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 1:1–16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1:1–16 को सुनें और अपने मन में रखें।</w:t>
      </w:r>
    </w:p>
    <w:p>
      <w:pPr/>
      <w:r>
        <w:rPr>
          <w:lang w:val="hi_IN" w:bidi="hi_IN"/>
        </w:rPr>
      </w:r>
      <w:r>
        <w:rPr>
          <w:lang w:val="hi_IN" w:bidi="hi_IN"/>
        </w:rPr>
        <w:t>यदि सम्भव हो, तो गिनती 1:1–16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1:1–16 का ऑडियो संस्करण सबसे आसानी से समझ में आने वाले अनुवाद में सुनें।</w:t>
      </w:r>
    </w:p>
    <w:p>
      <w:pPr/>
      <w:r>
        <w:rPr>
          <w:lang w:val="hi_IN" w:bidi="hi_IN"/>
        </w:rPr>
      </w:r>
      <w:r>
        <w:rPr>
          <w:lang w:val="hi_IN" w:bidi="hi_IN"/>
        </w:rPr>
        <w:t>मूसा इस्राएलियों की मिस्र से उस देश की यात्रा की अपनी कहानी जारी रखता है जिसका यहोवा ने उनसे वादा किया था। यहोवा परमेश्वर का व्यक्तिगत नाम है, और इस पूरे भाग में इसका प्रयोग किया गया है। जैसा कि आपको याद होगा, यहोवा ने इस्राएलियों के साथ अपनी वाचा, या बाध्यकारी प्रतिज्ञा फिर से बहाल की, जब उसने उन्हें मिस्र की दासता से छुड़ाया और उनके साथ प्रतिज्ञा किए गए देश में जाने के लिए सहमत हो गया, वह देश जिसे यहोवा ने अब्राहम और उसके वंशजों अर्थात् इस्राएलियों को देने का वादा किया था। अब यहोवा मूसा को इस्राएल के विभिन्न गोत्रों में से उन सभी पुरुषों की गिनती करने के लिए विशेष निर्देश देता है, जो युद्ध में जाने के लिए पर्याप्त आयु के हैं।</w:t>
      </w:r>
    </w:p>
    <w:p>
      <w:pPr/>
      <w:r>
        <w:rPr>
          <w:lang w:val="hi_IN" w:bidi="hi_IN"/>
        </w:rPr>
      </w:r>
      <w:r>
        <w:rPr>
          <w:lang w:val="hi_IN" w:bidi="hi_IN"/>
        </w:rPr>
        <w:t>जैसा कि आप जानते हैं, मूसा और इस्राएली अभी भी सीनै पर्वत के तल के पास सीनै जंगल में हैं, वही पर्वत जहाँ यहोवा ने मूसा को दस आज्ञाएँ दीं, अर्थात वे नियम जिनके अनुसार इस्राएलियों को जीवन जीना था। जंगल एक अलग क्षेत्र था, जहाँ पौधे बहुत कम होते हैं और जहाँ बहुत कम लोग रहते हैं।</w:t>
      </w:r>
    </w:p>
    <w:p>
      <w:pPr/>
      <w:r>
        <w:rPr>
          <w:lang w:val="hi_IN" w:bidi="hi_IN"/>
        </w:rPr>
      </w:r>
      <w:r>
        <w:rPr>
          <w:lang w:val="hi_IN" w:bidi="hi_IN"/>
        </w:rPr>
        <w:t xml:space="preserve">यहाँ रुकें और समूह के रूप में मिस्र से </w:t>
      </w:r>
      <w:r>
        <w:rPr>
          <w:b/>
          <w:lang w:val="hi_IN" w:bidi="hi_IN"/>
        </w:rPr>
        <w:t>इस्राएलियों की यात्रा</w:t>
      </w:r>
      <w:r>
        <w:rPr>
          <w:lang w:val="hi_IN" w:bidi="hi_IN"/>
        </w:rPr>
        <w:t xml:space="preserve"> का एक नक्शा देखें, जो दिखाता है कि सीनै पर्वत कहाँ है। इस ऑडियो को यहाँ रोकें।</w:t>
      </w:r>
    </w:p>
    <w:p>
      <w:pPr/>
      <w:r>
        <w:rPr>
          <w:lang w:val="hi_IN" w:bidi="hi_IN"/>
        </w:rPr>
      </w:r>
      <w:r>
        <w:rPr>
          <w:lang w:val="hi_IN" w:bidi="hi_IN"/>
        </w:rPr>
        <w:t>मूसा कहता है कि यहोवा ने उससे निवास-स्थान में बात की। गिनती की पुस्तक में हम यह वाक्य “यहोवा ने मूसा से कहा” बार-बार सुनते हैं। मूसा इस वाक्यांश का उपयोग इस बात पर जोर देने के लिए करता है कि मूसा ने इस्राएलियों को जो निर्देश दिए थे, वे सीधे यहोवा की ओर से थे। निवास-स्थान एक ऐसा तम्बू था, जहाँ यहोवा की उपस्थिति अपने लोगों के साथ रहती थी। लोग इस तम्बू को एक स्थान से दूसरे स्थान तक ले जा सकते थे, जब वे आगे बढ़ते थे। यहोवा इस पवित्र तम्बू में मूसा से मिला, जिसे निवास-स्थान भी कहा जाता है, जहाँ यहोवा ने मूसा को लोगों के लिए अपनी इच्छा बताई।</w:t>
      </w:r>
    </w:p>
    <w:p>
      <w:pPr/>
      <w:r>
        <w:rPr>
          <w:lang w:val="hi_IN" w:bidi="hi_IN"/>
        </w:rPr>
      </w:r>
      <w:r>
        <w:rPr>
          <w:lang w:val="hi_IN" w:bidi="hi_IN"/>
        </w:rPr>
        <w:t xml:space="preserve">यहाँ रुकें और समूह के रूप में </w:t>
      </w:r>
      <w:r>
        <w:rPr>
          <w:lang w:val="hi_IN" w:bidi="hi_IN"/>
        </w:rPr>
        <w:t>इकट्ठा किए गए निवास-स्थान</w:t>
      </w:r>
      <w:r>
        <w:rPr>
          <w:lang w:val="hi_IN" w:bidi="hi_IN"/>
        </w:rPr>
        <w:t xml:space="preserve"> की एक तस्वीर देखें। इस ऑडियो को यहाँ रोकें।</w:t>
      </w:r>
    </w:p>
    <w:p>
      <w:pPr/>
      <w:r>
        <w:rPr>
          <w:lang w:val="hi_IN" w:bidi="hi_IN"/>
        </w:rPr>
      </w:r>
      <w:r>
        <w:rPr>
          <w:lang w:val="hi_IN" w:bidi="hi_IN"/>
        </w:rPr>
        <w:t>मूसा कहता है कि इस्राएलियों के मिस्र से निकलने के बाद दूसरे वर्ष के दूसरे महीने के पहले दिन यहोवा ने उससे बात की। यह इस्राएलियों के मिस्र से निकलने के 13 महीने बाद हुआ था। उस संस्कृति और भाषा में दूसरा महीना उस समय को दर्शाता है जिसे हम मध्य अप्रैल से मध्य मई कहते हैं। हम जानते हैं कि इस्राएलियों ने दूसरे वर्ष के पहले महीने में निवास-स्थान को पूरा किया। इसका अर्थ है कि इस्राएलियों के निवास का निर्माण पूरा करने के एक महीने बाद यहोवा ने मूसा से बात की।</w:t>
      </w:r>
    </w:p>
    <w:p>
      <w:pPr/>
      <w:r>
        <w:rPr>
          <w:lang w:val="hi_IN" w:bidi="hi_IN"/>
        </w:rPr>
      </w:r>
      <w:r>
        <w:rPr>
          <w:lang w:val="hi_IN" w:bidi="hi_IN"/>
        </w:rPr>
        <w:t>यहोवा मूसा और उसके भाई हारून को इस्राएलियों या इस्राएल के पुत्रों की पूरी गिनती करने या जनगणना करने की आज्ञा देता है। मूसा और हारून को इस्राएलियों की गिनती कुलों और परिवारों के अनुसार करनी होगी। कुल रिश्तेदारों के एक बड़े समूह को दर्शाता है। पिता का घर परिवारों या रिश्तेदारों के छोटे समूहों से बना था। मूसा और हारून को उन सभी पुरुषों को गिनना होगा और उनके नाम एक-एक करके लिखना होगा जो 20 वर्ष से अधिक आयु के हैं। इस्राएली संस्कृति में, जब कोई पुरुष बीस साल का हो जाता है, तो वह सैन्य गतिविधि में भाग लेने के लिए पर्याप्त उम्र का हो जाता है। इसका अर्थ है कि मूसा और हारून उन इस्राएली पुरुषों की कुल संख्या गिन रहे हैं जो युद्ध में जाने में सक्षम हैं।</w:t>
      </w:r>
    </w:p>
    <w:p>
      <w:pPr/>
      <w:r>
        <w:rPr>
          <w:lang w:val="hi_IN" w:bidi="hi_IN"/>
        </w:rPr>
      </w:r>
      <w:r>
        <w:rPr>
          <w:lang w:val="hi_IN" w:bidi="hi_IN"/>
        </w:rPr>
        <w:t>यहाँ रुकें और समूह में इस प्रश्न पर चर्चा करें: आपकी संस्कृति में सैन्य गतिविधि में शामिल होने के लिए किसी की उम्र कितनी होनी चाहिए? इस ऑडियो को यहाँ रोकें।</w:t>
      </w:r>
    </w:p>
    <w:p>
      <w:pPr/>
      <w:r>
        <w:rPr>
          <w:lang w:val="hi_IN" w:bidi="hi_IN"/>
        </w:rPr>
      </w:r>
      <w:r>
        <w:rPr>
          <w:lang w:val="hi_IN" w:bidi="hi_IN"/>
        </w:rPr>
        <w:t>मूसा और हारून इन पुरुषों को दल के अनुसार गिनेंगे, या उनका नाम दर्ज करेंगे। एक दल एक बड़ा सैन्य समूह होता है, जिसका अपना अगुवा और अपना झंडा होता है। इस प्रकार की जनगणना इस्राएलियों को एक सुव्यवस्थित सेना के रूप में तैयार करेगी, ताकि वे कनान देश, अर्थात् प्रतिज्ञा किए गए देश पर कब्जा कर सकें।</w:t>
      </w:r>
    </w:p>
    <w:p>
      <w:pPr/>
      <w:r>
        <w:rPr>
          <w:lang w:val="hi_IN" w:bidi="hi_IN"/>
        </w:rPr>
      </w:r>
      <w:r>
        <w:rPr>
          <w:lang w:val="hi_IN" w:bidi="hi_IN"/>
        </w:rPr>
        <w:t>यहाँ रुकें और समूह में इस प्रश्न पर चर्चा करें: एक ऐसे समय का वर्णन करें जब अगुवों ने आपके समुदाय में लोगों की गिनती की थी। आप अपने समुदाय के लोगों को कैसे गिनते हैं? आप अपने समुदाय में लोगों के बड़े समूहों की गिनती क्यों करेंगे? इस ऑडियो को यहाँ रोकें।</w:t>
      </w:r>
    </w:p>
    <w:p>
      <w:pPr/>
      <w:r>
        <w:rPr>
          <w:lang w:val="hi_IN" w:bidi="hi_IN"/>
        </w:rPr>
      </w:r>
      <w:r>
        <w:rPr>
          <w:lang w:val="hi_IN" w:bidi="hi_IN"/>
        </w:rPr>
        <w:t>यहोवा मूसा से यह भी कहता है कि वह 12 पुरुषों को नियुक्त करे, प्रत्येक गोत्र से एक व्यक्ति, ताकि वे मूसा और हारून की गिनती के काम में सहायता करें। जैसा कि आपको याद है, इस्राएल 12 गोत्र से बना था। 12 पुरुषों में से हर एक उस व्यक्ति के पिता के घर का मुखिया, या गोत्र का परिवार का मुखिया था। यहोवा मूसा को 12 लोगों में से प्रत्येक का नाम बताता है, प्रत्येक गोत्र से एक, जो गिनती में मूसा और हारून की सहायता करेगा।</w:t>
      </w:r>
    </w:p>
    <w:p>
      <w:pPr/>
      <w:r>
        <w:rPr>
          <w:lang w:val="hi_IN" w:bidi="hi_IN"/>
        </w:rPr>
      </w:r>
      <w:r>
        <w:rPr>
          <w:lang w:val="hi_IN" w:bidi="hi_IN"/>
        </w:rPr>
        <w:t>यहोवा इस्राएल के गोत्रों के नाम उनकी माताओं के अनुसार रखता है, न कि उनके जन्म के क्रम के अनुसार। आपको याद होगा कि याकूब के चार माताओं से पुत्र थे: लिआ से, राहेल से, लिआ की दासी से और राहेल की दासी से। गोत्रों को पहले लिआ के पुत्र, राहेल के पुत्र, और फिर दासी के पुत्र के रूप में सूचीबद्ध किया गया है। पूरी संख्या में सूचीबद्ध करते हुए कभी-कभी सूची का क्रम बदल जाता है।</w:t>
      </w:r>
    </w:p>
    <w:p>
      <w:pPr/>
      <w:r>
        <w:rPr>
          <w:lang w:val="hi_IN" w:bidi="hi_IN"/>
        </w:rPr>
      </w:r>
      <w:r>
        <w:rPr>
          <w:lang w:val="hi_IN" w:bidi="hi_IN"/>
        </w:rPr>
        <w:t>यहाँ रुकें और इस प्रश्न पर समूह में चर्चा करें: जब आप अपनी संस्कृति में लोगों के समूहों को सूचीबद्ध करते हैं, तो आप कैसे तय करते हैं कि उन्हें किस क्रम में सूचीबद्ध करना है? इस ऑडियो को यहाँ रोकें।</w:t>
      </w:r>
    </w:p>
    <w:p>
      <w:pPr/>
      <w:r>
        <w:rPr>
          <w:lang w:val="hi_IN" w:bidi="hi_IN"/>
        </w:rPr>
      </w:r>
      <w:r>
        <w:rPr>
          <w:lang w:val="hi_IN" w:bidi="hi_IN"/>
        </w:rPr>
        <w:t>रूबेन के गोत्र में से, यहोवा शदेऊर के पुत्र एलीसूर को चुनता है। शिमोन के गोत्र में से, यहोवा सूरीशद्दै के पुत्र शलूमीएल को चुनता है। यहूदा के गोत्र में से, यहोवा अम्मीनादाब के पुत्र नहशोन को चुनता है। इस्साकार के गोत्र में से, यहोवा सूआर के पुत्र नतनेल को चुनता है। जबूलून के गोत्र में से, यहोवा हेलोन के पुत्र एलीआब को चुनता है। जैसा कि आपको याद है, याकूब के पुत्र यूसुफ के दो पुत्र थे, जिनके वंशज दो गोत्र बन गए: एप्रैम और मनश्शे। एप्रैम में, यहोवा अम्मीहूद के पुत्र एलीशामा को चुनता है। मनश्शे में से, यहोवा पदासूर के पुत्र गम्लीएल को चुनता है। बिन्यामीन के गोत्र में से, यहोवा गिदोनी के पुत्र अबीदान को चुनता है। दान के गोत्र में से, यहोवा अम्मीशद्दै के पुत्र अहीएजेर को चुनता है। आशेर के गोत्र में से, यहोवा ओक्रान के पुत्र पगीएल को चुनता है। गाद के गोत्र में से, यहोवा दूएल के पुत्र एल्यासाप को चुनता है। और नप्ताली के गोत्र में से, यहोवा एनान के पुत्र अहीरा को चुनता है। ये वे बारह गोत्रों के प्रधान हैं जो अपने-अपने गोत्रों की गिनती करने में सहायता करेंगे और जब इस्राएली यात्रा करेंगे तब उनका नेतृत्व करेंगे।</w:t>
      </w:r>
    </w:p>
    <w:p>
      <w:pPr/>
      <w:r>
        <w:rPr>
          <w:lang w:val="hi_IN" w:bidi="hi_IN"/>
        </w:rPr>
      </w:r>
      <w:r>
        <w:rPr>
          <w:lang w:val="hi_IN" w:bidi="hi_IN"/>
        </w:rPr>
        <w:t>यहोवा के 12 नाम देने के बाद, मूसा यह बताता है कि वे पुरुष कौन थे। मूसा उन्हें उनके पैतृक गोत्रों के अगुवे के रूप में वर्णित करता है। इसका अर्थ है कि वे प्रधान थे, या विशिष्ट और महत्वपूर्ण अगुवे थे, जो अपने पूरे गोत्र का प्रतिनिधित्व करते थे। "इस्राएल के कुलों के प्रमुख" का अर्थ है कि वे अपने गोत्र में हजारों इस्राएलियों के प्रभारी थे। ये हज़ारों पुरुष सैनिकों के समूह बन सकते थे ताकि इस्राएल की रक्षा करने में सहायता करें।</w:t>
      </w:r>
      <w:r>
        <w:rPr>
          <w:lang w:val="hi_IN" w:bidi="hi_IN"/>
        </w:rPr>
      </w:r>
    </w:p>
    <w:p>
      <w:pPr>
        <w:pStyle w:val="Heading3"/>
      </w:pPr>
      <w:r>
        <w:rPr>
          <w:lang w:val="hi_IN" w:bidi="hi_IN"/>
        </w:rPr>
        <w:t>घटनाओं को समझाना</w:t>
      </w:r>
    </w:p>
    <w:p>
      <w:pPr/>
      <w:r>
        <w:rPr>
          <w:lang w:val="hi_IN" w:bidi="hi_IN"/>
        </w:rPr>
      </w:r>
      <w:r>
        <w:rPr>
          <w:lang w:val="hi_IN" w:bidi="hi_IN"/>
        </w:rPr>
        <w:t>गिनती 1:1–16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इस्राएलियों द्वारा तंबू बनाने के एक महीने बाद, यहोवा सीनै के जंगल में तम्बू में, जिसे मिलापवाला तंबू भी कहा जाता है, मूसा से मिलता है। यहोवा मूसा से कहता है कि मूसा और हारून इस्राएल के अलग-अलग गोत्रों के उन सभी पुरुषों को गिनें या उनका नाम लिखें जो युद्ध करने के योग्य हैं।</w:t>
      </w:r>
    </w:p>
    <w:p>
      <w:pPr/>
      <w:r>
        <w:rPr>
          <w:lang w:val="hi_IN" w:bidi="hi_IN"/>
        </w:rPr>
      </w:r>
      <w:r>
        <w:rPr>
          <w:b/>
          <w:lang w:val="hi_IN" w:bidi="hi_IN"/>
        </w:rPr>
        <w:t>दूसरे दृश्य में:</w:t>
      </w:r>
      <w:r>
        <w:rPr>
          <w:lang w:val="hi_IN" w:bidi="hi_IN"/>
        </w:rPr>
        <w:t xml:space="preserve"> मूसा 12 पुरुषों को चुनता है, प्रत्येक गोत्र से एक अगुवा, ताकि उसकी और हारून की जनगणना करने में सहायता किया जा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हारून </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12 अगुवे, प्रत्येक गोत्र से एक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निर्गमन की पुस्तक में, यहोवा ने इस्राएलियों के साथ अपनी वाचा फिर से स्थापित की और कहा कि वह व्यक्तिगत रूप से उनके साथ कनान देश में जाएगा। यहोवा ने इस्राएलियों को निवास-स्थान को बनाने के लिए विशेष निर्देश दिए, ताकि वह उनके बीच निवास कर सके। इस्राएलियों ने यहोवा के सटीक निर्देशों के अनुसार निवास बनाया।</w:t>
      </w:r>
    </w:p>
    <w:p>
      <w:pPr/>
      <w:r>
        <w:rPr>
          <w:lang w:val="hi_IN" w:bidi="hi_IN"/>
        </w:rPr>
      </w:r>
      <w:r>
        <w:rPr>
          <w:lang w:val="hi_IN" w:bidi="hi_IN"/>
        </w:rPr>
        <w:t>इस्राएली अभी भी सीनै के जंगल में हैं, शायद सीनै पर्वत के आधार के पास, जहाँ मूसा को 10 आज्ञाएँ मिली थीं।</w:t>
      </w:r>
    </w:p>
    <w:p>
      <w:pPr/>
      <w:r>
        <w:rPr>
          <w:lang w:val="hi_IN" w:bidi="hi_IN"/>
        </w:rPr>
      </w:r>
      <w:r>
        <w:rPr>
          <w:lang w:val="hi_IN" w:bidi="hi_IN"/>
        </w:rPr>
        <w:t>मूसा कहता है कि वह यहोवा से मिलापवाले तम्बू में, अर्थात् पवित्र तम्बू में मिला जहाँ इस्राएली यहोवा की आराधना करते थे। निवास-स्थान का अर्थ है तम्बू, अर्थात यहोवा का निवास स्थान।</w:t>
      </w:r>
    </w:p>
    <w:p>
      <w:pPr/>
      <w:r>
        <w:rPr>
          <w:lang w:val="hi_IN" w:bidi="hi_IN"/>
        </w:rPr>
      </w:r>
      <w:r>
        <w:rPr>
          <w:lang w:val="hi_IN" w:bidi="hi_IN"/>
        </w:rPr>
        <w:t>इस्राएलियों के मिस्र से निकलने के बाद दूसरे वर्ष के दूसरे महीने के पहले दिन मूसा यहोवा से मिला। इब्रानी में महीने के शब्द का अर्थ है "नया चाँद।" यह एक चंद्र महीने को दर्शाता है, जो लगभग 29 दिनों का होता था। इसलिए इसका अर्थ है कि इस्राएलियों के निवास स्थान का निर्माण समाप्त करने के एक महीने बाद हुआ।</w:t>
      </w:r>
    </w:p>
    <w:p>
      <w:pPr/>
      <w:r>
        <w:rPr>
          <w:lang w:val="hi_IN" w:bidi="hi_IN"/>
        </w:rPr>
      </w:r>
      <w:r>
        <w:rPr>
          <w:lang w:val="hi_IN" w:bidi="hi_IN"/>
        </w:rPr>
        <w:t>यहाँ रुकें और समूह में इस प्रश्न पर चर्चा करें: आपकी संस्कृति में लोग समय बीतने के बारे में कैसे बात करते हैं? आपकी संस्कृति में लोग समय के लिए माप की किस इकाई का उपयोग करते हैं? इस ऑडियो को यहाँ रोकें।</w:t>
      </w:r>
    </w:p>
    <w:p>
      <w:pPr/>
      <w:r>
        <w:rPr>
          <w:lang w:val="hi_IN" w:bidi="hi_IN"/>
        </w:rPr>
      </w:r>
      <w:r>
        <w:rPr>
          <w:lang w:val="hi_IN" w:bidi="hi_IN"/>
        </w:rPr>
        <w:t>मूसा कहता है कि यहोवा ने उससे मिलापवाले तम्बू में, या निवास स्थान में बात की। यह याद रखना महत्वपूर्ण है कि केवल मूसा ही यहोवा से मिलने के लिए इस पवित्र तम्बू में प्रवेश कर सकता था। फिर वह तम्बू से बाहर आकर इस्राएलियों को बताता था कि यहोवा ने क्या कहा।</w:t>
      </w:r>
    </w:p>
    <w:p>
      <w:pPr/>
      <w:r>
        <w:rPr>
          <w:lang w:val="hi_IN" w:bidi="hi_IN"/>
        </w:rPr>
      </w:r>
      <w:r>
        <w:rPr>
          <w:lang w:val="hi_IN" w:bidi="hi_IN"/>
        </w:rPr>
        <w:t>यहोवा मूसा से कहता है कि वह सभी इस्राएली पुरुषों को कुल और पिता के घर के अनुसार गिने। यह याद रखना महत्वपूर्ण है कि गोत्र रिश्तेदारों का एक बड़ा समूह है जो छोटे परिवार के समूहों या पिता के छोटे घरों से बना है।</w:t>
      </w:r>
    </w:p>
    <w:p>
      <w:pPr/>
      <w:r>
        <w:rPr>
          <w:lang w:val="hi_IN" w:bidi="hi_IN"/>
        </w:rPr>
      </w:r>
      <w:r>
        <w:rPr>
          <w:lang w:val="hi_IN" w:bidi="hi_IN"/>
        </w:rPr>
        <w:t>मूसा और मूसा के भाई हारून न केवल इस्राएली पुरुषों की गिनती करेंगे, बल्कि उनके नाम भी लिखेंगे। आपको याद होगा कि हारून ने इस्राएलियों की अगुवाई करने में मूसा की मदद की, और हारून महायाजक था। वे केवल उन पुरुषों की गिनती करेंगे जो 20 साल और उससे अधिक उम्र के हैं। यह याद रखना महत्वपूर्ण है कि यह उन्हें गिनने या उन्हें इस्राएली सेना का भाग बनाने का एक तरीका था।</w:t>
      </w:r>
    </w:p>
    <w:p>
      <w:pPr/>
      <w:r>
        <w:rPr>
          <w:lang w:val="hi_IN" w:bidi="hi_IN"/>
        </w:rPr>
      </w:r>
      <w:r>
        <w:rPr>
          <w:lang w:val="hi_IN" w:bidi="hi_IN"/>
        </w:rPr>
        <w:t>मूसा और हारून पुरुषों को एक-एक करके गिनेंगे। दूसरे शब्दों में, मूसा और हारून हर एक पुरुष को एक-एक करके गिनेंगे, ताकि कोई भी छूट न जाए।</w:t>
      </w:r>
    </w:p>
    <w:p>
      <w:pPr/>
      <w:r>
        <w:rPr>
          <w:lang w:val="hi_IN" w:bidi="hi_IN"/>
        </w:rPr>
      </w:r>
      <w:r>
        <w:rPr>
          <w:lang w:val="hi_IN" w:bidi="hi_IN"/>
        </w:rPr>
        <w:t>यहोवा मूसा से कहता है कि प्रत्येक गोत्र से एक व्यक्ति मूसा को इस्राएलियों की गिनती करने में मदद करेगा। इसका अर्थ है कि मूसा 12 अगुवों को अपने साथ लेगा, ताकि वे मूसा और हारून की सहायता करें। इन 12 गोत्रों के प्रतिनिधियों में से प्रत्येक अपने परिवार का प्रधान होना चाहिए।</w:t>
      </w:r>
    </w:p>
    <w:p>
      <w:pPr/>
      <w:r>
        <w:rPr>
          <w:lang w:val="hi_IN" w:bidi="hi_IN"/>
        </w:rPr>
      </w:r>
      <w:r>
        <w:rPr>
          <w:lang w:val="hi_IN" w:bidi="hi_IN"/>
        </w:rPr>
        <w:t>फिर यहोवा मूसा को प्रत्येक गोत्र के अगुवों के नाम बताता है जो मूसा के साथ खड़े होंगे। ये लोग मूसा के साथ खड़े होंगे, जिसका अर्थ है कि वे जनगणना में मूसा और हारून की मदद करेंगे।</w:t>
      </w:r>
    </w:p>
    <w:p>
      <w:pPr/>
      <w:r>
        <w:rPr>
          <w:lang w:val="hi_IN" w:bidi="hi_IN"/>
        </w:rPr>
      </w:r>
      <w:r>
        <w:rPr>
          <w:lang w:val="hi_IN" w:bidi="hi_IN"/>
        </w:rPr>
        <w:t>यहोवा इस्राएल के 12 गोत्रों में से प्रत्येक से एक व्यक्ति को सूचीबद्ध करता है: रूबेन, शिमोन, यहूदा, इस्साकार, जबूलून, एप्रैम, मनश्शे, बिन्यामीन, दान, आशेर, गाद और नप्ताली। यह ध्यान देना महत्वपूर्ण है कि मूसा लेवी के गोत्र का उल्लेख नहीं करता है। ऐसा इसलिए है क्योंकि यहोवा का लेवियों के लिए एक विशेष उद्देश्य है। इसके बजाय, यूसुफ के दो पुत्र, एप्रैम और मनश्शे, आधिकारिक इस्राएली गोत्रों के रूप में सूचीबद्ध हैं। यहोवा पहले गोत्र का नाम बताता है, और फिर उस गोत्र के व्यक्ति का नाम बताता है जो मूसा की मदद करेगा।</w:t>
      </w:r>
    </w:p>
    <w:p>
      <w:pPr/>
      <w:r>
        <w:rPr>
          <w:lang w:val="hi_IN" w:bidi="hi_IN"/>
        </w:rPr>
      </w:r>
      <w:r>
        <w:rPr>
          <w:lang w:val="hi_IN" w:bidi="hi_IN"/>
        </w:rPr>
        <w:t>यहाँ रुकें और समूह में इस प्रश्न पर चर्चा करें: आप अपनी संस्कृति में नामों की लंबी सूचियों को कैसे याद करते हैं? अपने समूह के साथ 12 गोत्रों में से प्रत्येक के 12 अगुवों के नाम याद करने के रचनात्मक तरीकों पर चर्चा करें। इस ऑडियो को यहाँ रोकें।</w:t>
      </w:r>
    </w:p>
    <w:p>
      <w:pPr/>
      <w:r>
        <w:rPr>
          <w:lang w:val="hi_IN" w:bidi="hi_IN"/>
        </w:rPr>
      </w:r>
      <w:r>
        <w:rPr>
          <w:lang w:val="hi_IN" w:bidi="hi_IN"/>
        </w:rPr>
        <w:t>नामों की सूची का अंत शायद मूसा के प्रति यहोवा के सीधे भाषण के अंत को दर्शाता है, लेकिन यह स्पष्ट नहीं है। नामों की सूची के अंत के बाद, मूसा हमें बताता है कि ये अगुवे कौन थे। यह याद रखना महत्वपूर्ण है कि ये बारह पुरुष महत्वपूर्ण अगुवा हैं, जो यात्रा करते समय अपने-अपने गोत्रों का नेतृत्व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हारून </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प्रत्येक गोत्र से चुने गए 12 अगुवे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सीनै के जंगल में इस्राएलियों का अभिनय करें। इस्राएलियों के निवास स्थान का निर्माण समाप्त करने के एक महीने बाद, मूसा मिलापवाले तंबू में प्रवेश करता है और यहोवा से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"मैं जिज्ञासु महसूस करता हूँ। मुझे आश्चर्य है कि यहोवा इस बार मूसा से क्या बताएगा," या, "मैं आश्चर्यचकित हूँ। यहोवा को मूसा से मिलने के लिए निवास का उपयोग करते हुए देखना आश्चर्यजनक है। मैं यहोवा के घर के पास जाने के योग्य भी नहीं हूँ," या, "मैं उत्सुक हूँ। मैं उस देश की ओर फिर से यात्रा शुरू करने के लिए तैयार हूँ जिसका यहोवा ने हमसे वादा किया है। मुझे आशा है कि यहोवा मूसा से कहता है कि इस जंगल को छोड़ने का समय आ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 कि यहोवा ने मिलापवाले तम्बू के भीतर मूसा को यह बताया, कि मूसा और हारून उन सभी इस्राएली पुरुषों को गिनें जो कम से कम 20 साल के हैं और इसलिए युद्ध करने में सक्षम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चिंतित हूँ। यहाँ हज़ारों लोग हैं! हारून और मैं उन सभी को सटीक रूप से कैसे गिन पाएँगे?" या, "मैं सोच रहा हूँ। इस प्रकार की जनगणना का अर्थ है कि यहोवा हमें एक सेना के रूप में संगठित कर रहा है। अब भी वह हमें कनान देश में प्रवेश करने के लिए तैयार कर रहा है," या, "मैं फिर से यहोवा की उपस्थिति में रहने और यह जानने के लिए आभारी हूँ कि उसके पास हमारे भविष्य के लिए एक योजना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 कि यहोवा मूसा को 12 गोत्रों के प्रतिनिधियों के नाम बताएगा जो मूसा और हारून को जनगणना करने में मदद करेंगे। प्रत्येक व्यक्ति पहले से ही अपने पिता के समूह का अगुवा है। मूसा तम्बू से निकलता है और 12 पुरुषों को चुनता है, प्रत्येक गोत्र से एक अगुवा, ताकि वह इस्राएलियों की गिनती करने में मदद करे। 12 पुरुष अपने गोत्रों के महत्वपूर्ण और सम्मानित अगुवे हैं।</w:t>
      </w:r>
      <w:r>
        <w:rPr>
          <w:lang w:val="hi_IN" w:bidi="hi_IN"/>
        </w:rPr>
      </w:r>
    </w:p>
    <w:p>
      <w:pPr>
        <w:pStyle w:val="Heading3"/>
      </w:pPr>
      <w:r>
        <w:rPr>
          <w:lang w:val="hi_IN" w:bidi="hi_IN"/>
        </w:rPr>
        <w:t>आवश्यक जानकारी</w:t>
      </w:r>
    </w:p>
    <w:p>
      <w:pPr/>
      <w:r>
        <w:rPr>
          <w:lang w:val="hi_IN" w:bidi="hi_IN"/>
        </w:rPr>
      </w:r>
      <w:r>
        <w:rPr>
          <w:lang w:val="hi_IN" w:bidi="hi_IN"/>
        </w:rPr>
        <w:t>गिनती 1:1–16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सीनै के जंगल में मूसा से बात करता है। यहोवा परमेश्वर का व्यक्तिगत नाम है, और इस नाम का उपयोग इस पूरे भाग में किया गया है। यह वह नाम है जो परमेश्वर ने जलती हुई झाड़ी में मूसा पर प्रकट किया था, और इसका अर्थ हो सकता है "मैं हूँ।" परमेश्वर के लोग ‘यहोवा’ नाम के प्रति सावधान रहते थे, क्योंकि वे इसे पवित्र, अर्थात विशेष नाम मानते थे।</w:t>
      </w:r>
    </w:p>
    <w:p>
      <w:pPr/>
      <w:r>
        <w:rPr>
          <w:lang w:val="hi_IN" w:bidi="hi_IN"/>
        </w:rPr>
      </w:r>
      <w:r>
        <w:rPr>
          <w:lang w:val="hi_IN" w:bidi="hi_IN"/>
        </w:rPr>
        <w:t xml:space="preserve">यहाँ रुकें और समूह में चर्चा करें कि आप </w:t>
      </w:r>
      <w:r>
        <w:rPr>
          <w:b/>
          <w:lang w:val="hi_IN" w:bidi="hi_IN"/>
        </w:rPr>
        <w:t>यहोवा</w:t>
      </w:r>
      <w:r>
        <w:rPr>
          <w:lang w:val="hi_IN" w:bidi="hi_IN"/>
        </w:rPr>
        <w:t xml:space="preserve"> के लिए किस शब्द या वाक्यांश का प्रयोग करेंगे। अधिक जानकारी के लिए मुख्य शब्दावली में </w:t>
      </w:r>
      <w:r>
        <w:rPr>
          <w:b/>
          <w:lang w:val="hi_IN" w:bidi="hi_IN"/>
        </w:rPr>
        <w:t>यहोवा</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सीनै का </w:t>
      </w:r>
      <w:r>
        <w:rPr>
          <w:b/>
          <w:lang w:val="hi_IN" w:bidi="hi_IN"/>
        </w:rPr>
        <w:t>जंगल</w:t>
      </w:r>
      <w:r>
        <w:rPr>
          <w:lang w:val="hi_IN" w:bidi="hi_IN"/>
        </w:rPr>
        <w:t xml:space="preserve"> एक ऐसे सुनसान और अलग स्थान को दर्शाता है जहाँ पानी नहीं होता है। जंगल या मरुभूमि में लगभग कोई पेड़ या झाड़ियाँ नहीं उगती हैं। ज़मीन सूखी और पथरीली होती है, और वहाँ जंगली जानवर घूमते रहते हैं। लोग मरुभूमि में नहीं रहते। यह जंगल सीनै पर्वत के नीचे स्थित था।</w:t>
      </w:r>
    </w:p>
    <w:p>
      <w:pPr/>
      <w:r>
        <w:rPr>
          <w:lang w:val="hi_IN" w:bidi="hi_IN"/>
        </w:rPr>
      </w:r>
      <w:r>
        <w:rPr>
          <w:lang w:val="hi_IN" w:bidi="hi_IN"/>
        </w:rPr>
        <w:t xml:space="preserve">यहाँ रुकें और समूह के रूप में चर्चा करें कि आप </w:t>
      </w:r>
      <w:r>
        <w:rPr>
          <w:b/>
          <w:lang w:val="hi_IN" w:bidi="hi_IN"/>
        </w:rPr>
        <w:t>जंगल</w:t>
      </w:r>
      <w:r>
        <w:rPr>
          <w:lang w:val="hi_IN" w:bidi="hi_IN"/>
        </w:rPr>
        <w:t xml:space="preserve"> के लिए किस शब्द या वाक्यांश का उपयोग करेंगे। अधिक जानकारी के लिए मुख्य शब्दावली में </w:t>
      </w:r>
      <w:r>
        <w:rPr>
          <w:lang w:val="hi_IN" w:bidi="hi_IN"/>
        </w:rPr>
        <w:t>जंगल</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w:t>
      </w:r>
      <w:r>
        <w:rPr>
          <w:b/>
          <w:lang w:val="hi_IN" w:bidi="hi_IN"/>
        </w:rPr>
        <w:t>मिलापवाले तम्बू</w:t>
      </w:r>
      <w:r>
        <w:rPr>
          <w:lang w:val="hi_IN" w:bidi="hi_IN"/>
        </w:rPr>
        <w:t xml:space="preserve"> में मूसा से बात करता है। यह एक बड़े तम्बू, अर्थात अस्थायी निवास स्थान को दर्शाता है, जिसे इस्राएली एक स्थान से दूसरे स्थान तक ले जाते थे और जहाँ यहोवा की उपस्थिति रहती थी। इस्राएलियों ने इस तम्बू में परमेश्वर की आराधना की। वही स्थान था जहाँ मूसा यहोवा से मिलता था ताकि लोगों के लिए यहोवा की इच्छा सुन सके। मिलापवाला तम्बू’ </w:t>
      </w:r>
      <w:r>
        <w:rPr>
          <w:b/>
          <w:lang w:val="hi_IN" w:bidi="hi_IN"/>
        </w:rPr>
        <w:t>निवासस्थान</w:t>
      </w:r>
      <w:r>
        <w:rPr>
          <w:lang w:val="hi_IN" w:bidi="hi_IN"/>
        </w:rPr>
        <w:t xml:space="preserve"> का दूसरा नाम है, अर्थात परमेश्वर के रहने का स्थान।</w:t>
      </w:r>
    </w:p>
    <w:p>
      <w:pPr/>
      <w:r>
        <w:rPr>
          <w:lang w:val="hi_IN" w:bidi="hi_IN"/>
        </w:rPr>
      </w:r>
      <w:r>
        <w:rPr>
          <w:lang w:val="hi_IN" w:bidi="hi_IN"/>
        </w:rPr>
        <w:t xml:space="preserve">यहाँ रुकें और समूह में चर्चा करें कि आप </w:t>
      </w:r>
      <w:r>
        <w:rPr>
          <w:b/>
          <w:lang w:val="hi_IN" w:bidi="hi_IN"/>
        </w:rPr>
        <w:t>मिलापवाले तम्बू</w:t>
      </w:r>
      <w:r>
        <w:rPr>
          <w:lang w:val="hi_IN" w:bidi="hi_IN"/>
        </w:rPr>
        <w:t xml:space="preserve"> के लिए किस शब्द या वाक्यांश का उपयोग करेंगे। अधिक जानकारी के लिए मुख्य शब्दावली में </w:t>
      </w:r>
      <w:r>
        <w:rPr>
          <w:lang w:val="hi_IN" w:bidi="hi_IN"/>
        </w:rPr>
        <w:t>निवासस्थान</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यहोवा चाहता है कि मूसा इस्राएल के पुत्रों, अर्थात इस्राएलियों की औपचारिक गिनती करे, या उनकी गणना ले। इस्राएली उन सब लोगों को दर्शाते हैं जो याकूब के वंशज हैं, जो अब्राहम का पोता था। याकूब के 12 पुत्र थे, इसलिए इस्राएलियों को 12 गोत्रों में विभाजित कर दिया गया: रूबेन, शिमोन, यहूदा, इस्साकार, जबूलून, एप्रैम, मनश्शे, बिन्यामीन, दान, आशेर, गाद और नप्ताली। अन्त में, यूसुफ का गोत्र दो "आधे गोत्र" में विभाजित हो गया: एप्रैम और मनश्शे।</w:t>
      </w:r>
    </w:p>
    <w:p>
      <w:pPr/>
      <w:r>
        <w:rPr>
          <w:lang w:val="hi_IN" w:bidi="hi_IN"/>
        </w:rPr>
      </w:r>
      <w:r>
        <w:rPr>
          <w:lang w:val="hi_IN" w:bidi="hi_IN"/>
        </w:rPr>
        <w:t xml:space="preserve">यहाँ रुकें और समूह में चर्चा करें कि आप </w:t>
      </w:r>
      <w:r>
        <w:rPr>
          <w:b/>
          <w:lang w:val="hi_IN" w:bidi="hi_IN"/>
        </w:rPr>
        <w:t>इस्राएलियों</w:t>
      </w:r>
      <w:r>
        <w:rPr>
          <w:lang w:val="hi_IN" w:bidi="hi_IN"/>
        </w:rPr>
        <w:t xml:space="preserve"> के लिए किस शब्द या वाक्यांश का उपयोग करेंगे। अधिक जानकारी के लिए मुख्य शब्दावली में </w:t>
      </w:r>
      <w:r>
        <w:rPr>
          <w:b/>
          <w:lang w:val="hi_IN" w:bidi="hi_IN"/>
        </w:rPr>
        <w:t>इस्राएलियों</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से कहता है कि इस्राएलियों की गिनती </w:t>
      </w:r>
      <w:r>
        <w:rPr>
          <w:b/>
          <w:lang w:val="hi_IN" w:bidi="hi_IN"/>
        </w:rPr>
        <w:t>कुलों</w:t>
      </w:r>
      <w:r>
        <w:rPr>
          <w:lang w:val="hi_IN" w:bidi="hi_IN"/>
        </w:rPr>
        <w:t xml:space="preserve"> और उनके </w:t>
      </w:r>
      <w:r>
        <w:rPr>
          <w:b/>
          <w:lang w:val="hi_IN" w:bidi="hi_IN"/>
        </w:rPr>
        <w:t>पितरों के घरानों</w:t>
      </w:r>
      <w:r>
        <w:rPr>
          <w:lang w:val="hi_IN" w:bidi="hi_IN"/>
        </w:rPr>
        <w:t xml:space="preserve"> के अनुसार करे। इब्रानी संस्कृति में, एक गोत्र सबसे बड़ा परिवार समूह था; इस्राएल के 12 गोत्र थे। एक कुल रिश्तेदारों का अगला बड़ा समूह होता था। हर एक कुल छोटे परिवारों के समूहों से बना होता था जिन्हें इस्राएली परिवार या पितरों के घराने कहते थे । एक कुल कई परिवारों से बना होता है, जिसमें तीन या चार पीढ़ियाँ शामिल होती हैं।</w:t>
      </w:r>
    </w:p>
    <w:p>
      <w:pPr/>
      <w:r>
        <w:rPr>
          <w:lang w:val="hi_IN" w:bidi="hi_IN"/>
        </w:rPr>
      </w:r>
      <w:r>
        <w:rPr>
          <w:lang w:val="hi_IN" w:bidi="hi_IN"/>
        </w:rPr>
        <w:t xml:space="preserve">यहाँ रुकें और चर्चा करें कि आप </w:t>
      </w:r>
      <w:r>
        <w:rPr>
          <w:b/>
          <w:lang w:val="hi_IN" w:bidi="hi_IN"/>
        </w:rPr>
        <w:t>गोत्र</w:t>
      </w:r>
      <w:r>
        <w:rPr>
          <w:lang w:val="hi_IN" w:bidi="hi_IN"/>
        </w:rPr>
        <w:t xml:space="preserve"> और </w:t>
      </w:r>
      <w:r>
        <w:rPr>
          <w:b/>
          <w:lang w:val="hi_IN" w:bidi="hi_IN"/>
        </w:rPr>
        <w:t>पितरों का घराना</w:t>
      </w:r>
      <w:r>
        <w:rPr>
          <w:lang w:val="hi_IN" w:bidi="hi_IN"/>
        </w:rPr>
        <w:t>, या "परिवार" का अनुवाद कैसे करेंगे। अपने परिवारों पर चर्चा करना और यह कि आप उन्हें कुल और पितरों के घराने के आधार पर कैसे विभाजित करेंगे, इस पर चर्चा करना सहायक हो सकता है। यह सुनिश्चित करें कि आपका अनुवाद स्पष्ट रूप से बताता है कि गोत्र पितरों के घराने से बड़ा समूह है। इस ऑडियो को यहाँ रोकें।</w:t>
      </w:r>
    </w:p>
    <w:p>
      <w:pPr/>
      <w:r>
        <w:rPr>
          <w:lang w:val="hi_IN" w:bidi="hi_IN"/>
        </w:rPr>
      </w:r>
      <w:r>
        <w:rPr>
          <w:lang w:val="hi_IN" w:bidi="hi_IN"/>
        </w:rPr>
        <w:t xml:space="preserve">मूसा और हारून यहोवा की आज्ञा मानते हैं और 12 पुरुषों को लेते हैं, हर एक गोत्र से एक, ताकि वे उनकी सहायता करें इस्राएली पुरुषों की गिनती करने में, जो 20 वर्ष या उससे अधिक आयु के हैं और युद्ध में जाने योग्य हैं। वे पुरुषों को उनकी </w:t>
      </w:r>
      <w:r>
        <w:rPr>
          <w:b/>
          <w:lang w:val="hi_IN" w:bidi="hi_IN"/>
        </w:rPr>
        <w:t>टुकड़ियों</w:t>
      </w:r>
      <w:r>
        <w:rPr>
          <w:lang w:val="hi_IN" w:bidi="hi_IN"/>
        </w:rPr>
        <w:t xml:space="preserve"> के अनुसार या लड़ने वाले पुरुषों के समूहों के रूप में व्यवस्थित करेंगे। यहोवा जिन 12 पुरुषों की सूची देता है, वे महत्वपूर्ण अगुवे हैं जो यात्रा करते समय अपने-अपने गोत्रों का नेतृत्व करेंगे। क्योंकि वे एक आदर के स्थान पर हैं, मूसा गिनती की पुस्तक में बाद में उनके नाम फिर से बताएगा। अनुवादकों को अपनी अनुवाद में इन नामों को पूरे समय एक समान बनाए रखना होगा।</w:t>
      </w:r>
    </w:p>
    <w:p>
      <w:pPr/>
      <w:r>
        <w:rPr>
          <w:lang w:val="hi_IN" w:bidi="hi_IN"/>
        </w:rPr>
      </w:r>
      <w:r>
        <w:rPr>
          <w:lang w:val="hi_IN" w:bidi="hi_IN"/>
        </w:rPr>
        <w:t>यहाँ रुकें और चर्चा करें कि आप “लड़ने वाले पुरुषों के समूह” या “</w:t>
      </w:r>
      <w:r>
        <w:rPr>
          <w:b/>
          <w:lang w:val="hi_IN" w:bidi="hi_IN"/>
        </w:rPr>
        <w:t>टुकड़ियों</w:t>
      </w:r>
      <w:r>
        <w:rPr>
          <w:lang w:val="hi_IN" w:bidi="hi_IN"/>
        </w:rPr>
        <w:t>” का अनुवाद कैसे करेंगे। इस ऑडियो को यहाँ रोकें।</w:t>
      </w:r>
    </w:p>
    <w:p>
      <w:pPr/>
      <w:r>
        <w:rPr>
          <w:lang w:val="hi_IN" w:bidi="hi_IN"/>
        </w:rPr>
      </w:r>
      <w:r>
        <w:rPr>
          <w:lang w:val="hi_IN" w:bidi="hi_IN"/>
        </w:rPr>
        <w:t xml:space="preserve">मूसा कहता है कि यहोवा ने इन 12 पुरुषों को इस्राएल की </w:t>
      </w:r>
      <w:r>
        <w:rPr>
          <w:b/>
          <w:lang w:val="hi_IN" w:bidi="hi_IN"/>
        </w:rPr>
        <w:t>मण्डली</w:t>
      </w:r>
      <w:r>
        <w:rPr>
          <w:lang w:val="hi_IN" w:bidi="hi_IN"/>
        </w:rPr>
        <w:t xml:space="preserve"> में से चुना था। मण्डली का अर्थ है समुदाय और यह सभी इस्राएलियों को दर्शाता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1:17–47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1:17–47 को सुनें और अपने मन में रखें।</w:t>
      </w:r>
    </w:p>
    <w:p>
      <w:pPr/>
      <w:r>
        <w:rPr>
          <w:lang w:val="hi_IN" w:bidi="hi_IN"/>
        </w:rPr>
      </w:r>
      <w:r>
        <w:rPr>
          <w:lang w:val="hi_IN" w:bidi="hi_IN"/>
        </w:rPr>
        <w:t>यदि सम्भव हो, तो गिनती 1:17–47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1:17–47 का ऑडियो संस्करण सबसे आसानी से समझ में आने वाले अनुवाद में सुनें।</w:t>
      </w:r>
    </w:p>
    <w:p>
      <w:pPr/>
      <w:r>
        <w:rPr>
          <w:lang w:val="hi_IN" w:bidi="hi_IN"/>
        </w:rPr>
      </w:r>
      <w:r>
        <w:rPr>
          <w:lang w:val="hi_IN" w:bidi="hi_IN"/>
        </w:rPr>
        <w:t>जैसा कि आपको याद होगा, मूसा और इस्राएली सीनै के जंगल में हैं। पिछले भाग में, यहोवा मूसा से तैयार किए गए निवास-स्थान में, जिसे मिलाप का तम्बू भी कहा जाता है, मिला और मूसा से कहा कि वे उन सभी इस्राएली पुरुषों की गिनती करें जो युद्ध में जाने योग्य हैं। यहोवा ने 12 पुरुषों को भी चुना, प्रत्येक गोत्र से एक अगुवा, ताकि मूसा और हारून इस्राएलियों की गिनती करने में सहायता किया जा सके। अब, मूसा, हारून और 12 अगुवे 12 इस्राएली गोत्रों की जनगणना करते हैं।</w:t>
      </w:r>
    </w:p>
    <w:p>
      <w:pPr/>
      <w:r>
        <w:rPr>
          <w:lang w:val="hi_IN" w:bidi="hi_IN"/>
        </w:rPr>
      </w:r>
      <w:r>
        <w:rPr>
          <w:lang w:val="hi_IN" w:bidi="hi_IN"/>
        </w:rPr>
        <w:t>मूसा और हारून 12 अगुवों को एक साथ बुलाते हैं ताकि वे इस्राएलियों की गिनती करने में मदद करें। जैसा कि आपको पिछले पद से याद होगा, यह घटना उस समय की है जब इस्राएली मिस्र से निकलने के बाद दूसरे वर्ष के दूसरे महीने के पहले दिन में हैं। यहोवा द्वारा चुने गए 12 पुरुषों की मदद से मूसा और हारून इस्राएलियों के पूरे समुदाय को एक साथ इकट्ठा करते हैं। पिछले भाग में, यहोवा ने मूसा से कहा कि वे उन सभी इस्राएली पुरुषों की गिनती करें जो 20 वर्ष या उससे अधिक आयु के हैं और इसलिए युद्ध में जाने योग्य हैं। यहोवा ने मूसा से कहा कि वह पुरुषों की गिनती कुल और पितरों के घराने के अनुसार करे। गोत्र बड़े रिश्तेदार समूहों को दर्शाते हैं, जबकि पितृ-घर या परिवार छोटे रिश्तेदार समूहों को दर्शाते हैं। यहोवा ने मूसा से कहा कि वह इस्राएलियों की गिनती एक-एक करके करे। अब मूसा यहोवा की आज्ञा मानता है, और अगुवों की सहायता से सीनै के जंगल में इस्राएलियों की गिनती करता है, अर्थात् उन्हें दर्ज करता है, ठीक वैसे ही जैसे यहोवा ने कहा था।</w:t>
      </w:r>
    </w:p>
    <w:p>
      <w:pPr/>
      <w:r>
        <w:rPr>
          <w:lang w:val="hi_IN" w:bidi="hi_IN"/>
        </w:rPr>
      </w:r>
      <w:r>
        <w:rPr>
          <w:lang w:val="hi_IN" w:bidi="hi_IN"/>
        </w:rPr>
        <w:t>अब मूसा इस्राएल के 12 गोत्रों की गिनती सूचीबद्ध करता है और हर गोत्र के लिए एक ही प्रकार के वाक्यांशों का उपयोग करता है। हर गोत्र के लिए, मूसा बताता है कि उसने नाम के अनुसार हर उस पुरुष को सूचीबद्ध किया जो 20 वर्ष या उससे अधिक आयु का था और शारीरिक रूप से युद्ध में जाने योग्य था। “जो युद्ध के लिए जाने योग्य थे” इस वाक्यांश का अर्थ है कि उनके शरीर युद्ध के लिए पर्याप्त रूप से सक्षम थे। मूसा हर गोत्र में पुरुषों की संख्या बताता है, और फिर अंत में उन सभी संख्याओं को जोड़कर उन इस्राएली पुरुषों की एक कुल संख्या देता है जो युद्ध में जाने योग्य थे।</w:t>
      </w:r>
    </w:p>
    <w:p>
      <w:pPr/>
      <w:r>
        <w:rPr>
          <w:lang w:val="hi_IN" w:bidi="hi_IN"/>
        </w:rPr>
      </w:r>
      <w:r>
        <w:rPr>
          <w:lang w:val="hi_IN" w:bidi="hi_IN"/>
        </w:rPr>
        <w:t>यहाँ रुकें और समूह में चर्चा करें: जब आप अपने समुदाय में लोगों की गिनती करते हैं, तो आप उन्हें कैसे व्यवस्थित करते हैं और आप किसकी गिनती करते हैं? आप उन्हें उस तरह क्यों व्यवस्थित करते हैं? अपने समुदाय या क्षेत्र में आप लोगों को व्यवस्थित करने के अलग-अलग तरीके क्या हैं? इस ऑडियो को यहाँ रोकें।</w:t>
      </w:r>
    </w:p>
    <w:p>
      <w:pPr/>
      <w:r>
        <w:rPr>
          <w:lang w:val="hi_IN" w:bidi="hi_IN"/>
        </w:rPr>
      </w:r>
      <w:r>
        <w:rPr>
          <w:lang w:val="hi_IN" w:bidi="hi_IN"/>
        </w:rPr>
        <w:t>पहला गोत्र जिसकी सूची मूसा बनाता है, वह रूबेन है। रूबेन इस्राएल का पहलौठा था। इसका अर्थ है कि रूबेन याकूब का पहलौठा पुत्र था, जिसका नाम इस्राएल भी था। रूबेन गोत्र के उन पुरुषों की संख्या जो 20 साल या उससे अधिक उम्र के थे, और युद्ध में जाने में सक्षम थे, 46,500 थी।</w:t>
      </w:r>
    </w:p>
    <w:p>
      <w:pPr/>
      <w:r>
        <w:rPr>
          <w:lang w:val="hi_IN" w:bidi="hi_IN"/>
        </w:rPr>
      </w:r>
      <w:r>
        <w:rPr>
          <w:lang w:val="hi_IN" w:bidi="hi_IN"/>
        </w:rPr>
        <w:t>शिमोन गोत्र से 20 वर्ष या उससे अधिक आयु के और युद्ध में जाने योग्य पुरुषों की संख्या 59,300 थी।</w:t>
      </w:r>
    </w:p>
    <w:p>
      <w:pPr/>
      <w:r>
        <w:rPr>
          <w:lang w:val="hi_IN" w:bidi="hi_IN"/>
        </w:rPr>
      </w:r>
      <w:r>
        <w:rPr>
          <w:lang w:val="hi_IN" w:bidi="hi_IN"/>
        </w:rPr>
        <w:t>मूसा उसी प्रारूप का उपयोग प्रत्येक गोत्र के पुरुषों की संख्या बताने के लिए करता है। गाद के गोत्र में 45,650 पुरुष थे। यहूदा के गोत्र में 74,600 पुरुष थे। इस्साकार के गोत्र में 54,400 पुरुष थे। जबूलून के गोत्र में 57,400 पुरुष थे। यूसुफ के पुत्र एप्रैम के गोत्र में 40,500 पुरुष थे। मनश्शे के गोत्र में 32,200 पुरुष थे। बिन्यामीन के गोत्र में 35,400 पुरुष थे। दान के गोत्र में 62,700 पुरुष थे। आशेर के गोत्र में 41,500 पुरुष थे। नप्ताली के गोत्र में 53,400 पुरुष थे।</w:t>
      </w:r>
    </w:p>
    <w:p>
      <w:pPr/>
      <w:r>
        <w:rPr>
          <w:lang w:val="hi_IN" w:bidi="hi_IN"/>
        </w:rPr>
      </w:r>
      <w:r>
        <w:rPr>
          <w:lang w:val="hi_IN" w:bidi="hi_IN"/>
        </w:rPr>
        <w:t>मूसा कहता है कि जिन नामों को उसने गिन लिया, अर्थात सूची में दर्ज किया, वे सब वही नाम हैं जिन्हें उसने बारह गोत्रों के प्रधानों की सहायता से गिना था। मूसा ने जिन सभी पुरुषों का उल्लेख किया था, वे 20 साल या उससे अधिक उम्र के थे और उनकी गिनती उनके परिवार के अनुसार की गई थी। युद्ध में जाने में सक्षम इस्राएली पुरुषों की कुल संख्या 603,550 थी।</w:t>
      </w:r>
    </w:p>
    <w:p>
      <w:pPr/>
      <w:r>
        <w:rPr>
          <w:lang w:val="hi_IN" w:bidi="hi_IN"/>
        </w:rPr>
      </w:r>
      <w:r>
        <w:rPr>
          <w:lang w:val="hi_IN" w:bidi="hi_IN"/>
        </w:rPr>
        <w:t>मूसा ध्यान दिलाता है कि उसने लेवियों, अर्थात् लेवी के वंशजों, को इस गिनती में शामिल नहीं किया। अगले भाग में हम पता लगाएँगे कि ऐसा क्यों है।</w:t>
      </w:r>
      <w:r>
        <w:rPr>
          <w:lang w:val="hi_IN" w:bidi="hi_IN"/>
        </w:rPr>
      </w:r>
    </w:p>
    <w:p>
      <w:pPr>
        <w:pStyle w:val="Heading3"/>
      </w:pPr>
      <w:r>
        <w:rPr>
          <w:lang w:val="hi_IN" w:bidi="hi_IN"/>
        </w:rPr>
        <w:t>घटनाओं को समझाना</w:t>
      </w:r>
    </w:p>
    <w:p>
      <w:pPr/>
      <w:r>
        <w:rPr>
          <w:lang w:val="hi_IN" w:bidi="hi_IN"/>
        </w:rPr>
      </w:r>
      <w:r>
        <w:rPr>
          <w:lang w:val="hi_IN" w:bidi="hi_IN"/>
        </w:rPr>
        <w:t>गिनती 1:17–47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और हारून 12 गोत्रों के अगुवों को इकट्ठा करते हैं। वे मिलकर 12 इस्राएली गोत्रों की जनगणना ठीक वैसे ही करते हैं जैसा यहोवा ने कहा था।</w:t>
      </w:r>
    </w:p>
    <w:p>
      <w:pPr/>
      <w:r>
        <w:rPr>
          <w:lang w:val="hi_IN" w:bidi="hi_IN"/>
        </w:rPr>
      </w:r>
      <w:r>
        <w:rPr>
          <w:b/>
          <w:lang w:val="hi_IN" w:bidi="hi_IN"/>
        </w:rPr>
        <w:t>दूसरे दृश्य में:</w:t>
      </w:r>
      <w:r>
        <w:rPr>
          <w:lang w:val="hi_IN" w:bidi="hi_IN"/>
        </w:rPr>
        <w:t xml:space="preserve"> मूसा उन सभी इस्राएली पुरुषों का नाम लिखता है जो 20 साल या उससे अधिक उम्र का है और युद्ध में जाने में सक्षम है। मूसा उन्हें गोत्र, कुल और पिता के घराने के अनुसार सूचीबद्ध करता है। मूसा लेवियों की गिनती नहीं करता है। कुल मिलाकर, 603,550 इस्राएली पुरुष हैं जो युद्ध में जाने में सक्षम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12 गोत्रों के अगुवे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लेवी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और इस्राएली सीनै के जंगल में हैं। जंगल एक सूखा, उजाड़ क्षेत्र होता है जहाँ लगभग कोई पेड़ या झाड़ियाँ नहीं हैं। यह जंगल सीनै पर्वत के नीचे स्थित था।</w:t>
      </w:r>
    </w:p>
    <w:p>
      <w:pPr/>
      <w:r>
        <w:rPr>
          <w:lang w:val="hi_IN" w:bidi="hi_IN"/>
        </w:rPr>
      </w:r>
      <w:r>
        <w:rPr>
          <w:lang w:val="hi_IN" w:bidi="hi_IN"/>
        </w:rPr>
        <w:t>यह याद रखना महत्वपूर्ण है कि यहोवा मूसा से मिला और उसे आज्ञा दी कि वह उन सभी इस्राएली पुरुषों की गिनती करे जो युद्ध में जाने योग्य थे। यहोवा ने मूसा को 12 पुरुषों के नाम भी बताए, हर गोत्र से एक, जो मूसा और हारून की इस्राएलियों की गिनती करने में सहायता करेंगे।</w:t>
      </w:r>
    </w:p>
    <w:p>
      <w:pPr/>
      <w:r>
        <w:rPr>
          <w:lang w:val="hi_IN" w:bidi="hi_IN"/>
        </w:rPr>
      </w:r>
      <w:r>
        <w:rPr>
          <w:lang w:val="hi_IN" w:bidi="hi_IN"/>
        </w:rPr>
        <w:t>दूसरे महीने का पहला दिन उस दूसरे वर्ष में है जब से यहोवा इस्राएलियों को मिस्र से बाहर लाया।</w:t>
      </w:r>
    </w:p>
    <w:p>
      <w:pPr/>
      <w:r>
        <w:rPr>
          <w:lang w:val="hi_IN" w:bidi="hi_IN"/>
        </w:rPr>
      </w:r>
      <w:r>
        <w:rPr>
          <w:lang w:val="hi_IN" w:bidi="hi_IN"/>
        </w:rPr>
        <w:t>मूसा यहोवा की आज्ञा मानता है और 12 गोत्रों के प्रधानों को अपने भाई हारून के साथ बुलाता है। एक साथ, वे सभी इस्राएलियों को इकट्ठा करते हैं और 12 गोत्रों की जनगणना करते हैं।</w:t>
      </w:r>
    </w:p>
    <w:p>
      <w:pPr/>
      <w:r>
        <w:rPr>
          <w:lang w:val="hi_IN" w:bidi="hi_IN"/>
        </w:rPr>
      </w:r>
      <w:r>
        <w:rPr>
          <w:lang w:val="hi_IN" w:bidi="hi_IN"/>
        </w:rPr>
        <w:t>यह ध्यान देना महत्वपूर्ण है कि “गिने” शब्द का अनुवाद “दर्ज करे” भी किया जा सकता है, जिसका अर्थ संभवतः यह है कि मूसा सभी इस्राएली पुरुषों के नाम लिख रहा था। अपने-अपने गोत्रों को जो युद्ध के लिए जाने योग्य थे कुल, पितृ-घराने और 20 वर्ष या उससे अधिक आयु के उन पुरुषों के अनुसार व्यवस्थित करके बारहों गोत्रों के प्रधानों ने सम्भवतः मूसा की सहायता की।</w:t>
      </w:r>
    </w:p>
    <w:p>
      <w:pPr/>
      <w:r>
        <w:rPr>
          <w:lang w:val="hi_IN" w:bidi="hi_IN"/>
        </w:rPr>
      </w:r>
      <w:r>
        <w:rPr>
          <w:lang w:val="hi_IN" w:bidi="hi_IN"/>
        </w:rPr>
        <w:t>यह ध्यान देना महत्वपूर्ण है कि मूसा जनगणना को गोत्र, कुल और पितरों के घराने के अनुसार सूचीबद्ध करने के लिए उन्हीं वाक्यांशों का उपयोग करता है। जब भी मूसा जनगणना में इस्राएलियों के 12 गोत्रों की सूची बताता है, तो वह हर गोत्र के लिए एक ही वाक्यांश का उपयोग करता है। पहले, मूसा “के वंशजों में से...”यह वाक्यांश उपयोग करता है ताकि यह दिखाए कि गिने गए लोग किस गोत्र से संबंधित थे। हर गोत्र के लिए, मूसा बताता है कि उसने नाम के अनुसार हर उस पुरुष को सूचीबद्ध किया जो 20 वर्ष या उससे अधिक आयु का था और शारीरिक रूप से युद्ध में जाने योग्य था। “जो युद्ध के लिए जाने योग्य थे” इस वाक्यांश का अर्थ है कि उनके शरीर युद्ध के लिए पर्याप्त रूप से सक्षम थे। मूसा पुरुषों की गिनती उनके कुल और पिता के घराने के अनुसार करता है। अंत में, मूसा हर गोत्र के पुरुषों की संख्या बताता है और “...गोत्र की गिनती” या “...गोत्र के गिने हुए लोग” जैसे वाक्यांशों से आरंभ करता है। आप इन वाक्यांशों का जैसे भी अनुवाद करें, ध्यान रखें कि हर गोत्र के लिए वही वाक्यांश और वही क्रम उपयोग करें, जैसा मूसा ने सूची में किया है।</w:t>
      </w:r>
    </w:p>
    <w:p>
      <w:pPr/>
      <w:r>
        <w:rPr>
          <w:lang w:val="hi_IN" w:bidi="hi_IN"/>
        </w:rPr>
      </w:r>
      <w:r>
        <w:rPr>
          <w:lang w:val="hi_IN" w:bidi="hi_IN"/>
        </w:rPr>
        <w:t>यहाँ रुकें और इस प्रश्न पर समूह में चर्चा करें: जब आप रहते हैं तो लोग आधिकारिक तौर पर लोगों की गिनती करते हैं, तो आप किन वाक्यांशों का उपयोग करते हैं? इस ऑडियो को यहाँ रोकें।</w:t>
      </w:r>
    </w:p>
    <w:p>
      <w:pPr/>
      <w:r>
        <w:rPr>
          <w:lang w:val="hi_IN" w:bidi="hi_IN"/>
        </w:rPr>
      </w:r>
      <w:r>
        <w:rPr>
          <w:lang w:val="hi_IN" w:bidi="hi_IN"/>
        </w:rPr>
        <w:t>यह ध्यान देना महत्वपूर्ण है कि मूसा लेवी के गोत्र की गिनती नहीं करता है। इसके बजाय, यूसुफ का गोत्र दो गोत्रों में विभाजित हो गया: एप्रैम और मनश्शे। ऐसा इसलिए है क्योंकि यहोवा का लेवियों के लिए एक विशेष उद्देश्य है।</w:t>
      </w:r>
    </w:p>
    <w:p>
      <w:pPr/>
      <w:r>
        <w:rPr>
          <w:lang w:val="hi_IN" w:bidi="hi_IN"/>
        </w:rPr>
      </w:r>
      <w:r>
        <w:rPr>
          <w:lang w:val="hi_IN" w:bidi="hi_IN"/>
        </w:rPr>
        <w:t>इसे दिखाने का एक तरीका यह है कि अभिनेताओं या वस्तुओं को 13 समूहों में बाँट दिया जाए। मूसा 12 समूहों की गिनती कर सकता है, लेकिन वह अंतिम समूह की गिनती नहीं करता है। 12 गोत्रों के प्रधानों के लिए नियुक्त पात्र मूसा के गिनने के समय अपने-अपने गोत्रों को व्यवस्थित करने में सहायता कर सकते हैं।</w:t>
      </w:r>
    </w:p>
    <w:p>
      <w:pPr/>
      <w:r>
        <w:rPr>
          <w:lang w:val="hi_IN" w:bidi="hi_IN"/>
        </w:rPr>
      </w:r>
      <w:r>
        <w:rPr>
          <w:lang w:val="hi_IN" w:bidi="hi_IN"/>
        </w:rPr>
        <w:t>जब मूसा 12 गोत्रों में से प्रत्येक की गिनती कर लेता है, तब वह कहता है कि युद्ध में जाने में सक्षम इस्राएली पुरुषों की कुल संख्या 6,03,550 हो जाती है।</w:t>
      </w:r>
    </w:p>
    <w:p>
      <w:pPr/>
      <w:r>
        <w:rPr>
          <w:lang w:val="hi_IN" w:bidi="hi_IN"/>
        </w:rPr>
      </w:r>
      <w:r>
        <w:rPr>
          <w:lang w:val="hi_IN" w:bidi="hi_IN"/>
        </w:rPr>
        <w:t>यहाँ रुकें और इस प्रश्न पर समूह में चर्चा करें: आप अपनी भाषा में इतनी बड़ी संख्याओं को सूचीबद्ध कैसे करते हैं? जब नामों की बड़ी सूचियों को याद रखना होता है, तो आप किस प्रकार के नमूनों का उपयोग करते हैं? आप पहले किन नामों का उल्लेख करेंगे और क्यों? आप अपनी भाषा में बड़ी संख्याओं को कैसे कहते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1:17–47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12 गोत्रों के अगुवे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लेवी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और हारून द्वारा 12 गोत्रों के अगुवों को इकट्ठा करने का अभिनय करें। मूसा, हारून और 12 गोत्रों के प्रधान एक साथ सभी इस्राएलियों को इकट्ठा करते हैं और 12 गोत्रों की जनगणना ठीक वैसे ही करते हैं जैसा यहोवा ने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गोत्र के अगुवे की भूमिका निभाने वाले व्यक्ति से पूछें, "आप क्या महसूस कर रहे हैं या क्या सोच रहे हैं?" वह व्यक्ति इस तरह उत्तर दे सकता है: “मैं सम्मानित महसूस करता हूँ कि मैं अपने गोत्र की गिनती करने में मूसा की सहायता कर रहा हूँ,” या “यहोवा बुद्धिमान है कि उसने मूसा की सहायता की, क्योंकि हमारे पास बहुत लोग हैं,” या “मैं घबराहट महसूस कर रहा हूँ।” मुझे युद्ध में जाने का विचार पसंद नहीं है, लेकिन मुझे भरोसा है कि यहोवा हमारे पक्ष में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द्वारा हर इस्राएली पुरुष का नाम लिखने का अभिनय करें जो 20 साल या उससे अधिक उम्र का है और युद्ध करने में सक्षम है। मूसा उन्हें गोत्र, कुल और पिता के घराने के अनुसार सूचीबद्ध करता है। मूसा लेवियों की गिनती नहीं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उत्तर दे सकता है: "मैं जिज्ञासु महसूस करता हूँ। मुझे आश्चर्य है कि हमारे लिए यहोवा का क्या उद्देश्य है," या, "यहोवा हमें युद्ध पर जाने के लिए तैयार कर रहा है। हम अवश्य ही कनान के देश के निकट पहुँच रहे हैं,” या “मैं आश्चर्य में हूँ।” यहोवा बहुत व्यवस्थित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कुल मिलाकर, मूसा 603,550 इस्राएली पुरुषों की गिनती करता है जो युद्ध में जाने में सक्षम हैं।</w:t>
      </w:r>
      <w:r>
        <w:rPr>
          <w:lang w:val="hi_IN" w:bidi="hi_IN"/>
        </w:rPr>
      </w:r>
    </w:p>
    <w:p>
      <w:pPr>
        <w:pStyle w:val="Heading3"/>
      </w:pPr>
      <w:r>
        <w:rPr>
          <w:lang w:val="hi_IN" w:bidi="hi_IN"/>
        </w:rPr>
        <w:t>आवश्यक जानकारी</w:t>
      </w:r>
    </w:p>
    <w:p>
      <w:pPr/>
      <w:r>
        <w:rPr>
          <w:lang w:val="hi_IN" w:bidi="hi_IN"/>
        </w:rPr>
      </w:r>
      <w:r>
        <w:rPr>
          <w:lang w:val="hi_IN" w:bidi="hi_IN"/>
        </w:rPr>
        <w:t>गिनती 1:17–47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मूसा यहोवा की आज्ञा मानता है और सभी इस्राएलियों को इकट्ठा करता है। मूसा, हारून और 12 अगुवे इस्राएलियों की गिनती कुल और अपने पितरों के घराने के अनुसार करते हैं। कुल रिश्तेदारों का एक बड़ा समूह होता है। हर कुल छोटे परिवार के समूहों से बना होता था जिन्हें इस्राएली परिवार या पितरों के घर कहते थे। एक कुल कई परिवारों से बना होता है, जिसमें तीन या चार पीढ़ियाँ शामिल होती हैं। यह सुनिश्चित करें कि कुल और पितरों के घराने के लिए उन्हीं शब्दों का उपयोग करें जिनका उपयोग आपने पिछले भाग में किया था।</w:t>
      </w:r>
    </w:p>
    <w:p>
      <w:pPr/>
      <w:r>
        <w:rPr>
          <w:lang w:val="hi_IN" w:bidi="hi_IN"/>
        </w:rPr>
      </w:r>
      <w:r>
        <w:rPr>
          <w:lang w:val="hi_IN" w:bidi="hi_IN"/>
        </w:rPr>
        <w:t xml:space="preserve">मूसा इस्राएलियों की गिनती ठीक वैसे ही करता है जैसा </w:t>
      </w:r>
      <w:r>
        <w:rPr>
          <w:b/>
          <w:lang w:val="hi_IN" w:bidi="hi_IN"/>
        </w:rPr>
        <w:t>यहोवा</w:t>
      </w:r>
      <w:r>
        <w:rPr>
          <w:lang w:val="hi_IN" w:bidi="hi_IN"/>
        </w:rPr>
        <w:t xml:space="preserve"> ने आज्ञा दी थी। यहोवा परमेश्वर का व्यक्तिगत नाम है, और इस पूरे भाग में इसका प्रयोग किया गया है। यह सुनिश्चित करें कि यहोवा के लिए उसी शब्द या वाक्यांश का उपयोग करें जिसका उपयोग आपने पिछले भाग में किया था। </w:t>
      </w:r>
      <w:r>
        <w:rPr>
          <w:b/>
          <w:lang w:val="hi_IN" w:bidi="hi_IN"/>
        </w:rPr>
        <w:t>यहोवा</w:t>
      </w:r>
      <w:r>
        <w:rPr>
          <w:lang w:val="hi_IN" w:bidi="hi_IN"/>
        </w:rPr>
        <w:t xml:space="preserve"> नाम के बारे में अधिक जानकारी मुख्य शब्दावली में है।</w:t>
      </w:r>
    </w:p>
    <w:p>
      <w:pPr/>
      <w:r>
        <w:rPr>
          <w:lang w:val="hi_IN" w:bidi="hi_IN"/>
        </w:rPr>
      </w:r>
      <w:r>
        <w:rPr>
          <w:lang w:val="hi_IN" w:bidi="hi_IN"/>
        </w:rPr>
        <w:t xml:space="preserve">मूसा सीनै के जंगल, या </w:t>
      </w:r>
      <w:r>
        <w:rPr>
          <w:b/>
          <w:lang w:val="hi_IN" w:bidi="hi_IN"/>
        </w:rPr>
        <w:t>जंगल</w:t>
      </w:r>
      <w:r>
        <w:rPr>
          <w:lang w:val="hi_IN" w:bidi="hi_IN"/>
        </w:rPr>
        <w:t xml:space="preserve"> में रहने वाले इस्राएलियों की गिनती करता है। जंगल के लिए उसी शब्द का उपयोग करें जिसका उपयोग आपने पिछले भाग में किया था, और याद रखें कि </w:t>
      </w:r>
      <w:r>
        <w:rPr>
          <w:lang w:val="hi_IN" w:bidi="hi_IN"/>
        </w:rPr>
        <w:t>जंगल</w:t>
      </w:r>
      <w:r>
        <w:rPr>
          <w:lang w:val="hi_IN" w:bidi="hi_IN"/>
        </w:rPr>
        <w:t xml:space="preserve"> मुख्य शब्दावली में है।</w:t>
      </w:r>
    </w:p>
    <w:p>
      <w:pPr/>
      <w:r>
        <w:rPr>
          <w:lang w:val="hi_IN" w:bidi="hi_IN"/>
        </w:rPr>
      </w:r>
      <w:r>
        <w:rPr>
          <w:lang w:val="hi_IN" w:bidi="hi_IN"/>
        </w:rPr>
        <w:t>मूसा कहता है कि रूबेन इस्राएल का पहलौठा पुत्र था। जैसा कि आपको याद होगा, अब्राहम इस्राएलियों का पहला पूर्वज था, लेकिन यह अब्राहम का पोता याकूब था, जिसे बाद में यहोवा ने इस्राएल नाम दिया। उस समय से, अब्राहम के वंशजों को इस्राएली कहा जाता है। यहाँ, इस्राएल इस्राएलियों के पूर्वज याकूब को दर्शाता है। बाद में, जब मूसा इस्राएल के 12 अगुवों को कहता है, तो इस्राएल याकूब के वंशजों को एक लोगों या जाति के रूप में दर्शाता है। यह सुनिश्चित करें कि आपके श्रोता इस्राएल शब्द के उपयोग के दो तरीकों में अंतर को समझ लें।</w:t>
      </w:r>
    </w:p>
    <w:p>
      <w:pPr/>
      <w:r>
        <w:rPr>
          <w:lang w:val="hi_IN" w:bidi="hi_IN"/>
        </w:rPr>
      </w:r>
      <w:r>
        <w:rPr>
          <w:lang w:val="hi_IN" w:bidi="hi_IN"/>
        </w:rPr>
        <w:t xml:space="preserve">यहाँ रुकें और समूह में चर्चा करें कि आप </w:t>
      </w:r>
      <w:r>
        <w:rPr>
          <w:b/>
          <w:lang w:val="hi_IN" w:bidi="hi_IN"/>
        </w:rPr>
        <w:t>इस्राएल</w:t>
      </w:r>
      <w:r>
        <w:rPr>
          <w:lang w:val="hi_IN" w:bidi="hi_IN"/>
        </w:rPr>
        <w:t xml:space="preserve"> के लिए किस शब्द या वाक्यांश का उपयोग करेंगे। अधिक जानकारी के लिए मुख्य शब्दावली में </w:t>
      </w:r>
      <w:r>
        <w:rPr>
          <w:lang w:val="hi_IN" w:bidi="hi_IN"/>
        </w:rPr>
        <w:t>इस्राएल</w:t>
      </w:r>
      <w:r>
        <w:rPr>
          <w:lang w:val="hi_IN" w:bidi="hi_IN"/>
        </w:rPr>
        <w:t xml:space="preserve"> को देखें। यदि आपने बाइबल की किसी अन्य पुस्तक में इस शब्द का पहले ही अनुवाद किया है, तो यहाँ भी उसी शब्द का उपयोग करें जिसका उपयोग आपने वहाँ किया है। इस ऑडियो को यहाँ रोकें।</w:t>
      </w:r>
    </w:p>
    <w:p>
      <w:pPr/>
      <w:r>
        <w:rPr>
          <w:lang w:val="hi_IN" w:bidi="hi_IN"/>
        </w:rPr>
      </w:r>
      <w:r>
        <w:rPr>
          <w:lang w:val="hi_IN" w:bidi="hi_IN"/>
        </w:rPr>
        <w:t>मूसा इस्राएल के प्रत्येक पुत्र के वंशजों की सूची बताता है। किसी व्यक्ति के वंशज उसके बच्चे, पोते-पोतियाँ और उसी परिवार से आने वाली आगे की सभी पीढ़ियाँ होते हैं। इस्राएली अब्राहम के वंशज हैं, और प्रत्येक गोत्र इस्राएल के पुत्रों से बना है, या याकूब, जो अब्राहम का पोता है।</w:t>
      </w:r>
    </w:p>
    <w:p>
      <w:pPr/>
      <w:r>
        <w:rPr>
          <w:lang w:val="hi_IN" w:bidi="hi_IN"/>
        </w:rPr>
      </w:r>
      <w:r>
        <w:rPr>
          <w:lang w:val="hi_IN" w:bidi="hi_IN"/>
        </w:rPr>
        <w:t xml:space="preserve">यहाँ रुकें और समूह में चर्चा करें कि आप </w:t>
      </w:r>
      <w:r>
        <w:rPr>
          <w:b/>
          <w:lang w:val="hi_IN" w:bidi="hi_IN"/>
        </w:rPr>
        <w:t>वंशजों</w:t>
      </w:r>
      <w:r>
        <w:rPr>
          <w:lang w:val="hi_IN" w:bidi="hi_IN"/>
        </w:rPr>
        <w:t xml:space="preserve"> के लिए किस शब्द या वाक्यांश का उपयोग करेंगे। अधिक जानकारी के लिए मुख्य शब्दावली में </w:t>
      </w:r>
      <w:r>
        <w:rPr>
          <w:b/>
          <w:lang w:val="hi_IN" w:bidi="hi_IN"/>
        </w:rPr>
        <w:t>वंशजों</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मूसा ध्यान दिलाता है कि उसने लेवियों, अर्थात् लेवी के वंशजों, को इस गिनती में शामिल नहीं किया। लेवी इस्राएल के 12 गोत्रों में से एक थे। वे याकूब के पुत्र लेवी के वंशज थे। मूसा और हारून लेवी के वंशज थे। यहोवा विशेष रूप से लेवियों को चुनता है ताकि वे निवासस्थान या मिलापवाले तम्बू में उसकी सेवा करें और उसकी देखभाल करें।</w:t>
      </w:r>
    </w:p>
    <w:p>
      <w:pPr/>
      <w:r>
        <w:rPr>
          <w:lang w:val="hi_IN" w:bidi="hi_IN"/>
        </w:rPr>
      </w:r>
      <w:r>
        <w:rPr>
          <w:lang w:val="hi_IN" w:bidi="hi_IN"/>
        </w:rPr>
        <w:t xml:space="preserve">यहाँ रुकें और समूह में चर्चा करें कि आप </w:t>
      </w:r>
      <w:r>
        <w:rPr>
          <w:b/>
          <w:lang w:val="hi_IN" w:bidi="hi_IN"/>
        </w:rPr>
        <w:t>लेवियों</w:t>
      </w:r>
      <w:r>
        <w:rPr>
          <w:lang w:val="hi_IN" w:bidi="hi_IN"/>
        </w:rPr>
        <w:t xml:space="preserve"> के लिए किस शब्द या वाक्यांश का उपयोग करेंगे। अधिक जानकारी के लिए मुख्य शब्दावली में </w:t>
      </w:r>
      <w:r>
        <w:rPr>
          <w:b/>
          <w:lang w:val="hi_IN" w:bidi="hi_IN"/>
        </w:rPr>
        <w:t>लेवियों</w:t>
      </w:r>
      <w:r>
        <w:rPr>
          <w:lang w:val="hi_IN" w:bidi="hi_IN"/>
        </w:rPr>
        <w:t xml:space="preserve"> को देखें। यदि आपने पहले ही बाइबल की किसी अन्य पुस्तक में इस शब्द का अनुवाद किया है, तो यहाँ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1:48–54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1:48–54 को सुनें और अपने मन में रखें।</w:t>
      </w:r>
    </w:p>
    <w:p>
      <w:pPr/>
      <w:r>
        <w:rPr>
          <w:lang w:val="hi_IN" w:bidi="hi_IN"/>
        </w:rPr>
      </w:r>
      <w:r>
        <w:rPr>
          <w:lang w:val="hi_IN" w:bidi="hi_IN"/>
        </w:rPr>
        <w:t>यदि सम्भव हो, तो गिनती 1:48–54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1:48–54 का ऑडियो संस्करण सबसे आसानी से समझ में आने वाले अनुवाद में सुनें।</w:t>
      </w:r>
    </w:p>
    <w:p>
      <w:pPr/>
      <w:r>
        <w:rPr>
          <w:lang w:val="hi_IN" w:bidi="hi_IN"/>
        </w:rPr>
      </w:r>
      <w:r>
        <w:rPr>
          <w:lang w:val="hi_IN" w:bidi="hi_IN"/>
        </w:rPr>
        <w:t xml:space="preserve">मूसा ने अभी-अभी इस्राएल के विभिन्न गोत्रों के सभी युद्ध में जाने में सक्षम पुरुषों की जनगणना की है। मूसा ने यहोवा के निर्देशों का पालन किया और उसने लेवी के गोत्र, या लेवियों की गिनती नहीं की। इसके बजाय, इस भाग में यहोवा विशेष रूप से लेवियों को चुनता है ताकि वे निवासस्थान, अर्थात् यहोवा के घर की देखभाल और उसकी रक्षा करें। यहोवा परमेश्वर का व्यक्तिगत नाम है, और इस पूरे भाग में इसका प्रयोग किया गया है। </w:t>
      </w:r>
    </w:p>
    <w:p>
      <w:pPr/>
      <w:r>
        <w:rPr>
          <w:lang w:val="hi_IN" w:bidi="hi_IN"/>
        </w:rPr>
      </w:r>
      <w:r>
        <w:rPr>
          <w:lang w:val="hi_IN" w:bidi="hi_IN"/>
        </w:rPr>
        <w:t>इस्राएली, या इस्राएल के पुत्र, अभी भी सीनै के जंगल में हैं, और उन्होंने हाल ही में निवासस्थान का निर्माण पूरा कर लिया है। संभवतः यहोवा ने लेवियों के लिए निर्देश मूसा को उसी समय दिए जब उसने जनगणना के लिए निर्देश दिए थे। परन्तु मूसा लेवियों के लिए यहोवा की भूमिका को अलग और पृथक ठहराई हुई बात के रूप में बताता है। लेवी लेवी के वंशज थे, जो याकूब के 12 पुत्रों में से एक था। यहोवा लेवियों के माध्यम से कुछ विशेष और महत्वपूर्ण करने वाला था।</w:t>
      </w:r>
    </w:p>
    <w:p>
      <w:pPr/>
      <w:r>
        <w:rPr>
          <w:lang w:val="hi_IN" w:bidi="hi_IN"/>
        </w:rPr>
      </w:r>
      <w:r>
        <w:rPr>
          <w:lang w:val="hi_IN" w:bidi="hi_IN"/>
        </w:rPr>
        <w:t xml:space="preserve">यहोवा मूसा से कहता है कि वह लेवियों को नियुक्त करे, अर्थात् चुने, ताकि वे साक्षी के तम्बू और उसके सभी सामान के प्रभारी हों। जैसा कि आपको याद होगा, निवास स्थान एक बड़ा चलायमान तम्बू है जहाँ यहोवा निवास करता था और जहाँ इस्राएली उसकी उपासना करते थे। मूसा “साक्षी का तम्बू” यह वाक्यांश उपयोग करता है, क्योंकि उसी तम्बू में वाचा का सन्दूक रखा था, जिसमें पत्थर की पट्टियाँ, अर्थात् दस आज्ञाएँ, रखी हुई थीं। ये पट्टियाँ उस वाचा, अर्थात् बाध्यकारी प्रतिज्ञा, की गवाही या प्रमाण थीं जो यहोवा ने अपने चुने हुए लोगों, इस्राएलियों, के साथ की थी। आप </w:t>
      </w:r>
      <w:r>
        <w:rPr>
          <w:b/>
          <w:lang w:val="hi_IN" w:bidi="hi_IN"/>
        </w:rPr>
        <w:t>वाचा के सन्दूक</w:t>
      </w:r>
      <w:r>
        <w:rPr>
          <w:lang w:val="hi_IN" w:bidi="hi_IN"/>
        </w:rPr>
        <w:t xml:space="preserve"> के बारे में अधिक जानकारी मुख्य शब्दावली में पा सकते हैं।</w:t>
      </w:r>
    </w:p>
    <w:p>
      <w:pPr/>
      <w:r>
        <w:rPr>
          <w:lang w:val="hi_IN" w:bidi="hi_IN"/>
        </w:rPr>
      </w:r>
      <w:r>
        <w:rPr>
          <w:lang w:val="hi_IN" w:bidi="hi_IN"/>
        </w:rPr>
        <w:t xml:space="preserve">यहाँ रुकें और समूह में </w:t>
      </w:r>
      <w:r>
        <w:rPr>
          <w:lang w:val="hi_IN" w:bidi="hi_IN"/>
        </w:rPr>
        <w:t>इकट्ठा किए गए निवासस्थान</w:t>
      </w:r>
      <w:r>
        <w:rPr>
          <w:lang w:val="hi_IN" w:bidi="hi_IN"/>
        </w:rPr>
        <w:t xml:space="preserve"> का एक चित्र देखें। इस ऑडियो को यहाँ रोकें।</w:t>
      </w:r>
    </w:p>
    <w:p>
      <w:pPr/>
      <w:r>
        <w:rPr>
          <w:lang w:val="hi_IN" w:bidi="hi_IN"/>
        </w:rPr>
      </w:r>
      <w:r>
        <w:rPr>
          <w:lang w:val="hi_IN" w:bidi="hi_IN"/>
        </w:rPr>
        <w:t>यहोवा इस बात पर जोर देता है कि केवल लेवी ही निवासस्थान और उससे संबंधित सभी वस्तुओं को उठाकर ले जा सकते हैं। केवल लेवी ही तम्बू को उठाएँगे, उसकी देखभाल करेंगे, और उसके चारों ओर डेरा डालेंगे। इसका अर्थ है कि लेवी निवासस्थान के चारों ओर एक घेरे में अपने तम्बू खड़ा करेंगे।</w:t>
      </w:r>
    </w:p>
    <w:p>
      <w:pPr/>
      <w:r>
        <w:rPr>
          <w:lang w:val="hi_IN" w:bidi="hi_IN"/>
        </w:rPr>
      </w:r>
      <w:r>
        <w:rPr>
          <w:lang w:val="hi_IN" w:bidi="hi_IN"/>
        </w:rPr>
        <w:t xml:space="preserve">यहाँ रुकें और समूह के रूप में </w:t>
      </w:r>
      <w:r>
        <w:rPr>
          <w:lang w:val="hi_IN" w:bidi="hi_IN"/>
        </w:rPr>
        <w:t>इस्राएलियों द्वारा उपयोग किए जाने वाले तम्बू</w:t>
      </w:r>
      <w:r>
        <w:rPr>
          <w:lang w:val="hi_IN" w:bidi="hi_IN"/>
        </w:rPr>
        <w:t xml:space="preserve"> का एक चित्र देखें। इस ऑडियो को यहाँ रोकें।</w:t>
      </w:r>
    </w:p>
    <w:p>
      <w:pPr/>
      <w:r>
        <w:rPr>
          <w:lang w:val="hi_IN" w:bidi="hi_IN"/>
        </w:rPr>
      </w:r>
      <w:r>
        <w:rPr>
          <w:lang w:val="hi_IN" w:bidi="hi_IN"/>
        </w:rPr>
        <w:t>जब यहोवा चाहेगा कि निवास स्थान को एक जगह से दूसरी जगह ले जाया जाए, तो केवल लेवी ही उसे उतारेंगे, उसे बाँधकर ले जाएँगे, और जब इस्राएली अपने अगले पड़ाव पर पहुँच जाएँगे, तब वे उसे फिर से खड़ा कर देंगे। यहोवा मूसा को दृढ़ता से चेतावनी देता है कि यदि कोई इस्राएली जो लेवी नहीं है, निवासस्थान के पास आए, तो लेवी पहरेदार उस व्यक्ति को मृत्युदंड दे देंगे, या उस व्यक्ति को मार डालेंगे।</w:t>
      </w:r>
    </w:p>
    <w:p>
      <w:pPr/>
      <w:r>
        <w:rPr>
          <w:lang w:val="hi_IN" w:bidi="hi_IN"/>
        </w:rPr>
      </w:r>
      <w:r>
        <w:rPr>
          <w:lang w:val="hi_IN" w:bidi="hi_IN"/>
        </w:rPr>
        <w:t>शेष इस्राएली अपने गोत्रों और सैनिकों के अनुसार या योद्धाओं के पुरुषों के समूहों के अनुसार अपने तम्बू खड़ा करेंगे। इसका अर्थ है कि मूसा ने इस्राएलियों को एक बड़ी सेना के रूप में व्यवस्थित किया था। इस्राएली अलग-अलग गोत्रों को अलग पहचान देने के लिए ध्वज, अर्थात् झंडों का उपयोग करते थे। यह किसी प्रकार का दृश्य चिन्ह या संकेत था, सम्भवतः किसी प्रकार का झंडा, जो इस्राएलियों के डेरे को अलग-अलग भागों में बाँटने में सहायता करता था।</w:t>
      </w:r>
    </w:p>
    <w:p>
      <w:pPr/>
      <w:r>
        <w:rPr>
          <w:lang w:val="hi_IN" w:bidi="hi_IN"/>
        </w:rPr>
      </w:r>
      <w:r>
        <w:rPr>
          <w:lang w:val="hi_IN" w:bidi="hi_IN"/>
        </w:rPr>
        <w:t>यहाँ रुकें और इस प्रश्न पर समूह में चर्चा करें: अपनी संस्कृति के उन लोगों के समूहों का वर्णन करें जो अक्सर यात्रा करते हैं। वे हर रात जहाँ ठहरते हैं, वहाँ अपने डेरे को कैसे व्यवस्थित करते हैं या लगाते हैं? गाँवों में लोग अपने रहने के स्थान को कैसे व्यवस्थित करते हैं? बड़े समूह के भीतर छोटे-छोटे समूहों की किस प्रकार की जिम्मेदारियाँ होती हैं? इस ऑडियो को यहाँ रोकें।</w:t>
      </w:r>
    </w:p>
    <w:p>
      <w:pPr/>
      <w:r>
        <w:rPr>
          <w:lang w:val="hi_IN" w:bidi="hi_IN"/>
        </w:rPr>
      </w:r>
      <w:r>
        <w:rPr>
          <w:lang w:val="hi_IN" w:bidi="hi_IN"/>
        </w:rPr>
        <w:t>इसके विपरीत, लेवी निवासस्थान के चारों ओर डेरा डालेंगे। यहोवा ऐसा इसलिए करता है ताकि अन्य इस्राएली निवासस्थान के पास न जाएँ। यदि अन्य इस्राएली तम्बू के पास आते हैं, तो इससे यहोवा का क्रोध समुदाय पर आ सकता है, क्योंकि वे लेवियों की तरह यहोवा की सेवा के लिए विशेष रूप से अलग नहीं किए गए हैं। लेवी न केवल निवास-स्थान की देखभाल करेंगे, बल्कि निवास-स्थान के चारों ओर उनका सुरक्षात्मक घेरा भी उसकी रक्षा करेगा। लेवी लोग तम्बू की रखवाली करेंगे ताकि अन्य लोग पास न आ सकें, और साथ ही वे लोगों को यहोवा के क्रोध से भी सुरक्षित रखेंगे।</w:t>
      </w:r>
    </w:p>
    <w:p>
      <w:pPr/>
      <w:r>
        <w:rPr>
          <w:lang w:val="hi_IN" w:bidi="hi_IN"/>
        </w:rPr>
      </w:r>
      <w:r>
        <w:rPr>
          <w:lang w:val="hi_IN" w:bidi="hi_IN"/>
        </w:rPr>
        <w:t>यहाँ रुकें और इस प्रश्न पर समूह में चर्चा करें: आपके संस्कृति में लोग पवित्र स्थानों की रक्षा या सुरक्षा कैसे करते हैं? यदि कोई व्यक्ति बिना अनुमति के पास जाने की कोशिश करता है, तो क्या होता है? इस ऑडियो को यहाँ रोकें।</w:t>
      </w:r>
    </w:p>
    <w:p>
      <w:pPr/>
      <w:r>
        <w:rPr>
          <w:lang w:val="hi_IN" w:bidi="hi_IN"/>
        </w:rPr>
      </w:r>
      <w:r>
        <w:rPr>
          <w:lang w:val="hi_IN" w:bidi="hi_IN"/>
        </w:rPr>
        <w:t>इसलिए इस्राएलियों ने मूसा से सुनकर यहोवा की सभी आज्ञाओं का पालन किया।</w:t>
      </w:r>
      <w:r>
        <w:rPr>
          <w:lang w:val="hi_IN" w:bidi="hi_IN"/>
        </w:rPr>
      </w:r>
    </w:p>
    <w:p>
      <w:pPr>
        <w:pStyle w:val="Heading3"/>
      </w:pPr>
      <w:r>
        <w:rPr>
          <w:lang w:val="hi_IN" w:bidi="hi_IN"/>
        </w:rPr>
        <w:t>घटनाओं को समझाना</w:t>
      </w:r>
    </w:p>
    <w:p>
      <w:pPr/>
      <w:r>
        <w:rPr>
          <w:lang w:val="hi_IN" w:bidi="hi_IN"/>
        </w:rPr>
      </w:r>
      <w:r>
        <w:rPr>
          <w:lang w:val="hi_IN" w:bidi="hi_IN"/>
        </w:rPr>
        <w:t>गिनती 1:48–54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मूसा इस्राएलियों की जनगणना करता है, लेकिन वह लेवियों की गिनती नहीं करता क्योंकि यहोवा ने मूसा से कहा था कि वह उन्हें शेष इस्राएलियों के साथ शामिल न करे।</w:t>
      </w:r>
    </w:p>
    <w:p>
      <w:pPr/>
      <w:r>
        <w:rPr>
          <w:lang w:val="hi_IN" w:bidi="hi_IN"/>
        </w:rPr>
      </w:r>
      <w:r>
        <w:rPr>
          <w:b/>
          <w:lang w:val="hi_IN" w:bidi="hi_IN"/>
        </w:rPr>
        <w:t>दूसरे दृश्य में:</w:t>
      </w:r>
      <w:r>
        <w:rPr>
          <w:lang w:val="hi_IN" w:bidi="hi_IN"/>
        </w:rPr>
        <w:t xml:space="preserve"> यहोवा मूसा से कहता है कि वह लेवियों को निवास-स्थान और उससे संबंधित सभी वस्तुओं की देखभाल की जिम्मेदारी सौंप दे। जब इस्राएली यात्रा करें तो लेवियों को निवास-स्थान के सभी भागों को उठाकर ले जाना होता है, और जब लेवी निवास-स्थान को खड़ा कर दें, तब उन्हें निवास-स्थान के चारों ओर डेरा लगाना होता है।</w:t>
      </w:r>
    </w:p>
    <w:p>
      <w:pPr/>
      <w:r>
        <w:rPr>
          <w:lang w:val="hi_IN" w:bidi="hi_IN"/>
        </w:rPr>
      </w:r>
      <w:r>
        <w:rPr>
          <w:b/>
          <w:lang w:val="hi_IN" w:bidi="hi_IN"/>
        </w:rPr>
        <w:t>तीसरे दृश्य में:</w:t>
      </w:r>
      <w:r>
        <w:rPr>
          <w:lang w:val="hi_IN" w:bidi="hi_IN"/>
        </w:rPr>
        <w:t xml:space="preserve"> यहोवा मूसा से कहता है कि लेवी निवास-स्थान को उतारने, उसे उठाकर ले जाने, और जब इस्राएली अपने अगले स्थान पर पहुँचें तब उसे फिर से खड़ा करने के लिए उत्तरदायी हैं। यहोवा कहता है कि यदि कोई व्यक्ति जो लेवी नहीं है, निवास-स्थान के पास आए, तो लेवी पहरेदारों को उस व्यक्ति को मार डालना चाहिए।</w:t>
      </w:r>
    </w:p>
    <w:p>
      <w:pPr/>
      <w:r>
        <w:rPr>
          <w:lang w:val="hi_IN" w:bidi="hi_IN"/>
        </w:rPr>
      </w:r>
      <w:r>
        <w:rPr>
          <w:b/>
          <w:lang w:val="hi_IN" w:bidi="hi_IN"/>
        </w:rPr>
        <w:t>चौथे दृश्य में:</w:t>
      </w:r>
      <w:r>
        <w:rPr>
          <w:lang w:val="hi_IN" w:bidi="hi_IN"/>
        </w:rPr>
        <w:t xml:space="preserve"> यहोवा मूसा से कहता है कि प्रत्येक गोत्र का उसके परिवार के समूहों के लिए एक विशेष स्थान है। यहोवा लेवियों को निर्देश देता है कि वे निवास-स्थान के चारों ओर डेरा डालें ताकि इस्राएलियों को यहोवा के क्रोध से सुरक्षा मिल सके। यहोवा कहता है कि लेवियों को निवास-स्थान के चारों ओर पहरेदारी में खड़े रहना चाहिए।</w:t>
      </w:r>
    </w:p>
    <w:p>
      <w:pPr/>
      <w:r>
        <w:rPr>
          <w:lang w:val="hi_IN" w:bidi="hi_IN"/>
        </w:rPr>
      </w:r>
      <w:r>
        <w:rPr>
          <w:b/>
          <w:lang w:val="hi_IN" w:bidi="hi_IN"/>
        </w:rPr>
        <w:t>पाँचवें दृश्य में:</w:t>
      </w:r>
      <w:r>
        <w:rPr>
          <w:lang w:val="hi_IN" w:bidi="hi_IN"/>
        </w:rPr>
        <w:t xml:space="preserve"> इस्राएलियों ने सब कुछ वैसे ही किया जैसा यहोवा ने उन्हें करने के लिए कहा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बाकी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मूसा से कहा था कि वह हर गोत्र के उन इस्राएली पुरुषों की संख्या गिने जो युद्ध में जाने योग्य हैं। जैसा कि आपको याद है, इस्राएली याकूब के वंशज हैं। चूँकि याकूब के 12 पुत्र थे, इसलिए इस्राएल के 12 गोत्र हैं। मूसा ने 11 गोत्रों की गिनती की, लेकिन उसने लेवियों या लेवी के वंशजों की गिनती नहीं की।</w:t>
      </w:r>
    </w:p>
    <w:p>
      <w:pPr/>
      <w:r>
        <w:rPr>
          <w:lang w:val="hi_IN" w:bidi="hi_IN"/>
        </w:rPr>
      </w:r>
      <w:r>
        <w:rPr>
          <w:lang w:val="hi_IN" w:bidi="hi_IN"/>
        </w:rPr>
        <w:t>यह ध्यान देना महत्वपूर्ण है कि जब यहोवा मूसा से लेवियों की गिनती न करने के लिए कहता है, तब घटनाओं का क्रम बहुत स्पष्ट नहीं है। यह संभव है कि यहोवा ने मूसा से कहा हो कि वह जनगणना शुरू करने से पहले लेवियों की गिनती न करे। इस स्थिति में, मूसा यहोवा की आज्ञा को इस बात की व्याख्या के रूप में प्रस्तुत करता है कि उसने मूल जनगणना में लेवियों को शामिल क्यों नहीं किया।</w:t>
      </w:r>
    </w:p>
    <w:p>
      <w:pPr/>
      <w:r>
        <w:rPr>
          <w:lang w:val="hi_IN" w:bidi="hi_IN"/>
        </w:rPr>
      </w:r>
      <w:r>
        <w:rPr>
          <w:lang w:val="hi_IN" w:bidi="hi_IN"/>
        </w:rPr>
        <w:t>यहोवा मूसा से कहता है कि वह लेवियों को जनगणना या इस्राएलियों की गिनती में शामिल न करे। मूसा इस कथन का उपयोग एक नए भाग को पेश करने के तरीके के रूप में करता है। इस भाग में, मूसा निवास-स्थान के रक्षक या संरक्षक के रूप में लेवियों की विशेष भूमिका के बारे में बात करता है।</w:t>
      </w:r>
    </w:p>
    <w:p>
      <w:pPr/>
      <w:r>
        <w:rPr>
          <w:lang w:val="hi_IN" w:bidi="hi_IN"/>
        </w:rPr>
      </w:r>
      <w:r>
        <w:rPr>
          <w:lang w:val="hi_IN" w:bidi="hi_IN"/>
        </w:rPr>
        <w:t>यह ध्यान देना महत्वपूर्ण है कि यहोवा दो अलग-अलग लेकिन समान अभिव्यक्तिओं का उपयोग करके लेवियों की भूमिका को विशेष महत्व दे रहा है। दोनों वाक्यांश, “केवल लेवी के गोत्र को गिनती न करना,” और “उनकी जनगणना न करना,” एक ही विचार को दिखाते हैं।</w:t>
      </w:r>
    </w:p>
    <w:p>
      <w:pPr/>
      <w:r>
        <w:rPr>
          <w:lang w:val="hi_IN" w:bidi="hi_IN"/>
        </w:rPr>
      </w:r>
      <w:r>
        <w:rPr>
          <w:lang w:val="hi_IN" w:bidi="hi_IN"/>
        </w:rPr>
        <w:t>यहोवा ने मूसा से कहा कि वह लेवियों को निवास-स्थान और उससे संबंधित सभी वस्तुओं की देखभाल की जिम्मेदारी सौंप दे।</w:t>
      </w:r>
    </w:p>
    <w:p>
      <w:pPr/>
      <w:r>
        <w:rPr>
          <w:lang w:val="hi_IN" w:bidi="hi_IN"/>
        </w:rPr>
      </w:r>
      <w:r>
        <w:rPr>
          <w:lang w:val="hi_IN" w:bidi="hi_IN"/>
        </w:rPr>
        <w:t>यह याद रखना महत्वपूर्ण है कि तम्बू और उसके सभी वस्तुएँ पवित्र या धार्मिक वस्तुएँ थीं, जिन्हें इस्राएलियों ने यहोवा के निर्देशों और मूसा की स्वीकृति के अनुसार बनाया था।</w:t>
      </w:r>
    </w:p>
    <w:p>
      <w:pPr/>
      <w:r>
        <w:rPr>
          <w:lang w:val="hi_IN" w:bidi="hi_IN"/>
        </w:rPr>
      </w:r>
      <w:r>
        <w:rPr>
          <w:lang w:val="hi_IN" w:bidi="hi_IN"/>
        </w:rPr>
        <w:t>लेवियों को इस्राएलियों के यात्रा करने पर निवास-स्थान के सब भागों को उठाकर ले जाना होता है, और जब वे निवास-स्थान को खड़ा कर दें तब उन्हें उसके चारों ओर डेरा लगाना होता है।</w:t>
      </w:r>
    </w:p>
    <w:p>
      <w:pPr/>
      <w:r>
        <w:rPr>
          <w:lang w:val="hi_IN" w:bidi="hi_IN"/>
        </w:rPr>
      </w:r>
      <w:r>
        <w:rPr>
          <w:lang w:val="hi_IN" w:bidi="hi_IN"/>
        </w:rPr>
        <w:t>यहोवा मूसा से कहता है कि लेवी निवास-स्थान को उतारने, उसे उठाकर ले जाने, और जब इस्राएली अपने अगले स्थान पर पहुँचें तब उसे फिर से खड़ा करने के लिए उत्तरदायी हैं। यहोवा कहता है कि यदि कोई निवास-स्थान के पास आता है और जो लेवी नहीं है, तो लेवी पहरेदारों को उस व्यक्ति को मार डालना चाहिए।</w:t>
      </w:r>
    </w:p>
    <w:p>
      <w:pPr/>
      <w:r>
        <w:rPr>
          <w:lang w:val="hi_IN" w:bidi="hi_IN"/>
        </w:rPr>
      </w:r>
      <w:r>
        <w:rPr>
          <w:lang w:val="hi_IN" w:bidi="hi_IN"/>
        </w:rPr>
        <w:t>यह ध्यान देना महत्वपूर्ण है कि यहोवा लेवियों को निवास-स्थान का पहरेदार नियुक्त करता है। बाद में, हमें पता चल जाएगा कि जो भी व्यक्ति निवास-स्थान के बहुत करीब आता है, उसे मार डालने के लिए वही जिम्मेदार थे।,</w:t>
      </w:r>
    </w:p>
    <w:p>
      <w:pPr/>
      <w:r>
        <w:rPr>
          <w:lang w:val="hi_IN" w:bidi="hi_IN"/>
        </w:rPr>
      </w:r>
      <w:r>
        <w:rPr>
          <w:lang w:val="hi_IN" w:bidi="hi_IN"/>
        </w:rPr>
        <w:t>यहोवा मूसा से कहता है कि हर गोत्र का एक निर्धारित स्थान होगा, जहाँ वे अपने गोत्र और परिवार के लिए एक चिन्ह, अर्थात् झंडा, लगाकर उसे पहचानेंगे।</w:t>
      </w:r>
    </w:p>
    <w:p>
      <w:pPr/>
      <w:r>
        <w:rPr>
          <w:lang w:val="hi_IN" w:bidi="hi_IN"/>
        </w:rPr>
      </w:r>
      <w:r>
        <w:rPr>
          <w:lang w:val="hi_IN" w:bidi="hi_IN"/>
        </w:rPr>
        <w:t>यहाँ रुकें और समूह में चर्चा करें: लोग यह दिखाने के लिए किस तरह के चिन्हों का उपयोग करते हैं कि कौन कहाँ रहता है, या आपके समुदाय के कुछ क्षेत्रों को दिखाने के लिए? इस ऑडियो को यहाँ रोकें।</w:t>
      </w:r>
    </w:p>
    <w:p>
      <w:pPr/>
      <w:r>
        <w:rPr>
          <w:lang w:val="hi_IN" w:bidi="hi_IN"/>
        </w:rPr>
      </w:r>
      <w:r>
        <w:rPr>
          <w:lang w:val="hi_IN" w:bidi="hi_IN"/>
        </w:rPr>
        <w:t>यहोवा ने कहा कि लेवियों को निवास-स्थान के चारों ओर डेरा डालना चाहिए ताकि अन्य इस्राएलियों को यहोवा के क्रोध से बचाया जा सके। ऐसा इसलिए था क्योंकि अन्य इस्राएली लेवियों की तरह यहोवा की विशेष सेवा के लिए अलग नहीं थे। अन्य इस्राएली यहोवा की उपस्थिति में नहीं हो सकते थे—वे विधि के अनुसार शुद्ध नहीं होते थे और लेवियों की तरह अलग नहीं किए गए थे। इस कारण यहोवा कहता है कि लेवी निवास-स्थान के चारों ओर पहरेदारी करेंगे।</w:t>
      </w:r>
    </w:p>
    <w:p>
      <w:pPr/>
      <w:r>
        <w:rPr>
          <w:lang w:val="hi_IN" w:bidi="hi_IN"/>
        </w:rPr>
      </w:r>
      <w:r>
        <w:rPr>
          <w:lang w:val="hi_IN" w:bidi="hi_IN"/>
        </w:rPr>
        <w:t>इसलिए इस्राएली सब कुछ वैसे ही करते हैं जैसा यहोवा ने उन्हें करने के लिए कहा था। एक बार फिर मूसा बताता है कि इस्राएलियों ने वह सब किया जो यहोवा ने कहा था, ताकि यह दिखाया जा सके कि इस्राएली यहोवा की आज्ञा मानते थे और फिर उसकी आज्ञा नहीं मानते थे। यह एक महत्वपूर्ण चक्र है जो गिनती की पुस्तक में कई बार दिखाई देगा।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1:48–54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बाकी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के रूप में जनगणना का अभिनय करें कि वह इस्राएलियों की जनगणना कर रहा है। वह लेवियों की गिनती नहीं करता क्योंकि यहोवा ने उसे आज्ञा दी थी कि उन्हें बाकी इस्राएलियों के साथ शामिल न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अन्य इस्राएलियों की भूमिका निभाने वाले व्यक्ति से पूछें, "आप क्या महसूस कर रहे हैं या क्या सोच रहे हैं?" वह व्यक्ति इस तरह उत्तर दे सकता है: "लेवियों के बारे में क्या? क्या वे हमारे साथ युद्ध नहीं करेंगे?” या “मुझे जिज्ञासा हो रही है। लेवियों के लिए यहोवा का उद्देश्य क्या है?" या, "मुझे जलन महसूस होती है। क्या बात लेवियों को इतना विशेष बनाती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 मूसा से लेवियों के बारे में बात करने का अभिनय करें। आप चाहें तो यहोवा के मूसा से बात करने के दौरान उसकी हर आज्ञा को पृष्ठभूमि में अभिनय करके दिखा सकते हैं। आप ऐसा यह दर्शाने के रूप में कर सकते हैं कि इस्राएलियों ने यहोवा की सभी आज्ञाओं का पालन किया था।</w:t>
      </w:r>
    </w:p>
    <w:p>
      <w:pPr/>
      <w:r>
        <w:rPr>
          <w:lang w:val="hi_IN" w:bidi="hi_IN"/>
        </w:rPr>
      </w:r>
      <w:r>
        <w:rPr>
          <w:lang w:val="hi_IN" w:bidi="hi_IN"/>
        </w:rPr>
        <w:t>यहोवा मूसा से कहता है कि वह लेवियों को निवासस्थान और उससे संबंधित सभी वस्तुओं की देखभाल की जिम्मेदारी सौंप दे। यहोवा लेवियों को निर्देश देता है कि वे तम्बू के सभी भागों को उठाकर ले जाएँ और फिर उसे खड़ा करने के बाद उसके चारों ओर डेरा डालें।</w:t>
      </w:r>
    </w:p>
    <w:p>
      <w:pPr/>
      <w:r>
        <w:rPr>
          <w:lang w:val="hi_IN" w:bidi="hi_IN"/>
        </w:rPr>
      </w:r>
      <w:r>
        <w:rPr>
          <w:lang w:val="hi_IN" w:bidi="hi_IN"/>
        </w:rPr>
        <w:t>यहोवा मूसा से कहता है कि लेवियों की जिम्मेदारी है कि वे तम्बू को खोलें, उसे उठाकर ले जाएँ, और इस्राएली जब अपने अगले पड़ाव पर पहुँचें तो उसे फिर से खड़ा करें। यहोवा कहता है कि यदि कोई निवासस्थान के पास आता है और जो लेवी नहीं है, तो लेवी पहरेदारों को उस व्यक्ति को मार डालना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चिंतित हूँ। लोगों को यह समझना चाहिए कि तम्बू यहोवा के लिए कितना महत्वपूर्ण है और यदि लोग बहुत पास आ जाएँ तो क्या हो सकता है,” या “मैं सम्मानित महसूस करता हूँ कि यहोवा ने मेरे गोत्र को अपने विशेष घर की देखभाल के लिए चुना,” या “यह एक महत्वपूर्ण जिम्मेदारी है।” लेवियों को यहोवा के घर की अच्छी तरह रखवाली करनी चाहिए।"</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उत्तर दे सकता है: "मुझे डर लगता है। मैं निवासस्थान के बहुत करीब नहीं जाना चाहता और यहोवा के क्रोध का जोखिम नहीं उठाना चाहता," या, "मैं अब जलन नहीं करता हूँ।" यह लेवियों के लिए एक गंभीर जिम्मेदारी जैसा लगता है, और इसके गंभीर परिणाम नहीं आना चाहिए," या, "मैं आश्चर्यचकित हूँ।" यहोवा हमारी यात्रा के सबसे छोटे-से-छोटे विवरणों के लिए भी व्यवस्था और समाधान प्रदान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 अभिनय करें कि वह मूसा से कहता है की प्रत्येक गोत्र के परिवार के लिए एक निर्धारित स्थान है। यहोवा कहता है कि लेवी निवासस्थान के चारों ओर डेरा डालेंगे ताकि इस्राएलियों को यहोवा के क्रोध से बचाया जा सके। यहोवा कहता है कि लेवी निवास-स्थान के चारों ओर पहरेदारी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 की भूमिका निभाने वाले व्यक्ति से पूछें, "आप क्या महसूस कर रहे हैं या क्या सोच रहे हैं?" वह व्यक्ति इस तरह उत्तर दे सकता है: "मैं घबराया हुआ हूँ। यह एक गंभीर जिम्मेदारी है। “मैं सच में आशा करता हूँ कि कोई भी यहोवा के क्रोध को भड़काए नहीं,” या “मैं यहोवा के घर की सेवा और रक्षा करने के लिए सम्मानित महसूस करता हूँ!” या, "मैं आश्चर्यचकित हूँ। यात्रा करते समय यहोवा की उपस्थिति के पास रहना कैसा होगा?"</w:t>
      </w:r>
    </w:p>
    <w:p>
      <w:pPr/>
      <w:r>
        <w:rPr>
          <w:lang w:val="hi_IN" w:bidi="hi_IN"/>
        </w:rPr>
      </w:r>
      <w:r>
        <w:rPr>
          <w:lang w:val="hi_IN" w:bidi="hi_IN"/>
        </w:rPr>
        <w:t>इस्राएली लेवियों के संबंध में यहोवा की सभी आज्ञाओं का पालन करते हैं।</w:t>
      </w:r>
      <w:r>
        <w:rPr>
          <w:lang w:val="hi_IN" w:bidi="hi_IN"/>
        </w:rPr>
      </w:r>
    </w:p>
    <w:p>
      <w:pPr>
        <w:pStyle w:val="Heading3"/>
      </w:pPr>
      <w:r>
        <w:rPr>
          <w:lang w:val="hi_IN" w:bidi="hi_IN"/>
        </w:rPr>
        <w:t>आवश्यक जानकारी</w:t>
      </w:r>
    </w:p>
    <w:p>
      <w:pPr/>
      <w:r>
        <w:rPr>
          <w:lang w:val="hi_IN" w:bidi="hi_IN"/>
        </w:rPr>
      </w:r>
      <w:r>
        <w:rPr>
          <w:lang w:val="hi_IN" w:bidi="hi_IN"/>
        </w:rPr>
        <w:t>गिनती 1:48–54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कि वह जनगणना करे, या लेवियों को छोड़कर सभी इस्राएली गोत्रों की </w:t>
      </w:r>
      <w:r>
        <w:rPr>
          <w:b/>
          <w:lang w:val="hi_IN" w:bidi="hi_IN"/>
        </w:rPr>
        <w:t>गिनती</w:t>
      </w:r>
      <w:r>
        <w:rPr>
          <w:lang w:val="hi_IN" w:bidi="hi_IN"/>
        </w:rPr>
        <w:t xml:space="preserve"> करे। याद रखो, 'यहोवा' परमेश्वर का व्यक्तिगत नाम है, और इस पूरे भाग में इसी नाम का प्रयोग किया गया है। यहोवा के लिए उसी नाम का प्रयोग करें जो आपने पिछले भागों में प्रयोग किया है। जनगणना से तात्पर्य लोगों की आधिकारिक गिनती से है। यह सुनिश्चित करें कि जनगणना के लिए उसी शब्द का उपयोग करें जिसका उपयोग आपने पिछले भागों में किया था।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b/>
          <w:lang w:val="hi_IN" w:bidi="hi_IN"/>
        </w:rPr>
        <w:t>लेवी</w:t>
      </w:r>
      <w:r>
        <w:rPr>
          <w:lang w:val="hi_IN" w:bidi="hi_IN"/>
        </w:rPr>
        <w:t xml:space="preserve"> इस्राएल के 12 गोत्रों में से एक थे। वे याकूब के पुत्र लेवी के वंशज थे। मूसा और हारून लेवी के वंशज थे। यहोवा विशेष रूप से लेवियों को चुनता है ताकि वे निवासस्थान में उसकी सेवा करें और उसकी देखभाल करें। लेवी युद्धप्रिय लोग थे जो निवास-स्थान की रक्षा करते थे ताकि कोई पापी व्यक्ति बहुत करीब न पहुँच जाए।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लेवी </w:t>
      </w:r>
      <w:r>
        <w:rPr>
          <w:b/>
          <w:lang w:val="hi_IN" w:bidi="hi_IN"/>
        </w:rPr>
        <w:t>इस्राएलियों</w:t>
      </w:r>
      <w:r>
        <w:rPr>
          <w:lang w:val="hi_IN" w:bidi="hi_IN"/>
        </w:rPr>
        <w:t xml:space="preserve"> की जनगणना का हिस्सा नहीं हैं, या इस्राएल के पुत्रों की जनगणना का हिस्सा नहीं हैं। इस्राएली याकूब के सभी वंशजों को दर्शाते हैं। याकूब के 12 पुत्र थे, और इसलिए इस्राएलियों को 12 गोत्रों में विभाजित किया गया था। परमेश्वर ने इस्राएलियों के साथ एक वाचा, अर्थात् एक विशेष समझौता, किया। समझौता यह था कि इस्राएली परमेश्वर की सभी आज्ञाओं का पालन करेंगे, और परमेश्वर इस्राएलियों को आशीष देगा और इस्राएलियों को पृथ्वी के सभी लोगों के लिए आशीष बनाएगा। इस्राएलियों के लिए उसी शब्द या वाक्यांश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लेवियों को साक्षी के </w:t>
      </w:r>
      <w:r>
        <w:rPr>
          <w:b/>
          <w:lang w:val="hi_IN" w:bidi="hi_IN"/>
        </w:rPr>
        <w:t>तम्बू</w:t>
      </w:r>
      <w:r>
        <w:rPr>
          <w:lang w:val="hi_IN" w:bidi="hi_IN"/>
        </w:rPr>
        <w:t xml:space="preserve"> में सेवा करने और उसकी देखभाल करने के लिए नियुक्त करता है। मिलापवाला तम्बू उस बड़े तम्बू को दर्शाता है जिसे इस्राएली एक स्थान से दूसरे स्थान तक ले जाते थे, और यह यहोवा के निवास स्थान को भी दर्शाता है। यह वह स्थान है जहाँ इस्राएली यहोवा की आराधना करेंगे। यह वह स्थान था जहाँ दाऊद के पुत्र द्वारा मंदिर बनाए जाने से पहले याजक लोगों की ओर से बलिदान चढ़ाते थे। </w:t>
      </w:r>
    </w:p>
    <w:p>
      <w:pPr/>
      <w:r>
        <w:rPr>
          <w:lang w:val="hi_IN" w:bidi="hi_IN"/>
        </w:rPr>
      </w:r>
      <w:r>
        <w:rPr>
          <w:lang w:val="hi_IN" w:bidi="hi_IN"/>
        </w:rPr>
        <w:t xml:space="preserve">यहाँ रुकें और </w:t>
      </w:r>
      <w:r>
        <w:rPr>
          <w:lang w:val="hi_IN" w:bidi="hi_IN"/>
        </w:rPr>
        <w:t>खड़े किए गए निवासस्थान</w:t>
      </w:r>
      <w:r>
        <w:rPr>
          <w:lang w:val="hi_IN" w:bidi="hi_IN"/>
        </w:rPr>
        <w:t xml:space="preserve"> का एक चित्र देखें। समूह में चर्चा करें कि आप निवासस्थान के लिए किस शब्द या वाक्यांश का उपयोग करेंगे। अधिक जानकारी के लिए मुख्य शब्दावली में </w:t>
      </w:r>
      <w:r>
        <w:rPr>
          <w:lang w:val="hi_IN" w:bidi="hi_IN"/>
        </w:rPr>
        <w:t>मिलापवाले तम्बू</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मूसा “</w:t>
      </w:r>
      <w:r>
        <w:rPr>
          <w:b/>
          <w:lang w:val="hi_IN" w:bidi="hi_IN"/>
        </w:rPr>
        <w:t>साक्षी</w:t>
      </w:r>
      <w:r>
        <w:rPr>
          <w:lang w:val="hi_IN" w:bidi="hi_IN"/>
        </w:rPr>
        <w:t xml:space="preserve"> या </w:t>
      </w:r>
      <w:r>
        <w:rPr>
          <w:b/>
          <w:lang w:val="hi_IN" w:bidi="hi_IN"/>
        </w:rPr>
        <w:t>वाचा</w:t>
      </w:r>
      <w:r>
        <w:rPr>
          <w:lang w:val="hi_IN" w:bidi="hi_IN"/>
        </w:rPr>
        <w:t xml:space="preserve"> व्यवस्था का तम्बू” यह वाक्यांश उपयोग करता है क्योंकि उसी तम्बू में वाचा का सन्दूक रखा था, जहाँ मूसा ने पत्थर की पट्टियाँ, अर्थात् दस आज्ञाएँ, रखी थीं। ये तख्तियाँ उस वाचा, अर्थात् बाध्यकारी प्रतिज्ञा, की गवाही थीं जो यहोवा ने अपने चुने हुए लोगों के साथ की थी, ताकि यदि वे उसकी आज्ञाओं का पालन करें तो वह उन्हें आशीष दे। गवाही वह होती है जब कोई व्यक्ति या वस्तु किसी बात के बारे में अपने अनुभव के आधार पर सत्य की घोषणा करती है या साक्षी देती है। निवासस्थान के अंदर पत्थर की तख्तियाँ दिखाती हैं कि यहोवा का अपने लोगों से बाध्य वादा सच और वैध है। आपका समूह यह चुन सकता है कि कौन सा अनुवाद उपयोग करना है: साक्षी का निवासस्थान या वाचा की व्यवस्था का निवासस्थान।</w:t>
      </w:r>
    </w:p>
    <w:p>
      <w:pPr/>
      <w:r>
        <w:rPr>
          <w:lang w:val="hi_IN" w:bidi="hi_IN"/>
        </w:rPr>
      </w:r>
      <w:r>
        <w:rPr>
          <w:lang w:val="hi_IN" w:bidi="hi_IN"/>
        </w:rPr>
        <w:t xml:space="preserve">यहाँ रुकें और समूह में चर्चा करें कि आपके अनुवाद के अनुसार आप </w:t>
      </w:r>
      <w:r>
        <w:rPr>
          <w:b/>
          <w:lang w:val="hi_IN" w:bidi="hi_IN"/>
        </w:rPr>
        <w:t xml:space="preserve">साक्षी </w:t>
      </w:r>
      <w:r>
        <w:rPr>
          <w:lang w:val="hi_IN" w:bidi="hi_IN"/>
        </w:rPr>
        <w:t xml:space="preserve"> या </w:t>
      </w:r>
      <w:r>
        <w:rPr>
          <w:b/>
          <w:lang w:val="hi_IN" w:bidi="hi_IN"/>
        </w:rPr>
        <w:t>वाचा</w:t>
      </w:r>
      <w:r>
        <w:rPr>
          <w:lang w:val="hi_IN" w:bidi="hi_IN"/>
        </w:rPr>
        <w:t xml:space="preserve"> की व्यवस्था के लिए किस शब्द या वाक्यांश का उपयोग करेंगे। अधिक जानकारी के लिए मुख्य शब्दावली में </w:t>
      </w:r>
      <w:r>
        <w:rPr>
          <w:b/>
          <w:lang w:val="hi_IN" w:bidi="hi_IN"/>
        </w:rPr>
        <w:t>साक्षी</w:t>
      </w:r>
      <w:r>
        <w:rPr>
          <w:lang w:val="hi_IN" w:bidi="hi_IN"/>
        </w:rPr>
        <w:t xml:space="preserve"> या </w:t>
      </w:r>
      <w:r>
        <w:rPr>
          <w:lang w:val="hi_IN" w:bidi="hi_IN"/>
        </w:rPr>
        <w:t>वाचा</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शेष इस्राएली अपने गोत्रों और </w:t>
      </w:r>
      <w:r>
        <w:rPr>
          <w:b/>
          <w:lang w:val="hi_IN" w:bidi="hi_IN"/>
        </w:rPr>
        <w:t>सैनिकों</w:t>
      </w:r>
      <w:r>
        <w:rPr>
          <w:lang w:val="hi_IN" w:bidi="hi_IN"/>
        </w:rPr>
        <w:t xml:space="preserve"> के अनुसार या योद्धा पुरुषों के समूहों के अनुसार अपने तम्बू खड़ा करेंगे। इसका अर्थ है कि मूसा ने इस्राएलियों को एक बड़ी सेना के रूप में व्यवस्थित किया था। सैनिकों या योद्धा पुरुषों के समूहों के लिए उसी शब्द का उपयोग करें, जिसका उपयोग आपने पिछले भागों में किया है।</w:t>
      </w:r>
    </w:p>
    <w:p>
      <w:pPr/>
      <w:r>
        <w:rPr>
          <w:lang w:val="hi_IN" w:bidi="hi_IN"/>
        </w:rPr>
      </w:r>
      <w:r>
        <w:rPr>
          <w:lang w:val="hi_IN" w:bidi="hi_IN"/>
        </w:rPr>
        <w:t xml:space="preserve">इस्राएली विभिन्न गोत्रों को अलग पहचान देने के लिए </w:t>
      </w:r>
      <w:r>
        <w:rPr>
          <w:b/>
          <w:lang w:val="hi_IN" w:bidi="hi_IN"/>
        </w:rPr>
        <w:t>चिन्ह</w:t>
      </w:r>
      <w:r>
        <w:rPr>
          <w:lang w:val="hi_IN" w:bidi="hi_IN"/>
        </w:rPr>
        <w:t xml:space="preserve"> , या </w:t>
      </w:r>
      <w:r>
        <w:rPr>
          <w:b/>
          <w:lang w:val="hi_IN" w:bidi="hi_IN"/>
        </w:rPr>
        <w:t>झंडों</w:t>
      </w:r>
      <w:r>
        <w:rPr>
          <w:lang w:val="hi_IN" w:bidi="hi_IN"/>
        </w:rPr>
        <w:t xml:space="preserve"> का उपयोग करते थे। यह किसी प्रकार का दृश्य चिन्ह या संकेत था, सम्भवतः किसी प्रकार का झंडा, जो इस्राएलियों के डेरे को अलग-अलग भागों में बाँटने में सहायता करता था।</w:t>
      </w:r>
    </w:p>
    <w:p>
      <w:pPr/>
      <w:r>
        <w:rPr>
          <w:lang w:val="hi_IN" w:bidi="hi_IN"/>
        </w:rPr>
      </w:r>
      <w:r>
        <w:rPr>
          <w:lang w:val="hi_IN" w:bidi="hi_IN"/>
        </w:rPr>
        <w:t xml:space="preserve">यहाँ रुकें और समूह में चर्चा करें कि आप </w:t>
      </w:r>
      <w:r>
        <w:rPr>
          <w:b/>
          <w:lang w:val="hi_IN" w:bidi="hi_IN"/>
        </w:rPr>
        <w:t>चिन्ह</w:t>
      </w:r>
      <w:r>
        <w:rPr>
          <w:lang w:val="hi_IN" w:bidi="hi_IN"/>
        </w:rPr>
        <w:t xml:space="preserve"> या </w:t>
      </w:r>
      <w:r>
        <w:rPr>
          <w:b/>
          <w:lang w:val="hi_IN" w:bidi="hi_IN"/>
        </w:rPr>
        <w:t>झंडे</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p>
    <w:p>
      <w:pPr/>
      <w:r>
        <w:rPr>
          <w:lang w:val="hi_IN" w:bidi="hi_IN"/>
        </w:rPr>
      </w:r>
      <w:r>
        <w:rPr>
          <w:lang w:val="hi_IN" w:bidi="hi_IN"/>
        </w:rPr>
        <w:t xml:space="preserve">लेवी निवासस्थान के चारों ओर डेरा डालते थे ताकि वे इस्राएलियों को यहोवा के </w:t>
      </w:r>
      <w:r>
        <w:rPr>
          <w:b/>
          <w:lang w:val="hi_IN" w:bidi="hi_IN"/>
        </w:rPr>
        <w:t>क्रोध</w:t>
      </w:r>
      <w:r>
        <w:rPr>
          <w:lang w:val="hi_IN" w:bidi="hi_IN"/>
        </w:rPr>
        <w:t xml:space="preserve"> से बचा सकें। क्रोध वह भाव है जो यहोवा के मन में तब आता है जब वह पाप और बुराई को देखता है। यहोवा लोगों को दण्ड देता है जब वे बुराई करते हैं, फिर भी यहोवा सदा दयालु भी है। यही कारण है कि लेवी निवास-स्थान के चारों ओर डेरा डालते हैं, ताकि जब इस्राएली शुद्ध न हों, तो वे निवास-स्थान में प्रवेश करने से बचा सके।</w:t>
      </w:r>
    </w:p>
    <w:p>
      <w:pPr/>
      <w:r>
        <w:rPr>
          <w:lang w:val="hi_IN" w:bidi="hi_IN"/>
        </w:rPr>
      </w:r>
      <w:r>
        <w:rPr>
          <w:lang w:val="hi_IN" w:bidi="hi_IN"/>
        </w:rPr>
        <w:t xml:space="preserve">यहाँ रुकें और समूह में चर्चा करें कि आप </w:t>
      </w:r>
      <w:r>
        <w:rPr>
          <w:b/>
          <w:lang w:val="hi_IN" w:bidi="hi_IN"/>
        </w:rPr>
        <w:t>क्रोध</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w:t>
      </w:r>
      <w:r>
        <w:rPr>
          <w:b/>
          <w:lang w:val="hi_IN" w:bidi="hi_IN"/>
        </w:rPr>
        <w:t>क्रोध</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2:1–17 को सुनें और अपने मन में रखें।</w:t>
      </w:r>
    </w:p>
    <w:p>
      <w:pPr/>
      <w:r>
        <w:rPr>
          <w:lang w:val="hi_IN" w:bidi="hi_IN"/>
        </w:rPr>
      </w:r>
      <w:r>
        <w:rPr>
          <w:lang w:val="hi_IN" w:bidi="hi_IN"/>
        </w:rPr>
        <w:t>यदि सम्भव हो, तो गिनती 2:1–17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2:1–17 का ऑडियो संस्करण सबसे आसानी से समझ में आने वाले अनुवाद में सुनें।</w:t>
      </w:r>
    </w:p>
    <w:p>
      <w:pPr/>
      <w:r>
        <w:rPr>
          <w:lang w:val="hi_IN" w:bidi="hi_IN"/>
        </w:rPr>
      </w:r>
      <w:r>
        <w:rPr>
          <w:lang w:val="hi_IN" w:bidi="hi_IN"/>
        </w:rPr>
        <w:t>मूसा और इस्राएली सीनै के जंगल में हैं। जैसा कि आपको याद होगा, जंगल एक अलग क्षेत्र होता है जहाँ बहुत कम पौधे होते हैं और जहाँ बहुत कम लोग बसते हैं। मूसा ने अभी लेवियों को छोड़कर हर इस्राएली गोत्र की जनगणना की है, क्योंकि लेवी निवासस्थान, अर्थात् यहोवा के घर के रक्षक होंगे और रखवाली करेंगे। यहोवा परमेश्वर का व्यक्तिगत नाम है, और इस पूरे भाग में इसका उपयोग किया गया है। अब, यहोवा मूसा को यह निर्देश देता है कि इस्राएलियों को हर यात्रा पर अपना डेरा कैसे लगाना चाहिए।</w:t>
      </w:r>
    </w:p>
    <w:p>
      <w:pPr/>
      <w:r>
        <w:rPr>
          <w:lang w:val="hi_IN" w:bidi="hi_IN"/>
        </w:rPr>
      </w:r>
      <w:r>
        <w:rPr>
          <w:lang w:val="hi_IN" w:bidi="hi_IN"/>
        </w:rPr>
        <w:t>यहोवा मूसा और मूसा के भाई हारून से बात करता है। जैसा कि आपको याद है, याकूब के 12 पुत्र थे, इसलिए इस्राएलियों के पास याकूब के वंशजों में से 12 गोत्र थे। यहोवा कहता है कि इस्राएली अपने-अपने गोत्र के अनुसार डेरा डालें और हर गोत्र के लिए एक निश्चित स्थान निर्धारित होगा जहाँ वे डेरा डालेंगे। हर गोत्र को अपने डेरा को एक झंडे, अर्थात ध्वज, से चिन्हित करना चाहिए। यह किसी प्रकार का दृश्य चिन्ह था जो शिविर में हर गोत्र को अलग करता था।</w:t>
      </w:r>
    </w:p>
    <w:p>
      <w:pPr/>
      <w:r>
        <w:rPr>
          <w:lang w:val="hi_IN" w:bidi="hi_IN"/>
        </w:rPr>
      </w:r>
      <w:r>
        <w:rPr>
          <w:lang w:val="hi_IN" w:bidi="hi_IN"/>
        </w:rPr>
        <w:t>यहाँ रुकें और इस प्रश्न पर समूह में चर्चा करें: आपकी संस्कृति में, परिवार, समूह, या गोत्र अपने समूह में गर्व कैसे दिखाते हैं? आप एक समूह को दूसरे समूह से अलग कैसे बता सकते हैं? उन्हें अलग दिखाने वाली चीज़ क्या है? इस ऑडियो को यहाँ रोकें।</w:t>
      </w:r>
    </w:p>
    <w:p>
      <w:pPr/>
      <w:r>
        <w:rPr>
          <w:lang w:val="hi_IN" w:bidi="hi_IN"/>
        </w:rPr>
      </w:r>
      <w:r>
        <w:rPr>
          <w:lang w:val="hi_IN" w:bidi="hi_IN"/>
        </w:rPr>
        <w:t>सभी इस्राएली गोत्र निवास-स्थान, या मिलापवाले तम्बू के चारों ओर डेरा डालेंगे। निवास-स्थान का अर्थ उस चलायमान तम्बू से है जहाँ यहोवा की उपस्थिति रहती है।</w:t>
      </w:r>
    </w:p>
    <w:p>
      <w:pPr/>
      <w:r>
        <w:rPr>
          <w:lang w:val="hi_IN" w:bidi="hi_IN"/>
        </w:rPr>
      </w:r>
      <w:r>
        <w:rPr>
          <w:lang w:val="hi_IN" w:bidi="hi_IN"/>
        </w:rPr>
        <w:t xml:space="preserve">यहाँ रुकें और समूह में इकट्ठा किए गए </w:t>
      </w:r>
      <w:r>
        <w:rPr>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इस्राएलियों को निवास-स्थान से दूरी पर डेरा डालना है। हमने पिछले पद में सीखा कि यह इसलिए था ताकि अनुष्ठानिक रूप से अशुद्ध इस्राएली निवास-स्थान के बहुत पास न आ सकें और यहोवा के क्रोध का जोखिम न उठाएँ। कोई भी व्यक्ति जो लेवी नहीं था और निवास-स्थान के बहुत पास जाता था, वह मर जाता था।</w:t>
      </w:r>
    </w:p>
    <w:p>
      <w:pPr/>
      <w:r>
        <w:rPr>
          <w:lang w:val="hi_IN" w:bidi="hi_IN"/>
        </w:rPr>
      </w:r>
      <w:r>
        <w:rPr>
          <w:lang w:val="hi_IN" w:bidi="hi_IN"/>
        </w:rPr>
        <w:t>फिर यहोवा मूसा को निर्देश देता है कि इस्राएली गोत्र निवास-स्थान के चारों ओर कैसे डेरा डालेंगे। यहोवा जिस तरह इस्राएलियों को व्यवस्थित करता है, वह किसी सेना के संगठन जैसा है, जहाँ वे एक स्थान से दूसरे स्थान तक जाते समय बीच में निवास स्थान तम्बू की रक्षा करते हुए आगे बढ़ते हैं। यहोवा कहता है कि यहूदा, इस्साकार और जबूलून के गोत्र निवास-स्थान के पूर्व दिशा, अर्थात् उस दिशा की जहाँ सूर्य उगता है, और जहाँ निवास-स्थान का प्रवेश द्वार स्थित था, डेरा डालेंगे। यद्यपि तीन गोत्र हैं, फिर भी यहोवा इस्राएलियों के इस भाग को यहूदा का शिविर कहता है। यहूदा का प्रधान नहशोन था, जो अम्मीनादाब नाम के एक व्यक्ति का पुत्र था। यहूदा के गोत्र की गिनती 74,600 थी। इस्साकार का प्रधान नतनेल था, जो सूआर नाम के एक व्यक्ति का पुत्र था। इस्साकार के गोत्र की गिनती 54,400 थी। जबूलून का प्रधान एलीआब था, जो हेलोन नाम के एक व्यक्ति का पुत्र था। जबूलून के गोत्र की गिनती 57,400 थी। तीनों गोत्रों की कुल गिनती 186,400 थी। यहोवा कहता है कि यहूदा का डेरा पहला डेरा होगा जो जब इस्राएली यात्रा करने लगेंगे, तब आगे बढ़ना शुरू करेगा।</w:t>
      </w:r>
    </w:p>
    <w:p>
      <w:pPr/>
      <w:r>
        <w:rPr>
          <w:lang w:val="hi_IN" w:bidi="hi_IN"/>
        </w:rPr>
      </w:r>
      <w:r>
        <w:rPr>
          <w:lang w:val="hi_IN" w:bidi="hi_IN"/>
        </w:rPr>
        <w:t>यहाँ रुकें और इस प्रश्न पर समूह में चर्चा करें: आपकी संस्कृति में लोग बड़ी संख्याओं को कैसे व्यक्त या प्रदर्शित करते हैं? किसी ऐसी वस्तु के बारे में सोचें जो हर व्यक्ति के पास एक से अधिक हों। आप अपने घराने या परिवार के पास मौजूद इन वस्तुओं की संख्या को कैसे दर्शाएँगे? आप अपने समुदाय में मौजूद इन वस्तुओं की संख्या को कैसे दर्शाएँगे? आप आपके समूह के पास होने वाली इन वस्तुओं की संख्या को कैसे दर्शाएँगे? इस ऑडियो को यहाँ रोकें।</w:t>
      </w:r>
    </w:p>
    <w:p>
      <w:pPr/>
      <w:r>
        <w:rPr>
          <w:lang w:val="hi_IN" w:bidi="hi_IN"/>
        </w:rPr>
      </w:r>
      <w:r>
        <w:rPr>
          <w:lang w:val="hi_IN" w:bidi="hi_IN"/>
        </w:rPr>
        <w:t>निवास-स्थान के दक्षिण की ओर रूबेन का डेरा होगा, जिसमें रूबेन, शिमोन और गाद के गोत्र शामिल होंगे। पूर्व की ओर डेरे की तरह, तीनों गोत्र भी एक-दूसरे के पास और निवास-स्थान से कुछ दूरी पर डेरा डालेंगे। रूबेन का प्रधान एलीसूर था, जो शदेऊर नाम के एक व्यक्ति का पुत्र था। रूबेन के गोत्र की गिनती 46,500 थी। शिमोन का प्रधान शलूमीएल था, जो सूरीशद्दैय नाम के एक व्यक्ति का पुत्र था। शिमोन के गोत्र की गिनती 59,300 थी। गाद का प्रधान एल्यासाप था, जो दूएल नाम के एक व्यक्ति का पुत्र था। गाद के गोत्र की गिनती 45,650 थी। तीनों गोत्रों की कुल गिनती 151,450 थी। रूबेन का डेरा इस्राएलियों के एक स्थान से दूसरे स्थान पर जाने पर दुसरे डेरे के रूप में यात्रा आरम्भ करेगा।</w:t>
      </w:r>
    </w:p>
    <w:p>
      <w:pPr/>
      <w:r>
        <w:rPr>
          <w:lang w:val="hi_IN" w:bidi="hi_IN"/>
        </w:rPr>
      </w:r>
      <w:r>
        <w:rPr>
          <w:lang w:val="hi_IN" w:bidi="hi_IN"/>
        </w:rPr>
        <w:t xml:space="preserve">यहाँ रुकें और </w:t>
      </w:r>
      <w:r>
        <w:rPr>
          <w:b/>
          <w:lang w:val="hi_IN" w:bidi="hi_IN"/>
        </w:rPr>
        <w:t>निवास-स्थान के चारों ओर खड़े किए गए चार डेरों</w:t>
      </w:r>
      <w:r>
        <w:rPr>
          <w:lang w:val="hi_IN" w:bidi="hi_IN"/>
        </w:rPr>
        <w:t xml:space="preserve"> का चित्र देखें। इस ऑडियो को यहाँ रोकें।</w:t>
      </w:r>
    </w:p>
    <w:p>
      <w:pPr/>
      <w:r>
        <w:rPr>
          <w:lang w:val="hi_IN" w:bidi="hi_IN"/>
        </w:rPr>
      </w:r>
      <w:r>
        <w:rPr>
          <w:lang w:val="hi_IN" w:bidi="hi_IN"/>
        </w:rPr>
        <w:t>यहोवा चारों ओर, निवास-स्थान के हर एक तरफ एक-एक शिविर के बारे में अपने निर्देशों को बीच में रोककर निवास-स्थान के केंद्रीय स्थान पर ध्यान केंद्रित करता है। जो लेवी निवास-स्थान के चारों ओर डेरा डालते हैं और उसे उठाने के लिए जिम्मेदार होते हैं, वे निवास-स्थान के साथ इस्राएल के चारों डेरों के बीच में चलेंगे। इस तरह, इस्राएली निवास-स्थान की चारों ओर से रक्षा कर रहे हैं। यहोवा कहता है कि सभी इस्राएली गोत्र उसी क्रम में यात्रा करें जब वे डेरा खड़े करते हैं, और प्रत्येक गोत्र अपने उपयुक्त झंडे के नीचे खड़ा हो। इसका अर्थ है कि चारों इस्राएली डेरे गोत्रों के बीच निवास-स्थान को सुरक्षित रखने के लिए उसके बीच में चलते रहेंगे।</w:t>
      </w:r>
    </w:p>
    <w:p>
      <w:pPr/>
      <w:r>
        <w:rPr>
          <w:lang w:val="hi_IN" w:bidi="hi_IN"/>
        </w:rPr>
      </w:r>
      <w:r>
        <w:rPr>
          <w:lang w:val="hi_IN" w:bidi="hi_IN"/>
        </w:rPr>
        <w:t>अगले भाग में, यहोवा निवास-स्थान के चारों ओर गोत्रों की व्यवस्था के बारे में अपने निर्देशों को जारी रखता है।</w:t>
      </w:r>
      <w:r>
        <w:rPr>
          <w:lang w:val="hi_IN" w:bidi="hi_IN"/>
        </w:rPr>
      </w:r>
    </w:p>
    <w:p>
      <w:pPr>
        <w:pStyle w:val="Heading3"/>
      </w:pPr>
      <w:r>
        <w:rPr>
          <w:lang w:val="hi_IN" w:bidi="hi_IN"/>
        </w:rPr>
        <w:t>घटनाओं को समझाना</w:t>
      </w:r>
    </w:p>
    <w:p>
      <w:pPr/>
      <w:r>
        <w:rPr>
          <w:lang w:val="hi_IN" w:bidi="hi_IN"/>
        </w:rPr>
      </w:r>
      <w:r>
        <w:rPr>
          <w:lang w:val="hi_IN" w:bidi="hi_IN"/>
        </w:rPr>
        <w:t>गिनती 2:1–17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मूसा और हारून से बात करता है कि विभिन्न गोत्रों को पवित्र-तम्बू के संबंध में कहाँ डेरा डालना चाहिए, और उन्हें किस प्रकार कूच करना चाहिए।</w:t>
      </w:r>
    </w:p>
    <w:p>
      <w:pPr/>
      <w:r>
        <w:rPr>
          <w:lang w:val="hi_IN" w:bidi="hi_IN"/>
        </w:rPr>
      </w:r>
      <w:r>
        <w:rPr>
          <w:b/>
          <w:lang w:val="hi_IN" w:bidi="hi_IN"/>
        </w:rPr>
        <w:t>दूसरे दृश्य में:</w:t>
      </w:r>
      <w:r>
        <w:rPr>
          <w:lang w:val="hi_IN" w:bidi="hi_IN"/>
        </w:rPr>
        <w:t xml:space="preserve"> यहूदा, इस्साकार और जबूलून के गोत्र निवासस्थान के पूर्व दिशा में डेरा डालते हैं, जहाँ प्रवेश द्वार है। प्रत्येक गोत्र का अपना झंडा होता है। उन्हें निवासस्थान से कुछ दूरी पर डेरा डाला जाता है। वे जानते हैं कि वे पहले कूच करेंगे।</w:t>
      </w:r>
    </w:p>
    <w:p>
      <w:pPr/>
      <w:r>
        <w:rPr>
          <w:lang w:val="hi_IN" w:bidi="hi_IN"/>
        </w:rPr>
      </w:r>
      <w:r>
        <w:rPr>
          <w:b/>
          <w:lang w:val="hi_IN" w:bidi="hi_IN"/>
        </w:rPr>
        <w:t>तीसरे दृश्य में:</w:t>
      </w:r>
      <w:r>
        <w:rPr>
          <w:lang w:val="hi_IN" w:bidi="hi_IN"/>
        </w:rPr>
        <w:t xml:space="preserve"> रूबेन, शिमोन और गाद के गोत्र निवासस्थान से कुछ दूरी पर दक्षिण दिशा में डेरा डालते हैं। प्रत्येक गोत्र का अपना झंडा होता है। वे जानते हैं कि वे दूसरे स्थान पर कुच करेंगे।</w:t>
      </w:r>
    </w:p>
    <w:p>
      <w:pPr/>
      <w:r>
        <w:rPr>
          <w:lang w:val="hi_IN" w:bidi="hi_IN"/>
        </w:rPr>
      </w:r>
      <w:r>
        <w:rPr>
          <w:b/>
          <w:lang w:val="hi_IN" w:bidi="hi_IN"/>
        </w:rPr>
        <w:t>चौथे दृश्य में:</w:t>
      </w:r>
      <w:r>
        <w:rPr>
          <w:lang w:val="hi_IN" w:bidi="hi_IN"/>
        </w:rPr>
        <w:t xml:space="preserve"> लेवी निवासस्थान के चारों ओर डेरा डालते हैं। वे निवासस्थान को अन्य गोत्रों के बीच में उठाकर ले जाने के लिए तैयार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हारून, जो मूसा का भाई है, बाकी लेवियों के ऊपर अगुवा, अर्थात् महायाजक है। मूसा और हारून दोनों लेवी के वंशज हैं।</w:t>
      </w:r>
    </w:p>
    <w:p>
      <w:pPr/>
      <w:r>
        <w:rPr>
          <w:lang w:val="hi_IN" w:bidi="hi_IN"/>
        </w:rPr>
      </w:r>
      <w:r>
        <w:rPr>
          <w:lang w:val="hi_IN" w:bidi="hi_IN"/>
        </w:rPr>
        <w:t>यहोवा ने इस विचार को पेश किया कि हर गोत्र के लिए निवासस्थान के चारों ओर डेरा डालने के लिए एक विशेष स्थान हो। उन्हें अपने चिन्ह या झंडे के नीचे डेरा डालना होगा।</w:t>
      </w:r>
    </w:p>
    <w:p>
      <w:pPr/>
      <w:r>
        <w:rPr>
          <w:lang w:val="hi_IN" w:bidi="hi_IN"/>
        </w:rPr>
      </w:r>
      <w:r>
        <w:rPr>
          <w:lang w:val="hi_IN" w:bidi="hi_IN"/>
        </w:rPr>
        <w:t>यहोवा गोत्रों को चिन्ह का उपयोग करने के लिए कहता है। ये दृश्य चिन्ह इस्राएलियों को छावनी के चारों अलग-अलग भागों में हर गोत्र या परिवार को अलग बताने में मदद करते हैं।</w:t>
      </w:r>
    </w:p>
    <w:p>
      <w:pPr/>
      <w:r>
        <w:rPr>
          <w:lang w:val="hi_IN" w:bidi="hi_IN"/>
        </w:rPr>
      </w:r>
      <w:r>
        <w:rPr>
          <w:lang w:val="hi_IN" w:bidi="hi_IN"/>
        </w:rPr>
        <w:t>जैसा कि आपको स्मरण है, यहोवा ने लेवियों से कहा था कि वे निवासस्थान के चारों ओर डेरा डालें ताकि उसकी रक्षा हो सके। अब यहोवा अन्य गोत्रों से कहता है कि वे निवासस्थान की ओर डेरा डालें। इससे निवासस्थान, या यहोवा का घर, इस्राएली डेरा का मध्य भाग बन जाता है।</w:t>
      </w:r>
    </w:p>
    <w:p>
      <w:pPr/>
      <w:r>
        <w:rPr>
          <w:lang w:val="hi_IN" w:bidi="hi_IN"/>
        </w:rPr>
      </w:r>
      <w:r>
        <w:rPr>
          <w:lang w:val="hi_IN" w:bidi="hi_IN"/>
        </w:rPr>
        <w:t>यह याद रखना महत्वपूर्ण है कि तम्बू का प्रवेश द्वार पूर्व दिशा में है, अर्थात् उस ओर जहाँ सूर्य उगता है। इसका अर्थ है कि यहूदा का गोत्र यहोवा की उपस्थिति में प्रवेश करने के द्वार की रक्षा करने में महत्वपूर्ण भूमिका निभाता है।</w:t>
      </w:r>
    </w:p>
    <w:p>
      <w:pPr/>
      <w:r>
        <w:rPr>
          <w:lang w:val="hi_IN" w:bidi="hi_IN"/>
        </w:rPr>
      </w:r>
      <w:r>
        <w:rPr>
          <w:lang w:val="hi_IN" w:bidi="hi_IN"/>
        </w:rPr>
        <w:t>यहाँ रुकें और इस प्रश्न पर समूह में चर्चा करें: आपकी संस्कृति में, लोग सूर्य पर आधारित दिशाओं का वर्णन कैसे करते हैं? आप निकटतम नगर को निर्देश कैसे देंगे? इस ऑडियो को यहाँ रोकें।</w:t>
      </w:r>
    </w:p>
    <w:p>
      <w:pPr/>
      <w:r>
        <w:rPr>
          <w:lang w:val="hi_IN" w:bidi="hi_IN"/>
        </w:rPr>
      </w:r>
      <w:r>
        <w:rPr>
          <w:lang w:val="hi_IN" w:bidi="hi_IN"/>
        </w:rPr>
        <w:t>मूसा द्वारा बताए गए सभी गोत्रों के आँकड़े उसी जनगणना के अनुरूप हैं जो उसने पहले ली थी। इस्राएली सैनिकों में ऐसे पुरुष शामिल थे जो 20 साल या उससे अधिक उम्र के थे, जो युद्ध में जा सकते थे।</w:t>
      </w:r>
    </w:p>
    <w:p>
      <w:pPr/>
      <w:r>
        <w:rPr>
          <w:lang w:val="hi_IN" w:bidi="hi_IN"/>
        </w:rPr>
      </w:r>
      <w:r>
        <w:rPr>
          <w:lang w:val="hi_IN" w:bidi="hi_IN"/>
        </w:rPr>
        <w:t>यह याद रखना महत्वपूर्ण है कि इस्राएली अक्सर उस देश की ओर यात्रा कर रहे हैं जिसका यहोवा ने उनसे वादा किया है। यहोवा यात्रा के दौरान गोत्रों के कुच करने के तरीके और विश्राम के समय उनके डेरा डालने के लिए संरचना और व्यवस्था प्रदान करता है।</w:t>
      </w:r>
    </w:p>
    <w:p>
      <w:pPr/>
      <w:r>
        <w:rPr>
          <w:lang w:val="hi_IN" w:bidi="hi_IN"/>
        </w:rPr>
      </w:r>
      <w:r>
        <w:rPr>
          <w:lang w:val="hi_IN" w:bidi="hi_IN"/>
        </w:rPr>
        <w:t>यह ध्यान देना महत्वपूर्ण है कि मूसा अपने निर्देशों को रुककर बताता है कि गोत्र कहाँ डेरा डालेंगे। यहोवा लेवियों के स्थान और निवासस्थान की केंद्रीय स्थिति को महत्व देता है। लेवी निवासस्थान को सभी गोत्रों के बीच में उठाएँगे।</w:t>
      </w:r>
    </w:p>
    <w:p>
      <w:pPr/>
      <w:r>
        <w:rPr>
          <w:lang w:val="hi_IN" w:bidi="hi_IN"/>
        </w:rPr>
      </w:r>
      <w:r>
        <w:rPr>
          <w:lang w:val="hi_IN" w:bidi="hi_IN"/>
        </w:rPr>
        <w:t>यहाँ रुकें और इस प्रश्न पर समूह में चर्चा करें: अपने समाज में लोग अपने गाँवों या शहरों को किस प्रकार व्यवस्थित करते हैं, इसका नक्शा बनाएँ या उसका एक तैयार करें। महत्वपूर्ण लोग कहाँ रहते हैं? लोग किसी गाँव या नगर में सबसे महत्वपूर्ण या विशेष भवनों का निर्माण कहाँ करते हैं? इस ऑडियो को यहाँ रोकें।</w:t>
      </w:r>
    </w:p>
    <w:p>
      <w:pPr/>
      <w:r>
        <w:rPr>
          <w:lang w:val="hi_IN" w:bidi="hi_IN"/>
        </w:rPr>
      </w:r>
      <w:r>
        <w:rPr>
          <w:lang w:val="hi_IN" w:bidi="hi_IN"/>
        </w:rPr>
        <w:t>गोत्र अपने झंडों के नीचे उसी स्थान पर चलते जाएँगे जहाँ वे डेरा डालते हैं। हमें गिनती की पुस्तक में आगे चलकर कुच करने की व्यवस्था के बारे में और अधिक विवरण मिलेगा।</w:t>
      </w:r>
    </w:p>
    <w:p>
      <w:pPr/>
      <w:r>
        <w:rPr>
          <w:lang w:val="hi_IN" w:bidi="hi_IN"/>
        </w:rPr>
      </w:r>
      <w:r>
        <w:rPr>
          <w:lang w:val="hi_IN" w:bidi="hi_IN"/>
        </w:rPr>
        <w:t>कुल मिलाकर चार डेरे होंगे, निवास स्थान के चारों ओर हर एक दिशा में एक-एक, और प्रत्येक में तीन-तीन गोत्र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द्वारा मूसा और हारून से कहने के दृश्य का अभिनय करें कि निवास-स्थान के संबंध में गोत्रों को कहाँ डेरा डालना चाहिए और उन्हें कैसे आगे बढ़ना चाहिए।</w:t>
      </w:r>
    </w:p>
    <w:p>
      <w:pPr/>
      <w:r>
        <w:rPr>
          <w:lang w:val="hi_IN" w:bidi="hi_IN"/>
        </w:rPr>
      </w:r>
      <w:r>
        <w:rPr>
          <w:lang w:val="hi_IN" w:bidi="hi_IN"/>
        </w:rPr>
        <w:t>आप पृष्ठभूमि में 12 गोत्रों को यहोवा की आज्ञाओं का पालन करते हुए अभिनय में दिखा सकते हैं या कल्पना कर सकते हैं। आप अलग-अलग रंगों के पत्थरों का उपयोग करके या मिट्टी में गोत्रों की स्थिति को चित्रित करके ऐसा कर सकते हैं।</w:t>
      </w:r>
    </w:p>
    <w:p>
      <w:pPr/>
      <w:r>
        <w:rPr>
          <w:lang w:val="hi_IN" w:bidi="hi_IN"/>
        </w:rPr>
      </w:r>
      <w:r>
        <w:rPr>
          <w:lang w:val="hi_IN" w:bidi="hi_IN"/>
        </w:rPr>
        <w:t>अभिनय करें या दिखाएँ कि कैसे यहूदा, इस्साकार और जबूलून के गोत्र निवास-स्थान के पूर्व दिशा, जहाँ प्रवेश द्वार है, डेरा डालते हैं। प्रत्येक गोत्र का अपना झंडा होता है। वे निवास-स्थान से कुछ दूरी पर डेरा डालते हैं। वे जानते हैं कि वे सबसे पहले चलेंगे।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गोत्र की भूमिका निभाने वाले व्यक्ति से पूछें, "आप क्या महसूस कर रहे हैं या क्या सोच रहे हैं?" वह व्यक्ति इस तरह उत्तर दे सकता है: "हम महत्वपूर्ण महसूस करते हैं।" यहोवा ने हमें तम्बू के सामने की रखवाली करने और अपने भाइयों की अगुवाई करने के लिए चुना," या, "मैं सम्मानित महसूस करता हूँ।" “मैं निवास-स्थान के सामने अपने गोत्र का झंडा लेकर चलने पर गर्व महसूस करता हूँ,” या “मैं समझ सकता हूँ कि यहोवा चाहता है कि हम पहले जाएँ क्योंकि हमारे पास सबसे अधिक सैनिक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 या दिखाएँ कि कैसे रूबेन, शिमोन और गाद के गोत्र निवास-स्थान से कुछ दूरी पर दक्षिण दिशा में डेरा डालते हैं। प्रत्येक गोत्र का अपना झंडा होता है। वे जानते हैं कि वे दूसरे स्थान पर कूच करेंगे।</w:t>
      </w:r>
    </w:p>
    <w:p>
      <w:pPr/>
      <w:r>
        <w:rPr>
          <w:lang w:val="hi_IN" w:bidi="hi_IN"/>
        </w:rPr>
      </w:r>
      <w:r>
        <w:rPr>
          <w:lang w:val="hi_IN" w:bidi="hi_IN"/>
        </w:rPr>
        <w:t>अभिनय करें या दिखाएँ कि लेवी निवास-स्थान के चारों ओर कैसे डेरा डालते हैं। वे निवास-स्थान को अन्य गोत्रों के बीच में उठाकर ले जाने के लिए तैयार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उत्तर दे सकता है: "मुझे राहत महसूस होती है। “मुझे खुशी है कि यहोवा ने हमारे लिए सुरक्षा प्रदान की है क्योंकि हम निवास-स्थान के सभी भागों को उठाकर ले जाएँगे,” या “मैं विस्मित महसूस करता हूँ। हम जिस तरह डेरा डालते हैं और चलते हैं, उसका क्रम और व्यवस्था यह दिखाती है कि यहोवा हमारे जीवन का केंद्र होना चाहिए,” या “मैं सम्मानित महसूस करता हूँ।” मैं निवास-स्थान की रक्षा अपने जीवन से करूँगा।”</w:t>
      </w:r>
      <w:r>
        <w:rPr>
          <w:lang w:val="hi_IN" w:bidi="hi_IN"/>
        </w:rPr>
      </w:r>
    </w:p>
    <w:p>
      <w:pPr>
        <w:pStyle w:val="Heading3"/>
      </w:pPr>
      <w:r>
        <w:rPr>
          <w:lang w:val="hi_IN" w:bidi="hi_IN"/>
        </w:rPr>
        <w:t>आवश्यक जानकारी</w:t>
      </w:r>
    </w:p>
    <w:p>
      <w:pPr/>
      <w:r>
        <w:rPr>
          <w:lang w:val="hi_IN" w:bidi="hi_IN"/>
        </w:rPr>
      </w:r>
      <w:r>
        <w:rPr>
          <w:lang w:val="hi_IN" w:bidi="hi_IN"/>
        </w:rPr>
        <w:t>गिनती 2:1–17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और हारून को यह निर्देश देता है कि इस्राएली किस प्रकार डेरा लगाएँ और यात्रा करें। याद रखें, 'यहोवा' परमेश्वर का व्यक्तिगत नाम है, और इस पूरे भाग में इसी नाम 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b/>
          <w:lang w:val="hi_IN" w:bidi="hi_IN"/>
        </w:rPr>
        <w:t>इस्राएली</w:t>
      </w:r>
      <w:r>
        <w:rPr>
          <w:lang w:val="hi_IN" w:bidi="hi_IN"/>
        </w:rPr>
        <w:t xml:space="preserve"> याकूब के सभी वंशजों को दर्शाते हैं, जिसका नाम इस्राएल भी था। याकूब के 12 पुत्र थे, इसलिए इस्राएलियों को 12 गोत्रों में विभाजित कर दिया गया था। यहोवा ने इस्राएलियों के साथ एक </w:t>
      </w:r>
      <w:r>
        <w:rPr>
          <w:lang w:val="hi_IN" w:bidi="hi_IN"/>
        </w:rPr>
        <w:t>वाचा</w:t>
      </w:r>
      <w:r>
        <w:rPr>
          <w:lang w:val="hi_IN" w:bidi="hi_IN"/>
        </w:rPr>
        <w:t xml:space="preserve">, या विशेष समझौता किया। यह समझौता था कि इस्राएली यहोवा की सभी आज्ञाओं का पालन करेंगे, और यहोवा इस्राएलियों को </w:t>
      </w:r>
      <w:r>
        <w:rPr>
          <w:lang w:val="hi_IN" w:bidi="hi_IN"/>
        </w:rPr>
        <w:t>आशीष</w:t>
      </w:r>
      <w:r>
        <w:rPr>
          <w:lang w:val="hi_IN" w:bidi="hi_IN"/>
        </w:rPr>
        <w:t xml:space="preserve"> देगा तथा उन्हें पृथ्वी के सभी लोगों के लिए आशीष बनाएगा। इस्राएलियों के लिए उसी शब्द या वाक्यांश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गोत्रों को निर्देश देता है कि वे अपनी-अपनी </w:t>
      </w:r>
      <w:r>
        <w:rPr>
          <w:b/>
          <w:lang w:val="hi_IN" w:bidi="hi_IN"/>
        </w:rPr>
        <w:t>सेना</w:t>
      </w:r>
      <w:r>
        <w:rPr>
          <w:lang w:val="hi_IN" w:bidi="hi_IN"/>
        </w:rPr>
        <w:t xml:space="preserve"> के दलों में, अपने-अपने </w:t>
      </w:r>
      <w:r>
        <w:rPr>
          <w:b/>
          <w:lang w:val="hi_IN" w:bidi="hi_IN"/>
        </w:rPr>
        <w:t>झंडे</w:t>
      </w:r>
      <w:r>
        <w:rPr>
          <w:lang w:val="hi_IN" w:bidi="hi_IN"/>
        </w:rPr>
        <w:t xml:space="preserve"> के नीचे डेरा लगाएँ। सैनिकों और मानक के लिए उन्हीं शब्दों या वाक्यांशों का उपयोग करना सुनिश्चित करें जिनका उपयोग आपने पिछले भागों में किया था।</w:t>
      </w:r>
    </w:p>
    <w:p>
      <w:pPr/>
      <w:r>
        <w:rPr>
          <w:lang w:val="hi_IN" w:bidi="hi_IN"/>
        </w:rPr>
      </w:r>
      <w:r>
        <w:rPr>
          <w:lang w:val="hi_IN" w:bidi="hi_IN"/>
        </w:rPr>
        <w:t xml:space="preserve">सभी गोत्र </w:t>
      </w:r>
      <w:r>
        <w:rPr>
          <w:b/>
          <w:lang w:val="hi_IN" w:bidi="hi_IN"/>
        </w:rPr>
        <w:t>निवास-स्थान</w:t>
      </w:r>
      <w:r>
        <w:rPr>
          <w:lang w:val="hi_IN" w:bidi="hi_IN"/>
        </w:rPr>
        <w:t xml:space="preserve"> या </w:t>
      </w:r>
      <w:r>
        <w:rPr>
          <w:b/>
          <w:lang w:val="hi_IN" w:bidi="hi_IN"/>
        </w:rPr>
        <w:t>मिलापवाले तम्बू</w:t>
      </w:r>
      <w:r>
        <w:rPr>
          <w:lang w:val="hi_IN" w:bidi="hi_IN"/>
        </w:rPr>
        <w:t xml:space="preserve"> के चारों ओर डेरा डालेंगे। निवास-स्थान, या परमेश्वर का घर, से तात्पर्य एक बड़ा तम्बू है जिसे इस्राएली एक स्थान से दूसरे स्थान पर ले जाते थे। यह वह स्थान था जहाँ यहोवा की उपस्थिति रहती थी और जहाँ इस्राएली यहोवा की आराधना करते थे। यह वह स्थान था जहाँ </w:t>
      </w:r>
      <w:r>
        <w:rPr>
          <w:b/>
          <w:lang w:val="hi_IN" w:bidi="hi_IN"/>
        </w:rPr>
        <w:t>याजक</w:t>
      </w:r>
      <w:r>
        <w:rPr>
          <w:lang w:val="hi_IN" w:bidi="hi_IN"/>
        </w:rPr>
        <w:t xml:space="preserve"> लोगों की ओर से </w:t>
      </w:r>
      <w:r>
        <w:rPr>
          <w:lang w:val="hi_IN" w:bidi="hi_IN"/>
        </w:rPr>
        <w:t>बलिदान</w:t>
      </w:r>
      <w:r>
        <w:rPr>
          <w:lang w:val="hi_IN" w:bidi="hi_IN"/>
        </w:rPr>
        <w:t xml:space="preserve"> चढ़ाते थे, जब तक कि दाऊद के पुत्र ने </w:t>
      </w:r>
      <w:r>
        <w:rPr>
          <w:lang w:val="hi_IN" w:bidi="hi_IN"/>
        </w:rPr>
        <w:t>मन्दिर</w:t>
      </w:r>
      <w:r>
        <w:rPr>
          <w:lang w:val="hi_IN" w:bidi="hi_IN"/>
        </w:rPr>
        <w:t xml:space="preserve"> का निर्माण नहीं किया था। निवास-स्थान के लिए उसी शब्द या वाक्यांश का उपयोग करें जिसका उपयोग आपने पिछले भागों में किया है। </w:t>
      </w:r>
      <w:r>
        <w:rPr>
          <w:lang w:val="hi_IN" w:bidi="hi_IN"/>
        </w:rPr>
        <w:t>मिलापवाले तंबू</w:t>
      </w:r>
      <w:r>
        <w:rPr>
          <w:lang w:val="hi_IN" w:bidi="hi_IN"/>
        </w:rPr>
        <w:t xml:space="preserve"> के बारे में अधिक जानकारी के लिए, मुख्य शब्दावली देखें। </w:t>
      </w:r>
    </w:p>
    <w:p>
      <w:pPr/>
      <w:r>
        <w:rPr>
          <w:lang w:val="hi_IN" w:bidi="hi_IN"/>
        </w:rPr>
      </w:r>
      <w:r>
        <w:rPr>
          <w:lang w:val="hi_IN" w:bidi="hi_IN"/>
        </w:rPr>
        <w:t xml:space="preserve">यह समझाने के बाद कि गोत्र निवास-स्थान के संबंध में कहाँ डेरा डालेंगे, यहोवा </w:t>
      </w:r>
      <w:r>
        <w:rPr>
          <w:b/>
          <w:lang w:val="hi_IN" w:bidi="hi_IN"/>
        </w:rPr>
        <w:t>लेवियों</w:t>
      </w:r>
      <w:r>
        <w:rPr>
          <w:lang w:val="hi_IN" w:bidi="hi_IN"/>
        </w:rPr>
        <w:t xml:space="preserve"> के डेरे के बारे में बात करता है। लेवी इस्राएल के 12 गोत्रों में से एक थे। वे याकूब के पुत्र लेवी के वंशज थे। मूसा और हारून लेवी के वंशज थे। यहोवा विशेष रूप से लेवियों को चुनता है ताकि वे निवास-स्थान में उसकी सेवा करें और उसकी देखभाल करें। लेवी इस बात के लिए उत्तरदायी थे कि जब इस्राएली एक स्थान से दूसरे स्थान पर जाएँ तो वे निवास-स्थान को उतारें, उसे बाँधकर ले जाएँ, और फिर से खड़ा करें। लेवी युद्धप्रिय लोग थे जो निवास-स्थान की रक्षा करते थे ताकि कोई पापी व्यक्ति बहुत करीब न पहुँच जाए।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2:18–34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2:18–34 को सुनें और अपने मन में रखें।</w:t>
      </w:r>
    </w:p>
    <w:p>
      <w:pPr/>
      <w:r>
        <w:rPr>
          <w:lang w:val="hi_IN" w:bidi="hi_IN"/>
        </w:rPr>
      </w:r>
      <w:r>
        <w:rPr>
          <w:lang w:val="hi_IN" w:bidi="hi_IN"/>
        </w:rPr>
        <w:t>यदि सम्भव हो, तो गिनती 2:18–34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2:18–34 का ऑडियो संस्करण सबसे आसानी से समझ में आने वाले अनुवाद में सुनें।</w:t>
      </w:r>
    </w:p>
    <w:p>
      <w:pPr/>
      <w:r>
        <w:rPr>
          <w:lang w:val="hi_IN" w:bidi="hi_IN"/>
        </w:rPr>
      </w:r>
      <w:r>
        <w:rPr>
          <w:lang w:val="hi_IN" w:bidi="hi_IN"/>
        </w:rPr>
        <w:t>मूसा और इस्राएली सीनै के जंगल में हैं। यहोवा ने अभी-अभी मूसा और हारून को निर्देश दिया है कि इस्राएलियों को अपना डेरा कैसे खड़ा करना है।</w:t>
      </w:r>
    </w:p>
    <w:p>
      <w:pPr/>
      <w:r>
        <w:rPr>
          <w:lang w:val="hi_IN" w:bidi="hi_IN"/>
        </w:rPr>
      </w:r>
      <w:r>
        <w:rPr>
          <w:lang w:val="hi_IN" w:bidi="hi_IN"/>
        </w:rPr>
        <w:t xml:space="preserve">यहाँ रुकें और समूह के रूप में </w:t>
      </w:r>
      <w:r>
        <w:rPr>
          <w:lang w:val="hi_IN" w:bidi="hi_IN"/>
        </w:rPr>
        <w:t>निवास-स्थान के बने हुए</w:t>
      </w:r>
      <w:r>
        <w:rPr>
          <w:lang w:val="hi_IN" w:bidi="hi_IN"/>
        </w:rPr>
        <w:t xml:space="preserve"> स्वरूप की एक तस्वीर देखें। इस ऑडियो को यहाँ रोकें।</w:t>
      </w:r>
    </w:p>
    <w:p>
      <w:pPr/>
      <w:r>
        <w:rPr>
          <w:lang w:val="hi_IN" w:bidi="hi_IN"/>
        </w:rPr>
      </w:r>
      <w:r>
        <w:rPr>
          <w:lang w:val="hi_IN" w:bidi="hi_IN"/>
        </w:rPr>
        <w:t>जैसा कि हम जानते हैं, यहूदा, इस्साकार और जबूलून के गोत्र निवास-स्थान, अर्थात यहोवा के घर, के पूर्व दिशा में डेरा लगाएँगे। निवास-स्थान एक चलायमान तम्बू था जहाँ यहोवा की उपस्थिति निवास करती थी। निवास-स्थान के पूर्व दिशा में इस भाग को यहूदा का शिविर कहा जाएगा और उनकी संख्या कुल 1,86,400 होगी।</w:t>
      </w:r>
    </w:p>
    <w:p>
      <w:pPr/>
      <w:r>
        <w:rPr>
          <w:lang w:val="hi_IN" w:bidi="hi_IN"/>
        </w:rPr>
      </w:r>
      <w:r>
        <w:rPr>
          <w:lang w:val="hi_IN" w:bidi="hi_IN"/>
        </w:rPr>
        <w:t>निवास-स्थान के दक्षिण की ओर रूबेन, गाद और शिमोन के गोत्र होंगे। दक्षिण दिशा की इस भाग को रूबेन का शिविर कहा जाएगा, और उनकी संख्या कुल 151,450 होगी। यहोवा ने यह भी कहा कि लेवी लोग निवास-स्थान के चारों ओर, गोत्रों के बीच में, डेरा डालेंगे, और जब इस्राएली एक स्थान से दूसरे स्थान पर जाएँगे, तो यहूदा का शिविर पहले चलेगा और रूबेन का शिविर दूसरे स्थान पर होगा।</w:t>
      </w:r>
    </w:p>
    <w:p>
      <w:pPr/>
      <w:r>
        <w:rPr>
          <w:lang w:val="hi_IN" w:bidi="hi_IN"/>
        </w:rPr>
      </w:r>
      <w:r>
        <w:rPr>
          <w:lang w:val="hi_IN" w:bidi="hi_IN"/>
        </w:rPr>
        <w:t>अब यहोवा इस्राएल के शेष गोत्रों को भी वही निर्देश देना जारी रखता है। निवास-स्थान के पश्चिम दिशा में एप्रैम का डेरा होगा। एप्रैम के डेरे में तीन गोत्र शामिल हैं: एप्रैम, मनश्शे और बिन्यामीन। हर गोत्र अपने परिवार के झंडे के नीचे डेरा डालेगा। एप्रैम का प्रधान एलीशामा था, जो अम्मीहूद नाम के एक व्यक्ति का पुत्र था। एप्रैम के गोत्र की गिनती 40,500 थी। मनश्शे का प्रधान गमलीएल था, जो पदसूर का पुत्र था। मनश्शे के गोत्र की गिनती 32,200 थी। बिन्यामीन का प्रधान अबीदान था, जो गिदोनी का पुत्र था। बिन्यामीन के गोत्र की गिनती 35,400 थी। तीनों गोत्रों की कुल संख्या 108,100 थी। पश्चिम दिशा की सभी सेनाएँ इस्राएलियों के यात्रा करने पर तीसरे स्थान पर चलेंगी।</w:t>
      </w:r>
    </w:p>
    <w:p>
      <w:pPr/>
      <w:r>
        <w:rPr>
          <w:lang w:val="hi_IN" w:bidi="hi_IN"/>
        </w:rPr>
      </w:r>
      <w:r>
        <w:rPr>
          <w:lang w:val="hi_IN" w:bidi="hi_IN"/>
        </w:rPr>
        <w:t>निवास-स्थान के उत्तर की ओर दान का डेरा होगा। दान के डेरे में तीन गोत्र शामिल थे: दान, आशेर और नप्ताली। हर गोत्र अपने परिवार के झंडे के नीचे डेरा डालेगा। दान का प्रधान अहीएजेर था, जो अम्मीशद्दै नाम के एक व्यक्ति का पुत्र था। दान के गोत्र में 62,700 सैनिक थे। आशेर का प्रधान पगीएल था, जो ओक्रान नाम के एक व्यक्ति का पुत्र था। आशेर के गोत्र में 41,500 सैनिक थे। नप्ताली का प्रधान अहीरा था, जो एनान नाम के एक व्यक्ति का पुत्र था। नप्ताली के गोत्र में 53,400 सैनिक थे। निवास-स्थान के उत्तर दिशा में स्थित तीनों गोत्रों की कुल संख्या 157,600 थी। ये सेनाएँ इस्राएलियों के यात्रा करने पर चौथे और अन्तिम स्थान पर चलना आरम्भ करेंगी।</w:t>
      </w:r>
    </w:p>
    <w:p>
      <w:pPr/>
      <w:r>
        <w:rPr>
          <w:lang w:val="hi_IN" w:bidi="hi_IN"/>
        </w:rPr>
      </w:r>
      <w:r>
        <w:rPr>
          <w:lang w:val="hi_IN" w:bidi="hi_IN"/>
        </w:rPr>
        <w:t>यहाँ रुकें और इस प्रश्न पर समूह में चर्चा करें: चर्चा करें कि आपकी संस्कृति में जब लोगों के बड़े समूह एक साथ चलते हैं, तो यह कैसा होता है, विशेष रूप से युद्ध में। पहले और अंतिम कौन रहेगा? क्यों? इस ऑडियो को यहाँ रोकें।</w:t>
      </w:r>
    </w:p>
    <w:p>
      <w:pPr/>
      <w:r>
        <w:rPr>
          <w:lang w:val="hi_IN" w:bidi="hi_IN"/>
        </w:rPr>
      </w:r>
      <w:r>
        <w:rPr>
          <w:lang w:val="hi_IN" w:bidi="hi_IN"/>
        </w:rPr>
        <w:t>सारांश में, चार इस्राएली डेरे हैं, और प्रत्येक डेरा तीन-तीन गोत्रों से बना होता है। वे आयताकार आकार में डेरा लगाएँगे और निवास-स्थान बीच में होगा।</w:t>
      </w:r>
    </w:p>
    <w:p>
      <w:pPr/>
      <w:r>
        <w:rPr>
          <w:lang w:val="hi_IN" w:bidi="hi_IN"/>
        </w:rPr>
      </w:r>
      <w:r>
        <w:rPr>
          <w:lang w:val="hi_IN" w:bidi="hi_IN"/>
        </w:rPr>
        <w:t xml:space="preserve">यहाँ रुकें और एक चित्र देखें कि इस्राएलियों ने निवास-स्थान के </w:t>
      </w:r>
      <w:r>
        <w:rPr>
          <w:b/>
          <w:lang w:val="hi_IN" w:bidi="hi_IN"/>
        </w:rPr>
        <w:t>चारों ओर चार डेरे कैसे खड़े किए</w:t>
      </w:r>
      <w:r>
        <w:rPr>
          <w:lang w:val="hi_IN" w:bidi="hi_IN"/>
        </w:rPr>
        <w:t>। इस ऑडियो को यहाँ रोकें।</w:t>
      </w:r>
    </w:p>
    <w:p>
      <w:pPr/>
      <w:r>
        <w:rPr>
          <w:lang w:val="hi_IN" w:bidi="hi_IN"/>
        </w:rPr>
      </w:r>
      <w:r>
        <w:rPr>
          <w:lang w:val="hi_IN" w:bidi="hi_IN"/>
        </w:rPr>
        <w:t>कुल मिलाकर, इस्राएलियों के पास 603,550 सैनिक थे। जैसा कि आपको याद है, ये 20 साल या उससे अधिक उम्र के पुरुष थे जो युद्ध में जा सकते थे। सैनिकों की सभी संख्याएँ वही संख्याएँ हैं जिन्हें मूसा ने पहले जनगणना में दर्ज किया था। जनगणना में लेवियों को शामिल नहीं किया गया था क्योंकि यहोवा ने विशेष रूप से उन्हें निवास-स्थान की देखभाल करने और रखवाली करने के लिए चुना था। मूसा फिर से कहता है कि इस्राएली गोत्रों ने ठीक वैसे ही किया जैसा यहोवा ने आज्ञा दी थी। हर एक गोत्र और कुल ने आज्ञा का पालन किया और जिस क्रम से यहोवा ने उन्हें बताया उसी के अनुसार डेरा लगाया और यात्रा की।</w:t>
      </w:r>
      <w:r>
        <w:rPr>
          <w:lang w:val="hi_IN" w:bidi="hi_IN"/>
        </w:rPr>
      </w:r>
    </w:p>
    <w:p>
      <w:pPr>
        <w:pStyle w:val="Heading3"/>
      </w:pPr>
      <w:r>
        <w:rPr>
          <w:lang w:val="hi_IN" w:bidi="hi_IN"/>
        </w:rPr>
        <w:t>घटनाओं को समझाना</w:t>
      </w:r>
    </w:p>
    <w:p>
      <w:pPr/>
      <w:r>
        <w:rPr>
          <w:lang w:val="hi_IN" w:bidi="hi_IN"/>
        </w:rPr>
      </w:r>
      <w:r>
        <w:rPr>
          <w:lang w:val="hi_IN" w:bidi="hi_IN"/>
        </w:rPr>
        <w:t>गिनती 2:18–34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मूसा और हारून को बताता रहता है कि इस्राएली कैसे डेरा डालेंगे और कैसे आगे बढ़ेंगे।</w:t>
      </w:r>
    </w:p>
    <w:p>
      <w:pPr/>
      <w:r>
        <w:rPr>
          <w:lang w:val="hi_IN" w:bidi="hi_IN"/>
        </w:rPr>
      </w:r>
      <w:r>
        <w:rPr>
          <w:b/>
          <w:lang w:val="hi_IN" w:bidi="hi_IN"/>
        </w:rPr>
        <w:t>दूसरे दृश्य में:</w:t>
      </w:r>
      <w:r>
        <w:rPr>
          <w:lang w:val="hi_IN" w:bidi="hi_IN"/>
        </w:rPr>
        <w:t xml:space="preserve"> एप्रैम, मनश्शे और बिन्यामीन के गोत्रों ने निवास-स्थान के पश्चिम दिशा में डेरा डाला है। प्रत्येक गोत्र का अपना झंडा होता है। वे निवास-स्थान से कुछ दूरी पर डेरा डालते हैं। वे जानते हैं कि वे तीसरे स्थान पर चलेंगे।</w:t>
      </w:r>
    </w:p>
    <w:p>
      <w:pPr/>
      <w:r>
        <w:rPr>
          <w:lang w:val="hi_IN" w:bidi="hi_IN"/>
        </w:rPr>
      </w:r>
      <w:r>
        <w:rPr>
          <w:b/>
          <w:lang w:val="hi_IN" w:bidi="hi_IN"/>
        </w:rPr>
        <w:t>तीसरे दृश्य में:</w:t>
      </w:r>
      <w:r>
        <w:rPr>
          <w:lang w:val="hi_IN" w:bidi="hi_IN"/>
        </w:rPr>
        <w:t xml:space="preserve"> दान, आशेर और नप्ताली के गोत्र निवास-स्थान के उत्तर की ओर डेरा डालते हैं। प्रत्येक गोत्र का अपना झंडा होता है। वे निवास-स्थान से कुछ दूरी पर डेरा डालते हैं। वे जानते हैं कि वे अन्त में चलेंगे।</w:t>
      </w:r>
    </w:p>
    <w:p>
      <w:pPr/>
      <w:r>
        <w:rPr>
          <w:lang w:val="hi_IN" w:bidi="hi_IN"/>
        </w:rPr>
      </w:r>
      <w:r>
        <w:rPr>
          <w:b/>
          <w:lang w:val="hi_IN" w:bidi="hi_IN"/>
        </w:rPr>
        <w:t>चौथे दृश्य में:</w:t>
      </w:r>
      <w:r>
        <w:rPr>
          <w:lang w:val="hi_IN" w:bidi="hi_IN"/>
        </w:rPr>
        <w:t xml:space="preserve"> मूसा सभी परिवारों का सारांश देता है। मूसा ने इस पंजीकरण में लेवियों को शामिल नहीं किया है, ठीक जैसे यहोवा ने आज्ञा दी थी। इस्राएली अपने-अपने झंडे के नीचे चलते और डेरा लगाते हैं। इस्राएली ठीक वैसा ही करते हैं जैसा यहोवा ने उन्हें करने के लिए कहा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 भाग यहोवा द्वारा मूसा और हारून को दिए गए निर्देशों की निरंतरता है। यहोवा पहले ही छह गोत्रों को समूहों में बाँट चुका है; तम्बू के पूर्व दिशा में यहूदा की ओर तीन गोत्र हैं, और तम्बू के दक्षिण दिशा में रूबेन की ओर तीन गोत्र हैं।</w:t>
      </w:r>
    </w:p>
    <w:p>
      <w:pPr/>
      <w:r>
        <w:rPr>
          <w:lang w:val="hi_IN" w:bidi="hi_IN"/>
        </w:rPr>
      </w:r>
      <w:r>
        <w:rPr>
          <w:lang w:val="hi_IN" w:bidi="hi_IN"/>
        </w:rPr>
        <w:t>यहोवा गोत्रों को चिन्ह का उपयोग करने के लिए कहता है। ये दृश्य चिन्ह इस्राएलियों को छावनी के चारों अलग-अलग भागों में हर गोत्र या परिवार को अलग बताने में मदद करते हैं।</w:t>
      </w:r>
    </w:p>
    <w:p>
      <w:pPr/>
      <w:r>
        <w:rPr>
          <w:lang w:val="hi_IN" w:bidi="hi_IN"/>
        </w:rPr>
      </w:r>
      <w:r>
        <w:rPr>
          <w:lang w:val="hi_IN" w:bidi="hi_IN"/>
        </w:rPr>
        <w:t>जैसा कि आपको स्मरण है, यहोवा ने लेवियों से कहा था कि वे निवास-स्थान के चारों ओर डेरा डालें ताकि उसकी रक्षा हो सके। यहोवा अन्य गोत्रों को निर्देश देता है कि वे निवास-स्थान की ओर मुँह करके डेरा लगाएँ। इससे निवास-स्थान, या यहोवा का घर, इस्राएली डेरों का मध्य भाग बन जाता है।</w:t>
      </w:r>
    </w:p>
    <w:p>
      <w:pPr/>
      <w:r>
        <w:rPr>
          <w:lang w:val="hi_IN" w:bidi="hi_IN"/>
        </w:rPr>
      </w:r>
      <w:r>
        <w:rPr>
          <w:lang w:val="hi_IN" w:bidi="hi_IN"/>
        </w:rPr>
        <w:t>यहोवा यह बताना जारी रखता है कि निवास-स्थान के अगले भाग पर कौन डेरा डालेगा। दक्षिण दिशा के बाद, पश्चिम दिशा होती है, जो डूबते सूर्य की ओर होती है। एप्रैम, मनश्शे और बिन्यामीन तीनों गोत्र निवास-स्थान के पश्चिम दिशा में डेरा डालेंगे। यहोवा मूसा से कहता है कि जब इस्राएली यात्रा करेंगे, तब एप्रैम की ओर का दल तीसरे स्थान पर यात्रा करेगा।</w:t>
      </w:r>
    </w:p>
    <w:p>
      <w:pPr/>
      <w:r>
        <w:rPr>
          <w:lang w:val="hi_IN" w:bidi="hi_IN"/>
        </w:rPr>
      </w:r>
      <w:r>
        <w:rPr>
          <w:lang w:val="hi_IN" w:bidi="hi_IN"/>
        </w:rPr>
        <w:t>दान, नप्ताली और आशेर—तीनों गोत्र निवास-स्थान के उत्तर की ओर होंगे। यहोवा मूसा से कहता है कि जब इस्राएली यात्रा करेंगे, तब दान की ओर का दल सबसे अंत में यात्रा करेगा।</w:t>
      </w:r>
    </w:p>
    <w:p>
      <w:pPr/>
      <w:r>
        <w:rPr>
          <w:lang w:val="hi_IN" w:bidi="hi_IN"/>
        </w:rPr>
      </w:r>
      <w:r>
        <w:rPr>
          <w:lang w:val="hi_IN" w:bidi="hi_IN"/>
        </w:rPr>
        <w:t>मूसा इस्राएल के सैनिकों के पंजीकरण या नामांकन का सारांश बताता है। जैसा यहोवा ने आज्ञा दी थी, मूसा लेवियों को पंजीकरण में शामिल नहीं करता।</w:t>
      </w:r>
    </w:p>
    <w:p>
      <w:pPr/>
      <w:r>
        <w:rPr>
          <w:lang w:val="hi_IN" w:bidi="hi_IN"/>
        </w:rPr>
      </w:r>
      <w:r>
        <w:rPr>
          <w:lang w:val="hi_IN" w:bidi="hi_IN"/>
        </w:rPr>
        <w:t>मूसा फिर से कहता है कि इस्राएलियों ने सब कुछ वैसे ही किया जैसा यहोवा ने आज्ञा दी थी। इस्राएलियों ने अपने-अपने झंडों के नीचे डेरा लगाया और यात्रा की। मूसा यह दिखाने के लिए दोहराता है कि इस्राएलियों का यहोवा की आज्ञा का पालन करना कितना महत्वपूर्ण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2:18–34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करके दिखाएँ कि यहोवा मूसा और हारून से बात करता रहता है कि अन्य छह गोत्रों को निवास-स्थान के संबंध में कहाँ डेरा डालना चाहिए और उन्हें कैसे आगे बढ़ना चाहिए।</w:t>
      </w:r>
    </w:p>
    <w:p>
      <w:pPr/>
      <w:r>
        <w:rPr>
          <w:lang w:val="hi_IN" w:bidi="hi_IN"/>
        </w:rPr>
      </w:r>
      <w:r>
        <w:rPr>
          <w:lang w:val="hi_IN" w:bidi="hi_IN"/>
        </w:rPr>
        <w:t>आप चाहें तो पिछले भाग की तरह पृष्ठभूमि में 12 गोत्रों को यहोवा की आज्ञाओं का पालन करते हुए अभिनय या कल्पना करके दिखा सकते हैं। आप ऐसा उन्हीं दृश्य उपकरणों का उपयोग करके कर सकते हैं जिनका उपयोग आपने पहले किया था। उदाहरण के लिए, रंगीन पत्थरों का उपयोग करना या मिट्टी में निवास-स्थान के चारों ओर गोत्रों की स्थिति को चित्रित करना।</w:t>
      </w:r>
    </w:p>
    <w:p>
      <w:pPr/>
      <w:r>
        <w:rPr>
          <w:lang w:val="hi_IN" w:bidi="hi_IN"/>
        </w:rPr>
      </w:r>
      <w:r>
        <w:rPr>
          <w:lang w:val="hi_IN" w:bidi="hi_IN"/>
        </w:rPr>
        <w:t>एप्रैम, मनश्शे और बिन्यामीन के गोत्रों को तम्बू के पश्चिम दिशा में डेरा डालते हुए अभिनय करके या दिखाएँ। प्रत्येक गोत्र का अपना झंडा होता है। वे निवास-स्थान से कुछ दूरी पर डेरा डाल रहे हैं। वे जानते हैं कि वे पंक्ति में तीसरे स्थान पर यात्रा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राहत महसूस होती है। मुझे सैनिकों को व्यवस्थित करने की आवश्यकता नहीं है। यहोवा ने मेरे लिए लोगों को व्यवस्थित किया है," या, "मुझे खुशी है कि मेरे लोग यात्रा के समय शिकायत नहीं कर रहे हैं कि वे किस स्थिति में हैं," या, "मैं उत्साहित हूँ।" हम यहोवा की प्रतिज्ञा की ओर बढ़ने की तैयारी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निवास-स्थान के उत्तर दिशा में डेरा डालने वाले दान, आशेर और नप्ताली गोत्रों को अभिनय में दिखाएँ। प्रत्येक गोत्र का अपना झंडा होता है। वे निवास-स्थान से कुछ दूरी पर डेरा डाल रहे हैं। वे जानते हैं कि वे अंत में यात्रा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के गोत्र से किसी व्यक्ति की भूमिका निभाने वाले व्यक्ति से पूछें, "आप क्या महसूस कर रहे हैं या क्या सोच रहे हैं?" व्यक्ति इस प्रकार उत्तर दे सकता है: “मुझे यहोवा पर विश्वास है।” यहोवा ने हमें इस प्रकार व्यवस्थित किया है कि हम निवास-स्थान की और एक-दूसरे की रक्षा कर सकें," या, "मैं उत्सुक हूँ।" क्या कोई कारण है कि यहोवा ने हमें इतनी विशेष तरीके से स्थापित किया है?" या, "मुझे यह देखकर खुशी है कि यहोवा ने हमें निवास-स्थान के चारों ओर रखा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द्वारा सभी परिवारों का सारांश देने का अभिनय करें। मूसा ने इस पंजीकरण में लेवियों को शामिल नहीं किया है, ठीक जैसे यहोवा ने आज्ञा दी थी। इस्राएली अपने झंडों के नीचे यात्रा करते हैं और डेरा डालते हैं। इस्राएली ठीक वैसा ही करते हैं जैसा यहोवा ने उन्हें करने के लिए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निभाने वाले व्यक्ति से पूछें, "आप क्या महसूस कर रहे हैं या क्या सोच रहे हैं?" वह व्यक्ति इस तरह उत्तर दे सकता है: "मुझे विश्वास है कि यहोवा हमारे साथ है," या, "मैं जिम्मेदार महसूस करता हूँ।" अपने लोगों को यहोवा के क्रोध से बचाने की जिम्मेदारी हमारे पास है," या, "यहोवा शक्तिशाली है, फिर भी वह हमारा उपयोग करता है और हमें निवास-स्थान के चारों ओर योद्धाओं के रूप में एक महत्वपूर्ण भूमिका देता है।"</w:t>
      </w:r>
      <w:r>
        <w:rPr>
          <w:lang w:val="hi_IN" w:bidi="hi_IN"/>
        </w:rPr>
      </w:r>
    </w:p>
    <w:p>
      <w:pPr>
        <w:pStyle w:val="Heading3"/>
      </w:pPr>
      <w:r>
        <w:rPr>
          <w:lang w:val="hi_IN" w:bidi="hi_IN"/>
        </w:rPr>
        <w:t>आवश्यक जानकारी</w:t>
      </w:r>
    </w:p>
    <w:p>
      <w:pPr/>
      <w:r>
        <w:rPr>
          <w:lang w:val="hi_IN" w:bidi="hi_IN"/>
        </w:rPr>
      </w:r>
      <w:r>
        <w:rPr>
          <w:lang w:val="hi_IN" w:bidi="hi_IN"/>
        </w:rPr>
        <w:t>गिनती 2:18–34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और हारून को यह निर्देश देना जारी रखता है कि इस्राएली निवास-स्थान के संबंध में कहाँ डेरा लगाएँ और कैसे यात्रा करें। </w:t>
      </w:r>
      <w:r>
        <w:rPr>
          <w:b/>
          <w:lang w:val="hi_IN" w:bidi="hi_IN"/>
        </w:rPr>
        <w:t>यहोवा</w:t>
      </w:r>
      <w:r>
        <w:rPr>
          <w:lang w:val="hi_IN" w:bidi="hi_IN"/>
        </w:rPr>
        <w:t xml:space="preserve"> के लिए उसी नाम का प्रयोग करें जो आपने पिछले भागों में प्रयोग किया है।</w:t>
      </w:r>
    </w:p>
    <w:p>
      <w:pPr/>
      <w:r>
        <w:rPr>
          <w:lang w:val="hi_IN" w:bidi="hi_IN"/>
        </w:rPr>
      </w:r>
      <w:r>
        <w:rPr>
          <w:lang w:val="hi_IN" w:bidi="hi_IN"/>
        </w:rPr>
        <w:t xml:space="preserve">यहोवा कहता है कि हर एक गोत्र अपने-अपने </w:t>
      </w:r>
      <w:r>
        <w:rPr>
          <w:b/>
          <w:lang w:val="hi_IN" w:bidi="hi_IN"/>
        </w:rPr>
        <w:t>झंडे</w:t>
      </w:r>
      <w:r>
        <w:rPr>
          <w:lang w:val="hi_IN" w:bidi="hi_IN"/>
        </w:rPr>
        <w:t>के नीचे डेरा डालेगा। याद रखें, यह एक झंडा या दृश्य चिन्ह था जो एक गोत्र को दूसरे गोत्र से अलग करता था। उसी शब्द का उपयोग करें जिसका उपयोग आपने पिछले भागों में किया था।</w:t>
      </w:r>
    </w:p>
    <w:p>
      <w:pPr/>
      <w:r>
        <w:rPr>
          <w:lang w:val="hi_IN" w:bidi="hi_IN"/>
        </w:rPr>
      </w:r>
      <w:r>
        <w:rPr>
          <w:lang w:val="hi_IN" w:bidi="hi_IN"/>
        </w:rPr>
        <w:t xml:space="preserve">फिर मूसा एक सारांश देता है और कहता है कि इस्राएलियों के लिए </w:t>
      </w:r>
      <w:r>
        <w:rPr>
          <w:b/>
          <w:lang w:val="hi_IN" w:bidi="hi_IN"/>
        </w:rPr>
        <w:t>सैनिकों</w:t>
      </w:r>
      <w:r>
        <w:rPr>
          <w:lang w:val="hi_IN" w:bidi="hi_IN"/>
        </w:rPr>
        <w:t xml:space="preserve"> की कुल संख्या 603,550 थी। इस्राएली याकूब के सभी वंशजों को दर्शाते हैं। याकूब के 12 पुत्र थे, इसलिए इस्राएलियों को 12 गोत्रों में विभाजित कर दिया गया था। यहोवा ने इस्राएलियों के साथ एक </w:t>
      </w:r>
      <w:r>
        <w:rPr>
          <w:lang w:val="hi_IN" w:bidi="hi_IN"/>
        </w:rPr>
        <w:t>वाचा</w:t>
      </w:r>
      <w:r>
        <w:rPr>
          <w:lang w:val="hi_IN" w:bidi="hi_IN"/>
        </w:rPr>
        <w:t xml:space="preserve">, या विशेष समझौता किया था। यह समझौता था कि इस्राएली यहोवा की सभी आज्ञाओं का पालन करेंगे, और यहोवा इस्राएलियों को आशीष देगा तथा उन्हें पृथ्वी के सभी लोगों के लिए आशीष </w:t>
      </w:r>
      <w:r>
        <w:rPr>
          <w:lang w:val="hi_IN" w:bidi="hi_IN"/>
        </w:rPr>
        <w:t>बनाएगा</w:t>
      </w:r>
      <w:r>
        <w:rPr>
          <w:lang w:val="hi_IN" w:bidi="hi_IN"/>
        </w:rPr>
        <w:t xml:space="preserve">। इस्राएलियों और सैनिकों या लड़ने वाले पुरुषों के समूहों के लिए उसी शब्द या वाक्यांश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 आज्ञा अनुसार मूसा ने </w:t>
      </w:r>
      <w:r>
        <w:rPr>
          <w:b/>
          <w:lang w:val="hi_IN" w:bidi="hi_IN"/>
        </w:rPr>
        <w:t>लेवियों</w:t>
      </w:r>
      <w:r>
        <w:rPr>
          <w:lang w:val="hi_IN" w:bidi="hi_IN"/>
        </w:rPr>
        <w:t xml:space="preserve">की गिनती जनगणना के भाग के रूप में नहीं की।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इस्राएलियों को अपने </w:t>
      </w:r>
      <w:r>
        <w:rPr>
          <w:b/>
          <w:lang w:val="hi_IN" w:bidi="hi_IN"/>
        </w:rPr>
        <w:t>कुलों</w:t>
      </w:r>
      <w:r>
        <w:rPr>
          <w:lang w:val="hi_IN" w:bidi="hi_IN"/>
        </w:rPr>
        <w:t xml:space="preserve"> और </w:t>
      </w:r>
      <w:r>
        <w:rPr>
          <w:b/>
          <w:lang w:val="hi_IN" w:bidi="hi_IN"/>
        </w:rPr>
        <w:t>परिवारों</w:t>
      </w:r>
      <w:r>
        <w:rPr>
          <w:lang w:val="hi_IN" w:bidi="hi_IN"/>
        </w:rPr>
        <w:t xml:space="preserve"> के साथ जाना चाहिए। कुलों और परिवार के समूहों के लिए उन्हीं शब्दों का उपयोग करें जिनका उपयोग आपने पिछले भागों में किया है।</w:t>
      </w:r>
    </w:p>
    <w:p>
      <w:pPr/>
      <w:r>
        <w:rPr>
          <w:lang w:val="hi_IN" w:bidi="hi_IN"/>
        </w:rPr>
      </w:r>
      <w:r>
        <w:rPr>
          <w:lang w:val="hi_IN" w:bidi="hi_IN"/>
        </w:rPr>
        <w:t>मूसा इस बात पर जोर देता है कि इस्राएलियों ने डेरा डालने और यात्रा करने के संबंध में यहोवा की सभी आज्ञाओं को ठीक उसी प्रकार पूरा किया जैसा यहोवा ने निर्देश दिया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3:1–13 को सुनें और अपने मन में रखें।</w:t>
      </w:r>
    </w:p>
    <w:p>
      <w:pPr/>
      <w:r>
        <w:rPr>
          <w:lang w:val="hi_IN" w:bidi="hi_IN"/>
        </w:rPr>
      </w:r>
      <w:r>
        <w:rPr>
          <w:lang w:val="hi_IN" w:bidi="hi_IN"/>
        </w:rPr>
        <w:t>यदि सम्भव हो, तो गिनती 3:1–13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3:1–13 का ऑडियो संस्करण सबसे आसानी से समझ में आने वाले अनुवाद में सुनें।</w:t>
      </w:r>
    </w:p>
    <w:p>
      <w:pPr/>
      <w:r>
        <w:rPr>
          <w:lang w:val="hi_IN" w:bidi="hi_IN"/>
        </w:rPr>
      </w:r>
      <w:r>
        <w:rPr>
          <w:lang w:val="hi_IN" w:bidi="hi_IN"/>
        </w:rPr>
        <w:t>मूसा और इस्राएली सीनै के जंगल में हैं। यहोवा ने अभी-अभी मूसा और हारून को यह निर्देश दिया है कि इस्राएली गोत्र कैसे डेरा डालें और कैसे आगे बढ़ें। यहोवा ने मूसा से यह भी कहा था कि लेवियों की गिनती इस्राएली सैनिकों की जनगणना के भाग के रूप में न गिनी जाए। अब, मूसा हारून के वंशजों की सूची बताता है और लेवियों की बहुत विशेष भूमिका का वर्णन करता है।</w:t>
      </w:r>
    </w:p>
    <w:p>
      <w:pPr/>
      <w:r>
        <w:rPr>
          <w:lang w:val="hi_IN" w:bidi="hi_IN"/>
        </w:rPr>
      </w:r>
      <w:r>
        <w:rPr>
          <w:lang w:val="hi_IN" w:bidi="hi_IN"/>
        </w:rPr>
        <w:t>मूसा अपने भाई हारून और अपने वंशजों का वर्णन “ये नाम हैं, अर्थात पीढ़ियाँ हैं,” इस वाक्यांश का उपयोग करके आरम्भ करता है। यह किसी व्यक्ति की वंशावली बताने का एक सामान्य तरीका था, या उसके वंशजों की सूची का सारांश बताना था। लेकिन यहाँ, मूसा केवल उनके परिवार की दो पीढ़ियों की सूची बताता है। जैसा कि आप जानते हैं, मूसा और हारून दोनों लेवी के गोत्र, या लेवियों से थे। जैसा कि उस संस्कृति में सामान्य था, मूसा हारून का नाम पहले सूचीबद्ध करता है, क्योंकि हारून बड़ा भाई था।</w:t>
      </w:r>
    </w:p>
    <w:p>
      <w:pPr/>
      <w:r>
        <w:rPr>
          <w:lang w:val="hi_IN" w:bidi="hi_IN"/>
        </w:rPr>
      </w:r>
      <w:r>
        <w:rPr>
          <w:lang w:val="hi_IN" w:bidi="hi_IN"/>
        </w:rPr>
        <w:t>मूसा अपने वंशजों की सूची बताता है जैसे वे तब थे जब यहोवा ने सीनै पर्वत पर मूसा से बात की थी। सीनै पर्वत वह पर्वत है जहाँ यहोवा इस्राएलियों के मिस्र से छुड़ाने के समय मूसा से बात करने के लिए नीचे उतरा था। यद्यपि यहोवा ने मूसा से सीनै पर्वत पर दो अलग-अलग बार बात की, परन्तु सम्भवतः मूसा उस दूसरी बार की ओर संकेत कर रहा है जब इस्राएलियों ने सोने का बछड़ा बनाया था। जब इस्राएलियों ने सोने का बछड़ा बनाया, तब लेवियों ने मूसा के साथ मिलकर और इस्राएली डेरे में से जो लोग यहोवा के पक्ष में नहीं थे, उन्हें साफ करके यहोवा के प्रति अपनी भक्ति दिखाई।</w:t>
      </w:r>
    </w:p>
    <w:p>
      <w:pPr/>
      <w:r>
        <w:rPr>
          <w:lang w:val="hi_IN" w:bidi="hi_IN"/>
        </w:rPr>
      </w:r>
      <w:r>
        <w:rPr>
          <w:lang w:val="hi_IN" w:bidi="hi_IN"/>
        </w:rPr>
        <w:t>फिर मूसा हारून के चार पुत्रों के नाम रखता है: नादाब, अबीहू, एलीआजर और ईतामार। एक बार फिर मूसा ने नादाब को पहले रखा क्योंकि वह सबसे बड़ा पुत्र या पहलौठा था। मूसा कहता है कि यहोवा ने हारून और उसके पुत्रों को याजक के रूप में अभिषेक किया था। यहोवा किसी को अभिषेक करता है जब वह उस व्यक्ति को एक विशेष कार्य देता है और किसी दूसरे व्यक्ति से उसके सिर पर तेल डलवाता है। यह तेल यहोवा की आत्मा को दर्शाता है। यहोवा ने हारून और उसके वंशजों को याजक के रूप में अभिषेक किया। इसका अर्थ है कि उसने यहोवा और लोगों के बीच खड़े होने के लिए उन्हें नियुक्त किया था, या उन्हें अधिकार दिया। याजक लोगों की ओर से बलिदान चढ़ाते थे और तम्बू में सेवा करते थे, ताकि लोगों का यहोवा के साथ अच्छा संबंध बना रहे।</w:t>
      </w:r>
    </w:p>
    <w:p>
      <w:pPr/>
      <w:r>
        <w:rPr>
          <w:lang w:val="hi_IN" w:bidi="hi_IN"/>
        </w:rPr>
      </w:r>
      <w:r>
        <w:rPr>
          <w:lang w:val="hi_IN" w:bidi="hi_IN"/>
        </w:rPr>
        <w:t>अब मूसा एक ऐसी कहानी याद करता है जो लेवियों के विशेष उद्देश्य के विरुद्ध है। हारून के दो पुत्र, नादाब और अबीहू, पहले सीनै के जंगल में मर गए थे, जब उन्होंने यहोवा की आज्ञा के अनुसार धूप नहीं जलाया था। अपवित्र आग से तात्पर्य यह है कि जिस धूप को वे चढ़ाते थे, वह अनधिकृत या वर्जित थी। जैसा कि आपको होगा, यहोवा की उपस्थिति से निकली आग ने नादाब और अबीहू को भस्म कर दिया था। क्योंकि भाई बच्चे होने से पहले ही मर गए थे, इसलिए उनका कोई वंशज नहीं था। इसलिए हारून के शेष दो पुत्र, एलीआजर और ईतामार, अपने पिता हारून के साथ याजकों के रूप में सेवा करते रहे।</w:t>
      </w:r>
    </w:p>
    <w:p>
      <w:pPr/>
      <w:r>
        <w:rPr>
          <w:lang w:val="hi_IN" w:bidi="hi_IN"/>
        </w:rPr>
      </w:r>
      <w:r>
        <w:rPr>
          <w:lang w:val="hi_IN" w:bidi="hi_IN"/>
        </w:rPr>
        <w:t>यहाँ रुकें और इस प्रश्न पर समूह में चर्चा करें: आपकी संस्कृति में, जब कोई धार्मिक या आत्मिक अगुवा सेवा के दौरान अचानक मर जाता है, तो लोग कैसे प्रतिक्रिया देते हैं? लोग अपनी मृत्यु के बारे में कौन से स्पष्टीकरण देते हैं? लोग अगुवे के काम को जारी रखने के लिए किसको चुनेंगे? इस ऑडियो को यहाँ रोकें।</w:t>
      </w:r>
    </w:p>
    <w:p>
      <w:pPr/>
      <w:r>
        <w:rPr>
          <w:lang w:val="hi_IN" w:bidi="hi_IN"/>
        </w:rPr>
      </w:r>
      <w:r>
        <w:rPr>
          <w:lang w:val="hi_IN" w:bidi="hi_IN"/>
        </w:rPr>
        <w:t>यहोवा मूसा से कहता है कि वह सभी लेवियों को इकट्ठा करे और लेवियों को हारून के सामने पेश करे। यहोवा चाहता है कि सभी लेवी निवास-स्थान में, अर्थात् यहोवा के घर में हारून के सहायकों के रूप में इस काम में हारून की मदद करें। लेवियों को हारून और इस्राएलियों की ओर से काम पूरा करना होगा। इसमें निवास-स्थान, या मिलापवाले तम्बू की रखवाली करना शामिल है, ताकि अपवित्र लोग बहुत करीब न जा सकें। यहोवा कहता है कि लेवी निवास-स्थान से संबंधित सभी सामान या पवित्र वस्तुओं के लिए जिम्मेदार होंगे। निवास-स्थान में लेवियों की सेवा सभी इस्राएलियों के लाभ के लिए होगी।</w:t>
      </w:r>
    </w:p>
    <w:p>
      <w:pPr/>
      <w:r>
        <w:rPr>
          <w:lang w:val="hi_IN" w:bidi="hi_IN"/>
        </w:rPr>
      </w:r>
      <w:r>
        <w:rPr>
          <w:lang w:val="hi_IN" w:bidi="hi_IN"/>
        </w:rPr>
        <w:t>मूसा इस बात पर जोर देता है कि यहोवा ने सभी इस्राएलियों में से विशेष रूप से लेवियों को चुना ताकि वे हारून और उसके पुत्रों की तम्बू में सेवा करने में सहायता करें। यद्यपि सभी लेवी निवास-स्थान की रक्षा करने और उसकी देखभाल करने में मदद करेंगे, फिर भी केवल हारून और हारून के पुत्र ही याजक के रूप में सेवा करेंगे। यहोवा चेतावनी देता है कि यदि हारून और हारून के वंशजों के अलावा कोई और इन याजकों के काम करने की कोशिश करेगा, तो वह व्यक्ति मर जाएगा।,</w:t>
      </w:r>
    </w:p>
    <w:p>
      <w:pPr/>
      <w:r>
        <w:rPr>
          <w:lang w:val="hi_IN" w:bidi="hi_IN"/>
        </w:rPr>
      </w:r>
      <w:r>
        <w:rPr>
          <w:lang w:val="hi_IN" w:bidi="hi_IN"/>
        </w:rPr>
        <w:t>अब यहोवा चाहता है कि मूसा उस बात को ध्यान से सुने, जो वह कहने वाला है। यहोवा कहता है कि वह लेवियों को चुन रहा है ताकि वे इस्राएलियों के सभी पहिलौठे पुत्रों के स्थान पर हों। जैसा कि आपको याद है, इस्राएलियों के सभी पहलौठे पुत्र यहोवा के थे। इस्राएली केवल अपने पहलौठे पुत्रों को छुड़ा सकते थे, अर्थात उनके बदले यहोवा को एक मेम्ने का बलिदान चढ़ाकर उन्हें वापस ले सकते थे। यहोवा लोगों को याद दिलाता है कि उसने मिस्र में क्या किया था, जब उसने अंतिम विपत्ति का उपयोग करके मिस्र के सभी पहलौठे पुत्रों को मार डाला था। उस दिन से यहोवा ने पहलौठे पुत्रों और पशुओं को अपना मानकर पवित्र किया, या उन्हें अलग कर दिया। लेकिन अब, यहोवा कहता है कि वह पहलौठे पुत्रों के स्थान पर लेवियों को अपना लेगा। यहोवा कहता है कि लेवी उसके हैं क्योंकि वह यहोवा है।</w:t>
      </w:r>
    </w:p>
    <w:p>
      <w:pPr/>
      <w:r>
        <w:rPr>
          <w:lang w:val="hi_IN" w:bidi="hi_IN"/>
        </w:rPr>
      </w:r>
      <w:r>
        <w:rPr>
          <w:lang w:val="hi_IN" w:bidi="hi_IN"/>
        </w:rPr>
        <w:t>रुकें और इस प्रश्न पर समूह में चर्चा करें: इस बात पर चर्चा करें कि आपकी संस्कृति में लोग किस प्रकार आदान-प्रदान या प्रतिस्थापन कर सकते हैं, जब किसी व्यक्ति को ऋण चुकाना पड़ता हो। जब किसी व्यक्ति का स्थानापन्न ऋणदाता द्वारा स्वीकार किया जाता है, तो वह कैसा महसूस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3:1–13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हारून के चार पुत्रों के बारे में बात करता है: नादाब, अबीहू, एलीआजर और ईतामार। मूसा स्मरण करता है कि नादाब और अबीहू कैसे मरे थे जब उन्होंने ऐसा धूप जलाया था जिसकी अनुमति यहोवा ने नहीं दी थी। वे यहोवा की उपस्थिति में आग से भस्म हो गए थे। अब, केवल एलीआजर और ईतामार ही याजक के रूप में हारून की मदद करने के लिए शेष रह गए हैं।</w:t>
      </w:r>
    </w:p>
    <w:p>
      <w:pPr/>
      <w:r>
        <w:rPr>
          <w:lang w:val="hi_IN" w:bidi="hi_IN"/>
        </w:rPr>
      </w:r>
      <w:r>
        <w:rPr>
          <w:b/>
          <w:lang w:val="hi_IN" w:bidi="hi_IN"/>
        </w:rPr>
        <w:t>दूसरे दृश्य में:</w:t>
      </w:r>
      <w:r>
        <w:rPr>
          <w:lang w:val="hi_IN" w:bidi="hi_IN"/>
        </w:rPr>
        <w:t xml:space="preserve"> यहोवा मूसा से कहता है कि वह सभी लेवियों को निवास-स्थान के पास बुलाए ताकि वे हारून और उसके पुत्रों की सहायता के लिए उनकी सेवा करें। यहोवा कहता है कि उसने सभी इस्राएलियों में से लेवियों को चुना है ताकि वे निवास-स्थान और उसके सामान की देखभाल करें और उनकी रक्षा करें। यहोवा कहता है कि केवल हारून और उसके पुत्र ही याजक के रूप में सेवा करेंगे, और जो कोई भी तम्बू के बहुत पास आने की कोशिश करेगा, वह मर जाएगा।</w:t>
      </w:r>
    </w:p>
    <w:p>
      <w:pPr/>
      <w:r>
        <w:rPr>
          <w:lang w:val="hi_IN" w:bidi="hi_IN"/>
        </w:rPr>
      </w:r>
      <w:r>
        <w:rPr>
          <w:b/>
          <w:lang w:val="hi_IN" w:bidi="hi_IN"/>
        </w:rPr>
        <w:t>तीसरे दृश्य में:</w:t>
      </w:r>
      <w:r>
        <w:rPr>
          <w:lang w:val="hi_IN" w:bidi="hi_IN"/>
        </w:rPr>
        <w:t xml:space="preserve"> यहोवा मूसा से कहता है कि लेवी इस्राएल के सभी पहलौठे पुत्रों के स्थान लेंगे, जो यहोवा के हैं। यहोवा मूसा को उस समय की याद दिलाता है जब यहोवा ने मिस्रियों के पहलौठों को मार डाला था। उस समय से, यहोवा कहता है कि इस्राएलियों के सभी पहलौठे पुत्र और पशु यहोवा के हैं। लेकिन अब, लेवी यहोवा के होंगे क्योंकि वह यहोवा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बचे हुए 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मूसा हारून और मूसा के वंशजों का विवरण देता है। यह याद रखना महत्वपूर्ण है कि यह भाग केवल हारून के बच्चों का उल्लेख करता है क्योंकि हारून सबसे बड़ा पुत्र था।</w:t>
      </w:r>
    </w:p>
    <w:p>
      <w:pPr/>
      <w:r>
        <w:rPr>
          <w:lang w:val="hi_IN" w:bidi="hi_IN"/>
        </w:rPr>
      </w:r>
      <w:r>
        <w:rPr>
          <w:lang w:val="hi_IN" w:bidi="hi_IN"/>
        </w:rPr>
        <w:t>यह याद रखना महत्वपूर्ण है कि मूसा उन निर्देशों का सारांश दे रहा है जो यहोवा ने सीनै पर्वत पर और सीनै के जंगल में मूसा को दिए थे।</w:t>
      </w:r>
    </w:p>
    <w:p>
      <w:pPr/>
      <w:r>
        <w:rPr>
          <w:lang w:val="hi_IN" w:bidi="hi_IN"/>
        </w:rPr>
      </w:r>
      <w:r>
        <w:rPr>
          <w:lang w:val="hi_IN" w:bidi="hi_IN"/>
        </w:rPr>
        <w:t>इससे पहले, जब मूसा सीनै पर्वत पर था, तो यहोवा ने मूसा से बात की थी। जब हारून के वंशजों के नाम दर्ज किए गए थे, तब हारून के चार पुत्र थे। लेकिन जब इस्राएली सीनै के जंगल में थे, तब नादाब और अबीहू मर गए। नादाब, जो सबसे बड़ा पुत्र था, और अबीहू ने यहोवा के सामने ऐसी रीति से धूप जलाई जो यहोवा ने अनुमति नहीं दी थी। क्योंकि उन्होंने बिना अनुमति का आग चढ़ाया, इसलिए यहोवा की उपस्थिति से निकली आग ने दोनों पुत्रों को भस्म कर दिया। नादाब और अबीहू दोनों के कोई पुत्र नहीं थे, इसलिए वे कोई वंशज छोड़कर नहीं गए। इससे हारून के अन्य दो पुत्र, एलीआजर और ईतामार को हारून के अधीन याजक के रूप में सेवा करने का अधिकार मिल गया।</w:t>
      </w:r>
    </w:p>
    <w:p>
      <w:pPr/>
      <w:r>
        <w:rPr>
          <w:lang w:val="hi_IN" w:bidi="hi_IN"/>
        </w:rPr>
      </w:r>
      <w:r>
        <w:rPr>
          <w:lang w:val="hi_IN" w:bidi="hi_IN"/>
        </w:rPr>
        <w:t>अब यहोवा मूसा से कहता है कि वह लेवियों को हारून के पास बुलाए। यह याद रखना महत्वपूर्ण है कि हारून महायाजक था, इसलिए वह सम्भवतः निवास-स्थान में उपस्थित था।</w:t>
      </w:r>
    </w:p>
    <w:p>
      <w:pPr/>
      <w:r>
        <w:rPr>
          <w:lang w:val="hi_IN" w:bidi="hi_IN"/>
        </w:rPr>
      </w:r>
      <w:r>
        <w:rPr>
          <w:lang w:val="hi_IN" w:bidi="hi_IN"/>
        </w:rPr>
        <w:t>यहोवा कहता है कि लेवी याजकों के सहायक होंगे। लेवियों का काम निवास-स्थान के चारों ओर सेवा करना और उसकी रक्षा करना होगा। यहोवा लेवियों को निवास-स्थान के भीतर सामान या पवित्र वस्तुओं की देखभाल का काम भी सौंपता है।</w:t>
      </w:r>
    </w:p>
    <w:p>
      <w:pPr/>
      <w:r>
        <w:rPr>
          <w:lang w:val="hi_IN" w:bidi="hi_IN"/>
        </w:rPr>
      </w:r>
      <w:r>
        <w:rPr>
          <w:lang w:val="hi_IN" w:bidi="hi_IN"/>
        </w:rPr>
        <w:t>लेवी सभी इस्राएलियों की ओर से निवास-स्थान में सेवा करेंगे। यहोवा ने लेवियों को हारून और उसके पुत्रों की सहायता करने के लिए नियुक्त किया। यह ध्यान रखना महत्वपूर्ण है कि यद्यपि यहोवा लेवियों को तम्बू की रखवाली और सेवा के लिए नियुक्त करता है, फिर भी वह केवल हारून और उसके पुत्रों को ही याजक के रूप में चुनता है।</w:t>
      </w:r>
    </w:p>
    <w:p>
      <w:pPr/>
      <w:r>
        <w:rPr>
          <w:lang w:val="hi_IN" w:bidi="hi_IN"/>
        </w:rPr>
      </w:r>
      <w:r>
        <w:rPr>
          <w:lang w:val="hi_IN" w:bidi="hi_IN"/>
        </w:rPr>
        <w:t>यहोवा कहता है कि जिसके पास अधिकार नहीं है, अर्थात जो लेवी नहीं है, वह यदि निवास-स्थान के बहुत पास आएगा तो वह मर जाएगा।</w:t>
      </w:r>
    </w:p>
    <w:p>
      <w:pPr/>
      <w:r>
        <w:rPr>
          <w:lang w:val="hi_IN" w:bidi="hi_IN"/>
        </w:rPr>
      </w:r>
      <w:r>
        <w:rPr>
          <w:lang w:val="hi_IN" w:bidi="hi_IN"/>
        </w:rPr>
        <w:t>मूसा ने इस बात पर जोर देने और दिखाने के लिए दोहराव का उपयोग किया है कि यहोवा ने सभी इस्राएलियों में से लेवियों को विशेष रूप से चुना ताकि हारून और उसके पुत्रों को निवास-स्थान में सेवा करने में सहायता किया जा सके।</w:t>
      </w:r>
    </w:p>
    <w:p>
      <w:pPr/>
      <w:r>
        <w:rPr>
          <w:lang w:val="hi_IN" w:bidi="hi_IN"/>
        </w:rPr>
      </w:r>
      <w:r>
        <w:rPr>
          <w:lang w:val="hi_IN" w:bidi="hi_IN"/>
        </w:rPr>
        <w:t>फिर यहोवा फिर से मूसा से बात करता है। यहोवा मूसा से कहता है कि वह उन शब्दों पर ध्यान दे जो यहोवा कहने वाला है। यहोवा मूसा को समझाता है कि इस्राएल के सभी पहलौठे पुत्र यहोवा के हैं। यहोवा कहता है कि ये पहिलौठे पुत्र अपनी माताओं के गर्भ को खोलने वाले हैं। जब कोई बालक अपनी माता के गर्भ को खोलता है, तो वही पहला आने वाला बालक होता है, अर्थात पहिलौठा। यहोवा सबसे बड़े बच्चे के बारे में इसी तरह बात करता है।</w:t>
      </w:r>
    </w:p>
    <w:p>
      <w:pPr/>
      <w:r>
        <w:rPr>
          <w:lang w:val="hi_IN" w:bidi="hi_IN"/>
        </w:rPr>
      </w:r>
      <w:r>
        <w:rPr>
          <w:lang w:val="hi_IN" w:bidi="hi_IN"/>
        </w:rPr>
        <w:t>यहाँ रुकें और समूह में निम्नलिखित प्रश्न पर चर्चा करें: अपनी संस्कृति में आप अपने सबसे बड़े बच्चों के बारे में कैसे बात करते हैं? इस ऑडियो को यहाँ रोकें।</w:t>
      </w:r>
    </w:p>
    <w:p>
      <w:pPr/>
      <w:r>
        <w:rPr>
          <w:lang w:val="hi_IN" w:bidi="hi_IN"/>
        </w:rPr>
      </w:r>
      <w:r>
        <w:rPr>
          <w:lang w:val="hi_IN" w:bidi="hi_IN"/>
        </w:rPr>
        <w:t>यहोवा ने लेवियों को इस्राएल के पहलौठे पुत्रों के स्थान पर चुना। इसका अर्थ है कि इस्राएलियों के पहलौठे पुत्रों के बजाय सभी लेवी यहोवा के हैं।</w:t>
      </w:r>
    </w:p>
    <w:p>
      <w:pPr/>
      <w:r>
        <w:rPr>
          <w:lang w:val="hi_IN" w:bidi="hi_IN"/>
        </w:rPr>
      </w:r>
      <w:r>
        <w:rPr>
          <w:lang w:val="hi_IN" w:bidi="hi_IN"/>
        </w:rPr>
        <w:t>यह याद रखना महत्वपूर्ण है कि यहोवा ने मिस्र के हर पहलौठे को मार डाला था। लेकिन इस्राएलियों ने यहोवा द्वारा मूसा को दिए गए निर्देशों का पालन किया। प्रत्येक इस्राएली परिवार इसके बजाय एक मेम्ना मारता था। तब प्रत्येक इस्राएली परिवार ने उस मेमने का लहू अपने घर के दरवाजे पर लगाया ताकि यहोवा उनके पहलौठे पुत्र को छोड़ दे।</w:t>
      </w:r>
    </w:p>
    <w:p>
      <w:pPr/>
      <w:r>
        <w:rPr>
          <w:lang w:val="hi_IN" w:bidi="hi_IN"/>
        </w:rPr>
      </w:r>
      <w:r>
        <w:rPr>
          <w:lang w:val="hi_IN" w:bidi="hi_IN"/>
        </w:rPr>
        <w:t>यहोवा मूसा को उस घटना की याद दिलाता है जो मिस्र में हुई थी, जब यहोवा ने मिस्रियों के सभी पहलौठे पुत्रों को मार डाला था। इस्राएली पहलौठे पुत्रों और पशुओं को मारने के बजाय, यहोवा ने उन्हें अपने लिए अलग कर दिया। इसका अर्थ है कि इस्राएल के पहलौठे पुत्र यहोवा के थे।</w:t>
      </w:r>
    </w:p>
    <w:p>
      <w:pPr/>
      <w:r>
        <w:rPr>
          <w:lang w:val="hi_IN" w:bidi="hi_IN"/>
        </w:rPr>
      </w:r>
      <w:r>
        <w:rPr>
          <w:lang w:val="hi_IN" w:bidi="hi_IN"/>
        </w:rPr>
        <w:t>यहोवा यह कहकर समाप्त करता है कि सभी पहलौठे पुत्र उसके हैं क्योंकि वह यहोवा है। इसका अर्थ है कि लेवी अब यहोवा के हैं, क्योंकि वे इस्राएल के पहलौठे पुत्रों के स्थान पर होंगे। इसलिए पहिलौठे पुत्रों के यहोवा के होने के स्थान पर, लेवी लोग उनके बदले प्रतिनिधि के रूप में काम करेंगे और हर पहिलौठे पुत्र का स्थान लेंगे।</w:t>
      </w:r>
    </w:p>
    <w:p>
      <w:pPr/>
      <w:r>
        <w:rPr>
          <w:lang w:val="hi_IN" w:bidi="hi_IN"/>
        </w:rPr>
      </w:r>
      <w:r>
        <w:rPr>
          <w:lang w:val="hi_IN" w:bidi="hi_IN"/>
        </w:rPr>
        <w:t>यहोवा इस्राएलियों को याद दिलाता है कि यहोवा कौन है, यह बताकर वह अपना नाम दोहराता है: मैं यहोवा हूँ।</w:t>
      </w:r>
    </w:p>
    <w:p>
      <w:pPr/>
      <w:r>
        <w:rPr>
          <w:lang w:val="hi_IN" w:bidi="hi_IN"/>
        </w:rPr>
      </w:r>
      <w:r>
        <w:rPr>
          <w:lang w:val="hi_IN" w:bidi="hi_IN"/>
        </w:rPr>
        <w:t>यहाँ रुकें और समूह में चर्चा करें: मूसा जानकारी को अक्सर दोहराता है ताकि यह दिखाया जा सके कि कहानी में कोई बात महत्वपूर्ण है। अपनी संस्कृति से एक महत्वपूर्ण ऐतिहासिक कहानी बताने का अभ्यास करें। ध्यान दें कि आप जानकारी या मुख्य बिन्दुओं पर कैसे जोर देते हैं ताकि यह दिखाया जा सके कि कोई बात महत्वपूर्ण है। क्या आप उन बिन्दुओं को दोहराते हैं? क्या आप अपनी आवाज के स्वर को बदल देते हैं? क्या आप बोलते समय अपनी गति धीमी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बचे हुए लेवी</w:t>
      </w:r>
    </w:p>
    <w:p>
      <w:pPr>
        <w:pStyle w:val="ListBullet"/>
        <w:spacing w:line="240" w:lineRule="auto"/>
        <w:ind w:left="720"/>
      </w:pPr>
      <w:r>
        <w:rPr>
          <w:lang w:val="hi_IN" w:bidi="hi_IN"/>
        </w:rPr>
      </w:r>
      <w:r>
        <w:rPr>
          <w:lang w:val="hi_IN" w:bidi="hi_IN"/>
        </w:rPr>
        <w:t>अन्य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का हारून के चार पुत्रों के बारे में बात करने का अभिनय करें: नादाब, अबीहू, एलीआजर और ईतामार। आप अभिनेता से कह सकते हैं कि वह पृष्ठभूमि हारून के प्रत्येक पुत्र की ओर संकेत करे। मूसा स्मरण करता है कि नादाब और अबीहू कैसे मरे थे जब उन्होंने ऐसा धूप जलाया था जिसकी अनुमति यहोवा ने नहीं दी थी। वे यहोवा की उपस्थिति में आग से भस्म हो गए थे। अब, केवल एलीआजर और ईतामार ही याजक के रूप में हारून की मदद करने के लिए शेष रह गए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उत्तर दे सकता है: "मुझे डर लग रहा है। मुझे याद है कि मेरे भाइयों के साथ क्या हुआ। मुझे पता है कि मुझे यहोवा की आज्ञाओं का बहुत ध्यान से पालन करना होगा, वरना मैं मर सकता हूँ," या, "मैं दृढ़ महसूस करता हूँ।" मैं यहोवा या अपने पिता को निराश नहीं करना चाहता। “इस्राएली हम पर भरोसा कर रहे हैं,” या “मैं सम्मानित महसूस करता हूँ कि मैं अपने लोगों को यहोवा के साथ अच्छा संबंध बनाने में सहायता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करके दिखाएँ कि यहोवा ने मूसा से यह कहा था कि वह सभी लेवियों को निवास-स्थान पर बुलाए ताकि वे हारून और हारून के पुत्रों की सेवा करें और उनके सहायक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व्यक्ति इस प्रकार उत्तर दे सकता है: “मैं आभारी हूँ कि यहोवा निवास-स्थान की सभी जिम्मेदारियों में सहायता के लिए और लोगों को उपलब्ध करा रहा है,” या “महायाजक होना एक बड़ी जिम्मेदारी है।” मैं यहोवा की महिमा लाने के लिए अपनी पूरी कोशिश करना चाहता हूँ," या, "मैं सम्मानित महसूस करता हूँ क्योंकि यहोवा ने विशेष रूप से हमारे परिवार को उसकी सेवा करने के लिए चुना है।"</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उत्तर दे सकता है: “यह मेरा सम्मान है कि यहोवा ने हमें याजकों की सहायता करने के लिए चुना है,” या, “यह एक बड़ा काम है! मैं अभिभूत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 अभिनय करें कि यहोवा कह रहा है कि उसने सभी इस्राएलियों में से लेवियों को चुन लिया है ताकि वे निवास-स्थान और उसकी सामग्री की देखभाल करें और उसकी रक्षा करें। यहोवा कहता है कि केवल हारून और हारून के पुत्र ही याजक के रूप में सेवा करेंगे, और जो कोई निवास-स्थान के बहुत करीब जाने की कोशिश करेगा, वह मर जाएगा।</w:t>
      </w:r>
    </w:p>
    <w:p>
      <w:pPr/>
      <w:r>
        <w:rPr>
          <w:lang w:val="hi_IN" w:bidi="hi_IN"/>
        </w:rPr>
      </w:r>
      <w:r>
        <w:rPr>
          <w:lang w:val="hi_IN" w:bidi="hi_IN"/>
        </w:rPr>
        <w:t>यह अभिनय करके दिखाएँ कि यहोवा मूसा से कह रहे हैं कि लेवी, इस्राएल के उन सभी पहलौठे पुत्रों का स्थान लेंगे जो यहोवा के हैं।</w:t>
      </w:r>
    </w:p>
    <w:p>
      <w:pPr/>
      <w:r>
        <w:rPr>
          <w:lang w:val="hi_IN" w:bidi="hi_IN"/>
        </w:rPr>
      </w:r>
      <w:r>
        <w:rPr>
          <w:lang w:val="hi_IN" w:bidi="hi_IN"/>
        </w:rPr>
        <w:t>इसे दिखाने का एक तरीका यह है कि पहलौठों के अभिनेताओं को यहोवा के पास खड़ा किया जाए। जो सभी कलाकार लेवियों की भूमिका निभा रहे हैं, वे पहिलौठों के स्थान पर यहोवा के पास आकर खड़े हो सकते हैं, और पहिलौठे वापस जाकर अन्य इस्राएलियों के साथ खड़े हो सकते हैं।</w:t>
      </w:r>
    </w:p>
    <w:p>
      <w:pPr/>
      <w:r>
        <w:rPr>
          <w:lang w:val="hi_IN" w:bidi="hi_IN"/>
        </w:rPr>
      </w:r>
      <w:r>
        <w:rPr>
          <w:lang w:val="hi_IN" w:bidi="hi_IN"/>
        </w:rPr>
        <w:t>अभिनय करके दिखाएँ कि यहोवा मूसा को उस समय की याद दिलाता है जब उसने मिस्रियों के पहलौठों को मार डाला था। उस समय से, यहोवा कहता है कि इस्राएलियों के सभी पहलौठे पुत्र और पशु उसके हैं। लेकिन अब, लेवी यहोवा के होंगे, क्योंकि वह यहोवा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हमेशा प्रदान करता है। हम बहुत आभारी हैं कि वह लेवियों को पहलौठे पुत्रों के स्थान पर प्रदान कर रहा है," या, "इस्राएली यह सुनकर खुश होंगे कि यहोवा ने लेवियों के माध्यम से अपने पहलौठे पुत्रों को बनाए रखने का एक तरीका प्रदान किया था," या, "मैं चाहता हूँ कि लोग याद रखें कि यहोवा ने हमारे लिए क्या किया है और कैसे उसने हमें मिस्र से छुड़ाया।"</w:t>
      </w:r>
      <w:r>
        <w:rPr>
          <w:lang w:val="hi_IN" w:bidi="hi_IN"/>
        </w:rPr>
      </w:r>
    </w:p>
    <w:p>
      <w:pPr>
        <w:pStyle w:val="Heading3"/>
      </w:pPr>
      <w:r>
        <w:rPr>
          <w:lang w:val="hi_IN" w:bidi="hi_IN"/>
        </w:rPr>
        <w:t>आवश्यक जानकारी</w:t>
      </w:r>
    </w:p>
    <w:p>
      <w:pPr/>
      <w:r>
        <w:rPr>
          <w:lang w:val="hi_IN" w:bidi="hi_IN"/>
        </w:rPr>
      </w:r>
      <w:r>
        <w:rPr>
          <w:lang w:val="hi_IN" w:bidi="hi_IN"/>
        </w:rPr>
        <w:t>गिनती 3:1–13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हारून के </w:t>
      </w:r>
      <w:r>
        <w:rPr>
          <w:b/>
          <w:lang w:val="hi_IN" w:bidi="hi_IN"/>
        </w:rPr>
        <w:t>वंशजों</w:t>
      </w:r>
      <w:r>
        <w:rPr>
          <w:lang w:val="hi_IN" w:bidi="hi_IN"/>
        </w:rPr>
        <w:t xml:space="preserve"> या </w:t>
      </w:r>
      <w:r>
        <w:rPr>
          <w:b/>
          <w:lang w:val="hi_IN" w:bidi="hi_IN"/>
        </w:rPr>
        <w:t>पीढ़ियों</w:t>
      </w:r>
      <w:r>
        <w:rPr>
          <w:lang w:val="hi_IN" w:bidi="hi_IN"/>
        </w:rPr>
        <w:t xml:space="preserve"> के बारे में बात करता है, जब </w:t>
      </w:r>
      <w:r>
        <w:rPr>
          <w:b/>
          <w:lang w:val="hi_IN" w:bidi="hi_IN"/>
        </w:rPr>
        <w:t>यहोवा</w:t>
      </w:r>
      <w:r>
        <w:rPr>
          <w:lang w:val="hi_IN" w:bidi="hi_IN"/>
        </w:rPr>
        <w:t xml:space="preserve"> सीनै पर्वत पर मूसा पर प्रकट हुआ था। याद रखें, 'यहोवा' परमेश्वर का व्यक्तिगत नाम है, और इस पूरे भाग में इसी नाम 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रुकें और समूह में चर्चा करें कि आप आने वाली </w:t>
      </w:r>
      <w:r>
        <w:rPr>
          <w:b/>
          <w:lang w:val="hi_IN" w:bidi="hi_IN"/>
        </w:rPr>
        <w:t>पीढ़ियों</w:t>
      </w:r>
      <w:r>
        <w:rPr>
          <w:lang w:val="hi_IN" w:bidi="hi_IN"/>
        </w:rPr>
        <w:t xml:space="preserve"> के लिए किस शब्द या वाक्यांश का उपयोग करेंगे। अधिक जानकारी के लिए मुख्य शब्दावली में </w:t>
      </w:r>
      <w:r>
        <w:rPr>
          <w:lang w:val="hi_IN" w:bidi="hi_IN"/>
        </w:rPr>
        <w:t>पीढ़ियाँ</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हारून के चार पुत्र थे और यहोवा ने उन्हें याजक होने के लिए </w:t>
      </w:r>
      <w:r>
        <w:rPr>
          <w:b/>
          <w:lang w:val="hi_IN" w:bidi="hi_IN"/>
        </w:rPr>
        <w:t>अभिषेक</w:t>
      </w:r>
      <w:r>
        <w:rPr>
          <w:lang w:val="hi_IN" w:bidi="hi_IN"/>
        </w:rPr>
        <w:t xml:space="preserve"> किया। यहोवा किसी को अभिषेक करता है जब वह उसे एक विशेष कार्य देता है और किसी दूसरे से उसके सिर पर तेल डलवाता है। यह तेल यहोवा की आत्मा को दर्शाता है।</w:t>
      </w:r>
    </w:p>
    <w:p>
      <w:pPr/>
      <w:r>
        <w:rPr>
          <w:lang w:val="hi_IN" w:bidi="hi_IN"/>
        </w:rPr>
      </w:r>
      <w:r>
        <w:rPr>
          <w:lang w:val="hi_IN" w:bidi="hi_IN"/>
        </w:rPr>
        <w:t xml:space="preserve">यहाँ रुकें और समूह में चर्चा करें कि आप </w:t>
      </w:r>
      <w:r>
        <w:rPr>
          <w:b/>
          <w:lang w:val="hi_IN" w:bidi="hi_IN"/>
        </w:rPr>
        <w:t>अभिषेक</w:t>
      </w:r>
      <w:r>
        <w:rPr>
          <w:lang w:val="hi_IN" w:bidi="hi_IN"/>
        </w:rPr>
        <w:t xml:space="preserve"> के लिए किस शब्द या वाक्यांश का उपयोग करेंगे। अधिक जानकारी के लिए मुख्य शब्दावली में </w:t>
      </w:r>
      <w:r>
        <w:rPr>
          <w:lang w:val="hi_IN" w:bidi="hi_IN"/>
        </w:rPr>
        <w:t>अभिषेक</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ने विशेष रूप से हारून और उसके पुत्रों को इस्राएलियों के लिए </w:t>
      </w:r>
      <w:r>
        <w:rPr>
          <w:b/>
          <w:lang w:val="hi_IN" w:bidi="hi_IN"/>
        </w:rPr>
        <w:t>याजक</w:t>
      </w:r>
      <w:r>
        <w:rPr>
          <w:lang w:val="hi_IN" w:bidi="hi_IN"/>
        </w:rPr>
        <w:t xml:space="preserve"> बनने के लिए चुना। एक याजक निवास-स्थान में सेवा करता था ताकि इस्राएलियों को यहोवा की आराधना करने में मदद मिल सके। याजक लोगों की ओर से यहोवा को </w:t>
      </w:r>
      <w:r>
        <w:rPr>
          <w:lang w:val="hi_IN" w:bidi="hi_IN"/>
        </w:rPr>
        <w:t>बलिदान</w:t>
      </w:r>
      <w:r>
        <w:rPr>
          <w:lang w:val="hi_IN" w:bidi="hi_IN"/>
        </w:rPr>
        <w:t xml:space="preserve"> चढ़ाने के लिए जिम्मेदार थे। हारून इस्राएलियों का पहला महायाजक था, और हारून के पुत्र पहले याजक थे। हालाँकि सभी लेवियों, अर्थात् लेवी गोत्र, ने निवास-स्थान के काम में सहायता की, फिर भी यहोवा ने केवल हारून के पुत्रों को ही याजक के रूप में चुना।</w:t>
      </w:r>
    </w:p>
    <w:p>
      <w:pPr/>
      <w:r>
        <w:rPr>
          <w:lang w:val="hi_IN" w:bidi="hi_IN"/>
        </w:rPr>
      </w:r>
      <w:r>
        <w:rPr>
          <w:lang w:val="hi_IN" w:bidi="hi_IN"/>
        </w:rPr>
        <w:t xml:space="preserve">यहाँ रुकें और समूह के रूप में चर्चा करें कि आप </w:t>
      </w:r>
      <w:r>
        <w:rPr>
          <w:b/>
          <w:lang w:val="hi_IN" w:bidi="hi_IN"/>
        </w:rPr>
        <w:t>याजक</w:t>
      </w:r>
      <w:r>
        <w:rPr>
          <w:lang w:val="hi_IN" w:bidi="hi_IN"/>
        </w:rPr>
        <w:t xml:space="preserve"> के लिए किस शब्द या वाक्यांश का उपयोग करेंगे। अधिक जानकारी के लिए मुख्य शब्दावली में </w:t>
      </w:r>
      <w:r>
        <w:rPr>
          <w:b/>
          <w:lang w:val="hi_IN" w:bidi="hi_IN"/>
        </w:rPr>
        <w:t>याजक</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हारून के दो सबसे बड़े पुत्र सीनै के मरुभूमि, या </w:t>
      </w:r>
      <w:r>
        <w:rPr>
          <w:b/>
          <w:lang w:val="hi_IN" w:bidi="hi_IN"/>
        </w:rPr>
        <w:t>जंगल</w:t>
      </w:r>
      <w:r>
        <w:rPr>
          <w:lang w:val="hi_IN" w:bidi="hi_IN"/>
        </w:rPr>
        <w:t xml:space="preserve"> में मर गए। जंगल के लिए उसी शब्द का उपयोग करें जिसका उपयोग आपने पिछले भागों में किया है, और याद रखें कि </w:t>
      </w:r>
      <w:r>
        <w:rPr>
          <w:lang w:val="hi_IN" w:bidi="hi_IN"/>
        </w:rPr>
        <w:t>जंगल</w:t>
      </w:r>
      <w:r>
        <w:rPr>
          <w:lang w:val="hi_IN" w:bidi="hi_IN"/>
        </w:rPr>
        <w:t xml:space="preserve"> मुख्य शब्दावली में है।</w:t>
      </w:r>
    </w:p>
    <w:p>
      <w:pPr/>
      <w:r>
        <w:rPr>
          <w:lang w:val="hi_IN" w:bidi="hi_IN"/>
        </w:rPr>
      </w:r>
      <w:r>
        <w:rPr>
          <w:lang w:val="hi_IN" w:bidi="hi_IN"/>
        </w:rPr>
        <w:t xml:space="preserve">यहोवा कहता है कि वह सभी इस्राएलियों या इस्राएल के पुत्रों में से </w:t>
      </w:r>
      <w:r>
        <w:rPr>
          <w:b/>
          <w:lang w:val="hi_IN" w:bidi="hi_IN"/>
        </w:rPr>
        <w:t>लेवियों</w:t>
      </w:r>
      <w:r>
        <w:rPr>
          <w:lang w:val="hi_IN" w:bidi="hi_IN"/>
        </w:rPr>
        <w:t xml:space="preserve"> को विशेष रूप से चुनता है। लेवी इस्राएल के 12 गोत्रों में से एक थे। वे याकूब के पुत्र लेवी के वंशज थे। मूसा और हारून लेवी के वंशज थे। यहोवा विशेष रूप से लेवियों को चुनता है ताकि वे निवास-स्थान में यहोवा की सेवा करें और उसकी देखभाल करें। लेवियों ने यह काम इस्राएल की पूरी मण्डली या समुदाय के लिए किया था। लेवियों और मण्डली के लिए उन्हीं शब्दों या वाक्यांशों का उपयोग करें जिनका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w:t>
      </w:r>
      <w:r>
        <w:rPr>
          <w:b/>
          <w:lang w:val="hi_IN" w:bidi="hi_IN"/>
        </w:rPr>
        <w:t>अर्थात</w:t>
      </w:r>
      <w:r>
        <w:rPr>
          <w:lang w:val="hi_IN" w:bidi="hi_IN"/>
        </w:rPr>
        <w:t xml:space="preserve"> इस्राएल के पुत्र, अब्राहम के सभी वंशजों को </w:t>
      </w:r>
      <w:r>
        <w:rPr>
          <w:b/>
          <w:lang w:val="hi_IN" w:bidi="hi_IN"/>
        </w:rPr>
        <w:t>दर्शाते</w:t>
      </w:r>
      <w:r>
        <w:rPr>
          <w:lang w:val="hi_IN" w:bidi="hi_IN"/>
        </w:rPr>
        <w:t xml:space="preserve"> हैं। इस्राएलियों के लिए उसी शब्द या वाक्यांश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लेवी </w:t>
      </w:r>
      <w:r>
        <w:rPr>
          <w:b/>
          <w:lang w:val="hi_IN" w:bidi="hi_IN"/>
        </w:rPr>
        <w:t>निवास-स्थान</w:t>
      </w:r>
      <w:r>
        <w:rPr>
          <w:lang w:val="hi_IN" w:bidi="hi_IN"/>
        </w:rPr>
        <w:t xml:space="preserve"> में, या </w:t>
      </w:r>
      <w:r>
        <w:rPr>
          <w:b/>
          <w:lang w:val="hi_IN" w:bidi="hi_IN"/>
        </w:rPr>
        <w:t>मिलापवाले तम्बू</w:t>
      </w:r>
      <w:r>
        <w:rPr>
          <w:lang w:val="hi_IN" w:bidi="hi_IN"/>
        </w:rPr>
        <w:t xml:space="preserve"> में हारून के अधीन सेवा करेंगे। निवास-स्थान, या परमेश्वर का घर, से तात्पर्य एक बड़ा तम्बू है जिसे इस्राएली एक स्थान से दूसरे स्थान पर ले जाते थे। निवास-स्थान, या मिलापवाले तम्बू के लिए वही शब्द या वाक्यांश उपयोग करें जो आपने पिछले पदों में उपयोग किए हैं। </w:t>
      </w:r>
      <w:r>
        <w:rPr>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यहोवा मूसा से कहता है कि लेवी उन सभी इस्राएली पहलौठे पुत्रों के स्थान पर आएँगे जो यहोवा के हैं। इसका अर्थ है कि यहोवा लेवियों को अपने लिए </w:t>
      </w:r>
      <w:r>
        <w:rPr>
          <w:b/>
          <w:lang w:val="hi_IN" w:bidi="hi_IN"/>
        </w:rPr>
        <w:t>पवित्र</w:t>
      </w:r>
      <w:r>
        <w:rPr>
          <w:lang w:val="hi_IN" w:bidi="hi_IN"/>
        </w:rPr>
        <w:t xml:space="preserve"> करता है। पवित्र करने का अर्थ है किसी व्यक्ति को पवित्र और परमेश्वर का मानकर अलग करना या समर्पित करना।</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करने के लिए किस शब्द या वाक्यांश का उपयोग करेंगे। अधिक जानकारी के लिए मुख्य शब्दावली में </w:t>
      </w:r>
      <w:r>
        <w:rPr>
          <w:b/>
          <w:lang w:val="hi_IN" w:bidi="hi_IN"/>
        </w:rPr>
        <w:t>पवित्र</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3:14–20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3:14–20 को सुनें और अपने मन में रखें।</w:t>
      </w:r>
    </w:p>
    <w:p>
      <w:pPr/>
      <w:r>
        <w:rPr>
          <w:lang w:val="hi_IN" w:bidi="hi_IN"/>
        </w:rPr>
      </w:r>
      <w:r>
        <w:rPr>
          <w:lang w:val="hi_IN" w:bidi="hi_IN"/>
        </w:rPr>
        <w:t>यदि सम्भव हो, तो गिनती 3:14–20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3:14–20 का ऑडियो संस्करण सबसे आसानी से समझ में आने वाले अनुवाद में सुनें।</w:t>
      </w:r>
    </w:p>
    <w:p>
      <w:pPr/>
      <w:r>
        <w:rPr>
          <w:lang w:val="hi_IN" w:bidi="hi_IN"/>
        </w:rPr>
      </w:r>
      <w:r>
        <w:rPr>
          <w:lang w:val="hi_IN" w:bidi="hi_IN"/>
        </w:rPr>
        <w:t>मूसा और इस्राएली सीनै के जंगल में हैं। यहोवा ने अभी-अभी लेवियों के लिए यहोवा का विशेष उद्देश्य प्रकट किया है। लेवी निवास-स्थान या यहोवा के घर की रखवाली और सेवा दोनों करेंगे। अब वे भी यहोवा के होंगे और इस्राएल के सभी पहलौठे पुत्रों के स्थान पर होंगे। अब, यहोवा मूसा को लेवियों की जनगणना करने या आधिकारिक रूप से गिनती करने की आज्ञा देता है।</w:t>
      </w:r>
    </w:p>
    <w:p>
      <w:pPr/>
      <w:r>
        <w:rPr>
          <w:lang w:val="hi_IN" w:bidi="hi_IN"/>
        </w:rPr>
      </w:r>
      <w:r>
        <w:rPr>
          <w:lang w:val="hi_IN" w:bidi="hi_IN"/>
        </w:rPr>
        <w:t>जैसा कि आपको याद होगा, लेवी लोग लेवी के वंशज हैं, जो याकूब के 12 पुत्रों में से एक था। यहोवा ने विशेष रूप से लेवियों को चुना ताकि हारून और हारून के पुत्रों को निवास-स्थान में सेवा करने में मदद मिल सके। लेवियों के कुछ कर्तव्यों में निवास-स्थान की रखवाली करना, निवास-स्थान के भीतर उपयोग होने वाली पवित्र वस्तुओं की देखभाल करना, और निवास-स्थान को एक स्थान से दूसरे स्थान पर ले जाना शामिल था। यहोवा ने कहा कि लेवी यहोवा के हैं।</w:t>
      </w:r>
    </w:p>
    <w:p>
      <w:pPr/>
      <w:r>
        <w:rPr>
          <w:lang w:val="hi_IN" w:bidi="hi_IN"/>
        </w:rPr>
      </w:r>
      <w:r>
        <w:rPr>
          <w:lang w:val="hi_IN" w:bidi="hi_IN"/>
        </w:rPr>
        <w:t>इस भाग में, यहोवा मूसा से कहता है कि वह एक महीने या उससे अधिक उम्र के सभी लेवी पुरुषों की गिनती करे। बाद में, मूसा लेवियों की एक और जनगणना करेगा। बाद की जनगणना में उन पुरुषों की गिनती होती है जो तुरंत निवास-स्थान और उसमें रखी वस्तुओं को उठाने और उनकी देखभाल करने में मदद करते हैं। यह जनगणना एक महीने और उससे अधिक आयु के सभी पुरुषों की गिनती करती है, क्योंकि ये वे लेवी हैं जो एक दिन निवास-स्थान की रखवाली में मदद करेंगे।</w:t>
      </w:r>
    </w:p>
    <w:p>
      <w:pPr/>
      <w:r>
        <w:rPr>
          <w:lang w:val="hi_IN" w:bidi="hi_IN"/>
        </w:rPr>
      </w:r>
      <w:r>
        <w:rPr>
          <w:lang w:val="hi_IN" w:bidi="hi_IN"/>
        </w:rPr>
        <w:t>यहोवा मूसा से कहता है कि मूसा को लेवियों की सूची कुल और परिवारों के अनुसार बनानी है। कुल परिवारों या रिश्तेदारों के छोटे समूहों से बने होते थे। मूसा यहोवा की आज्ञा का पालन करता है और लेवियों की गिनती यहोवा के वचन के अनुसार, अर्थात् ठीक वैसे ही की जैसा यहोवा ने कहा था।</w:t>
      </w:r>
    </w:p>
    <w:p>
      <w:pPr/>
      <w:r>
        <w:rPr>
          <w:lang w:val="hi_IN" w:bidi="hi_IN"/>
        </w:rPr>
      </w:r>
      <w:r>
        <w:rPr>
          <w:lang w:val="hi_IN" w:bidi="hi_IN"/>
        </w:rPr>
        <w:t>यहाँ रुकें और इस प्रश्न पर समूह में चर्चा करें: लोग जहाँ आप रहते हैं वहां रिश्तेदारों के बड़े समूहों को कैसे संदर्भित करते हैं? अपनी संस्कृति में एक परिवार के समूह का वर्णन करें। आपकी संस्कृति में लोगों के समूह को क्या बात परिवार बनाती है? इस ऑडियो को यहाँ रोकें।</w:t>
      </w:r>
    </w:p>
    <w:p>
      <w:pPr/>
      <w:r>
        <w:rPr>
          <w:lang w:val="hi_IN" w:bidi="hi_IN"/>
        </w:rPr>
      </w:r>
      <w:r>
        <w:rPr>
          <w:lang w:val="hi_IN" w:bidi="hi_IN"/>
        </w:rPr>
        <w:t>लेवी के तीन पुत्र थे जिनके नाम उसने गेर्शोन, कहात और मरारी रखा। गेर्शोन के गोत्रों में लिब्नी और शिमी शामिल थे। कहात में चार गोत्र थे: अम्राम, यिसहार, हेब्रोन और उज्जीएल। और मरारी के दो गोत्र थे: महली और मूशी। कुल मिलाकर, लेवियों में आठ गोत्र शामिल थे जिन्हें मूसा ने लेवी के पुत्रों—गेर्शोन, कहात और मरारी के नामों के अनुसार सूचीबद्ध किया था।</w:t>
      </w:r>
    </w:p>
    <w:p>
      <w:pPr/>
      <w:r>
        <w:rPr>
          <w:lang w:val="hi_IN" w:bidi="hi_IN"/>
        </w:rPr>
      </w:r>
      <w:r>
        <w:rPr>
          <w:lang w:val="hi_IN" w:bidi="hi_IN"/>
        </w:rPr>
        <w:t>अगले भाग में, मूसा प्रत्येक लेवी गोत्र की संख्या बताएगा और बताएगा कि यहोवा कैसे चाहता है कि वे निवास-स्थान की रखवाली करें।</w:t>
      </w:r>
      <w:r>
        <w:rPr>
          <w:lang w:val="hi_IN" w:bidi="hi_IN"/>
        </w:rPr>
      </w:r>
    </w:p>
    <w:p>
      <w:pPr>
        <w:pStyle w:val="Heading3"/>
      </w:pPr>
      <w:r>
        <w:rPr>
          <w:lang w:val="hi_IN" w:bidi="hi_IN"/>
        </w:rPr>
        <w:t>घटनाओं को समझाना</w:t>
      </w:r>
    </w:p>
    <w:p>
      <w:pPr/>
      <w:r>
        <w:rPr>
          <w:lang w:val="hi_IN" w:bidi="hi_IN"/>
        </w:rPr>
      </w:r>
      <w:r>
        <w:rPr>
          <w:lang w:val="hi_IN" w:bidi="hi_IN"/>
        </w:rPr>
        <w:t>गिनती 3:14–20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और इस्राएली सीनै के जंगल में हैं। जैसा कि आपको याद होगा, जंगल एक अलग-थलग क्षेत्र था जहाँ बहुत कम पौधे होते हैं और जहाँ बहुत कम लोग बसते हैं। यहोवा मूसा को लेवियों की गिनती उनके कुलों और उनके पितरों के घरों के अनुसार करने की आज्ञा देता है। यह याद रखना महत्वपूर्ण है कि कुल रिश्तेदारों के एक बड़े समूह को दर्शाता है और यह कई घरों या परिवारों से बना होता है। मूसा आज्ञा का पालन करता है और लेवियों की गिनती ठीक वैसे ही करता है जैसा यहोवा ने कहा था।</w:t>
      </w:r>
    </w:p>
    <w:p>
      <w:pPr/>
      <w:r>
        <w:rPr>
          <w:lang w:val="hi_IN" w:bidi="hi_IN"/>
        </w:rPr>
      </w:r>
      <w:r>
        <w:rPr>
          <w:b/>
          <w:lang w:val="hi_IN" w:bidi="hi_IN"/>
        </w:rPr>
        <w:t>दूसरे दृश्य में:</w:t>
      </w:r>
      <w:r>
        <w:rPr>
          <w:lang w:val="hi_IN" w:bidi="hi_IN"/>
        </w:rPr>
        <w:t xml:space="preserve"> लेवी के तीन पुत्र—गेर्शोन, कहात और मरारी—अपने-अपने कुलों के अनुसार विभाजित परिवारों के साथ उनके पीछे खड़े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गेर्शोन</w:t>
      </w:r>
    </w:p>
    <w:p>
      <w:pPr>
        <w:pStyle w:val="ListBullet"/>
        <w:spacing w:line="240" w:lineRule="auto"/>
        <w:ind w:left="720"/>
      </w:pPr>
      <w:r>
        <w:rPr>
          <w:lang w:val="hi_IN" w:bidi="hi_IN"/>
        </w:rPr>
      </w:r>
      <w:r>
        <w:rPr>
          <w:lang w:val="hi_IN" w:bidi="hi_IN"/>
        </w:rPr>
        <w:t>कहात</w:t>
      </w:r>
    </w:p>
    <w:p>
      <w:pPr>
        <w:pStyle w:val="ListBullet"/>
        <w:spacing w:line="240" w:lineRule="auto"/>
        <w:ind w:left="720"/>
      </w:pPr>
      <w:r>
        <w:rPr>
          <w:lang w:val="hi_IN" w:bidi="hi_IN"/>
        </w:rPr>
      </w:r>
      <w:r>
        <w:rPr>
          <w:lang w:val="hi_IN" w:bidi="hi_IN"/>
        </w:rPr>
        <w:t>मरारी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मूसा उन निर्देशों का सारांश दे रहा है जो यहोवा ने सीनै के जंगल में मूसा को दिए थे।</w:t>
      </w:r>
    </w:p>
    <w:p>
      <w:pPr/>
      <w:r>
        <w:rPr>
          <w:lang w:val="hi_IN" w:bidi="hi_IN"/>
        </w:rPr>
      </w:r>
      <w:r>
        <w:rPr>
          <w:lang w:val="hi_IN" w:bidi="hi_IN"/>
        </w:rPr>
        <w:t>इस भाग में, मूसा आधिकारिक रूप से लेवियों की गिनती करता है, या लेवी के वंशजों की गिनती करता है। यह याद रखना महत्वपूर्ण है कि मूसा और हारून दोनों लेवी हैं।</w:t>
      </w:r>
    </w:p>
    <w:p>
      <w:pPr/>
      <w:r>
        <w:rPr>
          <w:lang w:val="hi_IN" w:bidi="hi_IN"/>
        </w:rPr>
      </w:r>
      <w:r>
        <w:rPr>
          <w:lang w:val="hi_IN" w:bidi="hi_IN"/>
        </w:rPr>
        <w:t>मूसा अपने कुल और पितृ घर के अनुसार एक महीने या उससे अधिक आयु के सभी लेवी पुरुषों की गिनती करता है। यह याद रखना महत्वपूर्ण है कि कुल रिश्तेदारों के एक बड़े समूह को दर्शाता है और यह कई घरों या परिवारों से बना होता है।</w:t>
      </w:r>
    </w:p>
    <w:p>
      <w:pPr/>
      <w:r>
        <w:rPr>
          <w:lang w:val="hi_IN" w:bidi="hi_IN"/>
        </w:rPr>
      </w:r>
      <w:r>
        <w:rPr>
          <w:lang w:val="hi_IN" w:bidi="hi_IN"/>
        </w:rPr>
        <w:t>मूसा “मूसा ने उनकी गिनती की” इस बात को दोहराता है ताकि यह दिखा सके कि लेवियों के लिए यहोवा की भूमिका कितनी महत्वपूर्ण है और यह भी कि लेवियों की जनगणना, बाकी इस्राएलियों की सामान्य जनगणना से अलग है। मूसा यह दिखा रहा है कि मूसा यहोवा के निर्देशों का पालन कर रहा है क्योंकि वे निर्देश महत्वपूर्ण हैं।</w:t>
      </w:r>
    </w:p>
    <w:p>
      <w:pPr/>
      <w:r>
        <w:rPr>
          <w:lang w:val="hi_IN" w:bidi="hi_IN"/>
        </w:rPr>
      </w:r>
      <w:r>
        <w:rPr>
          <w:lang w:val="hi_IN" w:bidi="hi_IN"/>
        </w:rPr>
        <w:t>फिर मूसा लेवी के तीनों पुत्रों की सूची बताता है: गेर्शोन, कहात और मरारी। वह प्रत्येक पुत्र के कुलों की सूची भी बताता है। जनगणना को दृश्य रूप से दिखाने का एक तरीका यह है कि पत्थरों, डंडों, गोले, या अन्य छोटी वस्तुओं का उपयोग किया जाए। आप उन्हें एक ही प्रकार, रंग या आकार के अनुसार समूहबद्ध कर सकते हैं ताकि लेवी के प्रत्येक पुत्र के पीछे अलग-अलग गोत्रों का प्रतिनिधित्व किया जा सके।</w:t>
      </w:r>
    </w:p>
    <w:p>
      <w:pPr/>
      <w:r>
        <w:rPr>
          <w:lang w:val="hi_IN" w:bidi="hi_IN"/>
        </w:rPr>
      </w:r>
      <w:r>
        <w:rPr>
          <w:lang w:val="hi_IN" w:bidi="hi_IN"/>
        </w:rPr>
        <w:t>कुल मिलाकर, मूसा ने आठ लेवी कुलों की गिनती की, जो परिवारों से बने थे।</w:t>
      </w:r>
    </w:p>
    <w:p>
      <w:pPr/>
      <w:r>
        <w:rPr>
          <w:lang w:val="hi_IN" w:bidi="hi_IN"/>
        </w:rPr>
      </w:r>
      <w:r>
        <w:rPr>
          <w:lang w:val="hi_IN" w:bidi="hi_IN"/>
        </w:rPr>
        <w:t>"ये कुल हैं..." वाक्यांश जनगणना का सारांश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3:14–20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गेर्शोन</w:t>
      </w:r>
    </w:p>
    <w:p>
      <w:pPr>
        <w:pStyle w:val="ListBullet"/>
        <w:spacing w:line="240" w:lineRule="auto"/>
        <w:ind w:left="720"/>
      </w:pPr>
      <w:r>
        <w:rPr>
          <w:lang w:val="hi_IN" w:bidi="hi_IN"/>
        </w:rPr>
      </w:r>
      <w:r>
        <w:rPr>
          <w:lang w:val="hi_IN" w:bidi="hi_IN"/>
        </w:rPr>
        <w:t>कहात</w:t>
      </w:r>
    </w:p>
    <w:p>
      <w:pPr>
        <w:pStyle w:val="ListBullet"/>
        <w:spacing w:line="240" w:lineRule="auto"/>
        <w:ind w:left="720"/>
      </w:pPr>
      <w:r>
        <w:rPr>
          <w:lang w:val="hi_IN" w:bidi="hi_IN"/>
        </w:rPr>
      </w:r>
      <w:r>
        <w:rPr>
          <w:lang w:val="hi_IN" w:bidi="hi_IN"/>
        </w:rPr>
        <w:t>मरारी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सीनै के जंगल में मूसा से यहोवा से बात करने का अभिनय करें। यहोवा मूसा को लेवियों की गिनती उनके कुलों और उनके पितरों के घरों के अनुसार करने की आज्ञा देता है। मूसा आज्ञा का पालन करता है और लेवियों की गिनती ठीक वैसे ही करता है जैसा यहोवा ने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जिज्ञासु महसूस करता हूँ। मुझे आश्चर्य है कि यहोवा क्यों चाहता है कि मैं लेवियों की गिनती उनके घर और गोत्र के अनुसार करूँ," या, "मैं ठीक वैसे ही करूँगा जैसा यहोवा ने आज्ञा दी थी। मुझे पता है कि उसके पास जिस क्रम में काम करना चाहिए उसके लिए अच्छे कारण हैं," या, "मुझे गर्व है कि यहोवा हमें अपने विशेष घर की देखभाल करने के लिए कहकर मेरे गोत्र का सम्मान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लेवी के तीनों पुत्रों, गेर्शोन, कहात और मरारी, अपने परिवारों के साथ खड़े हैं और उनके पीछे के गोत्रों से विभाजित हो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गेर्शोन की भूमिका निभाने वाले व्यक्ति से पूछें, "आप क्या महसूस कर रहे हैं या क्या सोच रहे हैं?" वह व्यक्ति इस तरह उत्तर दे सकता है: "मैं संतुष्ट हूँ। मुझे खुशी है कि यहोवा लेवियों की भी गिनती कर रहा है ताकि हमारे वंशजों के पास हमारे लोगों का इतिहास रचें," या, "मैं उत्सुक हूँ।" मुझे आश्चर्य है कि यहोवा का हमें गिनने का उद्देश्य क्या है," या, "मैं सम्मानित महसूस करता हूँ।" यहोवा हमें जो भी करने की जिम्मेदारी देगा, उसे करने से हमें सम्मानित महसूस होगा।"</w:t>
      </w:r>
      <w:r>
        <w:rPr>
          <w:lang w:val="hi_IN" w:bidi="hi_IN"/>
        </w:rPr>
      </w:r>
    </w:p>
    <w:p>
      <w:pPr>
        <w:pStyle w:val="Heading3"/>
      </w:pPr>
      <w:r>
        <w:rPr>
          <w:lang w:val="hi_IN" w:bidi="hi_IN"/>
        </w:rPr>
        <w:t>आवश्यक जानकारी</w:t>
      </w:r>
    </w:p>
    <w:p>
      <w:pPr/>
      <w:r>
        <w:rPr>
          <w:lang w:val="hi_IN" w:bidi="hi_IN"/>
        </w:rPr>
      </w:r>
      <w:r>
        <w:rPr>
          <w:lang w:val="hi_IN" w:bidi="hi_IN"/>
        </w:rPr>
        <w:t>गिनती 3:14–20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सीनै के </w:t>
      </w:r>
      <w:r>
        <w:rPr>
          <w:b/>
          <w:lang w:val="hi_IN" w:bidi="hi_IN"/>
        </w:rPr>
        <w:t>जंगल</w:t>
      </w:r>
      <w:r>
        <w:rPr>
          <w:lang w:val="hi_IN" w:bidi="hi_IN"/>
        </w:rPr>
        <w:t xml:space="preserve"> में मूसा से बात करता है। याद रखो, 'यहोवा' परमेश्वर का व्यक्तिगत नाम है, और इस पूरे भाग में इसी नाम का प्रयोग किया गया है। यहोवा के लिए उसी नाम और जंगल के लिए उसी शब्द का उपयोग करें जिसका उपयोग आपने पिछले भागों में किया है। </w:t>
      </w:r>
      <w:r>
        <w:rPr>
          <w:b/>
          <w:lang w:val="hi_IN" w:bidi="hi_IN"/>
        </w:rPr>
        <w:t>यहोवा</w:t>
      </w:r>
      <w:r>
        <w:rPr>
          <w:lang w:val="hi_IN" w:bidi="hi_IN"/>
        </w:rPr>
        <w:t xml:space="preserve"> और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को निर्देश देता है कि वह सभी </w:t>
      </w:r>
      <w:r>
        <w:rPr>
          <w:b/>
          <w:lang w:val="hi_IN" w:bidi="hi_IN"/>
        </w:rPr>
        <w:t>लेवी</w:t>
      </w:r>
      <w:r>
        <w:rPr>
          <w:lang w:val="hi_IN" w:bidi="hi_IN"/>
        </w:rPr>
        <w:t xml:space="preserve"> पुरुषों की गिनती करे, जो एक महीने या उससे अधिक उम्र के हैं। लेवी इस्राएल के 12 गोत्रों में से एक थे। वे याकूब के पुत्र लेवी के वंशज थे। यहोवा ने विशेष रूप से लेवियों को चुना ताकि वे </w:t>
      </w:r>
      <w:r>
        <w:rPr>
          <w:lang w:val="hi_IN" w:bidi="hi_IN"/>
        </w:rPr>
        <w:t>निवासस्थान</w:t>
      </w:r>
      <w:r>
        <w:rPr>
          <w:lang w:val="hi_IN" w:bidi="hi_IN"/>
        </w:rPr>
        <w:t xml:space="preserve"> में उसकी सेवा करें और उसकी देखभाल करें।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इस प्रकार मूसा लेवियों की गिनती </w:t>
      </w:r>
      <w:r>
        <w:rPr>
          <w:b/>
          <w:lang w:val="hi_IN" w:bidi="hi_IN"/>
        </w:rPr>
        <w:t>यहोवा के वचन</w:t>
      </w:r>
      <w:r>
        <w:rPr>
          <w:lang w:val="hi_IN" w:bidi="hi_IN"/>
        </w:rPr>
        <w:t xml:space="preserve"> के अनुसार करता है, या ठीक वैसे ही जैसे यहोवा ने मूसा को आज्ञा दी थी। यहोवा के वचन का अर्थ है वह सब कुछ जो यहोवा लोगों को बताता है। इस मामले में, यहोवा मूसा के माध्यम से लोगों से बात कर रहा है।</w:t>
      </w:r>
    </w:p>
    <w:p>
      <w:pPr/>
      <w:r>
        <w:rPr>
          <w:lang w:val="hi_IN" w:bidi="hi_IN"/>
        </w:rPr>
      </w:r>
      <w:r>
        <w:rPr>
          <w:lang w:val="hi_IN" w:bidi="hi_IN"/>
        </w:rPr>
        <w:t xml:space="preserve">यहाँ रुकें और समूह में चर्चा करें कि आप </w:t>
      </w:r>
      <w:r>
        <w:rPr>
          <w:b/>
          <w:lang w:val="hi_IN" w:bidi="hi_IN"/>
        </w:rPr>
        <w:t>यहोवा के वचन</w:t>
      </w:r>
      <w:r>
        <w:rPr>
          <w:lang w:val="hi_IN" w:bidi="hi_IN"/>
        </w:rPr>
        <w:t xml:space="preserve"> के लिए किस वाक्यांश का उपयोग करेंगे। अधिक जानकारी के लिए </w:t>
      </w:r>
      <w:r>
        <w:rPr>
          <w:lang w:val="hi_IN" w:bidi="hi_IN"/>
        </w:rPr>
        <w:t>वचन</w:t>
      </w:r>
      <w:r>
        <w:rPr>
          <w:lang w:val="hi_IN" w:bidi="hi_IN"/>
        </w:rPr>
        <w:t xml:space="preserve"> को मुख्य शब्दावली में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मूसा लेवियों की गिनती </w:t>
      </w:r>
      <w:r>
        <w:rPr>
          <w:b/>
          <w:lang w:val="hi_IN" w:bidi="hi_IN"/>
        </w:rPr>
        <w:t>कुल</w:t>
      </w:r>
      <w:r>
        <w:rPr>
          <w:lang w:val="hi_IN" w:bidi="hi_IN"/>
        </w:rPr>
        <w:t xml:space="preserve"> के अनुसार करता है, जो उनके पितरों के घरों में विभाजित थे। याद रखें कि एक गोत्र रिश्तेदारों के एक बड़े समूह को दर्शाता है और यह कई घरों या परिवारों से बना होता है। इस संदर्भ में “घर” के लिए इब्रानी शब्द का अर्थ एक विस्तारित परिवार से है, जिसमें तीन या चार पीढ़ियाँ शामिल हैं। गोत्रों और परिवारों, या पितरों के घरों के लिए उन्हीं शब्दों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3:21–26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3:21–26 को सुनें और अपने मन में रखें।</w:t>
      </w:r>
    </w:p>
    <w:p>
      <w:pPr/>
      <w:r>
        <w:rPr>
          <w:lang w:val="hi_IN" w:bidi="hi_IN"/>
        </w:rPr>
      </w:r>
      <w:r>
        <w:rPr>
          <w:lang w:val="hi_IN" w:bidi="hi_IN"/>
        </w:rPr>
        <w:t>यदि सम्भव हो, तो गिनती 3:21–26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3:21–26 का ऑडियो संस्करण सबसे आसानी से समझ में आने वाले अनुवाद में सुनें।</w:t>
      </w:r>
    </w:p>
    <w:p>
      <w:pPr/>
      <w:r>
        <w:rPr>
          <w:lang w:val="hi_IN" w:bidi="hi_IN"/>
        </w:rPr>
      </w:r>
      <w:r>
        <w:rPr>
          <w:lang w:val="hi_IN" w:bidi="hi_IN"/>
        </w:rPr>
        <w:t>मूसा और इस्राएली सीनै के जंगल में हैं। पिछले भागों में, यहोवा ने मूसा से कहा था कि वह लेवियों या लेवी के वंशजों की जनगणना करे। जैसा कि हमने पहले देखा था, लेवी के तीन पुत्र थे: गेर्शोन, कहात और मरारी। अब, मूसा यह बताता है कि गेर्शोन के कुलों की संख्या कितनी है और यह भी बताता है कि निवासस्थान के संबंध में उनके डेरा डालने की स्थिति क्या होगी।</w:t>
      </w:r>
    </w:p>
    <w:p>
      <w:pPr/>
      <w:r>
        <w:rPr>
          <w:lang w:val="hi_IN" w:bidi="hi_IN"/>
        </w:rPr>
      </w:r>
      <w:r>
        <w:rPr>
          <w:lang w:val="hi_IN" w:bidi="hi_IN"/>
        </w:rPr>
        <w:t>जैसा कि आपको स्मरण है, यहोवा ने लेवियों को विशेष रूप से अलग ठहराया था ताकि वे तम्बू अर्थात यहोवा के निवासस्थान की देखभाल और उसकी रक्षा करें। मूसा पहले ही आधिकारिक रूप से शेष इस्राएलियों की गिनती कर चुका है और उन्हें निवासस्थान के चारों ओर डेरा डालने और यात्रा करने के लिए उनके स्थान बता चुका है।</w:t>
      </w:r>
    </w:p>
    <w:p>
      <w:pPr/>
      <w:r>
        <w:rPr>
          <w:lang w:val="hi_IN" w:bidi="hi_IN"/>
        </w:rPr>
      </w:r>
      <w:r>
        <w:rPr>
          <w:lang w:val="hi_IN" w:bidi="hi_IN"/>
        </w:rPr>
        <w:t>गेर्शोन गेर्शोनियों का पूर्वज था, जो दो कुलों में विभाजित थे, जिनका नाम लिब्नी और शिमी है। लिब्नायों के वंशज लिब्नी थे, जबकि शिमियों के वंशज शिमी थे। मूसा ने गेर्शोनियों की कुल संख्या 7,500 बताई है जो कम से कम एक महीने के थे।</w:t>
      </w:r>
    </w:p>
    <w:p>
      <w:pPr/>
      <w:r>
        <w:rPr>
          <w:lang w:val="hi_IN" w:bidi="hi_IN"/>
        </w:rPr>
      </w:r>
      <w:r>
        <w:rPr>
          <w:lang w:val="hi_IN" w:bidi="hi_IN"/>
        </w:rPr>
        <w:t>यहाँ रुकें और समूह में चर्चा करें: आपकी संस्कृति में लोग अपने पूर्वजों के बारे में कैसे बात करते हैं और उनका सम्मान कैसे करते हैं? आपकी संस्कृति में लोग नाम कैसे बताते हैं? इस ऑडियो को यहाँ रोकें।</w:t>
      </w:r>
    </w:p>
    <w:p>
      <w:pPr/>
      <w:r>
        <w:rPr>
          <w:lang w:val="hi_IN" w:bidi="hi_IN"/>
        </w:rPr>
      </w:r>
      <w:r>
        <w:rPr>
          <w:lang w:val="hi_IN" w:bidi="hi_IN"/>
        </w:rPr>
        <w:t>मूसा कहता है कि गेर्शोनी निवास-स्थान के पश्चिम दिशा, अर्थात् उस ओर जहाँ सूर्य अस्त होता है, डेरा डालेंगे। जैसा कि आपको याद है, एप्रैम का डेरा भी निवासस्थान के पश्चिम दिशा में होगा। परन्तु लेवी निवासस्थान के अधिक निकट डेरा डालेंगे और एप्रैम के डेरे और निवासस्थान के बीच में रहेंगे। इस प्रकार लेवी लोग निवास स्थान की रक्षा भी करेंगे और इस्राएलियों को यहोवा के क्रोध से भी सुरक्षित रखेंगे। मूसा कहता है कि गेर्शोनी कुलों का अगुवा या प्रधान एल्यासाप है, जो लाएल नाम के एक व्यक्ति का पुत्र है।</w:t>
      </w:r>
    </w:p>
    <w:p>
      <w:pPr/>
      <w:r>
        <w:rPr>
          <w:lang w:val="hi_IN" w:bidi="hi_IN"/>
        </w:rPr>
      </w:r>
      <w:r>
        <w:rPr>
          <w:lang w:val="hi_IN" w:bidi="hi_IN"/>
        </w:rPr>
        <w:t xml:space="preserve">यहाँ रुकें और </w:t>
      </w:r>
      <w:r>
        <w:rPr>
          <w:b/>
          <w:lang w:val="hi_IN" w:bidi="hi_IN"/>
        </w:rPr>
        <w:t>निवास-स्थान और लेवियों के डेरे लगाने की स्थितियों और पहरेदारी के कर्तव्यों</w:t>
      </w:r>
      <w:r>
        <w:rPr>
          <w:lang w:val="hi_IN" w:bidi="hi_IN"/>
        </w:rPr>
        <w:t xml:space="preserve"> के चित्र को एक समूह के रूप में देखें। इस ऑडियो को यहाँ रोकें।</w:t>
      </w:r>
    </w:p>
    <w:p>
      <w:pPr/>
      <w:r>
        <w:rPr>
          <w:lang w:val="hi_IN" w:bidi="hi_IN"/>
        </w:rPr>
      </w:r>
      <w:r>
        <w:rPr>
          <w:lang w:val="hi_IN" w:bidi="hi_IN"/>
        </w:rPr>
        <w:t>फिर मूसा निवास-स्थान के लिए गेर्शोनियों के पहरे के कर्तव्यों और जिम्मेदारियों की सूची बताता है। ये वे काम हैं जो गेर्शोनी इस्राएलियों की यात्रा के दौरान लगातार करेंगे। ये ऐसी जिम्मेदारियाँ भी हैं जिन्हें केवल लेवी ही कर सकते हैं, क्योंकि निवासस्थान के सभी भाग पवित्र हैं, अर्थात् यहोवा के लिए अलग ठहराए गए हैं। गेर्शोनी निवास-स्थान के लिए, या उसके आवरण वाले तम्बू के लिए जिम्मेदार होंगे। इसमें अंदर और बाहरी आवरण, दोनों शामिल हैं। मिलापवाला तम्बू और निवासस्थान एक ही “यहोवा का घर” को दर्शाते हैं, अर्थात् उस स्थान को जहाँ यहोवा अपने लोगों के बीच रहता है।</w:t>
      </w:r>
    </w:p>
    <w:p>
      <w:pPr/>
      <w:r>
        <w:rPr>
          <w:lang w:val="hi_IN" w:bidi="hi_IN"/>
        </w:rPr>
      </w:r>
      <w:r>
        <w:rPr>
          <w:lang w:val="hi_IN" w:bidi="hi_IN"/>
        </w:rPr>
        <w:t xml:space="preserve">यहाँ रुकें और समूह के रूप में </w:t>
      </w:r>
      <w:r>
        <w:rPr>
          <w:lang w:val="hi_IN" w:bidi="hi_IN"/>
        </w:rPr>
        <w:t>निवासस्थान के एक चित्र को देखें जिसमें उसके आवरण और आँगन</w:t>
      </w:r>
      <w:r>
        <w:rPr>
          <w:lang w:val="hi_IN" w:bidi="hi_IN"/>
        </w:rPr>
        <w:t xml:space="preserve"> हैं। इस ऑडियो को यहाँ रोकें।</w:t>
      </w:r>
    </w:p>
    <w:p>
      <w:pPr/>
      <w:r>
        <w:rPr>
          <w:lang w:val="hi_IN" w:bidi="hi_IN"/>
        </w:rPr>
      </w:r>
      <w:r>
        <w:rPr>
          <w:lang w:val="hi_IN" w:bidi="hi_IN"/>
        </w:rPr>
        <w:t>गेर्शोनी लोग उस परदे के लिए भी जिम्मेदार होंगे जो तम्बू के प्रवेश द्वार का दरवाज़ा या पर्दा होता है। वे आँगन या आँगन के लटकाए भाग, अर्थात् निवासस्थान और उसके आँगन के चारों ओर बाड़ बनाने वाले परदे की देखभाल करेंगे। वे आँगन के दरवाजे के रूप में कार्य करने वाले परदे के लिए भी जिम्मेदार होंगे। यह वह परदा है जो तम्बू के आँगन के प्रवेश द्वार को ढकता है, जहाँ वेदी स्थित है। याद रखें, यह वेदी निवासस्थान के प्रवेश द्वार के सामने स्थित स्थान को दर्शाती है जहाँ इस्राएली यहोवा को बलिदान चढ़ाते थे। यह निवासस्थान के अंदर धूप की वेदी को दर्शाता नहीं है। अन्त में, गेर्शोनी उन डोरियों या रस्सियों की देखभाल करेंगे जो निवासस्थान के आवरणों को अपनी जगह पर स्थिर रखते हैं। लेवी रस्सियों को बाँधेंगे, और फिर उन खूंटों को ज़मीन पर खींच लेंगे।</w:t>
      </w:r>
    </w:p>
    <w:p>
      <w:pPr>
        <w:pStyle w:val="ListBullet"/>
        <w:spacing w:line="240" w:lineRule="auto"/>
        <w:ind w:left="720"/>
      </w:pPr>
      <w:r>
        <w:rPr>
          <w:lang w:val="hi_IN" w:bidi="hi_IN"/>
        </w:rPr>
      </w:r>
      <w:r>
        <w:rPr>
          <w:lang w:val="hi_IN" w:bidi="hi_IN"/>
        </w:rPr>
        <w:t>यहाँ रुकें और समूह के रूप में इनकी तस्वीरें देखें:</w:t>
      </w:r>
    </w:p>
    <w:p>
      <w:pPr>
        <w:pStyle w:val="ListBullet"/>
        <w:spacing w:line="240" w:lineRule="auto"/>
        <w:ind w:left="720"/>
      </w:pPr>
      <w:r>
        <w:rPr>
          <w:lang w:val="hi_IN" w:bidi="hi_IN"/>
        </w:rPr>
      </w:r>
      <w:r>
        <w:rPr>
          <w:lang w:val="hi_IN" w:bidi="hi_IN"/>
        </w:rPr>
        <w:t>इस ऑडियो को यहाँ रोकें।</w:t>
      </w:r>
    </w:p>
    <w:p>
      <w:pPr/>
      <w:r>
        <w:rPr>
          <w:lang w:val="hi_IN" w:bidi="hi_IN"/>
        </w:rPr>
      </w:r>
      <w:r>
        <w:rPr>
          <w:lang w:val="hi_IN" w:bidi="hi_IN"/>
        </w:rPr>
        <w:t>मूसा कहता है कि गेर्शोनी लोग इन वस्तुओं को खड़ा करने और उन्हें उतारने के लिए जिम्मेदार होंगे।</w:t>
      </w:r>
      <w:r>
        <w:rPr>
          <w:lang w:val="hi_IN" w:bidi="hi_IN"/>
        </w:rPr>
      </w:r>
    </w:p>
    <w:p>
      <w:pPr>
        <w:pStyle w:val="Heading3"/>
      </w:pPr>
      <w:r>
        <w:rPr>
          <w:lang w:val="hi_IN" w:bidi="hi_IN"/>
        </w:rPr>
        <w:t>घटनाओं को समझाना</w:t>
      </w:r>
    </w:p>
    <w:p>
      <w:pPr/>
      <w:r>
        <w:rPr>
          <w:lang w:val="hi_IN" w:bidi="hi_IN"/>
        </w:rPr>
      </w:r>
      <w:r>
        <w:rPr>
          <w:lang w:val="hi_IN" w:bidi="hi_IN"/>
        </w:rPr>
        <w:t>गिनती 3:21–26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गेर्शोन के उन पुरुषों की गिनती करता है जो एक महीने या उससे अधिक आयु के हैं, और फिर उन्हें तम्बू के पश्चिम दिशा, अर्थात् पीछे की ओर, डेरा डालने के लिए निर्देश देता है। मूसा कहता है कि गेर्शोनियों का प्रधान एल्यासाप नाम का एक व्यक्ति है।</w:t>
      </w:r>
    </w:p>
    <w:p>
      <w:pPr/>
      <w:r>
        <w:rPr>
          <w:lang w:val="hi_IN" w:bidi="hi_IN"/>
        </w:rPr>
      </w:r>
      <w:r>
        <w:rPr>
          <w:b/>
          <w:lang w:val="hi_IN" w:bidi="hi_IN"/>
        </w:rPr>
        <w:t>दूसरे दृश्य में:</w:t>
      </w:r>
      <w:r>
        <w:rPr>
          <w:lang w:val="hi_IN" w:bidi="hi_IN"/>
        </w:rPr>
        <w:t xml:space="preserve"> गेर्शोनी निवास-स्थान के आवरण, निवासस्थान के प्रवेश द्वार पर परदा, आँगन के लटकाने, निवासस्थान के आँगन के प्रवेश द्वार पर परदा, और खूंटों से लगी डोरियों की रक्षा करते हैं और उनकी देखभाल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गेर्शोनी, जिनमें लिब्नी और शिमी शामिल थे</w:t>
      </w:r>
    </w:p>
    <w:p>
      <w:pPr>
        <w:pStyle w:val="ListBullet"/>
        <w:spacing w:line="240" w:lineRule="auto"/>
        <w:ind w:left="720"/>
      </w:pPr>
      <w:r>
        <w:rPr>
          <w:lang w:val="hi_IN" w:bidi="hi_IN"/>
        </w:rPr>
      </w:r>
      <w:r>
        <w:rPr>
          <w:lang w:val="hi_IN" w:bidi="hi_IN"/>
        </w:rPr>
        <w:t>एल्यासाप</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लेवियों को चुना ताकि वे हारून और पूरे इस्राएली समुदाय की सेवा करें, और निवास स्थान, अर्थात् यहोवा के घर, की देखभाल करें और उसमें सेवा करें।</w:t>
      </w:r>
    </w:p>
    <w:p>
      <w:pPr/>
      <w:r>
        <w:rPr>
          <w:lang w:val="hi_IN" w:bidi="hi_IN"/>
        </w:rPr>
      </w:r>
      <w:r>
        <w:rPr>
          <w:lang w:val="hi_IN" w:bidi="hi_IN"/>
        </w:rPr>
        <w:t>यह याद रखना महत्वपूर्ण है कि यहोवा ने मूसा से कहा था कि वह सभी लेवियों की सूची बनाए, या आधिकारिक रूप से गिनती करे, क्योंकि यहोवा ने उन्हें सेवा करने के लिए चुना था।</w:t>
      </w:r>
    </w:p>
    <w:p>
      <w:pPr/>
      <w:r>
        <w:rPr>
          <w:lang w:val="hi_IN" w:bidi="hi_IN"/>
        </w:rPr>
      </w:r>
      <w:r>
        <w:rPr>
          <w:lang w:val="hi_IN" w:bidi="hi_IN"/>
        </w:rPr>
        <w:t>यह याद रखना महत्वपूर्ण है कि यहोवा ने मूसा से कहा था कि वह लेवियों को परिवार और कुल के अनुसार व्यवस्थित करे।</w:t>
      </w:r>
    </w:p>
    <w:p>
      <w:pPr/>
      <w:r>
        <w:rPr>
          <w:lang w:val="hi_IN" w:bidi="hi_IN"/>
        </w:rPr>
      </w:r>
      <w:r>
        <w:rPr>
          <w:lang w:val="hi_IN" w:bidi="hi_IN"/>
        </w:rPr>
        <w:t>यह याद रखना महत्वपूर्ण है कि मूसा लेवी के तीनों वंशजों के लिए एक ही प्रकार की वर्णन शैली को दोहराता है। मूसा पहले गोत्रों का उल्लेख करता है और बताता है कि वे किससे संबंध रखते हैं, फिर एक महीने या उससे अधिक आयु के पुरुषों की संख्या बताता है। फिर मूसा बताता है कि प्रत्येक कुल कहाँ डेरा डालता है और प्रत्येक कुल की अगुवाई कौन करता है। प्रत्येक आधिकारिक गिनती को समाप्त करने के लिए, मूसा निवासस्थान के लिए प्रत्येक समूह की जिम्मेदारियों की सूची बताता है।</w:t>
      </w:r>
    </w:p>
    <w:p>
      <w:pPr/>
      <w:r>
        <w:rPr>
          <w:lang w:val="hi_IN" w:bidi="hi_IN"/>
        </w:rPr>
      </w:r>
      <w:r>
        <w:rPr>
          <w:lang w:val="hi_IN" w:bidi="hi_IN"/>
        </w:rPr>
        <w:t>मूसा समझाता है कि पितृ-घर गेर्शोन दो कुलों से बना था: लिब्नी और शिमी।</w:t>
      </w:r>
    </w:p>
    <w:p>
      <w:pPr/>
      <w:r>
        <w:rPr>
          <w:lang w:val="hi_IN" w:bidi="hi_IN"/>
        </w:rPr>
      </w:r>
      <w:r>
        <w:rPr>
          <w:lang w:val="hi_IN" w:bidi="hi_IN"/>
        </w:rPr>
        <w:t>मूसा एक महीने या उससे अधिक उम्र के गेर्शोनी पुरुषों की कुल गिनती करता है। कुल 7,500 लोग थे।</w:t>
      </w:r>
    </w:p>
    <w:p>
      <w:pPr/>
      <w:r>
        <w:rPr>
          <w:lang w:val="hi_IN" w:bidi="hi_IN"/>
        </w:rPr>
      </w:r>
      <w:r>
        <w:rPr>
          <w:lang w:val="hi_IN" w:bidi="hi_IN"/>
        </w:rPr>
        <w:t>मूसा समझाता है कि गेर्शोन के कुल निवासस्थान के पीछे, या पश्चिम की ओर डेरा डालेंगे। मूसा कहता है कि लाएल का पुत्र एल्यासाप गेर्शोनियों का अगुवा था। मूसा एक बार फिर “डेरा डालना” शब्द का उपयोग करता है, जो एक ऐसा कार्य है जिसे गेर्शोनी लोग कई बार करेंगे जब इस्राएली एक स्थान से दूसरे स्थान पर जाएँगे।</w:t>
      </w:r>
    </w:p>
    <w:p>
      <w:pPr/>
      <w:r>
        <w:rPr>
          <w:lang w:val="hi_IN" w:bidi="hi_IN"/>
        </w:rPr>
      </w:r>
      <w:r>
        <w:rPr>
          <w:lang w:val="hi_IN" w:bidi="hi_IN"/>
        </w:rPr>
        <w:t>यह ध्यान देना महत्वपूर्ण है कि मूसा निवासस्थान और मिलापवाला तम्बू दोनों शब्दों का उपयोग एक ही संरचना को दर्शाने के लिए करता है। हालाँकि, इस भाग में उनके अर्थ थोड़े अलग हैं। अधिक विशेष रूप से, निवासस्थान का अर्थ है तम्बू के आवरण के नीचे यहोवा के निवास स्थान के लिए, जबकि मिलापवाला तम्बू पूरी संरचना को दर्शाता है।</w:t>
      </w:r>
    </w:p>
    <w:p>
      <w:pPr/>
      <w:r>
        <w:rPr>
          <w:lang w:val="hi_IN" w:bidi="hi_IN"/>
        </w:rPr>
      </w:r>
      <w:r>
        <w:rPr>
          <w:lang w:val="hi_IN" w:bidi="hi_IN"/>
        </w:rPr>
        <w:t>मूसा समझाता है कि गेर्शोनी लोगों का कार्य निवास स्थान के परदों की, निवास स्थान के प्रवेश द्वार के परदे की, उस आँगन के लटकते परदों की जो निवास स्थान को चारों ओर से घेरे रहते हैं, निवास स्थान के आँगन के प्रवेश द्वार के परदे की, और रस्सियों व खूंटों की रखवाली और देखभाल करना है। यह याद रखना महत्वपूर्ण है कि आँगन के लटकाए हुए परदे होमबलि की वेदी को चारों ओर घेरे होते थे, जो आँगन में थी। इसका अर्थ है कि जब भी इस्राएली किसी नए स्थान पर जाएँगे, गेर्शोनी इन वस्तुओं को इकट्ठा करेंगे और उन्हें अलग कर देंगे। इस्राएलियों की यात्रा के दौरान उन्हें उठाकर ले जाने के लिए भी वे जिम्मेदार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3:21–26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गेर्शोनी, जिनमें लिब्नी और शिमी शामिल थे</w:t>
      </w:r>
    </w:p>
    <w:p>
      <w:pPr>
        <w:pStyle w:val="ListBullet"/>
        <w:spacing w:line="240" w:lineRule="auto"/>
        <w:ind w:left="720"/>
      </w:pPr>
      <w:r>
        <w:rPr>
          <w:lang w:val="hi_IN" w:bidi="hi_IN"/>
        </w:rPr>
      </w:r>
      <w:r>
        <w:rPr>
          <w:lang w:val="hi_IN" w:bidi="hi_IN"/>
        </w:rPr>
        <w:t>एल्यासाप</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मूसा गेर्शोन के एक महीने या उससे अधिक उम्र के पुरुषों की गिनती करता है, जो कुल 7,500 हैं। फिर मूसा उन्हें निवासस्थान के पश्चिम दिशा, या पीछे की दिशा में डेरा डालने का निर्देश देता है। मूसा कहता है कि गेर्शोनियों का अगुवा, या प्रधान एल्यासाप नाम का एक व्यक्ति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एल्यासाप की भूमिका निभाने वाले व्यक्ति से पूछें, "आप क्या महसूस कर रहे हैं या क्या सोच रहे हैं?" वह व्यक्ति इस तरह उत्तर दे सकता है: “अपने लोगों के दोनों कुलों का प्रभारी होना मेरे लिए सम्मान की बात है,” या, “मैं दृढ़निश्चयी हूँ।” हम निवासस्थान के पश्चिम दिशा की अच्छी रखवाली करेंगे। कोई भी हमें पार नहीं करेगा," या, "मैं आश्चर्यचकित हूँ।" मैं सोचता हूँ कि यहोवा की उपस्थिति के इतने करीब डेरा डालने के समान क्या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द्वारा गेर्शोनियों को निवास स्थान के अलग-अलग हिस्सों की देखभाल का काम सौंपने का अभिनय करें। इसे इस प्रकार दर्शाया जा सकता है कि मूसा की भूमिका निभाने वाला व्यक्ति अलग-अलग वस्तुएँ लाकर गेर्शोनी लोगों के हाथों में रखे। गेर्शोनी निवास-स्थान के आवरण, निवासस्थान के प्रवेश द्वार के परदे, आँगन के लटकाए हुए परदे, निवासस्थान के आँगन के प्रवेश द्वार पर परदे, और खंटों वाली डोरियों की रक्षा और देखभाल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गेर्शोनियों की भूमिका निभाने वाले व्यक्ति से पूछें, "आप क्या महसूस कर रहे हैं या क्या सोच रहे हैं?" वह व्यक्ति इस तरह उत्तर दे सकता है: "मैं विचारशील महसूस करता हूँ। यह उठाने के लिए बहुत अधिक वस्त्र होगा, लेकिन मुझे इसकी अच्छी देखभाल करनी होगी, क्योंकि यह यहोवा के लिए अलग रखा गया है," या, "अभी यह एक बड़ी जिम्मेदारी लगता है, लेकिन मुझे विश्वास है कि एक बार जब हम निवासस्थान को कुछ बार खड़ा करेंगे, तो यह हर बार आसान हो जाएगा," या, "मैं आश्चर्यचकित हूँ कि यहोवा कितना व्यवस्थित है।" उसने हम सब के लिए विशेष जिम्मेदारियाँ निर्धारित की हैं।"</w:t>
      </w:r>
      <w:r>
        <w:rPr>
          <w:lang w:val="hi_IN" w:bidi="hi_IN"/>
        </w:rPr>
      </w:r>
    </w:p>
    <w:p>
      <w:pPr>
        <w:pStyle w:val="Heading3"/>
      </w:pPr>
      <w:r>
        <w:rPr>
          <w:lang w:val="hi_IN" w:bidi="hi_IN"/>
        </w:rPr>
        <w:t>आवश्यक जानकारी</w:t>
      </w:r>
    </w:p>
    <w:p>
      <w:pPr/>
      <w:r>
        <w:rPr>
          <w:lang w:val="hi_IN" w:bidi="hi_IN"/>
        </w:rPr>
      </w:r>
      <w:r>
        <w:rPr>
          <w:lang w:val="hi_IN" w:bidi="hi_IN"/>
        </w:rPr>
        <w:t>गिनती 3:21–26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गेर्शोन के गोत्रों में एक महीने से अधिक आयु के पुरुषों की संख्या बताता है। जैसा कि आपको याद होगा, एक </w:t>
      </w:r>
      <w:r>
        <w:rPr>
          <w:b/>
          <w:lang w:val="hi_IN" w:bidi="hi_IN"/>
        </w:rPr>
        <w:t>कुल</w:t>
      </w:r>
      <w:r>
        <w:rPr>
          <w:lang w:val="hi_IN" w:bidi="hi_IN"/>
        </w:rPr>
        <w:t xml:space="preserve"> रिश्तेदारों के एक बड़े समूह को दर्शाता है और यह कई घरों या परिवारों से बना होता है। गोत्रों के लिए उसी शब्द या वाक्यांश का उपयोग करें जिसका उपयोग आपने पिछले भागों में किया था।</w:t>
      </w:r>
    </w:p>
    <w:p>
      <w:pPr/>
      <w:r>
        <w:rPr>
          <w:lang w:val="hi_IN" w:bidi="hi_IN"/>
        </w:rPr>
      </w:r>
      <w:r>
        <w:rPr>
          <w:lang w:val="hi_IN" w:bidi="hi_IN"/>
        </w:rPr>
        <w:t>मूसा कहता है कि गेर्शोनी निवास-स्थान के पश्चिम की ओर डेरा डालेंगे। यद्यपि मूसा “</w:t>
      </w:r>
      <w:r>
        <w:rPr>
          <w:b/>
          <w:lang w:val="hi_IN" w:bidi="hi_IN"/>
        </w:rPr>
        <w:t>निवास स्थान</w:t>
      </w:r>
      <w:r>
        <w:rPr>
          <w:lang w:val="hi_IN" w:bidi="hi_IN"/>
        </w:rPr>
        <w:t>” और “</w:t>
      </w:r>
      <w:r>
        <w:rPr>
          <w:b/>
          <w:lang w:val="hi_IN" w:bidi="hi_IN"/>
        </w:rPr>
        <w:t>मिलापवाला तम्बू</w:t>
      </w:r>
      <w:r>
        <w:rPr>
          <w:lang w:val="hi_IN" w:bidi="hi_IN"/>
        </w:rPr>
        <w:t xml:space="preserve">” दोनों शब्दों का उपयोग एक ही संरचना के लिए करता है, फिर भी इस भाग में उनके अर्थ थोड़े अलग हैं। यहाँ निवास स्थान विशेष रूप से उस स्थान को दर्शाता है जहाँ आवरणों के नीचे यहोवा निवास करता है। वह यह भी कहता है कि गेर्शोनी तम्बू और उसके आवरणों के लिए जिम्मेदार होंगे। निवासस्थान एक बड़ा चलायमान तम्बू था जहाँ यहोवा की उपस्थिति निवास करती थी। निवासस्थान, या मिलापवाला तम्बू उस स्थान को दर्शाता है जहाँ लोग यहोवा से सुरक्षित रूप से मिलने और उसकी आराधना करने के लिए सुरक्षित हो सकते थे। गेर्शोनी निवास-स्थान के भीतर और बाहरी आवरणों की रखवाली और देखभाल करने के लिए जिम्मेदार होंगे। निवासस्थान और मिलापवाले तम्बू के लिए उन्हीं शब्दों और वाक्यांशों का उपयोग करें जिनका उपयोग आपने पिछले भागों में किया है, और याद रखें कि </w:t>
      </w:r>
      <w:r>
        <w:rPr>
          <w:lang w:val="hi_IN" w:bidi="hi_IN"/>
        </w:rPr>
        <w:t>निवासस्थान</w:t>
      </w:r>
      <w:r>
        <w:rPr>
          <w:lang w:val="hi_IN" w:bidi="hi_IN"/>
        </w:rPr>
        <w:t xml:space="preserve"> मुख्य शब्दावली में है।</w:t>
      </w:r>
    </w:p>
    <w:p>
      <w:pPr/>
      <w:r>
        <w:rPr>
          <w:lang w:val="hi_IN" w:bidi="hi_IN"/>
        </w:rPr>
      </w:r>
      <w:r>
        <w:rPr>
          <w:lang w:val="hi_IN" w:bidi="hi_IN"/>
        </w:rPr>
        <w:t>गेर्शोनी लोग तम्बू के प्रवेश द्वार के परदे, आँगन के लटकते परदों, उस आँगन के प्रवेश द्वार के परदे जो वेदी को चारों ओर से घेरे रहता है, और रस्सियों व खूंटों के लिए भी जिम्मेदार होंगे। यहाँ आँगन की वेदी पीतल की थी, और यह वह स्थान था जहाँ इस्राएली परमेश्वर के लिए भेंट के रूप में पशुओं को बलि करते और जलाते थे।</w:t>
      </w:r>
    </w:p>
    <w:p>
      <w:pPr/>
      <w:r>
        <w:rPr>
          <w:lang w:val="hi_IN" w:bidi="hi_IN"/>
        </w:rPr>
      </w:r>
      <w:r>
        <w:rPr>
          <w:lang w:val="hi_IN" w:bidi="hi_IN"/>
        </w:rPr>
        <w:t xml:space="preserve">यहाँ रुकें और पिछले भागों में निवासस्थान और निवासस्थान के आवरणों के बारे में उपयोग किए गए सभी शब्दों की समीक्षा करें। यदि आवश्यक हो, तो </w:t>
      </w:r>
      <w:r>
        <w:rPr>
          <w:lang w:val="hi_IN" w:bidi="hi_IN"/>
        </w:rPr>
        <w:t>खड़े किए गए तम्बू</w:t>
      </w:r>
      <w:r>
        <w:rPr>
          <w:lang w:val="hi_IN" w:bidi="hi_IN"/>
        </w:rPr>
        <w:t xml:space="preserve"> के चित्र को देखें। इस भाग में निवासस्थान के परदों और अन्य हिस्सों के लिए उन्हीं शब्दों का उपयोग करें जिनका उपयोग आपने बाइबल की पिछली पुस्तकों में किया है, विशेष रूप से निर्गमन अध्याय 35–38 में किया है। समूह में चर्चा करें कि आप </w:t>
      </w:r>
      <w:r>
        <w:rPr>
          <w:b/>
          <w:lang w:val="hi_IN" w:bidi="hi_IN"/>
        </w:rPr>
        <w:t>वेदी</w:t>
      </w:r>
      <w:r>
        <w:rPr>
          <w:lang w:val="hi_IN" w:bidi="hi_IN"/>
        </w:rPr>
        <w:t xml:space="preserve"> के लिए किस शब्द का उपयोग करेंगे। यदि आवश्यक हो तो समूह में </w:t>
      </w:r>
      <w:r>
        <w:rPr>
          <w:lang w:val="hi_IN" w:bidi="hi_IN"/>
        </w:rPr>
        <w:t>निवासस्थान के आँगन</w:t>
      </w:r>
      <w:r>
        <w:rPr>
          <w:lang w:val="hi_IN" w:bidi="hi_IN"/>
        </w:rPr>
        <w:t xml:space="preserve"> की वेदी का चित्र देखें। वेदी के लिए उसी शब्द या वाक्यांश का उपयोग करें जिसका उपयोग आपने बाइबल की पिछली पुस्तकों में किया था। </w:t>
      </w:r>
      <w:r>
        <w:rPr>
          <w:b/>
          <w:lang w:val="hi_IN" w:bidi="hi_IN"/>
        </w:rPr>
        <w:t>वेदी</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3:27–32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3:27–32 को सुनें और अपने मन में रखें।</w:t>
      </w:r>
    </w:p>
    <w:p>
      <w:pPr/>
      <w:r>
        <w:rPr>
          <w:lang w:val="hi_IN" w:bidi="hi_IN"/>
        </w:rPr>
      </w:r>
      <w:r>
        <w:rPr>
          <w:lang w:val="hi_IN" w:bidi="hi_IN"/>
        </w:rPr>
        <w:t>यदि सम्भव हो, तो गिनती 3:27–32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3:27–32 का ऑडियो संस्करण सबसे आसानी से समझ में आने वाले अनुवाद में सुनें।</w:t>
      </w:r>
    </w:p>
    <w:p>
      <w:pPr/>
      <w:r>
        <w:rPr>
          <w:lang w:val="hi_IN" w:bidi="hi_IN"/>
        </w:rPr>
      </w:r>
      <w:r>
        <w:rPr>
          <w:lang w:val="hi_IN" w:bidi="hi_IN"/>
        </w:rPr>
        <w:t>मूसा और इस्राएली सीनै के जंगल में हैं। यहोवा ने मूसा को आज्ञा दी कि वह लेवियों की प्रत्येक परिवार समूह के गोत्र और पिता के नाम के अनुसार सावधानीपूर्वक गिनती करे। जैसा कि हम जानते हैं, लेवी के तीन पुत्र थे: गेर्शोन, कहात और मरारी। पिछले भाग में, मूसा ने गेर्शोनियों की गिनती की थी। अब, मूसा यह बताता है कि कहाती के गोत्रों की संख्या कितनी है और निवासस्थान के लिए उनकी जिम्मेदारियाँ क्या होंगी।</w:t>
      </w:r>
    </w:p>
    <w:p>
      <w:pPr/>
      <w:r>
        <w:rPr>
          <w:lang w:val="hi_IN" w:bidi="hi_IN"/>
        </w:rPr>
      </w:r>
      <w:r>
        <w:rPr>
          <w:lang w:val="hi_IN" w:bidi="hi_IN"/>
        </w:rPr>
        <w:t>सभी लेवियों का विशेष उद्देश्य निवास-स्थान, अर्थात् यहोवा के घर की देखभाल करने और उसकी रक्षा करने का होता है। जैसा कि आपको याद होगा, मूसा और हारून दोनों कहात के वंशज हैं। मूसा कहातियों की संख्या और जिम्मेदारियों का विवरण उसी तरह बताता है जैसे मूसा ने गेर्शोनियों को बताया था। सबसे पहले, मूसा कहात के वंशजों की सूची कुलों के अनुसार बताता है। यह मूसा के लिए यह दिखाने का एक और तरीका है कि मूसा ने यहोवा की आज्ञाओं का पालन किया है। कहात के वंशज चार कुल थे: अम्रामी, यिहारी, हेब्रोनी और उज्जीएली।</w:t>
      </w:r>
    </w:p>
    <w:p>
      <w:pPr/>
      <w:r>
        <w:rPr>
          <w:lang w:val="hi_IN" w:bidi="hi_IN"/>
        </w:rPr>
      </w:r>
      <w:r>
        <w:rPr>
          <w:lang w:val="hi_IN" w:bidi="hi_IN"/>
        </w:rPr>
        <w:t>यहाँ रुकें और समूह में चर्चा करें: आपकी संस्कृति में लोग किसी पूर्वज और उसके वंशज के बीच संबंध का वर्णन कैसे करते हैं? आपकी संस्कृति में, यह जानना कितना महत्वपूर्ण है कि आपके पूर्वज कौन हैं? इस ऑडियो को यहाँ रोकें।</w:t>
      </w:r>
    </w:p>
    <w:p>
      <w:pPr/>
      <w:r>
        <w:rPr>
          <w:lang w:val="hi_IN" w:bidi="hi_IN"/>
        </w:rPr>
      </w:r>
      <w:r>
        <w:rPr>
          <w:lang w:val="hi_IN" w:bidi="hi_IN"/>
        </w:rPr>
        <w:t>मूसा कहातियों की कुल सूची 8,600 बताता है। इस संख्या से मूसा द्वारा लेवियों की बाद की गिनती थोड़ी अलग हो जाती है। हमें निश्चित नहीं है कि संख्याएँ अलग क्यों हैं। जैसा कि आपको याद है, यह एक महीने या उससे अधिक उम्र के पुरुषों की आधिकारिक गिनती थी।</w:t>
      </w:r>
    </w:p>
    <w:p>
      <w:pPr/>
      <w:r>
        <w:rPr>
          <w:lang w:val="hi_IN" w:bidi="hi_IN"/>
        </w:rPr>
      </w:r>
      <w:r>
        <w:rPr>
          <w:lang w:val="hi_IN" w:bidi="hi_IN"/>
        </w:rPr>
        <w:t>यहाँ रुकें और समूह में चर्चा करें: अपनी संस्कृति में आप लोगों की गिनती कैसे करते हैं? सटीक संख्याएँ और लोगों की कुल गिनती कितनी महत्वपूर्ण हैं? इस ऑडियो को यहाँ रोकें।</w:t>
      </w:r>
    </w:p>
    <w:p>
      <w:pPr/>
      <w:r>
        <w:rPr>
          <w:lang w:val="hi_IN" w:bidi="hi_IN"/>
        </w:rPr>
      </w:r>
      <w:r>
        <w:rPr>
          <w:lang w:val="hi_IN" w:bidi="hi_IN"/>
        </w:rPr>
        <w:t>मूसा कहता है कि कहाती लोग निवासस्थान के दक्षिण दिशा, या यदि आप निवासस्थान की बाहर से मुख कर रहे हों, तो प्रवेश द्वार के बाईं दिशा में डेरा डालेंगे। यह वही भाग है जिसकी कहाती हर बार जब निवासस्थान को खड़ा करेंगे, तो उनकी रक्षा करेंगे और जहाँ वे डेरा डालेंगे। जैसा कि आपको याद है, रूबेन का डेरा भी निवासस्थान के दक्षिण की दिशा में होगा। परन्तु लेवी निवासस्थान के अधिक निकट डेरा डालेंगे और रूबेन के डेरे और निवासस्थान के बीच में रहेंगे। इस तरह, कहाती निवास-स्थान की रक्षा करेंगे ताकि कोई भी बहुत करीब न जा सके।</w:t>
      </w:r>
    </w:p>
    <w:p>
      <w:pPr/>
      <w:r>
        <w:rPr>
          <w:lang w:val="hi_IN" w:bidi="hi_IN"/>
        </w:rPr>
      </w:r>
      <w:r>
        <w:rPr>
          <w:lang w:val="hi_IN" w:bidi="hi_IN"/>
        </w:rPr>
        <w:t xml:space="preserve">यहाँ रुकें और </w:t>
      </w:r>
      <w:r>
        <w:rPr>
          <w:b/>
          <w:lang w:val="hi_IN" w:bidi="hi_IN"/>
        </w:rPr>
        <w:t>निवास-स्थान और लेवियों के डेरे लगाने की स्थितियों और पहरेदारी के कर्तव्यों</w:t>
      </w:r>
      <w:r>
        <w:rPr>
          <w:lang w:val="hi_IN" w:bidi="hi_IN"/>
        </w:rPr>
        <w:t xml:space="preserve"> के चित्र को एक समूह के रूप में देखें। इस ऑडियो को यहाँ रोकें।</w:t>
      </w:r>
    </w:p>
    <w:p>
      <w:pPr/>
      <w:r>
        <w:rPr>
          <w:lang w:val="hi_IN" w:bidi="hi_IN"/>
        </w:rPr>
      </w:r>
      <w:r>
        <w:rPr>
          <w:lang w:val="hi_IN" w:bidi="hi_IN"/>
        </w:rPr>
        <w:t>मूसा कहता है कि कहाती कुलों का परिवार का अगुवा या प्रधान एलीसापान है, जो उज्जीएल नाम के एक व्यक्ति का पुत्र है। फिर मूसा पवित्रस्थान के लिए कहातियों के पहरे के काम या जिम्मेदारियों की सूची बताता है। पवित्रस्थान शब्द का अर्थ है एक पवित्र स्थान, या वह स्थान जो परमेश्वर की आराधना के लिए अलग रखा गया हो। यहाँ, पवित्रस्थान से तात्पर्य निवासस्थान से है। ये वे काम हैं जो कहाती इस्राएलियों की यात्रा के दौरान लगातार करेंगे। यद्यपि कहात सबसे बड़ा पुत्र नहीं है, फिर भी उसके वंशजों को तम्बू की सबसे पवित्र वस्तुओं की देखभाल करने का सबसे बड़ा सम्मान मिलता है।</w:t>
      </w:r>
    </w:p>
    <w:p>
      <w:pPr/>
      <w:r>
        <w:rPr>
          <w:lang w:val="hi_IN" w:bidi="hi_IN"/>
        </w:rPr>
      </w:r>
      <w:r>
        <w:rPr>
          <w:lang w:val="hi_IN" w:bidi="hi_IN"/>
        </w:rPr>
        <w:t>कहाती लोग वाचा के सन्दूक को उठाकर ले जाने के लिए जिम्मेदार हैं, अर्थात् वह पवित्र सन्दूक जिसमें मूसा उन पत्थर की पट्टियों को रखता है जो यहोवा की वाचा, अर्थात् बाध्यकारी प्रतिज्ञा, का प्रतीक हैं। कहाती उस मेज़ को भी उठाएँगे जहाँ इस्राएली पवित्र रोटियाँ रखते हैं, जो यहोवा की उपस्थिति और उसके प्रावधान का प्रतीक है। वे सोने के दीवट को उसके सात तेल के दीपकों और वेदियों को भी उठाएँगे। जैसा कि आप जानते हैं, दो वेदियाँ हैं, एक आँगन में पशुओं की बलि चढ़ाने के लिए और दूसरी तम्बू के भीतर धूप जलाने के लिए। कहाती लोग उन बर्तनों को भी उठाएँगे जिनका उपयोग याजकों द्वारा पवित्रस्थान, या अति पवित्र स्थान में सेवा करने के लिए किया जाता है, और परदा भी परम पवित्र स्थान के प्रवेश द्वार पर उठाएँगे। यह वही परदा है जो निवासस्थान के दोनों कमरों को अलग करता है और महायाजक के अलावा सभी लोगों से यहोवा की उपस्थिति से दूर रखता है। याद रखें, केवल याजक ही निवासस्थान के पवित्र स्थान के अंदर उपयोग की जाने वाली पवित्र वस्तुओं को छू सकते हैं। पहले याजक उन वस्तुओं को ढकते हैं और उन्हें यात्रा के लिए तैयार करते हैं, फिर इस्राएलियों के चलते समय कहाती लोग उन वस्तुओं को उठाकर ले जाते हैं। कहाती लोग यात्रा के दौरान इन पवित्र वस्तुओं की रखवाली करने के लिए जिम्मेदार होते हैं।</w:t>
      </w:r>
    </w:p>
    <w:p>
      <w:pPr>
        <w:pStyle w:val="ListBullet"/>
        <w:spacing w:line="240" w:lineRule="auto"/>
        <w:ind w:left="720"/>
      </w:pPr>
      <w:r>
        <w:rPr>
          <w:lang w:val="hi_IN" w:bidi="hi_IN"/>
        </w:rPr>
      </w:r>
      <w:r>
        <w:rPr>
          <w:lang w:val="hi_IN" w:bidi="hi_IN"/>
        </w:rPr>
        <w:t xml:space="preserve">यहाँ रुकें और समूह के रूप में नक्शे को देखें। </w:t>
      </w:r>
    </w:p>
    <w:p>
      <w:pPr>
        <w:pStyle w:val="ListBullet"/>
        <w:spacing w:line="240" w:lineRule="auto"/>
        <w:ind w:left="720"/>
      </w:pPr>
      <w:r>
        <w:rPr>
          <w:lang w:val="hi_IN" w:bidi="hi_IN"/>
        </w:rPr>
      </w:r>
      <w:r>
        <w:rPr>
          <w:lang w:val="hi_IN" w:bidi="hi_IN"/>
        </w:rPr>
        <w:t>इस ऑडियो को यहाँ रोकें।</w:t>
      </w:r>
    </w:p>
    <w:p>
      <w:pPr/>
      <w:r>
        <w:rPr>
          <w:lang w:val="hi_IN" w:bidi="hi_IN"/>
        </w:rPr>
      </w:r>
      <w:r>
        <w:rPr>
          <w:lang w:val="hi_IN" w:bidi="hi_IN"/>
        </w:rPr>
        <w:t>मूसा कहता है कि लेवियों का मुख्य अगुवा एलीआजर था, जो हारून के पुत्रों में से एक था। इसका अर्थ है कि एलीआजर केवल कहातियों का नहीं, बल्कि सभी लेवियों का अगुवा है। हारून और हारून के पुत्र दोनों याजक थे। जैसा कि आपको याद होगा, यहोवा ने निवासस्थान के भीतर लोगों की ओर से बलिदान चढ़ाने के लिए याजकों को नियुक्त किया था। केवल याजकों को ही निवासस्थान में प्रवेश करने और यहोवा की सेवा करने की अनुमति होती थी। बाकी लेवियों के कार्य तम्बू के बाहरी भाग की रखवाली करने के साथ-साथ तम्बू के विभिन्न भागों को जोड़ने, खोलने और उठाकर ले जाने के शारीरिक कार्य से जुड़े थे। यहोवा ने एलीआजर को पवित्रस्थान की देखभाल करने या पवित्र स्थान में याजकों के रूप में काम करने की जिम्मेदारी सौंपी थी। चूँकि कहाती अन्य लेवी गोत्रों की तुलना में अधिक खतरे में होंगे, क्योंकि वे परम पवित्र वस्तुओं के लिए जिम्मेदार थे, इसलिए एलीआजर की यह सुनिश्चित करने की एक बहुत विशेष जिम्मेदारी थी, कि वह उन सभी की सुरक्षा करे।</w:t>
      </w:r>
      <w:r>
        <w:rPr>
          <w:lang w:val="hi_IN" w:bidi="hi_IN"/>
        </w:rPr>
      </w:r>
    </w:p>
    <w:p>
      <w:pPr>
        <w:pStyle w:val="Heading3"/>
      </w:pPr>
      <w:r>
        <w:rPr>
          <w:lang w:val="hi_IN" w:bidi="hi_IN"/>
        </w:rPr>
        <w:t>घटनाओं को समझाना</w:t>
      </w:r>
    </w:p>
    <w:p>
      <w:pPr/>
      <w:r>
        <w:rPr>
          <w:lang w:val="hi_IN" w:bidi="hi_IN"/>
        </w:rPr>
      </w:r>
      <w:r>
        <w:rPr>
          <w:lang w:val="hi_IN" w:bidi="hi_IN"/>
        </w:rPr>
        <w:t>गिनती 3:27–32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कहात के उन पुरुषों की गिनती करता है जो एक महीने या उससे अधिक उम्र के हैं, और फिर उन्हें निवासस्थान के दक्षिण की ओर डेरा डालने का निर्देश देता है। मूसा कहता है कि कहातियों का प्रधान एलीसापान नाम का एक व्यक्ति है।</w:t>
      </w:r>
    </w:p>
    <w:p>
      <w:pPr/>
      <w:r>
        <w:rPr>
          <w:lang w:val="hi_IN" w:bidi="hi_IN"/>
        </w:rPr>
      </w:r>
      <w:r>
        <w:rPr>
          <w:b/>
          <w:lang w:val="hi_IN" w:bidi="hi_IN"/>
        </w:rPr>
        <w:t>दूसरे दृश्य में:</w:t>
      </w:r>
      <w:r>
        <w:rPr>
          <w:lang w:val="hi_IN" w:bidi="hi_IN"/>
        </w:rPr>
        <w:t xml:space="preserve"> कहाती लोग तम्बू की सबसे पवित्र वस्तुओं की रखवाली करते हैं और उन्हें उठाकर ले जाते हैं—वाचा का सन्दूक, मेज, दीवट , दोनों वेदियाँ, तम्बू के भीतर उपयोग होने वाले याजकीय बर्तन, और अति पवित्र स्थान के प्रवेश का परदा।</w:t>
      </w:r>
    </w:p>
    <w:p>
      <w:pPr/>
      <w:r>
        <w:rPr>
          <w:lang w:val="hi_IN" w:bidi="hi_IN"/>
        </w:rPr>
      </w:r>
      <w:r>
        <w:rPr>
          <w:b/>
          <w:lang w:val="hi_IN" w:bidi="hi_IN"/>
        </w:rPr>
        <w:t>तीसरे दृश्य में:</w:t>
      </w:r>
      <w:r>
        <w:rPr>
          <w:lang w:val="hi_IN" w:bidi="hi_IN"/>
        </w:rPr>
        <w:t xml:space="preserve"> हारून का पुत्र, एलीआजार, एक याजक है जो सभी लेवियों का प्रभारी है। एलीआजर पवित्र स्थान में निवास-स्थान के भीतर होने वाली हर बात के लिए जिम्मेदार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कहाती, जिनमें अम्रामी, यिस्हारी, हेब्रोनी और उज्जीलेली शामिल थे</w:t>
      </w:r>
    </w:p>
    <w:p>
      <w:pPr>
        <w:pStyle w:val="ListBullet"/>
        <w:spacing w:line="240" w:lineRule="auto"/>
        <w:ind w:left="720"/>
      </w:pPr>
      <w:r>
        <w:rPr>
          <w:lang w:val="hi_IN" w:bidi="hi_IN"/>
        </w:rPr>
      </w:r>
      <w:r>
        <w:rPr>
          <w:lang w:val="hi_IN" w:bidi="hi_IN"/>
        </w:rPr>
        <w:t>एलीसापान</w:t>
      </w:r>
    </w:p>
    <w:p>
      <w:pPr>
        <w:pStyle w:val="ListBullet"/>
        <w:spacing w:line="240" w:lineRule="auto"/>
        <w:ind w:left="720"/>
      </w:pPr>
      <w:r>
        <w:rPr>
          <w:lang w:val="hi_IN" w:bidi="hi_IN"/>
        </w:rPr>
      </w:r>
      <w:r>
        <w:rPr>
          <w:lang w:val="hi_IN" w:bidi="hi_IN"/>
        </w:rPr>
        <w:t>एलीआजार, हारून का पुत्र</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सभी लेवियों की जनगणना कर रहा है, या आधिकारिक रूप से गिनती कर रहा है और हर परिवार के समूह को निवासस्थान की अलग-अलग जिम्मेदारियाँ सौंप रहा है।</w:t>
      </w:r>
    </w:p>
    <w:p>
      <w:pPr/>
      <w:r>
        <w:rPr>
          <w:lang w:val="hi_IN" w:bidi="hi_IN"/>
        </w:rPr>
      </w:r>
      <w:r>
        <w:rPr>
          <w:lang w:val="hi_IN" w:bidi="hi_IN"/>
        </w:rPr>
        <w:t>जैसा कि आपको याद है, कहात लेवी के तीन पुत्रों में से एक था। मूसा और हारून कहातियों से हैं।</w:t>
      </w:r>
    </w:p>
    <w:p>
      <w:pPr/>
      <w:r>
        <w:rPr>
          <w:lang w:val="hi_IN" w:bidi="hi_IN"/>
        </w:rPr>
      </w:r>
      <w:r>
        <w:rPr>
          <w:lang w:val="hi_IN" w:bidi="hi_IN"/>
        </w:rPr>
        <w:t>यह याद रखना महत्वपूर्ण है कि मूसा लेवी के तीनों वंशजों के लिए एक ही प्रकार की वर्णन शैली को दोहराता है। मूसा पहले कुलों का उल्लेख करता है और बताता है कि वे किससे संबंध रखते हैं, फिर एक महीने या उससे अधिक आयु के पुरुषों की संख्या बताता है। फिर मूसा बताता है कि प्रत्येक कुल कहाँ डेरा डालता है और प्रत्येक गोत्र की अगुवाई कौन करता है। प्रत्येक आधिकारिक गिनती को समाप्त करने के लिए, मूसा निवासस्थान के लिए प्रत्येक समूह की जिम्मेदारियों की सूची बनाता है।</w:t>
      </w:r>
    </w:p>
    <w:p>
      <w:pPr/>
      <w:r>
        <w:rPr>
          <w:lang w:val="hi_IN" w:bidi="hi_IN"/>
        </w:rPr>
      </w:r>
      <w:r>
        <w:rPr>
          <w:lang w:val="hi_IN" w:bidi="hi_IN"/>
        </w:rPr>
        <w:t>मूसा समझाता है कि अम्राम, यिसहार, हेब्रोन और उज्जीएल वे गोत्र हैं जो कहातियों से संबंधित हैं। कुल मिलाकर वे एक महीने या उससे अधिक उम्र के 8,600 पुरुष हैं। उनकी जिम्मेदारी पवित्रस्थान, या निवासस्थान की देखभाल करना है।</w:t>
      </w:r>
    </w:p>
    <w:p>
      <w:pPr/>
      <w:r>
        <w:rPr>
          <w:lang w:val="hi_IN" w:bidi="hi_IN"/>
        </w:rPr>
      </w:r>
      <w:r>
        <w:rPr>
          <w:lang w:val="hi_IN" w:bidi="hi_IN"/>
        </w:rPr>
        <w:t>कहाती निवासस्थान के दक्षिण दिशा में डेरा डालेंगे। जैसा कि आपको याद होगा, मूसा ने “डेरा” शब्द का उपयोग उस कार्य को बताने के लिए किया था जो कहाती लोग हर बार इस्राएलियों की यात्रा पर जाएँगे। कहाती अगुवे का नाम एलीसापान है। एलीसापान उज्जीएल का पुत्र है।</w:t>
      </w:r>
    </w:p>
    <w:p>
      <w:pPr/>
      <w:r>
        <w:rPr>
          <w:lang w:val="hi_IN" w:bidi="hi_IN"/>
        </w:rPr>
      </w:r>
      <w:r>
        <w:rPr>
          <w:lang w:val="hi_IN" w:bidi="hi_IN"/>
        </w:rPr>
        <w:t>मूसा समझाता है कि चारों कुल—अम्राम, यिसहार, हेब्रोन और उज्जीएल—वाचा के सन्दूक, मेज, दीपस्तंभ, वेदियों, पवित्रस्थान में उपयोग होने वाली विभिन्न वस्तुओं, और भीतरी परदे की देखभाल करने के लिए जिम्मेदार हैं।</w:t>
      </w:r>
    </w:p>
    <w:p>
      <w:pPr/>
      <w:r>
        <w:rPr>
          <w:lang w:val="hi_IN" w:bidi="hi_IN"/>
        </w:rPr>
      </w:r>
      <w:r>
        <w:rPr>
          <w:lang w:val="hi_IN" w:bidi="hi_IN"/>
        </w:rPr>
        <w:t>यह जानना महत्वपूर्ण है कि कहातियों को परम पवित्र वस्तुओं को केवल तब ही ले जाने की अनुमति होती है जब याजक उन्हें ढकें और उन्हें यात्रा के लिए तैयार करें। कहातियों को इन वस्तुओं को छूने की अनुमति नहीं है।</w:t>
      </w:r>
    </w:p>
    <w:p>
      <w:pPr/>
      <w:r>
        <w:rPr>
          <w:lang w:val="hi_IN" w:bidi="hi_IN"/>
        </w:rPr>
      </w:r>
      <w:r>
        <w:rPr>
          <w:lang w:val="hi_IN" w:bidi="hi_IN"/>
        </w:rPr>
        <w:t>एलीआजर हारून के पुत्रों में से एक है। हारून महायाजक है। एलीआजर सभी लेवियों का अगुवा है। एक याजक के रूप में, एलीआजर निवासस्थान के अंदर और बाहर जा सकता है और पवित्रस्थान की रखवाली करने वाले लेवियों की देखरेख कर सकता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3:27–32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कहाती, जिनमें अम्रामी, यिसहार, हेब्रोनी और उज्जीलेली शामिल थे</w:t>
      </w:r>
    </w:p>
    <w:p>
      <w:pPr>
        <w:pStyle w:val="ListBullet"/>
        <w:spacing w:line="240" w:lineRule="auto"/>
        <w:ind w:left="720"/>
      </w:pPr>
      <w:r>
        <w:rPr>
          <w:lang w:val="hi_IN" w:bidi="hi_IN"/>
        </w:rPr>
      </w:r>
      <w:r>
        <w:rPr>
          <w:lang w:val="hi_IN" w:bidi="hi_IN"/>
        </w:rPr>
        <w:t xml:space="preserve">एलीसापान </w:t>
      </w:r>
    </w:p>
    <w:p>
      <w:pPr>
        <w:pStyle w:val="ListBullet"/>
        <w:spacing w:line="240" w:lineRule="auto"/>
        <w:ind w:left="720"/>
      </w:pPr>
      <w:r>
        <w:rPr>
          <w:lang w:val="hi_IN" w:bidi="hi_IN"/>
        </w:rPr>
      </w:r>
      <w:r>
        <w:rPr>
          <w:lang w:val="hi_IN" w:bidi="hi_IN"/>
        </w:rPr>
        <w:t>एलीआजार, हारून का पुत्र</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द्वारा कहात के एक महीने या उससे अधिक आयु के पुरुषों की गिनती करने का अभिनय करें। कुल 8,600 है। मूसा उनसे कहता है कि वे निवासस्थान के दक्षिण दिशा में डेरा डालें। मूसा कहता है कि कहातियों का प्रधान एलीसापान नाम का एक व्यक्ति है।</w:t>
      </w:r>
    </w:p>
    <w:p>
      <w:pPr/>
      <w:r>
        <w:rPr>
          <w:lang w:val="hi_IN" w:bidi="hi_IN"/>
        </w:rPr>
      </w:r>
      <w:r>
        <w:rPr>
          <w:lang w:val="hi_IN" w:bidi="hi_IN"/>
        </w:rPr>
        <w:t>कहातियों का अभिनय करें कि वे निवासस्थान की अति पवित्र वस्तुओं की रक्षा करते हैं और उन्हें ले जाते हैं: वाचा का सन्दूक, मेज़, दीवट, दो वेदियाँ, निवासस्थान के भीतर उपयोग होने वाले याजकों के बर्तन, और पवित्रस्थान के प्रवेश द्वार का परदा।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कहाती की भूमिका निभाने वाले व्यक्ति से पूछें, "आप क्या महसूस कर रहे हैं या क्या सोच रहे हैं?" वह व्यक्ति इस तरह उत्तर दे सकता है: "मैं चिंतित हूँ। यह एक बड़ी जिम्मेदारी है। यदि आवरण खिसक जाए, और मैं गलती से किसी पवित्र वस्तु को छूऊँ, तो क्या होगा?" या, "मैं सम्मानित महसूस करता हूँ। हम सन्दूक की रखवाली करेंगे और उसे उठाएँगे, जहाँ यहोवा निवास करता है। मैं अपनी जान देकर इसकी रक्षा करूँगा," या, "मैं आभारी हूँ।" मुझे खुशी है कि याजक सबसे पवित्र वस्तुओं को ढकने के लिए जिम्मेदार हैं इससे पहले कि हम उन्हें उठाकर ले जाएँ।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हारून के पुत्र एलीआजर का अभिनय करें, जो सभी लेवियों का प्रभारी है। एलीआजर निवास-स्थान के अंदर याजक के सभी काम के लिए जिम्मेदार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से उत्तर दे सकता है: "मैं सम्मानित महसूस करता हूँ। मैं यहोवा की सभी आज्ञाओं का पालन करने की पूरी कोशिश करूँगा जैसे यहोवा ने कहा था," या, "मैं आभारी हूँ कि मेरा पिता मेरी सहायता करने के लिए है," या, "मैं आश्चर्यचकित हूँ।" मुझे विश्वास नहीं हो रहा है कि मुझे यहोवा के सामने लोगों का प्रतिनिधित्व करने का अवसर मिल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3:27–32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कहात के वंशज चार </w:t>
      </w:r>
      <w:r>
        <w:rPr>
          <w:b/>
          <w:lang w:val="hi_IN" w:bidi="hi_IN"/>
        </w:rPr>
        <w:t>कुल</w:t>
      </w:r>
      <w:r>
        <w:rPr>
          <w:lang w:val="hi_IN" w:bidi="hi_IN"/>
        </w:rPr>
        <w:t>, या बड़े परिवार के समूह से मिलकर बनते थे। कुल के लिए उसी शब्द का उपयोग करना सुनिश्चित करें जिसका उपयोग आपने पिछले भागों में किया था।</w:t>
      </w:r>
    </w:p>
    <w:p>
      <w:pPr/>
      <w:r>
        <w:rPr>
          <w:lang w:val="hi_IN" w:bidi="hi_IN"/>
        </w:rPr>
      </w:r>
      <w:r>
        <w:rPr>
          <w:lang w:val="hi_IN" w:bidi="hi_IN"/>
        </w:rPr>
        <w:t xml:space="preserve">कहाती </w:t>
      </w:r>
      <w:r>
        <w:rPr>
          <w:b/>
          <w:lang w:val="hi_IN" w:bidi="hi_IN"/>
        </w:rPr>
        <w:t>पवित्रस्थान</w:t>
      </w:r>
      <w:r>
        <w:rPr>
          <w:lang w:val="hi_IN" w:bidi="hi_IN"/>
        </w:rPr>
        <w:t xml:space="preserve"> की देखभाल के लिए जिम्मेदार हैं। “पवित्रस्थान” एक सामान्य शब्द है जो किसी ऐसे स्थान के लिए प्रयोग होता है जो पवित्र हो, अर्थात् जो परमेश्वर की आराधना के लिए अलग किया गया हो। यहाँ, पवित्रस्थान निवासस्थान के लिए एक सामान्य शब्द है।</w:t>
      </w:r>
    </w:p>
    <w:p>
      <w:pPr/>
      <w:r>
        <w:rPr>
          <w:lang w:val="hi_IN" w:bidi="hi_IN"/>
        </w:rPr>
      </w:r>
      <w:r>
        <w:rPr>
          <w:lang w:val="hi_IN" w:bidi="hi_IN"/>
        </w:rPr>
        <w:t xml:space="preserve">यहाँ रुकें और समूह में चर्चा करें कि आप </w:t>
      </w:r>
      <w:r>
        <w:rPr>
          <w:b/>
          <w:lang w:val="hi_IN" w:bidi="hi_IN"/>
        </w:rPr>
        <w:t>पवित्र स्थान</w:t>
      </w:r>
      <w:r>
        <w:rPr>
          <w:lang w:val="hi_IN" w:bidi="hi_IN"/>
        </w:rPr>
        <w:t xml:space="preserve"> के लिए किस शब्द या वाक्यांश का उपयोग करेंगे। अधिक जानकारी के लिए मुख्य शब्दावली में </w:t>
      </w:r>
      <w:r>
        <w:rPr>
          <w:b/>
          <w:lang w:val="hi_IN" w:bidi="hi_IN"/>
        </w:rPr>
        <w:t>निवासस्थान</w:t>
      </w:r>
      <w:r>
        <w:rPr>
          <w:lang w:val="hi_IN" w:bidi="hi_IN"/>
        </w:rPr>
        <w:t xml:space="preserve">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कहाती लोग </w:t>
      </w:r>
      <w:r>
        <w:rPr>
          <w:b/>
          <w:lang w:val="hi_IN" w:bidi="hi_IN"/>
        </w:rPr>
        <w:t>निवास स्थान</w:t>
      </w:r>
      <w:r>
        <w:rPr>
          <w:lang w:val="hi_IN" w:bidi="hi_IN"/>
        </w:rPr>
        <w:t xml:space="preserve"> के दक्षिण दिशा में डेरा डालेंगे, जो एक चलायमान तम्बू है जहाँ इस्राएली यहोवा की आराधना करते हैं और जहाँ यहोवा अपने लोगों के बीच निवास करता है। निवास-स्थान के लिए उसी शब्द का उपयोग करें जिसका उपयोग आपने पिछले भागों में किया था। </w:t>
      </w:r>
      <w:r>
        <w:rPr>
          <w:lang w:val="hi_IN" w:bidi="hi_IN"/>
        </w:rPr>
        <w:t>मिलापवाले तम्बू</w:t>
      </w:r>
      <w:r>
        <w:rPr>
          <w:lang w:val="hi_IN" w:bidi="hi_IN"/>
        </w:rPr>
        <w:t xml:space="preserve"> के बारे में अधिक जानकारी के लिए, मुख्य शब्दावली देखें।</w:t>
      </w:r>
    </w:p>
    <w:p>
      <w:pPr/>
      <w:r>
        <w:rPr>
          <w:lang w:val="hi_IN" w:bidi="hi_IN"/>
        </w:rPr>
      </w:r>
      <w:r>
        <w:rPr>
          <w:lang w:val="hi_IN" w:bidi="hi_IN"/>
        </w:rPr>
        <w:t>कहाती अति पवित्र वस्तुओं, या याजकों द्वारा उपयोग की जाने वाली वस्तुओं को निवासस्थान के भीतर ले जाएँगे।</w:t>
      </w:r>
    </w:p>
    <w:p>
      <w:pPr/>
      <w:r>
        <w:rPr>
          <w:lang w:val="hi_IN" w:bidi="hi_IN"/>
        </w:rPr>
      </w:r>
      <w:r>
        <w:rPr>
          <w:lang w:val="hi_IN" w:bidi="hi_IN"/>
        </w:rPr>
        <w:t xml:space="preserve">यहाँ रुकें और समूह के रूप में उन शब्दों की समीक्षा करें जिनका आपने पहले की पुस्तकों में </w:t>
      </w:r>
      <w:r>
        <w:rPr>
          <w:b/>
          <w:lang w:val="hi_IN" w:bidi="hi_IN"/>
        </w:rPr>
        <w:t>वाचा का सन्दूक</w:t>
      </w:r>
      <w:r>
        <w:rPr>
          <w:lang w:val="hi_IN" w:bidi="hi_IN"/>
        </w:rPr>
        <w:t xml:space="preserve">, मेज, दीपस्तंभ, </w:t>
      </w:r>
      <w:r>
        <w:rPr>
          <w:b/>
          <w:lang w:val="hi_IN" w:bidi="hi_IN"/>
        </w:rPr>
        <w:t>वेदियाँ</w:t>
      </w:r>
      <w:r>
        <w:rPr>
          <w:lang w:val="hi_IN" w:bidi="hi_IN"/>
        </w:rPr>
        <w:t>, बर्तन, और अति पवित्र स्थान के प्रवेश के परदे के लिए उपयोग किया है।</w:t>
      </w:r>
      <w:r>
        <w:rPr>
          <w:b/>
          <w:lang w:val="hi_IN" w:bidi="hi_IN"/>
        </w:rPr>
        <w:t>वाचा का सन्दूक</w:t>
      </w:r>
      <w:r>
        <w:rPr>
          <w:lang w:val="hi_IN" w:bidi="hi_IN"/>
        </w:rPr>
        <w:t xml:space="preserve"> और </w:t>
      </w:r>
      <w:r>
        <w:rPr>
          <w:b/>
          <w:lang w:val="hi_IN" w:bidi="hi_IN"/>
        </w:rPr>
        <w:t>वेदी</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यहोवा ने हारून के एक पुत्र, एलीआजर को सभी </w:t>
      </w:r>
      <w:r>
        <w:rPr>
          <w:b/>
          <w:lang w:val="hi_IN" w:bidi="hi_IN"/>
        </w:rPr>
        <w:t>लेवियों</w:t>
      </w:r>
      <w:r>
        <w:rPr>
          <w:lang w:val="hi_IN" w:bidi="hi_IN"/>
        </w:rPr>
        <w:t xml:space="preserve"> का प्रधान अगुवा नियुक्त किया। एलीआजर एक </w:t>
      </w:r>
      <w:r>
        <w:rPr>
          <w:b/>
          <w:lang w:val="hi_IN" w:bidi="hi_IN"/>
        </w:rPr>
        <w:t>याजक</w:t>
      </w:r>
      <w:r>
        <w:rPr>
          <w:lang w:val="hi_IN" w:bidi="hi_IN"/>
        </w:rPr>
        <w:t xml:space="preserve"> था। याजक लोगों की ओर से बलिदान चढ़ाकर और उन्हें जीवन जीने का तरीका सिखाकर सेवा करते थे। वे ऐसे रीति-रिवाज करते थे जो लोगों के शुद्ध होने का प्रतीक थे। याजक यहोवा और लोगों के बीच मध्यस्थ थे, और वे लोगों के लिए यहोवा के साथ अच्छा संबंध स्थापित करना संभव बनाते थे। याजक के लिए उसी शब्द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एलीआजर पवित्रस्थान की देखभाल के लिए जिम्मेदार था। यहाँ, पवित्रस्थान का अर्थ विशेष रूप से निवासस्थान के अंदर के भाग से है, या उस कक्ष को पवित्र स्थान के रूप में जाना जाता है। एलीआजर पवित्र स्थान के अंदर याजकों के सभी कर्तव्यों का प्रभारी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3:33–39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3:33–39 को सुनें और अपने मन में रखें।</w:t>
      </w:r>
    </w:p>
    <w:p>
      <w:pPr/>
      <w:r>
        <w:rPr>
          <w:lang w:val="hi_IN" w:bidi="hi_IN"/>
        </w:rPr>
      </w:r>
      <w:r>
        <w:rPr>
          <w:lang w:val="hi_IN" w:bidi="hi_IN"/>
        </w:rPr>
        <w:t>यदि सम्भव हो, तो गिनती 3:33–39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3:33–39 का ऑडियो संस्करण सबसे आसानी से समझ में आने वाले अनुवाद में सुनें।</w:t>
      </w:r>
    </w:p>
    <w:p>
      <w:pPr/>
      <w:r>
        <w:rPr>
          <w:lang w:val="hi_IN" w:bidi="hi_IN"/>
        </w:rPr>
      </w:r>
      <w:r>
        <w:rPr>
          <w:lang w:val="hi_IN" w:bidi="hi_IN"/>
        </w:rPr>
        <w:t>मूसा और इस्राएली सीनै के जंगल में हैं। पिछले भागों में, यहोवा ने मूसा से कहा था कि वह लेवियों या लेवी के वंशजों की जनगणना करे। जैसा कि हमने पहले देखा था, लेवी के तीन पुत्र थे: गेर्शोन, कहात और मरारी। अब, मूसा मरारी के कुलों की संख्या बताता है, और यह भी कि निवास स्थान के संबंध में उनके डेरा डालने की स्थिति क्या होगी।</w:t>
      </w:r>
    </w:p>
    <w:p>
      <w:pPr/>
      <w:r>
        <w:rPr>
          <w:lang w:val="hi_IN" w:bidi="hi_IN"/>
        </w:rPr>
      </w:r>
      <w:r>
        <w:rPr>
          <w:lang w:val="hi_IN" w:bidi="hi_IN"/>
        </w:rPr>
        <w:t>जैसा कि आपको स्मरण है, यहोवा ने लेवियों को विशेष रूप से अलग ठहराया था ताकि वे तम्बू अर्थात यहोवा के निवासस्थान की देखभाल और उसकी रक्षा करें। मरारी मरारियों का पूर्वज था, जो दो कुलों या बड़े परिवार समूहों में विभाजित थे: महली और मूशी। मूसा मरारियों की कुल संख्या बताता है, जो एक महीने या उससे अधिक आयु के 6,200 पुरुष हैं।</w:t>
      </w:r>
    </w:p>
    <w:p>
      <w:pPr/>
      <w:r>
        <w:rPr>
          <w:lang w:val="hi_IN" w:bidi="hi_IN"/>
        </w:rPr>
      </w:r>
      <w:r>
        <w:rPr>
          <w:lang w:val="hi_IN" w:bidi="hi_IN"/>
        </w:rPr>
        <w:t>मूसा कहता है कि मरारी कुलों का अगुवा या प्रधान सूरीएल है, जो अबीहैल नाम के एक व्यक्ति का पुत्र है। मूसा कहता है कि मरारी निवास-स्थान के उत्तर की ओर डेरा डालेंगे। जैसा कि आपको याद है, दान का डेरा भी निवास-स्थान के उत्तर की ओर होगा। परन्तु लेवी तम्बू के और अधिक निकट डेरा डालेंगे और दान के डेरे और तम्बू के बीच में रहेंगे। इस तरह, लेवी निवास-स्थान की रक्षा करेंगे और इस्राएलियों को बहुत करीब जाने से बचाएँगे।</w:t>
      </w:r>
    </w:p>
    <w:p>
      <w:pPr/>
      <w:r>
        <w:rPr>
          <w:lang w:val="hi_IN" w:bidi="hi_IN"/>
        </w:rPr>
      </w:r>
      <w:r>
        <w:rPr>
          <w:lang w:val="hi_IN" w:bidi="hi_IN"/>
        </w:rPr>
        <w:t xml:space="preserve">यहाँ रुकें और </w:t>
      </w:r>
      <w:r>
        <w:rPr>
          <w:b/>
          <w:lang w:val="hi_IN" w:bidi="hi_IN"/>
        </w:rPr>
        <w:t>निवास-स्थान और लेवियों के डेरे लगाने की स्थितियों और पहरेदारी के कर्तव्यों</w:t>
      </w:r>
      <w:r>
        <w:rPr>
          <w:lang w:val="hi_IN" w:bidi="hi_IN"/>
        </w:rPr>
        <w:t xml:space="preserve"> के चित्र को एक समूह के रूप में देखें। इस प्रश्न पर समूह में चर्चा करें: आपके लोग किसी मूल्यवान वस्तु की रक्षा या रक्षा करने के लिए अपने आप को कैसे व्यवस्थित करते हैं? इस ऑडियो को यहाँ रोकें।</w:t>
      </w:r>
    </w:p>
    <w:p>
      <w:pPr/>
      <w:r>
        <w:rPr>
          <w:lang w:val="hi_IN" w:bidi="hi_IN"/>
        </w:rPr>
      </w:r>
      <w:r>
        <w:rPr>
          <w:lang w:val="hi_IN" w:bidi="hi_IN"/>
        </w:rPr>
        <w:t>फिर मूसा निवास-स्थान के लिए मरारियों के पहरे के काम और जिम्मेदारियों की सूची बताता है। ये वे काम हैं जो मरारी इस्राएलियों की यात्रा के दौरान लगातार करेंगे। ये ऐसी जिम्मेदारियाँ भी हैं जिन्हें केवल लेवी ही कर सकते हैं, क्योंकि निवास स्थान के सभी भाग पवित्र हैं, अर्थात् यहोवा के लिए अलग ठहराए गए हैं। मरारी निवास-स्थान के ढाँचों, बेंड़ों (आड़ी पट्टियों), खम्भों, आधारों, और ढाँचे से संबंधित सभी सामान के लिए जिम्मेदार होंगे, साथ ही आँगन के खम्भों और उनके आधारों, और खूंटों और रस्सियों के लिए भी जिम्मेदार होंगे।</w:t>
      </w:r>
    </w:p>
    <w:p>
      <w:pPr/>
      <w:r>
        <w:rPr>
          <w:lang w:val="hi_IN" w:bidi="hi_IN"/>
        </w:rPr>
      </w:r>
      <w:r>
        <w:rPr>
          <w:lang w:val="hi_IN" w:bidi="hi_IN"/>
        </w:rPr>
        <w:t xml:space="preserve">यहाँ रुकें और समूह के रूप में निवास स्थान के </w:t>
      </w:r>
      <w:r>
        <w:rPr>
          <w:b/>
          <w:lang w:val="hi_IN" w:bidi="hi_IN"/>
        </w:rPr>
        <w:t>ढाँचे, बेंड़े (आड़ी पट्टियाँ), खम्भे, आधार,</w:t>
      </w:r>
      <w:r>
        <w:rPr>
          <w:lang w:val="hi_IN" w:bidi="hi_IN"/>
        </w:rPr>
        <w:t xml:space="preserve"> </w:t>
      </w:r>
      <w:r>
        <w:rPr>
          <w:b/>
          <w:lang w:val="hi_IN" w:bidi="hi_IN"/>
        </w:rPr>
        <w:t>आँगन के खम्भे उनके आधारों सहित, और खूंटों तथा रस्सियों</w:t>
      </w:r>
      <w:r>
        <w:rPr>
          <w:lang w:val="hi_IN" w:bidi="hi_IN"/>
        </w:rPr>
        <w:t xml:space="preserve"> का चित्र देखें। इस ऑडियो को यहाँ रोकें।</w:t>
      </w:r>
    </w:p>
    <w:p>
      <w:pPr/>
      <w:r>
        <w:rPr>
          <w:lang w:val="hi_IN" w:bidi="hi_IN"/>
        </w:rPr>
      </w:r>
      <w:r>
        <w:rPr>
          <w:lang w:val="hi_IN" w:bidi="hi_IN"/>
        </w:rPr>
        <w:t>जैसा कि आपको याद है, तख्ते, या लकड़ी की तख्ते, पट्टियाँ, खंभे और आधार, यह सभी निवास-स्थान के ढांचे को बनाते थे। लकड़ी के खम्भे धातु के आधारों में लगाए जाते थे। “सारे सामान” से तात्पर्य ढाँचे से जुड़े फिटिंग या सहायक वस्तुओं से हो सकता है। मरारी उन सभी खम्भों के लिए भी जिम्मेदार होंगे जो आँगन की दीवार पर लगे परदों को सहारा देते हैं, साथ ही उन रस्सियों और धातु के खूंटों के लिए भी जिम्मेदार होंगे। इसका अर्थ है कि जब भी इस्राएली किसी नए स्थान पर जाएँगे, तब मरारी इन वस्तुओं को उठाएँगे, उन्हें खड़ा करेंगे, और फिर उतारेंगे।</w:t>
      </w:r>
    </w:p>
    <w:p>
      <w:pPr/>
      <w:r>
        <w:rPr>
          <w:lang w:val="hi_IN" w:bidi="hi_IN"/>
        </w:rPr>
      </w:r>
      <w:r>
        <w:rPr>
          <w:lang w:val="hi_IN" w:bidi="hi_IN"/>
        </w:rPr>
        <w:t>यहाँ रुकें और इस प्रश्न पर समूह में चर्चा करें: जहाँ आप रहते हैं, यदि किसी परिवार को नए स्थान पर जाना हो, तो वे अपनी वस्तुएँ कैसे ले जाते हैं? चर्चा करें कि आपकी संस्कृति में लोग अपने सामान को कैसे सामान बाँधते हैं और उन्हें व्यवस्थित करते हैं। सबसे महत्वपूर्ण या मूल्यवान वस्तुओं को कौन उठाता है, और क्यों? इस ऑडियो को यहाँ रोकें।</w:t>
      </w:r>
    </w:p>
    <w:p>
      <w:pPr/>
      <w:r>
        <w:rPr>
          <w:lang w:val="hi_IN" w:bidi="hi_IN"/>
        </w:rPr>
      </w:r>
      <w:r>
        <w:rPr>
          <w:lang w:val="hi_IN" w:bidi="hi_IN"/>
        </w:rPr>
        <w:t>फिर मूसा कहता है कि वह, हारून और उसके पुत्र मिलापवाले तम्बू या निवास-स्थान के सामने पूर्व की ओर डेरा डालेंगे। निवास-स्थान का प्रवेश द्वार पूर्व दिशा में था और वह सूर्योदय की ओर था। यह सर्वोच्च सम्मान का स्थान था। जैसा कि आपको याद होगा, यहोवा ने हारून और उसके पुत्रों को याजक होने के लिए चुना, या इस्राएलियों और यहोवा के बीच में रहने के लिए। याजक लोगों की ओर से बलिदान चढ़ाएँगे ताकि लोग यहोवा के साथ अच्छा संबंध बना सकें। केवल मूसा, हारून और उसके पुत्र ही सचमुच निवास-स्थान में प्रवेश कर सकते हैं। केवल वही पवित्रस्थान में, अर्थात् पवित्र स्थान में, बलिदान चढ़ाने जैसे काम कर सकते हैं। मूसा और याजक सभी इस्राएलियों की ओर से पवित्रस्थान के सामने डेरा डालेंगे। इस तरह, वे इस्राएलियों को पवित्रस्थान के बहुत करीब जाने और मरने से बचाएँगे। यहोवा यह बात ज़ोर देकर कहता है कि जो कोई याजक या लेवी नहीं है और पवित्रस्थान के पास आएगा, वह मर जाएगा।</w:t>
      </w:r>
    </w:p>
    <w:p>
      <w:pPr/>
      <w:r>
        <w:rPr>
          <w:lang w:val="hi_IN" w:bidi="hi_IN"/>
        </w:rPr>
      </w:r>
      <w:r>
        <w:rPr>
          <w:lang w:val="hi_IN" w:bidi="hi_IN"/>
        </w:rPr>
        <w:t>जब मूसा और हारून सभी लेवियों की गिनती पूरी करते हैं, तब एक महीने या उससे अधिक आयु के लेवियों की कुल संख्या 22,000 पुरुष होती है। आपको याद होगा कि यह संख्या प्रत्येक गोत्र की कुल संख्या के आधार पर 300 लोग कम है।</w:t>
      </w:r>
      <w:r>
        <w:rPr>
          <w:lang w:val="hi_IN" w:bidi="hi_IN"/>
        </w:rPr>
      </w:r>
    </w:p>
    <w:p>
      <w:pPr>
        <w:pStyle w:val="Heading3"/>
      </w:pPr>
      <w:r>
        <w:rPr>
          <w:lang w:val="hi_IN" w:bidi="hi_IN"/>
        </w:rPr>
        <w:t>घटनाओं को समझाना</w:t>
      </w:r>
    </w:p>
    <w:p>
      <w:pPr/>
      <w:r>
        <w:rPr>
          <w:lang w:val="hi_IN" w:bidi="hi_IN"/>
        </w:rPr>
      </w:r>
      <w:r>
        <w:rPr>
          <w:lang w:val="hi_IN" w:bidi="hi_IN"/>
        </w:rPr>
        <w:t>गिनती 3:33–39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लेवियों की अपनी जनगणना जारी रखता है। मूसा समझाता है कि महलियों और मूशियों के कुल मरारी के थे। मरारी के सभी पुरुष वंशज, जो एक महीने या उससे अधिक आयु के हैं, उनकी संख्या 6,200 है। मरारियों का अगुवा सूरीएल है, जो अबीहैल का पुत्र है। मूसा मरारियों से कहता है कि वे निवास-स्थान के उत्तर की ओर डेरा डालें।</w:t>
      </w:r>
    </w:p>
    <w:p>
      <w:pPr/>
      <w:r>
        <w:rPr>
          <w:lang w:val="hi_IN" w:bidi="hi_IN"/>
        </w:rPr>
      </w:r>
      <w:r>
        <w:rPr>
          <w:b/>
          <w:lang w:val="hi_IN" w:bidi="hi_IN"/>
        </w:rPr>
        <w:t>दूसरे दृश्य में:</w:t>
      </w:r>
      <w:r>
        <w:rPr>
          <w:lang w:val="hi_IN" w:bidi="hi_IN"/>
        </w:rPr>
        <w:t xml:space="preserve"> मूसा मरारियों के कामों की सूची बताता है। मरारी निवास स्थान के ढाँचों, बेंड़ों, खम्भों, आधारों और उनसे जुड़े सभी सामान की देखभाल करेंगे। मूसा यह भी समझाता है कि मरारी आँगन के चारों ओर के खम्भों और उनके आधारों, डोरियों और खूंटों की रखवाली करेंगे।</w:t>
      </w:r>
    </w:p>
    <w:p>
      <w:pPr/>
      <w:r>
        <w:rPr>
          <w:lang w:val="hi_IN" w:bidi="hi_IN"/>
        </w:rPr>
      </w:r>
      <w:r>
        <w:rPr>
          <w:b/>
          <w:lang w:val="hi_IN" w:bidi="hi_IN"/>
        </w:rPr>
        <w:t>तीसरे दृश्य में:</w:t>
      </w:r>
      <w:r>
        <w:rPr>
          <w:lang w:val="hi_IN" w:bidi="hi_IN"/>
        </w:rPr>
        <w:t xml:space="preserve"> मूसा बताता है कि मूसा, हारून और हारून के बेटे, जो याजक हैं, वे निवासस्थान की रखवाली कर रहे हैं ताकि इस्राएल के लोगों की रक्षा हो सके। वे निवासस्थान के पूर्व दिशा में, अर्थात् सूर्योदय की ओर, डेरा डाले हुए हैं। जो कोई निवासस्थान के बहुत पास आएगा, उसे मार डाला जाएगा। मूसा कहता है कि उसने सभी लेवियों की गिनती की और उनकी कुल संख्या 22,000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मरारी, जिनमें महली और मूशी शामिल थे</w:t>
      </w:r>
    </w:p>
    <w:p>
      <w:pPr>
        <w:pStyle w:val="ListBullet"/>
        <w:spacing w:line="240" w:lineRule="auto"/>
        <w:ind w:left="720"/>
      </w:pPr>
      <w:r>
        <w:rPr>
          <w:lang w:val="hi_IN" w:bidi="hi_IN"/>
        </w:rPr>
      </w:r>
      <w:r>
        <w:rPr>
          <w:lang w:val="hi_IN" w:bidi="hi_IN"/>
        </w:rPr>
        <w:t>सूरीएल</w:t>
      </w:r>
    </w:p>
    <w:p>
      <w:pPr>
        <w:pStyle w:val="ListBullet"/>
        <w:spacing w:line="240" w:lineRule="auto"/>
        <w:ind w:left="720"/>
      </w:pPr>
      <w:r>
        <w:rPr>
          <w:lang w:val="hi_IN" w:bidi="hi_IN"/>
        </w:rPr>
      </w:r>
      <w:r>
        <w:rPr>
          <w:lang w:val="hi_IN" w:bidi="hi_IN"/>
        </w:rPr>
        <w:t>बचे हुए लेवी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मूसा लेवी के तीनों वंशजों के लिए एक ही प्रकार की वर्णन शैली को दोहराता है। मूसा पहले गोत्रों का उल्लेख करता है और बताता है कि वे किससे संबंध रखते हैं, फिर एक महीने या उससे अधिक आयु के पुरुषों की संख्या बताता है। फिर मूसा बताता है कि वे कहाँ डेरा डालते हैं और अंत में यह बताता है कि उनका अगुवा कौन है। हर आधिकारिक गिनती के अंत में, मूसा उस समूह की निवासस्थान से संबंधित जिम्मेदारियों की सूची बताता है।</w:t>
      </w:r>
    </w:p>
    <w:p>
      <w:pPr/>
      <w:r>
        <w:rPr>
          <w:lang w:val="hi_IN" w:bidi="hi_IN"/>
        </w:rPr>
      </w:r>
      <w:r>
        <w:rPr>
          <w:lang w:val="hi_IN" w:bidi="hi_IN"/>
        </w:rPr>
        <w:t>मूसा लेवियों की अपनी गिनती जारी रखता है। मूसा पहले ही लेवी के वंशज अन्य दो परिवारों की गिनती कर चुका है और उनके काम का वर्णन कर चुका है। अब मूसा मरारी के वंशजों की गिनती करता है।</w:t>
      </w:r>
    </w:p>
    <w:p>
      <w:pPr/>
      <w:r>
        <w:rPr>
          <w:lang w:val="hi_IN" w:bidi="hi_IN"/>
        </w:rPr>
      </w:r>
      <w:r>
        <w:rPr>
          <w:lang w:val="hi_IN" w:bidi="hi_IN"/>
        </w:rPr>
        <w:t>मूसा मरारी के उन पुरुषों की सूची बताता है जो एक महीने या उससे अधिक आयु के हैं; उनकी कुल संख्या 6,200 है। मरारी के अधीन रहने वाले कुल महली और मूशी हैं। याद रखें कि कुल बड़े पारिवारिक समूह होते हैं।</w:t>
      </w:r>
    </w:p>
    <w:p>
      <w:pPr/>
      <w:r>
        <w:rPr>
          <w:lang w:val="hi_IN" w:bidi="hi_IN"/>
        </w:rPr>
      </w:r>
      <w:r>
        <w:rPr>
          <w:lang w:val="hi_IN" w:bidi="hi_IN"/>
        </w:rPr>
        <w:t>मूसा अबीहैल के पुत्र सूरीएल को मरारियों का अगुवा चुनता है। मूसा कहता है कि मरारी निवास-स्थान के उत्तर की ओर डेरा डालेंगे। मरारी निवास-स्थान के ढाँचों, आड़ी बेंड़ों, खम्भों, आधारों और ढाँचे से संबंधित सभी उपकरणों के लिए जिम्मेदार होंगे, साथ ही आँगन के खम्भों और उनके आधारों, और खूंटों तथा रस्सियों के लिए भी जिम्मेदार होंगे। इसका अर्थ है कि जब भी इस्राएली एक स्थान से दूसरे स्थान पर जाएँगे, तब वे इन सभी निवासस्थान के भागों को उठाएँगे, जोड़ेंगे (इकट्ठा करके खड़ा करेंगे), और फिर उन्हें खोलकर अलग भी करेंगे।</w:t>
      </w:r>
    </w:p>
    <w:p>
      <w:pPr/>
      <w:r>
        <w:rPr>
          <w:lang w:val="hi_IN" w:bidi="hi_IN"/>
        </w:rPr>
      </w:r>
      <w:r>
        <w:rPr>
          <w:lang w:val="hi_IN" w:bidi="hi_IN"/>
        </w:rPr>
        <w:t>यह ध्यान देना महत्वपूर्ण है कि मूसा अब लेवी के प्रत्येक पुत्र से संबंधित सभी समूहों की गिनती और उनका उल्लेख पूरा कर चुका है।</w:t>
      </w:r>
    </w:p>
    <w:p>
      <w:pPr/>
      <w:r>
        <w:rPr>
          <w:lang w:val="hi_IN" w:bidi="hi_IN"/>
        </w:rPr>
      </w:r>
      <w:r>
        <w:rPr>
          <w:lang w:val="hi_IN" w:bidi="hi_IN"/>
        </w:rPr>
        <w:t>यह याद रखना महत्वपूर्ण है कि निवासस्थान का प्रवेश द्वार हमेशा पूर्व दिशा की ओर, अर्थात् क्षितिज की ओर होता था जहाँ सूर्य उगता है।</w:t>
      </w:r>
    </w:p>
    <w:p>
      <w:pPr/>
      <w:r>
        <w:rPr>
          <w:lang w:val="hi_IN" w:bidi="hi_IN"/>
        </w:rPr>
      </w:r>
      <w:r>
        <w:rPr>
          <w:lang w:val="hi_IN" w:bidi="hi_IN"/>
        </w:rPr>
        <w:t>यह याद रखना महत्वपूर्ण है कि यहूदा का डेरा भी निवासस्थान के पूर्व दिशा में डेरा डाल रहा था, लेकिन याजकों का डेरा निवासस्थान के करीब था।</w:t>
      </w:r>
    </w:p>
    <w:p>
      <w:pPr/>
      <w:r>
        <w:rPr>
          <w:lang w:val="hi_IN" w:bidi="hi_IN"/>
        </w:rPr>
      </w:r>
      <w:r>
        <w:rPr>
          <w:lang w:val="hi_IN" w:bidi="hi_IN"/>
        </w:rPr>
        <w:t>मूसा, हारून और हारून के पुत्र निवासस्थान के पूर्व दिशा, अर्थात् सूर्योदय की ओर डेरा डालते हैं। हारून महायाजक है और हारून के पुत्र याजक हैं। मूसा के साथ, वे यहोवा के सामने इस्राएलियों का प्रतिनिधित्व करते हैं और केवल वही हैं जो तम्बू में प्रवेश कर सकते हैं।</w:t>
      </w:r>
    </w:p>
    <w:p>
      <w:pPr/>
      <w:r>
        <w:rPr>
          <w:lang w:val="hi_IN" w:bidi="hi_IN"/>
        </w:rPr>
      </w:r>
      <w:r>
        <w:rPr>
          <w:lang w:val="hi_IN" w:bidi="hi_IN"/>
        </w:rPr>
        <w:t>यह जानना महत्वपूर्ण है कि लेवियों की सभी जिम्मेदारियाँ उनका निर्धारित कार्य माना जाता है; यह उनका काम है। लेकिन याजकों के लिए, पवित्रस्थान की रक्षा करना काम से अलग है। पवित्रस्थान की रक्षा करना याजकों के जीवन पर यहोवा की बुलाहट है। यह वह काम है जो उन्हें करना ही है ताकि वे उस विशेष भूमिका को पूरा कर सकें जो यहोवा ने उन्हें दी है।</w:t>
      </w:r>
    </w:p>
    <w:p>
      <w:pPr/>
      <w:r>
        <w:rPr>
          <w:lang w:val="hi_IN" w:bidi="hi_IN"/>
        </w:rPr>
      </w:r>
      <w:r>
        <w:rPr>
          <w:lang w:val="hi_IN" w:bidi="hi_IN"/>
        </w:rPr>
        <w:t>मूसा, हारून और हारून के पुत्र पवित्रस्थान की रखवाली करते हैं ताकि इस्राएलियों की रक्षा हो सके। यदि कोई बाहरी व्यक्ति बहुत पास आ जाए, तो उन्हें उसे मारना होगा।</w:t>
      </w:r>
    </w:p>
    <w:p>
      <w:pPr/>
      <w:r>
        <w:rPr>
          <w:lang w:val="hi_IN" w:bidi="hi_IN"/>
        </w:rPr>
      </w:r>
      <w:r>
        <w:rPr>
          <w:lang w:val="hi_IN" w:bidi="hi_IN"/>
        </w:rPr>
        <w:t>मूसा और हारून लेवियों की सूची ठीक वैसे ही बनाते हैं जैसा यहोवा ने आज्ञा दी थी। एक महीने या उससे अधिक आयु के लेवी पुरुषों की कुल संख्या 22,000 है। आपको याद होगा कि जब हर गोत्र की कुल संख्या को जोड़ते हैं, तो यह संख्या 300 लोगों से कम रह जाती है। यह संभव है कि ये संख्याएँ सटीक संख्याएँ 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3:33–39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मरारी, जिनमें महली और मूशी शामिल थे</w:t>
      </w:r>
    </w:p>
    <w:p>
      <w:pPr>
        <w:pStyle w:val="ListBullet"/>
        <w:spacing w:line="240" w:lineRule="auto"/>
        <w:ind w:left="720"/>
      </w:pPr>
      <w:r>
        <w:rPr>
          <w:lang w:val="hi_IN" w:bidi="hi_IN"/>
        </w:rPr>
      </w:r>
      <w:r>
        <w:rPr>
          <w:lang w:val="hi_IN" w:bidi="hi_IN"/>
        </w:rPr>
        <w:t>सूरीएल</w:t>
      </w:r>
    </w:p>
    <w:p>
      <w:pPr>
        <w:pStyle w:val="ListBullet"/>
        <w:spacing w:line="240" w:lineRule="auto"/>
        <w:ind w:left="720"/>
      </w:pPr>
      <w:r>
        <w:rPr>
          <w:lang w:val="hi_IN" w:bidi="hi_IN"/>
        </w:rPr>
      </w:r>
      <w:r>
        <w:rPr>
          <w:lang w:val="hi_IN" w:bidi="hi_IN"/>
        </w:rPr>
        <w:t>बचे हुए लेवी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की भूमिका निभाएँ और मरारी के वंशजों की गिनती का अभिनय करें। मरारी से संबंधित गोत्र महली और मूशी हैं। मूसा केवल एक महीने या उससे अधिक आयु के पुरुषों की गिनती करता है। कुल संख्या 6,200 है। मूसा सूरीएल को मरारियों का अगुवा चुनता है। सूरीएल अबीहैल का पुत्र है। सूरीएल सम्भव है कि दोनों कुलों के आगे चलकर अपने नेतृत्व को दर्शाता हो। आप हर गोत्र को अलग-अलग पहचानने के लिए अलग-अलग रंगों का उपयोग कर सकते हैं। मरारी निवास-स्थान के उत्तर की ओर डेरा डालते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सूरीएल की भूमिका निभाने वाले व्यक्ति से पूछें, "आप क्या महसूस कर रहे हैं या क्या सोच रहे हैं?" वह व्यक्ति इस तरह उत्तर दे सकता है: “अपने परिवार के गोत्रों का अगुवा होने के लिए मुझे सम्मान महसूस होता है,” या, “मैं चिंतित हूँ।” “यह बहुत सारे लोगों की जिम्मेदारी है,” या “मुझे जिज्ञासा हो रही है।” मैं सोच रहा हूँ कि निवास स्थान के कौन-कौन से हिस्सों की देखभाल हमें करनी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मरारियों का अभिनय करें कि वे निवास-स्थान के ढाँचों, पट्टियों, खम्भों, आधारों, सभी ढाँचे के उपकरण, आँगन के खम्भों और उनके आधारों, और खूंटों और रस्सियों को उठाकर उनकी देखभाल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मरारी लेवी की भूमिका निभाने वाले व्यक्ति से पूछें, "आप क्या महसूस कर रहे हैं या क्या सोच रहे हैं?" वह व्यक्ति इस तरह उत्तर दे सकता है: "मैं आश्चर्यचकित हूँ। यहोवा मानता है कि तम्बू के आँगन में उपयोग होने वाला हर एक खूंटा महत्वपूर्ण है,” या “बहुत से अलग-अलग भाग हैं, परन्तु सब मिलकर ही पूरा बनाते हैं,” या “मैं विचारशील महसूस करता हूँ।" यहोवा ने हमारे हर परिवार के लिए इतनी विशेष जिम्मेदारियाँ ठहराई हैं, परन्तु हर बार निवास-स्थान को खड़ा करने के लिए हम सबको मिलकर काम करना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हारून और हारून के पुत्रों का अभिनय करें कि वे निवास-स्थान के प्रवेश द्वार पर पूर्व दिशा में डेरा डाले हुए हैं। वे इस्राएलियों की रक्षा करने के लिए पवित्र-स्थान की रखवाली कर रहे हैं। वे किसी भी बाहरी व्यक्ति को, जो बहुत पास आए, मार डालने के लिए तैयार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"मैं चिंतित हूँ। मैं सच में आशा करता हूँ कि हमें किसी और को न मारना पड़े,” या “मैं दृढ़ निश्चय महसूस करता हूँ। यहोवा पवित्र है और मुझे पता है कि मुझे उसके घर के प्रवेश द्वार की अच्छी रखवाली करनी चाहिए,” या, “मैं आश्चर्यचकित हूँ कि यहोवा कितना पवित्र है, और फिर भी यहोवा हमारे साथ संबंध बनाना चाहता है।” यहोवा के सामने अपने लोगों का प्रतिनिधित्व करने के लिए मैं वह सब कुछ करूँगा जो मुझे करना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द्वारा यहोवा की आज्ञा के अनुसार एक महीने या उससे अधिक आयु के लेवी पुरुषों की कुल संख्या गिनती करने का अभिनय करें। लेवियों की कुल संख्या 22,000 थी।</w:t>
      </w:r>
      <w:r>
        <w:rPr>
          <w:lang w:val="hi_IN" w:bidi="hi_IN"/>
        </w:rPr>
      </w:r>
    </w:p>
    <w:p>
      <w:pPr>
        <w:pStyle w:val="Heading3"/>
      </w:pPr>
      <w:r>
        <w:rPr>
          <w:lang w:val="hi_IN" w:bidi="hi_IN"/>
        </w:rPr>
        <w:t>आवश्यक जानकारी</w:t>
      </w:r>
    </w:p>
    <w:p>
      <w:pPr/>
      <w:r>
        <w:rPr>
          <w:lang w:val="hi_IN" w:bidi="hi_IN"/>
        </w:rPr>
      </w:r>
      <w:r>
        <w:rPr>
          <w:lang w:val="hi_IN" w:bidi="hi_IN"/>
        </w:rPr>
        <w:t>गिनती 3:33–39 का ऑडियो संस्करण सबसे आसानी से समझ में आने वाले अनुवाद में सुनें।</w:t>
      </w:r>
    </w:p>
    <w:p>
      <w:pPr/>
      <w:r>
        <w:rPr>
          <w:lang w:val="hi_IN" w:bidi="hi_IN"/>
        </w:rPr>
      </w:r>
      <w:r>
        <w:rPr>
          <w:lang w:val="hi_IN" w:bidi="hi_IN"/>
        </w:rPr>
        <w:t xml:space="preserve">मूसा </w:t>
      </w:r>
      <w:r>
        <w:rPr>
          <w:b/>
          <w:lang w:val="hi_IN" w:bidi="hi_IN"/>
        </w:rPr>
        <w:t>लेवियों</w:t>
      </w:r>
      <w:r>
        <w:rPr>
          <w:lang w:val="hi_IN" w:bidi="hi_IN"/>
        </w:rPr>
        <w:t xml:space="preserve"> की अपनी जनगणना जारी रखता है और मरारी के </w:t>
      </w:r>
      <w:r>
        <w:rPr>
          <w:b/>
          <w:lang w:val="hi_IN" w:bidi="hi_IN"/>
        </w:rPr>
        <w:t>कुलों</w:t>
      </w:r>
      <w:r>
        <w:rPr>
          <w:lang w:val="hi_IN" w:bidi="hi_IN"/>
        </w:rPr>
        <w:t xml:space="preserve"> की गिनती करता है। कुल के लिए उसी शब्द का उपयोग करना सुनिश्चित करें जिसका उपयोग आपने पिछले भागों में किया था।</w:t>
      </w:r>
    </w:p>
    <w:p>
      <w:pPr/>
      <w:r>
        <w:rPr>
          <w:lang w:val="hi_IN" w:bidi="hi_IN"/>
        </w:rPr>
      </w:r>
      <w:r>
        <w:rPr>
          <w:lang w:val="hi_IN" w:bidi="hi_IN"/>
        </w:rPr>
        <w:t xml:space="preserve">मूसा कहता है कि मरारी </w:t>
      </w:r>
      <w:r>
        <w:rPr>
          <w:b/>
          <w:lang w:val="hi_IN" w:bidi="hi_IN"/>
        </w:rPr>
        <w:t>निवास-स्थान</w:t>
      </w:r>
      <w:r>
        <w:rPr>
          <w:lang w:val="hi_IN" w:bidi="hi_IN"/>
        </w:rPr>
        <w:t xml:space="preserve">, या यहोवा के घर के उत्तर की ओर डेरा डालेंगे। यह वह चलायमान तम्बू है जिसमें यहोवा निवास करता है और जहाँ इस्राएली यहोवा की उपासना करते हैं। निवास-स्थान के लिए उसी शब्द या वाक्यांश का उपयोग करें जिसका उपयोग आपने पिछले भागों में किया है। </w:t>
      </w:r>
      <w:r>
        <w:rPr>
          <w:lang w:val="hi_IN" w:bidi="hi_IN"/>
        </w:rPr>
        <w:t>मिलापवाले तम्बू</w:t>
      </w:r>
      <w:r>
        <w:rPr>
          <w:lang w:val="hi_IN" w:bidi="hi_IN"/>
        </w:rPr>
        <w:t xml:space="preserve"> के बारे में अधिक जानकारी के लिए, मुख्य शब्दावली देखें।</w:t>
      </w:r>
    </w:p>
    <w:p>
      <w:pPr/>
      <w:r>
        <w:rPr>
          <w:lang w:val="hi_IN" w:bidi="hi_IN"/>
        </w:rPr>
      </w:r>
      <w:r>
        <w:rPr>
          <w:lang w:val="hi_IN" w:bidi="hi_IN"/>
        </w:rPr>
        <w:t>मरारी वंश के लोग तम्बू के ढाँचों, उसकी बेंड़ों (आड़ी पट्टियों), खम्भों, आधारों और उनसे संबंधित सभी वस्तुओं के लिए जिम्मेदार होंगे, साथ ही आँगन के खम्भों, आधारों, खूंटों और रस्सियों के लिए भी।</w:t>
      </w:r>
    </w:p>
    <w:p>
      <w:pPr/>
      <w:r>
        <w:rPr>
          <w:lang w:val="hi_IN" w:bidi="hi_IN"/>
        </w:rPr>
      </w:r>
      <w:r>
        <w:rPr>
          <w:lang w:val="hi_IN" w:bidi="hi_IN"/>
        </w:rPr>
        <w:t>यहाँ रुकें और निवास-स्थान के ढांचे के लिए पिछली पुस्तकों में उपयोग किए गए शब्दों और वाक्यांशों की समीक्षा करें। इस भाग में उन्हीं शब्दों का उपयोग करें। इस ऑडियो को यहाँ रोकें।</w:t>
      </w:r>
    </w:p>
    <w:p>
      <w:pPr/>
      <w:r>
        <w:rPr>
          <w:lang w:val="hi_IN" w:bidi="hi_IN"/>
        </w:rPr>
      </w:r>
      <w:r>
        <w:rPr>
          <w:lang w:val="hi_IN" w:bidi="hi_IN"/>
        </w:rPr>
        <w:t xml:space="preserve">मूसा, हारून और हारून के पुत्रों का डेरा </w:t>
      </w:r>
      <w:r>
        <w:rPr>
          <w:b/>
          <w:lang w:val="hi_IN" w:bidi="hi_IN"/>
        </w:rPr>
        <w:t>मिलापवाले तम्बू</w:t>
      </w:r>
      <w:r>
        <w:rPr>
          <w:lang w:val="hi_IN" w:bidi="hi_IN"/>
        </w:rPr>
        <w:t xml:space="preserve"> के सामने होगा। यह निवास-स्थान का दूसरा नाम है, जिसका अर्थ है तम्बू। मिलापवाले तम्बू के लिए उसी शब्द या वाक्यांश का उपयोग करें जिसका उपयोग आपने पिछले भागों में किया था।</w:t>
      </w:r>
    </w:p>
    <w:p>
      <w:pPr/>
      <w:r>
        <w:rPr>
          <w:lang w:val="hi_IN" w:bidi="hi_IN"/>
        </w:rPr>
      </w:r>
      <w:r>
        <w:rPr>
          <w:lang w:val="hi_IN" w:bidi="hi_IN"/>
        </w:rPr>
        <w:t xml:space="preserve">मूसा और याजक </w:t>
      </w:r>
      <w:r>
        <w:rPr>
          <w:b/>
          <w:lang w:val="hi_IN" w:bidi="hi_IN"/>
        </w:rPr>
        <w:t>पवित्रस्थान</w:t>
      </w:r>
      <w:r>
        <w:rPr>
          <w:lang w:val="hi_IN" w:bidi="hi_IN"/>
        </w:rPr>
        <w:t xml:space="preserve"> के सभी कार्यों के प्रभारी होंगे। पवित्रस्थान का अर्थ है पवित्र स्थान, और यहाँ यह निवास-स्थान के पवित्र स्थान को दर्शाता है। यह वह स्थान है जहाँ याजक बलिदान चढ़ाते हैं और इस्राएलियों की ओर से विधियाँ करते हैं, ताकि इस्राएलियों का यहोवा के साथ अच्छा संबंध बना रहे। पवित्र स्थान के लिए उसी शब्द या वाक्यांश का उपयोग करें जिसका उपयोग आपने पिछले भागों में किया था। </w:t>
      </w:r>
      <w:r>
        <w:rPr>
          <w:b/>
          <w:lang w:val="hi_IN" w:bidi="hi_IN"/>
        </w:rPr>
        <w:t>पवित्र स्थान</w:t>
      </w:r>
      <w:r>
        <w:rPr>
          <w:lang w:val="hi_IN" w:bidi="hi_IN"/>
        </w:rPr>
        <w:t xml:space="preserve"> के बारे में अधिक जानकारी के लिए मुख्य शब्दावली देखें।</w:t>
      </w:r>
    </w:p>
    <w:p>
      <w:pPr/>
      <w:r>
        <w:rPr>
          <w:lang w:val="hi_IN" w:bidi="hi_IN"/>
        </w:rPr>
      </w:r>
      <w:r>
        <w:rPr>
          <w:lang w:val="hi_IN" w:bidi="hi_IN"/>
        </w:rPr>
        <w:t xml:space="preserve">मूसा और याजक पवित्र स्थान के सामने डेरा डालते हैं ताकि सभी </w:t>
      </w:r>
      <w:r>
        <w:rPr>
          <w:b/>
          <w:lang w:val="hi_IN" w:bidi="hi_IN"/>
        </w:rPr>
        <w:t>इस्राएलियों</w:t>
      </w:r>
      <w:r>
        <w:rPr>
          <w:lang w:val="hi_IN" w:bidi="hi_IN"/>
        </w:rPr>
        <w:t xml:space="preserve"> की ओर से पवित्रस्थान की रक्षा की जा सके। इस्राएली शब्द उन लोगों को दर्शाता है जो अब्राहम के वंशज हैं। वे यहोवा के चुने हुए लोग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मूसा </w:t>
      </w:r>
      <w:r>
        <w:rPr>
          <w:b/>
          <w:lang w:val="hi_IN" w:bidi="hi_IN"/>
        </w:rPr>
        <w:t>लेवियों</w:t>
      </w:r>
      <w:r>
        <w:rPr>
          <w:lang w:val="hi_IN" w:bidi="hi_IN"/>
        </w:rPr>
        <w:t xml:space="preserve"> की कुल संख्या 22,000 पुरुषों के रूप में बताता है जो एक महीने या उससे अधिक आयु के हैं। याद रखें, लेवी लोग लेवी के वंशज हैं। यहोवा ने लेवियों को निवास-स्थान की रखवाली और उसकी देखभाल करने के लिए चुना।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3:40–51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3:40–51 को सुनें और अपने मन में रखें।</w:t>
      </w:r>
    </w:p>
    <w:p>
      <w:pPr/>
      <w:r>
        <w:rPr>
          <w:lang w:val="hi_IN" w:bidi="hi_IN"/>
        </w:rPr>
      </w:r>
      <w:r>
        <w:rPr>
          <w:lang w:val="hi_IN" w:bidi="hi_IN"/>
        </w:rPr>
        <w:t>यदि सम्भव हो, तो गिनती 3:40–51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3:40–51 का ऑडियो संस्करण सबसे आसानी से समझ में आने वाले अनुवाद में सुनें।</w:t>
      </w:r>
    </w:p>
    <w:p>
      <w:pPr/>
      <w:r>
        <w:rPr>
          <w:lang w:val="hi_IN" w:bidi="hi_IN"/>
        </w:rPr>
      </w:r>
      <w:r>
        <w:rPr>
          <w:lang w:val="hi_IN" w:bidi="hi_IN"/>
        </w:rPr>
        <w:t>मूसा और इस्राएली सीनै के जंगल में हैं। मूसा ने यहोवा के निर्देशों का पालन किया और उसने अभी-अभी लेवियों या लेवी के वंशजों की जनगणना या गिनती की है।</w:t>
      </w:r>
    </w:p>
    <w:p>
      <w:pPr/>
      <w:r>
        <w:rPr>
          <w:lang w:val="hi_IN" w:bidi="hi_IN"/>
        </w:rPr>
      </w:r>
      <w:r>
        <w:rPr>
          <w:lang w:val="hi_IN" w:bidi="hi_IN"/>
        </w:rPr>
        <w:t>जैसा कि आपको स्मरण है, यहोवा ने लेवियों को विशेष रूप से अलग ठहराया था ताकि वे तम्बू अर्थात यहोवा के निवासस्थान की देखभाल और उसकी रक्षा करें। यह एक विशेष सेवा थी जो उन्होंने समस्त इस्राएलियों की ओर से की थी। यहोवा पहले ही कह चुका है कि लेवी इस्राएल के सब पहलौठे पुत्रों के स्थान पर होंगे। अब यहोवा मूसा को और अधिक विशेष निर्देश देता है।</w:t>
      </w:r>
    </w:p>
    <w:p>
      <w:pPr/>
      <w:r>
        <w:rPr>
          <w:lang w:val="hi_IN" w:bidi="hi_IN"/>
        </w:rPr>
      </w:r>
      <w:r>
        <w:rPr>
          <w:lang w:val="hi_IN" w:bidi="hi_IN"/>
        </w:rPr>
        <w:t>यहोवा मूसा से कहता है कि वह उन सभी पहिलौठे इस्राएली पुत्रों के नाम गिनें और उन्हें सूचीबद्ध करे, जो एक महीने या उससे अधिक उम्र के हैं। जैसा कि आपको याद है, इस्राएलियों के सभी पहिलौठे पुत्र मिस्र से निकलने के समय से यहोवा के थे। इस्राएली अपने पहलौठे पुत्रों को छुड़ा सकते थे, अर्थात उनके बदले यहोवा को एक मेम्ने का बलिदान चढ़ाकर उन्हें वापस ले सकते थे। परन्तु अब यहोवा मूसा से कहता है कि वह चाहता है कि एक महीने या उससे अधिक आयु के सभी लेवी पुरुष, अन्य इस्राएली गोत्रों के सभी पहलौठे पुरुषों के स्थान पर उसके लिए हों। और यद्यपि इस्राएलियों के पहलौठे पशु यहोवा के हैं, फिर भी यहोवा कहता है कि वह उनके स्थान पर लेवियों के पशुओं को स्वीकार करेगा। इसमें मवेशी और अन्य पशु शामिल हैं। इसका अर्थ है कि लेवियों के सभी पशु भी यहोवा के हैं। यहोवा कहता है "मैं यहोवा हूँ" ताकि इस्राएलियों को यह याद दिलाया जा सके कि यहोवा कौन है और यह स्पष्ट किया जा सके कि यहोवा ने लेवियों को अपने लिए अलग किया है।</w:t>
      </w:r>
    </w:p>
    <w:p>
      <w:pPr/>
      <w:r>
        <w:rPr>
          <w:lang w:val="hi_IN" w:bidi="hi_IN"/>
        </w:rPr>
      </w:r>
      <w:r>
        <w:rPr>
          <w:lang w:val="hi_IN" w:bidi="hi_IN"/>
        </w:rPr>
        <w:t>मूसा यहोवा की आज्ञा मानता है और इस्राएली पहिलौठे पुरुषों की गिनती ठीक वैसे ही करता है जैसा यहोवा ने आज्ञा दी थी। उनकी संख्या 22,273 है। जैसा कि आप जानते हैं, यह संख्या लेवियों के कुल पुरुषों की संख्या से केवल 273 अधिक है। यहोवा एक बार फिर अपना नाम बताता है, "मैं यहोवा हूँ," और फिर मूसा को निर्देश देता है कि शेष 273 पहिलौठे के साथ क्या करना है।</w:t>
      </w:r>
    </w:p>
    <w:p>
      <w:pPr/>
      <w:r>
        <w:rPr>
          <w:lang w:val="hi_IN" w:bidi="hi_IN"/>
        </w:rPr>
      </w:r>
      <w:r>
        <w:rPr>
          <w:lang w:val="hi_IN" w:bidi="hi_IN"/>
        </w:rPr>
        <w:t>चूँकि लेवी पुरुषों से अधिक इस्राएली पुत्र हैं, इसलिए यहोवा कहता है कि इस्राएलियों को शेष पहिलौठे को छुड़ाना या उन्हें मुक्त करना चाहिए। याद रखें, छुड़ाने का अर्थ है किसी व्यक्ति या वस्तु को मुक्त करना, या किसी वस्तु का स्वामित्व किसी दूसरे व्यक्ति को हस्तांतरित करना। यहोवा के लिए बलिदान के रूप में पहलौठों के प्राण देने के स्थान पर, इस्राएलियों को उन्हें छुड़ाने के लिए प्रत्येक पहलौठे के लिए 5 शेकेल देना होगा। आमतौर पर, शेकेल चाँदी के टुकड़े होते थे जिनका वजन लगभग 11.4 ग्राम होता था, इसलिए 5 शेकेल लगभग 57 ग्राम चाँदी के बराबर होता था। पाँच शेकेल लगभग उतनी राशि थी जितनी किसी व्यक्ति को 6 महीने के काम के लिए मिलती थी।</w:t>
      </w:r>
    </w:p>
    <w:p>
      <w:pPr/>
      <w:r>
        <w:rPr>
          <w:lang w:val="hi_IN" w:bidi="hi_IN"/>
        </w:rPr>
      </w:r>
      <w:r>
        <w:rPr>
          <w:lang w:val="hi_IN" w:bidi="hi_IN"/>
        </w:rPr>
        <w:t xml:space="preserve">यहाँ रुकें और समूह में एक </w:t>
      </w:r>
      <w:r>
        <w:rPr>
          <w:lang w:val="hi_IN" w:bidi="hi_IN"/>
        </w:rPr>
        <w:t>शेकेल</w:t>
      </w:r>
      <w:r>
        <w:rPr>
          <w:lang w:val="hi_IN" w:bidi="hi_IN"/>
        </w:rPr>
        <w:t xml:space="preserve"> की तस्वीर देखें। आपकी संस्कृति में, जब किसी चीज़ का भुगतान पर्याप्त नहीं होता तो क्या होता है? आप एक-दूसरे के साथ मोल-भाव कैसे करते हैं, या पर्याप्त भुगतान कैसे करते हैं? इस ऑडियो को यहाँ रोकें।</w:t>
      </w:r>
    </w:p>
    <w:p>
      <w:pPr/>
      <w:r>
        <w:rPr>
          <w:lang w:val="hi_IN" w:bidi="hi_IN"/>
        </w:rPr>
      </w:r>
      <w:r>
        <w:rPr>
          <w:lang w:val="hi_IN" w:bidi="hi_IN"/>
        </w:rPr>
        <w:t>इस्राएलियों द्वारा उपयोग किए जाने वाले शेकेल पवित्रस्थान के शेकेल के अनुसार होने चाहिए। यह स्पष्ट नहीं है कि "पवित्रस्थान के शेकेल" से मूसा का क्या अर्थ था, लेकिन यह संभव है कि लेवियों ने निवासस्थान की सेवा में सामान्य खरीद और बिक्री की तुलना में वजन के अलग मानक का उपयोग किया हो। मूसा कहता है कि पवित्रस्थान का शेकेल का वजन बीस गेरा के बराबर होना चाहिए। गेरा वजन की सबसे छोटी इकाई थी, जो 0.6 ग्राम से भी कम थी। यह स्पष्ट है कि इस्राएलियों द्वारा छुड़ौती के मूल्य के लिए शेकेलों को जिस प्रकार मापा जाता था, वह उसी मानक के अनुसार होना चाहिए था जिसका उपयोग निवासस्थान में किया जाता था।</w:t>
      </w:r>
    </w:p>
    <w:p>
      <w:pPr/>
      <w:r>
        <w:rPr>
          <w:lang w:val="hi_IN" w:bidi="hi_IN"/>
        </w:rPr>
      </w:r>
      <w:r>
        <w:rPr>
          <w:lang w:val="hi_IN" w:bidi="hi_IN"/>
        </w:rPr>
        <w:t>यहाँ रुकें और समूह में इस प्रश्न पर चर्चा करें: आप जहाँ रहते हैं, वहाँ भुगतान के तरीकों को मानकीकृत कैसे किया जाता है, या उन्हें एक समान कैसे बनाया जाता है? यदि भुगतान की कोई मानकीकृत प्रणाली नहीं है, तो सभी को किस समान वस्तु का व्यापार करना पड़ता है? इस ऑडियो को यहाँ रोकें।</w:t>
      </w:r>
    </w:p>
    <w:p>
      <w:pPr/>
      <w:r>
        <w:rPr>
          <w:lang w:val="hi_IN" w:bidi="hi_IN"/>
        </w:rPr>
      </w:r>
      <w:r>
        <w:rPr>
          <w:lang w:val="hi_IN" w:bidi="hi_IN"/>
        </w:rPr>
        <w:t>मूसा यहोवा की आज्ञाओं का पालन करता है और शेष 273 पहलौठों को छुड़ाने के लिए इस्राएलियों से चाँदी इकट्ठा करता है। मूसा द्वारा इकट्ठा किए गए चाँदी के सभी टुकड़े पवित्रस्थान के मानक के अनुसार तौले जाते हैं। फिर मूसा 1,365 चाँदी के टुकड़े हारून और उसके पुत्रों या याजकों को देता है। इस तरह, मूसा लेवियों और इस्राएली पहिलौठों के बारे में यहोवा की सभी आज्ञाओं का पालन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3:40–51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से कहता है कि वह सभी इस्राएली पहलौठे पुरुषों के नाम गिनें और उन्हें सूचीबद्ध करे। यहोवा कहता है कि वह पहलौठों के स्थान पर लेवियों और उनके पशुओं को लेगा, और लेवी यहोवा के होंगे, क्योंकि वही यहोवा है। मूसा यहोवा की आज्ञा का पालन करता है और इस्राएल के 22,273 पहलौठे पुत्रों की गिनती करता है।</w:t>
      </w:r>
    </w:p>
    <w:p>
      <w:pPr/>
      <w:r>
        <w:rPr>
          <w:lang w:val="hi_IN" w:bidi="hi_IN"/>
        </w:rPr>
      </w:r>
      <w:r>
        <w:rPr>
          <w:b/>
          <w:lang w:val="hi_IN" w:bidi="hi_IN"/>
        </w:rPr>
        <w:t>दूसरे दृश्य में:</w:t>
      </w:r>
      <w:r>
        <w:rPr>
          <w:lang w:val="hi_IN" w:bidi="hi_IN"/>
        </w:rPr>
        <w:t xml:space="preserve"> यहोवा मूसा को फिर से निर्देश देता है कि लेवी इस्राएल के पहलौठों के स्थान पर होंगे। क्योंकि लेवियों की संख्या से 273 अधिक पहलौठे हैं, इसलिए यहोवा कहता है कि शेष 273 पहलौठों के लिए इस्राएलियों को प्रति व्यक्ति 5 शेकेल देना होगा। इस्राएलियों को शेकेल को निवास-स्थान के मानक से मापना होगा। यहोवा मूसा से कहता है कि वह मूसा द्वारा इकट्ठा किया गया धन हारून और उसके पुत्रों को दे दे।</w:t>
      </w:r>
    </w:p>
    <w:p>
      <w:pPr/>
      <w:r>
        <w:rPr>
          <w:lang w:val="hi_IN" w:bidi="hi_IN"/>
        </w:rPr>
      </w:r>
      <w:r>
        <w:rPr>
          <w:b/>
          <w:lang w:val="hi_IN" w:bidi="hi_IN"/>
        </w:rPr>
        <w:t>तीसरे दृश्य में:</w:t>
      </w:r>
      <w:r>
        <w:rPr>
          <w:lang w:val="hi_IN" w:bidi="hi_IN"/>
        </w:rPr>
        <w:t xml:space="preserve"> मूसा यहोवा की सभी आज्ञाओं का पालन करता है; वह शेष 273 पहलौठे पुत्रों में से प्रत्येक के लिए निवास-स्थान के मानक के अनुसार 5 शेकेल एकत्र करता है। मूसा इकट्ठा किया गया धन, 1,365 शेकेल याजकों को दे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इस्राएली पहलौठे</w:t>
      </w:r>
    </w:p>
    <w:p>
      <w:pPr>
        <w:pStyle w:val="ListBullet"/>
        <w:spacing w:line="240" w:lineRule="auto"/>
        <w:ind w:left="720"/>
      </w:pPr>
      <w:r>
        <w:rPr>
          <w:lang w:val="hi_IN" w:bidi="hi_IN"/>
        </w:rPr>
      </w:r>
      <w:r>
        <w:rPr>
          <w:lang w:val="hi_IN" w:bidi="hi_IN"/>
        </w:rPr>
        <w:t>शेष लेवी</w:t>
      </w:r>
    </w:p>
    <w:p>
      <w:pPr>
        <w:pStyle w:val="ListBullet"/>
        <w:spacing w:line="240" w:lineRule="auto"/>
        <w:ind w:left="720"/>
      </w:pPr>
      <w:r>
        <w:rPr>
          <w:lang w:val="hi_IN" w:bidi="hi_IN"/>
        </w:rPr>
      </w:r>
      <w:r>
        <w:rPr>
          <w:lang w:val="hi_IN" w:bidi="hi_IN"/>
        </w:rPr>
        <w:t>लेवियों के पशु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से कहता है कि वह इस्राएल के सभी पहलौठों की गिनती करे और उनके नामों की सूची बनाए। ये वे इस्राएली पुत्र थे जो परिवार में पहले पैदा हुए थे और एक महीने या उससे अधिक उम्र के थे।</w:t>
      </w:r>
    </w:p>
    <w:p>
      <w:pPr/>
      <w:r>
        <w:rPr>
          <w:lang w:val="hi_IN" w:bidi="hi_IN"/>
        </w:rPr>
      </w:r>
      <w:r>
        <w:rPr>
          <w:lang w:val="hi_IN" w:bidi="hi_IN"/>
        </w:rPr>
        <w:t>यह याद रखना महत्वपूर्ण है कि यहोवा पहले ही मूसा से कह चुका है कि लेवी इस्राएल के पहलौठों को छुड़ाएँगे, अर्थात उनके स्थान पर होंगे। परन्तु अब यहोवा इस बात के बारे में और अधिक विवरण देता है कि यह कैसे होगा।</w:t>
      </w:r>
    </w:p>
    <w:p>
      <w:pPr/>
      <w:r>
        <w:rPr>
          <w:lang w:val="hi_IN" w:bidi="hi_IN"/>
        </w:rPr>
      </w:r>
      <w:r>
        <w:rPr>
          <w:lang w:val="hi_IN" w:bidi="hi_IN"/>
        </w:rPr>
        <w:t>यहोवा मूसा से कहता है कि लेवी और उनके पशु यहोवा के हैं, और वे इस्राएल के पहलौठे पुत्रों और पशुओं के स्थान पर होंगे। यहोवा अपना व्यक्तिगत नाम, “मैं यहोवा हूँ,” प्रकट करता है ताकि इस्राएलियों को उनके साथ अपने संबंध की याद दिलाए और लेवियों की महत्वपूर्ण भूमिका पर बल दे।</w:t>
      </w:r>
    </w:p>
    <w:p>
      <w:pPr/>
      <w:r>
        <w:rPr>
          <w:lang w:val="hi_IN" w:bidi="hi_IN"/>
        </w:rPr>
      </w:r>
      <w:r>
        <w:rPr>
          <w:lang w:val="hi_IN" w:bidi="hi_IN"/>
        </w:rPr>
        <w:t>मूसा अपने आज्ञाकारिता को स्पष्ट करते हुए बार-बार यह दोहराता है कि उसने सब कुछ “जैसा यहोवा ने कहा” वैसा ही किया। मूसा इस्राएली पहलौठों की गिनती ठीक वैसे ही करता है जैसा यहोवा ने कहा था। पहलौठों की संख्या 22,273 है।</w:t>
      </w:r>
    </w:p>
    <w:p>
      <w:pPr/>
      <w:r>
        <w:rPr>
          <w:lang w:val="hi_IN" w:bidi="hi_IN"/>
        </w:rPr>
      </w:r>
      <w:r>
        <w:rPr>
          <w:lang w:val="hi_IN" w:bidi="hi_IN"/>
        </w:rPr>
        <w:t>यह याद रखना महत्वपूर्ण है कि जब मूसा ने लेवियों की गिनती की, तो उनकी संख्या एक महीने या उससे अधिक आयु के 22,000 पुरुषों की थी। पहलौठे पुत्रों की कुल संख्या लेवियों से केवल 273 लोग ही अधिक थी!</w:t>
      </w:r>
    </w:p>
    <w:p>
      <w:pPr/>
      <w:r>
        <w:rPr>
          <w:lang w:val="hi_IN" w:bidi="hi_IN"/>
        </w:rPr>
      </w:r>
      <w:r>
        <w:rPr>
          <w:lang w:val="hi_IN" w:bidi="hi_IN"/>
        </w:rPr>
        <w:t>यहोवा मूसा को फिर से वही निर्देश देता है और कहता है कि लेवी इस्राएल के पहलौठे पुत्रों को छुड़ाएँगे, अर्थात उनके स्थान पर होंगे और उन्हें मुक्त करेंगे। यहोवा फिर से अपने व्यक्तिगत नाम "मैं यहोवा हूँ," का उपयोग करता है ताकि यह जोर दिया जा सके कि लेवी उसके हैं। केवल इस बार, यहोवा इस बारे में विशेष विवरण देता है कि लेवी पहिलौठे पुरुषों को कैसे छुड़ाएँगे।</w:t>
      </w:r>
    </w:p>
    <w:p>
      <w:pPr/>
      <w:r>
        <w:rPr>
          <w:lang w:val="hi_IN" w:bidi="hi_IN"/>
        </w:rPr>
      </w:r>
      <w:r>
        <w:rPr>
          <w:lang w:val="hi_IN" w:bidi="hi_IN"/>
        </w:rPr>
        <w:t>क्योंकि लेवियों की संख्या से 273 अधिक पहलौठे पुरुष हैं, इसलिए यहोवा कहता है कि शेष 273 पहलौठे पुरुषों के लिए इस्राएलियों को प्रति व्यक्ति 5 शेकेल देना होगा। जब यहोवा कहता है कि शेकेल को पवित्रस्थान के शेकेल से मापना है, तो इसका अर्थ शायद निवास-स्थान के मानक के अनुसार है।</w:t>
      </w:r>
    </w:p>
    <w:p>
      <w:pPr/>
      <w:r>
        <w:rPr>
          <w:lang w:val="hi_IN" w:bidi="hi_IN"/>
        </w:rPr>
      </w:r>
      <w:r>
        <w:rPr>
          <w:lang w:val="hi_IN" w:bidi="hi_IN"/>
        </w:rPr>
        <w:t>इसे दिखाने का एक तरीका यह है कि इस्राएली अपने शेकेलों, अर्थात चाँदी के टुकड़ों को तौलें, ताकि यह सुनिश्चित हो सके कि वे सभी समान वजन के हैं।</w:t>
      </w:r>
    </w:p>
    <w:p>
      <w:pPr/>
      <w:r>
        <w:rPr>
          <w:lang w:val="hi_IN" w:bidi="hi_IN"/>
        </w:rPr>
      </w:r>
      <w:r>
        <w:rPr>
          <w:lang w:val="hi_IN" w:bidi="hi_IN"/>
        </w:rPr>
        <w:t>यहोवा मूसा से कहता है कि वह मूसा द्वारा इकट्ठा किया गया धन हारून और उसके पुत्रों को दे दे। यह याद रखना महत्वपूर्ण है कि हारून महायाजक है और उसके पुत्र याजक हैं। मूसा के अतिरिक्त, वही एकमात्र लोग हैं जिन्हें यहोवा निवास-स्थान में प्रवेश करने की अनुमति देता है।</w:t>
      </w:r>
    </w:p>
    <w:p>
      <w:pPr/>
      <w:r>
        <w:rPr>
          <w:lang w:val="hi_IN" w:bidi="hi_IN"/>
        </w:rPr>
      </w:r>
      <w:r>
        <w:rPr>
          <w:lang w:val="hi_IN" w:bidi="hi_IN"/>
        </w:rPr>
        <w:t>मूसा इस्राएली पहलौठों के लिए 1,365 शेकेल लेता है और वे शेकेल हारून और उसके पुत्रों को देता है। यह 273 अतिरिक्त इस्राएली पहलौठे पुरुषों में से प्रत्येक के लिए 5 शेकेल है।</w:t>
      </w:r>
    </w:p>
    <w:p>
      <w:pPr/>
      <w:r>
        <w:rPr>
          <w:lang w:val="hi_IN" w:bidi="hi_IN"/>
        </w:rPr>
      </w:r>
      <w:r>
        <w:rPr>
          <w:lang w:val="hi_IN" w:bidi="hi_IN"/>
        </w:rPr>
        <w:t>मूसा सब कुछ ठीक वैसे ही करता है जैसा यहोवा ने आज्ञा दी थी। यह पुनरावृत्ति गिनती की पुस्तक में एक प्रमुख विषय को दर्शाती है—कि मूसा यहोवा की सभी आज्ञाओं का ठीक-ठीक पालन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3:40–51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इस्राएली पहलौठे</w:t>
      </w:r>
    </w:p>
    <w:p>
      <w:pPr>
        <w:pStyle w:val="ListBullet"/>
        <w:spacing w:line="240" w:lineRule="auto"/>
        <w:ind w:left="720"/>
      </w:pPr>
      <w:r>
        <w:rPr>
          <w:lang w:val="hi_IN" w:bidi="hi_IN"/>
        </w:rPr>
      </w:r>
      <w:r>
        <w:rPr>
          <w:lang w:val="hi_IN" w:bidi="hi_IN"/>
        </w:rPr>
        <w:t>शेष लेवी</w:t>
      </w:r>
    </w:p>
    <w:p>
      <w:pPr>
        <w:pStyle w:val="ListBullet"/>
        <w:spacing w:line="240" w:lineRule="auto"/>
        <w:ind w:left="720"/>
      </w:pPr>
      <w:r>
        <w:rPr>
          <w:lang w:val="hi_IN" w:bidi="hi_IN"/>
        </w:rPr>
      </w:r>
      <w:r>
        <w:rPr>
          <w:lang w:val="hi_IN" w:bidi="hi_IN"/>
        </w:rPr>
        <w:t>लेवियों के पशु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करके दिखाएँ कि यहोवा मूसा से कह रहा है कि वह इस्राएल के सभी पहलौठे पुरुषों की गिनती करे और उनके नामों की सूची बनाए। यहोवा कहता है कि वह पहलौठों के स्थान पर लेवियों और उनके पशुओं को लेगा, और लेवी यहोवा के होंगे, क्योंकि वही यहोवा है। मूसा आज्ञा का पालन करता है और 22,273 इस्राएली पहलौठों की गिनती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पहलौठे पुत्र की भूमिका निभाने वाले व्यक्ति से पूछें, "आप क्या महसूस कर रहे हैं या क्या सोच रहे हैं?" वह व्यक्ति इस तरह उत्तर दे सकता है: "मुझे राहत महसूस होती है। मैं यहोवा का बहुत आभारी हूँ कि उसने मेरे लिए अपने परिवार के साथ स्वतंत्र रूप से रहने का तरीका प्रदान किया," या, "मैं लेवी के यहोवा के प्रति समर्पण की सराहना करता हूँ। लेवियों के पास जो कुछ भी है वह सब यहोवा का है और वे उसे यहोवा के उद्देश्यों के लिए उपयोग करते हैं," या, "मैं आश्चर्यचकित हूँ। मैं विश्वास नहीं कर सकता कि पहलौठे पुत्रों की संख्या लगभग लेवियों की संख्या के बराबर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करके दिखाएँ कि यहोवा मूसा को फिर से निर्देश दे रहा है कि लेवी इस्राएल के पहलौठे पुत्रों के स्थान पर होंगे। यहोवा कहता है कि लेवी इस्राएल के पहलौठे पुत्रों और उनके पशुओं को छुड़ाएँगे। क्योंकि लेवियों की संख्या से 273 अधिक पहलौठे पुत्र हैं, इसलिए यहोवा कहता है कि इस्राएलियों को शेष 273 पहलौठे पुत्रों के लिए प्रत्येक व्यक्ति के लिए 5 शेकेल देना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परिवार की भूमिका निभाने वाले व्यक्ति से पूछें जिसका पहलौठे पुत्र है, "आप क्या महसूस कर रहे हैं या क्या सोच रहे हैं?" वह व्यक्ति इस तरह उत्तर दे सकता है: "मुझे राहत महसूस होती है। मैं शेष बचे हुए पहलौठे पुत्रों के परिणामों से डर गया था, परन्तु एक बार फिर यहोवा ने अपने साथ अच्छा संबंध बनाए रखने का मार्ग प्रदान किया,” या, “मैं पाँच शेकेल देने के लिए तैयार हूँ, यदि इसका अर्थ है कि मेरा प्रिय पुत्र मेरे साथ बना रहे,” या, “मैं कृतज्ञ महसूस करता हूँ। मैं आभारी हूँ कि लेवी हमारे लिए यह बोझ उठा रहे हैं और हमारी ओर से अपना जीवन यहोवा को समर्पित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अभिनय करके दिखाएँ कि इस्राएली निवास-स्थान के मानक के अनुसार शेकेलों को तौल रहे हैं। यहोवा मूसा से कहता है कि वह मूसा द्वारा इकट्ठा किया गया धन हारून और उसके पुत्रों को दे दे।</w:t>
      </w:r>
    </w:p>
    <w:p>
      <w:pPr/>
      <w:r>
        <w:rPr>
          <w:lang w:val="hi_IN" w:bidi="hi_IN"/>
        </w:rPr>
      </w:r>
      <w:r>
        <w:rPr>
          <w:lang w:val="hi_IN" w:bidi="hi_IN"/>
        </w:rPr>
        <w:t>अभिनय करके दिखाएँ कि मूसा यहोवा की हर बात का पालन कर रहा है। मूसा शेष 273 पहलौठे पुत्रों में से प्रत्येक के लिए निवासस्थान के मानक के अनुसार 5 शेकेल इकट्ठा करता है। मूसा इकट्ठा किया गया धन, 1365 शेकेल, हारून और उसके पुत्रों को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से उत्तर दे सकता है: "मैं सम्मानित महसूस करता हूँ। मुझे सम्मानित महसूस होता है कि यहोवा ने हमारे परिवार को यहोवा के लिए चुना," या, "मैं आश्चर्यचकित हूँ। सब कुछ यहोवा के नियंत्रण में है, हमारा पहलौठों का स्थान लेने से लेकर निवासस्थान की सेवा के लिए धन इकट्ठा करने तक," या, "मुझे यहोवा पर भरोसा है कि वह हमारी आपूर्ति करेगा। हमारे पास जो कुछ भी है वह सब यहोवा का है, और मुझे पता है कि यहोवा हमारी देखभाल करेगा।"</w:t>
      </w:r>
      <w:r>
        <w:rPr>
          <w:lang w:val="hi_IN" w:bidi="hi_IN"/>
        </w:rPr>
      </w:r>
    </w:p>
    <w:p>
      <w:pPr>
        <w:pStyle w:val="Heading3"/>
      </w:pPr>
      <w:r>
        <w:rPr>
          <w:lang w:val="hi_IN" w:bidi="hi_IN"/>
        </w:rPr>
        <w:t>आवश्यक जानकारी</w:t>
      </w:r>
    </w:p>
    <w:p>
      <w:pPr/>
      <w:r>
        <w:rPr>
          <w:lang w:val="hi_IN" w:bidi="hi_IN"/>
        </w:rPr>
      </w:r>
      <w:r>
        <w:rPr>
          <w:lang w:val="hi_IN" w:bidi="hi_IN"/>
        </w:rPr>
        <w:t>गिनती 3:40–51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से कहता है कि वह </w:t>
      </w:r>
      <w:r>
        <w:rPr>
          <w:b/>
          <w:lang w:val="hi_IN" w:bidi="hi_IN"/>
        </w:rPr>
        <w:t>इस्राएलियों</w:t>
      </w:r>
      <w:r>
        <w:rPr>
          <w:lang w:val="hi_IN" w:bidi="hi_IN"/>
        </w:rPr>
        <w:t xml:space="preserve"> के सभी पहलौठे पुत्रों की गिनती करे। यहोवा कहता है कि </w:t>
      </w:r>
      <w:r>
        <w:rPr>
          <w:b/>
          <w:lang w:val="hi_IN" w:bidi="hi_IN"/>
        </w:rPr>
        <w:t>लेवी</w:t>
      </w:r>
      <w:r>
        <w:rPr>
          <w:lang w:val="hi_IN" w:bidi="hi_IN"/>
        </w:rPr>
        <w:t xml:space="preserve"> इस्राएलियों के पहलौठे पुत्रों के स्थान पर होंगे। याद रखें, इस्राएलियों से तात्पर्य अब्राहम के सभी वंशजों से है, अर्थात यहोवा के चुने हुए लोग। यद्यपि लेवी भी इस्राएली ही हैं, वे लेवी के वंशज हैं, और यहोवा ने उन्हें विशेष रूप से निवास-स्थान की रखवाली और उसकी देखभाल के लिए चुना है। यह सुनिश्चित करें कि इस्राएलियों और लेवियों के लिए उसी शब्द या वाक्यांश का उपयोग करें जिसका उपयोग आपने पिछले भागों में किया है। </w:t>
      </w:r>
      <w:r>
        <w:rPr>
          <w:b/>
          <w:lang w:val="hi_IN" w:bidi="hi_IN"/>
        </w:rPr>
        <w:t>इस्राएलियों</w:t>
      </w:r>
      <w:r>
        <w:rPr>
          <w:lang w:val="hi_IN" w:bidi="hi_IN"/>
        </w:rPr>
        <w:t xml:space="preserve"> या </w:t>
      </w:r>
      <w:r>
        <w:rPr>
          <w:b/>
          <w:lang w:val="hi_IN" w:bidi="hi_IN"/>
        </w:rPr>
        <w:t>लेवियों</w:t>
      </w:r>
      <w:r>
        <w:rPr>
          <w:lang w:val="hi_IN" w:bidi="hi_IN"/>
        </w:rPr>
        <w:t xml:space="preserve"> के बारे में अधिक जानकारी के लिए, मुख्य शब्दावली को देखें।</w:t>
      </w:r>
    </w:p>
    <w:p>
      <w:pPr/>
      <w:r>
        <w:rPr>
          <w:lang w:val="hi_IN" w:bidi="hi_IN"/>
        </w:rPr>
      </w:r>
      <w:r>
        <w:rPr>
          <w:b/>
          <w:lang w:val="hi_IN" w:bidi="hi_IN"/>
        </w:rPr>
        <w:t>यहोवा</w:t>
      </w:r>
      <w:r>
        <w:rPr>
          <w:lang w:val="hi_IN" w:bidi="hi_IN"/>
        </w:rPr>
        <w:t xml:space="preserve"> कहता है कि वह लेवियों को इस्राएली पहलौठों के स्थान पर स्वीकार करेगा। लेवी यहोवा के हैं क्योंकि वह यहोवा है। यहोवा परमेश्वर का व्यक्तिगत नाम है, और इस पूरे भाग में इसका उपयोग किया गया है। यह सुनिश्चित करें कि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लेवियों के सभी </w:t>
      </w:r>
      <w:r>
        <w:rPr>
          <w:b/>
          <w:lang w:val="hi_IN" w:bidi="hi_IN"/>
        </w:rPr>
        <w:t>पशु</w:t>
      </w:r>
      <w:r>
        <w:rPr>
          <w:lang w:val="hi_IN" w:bidi="hi_IN"/>
        </w:rPr>
        <w:t xml:space="preserve"> भी यहोवा के ही हैं। यहाँ, पशुओं का अर्थ केवल मवेशियों से नहीं है, बल्कि भेड़ों, बकरियों, ऊँटों और गधों से भी है।</w:t>
      </w:r>
    </w:p>
    <w:p>
      <w:pPr/>
      <w:r>
        <w:rPr>
          <w:lang w:val="hi_IN" w:bidi="hi_IN"/>
        </w:rPr>
      </w:r>
      <w:r>
        <w:rPr>
          <w:lang w:val="hi_IN" w:bidi="hi_IN"/>
        </w:rPr>
        <w:t xml:space="preserve">यहोवा इस्राएलियों के लिए शेष 273 पहलौठों को </w:t>
      </w:r>
      <w:r>
        <w:rPr>
          <w:b/>
          <w:lang w:val="hi_IN" w:bidi="hi_IN"/>
        </w:rPr>
        <w:t>छुड़ाने</w:t>
      </w:r>
      <w:r>
        <w:rPr>
          <w:lang w:val="hi_IN" w:bidi="hi_IN"/>
        </w:rPr>
        <w:t xml:space="preserve"> का एक तरीका प्रदान करता है। यहाँ छुड़ाने का अर्थ है मूल्य देकर वापस लेना या मुक्त करना। 5 शेकेल का भुगतान करके, इस्राएली अपने पहलौठे पुत्रों को मुक्त कर सकते थे। यह सुनिश्चित करें कि छुड़ाने के लिए उसी शब्द या वाक्यांश का उपयोग करें जिसका उपयोग आपने पिछले भागों में किया है। </w:t>
      </w:r>
      <w:r>
        <w:rPr>
          <w:b/>
          <w:lang w:val="hi_IN" w:bidi="hi_IN"/>
        </w:rPr>
        <w:t>छुड़ाने</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इस्राएलियों को यह सुनिश्चित करना चाहिए कि वे </w:t>
      </w:r>
      <w:r>
        <w:rPr>
          <w:b/>
          <w:lang w:val="hi_IN" w:bidi="hi_IN"/>
        </w:rPr>
        <w:t>पवित्रस्थान</w:t>
      </w:r>
      <w:r>
        <w:rPr>
          <w:lang w:val="hi_IN" w:bidi="hi_IN"/>
        </w:rPr>
        <w:t xml:space="preserve"> के शेकेल के समान ही मानक का उपयोग करें। शेकेल चाँदी से बनी माप की एक इकाई है। निवास-स्थान, जिसका अर्थ है पवित्र स्थान, यह मिलाप वाले तम्बू को दर्शाता है। लेवियों द्वारा निवास-स्थान में जिस मानक के अनुसार चाँदी का वजन किया जाता था, उसी मानक का उपयोग इस्राएलियों को भी अपने पहलौठों को छुड़ाते समय करना था। पवित्रस्थान के लिए उसी शब्द या वाक्यांश का उपयोग करें जिसका उपयोग आपने पिछले भागों में किया था।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एक </w:t>
      </w:r>
      <w:r>
        <w:rPr>
          <w:lang w:val="hi_IN" w:bidi="hi_IN"/>
        </w:rPr>
        <w:t>शेकेल</w:t>
      </w:r>
      <w:r>
        <w:rPr>
          <w:lang w:val="hi_IN" w:bidi="hi_IN"/>
        </w:rPr>
        <w:t xml:space="preserve"> की तस्वीर देखें। चर्चा करें कि आप शेकेल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अधिक जानकारी के लिए मुख्य शब्दावली में </w:t>
      </w:r>
      <w:r>
        <w:rPr>
          <w:b/>
          <w:lang w:val="hi_IN" w:bidi="hi_IN"/>
        </w:rPr>
        <w:t>शेकेल</w:t>
      </w:r>
      <w:r>
        <w:rPr>
          <w:lang w:val="hi_IN" w:bidi="hi_IN"/>
        </w:rPr>
        <w:t xml:space="preserve">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4:1–20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4:1–20 को सुनें और अपने मन में रखें।</w:t>
      </w:r>
    </w:p>
    <w:p>
      <w:pPr/>
      <w:r>
        <w:rPr>
          <w:lang w:val="hi_IN" w:bidi="hi_IN"/>
        </w:rPr>
      </w:r>
      <w:r>
        <w:rPr>
          <w:lang w:val="hi_IN" w:bidi="hi_IN"/>
        </w:rPr>
        <w:t>यदि सम्भव हो, तो गिनती 4:1–20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4:1–20 का ऑडियो संस्करण सबसे आसानी से समझ में आने वाले अनुवाद में सुनें।</w:t>
      </w:r>
    </w:p>
    <w:p>
      <w:pPr/>
      <w:r>
        <w:rPr>
          <w:lang w:val="hi_IN" w:bidi="hi_IN"/>
        </w:rPr>
      </w:r>
      <w:r>
        <w:rPr>
          <w:lang w:val="hi_IN" w:bidi="hi_IN"/>
        </w:rPr>
        <w:t>पिछले भागों में, यहोवा ने मूसा से कहा था कि वह लेवियों के साथ-साथ सभी पहलौठे पुरुषों की जनगणना करे। फिर, यहोवा ने मूसा से कहा कि लेवी पहलौठे पुरुषों के स्थान पर होंगे। लेवी यहोवा के हैं। अब यहोवा मूसा को लेवियों की ज़िम्मेदारियों के बारे में बताएगा। मूसा और हारून निवास-स्थान में यहोवा की बात सुन रहे हैं। इस्राएलियों में से कुशल कारीगरों ने सीनै पर्वत के पास जंगल में निवास-स्थान को बनाया और उसे स्थापित किया। पिछले भागों में, यहोवा ने बताया था कि निवास-स्थान में लेवियों के प्रत्येक कुल की क्या जिम्मेदारियाँ थीं। अब, इन भागों में, यहोवा और अधिक विस्तार से बताता है कि जब इस्राएली सीनै पर्वत से उस देश की ओर यात्रा करेंगे जिसे यहोवा ने उन्हें देने का वादा किया है, तब लेवियों के प्रत्येक कुल की क्या जिम्मेदारियाँ होंगी। यहोवा मूसा और हारून को यह भी निर्देश देता है कि लोग यात्रा के दौरान उन विशेष वस्तुओं को, जो यहोवा ने इस्राएलियों से वादा किए हुए देश की ओर जाते समय साथ ले जानी हैं, कैसे लपेटें और उठाकर ले जाएँ।</w:t>
      </w:r>
    </w:p>
    <w:p>
      <w:pPr/>
      <w:r>
        <w:rPr>
          <w:lang w:val="hi_IN" w:bidi="hi_IN"/>
        </w:rPr>
      </w:r>
      <w:r>
        <w:rPr>
          <w:lang w:val="hi_IN" w:bidi="hi_IN"/>
        </w:rPr>
        <w:t>यहोवा मूसा और हारून को निर्देश देता है कि वे लेवी के पुत्र कहात के वंशजों की गणना करें, अर्थात लोगों की सावधानीपूर्वक गिनती करें। कहात लेवी का सबसे बड़ा पुत्र नहीं था। हालाँकि, महायाजक हारून कहाती था, अर्थात कहात का वंशज, और संभवतः इसी कारण यहोवा ने कहातियों को निवास-स्थान की वस्तुओं को उठाकर ले जाने के विशेष कार्य के लिए चुना।</w:t>
      </w:r>
    </w:p>
    <w:p>
      <w:pPr/>
      <w:r>
        <w:rPr>
          <w:lang w:val="hi_IN" w:bidi="hi_IN"/>
        </w:rPr>
      </w:r>
      <w:r>
        <w:rPr>
          <w:lang w:val="hi_IN" w:bidi="hi_IN"/>
        </w:rPr>
        <w:t>यहाँ रुकें और समूह में इस प्रश्न पर चर्चा करें: उस समय के बारे में बात करें जब आपके समुदाय के किसी व्यक्ति ने किसी और को एक महत्वपूर्ण कार्य सौंपा था, केवल इसलिए कि वह व्यक्ति किसी परिवार का हिस्सा था। जब लोग महत्वपूर्ण कार्यों के लिए विशेष व्यक्तियों को चुनते हैं, तो पारिवारिक संबंध किस प्रकार महत्वपूर्ण होते हैं? किसी कार्य को करने के लिए कुछ विशेष लोगों को ही क्यों चुना जाता है? इस ऑडियो को यहाँ रोकें।</w:t>
      </w:r>
    </w:p>
    <w:p>
      <w:pPr/>
      <w:r>
        <w:rPr>
          <w:lang w:val="hi_IN" w:bidi="hi_IN"/>
        </w:rPr>
      </w:r>
      <w:r>
        <w:rPr>
          <w:lang w:val="hi_IN" w:bidi="hi_IN"/>
        </w:rPr>
        <w:t>यहोवा चाहता है कि मूसा और हारून जनगणना की जानकारी को प्रत्येक परिवार समूह के लिए कुल के नाम और पिता के नाम के अनुसार व्यवस्थित करें। यहोवा चाहता है कि मूसा और हारून उन पुरुषों की गिनती करें जो 30 से 50 साल के हैं। इस उम्र के पुरुष इतने मजबूत और जिम्मेदार हैं कि वे यहोवा के लिए कुशल काम कर सकते हैं। बाइबल के अन्य भागों से हमें पता है कि पुरुष 25 से 50 साल तक निवास-स्थान में सेवा करते हैं। 25 से 30 वर्ष की आयु के पुरुष प्रशिक्षु के रूप में सेवा कर सकते हैं और काम करना सीख सकते हैं। हम नहीं जानते कि युवा वयस्क पुरुष निवास-स्थान की वस्तुओं को उठाकर ले जाने के इस कार्य के लिए क्यों उपयुक्त नहीं माने गए। संभव है कि यात्रा के दौरान इस्राएलियों को अपनी रक्षा के लिए जवान पुरुषों की आवश्यकता होती थी, क्योंकि वे युद्ध करने के लिए सबसे उपयुक्त आयु में होते थे। यहोवा चाहता है कि कहाती पुरुष निवास-स्थान में यहोवा की सेवा करें और जब इस्राएली डेरे को बदलें, तो वे अपनी शक्ति और शरीर का उपयोग करके निवास-स्थान की वस्तुएँ उठाने का कुशल काम करें।</w:t>
      </w:r>
    </w:p>
    <w:p>
      <w:pPr/>
      <w:r>
        <w:rPr>
          <w:lang w:val="hi_IN" w:bidi="hi_IN"/>
        </w:rPr>
      </w:r>
      <w:r>
        <w:rPr>
          <w:lang w:val="hi_IN" w:bidi="hi_IN"/>
        </w:rPr>
        <w:t>यहाँ रुकें और समूह में इस प्रश्न पर चर्चा करें: आपके समुदाय में केवल एक निश्चित उम्र के लिए कौन से विशेष कर्तव्य या जिम्मेदारियाँ हैं? विभिन्न कर्तव्यों के लिए न्यूनतम और अधिकतम आयु सीमाएँ क्या हैं? इस ऑडियो को यहाँ रोकें।</w:t>
      </w:r>
    </w:p>
    <w:p>
      <w:pPr/>
      <w:r>
        <w:rPr>
          <w:lang w:val="hi_IN" w:bidi="hi_IN"/>
        </w:rPr>
      </w:r>
      <w:r>
        <w:rPr>
          <w:lang w:val="hi_IN" w:bidi="hi_IN"/>
        </w:rPr>
        <w:t>यहोवा मूसा और हारून को निवास-स्थान को एक नए स्थान पर ले जाने के लिए तैयारी करने के बारे में निर्देश देता है। जब इस्राएली सीनै पर्वत के पास के जंगल से निकलकर उस देश की ओर यात्रा करेंगे, जिसका वादा यहोवा ने इस्राएलियों से किया है तो वे कई बार स्थान बदलेंगें। महायाजक हारून और उसके पुत्र, जो याजक हैं, डेरे को स्थानांतरित करने के लिए निवास-स्थान और उसकी विशेष वस्तुओं को तैयार करने के लिए उत्तरदायी हैं। निवास-स्थान पवित्र है, परमेश्वर के लिए अलग किया गया है। केवल हारून और उसके पुत्र, एलीआजर और ईतामार ही निवास-स्थान की विशेष वस्तुओं को देख सकते हैं। आपको निर्गमन से स्मरण होगा कि यदि कोई अन्य व्यक्ति निवास-स्थान की विशेष वस्तुओं को देखेगा तो यहोवा उसे मार डालेगा, क्योंकि वे वस्तुएँ पवित्र हैं और परमेश्वर के लिए अलग ठहराई गई हैं।</w:t>
      </w:r>
    </w:p>
    <w:p>
      <w:pPr/>
      <w:r>
        <w:rPr>
          <w:lang w:val="hi_IN" w:bidi="hi_IN"/>
        </w:rPr>
      </w:r>
      <w:r>
        <w:rPr>
          <w:lang w:val="hi_IN" w:bidi="hi_IN"/>
        </w:rPr>
        <w:t xml:space="preserve">यहाँ रुकें और समूह में </w:t>
      </w:r>
      <w:r>
        <w:rPr>
          <w:lang w:val="hi_IN" w:bidi="hi_IN"/>
        </w:rPr>
        <w:t>निवास-स्थान के चित्र और सामान के अलग-अलग हिस्सों के स्थान</w:t>
      </w:r>
      <w:r>
        <w:rPr>
          <w:lang w:val="hi_IN" w:bidi="hi_IN"/>
        </w:rPr>
        <w:t xml:space="preserve"> को देखें। इस ऑडियो को यहाँ रोकें।</w:t>
      </w:r>
    </w:p>
    <w:p>
      <w:pPr/>
      <w:r>
        <w:rPr>
          <w:lang w:val="hi_IN" w:bidi="hi_IN"/>
        </w:rPr>
      </w:r>
      <w:r>
        <w:rPr>
          <w:lang w:val="hi_IN" w:bidi="hi_IN"/>
        </w:rPr>
        <w:t>यहाँ रुकें और समूह में इस कार्य पर चर्चा करें: अपनी संस्कृति से जुड़ी किसी ऐसी विशेष जगह के बारे में बताएँ, जहाँ केवल एक या कुछ लोग ही जा सकते हैं; या ऐसी विशेष चीज़ों के बारे में बताएँ, जिन्हें केवल एक या कुछ लोग ही छू सकते हैं। उस व्यक्ति के साथ क्या होता है, जो वहाँ जाता है या उन्हें छूता है, जबकि उसे ऐसा करने की अनुमति नहीं है? इस ऑडियो को यहाँ रोकें।</w:t>
      </w:r>
    </w:p>
    <w:p>
      <w:pPr/>
      <w:r>
        <w:rPr>
          <w:lang w:val="hi_IN" w:bidi="hi_IN"/>
        </w:rPr>
      </w:r>
      <w:r>
        <w:rPr>
          <w:lang w:val="hi_IN" w:bidi="hi_IN"/>
        </w:rPr>
        <w:t>हारून और उसके पुत्र इस बात के लिए उत्तरदायी हैं कि वे निवास-स्थान की प्रत्येक वस्तु को इस प्रकार तैयार करें कि कहाती उन्हें एक डेरे से दूसरे डेरे तक उठा कर ले जा सकें। यहोवा हारून और मूसा से कहता है कि जब डेरे को आगे बढ़ने की आवश्यकता हो, तो महायाजक और याजक निवास-स्थान में प्रवेश करें और परदे को उतारें, जो परम पवित्र स्थान या पवित्र स्थान को निवास-स्थान के सामने के कमरे से अलग करता है। याजक वाचा के सन्दूक और उसके सोने के प्रायश्चित्त के ढक्कन, या दया आसन, को उस परदे से ढकेंगे। फिर याजक वाचा के सन्दूक और परदे दोनों को उत्तम चमड़े से ढकेंगे, ताकि उन्हें मौसम से सुरक्षित रखा जा सके। इस उत्तम चमड़े को कभी-कभी बकरी की खाल या सिर्फ चमड़ा कहा जाता है, परन्तु संभव है कि इस्राएलियों ने यह आवरण समुद्र में रहने वाले एक जीव, जिसे डुगोंग या सुइसों कहा जाता है, की खाल से बनाया हो, जो लाल समुद्र में पाया जाता है, या फिर डॉल्फ़िन या पोर्पोइज़ की खाल से भी बनाया गया हो।</w:t>
      </w:r>
    </w:p>
    <w:p>
      <w:pPr/>
      <w:r>
        <w:rPr>
          <w:lang w:val="hi_IN" w:bidi="hi_IN"/>
        </w:rPr>
      </w:r>
      <w:r>
        <w:rPr>
          <w:lang w:val="hi_IN" w:bidi="hi_IN"/>
        </w:rPr>
        <w:t xml:space="preserve">यहाँ रुकें और समूह में एक </w:t>
      </w:r>
      <w:r>
        <w:rPr>
          <w:lang w:val="hi_IN" w:bidi="hi_IN"/>
        </w:rPr>
        <w:t>डुगोंग</w:t>
      </w:r>
      <w:r>
        <w:rPr>
          <w:lang w:val="hi_IN" w:bidi="hi_IN"/>
        </w:rPr>
        <w:t xml:space="preserve"> या सुइसों की तस्वीर देखें। इस ऑडियो को यहाँ रोकें।</w:t>
      </w:r>
    </w:p>
    <w:p>
      <w:pPr/>
      <w:r>
        <w:rPr>
          <w:lang w:val="hi_IN" w:bidi="hi_IN"/>
        </w:rPr>
      </w:r>
      <w:r>
        <w:rPr>
          <w:lang w:val="hi_IN" w:bidi="hi_IN"/>
        </w:rPr>
        <w:t xml:space="preserve">यहाँ रुकें और समूह में एक </w:t>
      </w:r>
      <w:r>
        <w:rPr>
          <w:lang w:val="hi_IN" w:bidi="hi_IN"/>
        </w:rPr>
        <w:t>डॉल्फ़िन</w:t>
      </w:r>
      <w:r>
        <w:rPr>
          <w:lang w:val="hi_IN" w:bidi="hi_IN"/>
        </w:rPr>
        <w:t xml:space="preserve"> की एक तस्वीर देखें। इस ऑडियो को यहाँ रोकें।</w:t>
      </w:r>
    </w:p>
    <w:p>
      <w:pPr/>
      <w:r>
        <w:rPr>
          <w:lang w:val="hi_IN" w:bidi="hi_IN"/>
        </w:rPr>
      </w:r>
      <w:r>
        <w:rPr>
          <w:lang w:val="hi_IN" w:bidi="hi_IN"/>
        </w:rPr>
        <w:t>इस्राएलियों ने चमड़े का आवरण उसी सामग्री से बनाया था जिससे निवास-स्थान की मुख्य संरचना की चौथी और सबसे बाहरी परत बनाई गई थी। याजक उत्तम चमड़े के आवरण को अंत में एक नीले वस्त्र से ढकते हैं। सभी आवरणों का नीला रंग वास्तव में नीला/बैंगनी रंग होता है। हमें यह नहीं पता कि याजकों ने निवास-स्थान के सामानों को ढकने के लिए जिन रंगीन वस्त्रों का उपयोग किया, उन्हें बनाने के लिए इस्राएलियों ने किस सामग्री का प्रयोग किया था। यह सामग्री संभवतः मजबूत थी और अंदर रखी कीमती वस्तुओं की रक्षा करने में सक्षम थी।</w:t>
      </w:r>
    </w:p>
    <w:p>
      <w:pPr/>
      <w:r>
        <w:rPr>
          <w:lang w:val="hi_IN" w:bidi="hi_IN"/>
        </w:rPr>
      </w:r>
      <w:r>
        <w:rPr>
          <w:lang w:val="hi_IN" w:bidi="hi_IN"/>
        </w:rPr>
        <w:t xml:space="preserve">यहाँ रुकें और समूह में </w:t>
      </w:r>
      <w:r>
        <w:rPr>
          <w:b/>
          <w:lang w:val="hi_IN" w:bidi="hi_IN"/>
        </w:rPr>
        <w:t>नीले/बैंगनी</w:t>
      </w:r>
      <w:r>
        <w:rPr>
          <w:lang w:val="hi_IN" w:bidi="hi_IN"/>
        </w:rPr>
        <w:t xml:space="preserve"> कपड़े की एक तस्वीर देखें।</w:t>
      </w:r>
    </w:p>
    <w:p>
      <w:pPr/>
      <w:r>
        <w:rPr>
          <w:lang w:val="hi_IN" w:bidi="hi_IN"/>
        </w:rPr>
      </w:r>
      <w:r>
        <w:rPr>
          <w:lang w:val="hi_IN" w:bidi="hi_IN"/>
        </w:rPr>
        <w:t>याजक वाचा के सन्दूक को उठाने के लिए बबूल की लकड़ी के डण्डों को सन्दूक के किनारों पर लगे सोने के छल्लों में डालेंगे। लोग बबूल के पेड़ से लकड़ी लेते हैं, और यह एक मजबूत लकड़ी होती है जिसे आसानी से काम में लाया जा सकता है। आपको याद होगा कि निर्गमन में यहोवा याजकों को यह निर्देश देता है कि वे वाचा के सन्दूक के किनारों पर लगे छल्लों में डण्डों को डालकर रखें और उन्हें कभी न निकालें। हम नहीं जानते कि इस भाग में यहोवा याजकों को डण्डों को उनकी जगह पर रखने का निर्देश क्यों देता है। संभव है कि याजकों को डण्डों और आवरणों को इस प्रकार व्यवस्थित करना पड़ता हो कि वे आवरणों के माध्यम से आसानी से पहुँच में रह सकें।</w:t>
      </w:r>
    </w:p>
    <w:p>
      <w:pPr/>
      <w:r>
        <w:rPr>
          <w:lang w:val="hi_IN" w:bidi="hi_IN"/>
        </w:rPr>
      </w:r>
      <w:r>
        <w:rPr>
          <w:lang w:val="hi_IN" w:bidi="hi_IN"/>
        </w:rPr>
        <w:t>यहाँ रुकें और यह कार्य समूह के रूप में करें: एक छोटा डिब्बा लें और उसे दो छड़ियाँ लगाएँ, हर तरफ एक। वस्तु को कागज़ या कपड़े की तीन परतों में लपेटें। सावधान रहें कि वस्तु ढकी रहे, परन्तु उसे उठाने के लिए डण्डों का ही उपयोग करें। इस ऑडियो को यहाँ रोकें।</w:t>
      </w:r>
    </w:p>
    <w:p>
      <w:pPr/>
      <w:r>
        <w:rPr>
          <w:lang w:val="hi_IN" w:bidi="hi_IN"/>
        </w:rPr>
      </w:r>
      <w:r>
        <w:rPr>
          <w:lang w:val="hi_IN" w:bidi="hi_IN"/>
        </w:rPr>
        <w:t>याजक निवास-स्थान के आगे वाले कक्ष में रखी मेज़ को भी कहातियों द्वारा उठाकर ले जाने के लिए तैयार करेंगे। मेज़ पर उपस्थिति की रोटी, सोने की थालियाँ, धूप के लिए सोने के पात्र, सोने के कटोरे और अर्घ के लिए सोने के बर्तन रखे होते हैं। याजक इन वस्तुओं को मेज़ से हटाकर मेज़ पर एक नीला/बैंगनी वस्त्र बिछाएँगे और फिर उन वस्तुओं को उसी नीले/बैंगनी वस्त्र पर रखेंगे। याजक रोटी, सोने की वस्तुओं, नीले/बैंगनी कपड़े और मेज़ को चमकीले लाल कपड़े से ढकते हैं। लाल कपड़े से मेज़ को याजकों और कहातियों के लिए अलग दिखाया जाता है। याजक सब वस्तुओं के ऊपर उत्तम चमड़े का एक अंतिम आवरण रखते हैं, जो वाचा के सन्दूक के लिए उपयोग किए गए आवरण के समान होता है। याजक मेज़ को उठाने के लिए उसके किनारों पर लगे सोने के छल्लों में डण्डों को लगाते हैं।</w:t>
      </w:r>
    </w:p>
    <w:p>
      <w:pPr/>
      <w:r>
        <w:rPr>
          <w:lang w:val="hi_IN" w:bidi="hi_IN"/>
        </w:rPr>
      </w:r>
      <w:r>
        <w:rPr>
          <w:lang w:val="hi_IN" w:bidi="hi_IN"/>
        </w:rPr>
        <w:t>याजक निवास-स्थान के आगे वाले कक्ष में रखे सोने के वृक्ष-आकार के दीवट को भी कहातियों द्वारा उठाकर ले जाने के लिए तैयार करेंगे। याजक दीवट, उसके दीपकों, करछे, काँटे, फावड़ियाँ, और तेल के कटोरों को ढकने के लिए नीले/बैंगनी वस्त्र का उपयोग करेंगे। याजक फिर ढके हुए दीवट और उससे संबंधित वस्तुओं को उसी उत्तम चमड़े में लपेटेंगे, जिससे उन्होंने वाचा के सन्दूक और मेज़ को भी लपेटा था। याजक लिपटे हुए दीवट और उससे संबंधित वस्तुओं को उठाने के लिए एक ढोने के ढाँचे पर रखेंगे। संभवतः इस्राएलियों ने इस ढोने के ढाँचे को एक या अधिक लकड़ी के डण्डों से बनाया होगा। दीवट को उस ढाँचे पर बाँधा जाता था या उस पर रखा जाता था। सन्दूक, मेज और दीवट के बाहरी आवरण, सभी एक-दूसरे से अलग दिखते हैं। इससे कहाती लोग याजकों द्वारा वस्तुओं को लपेटने के बाद उनके बीच अंतर पहचान सकते थे।</w:t>
      </w:r>
    </w:p>
    <w:p>
      <w:pPr/>
      <w:r>
        <w:rPr>
          <w:lang w:val="hi_IN" w:bidi="hi_IN"/>
        </w:rPr>
      </w:r>
      <w:r>
        <w:rPr>
          <w:lang w:val="hi_IN" w:bidi="hi_IN"/>
        </w:rPr>
        <w:t>यहाँ रुकें और इस प्रश्न पर समूह में चर्चा करें: जब कोई वाहन या पशु आपकी सहायता के लिए उपलब्ध न हो, तो आप बड़ी वस्तुओं को दूरी पर कैसे उठाते हैं? इस ऑडियो को यहाँ रोकें।</w:t>
      </w:r>
    </w:p>
    <w:p>
      <w:pPr/>
      <w:r>
        <w:rPr>
          <w:lang w:val="hi_IN" w:bidi="hi_IN"/>
        </w:rPr>
      </w:r>
      <w:r>
        <w:rPr>
          <w:lang w:val="hi_IN" w:bidi="hi_IN"/>
        </w:rPr>
        <w:t>याजक निवास-स्थान के आगे वाले कक्ष में स्थित धूप की वेदी को भी उसी प्रकार तैयार करेंगे जैसे उन्होंने दीवट को किया था। याजक वेदी को नीले/बैंगनी कपड़े में लपेटते हैं और फिर उत्तम चमड़े से ढकते हैं। धूप की वेदी में सोने के छल्ले लगे होते हैं, और याजक उन छल्लों में डण्डों को लगाते हैं ताकि कहाती उस वेदी को उठा सकें। यहोवा याजकों को यह निर्देश देता है कि वे निवास-स्थान में यहोवा की विशेष सेवा या सेवकाई में उपयोग होने वाली बाकी सभी वस्तुओं को भी लपेटकर तैयार करें। याजक शेष वस्तुओं को नीले/बैंगनी कपड़े और उत्तम चमड़े से लपेटते हैं। याजक इन वस्तुओं को उठाने के लिए एक ढोने के ढाँचे पर रखेंगे। संभव है कि याजक इन लिपटी हुई वस्तुओं को दीवट के ढोने वाले ढाँचे पर या किसी अलग ढाँचे पर रखें।</w:t>
      </w:r>
    </w:p>
    <w:p>
      <w:pPr/>
      <w:r>
        <w:rPr>
          <w:lang w:val="hi_IN" w:bidi="hi_IN"/>
        </w:rPr>
      </w:r>
      <w:r>
        <w:rPr>
          <w:lang w:val="hi_IN" w:bidi="hi_IN"/>
        </w:rPr>
        <w:t>यहोवा निवास-स्थान के आँगन में स्थित पीतल की वेदी और उससे संबंधित उपकरणों की तैयारी के लिए मूसा और हारून को निर्देश देता है। याजकों को पहले वेदी को साफ करना होगा, उसके बाद राख को हटाकर उसे बैंगनी वस्त्र से ढकना होगा। बैंगनी एक लाल/बैंगनी रंग है। याजक उपकरणों को लाल/बैंगनी वस्त्र पर रखते हैं और फिर वेदी तथा उपकरणों को उत्तम चमड़े में लपेटते हैं। कुशल कारीगरों ने पीतल की वेदी के किनारों पर छल्ले बनाए थे, और याजक इन छल्लों में उठाने वाले डण्डे लगाएँगे।</w:t>
      </w:r>
    </w:p>
    <w:p>
      <w:pPr/>
      <w:r>
        <w:rPr>
          <w:lang w:val="hi_IN" w:bidi="hi_IN"/>
        </w:rPr>
      </w:r>
      <w:r>
        <w:rPr>
          <w:lang w:val="hi_IN" w:bidi="hi_IN"/>
        </w:rPr>
        <w:t xml:space="preserve">यहाँ रुकें और समूह में </w:t>
      </w:r>
      <w:r>
        <w:rPr>
          <w:lang w:val="hi_IN" w:bidi="hi_IN"/>
        </w:rPr>
        <w:t>लाल/बैंगनी कपड़े</w:t>
      </w:r>
      <w:r>
        <w:rPr>
          <w:lang w:val="hi_IN" w:bidi="hi_IN"/>
        </w:rPr>
        <w:t xml:space="preserve"> और </w:t>
      </w:r>
      <w:r>
        <w:rPr>
          <w:b/>
          <w:lang w:val="hi_IN" w:bidi="hi_IN"/>
        </w:rPr>
        <w:t>नीले/बैंगनी कपड़े</w:t>
      </w:r>
      <w:r>
        <w:rPr>
          <w:lang w:val="hi_IN" w:bidi="hi_IN"/>
        </w:rPr>
        <w:t xml:space="preserve"> के चित्र को देखें।</w:t>
      </w:r>
    </w:p>
    <w:p>
      <w:pPr/>
      <w:r>
        <w:rPr>
          <w:lang w:val="hi_IN" w:bidi="hi_IN"/>
        </w:rPr>
      </w:r>
      <w:r>
        <w:rPr>
          <w:lang w:val="hi_IN" w:bidi="hi_IN"/>
        </w:rPr>
        <w:t>यहोवा कहता है कि कहातियों को निवास-स्थान की वस्तुओं को उठाने के लिए तभी आना चाहिए जब याजक यात्रा के लिए उन वस्तुओं को पूरी तरह तैयार कर चुके हों। यदि कहाती निवास-स्थान की वस्तुओं को छूएँगे, तो वे मर जाएँगे। निवास-स्थान की वस्तुओं को उठाकर ले जाना कहातियों की विशेष जिम्मेदारी है।</w:t>
      </w:r>
    </w:p>
    <w:p>
      <w:pPr/>
      <w:r>
        <w:rPr>
          <w:lang w:val="hi_IN" w:bidi="hi_IN"/>
        </w:rPr>
      </w:r>
      <w:r>
        <w:rPr>
          <w:lang w:val="hi_IN" w:bidi="hi_IN"/>
        </w:rPr>
        <w:t xml:space="preserve">यहाँ रुकें और यदि आवश्यक हो, तो समूह में </w:t>
      </w:r>
      <w:r>
        <w:rPr>
          <w:lang w:val="hi_IN" w:bidi="hi_IN"/>
        </w:rPr>
        <w:t>वाचा के सन्दूक</w:t>
      </w:r>
      <w:r>
        <w:rPr>
          <w:lang w:val="hi_IN" w:bidi="hi_IN"/>
        </w:rPr>
        <w:t xml:space="preserve">, </w:t>
      </w:r>
      <w:r>
        <w:rPr>
          <w:lang w:val="hi_IN" w:bidi="hi_IN"/>
        </w:rPr>
        <w:t>परदे</w:t>
      </w:r>
      <w:r>
        <w:rPr>
          <w:lang w:val="hi_IN" w:bidi="hi_IN"/>
        </w:rPr>
        <w:t xml:space="preserve">, </w:t>
      </w:r>
      <w:r>
        <w:rPr>
          <w:b/>
          <w:lang w:val="hi_IN" w:bidi="hi_IN"/>
        </w:rPr>
        <w:t>मेज</w:t>
      </w:r>
      <w:r>
        <w:rPr>
          <w:lang w:val="hi_IN" w:bidi="hi_IN"/>
        </w:rPr>
        <w:t xml:space="preserve">, </w:t>
      </w:r>
      <w:r>
        <w:rPr>
          <w:lang w:val="hi_IN" w:bidi="hi_IN"/>
        </w:rPr>
        <w:t>दीवट</w:t>
      </w:r>
      <w:r>
        <w:rPr>
          <w:lang w:val="hi_IN" w:bidi="hi_IN"/>
        </w:rPr>
        <w:t xml:space="preserve">, </w:t>
      </w:r>
      <w:r>
        <w:rPr>
          <w:b/>
          <w:lang w:val="hi_IN" w:bidi="hi_IN"/>
        </w:rPr>
        <w:t>धूप की वेदी</w:t>
      </w:r>
      <w:r>
        <w:rPr>
          <w:lang w:val="hi_IN" w:bidi="hi_IN"/>
        </w:rPr>
        <w:t xml:space="preserve"> और </w:t>
      </w:r>
      <w:r>
        <w:rPr>
          <w:lang w:val="hi_IN" w:bidi="hi_IN"/>
        </w:rPr>
        <w:t>पीतल की वेदी</w:t>
      </w:r>
      <w:r>
        <w:rPr>
          <w:lang w:val="hi_IN" w:bidi="hi_IN"/>
        </w:rPr>
        <w:t xml:space="preserve"> के चित्र देखें।</w:t>
      </w:r>
    </w:p>
    <w:p>
      <w:pPr/>
      <w:r>
        <w:rPr>
          <w:lang w:val="hi_IN" w:bidi="hi_IN"/>
        </w:rPr>
      </w:r>
      <w:r>
        <w:rPr>
          <w:lang w:val="hi_IN" w:bidi="hi_IN"/>
        </w:rPr>
        <w:t>जैसा कि हम जानते हैं, एलीआजर हारून का सबसे बड़ा जीवित पुत्र है, और एलीआजर एक याजक है। चूँकि केवल याजक ही इन महत्वपूर्ण वस्तुओं को संभाल सकते हैं, इसलिए यहोवा मूसा और हारून से कहता है कि एलीआजर दीपक के लिए विशेष तेल, अभिषेक के लिए तेल, और धूप, जिनका याजक निवास-स्थान में उपयोग करते हैं, उन्हें ले जाने के लिए जिम्मेदार है। एलीआजर अन्नबलि के लिए भी जिम्मेदार है। यह शायद पिसा हुआ गेहूँ या किसी अन्य अनाज की भेंट है, जिसे याजक निवास-स्थान के आँगन में पीतल की वेदी पर जलाते हैं। याजक तब अन्नबलि के बचे हुए भाग को बिना खमीर की रोटी बनाकर पकाते हैं और उसे खाते हैं। यह भेंट पवित्र है और केवल याजक ही इसे चढ़ाकर खा सकते हैं। एलीआजर निवास-स्थान और उसकी सभी वस्तुओं की सही तैयारी और उन्हें उठाकर ले जाने की पूरी जिम्मेदारी रखते हैं।</w:t>
      </w:r>
    </w:p>
    <w:p>
      <w:pPr/>
      <w:r>
        <w:rPr>
          <w:lang w:val="hi_IN" w:bidi="hi_IN"/>
        </w:rPr>
      </w:r>
      <w:r>
        <w:rPr>
          <w:lang w:val="hi_IN" w:bidi="hi_IN"/>
        </w:rPr>
        <w:t>यहाँ रुकें और इस प्रश्न पर समूह में चर्चा करें: एक कहानी सुनाएँ जब आपके परिवार या समुदाय के किसी बड़े बच्चे को किसी छोटे बच्चे से अधिक महत्वपूर्ण काम सौंपा गया था। इस ऑडियो को यहाँ रोकें।</w:t>
      </w:r>
    </w:p>
    <w:p>
      <w:pPr/>
      <w:r>
        <w:rPr>
          <w:lang w:val="hi_IN" w:bidi="hi_IN"/>
        </w:rPr>
      </w:r>
      <w:r>
        <w:rPr>
          <w:lang w:val="hi_IN" w:bidi="hi_IN"/>
        </w:rPr>
        <w:t>यहोवा चाहता है कि जब कहाती लोग निवास-स्थान में अपनी विशेष सेवा करें, तब उनकी रक्षा हो। हम जानते हैं कि कहातियों की रक्षा करना यहोवा के लिए महत्वपूर्ण है, क्योंकि यहोवा इस विषय में मूसा और हारून को बार-बार चेतावनी देता है। यहोवा मूसा और हारून से कहता है कि जब कहाती वस्तुओं को उठाते हैं, तो याजक कहातियों का मार्गदर्शन करने के लिए जिम्मेदार होते हैं। याजकों की यह जिम्मेदारी है कि वे सुनिश्चित करें कि कहाती लोग निवास-स्थान की पवित्र वस्तुओं को न देखें। यदि कहाती पवित्र वस्तुओं को देखेंगे, तो वे मर जाएँगे।</w:t>
      </w:r>
      <w:r>
        <w:rPr>
          <w:lang w:val="hi_IN" w:bidi="hi_IN"/>
        </w:rPr>
      </w:r>
    </w:p>
    <w:p>
      <w:pPr>
        <w:pStyle w:val="Heading3"/>
      </w:pPr>
      <w:r>
        <w:rPr>
          <w:lang w:val="hi_IN" w:bidi="hi_IN"/>
        </w:rPr>
        <w:t>घटनाओं को समझाना</w:t>
      </w:r>
    </w:p>
    <w:p>
      <w:pPr/>
      <w:r>
        <w:rPr>
          <w:lang w:val="hi_IN" w:bidi="hi_IN"/>
        </w:rPr>
      </w:r>
      <w:r>
        <w:rPr>
          <w:lang w:val="hi_IN" w:bidi="hi_IN"/>
        </w:rPr>
        <w:t>गिनती 4:1–20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और हारून को उन कहाती पुरुषों की गिनती करने का निर्देश देता है जो 30 से 50 साल के हैं। यहोवा मूसा और हारून से कहता है कि कहाती लोग निवास-स्थान के कार्यों में सहायता करके यहोवा की सेवा करेंगे।</w:t>
      </w:r>
    </w:p>
    <w:p>
      <w:pPr/>
      <w:r>
        <w:rPr>
          <w:lang w:val="hi_IN" w:bidi="hi_IN"/>
        </w:rPr>
      </w:r>
      <w:r>
        <w:rPr>
          <w:b/>
          <w:lang w:val="hi_IN" w:bidi="hi_IN"/>
        </w:rPr>
        <w:t>दूसरे दृश्य में:</w:t>
      </w:r>
      <w:r>
        <w:rPr>
          <w:lang w:val="hi_IN" w:bidi="hi_IN"/>
        </w:rPr>
        <w:t xml:space="preserve"> यहोवा मूसा और हारून को निर्देश देता है कि याजक उन सभी विशेष सामान और वस्तुओं को तैयार करें, जिनका उपयोग याजक यहोवा की सेवा में करते हैं, ताकि वे किसी नए डेरे में ले जाएँ।</w:t>
      </w:r>
    </w:p>
    <w:p>
      <w:pPr/>
      <w:r>
        <w:rPr>
          <w:lang w:val="hi_IN" w:bidi="hi_IN"/>
        </w:rPr>
      </w:r>
      <w:r>
        <w:rPr>
          <w:b/>
          <w:lang w:val="hi_IN" w:bidi="hi_IN"/>
        </w:rPr>
        <w:t>तीसरे दृश्य में:</w:t>
      </w:r>
      <w:r>
        <w:rPr>
          <w:lang w:val="hi_IN" w:bidi="hi_IN"/>
        </w:rPr>
        <w:t xml:space="preserve"> यहोवा मूसा और हारून से कहता है कि उसका सबसे बड़ा पुत्र, एलीआजर तेल, धूप और अन्नबलि को एक डेरे से अगले डेरे तक ले जाने के लिए जिम्मेदार है। एलीआजर निवास-स्थान के सामग्री और वस्तुओं के लिए भी जिम्मेदार है।</w:t>
      </w:r>
    </w:p>
    <w:p>
      <w:pPr/>
      <w:r>
        <w:rPr>
          <w:lang w:val="hi_IN" w:bidi="hi_IN"/>
        </w:rPr>
      </w:r>
      <w:r>
        <w:rPr>
          <w:b/>
          <w:lang w:val="hi_IN" w:bidi="hi_IN"/>
        </w:rPr>
        <w:t>चौथे दृश्य में:</w:t>
      </w:r>
      <w:r>
        <w:rPr>
          <w:lang w:val="hi_IN" w:bidi="hi_IN"/>
        </w:rPr>
        <w:t xml:space="preserve"> यहोवा मूसा और हारून से कहता है कि याजकों को कहातियों को सुरक्षित रखना चाहिए। याजकों को सावधान रहना चाहिए ताकि कहाती लोग पवित्र वस्तुओं को न देखें। यदि कहाती लोग उन वस्तुओं को देखेंगे, तो वे मर जाएँगे।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 एलीआजर</w:t>
      </w:r>
    </w:p>
    <w:p>
      <w:pPr>
        <w:pStyle w:val="ListBullet"/>
        <w:spacing w:line="240" w:lineRule="auto"/>
        <w:ind w:left="720"/>
      </w:pPr>
      <w:r>
        <w:rPr>
          <w:lang w:val="hi_IN" w:bidi="hi_IN"/>
        </w:rPr>
      </w:r>
      <w:r>
        <w:rPr>
          <w:lang w:val="hi_IN" w:bidi="hi_IN"/>
        </w:rPr>
        <w:t>हारून का पुत्र ईतामार, याजकों में से एक</w:t>
      </w:r>
    </w:p>
    <w:p>
      <w:pPr>
        <w:pStyle w:val="ListBullet"/>
        <w:spacing w:line="240" w:lineRule="auto"/>
        <w:ind w:left="720"/>
      </w:pPr>
      <w:r>
        <w:rPr>
          <w:lang w:val="hi_IN" w:bidi="hi_IN"/>
        </w:rPr>
      </w:r>
      <w:r>
        <w:rPr>
          <w:lang w:val="hi_IN" w:bidi="hi_IN"/>
        </w:rPr>
        <w:t>30 से 50 साल के बीच के कहाती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और हारून मिलापवाले तम्बू, अर्थात् निवास-स्थान में हैं। इस्राएलियों ने निवास-स्थान को एक महीने पहले बनाया था। इस्राएली केवल एक साल पहले ही मिस्र से निकले थे। निवास-स्थान और उसके चारों ओर इस्राएलियों का डेरा सीनै पर्वत के पास जंगल में स्थित है।</w:t>
      </w:r>
    </w:p>
    <w:p>
      <w:pPr/>
      <w:r>
        <w:rPr>
          <w:lang w:val="hi_IN" w:bidi="hi_IN"/>
        </w:rPr>
      </w:r>
      <w:r>
        <w:rPr>
          <w:lang w:val="hi_IN" w:bidi="hi_IN"/>
        </w:rPr>
        <w:t xml:space="preserve">यहाँ रुकें और यदि आवश्यक हो, </w:t>
      </w:r>
      <w:r>
        <w:rPr>
          <w:lang w:val="hi_IN" w:bidi="hi_IN"/>
        </w:rPr>
        <w:t>सीनै पर्वत के आसपास की भूमि</w:t>
      </w:r>
      <w:r>
        <w:rPr>
          <w:lang w:val="hi_IN" w:bidi="hi_IN"/>
        </w:rPr>
        <w:t xml:space="preserve"> का नक्शा देखें। इस ऑडियो को यहाँ रोकें।</w:t>
      </w:r>
    </w:p>
    <w:p>
      <w:pPr/>
      <w:r>
        <w:rPr>
          <w:lang w:val="hi_IN" w:bidi="hi_IN"/>
        </w:rPr>
      </w:r>
      <w:r>
        <w:rPr>
          <w:lang w:val="hi_IN" w:bidi="hi_IN"/>
        </w:rPr>
        <w:t>यहोवा मूसा और हारून से कहता है कि कहाती लोग निवास-स्थान के काम में सहायता करके यहोवा की सेवा करेंगे। कहातियों को यह जिम्मेदारी इसलिए दी जाती है क्योंकि वे महायाजक हारून से निकटता से सम्बन्धित हैं। यहोवा मूसा और हारून से कहता है कि वे उन विशेष लोगों की गिनती करें जिन्हें यहोवा ने निवास-स्थान की पवित्र वस्तुओं को उठाकर ले जाने की जिम्मेदारी दी है। यहोवा चाहता है कि कहातियों के कुल से 30 से 50 साल की आयु के बीच के परिपक्व, वयस्क पुरुष यह विशेष काम करें। संभव है कि कम उम्र के पुरुष जब डेरा आगे बढता है तब अन्य कार्यों में लगे हों, और अधिक उम्र के पुरुष पवित्र वस्तुओं को उठाने के लिए पर्याप्त रूप से मजबूत न हों।</w:t>
      </w:r>
    </w:p>
    <w:p>
      <w:pPr/>
      <w:r>
        <w:rPr>
          <w:lang w:val="hi_IN" w:bidi="hi_IN"/>
        </w:rPr>
      </w:r>
      <w:r>
        <w:rPr>
          <w:lang w:val="hi_IN" w:bidi="hi_IN"/>
        </w:rPr>
        <w:t>इस भाग में यहोवा कई बार पवित्र वस्तुओं और परम पवित्र वस्तुओं के बारे में बात करता है। वह इस्राएलियों को याद दिलाता है कि निवास-स्थान की वस्तुएँ विशेष हैं और यहोवा के लिए अलग रखी गई हैं, और इस्राएलियों को उनके साथ सम्मान के साथ व्यवहार करना चाहिए।</w:t>
      </w:r>
    </w:p>
    <w:p>
      <w:pPr/>
      <w:r>
        <w:rPr>
          <w:lang w:val="hi_IN" w:bidi="hi_IN"/>
        </w:rPr>
      </w:r>
      <w:r>
        <w:rPr>
          <w:lang w:val="hi_IN" w:bidi="hi_IN"/>
        </w:rPr>
        <w:t>यहोवा मूसा और हारून के साथ समय बिताते हुए उन्हें बताता है कि याजकों को निवास-स्थान में उपयोग होने वाले सभी सामान और विशेष वस्तुओं को किस प्रकार ढकना और लपेटना चाहिए। यह उन कहाती कारीगरों की रक्षा के लिए है जिन्हें निवास-स्थान के सामान और वस्तुओं को न ही छूना चाहिए और न ही देखना चाहिए। यदि कहाती कामगार पवित्र वस्तुओं को देखें या उन्हें छूएँ, तो यहोवा उन्हें मृत्यु दण्ड देंगे। यहोवा नहीं चाहता कि कहाती कारीगरों के साथ ऐसा हो। इस्राएली प्रतिज्ञा किए देश की ओर जाते समय कई बार अपना डेरा बदलेंगे। याजकों—हारून, एलीआजर, और ईतामार—को हर बार जब डेरा स्थान बदलता है, तब निवास-स्थान की वस्तुओं को यात्रा के लिए तैयार करना होगा। जब याजक सब कुछ ढक चुके होंगे, तब कहाती लोग हर बार जब डेरा स्थान बदलता है, इन वस्तुओं को उठाकर ले जाएँगे।</w:t>
      </w:r>
    </w:p>
    <w:p>
      <w:pPr/>
      <w:r>
        <w:rPr>
          <w:lang w:val="hi_IN" w:bidi="hi_IN"/>
        </w:rPr>
      </w:r>
      <w:r>
        <w:rPr>
          <w:lang w:val="hi_IN" w:bidi="hi_IN"/>
        </w:rPr>
        <w:t>यहाँ रुकें और समूह में यह कार्य करें: अपने पास रखी वस्तुओं को उठाएँ और पास के किसी अन्य स्थान पर चले जाएँ। अपनी सभी वस्तुओं को इस प्रकार नीचे रखें मानो आप आगे काम जारी रखने वाले हों। फिर अपनी सभी वस्तुओं को उठाएँ और पास के किसी अन्य स्थान पर चले जाएँ। अपनी वस्तुओं को फिर से नीचे रखें, ताकि आप आगे काम जारी रखने के लिए तैयार रहें। चर्चा करें कि जब आप आगे बढ़े तो क्या हुआ? किन वस्तुओं को स्थानांतरित किया गया था, और उन्हें किसने स्थानांतरित किया था? लोग स्थानांतरित करने के लिए वस्तुओं को कैसे तैयार करते थे? वस्तुओं को किसने तैयार किया, और उन्हें किसने स्थानांतरित किया? इस ऑडियो को यहाँ रोकें।</w:t>
      </w:r>
    </w:p>
    <w:p>
      <w:pPr/>
      <w:r>
        <w:rPr>
          <w:lang w:val="hi_IN" w:bidi="hi_IN"/>
        </w:rPr>
      </w:r>
      <w:r>
        <w:rPr>
          <w:lang w:val="hi_IN" w:bidi="hi_IN"/>
        </w:rPr>
        <w:t>यहोवा याजकों को यह निर्देश देता है कि वे निवास-स्थान में उपयोग होने वाले प्रत्येक सामग्री और प्रत्येक उपकरणों के समूह को लपेटकर तैयार करें। लपेटने के तरीके हर वस्तु के लिए एक जैसे नहीं होते, जिससे कहातियों के लिए उन अलग-अलग वस्तुओं को पहचानना आसान हो जाता है जिन्हें उन्हें उठाकर ले जाना है। यहोवा प्रत्येक उस बोझ के लिए, जिसे कहाती लोग उठाकर ले जाएँगे, उत्तम चमड़े की एक जलरोधक और मौसमरोधी परत शामिल करते हैं। याजक वाचा के सन्दूक को पहले परदे में, फिर उत्तम चमड़े में, और अंत में नीले/बैंगनी वस्त्र में लपेटते हैं। याजक मेज़ को पहले उसी प्रकार के नीले/बैंगनी वस्त्र में, फिर चमकीले लाल वस्त्र में, और अंत में उत्तम चमड़े में लपेटते हैं। याजक दीवट को नीले/बैंगनी कपड़े में और फिर उत्तम चमड़े से लपेटते हैं। याजक सोने की वेदी को नीले/बैंगनी वस्त्र में लपेटते हैं, और फिर ढकी हुई वेदी और उससे संबंधित वस्तुओं के चारों ओर उत्तम चमड़ा लपेटते हैं। याजक पीतल की वेदी को लाल/बैंगनी वस्त्र में और फिर उत्तम चमड़े में लपेटते हैं। वाचा के सन्दूक का बाहरी आवरण नीले/बैंगनी वस्त्र का होता है, जो अन्य सभी वस्तुओं से भिन्न है, क्योंकि बाकी वस्तुओं का बाहरी आवरण चमड़े का होता है। याजक पहले वस्तुओं को लपेटते हैं और फिर उठाने वाले डण्डों को अपनी जगह पर लगाते हैं या वस्तुओं को ढोने के ढाँचे पर रखते हैं। केवल तब ही, जब याजकों ने सब कुछ तैयार कर लिया हो और डेरा चलने के लिए तैयार हो, कहाती लोग वस्तुओं को उठाने के लिए आ सकते हैं।</w:t>
      </w:r>
    </w:p>
    <w:p>
      <w:pPr/>
      <w:r>
        <w:rPr>
          <w:lang w:val="hi_IN" w:bidi="hi_IN"/>
        </w:rPr>
      </w:r>
      <w:r>
        <w:rPr>
          <w:lang w:val="hi_IN" w:bidi="hi_IN"/>
        </w:rPr>
        <w:t>यहोवा एलीआजर को निवास-स्थान में याजकों द्वारा उपयोग किए जाने वाले तेल और धूप, तथा वहाँ खाए जाने वाले अन्नबलि की जिम्मेदारी देता है। ये वस्तुएँ यहोवा के लिए अलग रखी जाती हैं और केवल याजक ही उन्हें छू सकते हैं। हम मानते हैं कि एलीआजर संभवतः स्वयं तेल, धूप और अन्नबलि को लेकर चलता होगा, परन्तु अधिक संभावना है कि वह निवास-स्थान के सामग्री और विशेष वस्तुओं को उठाकर ले जाने में कहातियों की देखरेख करता था।</w:t>
      </w:r>
    </w:p>
    <w:p>
      <w:pPr/>
      <w:r>
        <w:rPr>
          <w:lang w:val="hi_IN" w:bidi="hi_IN"/>
        </w:rPr>
      </w:r>
      <w:r>
        <w:rPr>
          <w:lang w:val="hi_IN" w:bidi="hi_IN"/>
        </w:rPr>
        <w:t>यह भाग इस चेतावनी के साथ समाप्त होता है कि यहोवा मूसा और हारून को कहातियों की रक्षा करने के लिए सावधान करता है। यदि याजक निवास-स्थान की वस्तुओं को सही प्रकार से तैयार करने में सावधानी न बरतें, तो वे किसी कहाती कारीगर की मृत्यु का कारण बन सकते हैं। यदि कोई कहाती कारीगर याजकों द्वारा वस्तुओं को ढकने से पहले निवास-स्थान के सामने के कक्ष में प्रवेश करता है, तो यहोवा उस कहाती कारीगर को मार डालेगा। हारून और अन्य याजकों द्वारा वस्तुओं को ढकने के बाद, वे स्वयं कहाती कामगारों के साथ निवास-स्थान में जाकर तैयार की गई वस्तुओं को उठाने के लिए जिम्मेदार होते हैं। याजक प्रत्येक कहाती कारीगर को बताएँगे कि क्या उठाना है।</w:t>
      </w:r>
    </w:p>
    <w:p>
      <w:pPr/>
      <w:r>
        <w:rPr>
          <w:lang w:val="hi_IN" w:bidi="hi_IN"/>
        </w:rPr>
      </w:r>
      <w:r>
        <w:rPr>
          <w:lang w:val="hi_IN" w:bidi="hi_IN"/>
        </w:rPr>
        <w:t>यहाँ रुकें और इस प्रश्न पर समूह में चर्चा करें: चर्चा करें कि आप अपनी संस्कृति में महत्वपूर्ण निर्देश कैसे देते हैं। जब आप लोगों को सुरक्षित रखने के लिए निर्देश देना चाहते हैं, तो आप क्या कहते हैं या क्या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4:1–20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 एलीआजर</w:t>
      </w:r>
    </w:p>
    <w:p>
      <w:pPr>
        <w:pStyle w:val="ListBullet"/>
        <w:spacing w:line="240" w:lineRule="auto"/>
        <w:ind w:left="720"/>
      </w:pPr>
      <w:r>
        <w:rPr>
          <w:lang w:val="hi_IN" w:bidi="hi_IN"/>
        </w:rPr>
      </w:r>
      <w:r>
        <w:rPr>
          <w:lang w:val="hi_IN" w:bidi="hi_IN"/>
        </w:rPr>
        <w:t>हारून का पुत्र ईतामार, याजकों में से एक</w:t>
      </w:r>
    </w:p>
    <w:p>
      <w:pPr>
        <w:pStyle w:val="ListBullet"/>
        <w:spacing w:line="240" w:lineRule="auto"/>
        <w:ind w:left="720"/>
      </w:pPr>
      <w:r>
        <w:rPr>
          <w:lang w:val="hi_IN" w:bidi="hi_IN"/>
        </w:rPr>
      </w:r>
      <w:r>
        <w:rPr>
          <w:lang w:val="hi_IN" w:bidi="hi_IN"/>
        </w:rPr>
        <w:t>30 से 50 साल के कहाती कारीगर</w:t>
      </w:r>
    </w:p>
    <w:p>
      <w:pPr/>
      <w:r>
        <w:rPr>
          <w:lang w:val="hi_IN" w:bidi="hi_IN"/>
        </w:rPr>
      </w:r>
      <w:r>
        <w:rPr>
          <w:lang w:val="hi_IN" w:bidi="hi_IN"/>
        </w:rPr>
        <w:t>नाटक के दौरान हारून के पुत्रों और कहाती कारीगरों को उन निर्देशों का अभिनय करके दिखाएँ, जो यहोवा मूसा और हारून को देता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और हारून से कहता है कि वे 30 से 50 साल के कहाती पुरुषों की जनगणना करें। यहोवा कहता है कि ये कहाती पुरुष निवास-स्थान की पवित्र वस्तुओं की देखभाल करके यहोवा की सेवा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"लेवी गोत्र के बड़े कहाती पुरुषों के लिए मेरे पास एक विशेष प्रकार का काम है," या, "निवास-स्थान में पवित्र वस्तुओं को ले जाने के लिए हारून और उसके पुत्रों को सहायता की आवश्यकता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डेरे के स्थान बदलने के लिए निवास-स्थान की वस्तुओं को तैयार करने के लिए विस्तृत निर्देश देता है। यहोवा यह सुनिश्चित करना चाहता है कि इस्राएली पवित्र वस्तुओं से सुरक्षित रहें। याजक वस्तुओं को कपड़े और उत्तम चमड़े से ढकेंगे ताकि वे मौसम से सुरक्षित रहें और इस्राएली उन वस्तुओं को न देख सकें और न ही छू सकें। याजक, जो कि हारून और उसके दो पुत्र हैं, वे वाचा के सन्दूक को भीतरी परदे से लपेटते हैं, और फिर याजक मेज़ और उससे संबंधित वस्तुओं को भी लपेटते हैं। याजकों ने उठाने वाले डण्डों को अपनी जगह पर रखा। याजक दीवट और उसकी वस्तुओं को ढकते हैं और उन्हें एक ढोने वाले ढाँचे पर रखते हैं। याजक धूप की वेदी को ढकते हैं और डण्डों को उनकी जगह पर रखते हैं। याजक वेदी के लिए उपयोग की जाने वाली शेष वस्तुओं को लपेटते हैं और उन्हें ढोने वाले ढाँचे पर रखते हैं। याजक पीतल की वेदी से राख हटाते हैं और वेदी को वस्त्र से ढकते हैं। याजक पीतल की वेदी के साथ उपयोग होने वाली वस्तुओं को वस्त्र के ऊपर रखते हैं, फिर वे उन वस्तुओं को पीतल की वेदी के साथ मिलाकर लपेटते हैं, और उसके बाद उठाने वाले डण्डों को अपनी जगह पर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“मुझे हर वस्तु को अच्छी तरह लपेटने में सावधान रहना होगा,” या, “यदि हम सावधान नहीं रहेंगे, तो हम अपने किसी रिश्तेदार को मार डाल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पवित्र हूँ और मेरे निवास-स्थान की वस्तुएँ मेरे लिए अलग रखी गई हैं,” या, “मेरे याजकों को मेरे निर्देशों का ध्यान से पालन करना चाहिए ताकि कहाती कारीगरों की रक्षा हो सके।”</w:t>
      </w:r>
    </w:p>
    <w:p>
      <w:pPr>
        <w:pStyle w:val="ListBullet"/>
        <w:spacing w:line="240" w:lineRule="auto"/>
        <w:ind w:left="720"/>
      </w:pPr>
      <w:r>
        <w:rPr>
          <w:lang w:val="hi_IN" w:bidi="hi_IN"/>
        </w:rPr>
      </w:r>
      <w:r>
        <w:rPr>
          <w:lang w:val="hi_IN" w:bidi="hi_IN"/>
        </w:rPr>
        <w:t>कहाती कारीगरों से पूछें, "आप क्या महसूस कर रहे हैं या क्या सोच रहे हैं?" वह व्यक्ति इस तरह उत्तर दे सकता है, “निवास-स्थान की वस्तुओं को ढोकर यहोवा की सेवा करने में हम स्वयं को सम्मानित महसूस करते हैं,” या, “मुझे याजकों पर भरोसा करना चाहिए कि वे निवास-स्थान की वस्तुओं को ठीक से लपेटेंगे,” या, “निवास-स्थान की वस्तुएँ उठाने में भारी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और हारून से कहता है कि हारून का पुत्र एलीआजर निवास-स्थान में तेल, धूप और अन्नबलि के लिए जिम्मेदार है। एलीआजर निवास-स्थान के सामान और अन्य वस्तुओं की देखरेख करने के लिए भी जिम्मेदार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उत्तर दे सकता है: “यहोवा ने गलत भेंट चढ़ाने के कारण मेरे भाइयों को मार डाला, और मैं नहीं चाहता कि और लोग मरें,” या, “पवित्र तेल, धूप और भेंटों की देखभाल करने के लिए मुझे सम्मानित महसूस 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याजकों को अपनी चेतावनी फिर से दोहराता है कि याजक यह सुनिश्चित करें कि कहातियों की मृत्यु न होने पाए। याजकों को निवास-स्थान में कहाती कारीगरों को निर्देश देना है और यह सुनिश्चित करना है कि कहाती कारीगर पवित्र वस्तुओं को न देखें।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हारून के पुत्र ईतामार की भूमिका निभाने वाले व्यक्ति से पूछें, "आप क्या महसूस कर रहे हैं या क्या सोच रहे हैं?" वह व्यक्ति इस तरह उत्तर दे सकता है: “मैं कहाती कारीगरों की देखभाल करूँगा,” या, “यह हमारी ज़िम्मेदारी है कि हम यह सुनिश्चित करें कि सभी पवित्र वस्तुएँ ढकी हुई हों और ले जाने के लिए तैयार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पास हमारे डेरे का स्थान बदलने के लिए एक उत्तम योजना है,” या, “कहाती पुरुष हमें प्रतिज्ञा किए देश के और निकट पहुँचने में सहायता करेंगे।"</w:t>
      </w:r>
      <w:r>
        <w:rPr>
          <w:lang w:val="hi_IN" w:bidi="hi_IN"/>
        </w:rPr>
      </w:r>
    </w:p>
    <w:p>
      <w:pPr>
        <w:pStyle w:val="Heading3"/>
      </w:pPr>
      <w:r>
        <w:rPr>
          <w:lang w:val="hi_IN" w:bidi="hi_IN"/>
        </w:rPr>
        <w:t>आवश्यक जानकारी</w:t>
      </w:r>
    </w:p>
    <w:p>
      <w:pPr/>
      <w:r>
        <w:rPr>
          <w:lang w:val="hi_IN" w:bidi="hi_IN"/>
        </w:rPr>
      </w:r>
      <w:r>
        <w:rPr>
          <w:lang w:val="hi_IN" w:bidi="hi_IN"/>
        </w:rPr>
        <w:t>गिनती 4:1–20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का अनुवाद करने से पहले, निवास-स्थान की वस्तुओं के लिए निर्गमन की पुस्तक अध्याय 35–38 में उपयोग किए गए शब्दों की समीक्षा करना सहायक हो सकता है। इस भाग में उन्हीं शब्दों का उपयोग करें जिनका उपयोग आपने निर्गमन के अपने अनुवाद में किया था।</w:t>
      </w:r>
    </w:p>
    <w:p>
      <w:pPr/>
      <w:r>
        <w:rPr>
          <w:lang w:val="hi_IN" w:bidi="hi_IN"/>
        </w:rPr>
      </w:r>
      <w:r>
        <w:rPr>
          <w:lang w:val="hi_IN" w:bidi="hi_IN"/>
        </w:rPr>
        <w:t>इस ऑडियो को यहाँ रोकें और अपने अनुवाद में निवास-स्थान की वस्तुओं के नाम की समीक्षा करें।</w:t>
      </w:r>
    </w:p>
    <w:p>
      <w:pPr/>
      <w:r>
        <w:rPr>
          <w:lang w:val="hi_IN" w:bidi="hi_IN"/>
        </w:rPr>
      </w:r>
      <w:r>
        <w:rPr>
          <w:b/>
          <w:lang w:val="hi_IN" w:bidi="hi_IN"/>
        </w:rPr>
        <w:t>यहोवा</w:t>
      </w:r>
      <w:r>
        <w:rPr>
          <w:lang w:val="hi_IN" w:bidi="hi_IN"/>
        </w:rPr>
        <w:t xml:space="preserve"> मूसा और हारून को निर्देश देता है। यहोवा परमेश्वर का व्यक्तिगत नाम है। इस भाग में, परमेश्वर को यहोवा कहा जाता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मूसा और हारून से कहा जाता है कि वे कहाती </w:t>
      </w:r>
      <w:r>
        <w:rPr>
          <w:b/>
          <w:lang w:val="hi_IN" w:bidi="hi_IN"/>
        </w:rPr>
        <w:t>कुलों</w:t>
      </w:r>
      <w:r>
        <w:rPr>
          <w:lang w:val="hi_IN" w:bidi="hi_IN"/>
        </w:rPr>
        <w:t xml:space="preserve"> की </w:t>
      </w:r>
      <w:r>
        <w:rPr>
          <w:b/>
          <w:lang w:val="hi_IN" w:bidi="hi_IN"/>
        </w:rPr>
        <w:t>जनगणना</w:t>
      </w:r>
      <w:r>
        <w:rPr>
          <w:lang w:val="hi_IN" w:bidi="hi_IN"/>
        </w:rPr>
        <w:t xml:space="preserve"> करें। जनगणना और कुलों के लिए उन्हीं शब्दों या वाक्यांशों का उपयोग करें जिनका उपयोग आपने पिछले भागों में किया था।</w:t>
      </w:r>
    </w:p>
    <w:p>
      <w:pPr/>
      <w:r>
        <w:rPr>
          <w:lang w:val="hi_IN" w:bidi="hi_IN"/>
        </w:rPr>
      </w:r>
      <w:r>
        <w:rPr>
          <w:lang w:val="hi_IN" w:bidi="hi_IN"/>
        </w:rPr>
        <w:t xml:space="preserve">कहाती भी सभी लेवियों की तरह यहोवा की </w:t>
      </w:r>
      <w:r>
        <w:rPr>
          <w:b/>
          <w:lang w:val="hi_IN" w:bidi="hi_IN"/>
        </w:rPr>
        <w:t>सेवा करेंगे</w:t>
      </w:r>
      <w:r>
        <w:rPr>
          <w:lang w:val="hi_IN" w:bidi="hi_IN"/>
        </w:rPr>
        <w:t>। किसी की सेवा करने का अर्थ उसके लिए व्यक्तिगत और महत्वपूर्ण काम करना है। यहोवा इस सेवा की क्रिया का उपयोग यह दिखाने के लिए करता है कि लेवियों का काम कितना महत्वपूर्ण है।</w:t>
      </w:r>
    </w:p>
    <w:p>
      <w:pPr/>
      <w:r>
        <w:rPr>
          <w:lang w:val="hi_IN" w:bidi="hi_IN"/>
        </w:rPr>
      </w:r>
      <w:r>
        <w:rPr>
          <w:lang w:val="hi_IN" w:bidi="hi_IN"/>
        </w:rPr>
        <w:t xml:space="preserve">यहाँ रुकें और समूह में चर्चा करें कि आप </w:t>
      </w:r>
      <w:r>
        <w:rPr>
          <w:b/>
          <w:lang w:val="hi_IN" w:bidi="hi_IN"/>
        </w:rPr>
        <w:t>सेवा</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हालाँकि, कहाती विशेष काम करते हैं, क्योंकि वे मिलापवाले तम्बू या </w:t>
      </w:r>
      <w:r>
        <w:rPr>
          <w:b/>
          <w:lang w:val="hi_IN" w:bidi="hi_IN"/>
        </w:rPr>
        <w:t>निवास-स्थान</w:t>
      </w:r>
      <w:r>
        <w:rPr>
          <w:lang w:val="hi_IN" w:bidi="hi_IN"/>
        </w:rPr>
        <w:t xml:space="preserve"> की पवित्र वस्तुओं को ले जाते हैं। कहाती लोग एकमात्र लेवी समूह हैं जो यह विशेष प्रकार का काम करते हैं। अधिक जानकारी के लिए मुख्य शब्दावली में </w:t>
      </w:r>
      <w:r>
        <w:rPr>
          <w:lang w:val="hi_IN" w:bidi="hi_IN"/>
        </w:rPr>
        <w:t>निवास-स्थान</w:t>
      </w:r>
      <w:r>
        <w:rPr>
          <w:lang w:val="hi_IN" w:bidi="hi_IN"/>
        </w:rPr>
        <w:t xml:space="preserve"> को देखें। </w:t>
      </w:r>
    </w:p>
    <w:p>
      <w:pPr/>
      <w:r>
        <w:rPr>
          <w:lang w:val="hi_IN" w:bidi="hi_IN"/>
        </w:rPr>
      </w:r>
      <w:r>
        <w:rPr>
          <w:lang w:val="hi_IN" w:bidi="hi_IN"/>
        </w:rPr>
        <w:t xml:space="preserve">जब इस्राएली अपना डेरा किसी नए स्थान पर ले जाएँगे, तब याजक </w:t>
      </w:r>
      <w:r>
        <w:rPr>
          <w:b/>
          <w:lang w:val="hi_IN" w:bidi="hi_IN"/>
        </w:rPr>
        <w:t>पवित्र</w:t>
      </w:r>
      <w:r>
        <w:rPr>
          <w:lang w:val="hi_IN" w:bidi="hi_IN"/>
        </w:rPr>
        <w:t xml:space="preserve"> वस्तुओं को तैयार करेंगे। पवित्र और डेरे के लिए उसी शब्द या वाक्यांश का उपयोग करें जिसका उपयोग आपने पिछले भागों में किया था। अधिक जानकारी के लिए मुख्य शब्दावली में </w:t>
      </w:r>
      <w:r>
        <w:rPr>
          <w:lang w:val="hi_IN" w:bidi="hi_IN"/>
        </w:rPr>
        <w:t>पवित्र</w:t>
      </w:r>
      <w:r>
        <w:rPr>
          <w:lang w:val="hi_IN" w:bidi="hi_IN"/>
        </w:rPr>
        <w:t xml:space="preserve"> शब्द देखें।</w:t>
      </w:r>
    </w:p>
    <w:p>
      <w:pPr/>
      <w:r>
        <w:rPr>
          <w:lang w:val="hi_IN" w:bidi="hi_IN"/>
        </w:rPr>
      </w:r>
      <w:r>
        <w:rPr>
          <w:lang w:val="hi_IN" w:bidi="hi_IN"/>
        </w:rPr>
        <w:t xml:space="preserve">यहाँ रुकें और यदि आवश्यक हो, तो समूह में </w:t>
      </w:r>
      <w:r>
        <w:rPr>
          <w:lang w:val="hi_IN" w:bidi="hi_IN"/>
        </w:rPr>
        <w:t>निवास-स्थान के चित्र और अलग-अलग सामग्री के स्थान</w:t>
      </w:r>
      <w:r>
        <w:rPr>
          <w:lang w:val="hi_IN" w:bidi="hi_IN"/>
        </w:rPr>
        <w:t xml:space="preserve"> को देखें। इस ऑडियो को यहाँ रोकें।</w:t>
      </w:r>
    </w:p>
    <w:p>
      <w:pPr/>
      <w:r>
        <w:rPr>
          <w:lang w:val="hi_IN" w:bidi="hi_IN"/>
        </w:rPr>
      </w:r>
      <w:r>
        <w:rPr>
          <w:lang w:val="hi_IN" w:bidi="hi_IN"/>
        </w:rPr>
        <w:t xml:space="preserve">याजक पवित्र स्थान और परमपवित्र स्थान के बीच के परदे, अर्थात् भीतरी परदे, को उतारेंगे, और उसी से </w:t>
      </w:r>
      <w:r>
        <w:rPr>
          <w:b/>
          <w:lang w:val="hi_IN" w:bidi="hi_IN"/>
        </w:rPr>
        <w:t>वाचा के सन्दूक</w:t>
      </w:r>
      <w:r>
        <w:rPr>
          <w:lang w:val="hi_IN" w:bidi="hi_IN"/>
        </w:rPr>
        <w:t xml:space="preserve"> को ढकेंगे। भीतरी परदे और वाचा के सन्दूक के लिए उन्हीं शब्दों या वाक्यांशों का उपयोग करें जिनका उपयोग आपने पिछले भागों में किया था। अधिक जानकारी के लिए मुख्य शब्दावली में </w:t>
      </w:r>
      <w:r>
        <w:rPr>
          <w:b/>
          <w:lang w:val="hi_IN" w:bidi="hi_IN"/>
        </w:rPr>
        <w:t>वाचा का सन्दूक</w:t>
      </w:r>
      <w:r>
        <w:rPr>
          <w:lang w:val="hi_IN" w:bidi="hi_IN"/>
        </w:rPr>
        <w:t xml:space="preserve"> शब्द को देखें। </w:t>
      </w:r>
    </w:p>
    <w:p>
      <w:pPr/>
      <w:r>
        <w:rPr>
          <w:lang w:val="hi_IN" w:bidi="hi_IN"/>
        </w:rPr>
      </w:r>
      <w:r>
        <w:rPr>
          <w:lang w:val="hi_IN" w:bidi="hi_IN"/>
        </w:rPr>
        <w:t xml:space="preserve">याजक वाचा के सन्दूक को </w:t>
      </w:r>
      <w:r>
        <w:rPr>
          <w:b/>
          <w:lang w:val="hi_IN" w:bidi="hi_IN"/>
        </w:rPr>
        <w:t>उत्तम चमड़े</w:t>
      </w:r>
      <w:r>
        <w:rPr>
          <w:lang w:val="hi_IN" w:bidi="hi_IN"/>
        </w:rPr>
        <w:t xml:space="preserve"> से ढकते हैं, जो जलरोधक होता है, और जिसे कुशल कारीगरों ने सम्भवतः किसी समुद्री जीव, शायद डुगोंग या सुइसों की खाल से बनाया होगा।</w:t>
      </w:r>
    </w:p>
    <w:p>
      <w:pPr/>
      <w:r>
        <w:rPr>
          <w:lang w:val="hi_IN" w:bidi="hi_IN"/>
        </w:rPr>
      </w:r>
      <w:r>
        <w:rPr>
          <w:lang w:val="hi_IN" w:bidi="hi_IN"/>
        </w:rPr>
        <w:t xml:space="preserve">यहाँ रुकें और समूह में चर्चा करें कि आप </w:t>
      </w:r>
      <w:r>
        <w:rPr>
          <w:b/>
          <w:lang w:val="hi_IN" w:bidi="hi_IN"/>
        </w:rPr>
        <w:t>उत्तम चमड़े</w:t>
      </w:r>
      <w:r>
        <w:rPr>
          <w:lang w:val="hi_IN" w:bidi="hi_IN"/>
        </w:rPr>
        <w:t xml:space="preserve"> के लिए किस शब्द या वाक्यांश का उपयोग करेंगे। यदि आपने बाइबल की किसी अन्य पुस्तक में इन शब्दों का पहले अनुवाद किया है, तो यहाँ भी वही शब्द प्रयोग करें जो आपने वहाँ किया था। इस ऑडियो को यहाँ रोकें।</w:t>
      </w:r>
    </w:p>
    <w:p>
      <w:pPr/>
      <w:r>
        <w:rPr>
          <w:lang w:val="hi_IN" w:bidi="hi_IN"/>
        </w:rPr>
      </w:r>
      <w:r>
        <w:rPr>
          <w:lang w:val="hi_IN" w:bidi="hi_IN"/>
        </w:rPr>
        <w:t xml:space="preserve">याजक वाचा के सन्दूक और उत्तम चमड़े को </w:t>
      </w:r>
      <w:r>
        <w:rPr>
          <w:b/>
          <w:lang w:val="hi_IN" w:bidi="hi_IN"/>
        </w:rPr>
        <w:t>नीले</w:t>
      </w:r>
      <w:r>
        <w:rPr>
          <w:lang w:val="hi_IN" w:bidi="hi_IN"/>
        </w:rPr>
        <w:t xml:space="preserve"> वस्त्र से ढकेंगे। नीला रंग एक नीला/बैंगनी रंग है।</w:t>
      </w:r>
    </w:p>
    <w:p>
      <w:pPr/>
      <w:r>
        <w:rPr>
          <w:lang w:val="hi_IN" w:bidi="hi_IN"/>
        </w:rPr>
      </w:r>
      <w:r>
        <w:rPr>
          <w:lang w:val="hi_IN" w:bidi="hi_IN"/>
        </w:rPr>
        <w:t xml:space="preserve">यहाँ रुकें और यदि आवश्यक हो, तो समूह में </w:t>
      </w:r>
      <w:r>
        <w:rPr>
          <w:b/>
          <w:lang w:val="hi_IN" w:bidi="hi_IN"/>
        </w:rPr>
        <w:t>नीले/बैंगनी वस्त्र</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नीले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याजक वाचा के सन्दूक और अन्य सामग्री को उठाने के लिए उनमें </w:t>
      </w:r>
      <w:r>
        <w:rPr>
          <w:b/>
          <w:lang w:val="hi_IN" w:bidi="hi_IN"/>
        </w:rPr>
        <w:t>डण्डे</w:t>
      </w:r>
      <w:r>
        <w:rPr>
          <w:lang w:val="hi_IN" w:bidi="hi_IN"/>
        </w:rPr>
        <w:t xml:space="preserve"> लगाएँगे।</w:t>
      </w:r>
    </w:p>
    <w:p>
      <w:pPr/>
      <w:r>
        <w:rPr>
          <w:lang w:val="hi_IN" w:bidi="hi_IN"/>
        </w:rPr>
      </w:r>
      <w:r>
        <w:rPr>
          <w:lang w:val="hi_IN" w:bidi="hi_IN"/>
        </w:rPr>
        <w:t xml:space="preserve">यहाँ रुकें और समूह में चर्चा करें कि आप </w:t>
      </w:r>
      <w:r>
        <w:rPr>
          <w:b/>
          <w:lang w:val="hi_IN" w:bidi="hi_IN"/>
        </w:rPr>
        <w:t>डण्डे</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याजक भेंट की रोटियों की मेज़, </w:t>
      </w:r>
      <w:r>
        <w:rPr>
          <w:b/>
          <w:lang w:val="hi_IN" w:bidi="hi_IN"/>
        </w:rPr>
        <w:t>अर्घ बलि</w:t>
      </w:r>
      <w:r>
        <w:rPr>
          <w:lang w:val="hi_IN" w:bidi="hi_IN"/>
        </w:rPr>
        <w:t xml:space="preserve"> के पात्रों, और मेज़ पर रखी अन्य वस्तुओं को ढकेगा। लोग अर्घ बलि के रूप में दाखरस की भेंट चढ़ाते थे। याजक मेज़ को ढकने के लिए </w:t>
      </w:r>
      <w:r>
        <w:rPr>
          <w:b/>
          <w:lang w:val="hi_IN" w:bidi="hi_IN"/>
        </w:rPr>
        <w:t>चमकीले लाल</w:t>
      </w:r>
      <w:r>
        <w:rPr>
          <w:lang w:val="hi_IN" w:bidi="hi_IN"/>
        </w:rPr>
        <w:t xml:space="preserve"> या गुलाबी रंग के कपड़े का उपयोग करेंगे।</w:t>
      </w:r>
    </w:p>
    <w:p>
      <w:pPr/>
      <w:r>
        <w:rPr>
          <w:lang w:val="hi_IN" w:bidi="hi_IN"/>
        </w:rPr>
      </w:r>
      <w:r>
        <w:rPr>
          <w:lang w:val="hi_IN" w:bidi="hi_IN"/>
        </w:rPr>
        <w:t xml:space="preserve">यहाँ रुकें और चर्चा करें कि आप </w:t>
      </w:r>
      <w:r>
        <w:rPr>
          <w:b/>
          <w:lang w:val="hi_IN" w:bidi="hi_IN"/>
        </w:rPr>
        <w:t>अर्घ बलि</w:t>
      </w:r>
      <w:r>
        <w:rPr>
          <w:lang w:val="hi_IN" w:bidi="hi_IN"/>
        </w:rPr>
        <w:t xml:space="preserve"> के लिए किस वाक्यांश का उपयोग करेंगे। </w:t>
      </w:r>
      <w:r>
        <w:rPr>
          <w:b/>
          <w:lang w:val="hi_IN" w:bidi="hi_IN"/>
        </w:rPr>
        <w:t>अर्घ बलि</w:t>
      </w:r>
      <w:r>
        <w:rPr>
          <w:lang w:val="hi_IN" w:bidi="hi_IN"/>
        </w:rPr>
        <w:t xml:space="preserve"> के बारे में अधिक जानकारी के लिए मुख्य शब्दावली देखें। यदि आपने बाइबल की किसी अन्य पुस्तक में अर्घ बलि का अनुवाद किया है, तो यहाँ उसी वाक्यांश का उपयोग करें। इस ऑडियो को यहाँ रोकें।</w:t>
      </w:r>
    </w:p>
    <w:p>
      <w:pPr/>
      <w:r>
        <w:rPr>
          <w:lang w:val="hi_IN" w:bidi="hi_IN"/>
        </w:rPr>
      </w:r>
      <w:r>
        <w:rPr>
          <w:lang w:val="hi_IN" w:bidi="hi_IN"/>
        </w:rPr>
        <w:t xml:space="preserve">यहाँ रुकें और यदि आवश्यक हो, तो समूह में </w:t>
      </w:r>
      <w:r>
        <w:rPr>
          <w:b/>
          <w:lang w:val="hi_IN" w:bidi="hi_IN"/>
        </w:rPr>
        <w:t>चमकीले लाल वस्त्र</w:t>
      </w:r>
      <w:r>
        <w:rPr>
          <w:lang w:val="hi_IN" w:bidi="hi_IN"/>
        </w:rPr>
        <w:t xml:space="preserve">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चमकीले लाल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याजक </w:t>
      </w:r>
      <w:r>
        <w:rPr>
          <w:b/>
          <w:lang w:val="hi_IN" w:bidi="hi_IN"/>
        </w:rPr>
        <w:t>दीवट</w:t>
      </w:r>
      <w:r>
        <w:rPr>
          <w:lang w:val="hi_IN" w:bidi="hi_IN"/>
        </w:rPr>
        <w:t xml:space="preserve">, दीपकों और अन्य वस्तुओं को वस्त्र से ढकेंगे। दीवट के लिए उसी शब्द या वाक्यांश का उपयोग करें जिसका उपयोग आपने पिछले भागों में किया है। </w:t>
      </w:r>
    </w:p>
    <w:p>
      <w:pPr/>
      <w:r>
        <w:rPr>
          <w:lang w:val="hi_IN" w:bidi="hi_IN"/>
        </w:rPr>
      </w:r>
      <w:r>
        <w:rPr>
          <w:lang w:val="hi_IN" w:bidi="hi_IN"/>
        </w:rPr>
        <w:t xml:space="preserve">याजक ढके हुए दीवट और उससे संबंधित वस्तुओं को उठाने के लिए एक </w:t>
      </w:r>
      <w:r>
        <w:rPr>
          <w:b/>
          <w:lang w:val="hi_IN" w:bidi="hi_IN"/>
        </w:rPr>
        <w:t>ढोने के ढाँचे</w:t>
      </w:r>
      <w:r>
        <w:rPr>
          <w:lang w:val="hi_IN" w:bidi="hi_IN"/>
        </w:rPr>
        <w:t xml:space="preserve"> पर रखेंगे।</w:t>
      </w:r>
    </w:p>
    <w:p>
      <w:pPr/>
      <w:r>
        <w:rPr>
          <w:lang w:val="hi_IN" w:bidi="hi_IN"/>
        </w:rPr>
      </w:r>
      <w:r>
        <w:rPr>
          <w:lang w:val="hi_IN" w:bidi="hi_IN"/>
        </w:rPr>
        <w:t xml:space="preserve">यहाँ रुकें और समूह में उठाकर ले जाने वाले </w:t>
      </w:r>
      <w:r>
        <w:rPr>
          <w:b/>
          <w:lang w:val="hi_IN" w:bidi="hi_IN"/>
        </w:rPr>
        <w:t>ढोने के ढाँचे</w:t>
      </w:r>
      <w:r>
        <w:rPr>
          <w:lang w:val="hi_IN" w:bidi="hi_IN"/>
        </w:rPr>
        <w:t xml:space="preserve"> की एक तस्वीर देखें। समूह में चर्चा करें कि आप ढोने के ढाँचे के लिए किस शब्द या वाक्यांश का उपयोग करेंगे। इस ऑडियो को यहाँ रोकें।</w:t>
      </w:r>
    </w:p>
    <w:p>
      <w:pPr/>
      <w:r>
        <w:rPr>
          <w:lang w:val="hi_IN" w:bidi="hi_IN"/>
        </w:rPr>
      </w:r>
      <w:r>
        <w:rPr>
          <w:lang w:val="hi_IN" w:bidi="hi_IN"/>
        </w:rPr>
        <w:t xml:space="preserve">याजक पवित्रस्थान की सोने की </w:t>
      </w:r>
      <w:r>
        <w:rPr>
          <w:b/>
          <w:lang w:val="hi_IN" w:bidi="hi_IN"/>
        </w:rPr>
        <w:t>वेदी</w:t>
      </w:r>
      <w:r>
        <w:rPr>
          <w:lang w:val="hi_IN" w:bidi="hi_IN"/>
        </w:rPr>
        <w:t xml:space="preserve"> और अन्य वस्तुओं को ढकेंगे और उन्हें उठाकर ले जाने के लिए तैयार करेंगे। वेदी के लिए उसी शब्द या वाक्यांश का उपयोग करें जिसका उपयोग आपने पिछले भागों में किया है। अधिक जानकारी के लिए </w:t>
      </w:r>
      <w:r>
        <w:rPr>
          <w:b/>
          <w:lang w:val="hi_IN" w:bidi="hi_IN"/>
        </w:rPr>
        <w:t>वेदी</w:t>
      </w:r>
      <w:r>
        <w:rPr>
          <w:lang w:val="hi_IN" w:bidi="hi_IN"/>
        </w:rPr>
        <w:t xml:space="preserve"> शब्द को मुख्य शब्दावली में देखें।</w:t>
      </w:r>
    </w:p>
    <w:p>
      <w:pPr/>
      <w:r>
        <w:rPr>
          <w:lang w:val="hi_IN" w:bidi="hi_IN"/>
        </w:rPr>
      </w:r>
      <w:r>
        <w:rPr>
          <w:lang w:val="hi_IN" w:bidi="hi_IN"/>
        </w:rPr>
        <w:t>याजक पीतल की वेदी से राख को साफ करेंगे और वेदी को बैंगनी वस्त्र से ढकेंगे। यह एक लाल/बैंगनी रंग है।</w:t>
      </w:r>
    </w:p>
    <w:p>
      <w:pPr/>
      <w:r>
        <w:rPr>
          <w:lang w:val="hi_IN" w:bidi="hi_IN"/>
        </w:rPr>
      </w:r>
      <w:r>
        <w:rPr>
          <w:lang w:val="hi_IN" w:bidi="hi_IN"/>
        </w:rPr>
        <w:t xml:space="preserve">यहाँ रुकें और यदि आवश्यक हो, तो समूह में </w:t>
      </w:r>
      <w:r>
        <w:rPr>
          <w:lang w:val="hi_IN" w:bidi="hi_IN"/>
        </w:rPr>
        <w:t>लाल/बैंगनी वस्त्र</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बैंगनी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हारून का सबसे बड़ा पुत्र, जो जीवित है एलीआजर, उस तेल को ले जाने के लिए जिम्मेदार है जिसका उपयोग याजक दीवट में करते हैं, और उस विशेष धूप को भी, जो विभिन्न सुगंधित मसालों का मिश्रण है और जलाने पर सुगंध देता है।</w:t>
      </w:r>
    </w:p>
    <w:p>
      <w:pPr/>
      <w:r>
        <w:rPr>
          <w:lang w:val="hi_IN" w:bidi="hi_IN"/>
        </w:rPr>
      </w:r>
      <w:r>
        <w:rPr>
          <w:lang w:val="hi_IN" w:bidi="hi_IN"/>
        </w:rPr>
        <w:t xml:space="preserve">यहाँ रुकें और समूह में चर्चा करें कि आप </w:t>
      </w:r>
      <w:r>
        <w:rPr>
          <w:b/>
          <w:lang w:val="hi_IN" w:bidi="hi_IN"/>
        </w:rPr>
        <w:t>धूप</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हारून </w:t>
      </w:r>
      <w:r>
        <w:rPr>
          <w:b/>
          <w:lang w:val="hi_IN" w:bidi="hi_IN"/>
        </w:rPr>
        <w:t>याजक</w:t>
      </w:r>
      <w:r>
        <w:rPr>
          <w:lang w:val="hi_IN" w:bidi="hi_IN"/>
        </w:rPr>
        <w:t xml:space="preserve"> का पुत्र एलीआजर नियमित </w:t>
      </w:r>
      <w:r>
        <w:rPr>
          <w:b/>
          <w:lang w:val="hi_IN" w:bidi="hi_IN"/>
        </w:rPr>
        <w:t>अन्नबलि</w:t>
      </w:r>
      <w:r>
        <w:rPr>
          <w:lang w:val="hi_IN" w:bidi="hi_IN"/>
        </w:rPr>
        <w:t xml:space="preserve"> और </w:t>
      </w:r>
      <w:r>
        <w:rPr>
          <w:b/>
          <w:lang w:val="hi_IN" w:bidi="hi_IN"/>
        </w:rPr>
        <w:t>अभिषेक</w:t>
      </w:r>
      <w:r>
        <w:rPr>
          <w:lang w:val="hi_IN" w:bidi="hi_IN"/>
        </w:rPr>
        <w:t xml:space="preserve"> के तेल को ले जाने के लिए और साथ ही निवास-स्थान में जो कुछ भी है, उन सब की के लिए भी जिम्मेदार है। अधिक जानकारी के लिए मुख्य शब्दावली में </w:t>
      </w:r>
      <w:r>
        <w:rPr>
          <w:b/>
          <w:lang w:val="hi_IN" w:bidi="hi_IN"/>
        </w:rPr>
        <w:t>अन्नबलि</w:t>
      </w:r>
      <w:r>
        <w:rPr>
          <w:lang w:val="hi_IN" w:bidi="hi_IN"/>
        </w:rPr>
        <w:t xml:space="preserve"> और </w:t>
      </w:r>
      <w:r>
        <w:rPr>
          <w:lang w:val="hi_IN" w:bidi="hi_IN"/>
        </w:rPr>
        <w:t>अभिषेक</w:t>
      </w:r>
      <w:r>
        <w:rPr>
          <w:lang w:val="hi_IN" w:bidi="hi_IN"/>
        </w:rPr>
        <w:t xml:space="preserve"> शब्द देखें।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w:t>
      </w:r>
    </w:p>
    <w:p>
      <w:pPr/>
      <w:r>
        <w:rPr>
          <w:lang w:val="hi_IN" w:bidi="hi_IN"/>
        </w:rPr>
      </w:r>
      <w:r>
        <w:rPr>
          <w:lang w:val="hi_IN" w:bidi="hi_IN"/>
        </w:rPr>
        <w:t xml:space="preserve">यहोवा नहीं चाहता था कि जब कहाती निवास-स्थान में यहोवा की सेवा कर रहे हों, तब मर जाएँ। यहोवा चाहता है कि जब डेरा आगे बढ़ेगा तब याजक </w:t>
      </w:r>
      <w:r>
        <w:rPr>
          <w:b/>
          <w:lang w:val="hi_IN" w:bidi="hi_IN"/>
        </w:rPr>
        <w:t>पवित्रस्थान</w:t>
      </w:r>
      <w:r>
        <w:rPr>
          <w:lang w:val="hi_IN" w:bidi="hi_IN"/>
        </w:rPr>
        <w:t xml:space="preserve"> या निवास-स्थान में सब वस्तुओं को तैयार रखें, और वे उसमें बहुत सावधानी बरतें। यहोवा नहीं चाहता कि कहाती निवास-स्थान की पवित्र वस्तुओं को देखें और मर जाएँ। पवित्रस्थान के लिए उसी शब्द या वाक्यांश का उपयोग करें जिसका उपयोग आपने पिछले भागों में किया था। अधिक जानकारी के लिए मुख्य शब्दावली में </w:t>
      </w:r>
      <w:r>
        <w:rPr>
          <w:b/>
          <w:lang w:val="hi_IN" w:bidi="hi_IN"/>
        </w:rPr>
        <w:t>पवित्रस्थान</w:t>
      </w:r>
      <w:r>
        <w:rPr>
          <w:lang w:val="hi_IN" w:bidi="hi_IN"/>
        </w:rPr>
        <w:t xml:space="preserve"> शब्‍द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4:21–28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4:21–28 को सुनें और अपने मन में रखें।</w:t>
      </w:r>
    </w:p>
    <w:p>
      <w:pPr/>
      <w:r>
        <w:rPr>
          <w:lang w:val="hi_IN" w:bidi="hi_IN"/>
        </w:rPr>
      </w:r>
      <w:r>
        <w:rPr>
          <w:lang w:val="hi_IN" w:bidi="hi_IN"/>
        </w:rPr>
        <w:t>यदि सम्भव हो, तो गिनती 4:21–28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4:21–28 का ऑडियो संस्करण सबसे आसानी से समझ में आने वाले अनुवाद में सुनें।</w:t>
      </w:r>
    </w:p>
    <w:p>
      <w:pPr/>
      <w:r>
        <w:rPr>
          <w:lang w:val="hi_IN" w:bidi="hi_IN"/>
        </w:rPr>
      </w:r>
      <w:r>
        <w:rPr>
          <w:lang w:val="hi_IN" w:bidi="hi_IN"/>
        </w:rPr>
        <w:t>इस भाग में, यहोवा निवास-स्थान में मूसा को निर्देश देता है। इस्राएली सीनै पर्वत के पास जंगल में डेरा डाल रहे हैं। यहोवा इस्राएलियों को यह निर्देश देना जारी रखता है कि जब वे उस देश की ओर यात्रा करते हुए अपना डेरा उठाएँ, जिसे यहोवा ने उन्हें देने का वादा किया है, तब वे निवास-स्थान को कैसे ले जाएँ।</w:t>
      </w:r>
    </w:p>
    <w:p>
      <w:pPr/>
      <w:r>
        <w:rPr>
          <w:lang w:val="hi_IN" w:bidi="hi_IN"/>
        </w:rPr>
      </w:r>
      <w:r>
        <w:rPr>
          <w:lang w:val="hi_IN" w:bidi="hi_IN"/>
        </w:rPr>
        <w:t>यहोवा मूसा से बात कर रहा है, लेकिन हम नहीं जानते कि हारून मूसा के साथ है या नहीं। पिछले भाग में, यहोवा ने कहातियों के बारे में निर्देश दिए थे। यहोवा अब निर्देश देना जारी रखता है और मूसा से कहता है कि वह लेवी के पुत्र गेर्शोन के वंशजों की जनगणना, अर्थात् उन लोगों की सावधानीपूर्वक गिनती करे।</w:t>
      </w:r>
    </w:p>
    <w:p>
      <w:pPr/>
      <w:r>
        <w:rPr>
          <w:lang w:val="hi_IN" w:bidi="hi_IN"/>
        </w:rPr>
      </w:r>
      <w:r>
        <w:rPr>
          <w:lang w:val="hi_IN" w:bidi="hi_IN"/>
        </w:rPr>
        <w:t>कहातियों की जनगणना की तरह, यहोवा चाहता है कि मूसा और हारून जनगणना की जानकारी को प्रत्येक परिवार समूह के लिए कुल के नाम और पिता के नाम के अनुसार व्यवस्थित करें। यहोवा चाहता है कि मूसा और हारून 30 से 50 साल के पुरुषों की गिनती करें। ये पुरुष इतने बड़े हो चुके हैं कि वे मजबूत और जिम्मेदार हैं, और यहोवा के लिए कुशल कार्य करने के योग्य हैं। बाइबल के अन्य भागों से हमें पता है कि पुरुष 25 से 50 साल तक निवास-स्थान में सेवा करते हैं। 25 से 30 वर्ष की आयु के पुरुष प्रशिक्षु के रूप में सेवा कर सकते हैं और काम करना सीख सकते हैं। हमें नहीं पता कि कम उम्र के वयस्क पुरुष यह काम करने के लिए उपयुक्त क्यों नहीं हैं। संभव है कि यात्रा करते समय इस्राएलियों को अपनी रक्षा के लिए जवान पुरुषों की आवश्यकता हो, क्योंकि युद्ध करने के लिए वही सबसे उपयुक्त आयु के होते हैं। यहोवा चाहता है कि गेर्शोनी पुरुष अपनी शक्ति और शरीर का उपयोग करके शारीरिक काम करें। यह काम निवास-स्थान की उस सेवा से अलग है जो यहोवा ने कहातियों को दी थी। गेर्शोनी निवास-स्थान के तम्बू को उतारने, उसे ढोने और फिर से खड़ा करने का काम करके यहोवा की सेवा करेंगे।</w:t>
      </w:r>
    </w:p>
    <w:p>
      <w:pPr/>
      <w:r>
        <w:rPr>
          <w:lang w:val="hi_IN" w:bidi="hi_IN"/>
        </w:rPr>
      </w:r>
      <w:r>
        <w:rPr>
          <w:lang w:val="hi_IN" w:bidi="hi_IN"/>
        </w:rPr>
        <w:t>यहाँ रुकें और इस प्रश्न पर समूह में चर्चा करें: आपके लोगों के बीच किन कामों को ज़्यादा ख़ास या महत्वपूर्ण माना जाता है? क्या बात उन्हें अन्य कामों से विशेष या अधिक महत्वपूर्ण बनाती है? इस ऑडियो को यहाँ रोकें।</w:t>
      </w:r>
    </w:p>
    <w:p>
      <w:pPr/>
      <w:r>
        <w:rPr>
          <w:lang w:val="hi_IN" w:bidi="hi_IN"/>
        </w:rPr>
      </w:r>
      <w:r>
        <w:rPr>
          <w:lang w:val="hi_IN" w:bidi="hi_IN"/>
        </w:rPr>
        <w:t>गेर्शोनी लोग उन परदों को उठाएँगे जिनसे निवास-स्थान की दीवारों और छत को बनाया जाता है। परदे कपड़े के ऐसे टुकड़े होते हैं जो ऊपर किसी डण्डे या पकड़ से लटकाए जाते हैं। परदे खिड़कियों को ढकने के लिए उपयोग किए जा सकते हैं ताकि रोशनी अंदर न आए, या एक स्थान और दूसरे स्थान के बीच विभाजन करने के लिए भी इस्तेमाल किए जाते हैं। निवास-स्थान के परदे ही उस तम्बू की दीवारों का निर्माण करते हैं। गेर्शोनी लोग निवास-स्थान की भीतरी और बाहरी दोनों परतों को उठाकर ले जाएँगे।</w:t>
      </w:r>
    </w:p>
    <w:p>
      <w:pPr/>
      <w:r>
        <w:rPr>
          <w:lang w:val="hi_IN" w:bidi="hi_IN"/>
        </w:rPr>
      </w:r>
      <w:r>
        <w:rPr>
          <w:lang w:val="hi_IN" w:bidi="hi_IN"/>
        </w:rPr>
        <w:t xml:space="preserve">यहाँ रुकें और यदि आवश्यक हो, तो समूह में </w:t>
      </w:r>
      <w:r>
        <w:rPr>
          <w:lang w:val="hi_IN" w:bidi="hi_IN"/>
        </w:rPr>
        <w:t>निवास-स्थान और बाहरी आँगन</w:t>
      </w:r>
      <w:r>
        <w:rPr>
          <w:lang w:val="hi_IN" w:bidi="hi_IN"/>
        </w:rPr>
        <w:t xml:space="preserve"> की तस्वीर देखें। इस ऑडियो को यहाँ रोकें।</w:t>
      </w:r>
    </w:p>
    <w:p>
      <w:pPr/>
      <w:r>
        <w:rPr>
          <w:lang w:val="hi_IN" w:bidi="hi_IN"/>
        </w:rPr>
      </w:r>
      <w:r>
        <w:rPr>
          <w:lang w:val="hi_IN" w:bidi="hi_IN"/>
        </w:rPr>
        <w:t>इस्राएलियों ने निवास-स्थान की बाहरी परत को उत्तम चमड़े से बनाया है। इसे कभी-कभी बकरी की खाल या चमड़ा भी कहा जाता है। हालाँकि, संभव है कि इस्राएलियों ने यह चमड़े का आवरण समुद्री जीव डुगोंग की खाल से बनाया हो, जो लाल समुद्र में पाया जाता है, या फिर डॉल्फ़िन या सुइंस की खाल से भी बनाया हो।</w:t>
      </w:r>
    </w:p>
    <w:p>
      <w:pPr/>
      <w:r>
        <w:rPr>
          <w:lang w:val="hi_IN" w:bidi="hi_IN"/>
        </w:rPr>
      </w:r>
      <w:r>
        <w:rPr>
          <w:lang w:val="hi_IN" w:bidi="hi_IN"/>
        </w:rPr>
        <w:t xml:space="preserve">यहाँ रुकें और यदि आवश्यक हो, तो समूह में एक </w:t>
      </w:r>
      <w:r>
        <w:rPr>
          <w:lang w:val="hi_IN" w:bidi="hi_IN"/>
        </w:rPr>
        <w:t>डुगोंग</w:t>
      </w:r>
      <w:r>
        <w:rPr>
          <w:lang w:val="hi_IN" w:bidi="hi_IN"/>
        </w:rPr>
        <w:t xml:space="preserve"> की तस्वीर देखें। इस ऑडियो को यहाँ रोकें।</w:t>
      </w:r>
    </w:p>
    <w:p>
      <w:pPr/>
      <w:r>
        <w:rPr>
          <w:lang w:val="hi_IN" w:bidi="hi_IN"/>
        </w:rPr>
      </w:r>
      <w:r>
        <w:rPr>
          <w:lang w:val="hi_IN" w:bidi="hi_IN"/>
        </w:rPr>
        <w:t xml:space="preserve">यहाँ रुकें और यदि आवश्यक हो, तो समूह में एक </w:t>
      </w:r>
      <w:r>
        <w:rPr>
          <w:lang w:val="hi_IN" w:bidi="hi_IN"/>
        </w:rPr>
        <w:t>डॉल्फ़िन</w:t>
      </w:r>
      <w:r>
        <w:rPr>
          <w:lang w:val="hi_IN" w:bidi="hi_IN"/>
        </w:rPr>
        <w:t xml:space="preserve"> की तस्वीर देखें। इस ऑडियो को यहाँ रोकें।</w:t>
      </w:r>
    </w:p>
    <w:p>
      <w:pPr/>
      <w:r>
        <w:rPr>
          <w:lang w:val="hi_IN" w:bidi="hi_IN"/>
        </w:rPr>
      </w:r>
      <w:r>
        <w:rPr>
          <w:lang w:val="hi_IN" w:bidi="hi_IN"/>
        </w:rPr>
        <w:t>गेर्शोनी लोग उस परदे, अर्थात प्रवेश द्वार के परदे को भी उठाकर ले जाएँगे, जो निवास-स्थान के प्रवेश पर लगा होता है। गेर्शोनी लोग बाहरी आँगन के परदों को भी उठाकर ले जाएँगे, और साथ ही आँगन के प्रवेश द्वार पर लगे परदे को भी ले जाएँगे। गेर्शोनी लोग उन डोरियों या रस्सियों को भी उठाकर ले जाएँगे, जो परदों और आवरणों को सहारा देने वाले खंभों से बाँधकर रखते हैं। गेर्शोनी लोग निवास-स्थान और बाहरी आँगन के सभी परदों और रस्सियों को उठाएँगे।</w:t>
      </w:r>
    </w:p>
    <w:p>
      <w:pPr/>
      <w:r>
        <w:rPr>
          <w:lang w:val="hi_IN" w:bidi="hi_IN"/>
        </w:rPr>
      </w:r>
      <w:r>
        <w:rPr>
          <w:lang w:val="hi_IN" w:bidi="hi_IN"/>
        </w:rPr>
        <w:t>गेर्शोनी लोग निवासस्थान या आँगन के लकड़ी के ढाँचों, खंभों और आधारों को उठाकर ले जाने के लिए जिम्मेदार नहीं हैं। गेर्शोनी लोग वस्तुओं को हाथ से उठाकर नहीं ले जाएँगे। यद्यपि यहाँ इसका उल्लेख नहीं है, हम आगे के एक भाग में जानेंगे कि गेर्शोनी लोग इन वस्तुओं को ले जाने के लिए दो गाड़ियों और चार बैलों का उपयोग करेंगे।</w:t>
      </w:r>
    </w:p>
    <w:p>
      <w:pPr/>
      <w:r>
        <w:rPr>
          <w:lang w:val="hi_IN" w:bidi="hi_IN"/>
        </w:rPr>
      </w:r>
      <w:r>
        <w:rPr>
          <w:lang w:val="hi_IN" w:bidi="hi_IN"/>
        </w:rPr>
        <w:t xml:space="preserve">यहाँ रुकें और </w:t>
      </w:r>
      <w:r>
        <w:rPr>
          <w:lang w:val="hi_IN" w:bidi="hi_IN"/>
        </w:rPr>
        <w:t>दो बैलों की एक तस्वीर देखें, जो एक गाड़ी से जुते हुए</w:t>
      </w:r>
      <w:r>
        <w:rPr>
          <w:lang w:val="hi_IN" w:bidi="hi_IN"/>
        </w:rPr>
        <w:t xml:space="preserve"> हैं। इस ऑडियो को यहाँ रोकें।</w:t>
      </w:r>
    </w:p>
    <w:p>
      <w:pPr/>
      <w:r>
        <w:rPr>
          <w:lang w:val="hi_IN" w:bidi="hi_IN"/>
        </w:rPr>
      </w:r>
      <w:r>
        <w:rPr>
          <w:lang w:val="hi_IN" w:bidi="hi_IN"/>
        </w:rPr>
        <w:t>हारून और उसके पुत्र, एलीआजर और ईतामार, जो याजक हैं, गेर्शोनियों के सभी काम का प्रबंधन करेंगे।</w:t>
      </w:r>
    </w:p>
    <w:p>
      <w:pPr/>
      <w:r>
        <w:rPr>
          <w:lang w:val="hi_IN" w:bidi="hi_IN"/>
        </w:rPr>
      </w:r>
      <w:r>
        <w:rPr>
          <w:lang w:val="hi_IN" w:bidi="hi_IN"/>
        </w:rPr>
        <w:t>यहाँ रुकें और इस प्रश्न पर चर्चा करें: उस समय पर चर्चा करें जब आपके समुदाय ने एक बड़ी परियोजना पर मिलकर काम किया हो। आपने कार्यों को कैसे विभाजित किया, और यह सुनिश्चित करने के लिए कौन जिम्मेदार था कि सभी ने अपना-अपना काम किया? इस ऑडियो को यहाँ रोकें।</w:t>
      </w:r>
    </w:p>
    <w:p>
      <w:pPr/>
      <w:r>
        <w:rPr>
          <w:lang w:val="hi_IN" w:bidi="hi_IN"/>
        </w:rPr>
      </w:r>
      <w:r>
        <w:rPr>
          <w:lang w:val="hi_IN" w:bidi="hi_IN"/>
        </w:rPr>
        <w:t>हारून का सबसे छोटा पुत्र ईतामार गेर्शोनियों को बताएगा कि जब गेर्शोनी लेवियों की पहरेदारी के दायित्व के रूप में निवास-स्थान की रक्षा करेंगे, तो उन्हें क्या करना है।</w:t>
      </w:r>
    </w:p>
    <w:p>
      <w:pPr/>
      <w:r>
        <w:rPr>
          <w:lang w:val="hi_IN" w:bidi="hi_IN"/>
        </w:rPr>
      </w:r>
      <w:r>
        <w:rPr>
          <w:lang w:val="hi_IN" w:bidi="hi_IN"/>
        </w:rPr>
        <w:t>यहाँ रुकें और इस प्रश्न पर समूह में चर्चा करें: उस समय की एक कहानी बताइए जब किसी ने किसी अप्रत्याशित व्यक्ति को कोई काम सौंपा। शायद यह उस समय की बात हो सकती है जब किसी ने छोटे पुत्र को वह काम दिया हो जो आम तौर पर बड़े पुत्र को दिया जाता है, या जब किसी स्त्री ने वह काम किया हो जो आम तौर पर किसी पुरुष का माना जाता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4:21–28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उन गेर्शोनी पुरुषों की गिनती करने का निर्देश देता है जो 30 से 50 साल के हैं। मूसा को पुरुषों की संख्या दर्ज करनी चाहिए और उस गोत्र और परिवार को लिखना चाहिए जिससे प्रत्येक पुरुष संबंधित है।</w:t>
      </w:r>
    </w:p>
    <w:p>
      <w:pPr/>
      <w:r>
        <w:rPr>
          <w:lang w:val="hi_IN" w:bidi="hi_IN"/>
        </w:rPr>
      </w:r>
      <w:r>
        <w:rPr>
          <w:b/>
          <w:lang w:val="hi_IN" w:bidi="hi_IN"/>
        </w:rPr>
        <w:t>दूसरे दृश्य में:</w:t>
      </w:r>
      <w:r>
        <w:rPr>
          <w:lang w:val="hi_IN" w:bidi="hi_IN"/>
        </w:rPr>
        <w:t xml:space="preserve"> यहोवा मूसा से कहता है कि गेर्शोनी पुरुष निवास-स्थान और बाहरी आँगन के परदों और रस्सियों की सारी सामग्री उठाएँगे।</w:t>
      </w:r>
    </w:p>
    <w:p>
      <w:pPr/>
      <w:r>
        <w:rPr>
          <w:lang w:val="hi_IN" w:bidi="hi_IN"/>
        </w:rPr>
      </w:r>
      <w:r>
        <w:rPr>
          <w:b/>
          <w:lang w:val="hi_IN" w:bidi="hi_IN"/>
        </w:rPr>
        <w:t>तीसरे दृश्य में:</w:t>
      </w:r>
      <w:r>
        <w:rPr>
          <w:lang w:val="hi_IN" w:bidi="hi_IN"/>
        </w:rPr>
        <w:t xml:space="preserve"> यहोवा मूसा से कहता है कि हारून और हारून के पुत्र, एलीआजर और ईतामार, जो याजक हैं, निवास-स्थान में गेर्शोनियों के काम की देखरेख करेंगे। ईतामार गेर्शोनियों को बताएगा कि काम कैसे करना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30 से 50 साल के गेर्शोनी पुरुष</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मिलापवाले तम्बू, अर्थात् निवास-स्थान में है। इस्राएलियों को निवास-स्थान को बनाए हुए एक महीना हो गया है और उन्हें मिस्र से निकले हुए एक वर्ष से थोड़ा अधिक समय हो चुका है। निवास-स्थान और उसके चारों ओर इस्राएलियों का डेरा सीनै पर्वत के पास जंगल में स्थित है।</w:t>
      </w:r>
    </w:p>
    <w:p>
      <w:pPr/>
      <w:r>
        <w:rPr>
          <w:lang w:val="hi_IN" w:bidi="hi_IN"/>
        </w:rPr>
      </w:r>
      <w:r>
        <w:rPr>
          <w:lang w:val="hi_IN" w:bidi="hi_IN"/>
        </w:rPr>
        <w:t xml:space="preserve">यहाँ रुकें और यदि आवश्यक हो, तो समूह में </w:t>
      </w:r>
      <w:r>
        <w:rPr>
          <w:lang w:val="hi_IN" w:bidi="hi_IN"/>
        </w:rPr>
        <w:t>सीनै पर्वत के आसपास की भूमि</w:t>
      </w:r>
      <w:r>
        <w:rPr>
          <w:lang w:val="hi_IN" w:bidi="hi_IN"/>
        </w:rPr>
        <w:t xml:space="preserve"> का नक्शा देखें। इस ऑडियो को यहाँ रोकें।</w:t>
      </w:r>
    </w:p>
    <w:p>
      <w:pPr/>
      <w:r>
        <w:rPr>
          <w:lang w:val="hi_IN" w:bidi="hi_IN"/>
        </w:rPr>
      </w:r>
      <w:r>
        <w:rPr>
          <w:lang w:val="hi_IN" w:bidi="hi_IN"/>
        </w:rPr>
        <w:t>यहोवा मूसा को इस बारे में और निर्देश दे रहा है कि इस्राएली निवास-स्थान को एक डेरे से नए डेरे में कैसे ले जाएँ। हम नहीं जानते कि हारून मूसा के साथ है या नहीं है। यहोवा संभवतः मूसा को गेरशोनियों के विषय में निर्देश कहातियों के विषय में निर्देश देने के तुरंत बाद दिए, या फिर संभव है कि यहोवा ने ये निर्देश किसी और समय पर दिए हों।</w:t>
      </w:r>
    </w:p>
    <w:p>
      <w:pPr/>
      <w:r>
        <w:rPr>
          <w:lang w:val="hi_IN" w:bidi="hi_IN"/>
        </w:rPr>
      </w:r>
      <w:r>
        <w:rPr>
          <w:lang w:val="hi_IN" w:bidi="hi_IN"/>
        </w:rPr>
        <w:t>यहोवा चाहता है कि मूसा उन विशेष लोगों की गिनती करे, जिन्हें वह निवास-स्थान के पर्दों और रस्सियों को हटाने की ज़िम्मेदारी देना चाहता है। यहोवा चाहता है कि गेर्शोनियों के गोत्रों से 30 से 50 साल के बीच के परिपक्व, वयस्क पुरुष यह काम करें। आपको पिछले भाग से याद होगा कि कम उम्र के पुरुष डेरा चलने के समय अन्य कार्यों में लगे हो सकते हैं, और अधिक उम्र के पुरुष वस्तुओं को उठाकर ले जाने के लिए पर्याप्त रूप से मजबूत न हों।</w:t>
      </w:r>
    </w:p>
    <w:p>
      <w:pPr/>
      <w:r>
        <w:rPr>
          <w:lang w:val="hi_IN" w:bidi="hi_IN"/>
        </w:rPr>
      </w:r>
      <w:r>
        <w:rPr>
          <w:lang w:val="hi_IN" w:bidi="hi_IN"/>
        </w:rPr>
        <w:t>यहोवा मूसा से कहता है कि गेर्शोनी लोग निवास-स्थान और आँगन के परदों और बाहरी आवरणों से संबंधित सब कुछ, निवास-स्थान और आँगन के प्रवेश के परदे, तथा निवास-स्थान और आँगन के परदों की रस्सियों को उठाकर ले जाएँगे। गेर्शोनी लोग वह सब कुछ करेंगे जो याजक उनसे कहेंगे, ताकि वे इन वस्तुओं को एक डेरे से नए डेरे तक ले जा सकें।</w:t>
      </w:r>
    </w:p>
    <w:p>
      <w:pPr/>
      <w:r>
        <w:rPr>
          <w:lang w:val="hi_IN" w:bidi="hi_IN"/>
        </w:rPr>
      </w:r>
      <w:r>
        <w:rPr>
          <w:lang w:val="hi_IN" w:bidi="hi_IN"/>
        </w:rPr>
        <w:t>यहाँ रुकें और यह कार्य समूह में करें: आप किसी अस्थायी संरचना को जिसमें लोग रहते या सोते हैं, कैसे समेटेंगे ताकि उसे नए स्थान पर ले जा सके? आप अलग-अलग भागों या परतों को किस क्रम में समेटेंगे? इस ऑडियो को यहाँ रोकें।</w:t>
      </w:r>
    </w:p>
    <w:p>
      <w:pPr/>
      <w:r>
        <w:rPr>
          <w:lang w:val="hi_IN" w:bidi="hi_IN"/>
        </w:rPr>
      </w:r>
      <w:r>
        <w:rPr>
          <w:lang w:val="hi_IN" w:bidi="hi_IN"/>
        </w:rPr>
        <w:t>महायाजक हारून और उसके पुत्र एलीआजर और ईतामार वस्तुओं को उतारने, उन्हें ढोने और फिर से यथास्थान रखने के कार्य की देखरेख करेंगे। ईतामार गर्शोनियों को बताता है कि उन्हें क्या करना है, जबकि वे अपना काम कर रहे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4:21–28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30 से 50 साल के गेर्शोनी पुरुष</w:t>
      </w:r>
    </w:p>
    <w:p>
      <w:pPr/>
      <w:r>
        <w:rPr>
          <w:lang w:val="hi_IN" w:bidi="hi_IN"/>
        </w:rPr>
      </w:r>
      <w:r>
        <w:rPr>
          <w:lang w:val="hi_IN" w:bidi="hi_IN"/>
        </w:rPr>
        <w:t>नाटक के दौरान, हारून, एलीआजार, ईतामार और गेर्शोनी पुरुषों को उन निर्देशों का अभिनय करने के लिए कहें जो यहोवा मूसा को देता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को उन गेर्शोनी पुरुषों की गिनती करने के लिए निर्देश देता है जो 30 से 50 साल के हैं। यहोवा चाहता है कि मूसा पुरुषों को कुल और परिवार के नाम के अनुसार सूचीबद्ध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चाहता हूँ कि मूसा जाने, कौन से गेर्शोनी निवास-स्थान को उठाकर मेरी सेवा करेंगे," या, "मेरे पास गेर्शोनियों के लिए काम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गेर्शोनी निवास-स्थान के परदे, बाहरी आवरण, ओट और रस्सियों को एक डेरे से अगले डेरे तक उठाकर यहोवा की सेवा करेंगे। गेर्शोनी निवास-स्थान के चारों ओर बाहरी आँगन के परदे, आवरण और रस्सियाँ भी उठाकर अगले डेरे तक ले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गेर्शोनियों की भूमिका निभाने वाले व्यक्ति से पूछें, "आप क्या महसूस कर रहे हैं या क्या सोच रहे हैं?" वह व्यक्ति इस तरह उत्तर दे सकता है: "मुझे खुशी है कि यहोवा ने इस काम में हमारे कुलों पर भरोसा किया है," या, "परदे सुंदर हैं, लेकिन उन्हें हटाना बहुत भारी होगा," या, "परदे उतारने के लिए हमें अपने बहुत से लोगों की आवश्यकता होगी।" हम इन सभी भारी परदों को कैसे ले 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चाहता है कि हारून और उसके पुत्र, एलीआजर और ईतामार गेर्शोनियों के काम की देखरेख करें। जब गेर्शोनी निवासस्थान की संरचना की रक्षा करने के लिए काम करेंगे, तब ईतामार गेर्शोनियों के काम के लिए जिम्मेदार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उत्तर दे सकता है, “मैं यह सुनिश्चित करूँगा कि जब हमें उसे स्थानांतरित करना पड़े, तब गेर्शोनी निवास-स्थान की देखभाल करें।”</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“हमें यह सुनिश्चित करना चाहिए कि गेर्शोनी वह सब कुछ उठाकर ले जाएँ जो यहोवा गेर्शोनियों से उठाने के लिए कहता है।”</w:t>
      </w:r>
    </w:p>
    <w:p>
      <w:pPr>
        <w:pStyle w:val="ListBullet"/>
        <w:spacing w:line="240" w:lineRule="auto"/>
        <w:ind w:left="720"/>
      </w:pPr>
      <w:r>
        <w:rPr>
          <w:lang w:val="hi_IN" w:bidi="hi_IN"/>
        </w:rPr>
      </w:r>
      <w:r>
        <w:rPr>
          <w:lang w:val="hi_IN" w:bidi="hi_IN"/>
        </w:rPr>
        <w:t>ईतामार की भूमिका निभाने वाले व्यक्ति से पूछें, "आप क्या महसूस कर रहे हैं या क्या सोच रहे हैं?" वह व्यक्ति इस तरह उत्तर दे सकता है: “मैं यह सुनिश्चित करूँगा कि गेर्शोनी लोग निवास-स्थान को अच्छी तरह से हमारे नए डेरे तक ले जाएँ,” या, “मैं यहोवा की अच्छी तरह सेवा करूँगा और गेर्शोनियों को बताऊँगा कि क्या करना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4:21–28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और हारून को निर्देश देता है। यहोवा परमेश्वर का व्यक्तिगत नाम है। इस भाग में, परमेश्वर को यहोवा कहा जाता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और हारून से कहता है कि वे गेर्शोनियों के </w:t>
      </w:r>
      <w:r>
        <w:rPr>
          <w:b/>
          <w:lang w:val="hi_IN" w:bidi="hi_IN"/>
        </w:rPr>
        <w:t>कुलों</w:t>
      </w:r>
      <w:r>
        <w:rPr>
          <w:lang w:val="hi_IN" w:bidi="hi_IN"/>
        </w:rPr>
        <w:t xml:space="preserve"> की </w:t>
      </w:r>
      <w:r>
        <w:rPr>
          <w:b/>
          <w:lang w:val="hi_IN" w:bidi="hi_IN"/>
        </w:rPr>
        <w:t>जनगणना</w:t>
      </w:r>
      <w:r>
        <w:rPr>
          <w:lang w:val="hi_IN" w:bidi="hi_IN"/>
        </w:rPr>
        <w:t xml:space="preserve"> करें। जनगणना और कुलों के लिए उन्हीं शब्दों या वाक्यांशों का उपयोग करें जिनका उपयोग आपने पिछले भागों में किया था।</w:t>
      </w:r>
    </w:p>
    <w:p>
      <w:pPr/>
      <w:r>
        <w:rPr>
          <w:lang w:val="hi_IN" w:bidi="hi_IN"/>
        </w:rPr>
      </w:r>
      <w:r>
        <w:rPr>
          <w:lang w:val="hi_IN" w:bidi="hi_IN"/>
        </w:rPr>
        <w:t xml:space="preserve">गेर्शोनी लोग निवास-स्थान में यहोवा की </w:t>
      </w:r>
      <w:r>
        <w:rPr>
          <w:b/>
          <w:lang w:val="hi_IN" w:bidi="hi_IN"/>
        </w:rPr>
        <w:t>सेवा</w:t>
      </w:r>
      <w:r>
        <w:rPr>
          <w:lang w:val="hi_IN" w:bidi="hi_IN"/>
        </w:rPr>
        <w:t xml:space="preserve"> करने के लिए शारीरिक कार्य करेंगे। लेवियों की विशेष सेवा के लिए वही शब्द या वाक्यांश प्रयोग करें जो आपने पिछले भागों में उपयोग किए हैं। परन्तु गेर्शोनी यहोवा की सेवा करने के लिए जो काम करेंगे, वह कहातियों से अलग है; गेर्शोनियों का काम शारीरिक श्रम होता है और इसमें शारीरिक शक्ति लगती है।</w:t>
      </w:r>
    </w:p>
    <w:p>
      <w:pPr/>
      <w:r>
        <w:rPr>
          <w:lang w:val="hi_IN" w:bidi="hi_IN"/>
        </w:rPr>
      </w:r>
      <w:r>
        <w:rPr>
          <w:b/>
          <w:lang w:val="hi_IN" w:bidi="hi_IN"/>
        </w:rPr>
        <w:t>निवास-स्थान</w:t>
      </w:r>
      <w:r>
        <w:rPr>
          <w:lang w:val="hi_IN" w:bidi="hi_IN"/>
        </w:rPr>
        <w:t xml:space="preserve"> के लिए उसी शब्द का उपयोग करें जिसका उपयोग आपने पिछले भागों में किया था। </w:t>
      </w:r>
      <w:r>
        <w:rPr>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गेर्शोनी निवास-स्थान के </w:t>
      </w:r>
      <w:r>
        <w:rPr>
          <w:b/>
          <w:lang w:val="hi_IN" w:bidi="hi_IN"/>
        </w:rPr>
        <w:t>परदे</w:t>
      </w:r>
      <w:r>
        <w:rPr>
          <w:lang w:val="hi_IN" w:bidi="hi_IN"/>
        </w:rPr>
        <w:t>, अर्थात् दीवार पर लटकाए जाने वाले आवरणों को उठाएँगे। परदे के लिए उसी शब्द का उपयोग करें जिसका उपयोग आपने पिछले भागों में किया है।</w:t>
      </w:r>
    </w:p>
    <w:p>
      <w:pPr/>
      <w:r>
        <w:rPr>
          <w:lang w:val="hi_IN" w:bidi="hi_IN"/>
        </w:rPr>
      </w:r>
      <w:r>
        <w:rPr>
          <w:lang w:val="hi_IN" w:bidi="hi_IN"/>
        </w:rPr>
        <w:t xml:space="preserve">गेर्शोनी निवास-स्थान की बाहरी परत को उठाएँगे, जिसे कुशल कारीगरों ने </w:t>
      </w:r>
      <w:r>
        <w:rPr>
          <w:b/>
          <w:lang w:val="hi_IN" w:bidi="hi_IN"/>
        </w:rPr>
        <w:t>उत्तम चमड़े</w:t>
      </w:r>
      <w:r>
        <w:rPr>
          <w:lang w:val="hi_IN" w:bidi="hi_IN"/>
        </w:rPr>
        <w:t xml:space="preserve"> से बनाया था। यह चमड़ा जलरोधक होता है और संभवतः किसी समुद्री जीव से बनाया गया है, शायद डुगोंग या सुइसों से। उत्तम चमड़े के लिए उसी शब्द या वाक्यांश का उपयोग करें जिसका उपयोग आपने पिछले भागों में किया था।</w:t>
      </w:r>
    </w:p>
    <w:p>
      <w:pPr/>
      <w:r>
        <w:rPr>
          <w:lang w:val="hi_IN" w:bidi="hi_IN"/>
        </w:rPr>
      </w:r>
      <w:r>
        <w:rPr>
          <w:lang w:val="hi_IN" w:bidi="hi_IN"/>
        </w:rPr>
        <w:t xml:space="preserve">गेर्शोनी लोग निवास-स्थान के प्रवेश द्वार के </w:t>
      </w:r>
      <w:r>
        <w:rPr>
          <w:b/>
          <w:lang w:val="hi_IN" w:bidi="hi_IN"/>
        </w:rPr>
        <w:t>आवरणों</w:t>
      </w:r>
      <w:r>
        <w:rPr>
          <w:lang w:val="hi_IN" w:bidi="hi_IN"/>
        </w:rPr>
        <w:t>, अर्थात प्रवेश के परदों को, और निवास-स्थान के चारों ओर के आँगन के प्रवेश द्वार के परदों को भी उठाकर ले जाएँगे। आवरण के लिए उसी शब्द या वाक्यांश का उपयोग करें जिसका उपयोग आपने पिछले भागों में किया था।</w:t>
      </w:r>
    </w:p>
    <w:p>
      <w:pPr/>
      <w:r>
        <w:rPr>
          <w:lang w:val="hi_IN" w:bidi="hi_IN"/>
        </w:rPr>
      </w:r>
      <w:r>
        <w:rPr>
          <w:lang w:val="hi_IN" w:bidi="hi_IN"/>
        </w:rPr>
        <w:t>हारून और उसके पुत्र गेर्शोनियों की सेवा की देखरेख करेंगे। लेवियों की विशेष प्रकार की सेवा के लिए उसी शब्द या वाक्यांश का उपयोग करें जिसका उपयोग आपने इस भाग में और पिछले भागों में किया था।</w:t>
      </w:r>
    </w:p>
    <w:p>
      <w:pPr/>
      <w:r>
        <w:rPr>
          <w:lang w:val="hi_IN" w:bidi="hi_IN"/>
        </w:rPr>
      </w:r>
      <w:r>
        <w:rPr>
          <w:lang w:val="hi_IN" w:bidi="hi_IN"/>
        </w:rPr>
        <w:t xml:space="preserve">हारून </w:t>
      </w:r>
      <w:r>
        <w:rPr>
          <w:b/>
          <w:lang w:val="hi_IN" w:bidi="hi_IN"/>
        </w:rPr>
        <w:t>याजक</w:t>
      </w:r>
      <w:r>
        <w:rPr>
          <w:lang w:val="hi_IN" w:bidi="hi_IN"/>
        </w:rPr>
        <w:t xml:space="preserve"> का पुत्र ईतामार, गेर्शोनियों को बताएगा कि निवास-स्थान की </w:t>
      </w:r>
      <w:r>
        <w:rPr>
          <w:b/>
          <w:lang w:val="hi_IN" w:bidi="hi_IN"/>
        </w:rPr>
        <w:t>पहरेदारी</w:t>
      </w:r>
      <w:r>
        <w:rPr>
          <w:lang w:val="hi_IN" w:bidi="hi_IN"/>
        </w:rPr>
        <w:t xml:space="preserve"> का कर्तव्य उनको कैसे निभाना है। पहरेदारी के लिए उसी शब्द या वाक्यांश का उपयोग करें जिसका उपयोग आपने पिछले भागों में किया था। याजक के लिए उसी शब्द का उपयोग करें जिसका उपयोग आपने पिछले भागों में किया था, और याद रखें कि </w:t>
      </w:r>
      <w:r>
        <w:rPr>
          <w:b/>
          <w:lang w:val="hi_IN" w:bidi="hi_IN"/>
        </w:rPr>
        <w:t>याजक</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4:29–33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4:29–33 को सुनें और अपने मन में रखें।</w:t>
      </w:r>
    </w:p>
    <w:p>
      <w:pPr/>
      <w:r>
        <w:rPr>
          <w:lang w:val="hi_IN" w:bidi="hi_IN"/>
        </w:rPr>
      </w:r>
      <w:r>
        <w:rPr>
          <w:lang w:val="hi_IN" w:bidi="hi_IN"/>
        </w:rPr>
        <w:t>यदि सम्भव हो, तो गिनती 3:29–33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4:29–33 का ऑडियो संस्करण सबसे आसानी से समझ में आने वाले अनुवाद में सुनें।</w:t>
      </w:r>
    </w:p>
    <w:p>
      <w:pPr/>
      <w:r>
        <w:rPr>
          <w:lang w:val="hi_IN" w:bidi="hi_IN"/>
        </w:rPr>
      </w:r>
      <w:r>
        <w:rPr>
          <w:lang w:val="hi_IN" w:bidi="hi_IN"/>
        </w:rPr>
        <w:t>इस भाग में, यहोवा निवास-स्थान में मूसा को निर्देश दे रहा है। इस्राएली सीनै पर्वत के पास जंगल में डेरा डाल रहे हैं। यहोवा इस्राएलियों को यह निर्देश देना जारी रखता है कि जब वे उस देश की ओर यात्रा करते हुए अपना डेरा उठाएँ, जिसे यहोवा ने उन्हें देने का वादा किया है, तब वे निवास-स्थान को कैसे ले जाएँ।</w:t>
      </w:r>
    </w:p>
    <w:p>
      <w:pPr/>
      <w:r>
        <w:rPr>
          <w:lang w:val="hi_IN" w:bidi="hi_IN"/>
        </w:rPr>
      </w:r>
      <w:r>
        <w:rPr>
          <w:lang w:val="hi_IN" w:bidi="hi_IN"/>
        </w:rPr>
        <w:t>यहोवा मूसा से बात कर रहा है, लेकिन हम नहीं जानते कि हारून मूसा के साथ है या नहीं। पिछले भाग में, यहोवा ने गेर्शोनियों के बारे में निर्देश दिए थे। अब वह निर्देश देना जारी रखता है और मूसा से कहता है कि वह लेवी के पुत्र मरारी के वंशजों की जनगणना, या लोगों की सावधानीपूर्वक गिनती करे।</w:t>
      </w:r>
    </w:p>
    <w:p>
      <w:pPr/>
      <w:r>
        <w:rPr>
          <w:lang w:val="hi_IN" w:bidi="hi_IN"/>
        </w:rPr>
      </w:r>
      <w:r>
        <w:rPr>
          <w:lang w:val="hi_IN" w:bidi="hi_IN"/>
        </w:rPr>
        <w:t>जिस प्रकार कहातियों और गेर्शोनियों की जनगणना की गई थी, उसी प्रकार यहोवा चाहता है कि मूसा और हारून प्रत्येक परिवार के समूह के लिए कुल के नाम और पिता के नाम के अनुसार जानकारी को व्यवस्थित करें। यहोवा चाहता है कि मूसा और हारून 30 से 50 साल के पुरुषों की गिनती करें। ये पुरुष इतने बड़े हो चुके हैं कि वे मजबूत और जिम्मेदार हैं, और यहोवा के कार्य को करने के योग्य हैं। बाइबल के अन्य भागों से हमें पता है कि पुरुष 25 से 50 साल तक निवास-स्थान में सेवा करते हैं। 25 से 30 वर्ष की आयु के पुरुष प्रशिक्षु के रूप में सेवा कर सकते हैं और काम करना सीख सकते हैं। हमें नहीं पता कि कम उम्र के वयस्क पुरुष यह काम करने के लिए उपयुक्त क्यों नहीं हैं। संभव है कि यात्रा करते समय इस्राएलियों को अपनी रक्षा के लिए जवान पुरुषों की आवश्यकता हो, क्योंकि युद्ध करने के लिए वही सबसे उपयुक्त आयु के होते हैं। यहोवा चाहता है कि मरारी पुरुष अपनी शक्ति और शरीर का उपयोग करके शारीरिक काम करें। यह काम उस विशेष काम जैसा नहीं है जो यहोवा ने कहातियों को दिया है, परन्तु यह उस काम के समान है जो यहोवा ने गेर्शोनियों को दिया है।</w:t>
      </w:r>
    </w:p>
    <w:p>
      <w:pPr/>
      <w:r>
        <w:rPr>
          <w:lang w:val="hi_IN" w:bidi="hi_IN"/>
        </w:rPr>
      </w:r>
      <w:r>
        <w:rPr>
          <w:lang w:val="hi_IN" w:bidi="hi_IN"/>
        </w:rPr>
        <w:t>मरारियों का काम लेवियों की उस सेवा का हिस्सा है, जिसमें वे निवास-स्थान की देखभाल करते हैं या उसकी रक्षा करते हैं। यहोवा चाहता है कि मरारी लोग निवास-स्थान के लकड़ी के ढाँचों और बेंडों, खंभों तथा चाँदी और पीतल के आधारों को उठाकर ले जाएँ। यहोवा यह भी चाहता है कि मरारी लोग निवास-स्थान के आँगन के पीतल के खम्भों और आधारों, चाँदी के जोड़ तथा आँगन से संबंधित अन्य सभी सामान को भी उठाकर ले जाएँ।</w:t>
      </w:r>
    </w:p>
    <w:p>
      <w:pPr/>
      <w:r>
        <w:rPr>
          <w:lang w:val="hi_IN" w:bidi="hi_IN"/>
        </w:rPr>
      </w:r>
      <w:r>
        <w:rPr>
          <w:lang w:val="hi_IN" w:bidi="hi_IN"/>
        </w:rPr>
        <w:t xml:space="preserve">यहाँ रुकें और समूह में </w:t>
      </w:r>
      <w:r>
        <w:rPr>
          <w:lang w:val="hi_IN" w:bidi="hi_IN"/>
        </w:rPr>
        <w:t>निवास-स्थान और बाहरी आँगन</w:t>
      </w:r>
      <w:r>
        <w:rPr>
          <w:lang w:val="hi_IN" w:bidi="hi_IN"/>
        </w:rPr>
        <w:t xml:space="preserve"> की एक तस्वीर देखें। इस ऑडियो को यहाँ रोकें।</w:t>
      </w:r>
    </w:p>
    <w:p>
      <w:pPr/>
      <w:r>
        <w:rPr>
          <w:lang w:val="hi_IN" w:bidi="hi_IN"/>
        </w:rPr>
      </w:r>
      <w:r>
        <w:rPr>
          <w:lang w:val="hi_IN" w:bidi="hi_IN"/>
        </w:rPr>
        <w:t>मरारी लोग इन वस्तुओं को बाँधने और खोलने के लिए जिम्मेदार हैं। जब इस्राएली एक डेरे से दूसरे डेरे में जाते हैं, तब मरारी लोग वस्तुओं की देखभाल करने के लिए जिम्मेदार होते हैं। मरारी लोग इन वस्तुओं को हाथ से उठाकर नहीं ले जाएँगे। हालाँकि यहाँ इसका उल्लेख नहीं किया गया है, फिर भी हम बाद के भाग में सीखेंगे कि मरारी लोग वस्तुओं को ले जाने के लिए गाड़ियों और बैलों का उपयोग करेंगे।</w:t>
      </w:r>
    </w:p>
    <w:p>
      <w:pPr/>
      <w:r>
        <w:rPr>
          <w:lang w:val="hi_IN" w:bidi="hi_IN"/>
        </w:rPr>
      </w:r>
      <w:r>
        <w:rPr>
          <w:lang w:val="hi_IN" w:bidi="hi_IN"/>
        </w:rPr>
        <w:t xml:space="preserve">यहाँ रुकें और </w:t>
      </w:r>
      <w:r>
        <w:rPr>
          <w:lang w:val="hi_IN" w:bidi="hi_IN"/>
        </w:rPr>
        <w:t>दो बैलों की एक तस्वीर देखें, जो एक गाड़ी से जुते हुए</w:t>
      </w:r>
      <w:r>
        <w:rPr>
          <w:lang w:val="hi_IN" w:bidi="hi_IN"/>
        </w:rPr>
        <w:t xml:space="preserve"> हैं। इस ऑडियो को यहाँ रोकें।</w:t>
      </w:r>
    </w:p>
    <w:p>
      <w:pPr/>
      <w:r>
        <w:rPr>
          <w:lang w:val="hi_IN" w:bidi="hi_IN"/>
        </w:rPr>
      </w:r>
      <w:r>
        <w:rPr>
          <w:lang w:val="hi_IN" w:bidi="hi_IN"/>
        </w:rPr>
        <w:t>यहोवा चाहता है कि याजक मरारियों को बताएँ कि प्रत्येक व्यक्ति कौन सी वस्तु उठाएगा। निवास-स्थान में मरारी लोगों द्वारा किया जाने वाला यह सारा शारीरिक काम है। ईतामार मरारियों को बताएगा कि क्या करना है। ईतामार महायाजक हारून का सबसे छोटा जीवित पुत्र है।</w:t>
      </w:r>
    </w:p>
    <w:p>
      <w:pPr/>
      <w:r>
        <w:rPr>
          <w:lang w:val="hi_IN" w:bidi="hi_IN"/>
        </w:rPr>
      </w:r>
      <w:r>
        <w:rPr>
          <w:lang w:val="hi_IN" w:bidi="hi_IN"/>
        </w:rPr>
        <w:t>यहाँ रुकें और इस प्रश्न पर समूह में चर्चा करें: आपके समुदाय में, जब लोग एक समूह में शारीरिक काम करने के लिए इकट्ठा होते हैं, तो आप कैसे तय करते हैं कि प्रत्येक काम कौन करेगा? क्या एक व्यक्ति को यह जिम्मेदारी दी गई है कि वह लोगों को यह बताए कि क्या करना है, या आप सभी मिलकर यह निर्णय लेते हैं?</w:t>
      </w:r>
      <w:r>
        <w:rPr>
          <w:lang w:val="hi_IN" w:bidi="hi_IN"/>
        </w:rPr>
      </w:r>
    </w:p>
    <w:p>
      <w:pPr>
        <w:pStyle w:val="Heading3"/>
      </w:pPr>
      <w:r>
        <w:rPr>
          <w:lang w:val="hi_IN" w:bidi="hi_IN"/>
        </w:rPr>
        <w:t>घटनाओं को समझाना</w:t>
      </w:r>
    </w:p>
    <w:p>
      <w:pPr/>
      <w:r>
        <w:rPr>
          <w:lang w:val="hi_IN" w:bidi="hi_IN"/>
        </w:rPr>
      </w:r>
      <w:r>
        <w:rPr>
          <w:lang w:val="hi_IN" w:bidi="hi_IN"/>
        </w:rPr>
        <w:t>गिनती 4:29–33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उन मरारी पुरुषों की गिनती करने का निर्देश देता है जो 30 से 50 साल के हैं। मूसा को पुरुषों की संख्या दर्ज करनी चाहिए और उस कुल और परिवार को लिखना चाहिए जिससे प्रत्येक पुरुष संबंधित है।</w:t>
      </w:r>
    </w:p>
    <w:p>
      <w:pPr/>
      <w:r>
        <w:rPr>
          <w:lang w:val="hi_IN" w:bidi="hi_IN"/>
        </w:rPr>
      </w:r>
      <w:r>
        <w:rPr>
          <w:b/>
          <w:lang w:val="hi_IN" w:bidi="hi_IN"/>
        </w:rPr>
        <w:t>दूसरे दृश्य में:</w:t>
      </w:r>
      <w:r>
        <w:rPr>
          <w:lang w:val="hi_IN" w:bidi="hi_IN"/>
        </w:rPr>
        <w:t xml:space="preserve"> यहोवा मूसा से कहता है कि मरारी पुरुष निवास-स्थान की सभी लकड़ी की संरचनाओं और धातु के आधारों को उठाकर ले जाएँगे, और बाहरी आँगन तथा निवास-स्थान की इन संरचनाओं के लिए आवश्यक सभी वस्तुओं को भी ले जाएँगे। ईतामार मरारियों के काम की देखरेख के लिए जिम्मेदार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30 से 50 साल के मरारी पुरुष</w:t>
      </w:r>
    </w:p>
    <w:p>
      <w:pPr>
        <w:pStyle w:val="ListBullet"/>
        <w:spacing w:line="240" w:lineRule="auto"/>
        <w:ind w:left="720"/>
      </w:pPr>
      <w:r>
        <w:rPr>
          <w:lang w:val="hi_IN" w:bidi="hi_IN"/>
        </w:rPr>
      </w:r>
      <w:r>
        <w:rPr>
          <w:lang w:val="hi_IN" w:bidi="hi_IN"/>
        </w:rPr>
        <w:t>हारून का पुत्र ईतामार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मिलापवाले तम्बू, अर्थात् निवास-स्थान में है। निवास-स्थान को स्थापित किए हुए इस्राएलियों को एक महीना हो चुका है, और इस्राएलियों के मिस्र से निकलने के बाद एक वर्ष से थोड़ा अधिक समय बीत चुका है। निवास-स्थान और उसके चारों ओर इस्राएलियों का डेरा सीनै पर्वत के पास जंगल में स्थित है।</w:t>
      </w:r>
    </w:p>
    <w:p>
      <w:pPr/>
      <w:r>
        <w:rPr>
          <w:lang w:val="hi_IN" w:bidi="hi_IN"/>
        </w:rPr>
      </w:r>
      <w:r>
        <w:rPr>
          <w:lang w:val="hi_IN" w:bidi="hi_IN"/>
        </w:rPr>
        <w:t xml:space="preserve">यहाँ रुकें और यदि आवश्यक हो, तो समूह में </w:t>
      </w:r>
      <w:r>
        <w:rPr>
          <w:lang w:val="hi_IN" w:bidi="hi_IN"/>
        </w:rPr>
        <w:t>सीनै पर्वत के आसपास की भूमि</w:t>
      </w:r>
      <w:r>
        <w:rPr>
          <w:lang w:val="hi_IN" w:bidi="hi_IN"/>
        </w:rPr>
        <w:t xml:space="preserve"> का नक्शा देखें। इस ऑडियो को यहाँ रोकें।</w:t>
      </w:r>
    </w:p>
    <w:p>
      <w:pPr/>
      <w:r>
        <w:rPr>
          <w:lang w:val="hi_IN" w:bidi="hi_IN"/>
        </w:rPr>
      </w:r>
      <w:r>
        <w:rPr>
          <w:lang w:val="hi_IN" w:bidi="hi_IN"/>
        </w:rPr>
        <w:t>यहोवा मूसा को इस बारे में और निर्देश दे रहा है कि इस्राएली निवास-स्थान को एक डेरे से नए डेरे में कैसे ले जाएँ। हम नहीं जानते कि हारून मूसा के साथ है या नहीं है। हम नहीं जानते कि यहोवा मरारियों के कार्य के विषय में निर्देश गेर्शोनियों के कार्य के निर्देश देने के तुरन्त बाद दे रहा है, या संभव है कि यहोवा ये निर्देश किसी अलग समय पर दे रहा हो।</w:t>
      </w:r>
    </w:p>
    <w:p>
      <w:pPr/>
      <w:r>
        <w:rPr>
          <w:lang w:val="hi_IN" w:bidi="hi_IN"/>
        </w:rPr>
      </w:r>
      <w:r>
        <w:rPr>
          <w:lang w:val="hi_IN" w:bidi="hi_IN"/>
        </w:rPr>
        <w:t>यहोवा चाहता है कि मूसा उन मरारियों की गिनती करे, जो निवास-स्थान में यहोवा की सेवा करेंगे। यहोवा चाहता है कि मरारियों के गोत्रों से 30 से 50 साल के बीच के परिपक्व, वयस्क पुरुष यह काम करें। 30 साल से कम उम्र के पुरुषों को डेरे के आगे बढ़ते समय अन्य कर्तव्यों को करने की आवश्यकता हो सकती है, और 50 साल से अधिक उम्र के पुरुष तब तक वस्तुओं को उठाने के लिए पर्याप्त रूप से मजबूत न हों।</w:t>
      </w:r>
    </w:p>
    <w:p>
      <w:pPr/>
      <w:r>
        <w:rPr>
          <w:lang w:val="hi_IN" w:bidi="hi_IN"/>
        </w:rPr>
      </w:r>
      <w:r>
        <w:rPr>
          <w:lang w:val="hi_IN" w:bidi="hi_IN"/>
        </w:rPr>
        <w:t>यहोवा मूसा से कहता है कि मरारी लोग निवास-स्थान और आँगन की लकड़ी की संरचनाओं और धातु के आधारों से संबंधित सभी वस्तुओं को ले जाएँगे। इसमें वस्तुओं को उतारना और बाँधना, उन्हें ले जाना, और फिर उन्हें खोलकर व्यवस्थित करना शामिल है। याजक प्रत्येक मरारी पुरुष को ठीक-ठीक बताएँगे कि उसे क्या उठाकर ले जाना है। यहोवा चाहता है कि ईतामार मरारियों को बताए कि निवास-स्थान में यहोवा की सेवा करने का काम कैसे करना है। ईतामार मरारियों और गेर्शोनियों के काम की देखरेख करता है। मरारियों और गेर्शोनियों का काम कहातियों के काम जितना कुशल नहीं है। आपको पहले के भाग से याद हो सकता है कि ईतामार का बड़ा भाई, एलीआजार, कहातियों के काम की देखरेख करता है।</w:t>
      </w:r>
    </w:p>
    <w:p>
      <w:pPr/>
      <w:r>
        <w:rPr>
          <w:lang w:val="hi_IN" w:bidi="hi_IN"/>
        </w:rPr>
      </w:r>
      <w:r>
        <w:rPr>
          <w:lang w:val="hi_IN" w:bidi="hi_IN"/>
        </w:rPr>
        <w:t>यहाँ रुकें और यह गतिविधि समूह में करें: उन विभिन्न वस्तुओं के बारे में चर्चा करें जिन्हें मरारी लोग उठाकर ले जाएँगे, और ध्यान दें कि ये वस्तुएँ उसी क्रम में हैं जिस संरचना को वे सहारा देती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4:29–33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30 से 50 साल के मरारी पुरुष</w:t>
      </w:r>
    </w:p>
    <w:p>
      <w:pPr>
        <w:pStyle w:val="ListBullet"/>
        <w:spacing w:line="240" w:lineRule="auto"/>
        <w:ind w:left="720"/>
      </w:pPr>
      <w:r>
        <w:rPr>
          <w:lang w:val="hi_IN" w:bidi="hi_IN"/>
        </w:rPr>
      </w:r>
      <w:r>
        <w:rPr>
          <w:lang w:val="hi_IN" w:bidi="hi_IN"/>
        </w:rPr>
        <w:t>हारून का पुत्र ईतामार</w:t>
      </w:r>
    </w:p>
    <w:p>
      <w:pPr/>
      <w:r>
        <w:rPr>
          <w:lang w:val="hi_IN" w:bidi="hi_IN"/>
        </w:rPr>
      </w:r>
      <w:r>
        <w:rPr>
          <w:lang w:val="hi_IN" w:bidi="hi_IN"/>
        </w:rPr>
        <w:t>नाटक के दौरान, मरारी पुरुषों और ईतामार से यहोवा द्वारा मूसा को दिए गए निर्देशों का अभिनय करवाएँ।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को उन मरारी पुरुषों की गिनती करने के लिए निर्देश देता है जो 30 से 50 साल के हैं। यहोवा चाहता है कि मूसा पुरुषों को कुल और परिवार के नाम के अनुसार सूचीबद्ध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चाहता हूँ कि याजक जानें कि निवास-स्थान में कौन से मरारी पुरुष सेवा कर सकते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“मरारी का कुल भी याजकों की सहायता करेगा जब हम अपना डेरा बदलेंगे।”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मरारी लोग निवास-स्थान के ढाँचों, बेड़ों, खंभों और आधारों को उठाकर ले जाएँगे। मरारी लोग आँगन के खंभों, उनके आधारों और उनसे संबंधित सभी वस्तुओं को भी उठाकर ले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मरारी पुरुषों की भूमिका निभाने वाले व्यक्ति से पूछें, "आप क्या महसूस कर रहे हैं या क्या सोच रहे हैं?" वह व्यक्ति इस तरह उत्तर दे सकता है: “हम निवास-स्थान में यहोवा की सेवा करने के लिए अपनी शक्ति का उपयोग करेंगे,” या, “यहोवा हमें सम्मान देता है जब हम मिलापवाले तम्बू को उठाने वाली भारी वस्तुओं को ले जाते हैं,” या, “हमें लकड़ी और धातु की वस्तुओं को अपने नए डेरे में ले जाने के लिए बैलों और गाड़ियों की आवश्यकता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याजक प्रत्येक व्यक्ति को बताएँगे कि क्या उठाना है। ईतामार मरारियों के काम की देखरेख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“यह ज़रूरी है कि हर पुरुष को पता हो कि जब मेरे इस्राएली अपना डेरा हटाएँ, तो उन्हें क्या करना है,” या, “मुझे अपने याजक ईतामार पर भरोसा है कि वह यह सुनिश्चित करेगा कि मरारी निवास-स्थान और आँगन के ढाँचे को सुरक्षित रूप से ले जाएँ।”</w:t>
      </w:r>
    </w:p>
    <w:p>
      <w:pPr>
        <w:pStyle w:val="ListBullet"/>
        <w:spacing w:line="240" w:lineRule="auto"/>
        <w:ind w:left="720"/>
      </w:pPr>
      <w:r>
        <w:rPr>
          <w:lang w:val="hi_IN" w:bidi="hi_IN"/>
        </w:rPr>
      </w:r>
      <w:r>
        <w:rPr>
          <w:lang w:val="hi_IN" w:bidi="hi_IN"/>
        </w:rPr>
        <w:t>ईतामार की भूमिका निभाने वाले व्यक्ति से पूछें, "आप क्या महसूस कर रहे हैं या क्या सोच रहे हैं?" वह व्यक्ति इस तरह उत्तर दे सकता है: “मैं निवास-स्थान में यहोवा की सेवा करते समय मरारी लोगों का मार्गदर्शन करूँगा,” या, “मैं सुनिश्चित करूँगा कि जब हम नए डेरे की ओर बढ़ें तो मरारी लोग निवास-स्थान की संरचना का ध्यान रखें,” या, “मुझे निवास-स्थान की संरचना को उठाकर ले जाने के लिए मरारी लोगों की जिम्मेदारी लेने में घबराहट हो रही है।”</w:t>
      </w:r>
      <w:r>
        <w:rPr>
          <w:lang w:val="hi_IN" w:bidi="hi_IN"/>
        </w:rPr>
      </w:r>
    </w:p>
    <w:p>
      <w:pPr>
        <w:pStyle w:val="Heading3"/>
      </w:pPr>
      <w:r>
        <w:rPr>
          <w:lang w:val="hi_IN" w:bidi="hi_IN"/>
        </w:rPr>
        <w:t>आवश्यक जानकारी</w:t>
      </w:r>
    </w:p>
    <w:p>
      <w:pPr/>
      <w:r>
        <w:rPr>
          <w:lang w:val="hi_IN" w:bidi="hi_IN"/>
        </w:rPr>
      </w:r>
      <w:r>
        <w:rPr>
          <w:lang w:val="hi_IN" w:bidi="hi_IN"/>
        </w:rPr>
        <w:t>गिनती 4:29–33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और हारून को निर्देश देता है। यहोवा परमेश्वर का व्यक्तिगत नाम है। इस भाग में, परमेश्वर को यहोवा कहा जाता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मूसा और हारून से कहा जाता है कि वे मरारी </w:t>
      </w:r>
      <w:r>
        <w:rPr>
          <w:b/>
          <w:lang w:val="hi_IN" w:bidi="hi_IN"/>
        </w:rPr>
        <w:t>कुलों</w:t>
      </w:r>
      <w:r>
        <w:rPr>
          <w:lang w:val="hi_IN" w:bidi="hi_IN"/>
        </w:rPr>
        <w:t xml:space="preserve"> की </w:t>
      </w:r>
      <w:r>
        <w:rPr>
          <w:b/>
          <w:lang w:val="hi_IN" w:bidi="hi_IN"/>
        </w:rPr>
        <w:t>जनगणना</w:t>
      </w:r>
      <w:r>
        <w:rPr>
          <w:lang w:val="hi_IN" w:bidi="hi_IN"/>
        </w:rPr>
        <w:t xml:space="preserve"> करें। जनगणना और कुलों के लिए उन्हीं शब्दों या वाक्यांशों का उपयोग करें जिनका उपयोग आपने पिछले भागों में किया था।</w:t>
      </w:r>
    </w:p>
    <w:p>
      <w:pPr/>
      <w:r>
        <w:rPr>
          <w:lang w:val="hi_IN" w:bidi="hi_IN"/>
        </w:rPr>
      </w:r>
      <w:r>
        <w:rPr>
          <w:lang w:val="hi_IN" w:bidi="hi_IN"/>
        </w:rPr>
        <w:t xml:space="preserve">मरारी </w:t>
      </w:r>
      <w:r>
        <w:rPr>
          <w:b/>
          <w:lang w:val="hi_IN" w:bidi="hi_IN"/>
        </w:rPr>
        <w:t>निवास-स्थान</w:t>
      </w:r>
      <w:r>
        <w:rPr>
          <w:lang w:val="hi_IN" w:bidi="hi_IN"/>
        </w:rPr>
        <w:t xml:space="preserve"> में यहोवा की </w:t>
      </w:r>
      <w:r>
        <w:rPr>
          <w:b/>
          <w:lang w:val="hi_IN" w:bidi="hi_IN"/>
        </w:rPr>
        <w:t>सेवा</w:t>
      </w:r>
      <w:r>
        <w:rPr>
          <w:lang w:val="hi_IN" w:bidi="hi_IN"/>
        </w:rPr>
        <w:t xml:space="preserve"> करने के लिए </w:t>
      </w:r>
      <w:r>
        <w:rPr>
          <w:b/>
          <w:lang w:val="hi_IN" w:bidi="hi_IN"/>
        </w:rPr>
        <w:t>शारीरिक काम</w:t>
      </w:r>
      <w:r>
        <w:rPr>
          <w:lang w:val="hi_IN" w:bidi="hi_IN"/>
        </w:rPr>
        <w:t xml:space="preserve"> करेंगे। यहोवा की सेवा करने, शारीरिक काम के लिए और निवास-स्थान के लिए उन्हीं शब्दों या वाक्यांशों का उपयोग करें जिनका उपयोग आपने पिछले भागों में किया था। </w:t>
      </w:r>
      <w:r>
        <w:rPr>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यह शारीरिक काम उस </w:t>
      </w:r>
      <w:r>
        <w:rPr>
          <w:b/>
          <w:lang w:val="hi_IN" w:bidi="hi_IN"/>
        </w:rPr>
        <w:t>पहरेदारी की सेवा</w:t>
      </w:r>
      <w:r>
        <w:rPr>
          <w:lang w:val="hi_IN" w:bidi="hi_IN"/>
        </w:rPr>
        <w:t xml:space="preserve"> का एक भाग होगा, जो लेवी लोग यहोवा के लिए करेंगे। पहरेदारी के लिए उसी शब्द या वाक्यांश का उपयोग करें जिसका उपयोग आपने पिछले भागों में किया था।</w:t>
      </w:r>
    </w:p>
    <w:p>
      <w:pPr/>
      <w:r>
        <w:rPr>
          <w:lang w:val="hi_IN" w:bidi="hi_IN"/>
        </w:rPr>
      </w:r>
      <w:r>
        <w:rPr>
          <w:lang w:val="hi_IN" w:bidi="hi_IN"/>
        </w:rPr>
        <w:t>यहोवा चाहता है कि मरारी लोग निवास-स्थान के ढाँचों, बेड़ों, खंभों और आधारों को उठाकर ले जाएँ। ढाँचों, बेड़ों, खंभों और आधारों के लिए उन्हीं शब्दों या वाक्यांशों का उपयोग करें जिनका उपयोग आपने पिछले भागों में किया था।</w:t>
      </w:r>
    </w:p>
    <w:p>
      <w:pPr/>
      <w:r>
        <w:rPr>
          <w:lang w:val="hi_IN" w:bidi="hi_IN"/>
        </w:rPr>
      </w:r>
      <w:r>
        <w:rPr>
          <w:lang w:val="hi_IN" w:bidi="hi_IN"/>
        </w:rPr>
        <w:t>यहोवा चाहता है कि मरारी लोग आँगन के खंभों, आधारों, खूंटियों, रस्सियों और उनके लिए आवश्यक सभी वस्तुओं को उठाकर ले जाएँ। खूंटियों और रस्सियों के लिए उन्हीं शब्दों या वाक्यांशों का उपयोग करें जिनका उपयोग आपने पिछले भागों में किया था।</w:t>
      </w:r>
    </w:p>
    <w:p>
      <w:pPr/>
      <w:r>
        <w:rPr>
          <w:lang w:val="hi_IN" w:bidi="hi_IN"/>
        </w:rPr>
      </w:r>
      <w:r>
        <w:rPr>
          <w:lang w:val="hi_IN" w:bidi="hi_IN"/>
        </w:rPr>
        <w:t xml:space="preserve">हारून </w:t>
      </w:r>
      <w:r>
        <w:rPr>
          <w:b/>
          <w:lang w:val="hi_IN" w:bidi="hi_IN"/>
        </w:rPr>
        <w:t>याजक</w:t>
      </w:r>
      <w:r>
        <w:rPr>
          <w:lang w:val="hi_IN" w:bidi="hi_IN"/>
        </w:rPr>
        <w:t xml:space="preserve"> का पुत्र ईतामार मरारियों को बताएगा कि निवास-स्थान की पहरेदारी का अपना कर्तव्य कैसे निभाना है।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4:34–49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4:34–49 को सुनें और अपने मन में रखें।</w:t>
      </w:r>
    </w:p>
    <w:p>
      <w:pPr/>
      <w:r>
        <w:rPr>
          <w:lang w:val="hi_IN" w:bidi="hi_IN"/>
        </w:rPr>
      </w:r>
      <w:r>
        <w:rPr>
          <w:lang w:val="hi_IN" w:bidi="hi_IN"/>
        </w:rPr>
        <w:t>यदि सम्भव हो, तो गिनती 4:34–49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4:34–49 का ऑडियो संस्करण सबसे आसानी से समझ में आने वाले अनुवाद में सुनें।</w:t>
      </w:r>
    </w:p>
    <w:p>
      <w:pPr/>
      <w:r>
        <w:rPr>
          <w:lang w:val="hi_IN" w:bidi="hi_IN"/>
        </w:rPr>
      </w:r>
      <w:r>
        <w:rPr>
          <w:lang w:val="hi_IN" w:bidi="hi_IN"/>
        </w:rPr>
        <w:t>पिछले भाग में, मूसा निवास-स्थान में यहोवा की बात सुन रहा था। यहोवा ने मूसा, और संभवतः हारून को भी, यह निर्देश दिए कि जब इस्राएली उस देश की ओर यात्रा करें जिसे यहोवा ने उन्हें देने का वादा किया है, तब वे निवास-स्थान को एक डेरे से दूसरे डेरे तक कैसे ले जाएँ। इस समय, इस्राएली अभी भी जंगल में सीनै पर्वत के पास डेरा डाले हुए हैं। यहोवा ने लेवियों को निवास-स्थान और आँगन की वस्तुओं, सामान और परदे और संरचनाओं को उठाने की जिम्मेदारी सौंपी है। लेवियों का प्रत्येक गोत्र निवास-स्थान और आँगन के एक अलग भाग के लिए जिम्मेदार होगा। यहोवा ने मूसा से यह भी कहा कि वह प्रत्येक गोत्र के 30 से 50 साल के बीच के उन पुरुषों की गिनती करे जो इस काम में सेवा करने में सक्षम हों।</w:t>
      </w:r>
    </w:p>
    <w:p>
      <w:pPr/>
      <w:r>
        <w:rPr>
          <w:lang w:val="hi_IN" w:bidi="hi_IN"/>
        </w:rPr>
      </w:r>
      <w:r>
        <w:rPr>
          <w:lang w:val="hi_IN" w:bidi="hi_IN"/>
        </w:rPr>
        <w:t>अब, इस भाग में, मूसा प्रत्येक लेवी कुल में उपलब्ध पुरुषों की गिनती करता है और उनका लेखा दर्ज करता है, ठीक वैसे ही जैसा यहोवा ने उसे करने के लिए कहा था। हारून और इस्राएली लोगों के अगुवे मूसा की सहायता करते हैं ताकि वह लेवी के कुलों की गिनती कर सके। आपको पहले के एक भाग से याद हो सकता है कि यहोवा ने मूसा से कहा था कि हर इस्राएली गोत्र में से एक व्यक्ति मूसा और हारून की सहायता करे ताकि वे लोगों की गिनती कर सकें। संभव है कि वही लोग, अर्थात गोत्रों के अगुवे, अब मूसा और हारून की सहायता कर रहे हैं ताकि वे लेवी के कुलों की गिनती कर सकें।</w:t>
      </w:r>
    </w:p>
    <w:p>
      <w:pPr/>
      <w:r>
        <w:rPr>
          <w:lang w:val="hi_IN" w:bidi="hi_IN"/>
        </w:rPr>
      </w:r>
      <w:r>
        <w:rPr>
          <w:lang w:val="hi_IN" w:bidi="hi_IN"/>
        </w:rPr>
        <w:t>यहाँ रुकें और इस प्रश्न पर समूह में चर्चा करें: आपके समुदाय में कौन आपके अगुवे या अगुवों को महत्वपूर्ण कार्य करने में मदद करता है? आपका समुदाय उन्हें कैसे चुनता है? इस ऑडियो को यहाँ रोकें।</w:t>
      </w:r>
    </w:p>
    <w:p>
      <w:pPr/>
      <w:r>
        <w:rPr>
          <w:lang w:val="hi_IN" w:bidi="hi_IN"/>
        </w:rPr>
      </w:r>
      <w:r>
        <w:rPr>
          <w:lang w:val="hi_IN" w:bidi="hi_IN"/>
        </w:rPr>
        <w:t>मूसा, हारून और गोत्रों के प्रधान, लेवी गोत्र के विभिन्न कुलों की गिनती करते हैं और उनका लेखा दर्ज करते हैं। वे सबसे पहले कहातियों, अर्थात कहात के वंशजों की गिनती करते हैं और उनका लेखा दर्ज करते हैं। आपको याद हो सकता है कि कहात लेवी का पहला पुत्र नहीं था, और यह कि गेर्शोन लेवी का सबसे बड़ा पुत्र था। कहात, महायाजक हारून का दादा था। यहोवा कहातियों का सम्मान करता है और चाहता है कि मूसा पहले उनकी गिनती करे। मूसा और हारून कहाती पुरुषों की जो 30 से 50 वर्ष की आयु के हैं, उनके कुलों और परिवारों के अनुसार गिनती करते हैं और उनका लेखा दर्ज करते हैं। मूसा 2,750 पुरुषों को दर्ज करता है। आपको पहले के भागों से याद हो सकता है कि इस्राएलियों की गिनती उस समय लोगों की संख्या के बारे में केवल अनुमान देती थी, न कि उस समय की सटीक संख्या के बारे में बताती थी।</w:t>
      </w:r>
    </w:p>
    <w:p>
      <w:pPr/>
      <w:r>
        <w:rPr>
          <w:lang w:val="hi_IN" w:bidi="hi_IN"/>
        </w:rPr>
      </w:r>
      <w:r>
        <w:rPr>
          <w:lang w:val="hi_IN" w:bidi="hi_IN"/>
        </w:rPr>
        <w:t>कहाती पुरुषों की यह गिनती उन सभी कहाती पुरुषों की है जो निवास-स्थान, अर्थात मिलापवाले तम्बू में, शारीरिक कार्य करके यहोवा की सेवा कर सकते हैं। मूसा और हारून इन पुरुषों की गिनती करके और संख्या दर्ज करके यहोवा के मूसा को दिए गए निर्देशों का पालन करते हैं।</w:t>
      </w:r>
    </w:p>
    <w:p>
      <w:pPr/>
      <w:r>
        <w:rPr>
          <w:lang w:val="hi_IN" w:bidi="hi_IN"/>
        </w:rPr>
      </w:r>
      <w:r>
        <w:rPr>
          <w:lang w:val="hi_IN" w:bidi="hi_IN"/>
        </w:rPr>
        <w:t>मूसा, हारून और इस्राएली गोत्रों के अगुवे गेर्शोनियों की भी गिनती करते हैं, जो गेर्शोन के वंशज थे। मूसा और हारून गेर्शोनी पुरुषों की, जो 30 से 50 वर्ष की आयु के हैं, उनके कुलों और परिवारों के अनुसार गिनती करते हैं और उनका लेखा दर्ज करते हैं। मूसा ने 2,630 गेर्शोनी पुरुषों की सूची दर्ज की जो निवास-स्थान, या मिलापवाले तम्बू में यहोवा की सेवा करने में सक्षम थे। मूसा और हारून ने यहोवा के निर्देशों के अनुसार गेर्शोनी पुरुषों की गिनती की।</w:t>
      </w:r>
    </w:p>
    <w:p>
      <w:pPr/>
      <w:r>
        <w:rPr>
          <w:lang w:val="hi_IN" w:bidi="hi_IN"/>
        </w:rPr>
      </w:r>
      <w:r>
        <w:rPr>
          <w:lang w:val="hi_IN" w:bidi="hi_IN"/>
        </w:rPr>
        <w:t>मूसा, हारून और इस्राएली गोत्रों के अगुवे मरारियों, अर्थात मरारी के वंशजों की भी गिनती करते हैं। मूसा और हारून 30 से 50 साल के मरारी पुरुषों की गिनती करते हैं और उनके कुलों और परिवारों के अनुसार उनकी सूची बनाते हैं। मूसा 3,200 मरारी पुरुषों का लेखा दर्ज करता है जो मिलापवाले तम्बू, या निवास-स्थान में सेवा करने में सक्षम थे। मूसा और हारून मूसा को दिए गए यहोवा के निर्देशों का पालन करते हुए गिनती करते हैं और संख्या का लेखा दर्ज करते हैं।</w:t>
      </w:r>
    </w:p>
    <w:p>
      <w:pPr/>
      <w:r>
        <w:rPr>
          <w:lang w:val="hi_IN" w:bidi="hi_IN"/>
        </w:rPr>
      </w:r>
      <w:r>
        <w:rPr>
          <w:lang w:val="hi_IN" w:bidi="hi_IN"/>
        </w:rPr>
        <w:t>यहाँ रुकें और इस प्रश्न पर समूह में चर्चा करें: आपके समुदाय के अगुवे लोगों के अलग-अलग समूहों के कौन से लेखा, या संख्या रखते हैं? आपके समुदाय में आपके अगुवे इन संख्याओं को कैसे दर्ज करते हैं? इस ऑडियो को यहाँ रोकें।</w:t>
      </w:r>
    </w:p>
    <w:p>
      <w:pPr/>
      <w:r>
        <w:rPr>
          <w:lang w:val="hi_IN" w:bidi="hi_IN"/>
        </w:rPr>
      </w:r>
      <w:r>
        <w:rPr>
          <w:lang w:val="hi_IN" w:bidi="hi_IN"/>
        </w:rPr>
        <w:t>मूसा, हारून और इस्राएली गोत्रों के अगुवे लेवियों के तीनों कुलों की, उनके कुलों और परिवारों के अनुसार गिनती करते हैं और उनका लेखा दर्ज करते हैं; ये उन सभी लेवियों को गिनते हैं जो उचित आयु के हैं और निवास-स्थान तथा आँगन की वस्तुओं को उठाकर यहोवा की सेवा कर सकते हैं। मूसा पुरुषों की कुल संख्या 8,580 दर्ज करता है। अलग-अलग गिनतियों की छोटी-छोटी संख्याएँ मिलकर इस बड़ी संख्या को सही रूप से बनाती हैं। याजक—हारून, एलीआजर और ईतामार—कहातियों, गेर्शोनियों और मरारियों को बताते हैं कि जब इस्राएली अपना डेरा स्थानांतरित करते हैं, तब निवास-स्थान में क्या करना है और क्या उठाना है। याजक यहोवा के निर्देशों का पालन करते हैं जब वे लोगों को बताते हैं कि क्या करना है।</w:t>
      </w:r>
    </w:p>
    <w:p>
      <w:pPr/>
      <w:r>
        <w:rPr>
          <w:lang w:val="hi_IN" w:bidi="hi_IN"/>
        </w:rPr>
      </w:r>
      <w:r>
        <w:rPr>
          <w:lang w:val="hi_IN" w:bidi="hi_IN"/>
        </w:rPr>
        <w:t>मूसा और हारून 30 से 50 साल के लेवी गोत्र के पुरुषों की गिनती करते हैं, क्योंकि यहोवा ने मूसा से यह करने के लिए कहा था। वे यहोवा के आज्ञाकारी थे।</w:t>
      </w:r>
      <w:r>
        <w:rPr>
          <w:lang w:val="hi_IN" w:bidi="hi_IN"/>
        </w:rPr>
      </w:r>
    </w:p>
    <w:p>
      <w:pPr>
        <w:pStyle w:val="Heading3"/>
      </w:pPr>
      <w:r>
        <w:rPr>
          <w:lang w:val="hi_IN" w:bidi="hi_IN"/>
        </w:rPr>
        <w:t>घटनाओं को समझाना</w:t>
      </w:r>
    </w:p>
    <w:p>
      <w:pPr/>
      <w:r>
        <w:rPr>
          <w:lang w:val="hi_IN" w:bidi="hi_IN"/>
        </w:rPr>
      </w:r>
      <w:r>
        <w:rPr>
          <w:lang w:val="hi_IN" w:bidi="hi_IN"/>
        </w:rPr>
        <w:t>गिनती 4:34–49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हारून और समुदाय के अगुवे 30 से 50 साल के कहाती पुरुषों की गिनती करते हैं, जो निवास-स्थान में यहोवा की सेवा करेंगे। मूसा और हारून 2,750 पुरुषों को उनके कुलों और परिवारों के अनुसार सूचीबद्ध करते हैं। मूसा और हारून यहोवा के निर्देशों का पालन करते हैं।</w:t>
      </w:r>
    </w:p>
    <w:p>
      <w:pPr/>
      <w:r>
        <w:rPr>
          <w:lang w:val="hi_IN" w:bidi="hi_IN"/>
        </w:rPr>
      </w:r>
      <w:r>
        <w:rPr>
          <w:b/>
          <w:lang w:val="hi_IN" w:bidi="hi_IN"/>
        </w:rPr>
        <w:t>दूसरे दृश्य में:</w:t>
      </w:r>
      <w:r>
        <w:rPr>
          <w:lang w:val="hi_IN" w:bidi="hi_IN"/>
        </w:rPr>
        <w:t xml:space="preserve"> मूसा, हारून और समुदाय के अगुवे 30 से 50 साल के गेर्शोनी पुरुषों की गिनती करते हैं, जो निवास-स्थान में यहोवा की सेवा करेंगे। मूसा और हारून उनके कुलों और परिवारों के अनुसार 2,630 पुरुषों को सूचीबद्ध करते हैं। मूसा और हारून यहोवा के निर्देशों का पालन करते हैं।</w:t>
      </w:r>
    </w:p>
    <w:p>
      <w:pPr/>
      <w:r>
        <w:rPr>
          <w:lang w:val="hi_IN" w:bidi="hi_IN"/>
        </w:rPr>
      </w:r>
      <w:r>
        <w:rPr>
          <w:b/>
          <w:lang w:val="hi_IN" w:bidi="hi_IN"/>
        </w:rPr>
        <w:t>तीसरे दृश्य में:</w:t>
      </w:r>
      <w:r>
        <w:rPr>
          <w:lang w:val="hi_IN" w:bidi="hi_IN"/>
        </w:rPr>
        <w:t xml:space="preserve"> मूसा, हारून और समुदाय के अगुवे 30 से 50 साल के मरारी पुरुषों की गिनती करते हैं, जो निवास-स्थान में यहोवा की सेवा करेंगे। मूसा और हारून 3,200 पुरुषों को उनके कुलों और परिवारों के अनुसार सूचीबद्ध करते हैं। मूसा और हारून यहोवा के निर्देशों का पालन करते हैं।</w:t>
      </w:r>
    </w:p>
    <w:p>
      <w:pPr/>
      <w:r>
        <w:rPr>
          <w:lang w:val="hi_IN" w:bidi="hi_IN"/>
        </w:rPr>
      </w:r>
      <w:r>
        <w:rPr>
          <w:b/>
          <w:lang w:val="hi_IN" w:bidi="hi_IN"/>
        </w:rPr>
        <w:t>चौथे दृश्य में:</w:t>
      </w:r>
      <w:r>
        <w:rPr>
          <w:lang w:val="hi_IN" w:bidi="hi_IN"/>
        </w:rPr>
        <w:t xml:space="preserve"> मूसा, हारून और समुदाय के अगुवे 30 से 50 साल के 8,580 लेवी पुरुषों की गिनती करते हैं और उन्हें दर्ज करते हैं। याजक प्रत्येक लेवी व्यक्ति को निवास-स्थान में उसका काम बताते हैं। मूसा और हारून यह सब यहोवा की आज्ञा मानने के लिए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समुदाय के अगुवे</w:t>
      </w:r>
    </w:p>
    <w:p>
      <w:pPr>
        <w:pStyle w:val="ListBullet"/>
        <w:spacing w:line="240" w:lineRule="auto"/>
        <w:ind w:left="720"/>
      </w:pPr>
      <w:r>
        <w:rPr>
          <w:lang w:val="hi_IN" w:bidi="hi_IN"/>
        </w:rPr>
      </w:r>
      <w:r>
        <w:rPr>
          <w:lang w:val="hi_IN" w:bidi="hi_IN"/>
        </w:rPr>
        <w:t>30 से 50 साल के कहाती पुरुष</w:t>
      </w:r>
    </w:p>
    <w:p>
      <w:pPr>
        <w:pStyle w:val="ListBullet"/>
        <w:spacing w:line="240" w:lineRule="auto"/>
        <w:ind w:left="720"/>
      </w:pPr>
      <w:r>
        <w:rPr>
          <w:lang w:val="hi_IN" w:bidi="hi_IN"/>
        </w:rPr>
      </w:r>
      <w:r>
        <w:rPr>
          <w:lang w:val="hi_IN" w:bidi="hi_IN"/>
        </w:rPr>
        <w:t>30 से 50 साल के गेर्शोनी पुरुष</w:t>
      </w:r>
    </w:p>
    <w:p>
      <w:pPr>
        <w:pStyle w:val="ListBullet"/>
        <w:spacing w:line="240" w:lineRule="auto"/>
        <w:ind w:left="720"/>
      </w:pPr>
      <w:r>
        <w:rPr>
          <w:lang w:val="hi_IN" w:bidi="hi_IN"/>
        </w:rPr>
      </w:r>
      <w:r>
        <w:rPr>
          <w:lang w:val="hi_IN" w:bidi="hi_IN"/>
        </w:rPr>
        <w:t>30 से 50 साल के मरारी पुरुष</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मूसा और हारून यहोवा के निर्देशों का पालन करते हैं जो यहोवा ने उन्हें पिछले भागों में दिए थे। मूसा और हारून अलग-अलग लेवी कुलों के उन पुरुषों की गिनती करके और उनकी सूची बनाकर यहोवा की आज्ञा मानते हैं जो निवास-स्थान को उठाकर सहायता करेंगे और यहोवा की सेवा करेंगे। मूसा और हारून को इस काम को करने के लिए मदद की आवश्यकता है, इसलिए इस्राएली समुदाय के अगुवे उनकी मदद करते हैं। मूसा और हारून प्रत्येक कुल की अलग-अलग गिनती करते हैं और उनका लेखा दर्ज करते हैं। मूसा और हारून पहले कहातियों की गिनती करते हैं और उनका लेखा दर्ज करते हैं। फिर मूसा और हारून गेर्शोनियों की गिनती करते हैं और उनका लेखा दर्ज करते हैं। अंत में, मूसा और हारून मरारियों की गिनती करते हैं और उनका लेखा दर्ज करते हैं। यहोवा ने इस क्रम का उपयोग मूसा और हारून को निर्देश देने के लिए किया।</w:t>
      </w:r>
    </w:p>
    <w:p>
      <w:pPr/>
      <w:r>
        <w:rPr>
          <w:lang w:val="hi_IN" w:bidi="hi_IN"/>
        </w:rPr>
      </w:r>
      <w:r>
        <w:rPr>
          <w:lang w:val="hi_IN" w:bidi="hi_IN"/>
        </w:rPr>
        <w:t>यहाँ रुकें और इस प्रश्न पर समूह में चर्चा करें: आपके समुदाय में लोगों के किन समूहों की गिनती और लेखा दर्ज आपके लोग करते हैं? आपके लोग लोगों के समूहों को किस क्रम में गिनते हैं, और क्यों? इस ऑडियो को यहाँ रोकें।</w:t>
      </w:r>
    </w:p>
    <w:p>
      <w:pPr/>
      <w:r>
        <w:rPr>
          <w:lang w:val="hi_IN" w:bidi="hi_IN"/>
        </w:rPr>
      </w:r>
      <w:r>
        <w:rPr>
          <w:lang w:val="hi_IN" w:bidi="hi_IN"/>
        </w:rPr>
        <w:t>मूसा और हारून ने लेवियों की गिनती और उनका लेखा दर्ज करते हुए यहोवा की आज्ञा का पालन किया। वे यहोवा के निर्देशों का पालन करते हैं ताकि प्रत्येक व्यक्ति को उसके गोत्र और परिवार के अनुसार सूचीबद्ध किया जा सके। मूसा चाहता है कि इस भाग के पाठक यहोवा की आज्ञा का पालन करने के महत्व को समझें। मूसा यह कहकर प्रत्येक भाग या दृश्य के अंत में इसे स्पष्ट करता है कि, मूसा और हारून ने सब कुछ वैसा ही किया जैसा यहोवा चाहता था कि वे करें। मूसा और हारून ने लेवियों के प्रत्येक कुल की गिनती की और उनका लेखा उसी प्रकार दर्ज किया जैसा यहोवा ने मूसा को करने के लिए कहा था।</w:t>
      </w:r>
    </w:p>
    <w:p>
      <w:pPr/>
      <w:r>
        <w:rPr>
          <w:lang w:val="hi_IN" w:bidi="hi_IN"/>
        </w:rPr>
      </w:r>
      <w:r>
        <w:rPr>
          <w:lang w:val="hi_IN" w:bidi="hi_IN"/>
        </w:rPr>
        <w:t>अंत में, मूसा लेवियों की गिनती और उनका लेखा दर्ज करने का एक सारांश प्रस्तुत करता है। मूसा, हारून और समुदाय के अगुवों ने लेवियों की एक साथ फिर से गिनती नहीं की। मूसा यह लिखता है कि याजकों ने प्रत्येक लेवी को क्या करना है यह बताया, ताकि जो लोग इस अंश को पढ़ें या सुनें वे समझें कि याजकों ने यहोवा के निर्देशों का पालन किया।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4:34–49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समुदाय के अगुवे</w:t>
      </w:r>
    </w:p>
    <w:p>
      <w:pPr>
        <w:pStyle w:val="ListBullet"/>
        <w:spacing w:line="240" w:lineRule="auto"/>
        <w:ind w:left="720"/>
      </w:pPr>
      <w:r>
        <w:rPr>
          <w:lang w:val="hi_IN" w:bidi="hi_IN"/>
        </w:rPr>
      </w:r>
      <w:r>
        <w:rPr>
          <w:lang w:val="hi_IN" w:bidi="hi_IN"/>
        </w:rPr>
        <w:t>30 से 50 साल के कहाती पुरुष</w:t>
      </w:r>
    </w:p>
    <w:p>
      <w:pPr>
        <w:pStyle w:val="ListBullet"/>
        <w:spacing w:line="240" w:lineRule="auto"/>
        <w:ind w:left="720"/>
      </w:pPr>
      <w:r>
        <w:rPr>
          <w:lang w:val="hi_IN" w:bidi="hi_IN"/>
        </w:rPr>
      </w:r>
      <w:r>
        <w:rPr>
          <w:lang w:val="hi_IN" w:bidi="hi_IN"/>
        </w:rPr>
        <w:t>30 से 50 साल के गेर्शोनी पुरुष</w:t>
      </w:r>
    </w:p>
    <w:p>
      <w:pPr>
        <w:pStyle w:val="ListBullet"/>
        <w:spacing w:line="240" w:lineRule="auto"/>
        <w:ind w:left="720"/>
      </w:pPr>
      <w:r>
        <w:rPr>
          <w:lang w:val="hi_IN" w:bidi="hi_IN"/>
        </w:rPr>
      </w:r>
      <w:r>
        <w:rPr>
          <w:lang w:val="hi_IN" w:bidi="hi_IN"/>
        </w:rPr>
        <w:t>30 से 50 साल के मरारी पुरुष</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हारून और इस्राएली समुदाय के अगुवे कहातियों की गिनती करते हैं। वे 30 से 50 साल के पुरुषों को उनके कुलों और परिवारों के अनुसार दर्ज करते हैं। मूसा और हारून यहोवा के मूसा को दिए गए निर्देशों का पालन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कहाती पुरुषों की गिनती करूँगा क्योंकि यहोवा ने मुझे यह करने के लिए कहा था,” या, “बहुत से कहाती पुरुष हैं जो निवास-स्थान में यहोवा की सेवा करने में मदद कर सकते हैं।”</w:t>
      </w:r>
    </w:p>
    <w:p>
      <w:pPr>
        <w:pStyle w:val="ListBullet"/>
        <w:spacing w:line="240" w:lineRule="auto"/>
        <w:ind w:left="720"/>
      </w:pPr>
      <w:r>
        <w:rPr>
          <w:lang w:val="hi_IN" w:bidi="hi_IN"/>
        </w:rPr>
      </w:r>
      <w:r>
        <w:rPr>
          <w:lang w:val="hi_IN" w:bidi="hi_IN"/>
        </w:rPr>
        <w:t>समुदाय के अगुवों की भूमिका निभाने वाले व्यक्ति से पूछें, "आप क्या महसूस कर रहे हैं या क्या सोच रहे हैं?" वह व्यक्ति इस तरह उत्तर दे सकता है: "हमें यह सही तरीके से करना चाहिए ताकि यहोवा द्वारा मूसा और हारून को दिए गए निर्देशों का पालन किया जा सके," या, "मूसा और हारून को कहाती कुल की गिनती करने में मदद करके मुझे सम्मानित महसूस हो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30 से 50 वर्ष की आयु के 2,750 कहाती पुरुष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कहाती पुरुषों की भूमिका निभाने वाले व्यक्ति से पूछें, "आप क्या महसूस कर रहे हैं या क्या सोच रहे हैं?" वह व्यक्ति इस तरह उत्तर दे सकता है: “निवास-स्थान में यहोवा की सेवा करने के लिए हम में से बहुत से लोग हैं,” या, “मैं निवास-स्थान में यहोवा की सेवा करने में खुश हूँ,” या, “मैं निवास-स्थान और आँगन की विशेष वस्तुएँ उठाने से घबरा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हारून और इस्राएली समुदाय के अगुवों ने 30 से 50 साल के गेर्शोनी पुरुषों की गिनती की और उन्हें उनके कुलों और परिवारों के अनुसार लिखा है। निवास-स्थान में यहोवा की सेवा करने के लिए 2,630 पुरुष हैं। हारून और मूसा यहोवा के निर्देशों का पालन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"मुझे खुशी है कि निवास-स्थान और आँगन के परदे और रस्सियाँ उठाने के लिए इतने पुरुष हैं," या, "हमें यहोवा के निर्देशों का पालन करना चाहिए।"</w:t>
      </w:r>
    </w:p>
    <w:p>
      <w:pPr>
        <w:pStyle w:val="ListBullet"/>
        <w:spacing w:line="240" w:lineRule="auto"/>
        <w:ind w:left="720"/>
      </w:pPr>
      <w:r>
        <w:rPr>
          <w:lang w:val="hi_IN" w:bidi="hi_IN"/>
        </w:rPr>
      </w:r>
      <w:r>
        <w:rPr>
          <w:lang w:val="hi_IN" w:bidi="hi_IN"/>
        </w:rPr>
        <w:t>गेर्शोनी पुरुषों की भूमिका निभाने वाले व्यक्ति से पूछें, "आप क्या महसूस कर रहे हैं या क्या सोच रहे हैं?" वह व्यक्ति इस तरह उत्तर दे सकता है: “हम निवास-स्थान में याजकों के साथ काम करने के लिए तैयार हैं,” या, “निवास-स्थान और आँगन के भागों को नए डेरे तक ले जाना एक सम्मान की बात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हारून और इस्राएली समुदाय के अगुवे 30 से 50 साल के मरारी पुरुषों की गिनती करते हैं और उन्हें उनके कुलों और परिवारों के अनुसार गिनते हैं। निवास-स्थान में यहोवा की सेवा करने के लिए 3,200 पुरुष हैं। हारून और मूसा यहोवा द्वारा मूसा को दिए गए निर्देशों का पालन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आज्ञा मानना अच्छा है,” या, “मुझे खुशी है कि हमने लेवी गोत्रों के आखिरी पुरुषों की गिनती कर ली है।”</w:t>
      </w:r>
    </w:p>
    <w:p>
      <w:pPr>
        <w:pStyle w:val="ListBullet"/>
        <w:spacing w:line="240" w:lineRule="auto"/>
        <w:ind w:left="720"/>
      </w:pPr>
      <w:r>
        <w:rPr>
          <w:lang w:val="hi_IN" w:bidi="hi_IN"/>
        </w:rPr>
      </w:r>
      <w:r>
        <w:rPr>
          <w:lang w:val="hi_IN" w:bidi="hi_IN"/>
        </w:rPr>
        <w:t>मरारी पुरुषों की भूमिका निभाने वाले व्यक्ति से पूछें, "आप क्या महसूस कर रहे हैं या क्या सोच रहे हैं?" वह व्यक्ति इस तरह उत्तर दे सकता है: “जब भी यहोवा को हमारी आवश्यकता हो, तब हम खम्भों और आधारों को एक नए डेरे में ले जाने के लिए तैयार हैं,” या, “मुझे खुशी है कि हम बहुत से लोग हैं जो भारी खम्भों और आधारों को स्थानांतरित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और हारून लेवियों के सभी कुलों—कहाती, गेर्शोनी और मरारी—की कुल संख्या का लेखा दर्ज करते हैं, जो निवास-स्थान, अर्थात मिलापवाले तम्बू में यहोवा की सेवा करने के योग्य थे। हारून और याजक प्रत्येक व्यक्ति को उसका काम करने के लिए देते हैं, ठीक वैसे ही जैसा यहोवा ने मूसा को निर्देश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प्रसन्न हूँ कि हमने उन लेवी पुरुषों की गिनती और उनका लेखा पूरा कर लिया है जो निवास-स्थान को नए डेरे तक ले जाने में सहायता करेंगे,” या, “हमने वह किया है जो यहोवा ने हमसे करने को कहा था।”</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“जब हम डेरा बदलेंगे, तब प्रत्येक व्यक्ति का काम उन्हें बता दिया है,” या, “मैं प्रसन्न हूँ कि हमारे पास निवास-स्थान और आँगन को ले जाने में सहायता करने के लिए बहुत लोग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4:34–49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हारून और </w:t>
      </w:r>
      <w:r>
        <w:rPr>
          <w:b/>
          <w:lang w:val="hi_IN" w:bidi="hi_IN"/>
        </w:rPr>
        <w:t>समुदाय के अगुवे</w:t>
      </w:r>
      <w:r>
        <w:rPr>
          <w:lang w:val="hi_IN" w:bidi="hi_IN"/>
        </w:rPr>
        <w:t xml:space="preserve"> कहातियों की गिनती करते हैं। समुदाय के अगुवों के लिए उसी शब्द या वाक्यांश का उपयोग करें जिसका उपयोग आपने पिछले भागों में किया था।</w:t>
      </w:r>
    </w:p>
    <w:p>
      <w:pPr/>
      <w:r>
        <w:rPr>
          <w:lang w:val="hi_IN" w:bidi="hi_IN"/>
        </w:rPr>
      </w:r>
      <w:r>
        <w:rPr>
          <w:lang w:val="hi_IN" w:bidi="hi_IN"/>
        </w:rPr>
        <w:t xml:space="preserve">मूसा और हारून कहातियों, गेर्शोनियों और मरारियों को उनके </w:t>
      </w:r>
      <w:r>
        <w:rPr>
          <w:b/>
          <w:lang w:val="hi_IN" w:bidi="hi_IN"/>
        </w:rPr>
        <w:t>कुलों</w:t>
      </w:r>
      <w:r>
        <w:rPr>
          <w:lang w:val="hi_IN" w:bidi="hi_IN"/>
        </w:rPr>
        <w:t xml:space="preserve"> और परिवारों के अनुसार दर्ज करते हैं। कुल के लिए उसी शब्द या वाक्यांश का उपयोग करें जिसका उपयोग आपने पिछले भागों में किया था।</w:t>
      </w:r>
    </w:p>
    <w:p>
      <w:pPr/>
      <w:r>
        <w:rPr>
          <w:lang w:val="hi_IN" w:bidi="hi_IN"/>
        </w:rPr>
      </w:r>
      <w:r>
        <w:rPr>
          <w:lang w:val="hi_IN" w:bidi="hi_IN"/>
        </w:rPr>
        <w:t xml:space="preserve">मूसा और हारून उन पुरुषों की सूची बनाते हैं जो </w:t>
      </w:r>
      <w:r>
        <w:rPr>
          <w:b/>
          <w:lang w:val="hi_IN" w:bidi="hi_IN"/>
        </w:rPr>
        <w:t>निवास-स्थान</w:t>
      </w:r>
      <w:r>
        <w:rPr>
          <w:lang w:val="hi_IN" w:bidi="hi_IN"/>
        </w:rPr>
        <w:t xml:space="preserve"> या मिलापवाले तम्बू में </w:t>
      </w:r>
      <w:r>
        <w:rPr>
          <w:b/>
          <w:lang w:val="hi_IN" w:bidi="hi_IN"/>
        </w:rPr>
        <w:t>सेवा</w:t>
      </w:r>
      <w:r>
        <w:rPr>
          <w:lang w:val="hi_IN" w:bidi="hi_IN"/>
        </w:rPr>
        <w:t xml:space="preserve"> कर सकते हैं। सेवा और निवास-स्थान के लिए उन्हीं शब्दों या वाक्यांशों का उपयोग करें जिनका उपयोग आपने पिछले भागों में किया था। </w:t>
      </w:r>
      <w:r>
        <w:rPr>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गेर्शोनी और मरारी निवास-स्थान के </w:t>
      </w:r>
      <w:r>
        <w:rPr>
          <w:b/>
          <w:lang w:val="hi_IN" w:bidi="hi_IN"/>
        </w:rPr>
        <w:t>काम</w:t>
      </w:r>
      <w:r>
        <w:rPr>
          <w:lang w:val="hi_IN" w:bidi="hi_IN"/>
        </w:rPr>
        <w:t>, अर्थात् शारीरिक परिश्रम की सेवा करेंगे। काम के लिए उसी शब्द का उपयोग करें जिसका उपयोग आपने गेर्शोनियों और मरारियों के बारे में पिछले भागों में किया था।</w:t>
      </w:r>
    </w:p>
    <w:p>
      <w:pPr/>
      <w:r>
        <w:rPr>
          <w:lang w:val="hi_IN" w:bidi="hi_IN"/>
        </w:rPr>
      </w:r>
      <w:r>
        <w:rPr>
          <w:lang w:val="hi_IN" w:bidi="hi_IN"/>
        </w:rPr>
        <w:t xml:space="preserve">मूसा को दी गई यहोवा की आज्ञा के अनुसार, मूसा और हारून पुरुषों की गिनती करते हैं और उनका विवरण तैयार करते हैं। </w:t>
      </w:r>
      <w:r>
        <w:rPr>
          <w:b/>
          <w:lang w:val="hi_IN" w:bidi="hi_IN"/>
        </w:rPr>
        <w:t>यहोवा</w:t>
      </w:r>
      <w:r>
        <w:rPr>
          <w:lang w:val="hi_IN" w:bidi="hi_IN"/>
        </w:rPr>
        <w:t xml:space="preserve"> परमेश्वर का व्यक्तिगत नाम है। इस भाग में, परमेश्वर को यहोवा कहा जाता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यहोवा ने आज्ञा दी, या मूसा से कहा, कि मूसा और हारून कहातियों, गेर्शोनियों और मरारियों की संख्या का लेखा तैयार करें। मूसा और हारून सब कुछ वैसा ही करते हैं जैसा यहोवा ने उन्हें बताया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5:1–4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5:1–4 को सुनें और अपने मन में रखें।</w:t>
      </w:r>
    </w:p>
    <w:p>
      <w:pPr/>
      <w:r>
        <w:rPr>
          <w:lang w:val="hi_IN" w:bidi="hi_IN"/>
        </w:rPr>
      </w:r>
      <w:r>
        <w:rPr>
          <w:lang w:val="hi_IN" w:bidi="hi_IN"/>
        </w:rPr>
        <w:t>यदि सम्भव हो, तो गिनती 5:1–4 का ऑडियो संस्करण तीन बार, तीन अलग-अलग अनुवादों में सुनें। 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5:1–4 का ऑडियो संस्करण सबसे आसानी से समझ में आने वाले अनुवाद में सुनें।</w:t>
      </w:r>
    </w:p>
    <w:p>
      <w:pPr/>
      <w:r>
        <w:rPr>
          <w:lang w:val="hi_IN" w:bidi="hi_IN"/>
        </w:rPr>
      </w:r>
      <w:r>
        <w:rPr>
          <w:lang w:val="hi_IN" w:bidi="hi_IN"/>
        </w:rPr>
        <w:t>आपको याद होगा कि पिछले विवरणों में यहोवा ने इस्राएलियों को यह निर्देश दिए थे कि वे यात्रा करते समय और विश्राम के लिए रुकते समय स्वयं को कैसे व्यवस्थित करें। इन दोनों परिस्थितियों में, मिलापवाला तम्बू यहोवा की उपस्थिति का प्रतिनिधित्व करता है और वह डेरे के बीच में स्थित होता है। वर्तमान और अगली कहानियों में, यहोवा इस्राएलियों को पवित्रता और शुद्धता के बारे में और निर्देश देगा। यहोवा पवित्र है, इसलिए लोगों को यह सुनिश्चित करना चाहिए कि वे सदा शुद्ध और पवित्र रहें, ताकि यहोवा उनके बीच बना रहे, तब भी जब वे प्रतिज्ञा किए गए देश में चले जाएँ।</w:t>
      </w:r>
    </w:p>
    <w:p>
      <w:pPr/>
      <w:r>
        <w:rPr>
          <w:lang w:val="hi_IN" w:bidi="hi_IN"/>
        </w:rPr>
      </w:r>
      <w:r>
        <w:rPr>
          <w:lang w:val="hi_IN" w:bidi="hi_IN"/>
        </w:rPr>
        <w:t>इस भाग में, यहोवा इस्राएलियों को बताता है कि धार्मिक रूप से अशुद्ध लोगों के साथ क्या करना है। धार्मिक रूप से अशुद्ध लोग वे होते हैं जिनके शरीर में या शरीर पर ऐसी चीज़ें होती हैं जो बीमारी या मृत्यु से संबंधित होती हैं। क्योंकि ये चीजें पवित्र यहोवा का प्रतिनिधित्व नहीं करतीं, इसलिए यहोवा ऐसे लोगों को धार्मिक रूप से अशुद्ध मानता है। यहोवा उन लोगों को, जो धार्मिक रूप से अशुद्ध हैं, उस डेरे में रहने की अनुमति नहीं देता जहाँ वह निवास करता है, और न ही उन्हें यहोवा की आराधना में भाग लेने की अनुमति देता है। इसलिए यहोवा मूसा से कहता है कि वह इस्राएल के लोगों को यह निर्देश दे कि वे तीन प्रकार के धार्मिक रूप से अशुद्ध लोगों को अपने डेरे से बाहर निकाल दें। यहोवा के लिए इस प्रकार की अशुद्धताएँ पूरे इस्राएली डेरे को अशुद्ध या अपवित्र बना देती हैं।</w:t>
      </w:r>
    </w:p>
    <w:p>
      <w:pPr/>
      <w:r>
        <w:rPr>
          <w:lang w:val="hi_IN" w:bidi="hi_IN"/>
        </w:rPr>
      </w:r>
      <w:r>
        <w:rPr>
          <w:lang w:val="hi_IN" w:bidi="hi_IN"/>
        </w:rPr>
        <w:t>पहले, इस्राएलियों को अपने डेरे से बाहर हर उस व्यक्ति को निकालना चाहिए जो किसी गंभीर चमड़ी के रोग से पीड़ित है। हम यह नहीं जानते कि यहाँ यहोवा किस विशेष चमड़ी के रोग का उल्लेख करता है, परन्तु संभव है कि यह उन चमड़ी रोगों की ओर संकेत करता है जो दूसरों को भी संक्रमित कर सकते हैं।</w:t>
      </w:r>
    </w:p>
    <w:p>
      <w:pPr/>
      <w:r>
        <w:rPr>
          <w:lang w:val="hi_IN" w:bidi="hi_IN"/>
        </w:rPr>
      </w:r>
      <w:r>
        <w:rPr>
          <w:lang w:val="hi_IN" w:bidi="hi_IN"/>
        </w:rPr>
        <w:t>यहाँ रुकें और इस प्रश्न पर समूह में चर्चा करें: आपकी संस्कृति में कौन से सामान्य चमड़ी रोग अन्य लोगों को संक्रमित कर सकते हैं? इस ऑडियो को यहाँ रोकें।</w:t>
      </w:r>
    </w:p>
    <w:p>
      <w:pPr/>
      <w:r>
        <w:rPr>
          <w:lang w:val="hi_IN" w:bidi="hi_IN"/>
        </w:rPr>
      </w:r>
      <w:r>
        <w:rPr>
          <w:lang w:val="hi_IN" w:bidi="hi_IN"/>
        </w:rPr>
        <w:t>दूसरा, लोगों को अपने डेरे से हर उस व्यक्ति को बाहर निकालना चाहिए जिसे कोई स्राव है, अर्थात जिसके शरीर के गुप्त अंगों से कोई द्रव निकलता है। हम यह नहीं जानते कि यहाँ यहोवा किस प्रकार के स्राव की बात कर रहा है, परन्तु संभव है कि इसका अर्थ मासिक धर्म जैसे द्रव या किसी लैंगिक रोग से निकलने वाले द्रव से हो।</w:t>
      </w:r>
    </w:p>
    <w:p>
      <w:pPr/>
      <w:r>
        <w:rPr>
          <w:lang w:val="hi_IN" w:bidi="hi_IN"/>
        </w:rPr>
      </w:r>
      <w:r>
        <w:rPr>
          <w:lang w:val="hi_IN" w:bidi="hi_IN"/>
        </w:rPr>
        <w:t>यहाँ रुकें और इस प्रश्न पर समूह में चर्चा करें: आपकी संस्कृति में लोग उन लोगों के साथ कैसा व्यवहार करते हैं जिन्हें मासिक धर्म या किसी बीमारी के कारण स्राव होता है? इस ऑडियो को यहाँ रोकें।</w:t>
      </w:r>
    </w:p>
    <w:p>
      <w:pPr/>
      <w:r>
        <w:rPr>
          <w:lang w:val="hi_IN" w:bidi="hi_IN"/>
        </w:rPr>
      </w:r>
      <w:r>
        <w:rPr>
          <w:lang w:val="hi_IN" w:bidi="hi_IN"/>
        </w:rPr>
        <w:t>तीसरा और अंत में, लोगों को अपने डेरे से हर उस व्यक्ति को बाहर निकालना चाहिए जो किसी मरे हुए व्यक्ति या पशु को छूने के कारण अशुद्ध हो जाता है।</w:t>
      </w:r>
    </w:p>
    <w:p>
      <w:pPr/>
      <w:r>
        <w:rPr>
          <w:lang w:val="hi_IN" w:bidi="hi_IN"/>
        </w:rPr>
      </w:r>
      <w:r>
        <w:rPr>
          <w:lang w:val="hi_IN" w:bidi="hi_IN"/>
        </w:rPr>
        <w:t>यहाँ रुकें और इस प्रश्न पर समूह में चर्चा करें: आपकी संस्कृति में लोग इस बारे में क्या सोचते हैं कि मृत शरीर जीवित लोगों को कैसे प्रभावित कर सकते हैं? इस ऑडियो को यहाँ रोकें।</w:t>
      </w:r>
    </w:p>
    <w:p>
      <w:pPr/>
      <w:r>
        <w:rPr>
          <w:lang w:val="hi_IN" w:bidi="hi_IN"/>
        </w:rPr>
      </w:r>
      <w:r>
        <w:rPr>
          <w:lang w:val="hi_IN" w:bidi="hi_IN"/>
        </w:rPr>
        <w:t>लोगों को उन्हें डेरे के बाहर इसलिए ले जाना चाहिए क्योंकि डेरे का सबसे बाहरी भाग सबसे कम पवित्र स्थान है। डेरे का परम पवित्रस्थान उसका मध्य भाग है, जहाँ निवास-स्थान स्थित है, क्योंकि वहीं यहोवा की उपस्थिति निवास करती है। पवित्र स्थान वह है जहाँ इस्राएलियों के डेरे परम पवित्रस्थान के चारों ओर स्थित होते हैं। सबसे कम पवित्र स्थान वह स्थान है जो इस्राएली डेरों के बाहर होता है। यहोवा ने कहा कि जो पुरुष और स्त्रियाँ धार्मिक रूप से अशुद्ध हैं, वे डेरे के बाहर रहें, ताकि वे डेरे को अशुद्ध न करें। यहाँ डेरे को अशुद्ध करने का अर्थ है उसे अपवित्र बना देना, या यहोवा की पवित्र उपस्थिति के योग्य न रहने देना। यहोवा लोगों के बीच में निवास करता है, इसलिए इस्राएलियों को चाहिए कि वे बीमारी या मृत्यु से जुड़े किसी भी व्यक्ति को डेरे से बाहर करके डेरे को पवित्र और शुद्ध बनाए रखें। इस्राएलियों को डेरे के बाहर रहना चाहिए जब तक वे स्वस्थ न हो जाएँ और शुद्धि के आवश्यक अनुष्ठान को पूरा न कर लें, ताकि वे फिर से डेरे में लौट सकें।</w:t>
      </w:r>
    </w:p>
    <w:p>
      <w:pPr/>
      <w:r>
        <w:rPr>
          <w:lang w:val="hi_IN" w:bidi="hi_IN"/>
        </w:rPr>
      </w:r>
      <w:r>
        <w:rPr>
          <w:lang w:val="hi_IN" w:bidi="hi_IN"/>
        </w:rPr>
        <w:t>यहाँ रुकें और इस प्रश्न पर समूह में चर्चा करें: आपकी संस्कृति में लोग यह सुनिश्चित करने के लिए क्या कर सकते हैं कि यहोवा, या उनके स्थानीय देवता, उनके साथ रहें या उनकी मदद करें? इस ऑडियो को यहाँ रोकें।</w:t>
      </w:r>
    </w:p>
    <w:p>
      <w:pPr/>
      <w:r>
        <w:rPr>
          <w:lang w:val="hi_IN" w:bidi="hi_IN"/>
        </w:rPr>
      </w:r>
      <w:r>
        <w:rPr>
          <w:lang w:val="hi_IN" w:bidi="hi_IN"/>
        </w:rPr>
        <w:t>लोगों ने वैसा ही किया जैसा यहोवा ने निर्देश दिया था। उन्होंने डेरे से बाहर हर उस व्यक्ति को निकाल दिया जिसे कोई चमड़ी का रोग था, जिसे कोई स्राव था, या जिसने किसी मरे हुए व्यक्ति या पशु को छुआ था। यह दिखाता है कि इस्राएल के लोगों ने यहोवा की आज्ञा मानी थी।</w:t>
      </w:r>
      <w:r>
        <w:rPr>
          <w:lang w:val="hi_IN" w:bidi="hi_IN"/>
        </w:rPr>
      </w:r>
    </w:p>
    <w:p>
      <w:pPr>
        <w:pStyle w:val="Heading3"/>
      </w:pPr>
      <w:r>
        <w:rPr>
          <w:lang w:val="hi_IN" w:bidi="hi_IN"/>
        </w:rPr>
        <w:t>घटनाओं को समझाना</w:t>
      </w:r>
    </w:p>
    <w:p>
      <w:pPr/>
      <w:r>
        <w:rPr>
          <w:lang w:val="hi_IN" w:bidi="hi_IN"/>
        </w:rPr>
      </w:r>
      <w:r>
        <w:rPr>
          <w:lang w:val="hi_IN" w:bidi="hi_IN"/>
        </w:rPr>
        <w:t>गिनती 5:1–4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इस्राएल के लोगों को यह निर्देश दे कि वे अपने डेरे से हर उस व्यक्ति को बाहर कर दें जिसे कोई गंभीर चमड़ी का रोग है, जिसे कोई स्राव है, या जिसने किसी मरे हुए शरीर को छुआ है।</w:t>
      </w:r>
    </w:p>
    <w:p>
      <w:pPr/>
      <w:r>
        <w:rPr>
          <w:lang w:val="hi_IN" w:bidi="hi_IN"/>
        </w:rPr>
      </w:r>
      <w:r>
        <w:rPr>
          <w:b/>
          <w:lang w:val="hi_IN" w:bidi="hi_IN"/>
        </w:rPr>
        <w:t>दूसरे दृश्य में:</w:t>
      </w:r>
      <w:r>
        <w:rPr>
          <w:lang w:val="hi_IN" w:bidi="hi_IN"/>
        </w:rPr>
        <w:t xml:space="preserve"> इस्राएल के लोग यहोवा की आज्ञा मानते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कल्पना करते समय, यह याद रखना ज़रूरी है कि मूसा और लोग सीनै में थे। सीनै में एक जंगल और एक पर्वत है। इस भाग में, यहोवा मूसा से बात करता है, लेकिन हम नहीं जानते कि इस समय मूसा कहाँ है। मूसा यहोवा के साथ पर्वत पर हो सकता है, या मूसा निवास-स्थान में हो सकता है जहाँ यहोवा अक्सर मूसा से बात करता है। स्पष्ट बात यह है कि वे अभी भी सीनै में हैं।</w:t>
      </w:r>
    </w:p>
    <w:p>
      <w:pPr/>
      <w:r>
        <w:rPr>
          <w:lang w:val="hi_IN" w:bidi="hi_IN"/>
        </w:rPr>
      </w:r>
      <w:r>
        <w:rPr>
          <w:lang w:val="hi_IN" w:bidi="hi_IN"/>
        </w:rPr>
        <w:t>पहले दृश्य में, यहोवा मूसा से बात करता है। “यहोवा ने मूसा से कहा” यह परिचय हर बार एक जैसा होता है जब यहोवा मूसा को निर्देश देता है। यहोवा मूसा से कहता है कि वह इस्राएल के लोगों को यह निर्देश दे कि वे अपने डेरे से हर उस व्यक्ति को बाहर कर दें जिसे कोई गंभीर चमड़ी का रोग है। यहोवा यह भी कहता है कि वे अपने डेरे से हर उस व्यक्ति को बाहर कर दें जिसे कोई स्राव है। क्योंकि यहोवा ने यह आज्ञा दी है, इसलिए यहोवा यह अपेक्षा करता है कि जिन लोगों में कोई स्राव हो, वे मूसा या याजक के सामने यह स्वीकार करें कि उन्हें स्राव है।</w:t>
      </w:r>
    </w:p>
    <w:p>
      <w:pPr/>
      <w:r>
        <w:rPr>
          <w:lang w:val="hi_IN" w:bidi="hi_IN"/>
        </w:rPr>
      </w:r>
      <w:r>
        <w:rPr>
          <w:lang w:val="hi_IN" w:bidi="hi_IN"/>
        </w:rPr>
        <w:t>यहाँ रुकें और इस प्रश्न पर समूह में चर्चा करें: ये चमड़ी के रोग या स्राव ऐसे विषय हो सकते हैं जिनके बारे में सार्वजनिक रूप से बात करना सांस्कृतिक रूप से उचित नहीं माना जाता। आप अपनी संस्कृति और भाषा में इन बातों का उचित अनुवाद कैसे करेंगे? इस ऑडियो को यहाँ रोकें।</w:t>
      </w:r>
    </w:p>
    <w:p>
      <w:pPr/>
      <w:r>
        <w:rPr>
          <w:lang w:val="hi_IN" w:bidi="hi_IN"/>
        </w:rPr>
      </w:r>
      <w:r>
        <w:rPr>
          <w:lang w:val="hi_IN" w:bidi="hi_IN"/>
        </w:rPr>
        <w:t>यहोवा यह भी कहता है कि इस्राएलियों को अपने डेरे से हर उस व्यक्ति को बाहर कर देना चाहिए जिसने किसी मरे हुए शरीर को छुआ है। क्योंकि यहोवा ने यह आज्ञा दी है, इसलिए वह अपेक्षा करता है कि जिसने भी किसी मरे हुए शरीर को छुआ है, वह मूसा या याजक के सामने यह बात स्वीकार करे।</w:t>
      </w:r>
    </w:p>
    <w:p>
      <w:pPr/>
      <w:r>
        <w:rPr>
          <w:lang w:val="hi_IN" w:bidi="hi_IN"/>
        </w:rPr>
      </w:r>
      <w:r>
        <w:rPr>
          <w:lang w:val="hi_IN" w:bidi="hi_IN"/>
        </w:rPr>
        <w:t>यहाँ रुकें और इस प्रश्न पर समूह में चर्चा करें: आप अपवित्रता या अशुद्धता की इन तीन स्थितियों को किस प्रकार सूचीबद्ध करेंगे? इस ऑडियो को यहाँ रोकें।</w:t>
      </w:r>
    </w:p>
    <w:p>
      <w:pPr/>
      <w:r>
        <w:rPr>
          <w:lang w:val="hi_IN" w:bidi="hi_IN"/>
        </w:rPr>
      </w:r>
      <w:r>
        <w:rPr>
          <w:lang w:val="hi_IN" w:bidi="hi_IN"/>
        </w:rPr>
        <w:t>इन निर्देशों के बाद, यहोवा फिर से कहता है कि इस्राएली अपने डेरे से उन सभी पुरुषों और स्त्रियों को बाहर करें जो अनुष्ठानिक रूप से अशुद्ध हैं और यहोवा की पवित्र उपस्थिति में रहने के योग्य नहीं हैं। यहोवा यह भी कारण बताता है कि इस्राएलियों को ऐसा क्यों करना है: ताकि जो लोग धार्मिक रूप से अशुद्ध हैं, वे डेरे को अपवित्र न करें या पूरे डेरे को भी अशुद्ध न बना दें। यहोवा, उनका यहोवा, उनके बीच में निवास करता है, इसलिए डेरे को शुद्ध और पवित्र बनाए रखना आवश्यक है। इस दृश्य में, यहोवा तीन बार अशुद्ध लोगों को डेरे से बाहर निकालने के निर्देश का स्पष्ट रूप से उल्लेख करता है। इसका अर्थ है कि अशुद्ध लोगों को उनके डेरे से बाहर निकालने की यहोवा की आज्ञा बहुत महत्वपूर्ण है।</w:t>
      </w:r>
    </w:p>
    <w:p>
      <w:pPr/>
      <w:r>
        <w:rPr>
          <w:lang w:val="hi_IN" w:bidi="hi_IN"/>
        </w:rPr>
      </w:r>
      <w:r>
        <w:rPr>
          <w:lang w:val="hi_IN" w:bidi="hi_IN"/>
        </w:rPr>
        <w:t>दूसरे दृश्य में, इस्राएल के लोग यहोवा की आज्ञा मानते हैं। वे अपने डेरे से हर उस व्यक्ति को बाहर कर देते हैं जिसे कोई गंभीर चमड़ी का रोग है, जिसे कोई स्राव है, या जिसने किसी मरे हुए शरीर को छुआ है। मूसा लोगों के कार्यों का वर्णन करने के लिए समस्याओं के उन्हीं विवरणों का उपयोग करता है, जिनका प्रयोग यहोवा ने उन्हें निर्देश देने के लिए किया था। विवरणों की यह पुनरावृत्ति इस बात पर जोर देती है कि इस्राएलियों ने ठीक वैसा ही किया जैसा यहोवा ने मूसा से कहा था।</w:t>
      </w:r>
    </w:p>
    <w:p>
      <w:pPr/>
      <w:r>
        <w:rPr>
          <w:lang w:val="hi_IN" w:bidi="hi_IN"/>
        </w:rPr>
      </w:r>
      <w:r>
        <w:rPr>
          <w:lang w:val="hi_IN" w:bidi="hi_IN"/>
        </w:rPr>
        <w:t>यह दिखाना महत्वपूर्ण है कि जब लोगों ने इन व्यक्तियों को अपने डेरे से बाहर किया, तब उन्होंने बल या हिंसा का उपयोग नहीं किया। लोग स्वयं अनुष्ठानिक रूप से अशुद्ध नहीं होना चाहते थे, इसलिए संभवतः उन्होंने अशुद्ध लोगों से केवल बात की ताकि वे डेरा छोड़ दें। यह भी ध्यान देने योग्य है कि अशुद्ध लोग केवल थोड़े समय के लिए ही डेरे के बाहर रहते थे, जब तक कि वे फिर से शुद्ध न हो जाएँ और वापस डेरे में लौट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5:1–4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से कहता है कि वह इस्राएल के लोगों को यह निर्देश दे कि वे अपने डेरे से हर उस व्यक्ति को बाहर कर दें जिसे कोई गंभीर चमड़ी का रोग है, जिसे कोई स्राव है, या जिसने किसी मरे हुए शरीर को छुआ है।</w:t>
      </w:r>
    </w:p>
    <w:p>
      <w:pPr/>
      <w:r>
        <w:rPr>
          <w:lang w:val="hi_IN" w:bidi="hi_IN"/>
        </w:rPr>
      </w:r>
      <w:r>
        <w:rPr>
          <w:b/>
          <w:lang w:val="hi_IN" w:bidi="hi_IN"/>
        </w:rPr>
        <w:t>नाटक को रोकें</w:t>
      </w:r>
      <w:r>
        <w:rPr>
          <w:lang w:val="hi_IN" w:bidi="hi_IN"/>
        </w:rPr>
        <w:t>। यहोवा की भूमिका निभाने वाले व्यक्ति से पूछें, "आप क्या महसूस कर रहे हैं या क्या सोच रहे हैं?" वह व्यक्ति इस तरह उत्तर दे सकता है: “जब मेरे लोग अपने डेरे को स्वच्छ, शुद्ध और पवित्र रखते हैं, तब मुझे सच में खुशी होती है।” क्योंकि मैं शुद्ध और पवित्र हूँ, इसलिए मेरे लोग और उनका डेरा हमेशा शुद्ध और पवित्र होना चाहिए," या, "जब मेरे लोग अपने डेरे को स्वच्छ, शुद्ध और पवित्र नहीं रखते, तो मैं सच में दुखी और परेशान होता हूँ।" मैं शुद्ध और पवित्र हूँ, इसलिए मेरे लोग और उनका डेरा हमेशा शुद्ध और पवित्र होना चाहिए।" नाटक जारी रखें।</w:t>
      </w:r>
    </w:p>
    <w:p>
      <w:pPr/>
      <w:r>
        <w:rPr>
          <w:lang w:val="hi_IN" w:bidi="hi_IN"/>
        </w:rPr>
      </w:r>
      <w:r>
        <w:rPr>
          <w:lang w:val="hi_IN" w:bidi="hi_IN"/>
        </w:rPr>
        <w:t>दूसरे दृश्य में, इस्राएल के लोग यहोवा की आज्ञा मानते हैं।</w:t>
      </w:r>
    </w:p>
    <w:p>
      <w:pPr/>
      <w:r>
        <w:rPr>
          <w:lang w:val="hi_IN" w:bidi="hi_IN"/>
        </w:rPr>
      </w:r>
      <w:r>
        <w:rPr>
          <w:b/>
          <w:lang w:val="hi_IN" w:bidi="hi_IN"/>
        </w:rPr>
        <w:t>नाटक को रोकें</w:t>
      </w:r>
      <w:r>
        <w:rPr>
          <w:lang w:val="hi_IN" w:bidi="hi_IN"/>
        </w:rPr>
        <w:t>। लोगों की भूमिका निभाने वाले व्यक्ति से पूछें, "आप क्या महसूस कर रहे हैं या क्या सोच रहे हैं?" वह व्यक्ति इस तरह उत्तर दे सकता है, “हम यहोवा की आज्ञा मानकर खुश हैं, क्योंकि यहोवा हमसे प्रेम करता है, और यहोवा हमारी परवाह करता है!” या, "हम चिंतित हैं, क्योंकि यदि हम अपने आप को और अपने डेरे को शुद्ध और पवित्र न रखें, तो यहोवा अप्रसन्न हो सकता है। हम यहोवा, अपने यहोवा को दुखी और क्रोधित नहीं करना चाहते!"</w:t>
      </w:r>
      <w:r>
        <w:rPr>
          <w:lang w:val="hi_IN" w:bidi="hi_IN"/>
        </w:rPr>
      </w:r>
    </w:p>
    <w:p>
      <w:pPr>
        <w:pStyle w:val="Heading3"/>
      </w:pPr>
      <w:r>
        <w:rPr>
          <w:lang w:val="hi_IN" w:bidi="hi_IN"/>
        </w:rPr>
        <w:t>आवश्यक जानकारी</w:t>
      </w:r>
    </w:p>
    <w:p>
      <w:pPr/>
      <w:r>
        <w:rPr>
          <w:lang w:val="hi_IN" w:bidi="hi_IN"/>
        </w:rPr>
      </w:r>
      <w:r>
        <w:rPr>
          <w:lang w:val="hi_IN" w:bidi="hi_IN"/>
        </w:rPr>
        <w:t>गिनती 5:1–4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यहोवा इस्राएलियों को बताता है कि धार्मिक रूप से अशुद्ध लोगों के साथ क्या करना है। याद रखें कि यहोवा परमेश्वर का व्यक्तिगत नाम है। इसका अनुवाद उसी तरह करें जैसे आपने पहले किया था। </w:t>
      </w:r>
      <w:r>
        <w:rPr>
          <w:b/>
          <w:lang w:val="hi_IN" w:bidi="hi_IN"/>
        </w:rPr>
        <w:t>यहोवा</w:t>
      </w:r>
      <w:r>
        <w:rPr>
          <w:lang w:val="hi_IN" w:bidi="hi_IN"/>
        </w:rPr>
        <w:t xml:space="preserve"> के बारे में अधिक जानकारी के लिए, आप मुख्य शब्दावली को देख सकते हैं।</w:t>
      </w:r>
    </w:p>
    <w:p>
      <w:pPr/>
      <w:r>
        <w:rPr>
          <w:lang w:val="hi_IN" w:bidi="hi_IN"/>
        </w:rPr>
      </w:r>
      <w:r>
        <w:rPr>
          <w:lang w:val="hi_IN" w:bidi="hi_IN"/>
        </w:rPr>
        <w:t xml:space="preserve">यह भाग इस बात से शुरू होता है कि यहोवा मूसा से लोगों को निर्देश देने के लिए कहता है। यहोवा कहता है कि इस्राएलियों को अपने डेरे से हर उस व्यक्ति को बाहर कर देना चाहिए जिसे कोई गंभीर चमड़ी का रोग है, जिसे कोई स्राव है, या जो किसी मरे हुए व्यक्ति को छूने के कारण अशुद्ध हो गया है। कुछ अनुवाद एक विशेष चमड़ी के रोग, जिसे कोढ़ कहा जाता है, का उल्लेख करते हैं, जबकि अन्य अनुवाद किसी विशेष रोग का उल्लेख नहीं करते। आधुनिक समय में जिसे कोढ़ कहा जाता है, वह बाइबल में वर्णित कोढ़ के समान नहीं है। यहाँ जो भी सटीक चमड़ी का रोग हो, संभव है कि वह संक्रामक हो, अर्थात वह अन्य लोगों को भी संक्रमित कर सकता है। जिस व्यक्ति को स्राव होता है, उसके यौन अंग से तरल निकलता है, जो संभवतः किसी बीमारी के कारण होता है। एक धार्मिक रूप से अशुद्ध व्यक्ति के शरीर में या उसके ऊपर ऐसी चीज़ें होती हैं जो बीमारी या मृत्यु से जुड़ी होती हैं। जो लोग धार्मिक रूप से अशुद्ध होते हैं, वे उस स्थान पर नहीं रह सकते जहाँ यहोवा निवास करता है; इसलिए उन्हें पूरी तरह स्वस्थ होने तक डेरे के बाहर रहना पड़ता है। यहाँ रुकें और समूह के रूप में चर्चा करें कि आप गंभीर त्वचा रोग या कुष्ठ रोग, स्राव, और अशुद्धता के लिए कौन सा शब्द या वाक्यांश प्रयोग करेंगे। यदि आपने पहले ही बाइबल की किसी अन्य पुस्तक में इन शब्दों का अनुवाद किया है, तो उन्हीं शब्दों का उपयोग करें जिनका उपयोग आपने वहाँ किया है। आप अधिक जानकारी के लिए मुख्य शब्दावली में </w:t>
      </w:r>
      <w:r>
        <w:rPr>
          <w:b/>
          <w:lang w:val="hi_IN" w:bidi="hi_IN"/>
        </w:rPr>
        <w:t>कोढ़</w:t>
      </w:r>
      <w:r>
        <w:rPr>
          <w:lang w:val="hi_IN" w:bidi="hi_IN"/>
        </w:rPr>
        <w:t xml:space="preserve"> और </w:t>
      </w:r>
      <w:r>
        <w:rPr>
          <w:b/>
          <w:lang w:val="hi_IN" w:bidi="hi_IN"/>
        </w:rPr>
        <w:t>शुद्ध/अशुद्ध</w:t>
      </w:r>
      <w:r>
        <w:rPr>
          <w:lang w:val="hi_IN" w:bidi="hi_IN"/>
        </w:rPr>
        <w:t xml:space="preserve"> शब्द देख सकते हैं। इस ऑडियो को यहाँ रोकें।</w:t>
      </w:r>
    </w:p>
    <w:p>
      <w:pPr/>
      <w:r>
        <w:rPr>
          <w:lang w:val="hi_IN" w:bidi="hi_IN"/>
        </w:rPr>
      </w:r>
      <w:r>
        <w:rPr>
          <w:lang w:val="hi_IN" w:bidi="hi_IN"/>
        </w:rPr>
        <w:t>यहोवा कहता है कि इस्राएल के लोग इन लोगों को, चाहे वे पुरुष हों या स्त्री, अपने डेरे के बाहर कर दें, ताकि वे उस डेरे को अशुद्ध न करें, जहाँ यहोवा उनके बीच निवास करता है। यहाँ, डेरे को अशुद्ध करने का अर्थ है उसे यहोवा की पवित्र उपस्थिति के योग्य न रहने देना।</w:t>
      </w:r>
    </w:p>
    <w:p>
      <w:pPr/>
      <w:r>
        <w:rPr>
          <w:lang w:val="hi_IN" w:bidi="hi_IN"/>
        </w:rPr>
      </w:r>
      <w:r>
        <w:rPr>
          <w:lang w:val="hi_IN" w:bidi="hi_IN"/>
        </w:rPr>
        <w:t xml:space="preserve">यहाँ रुकें और समूह में चर्चा करें कि आप अपवित्र करने के लिए किस शब्द या वाक्यांश का उपयोग करेंगे। </w:t>
      </w:r>
      <w:r>
        <w:rPr>
          <w:b/>
          <w:lang w:val="hi_IN" w:bidi="hi_IN"/>
        </w:rPr>
        <w:t>अपवित्र या अशुद्ध</w:t>
      </w:r>
      <w:r>
        <w:rPr>
          <w:lang w:val="hi_IN" w:bidi="hi_IN"/>
        </w:rPr>
        <w:t xml:space="preserve"> करने के बारे में अधिक जानकारी के लिए मुख्य शब्दावली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इस्राएल के लोगों ने यहोवा की आज्ञा मानी।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5:5–10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5:5–10 को सुनें और अपने मन में रखें।</w:t>
      </w:r>
    </w:p>
    <w:p>
      <w:pPr/>
      <w:r>
        <w:rPr>
          <w:lang w:val="hi_IN" w:bidi="hi_IN"/>
        </w:rPr>
      </w:r>
      <w:r>
        <w:rPr>
          <w:lang w:val="hi_IN" w:bidi="hi_IN"/>
        </w:rPr>
        <w:t>यदि सम्भव हो, तो गिनती 5:5–10 का ऑडियो संस्करण तीन बार, तीन अलग-अलग अनुवादों में सुनें। 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5:5–10 का ऑडियो संस्करण सबसे आसानी से समझ में आने वाले अनुवाद में सुनें।</w:t>
      </w:r>
    </w:p>
    <w:p>
      <w:pPr/>
      <w:r>
        <w:rPr>
          <w:lang w:val="hi_IN" w:bidi="hi_IN"/>
        </w:rPr>
      </w:r>
      <w:r>
        <w:rPr>
          <w:lang w:val="hi_IN" w:bidi="hi_IN"/>
        </w:rPr>
        <w:t>पिछले भाग में, यहोवा ने मूसा से कहा कि वह इस्राएल के लोगों को निर्देश दे कि वे अपने डेरे से हर उस व्यक्ति को बाहर निकाल दें जिसे गंभीर त्वचा रोग है, या जिसे स्राव है, या जिसने किसी मृत शरीर को छुआ है। इस भाग में, यहोवा मूसा से कहता है कि वह इस्राएल के लोगों को निर्देश दे कि जो लोग दूसरे लोगों के विरुद्ध पाप करते हैं, उनके साथ क्या करना है, और उनके बीच के याजकों की देखभाल कैसे करनी है। यहोवा चाहता है कि लोगों के बीच भी संबंध पवित्र रहें ताकि इस्राएलियों का पूरा डेरा पवित्र और शुद्ध बना रहे।</w:t>
      </w:r>
    </w:p>
    <w:p>
      <w:pPr/>
      <w:r>
        <w:rPr>
          <w:lang w:val="hi_IN" w:bidi="hi_IN"/>
        </w:rPr>
      </w:r>
      <w:r>
        <w:rPr>
          <w:lang w:val="hi_IN" w:bidi="hi_IN"/>
        </w:rPr>
        <w:t>यहोवा के पहले निर्देश में, यहोवा किसी भी ऐसे व्यक्ति के बारे में बात करता है जो यहोवा के प्रति विश्वासघात करता है। कोई व्यक्ति तब विश्वासघाती कहलाता है जब वह किसी ऐसे व्यक्ति के प्रति वफादार न रहे, जिससे उसने विश्वासयोग्य रहने का वादा किया हो। इस्राएलियों ने यहोवा की आज्ञा मानने और यहोवा के प्रति विश्वासयोग्य रहने का वादा किया था। इस भाग में, कोई व्यक्ति तब यहोवा के प्रति विश्वासघात करता है जब वह किसी दूसरे व्यक्ति के विरुद्ध पाप करता है। पाप का अर्थ है यहोवा की आज्ञा न मानना। हम नहीं जानते कि यहोवा यहाँ किस सटीक पाप की बात कर रहा है, लेकिन यह शायद उस छल, धोखे, चोरी, या झूठ से संबंधित है जिससे किसी दूसरे व्यक्ति को नुकसान पहुँचाया जा सकता है। यहोवा ने कहा कि जो कोई भी इन पापों में से कोई भी करता है, चाहे वह पुरुष हो या स्त्री हो, वह दोषी है। इसका अर्थ है कि वह व्यक्ति अपने पापों के परिणामों के लिए स्वयं जिम्मेदार है।</w:t>
      </w:r>
    </w:p>
    <w:p>
      <w:pPr/>
      <w:r>
        <w:rPr>
          <w:lang w:val="hi_IN" w:bidi="hi_IN"/>
        </w:rPr>
      </w:r>
      <w:r>
        <w:rPr>
          <w:lang w:val="hi_IN" w:bidi="hi_IN"/>
        </w:rPr>
        <w:t>हर दोषी व्यक्ति को अपने किए हुए पाप को स्वीकार करना चाहिए, अर्थात उसे मान लेना चाहिए। साथ ही, उस व्यक्ति को अपने पाप से होने वाले नुकसान की भरपाई भी करनी होगी। जिस राशि का व्यक्ति को भुगतान करना है, वह पूरी हानि के मूल्य के बराबर होती है, लेकिन उसे कुल हानि का बीस प्रतिशत, अर्थात पाँचवाँ भाग, भी अतिरिक्त जोड़ना होता है। पाँचवाँ भाग कुल मूल्य का एक भाग होता है। यदि कोई व्यक्ति कुल मूल्य को पाँच भागों में समान रूप से विभाजित करता है, तो उन पाँच भागों में से प्रत्येक कुल मूल्य का पाँचवाँ भाग होता है।</w:t>
      </w:r>
    </w:p>
    <w:p>
      <w:pPr/>
      <w:r>
        <w:rPr>
          <w:lang w:val="hi_IN" w:bidi="hi_IN"/>
        </w:rPr>
      </w:r>
      <w:r>
        <w:rPr>
          <w:lang w:val="hi_IN" w:bidi="hi_IN"/>
        </w:rPr>
        <w:t>यदि जिस व्यक्ति को इस दोषी व्यक्ति ने ठेस पहुँचाई है वह पहले ही मर चुका है, तो दोषी व्यक्ति को उस व्यक्ति के निकटतम रिश्तेदार को भुगतान करना चाहिए। यदि जिस व्यक्ति को हानि पहुँची है उसका कोई निकट संबंधी नहीं है, तो दोषी व्यक्ति को वह भुगतान यहोवा को देना होगा, और इसके लिए वह उसे याजक को देगा। चाहे वह व्यक्ति जो क्षतिग्रस्त है, मृत हो या जीवित हो, जो व्यक्ति दोषी है, उसे याजक को प्रायश्चित का मेढ़ा भी चढ़ाना होगा। मेढ़ा एक नर भेड़ होता है।</w:t>
      </w:r>
    </w:p>
    <w:p>
      <w:pPr/>
      <w:r>
        <w:rPr>
          <w:lang w:val="hi_IN" w:bidi="hi_IN"/>
        </w:rPr>
      </w:r>
      <w:r>
        <w:rPr>
          <w:lang w:val="hi_IN" w:bidi="hi_IN"/>
        </w:rPr>
        <w:t xml:space="preserve">यहाँ रुकें और, एक समूह के रूप में, एक </w:t>
      </w:r>
      <w:r>
        <w:rPr>
          <w:lang w:val="hi_IN" w:bidi="hi_IN"/>
        </w:rPr>
        <w:t>मेढ़े</w:t>
      </w:r>
      <w:r>
        <w:rPr>
          <w:lang w:val="hi_IN" w:bidi="hi_IN"/>
        </w:rPr>
        <w:t xml:space="preserve"> की तस्वीर देखें। इस ऑडियो को यहाँ रोकें।</w:t>
      </w:r>
    </w:p>
    <w:p>
      <w:pPr/>
      <w:r>
        <w:rPr>
          <w:lang w:val="hi_IN" w:bidi="hi_IN"/>
        </w:rPr>
      </w:r>
      <w:r>
        <w:rPr>
          <w:lang w:val="hi_IN" w:bidi="hi_IN"/>
        </w:rPr>
        <w:t>प्रायश्चित वह विधि है जो याजक किसी दोषी व्यक्ति के लिए करते हैं ताकि वह दोषी व्यक्ति फिर से यहोवा के साथ अच्छा संबंध बना सके। इस विधि में, दोषी व्यक्ति को याजक को एक मेढ़ा चढ़ाना होगा, जिसे याजक दोषी व्यक्ति की ओर से यहोवा को बलिदान करेगा।</w:t>
      </w:r>
    </w:p>
    <w:p>
      <w:pPr/>
      <w:r>
        <w:rPr>
          <w:lang w:val="hi_IN" w:bidi="hi_IN"/>
        </w:rPr>
      </w:r>
      <w:r>
        <w:rPr>
          <w:lang w:val="hi_IN" w:bidi="hi_IN"/>
        </w:rPr>
        <w:t>यहाँ रुकें और इस प्रश्न पर समूह में चर्चा करें: आपकी संस्कृति में लोग एक दोषी व्यक्ति से अपने पाप के प्रायश्चित के लिए क्या उम्मीद करते हैं? आप इस प्रश्न पर समूह में भी चर्चा कर सकते हैं: आपके समुदाय में, कोई दोषी व्यक्ति किसी से ली गई चीज़ को कैसे लौटाता है, या किसी को पहुँचाए गए नुकसान की भरपाई कैसे करता है? इस ऑडियो को यहाँ रोकें।</w:t>
      </w:r>
    </w:p>
    <w:p>
      <w:pPr/>
      <w:r>
        <w:rPr>
          <w:lang w:val="hi_IN" w:bidi="hi_IN"/>
        </w:rPr>
      </w:r>
      <w:r>
        <w:rPr>
          <w:lang w:val="hi_IN" w:bidi="hi_IN"/>
        </w:rPr>
        <w:t>हम यहोवा के निर्देशों का सारांश इस तरह कह सकते हैं: जो कोई भी व्यक्ति किसी दूसरे व्यक्ति के विरुद्ध पाप करता है, वह यहोवा के प्रति अविश्वासी होता है और अपने पाप के परिणामों के लिए दोषी, अर्थात् जिम्मेदार, होता है। दोषी व्यक्ति को तीन कार्य करने चाहिए: पहला, उसे अपने पाप को स्वीकार करना चाहिए; दूसरा, उसे अपने पाप से हुए नुकसान की भरपाई करनी चाहिए और साथ ही उस कुल हानि का पाँचवाँ भाग अतिरिक्त देना चाहिए; और तीसरा, उसे याजक को एक मेढ़ा देना चाहिए, ताकि याजक उसके लिए प्रायश्चित कर सके। मेढ़े के अतिरिक्त, जो व्यक्ति पाप करता है उसे अपने द्वारा किए गए नुकसान की भरपाई भी याजक को देनी चाहिए, चाहे जिस व्यक्ति को उसने ठेस पहुँचाई है वह जीवित हो या मर चुका हो।</w:t>
      </w:r>
    </w:p>
    <w:p>
      <w:pPr/>
      <w:r>
        <w:rPr>
          <w:lang w:val="hi_IN" w:bidi="hi_IN"/>
        </w:rPr>
      </w:r>
      <w:r>
        <w:rPr>
          <w:lang w:val="hi_IN" w:bidi="hi_IN"/>
        </w:rPr>
        <w:t>यहोवा ने यह भी कहा कि इस्राएल के लोग जो भी भेंट या दान याजकों को देते हैं, वह पवित्र होता है और याजकों का होता है। इन भेंटों में लोगों के बलिदानों के बचे हुए हिस्से या वे भुगतान भी शामिल हो सकते हैं, जो लोग अपने दोष के कारण याजकों को देते हैं। लोग भेंट वापस नहीं ले सकते थे। यहोवा की यह शिक्षा इस्राएल के लोगों को याजकों की आवश्यकताओं की पूर्ति करने के लिए प्रेरित करती है। यह भाग दिखाता है कि यहोवा अपने लोगों से आपस में शांति से रहने की कितनी इच्छा रखता है।</w:t>
      </w:r>
    </w:p>
    <w:p>
      <w:pPr/>
      <w:r>
        <w:rPr>
          <w:lang w:val="hi_IN" w:bidi="hi_IN"/>
        </w:rPr>
      </w:r>
      <w:r>
        <w:rPr>
          <w:lang w:val="hi_IN" w:bidi="hi_IN"/>
        </w:rPr>
        <w:t>यहाँ रुकें और इस प्रश्न पर समूह में चर्चा करें: आपकी संस्कृति में लोग उन याजकों या धार्मिक अगुवों की देखभाल कैसे करते हैं जो उन्हें परमेश्वर के साथ अपना संबंध बनाए रखने में मदद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5:5–10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लोगों को निर्देश दे कि दोषी और विश्वासहीन लोगों के साथ क्या करना है जो एक-दूसरे के साथ बुरा काम करते हैं।</w:t>
      </w:r>
    </w:p>
    <w:p>
      <w:pPr/>
      <w:r>
        <w:rPr>
          <w:lang w:val="hi_IN" w:bidi="hi_IN"/>
        </w:rPr>
      </w:r>
      <w:r>
        <w:rPr>
          <w:b/>
          <w:lang w:val="hi_IN" w:bidi="hi_IN"/>
        </w:rPr>
        <w:t>दूसरे दृश्य में:</w:t>
      </w:r>
      <w:r>
        <w:rPr>
          <w:lang w:val="hi_IN" w:bidi="hi_IN"/>
        </w:rPr>
        <w:t xml:space="preserve"> यहोवा मूसा से कहता है कि वह लोगों को निर्देश दे कि याजकों की देखभाल कैसे करनी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कल्पना करते समय, यह याद रखना ज़रूरी है कि मूसा और लोग सीनै में थे। सीनै में एक जंगल और एक पर्वत है। इस भाग में, यहोवा मूसा से बात करता है, लेकिन हम नहीं जानते कि इस समय मूसा कहाँ है। मूसा यहोवा के साथ पर्वत पर हो सकता है, या मूसा लोगों के साथ पर्वत के नीचे जंगल में हो सकता है। स्पष्ट बात यह है कि वे अभी भी सीनै में हैं।</w:t>
      </w:r>
    </w:p>
    <w:p>
      <w:pPr/>
      <w:r>
        <w:rPr>
          <w:lang w:val="hi_IN" w:bidi="hi_IN"/>
        </w:rPr>
      </w:r>
      <w:r>
        <w:rPr>
          <w:lang w:val="hi_IN" w:bidi="hi_IN"/>
        </w:rPr>
        <w:t>इस भाग में यहोवा के भाषणों को दर्ज किया गया है। इस भाग का अभिनय करने में, यह महत्वपूर्ण है कि उन दृश्यों का अभिनय उन्हीं शब्दों से किया जाए जो यहोवा ने इस भाग में कहे थे।</w:t>
      </w:r>
    </w:p>
    <w:p>
      <w:pPr/>
      <w:r>
        <w:rPr>
          <w:lang w:val="hi_IN" w:bidi="hi_IN"/>
        </w:rPr>
      </w:r>
      <w:r>
        <w:rPr>
          <w:lang w:val="hi_IN" w:bidi="hi_IN"/>
        </w:rPr>
        <w:t>पहले दृश्य में, यहोवा कहता है कि जब कोई पुरुष या स्त्री किसी दूसरे व्यक्ति के विरुद्ध पाप करता है, तो वह पुरुष या स्त्री यहोवा के प्रति अविश्वासयोग्य होता है और दोषी ठहरता है। हम नहीं जानते कि यहोवा यहाँ किस पाप के बारे में बात कर रहा है, लेकिन शायद इसमें ऐसे पाप शामिल हैं जिनके परिणामस्वरूप किसी दूसरे व्यक्ति का धन, सम्पत्ति या सम्मान का नुकसान हो सकता है। इनमें से किसी भी पाप को करना न केवल पीड़ित व्यक्ति को हानि पहुँचाता है, बल्कि यह यहोवा को भी दुःख पहुँचाता है, क्योंकि यहोवा ऐसे पापों को अपनी आज्ञा का उल्लंघन और अपने प्रति द्रोह मानता है। जो कोई भी ये पाप करता है, चाहे वह पुरुष हो या स्त्री, वह दोषी है। दोषी व्यक्ति वह है जिसने किसी दूसरे व्यक्ति को हानि पहुँचाई है या उसे ठेस पहुँचाई है, और उसे अपने कर्मों के परिणामों की भरपाई करनी होती है।</w:t>
      </w:r>
    </w:p>
    <w:p>
      <w:pPr/>
      <w:r>
        <w:rPr>
          <w:lang w:val="hi_IN" w:bidi="hi_IN"/>
        </w:rPr>
      </w:r>
      <w:r>
        <w:rPr>
          <w:lang w:val="hi_IN" w:bidi="hi_IN"/>
        </w:rPr>
        <w:t>रुकें और इस प्रश्न पर समूह में चर्चा करें: आपकी संस्कृति में लोग किसी दोषी व्यक्ति का वर्णन कैसे करते हैं या उसके बारे में कैसे बात करते हैं? आप किसी ऐसे व्यक्ति के बारे में एक कहानी साझा कर सकते हैं जिसने कुछ गलत किया है और उसे अपने कार्यों के परिणामों का भुगतान करना पड़ा है। दोषी व्यक्ति के बारे में कहानी पर ध्यान दें, और कहानीकार द्वारा उपयोग किए जाने वाले शब्दों और भावनाओं को सुनें। इस ऑडियो को यहाँ रोकें।</w:t>
      </w:r>
    </w:p>
    <w:p>
      <w:pPr/>
      <w:r>
        <w:rPr>
          <w:lang w:val="hi_IN" w:bidi="hi_IN"/>
        </w:rPr>
      </w:r>
      <w:r>
        <w:rPr>
          <w:lang w:val="hi_IN" w:bidi="hi_IN"/>
        </w:rPr>
        <w:t>किसी भी दोषी व्यक्ति को तीन काम करके अपने पाप की जिम्मेदारी लेनी चाहिए: पहला, दोषी व्यक्ति को अपना पाप स्वीकार करना चाहिए; दूसरा, उसे उस व्यक्ति को, जिसके साथ उसने अन्याय किया है, पाप से हुई क्षति का पूरा भुगतान और साथ ही उस क्षति का पाँचवाँ हिस्सा अतिरिक्त देना चाहिए; और तीसरा, उसे याजक को एक मेढ़ा देना चाहिए ताकि याजक उसके पाप के लिए प्रायश्चित कर सके। याद रखें कि पाँचवाँ भाग कुल मूल्य का एक हिस्सा होता है। यदि कोई व्यक्ति कुल मूल्य को पाँच भागों में समान रूप से विभाजित करता है, तो उन पाँच भागों में से प्रत्येक कुल मूल्य का पाँचवाँ भाग होता है।</w:t>
      </w:r>
    </w:p>
    <w:p>
      <w:pPr/>
      <w:r>
        <w:rPr>
          <w:lang w:val="hi_IN" w:bidi="hi_IN"/>
        </w:rPr>
      </w:r>
      <w:r>
        <w:rPr>
          <w:lang w:val="hi_IN" w:bidi="hi_IN"/>
        </w:rPr>
        <w:t>रुकें और इस प्रश्न पर समूह में चर्चा करें: आपकी संस्कृति में लोग किसी वस्तु के कुल मूल्य के पाँचवें भाग का वर्णन कैसे करते हैं? इस कार्य को समूह के रूप में करें: पाँच वस्तुओं को एक साथ इकट्ठा करें, जैसे पाँच पत्थर या पाँच लकड़ियाँ। इन वस्तुओं का पाँचवाँ हिस्सा इन वस्तुओं में से एक है। इसलिए, इस समूह में एक और वस्तु जोड़ें, ताकि अब आपके पास छह वस्तुएँ हों। आपने इस राशि का पाँचवाँ भाग पूरी राशि में जोड़ दिया है। आप कोई ऐसा कार्य तैयार कर सकते हैं, जिससे यह दिखाया जा सके कि आपकी संस्कृति में यह कैसा दिखेगा। आप किसी पूरी राशि में प्रतिशत जोड़ने के बारे में कैसे बात करते हैं? आप पाँचवें भाग में भुगतान करने और जोड़ने के बारे में कैसे बात करेंगे? इस ऑडियो को यहाँ रोकें।</w:t>
      </w:r>
    </w:p>
    <w:p>
      <w:pPr/>
      <w:r>
        <w:rPr>
          <w:lang w:val="hi_IN" w:bidi="hi_IN"/>
        </w:rPr>
      </w:r>
      <w:r>
        <w:rPr>
          <w:lang w:val="hi_IN" w:bidi="hi_IN"/>
        </w:rPr>
        <w:t>मूसा यह भी बताता है कि यदि वह व्यक्ति जिसे गलत करने वाले ने नुकसान पहुँचाया है, वह जीवित न हो या उस व्यक्ति का कोई करीबी रिश्तेदार भी जीवित न हो, तो क्या करना चाहिए। यह अतिरिक्त जानकारी है कि किसी असामान्य स्थिति को कैसे संभाला जाए। मूसा इस जानकारी को उन तीन बातों के विवरण के बीच में शामिल करते हैं, जो किसी व्यक्ति को तब करनी चाहिए जब उसने किसी दूसरे को हानि पहुँचाई हो। यदि जिस व्यक्ति को उसने ठेस पहुँचाई है वह पहले ही मर चुका है, तो दोषी व्यक्ति को अपने नुकसान की भरपाई यहोवा को करनी होगी, और इसके लिए वह यह भुगतान याजक को देगा। यदि आप चाहें, तो इस जानकारी को अपनी भाषा के अनुसार समझ में आने वाले क्रम में व्यवस्थित कर सकते हैं।</w:t>
      </w:r>
    </w:p>
    <w:p>
      <w:pPr/>
      <w:r>
        <w:rPr>
          <w:lang w:val="hi_IN" w:bidi="hi_IN"/>
        </w:rPr>
      </w:r>
      <w:r>
        <w:rPr>
          <w:lang w:val="hi_IN" w:bidi="hi_IN"/>
        </w:rPr>
        <w:t>यहाँ रुकें और समूह में चर्चा करें: आप उन तीन बातों के बारे में कैसे बात करेंगे, जो किसी दूसरे व्यक्ति को नुकसान पहुँचाने वाले व्यक्ति को अवश्य करनी चाहिए? और फिर आप उस विशेष परिस्थिति के बारे में कैसे बताएँगे, जब भुगतान करने के लिए कोई अन्य व्यक्ति न हो और उन्हें याजक को भुगतान करना पड़े? इस ऑडियो को यहाँ रोकें।</w:t>
      </w:r>
    </w:p>
    <w:p>
      <w:pPr/>
      <w:r>
        <w:rPr>
          <w:lang w:val="hi_IN" w:bidi="hi_IN"/>
        </w:rPr>
      </w:r>
      <w:r>
        <w:rPr>
          <w:lang w:val="hi_IN" w:bidi="hi_IN"/>
        </w:rPr>
        <w:t>दूसरे दृश्य में, यहोवा कहता है कि इस्राएल के लोग हर पवित्र भेंट जो याजक को देते हैं, वह यहोवा की है। याजक जो कुछ भी प्राप्त करता है, वह यहोवा के लिए भेंट माना जाता है, और अब वह याजक का हो जाता है। लोग इसे याजक से वापस नहीं ले सकते।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5:5–10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से कहता है कि जो कोई किसी दूसरे को नुकसान पहुँचाता है, वह दोषी है और उसे यह स्वीकार करना चाहिए कि उसने कुछ गलत किया है। दोषी व्यक्ति को जिस व्यक्ति के साथ उसने गलत किया है, उसे अपना पूरा बकाया लौटाना चाहिए, और जो वह लौटाता है उसमें पाँचवाँ भाग और जोड़ना चाहिए।</w:t>
      </w:r>
    </w:p>
    <w:p>
      <w:pPr/>
      <w:r>
        <w:rPr>
          <w:lang w:val="hi_IN" w:bidi="hi_IN"/>
        </w:rPr>
      </w:r>
      <w:r>
        <w:rPr>
          <w:b/>
          <w:lang w:val="hi_IN" w:bidi="hi_IN"/>
        </w:rPr>
        <w:t>नाटक को रोकें</w:t>
      </w:r>
      <w:r>
        <w:rPr>
          <w:lang w:val="hi_IN" w:bidi="hi_IN"/>
        </w:rPr>
        <w:t>। यहोवा की भूमिका निभाने वाले व्यक्ति से पूछें, "आप क्या महसूस कर रहे हैं या क्या सोच रहे हैं?" वह व्यक्ति इस तरह उत्तर दे सकता है: “जब मेरे लोग एक-दूसरे को चोट पहुँचाते हैं, तो मुझे सच में दुख होता है और मैं परेशान होता हूँ, क्योंकि वे मेरे साथ विश्वासघाती बन रहे हैं,” या, “मैं अपने लोगों से प्रेम करता हूँ, और मैं चाहता हूँ कि वे भी एक-दूसरे से प्रेम करें।” यही कारण है कि उन्हें यह जानने की ज़रूरत है कि जब वे किसी दूसरे व्यक्ति को चोट पहुँचाते हैं, तो वे खुद को भी चोट पहुँचाते हैं, और वे मुझे भी चोट पहुँचा रहे हैं।” नाटक जारी रखें।</w:t>
      </w:r>
    </w:p>
    <w:p>
      <w:pPr/>
      <w:r>
        <w:rPr>
          <w:lang w:val="hi_IN" w:bidi="hi_IN"/>
        </w:rPr>
      </w:r>
      <w:r>
        <w:rPr>
          <w:lang w:val="hi_IN" w:bidi="hi_IN"/>
        </w:rPr>
        <w:t>दूसरे दृश्य में, यहोवा कहता है कि यदि पीड़ित व्यक्ति मर चुका है, तो गलत करनेवाले को क्षतिपूर्ति उसके निकटतम रिश्तेदार को देनी चाहिए। यदि कोई निकटतम रिश्तेदार न हो, तो गलत करनेवाले को याजक को क्षतिपूर्ति देनी चाहिए। गलत करनेवाले को याजक को एक मेढ़ा भी देना चाहिए, ताकि याजक उसके लिए प्रायश्चित कर सके। एक इस्राएली याजक को जो कुछ भी देता है, वह हमेशा याजक का ही रहता है।</w:t>
      </w:r>
    </w:p>
    <w:p>
      <w:pPr/>
      <w:r>
        <w:rPr>
          <w:lang w:val="hi_IN" w:bidi="hi_IN"/>
        </w:rPr>
      </w:r>
      <w:r>
        <w:rPr>
          <w:b/>
          <w:lang w:val="hi_IN" w:bidi="hi_IN"/>
        </w:rPr>
        <w:t>नाटक को रोकें</w:t>
      </w:r>
      <w:r>
        <w:rPr>
          <w:lang w:val="hi_IN" w:bidi="hi_IN"/>
        </w:rPr>
        <w:t>। इस्राएलियों की भूमिका निभाने वाले व्यक्ति से पूछें, "आप क्या महसूस कर रहे हैं या क्या सोच रहे हैं?" वह व्यक्ति इस तरह उत्तर दे सकता है: “हम याजकों के प्रति आभारी हैं क्योंकि वे डेरे को शुद्ध और पवित्र बनाए रखने में मदद करने के लिए कड़ी मेहनत करते हैं ताकि यहोवा हमारे साथ बना रहे,” या, “हमें अपने याजकों से प्रेम करना चाहिए और उनके अत्यंत महत्वपूर्ण कार्य के लिए उनका समर्थन करने के तरीके खोजने चाहिए!” याजक की भूमिका निभाने वाले व्यक्ति से पूछें, "आप क्या महसूस कर रहे हैं या क्या सोच रहे हैं?" वह व्यक्ति इस तरह उत्तर दे सकता है: “मैं वास्तव में कृतज्ञ महसूस करता हूँ कि यहोवा हमें स्मरण रखता है और हमारी देखभाल करता है,” या, “मैं हमेशा इस्राएलियों के लिए प्रायश्चित करने वाले व्यक्ति के रूप में अपना कार्य अच्छी तरह करना चाहता हूँ।”</w:t>
      </w:r>
      <w:r>
        <w:rPr>
          <w:lang w:val="hi_IN" w:bidi="hi_IN"/>
        </w:rPr>
      </w:r>
    </w:p>
    <w:p>
      <w:pPr>
        <w:pStyle w:val="Heading3"/>
      </w:pPr>
      <w:r>
        <w:rPr>
          <w:lang w:val="hi_IN" w:bidi="hi_IN"/>
        </w:rPr>
        <w:t>आवश्यक जानकारी</w:t>
      </w:r>
    </w:p>
    <w:p>
      <w:pPr/>
      <w:r>
        <w:rPr>
          <w:lang w:val="hi_IN" w:bidi="hi_IN"/>
        </w:rPr>
      </w:r>
      <w:r>
        <w:rPr>
          <w:lang w:val="hi_IN" w:bidi="hi_IN"/>
        </w:rPr>
        <w:t>गिनती 5:5–10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वर्तमान भाग में, यहोवा मूसा से कहता है कि वह इस्राएलियों को यह निर्देश दे कि जो लोग पाप करते हैं उनके साथ क्या करना है, और इस्राएलियों के बीच याजकों के लिए कैसे व्यवस्था करनी है। यहोवा ये निर्देश इसलिए देता है ताकि इस्राएलियों के बीच आपसी संबंध और यहोवा के साथ उनका संबंध पवित्र और शुद्ध बने रहें। बदले में, यहोवा इस्राएलियों के बीच में बना रहेगा। यहोवा और इस्राएलियों के लिए उन्हीं शब्दों का उपयोग करें जिनका उपयोग आपने पिछले भागों में किया है, और </w:t>
      </w:r>
      <w:r>
        <w:rPr>
          <w:b/>
          <w:lang w:val="hi_IN" w:bidi="hi_IN"/>
        </w:rPr>
        <w:t>यहोवा</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यहोवा कहता है कि जो कोई भी पुरुष या स्त्री किसी भी तरह से किसी दूसरे व्यक्ति के विरुद्ध पाप करता है, वह यहोवा के प्रति विश्वासघात करता है और वह दोषी है। यदि कोई व्यक्ति वाचा में किए गए अपने सभी वचनों को पूरा नहीं करता, तो वह अविश्वासयोग्य होता है। अविश्वासयोग्यता में गलत व्यवहार करना या किसी के प्रति विश्वासघाती होना भी शामिल है—यह संबंध का विश्वासघात है। जब लोग कोई ऐसा काम करते हैं जिससे दूसरों को चोट पहुँचती है, तो वे दोषी होते हैं, और उन्हें इसकी कीमत चुकानी पड़ती है।</w:t>
      </w:r>
    </w:p>
    <w:p>
      <w:pPr/>
      <w:r>
        <w:rPr>
          <w:lang w:val="hi_IN" w:bidi="hi_IN"/>
        </w:rPr>
      </w:r>
      <w:r>
        <w:rPr>
          <w:lang w:val="hi_IN" w:bidi="hi_IN"/>
        </w:rPr>
        <w:t>यहाँ रुकें और समूह में चर्चा करें कि आप अविश्वासयोग्य और दोषी के लिए किन शब्दों या वाक्यांशों का उपयोग करेंगे। यदि आपने बाइबल की किसी अन्य पुस्तक में इन शब्दों का पहले ही अनुवाद किया है, तो यहाँ उन्हीं शब्दों का उपयोग करें जिनका उपयोग आपने वहाँ किया है। इस ऑडियो को यहाँ रोकें।</w:t>
      </w:r>
    </w:p>
    <w:p>
      <w:pPr/>
      <w:r>
        <w:rPr>
          <w:lang w:val="hi_IN" w:bidi="hi_IN"/>
        </w:rPr>
      </w:r>
      <w:r>
        <w:rPr>
          <w:lang w:val="hi_IN" w:bidi="hi_IN"/>
        </w:rPr>
        <w:t>यहोवा कहता है कि जो कोई दोषी है, उसे अपने किए हुए पाप को स्वीकार करना चाहिए। स्वीकार करने का अर्थ है कि आपने जो गलत किया है, उसके बारे में सच बताना। पाप का अर्थ है यहोवा की आज्ञा न मानना।</w:t>
      </w:r>
    </w:p>
    <w:p>
      <w:pPr/>
      <w:r>
        <w:rPr>
          <w:lang w:val="hi_IN" w:bidi="hi_IN"/>
        </w:rPr>
      </w:r>
      <w:r>
        <w:rPr>
          <w:lang w:val="hi_IN" w:bidi="hi_IN"/>
        </w:rPr>
        <w:t xml:space="preserve">यहाँ रुकें और समूह में चर्चा करें कि आप स्वीकार करना और </w:t>
      </w:r>
      <w:r>
        <w:rPr>
          <w:b/>
          <w:lang w:val="hi_IN" w:bidi="hi_IN"/>
        </w:rPr>
        <w:t>पाप</w:t>
      </w:r>
      <w:r>
        <w:rPr>
          <w:lang w:val="hi_IN" w:bidi="hi_IN"/>
        </w:rPr>
        <w:t xml:space="preserve"> के लिए किन शब्दों या वाक्यांशों का उपयोग करेंगे। अधिक जानकारी के लिए मुख्य शब्दावली में पाप शब्द को देखें। यदि आपने बाइबल की किसी अन्य पुस्तक में इन शब्दों का पहले ही अनुवाद किया है, तो यहाँ उन्हीं शब्दों का उपयोग करें जिनका उपयोग आपने वहाँ किया है। इस ऑडियो को यहाँ रोकें।</w:t>
      </w:r>
    </w:p>
    <w:p>
      <w:pPr/>
      <w:r>
        <w:rPr>
          <w:lang w:val="hi_IN" w:bidi="hi_IN"/>
        </w:rPr>
      </w:r>
      <w:r>
        <w:rPr>
          <w:lang w:val="hi_IN" w:bidi="hi_IN"/>
        </w:rPr>
        <w:t>यहोवा यह भी कहता है कि जो कोई दोषी है, उसे अपने पाप से हुए नुकसान की पूरी भरपाई करनी चाहिए, और उस नुकसान के कुल मूल्य का पाँचवाँ भाग अतिरिक्त जोड़कर चुकाना चाहिए। क्षतिपूर्ति का अर्थ है, किसी व्यक्ति द्वारा दूसरे व्यक्ति को जो बकाया है उस राशि का भुगतान करना। पाँचवाँ भाग कुल मूल्य का एक भाग होता है। यदि कुल मूल्य को पाँच भागों में समान रूप से विभाजित किया जाए, तो उन पाँच भागों में से प्रत्येक कुल मूल्य का पाँचवाँ भाग होता है। दूसरे शब्दों में, दोषी व्यक्ति को उस व्यक्ति को पूरा नुकसान चुकाना होगा जिसे उसने ठेस पहुँचाई है, और साथ ही कुल हानि के मूल्य का पाँचवाँ भाग अतिरिक्त देना होगा।</w:t>
      </w:r>
    </w:p>
    <w:p>
      <w:pPr/>
      <w:r>
        <w:rPr>
          <w:lang w:val="hi_IN" w:bidi="hi_IN"/>
        </w:rPr>
      </w:r>
      <w:r>
        <w:rPr>
          <w:lang w:val="hi_IN" w:bidi="hi_IN"/>
        </w:rPr>
        <w:t>यहाँ रुकें और समूह में चर्चा करें कि आप क्षतिपूर्ति या लौटाना और पाँचवाँ भाग देने के लिए किन शब्दों या वाक्यांशों का उपयोग करेंगे। इस ऑडियो को यहाँ रोकें।</w:t>
      </w:r>
    </w:p>
    <w:p>
      <w:pPr/>
      <w:r>
        <w:rPr>
          <w:lang w:val="hi_IN" w:bidi="hi_IN"/>
        </w:rPr>
      </w:r>
      <w:r>
        <w:rPr>
          <w:lang w:val="hi_IN" w:bidi="hi_IN"/>
        </w:rPr>
        <w:t xml:space="preserve">यहोवा आगे कहता है कि यदि जिस व्यक्ति को नुकसान पहुँचा है उसका कोई निकट संबंधी नहीं है, जिसे दोषी व्यक्ति अपनी भरपाई दे सके, तो दोषी व्यक्ति को वह भुगतान यहोवा को देना होगा, अर्थात् उसे याजक को देना होगा। याजक वे लोग थे जो इस्राएलियों को यहोवा को जानने में सहायता करते थे, और वे लोगों को यहोवा के पास ले जाते थे। याजक लोगों के पापों के कारण जब यहोवा और लोगों के बीच का संबंध टूट जाता था, तब उसे फिर से बहाल करने में भी सहायता करते थे।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w:t>
      </w:r>
    </w:p>
    <w:p>
      <w:pPr/>
      <w:r>
        <w:rPr>
          <w:lang w:val="hi_IN" w:bidi="hi_IN"/>
        </w:rPr>
      </w:r>
      <w:r>
        <w:rPr>
          <w:lang w:val="hi_IN" w:bidi="hi_IN"/>
        </w:rPr>
        <w:t>दोषी व्यक्ति को वह भुगतान याजक को देना चाहिए। दोषी व्यक्ति को प्रायश्चित का मेढ़ा भी याजक को देना होगा ताकि याजक दोषी के लिए प्रायश्चित कर सके। मेढ़ा एक बकरा होता है। प्रायश्चित वह विधि है जो याजक इस्राएलियों के लिए करते हैं ताकि इस्राएली फिर से यहोवा के साथ अच्छा संबंध बना सकें।</w:t>
      </w:r>
    </w:p>
    <w:p>
      <w:pPr/>
      <w:r>
        <w:rPr>
          <w:lang w:val="hi_IN" w:bidi="hi_IN"/>
        </w:rPr>
      </w:r>
      <w:r>
        <w:rPr>
          <w:lang w:val="hi_IN" w:bidi="hi_IN"/>
        </w:rPr>
        <w:t xml:space="preserve">यहाँ रुकें और समूह में चर्चा करें कि आप मेढ़े और </w:t>
      </w:r>
      <w:r>
        <w:rPr>
          <w:b/>
          <w:lang w:val="hi_IN" w:bidi="hi_IN"/>
        </w:rPr>
        <w:t>प्रायश्चित</w:t>
      </w:r>
      <w:r>
        <w:rPr>
          <w:lang w:val="hi_IN" w:bidi="hi_IN"/>
        </w:rPr>
        <w:t xml:space="preserve"> के लिए किस शब्द या वाक्यांश का उपयोग करेंगे। अधिक जानकारी के लिए मुख्य शब्दावली में प्रायश्चित शब्द को देखें। यदि आपने बाइबल की किसी अन्य पुस्तक में इन शब्दों का पहले ही अनुवाद किया है, तो यहाँ उन्हीं शब्दों का उपयोग करें जिनका उपयोग आपने वहाँ किया है। इस ऑडियो को यहाँ रोकें।</w:t>
      </w:r>
    </w:p>
    <w:p>
      <w:pPr/>
      <w:r>
        <w:rPr>
          <w:lang w:val="hi_IN" w:bidi="hi_IN"/>
        </w:rPr>
      </w:r>
      <w:r>
        <w:rPr>
          <w:lang w:val="hi_IN" w:bidi="hi_IN"/>
        </w:rPr>
        <w:t xml:space="preserve">यहोवा यह भी कहता है कि जब कोई इस्राएली यहोवा को भेंट या उपहार देता है, तो वह पवित्र हो जाता है, क्योंकि वह यहोवा के लिए अलग ठहराया जाता है। ये सभी पवित्र वस्तुएँ याजकों की हैं। ये भेंट वे चीज़ें हैं जो लोग याजकों को देते हैं, जैसे कि बलिदानों के बचे हुए हिस्से या अपने दोष के कारण किए गए भुगतान। इन सभी वस्तुओं को विशेष, अर्थात पवित्र माना जाता है, जो केवल यहोवा और याजकों के उपयोग के लिए हैं। पवित्र के लिए उसी शब्द का उपयोग करें जिसका उपयोग आपने पिछले भागों में किया है, और अधिक जानकारी के लिए मुख्य शब्दावली में </w:t>
      </w:r>
      <w:r>
        <w:rPr>
          <w:b/>
          <w:lang w:val="hi_IN" w:bidi="hi_IN"/>
        </w:rPr>
        <w:t>पवित्र</w:t>
      </w:r>
      <w:r>
        <w:rPr>
          <w:lang w:val="hi_IN" w:bidi="hi_IN"/>
        </w:rPr>
        <w:t xml:space="preserve"> देखें।</w:t>
      </w:r>
    </w:p>
    <w:p>
      <w:pPr/>
      <w:r>
        <w:rPr>
          <w:lang w:val="hi_IN" w:bidi="hi_IN"/>
        </w:rPr>
      </w:r>
      <w:r>
        <w:rPr>
          <w:lang w:val="hi_IN" w:bidi="hi_IN"/>
        </w:rPr>
        <w:t>यहाँ रुकें और समूह में चर्चा करें कि आप यहोवा के लिए दान या भेंट के लिए किस शब्द या वाक्यांश का उपयोग करेंगे। दान का अनुवाद उसी तरह करें जैसे आपने पहले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5:11–31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5:11–31 को सुनें और अपने मन में रखें।</w:t>
      </w:r>
    </w:p>
    <w:p>
      <w:pPr/>
      <w:r>
        <w:rPr>
          <w:lang w:val="hi_IN" w:bidi="hi_IN"/>
        </w:rPr>
      </w:r>
      <w:r>
        <w:rPr>
          <w:lang w:val="hi_IN" w:bidi="hi_IN"/>
        </w:rPr>
        <w:t>यदि सम्भव हो, तो गिनती 5:11–31 का ऑडियो संस्करण तीन बार, तीन अलग-अलग अनुवादों में सुनें। 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5:11–31 का ऑडियो संस्करण सबसे आसानी से समझ में आने वाले अनुवाद में सुनें।</w:t>
      </w:r>
    </w:p>
    <w:p>
      <w:pPr/>
      <w:r>
        <w:rPr>
          <w:lang w:val="hi_IN" w:bidi="hi_IN"/>
        </w:rPr>
      </w:r>
      <w:r>
        <w:rPr>
          <w:lang w:val="hi_IN" w:bidi="hi_IN"/>
        </w:rPr>
        <w:t>पिछले भाग में यहोवा ने इस्राएल के लोगों को निर्देश दिए थे कि उन्हें पाप करने वाले लोगों के साथ क्या करना चाहिए और इस्राएलियों के बीच रहने वाले याजकों के भरण-पोषण की व्यवस्था कैसे करनी है। यह भाग उस अनुष्ठान के लिए यहोवा के निर्देशों के बारे में है, जब किसी पति को संदेह हो कि उसकी पत्नी उसके साथ विश्वासघात कर रही है। इस विधि का उद्देश्य पत्नी के दोष या निर्दोषता को निर्धारित करना है। यहोवा ये निर्देश इसलिए देता है ताकि इस्राएल के लोग पवित्र और शुद्ध बने रहें। बदले में, यहोवा इस्राएली लोगों के बीच में बना रहेगा।</w:t>
      </w:r>
    </w:p>
    <w:p>
      <w:pPr/>
      <w:r>
        <w:rPr>
          <w:lang w:val="hi_IN" w:bidi="hi_IN"/>
        </w:rPr>
      </w:r>
      <w:r>
        <w:rPr>
          <w:lang w:val="hi_IN" w:bidi="hi_IN"/>
        </w:rPr>
        <w:t>यह भाग इस प्रकार आरम्भ होता है कि यहोवा मूसा से कहता है कि इस्राएल के लोग क्या करें जब किसी पति को संदेह हो, पर वह निश्चित न हो, कि उसकी पत्नी ने किसी अन्य पुरुष के साथ लैंगिक संबंध बनाकर उसके प्रति विश्वासघात किया है। यहोवा इस बात को बहुत गंभीरता से लेता है कि पति और पत्नी एक-दूसरे के प्रति विश्वासयोग्य बने रहें, क्योंकि विवाह यहोवा और उसके लोगों के बीच वाचा, अर्थात एक दृढ़ प्रतिज्ञा, का प्रतीक है। कोई व्यक्ति तब विश्वासघात करता है जब वह अपने वाचा वाले साथी के प्रति विश्वासयोग्य नहीं होता। जब लोग किसी ऐसे व्यक्ति के साथ लैंगिक संबंध बनाकर अपने आप को अशुद्ध कर देते हैं जिससे वे विवाह नहीं करते हैं, तो वे यहोवा की उपस्थिति में रहने के योग्य नहीं रहते हैं।</w:t>
      </w:r>
    </w:p>
    <w:p>
      <w:pPr/>
      <w:r>
        <w:rPr>
          <w:lang w:val="hi_IN" w:bidi="hi_IN"/>
        </w:rPr>
      </w:r>
      <w:r>
        <w:rPr>
          <w:lang w:val="hi_IN" w:bidi="hi_IN"/>
        </w:rPr>
        <w:t>यहोवा मूसा से कहता है कि यदि किसी पति के पास यह प्रमाण न हो कि उसकी पत्नी विश्वासघाती है, क्योंकि किसी ने उसे ऐसा करते हुए नहीं देखा, फिर भी पति को शंका होती है और उसे संदेह है कि उसकी पत्नी विश्वासघाती है, तो उसे अपनी पत्नी को याजक के पास ले जाना चाहिए। प्राचीन इस्राएली व्यवस्था में, जब लोग किसी पर अपराध का आरोप लगाते हैं, तो यहोवा यह अपेक्षा करता है कि उस व्यक्ति के दोषी होने या निर्दोष होने का निर्णय करने के लिए कम से कम दो या तीन गवाह हों। क्योंकि पति निश्चित नहीं है कि उसकी पत्नी विश्वासघाती है या नहीं, इसलिए उसके लिए निश्चित होने का एकमात्र तरीका यह है कि वह यहोवा से परामर्श करे, क्योंकि इस्राएली सामान्य रूप से यह मानते हैं कि यहोवा सब कुछ देखता है और उन मामलों में भी न्यायपूर्ण निर्णय कर सकता है जहाँ कोई गवाह नहीं होते। याजक उनके बीच यहोवा के प्रतिनिधि के रूप में सेवा करता है। इस मामले को याजक के पास लाकर, पति वास्तव में इस विषय को यहोवा के सामने प्रस्तुत कर रहा होता है। यह पत्नियों को केवल पति की ईर्ष्या के कारण अन्यायपूर्ण तरीके से आरोपी बनाए जाने से बचाता है।</w:t>
      </w:r>
    </w:p>
    <w:p>
      <w:pPr/>
      <w:r>
        <w:rPr>
          <w:lang w:val="hi_IN" w:bidi="hi_IN"/>
        </w:rPr>
      </w:r>
      <w:r>
        <w:rPr>
          <w:lang w:val="hi_IN" w:bidi="hi_IN"/>
        </w:rPr>
        <w:t>यहाँ रुकें और इस प्रश्न पर समूह में चर्चा करें: आपकी संस्कृति में लोग क्या करते हैं जब उन्हें ऐसे कठिन मामलों का निर्णय लेना पड़ता है जहाँ उन्हें संदेह हो कि किसी ने कुछ गलत किया है, लेकिन उनके पास कोई प्रमाण नहीं है? इस ऑडियो को यहाँ रोकें।</w:t>
      </w:r>
    </w:p>
    <w:p>
      <w:pPr/>
      <w:r>
        <w:rPr>
          <w:lang w:val="hi_IN" w:bidi="hi_IN"/>
        </w:rPr>
      </w:r>
      <w:r>
        <w:rPr>
          <w:lang w:val="hi_IN" w:bidi="hi_IN"/>
        </w:rPr>
        <w:t>जब कोई पति अपनी पत्नी को याजक के पास लाता है, तो पति को अपनी पत्नी की ओर से भी भेंट या दान लाना होगा। भेंट जौ के आटे के एक एपा का दसवाँ हिस्सा होनी चाहिए। जौ एक अनाज था, जैसे गेहूँ और चावल; और एक एपा का दसवाँ हिस्सा जौ लगभग एक टोकरी, अर्थात 3 से 4 किलोग्राम के बराबर होता है। क्योंकि पत्नी को अपनी निर्दोषता सिद्ध करनी होती है, इसलिए वह यह भेंट स्वयं नहीं चढ़ा सकती; इसी कारण पति को उसकी ओर से यह भेंट चढ़ानी चाहिए। इसके अलावा, पति को जौ पर जैतून का तेल नहीं डालना चाहिए और न ही उस पर धूप लगानी चाहिए। लोग जैतून से जैतून का तेल बनाते हैं। धूप एक ऐसा पदार्थ है जो पेड़ से आता है। लोग आमतौर पर इस पदार्थ को सुखाकर पाउडर बना देते हैं, जिससे सुखद सुगंध उत्पन्न होती है। जब लोग इसे अन्नबलि के रूप में उपयोग करते हैं, तो वे उसे जैतून के तेल के साथ मिलाते हैं ताकि जब वे वेदी पर भेंट जलाएँ, तब उसकी सुगंध यहोवा को प्रसन्न करे। इस उदाहरण में, यह स्पष्ट नहीं है कि यहोवा ने यह क्यों कहा कि अन्नबलि सूखी होनी चाहिए और इसमें जैतून का तेल और धूप शामिल नहीं होनी चाहिए। संभव है कि यहोवा ने अन्नबलि को सूखा रखने की आज्ञा इसलिए दी हो क्योंकि अभी यह निश्चित नहीं है कि वह स्त्री दोषी है या नहीं। यदि वह दोषी है, तो वह जो भेंट चढ़ाएगी, वह सूखी होगी। किसी भी स्थिति में, इस अन्नबलि को जलन की अन्नबलि, या स्मरण की अन्नबलि कहा जाता है। इसका उद्देश्य पत्नी को उस विश्वासघात की याद दिलाना है, जिसका उसके पति को उस पर संदेह है।</w:t>
      </w:r>
    </w:p>
    <w:p>
      <w:pPr/>
      <w:r>
        <w:rPr>
          <w:lang w:val="hi_IN" w:bidi="hi_IN"/>
        </w:rPr>
      </w:r>
      <w:r>
        <w:rPr>
          <w:lang w:val="hi_IN" w:bidi="hi_IN"/>
        </w:rPr>
        <w:t xml:space="preserve">यहाँ रुकें और एक समूह के रूप में, </w:t>
      </w:r>
      <w:r>
        <w:rPr>
          <w:lang w:val="hi_IN" w:bidi="hi_IN"/>
        </w:rPr>
        <w:t>जौ के आटे</w:t>
      </w:r>
      <w:r>
        <w:rPr>
          <w:lang w:val="hi_IN" w:bidi="hi_IN"/>
        </w:rPr>
        <w:t xml:space="preserve">, </w:t>
      </w:r>
      <w:r>
        <w:rPr>
          <w:lang w:val="hi_IN" w:bidi="hi_IN"/>
        </w:rPr>
        <w:t>जैतून के तेल</w:t>
      </w:r>
      <w:r>
        <w:rPr>
          <w:lang w:val="hi_IN" w:bidi="hi_IN"/>
        </w:rPr>
        <w:t xml:space="preserve">, और </w:t>
      </w:r>
      <w:r>
        <w:rPr>
          <w:b/>
          <w:lang w:val="hi_IN" w:bidi="hi_IN"/>
        </w:rPr>
        <w:t>धूप</w:t>
      </w:r>
      <w:r>
        <w:rPr>
          <w:lang w:val="hi_IN" w:bidi="hi_IN"/>
        </w:rPr>
        <w:t xml:space="preserve"> की एक तस्वीर देखें। इस ऑडियो को यहाँ रोकें।</w:t>
      </w:r>
    </w:p>
    <w:p>
      <w:pPr/>
      <w:r>
        <w:rPr>
          <w:lang w:val="hi_IN" w:bidi="hi_IN"/>
        </w:rPr>
      </w:r>
      <w:r>
        <w:rPr>
          <w:lang w:val="hi_IN" w:bidi="hi_IN"/>
        </w:rPr>
        <w:t>इन चरणों को पति द्वारा पूरा करने के बाद, याजक एक अनुष्ठान करेगा जिसे यहोवा बहुत विस्तार से समझाता है, क्योंकि संदिग्ध पाप यहोवा के लिए बहुत गंभीर है। जब लोग यह पाप करते हैं, तो वे अपने आप को और पूरे डेरे को अशुद्ध कर देते हैं, और वे उस डेरे को यहोवा की पवित्र उपस्थिति के लिए अयोग्य बना देते हैं। इस प्रकार, इस्राएली समुदाय में विश्वासघात का कोई संकेत नहीं होना चाहिए। यहोवा इस विधि के लिए स्पष्ट और बार-बार निर्देश देता है ताकि सत्य प्रकट हो सके और लोग सही मार्ग अपनाएँ।</w:t>
      </w:r>
    </w:p>
    <w:p>
      <w:pPr/>
      <w:r>
        <w:rPr>
          <w:lang w:val="hi_IN" w:bidi="hi_IN"/>
        </w:rPr>
      </w:r>
      <w:r>
        <w:rPr>
          <w:lang w:val="hi_IN" w:bidi="hi_IN"/>
        </w:rPr>
        <w:t>याजक सबसे पहले उस स्त्री को वेदी के पास ले जाए, जहाँ वह यहोवा के सामने खड़ी होगी। वेदी निवास-स्थान के अंदर एक ऊँचा मंच है जहाँ याजक यहोवा को बलिदान चढ़ाता है। आपको याद होगा कि निवास-स्थान के अंदर की वेदी धूप की वेदी है। याजक पवित्र जल लेगा, जिसका उपयोग याजक निवास-स्थान में सेवा करने से पहले अपने हाथ और पैर धोने के लिए करते हैं, और वह उसे मिट्टी के बने घड़े में रखेगा। तब याजक पवित्र जल में निवास-स्थान के फर्श की कुछ धूल या मिट्टी डालेगा।</w:t>
      </w:r>
    </w:p>
    <w:p>
      <w:pPr/>
      <w:r>
        <w:rPr>
          <w:lang w:val="hi_IN" w:bidi="hi_IN"/>
        </w:rPr>
      </w:r>
      <w:r>
        <w:rPr>
          <w:lang w:val="hi_IN" w:bidi="hi_IN"/>
        </w:rPr>
        <w:t xml:space="preserve">यहाँ रुकें और एक समूह में, </w:t>
      </w:r>
      <w:r>
        <w:rPr>
          <w:lang w:val="hi_IN" w:bidi="hi_IN"/>
        </w:rPr>
        <w:t>मिट्टी के घड़े</w:t>
      </w:r>
      <w:r>
        <w:rPr>
          <w:lang w:val="hi_IN" w:bidi="hi_IN"/>
        </w:rPr>
        <w:t xml:space="preserve">, </w:t>
      </w:r>
      <w:r>
        <w:rPr>
          <w:b/>
          <w:lang w:val="hi_IN" w:bidi="hi_IN"/>
        </w:rPr>
        <w:t>निवास-स्थान के अंदर की वेदी</w:t>
      </w:r>
      <w:r>
        <w:rPr>
          <w:lang w:val="hi_IN" w:bidi="hi_IN"/>
        </w:rPr>
        <w:t xml:space="preserve"> और </w:t>
      </w:r>
      <w:r>
        <w:rPr>
          <w:lang w:val="hi_IN" w:bidi="hi_IN"/>
        </w:rPr>
        <w:t>निवास-स्थान</w:t>
      </w:r>
      <w:r>
        <w:rPr>
          <w:lang w:val="hi_IN" w:bidi="hi_IN"/>
        </w:rPr>
        <w:t xml:space="preserve"> का एक चित्र देखें। इस ऑडियो को यहाँ रोकें।</w:t>
      </w:r>
    </w:p>
    <w:p>
      <w:pPr/>
      <w:r>
        <w:rPr>
          <w:lang w:val="hi_IN" w:bidi="hi_IN"/>
        </w:rPr>
      </w:r>
      <w:r>
        <w:rPr>
          <w:lang w:val="hi_IN" w:bidi="hi_IN"/>
        </w:rPr>
        <w:t>याजक फिर से स्त्री को यहोवा के सामने लाए। तब याजक उस स्त्री के बालों को खोल देगा या उन्हें उघाड़ देगा, और उसके हाथों में अन्नबलि रखेगा। इस्राएली संस्कृति में स्त्रियाँ सामान्यतः अपने बालों को ढकती थीं, परन्तु कभी-कभी वे अपने बाल खोल देती थीं, जो अशुद्धता या लज्जा का चिन्ह माना जाता था। जब याजक उस स्त्री के बाल खोलता है, तो वह यह दर्शाता है कि वह अशुद्ध या लज्जित हो सकती है, क्योंकि संभव है कि वह अपने पति के प्रति अविश्वासी रही हो। उसी समय, याजक अपने हाथ में वह कड़वा जल रखेगा जो श्राप लाता है। यह मिट्टी का वह पात्र है जिसमें पवित्र जल और निवास-स्थान के फर्श की धूल मिली होती है। जब विधि के अंत में वह स्त्री उस जल को पिएगी, तब यदि वह दोषी होगी तो यहोवा उसे श्राप देगा। उसका जीवन कठिन हो जाएगा।</w:t>
      </w:r>
    </w:p>
    <w:p>
      <w:pPr/>
      <w:r>
        <w:rPr>
          <w:lang w:val="hi_IN" w:bidi="hi_IN"/>
        </w:rPr>
      </w:r>
      <w:r>
        <w:rPr>
          <w:lang w:val="hi_IN" w:bidi="hi_IN"/>
        </w:rPr>
        <w:t>यहाँ रुकें और इस प्रश्न पर समूह में चर्चा करें: आपकी संस्कृति में कोई व्यक्ति कैसा दिखता है, जब वह परमेश्वर द्वारा श्रापित हो जाता है? अन्य लोग उन व्यक्तियों के साथ क्या करते हैं जिनके बारे में उन्हें लगता है कि परमेश्वर ने उन्हें श्राप दिया है? इस ऑडियो को यहाँ रोकें।</w:t>
      </w:r>
    </w:p>
    <w:p>
      <w:pPr/>
      <w:r>
        <w:rPr>
          <w:lang w:val="hi_IN" w:bidi="hi_IN"/>
        </w:rPr>
      </w:r>
      <w:r>
        <w:rPr>
          <w:lang w:val="hi_IN" w:bidi="hi_IN"/>
        </w:rPr>
        <w:t>स्त्री के पानी पीने से पहले, याजक उसे यहोवा के सामने शपथ, अर्थात एक प्रतिज्ञा, दिलवाएगा। स्त्री को यहोवा की शर्त को स्वीकार करना होगा। यदि उसने अपने पति के साथ वैधानिक रूप से विवाहित रहते हुए किसी अन्य पुरुष के साथ लैंगिक संबंध नहीं बनाए हैं, तो वह कड़वा जल जो श्राप लाता है, उसे कोई हानि नहीं पहुँचाएगा। परन्तु यदि उस स्त्री ने अपने पति के साथ वैधानिक रूप से विवाहित रहते हुए किसी अन्य पुरुष के साथ लैंगिक संबंध बनाकर अपने आप को अशुद्ध किया है, तो याजक उस स्त्री पर श्राप उच्चारित करेगा। याजक यहोवा से प्रार्थना करेगा कि वह उस स्त्री को उसके लोगों के बीच श्रापित करे। यहोवा जिस व्यक्ति को श्राप देता है, उसे अपमान और तिरस्कार झेलना पड़ता है। अन्य लोग भी स्त्री को श्राप देंगे और उसे भविष्य के मामलों के लिए एक उदाहरण बनाएँगे।</w:t>
      </w:r>
    </w:p>
    <w:p>
      <w:pPr/>
      <w:r>
        <w:rPr>
          <w:lang w:val="hi_IN" w:bidi="hi_IN"/>
        </w:rPr>
      </w:r>
      <w:r>
        <w:rPr>
          <w:lang w:val="hi_IN" w:bidi="hi_IN"/>
        </w:rPr>
        <w:t>इसके अलावा, यहोवा का श्राप अविश्वासयोग्य स्त्री को गर्भ धारण करने से भी रोक देगा। यदि वह पहले से ही गर्भवती है, तो उसके भीतर का बच्चा मर जाएगा। उस स्त्री का उदर, अर्थात् पेट का हिस्सा, सूज जाएगा जिससे वह आगे कभी गर्भ धारण नहीं कर सकेगी; वह बाँझ हो जाएगी। उसका बाँझपन यहोवा के श्राप का एक चिन्ह होगा। याजक वह कड़वा जल माँगेगा जिससे स्त्री के शरीर में श्राप पैदा हो जाए, और इससे उसका पेट सूज जाएगा, और यदि वह गर्भवती रहे, तो उसका बच्चा उसके भीतर मर जाएगा। याजक द्वारा यह शपथ बोलने के बाद, स्त्री को यह कहकर शपथ ग्रहण करना होगा, “आमीन, आमीन।” “आमीन” शब्द का अर्थ है “वैसा ही हो” या “मैं सहमत हूँ।” यहाँ यह दो बार इसलिए कहा गया है ताकि उस शपथ के प्रति स्त्री की पूर्ण सहमति को व्यक्त किया जा सके, जो यहोवा ने उसके सामने रखी है। याजक इन श्रापों को किसी कुण्डलपत्र या पुस्तक पर लिखे। कुण्डलपत्र एक ऐसी सामग्री होती थी जिस पर लोग लिखते थे।</w:t>
      </w:r>
    </w:p>
    <w:p>
      <w:pPr/>
      <w:r>
        <w:rPr>
          <w:lang w:val="hi_IN" w:bidi="hi_IN"/>
        </w:rPr>
      </w:r>
      <w:r>
        <w:rPr>
          <w:lang w:val="hi_IN" w:bidi="hi_IN"/>
        </w:rPr>
        <w:t>यहाँ रुकें और इस प्रश्न पर समूह में चर्चा करें: आपकी संस्कृति में लोग लिखने के लिए किन सामग्रियों का उपयोग करते हैं? इस ऑडियो को यहाँ रोकें।</w:t>
      </w:r>
    </w:p>
    <w:p>
      <w:pPr/>
      <w:r>
        <w:rPr>
          <w:lang w:val="hi_IN" w:bidi="hi_IN"/>
        </w:rPr>
      </w:r>
      <w:r>
        <w:rPr>
          <w:lang w:val="hi_IN" w:bidi="hi_IN"/>
        </w:rPr>
        <w:t>जब याजक इन श्रापों को एक पत्र पर लिख लेगा, तब उसे उस पत्र को कड़वे जल में डालकर उन श्रापों को धो देना होगा। इस तरह, श्राप पानी के साथ मिल जाएँगे। याजक उस स्त्री को वह पानी पिलाएगा जो श्राप लाता है, ताकि वह उसके शरीर में प्रवेश करे और उसे बहुत पीड़ा दे। लेकिन इससे पहले कि याजक स्त्री को पानी पिलाए, याजक स्त्री के हाथ से जलन की अन्नबलि ले और उसे यहोवा के सामने हिलाए, शायद उसे ऊपर उठाकर। फिर याजक भेंट को वेदी पर लाएगा। याजक अन्नबलि का एक भाग स्मरण-बलि के रूप में लेकर उसे वेदी पर जलाएगा। यहोवा चाहता है कि इस्राएली इस विधि को याद रखें ताकि वे किसी भी कीमत पर विश्वासघात से बच सकें।</w:t>
      </w:r>
    </w:p>
    <w:p>
      <w:pPr/>
      <w:r>
        <w:rPr>
          <w:lang w:val="hi_IN" w:bidi="hi_IN"/>
        </w:rPr>
      </w:r>
      <w:r>
        <w:rPr>
          <w:lang w:val="hi_IN" w:bidi="hi_IN"/>
        </w:rPr>
        <w:t>इसके बाद, याजक स्त्री से पानी पीने के लिए कहेगा। यदि स्त्री अपने आप को अशुद्ध करने और अपने पति के प्रति विश्वासघात करने की दोषी हो, तो जो पानी श्राप लाने वाला है, वह स्त्री के शरीर में जाकर उसे बहुत पीड़ा पहुँचाएगा। तब स्त्री का शरीर सूज जाएगा, और यदि वह गर्भवती है, तो बच्चा मर जाएगा। साथ ही, वह स्त्री अपने लोगों के बीच श्रापित होगी। इसका अर्थ है कि यहोवा उस स्त्री को श्राप देगा और उसके आसपास के लोग भी उसे श्राप देंगे। परन्तु यदि वह स्त्री अपने आप को अशुद्ध करने में दोषी नहीं है और वह शुद्ध है, इसलिए यहोवा की उपस्थिति में रहने के योग्य है, तो वह दण्ड से मुक्त होगी और संतान उत्पन्न करने में सक्षम होगी। यह समझना महत्वपूर्ण है कि उस पानी में स्वयं कोई जादुई शक्ति नहीं होती। यह यहोवा ही है जो दण्ड या आशीष देता है।</w:t>
      </w:r>
    </w:p>
    <w:p>
      <w:pPr/>
      <w:r>
        <w:rPr>
          <w:lang w:val="hi_IN" w:bidi="hi_IN"/>
        </w:rPr>
      </w:r>
      <w:r>
        <w:rPr>
          <w:lang w:val="hi_IN" w:bidi="hi_IN"/>
        </w:rPr>
        <w:t>यहोवा ने कहा कि यह व्यवस्था उन स्थितियों के लिए है जब कोई स्त्री विश्वासघाती हो या जब किसी स्त्री का पति उस पर विश्वासघाती होने का संदेह करे। यहोवा इस व्यवस्था के उद्देश्य को दोहराता है ताकि हर कोई उसे भली-भाँति समझ सके। पति को अपनी पत्नी को याजक के पास लाना चाहिए। याजक उस स्त्री को वेदी के पास ले जाएगा, उसे यहोवा के सामने प्रस्तुत करेगा, और वे सभी अनुष्ठान पूरे करेगा जिनकी आज्ञा यहोवा ने दी है। पति गलत काम से निर्दोष ठहरेगा, अर्या तथहोवा उसकी शंका या संदेह के लिए उसे दण्ड नहीं देगा। लेकिन स्त्री को अपने पाप के परिणाम भोगने होंगे। इसका अर्थ है कि यहोवा उसे उसके पाप के लिए जिम्मेदार ठहराएगा। इस प्रकार, यह व्यवस्था दोनों ही स्थितियों में यहोवा को न्यायी मानती है। यह यहोवा ही है जो निर्धारित करता है कि क्या करना है और दण्ड क्या होगा। समुदाय केवल इसलिए कि उस व्यक्ति पर गलत काम करने का संदेह करता है इसलिए किसी व्यक्ति को दण्ड नहीं दे सकता। यह व्यवस्था आरोपित व्यक्ति को अपनी निर्दोषता सिद्ध करने का अवसर देती है। यहोवा डेरे में पवित्रता बनाए रखने के बारे में गंभीर है, और यही कारण है कि यहोवा अपने लोगों में से किसी को भी विश्वासघात करने की अनुमति नहीं देता।</w:t>
      </w:r>
    </w:p>
    <w:p>
      <w:pPr/>
      <w:r>
        <w:rPr>
          <w:lang w:val="hi_IN" w:bidi="hi_IN"/>
        </w:rPr>
      </w:r>
      <w:r>
        <w:rPr>
          <w:lang w:val="hi_IN" w:bidi="hi_IN"/>
        </w:rPr>
        <w:t>यहाँ रुकें और इस प्रश्न पर समूह में चर्चा करें: आपकी संस्कृति में जब विवाहित पुरुष या स्त्रियाँ अपने जीवनसाथी के विश्वासघाती होने का संदेह करते हैं, तो वे क्या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5:11–31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यह निर्देश देता है कि जब किसी पति को अपनी पत्नी के प्रति जलन महसूस होती है और उसे संदेह होता है कि वह विश्वासघात कर रही है, तो उसे क्या करना चाहिए।</w:t>
      </w:r>
    </w:p>
    <w:p>
      <w:pPr/>
      <w:r>
        <w:rPr>
          <w:lang w:val="hi_IN" w:bidi="hi_IN"/>
        </w:rPr>
      </w:r>
      <w:r>
        <w:rPr>
          <w:b/>
          <w:lang w:val="hi_IN" w:bidi="hi_IN"/>
        </w:rPr>
        <w:t>दूसरे दृश्य में:</w:t>
      </w:r>
      <w:r>
        <w:rPr>
          <w:lang w:val="hi_IN" w:bidi="hi_IN"/>
        </w:rPr>
        <w:t xml:space="preserve"> यहोवा याजक को यह निर्देश देता है कि संदिग्ध पत्नी का दोष या निर्दोषता निर्धारित करने के लिए जो विधि उसे करनी है, उसके लिए कैसे तैयारी करनी है।</w:t>
      </w:r>
    </w:p>
    <w:p>
      <w:pPr/>
      <w:r>
        <w:rPr>
          <w:lang w:val="hi_IN" w:bidi="hi_IN"/>
        </w:rPr>
      </w:r>
      <w:r>
        <w:rPr>
          <w:b/>
          <w:lang w:val="hi_IN" w:bidi="hi_IN"/>
        </w:rPr>
        <w:t>तीसरे दृश्य में:</w:t>
      </w:r>
      <w:r>
        <w:rPr>
          <w:lang w:val="hi_IN" w:bidi="hi_IN"/>
        </w:rPr>
        <w:t xml:space="preserve"> यहोवा याजक को यह निर्देश देता है कि संदिग्ध पत्नी के साथ उस विधि को कैसे संपन्न किया जाए, ताकि उसके दोष या निर्दोषता का पता चल सके।</w:t>
      </w:r>
    </w:p>
    <w:p>
      <w:pPr/>
      <w:r>
        <w:rPr>
          <w:lang w:val="hi_IN" w:bidi="hi_IN"/>
        </w:rPr>
      </w:r>
      <w:r>
        <w:rPr>
          <w:b/>
          <w:lang w:val="hi_IN" w:bidi="hi_IN"/>
        </w:rPr>
        <w:t>चौथे दृश्य में</w:t>
      </w:r>
      <w:r>
        <w:rPr>
          <w:lang w:val="hi_IN" w:bidi="hi_IN"/>
        </w:rPr>
        <w:t>: यहोवा जलन के बारे में व्यवस्था का सारांश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एक याजक</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एक पत्नी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कल्पना करते समय, यह याद रखना ज़रूरी है कि मूसा और लोग सीनै में थे। सीनै में एक जंगल और एक पर्वत है। इस भाग में, यहोवा मूसा से बात करता है, लेकिन हम नहीं जानते कि इस समय मूसा कहाँ है। मूसा परमेश्वर के साथ पर्वत पर हो सकता है, या मूसा लोगों के साथ पर्वत के नीचे जंगल में हो सकता है। स्पष्ट बात यह है कि वे अभी भी सीनै के आसपास हैं।</w:t>
      </w:r>
    </w:p>
    <w:p>
      <w:pPr/>
      <w:r>
        <w:rPr>
          <w:lang w:val="hi_IN" w:bidi="hi_IN"/>
        </w:rPr>
      </w:r>
      <w:r>
        <w:rPr>
          <w:lang w:val="hi_IN" w:bidi="hi_IN"/>
        </w:rPr>
        <w:t>इस भाग का अधिकांश भाग मूसा के प्रति यहोवा के वचनों को दर्ज करता है। इस भाग का अभिनय करने में, यह महत्वपूर्ण है कि उन दृश्यों का अभिनय उन्हीं शब्दों से किया जाए जो यहोवा ने इस भाग में कहे थे।</w:t>
      </w:r>
    </w:p>
    <w:p>
      <w:pPr/>
      <w:r>
        <w:rPr>
          <w:lang w:val="hi_IN" w:bidi="hi_IN"/>
        </w:rPr>
      </w:r>
      <w:r>
        <w:rPr>
          <w:b/>
          <w:lang w:val="hi_IN" w:bidi="hi_IN"/>
        </w:rPr>
        <w:t>पहले दृश्य में</w:t>
      </w:r>
      <w:r>
        <w:rPr>
          <w:lang w:val="hi_IN" w:bidi="hi_IN"/>
        </w:rPr>
        <w:t>, यहोवा यह निर्देश देता है जब किसी पति को संदेह हो कि उसकी पत्नी ने उससे वैधानिक रूप से विवाहित रहते हुए किसी अन्य पुरुष के साथ लैंगिक संबंध बनाकर उसके प्रति विश्वासघात किया है, तब क्या करना चाहिए। पति नहीं जानता कि पत्नी विश्वासघाती है या नहीं, क्योंकि उसका विश्वासघात शायद उसकी आँखों से छिपा हुआ था, जिसका अर्थ है कि पति ने अपनी पत्नी को विश्वासघात के कार्य में नहीं पकड़ा। इसके अलावा, कोई गवाह नहीं हैं।</w:t>
      </w:r>
    </w:p>
    <w:p>
      <w:pPr/>
      <w:r>
        <w:rPr>
          <w:lang w:val="hi_IN" w:bidi="hi_IN"/>
        </w:rPr>
      </w:r>
      <w:r>
        <w:rPr>
          <w:lang w:val="hi_IN" w:bidi="hi_IN"/>
        </w:rPr>
        <w:t>यहाँ रुकें और इस प्रश्न पर समूह में चर्चा करें: आपकी संस्कृति में उस विवाहित व्यक्ति के व्यवहार को कैसे वर्णित किया जाता है, जो अपने जीवनसाथी के अलावा किसी अन्य व्यक्ति के साथ लैंगिक संबंध रखता है? वे किस शब्द या शब्दों का उपयोग करते हैं? इस ऑडियो को यहाँ रोकें।</w:t>
      </w:r>
    </w:p>
    <w:p>
      <w:pPr/>
      <w:r>
        <w:rPr>
          <w:lang w:val="hi_IN" w:bidi="hi_IN"/>
        </w:rPr>
      </w:r>
      <w:r>
        <w:rPr>
          <w:lang w:val="hi_IN" w:bidi="hi_IN"/>
        </w:rPr>
        <w:t>जब पति को ऐसा महसूस हो, तो उसे अपनी पत्नी को याजक के पास ले जाना चाहिए। दूसरे शब्दों में, चाहे पत्नी विश्वासयोग्य हो या नहीं, यदि पति अपनी पत्नी पर शंका करता हो, तो उसे अपनी पत्नी को याजक के पास ले जाना चाहिए। फिर, याजक को स्त्री के साथ एक विधि करनी चाहिए ताकि यह पता चल सके कि वह निर्दोष है या दोषी।</w:t>
      </w:r>
    </w:p>
    <w:p>
      <w:pPr/>
      <w:r>
        <w:rPr>
          <w:lang w:val="hi_IN" w:bidi="hi_IN"/>
        </w:rPr>
      </w:r>
      <w:r>
        <w:rPr>
          <w:lang w:val="hi_IN" w:bidi="hi_IN"/>
        </w:rPr>
        <w:t>यहाँ रुकें और इस प्रश्न पर समूह में चर्चा करें: आपकी संस्कृति में लोग शंका का वर्णन कैसे करते हैं? वे किस शब्द या शब्दों का उपयोग करते हैं? इस ऑडियो को यहाँ रोकें।</w:t>
      </w:r>
    </w:p>
    <w:p>
      <w:pPr/>
      <w:r>
        <w:rPr>
          <w:lang w:val="hi_IN" w:bidi="hi_IN"/>
        </w:rPr>
      </w:r>
      <w:r>
        <w:rPr>
          <w:b/>
          <w:lang w:val="hi_IN" w:bidi="hi_IN"/>
        </w:rPr>
        <w:t>दूसरे दृश्य में</w:t>
      </w:r>
      <w:r>
        <w:rPr>
          <w:lang w:val="hi_IN" w:bidi="hi_IN"/>
        </w:rPr>
        <w:t>, याजक स्त्री की विधि की तैयारी इस प्रकार शुरू करता है कि वह उसे यहोवा के सामने खड़ा करता है। क्योंकि इस विधि में भेंट चढ़ाना शामिल है, इसलिए याजक शायद स्त्री को वेदी के पास खड़ा होने के लिए ले जाएगा करेगा। याजक मिट्टी के एक पात्र में रखे जल में निवास-स्थान के फर्श की कुछ धूल मिलाएगा—यह पवित्र, या कड़वा, जल है। इसके बाद, यहोवा याजक को यह आज्ञा दोहराता है कि स्त्री को यहोवा के सामने खड़ा किया जाए। यह दोहराना दिखाता है कि यह आज्ञा महत्वपूर्ण है। फिर याजक उसके बाल खोलकर स्त्री को तैयार करेगा—उसके बालों को बाँधने के लिए कुछ भी नहीं होना चाहिए। तब याजक अन्नबलि को स्त्री के हाथों में रखेगा। याजक विधि के लिए पवित्र जल को अपने पास रखेगा। इसके बाद, याजक स्त्री से शपथ लेने के लिए कहेगा। इसका अर्थ है कि याजक उस स्त्री से उस श्राप के लिए सहमति दिलवाएगा, जिसे यहोवा उसके दोष या निर्दोषता को निर्धारित करने के लिए ठहराएगा। इस समय, यहोवा याजक को बताता है कि कौन से सटीक शब्दों का उपयोग करना है। यहोवा कहता है कि यदि स्त्री के पति के अलावा किसी और पुरुष ने उसके साथ लैंगिक सम्बन्ध न बनाए हो, और यह पता चला है कि स्त्री ने अपने आप को अशुद्ध नहीं किया है और अविश्वासयोग्य नहीं है, तो वह स्त्री उस कड़वाहट से मुक्त हो जाएगी, जो यहोवा के श्राप से उत्पन्न होती है। परन्तु यदि वह स्त्री अपने पति से विधिवत् विवाह में रहते हुए भटक गई हो और किसी अन्य पुरुष के साथ लैंगिक संबंध बनाकर अपने आप को अशुद्ध कर लिया हो, तो यहोवा उसे उसके लोगों के बीच एक श्राप बना देगा। यहोवा ऐसा करेगा कि उसकी जाँघ, अर्थात् उसका ऊपरी पैर, गल जाएगा और उसका शरीर सूज जाएगा। इसका अर्थ है कि वह स्त्री अब बच्चे उत्पन्न करने में सक्षम नहीं रहेगी। परिणामस्वरूप, यदि वह गर्भवती होगी तो उसके भीतर का बच्चा मर जाएगा, और वह फिर कभी गर्भ धारण नहीं करेगी। याजक यह बताएगा कि यही कड़वा जल है जिसका उपयोग यहोवा उसे श्राप देने के लिए करेगा, जिससे उसका शरीर सूज जाएगा, और यदि वह गर्भवती होगी तो उसका बच्चा मर जाएगा। यह पुनरावृत्ति इस बात पर बल देती है कि यदि स्त्री विश्वासघाती सिद्ध होती है, तो यहोवा का श्राप उस पर आएगा। इस दृश्य के अंत में, स्त्री “आमीन, आमीन कहकर सहमत होगी।”</w:t>
      </w:r>
    </w:p>
    <w:p>
      <w:pPr/>
      <w:r>
        <w:rPr>
          <w:lang w:val="hi_IN" w:bidi="hi_IN"/>
        </w:rPr>
      </w:r>
      <w:r>
        <w:rPr>
          <w:lang w:val="hi_IN" w:bidi="hi_IN"/>
        </w:rPr>
        <w:t>यहाँ रुकें और समूह में चर्चा करें कि आप अपनी भाषा में उन बातों को कैसे कहेंगे जो याजक को उस स्त्री से कहनी चाहिए। आप इस बारे में कैसे बात करते हैं कि अब स्त्रियाँ बच्चे पैदा नहीं कर सकतीं? यहाँ लोग उस स्त्री की जाँघ के गल जाने और उसके गर्भ के सूज जाने के बारे में बात करते हैं। आप इस विषय के बारे में किन विशेष तरीकों से बात करते हैं? इस ऑडियो को यहाँ रोकें।</w:t>
      </w:r>
    </w:p>
    <w:p>
      <w:pPr/>
      <w:r>
        <w:rPr>
          <w:lang w:val="hi_IN" w:bidi="hi_IN"/>
        </w:rPr>
      </w:r>
      <w:r>
        <w:rPr>
          <w:b/>
          <w:lang w:val="hi_IN" w:bidi="hi_IN"/>
        </w:rPr>
        <w:t>तीसरे दृश्य में</w:t>
      </w:r>
      <w:r>
        <w:rPr>
          <w:lang w:val="hi_IN" w:bidi="hi_IN"/>
        </w:rPr>
        <w:t>, याजक विधि करना शुरू करता है। पहले याजक उस श्राप को एक पत्र पर लिखेगा, और फिर याजक उस लिखावट को धोकर उस जल में मिला देगा जो धूल के साथ मिश्रित है। हम ठीक से नहीं जानते कि याजक इस लेखन को कैसे धोएगा। यहाँ याजक के कार्यों का क्रम कुछ भ्रमित करने वाला लग सकता है। पहले याजक उस अन्नबलि को लेगा जिसे स्त्री पकड़े हुए है, और याजक उसे हिलाएगा, या उसे यहोवा की वेदी के सामने उठाएगा। फिर याजक अनाज की एक मुट्ठा लेगा और उसे वेदी पर जलाएगा। फिर, याजक स्त्री से कहेगा कि वह कड़वा पानी पीए जिससे श्राप आता है। यदि उस स्त्री ने अपने आप को अशुद्ध किया और अपने पति के प्रति विश्वासघाती रही, तो जब वह उस जल को पिएगी, तब वह श्राप लाने वाला जल उसके शरीर में प्रवेश करेगा और उसे बहुत पीड़ा देगा। उस स्त्री की जाँघ गल जाएगी, उसका गर्भ सूज जाएगा, यदि वह गर्भवती होगी तो उसका बच्चा मर जाएगा, और वह स्त्री अपने लोगों के बीच श्रापित ठहरेगी। ये सभी बातें इस बात को व्यक्त करने के तरीके हैं कि वह स्त्री अब संतान उत्पन्न करने में सक्षम नहीं रहेगी।</w:t>
      </w:r>
    </w:p>
    <w:p>
      <w:pPr/>
      <w:r>
        <w:rPr>
          <w:lang w:val="hi_IN" w:bidi="hi_IN"/>
        </w:rPr>
      </w:r>
      <w:r>
        <w:rPr>
          <w:lang w:val="hi_IN" w:bidi="hi_IN"/>
        </w:rPr>
        <w:t>परन्तु यदि उस स्त्री ने अपने पति के अतिरिक्त किसी अन्य पुरुष के साथ लैंगिक संबंध बनाकर अपने आप को अशुद्ध नहीं किया है, तो वह यहोवा के दंड से मुक्त रहेगी और वह संतान उत्पन्न करने में सक्षम होगी।</w:t>
      </w:r>
    </w:p>
    <w:p>
      <w:pPr/>
      <w:r>
        <w:rPr>
          <w:lang w:val="hi_IN" w:bidi="hi_IN"/>
        </w:rPr>
      </w:r>
      <w:r>
        <w:rPr>
          <w:lang w:val="hi_IN" w:bidi="hi_IN"/>
        </w:rPr>
        <w:t>यहाँ रुकें और इस प्रश्न पर समूह में चर्चा करें: आप अपनी भाषा में उन प्रत्येक चरणों का वर्णन या सूची कैसे बनाएँगे जिन्हें इस अनुष्ठान में याजक को करना चाहिए? इस ऑडियो को यहाँ रोकें।</w:t>
      </w:r>
    </w:p>
    <w:p>
      <w:pPr/>
      <w:r>
        <w:rPr>
          <w:lang w:val="hi_IN" w:bidi="hi_IN"/>
        </w:rPr>
      </w:r>
      <w:r>
        <w:rPr>
          <w:b/>
          <w:lang w:val="hi_IN" w:bidi="hi_IN"/>
        </w:rPr>
        <w:t>चौथे दृश्य में</w:t>
      </w:r>
      <w:r>
        <w:rPr>
          <w:lang w:val="hi_IN" w:bidi="hi_IN"/>
        </w:rPr>
        <w:t>, यहोवा शंका की व्यवस्था का संक्षेप में वर्णन करता है। जब कोई पत्नी अपने पति के साथ वैधानिक रूप से विवाहित रहते हुए भटक जाती है और उसके प्रति विश्वासघाती हो जाती है, या जब पति को अपनी पत्नी पर संदेह होता है और वह उस पर शंका करता है कि उसने उसके प्रति विश्वासघात किया है, तब पति को अपनी पत्नी को याजक के पास ले जाकर उसे यहोवा के सामने प्रस्तुत करना चाहिए; और याजक को इस व्यवस्था में यहोवा द्वारा दिए गए सभी निर्देशों का पालन करना चाहिए। लोग उस पुरुष या पति को उसकी जलन या संदेह के लिए दण्डित नहीं करेंगे, परन्तु यदि स्त्री दोषी होगी तो वह अपना अधर्म उठाएगी, अर्थात् वह अपने पाप के लिए स्वयं जिम्मेदार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5:11–31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एक याजक</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एक पत्नी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यह निर्देश देता है कि जब कोई पति अपनी पत्नी से शंका करता हो क्योंकि उसे संदेह है कि वह विश्वासघात कर रही है, तो उसे क्या करना चाहिए।</w:t>
      </w:r>
    </w:p>
    <w:p>
      <w:pPr/>
      <w:r>
        <w:rPr>
          <w:lang w:val="hi_IN" w:bidi="hi_IN"/>
        </w:rPr>
      </w:r>
      <w:r>
        <w:rPr>
          <w:b/>
          <w:lang w:val="hi_IN" w:bidi="hi_IN"/>
        </w:rPr>
        <w:t>नाटक को रोकें</w:t>
      </w:r>
      <w:r>
        <w:rPr>
          <w:lang w:val="hi_IN" w:bidi="hi_IN"/>
        </w:rPr>
        <w:t>। पति की भूमिका निभाने वाले व्यक्ति से पूछें, "आप क्या महसूस कर रहे हैं या क्या सोच रहे हैं?" वह व्यक्ति इस तरह उत्तर दे सकता है: "मुझे लगता है कि मेरी पत्नी मेरे साथ विश्वासघात कर रही है, लेकिन मेरे पास यह साबित करने का कोई तरीका नहीं है। मैं परेशान हूँ, और मुझे नहीं पता कि क्या करना है! लेकिन मुझे पता है कि यहोवा सच्चाई जानता है, इसलिए मुझे इस मामला को यहोवा के सामने लाना होगा," या, "मुझे केवल यह सोचकर चोट लगी है कि मेरी पत्नी मेरे प्रति विश्वासघात कर सकती है।" मैं सोचता हूँ कि मैंने ऐसा क्या गलत किया, जिसने उसे मेरे साथ ऐसा करने के लिए प्रेरित किया!” नाटक जारी रखें।</w:t>
      </w:r>
    </w:p>
    <w:p>
      <w:pPr/>
      <w:r>
        <w:rPr>
          <w:lang w:val="hi_IN" w:bidi="hi_IN"/>
        </w:rPr>
      </w:r>
      <w:r>
        <w:rPr>
          <w:lang w:val="hi_IN" w:bidi="hi_IN"/>
        </w:rPr>
        <w:t>दूसरे दृश्य में, यहोवा याजक को यह निर्देश देता है कि जिस स्त्री पर संदेह किया गया है, उसका दोष या उसकी निर्दोषता निर्धारित करने के लिए जो परीक्षा होनी है, उसके लिए कैसे तैयारी करनी है।</w:t>
      </w:r>
    </w:p>
    <w:p>
      <w:pPr/>
      <w:r>
        <w:rPr>
          <w:lang w:val="hi_IN" w:bidi="hi_IN"/>
        </w:rPr>
      </w:r>
      <w:r>
        <w:rPr>
          <w:b/>
          <w:lang w:val="hi_IN" w:bidi="hi_IN"/>
        </w:rPr>
        <w:t>नाटक को रोकें</w:t>
      </w:r>
      <w:r>
        <w:rPr>
          <w:lang w:val="hi_IN" w:bidi="hi_IN"/>
        </w:rPr>
        <w:t>। याजक की भूमिका निभाने वाले व्यक्ति से पूछें, "आप क्या महसूस कर रहे हैं या क्या सोच रहे हैं?" वह व्यक्ति इस तरह उत्तर दे सकता है: “यह मेरे लिए एक कठिन काम है क्योंकि मुझे पता है कि स्त्री को दर्द महसूस होगा।” लेकिन मैं यहोवा से प्रेम करता हूँ, इसलिए मैं यहोवा के निर्देशों का पालन करूँगा," या, "यह एक कठिन परीक्षा है, लेकिन मुझे आशा है कि इससे सत्य प्रकट होने में मदद मिलेगी, और यह सभी लोगों को यह सिखाएगा कि यहोवा के लिए विश्वासयोग्यता कितनी महत्वपूर्ण है।" नाटक जारी रखें।</w:t>
      </w:r>
    </w:p>
    <w:p>
      <w:pPr/>
      <w:r>
        <w:rPr>
          <w:lang w:val="hi_IN" w:bidi="hi_IN"/>
        </w:rPr>
      </w:r>
      <w:r>
        <w:rPr>
          <w:lang w:val="hi_IN" w:bidi="hi_IN"/>
        </w:rPr>
        <w:t>तीसरे दृश्य में, यहोवा याजक को निर्देश देता है कि जिस पत्नी पर संदेह हो, उसकी जाँच कैसे की जाए।</w:t>
      </w:r>
    </w:p>
    <w:p>
      <w:pPr/>
      <w:r>
        <w:rPr>
          <w:lang w:val="hi_IN" w:bidi="hi_IN"/>
        </w:rPr>
      </w:r>
      <w:r>
        <w:rPr>
          <w:b/>
          <w:lang w:val="hi_IN" w:bidi="hi_IN"/>
        </w:rPr>
        <w:t>नाटक को रोकें</w:t>
      </w:r>
      <w:r>
        <w:rPr>
          <w:lang w:val="hi_IN" w:bidi="hi_IN"/>
        </w:rPr>
        <w:t>। पत्नी का किरदार निभाने वाले व्यक्ति से पूछें, "आप क्या महसूस कर रहे हैं या क्या सोच रहे हैं?" वह व्यक्ति इस तरह उत्तर दे सकता है: “मुझे पता है कि मैं अपने पति के प्रति विश्वासयोग्य रही हूँ, इसलिए मुझे पूरा विश्वास है कि श्राप लाने वाला पानी मुझे कोई हानि नहीं पहुँचाएगा। इस व्यवस्था के लिए यहोवा का धन्यवाद करती हूँ जो मुझे झूठे आरोपों से बचाती है! शायद अब मैं अपने पति के साथ अच्छा संबंध रख सकूँ!" या, "ओह नहीं! मैं अपने पति के प्रति विश्वासघात किया है, और अब मैं अपने पाप के परिणामों को भुगतने वाली हूँ! मैं चिंतित हूँ और डर गई हूँ क्योंकि इसके बाद मुझे यहोवा के श्राप से निश्चित रूप से पीड़ित होना पड़ेगा!" नाटक जारी रखें।</w:t>
      </w:r>
    </w:p>
    <w:p>
      <w:pPr/>
      <w:r>
        <w:rPr>
          <w:lang w:val="hi_IN" w:bidi="hi_IN"/>
        </w:rPr>
      </w:r>
      <w:r>
        <w:rPr>
          <w:lang w:val="hi_IN" w:bidi="hi_IN"/>
        </w:rPr>
        <w:t>चौथे दृश्य में, यहोवा जलन से संबंधित व्यवस्था का सारांश बताता है**। **</w:t>
      </w:r>
    </w:p>
    <w:p>
      <w:pPr/>
      <w:r>
        <w:rPr>
          <w:lang w:val="hi_IN" w:bidi="hi_IN"/>
        </w:rPr>
      </w:r>
      <w:r>
        <w:rPr>
          <w:b/>
          <w:lang w:val="hi_IN" w:bidi="hi_IN"/>
        </w:rPr>
        <w:t>नाटक को रोकें</w:t>
      </w:r>
      <w:r>
        <w:rPr>
          <w:lang w:val="hi_IN" w:bidi="hi_IN"/>
        </w:rPr>
        <w:t>। यहोवा की भूमिका निभाने वाले व्यक्ति से पूछें, "आप क्या महसूस कर रहे हैं या क्या सोच रहे हैं?" वह व्यक्ति इस तरह उत्तर दे सकता है: “जब मेरे लोगों के बीच अविश्वासयोग्यता का कोई भी संकेत होता है, तो मुझे बहुत दुःख होता है,” या, “मैं चाहता हूँ कि मेरे लोग समझें कि मैं अविश्वासयोग्यता से कितना घृणा करता हूँ और विश्वासयोग्यता से कितना प्रेम करता हूँ।”</w:t>
      </w:r>
      <w:r>
        <w:rPr>
          <w:lang w:val="hi_IN" w:bidi="hi_IN"/>
        </w:rPr>
      </w:r>
    </w:p>
    <w:p>
      <w:pPr>
        <w:pStyle w:val="Heading3"/>
      </w:pPr>
      <w:r>
        <w:rPr>
          <w:lang w:val="hi_IN" w:bidi="hi_IN"/>
        </w:rPr>
        <w:t>आवश्यक जानकारी</w:t>
      </w:r>
    </w:p>
    <w:p>
      <w:pPr/>
      <w:r>
        <w:rPr>
          <w:lang w:val="hi_IN" w:bidi="hi_IN"/>
        </w:rPr>
      </w:r>
      <w:r>
        <w:rPr>
          <w:lang w:val="hi_IN" w:bidi="hi_IN"/>
        </w:rPr>
        <w:t>गिनती 5:11–31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बताता है कि जब कोई पति अपनी पत्नी के प्रति जलन महसूस करता है, तो इस्राएलियों से क्या कहना है। इस पूरे भाग में परमेश्वर के लिए जिस नाम का उपयोग किया गया है, वह उसका व्यक्तिगत नाम—यहोवा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यहोवा मूसा से कहता है कि जब कोई पत्नी किसी ऐसे व्यक्ति के साथ लैंगिक संबंध बनाती है जो उसका पति नहीं है, तो वह अपने आप को अशुद्ध कर देती है। जब कोई अपने आप को अशुद्ध कर देता है, तो वह अपवित्र हो जाता है, या यहोवा की सेवा करने के लिए अयोग्य हो जाता है। इसलिए आप कह सकते हैं कि स्त्री अपवित्र हो गई, या कि स्त्री ने अपने आप को अशुद्ध कर दिया, या वह स्त्री अशुद्ध हो गई।</w:t>
      </w:r>
    </w:p>
    <w:p>
      <w:pPr/>
      <w:r>
        <w:rPr>
          <w:lang w:val="hi_IN" w:bidi="hi_IN"/>
        </w:rPr>
      </w:r>
      <w:r>
        <w:rPr>
          <w:lang w:val="hi_IN" w:bidi="hi_IN"/>
        </w:rPr>
        <w:t xml:space="preserve">यहाँ रुकें और समूह में चर्चा करें: आप स्त्री के अपवित्र होने या स्वयं को अशुद्ध करने के बारे में कैसे बात करेंगे? इस क्रिया के बारे में अधिक जानकारी के लिए, मुख्य शब्दावली में </w:t>
      </w:r>
      <w:r>
        <w:rPr>
          <w:b/>
          <w:lang w:val="hi_IN" w:bidi="hi_IN"/>
        </w:rPr>
        <w:t>पवित्र, शुद्ध/अशुद्ध</w:t>
      </w:r>
      <w:r>
        <w:rPr>
          <w:lang w:val="hi_IN" w:bidi="hi_IN"/>
        </w:rPr>
        <w:t xml:space="preserve"> और </w:t>
      </w:r>
      <w:r>
        <w:rPr>
          <w:b/>
          <w:lang w:val="hi_IN" w:bidi="hi_IN"/>
        </w:rPr>
        <w:t>भ्रष्ट या दूषित</w:t>
      </w:r>
      <w:r>
        <w:rPr>
          <w:lang w:val="hi_IN" w:bidi="hi_IN"/>
        </w:rPr>
        <w:t xml:space="preserve"> शब्द देखें। यदि आपने बाइबल की किसी अन्य पुस्तक में इन शब्दों का अनुवाद किया है, तो यहाँ उन्हीं शब्दों का उपयोग करें जिनका उपयोग आपने वहाँ किया था। इस ऑडियो को यहाँ रोकें।</w:t>
      </w:r>
    </w:p>
    <w:p>
      <w:pPr/>
      <w:r>
        <w:rPr>
          <w:lang w:val="hi_IN" w:bidi="hi_IN"/>
        </w:rPr>
      </w:r>
      <w:r>
        <w:rPr>
          <w:lang w:val="hi_IN" w:bidi="hi_IN"/>
        </w:rPr>
        <w:t>यहोवा यह भी कहता है कि शायद किसी पुरुष की पत्नी ने किसी दूसरे पुरुष के साथ लैंगिक संबंध बनाने से अपने आप को अशुद्ध किया हो, लेकिन उसके विरुद्ध कोई गवाह न हो। गवाह वह व्यक्ति होता है जिसने किसी घटना या अपराध को होते हुए देखा हो।</w:t>
      </w:r>
    </w:p>
    <w:p>
      <w:pPr/>
      <w:r>
        <w:rPr>
          <w:lang w:val="hi_IN" w:bidi="hi_IN"/>
        </w:rPr>
      </w:r>
      <w:r>
        <w:rPr>
          <w:lang w:val="hi_IN" w:bidi="hi_IN"/>
        </w:rPr>
        <w:t>यहाँ रुकें और समूह में चर्चा करें: आप गवाह शब्द का अनुवाद कैसे करेंगे? यदि आपने बाइबल की किसी अन्य पुस्तक में इस शब्द का अनुवाद किया है, तो यहाँ उसी शब्द का उपयोग करें जिसका उपयोग आपने वहाँ किया था। इस ऑडियो को यहाँ रोकें।</w:t>
      </w:r>
    </w:p>
    <w:p>
      <w:pPr/>
      <w:r>
        <w:rPr>
          <w:lang w:val="hi_IN" w:bidi="hi_IN"/>
        </w:rPr>
      </w:r>
      <w:r>
        <w:rPr>
          <w:lang w:val="hi_IN" w:bidi="hi_IN"/>
        </w:rPr>
        <w:t xml:space="preserve">यहोवा कहता है कि यदि किसी पुरुष की पत्नी के विरुद्ध कोई गवाह न भी हो, फिर भी यदि पति पर जलन की भावना आ जाए, तो उसे अपनी पत्नी को याजक के पास ले जाना चाहिए। जलन की भावना से तात्पर्य उस अप्रिय भावना से है जो एक पति तब महसूस करता है जब उसे अपनी पत्नी के प्रति विश्वासघाती होने का संदेह होता है।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w:t>
      </w:r>
    </w:p>
    <w:p>
      <w:pPr/>
      <w:r>
        <w:rPr>
          <w:lang w:val="hi_IN" w:bidi="hi_IN"/>
        </w:rPr>
      </w:r>
      <w:r>
        <w:rPr>
          <w:lang w:val="hi_IN" w:bidi="hi_IN"/>
        </w:rPr>
        <w:t>यहाँ रुकें और समूह में चर्चा करें: आप जलन की आत्मा के बारे में कैसे बात करेंगे? यदि आपने बाइबल की पिछली पुस्तकों में जलन शब्द का अनुवाद किया है, तो यहाँ उसी शब्द का उपयोग करें। इस ऑडियो को यहाँ रोकें।</w:t>
      </w:r>
    </w:p>
    <w:p>
      <w:pPr/>
      <w:r>
        <w:rPr>
          <w:lang w:val="hi_IN" w:bidi="hi_IN"/>
        </w:rPr>
      </w:r>
      <w:r>
        <w:rPr>
          <w:lang w:val="hi_IN" w:bidi="hi_IN"/>
        </w:rPr>
        <w:t xml:space="preserve">जब पति अपनी पत्नी को याजक के पास लाता है, तो उसे वह भेंट भी साथ लानी चाहिए जो एक विश्वासघाती पत्नी के लिए निर्धारित है। यह भेंट जौ के आटे का एक एपा का दसवाँ हिस्सा है, या जौ का आटा जो एक छोटी टोकरी भरने के लिए पर्याप्त है। वह जौ के आटे पर न तो जैतून का तेल डालेगा और न ही उस पर धूप रखेगा, क्योंकि यह जलन की अन्नबलि है, या स्मरण की अन्नबलि है, जो स्त्री को उसके अधर्म की याद दिलाती है। अधर्म पाप या दोष के समान ही है। इस्राएली अपनी अन्नबलि को यहोवा के लिए वेदी पर लाते हैं। वेदी और अन्नबलि का अनुवाद उसी तरह करें जैसे आपने पिछले भागों में किया है। अधिक जानकारी के लिए मुख्य शब्दावली में </w:t>
      </w:r>
      <w:r>
        <w:rPr>
          <w:b/>
          <w:lang w:val="hi_IN" w:bidi="hi_IN"/>
        </w:rPr>
        <w:t>अन्नबलि</w:t>
      </w:r>
      <w:r>
        <w:rPr>
          <w:lang w:val="hi_IN" w:bidi="hi_IN"/>
        </w:rPr>
        <w:t xml:space="preserve"> और </w:t>
      </w:r>
      <w:r>
        <w:rPr>
          <w:b/>
          <w:lang w:val="hi_IN" w:bidi="hi_IN"/>
        </w:rPr>
        <w:t>वेदी</w:t>
      </w:r>
      <w:r>
        <w:rPr>
          <w:lang w:val="hi_IN" w:bidi="hi_IN"/>
        </w:rPr>
        <w:t xml:space="preserve"> देखें।</w:t>
      </w:r>
    </w:p>
    <w:p>
      <w:pPr/>
      <w:r>
        <w:rPr>
          <w:lang w:val="hi_IN" w:bidi="hi_IN"/>
        </w:rPr>
      </w:r>
      <w:r>
        <w:rPr>
          <w:lang w:val="hi_IN" w:bidi="hi_IN"/>
        </w:rPr>
        <w:t xml:space="preserve">यहाँ रुकें और समूह में चर्चा करें कि आप जौ के आटे के एक एपा के दसवें भाग के लिए किस शब्द या वाक्यांश का उपयोग करेंगे**। ** </w:t>
      </w:r>
      <w:r>
        <w:rPr>
          <w:b/>
          <w:lang w:val="hi_IN" w:bidi="hi_IN"/>
        </w:rPr>
        <w:t>एपा</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 रुकें और समूह में चर्चा करें कि आप अधर्म के लिए किस शब्द या वाक्यांश का उपयोग करेंगे। दोष, या अधर्म के विचार के बारे में अधिक जानकारी के लिए, मुख्य शब्दावली में </w:t>
      </w:r>
      <w:r>
        <w:rPr>
          <w:b/>
          <w:lang w:val="hi_IN" w:bidi="hi_IN"/>
        </w:rPr>
        <w:t>पाप</w:t>
      </w:r>
      <w:r>
        <w:rPr>
          <w:lang w:val="hi_IN" w:bidi="hi_IN"/>
        </w:rPr>
        <w:t xml:space="preserve"> शब्द देखें। आप यहाँ पाप शब्द का उपयोग कर सकते हैं। इस ऑडियो को यहाँ रोकें।</w:t>
      </w:r>
    </w:p>
    <w:p>
      <w:pPr/>
      <w:r>
        <w:rPr>
          <w:lang w:val="hi_IN" w:bidi="hi_IN"/>
        </w:rPr>
      </w:r>
      <w:r>
        <w:rPr>
          <w:lang w:val="hi_IN" w:bidi="hi_IN"/>
        </w:rPr>
        <w:t xml:space="preserve">जब याजक उस स्त्री को यहोवा के सामने प्रस्तुत कर लेता है, तब उसे पवित्र जल लेकर उसे एक मिट्टी के बर्तन, अर्थात मिट्टी के घड़े में रखना चाहिए। तब याजक निवास-स्थान के फर्श से थोड़ी धूल ले और उसे पानी में डाले। पवित्र पानी वह पानी है जिसका उपयोग याजक निवास-स्थान में सेवा करने से पहले अपने आप को धोने के लिए करते हैं। निवास-स्थान वह तम्बू है जहाँ यहोवा लोगों के बीच निवास करता है। तब याजक उस स्त्री के बाल खोल देगा, उसके हाथों में अन्नबलि रखेगा, और अपने हाथ में वह कड़वा पानी पकड़े रहेगा जो श्राप लाता है। श्राप देना तब होता है जब कोई व्यक्ति चाहता है कि किसी दूसरे व्यक्ति के साथ कुछ बुरा हो। इस पानी को कड़वाहट का पानी कहा जाता है जो श्राप लाता है, क्योंकि यदि स्त्री दोषी हो और वह इस पानी को पीए, तो यहोवा के श्राप का उस पर प्रभाव होगा और उसका जीवन कठिन हो जाएगा। श्राप और निवास-स्थान के शब्दों का अनुवाद उसी तरह करें जैसे आपने पहले किया था। यदि आपको अधिक जानकारी की आवश्यकता है, तो </w:t>
      </w:r>
      <w:r>
        <w:rPr>
          <w:b/>
          <w:lang w:val="hi_IN" w:bidi="hi_IN"/>
        </w:rPr>
        <w:t>श्राप</w:t>
      </w:r>
      <w:r>
        <w:rPr>
          <w:lang w:val="hi_IN" w:bidi="hi_IN"/>
        </w:rPr>
        <w:t xml:space="preserve"> और </w:t>
      </w:r>
      <w:r>
        <w:rPr>
          <w:b/>
          <w:lang w:val="hi_IN" w:bidi="hi_IN"/>
        </w:rPr>
        <w:t>निवास-स्थान</w:t>
      </w:r>
      <w:r>
        <w:rPr>
          <w:lang w:val="hi_IN" w:bidi="hi_IN"/>
        </w:rPr>
        <w:t xml:space="preserve"> मुख्य शब्दावली में हैं।</w:t>
      </w:r>
    </w:p>
    <w:p>
      <w:pPr/>
      <w:r>
        <w:rPr>
          <w:lang w:val="hi_IN" w:bidi="hi_IN"/>
        </w:rPr>
      </w:r>
      <w:r>
        <w:rPr>
          <w:lang w:val="hi_IN" w:bidi="hi_IN"/>
        </w:rPr>
        <w:t xml:space="preserve">यहाँ रुकें और समूह में चर्चा करें कि पवित्र पानी और श्राप लाने वाले कड़वाहट के पानी के लिए आप किस शब्द या वाक्यांश का उपयोग करेंगे। याद रखें कि </w:t>
      </w:r>
      <w:r>
        <w:rPr>
          <w:b/>
          <w:lang w:val="hi_IN" w:bidi="hi_IN"/>
        </w:rPr>
        <w:t>पवित्र</w:t>
      </w:r>
      <w:r>
        <w:rPr>
          <w:lang w:val="hi_IN" w:bidi="hi_IN"/>
        </w:rPr>
        <w:t xml:space="preserve"> शब्द मुख्य शब्दावली में है। पवित्र के लिए उसी शब्द का उपयोग करें जिसका उपयोग आपने पिछले भागों में किया है। इस ऑडियो को यहाँ रोकें।</w:t>
      </w:r>
    </w:p>
    <w:p>
      <w:pPr/>
      <w:r>
        <w:rPr>
          <w:lang w:val="hi_IN" w:bidi="hi_IN"/>
        </w:rPr>
      </w:r>
      <w:r>
        <w:rPr>
          <w:lang w:val="hi_IN" w:bidi="hi_IN"/>
        </w:rPr>
        <w:t>तब याजक उस स्त्री से यह शपथ दिलवाएगा कि वह दोषी नहीं है। शपथ एक दृढ़ प्रतिज्ञा होती है, जिसमें व्यक्ति कहता है कि यदि वह अपनी प्रतिज्ञा को पूरा नहीं करेगा, तो यहोवा उसे दण्ड दे सकता है।</w:t>
      </w:r>
    </w:p>
    <w:p>
      <w:pPr/>
      <w:r>
        <w:rPr>
          <w:lang w:val="hi_IN" w:bidi="hi_IN"/>
        </w:rPr>
      </w:r>
      <w:r>
        <w:rPr>
          <w:lang w:val="hi_IN" w:bidi="hi_IN"/>
        </w:rPr>
        <w:t xml:space="preserve">यहाँ रुकें और समूह के रूप में चर्चा करें कि आप शपथ के लिए किस शब्द या वाक्यांश का उपयोग करेंगे। </w:t>
      </w:r>
      <w:r>
        <w:rPr>
          <w:b/>
          <w:lang w:val="hi_IN" w:bidi="hi_IN"/>
        </w:rPr>
        <w:t>शपथ</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जब याजक स्त्री को बताए कि यदि वह दोषी है तो उसके साथ क्या होगा, तब स्त्री कहे, “आमीन**,** आमीन**।” ** आमीन एक अभिव्यक्ति है जिसका अर्थ है “मैं सहमत हूँ” या “यह सच हो जाए।”</w:t>
      </w:r>
    </w:p>
    <w:p>
      <w:pPr/>
      <w:r>
        <w:rPr>
          <w:lang w:val="hi_IN" w:bidi="hi_IN"/>
        </w:rPr>
      </w:r>
      <w:r>
        <w:rPr>
          <w:lang w:val="hi_IN" w:bidi="hi_IN"/>
        </w:rPr>
        <w:t xml:space="preserve">यहाँ रुकें और समूह में चर्चा करें कि आप आमीन के लिए किस शब्द या वाक्यांश का उपयोग करेंगे। अधिक जानकारी के लिए </w:t>
      </w:r>
      <w:r>
        <w:rPr>
          <w:b/>
          <w:lang w:val="hi_IN" w:bidi="hi_IN"/>
        </w:rPr>
        <w:t>आमीन</w:t>
      </w:r>
      <w:r>
        <w:rPr>
          <w:lang w:val="hi_IN" w:bidi="hi_IN"/>
        </w:rPr>
        <w:t xml:space="preserve"> को मुख्य शब्दावली में देखें। इस ऑडियो को यहाँ रोकें।</w:t>
      </w:r>
    </w:p>
    <w:p>
      <w:pPr/>
      <w:r>
        <w:rPr>
          <w:lang w:val="hi_IN" w:bidi="hi_IN"/>
        </w:rPr>
      </w:r>
      <w:r>
        <w:rPr>
          <w:lang w:val="hi_IN" w:bidi="hi_IN"/>
        </w:rPr>
        <w:t>याजक उस श्राप को एक कुण्डलपत्र पर लिखे, और फिर उस कुण्डलपत्र को उस कड़वे पानी में रखे, जिससे श्राप आता है। कुण्डलपत्र एक लंबा कागज़ या अन्य सामग्री होती है जिस पर लोग लिखते हैं और फिर उसे लपेट देते हैं।</w:t>
      </w:r>
    </w:p>
    <w:p>
      <w:pPr/>
      <w:r>
        <w:rPr>
          <w:lang w:val="hi_IN" w:bidi="hi_IN"/>
        </w:rPr>
      </w:r>
      <w:r>
        <w:rPr>
          <w:lang w:val="hi_IN" w:bidi="hi_IN"/>
        </w:rPr>
        <w:t>यहाँ रुकें और समूह में चर्चा करें कि आप कुण्डलपत्र के लिए किस शब्द का उपयोग करेंगे। यदि आवश्यक हो, तो तस्वीर को फिर से देखें। इस ऑडियो को यहाँ रोकें।</w:t>
      </w:r>
    </w:p>
    <w:p>
      <w:pPr/>
      <w:r>
        <w:rPr>
          <w:lang w:val="hi_IN" w:bidi="hi_IN"/>
        </w:rPr>
      </w:r>
      <w:r>
        <w:rPr>
          <w:lang w:val="hi_IN" w:bidi="hi_IN"/>
        </w:rPr>
        <w:t>यह जलन की व्यवस्था है, या जलन के बारे में परमेश्वर की आज्ञा है।</w:t>
      </w:r>
    </w:p>
    <w:p>
      <w:pPr/>
      <w:r>
        <w:rPr>
          <w:lang w:val="hi_IN" w:bidi="hi_IN"/>
        </w:rPr>
      </w:r>
      <w:r>
        <w:rPr>
          <w:lang w:val="hi_IN" w:bidi="hi_IN"/>
        </w:rPr>
        <w:t xml:space="preserve">यहाँ रुकें और एक समूह में चर्चा करें कि आप व्यवस्था के लिए किस शब्द का उपयोग करेंगे। अधिक जानकारी के लिए </w:t>
      </w:r>
      <w:r>
        <w:rPr>
          <w:b/>
          <w:lang w:val="hi_IN" w:bidi="hi_IN"/>
        </w:rPr>
        <w:t>व्यवस्था</w:t>
      </w:r>
      <w:r>
        <w:rPr>
          <w:lang w:val="hi_IN" w:bidi="hi_IN"/>
        </w:rPr>
        <w:t xml:space="preserve"> को मुख्य शब्दावली में देखें। यदि आपने पहले ही बाइबल की किसी अन्य पुस्तक की व्यवस्था का अनुवाद किया है, तो यहाँ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6:1–12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6:1–12 को सुनें और अपने मन में रखें।</w:t>
      </w:r>
    </w:p>
    <w:p>
      <w:pPr/>
      <w:r>
        <w:rPr>
          <w:lang w:val="hi_IN" w:bidi="hi_IN"/>
        </w:rPr>
      </w:r>
      <w:r>
        <w:rPr>
          <w:lang w:val="hi_IN" w:bidi="hi_IN"/>
        </w:rPr>
        <w:t>यदि सम्भव हो, तो गिनती 6:1–12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6:1–12 का ऑडियो संस्करण सबसे आसानी से समझ में आने वाले अनुवाद में सुनें।</w:t>
      </w:r>
    </w:p>
    <w:p>
      <w:pPr/>
      <w:r>
        <w:rPr>
          <w:lang w:val="hi_IN" w:bidi="hi_IN"/>
        </w:rPr>
      </w:r>
      <w:r>
        <w:rPr>
          <w:lang w:val="hi_IN" w:bidi="hi_IN"/>
        </w:rPr>
        <w:t>पिछले भागों में, यहोवा ने मूसा को निर्देश दिया कि वह इस्राएलियों को कनान में रहने के लिए तैयार करे, वह देश जिसे यहोवा ने इस्राएलियों को देने का वादा किया है। यहोवा ने विशेष रूप से मूसा को निर्देश दिया था कि लेवियों को कैसे व्यवस्थित किया जाए। आपको याद होगा कि यहोवा ने लेवियों को अपने याजकों के रूप में विशेष सेवा के लिए चुना और अलग किया था।</w:t>
      </w:r>
    </w:p>
    <w:p>
      <w:pPr/>
      <w:r>
        <w:rPr>
          <w:lang w:val="hi_IN" w:bidi="hi_IN"/>
        </w:rPr>
      </w:r>
      <w:r>
        <w:rPr>
          <w:lang w:val="hi_IN" w:bidi="hi_IN"/>
        </w:rPr>
        <w:t>इस भाग में, यहोवा मूसा को निर्देश देना जारी रखता है। यहोवा उन सभी लोगों के लिए निर्देश देता है जो नाज़ीर की मन्नत मानकर अपने आप को यहोवा का विशेष सेवक बनाकर अलग करना चाहते हैं। इस प्रकार की मन्नत किसी व्यक्ति को एक निश्चित समय के लिए यहोवा की विशेष सेवा के लिए अलग कर देती है। कभी-कभी नाज़ीर अपनी मन्नत पूरे जीवन के लिए लेते हैं, परन्तु सामान्यतः कोई व्यक्ति यह मन्नत एक निश्चित समय के लिए लेता है। नाज़ीरों को कुछ ऐसे नियमों का पालन करना होता है जो याजकों द्वारा पालन किए जाने वाले नियमों के समान होते हैं।</w:t>
      </w:r>
    </w:p>
    <w:p>
      <w:pPr/>
      <w:r>
        <w:rPr>
          <w:lang w:val="hi_IN" w:bidi="hi_IN"/>
        </w:rPr>
      </w:r>
      <w:r>
        <w:rPr>
          <w:lang w:val="hi_IN" w:bidi="hi_IN"/>
        </w:rPr>
        <w:t>जब कोई व्यक्ति मन्नत मानता है, तो इसका अर्थ है कि वह किसी दूसरे व्यक्ति या किसी देवता के लिए कुछ करने का वादा करता है। यदि वे अपनी मन्नत को तोड़ते हैं और जो उन्होंने वादा किया था उसे पूरा नहीं करते, तो जिस व्यक्ति या देवता के लिए उन्होंने मन्नत मानी थी, वह उन्हें दण्ड दे सकता है। जब कोई व्यक्ति नाज़ीर होने की मन्नत मानता है, तो वह एक निश्चित समय के लिए स्वयं को विशेष रूप से यहोवा के प्रति समर्पित करने का वचन देता है। बाइबल के अंग्रेज़ी अनुवादों में, नाज़ीर शब्द उस व्यक्ति के लिए एक उपाधि के रूप में उपयोग किया जाता है जो यह मन्नत मानता है। हालाँकि, मूल भाषा में यह शब्द केवल ऐसे व्यक्ति का वर्णन करता है जो अलग किया गया है। नाज़ीर इस प्रकार याजकों के समान होते हैं कि वे भी विशेष रूप से अलग किए गए होते हैं और यहोवा की सेवा के लिए समर्पित होते हैं।</w:t>
      </w:r>
    </w:p>
    <w:p>
      <w:pPr/>
      <w:r>
        <w:rPr>
          <w:lang w:val="hi_IN" w:bidi="hi_IN"/>
        </w:rPr>
      </w:r>
      <w:r>
        <w:rPr>
          <w:lang w:val="hi_IN" w:bidi="hi_IN"/>
        </w:rPr>
        <w:t>यहाँ रुकें और इस प्रश्न पर समूह में चर्चा करें: आपके समुदाय के लोग किस तरह की मन्नतें मानते हैं? वे यह मन्नत क्यों मानते हैं? किसी ऐसे व्यक्ति के बारे में एक कहानी सुनाएँ जिसे आप जानते हैं, जिसने किसी विशेष उद्देश्य के लिए कुछ करने की मन्नत मानी हो। इस ऑडियो को यहाँ रोकें।</w:t>
      </w:r>
    </w:p>
    <w:p>
      <w:pPr/>
      <w:r>
        <w:rPr>
          <w:lang w:val="hi_IN" w:bidi="hi_IN"/>
        </w:rPr>
      </w:r>
      <w:r>
        <w:rPr>
          <w:lang w:val="hi_IN" w:bidi="hi_IN"/>
        </w:rPr>
        <w:t>यहोवा मूसा से कहता है कि जो व्यक्ति यह विशेष मन्नत करता है, उसे यह दिखाना चाहिए कि वह अन्य इस्राएलियों से अलग किया गया है। यहोवा मूसा को निर्देश देता है कि नाज़ीरों को अपनी अलगाव की स्थिति को दिखाने के लिए तीन बातों से दूर रहना चाहिए: मदिरा और अंगूर से बनी किसी भी वस्तु का सेवन करना, अपने सिर के बाल काटना, और मृत शरीर को छूना। नाज़ीर को पूरे उस समय तक इसी प्रकार जीवन जीना चाहिए, जितने समय के लिए उसने नाज़ीर के रूप में रहने की मन्नत मानी है।</w:t>
      </w:r>
    </w:p>
    <w:p>
      <w:pPr/>
      <w:r>
        <w:rPr>
          <w:lang w:val="hi_IN" w:bidi="hi_IN"/>
        </w:rPr>
      </w:r>
      <w:r>
        <w:rPr>
          <w:lang w:val="hi_IN" w:bidi="hi_IN"/>
        </w:rPr>
        <w:t>यहाँ रुकें और इस प्रश्न पर समूह में चर्चा करें: किसी ऐसे व्यक्ति के बारे में एक कहानी सुनाएँ जो किसी खास तरीके से जिया हो या किसी खास उद्देश्य के लिए कुछ छोड़ दिया हो। आपके समुदाय में लोग खुद को बाकी समुदाय से अलग करने के लिए किन रीति-रिवाजों का पालन करते हैं? इस ऑडियो को यहाँ रोकें।</w:t>
      </w:r>
    </w:p>
    <w:p>
      <w:pPr/>
      <w:r>
        <w:rPr>
          <w:lang w:val="hi_IN" w:bidi="hi_IN"/>
        </w:rPr>
      </w:r>
      <w:r>
        <w:rPr>
          <w:lang w:val="hi_IN" w:bidi="hi_IN"/>
        </w:rPr>
        <w:t>नाज़ीर का पहला चिन्ह यह है कि वह पुरुष या स्त्री अपने आप को दाखमधु और किसी भी अन्य मदिरा से अलग रखे, अर्थात उसका सेवन न करे। नाज़ीर को अंगूर से बना सिरका, या दाखमधु या किसी अन्य मदिरा से बना कोई भी किण्वित पेय नहीं पीना चाहिए।</w:t>
      </w:r>
    </w:p>
    <w:p>
      <w:pPr/>
      <w:r>
        <w:rPr>
          <w:lang w:val="hi_IN" w:bidi="hi_IN"/>
        </w:rPr>
      </w:r>
      <w:r>
        <w:rPr>
          <w:lang w:val="hi_IN" w:bidi="hi_IN"/>
        </w:rPr>
        <w:t>दाखमधु किण्वित अंगूर का रस होता है जिसमें मादक होता है। अंगूर छोटे, गोल फल होते हैं जो बेल पर गुच्छों में उगते हैं। अंगूरों के अंदर बीज होते हैं और उनकी पतली लाल या हरी छिलके होते हैं जिन्हें खाया जा सकता है। लोग अंगूरों को ताज़ा या सूखा खाते थे। लोग ताजा अंगूर का रस भी पीते थे या उसे दाखमधु में किण्वित कर देते थे। जब दाखमधु अधिक समय तक किण्वित रहता था, तब यह खट्टा सिरका बन जाता था जिसका उपयोग खाना पकाने में किया जा सकता था। लोग अन्य फलों या जौ और गेहूँ जैसे अनाजों को किण्वित करके अन्य मादक पेय बनाते थे। इस प्रकार के मादक पेय को भी और किण्वित करके खट्टा सिरका बनाया जा सकता था।</w:t>
      </w:r>
    </w:p>
    <w:p>
      <w:pPr/>
      <w:r>
        <w:rPr>
          <w:lang w:val="hi_IN" w:bidi="hi_IN"/>
        </w:rPr>
      </w:r>
      <w:r>
        <w:rPr>
          <w:lang w:val="hi_IN" w:bidi="hi_IN"/>
        </w:rPr>
        <w:t xml:space="preserve">यहाँ रुकें और समूह के रूप में </w:t>
      </w:r>
      <w:r>
        <w:rPr>
          <w:b/>
          <w:lang w:val="hi_IN" w:bidi="hi_IN"/>
        </w:rPr>
        <w:t>अंगूर की बेल पर लगे अंगूरों</w:t>
      </w:r>
      <w:r>
        <w:rPr>
          <w:lang w:val="hi_IN" w:bidi="hi_IN"/>
        </w:rPr>
        <w:t xml:space="preserve"> की एक तस्वीर को देखें। इस ऑडियो को यहाँ रोकें।</w:t>
      </w:r>
    </w:p>
    <w:p>
      <w:pPr/>
      <w:r>
        <w:rPr>
          <w:lang w:val="hi_IN" w:bidi="hi_IN"/>
        </w:rPr>
      </w:r>
      <w:r>
        <w:rPr>
          <w:lang w:val="hi_IN" w:bidi="hi_IN"/>
        </w:rPr>
        <w:t>यहोवा मूसा को इस बात पर बल देकर बताता है कि नाज़ीर को किसी भी रूप में अंगूर से अलग रहना चाहिए। नाज़ीर को किसी भी प्रकार का तरल, जैसे अंगूर से बना रस, नहीं पीना चाहिए, और उन्हें ताज़े या सूखे अंगूर भी नहीं खाने चाहिए, यहाँ तक कि अंगूर के बीज या उसका छिलका भी नहीं। यह प्रतिबंध यहोवा की ओर से नाज़ीर के लिए दिया गया एक निर्देश है, जो इस बात का प्रतीक है कि वह अन्य इस्राएलियों से अलग है और पूरी तरह से यहोवा के प्रति समर्पित है।</w:t>
      </w:r>
    </w:p>
    <w:p>
      <w:pPr/>
      <w:r>
        <w:rPr>
          <w:lang w:val="hi_IN" w:bidi="hi_IN"/>
        </w:rPr>
      </w:r>
      <w:r>
        <w:rPr>
          <w:lang w:val="hi_IN" w:bidi="hi_IN"/>
        </w:rPr>
        <w:t>यहाँ रुकें और इस प्रश्न पर समूह में चर्चा करें: आपके समुदाय में लोग आमतौर पर कौन से भोजन खाते हैं? आपके समुदाय में कौन से भोजन महत्वपूर्ण हैं और उनका विशेष अर्थ है? यदि कोई व्यक्ति उस भोजन को खाना कुछ समय के लिए छोड़ दे तो आप क्या सोचेंगे? इस ऑडियो को यहाँ रोकें।</w:t>
      </w:r>
    </w:p>
    <w:p>
      <w:pPr/>
      <w:r>
        <w:rPr>
          <w:lang w:val="hi_IN" w:bidi="hi_IN"/>
        </w:rPr>
      </w:r>
      <w:r>
        <w:rPr>
          <w:lang w:val="hi_IN" w:bidi="hi_IN"/>
        </w:rPr>
        <w:t>नाज़ीर का दूसरा चिन्ह यह है कि जब तक वह अलग रहने की मन्नत में है, तब तक वह अपने सिर के बालों को उस्तरे से न मुंडवाए और न कटवाए, क्योंकि उसके बाल एक ऐसा चिन्ह हैं जिसे हर कोई देख सकता है। उस्तरा एक तेज़ औज़ार होता है, जो चाकू के समान होता है और बाल काटने या दाढ़ी बनाने के लिए उपयोग किया जाता है। यहोवा मूसा से कहता है कि जो कोई नाज़ीर होने की मन्नत मानता है, वह पवित्र होगा और उन्हें अपने बाल लंबे बढ़ने देना चाहिए।</w:t>
      </w:r>
    </w:p>
    <w:p>
      <w:pPr/>
      <w:r>
        <w:rPr>
          <w:lang w:val="hi_IN" w:bidi="hi_IN"/>
        </w:rPr>
      </w:r>
      <w:r>
        <w:rPr>
          <w:lang w:val="hi_IN" w:bidi="hi_IN"/>
        </w:rPr>
        <w:t>नाज़ीर का तीसरा चिन्ह यह है कि जितने दिनों तक वह यहोवा के लिए अलग रखा गया है, वह किसी भी मृत शरीर के पास न जाए। केवल मृत शरीर के पास होना ही नाज़ीर को अशुद्ध कर देता है और वह फिर यहोवा की सेवा करने के योग्य नहीं रहता। चाहे वह मृत शरीर नाज़ीर के पिता, माता, भाई या बहन का ही क्यों न हो, फिर भी उसे उस मृत शरीर के पास नहीं जाना चाहिए, क्योंकि मृत शरीर नाज़ीर को अशुद्ध कर देगा। अशुद्ध होने का अर्थ यह नहीं है कि शारीरिक रूप से अशुद्ध होना, बल्कि परमेश्वर की सेवा के लिए अयोग्य हो जाना है। नाज़ीर तब तक मिलापवाले तम्बू में यहोवा की आराधना नहीं कर सकता, जब तक कि वह फिर से शुद्ध न हो जाए।</w:t>
      </w:r>
    </w:p>
    <w:p>
      <w:pPr/>
      <w:r>
        <w:rPr>
          <w:lang w:val="hi_IN" w:bidi="hi_IN"/>
        </w:rPr>
      </w:r>
      <w:r>
        <w:rPr>
          <w:lang w:val="hi_IN" w:bidi="hi_IN"/>
        </w:rPr>
        <w:t>यहोवा समझाता है कि मृत शरीर नाज़ीर को इसलिए अशुद्ध करता है, क्योंकि यहोवा के लिए उसका अलग किया जाना उसके सिर पर है। इसका अर्थ है कि यदि कोई पुरुष या स्त्री नाज़ीर के रूप में जीवन जी रहा है, तो उसके सिर के लंबे बाल उसकी पवित्रता और यहोवा के प्रति उसके विशेष समर्पण का प्रतीक हैं; परन्तु मृत शरीर उस व्यक्ति की पवित्र अवस्था को यहोवा के सामने अशुद्ध कर देता है।</w:t>
      </w:r>
    </w:p>
    <w:p>
      <w:pPr/>
      <w:r>
        <w:rPr>
          <w:lang w:val="hi_IN" w:bidi="hi_IN"/>
        </w:rPr>
      </w:r>
      <w:r>
        <w:rPr>
          <w:lang w:val="hi_IN" w:bidi="hi_IN"/>
        </w:rPr>
        <w:t>फिर यहोवा मूसा को बताता है कि यदि नाज़ीर अनजाने में किसी मृत शरीर के पास आ जाए, तो उसे फिर से शुद्ध होने के लिए क्या करना चाहिए। यदि किसी नाज़ीर के पास अचानक कोई मर जाए, तो उसके बाल, जो यहोवा के प्रति उसकी मन्नत का प्रतीक थे, विधिवत अशुद्ध हो जाते हैं। जब ऐसा होता है, तब नाज़ीर को अपने शुद्धिकरण के दिन अपना सिर मुंडवाना चाहिए। वह दिन उनके अशुद्ध होने के बाद से सातवाँ दिन है।</w:t>
      </w:r>
    </w:p>
    <w:p>
      <w:pPr/>
      <w:r>
        <w:rPr>
          <w:lang w:val="hi_IN" w:bidi="hi_IN"/>
        </w:rPr>
      </w:r>
      <w:r>
        <w:rPr>
          <w:lang w:val="hi_IN" w:bidi="hi_IN"/>
        </w:rPr>
        <w:t>जिस दिन नाज़ीर अशुद्ध हुआ, उसके आठवें दिन उसे अपनी शुद्धि के लिए मिलापवाले तम्बू के द्वार पर याजक के पास बलिदान लाना चाहिए। नाज़ीर को दो पेंडुकी या दो कबूतर लाने चाहिए। याजक एक पक्षी को पापबलि या शुद्धिकरण बलि के रूप में और दूसरे पक्षी को होमबलि के रूप में चढ़ाएगा। पापबलि, या शुद्धिकरण का बलिदान, नाज़ीर को फिर से विधिवत शुद्ध बना देता है। होमबलि को संपूर्ण होमबलि भी कहा जाता है क्योंकि याजक पूरे पशु को जला देता था। याजक इस बलिदान को भी एक विधिवत अर्पण के रूप में चढ़ाता था, ताकि नाज़ीर फिर से विधिवत शुद्ध हो सके।</w:t>
      </w:r>
    </w:p>
    <w:p>
      <w:pPr/>
      <w:r>
        <w:rPr>
          <w:lang w:val="hi_IN" w:bidi="hi_IN"/>
        </w:rPr>
      </w:r>
      <w:r>
        <w:rPr>
          <w:lang w:val="hi_IN" w:bidi="hi_IN"/>
        </w:rPr>
        <w:t xml:space="preserve">यहाँ रुकें और समूह के रूप में </w:t>
      </w:r>
      <w:r>
        <w:rPr>
          <w:b/>
          <w:lang w:val="hi_IN" w:bidi="hi_IN"/>
        </w:rPr>
        <w:t>पेंडुकी</w:t>
      </w:r>
      <w:r>
        <w:rPr>
          <w:lang w:val="hi_IN" w:bidi="hi_IN"/>
        </w:rPr>
        <w:t xml:space="preserve">और </w:t>
      </w:r>
      <w:r>
        <w:rPr>
          <w:b/>
          <w:lang w:val="hi_IN" w:bidi="hi_IN"/>
        </w:rPr>
        <w:t>कबूतर</w:t>
      </w:r>
      <w:r>
        <w:rPr>
          <w:lang w:val="hi_IN" w:bidi="hi_IN"/>
        </w:rPr>
        <w:t xml:space="preserve"> की एक तस्वीर देखें। इस ऑडियो को यहाँ रोकें।</w:t>
      </w:r>
    </w:p>
    <w:p>
      <w:pPr/>
      <w:r>
        <w:rPr>
          <w:lang w:val="hi_IN" w:bidi="hi_IN"/>
        </w:rPr>
      </w:r>
      <w:r>
        <w:rPr>
          <w:lang w:val="hi_IN" w:bidi="hi_IN"/>
        </w:rPr>
        <w:t>याजक नाज़ीर के लिए प्रायश्चित करने के लिए इन बलिदानों को चढ़ाता है, क्योंकि वह मृत शरीर के पास जाने के कारण पापी ठहरा और अशुद्ध हो गया, जिससे वह यहोवा की आराधना करने के योग्य नहीं रहा। इस भाग में, नाज़ीर ने ऐसा पाप नहीं किया जो परमेश्वर की नैतिक व्यवस्था का उल्लंघन करता हो। परन्तु नाज़ीर यहोवा के लिए पवित्र बने रहने में असफल रहा। इस असफलता ने नाज़ीर को विधिवत अशुद्ध बना दिया। आपको याद होगा कि जब याजक किसी के लिए प्रायश्चित करता है, तो वह प्रायः उस व्यक्ति को शुद्ध करने के लिए पशु का बलिदान चढ़ाता है, ताकि वह व्यक्ति फिर से विधिवत शुद्ध हो सके और यहोवा के साथ सही संबंध स्थापित कर सके।</w:t>
      </w:r>
    </w:p>
    <w:p>
      <w:pPr/>
      <w:r>
        <w:rPr>
          <w:lang w:val="hi_IN" w:bidi="hi_IN"/>
        </w:rPr>
      </w:r>
      <w:r>
        <w:rPr>
          <w:lang w:val="hi_IN" w:bidi="hi_IN"/>
        </w:rPr>
        <w:t>यहाँ रुकें और इस प्रश्न पर समूह में चर्चा करें: आपके समुदाय में लोग अशुद्धता से निपटने और उस व्यक्ति को परमेश्वर के साथ अच्छे संबंध में पुनर्स्थापित करने के लिए किस प्रकार के अनुष्ठान या गतिविधियाँ करते हैं? इस ऑडियो को यहाँ रोकें।</w:t>
      </w:r>
    </w:p>
    <w:p>
      <w:pPr/>
      <w:r>
        <w:rPr>
          <w:lang w:val="hi_IN" w:bidi="hi_IN"/>
        </w:rPr>
      </w:r>
      <w:r>
        <w:rPr>
          <w:lang w:val="hi_IN" w:bidi="hi_IN"/>
        </w:rPr>
        <w:t>उसी दिन जब याजक बलिदान चढ़ाएगा, तब वह पुरुष या स्त्री अपने आप को यहोवा के लिए पवित्र होने के लिए फिर से समर्पित करेगा। उनकी पिछली मन्नत के दिन गिने नहीं जाएँगे। नाज़ीर को उतने पूरे दिनों तक जीवन बिताना होगा, जितने दिनों के लिए उसने प्रारम्भ में नाज़ीर होने की मन्नत मानी थी।</w:t>
      </w:r>
    </w:p>
    <w:p>
      <w:pPr/>
      <w:r>
        <w:rPr>
          <w:lang w:val="hi_IN" w:bidi="hi_IN"/>
        </w:rPr>
      </w:r>
      <w:r>
        <w:rPr>
          <w:lang w:val="hi_IN" w:bidi="hi_IN"/>
        </w:rPr>
        <w:t>जिस दिन व्यक्ति फिर से अपने आप को यहोवा के लिए अलग करता है, उस दिन उसे एक वर्ष का मेढ़ा, जो एक नर भेड़ है, याजक के पास लाना चाहिए, ताकि वह उसे दोषबलि या प्रायश्चित्त बलिदान के रूप में चढ़ाए।</w:t>
      </w:r>
    </w:p>
    <w:p>
      <w:pPr/>
      <w:r>
        <w:rPr>
          <w:lang w:val="hi_IN" w:bidi="hi_IN"/>
        </w:rPr>
      </w:r>
      <w:r>
        <w:rPr>
          <w:lang w:val="hi_IN" w:bidi="hi_IN"/>
        </w:rPr>
        <w:t xml:space="preserve">यहाँ रुकें और समूह में </w:t>
      </w:r>
      <w:r>
        <w:rPr>
          <w:b/>
          <w:lang w:val="hi_IN" w:bidi="hi_IN"/>
        </w:rPr>
        <w:t>एक साल के नर भेड़</w:t>
      </w:r>
      <w:r>
        <w:rPr>
          <w:lang w:val="hi_IN" w:bidi="hi_IN"/>
        </w:rPr>
        <w:t xml:space="preserve"> की तस्वीर देखें। इस ऑडियो को यहाँ रोकें।</w:t>
      </w:r>
    </w:p>
    <w:p>
      <w:pPr/>
      <w:r>
        <w:rPr>
          <w:lang w:val="hi_IN" w:bidi="hi_IN"/>
        </w:rPr>
      </w:r>
      <w:r>
        <w:rPr>
          <w:lang w:val="hi_IN" w:bidi="hi_IN"/>
        </w:rPr>
        <w:t>प्रायश्चित्त बलिदान वह बलिदान है जो यहोवा को इस कारण दिया जाता है कि व्यक्ति अब पवित्र नहीं रहा, और इस प्रकार वह उसकी भरपाई करता है। कुछ अनुवाद इस बलिदान को दोषबलि कहते हैं, क्योंकि इसका उद्देश्य यहोवा के सामने व्यक्ति के दोष को दूर करना और उसे फिर से निर्दोष स्थिति में स्थापित करना था। यह बलिदान उत्सव का बलिदान है। नाज़ीर अब विधिवत शुद्ध हो गया है, परन्तु उसे यहोवा के साथ अपना संबंध फिर से बहाल करना आवश्यक है। प्रायश्चित बलिदान नाज़ीर को फिर से यहोवा के साथ संबंध में स्थापित करता है।</w:t>
      </w:r>
    </w:p>
    <w:p>
      <w:pPr/>
      <w:r>
        <w:rPr>
          <w:lang w:val="hi_IN" w:bidi="hi_IN"/>
        </w:rPr>
      </w:r>
      <w:r>
        <w:rPr>
          <w:lang w:val="hi_IN" w:bidi="hi_IN"/>
        </w:rPr>
        <w:t>यद्यपि नाज़ीर ने जानबूझकर स्वयं को अशुद्ध नहीं किया था, फिर भी उसे यहोवा का पवित्र सेवक फिर से बनने के लिए ये सभी बलिदान चढ़ाने आवश्यक थे। जब याजक नाज़ीर के बलिदानों को यहोवा के लिए अर्पित करता है, और नाज़ीर अपनी मन्नत के लिए स्वयं को फिर से समर्पित करते हैं, तब वे फिर से पवित्र और विधिवत शुद्ध अवस्था में आ जाते हैं।</w:t>
      </w:r>
      <w:r>
        <w:rPr>
          <w:lang w:val="hi_IN" w:bidi="hi_IN"/>
        </w:rPr>
      </w:r>
    </w:p>
    <w:p>
      <w:pPr>
        <w:pStyle w:val="Heading3"/>
      </w:pPr>
      <w:r>
        <w:rPr>
          <w:lang w:val="hi_IN" w:bidi="hi_IN"/>
        </w:rPr>
        <w:t>घटनाओं को समझाना</w:t>
      </w:r>
    </w:p>
    <w:p>
      <w:pPr/>
      <w:r>
        <w:rPr>
          <w:lang w:val="hi_IN" w:bidi="hi_IN"/>
        </w:rPr>
      </w:r>
      <w:r>
        <w:rPr>
          <w:lang w:val="hi_IN" w:bidi="hi_IN"/>
        </w:rPr>
        <w:t>गिनती 6:1–12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निर्देश देता है कि वह इस्राएलियों को यहोवा की वे आज्ञाएँ बताए जो किसी पुरुष या स्त्री द्वारा एक विशेष प्रकार की मन्नत मानकर यहोवा के लिए अलग ठहराए जाने और पवित्र होने से संबंधित हैं।</w:t>
      </w:r>
    </w:p>
    <w:p>
      <w:pPr/>
      <w:r>
        <w:rPr>
          <w:lang w:val="hi_IN" w:bidi="hi_IN"/>
        </w:rPr>
      </w:r>
      <w:r>
        <w:rPr>
          <w:b/>
          <w:lang w:val="hi_IN" w:bidi="hi_IN"/>
        </w:rPr>
        <w:t>दूसरे दृश्य में:</w:t>
      </w:r>
      <w:r>
        <w:rPr>
          <w:lang w:val="hi_IN" w:bidi="hi_IN"/>
        </w:rPr>
        <w:t xml:space="preserve"> यहोवा मूसा को यह निर्देश देता है कि यदि कोई नाज़ीर, अर्थात वह पुरुष या स्त्री जो यह विशेष मन्नत मानता है, अनजाने में किसी मृत शरीर के पास आकर अशुद्ध हो जाए, तो उसे क्या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नाज़ीर पुरुष या स्त्री</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नाज़ीर को नाज़ीर के रूप में रहते हुए क्या नहीं करना चाहिए, नाज़ीर को बलिदान चढ़ाने के लिए कहाँ जाना चाहिए, नाज़ीर किस प्रकार किसी मृत शरीर के कारण अशुद्ध हो सकता है, और याजक को नाज़ीर के लिए क्या करना चाहिए।</w:t>
      </w:r>
    </w:p>
    <w:p>
      <w:pPr/>
      <w:r>
        <w:rPr>
          <w:lang w:val="hi_IN" w:bidi="hi_IN"/>
        </w:rPr>
      </w:r>
      <w:r>
        <w:rPr>
          <w:lang w:val="hi_IN" w:bidi="hi_IN"/>
        </w:rPr>
        <w:t>यह कहानी उस बात का वर्णन करती है जो यहोवा ने मूसा से कही कि वह इस्राएलियों को बताए। यहोवा सीधे मूसा से बात कर रहा है। यहोवा मूसा को यह निर्देश देना जारी रखता है कि इस्राएलियों को कैसे रहना चाहिए और अपने समुदाय को कैसे व्यवस्थित करना चाहिए।</w:t>
      </w:r>
    </w:p>
    <w:p>
      <w:pPr/>
      <w:r>
        <w:rPr>
          <w:lang w:val="hi_IN" w:bidi="hi_IN"/>
        </w:rPr>
      </w:r>
      <w:r>
        <w:rPr>
          <w:lang w:val="hi_IN" w:bidi="hi_IN"/>
        </w:rPr>
        <w:t>पहले दृश्य में, यहोवा मूसा को नाज़ीर के रूप में अलग किए जाने की आवश्यकताओं के बारे में निर्देश देता है। यहोवा मूसा से कहता है कि यदि कोई पुरुष या स्त्री नाज़ीर के रूप में अलग ठहराए जाने की मन्नत माने, तो नाज़ीर को अपनी मन्नत की पूरी अवधि के दौरान तीन बातों से दूर रहकर अपने अलग ठहराए जाने को दिखाना चाहिए। यहोवा अपनी प्रत्येक आज्ञा की शुरुआत नाज़ीरों के लिए इस वाक्यांश से करता है—“उसकी मन्नत के सारे दिनों तक।” यहोवा इस वाक्यांश को दोहराता है ताकि इस बात पर बल दिया जा सके कि नाज़ीरों को अपनी मन्नत की पूरी अवधि के दौरान यहोवा की आज्ञाओं का पालन करना चाहिए।</w:t>
      </w:r>
    </w:p>
    <w:p>
      <w:pPr/>
      <w:r>
        <w:rPr>
          <w:lang w:val="hi_IN" w:bidi="hi_IN"/>
        </w:rPr>
      </w:r>
      <w:r>
        <w:rPr>
          <w:lang w:val="hi_IN" w:bidi="hi_IN"/>
        </w:rPr>
        <w:t>यहोवा की नाज़ीरों के लिए पहली आज्ञा यह है कि वे अलग ठहराए जाने के चिन्ह के रूप में दाखमधु या किसी भी प्रकार का मद्यपान न करें। नाज़ीर को दाखमधु या किसी अन्य मादक पेय से बना सिरका या किण्वित पेय भी नहीं पीना चाहिए। यहोवा मूसा को इस बात पर बल देकर बताता है कि नाज़ीर को किसी भी रूप में अंगूर से अलग रहना चाहिए। नाज़ीर को अंगूर से बना कोई भी पेय, जैसे रस, नहीं पीना चाहिए, और न ही उसे ताज़े या सूखे अंगूर खाने चाहिए। जब तक नाज़ीर अलग ठहराया गया है, उस पूरे समय में वह पुरुष या स्त्री अंगूर की बेल से उत्पन्न किसी भी वस्तु को नहीं खाएगा, यहाँ तक कि अंगूर के बीज या छिलके भी नहीं।</w:t>
      </w:r>
    </w:p>
    <w:p>
      <w:pPr/>
      <w:r>
        <w:rPr>
          <w:lang w:val="hi_IN" w:bidi="hi_IN"/>
        </w:rPr>
      </w:r>
      <w:r>
        <w:rPr>
          <w:lang w:val="hi_IN" w:bidi="hi_IN"/>
        </w:rPr>
        <w:t>नाज़ीर की मन्नत के पूरे समय के दौरान, जब वह अलग ठहराया गया है, उसे अपने सिर के बालों पर उस्तरा नहीं चलाने देना चाहिए और न ही अपने बाल कटवाने चाहिए। जो कोई नाज़ीर की मन्नत का पालन करेगा, वह पवित्र होगा, और उन्हें अपने बाल लंबे समय तक बढ़ने देना होगा।</w:t>
      </w:r>
    </w:p>
    <w:p>
      <w:pPr/>
      <w:r>
        <w:rPr>
          <w:lang w:val="hi_IN" w:bidi="hi_IN"/>
        </w:rPr>
      </w:r>
      <w:r>
        <w:rPr>
          <w:lang w:val="hi_IN" w:bidi="hi_IN"/>
        </w:rPr>
        <w:t>जितने दिन नाज़ीर यहोवा के लिए अलग ठहराया गया है, उन सभी दिनों में वे किसी मृत शरीर के पास नहीं जाएँगे। चाहे वह मृत शरीर नाज़ीर के पिता, माता, भाई या बहन का ही क्यों न हो, नाज़ीर को उस मृत शरीर के पास नहीं जाना चाहिए और न ही उस शव के कारण धार्मिक रूप से अशुद्ध होना चाहिए, क्योंकि यहोवा के लिए अलग ठहराया जाना उसके सिर पर है। इसका अर्थ है कि यदि कोई पुरुष या स्त्री नाज़ीर के रूप में जीवन जी रहा है, तो उसके सिर के लंबे बाल उसकी पवित्रता और यहोवा के प्रति उसके विशेष समर्पण का प्रतीक हैं; परन्तु मृत शरीर उस व्यक्ति की पवित्र अवस्था को यहोवा के सामने अशुद्ध कर देता है। जितने दिन नाज़ीर अलग ठहराया गया है, उन सभी दिनों में वह यहोवा के लिए पवित्र होता है।</w:t>
      </w:r>
    </w:p>
    <w:p>
      <w:pPr/>
      <w:r>
        <w:rPr>
          <w:lang w:val="hi_IN" w:bidi="hi_IN"/>
        </w:rPr>
      </w:r>
      <w:r>
        <w:rPr>
          <w:lang w:val="hi_IN" w:bidi="hi_IN"/>
        </w:rPr>
        <w:t>दूसरे दृश्य में, यहोवा मूसा से कहता है कि यदि कोई नाज़ीर मृत शरीर के पास जाने के कारण विधिवत अशुद्ध हो जाए, तो उसे शुद्ध होने के लिए क्या करना चाहिए। यदि किसी नाज़ीर के पास अचानक कोई मर जाए, तो उस नाज़ीर को अपनी शुद्धि के दिन, अर्थात सातवें दिन, अपना सिर मुंडवाना चाहिए।</w:t>
      </w:r>
    </w:p>
    <w:p>
      <w:pPr/>
      <w:r>
        <w:rPr>
          <w:lang w:val="hi_IN" w:bidi="hi_IN"/>
        </w:rPr>
      </w:r>
      <w:r>
        <w:rPr>
          <w:lang w:val="hi_IN" w:bidi="hi_IN"/>
        </w:rPr>
        <w:t>यहाँ रुकें और कहानी के इस भाग का अभिनय एक समूह के रूप में करें। इस ऑडियो को यहाँ रोकें।</w:t>
      </w:r>
    </w:p>
    <w:p>
      <w:pPr/>
      <w:r>
        <w:rPr>
          <w:lang w:val="hi_IN" w:bidi="hi_IN"/>
        </w:rPr>
      </w:r>
      <w:r>
        <w:rPr>
          <w:lang w:val="hi_IN" w:bidi="hi_IN"/>
        </w:rPr>
        <w:t>जिस दिन नाज़ीर अशुद्ध हुआ उससे आठवें दिन, उसे मिलापवाले तम्बू के द्वार पर याजक के पास बलिदान लाना चाहिए। नाज़ीर को दो पेंडुकी या दो कबूतर लाने चाहिए। याजक एक पक्षी को पापबलि या शुद्धिकरण बलि के रूप में और दूसरे पक्षी को होमबलि के रूप में चढ़ाएगा। याजक उन बलिदानों को अर्पित करेगा ताकि नाज़ीर के लिए प्रायश्चित हो सके, क्योंकि वह मृत शरीर के पास जाने से अशुद्ध हो गया और उसने पाप किया।</w:t>
      </w:r>
    </w:p>
    <w:p>
      <w:pPr/>
      <w:r>
        <w:rPr>
          <w:lang w:val="hi_IN" w:bidi="hi_IN"/>
        </w:rPr>
      </w:r>
      <w:r>
        <w:rPr>
          <w:lang w:val="hi_IN" w:bidi="hi_IN"/>
        </w:rPr>
        <w:t xml:space="preserve">यहाँ रुकें और समूह के रूप में </w:t>
      </w:r>
      <w:r>
        <w:rPr>
          <w:lang w:val="hi_IN" w:bidi="hi_IN"/>
        </w:rPr>
        <w:t>मिलापवाले तम्बू और उस स्थान जहाँ याजक बलिदान चढ़ाता था</w:t>
      </w:r>
      <w:r>
        <w:rPr>
          <w:lang w:val="hi_IN" w:bidi="hi_IN"/>
        </w:rPr>
        <w:t xml:space="preserve"> की तस्वीर देखें। फिर कहानी के इस भाग का अभिनय एक समूह के रूप में करें। इस ऑडियो को यहाँ रोकें।</w:t>
      </w:r>
    </w:p>
    <w:p>
      <w:pPr/>
      <w:r>
        <w:rPr>
          <w:lang w:val="hi_IN" w:bidi="hi_IN"/>
        </w:rPr>
      </w:r>
      <w:r>
        <w:rPr>
          <w:lang w:val="hi_IN" w:bidi="hi_IN"/>
        </w:rPr>
        <w:t>उसी दिन जब याजक बलिदान चढ़ाता है, नाज़ीर को अपने नाज़ीर होने की मन्नत के पूरे समय के लिए फिर से स्वयं को समर्पित करना चाहिए। इस भाग में बार-बार दोहराया जाना इस बात पर जोर देता है कि जब नाज़ीर शुद्ध हो जाए, तो उसे अपनी मन्नत के पूरे समय के लिए फिर से नाज़ीर के रूप में जीवन जीने के लिए स्वयं को पुनः समर्पित करना चाहिए, जैसा उसने शुरुआत में प्रतिज्ञा करते समय ठहराया था। जिस दिन व्यक्ति फिर से अपने आप को यहोवा के लिए अलग करता है, उस दिन उसे एक वर्ष का नर भेड़ याजक के पास लाना चाहिए, ताकि वह उसे दोषबलि, अपराध या क्षतिपूर्ति का बलिदान के रूप में चढ़ाए। तब नाज़ीर अपने समर्पण की पूरी अवधि के लिए फिर से यहोवा के लिए पवित्र हो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6:1–12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एक याजक</w:t>
      </w:r>
    </w:p>
    <w:p>
      <w:pPr>
        <w:pStyle w:val="ListBullet"/>
        <w:spacing w:line="240" w:lineRule="auto"/>
        <w:ind w:left="720"/>
      </w:pPr>
      <w:r>
        <w:rPr>
          <w:lang w:val="hi_IN" w:bidi="hi_IN"/>
        </w:rPr>
      </w:r>
      <w:r>
        <w:rPr>
          <w:lang w:val="hi_IN" w:bidi="hi_IN"/>
        </w:rPr>
        <w:t>एक नाज़ीर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ने मूसा से कहा कि वह इस्राएलियों से बात करे और उन्हें ये निर्देश बताए।</w:t>
      </w:r>
    </w:p>
    <w:p>
      <w:pPr/>
      <w:r>
        <w:rPr>
          <w:lang w:val="hi_IN" w:bidi="hi_IN"/>
        </w:rPr>
      </w:r>
      <w:r>
        <w:rPr>
          <w:lang w:val="hi_IN" w:bidi="hi_IN"/>
        </w:rPr>
        <w:t>पहले दृश्य में, यहोवा मूसा से कहता है कि यदि कोई पुरुष या स्त्री यहोवा के लिए नाज़ीर के रूप में अलग होने की कोई असाधारण, या विशेष मन्नत माने, तो उस व्यक्ति को दाखरस या मदिरा नहीं पीना चाहिए। नाज़ीर को दाखरस या किसी अन्य मादक पेय से बना सिरका भी नहीं पीना चाहिए। यहोवा मूसा को इस बात पर बल देकर बताता है कि नाज़ीर को किसी भी रूप में अंगूर से अलग रहना चाहिए। नाज़ीर को अंगूर से बनी किसी भी वस्तु को नहीं पीना चाहिए और न ही ताज़े या सूखे अंगूर खाने चाहिए। जब तक नाज़ीर अलग ठहराया गया है, उस पूरे समय में वह पुरुष या स्त्री अंगूर की बेल से उत्पन्न किसी भी वस्तु को नहीं खाएगा, यहाँ तक कि अंगूर के बीज या छिलके भी नहीं।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“दाखरस और अंगूर हमारे लिए सामान्य और महत्वपूर्ण भोजन हैं, इसलिए यह अजीब लगता है,” या, “यहोवा सच में इस बात पर जोर दे रहा है कि जो व्यक्ति यह मन्नत करता है, उसे अंगूर से बना कोई भी चीज़ न खाना और न ही पीना चाहिए,” या, “यह मन्नत बहुत विशेष होनी चाहिए।”</w:t>
      </w:r>
    </w:p>
    <w:p>
      <w:pPr>
        <w:pStyle w:val="ListBullet"/>
        <w:spacing w:line="240" w:lineRule="auto"/>
        <w:ind w:left="720"/>
      </w:pPr>
      <w:r>
        <w:rPr>
          <w:lang w:val="hi_IN" w:bidi="hi_IN"/>
        </w:rPr>
      </w:r>
      <w:r>
        <w:rPr>
          <w:lang w:val="hi_IN" w:bidi="hi_IN"/>
        </w:rPr>
        <w:t>नाटक जारी रखें।</w:t>
      </w:r>
    </w:p>
    <w:p>
      <w:pPr>
        <w:pStyle w:val="ListBullet"/>
        <w:spacing w:line="240" w:lineRule="auto"/>
        <w:ind w:left="720"/>
      </w:pPr>
      <w:r>
        <w:rPr>
          <w:lang w:val="hi_IN" w:bidi="hi_IN"/>
        </w:rPr>
      </w:r>
      <w:r>
        <w:rPr>
          <w:lang w:val="hi_IN" w:bidi="hi_IN"/>
        </w:rPr>
        <w:t>नाज़ीर की भूमिका निभाने वाले व्यक्ति से पूछें, "आप क्या महसूस कर रहे हैं या क्या सोच रहे हैं?" वह व्यक्ति इस तरह उत्तर दे सकता है: "दाखरस और अंगूर हमारे लिए सामान्य और महत्वपूर्ण भोजन हैं। यह कठिन होगा!" या, "मैं देख सकता हूँ कि यह मन्नत बहुत गंभीर है—मैं सचमुच यहोवा पर ध्यान केंद्रित करना चाहता हूँ," या, "यह मन्नत अवश्य ही बहुत विशेष होगी। मुझे चिंता है कि इसे बनाए रखना कठिन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नाज़ीर की मन्नत के पूरे समय के दौरान, जब वह अलग ठहराया गया है, उसे अपने सिर के बालों पर उस्तरा नहीं चलाने देना चाहिए और न ही अपने बाल कटवाने चाहिए। जो कोई नाज़ीर की मन्नत का पालन करेगा, वह पवित्र होगा, और उन्हें अपने बाल लंबे समय तक बढ़ने देना होगा।</w:t>
      </w:r>
    </w:p>
    <w:p>
      <w:pPr/>
      <w:r>
        <w:rPr>
          <w:lang w:val="hi_IN" w:bidi="hi_IN"/>
        </w:rPr>
      </w:r>
      <w:r>
        <w:rPr>
          <w:lang w:val="hi_IN" w:bidi="hi_IN"/>
        </w:rPr>
        <w:t>जितने दिन नाज़ीर यहोवा के लिए अलग ठहराया गया है, उन सभी दिनों में वे किसी मृत शरीर के पास नहीं जाएँगे। चाहे वह मृत शरीर नाज़ीर के पिता, माता, भाई या बहन का ही क्यों न हो, उन्हें उस मृत शरीर के पास नहीं जाना चाहिए। नाज़ीर को शव के कारण धार्मिक रूप से अशुद्ध नहीं होना चाहिए, क्योंकि परमेश्वर के लिए उसका अलग किया जाना उसके सिर पर है। जितने दिन नाज़ीर अलग ठहराया गया है, उन सभी दिनों में वह यहोवा के लिए पवित्र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उन नियमों के समान लगता है जिनका पालन याजकों को करना है,” या, “जो व्यक्ति यह मन्नत मानता है उसे इसे बहुत गंभीरता से लेना चाहिए,” या, “यह व्यवस्था कठोर है क्योंकि नाज़ीर अपने परिवार के किसी सदस्य की मृत्यु होने पर भी उनके पास नहीं जा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यहोवा मूसा से कहता है कि यदि किसी नाज़ीर के पास अचानक कोई मर जाए और उसके अलग किए गए बाल विधिवत अशुद्ध हो जाएँ, तो नाज़ीर को अपनी शुद्धि के दिन, अर्थात सातवें दिन, अपना सिर मुंडवाना चाहिए। जिस दिन नाज़ीर अशुद्ध हुआ उसके आठवें दिन, उसे मिलापवाले तम्बू के द्वार पर याजक के पास बलिदान लाना चाहिए। नाज़ीर को दो पेंडुकी या दो कबूतर लाने चाहिए। याजक एक पक्षी को पापबलि के रूप में और दूसरे पक्षी को होमबलि के रूप में चढ़ाएगा। याजक नाज़ीर के लिए प्रायश्चित करने के लिए ये बलिदान चढ़ाएगा, क्योंकि नाज़ीर ने मृत शरीर के पास जाकर पाप किया है।</w:t>
      </w:r>
    </w:p>
    <w:p>
      <w:pPr/>
      <w:r>
        <w:rPr>
          <w:lang w:val="hi_IN" w:bidi="hi_IN"/>
        </w:rPr>
      </w:r>
      <w:r>
        <w:rPr>
          <w:lang w:val="hi_IN" w:bidi="hi_IN"/>
        </w:rPr>
        <w:t>उसी दिन जब याजक बलिदान चढ़ाता है, नाज़ीर को अपने नाज़ीर होने की मन्नत के पूरे समय के लिए फिर से स्वयं को समर्पित करना चाहिए। जिस दिन व्यक्ति फिर से अपने आप को यहोवा के लिए अलग करता है, उस दिन उसे एक वर्ष का नर भेड़ याजक के पास लाना चाहिए, ताकि वह उसे दोषबलि या प्रायश्चित बलिदान के रूप में चढ़ाए।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व्यक्ति इस प्रकार उत्तर दे सकता है: “ये नियम याजकों के नियमों के समान लगते हैं,” या, “नाज़ीरों को यहोवा के लिए बहुत पवित्र होना चाहिए।”</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6:1–12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w:t>
      </w:r>
      <w:r>
        <w:rPr>
          <w:b/>
          <w:lang w:val="hi_IN" w:bidi="hi_IN"/>
        </w:rPr>
        <w:t>यहोवा</w:t>
      </w:r>
      <w:r>
        <w:rPr>
          <w:lang w:val="hi_IN" w:bidi="hi_IN"/>
        </w:rPr>
        <w:t xml:space="preserve"> के मूसा से बात करने से शुरू होती है। इस कहानी के अधिकांश हिस्सों में, मूल भाषा में परमेश्वर के व्यक्तिगत नाम, यहोवा का उपयोग किया गया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कहता है कि वह </w:t>
      </w:r>
      <w:r>
        <w:rPr>
          <w:b/>
          <w:lang w:val="hi_IN" w:bidi="hi_IN"/>
        </w:rPr>
        <w:t>इस्राएलियों</w:t>
      </w:r>
      <w:r>
        <w:rPr>
          <w:lang w:val="hi_IN" w:bidi="hi_IN"/>
        </w:rPr>
        <w:t xml:space="preserve"> से बात करे और उन्हें ये निर्देश बताए। इस्राएली उन लोगों को कहते हैं जो अब्राहम के वंशज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यहोवा मूसा से कहता है कि यदि कोई पुरुष या स्त्री कोई विशेष, अर्थात असाधारण, मन्नत माने, तो उसे नाज़ीर के रूप में यहोवा के लिए अलग ठहराया जाए। नाज़ीर और पवित्र दोनों शब्द उस विचार को दर्शाते हैं कि किसी को अलग ठहराया गया है, अर्थात विशेष रूप से समर्पित किया गया है। यह महत्वपूर्ण है कि नाज़ीर के रूप में अलग ठहराया जाना और पवित्र होना इन दोनों विचारों का अनुवाद दो अलग-अलग शब्दों से किया जाए।</w:t>
      </w:r>
    </w:p>
    <w:p>
      <w:pPr/>
      <w:r>
        <w:rPr>
          <w:lang w:val="hi_IN" w:bidi="hi_IN"/>
        </w:rPr>
      </w:r>
      <w:r>
        <w:rPr>
          <w:lang w:val="hi_IN" w:bidi="hi_IN"/>
        </w:rPr>
        <w:t xml:space="preserve">एक </w:t>
      </w:r>
      <w:r>
        <w:rPr>
          <w:b/>
          <w:lang w:val="hi_IN" w:bidi="hi_IN"/>
        </w:rPr>
        <w:t>मन्नत</w:t>
      </w:r>
      <w:r>
        <w:rPr>
          <w:lang w:val="hi_IN" w:bidi="hi_IN"/>
        </w:rPr>
        <w:t xml:space="preserve"> एक गंभीर प्रतिज्ञा होती है जिसे लोग आमतौर पर यहोवा के अनुग्रह के बदले में यहोवा से करते हैं। यह मन्नत किसी काम को करने या किसी काम को न करने, दोनों में से किसी एक के लिए हो सकती है। एक मन्नत यहोवा के प्रति बड़ी भक्ति को भी दिखा सकती है।</w:t>
      </w:r>
    </w:p>
    <w:p>
      <w:pPr/>
      <w:r>
        <w:rPr>
          <w:lang w:val="hi_IN" w:bidi="hi_IN"/>
        </w:rPr>
      </w:r>
      <w:r>
        <w:rPr>
          <w:lang w:val="hi_IN" w:bidi="hi_IN"/>
        </w:rPr>
        <w:t xml:space="preserve">यहाँ रुकें और समूह में चर्चा करें कि </w:t>
      </w:r>
      <w:r>
        <w:rPr>
          <w:b/>
          <w:lang w:val="hi_IN" w:bidi="hi_IN"/>
        </w:rPr>
        <w:t>मन्नत</w:t>
      </w:r>
      <w:r>
        <w:rPr>
          <w:lang w:val="hi_IN" w:bidi="hi_IN"/>
        </w:rPr>
        <w:t xml:space="preserve"> के लिए आप कौन-सा शब्द या वाक्यांश प्रयोग करेंगे, और फिर नाज़ीर के लिए कौन-सा शब्द प्रयोग करेंगे। अधिक जानकारी के लिए मुख्य शब्दावली में </w:t>
      </w:r>
      <w:r>
        <w:rPr>
          <w:b/>
          <w:lang w:val="hi_IN" w:bidi="hi_IN"/>
        </w:rPr>
        <w:t>मन्नत</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के प्रति अपने समर्पण और अलग ठहराए जाने को दिखाने के लिए, नाज़ीर को </w:t>
      </w:r>
      <w:r>
        <w:rPr>
          <w:b/>
          <w:lang w:val="hi_IN" w:bidi="hi_IN"/>
        </w:rPr>
        <w:t>दाखमधु</w:t>
      </w:r>
      <w:r>
        <w:rPr>
          <w:lang w:val="hi_IN" w:bidi="hi_IN"/>
        </w:rPr>
        <w:t xml:space="preserve"> नहीं पीना चाहिए और किसी भी प्रकार का मद्यपान नहीं करना चाहिए। दाखमधु किण्वित अंगूर का रस होता है और यह मादक होता है। अंगूर नरम और रसदार फल होते हैं जो दाखलता पर उगते हैं। दाखलता का तना पेड़ की तरह छोटा होता है, पर उसमें पेड़ की तरह मजबूत शाखाएँ नहीं होतीं। एक दाखलता की लंबी डालियाँ होती हैं, जिन्हें अंगूर की बेल कहा जाता है। पूरी बाइबल में अंगूर एक महत्वपूर्ण फल हैं। यह महत्वपूर्ण है कि जब आप दाखमधु या अंगूर का अनुवाद करें, तो उसकी जगह किसी अन्य फल का उपयोग न करें। यदि आपकी भाषा में दाखरस या अंगूर के लिए शब्द नहीं है, तो आप उनका वर्णन एक वाक्यांश का उपयोग करके कर सकते हैं।</w:t>
      </w:r>
    </w:p>
    <w:p>
      <w:pPr/>
      <w:r>
        <w:rPr>
          <w:lang w:val="hi_IN" w:bidi="hi_IN"/>
        </w:rPr>
      </w:r>
      <w:r>
        <w:rPr>
          <w:lang w:val="hi_IN" w:bidi="hi_IN"/>
        </w:rPr>
        <w:t xml:space="preserve">यहाँ रुकें और समूह के रूप में चर्चा करें कि आप </w:t>
      </w:r>
      <w:r>
        <w:rPr>
          <w:b/>
          <w:lang w:val="hi_IN" w:bidi="hi_IN"/>
        </w:rPr>
        <w:t>दाखमधु</w:t>
      </w:r>
      <w:r>
        <w:rPr>
          <w:lang w:val="hi_IN" w:bidi="hi_IN"/>
        </w:rPr>
        <w:t xml:space="preserve"> के लिए किस शब्द या वाक्यांश का उपयोग करेंगे। अधिक जानकारी के लिए मुख्य शब्दावली में </w:t>
      </w:r>
      <w:r>
        <w:rPr>
          <w:b/>
          <w:lang w:val="hi_IN" w:bidi="hi_IN"/>
        </w:rPr>
        <w:t>दाखरस</w:t>
      </w:r>
      <w:r>
        <w:rPr>
          <w:lang w:val="hi_IN" w:bidi="hi_IN"/>
        </w:rPr>
        <w:t xml:space="preserve">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नाज़ीर को दाखमधु से बना सिरका भी नहीं पीना चाहिए और न ही अन्य मादक पदार्थों से बना सिरका पीना चाहिए। जब दाखमधु या अन्य मादक पेय लंबे समय तक किण्वित होते हैं, तो वे सिरके में बदल जाते हैं। सिरके का स्वाद बहुत खट्टा होता है।</w:t>
      </w:r>
    </w:p>
    <w:p>
      <w:pPr/>
      <w:r>
        <w:rPr>
          <w:lang w:val="hi_IN" w:bidi="hi_IN"/>
        </w:rPr>
      </w:r>
      <w:r>
        <w:rPr>
          <w:lang w:val="hi_IN" w:bidi="hi_IN"/>
        </w:rPr>
        <w:t xml:space="preserve">नाज़ीर की मन्नत के पूरे समय के दौरान, जब वह अलग ठहराया गया है, उसे अपने सिर के बालों पर उस्तरा नहीं चलाने देना चाहिए और न ही अपने बाल कटवाने चाहिए। जो कोई नाज़ीर की मन्नत मानता है, वह </w:t>
      </w:r>
      <w:r>
        <w:rPr>
          <w:b/>
          <w:lang w:val="hi_IN" w:bidi="hi_IN"/>
        </w:rPr>
        <w:t>पवित्र</w:t>
      </w:r>
      <w:r>
        <w:rPr>
          <w:lang w:val="hi_IN" w:bidi="hi_IN"/>
        </w:rPr>
        <w:t xml:space="preserve"> ठहरेगा, और उसे अपने बाल लंबे बढ़ने देना चाहिए। कोई भी स्थान, व्यक्ति या वस्तु जो परमेश्वर को समर्पित है उसे पवित्र कहा जाता है। इसका अर्थ है कि वह वस्तु या व्यक्ति परमेश्वर के विशेष उद्देश्यों के लिए अलग ठहराया गया है—वे अब सामान्य या साधारण नहीं रहे। पवित्र के लिए उसी शब्द या वाक्यांश का उपयोग करें जिसका उपयोग आपने पिछले भागों में किया था।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नाज़ीर का अंतिम चिन्ह यह है कि वह किसी मृत शरीर के पास नहीं जाएगा, चाहे उसके पिता, माता, भाई या बहन ही क्यों न मर जाएँ। यदि नाज़ीर किसी मृत शरीर के पास हो, तो वह धार्मिक रूप से अशुद्ध हो जाता है, क्योंकि </w:t>
      </w:r>
      <w:r>
        <w:rPr>
          <w:b/>
          <w:lang w:val="hi_IN" w:bidi="hi_IN"/>
        </w:rPr>
        <w:t>परमेश्वर</w:t>
      </w:r>
      <w:r>
        <w:rPr>
          <w:lang w:val="hi_IN" w:bidi="hi_IN"/>
        </w:rPr>
        <w:t xml:space="preserve"> के लिए अलग ठहराया जाना उसके सिर पर है। परमेश्वर शब्द एक सामान्य शब्द है, जिसका अर्थ दैवीय या सर्वोच्च सत्ता होता है। देवता शब्द का उपयोग कभी-कभी झूठे देवताओं या मूर्तियों के लिए भी किया जाता है, जिन्हें लोग दैवीय प्राणी मानते हैं। परमेश्वर नाम यहोवा के लिए भी प्रयुक्त होता है, जो एकमात्र सच्चा परमेश्वर है। इस कहानी में, परमेश्वर यहोवा को दर्शाता है।</w:t>
      </w:r>
    </w:p>
    <w:p>
      <w:pPr/>
      <w:r>
        <w:rPr>
          <w:lang w:val="hi_IN" w:bidi="hi_IN"/>
        </w:rPr>
      </w:r>
      <w:r>
        <w:rPr>
          <w:lang w:val="hi_IN" w:bidi="hi_IN"/>
        </w:rPr>
        <w:t xml:space="preserve">यहाँ रुकें और समूह में चर्चा करें कि आप </w:t>
      </w:r>
      <w:r>
        <w:rPr>
          <w:b/>
          <w:lang w:val="hi_IN" w:bidi="hi_IN"/>
        </w:rPr>
        <w:t>परमेश्वर</w:t>
      </w:r>
      <w:r>
        <w:rPr>
          <w:lang w:val="hi_IN" w:bidi="hi_IN"/>
        </w:rPr>
        <w:t xml:space="preserve"> के लिए किस शब्द या वाक्यांश का उपयोग करेंगे। अधिक जानकारी के लिए मुख्य शब्दावली में </w:t>
      </w:r>
      <w:r>
        <w:rPr>
          <w:lang w:val="hi_IN" w:bidi="hi_IN"/>
        </w:rPr>
        <w:t>परमेश्वर</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को आगे यह निर्देश देता है कि यदि नाज़ीर के पास अचानक कोई मर जाए और उसके अलग ठहराए गए बाल अनुष्ठानिक रूप से </w:t>
      </w:r>
      <w:r>
        <w:rPr>
          <w:b/>
          <w:lang w:val="hi_IN" w:bidi="hi_IN"/>
        </w:rPr>
        <w:t>अशुद्ध</w:t>
      </w:r>
      <w:r>
        <w:rPr>
          <w:lang w:val="hi_IN" w:bidi="hi_IN"/>
        </w:rPr>
        <w:t xml:space="preserve"> हो जाएँ, तो नाज़ीर को अपनी शुद्धि, अर्थात शुद्ध होने के दिन, अपना सिर मुण्डवाना होगा। वह दिन नाज़ीर के अशुद्ध होने के बाद सातवाँ दिन होता है। जो व्यक्ति अशुद्ध है, वह परमेश्वर की सेवा के योग्य नहीं है। अशुद्ध के लिए उसी शब्द या वाक्यांश का उपयोग करें जिसका उपयोग आपने पिछले भागों में किया था। </w:t>
      </w:r>
      <w:r>
        <w:rPr>
          <w:lang w:val="hi_IN" w:bidi="hi_IN"/>
        </w:rPr>
        <w:t>शुद्ध/अशुद्ध</w:t>
      </w:r>
      <w:r>
        <w:rPr>
          <w:lang w:val="hi_IN" w:bidi="hi_IN"/>
        </w:rPr>
        <w:t xml:space="preserve"> के बारे में अधिक जानकारी के लिए, मुख्य शब्दावली देखें।</w:t>
      </w:r>
    </w:p>
    <w:p>
      <w:pPr/>
      <w:r>
        <w:rPr>
          <w:lang w:val="hi_IN" w:bidi="hi_IN"/>
        </w:rPr>
      </w:r>
      <w:r>
        <w:rPr>
          <w:lang w:val="hi_IN" w:bidi="hi_IN"/>
        </w:rPr>
        <w:t>शुद्धिकरण वह प्रक्रिया है जिसके द्वारा कोई व्यक्ति या वस्तु, जो अशुद्ध या अपवित्र मानी जाती है, शुद्ध या पवित्र बनाई जाती है, ताकि वह फिर से यहोवा की आराधना या सेवा कर सके। कुछ अंग्रेजी अनुवाद मूल भाषा के शब्द का अनुवाद शुद्धिकरण के रूप में करते हैं।</w:t>
      </w:r>
    </w:p>
    <w:p>
      <w:pPr/>
      <w:r>
        <w:rPr>
          <w:lang w:val="hi_IN" w:bidi="hi_IN"/>
        </w:rPr>
      </w:r>
      <w:r>
        <w:rPr>
          <w:lang w:val="hi_IN" w:bidi="hi_IN"/>
        </w:rPr>
        <w:t xml:space="preserve">यहाँ रुकें और समूह में चर्चा करें कि आप </w:t>
      </w:r>
      <w:r>
        <w:rPr>
          <w:b/>
          <w:lang w:val="hi_IN" w:bidi="hi_IN"/>
        </w:rPr>
        <w:t>शुद्धिकरण</w:t>
      </w:r>
      <w:r>
        <w:rPr>
          <w:lang w:val="hi_IN" w:bidi="hi_IN"/>
        </w:rPr>
        <w:t xml:space="preserve"> के लिए किस शब्द या वाक्यांश का उपयोग करेंगे। अधिक जानकारी के लिए मुख्य शब्दावली में </w:t>
      </w:r>
      <w:r>
        <w:rPr>
          <w:b/>
          <w:lang w:val="hi_IN" w:bidi="hi_IN"/>
        </w:rPr>
        <w:t>शुद्धिकरण</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नाज़ीर के अशुद्ध होने के बाद आठवें दिन, उसे </w:t>
      </w:r>
      <w:r>
        <w:rPr>
          <w:b/>
          <w:lang w:val="hi_IN" w:bidi="hi_IN"/>
        </w:rPr>
        <w:t>मिलापवाले तम्बू</w:t>
      </w:r>
      <w:r>
        <w:rPr>
          <w:lang w:val="hi_IN" w:bidi="hi_IN"/>
        </w:rPr>
        <w:t xml:space="preserve"> के द्वार पर याजक के पास बलिदान लाने चाहिए। मिलापवाले तम्बू के लिए उसी शब्द या वाक्यांश का उपयोग करें जिसका उपयोग आपने पिछले भागों में किया था। </w:t>
      </w:r>
      <w:r>
        <w:rPr>
          <w:lang w:val="hi_IN" w:bidi="hi_IN"/>
        </w:rPr>
        <w:t>निवास-स्थान</w:t>
      </w:r>
      <w:r>
        <w:rPr>
          <w:lang w:val="hi_IN" w:bidi="hi_IN"/>
        </w:rPr>
        <w:t xml:space="preserve"> के बारे में अधिक जानकारी के लिए, जिसका अर्थ मिलापवाला तम्बू के समान ही है, मुख्य शब्दावली देखें।</w:t>
      </w:r>
    </w:p>
    <w:p>
      <w:pPr/>
      <w:r>
        <w:rPr>
          <w:lang w:val="hi_IN" w:bidi="hi_IN"/>
        </w:rPr>
      </w:r>
      <w:r>
        <w:rPr>
          <w:lang w:val="hi_IN" w:bidi="hi_IN"/>
        </w:rPr>
        <w:t>नाज़ीर को दो पेंडुकी या दो कबूतर लाने चाहिए। याजक एक पक्षी को पापबलि या शुद्धिकरण बलि के रूप में और दूसरे पक्षी को होमबलि के रूप में चढ़ाएगा।</w:t>
      </w:r>
    </w:p>
    <w:p>
      <w:pPr/>
      <w:r>
        <w:rPr>
          <w:lang w:val="hi_IN" w:bidi="hi_IN"/>
        </w:rPr>
      </w:r>
      <w:r>
        <w:rPr>
          <w:b/>
          <w:lang w:val="hi_IN" w:bidi="hi_IN"/>
        </w:rPr>
        <w:t>पापबलि</w:t>
      </w:r>
      <w:r>
        <w:rPr>
          <w:lang w:val="hi_IN" w:bidi="hi_IN"/>
        </w:rPr>
        <w:t xml:space="preserve"> को </w:t>
      </w:r>
      <w:r>
        <w:rPr>
          <w:b/>
          <w:lang w:val="hi_IN" w:bidi="hi_IN"/>
        </w:rPr>
        <w:t>शुद्धिकरण बलि</w:t>
      </w:r>
      <w:r>
        <w:rPr>
          <w:lang w:val="hi_IN" w:bidi="hi_IN"/>
        </w:rPr>
        <w:t xml:space="preserve"> भी कहा जा सकता है, क्योंकि इसका उद्देश्य किसी व्यक्ति को शुद्ध करना होता है जब वह अशुद्ध हो जाता है या यहोवा की सेवा के लिए अयोग्य हो जाता है। यह एक प्रकार का बलिदान है जिसे लोग यहोवा के लिए चढ़ाते हैं। जब कोई व्यक्ति यह भेंट यहोवा के पास लाता है, तो भेंट का एक भाग वेदी पर यहोवा के लिए जलाया जाता है, और भेंट का शेष भाग याजक का होता है।</w:t>
      </w:r>
    </w:p>
    <w:p>
      <w:pPr/>
      <w:r>
        <w:rPr>
          <w:lang w:val="hi_IN" w:bidi="hi_IN"/>
        </w:rPr>
      </w:r>
      <w:r>
        <w:rPr>
          <w:lang w:val="hi_IN" w:bidi="hi_IN"/>
        </w:rPr>
        <w:t xml:space="preserve">यहाँ रुकें और समूह में चर्चा करें कि आप </w:t>
      </w:r>
      <w:r>
        <w:rPr>
          <w:b/>
          <w:lang w:val="hi_IN" w:bidi="hi_IN"/>
        </w:rPr>
        <w:t>पापबलि या शुद्धिकरण बलि</w:t>
      </w:r>
      <w:r>
        <w:rPr>
          <w:lang w:val="hi_IN" w:bidi="hi_IN"/>
        </w:rPr>
        <w:t xml:space="preserve"> के लिए किस शब्द या वाक्यांश का उपयोग करेंगे। अधिक जानकारी के लिए मुख्य शब्दावली में </w:t>
      </w:r>
      <w:r>
        <w:rPr>
          <w:b/>
          <w:lang w:val="hi_IN" w:bidi="hi_IN"/>
        </w:rPr>
        <w:t>पापबलि</w:t>
      </w:r>
      <w:r>
        <w:rPr>
          <w:lang w:val="hi_IN" w:bidi="hi_IN"/>
        </w:rPr>
        <w:t xml:space="preserve"> या </w:t>
      </w:r>
      <w:r>
        <w:rPr>
          <w:b/>
          <w:lang w:val="hi_IN" w:bidi="hi_IN"/>
        </w:rPr>
        <w:t>शुद्धिकरण की बलि</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होमबलि</w:t>
      </w:r>
      <w:r>
        <w:rPr>
          <w:lang w:val="hi_IN" w:bidi="hi_IN"/>
        </w:rPr>
        <w:t xml:space="preserve"> भी एक प्रकार का बलिदान है जिसे लोग यहोवा के पास लाते हैं। जब कोई व्यक्ति यहोवा के लिए होमबलि लाता है, तो याजक यहोवा के लिए वेदी पर उस भेंट को पूरी तरह जला देता है। कुछ अनुवादों में पूर्ण होमबलि कहा जा सकता है। इसका उद्देश्य एक मनभावनी सुगंध या गंध से यहोवा को प्रसन्न करना है। जब कोई व्यक्ति यहोवा के लिए होमबलि चढ़ाता है, तो वह यहोवा से कह रहा है, कि “जैसे मैं इस भेंट को पूरी तरह जला रहा हूँ, वैसे ही मैं पूरी तरह तेरे प्रति समर्पित हूँ।”</w:t>
      </w:r>
    </w:p>
    <w:p>
      <w:pPr/>
      <w:r>
        <w:rPr>
          <w:lang w:val="hi_IN" w:bidi="hi_IN"/>
        </w:rPr>
      </w:r>
      <w:r>
        <w:rPr>
          <w:lang w:val="hi_IN" w:bidi="hi_IN"/>
        </w:rPr>
        <w:t xml:space="preserve">यहाँ रुकें और समूह में चर्चा करें कि आप </w:t>
      </w:r>
      <w:r>
        <w:rPr>
          <w:b/>
          <w:lang w:val="hi_IN" w:bidi="hi_IN"/>
        </w:rPr>
        <w:t>होमबलि</w:t>
      </w:r>
      <w:r>
        <w:rPr>
          <w:lang w:val="hi_IN" w:bidi="hi_IN"/>
        </w:rPr>
        <w:t xml:space="preserve"> के लिए किस शब्द या वाक्यांश का उपयोग करेंगे। अधिक जानकारी के लिए </w:t>
      </w:r>
      <w:r>
        <w:rPr>
          <w:lang w:val="hi_IN" w:bidi="hi_IN"/>
        </w:rPr>
        <w:t>होमबलि</w:t>
      </w:r>
      <w:r>
        <w:rPr>
          <w:lang w:val="hi_IN" w:bidi="hi_IN"/>
        </w:rPr>
        <w:t xml:space="preserve"> को मुख्य शब्दावली में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याजक नाज़ीर के लिए </w:t>
      </w:r>
      <w:r>
        <w:rPr>
          <w:b/>
          <w:lang w:val="hi_IN" w:bidi="hi_IN"/>
        </w:rPr>
        <w:t>प्रायश्चित</w:t>
      </w:r>
      <w:r>
        <w:rPr>
          <w:lang w:val="hi_IN" w:bidi="hi_IN"/>
        </w:rPr>
        <w:t xml:space="preserve"> करने के लिए ये बलिदान चढ़ाएगा, क्योंकि नाज़ीर ने मृत शरीर के पास जाकर पाप किया है। याजक ये बलिदान इस लिए चढ़ाता है कि व्यक्ति के लिए प्रायश्चित हो सके, अर्थात उसका यहोवा के साथ संबंध फिर से बहाल हो सके। प्रायश्चित के लिए उसी शब्द या वाक्यांश का उपयोग करें जिसका उपयोग आपने पिछले भागों में किया है। </w:t>
      </w:r>
      <w:r>
        <w:rPr>
          <w:b/>
          <w:lang w:val="hi_IN" w:bidi="hi_IN"/>
        </w:rPr>
        <w:t>प्रायश्चित</w:t>
      </w:r>
      <w:r>
        <w:rPr>
          <w:lang w:val="hi_IN" w:bidi="hi_IN"/>
        </w:rPr>
        <w:t xml:space="preserve"> के बारे में अधिक जानकारी के लिए, मुख्य शब्दावली देखें। </w:t>
      </w:r>
    </w:p>
    <w:p>
      <w:pPr/>
      <w:r>
        <w:rPr>
          <w:lang w:val="hi_IN" w:bidi="hi_IN"/>
        </w:rPr>
      </w:r>
      <w:r>
        <w:rPr>
          <w:b/>
          <w:lang w:val="hi_IN" w:bidi="hi_IN"/>
        </w:rPr>
        <w:t>पाप</w:t>
      </w:r>
      <w:r>
        <w:rPr>
          <w:lang w:val="hi_IN" w:bidi="hi_IN"/>
        </w:rPr>
        <w:t xml:space="preserve"> एक ऐसा कार्य है जो यहोवा की व्यवस्था को तोड़ता है और उस व्यक्ति को यहोवा के सामने दोषी और अशुद्ध ठहराता है। पाप या पाप करने के लिए उसी शब्द या वाक्यांश का उपयोग करें जिसका उपयोग आपने पिछले भागों में किया था।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उसी दिन जब याजक बलिदान चढ़ाएगा, नाज़ीर अपनी मन्नत के प्रति स्वयं को फिर से समर्पित करेंगे। इसके बाद नाज़ीर को एक वर्ष का नर भेड़ का बच्चा याजक के पास लाना होगा, जिसे </w:t>
      </w:r>
      <w:r>
        <w:rPr>
          <w:b/>
          <w:lang w:val="hi_IN" w:bidi="hi_IN"/>
        </w:rPr>
        <w:t>दोषबलि</w:t>
      </w:r>
      <w:r>
        <w:rPr>
          <w:lang w:val="hi_IN" w:bidi="hi_IN"/>
        </w:rPr>
        <w:t xml:space="preserve"> के रूप में चढ़ाया जाएगा। दोषबलि वह भेंट है जो किसी व्यक्ति या वस्तु की पवित्र स्थिति के उल्लंघन की भरपाई करने, या उसका प्रतिदान देने के लिए चढ़ाई जाती है। कुछ अनुवाद इस भेंट को प्रायश्चित बलि कहते हैं, क्योंकि इसका उद्देश्य यहोवा के प्रति किसी व्यक्ति को दोषमुक्त और शुद्ध स्थिति में पुनर्स्थापित करना है। यह बलिदान यहोवा के प्रति पवित्र न रहने के लिए यहोवा को किए जाने वाले भुगतान के रूप में कार्य करता है। यह भेंट भी उन विधिवत बलिदानों का एक भाग है जो व्यक्ति को यहोवा के साथ मेल-मिलाप करने और उसके अच्छे संबंध को पुनः स्थापित करने के लिए होती हैं।</w:t>
      </w:r>
    </w:p>
    <w:p>
      <w:pPr/>
      <w:r>
        <w:rPr>
          <w:lang w:val="hi_IN" w:bidi="hi_IN"/>
        </w:rPr>
      </w:r>
      <w:r>
        <w:rPr>
          <w:lang w:val="hi_IN" w:bidi="hi_IN"/>
        </w:rPr>
        <w:t xml:space="preserve">यहाँ रुकें और समूह में चर्चा करें कि आप </w:t>
      </w:r>
      <w:r>
        <w:rPr>
          <w:b/>
          <w:lang w:val="hi_IN" w:bidi="hi_IN"/>
        </w:rPr>
        <w:t>दोषबलि</w:t>
      </w:r>
      <w:r>
        <w:rPr>
          <w:lang w:val="hi_IN" w:bidi="hi_IN"/>
        </w:rPr>
        <w:t xml:space="preserve"> के लिए किस शब्द या वाक्यांश का उपयोग करेंगे। अधिक जानकारी के लिए मुख्य शब्दावली में </w:t>
      </w:r>
      <w:r>
        <w:rPr>
          <w:b/>
          <w:lang w:val="hi_IN" w:bidi="hi_IN"/>
        </w:rPr>
        <w:t>दोषबलि</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6:13–21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6:13–21 को सुनें और अपने मन में रखें।</w:t>
      </w:r>
    </w:p>
    <w:p>
      <w:pPr/>
      <w:r>
        <w:rPr>
          <w:lang w:val="hi_IN" w:bidi="hi_IN"/>
        </w:rPr>
      </w:r>
      <w:r>
        <w:rPr>
          <w:lang w:val="hi_IN" w:bidi="hi_IN"/>
        </w:rPr>
        <w:t>यदि सम्भव हो, तो गिनती 6:13–21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6:13–21 का ऑडियो संस्करण सबसे आसानी से समझ में आने वाले अनुवाद में सुनें।</w:t>
      </w:r>
    </w:p>
    <w:p>
      <w:pPr/>
      <w:r>
        <w:rPr>
          <w:lang w:val="hi_IN" w:bidi="hi_IN"/>
        </w:rPr>
      </w:r>
      <w:r>
        <w:rPr>
          <w:lang w:val="hi_IN" w:bidi="hi_IN"/>
        </w:rPr>
        <w:t>पिछले भाग में, यहोवा ने मूसा को उस व्यक्ति के लिए निर्देश दिए जो नाज़ीर की विशेष मन्नत मानता है।</w:t>
      </w:r>
    </w:p>
    <w:p>
      <w:pPr/>
      <w:r>
        <w:rPr>
          <w:lang w:val="hi_IN" w:bidi="hi_IN"/>
        </w:rPr>
      </w:r>
      <w:r>
        <w:rPr>
          <w:lang w:val="hi_IN" w:bidi="hi_IN"/>
        </w:rPr>
        <w:t>इस भाग में, यहोवा अब मूसा को उन नियमों के बारे में बताता है जो उस समय के लिए हैं जब नाज़ीर अपने अलग किए हुए जीवन की अवधि पूरी कर लेता है। नाज़ीर को अपने आप को स्वयं मिलापवाले तम्बू, अर्थात निवास-स्थान के प्रवेश द्वार पर लाना होगा, और यहोवा को विशेष भेंट के रूप में चढ़ाने के लिए कुछ पशु लाने होंगे।</w:t>
      </w:r>
    </w:p>
    <w:p>
      <w:pPr/>
      <w:r>
        <w:rPr>
          <w:lang w:val="hi_IN" w:bidi="hi_IN"/>
        </w:rPr>
      </w:r>
      <w:r>
        <w:rPr>
          <w:lang w:val="hi_IN" w:bidi="hi_IN"/>
        </w:rPr>
        <w:t>नाज़ीर को निम्नलिखित पशुओं को लाना होगा: होमबलि के लिए एक साल का बिना दोष वाला नर मेम्ना; पाप, या शुद्धिकरण की भेंट के लिए एक साल का बिना दोष वाला मादा मेम्ना; मेलबलि के लिए या संगति की भेंट के लिए एक बिना दोष वाला मेढ़ा; और रोटियों की एक टोकरी, जो मैदे में जैतून के तेल और बिना खमीर के बनी रोटी है, और जैतून के तेल से चुपड़ी हुई पतली रोटियाँ; इनके साथ ही नियमित अन्नबलि और पेयबलि भी चढ़ाई जाएगी।</w:t>
      </w:r>
    </w:p>
    <w:p>
      <w:pPr/>
      <w:r>
        <w:rPr>
          <w:lang w:val="hi_IN" w:bidi="hi_IN"/>
        </w:rPr>
      </w:r>
      <w:r>
        <w:rPr>
          <w:lang w:val="hi_IN" w:bidi="hi_IN"/>
        </w:rPr>
        <w:t>पशु बिना दोष के होने चाहिए। उनमें कोई भी दोष नहीं होना चाहिए, जैसे लंगड़ापन, अंधापन, या कोई अन्य शारीरिक कमी। लोग केवल पूरी तरह स्वस्थ पशुओं को ही यहोवा को भेंट के रूप में चढ़ाते हैं। मेम्ना एक छोटी भेड़ है। मेढ़ा एक नर भेड़ या बकरा होता है, और वह उस एक वर्ष के नर मेम्ने से अधिक आयु का होता है जिसका उल्लेख पहले किया गया है।</w:t>
      </w:r>
    </w:p>
    <w:p>
      <w:pPr/>
      <w:r>
        <w:rPr>
          <w:lang w:val="hi_IN" w:bidi="hi_IN"/>
        </w:rPr>
      </w:r>
      <w:r>
        <w:rPr>
          <w:lang w:val="hi_IN" w:bidi="hi_IN"/>
        </w:rPr>
        <w:t xml:space="preserve">यहाँ रुकें और समूह के रूप में </w:t>
      </w:r>
      <w:r>
        <w:rPr>
          <w:lang w:val="hi_IN" w:bidi="hi_IN"/>
        </w:rPr>
        <w:t>एक साल की भेड़ों और बकरियों</w:t>
      </w:r>
      <w:r>
        <w:rPr>
          <w:lang w:val="hi_IN" w:bidi="hi_IN"/>
        </w:rPr>
        <w:t xml:space="preserve"> की एक तस्वीर देखें। इस ऑडियो को यहाँ रोकें।</w:t>
      </w:r>
    </w:p>
    <w:p>
      <w:pPr/>
      <w:r>
        <w:rPr>
          <w:lang w:val="hi_IN" w:bidi="hi_IN"/>
        </w:rPr>
      </w:r>
      <w:r>
        <w:rPr>
          <w:lang w:val="hi_IN" w:bidi="hi_IN"/>
        </w:rPr>
        <w:t>नाज़ीर को जो अन्तिम भेंट चढ़ानी है, वह मेलबलि है। यह भेंट उस संगति और शांतिपूर्ण संबंध का उत्सव मनाती है जो अब नाज़ीर का यहोवा के साथ है। यह भेंट यहोवा के साथ शांति स्थापित करने के लिए नहीं है, बल्कि यहोवा के साथ शांति में होने का उत्सव मनाने के लिए है। जब याजक इस पशु को चढ़ाता है, तो वह उस पशु का कुछ भाग वेदी पर यहोवा के लिए जलाता है। जब याजक इस बलिदान को चढ़ाता है, तो वह पशु का एक भाग अपने लिए अलग रखता है ताकि वह उसे खा सके, और अंतिम भाग उस व्यक्ति को देता है जिसने उसे चढ़ाया है, ताकि वह भी उसे खा सके। जब लोग भेंट का एक भाग खाते हैं, तो यह ऐसा होता है मानो वे शांति में यहोवा के साथ भोजन को बाँट रहे हों। लोग सदैव मेलबलि को अंत में चढ़ाते हैं, क्योंकि यह यहोवा के साथ पुनःस्थापित संबंध का उत्सव मनाती है।</w:t>
      </w:r>
    </w:p>
    <w:p>
      <w:pPr/>
      <w:r>
        <w:rPr>
          <w:lang w:val="hi_IN" w:bidi="hi_IN"/>
        </w:rPr>
      </w:r>
      <w:r>
        <w:rPr>
          <w:lang w:val="hi_IN" w:bidi="hi_IN"/>
        </w:rPr>
        <w:t>यहाँ रुकें और इस प्रश्न पर समूह में चर्चा करें: आपके समुदाय में शांति और संगति का जश्न मनाने के लिए लोग क्या करते हैं उसके लिए एक कहानी बताएँ। क्या वे भोजन खाते हैं? क्या वे कोई अनुष्ठान करते हैं? इस ऑडियो को यहाँ रोकें।</w:t>
      </w:r>
    </w:p>
    <w:p>
      <w:pPr/>
      <w:r>
        <w:rPr>
          <w:lang w:val="hi_IN" w:bidi="hi_IN"/>
        </w:rPr>
      </w:r>
      <w:r>
        <w:rPr>
          <w:lang w:val="hi_IN" w:bidi="hi_IN"/>
        </w:rPr>
        <w:t>रोटी की टोकरी में दो प्रकार की रोटियाँ थीं, जो बिना खमीर के बनाई गई थीं। कुछ अनुवादों में इसे अखमीरी रोटी कहा जाता है, जिसका अर्थ है कि यह रोटी खमीर होने पर जैसे फूलती है वैसे नहीं फूलती। लोग पहली प्रकार की रोटी उत्तम गेहूं के आटे को पानी और जैतून के तेल के साथ मिलाकर बनाते थे, और फिर उसे पकाकर मोटी गोल रोटियाँ या टिक्कियाँ तैयार करते थे। लोग दूसरी प्रकार की रोटी भी आटे और पानी से बनाते थे, लेकिन उन्हें पकाकर पतली, चपटी रोटियाँ या पापड़ को तैयार करते थे। फिर लोग उस रोटी पर जैतून का तेल लगाते या उसे उससे अच्छी तरह चुपड़ते थे।</w:t>
      </w:r>
    </w:p>
    <w:p>
      <w:pPr/>
      <w:r>
        <w:rPr>
          <w:lang w:val="hi_IN" w:bidi="hi_IN"/>
        </w:rPr>
      </w:r>
      <w:r>
        <w:rPr>
          <w:lang w:val="hi_IN" w:bidi="hi_IN"/>
        </w:rPr>
        <w:t xml:space="preserve">यहाँ रुकें और समूह के रूप में </w:t>
      </w:r>
      <w:r>
        <w:rPr>
          <w:lang w:val="hi_IN" w:bidi="hi_IN"/>
        </w:rPr>
        <w:t>दो प्रकार की अखमीरी रोटी</w:t>
      </w:r>
      <w:r>
        <w:rPr>
          <w:lang w:val="hi_IN" w:bidi="hi_IN"/>
        </w:rPr>
        <w:t xml:space="preserve"> और </w:t>
      </w:r>
      <w:r>
        <w:rPr>
          <w:lang w:val="hi_IN" w:bidi="hi_IN"/>
        </w:rPr>
        <w:t>रोटी की टोकरी</w:t>
      </w:r>
      <w:r>
        <w:rPr>
          <w:lang w:val="hi_IN" w:bidi="hi_IN"/>
        </w:rPr>
        <w:t xml:space="preserve"> की तस्वीरें देखें। इस ऑडियो को यहाँ रोकें।</w:t>
      </w:r>
    </w:p>
    <w:p>
      <w:pPr/>
      <w:r>
        <w:rPr>
          <w:lang w:val="hi_IN" w:bidi="hi_IN"/>
        </w:rPr>
      </w:r>
      <w:r>
        <w:rPr>
          <w:lang w:val="hi_IN" w:bidi="hi_IN"/>
        </w:rPr>
        <w:t>अन्नबलि उत्तम गेहूं के आटे की भेंट होती है, जिसे लोग तेल और कभी-कभी धूप के साथ मिलाते हैं। अर्घ दाखमधु की भेंट होती है। याजक अन्नबलि और अर्घ को यहोवा के लिए एक भेंट के रूप में चढ़ाता है, ताकि वह उसके लिए सुगंधित, मनभावनी सुगंध हो।</w:t>
      </w:r>
    </w:p>
    <w:p>
      <w:pPr/>
      <w:r>
        <w:rPr>
          <w:lang w:val="hi_IN" w:bidi="hi_IN"/>
        </w:rPr>
      </w:r>
      <w:r>
        <w:rPr>
          <w:lang w:val="hi_IN" w:bidi="hi_IN"/>
        </w:rPr>
        <w:t>याजक नाज़ीर द्वारा लाए गए पशुबलि और अन्य सभी भेंटों को लेकर उन्हें मिलापवाले तम्बू की वेदी पर यहोवा के सामने चढ़ाएगा। याजक जो सभी बलिदान और भेंट चढ़ाता है, वे सब वही हैं जिन्हें नाज़ीर मिलापवाले तम्बू में लाता है।</w:t>
      </w:r>
    </w:p>
    <w:p>
      <w:pPr/>
      <w:r>
        <w:rPr>
          <w:lang w:val="hi_IN" w:bidi="hi_IN"/>
        </w:rPr>
      </w:r>
      <w:r>
        <w:rPr>
          <w:lang w:val="hi_IN" w:bidi="hi_IN"/>
        </w:rPr>
        <w:t>अंतिम निर्देश यह है कि नाज़ीर को अपना सिर मुंडाना होगा और अपने बालों को यहोवा के लिए चढ़ाई गई मेलबलि के नीचे की आग में जलाना होगा। फिर याजक को मेढ़े के कंधे, अर्थात् उसके आगे के पैर को, उबालने के बाद ले लेने चाहिए। याजक को टोकरी से एक मोटी रोटी और एक पतली रोटी भी लेनी चाहिए। मेढ़े का यह भाग मेलबलि में से याजक का हिस्सा होता है। नाज़ीर के अपने सिर के बाल मुंडाने के बाद, याजक को ये सब वस्तुएँ नाज़ीर के हाथों में रखना चाहिए। तब याजक को मेढ़े के उस भाग को और विभिन्न प्रकार की रोटियों को एक साथ उठाकर यहोवा के लिए हिलाई जाने वाली भेंट या उठाई जाने वाली भेंट के रूप में चढ़ाना चाहिए। याजक को इन भेंटों को ऊपर उठाना चाहिए, जो उन्हें यहोवा को समर्पित करने के चिन्ह हैं।</w:t>
      </w:r>
    </w:p>
    <w:p>
      <w:pPr/>
      <w:r>
        <w:rPr>
          <w:lang w:val="hi_IN" w:bidi="hi_IN"/>
        </w:rPr>
      </w:r>
      <w:r>
        <w:rPr>
          <w:lang w:val="hi_IN" w:bidi="hi_IN"/>
        </w:rPr>
        <w:t>यहोवा यह सुनिश्चित करता है कि मूसा जान ले कि भेंटों के कौन-कौन से भाग याजक के हिस्से, अर्थात् उसके भाग के लिए निर्धारित हैं। इसी प्रकार यहोवा उन याजकों की देखभाल करता है जिन्हें उसने अपनी सेवा के लिए चुना है। याजक मेढ़े के कुछ भाग और दो रोटियाँ अपने लिए लेकर उन्हें खा सकता है।</w:t>
      </w:r>
    </w:p>
    <w:p>
      <w:pPr/>
      <w:r>
        <w:rPr>
          <w:lang w:val="hi_IN" w:bidi="hi_IN"/>
        </w:rPr>
      </w:r>
      <w:r>
        <w:rPr>
          <w:lang w:val="hi_IN" w:bidi="hi_IN"/>
        </w:rPr>
        <w:t>जब याजक और नाज़ीर इन सभी बलिदानों और विधियों को पूरा कर लेते हैं, तब वह पुरुष या स्त्री जिसने नाज़ीर की मन्नत मानी थी, अपनी मन्नत की अवधि पूरी कर चुका होता है, और इस दाखरस को पीकर समापन का प्रतीक प्रस्तुत करता है। अब वे यहोवा के लिए विशेष रूप से अलग किए हुए नहीं रहते, और वे इस्राएली के रूप में अपने सामान्य जीवन में लौट सकते हैं।</w:t>
      </w:r>
    </w:p>
    <w:p>
      <w:pPr/>
      <w:r>
        <w:rPr>
          <w:lang w:val="hi_IN" w:bidi="hi_IN"/>
        </w:rPr>
      </w:r>
      <w:r>
        <w:rPr>
          <w:lang w:val="hi_IN" w:bidi="hi_IN"/>
        </w:rPr>
        <w:t>ये सभी निर्देश नाज़ीर के लिए नियम या व्यवस्था हैं। जो व्यक्ति नाज़ीर की निर्धारित बलिदानों से अधिक यहोवा को अतिरिक्त भेंट चढ़ाने में समर्थ हो, उसे नियमित नाज़ीर बलिदानों के साथ-साथ वे अतिरिक्त भेंटें भी चढ़ानी चाहिए।</w:t>
      </w:r>
      <w:r>
        <w:rPr>
          <w:lang w:val="hi_IN" w:bidi="hi_IN"/>
        </w:rPr>
      </w:r>
    </w:p>
    <w:p>
      <w:pPr>
        <w:pStyle w:val="Heading3"/>
      </w:pPr>
      <w:r>
        <w:rPr>
          <w:lang w:val="hi_IN" w:bidi="hi_IN"/>
        </w:rPr>
        <w:t>घटनाओं को समझाना</w:t>
      </w:r>
    </w:p>
    <w:p>
      <w:pPr/>
      <w:r>
        <w:rPr>
          <w:lang w:val="hi_IN" w:bidi="hi_IN"/>
        </w:rPr>
      </w:r>
      <w:r>
        <w:rPr>
          <w:lang w:val="hi_IN" w:bidi="hi_IN"/>
        </w:rPr>
        <w:t>गिनती 6:13–21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यहोवा मूसा को यह निर्देश देता है कि जब नाज़ीर अपनी मन्नत की अवधि पूरी कर ले, तब उसे क्या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नाज़ीर पुरुष या स्त्री</w:t>
      </w:r>
    </w:p>
    <w:p>
      <w:pPr>
        <w:pStyle w:val="ListBullet"/>
        <w:spacing w:line="240" w:lineRule="auto"/>
        <w:ind w:left="720"/>
      </w:pPr>
      <w:r>
        <w:rPr>
          <w:lang w:val="hi_IN" w:bidi="hi_IN"/>
        </w:rPr>
      </w:r>
      <w:r>
        <w:rPr>
          <w:lang w:val="hi_IN" w:bidi="hi_IN"/>
        </w:rPr>
        <w:t>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वह बात दर्ज करता है जो यहोवा ने मूसा को इस्राएलियों को बताने के लिए कही थी। यहोवा सीधे मूसा से बात कर रहा है। यहोवा मूसा को यह निर्देश देना जारी रखता है कि इस्राएलियों को कैसे जीना चाहिए और अपने समुदाय को व्यवस्थित करना चाहिए।</w:t>
      </w:r>
    </w:p>
    <w:p>
      <w:pPr/>
      <w:r>
        <w:rPr>
          <w:lang w:val="hi_IN" w:bidi="hi_IN"/>
        </w:rPr>
      </w:r>
      <w:r>
        <w:rPr>
          <w:lang w:val="hi_IN" w:bidi="hi_IN"/>
        </w:rPr>
        <w:t>पहले दृश्य में, यहोवा मूसा को यह निर्देश देता है कि जब कोई नाज़ीर अपने अलग ठहराए गए जीवन की मन्नत की अवधि पूरी कर ले, तब क्या करना चाहिए। नाज़ीर को अपने आप को मिलापवाले तम्बू के द्वार पर ले जाना चाहिए और एक वर्ष का निर्दोष नर मेम्ना होमबलि के लिए, एक वर्ष की निर्दोष मादा मेम्ना पापबलि या शुद्धिकरण बलि के लिए, एक निर्दोष मेंढ़ा मेलबलि या सहभागिता बलि के लिए, और बिना खमीर की रोटी की एक टोकरी लानी चाहिए। इन दो प्रकार की रोटियों में से एक उत्तम आटे के बने हुए वे पुए होते हैं जो जैतून के तेल से गूंथे जाते हैं, और दूसरी पतली रोटियाँ होती हैं जिन पर जैतून का तेल लगाया जाता है। नाज़ीर को भी आवश्यक अन्नबलि और अर्घबलि लाने होंगे।</w:t>
      </w:r>
    </w:p>
    <w:p>
      <w:pPr/>
      <w:r>
        <w:rPr>
          <w:lang w:val="hi_IN" w:bidi="hi_IN"/>
        </w:rPr>
      </w:r>
      <w:r>
        <w:rPr>
          <w:lang w:val="hi_IN" w:bidi="hi_IN"/>
        </w:rPr>
        <w:t>याजक नाज़ीर द्वारा लाए गए पशुबलि और अन्य सभी भेंटों को लेकर उन्हें मिलापवाले तम्बू के आँगन में वेदी पर यहोवा के सामने चढ़ाएगा। नाज़ीर को अपना सिर भी मुंडाना होगा और अपने बालों को मेलबलि के नीचे की आग में यहोवा के लिए जला देना होगा।</w:t>
      </w:r>
    </w:p>
    <w:p>
      <w:pPr/>
      <w:r>
        <w:rPr>
          <w:lang w:val="hi_IN" w:bidi="hi_IN"/>
        </w:rPr>
      </w:r>
      <w:r>
        <w:rPr>
          <w:lang w:val="hi_IN" w:bidi="hi_IN"/>
        </w:rPr>
        <w:t xml:space="preserve">यहाँ रुकें और समूह में </w:t>
      </w:r>
      <w:r>
        <w:rPr>
          <w:lang w:val="hi_IN" w:bidi="hi_IN"/>
        </w:rPr>
        <w:t>निवास-स्थान के आँगन की वेदी</w:t>
      </w:r>
      <w:r>
        <w:rPr>
          <w:lang w:val="hi_IN" w:bidi="hi_IN"/>
        </w:rPr>
        <w:t xml:space="preserve"> की तस्वीर देखें। फिर कहानी के इस भाग का अभिनय एक समूह के रूप में करें। इस ऑडियो को यहाँ रोकें।</w:t>
      </w:r>
    </w:p>
    <w:p>
      <w:pPr/>
      <w:r>
        <w:rPr>
          <w:lang w:val="hi_IN" w:bidi="hi_IN"/>
        </w:rPr>
      </w:r>
      <w:r>
        <w:rPr>
          <w:lang w:val="hi_IN" w:bidi="hi_IN"/>
        </w:rPr>
        <w:t>इसके बाद याजक को उबाले गए मेंढ़े का कंधा, या आगे का पैर, और टोकरी में से एक मोटी रोटी और एक पतली रोटी लेनी चाहिए। नाज़ीर के अपने समर्पित बालों को मुंडाने के बाद, याजक इन वस्तुओं को नाज़ीर के हाथों में रखेगा। तब याजक मेढ़े के उस भाग और रोटी के दोनों टुकड़ों को यहोवा के सामने हिलाई जाने वाली, या उठाई जाने वाली भेंट के रूप में हिलाए, या उठाए।</w:t>
      </w:r>
    </w:p>
    <w:p>
      <w:pPr/>
      <w:r>
        <w:rPr>
          <w:lang w:val="hi_IN" w:bidi="hi_IN"/>
        </w:rPr>
      </w:r>
      <w:r>
        <w:rPr>
          <w:lang w:val="hi_IN" w:bidi="hi_IN"/>
        </w:rPr>
        <w:t>यहाँ रुकें और समूह के रूप में यह अभिनय करें कि याजक मेढ़े के भाग और रोटी को नाज़ीर के हाथों में रखता है और उन्हें हिलाई जाने वाली भेंट के रूप में ऊपर उठाता है। इस ऑडियो को यहाँ रोकें।</w:t>
      </w:r>
    </w:p>
    <w:p>
      <w:pPr/>
      <w:r>
        <w:rPr>
          <w:lang w:val="hi_IN" w:bidi="hi_IN"/>
        </w:rPr>
      </w:r>
      <w:r>
        <w:rPr>
          <w:lang w:val="hi_IN" w:bidi="hi_IN"/>
        </w:rPr>
        <w:t>मेढ़े का कंधा और रोटी के दो टुकड़े याजक के लिए पवित्र भाग होते हैं, साथ ही वह छाती जिसे हिलाया या उठाया जाता है, और वह जाँघ जो अर्पित की जाती है। जब याजक और नाज़ीर इन सभी बलिदानों और अनुष्ठानों को पूरा कर लेते हैं, तब नाज़ीर दाखमधु पी सकता है।</w:t>
      </w:r>
    </w:p>
    <w:p>
      <w:pPr/>
      <w:r>
        <w:rPr>
          <w:lang w:val="hi_IN" w:bidi="hi_IN"/>
        </w:rPr>
      </w:r>
      <w:r>
        <w:rPr>
          <w:lang w:val="hi_IN" w:bidi="hi_IN"/>
        </w:rPr>
        <w:t>ये सभी निर्देश नाज़ीर के लिए नियम या व्यवस्था हैं। जो व्यक्ति निर्धारित बलिदानों से बढ़कर यहोवा के लिए अतिरिक्त भेंट चढ़ाने में समर्थ है, उसे नाज़ीर के नियमित बलिदानों के साथ उन्हें भी अर्पित करना चाहिए। यह भाग यहोवा द्वारा मूसा को दी गई नाज़ीर की मन्नत संबंधी आज्ञाओं का निष्कर्ष और संक्षेप प्रस्तुत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6:13–21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एक याजक</w:t>
      </w:r>
    </w:p>
    <w:p>
      <w:pPr>
        <w:pStyle w:val="ListBullet"/>
        <w:spacing w:line="240" w:lineRule="auto"/>
        <w:ind w:left="720"/>
      </w:pPr>
      <w:r>
        <w:rPr>
          <w:lang w:val="hi_IN" w:bidi="hi_IN"/>
        </w:rPr>
      </w:r>
      <w:r>
        <w:rPr>
          <w:lang w:val="hi_IN" w:bidi="hi_IN"/>
        </w:rPr>
        <w:t>एक नाज़ीर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कहता है कि वह इस्राएलियों से बात करे और उन्हें उन पुरुषों और स्त्रियों के विषय में ये निर्देश बताए, जिन्होंने नाज़ीर की मन्नत पूरी कर ली है।</w:t>
      </w:r>
    </w:p>
    <w:p>
      <w:pPr/>
      <w:r>
        <w:rPr>
          <w:lang w:val="hi_IN" w:bidi="hi_IN"/>
        </w:rPr>
      </w:r>
      <w:r>
        <w:rPr>
          <w:lang w:val="hi_IN" w:bidi="hi_IN"/>
        </w:rPr>
        <w:t>यहोवा मूसा को निर्देश देता है कि जब कोई नाज़ीर अपनी मन्नत पूरी कर ले, तो उसे मिलापवाले तम्बू के द्वार पर आना चाहिए और एक वर्ष का निर्दोष नर मेम्ना होमबलि के लिए, एक वर्ष की निर्दोष मादा मेम्ना पापबलि के लिए, एक निर्दोष मेढ़ा मेलबलि के लिए, और बिना खमीर की रोटी की एक टोकरी लानी चाहिए। टोकरी में दो प्रकार की रोटियाँ होती हैं एक, मैदा की बनी हुई रोटियाँ जो जैतून के तेल से मिली होती हैं, और दूसरी, पतली रोटियाँ जिन पर जैतून का तेल लगाया गया होता है। नाज़ीर को भी आवश्यक अन्नबलि और अर्घबलि लाने होंगे।</w:t>
      </w:r>
    </w:p>
    <w:p>
      <w:pPr/>
      <w:r>
        <w:rPr>
          <w:lang w:val="hi_IN" w:bidi="hi_IN"/>
        </w:rPr>
      </w:r>
      <w:r>
        <w:rPr>
          <w:lang w:val="hi_IN" w:bidi="hi_IN"/>
        </w:rPr>
        <w:t>याजक नाज़ीर द्वारा लाए गए पशु बलिदानों और सभी अर्पणों को लेकर उन्हें मिलापवाले तम्बू की वेदी पर यहोवा के सामने चढ़ाएगा। नाज़ीर को अपना सिर भी मुंडाना होगा और अपने बालों को मेलबलि के नीचे की आग में यहोवा के लिए जला देना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नाज़ीर की भूमिका निभाने वाले व्यक्ति से पूछें, "आप क्या महसूस कर रहे हैं या क्या सोच रहे हैं?" व्यक्ति इस प्रकार उत्तर दे सकता है: “यहोवा के लिए अर्पण के रूप में उन सभी बालों को जलते हुए देखना विशेष है,” या, “मुझे दुख है कि यहोवा के लिए मेरा विशेष समर्पण का समय समाप्त हो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याजक मेढ़े का कंधा, या आगे का पैर, जब वह उबाल लिया जाए, तब लेगा, और टोकरी में से एक मोटी रोटी और एक पतली रोटी भी लेगा। याजक इन सब वस्तुओं को नाज़ीर के हाथों में रखेगा, जब नाज़ीर अपने समर्पित बालों को अपने सिर से मुंडवा चुका होगा। फिर याजक मेढ़े के उस भाग और रोटी के टुकड़ों को यहोवा के लिए हिलाकर या उठाकर अर्पण करेगा, अर्थात् उन्हें हिलाने वाली भेंट के रूप में चढ़ाएगा।</w:t>
      </w:r>
    </w:p>
    <w:p>
      <w:pPr/>
      <w:r>
        <w:rPr>
          <w:lang w:val="hi_IN" w:bidi="hi_IN"/>
        </w:rPr>
      </w:r>
      <w:r>
        <w:rPr>
          <w:lang w:val="hi_IN" w:bidi="hi_IN"/>
        </w:rPr>
        <w:t>मेढ़े का कंधा और रोटी के दो टुकड़े याजक के लिए पवित्र भाग होते हैं, साथ ही वह छाती जिसे हिलाया या उठाया जाता है, और वह जाँघ जो अर्पित की जाती है। जब याजक और नाज़ीर इन सभी बलिदानों और अनुष्ठानों को पूरा कर लेते हैं, तब नाज़ीर दाखमधु पी सकता है।</w:t>
      </w:r>
    </w:p>
    <w:p>
      <w:pPr/>
      <w:r>
        <w:rPr>
          <w:lang w:val="hi_IN" w:bidi="hi_IN"/>
        </w:rPr>
      </w:r>
      <w:r>
        <w:rPr>
          <w:lang w:val="hi_IN" w:bidi="hi_IN"/>
        </w:rPr>
        <w:t>ये सभी निर्देश नाज़ीर के लिए नियम या व्यवस्था हैं। जो व्यक्ति निर्धारित बलिदानों से बढ़कर यहोवा के लिए अतिरिक्त भेंट चढ़ाने में समर्थ है, उसे नाज़ीर के नियमित बलिदानों के साथ उन्हें भी अर्पित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व्यक्ति इस प्रकार उत्तर दे सकता है: “ये नियम याजकों के नियमों के समान लगते हैं,” या, “नाज़ीरों को यहोवा के लिए बहुत पवित्र होना चाहिए।”</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6:13–21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जारी रहती है जिसमें </w:t>
      </w:r>
      <w:r>
        <w:rPr>
          <w:b/>
          <w:lang w:val="hi_IN" w:bidi="hi_IN"/>
        </w:rPr>
        <w:t>यहोवा</w:t>
      </w:r>
      <w:r>
        <w:rPr>
          <w:lang w:val="hi_IN" w:bidi="hi_IN"/>
        </w:rPr>
        <w:t xml:space="preserve"> मूसा से नाज़ीरों की मन्नत के बारे में बात करता है। इस कहानी के अधिकांश हिस्सों में, मूल भाषा में परमेश्वर के उचित नाम, यहोवा का उपयोग किया गया है। यहोवा और नाज़ीर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को उन </w:t>
      </w:r>
      <w:r>
        <w:rPr>
          <w:b/>
          <w:lang w:val="hi_IN" w:bidi="hi_IN"/>
        </w:rPr>
        <w:t>व्यवस्थाओं</w:t>
      </w:r>
      <w:r>
        <w:rPr>
          <w:lang w:val="hi_IN" w:bidi="hi_IN"/>
        </w:rPr>
        <w:t xml:space="preserve"> के विषय में बताता है जो उस समय के लिए हैं जब नाज़ीर अपने नाज़ीर होने की मन्नत की अवधि पूरी कर लेता है। व्यवस्था एक नियम है, या नियमों का समूह है जिसका लोगों को पालन करना होता है। बाइबल में व्यवस्था के लिए इस्तेमाल किया गया मूल शब्द ऐसा है जिसे हम अंग्रेजी में "कानून" के लिए इस्तेमाल करते हैं जब कोई व्यक्ति किसी देश की कानून तोड़ता है। अगर कोई व्यक्ति नियम नहीं मानता, तो हम कहते हैं कि वह व्यवस्था तोड़ता है। व्यवस्था के लिए उसी शब्द या वाक्यांश का उपयोग करें जिसका उपयोग आपने पिछले भागों में किया था।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 xml:space="preserve">जब नाज़ीर अपनी मन्नत की अवधि पूरी कर लेता है, तब उसे मिलापवाले तम्बू, अर्थात् </w:t>
      </w:r>
      <w:r>
        <w:rPr>
          <w:b/>
          <w:lang w:val="hi_IN" w:bidi="hi_IN"/>
        </w:rPr>
        <w:t>निवास-स्थान</w:t>
      </w:r>
      <w:r>
        <w:rPr>
          <w:lang w:val="hi_IN" w:bidi="hi_IN"/>
        </w:rPr>
        <w:t xml:space="preserve"> के द्वार पर विभिन्न प्रकार के पशु-बलिदान लाने होंगे। मिलापवाले तम्बू के लिए उसी शब्द या वाक्यांश का उपयोग करें जिसका उपयोग आपने पिछले भागों में किया था। </w:t>
      </w:r>
      <w:r>
        <w:rPr>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नाज़ीर को </w:t>
      </w:r>
      <w:r>
        <w:rPr>
          <w:b/>
          <w:lang w:val="hi_IN" w:bidi="hi_IN"/>
        </w:rPr>
        <w:t>होमबलि</w:t>
      </w:r>
      <w:r>
        <w:rPr>
          <w:lang w:val="hi_IN" w:bidi="hi_IN"/>
        </w:rPr>
        <w:t xml:space="preserve">, पापबलि या </w:t>
      </w:r>
      <w:r>
        <w:rPr>
          <w:b/>
          <w:lang w:val="hi_IN" w:bidi="hi_IN"/>
        </w:rPr>
        <w:t>शुद्धिकरण बलि</w:t>
      </w:r>
      <w:r>
        <w:rPr>
          <w:lang w:val="hi_IN" w:bidi="hi_IN"/>
        </w:rPr>
        <w:t xml:space="preserve">, और मेलबलि या संगति बलि के लिए पशु लाने होंगे। होमबलि और पापबलि या शुद्धिकरण बलिदान के लिए उन्हीं शब्दों या वाक्यांशों का उपयोग करें जिनका उपयोग आपने पिछले भागों में किया है। </w:t>
      </w:r>
      <w:r>
        <w:rPr>
          <w:lang w:val="hi_IN" w:bidi="hi_IN"/>
        </w:rPr>
        <w:t>होमबलि</w:t>
      </w:r>
      <w:r>
        <w:rPr>
          <w:lang w:val="hi_IN" w:bidi="hi_IN"/>
        </w:rPr>
        <w:t xml:space="preserve"> और </w:t>
      </w:r>
      <w:r>
        <w:rPr>
          <w:b/>
          <w:lang w:val="hi_IN" w:bidi="hi_IN"/>
        </w:rPr>
        <w:t>पाप या शुद्धिकरण बलि</w:t>
      </w:r>
      <w:r>
        <w:rPr>
          <w:lang w:val="hi_IN" w:bidi="hi_IN"/>
        </w:rPr>
        <w:t xml:space="preserve"> के बारे में अधिक जानकारी के लिए, मुख्य शब्दावली देखें।</w:t>
      </w:r>
    </w:p>
    <w:p>
      <w:pPr/>
      <w:r>
        <w:rPr>
          <w:lang w:val="hi_IN" w:bidi="hi_IN"/>
        </w:rPr>
      </w:r>
      <w:r>
        <w:rPr>
          <w:b/>
          <w:lang w:val="hi_IN" w:bidi="hi_IN"/>
        </w:rPr>
        <w:t>मेलबलि</w:t>
      </w:r>
      <w:r>
        <w:rPr>
          <w:lang w:val="hi_IN" w:bidi="hi_IN"/>
        </w:rPr>
        <w:t xml:space="preserve"> जिसे </w:t>
      </w:r>
      <w:r>
        <w:rPr>
          <w:b/>
          <w:lang w:val="hi_IN" w:bidi="hi_IN"/>
        </w:rPr>
        <w:t>संगति बलि</w:t>
      </w:r>
      <w:r>
        <w:rPr>
          <w:lang w:val="hi_IN" w:bidi="hi_IN"/>
        </w:rPr>
        <w:t xml:space="preserve"> भी कहा जाता है, यहोवा के साथ शांति और यहोवा के साथ संगति का आनंद लेने का उत्सव मनाने के लिए थी। यह भेंट यहोवा के साथ शांति स्थापित करने के लिए नहीं है, बल्कि यहोवा के साथ एक अच्छे और शांतिपूर्ण संबंध का उत्सव मनाने के लिए है। मेलबलि सदैव पापबलि, अपराधबलि या प्रायश्चित्त की अन्य बलियों के बाद आती है।</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और </w:t>
      </w:r>
      <w:r>
        <w:rPr>
          <w:b/>
          <w:lang w:val="hi_IN" w:bidi="hi_IN"/>
        </w:rPr>
        <w:t>मेलबलि</w:t>
      </w:r>
      <w:r>
        <w:rPr>
          <w:lang w:val="hi_IN" w:bidi="hi_IN"/>
        </w:rPr>
        <w:t xml:space="preserve"> के लिए किस शब्द या वाक्यांश का उपयोग करेंगे। अधिक जानकारी के लिए मुख्य शब्दावली में </w:t>
      </w:r>
      <w:r>
        <w:rPr>
          <w:lang w:val="hi_IN" w:bidi="hi_IN"/>
        </w:rPr>
        <w:t>बलिदानों</w:t>
      </w:r>
      <w:r>
        <w:rPr>
          <w:lang w:val="hi_IN" w:bidi="hi_IN"/>
        </w:rPr>
        <w:t xml:space="preserve"> और </w:t>
      </w:r>
      <w:r>
        <w:rPr>
          <w:b/>
          <w:lang w:val="hi_IN" w:bidi="hi_IN"/>
        </w:rPr>
        <w:t>मेलबलि या संगतिबलि</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नाज़ीर को आवश्यक अन्नबलि और अर्घबलि भी लाने होंगे।</w:t>
      </w:r>
    </w:p>
    <w:p>
      <w:pPr/>
      <w:r>
        <w:rPr>
          <w:lang w:val="hi_IN" w:bidi="hi_IN"/>
        </w:rPr>
      </w:r>
      <w:r>
        <w:rPr>
          <w:lang w:val="hi_IN" w:bidi="hi_IN"/>
        </w:rPr>
        <w:t xml:space="preserve">नियमित </w:t>
      </w:r>
      <w:r>
        <w:rPr>
          <w:b/>
          <w:lang w:val="hi_IN" w:bidi="hi_IN"/>
        </w:rPr>
        <w:t>अन्नबलि</w:t>
      </w:r>
      <w:r>
        <w:rPr>
          <w:lang w:val="hi_IN" w:bidi="hi_IN"/>
        </w:rPr>
        <w:t xml:space="preserve"> उत्तम गेहूं के आटे की भेंट थी, जिसे तेल और कभी-कभी धूप के साथ मिलाया जाता था। यहोवा ने इस भेंट को एक नियमित भेंट के रूप में ठहराया, जो पशु-बलिदानों के साथ एक उपहार और यहोवा के लिए सुखदायक सुगंध के रूप में चढ़ाई जाती थी। </w:t>
      </w:r>
      <w:r>
        <w:rPr>
          <w:b/>
          <w:lang w:val="hi_IN" w:bidi="hi_IN"/>
        </w:rPr>
        <w:t>अर्घ</w:t>
      </w:r>
      <w:r>
        <w:rPr>
          <w:lang w:val="hi_IN" w:bidi="hi_IN"/>
        </w:rPr>
        <w:t xml:space="preserve"> जिसे कभी-कभी तरल भेंट भी कहा जाता है, दाखमधु की भेंट होती है जिसे कभी-कभी मसाले के साथ मिलाया जाता है। अन्नबलि और अर्घ के लिए उन्हीं शब्दों या वाक्यांशों का उपयोग करें जिनका उपयोग आपने पिछले भागों में किया था। अन्नबलि और अर्घ के बारे में अधिक जानकारी के लिए, मुख्य शब्दावली में </w:t>
      </w:r>
      <w:r>
        <w:rPr>
          <w:b/>
          <w:lang w:val="hi_IN" w:bidi="hi_IN"/>
        </w:rPr>
        <w:t>अन्नबलि</w:t>
      </w:r>
      <w:r>
        <w:rPr>
          <w:lang w:val="hi_IN" w:bidi="hi_IN"/>
        </w:rPr>
        <w:t xml:space="preserve"> और </w:t>
      </w:r>
      <w:r>
        <w:rPr>
          <w:b/>
          <w:lang w:val="hi_IN" w:bidi="hi_IN"/>
        </w:rPr>
        <w:t>अर्घ</w:t>
      </w:r>
      <w:r>
        <w:rPr>
          <w:lang w:val="hi_IN" w:bidi="hi_IN"/>
        </w:rPr>
        <w:t xml:space="preserve"> देखें।</w:t>
      </w:r>
    </w:p>
    <w:p>
      <w:pPr/>
      <w:r>
        <w:rPr>
          <w:lang w:val="hi_IN" w:bidi="hi_IN"/>
        </w:rPr>
      </w:r>
      <w:r>
        <w:rPr>
          <w:lang w:val="hi_IN" w:bidi="hi_IN"/>
        </w:rPr>
        <w:t xml:space="preserve">तब </w:t>
      </w:r>
      <w:r>
        <w:rPr>
          <w:b/>
          <w:lang w:val="hi_IN" w:bidi="hi_IN"/>
        </w:rPr>
        <w:t>याजक</w:t>
      </w:r>
      <w:r>
        <w:rPr>
          <w:lang w:val="hi_IN" w:bidi="hi_IN"/>
        </w:rPr>
        <w:t xml:space="preserve"> मिलापवाले तम्बू के सामने सभी होमबलियाँ और </w:t>
      </w:r>
      <w:r>
        <w:rPr>
          <w:b/>
          <w:lang w:val="hi_IN" w:bidi="hi_IN"/>
        </w:rPr>
        <w:t>हिलाई जाने वाली भेंटें</w:t>
      </w:r>
      <w:r>
        <w:rPr>
          <w:lang w:val="hi_IN" w:bidi="hi_IN"/>
        </w:rPr>
        <w:t xml:space="preserve"> चढ़ाता है। नाज़ीर अपना सिर मुंडता है और बाल जलाता है। हिलाई जाने वाली भेंट, जिसे कभी-कभी उठाई जाने वाली भेंट भी कहा जाता है, वह भेंट थी जिसे याजक हवा में उठाता था, ताकि यह दर्शाया जा सके कि वह यहोवा को अर्पित की जा रही है। हिलाई जाने वाले बलि के लिए उसी वाक्यांश का उपयोग करें जिसका उपयोग आपने पिछले भागों में किया था। यदि आवश्यक हो, तो अधिक जानकारी के लिए मुख्य शब्दावली में </w:t>
      </w:r>
      <w:r>
        <w:rPr>
          <w:b/>
          <w:lang w:val="hi_IN" w:bidi="hi_IN"/>
        </w:rPr>
        <w:t>हिलाई जाने वाली बलि</w:t>
      </w:r>
      <w:r>
        <w:rPr>
          <w:lang w:val="hi_IN" w:bidi="hi_IN"/>
        </w:rPr>
        <w:t xml:space="preserve"> शब्द देखें।</w:t>
      </w:r>
    </w:p>
    <w:p>
      <w:pPr/>
      <w:r>
        <w:rPr>
          <w:lang w:val="hi_IN" w:bidi="hi_IN"/>
        </w:rPr>
      </w:r>
      <w:r>
        <w:rPr>
          <w:lang w:val="hi_IN" w:bidi="hi_IN"/>
        </w:rPr>
        <w:t xml:space="preserve">मेढ़े का कंधा और रोटियों के दो टुकड़े, साथ ही वह छाती का भाग जिसे हिलाया जाता है और वह जाँघ जो चढ़ाई जाती है, ये सब याजक के लिए </w:t>
      </w:r>
      <w:r>
        <w:rPr>
          <w:b/>
          <w:lang w:val="hi_IN" w:bidi="hi_IN"/>
        </w:rPr>
        <w:t>पवित्र</w:t>
      </w:r>
      <w:r>
        <w:rPr>
          <w:lang w:val="hi_IN" w:bidi="hi_IN"/>
        </w:rPr>
        <w:t xml:space="preserve"> भाग होते हैं। कुछ अनुवादों में नर भेड़ों के स्थान पर मेढ़ा कहा जा सकता है। मेढ़ा एक नर भेड़ या बकरा होता है। पवित्र और दान या उपहार के लिए उसी शब्द या वाक्यांश का उपयोग करें जिसका उपयोग आपने पिछले भागों में किया था।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यहाँ रुकें, यदि आवश्यक हो तो समूह के रूप में एक </w:t>
      </w:r>
      <w:r>
        <w:rPr>
          <w:b/>
          <w:lang w:val="hi_IN" w:bidi="hi_IN"/>
        </w:rPr>
        <w:t>मेढ़े जिसमें जानवर के विभिन्न भाग</w:t>
      </w:r>
      <w:r>
        <w:rPr>
          <w:lang w:val="hi_IN" w:bidi="hi_IN"/>
        </w:rPr>
        <w:t xml:space="preserve"> जैसे कंधे, छाती और जाँघ को चिन्हित किया गया हो, की तस्वीर देखें। इस ऑडियो को यहाँ रोकें।</w:t>
      </w:r>
    </w:p>
    <w:p>
      <w:pPr/>
      <w:r>
        <w:rPr>
          <w:lang w:val="hi_IN" w:bidi="hi_IN"/>
        </w:rPr>
      </w:r>
      <w:r>
        <w:rPr>
          <w:lang w:val="hi_IN" w:bidi="hi_IN"/>
        </w:rPr>
        <w:t xml:space="preserve">जब याजक और नाज़ीर इन सभी बलिदानों और अनुष्ठानों को पूरा कर लेते हैं, तब नाज़ीर </w:t>
      </w:r>
      <w:r>
        <w:rPr>
          <w:b/>
          <w:lang w:val="hi_IN" w:bidi="hi_IN"/>
        </w:rPr>
        <w:t>दाखमधु</w:t>
      </w:r>
      <w:r>
        <w:rPr>
          <w:lang w:val="hi_IN" w:bidi="hi_IN"/>
        </w:rPr>
        <w:t xml:space="preserve"> पी सकता है। ये सभी निर्देश नाज़ीर के लिए नियम या व्यवस्था हैं। जो व्यक्ति निर्धारित बलिदानों से बढ़कर यहोवा के लिए अतिरिक्त </w:t>
      </w:r>
      <w:r>
        <w:rPr>
          <w:b/>
          <w:lang w:val="hi_IN" w:bidi="hi_IN"/>
        </w:rPr>
        <w:t>मन्नत</w:t>
      </w:r>
      <w:r>
        <w:rPr>
          <w:lang w:val="hi_IN" w:bidi="hi_IN"/>
        </w:rPr>
        <w:t xml:space="preserve"> भेंट चढ़ा सकता है, उसे नाज़ीर के नियमित बलिदानों के साथ उन्हें भी अर्पित करना चाहिए। दाखमधु और मन्नत के लिए उन्हीं शब्दों या वाक्यांशों का उपयोग करें जिनका उपयोग आपने पिछले भागों में किया था। </w:t>
      </w:r>
      <w:r>
        <w:rPr>
          <w:b/>
          <w:lang w:val="hi_IN" w:bidi="hi_IN"/>
        </w:rPr>
        <w:t>दाखमधु</w:t>
      </w:r>
      <w:r>
        <w:rPr>
          <w:lang w:val="hi_IN" w:bidi="hi_IN"/>
        </w:rPr>
        <w:t xml:space="preserve"> और </w:t>
      </w:r>
      <w:r>
        <w:rPr>
          <w:b/>
          <w:lang w:val="hi_IN" w:bidi="hi_IN"/>
        </w:rPr>
        <w:t>मन्नत</w:t>
      </w:r>
      <w:r>
        <w:rPr>
          <w:lang w:val="hi_IN" w:bidi="hi_IN"/>
        </w:rPr>
        <w:t xml:space="preserve"> के बारे में अधिक जानकारी के लिए, मुख्य शब्दावली देखें। </w:t>
      </w:r>
    </w:p>
    <w:p>
      <w:pPr/>
      <w:r>
        <w:rPr>
          <w:lang w:val="hi_IN" w:bidi="hi_IN"/>
        </w:rPr>
      </w:r>
      <w:r>
        <w:rPr>
          <w:lang w:val="hi_IN" w:bidi="hi_IN"/>
        </w:rPr>
        <w:t xml:space="preserve">एक </w:t>
      </w:r>
      <w:r>
        <w:rPr>
          <w:b/>
          <w:lang w:val="hi_IN" w:bidi="hi_IN"/>
        </w:rPr>
        <w:t>भेंट</w:t>
      </w:r>
      <w:r>
        <w:rPr>
          <w:lang w:val="hi_IN" w:bidi="hi_IN"/>
        </w:rPr>
        <w:t xml:space="preserve"> सामान्य शब्द होता है जो परमेश्वर को किसी अनुष्ठान के दौरान चढ़ाए जाने वाले उपहार या बलिदान के लिए होता है, आमतौर पर मन्दिर में या किसी विशेष वेदी पर। भेंट के लिए उसी शब्द या वाक्यांश का उपयोग करें जिसका उपयोग आपने पिछले भागों में किया है। </w:t>
      </w:r>
      <w:r>
        <w:rPr>
          <w:lang w:val="hi_IN" w:bidi="hi_IN"/>
        </w:rPr>
        <w:t>भेंट</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6:22–27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6:22–27 को सुनें और अपने मन में रखें।</w:t>
      </w:r>
    </w:p>
    <w:p>
      <w:pPr/>
      <w:r>
        <w:rPr>
          <w:lang w:val="hi_IN" w:bidi="hi_IN"/>
        </w:rPr>
      </w:r>
      <w:r>
        <w:rPr>
          <w:lang w:val="hi_IN" w:bidi="hi_IN"/>
        </w:rPr>
        <w:t>यदि सम्भव हो, तो गिनती 6:22–27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6:22–27 का ऑडियो संस्करण सबसे आसानी से समझ में आने वाले अनुवाद में सुनें।</w:t>
      </w:r>
    </w:p>
    <w:p>
      <w:pPr/>
      <w:r>
        <w:rPr>
          <w:lang w:val="hi_IN" w:bidi="hi_IN"/>
        </w:rPr>
      </w:r>
      <w:r>
        <w:rPr>
          <w:lang w:val="hi_IN" w:bidi="hi_IN"/>
        </w:rPr>
        <w:t>यह भाग याजकों के कर्तव्यों और इस्राएलियों के धार्मिक संगठन के लिए यहोवा की विधियों का निष्कर्ष है। यहोवा ने मूसा को लेवी गोत्र के लिए, जो यहोवा के याजक होंगे, अनेक नियम और निर्देश दिए हैं। अब यहोवा मूसा को एक अंतिम निर्देश देता है, जो विशेष रूप से हारून और उसके पुत्रों के लिए है। हारून और उसके पुत्रों का कर्तव्य होगा कि वे इस्राएलियों पर यहोवा के आशीर्वाद की घोषणा करें। यहोवा मूसा से कहता है कि वह हारून और उसके पुत्रों से कहे कि उन्हें इस्राएलियों को इसी प्रकार आशीर्वाद देना है।</w:t>
      </w:r>
    </w:p>
    <w:p>
      <w:pPr/>
      <w:r>
        <w:rPr>
          <w:lang w:val="hi_IN" w:bidi="hi_IN"/>
        </w:rPr>
      </w:r>
      <w:r>
        <w:rPr>
          <w:lang w:val="hi_IN" w:bidi="hi_IN"/>
        </w:rPr>
        <w:t>यहोवा हारून और उसके पुत्रों को कहने के लिए सटीक शब्द और उन्हें कहने का तरीका देता है। यह आशीर्वाद एक कविता या विशेष प्रकार की भाषा के रूप में है, जो किसी बात के महत्व और भावनाओं को प्रकट करती है। कुछ लोग कहते हैं कि आशीष एक प्रार्थना के समान है जिसमें हारून और उसके पुत्र यहोवा से प्रार्थना कर रहे हैं कि वह आशीष में काम करे। कुछ लोग यह भी कहते हैं कि यह आशीष यहोवा की ओर से एक घोषणा है, जो उस समय सत्य हो जाती है जब हारून या उसके पुत्र इसे बोलते हैं। यह समझना महत्वपूर्ण है कि ये शब्द जादुई शब्द नहीं हैं। यद्यपि याजक यह आशीर्वाद बोलते हैं, परन्तु केवल यहोवा ही वह है जो उस आशीर्वाद में कही गई बातों को पूरा कर सकता है।</w:t>
      </w:r>
    </w:p>
    <w:p>
      <w:pPr/>
      <w:r>
        <w:rPr>
          <w:lang w:val="hi_IN" w:bidi="hi_IN"/>
        </w:rPr>
      </w:r>
      <w:r>
        <w:rPr>
          <w:lang w:val="hi_IN" w:bidi="hi_IN"/>
        </w:rPr>
        <w:t>कविता में तीन भाग हैं। पहले भाग में, याजकों को कहना है कि यहोवा अपने लोगों को आशीर्वाद देता है और अपने लोगों की रखवाली करता है या उन्हें सुरक्षित रखता है। इस्राएलियों पर यहोवा के आशीर्वाद का अर्थ है कि यहोवा अपने लोगों से प्रसन्न है और वह उनके लिए भलाई के काम करेगा। यहोवा का आशीर्वाद यह घोषणा करता है कि यहोवा अपने लोगों के साथ अच्छा संबंध रखता है, उनके साथ शांति में है, और प्रेम से उनकी परवाह करता है। आशीर्वाद यह घोषणा करता है कि यहोवा अपने लोगों को संभालता है, या उनकी रक्षा करता है। यहोवा अपने लोगों को खतरे से बचाता है और उनकी देखभाल करता है।</w:t>
      </w:r>
    </w:p>
    <w:p>
      <w:pPr/>
      <w:r>
        <w:rPr>
          <w:lang w:val="hi_IN" w:bidi="hi_IN"/>
        </w:rPr>
      </w:r>
      <w:r>
        <w:rPr>
          <w:lang w:val="hi_IN" w:bidi="hi_IN"/>
        </w:rPr>
        <w:t>फिर यहोवा अपने लोगों के प्रति अपनी दया और करुणा का एक सशक्त चित्र प्रस्तुत करता है। आशीर्वाद के वे शब्द जो यहोवा के चमकते हुए मुख के अपने लोगों की ओर होने का वर्णन करते हैं, एक ऐसे प्रसन्न माता-पिता के समान हैं जो अपने बच्चे से प्रसन्न होता है। यहोवा अपने लोगों के प्रति दयालु होगा और उन्हें ऐसी अच्छी भेंट देगा जिनके वे योग्य नहीं हैं, क्योंकि यहोवा अपने लोगों से प्रेम करता है।</w:t>
      </w:r>
    </w:p>
    <w:p>
      <w:pPr/>
      <w:r>
        <w:rPr>
          <w:lang w:val="hi_IN" w:bidi="hi_IN"/>
        </w:rPr>
      </w:r>
      <w:r>
        <w:rPr>
          <w:lang w:val="hi_IN" w:bidi="hi_IN"/>
        </w:rPr>
        <w:t>यहाँ रुकें और इस प्रश्न पर समूह में चर्चा करें: आप किसी ऐसे व्यक्ति का वर्णन कैसे करते हैं जो किसी अन्य से गहरा प्रेम करता है और उससे प्रसन्न है? आप उस तरीके का वर्णन कैसे करेंगे, जिससे कोई व्यक्ति उस व्यक्ति को देखता है जिसे वह प्रेम करता है? इस ऑडियो को यहाँ रोकें।</w:t>
      </w:r>
    </w:p>
    <w:p>
      <w:pPr/>
      <w:r>
        <w:rPr>
          <w:lang w:val="hi_IN" w:bidi="hi_IN"/>
        </w:rPr>
      </w:r>
      <w:r>
        <w:rPr>
          <w:lang w:val="hi_IN" w:bidi="hi_IN"/>
        </w:rPr>
        <w:t>यहोवा के अनुग्रह का अर्थ है कि वह उन लोगों पर दया और भलाई करता है, जिनके पास उसकी कृपा माँगने या उस पर अधिकार जताने का कोई कारण नहीं होता। यहोवा अपने लोगों पर इसलिए दया नहीं करता कि वे उसके लिए कुछ करते हैं, बल्कि इसलिए कि वह अपनी इच्छा से अपने लोगों को अच्छी भेंट देना चाहता है। यहोवा का अनुग्रह उसके अनुग्रहपूर्ण चरित्र से आता है, क्योंकि यहोवा ऐसा ही परमेश्वर है।</w:t>
      </w:r>
    </w:p>
    <w:p>
      <w:pPr/>
      <w:r>
        <w:rPr>
          <w:lang w:val="hi_IN" w:bidi="hi_IN"/>
        </w:rPr>
      </w:r>
      <w:r>
        <w:rPr>
          <w:lang w:val="hi_IN" w:bidi="hi_IN"/>
        </w:rPr>
        <w:t>यहाँ रुकें और इस प्रश्न पर समूह में चर्चा करें: एक ऐसे समय की कहानी सुनाएँ जब किसी ने किसी ऐसे व्यक्ति के लिए कुछ अच्छा किया जो उसके योग्य नहीं था। आप उस व्यक्ति का वर्णन करने के लिए किन शब्दों का उपयोग करते हैं जिसने अच्छा काम किया? इस ऑडियो को यहाँ रोकें।</w:t>
      </w:r>
    </w:p>
    <w:p>
      <w:pPr/>
      <w:r>
        <w:rPr>
          <w:lang w:val="hi_IN" w:bidi="hi_IN"/>
        </w:rPr>
      </w:r>
      <w:r>
        <w:rPr>
          <w:lang w:val="hi_IN" w:bidi="hi_IN"/>
        </w:rPr>
        <w:t>आशीर्वाद का तीसरा भाग कहता है कि यहोवा अपना मुख अपने लोगों की ओर उठाता है और उन्हें शांति प्रदान करता है। यहाँ फिर से उसी प्रकार की मानवीय भाषा का उपयोग किया गया है ताकि यहोवा का वर्णन किया जा सके। जब यहोवा किसी की ओर अपना मुँह उठाता है, तो वह अपना मुँह किसी से छिपा रहा है। जब यहोवा अपना मुख छिपा लेता है, तो इसका अर्थ है कि वह अपने लोगों से क्रोधित और अप्रसन्न है। जब यहोवा अपना मुख अपने लोगों की ओर उठाता है, तो इसका अर्थ है कि वह उन पर अनुग्रह की दृष्टि करता है, क्योंकि वह उनसे प्रसन्न है।</w:t>
      </w:r>
    </w:p>
    <w:p>
      <w:pPr/>
      <w:r>
        <w:rPr>
          <w:lang w:val="hi_IN" w:bidi="hi_IN"/>
        </w:rPr>
      </w:r>
      <w:r>
        <w:rPr>
          <w:lang w:val="hi_IN" w:bidi="hi_IN"/>
        </w:rPr>
        <w:t>यहाँ रुकें और इस प्रश्न पर समूह में चर्चा करें: किसी ऐसे व्यक्ति के बारे में एक कहानी सुनाएँ जो किसी और पर क्रोधित था, लेकिन फिर उस व्यक्ति से खुश और प्रसन्न हो गया। जब वह व्यक्ति क्रोधित था या थी, तो आपने उसका वर्णन कैसे किया? जब वह व्यक्ति दूसरे व्यक्ति से खुश था या थी, तो आपने उसका वर्णन कैसे किया? इस ऑडियो को यहाँ रोकें।</w:t>
      </w:r>
    </w:p>
    <w:p>
      <w:pPr/>
      <w:r>
        <w:rPr>
          <w:lang w:val="hi_IN" w:bidi="hi_IN"/>
        </w:rPr>
      </w:r>
      <w:r>
        <w:rPr>
          <w:lang w:val="hi_IN" w:bidi="hi_IN"/>
        </w:rPr>
        <w:t>आशीर्वाद के इस भाग में, यहोवा यह प्रतिज्ञा करता है कि वह अपने लोगों को शांति प्रदान करेगा और उन्हें शांति में स्थिर करेगा। इस प्रकार की शांति एक भरपूर और संपूर्ण जीवन है। जब किसी व्यक्ति के पास परमेश्वर के साथ इस प्रकार की शांति होती है, तो उसके पास यहोवा के उद्देश्य के अनुसार जीवन जीने के लिए आवश्यक सब कुछ होता है। यहोवा केवल जीवन की इस पूर्णता को “देता” ही नहीं; यहोवा अपने लोगों के लिए इस प्रकार का शांतिपूर्ण जीवन स्थापित करता है ताकि वह समाप्त न हो। यह आशीर्वाद की कविता का अंत है।</w:t>
      </w:r>
    </w:p>
    <w:p>
      <w:pPr/>
      <w:r>
        <w:rPr>
          <w:lang w:val="hi_IN" w:bidi="hi_IN"/>
        </w:rPr>
      </w:r>
      <w:r>
        <w:rPr>
          <w:lang w:val="hi_IN" w:bidi="hi_IN"/>
        </w:rPr>
        <w:t>इस कविता में यहोवा ने कई बार अपने लोगों पर अपना नाम रखा है। अब यहोवा समझाता है कि इन वचनों के द्वारा हारून और उसके पुत्र इस्राएलियों पर यहोवा का नाम रखेंगे। ऐसा करके हारून और उसके पुत्र इस्राएलियों को एक ऐसे लोगों के समूह के रूप में चिन्हित करते हैं जो यहोवा के हैं और जिनकी देखभाल यहोवा करता है। यहोवा का आशीर्वाद इस्राएलियों को यहोवा के विशेष और प्रिय लोगों के रूप में चिन्हित करता है, जो यहोवा के साथ रहते हैं।</w:t>
      </w:r>
      <w:r>
        <w:rPr>
          <w:lang w:val="hi_IN" w:bidi="hi_IN"/>
        </w:rPr>
      </w:r>
    </w:p>
    <w:p>
      <w:pPr>
        <w:pStyle w:val="Heading3"/>
      </w:pPr>
      <w:r>
        <w:rPr>
          <w:lang w:val="hi_IN" w:bidi="hi_IN"/>
        </w:rPr>
        <w:t>घटनाओं को समझाना</w:t>
      </w:r>
    </w:p>
    <w:p>
      <w:pPr/>
      <w:r>
        <w:rPr>
          <w:lang w:val="hi_IN" w:bidi="hi_IN"/>
        </w:rPr>
      </w:r>
      <w:r>
        <w:rPr>
          <w:lang w:val="hi_IN" w:bidi="hi_IN"/>
        </w:rPr>
        <w:t>गिनती 6:22–27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निर्देश देता है कि वह हारून और उसके पुत्रों को कहे कि वे इस्राएल के लोगों को एक विशेष आशीर्वाद देंगे।</w:t>
      </w:r>
    </w:p>
    <w:p>
      <w:pPr/>
      <w:r>
        <w:rPr>
          <w:lang w:val="hi_IN" w:bidi="hi_IN"/>
        </w:rPr>
      </w:r>
      <w:r>
        <w:rPr>
          <w:b/>
          <w:lang w:val="hi_IN" w:bidi="hi_IN"/>
        </w:rPr>
        <w:t>दूसरे दृश्य में:</w:t>
      </w:r>
      <w:r>
        <w:rPr>
          <w:lang w:val="hi_IN" w:bidi="hi_IN"/>
        </w:rPr>
        <w:t xml:space="preserve"> यहोवा मूसा को वह आशीर्वाद देता है जिसे हारून और उसके पुत्रों को इस्राएल के लोगों से कहना है।</w:t>
      </w:r>
    </w:p>
    <w:p>
      <w:pPr/>
      <w:r>
        <w:rPr>
          <w:lang w:val="hi_IN" w:bidi="hi_IN"/>
        </w:rPr>
      </w:r>
      <w:r>
        <w:rPr>
          <w:b/>
          <w:lang w:val="hi_IN" w:bidi="hi_IN"/>
        </w:rPr>
        <w:t>तीसरे दृश्य में:</w:t>
      </w:r>
      <w:r>
        <w:rPr>
          <w:lang w:val="hi_IN" w:bidi="hi_IN"/>
        </w:rPr>
        <w:t xml:space="preserve"> यहोवा मूसा को आशीर्वाद का उद्देश्य बताता है और इस बात पर जोर देता है कि वह, यहोवा, इस्राएल के लोगों को आशीष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ध्यान दें कि पूरे समय यहोवा मूसा से बात कर रहा है; यहोवा का आशीर्वाद याजक हारून और उसके पुत्रों द्वारा लोगों पर घोषित किया जाना है; और यह आशीर्वाद स्वयं एक कविता के रूप में है, ताकि उस पर विशेष ज़ोर दिया जा सके और गहरी भावना प्रकट हो सके।</w:t>
      </w:r>
    </w:p>
    <w:p>
      <w:pPr/>
      <w:r>
        <w:rPr>
          <w:lang w:val="hi_IN" w:bidi="hi_IN"/>
        </w:rPr>
      </w:r>
      <w:r>
        <w:rPr>
          <w:lang w:val="hi_IN" w:bidi="hi_IN"/>
        </w:rPr>
        <w:t>पहले दृश्य में, यह भाग यहोवा के मूसा को निर्देश देने से शुरू होता है। यहोवा मूसा से कहता है कि वह हारून और उसके पुत्रों से कहे कि वे इस प्रकार इस्राएलियों को आशीर्वाद दें। यह स्पष्ट करना महत्वपूर्ण है कि लोगों पर यहोवा के आशीर्वाद की घोषणा करने का कार्य हारून और उसके पुत्रों के लिए निर्धारित है। हम बाइबल के अन्य अंशों से जानते हैं कि हारून या उसके पुत्र अपने हाथ उठाकर इस आशीर्वाद को देते हैं। यह आशीर्वाद सामान्यतः उस समय कहा जाता था जब वे अपने लिए और इस्राएल के लोगों के लिए यहोवा को बलिदान चढ़ा चुके होते थे।</w:t>
      </w:r>
    </w:p>
    <w:p>
      <w:pPr/>
      <w:r>
        <w:rPr>
          <w:lang w:val="hi_IN" w:bidi="hi_IN"/>
        </w:rPr>
      </w:r>
      <w:r>
        <w:rPr>
          <w:lang w:val="hi_IN" w:bidi="hi_IN"/>
        </w:rPr>
        <w:t>दूसरे दृश्य में, यहोवा वे ठीक-ठीक शब्द देता है जिन्हें हारून और उसके पुत्र आशीर्वाद देने के लिए कहेंगे। उन्हें कहना है:</w:t>
      </w:r>
    </w:p>
    <w:p>
      <w:pPr/>
      <w:r>
        <w:rPr>
          <w:lang w:val="hi_IN" w:bidi="hi_IN"/>
        </w:rPr>
      </w:r>
      <w:r>
        <w:rPr>
          <w:lang w:val="hi_IN" w:bidi="hi_IN"/>
        </w:rPr>
        <w:t>यहोवा तुम्हें आशीष देगा और तुम्हारी रक्षा करेगा।</w:t>
      </w:r>
    </w:p>
    <w:p>
      <w:pPr/>
      <w:r>
        <w:rPr>
          <w:lang w:val="hi_IN" w:bidi="hi_IN"/>
        </w:rPr>
      </w:r>
      <w:r>
        <w:rPr>
          <w:lang w:val="hi_IN" w:bidi="hi_IN"/>
        </w:rPr>
        <w:t>यहोवा अपना मुख तुम पर चमकाए और तुम पर अनुग्रह करे।</w:t>
      </w:r>
    </w:p>
    <w:p>
      <w:pPr/>
      <w:r>
        <w:rPr>
          <w:lang w:val="hi_IN" w:bidi="hi_IN"/>
        </w:rPr>
      </w:r>
      <w:r>
        <w:rPr>
          <w:lang w:val="hi_IN" w:bidi="hi_IN"/>
        </w:rPr>
        <w:t>यहोवा अपना मुख तुम्हारी ओर उठाए और तुम्हें शांति में स्थिर करे।</w:t>
      </w:r>
    </w:p>
    <w:p>
      <w:pPr/>
      <w:r>
        <w:rPr>
          <w:lang w:val="hi_IN" w:bidi="hi_IN"/>
        </w:rPr>
      </w:r>
      <w:r>
        <w:rPr>
          <w:lang w:val="hi_IN" w:bidi="hi_IN"/>
        </w:rPr>
        <w:t>यह महत्वपूर्ण है कि आशीर्वाद की इस काव्यात्मक रचना के प्रत्येक भाग में यहोवा नाम का उच्चारण किया जाए। यह याद रखना महत्वपूर्ण है कि इस आशीर्वाद को याद किया जाता था और हर बार जब हारून या उसके पुत्र लोगों को आशीर्वाद देते थे, तो इसे उसी प्रकार दोहराया जाता था। यह महत्वपूर्ण है कि इस आशीर्वाद के रूप का अनुवाद इस प्रकार किया जाए कि वह आपकी भाषा में सामर्थ्य और प्रभाव के साथ प्रकट हो।</w:t>
      </w:r>
    </w:p>
    <w:p>
      <w:pPr/>
      <w:r>
        <w:rPr>
          <w:lang w:val="hi_IN" w:bidi="hi_IN"/>
        </w:rPr>
      </w:r>
      <w:r>
        <w:rPr>
          <w:lang w:val="hi_IN" w:bidi="hi_IN"/>
        </w:rPr>
        <w:t>इस आशीर्वाद के तीन भाग हैं। प्रत्येक भाग पहले वाले भाग से अधिक शक्तिशाली और अधिक भावनात्मक है। परमेश्वर का व्यक्तिगत नाम यहोवा इस कविता में तीन बार बोला गया है, प्रत्येक पंक्ति में एक बार। मूल भाषा में, कविता विशेष अभिव्यक्तियों का उपयोग करती है और अर्थपूर्ण चित्रों का वर्णन करती है, ताकि बात को अधिक सामर्थ्य और दृश्यात्मक रूप से व्यक्त किया जा सके।</w:t>
      </w:r>
    </w:p>
    <w:p>
      <w:pPr/>
      <w:r>
        <w:rPr>
          <w:lang w:val="hi_IN" w:bidi="hi_IN"/>
        </w:rPr>
      </w:r>
      <w:r>
        <w:rPr>
          <w:lang w:val="hi_IN" w:bidi="hi_IN"/>
        </w:rPr>
        <w:t>यहाँ रुकें और इस प्रश्न पर समूह में चर्चा करें: अपने समूह में से किसी को कविता बताने या कोई गीत गाने को कहें। आप किसी महत्वपूर्ण या भावनात्मक बात को कहने के लिए किस प्रकार की विशेष भाषा का उपयोग करते हैं? आप ये कविताएँ या गीत कब सुनाते हैं? उन्हें कौन कहता है? आप किसी गहरे अर्थ वाली बात को सुंदर तरीके से कैसे व्यक्त करते हैं? इस ऑडियो को यहाँ रोकें।</w:t>
      </w:r>
    </w:p>
    <w:p>
      <w:pPr/>
      <w:r>
        <w:rPr>
          <w:lang w:val="hi_IN" w:bidi="hi_IN"/>
        </w:rPr>
      </w:r>
      <w:r>
        <w:rPr>
          <w:lang w:val="hi_IN" w:bidi="hi_IN"/>
        </w:rPr>
        <w:t>कविता के प्रत्येक भाग में, पहला शब्द या वाक्यांश विशेष भाषा का उपयोग करता है ताकि लोगों को यहोवा के आशीर्वाद का एक चित्र मिल सके। दूसरा शब्द या वाक्यांश उस विशेष भाषा का अर्थ स्पष्ट करता है और यह बताता है कि यहोवा विशेष रूप से क्या करेगा। उदाहरण के लिए, यहोवा अपने लोगों को आशीष देता है, और वह उनकी रक्षा या सुरक्षा करके अपने लोगों को वह आशीष दिखाता है। यहोवा अपने लोगों पर अपना मुख चमकाता है, और जब वह उन पर अनुग्रह करता है, तो वह अपने लोगों को अपना चमकता हुआ मुख दिखाता है। यहोवा अपना मुख अपने लोगों की ओर करता है, और वह उनके साथ शांति स्थापित करके अपने उस मुख को प्रकट करता है।</w:t>
      </w:r>
    </w:p>
    <w:p>
      <w:pPr/>
      <w:r>
        <w:rPr>
          <w:lang w:val="hi_IN" w:bidi="hi_IN"/>
        </w:rPr>
      </w:r>
      <w:r>
        <w:rPr>
          <w:lang w:val="hi_IN" w:bidi="hi_IN"/>
        </w:rPr>
        <w:t>यहोवा इस आशीर्वाद में बार-बार अपना नाम दोहराता है, क्योंकि वह अपने लोगों पर अपना नाम रख रहा है। आपको यह सुनिश्चित करना चाहिए कि आपके अनुवाद में इस पुनरावृत्ति को अवश्य शामिल किया जाए।</w:t>
      </w:r>
    </w:p>
    <w:p>
      <w:pPr/>
      <w:r>
        <w:rPr>
          <w:lang w:val="hi_IN" w:bidi="hi_IN"/>
        </w:rPr>
      </w:r>
      <w:r>
        <w:rPr>
          <w:lang w:val="hi_IN" w:bidi="hi_IN"/>
        </w:rPr>
        <w:t>इस कविता में दो बार यहोवा अपने लोगों के प्रति अपने प्रेम और अनुग्रह को व्यक्त करने के लिए अपने मुख के विषय में विशेष भाषा का उपयोग करता है। यहोवा का चमकता हुआ मुख उसके प्रेम और दया को प्रकट करता है। कुछ अनुवादों में यहोवा के मुख के विषय में भाषा का उपयोग करने के स्थान पर यह कहा जा सकता है कि यहोवा मुस्कुराता है या दया दिखाता है। यहोवा का अपने लोगों की ओर मुख करना यह दर्शाता है कि वह उनके साथ शांति में है और उनसे प्रसन्न है।</w:t>
      </w:r>
    </w:p>
    <w:p>
      <w:pPr/>
      <w:r>
        <w:rPr>
          <w:lang w:val="hi_IN" w:bidi="hi_IN"/>
        </w:rPr>
      </w:r>
      <w:r>
        <w:rPr>
          <w:lang w:val="hi_IN" w:bidi="hi_IN"/>
        </w:rPr>
        <w:t>यहाँ रुकें और समूह में “यहोवा अपना मुख चमकाए” और “यहोवा अपना मुख फेरे” इन वाक्यांशों पर चर्चा करें। आप अपनी भाषा में इन वाक्यांशों का प्रभावशाली तरीके से अनुवाद कैसे करेंगे? इस ऑडियो को यहाँ रोकें।</w:t>
      </w:r>
    </w:p>
    <w:p>
      <w:pPr/>
      <w:r>
        <w:rPr>
          <w:lang w:val="hi_IN" w:bidi="hi_IN"/>
        </w:rPr>
      </w:r>
      <w:r>
        <w:rPr>
          <w:lang w:val="hi_IN" w:bidi="hi_IN"/>
        </w:rPr>
        <w:t>तीसरे दृश्य में, यहोवा अपनी आज्ञाओं का समापन आशीर्वाद के एक संक्षेप के साथ करता है। यहोवा मूसा को निर्देश देता है कि वे, अर्थात् हारून और उसके पुत्र, इस्राएल के लोगों पर यहोवा का नाम रखेंगे, और वह स्वयं, अर्थात् यहोवा, उन्हें आशीर्वाद देगा। यह ध्यान देना महत्वपूर्ण है कि यह आशीर्वाद की कविता का भाग नहीं है। इस भाग में, यहोवा मूसा को यह समझा रहा है कि हारून और उसके पुत्र आशीर्वाद देते समय क्या कर रहे हैं। हारून और उसके पुत्र इस्राएल के लोगों पर यहोवा का नाम रखते हैं और यहोवा के आशीर्वाद को प्रकट करते हैं। यह आशीर्वाद हारून, उसके पुत्रों या मूसा से नहीं आता। इस अंश के बिल्कुल अंत में, यहोवा इस बात पर ज़ोर देता है कि वही अपने लोगों को आशीर्वाद देने वाला है। हारून और उसके पुत्र केवल यहोवा की ओर से बोल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6:22–27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 भाग यहोवा के मूसा को निर्देश देने से शुरू होता है। यहोवा मूसा से कहता है कि वह हारून और उसके पुत्रों से कहे कि उन्हें इस्राएलियों को इसी प्रकार आशीष देनी है।</w:t>
      </w:r>
    </w:p>
    <w:p>
      <w:pPr/>
      <w:r>
        <w:rPr>
          <w:lang w:val="hi_IN" w:bidi="hi_IN"/>
        </w:rPr>
      </w:r>
      <w:r>
        <w:rPr>
          <w:lang w:val="hi_IN" w:bidi="hi_IN"/>
        </w:rPr>
        <w:t>दूसरे दृश्य में, यहोवा उन शब्दों को ठीक-ठीक बताता है जो याजकों को आशीष देने के लिए कहने हैं: याजकों को कहना है कि यहोवा इस्राएलियों को आशीष देता है और उनकी रखवाली या सुरक्षा करता है; याजकों को कहना है कि यहोवा अपने लोगों पर अपने मुख का प्रकाश चमकाता है, और वह उन पर अनुग्रह करता है; और याजकों को यह कहना है कि यहोवा अपना मुख अपने लोगों की ओर उठाता है और उन्हें शांति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“यहोवा की देखभाल और हमारे प्रति अनुग्रह से हमें सांत्वना और प्रोत्साहन मिलता है,” या, “मैं यह जानकर शांति महसूस करता हूँ कि यहोवा हमें आशीष दे रहा है,” या, “हम इस प्रकार हमें आशीष देने के कारण यहोवा के प्रेम, अनुग्रह और विश्वासयोग्यता के लिए कृतज्ञता और स्तुति से भर जाते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यहोवा अपने निर्देश का समापन आशीर्वाद के एक संक्षेप के साथ करता है। वह मूसा को निर्देश देता है कि इसी प्रकार वे, अर्थात् हारून और उसके पुत्र, इस्राएल के लोगों पर यहोवा का नाम रखेंगे, और वह, यहोवा, इस्राएल के लोगों को आशीष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प्रोत्साहित हूँ कि यहोवा हमेशा इस्राएलियों की देखभाल करेगा,” या, “मुझे आश्चर्य है कि यहोवा हमें इस तरह आशीष देगा,” या, “यहोवा की स्तुति हो, क्योंकि वह हम पर आशीष रखता है, और अपने लोगों के प्रति अनुग्रहकारी और विश्वासयोग्य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6:22–27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w:t>
      </w:r>
      <w:r>
        <w:rPr>
          <w:b/>
          <w:lang w:val="hi_IN" w:bidi="hi_IN"/>
        </w:rPr>
        <w:t>यहोवा</w:t>
      </w:r>
      <w:r>
        <w:rPr>
          <w:lang w:val="hi_IN" w:bidi="hi_IN"/>
        </w:rPr>
        <w:t xml:space="preserve"> के मूसा से बात करने से शुरू होती है। इस पूरे भाग में, मूल भाषा में परमेश्वर के व्यक्तिवाचक नाम यहोवा का प्रयोग किया गया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कहता है कि वह हारून और उसके पुत्रों को निर्देश दे कि वे </w:t>
      </w:r>
      <w:r>
        <w:rPr>
          <w:b/>
          <w:lang w:val="hi_IN" w:bidi="hi_IN"/>
        </w:rPr>
        <w:t>इस्राएलियों</w:t>
      </w:r>
      <w:r>
        <w:rPr>
          <w:lang w:val="hi_IN" w:bidi="hi_IN"/>
        </w:rPr>
        <w:t xml:space="preserve"> को इसी प्रकार आशीर्वाद दें। इस्राएली, या इस्राएल के पुत्र, उन लोगों को संदर्भित करते हैं जो </w:t>
      </w:r>
      <w:r>
        <w:rPr>
          <w:b/>
          <w:lang w:val="hi_IN" w:bidi="hi_IN"/>
        </w:rPr>
        <w:t>अब्राहम</w:t>
      </w:r>
      <w:r>
        <w:rPr>
          <w:lang w:val="hi_IN" w:bidi="hi_IN"/>
        </w:rPr>
        <w:t xml:space="preserve"> के वंशज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यहोवा मूसा से कहता है कि वह हारून और उसके पुत्रों से कहे कि वे इस प्रकार इस्राएलियों को आशीर्वाद दें। जब यहोवा किसी व्यक्ति या समुदाय को आशीर्वाद देता है, तो वह यह प्रकट करता है कि वह उनसे प्रसन्न है और उनके साथ शांति में है। यहोवा अक्सर इस्राएलियों के लिए भलाई करने, उनसे प्रेम रखने, और उनकी विशेष रूप से देखभाल करने का वादा करता है।</w:t>
      </w:r>
    </w:p>
    <w:p>
      <w:pPr/>
      <w:r>
        <w:rPr>
          <w:lang w:val="hi_IN" w:bidi="hi_IN"/>
        </w:rPr>
      </w:r>
      <w:r>
        <w:rPr>
          <w:lang w:val="hi_IN" w:bidi="hi_IN"/>
        </w:rPr>
        <w:t xml:space="preserve">यहाँ रुकें और समूह के रूप में चर्चा करें कि आप </w:t>
      </w:r>
      <w:r>
        <w:rPr>
          <w:b/>
          <w:lang w:val="hi_IN" w:bidi="hi_IN"/>
        </w:rPr>
        <w:t>आशीष</w:t>
      </w:r>
      <w:r>
        <w:rPr>
          <w:lang w:val="hi_IN" w:bidi="hi_IN"/>
        </w:rPr>
        <w:t xml:space="preserve"> के लिए किस शब्द या वाक्यांश का उपयोग करेंगे। अधिक जानकारी के लिए मुख्य शब्दावली में </w:t>
      </w:r>
      <w:r>
        <w:rPr>
          <w:lang w:val="hi_IN" w:bidi="hi_IN"/>
        </w:rPr>
        <w:t>आशीष</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पूरे भाग में आशीर्वाद के लिए एक ही शब्द का उपयोग करें। इस ऑडियो को यहाँ रोकें।</w:t>
      </w:r>
    </w:p>
    <w:p>
      <w:pPr/>
      <w:r>
        <w:rPr>
          <w:lang w:val="hi_IN" w:bidi="hi_IN"/>
        </w:rPr>
      </w:r>
      <w:r>
        <w:rPr>
          <w:lang w:val="hi_IN" w:bidi="hi_IN"/>
        </w:rPr>
        <w:t>जब हारून और उसके पुत्र इस्राएल के लोगों को आशीर्वाद देते हैं, तो उन्हें यह कहना होता है कि यहोवा इस्राएलियों को आशीर्वाद दे और उनकी रक्षा करे। तब उन्हें यह कहना है कि यहोवा अपने मुँह को अपने लोगों पर चमकाता है, या वह उनके प्रति अनुग्रह करेगा।</w:t>
      </w:r>
    </w:p>
    <w:p>
      <w:pPr/>
      <w:r>
        <w:rPr>
          <w:lang w:val="hi_IN" w:bidi="hi_IN"/>
        </w:rPr>
      </w:r>
      <w:r>
        <w:rPr>
          <w:lang w:val="hi_IN" w:bidi="hi_IN"/>
        </w:rPr>
        <w:t xml:space="preserve">जब यहोवा </w:t>
      </w:r>
      <w:r>
        <w:rPr>
          <w:b/>
          <w:lang w:val="hi_IN" w:bidi="hi_IN"/>
        </w:rPr>
        <w:t>अनुग्रह</w:t>
      </w:r>
      <w:r>
        <w:rPr>
          <w:lang w:val="hi_IN" w:bidi="hi_IN"/>
        </w:rPr>
        <w:t xml:space="preserve"> करता है, तो वह अपने लोगों पर अनुग्रह दिखाता है या उन्हें अनुग्रह प्रदान करता है। जब कोई हम पर अनुग्रह करता है, तो वह हमारे लिए कुछ अच्छा करता है या हमें कुछ अच्छा देता है, जिसके हम योग्य नहीं होते। परमेश्वर, जिसका नाम यहोवा है, जब वह लोगों को उनके पापों के लिए क्षमा करता है और उन्हें अपनी सन्तान बनाता है, तब वह उन पर अनुग्रह दिखाता है। लोग अपनी आज्ञा के उल्लंघन के कारण परमेश्वर से अलग होने के योग्य हैं, परन्तु परमेश्वर लोगों से इतना प्रेम करता है कि वह उन्हें क्षमा करना चाहता है। इसलिए परमेश्वर लोगों के लिए वह अच्छा काम करता है जिसके वे योग्य नहीं हैं: वह उन्हें क्षमा करता है। यह अनुग्रह है। कुछ अंग्रेजी अनुवादों में यह कहा है कि यहोवा दया दिखाएगा या दयालु होगा। यह आवश्यक है कि आप इस भाग का अनुवाद इस प्रकार करें कि उसका अर्थ यह हो कि यहोवा उन लोगों के प्रति दयालुता और अनुग्रह से कार्य करता है जो उसकी कृपा के योग्य नहीं हैं और न ही उस पर कोई अधिकार जता सकते हैं।</w:t>
      </w:r>
    </w:p>
    <w:p>
      <w:pPr/>
      <w:r>
        <w:rPr>
          <w:lang w:val="hi_IN" w:bidi="hi_IN"/>
        </w:rPr>
      </w:r>
      <w:r>
        <w:rPr>
          <w:lang w:val="hi_IN" w:bidi="hi_IN"/>
        </w:rPr>
        <w:t xml:space="preserve">यहाँ रुकें और समूह में चर्चा करें कि आप </w:t>
      </w:r>
      <w:r>
        <w:rPr>
          <w:b/>
          <w:lang w:val="hi_IN" w:bidi="hi_IN"/>
        </w:rPr>
        <w:t>अनुग्रहकारी</w:t>
      </w:r>
      <w:r>
        <w:rPr>
          <w:lang w:val="hi_IN" w:bidi="hi_IN"/>
        </w:rPr>
        <w:t xml:space="preserve"> के लिए किस शब्द या वाक्यांश का उपयोग करेंगे। अधिक जानकारी के लिए मुख्य शब्दावली में </w:t>
      </w:r>
      <w:r>
        <w:rPr>
          <w:b/>
          <w:lang w:val="hi_IN" w:bidi="hi_IN"/>
        </w:rPr>
        <w:t>अनुग्रह</w:t>
      </w:r>
      <w:r>
        <w:rPr>
          <w:lang w:val="hi_IN" w:bidi="hi_IN"/>
        </w:rPr>
        <w:t xml:space="preserve">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आशीर्वाद के तीसरे भाग में, हारून और उसके पुत्रों को यह कहना है कि यहोवा अपने लोगों पर अपना मुख उठाता है या उनकी ओर उठाता है और उन्हें </w:t>
      </w:r>
      <w:r>
        <w:rPr>
          <w:b/>
          <w:lang w:val="hi_IN" w:bidi="hi_IN"/>
        </w:rPr>
        <w:t>शांति</w:t>
      </w:r>
      <w:r>
        <w:rPr>
          <w:lang w:val="hi_IN" w:bidi="hi_IN"/>
        </w:rPr>
        <w:t xml:space="preserve"> देता है।</w:t>
      </w:r>
    </w:p>
    <w:p>
      <w:pPr/>
      <w:r>
        <w:rPr>
          <w:lang w:val="hi_IN" w:bidi="hi_IN"/>
        </w:rPr>
      </w:r>
      <w:r>
        <w:rPr>
          <w:lang w:val="hi_IN" w:bidi="hi_IN"/>
        </w:rPr>
        <w:t xml:space="preserve">मूल भाषा में शांति के लिए अनुवाद किए गए शब्द का गहरा अर्थ है। शांति शब्द का अर्थ, संघर्षों का अभाव और जीवन की भरपूरी या संपूर्णता है। शांति का अर्थ केवल युद्ध या संघर्ष का नहीं होना ही नहीं है। शांति का अर्थ है लोगों का एक साथ मिलकर एकता में रहना और एक दूसरे के प्रति प्रेम के साथ रहना। </w:t>
      </w:r>
    </w:p>
    <w:p>
      <w:pPr/>
      <w:r>
        <w:rPr>
          <w:lang w:val="hi_IN" w:bidi="hi_IN"/>
        </w:rPr>
      </w:r>
      <w:r>
        <w:rPr>
          <w:lang w:val="hi_IN" w:bidi="hi_IN"/>
        </w:rPr>
        <w:t xml:space="preserve">यहाँ रुकें और समूह में चर्चा करें: आप अपने अनुवाद में </w:t>
      </w:r>
      <w:r>
        <w:rPr>
          <w:b/>
          <w:lang w:val="hi_IN" w:bidi="hi_IN"/>
        </w:rPr>
        <w:t>शांति</w:t>
      </w:r>
      <w:r>
        <w:rPr>
          <w:lang w:val="hi_IN" w:bidi="hi_IN"/>
        </w:rPr>
        <w:t xml:space="preserve"> के लिए किस शब्द का उपयोग करेंगे? यदि आपने पहले ही बाइबल की किसी अन्य पुस्तक में इस शब्द का अनुवाद किया है, तो यहाँ उसी शब्द का उपयोग करें। </w:t>
      </w:r>
      <w:r>
        <w:rPr>
          <w:b/>
          <w:lang w:val="hi_IN" w:bidi="hi_IN"/>
        </w:rPr>
        <w:t>शांति</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यह भाग इस बात के साथ समाप्त होता है कि यहोवा मूसा से कहता है कि वे, अर्थात् हारून और उसके पुत्र, इस्राएल के लोगों पर यहोवा का नाम रखेंगे। यहोवा वादा करता है कि वह, यहोवा, इस्राएलियों को आशीर्वाद देगा।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7:1–9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7:1–9 को सुनें और अपने मन में रखें।</w:t>
      </w:r>
    </w:p>
    <w:p>
      <w:pPr/>
      <w:r>
        <w:rPr>
          <w:lang w:val="hi_IN" w:bidi="hi_IN"/>
        </w:rPr>
      </w:r>
      <w:r>
        <w:rPr>
          <w:lang w:val="hi_IN" w:bidi="hi_IN"/>
        </w:rPr>
        <w:t>यदि सम्भव हो, तो गिनती 7:1–9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7:1–9 का ऑडियो संस्करण सबसे आसानी से समझ में आने वाले अनुवाद में सुनें।</w:t>
      </w:r>
    </w:p>
    <w:p>
      <w:pPr/>
      <w:r>
        <w:rPr>
          <w:lang w:val="hi_IN" w:bidi="hi_IN"/>
        </w:rPr>
      </w:r>
      <w:r>
        <w:rPr>
          <w:lang w:val="hi_IN" w:bidi="hi_IN"/>
        </w:rPr>
        <w:t>यह भाग तब घटित होता है जब मूसा यहोवा द्वारा दिए गए निर्देशों का पालन करते हुए निवासस्थान स्थापित करने का काम पूरा कर लेता है। आपको याद होगा कि निवासस्थान बनाने और उसे स्थापित करने के लिए यहोवा के निर्देश निर्गमन की पुस्तक में पाए जाते हैं। यह भाग मूसा द्वारा यहोवा के लिए निवासस्थान को अलग करने और फिर इस्राएल के अगुवों द्वारा भेंट लाए जाने की कहानी है, जो मूसा लेवियों को दे देता है।</w:t>
      </w:r>
    </w:p>
    <w:p>
      <w:pPr/>
      <w:r>
        <w:rPr>
          <w:lang w:val="hi_IN" w:bidi="hi_IN"/>
        </w:rPr>
      </w:r>
      <w:r>
        <w:rPr>
          <w:lang w:val="hi_IN" w:bidi="hi_IN"/>
        </w:rPr>
        <w:t xml:space="preserve">यहाँ रुकें और समूह में मिलकर </w:t>
      </w:r>
      <w:r>
        <w:rPr>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यह भाग हमें नहीं बताता है कि मूसा को निवासस्थान स्थापित करने में कितना समय लगा या यह कब हुआ। हालाँकि, हम निर्गमन की पुस्तक से जानते हैं कि मूसा ने दूसरे वर्ष के पहले महीने के पहले दिन निवासस्थान को स्थापित किया था। इसका अर्थ है कि इस्राएलियों ने इससे एक साल से थोड़ा अधिक समय पहले मिस्र छोड़ दिया था। आपको याद होगा कि यहोवा चाहता था कि लोग वर्ष के पहले दिन पहली बार निवासस्थान को खड़ा करें, क्योंकि यह नए साल को मनाने का एक तरीका था। यहोवा चाहता था कि लोग नए साल को यहोवा की आराधना के साथ जोड़ें। मूसा के समय में वर्ष की शुरुआत मार्च या अप्रैल में होती थी। यह उत्सव निवासस्थान के महत्व को दर्शाने के लिए था, और यह दिखाने के लिए कि किस प्रकार यहोवा के अपने लोगों के बीच आकर रहने का प्रतीक था। यह इस्राएली लोगों के लिए एक बहुत महत्वपूर्ण दिन था।</w:t>
      </w:r>
    </w:p>
    <w:p>
      <w:pPr/>
      <w:r>
        <w:rPr>
          <w:lang w:val="hi_IN" w:bidi="hi_IN"/>
        </w:rPr>
      </w:r>
      <w:r>
        <w:rPr>
          <w:lang w:val="hi_IN" w:bidi="hi_IN"/>
        </w:rPr>
        <w:t>इस भाग में, मूसा निवासस्थान, उसके सामान, वेदी और वेदी के सभी पात्रों पर अभिषेक करता है, या तेल मलता है, ताकि यह दिखाया जा सके कि उसने इन चीजों को पावन किया है। मूसा अभिषेक के तेल का उपयोग किया होगा, जो जैतून से बनाया गया था, ताकि यह स्पष्ट किया जा सके कि अब इन वस्तुओं का एक विशेष उद्देश्य था। ये अब यहोवा की वस्तुएँ थीं; मूसा ने उन्हें पावन किया, या उन्हें यहोवा के लिए पवित्र या अलग किया। लोग इन वस्तुओं का उपयोग केवल यहोवा की आराधना की विशेष सेवा के लिए ही करेंगे।</w:t>
      </w:r>
    </w:p>
    <w:p>
      <w:pPr/>
      <w:r>
        <w:rPr>
          <w:lang w:val="hi_IN" w:bidi="hi_IN"/>
        </w:rPr>
      </w:r>
      <w:r>
        <w:rPr>
          <w:lang w:val="hi_IN" w:bidi="hi_IN"/>
        </w:rPr>
        <w:t xml:space="preserve">यहाँ रुकें और एक समूह के रूप में, निवासस्थान के सामान, </w:t>
      </w:r>
      <w:r>
        <w:rPr>
          <w:lang w:val="hi_IN" w:bidi="hi_IN"/>
        </w:rPr>
        <w:t>वेदी</w:t>
      </w:r>
      <w:r>
        <w:rPr>
          <w:lang w:val="hi_IN" w:bidi="hi_IN"/>
        </w:rPr>
        <w:t xml:space="preserve"> और </w:t>
      </w:r>
      <w:r>
        <w:rPr>
          <w:lang w:val="hi_IN" w:bidi="hi_IN"/>
        </w:rPr>
        <w:t>वेदी के पात्रों</w:t>
      </w:r>
      <w:r>
        <w:rPr>
          <w:lang w:val="hi_IN" w:bidi="hi_IN"/>
        </w:rPr>
        <w:t xml:space="preserve"> की कुछ तस्वीरें देखें। इस ऑडियो को यहाँ रोकें।</w:t>
      </w:r>
    </w:p>
    <w:p>
      <w:pPr/>
      <w:r>
        <w:rPr>
          <w:lang w:val="hi_IN" w:bidi="hi_IN"/>
        </w:rPr>
      </w:r>
      <w:r>
        <w:rPr>
          <w:lang w:val="hi_IN" w:bidi="hi_IN"/>
        </w:rPr>
        <w:t>आपको निर्गमन की पुस्तक से याद होगा कि यहोवा ने मूसा को अभिषेक का तेल लेने और निवासस्थान और उसमें मौजूद हर चीज़ का अभिषेक करने का निर्देश दिया था, ताकि उसे यहोवा के लिए पवित्र या अलग किया जा सके। यहोवा ने मूसा से यह भी कहा कि मूसा को होमबलि की वेदी और उन सभी पात्रों या वस्तुओं का अभिषेक करना चाहिए जिनका उपयोग याजक बलिदान के लिए करता था, साथ ही साथ हौदी और उसके आधार का भी। यहाँ, मूसा यहोवा के निर्देशों का पालन कर रहा है।</w:t>
      </w:r>
    </w:p>
    <w:p>
      <w:pPr/>
      <w:r>
        <w:rPr>
          <w:lang w:val="hi_IN" w:bidi="hi_IN"/>
        </w:rPr>
      </w:r>
      <w:r>
        <w:rPr>
          <w:lang w:val="hi_IN" w:bidi="hi_IN"/>
        </w:rPr>
        <w:t>इस भाग में, अब इस्राएल के अगुवे भेंटें चढ़ाते हैं। ये वही अगुवे हैं जो जनगणना में गिने गए लोगों के प्रभारी थे। आपको याद होगा कि ये अगुवे इस्राएल के बारह गोत्रों में से प्रत्येक के प्रधान या अगुवे थे, और वे अपनी भेंट लाते समय अपने गोत्रों का प्रतिनिधित्व करते थे। प्रत्येक अगुवा एक बैल लाया, और हर दो अगुवों के लिए वे एक गाड़ी लाए, जिससे कुल छ: गाड़ियाँ और बारह बैल हुए। इस भाग का लेखक मूसा दो शब्दों का उपयोग करके गाड़ियों का वर्णन करता है, जिन दोनों का अर्थ है गाड़ी या बैलगाड़ी, और हम नहीं जानते कि वह ऐसा क्यों करता है या वास्तव में ये गाड़ियाँ कैसी दिखती थीं। गाड़ियों में शायद दो या चार पहिए होते थे, और लोग हर गाड़ी को खींचने के लिए दो बैलों का उपयोग करते थे। लोग निवासस्थान और उसके सामान को ले जाने के लिए गाड़ियों का उपयोग करते थे, इसलिए शायद गाड़ियों को ऊपर से ढका हुआ था ताकि लेवियों के अलावा कोई और इन पवित्र वस्तुओं को न देख सके।</w:t>
      </w:r>
    </w:p>
    <w:p>
      <w:pPr/>
      <w:r>
        <w:rPr>
          <w:lang w:val="hi_IN" w:bidi="hi_IN"/>
        </w:rPr>
      </w:r>
      <w:r>
        <w:rPr>
          <w:lang w:val="hi_IN" w:bidi="hi_IN"/>
        </w:rPr>
        <w:t xml:space="preserve">यहाँ रुकें और एक समूह के रूप में, </w:t>
      </w:r>
      <w:r>
        <w:rPr>
          <w:lang w:val="hi_IN" w:bidi="hi_IN"/>
        </w:rPr>
        <w:t>बैलों की एक तस्वीर और गाड़ियाँ कैसी दिखती थीं</w:t>
      </w:r>
      <w:r>
        <w:rPr>
          <w:lang w:val="hi_IN" w:bidi="hi_IN"/>
        </w:rPr>
        <w:t>, उसकी एक तस्वीर देखें। इस ऑडियो को यहाँ रोकें।</w:t>
      </w:r>
    </w:p>
    <w:p>
      <w:pPr/>
      <w:r>
        <w:rPr>
          <w:lang w:val="hi_IN" w:bidi="hi_IN"/>
        </w:rPr>
      </w:r>
      <w:r>
        <w:rPr>
          <w:lang w:val="hi_IN" w:bidi="hi_IN"/>
        </w:rPr>
        <w:t>यहोवा मूसा को निर्देश देता है कि वह भेंटें स्वीकार करे और गाड़ियाँ और बैल लेवियों को दे दे, ताकि वे मिलापवाले तम्बू में अपने काम में उनका उपयोग करें। आपको याद होगा कि लेवियों को तीन समूहों में विभाजित किया गया था—गेर्शोनी, मरारी और कहाती। मूसा गेर्शोनियों को दो गाड़ियाँ देता है। वह गेर्शोनियों को चार बैल भी देता है, क्योंकि उन्हें गाड़ियाँ खींचने के लिए इनकी आवश्यकता होगी। आपको याद होगा कि यहोवा ने गेर्शोनियों को निवासस्थान के परदों और लटकनों से संबंधित सभी कार्यों की जिम्मेदारी दी थी। जब भी इस्राएली अपने डेरे को किसी नए स्थान पर ले जाएँगे, तो ये गाड़ियाँ गेर्शोनियों को पर्दों को एक स्थान से दूसरे स्थान पर ले जाने में मदद करेंगी।</w:t>
      </w:r>
    </w:p>
    <w:p>
      <w:pPr/>
      <w:r>
        <w:rPr>
          <w:lang w:val="hi_IN" w:bidi="hi_IN"/>
        </w:rPr>
      </w:r>
      <w:r>
        <w:rPr>
          <w:lang w:val="hi_IN" w:bidi="hi_IN"/>
        </w:rPr>
        <w:t>मूसा मरारियों को बाकी बची चार गाड़ियाँ और उन गाड़ियों को खींचने के लिए जरूरी आठ बैल देता है। मरारी लोग निवासस्थान के भारी ढाँचे को उठाने के लिए जिम्मेदार थे, यही कारण है कि उन्हें गेर्शोनियों की तुलना में अधिक गाड़ियों की आवश्यकता थी।</w:t>
      </w:r>
    </w:p>
    <w:p>
      <w:pPr/>
      <w:r>
        <w:rPr>
          <w:lang w:val="hi_IN" w:bidi="hi_IN"/>
        </w:rPr>
      </w:r>
      <w:r>
        <w:rPr>
          <w:lang w:val="hi_IN" w:bidi="hi_IN"/>
        </w:rPr>
        <w:t>हारून के पुत्रों में से एक, याजक ईतामार ने मरारियों और गेर्शोनियों दोनों के काम की देखरेख की।</w:t>
      </w:r>
    </w:p>
    <w:p>
      <w:pPr/>
      <w:r>
        <w:rPr>
          <w:lang w:val="hi_IN" w:bidi="hi_IN"/>
        </w:rPr>
      </w:r>
      <w:r>
        <w:rPr>
          <w:lang w:val="hi_IN" w:bidi="hi_IN"/>
        </w:rPr>
        <w:t>मूसा ने कहातियों को कोई भी गाड़ियाँ या बैल नहीं दिए। आपको याद होगा कि यहोवा ने कहातियों से कहा था कि वे निवासस्थान के भीतर की अति पवित्र वस्तुओं की देखभाल करें। हारून और हारून के पुत्र, याजक, वाचा के संदूक, वेदियों और अन्य पवित्र सामान को ढकने के लिए जिम्मेदार थे। फिर कहाती आकर उन ढकी हुई वस्तुओं को ले जाते। कहातियों को किसी भी गाड़ी या बैलों की आवश्यकता नहीं थी, जैसा कि यहोवा ने उन्हें वस्तुओं को अपने कंधों पर उठाने का निर्देश दिया था।</w:t>
      </w:r>
    </w:p>
    <w:p>
      <w:pPr/>
      <w:r>
        <w:rPr>
          <w:lang w:val="hi_IN" w:bidi="hi_IN"/>
        </w:rPr>
      </w:r>
      <w:r>
        <w:rPr>
          <w:lang w:val="hi_IN" w:bidi="hi_IN"/>
        </w:rPr>
        <w:t>यहाँ रुकें और किसी ऐसे व्यक्ति के बारे में एक कहानी सुनाएँ जो परमेश्वर की सेवा कर रहा था, और परमेश्वर ने उसे अपना काम करने के लिए आवश्यक चीजें प्रदान कीं।</w:t>
      </w:r>
      <w:r>
        <w:rPr>
          <w:lang w:val="hi_IN" w:bidi="hi_IN"/>
        </w:rPr>
      </w:r>
    </w:p>
    <w:p>
      <w:pPr>
        <w:pStyle w:val="Heading3"/>
      </w:pPr>
      <w:r>
        <w:rPr>
          <w:lang w:val="hi_IN" w:bidi="hi_IN"/>
        </w:rPr>
        <w:t>घटनाओं को समझाना</w:t>
      </w:r>
    </w:p>
    <w:p>
      <w:pPr/>
      <w:r>
        <w:rPr>
          <w:lang w:val="hi_IN" w:bidi="hi_IN"/>
        </w:rPr>
      </w:r>
      <w:r>
        <w:rPr>
          <w:lang w:val="hi_IN" w:bidi="hi_IN"/>
        </w:rPr>
        <w:t>गिनती 7:1–9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निवासस्थान, सामान, वेदी और पात्रों का अभिषेक करता है।</w:t>
      </w:r>
    </w:p>
    <w:p>
      <w:pPr/>
      <w:r>
        <w:rPr>
          <w:lang w:val="hi_IN" w:bidi="hi_IN"/>
        </w:rPr>
      </w:r>
      <w:r>
        <w:rPr>
          <w:b/>
          <w:lang w:val="hi_IN" w:bidi="hi_IN"/>
        </w:rPr>
        <w:t>दूसरे दृश्य में:</w:t>
      </w:r>
      <w:r>
        <w:rPr>
          <w:lang w:val="hi_IN" w:bidi="hi_IN"/>
        </w:rPr>
        <w:t xml:space="preserve"> इस्राएल के गोत्रों के अगुवे छ: बड़ी गाड़ियाँ और बारह बैलों की भेंट लाते हैं।</w:t>
      </w:r>
    </w:p>
    <w:p>
      <w:pPr/>
      <w:r>
        <w:rPr>
          <w:lang w:val="hi_IN" w:bidi="hi_IN"/>
        </w:rPr>
      </w:r>
      <w:r>
        <w:rPr>
          <w:b/>
          <w:lang w:val="hi_IN" w:bidi="hi_IN"/>
        </w:rPr>
        <w:t>तीसरे दृश्य में:</w:t>
      </w:r>
      <w:r>
        <w:rPr>
          <w:lang w:val="hi_IN" w:bidi="hi_IN"/>
        </w:rPr>
        <w:t xml:space="preserve"> यहोवा मूसा से बात करता है और मूसा से कहता है कि वह उन भेंटों को स्वीकार करे जो अगुवें लाए हैं। यहोवा मूसा से कहता है कि वह निवासस्थान को ले जाने के लिए भेंटों को लेवियों में बाँट दे।</w:t>
      </w:r>
    </w:p>
    <w:p>
      <w:pPr/>
      <w:r>
        <w:rPr>
          <w:lang w:val="hi_IN" w:bidi="hi_IN"/>
        </w:rPr>
      </w:r>
      <w:r>
        <w:rPr>
          <w:b/>
          <w:lang w:val="hi_IN" w:bidi="hi_IN"/>
        </w:rPr>
        <w:t>चौथे दृश्य में:</w:t>
      </w:r>
      <w:r>
        <w:rPr>
          <w:lang w:val="hi_IN" w:bidi="hi_IN"/>
        </w:rPr>
        <w:t xml:space="preserve"> मूसा यहोवा के निर्देशों का पालन करता है और भेंटों को लेवियों में बाँट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लेवियों के तीन समूह: गेर्शोनी, मरारी और कहाती</w:t>
      </w:r>
    </w:p>
    <w:p>
      <w:pPr>
        <w:pStyle w:val="ListBullet"/>
        <w:spacing w:line="240" w:lineRule="auto"/>
        <w:ind w:left="720"/>
      </w:pPr>
      <w:r>
        <w:rPr>
          <w:lang w:val="hi_IN" w:bidi="hi_IN"/>
        </w:rPr>
      </w:r>
      <w:r>
        <w:rPr>
          <w:lang w:val="hi_IN" w:bidi="hi_IN"/>
        </w:rPr>
        <w:t>हारून याजक का पुत्र ईतामार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हमें बताया गया है कि यह कहानी उस समय की है जब मूसा ने निवासस्थान को स्थापित करने का काम पूरा कर लिया है। यद्यपि यह भाग यह नहीं बताता कि यह कब हुआ, लेकिन हम निर्गमन की पुस्तक से जानते हैं कि इस्राएलियों के मिस्र से निकलने के बाद दूसरे वर्ष के पहले महीने के पहले दिन मूसा ने निवासस्थान को स्थापित किया था।</w:t>
      </w:r>
    </w:p>
    <w:p>
      <w:pPr/>
      <w:r>
        <w:rPr>
          <w:lang w:val="hi_IN" w:bidi="hi_IN"/>
        </w:rPr>
      </w:r>
      <w:r>
        <w:rPr>
          <w:lang w:val="hi_IN" w:bidi="hi_IN"/>
        </w:rPr>
        <w:t>लेखक मूसा, इस कहानी की शुरुआत एक ऐसे शब्द से करता है जो दर्शाता है कि यह कहानी अतीत में किसी समय हुई थी, जो गिनती की पुस्तक में उन भागों से पहले घटित हुई , जो इस भाग से ठीक पहले आते हैं। अनुवादों में हमेशा यह शब्द शामिल नहीं होता है, लेकिन कुछ संभावित अनुवाद हो सकते हैं, "पहले, मूसा ने निवासस्थान को स्थापित करने का कार्य पूरा कर लिया था" या "मूसा ने पहले ही निवासस्थान को स्थापित करने का कार्य पूरा कर लिया था।"</w:t>
      </w:r>
    </w:p>
    <w:p>
      <w:pPr/>
      <w:r>
        <w:rPr>
          <w:lang w:val="hi_IN" w:bidi="hi_IN"/>
        </w:rPr>
      </w:r>
      <w:r>
        <w:rPr>
          <w:lang w:val="hi_IN" w:bidi="hi_IN"/>
        </w:rPr>
        <w:t>यहाँ रुकें और बहुत समय पहले घटी किसी घटना के बारे में एक कहानी सुनाएँ। समूह के बाकी लोगों को इस बात पर ध्यान देना चाहिए कि कहानीकार यह दिखाने के लिए किन शब्दों या वाक्यांशों का उपयोग करता है कि यह घटना बहुत पहले अतीत में हुई थी। इस ऑडियो को यहाँ रोकें।</w:t>
      </w:r>
    </w:p>
    <w:p>
      <w:pPr/>
      <w:r>
        <w:rPr>
          <w:lang w:val="hi_IN" w:bidi="hi_IN"/>
        </w:rPr>
      </w:r>
      <w:r>
        <w:rPr>
          <w:lang w:val="hi_IN" w:bidi="hi_IN"/>
        </w:rPr>
        <w:t>फिर मूसा निवासस्थान, उसके सामान, वेदी और वेदी के सभी पात्रों का अभिषेक करता है और उन्हें पावन करता है। जब लोग किसी वस्तु का तेल से अभिषेक करते थे, तो वे उस वस्तु पर तेल लगाते थे या छिड़कते थे। यहाँ जिस वेदी का उल्लेख किया गया है, वह शायद होमबलि की वेदी है, क्योंकि यहोवा ने मूसा को होमबलि की वेदी को पावन करने की आज्ञा दी थी।</w:t>
      </w:r>
    </w:p>
    <w:p>
      <w:pPr/>
      <w:r>
        <w:rPr>
          <w:lang w:val="hi_IN" w:bidi="hi_IN"/>
        </w:rPr>
      </w:r>
      <w:r>
        <w:rPr>
          <w:lang w:val="hi_IN" w:bidi="hi_IN"/>
        </w:rPr>
        <w:t xml:space="preserve">यहाँ रुकें और समूह में </w:t>
      </w:r>
      <w:r>
        <w:rPr>
          <w:lang w:val="hi_IN" w:bidi="hi_IN"/>
        </w:rPr>
        <w:t>होमबलि की वेदी</w:t>
      </w:r>
      <w:r>
        <w:rPr>
          <w:lang w:val="hi_IN" w:bidi="hi_IN"/>
        </w:rPr>
        <w:t xml:space="preserve"> की एक तस्वीर देखें। इस ऑडियो को यहाँ रोकें।</w:t>
      </w:r>
    </w:p>
    <w:p>
      <w:pPr/>
      <w:r>
        <w:rPr>
          <w:lang w:val="hi_IN" w:bidi="hi_IN"/>
        </w:rPr>
      </w:r>
      <w:r>
        <w:rPr>
          <w:lang w:val="hi_IN" w:bidi="hi_IN"/>
        </w:rPr>
        <w:t>दूसरे दृश्य में, इस्राएल के अगुवे भेंट चढ़ाते हैं। इस भाग का लेखक मूसा हमें बताता है कि ये अगुवे वे ही गोत्रों के अगुवे थे जो जनगणना में गिने गए लोगों के प्रभारी थे, जिससे ऐसा लगता है कि मूसा ने इस भाग के घटित होने से पहले ही लोगों की गिनती की थी। हालाँकि, हम जानते हैं कि यह भाग तब घटित हुआ जब मूसा ने निवासस्थान को स्थापित किया था, जिसका अर्थ है कि यह मूसा द्वारा लोगों की गिनती करने से लगभग एक महीने पहले हुआ होगा। हम नहीं जानते कि मूसा ने हमें इन घटनाओं को उनके घटने के क्रम से अलग क्रम में क्यों बताया। ऐसा इसलिए हो सकता है क्योंकि वह चाहता था कि हम पहले निवासस्थान, बलिदान की व्यवस्था और यहोवा द्वारा याजकों और लेवियों को दिए गए काम के महत्व को समझें। हम इन बातों के बारे में लैव्यव्यवस्था की पुस्तक के एक बड़े भाग में और गिनती की पुस्तक के उन भागों में सीखते हैं, जो इस भाग से पहले आते हैं। एक बार जब हम इन बातों को समझ जाते हैं, तो हम सच में इस बात के महत्व की सराहना कर सकते हैं कि इस्राएल के प्रधान यहोवा की आराधना करने और निवासस्थान में लेवियों के कार्य में सहायता करने के लिए अपनी भेंटें लेकर आए।</w:t>
      </w:r>
    </w:p>
    <w:p>
      <w:pPr/>
      <w:r>
        <w:rPr>
          <w:lang w:val="hi_IN" w:bidi="hi_IN"/>
        </w:rPr>
      </w:r>
      <w:r>
        <w:rPr>
          <w:lang w:val="hi_IN" w:bidi="hi_IN"/>
        </w:rPr>
        <w:t>यहाँ रुकें और एक विशेष उत्सव के बारे में एक कहानी सुनाएँ। आप ऐसी बातें शामिल कर सकते हैं जैसे आपने क्या किया, आप किसके साथ थे, आपने क्या खाया, या आपने क्या पहना था। इस ऑडियो को यहाँ रोकें।</w:t>
      </w:r>
    </w:p>
    <w:p>
      <w:pPr/>
      <w:r>
        <w:rPr>
          <w:lang w:val="hi_IN" w:bidi="hi_IN"/>
        </w:rPr>
      </w:r>
      <w:r>
        <w:rPr>
          <w:lang w:val="hi_IN" w:bidi="hi_IN"/>
        </w:rPr>
        <w:t>अब समूह में इस प्रश्न पर चर्चा करें। कल्पना करें कि आप उस उत्सव के बारे में अपनी कहानी किसी ऐसे व्यक्ति को सुना रहे हैं जो किसी दूसरे देश से है और जिसकी संस्कृति आपकी संस्कृति से बिल्कुल अलग है—कोई ऐसा व्यक्ति जो आपके समुदाय के बारे में कुछ भी नहीं जानता। उन्हें आपकी कहानी को सच में समझने में मदद करने के लिए आपको सबसे पहले क्या समझाने की आवश्यकता होगी? इस ऑडियो को यहाँ रोकें।</w:t>
      </w:r>
    </w:p>
    <w:p>
      <w:pPr/>
      <w:r>
        <w:rPr>
          <w:lang w:val="hi_IN" w:bidi="hi_IN"/>
        </w:rPr>
      </w:r>
      <w:r>
        <w:rPr>
          <w:lang w:val="hi_IN" w:bidi="hi_IN"/>
        </w:rPr>
        <w:t>यह भाग हमें यह नहीं बताता है कि क्या यहोवा ने इस्राएल के अगुवों से इन भेंटों को चढ़ाने के लिए कहा था। हालाँकि, यहोवा ने शायद अगुवों को इन भेंटों को चढ़ाने की आज्ञा दी थी, क्योंकि गाड़ियाँ और बैल विशेष रूप से लेवियों को उस काम में मदद करते हैं जो यहोवा ने उन्हें करने के लिए कहा है।</w:t>
      </w:r>
    </w:p>
    <w:p>
      <w:pPr/>
      <w:r>
        <w:rPr>
          <w:lang w:val="hi_IN" w:bidi="hi_IN"/>
        </w:rPr>
      </w:r>
      <w:r>
        <w:rPr>
          <w:lang w:val="hi_IN" w:bidi="hi_IN"/>
        </w:rPr>
        <w:t>तीसरा दृश्य एक परिचय से शुरू होता है जैसे "तब यहोवा ने मूसा से कहा" या "अब, यहोवा ने मूसा से कहा।" अब यह कहानी अगुवों की भेंटों के प्रति यहोवा के जवाब का परिचय देती है।</w:t>
      </w:r>
    </w:p>
    <w:p>
      <w:pPr/>
      <w:r>
        <w:rPr>
          <w:lang w:val="hi_IN" w:bidi="hi_IN"/>
        </w:rPr>
      </w:r>
      <w:r>
        <w:rPr>
          <w:lang w:val="hi_IN" w:bidi="hi_IN"/>
        </w:rPr>
        <w:t>यहोवा मूसा से कहता है कि "इनको उनसे स्वीकार कर।" यहोवा कह रहा है कि मूसा को इस्राएल के अगुवों से गाड़ियाँ और बैलों को स्वीकार कर लेना चाहिए।</w:t>
      </w:r>
    </w:p>
    <w:p>
      <w:pPr/>
      <w:r>
        <w:rPr>
          <w:lang w:val="hi_IN" w:bidi="hi_IN"/>
        </w:rPr>
      </w:r>
      <w:r>
        <w:rPr>
          <w:lang w:val="hi_IN" w:bidi="hi_IN"/>
        </w:rPr>
        <w:t>चौथा दृश्य एक और वाक्यांश से शुरू होता है जो इस बात पर जोर देता है कि मूसा यहोवा के निर्देशों का पालन कर रहा है। हम नहीं जानते कि मूसा ने स्वयं गाड़ियों और बैलों को स्वीकार किया और उन्हें बाँटा या क्या अन्य लोगों ने इस कार्य में मूसा की मदद की।</w:t>
      </w:r>
    </w:p>
    <w:p>
      <w:pPr/>
      <w:r>
        <w:rPr>
          <w:lang w:val="hi_IN" w:bidi="hi_IN"/>
        </w:rPr>
      </w:r>
      <w:r>
        <w:rPr>
          <w:lang w:val="hi_IN" w:bidi="hi_IN"/>
        </w:rPr>
        <w:t>यहाँ रुकें और समूह में चर्चा करें: एक कहानी सुनाएँ या उस समय का वर्णन करें जब एक अगुवे ने एक आज्ञा दी थी। आप इस बात पर कैसे जोर देते हैं कि जिस व्यक्ति को उन्होंने आज्ञा दी थी, उसने उस आज्ञा और निर्देशों का पालन किया? इस ऑडियो को यहाँ रोकें।</w:t>
      </w:r>
    </w:p>
    <w:p>
      <w:pPr/>
      <w:r>
        <w:rPr>
          <w:lang w:val="hi_IN" w:bidi="hi_IN"/>
        </w:rPr>
      </w:r>
      <w:r>
        <w:rPr>
          <w:lang w:val="hi_IN" w:bidi="hi_IN"/>
        </w:rPr>
        <w:t>मूसा ने कहातियों को कोई भी गाड़ी या बैल नहीं दिए, क्योंकि उन्हें अति पवित्र वस्तुओं को अपने कंधों पर उठाने की आवश्यकता थी। वे पवित्र वस्तुओं को थामे रखने में मदद के लिए डंडों का इस्तेमाल करते होंगे जिन्हें वे अपने कंधों पर रखते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7:1–9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लेवियों के तीन समूह: गेर्शोनी, मरारी और कहाती</w:t>
      </w:r>
    </w:p>
    <w:p>
      <w:pPr>
        <w:pStyle w:val="ListBullet"/>
        <w:spacing w:line="240" w:lineRule="auto"/>
        <w:ind w:left="720"/>
      </w:pPr>
      <w:r>
        <w:rPr>
          <w:lang w:val="hi_IN" w:bidi="hi_IN"/>
        </w:rPr>
      </w:r>
      <w:r>
        <w:rPr>
          <w:lang w:val="hi_IN" w:bidi="hi_IN"/>
        </w:rPr>
        <w:t>हारून याजक का पुत्र ईतामार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ने हाल ही में निवासस्थान को स्थापित करने का काम पूरा किया है। मूसा निवासस्थान का तेल से अभिषेक करता है। इसके बाद मूसा तम्बू के सभी सामान, वेदी और उसके सभी पात्रों का अभिषेक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"मुझे विश्वास नहीं हो रहा कि हमने आखिरकार निवासस्थान को स्थापित करने का काम पूरा कर लिया है। यहाँ तक पहुँचने में बहुत मेहनत लगी है," या, "निवासस्थान वास्तव में अद्भुत है। यहोवा के लिए इसका अभिषेक करना बहुत बड़ा सम्मान है," या, "मुझे सच में उम्मीद है कि निवासस्थान जैसा दिखता है, उससे यहोवा प्रसन्न होगा। हमने यहोवा के निर्देशों का पालन करने की पूरी कोशिश की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तब इस्राएल के गोत्रों के प्रधान, अर्थात् वे अगुवे जिन्होंने जनगणना के लिए अपने लोगों का पंजीकरण कराया, मूसा के पास आए। अगुवे छः भरी हुई गाड़ियाँ और बारह बैल लाए। अगुवे इन्हें निवासस्थान के सामने यहोवा को अर्पित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अगुवों की भूमिका निभाने वाले लोगों से पूछें, "आप क्या महसूस कर रहे हैं या क्या सोच रहे हैं?" वह व्यक्ति इस तरह से उत्तर दे सकता है: "यह महत्वपूर्ण है कि हम इस विशेष दिन को एक विशेष भेंट के साथ मनाएँ," या, "क्या यहोवा सचमुच अद्भुत नहीं है। "हम निवासस्थान की देखभाल में लगे याजकों के कार्य के लिए एक विशेष भेंट लाना चाहते हैं," या, "निवासस्थान अद्भुत है, और हम जहाँ भी जाएँ, इसे हमारे साथ ही जाना चाहिए। हम मिलकर ऐसा करने में मदद के लिए एक भेंट ला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"जो भेंट प्रधान लेकर आए हैं, उन्हें स्वीकार कर, और इन बैलों और इन गाड़ियों का उपयोग निवासस्थान को लाने ले जाने के लिए कर। तू उन्हें लेवियों के बीच में उनके कार्य के अनुसार बाँट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 "मैं अपने लोगों से बहुत खुश हूँ। "उन्होंने निवासस्थान के विषय में मेरे निर्देशों का पालन किया है, और अब यह भेंट भी लाए हैं," या, "मैं चाहता हूँ कि मेरा निवासस्थान वहाँ जाए, जहाँ कहीं भी इस्राएली लोग जाते हैं। "मैं इस भेंट के द्वारा इसे संभव बनाऊँगा," या, "प्रधानों की इस भेंट के द्वारा मैं लेवियों को वह सब प्रदान कर रहा हूँ जो उन्हें मेरी आज्ञा के अनुसार करने के लिए आवश्यक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वैसा ही करता है जैसा यहोवा ने कहा है, और वह गाड़ियाँ और बैल लेवियों को दे देता है। मूसा गेर्शोनियों को उनके काम के अनुसार दो गाड़ियाँ और चार बैल देता है। मूसा मरारियों को भी उनके काम के लिए चार गाड़ियाँ और आठ बैल देता है। हारून याजक का पुत्र ईतामार, गेर्शोनियों और मरारियों के काम की देखरेख करता है, जब वे काम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गेर्शोनियों और मरारियों की भूमिका निभाने वाले लोगों से पूछें, "आप क्या महसूस कर रहे हैं या क्या सोच रहे हैं?" वह व्यक्ति इस प्रकार उत्तर दे सकता है: "मैं यहोवा का बहुत आभारी हूँ। उसने हमें अपना काम करने के लिए ठीक वही दिया है, जिसकी हमें जरूरत है," या, "लोगों का इन भेंटों को देना बहुत ही दयालुतापूर्ण है। यह वास्तव में हमारे काम में बहुत मदद करेगा जब भी हम डेरा बदलते समय निवासस्थान को ले जाएँगे।"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कहातियों को कोई भी गाड़ी या बैल नहीं देता, क्योंकि कहातियों को निवासस्थान की पवित्र वस्तुओं को अपने कंधों पर उठाने की आवश्यकता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कहातियों की भूमिका निभाने वाले लोगों से पूछें, "आप क्या महसूस कर रहे हैं या क्या सोच रहे हैं?" वह व्यक्ति इस तरह से उत्तर दे सकता है: "काश मुझे उन गाड़ियों और बैलों में से एक मिलता, लेकिन मुझे लगता है कि हमारे काम के लिए इसकी जरूरत नहीं है," या, "पवित्र वस्तुओं को स्वयं ले जाना मेरे लिए सम्मान की बात है। मुझे गाड़ी की जरूरत नहीं है।"</w:t>
      </w:r>
      <w:r>
        <w:rPr>
          <w:lang w:val="hi_IN" w:bidi="hi_IN"/>
        </w:rPr>
      </w:r>
    </w:p>
    <w:p>
      <w:pPr>
        <w:pStyle w:val="Heading3"/>
      </w:pPr>
      <w:r>
        <w:rPr>
          <w:lang w:val="hi_IN" w:bidi="hi_IN"/>
        </w:rPr>
        <w:t>आवश्यक जानकारी</w:t>
      </w:r>
    </w:p>
    <w:p>
      <w:pPr/>
      <w:r>
        <w:rPr>
          <w:lang w:val="hi_IN" w:bidi="hi_IN"/>
        </w:rPr>
      </w:r>
      <w:r>
        <w:rPr>
          <w:lang w:val="hi_IN" w:bidi="hi_IN"/>
        </w:rPr>
        <w:t>गिनती 7:1–9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उस समय की है जब मूसा </w:t>
      </w:r>
      <w:r>
        <w:rPr>
          <w:b/>
          <w:lang w:val="hi_IN" w:bidi="hi_IN"/>
        </w:rPr>
        <w:t>निवासस्थान</w:t>
      </w:r>
      <w:r>
        <w:rPr>
          <w:lang w:val="hi_IN" w:bidi="hi_IN"/>
        </w:rPr>
        <w:t xml:space="preserve"> को स्थापित कर चुका है। निवासस्थान के लिए उसी शब्द या वाक्यांश का उपयोग करें जिसका उपयोग आपने पिछले भागों में किया है।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lang w:val="hi_IN" w:bidi="hi_IN"/>
        </w:rPr>
        <w:t xml:space="preserve">फिर मूसा निवासस्थान का </w:t>
      </w:r>
      <w:r>
        <w:rPr>
          <w:b/>
          <w:lang w:val="hi_IN" w:bidi="hi_IN"/>
        </w:rPr>
        <w:t>अभिषेक</w:t>
      </w:r>
      <w:r>
        <w:rPr>
          <w:lang w:val="hi_IN" w:bidi="hi_IN"/>
        </w:rPr>
        <w:t xml:space="preserve"> करता है और उसे </w:t>
      </w:r>
      <w:r>
        <w:rPr>
          <w:b/>
          <w:lang w:val="hi_IN" w:bidi="hi_IN"/>
        </w:rPr>
        <w:t>पावन</w:t>
      </w:r>
      <w:r>
        <w:rPr>
          <w:lang w:val="hi_IN" w:bidi="hi_IN"/>
        </w:rPr>
        <w:t xml:space="preserve"> या पवित्र करता है। अभिषेक और पावन के लिए उसी शब्द या वाक्यांश का उपयोग करें जिसका उपयोग आपने पिछले भागों में किया है। किसी </w:t>
      </w:r>
      <w:r>
        <w:rPr>
          <w:b/>
          <w:lang w:val="hi_IN" w:bidi="hi_IN"/>
        </w:rPr>
        <w:t>वस्तु का अभिषेक करने</w:t>
      </w:r>
      <w:r>
        <w:rPr>
          <w:lang w:val="hi_IN" w:bidi="hi_IN"/>
        </w:rPr>
        <w:t xml:space="preserve"> या </w:t>
      </w:r>
      <w:r>
        <w:rPr>
          <w:b/>
          <w:lang w:val="hi_IN" w:bidi="hi_IN"/>
        </w:rPr>
        <w:t>पावन करने</w:t>
      </w:r>
      <w:r>
        <w:rPr>
          <w:lang w:val="hi_IN" w:bidi="hi_IN"/>
        </w:rPr>
        <w:t xml:space="preserve"> के लिए उपयोग किए जाने वाले शब्दों के बारे में अधिक जानकारी के लिए, मुख्य शब्दावली को देखें।</w:t>
      </w:r>
    </w:p>
    <w:p>
      <w:pPr/>
      <w:r>
        <w:rPr>
          <w:lang w:val="hi_IN" w:bidi="hi_IN"/>
        </w:rPr>
      </w:r>
      <w:r>
        <w:rPr>
          <w:lang w:val="hi_IN" w:bidi="hi_IN"/>
        </w:rPr>
        <w:t xml:space="preserve">मूसा </w:t>
      </w:r>
      <w:r>
        <w:rPr>
          <w:b/>
          <w:lang w:val="hi_IN" w:bidi="hi_IN"/>
        </w:rPr>
        <w:t>वेदी</w:t>
      </w:r>
      <w:r>
        <w:rPr>
          <w:lang w:val="hi_IN" w:bidi="hi_IN"/>
        </w:rPr>
        <w:t xml:space="preserve"> और </w:t>
      </w:r>
      <w:r>
        <w:rPr>
          <w:b/>
          <w:lang w:val="hi_IN" w:bidi="hi_IN"/>
        </w:rPr>
        <w:t>वेदी के पात्रों</w:t>
      </w:r>
      <w:r>
        <w:rPr>
          <w:lang w:val="hi_IN" w:bidi="hi_IN"/>
        </w:rPr>
        <w:t xml:space="preserve"> का भी अभिषेक करता है। वेदी या वेदी के पात्रों के लिए उसी शब्द या वाक्यांश का उपयोग करें जिसका उपयोग आपने पिछले भागों में किया है। </w:t>
      </w:r>
      <w:r>
        <w:rPr>
          <w:b/>
          <w:lang w:val="hi_IN" w:bidi="hi_IN"/>
        </w:rPr>
        <w:t>वेदी</w:t>
      </w:r>
      <w:r>
        <w:rPr>
          <w:lang w:val="hi_IN" w:bidi="hi_IN"/>
        </w:rPr>
        <w:t xml:space="preserve"> के बारे में अधिक जानकारी के लिए, मुख्य शब्दावली देखें। </w:t>
      </w:r>
    </w:p>
    <w:p>
      <w:pPr/>
      <w:r>
        <w:rPr>
          <w:lang w:val="hi_IN" w:bidi="hi_IN"/>
        </w:rPr>
      </w:r>
      <w:r>
        <w:rPr>
          <w:b/>
          <w:lang w:val="hi_IN" w:bidi="hi_IN"/>
        </w:rPr>
        <w:t>इस्राएल के अगुवे</w:t>
      </w:r>
      <w:r>
        <w:rPr>
          <w:lang w:val="hi_IN" w:bidi="hi_IN"/>
        </w:rPr>
        <w:t xml:space="preserve"> </w:t>
      </w:r>
      <w:r>
        <w:rPr>
          <w:b/>
          <w:lang w:val="hi_IN" w:bidi="hi_IN"/>
        </w:rPr>
        <w:t>भेंटें</w:t>
      </w:r>
      <w:r>
        <w:rPr>
          <w:lang w:val="hi_IN" w:bidi="hi_IN"/>
        </w:rPr>
        <w:t xml:space="preserve"> चढ़ाते हैं। इस्राएल के अगुवों और भेंटों के लिए उसी शब्द या वाक्यांश का उपयोग करें जिसका उपयोग आपने पिछले भागों में किया है।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अगुवे अपनी भेंटों के हिस्से के रूप में </w:t>
      </w:r>
      <w:r>
        <w:rPr>
          <w:b/>
          <w:lang w:val="hi_IN" w:bidi="hi_IN"/>
        </w:rPr>
        <w:t>गाड़ियाँ</w:t>
      </w:r>
      <w:r>
        <w:rPr>
          <w:lang w:val="hi_IN" w:bidi="hi_IN"/>
        </w:rPr>
        <w:t xml:space="preserve"> या बैलगाड़ियाँ लाए। आपको याद होगा कि गाड़ियों में शायद दो या चार पहिए होते थे, और लोग हर गाड़ी को खींचने के लिए दो बैलों का उपयोग करते थे। इन गाड़ियों का उपयोग लेवियों द्वारा निवासस्थान और उसके सामान को ले जाने के लिए किया जाना था। गाड़ियों पर शायद कोई आवरण रहा होगा।</w:t>
      </w:r>
    </w:p>
    <w:p>
      <w:pPr/>
      <w:r>
        <w:rPr>
          <w:lang w:val="hi_IN" w:bidi="hi_IN"/>
        </w:rPr>
      </w:r>
      <w:r>
        <w:rPr>
          <w:lang w:val="hi_IN" w:bidi="hi_IN"/>
        </w:rPr>
        <w:t xml:space="preserve">यदि आवश्यकता हो, तो यहाँ रुकें और समूह में एक तस्वीर देखें कि </w:t>
      </w:r>
      <w:r>
        <w:rPr>
          <w:lang w:val="hi_IN" w:bidi="hi_IN"/>
        </w:rPr>
        <w:t>गाड़ियाँ कैसी दिखती होंगी</w:t>
      </w:r>
      <w:r>
        <w:rPr>
          <w:lang w:val="hi_IN" w:bidi="hi_IN"/>
        </w:rPr>
        <w:t>। फिर, समूह के रूप में चर्चा करें कि आप गाड़ियों के लिए किस शब्द या वाक्यांश का प्रयोग करेंगे। इस ऑडियो को यहाँ रोकें।</w:t>
      </w:r>
    </w:p>
    <w:p>
      <w:pPr/>
      <w:r>
        <w:rPr>
          <w:lang w:val="hi_IN" w:bidi="hi_IN"/>
        </w:rPr>
      </w:r>
      <w:r>
        <w:rPr>
          <w:lang w:val="hi_IN" w:bidi="hi_IN"/>
        </w:rPr>
        <w:t xml:space="preserve">फिर </w:t>
      </w:r>
      <w:r>
        <w:rPr>
          <w:b/>
          <w:lang w:val="hi_IN" w:bidi="hi_IN"/>
        </w:rPr>
        <w:t>यहोवा</w:t>
      </w:r>
      <w:r>
        <w:rPr>
          <w:lang w:val="hi_IN" w:bidi="hi_IN"/>
        </w:rPr>
        <w:t xml:space="preserve"> मूसा से बोलता है। इस भाग में परमेश्वर का व्यक्तिगत नाम, यहोवा उपयोग किया गया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को निर्देश देता है कि वह भेंटें स्वीकार करे और गाड़ियाँ और बैल </w:t>
      </w:r>
      <w:r>
        <w:rPr>
          <w:b/>
          <w:lang w:val="hi_IN" w:bidi="hi_IN"/>
        </w:rPr>
        <w:t>लेवियों</w:t>
      </w:r>
      <w:r>
        <w:rPr>
          <w:lang w:val="hi_IN" w:bidi="hi_IN"/>
        </w:rPr>
        <w:t xml:space="preserve"> को दे, ताकि उन्हें मिलापवाले तम्बू में लेवियों के काम में उपयोग किया जा सके, जो इस मामले में निवासस्थान को दर्शाता है। मिलापवाले तम्बू और लेवियों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मूसा लेवियों को उनके काम या यहोवा की विशेष सेवा की आवश्यकता के अनुसार गाड़ियाँ और बैल देता है। यहोवा की विशेष सेवा के लिए उन्हीं विवरणों का उपयोग करें जिनका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7:10–83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7:10–83 को सुनें और अपने मन में रखें।</w:t>
      </w:r>
    </w:p>
    <w:p>
      <w:pPr/>
      <w:r>
        <w:rPr>
          <w:lang w:val="hi_IN" w:bidi="hi_IN"/>
        </w:rPr>
      </w:r>
      <w:r>
        <w:rPr>
          <w:lang w:val="hi_IN" w:bidi="hi_IN"/>
        </w:rPr>
        <w:t>यदि सम्भव हो, तो गिनती 7:10–83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7:10–83 का ऑडियो संस्करण सबसे आसानी से समझ में आने वाले अनुवाद में सुनें।</w:t>
      </w:r>
    </w:p>
    <w:p>
      <w:pPr/>
      <w:r>
        <w:rPr>
          <w:lang w:val="hi_IN" w:bidi="hi_IN"/>
        </w:rPr>
      </w:r>
      <w:r>
        <w:rPr>
          <w:lang w:val="hi_IN" w:bidi="hi_IN"/>
        </w:rPr>
        <w:t>जब इस्राएलियों ने निवासस्थान को स्थापित कर लिया, तब उन्होंने होमबलि की वेदी को समर्पित किया। यह भाग उन भेंटों का एक विस्तृत ऐतिहासिक विवरण है जो इस्राएल के गोत्रों के बारह प्रधानों ने अपने गोत्रों की ओर से वेदी को समर्पित करते समय चढ़ाई थीं। अगुवे हर दिन एक-एक करके अपनी भेंटें लाते थे, और यह उस दिन से शुरू हुआ जब मूसा ने वेदी को समर्पित किया था।</w:t>
      </w:r>
    </w:p>
    <w:p>
      <w:pPr/>
      <w:r>
        <w:rPr>
          <w:lang w:val="hi_IN" w:bidi="hi_IN"/>
        </w:rPr>
      </w:r>
      <w:r>
        <w:rPr>
          <w:lang w:val="hi_IN" w:bidi="hi_IN"/>
        </w:rPr>
        <w:t>इस भाग में इस्राएल के गोत्रों के प्रधान वे ही लोग हैं जिन्होंने गिनती की पुस्तक के आरम्भ में लोगों की गिनती करने में मूसा की मदद की थी। यहोवा मूसा को निर्देश देता है कि वह अगुवों की भेंटें स्वीकार करे और मूसा से कहता है कि अगुवे अपनी भेंटें एक-एक करके चढ़ाएँ, प्रत्येक अगुवा अलग-अलग दिन पर आए। बारह अगुवों में से प्रत्येक वही भेंट लाता है जो दूसरे अगुवे लाते हैं।</w:t>
      </w:r>
    </w:p>
    <w:p>
      <w:pPr/>
      <w:r>
        <w:rPr>
          <w:lang w:val="hi_IN" w:bidi="hi_IN"/>
        </w:rPr>
      </w:r>
      <w:r>
        <w:rPr>
          <w:lang w:val="hi_IN" w:bidi="hi_IN"/>
        </w:rPr>
        <w:t>प्रत्येक अगुवा एक चाँदी की परात या थाली, एक चाँदी का कटोरा और सोने की थाली या चम्मच लाता है। हम नहीं जानते कि ये वस्तुएँ कैसी दिखती थीं, लेकिन वे सभी अन्नबलि से जुड़ी हुई हैं। उस परात और कटोरे में तेल मिला हुआ मैदा है, जिसे यहोवा ने लोगों को अन्नबलि के लिए लाने का निर्देश दिया है। लोग यहोवा के लिए भेंट के रूप में अन्नबलि लाते हैं। याजक आटे और तेल का एक विशेष हिस्सा यहोवा के लिए अलग रखते हैं और फिर उसे जलाते हैं, और बाकी आटा और तेल स्वयं याजकों के लिए होता है।</w:t>
      </w:r>
    </w:p>
    <w:p>
      <w:pPr/>
      <w:r>
        <w:rPr>
          <w:lang w:val="hi_IN" w:bidi="hi_IN"/>
        </w:rPr>
      </w:r>
      <w:r>
        <w:rPr>
          <w:lang w:val="hi_IN" w:bidi="hi_IN"/>
        </w:rPr>
        <w:t>मूसा की भाषा, इब्रानी में चाँदी की परात या थाली के लिए जो शब्द प्रयोग किया गया है, उसका अर्थ है "गहरा", और इसलिए शायद यह एक गहरा बर्तन था। इस परात का वजन 130 शेकेल था। एक शेकेल इस्राएलियों द्वारा उपयोग किया जाने वाला मानक वजन था। 130 शेकेल लगभग 1.4 किलोग्राम के बराबर होते हैं।</w:t>
      </w:r>
    </w:p>
    <w:p>
      <w:pPr/>
      <w:r>
        <w:rPr>
          <w:lang w:val="hi_IN" w:bidi="hi_IN"/>
        </w:rPr>
      </w:r>
      <w:r>
        <w:rPr>
          <w:lang w:val="hi_IN" w:bidi="hi_IN"/>
        </w:rPr>
        <w:t>मूसा चाँदी की परात का वजन पवित्र स्थान के शेकेल में दर्ज करता है। लोग पवित्रस्थान में शेकेल का एक मानक वजन रखते थे, जिसका उपयोग वे यह सुनिश्चित करने के लिए करते थे कि सभी शेकेल का वजन समान हो। मूसा शायद उस मानक शेकेल की बात कर रहा है जब उसने लिखा कि चाँदी की परात का वजन पवित्रस्थान के शेकेल के अनुसार 130 शेकेल था, हालाँकि यह भी संभव है कि पवित्रस्थान का शेकेल मानक शेकेल से अलग वजन का हो।</w:t>
      </w:r>
    </w:p>
    <w:p>
      <w:pPr/>
      <w:r>
        <w:rPr>
          <w:lang w:val="hi_IN" w:bidi="hi_IN"/>
        </w:rPr>
      </w:r>
      <w:r>
        <w:rPr>
          <w:lang w:val="hi_IN" w:bidi="hi_IN"/>
        </w:rPr>
        <w:t>यहाँ रुकें और समूह में इस प्रश्न पर चर्चा करें: आपकी संस्कृति में आप यह बताने के लिए माप की किन इकाइयों का उपयोग करते हैं कि कोई चीज़ कितनी भारी है? इस ऑडियो को यहाँ रोकें।</w:t>
      </w:r>
    </w:p>
    <w:p>
      <w:pPr/>
      <w:r>
        <w:rPr>
          <w:lang w:val="hi_IN" w:bidi="hi_IN"/>
        </w:rPr>
      </w:r>
      <w:r>
        <w:rPr>
          <w:lang w:val="hi_IN" w:bidi="hi_IN"/>
        </w:rPr>
        <w:t>मूसा ने कटोरे के लिए जिस शब्द का उपयोग किया है, उसका अर्थ है "उछालना" या "फेंकना," इसलिए शायद यह एक प्रकार का कटोरा था जिसका उपयोग लोग तरल पदार्थ फेंकने के लिए करते थे। इस कटोरे का वजन 70 शेकेल था, जो लगभग 800 ग्राम के बराबर है। याजक बलिदान के लहू को वेदी पर छिड़कने के लिए परात और कटोरे का उपयोग करते थे।</w:t>
      </w:r>
    </w:p>
    <w:p>
      <w:pPr/>
      <w:r>
        <w:rPr>
          <w:lang w:val="hi_IN" w:bidi="hi_IN"/>
        </w:rPr>
      </w:r>
      <w:r>
        <w:rPr>
          <w:lang w:val="hi_IN" w:bidi="hi_IN"/>
        </w:rPr>
        <w:t xml:space="preserve">यहाँ रुके और समूह के रूप में एक तस्वीर देखें कि </w:t>
      </w:r>
      <w:r>
        <w:rPr>
          <w:lang w:val="hi_IN" w:bidi="hi_IN"/>
        </w:rPr>
        <w:t>चाँदी की परात और चाँदी का कटोरा</w:t>
      </w:r>
      <w:r>
        <w:rPr>
          <w:lang w:val="hi_IN" w:bidi="hi_IN"/>
        </w:rPr>
        <w:t xml:space="preserve"> कैसा दिखता होगा। इस ऑडियो को यहाँ रोकें।</w:t>
      </w:r>
    </w:p>
    <w:p>
      <w:pPr/>
      <w:r>
        <w:rPr>
          <w:lang w:val="hi_IN" w:bidi="hi_IN"/>
        </w:rPr>
      </w:r>
      <w:r>
        <w:rPr>
          <w:lang w:val="hi_IN" w:bidi="hi_IN"/>
        </w:rPr>
        <w:t>मूसा ने सोने की थाली या चम्मच के लिए जिस शब्द का उपयोग किया है, उसका अर्थ है वह चीज़ जो थोड़ी मुड़ी हुई हो, और इसका अर्थ आपके हाथ की हथेली भी हो सकता है। इस वस्तु का वजन केवल 10 शेकेल था, जो चाँदी की परात और कटोरे से बहुत हल्का था, इसलिए कभी-कभी इस वास्तु का अनुवाद थाली के बजाय चम्मच कहा जाता है।</w:t>
      </w:r>
    </w:p>
    <w:p>
      <w:pPr/>
      <w:r>
        <w:rPr>
          <w:lang w:val="hi_IN" w:bidi="hi_IN"/>
        </w:rPr>
      </w:r>
      <w:r>
        <w:rPr>
          <w:lang w:val="hi_IN" w:bidi="hi_IN"/>
        </w:rPr>
        <w:t>इस चम्मच में धूप थी, जिसे लोग यहोवा के आटे और तेल वाले हिस्से के ऊपर रखते थे, जैसा कि यहोवा ने उन्हें निर्देश दिया था।</w:t>
      </w:r>
    </w:p>
    <w:p>
      <w:pPr/>
      <w:r>
        <w:rPr>
          <w:lang w:val="hi_IN" w:bidi="hi_IN"/>
        </w:rPr>
      </w:r>
      <w:r>
        <w:rPr>
          <w:lang w:val="hi_IN" w:bidi="hi_IN"/>
        </w:rPr>
        <w:t xml:space="preserve">यहाँ रुकें और समूह के रूप में एक तस्वीर देखें कि </w:t>
      </w:r>
      <w:r>
        <w:rPr>
          <w:lang w:val="hi_IN" w:bidi="hi_IN"/>
        </w:rPr>
        <w:t>सोने का चम्मच</w:t>
      </w:r>
      <w:r>
        <w:rPr>
          <w:lang w:val="hi_IN" w:bidi="hi_IN"/>
        </w:rPr>
        <w:t xml:space="preserve"> कैसा दिखता होगा। इस ऑडियो को यहाँ रोकें।</w:t>
      </w:r>
    </w:p>
    <w:p>
      <w:pPr/>
      <w:r>
        <w:rPr>
          <w:lang w:val="hi_IN" w:bidi="hi_IN"/>
        </w:rPr>
      </w:r>
      <w:r>
        <w:rPr>
          <w:lang w:val="hi_IN" w:bidi="hi_IN"/>
        </w:rPr>
        <w:t>अब इस प्रश्न पर समूह में चर्चा करें: एक महत्वपूर्ण उत्सव के भोजन की तैयारी के बारे में एक कहानी सुनाएँ। क्या आपने कोई ऐसी मेज तैयार करके रखी है? आप भोजन कहाँ पर परोसेंगे? आप प्रत्येक व्यक्ति को भोजन कैसे परोसेंगे, और वे किसके साथ भोजन करेंगे? समूह के बाकी लोगों को इस बात पर ध्यान देना चाहिए कि कहानीकार उन चीजों के लिए किन शब्दों और वाक्यांशों का उपयोग करता है जो थोड़ी मुड़ी हुई होती हैं, जैसे कटोरे, थालियाँ, परातें, चम्मच आदि। इस ऑडियो को यहाँ रोकें।</w:t>
      </w:r>
    </w:p>
    <w:p>
      <w:pPr/>
      <w:r>
        <w:rPr>
          <w:lang w:val="hi_IN" w:bidi="hi_IN"/>
        </w:rPr>
      </w:r>
      <w:r>
        <w:rPr>
          <w:lang w:val="hi_IN" w:bidi="hi_IN"/>
        </w:rPr>
        <w:t>इस्राएल के गोत्रों के प्रधान भी यहोवा द्वारा दिए गए नियमों का पालन करते हुए बलिदान लाते हैं। मूसा ने बलिदानों के बारे में इन नियमों को लैव्यव्यवस्था की पुस्तक में दर्ज किया था। होमबलि के लिए, प्रत्येक अगुवा एक जवान बैल, एक मेढ़ा, जो नर भेड़ है, और एक नर मेमना लाता है।</w:t>
      </w:r>
    </w:p>
    <w:p>
      <w:pPr/>
      <w:r>
        <w:rPr>
          <w:lang w:val="hi_IN" w:bidi="hi_IN"/>
        </w:rPr>
      </w:r>
      <w:r>
        <w:rPr>
          <w:lang w:val="hi_IN" w:bidi="hi_IN"/>
        </w:rPr>
        <w:t xml:space="preserve">यहाँ रुकें और समूह के रूप में एक </w:t>
      </w:r>
      <w:r>
        <w:rPr>
          <w:lang w:val="hi_IN" w:bidi="hi_IN"/>
        </w:rPr>
        <w:t>बैल</w:t>
      </w:r>
      <w:r>
        <w:rPr>
          <w:lang w:val="hi_IN" w:bidi="hi_IN"/>
        </w:rPr>
        <w:t xml:space="preserve">, एक </w:t>
      </w:r>
      <w:r>
        <w:rPr>
          <w:lang w:val="hi_IN" w:bidi="hi_IN"/>
        </w:rPr>
        <w:t>मेढ़े</w:t>
      </w:r>
      <w:r>
        <w:rPr>
          <w:lang w:val="hi_IN" w:bidi="hi_IN"/>
        </w:rPr>
        <w:t xml:space="preserve"> और एक</w:t>
      </w:r>
      <w:r>
        <w:rPr>
          <w:lang w:val="hi_IN" w:bidi="hi_IN"/>
        </w:rPr>
        <w:t xml:space="preserve"> मेमने</w:t>
      </w:r>
      <w:r>
        <w:rPr>
          <w:lang w:val="hi_IN" w:bidi="hi_IN"/>
        </w:rPr>
        <w:t xml:space="preserve"> की तस्वीरें देखें। इस ऑडियो को यहाँ रोकें।</w:t>
      </w:r>
    </w:p>
    <w:p>
      <w:pPr/>
      <w:r>
        <w:rPr>
          <w:lang w:val="hi_IN" w:bidi="hi_IN"/>
        </w:rPr>
      </w:r>
      <w:r>
        <w:rPr>
          <w:lang w:val="hi_IN" w:bidi="hi_IN"/>
        </w:rPr>
        <w:t>याजक इन पशुओं को मारते थे और उन्हें पूरी तरह से वेदी पर जला देते थे। जब कोई व्यक्ति यहोवा के पास होमबलि लाता था, तो वे यहोवा से कह रहे होते थे: "जैसे मैं इस जानवर को पूरी तरह से जला रहा हूँ, वैसे ही मैं पूरी तरह से तेरे प्रति समर्पित हूँ।"</w:t>
      </w:r>
    </w:p>
    <w:p>
      <w:pPr/>
      <w:r>
        <w:rPr>
          <w:lang w:val="hi_IN" w:bidi="hi_IN"/>
        </w:rPr>
      </w:r>
      <w:r>
        <w:rPr>
          <w:lang w:val="hi_IN" w:bidi="hi_IN"/>
        </w:rPr>
        <w:t>इसके बाद, पापबलि या शुद्धि बलि के लिए, प्रत्येक अगुवा एक बकरा लाया।</w:t>
      </w:r>
    </w:p>
    <w:p>
      <w:pPr/>
      <w:r>
        <w:rPr>
          <w:lang w:val="hi_IN" w:bidi="hi_IN"/>
        </w:rPr>
      </w:r>
      <w:r>
        <w:rPr>
          <w:lang w:val="hi_IN" w:bidi="hi_IN"/>
        </w:rPr>
        <w:t xml:space="preserve">यहाँ रुकें और समूह में एक </w:t>
      </w:r>
      <w:r>
        <w:rPr>
          <w:lang w:val="hi_IN" w:bidi="hi_IN"/>
        </w:rPr>
        <w:t>बकरी</w:t>
      </w:r>
      <w:r>
        <w:rPr>
          <w:lang w:val="hi_IN" w:bidi="hi_IN"/>
        </w:rPr>
        <w:t xml:space="preserve"> की तस्वीर देखें। इस ऑडियो को यहाँ रोकें।</w:t>
      </w:r>
    </w:p>
    <w:p>
      <w:pPr/>
      <w:r>
        <w:rPr>
          <w:lang w:val="hi_IN" w:bidi="hi_IN"/>
        </w:rPr>
      </w:r>
      <w:r>
        <w:rPr>
          <w:lang w:val="hi_IN" w:bidi="hi_IN"/>
        </w:rPr>
        <w:t>लोग अशुद्ध हो जाने या यहोवा की सेवा के लिए अयोग्य होने के बाद अपने आप को शुद्ध करने के लिए पापबलि या शुद्धिकरण की भेंट लाते थे। लोग इस भेंट का उपयोग अपने अनजाने पापों का प्रायश्चित करने के लिए या वाचा की व्यवस्था को तोड़कर अशुद्ध हो जाने के बाद अपने आप को शुद्ध करने के लिए करते थे।</w:t>
      </w:r>
    </w:p>
    <w:p>
      <w:pPr/>
      <w:r>
        <w:rPr>
          <w:lang w:val="hi_IN" w:bidi="hi_IN"/>
        </w:rPr>
      </w:r>
      <w:r>
        <w:rPr>
          <w:lang w:val="hi_IN" w:bidi="hi_IN"/>
        </w:rPr>
        <w:t>मेलबलि के लिए, प्रत्येक अगुवा दो बैल, पाँच मेढ़े, पाँच बकरे और पाँच नर मेमने लाया जो एक साल के थे।</w:t>
      </w:r>
    </w:p>
    <w:p>
      <w:pPr/>
      <w:r>
        <w:rPr>
          <w:lang w:val="hi_IN" w:bidi="hi_IN"/>
        </w:rPr>
      </w:r>
      <w:r>
        <w:rPr>
          <w:lang w:val="hi_IN" w:bidi="hi_IN"/>
        </w:rPr>
        <w:t xml:space="preserve">यहाँ रुकें और समूह के रूप में </w:t>
      </w:r>
      <w:r>
        <w:rPr>
          <w:b/>
          <w:lang w:val="hi_IN" w:bidi="hi_IN"/>
        </w:rPr>
        <w:t>बैल</w:t>
      </w:r>
      <w:r>
        <w:rPr>
          <w:lang w:val="hi_IN" w:bidi="hi_IN"/>
        </w:rPr>
        <w:t xml:space="preserve">, </w:t>
      </w:r>
      <w:r>
        <w:rPr>
          <w:lang w:val="hi_IN" w:bidi="hi_IN"/>
        </w:rPr>
        <w:t>मेढ़े</w:t>
      </w:r>
      <w:r>
        <w:rPr>
          <w:lang w:val="hi_IN" w:bidi="hi_IN"/>
        </w:rPr>
        <w:t xml:space="preserve">, </w:t>
      </w:r>
      <w:r>
        <w:rPr>
          <w:lang w:val="hi_IN" w:bidi="hi_IN"/>
        </w:rPr>
        <w:t>बकरे</w:t>
      </w:r>
      <w:r>
        <w:rPr>
          <w:lang w:val="hi_IN" w:bidi="hi_IN"/>
        </w:rPr>
        <w:t xml:space="preserve"> और </w:t>
      </w:r>
      <w:r>
        <w:rPr>
          <w:lang w:val="hi_IN" w:bidi="hi_IN"/>
        </w:rPr>
        <w:t>मेमनों</w:t>
      </w:r>
      <w:r>
        <w:rPr>
          <w:lang w:val="hi_IN" w:bidi="hi_IN"/>
        </w:rPr>
        <w:t xml:space="preserve"> की तस्वीरें देखें। इस ऑडियो को यहाँ रोकें।</w:t>
      </w:r>
    </w:p>
    <w:p>
      <w:pPr/>
      <w:r>
        <w:rPr>
          <w:lang w:val="hi_IN" w:bidi="hi_IN"/>
        </w:rPr>
      </w:r>
      <w:r>
        <w:rPr>
          <w:lang w:val="hi_IN" w:bidi="hi_IN"/>
        </w:rPr>
        <w:t>लोग यहोवा के साथ संगति करने या उसके साथ अपने संबंध का आनंद लेने के लिए शांति या संगति की भेंट लाते थे। लोग निवासस्थान का काम पूरा होने का जश्न भी मना रहे होंगे। याजक पशु के लहू को वेदी पर छिड़कते थे, और फिर वे पशुओं को यहोवा के लिए एक भाग, याजकों के लिए एक भाग, और बलिदान लाने वाले व्यक्ति के लिए एक भाग के रूप में बाँटते थे।</w:t>
      </w:r>
    </w:p>
    <w:p>
      <w:pPr/>
      <w:r>
        <w:rPr>
          <w:lang w:val="hi_IN" w:bidi="hi_IN"/>
        </w:rPr>
      </w:r>
      <w:r>
        <w:rPr>
          <w:lang w:val="hi_IN" w:bidi="hi_IN"/>
        </w:rPr>
        <w:t>यहाँ रुकें और समूह के रूप में इस प्रश्न पर चर्चा करें: हम जानते हैं कि यीशु अंतिम बलिदान था, इसलिए आज हमें यहोवा की आराधना करने के लिए इन बलिदानों को चढ़ाने की जरूरत नहीं पड़ती। लेकिन यहोवा के साथ हमारा अभी भी एक संबंध है। आप यहोवा के साथ समय बिताने, या संगति करने का आनंद कैसे लेते हैं? आप यहोवा के साथ अपने संबंध को मजबूत करने के लिए क्या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7:10–83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13 दृश्य हैं।</w:t>
      </w:r>
    </w:p>
    <w:p>
      <w:pPr/>
      <w:r>
        <w:rPr>
          <w:lang w:val="hi_IN" w:bidi="hi_IN"/>
        </w:rPr>
      </w:r>
      <w:r>
        <w:rPr>
          <w:b/>
          <w:lang w:val="hi_IN" w:bidi="hi_IN"/>
        </w:rPr>
        <w:t>पहले दृश्य में:</w:t>
      </w:r>
      <w:r>
        <w:rPr>
          <w:lang w:val="hi_IN" w:bidi="hi_IN"/>
        </w:rPr>
        <w:t xml:space="preserve"> इस्राएल के बारह गोत्रों के अगुवे, या प्रधान, वेदी के समर्पण के लिए भेंट चढ़ाते हैं। यहोवा मूसा से कहता है कि प्रधान अपनी भेंटें एक-एक करके चढ़ाएँ, प्रत्येक दिन एक प्रधान।</w:t>
      </w:r>
    </w:p>
    <w:p>
      <w:pPr/>
      <w:r>
        <w:rPr>
          <w:lang w:val="hi_IN" w:bidi="hi_IN"/>
        </w:rPr>
      </w:r>
      <w:r>
        <w:rPr>
          <w:b/>
          <w:lang w:val="hi_IN" w:bidi="hi_IN"/>
        </w:rPr>
        <w:t>दूसरे दृश्य में:</w:t>
      </w:r>
      <w:r>
        <w:rPr>
          <w:lang w:val="hi_IN" w:bidi="hi_IN"/>
        </w:rPr>
        <w:t xml:space="preserve"> यहूदा का प्रधान नहशोन अपने गोत्र की ओर से भेंट के लिए चाँदी की परात और चाँदी की हौदी लाता है, दोनों में अन्नबलि के लिए जैतून के तेल के साथ मिला हुआ मैदा भरा होता है। नहशोन धूप से भरी सोने की एक थाली या चम्मच भी लाता है, साथ ही होमबलि के लिए एक बैल, एक मेढ़ा और एक साल का नर मेमना भी लाता है। नहशोन पापबलि के लिए एक बकरा और मेलबलि के लिए दो बैल, पाँच मेढ़े, पाँच बकरे और पाँच एक साल के नर मेमने भी लाता है।</w:t>
      </w:r>
    </w:p>
    <w:p>
      <w:pPr/>
      <w:r>
        <w:rPr>
          <w:lang w:val="hi_IN" w:bidi="hi_IN"/>
        </w:rPr>
      </w:r>
      <w:r>
        <w:rPr>
          <w:b/>
          <w:lang w:val="hi_IN" w:bidi="hi_IN"/>
        </w:rPr>
        <w:t>तीसरे दृश्य में:</w:t>
      </w:r>
      <w:r>
        <w:rPr>
          <w:lang w:val="hi_IN" w:bidi="hi_IN"/>
        </w:rPr>
        <w:t xml:space="preserve"> अगले दिन, इस्साकार का प्रधान नतनेल वही वस्तुएँ लाता है जो नहशोन अपने गोत्र की भेंट के लिए लाया था।</w:t>
      </w:r>
    </w:p>
    <w:p>
      <w:pPr/>
      <w:r>
        <w:rPr>
          <w:lang w:val="hi_IN" w:bidi="hi_IN"/>
        </w:rPr>
      </w:r>
      <w:r>
        <w:rPr>
          <w:b/>
          <w:lang w:val="hi_IN" w:bidi="hi_IN"/>
        </w:rPr>
        <w:t>अगले दस दृश्यों में:</w:t>
      </w:r>
      <w:r>
        <w:rPr>
          <w:lang w:val="hi_IN" w:bidi="hi_IN"/>
        </w:rPr>
        <w:t xml:space="preserve"> हर दिन, इस्राएल के गोत्र का कोई अन्य अगुवा अपने गोत्र की ओर से वही भेंट लाता है।</w:t>
      </w:r>
    </w:p>
    <w:p>
      <w:pPr/>
      <w:r>
        <w:rPr>
          <w:lang w:val="hi_IN" w:bidi="hi_IN"/>
        </w:rPr>
      </w:r>
      <w:r>
        <w:rPr>
          <w:lang w:val="hi_IN" w:bidi="hi_IN"/>
        </w:rPr>
        <w:t>बाकी अगुवों का क्रम इस प्रकार है: जबूलून का प्रधान एलीआब, रूबेन का प्रधान एलीसूर, शिमोन का प्रधान शलूमीएल, गाद का प्रधान एल्यासाप, एप्रैम का प्रधान एलीशामा, मनश्शे का प्रधान गमलीएल, बिन्यामीन का प्रधान अबीदान, दान का प्रधान अहीएजेर, आशेर का प्रधान पजीएल, और अंत में नप्ताली का प्रधान अहीरा।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गोत्रों के बारह अगुवे या प्रधान, जो इस प्रकार थे:</w:t>
      </w:r>
    </w:p>
    <w:p>
      <w:pPr>
        <w:pStyle w:val="ListBullet"/>
        <w:spacing w:line="240" w:lineRule="auto"/>
        <w:ind w:left="720"/>
      </w:pPr>
      <w:r>
        <w:rPr>
          <w:lang w:val="hi_IN" w:bidi="hi_IN"/>
        </w:rPr>
      </w:r>
      <w:r>
        <w:rPr>
          <w:lang w:val="hi_IN" w:bidi="hi_IN"/>
        </w:rPr>
        <w:t>यहूदा का प्रधान नहशोन</w:t>
      </w:r>
    </w:p>
    <w:p>
      <w:pPr>
        <w:pStyle w:val="ListBullet"/>
        <w:spacing w:line="240" w:lineRule="auto"/>
        <w:ind w:left="720"/>
      </w:pPr>
      <w:r>
        <w:rPr>
          <w:lang w:val="hi_IN" w:bidi="hi_IN"/>
        </w:rPr>
      </w:r>
      <w:r>
        <w:rPr>
          <w:lang w:val="hi_IN" w:bidi="hi_IN"/>
        </w:rPr>
        <w:t>इस्साकार का प्रधान नतनेल</w:t>
      </w:r>
    </w:p>
    <w:p>
      <w:pPr>
        <w:pStyle w:val="ListBullet"/>
        <w:spacing w:line="240" w:lineRule="auto"/>
        <w:ind w:left="720"/>
      </w:pPr>
      <w:r>
        <w:rPr>
          <w:lang w:val="hi_IN" w:bidi="hi_IN"/>
        </w:rPr>
      </w:r>
      <w:r>
        <w:rPr>
          <w:lang w:val="hi_IN" w:bidi="hi_IN"/>
        </w:rPr>
        <w:t>जबूलून का प्रधान एलीआब</w:t>
      </w:r>
    </w:p>
    <w:p>
      <w:pPr>
        <w:pStyle w:val="ListBullet"/>
        <w:spacing w:line="240" w:lineRule="auto"/>
        <w:ind w:left="720"/>
      </w:pPr>
      <w:r>
        <w:rPr>
          <w:lang w:val="hi_IN" w:bidi="hi_IN"/>
        </w:rPr>
      </w:r>
      <w:r>
        <w:rPr>
          <w:lang w:val="hi_IN" w:bidi="hi_IN"/>
        </w:rPr>
        <w:t>रूबेन का प्रधान एलीसूर</w:t>
      </w:r>
    </w:p>
    <w:p>
      <w:pPr>
        <w:pStyle w:val="ListBullet"/>
        <w:spacing w:line="240" w:lineRule="auto"/>
        <w:ind w:left="720"/>
      </w:pPr>
      <w:r>
        <w:rPr>
          <w:lang w:val="hi_IN" w:bidi="hi_IN"/>
        </w:rPr>
      </w:r>
      <w:r>
        <w:rPr>
          <w:lang w:val="hi_IN" w:bidi="hi_IN"/>
        </w:rPr>
        <w:t>शिमोन का प्रधान शलूमीएल</w:t>
      </w:r>
    </w:p>
    <w:p>
      <w:pPr>
        <w:pStyle w:val="ListBullet"/>
        <w:spacing w:line="240" w:lineRule="auto"/>
        <w:ind w:left="720"/>
      </w:pPr>
      <w:r>
        <w:rPr>
          <w:lang w:val="hi_IN" w:bidi="hi_IN"/>
        </w:rPr>
      </w:r>
      <w:r>
        <w:rPr>
          <w:lang w:val="hi_IN" w:bidi="hi_IN"/>
        </w:rPr>
        <w:t>गाद का प्रधान एल्यासाप</w:t>
      </w:r>
    </w:p>
    <w:p>
      <w:pPr>
        <w:pStyle w:val="ListBullet"/>
        <w:spacing w:line="240" w:lineRule="auto"/>
        <w:ind w:left="720"/>
      </w:pPr>
      <w:r>
        <w:rPr>
          <w:lang w:val="hi_IN" w:bidi="hi_IN"/>
        </w:rPr>
      </w:r>
      <w:r>
        <w:rPr>
          <w:lang w:val="hi_IN" w:bidi="hi_IN"/>
        </w:rPr>
        <w:t>एप्रैम का प्रधान एलीशामा</w:t>
      </w:r>
    </w:p>
    <w:p>
      <w:pPr>
        <w:pStyle w:val="ListBullet"/>
        <w:spacing w:line="240" w:lineRule="auto"/>
        <w:ind w:left="720"/>
      </w:pPr>
      <w:r>
        <w:rPr>
          <w:lang w:val="hi_IN" w:bidi="hi_IN"/>
        </w:rPr>
      </w:r>
      <w:r>
        <w:rPr>
          <w:lang w:val="hi_IN" w:bidi="hi_IN"/>
        </w:rPr>
        <w:t>मनश्शे का प्रधान गमलीएल</w:t>
      </w:r>
    </w:p>
    <w:p>
      <w:pPr>
        <w:pStyle w:val="ListBullet"/>
        <w:spacing w:line="240" w:lineRule="auto"/>
        <w:ind w:left="720"/>
      </w:pPr>
      <w:r>
        <w:rPr>
          <w:lang w:val="hi_IN" w:bidi="hi_IN"/>
        </w:rPr>
      </w:r>
      <w:r>
        <w:rPr>
          <w:lang w:val="hi_IN" w:bidi="hi_IN"/>
        </w:rPr>
        <w:t>बिन्यामीन का प्रधान अबीदान</w:t>
      </w:r>
    </w:p>
    <w:p>
      <w:pPr>
        <w:pStyle w:val="ListBullet"/>
        <w:spacing w:line="240" w:lineRule="auto"/>
        <w:ind w:left="720"/>
      </w:pPr>
      <w:r>
        <w:rPr>
          <w:lang w:val="hi_IN" w:bidi="hi_IN"/>
        </w:rPr>
      </w:r>
      <w:r>
        <w:rPr>
          <w:lang w:val="hi_IN" w:bidi="hi_IN"/>
        </w:rPr>
        <w:t>दान का प्रधान अहीएजेर</w:t>
      </w:r>
    </w:p>
    <w:p>
      <w:pPr>
        <w:pStyle w:val="ListBullet"/>
        <w:spacing w:line="240" w:lineRule="auto"/>
        <w:ind w:left="720"/>
      </w:pPr>
      <w:r>
        <w:rPr>
          <w:lang w:val="hi_IN" w:bidi="hi_IN"/>
        </w:rPr>
      </w:r>
      <w:r>
        <w:rPr>
          <w:lang w:val="hi_IN" w:bidi="hi_IN"/>
        </w:rPr>
        <w:t>आशेर का प्रधान पजीएल</w:t>
      </w:r>
    </w:p>
    <w:p>
      <w:pPr>
        <w:pStyle w:val="ListBullet"/>
        <w:spacing w:line="240" w:lineRule="auto"/>
        <w:ind w:left="720"/>
      </w:pPr>
      <w:r>
        <w:rPr>
          <w:lang w:val="hi_IN" w:bidi="hi_IN"/>
        </w:rPr>
      </w:r>
      <w:r>
        <w:rPr>
          <w:lang w:val="hi_IN" w:bidi="hi_IN"/>
        </w:rPr>
        <w:t>नप्ताली का प्रधान अहीरा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लेखक मूसा इस भाग की शुरुआत एक ऐसे शब्द से करता है जो हमें दिखाता है कि अगुवे पिछले भाग में लाई हुई छ: गाड़ियों और बारह बैलों के अलावा अब और भेंटें ला रहे हैं।</w:t>
      </w:r>
    </w:p>
    <w:p>
      <w:pPr/>
      <w:r>
        <w:rPr>
          <w:lang w:val="hi_IN" w:bidi="hi_IN"/>
        </w:rPr>
      </w:r>
      <w:r>
        <w:rPr>
          <w:lang w:val="hi_IN" w:bidi="hi_IN"/>
        </w:rPr>
        <w:t>पहले दृश्य में, यहोवा मूसा से कहता है कि बारह अगुवे बारह अलग-अलग दिनों में, एक के बाद एक अपनी भेंटें लाएँ। अगुवों के लिए यह महत्वपूर्ण था कि वे अलग-अलग दिनों में अपनी भेंटें लाएँ, क्योंकि याजकों को हर भेंट प्राप्त होने पर उसके लिए आवश्यक कार्य करना पड़ता था। कुल मिलाकर, इस्राएल के गोत्रों के अगुवे 252 पशु लाएँगे। मिलापवाले तम्बू में इन सभी पशुओं को एक साथ रखने के लिए पर्याप्त जगह नहीं थी, और वेदी इतनी बड़ी नहीं थी कि सभी बलिदानों को एक साथ जलाया जा सके।</w:t>
      </w:r>
    </w:p>
    <w:p>
      <w:pPr/>
      <w:r>
        <w:rPr>
          <w:lang w:val="hi_IN" w:bidi="hi_IN"/>
        </w:rPr>
      </w:r>
      <w:r>
        <w:rPr>
          <w:lang w:val="hi_IN" w:bidi="hi_IN"/>
        </w:rPr>
        <w:t>इस भाग के अन्य बारह दृश्यों में, अगुवे एक-एक करके अपनी भेंटें लाते हैं। यह भाग इस्राएल के गोत्रों के बारह अगुवों द्वारा वेदी के समर्पण के लिए भेंटों को लाने का एक सटीक और विस्तृत ऐतिहासिक विवरण है। अगुवे उसी क्रम में आते हैं जिस क्रम में उनके गोत्र इस्राएली छावनी में मिलापवाले तम्बू के चारों ओर डेरा डाले हुए थे, और यह यहूदा के गोत्र से शुरू होकर नप्ताली के गोत्र पर समाप्त होता है। मूसा प्रत्येक गोत्र के अगुवे का नाम और प्रत्येक अगुवे द्वारा लाई गई वस्तुओं को दर्ज करता है।</w:t>
      </w:r>
    </w:p>
    <w:p>
      <w:pPr/>
      <w:r>
        <w:rPr>
          <w:lang w:val="hi_IN" w:bidi="hi_IN"/>
        </w:rPr>
      </w:r>
      <w:r>
        <w:rPr>
          <w:lang w:val="hi_IN" w:bidi="hi_IN"/>
        </w:rPr>
        <w:t xml:space="preserve">यहाँ रुकें और </w:t>
      </w:r>
      <w:r>
        <w:rPr>
          <w:b/>
          <w:lang w:val="hi_IN" w:bidi="hi_IN"/>
        </w:rPr>
        <w:t>इस्राएली डेरे का एक नक्शा देखें, जिसमें निवासस्थान के चारों ओर बारह गोत्रों की स्थिति दिखाई गई है</w:t>
      </w:r>
      <w:r>
        <w:rPr>
          <w:lang w:val="hi_IN" w:bidi="hi_IN"/>
        </w:rPr>
        <w:t>। इस ऑडियो को यहाँ रोकें।</w:t>
      </w:r>
    </w:p>
    <w:p>
      <w:pPr/>
      <w:r>
        <w:rPr>
          <w:lang w:val="hi_IN" w:bidi="hi_IN"/>
        </w:rPr>
      </w:r>
      <w:r>
        <w:rPr>
          <w:lang w:val="hi_IN" w:bidi="hi_IN"/>
        </w:rPr>
        <w:t>मूलरूप से, मूसा ने शायद इसे किसी चार्ट या तालिका के रूप में लिखा होगा, बजाय कि सूची के रूप में, जैसा कि हम इसे यहाँ देखते या सुनते हैं। हालाँकि, यह कहानी समझाती है कि प्रत्येक दिन क्या हुआ। मूसा ने शायद मिट्टी की पट्टियों पर प्रतीकों को उकेर कर प्रत्येक वस्तु को दर्शाया होगा, प्रत्येक वस्तु की संख्या बताई होगी और प्रत्येक वस्तु को लाने वाले अगुवे का नाम लिखा होगा।</w:t>
      </w:r>
    </w:p>
    <w:p>
      <w:pPr/>
      <w:r>
        <w:rPr>
          <w:lang w:val="hi_IN" w:bidi="hi_IN"/>
        </w:rPr>
      </w:r>
      <w:r>
        <w:rPr>
          <w:lang w:val="hi_IN" w:bidi="hi_IN"/>
        </w:rPr>
        <w:t>मूसा इस भाग में बहुत पुनरावृत्ति का उपयोग करता है। ऐसा शायद इसलिए है क्योंकि मूसा ने प्रत्येक अगुवे द्वारा लाई गई हर भेंट को मूल चार्ट में दर्ज किया होगा, और इसलिए इस भाग में प्रत्येक अगुवे द्वारा लाई गई हर भेंट शामिल है। यह पुनरावृत्ति हमें यह समझने में मदद करती है कि इस्राएल के प्रत्येक गोत्र ने मिलापवाले तम्बू में याजकों के कार्य में सहायता करने के लिए समान योगदान दिया। प्रत्येक गोत्र के सभी योगदान याजकों के काम में सहायता करने के लिए आवश्यक थे। निवासस्थान में यहोवा के निर्देशों को पूरा करने के लिए केवल याजक ही जिम्मेदार नहीं थे। इस्राएल के लोगों को काम को पूरा करने और यहोवा की आराधना करने के लिए एक साथ मिलकर सहयोग करना पड़ता था।</w:t>
      </w:r>
    </w:p>
    <w:p>
      <w:pPr/>
      <w:r>
        <w:rPr>
          <w:lang w:val="hi_IN" w:bidi="hi_IN"/>
        </w:rPr>
      </w:r>
      <w:r>
        <w:rPr>
          <w:lang w:val="hi_IN" w:bidi="hi_IN"/>
        </w:rPr>
        <w:t>इस भाग में, मूसा पहले अन्नबलि या भोजनबलि दर्ज करता है, फिर होमबलि, उसके बाद पापबलि या शुद्धिकरणबलि और अन्त में मेलबलि या संगतिबलि दर्ज करता है। पुराने नियम के अन्य भागों में, लेखकों ने भेंटों को एक अलग क्रम में रखा है, जहाँ होमबलि को प्रथम स्थान दिया गया है। इस भाग में, मूसा ने शायद पहले अन्नबलि से शुरुआत करना इसलिए चुना, क्योंकि अन्नबलि उन सोने और चाँदी की वस्तुओं से जुड़ी हुई थी जिनमें यह भेंट रखी जाती थी। मूसा यहाँ दोषबलि के लिए वस्तुओं को शामिल नहीं करता है। आपको याद होगा कि दोषबलि केवल कुछ विशेष जानबूझकर किए गए पापों के लिए ही आवश्यक होती है, यही कारण है कि इस भाग में इस्राएल के अगुवों को दोषबलि लाने की आवश्यकता नहीं थी।</w:t>
      </w:r>
    </w:p>
    <w:p>
      <w:pPr/>
      <w:r>
        <w:rPr>
          <w:lang w:val="hi_IN" w:bidi="hi_IN"/>
        </w:rPr>
      </w:r>
      <w:r>
        <w:rPr>
          <w:lang w:val="hi_IN" w:bidi="hi_IN"/>
        </w:rPr>
        <w:t>प्रत्येक दृश्य की शुरुआत और अंत में, मूसा उस गोत्र के अगुवे के नाम को दोहराता है जो उस दिन की भेंट लाता है। इस बात की संभावना है कि मूल सूची में नाम अंत में ही था, और इसे दोबारा बताते समय, मूसा ने सूची को समझने में आसान बनाने के लिए नाम को शुरुआत में जोड़ दिया है। यह भी हो सकता है कि शुरुआत और अंत में इस नाम को दोहराना दृश्य की शुरुआत और अंत को चिह्नित करने का एक तरीका है। यह पुनरावृत्ति हमें यह समझने में मदद करती है कि प्रत्येक गोत्र का अगुवा एक ही नमूने का अनुसरण कर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याद रखें कि प्रत्येक दृश्य बिल्कुल एक जैसा ही है, सिवाय शुरुआत और अंत में गोत्र के अगुवों के नामों के। सबसे पहले प्रत्येक अगुवे द्वारा लाई गई भेंटों को याद रखने की कोशिश करें, क्योंकि ये भेंटें प्रत्येक अगुवे के नाम के साथ समान रहती हैं। आप प्रत्येक गोत्र के अगुवों के नाम कैसे याद रखेंगे?</w:t>
      </w:r>
      <w:r>
        <w:rPr>
          <w:lang w:val="hi_IN" w:bidi="hi_IN"/>
        </w:rPr>
      </w:r>
    </w:p>
    <w:p>
      <w:pPr>
        <w:pStyle w:val="Heading3"/>
      </w:pPr>
      <w:r>
        <w:rPr>
          <w:lang w:val="hi_IN" w:bidi="hi_IN"/>
        </w:rPr>
        <w:t>पाठ को नाटकीय रूप देना</w:t>
      </w:r>
    </w:p>
    <w:p>
      <w:pPr/>
      <w:r>
        <w:rPr>
          <w:lang w:val="hi_IN" w:bidi="hi_IN"/>
        </w:rPr>
      </w:r>
      <w:r>
        <w:rPr>
          <w:lang w:val="hi_IN" w:bidi="hi_IN"/>
        </w:rPr>
        <w:t>गिनती 7:10–83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13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गोत्रों के बारह अगुवे या प्रधान, जो इस प्रकार थे:</w:t>
      </w:r>
    </w:p>
    <w:p>
      <w:pPr>
        <w:pStyle w:val="ListBullet"/>
        <w:spacing w:line="240" w:lineRule="auto"/>
        <w:ind w:left="720"/>
      </w:pPr>
      <w:r>
        <w:rPr>
          <w:lang w:val="hi_IN" w:bidi="hi_IN"/>
        </w:rPr>
      </w:r>
      <w:r>
        <w:rPr>
          <w:lang w:val="hi_IN" w:bidi="hi_IN"/>
        </w:rPr>
        <w:t>यहूदा का प्रधान नहशोन</w:t>
      </w:r>
    </w:p>
    <w:p>
      <w:pPr>
        <w:pStyle w:val="ListBullet"/>
        <w:spacing w:line="240" w:lineRule="auto"/>
        <w:ind w:left="720"/>
      </w:pPr>
      <w:r>
        <w:rPr>
          <w:lang w:val="hi_IN" w:bidi="hi_IN"/>
        </w:rPr>
      </w:r>
      <w:r>
        <w:rPr>
          <w:lang w:val="hi_IN" w:bidi="hi_IN"/>
        </w:rPr>
        <w:t>इस्साकार का प्रधान नतनेल</w:t>
      </w:r>
    </w:p>
    <w:p>
      <w:pPr>
        <w:pStyle w:val="ListBullet"/>
        <w:spacing w:line="240" w:lineRule="auto"/>
        <w:ind w:left="720"/>
      </w:pPr>
      <w:r>
        <w:rPr>
          <w:lang w:val="hi_IN" w:bidi="hi_IN"/>
        </w:rPr>
      </w:r>
      <w:r>
        <w:rPr>
          <w:lang w:val="hi_IN" w:bidi="hi_IN"/>
        </w:rPr>
        <w:t>जबूलून का प्रधान एलीआब</w:t>
      </w:r>
    </w:p>
    <w:p>
      <w:pPr>
        <w:pStyle w:val="ListBullet"/>
        <w:spacing w:line="240" w:lineRule="auto"/>
        <w:ind w:left="720"/>
      </w:pPr>
      <w:r>
        <w:rPr>
          <w:lang w:val="hi_IN" w:bidi="hi_IN"/>
        </w:rPr>
      </w:r>
      <w:r>
        <w:rPr>
          <w:lang w:val="hi_IN" w:bidi="hi_IN"/>
        </w:rPr>
        <w:t>रूबेन का प्रधान एलीसूर</w:t>
      </w:r>
    </w:p>
    <w:p>
      <w:pPr>
        <w:pStyle w:val="ListBullet"/>
        <w:spacing w:line="240" w:lineRule="auto"/>
        <w:ind w:left="720"/>
      </w:pPr>
      <w:r>
        <w:rPr>
          <w:lang w:val="hi_IN" w:bidi="hi_IN"/>
        </w:rPr>
      </w:r>
      <w:r>
        <w:rPr>
          <w:lang w:val="hi_IN" w:bidi="hi_IN"/>
        </w:rPr>
        <w:t>शिमोन का प्रधान शलूमीएल</w:t>
      </w:r>
    </w:p>
    <w:p>
      <w:pPr>
        <w:pStyle w:val="ListBullet"/>
        <w:spacing w:line="240" w:lineRule="auto"/>
        <w:ind w:left="720"/>
      </w:pPr>
      <w:r>
        <w:rPr>
          <w:lang w:val="hi_IN" w:bidi="hi_IN"/>
        </w:rPr>
      </w:r>
      <w:r>
        <w:rPr>
          <w:lang w:val="hi_IN" w:bidi="hi_IN"/>
        </w:rPr>
        <w:t>गाद का प्रधान एल्यासाप</w:t>
      </w:r>
    </w:p>
    <w:p>
      <w:pPr>
        <w:pStyle w:val="ListBullet"/>
        <w:spacing w:line="240" w:lineRule="auto"/>
        <w:ind w:left="720"/>
      </w:pPr>
      <w:r>
        <w:rPr>
          <w:lang w:val="hi_IN" w:bidi="hi_IN"/>
        </w:rPr>
      </w:r>
      <w:r>
        <w:rPr>
          <w:lang w:val="hi_IN" w:bidi="hi_IN"/>
        </w:rPr>
        <w:t>एप्रैम का प्रधान एलीशामा</w:t>
      </w:r>
    </w:p>
    <w:p>
      <w:pPr>
        <w:pStyle w:val="ListBullet"/>
        <w:spacing w:line="240" w:lineRule="auto"/>
        <w:ind w:left="720"/>
      </w:pPr>
      <w:r>
        <w:rPr>
          <w:lang w:val="hi_IN" w:bidi="hi_IN"/>
        </w:rPr>
      </w:r>
      <w:r>
        <w:rPr>
          <w:lang w:val="hi_IN" w:bidi="hi_IN"/>
        </w:rPr>
        <w:t>मनश्शे का प्रधान गमलीएल</w:t>
      </w:r>
    </w:p>
    <w:p>
      <w:pPr>
        <w:pStyle w:val="ListBullet"/>
        <w:spacing w:line="240" w:lineRule="auto"/>
        <w:ind w:left="720"/>
      </w:pPr>
      <w:r>
        <w:rPr>
          <w:lang w:val="hi_IN" w:bidi="hi_IN"/>
        </w:rPr>
      </w:r>
      <w:r>
        <w:rPr>
          <w:lang w:val="hi_IN" w:bidi="hi_IN"/>
        </w:rPr>
        <w:t>बिन्यामीन का प्रधान अबीदान</w:t>
      </w:r>
    </w:p>
    <w:p>
      <w:pPr>
        <w:pStyle w:val="ListBullet"/>
        <w:spacing w:line="240" w:lineRule="auto"/>
        <w:ind w:left="720"/>
      </w:pPr>
      <w:r>
        <w:rPr>
          <w:lang w:val="hi_IN" w:bidi="hi_IN"/>
        </w:rPr>
      </w:r>
      <w:r>
        <w:rPr>
          <w:lang w:val="hi_IN" w:bidi="hi_IN"/>
        </w:rPr>
        <w:t>दान का प्रधान अहीएजेर</w:t>
      </w:r>
    </w:p>
    <w:p>
      <w:pPr>
        <w:pStyle w:val="ListBullet"/>
        <w:spacing w:line="240" w:lineRule="auto"/>
        <w:ind w:left="720"/>
      </w:pPr>
      <w:r>
        <w:rPr>
          <w:lang w:val="hi_IN" w:bidi="hi_IN"/>
        </w:rPr>
      </w:r>
      <w:r>
        <w:rPr>
          <w:lang w:val="hi_IN" w:bidi="hi_IN"/>
        </w:rPr>
        <w:t>आशेर का प्रधान पजीएल</w:t>
      </w:r>
    </w:p>
    <w:p>
      <w:pPr>
        <w:pStyle w:val="ListBullet"/>
        <w:spacing w:line="240" w:lineRule="auto"/>
        <w:ind w:left="720"/>
      </w:pPr>
      <w:r>
        <w:rPr>
          <w:lang w:val="hi_IN" w:bidi="hi_IN"/>
        </w:rPr>
      </w:r>
      <w:r>
        <w:rPr>
          <w:lang w:val="hi_IN" w:bidi="hi_IN"/>
        </w:rPr>
        <w:t>नप्ताली का प्रधान अहीरा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जिस दिन मूसा ने वेदी को समर्पित किया था, उसी दिन से इस्राएल के बारह गोत्रों के अगुवे या प्रधान, वेदी के समर्पण के लिए भेंटें चढ़ाते हैं। वे वेदी के सामने अपनी भेंटें चढ़ाते हैं। यहोवा मूसा से कहता है कि प्रधान अपनी भेंटें एक-एक करके चढ़ाएँ, प्रत्येक दिन एक प्रधान।</w:t>
      </w:r>
    </w:p>
    <w:p>
      <w:pPr/>
      <w:r>
        <w:rPr>
          <w:lang w:val="hi_IN" w:bidi="hi_IN"/>
        </w:rPr>
      </w:r>
      <w:r>
        <w:rPr>
          <w:lang w:val="hi_IN" w:bidi="hi_IN"/>
        </w:rPr>
        <w:t>पहले दिन यहूदा का प्रधान, नहशोन, जो अम्मीनादाब का पुत्र था, वेदी पर अपनी भेंट लेकर आता है, जिसमें चाँदी की परात और चाँदी का कटोरा था, दोनों में अन्नबलि के लिए जैतून के तेल के साथ मिला हुआ मैदा भरा था। नहशोन अन्नबलि के लिए धूप से भरा एक सोने का धूपदान भी लाता है। नहशोन होमबलि के लिए एक बैल, एक मेढ़ा और एक साल का एक नर मेमना भी लाता है। नहशोन पापबलि के लिए एक बकरा और मेलबलि के लिए दो बैल, पाँच मेढ़े, पाँच बकरे और पाँच एक साल के नर मेमने भी लाता है। यहूदा का प्रधान, नहशोन यह भेंट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प्रधान, नहशोन की भूमिका निभाने वाले व्यक्ति से पूछें, "आप क्या महसूस कर रहे हैं या क्या सोच रहे हैं?" वह व्यक्ति इस तरह उत्तर दे सकता है: "इस भेंट को लाने में अपने गोत्र का प्रतिनिधित्व करके मुझे सम्मानित महसूस हो रहा है," या, "मेरा गोत्र लेवियों और उनके द्वारा निवासस्थान में किए जाने वाले कठिन परिश्रम का पूरी तरह से समर्थन करता है। यह भेंट यहोवा को दिखाएगी कि हम यहोवा की आराधना करने के लिए प्रतिबद्ध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11 दिनों में से हर दिन, इस्राएल के अन्य गोत्रों के अगुवे भी समान भेंट लाते हैं—प्रत्येक दिन एक अगुवा।</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खुशी है कि इस्राएल के गोत्र यहोवा की आज्ञा का पालन कर रहे हैं," या, "सभी गोत्रों की बारी आने में कुछ समय लगेगा, लेकिन मुझे खुशी है कि वे अपनी सारी भेंटें एक ही दिन में नहीं लाए। सभी पशुओं को रखने की कोई जगह ही नहीं होती!"</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"इस्राएलियों ने अच्छा किया है और मैं उनसे प्रसन्न हूँ। उन्होंने मेरे निर्देशों का सावधानी से पालन किया है," या, "मुझे अपने लोगों पर गर्व है कि उन्होंने निवासस्थान बनाया और वे सब भेंटें लाए जो मैंने उनसे माँगी थीं।”</w:t>
      </w:r>
      <w:r>
        <w:rPr>
          <w:lang w:val="hi_IN" w:bidi="hi_IN"/>
        </w:rPr>
      </w:r>
    </w:p>
    <w:p>
      <w:pPr>
        <w:pStyle w:val="Heading3"/>
      </w:pPr>
      <w:r>
        <w:rPr>
          <w:lang w:val="hi_IN" w:bidi="hi_IN"/>
        </w:rPr>
        <w:t>आवश्यक जानकारी</w:t>
      </w:r>
    </w:p>
    <w:p>
      <w:pPr/>
      <w:r>
        <w:rPr>
          <w:lang w:val="hi_IN" w:bidi="hi_IN"/>
        </w:rPr>
      </w:r>
      <w:r>
        <w:rPr>
          <w:lang w:val="hi_IN" w:bidi="hi_IN"/>
        </w:rPr>
        <w:t>गिनती 7:10–83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ने </w:t>
      </w:r>
      <w:r>
        <w:rPr>
          <w:b/>
          <w:lang w:val="hi_IN" w:bidi="hi_IN"/>
        </w:rPr>
        <w:t>वेदी</w:t>
      </w:r>
      <w:r>
        <w:rPr>
          <w:lang w:val="hi_IN" w:bidi="hi_IN"/>
        </w:rPr>
        <w:t xml:space="preserve"> को समर्पित किया है और उसका </w:t>
      </w:r>
      <w:r>
        <w:rPr>
          <w:b/>
          <w:lang w:val="hi_IN" w:bidi="hi_IN"/>
        </w:rPr>
        <w:t>अभिषेक</w:t>
      </w:r>
      <w:r>
        <w:rPr>
          <w:lang w:val="hi_IN" w:bidi="hi_IN"/>
        </w:rPr>
        <w:t xml:space="preserve"> किया है। अभिषेक और वेदी के लिए उन्हीं शब्दों का उपयोग करें जिनका उपयोग आपने पिछले भागों में किया है, और याद रखें कि </w:t>
      </w:r>
      <w:r>
        <w:rPr>
          <w:b/>
          <w:lang w:val="hi_IN" w:bidi="hi_IN"/>
        </w:rPr>
        <w:t>अभिषेक</w:t>
      </w:r>
      <w:r>
        <w:rPr>
          <w:lang w:val="hi_IN" w:bidi="hi_IN"/>
        </w:rPr>
        <w:t xml:space="preserve"> और </w:t>
      </w:r>
      <w:r>
        <w:rPr>
          <w:b/>
          <w:lang w:val="hi_IN" w:bidi="hi_IN"/>
        </w:rPr>
        <w:t>वेदी</w:t>
      </w:r>
      <w:r>
        <w:rPr>
          <w:lang w:val="hi_IN" w:bidi="hi_IN"/>
        </w:rPr>
        <w:t xml:space="preserve"> मुख्य शब्दावली में हैं।</w:t>
      </w:r>
    </w:p>
    <w:p>
      <w:pPr/>
      <w:r>
        <w:rPr>
          <w:lang w:val="hi_IN" w:bidi="hi_IN"/>
        </w:rPr>
      </w:r>
      <w:r>
        <w:rPr>
          <w:b/>
          <w:lang w:val="hi_IN" w:bidi="hi_IN"/>
        </w:rPr>
        <w:t>इस्राएल के अगुवे</w:t>
      </w:r>
      <w:r>
        <w:rPr>
          <w:lang w:val="hi_IN" w:bidi="hi_IN"/>
        </w:rPr>
        <w:t xml:space="preserve"> </w:t>
      </w:r>
      <w:r>
        <w:rPr>
          <w:b/>
          <w:lang w:val="hi_IN" w:bidi="hi_IN"/>
        </w:rPr>
        <w:t>भेंटें</w:t>
      </w:r>
      <w:r>
        <w:rPr>
          <w:lang w:val="hi_IN" w:bidi="hi_IN"/>
        </w:rPr>
        <w:t xml:space="preserve"> चढ़ाते हैं। इस्राएल के अगुवों और भेंटों के लिए उसी शब्द या वाक्यांश का उपयोग करें जिसका उपयोग आपने पिछले भागों में किया है। </w:t>
      </w:r>
      <w:r>
        <w:rPr>
          <w:lang w:val="hi_IN" w:bidi="hi_IN"/>
        </w:rPr>
        <w:t>भेंट</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मूसा से कहता है कि अगुवों को एक दिन में एक बार के हिसाब से अपनी भेंटें लानी चाहिए। इस भाग में परमेश्वर का व्यक्तिगत नाम, यहोवा उपयोग किया गया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प्रत्येक अगुवा द्वारा लाई जाने वाली पहली वस्तुओं में एक </w:t>
      </w:r>
      <w:r>
        <w:rPr>
          <w:b/>
          <w:lang w:val="hi_IN" w:bidi="hi_IN"/>
        </w:rPr>
        <w:t>चाँदी की परात</w:t>
      </w:r>
      <w:r>
        <w:rPr>
          <w:lang w:val="hi_IN" w:bidi="hi_IN"/>
        </w:rPr>
        <w:t xml:space="preserve"> या थाली, एक </w:t>
      </w:r>
      <w:r>
        <w:rPr>
          <w:b/>
          <w:lang w:val="hi_IN" w:bidi="hi_IN"/>
        </w:rPr>
        <w:t>चाँदी का कटोरा</w:t>
      </w:r>
      <w:r>
        <w:rPr>
          <w:lang w:val="hi_IN" w:bidi="hi_IN"/>
        </w:rPr>
        <w:t xml:space="preserve"> और एक सोने की थाली या </w:t>
      </w:r>
      <w:r>
        <w:rPr>
          <w:b/>
          <w:lang w:val="hi_IN" w:bidi="hi_IN"/>
        </w:rPr>
        <w:t>चम्मच</w:t>
      </w:r>
      <w:r>
        <w:rPr>
          <w:lang w:val="hi_IN" w:bidi="hi_IN"/>
        </w:rPr>
        <w:t xml:space="preserve"> हैं। आपको याद होगा कि हम ठीक से नहीं जानते कि ये वस्तुएँ कैसी दिखती हैं। मूसा की भाषा, इब्रानी में चाँदी की परात या थाली के लिए जो शब्द प्रयोग किया गया है, उसका अर्थ है "गहरा", और इसलिए शायद यह एक गहरा बर्तन था। मूसा ने कटोरे के लिए जिस शब्द का उपयोग किया है, उसका अर्थ है "उछालना" या "फेंकना," और इसलिए यह एक प्रकार का कटोरा था जिसका उपयोग तरल पदार्थों को उछालने के लिए किया जाता था। मूसा ने सोने की थाली या चम्मच के लिए जिस शब्द का उपयोग किया है, उसका अर्थ है वह चीज़ जो थोड़ी मुड़ी हुई हो, और इसका अर्थ आपके हाथ की हथेली भी हो सकता है। इस वस्तु का वजन केवल 10 शेकेल था, जो चाँदी का परात और कटोरे से बहुत हल्का था, इसलिए इस वस्तु का अनुवाद कभी-कभी परात के बजाय चम्मच के रूप में किया जाता है।</w:t>
      </w:r>
    </w:p>
    <w:p>
      <w:pPr/>
      <w:r>
        <w:rPr>
          <w:lang w:val="hi_IN" w:bidi="hi_IN"/>
        </w:rPr>
      </w:r>
      <w:r>
        <w:rPr>
          <w:lang w:val="hi_IN" w:bidi="hi_IN"/>
        </w:rPr>
        <w:t xml:space="preserve">यहाँ रुकें और समूह के रूप में </w:t>
      </w:r>
      <w:r>
        <w:rPr>
          <w:lang w:val="hi_IN" w:bidi="hi_IN"/>
        </w:rPr>
        <w:t>चाँदी का परात, चाँदी का कटोरा और सोने का चम्मच</w:t>
      </w:r>
      <w:r>
        <w:rPr>
          <w:lang w:val="hi_IN" w:bidi="hi_IN"/>
        </w:rPr>
        <w:t xml:space="preserve"> कैसा दिखता होगा, इसकी तस्वीरें देखें। समूह में चर्चा करें कि आप इनमें से प्रत्येक वस्तु के लिए किस शब्द या वाक्यांश का उपयोग करेंगे। इस ऑडियो को यहाँ रोकें।</w:t>
      </w:r>
    </w:p>
    <w:p>
      <w:pPr/>
      <w:r>
        <w:rPr>
          <w:lang w:val="hi_IN" w:bidi="hi_IN"/>
        </w:rPr>
      </w:r>
      <w:r>
        <w:rPr>
          <w:lang w:val="hi_IN" w:bidi="hi_IN"/>
        </w:rPr>
        <w:t>प्रत्येक अगुवा चाँदी के कटोरे और परात और सोने के चम्मच लाता है, जिनका वजन शेकेल में किया गया है। शेकेल इस्राएलियों द्वारा उपयोग किया जाने वाला मानक वजन था। एक शेकेल का वजन लगभग 10 ग्राम होता है। यह लगभग कागज के दो टुकड़ों या एक नई पेंसिल के समान है। लोग पवित्रस्थान या निवासस्थान में शेकेल का एक मानक वजन रखते थे, जिसका उपयोग वे यह सुनिश्चित करने के लिए करते थे कि सभी शेकेल का वजन समान हो। जब कोई लेखक पवित्रस्थान के शेकेल के बारे में बताता है, तो वह शायद उस मानक शेकेल के बारे में बात कर रहा है जिसे लोग पवित्रस्थान में रखते थे। हालाँकि, यह संभव है कि पवित्रस्थान का शेकेल मानक शेकेल से अलग वजन का हो।</w:t>
      </w:r>
    </w:p>
    <w:p>
      <w:pPr/>
      <w:r>
        <w:rPr>
          <w:lang w:val="hi_IN" w:bidi="hi_IN"/>
        </w:rPr>
      </w:r>
      <w:r>
        <w:rPr>
          <w:lang w:val="hi_IN" w:bidi="hi_IN"/>
        </w:rPr>
        <w:t xml:space="preserve">यहाँ रुकें और समूह में चर्चा करें कि आप </w:t>
      </w:r>
      <w:r>
        <w:rPr>
          <w:b/>
          <w:lang w:val="hi_IN" w:bidi="hi_IN"/>
        </w:rPr>
        <w:t>शेकेल</w:t>
      </w:r>
      <w:r>
        <w:rPr>
          <w:lang w:val="hi_IN" w:bidi="hi_IN"/>
        </w:rPr>
        <w:t xml:space="preserve"> के लिए किस शब्द या वाक्यांश का उपयोग करेंगे। अधिक जानकारी के लिए मुख्य शब्दावली में </w:t>
      </w:r>
      <w:r>
        <w:rPr>
          <w:b/>
          <w:lang w:val="hi_IN" w:bidi="hi_IN"/>
        </w:rPr>
        <w:t>शेकेल</w:t>
      </w:r>
      <w:r>
        <w:rPr>
          <w:lang w:val="hi_IN" w:bidi="hi_IN"/>
        </w:rPr>
        <w:t xml:space="preserve"> और </w:t>
      </w:r>
      <w:r>
        <w:rPr>
          <w:b/>
          <w:lang w:val="hi_IN" w:bidi="hi_IN"/>
        </w:rPr>
        <w:t>पवित्रस्थान</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अगुवे </w:t>
      </w:r>
      <w:r>
        <w:rPr>
          <w:b/>
          <w:lang w:val="hi_IN" w:bidi="hi_IN"/>
        </w:rPr>
        <w:t>अन्नबलि</w:t>
      </w:r>
      <w:r>
        <w:rPr>
          <w:lang w:val="hi_IN" w:bidi="hi_IN"/>
        </w:rPr>
        <w:t xml:space="preserve"> के लिए कटोरों और परातों में तेल में मिला हुआ मैदा लेकर आए। अधिक जानकारी के लिए मुख्य शब्दावली में </w:t>
      </w:r>
      <w:r>
        <w:rPr>
          <w:b/>
          <w:lang w:val="hi_IN" w:bidi="hi_IN"/>
        </w:rPr>
        <w:t>अन्नबलि</w:t>
      </w:r>
      <w:r>
        <w:rPr>
          <w:lang w:val="hi_IN" w:bidi="hi_IN"/>
        </w:rPr>
        <w:t xml:space="preserve"> शब्द देखें। अन्नबलि की भेंट के लिए उसी शब्द या वाक्यांश का उपयोग करें जिसका उपयोग आपने पिछले भागों में किया है।</w:t>
      </w:r>
    </w:p>
    <w:p>
      <w:pPr/>
      <w:r>
        <w:rPr>
          <w:lang w:val="hi_IN" w:bidi="hi_IN"/>
        </w:rPr>
      </w:r>
      <w:r>
        <w:rPr>
          <w:lang w:val="hi_IN" w:bidi="hi_IN"/>
        </w:rPr>
        <w:t xml:space="preserve">इस्राएल के अगुवे </w:t>
      </w:r>
      <w:r>
        <w:rPr>
          <w:b/>
          <w:lang w:val="hi_IN" w:bidi="hi_IN"/>
        </w:rPr>
        <w:t>होमबलि</w:t>
      </w:r>
      <w:r>
        <w:rPr>
          <w:lang w:val="hi_IN" w:bidi="hi_IN"/>
        </w:rPr>
        <w:t xml:space="preserve"> के रूप में उपयोग करने के लिए पशुओं को लाते हैं। अधिक जानकारी के लिए </w:t>
      </w:r>
      <w:r>
        <w:rPr>
          <w:lang w:val="hi_IN" w:bidi="hi_IN"/>
        </w:rPr>
        <w:t>होमबलि</w:t>
      </w:r>
      <w:r>
        <w:rPr>
          <w:lang w:val="hi_IN" w:bidi="hi_IN"/>
        </w:rPr>
        <w:t xml:space="preserve"> को मुख्य शब्दावली में देखें। होमबलि के लिए उसी शब्द या वाक्यांश का उपयोग करें जिसका उपयोग आपने पिछले भागों में किया है।</w:t>
      </w:r>
    </w:p>
    <w:p>
      <w:pPr/>
      <w:r>
        <w:rPr>
          <w:lang w:val="hi_IN" w:bidi="hi_IN"/>
        </w:rPr>
      </w:r>
      <w:r>
        <w:rPr>
          <w:lang w:val="hi_IN" w:bidi="hi_IN"/>
        </w:rPr>
        <w:t xml:space="preserve">अगुवे </w:t>
      </w:r>
      <w:r>
        <w:rPr>
          <w:b/>
          <w:lang w:val="hi_IN" w:bidi="hi_IN"/>
        </w:rPr>
        <w:t>पापबलि</w:t>
      </w:r>
      <w:r>
        <w:rPr>
          <w:lang w:val="hi_IN" w:bidi="hi_IN"/>
        </w:rPr>
        <w:t xml:space="preserve"> या </w:t>
      </w:r>
      <w:r>
        <w:rPr>
          <w:b/>
          <w:lang w:val="hi_IN" w:bidi="hi_IN"/>
        </w:rPr>
        <w:t>शुद्धिकरण बलि</w:t>
      </w:r>
      <w:r>
        <w:rPr>
          <w:lang w:val="hi_IN" w:bidi="hi_IN"/>
        </w:rPr>
        <w:t xml:space="preserve"> के लिए एक बकरा भी लाते हैं। अधिक जानकारी के लिए मुख्य शब्दावली में </w:t>
      </w:r>
      <w:r>
        <w:rPr>
          <w:b/>
          <w:lang w:val="hi_IN" w:bidi="hi_IN"/>
        </w:rPr>
        <w:t>पापबलि या शुद्धिकरण बलि</w:t>
      </w:r>
      <w:r>
        <w:rPr>
          <w:lang w:val="hi_IN" w:bidi="hi_IN"/>
        </w:rPr>
        <w:t xml:space="preserve"> देखें। पापबलि या शुद्धिकरण की बलि के लिए उसी शब्द या वाक्यांश का उपयोग करें जिसका उपयोग आपने पिछले भागों में किया है।</w:t>
      </w:r>
    </w:p>
    <w:p>
      <w:pPr/>
      <w:r>
        <w:rPr>
          <w:lang w:val="hi_IN" w:bidi="hi_IN"/>
        </w:rPr>
      </w:r>
      <w:r>
        <w:rPr>
          <w:lang w:val="hi_IN" w:bidi="hi_IN"/>
        </w:rPr>
        <w:t xml:space="preserve">अन्त में, अगुवे मेल या संगति के </w:t>
      </w:r>
      <w:r>
        <w:rPr>
          <w:b/>
          <w:lang w:val="hi_IN" w:bidi="hi_IN"/>
        </w:rPr>
        <w:t>बलिदान</w:t>
      </w:r>
      <w:r>
        <w:rPr>
          <w:lang w:val="hi_IN" w:bidi="hi_IN"/>
        </w:rPr>
        <w:t xml:space="preserve"> के लिए पशुओं को लाते हैं। अधिक जानकारी के लिए मुख्य शब्दावली में </w:t>
      </w:r>
      <w:r>
        <w:rPr>
          <w:lang w:val="hi_IN" w:bidi="hi_IN"/>
        </w:rPr>
        <w:t>बलिदान</w:t>
      </w:r>
      <w:r>
        <w:rPr>
          <w:lang w:val="hi_IN" w:bidi="hi_IN"/>
        </w:rPr>
        <w:t xml:space="preserve"> और </w:t>
      </w:r>
      <w:r>
        <w:rPr>
          <w:b/>
          <w:lang w:val="hi_IN" w:bidi="hi_IN"/>
        </w:rPr>
        <w:t>मेलबलि या संगति बलि</w:t>
      </w:r>
      <w:r>
        <w:rPr>
          <w:lang w:val="hi_IN" w:bidi="hi_IN"/>
        </w:rPr>
        <w:t xml:space="preserve"> को देखें। बलिदान और मेलबलि या संगतिबलि के लिए उसी शब्द या वाक्यांश का प्रयोग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7:84–89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7:84–89 को सुनें और अपने मन में रखें।</w:t>
      </w:r>
    </w:p>
    <w:p>
      <w:pPr/>
      <w:r>
        <w:rPr>
          <w:lang w:val="hi_IN" w:bidi="hi_IN"/>
        </w:rPr>
      </w:r>
      <w:r>
        <w:rPr>
          <w:lang w:val="hi_IN" w:bidi="hi_IN"/>
        </w:rPr>
        <w:t>यदि सम्भव हो, तो गिनती 7:84–89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7:84–89 का ऑडियो संस्करण सबसे आसानी से समझ में आने वाले अनुवाद में सुनें।</w:t>
      </w:r>
    </w:p>
    <w:p>
      <w:pPr/>
      <w:r>
        <w:rPr>
          <w:lang w:val="hi_IN" w:bidi="hi_IN"/>
        </w:rPr>
      </w:r>
      <w:r>
        <w:rPr>
          <w:lang w:val="hi_IN" w:bidi="hi_IN"/>
        </w:rPr>
        <w:t>यह भाग तब होता है जब इस्राएल के गोत्रों के बारह प्रधानों में से प्रत्येक वेदी के समर्पण के लिए अपने गोत्र की भेंट लाता है। अगुवे बारह दिनों तक, हर दिन एक, एक-एक करके अपनी भेंटें लेकर आए हैं।</w:t>
      </w:r>
    </w:p>
    <w:p>
      <w:pPr/>
      <w:r>
        <w:rPr>
          <w:lang w:val="hi_IN" w:bidi="hi_IN"/>
        </w:rPr>
      </w:r>
      <w:r>
        <w:rPr>
          <w:lang w:val="hi_IN" w:bidi="hi_IN"/>
        </w:rPr>
        <w:t>इस भाग का लेखक मूसा अगुवों द्वारा लाई गई सभी भेंटों का सारांश देता है। वे चाँदी के बारह परात, बारह चाँदी के कटोरे और बारह सोने के चम्मच लाए। प्रत्येक चाँदी की परात का वजन 130 शेकेल था, और प्रत्येक चाँदी के कटोरे का वजन 70 शेकेल था। कुल मिलाकर, चाँदी के परात और कटोरे का वजन 2,400 शेकेल था, जैसा कि पवित्रस्थान के शेकेल से मापा गया था। सोने के चम्मचों का कुल वजन 120 शेकेल था।</w:t>
      </w:r>
    </w:p>
    <w:p>
      <w:pPr/>
      <w:r>
        <w:rPr>
          <w:lang w:val="hi_IN" w:bidi="hi_IN"/>
        </w:rPr>
      </w:r>
      <w:r>
        <w:rPr>
          <w:lang w:val="hi_IN" w:bidi="hi_IN"/>
        </w:rPr>
        <w:t>आपको याद होगा कि हम ठीक से नहीं जानते कि इन वस्तुओं में से प्रत्येक कैसी दिखती थी, लेकिन मूसा की भाषा, इब्रानी में चाँदी की परात या थाली के लिए जो शब्द प्रयोग किया गया है, उसका अर्थ है "गहरा", इसलिए शायद यह एक गहरी परात थी। मूसा ने कटोरे के लिए जिस शब्द का उपयोग किया है, उसका अर्थ है "उछालना," इसलिए यह संभवतः एक प्रकार का कटोरा था जिसका उपयोग तरल पदार्थ उछालने के लिए किया जाता था। मूसा ने सोने की थाली या चम्मच के लिए जिस शब्द का उपयोग किया है, उसका अर्थ है वह चीज़ जो थोड़ी मुड़ी हुई हो, और इसका अर्थ आपके हाथ की हथेली भी हो सकता है। इस वस्तु का वजन केवल 10 शेकेल था, जो चाँदी की परात और कटोरे से बहुत हल्का था, इसलिए इस वस्तु का अनुवाद कभी-कभी परात के बजाय चम्मच के रूप में किया जाता है।</w:t>
      </w:r>
    </w:p>
    <w:p>
      <w:pPr/>
      <w:r>
        <w:rPr>
          <w:lang w:val="hi_IN" w:bidi="hi_IN"/>
        </w:rPr>
      </w:r>
      <w:r>
        <w:rPr>
          <w:lang w:val="hi_IN" w:bidi="hi_IN"/>
        </w:rPr>
        <w:t xml:space="preserve">यहाँ रुकें और समूह के रूप में </w:t>
      </w:r>
      <w:r>
        <w:rPr>
          <w:lang w:val="hi_IN" w:bidi="hi_IN"/>
        </w:rPr>
        <w:t>चाँदी की परात, चाँदी का कटोरा और सोने का चम्मच</w:t>
      </w:r>
      <w:r>
        <w:rPr>
          <w:lang w:val="hi_IN" w:bidi="hi_IN"/>
        </w:rPr>
        <w:t xml:space="preserve"> कैसा दिखता होगा, इसकी तस्वीरें देखें। इस ऑडियो को यहाँ रोकें।</w:t>
      </w:r>
    </w:p>
    <w:p>
      <w:pPr/>
      <w:r>
        <w:rPr>
          <w:lang w:val="hi_IN" w:bidi="hi_IN"/>
        </w:rPr>
      </w:r>
      <w:r>
        <w:rPr>
          <w:lang w:val="hi_IN" w:bidi="hi_IN"/>
        </w:rPr>
        <w:t>आपको यह भी याद होगा कि शेकेल वह पैमाना था जिसका उपयोग इस्राएली किसी चीज़ का वजन मापने के लिए करते थे। लोगों ने पवित्रस्थान में एक मानक शेकेल वजन रखा हुआ था, जिसका उपयोग वे यह सुनिश्चित करने के लिए करते थे कि सभी शेकेल का वजन एक ही मात्रा में हो। मूसा शायद उस मानक शेकेल का उल्लेख कर रहा है जब वह इन वस्तुओं का वजन पवित्रस्थान के शेकेल में दर्ज करता है, हालाँकि यह संभव है कि पवित्रस्थान का शेकेल मानक शेकेल से अलग वजन का हो।</w:t>
      </w:r>
    </w:p>
    <w:p>
      <w:pPr/>
      <w:r>
        <w:rPr>
          <w:lang w:val="hi_IN" w:bidi="hi_IN"/>
        </w:rPr>
      </w:r>
      <w:r>
        <w:rPr>
          <w:lang w:val="hi_IN" w:bidi="hi_IN"/>
        </w:rPr>
        <w:t>इस्राएल के गोत्रों के अगुवे होमबलि के लिए, पापबलि या शुद्धिकरण की बलि और शांति या संगति की बलि के लिए बछड़े, मेढ़े, नर मेमने, बकरे और बैल भी लाए थे।</w:t>
      </w:r>
    </w:p>
    <w:p>
      <w:pPr/>
      <w:r>
        <w:rPr>
          <w:lang w:val="hi_IN" w:bidi="hi_IN"/>
        </w:rPr>
      </w:r>
      <w:r>
        <w:rPr>
          <w:lang w:val="hi_IN" w:bidi="hi_IN"/>
        </w:rPr>
        <w:t xml:space="preserve">यहाँ रुकें और एक समूह के रूप में </w:t>
      </w:r>
      <w:r>
        <w:rPr>
          <w:lang w:val="hi_IN" w:bidi="hi_IN"/>
        </w:rPr>
        <w:t>बछड़े, मेढ़े, मेमने, बकरे और बैलों</w:t>
      </w:r>
      <w:r>
        <w:rPr>
          <w:lang w:val="hi_IN" w:bidi="hi_IN"/>
        </w:rPr>
        <w:t xml:space="preserve"> की तस्वीरें देखें। इस ऑडियो को यहाँ रोकें।</w:t>
      </w:r>
    </w:p>
    <w:p>
      <w:pPr/>
      <w:r>
        <w:rPr>
          <w:lang w:val="hi_IN" w:bidi="hi_IN"/>
        </w:rPr>
      </w:r>
      <w:r>
        <w:rPr>
          <w:lang w:val="hi_IN" w:bidi="hi_IN"/>
        </w:rPr>
        <w:t>किसी समय पर, मूसा यहोवा से बात करने के लिए मिलापवाले तम्बू में जाता है, जिसका यहाँ अर्थ है, निवासस्थान। जब मूसा निवासस्थान के भीतर होता है, तो वह उससे बात करने वाली एक आवाज़ सुनता है। हम नहीं जानते कि यह एक नियमित घटना थी जो हर बार मूसा के निवासस्थान में जाने पर घटित होती थी, या फिर यह घटना एक बार इस्राएल के अगुवों द्वारा आवश्यक बलिदान चढ़ाए जाने के उत्तर के रूप में हुई। किसी भी स्थिति में, यहोवा दया-आसन से मूसा से बात करने की अपनी प्रतिज्ञा को पूरा कर रहा है।</w:t>
      </w:r>
    </w:p>
    <w:p>
      <w:pPr/>
      <w:r>
        <w:rPr>
          <w:lang w:val="hi_IN" w:bidi="hi_IN"/>
        </w:rPr>
      </w:r>
      <w:r>
        <w:rPr>
          <w:lang w:val="hi_IN" w:bidi="hi_IN"/>
        </w:rPr>
        <w:t>यहोवा ने दया के आसन से मूसा से बात की, जो वाचा के संदूक के ऊपर था। आपको याद होगा कि यहोवा ने इस्राएलियों को निर्देश दिया था कि वे वाचा के संदूक का ढकना शुद्ध सोने से बनाएँ। सन्दूक का ढक्कन सन्दूक के ऊपर फीट होने के लिए बनाया गया था इसलिए उसकी लंबाई और चौड़ाई संदूक के बराबर थी। इसे प्रायश्चित का ढकना कहा जाता था, या कुछ अनुवादों में इसे दया का आसन कहा जाता था। ढक्कन को यह नाम इसलिए दिया गया क्योंकि यह प्रायश्चित या मेल-मिलाप की अवधारणा को दर्शाता है—लोगों को सच्चे मित्र और सहयोगी बनाने की प्रक्रिया, ताकि वे दूर या शत्रु न रहें। प्रायश्चित का ढकना इस तथ्य को दर्शाता था कि उनके परमेश्वर, यहोवा ने, जो एकमात्र सच्चा परमेश्वर है, अपनी अनन्त दया और प्रेम में इस्राएलियों के लिए ऐसी व्यवस्था की थी कि वे उसके साथ समुदाय का आनंद ले सकें। इस्राएली यहोवा के लिए अजनबी या शत्रु नहीं थे; वे यहोवा के लिए वाचा का परिवार थे।</w:t>
      </w:r>
    </w:p>
    <w:p>
      <w:pPr/>
      <w:r>
        <w:rPr>
          <w:lang w:val="hi_IN" w:bidi="hi_IN"/>
        </w:rPr>
      </w:r>
      <w:r>
        <w:rPr>
          <w:lang w:val="hi_IN" w:bidi="hi_IN"/>
        </w:rPr>
        <w:t>वाचा के संदूक के सिरों पर शुद्ध "गढ़े हुए सोने" की करूबों की दो मूर्तियाँ थीं। हमें नहीं पता कि ये मूर्तियाँ कितनी ऊँची थीं। करूब, या करुबिम एक प्रकार के बुद्धिमान, शक्तिशाली और दैवीय प्राणी थे। करूब पवित्र स्थानों के रक्षक होते हैं। वे अक्सर यहोवा की उपस्थिति के प्रतीक होते हैं। जिन कारीगरों ने करूबों को बनाया उन्होंने उन्हें पंखों के साथ दिखाया। एक का मुँह एक सिरे से प्रायश्चित के ढकने के केंद्र की ओर था, और दूसरे का मुँह दूसरे सिरे से। उनके पंख प्रायश्चित के ढकने की रक्षा के लिए ऊपर उठे हुए थे। ढक्कन और करूब सब एक ही ठोस सोने के भाग से बने हुए थे।</w:t>
      </w:r>
    </w:p>
    <w:p>
      <w:pPr/>
      <w:r>
        <w:rPr>
          <w:lang w:val="hi_IN" w:bidi="hi_IN"/>
        </w:rPr>
      </w:r>
      <w:r>
        <w:rPr>
          <w:lang w:val="hi_IN" w:bidi="hi_IN"/>
        </w:rPr>
        <w:t>यहोवा ने दया के आसन से मूसा से बात करने का वादा किया था, और हम देख सकते हैं कि यहोवा इस भाग में उस वादे को पूरा करता है।</w:t>
      </w:r>
    </w:p>
    <w:p>
      <w:pPr/>
      <w:r>
        <w:rPr>
          <w:lang w:val="hi_IN" w:bidi="hi_IN"/>
        </w:rPr>
      </w:r>
      <w:r>
        <w:rPr>
          <w:lang w:val="hi_IN" w:bidi="hi_IN"/>
        </w:rPr>
        <w:t xml:space="preserve">यहाँ रुकें और समूह के रूप में </w:t>
      </w:r>
      <w:r>
        <w:rPr>
          <w:lang w:val="hi_IN" w:bidi="hi_IN"/>
        </w:rPr>
        <w:t>वाचा के संदूक और साथ ही उससे जुड़े हुए करूबों के साथ प्रायश्चित के ढकने</w:t>
      </w:r>
      <w:r>
        <w:rPr>
          <w:lang w:val="hi_IN" w:bidi="hi_IN"/>
        </w:rPr>
        <w:t xml:space="preserve"> की एक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गिनती 7:84–89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 भाग का लेखक मूसा उन सभी भेंटों का सारांश देता है जो इस्राएल के प्रधान वेदी के समर्पण के लिए लाए थे।</w:t>
      </w:r>
    </w:p>
    <w:p>
      <w:pPr/>
      <w:r>
        <w:rPr>
          <w:lang w:val="hi_IN" w:bidi="hi_IN"/>
        </w:rPr>
      </w:r>
      <w:r>
        <w:rPr>
          <w:b/>
          <w:lang w:val="hi_IN" w:bidi="hi_IN"/>
        </w:rPr>
        <w:t>दूसरे दृश्य में:</w:t>
      </w:r>
      <w:r>
        <w:rPr>
          <w:lang w:val="hi_IN" w:bidi="hi_IN"/>
        </w:rPr>
        <w:t xml:space="preserve"> मूसा मिलापवाले तम्बू में जाता है और यहोवा की आवाज सुनता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मूसा ने इस्राएल के गोत्रों के प्रत्येक अगुवे और उनके द्वारा निवासस्थान में लाई गई भेंटों को दर्ज करते समय बहुत पुनरावृत्ति का उपयोग किया। आपको याद होगा कि यह पुनरावृत्ति शायद इसलिए थी क्योंकि मूसा ने प्रत्येक अगुवे द्वारा लाई गई हर भेंट को किसी न किसी अभिलेख में दर्ज किया होगा, शायद एक मिट्टी की पट्टिका पर जिस पर मूसा ने जानकारी को लिखा या उकेरा था। यह पुनरावृत्ति हमें यह समझने में भी मदद करती है कि इस्राएल के प्रत्येक गोत्र ने मिलापवाले तम्बू में याजकों के कार्य में सहायता करने के लिए समान योगदान दिया।</w:t>
      </w:r>
    </w:p>
    <w:p>
      <w:pPr/>
      <w:r>
        <w:rPr>
          <w:lang w:val="hi_IN" w:bidi="hi_IN"/>
        </w:rPr>
      </w:r>
      <w:r>
        <w:rPr>
          <w:lang w:val="hi_IN" w:bidi="hi_IN"/>
        </w:rPr>
        <w:t>इस भाग के पहले दृश्य में, मूसा इन सभी भेंटों का सारांश देता है। यह सारांश हमें इस्राएल के अगुवों द्वारा अपनी साझेदारी के माध्यम से जो कुछ हासिल किया है, उसका पूरा प्रभाव देखने में मदद करता है। मूसा हमें यह याद दिलाकर अपना सारांश समाप्त करता है कि ये वे भेंटें थीं जो अगुवे वेदी के समर्पण के लिए लाए थे। यह हमें दिखाता है कि भेंटों का वर्णन पूरा हो गया है। यह पिछले भाग में विवरण की शुरुआत से भी जोड़ता है, जहाँ मूसा हमें पहली बार बताता है कि अगुवे ये भेंटें वेदी के समर्पण के लिए लाए थे। जब मूसा भेंटों का वर्णन कर रहा होता है, तो वह अक्सर इस नमूने का उपयोग करता है और प्रत्येक विवरण की शुरुआत और अंत में अगुवों द्वारा किए जा रहे कार्यों का सारांश कथन देता है।</w:t>
      </w:r>
    </w:p>
    <w:p>
      <w:pPr/>
      <w:r>
        <w:rPr>
          <w:lang w:val="hi_IN" w:bidi="hi_IN"/>
        </w:rPr>
      </w:r>
      <w:r>
        <w:rPr>
          <w:lang w:val="hi_IN" w:bidi="hi_IN"/>
        </w:rPr>
        <w:t>यहाँ रुकें और समूह में इस प्रश्न पर चर्चा करें: पाँच अलग-अलग स्थानों से एक ही भोजन की वस्तु खरीदने के लिए बाजार जाने के बारे में एक कहानी सुनाएँ। अपनी कहानी का अंत यह बताकर करें कि आपने कितना भोजन खरीदा और उसकी कीमत कितनी थी। समूह के बाकी लोगों को इस बात पर ध्यान देना चाहिए कि आप किन शब्दों का उपयोग करके यह दिखाते हैं कि अब आप हमें कहानी का एक नया भाग बताने के बजाय एक सारांश या निष्कर्ष दे रहे हैं। इस ऑडियो को यहाँ रोकें।</w:t>
      </w:r>
    </w:p>
    <w:p>
      <w:pPr/>
      <w:r>
        <w:rPr>
          <w:lang w:val="hi_IN" w:bidi="hi_IN"/>
        </w:rPr>
      </w:r>
      <w:r>
        <w:rPr>
          <w:lang w:val="hi_IN" w:bidi="hi_IN"/>
        </w:rPr>
        <w:t>दूसरे दृश्य में, मूसा मिलापवाले तम्बू में जाता है, जिसका यहाँ अर्थ है निवासस्थान। जब मूसा मिलापवाले तम्बू के अन्दर होता है, तो वह उससे बात करने वाली एक आवाज़ सुनता है। मूसा इसे "आवाज" के रूप में संदर्भित करता है, लेकिन मूसा हमें यह नहीं बताता कि आवाज किसकी है। इस भाग के बाकी के हिस्से से हमें पता चलता है कि यह आवाज़ यहोवा की है। मूसा दया-आसन से उससे बात करने वाली आवाज़ को सुनता है, जो वाचा के सन्दूक के ऊपर है। यहोवा दया के आसन से मूसा से बात करने का अपना पहले का वादा पूरा कर रहा है। आपको याद होगा कि हमें यह नहीं पता कि यह एक नियमित घटना थी जो हर बार मूसा के निवासस्थान में जाने पर घटित होती थी, या फिर यह घटना एक बार इस्राएल के अगुवों द्वारा आवश्यक बलिदान चढ़ाए जाने के उत्तर के रूप में हुई।</w:t>
      </w:r>
    </w:p>
    <w:p>
      <w:pPr/>
      <w:r>
        <w:rPr>
          <w:lang w:val="hi_IN" w:bidi="hi_IN"/>
        </w:rPr>
      </w:r>
      <w:r>
        <w:rPr>
          <w:lang w:val="hi_IN" w:bidi="hi_IN"/>
        </w:rPr>
        <w:t xml:space="preserve">यहाँ रुकें और समूह के रूप में </w:t>
      </w:r>
      <w:r>
        <w:rPr>
          <w:lang w:val="hi_IN" w:bidi="hi_IN"/>
        </w:rPr>
        <w:t>निवासस्थान नक्शे</w:t>
      </w:r>
      <w:r>
        <w:rPr>
          <w:lang w:val="hi_IN" w:bidi="hi_IN"/>
        </w:rPr>
        <w:t xml:space="preserve"> की एक तस्वीर देखें। देखें कि निवासस्थान में वाचा का सन्दूक कहाँ रखा गया था। इस ऑडियो को यहाँ रोकें।</w:t>
      </w:r>
    </w:p>
    <w:p>
      <w:pPr/>
      <w:r>
        <w:rPr>
          <w:lang w:val="hi_IN" w:bidi="hi_IN"/>
        </w:rPr>
      </w:r>
      <w:r>
        <w:rPr>
          <w:lang w:val="hi_IN" w:bidi="hi_IN"/>
        </w:rPr>
        <w:t xml:space="preserve">अब एक समूह के रूप में </w:t>
      </w:r>
      <w:r>
        <w:rPr>
          <w:lang w:val="hi_IN" w:bidi="hi_IN"/>
        </w:rPr>
        <w:t>वाचा के सन्दूक और प्रायश्चित के ढक्कन के साथ-साथ उससे जुड़े हुए करूबों</w:t>
      </w:r>
      <w:r>
        <w:rPr>
          <w:lang w:val="hi_IN" w:bidi="hi_IN"/>
        </w:rPr>
        <w:t xml:space="preserve"> की एक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7:84–89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कहानी तब घटित होती है जब इस्राएल के गोत्रों के बारह प्रधानों में से प्रत्येक ने वेदी के समर्पण के लिए अपने गोत्र की भेंट लाता है। अगुवे बारह दिन तक एक-एक करके अपनी भेंटें हर दिन लाए थे।</w:t>
      </w:r>
    </w:p>
    <w:p>
      <w:pPr/>
      <w:r>
        <w:rPr>
          <w:lang w:val="hi_IN" w:bidi="hi_IN"/>
        </w:rPr>
      </w:r>
      <w:r>
        <w:rPr>
          <w:lang w:val="hi_IN" w:bidi="hi_IN"/>
        </w:rPr>
        <w:t>कुल मिलाकर, इस्राएल के अगुवे वेदी के समर्पण के लिए निम्नलिखित वस्तुएँ लाए थे। वे चाँदी के बारह परात, चाँदी के बारह कटोरे और सोने के बारह चम्मच लाए। प्रत्येक चाँदी की परात का वजन 130 शेकेल था, और प्रत्येक चाँदी के कटोरे का वजन 70 शेकेल था। कुल मिलाकर, चाँदी के परात और कटोरे का वजन 2,400 शेकेल था, जैसा कि पवित्रस्थान के शेकेल से मापा गया था। सोने के चम्मचों का कुल वजन 120 शेकेल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गोत्रों के अगुवों की भूमिका निभाने वाले लोगों से पूछें, "आप क्या महसूस कर रहे हैं या क्या सोच रहे हैं?" ये लोग इस तरह से उत्तर दे सकते हैं: "इस भेंट में योगदान देकर अपने गोत्र का प्रतिनिधित्व करना एक सम्मान की बात थी," या, "हम सभी ने यहोवा के लिए यह विशेष भेंट लाने के लिए मिलकर काम किया है। हम जो कुछ भी एक साथ लाए हैं, उसे देखकर वाकई अद्भुत लगता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होमबलि के लिए, अगुवे कुल बारह जवान बैल, बारह मेढ़े और बारह नर मेमने लाए जो एक साल के थे। अगुवे इन पशुओं को अन्नबलि के साथ लाए।</w:t>
      </w:r>
    </w:p>
    <w:p>
      <w:pPr/>
      <w:r>
        <w:rPr>
          <w:lang w:val="hi_IN" w:bidi="hi_IN"/>
        </w:rPr>
      </w:r>
      <w:r>
        <w:rPr>
          <w:lang w:val="hi_IN" w:bidi="hi_IN"/>
        </w:rPr>
        <w:t>अगुवे पापबलि के लिए कुल बारह नर बकरे लाए थे, और वे मेलबलि के लिए जिन पशुओं को लाए थे, उनकी कुल संख्या 24 बैल, 60 मेढ़े, 60 नर बकरे और 60 नर मेमने थे, जो एक वर्ष 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 "मेरे लोगों ने अच्छा काम किया है और मैं उनसे खुश हूँ। उन्होंने मेरे निर्देशों का सावधानीपूर्वक पालन किया है और मेरी आराधना उसी तरीके से की है, जैसा मैंने कहा था," या, "इस्राएल के गोत्रों को मेरी आराधना करने के लिए एक साथ इकट्ठे होते हुए देखना अद्भुत है। हर गोत्र ने अपना योगदान दिया है, और इससे मैं खुश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 सभी वे भेंटें थीं जो अगुवे, मूसा द्वारा वेदी का अभिषेक करने के बाद उसके समर्पण के लिए लाए थे।</w:t>
      </w:r>
    </w:p>
    <w:p>
      <w:pPr/>
      <w:r>
        <w:rPr>
          <w:lang w:val="hi_IN" w:bidi="hi_IN"/>
        </w:rPr>
      </w:r>
      <w:r>
        <w:rPr>
          <w:lang w:val="hi_IN" w:bidi="hi_IN"/>
        </w:rPr>
        <w:t>फिर मूसा ने यहोवा से बात करने के लिए मिलापवाले तम्बू में प्रवेश किया। मूसा ने उस आवाज को सुना जो वाचा के सन्दूक पर प्रायश्चित के ढकने के ऊपर स्थित दो करूबों के बीच से मूसा से बात कर रही थी। यहोवा मूसा से इसी प्रकार बात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कहे अनुसार निवासस्थान का काम पूरा करके और वेदी का अभिषेक करके बहुत राहत मिली," या, "यहोवा की आवाज सुनना बहुत सम्मान की बात है। मैं इस तम्बू के लिए बहुत आभारी हूँ जहाँ अब मैं यहोवा से मिल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7:84–89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उन सभी </w:t>
      </w:r>
      <w:r>
        <w:rPr>
          <w:b/>
          <w:lang w:val="hi_IN" w:bidi="hi_IN"/>
        </w:rPr>
        <w:t>भेंटों</w:t>
      </w:r>
      <w:r>
        <w:rPr>
          <w:lang w:val="hi_IN" w:bidi="hi_IN"/>
        </w:rPr>
        <w:t xml:space="preserve"> का सारांश देता है जो </w:t>
      </w:r>
      <w:r>
        <w:rPr>
          <w:b/>
          <w:lang w:val="hi_IN" w:bidi="hi_IN"/>
        </w:rPr>
        <w:t>इस्राएल के अगुवों</w:t>
      </w:r>
      <w:r>
        <w:rPr>
          <w:lang w:val="hi_IN" w:bidi="hi_IN"/>
        </w:rPr>
        <w:t xml:space="preserve"> ने </w:t>
      </w:r>
      <w:r>
        <w:rPr>
          <w:b/>
          <w:lang w:val="hi_IN" w:bidi="hi_IN"/>
        </w:rPr>
        <w:t>वेदी</w:t>
      </w:r>
      <w:r>
        <w:rPr>
          <w:lang w:val="hi_IN" w:bidi="hi_IN"/>
        </w:rPr>
        <w:t xml:space="preserve"> के समर्पण के लिए चढ़ाई थीं। भेंट और वेदी के लिए उन्हीं शब्दों या वाक्यांशों का उपयोग करें जिनका उपयोग आपने पिछले भागों में किया है। </w:t>
      </w:r>
      <w:r>
        <w:rPr>
          <w:lang w:val="hi_IN" w:bidi="hi_IN"/>
        </w:rPr>
        <w:t>भेंट</w:t>
      </w:r>
      <w:r>
        <w:rPr>
          <w:lang w:val="hi_IN" w:bidi="hi_IN"/>
        </w:rPr>
        <w:t xml:space="preserve"> और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आपको इस्राएल के अगुवों के लिए उसी शब्द या वाक्यांश का उपयोग भी करना चाहिए जिसका उपयोग आपने पिछले भागों में किया है।</w:t>
      </w:r>
    </w:p>
    <w:p>
      <w:pPr/>
      <w:r>
        <w:rPr>
          <w:lang w:val="hi_IN" w:bidi="hi_IN"/>
        </w:rPr>
      </w:r>
      <w:r>
        <w:rPr>
          <w:lang w:val="hi_IN" w:bidi="hi_IN"/>
        </w:rPr>
        <w:t xml:space="preserve">मूसा जिन पहली चीजों का सारांश देता है, उनमें </w:t>
      </w:r>
      <w:r>
        <w:rPr>
          <w:b/>
          <w:lang w:val="hi_IN" w:bidi="hi_IN"/>
        </w:rPr>
        <w:t>चाँदी के परात</w:t>
      </w:r>
      <w:r>
        <w:rPr>
          <w:lang w:val="hi_IN" w:bidi="hi_IN"/>
        </w:rPr>
        <w:t xml:space="preserve"> या </w:t>
      </w:r>
      <w:r>
        <w:rPr>
          <w:b/>
          <w:lang w:val="hi_IN" w:bidi="hi_IN"/>
        </w:rPr>
        <w:t>थालियाँ</w:t>
      </w:r>
      <w:r>
        <w:rPr>
          <w:lang w:val="hi_IN" w:bidi="hi_IN"/>
        </w:rPr>
        <w:t xml:space="preserve">, </w:t>
      </w:r>
      <w:r>
        <w:rPr>
          <w:b/>
          <w:lang w:val="hi_IN" w:bidi="hi_IN"/>
        </w:rPr>
        <w:t>चाँदी के कटोरे</w:t>
      </w:r>
      <w:r>
        <w:rPr>
          <w:lang w:val="hi_IN" w:bidi="hi_IN"/>
        </w:rPr>
        <w:t xml:space="preserve"> और </w:t>
      </w:r>
      <w:r>
        <w:rPr>
          <w:b/>
          <w:lang w:val="hi_IN" w:bidi="hi_IN"/>
        </w:rPr>
        <w:t>सोने के परात</w:t>
      </w:r>
      <w:r>
        <w:rPr>
          <w:lang w:val="hi_IN" w:bidi="hi_IN"/>
        </w:rPr>
        <w:t xml:space="preserve"> या </w:t>
      </w:r>
      <w:r>
        <w:rPr>
          <w:b/>
          <w:lang w:val="hi_IN" w:bidi="hi_IN"/>
        </w:rPr>
        <w:t>चम्मच</w:t>
      </w:r>
      <w:r>
        <w:rPr>
          <w:lang w:val="hi_IN" w:bidi="hi_IN"/>
        </w:rPr>
        <w:t xml:space="preserve"> हैं। आपको इन वस्तुओं के लिए उसी शब्द या वाक्यांश का उपयोग करना चाहिए जिसका उपयोग आपने पिछले भाग में किया था।</w:t>
      </w:r>
    </w:p>
    <w:p>
      <w:pPr/>
      <w:r>
        <w:rPr>
          <w:lang w:val="hi_IN" w:bidi="hi_IN"/>
        </w:rPr>
      </w:r>
      <w:r>
        <w:rPr>
          <w:lang w:val="hi_IN" w:bidi="hi_IN"/>
        </w:rPr>
        <w:t xml:space="preserve">मूसा हमें परात और कटोरे का कुल वजन पवित्रस्थान के शेकेल में बताता है। </w:t>
      </w:r>
      <w:r>
        <w:rPr>
          <w:b/>
          <w:lang w:val="hi_IN" w:bidi="hi_IN"/>
        </w:rPr>
        <w:t>पवित्रस्थान</w:t>
      </w:r>
      <w:r>
        <w:rPr>
          <w:lang w:val="hi_IN" w:bidi="hi_IN"/>
        </w:rPr>
        <w:t xml:space="preserve"> और </w:t>
      </w:r>
      <w:r>
        <w:rPr>
          <w:b/>
          <w:lang w:val="hi_IN" w:bidi="hi_IN"/>
        </w:rPr>
        <w:t>शेकेल</w:t>
      </w:r>
      <w:r>
        <w:rPr>
          <w:lang w:val="hi_IN" w:bidi="hi_IN"/>
        </w:rPr>
        <w:t xml:space="preserve"> के लिए उसी शब्द या वाक्यांश का उपयोग करें जिसका उपयोग आपने पिछले भागों में किया था। </w:t>
      </w:r>
      <w:r>
        <w:rPr>
          <w:b/>
          <w:lang w:val="hi_IN" w:bidi="hi_IN"/>
        </w:rPr>
        <w:t>शेकेल</w:t>
      </w:r>
      <w:r>
        <w:rPr>
          <w:lang w:val="hi_IN" w:bidi="hi_IN"/>
        </w:rPr>
        <w:t xml:space="preserve"> और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 xml:space="preserve">आपको याद होगा कि ये वस्तुएँ </w:t>
      </w:r>
      <w:r>
        <w:rPr>
          <w:b/>
          <w:lang w:val="hi_IN" w:bidi="hi_IN"/>
        </w:rPr>
        <w:t>अन्नबलि</w:t>
      </w:r>
      <w:r>
        <w:rPr>
          <w:lang w:val="hi_IN" w:bidi="hi_IN"/>
        </w:rPr>
        <w:t xml:space="preserve"> के लिए थीं। अन्नबलि की भेंट के लिए उसी शब्द या वाक्यांश का उपयोग करें जिसका उपयोग आपने पिछले भागों में किया था। </w:t>
      </w:r>
      <w:r>
        <w:rPr>
          <w:b/>
          <w:lang w:val="hi_IN" w:bidi="hi_IN"/>
        </w:rPr>
        <w:t>अन्नबलि</w:t>
      </w:r>
      <w:r>
        <w:rPr>
          <w:lang w:val="hi_IN" w:bidi="hi_IN"/>
        </w:rPr>
        <w:t xml:space="preserve"> के बारे में अधिक जानकारी के लिए, मुख्य शब्दावली देखें।</w:t>
      </w:r>
    </w:p>
    <w:p>
      <w:pPr/>
      <w:r>
        <w:rPr>
          <w:lang w:val="hi_IN" w:bidi="hi_IN"/>
        </w:rPr>
      </w:r>
      <w:r>
        <w:rPr>
          <w:lang w:val="hi_IN" w:bidi="hi_IN"/>
        </w:rPr>
        <w:t xml:space="preserve">इसके बाद मूसा उन पशुओं का सारांश देता है जिन्हें इस्राएल के अगुवें </w:t>
      </w:r>
      <w:r>
        <w:rPr>
          <w:b/>
          <w:lang w:val="hi_IN" w:bidi="hi_IN"/>
        </w:rPr>
        <w:t>होमबलि</w:t>
      </w:r>
      <w:r>
        <w:rPr>
          <w:lang w:val="hi_IN" w:bidi="hi_IN"/>
        </w:rPr>
        <w:t xml:space="preserve">, </w:t>
      </w:r>
      <w:r>
        <w:rPr>
          <w:b/>
          <w:lang w:val="hi_IN" w:bidi="hi_IN"/>
        </w:rPr>
        <w:t>पापबलि या शुद्धिबलि</w:t>
      </w:r>
      <w:r>
        <w:rPr>
          <w:lang w:val="hi_IN" w:bidi="hi_IN"/>
        </w:rPr>
        <w:t xml:space="preserve">, और </w:t>
      </w:r>
      <w:r>
        <w:rPr>
          <w:b/>
          <w:lang w:val="hi_IN" w:bidi="hi_IN"/>
        </w:rPr>
        <w:t>मेलबलि या शान्तिबलि</w:t>
      </w:r>
      <w:r>
        <w:rPr>
          <w:lang w:val="hi_IN" w:bidi="hi_IN"/>
        </w:rPr>
        <w:t xml:space="preserve"> के रूप में उपयोग करने के लिए लाए थे। इन भेंटों के लिए उन्हीं शब्दों या वाक्यांशों का उपयोग करें जिनका उपयोग आपने पिछले भागों में किया था। </w:t>
      </w:r>
      <w:r>
        <w:rPr>
          <w:lang w:val="hi_IN" w:bidi="hi_IN"/>
        </w:rPr>
        <w:t>होमबलि</w:t>
      </w:r>
      <w:r>
        <w:rPr>
          <w:lang w:val="hi_IN" w:bidi="hi_IN"/>
        </w:rPr>
        <w:t xml:space="preserve">, </w:t>
      </w:r>
      <w:r>
        <w:rPr>
          <w:b/>
          <w:lang w:val="hi_IN" w:bidi="hi_IN"/>
        </w:rPr>
        <w:t xml:space="preserve"> पापबलि या शुद्धि बलि</w:t>
      </w:r>
      <w:r>
        <w:rPr>
          <w:lang w:val="hi_IN" w:bidi="hi_IN"/>
        </w:rPr>
        <w:t xml:space="preserve"> और </w:t>
      </w:r>
      <w:r>
        <w:rPr>
          <w:b/>
          <w:lang w:val="hi_IN" w:bidi="hi_IN"/>
        </w:rPr>
        <w:t>मेलबलि या शांतिबलि</w:t>
      </w:r>
      <w:r>
        <w:rPr>
          <w:lang w:val="hi_IN" w:bidi="hi_IN"/>
        </w:rPr>
        <w:t xml:space="preserve"> के बारे में अधिक जानकारी के लिए मुख्य शब्दावली देखें।</w:t>
      </w:r>
    </w:p>
    <w:p>
      <w:pPr/>
      <w:r>
        <w:rPr>
          <w:lang w:val="hi_IN" w:bidi="hi_IN"/>
        </w:rPr>
      </w:r>
      <w:r>
        <w:rPr>
          <w:lang w:val="hi_IN" w:bidi="hi_IN"/>
        </w:rPr>
        <w:t xml:space="preserve">मूसा यहोवा से बात करने के लिए मिलापवाले तम्बू में जाता है, जिसका यहाँ अर्थ है </w:t>
      </w:r>
      <w:r>
        <w:rPr>
          <w:b/>
          <w:lang w:val="hi_IN" w:bidi="hi_IN"/>
        </w:rPr>
        <w:t>निवासस्थान</w:t>
      </w:r>
      <w:r>
        <w:rPr>
          <w:lang w:val="hi_IN" w:bidi="hi_IN"/>
        </w:rPr>
        <w:t xml:space="preserve">। मिलापवाले तम्बू के लिए उसी शब्द या वाक्यांश का उपयोग करें जिसका उपयोग आपने पिछले भागों में किया था। मिलापवाले तम्बू के बारे में अधिक जानकारी के लिए, मुख्य शब्दावली में </w:t>
      </w:r>
      <w:r>
        <w:rPr>
          <w:lang w:val="hi_IN" w:bidi="hi_IN"/>
        </w:rPr>
        <w:t>निवासस्थान</w:t>
      </w:r>
      <w:r>
        <w:rPr>
          <w:lang w:val="hi_IN" w:bidi="hi_IN"/>
        </w:rPr>
        <w:t xml:space="preserve"> देखें।</w:t>
      </w:r>
    </w:p>
    <w:p>
      <w:pPr/>
      <w:r>
        <w:rPr>
          <w:lang w:val="hi_IN" w:bidi="hi_IN"/>
        </w:rPr>
      </w:r>
      <w:r>
        <w:rPr>
          <w:lang w:val="hi_IN" w:bidi="hi_IN"/>
        </w:rPr>
        <w:t xml:space="preserve">इस भाग में परमेश्वर का व्यक्तिगत नाम, </w:t>
      </w:r>
      <w:r>
        <w:rPr>
          <w:b/>
          <w:lang w:val="hi_IN" w:bidi="hi_IN"/>
        </w:rPr>
        <w:t>यहोवा</w:t>
      </w:r>
      <w:r>
        <w:rPr>
          <w:lang w:val="hi_IN" w:bidi="hi_IN"/>
        </w:rPr>
        <w:t xml:space="preserve"> उपयोग किया गया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मूसा एक आवाज़ सुनता है जो </w:t>
      </w:r>
      <w:r>
        <w:rPr>
          <w:b/>
          <w:lang w:val="hi_IN" w:bidi="hi_IN"/>
        </w:rPr>
        <w:t>करूबों</w:t>
      </w:r>
      <w:r>
        <w:rPr>
          <w:lang w:val="hi_IN" w:bidi="hi_IN"/>
        </w:rPr>
        <w:t xml:space="preserve"> के बीच से, प्रायश्चित के ढकने या दया-आसन के ऊपर, </w:t>
      </w:r>
      <w:r>
        <w:rPr>
          <w:b/>
          <w:lang w:val="hi_IN" w:bidi="hi_IN"/>
        </w:rPr>
        <w:t>वाचा के सन्दूक</w:t>
      </w:r>
      <w:r>
        <w:rPr>
          <w:lang w:val="hi_IN" w:bidi="hi_IN"/>
        </w:rPr>
        <w:t xml:space="preserve"> के ऊपर से उससे बात करती है। करूब, या करूबिम, एक प्रकार के बुद्धिमान और शक्तिशाली स्वर्गदूत जैसे प्राणी थे। करूब पवित्र स्थानों के रक्षक होते हैं। वे अक्सर यहोवा की उपस्थिति के प्रतीक होते हैं। प्रायश्चित्त के ढकने को ऐसा इसलिए कहा गया, क्योंकि यह प्रायश्चित या मेल-मिलाप की अवधारणा को बताता है—वह प्रक्रिया जिसके द्वारा लोग सच्चे मित्र और सहयोगी बनते हैं, और एक-दूसरे से दूर या शत्रुता से नहीं रहते। प्रायश्चित का ढकना इस तथ्य को दिखाता है कि उनके परमेश्वर यहोवा ने, जो एकमात्र सच्चा परमेश्वर है, अपनी अनन्त दया और प्रेम में इस्राएलियों के लिए व्यवस्था की थी कि जब वह उन्हें क्षमा करता है और उन्हें अपने साथ वापस रिश्ते में लाता है तो वे यहोवा के साथ संगति का आनंद ले सकें। वाचा के सन्दूक के लिए उसी शब्द या वाक्यांश का प्रयोग करें जो आपने पिछले भागों में प्रयोग किया था। </w:t>
      </w:r>
      <w:r>
        <w:rPr>
          <w:b/>
          <w:lang w:val="hi_IN" w:bidi="hi_IN"/>
        </w:rPr>
        <w:t>वाचा के सन्दूक</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करूब</w:t>
      </w:r>
      <w:r>
        <w:rPr>
          <w:lang w:val="hi_IN" w:bidi="hi_IN"/>
        </w:rPr>
        <w:t xml:space="preserve"> के लिए किस शब्द या वाक्यांश का उपयोग करेंगे। अधिक जानकारी के लिए मुख्य शब्दावली में </w:t>
      </w:r>
      <w:r>
        <w:rPr>
          <w:b/>
          <w:lang w:val="hi_IN" w:bidi="hi_IN"/>
        </w:rPr>
        <w:t>करूब</w:t>
      </w:r>
      <w:r>
        <w:rPr>
          <w:lang w:val="hi_IN" w:bidi="hi_IN"/>
        </w:rPr>
        <w:t xml:space="preserve">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अब एक समूह के रूप में चर्चा करें कि आप </w:t>
      </w:r>
      <w:r>
        <w:rPr>
          <w:b/>
          <w:lang w:val="hi_IN" w:bidi="hi_IN"/>
        </w:rPr>
        <w:t>प्रायश्चित के ढकने</w:t>
      </w:r>
      <w:r>
        <w:rPr>
          <w:lang w:val="hi_IN" w:bidi="hi_IN"/>
        </w:rPr>
        <w:t xml:space="preserve"> या </w:t>
      </w:r>
      <w:r>
        <w:rPr>
          <w:b/>
          <w:lang w:val="hi_IN" w:bidi="hi_IN"/>
        </w:rPr>
        <w:t>दया के आसन</w:t>
      </w:r>
      <w:r>
        <w:rPr>
          <w:lang w:val="hi_IN" w:bidi="hi_IN"/>
        </w:rPr>
        <w:t xml:space="preserve"> के लिए किस शब्द या वाक्यांश का उपयोग करेंगे। अधिक जानकारी के लिए मुख्य शब्दावली में </w:t>
      </w:r>
      <w:r>
        <w:rPr>
          <w:b/>
          <w:lang w:val="hi_IN" w:bidi="hi_IN"/>
        </w:rPr>
        <w:t>प्रायश्चित</w:t>
      </w:r>
      <w:r>
        <w:rPr>
          <w:lang w:val="hi_IN" w:bidi="hi_IN"/>
        </w:rPr>
        <w:t xml:space="preserve"> और </w:t>
      </w:r>
      <w:r>
        <w:rPr>
          <w:lang w:val="hi_IN" w:bidi="hi_IN"/>
        </w:rPr>
        <w:t>दया</w:t>
      </w:r>
      <w:r>
        <w:rPr>
          <w:lang w:val="hi_IN" w:bidi="hi_IN"/>
        </w:rPr>
        <w:t xml:space="preserve"> को देखें। यदि आपने पहले ही बाइबल की किसी अन्य पुस्तक में इन शब्दों का अनुवाद किया है, तो उन्हीं शब्दों का उपयोग करें जिनका उपयोग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8:1–4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8:1–4 को सुनें और अपने मन में रखें।</w:t>
      </w:r>
    </w:p>
    <w:p>
      <w:pPr/>
      <w:r>
        <w:rPr>
          <w:lang w:val="hi_IN" w:bidi="hi_IN"/>
        </w:rPr>
      </w:r>
      <w:r>
        <w:rPr>
          <w:lang w:val="hi_IN" w:bidi="hi_IN"/>
        </w:rPr>
        <w:t>यदि सम्भव हो, तो गिनती 8:1–4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8:1–4 का ऑडियो संस्करण सबसे आसानी से समझ में आने वाले अनुवाद में सुनें।</w:t>
      </w:r>
    </w:p>
    <w:p>
      <w:pPr/>
      <w:r>
        <w:rPr>
          <w:lang w:val="hi_IN" w:bidi="hi_IN"/>
        </w:rPr>
      </w:r>
      <w:r>
        <w:rPr>
          <w:lang w:val="hi_IN" w:bidi="hi_IN"/>
        </w:rPr>
        <w:t>पिछले भाग में, इस्राएल के गोत्रों के बारह प्रधानों ने वेदी के समर्पण के लिए अपनी भेंटें चढ़ाईं। इसके बाद मूसा ने मिलापवाले तम्बू में प्रवेश किया। इस भाग में, यहोवा मूसा से बात कर रहा है कि उस दीवट को कैसे स्थापित करना है जिसे बनाने की आज्ञा यहोवा ने उन्हें दी थी। यहोवा मूसा को महायाजक हारून के लिए निर्देश देता है। हारून को दीपकों को दीवट में इस तरह से जलाना है कि दीपकों की रोशनी दीवट के सामने के क्षेत्र को रोशन करे।</w:t>
      </w:r>
    </w:p>
    <w:p>
      <w:pPr/>
      <w:r>
        <w:rPr>
          <w:lang w:val="hi_IN" w:bidi="hi_IN"/>
        </w:rPr>
      </w:r>
      <w:r>
        <w:rPr>
          <w:lang w:val="hi_IN" w:bidi="hi_IN"/>
        </w:rPr>
        <w:t xml:space="preserve">समूह के रूप में यहाँ रुकें और </w:t>
      </w:r>
      <w:r>
        <w:rPr>
          <w:lang w:val="hi_IN" w:bidi="hi_IN"/>
        </w:rPr>
        <w:t>दीवट और दीपकों</w:t>
      </w:r>
      <w:r>
        <w:rPr>
          <w:lang w:val="hi_IN" w:bidi="hi_IN"/>
        </w:rPr>
        <w:t xml:space="preserve"> की एक तस्वीर को देखें। इस ऑडियो को यहाँ रोकें।</w:t>
      </w:r>
    </w:p>
    <w:p>
      <w:pPr/>
      <w:r>
        <w:rPr>
          <w:lang w:val="hi_IN" w:bidi="hi_IN"/>
        </w:rPr>
      </w:r>
      <w:r>
        <w:rPr>
          <w:lang w:val="hi_IN" w:bidi="hi_IN"/>
        </w:rPr>
        <w:t>हारून ने यहोवा की आज्ञा का पालन किया और दीपकों को दीवट में इस तरह से लगाया कि वे आगे की ओर झुके रहें और दीवट के ठीक सामने के स्थान को रोशन करें। मूसा हमें याद दिलाता है कि यहोवा ने मूसा को एक नमूना दिया था कि कारीगरों को दीवट कैसे बनानी है। कारीगरों ने दीवट को सोने से बनाया। उन्होंने सोने को पीटकर सही आकार दिया। उन्होंने सोने को पीटकर आधार और उस खड़े हिस्से में ढाला, जिस पर सोने के फूल बने हुए थे।</w:t>
      </w:r>
    </w:p>
    <w:p>
      <w:pPr/>
      <w:r>
        <w:rPr>
          <w:lang w:val="hi_IN" w:bidi="hi_IN"/>
        </w:rPr>
      </w:r>
      <w:r>
        <w:rPr>
          <w:lang w:val="hi_IN" w:bidi="hi_IN"/>
        </w:rPr>
        <w:t>यहाँ रुकें और समूह में इस प्रश्न पर चर्चा करें: आप अपने आराधना स्थलों को कैसे रोशन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8:1–4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ने मूसा को आज्ञा दी कि वह हारून को बताए कि दीवट को कैसे स्थापित करे।</w:t>
      </w:r>
    </w:p>
    <w:p>
      <w:pPr/>
      <w:r>
        <w:rPr>
          <w:lang w:val="hi_IN" w:bidi="hi_IN"/>
        </w:rPr>
      </w:r>
      <w:r>
        <w:rPr>
          <w:b/>
          <w:lang w:val="hi_IN" w:bidi="hi_IN"/>
        </w:rPr>
        <w:t>दूसरे दृश्य में:</w:t>
      </w:r>
      <w:r>
        <w:rPr>
          <w:lang w:val="hi_IN" w:bidi="hi_IN"/>
        </w:rPr>
        <w:t xml:space="preserve"> हारून दीवट को उसके उचित स्थान पर रखता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मूसा शायद मिलापवाले तम्बू में है। यहोवा मूसा से कहता है कि वह हारून को एक संदेश दे। यहोवा हारून को आज्ञा देता है कि जब हारून दीपकों को दीवट में उनके उचित स्थान पर रखता है, तो हारून उन्हें इस तरह रखे कि दीपक मिलापवाले तम्बू को प्रकाश दे। याद रखें कि दीवट में सात दीपक हैं।</w:t>
      </w:r>
    </w:p>
    <w:p>
      <w:pPr/>
      <w:r>
        <w:rPr>
          <w:lang w:val="hi_IN" w:bidi="hi_IN"/>
        </w:rPr>
      </w:r>
      <w:r>
        <w:rPr>
          <w:lang w:val="hi_IN" w:bidi="hi_IN"/>
        </w:rPr>
        <w:t>दूसरे दृश्य में, हारून यहोवा की आज्ञा मानता है। उसने दीपकों को उनके स्थानों पर एक निश्चित तरीके से सामने की ओर इस तरह से रखा कि वे मिलापवाले तम्बू को प्रकाश दें। अब मूसा हमें याद दिलाता है कि दीवट अपने पाए से लेकर फूलों तक गढ़े हुए सोने का बनाया गया था। इसका अर्थ है कि पूरा दीवट सोने से बना था, जिसे एक कारीगर ने गढ़ के आकार दिया था।</w:t>
      </w:r>
    </w:p>
    <w:p>
      <w:pPr/>
      <w:r>
        <w:rPr>
          <w:lang w:val="hi_IN" w:bidi="hi_IN"/>
        </w:rPr>
      </w:r>
      <w:r>
        <w:rPr>
          <w:lang w:val="hi_IN" w:bidi="hi_IN"/>
        </w:rPr>
        <w:t>इस भाग का अन्त हमें याद दिलाता है कि इस्राएलियों ने दीवट को ठीक वैसे ही बनाया था जैसे यहोवा ने उन्हें निर्देश दिया था। यह याद रखना महत्वपूर्ण है कि इस्राएलियों ने मिलापवाला तंबू और उसमें रखी हुई वस्तुओं को बनाने के लिए यहोवा के आदेशों का पालन किया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8:1–4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मिलापवाले तम्बू में है और यहोवा मूसा से बात कर रहा है। यहोवा मूसा के द्वारा हारून को एक नया संदेश भेजता है। यहोवा हारून को आदेश देता है कि वह दीवट में दीपक लगाए ताकि वे मिलापवाले तम्बू को प्रकाश दे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बहुत खुश हूँ कि यहोवा चाहता है कि निवासस्थान अच्छी तरह रोशन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हारून यहोवा की आज्ञा का पालन करता है। हारून दीवट को वैसे ही लगाता है जैसा उसे बताया गया है, ताकि वह मिलापवाले तम्बू को प्रकाश दे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निभाने वाले व्यक्ति से पूछें, "आप क्या महसूस कर रहे हैं या क्या सोच रहे हैं?" वह व्यक्ति इस तरह उत्तर दे सकता है: "यह दीवट निवासस्थान में याजकों के लिए उपयोगी होगी, खासकर रात के समय में," या, "मैं बहुत खुश हूँ कि यहोवा इन सभी बातों का ध्यान रखता है।"</w:t>
      </w:r>
      <w:r>
        <w:rPr>
          <w:lang w:val="hi_IN" w:bidi="hi_IN"/>
        </w:rPr>
      </w:r>
    </w:p>
    <w:p>
      <w:pPr>
        <w:pStyle w:val="Heading3"/>
      </w:pPr>
      <w:r>
        <w:rPr>
          <w:lang w:val="hi_IN" w:bidi="hi_IN"/>
        </w:rPr>
        <w:t>आवश्यक जानकारी</w:t>
      </w:r>
    </w:p>
    <w:p>
      <w:pPr/>
      <w:r>
        <w:rPr>
          <w:lang w:val="hi_IN" w:bidi="hi_IN"/>
        </w:rPr>
      </w:r>
      <w:r>
        <w:rPr>
          <w:lang w:val="hi_IN" w:bidi="hi_IN"/>
        </w:rPr>
        <w:t>गिनती 8:1–4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हारून को आज्ञा देता है कि </w:t>
      </w:r>
      <w:r>
        <w:rPr>
          <w:b/>
          <w:lang w:val="hi_IN" w:bidi="hi_IN"/>
        </w:rPr>
        <w:t>दीवट</w:t>
      </w:r>
      <w:r>
        <w:rPr>
          <w:lang w:val="hi_IN" w:bidi="hi_IN"/>
        </w:rPr>
        <w:t xml:space="preserve"> और उसके दीपकों को अपनी जगह पर कैसे रखना है। यहोवा परमेश्वर का व्यक्तिगत नाम है, और इस नाम का उपयोग इस पूरे भाग में किया गया है। दीवट सोने से बनी हुई है। याजकों ने दीपकों में तेल डाला और उनमें बत्तियाँ जलाई ताकि रोशनी होती रहे। इस दीवट ने मिलापवाले तम्बू को रोशनी दी।</w:t>
      </w:r>
    </w:p>
    <w:p>
      <w:pPr/>
      <w:r>
        <w:rPr>
          <w:lang w:val="hi_IN" w:bidi="hi_IN"/>
        </w:rPr>
      </w:r>
      <w:r>
        <w:rPr>
          <w:lang w:val="hi_IN" w:bidi="hi_IN"/>
        </w:rPr>
        <w:t xml:space="preserve">यदि आवश्यकता हो, तो यहाँ रुकें और </w:t>
      </w:r>
      <w:r>
        <w:rPr>
          <w:lang w:val="hi_IN" w:bidi="hi_IN"/>
        </w:rPr>
        <w:t>दीपकों और दीवट</w:t>
      </w:r>
      <w:r>
        <w:rPr>
          <w:lang w:val="hi_IN" w:bidi="hi_IN"/>
        </w:rPr>
        <w:t xml:space="preserve"> की तस्वीर फिर से देखें। इस ऑडियो को यहाँ रोकें।</w:t>
      </w:r>
    </w:p>
    <w:p>
      <w:pPr/>
      <w:r>
        <w:rPr>
          <w:lang w:val="hi_IN" w:bidi="hi_IN"/>
        </w:rPr>
      </w:r>
      <w:r>
        <w:rPr>
          <w:lang w:val="hi_IN" w:bidi="hi_IN"/>
        </w:rPr>
        <w:t xml:space="preserve">यहोवा, दीवट और दीपकों के लिए उन्हीं शब्दों का उपयोग करें, जिनका उपयोग आपने पिछले भागों में किया है। </w:t>
      </w:r>
      <w:r>
        <w:rPr>
          <w:b/>
          <w:lang w:val="hi_IN" w:bidi="hi_IN"/>
        </w:rPr>
        <w:t>यहोवा</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8:5–22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8:5–22 को सुनें और अपने मन में रखें।</w:t>
      </w:r>
    </w:p>
    <w:p>
      <w:pPr/>
      <w:r>
        <w:rPr>
          <w:lang w:val="hi_IN" w:bidi="hi_IN"/>
        </w:rPr>
      </w:r>
      <w:r>
        <w:rPr>
          <w:lang w:val="hi_IN" w:bidi="hi_IN"/>
        </w:rPr>
        <w:t>यदि सम्भव हो, तो गिनती 8:5–22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8:5–22 का ऑडियो संस्करण सबसे आसानी से समझ में आने वाले अनुवाद में सुनें।</w:t>
      </w:r>
    </w:p>
    <w:p>
      <w:pPr/>
      <w:r>
        <w:rPr>
          <w:lang w:val="hi_IN" w:bidi="hi_IN"/>
        </w:rPr>
      </w:r>
      <w:r>
        <w:rPr>
          <w:lang w:val="hi_IN" w:bidi="hi_IN"/>
        </w:rPr>
        <w:t>पिछले भाग में, यहोवा ने हारून को दीपकों को दीवट में एक निश्चित तरीके से लगाने की आज्ञा दी थी, ताकि उनकी रोशनी सामने की ओर चमके। इस भाग में, यहोवा लेवियों को आज्ञा देता है कि वे अपने आप को अलग कर लें और पवित्र हो जाएँ, या विधिपूर्वक शुद्ध हो जाएँ, ताकि वे निवासस्थान में यहोवा की सेवा कर सकें। यहोवा ने लेवियों को इसलिए चुना ताकि वे यहोवा के लिए विशेष काम कर सकें। लेवी लोग अपने आप पर शुद्धिकरण का जल छिड़केंगे, या उस विशेष जल का छिड़काव करेंगे जिसका उपयोग वे किसी को धोने के लिए करते थे ताकि वे यहोवा की सेवा कर सकें। फिर वे अपने शरीर को मुंडवाने के लिए उस्तरे का उपयोग करेंगे। उन्हें साफ कपड़े पहनने होंगे।</w:t>
      </w:r>
    </w:p>
    <w:p>
      <w:pPr/>
      <w:r>
        <w:rPr>
          <w:lang w:val="hi_IN" w:bidi="hi_IN"/>
        </w:rPr>
      </w:r>
      <w:r>
        <w:rPr>
          <w:lang w:val="hi_IN" w:bidi="hi_IN"/>
        </w:rPr>
        <w:t>यहाँ रुकें और समूह में इस प्रश्न पर चर्चा करें: आपकी संस्कृति में, उन लोगों को अलग करने के लिए आप कौन से अनुष्ठान करते हैं जो समुदाय के लिए विशेष गतिविधियाँ करेंगे? इस ऑडियो को यहाँ रोकें।</w:t>
      </w:r>
    </w:p>
    <w:p>
      <w:pPr/>
      <w:r>
        <w:rPr>
          <w:lang w:val="hi_IN" w:bidi="hi_IN"/>
        </w:rPr>
      </w:r>
      <w:r>
        <w:rPr>
          <w:lang w:val="hi_IN" w:bidi="hi_IN"/>
        </w:rPr>
        <w:t>लेवियों द्वारा स्वयं को शुद्ध करने के बाद, वे पापबलि या शुद्धिकरण बलि के रूप में एक बैल की बलि देंगे। लेवी लोग उस बैल के साथ-साथ तेल में मिले हुए मैदे की अन्नबलि भी भेंट के रूप में चढ़ाएंगे। फिर लेवीय मिलापवाले तम्बू के सामने, और इस्राएल के पूरे समुदाय या मण्डली के सामने इकट्ठा होंगे। इस्राएल के लोगों को लेवियों पर हाथ रखकर अपनी प्रतिक्रिया देनी थी। जब लोगों ने लेवियों पर हाथ रखे, तो यह लेवियों की सेवा के लिए उनके समर्थन को दिखाता था।</w:t>
      </w:r>
    </w:p>
    <w:p>
      <w:pPr/>
      <w:r>
        <w:rPr>
          <w:lang w:val="hi_IN" w:bidi="hi_IN"/>
        </w:rPr>
      </w:r>
      <w:r>
        <w:rPr>
          <w:lang w:val="hi_IN" w:bidi="hi_IN"/>
        </w:rPr>
        <w:t>यहाँ रुकें और समूह में इस प्रश्न पर चर्चा करें: आपकी संस्कृति में लोग महत्वपूर्ण बैठकें करने के लिए कहाँ इकट्ठा होते हैं? आपकी संस्कृति में लोग समुदाय के अन्य सदस्यों के प्रति अपनी सहमति कैसे दिखाते हैं? इस ऑडियो को यहाँ रोकें।</w:t>
      </w:r>
    </w:p>
    <w:p>
      <w:pPr/>
      <w:r>
        <w:rPr>
          <w:lang w:val="hi_IN" w:bidi="hi_IN"/>
        </w:rPr>
      </w:r>
      <w:r>
        <w:rPr>
          <w:lang w:val="hi_IN" w:bidi="hi_IN"/>
        </w:rPr>
        <w:t>इसके बाद, हारून को लेवियों को यहोवा के सामने हिलाने वाली भेंट के रूप में अर्पण करना था। हिलाने वाली भेंट आमतौर पर मेलबलि या संगतिबलि का एक हिस्सा होती है, जैसे फसल की पहली उपज या जौ की बालियाँ, जिन्हें याजक यहोवा के सामने ऊपर उठाकर प्रतीकात्मक रूप से उसे अर्पित करते थे। इस मामले में, हारून ने लेवियों को यहोवा को अर्पित किया। यहोवा के सेवकों के रूप में, लेवीय वही करेंगे जो यहोवा उन्हें करने की आज्ञा देगा। लेवीय दो बैलों पर अपने हाथ रखेंगे। पहला बैल पापबलि या शुद्धिकरण बलि है। जब लेवीय बैलों पर हाथ रखते हैं, तो वे इस बात का प्रतीक होते हैं कि पाप लेवियों से बैल में चले गए हैं। दूसरा बैल होमबलि के रूप में होगा, जिसे वे जलाएँगे। बैलों की बलि इस बात का प्रतीक है कि लेवियों को विधिपूर्वक उनके पापों से शुद्ध किया गया है।</w:t>
      </w:r>
    </w:p>
    <w:p>
      <w:pPr/>
      <w:r>
        <w:rPr>
          <w:lang w:val="hi_IN" w:bidi="hi_IN"/>
        </w:rPr>
      </w:r>
      <w:r>
        <w:rPr>
          <w:lang w:val="hi_IN" w:bidi="hi_IN"/>
        </w:rPr>
        <w:t>बलि के बाद, लेवी लोग हारून और हारून के पुत्रों के सामने खड़े होंगे। यह लेवियों के लिए सम्मान का स्थान है। हारून फिर से अपने हाथ उठाकर दूसरी बार हिलाई हुई भेंट के रूप में लेवियों को यहोवा को अर्पित करेगा। फिर लेवीय मिलापवाले तम्बू में जाएँगे और वहाँ अपना काम करेंगे।</w:t>
      </w:r>
    </w:p>
    <w:p>
      <w:pPr/>
      <w:r>
        <w:rPr>
          <w:lang w:val="hi_IN" w:bidi="hi_IN"/>
        </w:rPr>
      </w:r>
      <w:r>
        <w:rPr>
          <w:lang w:val="hi_IN" w:bidi="hi_IN"/>
        </w:rPr>
        <w:t>यहोवा ने लेवियों को चुना जो उसकी सेवा करेंगे। यहोवा उन पर अधिकार रखता है। यहोवा ने यह भी कहा कि इस्राएल के पहलौठे यहोवा के हैं। जब इस्राएली मिस्र में ही थे, तब यहोवा ने मिस्रियों के बीच के पहिलौठों को मार डाला या नष्ट कर दिया। मृत्यु के दूत ने मिस्रियों के पहिलौठे को मार डाला, लेकिन यहोवा ने इस्राएलियों के पहिलौठे को बचा लिया। क्योंकि यहोवा ने मिस्र में इस्राएलियों के पहिलौठे को बचा लिया था, इसलिए इस्राएलियों के पहिलौठे यहोवा के हैं। हालाँकि, इस्राएलियों के पहिलौठे के स्थान पर यहोवा लेवियों को लेता है।</w:t>
      </w:r>
    </w:p>
    <w:p>
      <w:pPr/>
      <w:r>
        <w:rPr>
          <w:lang w:val="hi_IN" w:bidi="hi_IN"/>
        </w:rPr>
      </w:r>
      <w:r>
        <w:rPr>
          <w:lang w:val="hi_IN" w:bidi="hi_IN"/>
        </w:rPr>
        <w:t>यहोवा ने लेवियों को हारून और उसके पुत्रों को उपहार के रूप में दिया। आमतौर पर, लोग दूसरों को उपहार के रूप में चीजें देते हैं। इस भाग में, यहोवा लेवियों को अन्य गोत्रों के लिए उपहार के रूप में देता है। लेवीय लोग याजकों की उनके कर्तव्यों में सहायता करेंगे। लेवीय लोगों के लिए प्रायश्चित करेंगे, जिसका अर्थ है कि जब लोगों के पाप के कारण उनका सम्बन्ध यहोवा के साथ टूट जाता है, तो लेवीय लोग यहोवा के साथ उनके संबंध को फिर से स्थापित करेंगे। जिस प्रकार बैलों के बलिदान से लेवियों के पाप शुद्ध हो जाते थे, उसी प्रकार लेवियों ने भी इस्राएल के लोगों को भी उनके पापों से शुद्ध किया। जब इस्राएल के लोग मिलापवाले तम्बू के प्रवेश द्वार पर आएँगे, तब उन पर कोई महामारी या विपत्ति नहीं आएगी, क्योंकि लेवियों ने लोगों के लिए प्रायश्चित कर दिया है। यहोवा कहता है कि लोगों के लिए किया गया प्रायश्चित उन विपत्तियों को उनसे दूर कर देगा, या उन्हें उनसे हटा देगा।</w:t>
      </w:r>
    </w:p>
    <w:p>
      <w:pPr/>
      <w:r>
        <w:rPr>
          <w:lang w:val="hi_IN" w:bidi="hi_IN"/>
        </w:rPr>
      </w:r>
      <w:r>
        <w:rPr>
          <w:lang w:val="hi_IN" w:bidi="hi_IN"/>
        </w:rPr>
        <w:t>यहाँ रुकें और समूह में इस प्रश्न पर चर्चा करें: आपकी संस्कृति में वे कौन से अनुष्ठान हैं जो लोगों को शुद्ध करने या अपने देवताओं की सेवा के लिए योग्य बनाने के लिए किए जाते हैं?</w:t>
      </w:r>
      <w:r>
        <w:rPr>
          <w:lang w:val="hi_IN" w:bidi="hi_IN"/>
        </w:rPr>
      </w:r>
    </w:p>
    <w:p>
      <w:pPr>
        <w:pStyle w:val="Heading3"/>
      </w:pPr>
      <w:r>
        <w:rPr>
          <w:lang w:val="hi_IN" w:bidi="hi_IN"/>
        </w:rPr>
        <w:t>घटनाओं को समझाना</w:t>
      </w:r>
    </w:p>
    <w:p>
      <w:pPr/>
      <w:r>
        <w:rPr>
          <w:lang w:val="hi_IN" w:bidi="hi_IN"/>
        </w:rPr>
      </w:r>
      <w:r>
        <w:rPr>
          <w:lang w:val="hi_IN" w:bidi="hi_IN"/>
        </w:rPr>
        <w:t>गिनती 8:5–22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लेवियों को समर्पित करने के लिए निर्देश देता है।</w:t>
      </w:r>
    </w:p>
    <w:p>
      <w:pPr/>
      <w:r>
        <w:rPr>
          <w:lang w:val="hi_IN" w:bidi="hi_IN"/>
        </w:rPr>
      </w:r>
      <w:r>
        <w:rPr>
          <w:b/>
          <w:lang w:val="hi_IN" w:bidi="hi_IN"/>
        </w:rPr>
        <w:t>दूसरे दृश्य में:</w:t>
      </w:r>
      <w:r>
        <w:rPr>
          <w:lang w:val="hi_IN" w:bidi="hi_IN"/>
        </w:rPr>
        <w:t xml:space="preserve"> मूसा, हारून और इस्राएली वही करते हैं जो यहोवा उन्हें करने की आज्ञा देता है।</w:t>
      </w:r>
    </w:p>
    <w:p>
      <w:pPr/>
      <w:r>
        <w:rPr>
          <w:lang w:val="hi_IN" w:bidi="hi_IN"/>
        </w:rPr>
      </w:r>
      <w:r>
        <w:rPr>
          <w:b/>
          <w:lang w:val="hi_IN" w:bidi="hi_IN"/>
        </w:rPr>
        <w:t>तीसरे दृश्य में:</w:t>
      </w:r>
      <w:r>
        <w:rPr>
          <w:lang w:val="hi_IN" w:bidi="hi_IN"/>
        </w:rPr>
        <w:t xml:space="preserve"> लेवियों ने मिलापवाले तम्बू में याजकों की सेवा करना शुरू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लेविय</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मूसा को लेवियों को समर्पित करने के लिए निर्देश देता है। यहोवा मूसा से कहता है कि लेवियों को इस्राएलियों से अलग किया जाएगा। यहोवा कहता है कि लेविय लोग विधिपूर्वक शुद्ध हो जाएँगे, और फिर यहोवा मूसा को चरण-दर-चरण निर्देश देता है कि यह कैसे होना चाहिए। सबसे पहले, यहोवा लेवियों पर शुद्धिकरण का जल छिड़कने के लिए कहता है। शुद्धिकरण का जल एक विशेष जल है जिसका उपयोग किसी व्यक्ति को धोने के लिए किया जाता है ताकि वे यहोवा की सेवा कर सकें। दूसरा, यहोवा कहता है कि उन्हें उस्तरे से अपने शरीर के सभी बाल मुंडवाने होंगे। तीसरा, यहोवा कहता है कि उन्हें अपने कपड़े धोने चाहिए। यहोवा दोहराता है: इस तरह वे अपने आप को शुद्ध करेंगे, या अपने आप को यहोवा की सेवा करने के योग्य बनाएँगे।</w:t>
      </w:r>
    </w:p>
    <w:p>
      <w:pPr/>
      <w:r>
        <w:rPr>
          <w:lang w:val="hi_IN" w:bidi="hi_IN"/>
        </w:rPr>
      </w:r>
      <w:r>
        <w:rPr>
          <w:lang w:val="hi_IN" w:bidi="hi_IN"/>
        </w:rPr>
        <w:t>यहोवा कहता है कि जब एक बार लेवियों को शुद्ध कर दिया जाए, तो उन्हें पूरे इस्राएली समुदाय के साथ निवासस्थान के सामने आना चाहिए। इस्राएलियों को अपने हाथ लेवियों के सिर पर रखने चाहिए ताकि यह दिखाया जा सके कि वे उन्हें यहोवा को दे रहे हैं। फिर हारून को यहोवा की ओर अपने हाथ उठाने चाहिए, जैसे वह लेवियों को हिलाने वाली भेंट के रूप में यहोवा को अर्पित कर रहा है।</w:t>
      </w:r>
    </w:p>
    <w:p>
      <w:pPr/>
      <w:r>
        <w:rPr>
          <w:lang w:val="hi_IN" w:bidi="hi_IN"/>
        </w:rPr>
      </w:r>
      <w:r>
        <w:rPr>
          <w:lang w:val="hi_IN" w:bidi="hi_IN"/>
        </w:rPr>
        <w:t>फिर लेवियों को अपने हाथ दो बैलों पर रखने चाहिए और उनका बलिदान करना चाहिए। एक बैल पाप बलि या शुद्धिकरण की बलि है। दूसरा बैल सम्पूर्ण होमबलि है। ये दो बलिदान लेवियों के लिए प्रायश्चित होंगे, या यह सुनिश्चित करेंगे कि उनका सम्बन्ध यहोवा के साथ अच्छा रहे।</w:t>
      </w:r>
    </w:p>
    <w:p>
      <w:pPr/>
      <w:r>
        <w:rPr>
          <w:lang w:val="hi_IN" w:bidi="hi_IN"/>
        </w:rPr>
      </w:r>
      <w:r>
        <w:rPr>
          <w:lang w:val="hi_IN" w:bidi="hi_IN"/>
        </w:rPr>
        <w:t>फिर लेवियों को हारून के सामने खड़ा होना होगा, शायद दूसरी बार, और हारून को यहोवा के सामने अपने हाथ उठाने होंगे ताकि वह लेवियों को फिर से यहोवा के लिए हिलाने वाली भेंट के रूप में अर्पित करे। यहोवा दोहराता है कि इसी प्रकार लेवियों को अलग किया जाएगा और उन्हें यहोवा को दिया जाएगा।</w:t>
      </w:r>
    </w:p>
    <w:p>
      <w:pPr/>
      <w:r>
        <w:rPr>
          <w:lang w:val="hi_IN" w:bidi="hi_IN"/>
        </w:rPr>
      </w:r>
      <w:r>
        <w:rPr>
          <w:lang w:val="hi_IN" w:bidi="hi_IN"/>
        </w:rPr>
        <w:t>फिर लेवियों को निवासस्थान में काम करने के लिए आना चाहिए। अब यहोवा मूसा को अपने निर्देश देना बंद कर देता है और इसका कारण बताता है कि यहोवा ने लेवियों को अपनी सेवा करने के लिए विशेष लोगों के रूप में अलग क्यों किया है। यहोवा इस्राएलियों के इतिहास के बारे में बात करता है जब वे मिस्र में थे। यहोवा मूसा को याद दिलाता है कि यहोवा लोगों और पशुओं के नर पहिलौठे का स्वामी है। यहोवा ने सभी इस्राएलियों के पहिलौठों के स्थान पर लेवियों को अपने पहिलौठे के रूप में चुना। लेवीय मिलाप वाले तम्बू में हारून और उसके पुत्रों की सेवा करेंगे। लेविय लोग हारून और उसके याजकों के लिए एक भेंट की तरह भी हैं। लेवीय लोगों के लिए प्रायश्चित करेंगे, या यह सुनिश्चित करेंगे कि लोगों का यहोवा के साथ अच्छा संबंध रहे। लेवीय लोगों के लिए प्रायश्चित करते हैं ताकि जब लोग पवित्रस्थान या आराधना के पवित्र स्थान पर आएँ, तो उन पर कोई विपत्ति या महामारी न आए।</w:t>
      </w:r>
    </w:p>
    <w:p>
      <w:pPr/>
      <w:r>
        <w:rPr>
          <w:lang w:val="hi_IN" w:bidi="hi_IN"/>
        </w:rPr>
      </w:r>
      <w:r>
        <w:rPr>
          <w:lang w:val="hi_IN" w:bidi="hi_IN"/>
        </w:rPr>
        <w:t>दूसरे दृश्य में, मूसा, इस्राएली समुदाय, लेविय और हारून यहोवा द्वारा दी गई आज्ञा का पालन करते हैं। लेविय अपने आप को शुद्ध करते हैं, और हारून उन्हें यहोवा को अर्पित करता है।</w:t>
      </w:r>
    </w:p>
    <w:p>
      <w:pPr/>
      <w:r>
        <w:rPr>
          <w:lang w:val="hi_IN" w:bidi="hi_IN"/>
        </w:rPr>
      </w:r>
      <w:r>
        <w:rPr>
          <w:lang w:val="hi_IN" w:bidi="hi_IN"/>
        </w:rPr>
        <w:t>तीसरे दृश्य में, लेवियों ने मिलापवाले तम्बू में याजकों की सेवा करना शुरू किया। हारून और याजक लेवियों द्वारा किए गए सभी कार्यों की निगरानी करते हैं। मूसा इस भाग को यह सारांश देते हुए समाप्त करता है कि हारून और याजकों ने ठीक वही किया जो यहोवा ने उन्हें करने के लिए कहा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8:5–22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लेविय</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को लेवियों को समर्पित करने के लिए निर्देश देता है। यहोवा मूसा से कहता है कि लेवियों को इस्राएलियों से अलग किया जाएगा। यहोवा कहता है कि लेविय लोग विधिपूर्वक शुद्ध होंगे।</w:t>
      </w:r>
    </w:p>
    <w:p>
      <w:pPr/>
      <w:r>
        <w:rPr>
          <w:lang w:val="hi_IN" w:bidi="hi_IN"/>
        </w:rPr>
      </w:r>
      <w:r>
        <w:rPr>
          <w:lang w:val="hi_IN" w:bidi="hi_IN"/>
        </w:rPr>
        <w:t>सबसे पहले, यहोवा लेवियों पर शुद्धिकरण का पानी छिड़कने के लिए कहता है।</w:t>
      </w:r>
    </w:p>
    <w:p>
      <w:pPr/>
      <w:r>
        <w:rPr>
          <w:lang w:val="hi_IN" w:bidi="hi_IN"/>
        </w:rPr>
      </w:r>
      <w:r>
        <w:rPr>
          <w:lang w:val="hi_IN" w:bidi="hi_IN"/>
        </w:rPr>
        <w:t>दूसरा, यहोवा कहता है कि उन्हें अपने शरीर के सभी बाल उस्तरे से मुंडवाने चाहिए।</w:t>
      </w:r>
    </w:p>
    <w:p>
      <w:pPr/>
      <w:r>
        <w:rPr>
          <w:lang w:val="hi_IN" w:bidi="hi_IN"/>
        </w:rPr>
      </w:r>
      <w:r>
        <w:rPr>
          <w:lang w:val="hi_IN" w:bidi="hi_IN"/>
        </w:rPr>
        <w:t>तीसरा, यहोवा कहता है कि उन्हें अपने कपड़े धोने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"यहोवा के पास केवल लेवियों के लिए बहुत विशेष आज्ञाएँ हैं," या, "यहोवा सच में चाहता है कि लेविय यहोवा के सामने शुद्ध हो।"</w:t>
      </w:r>
    </w:p>
    <w:p>
      <w:pPr>
        <w:pStyle w:val="ListBullet"/>
        <w:spacing w:line="240" w:lineRule="auto"/>
        <w:ind w:left="720"/>
      </w:pPr>
      <w:r>
        <w:rPr>
          <w:lang w:val="hi_IN" w:bidi="hi_IN"/>
        </w:rPr>
      </w:r>
      <w:r>
        <w:rPr>
          <w:lang w:val="hi_IN" w:bidi="hi_IN"/>
        </w:rPr>
        <w:t>लेवियों की भूमिका निभाने वाले अभिनेताओं से पूछें, "आप कैसा महसूस कर रहे हैं?" आप ऐसी बातें सुन सकते हैं, "हमें सम्मानित महसूस हो रहा है। "हमें एक महत्वपूर्ण काम करना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एक बार जब लेविय शुद्ध हो जाए, तो उन्हें पूरे इस्राएली समुदाय के साथ निवासस्थान के सामने आना चाहिए। इस्राएलियों को लेवियों के सिर पर अपने हाथ रखने चाहिए ताकि यह दिखाया जा सके कि वे लेवियों को यहोवा को दे रहे हैं। फिर हारून को यहोवा की ओर अपने हाथ उठाने चाहिए, जैसे वह लेवियों को हिलाने वाली भेंट के रूप में यहोवा को अर्पित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निभाने वाले व्यक्ति से पूछें, "आप क्या महसूस कर रहे हैं या क्या सोच रहे हैं?" वह व्यक्ति इस तरह से उत्तर दे सकता है: "इस्राएल के याजक के रूप में, मैं लेवियों को यहोवा के लिए समर्पित करता हूँ," या, "बैलों का बलिदान लेवियों को उनके पापों से शुद्ध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लेवीय अपने हाथ दो बैलों पर रखेंगे और उन्हें बलिदान करेंगे। फिर लेविय हारून के सामने खड़े होंगे, शायद दूसरी बार, और हारून अपने हाथ यहोवा की ओर उठाकर लेवियों को फिर से यहोवा को हिलाने वाली भेंट के रूप में देगा। फिर लेवियों को निवासस्थान में काम करने के लिए आना चाहिए। यहोवा लोगों और पशुओं के पुरुष पहिलौठे का स्वामी है। यहोवा ने सभी इस्राएलियों के पहिलौठों के बजाय लेवियों को अपने पहिलौठे के रूप में चुना। लेवीय मिलाप वाले तम्बू में हारून और हारून के पुत्रों की सेवा करेंगे। वे हारून और याजकों के लिए दान की तरह भी हैं। लेवीय लोगों के लिए प्रायश्चित करेंगे, या यह सुनिश्चित करेंगे कि लोगों का यहोवा के साथ अच्छा संबंध रहे। लेवीय लोगों के लिए यह प्रायश्चित इसलिए करते हैं ताकि जब लोग पवित्रस्थान या आराधना के पवित्र स्थान पर आएँ, तो उन पर कोई विपत्ति या महामारी न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निभाने वाले लोगों से पूछें, "आप क्या महसूस कर रहे हैं या क्या सोच रहे हैं?" लोग इस तरह से उत्तर दे सकते हैं: "हम बहुत खुश हैं! जब हमने बैलों के सिर पर हाथ रखे और उन्हें बलिदान किया, तो हमारे पाप क्षमा हो गए," और, "हमें सम्मानित और गर्व महसूस होता है। अब हम यहोवा की सेवा कर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लेविय, इस्राएली, मूसा और हारून यहोवा की आज्ञा का पालन करते हैं। लेविय अपने आप को शुद्ध करते हैं, और हारून उन्हें यहोवा को अर्पित करता है।</w:t>
      </w:r>
    </w:p>
    <w:p>
      <w:pPr/>
      <w:r>
        <w:rPr>
          <w:lang w:val="hi_IN" w:bidi="hi_IN"/>
        </w:rPr>
      </w:r>
      <w:r>
        <w:rPr>
          <w:lang w:val="hi_IN" w:bidi="hi_IN"/>
        </w:rPr>
        <w:t>तीसरे दृश्य में, लेविय मिलापवाले तम्बू में याजकों की सेवा करना शुरू करते हैं। हारून और याजक लेवियों द्वारा किए गए सभी कार्यों की निगरानी करते हैं। मूसा इस भाग को यह सारांश देते हुए समाप्त करता है कि हारून और याजकों ने ठीक वही किया जो यहोवा ने उन्हें करने के लिए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निभाने वाले लोगों से पूछें, "आप क्या महसूस कर रहे हैं या क्या सोच रहे हैं?" लोग इस तरह से उत्तर दे सकते हैं: "हम सम्मानित महसूस करते हैं। हम लेविय यहोवा के हैं," और, "हमारे पास एक महत्वपूर्ण काम है। हम यहोवा की सेवा करेंगे ताकि इस्राएलियों पर कोई महामारी न आए।"</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8:5–22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बात की। यहोवा परमेश्वर का वास्तविक नाम है। यहोवा के लिए उसी नाम का उपयोग करें जो आपने पिछले भागों में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w:t>
      </w:r>
      <w:r>
        <w:rPr>
          <w:b/>
          <w:lang w:val="hi_IN" w:bidi="hi_IN"/>
        </w:rPr>
        <w:t>लेवियों</w:t>
      </w:r>
      <w:r>
        <w:rPr>
          <w:lang w:val="hi_IN" w:bidi="hi_IN"/>
        </w:rPr>
        <w:t xml:space="preserve"> को इस्राएल के अन्य गोत्रों से अलग करे और लेवियों को </w:t>
      </w:r>
      <w:r>
        <w:rPr>
          <w:b/>
          <w:lang w:val="hi_IN" w:bidi="hi_IN"/>
        </w:rPr>
        <w:t>मिलापवाले तम्बू</w:t>
      </w:r>
      <w:r>
        <w:rPr>
          <w:lang w:val="hi_IN" w:bidi="hi_IN"/>
        </w:rPr>
        <w:t xml:space="preserve"> के सामने और इस्राएल की पूरी मण्डली या समुदाय के सामने लाए। इस भाग में निवासस्थान के बदले मिलापवाले तम्बू वाक्यांश का उपयोग किया गया है, लेकिन मिलापवाला तम्बू और निवासस्थान एक ही चीज को दर्शाते हैं। लेवियों, </w:t>
      </w:r>
      <w:r>
        <w:rPr>
          <w:b/>
          <w:lang w:val="hi_IN" w:bidi="hi_IN"/>
        </w:rPr>
        <w:t>इस्राएलियों</w:t>
      </w:r>
      <w:r>
        <w:rPr>
          <w:lang w:val="hi_IN" w:bidi="hi_IN"/>
        </w:rPr>
        <w:t xml:space="preserve">, मण्डली और मिलापवाले तम्बू के लिए उन्हीं शब्दों का उपयोग करें जो आपने पिछले भागों में किए हैं, और याद रखें कि </w:t>
      </w:r>
      <w:r>
        <w:rPr>
          <w:b/>
          <w:lang w:val="hi_IN" w:bidi="hi_IN"/>
        </w:rPr>
        <w:t>लेवी</w:t>
      </w:r>
      <w:r>
        <w:rPr>
          <w:lang w:val="hi_IN" w:bidi="hi_IN"/>
        </w:rPr>
        <w:t xml:space="preserve">, </w:t>
      </w:r>
      <w:r>
        <w:rPr>
          <w:b/>
          <w:lang w:val="hi_IN" w:bidi="hi_IN"/>
        </w:rPr>
        <w:t>इस्राएली</w:t>
      </w:r>
      <w:r>
        <w:rPr>
          <w:lang w:val="hi_IN" w:bidi="hi_IN"/>
        </w:rPr>
        <w:t xml:space="preserve"> और </w:t>
      </w:r>
      <w:r>
        <w:rPr>
          <w:lang w:val="hi_IN" w:bidi="hi_IN"/>
        </w:rPr>
        <w:t>निवासस्थान</w:t>
      </w:r>
      <w:r>
        <w:rPr>
          <w:lang w:val="hi_IN" w:bidi="hi_IN"/>
        </w:rPr>
        <w:t xml:space="preserve"> मुख्य शब्दावली में हैं।</w:t>
      </w:r>
    </w:p>
    <w:p>
      <w:pPr/>
      <w:r>
        <w:rPr>
          <w:lang w:val="hi_IN" w:bidi="hi_IN"/>
        </w:rPr>
      </w:r>
      <w:r>
        <w:rPr>
          <w:lang w:val="hi_IN" w:bidi="hi_IN"/>
        </w:rPr>
        <w:t xml:space="preserve">यहोवा मूसा से कहता है कि वह लेवियों को विधिपूर्वक </w:t>
      </w:r>
      <w:r>
        <w:rPr>
          <w:b/>
          <w:lang w:val="hi_IN" w:bidi="hi_IN"/>
        </w:rPr>
        <w:t>शुद्ध</w:t>
      </w:r>
      <w:r>
        <w:rPr>
          <w:lang w:val="hi_IN" w:bidi="hi_IN"/>
        </w:rPr>
        <w:t xml:space="preserve"> करे। शुद्ध होने का अर्थ है यहोवा की सेवा करने और आराधना करने के योग्य होना। शुद्ध के लिए उसी शब्द का उपयोग करें जिसका उपयोग आपने पिछले भागों में किया है, और याद रखें कि </w:t>
      </w:r>
      <w:r>
        <w:rPr>
          <w:lang w:val="hi_IN" w:bidi="hi_IN"/>
        </w:rPr>
        <w:t>शुद्ध/अशुद्ध</w:t>
      </w:r>
      <w:r>
        <w:rPr>
          <w:lang w:val="hi_IN" w:bidi="hi_IN"/>
        </w:rPr>
        <w:t xml:space="preserve"> मुख्य शब्दावली में है।</w:t>
      </w:r>
    </w:p>
    <w:p>
      <w:pPr/>
      <w:r>
        <w:rPr>
          <w:lang w:val="hi_IN" w:bidi="hi_IN"/>
        </w:rPr>
      </w:r>
      <w:r>
        <w:rPr>
          <w:lang w:val="hi_IN" w:bidi="hi_IN"/>
        </w:rPr>
        <w:t xml:space="preserve">यदि आवश्यक हो, तो यहाँ रुकें और समीक्षा करें कि आप </w:t>
      </w:r>
      <w:r>
        <w:rPr>
          <w:b/>
          <w:lang w:val="hi_IN" w:bidi="hi_IN"/>
        </w:rPr>
        <w:t>शुद्ध</w:t>
      </w:r>
      <w:r>
        <w:rPr>
          <w:lang w:val="hi_IN" w:bidi="hi_IN"/>
        </w:rPr>
        <w:t xml:space="preserve"> के लिए किस शब्द का उपयोग करना चाहते हैं। इस ऑडियो को यहाँ रोकें।</w:t>
      </w:r>
    </w:p>
    <w:p>
      <w:pPr/>
      <w:r>
        <w:rPr>
          <w:lang w:val="hi_IN" w:bidi="hi_IN"/>
        </w:rPr>
      </w:r>
      <w:r>
        <w:rPr>
          <w:lang w:val="hi_IN" w:bidi="hi_IN"/>
        </w:rPr>
        <w:t xml:space="preserve">लेवी एक बैल को </w:t>
      </w:r>
      <w:r>
        <w:rPr>
          <w:b/>
          <w:lang w:val="hi_IN" w:bidi="hi_IN"/>
        </w:rPr>
        <w:t>पापबलि या शुद्धिकरण बलि</w:t>
      </w:r>
      <w:r>
        <w:rPr>
          <w:lang w:val="hi_IN" w:bidi="hi_IN"/>
        </w:rPr>
        <w:t xml:space="preserve"> के रूप में और दूसरे बैल को </w:t>
      </w:r>
      <w:r>
        <w:rPr>
          <w:b/>
          <w:lang w:val="hi_IN" w:bidi="hi_IN"/>
        </w:rPr>
        <w:t>होमबलि</w:t>
      </w:r>
      <w:r>
        <w:rPr>
          <w:lang w:val="hi_IN" w:bidi="hi_IN"/>
        </w:rPr>
        <w:t xml:space="preserve"> के रूप में </w:t>
      </w:r>
      <w:r>
        <w:rPr>
          <w:b/>
          <w:lang w:val="hi_IN" w:bidi="hi_IN"/>
        </w:rPr>
        <w:t>अन्नबलि</w:t>
      </w:r>
      <w:r>
        <w:rPr>
          <w:lang w:val="hi_IN" w:bidi="hi_IN"/>
        </w:rPr>
        <w:t xml:space="preserve"> के साथ लेते हैं। पापबलि या शुद्धिकरण बलि, </w:t>
      </w:r>
      <w:r>
        <w:rPr>
          <w:lang w:val="hi_IN" w:bidi="hi_IN"/>
        </w:rPr>
        <w:t>होमबलि</w:t>
      </w:r>
      <w:r>
        <w:rPr>
          <w:lang w:val="hi_IN" w:bidi="hi_IN"/>
        </w:rPr>
        <w:t xml:space="preserve"> और </w:t>
      </w:r>
      <w:r>
        <w:rPr>
          <w:b/>
          <w:lang w:val="hi_IN" w:bidi="hi_IN"/>
        </w:rPr>
        <w:t>अन्नबलि</w:t>
      </w:r>
      <w:r>
        <w:rPr>
          <w:lang w:val="hi_IN" w:bidi="hi_IN"/>
        </w:rPr>
        <w:t xml:space="preserve"> के लिए उन्हीं शब्दों का उपयोग करें जिनका उपयोग आपने पहले किया है। </w:t>
      </w:r>
      <w:r>
        <w:rPr>
          <w:b/>
          <w:lang w:val="hi_IN" w:bidi="hi_IN"/>
        </w:rPr>
        <w:t>पापबलि, या शुद्धिकरण बलि</w:t>
      </w:r>
      <w:r>
        <w:rPr>
          <w:lang w:val="hi_IN" w:bidi="hi_IN"/>
        </w:rPr>
        <w:t xml:space="preserve"> के बारे में अधिक जानकारी के लिए मुख्य शब्दावली को देखें।</w:t>
      </w:r>
    </w:p>
    <w:p>
      <w:pPr/>
      <w:r>
        <w:rPr>
          <w:lang w:val="hi_IN" w:bidi="hi_IN"/>
        </w:rPr>
      </w:r>
      <w:r>
        <w:rPr>
          <w:lang w:val="hi_IN" w:bidi="hi_IN"/>
        </w:rPr>
        <w:t xml:space="preserve">हारून लेवियों को यहोवा को </w:t>
      </w:r>
      <w:r>
        <w:rPr>
          <w:b/>
          <w:lang w:val="hi_IN" w:bidi="hi_IN"/>
        </w:rPr>
        <w:t>हिलाने वाली भेंट</w:t>
      </w:r>
      <w:r>
        <w:rPr>
          <w:lang w:val="hi_IN" w:bidi="hi_IN"/>
        </w:rPr>
        <w:t xml:space="preserve"> के रूप में अर्पित करता है। हारून यहोवा की ओर अपने हाथ उठाता है। हारून लेवियों को यहोवा को हिलाने वाली भेंट के रूप में समर्पित करता है। हिलाने वाली भेंट के लिए उसी शब्द या वाक्यांश का उपयोग करें जिसका उपयोग आपने पहले किया है। </w:t>
      </w:r>
      <w:r>
        <w:rPr>
          <w:b/>
          <w:lang w:val="hi_IN" w:bidi="hi_IN"/>
        </w:rPr>
        <w:t>हिलाने वाली भेंट</w:t>
      </w:r>
      <w:r>
        <w:rPr>
          <w:lang w:val="hi_IN" w:bidi="hi_IN"/>
        </w:rPr>
        <w:t xml:space="preserve"> के बारे में अधिक जानकारी के लिए, मुख्य शब्दावली देखें।</w:t>
      </w:r>
    </w:p>
    <w:p>
      <w:pPr/>
      <w:r>
        <w:rPr>
          <w:lang w:val="hi_IN" w:bidi="hi_IN"/>
        </w:rPr>
      </w:r>
      <w:r>
        <w:rPr>
          <w:lang w:val="hi_IN" w:bidi="hi_IN"/>
        </w:rPr>
        <w:t xml:space="preserve">ये अनुष्ठान लेवियों को </w:t>
      </w:r>
      <w:r>
        <w:rPr>
          <w:b/>
          <w:lang w:val="hi_IN" w:bidi="hi_IN"/>
        </w:rPr>
        <w:t>शुद्ध</w:t>
      </w:r>
      <w:r>
        <w:rPr>
          <w:lang w:val="hi_IN" w:bidi="hi_IN"/>
        </w:rPr>
        <w:t xml:space="preserve"> करेंगे। किसी वस्तु को शुद्ध करने का अर्थ है किसी ऐसी चीज को जो विधि के अनुसार अशुद्ध हो, या यहोवा की सेवा करने के लिए अयोग्य हो, उसे शुद्ध या पवित्र बनाना और यहोवा की सेवा के लिए योग्य बनाना है। इसमें आमतौर पर किसी प्रकार से पानी से धोना शामिल है।</w:t>
      </w:r>
    </w:p>
    <w:p>
      <w:pPr/>
      <w:r>
        <w:rPr>
          <w:lang w:val="hi_IN" w:bidi="hi_IN"/>
        </w:rPr>
      </w:r>
      <w:r>
        <w:rPr>
          <w:lang w:val="hi_IN" w:bidi="hi_IN"/>
        </w:rPr>
        <w:t xml:space="preserve">यहाँ रुकें और समूह में चर्चा करें कि आप </w:t>
      </w:r>
      <w:r>
        <w:rPr>
          <w:b/>
          <w:lang w:val="hi_IN" w:bidi="hi_IN"/>
        </w:rPr>
        <w:t>शुद्ध करना</w:t>
      </w:r>
      <w:r>
        <w:rPr>
          <w:lang w:val="hi_IN" w:bidi="hi_IN"/>
        </w:rPr>
        <w:t xml:space="preserve"> का अनुवाद कैसे करेंगे। </w:t>
      </w:r>
      <w:r>
        <w:rPr>
          <w:b/>
          <w:lang w:val="hi_IN" w:bidi="hi_IN"/>
        </w:rPr>
        <w:t>शुद्ध करने</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लोगों के लिए लेवी प्रायश्चित करेंगे ताकि जब वे पवित्रस्थान में जाएँ, तो इस्राएलियों पर कोई </w:t>
      </w:r>
      <w:r>
        <w:rPr>
          <w:b/>
          <w:lang w:val="hi_IN" w:bidi="hi_IN"/>
        </w:rPr>
        <w:t>महामारी</w:t>
      </w:r>
      <w:r>
        <w:rPr>
          <w:lang w:val="hi_IN" w:bidi="hi_IN"/>
        </w:rPr>
        <w:t xml:space="preserve"> न आए। महामारी का अर्थ चूहों या कीड़ों से फैलने वाली संक्रामक बीमारी या रोग से हो सकता है। इस मामले में पवित्रस्थान का सन्दर्भ निवासस्थान से है। प्रायश्चित, महामारी और पवित्रस्थान के लिए उन्हीं शब्दों का उपयोग करें जिनका उपयोग आपने पिछले भागों में किया है, और याद रखें कि </w:t>
      </w:r>
      <w:r>
        <w:rPr>
          <w:b/>
          <w:lang w:val="hi_IN" w:bidi="hi_IN"/>
        </w:rPr>
        <w:t>प्रायश्चित</w:t>
      </w:r>
      <w:r>
        <w:rPr>
          <w:lang w:val="hi_IN" w:bidi="hi_IN"/>
        </w:rPr>
        <w:t xml:space="preserve"> और </w:t>
      </w:r>
      <w:r>
        <w:rPr>
          <w:b/>
          <w:lang w:val="hi_IN" w:bidi="hi_IN"/>
        </w:rPr>
        <w:t>पवित्रस्थान</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8:23–26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8:23–26 को सुनें और अपने मन में रखें।</w:t>
      </w:r>
    </w:p>
    <w:p>
      <w:pPr/>
      <w:r>
        <w:rPr>
          <w:lang w:val="hi_IN" w:bidi="hi_IN"/>
        </w:rPr>
      </w:r>
      <w:r>
        <w:rPr>
          <w:lang w:val="hi_IN" w:bidi="hi_IN"/>
        </w:rPr>
        <w:t>यदि सम्भव हो, तो गिनती 8:23–26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8:23–26 का ऑडियो संस्करण सबसे आसानी से समझ में आने वाले अनुवाद में सुनें।</w:t>
      </w:r>
    </w:p>
    <w:p>
      <w:pPr/>
      <w:r>
        <w:rPr>
          <w:lang w:val="hi_IN" w:bidi="hi_IN"/>
        </w:rPr>
      </w:r>
      <w:r>
        <w:rPr>
          <w:lang w:val="hi_IN" w:bidi="hi_IN"/>
        </w:rPr>
        <w:t>पिछले भाग में, यहोवा ने मूसा को लेवियों को यहोवा की सेवा करने के लिए अलग करने की आज्ञा दी। लेवीय हारून और हारून के पुत्रों की मदद करेंगे और वे सब कुछ करेंगे जिसकी यहोवा उन्हें आज्ञा देगा। इस भाग में, यहोवा मूसा से कहता है कि लेवियों की उम्र 25 वर्ष की होने पर वे मिलापवाले तम्बू में अपनी सेवा शुरू करेंगे। इससे पहले, यहोवा ने कहा था कि जिन लेवियों ने निवासस्थान को एक स्थान से दूसरे स्थान पर ले जाने में मदद की थी, उनकी उम्र 30 से 50 साल के बीच होनी चाहिए। शायद अलग-अलग समय में लेवियों की संख्या कम या ज्यादा होने पर यह नियम बदल गया हो। या शायद 25 से 30 साल के युवा पुरुष वृद्ध पुरुषों से काम करना सीखेंगे, जैसे विद्यार्थी कोई नया काम सीखते हैं।</w:t>
      </w:r>
    </w:p>
    <w:p>
      <w:pPr/>
      <w:r>
        <w:rPr>
          <w:lang w:val="hi_IN" w:bidi="hi_IN"/>
        </w:rPr>
      </w:r>
      <w:r>
        <w:rPr>
          <w:lang w:val="hi_IN" w:bidi="hi_IN"/>
        </w:rPr>
        <w:t>यहाँ रुकें और समूह में इस प्रश्न पर चर्चा करें: आपकी संस्कृति में, आत्मिक या धार्मिक कर्तव्यों को करने वाले लोगों के लिए उम्र की योग्यताएँ क्या हैं? इस ऑडियो को यहाँ रोकें।</w:t>
      </w:r>
    </w:p>
    <w:p>
      <w:pPr/>
      <w:r>
        <w:rPr>
          <w:lang w:val="hi_IN" w:bidi="hi_IN"/>
        </w:rPr>
      </w:r>
      <w:r>
        <w:rPr>
          <w:lang w:val="hi_IN" w:bidi="hi_IN"/>
        </w:rPr>
        <w:t>एक लेवीय 50 साल का होने पर वह अपनी सेवा समाप्त कर देगा। एक लेवीय 50 साल का होने पर वह अपनी सेवा समाप्त कर देगा। इसका अर्थ है कि वृद्ध लेवी अब भारी शारीरिक काम नहीं करेंगे, लेकिन वे अपने भाइयों या साथी लेवियों की उनके कर्तव्यों में मदद करेंगे।</w:t>
      </w:r>
    </w:p>
    <w:p>
      <w:pPr/>
      <w:r>
        <w:rPr>
          <w:lang w:val="hi_IN" w:bidi="hi_IN"/>
        </w:rPr>
      </w:r>
      <w:r>
        <w:rPr>
          <w:lang w:val="hi_IN" w:bidi="hi_IN"/>
        </w:rPr>
        <w:t>यहाँ रुकें और समूह में इस प्रश्न पर चर्चा करें: शारीरिक काम करना बंद करने के बाद लोग आमतौर पर किस तरह के काम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8:23–26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उन लेवियों को आज्ञा देता है जो 25 साल और उससे अधिक उम्र के हैं। वे मिलापवाले तम्बू में सेवा करेंगे।</w:t>
      </w:r>
    </w:p>
    <w:p>
      <w:pPr/>
      <w:r>
        <w:rPr>
          <w:lang w:val="hi_IN" w:bidi="hi_IN"/>
        </w:rPr>
      </w:r>
      <w:r>
        <w:rPr>
          <w:b/>
          <w:lang w:val="hi_IN" w:bidi="hi_IN"/>
        </w:rPr>
        <w:t>दूसरे दृश्य में:</w:t>
      </w:r>
      <w:r>
        <w:rPr>
          <w:lang w:val="hi_IN" w:bidi="hi_IN"/>
        </w:rPr>
        <w:t xml:space="preserve"> यहोवा उन लेवियों को भी आज्ञा देता है जो 50 साल या उससे अधिक उम्र के हैं। वे मिलापवाले तम्बू में अपने कर्तव्यों से मुक्त हो जाएँगे।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वे लेविय जो 25 वर्ष की आयु से लेकर 50 वर्ष तक की आयु के हैं</w:t>
      </w:r>
    </w:p>
    <w:p>
      <w:pPr>
        <w:pStyle w:val="ListBullet"/>
        <w:spacing w:line="240" w:lineRule="auto"/>
        <w:ind w:left="720"/>
      </w:pPr>
      <w:r>
        <w:rPr>
          <w:lang w:val="hi_IN" w:bidi="hi_IN"/>
        </w:rPr>
      </w:r>
      <w:r>
        <w:rPr>
          <w:lang w:val="hi_IN" w:bidi="hi_IN"/>
        </w:rPr>
        <w:t>वे लेविय जो 50 साल और उससे अधिक उम्र 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मूसा को उन लेवियों के बारे में निर्देश देता है जो मिलापवाले तम्बू में काम करेंगे। जो लेविय 25 साल और उससे अधिक उम्र के हैं, वे मिलापवाले तम्बू में काम करेंगे। इस प्रकार के काम में द्वारपाल और कारीगरों के रूप में याजकों की सहायता करना, और जब इस्राएली यात्रा करते हैं, तो मिलापवाले तंबू को लगाना या हटाना शामिल है।</w:t>
      </w:r>
    </w:p>
    <w:p>
      <w:pPr/>
      <w:r>
        <w:rPr>
          <w:lang w:val="hi_IN" w:bidi="hi_IN"/>
        </w:rPr>
      </w:r>
      <w:r>
        <w:rPr>
          <w:lang w:val="hi_IN" w:bidi="hi_IN"/>
        </w:rPr>
        <w:t>दूसरे दृश्य में, यहोवा वर्णन करता है कि 50 साल और उससे अधिक उम्र के लेवियों को क्या करना है। इन लेवियों को मिलापवाले तम्बू में अपना शारीरिक काम करना बंद करना है, लेकिन उन्हें पहरेदार के रूप में काम करना है और अपने भाइयों या साथी लेवियों की उनके कर्तव्यों को निभाने में सहायता करनी है। यह एक अलग प्रकार का काम था जिसमें शारीरिक श्रम शामिल नहीं था।</w:t>
      </w:r>
    </w:p>
    <w:p>
      <w:pPr/>
      <w:r>
        <w:rPr>
          <w:lang w:val="hi_IN" w:bidi="hi_IN"/>
        </w:rPr>
      </w:r>
      <w:r>
        <w:rPr>
          <w:lang w:val="hi_IN" w:bidi="hi_IN"/>
        </w:rPr>
        <w:t>यहाँ रुकें और समूह के रूप में चर्चा करें: आप दो अलग-अलग प्रकार के काम के बारे में कैसे बात करेंगे? एक प्रकार के काम में शारीरिक श्रम शामिल है, और दूसरे प्रकार का काम कारीगरों की सहायता करने जैसा है। याद रखें कि आपने पहले ही शारीरिक काम के लिए प्रयुक्त शब्द पर चर्चा कर ली है, जब आपने इस्राएलियों के एक स्थान से दूसरे स्थान पर जाने के दौरान मरारियों और गेर्शोनियों द्वारा निवासस्थान के हिस्सों को ले जाने के बारे में अनुवाद किया था। इस ऑडियो को यहाँ रोकें।</w:t>
      </w:r>
    </w:p>
    <w:p>
      <w:pPr/>
      <w:r>
        <w:rPr>
          <w:lang w:val="hi_IN" w:bidi="hi_IN"/>
        </w:rPr>
      </w:r>
      <w:r>
        <w:rPr>
          <w:lang w:val="hi_IN" w:bidi="hi_IN"/>
        </w:rPr>
        <w:t>यहोवा मूसा को दिए गए अपने निर्देशों को एक सारांश कथन के साथ समाप्त करता है: इस प्रकार से तुझे लेवियों के कर्तव्यों या जिम्मेदारियों को सौंपना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8:23–26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वे लेवीय जो 25 वर्ष की आयु से लेकर 50 वर्ष तक की आयु के हैं।</w:t>
      </w:r>
    </w:p>
    <w:p>
      <w:pPr>
        <w:pStyle w:val="ListBullet"/>
        <w:spacing w:line="240" w:lineRule="auto"/>
        <w:ind w:left="720"/>
      </w:pPr>
      <w:r>
        <w:rPr>
          <w:lang w:val="hi_IN" w:bidi="hi_IN"/>
        </w:rPr>
      </w:r>
      <w:r>
        <w:rPr>
          <w:lang w:val="hi_IN" w:bidi="hi_IN"/>
        </w:rPr>
        <w:t>वे लेवीय जो 50 साल और उससे अधिक उम्र 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लेवियों के दो समूहों के बारे में उनकी उम्र के अनुसार बात करता है। जो लेवीय 25 साल और उससे अधिक उम्र के हैं, वे मिलापवाले तम्बू में काम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 उम्र के लेवियों की भूमिका निभाने वाले लोगों से पूछें, "आप क्या महसूस कर रहे हैं या क्या सोच रहे हैं?" लोग इस तरह उत्तर दे सकते हैं: "हम मजबूत हैं और मिलापवाले तम्बू में काम करने में सक्षम हैं," या, "हम वह सब कुछ करेंगे जो यहोवा हमें करने के लिए कहता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उन लेवियों को भी एक संदेश भेजता है जो 50 साल और उससे अधिक उम्र के हैं। ये लेवीय मिलापवाले तम्बू में अपना काम रोक देंगे। वे पहरेदारों के रूप में सेवा करेंगे और अपने साथी लेवियों की मदद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50 वर्ष और उससे अधिक उम्र के लेवियों की भूमिका निभाने वाले लोगों से पूछें, "आप क्या महसूस कर रहे हैं या क्या सोच रहे हैं?" लोग इस तरह उत्तर दे सकते हैं: "हम थक गए हैं, और अब हम पहले जैसे मजबूत नहीं रहे। यह अच्छा है कि हम मिलापवाले तम्बू की सेवाओं से मुक्त हो सकते हैं," या, "यदि हमारे साथी लेवियों को हमारी सहायता की आवश्यकता होगी, तो हम उनकी मदद करेंगे।"</w:t>
      </w:r>
      <w:r>
        <w:rPr>
          <w:lang w:val="hi_IN" w:bidi="hi_IN"/>
        </w:rPr>
      </w:r>
    </w:p>
    <w:p>
      <w:pPr>
        <w:pStyle w:val="Heading3"/>
      </w:pPr>
      <w:r>
        <w:rPr>
          <w:lang w:val="hi_IN" w:bidi="hi_IN"/>
        </w:rPr>
        <w:t>आवश्यक जानकारी</w:t>
      </w:r>
    </w:p>
    <w:p>
      <w:pPr/>
      <w:r>
        <w:rPr>
          <w:lang w:val="hi_IN" w:bidi="hi_IN"/>
        </w:rPr>
      </w:r>
      <w:r>
        <w:rPr>
          <w:lang w:val="hi_IN" w:bidi="hi_IN"/>
        </w:rPr>
        <w:t>गिनती 8:23–26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परमेश्वर का वास्तविक नाम है। यहोवा के लिए उसी नाम का उपयोग करें जिसका उपयोग आपने पहले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ने उन </w:t>
      </w:r>
      <w:r>
        <w:rPr>
          <w:b/>
          <w:lang w:val="hi_IN" w:bidi="hi_IN"/>
        </w:rPr>
        <w:t>लेवियों</w:t>
      </w:r>
      <w:r>
        <w:rPr>
          <w:lang w:val="hi_IN" w:bidi="hi_IN"/>
        </w:rPr>
        <w:t xml:space="preserve"> के लिए निर्देश दिए जो </w:t>
      </w:r>
      <w:r>
        <w:rPr>
          <w:b/>
          <w:lang w:val="hi_IN" w:bidi="hi_IN"/>
        </w:rPr>
        <w:t>मिलापवाले तम्बू</w:t>
      </w:r>
      <w:r>
        <w:rPr>
          <w:lang w:val="hi_IN" w:bidi="hi_IN"/>
        </w:rPr>
        <w:t xml:space="preserve"> में काम करते थे। लेविय लोग लेवी के गोत्र से थे। यहोवा ने लेवियों को मिलापवाले तम्बू में हारून और याजकों की सहायता करने के लिए चुना, जो निवासस्थान को दर्शाता है। लेविय और मिलापवाले तम्बू के लिए उन्हीं शब्दों का उपयोग करें जिनका उपयोग आपने पहले किया है। </w:t>
      </w:r>
      <w:r>
        <w:rPr>
          <w:b/>
          <w:lang w:val="hi_IN" w:bidi="hi_IN"/>
        </w:rPr>
        <w:t>लेवियों</w:t>
      </w:r>
      <w:r>
        <w:rPr>
          <w:lang w:val="hi_IN" w:bidi="hi_IN"/>
        </w:rPr>
        <w:t xml:space="preserve"> और </w:t>
      </w:r>
      <w:r>
        <w:rPr>
          <w:lang w:val="hi_IN" w:bidi="hi_IN"/>
        </w:rPr>
        <w:t>निवासस्थान</w:t>
      </w:r>
      <w:r>
        <w:rPr>
          <w:lang w:val="hi_IN" w:bidi="hi_IN"/>
        </w:rPr>
        <w:t xml:space="preserve"> के बारे में अधिक जानकारी के लिए, मुख्य शब्दावली को देखें।</w:t>
      </w:r>
    </w:p>
    <w:p>
      <w:pPr/>
      <w:r>
        <w:rPr>
          <w:lang w:val="hi_IN" w:bidi="hi_IN"/>
        </w:rPr>
      </w:r>
      <w:r>
        <w:rPr>
          <w:lang w:val="hi_IN" w:bidi="hi_IN"/>
        </w:rPr>
        <w:t xml:space="preserve">50 साल से अधिक उम्र के लेवियों को </w:t>
      </w:r>
      <w:r>
        <w:rPr>
          <w:b/>
          <w:lang w:val="hi_IN" w:bidi="hi_IN"/>
        </w:rPr>
        <w:t>कठिन शारीरिक परिश्रम</w:t>
      </w:r>
      <w:r>
        <w:rPr>
          <w:lang w:val="hi_IN" w:bidi="hi_IN"/>
        </w:rPr>
        <w:t xml:space="preserve"> करना बंद कर देना था और अपने भाइयों की मदद करनी थी। भाई शब्द का उपयोग उन लोगों के बारे में बात करने का एक अन्य तरीका था जो एक ही समुदाय का हिस्सा थे, जैसे साथी लेवी। लेवियों के कठिन शारीरिक परिश्रम के लिए उन्हीं शब्दों का उपयोग करें जिनका उपयोग आपने गिनती की पुस्तक के पिछले भागों में किया है।</w:t>
      </w:r>
    </w:p>
    <w:p>
      <w:pPr/>
      <w:r>
        <w:rPr>
          <w:lang w:val="hi_IN" w:bidi="hi_IN"/>
        </w:rPr>
      </w:r>
      <w:r>
        <w:rPr>
          <w:lang w:val="hi_IN" w:bidi="hi_IN"/>
        </w:rPr>
        <w:t>यहाँ रुकें और समूह में चर्चा करें कि आप बड़ी उम्र के उन लेवियों के बारे में कैसे बात करेंगे जो मिलापवाले तम्बू में अपने भाइयों, या साथी लेवियों की मदद करते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9:1–14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9:1–14 को सुनें और अपने मन में रखें।</w:t>
      </w:r>
    </w:p>
    <w:p>
      <w:pPr/>
      <w:r>
        <w:rPr>
          <w:lang w:val="hi_IN" w:bidi="hi_IN"/>
        </w:rPr>
      </w:r>
      <w:r>
        <w:rPr>
          <w:lang w:val="hi_IN" w:bidi="hi_IN"/>
        </w:rPr>
        <w:t>यदि सम्भव हो, तो गिनती 9:1–14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9:1–14 का ऑडियो संस्करण सबसे आसानी से समझ में आने वाले अनुवाद में सुनें।</w:t>
      </w:r>
    </w:p>
    <w:p>
      <w:pPr/>
      <w:r>
        <w:rPr>
          <w:lang w:val="hi_IN" w:bidi="hi_IN"/>
        </w:rPr>
      </w:r>
      <w:r>
        <w:rPr>
          <w:lang w:val="hi_IN" w:bidi="hi_IN"/>
        </w:rPr>
        <w:t>यह भाग हमें फसह के पर्व का विवरण बताता है जिसे इस्राएली हर साल मनाते हैं। जब इस्राएली सीनै के जंगल में हैं तो यहोवा दूसरे वर्ष की शुरुआत में मूसा से बात करता है। इस्राएलियों के मिस्र से निकलने के बाद यह दूसरी बार होगा जब वे फसह का पर्व मनाएँगे। यहोवा इस्राएलियों को आज्ञा देता है कि वे पहले महीने के चौदहवें दिन फसह का पर्व मनाएँ। यह जश्न संध्या के समय मनाना चाहिए, जो सूर्य डूबने के बाद का समय है। इस्राएलियों को फसह का पर्व उसके नियमों और विधियों के अनुसार मनाना है। मूसा और इस्राएली यहोवा की आज्ञा मानते हैं। वे यहोवा द्वारा बताए गए तरीके से फसह का पर्व मनाते हैं।</w:t>
      </w:r>
    </w:p>
    <w:p>
      <w:pPr/>
      <w:r>
        <w:rPr>
          <w:lang w:val="hi_IN" w:bidi="hi_IN"/>
        </w:rPr>
      </w:r>
      <w:r>
        <w:rPr>
          <w:lang w:val="hi_IN" w:bidi="hi_IN"/>
        </w:rPr>
        <w:t>यहाँ रुकें और समूह में इस प्रश्न पर चर्चा करें: आपकी संस्कृति में, वर्ष का सबसे महत्वपूर्ण दिन कौनसा है? आप इसे किस दिन और किस समय मनाते हैं? इस ऑडियो को यहाँ रोकें।</w:t>
      </w:r>
    </w:p>
    <w:p>
      <w:pPr/>
      <w:r>
        <w:rPr>
          <w:lang w:val="hi_IN" w:bidi="hi_IN"/>
        </w:rPr>
      </w:r>
      <w:r>
        <w:rPr>
          <w:lang w:val="hi_IN" w:bidi="hi_IN"/>
        </w:rPr>
        <w:t>इस भाग में कहा गया है कि कुछ पुरुष ऐसे थे जो किसी मृत व्यक्ति के शव को छूने के कारण अशुद्ध हो गए थे। प्राचीन इस्राएल की संस्कृति में, जब लोग किसी मृत शरीर को छूते थे, तो वे अशुद्ध हो जाते थे, या परमेश्वर की सेवा के लिए अयोग्य हो जाते थे। जो लोग किसी भी कारण से अशुद्ध हो जाते थे, उन्हें अपने धार्मिक अनुष्ठानों में भाग लेने की अनुमति नहीं थी। क्योंकि इन लोगों ने मृत शरीर को छुआ और अशुद्ध हो गए, इसलिए उन्हें चिंता थी कि उन्हें फसह के पर्व में शामिल होने की अनुमति नहीं दी जाएगी।</w:t>
      </w:r>
    </w:p>
    <w:p>
      <w:pPr/>
      <w:r>
        <w:rPr>
          <w:lang w:val="hi_IN" w:bidi="hi_IN"/>
        </w:rPr>
      </w:r>
      <w:r>
        <w:rPr>
          <w:lang w:val="hi_IN" w:bidi="hi_IN"/>
        </w:rPr>
        <w:t>यहाँ रुकें और समूह में इस प्रश्न पर चर्चा करें: आपकी संस्कृति में ऐसे कौन से विश्वास और परंपराएँ हैं जिनसे लोगों को पर्व या धार्मिक गतिविधियों में शामिल होने की अनुमति नहीं दी जाती क्योंकि उन्हें शुद्ध या पवित्र नहीं माना जाता? इस ऑडियो को यहाँ रोकें।</w:t>
      </w:r>
    </w:p>
    <w:p>
      <w:pPr/>
      <w:r>
        <w:rPr>
          <w:lang w:val="hi_IN" w:bidi="hi_IN"/>
        </w:rPr>
      </w:r>
      <w:r>
        <w:rPr>
          <w:lang w:val="hi_IN" w:bidi="hi_IN"/>
        </w:rPr>
        <w:t>इस भाग में कहा गया है कि ये लोग मूसा और हारून के पास गए और मूसा और हारून को अपनी स्थिति के बारे में बताया। उन लोगों ने मूसा से पूछा कि क्या उन्हें उसी दिन यहोवा को अपनी भेंट चढ़ाने की अनुमति मिलेगी जबस दिन फसह का पर्व मनाया जाना था। मूसा ने उन लोगों से कहा कि वह यहोवा से पूछेगा कि उन्हें क्या करना चाहिए। यह संभव है कि मूसा यह जानने के लिए मिलाप के तंबू में गया हो कि यहोवा क्या कहेगा।</w:t>
      </w:r>
    </w:p>
    <w:p>
      <w:pPr/>
      <w:r>
        <w:rPr>
          <w:lang w:val="hi_IN" w:bidi="hi_IN"/>
        </w:rPr>
      </w:r>
      <w:r>
        <w:rPr>
          <w:lang w:val="hi_IN" w:bidi="hi_IN"/>
        </w:rPr>
        <w:t>यहोवा ने मूसा के द्वारा इस्राएल के लोगों से कहा कि जो लोग किसी मृत व्यक्ति के शव को छूते हैं, या जो लोग पर्व के दौरान लंबी यात्रा पर हैं, उन्हें फसह के पर्व में भाग लेने की अनुमति दी जाएगी। ये लोग दूसरे महीने के चौदहवें दिन संध्या के समय, या सूरज डूबने के ठीक बाद फसह का पर्व मनाएँगे। जो इस्राएली पहले महीने में फसह का पर्व नहीं मना पाते थे, वे दूसरे महीने में भी इसे मना सकते हैं। वे बिना खमीर की रोटी और कड़वे साग-पात खाकर फसह का पर्व मनाएँगे। फसह का पर्व मनाने वाले लोगों को फसह के मेमने की हड्डियाँ नहीं तोड़नी चाहिए या न ही मेमने के किसी भी हिस्से को सुबह तक छोड़ना चाहिए। लोग सभी उचित नियमों और विधियों के अनुसार ही फसह का पर्व मनाएँगे।</w:t>
      </w:r>
    </w:p>
    <w:p>
      <w:pPr/>
      <w:r>
        <w:rPr>
          <w:lang w:val="hi_IN" w:bidi="hi_IN"/>
        </w:rPr>
      </w:r>
      <w:r>
        <w:rPr>
          <w:lang w:val="hi_IN" w:bidi="hi_IN"/>
        </w:rPr>
        <w:t xml:space="preserve">यहाँ रुकें और एक </w:t>
      </w:r>
      <w:r>
        <w:rPr>
          <w:lang w:val="hi_IN" w:bidi="hi_IN"/>
        </w:rPr>
        <w:t>मेमना</w:t>
      </w:r>
      <w:r>
        <w:rPr>
          <w:lang w:val="hi_IN" w:bidi="hi_IN"/>
        </w:rPr>
        <w:t xml:space="preserve">, </w:t>
      </w:r>
      <w:r>
        <w:rPr>
          <w:lang w:val="hi_IN" w:bidi="hi_IN"/>
        </w:rPr>
        <w:t>कड़वा साग-पात</w:t>
      </w:r>
      <w:r>
        <w:rPr>
          <w:lang w:val="hi_IN" w:bidi="hi_IN"/>
        </w:rPr>
        <w:t xml:space="preserve">, और </w:t>
      </w:r>
      <w:r>
        <w:rPr>
          <w:lang w:val="hi_IN" w:bidi="hi_IN"/>
        </w:rPr>
        <w:t>अखमीरी रोटी</w:t>
      </w:r>
      <w:r>
        <w:rPr>
          <w:lang w:val="hi_IN" w:bidi="hi_IN"/>
        </w:rPr>
        <w:t xml:space="preserve"> की तस्वीरें देखें। इस ऑडियो को यहाँ रोकें।</w:t>
      </w:r>
    </w:p>
    <w:p>
      <w:pPr/>
      <w:r>
        <w:rPr>
          <w:lang w:val="hi_IN" w:bidi="hi_IN"/>
        </w:rPr>
      </w:r>
      <w:r>
        <w:rPr>
          <w:lang w:val="hi_IN" w:bidi="hi_IN"/>
        </w:rPr>
        <w:t>लेकिन यहोवा के पास उन लोगों के लिए भी एक संदेश है जो शुद्ध हैं, या पवित्र हैं और यहोवा की आराधना करने के योग्य हैं, और जो लंबी यात्रा पर नहीं हैं। यदि वे लोग फसह का पर्व नहीं मनाते हैं, तो उन्हें इस्राएल के समुदाय से नष्ट कर दिया जाना चाहिए या उन्हें निकाल दिया जाना चाहिए।</w:t>
      </w:r>
    </w:p>
    <w:p>
      <w:pPr/>
      <w:r>
        <w:rPr>
          <w:lang w:val="hi_IN" w:bidi="hi_IN"/>
        </w:rPr>
      </w:r>
      <w:r>
        <w:rPr>
          <w:lang w:val="hi_IN" w:bidi="hi_IN"/>
        </w:rPr>
        <w:t>यहाँ रुकें और समूह में इस प्रश्न पर चर्चा करें: आपकी संस्कृति में, किसी ऐसे व्यक्ति के बारे में सोचें जिसे समुदाय के नियमों के विरुद्ध कुछ करने के कारण समुदाय से निकाल दिया गया था। उसे क्यों निकाला गया था? इस ऑडियो को यहाँ रोकें।</w:t>
      </w:r>
    </w:p>
    <w:p>
      <w:pPr/>
      <w:r>
        <w:rPr>
          <w:lang w:val="hi_IN" w:bidi="hi_IN"/>
        </w:rPr>
      </w:r>
      <w:r>
        <w:rPr>
          <w:lang w:val="hi_IN" w:bidi="hi_IN"/>
        </w:rPr>
        <w:t>यहोवा यह भी कहता है कि यदि विदेशी चाहें तो इस्राएलियों को उन्हें फसह के पर्व में भाग लेने की अनुमति देनी चाहिए। इन विदेशियों को भी फसह के उन्हीं नियमों का पालन करना होगा जिनका पालन इस्राएली करते हैं।</w:t>
      </w:r>
    </w:p>
    <w:p>
      <w:pPr/>
      <w:r>
        <w:rPr>
          <w:lang w:val="hi_IN" w:bidi="hi_IN"/>
        </w:rPr>
      </w:r>
      <w:r>
        <w:rPr>
          <w:lang w:val="hi_IN" w:bidi="hi_IN"/>
        </w:rPr>
        <w:t>यहाँ रुकें और समूह में इस प्रश्न पर चर्चा करें: आपकी संस्कृति में, आप किन उत्सवों और पर्वों में अजनबियों या दूसरे देशों के मेहमानों को भाग लेने की अनुमति देते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9:1–14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बात करता है कि जब इस्राएली जंगल में हों तब इस्राएलियों को फसह का पर्व कैसे मनाना चाहिए।</w:t>
      </w:r>
    </w:p>
    <w:p>
      <w:pPr/>
      <w:r>
        <w:rPr>
          <w:lang w:val="hi_IN" w:bidi="hi_IN"/>
        </w:rPr>
      </w:r>
      <w:r>
        <w:rPr>
          <w:b/>
          <w:lang w:val="hi_IN" w:bidi="hi_IN"/>
        </w:rPr>
        <w:t>दूसरे दृश्य में:</w:t>
      </w:r>
      <w:r>
        <w:rPr>
          <w:lang w:val="hi_IN" w:bidi="hi_IN"/>
        </w:rPr>
        <w:t xml:space="preserve"> कुछ पुरुष मूसा के पास आते हैं और उससे पूछते हैं, कि क्या उन्हें फसह का पर्व मनाने की अनुमति दी जाएगी, भले ही वे किसी मृत व्यक्ति के शरीर को छूने से अशुद्ध हो गए हों।</w:t>
      </w:r>
    </w:p>
    <w:p>
      <w:pPr/>
      <w:r>
        <w:rPr>
          <w:lang w:val="hi_IN" w:bidi="hi_IN"/>
        </w:rPr>
      </w:r>
      <w:r>
        <w:rPr>
          <w:b/>
          <w:lang w:val="hi_IN" w:bidi="hi_IN"/>
        </w:rPr>
        <w:t>तीसरे दृश्य में:</w:t>
      </w:r>
      <w:r>
        <w:rPr>
          <w:lang w:val="hi_IN" w:bidi="hi_IN"/>
        </w:rPr>
        <w:t xml:space="preserve"> इस प्रश्न के उत्तर में, यहोवा मूसा को उन लोगों के बारे में निर्देश देता है जो फसह का पर्व मनाना चाहते हैं। यहोवा यह भी चेतावनी देता है कि जो इस्राएली विधिपूर्वक शुद्ध हैं, लेकिन फसह का पर्व मनाने से इनकार करते हैं, उन्हें समुदाय से निकाल दिया जाएगा।</w:t>
      </w:r>
    </w:p>
    <w:p>
      <w:pPr/>
      <w:r>
        <w:rPr>
          <w:lang w:val="hi_IN" w:bidi="hi_IN"/>
        </w:rPr>
      </w:r>
      <w:r>
        <w:rPr>
          <w:b/>
          <w:lang w:val="hi_IN" w:bidi="hi_IN"/>
        </w:rPr>
        <w:t>चौथे दृश्य में:</w:t>
      </w:r>
      <w:r>
        <w:rPr>
          <w:lang w:val="hi_IN" w:bidi="hi_IN"/>
        </w:rPr>
        <w:t xml:space="preserve"> यहोवा उन विदेशियों के लिए भी निर्देश देता है जो फसह में इस्राएलियों के साथ शामिल होना चाहते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 पुरुष जिन्होंने एक मृत शरीर को छुआ</w:t>
      </w:r>
    </w:p>
    <w:p>
      <w:pPr>
        <w:pStyle w:val="ListBullet"/>
        <w:spacing w:line="240" w:lineRule="auto"/>
        <w:ind w:left="720"/>
      </w:pPr>
      <w:r>
        <w:rPr>
          <w:lang w:val="hi_IN" w:bidi="hi_IN"/>
        </w:rPr>
      </w:r>
      <w:r>
        <w:rPr>
          <w:lang w:val="hi_IN" w:bidi="hi_IN"/>
        </w:rPr>
        <w:t>विदेशी जो फसह में भाग लेना चाहते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इस्राएली मिस्र से निकलने के बाद अपने दूसरे वर्ष की शुरुआत में सीनै के जंगल में हैं। यहोवा मूसा को निर्देश देता है कि इस्राएलियों को फसह का पर्व कैसे मनाना चाहिए। यहोवा उन्हें उस महीने, दिन और दिन के समय की याद दिलाता है जब उन्हें उत्सव मनाना चाहिए। आपको याद होगा कि इस्राएली अपने वर्ष के पहले महीने में फसह का पर्व मनाते थे, जो हमारे लिए मार्च के मध्य से अप्रैल के मध्य तक होता है।</w:t>
      </w:r>
    </w:p>
    <w:p>
      <w:pPr/>
      <w:r>
        <w:rPr>
          <w:lang w:val="hi_IN" w:bidi="hi_IN"/>
        </w:rPr>
      </w:r>
      <w:r>
        <w:rPr>
          <w:lang w:val="hi_IN" w:bidi="hi_IN"/>
        </w:rPr>
        <w:t>यहाँ रुकें और अपने अनुवाद दल से चर्चा करें: आपकी संस्कृति में, आप वर्ष के उस समय, या तारीख के बारे में कैसे बात करते हैं, जब हर साल विशेष कार्यक्रम होते हैं? इस ऑडियो को यहाँ रोकें।</w:t>
      </w:r>
    </w:p>
    <w:p>
      <w:pPr/>
      <w:r>
        <w:rPr>
          <w:lang w:val="hi_IN" w:bidi="hi_IN"/>
        </w:rPr>
      </w:r>
      <w:r>
        <w:rPr>
          <w:lang w:val="hi_IN" w:bidi="hi_IN"/>
        </w:rPr>
        <w:t>दूसरे दृश्य में, कुछ लोग किसी मृत व्यक्ति के शरीर को छूने से अशुद्ध हो जाते हैं। ये लोग मूसा और हारून के पास आते हैं और पूछते हैं, “इस विशेष दिन पर हम अन्य इस्राएलियों की तरह यहोवा को अपनी भेंट क्यों न चढ़ाएँ?” वे मूसा से पूछ रहे हैं कि उन्हें क्या करना चाहिए, क्योंकि भले ही वे अशुद्ध हो गए हैं, फिर भी वे फसह का पर्व मनाना चाहते हैं। मूसा उन पुरुषों से कहता है कि मूसा इस मामले के बारे में यहोवा से पूछेगा।</w:t>
      </w:r>
    </w:p>
    <w:p>
      <w:pPr/>
      <w:r>
        <w:rPr>
          <w:lang w:val="hi_IN" w:bidi="hi_IN"/>
        </w:rPr>
      </w:r>
      <w:r>
        <w:rPr>
          <w:lang w:val="hi_IN" w:bidi="hi_IN"/>
        </w:rPr>
        <w:t>तीसरे दृश्य में, मूसा यहोवा से पूछता है कि क्या करना है, शायद मिलापवाले तम्बू में। यहोवा कहता है कि जो लोग अशुद्ध हो गए हैं, या जो एक लंबी यात्रा पर हैं, उन्हें वह दूसरे महीने के चौदहवें दिन फसह को मनाने की अनुमति देगा। इससे लोगों को विधि के अनुसार शुद्ध होने या यहोवा की फिर से आराधना करने के लिए पर्याप्त समय मिल जाता है। फिर यहोवा फसह के बारे में कुछ नियमों को फिर से दोहराता है ताकि मूसा को याद दिलाया जा सके कि इन लोगों को अभी भी फसह के सभी नियमों का पालन करना होगा, भले ही वे एक महीने बाद इसे मना रहे हों। यहोवा ने उल्लेख किया है कि उन्हें कड़वा साग-पात और अखमीरी रोटी खानी है। मूल भाषा में, यहोवा फसह के मेमने का उल्लेख नहीं करता है, लेकिन हम जानते हैं कि जब यहोवा कहता है कि उसकी कोई भी हड्डी न तोड़ो, तो वह मेमने के बारे में ही बात कर रहा होता है। आपको यह स्पष्ट करना पड़ सकता है कि यहोवा कह रहा है कि मेमना, साग-पात और रोटी को एक साथ खाएँ, और उसमें से कुछ भी सुबह तक न छोड़ा जाए, और मेमने की हड्डियाँ न तोड़ें।</w:t>
      </w:r>
    </w:p>
    <w:p>
      <w:pPr/>
      <w:r>
        <w:rPr>
          <w:lang w:val="hi_IN" w:bidi="hi_IN"/>
        </w:rPr>
      </w:r>
      <w:r>
        <w:rPr>
          <w:lang w:val="hi_IN" w:bidi="hi_IN"/>
        </w:rPr>
        <w:t>यहोवा के पास उन लोगों के लिए भी एक संदेश है जो शुद्ध हैं, लेकिन फसह का पर्व मनाने से इनकार करते हैं। यदि ये लोग फसह के पर्व पर यहोवा को अपना बलिदान चढ़ाने में असफल रहेंगे, तो इन लोगों को इस्राएल के समुदाय से नष्ट कर दिया जाएगा या उन्हें बाहर कर दिया जाएगा। उन्हें अब यहोवा के लोगों का हिस्सा नहीं माना जाएगा। वे अपने पापों का बोझ उठाएँगे, जिसका अर्थ है कि उन्हें अपने पापों के लिए दंड भुगतना होगा।</w:t>
      </w:r>
    </w:p>
    <w:p>
      <w:pPr/>
      <w:r>
        <w:rPr>
          <w:lang w:val="hi_IN" w:bidi="hi_IN"/>
        </w:rPr>
      </w:r>
      <w:r>
        <w:rPr>
          <w:lang w:val="hi_IN" w:bidi="hi_IN"/>
        </w:rPr>
        <w:t>चौथे दृश्य में, यहोवा उन विदेशियों के लिए भी निर्देश देता है जो फसह के पर्व में भाग लेना चाहते हैं। इस्राएलियों के बीच रहने वाले विदेशियों के लिए फसह का पर्व मनाना अनिवार्य नहीं है। लेकिन अगर वे फसह का पर्व मनाने का विकल्प चुनते हैं, तो यहोवा कहता है कि उन्हें इसमें शामिल होने की अनुमति तभी दी जाएगी जब वे फसह के नियमों का पालन करेंगे। फसह का पर्व मनाने के नियम विदेशियों पर भी उसी तरह लागू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9:1–14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 पुरुष जिन्होंने एक मृत शरीर को छुआ</w:t>
      </w:r>
    </w:p>
    <w:p>
      <w:pPr>
        <w:pStyle w:val="ListBullet"/>
        <w:spacing w:line="240" w:lineRule="auto"/>
        <w:ind w:left="720"/>
      </w:pPr>
      <w:r>
        <w:rPr>
          <w:lang w:val="hi_IN" w:bidi="hi_IN"/>
        </w:rPr>
      </w:r>
      <w:r>
        <w:rPr>
          <w:lang w:val="hi_IN" w:bidi="hi_IN"/>
        </w:rPr>
        <w:t>विदेशी जो फसह में भाग लेना चाहते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को निर्देश देता है कि इस्राएलियों को हर साल फसह को कैसे मनाना चाहिए। इस्राएली वर्ष के पहले महीने के चौदहवें दिन की संध्या को फसह का पर्व मनाएँगे।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फसह को मनाने का एक अच्छा समय है," या, "मुझे खुशी है कि हम इसे हर साल मनाते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कुछ लोग मूसा और हारून के पास आते हैं। ये लोग मूसा और हारून से कहते हैं कि वे फसह का पर्व नहीं मना सकते क्योंकि वे एक मृत व्यक्ति के शव को छूने के कारण अशुद्ध हो गए हैं। मूसा उन लोगों से कहता है कि वह उनके प्रश्न के बारे में यहोवा से पूछेगा।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अशुद्ध पुरुषों की भूमिका निभाने वाले लोगों से पूछें, "आप क्या महसूस कर रहे हैं या क्या सोच रहे हैं?" ये लोग इस तरह उत्तर दे सकते हैं: "हमें दु:ख है कि हम फसह में शामिल नहीं हो सकते क्योंकि हम अशुद्ध हैं," या, "हमने एक मृत व्यक्ति के शव को छुआ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आशा है कि हम कुछ और कर सकते हैं," या, "आओ हम यहोवा से पूछें और देखें कि वह हमें क्या बताता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यहोवा से पूछता है कि इस स्थिति में क्या करना है। यहोवा मूसा से कहता है कि जो लोग अशुद्ध हो गए हैं या जो एक लंबी यात्रा पर हैं, उन्हें दूसरे महीने के चौदहवें दिन फसह को मनाने की अनुमति दी जाएगी। लेकिन यहोवा मूसा से यह भी कहता है कि जो इस्राएली विधिपूर्वक शुद्ध हैं और जो लंबी यात्रा पर नहीं हैं, फिर भी फसह के पर्व में भाग लेने से मना करते हैं, उन्हें उनके समुदाय से निकाल दिया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खुश हूँ कि यहोवा ने उन्हें दूसरा अवसर दिया," या, "मुझे उम्मीद है कि सभी लोग फसह में भाग लेंगे!"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यह भी निर्देश देता है कि जो विदेशी फसह को मनाना चाहते हैं, उन्हें इस्राएलियों के साथ शामिल होने की अनुमति दी जाएगी। विदेशी लोग भी पर्व के नियमों और विधियों का पालन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विदेशियों की भूमिका निभाने वाले लोगों से पूछें, "आप क्या महसूस कर रहे हैं या क्या सोच रहे हैं?" वह व्यक्ति इस तरह उत्तर दे सकता है: "यह हमारे लिए सम्मान की बात है कि हमें फसह में भाग लेने की अनुमति मिली है," या, "हाँ, हम निर्देशों का ध्यान से पालन करेंगे।"</w:t>
      </w:r>
      <w:r>
        <w:rPr>
          <w:lang w:val="hi_IN" w:bidi="hi_IN"/>
        </w:rPr>
      </w:r>
    </w:p>
    <w:p>
      <w:pPr>
        <w:pStyle w:val="Heading3"/>
      </w:pPr>
      <w:r>
        <w:rPr>
          <w:lang w:val="hi_IN" w:bidi="hi_IN"/>
        </w:rPr>
        <w:t>आवश्यक जानकारी</w:t>
      </w:r>
    </w:p>
    <w:p>
      <w:pPr/>
      <w:r>
        <w:rPr>
          <w:lang w:val="hi_IN" w:bidi="hi_IN"/>
        </w:rPr>
      </w:r>
      <w:r>
        <w:rPr>
          <w:lang w:val="hi_IN" w:bidi="hi_IN"/>
        </w:rPr>
        <w:t>गिनती 9:1–14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परमेश्वर का वास्तविक नाम है। यहोवा के लिए उन्हीं शब्दों का उपयोग करें जिनका उपयोग आपने पहले किया था।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दूसरा वर्ष है जब </w:t>
      </w:r>
      <w:r>
        <w:rPr>
          <w:b/>
          <w:lang w:val="hi_IN" w:bidi="hi_IN"/>
        </w:rPr>
        <w:t>इस्राएली</w:t>
      </w:r>
      <w:r>
        <w:rPr>
          <w:lang w:val="hi_IN" w:bidi="hi_IN"/>
        </w:rPr>
        <w:t xml:space="preserve"> </w:t>
      </w:r>
      <w:r>
        <w:rPr>
          <w:b/>
          <w:lang w:val="hi_IN" w:bidi="hi_IN"/>
        </w:rPr>
        <w:t>सीनै</w:t>
      </w:r>
      <w:r>
        <w:rPr>
          <w:lang w:val="hi_IN" w:bidi="hi_IN"/>
        </w:rPr>
        <w:t xml:space="preserve"> के </w:t>
      </w:r>
      <w:r>
        <w:rPr>
          <w:b/>
          <w:lang w:val="hi_IN" w:bidi="hi_IN"/>
        </w:rPr>
        <w:t>जंगल</w:t>
      </w:r>
      <w:r>
        <w:rPr>
          <w:lang w:val="hi_IN" w:bidi="hi_IN"/>
        </w:rPr>
        <w:t xml:space="preserve"> में थे। सीनै का जंगल क्षेत्र मिस्र और इस्राएल की भूमि के बीच स्थित है। </w:t>
      </w:r>
      <w:r>
        <w:rPr>
          <w:b/>
          <w:lang w:val="hi_IN" w:bidi="hi_IN"/>
        </w:rPr>
        <w:t>इस्राएलियों</w:t>
      </w:r>
      <w:r>
        <w:rPr>
          <w:lang w:val="hi_IN" w:bidi="hi_IN"/>
        </w:rPr>
        <w:t xml:space="preserve"> और जंगल के लिए उन्हीं शब्दों का उपयोग करें जिनका उपयोग आपने पहले किया था, और याद रखें कि </w:t>
      </w:r>
      <w:r>
        <w:rPr>
          <w:lang w:val="hi_IN" w:bidi="hi_IN"/>
        </w:rPr>
        <w:t>जंगल</w:t>
      </w:r>
      <w:r>
        <w:rPr>
          <w:lang w:val="hi_IN" w:bidi="hi_IN"/>
        </w:rPr>
        <w:t xml:space="preserve"> मुख्य शब्दावली में शामिल है।</w:t>
      </w:r>
    </w:p>
    <w:p>
      <w:pPr/>
      <w:r>
        <w:rPr>
          <w:lang w:val="hi_IN" w:bidi="hi_IN"/>
        </w:rPr>
      </w:r>
      <w:r>
        <w:rPr>
          <w:lang w:val="hi_IN" w:bidi="hi_IN"/>
        </w:rPr>
        <w:t xml:space="preserve">यहोवा ने मूसा से </w:t>
      </w:r>
      <w:r>
        <w:rPr>
          <w:b/>
          <w:lang w:val="hi_IN" w:bidi="hi_IN"/>
        </w:rPr>
        <w:t>फसह</w:t>
      </w:r>
      <w:r>
        <w:rPr>
          <w:lang w:val="hi_IN" w:bidi="hi_IN"/>
        </w:rPr>
        <w:t xml:space="preserve"> के बारे में बात की। फसह एक महत्वपूर्ण पर्व है जिसे अखमीरी रोटी का पर्व भी कहा जाता है। यह पर्व इस्राएलियों को उस समय की याद दिलाता है जब यहोवा ने उन्हें मिस्र की गुलामी से छुड़ाया था।</w:t>
      </w:r>
    </w:p>
    <w:p>
      <w:pPr/>
      <w:r>
        <w:rPr>
          <w:lang w:val="hi_IN" w:bidi="hi_IN"/>
        </w:rPr>
      </w:r>
      <w:r>
        <w:rPr>
          <w:lang w:val="hi_IN" w:bidi="hi_IN"/>
        </w:rPr>
        <w:t xml:space="preserve">यहाँ रुकें और समूह में चर्चा करें: आपने बाइबल की पिछली पुस्तकों में </w:t>
      </w:r>
      <w:r>
        <w:rPr>
          <w:b/>
          <w:lang w:val="hi_IN" w:bidi="hi_IN"/>
        </w:rPr>
        <w:t>फसह</w:t>
      </w:r>
      <w:r>
        <w:rPr>
          <w:lang w:val="hi_IN" w:bidi="hi_IN"/>
        </w:rPr>
        <w:t xml:space="preserve"> का अनुवाद कैसे किया है? यहाँ उसी शब्द का उपयोग करना सुनिश्चित करें। </w:t>
      </w:r>
      <w:r>
        <w:rPr>
          <w:lang w:val="hi_IN" w:bidi="hi_IN"/>
        </w:rPr>
        <w:t>फसह</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लोगों को फसह का पर्व मनाने के लिए सभी </w:t>
      </w:r>
      <w:r>
        <w:rPr>
          <w:b/>
          <w:lang w:val="hi_IN" w:bidi="hi_IN"/>
        </w:rPr>
        <w:t>नियमों</w:t>
      </w:r>
      <w:r>
        <w:rPr>
          <w:lang w:val="hi_IN" w:bidi="hi_IN"/>
        </w:rPr>
        <w:t xml:space="preserve"> और </w:t>
      </w:r>
      <w:r>
        <w:rPr>
          <w:b/>
          <w:lang w:val="hi_IN" w:bidi="hi_IN"/>
        </w:rPr>
        <w:t>विधियों</w:t>
      </w:r>
      <w:r>
        <w:rPr>
          <w:lang w:val="hi_IN" w:bidi="hi_IN"/>
        </w:rPr>
        <w:t xml:space="preserve"> का पालन करना चाहिए। नियमों और विधियों के लिए उपयोग होने वाले शब्दों के अर्थ बहुत समान हैं। बाइबल अक्सर उनका उपयोग एक साथ विशेष अनुष्ठानों के नियमों के बारे में बात करने के लिए करती है।</w:t>
      </w:r>
    </w:p>
    <w:p>
      <w:pPr/>
      <w:r>
        <w:rPr>
          <w:lang w:val="hi_IN" w:bidi="hi_IN"/>
        </w:rPr>
      </w:r>
      <w:r>
        <w:rPr>
          <w:lang w:val="hi_IN" w:bidi="hi_IN"/>
        </w:rPr>
        <w:t xml:space="preserve">यहाँ रुकें और समूह में चर्चा करें: आप अपने अनुवाद में </w:t>
      </w:r>
      <w:r>
        <w:rPr>
          <w:b/>
          <w:lang w:val="hi_IN" w:bidi="hi_IN"/>
        </w:rPr>
        <w:t>नियमों</w:t>
      </w:r>
      <w:r>
        <w:rPr>
          <w:lang w:val="hi_IN" w:bidi="hi_IN"/>
        </w:rPr>
        <w:t xml:space="preserve"> और </w:t>
      </w:r>
      <w:r>
        <w:rPr>
          <w:b/>
          <w:lang w:val="hi_IN" w:bidi="hi_IN"/>
        </w:rPr>
        <w:t>विधियों</w:t>
      </w:r>
      <w:r>
        <w:rPr>
          <w:lang w:val="hi_IN" w:bidi="hi_IN"/>
        </w:rPr>
        <w:t xml:space="preserve"> के बारे में कैसे बात करेंगे? क्या आपके पास धार्मिक विधियों के बारे में नियमों के लिए कोई विशेष शब्द हैं? </w:t>
      </w:r>
      <w:r>
        <w:rPr>
          <w:b/>
          <w:lang w:val="hi_IN" w:bidi="hi_IN"/>
        </w:rPr>
        <w:t>नियमों</w:t>
      </w:r>
      <w:r>
        <w:rPr>
          <w:lang w:val="hi_IN" w:bidi="hi_IN"/>
        </w:rPr>
        <w:t xml:space="preserve"> और </w:t>
      </w:r>
      <w:r>
        <w:rPr>
          <w:b/>
          <w:lang w:val="hi_IN" w:bidi="hi_IN"/>
        </w:rPr>
        <w:t>विधियों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केवल वे ही इस्राएली जो विधिपूर्वक </w:t>
      </w:r>
      <w:r>
        <w:rPr>
          <w:b/>
          <w:lang w:val="hi_IN" w:bidi="hi_IN"/>
        </w:rPr>
        <w:t>शुद्ध</w:t>
      </w:r>
      <w:r>
        <w:rPr>
          <w:lang w:val="hi_IN" w:bidi="hi_IN"/>
        </w:rPr>
        <w:t xml:space="preserve"> होते हैं, फसह में भाग ले सकते हैं। लेकिन कुछ लोग </w:t>
      </w:r>
      <w:r>
        <w:rPr>
          <w:b/>
          <w:lang w:val="hi_IN" w:bidi="hi_IN"/>
        </w:rPr>
        <w:t>अशुद्ध</w:t>
      </w:r>
      <w:r>
        <w:rPr>
          <w:lang w:val="hi_IN" w:bidi="hi_IN"/>
        </w:rPr>
        <w:t xml:space="preserve"> हो गए क्योंकि उन्होंने किसी मरे हुए व्यक्ति के शरीर को छू लिया था। शुद्ध और अशुद्ध के लिए उन्हीं शब्दों का उपयोग करें जिनका उपयोग आपने पहले किया था, और याद रखें कि </w:t>
      </w:r>
      <w:r>
        <w:rPr>
          <w:lang w:val="hi_IN" w:bidi="hi_IN"/>
        </w:rPr>
        <w:t>शुद्ध/अशुद्ध</w:t>
      </w:r>
      <w:r>
        <w:rPr>
          <w:lang w:val="hi_IN" w:bidi="hi_IN"/>
        </w:rPr>
        <w:t xml:space="preserve"> शब्द मुख्य शब्दावली में है।</w:t>
      </w:r>
    </w:p>
    <w:p>
      <w:pPr/>
      <w:r>
        <w:rPr>
          <w:lang w:val="hi_IN" w:bidi="hi_IN"/>
        </w:rPr>
      </w:r>
      <w:r>
        <w:rPr>
          <w:lang w:val="hi_IN" w:bidi="hi_IN"/>
        </w:rPr>
        <w:t xml:space="preserve">जिन लोगों ने मृत शरीर को छुआ था, वे यहोवा को अपनी </w:t>
      </w:r>
      <w:r>
        <w:rPr>
          <w:b/>
          <w:lang w:val="hi_IN" w:bidi="hi_IN"/>
        </w:rPr>
        <w:t>भेंट</w:t>
      </w:r>
      <w:r>
        <w:rPr>
          <w:lang w:val="hi_IN" w:bidi="hi_IN"/>
        </w:rPr>
        <w:t xml:space="preserve"> नहीं चढ़ा सकते थे क्योंकि वे अशुद्ध थे। भेंट के लिए उसी शब्द का उपयोग करें जिसका उपयोग आपने पहले किया था।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यदि लोग विधिपूर्वक शुद्ध हैं, लेकिन फसह का पर्व मनाने से इनकार करते हैं, तो उन्हें अपने </w:t>
      </w:r>
      <w:r>
        <w:rPr>
          <w:b/>
          <w:lang w:val="hi_IN" w:bidi="hi_IN"/>
        </w:rPr>
        <w:t>पाप</w:t>
      </w:r>
      <w:r>
        <w:rPr>
          <w:lang w:val="hi_IN" w:bidi="hi_IN"/>
        </w:rPr>
        <w:t xml:space="preserve"> की जिम्मेदारी लेनी होगी, जिसका अर्थ है कि उन्हें अपने पाप के परिणाम भुगतने होंगे। पाप के लिए उसी शब्द का उपयोग करें जिसका उपयोग आपने पहले किया था।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कुछ </w:t>
      </w:r>
      <w:r>
        <w:rPr>
          <w:b/>
          <w:lang w:val="hi_IN" w:bidi="hi_IN"/>
        </w:rPr>
        <w:t>विदेशी</w:t>
      </w:r>
      <w:r>
        <w:rPr>
          <w:lang w:val="hi_IN" w:bidi="hi_IN"/>
        </w:rPr>
        <w:t xml:space="preserve"> लोग थे जो फसह में भाग लेना चाहते थे। विदेशी वे अस्थायी निवासी हैं जो किसी दूसरे देश या समुदाय से आए हैं। विदेशी के लिए उसी शब्द का उपयोग करें जिसका उपयोग आपने पहले किया था। </w:t>
      </w:r>
      <w:r>
        <w:rPr>
          <w:b/>
          <w:lang w:val="hi_IN" w:bidi="hi_IN"/>
        </w:rPr>
        <w:t>विदेशी</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9:15–23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9:15–23 को सुनें और अपने मन में रखें।</w:t>
      </w:r>
    </w:p>
    <w:p>
      <w:pPr/>
      <w:r>
        <w:rPr>
          <w:lang w:val="hi_IN" w:bidi="hi_IN"/>
        </w:rPr>
      </w:r>
      <w:r>
        <w:rPr>
          <w:lang w:val="hi_IN" w:bidi="hi_IN"/>
        </w:rPr>
        <w:t>यदि सम्भव हो, तो गिनती 9:15–23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r>
        <w:rPr>
          <w:lang w:val="hi_IN" w:bidi="hi_IN"/>
        </w:rPr>
      </w:r>
      <w:r>
        <w:rPr>
          <w:lang w:val="hi_IN" w:bidi="hi_IN"/>
        </w:rPr>
        <w:t>इस भाग में आपको क्या अच्छा लगा? इस ऑडियो को यहाँ रोकें।</w:t>
      </w:r>
    </w:p>
    <w:p>
      <w:pPr/>
      <w:r>
        <w:rPr>
          <w:lang w:val="hi_IN" w:bidi="hi_IN"/>
        </w:rPr>
      </w:r>
      <w:r>
        <w:rPr>
          <w:lang w:val="hi_IN" w:bidi="hi_IN"/>
        </w:rPr>
        <w:t>इस भाग में आपको क्या अच्छा नहीं लगा या क्या समझ नहीं आया? इस ऑडियो को यहाँ रोकें।</w:t>
      </w:r>
    </w:p>
    <w:p>
      <w:pPr/>
      <w:r>
        <w:rPr>
          <w:lang w:val="hi_IN" w:bidi="hi_IN"/>
        </w:rPr>
      </w:r>
      <w:r>
        <w:rPr>
          <w:lang w:val="hi_IN" w:bidi="hi_IN"/>
        </w:rPr>
        <w:t>यह भाग हमें परमेश्वर के बारे में क्या बताता है? इस ऑडियो को यहाँ रोकें।</w:t>
      </w:r>
    </w:p>
    <w:p>
      <w:pPr/>
      <w:r>
        <w:rPr>
          <w:lang w:val="hi_IN" w:bidi="hi_IN"/>
        </w:rPr>
      </w:r>
      <w:r>
        <w:rPr>
          <w:lang w:val="hi_IN" w:bidi="hi_IN"/>
        </w:rPr>
        <w:t>यह भाग हमें लोगों के बारे में क्या बताता है? इस ऑडियो को यहाँ रोकें।</w:t>
      </w:r>
    </w:p>
    <w:p>
      <w:pPr/>
      <w:r>
        <w:rPr>
          <w:lang w:val="hi_IN" w:bidi="hi_IN"/>
        </w:rPr>
      </w:r>
      <w:r>
        <w:rPr>
          <w:lang w:val="hi_IN" w:bidi="hi_IN"/>
        </w:rPr>
        <w:t>यह भाग हमारे दैनिक जीवन को कैसे प्रभावित करता है? इस ऑडियो को यहाँ रोकें।</w:t>
      </w:r>
    </w:p>
    <w:p>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9:15–23 का ऑडियो संस्करण सबसे आसानी से समझ में आने वाले अनुवाद में सुनें।</w:t>
      </w:r>
    </w:p>
    <w:p>
      <w:pPr/>
      <w:r>
        <w:rPr>
          <w:lang w:val="hi_IN" w:bidi="hi_IN"/>
        </w:rPr>
      </w:r>
      <w:r>
        <w:rPr>
          <w:lang w:val="hi_IN" w:bidi="hi_IN"/>
        </w:rPr>
        <w:t xml:space="preserve">पिछले भाग में, इस्राएलियों के मिस्र से निकलने के बाद दूसरे वर्ष की शुरुआत में, यहोवा ने सीनै के जंगल में मूसा से बात की। यहोवा ने इस्राएल के लोगों से कहा कि वे उस वर्ष के पहले महीने में फसह का पर्व मनाएँ। यहोवा ने उन लोगों के बारे में भी निर्देश दिए जो फसह का पर्व नहीं मना सकते थे, क्योंकि उन्होंने एक मृत शरीर को छुआ था। यहोवा ने कहा कि ये लोग, और कोई भी व्यक्ति जो यात्रा के कारण फसह नहीं मना सका, वे दूसरे महीने में फसह मनाएँ। यहोवा ने मूसा से यह भी कहा कि इस्राएल के लोगों के बीच रहने वाले विदेशी लोगों को भी फसह का पर्व मनाने की अनुमति थी। </w:t>
      </w:r>
    </w:p>
    <w:p>
      <w:pPr/>
      <w:r>
        <w:rPr>
          <w:lang w:val="hi_IN" w:bidi="hi_IN"/>
        </w:rPr>
      </w:r>
      <w:r>
        <w:rPr>
          <w:lang w:val="hi_IN" w:bidi="hi_IN"/>
        </w:rPr>
        <w:t>यह भाग उस दिन से शुरू होता है जब मूसा और लोगों ने निवासस्थान का निर्माण पूरा किया, जिसे साक्षी का तम्बू भी कहा जाता है। जब मूसा ने निवासस्थान को स्थापित करने का काम पूरा किया, तब यहोवा की उपस्थिति के बादल ने उसे ढक लिया।</w:t>
      </w:r>
    </w:p>
    <w:p>
      <w:pPr/>
      <w:r>
        <w:rPr>
          <w:lang w:val="hi_IN" w:bidi="hi_IN"/>
        </w:rPr>
      </w:r>
      <w:r>
        <w:rPr>
          <w:lang w:val="hi_IN" w:bidi="hi_IN"/>
        </w:rPr>
        <w:t>इस्राएल के लोगों ने जंगल में बादल का अनुसरण किया है। उन्होंने सीनै पर्वत पर और मिलापवाले तम्बू में बादल देखा, जब यहोवा ने मूसा से बात की। जब लोगों ने बादल को देखा, तो वे जान गए कि यहोवा उनके साथ है। बादल यहोवा की महिमा, सामर्थ्य और उपस्थिति को दर्शाता है। शाम से लेकर सुबह तक, पूरी रात, बादल आग की तरह दिखता था जिसने निवासस्थान को ढक रखा था। यह हमेशा से ऐसा ही था। बादल निवासस्थान के ऊपर ठहरा रहा, और रात में वह आग की तरह दिखाई देता था।</w:t>
      </w:r>
    </w:p>
    <w:p>
      <w:pPr/>
      <w:r>
        <w:rPr>
          <w:lang w:val="hi_IN" w:bidi="hi_IN"/>
        </w:rPr>
      </w:r>
      <w:r>
        <w:rPr>
          <w:lang w:val="hi_IN" w:bidi="hi_IN"/>
        </w:rPr>
        <w:t>यहाँ रुकें और उस बारे में कहानियाँ सुनाएँ कि आपका समुदाय उस देश में कैसे आकर बसा, जहाँ वे आज रहते हैं। उन्हें उनके देश तक किसने पहुँचाया और वह देश उन्हें कैसे दिया गया? इस ऑडियो को यहाँ रोकें।</w:t>
      </w:r>
    </w:p>
    <w:p>
      <w:pPr/>
      <w:r>
        <w:rPr>
          <w:lang w:val="hi_IN" w:bidi="hi_IN"/>
        </w:rPr>
      </w:r>
      <w:r>
        <w:rPr>
          <w:lang w:val="hi_IN" w:bidi="hi_IN"/>
        </w:rPr>
        <w:t>जब यहोवा ने निवासस्थान से बादल को उठाया, तब लोगों ने दूसरे स्थान के लिए प्रस्थान किया। जहाँ कहीं भी बादल ठहरता, इस्राएल के लोग भी वहीं रुकते और डेरा डालते थे। यहोवा ने बादल के द्वारा लोगों को यह आज्ञा दी कि उन्हें कब और कहाँ जाना है। जब तक बादल निवासस्थान के ऊपर बना रहता था, तब तक लोग उसी स्थान पर डेरा डाले रहते थे।</w:t>
      </w:r>
    </w:p>
    <w:p>
      <w:pPr/>
      <w:r>
        <w:rPr>
          <w:lang w:val="hi_IN" w:bidi="hi_IN"/>
        </w:rPr>
      </w:r>
      <w:r>
        <w:rPr>
          <w:lang w:val="hi_IN" w:bidi="hi_IN"/>
        </w:rPr>
        <w:t>यहाँ रुकें और इस प्रश्न पर चर्चा करें: क्या आप ऐसे लोगों को जानते हैं जो एक स्थान से दूसरे स्थान पर जाते हैं? वे ऐसा क्यों करते हैं, और वे यह कैसे तय करते हैं कि कब जाने का समय हो गया है? उनका लगातार चलना उनकी जीवन शैली को कैसे प्रभावित करता है? ऑडियो को यहाँ रोकें।</w:t>
      </w:r>
    </w:p>
    <w:p>
      <w:pPr/>
      <w:r>
        <w:rPr>
          <w:lang w:val="hi_IN" w:bidi="hi_IN"/>
        </w:rPr>
      </w:r>
      <w:r>
        <w:rPr>
          <w:lang w:val="hi_IN" w:bidi="hi_IN"/>
        </w:rPr>
        <w:t>कभी-कभी यहोवा उस बादल को निवासस्थान के ऊपर कई दिनों तक ठहरा रहने देता था। जब भी यह होता था, तो इस्राएल के लोग यहोवा की आज्ञा का पालन करते थे और किसी अन्य स्थान की यात्रा नहीं करते थे। अन्य समयों में, बादल निवासस्थान के ऊपर केवल कुछ दिनों के लिए ही ठहरता था। यहोवा ने बादल का उपयोग इस्राएल के लोगों को यह बताने के लिए किया कि उन्हें किसी स्थान पर कितने समय तक रहना है। कभी-कभी बादल निवासस्थान के ऊपर एक रात ही ठहरता था, और फिर यहोवा उस बादल को उठा लेता था, और इस्राएल के लोग उस बादल के पीछे दूसरे स्थान की ओर यात्रा करते थे। कभी-कभी यहोवा बादल को आधी रात में ही उठा लेता था, और कभी-कभी दिन में। यहोवा बादल को किसी भी समय उठा लेता था, और इस्राएल के लोग दूसरे स्थान की यात्रा करने के लिए तैयार हो जाते थे। निवासस्थान के ऊपर बादल चाहे दो दिन, एक महीना या एक वर्ष तक ठहरा रहा, इस्राएल के लोग उसी स्थान पर डेरा डाले रहे और उन्होंने किसी दूसरे स्थान की यात्रा नहीं की। यहोवा ने बादल का उपयोग इस्राएलियों को यह बताने के लिए किया कि उन्हें कहाँ डेरा डालना चाहिए। और यहोवा ने बादल का उपयोग उन्हें यह बताने के लिए किया कि उन्हें कब यात्रा करनी चाहिए। इस्राएल के लोगों ने वैसा ही किया जैसा यहोवा ने निर्देश दिया था। इस्राएल के लोगों ने उस आज्ञा का पालन किया जो यहोवा ने मूसा के द्वारा दी थी।</w:t>
      </w:r>
    </w:p>
    <w:p>
      <w:pPr/>
      <w:r>
        <w:rPr>
          <w:lang w:val="hi_IN" w:bidi="hi_IN"/>
        </w:rPr>
      </w:r>
      <w:r>
        <w:rPr>
          <w:lang w:val="hi_IN" w:bidi="hi_IN"/>
        </w:rPr>
        <w:t>यहाँ रुकें और समूह में चर्चा करें: आपकी संस्कृति में अलौकिक प्राणी या देवता लोगों को आगे बढ़ने या कुछ महत्वपूर्ण करने के लिए संकेत कैसे देते हैं? ऐसी कहानियाँ सुनाएँ जब आपके लोगों ने परमेश्वर के वचन को सुना और उसका पालन किया। क्या परमेश्वर ने सभी लोगों से बात की, या केवल एक ही अगुवे से बात की? आपके समुदाय के लोग उन अगुवों के साथ कैसा व्यवहार करते हैं जो उन्हें परमेश्वर के वचन और निर्देश देते हैं?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9:15–23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ने निवासस्थान को स्थापित करने का काम पूरा कर लिया है, और बादल आकर निवासस्थान को ढक लेता है।</w:t>
      </w:r>
    </w:p>
    <w:p>
      <w:pPr/>
      <w:r>
        <w:rPr>
          <w:lang w:val="hi_IN" w:bidi="hi_IN"/>
        </w:rPr>
      </w:r>
      <w:r>
        <w:rPr>
          <w:b/>
          <w:lang w:val="hi_IN" w:bidi="hi_IN"/>
        </w:rPr>
        <w:t>दूसरे दृश्य में:</w:t>
      </w:r>
      <w:r>
        <w:rPr>
          <w:lang w:val="hi_IN" w:bidi="hi_IN"/>
        </w:rPr>
        <w:t xml:space="preserve"> रात के समय बादल आग के रूप में प्रकट होता है।</w:t>
      </w:r>
    </w:p>
    <w:p>
      <w:pPr/>
      <w:r>
        <w:rPr>
          <w:lang w:val="hi_IN" w:bidi="hi_IN"/>
        </w:rPr>
      </w:r>
      <w:r>
        <w:rPr>
          <w:b/>
          <w:lang w:val="hi_IN" w:bidi="hi_IN"/>
        </w:rPr>
        <w:t>तीसरे दृश्य में:</w:t>
      </w:r>
      <w:r>
        <w:rPr>
          <w:lang w:val="hi_IN" w:bidi="hi_IN"/>
        </w:rPr>
        <w:t xml:space="preserve"> बादल का उपयोग करते हुए, यहोवा अक्सर अपने सेवक मूसा के माध्यम से इस्राएल के लोगों का मार्गदर्शन करता है कि उन्हें कब और कहाँ जाना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एक ऐसे शब्द से शुरू होता है जो हमें एक विशेष दिन की ओर इशारा करता है, उस दिन जब लोगों ने सीनै पर्वत के आधार पर निवासस्थान को स्थापित किया था। यह घटना शायद पिछले भाग की घटनाओं से पहले हुई थी।</w:t>
      </w:r>
    </w:p>
    <w:p>
      <w:pPr/>
      <w:r>
        <w:rPr>
          <w:lang w:val="hi_IN" w:bidi="hi_IN"/>
        </w:rPr>
      </w:r>
      <w:r>
        <w:rPr>
          <w:lang w:val="hi_IN" w:bidi="hi_IN"/>
        </w:rPr>
        <w:t>यहाँ रुकें और चर्चा करें कि किसी कहानी में पहले से हो चुकी महत्वपूर्ण घटनाओं को दोबारा बताते समय आप समय में पीछे कैसे जाते हैं। ऑडियो को यहाँ रोकें।</w:t>
      </w:r>
    </w:p>
    <w:p>
      <w:pPr/>
      <w:r>
        <w:rPr>
          <w:lang w:val="hi_IN" w:bidi="hi_IN"/>
        </w:rPr>
      </w:r>
      <w:r>
        <w:rPr>
          <w:lang w:val="hi_IN" w:bidi="hi_IN"/>
        </w:rPr>
        <w:t>पहले दृश्य में, मूसा और इस्राएल के लोगों ने सब कुछ वैसे ही किया है जैसे यहोवा ने आज्ञा दी थी। उन्होंने निवासस्थान, यानी यहोवा के अपने लोगों के साथ रहने के स्थान को बनाने का काम पूरा कर लिया है। आपको याद होगा कि वाचा की व्यवस्था का संदूक या साक्षी निवासस्थान में था। [वाचा की व्यवस्था के संदूक में यहोवा की उसके लोगों के साथ की गई वाचा की साक्षी या नियम थे। इसी कारण से लोग कभी-कभी निवासस्थान को साक्षी का तम्बू या मिलापवाला तम्बू कहते थे।]{ध्यान दीजिये} ये सभी विवरण—निवासस्थान, साक्षी का तम्बू या मिलापवाला तम्बू—एक ही स्थान को दर्शाते हैं।</w:t>
      </w:r>
    </w:p>
    <w:p>
      <w:pPr/>
      <w:r>
        <w:rPr>
          <w:lang w:val="hi_IN" w:bidi="hi_IN"/>
        </w:rPr>
      </w:r>
      <w:r>
        <w:rPr>
          <w:lang w:val="hi_IN" w:bidi="hi_IN"/>
        </w:rPr>
        <w:t>यहाँ रुकें और समूह में चर्चा करें: आपकी संस्कृति में आराधना स्थान स्थापित करने में क्या काम शामिल है? आपको क्या लगता है कि इस्राएल के लोगों को निवासस्थान स्थापित करने और उसे एक स्थान से दूसरे स्थान पर ले जाने के लिए क्या काम करना था? निवासस्थान की तस्वीर देखें। इस ऑडियो को यहाँ रोकें।</w:t>
      </w:r>
    </w:p>
    <w:p>
      <w:pPr/>
      <w:r>
        <w:rPr>
          <w:lang w:val="hi_IN" w:bidi="hi_IN"/>
        </w:rPr>
      </w:r>
      <w:r>
        <w:rPr>
          <w:lang w:val="hi_IN" w:bidi="hi_IN"/>
        </w:rPr>
        <w:t>जब लोगों ने निवासस्थान स्थापित किया, तो यहोवा की उपस्थिति का बादल आया और निवासस्थान को ढक लिया। याद रखें कि इस्राएल के लोग जंगल में अपनी पूरी यात्रा के दौरान बादल का अनुसरण कर रहे थे। यहोवा ने बादल का उपयोग करके लोगों का मार्गदर्शन किया।</w:t>
      </w:r>
    </w:p>
    <w:p>
      <w:pPr/>
      <w:r>
        <w:rPr>
          <w:lang w:val="hi_IN" w:bidi="hi_IN"/>
        </w:rPr>
      </w:r>
      <w:r>
        <w:rPr>
          <w:lang w:val="hi_IN" w:bidi="hi_IN"/>
        </w:rPr>
        <w:t>दूसरे दृश्य में, रात का समय है। शाम से लेकर सुबह तक, निवासस्थान को ढकने वाला बादल आग के समान दिखाई देता है। इस भाग में ऐसे शब्दों का उपयोग किया गया है जो दिखाते हैं कि चीज़ें दिन-प्रतिदिन इसी तरह चलती रहीं। दिन में बादल ने निवासस्थान को ढक लिया। हर रात, बादल आग की तरह दिखता था।</w:t>
      </w:r>
    </w:p>
    <w:p>
      <w:pPr/>
      <w:r>
        <w:rPr>
          <w:lang w:val="hi_IN" w:bidi="hi_IN"/>
        </w:rPr>
      </w:r>
      <w:r>
        <w:rPr>
          <w:lang w:val="hi_IN" w:bidi="hi_IN"/>
        </w:rPr>
        <w:t>यहाँ रुकें और समूह में चर्चा करें: आप उन गतिविधियों के बारे में कैसे बात करते हैं जो लम्बे समय तक दिन-प्रतिदिन एक ही तरह से चलती रहती हैं, जैसे सूर्य और चंद्रमा की गति? उन वाक्यांशों पर ध्यान दें जिनका उपयोग आप यह दिखाने के लिए करते हैं कि गति होती है, फिर कुछ समय के लिए रुक जाती है और फिर से शुरू हो जाती है। ऑडियो को यहाँ रोकें।</w:t>
      </w:r>
    </w:p>
    <w:p>
      <w:pPr/>
      <w:r>
        <w:rPr>
          <w:lang w:val="hi_IN" w:bidi="hi_IN"/>
        </w:rPr>
      </w:r>
      <w:r>
        <w:rPr>
          <w:lang w:val="hi_IN" w:bidi="hi_IN"/>
        </w:rPr>
        <w:t>तीसरे दृश्य में, जब भी यहोवा निवासस्थान के ऊपर से बादल को उठा लेता था, तब इस्राएली लोग यात्रा करते थे और उसका अनुसरण करते थे। इस भाग में उपयोग किए गए शब्द दिखाते हैं कि यह बार-बार होता था। याद रखें कि बादल अपने आप नहीं चलता था। यहोवा बादल को चलाता था। जब भी इस्राएली लोग बादल को चलते हुए देखते थे, तब वे समझ जाते थे कि यहोवा ही चला रहा था। जहाँ कहीं भी बादल रुककर ठहरता, इस्राएल के लोग भी वहीं रुकते और डेरा डालते थे। डेरा लगाने का अर्थ है तंबू के उपयोग से एक अस्थायी घर बनाना।</w:t>
      </w:r>
    </w:p>
    <w:p>
      <w:pPr/>
      <w:r>
        <w:rPr>
          <w:lang w:val="hi_IN" w:bidi="hi_IN"/>
        </w:rPr>
      </w:r>
      <w:r>
        <w:rPr>
          <w:lang w:val="hi_IN" w:bidi="hi_IN"/>
        </w:rPr>
        <w:t>यहाँ रुकें और इस प्रश्न पर चर्चा करें: आप बारिश के बादलों की गति के बारे में कैसे बात करते हैं? बारिश के बादलों को आकाश में एक स्थान से दूसरे स्थान पर कौन ले जाता है? ऑडियो को यहाँ रोकें।</w:t>
      </w:r>
    </w:p>
    <w:p>
      <w:pPr/>
      <w:r>
        <w:rPr>
          <w:lang w:val="hi_IN" w:bidi="hi_IN"/>
        </w:rPr>
      </w:r>
      <w:r>
        <w:rPr>
          <w:lang w:val="hi_IN" w:bidi="hi_IN"/>
        </w:rPr>
        <w:t>यदि बादल निवासस्थान के ऊपर कई दिनों तक ठहरता तो इस्राएल के लोग उन सभी दिनों तक उसी स्थान पर डेरा डाले रहते थे, जहाँ वे थे। इस्राएल के लोग तब तक किसी भी नए स्थान पर नहीं जाते जब तक कि यहोवा अपने बादल के साथ उनकी अगुवाई नहीं करता था। जब बादल कुछ दिनों तक तम्बू के ऊपर ठहरा रहता था, तब इस्राएली लोग यहोवा की आज्ञा का पालन करते हुए केवल उतने ही दिनों तक उस स्थान पर ठहरते थे। जब बादल शाम से लेकर सुबह तक निवासस्थान के ऊपर ठहरा रहता था, तब लोग यहोवा की आज्ञा का पालन करते हुए शाम से लेकर सुबह तक उसी स्थान पर ठहरे रहते थे। चाहे दिन हो या रात, जब यहोवा बादल को उठा लेता था, तो इस्राएल के लोग चल पड़ते थे। चाहे बादल निवासस्थान के ऊपर दो दिन, एक महीना, या एक वर्ष तक ठहरा रहता, इस्राएल के लोग यहोवा की आज्ञा का पालन करते थे और उसी स्थान पर डेरा डाले रहते थे जहाँ बादल निवासस्थान के ऊपर ठहरता था। इस दृश्य में, बादल की गति और यहोवा की आज्ञा कई बार दोहराई जाती हैं ताकि लोगों की आज्ञाकारिता पर जोर दिया जा सके। इस्राएल के लोग यहोवा की आज्ञा के अनुसार डेरा डालते थे और यात्रा करते थे।</w:t>
      </w:r>
    </w:p>
    <w:p>
      <w:pPr/>
      <w:r>
        <w:rPr>
          <w:lang w:val="hi_IN" w:bidi="hi_IN"/>
        </w:rPr>
      </w:r>
      <w:r>
        <w:rPr>
          <w:lang w:val="hi_IN" w:bidi="hi_IN"/>
        </w:rPr>
        <w:t>रुकें और यह गतिविधि करें: एक व्यक्ति से कहें कि वह लोगों को डेरा लगाने के लिए निर्देशित करे। इन गतिविधियों का निर्देशन करने वाले व्यक्ति को यह बताना चाहिए कि कब जाना है, कहाँ नया डेरा लगाना है, और फिर से जाने से पहले वहाँ कब तक रहना है। यदि वह व्यक्ति वहाँ एक, दो, पाँच या दस मिनट रुकने के लिए कहता है, तो लोगों को उसके निर्देशों का पालन करना चाहिए।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9:15–23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और इस्राएल के लोगों ने निवासस्थान को स्थापित करने का काम पूरा कर लिया है, और वह बादल जो जंगल में उनकी अगुवाई कर रहा था, आकर निवासस्थान को ढक लेता है।</w:t>
      </w:r>
    </w:p>
    <w:p>
      <w:pPr/>
      <w:r>
        <w:rPr>
          <w:lang w:val="hi_IN" w:bidi="hi_IN"/>
        </w:rPr>
      </w:r>
      <w:r>
        <w:rPr>
          <w:b/>
          <w:lang w:val="hi_IN" w:bidi="hi_IN"/>
        </w:rPr>
        <w:t>अभिनय को रोकें</w:t>
      </w:r>
      <w:r>
        <w:rPr>
          <w:lang w:val="hi_IN" w:bidi="hi_IN"/>
        </w:rPr>
        <w:t>। मूसा की भूमिका निभाने वाले व्यक्ति से पूछें, "आप क्या सोच रहे हैं या क्या महसूस कर रहे हैं?" मूसा की भूमिका निभाने वाला व्यक्ति इस तरह उत्तर दे सकता है: "मैं बहुत खुश हूँ। हमने सब कुछ वैसा ही किया है जैसा यहोवा ने आज्ञा दी थी, और उसने यह दिखाया है कि वह प्रसन्न है क्योंकि उसका बादल निवासस्थान के ऊपर आ गया है," या, "यहोवा हमारे साथ है।" उसकी महिमा उसके घर को ढँक लेती है।" अभिनय को जारी रखें।</w:t>
      </w:r>
    </w:p>
    <w:p>
      <w:pPr/>
      <w:r>
        <w:rPr>
          <w:lang w:val="hi_IN" w:bidi="hi_IN"/>
        </w:rPr>
      </w:r>
      <w:r>
        <w:rPr>
          <w:lang w:val="hi_IN" w:bidi="hi_IN"/>
        </w:rPr>
        <w:t>जब पहली संध्या होती है, तब बादल आग के रूप में दिखाई देता है।</w:t>
      </w:r>
    </w:p>
    <w:p>
      <w:pPr/>
      <w:r>
        <w:rPr>
          <w:lang w:val="hi_IN" w:bidi="hi_IN"/>
        </w:rPr>
      </w:r>
      <w:r>
        <w:rPr>
          <w:b/>
          <w:lang w:val="hi_IN" w:bidi="hi_IN"/>
        </w:rPr>
        <w:t>अभिनय को रोकें</w:t>
      </w:r>
      <w:r>
        <w:rPr>
          <w:lang w:val="hi_IN" w:bidi="hi_IN"/>
        </w:rPr>
        <w:t>। इस्राएल के लोगों की भूमिका निभाने वाले लोगों से पूछें, "आप क्या महसूस कर रहे हैं या क्या सोच रहे हैं?" लोग इस तरह से उत्तर दे सकते हैं, "यह अद्भुत है। यहोवा शक्तिशाली है। वह हमें हमारे शत्रुओं से बचाएगा," या, "हम इस अंधेरे जंगल में देख सकते हैं।" यहोवा की आग हमें प्रकाश देती है," या, "यहोवा हमें दिखाता है कि वह दिन और रात में हमारे साथ उपस्थित है," या, "हर दिन यहोवा दिन में अपने बादल और रात में अपनी आग से हमारी रक्षा करता है।" यहोवा की भूमिका निभाने वाले व्यक्ति से पूछें, "आप क्या सोच रहे हैं या क्या महसूस कर रहे हैं?" यहोवा की भूमिका निभाने वाला व्यक्ति इस तरह उत्तर दे सकता है, “मुझे अपने लोगों की परवाह है,” या, “मैं दिन और रात अपने लोगों की रक्षा करूँगा और उनकी यात्रा में उनकी अगुवाई करूँगा,” या, “मैं दिन में बादल की तरह और रात में आग की तरह अपने लोगों के साथ रहूँगा।” अभिनय को जारी रखें।</w:t>
      </w:r>
    </w:p>
    <w:p>
      <w:pPr/>
      <w:r>
        <w:rPr>
          <w:lang w:val="hi_IN" w:bidi="hi_IN"/>
        </w:rPr>
      </w:r>
      <w:r>
        <w:rPr>
          <w:lang w:val="hi_IN" w:bidi="hi_IN"/>
        </w:rPr>
        <w:t>यहोवा बादल को निवासस्थान के ऊपर उठाता है।</w:t>
      </w:r>
    </w:p>
    <w:p>
      <w:pPr/>
      <w:r>
        <w:rPr>
          <w:lang w:val="hi_IN" w:bidi="hi_IN"/>
        </w:rPr>
      </w:r>
      <w:r>
        <w:rPr>
          <w:b/>
          <w:lang w:val="hi_IN" w:bidi="hi_IN"/>
        </w:rPr>
        <w:t>अभिनय को रोकें।</w:t>
      </w:r>
      <w:r>
        <w:rPr>
          <w:lang w:val="hi_IN" w:bidi="hi_IN"/>
        </w:rPr>
        <w:t xml:space="preserve"> यहोवा की भूमिका निभाने वाले व्यक्ति से पूछें, "आप क्या सोच रहे हैं या क्या महसूस कर रहे हैं?" यहोवा की भूमिका निभाने वाला व्यक्ति इस तरह उत्तर दे सकता है: “अब समय आ गया है कि मेरे लोग यहाँ से किसी नए स्थान पर जाएँ,” या, “मैं अपने लोगों को यात्रा के लिए तैयार होने की आज्ञा दे रहा हूँ,” या, “जब भी मेरे लोग बादल को उठते हुए देखते हैं, तब वे जान जाते हैं कि मैं उन्हें एक संकेत दे रहा हूँ कि अब चलने का समय आ गया है,” या, “मैं अपने बादल से अपने लोगों को उस स्थान पर ले जाऊँगा जहाँ मैं चाहता हूँ कि वे डेरा डालें।” अभिनय को जारी रखें।</w:t>
      </w:r>
    </w:p>
    <w:p>
      <w:pPr/>
      <w:r>
        <w:rPr>
          <w:lang w:val="hi_IN" w:bidi="hi_IN"/>
        </w:rPr>
      </w:r>
      <w:r>
        <w:rPr>
          <w:lang w:val="hi_IN" w:bidi="hi_IN"/>
        </w:rPr>
        <w:t>बादल एक नए स्थान की ओर यात्रा करता है और फिर रुक जाता है और वहीं पर ठहर जाता है।</w:t>
      </w:r>
    </w:p>
    <w:p>
      <w:pPr/>
      <w:r>
        <w:rPr>
          <w:lang w:val="hi_IN" w:bidi="hi_IN"/>
        </w:rPr>
      </w:r>
      <w:r>
        <w:rPr>
          <w:b/>
          <w:lang w:val="hi_IN" w:bidi="hi_IN"/>
        </w:rPr>
        <w:t>अभिनय को रोकें।</w:t>
      </w:r>
      <w:r>
        <w:rPr>
          <w:lang w:val="hi_IN" w:bidi="hi_IN"/>
        </w:rPr>
        <w:t xml:space="preserve"> यहोवा की भूमिका निभाने वाले व्यक्ति से पूछें, "आप क्या सोच रहे हैं या क्या महसूस कर रहे हैं?" यहोवा की भूमिका निभाने वाला व्यक्ति इस तरह उत्तर दे सकता है: “यही वह स्थान है जहाँ मैं चाहता हूँ कि मेरे लोग अपना डेरा डालें,” या, “मैं अपने लोगों को यह संकेत दे रहा हूँ कि वे यहीं रुकें और अपना डेरा डालें,” या, “मैं अपने बादल को एक स्थान पर ठहराकर, अपने लोगों को रुकने की आज्ञा देता हूँ।" मूसा की भूमिका निभाने वाले व्यक्ति से भी पूछें, "आप क्या महसूस कर रहे हैं या क्या सोच रहे हैं?" मूसा की भूमिका निभाने वाला व्यक्ति इस तरह उत्तर दे सकता है: “जब यहोवा बादल को चलाता है, तब मैं जान जाता हूँ कि लोगों को चलने के लिए तैयार होना है।” हम बादल का अनुसरण करते हुए उस स्थान तक जाते हैं जहाँ वह जाता है," या, “जब यहोवा बादल को ठहराता है, तब मैं जान जाता हूँ कि जहाँ वह ठहरा है, वही स्थान यहोवा ने हमारे लिए डेरा डालने के लिए चुना है,” या, “जब भी बादल चलता है, चाहे दिन हो या रात, हमें यहोवा की आज्ञा मानकर उसका अनुसरण करना है।” अभिनय को जारी रखें।</w:t>
      </w:r>
    </w:p>
    <w:p>
      <w:pPr/>
      <w:r>
        <w:rPr>
          <w:lang w:val="hi_IN" w:bidi="hi_IN"/>
        </w:rPr>
      </w:r>
      <w:r>
        <w:rPr>
          <w:lang w:val="hi_IN" w:bidi="hi_IN"/>
        </w:rPr>
        <w:t>कई दिनों तक, यहोवा बादल को नहीं उठाता।</w:t>
      </w:r>
    </w:p>
    <w:p>
      <w:pPr/>
      <w:r>
        <w:rPr>
          <w:lang w:val="hi_IN" w:bidi="hi_IN"/>
        </w:rPr>
      </w:r>
      <w:r>
        <w:rPr>
          <w:b/>
          <w:lang w:val="hi_IN" w:bidi="hi_IN"/>
        </w:rPr>
        <w:t>अभिनय को रोकें।</w:t>
      </w:r>
      <w:r>
        <w:rPr>
          <w:lang w:val="hi_IN" w:bidi="hi_IN"/>
        </w:rPr>
        <w:t xml:space="preserve"> इस्राएल के लोगों की भूमिका निभाने वाले लोगों से पूछें, "आप क्या महसूस कर रहे हैं या क्या सोच रहे हैं?" इस्राएल के लोगों की भूमिका निभाने वाले लोग इस तरह उत्तर दे सकते हैं, “हमने अब यहाँ कई दिनों से डेरा डाला हुआ है।” जब तक यहोवा बादल को उठा नहीं देता तब तक हम इस स्थान से नहीं जा सकते," या, "हम यहाँ सुरक्षित रहे हैं, क्योंकि यहोवा हमेशा हमारे रहने के लिए सबसे अच्छा स्थान चुनता है," या, "हमें यहोवा की आज्ञा माननी चाहिए और यहाँ तब तक रहना चाहिए जब तक कि वह हमें चलने का चिन्ह न दे।" अभिनय को जारी रखें।</w:t>
      </w:r>
    </w:p>
    <w:p>
      <w:pPr/>
      <w:r>
        <w:rPr>
          <w:lang w:val="hi_IN" w:bidi="hi_IN"/>
        </w:rPr>
      </w:r>
      <w:r>
        <w:rPr>
          <w:lang w:val="hi_IN" w:bidi="hi_IN"/>
        </w:rPr>
        <w:t>यहोवा बादल को उठाता है। लोग बादल के पीछे चलकर उस नए स्थान की ओर यात्रा करते हैं जहाँ यहोवा उसे ठहराता है। लोग कुछ दिनों के लिए वहाँ डेरा डालते हैं। यहोवा फिर से बादल को उठाता है।</w:t>
      </w:r>
    </w:p>
    <w:p>
      <w:pPr/>
      <w:r>
        <w:rPr>
          <w:lang w:val="hi_IN" w:bidi="hi_IN"/>
        </w:rPr>
      </w:r>
      <w:r>
        <w:rPr>
          <w:b/>
          <w:lang w:val="hi_IN" w:bidi="hi_IN"/>
        </w:rPr>
        <w:t>अभिनय को रोकें।</w:t>
      </w:r>
      <w:r>
        <w:rPr>
          <w:lang w:val="hi_IN" w:bidi="hi_IN"/>
        </w:rPr>
        <w:t xml:space="preserve"> इस्राएल के लोगों की भूमिका निभाने वाले लोगों से पूछें, "आप क्या महसूस कर रहे हैं या क्या सोच रहे हैं?" इस्राएल के लोगों की भूमिका निभाने वाले लोग इस तरह उत्तर दे सकते हैं: “जब भी बादल चलता है तब हम उसका अनुसरण करते हैं। कभी-कभी यहोवा इसे लंबे समय तक ठहराए रखता है, और हम वहाँ पर लंबे समय तक रहते हैं। कभी-कभी यहोवा इसे केवल एक दिन के लिए ही ठहराता है, और हम उस जगह पर केवल एक दिन ही रहते हैं। कभी-कभी यहोवा रात के समय में बादल को चलाता है और हम रात में यात्रा करते हैं," या, "हमें यहोवा की आज्ञा माननी चाहिए। हमें वहीं रहना चाहिए जहाँ यहोवा चाहता है, और जितने समय तक चाहता है।" मूसा की भूमिका निभाने वाले व्यक्ति से पूछें, "आप क्या सोच रहे हैं या क्या महसूस कर रहे हैं? मूसा की भूमिका निभाने वाला व्यक्ति इस तरह उत्तर दे सकता है: “मैंने लोगों को ठीक वैसे ही निर्देश दिए हैं जैसे यहोवा ने आज्ञा दी है। जब बादल उठता है, तब मैंने लोगों को चलने के लिए तैयार होने का निर्देश दिया है। जब बादल ठहर गया है, तब मैंने लोगों को डेरा डालने का निर्देश दिया है," या, "हर बार जब यहोवा ने आज्ञा दी है, लोगों ने उसका पालन किया है," या, "यहोवा हमारे लिए बहुत भला रहा है। वह हमारे साथ डेरा डाले रहा है और दिन-प्रतिदिन हमारा मार्गदर्शन करता रहा है। अपने लोगों की देखभाल करने के कारण यहोवा की स्तुति करो।"</w:t>
      </w:r>
      <w:r>
        <w:rPr>
          <w:lang w:val="hi_IN" w:bidi="hi_IN"/>
        </w:rPr>
      </w:r>
    </w:p>
    <w:p>
      <w:pPr>
        <w:pStyle w:val="Heading3"/>
      </w:pPr>
      <w:r>
        <w:rPr>
          <w:lang w:val="hi_IN" w:bidi="hi_IN"/>
        </w:rPr>
        <w:t>आवश्यक जानकारी</w:t>
      </w:r>
    </w:p>
    <w:p>
      <w:pPr/>
      <w:r>
        <w:rPr>
          <w:lang w:val="hi_IN" w:bidi="hi_IN"/>
        </w:rPr>
      </w:r>
      <w:r>
        <w:rPr>
          <w:lang w:val="hi_IN" w:bidi="hi_IN"/>
        </w:rPr>
        <w:t>गिनती 9:15–23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परमेश्वर का व्यक्तिगत नाम है, और इस पूरे भाग में इसका उपयोग किया गया है। यहोवा के लिए उसी नाम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जब मूसा और इस्राएल के लोग निवासस्थान को स्थापित करने का काम पूरा कर लेते हैं, तो बादल जो लोगों की अगुवाई कर रहा था, वह आकर निवासस्थान को ढक लेता है। यहोवा बादल का उपयोग लोगों का मार्गदर्शन करने के लिए करता है। बादल यहोवा की महिमा, सामर्थ्य और उपस्थिति को दर्शाता है।</w:t>
      </w:r>
    </w:p>
    <w:p>
      <w:pPr/>
      <w:r>
        <w:rPr>
          <w:lang w:val="hi_IN" w:bidi="hi_IN"/>
        </w:rPr>
      </w:r>
      <w:r>
        <w:rPr>
          <w:lang w:val="hi_IN" w:bidi="hi_IN"/>
        </w:rPr>
        <w:t>यहाँ रुकें और समूह में चर्चा करें कि आप बादल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बादल ने निवासस्थान या साक्षी के तम्बू को ढक लिया**। ** निवासस्थान यहोवा का घर है जहाँ इस्राएली परमेश्वर की आराधना करते थे, और यह एक बड़े तम्बू को दर्शाता है जिसे लोग एक स्थान से दूसरे स्थान पर ले जाते थे। निवासस्थान के लिए उसी शब्द या वाक्यांश का उपयोग करें जिसका उपयोग आपने पिछले भागों में किया है। </w:t>
      </w:r>
      <w:r>
        <w:rPr>
          <w:b/>
          <w:lang w:val="hi_IN" w:bidi="hi_IN"/>
        </w:rPr>
        <w:t>निवासस्थान</w:t>
      </w:r>
      <w:r>
        <w:rPr>
          <w:lang w:val="hi_IN" w:bidi="hi_IN"/>
        </w:rPr>
        <w:t xml:space="preserve"> के बारे में अधिक जानकारी के लिए, मुख्य शब्दावली देखें। </w:t>
      </w:r>
    </w:p>
    <w:p>
      <w:pPr/>
      <w:r>
        <w:rPr>
          <w:lang w:val="hi_IN" w:bidi="hi_IN"/>
        </w:rPr>
      </w:r>
      <w:r>
        <w:rPr>
          <w:lang w:val="hi_IN" w:bidi="hi_IN"/>
        </w:rPr>
        <w:t xml:space="preserve">निवासस्थान को साक्षी का तम्बू या वाचा की व्यवस्था भी कहा जाता है क्योंकि यही वह स्थान है जहाँ इस्राएली उन दस आज्ञाओं को रखते थे जो यहोवा ने इस्राएल के लोगों को दी थीं। यहोवा ने मूसा से कहा कि जिन पत्थरों पर उसने दस आज्ञाएँ लिखी थीं, उन्हें अपने पास रखे, ताकि वे लोगों को उस वाचा की याद दिलाएँ जो यहोवा ने इस्राएल के लोगों के साथ बाँधी थी। साक्षी के तम्बू के लिए उसी शब्द या वाक्यांश का उपयोग करें जो आपने पिछले भागों में किया है। </w:t>
      </w:r>
      <w:r>
        <w:rPr>
          <w:b/>
          <w:lang w:val="hi_IN" w:bidi="hi_IN"/>
        </w:rPr>
        <w:t>साक्षी</w:t>
      </w:r>
      <w:r>
        <w:rPr>
          <w:lang w:val="hi_IN" w:bidi="hi_IN"/>
        </w:rPr>
        <w:t xml:space="preserve"> और </w:t>
      </w:r>
      <w:r>
        <w:rPr>
          <w:b/>
          <w:lang w:val="hi_IN" w:bidi="hi_IN"/>
        </w:rPr>
        <w:t>वाचा</w:t>
      </w:r>
      <w:r>
        <w:rPr>
          <w:lang w:val="hi_IN" w:bidi="hi_IN"/>
        </w:rPr>
        <w:t xml:space="preserve"> के बारे में अधिक जानकारी के लिए, मुख्य शब्दावली को देखें।</w:t>
      </w:r>
    </w:p>
    <w:p>
      <w:pPr/>
      <w:r>
        <w:rPr>
          <w:lang w:val="hi_IN" w:bidi="hi_IN"/>
        </w:rPr>
      </w:r>
      <w:r>
        <w:rPr>
          <w:lang w:val="hi_IN" w:bidi="hi_IN"/>
        </w:rPr>
        <w:t>जब भी बादल तम्बू के ऊपर से उठता, तो इस्राएल की संतान या इस्राएली निकल पड़ते थे। बादल अपनी सामर्थ्य से नहीं उठा। यह यहोवा ही था जिसने बादल को उठाया और उसे आगे बढ़ाया। इस्राएलियों के लिए उसी शब्द का उपयोग करें जिसका उपयोग आपने पिछले भागों में किया है, और इस्राएलियों के बारे में अधिक जानकारी के लिए मुख्य शब्दावली देखें।</w:t>
      </w:r>
    </w:p>
    <w:p>
      <w:pPr/>
      <w:r>
        <w:rPr>
          <w:lang w:val="hi_IN" w:bidi="hi_IN"/>
        </w:rPr>
      </w:r>
      <w:r>
        <w:rPr>
          <w:lang w:val="hi_IN" w:bidi="hi_IN"/>
        </w:rPr>
        <w:t>यहाँ रुकें और समूह में चर्चा करें कि आप कैसे वर्णन करेंगे कि बादल तम्बू के ऊपर से कैसे उठता है। इस ऑडियो को यहाँ रोकें।</w:t>
      </w:r>
    </w:p>
    <w:p>
      <w:pPr/>
      <w:r>
        <w:rPr>
          <w:lang w:val="hi_IN" w:bidi="hi_IN"/>
        </w:rPr>
      </w:r>
      <w:r>
        <w:rPr>
          <w:lang w:val="hi_IN" w:bidi="hi_IN"/>
        </w:rPr>
        <w:t>यहोवा ने बादल का उपयोग लोगों की अगुवाई करने के लिए किया। इस्राएल के लोग यहोवा की आज्ञा के अनुसार निकले और उन्होंने डेरा डाला। निकलने का अर्थ है यात्रा की शुरुआत करना। निकलने के लिए उसी शब्द या वाक्यांश का उपयोग करें जिसका उपयोग आपने पिछले भागों में किया है।</w:t>
      </w:r>
    </w:p>
    <w:p>
      <w:pPr/>
      <w:r>
        <w:rPr>
          <w:lang w:val="hi_IN" w:bidi="hi_IN"/>
        </w:rPr>
      </w:r>
      <w:r>
        <w:rPr>
          <w:lang w:val="hi_IN" w:bidi="hi_IN"/>
        </w:rPr>
        <w:t>डेरा डालने का अर्थ है किसी स्थान पर बसना और शिविर स्थापित करना। एक डेरा तंबुओं से बना एक अस्थायी आवास होता है।</w:t>
      </w:r>
    </w:p>
    <w:p>
      <w:pPr/>
      <w:r>
        <w:rPr>
          <w:lang w:val="hi_IN" w:bidi="hi_IN"/>
        </w:rPr>
      </w:r>
      <w:r>
        <w:rPr>
          <w:lang w:val="hi_IN" w:bidi="hi_IN"/>
        </w:rPr>
        <w:t>यहाँ एक समूह के रूप में रुकें और इस्राएल के डेरे की एक तस्वीर देखें। डेरा डालने के लिए उसी शब्द या वाक्यांश का उपयोग करें जिसका उपयोग आपने पिछले भागों में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10:1–10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10:1–10 को सुनें और अपने मन में रखें।</w:t>
      </w:r>
    </w:p>
    <w:p>
      <w:pPr/>
      <w:r>
        <w:rPr>
          <w:lang w:val="hi_IN" w:bidi="hi_IN"/>
        </w:rPr>
      </w:r>
      <w:r>
        <w:rPr>
          <w:lang w:val="hi_IN" w:bidi="hi_IN"/>
        </w:rPr>
        <w:t>यदि सम्भव हो, तो गिनती 10:1–10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10:1–10 का ऑडियो संस्करण सबसे आसानी से समझ में आने वाले अनुवाद में सुनें।</w:t>
      </w:r>
    </w:p>
    <w:p>
      <w:pPr/>
      <w:r>
        <w:rPr>
          <w:lang w:val="hi_IN" w:bidi="hi_IN"/>
        </w:rPr>
      </w:r>
      <w:r>
        <w:rPr>
          <w:lang w:val="hi_IN" w:bidi="hi_IN"/>
        </w:rPr>
        <w:t>पिछले भाग में, हमें बताया गया था कि कैसे यहोवा ने बादल का उपयोग करके इस्राएल के लोगों की पूरी जंगल यात्रा के दौरान उनकी अगुवाई की। जब भी यहोवा बादल को उठाता था, तो इस्राएल के लोग उसके पीछे-पीछे निकल पड़ते थे। यहोवा बादल को जहाँ कहीं भी ठहराता था, इस्राएल के लोग वहीं डेरा डालते थे। यहोवा ने बादल का उपयोग करके लोगों को आज्ञा दी, और उन्होंने यहोवा की आज्ञा मानी।</w:t>
      </w:r>
    </w:p>
    <w:p>
      <w:pPr/>
      <w:r>
        <w:rPr>
          <w:lang w:val="hi_IN" w:bidi="hi_IN"/>
        </w:rPr>
      </w:r>
      <w:r>
        <w:rPr>
          <w:lang w:val="hi_IN" w:bidi="hi_IN"/>
        </w:rPr>
        <w:t>इस कहानी में, यहोवा मूसा से बात करता है और उससे कहता है कि वह चाँदी की दो तुरहियाँ बनाए। यहोवा ने शायद निवासस्थान या मिलापवाले तम्बू में बादल से मूसा से बात की थी। यहोवा मूसा से कहता है कि वह चांदी की दो तुरहियों का उपयोग इस्राएलियों की सभा को बुलाने और उन्हें डेरा आगे बढ़ाने का संकेत देने के लिए करे। इस्राएलियों की मण्डली, इस्राएल के समुदाय की आधिकारिक सभा है। यह महत्वपूर्ण है कि इन दोनों तुरहियों को मेढ़े के सींग के साथ भ्रमित न किया जाए। ये दोनों चाँदी की तुरहियाँ “गढ़ी हुई चाँदी” से बनी हुई थीं, जिसका अर्थ है कि कारीगरों ने तुरहियाँ बनाने के लिए चाँदी की धातु को हथौड़े से पीटा था।</w:t>
      </w:r>
    </w:p>
    <w:p>
      <w:pPr/>
      <w:r>
        <w:rPr>
          <w:lang w:val="hi_IN" w:bidi="hi_IN"/>
        </w:rPr>
      </w:r>
      <w:r>
        <w:rPr>
          <w:lang w:val="hi_IN" w:bidi="hi_IN"/>
        </w:rPr>
        <w:t xml:space="preserve">यहाँ रुकें और समूह में </w:t>
      </w:r>
      <w:r>
        <w:rPr>
          <w:b/>
          <w:lang w:val="hi_IN" w:bidi="hi_IN"/>
        </w:rPr>
        <w:t>चाँदी की तुरहियों</w:t>
      </w:r>
      <w:r>
        <w:rPr>
          <w:lang w:val="hi_IN" w:bidi="hi_IN"/>
        </w:rPr>
        <w:t xml:space="preserve"> की एक तस्वीर देखें। चर्चा करें कि आपकी संस्कृति में आप किस प्रकार के वाद्ययंत्रों का उपयोग करके उस प्रकार की ध्वनि उत्पन्न करेंगे जो आपको लगता है कि ये तुरही उत्पन्न कर सकती हैं। आप अपने समुदाय के लोगों को निर्णयों की जानकारी देने के लिए एक साथ कैसे बुलाते हैं? सभी को एक साथ बुलाने के लिए कौन जिम्मेदार है? क्या आपके पास एक ही अगुवा है या कई अगुवे हैं? इस ऑडियो को यहाँ रोकें।</w:t>
      </w:r>
    </w:p>
    <w:p>
      <w:pPr/>
      <w:r>
        <w:rPr>
          <w:lang w:val="hi_IN" w:bidi="hi_IN"/>
        </w:rPr>
      </w:r>
      <w:r>
        <w:rPr>
          <w:lang w:val="hi_IN" w:bidi="hi_IN"/>
        </w:rPr>
        <w:t>यहोवा मूसा से कहता है कि जब वे चाँदी की दोनों तुरहियाँ फूँकें, तब इस्राएल की मण्डली में सभी लोग मिलापवाले तम्बू के द्वार पर मूसा के सामने इकट्ठा हों। लेकिन यदि उन्होंने चाँदी की केवल एक ही तुरही फूँकी, तो इस्राएल के लोगों के समूहों के प्रधान या अगुवों को ही मिलापवाले तम्बू के द्वार पर इकट्ठा होना चाहिए। आपको याद होगा कि यहोवा ने मूसा को इन प्रधानों की नियुक्ति करने का निर्देश दिया था ताकि वे इस्राएली पुरुषों की जनगणना या सैन्य दलों की गणना करने में मूसा की सहायता करें, जो युद्ध में लड़ने में सक्षम थे। इस प्रकार यहोवा ने मूसा को निर्देश दिया कि वह इस्राएल के लोगों को डेरे के अन्दर निर्देशित करे और लोगों को मिलापवाले तम्बू के द्वार पर मूसा के पास इकट्ठा करे। यद्यपि यहोवा तुरहियों के बारे में ये निर्देश सभी लोगों को बताता है, फिर भी यहोवा बाद में मूसा को बताएगा कि केवल याजकों को ही तुरहियाँ फूँकने की अनुमति है।</w:t>
      </w:r>
    </w:p>
    <w:p>
      <w:pPr/>
      <w:r>
        <w:rPr>
          <w:lang w:val="hi_IN" w:bidi="hi_IN"/>
        </w:rPr>
      </w:r>
      <w:r>
        <w:rPr>
          <w:lang w:val="hi_IN" w:bidi="hi_IN"/>
        </w:rPr>
        <w:t>यहोवा मूसा से यह भी कहता है कि वह चाँदी की तुरहियों का उपयोग करके लोगों से डेरा उठाकर आगे बढ़ने के लिए कहे। यहोवा डेरे को आगे बढ़ाने के लिए तुरही की आवाज़ को “चेतावनी-ध्वनि” कहता है। चेतावनी ध्वनि उस प्रकार की ध्वनि को दर्शाती है, जो तुरहियों से निकलती है। यह ध्वनि शायद एक तेज ध्वनि है, या लगातार तेज ध्वनि की श्रृंखला या बहुत तेज शोर है। यहोवा मूसा से कहता है कि वह तुरहियों को इस प्रकार फूँके, जिससे एक अलग आवाज़ निकले। यहोवा कहता है कि लोगों को मिलापवाले तम्बू में इकट्ठा करने के लिए जो आवाज़ निकालते हैं, वह उस आवाज़ से अलग होनी चाहिए जो वे लोगों को डेरा आगे बढ़ाने के लिए सचेत करने के लिए निकालते हैं।</w:t>
      </w:r>
    </w:p>
    <w:p>
      <w:pPr/>
      <w:r>
        <w:rPr>
          <w:lang w:val="hi_IN" w:bidi="hi_IN"/>
        </w:rPr>
      </w:r>
      <w:r>
        <w:rPr>
          <w:lang w:val="hi_IN" w:bidi="hi_IN"/>
        </w:rPr>
        <w:t xml:space="preserve">यहाँ रुकें और एक समूह के रूप में </w:t>
      </w:r>
      <w:r>
        <w:rPr>
          <w:b/>
          <w:lang w:val="hi_IN" w:bidi="hi_IN"/>
        </w:rPr>
        <w:t>इस्राएल के डेरे</w:t>
      </w:r>
      <w:r>
        <w:rPr>
          <w:lang w:val="hi_IN" w:bidi="hi_IN"/>
        </w:rPr>
        <w:t xml:space="preserve"> की एक तस्वीर देखें। इस गतिविधि को समूह में करें: तीन अलग-अलग चिन्हों का चयन करें। एक चिन्ह यह दर्शाना चाहिए कि लोगों के अगुवे मूसा के सामने इकट्ठा हों, दूसरा चिन्ह यह दर्शाना चाहिए कि पूरा समुदाय मूसा के सामने इकट्ठा हो, और अंतिम चिन्ह यह दर्शाना चाहिए कि पूरा समुदाय यात्रा करना शुरू करे। संकेत देने के लिए एक व्यक्ति चुनें, लोगों के अगुवों का प्रतिनिधित्व करने के लिए दो लोगों को चुनें, और मूसा का प्रतिनिधित्व करने के लिए एक व्यक्ति चुनें। जिस व्यक्ति को संकेत देने के लिए चुना गया है, वह कई बार मिश्रित क्रम में संकेत दे, और बाकी लोग उस व्यक्ति द्वारा दिए गए संकेत के अनुसार उसके आदेशों का पालन करें। ऑडियो को यहाँ रोकें।</w:t>
      </w:r>
    </w:p>
    <w:p>
      <w:pPr/>
      <w:r>
        <w:rPr>
          <w:lang w:val="hi_IN" w:bidi="hi_IN"/>
        </w:rPr>
      </w:r>
      <w:r>
        <w:rPr>
          <w:lang w:val="hi_IN" w:bidi="hi_IN"/>
        </w:rPr>
        <w:t>यहोवा मूसा से कहता है कि समुदाय को क्रम से निकलना है। जब याजक तेज ध्वनि या चेतावनी की ध्वनि बजाएँ, तब मिलापवाले तम्बू के पूर्व दिशा में डेरा डालने वाले गोत्र डेरे से प्रस्थान करना शुरू करें। जब याजक दूसरी बार चेतावनी ध्वनि बजाएँ, तब मिलापवाले तम्बू के दक्षिण दिशा की ओर डेरा डालने वाले गोत्र भी डेरे से प्रस्थान करना शुरू करें। यह चेतावनी ध्वनि लोगों को बताती है कि प्रस्थान करने का समय आ गया है, और यह उस क्रम को बताती है जिसमें प्रत्येक गोत्र को प्रस्थान करना है। यहोवा मूसा से कहता है कि वह ध्यान रखे कि तुरहियों की आवाज़ आपस में न मिले। जब याजक लोगों को इकट्ठा करने के लिए तुरहियाँ फूँकते हैं, तो उन्हें प्रस्थान करने के लिए चेतावनी की आवाज़ के साथ उन्हें नहीं बजाना चाहिए।</w:t>
      </w:r>
    </w:p>
    <w:p>
      <w:pPr/>
      <w:r>
        <w:rPr>
          <w:lang w:val="hi_IN" w:bidi="hi_IN"/>
        </w:rPr>
      </w:r>
      <w:r>
        <w:rPr>
          <w:lang w:val="hi_IN" w:bidi="hi_IN"/>
        </w:rPr>
        <w:t>यहाँ रुकें और यह गतिविधि समूह में करें: आपने अभी जो गतिविधि की है उसे याद रखें। फिर से, संकेतों को दिखाने के लिए एक व्यक्ति को चुनें, लोगों के अगुवों का प्रतिनिधित्व करने के लिए दो व्यक्तियों को चुनें और मूसा का प्रतिनिधित्व करने के लिए एक व्यक्ति को चुनें। जिस व्यक्ति को मूसा का प्रतिनिधित्व करने के लिए चुना गया है, वह संकेत देने के लिए चुने गए व्यक्ति को विशेष संकेत देने के लिए कहे। संकेत देने के लिए चुने गए व्यक्ति को भ्रमित करने वाले संकेत देने होंगे। जब मूसा उस व्यक्ति से अगुवों को इकट्ठा करने के लिए कहे, तो वह व्यक्ति गलत संकेत दें और इसी तरह सभी संकेतों के लिए ऐसा ही किया जाए। जब लोग संकेतों का पालन कर लें, तो मूसा को सबको वह आदेश बताना चाहिए जो उसने वास्तव में दिया था। चर्चा करें कि यदि तुरहियों की आवाजें इस तरह से आपस में मिल जाती तो डेरे में क्या होता। ऑडियो को यहाँ रोकें।</w:t>
      </w:r>
    </w:p>
    <w:p>
      <w:pPr/>
      <w:r>
        <w:rPr>
          <w:lang w:val="hi_IN" w:bidi="hi_IN"/>
        </w:rPr>
      </w:r>
      <w:r>
        <w:rPr>
          <w:lang w:val="hi_IN" w:bidi="hi_IN"/>
        </w:rPr>
        <w:t>यहोवा मूसा से कहता है कि केवल याजकों, हारून के पुत्रों को ही तुरही बजाने की अनुमति है। यहोवा कहता है कि तुरहियाँ “तुम्हारी पीढ़ी-दर-पीढ़ी के लिए सर्वदा की विधि रहें।” ये विधियाँ वे नियम थे जिनका पालन सभी इस्राएलियों को हमेशा के लिए करना था।</w:t>
      </w:r>
    </w:p>
    <w:p>
      <w:pPr/>
      <w:r>
        <w:rPr>
          <w:lang w:val="hi_IN" w:bidi="hi_IN"/>
        </w:rPr>
      </w:r>
      <w:r>
        <w:rPr>
          <w:lang w:val="hi_IN" w:bidi="hi_IN"/>
        </w:rPr>
        <w:t>यहाँ रुकें और समूह में चर्चा करें: आपके समुदाय में, इस प्रकार के वाद्ययंत्रों को बजाने की जिम्मेदारी किसकी है? आपकी संस्कृति में नियम या रीति-रिवाजों के ऐसे कौन से उदाहरण हैं जिनका पालन सभी लोगों द्वारा किया जाना चाहिए और जिन्हें सभी पीढ़ियों तक पहुँचाया जाना चाहिए? ऑडियो को यहाँ रोकें।</w:t>
      </w:r>
    </w:p>
    <w:p>
      <w:pPr/>
      <w:r>
        <w:rPr>
          <w:lang w:val="hi_IN" w:bidi="hi_IN"/>
        </w:rPr>
      </w:r>
      <w:r>
        <w:rPr>
          <w:lang w:val="hi_IN" w:bidi="hi_IN"/>
        </w:rPr>
        <w:t>यहोवा मूसा से कहता है कि जब इस्राएली अपने देश में जाएँ, और कोई शत्रु उन पर आक्रमण करे, तो उन्हें जोर से तुरहियाँ फूँकनी होंगी। यहोवा कहता है कि वह तुरहियों की आवाज़ सुनेगा और उन्हें उनके शत्रुओं से बचाएगा।</w:t>
      </w:r>
    </w:p>
    <w:p>
      <w:pPr/>
      <w:r>
        <w:rPr>
          <w:lang w:val="hi_IN" w:bidi="hi_IN"/>
        </w:rPr>
      </w:r>
      <w:r>
        <w:rPr>
          <w:lang w:val="hi_IN" w:bidi="hi_IN"/>
        </w:rPr>
        <w:t>यहोवा उन्हें यह भी निर्देश देता है कि वे उत्सव के दिनों में, जैसे वार्षिक पर्व, नए चाँद के पर्व या महीने की शुरुआत में, और होमबलि और मेलबलि या संगतिबलि चढ़ाते समय इन तुरहियों को फूँकें। यहोवा कहता है कि तुरहियाँ उसे उनके साथ की गई उसकी वाचा, या प्रतिज्ञा की याद दिलाएँगी। यहोवा ये सभी निर्देश देता है और इस्राएल के लोगों को याद दिलाता है कि वह यहोवा है।</w:t>
      </w:r>
      <w:r>
        <w:rPr>
          <w:lang w:val="hi_IN" w:bidi="hi_IN"/>
        </w:rPr>
      </w:r>
    </w:p>
    <w:p>
      <w:pPr>
        <w:pStyle w:val="Heading3"/>
      </w:pPr>
      <w:r>
        <w:rPr>
          <w:lang w:val="hi_IN" w:bidi="hi_IN"/>
        </w:rPr>
        <w:t>घटनाओं को समझाना</w:t>
      </w:r>
    </w:p>
    <w:p>
      <w:pPr/>
      <w:r>
        <w:rPr>
          <w:lang w:val="hi_IN" w:bidi="hi_IN"/>
        </w:rPr>
      </w:r>
      <w:r>
        <w:rPr>
          <w:lang w:val="hi_IN" w:bidi="hi_IN"/>
        </w:rPr>
        <w:t>गिनती 10:1–10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यहोवा मूसा से बात करता है और उससे कहता है कि वह लोगों को एक साथ बुलाने और लोगों को डेरे से कूच करने के लिए निर्देशित करने के लिए चाँदी को गढ़कर दो तुरहियाँ बनाए। यहोवा मूसा को यह भी बताता है कि भविष्य में इन तुरहियों का उपयोग कैसे करना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लोगों के प्रधान या अगुवे</w:t>
      </w:r>
    </w:p>
    <w:p>
      <w:pPr>
        <w:pStyle w:val="ListBullet"/>
        <w:spacing w:line="240" w:lineRule="auto"/>
        <w:ind w:left="720"/>
      </w:pPr>
      <w:r>
        <w:rPr>
          <w:lang w:val="hi_IN" w:bidi="hi_IN"/>
        </w:rPr>
      </w:r>
      <w:r>
        <w:rPr>
          <w:lang w:val="hi_IN" w:bidi="hi_IN"/>
        </w:rPr>
        <w:t>याजक, जो हारून के पुत्र हैं</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इस्राएल के शत्रु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इस्राएल के लोगों द्वारा सीनै के जंगल से निकलकर अपनी यात्रा शुरू करने से ठीक पहले आता है। यह पिछले भाग के विषय को जारी रखता है, जो इस बारे में है कि यहोवा ने इस्राएल के लोगों को उनकी यात्रा के दौरान कैसे निर्देशित किया। यह सम्भव है कि यहोवा ने मिलापवाले तम्बू में बादल से मूसा से बात की हो, और उसे ये सभी निर्देश दिए हों।</w:t>
      </w:r>
    </w:p>
    <w:p>
      <w:pPr/>
      <w:r>
        <w:rPr>
          <w:lang w:val="hi_IN" w:bidi="hi_IN"/>
        </w:rPr>
      </w:r>
      <w:r>
        <w:rPr>
          <w:lang w:val="hi_IN" w:bidi="hi_IN"/>
        </w:rPr>
        <w:t>यहोवा मूसा से बात करता है और उससे कहता है कि वह "गढ़कर" दो चाँदी की तुरहियाँ बनाए। इसका अर्थ है कि इन तुरहियों को चाँदी को पीटकर मनचाहे आकार में बनाया जाना था। हालाँकि यहोवा मूसा को संबोधित करता है, लेकिन यह सम्भव है कि मूसा ने स्वयं ये तुरहियाँ नहीं बनाई हो, बल्कि यह निर्देश किसी कुशल व्यक्ति को दिए हों। संभवतः ये तुरहियाँ लंबी नलियों के समान थीं, जिनका एक सिरा मुँह से फूँक मारने का होता था और दूसरा सिरा चौड़ा फैला हुआ घंटी जैसा भाग होता था। संभवतः तुरही की ध्वनि मुखांग में इस प्रकार फूँक मारकर उत्पन्न की जाती थी कि होंठ कंपन करने लगते थे, और ये कंपन नली के चौड़े होते हुए भाग से गुजरते हुए और अधिक बढ़ जाते थे।</w:t>
      </w:r>
    </w:p>
    <w:p>
      <w:pPr/>
      <w:r>
        <w:rPr>
          <w:lang w:val="hi_IN" w:bidi="hi_IN"/>
        </w:rPr>
      </w:r>
      <w:r>
        <w:rPr>
          <w:lang w:val="hi_IN" w:bidi="hi_IN"/>
        </w:rPr>
        <w:t>यहाँ रुकें और इस गतिविधि को करें। एक व्यक्ति को हथौड़े से धातु को पीटकर तुरही बनाने का अभिनय करने को कहें। ऑडियो को यहाँ रोकें।</w:t>
      </w:r>
    </w:p>
    <w:p>
      <w:pPr/>
      <w:r>
        <w:rPr>
          <w:lang w:val="hi_IN" w:bidi="hi_IN"/>
        </w:rPr>
      </w:r>
      <w:r>
        <w:rPr>
          <w:lang w:val="hi_IN" w:bidi="hi_IN"/>
        </w:rPr>
        <w:t>यहोवा मूसा से कहता है कि वह तुरहियों का प्रयोग लोगों को एक साथ बुलाने और लोगों को डेरा छोड़ने या कूच करने के लिए सचेत करने के लिए करे। डेरा उठाना या कूच करने का अर्थ है सब कुछ समेटकर नए स्थान की ओर प्रस्थान करना।</w:t>
      </w:r>
    </w:p>
    <w:p>
      <w:pPr/>
      <w:r>
        <w:rPr>
          <w:lang w:val="hi_IN" w:bidi="hi_IN"/>
        </w:rPr>
      </w:r>
      <w:r>
        <w:rPr>
          <w:lang w:val="hi_IN" w:bidi="hi_IN"/>
        </w:rPr>
        <w:t>याद रखें कि यहोवा बाद में मूसा से कहेगा कि केवल याजक ही तुरहियाँ फूँकें। यहोवा मूसा से कहता है कि जब याजक दोनों तुरहियाँ फूँकेंगे, तो पूरा समुदाय मिलापवाले तम्बू के प्रवेश द्वार पर मूसा के सामने इकट्ठा होगा।</w:t>
      </w:r>
    </w:p>
    <w:p>
      <w:pPr/>
      <w:r>
        <w:rPr>
          <w:lang w:val="hi_IN" w:bidi="hi_IN"/>
        </w:rPr>
      </w:r>
      <w:r>
        <w:rPr>
          <w:lang w:val="hi_IN" w:bidi="hi_IN"/>
        </w:rPr>
        <w:t xml:space="preserve">यहाँ रुकें और </w:t>
      </w:r>
      <w:r>
        <w:rPr>
          <w:lang w:val="hi_IN" w:bidi="hi_IN"/>
        </w:rPr>
        <w:t>याजकों द्वारा चाँदी की तुरहियाँ फूँकने</w:t>
      </w:r>
      <w:r>
        <w:rPr>
          <w:lang w:val="hi_IN" w:bidi="hi_IN"/>
        </w:rPr>
        <w:t xml:space="preserve"> की एक तस्वीर देखें। इस ऑडियो को यहाँ रोकें।</w:t>
      </w:r>
    </w:p>
    <w:p>
      <w:pPr/>
      <w:r>
        <w:rPr>
          <w:lang w:val="hi_IN" w:bidi="hi_IN"/>
        </w:rPr>
      </w:r>
      <w:r>
        <w:rPr>
          <w:lang w:val="hi_IN" w:bidi="hi_IN"/>
        </w:rPr>
        <w:t>लेकिन यदि याजक केवल एक ही तुरही फूँके, तो केवल इस्राएल के लोगों के प्रधान ही इकट्ठा हों। ये प्रधान इस्राएल के लोगों के मंडलों के प्रधान थे। इस्राएल के लोग हज़ारों की संख्या में गोत्रों में विभाजित थे, और प्रधान प्रत्येक समूह, या उन सैनिकों के अगुवे थे, जो युद्ध कर सकते थे।</w:t>
      </w:r>
    </w:p>
    <w:p>
      <w:pPr/>
      <w:r>
        <w:rPr>
          <w:lang w:val="hi_IN" w:bidi="hi_IN"/>
        </w:rPr>
      </w:r>
      <w:r>
        <w:rPr>
          <w:lang w:val="hi_IN" w:bidi="hi_IN"/>
        </w:rPr>
        <w:t>यहोवा मूसा से कहता है कि वह तुरहियों का प्रयोग कब प्रस्थान करना है और यात्रा के क्रम को निर्देशित करने के लिए लोगों को जागरूक करने के लिए करे। यहोवा यह नहीं बताता कि प्रस्थान के समय कितनी तुरहियाँ फूँकनी चाहिए, लेकिन यहोवा कहता है कि इसकी ध्वनि "चेतावनी" की ध्वनि जैसी हो। यहोवा कहता है कि लोगों को मिलापवाले तम्बू पर इकट्ठा करने के लिए तुरहियों से निकलने वाली ध्वनि और प्रस्थान के लिए निकलने वाली ध्वनि से अलग होनी चाहिए। यहोवा कहता है कि जब याजक एक ही तुरही फूँकते हैं, तो पूर्व में डेरा डालने वाले गोत्रों का प्रस्थान हो। यहोवा मूसा से कहता है कि जब "तुम दूसरी बार तुरही फूँकों", तो दक्षिण दिशा के गोत्रों का प्रस्थान हो। हमें यह नहीं बताया गया है कि शेष डेरे के लोगों ने कब प्रस्थान करना शुरू किया। याद रखें कि यद्यपि यहोवा सभी इस्राएल के लोगों को संबोधित करता है, जब वह उन्हें बताता है कि प्रस्थान के लिए तुरहियों को कैसे फूँकें, और यहोवा यह भी कहता है कि केवल याजक ही तुरहियाँ फूँकें।</w:t>
      </w:r>
    </w:p>
    <w:p>
      <w:pPr/>
      <w:r>
        <w:rPr>
          <w:lang w:val="hi_IN" w:bidi="hi_IN"/>
        </w:rPr>
      </w:r>
      <w:r>
        <w:rPr>
          <w:lang w:val="hi_IN" w:bidi="hi_IN"/>
        </w:rPr>
        <w:t>यहाँ रुकें और समूह के रूप में यह गतिविधि करें: याजकों के रूप में एक या दो लोगों को चुनें, और शेष लोगों को चार समूहों में विभाजित करें। उन्हें बीच के चौकोर के चारों ओर डेरा डालने के लिए कहें और उन्हें उत्तर दिशा का डेरा, दक्षिण दिशा का डेरा, पश्चिम दिशा का डेरा, और पूर्व दिशा का डेरा नाम दें। याजक से कहें कि वह सभी को निवासस्थान के प्रवेश द्वार पर इकट्ठा करने के लिए ध्वनि निकाले। फिर याजक से कहें कि वह दूसरी ध्वनि निकाले, जो पहली ध्वनि से अलग हो। इस दूसरी ध्वनि को जोर से या एक ऐसी ध्वनि निकाले जो लोगों को आगे बढ़ने के लिए कहे, जैसे शिकार के लिए दी जाने वाली पुकार। जब याजक इस ध्वनि को निकालता है, तो पूर्व दिशा का डेरा अपना सारा सामान इकठ्ठा करके चलना शुरू करें। जब याजक इस ध्वनि को फिर से निकालता है, तो दक्षिण दिशा का डेरा उठकर उसके पीछे चलें। तय करें कि उत्तर दिशा और पश्चिम दिशा के डेरे को व्यवस्थित क्रम में कैसे चलना चाहिए। कुछ बार दोहराएँ। इस ऑडियो को यहाँ रोकें।</w:t>
      </w:r>
    </w:p>
    <w:p>
      <w:pPr/>
      <w:r>
        <w:rPr>
          <w:lang w:val="hi_IN" w:bidi="hi_IN"/>
        </w:rPr>
      </w:r>
      <w:r>
        <w:rPr>
          <w:lang w:val="hi_IN" w:bidi="hi_IN"/>
        </w:rPr>
        <w:t>यहोवा मूसा से कहता है कि केवल याजक, अर्थात् हारून के पुत्र ही तुरहियाँ फूँकें। याद रखें कि तुरहियाँ इस्राएल के लोगों को यहोवा के निर्देशों का संकेत देने के साधन हैं।</w:t>
      </w:r>
    </w:p>
    <w:p>
      <w:pPr/>
      <w:r>
        <w:rPr>
          <w:lang w:val="hi_IN" w:bidi="hi_IN"/>
        </w:rPr>
      </w:r>
      <w:r>
        <w:rPr>
          <w:lang w:val="hi_IN" w:bidi="hi_IN"/>
        </w:rPr>
        <w:t>यहाँ रुकें और समूह में इस प्रश्न पर चर्चा करें: परमेश्वर आपके समुदाय के लोगों को निर्देश कैसे देता है? क्या ऐसी बातें हैं जिन्हें केवल वे लोग ही छू सकते हैं या कर सकते हैं जो परमेश्वर का प्रतिनिधित्व करते हैं? ऑडियो को यहाँ रोकें।</w:t>
      </w:r>
    </w:p>
    <w:p>
      <w:pPr/>
      <w:r>
        <w:rPr>
          <w:lang w:val="hi_IN" w:bidi="hi_IN"/>
        </w:rPr>
      </w:r>
      <w:r>
        <w:rPr>
          <w:lang w:val="hi_IN" w:bidi="hi_IN"/>
        </w:rPr>
        <w:t>यहोवा ने कहा कि तुरहियाँ एक "सर्वदा की विधि" थीं। इसका अर्थ है कि हारून के पुत्रों, याजकों को पीढ़ी दर पीढ़ी तुरहियाँ फूँकनी थीं। यह एक ऐसी व्यवस्था है जिसे यहोवा ने उन्हें सदा पालन करने के लिए दी थी।</w:t>
      </w:r>
    </w:p>
    <w:p>
      <w:pPr/>
      <w:r>
        <w:rPr>
          <w:lang w:val="hi_IN" w:bidi="hi_IN"/>
        </w:rPr>
      </w:r>
      <w:r>
        <w:rPr>
          <w:lang w:val="hi_IN" w:bidi="hi_IN"/>
        </w:rPr>
        <w:t>यहोवा ने हारून और याजकों को बताया कि जब वे भविष्य में अपने देश में रहेंगे तो उन्हें तुरहियों का उपयोग किस प्रकार करते रहना चाहिए। याद रखें कि वे अभी भी अपने देश में पहुँचने से कई साल दूर हैं। यहोवा ने कहा कि जब वे अपने देश में पहुँचे, और अपने सतानेवाले शत्रु के विरुद्ध युद्ध करने जाएँ, तो वे तुरहियों से चेतावनी दे, ताकि उनका परमेश्वर यहोवा उन्हें स्मरण करे और उन्हें उनके शत्रुओं से बचाए। यहोवा स्पष्ट रूप से बताता है कि जब याजक तुरहियाँ फूँकेंगे, तो यहोवा स्वयं उनकी सुनेगा और उन्हें बचाएगा, न कि कोई दूसरा देवता।</w:t>
      </w:r>
    </w:p>
    <w:p>
      <w:pPr/>
      <w:r>
        <w:rPr>
          <w:lang w:val="hi_IN" w:bidi="hi_IN"/>
        </w:rPr>
      </w:r>
      <w:r>
        <w:rPr>
          <w:lang w:val="hi_IN" w:bidi="hi_IN"/>
        </w:rPr>
        <w:t>यहाँ रुकें और समूह में इस प्रश्न पर चर्चा करें: आपके समुदाय के देवता अपनी पहचान कैसे बताते हैं और अन्य देवताओं से स्वयं को अलग कैसे करते हैं? इस ऑडियो को यहाँ रोकें।</w:t>
      </w:r>
    </w:p>
    <w:p>
      <w:pPr/>
      <w:r>
        <w:rPr>
          <w:lang w:val="hi_IN" w:bidi="hi_IN"/>
        </w:rPr>
      </w:r>
      <w:r>
        <w:rPr>
          <w:lang w:val="hi_IN" w:bidi="hi_IN"/>
        </w:rPr>
        <w:t>यहोवा ने कहा कि तुरहियाँ यहोवा को उस वाचा की याद दिलाएँगी जो उसने इस्राएल के लोगों के साथ बाँधी थी। उसने उनसे कहा कि वे उत्सव के दिनों में तुरहियाँ फूँकें, जैसे कि वार्षिक पर्व, महीने की शुरुआत और जब वे अपने होमबलि और मेलबलि या संगतिबलि चढ़ाते हैं।</w:t>
      </w:r>
    </w:p>
    <w:p>
      <w:pPr/>
      <w:r>
        <w:rPr>
          <w:lang w:val="hi_IN" w:bidi="hi_IN"/>
        </w:rPr>
      </w:r>
      <w:r>
        <w:rPr>
          <w:lang w:val="hi_IN" w:bidi="hi_IN"/>
        </w:rPr>
        <w:t>यहोवा इस्राएलियों को याद दिलाते हुए समाप्त करता है कि वह उनका परमेश्वर है, और कहता है, "मैं तुम्हारा परमेश्वर यहोवा हूँ।" यहोवा अक्सर अपने लोगों के लिए नियम या विधियाँ देने के बाद यह कथन कहता है।</w:t>
      </w:r>
    </w:p>
    <w:p>
      <w:pPr/>
      <w:r>
        <w:rPr>
          <w:lang w:val="hi_IN" w:bidi="hi_IN"/>
        </w:rPr>
      </w:r>
      <w:r>
        <w:rPr>
          <w:lang w:val="hi_IN" w:bidi="hi_IN"/>
        </w:rPr>
        <w:t>यहाँ रुकें और समूह के रूप में इस प्रश्न पर चर्चा करें। आपके विचार में यहोवा अपने लोगों को अपने नाम और उनके लिए वह कौन है, यह क्यों याद दिलाता है? आपकी संस्कृति में ऐसे कौन से अवसर हैं, जो लोगों को उस देवता की याद दिलाते हैं जिसकी वे उपासना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10:1–10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 के प्रधान</w:t>
      </w:r>
    </w:p>
    <w:p>
      <w:pPr>
        <w:pStyle w:val="ListBullet"/>
        <w:spacing w:line="240" w:lineRule="auto"/>
        <w:ind w:left="720"/>
      </w:pPr>
      <w:r>
        <w:rPr>
          <w:lang w:val="hi_IN" w:bidi="hi_IN"/>
        </w:rPr>
      </w:r>
      <w:r>
        <w:rPr>
          <w:lang w:val="hi_IN" w:bidi="hi_IN"/>
        </w:rPr>
        <w:t>याजक, जो हारून के पुत्र हैं</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इस्राएल के शत्रु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से बात करता है और उससे कहता है कि वह हथौड़े से गढ़कर दो चाँदी की तुरहियाँ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यहोवा की भूमिका निभाने वाला व्यक्ति इस तरह से उत्तर दे सकता है: “मैं मूसा को अपने लोगों का मार्गदर्शन करने के लिए तुरही बनाने का निर्देश दे रहा हूँ,” या “यह बहुत महत्वपूर्ण है कि मेरे लोग मेरी आज्ञा मानें और मेरे निर्देशों का पालन करें,” या “मैं यह सुनिश्चित कर रहा हूँ कि मेरे निर्देश सभी सुनें,” या “मैं मूसा को ऐसे साधन दे रहा हूँ जो उसके लिए लोगों तक मेरे निर्देशों का संदेश पहुँचाना आसान करेंगे।”</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वही कर रहा हूँ जो यहोवा कहता है,” या “यहोवा मुझे ये चाँदी की तुरहियाँ दे रहा है ताकि लोगों का मार्गदर्शन करना आसान हो जाए। अब मैं लोगों को आसानी से मिलापवाले तम्बू के पास बुला सकूँगा," या "मैं इन तुरहियों के द्वारा डेरे की गतिविधियों को निर्देशित कर सकूँगा।"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जब दोनों तुरहियाँ फूँकी जाएँगी, तो पूरा समुदाय मिलापवाले तम्बू के प्रवेश द्वार पर आकर मूसा के सामने इकट्ठा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बहुत खुश हूँ। इससे मेरा काम आसान हो जाएगा," या "डेरा बहुत बड़ा है, और उसमें बहुत से लोग हैं। मुझे बहुत खुशी है कि मैं उन्हें इन तुरहियों के द्वारा बुला सकता हूँ," या "दोनों तुरहियों को एक साथ फूँकने से बहुत स्पष्ट आवाज़ निकलेगी और लोगों को तुरंत मिलापवाले तम्बू के पास आने के लिए बुलाएगी।"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जब एक तुरही फूँकी जाए, तो केवल प्रधानों, या अगुवों को ही मिलापवाले तम्बू के प्रवेश द्वार पर आकर मूसा के सामने इकट्ठा होना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राहत महसूस होती है। इस बड़े समुदाय में एक-एक करके प्रधानों को ढूँढना बहुत कठिन होगा। अब मैं उन्हें आसानी से संकेत दे सकता हूँ," या "प्रधान इस संकेत को आसानी से पहचान लेंगे और तुरंत मिलापवाले तम्बू के पास आएँगे," या "प्रधान लोगों का प्रतिनिधित्व करते हैं। उन्हें हमेशा सेवा के लिए तैयार रहना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वह तुरहियों से एक अलग ध्वनि उत्पन्न करे ताकि लोगों को डेरा छोड़ने का निर्देश दिया जा सके। डेरा छोड़ने और निकलने का संकेत देने वाली ध्वनि पहले एक बार बजाई जानी चाहिए ताकि पूर्व दिशा में स्थित गोत्रों को निकलने का निर्देश दिया जा सके और फिर दूसरी बार बजाई जानी चाहिए ताकि दक्षिण दिशा में स्थित गोत्रों को निकलने का निर्देश दिया जा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याजकों को स्पष्ट रूप से निर्देश देना चाहिए कि वे इन ध्वनियों को लेकर भ्रमित न हों,” या “ये तुरहियाँ डेरे में अच्छी व्यवस्था लाएँगी। जब हम चलेंगे, तो हम शांतिपूर्वक और सुरक्षित रूप से साथ चलेंगे। लोग एक-दूसरे को कुचलेंगे नहीं। कोई भी पीछे नहीं छूटेगा, और हमारे पशु खोएँगे नहीं," या "ये तुरहियाँ कितनी उपयोगी होंगी।"</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डेरे में क्रम चाहता हूँ, और ये तुरहियाँ मूसा को उस क्रम को बनाए रखने में मदद करेंगी,” या “मैं अपने लोगों को किसी भी खतरे या नुकसान से सुरक्षित रखूँगा, और उनकी यात्रा में मैं उनका मार्गदर्शन करूँगा,” या “मूसा वैसा ही करेगा जैसा मैं उसे कहता हूँ। वह तुरहियों को वैसी ही बनवाएगा जैसा मैंने कहा है, और वह याजकों को उन्हें फूँकने के लिए वैसे ही निर्देश देगा जैसे मैंने आज्ञा दी है। मेरे लोग मेरी आज्ञा मान सकेंगे।"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तुरहियों के बारे में ये नियम “इस्राएल की पीढ़ी-पीढ़ी के लिए सर्वदा की विधि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“मेरे लोगों को इन तुरहियों को सदा फूँकना है, ताकि मैं उन्हें याद रख सकूँ,” या “हारून के पुत्रों, याजकों को मुझे इस्राएल के साथ मेरी वाचा की सदा याद दिलानी है, और याजकों के अलावा कोई भी मेरी तुरहियाँ नहीं फूँकेगा,” या “यह मेरी आज्ञा है, और मेरे लोग इसका पालन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जब इस्राएली अपने देश में प्रवेश करें और उसमें रहने लगें, तो यदि कोई शत्रु उन पर हमला करे, तो वे तुरहियाँ फूँकें ताकि यहोवा उन्हें याद रखे और उन्हें बचाए।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"लोगों को मुझे याद रखना चाहिए। मैं यहोवा हूँ जो उन्हें बचाता हूँ," या "यदि मेरे लोग शत्रु के आक्रमण के समय मुझे याद नहीं करेंगे, तो वे कैसे बचाए जाएँगे?" या "जब मैं अपने लोगों की अनाज्ञाकारिता के कारण उनके खिलाफ शत्रु को लाऊँगा, तो मैं उन्हें याद रखूँगा और उन पर दया करूँगा जब वे मुझे याद करेंगे। जब वे मुझे याद करेंगे, तब वे इन तुरहियों का उपयोग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ने कहा था कि उन्हें अपने देश में तुरहियाँ फूँकना जारी रखना था। उसने उनसे कहा कि वे उत्सव के दिनों में तुरहियाँ फूँकें, जैसे वार्षिक पर्वों पर, महीने की शुरुआत में और होमबलि और मेलबलि चढ़ाते समय।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"हम जल्दी भूल जाते हैं। अच्छे और समृद्धि के समय में हम यहोवा को भूल सकते हैं। उसने हमें ये तुरहियाँ इसलिए दी हैं ताकि हम उसके प्रति सचेत रहें," या "हम सदा यहोवा में आनन्दित रहेंगे। उसने हमें बचाया है और हमें हमारे देश में ले जाएगा और उसे हमें देगा," या "यहोवा अपने लोगों की और अपनी तुरहियों की आवाज़ सुनता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10:1–10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और उससे कहता है कि वह चाँदी की दो तुरहियाँ बनाए। यहोवा परमेश्वर का व्यक्तिगत नाम है। यहोवा के लिए उसी नाम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इस भाग के अंत में, यहोवा अपने आप को </w:t>
      </w:r>
      <w:r>
        <w:rPr>
          <w:b/>
          <w:lang w:val="hi_IN" w:bidi="hi_IN"/>
        </w:rPr>
        <w:t>इस्राएलियों</w:t>
      </w:r>
      <w:r>
        <w:rPr>
          <w:lang w:val="hi_IN" w:bidi="hi_IN"/>
        </w:rPr>
        <w:t xml:space="preserve"> के परमेश्वर के रूप में पहचानता है। इस भाग में, </w:t>
      </w:r>
      <w:r>
        <w:rPr>
          <w:lang w:val="hi_IN" w:bidi="hi_IN"/>
        </w:rPr>
        <w:t>परमेश्वर</w:t>
      </w:r>
      <w:r>
        <w:rPr>
          <w:lang w:val="hi_IN" w:bidi="hi_IN"/>
        </w:rPr>
        <w:t xml:space="preserve"> के लिए सामान्य शब्द का उपयोग किया गया है। परमेश्वर के लिए उसी सामान्य शब्द का उपयोग करें जिसका उपयोग आपने पिछले भागों में किया है, जब आपने “मैं तुम्हारा परमेश्वर यहोवा हूँ” जैसे वाक्यांशों का अनुवाद किया है।</w:t>
      </w:r>
    </w:p>
    <w:p>
      <w:pPr/>
      <w:r>
        <w:rPr>
          <w:lang w:val="hi_IN" w:bidi="hi_IN"/>
        </w:rPr>
      </w:r>
      <w:r>
        <w:rPr>
          <w:lang w:val="hi_IN" w:bidi="hi_IN"/>
        </w:rPr>
        <w:t>यहोवा मूसा से कहता है कि वह हथौड़े से पीटकर चाँदी की तुरहियाँ बनाए।</w:t>
      </w:r>
    </w:p>
    <w:p>
      <w:pPr/>
      <w:r>
        <w:rPr>
          <w:lang w:val="hi_IN" w:bidi="hi_IN"/>
        </w:rPr>
      </w:r>
      <w:r>
        <w:rPr>
          <w:lang w:val="hi_IN" w:bidi="hi_IN"/>
        </w:rPr>
        <w:t xml:space="preserve">यहाँ रुकें और समूह में चर्चा करें कि आप उन </w:t>
      </w:r>
      <w:r>
        <w:rPr>
          <w:b/>
          <w:lang w:val="hi_IN" w:bidi="hi_IN"/>
        </w:rPr>
        <w:t>तुरहियों</w:t>
      </w:r>
      <w:r>
        <w:rPr>
          <w:lang w:val="hi_IN" w:bidi="hi_IN"/>
        </w:rPr>
        <w:t xml:space="preserve"> के लिए किस शब्द या वाक्यांश का उपयोग करेंगे जो लोगों ने चाँदी को पीटकर बनाई हैं।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से कहता है कि वह तुरहियों का उपयोग </w:t>
      </w:r>
      <w:r>
        <w:rPr>
          <w:b/>
          <w:lang w:val="hi_IN" w:bidi="hi_IN"/>
        </w:rPr>
        <w:t>मिलापवाले तम्बू</w:t>
      </w:r>
      <w:r>
        <w:rPr>
          <w:lang w:val="hi_IN" w:bidi="hi_IN"/>
        </w:rPr>
        <w:t xml:space="preserve"> के प्रवेश द्वार पर इस्राएलियों की मण्डली को या आधिकारिक सभा को एक साथ बुलाने के लिए करे। मिलापवाला तम्बू </w:t>
      </w:r>
      <w:r>
        <w:rPr>
          <w:b/>
          <w:lang w:val="hi_IN" w:bidi="hi_IN"/>
        </w:rPr>
        <w:t>निवासस्थान</w:t>
      </w:r>
      <w:r>
        <w:rPr>
          <w:lang w:val="hi_IN" w:bidi="hi_IN"/>
        </w:rPr>
        <w:t xml:space="preserve"> का दूसरा नाम है। इसे मिलापवाला तम्बू भी कहा जाता है क्योंकि यह वह स्थान है जहाँ यहोवा मूसा और इस्राएल के लोगों से मिलता था। मण्डली और मिलापवाले तम्बू के लिए उसी शब्द या वाक्यांश का उपयोग करें जिसका उपयोग आपने पिछले भागों में किया था, और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जब मूसा चाहता है कि इस्राएल के </w:t>
      </w:r>
      <w:r>
        <w:rPr>
          <w:b/>
          <w:lang w:val="hi_IN" w:bidi="hi_IN"/>
        </w:rPr>
        <w:t>प्रधान</w:t>
      </w:r>
      <w:r>
        <w:rPr>
          <w:lang w:val="hi_IN" w:bidi="hi_IN"/>
        </w:rPr>
        <w:t xml:space="preserve"> या अगुवे ही मिलापवाले तम्बू के प्रवेश द्वार पर इकट्ठा हों, तब केवल एक ही तुरही फूँके। इस्राएल के लोगों को हजारों पुरुषों के </w:t>
      </w:r>
      <w:r>
        <w:rPr>
          <w:b/>
          <w:lang w:val="hi_IN" w:bidi="hi_IN"/>
        </w:rPr>
        <w:t>सैनिक दलों</w:t>
      </w:r>
      <w:r>
        <w:rPr>
          <w:lang w:val="hi_IN" w:bidi="hi_IN"/>
        </w:rPr>
        <w:t xml:space="preserve"> में विभाजित किया गया था जो जरूरत पड़ने पर लड़ सकते थे। प्रत्येक दल का अपना अगुवा या प्रधान होता था। प्रधानों या अगुवों और योद्धाओं के सैनिक दलों के लिए उसी शब्द का उपयोग करें जिसका उपयोग आपने पिछले भागों में किया था।</w:t>
      </w:r>
    </w:p>
    <w:p>
      <w:pPr/>
      <w:r>
        <w:rPr>
          <w:lang w:val="hi_IN" w:bidi="hi_IN"/>
        </w:rPr>
      </w:r>
      <w:r>
        <w:rPr>
          <w:lang w:val="hi_IN" w:bidi="hi_IN"/>
        </w:rPr>
        <w:t xml:space="preserve">यहोवा मूसा से कहता है कि वह एक </w:t>
      </w:r>
      <w:r>
        <w:rPr>
          <w:b/>
          <w:lang w:val="hi_IN" w:bidi="hi_IN"/>
        </w:rPr>
        <w:t>चेतावनी ध्वनि</w:t>
      </w:r>
      <w:r>
        <w:rPr>
          <w:lang w:val="hi_IN" w:bidi="hi_IN"/>
        </w:rPr>
        <w:t xml:space="preserve"> निकाले, जिससे लोगों को यात्रा शुरू करने का संकेत मिले। चेतावनी ध्वनि से तात्पर्य उस प्रकार की आवाज़ से है जो तुरहियों से निकाली जाती थी। यह शायद एक तेज ध्वनि या लगातार कई बार बजाई गई ध्वनि थी।</w:t>
      </w:r>
    </w:p>
    <w:p>
      <w:pPr/>
      <w:r>
        <w:rPr>
          <w:lang w:val="hi_IN" w:bidi="hi_IN"/>
        </w:rPr>
      </w:r>
      <w:r>
        <w:rPr>
          <w:lang w:val="hi_IN" w:bidi="hi_IN"/>
        </w:rPr>
        <w:t xml:space="preserve">यहाँ रुकें और समूह में चर्चा करें कि आप </w:t>
      </w:r>
      <w:r>
        <w:rPr>
          <w:b/>
          <w:lang w:val="hi_IN" w:bidi="hi_IN"/>
        </w:rPr>
        <w:t>चेतावनी ध्वनि</w:t>
      </w:r>
      <w:r>
        <w:rPr>
          <w:lang w:val="hi_IN" w:bidi="hi_IN"/>
        </w:rPr>
        <w:t xml:space="preserve"> के लिए किस शब्द या वाक्यांश का उपयोग करेंगे। इस पूरे भाग में समान शब्द या वाक्यांश का प्रयोग करें। इस ऑडियो को यहाँ रोकें।</w:t>
      </w:r>
    </w:p>
    <w:p>
      <w:pPr/>
      <w:r>
        <w:rPr>
          <w:lang w:val="hi_IN" w:bidi="hi_IN"/>
        </w:rPr>
      </w:r>
      <w:r>
        <w:rPr>
          <w:lang w:val="hi_IN" w:bidi="hi_IN"/>
        </w:rPr>
        <w:t xml:space="preserve">यहोवा मूसा से कहता है कि ये तुरहियाँ सदा के लिए एक विधि या </w:t>
      </w:r>
      <w:r>
        <w:rPr>
          <w:b/>
          <w:lang w:val="hi_IN" w:bidi="hi_IN"/>
        </w:rPr>
        <w:t>नियम</w:t>
      </w:r>
      <w:r>
        <w:rPr>
          <w:lang w:val="hi_IN" w:bidi="hi_IN"/>
        </w:rPr>
        <w:t xml:space="preserve"> होंगी। सदा के नियम का अर्थ है एक ऐसा नियम या व्यवस्था जो पीढ़ी से पीढ़ी तक हमेशा चलता रहता है। नियम और </w:t>
      </w:r>
      <w:r>
        <w:rPr>
          <w:b/>
          <w:lang w:val="hi_IN" w:bidi="hi_IN"/>
        </w:rPr>
        <w:t>पीढ़ियों</w:t>
      </w:r>
      <w:r>
        <w:rPr>
          <w:lang w:val="hi_IN" w:bidi="hi_IN"/>
        </w:rPr>
        <w:t xml:space="preserve"> के लिए उन्हीं शब्दों का उपयोग करें जिनका उपयोग आपने पिछले भागों में किया है। </w:t>
      </w:r>
      <w:r>
        <w:rPr>
          <w:b/>
          <w:lang w:val="hi_IN" w:bidi="hi_IN"/>
        </w:rPr>
        <w:t>नियम</w:t>
      </w:r>
      <w:r>
        <w:rPr>
          <w:lang w:val="hi_IN" w:bidi="hi_IN"/>
        </w:rPr>
        <w:t xml:space="preserve"> और </w:t>
      </w:r>
      <w:r>
        <w:rPr>
          <w:lang w:val="hi_IN" w:bidi="hi_IN"/>
        </w:rPr>
        <w:t>पीढ़ियों</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इन तुरहियों को उनके पर्वों में, उनके महीनों के पहले दिन, उनके </w:t>
      </w:r>
      <w:r>
        <w:rPr>
          <w:b/>
          <w:lang w:val="hi_IN" w:bidi="hi_IN"/>
        </w:rPr>
        <w:t>होमबलि</w:t>
      </w:r>
      <w:r>
        <w:rPr>
          <w:lang w:val="hi_IN" w:bidi="hi_IN"/>
        </w:rPr>
        <w:t xml:space="preserve"> और </w:t>
      </w:r>
      <w:r>
        <w:rPr>
          <w:b/>
          <w:lang w:val="hi_IN" w:bidi="hi_IN"/>
        </w:rPr>
        <w:t>मेलबलि या संगतिबलि</w:t>
      </w:r>
      <w:r>
        <w:rPr>
          <w:lang w:val="hi_IN" w:bidi="hi_IN"/>
        </w:rPr>
        <w:t xml:space="preserve"> के </w:t>
      </w:r>
      <w:r>
        <w:rPr>
          <w:b/>
          <w:lang w:val="hi_IN" w:bidi="hi_IN"/>
        </w:rPr>
        <w:t>बलिदानों</w:t>
      </w:r>
      <w:r>
        <w:rPr>
          <w:lang w:val="hi_IN" w:bidi="hi_IN"/>
        </w:rPr>
        <w:t xml:space="preserve"> के साथ बजाए। पर्व, विशेष भोज होते हैं जिन्हें यहोवा ने इस्राएल के लोगों से पूरे वर्ष मनाने के लिए कहा था। यहोवा ने दो प्रकार के बलिदानों पर प्रकाश डाला है: होमबलि और मेलबलि या संगतिबलि।</w:t>
      </w:r>
    </w:p>
    <w:p>
      <w:pPr/>
      <w:r>
        <w:rPr>
          <w:lang w:val="hi_IN" w:bidi="hi_IN"/>
        </w:rPr>
      </w:r>
      <w:r>
        <w:rPr>
          <w:lang w:val="hi_IN" w:bidi="hi_IN"/>
        </w:rPr>
        <w:t xml:space="preserve">जब कोई व्यक्ति परमेश्वर को होमबलि चढ़ाता है, तो वह एक पशु को मारकर उसे वेदी पर पूरी तरह से जलाता है। मेलबलि को संगति बलि भी कहा जाता है, क्योंकि यह यहोवा के साथ अच्छे संबंध स्थापित करने या बनाए रखने के लिए चढ़ाई जाती थी। बलिदान, होमबलि और मेलबलि या संगतिबलि के लिए उन्हीं वाक्यांशों का उपयोग करें जिनका उपयोग आपने पिछले भागों में किया है। </w:t>
      </w:r>
      <w:r>
        <w:rPr>
          <w:lang w:val="hi_IN" w:bidi="hi_IN"/>
        </w:rPr>
        <w:t>बलिदान</w:t>
      </w:r>
      <w:r>
        <w:rPr>
          <w:lang w:val="hi_IN" w:bidi="hi_IN"/>
        </w:rPr>
        <w:t xml:space="preserve">, </w:t>
      </w:r>
      <w:r>
        <w:rPr>
          <w:lang w:val="hi_IN" w:bidi="hi_IN"/>
        </w:rPr>
        <w:t>होमबलि</w:t>
      </w:r>
      <w:r>
        <w:rPr>
          <w:lang w:val="hi_IN" w:bidi="hi_IN"/>
        </w:rPr>
        <w:t xml:space="preserve"> और </w:t>
      </w:r>
      <w:r>
        <w:rPr>
          <w:b/>
          <w:lang w:val="hi_IN" w:bidi="hi_IN"/>
        </w:rPr>
        <w:t>मेलबलि या संगतिबलि</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10:11–36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10:11–36 को सुनें और अपने मन में रखें।</w:t>
      </w:r>
    </w:p>
    <w:p>
      <w:pPr/>
      <w:r>
        <w:rPr>
          <w:lang w:val="hi_IN" w:bidi="hi_IN"/>
        </w:rPr>
      </w:r>
      <w:r>
        <w:rPr>
          <w:lang w:val="hi_IN" w:bidi="hi_IN"/>
        </w:rPr>
        <w:t>यदि सम्भव हो, तो गिनती 10:11–36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10:11–36 का ऑडियो संस्करण सबसे आसानी से समझ में आने वाले अनुवाद में सुनें।</w:t>
      </w:r>
    </w:p>
    <w:p>
      <w:pPr/>
      <w:r>
        <w:rPr>
          <w:lang w:val="hi_IN" w:bidi="hi_IN"/>
        </w:rPr>
      </w:r>
      <w:r>
        <w:rPr>
          <w:lang w:val="hi_IN" w:bidi="hi_IN"/>
        </w:rPr>
        <w:t>इस भाग में, इस्राएली सीनै पर्वत के जंगल से उस देश की ओर यात्रा करना शुरू कर रहे हैं जिसका वादा यहोवा ने इस्राएलियों से किया था। पहले के भागों में, यहोवा ने मूसा और हारून को इस्राएलियों के डेरे को कैसे व्यवस्थित करना है और उसे एक स्थान से दूसरे स्थान तक कैसे ले जाना है, इसके बारे में निर्देश दिए। यह पहली बार है जब इस्राएली निवासस्थान और सभी पवित्र वस्तुओं के साथ अपने डेरे को लेकर आगे बढ़ेंगे। यह महत्वपूर्ण है कि इस्राएलियों में से हर एक यहोवा के आदेशों का पालन करे।</w:t>
      </w:r>
    </w:p>
    <w:p>
      <w:pPr/>
      <w:r>
        <w:rPr>
          <w:lang w:val="hi_IN" w:bidi="hi_IN"/>
        </w:rPr>
      </w:r>
      <w:r>
        <w:rPr>
          <w:lang w:val="hi_IN" w:bidi="hi_IN"/>
        </w:rPr>
        <w:t>यह भाग गिनती की पुस्तक के अगले भाग के सारांश या संक्षिप्त विवरण के साथ शुरू होता है। इस्राएली मिस्र से निकलने के बाद दूसरे वर्ष के दूसरे महीने के बीसवें दिन सीनै पर्वत के पास से आगे बढ़ना शुरू करते हैं। जब इस्राएली डेरा डालते हैं, या एक जगह पर ठहरते हैं, तो यहोवा का आत्मा निवासस्थान में रहता है। यहोवा निवासस्थान के ऊपर बादल के द्वारा इस्राएलियों को यहोवा की उपस्थिति की याद दिलाता है। मूसा निवासस्थान को "साक्षी का निवासस्थान" कहता है। यह इस बात की याद दिलाता है कि पत्थर की वे पट्टियाँ, जिन पर यहोवा के वचन या साक्षी लिखी हुई हैं, निवासस्थान में रखी हुई हैं।</w:t>
      </w:r>
    </w:p>
    <w:p>
      <w:pPr/>
      <w:r>
        <w:rPr>
          <w:lang w:val="hi_IN" w:bidi="hi_IN"/>
        </w:rPr>
      </w:r>
      <w:r>
        <w:rPr>
          <w:lang w:val="hi_IN" w:bidi="hi_IN"/>
        </w:rPr>
        <w:t>आपको याद होगा कि जब यहोवा के लोग मिस्र से निकले थे, तब उसने बादल के खंभे से उनका मार्गदर्शन किया था। उसी तरह, जब यहोवा चाहता है कि डेरा आगे बढ़े, तो वह निवासस्थान के ऊपर बादल को उठाकर इस्राएलियों का मार्गदर्शन करता है। यह इस्राएलियों की उस देश की यात्रा की शुरुआत है जिसका वादा यहोवा ने इस्राएलियों से किया था। यात्रा का पहला भाग सीनै पर्वत के पास के जंगल से लेकर पारान के जंगल तक का है। जब यहोवा चाहता है कि इस्राएली नया डेरा डालें, तब वह बादल को नीचे उतार देता है। इस्राएली पारान के जंगल की ओर जाते हुए रास्ते में कई स्थानों पर डेरा डालते हैं। उनकी यात्रा के इस पहले चरण में तीन दिन लगते हैं। इस तरह, इस्राएलियों ने पड़ाव दर पड़ाव यात्रा की। मूसा पारान के डेरे को यात्रा के पहले भाग का अंत बताता है, यह बताते हुए कि यहोवा ने बादल को इसी स्थान पर ठहरा दिया।</w:t>
      </w:r>
    </w:p>
    <w:p>
      <w:pPr/>
      <w:r>
        <w:rPr>
          <w:lang w:val="hi_IN" w:bidi="hi_IN"/>
        </w:rPr>
      </w:r>
      <w:r>
        <w:rPr>
          <w:lang w:val="hi_IN" w:bidi="hi_IN"/>
        </w:rPr>
        <w:t xml:space="preserve">यहाँ रुकें और समूह में </w:t>
      </w:r>
      <w:r>
        <w:rPr>
          <w:b/>
          <w:lang w:val="hi_IN" w:bidi="hi_IN"/>
        </w:rPr>
        <w:t>सीनै पर्वत से लेकर पारान के जंगल तक की भूमि</w:t>
      </w:r>
      <w:r>
        <w:rPr>
          <w:lang w:val="hi_IN" w:bidi="hi_IN"/>
        </w:rPr>
        <w:t xml:space="preserve"> का नक्शा देखें। इस ऑडियो को यहाँ रोकें।</w:t>
      </w:r>
    </w:p>
    <w:p>
      <w:pPr/>
      <w:r>
        <w:rPr>
          <w:lang w:val="hi_IN" w:bidi="hi_IN"/>
        </w:rPr>
      </w:r>
      <w:r>
        <w:rPr>
          <w:lang w:val="hi_IN" w:bidi="hi_IN"/>
        </w:rPr>
        <w:t>इसके बाद मूसा गोत्र के अनुसार समूहों की सूची बनाता है और उस क्रम को बताता है जिसमें सभी इस्राएली गोत्र हर बार अपना डेरा बदलते समय यात्रा करते थे। आप इसे पहले के भाग से याद कर सकते हैं। इस्राएली लोग हर बार एक डेरे से दूसरे डेरे में जाते समय इस क्रम का उपयोग करते हैं। आपको पहले के एक भाग से याद होगा कि यहोवा ने मूसा और हारून को उन पुरुषों के नाम बताए थे जो प्रत्येक गोत्र की अगुवाई करेंगे, और अब ये अगुवे यात्रा करते समय प्रत्येक गोत्र को कमान देते हैं। यहूदा का गोत्र, प्रस्थान करने वाले गोत्रों के पहले समूह का नेतृत्व करता है। यहूदा गोत्र के सैनिकों या योद्धाओं के समूह के पास ध्वज या झंडा होता है। हर गोत्र—यहूदा, इस्साकार और जबूलून के पास योद्धाओं की एक टोली है। तीनों गोत्रों की टोलियाँ एक समूह के रूप में एक साथ यात्रा करती हैं।</w:t>
      </w:r>
    </w:p>
    <w:p>
      <w:pPr/>
      <w:r>
        <w:rPr>
          <w:lang w:val="hi_IN" w:bidi="hi_IN"/>
        </w:rPr>
      </w:r>
      <w:r>
        <w:rPr>
          <w:lang w:val="hi_IN" w:bidi="hi_IN"/>
        </w:rPr>
        <w:t>यहाँ रुकें और समूह में इस प्रश्न पर चर्चा करें: आपके समुदाय या लोगों में, परिवार यह दिखाने के लिए किन अलग-अलग चिन्हों या प्रतीकों का उपयोग करते हैं कि वे किस समूह या गोत्र से हैं? लोग इन प्रतीकों को कैसे दिखाते हैं? इस ऑडियो को यहाँ रोकें।</w:t>
      </w:r>
    </w:p>
    <w:p>
      <w:pPr/>
      <w:r>
        <w:rPr>
          <w:lang w:val="hi_IN" w:bidi="hi_IN"/>
        </w:rPr>
      </w:r>
      <w:r>
        <w:rPr>
          <w:lang w:val="hi_IN" w:bidi="hi_IN"/>
        </w:rPr>
        <w:t>जब गोत्रों का पहला समूह निकल रहा था, तब गेर्शोनी और मरारी लेविय निवासस्थान और आँगन की संरचना को अलग-अलग करके उन्हें समेटते हैं। इसके बाद, गेर्शोनी और मरारी लोग, जो निवासस्थान और आँगन की संरचनाओं को ले जाने के लिए जिम्मेदार हैं, निकलते हैं। आपको याद होगा कि वे भारी वस्तुओं को ले जाने के लिए बैलों और गाड़ियों का उपयोग करते हैं। इस तरह, गेर्शोनियों और मरारियों के पास पवित्र वस्तुओं के आने से पहले ही निवासस्थान और आँगन को स्थापित करने का समय होगा।</w:t>
      </w:r>
    </w:p>
    <w:p>
      <w:pPr/>
      <w:r>
        <w:rPr>
          <w:lang w:val="hi_IN" w:bidi="hi_IN"/>
        </w:rPr>
      </w:r>
      <w:r>
        <w:rPr>
          <w:lang w:val="hi_IN" w:bidi="hi_IN"/>
        </w:rPr>
        <w:t xml:space="preserve">यहाँ रुकें और यदि आवश्यक हो, तो </w:t>
      </w:r>
      <w:r>
        <w:rPr>
          <w:lang w:val="hi_IN" w:bidi="hi_IN"/>
        </w:rPr>
        <w:t>एक गाड़ी में जुते हुए दो बैलों</w:t>
      </w:r>
      <w:r>
        <w:rPr>
          <w:lang w:val="hi_IN" w:bidi="hi_IN"/>
        </w:rPr>
        <w:t xml:space="preserve"> की एक तस्वीर देखें। इस ऑडियो को यहाँ रोकें।</w:t>
      </w:r>
    </w:p>
    <w:p>
      <w:pPr/>
      <w:r>
        <w:rPr>
          <w:lang w:val="hi_IN" w:bidi="hi_IN"/>
        </w:rPr>
      </w:r>
      <w:r>
        <w:rPr>
          <w:lang w:val="hi_IN" w:bidi="hi_IN"/>
        </w:rPr>
        <w:t>गोत्रों का दूसरा समूह एक साथ यात्रा करता है। इस समूह में, रूबेन के गोत्र के योद्धा अपना ध्वज या झंडा लेकर शिमोन और गाद के गोत्रों के साथ यात्रा करते हैं। हम नहीं जानते कि रूबेन गोत्र जिस समूह का नेतृत्व करता है, वह गेर्शोनियों और मरारियों के साथ यात्रा करता है या उनके पीछे जाता है।</w:t>
      </w:r>
    </w:p>
    <w:p>
      <w:pPr/>
      <w:r>
        <w:rPr>
          <w:lang w:val="hi_IN" w:bidi="hi_IN"/>
        </w:rPr>
      </w:r>
      <w:r>
        <w:rPr>
          <w:lang w:val="hi_IN" w:bidi="hi_IN"/>
        </w:rPr>
        <w:t>कहाती लोग निवासस्थान से पवित्र वस्तुएँ और आँगन से पीतल की वेदी ले जाने के लिए जिम्मेदार हैं। आपको याद होगा कि वे इन वस्तुओं को डंडों और ढाँचों का उपयोग करके हाथ से उठाते हैं। याजकों ने पवित्र वस्तुओं को लपेट दिया ताकि कहाती लोग वस्तुओं को ले जाते समय सुरक्षित रहें। यह भाग हमें याद दिलाता है कि पवित्र वस्तुओं के आने से पहले निवासस्थान की संरचना पहुँचेगी और उसे नए पड़ाव पर स्थापित कर दिया जाएगा। एप्रैम के गोत्र के योद्धाओं का दल अपना ध्वज या झंडा लेकर मनश्शे और बिन्यामीन के गोत्रों के योद्धाओं के समूहों के साथ एक समूह में यात्रा करता है। हम नहीं जानते कि एप्रैम गोत्र जिस समूह की अगुवाई करता है, वह कहाती लेवियों के बगल में यात्रा करता है या उनके बाद।</w:t>
      </w:r>
    </w:p>
    <w:p>
      <w:pPr/>
      <w:r>
        <w:rPr>
          <w:lang w:val="hi_IN" w:bidi="hi_IN"/>
        </w:rPr>
      </w:r>
      <w:r>
        <w:rPr>
          <w:lang w:val="hi_IN" w:bidi="hi_IN"/>
        </w:rPr>
        <w:t xml:space="preserve">यहाँ रुकें और एक समूह में </w:t>
      </w:r>
      <w:r>
        <w:rPr>
          <w:b/>
          <w:lang w:val="hi_IN" w:bidi="hi_IN"/>
        </w:rPr>
        <w:t>उठाकर ले जाने वाले ढाँचे</w:t>
      </w:r>
      <w:r>
        <w:rPr>
          <w:lang w:val="hi_IN" w:bidi="hi_IN"/>
        </w:rPr>
        <w:t xml:space="preserve"> की एक तस्वीर देखें। इस ऑडियो को यहाँ रोकें।</w:t>
      </w:r>
    </w:p>
    <w:p>
      <w:pPr/>
      <w:r>
        <w:rPr>
          <w:lang w:val="hi_IN" w:bidi="hi_IN"/>
        </w:rPr>
      </w:r>
      <w:r>
        <w:rPr>
          <w:lang w:val="hi_IN" w:bidi="hi_IN"/>
        </w:rPr>
        <w:t>दान के गोत्र के योद्धाओं का समूह अपना ध्वज या झंडा लेकर आशेर और नप्ताली के गोत्रों के साथ एक समूह में यात्रा करता है। इस्राएलियों के ये अंतिम तीन गोत्र पीछे की सुरक्षा पंक्ति बनाते हैं जो यात्रा कर रहे इस्राएलियों के समूह की पीछे से रक्षा करती है।</w:t>
      </w:r>
    </w:p>
    <w:p>
      <w:pPr/>
      <w:r>
        <w:rPr>
          <w:lang w:val="hi_IN" w:bidi="hi_IN"/>
        </w:rPr>
      </w:r>
      <w:r>
        <w:rPr>
          <w:lang w:val="hi_IN" w:bidi="hi_IN"/>
        </w:rPr>
        <w:t>यहाँ रुकें और समूह में इस प्रश्न पर चर्चा करें: यदि आप एक समूह के रूप में यात्रा करते हैं, शायद एक परिवार या अधिक लोगों के रूप में, तो आप मूल्यवान वस्तुओं या लोगों की सुरक्षा के लिए अपने लोगों को कैसे व्यवस्थित करते हैं? इस ऑडियो को यहाँ रोकें।</w:t>
      </w:r>
    </w:p>
    <w:p>
      <w:pPr/>
      <w:r>
        <w:rPr>
          <w:lang w:val="hi_IN" w:bidi="hi_IN"/>
        </w:rPr>
      </w:r>
      <w:r>
        <w:rPr>
          <w:lang w:val="hi_IN" w:bidi="hi_IN"/>
        </w:rPr>
        <w:t>हम नहीं जानते कि स्त्रियाँ, बच्चे और वृद्ध इस्राएली कहाँ यात्रा करते हैं। हालाँकि, स्त्रियाँ, बच्चे और वृद्ध इस्राएली शायद अपने-अपने गोत्रों के साथ यात्रा कर रहे थे। इससे लोगों की सुरक्षा होगी।</w:t>
      </w:r>
    </w:p>
    <w:p>
      <w:pPr/>
      <w:r>
        <w:rPr>
          <w:lang w:val="hi_IN" w:bidi="hi_IN"/>
        </w:rPr>
      </w:r>
      <w:r>
        <w:rPr>
          <w:lang w:val="hi_IN" w:bidi="hi_IN"/>
        </w:rPr>
        <w:t>अब मूसा हमें उस बातचीत के बारे में बताता है, जो मूसा और होबाब के बीच उस समय हुई, जब इस्राएली सीनै पर्वत के पास के जंगल से निकलने के लिए तैयार हो रहे थे। होबाब शायद मूसा की पत्नी का भाई और मिद्यानी रूएल का पुत्र है। बाइबल में कुछ स्थानों पर रूएल को यित्रो कहा गया है। इसलिए होबाब संभवतः मूसा का साला या विवाह से बना भाई है। जब उसका पिता रूएल आया था, तब शायद होबाब भी इस्राएलियों के साथ रहने के लिए आया था। किसी भी स्थिति में, होबाब सीनै पर्वत पर इस्राएलियों के साथ है। मूसा चाहता है कि होबाब इस्राएलियों के साथ चले। मूसा होबाब के साथ उन अच्छी बातों को साझा करेगा जिनका वादा यहोवा ने इस्राएलियों से किया है। हालाँकि, होबाब इस्राएलियों के साथ नहीं जाना चाहता है। होबाब उस देश में वापस जाना चाहता है, जहाँ से वह आया, और अपने परिवार के बाकी सदस्यों के साथ रहना चाहता है। हम नहीं जानते कि होबाब मूसा और इस्राएलियों के पास कब आया, और हम नहीं जानते कि होबाब के परिवार के कौन से सदस्य होबाब के साथ हैं। मूसा फिर से होबाब से कहता है कि वह उनके साथ चले। इस बार, जब मूसा होबाब से उनके साथ चलने के लिए कहता है, तो वह गहरी भावनाएँ प्रकट करता है। यह हमें दिखाता है कि मूसा सच में चाहता है कि होबाब उनके साथ यात्रा करे। मूसा चाहता है कि होबाब जंगल के बारे में अपना विशेष ज्ञान और समझ इस्राएलियों के साथ साझा करे। हम नहीं जानते कि होबाब मूसा के दूसरे अनुरोध पर क्या कहता है। हालाँकि, हमें बाइबल की एक अन्य पुस्तक से पता चलता है कि होबाब का परिवार बाद में इस्राएलियों के साथ रहा।</w:t>
      </w:r>
    </w:p>
    <w:p>
      <w:pPr/>
      <w:r>
        <w:rPr>
          <w:lang w:val="hi_IN" w:bidi="hi_IN"/>
        </w:rPr>
      </w:r>
      <w:r>
        <w:rPr>
          <w:lang w:val="hi_IN" w:bidi="hi_IN"/>
        </w:rPr>
        <w:t>यहाँ रुकें और समूह में इस प्रश्न पर चर्चा करें: आपके समुदाय में से किसके पास आपके समुदाय के स्थान से लंबी दूरी की यात्रा करने का वास्तव में अच्छा ज्ञान है? वे कौन सा विशेष ज्ञान साझा कर सकते हैं जो यात्रा को आसान या सुरक्षित बनाता है? इस ऑडियो को यहाँ रोकें।</w:t>
      </w:r>
    </w:p>
    <w:p>
      <w:pPr/>
      <w:r>
        <w:rPr>
          <w:lang w:val="hi_IN" w:bidi="hi_IN"/>
        </w:rPr>
      </w:r>
      <w:r>
        <w:rPr>
          <w:lang w:val="hi_IN" w:bidi="hi_IN"/>
        </w:rPr>
        <w:t xml:space="preserve">यहाँ रुकें और समूह में </w:t>
      </w:r>
      <w:r>
        <w:rPr>
          <w:b/>
          <w:lang w:val="hi_IN" w:bidi="hi_IN"/>
        </w:rPr>
        <w:t>सीनै पर्वत से लेकर पारान के जंगल तक की भूमि</w:t>
      </w:r>
      <w:r>
        <w:rPr>
          <w:lang w:val="hi_IN" w:bidi="hi_IN"/>
        </w:rPr>
        <w:t xml:space="preserve"> का नक्शा देखें। मिद्यान, सीनै का जंगल, पारान का जंगल और कनान को दिखाएँ। इस ऑडियो को यहाँ रोकें।</w:t>
      </w:r>
    </w:p>
    <w:p>
      <w:pPr/>
      <w:r>
        <w:rPr>
          <w:lang w:val="hi_IN" w:bidi="hi_IN"/>
        </w:rPr>
      </w:r>
      <w:r>
        <w:rPr>
          <w:lang w:val="hi_IN" w:bidi="hi_IN"/>
        </w:rPr>
        <w:t>मूसा उस समय के बारे में बताने के लिए लौटता है जब इस्राएली सीनै पर्वत के पास के जंगल से निकले और तीन दिन तक यात्रा करते रहे। यहाँ हम सीखते हैं कि कुछ कहाती लोग हर दिन इस्राएलियों के आगे वाचा का संदूक उठाकर चलते थे। हर दिन, यहोवा बादल का उपयोग करके इस्राएलियों को यह दिखाता था कि उन्हें कब रुकना है। जब इस्राएली यात्रा करते हैं, तो यहोवा बादल को इस्राएलियों के ऊपर चलाता है। हमें नहीं पता कि यहोवा बादल से पूरे इस्राएली समूह को ढक देता है या यह केवल वाचा के संदूक के ऊपर ही ठहरता है।</w:t>
      </w:r>
    </w:p>
    <w:p>
      <w:pPr/>
      <w:r>
        <w:rPr>
          <w:lang w:val="hi_IN" w:bidi="hi_IN"/>
        </w:rPr>
      </w:r>
      <w:r>
        <w:rPr>
          <w:lang w:val="hi_IN" w:bidi="hi_IN"/>
        </w:rPr>
        <w:t xml:space="preserve">यहाँ रुकें और समूह में, </w:t>
      </w:r>
      <w:r>
        <w:rPr>
          <w:b/>
          <w:lang w:val="hi_IN" w:bidi="hi_IN"/>
        </w:rPr>
        <w:t>इस्राएलियों के विभिन्न समूहों के क्रम का चित्र देखें, जब वे एक डेरे से दूसरे डेरे की यात्रा करते हैं</w:t>
      </w:r>
      <w:r>
        <w:rPr>
          <w:lang w:val="hi_IN" w:bidi="hi_IN"/>
        </w:rPr>
        <w:t>। इस ऑडियो को यहाँ रोकें।</w:t>
      </w:r>
    </w:p>
    <w:p>
      <w:pPr/>
      <w:r>
        <w:rPr>
          <w:lang w:val="hi_IN" w:bidi="hi_IN"/>
        </w:rPr>
      </w:r>
      <w:r>
        <w:rPr>
          <w:lang w:val="hi_IN" w:bidi="hi_IN"/>
        </w:rPr>
        <w:t>हर बार जब इस्राएली वाचा का सन्दूक उठाते हैं और वे एक डेरे से दूसरे डेरे की ओर यात्रा करना शुरू करते हैं, तब मूसा यहोवा को पुकारता है। मूसा यहोवा को बादल ऊपर उठाते हुए देखता है और इसे इस बात के प्रतीक के रूप में देखता है कि यहोवा इस्राएलियों के ऊपर और उनके सामने आकाश में जा रहा है। मूसा जानता है कि यहोवा सामर्थी है, और वह इन शब्दों का उपयोग यहोवा द्वारा इस्राएलियों के लिए उनकी यात्रा के दौरान किए जाने वाले कार्यों का उत्सव मनाने और उनकी घोषणा करने के लिए करता है। मूसा यहोवा को यह आज्ञा नहीं देता कि वह इस्राएलियों के पास लौट आए; मूसा यहोवा से विनती करता है कि यहोवा अपनी उपस्थिति को इस्राएलियों के पास फिर से लाए और उनके साथ रहे। मूसा लाखों-करोड़ों इस्राएलियों की बात करता है। मूसा इस भाषा का प्रयोग यहोवा द्वारा सुरक्षित रखे गए लोगों की विशाल संख्या के प्रतीकात्मक उत्सव के रूप में करता है, न कि किसी वास्तविक संख्या के रूप में।</w:t>
      </w:r>
    </w:p>
    <w:p>
      <w:pPr/>
      <w:r>
        <w:rPr>
          <w:lang w:val="hi_IN" w:bidi="hi_IN"/>
        </w:rPr>
      </w:r>
      <w:r>
        <w:rPr>
          <w:lang w:val="hi_IN" w:bidi="hi_IN"/>
        </w:rPr>
        <w:t>यहाँ रुकें और समूह में इस प्रश्न पर चर्चा करें: जब आप किसी स्थान से यात्रा पर जाने के लिए निकलते हैं या नए घर में पहुँचते हैं, तो आप कौनसे विशेष शब्द, वाक्यांश, गीत या कहानियाँ बोलते हैं, यदि कोई हो तो?</w:t>
      </w:r>
      <w:r>
        <w:rPr>
          <w:lang w:val="hi_IN" w:bidi="hi_IN"/>
        </w:rPr>
      </w:r>
    </w:p>
    <w:p>
      <w:pPr>
        <w:pStyle w:val="Heading3"/>
      </w:pPr>
      <w:r>
        <w:rPr>
          <w:lang w:val="hi_IN" w:bidi="hi_IN"/>
        </w:rPr>
        <w:t>घटनाओं को समझाना</w:t>
      </w:r>
    </w:p>
    <w:p>
      <w:pPr/>
      <w:r>
        <w:rPr>
          <w:lang w:val="hi_IN" w:bidi="hi_IN"/>
        </w:rPr>
      </w:r>
      <w:r>
        <w:rPr>
          <w:lang w:val="hi_IN" w:bidi="hi_IN"/>
        </w:rPr>
        <w:t>गिनती 10:11–36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 भाग इस्राएलियों द्वारा सीनै के जंगल से पारान के जंगल तक की यात्रा के पहले भाग का अवलोकन देता है।</w:t>
      </w:r>
    </w:p>
    <w:p>
      <w:pPr/>
      <w:r>
        <w:rPr>
          <w:lang w:val="hi_IN" w:bidi="hi_IN"/>
        </w:rPr>
      </w:r>
      <w:r>
        <w:rPr>
          <w:b/>
          <w:lang w:val="hi_IN" w:bidi="hi_IN"/>
        </w:rPr>
        <w:t>दूसरे दृश्य में:</w:t>
      </w:r>
      <w:r>
        <w:rPr>
          <w:lang w:val="hi_IN" w:bidi="hi_IN"/>
        </w:rPr>
        <w:t xml:space="preserve"> इस्राएली उस क्रम में यात्रा करना शुरू करते हैं जो यहोवा मूसा को देता है।</w:t>
      </w:r>
    </w:p>
    <w:p>
      <w:pPr/>
      <w:r>
        <w:rPr>
          <w:lang w:val="hi_IN" w:bidi="hi_IN"/>
        </w:rPr>
      </w:r>
      <w:r>
        <w:rPr>
          <w:b/>
          <w:lang w:val="hi_IN" w:bidi="hi_IN"/>
        </w:rPr>
        <w:t>तीसरे दृश्य में:</w:t>
      </w:r>
      <w:r>
        <w:rPr>
          <w:lang w:val="hi_IN" w:bidi="hi_IN"/>
        </w:rPr>
        <w:t xml:space="preserve"> मूसा अपने ससुर के पुत्र होबाब से कहता है कि वह इस्राएलियों के साथ यात्रा करे और उन अच्छी चीजों में भाग ले, जो यहोवा इस्राएल को देगा।</w:t>
      </w:r>
    </w:p>
    <w:p>
      <w:pPr/>
      <w:r>
        <w:rPr>
          <w:lang w:val="hi_IN" w:bidi="hi_IN"/>
        </w:rPr>
      </w:r>
      <w:r>
        <w:rPr>
          <w:b/>
          <w:lang w:val="hi_IN" w:bidi="hi_IN"/>
        </w:rPr>
        <w:t>चौथे दृश्य में:</w:t>
      </w:r>
      <w:r>
        <w:rPr>
          <w:lang w:val="hi_IN" w:bidi="hi_IN"/>
        </w:rPr>
        <w:t xml:space="preserve"> इस्राएली सीनै पर्वत के पास के जंगल को छोड़कर तीन दिन के लिए यात्रा पर निकलते हैं। कुछ कहाती इस्राएलियों के सामने वाचा का संदूक उठाकर चलते हैं, और यहोवा की उपस्थिति का बादल हर दिन उनके ऊपर रहता है।</w:t>
      </w:r>
    </w:p>
    <w:p>
      <w:pPr/>
      <w:r>
        <w:rPr>
          <w:lang w:val="hi_IN" w:bidi="hi_IN"/>
        </w:rPr>
      </w:r>
      <w:r>
        <w:rPr>
          <w:b/>
          <w:lang w:val="hi_IN" w:bidi="hi_IN"/>
        </w:rPr>
        <w:t>पाँचवें दृश्य में:</w:t>
      </w:r>
      <w:r>
        <w:rPr>
          <w:lang w:val="hi_IN" w:bidi="hi_IN"/>
        </w:rPr>
        <w:t xml:space="preserve"> हम उन शब्दों को सीखते हैं जो मूसा यहोवा से हर बार तब पुकारता है जब कहाती वाचा के संदूक को उठाकर यात्रा शुरू करते हैं, और हर बार जब कहाती वाचा के संदूक को नए स्थान पर डेरा डालने के लिए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की उपस्थिति का बादल</w:t>
      </w:r>
    </w:p>
    <w:p>
      <w:pPr>
        <w:pStyle w:val="ListBullet"/>
        <w:spacing w:line="240" w:lineRule="auto"/>
        <w:ind w:left="720"/>
      </w:pPr>
      <w:r>
        <w:rPr>
          <w:lang w:val="hi_IN" w:bidi="hi_IN"/>
        </w:rPr>
      </w:r>
      <w:r>
        <w:rPr>
          <w:lang w:val="hi_IN" w:bidi="hi_IN"/>
        </w:rPr>
        <w:t>यहूदा, इस्साकार और जबूलून के योद्धा</w:t>
      </w:r>
    </w:p>
    <w:p>
      <w:pPr>
        <w:pStyle w:val="ListBullet"/>
        <w:spacing w:line="240" w:lineRule="auto"/>
        <w:ind w:left="720"/>
      </w:pPr>
      <w:r>
        <w:rPr>
          <w:lang w:val="hi_IN" w:bidi="hi_IN"/>
        </w:rPr>
      </w:r>
      <w:r>
        <w:rPr>
          <w:lang w:val="hi_IN" w:bidi="hi_IN"/>
        </w:rPr>
        <w:t>गेर्शोनी और मरारी लेवीय</w:t>
      </w:r>
    </w:p>
    <w:p>
      <w:pPr>
        <w:pStyle w:val="ListBullet"/>
        <w:spacing w:line="240" w:lineRule="auto"/>
        <w:ind w:left="720"/>
      </w:pPr>
      <w:r>
        <w:rPr>
          <w:lang w:val="hi_IN" w:bidi="hi_IN"/>
        </w:rPr>
      </w:r>
      <w:r>
        <w:rPr>
          <w:lang w:val="hi_IN" w:bidi="hi_IN"/>
        </w:rPr>
        <w:t>रूबेन, शिमोन और गाद के योद्धा</w:t>
      </w:r>
    </w:p>
    <w:p>
      <w:pPr>
        <w:pStyle w:val="ListBullet"/>
        <w:spacing w:line="240" w:lineRule="auto"/>
        <w:ind w:left="720"/>
      </w:pPr>
      <w:r>
        <w:rPr>
          <w:lang w:val="hi_IN" w:bidi="hi_IN"/>
        </w:rPr>
      </w:r>
      <w:r>
        <w:rPr>
          <w:lang w:val="hi_IN" w:bidi="hi_IN"/>
        </w:rPr>
        <w:t>कहाती लेवीय</w:t>
      </w:r>
    </w:p>
    <w:p>
      <w:pPr>
        <w:pStyle w:val="ListBullet"/>
        <w:spacing w:line="240" w:lineRule="auto"/>
        <w:ind w:left="720"/>
      </w:pPr>
      <w:r>
        <w:rPr>
          <w:lang w:val="hi_IN" w:bidi="hi_IN"/>
        </w:rPr>
      </w:r>
      <w:r>
        <w:rPr>
          <w:lang w:val="hi_IN" w:bidi="hi_IN"/>
        </w:rPr>
        <w:t>एप्रैम, मनश्शे और बिन्यामीन के योद्धा</w:t>
      </w:r>
    </w:p>
    <w:p>
      <w:pPr>
        <w:pStyle w:val="ListBullet"/>
        <w:spacing w:line="240" w:lineRule="auto"/>
        <w:ind w:left="720"/>
      </w:pPr>
      <w:r>
        <w:rPr>
          <w:lang w:val="hi_IN" w:bidi="hi_IN"/>
        </w:rPr>
      </w:r>
      <w:r>
        <w:rPr>
          <w:lang w:val="hi_IN" w:bidi="hi_IN"/>
        </w:rPr>
        <w:t>दान, आशेर और नप्ताली के योद्धा</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होबाब</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दृश्य समय के हिसाब से एक-दूसरे से जुड़े हुए नहीं हैं, और वे एक के बाद एक घटित नहीं होते हैं।</w:t>
      </w:r>
    </w:p>
    <w:p>
      <w:pPr/>
      <w:r>
        <w:rPr>
          <w:lang w:val="hi_IN" w:bidi="hi_IN"/>
        </w:rPr>
      </w:r>
      <w:r>
        <w:rPr>
          <w:lang w:val="hi_IN" w:bidi="hi_IN"/>
        </w:rPr>
        <w:t>मूल भाषा में, यह भाग एक ऐसे शब्द से शुरू होता है जिसका उपयोग लेखक पुस्तक में एक नए भाग को इंगित करने के लिए करता है। यह इस्राएलियों की उस देश की यात्रा की शुरुआत को चिह्नित करता है जिसका वादा यहोवा ने इस्राएलियों से किया है। यह भाग यात्रा के पहले हिस्से का संक्षिप्त विवरण देकर आगे आने वाले विवरणों के लिए पृष्ठभूमि तैयार करता है। यह पहली बार है कि इस्राएली यहोवा की आज्ञा के अनुसार निवासस्थान के साथ मिलकर यात्रा करते हैं, ठीक वैसे ही जैसे यहोवा ने मूसा को करने के लिए कहा था। इस्राएली कई बार अपने लगाए हुए डेरे से निकलकर नए डेरे की ओर जाएँगे। यह भाग हमें बताता है कि इस्राएली एक विशेष क्रम में यात्रा करते समय यहोवा के प्रति आज्ञाकारी हैं।</w:t>
      </w:r>
    </w:p>
    <w:p>
      <w:pPr/>
      <w:r>
        <w:rPr>
          <w:lang w:val="hi_IN" w:bidi="hi_IN"/>
        </w:rPr>
      </w:r>
      <w:r>
        <w:rPr>
          <w:lang w:val="hi_IN" w:bidi="hi_IN"/>
        </w:rPr>
        <w:t>इस्राएली गोत्र के अनुसार समूहों में यात्रा करते हैं। हर समूह में एक गोत्र होता है जो अपना ध्वज या झंडा दिखाता है, जो उनके गोत्र के लिए विशेष है।</w:t>
      </w:r>
    </w:p>
    <w:p>
      <w:pPr/>
      <w:r>
        <w:rPr>
          <w:lang w:val="hi_IN" w:bidi="hi_IN"/>
        </w:rPr>
      </w:r>
      <w:r>
        <w:rPr>
          <w:lang w:val="hi_IN" w:bidi="hi_IN"/>
        </w:rPr>
        <w:t>यह भाग हमें केवल प्रत्येक गोत्र के योद्धाओं और उनके अगुवे के बारे में बताता है। यहूदा, इस्साकार और जबूलून के गोत्रों के योद्धा हर डेरे से निकलने वाले पहले लोग हैं। यहूदा का गोत्र अपना ध्वज दिखाता है।</w:t>
      </w:r>
    </w:p>
    <w:p>
      <w:pPr/>
      <w:r>
        <w:rPr>
          <w:lang w:val="hi_IN" w:bidi="hi_IN"/>
        </w:rPr>
      </w:r>
      <w:r>
        <w:rPr>
          <w:lang w:val="hi_IN" w:bidi="hi_IN"/>
        </w:rPr>
        <w:t>योद्धाओं के पहले समूह के डेरे से निकलने के बाद, गेर्शोनी और मरारी लेवीय निवासस्थान को नीचे उतारते हैं और यात्रा के लिए उसे समेटने का काम करते हैं। फिर गेर्शोनी और मरारी निवासस्थान की संरचनाओं के साथ प्रस्थान करते हैं। रूबेन, शिमोन और गाद के गोत्रों के योद्धा गेर्शोनियों और मरारियों के साथ या उनके पीछे यात्रा करते हैं। रूबेन का गोत्र अपना ध्वज प्रदर्शित करता है।</w:t>
      </w:r>
    </w:p>
    <w:p>
      <w:pPr/>
      <w:r>
        <w:rPr>
          <w:lang w:val="hi_IN" w:bidi="hi_IN"/>
        </w:rPr>
      </w:r>
      <w:r>
        <w:rPr>
          <w:lang w:val="hi_IN" w:bidi="hi_IN"/>
        </w:rPr>
        <w:t>कहाती, योद्धाओं के दूसरे समूह और गेर्शोनियों और मरारियों के बाद प्रस्थान करते हैं। गेर्शोनी और मरारी, पवित्र वस्तुओं को लेकर चलने वाले कहातियों के सामने निवासस्थान की संरचनाओं के साथ यात्रा करते हैं और नए डेरे में निवासस्थान की संरचना को खड़ा करते हैं। जब कहाती नए डेरे में पहुँचेंगे, तो निवासस्थान पवित्र वस्तुओं के लिए तैयार होगा। एप्रैम, मनश्शे और बिन्यामीन के गोत्रों के योद्धा कहातियों के साथ या उनके पीछे यात्रा करते हैं। एप्रैम का गोत्र अपना ध्वज प्रदर्शित करता है।</w:t>
      </w:r>
    </w:p>
    <w:p>
      <w:pPr/>
      <w:r>
        <w:rPr>
          <w:lang w:val="hi_IN" w:bidi="hi_IN"/>
        </w:rPr>
      </w:r>
      <w:r>
        <w:rPr>
          <w:lang w:val="hi_IN" w:bidi="hi_IN"/>
        </w:rPr>
        <w:t>दान, आशेर और नप्ताली के गोत्रों के योद्धा हर डेरे को छोड़ने वाले अंतिम लोग हैं। दान का गोत्र अपना ध्वज प्रदर्शित करता है। यह समूह बाकी सभी इस्राएलियों के पीछे यात्रा करता है।</w:t>
      </w:r>
    </w:p>
    <w:p>
      <w:pPr/>
      <w:r>
        <w:rPr>
          <w:lang w:val="hi_IN" w:bidi="hi_IN"/>
        </w:rPr>
      </w:r>
      <w:r>
        <w:rPr>
          <w:lang w:val="hi_IN" w:bidi="hi_IN"/>
        </w:rPr>
        <w:t>यहाँ रुकें और समूह के रूप में यह गतिविधि करें: जमीन पर इस्राएलियों के विभिन्न समूहों को उनकी यात्रा के क्रम में चित्रित करें। अन्य गोत्रों के साथ-साथ लेवियों के समूहों को भी शामिल करना सुनिश्चित करें। आप अलग-अलग गोत्रों या लेवीय गोत्रों को दिखाने के लिए अलग-अलग प्रतीकों का उपयोग कर सकते हैं। इस ऑडियो को यहाँ रोकें।</w:t>
      </w:r>
    </w:p>
    <w:p>
      <w:pPr/>
      <w:r>
        <w:rPr>
          <w:lang w:val="hi_IN" w:bidi="hi_IN"/>
        </w:rPr>
      </w:r>
      <w:r>
        <w:rPr>
          <w:lang w:val="hi_IN" w:bidi="hi_IN"/>
        </w:rPr>
        <w:t>इस भाग का अगला हिस्सा मूसा और होबाब के बीच बातचीत का है। हमें नहीं पता कि मूसा और होबाब ने एक-दूसरे से कब बात की, लेकिन यह शायद इस्राएलियों के सीनै पर्वत से निकलने से पहले हुई थी। मूसा होबाब से दो बार उनके साथ यात्रा करने के लिए कहता है। दूसरी बार, मूसा होबाब को अपने साथ आने के लिए मनाने की और भी अधिक कोशिश करता है। मूसा होबाब से विनती या अनुरोध करता है कि वह उसके साथ आने के लिए मान जाए।</w:t>
      </w:r>
    </w:p>
    <w:p>
      <w:pPr/>
      <w:r>
        <w:rPr>
          <w:lang w:val="hi_IN" w:bidi="hi_IN"/>
        </w:rPr>
      </w:r>
      <w:r>
        <w:rPr>
          <w:lang w:val="hi_IN" w:bidi="hi_IN"/>
        </w:rPr>
        <w:t>यहाँ रुकें और समूह में इस प्रश्न पर चर्चा करें: आप इस भाग का अनुवाद कैसे करेंगे ताकि यह स्पष्ट हो कि मूसा और होबाब के बीच बातचीत इस्राएलियों के सीनै पर्वत से निकलने से पहले हुई थी? इस ऑडियो को यहाँ रोकें।</w:t>
      </w:r>
    </w:p>
    <w:p>
      <w:pPr/>
      <w:r>
        <w:rPr>
          <w:lang w:val="hi_IN" w:bidi="hi_IN"/>
        </w:rPr>
      </w:r>
      <w:r>
        <w:rPr>
          <w:lang w:val="hi_IN" w:bidi="hi_IN"/>
        </w:rPr>
        <w:t>यह बताने के बाद कि इस्राएली यहोवा द्वारा दिए गए क्रम में कैसे यात्रा करते थे, और मूसा की होबाब के साथ हुई बातचीत के बारे में बताने के बाद, यह भाग यह बताना शुरू करता है कि इस्राएली पारान के जंगल की ओर कैसे यात्रा करते हैं। सीनै पर्वत से पारान के जंगल तक की इस यात्रा में तीन दिन लगते हैं। कहातियों में से कुछ लोग तीन दिन की यात्रा के दौरान हर दिन इस्राएलियों के सामने वाचा का संदूक उठाकर चलते हैं। कहाती तीन दिन की यात्रा के दौरान बाकी इस्राएलियों के आगे वाचा का संदूक उठाकर नहीं चलते हैं और फिर इस्राएलियों के उनके पास पहुँचने की प्रतीक्षा करते हैं। इस्राएली लोग वाचा के संदूक को लोगों के आगे लेकर एक साथ यात्रा करते हैं। इस दृश्य में, यहोवा प्रतिदिन इस्राएलियों को विश्राम स्थल खोजने में मार्गदर्शन करता है, और यहोवा उनके ऊपर एक बादल के रूप में अपनी उपस्थिति प्रकट करता है।</w:t>
      </w:r>
    </w:p>
    <w:p>
      <w:pPr/>
      <w:r>
        <w:rPr>
          <w:lang w:val="hi_IN" w:bidi="hi_IN"/>
        </w:rPr>
      </w:r>
      <w:r>
        <w:rPr>
          <w:lang w:val="hi_IN" w:bidi="hi_IN"/>
        </w:rPr>
        <w:t>अंतिम दृश्य में, हमारे पास मूसा के वे शब्द हैं जो उसने हर बार तब कहे थे जब कहातियों ने वाचा के संदूक को उठाया और इस्राएलियों के आगे-आगे चलना शुरू किया। हमारे पास मूसा के वे शब्द भी हैं जो उसने हर बार तब कहे थे जब कहाती संदूक को नए डेरे में नीचे रखते थे। सन्दूक इस्राएलियों का मार्गदर्शन नहीं करता है। यहोवा वाचा के सन्दूक के ऊपर अपने बादल को ऊपर उठाकर और नीचे उतारकर इस्राएलियों का मार्गदर्शन करता है।</w:t>
      </w:r>
    </w:p>
    <w:p>
      <w:pPr/>
      <w:r>
        <w:rPr>
          <w:lang w:val="hi_IN" w:bidi="hi_IN"/>
        </w:rPr>
      </w:r>
      <w:r>
        <w:rPr>
          <w:lang w:val="hi_IN" w:bidi="hi_IN"/>
        </w:rPr>
        <w:t>यहाँ रुकें और समूह में इस प्रश्न पर चर्चा करें: आप लोगों के एक बहुत बड़े समूह के बारे में कैसे बात करते हैं जिन्हें गिनना मुश्किल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10:11–36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की उपस्थिति का बादल</w:t>
      </w:r>
    </w:p>
    <w:p>
      <w:pPr>
        <w:pStyle w:val="ListBullet"/>
        <w:spacing w:line="240" w:lineRule="auto"/>
        <w:ind w:left="720"/>
      </w:pPr>
      <w:r>
        <w:rPr>
          <w:lang w:val="hi_IN" w:bidi="hi_IN"/>
        </w:rPr>
      </w:r>
      <w:r>
        <w:rPr>
          <w:lang w:val="hi_IN" w:bidi="hi_IN"/>
        </w:rPr>
        <w:t>यहूदा, इस्साकार और जबूलून के योद्धा</w:t>
      </w:r>
    </w:p>
    <w:p>
      <w:pPr>
        <w:pStyle w:val="ListBullet"/>
        <w:spacing w:line="240" w:lineRule="auto"/>
        <w:ind w:left="720"/>
      </w:pPr>
      <w:r>
        <w:rPr>
          <w:lang w:val="hi_IN" w:bidi="hi_IN"/>
        </w:rPr>
      </w:r>
      <w:r>
        <w:rPr>
          <w:lang w:val="hi_IN" w:bidi="hi_IN"/>
        </w:rPr>
        <w:t>गेर्शोनी और मरारी लेवीय</w:t>
      </w:r>
    </w:p>
    <w:p>
      <w:pPr>
        <w:pStyle w:val="ListBullet"/>
        <w:spacing w:line="240" w:lineRule="auto"/>
        <w:ind w:left="720"/>
      </w:pPr>
      <w:r>
        <w:rPr>
          <w:lang w:val="hi_IN" w:bidi="hi_IN"/>
        </w:rPr>
      </w:r>
      <w:r>
        <w:rPr>
          <w:lang w:val="hi_IN" w:bidi="hi_IN"/>
        </w:rPr>
        <w:t>रूबेन, शिमोन और गाद के योद्धा</w:t>
      </w:r>
    </w:p>
    <w:p>
      <w:pPr>
        <w:pStyle w:val="ListBullet"/>
        <w:spacing w:line="240" w:lineRule="auto"/>
        <w:ind w:left="720"/>
      </w:pPr>
      <w:r>
        <w:rPr>
          <w:lang w:val="hi_IN" w:bidi="hi_IN"/>
        </w:rPr>
      </w:r>
      <w:r>
        <w:rPr>
          <w:lang w:val="hi_IN" w:bidi="hi_IN"/>
        </w:rPr>
        <w:t>कहाती लेवीय</w:t>
      </w:r>
    </w:p>
    <w:p>
      <w:pPr>
        <w:pStyle w:val="ListBullet"/>
        <w:spacing w:line="240" w:lineRule="auto"/>
        <w:ind w:left="720"/>
      </w:pPr>
      <w:r>
        <w:rPr>
          <w:lang w:val="hi_IN" w:bidi="hi_IN"/>
        </w:rPr>
      </w:r>
      <w:r>
        <w:rPr>
          <w:lang w:val="hi_IN" w:bidi="hi_IN"/>
        </w:rPr>
        <w:t>एप्रैम, मनश्शे और बिन्यामीन के योद्धा</w:t>
      </w:r>
    </w:p>
    <w:p>
      <w:pPr>
        <w:pStyle w:val="ListBullet"/>
        <w:spacing w:line="240" w:lineRule="auto"/>
        <w:ind w:left="720"/>
      </w:pPr>
      <w:r>
        <w:rPr>
          <w:lang w:val="hi_IN" w:bidi="hi_IN"/>
        </w:rPr>
      </w:r>
      <w:r>
        <w:rPr>
          <w:lang w:val="hi_IN" w:bidi="hi_IN"/>
        </w:rPr>
        <w:t>दान, आशेर और नप्ताली के योद्धा</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होबाब</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सीनै पर्वत के पास डेरे डालने के दूसरे वर्ष में, यहोवा निवासस्थान से बादल को आकाश की ओर उठाता है, और इस्राएली सीनै के जंगल से निकलकर पारान के जंगल की ओर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उपस्थिति के बादल की भूमिका निभाने वाले व्यक्ति से पूछें, "आप क्या महसूस कर रहे हैं या क्या सोच रहे हैं?" वह व्यक्ति इस तरह से उत्तर दे सकता है, "देखो! अब जाने का समय हो गया है," या, "प्रतिज्ञा किए गए देश की ओर मेरे पीछे चलो।"</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के विभिन्न गोत्र उसी क्रम में प्रस्थान करते हैं जो यहोवा ने मूसा को दिया था। यहूदा, इस्साकार और जबूलून के गोत्र पहले निकलते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इस्साकार और जबूलून के योद्धाओं की भूमिका निभाने वाले लोगों से पूछें, "आप क्या महसूस कर रहे हैं या क्या सोच रहे हैं?" वह व्यक्ति इस तरह से उत्तर दे सकता है: "हम यहोवा के पीछे चलते हुए प्रतिज्ञा के देश की ओर जा रहे हैं," या, "हम सीनै पर्वत को छोड़ने को लेकर उत्साहित हैं," या "हमें यात्रा के दौरान इस्राएल के गोत्रों का नेतृत्व करने पर गर्व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गेर्शोनी और मरारी निवासस्थान की संरचना को नीचे उतारते हैं और उसे बाँधकर समेटते हैं। फिर वे गोत्रों के पहले समूह का अनुसरण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गेर्शोनी और मरारी लेवियों की भूमिका निभाने वाले व्यक्ति से पूछें, "आप क्या महसूस कर रहे हैं या क्या सोच रहे हैं?" वह व्यक्ति इस तरह से उत्तर दे सकता है: "हमें सावधान रहना होगा और निवासस्थान को सुरक्षित रूप से गाड़ियों पर रखना होगा," या, "हम जल्दी से यात्रा करेंगे और अपने नए डेरे में निवासस्थान को फिर से स्थापित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रूबेन, शिमोन और गाद के गोत्र गेर्शोनियों और मरारियों के साथ यात्रा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रूबेन, शिमोन और गाद के योद्धाओं की भूमिका निभाने वाले व्यक्ति से पूछें, "आप क्या महसूस कर रहे हैं या क्या सोच रहे हैं?" वह व्यक्ति इस तरह से उत्तर दे सकता है: "हम गेर्शोनियों और मरारियों की रक्षा करेंगे," या "हम अपने नए घर की ओर यात्रा करने के लिए उत्साहित हैं।"</w:t>
      </w:r>
    </w:p>
    <w:p>
      <w:pPr/>
      <w:r>
        <w:rPr>
          <w:lang w:val="hi_IN" w:bidi="hi_IN"/>
        </w:rPr>
      </w:r>
      <w:r>
        <w:rPr>
          <w:lang w:val="hi_IN" w:bidi="hi_IN"/>
        </w:rPr>
        <w:t>कहाती निवासस्थान से पवित्र वस्तुओं को उठाकर अपनी यात्रा शुरू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कहाती लेवियों की भूमिका निभाने वाले व्यक्ति से पूछें, "आप क्या महसूस कर रहे हैं या क्या सोच रहे हैं?" वह व्यक्ति इस तरह से उत्तर दे सकता है: "भारी वस्तुओं को उठाकर चलना कठिन है," या, "हमें आशा है कि जब हम अपने नए डेरे में पहुँचेंगे, तो निवासस्थान पवित्र वस्तुओं के लिए तैयार होगा।"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एप्रैम, मनश्शे और बिन्यामीन के गोत्र कहातियों के साथ यात्रा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एप्रैम, मनश्शे और बिन्यामीन के योद्धाओं की भूमिका निभाने वाले व्यक्ति से पूछें, "आप क्या महसूस कर रहे हैं या क्या सोच रहे हैं?" वह व्यक्ति इस तरह से उत्तर दे सकता है: "जब कहाती पवित्र वस्तुएँ उठाकर चलेंगे, तब हम उनकी रक्षा करेंगे," या, "हम सोच रहे हैं कि आज हम कितनी दूरी की यात्रा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दान, आशेर और नप्ताली के गोत्र सीनै पर्वत के डेरे से निकलने वाले अंतिम गोत्र हैं। वे इस्राएलियों के पीछे से रक्षा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दान, आशेर और नप्ताली के योद्धाओं की भूमिका निभाने वाले व्यक्ति से पूछें, "आप क्या महसूस कर रहे हैं या क्या सोच रहे हैं?" वह व्यक्ति इस तरह से उत्तर दे सकता है: "हम यात्रा करते समय अपने लोगों की रक्षा करेंगे" या, "बाकी सभी लोगों के पीछे चलने पर धूल उड़ती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इस्राएलियों के सीनै पर्वत के जंगल से निकलने से पहले मूसा होबाब से बात करता है। मूसा चाहता है कि होबाब इस्राएलियों के साथ आए, और मूसा होबाब से कहता है कि होबाब यहोवा से अच्छी चीजें प्राप्त करेगा। होबाब इस्राएलियों के साथ नहीं जाना चाहता है, क्योंकि वह घर जाना चाहता है। मूसा होबाब से दूसरी बार इस्राएलियों के साथ चलने के लिए कहता है। मूसा कहता है कि इस्राएलियों को जंगल में यात्रा करने में मदद करने के लिए होबाब की आवश्यकता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"मैं चाहता हूँ कि होबाब यहोवा से मिलने वाली अच्छी चीजों में भागीदार हो," या, "मैं सच में होबाब की मदद चाहता हूँ, क्योंकि मैं उन देशों को नहीं जानता जिनसे होकर हम यात्रा करेंगे," या, "मुझे होबाब पर भरोसा है कि वह हमारा मार्गदर्शन करेगा और हमें सुरक्षित डेरे के स्थान दिखाएगा।"</w:t>
      </w:r>
    </w:p>
    <w:p>
      <w:pPr>
        <w:pStyle w:val="ListBullet"/>
        <w:spacing w:line="240" w:lineRule="auto"/>
        <w:ind w:left="720"/>
      </w:pPr>
      <w:r>
        <w:rPr>
          <w:lang w:val="hi_IN" w:bidi="hi_IN"/>
        </w:rPr>
      </w:r>
      <w:r>
        <w:rPr>
          <w:lang w:val="hi_IN" w:bidi="hi_IN"/>
        </w:rPr>
        <w:t>होबाब की भूमिका निभाने वाले व्यक्ति से पूछें, "आप क्या महसूस कर रहे हैं या क्या सोच रहे हैं?" वह व्यक्ति इस तरह से उत्तर दे सकता है: "मैं अपने परिवार के पास घर जाना चाहता हूँ," या, "मूसा कब तक चाहता है कि मैं मूसा के लोगों के साथ यात्रा करूँ?" या, "मैं उन अच्छी बातों में भागीदार हो सकता हूँ जिनकी यहोवा ने इस्राएलियों से प्रतिज्ञा 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इस्राएली सीनै पर्वत के जंगल से तीन दिनों के लिए यात्रा करते हैं। कहाती इस्राएलियों के सामने वाचा का संदूक उठाकर चलते हैं, और जब इस्राएली यात्रा करना शुरू करते हैं, तो यहोवा की उपस्थिति का बादल इस्राएलियों के ऊपर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उपस्थिति के बादल की भूमिका निभाने वाले व्यक्ति से पूछें, "आप क्या महसूस कर रहे हैं या क्या सोच रहे हैं?" वह व्यक्ति इस तरह से उत्तर दे सकता है, "मैं यात्रा के दौरान अपने लोगों का मार्गदर्शन करूँगा और उन्हें पनाह दूँगा।"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हर बार यहोवा से बात करता है जब भी कहाती यात्रा के लिए संदूक को उठाते हैं। मूसा यहोवा से प्रार्थना करता है कि वह इस्राएलियों के आगे-आगे चले और उनके शत्रुओं को भगा दे। जब कहाती नए डेरे में सन्दूक नीचे रखते हैं, तो मूसा यहोवा से प्रार्थना करता है कि वह इस्राएल के बहुत से लोगों में लौट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"मैं यहोवा की स्तुति कर रहा हूँ क्योंकि मुझे पता है कि यहोवा सामर्थी है और हमारी रक्षा करेगा," या, "यहोवा के सामने कोई भी शत्रु सुरक्षित नहीं होगा," या, "हमें यहोवा की आवश्यकता है कि वह हमारी रक्षा करे और हमारे साथ रहे।"</w:t>
      </w:r>
      <w:r>
        <w:rPr>
          <w:lang w:val="hi_IN" w:bidi="hi_IN"/>
        </w:rPr>
      </w:r>
    </w:p>
    <w:p>
      <w:pPr>
        <w:pStyle w:val="Heading3"/>
      </w:pPr>
      <w:r>
        <w:rPr>
          <w:lang w:val="hi_IN" w:bidi="hi_IN"/>
        </w:rPr>
        <w:t>आवश्यक जानकारी</w:t>
      </w:r>
    </w:p>
    <w:p>
      <w:pPr/>
      <w:r>
        <w:rPr>
          <w:lang w:val="hi_IN" w:bidi="hi_IN"/>
        </w:rPr>
      </w:r>
      <w:r>
        <w:rPr>
          <w:lang w:val="hi_IN" w:bidi="hi_IN"/>
        </w:rPr>
        <w:t>गिनती 10:11–36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बादल </w:t>
      </w:r>
      <w:r>
        <w:rPr>
          <w:b/>
          <w:lang w:val="hi_IN" w:bidi="hi_IN"/>
        </w:rPr>
        <w:t>साक्षी</w:t>
      </w:r>
      <w:r>
        <w:rPr>
          <w:lang w:val="hi_IN" w:bidi="hi_IN"/>
        </w:rPr>
        <w:t xml:space="preserve"> के </w:t>
      </w:r>
      <w:r>
        <w:rPr>
          <w:b/>
          <w:lang w:val="hi_IN" w:bidi="hi_IN"/>
        </w:rPr>
        <w:t>निवासस्थान</w:t>
      </w:r>
      <w:r>
        <w:rPr>
          <w:lang w:val="hi_IN" w:bidi="hi_IN"/>
        </w:rPr>
        <w:t xml:space="preserve"> के ऊपर से उठ गया या ऊपर चला गया। "उठ गया" और "साक्षी का निवासस्थान" के लिए उन्हीं शब्दों या वाक्यांशों का उपयोग करें जिनका उपयोग आपने पिछले भागों में किया है। यदि आवश्यकता हो, तो मुख्य शब्दावली में </w:t>
      </w:r>
      <w:r>
        <w:rPr>
          <w:lang w:val="hi_IN" w:bidi="hi_IN"/>
        </w:rPr>
        <w:t>निवासस्थान</w:t>
      </w:r>
      <w:r>
        <w:rPr>
          <w:lang w:val="hi_IN" w:bidi="hi_IN"/>
        </w:rPr>
        <w:t xml:space="preserve"> और </w:t>
      </w:r>
      <w:r>
        <w:rPr>
          <w:b/>
          <w:lang w:val="hi_IN" w:bidi="hi_IN"/>
        </w:rPr>
        <w:t>साक्षी</w:t>
      </w:r>
      <w:r>
        <w:rPr>
          <w:lang w:val="hi_IN" w:bidi="hi_IN"/>
        </w:rPr>
        <w:t xml:space="preserve"> शब्द देखें।</w:t>
      </w:r>
    </w:p>
    <w:p>
      <w:pPr/>
      <w:r>
        <w:rPr>
          <w:lang w:val="hi_IN" w:bidi="hi_IN"/>
        </w:rPr>
      </w:r>
      <w:r>
        <w:rPr>
          <w:lang w:val="hi_IN" w:bidi="hi_IN"/>
        </w:rPr>
        <w:t xml:space="preserve">इस्राएल के लोग </w:t>
      </w:r>
      <w:r>
        <w:rPr>
          <w:b/>
          <w:lang w:val="hi_IN" w:bidi="hi_IN"/>
        </w:rPr>
        <w:t>निकल पड़े</w:t>
      </w:r>
      <w:r>
        <w:rPr>
          <w:lang w:val="hi_IN" w:bidi="hi_IN"/>
        </w:rPr>
        <w:t xml:space="preserve"> या सबकुछ समेटकर अपने साथ लेकर अपना डेरा छोड़कर निकल पड़े। "निकल पड़े" के लिए उसी शब्द या वाक्यांश का उपयोग करें जिसका उपयोग आपने पिछले भागों में किया है।</w:t>
      </w:r>
    </w:p>
    <w:p>
      <w:pPr/>
      <w:r>
        <w:rPr>
          <w:lang w:val="hi_IN" w:bidi="hi_IN"/>
        </w:rPr>
      </w:r>
      <w:r>
        <w:rPr>
          <w:b/>
          <w:lang w:val="hi_IN" w:bidi="hi_IN"/>
        </w:rPr>
        <w:t>इस्राएली</w:t>
      </w:r>
      <w:r>
        <w:rPr>
          <w:lang w:val="hi_IN" w:bidi="hi_IN"/>
        </w:rPr>
        <w:t xml:space="preserve"> पहली बार </w:t>
      </w:r>
      <w:r>
        <w:rPr>
          <w:b/>
          <w:lang w:val="hi_IN" w:bidi="hi_IN"/>
        </w:rPr>
        <w:t>यहोवा</w:t>
      </w:r>
      <w:r>
        <w:rPr>
          <w:lang w:val="hi_IN" w:bidi="hi_IN"/>
        </w:rPr>
        <w:t xml:space="preserve"> की आज्ञा से निकले थे। यहोवा परमेश्वर का निजी नाम है। इस भाग में, परमेश्वर को यहोवा कहा जाता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गोत्रों के प्रत्येक समूह के अगुवा गोत्रों ने अपना </w:t>
      </w:r>
      <w:r>
        <w:rPr>
          <w:b/>
          <w:lang w:val="hi_IN" w:bidi="hi_IN"/>
        </w:rPr>
        <w:t>ध्वज</w:t>
      </w:r>
      <w:r>
        <w:rPr>
          <w:lang w:val="hi_IN" w:bidi="hi_IN"/>
        </w:rPr>
        <w:t>, या झंडा दिखाया। ध्वज के लिए उसी शब्द या वाक्यांश का उपयोग करें जिसका उपयोग आपने पिछले भागों में किया है।</w:t>
      </w:r>
    </w:p>
    <w:p>
      <w:pPr/>
      <w:r>
        <w:rPr>
          <w:lang w:val="hi_IN" w:bidi="hi_IN"/>
        </w:rPr>
      </w:r>
      <w:r>
        <w:rPr>
          <w:lang w:val="hi_IN" w:bidi="hi_IN"/>
        </w:rPr>
        <w:t xml:space="preserve">सबसे पहले यहूदा के डेरे के </w:t>
      </w:r>
      <w:r>
        <w:rPr>
          <w:b/>
          <w:lang w:val="hi_IN" w:bidi="hi_IN"/>
        </w:rPr>
        <w:t>योद्धाओं के समूह</w:t>
      </w:r>
      <w:r>
        <w:rPr>
          <w:lang w:val="hi_IN" w:bidi="hi_IN"/>
        </w:rPr>
        <w:t xml:space="preserve"> या सैनिकों के समूह निकले। योद्धाओं के समूहों या सैनिकों के समूहों के लिए उसी शब्द या वाक्यांश का उपयोग करें जिसका उपयोग आपने पिछले भागों में किया है।</w:t>
      </w:r>
    </w:p>
    <w:p>
      <w:pPr/>
      <w:r>
        <w:rPr>
          <w:lang w:val="hi_IN" w:bidi="hi_IN"/>
        </w:rPr>
      </w:r>
      <w:r>
        <w:rPr>
          <w:lang w:val="hi_IN" w:bidi="hi_IN"/>
        </w:rPr>
        <w:t xml:space="preserve">कहाती </w:t>
      </w:r>
      <w:r>
        <w:rPr>
          <w:b/>
          <w:lang w:val="hi_IN" w:bidi="hi_IN"/>
        </w:rPr>
        <w:t>पवित्र वस्तुओं</w:t>
      </w:r>
      <w:r>
        <w:rPr>
          <w:lang w:val="hi_IN" w:bidi="hi_IN"/>
        </w:rPr>
        <w:t xml:space="preserve"> को या निवासस्थान की वस्तुओं को उठाकर निकले। पवित्र चीजें हैं पर्दे की आड़, उपस्थिति की रोटी की मेज़, दीवट और धूप की सोने की वेदी। कहाती वाचा का सन्दूक भी उठाते थे, और वे इसे सभी इस्राएलियों के आगे लेकर चलते थे। पवित्र के लिए उसी शब्द या वाक्यांश का उपयोग करें जिसका उपयोग आपने पिछले भागों में किया है। अधिक जानकारी के लिए मुख्य शब्दावली में </w:t>
      </w:r>
      <w:r>
        <w:rPr>
          <w:lang w:val="hi_IN" w:bidi="hi_IN"/>
        </w:rPr>
        <w:t>पवित्र</w:t>
      </w:r>
      <w:r>
        <w:rPr>
          <w:lang w:val="hi_IN" w:bidi="hi_IN"/>
        </w:rPr>
        <w:t xml:space="preserve"> शब्द देखें।</w:t>
      </w:r>
    </w:p>
    <w:p>
      <w:pPr/>
      <w:r>
        <w:rPr>
          <w:lang w:val="hi_IN" w:bidi="hi_IN"/>
        </w:rPr>
      </w:r>
      <w:r>
        <w:rPr>
          <w:lang w:val="hi_IN" w:bidi="hi_IN"/>
        </w:rPr>
        <w:t xml:space="preserve">दान, आशेर और नप्ताली के लोग इस्राएलियों के </w:t>
      </w:r>
      <w:r>
        <w:rPr>
          <w:b/>
          <w:lang w:val="hi_IN" w:bidi="hi_IN"/>
        </w:rPr>
        <w:t>पीछे के रक्षक हैं</w:t>
      </w:r>
      <w:r>
        <w:rPr>
          <w:lang w:val="hi_IN" w:bidi="hi_IN"/>
        </w:rPr>
        <w:t>। पीछे के रक्षक, लड़ने वाले लोगों का एक समूह होता है, जो सेना या लोगों के समूह के पीछे के हिस्से की रक्षा करता है। पीछे का रक्षक उन लोगों को भी इकट्ठा करता है जो पीछे छूट जाते हैं, और सभी को एक साथ रखता है।</w:t>
      </w:r>
    </w:p>
    <w:p>
      <w:pPr/>
      <w:r>
        <w:rPr>
          <w:lang w:val="hi_IN" w:bidi="hi_IN"/>
        </w:rPr>
      </w:r>
      <w:r>
        <w:rPr>
          <w:lang w:val="hi_IN" w:bidi="hi_IN"/>
        </w:rPr>
        <w:t xml:space="preserve">यहाँ रुकें और समूह में चर्चा करें कि आप </w:t>
      </w:r>
      <w:r>
        <w:rPr>
          <w:b/>
          <w:lang w:val="hi_IN" w:bidi="hi_IN"/>
        </w:rPr>
        <w:t>पीछे के रक्षक</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होबाब, मिद्यानी रूएल का पुत्र था, जो मूसा का </w:t>
      </w:r>
      <w:r>
        <w:rPr>
          <w:b/>
          <w:lang w:val="hi_IN" w:bidi="hi_IN"/>
        </w:rPr>
        <w:t>ससुर</w:t>
      </w:r>
      <w:r>
        <w:rPr>
          <w:lang w:val="hi_IN" w:bidi="hi_IN"/>
        </w:rPr>
        <w:t xml:space="preserve"> था। ससुर किसी के पति या पत्नी का पिता होता है।</w:t>
      </w:r>
    </w:p>
    <w:p>
      <w:pPr/>
      <w:r>
        <w:rPr>
          <w:lang w:val="hi_IN" w:bidi="hi_IN"/>
        </w:rPr>
      </w:r>
      <w:r>
        <w:rPr>
          <w:lang w:val="hi_IN" w:bidi="hi_IN"/>
        </w:rPr>
        <w:t xml:space="preserve">यहाँ रुकें और समूह में चर्चा करें कि आप </w:t>
      </w:r>
      <w:r>
        <w:rPr>
          <w:b/>
          <w:lang w:val="hi_IN" w:bidi="hi_IN"/>
        </w:rPr>
        <w:t>ससुर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इस्राएली </w:t>
      </w:r>
      <w:r>
        <w:rPr>
          <w:b/>
          <w:lang w:val="hi_IN" w:bidi="hi_IN"/>
        </w:rPr>
        <w:t>यहोवा के पर्वत</w:t>
      </w:r>
      <w:r>
        <w:rPr>
          <w:lang w:val="hi_IN" w:bidi="hi_IN"/>
        </w:rPr>
        <w:t xml:space="preserve"> से निकले, जो सीनै पर्वत है।</w:t>
      </w:r>
    </w:p>
    <w:p>
      <w:pPr/>
      <w:r>
        <w:rPr>
          <w:lang w:val="hi_IN" w:bidi="hi_IN"/>
        </w:rPr>
      </w:r>
      <w:r>
        <w:rPr>
          <w:lang w:val="hi_IN" w:bidi="hi_IN"/>
        </w:rPr>
        <w:t xml:space="preserve">यहाँ रुकें और समूह में चर्चा करें कि आप </w:t>
      </w:r>
      <w:r>
        <w:rPr>
          <w:b/>
          <w:lang w:val="hi_IN" w:bidi="hi_IN"/>
        </w:rPr>
        <w:t>यहोवा के पर्वत</w:t>
      </w:r>
      <w:r>
        <w:rPr>
          <w:lang w:val="hi_IN" w:bidi="hi_IN"/>
        </w:rPr>
        <w:t xml:space="preserve">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11:1–15 को सुनें और अपने मन में रखें।</w:t>
      </w:r>
    </w:p>
    <w:p>
      <w:pPr/>
      <w:r>
        <w:rPr>
          <w:lang w:val="hi_IN" w:bidi="hi_IN"/>
        </w:rPr>
      </w:r>
      <w:r>
        <w:rPr>
          <w:lang w:val="hi_IN" w:bidi="hi_IN"/>
        </w:rPr>
        <w:t>यदि सम्भव हो, तो गिनती 11:1–15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11:1–15 का ऑडियो संस्करण सबसे आसानी से समझ में आने वाले अनुवाद में सुनें।</w:t>
      </w:r>
    </w:p>
    <w:p>
      <w:pPr/>
      <w:r>
        <w:rPr>
          <w:lang w:val="hi_IN" w:bidi="hi_IN"/>
        </w:rPr>
      </w:r>
      <w:r>
        <w:rPr>
          <w:lang w:val="hi_IN" w:bidi="hi_IN"/>
        </w:rPr>
        <w:t>पिछले भाग में, यहोवा मूसा और इस्राएल के लोगों को सीनै के जंगल से पारान के जंगल में ले गया। यहोवा लोगों को उस भूमि की ओर ले जा रहा है जिसे यहोवा ने उनके पूर्वजों को देने का वादा किया था। लोगों ने शायद सीनै पर्वत से उत्तर की ओर यात्रा की थी उस भूमि की ओर गए जिसे यहोवा ने अब्राहम के वंशजों को देने का वादा किया था।</w:t>
      </w:r>
    </w:p>
    <w:p>
      <w:pPr/>
      <w:r>
        <w:rPr>
          <w:lang w:val="hi_IN" w:bidi="hi_IN"/>
        </w:rPr>
      </w:r>
      <w:r>
        <w:rPr>
          <w:lang w:val="hi_IN" w:bidi="hi_IN"/>
        </w:rPr>
        <w:t xml:space="preserve">यहाँ एक समूह के रूप में रुकें और </w:t>
      </w:r>
      <w:r>
        <w:rPr>
          <w:b/>
          <w:lang w:val="hi_IN" w:bidi="hi_IN"/>
        </w:rPr>
        <w:t>सीनै प्रायद्वीप</w:t>
      </w:r>
      <w:r>
        <w:rPr>
          <w:lang w:val="hi_IN" w:bidi="hi_IN"/>
        </w:rPr>
        <w:t xml:space="preserve"> का नक्शा देखें, जिसमें सीनै का जंगल, पारान का जंगल और वह भूमि शामिल है जिसका यहोवा ने अब्राहम के वंशजों को देने का वादा किया था। इस ऑडियो को यहाँ रोकें।</w:t>
      </w:r>
    </w:p>
    <w:p>
      <w:pPr/>
      <w:r>
        <w:rPr>
          <w:lang w:val="hi_IN" w:bidi="hi_IN"/>
        </w:rPr>
      </w:r>
      <w:r>
        <w:rPr>
          <w:lang w:val="hi_IN" w:bidi="hi_IN"/>
        </w:rPr>
        <w:t>इस भाग में, मूसा और इस्राएली लोग तीन दिनों से यहोवा और वाचा के सन्दूक के पीछे-पीछे चलते आ रहे थे। लोग इस बारे में शिकायत करना शुरू करते हैं कि यात्रा कितनी कठिन है। यह पहली बार नहीं है जब लोगों ने अपनी कठिन यात्रा के बारे में शिकायत की है। पहले के भाग में, जब मूसा लोगों को मिस्र से सीनै तक ले गया, तब लोगों ने इस बात की शिकायत की कि उनके पास पर्याप्त पानी नहीं था। लोगों ने पर्याप्त भोजन नहीं होने की भी शिकायत की। हर बार जब लोगों ने शिकायत की, तो मूसा ने प्रार्थना की और यहोवा ने उत्तर दिया। यहोवा ने लोगों को आवश्यक भोजन और पानी प्रदान किया।</w:t>
      </w:r>
    </w:p>
    <w:p>
      <w:pPr/>
      <w:r>
        <w:rPr>
          <w:lang w:val="hi_IN" w:bidi="hi_IN"/>
        </w:rPr>
      </w:r>
      <w:r>
        <w:rPr>
          <w:lang w:val="hi_IN" w:bidi="hi_IN"/>
        </w:rPr>
        <w:t>लेकिन अब, इस्राएली लोग खुश नहीं हैं। लोगों के पास शिकायत करने का कोई विशेष कारण नहीं है, लेकिन वे कठिन यात्रा से परेशान हैं। सभी इस्राएली लोग अपनी कठिनाइयों के बारे में कड़वाहट के साथ शिकायत करते हैं। लोग जंगल में यात्रा करने में कठिनाई के बारे में शिकायत करते हैं। लोग एक-दूसरे से शिकायत करते हैं। लोग सीधे यहोवा से बात नहीं करते हैं।</w:t>
      </w:r>
    </w:p>
    <w:p>
      <w:pPr/>
      <w:r>
        <w:rPr>
          <w:lang w:val="hi_IN" w:bidi="hi_IN"/>
        </w:rPr>
      </w:r>
      <w:r>
        <w:rPr>
          <w:lang w:val="hi_IN" w:bidi="hi_IN"/>
        </w:rPr>
        <w:t>यहोवा लोगों को शिकायत करते हुए सुन लेता है। यहोवा का क्रोध लोगों पर भड़क उठता है। इसका अर्थ है कि यहोवा बहुत क्रोधित है। यहोवा लोगों का न्याय करता है और शिविर के बाहरी हिस्सों, या किनारों को जलाने के लिए आग भेजता है। हम नहीं जानते कि यहोवा ने आग कैसे भेजी, लेकिन यह आग यहोवा की उपस्थिति और न्याय का प्रतीक है। यह आग उस आग के समान नहीं है जो रात में लोगों का मार्गदर्शन करती थी। यह आग डेरे के किनारों को भस्म कर देती है और कुछ लोगों को मार देती है। डेरे का किनारा यहोवा के लोगों और जंगल के खतरे के बीच की सीमा है।</w:t>
      </w:r>
    </w:p>
    <w:p>
      <w:pPr/>
      <w:r>
        <w:rPr>
          <w:lang w:val="hi_IN" w:bidi="hi_IN"/>
        </w:rPr>
      </w:r>
      <w:r>
        <w:rPr>
          <w:lang w:val="hi_IN" w:bidi="hi_IN"/>
        </w:rPr>
        <w:t>जब लोग आग देखते हैं, तो वे सहायता के लिए मूसा को ज़ोर से पुकारते हैं। लोग यहोवा से प्रार्थना नहीं करते हैं। इसके बजाय, वे अपने नेता मूसा को सहायता के लिए ज़ोर-ज़ोर से पुकारने लगे। मूसा प्रार्थना करता है और यहोवा से आग बुझाने के लिए निवेदन करता है। यहोवा दया दिखाकर उत्तर देता है। आग रुक जाती है और पूरे शिविर को नहीं जलाती।</w:t>
      </w:r>
    </w:p>
    <w:p>
      <w:pPr/>
      <w:r>
        <w:rPr>
          <w:lang w:val="hi_IN" w:bidi="hi_IN"/>
        </w:rPr>
      </w:r>
      <w:r>
        <w:rPr>
          <w:lang w:val="hi_IN" w:bidi="hi_IN"/>
        </w:rPr>
        <w:t>इस्राएली उस स्थान का नाम ताबेरा रखते हैं, जिसका अर्थ है जलाना, क्योंकि यहोवा ने आग भेजी और कुछ लोगों को जला दिया। आज हम ठीक से नहीं जानते कि तबेरा कहाँ है, लेकिन यह पारान के जंगल में कहीं था। ताबेरा नाम लोगों को उनकी विद्रोही शिकायत के विरुद्ध यहोवा के न्याय की याद दिलाता है।</w:t>
      </w:r>
    </w:p>
    <w:p>
      <w:pPr/>
      <w:r>
        <w:rPr>
          <w:lang w:val="hi_IN" w:bidi="hi_IN"/>
        </w:rPr>
      </w:r>
      <w:r>
        <w:rPr>
          <w:lang w:val="hi_IN" w:bidi="hi_IN"/>
        </w:rPr>
        <w:t>तबेरा में आग के तुरंत बाद, लोग फिर से शिकायत करते हैं और यात्रा जारी रखते हैं। कुछ भीड़, या उपद्रवी लोग, इस बारे में बात करने लगे कि वे अलग तरह के भोजन के लिए कैसे तरस रहे हैं, या उसे बहुत अधिक चाहते हैं। ये उपद्रवी लोग सम्भवतः गैर-इस्राएली लोगों का एक समूह थे, जो यहोवा की प्रजा के साथ मिस्र से निकल आए थे।</w:t>
      </w:r>
    </w:p>
    <w:p>
      <w:pPr/>
      <w:r>
        <w:rPr>
          <w:lang w:val="hi_IN" w:bidi="hi_IN"/>
        </w:rPr>
      </w:r>
      <w:r>
        <w:rPr>
          <w:lang w:val="hi_IN" w:bidi="hi_IN"/>
        </w:rPr>
        <w:t>भीड़ सचमुच बेहतर भोजन चाहती है। इस्राएल के लोग उपद्रवी भीड़ की बात सुनते हैं और फिर से रोने और शिकायत करने लगते हैं। वे सच में फिर से माँस खाना चाहते हैं, जैसा कि वे मिस्र में रहते समय खाते थे। वे मिस्र में मुफ्त में खाए जाने वाले मछली, खीरे, खरबूजे, हरे प्याज़, लहसुन और प्याज़ को भी याद करने लगे। परन्तु सम्भव है कि इस्राएली मिस्र में वास्तव में इतना अच्छा भोजन नहीं खाते थे, क्योंकि वे मिस्र में गुलाम थे। संभव है कि वे सच्चाई से अलग बातें याद कर रहे हों।</w:t>
      </w:r>
    </w:p>
    <w:p>
      <w:pPr/>
      <w:r>
        <w:rPr>
          <w:lang w:val="hi_IN" w:bidi="hi_IN"/>
        </w:rPr>
      </w:r>
      <w:r>
        <w:rPr>
          <w:lang w:val="hi_IN" w:bidi="hi_IN"/>
        </w:rPr>
        <w:t xml:space="preserve">यहाँ एक समूह के रूप में रुकें और उन </w:t>
      </w:r>
      <w:r>
        <w:rPr>
          <w:lang w:val="hi_IN" w:bidi="hi_IN"/>
        </w:rPr>
        <w:t>खाद्य पदार्थों की तस्वीर देखें जिन्हें लोगों ने मिस्र में खाना याद किया था</w:t>
      </w:r>
      <w:r>
        <w:rPr>
          <w:lang w:val="hi_IN" w:bidi="hi_IN"/>
        </w:rPr>
        <w:t>। इस ऑडियो को यहाँ रोकें।</w:t>
      </w:r>
    </w:p>
    <w:p>
      <w:pPr/>
      <w:r>
        <w:rPr>
          <w:lang w:val="hi_IN" w:bidi="hi_IN"/>
        </w:rPr>
      </w:r>
      <w:r>
        <w:rPr>
          <w:lang w:val="hi_IN" w:bidi="hi_IN"/>
        </w:rPr>
        <w:t>इस्राएली लोग हर दिन खाए जाने वाले सादे भोजन, अर्थात मन्ना, से अधिक स्वादिष्ट भोजन की लालसा करने लगे। लोग कहते हैं कि उनके पास हर दिन खाने के लिए केवल मन्ना है, लेकिन यह वास्तव में सच नहीं है। लोग बढ़ा-चढ़ाकर बात कर रहे हैं, क्योंकि सच यह है कि यहोवा द्वारा दिए गए मन्ना के साथ-साथ उनके पास जंगल में खाने के लिए अन्य भोजन भी था।</w:t>
      </w:r>
    </w:p>
    <w:p>
      <w:pPr/>
      <w:r>
        <w:rPr>
          <w:lang w:val="hi_IN" w:bidi="hi_IN"/>
        </w:rPr>
      </w:r>
      <w:r>
        <w:rPr>
          <w:lang w:val="hi_IN" w:bidi="hi_IN"/>
        </w:rPr>
        <w:t>यहाँ रुकें और समूह में चर्चा करें: ऐसी किसी घटना की कहानी बताएँ जब आपने या आपके किसी जानने वाले ने किसी बीती हुई घटना को वास्तव में जितनी थी, उससे अधिक अच्छी तरह से बताया हो। इस ऑडियो को यहाँ रोकें।</w:t>
      </w:r>
    </w:p>
    <w:p>
      <w:pPr/>
      <w:r>
        <w:rPr>
          <w:lang w:val="hi_IN" w:bidi="hi_IN"/>
        </w:rPr>
      </w:r>
      <w:r>
        <w:rPr>
          <w:lang w:val="hi_IN" w:bidi="hi_IN"/>
        </w:rPr>
        <w:t>मन्ना वह भोजन है जो यहोवा लोगों को देता है जब वे जंगल में रहते हैं। मूसा हमें याद दिला रहा है कि मन्ना अच्छा भोजन है, जो यहोवा उन्हें दे रहा है। पहले के भाग में, लोगों ने पर्याप्त भोजन नहीं होने की शिकायत की थी। मूसा ने यहोवा से प्रार्थना की, और यहोवा ने लोगों के लिए मन्ना प्रदान किया। जब रात में डेरे पर ओस पड़ी, तो मन्ना आकाश से उतरा। मन्ना छोटे पतले टुकड़ों या सफेद-पीले धनिया के बीजों की तरह दिखता था।</w:t>
      </w:r>
    </w:p>
    <w:p>
      <w:pPr/>
      <w:r>
        <w:rPr>
          <w:lang w:val="hi_IN" w:bidi="hi_IN"/>
        </w:rPr>
      </w:r>
      <w:r>
        <w:rPr>
          <w:lang w:val="hi_IN" w:bidi="hi_IN"/>
        </w:rPr>
        <w:t xml:space="preserve">यहाँ रुकें और समूह के रूप में </w:t>
      </w:r>
      <w:r>
        <w:rPr>
          <w:lang w:val="hi_IN" w:bidi="hi_IN"/>
        </w:rPr>
        <w:t>धनिए के बीजों</w:t>
      </w:r>
      <w:r>
        <w:rPr>
          <w:lang w:val="hi_IN" w:bidi="hi_IN"/>
        </w:rPr>
        <w:t xml:space="preserve"> की एक तस्वीर देखें। इस ऑडियो को यहाँ रोकें।</w:t>
      </w:r>
    </w:p>
    <w:p>
      <w:pPr/>
      <w:r>
        <w:rPr>
          <w:lang w:val="hi_IN" w:bidi="hi_IN"/>
        </w:rPr>
      </w:r>
      <w:r>
        <w:rPr>
          <w:lang w:val="hi_IN" w:bidi="hi_IN"/>
        </w:rPr>
        <w:t>लोग जमीन से मन्ना इकट्ठा करते थे और उसे पीसकर आटा बनाने के लिए हाथ की चक्कियों या ओखलियों का उपयोग करते थे। लोग आटे को बर्तनों में उबालते थे और उसकी रोटी बनाते थे। रोटी का स्वाद जैतून के तेल से बनी रोटी की तरह था।</w:t>
      </w:r>
    </w:p>
    <w:p>
      <w:pPr/>
      <w:r>
        <w:rPr>
          <w:lang w:val="hi_IN" w:bidi="hi_IN"/>
        </w:rPr>
      </w:r>
      <w:r>
        <w:rPr>
          <w:lang w:val="hi_IN" w:bidi="hi_IN"/>
        </w:rPr>
        <w:t xml:space="preserve">यहाँ रुकें और समूह के रूप में </w:t>
      </w:r>
      <w:r>
        <w:rPr>
          <w:lang w:val="hi_IN" w:bidi="hi_IN"/>
        </w:rPr>
        <w:t>रोटी की</w:t>
      </w:r>
      <w:r>
        <w:rPr>
          <w:lang w:val="hi_IN" w:bidi="hi_IN"/>
        </w:rPr>
        <w:t xml:space="preserve"> एक तस्वीर देखें। </w:t>
      </w:r>
      <w:r>
        <w:rPr>
          <w:lang w:val="hi_IN" w:bidi="hi_IN"/>
        </w:rPr>
        <w:t xml:space="preserve">हाथ की चक्की </w:t>
      </w:r>
      <w:r>
        <w:rPr>
          <w:lang w:val="hi_IN" w:bidi="hi_IN"/>
        </w:rPr>
        <w:t xml:space="preserve">और </w:t>
      </w:r>
      <w:r>
        <w:rPr>
          <w:lang w:val="hi_IN" w:bidi="hi_IN"/>
        </w:rPr>
        <w:t>ओखली-मूसल</w:t>
      </w:r>
      <w:r>
        <w:rPr>
          <w:lang w:val="hi_IN" w:bidi="hi_IN"/>
        </w:rPr>
        <w:t>की एक तस्वीर देखें। इस ऑडियो को यहाँ रोकें।</w:t>
      </w:r>
    </w:p>
    <w:p>
      <w:pPr/>
      <w:r>
        <w:rPr>
          <w:lang w:val="hi_IN" w:bidi="hi_IN"/>
        </w:rPr>
      </w:r>
      <w:r>
        <w:rPr>
          <w:lang w:val="hi_IN" w:bidi="hi_IN"/>
        </w:rPr>
        <w:t>मूसा लोगों को अपने तम्बुओं के दरवाजों पर समूहों में शिकायत करते और रोते हुए सुनता है।</w:t>
      </w:r>
    </w:p>
    <w:p>
      <w:pPr/>
      <w:r>
        <w:rPr>
          <w:lang w:val="hi_IN" w:bidi="hi_IN"/>
        </w:rPr>
      </w:r>
      <w:r>
        <w:rPr>
          <w:lang w:val="hi_IN" w:bidi="hi_IN"/>
        </w:rPr>
        <w:t>यहोवा का क्रोध फिर से लोगों के विरुद्ध भड़कता है, अर्थात यहोवा बहुत क्रोधित हो जाता है। मूसा परेशान है क्योंकि लोग यहोवा के विरुद्ध विद्रोह कर रहे हैं।</w:t>
      </w:r>
    </w:p>
    <w:p>
      <w:pPr/>
      <w:r>
        <w:rPr>
          <w:lang w:val="hi_IN" w:bidi="hi_IN"/>
        </w:rPr>
      </w:r>
      <w:r>
        <w:rPr>
          <w:lang w:val="hi_IN" w:bidi="hi_IN"/>
        </w:rPr>
        <w:t>मूसा बहुत परेशान है और यहोवा से कई प्रश्न पूछता है। मूसा यह उम्मीद नहीं करता कि यहोवा इन प्रश्नों के उत्तर देगा। मूसा चाहता है कि यहोवा हस्तक्षेप करे और लोगों की देखभाल करे। मूसा अब लोगों की शिकायत नहीं सुनना चाहता है। भले ही मूसा बहुत क्रोधित और निराश है, फिर भी वह अपने आप को "यहोवा का सेवक" कहता है। मूसा यहोवा का सम्मान करता है, लेकिन मूसा इन शिकायत करने वाले लोगों की अगुवाई करने की चुनौतियों से थक गया है।</w:t>
      </w:r>
    </w:p>
    <w:p>
      <w:pPr/>
      <w:r>
        <w:rPr>
          <w:lang w:val="hi_IN" w:bidi="hi_IN"/>
        </w:rPr>
      </w:r>
      <w:r>
        <w:rPr>
          <w:lang w:val="hi_IN" w:bidi="hi_IN"/>
        </w:rPr>
        <w:t>मूसा लोगों को बोझ कहता है और यहोवा से पूछता है कि लोग मूसा की समस्या क्यों हैं। मूसा अपनी अगुवाई की भूमिका को एक बोझ और भारी जिम्मेदारी के रूप में देखता है। मूसा का मानना है कि यहोवा ने उसे इस्राएलियों का अगुवा बनाकर उस पर अपना न्याय किया है।</w:t>
      </w:r>
    </w:p>
    <w:p>
      <w:pPr/>
      <w:r>
        <w:rPr>
          <w:lang w:val="hi_IN" w:bidi="hi_IN"/>
        </w:rPr>
      </w:r>
      <w:r>
        <w:rPr>
          <w:lang w:val="hi_IN" w:bidi="hi_IN"/>
        </w:rPr>
        <w:t>यहाँ रुकें और समूह में इस प्रश्न पर चर्चा करें: उस समय की एक कहानी सुनाएँ जब आपके समुदाय का कोई नेता जिम्मेदारियों के बोझ से दबा हुआ महसूस कर रहा था। उस अगुवे ने कैसे व्यवहार किया, और उस अगुवे ने क्या कहा? ऑडियो को यहाँ रोकें।</w:t>
      </w:r>
    </w:p>
    <w:p>
      <w:pPr/>
      <w:r>
        <w:rPr>
          <w:lang w:val="hi_IN" w:bidi="hi_IN"/>
        </w:rPr>
      </w:r>
      <w:r>
        <w:rPr>
          <w:lang w:val="hi_IN" w:bidi="hi_IN"/>
        </w:rPr>
        <w:t>मूसा आगे कहता है कि मूसा ने यहोवा के लोगों की न तो रचना की और न ही उन्हें जन्म दिया। मूसा यहोवा से पूछता है कि क्या उसे लोगों को ऐसे उठाकर ले जाना है, जैसे कोई माँ दूध पीते बच्चे को उठाकर ले जाती है, उस देश तक जिसे यहोवा ने उनके पूर्वजों को देने का वादा किया है। लोगों की शिकायतों से मूसा इतना हताश है कि वह उनसे कोई वास्ता नहीं रखना चाहता। मूसा यहोवा को इस्राएल के लोगों का नेतृत्व करने का काम देने के लिए दोष देता है, क्योंकि इस्राएली लोग अपनी शिकायतों से मूसा का जीवन कठिन बना देते हैं। मूसा इस्राएल के लोगों की देखभाल करने और उनकी अगुवाई करने की जिम्मेदारी नहीं चाहता है।</w:t>
      </w:r>
    </w:p>
    <w:p>
      <w:pPr/>
      <w:r>
        <w:rPr>
          <w:lang w:val="hi_IN" w:bidi="hi_IN"/>
        </w:rPr>
      </w:r>
      <w:r>
        <w:rPr>
          <w:lang w:val="hi_IN" w:bidi="hi_IN"/>
        </w:rPr>
        <w:t>अन्त में, मूसा यहोवा को असली समस्या बताता है। मूसा यहोवा से पूछता है कि वह इतने सारे लोगों के खाने के लिए माँस कहाँ से लाए। मूसा जानता है कि सभी लोगों के लिए पर्याप्त माँस प्राप्त करना संभव नहीं है। मूसा यहोवा को याद दिलाता है कि लोग लगातार मूसा से शिकायत करते रहते हैं कि उनके पास खाने के लिए माँस नहीं है। मूसा एक अगुवे के रूप में अकेला महसूस करता है। मूसा यहोवा से कहता है, "मैं इन सभी लोगों का भार अकेले नहीं उठा सकता!" यह बोझ उठाने के लिए बहुत भारी है!"</w:t>
      </w:r>
    </w:p>
    <w:p>
      <w:pPr/>
      <w:r>
        <w:rPr>
          <w:lang w:val="hi_IN" w:bidi="hi_IN"/>
        </w:rPr>
      </w:r>
      <w:r>
        <w:rPr>
          <w:lang w:val="hi_IN" w:bidi="hi_IN"/>
        </w:rPr>
        <w:t>मूसा इतना परेशान हो जाता है कि वह यहोवा से कहता है कि वह मूसा को मार दे। मूसा लोगों का भारी बोझ और अधिक समय तक उठाने के बजाय मरना पसंद करेगा। मूसा अपनी अगुवाई करने की क्षमता पर प्रश्न करता है, क्योंकि वह लोगों की आवश्यकताएँ पूरी नहीं कर पा रहा है। मूसा यहोवा से कहता है कि वह उसे अकेले लोगों की अगुवाई करने की पीड़ा से बचा ले। पहले के एक भाग में, यहोवा ने लोगों की अगुवाई करने में मदद करने के लिए मूसा को पुरनिए दिए थे, लेकिन अब मूसा अकेला महसूस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11:1–15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के लोग शिकायत करते हैं, और यहोवा उनकी सुन लेता है। यहोवा का क्रोध लोगों के विरुद्ध भड़क उठता है, और यहोवा शिविर के बाहरी हिस्सों को जलाने के लिए आग भेजता है। लोग मूसा से सहायता की विनती करते हैं, और यहोवा आग को रोक देता है, इसलिए वे उस स्थान का नाम तबेरा रखते हैं, जिसका अर्थ है “जलना”।</w:t>
      </w:r>
    </w:p>
    <w:p>
      <w:pPr/>
      <w:r>
        <w:rPr>
          <w:lang w:val="hi_IN" w:bidi="hi_IN"/>
        </w:rPr>
      </w:r>
      <w:r>
        <w:rPr>
          <w:b/>
          <w:lang w:val="hi_IN" w:bidi="hi_IN"/>
        </w:rPr>
        <w:t>दूसरे दृश्य में:</w:t>
      </w:r>
      <w:r>
        <w:rPr>
          <w:lang w:val="hi_IN" w:bidi="hi_IN"/>
        </w:rPr>
        <w:t xml:space="preserve"> तबेरा के बाद, उपद्रवी लोग माँस न होने की शिकायत करने लगे। इस्राएली उपद्रवी लोगों की शिकायत सुनते हैं, और वे फिर से अच्छे भोजन की कमी की शिकायत करते हैं। वे अब यहोवा द्वारा प्रदान किए गए मन्ना से संतुष्ट नहीं हैं। मूसा इस वृत्तांत के बीच ठहरकर बताता है कि मन्ना कैसा दिखता था और स्वाद में कैसा था, और लोग उसे तैयार करके रोटी कैसे बनाते थे।</w:t>
      </w:r>
    </w:p>
    <w:p>
      <w:pPr/>
      <w:r>
        <w:rPr>
          <w:lang w:val="hi_IN" w:bidi="hi_IN"/>
        </w:rPr>
      </w:r>
      <w:r>
        <w:rPr>
          <w:b/>
          <w:lang w:val="hi_IN" w:bidi="hi_IN"/>
        </w:rPr>
        <w:t>तीसरे दृश्य में:</w:t>
      </w:r>
      <w:r>
        <w:rPr>
          <w:lang w:val="hi_IN" w:bidi="hi_IN"/>
        </w:rPr>
        <w:t xml:space="preserve"> मूसा लोगों को अपने तंबुओं से जोर से शिकायत करते हुए सुनता है, और मूसा इस्राएलियों की शिकायतों से निराश हो जाता है। मूसा मानता है कि वह लोगों के लिए अच्छा अगुवा नहीं है, क्योंकि वह उनकी इच्छाओं को पूरा नहीं कर पा रहा है। मूसा यहोवा से कहता है कि वह उसे मार दे, बजाय इसके कि वह उससे लोगों की देखभाल करने और उनका नेतृत्व करने की अपेक्षा करे।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उपद्रवी लोगों का भीड़</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लोग कम से कम तीन दिनों से बिना रुके जंगल में यात्रा कर रहे हैं। रेगिस्तान गर्म और सूखा है, और लोग थक गए हैं। लोग यात्रा के दौरान आने वाली कठिनाइयों के बारे में शिकायत करने लगते हैं। लोग केवल आपस में धीमे-धीमे बातें नहीं कर रहे थे; वे शायद ज़ोर-ज़ोर से शिकायत कर रहे थे, रो रहे थे और विलाप कर रहे थे। यहोवा लोगों की बात सुनता है। यहोवा का क्रोध लोगों पर भड़क उठता है। इसका अर्थ है कि यहोवा बहुत क्रोधित है।</w:t>
      </w:r>
    </w:p>
    <w:p>
      <w:pPr/>
      <w:r>
        <w:rPr>
          <w:lang w:val="hi_IN" w:bidi="hi_IN"/>
        </w:rPr>
      </w:r>
      <w:r>
        <w:rPr>
          <w:lang w:val="hi_IN" w:bidi="hi_IN"/>
        </w:rPr>
        <w:t>रुकें और चर्चा करें: किसी ऐसे व्यक्ति की कहानी सुनाएँ जो बहुत अधिक क्रोधित हो गया। ध्यान दें कि वे उस क्रोध के बारे में बात करने के लिए किन शब्दों का उपयोग करते हैं। इस ऑडियो को यहाँ रोकें।</w:t>
      </w:r>
    </w:p>
    <w:p>
      <w:pPr/>
      <w:r>
        <w:rPr>
          <w:lang w:val="hi_IN" w:bidi="hi_IN"/>
        </w:rPr>
      </w:r>
      <w:r>
        <w:rPr>
          <w:lang w:val="hi_IN" w:bidi="hi_IN"/>
        </w:rPr>
        <w:t>यहोवा लोगों के विरुद्ध न्याय करने के लिए शिविर के बाहरी किनारों पर आग भेजता है। आग को देखकर लोग बहुत डर गए और वे मूसा से मदद करने के लिए ज़ोर-ज़ोर से पुकारने लगे। मूसा यहोवा से प्रार्थना करता है, और आग रुक जाती है। लोग उस स्थान का नाम ताबेरा रखते हैं, जिसका अर्थ है "जलाने का स्थान।"</w:t>
      </w:r>
    </w:p>
    <w:p>
      <w:pPr/>
      <w:r>
        <w:rPr>
          <w:lang w:val="hi_IN" w:bidi="hi_IN"/>
        </w:rPr>
      </w:r>
      <w:r>
        <w:rPr>
          <w:lang w:val="hi_IN" w:bidi="hi_IN"/>
        </w:rPr>
        <w:t>दूसरे दृश्य में, उपद्रवी लोग, जो संभवतः गैर-इस्राएली थे और इस्राएलियों के साथ मिस्र से निकल आए थे, अच्छा भोजन न होने की शिकायत करने लगे। वे परेशानी पैदा कर रहे हैं और इस बारे में बात कर रहे हैं कि वे माँस कितना खाना चाहते हैं। इस्राएली लोग विदेशियों की शिकायतों को सुनते हैं और वे भी शिकायत करने लगते हैं। वे मिस्र में खाए गए भोजन को याद करते हैं। लोग मिस्र में मिलने वाले भोजन की अच्छी विविधता और उसके बेहतरीन स्वाद के बारे में बात करते हैं। वे चर्चा करते हैं कि भोजन कितना प्रचुर था। लोग कहते हैं कि उनकी ताकत सूख गई है, और वे कमजोरी और शरीर में पानी की कमी महसूस कर रहे हैं, यानी उनके शरीर के स्वस्थ रहने के लिए पर्याप्त पानी नहीं है।</w:t>
      </w:r>
    </w:p>
    <w:p>
      <w:pPr/>
      <w:r>
        <w:rPr>
          <w:lang w:val="hi_IN" w:bidi="hi_IN"/>
        </w:rPr>
      </w:r>
      <w:r>
        <w:rPr>
          <w:lang w:val="hi_IN" w:bidi="hi_IN"/>
        </w:rPr>
        <w:t>रुकें और चर्चा करें: ऐसे समय की एक कहानी बताएँ जब आपको किसी चीज़ की बहुत ज़्यादा इच्छा हुई हो। किसी चीज़ की दृढ़ता से इच्छा करने के बारे में बात करते समय आप किन शब्दों का उपयोग करते हैं, उस पर ध्यान दें। लोग कमजोर और निर्जलित महसूस करने या पर्याप्त पानी न होने के बारे में भी बात करते हैं। आपकी संस्कृति में लोग इसके बारे में कैसे बात करते हैं? ऑडियो को यहाँ रोकें।</w:t>
      </w:r>
    </w:p>
    <w:p>
      <w:pPr/>
      <w:r>
        <w:rPr>
          <w:lang w:val="hi_IN" w:bidi="hi_IN"/>
        </w:rPr>
      </w:r>
      <w:r>
        <w:rPr>
          <w:lang w:val="hi_IN" w:bidi="hi_IN"/>
        </w:rPr>
        <w:t>लोग मिस्र के जीवन को शायद उसकी वास्तविकता से कहीं अधिक बेहतर और आसान रूप में याद करते हैं। लोग मिस्र में दास थे, और इस बात की पूरी संभावना है कि उनके पास भोजन की प्रचुरता नहीं थी। लोग विलाप करते हैं और कहते हैं, "लेकिन अब हमारी भूख समाप्त हो गई है। हमें बस यही मन्ना ही दिखता रहता है!" लोग बढ़ा-चढ़ाकर कह रहे हैं। वे मन्ना के अलावा जंगल में अन्य भोजन खाते थे, जैसे छोटे पशु या पौधे। लोग यहोवा द्वारा दिए गए भोजन के बारे में शिकायत करते हैं।</w:t>
      </w:r>
    </w:p>
    <w:p>
      <w:pPr/>
      <w:r>
        <w:rPr>
          <w:lang w:val="hi_IN" w:bidi="hi_IN"/>
        </w:rPr>
      </w:r>
      <w:r>
        <w:rPr>
          <w:lang w:val="hi_IN" w:bidi="hi_IN"/>
        </w:rPr>
        <w:t>इस भाग की क्रिया रुक जाती है जब मूसा मन्ना के बारे में बात करता है। मूसा बताता है कि मन्ना कैसा दिखता है और स्वाद कैसा है, और मूसा बताता है कि यहोवा ने लोगों को मन्ना कैसे दिया। मूसा हमें याद दिला रहा है कि लोग जो कह रहे हैं उसके विपरीत, मन्ना लोगों के लिए अच्छा भोजन है।</w:t>
      </w:r>
    </w:p>
    <w:p>
      <w:pPr/>
      <w:r>
        <w:rPr>
          <w:lang w:val="hi_IN" w:bidi="hi_IN"/>
        </w:rPr>
      </w:r>
      <w:r>
        <w:rPr>
          <w:lang w:val="hi_IN" w:bidi="hi_IN"/>
        </w:rPr>
        <w:t>रुकें और चर्चा करें: ऐसी कोई कहानी बताएँ जहाँ घटना थोड़ी देर के लिए रुकती है और कथावाचक उस कहानी में किसी बात को समझाता है। कहानी सुनाने वाला यह कैसे स्पष्ट करता है कि घटना कब रुकती है और कब फिर से शुरू होती है? इस ऑडियो को यहाँ रोकें।</w:t>
      </w:r>
    </w:p>
    <w:p>
      <w:pPr/>
      <w:r>
        <w:rPr>
          <w:lang w:val="hi_IN" w:bidi="hi_IN"/>
        </w:rPr>
      </w:r>
      <w:r>
        <w:rPr>
          <w:lang w:val="hi_IN" w:bidi="hi_IN"/>
        </w:rPr>
        <w:t>तीसरे दृश्य में, घटनाक्रम जारी रहता है। मूसा लोगों को अपने-अपने तम्बुओं से अच्छे भोजन की कमी के लिए जोर-जोर से विलाप करते हुए सुनता है। यहोवा फिर से बहुत क्रोधित है, और मूसा बहुत परेशान है। मूसा यहोवा के पास जाता है और कई प्रश्न पूछना शुरू करता है। मूसा परेशान और क्रोधित है। मूसा यह उम्मीद नहीं करता कि यहोवा उसके प्रश्नों के उत्तर देगा। मूसा यहोवा से पूछता है, "तू मुझसे इतना क्रोधित क्यों है?" तुमने इन लोगों का बोझ मुझ पर क्यों डाला?" मूसा आगे यहोवा से कहता है कि मूसा ने इन लोगों को उत्पन्न नहीं किया, और मूसा पूछता है कि यहोवा मूसा से क्यों चाहता है कि वह उन्हें ऐसे उठाकर ले जाए, "जैसे कोई दूध पिलाने वाली माँ बच्चे को उठाकर ले जाती है," उस देश तक जिसे यहोवा ने उनके पूर्वजों को देने का वादा किया है। मूसा मानता है कि वह अच्छा अगुवा नहीं है, क्योंकि वह लोगों की आवश्यकताओं को पूरा नहीं कर पा रहा है। मूसा यहोवा से पूछता है कि वह सभी लोगों को खिलाने के लिए माँस कहाँ से लाए। इतने सारे प्रश्न पूछकर, मूसा चाहता है कि यहोवा समझे कि लोगों की अगुवाई करने का बोझ मूसा के लिए कितना भारी हो गया है। मूसा स्वयं को ऐसा अच्छा अगुवा नहीं मानता जो लोगों की आवश्यकताओं को पूरा कर सके। अन्त में, मूसा लोगों से बहुत तंग है। मूसा यहोवा से कहता है, “यदि तू मेरे साथ ऐसा ही करेगा, तो यदि मुझ पर तेरा कुछ भी अनुग्रह है, तो मुझे मार ही डाल।” मुझे इस तड़प से आज़ाद करो!"</w:t>
      </w:r>
    </w:p>
    <w:p>
      <w:pPr/>
      <w:r>
        <w:rPr>
          <w:lang w:val="hi_IN" w:bidi="hi_IN"/>
        </w:rPr>
      </w:r>
      <w:r>
        <w:rPr>
          <w:lang w:val="hi_IN" w:bidi="hi_IN"/>
        </w:rPr>
        <w:t>रुकें और चर्चा करें: ऐसी कोई कहानी सुनाएँ जहाँ कोई व्यक्ति बहुत परेशान हो और उसे लगता है कि वह उस काम को पूरा नहीं कर सकता जो उसके किसी वरिष्ठ अधिकारी ने उसे दिया है। बताएँ कि वह व्यक्ति शिकायत कैसे करता है। उनकी शिकायत करने के तरीके को सुनें। वे अपनी बात कैसे रखते हैं? चर्चा करें कि आप यहोवा से शिकायत करने वाले मूसा का अनुवाद कैसे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11:1–15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मूसा और लोग निर्जन मरुस्थल में यात्रा करते हैं। लोग यात्रा की कठिनाइयों के बारे में शिकायत करने लगते हैं। वे अपनी कठिनाइयों के बारे में शिकायत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लोग इस तरह के उत्तर दे सकते हैं: “मैं चलते-चलते थक गया हूँ और चूर-चूर महसूस कर रहा हूँ,” या, “मुझे एक ही जगह पर रहने की सुरक्षा की कमी महसूस होती है,” या, “मैं हर दिन वही दृश्य और वही खाना देखकर ऊब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लोगों की शिकायत सुनता है और उसका क्रोध भड़क उठता है। यहोवा शिविर के बाहरी हिस्सों को जलाने के लिए आग भेजता है। लोग मदद के लिए मूसा की ओर चिल्लाते हैं। मूसा यहोवा से प्रार्थना करता है, और यहोवा आग को बुझा देता है। लोगों ने उस स्थान का नाम तबेरा रखा, जिसका अर्थ है “जलना”।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मूसा इस तरह उत्तर दे सकता है: “मैं यहोवा के न्याय से डरता हूँ,” या “जब यहोवा ने ज़रूरत की हर चीज़ दी है, तब लोगों के शिकायत करने पर मुझे उन पर क्रोध आता है,” या “मैं लोगों से निराश हूँ क्योंकि वे एक बड़ा बोझ हैं।”</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यहोवा की भूमिका निभाने वाला व्यक्ति इस तरह उत्तर दे सकता है: “मैं क्रोधित हूँ कि मैंने लोगों को उनकी ज़रूरत की चीज़ें दी हैं, फिर भी वे शिकायत करते हैं,” या “मुझे चिंता है कि लोग मेरे दिए हुए उपहारों को हल्के में लेते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उपद्रवी लोग उस भोजन की लालसा करते हैं जो वे मिस्र में खाया करते थे। इस्राएल के लोग भी उन उपद्रवी लोगों के साथ मिलकर उस भोजन की लालसा करने लगे जो वे मिस्र में खाते थे। इस्राएल के लोग ज़ोर-ज़ोर से कराहते हुए कहते हैं, “हमें वह अच्छा भोजन याद है जो हम मिस्र में खाया करते थे।” मछली मुफ्त मिलती थी और हम जितना चाहते थे उतना खा सकते थे! हमने खीरे, खरबूजे, कटौती, प्याज और लहसुन खाए—जितना हम खाना चाहते थे!" लोग आह भरकर कहते हैं, “हम हर समय बस यही मन्ना देखते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विदेशियों की भीड़ की भूमिका निभाने वाले लोगों से पूछें, "आप क्या सोच रहे हैं और क्या महसूस कर रहे हैं?" उपद्रवी लोग कह सकते हैं, “हमने सोचा था कि मिस्र छोड़ना वहाँ रहने से बेहतर होगा, लेकिन अब हमें उस भोजन की लालसा हो रही है जो हम पहले खाते थे!” या, "हम दिन-ब-दिन केवल रोटी खाकर ऊब गए हैं।"</w:t>
      </w:r>
    </w:p>
    <w:p>
      <w:pPr>
        <w:pStyle w:val="ListBullet"/>
        <w:spacing w:line="240" w:lineRule="auto"/>
        <w:ind w:left="720"/>
      </w:pPr>
      <w:r>
        <w:rPr>
          <w:lang w:val="hi_IN" w:bidi="hi_IN"/>
        </w:rPr>
      </w:r>
      <w:r>
        <w:rPr>
          <w:lang w:val="hi_IN" w:bidi="hi_IN"/>
        </w:rPr>
        <w:t>इस्राएल के लोगों की भूमिका निभाने वाले लोगों से पूछें, "आप कैसा सोच रहे हैं और कैसा महसूस कर रहे हैं?" लोग इस तरह उत्तर दे सकते हैं: “कुछ समय तक मन्ना खाना ठीक था, लेकिन अब हमें अधिक स्वादिष्ट भोजन की लालसा है,” या “हमें लगता है कि यहोवा का अनुसरण करके हम बेहतर चीज़ों से वंचित हो रहे हैं।” “हम यहोवा पर भरोसा नहीं करते कि वह हमें वह भोजन देगा जो हम चाहते हैं,” या “उपद्रवी लोगों ने हमें यह सोचने पर मजबूर कर दिया कि मिस्र में जीवन आसान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घटना को कुछ देर के लिए रोककर बताता है कि मन्ना कैसा दिखता है और उसका स्वाद कैसा है। मूसा यह कहानी सुनाता है कि लोगों ने यहोवा से मन्ना कैसे प्राप्त किया और लोगों ने रोटी बनाने के लिए मन्ना कैसे तैयार किया।</w:t>
      </w:r>
    </w:p>
    <w:p>
      <w:pPr/>
      <w:r>
        <w:rPr>
          <w:lang w:val="hi_IN" w:bidi="hi_IN"/>
        </w:rPr>
      </w:r>
      <w:r>
        <w:rPr>
          <w:lang w:val="hi_IN" w:bidi="hi_IN"/>
        </w:rPr>
        <w:t>तीसरे दृश्य में, मूसा इस्राएल के सभी लोगों को अपने-अपने तम्बुओं के सामने खड़े होकर उस भोजन के लिए रोते-बिलखते हुए सुनता है, जिसकी उन्हें लालसा है। यहोवा लोगों की भी सुनता है, और यहोवा बहुत क्रोधित है। मूसा भी बहुत परेशान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वह व्यक्ति इस तरह उत्तर दे सकता है: “मैं लोगों पर इसलिए क्रोधित हूँ क्योंकि वे इस बात की शिकायत कर रहे हैं कि मैं जंगल में उनके लिए भोजन की व्यवस्था कैसे करता हूँ,” या “मैं इस बात से क्रोधित हूँ कि मूसा लोगों को शिकायत करते रहने दे रहा है।”</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मूसा उत्तर दे सकता है, “मैं यहोवा से नाराज़ हूँ क्योंकि उसने मुझसे इन लोगों का नेतृत्व करवाया!” वे परेशानी के अलावा कुछ नहीं हैं," या, "मैं लोगों से क्रोधित हूँ जो हर समय मुझसे शिकायतें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यहोवा से कई सवालों के ज़रिए बात करता है। मूसा यहोवा से पूछता है, “आप अपने दास के साथ इतने कठोर क्यों हैं?” मुझ पर दया कर! क्या मैंने कुछ ऐसा किया है कि मुझे इन लोगों का नेतृत्व करने का बोझ उठाना पड़े? क्या मुझे उन्हें ऐसे ही उठाकर ले जाना पड़ेगा जैसे एक माँ दूध पिलाने वाले बच्चे को उठाकर ले जाती है, उस देश तक जिसका यहोवा ने उनके पूर्वजों से वादा किया था? क्या इन सब लोगों के लिए माँस कहीं से मिल सकता है? वे मुझसे माँस न होने की शिकायत करते रहते हैं। मैं इन लोगों का बोझ अकेले नहीं उठा सकता! यह बोझ बहुत भारी है।" मूसा इतना व्याकुल हो जाता है कि वह यहोवा से कहता है, “यदि मेरे लिए यही तेरी योजना है, तो मुझे मार ही डाल।” मेरी पीड़ा समाप्त करके मेरी सहायता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मूसा उत्तर दे सकता है: “मैं इन लोगों से तंग आ चुका हूँ! मैं उनसे हार मान लेना चाहता हूँ," या, "मुझे बहुत दुख है कि मेरा नेतृत्व इन लोगों के लिए पर्याप्त नहीं है। यहोवा को उनका नेतृत्व करने के लिए किसी और को नियुक्त करना चाहिए।"</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यहोवा इस तरह उत्तर दे सकता है: "मुझे दुःख है कि मूसा इतना व्याकुल हो गया है," या "मैं लोगों पर क्रोधित हूँ क्योंकि उन्होंने मूसा को एक बुरे अगुवे जैसा महसूस कराया है।"</w:t>
      </w:r>
      <w:r>
        <w:rPr>
          <w:lang w:val="hi_IN" w:bidi="hi_IN"/>
        </w:rPr>
      </w:r>
    </w:p>
    <w:p>
      <w:pPr>
        <w:pStyle w:val="Heading3"/>
      </w:pPr>
      <w:r>
        <w:rPr>
          <w:lang w:val="hi_IN" w:bidi="hi_IN"/>
        </w:rPr>
        <w:t>आवश्यक जानकारी</w:t>
      </w:r>
    </w:p>
    <w:p>
      <w:pPr/>
      <w:r>
        <w:rPr>
          <w:lang w:val="hi_IN" w:bidi="hi_IN"/>
        </w:rPr>
      </w:r>
      <w:r>
        <w:rPr>
          <w:lang w:val="hi_IN" w:bidi="hi_IN"/>
        </w:rPr>
        <w:t>गिनती 11:1–15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लोग अपनी </w:t>
      </w:r>
      <w:r>
        <w:rPr>
          <w:b/>
          <w:lang w:val="hi_IN" w:bidi="hi_IN"/>
        </w:rPr>
        <w:t>कठिनाइयों</w:t>
      </w:r>
      <w:r>
        <w:rPr>
          <w:lang w:val="hi_IN" w:bidi="hi_IN"/>
        </w:rPr>
        <w:t xml:space="preserve"> के बारे में शिकायत करने लगते हैं। कठिनाई वह चीज़ है जो कष्टदायक है या किसी व्यक्ति के लिए मुश्किल है। इस्राएली लोग मानते हैं कि जंगल में उनका जीवन परेशानियों से भरा है।</w:t>
      </w:r>
    </w:p>
    <w:p>
      <w:pPr/>
      <w:r>
        <w:rPr>
          <w:lang w:val="hi_IN" w:bidi="hi_IN"/>
        </w:rPr>
      </w:r>
      <w:r>
        <w:rPr>
          <w:b/>
          <w:lang w:val="hi_IN" w:bidi="hi_IN"/>
        </w:rPr>
        <w:t>यहोवा</w:t>
      </w:r>
      <w:r>
        <w:rPr>
          <w:lang w:val="hi_IN" w:bidi="hi_IN"/>
        </w:rPr>
        <w:t xml:space="preserve"> लोगों का रोना-धोना सुनता है और उनसे बहुत क्रोधित हो जाता है। यहोवा परमेश्वर का वास्तविक नाम है। ‘यहोवा’ नाम अपने लोगों के प्रति परमेश्वर की विश्वासयोग्यता को दिखाता है। यहोवा के लिए उसी शब्द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जो लोग शिकायत करते हैं, वे इस्राएल के पुत्र हैं, या </w:t>
      </w:r>
      <w:r>
        <w:rPr>
          <w:b/>
          <w:lang w:val="hi_IN" w:bidi="hi_IN"/>
        </w:rPr>
        <w:t>इस्राएली हैं</w:t>
      </w:r>
      <w:r>
        <w:rPr>
          <w:lang w:val="hi_IN" w:bidi="hi_IN"/>
        </w:rPr>
        <w:t xml:space="preserve">। ये वे लोग हैं जो </w:t>
      </w:r>
      <w:r>
        <w:rPr>
          <w:b/>
          <w:lang w:val="hi_IN" w:bidi="hi_IN"/>
        </w:rPr>
        <w:t>अब्राहम</w:t>
      </w:r>
      <w:r>
        <w:rPr>
          <w:lang w:val="hi_IN" w:bidi="hi_IN"/>
        </w:rPr>
        <w:t xml:space="preserve"> के वंशज हैं। ये यहोवा के विशेष लोग हैं जिनके साथ यहोवा ने वाचा बाँधी।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b/>
          <w:lang w:val="hi_IN" w:bidi="hi_IN"/>
        </w:rPr>
        <w:t>भीड़</w:t>
      </w:r>
      <w:r>
        <w:rPr>
          <w:lang w:val="hi_IN" w:bidi="hi_IN"/>
        </w:rPr>
        <w:t xml:space="preserve"> मिस्र के भोजन के लिए तरस रही है, विशेष रूप से मांस के लिए। उपद्रवी लोगों का भीड़ का अर्थ है लोगों का विघटन करने वाला समूह। यह उपद्रवी लोग ऐसे गैर-इस्राएलियों से बनी है जो मिस्र से यहोवा के लोगों के साथ आए थे। यह समूह यहोवा के लोगों से बना नहीं है, लेकिन वे यहोवा के लोगों को प्रभावित करते हैं।</w:t>
      </w:r>
    </w:p>
    <w:p>
      <w:pPr/>
      <w:r>
        <w:rPr>
          <w:lang w:val="hi_IN" w:bidi="hi_IN"/>
        </w:rPr>
      </w:r>
      <w:r>
        <w:rPr>
          <w:lang w:val="hi_IN" w:bidi="hi_IN"/>
        </w:rPr>
        <w:t xml:space="preserve">यहाँ रुकें और समूह में चर्चा करें: आप </w:t>
      </w:r>
      <w:r>
        <w:rPr>
          <w:b/>
          <w:lang w:val="hi_IN" w:bidi="hi_IN"/>
        </w:rPr>
        <w:t>उपद्रवी लोग</w:t>
      </w:r>
      <w:r>
        <w:rPr>
          <w:lang w:val="hi_IN" w:bidi="hi_IN"/>
        </w:rPr>
        <w:t xml:space="preserve"> के लिए किस शब्द का उपयोग करेंगे? इस ऑडियो को यहाँ रोकें।</w:t>
      </w:r>
    </w:p>
    <w:p>
      <w:pPr/>
      <w:r>
        <w:rPr>
          <w:lang w:val="hi_IN" w:bidi="hi_IN"/>
        </w:rPr>
      </w:r>
      <w:r>
        <w:rPr>
          <w:lang w:val="hi_IN" w:bidi="hi_IN"/>
        </w:rPr>
        <w:t>इस्राएल के लोग उपद्रवी लोगों के साथ मिलकर शिकायत करते हैं और अन्य प्रकार के भोजन की इच्छा करते हैं। लोग शिकायत करते हैं कि यहोवा हर दिन उन्हें खाने के लिए केवल मन्ना प्रदान करता है।</w:t>
      </w:r>
    </w:p>
    <w:p>
      <w:pPr/>
      <w:r>
        <w:rPr>
          <w:lang w:val="hi_IN" w:bidi="hi_IN"/>
        </w:rPr>
      </w:r>
      <w:r>
        <w:rPr>
          <w:lang w:val="hi_IN" w:bidi="hi_IN"/>
        </w:rPr>
        <w:t>लोगों को मिस्र में खाई गई मछली, खीरे, खरबूजे, हरे प्याज़, प्याज़ और लहसुन याद आते हैं।</w:t>
      </w:r>
    </w:p>
    <w:p>
      <w:pPr/>
      <w:r>
        <w:rPr>
          <w:lang w:val="hi_IN" w:bidi="hi_IN"/>
        </w:rPr>
      </w:r>
      <w:r>
        <w:rPr>
          <w:lang w:val="hi_IN" w:bidi="hi_IN"/>
        </w:rPr>
        <w:t xml:space="preserve">यहाँ रुकें और समूह के रूप में इन </w:t>
      </w:r>
      <w:r>
        <w:rPr>
          <w:lang w:val="hi_IN" w:bidi="hi_IN"/>
        </w:rPr>
        <w:t>फलों और सब्जियों</w:t>
      </w:r>
      <w:r>
        <w:rPr>
          <w:lang w:val="hi_IN" w:bidi="hi_IN"/>
        </w:rPr>
        <w:t xml:space="preserve"> की तस्वीरें देखें। यदि आपकी संस्कृति में ये खाद्य पदार्थ नहीं हैं, तो ऐसी सब्जियाँ चुनें जो इनसे सबसे अधिक मिलती-जुलती हों। ऑडियो को यहाँ रोकें।</w:t>
      </w:r>
    </w:p>
    <w:p>
      <w:pPr/>
      <w:r>
        <w:rPr>
          <w:lang w:val="hi_IN" w:bidi="hi_IN"/>
        </w:rPr>
      </w:r>
      <w:r>
        <w:rPr>
          <w:b/>
          <w:lang w:val="hi_IN" w:bidi="hi_IN"/>
        </w:rPr>
        <w:t>मन्ना</w:t>
      </w:r>
      <w:r>
        <w:rPr>
          <w:lang w:val="hi_IN" w:bidi="hi_IN"/>
        </w:rPr>
        <w:t xml:space="preserve"> वह भोजन है जो यहोवा इस्राएल के लोगों को जंगल में यात्रा करते समय प्रदान करता है। यहोवा सबसे पहले सीनै पर्वत पर लोगों को मन्ना देता है। सीनै। यहोवा </w:t>
      </w:r>
      <w:r>
        <w:rPr>
          <w:lang w:val="hi_IN" w:bidi="hi_IN"/>
        </w:rPr>
        <w:t>सब्त</w:t>
      </w:r>
      <w:r>
        <w:rPr>
          <w:lang w:val="hi_IN" w:bidi="hi_IN"/>
        </w:rPr>
        <w:t xml:space="preserve"> के दिन को छोड़कर हर सुबह लोगों को मन्ना देता है। लोग हर दिन के लिए पर्याप्त मन्ना इकट्ठा करते हैं, और सब्त के दिन से पहले वाले दिन दुगुना इकट्ठा करते हैं।</w:t>
      </w:r>
    </w:p>
    <w:p>
      <w:pPr/>
      <w:r>
        <w:rPr>
          <w:lang w:val="hi_IN" w:bidi="hi_IN"/>
        </w:rPr>
      </w:r>
      <w:r>
        <w:rPr>
          <w:lang w:val="hi_IN" w:bidi="hi_IN"/>
        </w:rPr>
        <w:t>मूसा इस भाग में मन्ना के रूप और स्वाद का वर्णन करने के लिए घटनाक्रम को रोक देता है। मन्ना सफेदी पीले रंग का और धनिया के बीजों की तरह छोटा होता है। लोग हाथ की चक्की या ओखली का उपयोग करके मन्ना को पीसकर आटा बनाते थे, और फिर उसे पकाकर चपटी रोटी बनाते थे।</w:t>
      </w:r>
    </w:p>
    <w:p>
      <w:pPr/>
      <w:r>
        <w:rPr>
          <w:lang w:val="hi_IN" w:bidi="hi_IN"/>
        </w:rPr>
      </w:r>
      <w:r>
        <w:rPr>
          <w:lang w:val="hi_IN" w:bidi="hi_IN"/>
        </w:rPr>
        <w:t xml:space="preserve">यहाँ रुकें और एक </w:t>
      </w:r>
      <w:r>
        <w:rPr>
          <w:lang w:val="hi_IN" w:bidi="hi_IN"/>
        </w:rPr>
        <w:t>ओखली</w:t>
      </w:r>
      <w:r>
        <w:rPr>
          <w:lang w:val="hi_IN" w:bidi="hi_IN"/>
        </w:rPr>
        <w:t xml:space="preserve"> और एक </w:t>
      </w:r>
      <w:r>
        <w:rPr>
          <w:lang w:val="hi_IN" w:bidi="hi_IN"/>
        </w:rPr>
        <w:t>हाथ की चक्की</w:t>
      </w:r>
      <w:r>
        <w:rPr>
          <w:lang w:val="hi_IN" w:bidi="hi_IN"/>
        </w:rPr>
        <w:t xml:space="preserve"> की तस्वीर देखें। </w:t>
      </w:r>
      <w:r>
        <w:rPr>
          <w:lang w:val="hi_IN" w:bidi="hi_IN"/>
        </w:rPr>
        <w:t>धनिया के बीज</w:t>
      </w:r>
      <w:r>
        <w:rPr>
          <w:lang w:val="hi_IN" w:bidi="hi_IN"/>
        </w:rPr>
        <w:t xml:space="preserve"> की एक तस्वीर देखें। </w:t>
      </w:r>
      <w:r>
        <w:rPr>
          <w:lang w:val="hi_IN" w:bidi="hi_IN"/>
        </w:rPr>
        <w:t>मन्ना जैसी सपाट रोटी की</w:t>
      </w:r>
      <w:r>
        <w:rPr>
          <w:lang w:val="hi_IN" w:bidi="hi_IN"/>
        </w:rPr>
        <w:t xml:space="preserve"> एक तस्वीर देखें।</w:t>
      </w:r>
    </w:p>
    <w:p>
      <w:pPr/>
      <w:r>
        <w:rPr>
          <w:lang w:val="hi_IN" w:bidi="hi_IN"/>
        </w:rPr>
      </w:r>
      <w:r>
        <w:rPr>
          <w:lang w:val="hi_IN" w:bidi="hi_IN"/>
        </w:rPr>
        <w:t xml:space="preserve">यहाँ रुकें और समूह में चर्चा करें कि आप </w:t>
      </w:r>
      <w:r>
        <w:rPr>
          <w:b/>
          <w:lang w:val="hi_IN" w:bidi="hi_IN"/>
        </w:rPr>
        <w:t>मन्ना</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मूसा यहोवा से कई सवालों के ज़रिए बात करता है। मूसा अपने प्रश्नों के उत्तर की उम्मीद नहीं करता है। मूसा यहोवा से पूछता है, “आप अपने </w:t>
      </w:r>
      <w:r>
        <w:rPr>
          <w:b/>
          <w:lang w:val="hi_IN" w:bidi="hi_IN"/>
        </w:rPr>
        <w:t>दास</w:t>
      </w:r>
      <w:r>
        <w:rPr>
          <w:lang w:val="hi_IN" w:bidi="hi_IN"/>
        </w:rPr>
        <w:t xml:space="preserve"> के साथ इतना कठोर व्यवहार क्यों कर रहे हैं?” मूसा यहोवा का दास है, जिसका अर्थ है कि मूसा यहोवा के लिए काम करता है। आमतौर पर समुदाय में दास का दर्जा कम होता है। यद्यपि मूसा यहोवा का दास है, फिर भी वह यहोवा से सच्चाई से बात करता है। </w:t>
      </w:r>
      <w:r>
        <w:rPr>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 xml:space="preserve">जब मूसा यहोवा से प्रश्न करता है, तो मूसा उस भूमि के बारे में बात करता है जिसे यहोवा ने इस्राएली लोगों के पूर्वजों को एक </w:t>
      </w:r>
      <w:r>
        <w:rPr>
          <w:b/>
          <w:lang w:val="hi_IN" w:bidi="hi_IN"/>
        </w:rPr>
        <w:t>शपथ</w:t>
      </w:r>
      <w:r>
        <w:rPr>
          <w:lang w:val="hi_IN" w:bidi="hi_IN"/>
        </w:rPr>
        <w:t xml:space="preserve"> में देने का वादा किया था। शपथ एक गंभीर प्रतिज्ञा है। जब यहोवा लोगों से एक प्रतिज्ञा करता था, तो यहोवा अक्सर एक शपथ भी लेता था। यहोवा ने इस्राएलियों को एक विशेष भूमि देने की शपथ ली। </w:t>
      </w:r>
      <w:r>
        <w:rPr>
          <w:lang w:val="hi_IN" w:bidi="hi_IN"/>
        </w:rPr>
        <w:t>शपथ</w:t>
      </w:r>
      <w:r>
        <w:rPr>
          <w:lang w:val="hi_IN" w:bidi="hi_IN"/>
        </w:rPr>
        <w:t xml:space="preserve"> के बारे में अधिक जानकारी के लिए, मुख्य शब्दावली देखें।</w:t>
      </w:r>
    </w:p>
    <w:p>
      <w:pPr/>
      <w:r>
        <w:rPr>
          <w:lang w:val="hi_IN" w:bidi="hi_IN"/>
        </w:rPr>
      </w:r>
      <w:r>
        <w:rPr>
          <w:lang w:val="hi_IN" w:bidi="hi_IN"/>
        </w:rPr>
        <w:t>मूसा इतना व्याकुल, थका हुआ और निराश हो गया है कि अपने अपर्याप्त नेतृत्व के कारण लोगों को दुख उठाते देखने के बजाय वह मर जाने के लिए तैयार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11:16–30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11:16–30 को सुनें और अपने मन में रखें।</w:t>
      </w:r>
    </w:p>
    <w:p>
      <w:pPr/>
      <w:r>
        <w:rPr>
          <w:lang w:val="hi_IN" w:bidi="hi_IN"/>
        </w:rPr>
      </w:r>
      <w:r>
        <w:rPr>
          <w:lang w:val="hi_IN" w:bidi="hi_IN"/>
        </w:rPr>
        <w:t>यदि सम्भव हो, तो गिनती 11:16–30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11:16–30 का ऑडियो संस्करण सबसे आसानी से समझ में आने वाले अनुवाद में सुनें।</w:t>
      </w:r>
    </w:p>
    <w:p>
      <w:pPr/>
      <w:r>
        <w:rPr>
          <w:lang w:val="hi_IN" w:bidi="hi_IN"/>
        </w:rPr>
      </w:r>
      <w:r>
        <w:rPr>
          <w:lang w:val="hi_IN" w:bidi="hi_IN"/>
        </w:rPr>
        <w:t>यह भाग उस बातचीत को आगे बढ़ाता है जो मूसा और यहोवा के बीच हुई थी, जब इस्राएलियों ने अपने भोजन के बारे में शिकायत की थी। लोग कड़वाहट के साथ शिकायत करने लगे क्योंकि वे हर दिन मन्ना खाने से खुश नहीं थे और वे यहोवा के प्रावधानों के लिए यहोवा के प्रति धन्यवादी नहीं थे। मूसा ने महसूस किया कि वह अकेले इस्राएलियों की अगुवाई करने और उनकी देखभाल करने का बोझ उठाने में असमर्थ था। मूसा यहोवा पर इस बड़े बोझ के कारण खिन्न था जो उसे उठाना पड़ रहा था, और उसने यहोवा से यहाँ तक कह दिया कि इस्राएल के लोगों का नेतृत्व करते रहने से अच्छा है कि वह मर जाए।</w:t>
      </w:r>
    </w:p>
    <w:p>
      <w:pPr/>
      <w:r>
        <w:rPr>
          <w:lang w:val="hi_IN" w:bidi="hi_IN"/>
        </w:rPr>
      </w:r>
      <w:r>
        <w:rPr>
          <w:lang w:val="hi_IN" w:bidi="hi_IN"/>
        </w:rPr>
        <w:t>यह भाग मूसा के प्रति यहोवा के उत्तर से शुरू होता है। पहले, यहोवा मूसा की इस समस्या का समाधान प्रदान करेगा कि उसे इस्राएल का नेतृत्व करने में मूसा की मदद करने के लिए अन्य लोगों की आवश्यकता है। दूसरा, यहोवा लोगों की शिकायत करने की समस्या को हल करेगा। यहोवा मूसा और इस्राएल के लोगों को यह सिखाना चाहता है कि वे यहोवा की उस क्षमता पर संदेह न करें कि वह सब कर सकता है जो उसने करने के लिए कहा था।</w:t>
      </w:r>
    </w:p>
    <w:p>
      <w:pPr/>
      <w:r>
        <w:rPr>
          <w:lang w:val="hi_IN" w:bidi="hi_IN"/>
        </w:rPr>
      </w:r>
      <w:r>
        <w:rPr>
          <w:lang w:val="hi_IN" w:bidi="hi_IN"/>
        </w:rPr>
        <w:t>यह बातचीत मिलाप वाले तम्बू या निवास स्थान में होती है, जहाँ मूसा और यहोवा अक्सर मिलते थे। इस भाग में, इस्राएल सीनै के जंगल से लगभग तीन दिन की यात्रा की दूरी पर, हसरोत और अकाबा के समुद्र के पास डेरा डाले हुए है। हम अगले भाग में सुनेंगे कि उस स्थान को किब्रोत-हत्तावा कहा जाता है।</w:t>
      </w:r>
    </w:p>
    <w:p>
      <w:pPr/>
      <w:r>
        <w:rPr>
          <w:lang w:val="hi_IN" w:bidi="hi_IN"/>
        </w:rPr>
      </w:r>
      <w:r>
        <w:rPr>
          <w:lang w:val="hi_IN" w:bidi="hi_IN"/>
        </w:rPr>
        <w:t xml:space="preserve">यहाँ रुकें और समूह को </w:t>
      </w:r>
      <w:r>
        <w:rPr>
          <w:b/>
          <w:lang w:val="hi_IN" w:bidi="hi_IN"/>
        </w:rPr>
        <w:t>सीनै के जंगल</w:t>
      </w:r>
      <w:r>
        <w:rPr>
          <w:lang w:val="hi_IN" w:bidi="hi_IN"/>
        </w:rPr>
        <w:t xml:space="preserve"> का एक नक्शा देखने दें, जिसमें किब्रोत-हत्तावा के अनुमानित स्थान को दर्शाने के लिए एक निशान हो। इस ऑडियो को यहाँ रोकें।</w:t>
      </w:r>
    </w:p>
    <w:p>
      <w:pPr/>
      <w:r>
        <w:rPr>
          <w:lang w:val="hi_IN" w:bidi="hi_IN"/>
        </w:rPr>
      </w:r>
      <w:r>
        <w:rPr>
          <w:lang w:val="hi_IN" w:bidi="hi_IN"/>
        </w:rPr>
        <w:t>यहोवा ने मूसा से कहा कि वह इस्राएलियों के पुरनियों में से सत्तर पुरुषों को इकट्ठा करे, और इन पुरुषों को मिलाप वाले तम्बू या निवास स्थान में ले आए। पुरनिए सम्मानित पुरुष हैं जिन्होंने अपने समुदायों में नेतृत्व की क्षमता, बुद्धि और ईमानदारी दिखाई है। यहोवा चाहता है कि पुरुष मूसा के साथ मिलापवाले तम्बू में यहोवा के सम्मुख उपस्थित हों, जहाँ वे यहोवा से घोषणा या निर्देश प्राप्त करेंगे। आपको याद होगा कि निर्गमन की पुस्तक में, मूसा के ससुर ने सुझाव दिया था कि मूसा लोगों के बीच की समस्याओं का न्याय करने में अपनी सहायता के लिए पुरुषों का चुनाव करें। हम नहीं जानते कि उन पुरुषों में से कोई इस भाग में बताए गए सत्तर पुरुषों के समूह में था या नहीं।</w:t>
      </w:r>
    </w:p>
    <w:p>
      <w:pPr/>
      <w:r>
        <w:rPr>
          <w:lang w:val="hi_IN" w:bidi="hi_IN"/>
        </w:rPr>
      </w:r>
      <w:r>
        <w:rPr>
          <w:lang w:val="hi_IN" w:bidi="hi_IN"/>
        </w:rPr>
        <w:t>यहोवा ने कहा कि जब सत्तर पुरुष मिलापवाले तम्बू पर आएँगे, तब यहोवा तम्बू पर उतरकर मूसा से बात करेगा। यहोवा ने योजना बनाई कि वह अपनी ही आत्मा में से—जो उसने पहले मूसा को दी थी—कुछ लेकर उन सत्तर पुरुषों को देगा। यहोवा ने अपनी ही आत्मा का उल्लेख किया। आपको यह भी याद होगा कि जब यहोवा ने मूसा को अपनी आत्मा का वरदान दिया था, तो वह इस्राएल के लोगों का नेतृत्व करने के विशेष कार्य में उसकी सहायता करने के लिए था। यहोवा इस्राएलियों का सर्वोच्च अधिकार था। अपनी आत्मा को मूसा को देकर, यहोवा ने उसे अधिकार दिया कि वह इस्राएल के लोगों के सामने यहोवा की ओर से बोले और कार्य करे। इसका अर्थ यह था कि मूसा पर यह जिम्मेदारी थी कि वह लोगों को सिखाए कि यहोवा क्या चाहता था कि वे कैसे जीवन जिएँ और उसकी आराधना कैसे करें। अब, यहोवा वही आत्मा सत्तर पुरुषों को देने का इरादा रखता है, ताकि उन्हें अधिकार और क्षमता देकर मूसा को लोगों का नेतृत्व करने में मदद करने के योग्य बना सके। यहोवा अपने आत्मा को इस प्रकार नहीं देता कि हम उसे माप सकें। मूसा यहोवा की आत्मा में से कुछ भी नहीं खोएगा। इस समय हमें यह नहीं पता कि व्यावहारिक रूप से वे सत्तर पुरुष मूसा की किस प्रकार सहायता करेंगे।</w:t>
      </w:r>
    </w:p>
    <w:p>
      <w:pPr/>
      <w:r>
        <w:rPr>
          <w:lang w:val="hi_IN" w:bidi="hi_IN"/>
        </w:rPr>
      </w:r>
      <w:r>
        <w:rPr>
          <w:lang w:val="hi_IN" w:bidi="hi_IN"/>
        </w:rPr>
        <w:t>यहाँ रुकें और समूह में इन प्रश्नों पर चर्चा करें: एक अगुवे के पास अपने लोगों के प्रति क्या जिम्मेदारियाँ होती हैं? एक अच्छा अगुवा किस तरह की कठिनाइयों का सामना कर सकता है? इस ऑडियो को यहाँ रोकें।</w:t>
      </w:r>
    </w:p>
    <w:p>
      <w:pPr/>
      <w:r>
        <w:rPr>
          <w:lang w:val="hi_IN" w:bidi="hi_IN"/>
        </w:rPr>
      </w:r>
      <w:r>
        <w:rPr>
          <w:lang w:val="hi_IN" w:bidi="hi_IN"/>
        </w:rPr>
        <w:t>यहोवा इस्राएलियों की शिकायतों के बारे में बात करता है। यहोवा ने इस्राएलियों का कुड़कुड़ाना सुना जब उन्होंने कहा कि यहोवा द्वारा उन्हें बचाने से पहले मिस्र में जीवन उनके लिए बेहतर था। यहोवा ने इस्राएलियों की यह माँग भी सुन ली है कि मूसा उन्हें खाने के लिए माँस दे। यहोवा मूसा से कहता है कि वह लोगों से उसी दिन खुद को समर्पित करने, यानी खुद को पवित्र बनाने के लिए कहे। यहोवा यह इसलिए कहता है ताकि लोग अपने आप को तैयार करें, क्योंकि अगले दिन यहोवा आने वाला है।</w:t>
      </w:r>
    </w:p>
    <w:p>
      <w:pPr/>
      <w:r>
        <w:rPr>
          <w:lang w:val="hi_IN" w:bidi="hi_IN"/>
        </w:rPr>
      </w:r>
      <w:r>
        <w:rPr>
          <w:lang w:val="hi_IN" w:bidi="hi_IN"/>
        </w:rPr>
        <w:t>यहोवा मूसा को निर्देश देता है कि वह इस्राएल के लोगों से कहे कि यहोवा लोगों को खाने के लिए पूरे महीने का माँस देने वाला है।</w:t>
      </w:r>
    </w:p>
    <w:p>
      <w:pPr/>
      <w:r>
        <w:rPr>
          <w:lang w:val="hi_IN" w:bidi="hi_IN"/>
        </w:rPr>
      </w:r>
      <w:r>
        <w:rPr>
          <w:lang w:val="hi_IN" w:bidi="hi_IN"/>
        </w:rPr>
        <w:t>ऐसा लग सकता है कि यहोवा लोगों को वही देने जा रहा है जो वे चाहते हैं, लेकिन हम जल्द ही देखते हैं कि यहोवा का इरादा लोगों को उसे ठुकराने और उसके विरुद्ध विद्रोह करने के लिए दंड देना है। याद रखें कि इस्राएल के लोगों ने मिस्र से निकलने के बाद यहोवा के साथ वाचा समझौता किया था। जब इस्राएल के लोग पूछते हैं, "हम मिस्र से क्यों निकले?" वे कह रहे हैं कि वे उस समय पर वापस जाना चाहते हैं जब यहोवा उनका परमेश्वर नहीं था। अब यहोवा कहता है कि वह उन्हें माँस देगा, लेकिन यहोवा उन्हें पूरे महीने के लिए माँस देगा, जो 29 या 30 दिन हैं। यहोवा योजना करता है कि वह उन्हें माँस “यहाँ तक देगा कि वह उनकी नाक से निकलने लगे,” अर्थात वे इतना माँस खाएँगे कि उन्हें घिन आने लगेगी और वे और नहीं खाना चाहेंगे।</w:t>
      </w:r>
    </w:p>
    <w:p>
      <w:pPr/>
      <w:r>
        <w:rPr>
          <w:lang w:val="hi_IN" w:bidi="hi_IN"/>
        </w:rPr>
      </w:r>
      <w:r>
        <w:rPr>
          <w:lang w:val="hi_IN" w:bidi="hi_IN"/>
        </w:rPr>
        <w:t>मूसा इस्राएल के पास मौजूद भेड़ों और बकरियों के झुंडों के बारे में सोचता है, और वह उनके सारे गाय-बैलों के झुंडों के बारे में भी विचार करता है। मूसा को नहीं लगता कि इस्राएलियों के पास इतने भेड़-बकरी और पशु-झुंड हैं कि वे पूरे महीने के लिए लोगों को खाने के लिए माँस दे सकें। इस समय मूसा यहोवा पर विश्वास नहीं करता, और वह कहता है, “तू एक महीने तक सभी 6,00,000 सैनिकों और उनके परिवारों को खिलाने के लिए संभवतः पर्याप्त मांस कैसे जुटा सकेगा?” भले ही हम अपनी भेड़ों और बकरियों के सभी झुण्डों, और अपने सभी पशुओं के झुण्डों को मार डालें, फिर भी यह पर्याप्त नहीं होगा! भले ही हम समुद्र की सारी मछलियाँ पकड़ लें, फिर भी यह पर्याप्त नहीं होगा!" मछली, भेड़, बकरियाँ और गायें, इन सभी को इस्राएल के लोग खाने के लिए अच्छा मानते थे।</w:t>
      </w:r>
    </w:p>
    <w:p>
      <w:pPr/>
      <w:r>
        <w:rPr>
          <w:lang w:val="hi_IN" w:bidi="hi_IN"/>
        </w:rPr>
      </w:r>
      <w:r>
        <w:rPr>
          <w:lang w:val="hi_IN" w:bidi="hi_IN"/>
        </w:rPr>
        <w:t xml:space="preserve">यदि आवश्यकता हो, तो यहाँ रुकें, और </w:t>
      </w:r>
      <w:r>
        <w:rPr>
          <w:lang w:val="hi_IN" w:bidi="hi_IN"/>
        </w:rPr>
        <w:t>भेड़ों</w:t>
      </w:r>
      <w:r>
        <w:rPr>
          <w:lang w:val="hi_IN" w:bidi="hi_IN"/>
        </w:rPr>
        <w:t xml:space="preserve"> और </w:t>
      </w:r>
      <w:r>
        <w:rPr>
          <w:lang w:val="hi_IN" w:bidi="hi_IN"/>
        </w:rPr>
        <w:t>बकरियों</w:t>
      </w:r>
      <w:r>
        <w:rPr>
          <w:lang w:val="hi_IN" w:bidi="hi_IN"/>
        </w:rPr>
        <w:t xml:space="preserve"> के झुंडों, </w:t>
      </w:r>
      <w:r>
        <w:rPr>
          <w:lang w:val="hi_IN" w:bidi="hi_IN"/>
        </w:rPr>
        <w:t>मवेशियों के झुंड</w:t>
      </w:r>
      <w:r>
        <w:rPr>
          <w:lang w:val="hi_IN" w:bidi="hi_IN"/>
        </w:rPr>
        <w:t xml:space="preserve"> और एक </w:t>
      </w:r>
      <w:r>
        <w:rPr>
          <w:lang w:val="hi_IN" w:bidi="hi_IN"/>
        </w:rPr>
        <w:t>मछली</w:t>
      </w:r>
      <w:r>
        <w:rPr>
          <w:lang w:val="hi_IN" w:bidi="hi_IN"/>
        </w:rPr>
        <w:t xml:space="preserve"> की तस्वीर देखें। इस ऑडियो को यहाँ रोकें।</w:t>
      </w:r>
    </w:p>
    <w:p>
      <w:pPr/>
      <w:r>
        <w:rPr>
          <w:lang w:val="hi_IN" w:bidi="hi_IN"/>
        </w:rPr>
      </w:r>
      <w:r>
        <w:rPr>
          <w:lang w:val="hi_IN" w:bidi="hi_IN"/>
        </w:rPr>
        <w:t>यहोवा मूसा की आपत्ति का उत्तर एक ऐसे प्रश्न से देता है, जिसके उत्तर की वह मूसा से अपेक्षा नहीं करता। जब यहोवा कहता है, "क्या यहोवा का हाथ छोटा हो गया है?" यहोवा विशेष भाषा का उपयोग कर रहा है। हाथ किसी व्यक्ति की क्षमता या शक्ति का प्रतीक है। यहोवा कह रहा है कि यहोवा वह सब कुछ करने में सक्षम है जो यहोवा ने कहा है कि वह करेगा। यहोवा मूसा से कह रहा है कि मूसा को इस्राएलियों को एक महीने के लिए माँस देने की यहोवा की सामर्थ्य पर संदेह नहीं करना चाहिए। यहोवा चर्चा को समाप्त करता है और मूसा से कहता है कि मूसा जल्द ही देखेगा कि यहोवा इस्राएलियों को माँस प्रदान करता है या नहीं।</w:t>
      </w:r>
    </w:p>
    <w:p>
      <w:pPr/>
      <w:r>
        <w:rPr>
          <w:lang w:val="hi_IN" w:bidi="hi_IN"/>
        </w:rPr>
      </w:r>
      <w:r>
        <w:rPr>
          <w:lang w:val="hi_IN" w:bidi="hi_IN"/>
        </w:rPr>
        <w:t>मूसा उसी दिन यहोवा की आज्ञा मानता है। मूसा जाता है और इस्राएल के लोगों को वह सब बताता है जो यहोवा ने मूसा को कहने की आज्ञा दी है। इसके बाद, मूसा इस्राएल के पुरनियों में से सत्तर पुरुषों को चुनता है और उन्हें मिलापवाले तम्बू के चारों ओर खड़ा करता है।</w:t>
      </w:r>
    </w:p>
    <w:p>
      <w:pPr/>
      <w:r>
        <w:rPr>
          <w:lang w:val="hi_IN" w:bidi="hi_IN"/>
        </w:rPr>
      </w:r>
      <w:r>
        <w:rPr>
          <w:lang w:val="hi_IN" w:bidi="hi_IN"/>
        </w:rPr>
        <w:t>फिर, जैसा कि प्रथा है जब मूसा मिलापवाले तम्बू में प्रवेश करता है, यहोवा बादल में उतरकर मूसा से बात करता है, ठीक वैसा ही जैसा यहोवा ने कहा था कि वह करेगा। उसी समय, यहोवा अपनी उसी आत्मा में से—जो मूसा पर थी—कुछ लेकर सत्तर पुरुषों पर रखता है। जैसे ही आत्मा सत्तर पुरुषों पर ठहरती है, वे भविष्यद्वाणी करने लगते हैं। इसका अर्थ है कि पुरुषों को यहोवा की आत्मा से एक विशेष तरीके से बोलने और व्यवहार करने की सामर्थ्य मिलती है। हम नहीं जानते कि सत्तर पुरुषों ने क्या कहा या क्या किया, या उन्होंने कब तक भविष्यद्वाणी की। पर हम यह जानते हैं कि वे इस प्रकार व्यवहार करते हैं जिससे लोगों को पता चलता है कि वे भविष्यद्वक्ता हैं, और इससे यह भी सिद्ध होता है कि वे मूसा के नए अधिकृत अगुवा और उसके सहायक हैं।</w:t>
      </w:r>
    </w:p>
    <w:p>
      <w:pPr/>
      <w:r>
        <w:rPr>
          <w:lang w:val="hi_IN" w:bidi="hi_IN"/>
        </w:rPr>
      </w:r>
      <w:r>
        <w:rPr>
          <w:lang w:val="hi_IN" w:bidi="hi_IN"/>
        </w:rPr>
        <w:t>जब पुरुष भविष्यद्वाणी करते हैं, तो हम सुनते हैं कि सत्तर पुरुषों में से दो, एलदाद और मेदाद, मूसा के साथ तम्बू में नहीं गए। हम नहीं जानते कि वे क्यों नहीं गए, लेकिन सिर्फ यह जानते हैं कि वे शिविर में ही रहे, जो वह क्षेत्र है जहाँ इस्राएली लोग रहते हैं। एलदाद और मेदाद अन्य पुरुषों के साथ ही यहोवा की आत्मा प्राप्त करते हैं, और वे शिविर में भविष्यद्वाणी करते हैं।</w:t>
      </w:r>
    </w:p>
    <w:p>
      <w:pPr/>
      <w:r>
        <w:rPr>
          <w:lang w:val="hi_IN" w:bidi="hi_IN"/>
        </w:rPr>
      </w:r>
      <w:r>
        <w:rPr>
          <w:lang w:val="hi_IN" w:bidi="hi_IN"/>
        </w:rPr>
        <w:t>इससे एक जवान आदमी मूसा को ढूँढने के लिए डेरे से तम्बू तक दौड़ता है। जवान मूसा को यह समाचार देता है कि एल्दाद और मेदाद शिविर में भविष्यद्वाणी कर रहे हैं। यह समाचार मूसा के सहायक यहोशू को परेशान कर देता है, जो नून का पुत्र है। यहोशू मानता है कि बिना अधिकार वाले स्थान पर पुरुषों का भविष्यद्वाणी करना मूसा के नेतृत्व के लिए एक चुनौती है। यहोशू मूसा से आदरपूर्वक बात करता है और कहता है, "हे प्रभु, या स्वामी, उन्हें रोकिए!"</w:t>
      </w:r>
    </w:p>
    <w:p>
      <w:pPr/>
      <w:r>
        <w:rPr>
          <w:lang w:val="hi_IN" w:bidi="hi_IN"/>
        </w:rPr>
      </w:r>
      <w:r>
        <w:rPr>
          <w:lang w:val="hi_IN" w:bidi="hi_IN"/>
        </w:rPr>
        <w:t>मूसा यहोशू से असहमत होता है और उसे डाँटता है। मूसा यहोशू से एक ऐसा प्रश्न पूछता है, जिसके उत्तर की वह उससे अपेक्षा नहीं रखता, जब वह कहता है, “क्या तुम मेरे कारण जलन रखते हो?” मूसा नहीं चाहता कि यहोशू मूसा की प्रतिष्ठा की रक्षा करने की चिंता करे। इसके बजाय, मूसा चाहता है कि यहोवा सभी इस्राएलियों को यहोवा की आत्मा दे, ताकि वे भविष्यद्वाणी कर सकें और दूसरों को यहोवा के संदेश दे सकें।</w:t>
      </w:r>
    </w:p>
    <w:p>
      <w:pPr/>
      <w:r>
        <w:rPr>
          <w:lang w:val="hi_IN" w:bidi="hi_IN"/>
        </w:rPr>
      </w:r>
      <w:r>
        <w:rPr>
          <w:lang w:val="hi_IN" w:bidi="hi_IN"/>
        </w:rPr>
        <w:t>यहोवा इस्राएल का नेतृत्व करने के लिए सहायकों की मूसा की आवश्यकता का समाधान प्रदान करता है। फिर मूसा और अड़सठ पुरुष मिलापवाले तम्बू से—जहाँ यहोवा उनसे मिला था—निकलकर शिविर में अपने-अपने स्थानों पर चले जाते हैं।</w:t>
      </w:r>
      <w:r>
        <w:rPr>
          <w:lang w:val="hi_IN" w:bidi="hi_IN"/>
        </w:rPr>
      </w:r>
    </w:p>
    <w:p>
      <w:pPr>
        <w:pStyle w:val="Heading3"/>
      </w:pPr>
      <w:r>
        <w:rPr>
          <w:lang w:val="hi_IN" w:bidi="hi_IN"/>
        </w:rPr>
        <w:t>घटनाओं को समझाना</w:t>
      </w:r>
    </w:p>
    <w:p>
      <w:pPr/>
      <w:r>
        <w:rPr>
          <w:lang w:val="hi_IN" w:bidi="hi_IN"/>
        </w:rPr>
      </w:r>
      <w:r>
        <w:rPr>
          <w:lang w:val="hi_IN" w:bidi="hi_IN"/>
        </w:rPr>
        <w:t>गिनती 11:16–30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इस्राएल के लोगों और मूसा की शिकायतों को सुनने के बाद यहोवा मिलापवाले तम्बू में मूसा को उत्तर देता है। यहोवा मूसा को बताता है कि वह इस्राएल के लोगों का नेतृत्व करने के लिए सहायकों की मूसा की आवश्यकता का समाधान किस प्रकार प्रदान करेगा।</w:t>
      </w:r>
    </w:p>
    <w:p>
      <w:pPr/>
      <w:r>
        <w:rPr>
          <w:lang w:val="hi_IN" w:bidi="hi_IN"/>
        </w:rPr>
      </w:r>
      <w:r>
        <w:rPr>
          <w:b/>
          <w:lang w:val="hi_IN" w:bidi="hi_IN"/>
        </w:rPr>
        <w:t>दूसरे दृश्य में:</w:t>
      </w:r>
      <w:r>
        <w:rPr>
          <w:lang w:val="hi_IN" w:bidi="hi_IN"/>
        </w:rPr>
        <w:t xml:space="preserve"> यहोवा मूसा को समझाता है कि यहोवा लोगों की शिकायतों से कैसे निपटेगा। मूसा को विश्वास नहीं है कि यहोवा लोगों के लिए पर्याप्त माँस उपलब्ध कराने में सक्षम है। यहोवा संदेह करने के लिए मूसा को डाँटता है।</w:t>
      </w:r>
    </w:p>
    <w:p>
      <w:pPr/>
      <w:r>
        <w:rPr>
          <w:lang w:val="hi_IN" w:bidi="hi_IN"/>
        </w:rPr>
      </w:r>
      <w:r>
        <w:rPr>
          <w:b/>
          <w:lang w:val="hi_IN" w:bidi="hi_IN"/>
        </w:rPr>
        <w:t>तीसरे दृश्य में:</w:t>
      </w:r>
      <w:r>
        <w:rPr>
          <w:lang w:val="hi_IN" w:bidi="hi_IN"/>
        </w:rPr>
        <w:t xml:space="preserve"> मूसा मिलापवाले तम्बू से लोगों को यहोवा के वचन बताने जाता है। फिर मूसा लोगों के पुरनियों में से सत्तर चुने हुए पुरुषों को इकट्ठा करता है और उन्हें तम्बू के चारों ओर खड़े होने के लिए ले जाता है।</w:t>
      </w:r>
    </w:p>
    <w:p>
      <w:pPr/>
      <w:r>
        <w:rPr>
          <w:lang w:val="hi_IN" w:bidi="hi_IN"/>
        </w:rPr>
      </w:r>
      <w:r>
        <w:rPr>
          <w:b/>
          <w:lang w:val="hi_IN" w:bidi="hi_IN"/>
        </w:rPr>
        <w:t>चौथे दृश्य में:</w:t>
      </w:r>
      <w:r>
        <w:rPr>
          <w:lang w:val="hi_IN" w:bidi="hi_IN"/>
        </w:rPr>
        <w:t xml:space="preserve"> यहोवा तम्बू के ऊपर बादल में उतरता है और मूसा से बात करता है। यहोवा अपनी आत्मा का कुछ अंश उन सत्तर पुरुषों पर डालता है और वे सत्तर पुरुष भविष्यद्वाणी करते हैं।</w:t>
      </w:r>
    </w:p>
    <w:p>
      <w:pPr/>
      <w:r>
        <w:rPr>
          <w:lang w:val="hi_IN" w:bidi="hi_IN"/>
        </w:rPr>
      </w:r>
      <w:r>
        <w:rPr>
          <w:b/>
          <w:lang w:val="hi_IN" w:bidi="hi_IN"/>
        </w:rPr>
        <w:t>पाँचवें दृश्य में:</w:t>
      </w:r>
      <w:r>
        <w:rPr>
          <w:lang w:val="hi_IN" w:bidi="hi_IN"/>
        </w:rPr>
        <w:t xml:space="preserve"> सत्तर पुरनियों में से दो, एल्दाद और मेदाद, शिविर के क्षेत्र में ही रहते हैं, लेकिन वे भी यहोवा की आत्मा प्राप्त करते हैं और उसी समय भविष्यद्वाणी करते हैं जब अन्य पुरुष करते हैं।</w:t>
      </w:r>
    </w:p>
    <w:p>
      <w:pPr/>
      <w:r>
        <w:rPr>
          <w:lang w:val="hi_IN" w:bidi="hi_IN"/>
        </w:rPr>
      </w:r>
      <w:r>
        <w:rPr>
          <w:b/>
          <w:lang w:val="hi_IN" w:bidi="hi_IN"/>
        </w:rPr>
        <w:t>छठे दृश्य में:</w:t>
      </w:r>
      <w:r>
        <w:rPr>
          <w:lang w:val="hi_IN" w:bidi="hi_IN"/>
        </w:rPr>
        <w:t xml:space="preserve"> एक जवान मिलापवाले तम्बू की ओर दौड़ता है ताकि वह मूसा को बताए कि एल्दाद और मेदाद भी शिविर में भविष्यद्वाणी कर रहे हैं। समाचार यहोशू को चिंतित करता है, और यहोशू मूसा से कहता है कि वह एल्दाद और मेदाद को भविष्यद्वाणी करने से रोक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सत्तर अगुवे, जिनमें एल्दाद और मेदाद शामिल हैं</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एक जवान आदमी</w:t>
      </w:r>
    </w:p>
    <w:p>
      <w:pPr>
        <w:pStyle w:val="ListBullet"/>
        <w:spacing w:line="240" w:lineRule="auto"/>
        <w:ind w:left="720"/>
      </w:pPr>
      <w:r>
        <w:rPr>
          <w:lang w:val="hi_IN" w:bidi="hi_IN"/>
        </w:rPr>
      </w:r>
      <w:r>
        <w:rPr>
          <w:lang w:val="hi_IN" w:bidi="hi_IN"/>
        </w:rPr>
        <w:t>नून का पुत्र यहोशू</w:t>
      </w:r>
    </w:p>
    <w:p>
      <w:pPr/>
      <w:r>
        <w:rPr>
          <w:lang w:val="hi_IN" w:bidi="hi_IN"/>
        </w:rPr>
      </w:r>
      <w:r>
        <w:rPr>
          <w:lang w:val="hi_IN" w:bidi="hi_IN"/>
        </w:rPr>
        <w:t>एक समूह में, भाग के परिवेश के इन हिस्सों पर ध्यान दें:</w:t>
      </w:r>
    </w:p>
    <w:p>
      <w:pPr/>
      <w:r>
        <w:rPr>
          <w:lang w:val="hi_IN" w:bidi="hi_IN"/>
        </w:rPr>
      </w:r>
      <w:r>
        <w:rPr>
          <w:b/>
          <w:lang w:val="hi_IN" w:bidi="hi_IN"/>
        </w:rPr>
        <w:t>पहले दृश्य में:</w:t>
      </w:r>
      <w:r>
        <w:rPr>
          <w:lang w:val="hi_IN" w:bidi="hi_IN"/>
        </w:rPr>
        <w:t xml:space="preserve"> पिछले भाग में लोग मूसा से कुड़कुड़ा रहे थे, इसलिए मूसा ने इन जरूरतमंद लोगों का अगुवा बनाने के विषय में यहोवा से शिकायत की। यह दृश्य तब शुरू होता है जब यहोवा मूसा को उत्तर देता है। याद रखें कि लोगों की शिकायतों ने मूसा को बहुत परेशान किया था। यहोवा मूसा से कहता है कि वह इस्राएल के लोगों में से सत्तर सम्मानित पुरुषों को चुने, जो इस्राएलियों का नेतृत्व करने के काम में मूसा की सहायता करें। यहोवा मूसा से कहता है कि वह पुरुषों को शिविर से तम्बू या निवास-स्थान में ले आए। यहोवा मूसा और लोगों को यह दिखाने की योजना बनाता है कि यहोवा इन पुरुषों को मूसा की सहायता करने के लिए अधिकृत कर रहा है। यहोवा मूसा से यहोवा की आत्मा का कुछ अंश लेकर और उसे चुने हुए पुरुषों पर डालकर ऐसा करेगा। याद रखें कि इस कार्य से मूसा यहोवा की आत्मा में से कुछ भी नहीं खोएगा, बल्कि वे सत्तर पुरुष यहोवा की आत्मा को प्राप्त करेंगे।</w:t>
      </w:r>
    </w:p>
    <w:p>
      <w:pPr/>
      <w:r>
        <w:rPr>
          <w:lang w:val="hi_IN" w:bidi="hi_IN"/>
        </w:rPr>
      </w:r>
      <w:r>
        <w:rPr>
          <w:lang w:val="hi_IN" w:bidi="hi_IN"/>
        </w:rPr>
        <w:t>यहाँ रुकें और समूह में चर्चा करें कि आप यहोवा द्वारा उन सत्तर पुरुषों को अपनी आत्मा का कुछ अंश देने के बारे में कैसे बात कर सकते हैं। आपको यह स्पष्ट करने की आवश्यकता है कि मूसा पर यहोवा की आत्मा किसी भी तरह से कम नहीं होगी। ऑडियो को यहाँ रोकें।</w:t>
      </w:r>
    </w:p>
    <w:p>
      <w:pPr/>
      <w:r>
        <w:rPr>
          <w:lang w:val="hi_IN" w:bidi="hi_IN"/>
        </w:rPr>
      </w:r>
      <w:r>
        <w:rPr>
          <w:b/>
          <w:lang w:val="hi_IN" w:bidi="hi_IN"/>
        </w:rPr>
        <w:t>दूसरे दृश्य में:</w:t>
      </w:r>
      <w:r>
        <w:rPr>
          <w:lang w:val="hi_IN" w:bidi="hi_IN"/>
        </w:rPr>
        <w:t xml:space="preserve"> यहोवा और मूसा के बीच चर्चा जारी रहती है, लेकिन विषय बदल जाता है। यहोवा मूसा को समझाता है कि यहोवा लोगों की शिकायतों से कैसे निपटेगा। यह याद रखना महत्वपूर्ण है कि यहोवा लोगों से प्रसन्न नहीं है, क्योंकि उनकी शिकायतें दिखाती हैं कि इस्राएलियों ने यहोवा को अपने अगुवे के रूप में अस्वीकार कर दिया है। यह भी याद रखें कि पिछले भाग में यहोवा ने हाल ही में तबेरा में कुछ इस्राएली लोगों को दंड दिया था, क्योंकि उन्होंने यहोवा के विरुद्ध कुड़कुड़ाया था। दंड अन्य लोगों के लिए एक चेतावनी थी, लेकिन शिकायत करने वालों ने इस सबक से कुछ नहीं सीखा। तबेरा की चेतावनी के तुरंत बाद, लोगों ने यहोवा के किए हुए किसी भी भले काम को याद रखना नहीं चुना। लोगों ने यह मानना चुना कि यहोवा का अनुसरण करना दास होने से भी बुरा है।</w:t>
      </w:r>
    </w:p>
    <w:p>
      <w:pPr/>
      <w:r>
        <w:rPr>
          <w:lang w:val="hi_IN" w:bidi="hi_IN"/>
        </w:rPr>
      </w:r>
      <w:r>
        <w:rPr>
          <w:lang w:val="hi_IN" w:bidi="hi_IN"/>
        </w:rPr>
        <w:t>यहोवा मूसा से कहता है कि लोग “कल के लिये अपने आप को पवित्र करें”,अर्थात् लोगों को अपने आप को शुद्ध करके अलग ठहराना था, ताकि यहोवा उनके कुड़कुड़ाने के विषय में उनका सामना करे।</w:t>
      </w:r>
    </w:p>
    <w:p>
      <w:pPr/>
      <w:r>
        <w:rPr>
          <w:lang w:val="hi_IN" w:bidi="hi_IN"/>
        </w:rPr>
      </w:r>
      <w:r>
        <w:rPr>
          <w:lang w:val="hi_IN" w:bidi="hi_IN"/>
        </w:rPr>
        <w:t>यहोवा इस बात पर जोर देता है कि यहोवा इस्राएलियों को बहुत लंबे समय तक खाने के लिए माँस देगा, जब वह कहता है, “तुम एक या दो दिन नहीं, न दस या बीस दिन, बल्कि पूरे महीने भर माँस खाओगे।” वास्तव में, यहोवा कहता है कि वह लोगों को इतना अधिक और इतने लंबे समय तक माँस देगा कि अंत में वे उससे घृणा करने लगेंगे। यहोवा “जब तक वह तुम्हारी नाक से न निकलने लगे” यह वाक्य प्रयोग करता है, जो एक बढ़ा-चढ़ाकर कही गई बात है, जिसका अर्थ है कि लोगों को इतना अधिक माँस खाना पड़ेगा जितना वे सह नहीं सकेंगे।</w:t>
      </w:r>
    </w:p>
    <w:p>
      <w:pPr/>
      <w:r>
        <w:rPr>
          <w:lang w:val="hi_IN" w:bidi="hi_IN"/>
        </w:rPr>
      </w:r>
      <w:r>
        <w:rPr>
          <w:lang w:val="hi_IN" w:bidi="hi_IN"/>
        </w:rPr>
        <w:t>यहाँ रुकें और समूह में विचार करें कि “जब तक वह तुम्हारी नाक से न निकलने लगे” इस चित्रात्मक अभिव्यक्ति को आप किस प्रकार प्रकट कर सकते हैं। कुछ संस्कृतियों में ऐसी बातें कही जाती हैं जैसे “जब तक यह तुम्हारे कानों से बाहर न आने लगे” या “जब तक तुम उल्टी न कर दो।” उस समय के बारे में बात करें जब किसी ने कोई अच्छी चीज़ बहुत अधिक खा ली और उससे उसे बीमार महसूस हुआ। इस बारे में बात करते समय आप जिन शब्दों का उपयोग करते हैं, उन पर ध्यान दें। ऑडियो को यहाँ रोकें।</w:t>
      </w:r>
    </w:p>
    <w:p>
      <w:pPr/>
      <w:r>
        <w:rPr>
          <w:lang w:val="hi_IN" w:bidi="hi_IN"/>
        </w:rPr>
      </w:r>
      <w:r>
        <w:rPr>
          <w:lang w:val="hi_IN" w:bidi="hi_IN"/>
        </w:rPr>
        <w:t>दूसरा दृश्य जारी रहता है और मूसा अविश्वास में उत्तर देता है। पहले मूसा यहोवा को याद दिलाता है कि उसके पास 6,00,000 योद्धा पुरुष हैं, जिसका अर्थ शायद उस उम्र के पुरुष हैं जो युद्ध में लड़ सकते हैं। मूसा यहोवा से कह रहा है कि बहुत से लोग हैं जिन्हें भोजन की आवश्यकता है! तब मूसा यहोवा से दो प्रश्न पूछता है, जिनका उत्तर मिलने की वह यहोवा से अपेक्षा नहीं करता। मूसा यहोवा से पूछता है कि क्या उनके पास वध करने और खाने के लिए भेड़ों के झुंड, मवेशियों के झुंड और मछलियाँ पर्याप्त हैं। मूसा का उद्देश्य वास्तव में इन्हें प्रश्न के रूप में पूछना नहीं है। मूसा यहोवा से कह रहा है कि मूसा को विश्वास नहीं है कि यहोवा लोगों के पूरे महीने के खाने के लिए पर्याप्त माँस उत्पन्न कर सकता है। इस क्षण में, मूसा उन सामर्थी और असंभव कामों को याद नहीं करता जो यहोवा ने लोगों को मिस्र की दासत्व से निकालने और जंगल में उनकी यात्रा के दौरान उन्हें संभाले रखने के लिए किए थे।</w:t>
      </w:r>
    </w:p>
    <w:p>
      <w:pPr/>
      <w:r>
        <w:rPr>
          <w:lang w:val="hi_IN" w:bidi="hi_IN"/>
        </w:rPr>
      </w:r>
      <w:r>
        <w:rPr>
          <w:lang w:val="hi_IN" w:bidi="hi_IN"/>
        </w:rPr>
        <w:t>यह दृश्य यहोवा के एक महत्वपूर्ण कथन के साथ समाप्त होता है। यहोवा मूसा को डाँटता है क्योंकि वह लोगों को एक महीने तक माँस खिलाने की यहोवा की प्रतिज्ञा को पूरा करने की उसकी क्षमता पर संदेह करता है। यहोवा कहता है, "क्या मेरा हाथ छोटा हो गया है?" यह ऐसा प्रश्न है जिसका उत्तर देना उद्देश्य नहीं है; यह वास्तव में यह कहने का एक कथन है, “मेरा हाथ छोटा नहीं हुआ है।” यह अभिव्यक्ति हाथ की छवि का प्रयोग करके यह बताती है कि यहोवा की शक्ति, सामर्थ्य और बड़े काम करने की योग्यता सीमित नहीं है।</w:t>
      </w:r>
    </w:p>
    <w:p>
      <w:pPr/>
      <w:r>
        <w:rPr>
          <w:lang w:val="hi_IN" w:bidi="hi_IN"/>
        </w:rPr>
      </w:r>
      <w:r>
        <w:rPr>
          <w:lang w:val="hi_IN" w:bidi="hi_IN"/>
        </w:rPr>
        <w:t>यहाँ रुकें और समूह में चर्चा करें: किसी ऐसे व्यक्ति के बारे में एक कहानी सुनाएँ जिसके पास असीमित शक्ति है। ध्यान दें कि आप इस व्यक्ति की शक्ति के बारे में कैसे बात करते हैं। आप अपनी भाषा में "मेरा हाथ छोटा नहीं हुआ" का स्वाभाविक रूप से अनुवाद कैसे कर सकते हैं? ऑडियो को यहाँ रोकें।</w:t>
      </w:r>
    </w:p>
    <w:p>
      <w:pPr/>
      <w:r>
        <w:rPr>
          <w:lang w:val="hi_IN" w:bidi="hi_IN"/>
        </w:rPr>
      </w:r>
      <w:r>
        <w:rPr>
          <w:lang w:val="hi_IN" w:bidi="hi_IN"/>
        </w:rPr>
        <w:t>यह दृश्य तब समाप्त होता है जब यहोवा कहता है, "बस देखते रहो, और तुम देखोगे कि जो मैं कहता हूँ वह पूरा होगा या नहीं!"</w:t>
      </w:r>
    </w:p>
    <w:p>
      <w:pPr/>
      <w:r>
        <w:rPr>
          <w:lang w:val="hi_IN" w:bidi="hi_IN"/>
        </w:rPr>
      </w:r>
      <w:r>
        <w:rPr>
          <w:b/>
          <w:lang w:val="hi_IN" w:bidi="hi_IN"/>
        </w:rPr>
        <w:t>तीसरे दृश्य में:</w:t>
      </w:r>
      <w:r>
        <w:rPr>
          <w:lang w:val="hi_IN" w:bidi="hi_IN"/>
        </w:rPr>
        <w:t xml:space="preserve"> मूसा मिलापवाले तम्बू से लोगों को यहोवा के वचन बताने जाता है। फिर मूसा लोगों के पुरनियों में से सत्तर पुरुषों को इकट्ठा करता है और उन्हें तम्बू के चारों ओर खड़े होने के लिए ले जाता है।</w:t>
      </w:r>
    </w:p>
    <w:p>
      <w:pPr/>
      <w:r>
        <w:rPr>
          <w:lang w:val="hi_IN" w:bidi="hi_IN"/>
        </w:rPr>
      </w:r>
      <w:r>
        <w:rPr>
          <w:b/>
          <w:lang w:val="hi_IN" w:bidi="hi_IN"/>
        </w:rPr>
        <w:t>चौथे दृश्य में:</w:t>
      </w:r>
      <w:r>
        <w:rPr>
          <w:lang w:val="hi_IN" w:bidi="hi_IN"/>
        </w:rPr>
        <w:t xml:space="preserve"> यहोवा तम्बू के ऊपर बादल में उतरता है और मूसा से बात करता है। यह मिलापवाले तम्बू में एक नियमित घटना थी। हम नहीं जानते कि यहोवा ने मूसा से क्या कहा। फिर यहोवा अपनी आत्मा का कुछ अंश लेता है जो उसने मूसा को दिया था, और उसे उन सत्तर पुरुषों पर डालता है। जैसे ही आत्मा पुरुषों पर ठहरती है, वे भविष्यद्वाणी करने लगते हैं। हम ठीक-ठीक नहीं जानते कि उन्होंने कैसे व्यवहार किया, परन्तु कुछ लोग कहते हैं कि वे लोग सम्भवतः अत्यन्त आनन्दित हो उठे। इसका अर्थ है कि वे सम्भवतः अत्यन्त आनन्दित हुए और शायद उछलने-कूदने लगे तथा हाथ उठाकर चिल्लाने भी लगे! पुरुषों ने शायद यहोवा की स्तुति की हो, या उन्होंने भविष्य की घटनाओं के बारे में बात की हो। यह भाग हमें नहीं बताता कि पुरुषों ने कैसे बात की और कार्य किया। परन्तु यहोवा की आत्मा के प्रभाव में पुरुषों का व्यवहार मूसा और उन सभी लोगों को स्पष्ट रूप से दर्शाता था कि यहोवा ने उन पुरुषों को मूसा के सहायक होने के लिए नियुक्त किया था। इस क्षण के बाद पुरुषों ने भविष्यद्वाणी करना जारी नहीं रखा।</w:t>
      </w:r>
    </w:p>
    <w:p>
      <w:pPr/>
      <w:r>
        <w:rPr>
          <w:lang w:val="hi_IN" w:bidi="hi_IN"/>
        </w:rPr>
      </w:r>
      <w:r>
        <w:rPr>
          <w:b/>
          <w:lang w:val="hi_IN" w:bidi="hi_IN"/>
        </w:rPr>
        <w:t>पाँचवें दृश्य में:</w:t>
      </w:r>
      <w:r>
        <w:rPr>
          <w:lang w:val="hi_IN" w:bidi="hi_IN"/>
        </w:rPr>
        <w:t xml:space="preserve"> इस दृश्य में हमें एक और बात के बारे में बताया गया है जो शिविर में उसी समय हो रही थी जब पुरुष भविष्यद्वाणी कर रहे थे। सत्तर पुरनियों में से दो मूसा के साथ तम्बू में नहीं गए। यह स्पष्ट नहीं है कि वे क्यों नहीं गए। उन दो पुरुषों के नाम एल्दाद और मेदाद हैं। एल्दाद और मेदाद शिविर के क्षेत्र में ही रहे, लेकिन उन्हें भी यहोवा की आत्मा प्राप्त हुई और उन्होंने अन्य पुरुषों की तरह भविष्यद्वाणी की। हम नहीं जानते कि वे शिविर में एक साथ थे या अलग-अलग स्थानों में। यह महत्वपूर्ण जानकारी है, क्योंकि इसे लोगों पर यहोवा के चुने हुए अगुवे के रूप में मूसा के अधिकार के लिए खतरे के रूप में देखा जा सकता था।</w:t>
      </w:r>
    </w:p>
    <w:p>
      <w:pPr/>
      <w:r>
        <w:rPr>
          <w:lang w:val="hi_IN" w:bidi="hi_IN"/>
        </w:rPr>
      </w:r>
      <w:r>
        <w:rPr>
          <w:lang w:val="hi_IN" w:bidi="hi_IN"/>
        </w:rPr>
        <w:t>यहाँ रुकें और समूह में विचार करें कि एक कहानी में जो घटनाएँ एक ही समय पर परन्तु अलग-अलग स्थानों पर घटती हैं, उनके बारे में बात करने का सबसे अच्छा तरीका क्या हो सकता है। ऑडियो को यहाँ रोकें।</w:t>
      </w:r>
    </w:p>
    <w:p>
      <w:pPr/>
      <w:r>
        <w:rPr>
          <w:lang w:val="hi_IN" w:bidi="hi_IN"/>
        </w:rPr>
      </w:r>
      <w:r>
        <w:rPr>
          <w:b/>
          <w:lang w:val="hi_IN" w:bidi="hi_IN"/>
        </w:rPr>
        <w:t>छठे दृश्य में:</w:t>
      </w:r>
      <w:r>
        <w:rPr>
          <w:lang w:val="hi_IN" w:bidi="hi_IN"/>
        </w:rPr>
        <w:t xml:space="preserve"> यह दृश्य उसी दिन मिलापवाले तम्बू में होता है, लेकिन हम नहीं जानते कि यह दिन के किस समय हुआ था। एक जवान आदमी मूसा के पास दौड़ता हुआ आता है और मूसा को शिविर में एल्दाद और मेदाद के भविष्यद्वाणी करने के बारे में बताता है। यह ध्यान देना महत्वपूर्ण है कि वह जवान जल्दी से मूसा को यह बताने आया कि एल्दाद और मेदाद मिलापवाले तम्बू के बजाय शिविर में भविष्यद्वाणी कर रहे थे। वह जवान सम्भवतः हाँफता हुआ मूसा से बात करता है।</w:t>
      </w:r>
    </w:p>
    <w:p>
      <w:pPr/>
      <w:r>
        <w:rPr>
          <w:lang w:val="hi_IN" w:bidi="hi_IN"/>
        </w:rPr>
      </w:r>
      <w:r>
        <w:rPr>
          <w:lang w:val="hi_IN" w:bidi="hi_IN"/>
        </w:rPr>
        <w:t>मूसा का विश्वासयोग्य सहायक यहोशू उस जवान की बात सुनता है और स्थिति से परेशान हो जाता है। यहोशू तुरंत परन्तु आदर के साथ मूसा से विनती करता है कि एलदाद और मेदाद को इस प्रकार भविष्यद्वाणी करने से रोक दे। जब यहोशू मूसा से बात करता है, तो वह प्रभु या स्वामी शब्द का उपयोग करता है।</w:t>
      </w:r>
    </w:p>
    <w:p>
      <w:pPr/>
      <w:r>
        <w:rPr>
          <w:lang w:val="hi_IN" w:bidi="hi_IN"/>
        </w:rPr>
      </w:r>
      <w:r>
        <w:rPr>
          <w:lang w:val="hi_IN" w:bidi="hi_IN"/>
        </w:rPr>
        <w:t>यहाँ रुकें और समूह में चर्चा करें कि एक युवक अपने ऊपर अधिकार रखने वाले एक अत्यंत सम्मानित नेता से कैसे बात कर सकता है। आपकी भाषा में जवान व्यक्ति किसी अगुवे को सम्मान दिखाने के लिए किस नाम या उपाधि का उपयोग कर सकता है? ऑडियो को यहाँ रोकें।</w:t>
      </w:r>
    </w:p>
    <w:p>
      <w:pPr/>
      <w:r>
        <w:rPr>
          <w:lang w:val="hi_IN" w:bidi="hi_IN"/>
        </w:rPr>
      </w:r>
      <w:r>
        <w:rPr>
          <w:lang w:val="hi_IN" w:bidi="hi_IN"/>
        </w:rPr>
        <w:t>मूसा यहोशू से पूछता है, "क्या तुम मेरे कारण जलन करते हो?" यह एक प्रकार का प्रश्न है जिसका उत्तर देने की आवश्यकता नहीं है। अपने इस प्रश्न के द्वारा मूसा यह कहना चाहता है, “इस बात की चिन्ता मत करो कि लोग मुझे यहोवा का भविष्यद्वक्ता और इस्राएल का अगुवा मानते हैं या नहीं। मैं चाहता हूँ कि यहोवा इस्राएल के सभी लोगों को अपनी आत्मा दे, ताकि वे भी भविष्यद्वाणी करें।" यह स्पष्ट नहीं है कि मूसा क्यों चाहता था कि सभी लोग भविष्यद्वाणी करें। संभव है कि मूसा ने यह इसलिए कहा हो कि वह चाहता था कि लोग यहोवा की आत्मा के प्रभाव में आनन्दित हों और अत्यन्त उत्साहित हो उठें।</w:t>
      </w:r>
    </w:p>
    <w:p>
      <w:pPr/>
      <w:r>
        <w:rPr>
          <w:lang w:val="hi_IN" w:bidi="hi_IN"/>
        </w:rPr>
      </w:r>
      <w:r>
        <w:rPr>
          <w:lang w:val="hi_IN" w:bidi="hi_IN"/>
        </w:rPr>
        <w:t>यह दृश्य तब समाप्त होता है जब मूसा और वे पुरुष तम्बू से निकलकर डेरे में अपने स्थानों पर लौटते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11:16–30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सत्तर अगुवे, जिनमें एल्दाद और मेदाद शामिल हैं</w:t>
      </w:r>
    </w:p>
    <w:p>
      <w:pPr>
        <w:pStyle w:val="ListBullet"/>
        <w:spacing w:line="240" w:lineRule="auto"/>
        <w:ind w:left="720"/>
      </w:pPr>
      <w:r>
        <w:rPr>
          <w:lang w:val="hi_IN" w:bidi="hi_IN"/>
        </w:rPr>
      </w:r>
      <w:r>
        <w:rPr>
          <w:lang w:val="hi_IN" w:bidi="hi_IN"/>
        </w:rPr>
        <w:t>यहोवा की आत्मा</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एक जवान आदमी</w:t>
      </w:r>
    </w:p>
    <w:p>
      <w:pPr>
        <w:pStyle w:val="ListBullet"/>
        <w:spacing w:line="240" w:lineRule="auto"/>
        <w:ind w:left="720"/>
      </w:pPr>
      <w:r>
        <w:rPr>
          <w:lang w:val="hi_IN" w:bidi="hi_IN"/>
        </w:rPr>
      </w:r>
      <w:r>
        <w:rPr>
          <w:lang w:val="hi_IN" w:bidi="hi_IN"/>
        </w:rPr>
        <w:t>नून का पुत्र यहोशू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और इस्राएल के लोगों की शिकायतों का उत्तर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गुस्सा आ रहा है क्योंकि लोग फिर से शिकायत कर रहे हैं,” या, “मैं खुद को ठुकराया हुआ और उपेक्षित महसूस करता हूँ, क्योंकि मैं इन लोगों के साथ अच्छा रहा हूँ, फिर भी वे मेरी कदर नहीं करते।”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को निर्देश देता है कि वह इस्राएल के लोगों में से सत्तर सम्मानित पुरुषों को चुने, जो लोगों की अगुवाई करने के काम में सहायता करें। यहोवा मूसा से कहता है कि वह पुरुषों को शिविर से तम्बू में ले आए। यहोवा मूसा से कहता है कि यहोवा मूसा से यहोवा की आत्मा का कुछ अंश लेगा और उसे चुने हुए पुरुषों पर डालेगा। इसका अर्थ यह नहीं है कि मूसा में यहोवा की आत्मा कम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“मुझे लगता है कि यहोवा ने मेरी सुनी है और वह मेरी आवश्यकता को समझता है,” या, “मैं यहोवा द्वारा खुद को मूल्यवान महसूस करता हूँ और राहत महसूस करता हूँ क्योंकि मुझे पता है कि यहोवा मेरी सहायता के लिए कुछ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यहोवा मूसा को समझाता है कि यहोवा लोगों की शिकायतों से कैसे निपटेगा। यहोवा मूसा से कहता है कि लोग अपने आप को तैयार करें, क्योंकि यहोवा उनके कुड़कुड़ाने के विषय में उनका सामना करने वाला है। यहोवा कहता है कि वह लोगों को इतना माँस देगा कि लोग उसे देखकर ही उससे घिन करने लगेंगे। मूसा को विश्वास नहीं है कि यहोवा लोगों के खाने के लिए पूरे एक महीने तक पर्याप्त माँस उत्पन्न कर सकता है। मूसा इस्राएल के पास जितनी भेड़ें, बकरियाँ और गायें हैं, उन सब पर विचार करता है। फिर मूसा समुद्र में मछलियों की संख्या पर विचार करता है, और यह निष्कर्ष निकालता है कि छह लाख पुरुषों और उनके परिवारों को खिलाने के लिये वे पर्याप्त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व्याकुल हूँ क्योंकि मैंने मूसा के द्वारा बहुत से बड़े-बड़े चमत्कार किए हैं, फिर भी मूसा मेरी शक्ति पर संदेह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को इसलिए डाँटता है क्योंकि मूसा ने लोगों को एक महीने तक खाने के लिए माँस प्रदान करने की यहोवा की क्षमता पर संदेह किया। यहोवा कहता है, "मेरी सामर्थ्य सीमित नहीं है। केवल देखते रहो, और तुम देखोगे कि जो मैं कहता हूँ वह पूरा होगा या नहीं!"</w:t>
      </w:r>
    </w:p>
    <w:p>
      <w:pPr/>
      <w:r>
        <w:rPr>
          <w:lang w:val="hi_IN" w:bidi="hi_IN"/>
        </w:rPr>
      </w:r>
      <w:r>
        <w:rPr>
          <w:lang w:val="hi_IN" w:bidi="hi_IN"/>
        </w:rPr>
        <w:t>तीसरे दृश्य में मूसा मिलापवाले तम्बू से निकलकर लोगों को यहोवा के वचन सुनाने जाता है। फिर मूसा लोगों के पुरनियों में से सत्तर पुरुषों को इकट्ठा करता है और उन्हें तम्बू के चारों ओर खड़े होने के लिए 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लोग इस तरह उत्तर दे सकते हैं: "हम खुश हैं क्योंकि यहोवा ने हमें अतीत में अच्छी चीजें दी हैं। “शायद वह हमें वह माँस भी देगा जो हम चाहते हैं,” या, “हम चिंतित हैं कि यहोवा कल क्या कर सकता है, क्योंकि हमारे बुरे व्यवहार के कारण हमें दुष्परिणाम भुगतने पड़ सकते हैं और हम पर यहोवा का दंड आ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यहोवा तम्बू के ऊपर बादल में उतरता है और मूसा से बात करता है। फिर यहोवा उस आत्मा का कुछ अंश लेता है जो उसने मूसा को दिया था, और उसे उन सत्तर पुरुषों पर डालता है। जैसे ही आत्मा पुरुषों पर ठहरती है, वे भविष्यद्वाणी करने लगते हैं। हमें बताया गया है कि इस क्षण के बाद वे पुरुष भविष्यद्वाणी करना जारी नहीं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सत्तर पुरुषों की भूमिका निभाने वाले लोगों से पूछें, "आप क्या महसूस कर रहे हैं या क्या सोच रहे हैं?" लोग इस प्रकार उत्तर दे सकते हैं: “हम आनंद और खुशी की भावना से भरपूर महसूस करते हैं,” या, “हम यहोवा की महानता से श्रद्धापूर्ण विस्मय महसूस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पाँचवें दृश्य में एल्दाद और मेदाद शिविर में हैं। एल्दाद और मेदाद अप्रत्याशित रूप से यहोवा की आत्मा प्राप्त करते हैं और वे अचानक अन्य लोगों की तरह भविष्यद्वाणी करना शुरू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एल्दाद और मेदाद की भूमिका निभाने वाले लोगों से पूछें, "आप क्या महसूस कर रहे हैं या क्या सोच रहे हैं?" लोग इस तरह उत्तर दे सकते हैं: "हम अप्रत्याशित रूप से खुश हैं," या, "हम यहोवा की महानता से विस्मित हैं।"</w:t>
      </w:r>
    </w:p>
    <w:p>
      <w:pPr>
        <w:pStyle w:val="ListBullet"/>
        <w:spacing w:line="240" w:lineRule="auto"/>
        <w:ind w:left="720"/>
      </w:pPr>
      <w:r>
        <w:rPr>
          <w:lang w:val="hi_IN" w:bidi="hi_IN"/>
        </w:rPr>
      </w:r>
      <w:r>
        <w:rPr>
          <w:lang w:val="hi_IN" w:bidi="hi_IN"/>
        </w:rPr>
        <w:t>इस्राएल के लोगों की भूमिका निभाने वाले लोगों से पूछें, जो एल्दाद और मेदाद की भविष्यद्वाणी देखते और सुनते हैं, "आप क्या महसूस कर रहे हैं या क्या सोच रहे हैं?" लोग इस तरह उत्तर दे सकते हैं: "मैं चिंतित हूँ। ऐसा पहले शिविर में नहीं हुआ है," या, "मैं उलझन में हूँ। इसका क्या अर्थ है? क्या यहोवा ने मूसा के स्थान पर कोई नया अगुवा नियुक्त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छठे दृश्य में एक जवान व्यक्ति तम्बू की ओर दौड़ता है ताकि मूसा को शिविर में एल्दाद और मेदाद के भविष्यद्वाणी करने के बारे में बताया जा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व्यक्ति उस जवान की भूमिका निभा रहा है, उससे पूछें "आप क्या सोच रहे हैं या क्या महसूस कर रहे हैं?" वह व्यक्ति इस तरह उत्तर दे सकता है: "मैं परेशान हूँ क्योंकि मूसा हमारे बीच एकमात्र भविष्यद्वक्ता है। ये लोग भविष्यद्वाणी क्यों कर रहे हैं?" या, "मुझे लगता है कि मूसा को यह बताने की आवश्यकता है कि शिविर में क्या हो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यहोशू सुनता है कि वह जवान मूसा से एल्दाद और मेदाद के बारे में क्या कहता है, और यहोशू स्थिति से घबरा जाता है। यहोशू मूसा से कहता है कि वह एल्दाद और मेदाद को भविष्यद्वाणी करने से रोक दे, लेकिन मूसा इस बात को लेकर चिंतित नहीं है। मूसा यहोशू से कहता है कि वह लोगों के बीच मूसा की प्रतिष्ठा के लिए चिंता न करे। मूसा चाहता है कि सभी लोग यहोवा की आत्मा प्राप्त करें।</w:t>
      </w:r>
    </w:p>
    <w:p>
      <w:pPr/>
      <w:r>
        <w:rPr>
          <w:lang w:val="hi_IN" w:bidi="hi_IN"/>
        </w:rPr>
      </w:r>
      <w:r>
        <w:rPr>
          <w:lang w:val="hi_IN" w:bidi="hi_IN"/>
        </w:rPr>
        <w:t>यह दृश्य तब समाप्त होता है जब मूसा और वे पुरुष तम्बू से निकलकर डेरे में अपने स्थानों पर लौटते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उत्तर दे सकता है: "मैं घबराया हुआ हूँ क्योंकि मुझे डर है कि हर कोई सोचेगा कि ये लोग मूसा के बजाय हमारे नए अगुवे हैं!" या, "मैं इन दोनों लोगों से क्रोधित हूँ क्योंकि उन्होंने यहोवा के निर्देशों का पालन नहीं किया।"</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कृतज्ञ हूँ कि यहोवा ने मेरी सहायता की है और अब मुझे इस्राएल की अगुवाई अकेले नहीं करनी पड़ेगी,” या, “मैं प्रसन्न हूँ कि अन्य लोग भी यहोवा की आत्मा का अनुभव कर रहे हैं,” या, “मुझे आशा है कि यहोवा लोगों के सामने कल बड़े काम करेगा।”</w:t>
      </w:r>
      <w:r>
        <w:rPr>
          <w:lang w:val="hi_IN" w:bidi="hi_IN"/>
        </w:rPr>
      </w:r>
    </w:p>
    <w:p>
      <w:pPr>
        <w:pStyle w:val="Heading3"/>
      </w:pPr>
      <w:r>
        <w:rPr>
          <w:lang w:val="hi_IN" w:bidi="hi_IN"/>
        </w:rPr>
        <w:t>आवश्यक जानकारी</w:t>
      </w:r>
    </w:p>
    <w:p>
      <w:pPr/>
      <w:r>
        <w:rPr>
          <w:lang w:val="hi_IN" w:bidi="hi_IN"/>
        </w:rPr>
      </w:r>
      <w:r>
        <w:rPr>
          <w:lang w:val="hi_IN" w:bidi="hi_IN"/>
        </w:rPr>
        <w:t>गिनती 11:16–30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मिलापवाले तम्बू में </w:t>
      </w:r>
      <w:r>
        <w:rPr>
          <w:b/>
          <w:lang w:val="hi_IN" w:bidi="hi_IN"/>
        </w:rPr>
        <w:t>मूसा से बात</w:t>
      </w:r>
      <w:r>
        <w:rPr>
          <w:lang w:val="hi_IN" w:bidi="hi_IN"/>
        </w:rPr>
        <w:t xml:space="preserve"> करता है। यह वह विशेष स्थान है जहाँ यहोवा और मूसा मिला करते और बातें किया करते थे। </w:t>
      </w:r>
      <w:r>
        <w:rPr>
          <w:b/>
          <w:lang w:val="hi_IN" w:bidi="hi_IN"/>
        </w:rPr>
        <w:t>यहोवा</w:t>
      </w:r>
      <w:r>
        <w:rPr>
          <w:lang w:val="hi_IN" w:bidi="hi_IN"/>
        </w:rPr>
        <w:t xml:space="preserve"> परमेश्वर का व्यक्तिगत नाम है। यहोवा के लिए उसी शब्द का उपयोग करें जिसका उपयोग आपने पहले किया है। मिलापवाला तम्बू और </w:t>
      </w:r>
      <w:r>
        <w:rPr>
          <w:b/>
          <w:lang w:val="hi_IN" w:bidi="hi_IN"/>
        </w:rPr>
        <w:t>निवासस्थान</w:t>
      </w:r>
      <w:r>
        <w:rPr>
          <w:lang w:val="hi_IN" w:bidi="hi_IN"/>
        </w:rPr>
        <w:t xml:space="preserve"> एक ही हैं। अधिक जानकारी के लिए मुख्य शब्दावली में </w:t>
      </w:r>
      <w:r>
        <w:rPr>
          <w:lang w:val="hi_IN" w:bidi="hi_IN"/>
        </w:rPr>
        <w:t>मिलापवाले तम्बू</w:t>
      </w:r>
      <w:r>
        <w:rPr>
          <w:lang w:val="hi_IN" w:bidi="hi_IN"/>
        </w:rPr>
        <w:t xml:space="preserve"> को देखें। उसी शब्द या वाक्यांश का उपयोग करें जिसका उपयोग आपने पहले किया है।</w:t>
      </w:r>
    </w:p>
    <w:p>
      <w:pPr/>
      <w:r>
        <w:rPr>
          <w:lang w:val="hi_IN" w:bidi="hi_IN"/>
        </w:rPr>
      </w:r>
      <w:r>
        <w:rPr>
          <w:lang w:val="hi_IN" w:bidi="hi_IN"/>
        </w:rPr>
        <w:t xml:space="preserve">यहोवा मूसा से कहता है कि वह इस्राएल के </w:t>
      </w:r>
      <w:r>
        <w:rPr>
          <w:b/>
          <w:lang w:val="hi_IN" w:bidi="hi_IN"/>
        </w:rPr>
        <w:t>पुरनियों</w:t>
      </w:r>
      <w:r>
        <w:rPr>
          <w:lang w:val="hi_IN" w:bidi="hi_IN"/>
        </w:rPr>
        <w:t xml:space="preserve"> में से सत्तर पुरुषों को इकट्ठा करे और उन्हें मिलापवाले तम्बू में ले जाए। पुरनिए वह व्यक्ति होता है जिसके पास समुदाय में अधिकार होता है, जो सामान्यतः किसी परिवार या परिवारों के समूह का प्रधान होता है।</w:t>
      </w:r>
    </w:p>
    <w:p>
      <w:pPr/>
      <w:r>
        <w:rPr>
          <w:lang w:val="hi_IN" w:bidi="hi_IN"/>
        </w:rPr>
      </w:r>
      <w:r>
        <w:rPr>
          <w:lang w:val="hi_IN" w:bidi="hi_IN"/>
        </w:rPr>
        <w:t xml:space="preserve">यहाँ रुकें और समूह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w:t>
      </w:r>
      <w:r>
        <w:rPr>
          <w:lang w:val="hi_IN" w:bidi="hi_IN"/>
        </w:rPr>
        <w:t>पुरनियों</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यहोवा ने कहा कि वह </w:t>
      </w:r>
      <w:r>
        <w:rPr>
          <w:b/>
          <w:lang w:val="hi_IN" w:bidi="hi_IN"/>
        </w:rPr>
        <w:t xml:space="preserve">यहोवा की आत्मा </w:t>
      </w:r>
      <w:r>
        <w:rPr>
          <w:lang w:val="hi_IN" w:bidi="hi_IN"/>
        </w:rPr>
        <w:t xml:space="preserve"> का कुछ अंश पुरनियों पर डालेगा। यहोवा की आत्मा वह सामर्थ्य देती है जो परमेश्वर से आती है। यह शक्ति सृष्टि करती है, जीवन देती है, चमत्कार करती है और लोगों को बदल देती है। जब यहोवा की आत्मा किसी व्यक्ति पर आती है, तो उस व्यक्ति को एक विशेष शक्ति या क्षमता प्राप्त होती है। इसका अर्थ शारीरिक सामर्थ्य, विशेष बुद्धि, या यहोवा की इच्छा की स्पष्ट समझ हो सकता है। यहोवा की आत्मा ने भविष्यद्वक्ताओं को परमेश्वर की ओर से संदेश दिए, जिन्हें भविष्यद्वक्ताओं ने फिर लोगों के साथ साझा किया।</w:t>
      </w:r>
    </w:p>
    <w:p>
      <w:pPr/>
      <w:r>
        <w:rPr>
          <w:lang w:val="hi_IN" w:bidi="hi_IN"/>
        </w:rPr>
      </w:r>
      <w:r>
        <w:rPr>
          <w:lang w:val="hi_IN" w:bidi="hi_IN"/>
        </w:rPr>
        <w:t xml:space="preserve">यदि आवश्यकता हो, तो यहाँ रुकें और समूह में चर्चा करें कि आप </w:t>
      </w:r>
      <w:r>
        <w:rPr>
          <w:b/>
          <w:lang w:val="hi_IN" w:bidi="hi_IN"/>
        </w:rPr>
        <w:t>यहोवा की आत्मा</w:t>
      </w:r>
      <w:r>
        <w:rPr>
          <w:lang w:val="hi_IN" w:bidi="hi_IN"/>
        </w:rPr>
        <w:t xml:space="preserve"> के लिए किस शब्द या वाक्यांश का उपयोग करेंगे। अधिक जानकारी के लिए मुख्य शब्दावली में </w:t>
      </w:r>
      <w:r>
        <w:rPr>
          <w:lang w:val="hi_IN" w:bidi="hi_IN"/>
        </w:rPr>
        <w:t>पवित्र आत्मा</w:t>
      </w:r>
      <w:r>
        <w:rPr>
          <w:lang w:val="hi_IN" w:bidi="hi_IN"/>
        </w:rPr>
        <w:t xml:space="preserve"> शब्द देखें, लेकिन याद रखें कि इस भाग में आत्मा को यहोवा की आत्मा कहा जाता है।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यहोवा लोगों को निर्देश देता है कि वे कल के लिए अपने आप को </w:t>
      </w:r>
      <w:r>
        <w:rPr>
          <w:b/>
          <w:lang w:val="hi_IN" w:bidi="hi_IN"/>
        </w:rPr>
        <w:t>पवित्र</w:t>
      </w:r>
      <w:r>
        <w:rPr>
          <w:lang w:val="hi_IN" w:bidi="hi_IN"/>
        </w:rPr>
        <w:t xml:space="preserve"> करें। किसी वस्तु को पवित्र करने का अर्थ है उसे किसी विशेष उद्देश्य के लिए अलग ठहराना, परन्तु इस भाग के सन्दर्भ में, 'पवित्र करना' यह विचार देता है कि इस्राएल के लोगों को स्वयं को तैयार करने की आवश्यकता थी, क्योंकि यहोवा उनके कुड़कुड़ाने की समस्या के विषय में उनका सामना करने वाला था। पवित्रीकरण के लिए उसी वाक्यांश का उपयोग करें जिसका उपयोग आपने पहले किया है। </w:t>
      </w:r>
      <w:r>
        <w:rPr>
          <w:b/>
          <w:lang w:val="hi_IN" w:bidi="hi_IN"/>
        </w:rPr>
        <w:t>पवित्रीकरण</w:t>
      </w:r>
      <w:r>
        <w:rPr>
          <w:lang w:val="hi_IN" w:bidi="hi_IN"/>
        </w:rPr>
        <w:t xml:space="preserve"> के बारे में अधिक जानकारी के लिए मुख्य शब्दावली को देखें।</w:t>
      </w:r>
    </w:p>
    <w:p>
      <w:pPr/>
      <w:r>
        <w:rPr>
          <w:lang w:val="hi_IN" w:bidi="hi_IN"/>
        </w:rPr>
      </w:r>
      <w:r>
        <w:rPr>
          <w:lang w:val="hi_IN" w:bidi="hi_IN"/>
        </w:rPr>
        <w:t>मूसा कहता है कि सभी लोगों को एक महीने तक खिलाने के लिए भेड़ों या बकरियों के झुंड, या मवेशियों के झुंड पर्याप्त नहीं हैं। ये सभी घास खाने वाले पशु हैं जिन्हें यहोवा ने इस्राएल के लोगों को खाने की अनुमति दी है। मूसा समुद्र की मछलियों के बारे में भी बात करता है। मूसा कहता है कि समुद्र में सभी लोगों को संतुष्ट करने के लिए पर्याप्त मछलियाँ नहीं हैं। मछलियाँ ऐसे जीव हैं जो बड़े जलाशयों में रहती हैं और इस्राएल के लोगों के लिये खाने के लिये भी अच्छी मानी जाती हैं। समुद्र पानी का एक बड़ा स्रोत है।</w:t>
      </w:r>
    </w:p>
    <w:p>
      <w:pPr/>
      <w:r>
        <w:rPr>
          <w:lang w:val="hi_IN" w:bidi="hi_IN"/>
        </w:rPr>
      </w:r>
      <w:r>
        <w:rPr>
          <w:lang w:val="hi_IN" w:bidi="hi_IN"/>
        </w:rPr>
        <w:t xml:space="preserve">जब यहोवा की आत्मा सत्तर पुरनियों पर ठहरी थी, तो सभी पुरनियों ने </w:t>
      </w:r>
      <w:r>
        <w:rPr>
          <w:b/>
          <w:lang w:val="hi_IN" w:bidi="hi_IN"/>
        </w:rPr>
        <w:t>भविष्यद्वाणी</w:t>
      </w:r>
      <w:r>
        <w:rPr>
          <w:lang w:val="hi_IN" w:bidi="hi_IN"/>
        </w:rPr>
        <w:t xml:space="preserve"> की। इसका अर्थ है कि यहोवा की आत्मा ने उन्हें बोलने के लिए प्रभावित किया। उनके शब्द और व्यवहार यहोवा से थे।</w:t>
      </w:r>
    </w:p>
    <w:p>
      <w:pPr/>
      <w:r>
        <w:rPr>
          <w:lang w:val="hi_IN" w:bidi="hi_IN"/>
        </w:rPr>
      </w:r>
      <w:r>
        <w:rPr>
          <w:lang w:val="hi_IN" w:bidi="hi_IN"/>
        </w:rPr>
        <w:t xml:space="preserve">यहाँ रुकें और समूह में चर्चा करें कि आप </w:t>
      </w:r>
      <w:r>
        <w:rPr>
          <w:b/>
          <w:lang w:val="hi_IN" w:bidi="hi_IN"/>
        </w:rPr>
        <w:t>भविष्यवाणी</w:t>
      </w:r>
      <w:r>
        <w:rPr>
          <w:lang w:val="hi_IN" w:bidi="hi_IN"/>
        </w:rPr>
        <w:t xml:space="preserve"> के लिए किस शब्द या वाक्यांश का उपयोग करेंगे। अधिक जानकारी के लिए मुख्य शब्दावली में </w:t>
      </w:r>
      <w:r>
        <w:rPr>
          <w:lang w:val="hi_IN" w:bidi="hi_IN"/>
        </w:rPr>
        <w:t>भविष्यद्वाणी</w:t>
      </w:r>
      <w:r>
        <w:rPr>
          <w:lang w:val="hi_IN" w:bidi="hi_IN"/>
        </w:rPr>
        <w:t xml:space="preserve"> और </w:t>
      </w:r>
      <w:r>
        <w:rPr>
          <w:b/>
          <w:lang w:val="hi_IN" w:bidi="hi_IN"/>
        </w:rPr>
        <w:t>भविष्यद्वक्ता</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यहोशू मूसा से कहता है, "प्रभु, उन्हें रोकें!" </w:t>
      </w:r>
      <w:r>
        <w:rPr>
          <w:b/>
          <w:lang w:val="hi_IN" w:bidi="hi_IN"/>
        </w:rPr>
        <w:t>प्रभु</w:t>
      </w:r>
      <w:r>
        <w:rPr>
          <w:lang w:val="hi_IN" w:bidi="hi_IN"/>
        </w:rPr>
        <w:t xml:space="preserve"> वह व्यक्ति होता है जो दूसरे लोगों पर स्वामी है, जिसके पास पूरा अधिकार है, और जो इस योग्य है कि लोग उसे सम्मान दें। जब आप किसी को "प्रभु" कहकर संबोधित करते हैं, तो आप कह रहे होते हैं कि इस व्यक्ति का आप पर अधिकार है। बाइबल में, हम सुनते हैं कि लोग अपने राजा को प्रभु कहकर संबोधित करते हैं, दास अपने स्वामी को प्रभु कहते हैं, और कभी-कभी पत्नी अपने पति को प्रभु कहती है।</w:t>
      </w:r>
    </w:p>
    <w:p>
      <w:pPr/>
      <w:r>
        <w:rPr>
          <w:lang w:val="hi_IN" w:bidi="hi_IN"/>
        </w:rPr>
      </w:r>
      <w:r>
        <w:rPr>
          <w:lang w:val="hi_IN" w:bidi="hi_IN"/>
        </w:rPr>
        <w:t xml:space="preserve">यहाँ रुकें और समूह में चर्चा करें कि जब </w:t>
      </w:r>
      <w:r>
        <w:rPr>
          <w:b/>
          <w:lang w:val="hi_IN" w:bidi="hi_IN"/>
        </w:rPr>
        <w:t>प्रभु</w:t>
      </w:r>
      <w:r>
        <w:rPr>
          <w:lang w:val="hi_IN" w:bidi="hi_IN"/>
        </w:rPr>
        <w:t xml:space="preserve"> किसी स्वामी या अधिकार वाले व्यक्ति को दर्शाता है, तो आप प्रभु के लिए किस शब्द या वाक्यांश का उपयोग करेंगे। अधिक जानकारी के लिए मुख्य शब्दावली में </w:t>
      </w:r>
      <w:r>
        <w:rPr>
          <w:lang w:val="hi_IN" w:bidi="hi_IN"/>
        </w:rPr>
        <w:t>प्रभु</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11:31–35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11:31–35 को सुनें और अपने मन में रखें।</w:t>
      </w:r>
    </w:p>
    <w:p>
      <w:pPr/>
      <w:r>
        <w:rPr>
          <w:lang w:val="hi_IN" w:bidi="hi_IN"/>
        </w:rPr>
      </w:r>
      <w:r>
        <w:rPr>
          <w:lang w:val="hi_IN" w:bidi="hi_IN"/>
        </w:rPr>
        <w:t>यदि सम्भव हो, तो गिनती 11:31–35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11:31–35 का ऑडियो संस्करण सबसे आसानी से समझ में आने वाले अनुवाद में सुनें।</w:t>
      </w:r>
    </w:p>
    <w:p>
      <w:pPr/>
      <w:r>
        <w:rPr>
          <w:lang w:val="hi_IN" w:bidi="hi_IN"/>
        </w:rPr>
      </w:r>
      <w:r>
        <w:rPr>
          <w:lang w:val="hi_IN" w:bidi="hi_IN"/>
        </w:rPr>
        <w:t>यह भाग पिछले भाग की घटनाओं का निष्कर्ष प्रस्तुत करता है, जिसमें यहोवा ने मूसा से कहा था कि वह इस्राएलियों के प्रतिदिन मन्ना खाने के विषय में कुड़कुड़ाने की समस्या का समाधान करेगा। इस्राएली माँस की लालसा करते थे। इस्राएलियों में मन्ना के बजाय माँस खाने की अनियंत्रित इच्छा थी।</w:t>
      </w:r>
    </w:p>
    <w:p>
      <w:pPr/>
      <w:r>
        <w:rPr>
          <w:lang w:val="hi_IN" w:bidi="hi_IN"/>
        </w:rPr>
      </w:r>
      <w:r>
        <w:rPr>
          <w:lang w:val="hi_IN" w:bidi="hi_IN"/>
        </w:rPr>
        <w:t>इस भाग में हम देखेंगे कि यहोवा इस्राएलियों के खाने के लिए माँस देने के बारे में मूसा से कही हुई बातों को कैसे पूरा करता है, और हम देखेंगे कि यहोवा कुछ लोगों को दंड देकर इस्राएलियों की लालसाओं से कैसे निपटता है। इस भाग का उद्देश्य यह दिखाना है कि यहोवा के पास वह सामर्थ्य है कि वह जो चाहे कर सकता है। यह भाग लोगों को यह याद दिलाने के लिए एक चेतावनी भी है कि यहोवा की आज्ञा न मानने के परिणाम भोगने होंगे।</w:t>
      </w:r>
    </w:p>
    <w:p>
      <w:pPr/>
      <w:r>
        <w:rPr>
          <w:lang w:val="hi_IN" w:bidi="hi_IN"/>
        </w:rPr>
      </w:r>
      <w:r>
        <w:rPr>
          <w:lang w:val="hi_IN" w:bidi="hi_IN"/>
        </w:rPr>
        <w:t>जैसे यहोवा ने मूसा की सहायता करने के लिए अगुवे प्रदान करने के लिए अपनी आत्मा को भेजा, वैसे ही अब यहोवा अपने लोगों के लिए माँस प्रदान करने के लिए हवा भेजता है। यहोवा एक हवा भेजता है जो “बटेर” कहलाने वाले बहुत बड़ी संख्या में पक्षियों को समुद्र की ओर से उस स्थान तक ले आती है जहाँ इस्राएली डेरा डाले हुए हैं। बटेर छोटे, खाने योग्य और प्रवासी पक्षी हैं, जिसका अर्थ है कि वे वर्ष के अलग-अलग समय पर भोजन की तलाश में एक साथ लंबी दूरी की यात्रा करते हैं। एक साथ उड़ने वाले पक्षियों के समूह को झुण्ड कहा जाता है। ये पक्षी समुद्र की दिशा से आए थे, शायद पास में स्थित वह जलाशय जो इस्राएलियों के डेरे के पूर्व में है और जिसे अक़ाबा की खाड़ी कहा जाता है।</w:t>
      </w:r>
    </w:p>
    <w:p>
      <w:pPr/>
      <w:r>
        <w:rPr>
          <w:lang w:val="hi_IN" w:bidi="hi_IN"/>
        </w:rPr>
      </w:r>
      <w:r>
        <w:rPr>
          <w:lang w:val="hi_IN" w:bidi="hi_IN"/>
        </w:rPr>
        <w:t xml:space="preserve">यहाँ रुकें और समूह में </w:t>
      </w:r>
      <w:r>
        <w:rPr>
          <w:b/>
          <w:lang w:val="hi_IN" w:bidi="hi_IN"/>
        </w:rPr>
        <w:t xml:space="preserve">सीनै के जंगल </w:t>
      </w:r>
      <w:r>
        <w:rPr>
          <w:lang w:val="hi_IN" w:bidi="hi_IN"/>
        </w:rPr>
        <w:t xml:space="preserve"> का नक्शा देखें। इस्राएलियों के डेरे और अक़ाबा की खाड़ी के अनुमानित स्थान का पता लगाएँ। साथ ही समूह से </w:t>
      </w:r>
      <w:r>
        <w:rPr>
          <w:lang w:val="hi_IN" w:bidi="hi_IN"/>
        </w:rPr>
        <w:t>बटेर</w:t>
      </w:r>
      <w:r>
        <w:rPr>
          <w:lang w:val="hi_IN" w:bidi="hi_IN"/>
        </w:rPr>
        <w:t xml:space="preserve"> का एक चित्र और </w:t>
      </w:r>
      <w:r>
        <w:rPr>
          <w:lang w:val="hi_IN" w:bidi="hi_IN"/>
        </w:rPr>
        <w:t xml:space="preserve">प्रवास करने वाले पक्षियों के झुंडों </w:t>
      </w:r>
      <w:r>
        <w:rPr>
          <w:lang w:val="hi_IN" w:bidi="hi_IN"/>
        </w:rPr>
        <w:t xml:space="preserve"> का चित्र भी देखने को कहें। इस ऑडियो को यहाँ रोकें।</w:t>
      </w:r>
    </w:p>
    <w:p>
      <w:pPr/>
      <w:r>
        <w:rPr>
          <w:lang w:val="hi_IN" w:bidi="hi_IN"/>
        </w:rPr>
      </w:r>
      <w:r>
        <w:rPr>
          <w:lang w:val="hi_IN" w:bidi="hi_IN"/>
        </w:rPr>
        <w:t>अब समूह में उस समय की कहानी सुनाएँ जब किसी ने प्रवासी पक्षियों को एक साथ उड़ते हुए देखा हो। बताएं कि एक साथ उड़ने वाले पक्षी कैसे दिखते थे। इस ऑडियो को यहाँ रोकें।</w:t>
      </w:r>
    </w:p>
    <w:p>
      <w:pPr/>
      <w:r>
        <w:rPr>
          <w:lang w:val="hi_IN" w:bidi="hi_IN"/>
        </w:rPr>
      </w:r>
      <w:r>
        <w:rPr>
          <w:lang w:val="hi_IN" w:bidi="hi_IN"/>
        </w:rPr>
        <w:t>इस भाग में, हवा के कारण पक्षी इस्राएलियों के डेरे के चारों ओर गिर जाते हैं। यह दूसरी बार है जब यहोवा ने लोगों को खिलाने के लिए बटेर भेजे हैं। याद रखें कि यहोवा ने पहले बटेरें भेजी थीं, जब यहोवा ने इस्राएलियों को खाने के लिए मन्ना दिया था। इस बार ये पक्षी शिविर के चारों ओर हर दिशा में एक दिन की यात्रा के बराबर क्षेत्र में फैल जाते हैं, और वे भूमि से दो हाथ ऊँचाई तक ढेर हो जाते हैं। एक हाथ लगभग एक वयस्क पुरुष की बाँह की लंबाई के बराबर होता है, जो कोहनी से लेकर बीच की उंगली की नोक तक होती है। डेरे के अंदर और उसके चारों ओर पक्षियों की बहुत बड़ी संख्या है!</w:t>
      </w:r>
    </w:p>
    <w:p>
      <w:pPr/>
      <w:r>
        <w:rPr>
          <w:lang w:val="hi_IN" w:bidi="hi_IN"/>
        </w:rPr>
      </w:r>
      <w:r>
        <w:rPr>
          <w:lang w:val="hi_IN" w:bidi="hi_IN"/>
        </w:rPr>
        <w:t>इस्राएलियों ने उस पूरे दिन पक्षियों को इकट्ठा किया। इतने सारे पक्षी हैं कि लोग उस पूरी रात और अगले पूरे दिन भी पक्षियों को इकट्ठा करना जारी रखते हैं! इकट्ठा करने वाले प्रत्येक व्यक्ति के पास कम से कम दस होमेर हैं। एक होमेर एक गधे का बोझ, अर्थात् एक बड़े टोकरे के बराबर होता है, जिसका अर्थ है कि जिसने सबसे कम भी इकट्ठा किया, उसके पास भी लगभग दस गधों के बोझ के बराबर पक्षी थे! पिछले भाग से याद रखें कि यहोवा ने मूसा से कहा था कि यहोवा इस्राएलियों को एक महीने तक सभी को खिलाने के लिए पर्याप्त माँस प्रदान करेगा।</w:t>
      </w:r>
    </w:p>
    <w:p>
      <w:pPr/>
      <w:r>
        <w:rPr>
          <w:lang w:val="hi_IN" w:bidi="hi_IN"/>
        </w:rPr>
      </w:r>
      <w:r>
        <w:rPr>
          <w:lang w:val="hi_IN" w:bidi="hi_IN"/>
        </w:rPr>
        <w:t xml:space="preserve">यहाँ रुकें और समूह के रूप में </w:t>
      </w:r>
      <w:r>
        <w:rPr>
          <w:lang w:val="hi_IN" w:bidi="hi_IN"/>
        </w:rPr>
        <w:t>बोझ ढोते हुए एक गधे</w:t>
      </w:r>
      <w:r>
        <w:rPr>
          <w:lang w:val="hi_IN" w:bidi="hi_IN"/>
        </w:rPr>
        <w:t xml:space="preserve"> की तस्वीर देखें। इस ऑडियो को यहाँ रोकें।</w:t>
      </w:r>
    </w:p>
    <w:p>
      <w:pPr/>
      <w:r>
        <w:rPr>
          <w:lang w:val="hi_IN" w:bidi="hi_IN"/>
        </w:rPr>
      </w:r>
      <w:r>
        <w:rPr>
          <w:lang w:val="hi_IN" w:bidi="hi_IN"/>
        </w:rPr>
        <w:t>यह भाग आगे बताता है कि इस्राएली पक्षियों को सुखाने के लिये शिविर के चारों ओर फैला देते हैं। यह माँस को संरक्षित करने के लिए एक मिस्री प्रक्रिया है। परम्परा के अनुसार, लोगों को माँस में नमक लगाना चाहिए और फिर उसे सुखाना चाहिए, लेकिन इस अंश में यह नहीं कहा गया है कि इस्राएलियों ने पक्षियों में बिल्कुल भी नमक लगाया था।</w:t>
      </w:r>
    </w:p>
    <w:p>
      <w:pPr/>
      <w:r>
        <w:rPr>
          <w:lang w:val="hi_IN" w:bidi="hi_IN"/>
        </w:rPr>
      </w:r>
      <w:r>
        <w:rPr>
          <w:lang w:val="hi_IN" w:bidi="hi_IN"/>
        </w:rPr>
        <w:t>यहाँ रुकें और समूह में इस प्रश्न पर चर्चा करें: आपकी संस्कृति में लोग माँस को कैसे सुरक्षित रखते हैं? उस समय के बारे में एक कहानी सुनाएँ जब कोई व्यक्ति ऐसे भोजन को खाने से बहुत बीमार हो गया था जिसे सही तरह से सुरक्षित नहीं रखा गया था। इस ऑडियो को यहाँ रोकें।</w:t>
      </w:r>
    </w:p>
    <w:p>
      <w:pPr/>
      <w:r>
        <w:rPr>
          <w:lang w:val="hi_IN" w:bidi="hi_IN"/>
        </w:rPr>
      </w:r>
      <w:r>
        <w:rPr>
          <w:lang w:val="hi_IN" w:bidi="hi_IN"/>
        </w:rPr>
        <w:t>ऐसा लगता है जैसे यहोवा ने इस्राएलियों को खाने के लिए पक्षियों को अद्भुत रूप से प्रदान करके एक बार फिर से आशीष दी है। परन्तु अचानक हम सुनते हैं कि जब इस्राएली अभी अपने मुँह में माँस चबा ही रहे थे, तब “यहोवा का क्रोध भड़क उठा,” जिसका अर्थ है कि यहोवा उनके प्रति अत्यन्त क्रोधित हो गया। अपने भड़के हुए क्रोध में यहोवा लोगों पर एक भयंकर महामारी लाता है, और बहुत से लोग मर जाते हैं। आपको पिछले भागों से याद होगा कि यहोवा ने लोगों का न्याय करने और उन्हें दंड देने के लिए अलग-अलग समय पर अलग-अलग प्रकार की विपत्तियाँ भेजी थीं। इस भाग में, विपत्ति एक घातक बीमारी को दर्शाती है जो लोगों पर आती है। ऐसा प्रतीत होता है कि लोग इसलिए बीमार हो गए क्योंकि वे लालची थे और उन्होंने बहुत सी बटेरें खा ली थीं, जिन्हें उन्होंने संभवतः ठीक प्रकार से तैयार नहीं किया था।</w:t>
      </w:r>
    </w:p>
    <w:p>
      <w:pPr/>
      <w:r>
        <w:rPr>
          <w:lang w:val="hi_IN" w:bidi="hi_IN"/>
        </w:rPr>
      </w:r>
      <w:r>
        <w:rPr>
          <w:lang w:val="hi_IN" w:bidi="hi_IN"/>
        </w:rPr>
        <w:t>बहुत से लोग विपत्ति से मर जाते हैं, इसलिए इस्राएली मरे हुए लोगों को दफनाते हैं और उस स्थान का नाम किब्रोत-हत्तावा रख देते हैं। इस नाम का अर्थ है "लालसा की कब्रें" या "लालच की कब्रें"। कब्र वह स्थान है जहाँ मृतकों को दफनाया जाता है; इसलिए यह नाम उस स्थान पर घटी घटनाओं की स्मृति के रूप में रखा गया है।</w:t>
      </w:r>
    </w:p>
    <w:p>
      <w:pPr/>
      <w:r>
        <w:rPr>
          <w:lang w:val="hi_IN" w:bidi="hi_IN"/>
        </w:rPr>
      </w:r>
      <w:r>
        <w:rPr>
          <w:lang w:val="hi_IN" w:bidi="hi_IN"/>
        </w:rPr>
        <w:t>यहाँ रुकें और उस स्थान के बारे में एक कहानी सुनाएँ जिसका नाम आपके समुदाय में वहाँ घटित किसी महत्वपूर्ण घटना के आधार पर रखा गया है। ऑडियो को यहाँ रोकें।</w:t>
      </w:r>
    </w:p>
    <w:p>
      <w:pPr/>
      <w:r>
        <w:rPr>
          <w:lang w:val="hi_IN" w:bidi="hi_IN"/>
        </w:rPr>
      </w:r>
      <w:r>
        <w:rPr>
          <w:lang w:val="hi_IN" w:bidi="hi_IN"/>
        </w:rPr>
        <w:t>इसके बाद इस्राएलियों ने किब्रोत-हत्तावा से पास के हसरोत नामक स्थान की यात्रा की और वहाँ कुछ समय तक रहे।</w:t>
      </w:r>
      <w:r>
        <w:rPr>
          <w:lang w:val="hi_IN" w:bidi="hi_IN"/>
        </w:rPr>
      </w:r>
    </w:p>
    <w:p>
      <w:pPr>
        <w:pStyle w:val="Heading3"/>
      </w:pPr>
      <w:r>
        <w:rPr>
          <w:lang w:val="hi_IN" w:bidi="hi_IN"/>
        </w:rPr>
        <w:t>घटनाओं को समझाना</w:t>
      </w:r>
    </w:p>
    <w:p>
      <w:pPr/>
      <w:r>
        <w:rPr>
          <w:lang w:val="hi_IN" w:bidi="hi_IN"/>
        </w:rPr>
      </w:r>
      <w:r>
        <w:rPr>
          <w:lang w:val="hi_IN" w:bidi="hi_IN"/>
        </w:rPr>
        <w:t>गिनती 11:31–35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एक हवा भेजता है जो समुद्र की दिशा से इस्राएलियों के शिविर में बड़ी संख्या में बटेर लाती है। बटेरें शिविर के चारों ओर हर दिशा में लगभग एक दिन की पैदल यात्रा की दूरी तक ज़मीन पर गिर पड़ती हैं।</w:t>
      </w:r>
    </w:p>
    <w:p>
      <w:pPr/>
      <w:r>
        <w:rPr>
          <w:lang w:val="hi_IN" w:bidi="hi_IN"/>
        </w:rPr>
      </w:r>
      <w:r>
        <w:rPr>
          <w:b/>
          <w:lang w:val="hi_IN" w:bidi="hi_IN"/>
        </w:rPr>
        <w:t>दूसरे दृश्य में:</w:t>
      </w:r>
      <w:r>
        <w:rPr>
          <w:lang w:val="hi_IN" w:bidi="hi_IN"/>
        </w:rPr>
        <w:t xml:space="preserve"> इस्राएली उस दिन के बाकी समय, उस रात और पूरे अगले दिन तक बटेर इकट्ठा करते हैं और उन्हें सुखाने के लिये फैला देते हैं।</w:t>
      </w:r>
    </w:p>
    <w:p>
      <w:pPr/>
      <w:r>
        <w:rPr>
          <w:lang w:val="hi_IN" w:bidi="hi_IN"/>
        </w:rPr>
      </w:r>
      <w:r>
        <w:rPr>
          <w:b/>
          <w:lang w:val="hi_IN" w:bidi="hi_IN"/>
        </w:rPr>
        <w:t>तीसरे दृश्य में:</w:t>
      </w:r>
      <w:r>
        <w:rPr>
          <w:lang w:val="hi_IN" w:bidi="hi_IN"/>
        </w:rPr>
        <w:t xml:space="preserve"> इस्राएली माँस खा रहे हैं, जब अचानक यहोवा उन पर विपत्ति लाता है और बहुत से लोग मर जाते हैं। इस्राएली उस स्थान का नाम "किब्रोत-हत्तावा" रखते हैं।</w:t>
      </w:r>
    </w:p>
    <w:p>
      <w:pPr/>
      <w:r>
        <w:rPr>
          <w:lang w:val="hi_IN" w:bidi="hi_IN"/>
        </w:rPr>
      </w:r>
      <w:r>
        <w:rPr>
          <w:b/>
          <w:lang w:val="hi_IN" w:bidi="hi_IN"/>
        </w:rPr>
        <w:t>चौथे दृश्य में:</w:t>
      </w:r>
      <w:r>
        <w:rPr>
          <w:lang w:val="hi_IN" w:bidi="hi_IN"/>
        </w:rPr>
        <w:t xml:space="preserve"> इस्राएली किब्रोत-हत्तावा से निकलकर हसरोत की यात्रा करते हैं, जहाँ वे कुछ समय तक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बटेर पक्षी</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b/>
          <w:lang w:val="hi_IN" w:bidi="hi_IN"/>
        </w:rPr>
        <w:t>पहले दृश्य में:</w:t>
      </w:r>
      <w:r>
        <w:rPr>
          <w:lang w:val="hi_IN" w:bidi="hi_IN"/>
        </w:rPr>
        <w:t xml:space="preserve"> याद रखें कि यहोवा ने पहले मूसा से कहा था कि यहोवा इस्राएलियों को खाने के लिए इतना माँस देने वाला है कि उन्हें उससे घृणा हो जाएगी। पहले दृश्य में हम देखते हैं कि यहोवा उसे कैसे संभव बनाता है। यहोवा समुद्र की दिशा से बहुत से छोटे बटेर पक्षियों को इस्राएली शिविर की ओर उड़ाने के लिए एक हवा भेजता है।</w:t>
      </w:r>
    </w:p>
    <w:p>
      <w:pPr/>
      <w:r>
        <w:rPr>
          <w:lang w:val="hi_IN" w:bidi="hi_IN"/>
        </w:rPr>
      </w:r>
      <w:r>
        <w:rPr>
          <w:lang w:val="hi_IN" w:bidi="hi_IN"/>
        </w:rPr>
        <w:t>जब इस दृश्य का वर्णन करने वाला कहता है कि पक्षियों ने शिविर के चारों ओर हर दिशा में “एक दिन की यात्रा या पैदल चलने” के बराबर क्षेत्र को ढँक लिया, तो वह एक चित्रात्मक वर्णन का प्रयोग कर रहा है, ताकि हम समझ सकें कि पक्षियों ने कितना बड़ा क्षेत्र घेर लिया था। पक्षी लगभग दो हाथ गहरे ढेरों में भूमि पर गिर गए। दो हाथ एक व्यक्ति की कोहनी से उंगली के सिरे तक की भुजा की दो लंबाई के बराबर होते हैं, जो लगभग तीन फीट या एक मीटर के बराबर होती हैं। आपके अनुवाद में यह कहा जा सकता है कि पक्षी उड़ रहे थे, लेकिन इसकी सबसे अधिक संभावना है कि पक्षी जमीन पर ढेरों के रूप में गिर गए थे। ये विवरण दिखाते हैं कि बहुत से पक्षी थे! संभवतः पक्षी शिविर के चारों ओर इतनी दूर तक फैल गए थे जहाँ तक इस्राएलियों की आँखें देख भी नहीं सकती थीं।</w:t>
      </w:r>
    </w:p>
    <w:p>
      <w:pPr/>
      <w:r>
        <w:rPr>
          <w:lang w:val="hi_IN" w:bidi="hi_IN"/>
        </w:rPr>
      </w:r>
      <w:r>
        <w:rPr>
          <w:lang w:val="hi_IN" w:bidi="hi_IN"/>
        </w:rPr>
        <w:t>यहाँ रुकें और समूह में चर्चा करें कि इस दृश्य के मापों का सटीक वर्णन करने के लिए आप अपनी भाषा में किन शब्दों का उपयोग कर सकते हैं। ऑडियो को यहाँ रोकें।</w:t>
      </w:r>
    </w:p>
    <w:p>
      <w:pPr/>
      <w:r>
        <w:rPr>
          <w:lang w:val="hi_IN" w:bidi="hi_IN"/>
        </w:rPr>
      </w:r>
      <w:r>
        <w:rPr>
          <w:b/>
          <w:lang w:val="hi_IN" w:bidi="hi_IN"/>
        </w:rPr>
        <w:t>दूसरे दृश्य में:</w:t>
      </w:r>
      <w:r>
        <w:rPr>
          <w:lang w:val="hi_IN" w:bidi="hi_IN"/>
        </w:rPr>
        <w:t xml:space="preserve"> इस्राएली पक्षियों को इकट्ठा करते हैं। संभव है कि ये पक्षी इस्राएलियों के शिविर में सुबह या दोपहर के आरम्भ में पहुँचे हों, क्योंकि हमें बताया गया है कि इस्राएलियों ने उस दिन का बाकी समय पक्षियों को इकट्ठा करने में बिताया। इस्राएलियों ने वह पूरी रात और अगला पूरा दिन भी पक्षियों को इकट्ठा करने में बिताए।</w:t>
      </w:r>
    </w:p>
    <w:p>
      <w:pPr/>
      <w:r>
        <w:rPr>
          <w:lang w:val="hi_IN" w:bidi="hi_IN"/>
        </w:rPr>
      </w:r>
      <w:r>
        <w:rPr>
          <w:lang w:val="hi_IN" w:bidi="hi_IN"/>
        </w:rPr>
        <w:t>यहाँ रुकें और समूह में चर्चा करें कि आप "उस दिन के बाकी समय, पूरी रात और अगले पूरे दिन" कैसे कहेंगे। ऑडियो को यहाँ रोकें।</w:t>
      </w:r>
    </w:p>
    <w:p>
      <w:pPr/>
      <w:r>
        <w:rPr>
          <w:lang w:val="hi_IN" w:bidi="hi_IN"/>
        </w:rPr>
      </w:r>
      <w:r>
        <w:rPr>
          <w:lang w:val="hi_IN" w:bidi="hi_IN"/>
        </w:rPr>
        <w:t>इस्राएलियों ने बड़ी मात्रा में पक्षी इकट्ठा किए। इकट्ठा करने वाले प्रत्येक व्यक्ति ने दस होमेर के बराबर पक्षी जमा किए। हम इसकी कल्पना इस प्रकार कर सकते हैं कि हम सोचें—एक बोझ ढोने वाले पशु, जैसे गधा, पर कितनी बटेर रखी जा सकती हैं, या एक बहुत बड़े टोकरे में कितनी बटेर आ सकती हैं। अब ऐसे दस बोझों की कल्पना करें। जिस व्यक्ति ने सब लोगों में सबसे कम इकट्ठा किया, उसने भी उतनी ही बटेर इकट्ठा की थीं!</w:t>
      </w:r>
    </w:p>
    <w:p>
      <w:pPr/>
      <w:r>
        <w:rPr>
          <w:lang w:val="hi_IN" w:bidi="hi_IN"/>
        </w:rPr>
      </w:r>
      <w:r>
        <w:rPr>
          <w:lang w:val="hi_IN" w:bidi="hi_IN"/>
        </w:rPr>
        <w:t>यहाँ रुकें और समूह में विचार करें कि अपनी भाषा में “दस होमेर” को वर्णित करने के लिये आप कौन-सा शब्द या वाक्यांश प्रयोग करेंगे। ऑडियो को यहाँ रोकें।</w:t>
      </w:r>
    </w:p>
    <w:p>
      <w:pPr/>
      <w:r>
        <w:rPr>
          <w:lang w:val="hi_IN" w:bidi="hi_IN"/>
        </w:rPr>
      </w:r>
      <w:r>
        <w:rPr>
          <w:lang w:val="hi_IN" w:bidi="hi_IN"/>
        </w:rPr>
        <w:t>इस्राएलियों ने सभी पक्षियों को पूरे शिविर में सुखाने के लिए फैला दिया। इस भाग में यह नहीं बताया गया है कि इस्राएलियों ने पक्षियों को कितने समय तक सूखने के लिए बाहर रखा था।</w:t>
      </w:r>
    </w:p>
    <w:p>
      <w:pPr/>
      <w:r>
        <w:rPr>
          <w:lang w:val="hi_IN" w:bidi="hi_IN"/>
        </w:rPr>
      </w:r>
      <w:r>
        <w:rPr>
          <w:b/>
          <w:lang w:val="hi_IN" w:bidi="hi_IN"/>
        </w:rPr>
        <w:t>तीसरे दृश्य में:</w:t>
      </w:r>
      <w:r>
        <w:rPr>
          <w:lang w:val="hi_IN" w:bidi="hi_IN"/>
        </w:rPr>
        <w:t xml:space="preserve"> जब इस्राएली पक्षियों का माँस खा रहे थे, तब यहोवा का क्रोध भड़क उठा और उसने उनमें से कुछ को एक बहुत बड़ी महामारी से मार डाला। कई भाषाओं में यहोवा के तीव्र क्रोध को दिखाने के लिए आग या गर्मी से जुड़े शब्द चित्रों का उपयोग किया जाता है।</w:t>
      </w:r>
    </w:p>
    <w:p>
      <w:pPr/>
      <w:r>
        <w:rPr>
          <w:lang w:val="hi_IN" w:bidi="hi_IN"/>
        </w:rPr>
      </w:r>
      <w:r>
        <w:rPr>
          <w:lang w:val="hi_IN" w:bidi="hi_IN"/>
        </w:rPr>
        <w:t>यहाँ रुकें और समूह में चर्चा करें कि पिछली कहानी में आपने यहोवा के तीव्र क्रोध को कैसे व्यक्त किया। इस कहानी में आप यहोवा का तीव्र क्रोध कैसे दिखाएँगे? ऑडियो को यहाँ रोकें।</w:t>
      </w:r>
    </w:p>
    <w:p>
      <w:pPr/>
      <w:r>
        <w:rPr>
          <w:lang w:val="hi_IN" w:bidi="hi_IN"/>
        </w:rPr>
      </w:r>
      <w:r>
        <w:rPr>
          <w:lang w:val="hi_IN" w:bidi="hi_IN"/>
        </w:rPr>
        <w:t>हम सुनते हैं कि जब विपत्ति ने इस्राएलियों को मार डाला था, तो "माँस अभी भी उनके दाँतों के बीच ही था।" इसका अर्थ यह हो सकता है कि जब महामारी आई तब इस्राएली सचमुच अभी माँस चबा ही रहे थे, या यह भी हो सकता है कि यहोवा के द्वारा भेजे गए सारे मांस को खाने से पहले ही महामारी आ गई। यह कहानी हमें यह नहीं बताती कि यह घटना उसी दिन हुई जब इस्राएलियों ने माँस इकट्ठा किया था। ध्यान देने वाली महत्वपूर्ण बात यह है कि इस्राएली यहोवा द्वारा भेजे गए सभी बटेरों को खाने से पहले ही एक घातक बीमारी से मर गए।</w:t>
      </w:r>
    </w:p>
    <w:p>
      <w:pPr/>
      <w:r>
        <w:rPr>
          <w:lang w:val="hi_IN" w:bidi="hi_IN"/>
        </w:rPr>
      </w:r>
      <w:r>
        <w:rPr>
          <w:lang w:val="hi_IN" w:bidi="hi_IN"/>
        </w:rPr>
        <w:t>इस्राएलियों ने उस स्थान को "किब्रोत-हत्तावा" कहा, जिसका अर्थ है "लालसा की कब्रें" या "लालच की कब्रें" क्योंकि उन्होंने वहाँ उन लोगों को दफनाया जो लालची थे और माँस की लालसा करते थे।</w:t>
      </w:r>
    </w:p>
    <w:p>
      <w:pPr/>
      <w:r>
        <w:rPr>
          <w:lang w:val="hi_IN" w:bidi="hi_IN"/>
        </w:rPr>
      </w:r>
      <w:r>
        <w:rPr>
          <w:lang w:val="hi_IN" w:bidi="hi_IN"/>
        </w:rPr>
        <w:t>यहाँ रुकें और समूह में चर्चा करें: आपकी भाषा में कौन सा शब्द या वाक्यांश इस्राएलियों के लालच या लालसा का सबसे अच्छा वर्णन कर सकता है? ऑडियो को यहाँ रोकें।</w:t>
      </w:r>
    </w:p>
    <w:p>
      <w:pPr/>
      <w:r>
        <w:rPr>
          <w:lang w:val="hi_IN" w:bidi="hi_IN"/>
        </w:rPr>
      </w:r>
      <w:r>
        <w:rPr>
          <w:b/>
          <w:lang w:val="hi_IN" w:bidi="hi_IN"/>
        </w:rPr>
        <w:t>चौथे दृश्य में:</w:t>
      </w:r>
      <w:r>
        <w:rPr>
          <w:lang w:val="hi_IN" w:bidi="hi_IN"/>
        </w:rPr>
        <w:t xml:space="preserve"> इसके बाद, इस्राएली किब्रोत-हत्तावा से निकले और हसरोत नाम के पास की बस्ती की यात्रा की, जहाँ उन्होंने फिर से शिविर लगाया।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11:31–35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बटेर पक्षी</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एक हवा भेजता है जो समुद्र की दिशा से इस्राएलियों के शिविर के क्षेत्र में बड़ी मात्रा में बटेर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वह व्यक्ति इस तरह उत्तर दे सकता है: "हम अपने चारों ओर इतने सारे पक्षियों को देखकर चकित हैं! हम मानते हैं कि यहोवा कुछ भी कर सकता है!" या, "हम वास्तव में खुश हैं क्योंकि यहोवा हमें वही दे रहा है जो हम चाहते हैं!" या, “हमसे पक्षियों को खाने के लिए इंतज़ार नहीं हो रहा; पिछली बार जब यहोवा ने हमें बटेर खाने को दी थी, वह बहुत स्वादिष्ट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लोग पूरा दिन, पूरी रात और अगला पूरा दिन पक्षियों को इकट्ठा करने में बिताते हैं, और फिर उन्हें सुखाने के लिए पूरे शिविर में फैला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"हम इतने सारे पक्षियों को इकट्ठा करने से थक गए हैं! लेकिन हमें लगता है कि जब हम आखिरकार फिर से माँस खा पाएंगे, तो यह मेहनत सफल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जब इस्राएली माँस खाते हैं, तो यहोवा का क्रोध लोगों के विरुद्ध भड़क उठता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इस्राएलियों के कुड़कुड़ाने और अनादर भरे व्यवहार से बहुत क्रोधित हूँ।” माँस खाने की उनकी अनियंत्रित इच्छा के कारण उन्होंने मुझे ठुकराया है और उस मन्ना के लिये कृतज्ञ नहीं रहे जो मैं उन्हें प्रतिदिन खाने को देता हूँ। वे बहुत लालची हैं, और उन्होंने अपनी ज़रूरत से कहीं अधिक माँस इकट्ठा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लोगों पर खाने के समय एक बड़ी विपत्ति लाता है, और बहुत से लोग मर जाते हैं।</w:t>
      </w:r>
    </w:p>
    <w:p>
      <w:pPr>
        <w:pStyle w:val="ListBullet"/>
        <w:spacing w:line="240" w:lineRule="auto"/>
        <w:ind w:left="720"/>
      </w:pPr>
      <w:r>
        <w:rPr>
          <w:lang w:val="hi_IN" w:bidi="hi_IN"/>
        </w:rPr>
      </w:r>
      <w:r>
        <w:rPr>
          <w:lang w:val="hi_IN" w:bidi="hi_IN"/>
        </w:rPr>
        <w:t xml:space="preserve">नाटक को रोकें। </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के उत्तर दे सकते हैं, "हम डरे हुए हैं। इतने लोग मर रहे हैं, और शायद हम भी मर जाएँगे,” या, “हमने सोचा था कि यह माँस आशीष है, लेकिन यहोवा हमें दंड दे रहा है,” या, “हमें मन्ना खाने के बारे में कुड़कुड़ाने का पछतावा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उन लोगों को दफनाते हैं जो उस बड़ी महामारी से मर गए, और उस स्थान का नाम “किब्रोत-हत्तावा” रखते हैं, ताकि यह स्मरण रहे कि उनकी लालसा के दंड के रूप में यहोवा ने उनका न्याय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“हमें अपने लोगों की मृत्यु के लिए बहुत दुख है, लेकिन हमने यहोवा से एक महत्वपूर्ण सबक सीखा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इस्राएली किब्रोत-हत्तावा से चलकर कुछ समय के लिये हासेरोत में शिविर लगाते हैं।</w:t>
      </w:r>
      <w:r>
        <w:rPr>
          <w:lang w:val="hi_IN" w:bidi="hi_IN"/>
        </w:rPr>
      </w:r>
    </w:p>
    <w:p>
      <w:pPr>
        <w:pStyle w:val="Heading3"/>
      </w:pPr>
      <w:r>
        <w:rPr>
          <w:lang w:val="hi_IN" w:bidi="hi_IN"/>
        </w:rPr>
        <w:t>आवश्यक जानकारी</w:t>
      </w:r>
    </w:p>
    <w:p>
      <w:pPr/>
      <w:r>
        <w:rPr>
          <w:lang w:val="hi_IN" w:bidi="hi_IN"/>
        </w:rPr>
      </w:r>
      <w:r>
        <w:rPr>
          <w:lang w:val="hi_IN" w:bidi="hi_IN"/>
        </w:rPr>
        <w:t>गिनती 11:31–35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एक हवा चलवाई। यहोवा परमेश्वर का वास्तविक नाम है। यहोवा के लिए उसी शब्द का उपयोग करें जिसका उपयोग आपने पिछले भागों में किया है। </w:t>
      </w:r>
      <w:r>
        <w:rPr>
          <w:b/>
          <w:lang w:val="hi_IN" w:bidi="hi_IN"/>
        </w:rPr>
        <w:t>यहोवा</w:t>
      </w:r>
      <w:r>
        <w:rPr>
          <w:lang w:val="hi_IN" w:bidi="hi_IN"/>
        </w:rPr>
        <w:t xml:space="preserve"> शब्द मुख्य शब्दावली में है।</w:t>
      </w:r>
    </w:p>
    <w:p>
      <w:pPr/>
      <w:r>
        <w:rPr>
          <w:lang w:val="hi_IN" w:bidi="hi_IN"/>
        </w:rPr>
      </w:r>
      <w:r>
        <w:rPr>
          <w:lang w:val="hi_IN" w:bidi="hi_IN"/>
        </w:rPr>
        <w:t>पुराने नियम की भाषा में “</w:t>
      </w:r>
      <w:r>
        <w:rPr>
          <w:b/>
          <w:lang w:val="hi_IN" w:bidi="hi_IN"/>
        </w:rPr>
        <w:t>हवा</w:t>
      </w:r>
      <w:r>
        <w:rPr>
          <w:lang w:val="hi_IN" w:bidi="hi_IN"/>
        </w:rPr>
        <w:t xml:space="preserve">” के लिये प्रयुक्त यही शब्द उसी शब्द के समान है जिसे पिछले भाग में लेखकों ने “आत्मा” के रूप में अनुवाद किया था, जब यहोवा ने नेतृत्व की समस्या के समाधान के लिये मूसा के पास अपनी आत्मा भेजी थी। जिस भाषा में बाइबल लिखी गई थी, उसमें आत्मा के लिए वही शब्द है जो "हवा" और "श्वास" के लिए है। हम समझ सकते हैं कि ये शब्द एक जैसे क्यों हैं: ये सब अदृश्य हैं और इसलिए कुछ हद तक रहस्यमय हैं, परन्तु बहुत महत्वपूर्ण भी हैं। कभी-कभी किसी विशेष भाग में यह स्पष्ट नहीं होता कि अर्थ “आत्मा,” “हवा,” या “श्वास” में से कौन-सा है। यह तथ्य कि यह शब्द इन सब अर्थों को प्रकट कर सकता है, ऐसे भाग में सुन्दरता और गहराई जोड़ता है। अधिक जानकारी के लिए, मुख्य शब्दावली में </w:t>
      </w:r>
      <w:r>
        <w:rPr>
          <w:lang w:val="hi_IN" w:bidi="hi_IN"/>
        </w:rPr>
        <w:t>पवित्र आत्मा</w:t>
      </w:r>
      <w:r>
        <w:rPr>
          <w:lang w:val="hi_IN" w:bidi="hi_IN"/>
        </w:rPr>
        <w:t xml:space="preserve"> देखें। उसी शब्द का प्रयोग करें जो आपने पहले उस भाग में हवा के लिये किया था, जब इस्राएली मिस्र से निकले थे और यहोवा ने समुद्र को अलग करने के लिये प्रबल हवा भेजी थी, ताकि वे सूखी भूमि पर चल सकें। इस कहानी में, हवा बटेर को इस्राएलियों के पास ले गई।</w:t>
      </w:r>
    </w:p>
    <w:p>
      <w:pPr/>
      <w:r>
        <w:rPr>
          <w:lang w:val="hi_IN" w:bidi="hi_IN"/>
        </w:rPr>
      </w:r>
      <w:r>
        <w:rPr>
          <w:lang w:val="hi_IN" w:bidi="hi_IN"/>
        </w:rPr>
        <w:t xml:space="preserve">हवा समुद्र की ओर से </w:t>
      </w:r>
      <w:r>
        <w:rPr>
          <w:b/>
          <w:lang w:val="hi_IN" w:bidi="hi_IN"/>
        </w:rPr>
        <w:t>बटेरों</w:t>
      </w:r>
      <w:r>
        <w:rPr>
          <w:lang w:val="hi_IN" w:bidi="hi_IN"/>
        </w:rPr>
        <w:t xml:space="preserve"> को लेकर आई और उन्हें शिविर के चारों ओर गिरा दिया। बटेर छोटे, हल्के भूरे रंग के पक्षी होते हैं जो बसंत और शरद ऋतु में सीनै प्रायद्वीप के पार प्रवास करते हैं। यह दूसरी बार है जब यहोवा ने इस्राएलियों को खिलाने के लिए बटेर भेजे हैं। यहाँ बटेर के लिए उसी शब्द का उपयोग करें जिसका उपयोग आपने पिछली कहानी में किया था, जब यहोवा ने खाने के लिए बटेर और मन्ना भेजा था।</w:t>
      </w:r>
    </w:p>
    <w:p>
      <w:pPr/>
      <w:r>
        <w:rPr>
          <w:lang w:val="hi_IN" w:bidi="hi_IN"/>
        </w:rPr>
      </w:r>
      <w:r>
        <w:rPr>
          <w:lang w:val="hi_IN" w:bidi="hi_IN"/>
        </w:rPr>
        <w:t>इस भाग में समुद्र शायद अकाबा का समुद्र या खाड़ी है, जो इस्राएलियों के शिविर से लगभग एक या दो दिन की यात्रा की दूरी पर पूर्व की ओर स्थित थी।</w:t>
      </w:r>
    </w:p>
    <w:p>
      <w:pPr/>
      <w:r>
        <w:rPr>
          <w:lang w:val="hi_IN" w:bidi="hi_IN"/>
        </w:rPr>
      </w:r>
      <w:r>
        <w:rPr>
          <w:lang w:val="hi_IN" w:bidi="hi_IN"/>
        </w:rPr>
        <w:t xml:space="preserve">शिविर के चारों ओर दो </w:t>
      </w:r>
      <w:r>
        <w:rPr>
          <w:b/>
          <w:lang w:val="hi_IN" w:bidi="hi_IN"/>
        </w:rPr>
        <w:t>हाथ</w:t>
      </w:r>
      <w:r>
        <w:rPr>
          <w:lang w:val="hi_IN" w:bidi="hi_IN"/>
        </w:rPr>
        <w:t xml:space="preserve"> की ऊँचाई तक पक्षियों का ढेर लग गया। एक हाथ वह दूरी है जो किसी वयस्क पुरुष की कोहनी से लेकर उसकी मध्यमा उँगली के सिरे तक होती है। हाथ के लिए उसी शब्द का उपयोग करें जिसका उपयोग आपने पिछले भागों में किया है। </w:t>
      </w:r>
      <w:r>
        <w:rPr>
          <w:b/>
          <w:lang w:val="hi_IN" w:bidi="hi_IN"/>
        </w:rPr>
        <w:t>हाथ</w:t>
      </w:r>
      <w:r>
        <w:rPr>
          <w:lang w:val="hi_IN" w:bidi="hi_IN"/>
        </w:rPr>
        <w:t xml:space="preserve"> के बारे में अधिक जानकारी के लिए मुख्य शब्दावली देखें।</w:t>
      </w:r>
    </w:p>
    <w:p>
      <w:pPr/>
      <w:r>
        <w:rPr>
          <w:lang w:val="hi_IN" w:bidi="hi_IN"/>
        </w:rPr>
      </w:r>
      <w:r>
        <w:rPr>
          <w:lang w:val="hi_IN" w:bidi="hi_IN"/>
        </w:rPr>
        <w:t xml:space="preserve">प्रत्येक </w:t>
      </w:r>
      <w:r>
        <w:rPr>
          <w:b/>
          <w:lang w:val="hi_IN" w:bidi="hi_IN"/>
        </w:rPr>
        <w:t>इस्राएली</w:t>
      </w:r>
      <w:r>
        <w:rPr>
          <w:lang w:val="hi_IN" w:bidi="hi_IN"/>
        </w:rPr>
        <w:t xml:space="preserve"> ने कम से कम दस </w:t>
      </w:r>
      <w:r>
        <w:rPr>
          <w:b/>
          <w:lang w:val="hi_IN" w:bidi="hi_IN"/>
        </w:rPr>
        <w:t>होमेर</w:t>
      </w:r>
      <w:r>
        <w:rPr>
          <w:lang w:val="hi_IN" w:bidi="hi_IN"/>
        </w:rPr>
        <w:t xml:space="preserve"> बटेर इकट्ठा किए। आपके अनुवाद में होमेर के बजाय बुठें या बड़ी टोकरियाँ कहा जा सकता है। एक होमेर एक सूखी माप है, जो लगभग उतनी मात्रा के बराबर होती है जितना एक गधा सामान्य रूप से एक बोझ में उठा सकता है।</w:t>
      </w:r>
    </w:p>
    <w:p>
      <w:pPr/>
      <w:r>
        <w:rPr>
          <w:lang w:val="hi_IN" w:bidi="hi_IN"/>
        </w:rPr>
      </w:r>
      <w:r>
        <w:rPr>
          <w:lang w:val="hi_IN" w:bidi="hi_IN"/>
        </w:rPr>
        <w:t xml:space="preserve">यहाँ रुकें और एक गधे की तस्वीर देखें </w:t>
      </w:r>
      <w:r>
        <w:rPr>
          <w:lang w:val="hi_IN" w:bidi="hi_IN"/>
        </w:rPr>
        <w:t>जो एक औसत</w:t>
      </w:r>
      <w:r>
        <w:rPr>
          <w:lang w:val="hi_IN" w:bidi="hi_IN"/>
        </w:rPr>
        <w:t xml:space="preserve"> बोझ उठाए हुए है। अब समूह में चर्चा करें कि इस तरह के दस बोझ को वर्णित करने के लिए आप कौन-सा शब्द या वाक्यांश प्रयोग करेंगे। इस ऑडियो को यहाँ रोकें।</w:t>
      </w:r>
    </w:p>
    <w:p>
      <w:pPr/>
      <w:r>
        <w:rPr>
          <w:lang w:val="hi_IN" w:bidi="hi_IN"/>
        </w:rPr>
      </w:r>
      <w:r>
        <w:rPr>
          <w:lang w:val="hi_IN" w:bidi="hi_IN"/>
        </w:rPr>
        <w:t xml:space="preserve">जब लोग माँस खा ही रहे थे, तब यहोवा का </w:t>
      </w:r>
      <w:r>
        <w:rPr>
          <w:b/>
          <w:lang w:val="hi_IN" w:bidi="hi_IN"/>
        </w:rPr>
        <w:t>क्रोध उनके विरुद्ध भड़क उठा</w:t>
      </w:r>
      <w:r>
        <w:rPr>
          <w:lang w:val="hi_IN" w:bidi="hi_IN"/>
        </w:rPr>
        <w:t>। यह अभिव्यक्ति दिखाती है कि यहोवा इस्राएलियों के प्रति अत्यन्त क्रोधित था। "यहोवा का क्रोध भड़क गया" के लिए उसी शब्द या वाक्यांश का उपयोग करें जिसका उपयोग आपने पिछले भागों में किया है।</w:t>
      </w:r>
    </w:p>
    <w:p>
      <w:pPr/>
      <w:r>
        <w:rPr>
          <w:lang w:val="hi_IN" w:bidi="hi_IN"/>
        </w:rPr>
      </w:r>
      <w:r>
        <w:rPr>
          <w:lang w:val="hi_IN" w:bidi="hi_IN"/>
        </w:rPr>
        <w:t xml:space="preserve">यहोवा ने लोगों को एक बहुत बड़ी </w:t>
      </w:r>
      <w:r>
        <w:rPr>
          <w:b/>
          <w:lang w:val="hi_IN" w:bidi="hi_IN"/>
        </w:rPr>
        <w:t>महामारी</w:t>
      </w:r>
      <w:r>
        <w:rPr>
          <w:lang w:val="hi_IN" w:bidi="hi_IN"/>
        </w:rPr>
        <w:t xml:space="preserve"> से मारा। महामारी दंड का एक रूप है जिसे यहोवा तब लाता है जब यहोवा किसी व्यक्ति या लोगों के समूह का न्याय करता है। इस भाग में महामारी एक घातक बीमारी है जो बहुत से लोगों को मार देती है।</w:t>
      </w:r>
    </w:p>
    <w:p>
      <w:pPr/>
      <w:r>
        <w:rPr>
          <w:lang w:val="hi_IN" w:bidi="hi_IN"/>
        </w:rPr>
      </w:r>
      <w:r>
        <w:rPr>
          <w:lang w:val="hi_IN" w:bidi="hi_IN"/>
        </w:rPr>
        <w:t xml:space="preserve">यहाँ रुकें और समूह में चर्चा करें कि आप </w:t>
      </w:r>
      <w:r>
        <w:rPr>
          <w:b/>
          <w:lang w:val="hi_IN" w:bidi="hi_IN"/>
        </w:rPr>
        <w:t>महामारी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12:1–16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12:1–16 को सुनें और अपने मन में रखें।</w:t>
      </w:r>
    </w:p>
    <w:p>
      <w:pPr/>
      <w:r>
        <w:rPr>
          <w:lang w:val="hi_IN" w:bidi="hi_IN"/>
        </w:rPr>
      </w:r>
      <w:r>
        <w:rPr>
          <w:lang w:val="hi_IN" w:bidi="hi_IN"/>
        </w:rPr>
        <w:t xml:space="preserve">यदि सम्भव हो 12:1–16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12:1–16 का ऑडियो संस्करण सबसे आसानी से समझ में आने वाले अनुवाद में सुनें।</w:t>
      </w:r>
    </w:p>
    <w:p>
      <w:pPr/>
      <w:r>
        <w:rPr>
          <w:lang w:val="hi_IN" w:bidi="hi_IN"/>
        </w:rPr>
      </w:r>
      <w:r>
        <w:rPr>
          <w:lang w:val="hi_IN" w:bidi="hi_IN"/>
        </w:rPr>
        <w:t>पिछले भाग में इस्राएली लोगों ने अपनी यात्रा की कठिनाइयों के बारे में शिकायत करना शुरू किया, भले ही यहोवा ने लगातार इस्राएलियों के लिए व्यवस्था की थी। मूसा लोगों के विद्रोह से निराश हो गया। किब्रोत-हत्तावा से निकलने के बाद, इस्राएलियों ने हासेरोत नाम के एक गाँव तक यात्रा की। अब इस्राएली समुदाय नहीं, बल्कि मूसा का अपना ही परिवार उसके नेतृत्व को चुनौती देता है।</w:t>
      </w:r>
    </w:p>
    <w:p>
      <w:pPr/>
      <w:r>
        <w:rPr>
          <w:lang w:val="hi_IN" w:bidi="hi_IN"/>
        </w:rPr>
      </w:r>
      <w:r>
        <w:rPr>
          <w:lang w:val="hi_IN" w:bidi="hi_IN"/>
        </w:rPr>
        <w:t xml:space="preserve">यहाँ एक समूह के रूप में रुकें और </w:t>
      </w:r>
      <w:r>
        <w:rPr>
          <w:b/>
          <w:lang w:val="hi_IN" w:bidi="hi_IN"/>
        </w:rPr>
        <w:t>किब्रोत-हत्तावा, हासेरोत और आसपास के क्षेत्र</w:t>
      </w:r>
      <w:r>
        <w:rPr>
          <w:lang w:val="hi_IN" w:bidi="hi_IN"/>
        </w:rPr>
        <w:t xml:space="preserve"> का नक्शा देखें। इस ऑडियो को यहाँ रोकें।</w:t>
      </w:r>
    </w:p>
    <w:p>
      <w:pPr/>
      <w:r>
        <w:rPr>
          <w:lang w:val="hi_IN" w:bidi="hi_IN"/>
        </w:rPr>
      </w:r>
      <w:r>
        <w:rPr>
          <w:lang w:val="hi_IN" w:bidi="hi_IN"/>
        </w:rPr>
        <w:t>इस भाग में, मूसा की बहन मिर्याम, मूसा के बड़े भाई हारून के साथ मिलकर मूसा की आलोचना करते हैं और यहोवा के चुने हुए अगुवे के रूप में उसके अधिकार को चुनौती देते हैं। यहोवा मिर्याम को विद्रोह में उसकी अगुवाई की भूमिका के लिए दण्डित करता है।</w:t>
      </w:r>
    </w:p>
    <w:p>
      <w:pPr/>
      <w:r>
        <w:rPr>
          <w:lang w:val="hi_IN" w:bidi="hi_IN"/>
        </w:rPr>
      </w:r>
      <w:r>
        <w:rPr>
          <w:lang w:val="hi_IN" w:bidi="hi_IN"/>
        </w:rPr>
        <w:t>इस भाग की शुरुआत में, मिर्याम और हारून भी मूसा के विरुद्ध बोलते हैं या उसकी आलोचना करते हैं क्योंकि मूसा ने एक कूशी स्त्री से विवाह किया था। यह "कूशी स्त्री" एक इस्राएली नहीं थी; वह एक विदेशी थी। हम निश्चित नहीं हैं कि यह स्त्री कहाँ से आई थी, लेकिन कुछ लोग मानते हैं कि कूशी स्त्री मूसा की पत्नी सिप्पोरा थी, जिससे मूसा ने इस्राएलियों के मिस्र से निकलने से पहले विवाह किया था। मिर्याम उस समस्या पर ध्यान केंद्रित करना चुनती है जिसके बारे में इस्राएली शायद सोच रहे हैं—अपने बीच के विदेशी। पिछले भाग में, भोजन के बारे में शिकायत करने की शुरुआत विदेशियों ने की थी।</w:t>
      </w:r>
    </w:p>
    <w:p>
      <w:pPr/>
      <w:r>
        <w:rPr>
          <w:lang w:val="hi_IN" w:bidi="hi_IN"/>
        </w:rPr>
      </w:r>
      <w:r>
        <w:rPr>
          <w:lang w:val="hi_IN" w:bidi="hi_IN"/>
        </w:rPr>
        <w:t>यहाँ रुकें और समूह में इस प्रश्न पर चर्चा करें: अपनी संस्कृति के किसी ऐसे व्यक्ति के बारे में एक कहानी सुनाएँ जिसने एक "विदेशी" व्यक्ति से विवाह किया जो समुदाय का नहीं था। लोगों ने कैसे प्रतिक्रिया दी? क्या लोग स्वागत करने वाले थे, अनिश्चित थे, जिज्ञासु थे, या कुछ और? इस ऑडियो को यहाँ रोकें।</w:t>
      </w:r>
    </w:p>
    <w:p>
      <w:pPr/>
      <w:r>
        <w:rPr>
          <w:lang w:val="hi_IN" w:bidi="hi_IN"/>
        </w:rPr>
      </w:r>
      <w:r>
        <w:rPr>
          <w:lang w:val="hi_IN" w:bidi="hi_IN"/>
        </w:rPr>
        <w:t>मिर्याम मूसा के विरुद्ध शिकायत करना शुरू करती है, और हारून उसका साथ देता है। फिर मिर्याम और हारून इस बारे में बात करते हैं कि मूसा के साथ उनकी असली समस्या क्या है। मिर्याम और हारून मूसा की ऊँची स्थिति और यहोवा के साथ उसके स्थान के कारण उससे ईर्ष्या करते हैं। मिर्याम और हारून मूसा से दो प्रश्न पूछते हैं जिनके उत्तर की वे मूसा से उम्मीद नहीं करते हैं। पहले वे पूछते हैं, "क्या यहोवा ने केवल मूसा के द्वारा ही बात की है?" और फिर, "क्या उसने हमारे माध्यम से भी बात नहीं की है?" मिर्याम और हारून समुदाय के अगुवे के रूप में मूसा के स्थान और यहोवा के साथ मूसा के विशेष संबंध पर संदेह कर रहे हैं। वे यह बता रहे हैं कि यहोवा ने अतीत में मिर्याम और हारून से भी बात की है। यहोवा मिर्याम और हारून की आलोचना को सुनता है।</w:t>
      </w:r>
    </w:p>
    <w:p>
      <w:pPr/>
      <w:r>
        <w:rPr>
          <w:lang w:val="hi_IN" w:bidi="hi_IN"/>
        </w:rPr>
      </w:r>
      <w:r>
        <w:rPr>
          <w:lang w:val="hi_IN" w:bidi="hi_IN"/>
        </w:rPr>
        <w:t>फिर कहानी का कोई बाद का वर्णनकर्ता हमें मूसा के चरित्र के बारे में अतिरिक्त जानकारी देता है, जिससे हम इस परिस्थिति को पूरी तरह समझ सकें। वर्णनकर्ता कहता है कि मूसा पृथ्वी पर सबसे विनम्र व्यक्ति है। वर्णनकर्ता का तात्पर्य है कि मूसा यहोवा की महानता को पहचानता है और मूसा पूरी तरह से यहोवा पर निर्भर है। मूसा अपने आप को दूसरे लोगों से ऊपर रखने की कोशिश नहीं करता है, और मूसा ने अगुवा बनने के लिए नहीं कहा था—केवल यहोवा ने ही मूसा को अगुवा बनाने के लिए चुना था। मिर्याम और हारून की मूसा के विरुद्ध शिकायत गलत है। साथ ही, चूँकि मूसा बहुत विनम्र है, इसलिए मूसा ने शायद अपना बचाव करने के लिए कोई प्रतिक्रिया नहीं दी होगी। लेकिन यहोवा मूसा का बचाव करेगा।</w:t>
      </w:r>
    </w:p>
    <w:p>
      <w:pPr/>
      <w:r>
        <w:rPr>
          <w:lang w:val="hi_IN" w:bidi="hi_IN"/>
        </w:rPr>
      </w:r>
      <w:r>
        <w:rPr>
          <w:lang w:val="hi_IN" w:bidi="hi_IN"/>
        </w:rPr>
        <w:t>यहाँ रुकें और चर्चा करें: समूह को किसी ऐसे व्यक्ति के बारे में बताइए जिसे आप जानते हैं और जो बहुत नम्र है। वे कैसे व्यवहार करते हैं? वे अपने बारे में कैसे बात करते हैं? दूसरे उनके बारे में क्या सोचते हैं या उनके बारे में क्या कहते हैं? इस ऑडियो को यहाँ रोकें।</w:t>
      </w:r>
    </w:p>
    <w:p>
      <w:pPr/>
      <w:r>
        <w:rPr>
          <w:lang w:val="hi_IN" w:bidi="hi_IN"/>
        </w:rPr>
      </w:r>
      <w:r>
        <w:rPr>
          <w:lang w:val="hi_IN" w:bidi="hi_IN"/>
        </w:rPr>
        <w:t>यहोवा तुरंत उत्तर देता है। यहोवा मूसा, हारून और मिर्याम को आज्ञा देता है कि वे मिलापवाले तम्बू या निवासस्थान पर आएँ, जहाँ यहोवा मूसा से मिलता है।</w:t>
      </w:r>
    </w:p>
    <w:p>
      <w:pPr/>
      <w:r>
        <w:rPr>
          <w:lang w:val="hi_IN" w:bidi="hi_IN"/>
        </w:rPr>
      </w:r>
      <w:r>
        <w:rPr>
          <w:lang w:val="hi_IN" w:bidi="hi_IN"/>
        </w:rPr>
        <w:t xml:space="preserve">यहाँ एक समूह के रूप में रुकें और </w:t>
      </w:r>
      <w:r>
        <w:rPr>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मूसा, हारून और मिर्याम आज्ञा मानते हैं, और यहोवा बादल के खंभे में नीचे उतरता है जैसा कि वह आमतौर पर तब करता है जब वह अपनी उपस्थिति दिखाता है। यह बादल निवासस्थान के द्वार या प्रवेश द्वार पर ठहरा हुआ है।</w:t>
      </w:r>
    </w:p>
    <w:p>
      <w:pPr/>
      <w:r>
        <w:rPr>
          <w:lang w:val="hi_IN" w:bidi="hi_IN"/>
        </w:rPr>
      </w:r>
      <w:r>
        <w:rPr>
          <w:lang w:val="hi_IN" w:bidi="hi_IN"/>
        </w:rPr>
        <w:t>यहोवा बादल के अंदर से मिर्याम और हारून को पुकारता है, और मिर्याम और हारून आगे आते हैं। यहोवा कहता है, "अब मेरी बातें सुनो।" यह मिर्याम और हारून को बताता है कि उन्हें उस बात को ध्यान से सुनने की आवश्यकता है जो यहोवा कहने वाला है। यहोवा उन तरीकों के बीच अंतर बताता है जिनसे यहोवा साधारण भविष्यद्वक्ताओं और मूसा से बात करता है या संवाद करता है। भविष्यद्वक्ता वह व्यक्ति होता है जो लोगों को यहोवा की ओर से संदेश देता है। मिर्याम और हारून जैसे साधारण भविष्यद्वक्ताओं से यहोवा दर्शनों या सपनों में संवाद करता है। दोनों दर्शन और सपने प्रतीकों और चित्रों के माध्यम से विचारों का संवाद करते हैं। दर्शन तब होते हैं जब कोई व्यक्ति जाग रहा होता है, और सपने तब होते हैं जब वह सो रहा होता है। दूसरी ओर, मूसा से यहोवा "आमने-सामने" संवाद करता है, जिसका अर्थ है कि यहोवा मूसा से व्यक्तिगत रूप से और स्पष्ट रूप से बात करता है। यहोवा मूसा से पहेलियों में बात नहीं करता है। यहाँ पहेलियों का अर्थ है बोलने का कोई भी तरीका जिसे समझना कठिन है। यहोवा मूसा की तुलना घर के सबसे महत्वपूर्ण सेवक से करता है जब वह कहता है कि वह अपने पूरे घर के लिए मूसा पर भरोसा करता है, जिसका अर्थ है कि यहोवा सभी इस्राएलियों के लिए मूसा पर भरोसा करता है। यह एक बहुत सम्मानजनक स्थिति है। यहोवा कहता है कि मूसा यहोवा के रूप या समानता को देखता है। इसका अर्थ यह नहीं है कि मूसा सीधे यहोवा को देख सकता था। हम बाइबल के एक पहले भाग से जानते हैं कि कोई भी मनुष्य यहोवा को देखकर जीवित नहीं रह सकता। बल्कि, इसका अर्थ है कि मूसा यहोवा के स्वरूप का कुछ अंश देख सकता था, जो उससे कहीं अधिक था जितना लोग सपने या दर्शन में देख सकते हैं।</w:t>
      </w:r>
    </w:p>
    <w:p>
      <w:pPr/>
      <w:r>
        <w:rPr>
          <w:lang w:val="hi_IN" w:bidi="hi_IN"/>
        </w:rPr>
      </w:r>
      <w:r>
        <w:rPr>
          <w:lang w:val="hi_IN" w:bidi="hi_IN"/>
        </w:rPr>
        <w:t>यहाँ रुकें और चर्चा करें: आपकी संस्कृति में सपनों या दर्शन का क्या अर्थ है? उस समय के बारे में बात करें जब आपने या आपके किसी परिचित को सपना या दर्शन आया हो। आप या वे इसके अर्थ को किस तरह समझ पाए? ऑडियो को यहाँ रोकें।</w:t>
      </w:r>
    </w:p>
    <w:p>
      <w:pPr/>
      <w:r>
        <w:rPr>
          <w:lang w:val="hi_IN" w:bidi="hi_IN"/>
        </w:rPr>
      </w:r>
      <w:r>
        <w:rPr>
          <w:lang w:val="hi_IN" w:bidi="hi_IN"/>
        </w:rPr>
        <w:t>यहोवा पूछता है, "तो फिर तुम मेरे सेवक मूसा के विरुद्ध बोलने से क्यों नहीं डरे?" यहोवा उत्तर की उम्मीद नहीं कर रहा है और न ही उसका इंतजार कर रहा है। यहोवा इस बात को बता रहा है कि मिर्याम और हारून को मूसा की आलोचना करने से डरना चाहिए था, क्योंकि मूसा का यहोवा के साथ इतना विशेष संबंध है। यहोवा का क्रोध मिर्याम और हारून के विरुद्ध "भड़क उठा"। यहोवा उनसे बहुत क्रोधित था।</w:t>
      </w:r>
    </w:p>
    <w:p>
      <w:pPr/>
      <w:r>
        <w:rPr>
          <w:lang w:val="hi_IN" w:bidi="hi_IN"/>
        </w:rPr>
      </w:r>
      <w:r>
        <w:rPr>
          <w:lang w:val="hi_IN" w:bidi="hi_IN"/>
        </w:rPr>
        <w:t>यहाँ रुकें और चर्चा करें: उस समय के बारे में एक कहानी सुनाएँ जब आपके समुदाय का कोई व्यक्ति बहुत क्रोधित था। वे क्रोधित क्यों थे? आप उनका वर्णन कैसे कर सकते हैं? उन्होंने क्या किया? ऑडियो को यहाँ रोकें।</w:t>
      </w:r>
    </w:p>
    <w:p>
      <w:pPr/>
      <w:r>
        <w:rPr>
          <w:lang w:val="hi_IN" w:bidi="hi_IN"/>
        </w:rPr>
      </w:r>
      <w:r>
        <w:rPr>
          <w:lang w:val="hi_IN" w:bidi="hi_IN"/>
        </w:rPr>
        <w:t>जब यहोवा चला गया और बादल उठ गया, तो मिर्याम को अचानक एक भयानक त्वचा रोग हो गया और उसकी त्वचा "बर्फ की तरह सफेद" हो गई। बर्फ नरम, सफेद जमी हुई पानी के समान होती है, जो बहुत ठंडी हवा में छोटे-छोटे कणों के रूप में आकाश से गिरती है। जब बहुत अधिक बर्फ गिरती है, तो बर्फ जमीन को ढक लेती है और सारी भूमि सफेद दिखाई देती है।</w:t>
      </w:r>
    </w:p>
    <w:p>
      <w:pPr/>
      <w:r>
        <w:rPr>
          <w:lang w:val="hi_IN" w:bidi="hi_IN"/>
        </w:rPr>
      </w:r>
      <w:r>
        <w:rPr>
          <w:lang w:val="hi_IN" w:bidi="hi_IN"/>
        </w:rPr>
        <w:t xml:space="preserve">यहाँ रुकें और </w:t>
      </w:r>
      <w:r>
        <w:rPr>
          <w:lang w:val="hi_IN" w:bidi="hi_IN"/>
        </w:rPr>
        <w:t>बर्फ</w:t>
      </w:r>
      <w:r>
        <w:rPr>
          <w:lang w:val="hi_IN" w:bidi="hi_IN"/>
        </w:rPr>
        <w:t xml:space="preserve"> की एक तस्वीर देखें। इस ऑडियो को यहाँ रोकें।</w:t>
      </w:r>
    </w:p>
    <w:p>
      <w:pPr/>
      <w:r>
        <w:rPr>
          <w:lang w:val="hi_IN" w:bidi="hi_IN"/>
        </w:rPr>
      </w:r>
      <w:r>
        <w:rPr>
          <w:lang w:val="hi_IN" w:bidi="hi_IN"/>
        </w:rPr>
        <w:t>कई बाइबल संस्करण मिर्याम की त्वचा की स्थिति को बताने के लिये “कोढ़” या “कोढ़ी” शब्द का प्रयोग करते हैं, परन्तु यह सम्भव नहीं है कि मिर्याम को वही त्वचा रोग था जिसे आज हम कोढ़ कहते हैं। आज जिस कोढ़ को हम जानते हैं, वह उस समय प्राचीन पश्चिम एशिया में सामान्य नहीं था। इसके बजाय, मिर्याम को शायद इसी तरह का गंभीर और असाध्य त्वचा का संक्रमण था जिससे लोग बहुत डरते थे। इस तरह की बीमारी होना बहुत बुरी बात थी, और धार्मिक व्यवस्था में कहा गया था कि जिस व्यक्ति को यह बीमारी थी वह "अशुद्ध" था। इसका अर्थ है कि वह यहोवा की आराधना करने के योग्य नहीं था या नहीं थी। यह व्यक्ति समुदाय के भीतर गतिविधियों में भाग नहीं ले सकता था। यहोवा ने इस्राएलियों को गंभीर त्वचा रोगों से निपटने के लिए बहुत विशिष्ट निर्देश दिए थे। यदि याजक किसी व्यक्ति की जाँच करके यह पाते कि उसे कोई गंभीर त्वचा रोग है, तो उसे कुछ अपमानजनक नियमों का पालन करना पड़ता था, जैसे फटे वस्त्र पहनना, और उसे समुदाय से अलग अकेले रहना पड़ता था। यदि बीमारी ठीक हो जाती है, तो याजकों को उस व्यक्ति को शुद्ध करने के लिए कुछ प्रक्रियाओं या निर्देशों का पालन करना होगा। केवल तभी समुदाय उस व्यक्ति को शिविर में वापस आने की अनुमति देता था।</w:t>
      </w:r>
    </w:p>
    <w:p>
      <w:pPr/>
      <w:r>
        <w:rPr>
          <w:lang w:val="hi_IN" w:bidi="hi_IN"/>
        </w:rPr>
      </w:r>
      <w:r>
        <w:rPr>
          <w:lang w:val="hi_IN" w:bidi="hi_IN"/>
        </w:rPr>
        <w:t>रुकें और समूह में इस प्रश्न पर चर्चा करें: आपकी संस्कृति में लोग गंभीर त्वचा के संक्रमण का इलाज कैसे करते हैं? लोग उन लोगों के बारे में क्या सोचते हैं जिन्हें त्वचा का गंभीर संक्रमण है? ऑडियो को यहाँ रोकें।</w:t>
      </w:r>
    </w:p>
    <w:p>
      <w:pPr/>
      <w:r>
        <w:rPr>
          <w:lang w:val="hi_IN" w:bidi="hi_IN"/>
        </w:rPr>
      </w:r>
      <w:r>
        <w:rPr>
          <w:lang w:val="hi_IN" w:bidi="hi_IN"/>
        </w:rPr>
        <w:t>हारून मिर्याम की भयंकर त्वचा की बीमारी को देखकर मूसा से विनती करता है कि वह मिर्याम और हारून को उस “पाप के लिये जो हमने मूर्खता में किया है” दंडित न करे। हारून मूसा को "मेरा प्रभु" या "मेरा स्वामी" कहता है। हारून द्वारा मूसा को आदर से "मेरा स्वामी" कहकर बुलाना दिखाता है कि हारून मूसा को अगुवे के रूप में स्वीकार करता है। हारून जानता है कि मूसा अधिक महत्वपूर्ण है और उसके पास हारून से अधिक अधिकार है। हारून यह भी सिद्ध कर रहा है कि मूसा का वास्तव में यहोवा के साथ एक विशेष संबंध है जो हारून के पास नहीं है: हारून को उन्हें क्षमा करने के लिए यहोवा से विनती करने हेतु मूसा की आवश्यकता है।</w:t>
      </w:r>
    </w:p>
    <w:p>
      <w:pPr/>
      <w:r>
        <w:rPr>
          <w:lang w:val="hi_IN" w:bidi="hi_IN"/>
        </w:rPr>
      </w:r>
      <w:r>
        <w:rPr>
          <w:lang w:val="hi_IN" w:bidi="hi_IN"/>
        </w:rPr>
        <w:t>यहाँ रुकें और समूह में इस प्रश्न पर चर्चा करें: आप अपनी भाषा में किसी व्यक्ति से कैसे बात करते हैं, जब आप उस व्यक्ति का सम्मान करना चाहते हैं, या यह दिखाना चाहते हैं कि आप उसे अपने से अधिक अधिकार या स्थिति वाले व्यक्ति के रूप में देखते हैं? ऑडियो को यहाँ रोकें।</w:t>
      </w:r>
    </w:p>
    <w:p>
      <w:pPr/>
      <w:r>
        <w:rPr>
          <w:lang w:val="hi_IN" w:bidi="hi_IN"/>
        </w:rPr>
      </w:r>
      <w:r>
        <w:rPr>
          <w:lang w:val="hi_IN" w:bidi="hi_IN"/>
        </w:rPr>
        <w:t>जब हारून "पाप" शब्द का उपयोग करता है, तो इसका अर्थ है कि मिर्याम और हारून ने यहोवा की व्यवस्थाओं की आज्ञा नहीं मानी है और यहोवा के विरुद्ध विद्रोह किया है। हारून मूसा से यह विनती करता रहता है कि वह मिर्याम को ऐसे मृत जन्मे बच्चे के समान न होने दे—एक ऐसा बच्चा जो जन्म के समय पहले से ही मृत होता है। हारून मिर्याम की सड़ती त्वचा की तुलना एक मृत जन्मे बच्चे की त्वचा से कर रहा है। फिर से हम देखते हैं कि हारून अब यह मान लेता है कि मूसा का यहोवा के साथ एक विशेष संबंध है, क्योंकि मिर्याम की चंगाई के लिये यहोवा से बात करने के लिये हारून को मूसा की आवश्यकता होती है।</w:t>
      </w:r>
    </w:p>
    <w:p>
      <w:pPr/>
      <w:r>
        <w:rPr>
          <w:lang w:val="hi_IN" w:bidi="hi_IN"/>
        </w:rPr>
      </w:r>
      <w:r>
        <w:rPr>
          <w:lang w:val="hi_IN" w:bidi="hi_IN"/>
        </w:rPr>
        <w:t>तब मूसा ने पहली बार बात की, जब से उसके भाई और बहन उसके विरुद्ध बोलने लगे थे। मूसा यहोवा से विनती करता है कि वह मिर्याम को दंड न दे, और इस बार मूसा परमेश्वर के व्यक्तिगत नाम, "यहोवा" का उपयोग करने के बजाय, यहोवा को परमेश्वर के लिए उपयोग किए जाने वाले सामान्य शब्द से संबोधित करता है। यहोवा मूसा को उत्तर देता है, "यदि उसकी पिता उसके मुँह पर थूकता, तो क्या वह सात दिन तक लज्जित न होती?" फिर से, यहोवा न तो उत्तर का इंतजार कर रहा है और न ही उससे उम्मीद कर रहा है। यहोवा मूसा को उस समय की एक सांस्कृतिक प्रथा की याद दिला रहा है। यदि किसी स्त्री का पिता उस पर थूकता है, तो लोग उस स्त्री को सात दिन तक लज्जित करते थे। किसी पर थूकना उसे अपमानित करने या नीचा दिखाने का एक तरीका है। यहोवा यह कह रहा है कि मिर्याम ने जो किया वह इससे कहीं अधिक बुरा था, इसलिए उसका दंड कम-से-कम उतना तो होना ही चाहिए जितना उसके पिता के उस पर थूकने पर होता। बात यह है कि मिर्याम को यहोवा के अगुवे मूसा का सम्मान करना चाहिए, और वह दंड से पूरी तरह बच नहीं सकती।</w:t>
      </w:r>
    </w:p>
    <w:p>
      <w:pPr/>
      <w:r>
        <w:rPr>
          <w:lang w:val="hi_IN" w:bidi="hi_IN"/>
        </w:rPr>
      </w:r>
      <w:r>
        <w:rPr>
          <w:lang w:val="hi_IN" w:bidi="hi_IN"/>
        </w:rPr>
        <w:t>यहाँ रुकें और समूह में इन प्रश्नों पर चर्चा करें: यदि आपके समुदाय में किसी ने कुछ गलत किया है, तो लोग दूसरे लोगों को दंड कैसे देते हैं? एक पिता अपने बच्चों को किस प्रकार दंडित या अनुशासित कर सकता है? इस ऑडियो को यहाँ रोकें।</w:t>
      </w:r>
    </w:p>
    <w:p>
      <w:pPr/>
      <w:r>
        <w:rPr>
          <w:lang w:val="hi_IN" w:bidi="hi_IN"/>
        </w:rPr>
      </w:r>
      <w:r>
        <w:rPr>
          <w:lang w:val="hi_IN" w:bidi="hi_IN"/>
        </w:rPr>
        <w:t>यहोवा यह घोषित करता है कि मिर्याम को शिविर के बाहर जाना होगा, और समुदाय को उसे सात दिनों तक बाहर रखना होगा। इस समय के बाद मिर्याम लौट सकती है। आमतौर पर किसी व्यक्ति को त्वचा रोग से शुद्ध होने के लिए इतना समय लगता था, उन निर्देशों के अनुसार जो यहोवा ने पहले मूसा को दिए थे। उन सात दिनों के दौरान, मिर्याम अशुद्ध थी और वह शिविर के अंदर नहीं रह सकती थी। यह स्पष्ट नहीं है कि सात दिन बीत जाने के बाद यहोवा मिर्याम को चंगा करता, या यहोवा उसे पहले ही चंगा कर चुका था लेकिन फिर भी उसे दंड से गुजरना था। शिविर में वापस आने के बाद, याजकों के उन निर्देशों का पालन करते हुए मिर्याम को शुद्ध करने की आवश्यकता होगी जो यहोवा ने मूसा को पहले दिए थे।</w:t>
      </w:r>
    </w:p>
    <w:p>
      <w:pPr/>
      <w:r>
        <w:rPr>
          <w:lang w:val="hi_IN" w:bidi="hi_IN"/>
        </w:rPr>
      </w:r>
      <w:r>
        <w:rPr>
          <w:lang w:val="hi_IN" w:bidi="hi_IN"/>
        </w:rPr>
        <w:t>यहाँ रुकें और इस प्रश्न पर समूह में चर्चा करें: आपकी संस्कृति में शुद्धि या पवित्रता के कौन-से अनुष्ठान मौजूद हैं? उन्हें समूह के सामने वर्णन करें। इस ऑडियो को यहाँ रोकें।</w:t>
      </w:r>
    </w:p>
    <w:p>
      <w:pPr/>
      <w:r>
        <w:rPr>
          <w:lang w:val="hi_IN" w:bidi="hi_IN"/>
        </w:rPr>
      </w:r>
      <w:r>
        <w:rPr>
          <w:lang w:val="hi_IN" w:bidi="hi_IN"/>
        </w:rPr>
        <w:t>लोग अपनी यात्रा पर फिर से निकलने से पहले शिविर में मिर्याम की प्रतीक्षा करते रहे। फिर लोग हासेरोत से निकले और पारान के जंगल में डेरा डाला।</w:t>
      </w:r>
    </w:p>
    <w:p>
      <w:pPr/>
      <w:r>
        <w:rPr>
          <w:lang w:val="hi_IN" w:bidi="hi_IN"/>
        </w:rPr>
      </w:r>
      <w:r>
        <w:rPr>
          <w:lang w:val="hi_IN" w:bidi="hi_IN"/>
        </w:rPr>
        <w:t xml:space="preserve">यहाँ एक समूह के रूप में रुकें और </w:t>
      </w:r>
      <w:r>
        <w:rPr>
          <w:b/>
          <w:lang w:val="hi_IN" w:bidi="hi_IN"/>
        </w:rPr>
        <w:t>हासेरोत</w:t>
      </w:r>
      <w:r>
        <w:rPr>
          <w:lang w:val="hi_IN" w:bidi="hi_IN"/>
        </w:rPr>
        <w:t xml:space="preserve"> का नक्शा देखें। देखें कि हासेरोत के संबंध में पारान का जंगल कहाँ है। इस ऑडियो को यहाँ रोकें।</w:t>
      </w:r>
    </w:p>
    <w:p>
      <w:pPr/>
      <w:r>
        <w:rPr>
          <w:lang w:val="hi_IN" w:bidi="hi_IN"/>
        </w:rPr>
      </w:r>
      <w:r>
        <w:rPr>
          <w:lang w:val="hi_IN" w:bidi="hi_IN"/>
        </w:rPr>
        <w:t>यह कहानी दिखाती है कि मूसा का यहोवा के साथ एक विशेष संबंध था जो किसी और के पास नहीं था, और यहोवा ने मूसा को दूसरों से ऊपर अधिकार का स्थान दिया था। हम देखते हैं कि यहोवा विद्रोह को क्षमा करता है, लेकिन पाप के परिणाम होते हैं।</w:t>
      </w:r>
      <w:r>
        <w:rPr>
          <w:lang w:val="hi_IN" w:bidi="hi_IN"/>
        </w:rPr>
      </w:r>
    </w:p>
    <w:p>
      <w:pPr>
        <w:pStyle w:val="Heading3"/>
      </w:pPr>
      <w:r>
        <w:rPr>
          <w:lang w:val="hi_IN" w:bidi="hi_IN"/>
        </w:rPr>
        <w:t>घटनाओं को समझाना</w:t>
      </w:r>
    </w:p>
    <w:p>
      <w:pPr/>
      <w:r>
        <w:rPr>
          <w:lang w:val="hi_IN" w:bidi="hi_IN"/>
        </w:rPr>
      </w:r>
      <w:r>
        <w:rPr>
          <w:lang w:val="hi_IN" w:bidi="hi_IN"/>
        </w:rPr>
        <w:t>गिनती 12:1–16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मिर्याम और हारून, मूसा की कूशी पत्नी के कारण उसके विरुद्ध शिकायत करते हैं।</w:t>
      </w:r>
    </w:p>
    <w:p>
      <w:pPr/>
      <w:r>
        <w:rPr>
          <w:lang w:val="hi_IN" w:bidi="hi_IN"/>
        </w:rPr>
      </w:r>
      <w:r>
        <w:rPr>
          <w:b/>
          <w:lang w:val="hi_IN" w:bidi="hi_IN"/>
        </w:rPr>
        <w:t>दूसरे दृश्य में:</w:t>
      </w:r>
      <w:r>
        <w:rPr>
          <w:lang w:val="hi_IN" w:bidi="hi_IN"/>
        </w:rPr>
        <w:t xml:space="preserve"> यहोवा मिर्याम और हारून की आलोचना का उत्तर देते हुए उन्हें मिलापवाले तम्बू के पास बुलाता है। यहोवा मूसा के विषय में कुड़कुड़ाने के कारण मिर्याम और हारून पर अपना क्रोध प्रकट करता है, और यहोवा मिर्याम को एक गंभीर त्वचा रोग से ग्रस्त कर देता है।</w:t>
      </w:r>
    </w:p>
    <w:p>
      <w:pPr/>
      <w:r>
        <w:rPr>
          <w:lang w:val="hi_IN" w:bidi="hi_IN"/>
        </w:rPr>
      </w:r>
      <w:r>
        <w:rPr>
          <w:b/>
          <w:lang w:val="hi_IN" w:bidi="hi_IN"/>
        </w:rPr>
        <w:t>तीसरे दृश्य में:</w:t>
      </w:r>
      <w:r>
        <w:rPr>
          <w:lang w:val="hi_IN" w:bidi="hi_IN"/>
        </w:rPr>
        <w:t xml:space="preserve"> मूसा परमेश्वर से विनती करता है कि वह मिर्याम के त्वचा रोग को चंगा करे। परमेश्वर सहमत है, लेकिन कहता है कि मिर्याम को सात दिन तक शिविर के बाहर, दूसरों से दूर रहना होगा।</w:t>
      </w:r>
    </w:p>
    <w:p>
      <w:pPr/>
      <w:r>
        <w:rPr>
          <w:lang w:val="hi_IN" w:bidi="hi_IN"/>
        </w:rPr>
      </w:r>
      <w:r>
        <w:rPr>
          <w:b/>
          <w:lang w:val="hi_IN" w:bidi="hi_IN"/>
        </w:rPr>
        <w:t>चौथे दृश्य में:</w:t>
      </w:r>
      <w:r>
        <w:rPr>
          <w:lang w:val="hi_IN" w:bidi="hi_IN"/>
        </w:rPr>
        <w:t xml:space="preserve"> सात दिनों के बाद, मिर्याम चंगा हो जाती है, और इस्राएली अपनी यात्रा जारी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की कूशी पत्नी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यह भाग उस समय घटित होता है जब इस्राएली सीनै पर्वत को छोड़ने के बाद अपने दूसरे शिविर में पहुँच चुके थे। वे किब्रोत-हत्तावा से आगे बढ़ चुके हैं और अब हासेरोत में हैं।</w:t>
      </w:r>
    </w:p>
    <w:p>
      <w:pPr/>
      <w:r>
        <w:rPr>
          <w:lang w:val="hi_IN" w:bidi="hi_IN"/>
        </w:rPr>
      </w:r>
      <w:r>
        <w:rPr>
          <w:lang w:val="hi_IN" w:bidi="hi_IN"/>
        </w:rPr>
        <w:t xml:space="preserve">यहाँ रुकें और सीनै प्रायद्वीप का एक मानचित्र देखें जिसमें </w:t>
      </w:r>
      <w:r>
        <w:rPr>
          <w:b/>
          <w:lang w:val="hi_IN" w:bidi="hi_IN"/>
        </w:rPr>
        <w:t>इस्राएलियों की अब तक की यात्रा के चिह्नित बिंदु</w:t>
      </w:r>
      <w:r>
        <w:rPr>
          <w:lang w:val="hi_IN" w:bidi="hi_IN"/>
        </w:rPr>
        <w:t xml:space="preserve"> दिखाए गए हैं, जिनमें सीनै पर्वत, किब्रोत-हत्तावा, हासेरोत और पारान का जंगल शामिल हैं। ऑडियो को यहाँ रोकें।</w:t>
      </w:r>
    </w:p>
    <w:p>
      <w:pPr/>
      <w:r>
        <w:rPr>
          <w:lang w:val="hi_IN" w:bidi="hi_IN"/>
        </w:rPr>
      </w:r>
      <w:r>
        <w:rPr>
          <w:lang w:val="hi_IN" w:bidi="hi_IN"/>
        </w:rPr>
        <w:t>पहला दृश्य हासेरोत के इस्राएली शिविर के भीतर होता है। मिर्याम और हारून मूसा के विरुद्ध खुले तौर पर बोल रहे हैं, संभवतः इसलिए क्योंकि वे मूसा की विदेशी, कूशी पत्नी से खुश नहीं हैं। मिर्याम ही वह है जो आलोचना की अगुवाई कर रही है, और हारून भी उसका साथ दे रहा है। हम ऐसा मान सकते हैं, क्योंकि इस भाग में मिर्याम का नाम पहले लिखा गया है। यह एक तरीका है जिससे उस समय के कहानीकार यह दिखाते थे कि मुख्य पात्र कौन है। मिर्याम और हारून के बीच संवाद की कल्पना करें। वे पूछते हैं, "क्या यहोवा ने केवल मूसा के द्वारा ही बात की है?" और "क्या उसने हमारे माध्यम से भी बात नहीं की है?" मिर्याम और हारून इन प्रश्नों के उत्तर की उम्मीद नहीं करते हैं। मिर्याम और हारून इन प्रश्नों का उपयोग यह दृढ़ता से तर्क देने के लिए करते हैं कि यहोवा केवल मूसा के माध्यम से ही नहीं बोलता, बल्कि वह उनके माध्यम से भी बोलता है। यहोवा सुनता है कि मिर्याम और हारून क्या कहते हैं।</w:t>
      </w:r>
    </w:p>
    <w:p>
      <w:pPr/>
      <w:r>
        <w:rPr>
          <w:lang w:val="hi_IN" w:bidi="hi_IN"/>
        </w:rPr>
      </w:r>
      <w:r>
        <w:rPr>
          <w:lang w:val="hi_IN" w:bidi="hi_IN"/>
        </w:rPr>
        <w:t>यहाँ रुकें और इस प्रश्न पर समूह में चर्चा करें: उस समय के बारे में बात करें जब लोग किसी के बारे में शिकायत कर रहे थे और अपनी शिकायतों को सही ठहराने की कोशिश कर रहे थे। ध्यान दें कि जब वे शिकायत करते हैं, तो वे किस प्रकार बातें करते हैं। ऑडियो को यहाँ रोकें।</w:t>
      </w:r>
    </w:p>
    <w:p>
      <w:pPr/>
      <w:r>
        <w:rPr>
          <w:lang w:val="hi_IN" w:bidi="hi_IN"/>
        </w:rPr>
      </w:r>
      <w:r>
        <w:rPr>
          <w:lang w:val="hi_IN" w:bidi="hi_IN"/>
        </w:rPr>
        <w:t>कहानी के बाद के एक वर्णनकर्ता हमें मूसा की प्रतिक्रिया को समझने में मदद करने के लिए अतिरिक्त जानकारी देते हैं। वर्णनकर्ता हमें बताता है कि मूसा पृथ्वी पर सबसे नम्र या सबसे कम घमण्ड करने वाला मनुष्य था। यह हमें समझने में सहायता करता है कि मूसा ने सम्भवतः मिर्याम और हारून की बातों पर तब तक प्रतिक्रिया नहीं दी जब तक यहोवा ने प्रतिक्रिया नहीं दी, और यह भी दिखाता है कि मूसा के विरुद्ध मिर्याम और हारून की शिकायत गलत है। यह कल्पना अवश्य करें कि एक नम्र व्यक्ति अपने भाई-बहनों के इस प्रकार उसके विरुद्ध बोलने पर कैसी प्रतिक्रिया देगा।</w:t>
      </w:r>
    </w:p>
    <w:p>
      <w:pPr/>
      <w:r>
        <w:rPr>
          <w:lang w:val="hi_IN" w:bidi="hi_IN"/>
        </w:rPr>
      </w:r>
      <w:r>
        <w:rPr>
          <w:lang w:val="hi_IN" w:bidi="hi_IN"/>
        </w:rPr>
        <w:t>यहाँ रुकें और इस प्रश्न पर समूह में चर्चा करें: पिछले चरण में जिस नम्र व्यक्ति के बारे में आपने चर्चा की थी, उसे याद करें। आप ऐसे व्यक्ति का वर्णन कैसे करेंगे? आप उनका वर्णन करने के लिए किन शब्दों का उपयोग करेंगे? ऑडियो को यहाँ रोकें।</w:t>
      </w:r>
    </w:p>
    <w:p>
      <w:pPr/>
      <w:r>
        <w:rPr>
          <w:lang w:val="hi_IN" w:bidi="hi_IN"/>
        </w:rPr>
      </w:r>
      <w:r>
        <w:rPr>
          <w:lang w:val="hi_IN" w:bidi="hi_IN"/>
        </w:rPr>
        <w:t>दूसरे दृश्य में, यहोवा “अचानक” उत्तर देता है और मिर्याम, हारून और मूसा को शिविर में लोगों के बीच से बुलाकर अन्य इस्राएलियों से अलग मिलापवाले तम्बू के पास ले जाता है। जब लोगों पर बिना चेतावनी के न्याय आता है, तो वह अचानक आता है, उसी प्रकार जैसे यहोवा अचानक मिर्याम, हारून और मूसा को लोगों के बीच से मिलापवाले तम्बू में बुलाता है। यहोवा उनसे अकेले बात करना चाहता है।</w:t>
      </w:r>
    </w:p>
    <w:p>
      <w:pPr/>
      <w:r>
        <w:rPr>
          <w:lang w:val="hi_IN" w:bidi="hi_IN"/>
        </w:rPr>
      </w:r>
      <w:r>
        <w:rPr>
          <w:lang w:val="hi_IN" w:bidi="hi_IN"/>
        </w:rPr>
        <w:t>यहाँ रुकें और इस प्रश्न पर समूह में चर्चा करें: उस समय के बारे में एक कहानी सुनाएँ जब अचानक या बिना चेतावनी के कुछ बुरा हुआ। ध्यान दें कि आप किन शब्दों का प्रयोग करते हैं यह बताने के लिए कि यह बिना चेतावनी के कैसे हुआ। ऑडियो को यहाँ रोकें।</w:t>
      </w:r>
    </w:p>
    <w:p>
      <w:pPr/>
      <w:r>
        <w:rPr>
          <w:lang w:val="hi_IN" w:bidi="hi_IN"/>
        </w:rPr>
      </w:r>
      <w:r>
        <w:rPr>
          <w:lang w:val="hi_IN" w:bidi="hi_IN"/>
        </w:rPr>
        <w:t>मिर्याम, हारून और मूसा बाहर निकलकर मिलापवाले तम्बू के पास आते हैं।</w:t>
      </w:r>
    </w:p>
    <w:p>
      <w:pPr/>
      <w:r>
        <w:rPr>
          <w:lang w:val="hi_IN" w:bidi="hi_IN"/>
        </w:rPr>
      </w:r>
      <w:r>
        <w:rPr>
          <w:lang w:val="hi_IN" w:bidi="hi_IN"/>
        </w:rPr>
        <w:t xml:space="preserve">यहाँ रुकें और, यदि आवश्यक हो, </w:t>
      </w:r>
      <w:r>
        <w:rPr>
          <w:lang w:val="hi_IN" w:bidi="hi_IN"/>
        </w:rPr>
        <w:t>मिलापवाले तम्बू</w:t>
      </w:r>
      <w:r>
        <w:rPr>
          <w:lang w:val="hi_IN" w:bidi="hi_IN"/>
        </w:rPr>
        <w:t xml:space="preserve"> का चित्र देखें। ऑडियो को यहाँ रोकें।</w:t>
      </w:r>
    </w:p>
    <w:p>
      <w:pPr/>
      <w:r>
        <w:rPr>
          <w:lang w:val="hi_IN" w:bidi="hi_IN"/>
        </w:rPr>
      </w:r>
      <w:r>
        <w:rPr>
          <w:lang w:val="hi_IN" w:bidi="hi_IN"/>
        </w:rPr>
        <w:t>जब मिर्याम, हारून और मूसा मिलापवाले तम्बू के पास होते हैं, तब यहोवा बादल के एक खम्भे के रूप में उतरता है और तम्बू के द्वार पर ठहरता है। यहोवा मिर्याम और हारून को बुलाता है और वे आगे बढ़ते हैं। अब यहोवा मिर्याम और हारून को मूसा के अधिकार के विरुद्ध विद्रोह करने के लिए सुधारने के लिए उनसे बात करता है। यहोवा कहता है, "अब मेरी बातें सुनो।" यहोवा एक ऐसे शब्द का प्रयोग करता है जो हमें दिखाता है कि यहोवा चाहता है कि मिर्याम और हारून उस बात पर ध्यान दें जो यहोवा कहने वाला है। यहोवा साधारण भविष्यद्वक्ताओं से बात करने के परोक्ष ढंग, जैसे दर्शन और स्वप्न, और अपने सबसे विश्वासयोग्य सेवक मूसा से बात करने के ढंग के बीच का अंतर बताता है। यहोवा कहता है कि वह मूसा से “आमने-सामने” बात करता है, अर्थात् व्यक्तिगत रूप से और ऐसे तरीके से जो बहुत स्पष्ट और समझने में आसान होता है। यहोवा कहता है कि मूसा यहोवा के “रूप” को देखता है। यह बताना महत्वपूर्ण है कि मूसा यहोवा को सीधे नहीं देखता। मूसा केवल यहोवा के “रूप” या “स्वरूप” को देखता है। इसका अर्थ है कि यहोवा मूसा को अपने स्वरूप का केवल कुछ ही भाग देखने देता है, फिर भी यह उस तुलना में कहीं अधिक है जो अन्य लोग स्वप्नों या दर्शनों में यहोवा के बारे में देखते हैं।</w:t>
      </w:r>
    </w:p>
    <w:p>
      <w:pPr/>
      <w:r>
        <w:rPr>
          <w:lang w:val="hi_IN" w:bidi="hi_IN"/>
        </w:rPr>
      </w:r>
      <w:r>
        <w:rPr>
          <w:lang w:val="hi_IN" w:bidi="hi_IN"/>
        </w:rPr>
        <w:t>यहाँ रुकें और चर्चा करें कि आप किस प्रकार यह कह सकते हैं कि मूसा यहोवा के रूप या समानता को देखता है, परन्तु सावधानी रखें कि यह न कहें कि मूसा यहोवा को सीधे देखता है। ऑडियो को यहाँ रोकें।</w:t>
      </w:r>
    </w:p>
    <w:p>
      <w:pPr/>
      <w:r>
        <w:rPr>
          <w:lang w:val="hi_IN" w:bidi="hi_IN"/>
        </w:rPr>
      </w:r>
      <w:r>
        <w:rPr>
          <w:lang w:val="hi_IN" w:bidi="hi_IN"/>
        </w:rPr>
        <w:t>अब यहोवा मिर्याम और हारून से एक ऐसा प्रश्न पूछता है जिसका उत्तर वह उनसे मिलने की अपेक्षा नहीं रखता, ताकि वे समझ सकें कि वे कितने गलत हैं: “फिर तुम मेरे दास मूसा की आलोचना करने से क्यों नहीं डरे?” यहोवा के कहने का अर्थ यह है कि मिर्याम और हारून को मूसा की आलोचना करने से डरना चाहिए था। यहोवा उनसे बहुत क्रोधित है। यहोवा का क्रोध उनके विरुद्ध "भड़कता है"; यह दिखाने के लिए विशेष भाषा है कि कोई बहुत क्रोधित है।</w:t>
      </w:r>
    </w:p>
    <w:p>
      <w:pPr/>
      <w:r>
        <w:rPr>
          <w:lang w:val="hi_IN" w:bidi="hi_IN"/>
        </w:rPr>
      </w:r>
      <w:r>
        <w:rPr>
          <w:lang w:val="hi_IN" w:bidi="hi_IN"/>
        </w:rPr>
        <w:t>यहाँ रुकें और समूह में चर्चा करें: उस कहानी को याद करें जो आपने पिछले चरण में किसी ऐसे व्यक्ति के बारे में बताई थी जो बहुत क्रोधित है। आपने यह दिखाने के लिए कि वे कितने क्रोधित थे, कौन-से विशेष शब्दों का प्रयोग किया? इस ऑडियो को यहाँ रोकें।</w:t>
      </w:r>
    </w:p>
    <w:p>
      <w:pPr/>
      <w:r>
        <w:rPr>
          <w:lang w:val="hi_IN" w:bidi="hi_IN"/>
        </w:rPr>
      </w:r>
      <w:r>
        <w:rPr>
          <w:lang w:val="hi_IN" w:bidi="hi_IN"/>
        </w:rPr>
        <w:t>यहोवा चला जाता है और बादल गायब हो जाता है। अचानक मिर्याम को एक भयंकर त्वचा रोग हो जाता है, जिससे उसकी त्वचा “हिम के समान” सफेद हो जाती है। हिम नरम, सफेद जमी हुई पानी के समान होती है, जो बहुत ठंडी हवा में छोटे-छोटे कणों के रूप में आकाश से गिरती है। जब बहुत अधिक हिम गिरती है, तो वह भूमि को ढँक लेती है और सारी धरती सफेद दिखाई देती है।</w:t>
      </w:r>
    </w:p>
    <w:p>
      <w:pPr/>
      <w:r>
        <w:rPr>
          <w:lang w:val="hi_IN" w:bidi="hi_IN"/>
        </w:rPr>
      </w:r>
      <w:r>
        <w:rPr>
          <w:lang w:val="hi_IN" w:bidi="hi_IN"/>
        </w:rPr>
        <w:t xml:space="preserve">यहाँ रुकें और </w:t>
      </w:r>
      <w:r>
        <w:rPr>
          <w:lang w:val="hi_IN" w:bidi="hi_IN"/>
        </w:rPr>
        <w:t>हिम</w:t>
      </w:r>
      <w:r>
        <w:rPr>
          <w:lang w:val="hi_IN" w:bidi="hi_IN"/>
        </w:rPr>
        <w:t xml:space="preserve"> की एक तस्वीर देखें। समूह में चर्चा करें: अपनी भाषा में जब आप किसी चीज़ को बहुत अधिक सफेद बताना चाहते हैं और उसकी सफेदी पर ज़ोर देना चाहते हैं, तो आप कौन-से शब्दों का प्रयोग करते हैं? आप किस तरह की तुलना कर सकते हैं? ऑडियो को यहाँ रोकें।</w:t>
      </w:r>
    </w:p>
    <w:p>
      <w:pPr/>
      <w:r>
        <w:rPr>
          <w:lang w:val="hi_IN" w:bidi="hi_IN"/>
        </w:rPr>
      </w:r>
      <w:r>
        <w:rPr>
          <w:lang w:val="hi_IN" w:bidi="hi_IN"/>
        </w:rPr>
        <w:t>हारून मिर्याम की ओर मुड़ता है और अपनी बहन की त्वचा पर उस भयानक बीमारी को देखता है। तब हारून मूसा की ओर मुड़ता है और उसे आदरपूर्वक “मेरे स्वामी” कहकर संबोधित करता है। हारून मूसा से विनती करता है कि वह हारून और मिर्याम को उनके मूर्खता और पाप के कारण दंड न दे। हारून मूसा से विनती करता है कि वह मिर्याम के शरीर को ऐसे सड़ने न दे जैसे किसी मृत जन्मे बच्चे का होता है।</w:t>
      </w:r>
    </w:p>
    <w:p>
      <w:pPr/>
      <w:r>
        <w:rPr>
          <w:lang w:val="hi_IN" w:bidi="hi_IN"/>
        </w:rPr>
      </w:r>
      <w:r>
        <w:rPr>
          <w:lang w:val="hi_IN" w:bidi="hi_IN"/>
        </w:rPr>
        <w:t>तीसरे दृश्य में, हम इस भाग में पहली बार मूसा को बोलते हुए सुनते हैं। मूसा यहोवा से विनती करता है, “हे परमेश्वर, मैं तुझ से बिनती करता हूँ, कृपया उसे चंगा कर!” यहाँ मूसा परमेश्वर के लिए सामान्य शब्द का उपयोग करता है, उसके व्यक्तिगत नाम “यहोवा” का नहीं। तब यहोवा मूसा से कहता है, “यदि उसके पिता ने उसके मुँह पर थूका होता, तो क्या वह सात दिनों तक लज्जित न रहती?” फिर से, यहोवा न तो उत्तर का इंतजार कर रहा है और न ही उससे उम्मीद कर रहा है। यहोवा चाहता है कि मूसा यह समझे कि मिर्याम ने जो किया है, वह बहुत गंभीर है। यहोवा मूसा से कहता है कि मिर्याम को सात दिनों तक शिविर के बाहर रखा जाए, और उसके बाद वे उसे फिर भीतर ले आ सकते हैं। तब मिर्याम को सात दिनों तक शिविर के बाहर रखा जाता है।</w:t>
      </w:r>
    </w:p>
    <w:p>
      <w:pPr/>
      <w:r>
        <w:rPr>
          <w:lang w:val="hi_IN" w:bidi="hi_IN"/>
        </w:rPr>
      </w:r>
      <w:r>
        <w:rPr>
          <w:lang w:val="hi_IN" w:bidi="hi_IN"/>
        </w:rPr>
        <w:t>चौथा दृश्य सात दिन बाद घटित होता है। लोग मिर्याम को फिर से शिविर में ले आते हैं, और उसके बाद इस्राएली अपना सामान बाँधकर हासेरोत से निकलकर पारान के जंगल की ओर चल पड़ते हैं।</w:t>
      </w:r>
    </w:p>
    <w:p>
      <w:pPr/>
      <w:r>
        <w:rPr>
          <w:lang w:val="hi_IN" w:bidi="hi_IN"/>
        </w:rPr>
      </w:r>
      <w:r>
        <w:rPr>
          <w:lang w:val="hi_IN" w:bidi="hi_IN"/>
        </w:rPr>
        <w:t xml:space="preserve">ऑडियो को रोकें और </w:t>
      </w:r>
      <w:r>
        <w:rPr>
          <w:b/>
          <w:lang w:val="hi_IN" w:bidi="hi_IN"/>
        </w:rPr>
        <w:t>सीनै प्रायद्वीप का नक्शा दिखाएँ, जिसमें हासेरोत और पारान का जंगल चिह्नित है</w:t>
      </w:r>
      <w:r>
        <w:rPr>
          <w:lang w:val="hi_IN" w:bidi="hi_IN"/>
        </w:rPr>
        <w:t>।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12:1–16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की कूशी पत्नी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हासेरोत की इस्राएली शिविर के भीतर, मिर्याम और हारून अपने भाई मूसा के विरुद्ध बोल रहे हैं और कह रहे हैं कि मूसा ने एक विदेशी स्त्री—एक कूशी स्त्री से विवाह किया है। मिर्याम और हारून पूछते हैं, "क्या यहोवा ने केवल मूसा के द्वारा ही बात की है? क्या उसने हमारे माध्यम से भी बात नहीं 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मिर्याम की भूमिका निभाने वाले व्यक्ति से पूछें, "आप क्या सोच रहे हैं या क्या महसूस कर रहे हैं? वह व्यक्ति इस तरह उत्तर दे सकता है: "मुझे जलन होती है क्योंकि लोग मुझसे अधिक मूसा का आदर और सम्मान करते हैं। वह मेरा छोटा भाई है!" या, "मूसा यहोवा के साथ एक विशेष संबंध रखने का दावा करता है, लेकिन यहोवा ने मेरे और हमारे भाई हारून के माध्यम से भी बात की है। मुझे लगता है कि मूसा अपने अधिकार पर बहुत घमंड कर रहा है।"</w:t>
      </w:r>
    </w:p>
    <w:p>
      <w:pPr>
        <w:pStyle w:val="ListBullet"/>
        <w:spacing w:line="240" w:lineRule="auto"/>
        <w:ind w:left="720"/>
      </w:pPr>
      <w:r>
        <w:rPr>
          <w:lang w:val="hi_IN" w:bidi="hi_IN"/>
        </w:rPr>
      </w:r>
      <w:r>
        <w:rPr>
          <w:lang w:val="hi_IN" w:bidi="hi_IN"/>
        </w:rPr>
        <w:t>नाटक जारी रखें।</w:t>
      </w:r>
    </w:p>
    <w:p>
      <w:pPr>
        <w:pStyle w:val="ListBullet"/>
        <w:spacing w:line="240" w:lineRule="auto"/>
        <w:ind w:left="720"/>
      </w:pPr>
      <w:r>
        <w:rPr>
          <w:lang w:val="hi_IN" w:bidi="hi_IN"/>
        </w:rPr>
      </w:r>
      <w:r>
        <w:rPr>
          <w:lang w:val="hi_IN" w:bidi="hi_IN"/>
        </w:rPr>
        <w:t>मूसा की भूमिका निभाने वाले व्यक्ति से भी पूछें, "आप क्या महसूस कर रहे हैं या क्या सोच रहे हैं?" वह व्यक्ति इस प्रकार उत्तर दे सकता है: “यह बहुत दुःखद और पीड़ादायक है कि मेरा अपना ही भाई और बहन मेरे विरुद्ध बोलें।” पहले से ही इस्राएलियों का समुदाय मुझसे शिकायत कर रहा है और उस अधिकार के विरुद्ध विद्रोह कर रहा है जो यहोवा ने मुझे दिया है। अब, यह मेरा अपना परिवार है। इससे मुझे बहुत दुख होता है। यह बहुत अधिक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उन तीनों को मिलापवाले तम्बू के पास बुलाता है। जब वे वहाँ पहुँचते हैं, तब यहोवा बादल के एक खम्भे में उतरकर मिलापवाले तम्बू के द्वार पर खड़ा होता है। यहोवा हारून और मिर्याम को पुकारता है, और वे आगे बढ़ते हैं। यहोवा उनसे कहता है, “अब मेरी बात सुनो: यदि तुम में कोई भविष्यद्वक्ता हो, तो मैं, यहोवा, अपने आप को दर्शनों में प्रकट करता हूँ। मैं उनसे सपनों में बात करता हूँ। लेकिन मेरे सेवक मूसा के साथ नहीं। मेरे पूरे घर में, वही है जिस पर मैं भरोसा करता हूँ। मैं उससे आमने-सामने, स्पष्ट रूप से बात करता हूँ, और पहेलियों में नहीं बोलता।” वह यहोवा का रूप देखता है। तो तुम मेरे सेवक मूसा की आलोचना करने से क्यों नहीं डरे?"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इस बात से बहुत क्रोधित हूँ कि मिर्याम और हारून मेरे चुने हुए अगुवा पर संदेह कर रहे हैं,” या, “मेरे चुने हुए अगुवा मूसा के विरुद्ध इस विद्रोह को मिर्याम ने ही आरम्भ किया है।” इसके लिए उसे दंड मिलना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वहाँ से चला जाता है, बादल हट जाता है, और मिर्याम वहाँ खड़ी होती है, जिसकी त्वचा एक भयंकर रोग के कारण हिम के समान सफेद हो गई है। हारून उसकी ओर देखता है और भयभीत हो जाता है। हारून मूसा से पुकारकर विनती करता है, “हे मेरे स्वामी, हमें दंड न दें, क्योंकि हमने मूर्खता की है और पाप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प्रकार उत्तर दे सकता है: “अपनी प्रिय बहन को इस भयानक बीमारी से ग्रस्त देखकर मैं स्तब्ध हूँ। मुझे डर है कि उसकी त्वचा सड़ जाएगी और वह मर भी सकती है,” या, “मैं भी मूसा के विरुद्ध बोल रहा था। क्या यहोवा मुझे भी इस तरह दंड देगा? मुझे अपने लिए डर लगता है," या, "मुझे समझ आ गया है कि मिर्याम और मैं गलत थे और हमने पाप किया है। यहोवा ने मूसा को हमारा अगुवा चुना है, न कि मिर्याम को या मुझे। मूसा का यहोवा के साथ हमसे कहीं अधिक गहरा संबंध है, और हमें इस पर कभी संदेह नहीं करना चाहिए था और न ही इसके विरुद्ध विद्रोह करने की कोशिश करनी चाहिए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ने मूसा को उत्तर दिया, “यदि उसके पिता ने उसके मुँह पर थूका होता, तो क्या वह सात दिनों तक लज्जित न रहती?” इसलिये उसे सात दिनों तक शिविर के बाहर रखो, और उसके बाद वह फिर भीतर आ सकती है।” समुदाय के लोग मिर्याम को शिविर के बाहर ले जाते हैं, और मिर्याम को वहाँ सात दिनों तक रहना पड़ता है। सात दिन बीत जाते हैं, और तब मिर्याम को फिर से शिविर में आने की अनुमति दी जाती है। अन्त में लोग अपना सामान इकट्ठा करते हैं और शिविर से निकलकर अपनी यात्रा पर फिर से चल पड़ते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मिर्याम की भूमिका निभाने वाले व्यक्ति से पूछें, "आप क्या सोच रहे हैं या क्या महसूस कर रहे हैं?" वह व्यक्ति इस प्रकार उत्तर दे सकता है: “मैं राहत महसूस कर रहा हूँ कि मेरी त्वचा ठीक हो गई है,” या, “मैं बहुत आभारी हूँ कि अब मुझे वह भयानक त्वचा रोग नहीं रहा। मैं समझती हूँ कि मैंने पाप किया और मूसा के यहोवा के साथ विशेष संबंध पर भी और उस अधिकार पर संदेह किया जो यहोवा ने मूसा को दिया है। मैंने अपना सबक सीख लिया है।"</w:t>
      </w:r>
      <w:r>
        <w:rPr>
          <w:lang w:val="hi_IN" w:bidi="hi_IN"/>
        </w:rPr>
      </w:r>
    </w:p>
    <w:p>
      <w:pPr>
        <w:pStyle w:val="Heading3"/>
      </w:pPr>
      <w:r>
        <w:rPr>
          <w:lang w:val="hi_IN" w:bidi="hi_IN"/>
        </w:rPr>
        <w:t>आवश्यक जानकारी</w:t>
      </w:r>
    </w:p>
    <w:p>
      <w:pPr/>
      <w:r>
        <w:rPr>
          <w:lang w:val="hi_IN" w:bidi="hi_IN"/>
        </w:rPr>
      </w:r>
      <w:r>
        <w:rPr>
          <w:lang w:val="hi_IN" w:bidi="hi_IN"/>
        </w:rPr>
        <w:t>गिनती 12:1–16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मिर्याम और हारून मूसा से पूछते हैं, "क्या </w:t>
      </w:r>
      <w:r>
        <w:rPr>
          <w:b/>
          <w:lang w:val="hi_IN" w:bidi="hi_IN"/>
        </w:rPr>
        <w:t>यहोवा</w:t>
      </w:r>
      <w:r>
        <w:rPr>
          <w:lang w:val="hi_IN" w:bidi="hi_IN"/>
        </w:rPr>
        <w:t xml:space="preserve"> ने सच में केवल मूसा के द्वारा ही बात की है?" यहोवा परमेश्वर का व्यक्तिगत नाम है। यहोवा के लिए उसी वाक्यांश का प्रयोग करें जिसका प्रयोग आपने पिछले भागों में किया था और याद रखें कि </w:t>
      </w:r>
      <w:r>
        <w:rPr>
          <w:b/>
          <w:lang w:val="hi_IN" w:bidi="hi_IN"/>
        </w:rPr>
        <w:t>यहोवा</w:t>
      </w:r>
      <w:r>
        <w:rPr>
          <w:lang w:val="hi_IN" w:bidi="hi_IN"/>
        </w:rPr>
        <w:t xml:space="preserve"> मुख्य शब्दावली में शामिल है।</w:t>
      </w:r>
    </w:p>
    <w:p>
      <w:pPr/>
      <w:r>
        <w:rPr>
          <w:lang w:val="hi_IN" w:bidi="hi_IN"/>
        </w:rPr>
      </w:r>
      <w:r>
        <w:rPr>
          <w:lang w:val="hi_IN" w:bidi="hi_IN"/>
        </w:rPr>
        <w:t xml:space="preserve">यहोवा मिर्याम और हारून को </w:t>
      </w:r>
      <w:r>
        <w:rPr>
          <w:b/>
          <w:lang w:val="hi_IN" w:bidi="hi_IN"/>
        </w:rPr>
        <w:t>मिलापवाले तम्बू</w:t>
      </w:r>
      <w:r>
        <w:rPr>
          <w:lang w:val="hi_IN" w:bidi="hi_IN"/>
        </w:rPr>
        <w:t xml:space="preserve"> के पास बुलाता है। मिलापवाला तम्बू उसी को दर्शाता है जिसे </w:t>
      </w:r>
      <w:r>
        <w:rPr>
          <w:b/>
          <w:lang w:val="hi_IN" w:bidi="hi_IN"/>
        </w:rPr>
        <w:t>निवासस्थान</w:t>
      </w:r>
      <w:r>
        <w:rPr>
          <w:lang w:val="hi_IN" w:bidi="hi_IN"/>
        </w:rPr>
        <w:t xml:space="preserve"> कहा जाता है। मिलापवाले तम्बू या निवासस्थान के लिए उसी शब्द का उपयोग करें जिसका उपयोग आपने पिछले भागों में किया है।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lang w:val="hi_IN" w:bidi="hi_IN"/>
        </w:rPr>
        <w:t xml:space="preserve">यहोवा </w:t>
      </w:r>
      <w:r>
        <w:rPr>
          <w:b/>
          <w:lang w:val="hi_IN" w:bidi="hi_IN"/>
        </w:rPr>
        <w:t>बादल के खम्भे</w:t>
      </w:r>
      <w:r>
        <w:rPr>
          <w:lang w:val="hi_IN" w:bidi="hi_IN"/>
        </w:rPr>
        <w:t xml:space="preserve"> में प्रकट होता है और हारून और मिर्याम से बात करता है। बादल का खम्भा सम्भवतः एक ऐसे बादल को दर्शाता है जो ऊँचे स्तम्भ या खम्भे के आकार में था। बादल यहोवा की उपस्थिति को दर्शाता है। यहोवा ने बादल के खम्भे से हारून, मिर्याम और मूसा से बात की।</w:t>
      </w:r>
    </w:p>
    <w:p>
      <w:pPr/>
      <w:r>
        <w:rPr>
          <w:lang w:val="hi_IN" w:bidi="hi_IN"/>
        </w:rPr>
      </w:r>
      <w:r>
        <w:rPr>
          <w:lang w:val="hi_IN" w:bidi="hi_IN"/>
        </w:rPr>
        <w:t xml:space="preserve">यहाँ रुकें और चर्चा करें कि इस भाग में आप </w:t>
      </w:r>
      <w:r>
        <w:rPr>
          <w:b/>
          <w:lang w:val="hi_IN" w:bidi="hi_IN"/>
        </w:rPr>
        <w:t>बादल के खम्भे</w:t>
      </w:r>
      <w:r>
        <w:rPr>
          <w:lang w:val="hi_IN" w:bidi="hi_IN"/>
        </w:rPr>
        <w:t xml:space="preserve"> का वर्णन कैसे करेंगे। आपने पिछले भागों में यहोवा के बादल के बारे में बात की है। यहाँ, यह एक ऊँचे खम्भे के आकार में है। बादल के खम्भे का अनुवाद उसी प्रकार करें जैसा आपने निर्गमन की पुस्तक में किया है, जब यहोवा अपने लोगों को बादल के खम्भे के द्वारा मार्ग दिखाता है। इस ऑडियो को यहाँ रोकें।</w:t>
      </w:r>
    </w:p>
    <w:p>
      <w:pPr/>
      <w:r>
        <w:rPr>
          <w:lang w:val="hi_IN" w:bidi="hi_IN"/>
        </w:rPr>
      </w:r>
      <w:r>
        <w:rPr>
          <w:lang w:val="hi_IN" w:bidi="hi_IN"/>
        </w:rPr>
        <w:t xml:space="preserve">यहोवा कहता है कि वह साधारण </w:t>
      </w:r>
      <w:r>
        <w:rPr>
          <w:b/>
          <w:lang w:val="hi_IN" w:bidi="hi_IN"/>
        </w:rPr>
        <w:t>भविष्यद्वक्ताओं</w:t>
      </w:r>
      <w:r>
        <w:rPr>
          <w:lang w:val="hi_IN" w:bidi="hi_IN"/>
        </w:rPr>
        <w:t xml:space="preserve"> से सपनों या दर्शन में बात करता है। मूसा इन साधारण भविष्यद्वक्ताओं की तरह नहीं है—वह विशेष है। भविष्यद्वक्ता वह होता है जो परमेश्वर की ओर से लोगों को सन्देश देता है। यह सन्देश परमेश्वर की ओर से किसी ऐसे काम के विषय में हो सकता है जिसे करना आवश्यक है, या यह भविष्य में होने वाली किसी बात के बारे में बताने वाला सन्देश भी हो सकता है। भविष्यद्वक्ता के लिए उसी शब्द का उपयोग करें जिसका उपयोग आपने पिछले भागों में किया है। </w:t>
      </w:r>
      <w:r>
        <w:rPr>
          <w:b/>
          <w:lang w:val="hi_IN" w:bidi="hi_IN"/>
        </w:rPr>
        <w:t>भविष्यद्वक्ता</w:t>
      </w:r>
      <w:r>
        <w:rPr>
          <w:lang w:val="hi_IN" w:bidi="hi_IN"/>
        </w:rPr>
        <w:t xml:space="preserve"> शब्द के बारे में अधिक जानकारी के लिए, मुख्य शब्दावली देखें।</w:t>
      </w:r>
    </w:p>
    <w:p>
      <w:pPr/>
      <w:r>
        <w:rPr>
          <w:lang w:val="hi_IN" w:bidi="hi_IN"/>
        </w:rPr>
      </w:r>
      <w:r>
        <w:rPr>
          <w:lang w:val="hi_IN" w:bidi="hi_IN"/>
        </w:rPr>
        <w:t xml:space="preserve">यहोवा कहता है कि वह भविष्यद्वक्ताओं के सामने </w:t>
      </w:r>
      <w:r>
        <w:rPr>
          <w:b/>
          <w:lang w:val="hi_IN" w:bidi="hi_IN"/>
        </w:rPr>
        <w:t>दर्शनों</w:t>
      </w:r>
      <w:r>
        <w:rPr>
          <w:lang w:val="hi_IN" w:bidi="hi_IN"/>
        </w:rPr>
        <w:t xml:space="preserve"> में अपने आप को प्रकट करता है और उनसे </w:t>
      </w:r>
      <w:r>
        <w:rPr>
          <w:b/>
          <w:lang w:val="hi_IN" w:bidi="hi_IN"/>
        </w:rPr>
        <w:t>सपनों</w:t>
      </w:r>
      <w:r>
        <w:rPr>
          <w:lang w:val="hi_IN" w:bidi="hi_IN"/>
        </w:rPr>
        <w:t xml:space="preserve"> में बात करता है। दर्शन एक अलौकिक अनुभव है जिसमें यहोवा किसी व्यक्ति से उसके जागते समय बात करता है। </w:t>
      </w:r>
      <w:r>
        <w:rPr>
          <w:b/>
          <w:lang w:val="hi_IN" w:bidi="hi_IN"/>
        </w:rPr>
        <w:t>दर्शन</w:t>
      </w:r>
      <w:r>
        <w:rPr>
          <w:lang w:val="hi_IN" w:bidi="hi_IN"/>
        </w:rPr>
        <w:t xml:space="preserve"> और </w:t>
      </w:r>
      <w:r>
        <w:rPr>
          <w:b/>
          <w:lang w:val="hi_IN" w:bidi="hi_IN"/>
        </w:rPr>
        <w:t>सपना</w:t>
      </w:r>
      <w:r>
        <w:rPr>
          <w:lang w:val="hi_IN" w:bidi="hi_IN"/>
        </w:rPr>
        <w:t xml:space="preserve"> के विस्तृत विवरण के लिए, मुख्य शब्दावली देखें।</w:t>
      </w:r>
    </w:p>
    <w:p>
      <w:pPr/>
      <w:r>
        <w:rPr>
          <w:lang w:val="hi_IN" w:bidi="hi_IN"/>
        </w:rPr>
      </w:r>
      <w:r>
        <w:rPr>
          <w:lang w:val="hi_IN" w:bidi="hi_IN"/>
        </w:rPr>
        <w:t xml:space="preserve">यहाँ रुकें और समूह में चर्चा करें कि आप </w:t>
      </w:r>
      <w:r>
        <w:rPr>
          <w:b/>
          <w:lang w:val="hi_IN" w:bidi="hi_IN"/>
        </w:rPr>
        <w:t>सपनों</w:t>
      </w:r>
      <w:r>
        <w:rPr>
          <w:lang w:val="hi_IN" w:bidi="hi_IN"/>
        </w:rPr>
        <w:t xml:space="preserve"> और </w:t>
      </w:r>
      <w:r>
        <w:rPr>
          <w:b/>
          <w:lang w:val="hi_IN" w:bidi="hi_IN"/>
        </w:rPr>
        <w:t>दर्शनों</w:t>
      </w:r>
      <w:r>
        <w:rPr>
          <w:lang w:val="hi_IN" w:bidi="hi_IN"/>
        </w:rPr>
        <w:t xml:space="preserve"> के बारे में कैसे बात करेंगे। सपनों और दर्शनों का अनुवाद उसी तरह करें जैसे आपने बाइबल की पिछली पुस्तकों में किया है। इस ऑडियो को यहाँ रोकें।</w:t>
      </w:r>
    </w:p>
    <w:p>
      <w:pPr/>
      <w:r>
        <w:rPr>
          <w:lang w:val="hi_IN" w:bidi="hi_IN"/>
        </w:rPr>
      </w:r>
      <w:r>
        <w:rPr>
          <w:lang w:val="hi_IN" w:bidi="hi_IN"/>
        </w:rPr>
        <w:t xml:space="preserve">यहोवा कहता है कि वह मूसा से </w:t>
      </w:r>
      <w:r>
        <w:rPr>
          <w:b/>
          <w:lang w:val="hi_IN" w:bidi="hi_IN"/>
        </w:rPr>
        <w:t xml:space="preserve"> पहेलियों</w:t>
      </w:r>
      <w:r>
        <w:rPr>
          <w:lang w:val="hi_IN" w:bidi="hi_IN"/>
        </w:rPr>
        <w:t xml:space="preserve"> में नहीं बोलता, जैसा वह साधारण भविष्यद्वक्ताओं से करता है। पहेली ऐसा प्रश्न या कथन होता है जिसका अर्थ जानबूझकर स्पष्ट नहीं होता। इस भाग में “पहेलियों” का अर्थ ऐसे किसी भी वचन से है जिसे समझना आसान नहीं होता।</w:t>
      </w:r>
    </w:p>
    <w:p>
      <w:pPr/>
      <w:r>
        <w:rPr>
          <w:lang w:val="hi_IN" w:bidi="hi_IN"/>
        </w:rPr>
      </w:r>
      <w:r>
        <w:rPr>
          <w:lang w:val="hi_IN" w:bidi="hi_IN"/>
        </w:rPr>
        <w:t xml:space="preserve">यहाँ रुकें और समूह में चर्चा करें कि आप </w:t>
      </w:r>
      <w:r>
        <w:rPr>
          <w:b/>
          <w:lang w:val="hi_IN" w:bidi="hi_IN"/>
        </w:rPr>
        <w:t>पहेलियों</w:t>
      </w:r>
      <w:r>
        <w:rPr>
          <w:lang w:val="hi_IN" w:bidi="hi_IN"/>
        </w:rPr>
        <w:t xml:space="preserve"> शब्द का अनुवाद कैसे करेंगे। इसका अनुवाद उसी तरह करें जैसे आपने बाइबल की पिछली पुस्तकों में किया है। इस ऑडियो को यहाँ रोकें।</w:t>
      </w:r>
    </w:p>
    <w:p>
      <w:pPr/>
      <w:r>
        <w:rPr>
          <w:lang w:val="hi_IN" w:bidi="hi_IN"/>
        </w:rPr>
      </w:r>
      <w:r>
        <w:rPr>
          <w:lang w:val="hi_IN" w:bidi="hi_IN"/>
        </w:rPr>
        <w:t xml:space="preserve">यहोवा मूसा को अपना </w:t>
      </w:r>
      <w:r>
        <w:rPr>
          <w:b/>
          <w:lang w:val="hi_IN" w:bidi="hi_IN"/>
        </w:rPr>
        <w:t>सेवक</w:t>
      </w:r>
      <w:r>
        <w:rPr>
          <w:lang w:val="hi_IN" w:bidi="hi_IN"/>
        </w:rPr>
        <w:t xml:space="preserve"> कहता है। सेवक वह पुरुष या स्त्री होता है जो किसी दूसरे व्यक्ति के घर में उसके लिए काम करता है। यहोवा कहता है कि उसका सेवक मूसा उसके सारे घर का भार संभालता है, अर्थात् मूसा को यहोवा के सबसे महत्वपूर्ण सेवक का सम्मानित स्थान मिला है। सेवक के लिए उसी शब्द या वाक्यांश का उपयोग करें जिसका उपयोग आपने पिछले भागों में किया है। शब्द </w:t>
      </w:r>
      <w:r>
        <w:rPr>
          <w:lang w:val="hi_IN" w:bidi="hi_IN"/>
        </w:rPr>
        <w:t>सेवक</w:t>
      </w:r>
      <w:r>
        <w:rPr>
          <w:lang w:val="hi_IN" w:bidi="hi_IN"/>
        </w:rPr>
        <w:t xml:space="preserve"> के विस्तृत विवरण के लिए, मुख्य शब्दावली देखें।</w:t>
      </w:r>
    </w:p>
    <w:p>
      <w:pPr/>
      <w:r>
        <w:rPr>
          <w:lang w:val="hi_IN" w:bidi="hi_IN"/>
        </w:rPr>
      </w:r>
      <w:r>
        <w:rPr>
          <w:lang w:val="hi_IN" w:bidi="hi_IN"/>
        </w:rPr>
        <w:t xml:space="preserve">यहोवा कहता है कि अन्य लोगों के विपरीत </w:t>
      </w:r>
      <w:r>
        <w:rPr>
          <w:b/>
          <w:lang w:val="hi_IN" w:bidi="hi_IN"/>
        </w:rPr>
        <w:t>मूसा यहोवा के स्वरूप</w:t>
      </w:r>
      <w:r>
        <w:rPr>
          <w:lang w:val="hi_IN" w:bidi="hi_IN"/>
        </w:rPr>
        <w:t xml:space="preserve"> को देख सकता है। इसका अर्थ है कि मूसा यहोवा के स्वरूप को देख सकता है, न कि यह कि मूसा यहोवा को सीधे देख सकता है।</w:t>
      </w:r>
    </w:p>
    <w:p>
      <w:pPr/>
      <w:r>
        <w:rPr>
          <w:lang w:val="hi_IN" w:bidi="hi_IN"/>
        </w:rPr>
      </w:r>
      <w:r>
        <w:rPr>
          <w:lang w:val="hi_IN" w:bidi="hi_IN"/>
        </w:rPr>
        <w:t xml:space="preserve">यहोवा के मिर्याम और हारून से बात करने और उनके विद्रोह के लिए उन्हें डाँटने के बाद, मिर्याम की त्वचा </w:t>
      </w:r>
      <w:r>
        <w:rPr>
          <w:b/>
          <w:lang w:val="hi_IN" w:bidi="hi_IN"/>
        </w:rPr>
        <w:t>कोढ़ के समान</w:t>
      </w:r>
      <w:r>
        <w:rPr>
          <w:lang w:val="hi_IN" w:bidi="hi_IN"/>
        </w:rPr>
        <w:t xml:space="preserve"> हो जाती है। कोढ़ी या कोढ़ एक प्रकार के संक्रामक त्वचा रोग को संदर्भित करते हैं जिसमें लोगों की त्वचा पर घाव हो जाते हैं जो संक्रमित हो जाते हैं। परन्तु जब ये शब्द बाइबल में प्रयोग होते हैं, तो वे सामान्य रूप से गंभीर त्वचा रोगों को दर्शाते हैं, और आवश्यक नहीं कि वे उसी रोग को दर्शाएँ जिसे आज हम कोढ़ कहते हैं। यह त्वचा रोग चाहे जो भी रहा हो, यह होना बहुत ही भयानक था, क्योंकि इस रोग से ग्रस्त व्यक्ति “अशुद्ध” माना जाता था। इसका अर्थ है कि वह व्यक्ति परमेश्वर की आराधना करने या समुदाय की गतिविधियों में भाग लेने के योग्य नहीं था। उन्हें समुदाय से बाहर, दूसरे लोगों से दूर रहना पड़ता था। </w:t>
      </w:r>
    </w:p>
    <w:p>
      <w:pPr/>
      <w:r>
        <w:rPr>
          <w:lang w:val="hi_IN" w:bidi="hi_IN"/>
        </w:rPr>
      </w:r>
      <w:r>
        <w:rPr>
          <w:lang w:val="hi_IN" w:bidi="hi_IN"/>
        </w:rPr>
        <w:t xml:space="preserve">यहाँ रुकें और समूह में चर्चा करें कि “कोढ़” या “कोढ़ी” के लिये आप </w:t>
      </w:r>
      <w:r>
        <w:rPr>
          <w:b/>
          <w:lang w:val="hi_IN" w:bidi="hi_IN"/>
        </w:rPr>
        <w:t>कौन</w:t>
      </w:r>
      <w:r>
        <w:rPr>
          <w:lang w:val="hi_IN" w:bidi="hi_IN"/>
        </w:rPr>
        <w:t xml:space="preserve">-सा शब्द या </w:t>
      </w:r>
      <w:r>
        <w:rPr>
          <w:b/>
          <w:lang w:val="hi_IN" w:bidi="hi_IN"/>
        </w:rPr>
        <w:t>वाक्यांश</w:t>
      </w:r>
      <w:r>
        <w:rPr>
          <w:lang w:val="hi_IN" w:bidi="hi_IN"/>
        </w:rPr>
        <w:t xml:space="preserve"> प्रयोग करेंगे। अधिक जानकारी के लिए मुख्य शब्दावली में </w:t>
      </w:r>
      <w:r>
        <w:rPr>
          <w:lang w:val="hi_IN" w:bidi="hi_IN"/>
        </w:rPr>
        <w:t>कोढ़</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हारून यहोवा से विनती करता है कि वह हारून और मिर्याम को उनके मूर्खतापूर्ण </w:t>
      </w:r>
      <w:r>
        <w:rPr>
          <w:b/>
          <w:lang w:val="hi_IN" w:bidi="hi_IN"/>
        </w:rPr>
        <w:t xml:space="preserve">पाप </w:t>
      </w:r>
      <w:r>
        <w:rPr>
          <w:lang w:val="hi_IN" w:bidi="hi_IN"/>
        </w:rPr>
        <w:t xml:space="preserve"> के लिए दंड न दे। पाप का अर्थ यहोवा के विरुद्ध किसी भी प्रकार का विद्रोह है। मिर्याम और हारून ने यहोवा के अधिकार के विरुद्ध जाकर अपने आप को उस विशेष स्थान पर रखने का प्रयास किया है जो यहोवा ने केवल मूसा को दिया है। इसलिए, उन्होंने पाप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जब हारून मिर्याम और अपने लिए दंड न देने की विनती करता है, तब वह मूसा के लिए </w:t>
      </w:r>
      <w:r>
        <w:rPr>
          <w:b/>
          <w:lang w:val="hi_IN" w:bidi="hi_IN"/>
        </w:rPr>
        <w:t>“स्वामी”</w:t>
      </w:r>
      <w:r>
        <w:rPr>
          <w:lang w:val="hi_IN" w:bidi="hi_IN"/>
        </w:rPr>
        <w:t xml:space="preserve"> या </w:t>
      </w:r>
      <w:r>
        <w:rPr>
          <w:b/>
          <w:lang w:val="hi_IN" w:bidi="hi_IN"/>
        </w:rPr>
        <w:t>“प्रभु”</w:t>
      </w:r>
      <w:r>
        <w:rPr>
          <w:lang w:val="hi_IN" w:bidi="hi_IN"/>
        </w:rPr>
        <w:t xml:space="preserve"> शब्द का प्रयोग करता है। प्रभु एक ऐसा शब्द है जिसका उपयोग किसी उच्च पद या स्थिति पर रहने वाले व्यक्ति को आदरपूर्वक संबोधित करने के लिए किया जाता है। शब्द </w:t>
      </w:r>
      <w:r>
        <w:rPr>
          <w:lang w:val="hi_IN" w:bidi="hi_IN"/>
        </w:rPr>
        <w:t>प्रभु</w:t>
      </w:r>
      <w:r>
        <w:rPr>
          <w:lang w:val="hi_IN" w:bidi="hi_IN"/>
        </w:rPr>
        <w:t xml:space="preserve"> के लंबे विवरण के लिए, मुख्य शब्दावली देखें।</w:t>
      </w:r>
    </w:p>
    <w:p>
      <w:pPr/>
      <w:r>
        <w:rPr>
          <w:lang w:val="hi_IN" w:bidi="hi_IN"/>
        </w:rPr>
      </w:r>
      <w:r>
        <w:rPr>
          <w:lang w:val="hi_IN" w:bidi="hi_IN"/>
        </w:rPr>
        <w:t xml:space="preserve">मूसा </w:t>
      </w:r>
      <w:r>
        <w:rPr>
          <w:b/>
          <w:lang w:val="hi_IN" w:bidi="hi_IN"/>
        </w:rPr>
        <w:t>परमेश्वर</w:t>
      </w:r>
      <w:r>
        <w:rPr>
          <w:lang w:val="hi_IN" w:bidi="hi_IN"/>
        </w:rPr>
        <w:t xml:space="preserve"> से विनती करता है कि वह मिर्याम को चंगा करे। जब मूसा परमेश्वर को पुकारता है, तो वह परमेश्वर के लिए सामान्य नाम का उपयोग करता है। परमेश्वर के लिए उसी सामान्य शब्द का उपयोग करें जिसका उपयोग आपने पिछले भागों में किया है, और </w:t>
      </w:r>
      <w:r>
        <w:rPr>
          <w:lang w:val="hi_IN" w:bidi="hi_IN"/>
        </w:rPr>
        <w:t>परमेश्वर</w:t>
      </w:r>
      <w:r>
        <w:rPr>
          <w:lang w:val="hi_IN" w:bidi="hi_IN"/>
        </w:rPr>
        <w:t xml:space="preserve"> के लिए सामान्य शीर्षक के बारे में अधिक जानकारी के लिए मुख्य शब्दावली देखें।</w:t>
      </w:r>
    </w:p>
    <w:p>
      <w:pPr/>
      <w:r>
        <w:rPr>
          <w:lang w:val="hi_IN" w:bidi="hi_IN"/>
        </w:rPr>
      </w:r>
      <w:r>
        <w:rPr>
          <w:lang w:val="hi_IN" w:bidi="hi_IN"/>
        </w:rPr>
        <w:t xml:space="preserve">इस भाग के अंत में, इस्राएली पारान के जंगल में अपनी यात्रा जारी रखते हैं। </w:t>
      </w:r>
      <w:r>
        <w:rPr>
          <w:b/>
          <w:lang w:val="hi_IN" w:bidi="hi_IN"/>
        </w:rPr>
        <w:t>जंगल</w:t>
      </w:r>
      <w:r>
        <w:rPr>
          <w:lang w:val="hi_IN" w:bidi="hi_IN"/>
        </w:rPr>
        <w:t xml:space="preserve"> वह क्षेत्र है जहाँ कोई नहीं रहता, परन्तु जहाँ चरवाहे सामान्यतः अपनी भेड़ों को चराने ले जाते हैं। जंगल के लिए उसी शब्द का उपयोग करें जिसका उपयोग आपने पिछले भागों में किया है। </w:t>
      </w:r>
      <w:r>
        <w:rPr>
          <w:lang w:val="hi_IN" w:bidi="hi_IN"/>
        </w:rPr>
        <w:t>जंगल</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13:1–16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13:1–16 को सुनें और अपने मन में रखें।</w:t>
      </w:r>
    </w:p>
    <w:p>
      <w:pPr/>
      <w:r>
        <w:rPr>
          <w:lang w:val="hi_IN" w:bidi="hi_IN"/>
        </w:rPr>
      </w:r>
      <w:r>
        <w:rPr>
          <w:lang w:val="hi_IN" w:bidi="hi_IN"/>
        </w:rPr>
        <w:t>यदि सम्भव हो, तो गिनती 13:1–16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13:1–16 का ऑडियो संस्करण सबसे आसानी से समझ में आने वाले अनुवाद में सुनें।</w:t>
      </w:r>
    </w:p>
    <w:p>
      <w:pPr/>
      <w:r>
        <w:rPr>
          <w:lang w:val="hi_IN" w:bidi="hi_IN"/>
        </w:rPr>
      </w:r>
      <w:r>
        <w:rPr>
          <w:lang w:val="hi_IN" w:bidi="hi_IN"/>
        </w:rPr>
        <w:t>यह भाग इस्राएलियों की कनान देश पर विजय प्राप्त करने से पहले की तैयारी के बारे में बताता है। इस्राएली सीनै प्रायद्वीप के उत्तर-पूर्व में, पारान के जंगल में स्थित कादेशबर्न तक यात्रा करके पहुँचे। इस समय, इस्राएल प्रतिज्ञा किए गए देश को जीतने के लिए तैयार है। इस्राएलियों ने आवश्यक तैयारियाँ की हैं। इस्राएलियों ने पहले ही युद्ध के योग्य पुरुषों की गणना कर ली थी और उन्होंने कनान के निकट अपनी छावनी लगा ली थी। परन्तु इस्राएलियों द्वारा प्रतिज्ञा किए हुए देश को जीतने और उस पर अपना अधिकार करने से पहले, उन्हें एक और काम करना है। इस्राएलियों को उस देश का भेद लेना है। यह अंतिम तैयारी उस देश को जीतने में इस्राएल की सफलता को निर्धारित करेगी।</w:t>
      </w:r>
    </w:p>
    <w:p>
      <w:pPr/>
      <w:r>
        <w:rPr>
          <w:lang w:val="hi_IN" w:bidi="hi_IN"/>
        </w:rPr>
      </w:r>
      <w:r>
        <w:rPr>
          <w:lang w:val="hi_IN" w:bidi="hi_IN"/>
        </w:rPr>
        <w:t xml:space="preserve">यहाँ रुकें और </w:t>
      </w:r>
      <w:r>
        <w:rPr>
          <w:b/>
          <w:lang w:val="hi_IN" w:bidi="hi_IN"/>
        </w:rPr>
        <w:t>सीनै प्रायद्वीप</w:t>
      </w:r>
      <w:r>
        <w:rPr>
          <w:lang w:val="hi_IN" w:bidi="hi_IN"/>
        </w:rPr>
        <w:t xml:space="preserve"> का नक्शा देखें। इस्राएलियों के मार्ग का पता लगाइए—मिस्र से आरम्भ करके सीन के जंगल से होते हुए पारान के जंगल तक। फिर समूह के रूप में सीनै प्रायद्वीप के उत्तर-पूर्वी भाग में कादेशबर्न को ढूँढ़ें। इस ऑडियो को यहाँ रोकें।</w:t>
      </w:r>
    </w:p>
    <w:p>
      <w:pPr/>
      <w:r>
        <w:rPr>
          <w:lang w:val="hi_IN" w:bidi="hi_IN"/>
        </w:rPr>
      </w:r>
      <w:r>
        <w:rPr>
          <w:lang w:val="hi_IN" w:bidi="hi_IN"/>
        </w:rPr>
        <w:t>यहोवा मूसा को आदेश देता है कि वह कनान देश का भेद लेने के लिए पुरुषों को भेजे। कनान एक उपजाऊ भूमि थी। वह भूमि फसल उगाने और पशुओं तथा भेड़ों को पालने के लिए एक अच्छा स्थान थी। यहोवा ने बहुत समय पहले अब्राहम और उसके वंश को यह देश देने का वादा किया था। अब यहोवा उस वादे को पूरा करने वाला है। परन्तु कनान के इस देश में पहले से ही कई जातियों के लोग रहते हैं। ये लोग मूर्तिपूजा और अनैतिक व्यवहार के लिए प्रसिद्ध हैं। इन लोगों ने अपने नगरों के लिए मजबूत दीवारें बनाई हैं और शक्तिशाली योद्धा तैयार किए हैं। ये बातें किसी के लिए भी कनान को जीतना कठिन बना देंगी।</w:t>
      </w:r>
    </w:p>
    <w:p>
      <w:pPr/>
      <w:r>
        <w:rPr>
          <w:lang w:val="hi_IN" w:bidi="hi_IN"/>
        </w:rPr>
      </w:r>
      <w:r>
        <w:rPr>
          <w:lang w:val="hi_IN" w:bidi="hi_IN"/>
        </w:rPr>
        <w:t>यहाँ रुकें और चर्चा करें: आपकी संस्कृति में, जब आप किसी नए लेकिन कठिन क्षेत्र को जीतने वाले हों, तो आपके अगुवे सबसे पहले क्या करते हैं? इस ऑडियो को यहाँ रोकें।</w:t>
      </w:r>
    </w:p>
    <w:p>
      <w:pPr/>
      <w:r>
        <w:rPr>
          <w:lang w:val="hi_IN" w:bidi="hi_IN"/>
        </w:rPr>
      </w:r>
      <w:r>
        <w:rPr>
          <w:lang w:val="hi_IN" w:bidi="hi_IN"/>
        </w:rPr>
        <w:t>यहोवा मूसा को उन लोगों के लिए विशेष योग्यताएँ बताता है जो कनान देश का भेद लेंगे। परन्तु यहोवा चाहता है कि केवल इस्राएली ही प्रतिज्ञा किए हुए देश का भेद लें। याद रखें कि जब इस्राएली मिस्र से निकले थे, तब हज़ारों ऐसे लोग भी इस्राएलियों के साथ जुड़ गए थे जो इस्राएली समुदाय का हिस्सा नहीं थे। यहोवा ने अपने निर्देशों में “पिता के गोत्र” का यह विवरण इसलिए दिया होगा, क्योंकि जो लोग कनान देश का भेद लेने जाएँगे, उन्हें पूरे इस्राएल का प्रत्यक्ष प्रतिनिधि होना था। ये लोग अब्राहम के वंशज होने चाहिए, क्योंकि यहोवा ने अब्राहम से वादा किया था कि यहोवा कनान देश अब्राहम के वंशजों को देगा।</w:t>
      </w:r>
    </w:p>
    <w:p>
      <w:pPr/>
      <w:r>
        <w:rPr>
          <w:lang w:val="hi_IN" w:bidi="hi_IN"/>
        </w:rPr>
      </w:r>
      <w:r>
        <w:rPr>
          <w:lang w:val="hi_IN" w:bidi="hi_IN"/>
        </w:rPr>
        <w:t>यहाँ रुकें और चर्चा करें: आपकी संस्कृति में, आप किसी व्यक्ति के वंश की पहचान कैसे करते हैं? ऑडियो को यहाँ रोकें।</w:t>
      </w:r>
    </w:p>
    <w:p>
      <w:pPr/>
      <w:r>
        <w:rPr>
          <w:lang w:val="hi_IN" w:bidi="hi_IN"/>
        </w:rPr>
      </w:r>
      <w:r>
        <w:rPr>
          <w:lang w:val="hi_IN" w:bidi="hi_IN"/>
        </w:rPr>
        <w:t>दूसरी योग्यता जो यहोवा मूसा को देता है वह यह है कि ये लोग अपने-अपने पितृगोत्रों के अगुवा होने चाहिए। यहोवा मूसा को ऐसे लोगों को भेजने का निर्देश देता है जिनमें अगुवाई के गुण हों। हर गोत्र में सम्भवतः कई ऐसे लोग होते हैं जो गोत्र की अगुवाई में सहायता करते हैं। ये लोग पहले से ही अपने-अपने गोत्रों के अगुवों में से कुछ हैं। अगला दृश्य उनके अगुवाई के योग्य होने को दर्शाता है।</w:t>
      </w:r>
    </w:p>
    <w:p>
      <w:pPr/>
      <w:r>
        <w:rPr>
          <w:lang w:val="hi_IN" w:bidi="hi_IN"/>
        </w:rPr>
      </w:r>
      <w:r>
        <w:rPr>
          <w:lang w:val="hi_IN" w:bidi="hi_IN"/>
        </w:rPr>
        <w:t>यहाँ रुकें और चर्चा करें: आपकी संस्कृति में आप कैसे पहचानते हैं कि किसी व्यक्ति में अगुवाई के गुण हैं? वे ऐसा क्या करते हैं जिससे आपको पता चलता है कि वे अगुवा बन सकते हैं? इस ऑडियो को यहाँ रोकें।</w:t>
      </w:r>
    </w:p>
    <w:p>
      <w:pPr/>
      <w:r>
        <w:rPr>
          <w:lang w:val="hi_IN" w:bidi="hi_IN"/>
        </w:rPr>
      </w:r>
      <w:r>
        <w:rPr>
          <w:lang w:val="hi_IN" w:bidi="hi_IN"/>
        </w:rPr>
        <w:t>वर्णनकर्ता उन पुरुषों के नामों की सूची देता है जो उस देश का भेद लेने जाएंगे। यह पहली बार है जब वर्णनकर्ता ने गिनती की पुस्तक में इन नामों का उल्लेख किया है। इस सूची में चुने हुए प्रत्येक अगुवों का नाम, उसके गोत्र का नाम और उसके पिता का नाम दिया गया है।</w:t>
      </w:r>
    </w:p>
    <w:p>
      <w:pPr/>
      <w:r>
        <w:rPr>
          <w:lang w:val="hi_IN" w:bidi="hi_IN"/>
        </w:rPr>
      </w:r>
      <w:r>
        <w:rPr>
          <w:lang w:val="hi_IN" w:bidi="hi_IN"/>
        </w:rPr>
        <w:t>जैसा कि इस्राएलियों की पहली गणना में था, वैसे ही लेवी का गोत्र सम्मिलित नहीं है। लेवियों का एकमात्र काम मिलापवाले तम्बू की देखभाल करना था। साथ ही, एप्रैम और मनश्शे भी गोत्रों में गिने गए, यद्यपि वे याकूब के पोते थे। याकूब ने एप्रैम और मनश्शे को उनके पिता यूसुफ के सम्मान में अपने पुत्रों के रूप में मान्यता दी।</w:t>
      </w:r>
    </w:p>
    <w:p>
      <w:pPr/>
      <w:r>
        <w:rPr>
          <w:lang w:val="hi_IN" w:bidi="hi_IN"/>
        </w:rPr>
      </w:r>
      <w:r>
        <w:rPr>
          <w:lang w:val="hi_IN" w:bidi="hi_IN"/>
        </w:rPr>
        <w:t>इस भाग के अन्त में मूसा नून के पुत्र होशे का नाम बदलकर नून का पुत्र यहोशू रख देता है। इससे पहले, मूसा ने यहोशू को अमालेकियों के विरुद्ध लड़ने के लिए नियुक्त किया था। साथ ही, यहोशू ने मूसा के सहायक के रूप में सेवा की।</w:t>
      </w:r>
    </w:p>
    <w:p>
      <w:pPr/>
      <w:r>
        <w:rPr>
          <w:lang w:val="hi_IN" w:bidi="hi_IN"/>
        </w:rPr>
      </w:r>
      <w:r>
        <w:rPr>
          <w:lang w:val="hi_IN" w:bidi="hi_IN"/>
        </w:rPr>
        <w:t>होशे नाम का अर्थ “वह बचाता है” है, जबकि यहोशू का अर्थ “यहोवा बचाता है” है। संभव है कि यह कनान देश का भेद लेने जाने वाले लोगों के अगुवा के रूप में यहोशू की उन्नति को दिखाने के लिये किया गया हो। साथ ही यह पुरुषों को यह भी स्मरण दिला सकता है कि स्वयं यहोवा ने ही उन्हें बचाया था।</w:t>
      </w:r>
    </w:p>
    <w:p>
      <w:pPr/>
      <w:r>
        <w:rPr>
          <w:lang w:val="hi_IN" w:bidi="hi_IN"/>
        </w:rPr>
      </w:r>
      <w:r>
        <w:rPr>
          <w:lang w:val="hi_IN" w:bidi="hi_IN"/>
        </w:rPr>
        <w:t>यहाँ रुकें और अपने समूह में इस प्रश्न पर चर्चा करें: आपकी संस्कृति में किन कारणों से किसी व्यक्ति का नाम बदला जा सकता है?</w:t>
      </w:r>
      <w:r>
        <w:rPr>
          <w:lang w:val="hi_IN" w:bidi="hi_IN"/>
        </w:rPr>
      </w:r>
    </w:p>
    <w:p>
      <w:pPr>
        <w:pStyle w:val="Heading3"/>
      </w:pPr>
      <w:r>
        <w:rPr>
          <w:lang w:val="hi_IN" w:bidi="hi_IN"/>
        </w:rPr>
        <w:t>घटनाओं को समझाना</w:t>
      </w:r>
    </w:p>
    <w:p>
      <w:pPr/>
      <w:r>
        <w:rPr>
          <w:lang w:val="hi_IN" w:bidi="hi_IN"/>
        </w:rPr>
      </w:r>
      <w:r>
        <w:rPr>
          <w:lang w:val="hi_IN" w:bidi="hi_IN"/>
        </w:rPr>
        <w:t>गिनती 13:1–16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आदेश देता है कि वह कनान देश का भेद लेने के लिए लोगों को भेजे। यहोवा मूसा को पुरुषों के लिए योग्यताएँ भी देता है।</w:t>
      </w:r>
    </w:p>
    <w:p>
      <w:pPr/>
      <w:r>
        <w:rPr>
          <w:lang w:val="hi_IN" w:bidi="hi_IN"/>
        </w:rPr>
      </w:r>
      <w:r>
        <w:rPr>
          <w:b/>
          <w:lang w:val="hi_IN" w:bidi="hi_IN"/>
        </w:rPr>
        <w:t>दूसरे दृश्य में:</w:t>
      </w:r>
      <w:r>
        <w:rPr>
          <w:lang w:val="hi_IN" w:bidi="hi_IN"/>
        </w:rPr>
        <w:t xml:space="preserve"> मूसा उन पुरुषों के नाम बताता है जिन्हें प्रतिज्ञा किए गए देश का भेद लेने के लिए भेजा जाएगा।</w:t>
      </w:r>
    </w:p>
    <w:p>
      <w:pPr/>
      <w:r>
        <w:rPr>
          <w:lang w:val="hi_IN" w:bidi="hi_IN"/>
        </w:rPr>
      </w:r>
      <w:r>
        <w:rPr>
          <w:b/>
          <w:lang w:val="hi_IN" w:bidi="hi_IN"/>
        </w:rPr>
        <w:t>तीसरे दृश्य में:</w:t>
      </w:r>
      <w:r>
        <w:rPr>
          <w:lang w:val="hi_IN" w:bidi="hi_IN"/>
        </w:rPr>
        <w:t xml:space="preserve"> मूसा नून के पुत्र होशे का नाम बदलकर नून का पुत्र यहोशू रख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जक्कूर का पुत्र शम्मू</w:t>
      </w:r>
    </w:p>
    <w:p>
      <w:pPr>
        <w:pStyle w:val="ListBullet"/>
        <w:spacing w:line="240" w:lineRule="auto"/>
        <w:ind w:left="720"/>
      </w:pPr>
      <w:r>
        <w:rPr>
          <w:lang w:val="hi_IN" w:bidi="hi_IN"/>
        </w:rPr>
      </w:r>
      <w:r>
        <w:rPr>
          <w:lang w:val="hi_IN" w:bidi="hi_IN"/>
        </w:rPr>
        <w:t>होरी का पुत्र शापात</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यूसुफ का पुत्र यगाल;</w:t>
      </w:r>
    </w:p>
    <w:p>
      <w:pPr>
        <w:pStyle w:val="ListBullet"/>
        <w:spacing w:line="240" w:lineRule="auto"/>
        <w:ind w:left="720"/>
      </w:pPr>
      <w:r>
        <w:rPr>
          <w:lang w:val="hi_IN" w:bidi="hi_IN"/>
        </w:rPr>
      </w:r>
      <w:r>
        <w:rPr>
          <w:lang w:val="hi_IN" w:bidi="hi_IN"/>
        </w:rPr>
        <w:t>नून का पुत्र होशे</w:t>
      </w:r>
    </w:p>
    <w:p>
      <w:pPr>
        <w:pStyle w:val="ListBullet"/>
        <w:spacing w:line="240" w:lineRule="auto"/>
        <w:ind w:left="720"/>
      </w:pPr>
      <w:r>
        <w:rPr>
          <w:lang w:val="hi_IN" w:bidi="hi_IN"/>
        </w:rPr>
      </w:r>
      <w:r>
        <w:rPr>
          <w:lang w:val="hi_IN" w:bidi="hi_IN"/>
        </w:rPr>
        <w:t>राफू का पुत्र पलती</w:t>
      </w:r>
    </w:p>
    <w:p>
      <w:pPr>
        <w:pStyle w:val="ListBullet"/>
        <w:spacing w:line="240" w:lineRule="auto"/>
        <w:ind w:left="720"/>
      </w:pPr>
      <w:r>
        <w:rPr>
          <w:lang w:val="hi_IN" w:bidi="hi_IN"/>
        </w:rPr>
      </w:r>
      <w:r>
        <w:rPr>
          <w:lang w:val="hi_IN" w:bidi="hi_IN"/>
        </w:rPr>
        <w:t>सोदी का पुत्र गद्दीएल</w:t>
      </w:r>
    </w:p>
    <w:p>
      <w:pPr>
        <w:pStyle w:val="ListBullet"/>
        <w:spacing w:line="240" w:lineRule="auto"/>
        <w:ind w:left="720"/>
      </w:pPr>
      <w:r>
        <w:rPr>
          <w:lang w:val="hi_IN" w:bidi="hi_IN"/>
        </w:rPr>
      </w:r>
      <w:r>
        <w:rPr>
          <w:lang w:val="hi_IN" w:bidi="hi_IN"/>
        </w:rPr>
        <w:t>सूसी का पुत्र गद्दी</w:t>
      </w:r>
    </w:p>
    <w:p>
      <w:pPr>
        <w:pStyle w:val="ListBullet"/>
        <w:spacing w:line="240" w:lineRule="auto"/>
        <w:ind w:left="720"/>
      </w:pPr>
      <w:r>
        <w:rPr>
          <w:lang w:val="hi_IN" w:bidi="hi_IN"/>
        </w:rPr>
      </w:r>
      <w:r>
        <w:rPr>
          <w:lang w:val="hi_IN" w:bidi="hi_IN"/>
        </w:rPr>
        <w:t>गमल्ली का पुत्र अम्मीएल</w:t>
      </w:r>
    </w:p>
    <w:p>
      <w:pPr>
        <w:pStyle w:val="ListBullet"/>
        <w:spacing w:line="240" w:lineRule="auto"/>
        <w:ind w:left="720"/>
      </w:pPr>
      <w:r>
        <w:rPr>
          <w:lang w:val="hi_IN" w:bidi="hi_IN"/>
        </w:rPr>
      </w:r>
      <w:r>
        <w:rPr>
          <w:lang w:val="hi_IN" w:bidi="hi_IN"/>
        </w:rPr>
        <w:t>मीकाएल का पुत्र सतूर</w:t>
      </w:r>
    </w:p>
    <w:p>
      <w:pPr>
        <w:pStyle w:val="ListBullet"/>
        <w:spacing w:line="240" w:lineRule="auto"/>
        <w:ind w:left="720"/>
      </w:pPr>
      <w:r>
        <w:rPr>
          <w:lang w:val="hi_IN" w:bidi="hi_IN"/>
        </w:rPr>
      </w:r>
      <w:r>
        <w:rPr>
          <w:lang w:val="hi_IN" w:bidi="hi_IN"/>
        </w:rPr>
        <w:t>वोप्सी का पुत्र नहूबी</w:t>
      </w:r>
    </w:p>
    <w:p>
      <w:pPr>
        <w:pStyle w:val="ListBullet"/>
        <w:spacing w:line="240" w:lineRule="auto"/>
        <w:ind w:left="720"/>
      </w:pPr>
      <w:r>
        <w:rPr>
          <w:lang w:val="hi_IN" w:bidi="hi_IN"/>
        </w:rPr>
      </w:r>
      <w:r>
        <w:rPr>
          <w:lang w:val="hi_IN" w:bidi="hi_IN"/>
        </w:rPr>
        <w:t>और माकी का पुत्र गूएल।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मूसा को आज्ञा देता है कि वह कनान देश का भेद लेने के लिए पुरुषों को भेजे। यह भाग यहोवा द्वारा मूसा को यहोवा से बात करने के लिए बुलाने के साथ शुरू होता है। यहोवा जो कहने वाला है वह बहुत महत्वपूर्ण है।</w:t>
      </w:r>
    </w:p>
    <w:p>
      <w:pPr/>
      <w:r>
        <w:rPr>
          <w:lang w:val="hi_IN" w:bidi="hi_IN"/>
        </w:rPr>
      </w:r>
      <w:r>
        <w:rPr>
          <w:lang w:val="hi_IN" w:bidi="hi_IN"/>
        </w:rPr>
        <w:t>रुकें और चर्चा करें: आप जो कहने वाले हैं, उस पर वास्तव में ध्यान केंद्रित करने के लिए आप अपने श्रोता का ध्यान कैसे आकर्षित करते हैं? ऑडियो को यहाँ रोकें।</w:t>
      </w:r>
    </w:p>
    <w:p>
      <w:pPr/>
      <w:r>
        <w:rPr>
          <w:lang w:val="hi_IN" w:bidi="hi_IN"/>
        </w:rPr>
      </w:r>
      <w:r>
        <w:rPr>
          <w:lang w:val="hi_IN" w:bidi="hi_IN"/>
        </w:rPr>
        <w:t>यहोवा मूसा को आदेश देता है कि वह कनान देश का भेद लेने के लिए पुरुषों को भेजे। यहोवा ने बहुत समय पहले यह वादा किया था कि वह इस्राएलियों को कनान देश देगा। अब यहोवा उस वादे को पूरा करने वाला है। इस्राएली भूमि पर विजय प्राप्त करने वाले हैं। परन्तु मूसा के पुरुषों को देश का भेद लेने के लिए भेजने से पहले, यहोवा उसे बताता है कि इन पुरुषों में कौन-कौन सी योग्यताएँ होनी चाहिए।</w:t>
      </w:r>
    </w:p>
    <w:p>
      <w:pPr/>
      <w:r>
        <w:rPr>
          <w:lang w:val="hi_IN" w:bidi="hi_IN"/>
        </w:rPr>
      </w:r>
      <w:r>
        <w:rPr>
          <w:lang w:val="hi_IN" w:bidi="hi_IN"/>
        </w:rPr>
        <w:t>रुकें और चर्चा करें: यदि आप किसी को एक महत्वपूर्ण काम देने वाले हैं, तो आप उस व्यक्ति में कौन-से गुण खोजेंगे जो वह काम करेगा? ऑडियो को यहाँ रोकें।</w:t>
      </w:r>
    </w:p>
    <w:p>
      <w:pPr/>
      <w:r>
        <w:rPr>
          <w:lang w:val="hi_IN" w:bidi="hi_IN"/>
        </w:rPr>
      </w:r>
      <w:r>
        <w:rPr>
          <w:lang w:val="hi_IN" w:bidi="hi_IN"/>
        </w:rPr>
        <w:t>मूसा को पुरुषों का एक समूह इकट्ठा करना है और उन्हें कनान देश का भेद लेने के लिए भेजना है। यहोवा मूसा को यह नहीं बताता कि वह भेद लेने के लिए लोगों को चुने, परन्तु हम जानते हैं कि उन्हें भेजने से पहले मूसा ने अवश्य ही उनका चुनाव किया होगा। यहोवा मूसा को पुरुषों को भेजने का निर्देश देता है, परन्तु वे केवल साधारण पुरुष नहीं होने चाहिए। मूसा को ऐसे पुरुषों को चुनना होगा जो इस्राएली हों और अपने-अपने गोत्र के अगुवे हों। ये वे पुरुष हैं जिन्हें अपने परिवार के समूहों की अगुवाई करने और उनकी रक्षा करने का अनुभव है।</w:t>
      </w:r>
    </w:p>
    <w:p>
      <w:pPr/>
      <w:r>
        <w:rPr>
          <w:lang w:val="hi_IN" w:bidi="hi_IN"/>
        </w:rPr>
      </w:r>
      <w:r>
        <w:rPr>
          <w:lang w:val="hi_IN" w:bidi="hi_IN"/>
        </w:rPr>
        <w:t>मूसा तुरंत यहोवा की आज्ञा मानता है, लेकिन मूसा पुरुषों को भेजने से पहले ही इस भाग में अतिरिक्त विवरणों का उल्लेख करता है। मूसा हमें स्मरण दिलाता है कि इस्राएली पारान के जंगल में छावनी किए हुए थे। यह स्थान महत्वपूर्ण है क्योंकि इस्राएली कनान के ठीक दक्षिण में थे। वे प्रतिज्ञा की गई भूमि के बहुत करीब हैं।</w:t>
      </w:r>
    </w:p>
    <w:p>
      <w:pPr/>
      <w:r>
        <w:rPr>
          <w:lang w:val="hi_IN" w:bidi="hi_IN"/>
        </w:rPr>
      </w:r>
      <w:r>
        <w:rPr>
          <w:lang w:val="hi_IN" w:bidi="hi_IN"/>
        </w:rPr>
        <w:t xml:space="preserve">यहाँ रुकें और </w:t>
      </w:r>
      <w:r>
        <w:rPr>
          <w:b/>
          <w:lang w:val="hi_IN" w:bidi="hi_IN"/>
        </w:rPr>
        <w:t>प्राचीन इस्राएल</w:t>
      </w:r>
      <w:r>
        <w:rPr>
          <w:lang w:val="hi_IN" w:bidi="hi_IN"/>
        </w:rPr>
        <w:t xml:space="preserve"> के नक्शे को देखें तथा पारान के जंगल की कनान देश से निकटता को दिखाएँ। इस ऑडियो को यहाँ रोकें।</w:t>
      </w:r>
    </w:p>
    <w:p>
      <w:pPr/>
      <w:r>
        <w:rPr>
          <w:lang w:val="hi_IN" w:bidi="hi_IN"/>
        </w:rPr>
      </w:r>
      <w:r>
        <w:rPr>
          <w:lang w:val="hi_IN" w:bidi="hi_IN"/>
        </w:rPr>
        <w:t>यह भी ध्यान दें कि वर्णनकर्ता स्पष्ट रूप से इस बात पर ज़ोर देता है कि मूसा ने ठीक वैसा ही किया जैसा यहोवा ने उसे करने को कहा था, “यहोवा की आज्ञा के अनुसार।” यह वाक्यांश इस कार्य के महत्व को और अधिक स्पष्ट करता है। यह कनान के प्रतिज्ञा किए हुए देश पर अधिकार करने से पहले इस्राएल के लिए एक बहुत महत्वपूर्ण कार्य है। स्वयं यहोवा ही इन लोगों को भेद लेने के लिए भेज रहा है। इस प्रकार मूसा इस्राएलियों में से “अगुवाई करने वाले पुरुषों” को भेजता है, जैसा यहोवा ने उसे आज्ञा दी थी।</w:t>
      </w:r>
    </w:p>
    <w:p>
      <w:pPr/>
      <w:r>
        <w:rPr>
          <w:lang w:val="hi_IN" w:bidi="hi_IN"/>
        </w:rPr>
      </w:r>
      <w:r>
        <w:rPr>
          <w:lang w:val="hi_IN" w:bidi="hi_IN"/>
        </w:rPr>
        <w:t>मूसा अगुवों के नामों की सूची देता है। आरम्भ में गोत्रों का क्रम याकूब के पुत्रों के जन्म के क्रम के अनुसार है। लेकिन जल्द ही, सूची उस क्रम का पालन नहीं करती। मूसा प्रत्येक अगुवे का वर्णन इस प्रकार करता है: पहले वह उसके गोत्र का नाम बताता है, फिर उस अगुवे का नाम, और उसके बाद प्रत्येक अगुवे के पिता का नाम बताता है। यह क्रम प्रत्येक व्यक्ति की प्रतिष्ठा और उसके अपने गोत्र के साथ उसके मजबूत संबंध को दर्शाता है।</w:t>
      </w:r>
    </w:p>
    <w:p>
      <w:pPr/>
      <w:r>
        <w:rPr>
          <w:lang w:val="hi_IN" w:bidi="hi_IN"/>
        </w:rPr>
      </w:r>
      <w:r>
        <w:rPr>
          <w:lang w:val="hi_IN" w:bidi="hi_IN"/>
        </w:rPr>
        <w:t>यहाँ रुकें और इन प्रश्नों पर चर्चा करें: आपकी संस्कृति में महत्वपूर्ण लोगों या परिवारों की सूची किस प्रकार बनाई जाती है? आप इन सूचियों में महत्वपूर्ण नामों को कैसे याद रखते हैं? इस ऑडियो को यहाँ रोकें।</w:t>
      </w:r>
    </w:p>
    <w:p>
      <w:pPr/>
      <w:r>
        <w:rPr>
          <w:lang w:val="hi_IN" w:bidi="hi_IN"/>
        </w:rPr>
      </w:r>
      <w:r>
        <w:rPr>
          <w:lang w:val="hi_IN" w:bidi="hi_IN"/>
        </w:rPr>
        <w:t>दिलचस्प बात यह है कि सूची में यहोशू के नाम का उल्लेख नहीं किया गया था। इसके बजाय यह नून के पुत्र होशे का नाम बताता है, जो यहोशू का दूसरा नाम है।</w:t>
      </w:r>
    </w:p>
    <w:p>
      <w:pPr/>
      <w:r>
        <w:rPr>
          <w:lang w:val="hi_IN" w:bidi="hi_IN"/>
        </w:rPr>
      </w:r>
      <w:r>
        <w:rPr>
          <w:lang w:val="hi_IN" w:bidi="hi_IN"/>
        </w:rPr>
        <w:t>फिर मूसा अगुवों की सूची को स्पष्ट रूप से समाप्त करता है।</w:t>
      </w:r>
    </w:p>
    <w:p>
      <w:pPr/>
      <w:r>
        <w:rPr>
          <w:lang w:val="hi_IN" w:bidi="hi_IN"/>
        </w:rPr>
      </w:r>
      <w:r>
        <w:rPr>
          <w:lang w:val="hi_IN" w:bidi="hi_IN"/>
        </w:rPr>
        <w:t>तीसरे दृश्य में, मूसा हमें यह अतिरिक्त जानकारी देता है कि उसने नून के पुत्र होशे का नाम बदलकर नून का पुत्र यहोशू रख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13:1–16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जक्कूर का पुत्र शम्मू</w:t>
      </w:r>
    </w:p>
    <w:p>
      <w:pPr>
        <w:pStyle w:val="ListBullet"/>
        <w:spacing w:line="240" w:lineRule="auto"/>
        <w:ind w:left="720"/>
      </w:pPr>
      <w:r>
        <w:rPr>
          <w:lang w:val="hi_IN" w:bidi="hi_IN"/>
        </w:rPr>
      </w:r>
      <w:r>
        <w:rPr>
          <w:lang w:val="hi_IN" w:bidi="hi_IN"/>
        </w:rPr>
        <w:t>होरी का पुत्र शापात</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यूसुफ का पुत्र यिगाल</w:t>
      </w:r>
    </w:p>
    <w:p>
      <w:pPr>
        <w:pStyle w:val="ListBullet"/>
        <w:spacing w:line="240" w:lineRule="auto"/>
        <w:ind w:left="720"/>
      </w:pPr>
      <w:r>
        <w:rPr>
          <w:lang w:val="hi_IN" w:bidi="hi_IN"/>
        </w:rPr>
      </w:r>
      <w:r>
        <w:rPr>
          <w:lang w:val="hi_IN" w:bidi="hi_IN"/>
        </w:rPr>
        <w:t>नून का पुत्र होशे</w:t>
      </w:r>
    </w:p>
    <w:p>
      <w:pPr>
        <w:pStyle w:val="ListBullet"/>
        <w:spacing w:line="240" w:lineRule="auto"/>
        <w:ind w:left="720"/>
      </w:pPr>
      <w:r>
        <w:rPr>
          <w:lang w:val="hi_IN" w:bidi="hi_IN"/>
        </w:rPr>
      </w:r>
      <w:r>
        <w:rPr>
          <w:lang w:val="hi_IN" w:bidi="hi_IN"/>
        </w:rPr>
        <w:t>रापू का पुत्र पलती</w:t>
      </w:r>
    </w:p>
    <w:p>
      <w:pPr>
        <w:pStyle w:val="ListBullet"/>
        <w:spacing w:line="240" w:lineRule="auto"/>
        <w:ind w:left="720"/>
      </w:pPr>
      <w:r>
        <w:rPr>
          <w:lang w:val="hi_IN" w:bidi="hi_IN"/>
        </w:rPr>
      </w:r>
      <w:r>
        <w:rPr>
          <w:lang w:val="hi_IN" w:bidi="hi_IN"/>
        </w:rPr>
        <w:t>सोदी का पुत्र गद्दीएल</w:t>
      </w:r>
    </w:p>
    <w:p>
      <w:pPr>
        <w:pStyle w:val="ListBullet"/>
        <w:spacing w:line="240" w:lineRule="auto"/>
        <w:ind w:left="720"/>
      </w:pPr>
      <w:r>
        <w:rPr>
          <w:lang w:val="hi_IN" w:bidi="hi_IN"/>
        </w:rPr>
      </w:r>
      <w:r>
        <w:rPr>
          <w:lang w:val="hi_IN" w:bidi="hi_IN"/>
        </w:rPr>
        <w:t>सूसी का पुत्र गद्दी</w:t>
      </w:r>
    </w:p>
    <w:p>
      <w:pPr>
        <w:pStyle w:val="ListBullet"/>
        <w:spacing w:line="240" w:lineRule="auto"/>
        <w:ind w:left="720"/>
      </w:pPr>
      <w:r>
        <w:rPr>
          <w:lang w:val="hi_IN" w:bidi="hi_IN"/>
        </w:rPr>
      </w:r>
      <w:r>
        <w:rPr>
          <w:lang w:val="hi_IN" w:bidi="hi_IN"/>
        </w:rPr>
        <w:t>गमल्ली का पुत्र अम्मीएल</w:t>
      </w:r>
    </w:p>
    <w:p>
      <w:pPr>
        <w:pStyle w:val="ListBullet"/>
        <w:spacing w:line="240" w:lineRule="auto"/>
        <w:ind w:left="720"/>
      </w:pPr>
      <w:r>
        <w:rPr>
          <w:lang w:val="hi_IN" w:bidi="hi_IN"/>
        </w:rPr>
      </w:r>
      <w:r>
        <w:rPr>
          <w:lang w:val="hi_IN" w:bidi="hi_IN"/>
        </w:rPr>
        <w:t>मीकाएल का पुत्र सतूर</w:t>
      </w:r>
    </w:p>
    <w:p>
      <w:pPr>
        <w:pStyle w:val="ListBullet"/>
        <w:spacing w:line="240" w:lineRule="auto"/>
        <w:ind w:left="720"/>
      </w:pPr>
      <w:r>
        <w:rPr>
          <w:lang w:val="hi_IN" w:bidi="hi_IN"/>
        </w:rPr>
      </w:r>
      <w:r>
        <w:rPr>
          <w:lang w:val="hi_IN" w:bidi="hi_IN"/>
        </w:rPr>
        <w:t>वोप्सी का पुत्र नहूबी</w:t>
      </w:r>
    </w:p>
    <w:p>
      <w:pPr>
        <w:pStyle w:val="ListBullet"/>
        <w:spacing w:line="240" w:lineRule="auto"/>
        <w:ind w:left="720"/>
      </w:pPr>
      <w:r>
        <w:rPr>
          <w:lang w:val="hi_IN" w:bidi="hi_IN"/>
        </w:rPr>
      </w:r>
      <w:r>
        <w:rPr>
          <w:lang w:val="hi_IN" w:bidi="hi_IN"/>
        </w:rPr>
        <w:t>और माकी का पुत्र गूएल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ने मूसा से बात की।" तब यहोवा कहता है, “ऐसे लोगों को भेजो जो कनान देश का भेद लें, वह देश जिसे मैंने इस्राएलियों को देने का वादा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यह देखना है कि क्या इस्राएली उस देश पर अधिकार करने के लिए तैयार हैं जिसका मैंने उनसे वादा किया है,” या, “मुझे इस्राएलियों को आगे बढ़ते रहने के लिए उत्साहित करना है, क्योंकि प्रतिज्ञा किया हुआ देश उनके पास ही है,” या, “मुझे इस्राएलियों को दिखाना है कि मैं, यहोवा, विश्वासयोग्य हूँ।”</w:t>
      </w:r>
    </w:p>
    <w:p>
      <w:pPr>
        <w:pStyle w:val="ListBullet"/>
        <w:spacing w:line="240" w:lineRule="auto"/>
        <w:ind w:left="720"/>
      </w:pPr>
      <w:r>
        <w:rPr>
          <w:lang w:val="hi_IN" w:bidi="hi_IN"/>
        </w:rPr>
      </w:r>
      <w:r>
        <w:rPr>
          <w:lang w:val="hi_IN" w:bidi="hi_IN"/>
        </w:rPr>
        <w:t>फिर मूसा की भूमिका निभाने वाले व्यक्ति से पूछें, "आप कैसा महसूस करते हैं?" वह व्यक्ति इस प्रकार उत्तर दे सकता है: “मैं बहुत उत्साहित महसूस कर रहा हूँ,” या, “मुझे वहाँ जो है उससे डर लग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को भेद लेने वालों को चुनने के लिए निर्देश देता है। यहोवा मूसा से कहता है, “ऐसे लोगों को भेजो जो पितृगोत्रों से सम्बन्ध रखते हों। ध्यान रखना कि ये लोग अपने-अपने गोत्रों के अगुवे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“मैंने इस्राएलियों को यह देश देने का वादा किया था। यह महत्वपूर्ण है कि अब्राहम के वंशज सबसे पहले उसमें प्रवेश करें। यह कार्य महत्वपूर्ण और खतरनाक है, इसलिए मैंने प्रत्येक गोत्र के अनुभवी अगुवों को भेजा।”</w:t>
      </w:r>
    </w:p>
    <w:p>
      <w:pPr>
        <w:pStyle w:val="ListBullet"/>
        <w:spacing w:line="240" w:lineRule="auto"/>
        <w:ind w:left="720"/>
      </w:pPr>
      <w:r>
        <w:rPr>
          <w:lang w:val="hi_IN" w:bidi="hi_IN"/>
        </w:rPr>
      </w:r>
      <w:r>
        <w:rPr>
          <w:lang w:val="hi_IN" w:bidi="hi_IN"/>
        </w:rPr>
        <w:t>फिर मूसा की भूमिका निभाने वाले व्यक्ति से पूछें, "आप क्या महसूस कर रहे हैं या क्या सोच रहे हैं?" वह व्यक्ति इस प्रकार उत्तर दे सकता है: “मैं चिन्तित हूँ क्योंकि कनान देश का भेद लेना आसान काम नहीं है। कौन जानता है वहाँ क्या होगा,” या, “मुझे डर लग रहा है, और मैं ठीक वैसा ही करूँगा जैसा यहोवा ने मुझे करने को कहा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ठीक वही करता है जो यहोवा ने उसे करने की आज्ञा दी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इस आज्ञा की तात्कालिकता को महसूस कर सकता हूँ। प्रतिज्ञा किया हुआ देश हमारी पहुँच में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साथ ही इस दृश्य में मूसा उन चुने हुए लोगों के नामों की सूची बताता है जिन्हें कनान देश का भेद लेने के लिए भेजा जाना है। ये उन लोगों के नाम हैं:</w:t>
      </w:r>
    </w:p>
    <w:p>
      <w:pPr>
        <w:pStyle w:val="ListBullet"/>
        <w:spacing w:line="240" w:lineRule="auto"/>
        <w:ind w:left="720"/>
      </w:pPr>
      <w:r>
        <w:rPr>
          <w:lang w:val="hi_IN" w:bidi="hi_IN"/>
        </w:rPr>
      </w:r>
      <w:r>
        <w:rPr>
          <w:lang w:val="hi_IN" w:bidi="hi_IN"/>
        </w:rPr>
        <w:t>रूबेन के गोत्र से जक्कूर का पुत्र शम्मूआ</w:t>
      </w:r>
    </w:p>
    <w:p>
      <w:pPr>
        <w:pStyle w:val="ListBullet"/>
        <w:spacing w:line="240" w:lineRule="auto"/>
        <w:ind w:left="720"/>
      </w:pPr>
      <w:r>
        <w:rPr>
          <w:lang w:val="hi_IN" w:bidi="hi_IN"/>
        </w:rPr>
      </w:r>
      <w:r>
        <w:rPr>
          <w:lang w:val="hi_IN" w:bidi="hi_IN"/>
        </w:rPr>
        <w:t>शिमोन के गोत्र में से, होरी का पुत्र शापात</w:t>
      </w:r>
    </w:p>
    <w:p>
      <w:pPr>
        <w:pStyle w:val="ListBullet"/>
        <w:spacing w:line="240" w:lineRule="auto"/>
        <w:ind w:left="720"/>
      </w:pPr>
      <w:r>
        <w:rPr>
          <w:lang w:val="hi_IN" w:bidi="hi_IN"/>
        </w:rPr>
      </w:r>
      <w:r>
        <w:rPr>
          <w:lang w:val="hi_IN" w:bidi="hi_IN"/>
        </w:rPr>
        <w:t>यहूदा के गोत्र से यपुन्ने का पुत्र कालेब</w:t>
      </w:r>
    </w:p>
    <w:p>
      <w:pPr>
        <w:pStyle w:val="ListBullet"/>
        <w:spacing w:line="240" w:lineRule="auto"/>
        <w:ind w:left="720"/>
      </w:pPr>
      <w:r>
        <w:rPr>
          <w:lang w:val="hi_IN" w:bidi="hi_IN"/>
        </w:rPr>
      </w:r>
      <w:r>
        <w:rPr>
          <w:lang w:val="hi_IN" w:bidi="hi_IN"/>
        </w:rPr>
        <w:t>इस्साकार के गोत्र से यूसुफ का पुत्र यिगाल</w:t>
      </w:r>
    </w:p>
    <w:p>
      <w:pPr>
        <w:pStyle w:val="ListBullet"/>
        <w:spacing w:line="240" w:lineRule="auto"/>
        <w:ind w:left="720"/>
      </w:pPr>
      <w:r>
        <w:rPr>
          <w:lang w:val="hi_IN" w:bidi="hi_IN"/>
        </w:rPr>
      </w:r>
      <w:r>
        <w:rPr>
          <w:lang w:val="hi_IN" w:bidi="hi_IN"/>
        </w:rPr>
        <w:t>एप्रैम के गोत्र में से, नून का पुत्र होशे</w:t>
      </w:r>
    </w:p>
    <w:p>
      <w:pPr>
        <w:pStyle w:val="ListBullet"/>
        <w:spacing w:line="240" w:lineRule="auto"/>
        <w:ind w:left="720"/>
      </w:pPr>
      <w:r>
        <w:rPr>
          <w:lang w:val="hi_IN" w:bidi="hi_IN"/>
        </w:rPr>
      </w:r>
      <w:r>
        <w:rPr>
          <w:lang w:val="hi_IN" w:bidi="hi_IN"/>
        </w:rPr>
        <w:t>बिन्यामीन के गोत्र से रापू का पुत्र पलती</w:t>
      </w:r>
    </w:p>
    <w:p>
      <w:pPr>
        <w:pStyle w:val="ListBullet"/>
        <w:spacing w:line="240" w:lineRule="auto"/>
        <w:ind w:left="720"/>
      </w:pPr>
      <w:r>
        <w:rPr>
          <w:lang w:val="hi_IN" w:bidi="hi_IN"/>
        </w:rPr>
      </w:r>
      <w:r>
        <w:rPr>
          <w:lang w:val="hi_IN" w:bidi="hi_IN"/>
        </w:rPr>
        <w:t>जबूलून के गोत्र से सोदी का पुत्र गद्दीएल</w:t>
      </w:r>
    </w:p>
    <w:p>
      <w:pPr>
        <w:pStyle w:val="ListBullet"/>
        <w:spacing w:line="240" w:lineRule="auto"/>
        <w:ind w:left="720"/>
      </w:pPr>
      <w:r>
        <w:rPr>
          <w:lang w:val="hi_IN" w:bidi="hi_IN"/>
        </w:rPr>
      </w:r>
      <w:r>
        <w:rPr>
          <w:lang w:val="hi_IN" w:bidi="hi_IN"/>
        </w:rPr>
        <w:t>मनश्शे के गोत्र से, यूसुफ के गोत्र से, सूसी का पुत्र गद्दी</w:t>
      </w:r>
    </w:p>
    <w:p>
      <w:pPr>
        <w:pStyle w:val="ListBullet"/>
        <w:spacing w:line="240" w:lineRule="auto"/>
        <w:ind w:left="720"/>
      </w:pPr>
      <w:r>
        <w:rPr>
          <w:lang w:val="hi_IN" w:bidi="hi_IN"/>
        </w:rPr>
      </w:r>
      <w:r>
        <w:rPr>
          <w:lang w:val="hi_IN" w:bidi="hi_IN"/>
        </w:rPr>
        <w:t>दान के गोत्र से गमल्ली का पुत्र अम्मीएल</w:t>
      </w:r>
    </w:p>
    <w:p>
      <w:pPr>
        <w:pStyle w:val="ListBullet"/>
        <w:spacing w:line="240" w:lineRule="auto"/>
        <w:ind w:left="720"/>
      </w:pPr>
      <w:r>
        <w:rPr>
          <w:lang w:val="hi_IN" w:bidi="hi_IN"/>
        </w:rPr>
      </w:r>
      <w:r>
        <w:rPr>
          <w:lang w:val="hi_IN" w:bidi="hi_IN"/>
        </w:rPr>
        <w:t>आशेर के गोत्र से मीकाएल का पुत्र सतूर</w:t>
      </w:r>
    </w:p>
    <w:p>
      <w:pPr>
        <w:pStyle w:val="ListBullet"/>
        <w:spacing w:line="240" w:lineRule="auto"/>
        <w:ind w:left="720"/>
      </w:pPr>
      <w:r>
        <w:rPr>
          <w:lang w:val="hi_IN" w:bidi="hi_IN"/>
        </w:rPr>
      </w:r>
      <w:r>
        <w:rPr>
          <w:lang w:val="hi_IN" w:bidi="hi_IN"/>
        </w:rPr>
        <w:t>नप्ताली के गोत्र से, वोप्सी का पुत्र नहूबी</w:t>
      </w:r>
    </w:p>
    <w:p>
      <w:pPr>
        <w:pStyle w:val="ListBullet"/>
        <w:spacing w:line="240" w:lineRule="auto"/>
        <w:ind w:left="720"/>
      </w:pPr>
      <w:r>
        <w:rPr>
          <w:lang w:val="hi_IN" w:bidi="hi_IN"/>
        </w:rPr>
      </w:r>
      <w:r>
        <w:rPr>
          <w:lang w:val="hi_IN" w:bidi="hi_IN"/>
        </w:rPr>
        <w:t>गाद के गोत्र से माकी का पुत्र गूएल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इन पुरुषों में से चुनें और उनसे पूछें, "आप क्या महसूस कर रहे हैं या क्या सोच रहे हैं?" कुछ लोग इस तरह उत्तर दे सकते हैं, “मैं सदमे में हूँ,” या, “परमेश्वर और समुदाय की सेवा करने का अवसर मिलना मेरे लिए सम्मान की बात है,” या, “मुझे डर है।” मुझे नहीं पता वहाँ हमारा क्या इंतज़ार कर रहा है,” या, “मैं उस देश पर अधिकार करने के लिए तैयार हूँ जैसा यहोवा ने वादा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मूसा ने पुरुषों की सूची को पूरा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वह व्यक्ति इस प्रकार उत्तर दे सकता है: “मुझे इन लोगों की सुरक्षा की चिंता है,” या, “मुझे एक अगुवा नियुक्त करना है जो इन लोगों की देखरेख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मूसा नून के पुत्र होशे का नाम बदलकर नून का पुत्र यहोशू रख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वह व्यक्ति इस प्रकार उत्तर दे सकता है: “मैं सोचता हूँ कि इसका क्या अर्थ है,” या, “मैं इस जिम्मेदारी को स्वीकार करूँगा और इन लोगों की अगुवाई करूँगा।”</w:t>
      </w:r>
      <w:r>
        <w:rPr>
          <w:lang w:val="hi_IN" w:bidi="hi_IN"/>
        </w:rPr>
      </w:r>
    </w:p>
    <w:p>
      <w:pPr>
        <w:pStyle w:val="Heading3"/>
      </w:pPr>
      <w:r>
        <w:rPr>
          <w:lang w:val="hi_IN" w:bidi="hi_IN"/>
        </w:rPr>
        <w:t>आवश्यक जानकारी</w:t>
      </w:r>
    </w:p>
    <w:p>
      <w:pPr/>
      <w:r>
        <w:rPr>
          <w:lang w:val="hi_IN" w:bidi="hi_IN"/>
        </w:rPr>
      </w:r>
      <w:r>
        <w:rPr>
          <w:lang w:val="hi_IN" w:bidi="hi_IN"/>
        </w:rPr>
        <w:t>गिनती 13:1–16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इस पूरे भाग में परमेश्वर के व्यक्तिगत नाम, यहोवा, का उपयोग किया गया है। यहोवा के लिए उसी शब्द का उपयोग करें जिसका उपयोग आपने पहले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कहता है कि वह कनान देश का </w:t>
      </w:r>
      <w:r>
        <w:rPr>
          <w:b/>
          <w:lang w:val="hi_IN" w:bidi="hi_IN"/>
        </w:rPr>
        <w:t>भेद लेने</w:t>
      </w:r>
      <w:r>
        <w:rPr>
          <w:lang w:val="hi_IN" w:bidi="hi_IN"/>
        </w:rPr>
        <w:t xml:space="preserve"> या </w:t>
      </w:r>
      <w:r>
        <w:rPr>
          <w:b/>
          <w:lang w:val="hi_IN" w:bidi="hi_IN"/>
        </w:rPr>
        <w:t>पता लगाने</w:t>
      </w:r>
      <w:r>
        <w:rPr>
          <w:lang w:val="hi_IN" w:bidi="hi_IN"/>
        </w:rPr>
        <w:t xml:space="preserve"> के लिए पुरुषों को भेजे। यहोवा चाहता है कि ये लोग उस देश की पूरी तरह जाँच करें, उसे खोजें और उसका भेद लें। पुरुष गुप्त रूप से नहीं जाते। वे कुछ भी अवैध या अनैतिक नहीं करते हैं।</w:t>
      </w:r>
    </w:p>
    <w:p>
      <w:pPr/>
      <w:r>
        <w:rPr>
          <w:lang w:val="hi_IN" w:bidi="hi_IN"/>
        </w:rPr>
      </w:r>
      <w:r>
        <w:rPr>
          <w:lang w:val="hi_IN" w:bidi="hi_IN"/>
        </w:rPr>
        <w:t>यहाँ रुकें और समूह में चर्चा करें कि “</w:t>
      </w:r>
      <w:r>
        <w:rPr>
          <w:b/>
          <w:lang w:val="hi_IN" w:bidi="hi_IN"/>
        </w:rPr>
        <w:t>भेद</w:t>
      </w:r>
      <w:r>
        <w:rPr>
          <w:lang w:val="hi_IN" w:bidi="hi_IN"/>
        </w:rPr>
        <w:t xml:space="preserve"> लेना” या “</w:t>
      </w:r>
      <w:r>
        <w:rPr>
          <w:b/>
          <w:lang w:val="hi_IN" w:bidi="hi_IN"/>
        </w:rPr>
        <w:t>जाँच</w:t>
      </w:r>
      <w:r>
        <w:rPr>
          <w:lang w:val="hi_IN" w:bidi="hi_IN"/>
        </w:rPr>
        <w:t xml:space="preserve"> करने" के लिए आप कौन-सा शब्द या वाक्यांश प्रयोग करेंगे। सावधान रहें कि ऐसा शब्द चुनें जिसका अर्थ नकारात्मक या बुरा न हो।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कनान</w:t>
      </w:r>
      <w:r>
        <w:rPr>
          <w:lang w:val="hi_IN" w:bidi="hi_IN"/>
        </w:rPr>
        <w:t xml:space="preserve"> की भूमि, या केवल कनान, यहोवा द्वारा इस्राएल के लोगों या संतानों, यानी इस्राएलियों को दिया गया प्रतिज्ञा का देश है। परम्परा के अनुसार कनान, जो नूह का पोता था, उसी के नाम से इस देश का नाम पड़ा। कनान एक उपजाऊ भूमि है।</w:t>
      </w:r>
    </w:p>
    <w:p>
      <w:pPr/>
      <w:r>
        <w:rPr>
          <w:lang w:val="hi_IN" w:bidi="hi_IN"/>
        </w:rPr>
      </w:r>
      <w:r>
        <w:rPr>
          <w:lang w:val="hi_IN" w:bidi="hi_IN"/>
        </w:rPr>
        <w:t xml:space="preserve">यहाँ एक समूह के रूप में रुकें और यदि आवश्यक हो तो </w:t>
      </w:r>
      <w:r>
        <w:rPr>
          <w:b/>
          <w:lang w:val="hi_IN" w:bidi="hi_IN"/>
        </w:rPr>
        <w:t>कनान</w:t>
      </w:r>
      <w:r>
        <w:rPr>
          <w:lang w:val="hi_IN" w:bidi="hi_IN"/>
        </w:rPr>
        <w:t xml:space="preserve"> का नक्शा देखें। फिर, समूह में चर्चा करें कि आप कनान के लिए किस शब्द या वाक्यांश का उपयोग करेंगे। अधिक जानकारी के लिए मुख्य शब्दावली में </w:t>
      </w:r>
      <w:r>
        <w:rPr>
          <w:b/>
          <w:lang w:val="hi_IN" w:bidi="hi_IN"/>
        </w:rPr>
        <w:t>कनान</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इस्राएली</w:t>
      </w:r>
      <w:r>
        <w:rPr>
          <w:lang w:val="hi_IN" w:bidi="hi_IN"/>
        </w:rPr>
        <w:t xml:space="preserve"> या </w:t>
      </w:r>
      <w:r>
        <w:rPr>
          <w:b/>
          <w:lang w:val="hi_IN" w:bidi="hi_IN"/>
        </w:rPr>
        <w:t>इस्राएल</w:t>
      </w:r>
      <w:r>
        <w:rPr>
          <w:lang w:val="hi_IN" w:bidi="hi_IN"/>
        </w:rPr>
        <w:t xml:space="preserve"> के पुत्र अब्राहम के वंशज हैं। उसी शब्द या वाक्यांश का उपयोग करें जिसका उपयोग आपने पहले किया है। </w:t>
      </w:r>
      <w:r>
        <w:rPr>
          <w:lang w:val="hi_IN" w:bidi="hi_IN"/>
        </w:rPr>
        <w:t>इस्राएल</w:t>
      </w:r>
      <w:r>
        <w:rPr>
          <w:lang w:val="hi_IN" w:bidi="hi_IN"/>
        </w:rPr>
        <w:t xml:space="preserve"> और </w:t>
      </w:r>
      <w:r>
        <w:rPr>
          <w:b/>
          <w:lang w:val="hi_IN" w:bidi="hi_IN"/>
        </w:rPr>
        <w:t xml:space="preserve">इस्राएलियों </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याकूब के 12 पुत्रों के प्रत्येक पैतृक गोत्र से एक </w:t>
      </w:r>
      <w:r>
        <w:rPr>
          <w:b/>
          <w:lang w:val="hi_IN" w:bidi="hi_IN"/>
        </w:rPr>
        <w:t>अगुवा</w:t>
      </w:r>
      <w:r>
        <w:rPr>
          <w:lang w:val="hi_IN" w:bidi="hi_IN"/>
        </w:rPr>
        <w:t xml:space="preserve"> भेजे। अगुवे के लिए उसी शब्द का उपयोग करें जिसका उपयोग आपने पिछले भागों में किया है। ये अगुवे ऐसे पुरुष होंगे जिन्हें उनके पारिवारिक समूहों के लोग अत्यधिक सम्मान देते हैं और जिनका वे अनुसरण करते हैं।</w:t>
      </w:r>
      <w:r>
        <w:rPr>
          <w:lang w:val="hi_IN" w:bidi="hi_IN"/>
        </w:rPr>
      </w:r>
    </w:p>
    <w:p>
      <w:pPr>
        <w:pStyle w:val="Heading3"/>
      </w:pPr>
      <w:r>
        <w:rPr>
          <w:lang w:val="hi_IN" w:bidi="hi_IN"/>
        </w:rPr>
        <w:t>वचन बोलना</w:t>
      </w:r>
    </w:p>
    <w:p>
      <w:pPr/>
      <w:r>
        <w:rPr>
          <w:lang w:val="hi_IN" w:bidi="hi_IN"/>
        </w:rPr>
      </w:r>
      <w:r>
        <w:rPr>
          <w:lang w:val="hi_IN" w:bidi="hi_IN"/>
        </w:rPr>
        <w:t>गिनती 13:1–16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13:17–33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13:17–33 को सुनें और अपने मन में रखें।</w:t>
      </w:r>
    </w:p>
    <w:p>
      <w:pPr/>
      <w:r>
        <w:rPr>
          <w:lang w:val="hi_IN" w:bidi="hi_IN"/>
        </w:rPr>
      </w:r>
      <w:r>
        <w:rPr>
          <w:lang w:val="hi_IN" w:bidi="hi_IN"/>
        </w:rPr>
        <w:t>यदि सम्भव हो, तो गिनती 13:17–33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13:17–33 का ऑडियो संस्करण सबसे आसानी से समझ में आने वाले अनुवाद में सुनें।</w:t>
      </w:r>
    </w:p>
    <w:p>
      <w:pPr/>
      <w:r>
        <w:rPr>
          <w:lang w:val="hi_IN" w:bidi="hi_IN"/>
        </w:rPr>
      </w:r>
      <w:r>
        <w:rPr>
          <w:lang w:val="hi_IN" w:bidi="hi_IN"/>
        </w:rPr>
        <w:t>पिछले भाग में यहोवा ने मूसा को कनान देश का भेद लेने के लिए 12 अगुवों को चुनने का निर्देश दिया था। यहोवा ने कनान देश को इस्राएल के लोगों को देने का वादा किया था। मूसा ने इन पुरुषों को इकट्ठा किया है ताकि वह उन्हें निर्देश दे सके। यह कहानी पारान के जंगल में आरम्भ होती है, जब मूसा उन 12 अगुवों को यह निर्देश देता है कि वे कनान देश का भेद लेते समय किन बातों पर ध्यान दें।</w:t>
      </w:r>
    </w:p>
    <w:p>
      <w:pPr/>
      <w:r>
        <w:rPr>
          <w:lang w:val="hi_IN" w:bidi="hi_IN"/>
        </w:rPr>
      </w:r>
      <w:r>
        <w:rPr>
          <w:lang w:val="hi_IN" w:bidi="hi_IN"/>
        </w:rPr>
        <w:t>मूसा उन पुरुषों से कहता है कि वे पारान के जंगल से निकलकर नेगेव में ऊपर या उत्तर की ओर जाएँ। नेगेव कनान के दक्षिणी भाग में स्थित एक जंगल क्षेत्र है। नेगेव से वे उत्तर की ओर बढ़कर उत्तरी कनान के पहाड़ी देश तक जाएंगे।</w:t>
      </w:r>
    </w:p>
    <w:p>
      <w:pPr/>
      <w:r>
        <w:rPr>
          <w:lang w:val="hi_IN" w:bidi="hi_IN"/>
        </w:rPr>
      </w:r>
      <w:r>
        <w:rPr>
          <w:lang w:val="hi_IN" w:bidi="hi_IN"/>
        </w:rPr>
        <w:t xml:space="preserve">रुकें और उस क्षेत्र का नक्शा दिखाएँ जहाँ </w:t>
      </w:r>
      <w:r>
        <w:rPr>
          <w:b/>
          <w:lang w:val="hi_IN" w:bidi="hi_IN"/>
        </w:rPr>
        <w:t>भेद लेने वाले लोग यात्रा करेंगे</w:t>
      </w:r>
      <w:r>
        <w:rPr>
          <w:lang w:val="hi_IN" w:bidi="hi_IN"/>
        </w:rPr>
        <w:t>। अपनी संस्कृति की उस घटना के बारे में एक कहानी सुनाएँ जब किसी व्यक्ति ने किसी दूर के स्थान के लिए रास्ता बताया हो। समूह के बाकी लोगों को उन शब्दों या वाक्यांशों पर ध्यान देना चाहिए जो दिशा बताने के लिए प्रयोग किए जाते हैं। ऑडियो को यहाँ रोकें।</w:t>
      </w:r>
    </w:p>
    <w:p>
      <w:pPr/>
      <w:r>
        <w:rPr>
          <w:lang w:val="hi_IN" w:bidi="hi_IN"/>
        </w:rPr>
      </w:r>
      <w:r>
        <w:rPr>
          <w:lang w:val="hi_IN" w:bidi="hi_IN"/>
        </w:rPr>
        <w:t>मूसा अगुवों से कहता है कि वे कनान देश और वहाँ रहने वाले लोगों के बारे में जानकारी इकट्ठा करें। मूसा जानना चाहता है कि वहाँ कितने लोग हैं और वे शक्तिशाली हैं या दुर्बल। मूसा चाहता है कि अगुवे पता लगाएँ कि लोग कहाँ रहते हैं। मूसा जानना चाहता है कि उनके शिविर या नगर खुले स्थान में हैं, या लोग किलों में रहते हैं, अर्थात् ऐसे नगर जो शहरपनाहों और गुम्मटों से घिरे होते हैं और नगर की रक्षा करते हैं।</w:t>
      </w:r>
    </w:p>
    <w:p>
      <w:pPr/>
      <w:r>
        <w:rPr>
          <w:lang w:val="hi_IN" w:bidi="hi_IN"/>
        </w:rPr>
      </w:r>
      <w:r>
        <w:rPr>
          <w:lang w:val="hi_IN" w:bidi="hi_IN"/>
        </w:rPr>
        <w:t xml:space="preserve">यहाँ एक समूह के रूप में रुकें और एक </w:t>
      </w:r>
      <w:r>
        <w:rPr>
          <w:lang w:val="hi_IN" w:bidi="hi_IN"/>
        </w:rPr>
        <w:t>गढ़</w:t>
      </w:r>
      <w:r>
        <w:rPr>
          <w:lang w:val="hi_IN" w:bidi="hi_IN"/>
        </w:rPr>
        <w:t xml:space="preserve"> की तस्वीर और एक </w:t>
      </w:r>
      <w:r>
        <w:rPr>
          <w:lang w:val="hi_IN" w:bidi="hi_IN"/>
        </w:rPr>
        <w:t>खुले नगर</w:t>
      </w:r>
      <w:r>
        <w:rPr>
          <w:lang w:val="hi_IN" w:bidi="hi_IN"/>
        </w:rPr>
        <w:t xml:space="preserve"> की तस्वीर देखें। वर्णन करें कि आपके क्षेत्र के नगर और शहर कैसे दिखते हैं। आपकी संस्कृति में लोग या सेनाएँ किसी क्षेत्र पर नियंत्रण पाने के उद्देश्य से उसकी खोजबीन करते समय किन-किन बातों पर ध्यान देती हैं? ऑडियो को यहाँ रोकें।</w:t>
      </w:r>
    </w:p>
    <w:p>
      <w:pPr/>
      <w:r>
        <w:rPr>
          <w:lang w:val="hi_IN" w:bidi="hi_IN"/>
        </w:rPr>
      </w:r>
      <w:r>
        <w:rPr>
          <w:lang w:val="hi_IN" w:bidi="hi_IN"/>
        </w:rPr>
        <w:t>मूसा अगुवों से कहता है कि वे भूमि की गुणवत्ता के बारे में पता लगाएँ। क्या मिट्टी उपजाऊ और भोजन उगाने के लिए अच्छी है? या क्या मिट्टी खराब है और उसमें भोजन उगाना कठिन है? फिर मूसा अगुवों से कहता है कि वे देखें कि देश में लकड़ी, या पेड़ हैं या नहीं।</w:t>
      </w:r>
    </w:p>
    <w:p>
      <w:pPr/>
      <w:r>
        <w:rPr>
          <w:lang w:val="hi_IN" w:bidi="hi_IN"/>
        </w:rPr>
      </w:r>
      <w:r>
        <w:rPr>
          <w:lang w:val="hi_IN" w:bidi="hi_IN"/>
        </w:rPr>
        <w:t>तब मूसा अगुवों से कहता है कि वे प्रयास करके उस देश के कुछ फल लेकर लौटें। इस भाग के समय यह वह ऋतु थी जब लोग पहली अंगूर की फसल काटते थे, सम्भवतः जुलाई के मध्य के आसपास। अंगूर एक छोटा फल है जो दाखलताओं पर उगता है।</w:t>
      </w:r>
    </w:p>
    <w:p>
      <w:pPr/>
      <w:r>
        <w:rPr>
          <w:lang w:val="hi_IN" w:bidi="hi_IN"/>
        </w:rPr>
      </w:r>
      <w:r>
        <w:rPr>
          <w:lang w:val="hi_IN" w:bidi="hi_IN"/>
        </w:rPr>
        <w:t>यहाँ रुकें और अंगूर के एक सामान्य गुच्छे का चित्र देखें। ऑडियो को यहाँ रोकें।</w:t>
      </w:r>
    </w:p>
    <w:p>
      <w:pPr/>
      <w:r>
        <w:rPr>
          <w:lang w:val="hi_IN" w:bidi="hi_IN"/>
        </w:rPr>
      </w:r>
      <w:r>
        <w:rPr>
          <w:lang w:val="hi_IN" w:bidi="hi_IN"/>
        </w:rPr>
        <w:t>मूसा के द्वारा भेद लेने वालों को क्या देखना है यह बताने के बाद, वे अगुवे ऊपर, अर्थात् उत्तर की ओर, देश का भेद लेने के लिए जाते हैं।</w:t>
      </w:r>
    </w:p>
    <w:p>
      <w:pPr/>
      <w:r>
        <w:rPr>
          <w:lang w:val="hi_IN" w:bidi="hi_IN"/>
        </w:rPr>
      </w:r>
      <w:r>
        <w:rPr>
          <w:lang w:val="hi_IN" w:bidi="hi_IN"/>
        </w:rPr>
        <w:t>यहाँ रुकें और इस प्रश्न पर समूह में चर्चा करें: अपनी संस्कृति से किसी ऐसे व्यक्ति की कहानी बताइए जिसने किसी ऐसे स्थान की खोज की हो जहाँ वह पहले कभी नहीं गया था और जिसके बारे में उसे कुछ भी पता नहीं था। उन्होंने देश में जाने से पहले के समय का वर्णन कैसे किया? उन्होंने अज्ञात देश में समय का वर्णन कैसे किया? इस ऑडियो को यहाँ रोकें।</w:t>
      </w:r>
    </w:p>
    <w:p>
      <w:pPr/>
      <w:r>
        <w:rPr>
          <w:lang w:val="hi_IN" w:bidi="hi_IN"/>
        </w:rPr>
      </w:r>
      <w:r>
        <w:rPr>
          <w:lang w:val="hi_IN" w:bidi="hi_IN"/>
        </w:rPr>
        <w:t>भेद लेने वाले लोग सीन के जंगल से, जो कनान की दक्षिणी सीमा पर है, उत्तर की ओर यात्रा करते हुए कनान के उत्तरी भाग में लेबो-हमात के पास रहोब तक जाते हैं। इस यात्रा के दौरान भेद लेने वाले नेगेव में गए और हेब्रोन पहुँचे, जो कनान के दक्षिण में एक पहाड़ी क्षेत्र में स्थित है। आपको उत्पत्ति की पुस्तक से याद होगा कि हेब्रोन के पास ही यहोवा ने पहली बार अब्राहम से वादा किया था कि यहोवा यह भूमि अब्राहम के वंशजों को देगा।</w:t>
      </w:r>
    </w:p>
    <w:p>
      <w:pPr/>
      <w:r>
        <w:rPr>
          <w:lang w:val="hi_IN" w:bidi="hi_IN"/>
        </w:rPr>
      </w:r>
      <w:r>
        <w:rPr>
          <w:lang w:val="hi_IN" w:bidi="hi_IN"/>
        </w:rPr>
        <w:t xml:space="preserve">यहाँ रुकें और उस क्षेत्र का मानचित्र दिखाएँ </w:t>
      </w:r>
      <w:r>
        <w:rPr>
          <w:b/>
          <w:lang w:val="hi_IN" w:bidi="hi_IN"/>
        </w:rPr>
        <w:t>जिसे भेद लेने वालों ने खोजा था</w:t>
      </w:r>
      <w:r>
        <w:rPr>
          <w:lang w:val="hi_IN" w:bidi="hi_IN"/>
        </w:rPr>
        <w:t>। इस ऑडियो को यहाँ रोकें।</w:t>
      </w:r>
    </w:p>
    <w:p>
      <w:pPr/>
      <w:r>
        <w:rPr>
          <w:lang w:val="hi_IN" w:bidi="hi_IN"/>
        </w:rPr>
      </w:r>
      <w:r>
        <w:rPr>
          <w:lang w:val="hi_IN" w:bidi="hi_IN"/>
        </w:rPr>
        <w:t>जब भेद लेने वाले हेब्रोन में थे, तब उन्होंने अहीमान, शेशै और तल्मै को देखा, जो सम्भवतः उस देश की तीन जातियों के नाम थे। ये जातियाँ अनाक के वंशज हैं। लोगों ने प्रसिद्ध अनाक लोगों के बारे में कहानियाँ सुनी थीं, जो बहुत लंबे कद के थे। कहानी में उल्लेख है कि हेब्रोन सोअन से सात वर्ष पहले बनाया गया था। सोअन एक बहुत प्राचीन मिस्री नगर था, इसलिए इसका अर्थ है कि हेब्रोन भी बहुत प्राचीन है। फिर भेद लेने वाले हेब्रोन से एश्कोल की घाटी में गए और वहाँ से अंगूरों के एक बड़े गुच्छे वाली एक डाल काट ली। एश्कोल का अर्थ गुच्छा होता है। अंगूर इतने अधिक थे कि दो लोगों को उन्हें एक डंडे पर उठाकर ले जाना पड़ा। वे पुरुष कुछ अनार और अंजीर भी वापस लाए। अनार एक लाल फल है। अंजीर एक ऐसा फल है जो आमतौर पर इस्राएल में पाया जाता है।</w:t>
      </w:r>
    </w:p>
    <w:p>
      <w:pPr/>
      <w:r>
        <w:rPr>
          <w:lang w:val="hi_IN" w:bidi="hi_IN"/>
        </w:rPr>
      </w:r>
      <w:r>
        <w:rPr>
          <w:lang w:val="hi_IN" w:bidi="hi_IN"/>
        </w:rPr>
        <w:t xml:space="preserve">समूह को </w:t>
      </w:r>
      <w:r>
        <w:rPr>
          <w:lang w:val="hi_IN" w:bidi="hi_IN"/>
        </w:rPr>
        <w:t>एक डंडे पर अंगूरों का बड़ा गुच्छा ले जा रहे दो पुरुषों</w:t>
      </w:r>
      <w:r>
        <w:rPr>
          <w:lang w:val="hi_IN" w:bidi="hi_IN"/>
        </w:rPr>
        <w:t xml:space="preserve"> का चित्र दिखाएँ। समूह से कहें कि वे सामान्य आकार के अंगूर के गुच्छे की तस्वीर की तुलना इस बड़े गुच्छे से करें। यदि आवश्यक हो, तो </w:t>
      </w:r>
      <w:r>
        <w:rPr>
          <w:lang w:val="hi_IN" w:bidi="hi_IN"/>
        </w:rPr>
        <w:t>अनार</w:t>
      </w:r>
      <w:r>
        <w:rPr>
          <w:lang w:val="hi_IN" w:bidi="hi_IN"/>
        </w:rPr>
        <w:t xml:space="preserve"> और </w:t>
      </w:r>
      <w:r>
        <w:rPr>
          <w:lang w:val="hi_IN" w:bidi="hi_IN"/>
        </w:rPr>
        <w:t>अंजीर</w:t>
      </w:r>
      <w:r>
        <w:rPr>
          <w:lang w:val="hi_IN" w:bidi="hi_IN"/>
        </w:rPr>
        <w:t xml:space="preserve"> की तस्वीरें देखें। ऑडियो को यहाँ रोकें।</w:t>
      </w:r>
    </w:p>
    <w:p>
      <w:pPr/>
      <w:r>
        <w:rPr>
          <w:lang w:val="hi_IN" w:bidi="hi_IN"/>
        </w:rPr>
      </w:r>
      <w:r>
        <w:rPr>
          <w:lang w:val="hi_IN" w:bidi="hi_IN"/>
        </w:rPr>
        <w:t>भेद लेने वाले लोग देश का भेद लेकर 40 दिनों के बाद लौट आए। वे मूसा, हारून और इस्राएल की सारी मण्डली, या समुदाय के पास लौटे, जो पारान के जंगल में कादेश, या कादेश-बर्ने में थे। भेद लेने वालों ने सारी मण्डली से कहा कि वह देश इतना उपजाऊ और फलदायी है कि वह दूध और मधु की धाराओं के समान है। परन्तु उन्होंने कहा कि वहाँ के लोग बहुत बलवान हैं और बड़े, किलेबंद या अच्छी तरह से सुरक्षित नगरों में रहते हैं। भेद लेने वालों ने वहाँ अनाक के वंशजों को देखा, और उन्होंने अपने पुराने शत्रुओं, अमालेकियों को भी नेगेव में रहते हुए देखा। इन पदों में अमालेकी इस्राएल के शत्रु हैं। आपको स्मरण होगा कि जब इस्राएल मिस्र से निकल रहा था, तब अमालेकियों ने उन पर आक्रमण किया था, परन्तु इस्राएल ने अमालेकियों को पराजित कर दिया था। कनानी लोग भी वहाँ रहते थे, कनान में यरदन नदी के पास और समुद्र के निकट। कनानी एक ऐसी जाति थी जो पूरे कनान देश में नहीं, बल्कि उसके केवल एक छोटे भाग में रहती थी। भेद लेने वालों ने बताया कि कनान देश में प्रत्येक जाति कहाँ-कहाँ रहती है।</w:t>
      </w:r>
    </w:p>
    <w:p>
      <w:pPr/>
      <w:r>
        <w:rPr>
          <w:lang w:val="hi_IN" w:bidi="hi_IN"/>
        </w:rPr>
      </w:r>
      <w:r>
        <w:rPr>
          <w:lang w:val="hi_IN" w:bidi="hi_IN"/>
        </w:rPr>
        <w:t xml:space="preserve">रुकें और एक नक्शा दिखाएँ जिसमें यह दर्शाया गया हो कि </w:t>
      </w:r>
      <w:r>
        <w:rPr>
          <w:b/>
          <w:lang w:val="hi_IN" w:bidi="hi_IN"/>
        </w:rPr>
        <w:t>कनान में विभिन्न जातियाँ कहाँ रहती थीं</w:t>
      </w:r>
      <w:r>
        <w:rPr>
          <w:lang w:val="hi_IN" w:bidi="hi_IN"/>
        </w:rPr>
        <w:t>। इस ऑडियो को यहाँ रोकें।</w:t>
      </w:r>
    </w:p>
    <w:p>
      <w:pPr/>
      <w:r>
        <w:rPr>
          <w:lang w:val="hi_IN" w:bidi="hi_IN"/>
        </w:rPr>
      </w:r>
      <w:r>
        <w:rPr>
          <w:lang w:val="hi_IN" w:bidi="hi_IN"/>
        </w:rPr>
        <w:t>सम्भवतः मण्डली आपस में उन बातों के विषय में चर्चा कर रही थी जो भेद लेने वालों ने मण्डली के साथ साझा की थीं। तब भेद लेने वालों में से एक, कालेब ने मण्डली को शांत किया।</w:t>
      </w:r>
    </w:p>
    <w:p>
      <w:pPr/>
      <w:r>
        <w:rPr>
          <w:lang w:val="hi_IN" w:bidi="hi_IN"/>
        </w:rPr>
      </w:r>
      <w:r>
        <w:rPr>
          <w:lang w:val="hi_IN" w:bidi="hi_IN"/>
        </w:rPr>
        <w:t>रुकें और समूह में चर्चा करें: अपनी संस्कृति से उस समय की एक कहानी बताइए जब किसी ने लोगों की बड़ी भीड़ को शांत किया हो। उन्होंने ऐसा कैसे किया? जिस व्यक्ति ने समूह को शांत किया, उसने अपने शरीर को कैसे हिलाया, या किन विशेष शब्दों या ध्वनियों का प्रयोग किया? इस ऑडियो को यहाँ रोकें।</w:t>
      </w:r>
    </w:p>
    <w:p>
      <w:pPr/>
      <w:r>
        <w:rPr>
          <w:lang w:val="hi_IN" w:bidi="hi_IN"/>
        </w:rPr>
      </w:r>
      <w:r>
        <w:rPr>
          <w:lang w:val="hi_IN" w:bidi="hi_IN"/>
        </w:rPr>
        <w:t>तब कालेब ने सब से कहा, “आओ, हम तुरंत ऊपर चढ़कर उस देश पर अधिकार करें। हम निश्चय ही उस पर जय प्राप्त कर सकते हैं।” कालेब को विश्वास था कि यहोवा इस्राएलियों की सहायता करेगा कि वे उन लंबे कद के लोगों को पराजित करें, क्योंकि यहोवा ने वह देश इस्राएलियों को देने का वादा किया था।</w:t>
      </w:r>
    </w:p>
    <w:p>
      <w:pPr/>
      <w:r>
        <w:rPr>
          <w:lang w:val="hi_IN" w:bidi="hi_IN"/>
        </w:rPr>
      </w:r>
      <w:r>
        <w:rPr>
          <w:lang w:val="hi_IN" w:bidi="hi_IN"/>
        </w:rPr>
        <w:t>अधिकांश भेदिए कालेब से असहमत थे और उन्होंने सारी मण्डली से कहा कि वे इन जातियों को युद्ध में पराजित नहीं कर पाएँगे, क्योंकि वे इस्राएल से अधिक बलवान हैं। भेद लेने वालों ने उसे “ऐसा देश जो अपने निवासियों को निगल जाता है” कहा। इसका अर्थ यह नहीं है कि देश और भूमि स्वयं अपने निवासियों को मार डालेंगे। वे यह कह रहे थे कि उस देश में रहना सुरक्षित नहीं था। भेद लेने वालों ने बताया कि वहाँ रहने वाले सभी लोग लंबे और बहुत बड़े कद के हैं। उन्होंने वहाँ नफिलीम को भी देखा, जो अनाक के वंशज थे और वहाँ रह रहे थे। भेदियों ने उनके बीच के अंतर को बढ़ा-चढ़ाकर बताया या उस पर ज़रूरत से ज़्यादा ज़ोर दिया और कहा कि नफिलीम की तुलना में इस्राएली पुरुष टिड्डियों के समान छोटे थे। टिड्डियाँ छोटे कीड़े होते हैं जो एक पौधे से दूसरे पौधे पर कूदते हैं।</w:t>
      </w:r>
    </w:p>
    <w:p>
      <w:pPr/>
      <w:r>
        <w:rPr>
          <w:lang w:val="hi_IN" w:bidi="hi_IN"/>
        </w:rPr>
      </w:r>
      <w:r>
        <w:rPr>
          <w:lang w:val="hi_IN" w:bidi="hi_IN"/>
        </w:rPr>
        <w:t xml:space="preserve">यहाँ रुकें और समूह को एक </w:t>
      </w:r>
      <w:r>
        <w:rPr>
          <w:lang w:val="hi_IN" w:bidi="hi_IN"/>
        </w:rPr>
        <w:t>टिड्डी</w:t>
      </w:r>
      <w:r>
        <w:rPr>
          <w:lang w:val="hi_IN" w:bidi="hi_IN"/>
        </w:rPr>
        <w:t xml:space="preserve"> का चित्र दिखाएँ। इस ऑडियो को यहाँ रोकें।</w:t>
      </w:r>
    </w:p>
    <w:p>
      <w:pPr/>
      <w:r>
        <w:rPr>
          <w:lang w:val="hi_IN" w:bidi="hi_IN"/>
        </w:rPr>
      </w:r>
      <w:r>
        <w:rPr>
          <w:lang w:val="hi_IN" w:bidi="hi_IN"/>
        </w:rPr>
        <w:t>रुकें और अपनी संस्कृति से उन लोगों के बारे में एक कहानी सुनाएँ जो आपसे बहुत भिन्न हैं। आपकी संस्कृति में लोगों ने उन बहुत भिन्न लोगों के प्रति कैसी प्रतिक्रिया दिखाई? उन्होंने उनके बारे में कैसे बात की? इस ऑडियो को यहाँ रोकें।</w:t>
      </w:r>
    </w:p>
    <w:p>
      <w:pPr/>
      <w:r>
        <w:rPr>
          <w:lang w:val="hi_IN" w:bidi="hi_IN"/>
        </w:rPr>
      </w:r>
      <w:r>
        <w:rPr>
          <w:lang w:val="hi_IN" w:bidi="hi_IN"/>
        </w:rPr>
        <w:t>भेद लेने वाले इस्राएलियों को यह समझाने का प्रयास कर रहे थे कि वे उस देश को जीतने के लिए युद्ध न करें।</w:t>
      </w:r>
      <w:r>
        <w:rPr>
          <w:lang w:val="hi_IN" w:bidi="hi_IN"/>
        </w:rPr>
      </w:r>
    </w:p>
    <w:p>
      <w:pPr>
        <w:pStyle w:val="Heading3"/>
      </w:pPr>
      <w:r>
        <w:rPr>
          <w:lang w:val="hi_IN" w:bidi="hi_IN"/>
        </w:rPr>
        <w:t>घटनाओं को समझाना</w:t>
      </w:r>
    </w:p>
    <w:p>
      <w:pPr/>
      <w:r>
        <w:rPr>
          <w:lang w:val="hi_IN" w:bidi="hi_IN"/>
        </w:rPr>
      </w:r>
      <w:r>
        <w:rPr>
          <w:lang w:val="hi_IN" w:bidi="hi_IN"/>
        </w:rPr>
        <w:t>गिनती 13:17–33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12 इस्राएली भेद लेने वालों से कहता है कि वे कनान देश में जाकर उस देश और वहाँ के लोगों के बारे में जानकारी प्राप्त करें।</w:t>
      </w:r>
    </w:p>
    <w:p>
      <w:pPr/>
      <w:r>
        <w:rPr>
          <w:lang w:val="hi_IN" w:bidi="hi_IN"/>
        </w:rPr>
      </w:r>
      <w:r>
        <w:rPr>
          <w:b/>
          <w:lang w:val="hi_IN" w:bidi="hi_IN"/>
        </w:rPr>
        <w:t>दूसरे दृश्य में:</w:t>
      </w:r>
      <w:r>
        <w:rPr>
          <w:lang w:val="hi_IN" w:bidi="hi_IN"/>
        </w:rPr>
        <w:t xml:space="preserve"> 12 भेद लेने वाले कनान के दक्षिण से कनान के उत्तर की ओर यात्रा कर रहे हैं। वे वहाँ अनाक के विशालकाय वंशजों को देखते हैं।</w:t>
      </w:r>
    </w:p>
    <w:p>
      <w:pPr/>
      <w:r>
        <w:rPr>
          <w:lang w:val="hi_IN" w:bidi="hi_IN"/>
        </w:rPr>
      </w:r>
      <w:r>
        <w:rPr>
          <w:b/>
          <w:lang w:val="hi_IN" w:bidi="hi_IN"/>
        </w:rPr>
        <w:t>तीसरे दृश्य में:</w:t>
      </w:r>
      <w:r>
        <w:rPr>
          <w:lang w:val="hi_IN" w:bidi="hi_IN"/>
        </w:rPr>
        <w:t xml:space="preserve"> 12 भेद लेने वाले एश्कोल की घाटी में पहुँचते हैं और अंगूरों के एक बड़े गुच्छे वाली एक डाल काटते हैं, और वे अनार और अंजीर भी इकट्ठा करते हैं।</w:t>
      </w:r>
    </w:p>
    <w:p>
      <w:pPr/>
      <w:r>
        <w:rPr>
          <w:lang w:val="hi_IN" w:bidi="hi_IN"/>
        </w:rPr>
      </w:r>
      <w:r>
        <w:rPr>
          <w:b/>
          <w:lang w:val="hi_IN" w:bidi="hi_IN"/>
        </w:rPr>
        <w:t>चौथे दृश्य में:</w:t>
      </w:r>
      <w:r>
        <w:rPr>
          <w:lang w:val="hi_IN" w:bidi="hi_IN"/>
        </w:rPr>
        <w:t xml:space="preserve"> 12 भेद लेने वाले 40 दिनों के बाद लौटते हैं और मूसा, हारून तथा सारी मण्डली, अर्थात् सभी इस्राएलियों से कहते हैं कि उन्हें उस देश में नहीं जाना चाहिए, क्योंकि वहाँ बहुत बलवान लोग रहते हैं। कालेब कहता है कि इस्राएलियों को उस देश में जाना चाहिए, फिर अन्य लोग इस्राएलियों को डराकर युद्ध न करने के लिए समझाने लगते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12 अगुवे भेद लेने वाले, जिनमें कालेब भी शामिल है</w:t>
      </w:r>
    </w:p>
    <w:p>
      <w:pPr>
        <w:pStyle w:val="ListBullet"/>
        <w:spacing w:line="240" w:lineRule="auto"/>
        <w:ind w:left="720"/>
      </w:pPr>
      <w:r>
        <w:rPr>
          <w:lang w:val="hi_IN" w:bidi="hi_IN"/>
        </w:rPr>
      </w:r>
      <w:r>
        <w:rPr>
          <w:lang w:val="hi_IN" w:bidi="hi_IN"/>
        </w:rPr>
        <w:t>अनाक के वंशज, या नफिलीम, जो विशालकाय लोग हैं</w:t>
      </w:r>
    </w:p>
    <w:p>
      <w:pPr>
        <w:pStyle w:val="ListBullet"/>
        <w:spacing w:line="240" w:lineRule="auto"/>
        <w:ind w:left="720"/>
      </w:pPr>
      <w:r>
        <w:rPr>
          <w:lang w:val="hi_IN" w:bidi="hi_IN"/>
        </w:rPr>
      </w:r>
      <w:r>
        <w:rPr>
          <w:lang w:val="hi_IN" w:bidi="hi_IN"/>
        </w:rPr>
        <w:t>कनान की जातियाँ: अमालेकी, हित्ती, यबूसी, एमोरी और कनानी</w:t>
      </w:r>
    </w:p>
    <w:p>
      <w:pPr>
        <w:pStyle w:val="ListBullet"/>
        <w:spacing w:line="240" w:lineRule="auto"/>
        <w:ind w:left="720"/>
      </w:pPr>
      <w:r>
        <w:rPr>
          <w:lang w:val="hi_IN" w:bidi="hi_IN"/>
        </w:rPr>
      </w:r>
      <w:r>
        <w:rPr>
          <w:lang w:val="hi_IN" w:bidi="hi_IN"/>
        </w:rPr>
        <w:t>इस्राएल की मण्डली, या समुदाय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यहोवा ने मूसा से कहा था कि वह कनान देश का भेद लेने के लिए 12 भेदियों को चुने। इस भाग में उन पुरुषों के नाम सूचीबद्ध किए गए थे जो चुने गए थे।</w:t>
      </w:r>
    </w:p>
    <w:p>
      <w:pPr/>
      <w:r>
        <w:rPr>
          <w:lang w:val="hi_IN" w:bidi="hi_IN"/>
        </w:rPr>
      </w:r>
      <w:r>
        <w:rPr>
          <w:lang w:val="hi_IN" w:bidi="hi_IN"/>
        </w:rPr>
        <w:t>पहला दृश्य इस बात से आरम्भ होता है कि मूसा 12 भेद लेने वालों को कनान देश का भेद लेने के लिए भेजता है। यह दृश्य पारान के जंगल में घटित हुआ होगा। यह पहली अंगूर की फसल का समय था, इसलिए यह लगभग जुलाई के मध्य के आसपास रहा होगा।</w:t>
      </w:r>
    </w:p>
    <w:p>
      <w:pPr/>
      <w:r>
        <w:rPr>
          <w:lang w:val="hi_IN" w:bidi="hi_IN"/>
        </w:rPr>
      </w:r>
      <w:r>
        <w:rPr>
          <w:lang w:val="hi_IN" w:bidi="hi_IN"/>
        </w:rPr>
        <w:t>परन्तु यहाँ का क्रम भ्रमित करने वाला है। पहले मूसा पुरुषों को निर्देश देने के लिए इकट्ठा करता है, और फिर उन्हें उस देश में भेजता है। यदि आवश्यक हो, तो आप अपने अनुवाद में इस क्रम को बता सकते हैं। मूसा प्रमुख भेदियों को इकट्ठा करता है और कहता है, “नेगेव में जाओ और पहाड़ी देश में ऊपर चढ़ो।” उस संस्कृति में जब लोग उत्तर की ओर यात्रा करते थे, तो वे “ऊपर जाना” कहते थे।</w:t>
      </w:r>
    </w:p>
    <w:p>
      <w:pPr/>
      <w:r>
        <w:rPr>
          <w:lang w:val="hi_IN" w:bidi="hi_IN"/>
        </w:rPr>
      </w:r>
      <w:r>
        <w:rPr>
          <w:lang w:val="hi_IN" w:bidi="hi_IN"/>
        </w:rPr>
        <w:t>यहाँ रुकें और समूह में चर्चा करें: आप यात्रा करते समय दिशाओं के बारे में कैसे बात करते हैं? आप इस भाग में “ऊपर जाना” या “उत्तर की ओर जाना” के निर्देश को किस प्रकार व्यक्त करेंगे? इस ऑडियो को यहाँ रोकें।</w:t>
      </w:r>
    </w:p>
    <w:p>
      <w:pPr/>
      <w:r>
        <w:rPr>
          <w:lang w:val="hi_IN" w:bidi="hi_IN"/>
        </w:rPr>
      </w:r>
      <w:r>
        <w:rPr>
          <w:lang w:val="hi_IN" w:bidi="hi_IN"/>
        </w:rPr>
        <w:t>फिर मूसा भेद लेने वालों को यह निर्देश देता है कि वे उस देश की गुणवत्ता और वहाँ रहने वाले लोगों के बारे में जानकारी प्राप्त करें। मूसा उन्हें यह भी कहता है कि वे उस देश से कुछ फल लेकर लौटें। देश के विषय में जिन बातों को मूसा जानना चाहता है, उनमें से प्रत्येक के लिए वह अच्छे या बुरे परिणाम का एक उदाहरण देता है। जब मूसा उस देश के विषय में पूछता है, तो वह पूछता है, “क्या वह देश उपजाऊ है या बंजर?” मूसा यह भी पूछता है, "क्या भूमि अच्छी है या बुरी?"</w:t>
      </w:r>
    </w:p>
    <w:p>
      <w:pPr/>
      <w:r>
        <w:rPr>
          <w:lang w:val="hi_IN" w:bidi="hi_IN"/>
        </w:rPr>
      </w:r>
      <w:r>
        <w:rPr>
          <w:lang w:val="hi_IN" w:bidi="hi_IN"/>
        </w:rPr>
        <w:t>यहाँ रुकें और चर्चा करें: आपकी संस्कृति में आप किसी से यह जानने के लिए कैसे पूछेंगे कि कोई वस्तु अच्छी है या बुरी? ध्यान दें कि आप ये प्रश्न पूछते समय किन शब्दों का प्रयोग करते हैं। इस ऑडियो को यहाँ रोकें।</w:t>
      </w:r>
    </w:p>
    <w:p>
      <w:pPr/>
      <w:r>
        <w:rPr>
          <w:lang w:val="hi_IN" w:bidi="hi_IN"/>
        </w:rPr>
      </w:r>
      <w:r>
        <w:rPr>
          <w:lang w:val="hi_IN" w:bidi="hi_IN"/>
        </w:rPr>
        <w:t>दूसरा दृश्य इस प्रकार आरम्भ होना चाहिए कि भेद लेने वाले पारान के जंगल से निकलकर कनान देश में प्रवेश करते हैं। यह दृश्य सीन के जंगल से लेबो-हमात के पास रहोब तक यात्रा का सारांश बताता है। इस यात्रा में, वे पहले उत्तर की ओर नेगेव में जाते हैं। नेगेव कनान के दक्षिण में है, जहाँ भूमि सूखी थी, लेकिन पारान के जंगल जितनी सूखी नहीं थी। फिर भेद लेने वाले उत्तर की ओर जाकर हेब्रोन पहुँचे। हेब्रोन पहाड़ी देश में है, इसलिए वहाँ बहुत-सी पहाड़ियाँ हैं। हेब्रोन में उन्हें अनाक के वंशजों की तीन जातियाँ मिलती हैं। ये गोत्र अहीमान, शेशै और तल्मै हैं। यह जानना महत्वपूर्ण है कि अनाक के वंशज बहुत लम्बे लोग हैं। अब कथाकार थोड़ी देर के लिए घटना को रोककर हमें हेब्रोन के बारे में कुछ इतिहास बताता है। कथाकार चाहता है कि हम जानें कि हेब्रोन बहुत प्राचीन है, इसलिए वह कहता है कि हेब्रोन सोअन से सात वर्ष पुराना है, जो एक नगर है जिसे लोग मिस्र से जानते हैं।</w:t>
      </w:r>
    </w:p>
    <w:p>
      <w:pPr/>
      <w:r>
        <w:rPr>
          <w:lang w:val="hi_IN" w:bidi="hi_IN"/>
        </w:rPr>
      </w:r>
      <w:r>
        <w:rPr>
          <w:lang w:val="hi_IN" w:bidi="hi_IN"/>
        </w:rPr>
        <w:t>यहाँ रुकें और समूह में चर्चा करें: आपको क्यों लगता है कि हेब्रोन के इतना प्राचीन होने की यह जानकारी महत्वपूर्ण है? आप इस प्रकार की महत्वपूर्ण पृष्ठभूमि की जानकारी को किसी कहानी में किस प्रकार सम्मिलित करेंगे? इस ऑडियो को यहाँ रोकें।</w:t>
      </w:r>
    </w:p>
    <w:p>
      <w:pPr/>
      <w:r>
        <w:rPr>
          <w:lang w:val="hi_IN" w:bidi="hi_IN"/>
        </w:rPr>
      </w:r>
      <w:r>
        <w:rPr>
          <w:lang w:val="hi_IN" w:bidi="hi_IN"/>
        </w:rPr>
        <w:t>भेद लेने वाले 40 दिनों में इस यात्रा की पूरी दूरी तय करने के लिए प्रतिदिन चलते रहे। वे लोग पहाड़ी क्षेत्र में पहाड़ियों और पर्वतों पर चढ़ते और उतरते हुए चल रहे होंगे।</w:t>
      </w:r>
    </w:p>
    <w:p>
      <w:pPr/>
      <w:r>
        <w:rPr>
          <w:lang w:val="hi_IN" w:bidi="hi_IN"/>
        </w:rPr>
      </w:r>
      <w:r>
        <w:rPr>
          <w:lang w:val="hi_IN" w:bidi="hi_IN"/>
        </w:rPr>
        <w:t xml:space="preserve">यहाँ रुकें और समूह को </w:t>
      </w:r>
      <w:r>
        <w:rPr>
          <w:lang w:val="hi_IN" w:bidi="hi_IN"/>
        </w:rPr>
        <w:t>पहाड़ी क्षेत्र</w:t>
      </w:r>
      <w:r>
        <w:rPr>
          <w:lang w:val="hi_IN" w:bidi="hi_IN"/>
        </w:rPr>
        <w:t xml:space="preserve"> का एक चित्र दिखाएँ। इस ऑडियो को यहाँ रोकें।</w:t>
      </w:r>
    </w:p>
    <w:p>
      <w:pPr/>
      <w:r>
        <w:rPr>
          <w:lang w:val="hi_IN" w:bidi="hi_IN"/>
        </w:rPr>
      </w:r>
      <w:r>
        <w:rPr>
          <w:lang w:val="hi_IN" w:bidi="hi_IN"/>
        </w:rPr>
        <w:t>तीसरे दृश्य में स्थान बदल जाता है—भेद लेने वाले पहाड़ी देश से निकलकर हेब्रोन के पास एश्कोल की घाटी, अर्थात् एक सूखी नदी की घाटी, में पहुँचते हैं।</w:t>
      </w:r>
    </w:p>
    <w:p>
      <w:pPr/>
      <w:r>
        <w:rPr>
          <w:lang w:val="hi_IN" w:bidi="hi_IN"/>
        </w:rPr>
      </w:r>
      <w:r>
        <w:rPr>
          <w:lang w:val="hi_IN" w:bidi="hi_IN"/>
        </w:rPr>
        <w:t xml:space="preserve">यहाँ रुकें और समूह को हेब्रोन के पास </w:t>
      </w:r>
      <w:r>
        <w:rPr>
          <w:lang w:val="hi_IN" w:bidi="hi_IN"/>
        </w:rPr>
        <w:t>एश्कोल की नदी घाटी</w:t>
      </w:r>
      <w:r>
        <w:rPr>
          <w:lang w:val="hi_IN" w:bidi="hi_IN"/>
        </w:rPr>
        <w:t xml:space="preserve"> का एक चित्र दिखाएँ। इस ऑडियो को यहाँ रोकें।</w:t>
      </w:r>
    </w:p>
    <w:p>
      <w:pPr/>
      <w:r>
        <w:rPr>
          <w:lang w:val="hi_IN" w:bidi="hi_IN"/>
        </w:rPr>
      </w:r>
      <w:r>
        <w:rPr>
          <w:lang w:val="hi_IN" w:bidi="hi_IN"/>
        </w:rPr>
        <w:t>एश्कोल की घाटी में, भेदियों ने अंगूरों के एक ही गुच्छे वाली एक ऐसी बड़ी डाल काटी कि उसे दो लोगों को एक डंडे पर उठाकर ले जाना पड़ा। भेद लेने वालों ने अनार और अंजीर जैसे अन्य फल भी इकट्ठा किए।</w:t>
      </w:r>
    </w:p>
    <w:p>
      <w:pPr/>
      <w:r>
        <w:rPr>
          <w:lang w:val="hi_IN" w:bidi="hi_IN"/>
        </w:rPr>
      </w:r>
      <w:r>
        <w:rPr>
          <w:lang w:val="hi_IN" w:bidi="hi_IN"/>
        </w:rPr>
        <w:t>चौथे दृश्य में, भेद लेने वाले 40 दिनों तक छानबीन करने के बाद कनान से पारान के जंगल में कादेश लौटते हैं। 40 दिनों की यात्रा के बाद भेद लेने वाले सम्भवतः बहुत थक गए होंगे। भेद लेने वाले मूसा, हारून और इस्राएल के पूरे समुदाय के पास आते हैं। भेद लेने वाले मूसा, हारून और इस्राएल की मण्डली को वे फल दिखाते हैं जो उन्होंने इकट्ठा किए थे, और उन्हें बताते हैं कि “उस देश में दूध और मधु की धाराएं बहती हैं।”</w:t>
      </w:r>
    </w:p>
    <w:p>
      <w:pPr/>
      <w:r>
        <w:rPr>
          <w:lang w:val="hi_IN" w:bidi="hi_IN"/>
        </w:rPr>
      </w:r>
      <w:r>
        <w:rPr>
          <w:lang w:val="hi_IN" w:bidi="hi_IN"/>
        </w:rPr>
        <w:t>यहाँ रुकें और समूह में चर्चा करें: आप किस प्रकार बताएँगे कि कोई देश इतना उपजाऊ है कि मानो उसमें दूध और मधु की धाराएँ बह रही हों? इस ऑडियो को यहाँ रोकें।</w:t>
      </w:r>
    </w:p>
    <w:p>
      <w:pPr/>
      <w:r>
        <w:rPr>
          <w:lang w:val="hi_IN" w:bidi="hi_IN"/>
        </w:rPr>
      </w:r>
      <w:r>
        <w:rPr>
          <w:lang w:val="hi_IN" w:bidi="hi_IN"/>
        </w:rPr>
        <w:t>परन्तु भेद लेने वाले यह स्पष्ट कर देते हैं कि यह जानकारी उतनी महत्वपूर्ण नहीं है जितनी यह कि उस देश में कौन लोग रहते हैं। वे एक स्पष्ट विरोध दिखाते हैं। वे इस बारे में बात करना आरम्भ करते हैं कि वे उस देश में क्यों नहीं जाना चाहते।</w:t>
      </w:r>
    </w:p>
    <w:p>
      <w:pPr/>
      <w:r>
        <w:rPr>
          <w:lang w:val="hi_IN" w:bidi="hi_IN"/>
        </w:rPr>
      </w:r>
      <w:r>
        <w:rPr>
          <w:lang w:val="hi_IN" w:bidi="hi_IN"/>
        </w:rPr>
        <w:t>रुकें और चर्चा करें: उस समय के बारे में बताइए जब आपको किसी को ऐसी रिपोर्ट देनी पड़ी जिसमें अच्छी और बुरी दोनों बातें थीं। समूह के अन्य लोगों को इस बात पर ध्यान देना चाहिए कि कहानी सुनाने वाला व्यक्ति अच्छी बनाम बुरी जानकारी को किस प्रकार प्रस्तुत करता है। ऑडियो को यहाँ रोकें।</w:t>
      </w:r>
    </w:p>
    <w:p>
      <w:pPr/>
      <w:r>
        <w:rPr>
          <w:lang w:val="hi_IN" w:bidi="hi_IN"/>
        </w:rPr>
      </w:r>
      <w:r>
        <w:rPr>
          <w:lang w:val="hi_IN" w:bidi="hi_IN"/>
        </w:rPr>
        <w:t>कुछ भेद लेने वाले यह बताने लगते हैं कि वे उस देश में क्यों नहीं जाना चाहते। भेद लेने वाले बताते हैं कि उस देश में रहने वाले लोग बलवान हैं, और वहाँ के नगर किलेबंद और बहुत बड़े हैं। अगुवे यह भी बताते हैं कि उन्होंने वहाँ अनाक के वंशजों को देखा, और नेगेव के क्षेत्र में अमालेकियों को भी देखा। उन्होंने पहाड़ी देश में हित्तियों, यबूसियों और एमोरियों को देखा। उन्होंने कनानियों को समुद्र के किनारे और यरदन नदी के किनारे देखा। भेदियों के यह बताने के बाद कि उन्होंने क्या देखा था, संभवतः सभी इस्राएली उन बातों के बारे में जोर-जोर से चर्चा कर रहे थे जो उन पुरुषों ने उस देश के निवासियों के बारे में बताई थीं। इस्राएलियों का पूरा समुदाय हजारों लोगों का था, जो एक बड़ी भीड़ में आपस में बात कर रहे थे। कालेब उन 12 भेद लेने वालों में से एक था। तब कालेब ने लोगों को जल्दी और प्रभावी ढंग से चुप करा दिया।</w:t>
      </w:r>
    </w:p>
    <w:p>
      <w:pPr/>
      <w:r>
        <w:rPr>
          <w:lang w:val="hi_IN" w:bidi="hi_IN"/>
        </w:rPr>
      </w:r>
      <w:r>
        <w:rPr>
          <w:lang w:val="hi_IN" w:bidi="hi_IN"/>
        </w:rPr>
        <w:t>रुकें और उन तरीकों पर चर्चा करें जिनसे आपकी संस्कृति और भाषा के लोग भीड़ का ध्यान आकर्षित करते हैं। चर्चा करें कि आप इस विचार का अनुवाद कैसे करेंगे। ऑडियो को यहाँ रोकें।</w:t>
      </w:r>
    </w:p>
    <w:p>
      <w:pPr/>
      <w:r>
        <w:rPr>
          <w:lang w:val="hi_IN" w:bidi="hi_IN"/>
        </w:rPr>
      </w:r>
      <w:r>
        <w:rPr>
          <w:lang w:val="hi_IN" w:bidi="hi_IN"/>
        </w:rPr>
        <w:t>मण्डली बात करना बंद कर देती है। तब कालेब कहता है, “आओ, हम तुरंत ऊपर चढ़कर उस पर अधिकार करें, क्योंकि हम उस पर जय प्राप्त करने में सक्षम हैं।” कालेब इस्राएलियों को कनान में रहने वाले लोगों पर आक्रमण करने के लिए समझाने का प्रयास कर रहा है। कालेब यहोवा के उस वादे पर विश्वास करता है कि वह इस्राएल को कनान देश देगा। जो भेद लेने वाले कालेब से असहमत थे, वे इस्राएलियों से कहते हैं कि उस देश के लोग उनसे अधिक बलवान हैं, इसलिए इस्राएली उन पर आक्रमण नहीं कर पाएँगे।</w:t>
      </w:r>
    </w:p>
    <w:p>
      <w:pPr/>
      <w:r>
        <w:rPr>
          <w:lang w:val="hi_IN" w:bidi="hi_IN"/>
        </w:rPr>
      </w:r>
      <w:r>
        <w:rPr>
          <w:lang w:val="hi_IN" w:bidi="hi_IN"/>
        </w:rPr>
        <w:t>भेद लेने वाले इस्राएलियों से कहते हैं कि वह देश “ऐसा देश है जो अपने निवासियों को निगल जाता है।” यह विशेष भाषा है। इसका अर्थ यह नहीं है कि भूमि स्वयं अपने लोगों को खा जाएगी। परन्तु इसका अर्थ यह है कि वह भूमि खतरनाक है। भेदियों का यह भी कहना है कि उन्होंने जितने भी लोगों को देखा, वे सभी बहुत लंबे कद के हैं। भेद लेने वाले नफिलीम के बारे में बताते हैं, और कथाकार हमें अतिरिक्त जानकारी देता है कि नफिलीम कहाँ से आए थे। नफलीम बहुत लम्बे लोग थे। भेद लेने वालों ने बढ़ा-चढ़ाकर कहा जब उन्होंने कहा कि अनाक के वंशजों की तुलना में वे टिड्डियों के समान हैं। टिड्डियाँ छोटे कीड़े होते हैं।</w:t>
      </w:r>
    </w:p>
    <w:p>
      <w:pPr/>
      <w:r>
        <w:rPr>
          <w:lang w:val="hi_IN" w:bidi="hi_IN"/>
        </w:rPr>
      </w:r>
      <w:r>
        <w:rPr>
          <w:lang w:val="hi_IN" w:bidi="hi_IN"/>
        </w:rPr>
        <w:t xml:space="preserve">यहाँ रुकें और समूह को एक </w:t>
      </w:r>
      <w:r>
        <w:rPr>
          <w:lang w:val="hi_IN" w:bidi="hi_IN"/>
        </w:rPr>
        <w:t>टिड्डी</w:t>
      </w:r>
      <w:r>
        <w:rPr>
          <w:lang w:val="hi_IN" w:bidi="hi_IN"/>
        </w:rPr>
        <w:t xml:space="preserve"> का चित्र दिखाएँ। एक ऐसी कहानी सुनाइए जब किसी ने किसी बहुत बड़ी वस्तु की किसी बहुत छोटी वस्तु से तुलना करके उसके आकार को स्पष्ट रूप से समझाया हो। आप तुलना कैसे दिखाते हैं? आप इस तुलना का अनुवाद कैसे करेंगे? इस ऑडियो को यहाँ रोकें।</w:t>
      </w:r>
    </w:p>
    <w:p>
      <w:pPr/>
      <w:r>
        <w:rPr>
          <w:lang w:val="hi_IN" w:bidi="hi_IN"/>
        </w:rPr>
      </w:r>
      <w:r>
        <w:rPr>
          <w:lang w:val="hi_IN" w:bidi="hi_IN"/>
        </w:rPr>
        <w:t>भेद लेने वाले यह भी कहते हैं कि अनाक के वंशजों को भी वे टिड्डियों के समान ही दिखाई देते थे।</w:t>
      </w:r>
    </w:p>
    <w:p>
      <w:pPr/>
      <w:r>
        <w:rPr>
          <w:lang w:val="hi_IN" w:bidi="hi_IN"/>
        </w:rPr>
      </w:r>
      <w:r>
        <w:rPr>
          <w:lang w:val="hi_IN" w:bidi="hi_IN"/>
        </w:rPr>
        <w:t>यहाँ रुकें और समूह में चर्चा करें: भेद लेने वाले इस्राएलियों को उस देश में प्रवेश न करने के लिए समझाने का प्रयास कर रहे हैं। अपनी संस्कृति से ऐसी कहानी का वर्णन करें जिसमें किसी ने किसी को कुछ न करने के लिए मनाने हेतु बढ़ा-चढ़ाकर बातें की हों। वे उन्हें समझाने की कोशिश कैसे करेंगे? वे किन शब्दों या वाक्यांशों का उपयोग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13:17–33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12 अगुवे भेद लेने वाले, जिनमें कालेब भी शामिल है</w:t>
      </w:r>
    </w:p>
    <w:p>
      <w:pPr>
        <w:pStyle w:val="ListBullet"/>
        <w:spacing w:line="240" w:lineRule="auto"/>
        <w:ind w:left="720"/>
      </w:pPr>
      <w:r>
        <w:rPr>
          <w:lang w:val="hi_IN" w:bidi="hi_IN"/>
        </w:rPr>
      </w:r>
      <w:r>
        <w:rPr>
          <w:lang w:val="hi_IN" w:bidi="hi_IN"/>
        </w:rPr>
        <w:t>अनाक के वंशज, या नफिलीम, जो विशालकाय लोग हैं</w:t>
      </w:r>
    </w:p>
    <w:p>
      <w:pPr>
        <w:pStyle w:val="ListBullet"/>
        <w:spacing w:line="240" w:lineRule="auto"/>
        <w:ind w:left="720"/>
      </w:pPr>
      <w:r>
        <w:rPr>
          <w:lang w:val="hi_IN" w:bidi="hi_IN"/>
        </w:rPr>
      </w:r>
      <w:r>
        <w:rPr>
          <w:lang w:val="hi_IN" w:bidi="hi_IN"/>
        </w:rPr>
        <w:t>कनान की जातियाँ: अमालेकी, हित्ती, यबूसी, एमोरी और कनानी</w:t>
      </w:r>
    </w:p>
    <w:p>
      <w:pPr>
        <w:pStyle w:val="ListBullet"/>
        <w:spacing w:line="240" w:lineRule="auto"/>
        <w:ind w:left="720"/>
      </w:pPr>
      <w:r>
        <w:rPr>
          <w:lang w:val="hi_IN" w:bidi="hi_IN"/>
        </w:rPr>
      </w:r>
      <w:r>
        <w:rPr>
          <w:lang w:val="hi_IN" w:bidi="hi_IN"/>
        </w:rPr>
        <w:t>इस्राएल की मण्डली, या समुदाय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मूसा 12 इस्राएली भेदियों से कहता है कि वे कनान देश का भेद लें। यह उस भूमि और वहाँ रहने वाले लोगों के बारे में जानकारी प्राप्त करने के लिए है। मूसा उनसे कहता है कि वे वहाँ उगने वाले फलों के कुछ नमूने लेकर लौटें।</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भेदियों की भूमिका निभाने वाले व्यक्ति से पूछें, “तुम क्या महसूस कर रहे हो या क्या सोच रहे हो?” वह व्यक्ति इस प्रकार उत्तर दे सकता है: “मुझे डर लग रहा है क्योंकि उस देश में रहने वाले लोग बहुत बलवान हो सकते हैं,” या, “मैं उत्साहित हूँ कि मैं अंततः उस देश को देखने जा रहा हूँ जिसका यहोवा ने इस्राएल से वादा किया है!” या, “मैं खुश हूँ कि अब अंततः हम जंगल को छोड़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भेदी कनान के दक्षिण से कनान के उत्तर की ओर यात्रा कर रहे हैं। वहाँ भेदी अनाक के वंशजों को देखते हैं, जो बहुत लंबे कद के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12 भेदियों की भूमिका निभाने वाले व्यक्ति से पूछें, “तुम क्या महसूस कर रहे हो या क्या सोच रहे हो?” वह व्यक्ति इस तरह उत्तर दे सकता है: "मुझे बहुत डर लग रहा है! " मैंने कभी इतने बड़े कद के लोगों को नहीं देखा,” या, “यहोवा के साथ हम इन लंबे कद के लोगों को युद्ध में पराजित कर सकते हैं!” या, "मूसा स्वयं क्यों नहीं आया? मूसा ने हमें क्यों भेजा?"</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भेदी एश्कोल की घाटी में पहुँचते हैं और अंगूरों के इतने बड़े गुच्छे वाली एक डाल काटते हैं कि उसे एक डंडे पर दो लोगों को उठाकर ले जाना पड़ता है। भेदियों को अनार और अंजीर भी मिलते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भेदियों की भूमिका निभाने वाले व्यक्ति से पूछें, “तुम क्या महसूस कर रहे हो या क्या सोच रहे हो?” वह व्यक्ति इस तरह उत्तर दे सकता है: "मैंने इतने सारे अंगूर कभी नहीं देखे हैं!" या, “वह देश उतना ही उपजाऊ है जैसा यहोवा ने वादा किया था,” या, “मैं बहुत आभारी हूँ कि यहोवा हमें इतना महान देश दे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भेदी पारान के जंगल में लौट आते हैं। फिर भेद लेने वाले मूसा, हारून और इस्राएल के पूरे समुदाय को बताते हैं कि वह देश शक्तिशाली लोगों और नगरों से भरा हुआ है। लोग एक साथ मिलकर अपनी सुनी हुई बातों के बारे में बात करना शुरू करते हैं। कालेब इस्राएल के समुदाय को जल्दी और प्रभावी ढंग से चुप कर देता है। फिर कालेब इस्राएल को उस देश में जाने के लिए प्रोत्साहित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कालेब की भूमिका निभाने वाले व्यक्ति से पूछें, “तुम क्या महसूस कर रहे हो या क्या सोच रहे हो?” वह व्यक्ति इस प्रकार उत्तर दे सकता है: “मुझे चिंता है कि शायद इस्राएल उस देश में प्रवेश न करे जिसका यहोवा ने हमसे वादा किया है,” या, “मुझे दुख है कि इस्राएल यहोवा पर भरोसा नहीं करता कि वह कनान के लोगों से उनकी रक्षा करेगा,” या, “मुझे आशा है कि परमेश्वर इस्राएल पर दया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अधिकांश भेदियों के अगुवे वहाँ रहने वाले लोगों के कारण उस देश में जाना नहीं चाहते।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उन भेदियों की भूमिका निभाने वाले व्यक्तियों से पूछें जो उस देश में प्रवेश नहीं करना चाहते, “आप क्या महसूस कर रहे हैं या क्या सोच रहे हैं?” वह व्यक्ति इस प्रकार उत्तर दे सकता है: “मैं कालेब को अपने मित्रों और परिवार को इन लोगों के हाथों मारे जाने के लिए नहीं भेजने दूँगा!” या, “इन लंबे और बलवान लोगों के विरुद्ध तो यहोवा भी हमारी सहायता नहीं कर सकता,” या, “मैं इन लोगों से युद्ध नहीं कर रहा हूँ।” मैं इस्राएल के हर व्यक्ति को कनान देश में प्रवेश न करने के लिए मना लूँगा।”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तब अधिकांश भेदियों ने इस्राएल की मण्डली में बुरी सूचना फैला दी और कहा कि उस देश में रहने वाले लोग नफिलीम कहलाने वाले बहुत लंबे कद के लोग हैं जो इस्राएल को पराजित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समुदाय की भूमिका निभाने वाले व्यक्ति से पूछें, "आप क्या महसूस कर रहे हैं या क्या सोच रहे हैं?" वह व्यक्ति इस तरह उत्तर दे सकता है: "हम इन शक्तिशाली लोगों को हरा नहीं सकते हैं!" या, “मैं उन लंबे कद के लोगों से इतना डर गया हूँ कि मैं कनान में नहीं जाऊँगा,” या, “मुझे दुःख है कि इस्राएल के लोग यह विश्वास नहीं करते कि यहोवा हमें वहाँ के निवासियों से बचाएगा, जैसे मैं विश्वास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दुःख है कि इस्राएल अभी भी यह विश्वास नहीं करता कि मैं उनकी रक्षा कर सकता हूँ, जबकि उन्होंने मुझे लाल समुद्र को विभाजित करते हुए देखा है!” या, “मैं क्रोधित हूँ कि इस्राएल ने इस बात पर भरोसा नहीं किया है कि इस्राएल के प्रति मेरी प्रतिज्ञाओं को मेरे द्वारा पूरा किए जाने के बीच में कुछ भी नहीं आ सकता।”</w:t>
      </w:r>
      <w:r>
        <w:rPr>
          <w:lang w:val="hi_IN" w:bidi="hi_IN"/>
        </w:rPr>
      </w:r>
    </w:p>
    <w:p>
      <w:pPr>
        <w:pStyle w:val="Heading3"/>
      </w:pPr>
      <w:r>
        <w:rPr>
          <w:lang w:val="hi_IN" w:bidi="hi_IN"/>
        </w:rPr>
        <w:t>आवश्यक जानकारी</w:t>
      </w:r>
    </w:p>
    <w:p>
      <w:pPr/>
      <w:r>
        <w:rPr>
          <w:lang w:val="hi_IN" w:bidi="hi_IN"/>
        </w:rPr>
      </w:r>
      <w:r>
        <w:rPr>
          <w:lang w:val="hi_IN" w:bidi="hi_IN"/>
        </w:rPr>
        <w:t>गिनती 13:17–33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कहानी की शुरुआत इस प्रकार करता है कि वह 12 भेदियों को </w:t>
      </w:r>
      <w:r>
        <w:rPr>
          <w:b/>
          <w:lang w:val="hi_IN" w:bidi="hi_IN"/>
        </w:rPr>
        <w:t xml:space="preserve"> कनान देश </w:t>
      </w:r>
      <w:r>
        <w:rPr>
          <w:lang w:val="hi_IN" w:bidi="hi_IN"/>
        </w:rPr>
        <w:t xml:space="preserve"> का </w:t>
      </w:r>
      <w:r>
        <w:rPr>
          <w:b/>
          <w:lang w:val="hi_IN" w:bidi="hi_IN"/>
        </w:rPr>
        <w:t>भेद लेने</w:t>
      </w:r>
      <w:r>
        <w:rPr>
          <w:lang w:val="hi_IN" w:bidi="hi_IN"/>
        </w:rPr>
        <w:t xml:space="preserve"> या </w:t>
      </w:r>
      <w:r>
        <w:rPr>
          <w:b/>
          <w:lang w:val="hi_IN" w:bidi="hi_IN"/>
        </w:rPr>
        <w:t>खोज करने</w:t>
      </w:r>
      <w:r>
        <w:rPr>
          <w:lang w:val="hi_IN" w:bidi="hi_IN"/>
        </w:rPr>
        <w:t xml:space="preserve"> के लिए भेजता है। किसी बात का भेद लेने का अर्थ है उसके बारे में जानकारी इकट्ठा करना और उसकी खोजबीन करना। अगुवे कनान देश का भेद ले रहे थे और उसके बारे में जानकारी इकट्ठा कर रहे थे। “भेद लेना” या “खोज करना” और “कनान” के लिए वही शब्द प्रयोग करें जो आपने पिछले भागों में किए हैं। </w:t>
      </w:r>
      <w:r>
        <w:rPr>
          <w:b/>
          <w:lang w:val="hi_IN" w:bidi="hi_IN"/>
        </w:rPr>
        <w:t>कनान</w:t>
      </w:r>
      <w:r>
        <w:rPr>
          <w:lang w:val="hi_IN" w:bidi="hi_IN"/>
        </w:rPr>
        <w:t xml:space="preserve"> मुख्य शब्दावली में है।</w:t>
      </w:r>
    </w:p>
    <w:p>
      <w:pPr/>
      <w:r>
        <w:rPr>
          <w:lang w:val="hi_IN" w:bidi="hi_IN"/>
        </w:rPr>
      </w:r>
      <w:r>
        <w:rPr>
          <w:lang w:val="hi_IN" w:bidi="hi_IN"/>
        </w:rPr>
        <w:t xml:space="preserve">भेदियों ने सीन के </w:t>
      </w:r>
      <w:r>
        <w:rPr>
          <w:b/>
          <w:lang w:val="hi_IN" w:bidi="hi_IN"/>
        </w:rPr>
        <w:t>जंगल</w:t>
      </w:r>
      <w:r>
        <w:rPr>
          <w:lang w:val="hi_IN" w:bidi="hi_IN"/>
        </w:rPr>
        <w:t xml:space="preserve"> से रहोब तक क्षेत्र का भेद लिया। जंगल एक अकेला, बंजर स्थान होता है जहाँ पानी नहीं होता है। इस प्रकार के जंगल में लगभग कोई भी पेड़ या झाड़ियाँ नहीं उगतीं। ज़मीन सूखी और पथरीली होती है, और वहाँ जंगली जानवर घूमते रहते हैं। लोग जंगल में नहीं रहते हैं। जंगल के लिए उसी शब्द या वाक्यांश का उपयोग करें जिसका उपयोग आपने पिछले भागों में किया था। </w:t>
      </w:r>
      <w:r>
        <w:rPr>
          <w:lang w:val="hi_IN" w:bidi="hi_IN"/>
        </w:rPr>
        <w:t>जंगल</w:t>
      </w:r>
      <w:r>
        <w:rPr>
          <w:lang w:val="hi_IN" w:bidi="hi_IN"/>
        </w:rPr>
        <w:t xml:space="preserve"> मुख्य शब्दावली में है।</w:t>
      </w:r>
    </w:p>
    <w:p>
      <w:pPr/>
      <w:r>
        <w:rPr>
          <w:lang w:val="hi_IN" w:bidi="hi_IN"/>
        </w:rPr>
      </w:r>
      <w:r>
        <w:rPr>
          <w:lang w:val="hi_IN" w:bidi="hi_IN"/>
        </w:rPr>
        <w:t xml:space="preserve">मूसा अगुवों से यह देखने के लिए कहता है कि कनान के लोग जिन नगरों में रहते हैं, वे </w:t>
      </w:r>
      <w:r>
        <w:rPr>
          <w:b/>
          <w:lang w:val="hi_IN" w:bidi="hi_IN"/>
        </w:rPr>
        <w:t>खुले शिविर</w:t>
      </w:r>
      <w:r>
        <w:rPr>
          <w:lang w:val="hi_IN" w:bidi="hi_IN"/>
        </w:rPr>
        <w:t xml:space="preserve"> हैं या </w:t>
      </w:r>
      <w:r>
        <w:rPr>
          <w:b/>
          <w:lang w:val="hi_IN" w:bidi="hi_IN"/>
        </w:rPr>
        <w:t>किलेबंद नगर</w:t>
      </w:r>
      <w:r>
        <w:rPr>
          <w:lang w:val="hi_IN" w:bidi="hi_IN"/>
        </w:rPr>
        <w:t>। खुले शिविर वे स्थान होते हैं जो खुले में होते हैं और जिनकी कोई सुरक्षा नहीं होती, और किलेबंद नगर वे होते हैं जो दीवारों और गुम्मटों से घिरे होते हैं और नगर की रक्षा करते हैं।</w:t>
      </w:r>
    </w:p>
    <w:p>
      <w:pPr/>
      <w:r>
        <w:rPr>
          <w:lang w:val="hi_IN" w:bidi="hi_IN"/>
        </w:rPr>
      </w:r>
      <w:r>
        <w:rPr>
          <w:lang w:val="hi_IN" w:bidi="hi_IN"/>
        </w:rPr>
        <w:t xml:space="preserve">यहाँ रुकें और समूह में चर्चा करें कि आप </w:t>
      </w:r>
      <w:r>
        <w:rPr>
          <w:b/>
          <w:lang w:val="hi_IN" w:bidi="hi_IN"/>
        </w:rPr>
        <w:t>खुले शिविरों</w:t>
      </w:r>
      <w:r>
        <w:rPr>
          <w:lang w:val="hi_IN" w:bidi="hi_IN"/>
        </w:rPr>
        <w:t xml:space="preserve"> या </w:t>
      </w:r>
      <w:r>
        <w:rPr>
          <w:b/>
          <w:lang w:val="hi_IN" w:bidi="hi_IN"/>
        </w:rPr>
        <w:t>नगरों</w:t>
      </w:r>
      <w:r>
        <w:rPr>
          <w:lang w:val="hi_IN" w:bidi="hi_IN"/>
        </w:rPr>
        <w:t xml:space="preserve"> और </w:t>
      </w:r>
      <w:r>
        <w:rPr>
          <w:b/>
          <w:lang w:val="hi_IN" w:bidi="hi_IN"/>
        </w:rPr>
        <w:t>किलेबंद नगरों</w:t>
      </w:r>
      <w:r>
        <w:rPr>
          <w:lang w:val="hi_IN" w:bidi="hi_IN"/>
        </w:rPr>
        <w:t xml:space="preserve"> के लिए किस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अगुवे एश्कोल की घाटी में जाते हैं। यह एक </w:t>
      </w:r>
      <w:r>
        <w:rPr>
          <w:b/>
          <w:lang w:val="hi_IN" w:bidi="hi_IN"/>
        </w:rPr>
        <w:t>वादी (सूखी नदी की घाटी)</w:t>
      </w:r>
      <w:r>
        <w:rPr>
          <w:lang w:val="hi_IN" w:bidi="hi_IN"/>
        </w:rPr>
        <w:t xml:space="preserve"> है। वादी एक ऐसी नदी की घाटी होती है जो बरसात न होने के समय सूखी रहती है, परन्तु वर्षा के समय पानी से भर जाती है।</w:t>
      </w:r>
    </w:p>
    <w:p>
      <w:pPr/>
      <w:r>
        <w:rPr>
          <w:lang w:val="hi_IN" w:bidi="hi_IN"/>
        </w:rPr>
      </w:r>
      <w:r>
        <w:rPr>
          <w:lang w:val="hi_IN" w:bidi="hi_IN"/>
        </w:rPr>
        <w:t>यहाँ रुकें और समूह में चर्चा करें कि वर्ष के कुछ समय सूखी और अन्य समय पानी से भरी रहने वाली नदी की घाटी के लिए आप कौन-सा शब्द या वाक्यांश प्रयोग करेंगे। इस ऑडियो को यहाँ रोकें।</w:t>
      </w:r>
    </w:p>
    <w:p>
      <w:pPr/>
      <w:r>
        <w:rPr>
          <w:lang w:val="hi_IN" w:bidi="hi_IN"/>
        </w:rPr>
      </w:r>
      <w:r>
        <w:rPr>
          <w:lang w:val="hi_IN" w:bidi="hi_IN"/>
        </w:rPr>
        <w:t xml:space="preserve">अगुवे अनाक के </w:t>
      </w:r>
      <w:r>
        <w:rPr>
          <w:b/>
          <w:lang w:val="hi_IN" w:bidi="hi_IN"/>
        </w:rPr>
        <w:t>वंशजों</w:t>
      </w:r>
      <w:r>
        <w:rPr>
          <w:lang w:val="hi_IN" w:bidi="hi_IN"/>
        </w:rPr>
        <w:t xml:space="preserve"> को देखते हैं। किसी व्यक्ति के वंशज उसके बच्चे, पोते-पोतियाँ और उसी परिवार से आने वाली आगे की सभी पीढ़ियाँ होते हैं। वंशजों के लिए उसी शब्द या वाक्यांश का उपयोग करें जिसका उपयोग आपने पिछले भागों में किया था। </w:t>
      </w:r>
      <w:r>
        <w:rPr>
          <w:b/>
          <w:lang w:val="hi_IN" w:bidi="hi_IN"/>
        </w:rPr>
        <w:t>वंशज</w:t>
      </w:r>
      <w:r>
        <w:rPr>
          <w:lang w:val="hi_IN" w:bidi="hi_IN"/>
        </w:rPr>
        <w:t xml:space="preserve"> मुख्य शब्दावली में है।</w:t>
      </w:r>
    </w:p>
    <w:p>
      <w:pPr/>
      <w:r>
        <w:rPr>
          <w:lang w:val="hi_IN" w:bidi="hi_IN"/>
        </w:rPr>
      </w:r>
      <w:r>
        <w:rPr>
          <w:lang w:val="hi_IN" w:bidi="hi_IN"/>
        </w:rPr>
        <w:t xml:space="preserve">फिर अगुवे मूसा, हारून और इस्राएल के पुत्रों, यानी इस्राएलियों की पूरी मण्डली के पास वापस आते हैं। इस भाग में, इस्राएल के पुत्रों की मण्डली सामूहिक रूप से अब्राहम के सभी वंशजों या </w:t>
      </w:r>
      <w:r>
        <w:rPr>
          <w:b/>
          <w:lang w:val="hi_IN" w:bidi="hi_IN"/>
        </w:rPr>
        <w:t>इस्राएलियों</w:t>
      </w:r>
      <w:r>
        <w:rPr>
          <w:lang w:val="hi_IN" w:bidi="hi_IN"/>
        </w:rPr>
        <w:t xml:space="preserve"> को दर्शाती है। इस संदर्भ में मण्डली इस्राएलियों का इकट्ठा किया गया समुदाय है। इस्राएलियों और इस्राएल की मण्डली या समुदाय के लिए उसी शब्द या वाक्यांश का उपयोग करें जिसका उपयोग आपने पिछले भागों में किया था।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अनाक के पुत्रों को </w:t>
      </w:r>
      <w:r>
        <w:rPr>
          <w:b/>
          <w:lang w:val="hi_IN" w:bidi="hi_IN"/>
        </w:rPr>
        <w:t>नफिलीम</w:t>
      </w:r>
      <w:r>
        <w:rPr>
          <w:lang w:val="hi_IN" w:bidi="hi_IN"/>
        </w:rPr>
        <w:t xml:space="preserve"> कहा जाता है। नफिलीम विशाल व्यक्ति या शक्तिशाली योद्धा थे। ऐसा माना जाता था कि वे परमेश्वर के पुत्रों और मनुष्यों की स्त्रियों के मिलन से उत्पन्न हुए थे, जिससे वे सामान्य लोगों से भिन्न थे। बाइबल उनके बारे में बहुत अधिक नहीं बताती, परन्तु यह संकेत देती है कि वे बलवान और शक्तिशाली थे। नफिलीम कौन थे या क्या थे, इस विषय में लोगों की अलग-अलग व्याख्याएँ हैं, परन्तु बहुत से लोग उन्हें प्राचीन समय के पौराणिक पात्र मानते हैं।</w:t>
      </w:r>
    </w:p>
    <w:p>
      <w:pPr/>
      <w:r>
        <w:rPr>
          <w:lang w:val="hi_IN" w:bidi="hi_IN"/>
        </w:rPr>
      </w:r>
      <w:r>
        <w:rPr>
          <w:lang w:val="hi_IN" w:bidi="hi_IN"/>
        </w:rPr>
        <w:t xml:space="preserve">यहाँ रुकें और समूह में चर्चा करें कि </w:t>
      </w:r>
      <w:r>
        <w:rPr>
          <w:b/>
          <w:lang w:val="hi_IN" w:bidi="hi_IN"/>
        </w:rPr>
        <w:t>नफिलीम</w:t>
      </w:r>
      <w:r>
        <w:rPr>
          <w:lang w:val="hi_IN" w:bidi="hi_IN"/>
        </w:rPr>
        <w:t xml:space="preserve"> के लिए आप कौन-सा शब्द या वाक्यांश प्रयोग करेंगे। नफिलीम की कहानी उत्पत्ति की पुस्तक में मिलती है। यदि आपने पहले ही उत्पत्ति का अनुवाद किया है, तो नफिलीम के लिए उसी शब्द का उपयोग करें जिसका उपयोग आपने वहाँ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14:1–10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14:1–10 को सुनें और अपने मन में रखें।</w:t>
      </w:r>
    </w:p>
    <w:p>
      <w:pPr/>
      <w:r>
        <w:rPr>
          <w:lang w:val="hi_IN" w:bidi="hi_IN"/>
        </w:rPr>
      </w:r>
      <w:r>
        <w:rPr>
          <w:lang w:val="hi_IN" w:bidi="hi_IN"/>
        </w:rPr>
        <w:t>यदि सम्भव हो, तो गिनती 14:1–10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14:1–10 का ऑडियो संस्करण सबसे आसानी से समझ में आने वाले अनुवाद में सुनें।</w:t>
      </w:r>
    </w:p>
    <w:p>
      <w:pPr/>
      <w:r>
        <w:rPr>
          <w:lang w:val="hi_IN" w:bidi="hi_IN"/>
        </w:rPr>
      </w:r>
      <w:r>
        <w:rPr>
          <w:lang w:val="hi_IN" w:bidi="hi_IN"/>
        </w:rPr>
        <w:t>पिछले भाग में इस्राएल के लोग पारान के जंगल में कादेश, जिसे कादेशबर्ने भी कहा जाता है, वहाँ छावनी किए हुए थे। जिन भेदियों को मूसा ने देश का भेद लेने के लिए भेजा था, वे लौट आए, और उनमें से दस ने उस देश के विषय में बुरी सूचना दी। उन्होंने मूसा और इस्राएल के लोगों से कहा कि जिस देश का वे भेद लेने गए थे, वहाँ रहने वाले लोग बहुत बड़े और बलवान थे और उन्हें हराना असंभव था।</w:t>
      </w:r>
    </w:p>
    <w:p>
      <w:pPr/>
      <w:r>
        <w:rPr>
          <w:lang w:val="hi_IN" w:bidi="hi_IN"/>
        </w:rPr>
      </w:r>
      <w:r>
        <w:rPr>
          <w:lang w:val="hi_IN" w:bidi="hi_IN"/>
        </w:rPr>
        <w:t>यह उस रात की घटना का वर्णन है जब भेदिए देश का भेद लेकर लौटे थे। यहोवा ने वादा किया था कि वह इस्राएलियों को दासत्व से बाहर निकालने के बाद यहोवा वह भूमि उन्हें दे देगा। यह भूमि अब्राहम और उसके वंशजों, इस्राएलियों के साथ यहोवा की वाचा का हिस्सा है। इस पूरे भाग में परमेश्वर के व्यक्तिगत नाम “यहोवा” का प्रयोग किया गया है।</w:t>
      </w:r>
    </w:p>
    <w:p>
      <w:pPr/>
      <w:r>
        <w:rPr>
          <w:lang w:val="hi_IN" w:bidi="hi_IN"/>
        </w:rPr>
      </w:r>
      <w:r>
        <w:rPr>
          <w:lang w:val="hi_IN" w:bidi="hi_IN"/>
        </w:rPr>
        <w:t>उस सारी रात इस्राएल के सभी लोग डर और परेशानी में जोर से रोते रहे। इस्राएल के सभी लोग उस देश के लोगों से डर गए थे जिसे भेदिए देखने गए थे। इस्राएल के सभी लोग, पूरी मण्डली, उस पूरी रात ऊँचे स्वर में रोए, चिल्लाए और पुकारे। यह इस संस्कृति के लोगों के दुःख प्रकट करने का सामान्य तरीका है। वे डरे हुए, क्रोधित और दुखी थे।</w:t>
      </w:r>
    </w:p>
    <w:p>
      <w:pPr/>
      <w:r>
        <w:rPr>
          <w:lang w:val="hi_IN" w:bidi="hi_IN"/>
        </w:rPr>
      </w:r>
      <w:r>
        <w:rPr>
          <w:lang w:val="hi_IN" w:bidi="hi_IN"/>
        </w:rPr>
        <w:t>यहाँ रुकें। समूह में मिलकर उन समयों की कहानियाँ सुनाएँ जब लोग बहुत डर और दुःख के कारण क्रोधित हो गए थे। उन्होंने अपनी भावनाओं को कैसे दिखाया? इस ऑडियो को यहाँ रोकें।</w:t>
      </w:r>
    </w:p>
    <w:p>
      <w:pPr/>
      <w:r>
        <w:rPr>
          <w:lang w:val="hi_IN" w:bidi="hi_IN"/>
        </w:rPr>
      </w:r>
      <w:r>
        <w:rPr>
          <w:lang w:val="hi_IN" w:bidi="hi_IN"/>
        </w:rPr>
        <w:t>सभी लोग मूसा और हारून से क्रोधित थे। लोगों ने उन्हें यहाँ लाने के लिए मूसा और हारून के विरुद्ध कुड़कुड़ाया, या शिकायत की। उन्होंने मूसा और हारून के निर्णयों को चुनौती देकर उनकी अगुवाई को अस्वीकार कर दिया। इस्राएल की पूरी जाति ने मूसा और हारून को दोषी ठहराया, क्योंकि वे मानते थे कि जिस देश में मूसा और हारून उन्हें ले जा रहे हैं, वहाँ के लोग उन्हें युद्ध में मार डालेंगे। वे सब मूसा और हारून के पास आए और कहने लगे, “इससे तो अच्छा होता कि हम मिस्र देश में या इसी मरुभूमि में मर गए होते।” उन्होंने मूसा और हारून को यह बताने के लिए कि वे कैसा महसूस कर रहे थे, एक सवाल का इस्तेमाल किया। उन्होंने पूछा, “यहोवा हमें इस देश में क्यों ला रहा है ताकि हम तलवार के घाट उतरें?” “तलवार के घाट उतरना” का अर्थ है युद्ध में मारे जाना। इस्राएल की मण्डली ने यह विश्वास किया कि यहोवा उन्हें यहाँ युद्ध में लड़ते हुए मरने के लिए लाया है।</w:t>
      </w:r>
    </w:p>
    <w:p>
      <w:pPr/>
      <w:r>
        <w:rPr>
          <w:lang w:val="hi_IN" w:bidi="hi_IN"/>
        </w:rPr>
      </w:r>
      <w:r>
        <w:rPr>
          <w:lang w:val="hi_IN" w:bidi="hi_IN"/>
        </w:rPr>
        <w:t xml:space="preserve">यहाँ रुकें और एक </w:t>
      </w:r>
      <w:r>
        <w:rPr>
          <w:lang w:val="hi_IN" w:bidi="hi_IN"/>
        </w:rPr>
        <w:t>तलवार</w:t>
      </w:r>
      <w:r>
        <w:rPr>
          <w:lang w:val="hi_IN" w:bidi="hi_IN"/>
        </w:rPr>
        <w:t xml:space="preserve"> की तस्वीर देखें। ऑडियो को यहाँ रोकें।</w:t>
      </w:r>
    </w:p>
    <w:p>
      <w:pPr/>
      <w:r>
        <w:rPr>
          <w:lang w:val="hi_IN" w:bidi="hi_IN"/>
        </w:rPr>
      </w:r>
      <w:r>
        <w:rPr>
          <w:lang w:val="hi_IN" w:bidi="hi_IN"/>
        </w:rPr>
        <w:t>यहोवा ने ही मूसा और हारून को इस्राएल के लोगों की अगुवाई करने के लिए चुना था। मूसा और हारून इस्राएल के लोगों को उस देश की ओर ले गए जिसे यहोवा ने चुना था। जब लोगों ने मूसा और हारून के विरुद्ध शिकायत की, तब उन्होंने यहोवा के विरुद्ध भी शिकायत की, क्योंकि मूसा और हारून यहोवा की ओर से बोलते थे। इस्राएल के लोगों का यह विश्वास था कि यहोवा चाहता था कि उनके शत्रु उन्हें युद्ध में मार डालें और उनकी पत्नियों और बच्चों को शिकार या लूट के रूप में ले जाएँ। उन्हें डर था कि उनके शत्रु उनकी पत्नियों और बच्चों को दास के रूप में ले जाएँगे।</w:t>
      </w:r>
    </w:p>
    <w:p>
      <w:pPr/>
      <w:r>
        <w:rPr>
          <w:lang w:val="hi_IN" w:bidi="hi_IN"/>
        </w:rPr>
      </w:r>
      <w:r>
        <w:rPr>
          <w:lang w:val="hi_IN" w:bidi="hi_IN"/>
        </w:rPr>
        <w:t>यहाँ रुकें और अपनी संस्कृति में युद्धों के बारे में कहानियों पर चर्चा करें। युद्ध में स्त्रियों और बच्चों के साथ क्या होता है? ऑडियो को यहाँ रोकें।</w:t>
      </w:r>
    </w:p>
    <w:p>
      <w:pPr/>
      <w:r>
        <w:rPr>
          <w:lang w:val="hi_IN" w:bidi="hi_IN"/>
        </w:rPr>
      </w:r>
      <w:r>
        <w:rPr>
          <w:lang w:val="hi_IN" w:bidi="hi_IN"/>
        </w:rPr>
        <w:t>इस्राएल के लोगों ने एक साथ बात की और यह तय किया कि उन्हें मिस्र लौट जाना चाहिए। इस्राएल के लोगों ने मूसा और हारून को अगुवे के रूप में अस्वीकार कर दिया और एक नया अगुवा चुनने का फैसला किया। इस्राएल के लोग एक नया अगुवा चाहते थे जो उन्हें वापस मिस्र ले जाए, जहाँ से यहोवा उन्हें छुड़ाकर ले जा रहा था। लोगों ने मूसा, हारून और यहोवा को अस्वीकार कर दिया।</w:t>
      </w:r>
    </w:p>
    <w:p>
      <w:pPr/>
      <w:r>
        <w:rPr>
          <w:lang w:val="hi_IN" w:bidi="hi_IN"/>
        </w:rPr>
      </w:r>
      <w:r>
        <w:rPr>
          <w:lang w:val="hi_IN" w:bidi="hi_IN"/>
        </w:rPr>
        <w:t>यहाँ रुकें और एक ऐसे समय के बारे में बात करें जब आपका समुदाय अगुवों से असहमत था। समुदाय के व्यवहार और अगुवों की प्रतिक्रिया का वर्णन करें। ऑडियो को यहाँ रोकें।</w:t>
      </w:r>
    </w:p>
    <w:p>
      <w:pPr/>
      <w:r>
        <w:rPr>
          <w:lang w:val="hi_IN" w:bidi="hi_IN"/>
        </w:rPr>
      </w:r>
      <w:r>
        <w:rPr>
          <w:lang w:val="hi_IN" w:bidi="hi_IN"/>
        </w:rPr>
        <w:t>मूसा और हारून लोगों के सामने खड़े थे। जब उन्होंने सुना कि इस्राएल के लोगों ने यहोवा को अस्वीकार कर दिया है, तब मूसा और हारून भय से तुरन्त भूमि पर मुँह के बल गिर पड़े। इस संस्कृति में यह कार्य किसी महान व्यक्ति या यहोवा के सामने पूर्ण समर्पण को दर्शाता है।</w:t>
      </w:r>
    </w:p>
    <w:p>
      <w:pPr/>
      <w:r>
        <w:rPr>
          <w:lang w:val="hi_IN" w:bidi="hi_IN"/>
        </w:rPr>
      </w:r>
      <w:r>
        <w:rPr>
          <w:lang w:val="hi_IN" w:bidi="hi_IN"/>
        </w:rPr>
        <w:t xml:space="preserve">यहाँ रुकें और समूह के रूप में मुँह के बल गिरने की </w:t>
      </w:r>
      <w:r>
        <w:rPr>
          <w:lang w:val="hi_IN" w:bidi="hi_IN"/>
        </w:rPr>
        <w:t>इस प्रथा का एक चित्र</w:t>
      </w:r>
      <w:r>
        <w:rPr>
          <w:lang w:val="hi_IN" w:bidi="hi_IN"/>
        </w:rPr>
        <w:t xml:space="preserve"> देखें। इस ऑडियो को यहाँ रोकें।</w:t>
      </w:r>
    </w:p>
    <w:p>
      <w:pPr/>
      <w:r>
        <w:rPr>
          <w:lang w:val="hi_IN" w:bidi="hi_IN"/>
        </w:rPr>
      </w:r>
      <w:r>
        <w:rPr>
          <w:lang w:val="hi_IN" w:bidi="hi_IN"/>
        </w:rPr>
        <w:t>नून का पुत्र यहोशू और यपुन्ने का पुत्र कालेब उन दस भेद लेने वालों के साथ थे जो देश को देखने गए थे। यहोशू और कालेब ने अपने पहने हुए कपड़ों को फाड़ दिया। यह कार्य गहरे संकट को दर्शाता है। यहोशू और कालेब ने इस्राएल की पूरी मण्डली या समुदाय के सामने बात की। उन्होंने लोगों से कहा कि वह भूमि एक "बहुत ही अच्छी भूमि" थी। उन्होंने लोगों से कहा कि यदि वे यहोवा की आज्ञा मानेंगे, तो यहोवा उनसे प्रसन्न होगा और वह उन्हें सुरक्षित उस देश में ले जाकर उन्हें वह देश देगा। उन्होंने इस्राएल के लोगों को याद दिलाया कि वह देश कितना अच्छा था। उन्होंने लोगों से कहा कि वह देश “दूध और मधु की धाराओं से बहने वाला देश” है। यहोशू और कालेब उस देश को समृद्ध और उपजाऊ बता रहे थे। यहोशू और कालेब ने लोगों को चेतावनी दी कि वे यहोवा की योजनाओं के विरुद्ध विद्रोह करके उसकी आज्ञा मानने से इन्कार न करें।</w:t>
      </w:r>
    </w:p>
    <w:p>
      <w:pPr/>
      <w:r>
        <w:rPr>
          <w:lang w:val="hi_IN" w:bidi="hi_IN"/>
        </w:rPr>
      </w:r>
      <w:r>
        <w:rPr>
          <w:lang w:val="hi_IN" w:bidi="hi_IN"/>
        </w:rPr>
        <w:t>यहोशू और कालेब को विश्वास था कि यहोवा इस्राएल के लोगों की सहायता करेगा कि वे उस देश के लोगों को पराजित करें। उन्होंने कहा कि उस देश के लोग “हमारे लिए रोटी के समान हैं,” जिसका अर्थ है कि इस्राएल के लोग अपने शत्रुओं को उतनी ही आसानी से पराजित कर सकेंगे जैसे वे रोटी खाते हैं।</w:t>
      </w:r>
    </w:p>
    <w:p>
      <w:pPr/>
      <w:r>
        <w:rPr>
          <w:lang w:val="hi_IN" w:bidi="hi_IN"/>
        </w:rPr>
      </w:r>
      <w:r>
        <w:rPr>
          <w:lang w:val="hi_IN" w:bidi="hi_IN"/>
        </w:rPr>
        <w:t>यहोशू और कालेब इस्राएल के लोगों से कहते रहे कि वे भयभीत न हों, क्योंकि उस देश के लोगों की रक्षा करने वाला कोई नहीं है, परन्तु इस्राएल के साथ यहोवा है।</w:t>
      </w:r>
    </w:p>
    <w:p>
      <w:pPr/>
      <w:r>
        <w:rPr>
          <w:lang w:val="hi_IN" w:bidi="hi_IN"/>
        </w:rPr>
      </w:r>
      <w:r>
        <w:rPr>
          <w:lang w:val="hi_IN" w:bidi="hi_IN"/>
        </w:rPr>
        <w:t>यहाँ रुकें और समूह में चर्चा करें: आपकी संस्कृति में कोई व्यक्ति किन-किन तरीकों से अधिकार का विरोध कर सकता है, और ऐसे लोगों के साथ समुदाय में कैसा व्यवहार किया जाता है? इस ऑडियो को यहाँ रोकें।</w:t>
      </w:r>
    </w:p>
    <w:p>
      <w:pPr/>
      <w:r>
        <w:rPr>
          <w:lang w:val="hi_IN" w:bidi="hi_IN"/>
        </w:rPr>
      </w:r>
      <w:r>
        <w:rPr>
          <w:lang w:val="hi_IN" w:bidi="hi_IN"/>
        </w:rPr>
        <w:t>परन्तु सारी मण्डली ने कहा, “हमें उन पर पत्थर फेंकने चाहिए और उन्हें पत्थर मार-मारकर मार डालना चाहिए।” जो व्यक्ति यहोवा की वाचा को तोड़ता था, उसे पत्थरों से पथराव करके मार डाला जाना था। इस भाग में यह स्पष्ट नहीं किया गया है कि इस्राएल के लोग केवल यहोशू और कालेब पर ही पथराव करना चाहते थे या यहोशू, कालेब, मूसा और हारून पर पथराव करना चाहते थे। जब इस्राएल के लोग ये बातें कह रहे थे, तभी तुरन्त यहोवा की महिमा एक शक्तिशाली प्रकाश के रूप में मिलापवाले तम्बू पर सभी इस्राएलियों को दिखाई दी। सारे इस्राएल ने यहोवा की ज्योति को देखा।</w:t>
      </w:r>
      <w:r>
        <w:rPr>
          <w:lang w:val="hi_IN" w:bidi="hi_IN"/>
        </w:rPr>
      </w:r>
    </w:p>
    <w:p>
      <w:pPr>
        <w:pStyle w:val="Heading3"/>
      </w:pPr>
      <w:r>
        <w:rPr>
          <w:lang w:val="hi_IN" w:bidi="hi_IN"/>
        </w:rPr>
        <w:t>घटनाओं को समझाना</w:t>
      </w:r>
    </w:p>
    <w:p>
      <w:pPr/>
      <w:r>
        <w:rPr>
          <w:lang w:val="hi_IN" w:bidi="hi_IN"/>
        </w:rPr>
      </w:r>
      <w:r>
        <w:rPr>
          <w:lang w:val="hi_IN" w:bidi="hi_IN"/>
        </w:rPr>
        <w:t>गिनती 14:1–10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भेद लेने वालों की बुरी सूचना के बाद इस्राएल की सारी मण्डली पूरी रात जोर-जोर से रोती रही। सारी मण्डली ने मूसा और हारून के विरुद्ध कुड़कुड़ाया। सब लोगों ने उस देश में जाने से इन्कार कर दिया और मिस्र लौटने के लिए एक नया अगुवा चुनने का निश्चय किया।</w:t>
      </w:r>
    </w:p>
    <w:p>
      <w:pPr/>
      <w:r>
        <w:rPr>
          <w:lang w:val="hi_IN" w:bidi="hi_IN"/>
        </w:rPr>
      </w:r>
      <w:r>
        <w:rPr>
          <w:b/>
          <w:lang w:val="hi_IN" w:bidi="hi_IN"/>
        </w:rPr>
        <w:t>दूसरे दृश्य में:</w:t>
      </w:r>
      <w:r>
        <w:rPr>
          <w:lang w:val="hi_IN" w:bidi="hi_IN"/>
        </w:rPr>
        <w:t xml:space="preserve"> मूसा और हारून इस बात से बहुत व्याकुल हुए कि लोगों ने यहोवा की योजना को ठुकरा दिया। मूसा और हारून पूरी मण्डली के सामने मुँह के बल गिर पड़े। यहोशू और कालेब ने शोक में अपने वस्त्र फाड़े और लोगों से उस देश की भलाई तथा यहोवा की सामर्थ्य के विषय में बात किया कि वह उन्हें वह देश दे सकता है।</w:t>
      </w:r>
    </w:p>
    <w:p>
      <w:pPr/>
      <w:r>
        <w:rPr>
          <w:lang w:val="hi_IN" w:bidi="hi_IN"/>
        </w:rPr>
      </w:r>
      <w:r>
        <w:rPr>
          <w:b/>
          <w:lang w:val="hi_IN" w:bidi="hi_IN"/>
        </w:rPr>
        <w:t>तीसरे दृश्य में:</w:t>
      </w:r>
      <w:r>
        <w:rPr>
          <w:lang w:val="hi_IN" w:bidi="hi_IN"/>
        </w:rPr>
        <w:t xml:space="preserve"> सारी मण्डली ने यहोशू और कालेब की बातों को अस्वीकार कर दिया और अपने अगुवों को पत्थर मारकर मार डालना चाहा। जब सारी मण्डली उन्हें पत्थर मारने के विषय में चिल्ला रही थी, तभी मिलापवाले तम्बू पर यहोवा की ज्योति प्रकट हुई।</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दस भेद लेने वाले</w:t>
      </w:r>
    </w:p>
    <w:p>
      <w:pPr>
        <w:pStyle w:val="ListBullet"/>
        <w:spacing w:line="240" w:lineRule="auto"/>
        <w:ind w:left="720"/>
      </w:pPr>
      <w:r>
        <w:rPr>
          <w:lang w:val="hi_IN" w:bidi="hi_IN"/>
        </w:rPr>
      </w:r>
      <w:r>
        <w:rPr>
          <w:lang w:val="hi_IN" w:bidi="hi_IN"/>
        </w:rPr>
        <w:t>इस्राएल की पूरी मण्डली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एक ऐसे शब्द से शुरू होता है जो इस दृश्य में होने वाली घटनाओं को पिछले भाग से जोड़ता है। पिछले भाग में, इस्राएल के लोगों की पूरी मण्डली उन दस भेदियों द्वारा दिए गए वृत्तांत को सुन रही थी। कहानी की घटना इस बात से आरम्भ होती है कि इस्राएल के लोग उन दस भेद लेने वालों की सूचना पर प्रतिक्रिया करते हैं। उस रात सारा समुदाय मूसा और हारून के विरुद्ध कुड़कुड़ाने लगा। कुड़कुड़ाना विद्रोही शिकायत करना है। इस्राएल के लोगों ने मूसा और हारून के विरुद्ध शिकायत करके, जिन्हें यहोवा ने उनका अगुवा ठहराया था, अपने शब्दों के द्वारा यहोवा का विरोध किया। सारी मण्डली ने यह सब पूरी रात किया, ताकि वे अपना क्रोध, दुःख और भय से भरा शोक प्रकट कर सकें। मूसा यह स्पष्ट करना चाहता है कि इस्राएल की मण्डली का हर व्यक्ति इस रोने और विलाप करने में शामिल था। वह “मण्डली” और “इस्राएल के लोग या इस्राएल की संतान” जैसे भिन्न शब्दों का प्रयोग करता है।</w:t>
      </w:r>
    </w:p>
    <w:p>
      <w:pPr/>
      <w:r>
        <w:rPr>
          <w:lang w:val="hi_IN" w:bidi="hi_IN"/>
        </w:rPr>
      </w:r>
      <w:r>
        <w:rPr>
          <w:lang w:val="hi_IN" w:bidi="hi_IN"/>
        </w:rPr>
        <w:t>यहाँ रुकें और इस दृश्य की कल्पना करें। एक-एक करके, इसका अपने शब्दों में वर्णन करें। रोने का वर्णन करने के लिए आप जिन शब्दों का उपयोग करते हैं, उन पर ध्यान दें। इस ऑडियो को यहाँ रोकें।</w:t>
      </w:r>
    </w:p>
    <w:p>
      <w:pPr/>
      <w:r>
        <w:rPr>
          <w:lang w:val="hi_IN" w:bidi="hi_IN"/>
        </w:rPr>
      </w:r>
      <w:r>
        <w:rPr>
          <w:lang w:val="hi_IN" w:bidi="hi_IN"/>
        </w:rPr>
        <w:t>सारी मण्डली की व्याकुलता बढ़ती गई और अब वे उन्हें मिस्र से वहाँ लाने के लिए मूसा और हारून की आलोचना करने लगे। हमें यह पक्का नहीं पता कि इसकी शुरुआत एक व्यक्ति की शिकायत से हुई थी या नहीं, लेकिन हमें यकीन है कि पूरा समुदाय इसमें एक साथ शामिल हो गया। कल्पना करें कि सारी मण्डली ऐसे बोल रही है मानो वे एक ही व्यक्ति हों। सारी मण्डली ने मूसा और हारून के विरुद्ध कहा, “काश हम मिस्र में ही मर गए होते, या इस जंगल में ही मर जाते! इसके बजाय हम उस देश में जाकर मारे जाएँ जहाँ तुम हमें ले जा रहे हो।”</w:t>
      </w:r>
    </w:p>
    <w:p>
      <w:pPr/>
      <w:r>
        <w:rPr>
          <w:lang w:val="hi_IN" w:bidi="hi_IN"/>
        </w:rPr>
      </w:r>
      <w:r>
        <w:rPr>
          <w:lang w:val="hi_IN" w:bidi="hi_IN"/>
        </w:rPr>
        <w:t>जब वे रोते ही रहे, तब सारी मण्डली ने अपनी व्याकुलता यहोवा के विरुद्ध कर दी। उन्होंने मूसा और हारून से पूछा, “यहोवा हमें इस देश में क्यों ला रहा है, क्या केवल इसलिए कि हम तलवार के घाट उतरें?”</w:t>
      </w:r>
    </w:p>
    <w:p>
      <w:pPr/>
      <w:r>
        <w:rPr>
          <w:lang w:val="hi_IN" w:bidi="hi_IN"/>
        </w:rPr>
      </w:r>
      <w:r>
        <w:rPr>
          <w:lang w:val="hi_IN" w:bidi="hi_IN"/>
        </w:rPr>
        <w:t>यहाँ रुकें और पिछले चरण में युद्धों के बारे में आपके द्वारा बताई गई कहानियों पर चर्चा करें। आप युद्धों में लोगों के मरने का वर्णन कैसे करते हैं? आप अपनी भाषा में “तलवार के घाट उतरना” को व्यक्त करने का सबसे अच्छा तरीका क्या मानते हैं? इस ऑडियो को यहाँ रोकें।</w:t>
      </w:r>
    </w:p>
    <w:p>
      <w:pPr/>
      <w:r>
        <w:rPr>
          <w:lang w:val="hi_IN" w:bidi="hi_IN"/>
        </w:rPr>
      </w:r>
      <w:r>
        <w:rPr>
          <w:lang w:val="hi_IN" w:bidi="hi_IN"/>
        </w:rPr>
        <w:t>इस्राएलियों ने यह प्रश्न का उत्तर पाने के लिए नहीं, बल्कि एक बात प्रकट करने के लिए पूछा था। जब लोग इस प्रकार का प्रश्न पूछते हैं, तो वे वही कह रहे हैं जो वे सच मानते हैं। इस्राएल के लोग यहोवा को दोष दे रहे थे कि उसने उन्हें ऐसी स्थिति में रखा था जहाँ उन्हें लगा कि वे मर जाएँगे। इस्राएल के लोगों की सारी मण्डली रोती ही रही और उनका विरोध और बढ़ता गया। इस्राएल के लोगों का मानना था कि यहोवा की उनके लिए बुरी योजनाएँ थीं। उन्होंने कहा, “निश्चय ही यहोवा चाहता है कि हमारे शत्रु हमारी स्त्रियों और बच्चों को बंदी बना लें।” क्या हमारे लिए यह बेहतर नहीं होगा कि हम मिस्र वापस चले जाएँ?" इस्राएलियों ने यह प्रश्न उत्तर पाने के लिए नहीं, बल्कि यह दिखाने के लिए पूछा था कि वे क्या सोच रहे थे। लोगों ने मिस्र लौटने का फैसला किया था। इस दृश्य का अभिनय करते समय ध्यान रखें कि इस्राएल के लोगों की व्याकुलता कैसे बढ़ती गई—पहले वे देश के लोगों से डरे, फिर मूसा और हारून को दोष दिया, और अंत में यहोवा की योजना को अस्वीकार कर दिया।</w:t>
      </w:r>
    </w:p>
    <w:p>
      <w:pPr/>
      <w:r>
        <w:rPr>
          <w:lang w:val="hi_IN" w:bidi="hi_IN"/>
        </w:rPr>
      </w:r>
      <w:r>
        <w:rPr>
          <w:lang w:val="hi_IN" w:bidi="hi_IN"/>
        </w:rPr>
        <w:t>यहाँ रुकें और एक क्रोधित भीड़ के बारे में एक कहानी सुनाएँ। ध्यान दें कि भीड़ में लोग एक-दूसरे के क्रोध पर कैसे प्रतिक्रिया करते हैं। चर्चा करें कि भीड़ अपने निर्णय तक कैसे पहुँचती है और वे इस निर्णय को किस प्रकार बोलकर या व्यक्त करके बताते हैं। पूरी भीड़ एक ही बात कैसे सोचने लगती है? इस ऑडियो को यहाँ रोकें।</w:t>
      </w:r>
    </w:p>
    <w:p>
      <w:pPr/>
      <w:r>
        <w:rPr>
          <w:lang w:val="hi_IN" w:bidi="hi_IN"/>
        </w:rPr>
      </w:r>
      <w:r>
        <w:rPr>
          <w:lang w:val="hi_IN" w:bidi="hi_IN"/>
        </w:rPr>
        <w:t>यह दृश्य इन शब्दों के साथ समाप्त होता है, “और उन्होंने आपस में कहा, हमें एक अगुवा चुनना चाहिए और मिस्र लौट जाना चाहिए।” ये शब्द दिखाते हैं कि समुदाय के रोने और शिकायत करने की वजह से यह निर्णय लिया गया। इस्राएल के लोगों की सारी मण्डली आपस में बात करने लगी और उन्होंने यह निर्णय लिया कि वे एक नया अगुवा चुनेंगे जो उन्हें मिस्र वापस ले जाएगा।</w:t>
      </w:r>
    </w:p>
    <w:p>
      <w:pPr/>
      <w:r>
        <w:rPr>
          <w:lang w:val="hi_IN" w:bidi="hi_IN"/>
        </w:rPr>
      </w:r>
      <w:r>
        <w:rPr>
          <w:lang w:val="hi_IN" w:bidi="hi_IN"/>
        </w:rPr>
        <w:t>दूसरे दृश्य में मूसा और हारून पूरी मण्डली के सामने मुँह के बल गिर पड़े, और फिर यहोशू और कालेब ने पूरी मण्डली के सामने अपने वस्त्र फाड़े और इस्राएल के लोगों से बात करना आरम्भ किया। यहोशू और कालेब ने अपने वस्त्र फाड़े ताकि वे अपना गहरा दुःख और शोक प्रकट करें, क्योंकि इस्राएल के लोगों ने यहोवा, मूसा और हारून को ठुकरा दिया था। यहोशू और कालेब ने इस्राएल के लोगों से कहा, “जिस देश में हम गए और जिसका भेद लिया, वह बहुत उत्तम देश है! और यदि यहोवा हम से प्रसन्न होगा, तो वह हमें सुरक्षित उस देश में ले जाएगा और उसे हमें दे देगा। वह दूध और मधु की धाराओं से बहने वाला समृद्ध देश है। यहोवा के विरुद्ध विद्रोह मत करो, और उस देश के लोगों से मत डरो। वे हमारे लिए केवल असहाय शिकार हैं! उनकी कोई सुरक्षा नहीं है, लेकिन यहोवा हमारे साथ है! उनसे मत डरो!" यहोशू और कालेब ने इस्राएल के लोगों से ये वचन कहे। हम नहीं जानते कि दोनों में से एक ने बोला या दोनों ने बोले। चूँकि यहोशू का उल्लेख पहले किया गया है, इसलिए संभव है कि यहोशू ने बात की और कालेब उसकी हर बात से सहमत होते हुए उसके साथ खड़ा रहा। यहोशू ने दृढ़ता से और ऊँचे स्वर में बात की।</w:t>
      </w:r>
    </w:p>
    <w:p>
      <w:pPr/>
      <w:r>
        <w:rPr>
          <w:lang w:val="hi_IN" w:bidi="hi_IN"/>
        </w:rPr>
      </w:r>
      <w:r>
        <w:rPr>
          <w:lang w:val="hi_IN" w:bidi="hi_IN"/>
        </w:rPr>
        <w:t>यहाँ रुकें और उस समय की एक कहानी सुनाएँ जब किसी अगुवे ने लोगों को साहस देने के लिए दृढ़ता से बात की। उसने कैसे बात की? उसने किस तरह की आवाज़ का इस्तेमाल किया? बोलते समय उसने अपने शरीर का उपयोग कैसे किया? इस ऑडियो को यहाँ रोकें।</w:t>
      </w:r>
    </w:p>
    <w:p>
      <w:pPr/>
      <w:r>
        <w:rPr>
          <w:lang w:val="hi_IN" w:bidi="hi_IN"/>
        </w:rPr>
      </w:r>
      <w:r>
        <w:rPr>
          <w:lang w:val="hi_IN" w:bidi="hi_IN"/>
        </w:rPr>
        <w:t>यहोशू और कालेब ने कहा कि उस देश के लोग “हमारे लिए रोटी के समान हैं,” जिसका अर्थ है कि इस्राएल के लोग अपने शत्रुओं को उतनी ही आसानी से पराजित कर सकेंगे जैसे वे रोटी खाते हैं।</w:t>
      </w:r>
    </w:p>
    <w:p>
      <w:pPr/>
      <w:r>
        <w:rPr>
          <w:lang w:val="hi_IN" w:bidi="hi_IN"/>
        </w:rPr>
      </w:r>
      <w:r>
        <w:rPr>
          <w:lang w:val="hi_IN" w:bidi="hi_IN"/>
        </w:rPr>
        <w:t>यहाँ रुकें और समूह में चर्चा करें: जब आप ऐसी लड़ाइयों के बारे में कहानी बताते हैं जिन्हें आसानी से जीता जा सकता है, तो आप उन्हें जीतने की आसानी को किस प्रकार व्यक्त करते हैं? इस ऑडियो को यहाँ रोकें।</w:t>
      </w:r>
    </w:p>
    <w:p>
      <w:pPr/>
      <w:r>
        <w:rPr>
          <w:lang w:val="hi_IN" w:bidi="hi_IN"/>
        </w:rPr>
      </w:r>
      <w:r>
        <w:rPr>
          <w:lang w:val="hi_IN" w:bidi="hi_IN"/>
        </w:rPr>
        <w:t>तीसरे दृश्य में सारी मण्डली ने क्रोध में यहोशू और कालेब की बातों को अस्वीकार कर दिया। इस्राएल के लोगों ने उत्साहित होने से इन्कार कर दिया और आपस में कहने लगे कि वे उन पर पत्थर फेंककर उन्हें मार डालें, जब तक कि वे मर न जाएँ। इस भाग में यह स्पष्ट नहीं बताया गया है कि लोग किसे पत्थर मारकर मार डालना चाहते थे। यह केवल यहोशू और कालेब हो सकते हैं, या इसमें मूसा और हारून भी शामिल हो सकते हैं। लोग एक भी पत्थर फेंक पाते, उससे पहले ही मिलापवाले तम्बू पर यहोवा की महिमा एक महान ज्योति के रूप में प्रकट हुई। इस्राएल के सभी लोगों ने यहोवा की ज्योति को देखा।</w:t>
      </w:r>
    </w:p>
    <w:p>
      <w:pPr/>
      <w:r>
        <w:rPr>
          <w:lang w:val="hi_IN" w:bidi="hi_IN"/>
        </w:rPr>
      </w:r>
      <w:r>
        <w:rPr>
          <w:lang w:val="hi_IN" w:bidi="hi_IN"/>
        </w:rPr>
        <w:t>यहाँ रुकें और उन लोगों की कहानियाँ सुनाएँ जो बुरे काम करते हुए पकड़े गए। जब वे पकड़े जाते हैं तो वे कैसे प्रतिक्रिया देते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14:1–10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यपुन्ने का पुत्र कालेब</w:t>
      </w:r>
    </w:p>
    <w:p>
      <w:pPr>
        <w:pStyle w:val="ListBullet"/>
        <w:spacing w:line="240" w:lineRule="auto"/>
        <w:ind w:left="720"/>
      </w:pPr>
      <w:r>
        <w:rPr>
          <w:lang w:val="hi_IN" w:bidi="hi_IN"/>
        </w:rPr>
      </w:r>
      <w:r>
        <w:rPr>
          <w:lang w:val="hi_IN" w:bidi="hi_IN"/>
        </w:rPr>
        <w:t>इस्राएल की पूरी मण्डली</w:t>
      </w:r>
    </w:p>
    <w:p>
      <w:pPr>
        <w:pStyle w:val="ListBullet"/>
        <w:spacing w:line="240" w:lineRule="auto"/>
        <w:ind w:left="720"/>
      </w:pPr>
      <w:r>
        <w:rPr>
          <w:lang w:val="hi_IN" w:bidi="hi_IN"/>
        </w:rPr>
      </w:r>
      <w:r>
        <w:rPr>
          <w:lang w:val="hi_IN" w:bidi="hi_IN"/>
        </w:rPr>
        <w:t>दस भेद लेने वाले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दस भेद लेने वालों ने अपनी सूचना देना समाप्त कर दिया है। इस्राएल के लोगों की सारी मण्डली डर जाती है और जोर-जोर से रोने और विलाप करने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समुदाय की भूमिका निभा रहे लोगों से पूछें, "आप क्या सोच रहे हैं और क्या महसूस कर रहे हैं?" लोग इस प्रकार उत्तर दे सकते हैं: “यदि हम उस देश में प्रवेश करेंगे तो हम सब मारे जाएँगे,” या, “दानवों के सामने हमारे लिए कोई आशा नहीं है।” हम उस देश पर अधिकार नहीं कर सकते,” या, “वह देश विशालकाय लोगों से भरा है और बहुत सुरक्षित है,” या, “हम यहाँ क्यों आए?” हम इस मूसा की बात मानकर क्या सोच रहे थे?" या, "मुझे डर लग रहा है। मैं मरना नहीं चाहता," या, "मूसा और हारून ने हमसे झूठ बोला! अब हम सभी मर जाएँगे। काश हम मिस्र से कभी नहीं निकले होते। “विशालकाय लोगों के साथ युद्ध में मरने से बेहतर दास होना,” या, “मैं मूसा और हारून से बहुत क्रोधित हूँ।” वे हमारे और हमारे बच्चों के लिए बड़ा खतरा लाए हैं।"</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मूसा की भूमिका निभाने वाला व्यक्ति इस प्रकार उत्तर दे सकता है: “लोग ऐसे व्यवहार कर रहे हैं मानो हम किसी मृत समारोह में हों।” लोगों ने सारी आशा खो दी है,” या, “वे यहोवा की योजना को ठुकरा रहे हैं,” या, “लोग विश्वास नहीं करते कि यहोवा हमें वह देश देगा।” वे यहोवा की आज्ञा के अनुसार उस देश में जाने के बजाय मरना ही अधिक पसंद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लोगों का क्रोध बढ़ता जाता है, और वे मूसा और हारून की आलोचना करने लगते हैं। पूरी मण्डली का अभिनय करें जो मूसा और हारून की आलोचना कर रही है और कह रही है, “काश हम मिस्र में ही मर गए होते! या इस जंगल में मर गए होते! यहोवा हमें इस स्थान पर क्यों लाया? वह ज़रूर चाहता होगा कि हम युद्ध में मर जाएँ। हमारी पत्नियाँ और हमारे बच्चे दास हो जाएँगे! क्या हमारे लिए यह बेहतर नहीं होगा कि हम मिस्र वापस चले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और हारून की भूमिका निभाने वाले लोगों से पूछें, "आप क्या सोच रहे हैं या क्या महसूस कर रहे हैं?" मूसा और हारून की भूमिका निभाने वाले लोग इस प्रकार उत्तर दे सकते हैं: “लोग अधिक क्रोधित हो रहे हैं।” वे हमसे क्रोधित हैं। वे यहोवा से भी क्रोधित हैं। हम डरते हैं कि वे हमें मार डालेंगे,” या, “लोग यहोवा के उन सब कामों को भूल गए हैं जो उसने हमारे लिए किए हैं। वे सोचते हैं कि यहोवा की हमारे लिए बुरी योजनाएँ हैं। इससे हमें बहुत दुःख होता है,” या, “लोगों ने हमें अपने अगुवों के रूप में अस्वीकार कर दिया है। उन्होंने यहोवा को अस्वीकार कर दिया है। वे मिस्र में दास बने रहना ही अधिक पसंद करते हैं,” या, “हमें डर है कि यहोवा इस पाप के लिए लोगों को क्षमा नहीं करेगा।”</w:t>
      </w:r>
    </w:p>
    <w:p>
      <w:pPr>
        <w:pStyle w:val="ListBullet"/>
        <w:spacing w:line="240" w:lineRule="auto"/>
        <w:ind w:left="720"/>
      </w:pPr>
      <w:r>
        <w:rPr>
          <w:lang w:val="hi_IN" w:bidi="hi_IN"/>
        </w:rPr>
      </w:r>
      <w:r>
        <w:rPr>
          <w:lang w:val="hi_IN" w:bidi="hi_IN"/>
        </w:rPr>
        <w:t>समुदाय की भूमिका निभाने वाले लोगों से पूछें, "आप क्या सोच रहे हैं या क्या महसूस कर रहे हैं?" समुदाय की भूमिका निभाने वाले लोग इस प्रकार उत्तर दे सकते हैं: “हम अपने बच्चों की सुरक्षा के लिए डरे हुए हैं। हम इस बात से क्रोधित हैं कि मूसा हमसे उनके जीवन के साथ इतना बड़ा जोखिम उठाने को कह रहा है। यहोवा क्यों चाहेगा कि हम यहाँ मर जाएँ?" या, "हम यहोवा पर भरोसा नहीं कर सकते। उसकी योजना हम सभी को मार डालेगी," या, "हम कोई दूसरा अगुवा चुनेंगे। हम मिस्र वापस 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और हारून, जो पूरी मण्डली के सामने खड़े थे, भय और व्याकुलता में भूमि पर गिर पड़े। तब यहोशू और कालेब ने शोक में अपने वस्त्र फाड़े और लोगों से उस देश की भलाई तथा यहोवा की सामर्थ्य के विषय में बात किया कि वह उन्हें वह देश दे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और हारून की भूमिका निभाने वाले लोगों से पूछें, "आप क्या सोच रहे हैं या क्या महसूस कर रहे हैं?" मूसा और हारून की भूमिका निभाने वाले लोग इस प्रकार उत्तर दे सकते हैं: “हम बहुत पीड़ा और दुख महसूस कर रहे हैं। लोगों ने यहोवा को अस्वीकार कर दिया है," या, "हमारे हृदय टूट गए हैं। “यह बहुत भयानक बात है,” या, “हमें डर है कि यहोवा इन सभी लोगों को उसे ठुकराने के कारण नष्ट कर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यहोशू और कालेब ने इस्राएल के लोगों से कहा, “जिस देश में हम गए और जिसका भेद लिया, वह बहुत उत्तम देश है! और यदि यहोवा हम से प्रसन्न होगा, तो वह हमें सुरक्षित उस देश में ले जाएगा और उसे हमें दे देगा। वह दूध और मधु की धाराओं से बहने वाला समृद्ध देश है। यहोवा के विरुद्ध विद्रोह मत करो, और उस देश के लोगों से मत डरो। वे हमारे लिए केवल असहाय शिकार हैं! उनकी कोई सुरक्षा नहीं है, लेकिन यहोवा हमारे साथ है! उनसे न डरो!"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यहोशू और कालेब की भूमिका निभाने वाले लोगों से पूछें, "आप क्या सोच रहे हैं या क्या महसूस कर रहे हैं?" यहोशू और कालेब की भूमिका निभाने वाले लोग इस प्रकार उत्तर दे सकते हैं: “हम स्तब्ध हैं कि सभी लोग इतने डर गए और निराश हो गए हैं,” या, “लोग कितनी जल्दी भूल गए कि यहोवा ने अब तक हमारी कितनी सहायता की है।” हम उन्हें यह स्मरण दिलाना चाहते हैं कि यहोवा सामर्थी है,” या, “हम उन दस भेद लेने वालों से क्रोधित हैं जिन्होंने लोगों के मन में डर भर दिया है,” या, “हमें बहुत दुःख है कि लोगों ने मूसा और हारून को ठुकरा दिया है,” या, “हम लोगों को फिर से दृढ़ करना चाहते हैं। हम चाहते हैं कि वे देखें कि यहोवा हमें यह देश वास्तव में देगा जैसा उसने वादा किया था," या, "हम चाहते हैं कि लोग अपना विद्रोह बंद कर दें।"</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पूरे समुदाय ने यहोशू और कालेब की बात सुनना बंद कर दिया। उन्होंने कहा कि उन्हें पत्थरों से मारकर मार डालना चाहिए। संभव है कि यह बात पहले एक व्यक्ति ने चिल्लाकर कही, फिर दूसरे ने और फिर अन्य लोगों ने उसे दोहराया, यहाँ तक कि यह पूरी मण्डली का नारा बन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समुदाय की भूमिका निभाने वाले लोगों से पूछें, "आप क्या सोच रहे हैं या क्या महसूस कर रहे हैं?" समुदाय की भूमिका निभाने वाले लोग इस तरह उत्तर दे सकते हैं, "हम क्रोधित हैं, बहुत क्रोधित हैं," या, "हम बहुत डर गए हैं। “हम इस जंगल में युद्ध में मरने की सोचकर घबरा रहे हैं,” या, “ये लोग हमें उस देश में जाने के लिए कैसे कह सकते हैं? वे चाहते हैं कि हम मर जाएँ। वे मौत के लायक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लोग चिल्ला रहे थे, तब मिलापवाले तम्बू पर यहोवा एक महान उज्ज्वल ज्योति के रूप में प्रकट हुआ।</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समुदाय की भूमिका निभाने वाले लोगों से पूछें, "आप क्या सोच रहे हैं या क्या महसूस कर रहे हैं?" समुदाय की भूमिका निभाने वाले लोग इस तरह उत्तर दे सकते हैं, "हम बहुत डर गए हैं। “यहोवा ने हमारी शिकायतें सुन ली हैं और हमें नष्ट करने आ गया है,” या, “हम यहोवा से छिप जाना चाहते हैं,” या, “हमें ऐसा लग रहा है मानो हम यहोवा के शत्रु बन गए हैं।” “उसने हमें अपने चुने हुए अगुवों को ठुकराते हुए सुना है और हमें उन्हें पत्थर मारने के लिए तैयार पाया है।”</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यहोवा की भूमिका निभाने वाला व्यक्ति इस तरह उत्तर दे सकता है: "मैं इन लोगों से क्रोधित हूँ। वे कब तक विद्रोह करेंगे?" या, "मैं इन लोगों से तंग आ गया हूँ। "मैं अब इन्हें अपनी प्रजा के रूप में नहीं चाहता," या, "इन लोगों ने मुझे ठुकरा दिया है।" उन्होंने मेरी वाचा को ठुकरा दिया है और मिस्र लौट जाना ही अधिक पसंद करते हैं। मैं बहुत दुखी हूँ," या, "मैं मूसा, हारून, यहोशू और कालेब से खुश हूँ। वे मेरे प्रति विश्वासयोग्य रहे हैं। इन अविश्वासी लोगों के विपरीत, वे मुझ पर भरोसा करते हैं।”</w:t>
      </w:r>
      <w:r>
        <w:rPr>
          <w:lang w:val="hi_IN" w:bidi="hi_IN"/>
        </w:rPr>
      </w:r>
    </w:p>
    <w:p>
      <w:pPr>
        <w:pStyle w:val="Heading3"/>
      </w:pPr>
      <w:r>
        <w:rPr>
          <w:lang w:val="hi_IN" w:bidi="hi_IN"/>
        </w:rPr>
        <w:t>आवश्यक जानकारी</w:t>
      </w:r>
    </w:p>
    <w:p>
      <w:pPr/>
      <w:r>
        <w:rPr>
          <w:lang w:val="hi_IN" w:bidi="hi_IN"/>
        </w:rPr>
      </w:r>
      <w:r>
        <w:rPr>
          <w:lang w:val="hi_IN" w:bidi="hi_IN"/>
        </w:rPr>
        <w:t>गिनती 14:1–10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दस भेद लेने वालों ने बुरी सूचना दी, और तब </w:t>
      </w:r>
      <w:r>
        <w:rPr>
          <w:b/>
          <w:lang w:val="hi_IN" w:bidi="hi_IN"/>
        </w:rPr>
        <w:t>इस्राएलियों</w:t>
      </w:r>
      <w:r>
        <w:rPr>
          <w:lang w:val="hi_IN" w:bidi="hi_IN"/>
        </w:rPr>
        <w:t xml:space="preserve"> की सारी मण्डली ने जोर से पुकार उठाई। यह मण्डली इस्राएलियों के पूरे समुदाय को दर्शाती है। मण्डली और इस्राएली के लिए वही शब्द प्रयोग करें जो आपने पिछले भागों में उपयोग किए हैं।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सारे लोग मूसा और हारून के विरुद्ध </w:t>
      </w:r>
      <w:r>
        <w:rPr>
          <w:b/>
          <w:lang w:val="hi_IN" w:bidi="hi_IN"/>
        </w:rPr>
        <w:t>कुड़कुड़ाने</w:t>
      </w:r>
      <w:r>
        <w:rPr>
          <w:lang w:val="hi_IN" w:bidi="hi_IN"/>
        </w:rPr>
        <w:t xml:space="preserve"> लगे। यह क्रिया-शब्द विद्रोही शिकायत करने को दर्शाता है। लोगों ने यहोवा के प्रतिनिधियों, मूसा और हारून के विरुद्ध शिकायत करके यहोवा के विरुद्ध विद्रोह किया। लोगों की शिकायतों का कोई अच्छा कारण नहीं था। यह शब्द एक नकारात्मक दृष्टिकोण दिखाता है। अनुवादकों को इस शब्द का हर बार एक ही प्रकार से अनुवाद करना चाहिए।</w:t>
      </w:r>
    </w:p>
    <w:p>
      <w:pPr/>
      <w:r>
        <w:rPr>
          <w:lang w:val="hi_IN" w:bidi="hi_IN"/>
        </w:rPr>
      </w:r>
      <w:r>
        <w:rPr>
          <w:lang w:val="hi_IN" w:bidi="hi_IN"/>
        </w:rPr>
        <w:t xml:space="preserve">यहाँ रुकें और समूह में चर्चा करें कि आप </w:t>
      </w:r>
      <w:r>
        <w:rPr>
          <w:b/>
          <w:lang w:val="hi_IN" w:bidi="hi_IN"/>
        </w:rPr>
        <w:t>कुड़कुड़ाने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लोग अपने कुड़कुड़ाने को इन शब्दों में व्यक्त करते हैं, “काश हम मिस्र में ही मर गए होते! या काश हम इस </w:t>
      </w:r>
      <w:r>
        <w:rPr>
          <w:b/>
          <w:lang w:val="hi_IN" w:bidi="hi_IN"/>
        </w:rPr>
        <w:t>जंगल</w:t>
      </w:r>
      <w:r>
        <w:rPr>
          <w:lang w:val="hi_IN" w:bidi="hi_IN"/>
        </w:rPr>
        <w:t xml:space="preserve"> में मर गए होते!" जंगल के लिए उसी शब्द या वाक्यांश का उपयोग करें जिसका उपयोग आपने पिछले भागों में किया था।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लोग मूसा और हारून से पूछते हैं, “</w:t>
      </w:r>
      <w:r>
        <w:rPr>
          <w:b/>
          <w:lang w:val="hi_IN" w:bidi="hi_IN"/>
        </w:rPr>
        <w:t>यहोवा</w:t>
      </w:r>
      <w:r>
        <w:rPr>
          <w:lang w:val="hi_IN" w:bidi="hi_IN"/>
        </w:rPr>
        <w:t xml:space="preserve"> हमें इस देश में क्यों ला रहा है, ताकि हम तलवार के घाट उतरें?” यहोवा के लिए उसी शब्द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लोग मूसा और हारून से कहते हैं, “हमारी पत्नियाँ और हमारे </w:t>
      </w:r>
      <w:r>
        <w:rPr>
          <w:b/>
          <w:lang w:val="hi_IN" w:bidi="hi_IN"/>
        </w:rPr>
        <w:t>नन्हे-मुन्ने</w:t>
      </w:r>
      <w:r>
        <w:rPr>
          <w:lang w:val="hi_IN" w:bidi="hi_IN"/>
        </w:rPr>
        <w:t xml:space="preserve"> लूट का </w:t>
      </w:r>
      <w:r>
        <w:rPr>
          <w:b/>
          <w:lang w:val="hi_IN" w:bidi="hi_IN"/>
        </w:rPr>
        <w:t>शिकार</w:t>
      </w:r>
      <w:r>
        <w:rPr>
          <w:lang w:val="hi_IN" w:bidi="hi_IN"/>
        </w:rPr>
        <w:t xml:space="preserve"> बन जाएँगे।” “हमारे नन्हे-मुन्ने” का अर्थ है हमारे बच्चे। “लूट का शिकार” का अर्थ है ऐसे लोग जो युद्ध में पकड़कर बंदी बना लिए जाते हैं। लोग कह रहे हैं, “हमारे छोटे बच्चे दास के रूप में ले जाए जाएँगे।”</w:t>
      </w:r>
    </w:p>
    <w:p>
      <w:pPr/>
      <w:r>
        <w:rPr>
          <w:lang w:val="hi_IN" w:bidi="hi_IN"/>
        </w:rPr>
      </w:r>
      <w:r>
        <w:rPr>
          <w:lang w:val="hi_IN" w:bidi="hi_IN"/>
        </w:rPr>
        <w:t xml:space="preserve">यहाँ रुकें और समूह में चर्चा करें कि आप </w:t>
      </w:r>
      <w:r>
        <w:rPr>
          <w:b/>
          <w:lang w:val="hi_IN" w:bidi="hi_IN"/>
        </w:rPr>
        <w:t>शिकार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लोगों ने एक-दूसरे से कहा, “आओ हम एक अगुवा चुनकर मिस्र लौट चलें।” अगुवे के लिए उसी शब्द का उपयोग करें जिसका उपयोग आपने पिछले भागों में किया है।</w:t>
      </w:r>
    </w:p>
    <w:p>
      <w:pPr/>
      <w:r>
        <w:rPr>
          <w:lang w:val="hi_IN" w:bidi="hi_IN"/>
        </w:rPr>
      </w:r>
      <w:r>
        <w:rPr>
          <w:lang w:val="hi_IN" w:bidi="hi_IN"/>
        </w:rPr>
        <w:t xml:space="preserve">फिर मूसा और हारून समुदाय की सभा के सामने मुँह के </w:t>
      </w:r>
      <w:r>
        <w:rPr>
          <w:b/>
          <w:lang w:val="hi_IN" w:bidi="hi_IN"/>
        </w:rPr>
        <w:t>बल गिर पड़े</w:t>
      </w:r>
      <w:r>
        <w:rPr>
          <w:lang w:val="hi_IN" w:bidi="hi_IN"/>
        </w:rPr>
        <w:t>। मुँह के बल गिरने के लिए उसी वाक्यांश का उपयोग करें जिसका उपयोग आपने पिछले भागों में किया था। इस्राएलियों की मण्डली का एकत्र होना यह बताने का एक अधिक औपचारिक तरीका है कि इस्राएली किसी महत्वपूर्ण कारण से एक साथ इकट्ठा हुए थे।</w:t>
      </w:r>
    </w:p>
    <w:p>
      <w:pPr/>
      <w:r>
        <w:rPr>
          <w:lang w:val="hi_IN" w:bidi="hi_IN"/>
        </w:rPr>
      </w:r>
      <w:r>
        <w:rPr>
          <w:lang w:val="hi_IN" w:bidi="hi_IN"/>
        </w:rPr>
        <w:t>यहोशू और कालेब ने कहा, “यदि यहोवा हम से प्रसन्न होगा, तो वह हमें सुरक्षित उस देश में ले जाकर हमें वह देश देगा। वह दूध और मधु की धाराओं से बहने वाला समृद्ध देश है।" “दूध और मधु की धाराओं से बहने वाला देश” के लिए वही वर्णन प्रयोग करें जो आपने पिछले भागों में किया है।</w:t>
      </w:r>
    </w:p>
    <w:p>
      <w:pPr/>
      <w:r>
        <w:rPr>
          <w:lang w:val="hi_IN" w:bidi="hi_IN"/>
        </w:rPr>
      </w:r>
      <w:r>
        <w:rPr>
          <w:lang w:val="hi_IN" w:bidi="hi_IN"/>
        </w:rPr>
        <w:t xml:space="preserve">तब सारी मण्डली ने कहा कि उन्हें </w:t>
      </w:r>
      <w:r>
        <w:rPr>
          <w:b/>
          <w:lang w:val="hi_IN" w:bidi="hi_IN"/>
        </w:rPr>
        <w:t>पत्थरों से मार डाला जाए</w:t>
      </w:r>
      <w:r>
        <w:rPr>
          <w:lang w:val="hi_IN" w:bidi="hi_IN"/>
        </w:rPr>
        <w:t>। “उन्हें पत्थरों से मारना” का अर्थ है उन पर पत्थर फेंक-फेंककर उन्हें तब तक मारना जब तक वे मर न जाएँ।</w:t>
      </w:r>
    </w:p>
    <w:p>
      <w:pPr/>
      <w:r>
        <w:rPr>
          <w:lang w:val="hi_IN" w:bidi="hi_IN"/>
        </w:rPr>
      </w:r>
      <w:r>
        <w:rPr>
          <w:lang w:val="hi_IN" w:bidi="hi_IN"/>
        </w:rPr>
        <w:t>यहाँ रुकें और चर्चा करें कि “उन्हें पत्थर मारना” के लिए आप किस शब्द या वाक्यांश का उपयोग करेंगे। पत्थर मारकर मार डालना के लिए वही शब्द या वाक्यांश प्रयोग करें जो आपने बाइबल की पिछली पुस्तकों में उपयोग किया है। इस ऑडियो को यहाँ रोकें।</w:t>
      </w:r>
    </w:p>
    <w:p>
      <w:pPr/>
      <w:r>
        <w:rPr>
          <w:lang w:val="hi_IN" w:bidi="hi_IN"/>
        </w:rPr>
      </w:r>
      <w:r>
        <w:rPr>
          <w:lang w:val="hi_IN" w:bidi="hi_IN"/>
        </w:rPr>
        <w:t>लेकिन यहोवा की महिमा इस्राएल के सभी लोगों के सामने मिलापवाले तम्बू पर प्रकट हुई। यहोवा की महिमा तब होती है जब हम यहोवा की सामर्थ्य या प्रताप को देखते हैं।</w:t>
      </w:r>
    </w:p>
    <w:p>
      <w:pPr/>
      <w:r>
        <w:rPr>
          <w:lang w:val="hi_IN" w:bidi="hi_IN"/>
        </w:rPr>
      </w:r>
      <w:r>
        <w:rPr>
          <w:lang w:val="hi_IN" w:bidi="hi_IN"/>
        </w:rPr>
        <w:t xml:space="preserve">यहाँ रुकें और चर्चा करें कि आप </w:t>
      </w:r>
      <w:r>
        <w:rPr>
          <w:b/>
          <w:lang w:val="hi_IN" w:bidi="hi_IN"/>
        </w:rPr>
        <w:t>महिमा</w:t>
      </w:r>
      <w:r>
        <w:rPr>
          <w:lang w:val="hi_IN" w:bidi="hi_IN"/>
        </w:rPr>
        <w:t xml:space="preserve"> के लिए किस शब्द या वाक्यांश का उपयोग करेंगे। महिमा के लिए उसी शब्द या वाक्यांश का उपयोग करें जिसका उपयोग आपने बाइबल की अपनी अनुवादित अन्य पुस्तकों में किया है। </w:t>
      </w:r>
      <w:r>
        <w:rPr>
          <w:lang w:val="hi_IN" w:bidi="hi_IN"/>
        </w:rPr>
        <w:t>महिमा</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मिलापवाले तम्बू के लिए उसी शब्द या </w:t>
      </w:r>
      <w:r>
        <w:rPr>
          <w:b/>
          <w:lang w:val="hi_IN" w:bidi="hi_IN"/>
        </w:rPr>
        <w:t>वाक्यांश</w:t>
      </w:r>
      <w:r>
        <w:rPr>
          <w:lang w:val="hi_IN" w:bidi="hi_IN"/>
        </w:rPr>
        <w:t xml:space="preserve"> का उपयोग करें जिसका उपयोग आपने पिछले भागों में किया है। मिलापवाले तम्बू के बारे में अधिक जानकारी के लिए, मुख्य शब्दावली में </w:t>
      </w:r>
      <w:r>
        <w:rPr>
          <w:lang w:val="hi_IN" w:bidi="hi_IN"/>
        </w:rPr>
        <w:t>निवास स्थान</w:t>
      </w:r>
      <w:r>
        <w:rPr>
          <w:lang w:val="hi_IN" w:bidi="hi_IN"/>
        </w:rPr>
        <w:t xml:space="preserve">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14:11–25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14:11–25 को सुनें और अपने मन में रखें।</w:t>
      </w:r>
    </w:p>
    <w:p>
      <w:pPr/>
      <w:r>
        <w:rPr>
          <w:lang w:val="hi_IN" w:bidi="hi_IN"/>
        </w:rPr>
      </w:r>
      <w:r>
        <w:rPr>
          <w:lang w:val="hi_IN" w:bidi="hi_IN"/>
        </w:rPr>
        <w:t>यदि सम्भव हो, तो गिनती 14:11–25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14:11–25 का ऑडियो संस्करण सबसे आसानी से समझ में आने वाले अनुवाद में सुनें।</w:t>
      </w:r>
    </w:p>
    <w:p>
      <w:pPr/>
      <w:r>
        <w:rPr>
          <w:lang w:val="hi_IN" w:bidi="hi_IN"/>
        </w:rPr>
      </w:r>
      <w:r>
        <w:rPr>
          <w:lang w:val="hi_IN" w:bidi="hi_IN"/>
        </w:rPr>
        <w:t>पिछले भाग में, इस्राएल के लोगों ने इस्राएल के अगुवों को ठुकरा दिया और अगुवों को मार डालने के लिए पत्थर उठाए। इस्राएल के लोगों ने यहोवा और अपने लिए उसकी योजनाओं को भी ठुकरा दिया। जब इस्राएल के लोग अपने हाथों में पत्थर पकड़े हुए थे, तभी मिलापवाले तम्बू पर यहोवा की महिमा एक शक्तिशाली ज्योति के रूप में प्रकट हुई, और सभी इस्राएलियों ने यहोवा की चमक को देखा।</w:t>
      </w:r>
    </w:p>
    <w:p>
      <w:pPr/>
      <w:r>
        <w:rPr>
          <w:lang w:val="hi_IN" w:bidi="hi_IN"/>
        </w:rPr>
      </w:r>
      <w:r>
        <w:rPr>
          <w:lang w:val="hi_IN" w:bidi="hi_IN"/>
        </w:rPr>
        <w:t>यह भाग इस बारे में है कि जब यहोवा की चमक प्रकट हुई तो क्या हुआ। यहोवा ने मूसा से कहा, "यह प्रजा कब तक मेरा तिरस्कार करती रहेगी?" तुच्छ समझने का अर्थ है किसी के साथ अनादरपूर्ण व्यवहार करना या उसे अस्वीकार करना। यहोवा ने मूसा से पूछा, "यह लोग कब तक मुझ पर भरोसा करने से मना करेंगे, जबकि मैंने उनके बीच बहुत से चिन्ह किए हैं?" ये दो प्रश्न उस क्रोध और निराशा को दिखाते हैं जो यहोवा ने महसूस किया था। यहोवा क्रोधित था क्योंकि इस्राएल के लोग इस्राएल के शत्रुओं को हराने के लिए यहोवा की सामर्थ्य पर भरोसा नहीं कर रहे थे। यहोवा का धीरज अब समाप्त हो गया था, क्योंकि लोगों ने उसके साथ ऐसा व्यवहार किया मानो वह अपनी प्रतिज्ञा पूरी करने में समर्थ न हो, जबकि यहोवा पहले ही मिस्र में इस्राएल के शत्रु फ़िरौन के विरुद्ध अपनी सामर्थ्य और शक्ति सिद्ध कर चुका था। इस कारण से, यहोवा ने कहा कि वह इस्राएल में एक भयानक बीमारी भेजेगा। यह बीमारी इस्राएलियों को नष्ट कर देती, जिससे वे अब यहोवा के लोग न रहते। हम नहीं जानते कि वह विशेष महामारी क्या थी, परन्तु वह एक व्यापक, अत्यन्त घातक और विनाशकारी प्रकोप रही होगी।</w:t>
      </w:r>
    </w:p>
    <w:p>
      <w:pPr/>
      <w:r>
        <w:rPr>
          <w:lang w:val="hi_IN" w:bidi="hi_IN"/>
        </w:rPr>
      </w:r>
      <w:r>
        <w:rPr>
          <w:lang w:val="hi_IN" w:bidi="hi_IN"/>
        </w:rPr>
        <w:t>यहाँ रुकें और इस प्रश्न पर समूह में चर्चा करें: आपके समुदाय के इतिहास में, सबसे भयानक बीमारी कौन सी थी जो बहुत सारे लोगों में तेज़ी से फैल गई? यह कितना घातक था? आपके लोग इसके बारे में कैसे बात करते हैं? इसका आपके समुदाय के आकार पर क्या प्रभाव पड़ा? इस ऑडियो को यहाँ रोकें।</w:t>
      </w:r>
    </w:p>
    <w:p>
      <w:pPr/>
      <w:r>
        <w:rPr>
          <w:lang w:val="hi_IN" w:bidi="hi_IN"/>
        </w:rPr>
      </w:r>
      <w:r>
        <w:rPr>
          <w:lang w:val="hi_IN" w:bidi="hi_IN"/>
        </w:rPr>
        <w:t>यहोवा ने कहा कि वह इस महामारी का उपयोग अपने लोगों, इस्राएल, को बेदखल करने या उनसे वे प्रतिज्ञाएँ वापस लेने के लिए करेगा जो उसने उन्हें दी थीं।</w:t>
      </w:r>
    </w:p>
    <w:p>
      <w:pPr/>
      <w:r>
        <w:rPr>
          <w:lang w:val="hi_IN" w:bidi="hi_IN"/>
        </w:rPr>
      </w:r>
      <w:r>
        <w:rPr>
          <w:lang w:val="hi_IN" w:bidi="hi_IN"/>
        </w:rPr>
        <w:t>यहाँ रुकें और इस प्रश्न पर समूह में चर्चा करें: ऐसी कहानियाँ सुनाएँ जब लोगों या परमेश्वर ने लोगों से किए गए वादे या उनकी चीज़ें वापस ले लीं। किसी के द्वारा इन लोगों से ये चीजें ले लेने के क्या कारण थे? इस ऑडियो को यहाँ रोकें।</w:t>
      </w:r>
    </w:p>
    <w:p>
      <w:pPr/>
      <w:r>
        <w:rPr>
          <w:lang w:val="hi_IN" w:bidi="hi_IN"/>
        </w:rPr>
      </w:r>
      <w:r>
        <w:rPr>
          <w:lang w:val="hi_IN" w:bidi="hi_IN"/>
        </w:rPr>
        <w:t>यहोवा मूसा से कहता है कि यहोवा द्वारा महामारी के साथ इस्राएल को बेदखल करने के बाद, वह मूसा को इन इस्राएलियों से भी बड़ी एक जाति का पूर्वज बनाएगा। यहोवा यह कह रहा है कि वह अपनी प्रतिज्ञाओं को फिर से मूसा और उन बच्चों के साथ आरम्भ करना चाहता है जो मूसा और उसके वंशजों के होंगे।</w:t>
      </w:r>
    </w:p>
    <w:p>
      <w:pPr/>
      <w:r>
        <w:rPr>
          <w:lang w:val="hi_IN" w:bidi="hi_IN"/>
        </w:rPr>
      </w:r>
      <w:r>
        <w:rPr>
          <w:lang w:val="hi_IN" w:bidi="hi_IN"/>
        </w:rPr>
        <w:t>मूसा यहोवा को उत्तर देता है कि यदि यहोवा इस्राएल के लोगों को नष्ट कर देगा, तो मिस्र के लोग इसके विषय में सुनेंगे। क्योंकि वास्तव में, यह यहोवा की ही सामर्थ्य थी कि यहोवा इस्राएल के लोगों को मिस्र देश से बाहर निकाल लाया। और फिर मिस्र के लोग कनान देश के लोगों को बताएँगे। मूसा यहोवा को स्मरण दिलाता है कि कनान के लोगों ने पहले ही सुन लिया है कि यहोवा इस्राएल के लोगों के निकट है, क्योंकि यहोवा इस्राएल के लोगों को आमने-सामने दर्शन देता है। इसका अर्थ है कि यहोवा मूसा और इस्राएल के लोगों के सामने एक दृश्यमान और शक्तिशाली ज्योति के रूप में प्रकट होता है। यहोवा का बादल इस्राएल के ऊपर ठहरा रहता है, और यहोवा दिन में बादल के खम्भे और रात में आग के खम्भे के द्वारा इस्राएल का मार्गदर्शन करता है। मूसा यहोवा से कहता है कि यदि यहोवा एक ही बार में अचानक इस्राएल के सब लोगों को मार डालेगा, तो वे जातियाँ जिन्होंने पहले ही मिस्र में यहोवा के महान चमत्कारों के विषय में सुना है, कहेंगी कि यहोवा ने उन्हें जंगल में इसलिए मार डाला क्योंकि यहोवा उन्हें कनान के उस देश में नहीं पहुँचा सका जिसका उसने वादा किया था। मूसा यहोवा से कह रहा है कि इस्राएल के लोगों को नष्ट करना अन्य जातियों के बीच यहोवा की महान प्रतिष्ठा को हानि पहुँचाएगा।</w:t>
      </w:r>
    </w:p>
    <w:p>
      <w:pPr/>
      <w:r>
        <w:rPr>
          <w:lang w:val="hi_IN" w:bidi="hi_IN"/>
        </w:rPr>
      </w:r>
      <w:r>
        <w:rPr>
          <w:lang w:val="hi_IN" w:bidi="hi_IN"/>
        </w:rPr>
        <w:t>यहाँ रुकें और समूह में इस प्रश्न पर चर्चा करें: अपनी संस्कृति के उन लोगों की कहानियाँ सुनाएँ जिनकी नायक होने के नाते बहुत प्रतिष्ठा है। नायकों, समुदाय और समुदाय के शत्रुओं के लिए इस प्रतिष्ठा का क्या अर्थ है? आपका समुदाय और आपके शत्रु उस नायक के साथ कैसा व्यवहार करते हैं जिसकी प्रतिष्ठा को ठेस पहुँची हो? इस ऑडियो को यहाँ रोकें।</w:t>
      </w:r>
    </w:p>
    <w:p>
      <w:pPr/>
      <w:r>
        <w:rPr>
          <w:lang w:val="hi_IN" w:bidi="hi_IN"/>
        </w:rPr>
      </w:r>
      <w:r>
        <w:rPr>
          <w:lang w:val="hi_IN" w:bidi="hi_IN"/>
        </w:rPr>
        <w:t>मूसा पहले यहोवा से कहता है कि वह अन्य जातियों के बीच अपनी ही प्रतिष्ठा के विषय में विचार करे, और फिर क्योंकि यहोवा अपनी प्रतिष्ठा की परवाह करता है, मूसा उससे अपनी महान सामर्थ्य प्रकट करने की विनती करता है। जब मूसा यहोवा से अपनी महान सामर्थ्य प्रकट करने के लिए कहता है, तो वह उसे एक ऐसे नाम से पुकारता है जिसका अर्थ प्रभु या स्वामी है, न कि उसके व्यक्तिगत नाम यहोवा से। मूसा चाहता है कि यहोवा इस्राएल के लोगों को क्षमा करके अपनी महान सामर्थ्य प्रकट करे, इसलिए वह यहोवा को स्मरण दिलाता है कि उसने अपने विषय में पहले क्या कहा था: “मैं यहोवा हूँ, मैं शीघ्र क्रोधित नहीं होता। मैं अटल प्रेम दिखाता हूँ और उन लोगों को क्षमा करता हूँ जो मेरे विरुद्ध पाप और विद्रोह करते हैं, तौभी मैं दण्ड को समाप्त नहीं करता। मैं बच्चों और यहाँ तक कि तीसरी और चौथी पीढ़ियों को उन पापों के लिए दण्ड देता हूँ जो उनके माता-पिता ने किए थे।" इसका अर्थ है कि यहोवा जल्दी से क्रोधित नहीं होता। यहोवा का प्रेम निश्चित और भरोसेमंद है। इस कारण यहोवा पाप और विद्रोह के दोषियों का अपराध दूर करता है, परन्तु उन्हें दण्ड दिए बिना नहीं छोड़ता। यहोवा जो दण्ड देता है उसका प्रभाव पाप करने वालों की संतानों, उनके नाती-पोतों और उनके परनाती-परपोतों तक पड़ सकता है। मूसा यहोवा को याद दिला रहा है कि यहोवा ने स्वयं ये बातें कही थीं कि यहोवा कौन है। मूसा यहोवा को स्मरण दिलाता है कि जब से इस्राएली मिस्र से निकले हैं, तब से यहोवा ने उन्हें क्षमा किया है, क्योंकि यहोवा विश्वासयोग्य और निष्ठावान है। मूसा यहोवा से यहोवा की वाचा की निष्ठा के आधार पर इस्राएल के लोगों को क्षमा करने के लिए विनती कर रहा है। वाचा एक मजबूत वादा है। यहोवा ने अब्राहम और उसके वंशजों, अर्थात इस्राएलियों के साथ एक वाचा बाँधी। यहोवा ने वादा किया था कि वह इस्राएलियों को आशीष देगा और उन्हें उनका अपना देश देगा, और इस्राएलियों ने वचन दिया था कि वे सदा परमेश्वर पर भरोसा करेंगे और उसकी आज्ञा मानेंगे। मूसा यहोवा से विनती कर रहा है कि वह इस्राएल के लोगों के साथ अपनी वाचा के संबंध को बनाए रखे, क्योंकि यहोवा का वाचा का प्रेम अटल है।</w:t>
      </w:r>
    </w:p>
    <w:p>
      <w:pPr/>
      <w:r>
        <w:rPr>
          <w:lang w:val="hi_IN" w:bidi="hi_IN"/>
        </w:rPr>
      </w:r>
      <w:r>
        <w:rPr>
          <w:lang w:val="hi_IN" w:bidi="hi_IN"/>
        </w:rPr>
        <w:t>यहाँ रुकें और समूह में इस प्रश्न पर चर्चा करें: ऐसे लोगों की कहानियाँ बताइए जो अपने पूर्वजों के कार्यों के कारण प्रभावित हुए हैं। इस ऑडियो को यहाँ रोकें।</w:t>
      </w:r>
    </w:p>
    <w:p>
      <w:pPr/>
      <w:r>
        <w:rPr>
          <w:lang w:val="hi_IN" w:bidi="hi_IN"/>
        </w:rPr>
      </w:r>
      <w:r>
        <w:rPr>
          <w:lang w:val="hi_IN" w:bidi="hi_IN"/>
        </w:rPr>
        <w:t>यहोवा मूसा को उत्तर देता है, “तेरी प्रार्थना का उत्तर दिया गया है, और मैंने उन्हें क्षमा किया है।” परन्तु यहोवा शपथ खाकर कहता है कि यद्यपि उसने लोगों को क्षमा कर दिया है, तौभी जिन लोगों ने यहोवा की महिमा और उसके वे महान काम देखे हैं जो उसने मिस्र और जंगल में किए, उनमें से कोई भी कनान देश को नहीं देखेगा। इसका अर्थ है कि वे कनान देश में प्रवेश करके उस पर अधिकार नहीं करेंगे। यहोवा कहता है कि ये लोग कनान देश में प्रवेश नहीं करेंगे, क्योंकि यद्यपि उन्होंने यहोवा की उपस्थिति देखी, तौभी उन्होंने उसकी वाणी नहीं मानी और दस बार उस पर सन्देह करके उसे क्रोधित किया। क्योंकि उन्होंने इस प्रकार यहोवा का तिरस्कार किया, इसलिए यहोवा प्रतिज्ञा करता है कि जिन्होंने उसे ठुकराया है वे उस देश को नहीं देखेंगे। यहोवा शपथ खाकर यह प्रतिज्ञा करता है, “जैसा मैं जीवित हूँ और जैसा मेरी उपस्थिति सारी पृथ्वी को भर देती है….” परन्तु कालेब के लिए यहोवा एक अलग प्रतिज्ञा करता है, क्योंकि कालेब दूसरों से भिन्न है। कालेब का हृदय अलग है। कालेब ने यहोवा को अस्वीकार नहीं किया, बल्कि यहोवा के प्रति वफादार बना रहा। यहोवा कालेब को "मेरा सेवक" कहता है। यहोवा कालेब से वादा करता है कि कालेब उस देश को देखेगा और कालेब के वंशज उस देश के अधिकारी होंगे। यहोवा का यह अर्थ नहीं है कि केवल कालेब और उसके वंशज ही यह प्रतिज्ञा पाएँगे। यहोवा कालेब की अपनी प्रति निष्ठा और इस्राएल के लोगों के द्वारा उसे ठुकराने के बीच का अन्तर दिखा रहा है।</w:t>
      </w:r>
    </w:p>
    <w:p>
      <w:pPr/>
      <w:r>
        <w:rPr>
          <w:lang w:val="hi_IN" w:bidi="hi_IN"/>
        </w:rPr>
      </w:r>
      <w:r>
        <w:rPr>
          <w:lang w:val="hi_IN" w:bidi="hi_IN"/>
        </w:rPr>
        <w:t>यहाँ रुकें और समूह में इस प्रश्न पर चर्चा करें: आपकी संस्कृति में लोग शपथ कैसे लेते हैं? शपथ तोड़ने के क्या परिणाम होंगे? इस ऑडियो को यहाँ रोकें।</w:t>
      </w:r>
    </w:p>
    <w:p>
      <w:pPr/>
      <w:r>
        <w:rPr>
          <w:lang w:val="hi_IN" w:bidi="hi_IN"/>
        </w:rPr>
      </w:r>
      <w:r>
        <w:rPr>
          <w:lang w:val="hi_IN" w:bidi="hi_IN"/>
        </w:rPr>
        <w:t>यहोवा मूसा से कहता है कि अमालेकी और कनानी लोग घाटियों में रहते हैं, और यहोवा इस्राएलियों को आदेश देता है कि वे अगले दिन मुड़कर दक्षिण की ओर जंगल से होते हुए लाल समुद्र की ओर लौट जाएँ। यहोवा यह आज्ञा इसलिए देता है क्योंकि यहोवा ने वादा किया था कि जिन लोगों ने उस पर सन्देह किया था, उनमें से कोई भी कनान देश में प्रवेश नहीं करेगा। यहोवा ने इन लोगों को इसी प्रकार दंड दिया।</w:t>
      </w:r>
    </w:p>
    <w:p>
      <w:pPr/>
      <w:r>
        <w:rPr>
          <w:lang w:val="hi_IN" w:bidi="hi_IN"/>
        </w:rPr>
      </w:r>
      <w:r>
        <w:rPr>
          <w:lang w:val="hi_IN" w:bidi="hi_IN"/>
        </w:rPr>
        <w:t xml:space="preserve">यहाँ रुकें और समूह के रूप में </w:t>
      </w:r>
      <w:r>
        <w:rPr>
          <w:b/>
          <w:lang w:val="hi_IN" w:bidi="hi_IN"/>
        </w:rPr>
        <w:t xml:space="preserve">इस्राएलियों की यात्रा </w:t>
      </w:r>
      <w:r>
        <w:rPr>
          <w:lang w:val="hi_IN" w:bidi="hi_IN"/>
        </w:rPr>
        <w:t xml:space="preserve"> का नक्शा देखें।</w:t>
      </w:r>
      <w:r>
        <w:rPr>
          <w:lang w:val="hi_IN" w:bidi="hi_IN"/>
        </w:rPr>
      </w:r>
    </w:p>
    <w:p>
      <w:pPr>
        <w:pStyle w:val="Heading3"/>
      </w:pPr>
      <w:r>
        <w:rPr>
          <w:lang w:val="hi_IN" w:bidi="hi_IN"/>
        </w:rPr>
        <w:t>घटनाओं को समझाना</w:t>
      </w:r>
    </w:p>
    <w:p>
      <w:pPr/>
      <w:r>
        <w:rPr>
          <w:lang w:val="hi_IN" w:bidi="hi_IN"/>
        </w:rPr>
      </w:r>
      <w:r>
        <w:rPr>
          <w:lang w:val="hi_IN" w:bidi="hi_IN"/>
        </w:rPr>
        <w:t>गिनती 14:11–25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मिलापवाले तम्बू में एक शक्तिशाली ज्योति के रूप में प्रकट होता है और मूसा को कहता है कि यहोवा इस्राएल के लोगों को नष्ट कर देगा क्योंकि उन्होंने यहोवा को ठुकरा दिया है।</w:t>
      </w:r>
    </w:p>
    <w:p>
      <w:pPr/>
      <w:r>
        <w:rPr>
          <w:lang w:val="hi_IN" w:bidi="hi_IN"/>
        </w:rPr>
      </w:r>
      <w:r>
        <w:rPr>
          <w:b/>
          <w:lang w:val="hi_IN" w:bidi="hi_IN"/>
        </w:rPr>
        <w:t>दूसरे दृश्य में:</w:t>
      </w:r>
      <w:r>
        <w:rPr>
          <w:lang w:val="hi_IN" w:bidi="hi_IN"/>
        </w:rPr>
        <w:t xml:space="preserve"> मूसा यहोवा से विनती करता है और यहोवा को दो कारण बताता है कि यहोवा को इस्राएल के लोगों को नष्ट क्यों नहीं करना चाहिए।</w:t>
      </w:r>
    </w:p>
    <w:p>
      <w:pPr/>
      <w:r>
        <w:rPr>
          <w:lang w:val="hi_IN" w:bidi="hi_IN"/>
        </w:rPr>
      </w:r>
      <w:r>
        <w:rPr>
          <w:b/>
          <w:lang w:val="hi_IN" w:bidi="hi_IN"/>
        </w:rPr>
        <w:t>तीसरे दृश्य में:</w:t>
      </w:r>
      <w:r>
        <w:rPr>
          <w:lang w:val="hi_IN" w:bidi="hi_IN"/>
        </w:rPr>
        <w:t xml:space="preserve"> यहोवा लोगों के लिए मूसा की प्रार्थना सुनता है और मूसा को यात्रा के लिए निर्देश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 और उनके पूर्वज और वंशज</w:t>
      </w:r>
    </w:p>
    <w:p>
      <w:pPr>
        <w:pStyle w:val="ListBullet"/>
        <w:spacing w:line="240" w:lineRule="auto"/>
        <w:ind w:left="720"/>
      </w:pPr>
      <w:r>
        <w:rPr>
          <w:lang w:val="hi_IN" w:bidi="hi_IN"/>
        </w:rPr>
      </w:r>
      <w:r>
        <w:rPr>
          <w:lang w:val="hi_IN" w:bidi="hi_IN"/>
        </w:rPr>
        <w:t>मिस्र के लोग</w:t>
      </w:r>
    </w:p>
    <w:p>
      <w:pPr>
        <w:pStyle w:val="ListBullet"/>
        <w:spacing w:line="240" w:lineRule="auto"/>
        <w:ind w:left="720"/>
      </w:pPr>
      <w:r>
        <w:rPr>
          <w:lang w:val="hi_IN" w:bidi="hi_IN"/>
        </w:rPr>
      </w:r>
      <w:r>
        <w:rPr>
          <w:lang w:val="hi_IN" w:bidi="hi_IN"/>
        </w:rPr>
        <w:t>कालेब और कालेब के वंशज</w:t>
      </w:r>
    </w:p>
    <w:p>
      <w:pPr>
        <w:pStyle w:val="ListBullet"/>
        <w:spacing w:line="240" w:lineRule="auto"/>
        <w:ind w:left="720"/>
      </w:pPr>
      <w:r>
        <w:rPr>
          <w:lang w:val="hi_IN" w:bidi="hi_IN"/>
        </w:rPr>
      </w:r>
      <w:r>
        <w:rPr>
          <w:lang w:val="hi_IN" w:bidi="hi_IN"/>
        </w:rPr>
        <w:t>कनानी और अमालेकी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मिलापवाले तम्बू में मूसा से बात करता है। यह दिखाना महत्वपूर्ण है कि पिछले भाग में इस्राएल के लोगों के कार्यों और इस भाग में यहोवा के अचानक प्रकट होने तथा मूसा से उसकी बातचीत के बीच क्या संबंध है। पिछले भाग में इस्राएल के लोगों ने उन अगुवों को पत्थर मारने के लिए पत्थर उठा लिए थे जिन्हें यहोवा ने उन्हें दिया था। अचानक यहोवा मिलापवाले तम्बू पर एक शक्तिशाली ज्योति के रूप में प्रकट हुआ, और इस्राएल के सभी लोगों ने यहोवा की महिमा को देखा।</w:t>
      </w:r>
    </w:p>
    <w:p>
      <w:pPr/>
      <w:r>
        <w:rPr>
          <w:lang w:val="hi_IN" w:bidi="hi_IN"/>
        </w:rPr>
      </w:r>
      <w:r>
        <w:rPr>
          <w:lang w:val="hi_IN" w:bidi="hi_IN"/>
        </w:rPr>
        <w:t>यहाँ रुकें और उस दृश्य की कल्पना करें। चर्चा करें कि यहोवा के अचानक प्रकट होने का इस्राएल के लोगों पर कैसे प्रभाव पड़ा होगा। इस ऑडियो को यहाँ रोकें।</w:t>
      </w:r>
    </w:p>
    <w:p>
      <w:pPr/>
      <w:r>
        <w:rPr>
          <w:lang w:val="hi_IN" w:bidi="hi_IN"/>
        </w:rPr>
      </w:r>
      <w:r>
        <w:rPr>
          <w:lang w:val="hi_IN" w:bidi="hi_IN"/>
        </w:rPr>
        <w:t>यहोवा मूसा से बात करता है। यहोवा मूसा से पूछता है कि इस्राएल के लोग कब तक यहोवा को तुच्छ समझते रहेंगे। यहोवा और इस्राएल के साथ उसकी वाचा को ठुकराकर लोगों ने यहोवा का तिरस्कार किया था। यहोवा इस्राएल के सभी लोगों को एक व्यक्ति के समान मानकर उन्हें “यह” लोग कहकर सम्बोधित करता है। यहोवा मूसा से यह भी पूछता है कि लोग कब तक यहोवा पर सन्देह करते रहेंगे। यहोवा कहता है कि इस्राएल के लोगों ने उन सब चिन्हों के बावजूद यहोवा पर विश्वास करने से इन्कार किया जो यहोवा ने उनके बीच किए थे। चिन्ह वह होता है जो अपने आप से परे किसी व्यक्ति या वस्तु की ओर संकेत करता है। इस सन्दर्भ में ये चिन्ह वे चमत्कार हैं जो यहोवा ने उस दिन से इस्राएल के लोगों के लिए किए हैं जब यहोवा इस्राएलियों को मिस्र से बाहर लाया। यहोवा के द्वारा मूसा से पूछे गए इन दो प्रश्नों में, “कब तक” वाक्यांश का अर्थ यह नहीं है कि यहोवा मूसा से समय की अवधि के बारे में पूछ रहा है। जब यहोवा “कब तक” पूछता है, तो वह यह बता रहा है कि इस्राएल के लोग पूरी तरह विद्रोही हो गए हैं। यहोवा मूसा से इन प्रश्नों के उत्तर की उम्मीद नहीं करता है। यहोवा इन प्रश्नों का उपयोग अपनी बात कहने के लिए कर रहा है। अब यहोवा मूसा को बताता है कि लोगों द्वारा यहोवा को अस्वीकार करने के बारे में यहोवा ने क्या करने का निर्णय लिया है।</w:t>
      </w:r>
    </w:p>
    <w:p>
      <w:pPr/>
      <w:r>
        <w:rPr>
          <w:lang w:val="hi_IN" w:bidi="hi_IN"/>
        </w:rPr>
      </w:r>
      <w:r>
        <w:rPr>
          <w:lang w:val="hi_IN" w:bidi="hi_IN"/>
        </w:rPr>
        <w:t>यहाँ रुकें और उन लोगों की कहानियाँ सुनाएँ जिन्होंने बार-बार आपके समुदाय की बुद्धि को ठुकराया है, या उन बच्चों की कहानियाँ बताइए जिन्होंने अपने माता-पिता की कई तरीकों से अवज्ञा की है। जब ऐसे लोगों का व्यवहार सहन करने की सीमा से बाहर हो जाता है, तो आप उसके बारे में कैसे बात करते हैं? ऑडियो को यहाँ रोकें।</w:t>
      </w:r>
    </w:p>
    <w:p>
      <w:pPr/>
      <w:r>
        <w:rPr>
          <w:lang w:val="hi_IN" w:bidi="hi_IN"/>
        </w:rPr>
      </w:r>
      <w:r>
        <w:rPr>
          <w:lang w:val="hi_IN" w:bidi="hi_IN"/>
        </w:rPr>
        <w:t>यह दिखाना महत्वपूर्ण है कि यहोवा के द्वारा मूसा से पूछे गए दो प्रश्नों और इस बात के बीच क्या संबंध है कि यहोवा क्या कहता है कि वह इस्राएल के लोगों के साथ क्या करने वाला है। यहोवा मूसा से कहता है कि क्योंकि इस्राएल के लोगों ने पूरी तरह विद्रोह किया है, इसलिए वह उन्हें महामारी से दण्डित करेगा। महामारी एक संक्रामक रोग या प्रकोप है जो व्यापक रूप से फैलता है और अत्यन्त घातक होता है।</w:t>
      </w:r>
    </w:p>
    <w:p>
      <w:pPr/>
      <w:r>
        <w:rPr>
          <w:lang w:val="hi_IN" w:bidi="hi_IN"/>
        </w:rPr>
      </w:r>
      <w:r>
        <w:rPr>
          <w:lang w:val="hi_IN" w:bidi="hi_IN"/>
        </w:rPr>
        <w:t>यहाँ रुकें और समूह में चर्चा करें: आप यहोवा के उन प्रश्नों, जो वास्तव में दिखाते हैं कि इस्राएली विद्रोही थे, और उस विद्रोह के लिए यहोवा के दंड के बीच संबंध कैसे स्थापित करेंगे? इस ऑडियो को यहाँ रोकें।</w:t>
      </w:r>
    </w:p>
    <w:p>
      <w:pPr/>
      <w:r>
        <w:rPr>
          <w:lang w:val="hi_IN" w:bidi="hi_IN"/>
        </w:rPr>
      </w:r>
      <w:r>
        <w:rPr>
          <w:lang w:val="hi_IN" w:bidi="hi_IN"/>
        </w:rPr>
        <w:t>यद्यपि यहोवा यह नहीं बताता कि वह महामारी क्या है, फिर भी वह इसे इस प्रकार कहता है जिससे लगता है कि मूसा जानता था कि यह महामारी क्या है। यहोवा कहता है कि यहोवा महामारी का उपयोग करके इस्राएल के लोगों को उनके अधिकार से वंचित कर देगा। यहोवा का अर्थ यह है कि यहोवा इस्राएल के लोगों को नष्ट करने और वह देश दे देने का इरादा रखता है जिसका यहोवा ने उनसे वादा किया था। यहोवा मूसा से कहता है कि जब यहोवा महामारी के द्वारा इस्राएल के लोगों को नष्ट कर देगा, तब यहोवा मूसा से एक ऐसी जाति उत्पन्न करेगा जो इस्राएल के लोगों से भी बड़ी और अधिक शक्तिशाली होगी। यहोवा का तात्पर्य यह है कि यहोवा इस्राएल के लोगों को नष्ट कर देगा और इस्राएल से उन वादों को वापस ले लेगा जो यहोवा ने अब्राहम से किए थे और इसके बजाय उन वादों को मूसा और मूसा की संतान को हस्तांतरित कर देगा।</w:t>
      </w:r>
    </w:p>
    <w:p>
      <w:pPr/>
      <w:r>
        <w:rPr>
          <w:lang w:val="hi_IN" w:bidi="hi_IN"/>
        </w:rPr>
      </w:r>
      <w:r>
        <w:rPr>
          <w:lang w:val="hi_IN" w:bidi="hi_IN"/>
        </w:rPr>
        <w:t>यहाँ रुकें और समूह के रूप में चर्चा करें। जब किसी को उसकी विरासत से वंचित किया जाता है तो आप इसे क्या कहते हैं? यदि उस व्यक्ति को अपनी विरासत नहीं मिलती है, तो इसके बजाय उन संपत्तियों का क्या होता है? ऑडियो को यहाँ रोकें।</w:t>
      </w:r>
    </w:p>
    <w:p>
      <w:pPr/>
      <w:r>
        <w:rPr>
          <w:lang w:val="hi_IN" w:bidi="hi_IN"/>
        </w:rPr>
      </w:r>
      <w:r>
        <w:rPr>
          <w:lang w:val="hi_IN" w:bidi="hi_IN"/>
        </w:rPr>
        <w:t>दूसरे दृश्य में मूसा यहोवा को उत्तर देता है और इस्राएल के लोगों के प्राणों के लिए विनती करता है। मूसा यहोवा से कहता है कि मिस्र के लोग सुनेंगे कि यहोवा ने यहोवा के अपने ही लोगों को मार डाला है—उन्हीं लोगों को जिन्हें यहोवा ने स्वयं अपनी महान सामर्थ्य से मिस्रियों के बीच से बाहर निकाला था। मूसा यहोवा से विनती करता है और कहता है कि यदि मिस्री सुनेंगे कि यहोवा ने अपने ही लोगों को मार डाला है, तो मिस्री कनान के लोगों को यह कहानी सुनाएंगे। मूसा यहोवा से कहता है कि कनानियों ने पहले ही सुन लिया है कि यहोवा अपने लोगों के निकट रहता है, क्योंकि उसके लोग उसे आमने-सामने देखते हैं, उसका बादल उनके ऊपर ठहरा रहता है, और वह दिन में बादल के खम्भे और रात में आग के खम्भे के द्वारा उनके आगे-आगे चलता है।</w:t>
      </w:r>
    </w:p>
    <w:p>
      <w:pPr/>
      <w:r>
        <w:rPr>
          <w:lang w:val="hi_IN" w:bidi="hi_IN"/>
        </w:rPr>
      </w:r>
      <w:r>
        <w:rPr>
          <w:lang w:val="hi_IN" w:bidi="hi_IN"/>
        </w:rPr>
        <w:t>यहाँ रुकें और चर्चा करें कि आप “बादल का खम्भा” और “आग का खम्भा” के विषय में कैसे बताएँगे। आप कैसे दिखाएँगे कि ये खंभे यहोवा का प्रतिनिधित्व करते हैं? खंभों का वर्णन करने के लिए आप जिन शब्दों का उपयोग करते हैं, उन पर ध्यान दें। ऑडियो को यहाँ रोकें।</w:t>
      </w:r>
    </w:p>
    <w:p>
      <w:pPr/>
      <w:r>
        <w:rPr>
          <w:lang w:val="hi_IN" w:bidi="hi_IN"/>
        </w:rPr>
      </w:r>
      <w:r>
        <w:rPr>
          <w:lang w:val="hi_IN" w:bidi="hi_IN"/>
        </w:rPr>
        <w:t>लोग यहोवा को "आमने-सामने" देखते हैं। इसका अर्थ है कि यहोवा इस्राएल के लोगों के साथ निकट संपर्क में है।</w:t>
      </w:r>
    </w:p>
    <w:p>
      <w:pPr/>
      <w:r>
        <w:rPr>
          <w:lang w:val="hi_IN" w:bidi="hi_IN"/>
        </w:rPr>
      </w:r>
      <w:r>
        <w:rPr>
          <w:lang w:val="hi_IN" w:bidi="hi_IN"/>
        </w:rPr>
        <w:t>यहाँ रुकें और समूह में चर्चा करें: उस व्यक्ति के बारे में बात करें जिसे आपका समुदाय परमेश्वर के साथ सबसे निकट संबंध रखने वाला मानता है। आप इस व्यक्ति के परमेश्वर के साथ संबंध के बारे में कैसे बात करते हैं? ऑडियो को यहाँ रोकें।</w:t>
      </w:r>
    </w:p>
    <w:p>
      <w:pPr/>
      <w:r>
        <w:rPr>
          <w:lang w:val="hi_IN" w:bidi="hi_IN"/>
        </w:rPr>
      </w:r>
      <w:r>
        <w:rPr>
          <w:lang w:val="hi_IN" w:bidi="hi_IN"/>
        </w:rPr>
        <w:t>मूसा यहोवा से विनती कर रहा है कि वह इस्राएल के लोगों को नष्ट न करे। मूसा चाहता है कि यहोवा इस बात पर विचार करे कि इस्राएल के लोगों को मार डालने से मिस्रियों के बीच, जिन्होंने यहोवा की सामर्थ्य देखी है, और कनानियों के बीच, जिन्होंने उसके बारे में सुना है, उसकी महान प्रतिष्ठा पर क्या प्रभाव पड़ेगा। मूसा यहोवा से कहता है कि यदि वह इस्राएल के लोगों को एक ही बार में अचानक, मानो वे एक ही मनुष्य हों, मार डालेगा, तो वे जातियाँ जिन्होंने पहले ही यहोवा की महान सामर्थ्य के विषय में सुना है, कहेंगी कि यहोवा ने अपने लोगों को जंगल में इसलिए मार डाला क्योंकि वह उन्हें कनान देश में ले जाने में असमर्थ था।</w:t>
      </w:r>
    </w:p>
    <w:p>
      <w:pPr/>
      <w:r>
        <w:rPr>
          <w:lang w:val="hi_IN" w:bidi="hi_IN"/>
        </w:rPr>
      </w:r>
      <w:r>
        <w:rPr>
          <w:lang w:val="hi_IN" w:bidi="hi_IN"/>
        </w:rPr>
        <w:t>यहाँ रुकें और एक समूह के रूप में उस समय की कहानियाँ सुनाएँ जब आपके समुदाय में किसी ने कष्ट सहा था और लोगों ने सोचा था कि वह कष्ट इस बात का संकेत है कि परमेश्वर उस व्यक्ति को दंड दे रहा है। ऑडियो को यहाँ रोकें।</w:t>
      </w:r>
    </w:p>
    <w:p>
      <w:pPr/>
      <w:r>
        <w:rPr>
          <w:lang w:val="hi_IN" w:bidi="hi_IN"/>
        </w:rPr>
      </w:r>
      <w:r>
        <w:rPr>
          <w:lang w:val="hi_IN" w:bidi="hi_IN"/>
        </w:rPr>
        <w:t>यहाँ रुकें और चर्चा करें कि यदि एक ही घटना में बहुत बड़ी संख्या में लोग मारे जाएँ, तो आप उसे कैसे वर्णित करेंगे। ऑडियो को यहाँ रोकें।</w:t>
      </w:r>
    </w:p>
    <w:p>
      <w:pPr/>
      <w:r>
        <w:rPr>
          <w:lang w:val="hi_IN" w:bidi="hi_IN"/>
        </w:rPr>
      </w:r>
      <w:r>
        <w:rPr>
          <w:lang w:val="hi_IN" w:bidi="hi_IN"/>
        </w:rPr>
        <w:t>मूसा यहोवा की प्रतिष्ठा की रक्षा करना चाहता है, परन्तु वह यहोवा को उन बातों की भी याद दिलाता है जो यहोवा ने पहले अपने विषय में कही थीं। जब मूसा यहोवा से उसकी महान सामर्थ्य प्रकट करने की विनती करता है, तब वह यहोवा को ऐसे नाम से पुकारता है जिसका अर्थ “स्वामी” होता है। मूसा यहोवा से वे बातें दोहराता है जो यहोवा ने पहले उससे कही थीं। यहोवा ने ये बातें मूसा से उस समय कहीं थीं जब वह बादल में उतरकर आया, उसने मूसा को पत्थर की दूसरी पट्टियाँ दीं और अपने नाम की घोषणा उसके सामने की। वे बातें जो यहोवा ने तब कही थीं, वही बातें अब मूसा यहोवा से दोहराता है: “मैं यहोवा हूँ, मैं शीघ्र क्रोधित नहीं होता। मैं प्रेम दिखाता हूँ और उन लोगों को क्षमा करता हूँ जो मेरे विरुद्ध पाप और विद्रोह करते हैं, तौभी मैं दण्ड को समाप्त नहीं करता। मैं बच्चों और यहाँ तक कि तीसरी और चौथी पीढ़ियों को उन पापों के लिए दण्ड देता हूँ जो उनके माता-पिता ने किए थे।" ये शब्द दिखाते हैं कि यहोवा अपनी वाचा को नहीं तोड़ता है। मूसा यहोवा से कह रहा है कि इस्राएल के लोगों को क्षमा करना सही होगा, क्योंकि यहोवा का प्रेम अटल है। मूसा कहता है कि यहोवा के महान प्रेम के कारण ही यहोवा ने मिस्र से निकलने के दिन से इस्राएल के लोगों के साथ अपनी वाचा को बनाए रखा है। इस पूरे समय में यहोवा ने इस्राएलियों को क्षमा किया है और उन्हें नष्ट करके अपनी वाचा को समाप्त नहीं किया है।</w:t>
      </w:r>
    </w:p>
    <w:p>
      <w:pPr/>
      <w:r>
        <w:rPr>
          <w:lang w:val="hi_IN" w:bidi="hi_IN"/>
        </w:rPr>
      </w:r>
      <w:r>
        <w:rPr>
          <w:lang w:val="hi_IN" w:bidi="hi_IN"/>
        </w:rPr>
        <w:t>यहाँ रुकें और समूह में उन लोगों की कहानियाँ सुनाएँ जिन्होंने बार-बार गलत काम किए हैं। उन लोगों के बारे में बताएँ जिन्हें इन गलत कार्यों से चोट पहुँची है। बताइए कि जिन लोगों को इन कार्यों से चोट पहुँची, उन्होंने बार-बार गलत करने वालों को कैसे क्षमा करने का चुनाव किया। यह भी बताइए कि जब उन लोगों ने, जिनके साथ गलत हुआ था, क्षमा करने से इन्कार कर दिया। ऑडियो को यहाँ रोकें।</w:t>
      </w:r>
    </w:p>
    <w:p>
      <w:pPr/>
      <w:r>
        <w:rPr>
          <w:lang w:val="hi_IN" w:bidi="hi_IN"/>
        </w:rPr>
      </w:r>
      <w:r>
        <w:rPr>
          <w:lang w:val="hi_IN" w:bidi="hi_IN"/>
        </w:rPr>
        <w:t>यहाँ रुकें और चर्चा करें कि आप कैसे दिखाएँगे कि मूसा किस प्रकार यहोवा से इस्राएल के लोगों को क्षमा करने के लिए विनती करता है। सोचिए कि मूसा जो यहोवा से कह रहा है, उसके प्रति वह कितनी गहरी भावना रखता है। ऑडियो को यहाँ रोकें।</w:t>
      </w:r>
    </w:p>
    <w:p>
      <w:pPr/>
      <w:r>
        <w:rPr>
          <w:lang w:val="hi_IN" w:bidi="hi_IN"/>
        </w:rPr>
      </w:r>
      <w:r>
        <w:rPr>
          <w:lang w:val="hi_IN" w:bidi="hi_IN"/>
        </w:rPr>
        <w:t>तीसरे दृश्य में, यहोवा मूसा को उत्तर देता है। यहोवा मूसा से कहता है कि उसने इस्राएल के लोगों को क्षमा कर दिया है, जैसा मूसा ने उससे विनती की थी। यहोवा शपथ लेता है। यहोवा कहता है कि यद्यपि यहोवा ने इस्राएल के लोगों को क्षमा कर दिया है, तौभी जैसा यहोवा जीवित है और जैसा यहोवा की उपस्थिति सारी पृथ्वी को भर देती है, वैसे ही इस्राएल के उन लोगों में से कोई भी कनान देश को नहीं देखेगा जिन्हें यहोवा मिस्र से बाहर लाया और जिन्होंने यहोवा के चमत्कारों और उसकी शक्तिशाली ज्योति को देखा, फिर भी यहोवा को ठुकराया। यहोवा यह शपथ इसलिए लेता है ताकि लोगों के लिए यहोवा के वचन और अधिक निश्चित हो जाएँ। यहोवा से बढ़कर कोई नहीं है जो यहोवा के इस शपथ को तोड़ने पर यहोवा को दण्ड दे सके, इसलिए यहोवा अपने ही नाम की शपथ लेता है, जिसका अर्थ है कि यदि यहोवा इस प्रतिज्ञा को तोड़े, तो यहोवा स्वयं को दण्ड देगा। यहोवा लोगों को क्षमा तो करता है, परन्तु उनके द्वारा उसे ठुकराने के परिणामों को समाप्त नहीं करता। यहोवा अभी भी लोगों को दंड देगा। यहोवा द्वारा लोगों को क्षमा करने का अर्थ है कि यहोवा ने उस वाचा को रद्द नहीं किया जो यहोवा ने उनके पूर्वज अब्राहम के साथ शपथ के द्वारा की थी।</w:t>
      </w:r>
    </w:p>
    <w:p>
      <w:pPr/>
      <w:r>
        <w:rPr>
          <w:lang w:val="hi_IN" w:bidi="hi_IN"/>
        </w:rPr>
      </w:r>
      <w:r>
        <w:rPr>
          <w:lang w:val="hi_IN" w:bidi="hi_IN"/>
        </w:rPr>
        <w:t>यहाँ रुकें और समूह में इस प्रश्न पर चर्चा करें: आपके समुदाय में लोग एक-दूसरे से मजबूत वादे कैसे करते हैं? कौन सी बातें आपको यह विश्वास दिलाएँगी कि वादा करने वाला व्यक्ति अपना वादा नहीं तोड़ेगा? ऑडियो को यहाँ रोकें।</w:t>
      </w:r>
    </w:p>
    <w:p>
      <w:pPr/>
      <w:r>
        <w:rPr>
          <w:lang w:val="hi_IN" w:bidi="hi_IN"/>
        </w:rPr>
      </w:r>
      <w:r>
        <w:rPr>
          <w:lang w:val="hi_IN" w:bidi="hi_IN"/>
        </w:rPr>
        <w:t>यहोवा ने कहा कि यहोवा लोगों को दण्ड देगा क्योंकि लोगों ने यहोवा को दस बार “परखा” था। यहोवा को परखने का अर्थ है यहोवा को जाँचना, चुनौती देना या यहोवा पर सन्देह करना। दस बार का अर्थ दस विशिष्ट बार हो सकता है या यह उनके व्यवहार की पूर्णता का प्रतीक हो सकता है। यहोवा ने कहा कि लोगों ने यहोवा की वाणी न सुनकर यहोवा का तिरस्कार किया है, परन्तु यहोवा ने कहा कि कालेब कनान देश को देखेगा। कालेब ने यहोवा की वाणी सुनी, क्योंकि उसने इस्राएलियों को कनानियों पर विजय दिलाने की यहोवा की सामर्थ्य पर भरोसा किया और उसी पर निर्भर रहा। परन्तु इस्राएल के लोगों ने उस देश में जाने से डरकर यहोवा की सामर्थ्य पर भरोसा नहीं किया। यह दिखाना महत्वपूर्ण है कि यहोवा उन लोगों के बीच, जिन्होंने यहोवा का तिरस्कार किया, और कालेब के बीच कैसा भेद करता है। यहोवा कालेब को “मेरा दास” कहता है और कहता है कि कालेब के भीतर एक अलग आत्मा है और वह पूरी तरह से यहोवा का अनुसरण करता है। यहोवा का कहना है कि कालेब का मन या दृष्टिकोण अन्य लोगों से भिन्न है और वह पूरी तरह से यहोवा के प्रति निष्ठावान है। इसी कारण यहोवा कहता है कि यहोवा कालेब और उसके वंशजों को कनान देश में ले जाएगा, और वे उस देश के अधिकारी होंगे।</w:t>
      </w:r>
    </w:p>
    <w:p>
      <w:pPr/>
      <w:r>
        <w:rPr>
          <w:lang w:val="hi_IN" w:bidi="hi_IN"/>
        </w:rPr>
      </w:r>
      <w:r>
        <w:rPr>
          <w:lang w:val="hi_IN" w:bidi="hi_IN"/>
        </w:rPr>
        <w:t>यहाँ रुकें और चर्चा करें: कठिन समय में अपने समुदाय के उन लोगों के बारे में आप कैसे बात करते हैं जिनका दृष्टिकोण दूसरों से बेहतर होता है? ऑडियो को यहाँ रोकें।</w:t>
      </w:r>
    </w:p>
    <w:p>
      <w:pPr/>
      <w:r>
        <w:rPr>
          <w:lang w:val="hi_IN" w:bidi="hi_IN"/>
        </w:rPr>
      </w:r>
      <w:r>
        <w:rPr>
          <w:lang w:val="hi_IN" w:bidi="hi_IN"/>
        </w:rPr>
        <w:t>यहोवा मूसा से कहता है कि क्योंकि अमालेकी और कनानी लोग घाटियों में रहते हैं, इसलिए इस्राएल के लोग कल मुड़कर जंगल के मार्ग से दक्षिण की ओर, लाल समुद्र की ओर लौट जाएँ।</w:t>
      </w:r>
    </w:p>
    <w:p>
      <w:pPr/>
      <w:r>
        <w:rPr>
          <w:lang w:val="hi_IN" w:bidi="hi_IN"/>
        </w:rPr>
      </w:r>
      <w:r>
        <w:rPr>
          <w:lang w:val="hi_IN" w:bidi="hi_IN"/>
        </w:rPr>
        <w:t xml:space="preserve">यहाँ रुकें और उस क्षेत्र का नक्शा देखें। </w:t>
      </w:r>
      <w:r>
        <w:rPr>
          <w:b/>
          <w:lang w:val="hi_IN" w:bidi="hi_IN"/>
        </w:rPr>
        <w:t>अपनी उँगलियों से उस यात्रा का पता लगाएँ जो इस्राएल के लोगों ने अब तक की है</w:t>
      </w:r>
      <w:r>
        <w:rPr>
          <w:lang w:val="hi_IN" w:bidi="hi_IN"/>
        </w:rPr>
        <w:t>। समूह में, चर्चा करें कि आप इस यात्रा के बारे में क्या सोचते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14:11–25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 और उनके पूर्वज और वंशज</w:t>
      </w:r>
    </w:p>
    <w:p>
      <w:pPr>
        <w:pStyle w:val="ListBullet"/>
        <w:spacing w:line="240" w:lineRule="auto"/>
        <w:ind w:left="720"/>
      </w:pPr>
      <w:r>
        <w:rPr>
          <w:lang w:val="hi_IN" w:bidi="hi_IN"/>
        </w:rPr>
      </w:r>
      <w:r>
        <w:rPr>
          <w:lang w:val="hi_IN" w:bidi="hi_IN"/>
        </w:rPr>
        <w:t>मिस्र के लोग</w:t>
      </w:r>
    </w:p>
    <w:p>
      <w:pPr>
        <w:pStyle w:val="ListBullet"/>
        <w:spacing w:line="240" w:lineRule="auto"/>
        <w:ind w:left="720"/>
      </w:pPr>
      <w:r>
        <w:rPr>
          <w:lang w:val="hi_IN" w:bidi="hi_IN"/>
        </w:rPr>
      </w:r>
      <w:r>
        <w:rPr>
          <w:lang w:val="hi_IN" w:bidi="hi_IN"/>
        </w:rPr>
        <w:t>कालेब और कालेब के वंशज</w:t>
      </w:r>
    </w:p>
    <w:p>
      <w:pPr>
        <w:pStyle w:val="ListBullet"/>
        <w:spacing w:line="240" w:lineRule="auto"/>
        <w:ind w:left="720"/>
      </w:pPr>
      <w:r>
        <w:rPr>
          <w:lang w:val="hi_IN" w:bidi="hi_IN"/>
        </w:rPr>
      </w:r>
      <w:r>
        <w:rPr>
          <w:lang w:val="hi_IN" w:bidi="hi_IN"/>
        </w:rPr>
        <w:t>कनानी और अमालेकी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जब लोग अपने अगुवों को पत्थर मारने के लिए तैयार होते हैं, तभी यहोवा अचानक एक शक्तिशाली ज्योति के रूप में प्रकट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इन लोगों से बहुत क्रोधित हूँ।” मैं उनकी अवज्ञा से तंग आ चुका हूँ,” या, “लोगों ने मुझे ठुकरा दिया है,” या, “लोग अपने शत्रुओं के डर से जोर-जोर से रो रहे हैं। उन्हें याद नहीं है कि मैं उनके साथ हूँ। क्या वे उस महान सामर्थ्य को भूल गए जो मैंने उन्हें दिखाया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मिलापवाले तम्बू से मूसा से कहता है, “ये लोग कब तक मेरा तिरस्कार करते रहेंगे? वे कब तक मुझ पर विश्वास करने से मना कर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बहुत क्रोध और निराशा महसूस कर रहा हूँ,” या, “मुझे इन लोगों ने ठुकरा दिया है, जिन्होंने मेरी सामर्थ्य देखी है। “वे मेरी आज्ञा मानने से इन्कार करते हैं और अपनी ही योजनाएँ बनाते हैं,” या, “जो सब चमत्कार मैंने इन लोगों के लिए किए हैं, उनका उनके लिए कोई अर्थ नहीं है। “ये लोग सोचते हैं कि मैं कनान के लोगों के सामने असमर्थ हूँ,” या, “मैं और क्या करूँ कि ये लोग मुझ पर भरोसा करें और स्वेच्छा से मेरा अनुसरण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कहता है कि यहोवा इन लोगों को नष्ट करने के लिए महामारी भेजेगा और मूसा से एक ऐसी जाति उत्पन्न करेगा जो इन लोगों से भी बड़ी और अधिक शक्तिशाली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इन सब विद्रोही लोगों को नष्ट करने के विषय में सोच रहा हूँ। मैं एक बहुत भयंकर बीमारी भेजूँगा जो उन सबको मार डालेगी। “जो बीमारी मैं भेजूँगा वह इन लोगों में तेजी से फैल जाएगी, उन सबको मार डालेगी और उन्हें मेरी दृष्टि से हटा देगी,” या, “क्योंकि इन लोगों ने मुझे ठुकराया है, इसलिए मैं भी उन्हें ठुकरा दूँगा। मैं उनसे अपनी प्रतिज्ञाएँ छीन लूँगा। ये लोग उन बातों के वारिस नहीं होंगे जिनका मैंने अब्राहम से वादा किया था। “ये सब लोग मानो एक ही मनुष्य के समान मर जाएँगे, और मूसा उनका स्थान लेगा,” या, “मूसा मेरा अनुसरण करेगा और अपने बच्चों को भी मेरा अनुसरण करना सिखाएगा।“ मैं मूसा को और मूसा की सन्तान को प्रतिज्ञा का देश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यहोवा को उत्तर देता है। मूसा यहोवा से कहता है कि यदि वह इस्राएल के लोगों को नष्ट कर देगा, तो मिस्र के लोग इसके विषय में सुनेंगे और वे यह बात कनान के लोगों को बताएँगे।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यहोवा के क्रोध से बहुत डरता हूँ। निश्चित रूप से यहोवा एक क्षण में इन सभी लोगों को नष्ट कर सकता है। “कितनी भयानक बात होगी यदि यहोवा अपनी महान सामर्थ्य को अपने ही लोगों के विरुद्ध प्रयोग करे,” या, “यदि यहोवा अपने ही लोगों को नष्ट कर दे तो उसका नाम अन्य जातियों के बीच बदनाम हो जाएगा,” या, “यहोवा ही अपनी महान शक्ति और सामर्थी कामों के द्वारा इन लोगों को मिस्र के बीच से निकालकर लाया है। “यदि मिस्री सुनें कि यहोवा ने अपने ही लोगों को नष्ट कर दिया है, तो वे यहोवा के बारे में क्या कहेंगे?” या, "मिस्री इस समाचार से आनन्दित होंगे। वे इस समाचार को अन्य लोगों तक फैलाएँगे, और यहोवा के नाम का मज़ाक उड़ाएँगे। “वे यह समाचार कनान देश के लोगों तक पहुँचाएँगे, और यह बात कनानियों के कानों में अच्छी लगेगी,” या, “यहोवा द्वारा अपने ही लोगों को नष्ट करने की सोच से मेरा हृदय टूट जाता है। मैं बहुत दुखी हूँ। मेरी आँखें आँसुओं से भर जाती हैं," या, "मैं यहोवा से विनती करूँगा। मैं यहोवा से विनती करूँगा। शायद यहोवा मेरी पुकार सुनेगा और अपना मन बदल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यहोवा से कहता है कि कनानियों ने पहले ही सुन लिया है कि यहोवा अपने लोगों के निकट रहता है, क्योंकि उसके लोग उसे आमने-सामने देखते हैं, उसका बादल उनके ऊपर ठहरा रहता है, और वह दिन में बादल के खम्भे और रात में आग के खम्भे के द्वारा उनके आगे-आगे चलता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कनानियों की भूमिका निभाने वाले व्यक्ति से पूछें, "आप क्या महसूस कर रहे हैं या क्या सोच रहे हैं?" वह व्यक्ति इस प्रकार उत्तर दे सकता है: “हम इस्राएल के लोगों से बहुत डरते हैं,” या, “हमने सुना है कि इस्राएल के परमेश्वर, यहोवा ने मिस्रियों के साथ क्या भयानक काम किए हैं, और अब इस्राएली हमारी ओर आ रहे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“मुझे गहरा दुःख हो रहा है; मेरा हृदय व्याकुल है। इस्राएल के लोगों की यह महान कहानी एक बड़े विनाश में बदल गई है। “कनानी, जिन्होंने सुना था कि हमारा यहोवा हमारे बीच है और हमारी रक्षा करता है, अब सुनेंगे कि यहोवा ने हमें ही नष्ट कर दिया है,” या, “यहोवा हमारे बहुत निकट रहा है। ऐसी बात कभी सुनी नहीं गई है। यहोवा हमारे आगे-आगे चलता था, दिन में बादल के खम्भे और रात में आग के खम्भे के द्वारा हमारा मार्गदर्शन करता था। “यहोवा का बादल हमारी अगुवाई करता था और हमारे ऊपर ठहरा रहता था, और अब हमने यहोवा को क्रोधित कर दिया है,” या, “यहोवा की प्रतिष्ठा हमारे रक्षक से बदलकर हमारे विनाश करने वाले की हो जाएगी, और कनानी लोग बहुत आनंद मनाएँगे।”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यहोवा से कहता है कि यदि वह एक ही प्रहार में इस्राएल के सब लोगों को नष्ट कर देगा, तो वे जातियाँ जिन्होंने पहले ही यहोवा की सामर्थ्य के विषय में सुना है, यह समाचार सुनकर कहेंगी कि यहोवा अपने लोगों को कनान देश में ले जाने में समर्थ नहीं था, इसलिए उसने उन्हें जंगल में मार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मिस्रियों की भूमिका निभाने वाले व्यक्ति से पूछें, "आप क्या महसूस कर रहे हैं या क्या सोच रहे हैं?" वह व्यक्ति इस प्रकार उत्तर दे सकता है: "मैं बहुत खुश हूँ। मैं चाहता हूँ कि इस्राएल के लोग नष्ट हो जाएँ," या, "मैं इस्राएल के लोगों और यहोवा से नफरत करता हूँ। “यदि जंगल में उनके साथ कुछ बुरा हो जाए तो मुझे खुशी होगी,” या, “इस्राएली लोग सोचते थे कि वे मिस्र छोड़कर किसी बेहतर देश में जा सकते हैं। “यदि वे सब जंगल में मर जाएँ, तो यह दिखाएगा कि वे कितने गलत थे,” या, “इस्राएलियों का मिस्र छोड़ना मूर्खता थी। उनके लिए यहोवा पर भरोसा करना मूर्खता थी। इस्राएलियों को मिस्र में ही रहना चाहिए था और हमारी सेवा करनी चाहिए थी।"</w:t>
      </w:r>
    </w:p>
    <w:p>
      <w:pPr>
        <w:pStyle w:val="ListBullet"/>
        <w:spacing w:line="240" w:lineRule="auto"/>
        <w:ind w:left="720"/>
      </w:pPr>
      <w:r>
        <w:rPr>
          <w:lang w:val="hi_IN" w:bidi="hi_IN"/>
        </w:rPr>
      </w:r>
      <w:r>
        <w:rPr>
          <w:lang w:val="hi_IN" w:bidi="hi_IN"/>
        </w:rPr>
        <w:t>कनानियों की भूमिका निभाने वाले व्यक्ति से पूछें, "आप क्या महसूस कर रहे हैं या क्या सोच रहे हैं?" वह व्यक्ति इस प्रकार उत्तर दे सकता है: “यह जंगल इस्राएलियों के लिए बहुत कठिन साबित हुआ। वे कनान तक नहीं पहुँच सके,” या, “हमने इन लोगों, इस्राएलियों, के बारे में डरावनी खबर सुनी थी।” हम यहोवा से डरे हुए थे। “हम सोचते थे कि यहोवा हमें नष्ट कर देगा और इस्राएलियों को हमारी भूमि दे देगा, परन्तु यहोवा ऐसा नहीं कर सका,” या, “यह हमारे लिए अच्छी खबर है।” हम खुश होते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“मुझे डर है कि यहोवा अचानक इन सब लोगों को नष्ट कर देगा। “हम ऐसे हो जाएँगे मानो हम कभी थे ही नहीं,” या, “वे जातियाँ जो यहोवा के उन कामों के बारे में सुनकर उससे डरती थीं जो उसने हमारे लिए किए हैं, वे समझ नहीं पाएँगी। ” वे यहोवा का अनादर करेंगे और उपहास के शब्द कहेंगे। “उनका यहोवा का सारा भय दूर हो जाएगा, और वे अपने लकड़ी और पत्थर के देवताओं में आनन्द मनाएँगे,” या, “कनान के लोग सोचेंगे कि उनके देवता यहोवा से अधिक शक्तिशाली हैं।” वे कल्पना करेंगे कि यहोवा उनके देवताओं के विरुद्ध नहीं लड़ सका। “वे यह नहीं समझेंगे कि यहोवा हमारी अवज्ञा के कारण हम से क्रोधित था।”</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"मूसा मेरे नाम की परवाह करता है। “मैं प्रसन्न हूँ कि मूसा मेरी प्रतिष्ठा के कारण लोगों के लिए विनती कर रहा है,” या, “मेरा सम्मान महत्वपूर्ण है। मुझे अन्यजातियों को मेरा अपमान नहीं करने देना चाहिए। “मेरी प्रतिष्ठा वास्तव में इन लोगों की भलाई से जुड़ी हुई है, क्योंकि मैं उनके बीच में रहा हूँ। “जो कोई इस्राएलियों को देखता है, वह जानता है कि वे मेरी निज संपत्ति हैं और मैं ही उनका अगुवाई करता हूँ,” या, “मैं मूसा के आँसुओं से बहुत प्रभावित हुआ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यहोवा से विनती करता है कि वह अपनी दया और क्षमा से भरे हृदय को फिर से प्रकट करके अपनी महान सामर्थ्य दिखाए। मूसा यहोवा को याद दिलाता है कि यहोवा ने पहले कहा था, “मैं यहोवा हूँ, मैं शीघ्र क्रोधित नहीं होता। मैं प्रेम दिखाता हूँ और उन लोगों को क्षमा करता हूँ जो मेरे विरुद्ध पाप और विद्रोह करते हैं, तौभी मैं दण्ड को समाप्त नहीं करता। मैं बच्चों और यहाँ तक कि तीसरी और चौथी पीढ़ियों को उन पापों के लिए दण्ड देता हूँ जो उनके माता-पिता ने किए थे।"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जानता हूँ कि यहोवा प्रेम से भरा हुआ है और उसका प्रेम कभी समाप्त नहीं होता। यहोवा वाचा को नहीं तोड़ता और न ही अपने वादों से पीछे हटता है। “मैं यहोवा के स्वभाव से प्रोत्साहित हूँ कि यहोवा के लिए इन लोगों को जीवित रखना और उन्हें अपनी प्रतिज्ञाएँ देना संभव है,” या, “मुझे यहोवा के वे वचन याद हैं जो यहोवा ने कहे थे, और वे मुझे बड़ी आशा देते हैं तथा यह कारण देते हैं कि मैं यहोवा से हमारी क्षमा के लिए विनती करूँ,” या, “यद्यपि यहोवा ने कहा है कि यहोवा सारा दण्ड समाप्त नहीं करता और यहोवा का दण्ड पाप करने वालों की आने वाली पीढ़ियों तक पहुँच सकता है, फिर भी मैं जानता हूँ कि यहोवा अपने लोगों के साथ अपनी वाचा नहीं तोड़ेगा।” “मैं यहोवा से विनती करूँगा कि वह इसे स्मरण रखे और इन लोगों को जीवित रखे।”</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यहोवा से विनती करता है कि वह लोगों के पापों को क्षमा करे, क्योंकि उसकी विश्वासयोग्यता बहुत महान है और उसने मिस्र से निकलने के दिन से अब तक उनके अनेक पापों को क्षमा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“हमारी एकमात्र आशा यहोवा की विश्वासयोग्यता में है। उसकी विश्वासयोग्यता समाप्त नहीं होती। हम अपने आप पर भरोसा नहीं कर सकते, क्योंकि हम कई बार विश्वासघाती रहे हैं," या, "यहोवा नहीं बदलता। “यहोवा विश्वासयोग्य रहा है, और मुझे भरोसा है कि वह आगे भी विश्वासयोग्य रहेगा,” या, “मैं उत्साहित हूँ। “जब मैं यहोवा की विश्वासयोग्यता के बारे में सोचता हूँ, तो मेरा हृदय आनन्द से भर जाता है।” आशा मेरे हृदय को भर देती है, और मैं यहोवा से हमें क्षमा करने के लिए कहने का साहस महसूस करता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बहुत प्रसन्न महसूस कर रहा हूँ। मुझे खुशी है कि मेरा दास मूसा मुझे समझता है। “मूसा जानता है कि मैं अपनी वाचा को निभाता हूँ और कभी उसे नहीं तोड़ता,” या, “मूसा के शब्द मेरे कानों को अच्छे लगते हैं। “मेरी विश्वासयोग्यता सुनिश्चित है।” “मैं अपने वचन को निभाता हूँ,” या, “मूसा का मुझ पर आशा रखना बुद्धिमानी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यहोवा मूसा को उत्तर देता है। यहोवा मूसा से कहता है कि उसने लोगों को क्षमा कर दिया है, जैसा मूसा ने उससे माँगा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"मैंने क्षमा कर दिया है। “मैं महामारी भेजकर इन लोगों के साथ अपनी वाचा नहीं तोड़ूँगा,” या, “मैं उन्हें जीवित रखूँगा,” या, “इन लोगों को नष्ट करके मेरा नाम बदनाम नहीं होगा, और मैं उनके प्रति अपनी विश्वासयोग्यता नहीं तोड़ूँगा।” “जैसा मैं अब तक उनके साथ रहा हूँ, वैसे ही आगे भी उनके साथ रहूँगा।”</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“मुझे बहुत राहत और आनन्द महसूस हो रहा है। “मैं अपने पूरे मन से यहोवा की स्तुति करता हूँ, क्योंकि यहोवा ने मेरी पुकार सुन 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शपथ लेता है कि यद्यपि उसने लोगों को क्षमा कर दिया है, तौभी जिन लोगों ने मिस्र और जंगल में उसकी महिमा और चमत्कारों को देखा, फिर भी उस पर सन्देह किया और कई बार उसे परखा, उनमें से कोई भी कनान देश को नहीं देखेगा। क्योंकि उन्होंने यहोवा के साथ ऐसा व्यवहार किया मानो उसमें कोई सामर्थ्य न हो, इसलिए यहोवा इन लोगों को उस देश को देखने नहीं देगा जिसका उसने उनके पूर्वजों से वादा किया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“यहोवा अपने वचन का सच्चा है। “यहोवा ने लोगों के साथ अपनी वाचा को निभाया है, परन्तु उनके पाप के लिए उन्हें दण्ड भी दिया है,” या, “लोग इससे भी अधिक कठोर दण्ड के योग्य थे। “यदि यहोवा की विश्वासयोग्यता न होती, तो ये लोग सब जंगल में मरे पड़े होते,” या, “कितनी दुख की बात है कि ये लोग प्रतिज्ञा किए हुए देश के इतने निकट आकर भी उसमें प्रवेश करने से इन्कार कर गए। “अब वे उसे कभी नहीं देखेंगे, जैसा यहोवा ने कहा है।” “यहोवा ने शपथ खाकर यह निश्चित कर दिया है कि वे प्रतिज्ञा किए हुए देश को कभी नहीं देखेंगे।”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कालेब को बाकी लोगों से अलग करता है। यहोवा कहता है कि यहोवा कालेब और कालेब के वंशजों को उस देश में ले जाएगा और उन्हें वहाँ का भाग देगा, क्योंकि कालेब का दृष्टिकोण बाकी लोगों से भिन्न रहा है और उसने यहोवा का पूरी विश्वासयोग्यता से अनुसरण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दास कालेब से प्रसन्न हूँ। “कालेब मेरे प्रति विश्वासयोग्य रहा है, इसलिए मैं भी उसके प्रति विश्वासयोग्य रहूँगा,” या, “मैं लोगों को दिखा रहा हूँ कि मैं दोषियों और निर्दोषों के बीच भेद करता हूँ,” या, “कालेब और उसके वंशज कालेब की आज्ञाकारिता का फल खाएँगे, जैसे अवज्ञा करने वाले और उनके वंशज अपनी अवज्ञा का फल खाएँगे।”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क्योंकि अमालेकी और कनानी लोग घाटियों में रहते हैं, इसलिए इस्राएल के लोग अगले दिन मुड़कर जंगल के मार्ग से दक्षिण की ओर, लाल समुद्र की ओर लौट जाएँ।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“हम उसी दिशा में लौट रहे हैं जहाँ से आए थे,” या, “हम आगे बढ़ने के बजाय पीछे जा रहे हैं,” या, “यदि लोगों ने यहोवा की वाणी सुनी होती, तो हम जिन घाटियों पर अधिकार करने वाले थे, वे अब भी अमालेकी और कनानी लोगों के ही अधिकार में रहेंगी।”</w:t>
      </w:r>
      <w:r>
        <w:rPr>
          <w:lang w:val="hi_IN" w:bidi="hi_IN"/>
        </w:rPr>
      </w:r>
    </w:p>
    <w:p>
      <w:pPr>
        <w:pStyle w:val="Heading3"/>
      </w:pPr>
      <w:r>
        <w:rPr>
          <w:lang w:val="hi_IN" w:bidi="hi_IN"/>
        </w:rPr>
        <w:t>आवश्यक जानकारी</w:t>
      </w:r>
    </w:p>
    <w:p>
      <w:pPr/>
      <w:r>
        <w:rPr>
          <w:lang w:val="hi_IN" w:bidi="hi_IN"/>
        </w:rPr>
      </w:r>
      <w:r>
        <w:rPr>
          <w:lang w:val="hi_IN" w:bidi="hi_IN"/>
        </w:rPr>
        <w:t>गिनती 14:11–25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के लिए उसी शब्द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कहता है, “ये लोग कब तक मुझे </w:t>
      </w:r>
      <w:r>
        <w:rPr>
          <w:b/>
          <w:lang w:val="hi_IN" w:bidi="hi_IN"/>
        </w:rPr>
        <w:t>तुच्छ</w:t>
      </w:r>
      <w:r>
        <w:rPr>
          <w:lang w:val="hi_IN" w:bidi="hi_IN"/>
        </w:rPr>
        <w:t>समझते रहेंगे?” तुच्छ समझने का अर्थ है अस्वीकार करना या विश्वास न करना।</w:t>
      </w:r>
    </w:p>
    <w:p>
      <w:pPr/>
      <w:r>
        <w:rPr>
          <w:lang w:val="hi_IN" w:bidi="hi_IN"/>
        </w:rPr>
      </w:r>
      <w:r>
        <w:rPr>
          <w:lang w:val="hi_IN" w:bidi="hi_IN"/>
        </w:rPr>
        <w:t xml:space="preserve">यहाँ रुकें और समूह में चर्चा करें कि </w:t>
      </w:r>
      <w:r>
        <w:rPr>
          <w:b/>
          <w:lang w:val="hi_IN" w:bidi="hi_IN"/>
        </w:rPr>
        <w:t>तुच्छ</w:t>
      </w:r>
      <w:r>
        <w:rPr>
          <w:lang w:val="hi_IN" w:bidi="hi_IN"/>
        </w:rPr>
        <w:t xml:space="preserve"> समझने के लिए आप कौन सा शब्द या वाक्यांश प्रयोग करेंगे। तुच्छ समझने के लिए वही शब्द या वाक्यांश प्रयोग करें जो आपने पिछले भागों में उपयोग किया है। ऑडियो को यहाँ रोकें।</w:t>
      </w:r>
    </w:p>
    <w:p>
      <w:pPr/>
      <w:r>
        <w:rPr>
          <w:lang w:val="hi_IN" w:bidi="hi_IN"/>
        </w:rPr>
      </w:r>
      <w:r>
        <w:rPr>
          <w:lang w:val="hi_IN" w:bidi="hi_IN"/>
        </w:rPr>
        <w:t xml:space="preserve"> यहोवा पूछता है कि लोग कब तक उस पर </w:t>
      </w:r>
      <w:r>
        <w:rPr>
          <w:b/>
          <w:lang w:val="hi_IN" w:bidi="hi_IN"/>
        </w:rPr>
        <w:t>विश्वास</w:t>
      </w:r>
      <w:r>
        <w:rPr>
          <w:lang w:val="hi_IN" w:bidi="hi_IN"/>
        </w:rPr>
        <w:t xml:space="preserve"> करने से इन्कार करते रहेंगे, जबकि उसने उनके बीच इतने चिन्ह प्रकट किए हैं। जब यहोवा कहता है कि लोगों ने उस पर विश्वास करने से इन्कार किया, तो यहोवा का तात्पर्य है कि लोगों ने यहोवा पर भरोसा रखने और उस पर निर्भर रहने से इन्कार किया। यदि आप किसी पर विश्वास करते हैं या उसमें भरोसा रखते हैं, तो आप मानते हैं कि वह व्यक्ति अपने बारे में जो कहता है, वह सत्य है। फिर आप उस व्यक्ति पर भरोसा करते और जो वह आपसे करने को कहता है उसे करने के लिए आप तैयार रहते हो।</w:t>
      </w:r>
    </w:p>
    <w:p>
      <w:pPr/>
      <w:r>
        <w:rPr>
          <w:lang w:val="hi_IN" w:bidi="hi_IN"/>
        </w:rPr>
      </w:r>
      <w:r>
        <w:rPr>
          <w:lang w:val="hi_IN" w:bidi="hi_IN"/>
        </w:rPr>
        <w:t xml:space="preserve">यहाँ रुकें और समूह में चर्चा करें कि आप </w:t>
      </w:r>
      <w:r>
        <w:rPr>
          <w:b/>
          <w:lang w:val="hi_IN" w:bidi="hi_IN"/>
        </w:rPr>
        <w:t>विश्वास</w:t>
      </w:r>
      <w:r>
        <w:rPr>
          <w:lang w:val="hi_IN" w:bidi="hi_IN"/>
        </w:rPr>
        <w:t xml:space="preserve"> के लिए किस शब्द या वाक्यांश का उपयोग करेंगे। अधिक जानकारी के लिए मुख्य शब्दावली में </w:t>
      </w:r>
      <w:r>
        <w:rPr>
          <w:lang w:val="hi_IN" w:bidi="hi_IN"/>
        </w:rPr>
        <w:t>विश्वास</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चिन्ह</w:t>
      </w:r>
      <w:r>
        <w:rPr>
          <w:lang w:val="hi_IN" w:bidi="hi_IN"/>
        </w:rPr>
        <w:t xml:space="preserve"> वह असामान्य घटना है जो किसी विशेष कारण से घटित होती है। यहोवा ने मिस्र में और जंगल में कई बार अपनी सामर्थ्य दिखाई ताकि इस्राएल के लोग यह जान सकें कि वे उस पर भरोसा कर सकते हैं।</w:t>
      </w:r>
    </w:p>
    <w:p>
      <w:pPr/>
      <w:r>
        <w:rPr>
          <w:lang w:val="hi_IN" w:bidi="hi_IN"/>
        </w:rPr>
      </w:r>
      <w:r>
        <w:rPr>
          <w:lang w:val="hi_IN" w:bidi="hi_IN"/>
        </w:rPr>
        <w:t xml:space="preserve">यहाँ रुकें और समूह के रूप में चर्चा करें कि आप </w:t>
      </w:r>
      <w:r>
        <w:rPr>
          <w:b/>
          <w:lang w:val="hi_IN" w:bidi="hi_IN"/>
        </w:rPr>
        <w:t>चिन्ह</w:t>
      </w:r>
      <w:r>
        <w:rPr>
          <w:lang w:val="hi_IN" w:bidi="hi_IN"/>
        </w:rPr>
        <w:t xml:space="preserve"> के लिए किस शब्द या वाक्यांश का उपयोग करेंगे। अधिक जानकारी के लिए मुख्य शब्दावली में </w:t>
      </w:r>
      <w:r>
        <w:rPr>
          <w:lang w:val="hi_IN" w:bidi="hi_IN"/>
        </w:rPr>
        <w:t>चिन्ह</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कहता है कि वह इस्राएल के लोगों को महामारी से </w:t>
      </w:r>
      <w:r>
        <w:rPr>
          <w:b/>
          <w:lang w:val="hi_IN" w:bidi="hi_IN"/>
        </w:rPr>
        <w:t>मारेगा</w:t>
      </w:r>
      <w:r>
        <w:rPr>
          <w:lang w:val="hi_IN" w:bidi="hi_IN"/>
        </w:rPr>
        <w:t xml:space="preserve"> और उन्हें उनके अधिकार से वंचित कर देगा। जब यहोवा कहता है कि वह लोगों को मारेगा, तो यहोवा का तात्पर्य है कि वह उन्हें एक साथ, एक ही समय में नष्ट कर देगा।</w:t>
      </w:r>
    </w:p>
    <w:p>
      <w:pPr/>
      <w:r>
        <w:rPr>
          <w:lang w:val="hi_IN" w:bidi="hi_IN"/>
        </w:rPr>
      </w:r>
      <w:r>
        <w:rPr>
          <w:lang w:val="hi_IN" w:bidi="hi_IN"/>
        </w:rPr>
        <w:t xml:space="preserve">यहाँ रुकें और समूह में चर्चा करें कि आप </w:t>
      </w:r>
      <w:r>
        <w:rPr>
          <w:b/>
          <w:lang w:val="hi_IN" w:bidi="hi_IN"/>
        </w:rPr>
        <w:t>मारने</w:t>
      </w:r>
      <w:r>
        <w:rPr>
          <w:lang w:val="hi_IN" w:bidi="hi_IN"/>
        </w:rPr>
        <w:t xml:space="preserve"> के लिए किस शब्द या वाक्यांश का उपयोग करेंगे। इस ऑडियो को यहाँ रोकें।</w:t>
      </w:r>
    </w:p>
    <w:p>
      <w:pPr/>
      <w:r>
        <w:rPr>
          <w:lang w:val="hi_IN" w:bidi="hi_IN"/>
        </w:rPr>
      </w:r>
      <w:r>
        <w:rPr>
          <w:b/>
          <w:lang w:val="hi_IN" w:bidi="hi_IN"/>
        </w:rPr>
        <w:t>महामारी</w:t>
      </w:r>
      <w:r>
        <w:rPr>
          <w:lang w:val="hi_IN" w:bidi="hi_IN"/>
        </w:rPr>
        <w:t xml:space="preserve"> मरी के लिए एक और शब्द है, जो एक संक्रामक रोग होता है जो बहुत घातक और विनाशकारी होता है। महामारी या मरी के लिए वही शब्द या वाक्यांश प्रयोग करें जो आपने पिछले भागों में उपयोग किया है।</w:t>
      </w:r>
    </w:p>
    <w:p>
      <w:pPr/>
      <w:r>
        <w:rPr>
          <w:lang w:val="hi_IN" w:bidi="hi_IN"/>
        </w:rPr>
      </w:r>
      <w:r>
        <w:rPr>
          <w:lang w:val="hi_IN" w:bidi="hi_IN"/>
        </w:rPr>
        <w:t xml:space="preserve">मूसा यहोवा से विनती करता है और कहता है, “हे प्रभु/अदोनै, तेरी सामर्थ्य महान प्रकट हो, जैसा तूने वचन दिया है।” </w:t>
      </w:r>
      <w:r>
        <w:rPr>
          <w:b/>
          <w:lang w:val="hi_IN" w:bidi="hi_IN"/>
        </w:rPr>
        <w:t>“अदोनाई”</w:t>
      </w:r>
      <w:r>
        <w:rPr>
          <w:lang w:val="hi_IN" w:bidi="hi_IN"/>
        </w:rPr>
        <w:t xml:space="preserve"> इब्रानी शब्द है जिसका अर्थ “प्रभु,” “स्वामी,” या “मालिक” होता है। </w:t>
      </w:r>
      <w:r>
        <w:rPr>
          <w:b/>
          <w:lang w:val="hi_IN" w:bidi="hi_IN"/>
        </w:rPr>
        <w:t>अदोनाई</w:t>
      </w:r>
      <w:r>
        <w:rPr>
          <w:lang w:val="hi_IN" w:bidi="hi_IN"/>
        </w:rPr>
        <w:t xml:space="preserve">और </w:t>
      </w:r>
      <w:r>
        <w:rPr>
          <w:lang w:val="hi_IN" w:bidi="hi_IN"/>
        </w:rPr>
        <w:t>प्रभु</w:t>
      </w:r>
      <w:r>
        <w:rPr>
          <w:lang w:val="hi_IN" w:bidi="hi_IN"/>
        </w:rPr>
        <w:t>के बारे में अधिक जानकारी के लिए, मुख्य शब्दावली देखें।</w:t>
      </w:r>
    </w:p>
    <w:p>
      <w:pPr/>
      <w:r>
        <w:rPr>
          <w:lang w:val="hi_IN" w:bidi="hi_IN"/>
        </w:rPr>
      </w:r>
      <w:r>
        <w:rPr>
          <w:lang w:val="hi_IN" w:bidi="hi_IN"/>
        </w:rPr>
        <w:t>मूसा यहोवा से लोगों को क्षमा करने की विनती करता है, और उसे यह स्मरण दिलाता है कि उसने पहले अपने विषय में और अपने स्वभाव के बारे में क्या कहा था: “मैं यहोवा हूँ, मैं शीघ्र क्रोधित नहीं होता। मैं अटल प्रेम दिखाता हूँ और अधर्म तथा अपराध को क्षमा करता हूँ, परन्तु मैं सारे दण्ड को समाप्त नहीं करता। मैं बच्चों और यहाँ तक कि तीसरी और चौथी पीढ़ियों को उन पापों के लिए दण्ड देता हूँ जो उनके माता-पिता ने किए थे।" अटल प्रेम यहोवा के विश्वासयोग्य प्रेम को दर्शाता है।</w:t>
      </w:r>
    </w:p>
    <w:p>
      <w:pPr/>
      <w:r>
        <w:rPr>
          <w:lang w:val="hi_IN" w:bidi="hi_IN"/>
        </w:rPr>
      </w:r>
      <w:r>
        <w:rPr>
          <w:lang w:val="hi_IN" w:bidi="hi_IN"/>
        </w:rPr>
        <w:t xml:space="preserve">यहाँ रुकें और समूह में चर्चा करें कि आप </w:t>
      </w:r>
      <w:r>
        <w:rPr>
          <w:b/>
          <w:lang w:val="hi_IN" w:bidi="hi_IN"/>
        </w:rPr>
        <w:t>अटल प्रेम</w:t>
      </w:r>
      <w:r>
        <w:rPr>
          <w:lang w:val="hi_IN" w:bidi="hi_IN"/>
        </w:rPr>
        <w:t xml:space="preserve"> के लिए किस शब्द या वाक्यांश का उपयोग करेंगे। अधिक जानकारी के लिए मुख्य शब्दावली में </w:t>
      </w:r>
      <w:r>
        <w:rPr>
          <w:b/>
          <w:lang w:val="hi_IN" w:bidi="hi_IN"/>
        </w:rPr>
        <w:t>अटल प्रेम</w:t>
      </w:r>
      <w:r>
        <w:rPr>
          <w:lang w:val="hi_IN" w:bidi="hi_IN"/>
        </w:rPr>
        <w:t>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अधर्म</w:t>
      </w:r>
      <w:r>
        <w:rPr>
          <w:lang w:val="hi_IN" w:bidi="hi_IN"/>
        </w:rPr>
        <w:t xml:space="preserve"> का अर्थ है पाप और वह अपराधबोध जो दुष्ट व्यवहार के साथ आता है। अधर्म शब्द का अनुवाद पाप के समान ही किया जा सकता है।</w:t>
      </w:r>
    </w:p>
    <w:p>
      <w:pPr/>
      <w:r>
        <w:rPr>
          <w:lang w:val="hi_IN" w:bidi="hi_IN"/>
        </w:rPr>
      </w:r>
      <w:r>
        <w:rPr>
          <w:lang w:val="hi_IN" w:bidi="hi_IN"/>
        </w:rPr>
        <w:t xml:space="preserve">यहाँ रुकें और समूह में चर्चा करें कि आप </w:t>
      </w:r>
      <w:r>
        <w:rPr>
          <w:b/>
          <w:lang w:val="hi_IN" w:bidi="hi_IN"/>
        </w:rPr>
        <w:t>अधर्म</w:t>
      </w:r>
      <w:r>
        <w:rPr>
          <w:lang w:val="hi_IN" w:bidi="hi_IN"/>
        </w:rPr>
        <w:t xml:space="preserve"> के लिए किस शब्द या वाक्यांश का उपयोग करेंगे। अधर्म के लिए उसी शब्द या वाक्यांश का उपयोग करें जिसका उपयोग आपने पिछले भागों में किया था। </w:t>
      </w:r>
      <w:r>
        <w:rPr>
          <w:lang w:val="hi_IN" w:bidi="hi_IN"/>
        </w:rPr>
        <w:t>पाप</w:t>
      </w:r>
      <w:r>
        <w:rPr>
          <w:lang w:val="hi_IN" w:bidi="hi_IN"/>
        </w:rPr>
        <w:t xml:space="preserve"> के बारे में अधिक जानकारी के लिए, मुख्य शब्दावली को देखें। इस ऑडियो को यहाँ रोकें।</w:t>
      </w:r>
    </w:p>
    <w:p>
      <w:pPr/>
      <w:r>
        <w:rPr>
          <w:lang w:val="hi_IN" w:bidi="hi_IN"/>
        </w:rPr>
      </w:r>
      <w:r>
        <w:rPr>
          <w:b/>
          <w:lang w:val="hi_IN" w:bidi="hi_IN"/>
        </w:rPr>
        <w:t>अपराध</w:t>
      </w:r>
      <w:r>
        <w:rPr>
          <w:lang w:val="hi_IN" w:bidi="hi_IN"/>
        </w:rPr>
        <w:t xml:space="preserve"> का अर्थ है आज्ञा का उल्लंघन करना। पाप अपराध है। अपराध शब्द का अनुवाद पाप के समान ही किया जा सकता है।</w:t>
      </w:r>
    </w:p>
    <w:p>
      <w:pPr/>
      <w:r>
        <w:rPr>
          <w:lang w:val="hi_IN" w:bidi="hi_IN"/>
        </w:rPr>
      </w:r>
      <w:r>
        <w:rPr>
          <w:lang w:val="hi_IN" w:bidi="hi_IN"/>
        </w:rPr>
        <w:t xml:space="preserve">यहाँ रुकें और समूह में चर्चा करें कि आप </w:t>
      </w:r>
      <w:r>
        <w:rPr>
          <w:b/>
          <w:lang w:val="hi_IN" w:bidi="hi_IN"/>
        </w:rPr>
        <w:t xml:space="preserve">अपराध </w:t>
      </w:r>
      <w:r>
        <w:rPr>
          <w:lang w:val="hi_IN" w:bidi="hi_IN"/>
        </w:rPr>
        <w:t xml:space="preserve"> के लिए किस शब्द या वाक्यांश का उपयोग करेंगे। अपराध के लिए उसी शब्द या वाक्यांश का उपयोग करें जिसका उपयोग आपने पिछले भागों में किया था। </w:t>
      </w:r>
      <w:r>
        <w:rPr>
          <w:lang w:val="hi_IN" w:bidi="hi_IN"/>
        </w:rPr>
        <w:t>पाप</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यहोवा कहता है कि वह इस्राएलियों को </w:t>
      </w:r>
      <w:r>
        <w:rPr>
          <w:b/>
          <w:lang w:val="hi_IN" w:bidi="hi_IN"/>
        </w:rPr>
        <w:t>क्षमा</w:t>
      </w:r>
      <w:r>
        <w:rPr>
          <w:lang w:val="hi_IN" w:bidi="hi_IN"/>
        </w:rPr>
        <w:t xml:space="preserve"> करेगा, अर्थात् उन पर क्रोध करना छोड़ देगा।</w:t>
      </w:r>
    </w:p>
    <w:p>
      <w:pPr/>
      <w:r>
        <w:rPr>
          <w:lang w:val="hi_IN" w:bidi="hi_IN"/>
        </w:rPr>
      </w:r>
      <w:r>
        <w:rPr>
          <w:lang w:val="hi_IN" w:bidi="hi_IN"/>
        </w:rPr>
        <w:t xml:space="preserve">यहाँ रुकें और एक समूह में चर्चा करें कि आप </w:t>
      </w:r>
      <w:r>
        <w:rPr>
          <w:b/>
          <w:lang w:val="hi_IN" w:bidi="hi_IN"/>
        </w:rPr>
        <w:t>क्षमा</w:t>
      </w:r>
      <w:r>
        <w:rPr>
          <w:lang w:val="hi_IN" w:bidi="hi_IN"/>
        </w:rPr>
        <w:t xml:space="preserve"> करने के लिए किस शब्द या वाक्यांश का प्रयोग करेंगे। क्षमा के लिए उसी शब्द या वाक्यांश का उपयोग करें जिसका उपयोग आपने पिछले भागों में किया था। </w:t>
      </w:r>
      <w:r>
        <w:rPr>
          <w:lang w:val="hi_IN" w:bidi="hi_IN"/>
        </w:rPr>
        <w:t>क्षमा</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यहोवा मूसा की प्रार्थना सुनता है और इस्राएल के लोगों को क्षमा करता है। यहोवा यह भी कहता है कि सारी पृथ्वी यहोवा की महिमा से भरी रहेगी।</w:t>
      </w:r>
    </w:p>
    <w:p>
      <w:pPr/>
      <w:r>
        <w:rPr>
          <w:lang w:val="hi_IN" w:bidi="hi_IN"/>
        </w:rPr>
      </w:r>
      <w:r>
        <w:rPr>
          <w:lang w:val="hi_IN" w:bidi="hi_IN"/>
        </w:rPr>
        <w:t xml:space="preserve">यहोवा की </w:t>
      </w:r>
      <w:r>
        <w:rPr>
          <w:b/>
          <w:lang w:val="hi_IN" w:bidi="hi_IN"/>
        </w:rPr>
        <w:t>महिमा</w:t>
      </w:r>
      <w:r>
        <w:rPr>
          <w:lang w:val="hi_IN" w:bidi="hi_IN"/>
        </w:rPr>
        <w:t xml:space="preserve"> यहोवा की उपस्थिति को दर्शाती है। महिमा के लिए उसी शब्द या वाक्यांश का उपयोग करें जिसका उपयोग आपने पिछले भागों में किया था।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कहता है कि जिन लोगों ने यहोवा की महिमा और उन महान कामों को देखा है जो यहोवा ने मिस्र और </w:t>
      </w:r>
      <w:r>
        <w:rPr>
          <w:b/>
          <w:lang w:val="hi_IN" w:bidi="hi_IN"/>
        </w:rPr>
        <w:t>जंगल</w:t>
      </w:r>
      <w:r>
        <w:rPr>
          <w:lang w:val="hi_IN" w:bidi="hi_IN"/>
        </w:rPr>
        <w:t xml:space="preserve"> में किए, उनमें से कोई भी कनान देश को नहीं देखेगा, क्योंकि यद्यपि उन्होंने यहोवा की उपस्थिति देखी, तौभी उन्होंने उसकी वाणी सुनने से इनकार किया और यहोवा को दस बार परखा। जंगल एक ऐसा सुनसान और सूखा स्थान है जहाँ पानी नहीं होता। लोग जंगल में नहीं रहते हैं। उसी शब्द का उपयोग करें जिसका उपयोग आप </w:t>
      </w:r>
      <w:r>
        <w:rPr>
          <w:lang w:val="hi_IN" w:bidi="hi_IN"/>
        </w:rPr>
        <w:t>जंगल</w:t>
      </w:r>
      <w:r>
        <w:rPr>
          <w:lang w:val="hi_IN" w:bidi="hi_IN"/>
        </w:rPr>
        <w:t xml:space="preserve"> के लिए करते रहे हैं, और इस शब्द के बारे में अधिक जानकारी के लिए, मुख्य शब्दावली देखें।</w:t>
      </w:r>
    </w:p>
    <w:p>
      <w:pPr/>
      <w:r>
        <w:rPr>
          <w:lang w:val="hi_IN" w:bidi="hi_IN"/>
        </w:rPr>
      </w:r>
      <w:r>
        <w:rPr>
          <w:lang w:val="hi_IN" w:bidi="hi_IN"/>
        </w:rPr>
        <w:t xml:space="preserve">यहोवा कहता है कि लोग उस देश को नहीं देखेंगे जिसकी यहोवा ने उनके पूर्वजों से </w:t>
      </w:r>
      <w:r>
        <w:rPr>
          <w:b/>
          <w:lang w:val="hi_IN" w:bidi="hi_IN"/>
        </w:rPr>
        <w:t>शपथ</w:t>
      </w:r>
      <w:r>
        <w:rPr>
          <w:lang w:val="hi_IN" w:bidi="hi_IN"/>
        </w:rPr>
        <w:t xml:space="preserve"> खाकर प्रतिज्ञा की थी, क्योंकि उन्होंने यहोवा का तिरस्कार किया था। शपथ इसलिए ली जाती है ताकि किसी वादे को और अधिक निश्चित बनाया जा सके। यहोवा कभी-कभी स्वयं की शपथ लेता है क्योंकि यहोवा से बड़ा कोई नहीं है। </w:t>
      </w:r>
      <w:r>
        <w:rPr>
          <w:lang w:val="hi_IN" w:bidi="hi_IN"/>
        </w:rPr>
        <w:t>शपथ</w:t>
      </w:r>
      <w:r>
        <w:rPr>
          <w:lang w:val="hi_IN" w:bidi="hi_IN"/>
        </w:rPr>
        <w:t xml:space="preserve"> के लिए उसी शब्द का प्रयोग करें जिसका आप उपयोग करते आ रहे हैं, और इस शब्द के बारे में अधिक जानकारी के लिए मुख्य शब्दावली देखें।</w:t>
      </w:r>
    </w:p>
    <w:p>
      <w:pPr/>
      <w:r>
        <w:rPr>
          <w:lang w:val="hi_IN" w:bidi="hi_IN"/>
        </w:rPr>
      </w:r>
      <w:r>
        <w:rPr>
          <w:lang w:val="hi_IN" w:bidi="hi_IN"/>
        </w:rPr>
        <w:t xml:space="preserve">यहोवा कहता है कि यहोवा कालेब और कालेब के </w:t>
      </w:r>
      <w:r>
        <w:rPr>
          <w:b/>
          <w:lang w:val="hi_IN" w:bidi="hi_IN"/>
        </w:rPr>
        <w:t>वंशजों</w:t>
      </w:r>
      <w:r>
        <w:rPr>
          <w:lang w:val="hi_IN" w:bidi="hi_IN"/>
        </w:rPr>
        <w:t xml:space="preserve"> को प्रतिज्ञा के देश में ले जाएगा क्योंकि कालेब की आत्मा अलग है और वह यहोवा के प्रति निष्ठावान बना रहा है। यहोवा मूसा से कहता है कि अमालेकी और कनानी लोग घाटियों में रहते हैं, और यहोवा मूसा को आदेश देता है कि वह अगले दिन मुड़कर जंगल के मार्ग से दक्षिण की ओर, लाल समुद्र की ओर लौट जाए।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14:26–38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14:26–38 को सुनें और अपने मन में रखें।</w:t>
      </w:r>
    </w:p>
    <w:p>
      <w:pPr/>
      <w:r>
        <w:rPr>
          <w:lang w:val="hi_IN" w:bidi="hi_IN"/>
        </w:rPr>
      </w:r>
      <w:r>
        <w:rPr>
          <w:lang w:val="hi_IN" w:bidi="hi_IN"/>
        </w:rPr>
        <w:t>यदि सम्भव हो, तो गिनती 14:26–38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14:26–38 का ऑडियो संस्करण सबसे आसानी से समझ में आने वाले अनुवाद में सुनें।</w:t>
      </w:r>
    </w:p>
    <w:p>
      <w:pPr/>
      <w:r>
        <w:rPr>
          <w:lang w:val="hi_IN" w:bidi="hi_IN"/>
        </w:rPr>
      </w:r>
      <w:r>
        <w:rPr>
          <w:lang w:val="hi_IN" w:bidi="hi_IN"/>
        </w:rPr>
        <w:t>यह कहानी कादेशबर्ने में यहोवा और मूसा के बीच हुई बातचीत की निरंतरता है, जो लोगों द्वारा यहोवा को ठुकराने के विषय में है। यहोवा इस्राएल को दण्ड देने के लिए मूसा को छोड़कर सबको मार डालना चाहता था, परन्तु मूसा ने यहोवा से इस्राएल पर दया करने की विनती की। यहोवा ने सबको तुरंत न मारने का निर्णय लिया और इस्राएल को क्षमा कर दिया। परन्तु यहोवा ने शपथ खाकर कहा कि बीस वर्ष से अधिक आयु के वे लोग जिन्होंने उसकी आज्ञा नहीं मानी, प्रतिज्ञा किए हुए देश में प्रवेश नहीं करेंगे।</w:t>
      </w:r>
    </w:p>
    <w:p>
      <w:pPr/>
      <w:r>
        <w:rPr>
          <w:lang w:val="hi_IN" w:bidi="hi_IN"/>
        </w:rPr>
      </w:r>
      <w:r>
        <w:rPr>
          <w:lang w:val="hi_IN" w:bidi="hi_IN"/>
        </w:rPr>
        <w:t xml:space="preserve">यहाँ रुकें और समूह में </w:t>
      </w:r>
      <w:r>
        <w:rPr>
          <w:b/>
          <w:lang w:val="hi_IN" w:bidi="hi_IN"/>
        </w:rPr>
        <w:t>पारान के जंगल में कादेशबर्ने</w:t>
      </w:r>
      <w:r>
        <w:rPr>
          <w:lang w:val="hi_IN" w:bidi="hi_IN"/>
        </w:rPr>
        <w:t xml:space="preserve"> का नक्शा देखें। इस ऑडियो को यहाँ रोकें।</w:t>
      </w:r>
    </w:p>
    <w:p>
      <w:pPr/>
      <w:r>
        <w:rPr>
          <w:lang w:val="hi_IN" w:bidi="hi_IN"/>
        </w:rPr>
      </w:r>
      <w:r>
        <w:rPr>
          <w:lang w:val="hi_IN" w:bidi="hi_IN"/>
        </w:rPr>
        <w:t>यहोवा के यह शपथ लेने के बाद, वह मूसा और हारून से एक ऐसा प्रश्न पूछता है जिसका उत्तर वह नहीं चाहता: “मुझे इस दुष्ट मण्डली को, जो मेरे विरुद्ध कुड़कुड़ा रही है, कब तक क्षमा करना होगा?” यह प्रश्न इस्राएल की अवज्ञा और वे यहोवा के साथ जैसा व्यवहार कर रहे थे, उसके कारण यहोवा की निराशा और उसके धीरज के समाप्त होने को दर्शाता है। मिस्र से निकलने के बाद से, इस्राएली लगातार जंगल में जीवन की कठिनाइयों के बारे में शिकायत करते रहे, और उन्होंने प्रतिज्ञा किए हुए देश में आगे न बढ़कर यहोवा की आज्ञाओं का उल्लंघन किया।</w:t>
      </w:r>
    </w:p>
    <w:p>
      <w:pPr/>
      <w:r>
        <w:rPr>
          <w:lang w:val="hi_IN" w:bidi="hi_IN"/>
        </w:rPr>
      </w:r>
      <w:r>
        <w:rPr>
          <w:lang w:val="hi_IN" w:bidi="hi_IN"/>
        </w:rPr>
        <w:t>यहोवा मूसा और हारून को स्मरण दिलाता है कि उसने इस्राएलियों को यह कहते हुए सुना था कि उनके लिए उस देश को जीतने के लिए युद्ध में मरने की बजाय जंगल में ही मर जाना बेहतर होगा। इस्राएली कुड़कुड़ा रहे थे, अर्थात् शिकायत कर रहे थे, क्योंकि भेद लेने वाले उस देश के विषय में बुरी सूचना लेकर लौटे थे।</w:t>
      </w:r>
    </w:p>
    <w:p>
      <w:pPr/>
      <w:r>
        <w:rPr>
          <w:lang w:val="hi_IN" w:bidi="hi_IN"/>
        </w:rPr>
      </w:r>
      <w:r>
        <w:rPr>
          <w:lang w:val="hi_IN" w:bidi="hi_IN"/>
        </w:rPr>
        <w:t>यहाँ रुकें और समूह में चर्चा करें: किसी ऐसे समय के बारे में बात करें जब आपने परमेश्वर के विरुद्ध शिकायत की थी या दूसरों ने आपकी संस्कृति के देवताओं के विरुद्ध शिकायत की थी। इस ऑडियो को यहाँ रोकें।</w:t>
      </w:r>
    </w:p>
    <w:p>
      <w:pPr/>
      <w:r>
        <w:rPr>
          <w:lang w:val="hi_IN" w:bidi="hi_IN"/>
        </w:rPr>
      </w:r>
      <w:r>
        <w:rPr>
          <w:lang w:val="hi_IN" w:bidi="hi_IN"/>
        </w:rPr>
        <w:t>अब, यहोवा मूसा और हारून को निर्देश देता है कि वे इस्राएल को एक संदेश दें। यहोवा यह कहकर आरम्भ करता है, “मेरे जीवन की सौगंध,” जो प्राचीन समय में शपथ लेने का एक सामान्य तरीका था। जब कोई व्यक्ति शपथ लेता था, तो वह अपना दाहिना हाथ उठाता था और यहोवा के जीवन या अधिकार वाले किसी व्यक्ति के जीवन की शपथ लेता था। यहोवा, या अधिकार रखने वाला व्यक्ति, तब उस व्यक्ति को दण्ड दे सकता था यदि वह अपने कहे अनुसार काम न करे। यहाँ यहोवा शपथ खाता है और वह सुनिश्चित करता है कि वह वही करेगा जो उसने कहा है।</w:t>
      </w:r>
    </w:p>
    <w:p>
      <w:pPr/>
      <w:r>
        <w:rPr>
          <w:lang w:val="hi_IN" w:bidi="hi_IN"/>
        </w:rPr>
      </w:r>
      <w:r>
        <w:rPr>
          <w:lang w:val="hi_IN" w:bidi="hi_IN"/>
        </w:rPr>
        <w:t>यहाँ रुकें और समूह में इन प्रश्नों पर चर्चा करें: जब लोग शपथ लेते हैं, तो आपकी संस्कृतियों में कौन सी परम्पराएँ होती हैं? लोग किन चीज़ों के बारे में शपथ लेते हैं? लोग यह दिखाने के लिए कौन से शब्द कहते हैं कि वे किसी बात का बहुत दृढ़ वचन दे रहे हैं? इस ऑडियो को यहाँ रोकें।</w:t>
      </w:r>
    </w:p>
    <w:p>
      <w:pPr/>
      <w:r>
        <w:rPr>
          <w:lang w:val="hi_IN" w:bidi="hi_IN"/>
        </w:rPr>
      </w:r>
      <w:r>
        <w:rPr>
          <w:lang w:val="hi_IN" w:bidi="hi_IN"/>
        </w:rPr>
        <w:t>यहोवा मूसा और हारून के द्वारा इस्राएल से कहता है कि उसने उन्हें शिकायत करते हुए और कनान के लोगों के विरुद्ध युद्ध में मरने के बजाय जंगल में मरने की इच्छा करते हुए सुना है। यहोवा कहता है कि चूँकि इस्राएल युद्ध में मरने के बजाय जंगल में मरना चाहता है, इसलिए वह उनकी यह इच्छा पूरी कर रहा है और वे अगले चालीस वर्षों में जंगल में ही मरेंगे।</w:t>
      </w:r>
    </w:p>
    <w:p>
      <w:pPr/>
      <w:r>
        <w:rPr>
          <w:lang w:val="hi_IN" w:bidi="hi_IN"/>
        </w:rPr>
      </w:r>
      <w:r>
        <w:rPr>
          <w:lang w:val="hi_IN" w:bidi="hi_IN"/>
        </w:rPr>
        <w:t>यहोवा ने मूसा और हारून से कहा था कि वे लेवी गोत्र के पुरुषों को छोड़कर, बीस वर्ष और उससे अधिक आयु के सभी इस्राएली पुरुषों की गणना करें। यह जनगणना इसलिए की गई थी कि युद्ध के लिए योग्य सभी बलवान पुरुषों की गिनती और पंजीकरण किया जा सके। अब यहोवा मूसा और हारून से कहता है कि जनगणना में गिने गए सभी लोग अगले चालीस वर्षों के भीतर मर जाएँगे। इसका अर्थ है कि अब वह जनगणना उन सब लोगों की सूची बन गई है जो जंगल में मरने के लिए ठहराए गए हैं और जो कभी प्रतिज्ञा किए हुए देश में प्रवेश नहीं करेंगे। परन्तु यहोवा घोषणा करता है कि कालेब और यहोशू नहीं मरेंगे, क्योंकि उन्होंने यहोवा की आज्ञा मानी।</w:t>
      </w:r>
    </w:p>
    <w:p>
      <w:pPr/>
      <w:r>
        <w:rPr>
          <w:lang w:val="hi_IN" w:bidi="hi_IN"/>
        </w:rPr>
      </w:r>
      <w:r>
        <w:rPr>
          <w:lang w:val="hi_IN" w:bidi="hi_IN"/>
        </w:rPr>
        <w:t>कालेब और यहोशू ही वे दो भेदिए थे जिन्होंने विश्वास किया कि यहोवा उनकी सहायता करेगा ताकि वे कनान, प्रतिज्ञा किए हुए देश में रहने वाली जातियों पर विजय प्राप्त कर सकें। यहोशू और कालेब के विश्वास ने यहोवा को प्रसन्न किया।</w:t>
      </w:r>
    </w:p>
    <w:p>
      <w:pPr/>
      <w:r>
        <w:rPr>
          <w:lang w:val="hi_IN" w:bidi="hi_IN"/>
        </w:rPr>
      </w:r>
      <w:r>
        <w:rPr>
          <w:lang w:val="hi_IN" w:bidi="hi_IN"/>
        </w:rPr>
        <w:t>यहोवा मूसा और हारून से कहता है कि बीस साल और उससे अधिक उम्र के सभी लोग मर जाएँगे। इस्राएलियों को डर था कि उनके बच्चे पकड़े जाएँगे और बंदी बना लिए जाएँगे। अब यहोवा मूसा और हारून से कहता है कि उन बच्चों को चालीस वर्षों तक जंगल में चरवाहों के रूप में रहकर अपने माता-पिता की अवज्ञा के परिणाम भुगतने होंगे। यहोवा कहता है कि वे बच्चे चालीस वर्षों के बाद उस देश में वापस आएँगे, और तब यहोवा उन्हें वह देश देगा। यहोवा यह भी कहता है कि जिस देश को इस्राएल ने अभी ठुकरा दिया है, वही आगे चलकर उनके बच्चों का घर बनेगा, और वे उसे “जानेंगे,” अर्थात् वे उसका आनन्द लेंगे, उसका अनुभव करेंगे और उसमें रहेंगे।</w:t>
      </w:r>
    </w:p>
    <w:p>
      <w:pPr/>
      <w:r>
        <w:rPr>
          <w:lang w:val="hi_IN" w:bidi="hi_IN"/>
        </w:rPr>
      </w:r>
      <w:r>
        <w:rPr>
          <w:lang w:val="hi_IN" w:bidi="hi_IN"/>
        </w:rPr>
        <w:t>यहोवा घोषणा करता है कि इस्राएल के लोग अपने अधर्म का भार उठाएँगे, अर्थात् अपने पापों के परिणाम भुगतेंगे। इस्राएल चालीस वर्षों तक जंगल में भटकेगा—उन बारह अगुवों ने प्रतिज्ञा किए हुए देश का भेद लेने में जितने दिन लगाए, हर दिन के बदले एक वर्ष।</w:t>
      </w:r>
    </w:p>
    <w:p>
      <w:pPr/>
      <w:r>
        <w:rPr>
          <w:lang w:val="hi_IN" w:bidi="hi_IN"/>
        </w:rPr>
      </w:r>
      <w:r>
        <w:rPr>
          <w:lang w:val="hi_IN" w:bidi="hi_IN"/>
        </w:rPr>
        <w:t>यहोवा को ठुकराकर, लोग यहोवा के उस देश को भी ठुकरा रहे हैं, जिसे उसने उन्हें देने की शपथ ली थी। जब लोग प्रतिज्ञा किए हुए देश में प्रवेश करेंगे, तो वे यहोवा की आज्ञा मानेंगे, और जब बच्चे प्रतिज्ञा किए हुए देश में पहुँचेंगे, तो वे यहोवा की आज्ञा मानेंगे। यहोवा इस्राएल से फिर कहता है कि वे उस देश में प्रवेश नहीं करेंगे, परन्तु उनके बच्चे कनान के अधिकारी होंगे।</w:t>
      </w:r>
    </w:p>
    <w:p>
      <w:pPr/>
      <w:r>
        <w:rPr>
          <w:lang w:val="hi_IN" w:bidi="hi_IN"/>
        </w:rPr>
      </w:r>
      <w:r>
        <w:rPr>
          <w:lang w:val="hi_IN" w:bidi="hi_IN"/>
        </w:rPr>
        <w:t>फिर, दस भेद लेने वाले एक महामारी से मर गए, और केवल यहोशू और कालेब ही जीवित रहे। वर्णनकर्ता इस वाक्यांश को दोहराता है, “वे दस पुरुष जो झूठा और बुरा समाचार लेकर आए।” यह जोर महत्वपूर्ण है क्योंकि यह दस पुरुषों के दो पापों को उजागर करता है। पहला पाप यह था कि उन्होंने प्रतिज्ञा किए हुए देश के विषय में गलत सूचना दी, और दूसरा पाप यह था कि उनकी इस सूचना के कारण इस्राएल यहोवा के विरुद्ध कुड़कुड़ाया और उसकी आज्ञा नहीं मानी। इसी कारण यहोवा ने उनका तुरंत न्याय किया और उन्हें महामारी से मार डाला। कहानी यह नहीं बताती कि वह महामारी क्या थी, परन्तु हम जानते हैं कि बाइबल में महामारियाँ हमेशा यहोवा के न्याय का चिन्ह होती हैं। यहोशू और कालेब ही वे भेदिए थे जो महामारी से नहीं मरे, क्योंकि उन्होंने उस देश के बारे में अच्छी सूचना दी और इस्राएल को यहोवा की आज्ञा मानने के लिए प्रोत्साहित किया।</w:t>
      </w:r>
    </w:p>
    <w:p>
      <w:pPr/>
      <w:r>
        <w:rPr>
          <w:lang w:val="hi_IN" w:bidi="hi_IN"/>
        </w:rPr>
      </w:r>
      <w:r>
        <w:rPr>
          <w:lang w:val="hi_IN" w:bidi="hi_IN"/>
        </w:rPr>
        <w:t>यहाँ रुकें और समूह में इन प्रश्नों पर चर्चा करें: एक ऐसी कहानी सुनाएँ कि कैसे किसी ने कुछ बुरा किया और अधिकार रखने वाले किसी व्यक्ति ने उसे दंडित किया। अधिकार वाले लोगों के लिए बुरे लोगों का न्याय करना क्यों महत्वपूर्ण है? आपकी संस्कृति में न्याय के कुछ रूप क्या हैं? आपकी संस्कृति में, कौन तय करता है कि अंतिम न्याय क्या होगा? इस व्यक्ति या लोगों के समूह को दूसरों के गलत करने पर उन्हें आंकने की अनुमति क्यों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14:26–38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और हारून को उस दंड के बारे में बताता है जो इस्राएल के सभी लोग यहोवा के प्रति अपने विद्रोह और कुड़कुड़ाने के कारण भुगतेंगे। दण्ड यह है कि इस्राएल चालीस वर्षों तक जंगल में भटकेगा, और बीस वर्ष से अधिक आयु के सभी लोग मर जाएँगे, केवल यहोशू और कालेब को छोड़कर।</w:t>
      </w:r>
    </w:p>
    <w:p>
      <w:pPr/>
      <w:r>
        <w:rPr>
          <w:lang w:val="hi_IN" w:bidi="hi_IN"/>
        </w:rPr>
      </w:r>
      <w:r>
        <w:rPr>
          <w:b/>
          <w:lang w:val="hi_IN" w:bidi="hi_IN"/>
        </w:rPr>
        <w:t>दूसरे दृश्य में:</w:t>
      </w:r>
      <w:r>
        <w:rPr>
          <w:lang w:val="hi_IN" w:bidi="hi_IN"/>
        </w:rPr>
        <w:t xml:space="preserve"> यहोवा उन दस भेद लेने वालों पर महामारी भेजता है जिन्होंने देश के विषय में बुरी सूचना दी थी, और वे दसों मर जाते हैं। बारह भेद लेने वालों में से, केवल यहोशू और कालेब ही जीवित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मण्डली, या लोग</w:t>
      </w:r>
    </w:p>
    <w:p>
      <w:pPr>
        <w:pStyle w:val="ListBullet"/>
        <w:spacing w:line="240" w:lineRule="auto"/>
        <w:ind w:left="720"/>
      </w:pPr>
      <w:r>
        <w:rPr>
          <w:lang w:val="hi_IN" w:bidi="hi_IN"/>
        </w:rPr>
      </w:r>
      <w:r>
        <w:rPr>
          <w:lang w:val="hi_IN" w:bidi="hi_IN"/>
        </w:rPr>
        <w:t>इस्राएल की मण्डली के बच्चे या वंशज</w:t>
      </w:r>
    </w:p>
    <w:p>
      <w:pPr>
        <w:pStyle w:val="ListBullet"/>
        <w:spacing w:line="240" w:lineRule="auto"/>
        <w:ind w:left="720"/>
      </w:pPr>
      <w:r>
        <w:rPr>
          <w:lang w:val="hi_IN" w:bidi="hi_IN"/>
        </w:rPr>
      </w:r>
      <w:r>
        <w:rPr>
          <w:lang w:val="hi_IN" w:bidi="hi_IN"/>
        </w:rPr>
        <w:t>10 भेद लेने वाले</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और यपुन्ने का पुत्र कालेब</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मूसा और हारून से सीधे बात कर रहा है। यहोवा पूरे इस्राएल से बात नहीं कर रहा है।</w:t>
      </w:r>
    </w:p>
    <w:p>
      <w:pPr/>
      <w:r>
        <w:rPr>
          <w:lang w:val="hi_IN" w:bidi="hi_IN"/>
        </w:rPr>
      </w:r>
      <w:r>
        <w:rPr>
          <w:lang w:val="hi_IN" w:bidi="hi_IN"/>
        </w:rPr>
        <w:t>पहले दृश्य में यहोवा मूसा और हारून से एक ऐसा प्रश्न पूछता है जिसका वह उत्तर नहीं चाहता: “यह दुष्ट मण्डली कब तक मेरे विरुद्ध कुड़कुड़ाती रहेगी?” यहोवा यह प्रश्न इस्राएलियों के प्रति अपनी निराशा दिखाने के लिए पूछता है। मूसा और हारून ने इस्राएल से वह पहला प्रश्न नहीं पूछा जो यहोवा ने उनसे पूछा था, क्योंकि यहोवा ने उन्हें इस्राएल से वह प्रश्न पूछने के लिए नहीं कहा था।</w:t>
      </w:r>
    </w:p>
    <w:p>
      <w:pPr/>
      <w:r>
        <w:rPr>
          <w:lang w:val="hi_IN" w:bidi="hi_IN"/>
        </w:rPr>
      </w:r>
      <w:r>
        <w:rPr>
          <w:lang w:val="hi_IN" w:bidi="hi_IN"/>
        </w:rPr>
        <w:t>यहाँ रुकें और समूह में इस प्रश्न पर चर्चा करें: आपकी भाषा में ऐसे प्रश्न कैसे पूछे जाते हैं जिनके लिए उत्तर की आवश्यकता नहीं होती है? यदि आप लोगों के किसी समूह के बारे में अपनी निराशा दिखाना चाहते हैं, तो आप ऐसा कैसे करेंगे? इस ऑडियो को यहाँ रोकें।</w:t>
      </w:r>
    </w:p>
    <w:p>
      <w:pPr/>
      <w:r>
        <w:rPr>
          <w:lang w:val="hi_IN" w:bidi="hi_IN"/>
        </w:rPr>
      </w:r>
      <w:r>
        <w:rPr>
          <w:lang w:val="hi_IN" w:bidi="hi_IN"/>
        </w:rPr>
        <w:t>यहाँ रुकें और एक समूह के रूप में इस प्रश्न पर चर्चा करें: क्या इस्राएली लोग यहोवा के बारे में एक साथ मिलकर कुड़कुड़ा रहे थे या शिकायत कर रहे थे? उस समय की एक कहानी सुनाएँ जब लोगों का एक समूह मिलकर किसी के बारे में शिकायत कर रहा था। इस बात पर ध्यान दें कि आप उनकी शिकायत का वर्णन कैसे करते हैं। आप इस्राएलियों की शिकायत का वर्णन कैसे करेंगे? इस ऑडियो को यहाँ रोकें।</w:t>
      </w:r>
    </w:p>
    <w:p>
      <w:pPr/>
      <w:r>
        <w:rPr>
          <w:lang w:val="hi_IN" w:bidi="hi_IN"/>
        </w:rPr>
      </w:r>
      <w:r>
        <w:rPr>
          <w:lang w:val="hi_IN" w:bidi="hi_IN"/>
        </w:rPr>
        <w:t>फिर यहोवा मूसा और हारून से कहता है, “उनसे कहो, यहोवा की यह घोषणा है, जो तुमने मेरे सुनने में कहा है, वही मैं तुम्हारे साथ करूँगा।” यह उस संदेश की शुरुआत है जो मूसा और हारून को इस्राएल को बताना चाहिए। यहोवा मूसा और हारून से कहता है कि वह एक महत्वपूर्ण संदेश घोषित कर रहा है। अपने संदेश के अंत में यहोवा इस बात पर ज़ोर देता है कि वही इस संदेश को दे रहा है। यहोवा यह बात फिर से कहकर करता है, “मैं यहोवा हूँ, मैंने कहा है।” यह संदेश मूसा या हारून का नहीं है। मूसा और हारून केवल इस्राएल को यहोवा का संदेश पहुँचा रहे हैं। यहोवा चाहता है कि उसके लोग जानें कि यह एक महत्वपूर्ण संदेश है, इसलिए वह इस बात पर ज़ोर देता है कि यह संदेश उसी की ओर से है। और अंत में, इस कहानी में, यहोवा अपनी बात को कई बार दोहराता है, ताकि यह सुनिश्चित हो सके कि इस्राएल जान ले कि दंड निश्चित रूप से होगा।</w:t>
      </w:r>
    </w:p>
    <w:p>
      <w:pPr/>
      <w:r>
        <w:rPr>
          <w:lang w:val="hi_IN" w:bidi="hi_IN"/>
        </w:rPr>
      </w:r>
      <w:r>
        <w:rPr>
          <w:lang w:val="hi_IN" w:bidi="hi_IN"/>
        </w:rPr>
        <w:t>यहोवा “उनकी लाशें जंगल में गिरेंगी” यह वाक्य प्रयोग करता है ताकि यह दिखाया जा सके कि इस्राएली जंगल में किस प्रकार मरेंगे। लाशों के गिरने का अर्थ है कि लोग मर रहे हैं।</w:t>
      </w:r>
    </w:p>
    <w:p>
      <w:pPr/>
      <w:r>
        <w:rPr>
          <w:lang w:val="hi_IN" w:bidi="hi_IN"/>
        </w:rPr>
      </w:r>
      <w:r>
        <w:rPr>
          <w:lang w:val="hi_IN" w:bidi="hi_IN"/>
        </w:rPr>
        <w:t>यहोवा इस्राएल से कहता है कि उनके बच्चे कष्ट सहेंगे और कनान देश को न जाने की उनकी अविश्वासयोग्यता का दण्ड भुगतेंगे। वे जंगल में चरवाहों की तरह भटकेंगे। यहोवा बच्चों के भटकने की तुलना एक चरवाहे और उसकी भेड़ों के जंगल में भटकने से कर रहा है। यहोवा अविश्वासयोग्यता के लिए ऐसा शब्द प्रयोग करता है जो इस्राएल की अविश्वासयोग्यता की तुलना व्यभिचार या अनैतिकता से करता है। वे यहोवा के प्रति उसी प्रकार अविश्वासयोग्य थे जैसे कोई व्यभिचारी जीवनसाथी अपने पति या पत्नी के प्रति अविश्वासयोग्य होता है। इस संदर्भ में “अविश्वासयोग्यता” का अर्थ यह नहीं है कि लोगों ने यहोवा पर विश्वास नहीं किया। बल्कि इसका अर्थ है कि लोग विद्रोही हो गए थे या उन्होंने यहोवा के निर्देशों से अधिक अपनी सुख-सुविधा की परवाह करके यहोवा के साथ विश्वासघात किया। आप कह सकते हैं कि जब इस्राएलियों ने कनान देश पर कब्ज़ा नहीं किया, तब उन्होंने यहोवा के साथ विश्वासघात किया।</w:t>
      </w:r>
    </w:p>
    <w:p>
      <w:pPr/>
      <w:r>
        <w:rPr>
          <w:lang w:val="hi_IN" w:bidi="hi_IN"/>
        </w:rPr>
      </w:r>
      <w:r>
        <w:rPr>
          <w:lang w:val="hi_IN" w:bidi="hi_IN"/>
        </w:rPr>
        <w:t>यह भाग इस बात का अंतर स्पष्ट करता है कि बच्चे जंगल में भटकने के बाद उस देश को कैसे जानेंगे और उसका अनुभव कैसे करेंगे। यहाँ “जानना” का अर्थ है किसी बात का पूरा अनुभव करना; इसलिए जहाँ बच्चे उस अच्छे देश का पूरा अनुभव करेंगे, वहीं विद्रोही और अवज्ञाकारी वयस्क लोग यहोवा की अप्रसन्नता और खीझ का अनुभव करेंगे, क्योंकि वे अपने दण्ड के रूप में चालीस वर्षों तक जंगल में चक्कर लगाते रहेंगे।</w:t>
      </w:r>
    </w:p>
    <w:p>
      <w:pPr/>
      <w:r>
        <w:rPr>
          <w:lang w:val="hi_IN" w:bidi="hi_IN"/>
        </w:rPr>
      </w:r>
      <w:r>
        <w:rPr>
          <w:lang w:val="hi_IN" w:bidi="hi_IN"/>
        </w:rPr>
        <w:t>यहोवा कहता है, “मैं, यहोवा, ने कहा है। “निश्चय ही मैं ऐसा ही करूँगा,” और वह यह शपथ फिर दोहराता है कि इस्राएल की मण्डली मर जाएगी। यह यहोवा इस बात पर ज़ोर दे रहा है कि यह संदेश उसी की ओर से है और इसमें कही गई हर बात अवश्य पूरी होगी। यहोवा स्पष्ट करता है कि जो वह कह रहा है वह अवश्य घटित होगा; उसमें कोई परिवर्तन नहीं होगा।</w:t>
      </w:r>
    </w:p>
    <w:p>
      <w:pPr/>
      <w:r>
        <w:rPr>
          <w:lang w:val="hi_IN" w:bidi="hi_IN"/>
        </w:rPr>
      </w:r>
      <w:r>
        <w:rPr>
          <w:lang w:val="hi_IN" w:bidi="hi_IN"/>
        </w:rPr>
        <w:t>ध्यान रखें कि पहले दृश्य की शुरुआत में यहोवा मूसा और हारून से एक प्रश्न पूछता है, परन्तु वह यह बात इस्राएलियों से नहीं कहता। यहोवा पूछता है, “यह दुष्ट मण्डली कब तक मेरे विरुद्ध कुड़कुड़ाती रहेगी?” “मैंने इस्राएलियों की वे शिकायतें सुनी हैं जो वे मेरे विरुद्ध कर रहे हैं।” अब पहले दृश्य के अंत में, यहोवा वही बात कहता है, लेकिन पूरे इस्राएल से कहता है। यहोवा कहता है, “निश्चय ही मैं इस सारी दुष्ट मण्डली के साथ, जो मेरे विरुद्ध इकट्ठी हुई है, ऐसा ही करूँगा।” अब इस्राएली ठीक-ठीक जान जाते हैं कि यहोवा उनके बारे में क्या सोचता है, क्योंकि उनकी अवज्ञा के कारण यहोवा उन्हें “दुष्ट मण्डली या समुदाय” कहता है, न कि पवित्र मण्डली।</w:t>
      </w:r>
    </w:p>
    <w:p>
      <w:pPr/>
      <w:r>
        <w:rPr>
          <w:lang w:val="hi_IN" w:bidi="hi_IN"/>
        </w:rPr>
      </w:r>
      <w:r>
        <w:rPr>
          <w:lang w:val="hi_IN" w:bidi="hi_IN"/>
        </w:rPr>
        <w:t>यहाँ रुकें और समूह में चर्चा करें: उस समय की एक कहानी बताइए जब किसी ने यह स्पष्ट कर दिया कि वे निश्चित रूप से वही करेंगे जो वे कहते हैं कि वे करेंगे। आप कैसे जानते हैं कि वह व्यक्ति निश्चित रूप से वही कार्य करेगा जो वे कहते हैं कि वे करेंगे? वे आपको यह दिखाने के लिए किन शब्दों का प्रयोग करते हैं या उनकी आवाज़ का लहजा कैसा होता है? इस ऑडियो को यहाँ रोकें।</w:t>
      </w:r>
    </w:p>
    <w:p>
      <w:pPr/>
      <w:r>
        <w:rPr>
          <w:lang w:val="hi_IN" w:bidi="hi_IN"/>
        </w:rPr>
      </w:r>
      <w:r>
        <w:rPr>
          <w:lang w:val="hi_IN" w:bidi="hi_IN"/>
        </w:rPr>
        <w:t>दूसरे दृश्य में, मूसा उन दस दुष्ट भेद लेने वालों के बारे में दो बार बताता है, ताकि सबको स्पष्ट हो जाए कि वे दस व्यक्ति कौन थे, और फिर वर्णनकर्ता कहता है कि वे दसों यहोवा के सामने महामारी से मर गए। जब कुछ “यहोवा के सामने” होता है, तो उसका अर्थ है कि वह बात इसलिए होती है क्योंकि यहोवा चाहता है कि वह घटित हो।</w:t>
      </w:r>
    </w:p>
    <w:p>
      <w:pPr/>
      <w:r>
        <w:rPr>
          <w:lang w:val="hi_IN" w:bidi="hi_IN"/>
        </w:rPr>
      </w:r>
      <w:r>
        <w:rPr>
          <w:lang w:val="hi_IN" w:bidi="hi_IN"/>
        </w:rPr>
        <w:t>इस कहानी में यपुन्ने का पुत्र कालेब और नून के पुत्र यहोशू का उल्लेख दो बार किया गया है। यहोवा इस्राएलियों से कहता है कि कालेब और यहोशू नहीं मरेंगे, बल्कि वे चालीस वर्षों तक जंगल में भटकने के बाद प्रतिज्ञा किए हुए देश में रहेंगे। तब वर्णनकर्ता कहानी को इस प्रकार समाप्त करता है: “जो लोग उस देश का भेद लेने गए थे, उनमें से केवल नून का पुत्र यहोशू और यपुन्ने का पुत्र कालेब ही जीवित बचे।” इस प्रकार सबको यहोवा की वह प्रतिज्ञा याद रहती है कि वह कालेब और यहोशू को जीवित रखेगा।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14:26–38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मण्डली, या इस्राएल के लोग</w:t>
      </w:r>
    </w:p>
    <w:p>
      <w:pPr>
        <w:pStyle w:val="ListBullet"/>
        <w:spacing w:line="240" w:lineRule="auto"/>
        <w:ind w:left="720"/>
      </w:pPr>
      <w:r>
        <w:rPr>
          <w:lang w:val="hi_IN" w:bidi="hi_IN"/>
        </w:rPr>
      </w:r>
      <w:r>
        <w:rPr>
          <w:lang w:val="hi_IN" w:bidi="hi_IN"/>
        </w:rPr>
        <w:t>इस्राएल की मण्डली के बच्चे या वंशज</w:t>
      </w:r>
    </w:p>
    <w:p>
      <w:pPr>
        <w:pStyle w:val="ListBullet"/>
        <w:spacing w:line="240" w:lineRule="auto"/>
        <w:ind w:left="720"/>
      </w:pPr>
      <w:r>
        <w:rPr>
          <w:lang w:val="hi_IN" w:bidi="hi_IN"/>
        </w:rPr>
      </w:r>
      <w:r>
        <w:rPr>
          <w:lang w:val="hi_IN" w:bidi="hi_IN"/>
        </w:rPr>
        <w:t>10 भेद लेने वाले</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और यपुन्ने का पुत्र कालेब</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और हारून से यह प्रश्न करता है कि वह कब तक इस्राएल के लोगों की यहोवा के विरुद्ध शिकायतों पर धीरज रखे।</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दुःख है कि इस्राएल के लोग मुझ पर भरोसा नहीं करते,” या, “इस्राएल के लोग मुझ पर विश्वास क्यों नहीं करते कि मैं उन्हें प्रतिज्ञा किए हुए देश में बसाऊँगा? “मैं उन्हें कुछ अच्छा देना चाहता हूँ, और मैं इतना सामर्थी हूँ कि उन्हें प्रतिज्ञा किए हुए देश में बसा सकूँ,” या, “मुझे क्रोध आता है कि इस्राएल केवल मुझसे शिकायत ही करता रहता है।” वे अकृतज्ञ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कहता है कि उसने इस्राएल की शिकायतें और उनकी इच्छाएँ सुन ली हैं, इसलिए वह उनके साथ वैसा ही करेगा जैसा उन्होंने चाहा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धर्मपूर्ण क्रोध आ रहा है, और मुझे इस्राएल को उनकी शिकायतों के लिए अनुशासन देना होगा,” या, “क्या इस्राएल यह नहीं समझता कि मैं उनकी हर बात सुनता हूँ और जानता हूँ कि वे मेरे विरुद्ध क्या सोच रहे हैं?” या, “मैं उन्हें वही दे रहा हूँ जो उन्होंने चाहा था, जंगल में कष्ट, क्योंकि वे उस प्रतिज्ञा किए हुए देश को नहीं चाहते थे जो मैं उनके लिए चाहता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इस्राएल के विरुद्ध यह न्याय सुनाता है कि जनगणना में गिने गए बीस वर्ष से अधिक आयु के सभी लोग चालीस वर्षों तक जंगल में भटकते हुए मर जाएँगे, परन्तु उनके बच्चे प्रतिज्ञा किए हुए देश के अधिकारी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दुःख है कि जो जनगणना युद्ध के लिए थी, वह अब उन लोगों की सूची बन गई है जो मरने वाले हैं,” या, “मुझे दुःख है कि यह पीढ़ी प्रतिज्ञा किए हुए देश का अनुभव नहीं कर पाएगी,” या, “मुझे पता है कि चालीस वर्षों के बाद उनके बच्चे उस प्रतिज्ञा किए हुए देश को चाहेंगे, “और वे उसमें प्रवेश करेंगे, उसे जीतेंगे और उसमें रहेंगे,” या, “उनके बच्चों को प्रतिज्ञा किए हुए देश में प्रवेश करने का अवसर मिलेगा; मैंने इस्राएल को नहीं छोड़ा है,” या, “यह उचित दण्ड है, उन्होंने जितने दिन उस देश का भेद लिया, उसके हर दिन के बदले एक वर्ष कष्ट सहेंगे।” “यह दण्ड सदा के लिए नहीं रहेगा; उसके बाद युवा पीढ़ी को फिर से एक अवसर दिया जाएगा।”</w:t>
      </w:r>
    </w:p>
    <w:p>
      <w:pPr>
        <w:pStyle w:val="ListBullet"/>
        <w:spacing w:line="240" w:lineRule="auto"/>
        <w:ind w:left="720"/>
      </w:pPr>
      <w:r>
        <w:rPr>
          <w:lang w:val="hi_IN" w:bidi="hi_IN"/>
        </w:rPr>
      </w:r>
      <w:r>
        <w:rPr>
          <w:lang w:val="hi_IN" w:bidi="hi_IN"/>
        </w:rPr>
        <w:t>इस्राएल की मण्डली की भूमिका निभाने वाले लोगों से पूछें, "आप क्या महसूस कर रहे हैं या क्या सोच रहे हैं?" लोग इस प्रकार उत्तर दे सकते हैं: “मुझे यहोवा के विरुद्ध शिकायत करने का पछतावा है,” या, “मैं निराश हूँ, क्योंकि अब मुझे पता है कि मैं कभी प्रतिज्ञा किए हुए देश में नहीं जाऊँगा; मैं अपने शेष जीवन भर जंगल में ही रहूँगा, और मैं, मेरे परिवार के बड़े सदस्य और मेरे मित्र सब अगले चालीस वर्षों में मर जाएँगे,” या, “मुझे तुरंत यह आवश्यकता महसूस हो रही है कि मैं अपने बच्चों को सिखाऊँ कि वे यहोवा पर भरोसा करें और उसके विरुद्ध शिकायत न करें, ताकि जब वे चालीस वर्षों के बाद प्रतिज्ञा किए हुए देश में पहुँचें, तो वे मेरी तरह ऐसी भयानक गलती न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ने उन दस भेद लेने वालों पर महामारी भेजी जिन्होंने उस देश के विषय में बुरी सूचना दी थी। ये दस भेद लेने वाले मर जाते हैं। परन्तु वे दो भेद लेने वाले, नून का पुत्र यहोशू और यपुन्ने का पुत्र कालेब, जिन्होंने अच्छी सूचना दी थी, नहीं मरे।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इन दस भेद लेने वालों से क्रोधित हूँ, क्योंकि उन्होंने प्रतिज्ञा किए हुए देश और मेरे बारे में झूठ बोला और उन्होंने सारे इस्राएल को पाप करने पर उकसाया,” या, “मैं नहीं चाहता कि ये भेद लेने वाले आगे भी इस्राएलियों पर बुरा प्रभाव डालते रहें,” या, “मैं यहोशू और कालेब से प्रसन्न हूँ, क्योंकि उन्होंने अपना काम ठीक से किया, उस देश के विषय में सच्ची सूचना दी और इस्राएल को उनके गलत विचारों में टोक दिया।”</w:t>
      </w:r>
    </w:p>
    <w:p>
      <w:pPr>
        <w:pStyle w:val="ListBullet"/>
        <w:spacing w:line="240" w:lineRule="auto"/>
        <w:ind w:left="720"/>
      </w:pPr>
      <w:r>
        <w:rPr>
          <w:lang w:val="hi_IN" w:bidi="hi_IN"/>
        </w:rPr>
      </w:r>
      <w:r>
        <w:rPr>
          <w:lang w:val="hi_IN" w:bidi="hi_IN"/>
        </w:rPr>
        <w:t>यहोशू और कालेब की भूमिका निभाने वाले दो लोगों से पूछें, "आप क्या महसूस कर रहे हैं या क्या सोच रहे हैं?" वे दो लोग इस प्रकार उत्तर दे सकते हैं: “मैं इस्राएल से क्रोधित और निराश हूँ कि अब मुझे चालीस वर्षों तक जंगल में कष्ट सहना पड़ेगा, जबकि मैं उस देश में प्रवेश करना चाहता था,” या, “मैं यहोवा का बहुत आभारी हूँ कि उसने अपने दण्ड में न्याय किया है और मैं अभी भी जीवित हूँ, " या "मैं यहोवा का बहुत आभारी हूँ कि उसने मुझे चालीस वर्षों में वापस लाने का वादा किया है, और चालीस वर्षों में मैं प्रतिज्ञा किए हुए देश में प्रवेश करूँगा," या "प्रतिज्ञा किया हुआ देश इतना सुंदर और अच्छा था, मैं उत्साहित हूँ और चालीस वर्षों में अपने बच्चों और नाती-पोतों के साथ यहाँ वापस आने, उन्हें यह दिखाने और उनके साथ यहाँ रहने के लिए उत्सुक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उस सब पीड़ा से थक गया हूँ जो इस्राएल ने मेरे जीवन में उत्पन्न की है,” या, “मैं इस्राएल से क्रोधित हूँ कि अब हम सबको कष्ट सहना पड़ेगा क्योंकि उन्होंने यहोवा की आज्ञा नहीं मानी,” या, “उन्होंने यहोवा के उन सब कामों को क्यों भुला दिया जो उसने हमारे लिए किए हैं?” “या, “मुझे पछतावा है कि मैंने उन दस भेद लेने वालों को देश का भेद लेने के लिए भेजा,” या, “मैंने कभी नहीं सोचा था कि वे दस भेद लेने वाले इस्राएल को पाप करने पर उकसाएँगे, या इस्राएल इस प्रकार पाप करेगा, या वे दसों मर जाएँगे।”</w:t>
      </w:r>
    </w:p>
    <w:p>
      <w:pPr/>
      <w:r>
        <w:rPr>
          <w:lang w:val="hi_IN" w:bidi="hi_IN"/>
        </w:rPr>
      </w:r>
      <w:r>
        <w:rPr>
          <w:lang w:val="hi_IN" w:bidi="hi_IN"/>
        </w:rPr>
        <w:t>यह नाटक का अन्त है।</w:t>
      </w:r>
      <w:r>
        <w:rPr>
          <w:lang w:val="hi_IN" w:bidi="hi_IN"/>
        </w:rPr>
      </w:r>
    </w:p>
    <w:p>
      <w:pPr>
        <w:pStyle w:val="Heading3"/>
      </w:pPr>
      <w:r>
        <w:rPr>
          <w:lang w:val="hi_IN" w:bidi="hi_IN"/>
        </w:rPr>
        <w:t>आवश्यक जानकारी</w:t>
      </w:r>
    </w:p>
    <w:p>
      <w:pPr/>
      <w:r>
        <w:rPr>
          <w:lang w:val="hi_IN" w:bidi="hi_IN"/>
        </w:rPr>
      </w:r>
      <w:r>
        <w:rPr>
          <w:lang w:val="hi_IN" w:bidi="hi_IN"/>
        </w:rPr>
        <w:t>गिनती 14:26–38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कहानी के अधिकांश हिस्सों में यहोवा </w:t>
      </w:r>
      <w:r>
        <w:rPr>
          <w:b/>
          <w:lang w:val="hi_IN" w:bidi="hi_IN"/>
        </w:rPr>
        <w:t>मूसा</w:t>
      </w:r>
      <w:r>
        <w:rPr>
          <w:lang w:val="hi_IN" w:bidi="hi_IN"/>
        </w:rPr>
        <w:t xml:space="preserve"> और हारून से सीधे बात करता है। यहोवा मूसा से एक ऐसा प्रश्न पूछता है जिसके उत्तर की वह उससे अपेक्षा नहीं करता: “यह </w:t>
      </w:r>
      <w:r>
        <w:rPr>
          <w:b/>
          <w:lang w:val="hi_IN" w:bidi="hi_IN"/>
        </w:rPr>
        <w:t>दुष्ट</w:t>
      </w:r>
      <w:r>
        <w:rPr>
          <w:lang w:val="hi_IN" w:bidi="hi_IN"/>
        </w:rPr>
        <w:t xml:space="preserve"> मण्डली कब तक मेरे विरुद्ध कुड़कुड़ाती रहेगी?”</w:t>
      </w:r>
    </w:p>
    <w:p>
      <w:pPr/>
      <w:r>
        <w:rPr>
          <w:lang w:val="hi_IN" w:bidi="hi_IN"/>
        </w:rPr>
      </w:r>
      <w:r>
        <w:rPr>
          <w:lang w:val="hi_IN" w:bidi="hi_IN"/>
        </w:rPr>
        <w:t xml:space="preserve">यहोवा ही परमेश्वर है। यहोवा परमेश्वर का नाम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बुराई उन कार्यों, इरादों या शक्तियों को दर्शाती है जो नैतिक या आत्मिक रूप से भ्रष्ट, दुष्ट या हानिकारक हैं और जो भलाई और धार्मिकता के सिद्धांतों के विरोध में होते हैं।</w:t>
      </w:r>
    </w:p>
    <w:p>
      <w:pPr/>
      <w:r>
        <w:rPr>
          <w:lang w:val="hi_IN" w:bidi="hi_IN"/>
        </w:rPr>
      </w:r>
      <w:r>
        <w:rPr>
          <w:lang w:val="hi_IN" w:bidi="hi_IN"/>
        </w:rPr>
        <w:t xml:space="preserve">यहाँ रुकें और समूह में चर्चा करें कि आप </w:t>
      </w:r>
      <w:r>
        <w:rPr>
          <w:b/>
          <w:lang w:val="hi_IN" w:bidi="hi_IN"/>
        </w:rPr>
        <w:t>बुराई</w:t>
      </w:r>
      <w:r>
        <w:rPr>
          <w:lang w:val="hi_IN" w:bidi="hi_IN"/>
        </w:rPr>
        <w:t xml:space="preserve"> के लिए किस शब्द या वाक्यांश का उपयोग करेंगे। अधिक जानकारी के लिए मुख्य शब्दावली में </w:t>
      </w:r>
      <w:r>
        <w:rPr>
          <w:lang w:val="hi_IN" w:bidi="hi_IN"/>
        </w:rPr>
        <w:t>बुराई</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 की मण्डली” का अर्थ इस्राएलियों का पूरा समुदाय है</w:t>
      </w:r>
      <w:r>
        <w:rPr>
          <w:b/>
          <w:lang w:val="hi_IN" w:bidi="hi_IN"/>
        </w:rPr>
        <w:t>।</w:t>
      </w:r>
      <w:r>
        <w:rPr>
          <w:lang w:val="hi_IN" w:bidi="hi_IN"/>
        </w:rPr>
        <w:t xml:space="preserve"> इस्राएली एक ऐसा समुदाय थे जो यहोवा की सामूहिक आराधना के विचार के इर्द-गिर्द एकत्रित थे। मण्डली या समुदाय और इस्राएलियों के लिए उसी शब्द या वाक्यांश का उपयोग करें जिसका उपयोग आपने पिछले भागों में किया था। यदि आवश्यक हो तो इस्राएलियों के बारे में अधिक जानकारी के लिए </w:t>
      </w:r>
      <w:r>
        <w:rPr>
          <w:b/>
          <w:lang w:val="hi_IN" w:bidi="hi_IN"/>
        </w:rPr>
        <w:t>मुख्य</w:t>
      </w:r>
      <w:r>
        <w:rPr>
          <w:lang w:val="hi_IN" w:bidi="hi_IN"/>
        </w:rPr>
        <w:t xml:space="preserve"> शब्दावली देखें।</w:t>
      </w:r>
    </w:p>
    <w:p>
      <w:pPr/>
      <w:r>
        <w:rPr>
          <w:lang w:val="hi_IN" w:bidi="hi_IN"/>
        </w:rPr>
      </w:r>
      <w:r>
        <w:rPr>
          <w:lang w:val="hi_IN" w:bidi="hi_IN"/>
        </w:rPr>
        <w:t xml:space="preserve">यहोवा इस्राएल से वादा करता है कि उनकी सब </w:t>
      </w:r>
      <w:r>
        <w:rPr>
          <w:b/>
          <w:lang w:val="hi_IN" w:bidi="hi_IN"/>
        </w:rPr>
        <w:t>लाशें</w:t>
      </w:r>
      <w:r>
        <w:rPr>
          <w:lang w:val="hi_IN" w:bidi="hi_IN"/>
        </w:rPr>
        <w:t xml:space="preserve"> </w:t>
      </w:r>
      <w:r>
        <w:rPr>
          <w:b/>
          <w:lang w:val="hi_IN" w:bidi="hi_IN"/>
        </w:rPr>
        <w:t>जंगल</w:t>
      </w:r>
      <w:r>
        <w:rPr>
          <w:lang w:val="hi_IN" w:bidi="hi_IN"/>
        </w:rPr>
        <w:t xml:space="preserve"> में गिरेंगी; अर्थात् जनगणना में गिने गए वे सब लोग जिन्होंने यहोवा के विरुद्ध कुड़कुड़ाया, उस देश में प्रवेश नहीं करेंगे जिसमें बसने की उसने शपथ खाई थी। लाश एक मृत शरीर है।</w:t>
      </w:r>
    </w:p>
    <w:p>
      <w:pPr/>
      <w:r>
        <w:rPr>
          <w:lang w:val="hi_IN" w:bidi="hi_IN"/>
        </w:rPr>
      </w:r>
      <w:r>
        <w:rPr>
          <w:lang w:val="hi_IN" w:bidi="hi_IN"/>
        </w:rPr>
        <w:t xml:space="preserve">यहाँ रुकें और समूह में चर्चा करें कि </w:t>
      </w:r>
      <w:r>
        <w:rPr>
          <w:b/>
          <w:lang w:val="hi_IN" w:bidi="hi_IN"/>
        </w:rPr>
        <w:t>लाशों</w:t>
      </w:r>
      <w:r>
        <w:rPr>
          <w:lang w:val="hi_IN" w:bidi="hi_IN"/>
        </w:rPr>
        <w:t xml:space="preserve"> के लिए आप कौन सा शब्द या वाक्यांश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जंगल</w:t>
      </w:r>
      <w:r>
        <w:rPr>
          <w:lang w:val="hi_IN" w:bidi="hi_IN"/>
        </w:rPr>
        <w:t xml:space="preserve"> एक ऐसा बंजर स्थान है जहाँ कुछ नहीं उगता और कोई नहीं रहता। जंगल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यदि आवश्यक हो, तो यहाँ रुकें और समूह में </w:t>
      </w:r>
      <w:r>
        <w:rPr>
          <w:lang w:val="hi_IN" w:bidi="hi_IN"/>
        </w:rPr>
        <w:t xml:space="preserve"> जंगल</w:t>
      </w:r>
      <w:r>
        <w:rPr>
          <w:lang w:val="hi_IN" w:bidi="hi_IN"/>
        </w:rPr>
        <w:t xml:space="preserve"> की एक तस्वीर देखें। इस ऑडियो को यहाँ रोकें।</w:t>
      </w:r>
    </w:p>
    <w:p>
      <w:pPr/>
      <w:r>
        <w:rPr>
          <w:lang w:val="hi_IN" w:bidi="hi_IN"/>
        </w:rPr>
      </w:r>
      <w:r>
        <w:rPr>
          <w:b/>
          <w:lang w:val="hi_IN" w:bidi="hi_IN"/>
        </w:rPr>
        <w:t>जनगणना</w:t>
      </w:r>
      <w:r>
        <w:rPr>
          <w:lang w:val="hi_IN" w:bidi="hi_IN"/>
        </w:rPr>
        <w:t xml:space="preserve"> एक आधिकारिक लिखित अभिलेख होता है जिसमें किसी क्षेत्र या समुदाय के लोगों और उनके समूहों की संख्या दर्ज की जाती है। जनगणना के लिए उसी शब्द या वाक्यांश का उपयोग करें जिसका उपयोग आपने पिछले भागों में किया है।</w:t>
      </w:r>
    </w:p>
    <w:p>
      <w:pPr/>
      <w:r>
        <w:rPr>
          <w:lang w:val="hi_IN" w:bidi="hi_IN"/>
        </w:rPr>
      </w:r>
      <w:r>
        <w:rPr>
          <w:b/>
          <w:lang w:val="hi_IN" w:bidi="hi_IN"/>
        </w:rPr>
        <w:t>शपथ खाई</w:t>
      </w:r>
      <w:r>
        <w:rPr>
          <w:lang w:val="hi_IN" w:bidi="hi_IN"/>
        </w:rPr>
        <w:t xml:space="preserve"> का अर्थ है वचन देना या </w:t>
      </w:r>
      <w:r>
        <w:rPr>
          <w:b/>
          <w:lang w:val="hi_IN" w:bidi="hi_IN"/>
        </w:rPr>
        <w:t>प्रतिज्ञा</w:t>
      </w:r>
      <w:r>
        <w:rPr>
          <w:lang w:val="hi_IN" w:bidi="hi_IN"/>
        </w:rPr>
        <w:t xml:space="preserve"> करना। शपथ के लिए उसी शब्द या वाक्यांश का उपयोग करें जिसका उपयोग आपने पिछले भागों में किया था। अधिक जानकारी के लिए मुख्य शब्दावली में </w:t>
      </w:r>
      <w:r>
        <w:rPr>
          <w:lang w:val="hi_IN" w:bidi="hi_IN"/>
        </w:rPr>
        <w:t>शपथ</w:t>
      </w:r>
      <w:r>
        <w:rPr>
          <w:lang w:val="hi_IN" w:bidi="hi_IN"/>
        </w:rPr>
        <w:t xml:space="preserve"> देखें। </w:t>
      </w:r>
    </w:p>
    <w:p>
      <w:pPr/>
      <w:r>
        <w:rPr>
          <w:lang w:val="hi_IN" w:bidi="hi_IN"/>
        </w:rPr>
      </w:r>
      <w:r>
        <w:rPr>
          <w:lang w:val="hi_IN" w:bidi="hi_IN"/>
        </w:rPr>
        <w:t xml:space="preserve">इस्राएल ने यहोवा से शिकायत की थी कि उनके </w:t>
      </w:r>
      <w:r>
        <w:rPr>
          <w:b/>
          <w:lang w:val="hi_IN" w:bidi="hi_IN"/>
        </w:rPr>
        <w:t>नन्हे-मुन्ने बच्चे</w:t>
      </w:r>
      <w:r>
        <w:rPr>
          <w:lang w:val="hi_IN" w:bidi="hi_IN"/>
        </w:rPr>
        <w:t xml:space="preserve"> प्रतिज्ञा किए हुए देश में अन्य जातियों के लिए </w:t>
      </w:r>
      <w:r>
        <w:rPr>
          <w:b/>
          <w:lang w:val="hi_IN" w:bidi="hi_IN"/>
        </w:rPr>
        <w:t>शिकार</w:t>
      </w:r>
      <w:r>
        <w:rPr>
          <w:lang w:val="hi_IN" w:bidi="hi_IN"/>
        </w:rPr>
        <w:t xml:space="preserve"> या </w:t>
      </w:r>
      <w:r>
        <w:rPr>
          <w:b/>
          <w:lang w:val="hi_IN" w:bidi="hi_IN"/>
        </w:rPr>
        <w:t>लूट</w:t>
      </w:r>
      <w:r>
        <w:rPr>
          <w:lang w:val="hi_IN" w:bidi="hi_IN"/>
        </w:rPr>
        <w:t xml:space="preserve"> बन जाएँगे, परन्तु यहाँ यहोवा कहता है कि उनके नन्हे-मुन्ने बच्चे उस देश में अन्य जातियों के लिए न तो दास बनेंगे और न ही युद्ध की लूट बनेंगे। इसके बजाय, उनके बच्चे उस देश का आनंद लेंगे जिसे इस्राएल ने ठुकरा दिया था।</w:t>
      </w:r>
    </w:p>
    <w:p>
      <w:pPr/>
      <w:r>
        <w:rPr>
          <w:lang w:val="hi_IN" w:bidi="hi_IN"/>
        </w:rPr>
      </w:r>
      <w:r>
        <w:rPr>
          <w:lang w:val="hi_IN" w:bidi="hi_IN"/>
        </w:rPr>
        <w:t>“नन्हे-मुन्ने” का अर्थ है बच्चे। छोटे बच्चों या बच्चों के लिए उसी शब्द या वाक्यांश का उपयोग करें जिसका उपयोग आपने पिछले भागों में किया था।</w:t>
      </w:r>
    </w:p>
    <w:p>
      <w:pPr/>
      <w:r>
        <w:rPr>
          <w:lang w:val="hi_IN" w:bidi="hi_IN"/>
        </w:rPr>
      </w:r>
      <w:r>
        <w:rPr>
          <w:lang w:val="hi_IN" w:bidi="hi_IN"/>
        </w:rPr>
        <w:t>“शिकार” या “लूट” का अर्थ है वे मूल्यवान वस्तुएँ, स्थान या लोग जिन्हें युद्ध में शत्रु से छीन लिया जाता है।</w:t>
      </w:r>
    </w:p>
    <w:p>
      <w:pPr/>
      <w:r>
        <w:rPr>
          <w:lang w:val="hi_IN" w:bidi="hi_IN"/>
        </w:rPr>
      </w:r>
      <w:r>
        <w:rPr>
          <w:lang w:val="hi_IN" w:bidi="hi_IN"/>
        </w:rPr>
        <w:t xml:space="preserve">यहाँ रुकें और एक समूह के रूप में चर्चा करें कि आप </w:t>
      </w:r>
      <w:r>
        <w:rPr>
          <w:b/>
          <w:lang w:val="hi_IN" w:bidi="hi_IN"/>
        </w:rPr>
        <w:t>शिकार</w:t>
      </w:r>
      <w:r>
        <w:rPr>
          <w:lang w:val="hi_IN" w:bidi="hi_IN"/>
        </w:rPr>
        <w:t xml:space="preserve"> या </w:t>
      </w:r>
      <w:r>
        <w:rPr>
          <w:b/>
          <w:lang w:val="hi_IN" w:bidi="hi_IN"/>
        </w:rPr>
        <w:t>लूट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कहता है, “तुम्हारे बच्चे चालीस वर्षों तक जंगल में </w:t>
      </w:r>
      <w:r>
        <w:rPr>
          <w:b/>
          <w:lang w:val="hi_IN" w:bidi="hi_IN"/>
        </w:rPr>
        <w:t>चरवाहे</w:t>
      </w:r>
      <w:r>
        <w:rPr>
          <w:lang w:val="hi_IN" w:bidi="hi_IN"/>
        </w:rPr>
        <w:t xml:space="preserve"> बने रहेंगे और तुम्हारी </w:t>
      </w:r>
      <w:r>
        <w:rPr>
          <w:b/>
          <w:lang w:val="hi_IN" w:bidi="hi_IN"/>
        </w:rPr>
        <w:t>अविश्वासयोग्यता</w:t>
      </w:r>
      <w:r>
        <w:rPr>
          <w:lang w:val="hi_IN" w:bidi="hi_IN"/>
        </w:rPr>
        <w:t xml:space="preserve"> का दण्ड सहेंगे, जब तक कि तुम्हारी आखिरी लाश भी जंगल में </w:t>
      </w:r>
      <w:r>
        <w:rPr>
          <w:b/>
          <w:lang w:val="hi_IN" w:bidi="hi_IN"/>
        </w:rPr>
        <w:t>नष्ट</w:t>
      </w:r>
      <w:r>
        <w:rPr>
          <w:lang w:val="hi_IN" w:bidi="hi_IN"/>
        </w:rPr>
        <w:t xml:space="preserve"> न हो जाए।”</w:t>
      </w:r>
    </w:p>
    <w:p>
      <w:pPr/>
      <w:r>
        <w:rPr>
          <w:lang w:val="hi_IN" w:bidi="hi_IN"/>
        </w:rPr>
      </w:r>
      <w:r>
        <w:rPr>
          <w:lang w:val="hi_IN" w:bidi="hi_IN"/>
        </w:rPr>
        <w:t>चरवाहे वे लोग होते हैं जो भेड़ों की देखभाल करते हैं।</w:t>
      </w:r>
    </w:p>
    <w:p>
      <w:pPr/>
      <w:r>
        <w:rPr>
          <w:lang w:val="hi_IN" w:bidi="hi_IN"/>
        </w:rPr>
      </w:r>
      <w:r>
        <w:rPr>
          <w:lang w:val="hi_IN" w:bidi="hi_IN"/>
        </w:rPr>
        <w:t xml:space="preserve">यहाँ रुकें और समूह के रूप में </w:t>
      </w:r>
      <w:r>
        <w:rPr>
          <w:lang w:val="hi_IN" w:bidi="hi_IN"/>
        </w:rPr>
        <w:t>चरवाहों</w:t>
      </w:r>
      <w:r>
        <w:rPr>
          <w:lang w:val="hi_IN" w:bidi="hi_IN"/>
        </w:rPr>
        <w:t xml:space="preserve"> की एक तस्वीर देखें। समूह में चर्चा करें कि आप चरवाहों के लिए किस शब्द या </w:t>
      </w:r>
      <w:r>
        <w:rPr>
          <w:b/>
          <w:lang w:val="hi_IN" w:bidi="hi_IN"/>
        </w:rPr>
        <w:t>वाक्यांश</w:t>
      </w:r>
      <w:r>
        <w:rPr>
          <w:lang w:val="hi_IN" w:bidi="hi_IN"/>
        </w:rPr>
        <w:t xml:space="preserve"> का उपयोग करेंगे। अधिक जानकारी के लिए मुख्य शब्दावली में </w:t>
      </w:r>
      <w:r>
        <w:rPr>
          <w:lang w:val="hi_IN" w:bidi="hi_IN"/>
        </w:rPr>
        <w:t xml:space="preserve">चरवाहे </w:t>
      </w:r>
      <w:r>
        <w:rPr>
          <w:lang w:val="hi_IN" w:bidi="hi_IN"/>
        </w:rPr>
        <w:t>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 बच्चे इस्राएलियों के </w:t>
      </w:r>
      <w:r>
        <w:rPr>
          <w:b/>
          <w:lang w:val="hi_IN" w:bidi="hi_IN"/>
        </w:rPr>
        <w:t>अविश्वासयोग्यता</w:t>
      </w:r>
      <w:r>
        <w:rPr>
          <w:lang w:val="hi_IN" w:bidi="hi_IN"/>
        </w:rPr>
        <w:t xml:space="preserve"> के कारण दुख उठाएँगे। इस भाग में अविश्वासयोग्यता उस मूल शब्द से आया है जिसका अर्थ है अपने पति या पत्नी के अलावा किसी और के साथ यौन सम्बन्ध रखना। यहोवा इस्राएलियों को दिखा रहा था कि वे उसके प्रति वैसे ही अविश्वासयोग्य थे जैसे कोई व्यक्ति विवाह के बाहर यौन सम्बन्ध रखकर अपने पति या पत्नी के प्रति अविश्वासयोग्य होता है। इसलिए इसका अर्थ है विद्रोही होना या यहोवा के साथ विश्वासघात करना। आप ऐसा शब्द प्रयोग कर सकते हैं जिसका अर्थ विद्रोह या विश्वासघात हो, या आप व्यभिचार के विचार को भी बनाए रख सकते हैं।</w:t>
      </w:r>
    </w:p>
    <w:p>
      <w:pPr/>
      <w:r>
        <w:rPr>
          <w:lang w:val="hi_IN" w:bidi="hi_IN"/>
        </w:rPr>
      </w:r>
      <w:r>
        <w:rPr>
          <w:lang w:val="hi_IN" w:bidi="hi_IN"/>
        </w:rPr>
        <w:t xml:space="preserve">यहाँ रुकें और समूह में चर्चा करें कि इस भाग में आप </w:t>
      </w:r>
      <w:r>
        <w:rPr>
          <w:b/>
          <w:lang w:val="hi_IN" w:bidi="hi_IN"/>
        </w:rPr>
        <w:t>अविश्वासयोग्यता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इस कहानी में </w:t>
      </w:r>
      <w:r>
        <w:rPr>
          <w:b/>
          <w:lang w:val="hi_IN" w:bidi="hi_IN"/>
        </w:rPr>
        <w:t>समाप्त होने</w:t>
      </w:r>
      <w:r>
        <w:rPr>
          <w:lang w:val="hi_IN" w:bidi="hi_IN"/>
        </w:rPr>
        <w:t xml:space="preserve"> का अर्थ है मर जाना, परन्तु इसका यह भी अर्थ है धीरे-धीरे नष्ट होना, प्राण निकल जाना और विनाश हो जाना।</w:t>
      </w:r>
    </w:p>
    <w:p>
      <w:pPr/>
      <w:r>
        <w:rPr>
          <w:lang w:val="hi_IN" w:bidi="hi_IN"/>
        </w:rPr>
      </w:r>
      <w:r>
        <w:rPr>
          <w:lang w:val="hi_IN" w:bidi="hi_IN"/>
        </w:rPr>
        <w:t xml:space="preserve">इस्राएल चालीस वर्षों तक जंगल में भटकेगा—उन चालीस दिनों के हर एक दिन के बदले एक वर्ष, जिनमें बारह </w:t>
      </w:r>
      <w:r>
        <w:rPr>
          <w:b/>
          <w:lang w:val="hi_IN" w:bidi="hi_IN"/>
        </w:rPr>
        <w:t>भेदियों</w:t>
      </w:r>
      <w:r>
        <w:rPr>
          <w:lang w:val="hi_IN" w:bidi="hi_IN"/>
        </w:rPr>
        <w:t xml:space="preserve"> ने उस देश का भेद लिया था। भेद लेने वालों के लिए उसी शब्द या वाक्यांश का उपयोग करें, और जासूसी करने या जासूसी करने के लिए जिसका उपयोग आपने पिछले भागों में किया था।</w:t>
      </w:r>
    </w:p>
    <w:p>
      <w:pPr/>
      <w:r>
        <w:rPr>
          <w:lang w:val="hi_IN" w:bidi="hi_IN"/>
        </w:rPr>
      </w:r>
      <w:r>
        <w:rPr>
          <w:lang w:val="hi_IN" w:bidi="hi_IN"/>
        </w:rPr>
        <w:t xml:space="preserve">इस्राएल को चालीस वर्षों तक अपने </w:t>
      </w:r>
      <w:r>
        <w:rPr>
          <w:b/>
          <w:lang w:val="hi_IN" w:bidi="hi_IN"/>
        </w:rPr>
        <w:t>अधर्म</w:t>
      </w:r>
      <w:r>
        <w:rPr>
          <w:lang w:val="hi_IN" w:bidi="hi_IN"/>
        </w:rPr>
        <w:t xml:space="preserve"> का </w:t>
      </w:r>
      <w:r>
        <w:rPr>
          <w:b/>
          <w:lang w:val="hi_IN" w:bidi="hi_IN"/>
        </w:rPr>
        <w:t>भार उठाना</w:t>
      </w:r>
      <w:r>
        <w:rPr>
          <w:lang w:val="hi_IN" w:bidi="hi_IN"/>
        </w:rPr>
        <w:t xml:space="preserve">होगा। यहाँ उठाना का अर्थ है सहना और उसके परिणामों को भुगतना। अधर्म का अर्थ है पाप या दोष, वे बुरे कार्य जो यहोवा की व्यवस्था और नैतिक मानकों के विरुद्ध होते हैं। आप कह सकते हैं कि इस्राएलियों को अपने </w:t>
      </w:r>
      <w:r>
        <w:rPr>
          <w:b/>
          <w:lang w:val="hi_IN" w:bidi="hi_IN"/>
        </w:rPr>
        <w:t>पापों</w:t>
      </w:r>
      <w:r>
        <w:rPr>
          <w:lang w:val="hi_IN" w:bidi="hi_IN"/>
        </w:rPr>
        <w:t xml:space="preserve"> के कारण, या अपने पापों से उत्पन्न दोष और दण्ड के कारण कष्ट सहना पड़ेगा। यदि आप पापों के लिए शब्द का उपयोग करते हैं, तो पापों के लिए उसी शब्द का उपयोग करें जिसका उपयोग आपने पिछले भागों में किया है, और याद रखें कि </w:t>
      </w:r>
      <w:r>
        <w:rPr>
          <w:lang w:val="hi_IN" w:bidi="hi_IN"/>
        </w:rPr>
        <w:t>पाप</w:t>
      </w:r>
      <w:r>
        <w:rPr>
          <w:lang w:val="hi_IN" w:bidi="hi_IN"/>
        </w:rPr>
        <w:t xml:space="preserve"> मुख्य शब्दावली में है।</w:t>
      </w:r>
    </w:p>
    <w:p>
      <w:pPr/>
      <w:r>
        <w:rPr>
          <w:lang w:val="hi_IN" w:bidi="hi_IN"/>
        </w:rPr>
      </w:r>
      <w:r>
        <w:rPr>
          <w:b/>
          <w:lang w:val="hi_IN" w:bidi="hi_IN"/>
        </w:rPr>
        <w:t>महामारी</w:t>
      </w:r>
      <w:r>
        <w:rPr>
          <w:lang w:val="hi_IN" w:bidi="hi_IN"/>
        </w:rPr>
        <w:t xml:space="preserve"> एक ऐसी संक्रामक बीमारी है जो बहुत लोगों की मृत्यु का कारण बनती है। महामारी के लिए उसी शब्द या वाक्यांश का प्रयोग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गिनती 14:26–38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14:39–45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14:39–45 को सुनें और अपने मन में रखें।</w:t>
      </w:r>
    </w:p>
    <w:p>
      <w:pPr/>
      <w:r>
        <w:rPr>
          <w:lang w:val="hi_IN" w:bidi="hi_IN"/>
        </w:rPr>
      </w:r>
      <w:r>
        <w:rPr>
          <w:lang w:val="hi_IN" w:bidi="hi_IN"/>
        </w:rPr>
        <w:t>यदि सम्भव हो, तो गिनती 14:39–45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14:39–45 का ऑडियो संस्करण सबसे आसानी से समझ में आने वाले अनुवाद में सुनें।</w:t>
      </w:r>
    </w:p>
    <w:p>
      <w:pPr/>
      <w:r>
        <w:rPr>
          <w:lang w:val="hi_IN" w:bidi="hi_IN"/>
        </w:rPr>
      </w:r>
      <w:r>
        <w:rPr>
          <w:lang w:val="hi_IN" w:bidi="hi_IN"/>
        </w:rPr>
        <w:t>पिछले भाग में, यहोवा ने मूसा और हारून से बात की और इस्राएल के लोगों का न्याय किया, क्योंकि उन्होंने यह विश्वास नहीं किया कि यहोवा उनकी सहायता करेगा ताकि वे उस देश में रहने वाली जातियों पर विजय प्राप्त कर सकें जिसे उसने उनसे वादा किया था। यहोवा ने कहा था कि वयस्क इस्राएली प्रतिज्ञा किए हुए देश में प्रवेश किए बिना जंगल में मर जाएँगे, जबकि उनके बच्चे चालीस वर्षों के भटकने के बाद उस देश के अधिकारी होंगे। अब यह भाग इस बात पर ध्यान देता है कि जब इस्राएलियों ने यह समाचार सुना, तो उनकी क्या प्रतिक्रिया हुई। अब इस्राएली यहोवा के न्याय और अपने विद्रोह के परिणामों का अनुभव करेंगे। वे अभी भी पारान के जंगल में कादेश-बर्ने में डेरा डाले हुए हैं।</w:t>
      </w:r>
    </w:p>
    <w:p>
      <w:pPr/>
      <w:r>
        <w:rPr>
          <w:lang w:val="hi_IN" w:bidi="hi_IN"/>
        </w:rPr>
      </w:r>
      <w:r>
        <w:rPr>
          <w:lang w:val="hi_IN" w:bidi="hi_IN"/>
        </w:rPr>
        <w:t xml:space="preserve">यहाँ रुकें और </w:t>
      </w:r>
      <w:r>
        <w:rPr>
          <w:b/>
          <w:lang w:val="hi_IN" w:bidi="hi_IN"/>
        </w:rPr>
        <w:t>सीनै प्रायद्वीप</w:t>
      </w:r>
      <w:r>
        <w:rPr>
          <w:lang w:val="hi_IN" w:bidi="hi_IN"/>
        </w:rPr>
        <w:t xml:space="preserve"> का नक्शा देखें। अपने आप को याद दिलाइए कि इस्राएल के लोगों ने सीनै पर्वत से लेकर कादेश-बर्ने तक कैसी यात्रा की थी। इस ऑडियो को यहाँ रोकें।</w:t>
      </w:r>
    </w:p>
    <w:p>
      <w:pPr/>
      <w:r>
        <w:rPr>
          <w:lang w:val="hi_IN" w:bidi="hi_IN"/>
        </w:rPr>
      </w:r>
      <w:r>
        <w:rPr>
          <w:lang w:val="hi_IN" w:bidi="hi_IN"/>
        </w:rPr>
        <w:t>यहोवा की आज्ञा के अनुसार, मूसा इस्राएलियों को यहोवा के वे वचन बताता है कि उनकी अवज्ञा और अविश्वास के कारण उन्हें कैसे दण्ड दिया जाएगा। जब इस्राएलियों ने यह समाचार सुना, तो उन्होंने “बहुत शोक मनाया।” यहाँ इसका अर्थ है कि वे इस बुरी खबर से बहुत दुखी हैं और वे इस दुख को खुले तौर पर प्रकट करते हैं। वे अपने इस दुःख को उसी प्रकार प्रकट करते हैं जैसे किसी के मर जाने पर गहरा शोक प्रकट किया जाता है। उनके आस-पास के लोग देख और सुन सकते थे कि वे बहुत दुःखी थे। इस संस्कृति में जब लोग किसी बुरी खबर के कारण इस प्रकार शोक करते थे, तो वे मानते थे कि ऐसा करने से शायद वे उस बुरी घटना को होने से रोक सकें। उन्होंने शायद सोचा होगा कि इस प्रकार अपना दुःख और पछतावा प्रकट करके वे यहोवा के निर्णय को बदल सकते हैं।</w:t>
      </w:r>
    </w:p>
    <w:p>
      <w:pPr/>
      <w:r>
        <w:rPr>
          <w:lang w:val="hi_IN" w:bidi="hi_IN"/>
        </w:rPr>
      </w:r>
      <w:r>
        <w:rPr>
          <w:lang w:val="hi_IN" w:bidi="hi_IN"/>
        </w:rPr>
        <w:t>यहाँ रुकें। समूह में मिलकर उन समयों की कहानियाँ सुनाएँ जब किसी भयानक घटना के समय लोगों ने गहरा दुःख या शोक प्रकट किया हो। आपकी संस्कृति में, लोग इतना दुःख कैसे दिखाते हैं? उनके व्यवहार और कार्यों का वर्णन करें। इस ऑडियो को यहाँ रोकें।</w:t>
      </w:r>
    </w:p>
    <w:p>
      <w:pPr/>
      <w:r>
        <w:rPr>
          <w:lang w:val="hi_IN" w:bidi="hi_IN"/>
        </w:rPr>
      </w:r>
      <w:r>
        <w:rPr>
          <w:lang w:val="hi_IN" w:bidi="hi_IN"/>
        </w:rPr>
        <w:t>इस्राएली सुबह-सुबह उठे ताकि वे कनान, अर्थात् प्रतिज्ञा किए हुए देश के पहाड़ी प्रदेश के सबसे ऊँचे स्थान पर जाएँ, जहाँ शत्रु जातियाँ रहती थीं, और उस देश पर अधिकार कर लें।</w:t>
      </w:r>
    </w:p>
    <w:p>
      <w:pPr/>
      <w:r>
        <w:rPr>
          <w:lang w:val="hi_IN" w:bidi="hi_IN"/>
        </w:rPr>
      </w:r>
      <w:r>
        <w:rPr>
          <w:lang w:val="hi_IN" w:bidi="hi_IN"/>
        </w:rPr>
        <w:t xml:space="preserve">यहाँ रुकें और एक नक्शा देखें जिसमें </w:t>
      </w:r>
      <w:r>
        <w:rPr>
          <w:b/>
          <w:lang w:val="hi_IN" w:bidi="hi_IN"/>
        </w:rPr>
        <w:t>कादेशबर्ने, आसपास का क्षेत्र और कनान का पहाड़ी देश</w:t>
      </w:r>
      <w:r>
        <w:rPr>
          <w:lang w:val="hi_IN" w:bidi="hi_IN"/>
        </w:rPr>
        <w:t xml:space="preserve"> शामिल है। इस ऑडियो को यहाँ रोकें।</w:t>
      </w:r>
    </w:p>
    <w:p>
      <w:pPr/>
      <w:r>
        <w:rPr>
          <w:lang w:val="hi_IN" w:bidi="hi_IN"/>
        </w:rPr>
      </w:r>
      <w:r>
        <w:rPr>
          <w:lang w:val="hi_IN" w:bidi="hi_IN"/>
        </w:rPr>
        <w:t>जो इस्राएली कनान में जाने का निश्चय करते हैं, वे मूसा के पास आकर कहते हैं, “हम यहाँ हैं,” जिससे यह प्रकट होता है कि वे उस देश पर चढ़ाई करने के लिए पूरी तरह से तैयार और तत्पर हैं। ये इस्राएली यह स्वीकार करते हैं कि उन्होंने यहोवा पर भरोसा न करके पाप किया है कि वह उन्हें उस देश को जीतने में सहायता करेगा। वे कहते हैं कि अब वे उस देश पर कब्ज़ा करने के लिए तैयार हैं जिसका यहोवा ने उनसे वादा किया था। यह उसी दिन की सुबह की बात है, जब यहोवा ने उन्हें प्रतिज्ञा किए हुए देश की विपरीत दिशा में वापस जंगल में लौट जाने की आज्ञा दी थी। इस्राएली फिर से यहोवा की आज्ञा का उल्लंघन कर रहे हैं। वे यह नहीं समझते कि यहोवा का दण्ड कितना गंभीर है, या उन्होंने कितना घोर पाप किया है। सबसे पहले, यहोवा ने उनसे उस देश का वादा किया था, परन्तु उन्हें उसे जीतने की उसकी सामर्थ्य पर भरोसा नहीं था। अब, वे उसकी उस शपथ या प्रतिज्ञा को भी अनदेखा करते हैं कि वे उस देश में प्रवेश नहीं करेंगे। वे सोचते हैं कि वे यहोवा पर भरोसा न करने और उसकी आज्ञा न मानने के अपने पाप को फिर से उसकी आज्ञा न मानकर ठीक कर सकते हैं।</w:t>
      </w:r>
    </w:p>
    <w:p>
      <w:pPr/>
      <w:r>
        <w:rPr>
          <w:lang w:val="hi_IN" w:bidi="hi_IN"/>
        </w:rPr>
      </w:r>
      <w:r>
        <w:rPr>
          <w:lang w:val="hi_IN" w:bidi="hi_IN"/>
        </w:rPr>
        <w:t>यहाँ रुकें और समूह के रूप में इस प्रश्न पर चर्चा करें। उन समयों की कहानियाँ बताइए जब आपने या आपके किसी परिचित ने कोई गलती की हो, और फिर वापस जाकर उसे सुधारने या ठीक करने की कोशिश की हो। इसके परिणाम क्या थे? क्या तुम या वे उस गलत काम को पूरी तरह से सुधारने में सक्षम थे जो उन्होंने किया था? ऑडियो को यहाँ रोकें।</w:t>
      </w:r>
    </w:p>
    <w:p>
      <w:pPr/>
      <w:r>
        <w:rPr>
          <w:lang w:val="hi_IN" w:bidi="hi_IN"/>
        </w:rPr>
      </w:r>
      <w:r>
        <w:rPr>
          <w:lang w:val="hi_IN" w:bidi="hi_IN"/>
        </w:rPr>
        <w:t>मूसा इस्राएलियों से एक ऐसा प्रश्न पूछता है जिसका उत्तर मिलने की उसे अपेक्षा नहीं है: “तुम यहोवा की उस आज्ञा का उल्लंघन क्यों कर रहे हो जिसमें उसने तुम्हें जंगल में लौटने को कहा है?” यह प्रश्न पूछकर मूसा उन्हें याद दिला रहा है कि यदि वे अब जाकर उस देश को जीतने की कोशिश करेंगे, तो वे यहोवा की आज्ञा का उल्लंघन करेंगे। मूसा इस्राएलियों को चेतावनी देता है कि उनकी योजना कामयाब नहीं होगी। वह उनसे कहता है कि वे अब उस देश में “चढ़कर” न जाएँ, क्योंकि यहोवा उनके साथ नहीं होगा और वे अपने शत्रुओं के सामने “मार डाले जाएँगे।” “चढ़कर” का अर्थ है उत्तर दिशा की ओर जाना। जब मूसा कहता है कि यहोवा उनके साथ नहीं होगा, तो उसका अर्थ है कि यहोवा लोगों के साथ जाकर उनकी रक्षा नहीं करेगा। शत्रुओं के सामने “मार डाला जाना” का अर्थ है कि उनके शत्रु उन्हें युद्ध में पराजित कर देंगे।</w:t>
      </w:r>
    </w:p>
    <w:p>
      <w:pPr/>
      <w:r>
        <w:rPr>
          <w:lang w:val="hi_IN" w:bidi="hi_IN"/>
        </w:rPr>
      </w:r>
      <w:r>
        <w:rPr>
          <w:lang w:val="hi_IN" w:bidi="hi_IN"/>
        </w:rPr>
        <w:t>मूसा इस्राएलियों को और विस्तार से बताता है कि जब इस्राएली शत्रु जातियों, अमालेकियों और कनानियों का सामना करेंगे, तो इस्राएली “तलवार के घाट उतर जाएँगे।” “तलवार के घाट उतरना” का अर्थ है युद्ध में मारे जाना। मूसा उनसे कहता है कि क्योंकि वे “यहोवा के पीछे चलने से फिर गए हैं,” इसलिए यहोवा उनके साथ नहीं होगा। यहाँ “पीछे चलने से फिर जाना” का अर्थ है कि उन्होंने यहोवा का अनुसरण करना छोड़ दिया और उसकी आज्ञा मानने से इन्कार कर दिया। चूंकि इस्राएलियों ने यहोवा को त्याग दिया है, इसलिए मूसा कह रहा है कि यहोवा उन्हें त्याग देगा।</w:t>
      </w:r>
    </w:p>
    <w:p>
      <w:pPr/>
      <w:r>
        <w:rPr>
          <w:lang w:val="hi_IN" w:bidi="hi_IN"/>
        </w:rPr>
      </w:r>
      <w:r>
        <w:rPr>
          <w:lang w:val="hi_IN" w:bidi="hi_IN"/>
        </w:rPr>
        <w:t>यहाँ रुकें और समूह में इस प्रश्न पर चर्चा करें: उस समय की कहानियाँ सुनाएँ जब किसी अगुवे ने किसी व्यक्ति या समूह को कुछ न करने की चेतावनी दी, फिर भी उन्होंने वही काम किया। उनके साथ क्या हुआ? इस ऑडियो को यहाँ रोकें।</w:t>
      </w:r>
    </w:p>
    <w:p>
      <w:pPr/>
      <w:r>
        <w:rPr>
          <w:lang w:val="hi_IN" w:bidi="hi_IN"/>
        </w:rPr>
      </w:r>
      <w:r>
        <w:rPr>
          <w:lang w:val="hi_IN" w:bidi="hi_IN"/>
        </w:rPr>
        <w:t>इस्राएली मूसा की कठोर चेतावनी को न सुनते हैं और न ही मानते हैं, और वे शत्रु जातियों पर आक्रमण करने के लिए उत्तर दिशा में पहाड़ी प्रदेश की ओर चले जाते हैं। आपको याद होगा कि पिछले भागों में हमने सुना था कि अमालेकी और कनानी लोग घाटियों में, या नेगेव प्रदेश में और समुद्र के किनारे रहते थे। ऐसा लगता था कि वे पहाड़ी इलाके में नहीं रहते थे। संभव है कि ये जातियाँ अलग-अलग स्थानों में घूमती और रहती थीं, या संभव है कि मूसा ने “पहाड़ी प्रदेश” शब्द का सामान्य रूप से प्रयोग किया हो, जिससे उनका अर्थ उत्तर दिशा का वह देश हो।</w:t>
      </w:r>
    </w:p>
    <w:p>
      <w:pPr/>
      <w:r>
        <w:rPr>
          <w:lang w:val="hi_IN" w:bidi="hi_IN"/>
        </w:rPr>
      </w:r>
      <w:r>
        <w:rPr>
          <w:lang w:val="hi_IN" w:bidi="hi_IN"/>
        </w:rPr>
        <w:t xml:space="preserve">यहाँ रुकें और प्राचीन कनान का </w:t>
      </w:r>
      <w:r>
        <w:rPr>
          <w:b/>
          <w:lang w:val="hi_IN" w:bidi="hi_IN"/>
        </w:rPr>
        <w:t>नक्शा देखें, जिसमें कादेशबर्ने, पहाड़ी देश और नेगेव का देश स्पष्ट रूप से चिह्नित किया गया</w:t>
      </w:r>
      <w:r>
        <w:rPr>
          <w:lang w:val="hi_IN" w:bidi="hi_IN"/>
        </w:rPr>
        <w:t xml:space="preserve"> था। ध्यान दें कि नेगेव समुद्र के पास है, और नेगेव से ही पहाड़ी प्रदेश की ओर मार्ग जाता है। इस ऑडियो को यहाँ रोकें।</w:t>
      </w:r>
    </w:p>
    <w:p>
      <w:pPr/>
      <w:r>
        <w:rPr>
          <w:lang w:val="hi_IN" w:bidi="hi_IN"/>
        </w:rPr>
      </w:r>
      <w:r>
        <w:rPr>
          <w:lang w:val="hi_IN" w:bidi="hi_IN"/>
        </w:rPr>
        <w:t>संभवतः सभी इस्राएली शिविर से बाहर नहीं निकले थे। कुछ इस्राएली शायद कादेश-बर्ने के शिविर में ही रहे। मूसा उनके साथ नहीं गया, और न ही वाचा का सन्दूक गया। आपको याद होगा कि वाचा का सन्दूक एक लकड़ी का सन्दूक है जिसमें दस आज्ञाएँ रखी हुई हैं। इस्राएलियों का विश्वास था कि यहोवा वाचा के सन्दूक के ऊपर उपस्थित है, इसलिए सन्दूक यहोवा की उपस्थिति का प्रतीक बन गया। जब भी इस्राएली अपने शिविर से आगे बढ़ते थे, तब लेवी गोत्र के लोग उनके आगे-आगे वाचा का सन्दूक उठाकर चलते थे। इस बार वाचा का सन्दूक शिविर में ही रहा। यह तथ्य कि मूसा और वाचा का सन्दूक शिविर से नहीं निकले, यह दर्शाता है कि यहोवा उनके साथ नहीं था।</w:t>
      </w:r>
    </w:p>
    <w:p>
      <w:pPr/>
      <w:r>
        <w:rPr>
          <w:lang w:val="hi_IN" w:bidi="hi_IN"/>
        </w:rPr>
      </w:r>
      <w:r>
        <w:rPr>
          <w:lang w:val="hi_IN" w:bidi="hi_IN"/>
        </w:rPr>
        <w:t xml:space="preserve">यहाँ रुकें और </w:t>
      </w:r>
      <w:r>
        <w:rPr>
          <w:lang w:val="hi_IN" w:bidi="hi_IN"/>
        </w:rPr>
        <w:t>वाचा के सन्दूक</w:t>
      </w:r>
      <w:r>
        <w:rPr>
          <w:lang w:val="hi_IN" w:bidi="hi_IN"/>
        </w:rPr>
        <w:t xml:space="preserve"> की एक तस्वीर देखें। ऑडियो को यहाँ रोकें।</w:t>
      </w:r>
    </w:p>
    <w:p>
      <w:pPr/>
      <w:r>
        <w:rPr>
          <w:lang w:val="hi_IN" w:bidi="hi_IN"/>
        </w:rPr>
      </w:r>
      <w:r>
        <w:rPr>
          <w:lang w:val="hi_IN" w:bidi="hi_IN"/>
        </w:rPr>
        <w:t>साथ ही, यहाँ रुकें और एक गोत्र के बारे में कहानियाँ सुनाएँ जिसने दूसरे गोत्र को युद्ध में हराया था। हमला करने वाले गोत्र ने दूसरे गोत्र को कैसे हराया? दोनों पक्षों ने कैसे व्यवहार किया? ऑडियो को यहाँ रोकें।</w:t>
      </w:r>
    </w:p>
    <w:p>
      <w:pPr/>
      <w:r>
        <w:rPr>
          <w:lang w:val="hi_IN" w:bidi="hi_IN"/>
        </w:rPr>
      </w:r>
      <w:r>
        <w:rPr>
          <w:lang w:val="hi_IN" w:bidi="hi_IN"/>
        </w:rPr>
        <w:t>वहाँ रहने वाली शत्रु जातियाँ, अमालेकी और कनानी, उन पर टूट पड़ीं और इस्राएलियों के उस समूह को पूरी तरह पराजित कर दिया, जैसा मूसा ने चेतावनी दी थी, जब इस्राएलियों ने उस देश पर अधिकार करने की कोशिश की। उन जातियों ने उन्हें खदेड़कर होरमा नामक नगर तक पहुँचा दिया। हम ठीक-ठीक नहीं जानते कि होरमा कहाँ स्थित था, परन्तु सम्भवतः वह नेगेव के उत्तर की ओर और कनान के दक्षिण भाग में कहीं था।</w:t>
      </w:r>
    </w:p>
    <w:p>
      <w:pPr/>
      <w:r>
        <w:rPr>
          <w:lang w:val="hi_IN" w:bidi="hi_IN"/>
        </w:rPr>
      </w:r>
      <w:r>
        <w:rPr>
          <w:lang w:val="hi_IN" w:bidi="hi_IN"/>
        </w:rPr>
        <w:t xml:space="preserve">यहाँ रुकें और नक्शे पर देखें कि </w:t>
      </w:r>
      <w:r>
        <w:rPr>
          <w:b/>
          <w:lang w:val="hi_IN" w:bidi="hi_IN"/>
        </w:rPr>
        <w:t>कादेश-बर्ने के शिविर से निकलकर इस्राएलियों का समूह सीन का जंगल और नेगेव प्रदेश से होते हुए कनान के पहाड़ी क्षेत्र तक कैसे पहुँचा, और फिर लौटकर सम्भावित रूप से होरमा तक कैसे आया</w:t>
      </w:r>
      <w:r>
        <w:rPr>
          <w:lang w:val="hi_IN" w:bidi="hi_IN"/>
        </w:rPr>
        <w:t>।</w:t>
      </w:r>
      <w:r>
        <w:rPr>
          <w:lang w:val="hi_IN" w:bidi="hi_IN"/>
        </w:rPr>
      </w:r>
    </w:p>
    <w:p>
      <w:pPr>
        <w:pStyle w:val="Heading3"/>
      </w:pPr>
      <w:r>
        <w:rPr>
          <w:lang w:val="hi_IN" w:bidi="hi_IN"/>
        </w:rPr>
        <w:t>घटनाओं को समझाना</w:t>
      </w:r>
    </w:p>
    <w:p>
      <w:pPr/>
      <w:r>
        <w:rPr>
          <w:lang w:val="hi_IN" w:bidi="hi_IN"/>
        </w:rPr>
      </w:r>
      <w:r>
        <w:rPr>
          <w:lang w:val="hi_IN" w:bidi="hi_IN"/>
        </w:rPr>
        <w:t>गिनती 14:39–45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 अपने दण्ड का समाचार सुनते हैं और वे शोक करते हैं।</w:t>
      </w:r>
    </w:p>
    <w:p>
      <w:pPr/>
      <w:r>
        <w:rPr>
          <w:lang w:val="hi_IN" w:bidi="hi_IN"/>
        </w:rPr>
      </w:r>
      <w:r>
        <w:rPr>
          <w:b/>
          <w:lang w:val="hi_IN" w:bidi="hi_IN"/>
        </w:rPr>
        <w:t>दूसरे दृश्य में:</w:t>
      </w:r>
      <w:r>
        <w:rPr>
          <w:lang w:val="hi_IN" w:bidi="hi_IN"/>
        </w:rPr>
        <w:t xml:space="preserve"> इस्राएली सुबह जल्दी उठते हैं और कनान के पहाड़ी प्रदेश में जाकर उस देश को जीतने का प्रयास करने का निर्णय लेते हैं। मूसा उन्हें चेतावनी देता है कि वे न जाएँ।</w:t>
      </w:r>
    </w:p>
    <w:p>
      <w:pPr/>
      <w:r>
        <w:rPr>
          <w:lang w:val="hi_IN" w:bidi="hi_IN"/>
        </w:rPr>
      </w:r>
      <w:r>
        <w:rPr>
          <w:b/>
          <w:lang w:val="hi_IN" w:bidi="hi_IN"/>
        </w:rPr>
        <w:t>तीसरे दृश्य में:</w:t>
      </w:r>
      <w:r>
        <w:rPr>
          <w:lang w:val="hi_IN" w:bidi="hi_IN"/>
        </w:rPr>
        <w:t xml:space="preserve"> इस्राएली मूसा को अनदेखा करते हैं और उत्तर दिशा में पहाड़ी देश की ओर चले जाते हैं।</w:t>
      </w:r>
    </w:p>
    <w:p>
      <w:pPr/>
      <w:r>
        <w:rPr>
          <w:lang w:val="hi_IN" w:bidi="hi_IN"/>
        </w:rPr>
      </w:r>
      <w:r>
        <w:rPr>
          <w:b/>
          <w:lang w:val="hi_IN" w:bidi="hi_IN"/>
        </w:rPr>
        <w:t>चौथे दृश्य में:</w:t>
      </w:r>
      <w:r>
        <w:rPr>
          <w:lang w:val="hi_IN" w:bidi="hi_IN"/>
        </w:rPr>
        <w:t xml:space="preserve"> अमालेकी और कनानी इस्राएलियों को हराते हैं और उन्हें भगाते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 इस्राएली जो उस देश पर कब्जा करने की कोशिश करते हैं</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यहोवा, जिसका प्रतिनिधित्व वाचा का सन्दूक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तब आरम्भ होता है जब यहोवा मूसा को बता चुका होता है कि यहोवा इस्राएलियों को किस प्रकार दण्डित करने जा रहा है, क्योंकि उन्होंने यह विश्वास नहीं किया कि यहोवा उन्हें कनान के प्रतिज्ञा किए हुए देश को जीतने में सहायता कर सकता है। इस्राएलियों ने यहोवा की मूसा के साथ बातचीत को नहीं सुना।</w:t>
      </w:r>
    </w:p>
    <w:p>
      <w:pPr/>
      <w:r>
        <w:rPr>
          <w:lang w:val="hi_IN" w:bidi="hi_IN"/>
        </w:rPr>
      </w:r>
      <w:r>
        <w:rPr>
          <w:lang w:val="hi_IN" w:bidi="hi_IN"/>
        </w:rPr>
        <w:t>पहले दृश्य में, घटनाक्रम यहोवा के मूसा से बोलने से बदलकर मूसा के इस्राएलियों से बोलने तक आता है। अब मूसा इस्राएलियों के पास जाकर उनसे बात करता है और उन्हें उस शपथ या गंभीर प्रतिज्ञा के बारे में बताता है जो यहोवा ने की है। उनकी अवज्ञा के कारण इस्राएली चालीस वर्षों तक जंगल में भटकेंगे, और केवल उनके बच्चे ही प्रतिज्ञा किए हुए देश के अधिकारी होंगे। जब इस्राएली यह सुनते हैं, तो वे “बहुत शोक करते हैं,” अर्थात् वे इस बुरी खबर से गहराई से व्याकुल हो जाते हैं और अपने दुःख को खुले रूप से उसी प्रकार प्रकट करते हैं जैसे किसी के मर जाने पर किया जाता है।</w:t>
      </w:r>
    </w:p>
    <w:p>
      <w:pPr/>
      <w:r>
        <w:rPr>
          <w:lang w:val="hi_IN" w:bidi="hi_IN"/>
        </w:rPr>
      </w:r>
      <w:r>
        <w:rPr>
          <w:lang w:val="hi_IN" w:bidi="hi_IN"/>
        </w:rPr>
        <w:t>यहाँ रुकें और समूह में चर्चा करें: पिछले चरण में, याद करें जब आपने कहानियाँ बताई थीं कि लोग किसी भयानक घटना के जवाब में गहरा दुःख कैसे प्रकट करते हैं? आपने कौन-से शब्द या वाक्यांश प्रयोग किए थे यह बताने के लिए कि लोग कैसा महसूस कर रहे थे और उन्होंने इस बुरी खबर पर कैसी प्रतिक्रिया दी या उसे कैसे प्रकट किया? इस ऑडियो को यहाँ रोकें।</w:t>
      </w:r>
    </w:p>
    <w:p>
      <w:pPr/>
      <w:r>
        <w:rPr>
          <w:lang w:val="hi_IN" w:bidi="hi_IN"/>
        </w:rPr>
      </w:r>
      <w:r>
        <w:rPr>
          <w:lang w:val="hi_IN" w:bidi="hi_IN"/>
        </w:rPr>
        <w:t>दूसरे दृश्य की घटनाओं के क्रम को समझाना कठिन हो सकता है। इस दृश्य में, कहानीकार पहले बताता है कि इस्राएली सुबह जल्दी उठे और “पहाड़ी प्रदेश के सबसे ऊँचे स्थान” की ओर गए। फिर कहानीकार बताता है कि लोग अपने पाप को स्वीकार करते हैं और घोषणा करते हैं कि वे उस देश को जीतने के लिए जाएँगे। अन्त में कहानीकार बताता है कि मूसा इस्राएलियों से बात करता है और उन्हें न जाने की चेतावनी देता है। हमें यह स्पष्ट करना चाहिए कि मूसा वहाँ के लोगों से बात करने के लिए पहाड़ी प्रदेश में ऊपर नहीं गया था। घटना इस प्रकार घटित होती है: यह उस रात के बाद की सुबह की बात है जब यहोवा ने उन्हें अपना संदेश दिया था। कुछ इस्राएली मूसा के पास आकर कहते हैं, “हम यहाँ हैं,” जिससे यह प्रकट होता है कि वे अब उस देश पर चढ़ाई करने के लिए कितने तैयार हैं। मूल भाषा में “हम यहाँ हैं” वाक्य यह दर्शाता है कि वे जाने के लिए न केवल व्यवहारिक रूप से, बल्कि भावनात्मक रूप से भी पूरी तरह तैयार थे। वे शत्रु जनजातियों को हराने की कोशिश करने के लिए शारीरिक रूप से तैयार रहे होंगे और उचित या सही तरीके से कपड़े पहने हुए होंगे, लेकिन साथ ही वे अब युद्ध में जाने के लिए भावनात्मक रूप से भी बहुत उत्सुक हैं। हम ऐसा कह सकते हैं "देखो! अब हम तैयार हैं!"</w:t>
      </w:r>
    </w:p>
    <w:p>
      <w:pPr/>
      <w:r>
        <w:rPr>
          <w:lang w:val="hi_IN" w:bidi="hi_IN"/>
        </w:rPr>
      </w:r>
      <w:r>
        <w:rPr>
          <w:lang w:val="hi_IN" w:bidi="hi_IN"/>
        </w:rPr>
        <w:t>यहाँ रुकें और चर्चा करें: उस समय की कहानियाँ सुनाएँ जब कोई व्यक्ति या लोगों का समूह किसी लंबी यात्रा पर जाने या यहाँ तक कि युद्ध में जाने के लिए तैयार और उत्साहित थे। इस बात पर ध्यान दें कि आप उस व्यक्ति या लोगों के बोलने के तरीके और उनके व्यवहार का वर्णन करने के लिए कौन-सी भाषा का प्रयोग करते हैं। इस ऑडियो को यहाँ रोकें।</w:t>
      </w:r>
    </w:p>
    <w:p>
      <w:pPr/>
      <w:r>
        <w:rPr>
          <w:lang w:val="hi_IN" w:bidi="hi_IN"/>
        </w:rPr>
      </w:r>
      <w:r>
        <w:rPr>
          <w:lang w:val="hi_IN" w:bidi="hi_IN"/>
        </w:rPr>
        <w:t>इसके बाद इस्राएली अपने उस पाप को स्वीकार करते हैं कि उन्होंने यहोवा की आज्ञा नहीं मानी और उस पर भरोसा नहीं किया कि वह उनकी सहायता करेगा, और वे घोषणा करते हैं कि अब वे “ऊपर जाएँगे,” अर्थात् उत्तर दिशा में उस देश की ओर जाएँगे जिसका यहोवा ने उनसे वादा किया है। यहाँ मूसा इस कहानी में पहली बार बोलता है। मूसा यह प्रश्न पूछता है, “तुम अब यहोवा के वचन या उसकी आज्ञा का उल्लंघन क्यों कर रहे हो, जबकि यह सफल नहीं होगा?” मूसा इस्राएलियों से इस प्रश्न का उत्तर देने की उम्मीद नहीं कर रहा है। मूसा यह प्रश्न इसलिए पूछता है ताकि इस्राएलियों को स्पष्ट हो जाए कि यदि वे ऐसा करेंगे, तो वे यहोवा की उस आज्ञा का उल्लंघन करेंगे जिसमें उन्हें विपरीत दिशा में जंगल की ओर लौटने को कहा गया है। मूसा उन्हें यह भी बताना चाहता है कि यदि वे कोशिश करते हैं तो वे असफल हो जाएँगे।</w:t>
      </w:r>
    </w:p>
    <w:p>
      <w:pPr/>
      <w:r>
        <w:rPr>
          <w:lang w:val="hi_IN" w:bidi="hi_IN"/>
        </w:rPr>
      </w:r>
      <w:r>
        <w:rPr>
          <w:lang w:val="hi_IN" w:bidi="hi_IN"/>
        </w:rPr>
        <w:t>यहाँ रुकें और चर्चा करें: आपकी भाषा में ऐसे प्रश्न कैसे पूछे जाते हैं जिनका उत्तर अपेक्षित नहीं होता, बल्कि किसी बात को ज़ोर देकर बताने के लिए पूछे जाते हैं? अपनी भाषा में, आप किसी को कुछ न करने की कठोर चेतावनी कैसे दे सकते हैं? ऑडियो को यहाँ रोकें।</w:t>
      </w:r>
    </w:p>
    <w:p>
      <w:pPr/>
      <w:r>
        <w:rPr>
          <w:lang w:val="hi_IN" w:bidi="hi_IN"/>
        </w:rPr>
      </w:r>
      <w:r>
        <w:rPr>
          <w:lang w:val="hi_IN" w:bidi="hi_IN"/>
        </w:rPr>
        <w:t>अब मूसा अपनी चेतावनी को आज्ञा के रूप में दोहराता है। मूसा उनसे सीधे कहता है कि वे ऊपर न जाएँ, या उत्तर दिशा में न जाएँ, क्योंकि यहोवा उनकी रक्षा नहीं कर रहा है और वे “अपने शत्रुओं के सामने मार डाले जाएँगे।” दूसरे शब्दों में, उनके शत्रु उन्हें युद्ध में पराजित कर देंगे। फिर मूसा अपनी चेतावनी को तीसरी बार दोहराता है, इस बार और अधिक विस्तार से बताता है। मूसा उनसे कहता है कि वहाँ अमालेकी और कनानी जातियाँ उनसे युद्ध में भिड़ेंगी और इस्राएली “तलवार के घाट उतरेंगे” अर्थात् युद्ध में मारे जाएँगे। मूसा उनसे कहता है कि क्योंकि उन्होंने यहोवा की आज्ञा मानने से इन्कार किया, इसलिए यहोवा उनकी रक्षा नहीं करेगा।</w:t>
      </w:r>
    </w:p>
    <w:p>
      <w:pPr/>
      <w:r>
        <w:rPr>
          <w:lang w:val="hi_IN" w:bidi="hi_IN"/>
        </w:rPr>
      </w:r>
      <w:r>
        <w:rPr>
          <w:lang w:val="hi_IN" w:bidi="hi_IN"/>
        </w:rPr>
        <w:t>यहाँ रुकें और एक कहानी सुनाएँ जब किसी अगुवे ने लोगों को किसी काम को न करने के लिए कड़ी चेतावनी दी थी। उसने कैसे बात की? उसने किस तरह की आवाज़ का इस्तेमाल किया? ऑडियो को यहाँ रोकें।</w:t>
      </w:r>
    </w:p>
    <w:p>
      <w:pPr/>
      <w:r>
        <w:rPr>
          <w:lang w:val="hi_IN" w:bidi="hi_IN"/>
        </w:rPr>
      </w:r>
      <w:r>
        <w:rPr>
          <w:lang w:val="hi_IN" w:bidi="hi_IN"/>
        </w:rPr>
        <w:t>तीसरे दृश्य में, इस्राएलियों का समूह मूसा की कड़ी चेतावनी और आज्ञा को अनदेखा करता है। इस्राएली कनान की अपनी यात्रा शुरू करके मूसा की आज्ञा का उल्लंघन करते हैं। वे कादेश-बर्ने के शिविर से निकलकर उत्तर की ओर पहाड़ी देश की ओर चले जाते हैं। मूसा शिविर को छोड़कर नहीं जाता है। वाचा का सन्दूक, जो यहोवा की उपस्थिति का प्रतीक है, वह भी शिविर से बाहर नहीं गया। इस्राएली सीन के जंगल और नेगेव प्रदेश से होकर उत्तर दिशा में चलते हुए दक्षिणी कनान के पहाड़ी प्रदेश तक पहुँचते हैं। हम ठीक-ठीक नहीं जानते कि वे कितने समय तक चले या इस्राएली कितनी दूर तक पहुँचे, परन्तु सम्भव है कि जहाँ वे कादेश-बर्ने में डेरा डाले हुए थे वहाँ से कनान के पहाड़ी प्रदेश के दक्षिणी भाग तक पहुँचने में कम से कम दो दिन का सफर लगा हो। इस्राएली उस देश में प्रवेश करने का प्रयास करते हैं, और जैसा मूसा ने चेतावनी दी थी, अमालेकी और कनानी उन पर आक्रमण करते हैं, उन्हें पराजित कर देते हैं और उन्हें खदेड़ते हुए होरमा नामक नगर तक पहुँचा देते हैं।</w:t>
      </w:r>
    </w:p>
    <w:p>
      <w:pPr/>
      <w:r>
        <w:rPr>
          <w:lang w:val="hi_IN" w:bidi="hi_IN"/>
        </w:rPr>
      </w:r>
      <w:r>
        <w:rPr>
          <w:lang w:val="hi_IN" w:bidi="hi_IN"/>
        </w:rPr>
        <w:t xml:space="preserve">यहाँ रुकें और प्राचीन कनान के </w:t>
      </w:r>
      <w:r>
        <w:rPr>
          <w:b/>
          <w:lang w:val="hi_IN" w:bidi="hi_IN"/>
        </w:rPr>
        <w:t>आस-पास के क्षेत्र का नक्शा देखें, जिसमें कादेश-बर्ने और पहाड़ी प्रदेश शामिल हैं</w:t>
      </w:r>
      <w:r>
        <w:rPr>
          <w:lang w:val="hi_IN" w:bidi="hi_IN"/>
        </w:rPr>
        <w:t>, और उस मार्ग को याद करें जिसे इस्राएलियों ने संभवतः अपनाया था। इस ऑडियो को यहाँ रोकें।</w:t>
      </w:r>
    </w:p>
    <w:p>
      <w:pPr/>
      <w:r>
        <w:rPr>
          <w:lang w:val="hi_IN" w:bidi="hi_IN"/>
        </w:rPr>
      </w:r>
      <w:r>
        <w:rPr>
          <w:lang w:val="hi_IN" w:bidi="hi_IN"/>
        </w:rPr>
        <w:t>यह भी चर्चा करें: पिछले भाग को याद करें जब आपने उन लोगों की कहानियाँ सुनाई थीं जो युद्ध हार गए थे? इस बात पर ध्यान दें कि आपने कौन-से शब्द और वाक्यांश प्रयोग किए थे यह बताने के लिए कि आक्रमण करने वाली जाति ने दूसरी जाति को कैसे हराया, और दोनों पक्षों ने कैसे व्यवहार किया।</w:t>
      </w:r>
      <w:r>
        <w:rPr>
          <w:lang w:val="hi_IN" w:bidi="hi_IN"/>
        </w:rPr>
      </w:r>
    </w:p>
    <w:p>
      <w:pPr>
        <w:pStyle w:val="Heading3"/>
      </w:pPr>
      <w:r>
        <w:rPr>
          <w:lang w:val="hi_IN" w:bidi="hi_IN"/>
        </w:rPr>
        <w:t>पाठ को नाटकीय रूप देना</w:t>
      </w:r>
    </w:p>
    <w:p>
      <w:pPr/>
      <w:r>
        <w:rPr>
          <w:lang w:val="hi_IN" w:bidi="hi_IN"/>
        </w:rPr>
      </w:r>
      <w:r>
        <w:rPr>
          <w:lang w:val="hi_IN" w:bidi="hi_IN"/>
        </w:rPr>
        <w:t>गिनती 14:39–45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 इस्राएली जो उस देश पर कब्जा करने की कोशिश करते हैं</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यहोवा, जिसका प्रतिनिधित्व वाचा का सन्दूक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मूसा इस्राएल के सभी लोगों को वह सब बताता है जो यहोवा ने अभी-अभी उससे कहा है कि उनकी अवज्ञा और विश्वास की कमी के कारण यहोवा इस्राएलियों को कैसे दण्ड देगा। लोग यह जान लेते हैं कि अब वे जंगल में भटकते हुए मर जाएँगे, और केवल उनके बच्चे ही चालीस वर्षों के बाद उस देश में प्रवेश करेंगे। लोग ज़ोर-ज़ोर से रोने और विलाप करने लगते हैं और अपने दुःख को खुले रूप से व्यक्त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लोग इस प्रकार उत्तर दे सकते हैं: “अब हमें समझ में आ गया है कि यहोवा पर भरोसा न करना और उस पर विश्वास न करना हमारी गलती थी।” आखिरकार, यहोवा ने हमें पहले कभी निराश नहीं किया, और यहोवा ने तो हमारे सामने लाल समुद्र के दो भाग कर दिया था! “मुझे बहुत खेद और पछतावा हो रहा है,” या, “हमने यह क्या कर दिया! हमारे विश्वास की कमी और अवज्ञा के कारण, अब हम जंगल में भटकते हुए मरने जा रहे हैं। “हमें यहोवा पर भरोसा करना चाहिए था,” या, “काश हमने यहोशू और कालेब की बात मानी होती, न कि बाकी भेद लेने वालों की!” या, “शायद यहोवा हम पर दया करेगा यदि हम उसे दिखाएँ कि हमें कितना पछतावा है।” “शायद यदि हम ज़ोर-ज़ोर से रोकर अपना दुःख प्रकट करें, तो यहोवा हम पर दया करेगा और हमें उस देश में प्रवेश करने का एक और अवसर देगा जिसका उसने हमसे वादा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लोग अगली सुबह जल्दी उठते हैं, प्रतिज्ञा किए हुए देश को जीतने का प्रयास करने के लिए तैयार और तत्पर होते हैं। वे मूसा के पास आते हैं और उसे दिखाते हैं कि वे कितने तैयार हैं। वे मूसा से कहते हैं कि वे समझते हैं कि उन्होंने गलत किया है, परन्तु अब वे तैयार और दृढ़ निश्चयी हैं कि उत्तर दिशा में उस देश में जाएँगे जिसका यहोवा ने उनसे वादा किया है। मूसा यह प्रश्न करता है कि वे अब क्यों यहोवा की उस आज्ञा का उल्लंघन कर रहे हैं जिसमें उन्हें विपरीत दिशा में जंगल में लौटने को कहा गया था, और वह उन्हें चेतावनी देता है कि यहोवा की अवज्ञा करना काम नहीं आएगा।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बहुत निराश हूँ कि मेरे लोग, जिन्हें मैं बहुत प्रेम करता हूँ और जिनका मैंने अब तक विश्वासयोग्यता और बिना थके नेतृत्व किया है, अभी भी यहोवा की अवज्ञा कर रहे हैं। उन्हें सीखने के लिए और क्या चाहिए!” या, “अब प्रतिज्ञा किए हुए देश में जाने की कोशिश करने में बहुत देर हो चुकी है! काश उन्होंने शुरू से ही मेरी बात मानी होती। हम उस देश को जीत सकते थे। यहोवा हमारी रक्षा कर रहा होता, और हम सफल हो जाते। यदि वे अब उस देश को जीतने की कोशिश करेंगे, तो वे असफल होंगे और मारे जाएँगे! या, “मैं निराश और हताश हूँ कि वे यह नहीं समझ रहे हैं कि यदि वे ऐसा करेंगे और अब कनान में प्रवेश करने की कोशिश करेंगे, तो वे फिर से पाप करेंगे और यहोवा की अवज्ञा करेंगे।” “यहोवा ने शपथ खाकर कहा है कि वह अब उनकी रक्षा नहीं करेगा, और अब उन्हें चालीस वर्षों तक जंगल में भटकना होगा,” या, “मैं उन्हें जितना हो सके उतनी दृढ़ता से चेतावनी दूँगा और समझाऊँगा कि उन्हें क्यों नहीं जाना चाहिए।” मुझे आशा है कि वे मेरी बात सुनेंगे।"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इस्राएलियों से सीधे कहता है कि वे उस देश में जाने की कोशिश न करें। मूसा उन्हें चेतावनी देता है कि उनके शत्रु उन्हें हरा देंगे, क्योंकि यहोवा उनके साथ नहीं होगा। मूसा इस्राएलियों से कहता है कि उस देश में रहने वाले अमालेकी और कनानी लोग उनसे युद्ध करेंगे और उन्हें मार डालेंगे। मूसा इस्राएलियों को याद दिलाता है कि उन्होंने यहोवा पर भरोसा न करने और उसका अनुसरण न करने का निर्णय लिया था, और इसलिए यहोवा इस्राएलियों की सहायता और रक्षा नहीं करेगा।</w:t>
      </w:r>
    </w:p>
    <w:p>
      <w:pPr/>
      <w:r>
        <w:rPr>
          <w:lang w:val="hi_IN" w:bidi="hi_IN"/>
        </w:rPr>
      </w:r>
      <w:r>
        <w:rPr>
          <w:lang w:val="hi_IN" w:bidi="hi_IN"/>
        </w:rPr>
        <w:t>तीसरे दृश्य में, लोग मूसा की बातों को पूरी तरह अनदेखा कर देते हैं और उस देश को जीतने के लिए उत्तर दिशा की ओर अपनी यात्रा शुरू कर देते हैं। मूसा उनके साथ नहीं जाता है, और न ही वाचा का सन्दूक जाता है। वे दोनों शिविर में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बहुत दुःख है कि मेरे प्रिय, चुने हुए लोग फिर से मेरी और मेरे दास मूसा की अवज्ञा कर रहे हैं। “मुझे दुख है कि अब उनमें से बहुत से लोग मारे जाएँगे, और उन्हें अपने पाप को समझने के लिए इस स्थिति से गुजरना पड़ेगा,” या, “मुझे क्रोध है कि वे जंगल में लौटने की मेरी आज्ञा की अवज्ञा कर रहे हैं। मैं उनकी रक्षा नहीं करूँगा। उन्हें इस अनुशासन से गुजरना होगा और अपनी अवज्ञा के परिणामों का अनुभव करना होगा।"</w:t>
      </w:r>
    </w:p>
    <w:p>
      <w:pPr>
        <w:pStyle w:val="ListBullet"/>
        <w:spacing w:line="240" w:lineRule="auto"/>
        <w:ind w:left="720"/>
      </w:pPr>
      <w:r>
        <w:rPr>
          <w:lang w:val="hi_IN" w:bidi="hi_IN"/>
        </w:rPr>
      </w:r>
      <w:r>
        <w:rPr>
          <w:lang w:val="hi_IN" w:bidi="hi_IN"/>
        </w:rPr>
        <w:t>कनान में प्रवेश करने की कोशिश करने वाले इस्राएलियों की भूमिका निभाने वाले लोगों से पूछें, "आप क्या महसूस कर रहे हैं या क्या सोच रहे हैं?" लोग इस प्रकार उत्तर दे सकते हैं: “हम बहुत भयभीत हैं उस बात से जो मूसा ने हमें बताई है, कि हम पर दण्ड आएगा क्योंकि हमने यह विश्वास नहीं किया कि यहोवा हमें उस देश को जीतने में सहायता करेगा। शायद अब यदि हम दिखाएँ कि हम यहोवा पर भरोसा करते हैं और साहस के साथ उस देश को जीतने का प्रयास करें, तो यहोवा अपना मन बदल ले," या, "यहोवा ने हमसे उस देश का वादा किया है, और वह सचमुच हमारा है। हमने यहोवा पर भरोसा न करने और इस बात पर अविश्वास करने के बारे में अपना मन बदल लिया है कि वह हमारी सहायता करेगा। चलो!" या, "कम से कम उस भूमि को जीतने की कोशिश तो करें! “अब हमारे पास खोने के लिए कुछ भी नहीं है, क्योंकि यहोवा ने कह दिया है कि हम वैसे भी जंगल में मरने ही वाले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इस्राएली उस पहाड़ी प्रदेश के निकट पहुँचते हैं जहाँ अमालेकी और कनानी लोग रहते हैं। अमालेकी और कनानी लोग आकर इस्राएलियों पर आक्रमण करते हैं और उन्हें खदेड़ते हुए दूर तक होरमा नामक नगर तक पहुँचा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 लोग इस्राएलियों की भूमिका निभा रहे हैं और कनान में प्रवेश कर चुके हैं, उनसे पूछें कि वे क्या सोच रहे हैं या क्या महसूस कर रहे हैं। लोग इस प्रकार कह सकते हैं: “हमें बहुत पछतावा और खेद है कि हमने उस देश को जीतने की कोशिश की। मूसा ने हमें चेतावनी देने की कोशिश की थी, और हमें उसकी बात माननी चाहिए थी। "अब हमने अपना सबक सीख लिया है," या, "हममें से बहुत से लोग मर गए हैं या घायल हो गए हैं। हम थके हुए और पराजित महसूस कर रहे हैं। यहोवा की आज्ञा के विरुद्ध जाकर उस देश को जीतने की कोशिश करना उचित नहीं था, जबकि मूसा ने हमें बता दिया था कि यहोवा हमारे साथ नहीं होगा। “अब हम समझते हैं कि यहोवा के वादे अंतिम हैं, और हम अपने भाग्य को स्वीकार करते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दुःख है कि लोगों ने फिर से मेरी अवज्ञा की और उन्हें इस प्रकार दण्डित होना पड़ा, परन्तु मैं सन्तुष्ट हूँ कि उनके पाप के लिए उन्हें अनुशासन मिला,” या, “मैं अब भी अपने लोगों के प्रति समर्पित हूँ, और जब तक वे मेरे मार्ग पर चलेंगे और मेरी आज्ञा मानेंगे, मैं उनका मार्गदर्शन करता रहूँगा और उनकी रक्षा करता रहूँगा।”</w:t>
      </w:r>
      <w:r>
        <w:rPr>
          <w:lang w:val="hi_IN" w:bidi="hi_IN"/>
        </w:rPr>
      </w:r>
    </w:p>
    <w:p>
      <w:pPr>
        <w:pStyle w:val="Heading3"/>
      </w:pPr>
      <w:r>
        <w:rPr>
          <w:lang w:val="hi_IN" w:bidi="hi_IN"/>
        </w:rPr>
        <w:t>आवश्यक जानकारी</w:t>
      </w:r>
    </w:p>
    <w:p>
      <w:pPr/>
      <w:r>
        <w:rPr>
          <w:lang w:val="hi_IN" w:bidi="hi_IN"/>
        </w:rPr>
      </w:r>
      <w:r>
        <w:rPr>
          <w:lang w:val="hi_IN" w:bidi="hi_IN"/>
        </w:rPr>
        <w:t>गिनती 14:39–45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जब मूसा ने इस्राएल के लोगों को यहोवा की उस प्रतिज्ञा के बारे में बताया कि यहोवा उन्हें दण्ड देने वाला है, तब लोग </w:t>
      </w:r>
      <w:r>
        <w:rPr>
          <w:b/>
          <w:lang w:val="hi_IN" w:bidi="hi_IN"/>
        </w:rPr>
        <w:t>बहुत शोक करने लगे</w:t>
      </w:r>
      <w:r>
        <w:rPr>
          <w:lang w:val="hi_IN" w:bidi="hi_IN"/>
        </w:rPr>
        <w:t>। इसका अर्थ है कि वे इस समाचार से अत्यन्त दुखी थे और उन्होंने अपने दुख को खुले रूप से प्रकट किया। “शोक करना” के लिए मूल शब्द का अर्थ किसी की मृत्यु पर दुख प्रकट करना भी हो सकता है और किसी भयानक घटना के घटने पर या उसे रोकने की इच्छा से होने वाले दुख को भी दर्शा सकता है।</w:t>
      </w:r>
    </w:p>
    <w:p>
      <w:pPr/>
      <w:r>
        <w:rPr>
          <w:lang w:val="hi_IN" w:bidi="hi_IN"/>
        </w:rPr>
      </w:r>
      <w:r>
        <w:rPr>
          <w:lang w:val="hi_IN" w:bidi="hi_IN"/>
        </w:rPr>
        <w:t>यहाँ रुकें और चर्चा करें कि “</w:t>
      </w:r>
      <w:r>
        <w:rPr>
          <w:b/>
          <w:lang w:val="hi_IN" w:bidi="hi_IN"/>
        </w:rPr>
        <w:t>बहुत शोक किया</w:t>
      </w:r>
      <w:r>
        <w:rPr>
          <w:lang w:val="hi_IN" w:bidi="hi_IN"/>
        </w:rPr>
        <w:t>” के लिए आप कौन-सा शब्द या वाक्यांश प्रयोग करेंगे। इस ऑडियो को यहाँ रोकें।</w:t>
      </w:r>
    </w:p>
    <w:p>
      <w:pPr/>
      <w:r>
        <w:rPr>
          <w:lang w:val="hi_IN" w:bidi="hi_IN"/>
        </w:rPr>
      </w:r>
      <w:r>
        <w:rPr>
          <w:lang w:val="hi_IN" w:bidi="hi_IN"/>
        </w:rPr>
        <w:t xml:space="preserve">इस भाग में </w:t>
      </w:r>
      <w:r>
        <w:rPr>
          <w:b/>
          <w:lang w:val="hi_IN" w:bidi="hi_IN"/>
        </w:rPr>
        <w:t>इस्राएल के पुत्र</w:t>
      </w:r>
      <w:r>
        <w:rPr>
          <w:lang w:val="hi_IN" w:bidi="hi_IN"/>
        </w:rPr>
        <w:t xml:space="preserve"> वाक्यांश अब्राहम के सभी वंशजों, अर्थात् </w:t>
      </w:r>
      <w:r>
        <w:rPr>
          <w:b/>
          <w:lang w:val="hi_IN" w:bidi="hi_IN"/>
        </w:rPr>
        <w:t>इस्राएलियों</w:t>
      </w:r>
      <w:r>
        <w:rPr>
          <w:lang w:val="hi_IN" w:bidi="hi_IN"/>
        </w:rPr>
        <w:t xml:space="preserve"> को दर्शाता है। इस्राएलियों के लिए उसी शब्द या वाक्यांश का प्रयोग करें जो आपने पिछले भागों में किया है।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इस्राएली यह स्वीकार करते हैं कि उन्होंने </w:t>
      </w:r>
      <w:r>
        <w:rPr>
          <w:b/>
          <w:lang w:val="hi_IN" w:bidi="hi_IN"/>
        </w:rPr>
        <w:t>पाप</w:t>
      </w:r>
      <w:r>
        <w:rPr>
          <w:lang w:val="hi_IN" w:bidi="hi_IN"/>
        </w:rPr>
        <w:t xml:space="preserve"> किया है, परन्तु वे कहते हैं कि अब वे उस देश में जाने के लिए तैयार हैं जिसका यहोवा ने उनसे वादा किया है। पाप यहोवा के विरुद्ध विद्रोह का कार्य है। जब भी कोई व्यक्ति यहोवा की व्यवस्थाओं का उल्लंघन करता है, तो वह पाप करता है। अधिक जानकारी के लिए मुख्य शब्दावली में </w:t>
      </w:r>
      <w:r>
        <w:rPr>
          <w:lang w:val="hi_IN" w:bidi="hi_IN"/>
        </w:rPr>
        <w:t>पाप</w:t>
      </w:r>
      <w:r>
        <w:rPr>
          <w:lang w:val="hi_IN" w:bidi="hi_IN"/>
        </w:rPr>
        <w:t xml:space="preserve"> शब्द को देखें। पाप के लिए उसी शब्द का उपयोग करें जो आपने पिछले भाग में उपयोग किया है।</w:t>
      </w:r>
    </w:p>
    <w:p>
      <w:pPr/>
      <w:r>
        <w:rPr>
          <w:lang w:val="hi_IN" w:bidi="hi_IN"/>
        </w:rPr>
      </w:r>
      <w:r>
        <w:rPr>
          <w:b/>
          <w:lang w:val="hi_IN" w:bidi="hi_IN"/>
        </w:rPr>
        <w:t>यहोवा</w:t>
      </w:r>
      <w:r>
        <w:rPr>
          <w:lang w:val="hi_IN" w:bidi="hi_IN"/>
        </w:rPr>
        <w:t xml:space="preserve"> परमेश्वर का नाम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इस्राएली मूसा की चेतावनी को अनदेखा करते हैं और पहाड़ी प्रदेश की ओर निकल पड़ते हैं। मूसा और </w:t>
      </w:r>
      <w:r>
        <w:rPr>
          <w:b/>
          <w:lang w:val="hi_IN" w:bidi="hi_IN"/>
        </w:rPr>
        <w:t>वाचा का सन्दूक</w:t>
      </w:r>
      <w:r>
        <w:rPr>
          <w:lang w:val="hi_IN" w:bidi="hi_IN"/>
        </w:rPr>
        <w:t xml:space="preserve"> शिविर से बाहर नहीं निकले। वाचा के सन्दूक के लिए वही शब्द प्रयोग करें जो आपने पिछले भागों में उपयोग किया है। </w:t>
      </w:r>
      <w:r>
        <w:rPr>
          <w:b/>
          <w:lang w:val="hi_IN" w:bidi="hi_IN"/>
        </w:rPr>
        <w:t>वाचा के सन्दूक</w:t>
      </w:r>
      <w:r>
        <w:rPr>
          <w:lang w:val="hi_IN" w:bidi="hi_IN"/>
        </w:rPr>
        <w:t xml:space="preserve"> के बारे में अधिक जानकारी के लिए, मुख्य शब्दावली देखें। </w:t>
      </w:r>
    </w:p>
    <w:p>
      <w:pPr/>
      <w:r>
        <w:rPr>
          <w:lang w:val="hi_IN" w:bidi="hi_IN"/>
        </w:rPr>
      </w:r>
      <w:r>
        <w:rPr>
          <w:lang w:val="hi_IN" w:bidi="hi_IN"/>
        </w:rPr>
        <w:t>जैसे ही इस्राएली पास आए, अमालेकी और कनानी जातियों ने उन पर आक्रमण किया और उन्हें खदेड़ते हुए वापस होरमा नगर तक पहुँचा दिया।</w:t>
      </w:r>
    </w:p>
    <w:p>
      <w:pPr/>
      <w:r>
        <w:rPr>
          <w:lang w:val="hi_IN" w:bidi="hi_IN"/>
        </w:rPr>
      </w:r>
      <w:r>
        <w:rPr>
          <w:lang w:val="hi_IN" w:bidi="hi_IN"/>
        </w:rPr>
        <w:t xml:space="preserve">यहाँ रुकें और उस संभावित मार्ग का नक्शा देखें </w:t>
      </w:r>
      <w:r>
        <w:rPr>
          <w:b/>
          <w:lang w:val="hi_IN" w:bidi="hi_IN"/>
        </w:rPr>
        <w:t>जो इस्राएलियों ने कनान को जीतने का प्रयास करते समय लिया था</w:t>
      </w:r>
      <w:r>
        <w:rPr>
          <w:lang w:val="hi_IN" w:bidi="hi_IN"/>
        </w:rPr>
        <w:t>।</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15:1–16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15:1–16 को सुनें और अपने मन में रखें।</w:t>
      </w:r>
    </w:p>
    <w:p>
      <w:pPr/>
      <w:r>
        <w:rPr>
          <w:lang w:val="hi_IN" w:bidi="hi_IN"/>
        </w:rPr>
      </w:r>
      <w:r>
        <w:rPr>
          <w:lang w:val="hi_IN" w:bidi="hi_IN"/>
        </w:rPr>
        <w:t>यदि सम्भव हो, तो गिनती 15:1–16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15:1–16 का ऑडियो संस्करण सबसे आसानी से समझ में आने वाले अनुवाद में सुनें।</w:t>
      </w:r>
    </w:p>
    <w:p>
      <w:pPr/>
      <w:r>
        <w:rPr>
          <w:lang w:val="hi_IN" w:bidi="hi_IN"/>
        </w:rPr>
      </w:r>
      <w:r>
        <w:rPr>
          <w:lang w:val="hi_IN" w:bidi="hi_IN"/>
        </w:rPr>
        <w:t>पिछले भाग में यहोवा ने अभी-अभी इस्राएलियों पर न्याय की घोषणा की है क्योंकि उन्हें इस बात पर भरोसा नहीं था कि वह उन्हें प्रतिज्ञा किए गए देश की जातियों से छुड़ाएगा। यहोवा ने कहा है कि वयस्क इस्राएली प्रतिज्ञा किए गए देश में प्रवेश नहीं करेंगे, लेकिन उनके बच्चे, अगली पीढ़ी, चालीस साल के बाद प्रतिज्ञा किए गए देश में प्रवेश करेंगे।</w:t>
      </w:r>
    </w:p>
    <w:p>
      <w:pPr/>
      <w:r>
        <w:rPr>
          <w:lang w:val="hi_IN" w:bidi="hi_IN"/>
        </w:rPr>
      </w:r>
      <w:r>
        <w:rPr>
          <w:lang w:val="hi_IN" w:bidi="hi_IN"/>
        </w:rPr>
        <w:t>यह भाग कहानी में अचानक परिवर्तन है। यह भाग बलिदान की व्यवस्था के बारे में यहोवा और मूसा के बीच चर्चा की ओर मुड़ता है। इस्राएलियों को प्रतिज्ञा किए गए देश में पहुँचने के बाद बलिदान की व्यवस्था को स्थापित करना है, जिससे यह दिखाया जा सकता है कि इस भाग में वे अभी भी जंगल में हैं। यहोवा का पूरा इरादा है कि वह किसी समय इस्राएलियों को उस देश में ले जाएगा, और वह यह बात इस प्रकार दिखाता है कि वह उन्हें उस समय के लिए निर्देश देता है जब वे उस देश में प्रवेश करेंगे।</w:t>
      </w:r>
    </w:p>
    <w:p>
      <w:pPr/>
      <w:r>
        <w:rPr>
          <w:lang w:val="hi_IN" w:bidi="hi_IN"/>
        </w:rPr>
      </w:r>
      <w:r>
        <w:rPr>
          <w:lang w:val="hi_IN" w:bidi="hi_IN"/>
        </w:rPr>
        <w:t>यहाँ रुकें और इस प्रश्न पर समूह में चर्चा करें: इस बारे में बात करें कि आपने उन चीजों का आनंद कैसे लिया जिन तक आपके माता-पिता या दादा-दादी की पहुँच नहीं थी। इस ऑडियो को यहाँ रोकें।</w:t>
      </w:r>
    </w:p>
    <w:p>
      <w:pPr/>
      <w:r>
        <w:rPr>
          <w:lang w:val="hi_IN" w:bidi="hi_IN"/>
        </w:rPr>
      </w:r>
      <w:r>
        <w:rPr>
          <w:lang w:val="hi_IN" w:bidi="hi_IN"/>
        </w:rPr>
        <w:t>यहाँ रुकें और इस प्रश्न पर समूह में चर्चा करें: उन कहानियों को याद करें जो आपका परिवार पीढ़ी से पीढ़ी तक पहुँचाता रहा है। इस ऑडियो को यहाँ रोकें।</w:t>
      </w:r>
    </w:p>
    <w:p>
      <w:pPr/>
      <w:r>
        <w:rPr>
          <w:lang w:val="hi_IN" w:bidi="hi_IN"/>
        </w:rPr>
      </w:r>
      <w:r>
        <w:rPr>
          <w:lang w:val="hi_IN" w:bidi="hi_IN"/>
        </w:rPr>
        <w:t>यह भाग अन्नबलि के लिए एक माप ठहराता है जिसे लोग तेल के साथ मिलाते थे, और होमबलि या बलि के साथ होने वाले अर्घ के लिए भी। होमबलि या बलि वे पशु थे जिन्हें इस्राएली यहोवा की आराधना में मारते थे और फिर पूरी तरह वेदी पर जलाते थे। इस्राएलियों को होमबलि के साथ अन्नबलि और अर्घ चढ़ाने थे। अन्न, तेल और दाखरस की यह माप उस पशु के आकार पर आधारित थी जिसे उन्होंने अपने पशुओं या भेड़ों के झुण्ड में से बलि किया था। पशुओं का झुण्ड विशेष रूप से गायों या बैलों को दर्शाता है, और भेड़ों का झुण्ड विशेष रूप से भेड़ों और बकरियों को दर्शाता है। यहोवा इन भेंटों की सुगन्ध से प्रसन्न होगा, चाहे वे भेंटें वे हों जो लोग यहोवा के लिए मन्नत के कारण चढ़ाते हैं, या वे भेंटें जो उपासक अपनी इच्छा से चढ़ाता है, या वे भेंटें जो वे पर्वों के समय चढ़ाते हैं। यहोवा यहाँ इन बलिदानों के समय या उद्देश्य के बारे में नहीं बताता है, बल्कि जब भी इस्राएली यहोवा को बलिदान चढ़ाते हैं, तो वह अनाज और अर्घ की मात्रा के लिए एक मानक माप देता है। ये भेंटें कनान में पाई जाने वाली तीन मुख्य फसलों से आई थीं: अनाज, जैतून और अंगूर।</w:t>
      </w:r>
    </w:p>
    <w:p>
      <w:pPr/>
      <w:r>
        <w:rPr>
          <w:lang w:val="hi_IN" w:bidi="hi_IN"/>
        </w:rPr>
      </w:r>
      <w:r>
        <w:rPr>
          <w:lang w:val="hi_IN" w:bidi="hi_IN"/>
        </w:rPr>
        <w:t xml:space="preserve">यहाँ रुकें और एक समूह के साथ मिलकर </w:t>
      </w:r>
      <w:r>
        <w:rPr>
          <w:lang w:val="hi_IN" w:bidi="hi_IN"/>
        </w:rPr>
        <w:t>अनाज</w:t>
      </w:r>
      <w:r>
        <w:rPr>
          <w:lang w:val="hi_IN" w:bidi="hi_IN"/>
        </w:rPr>
        <w:t xml:space="preserve">, </w:t>
      </w:r>
      <w:r>
        <w:rPr>
          <w:lang w:val="hi_IN" w:bidi="hi_IN"/>
        </w:rPr>
        <w:t>जैतून</w:t>
      </w:r>
      <w:r>
        <w:rPr>
          <w:lang w:val="hi_IN" w:bidi="hi_IN"/>
        </w:rPr>
        <w:t xml:space="preserve"> और </w:t>
      </w:r>
      <w:r>
        <w:rPr>
          <w:lang w:val="hi_IN" w:bidi="hi_IN"/>
        </w:rPr>
        <w:t>अंगूर</w:t>
      </w:r>
      <w:r>
        <w:rPr>
          <w:lang w:val="hi_IN" w:bidi="hi_IN"/>
        </w:rPr>
        <w:t xml:space="preserve"> की तस्वीरें देखें। इस ऑडियो को यहाँ रोकें।</w:t>
      </w:r>
    </w:p>
    <w:p>
      <w:pPr/>
      <w:r>
        <w:rPr>
          <w:lang w:val="hi_IN" w:bidi="hi_IN"/>
        </w:rPr>
      </w:r>
      <w:r>
        <w:rPr>
          <w:lang w:val="hi_IN" w:bidi="hi_IN"/>
        </w:rPr>
        <w:t>अन्नबलि के लिए लोगों को मैदा, अर्थात् उत्तम से उत्तम आटा उपयोग करना है। मैदा का अर्थ साधारण आटे के बजाय उत्तम और विशेष भोजन होता है। लोग इस प्रकार के आटे का उपयोग राजा की मेज पर उत्तम भोजन बनाने में, सम्मानित मेहमानों के लिए और परमेश्वर की आराधना में करते हैं। आटे के प्रति व्यवहार वैसे ही था जैसे उन पशुओं के प्रति जिन्हें कोई यहोवा की आराधना के लिए लाता था: केवल सबसे उत्तम ही पर्याप्त था, क्योंकि भेंट यहोवा के लिए थी। अधिक सम्भावना है कि इन भेंटों में उपयोग किया गया तेल और दाखरस भी उनके पास की उत्तम वस्तुओं में से चुना गया था।</w:t>
      </w:r>
    </w:p>
    <w:p>
      <w:pPr/>
      <w:r>
        <w:rPr>
          <w:lang w:val="hi_IN" w:bidi="hi_IN"/>
        </w:rPr>
      </w:r>
      <w:r>
        <w:rPr>
          <w:lang w:val="hi_IN" w:bidi="hi_IN"/>
        </w:rPr>
        <w:t>यहाँ रुकें और इस प्रश्न पर समूह में चर्चा करें: अपनी संस्कृति में आप अपने सबसे अच्छे उत्पादों का उपयोग किन विशेष अवसरों के लिए करते हैं? इस ऑडियो को यहाँ रोकें।</w:t>
      </w:r>
    </w:p>
    <w:p>
      <w:pPr/>
      <w:r>
        <w:rPr>
          <w:lang w:val="hi_IN" w:bidi="hi_IN"/>
        </w:rPr>
      </w:r>
      <w:r>
        <w:rPr>
          <w:lang w:val="hi_IN" w:bidi="hi_IN"/>
        </w:rPr>
        <w:t>जो कोई एक वर्ष के नर भेड़ के बच्चे, अर्थात् मेम्ने की होमबलि लाता है, वह साथ में एक एपा का दसवाँ भाग, अर्थात् लगभग 1 से 3 किलोग्राम उत्तम से उत्तम आटे की अन्नबलि भी लाए। लोग सूखी वस्तुओं को मापने के तरीके के रूप में एपा का उपयोग करते थे। हालाँकि, हम आज के मानकों से सटीक माप को नहीं जानते हैं। यह भेंट लगभग एक टोकरी भर के समान होती थी। इस्राएलियों को इस आटे को हीन के एक चौथाई हिस्से, या लगभग एक लीटर जैतून के तेल के साथ मिलाना था। अर्घ एक चौथाई हीन दाखरस का था, अर्थात् अंगूर से बना हुआ प्रबल मादक पेय।</w:t>
      </w:r>
    </w:p>
    <w:p>
      <w:pPr/>
      <w:r>
        <w:rPr>
          <w:lang w:val="hi_IN" w:bidi="hi_IN"/>
        </w:rPr>
      </w:r>
      <w:r>
        <w:rPr>
          <w:lang w:val="hi_IN" w:bidi="hi_IN"/>
        </w:rPr>
        <w:t>अनाज और अर्घ की मात्रा पशु के आकार के साथ बढ़ती है। जब कोई इस्राएली एक मेंढ़े, अर्थात् नर भेड़ की बलि चढ़ाता है, तो उसे साथ में दो दशांश, अर्थात् 2 से 6 किलोग्राम उत्तम से उत्तम आटा, एक तिहाई हीन, अर्थात् लगभग 1.5 लीटर जैतून के तेल के साथ मिलाकर चढ़ाना होगा। अर्घ भी बढ़कर 1.5 लीटर हो जाती है।</w:t>
      </w:r>
    </w:p>
    <w:p>
      <w:pPr/>
      <w:r>
        <w:rPr>
          <w:lang w:val="hi_IN" w:bidi="hi_IN"/>
        </w:rPr>
      </w:r>
      <w:r>
        <w:rPr>
          <w:lang w:val="hi_IN" w:bidi="hi_IN"/>
        </w:rPr>
        <w:t>जब कोई बैल की बलि चढ़ाता है, तो मात्रा और बढ़ जाती है, अर्थात् एक एपा का तीन दशांश, अर्थात् 3 से 9 किलोग्राम उत्तम से उत्तम आटा, जिसे लोग आधा हीन, अर्थात् लगभग 2 लीटर जैतून के तेल के साथ मिलाते हैं। अर्घ 2 लीटर दाखरस का हो गया, अर्थात् प्रबल मादक पेय।</w:t>
      </w:r>
    </w:p>
    <w:p>
      <w:pPr/>
      <w:r>
        <w:rPr>
          <w:lang w:val="hi_IN" w:bidi="hi_IN"/>
        </w:rPr>
      </w:r>
      <w:r>
        <w:rPr>
          <w:lang w:val="hi_IN" w:bidi="hi_IN"/>
        </w:rPr>
        <w:t>फिर यहोवा दोहराता है कि उसने जो निर्देश दिए हैं, उसी प्रकार लोग बलि चढ़ाएँगे, चाहे वह बैल हो या मेंढ़ा, या मेम्ना, या बकरी। जब इस्राएली इन पशुओं में से किसी की बलि चढ़ाते हैं, तो प्रत्येक बलि के साथ अन्नबलि और अर्घ भी अवश्य चढ़ानी चाहिए।</w:t>
      </w:r>
    </w:p>
    <w:p>
      <w:pPr/>
      <w:r>
        <w:rPr>
          <w:lang w:val="hi_IN" w:bidi="hi_IN"/>
        </w:rPr>
      </w:r>
      <w:r>
        <w:rPr>
          <w:lang w:val="hi_IN" w:bidi="hi_IN"/>
        </w:rPr>
        <w:t xml:space="preserve">यहाँ रुकें और यदि आवश्यक हो तो एक </w:t>
      </w:r>
      <w:r>
        <w:rPr>
          <w:lang w:val="hi_IN" w:bidi="hi_IN"/>
        </w:rPr>
        <w:t>बैल</w:t>
      </w:r>
      <w:r>
        <w:rPr>
          <w:lang w:val="hi_IN" w:bidi="hi_IN"/>
        </w:rPr>
        <w:t xml:space="preserve">, एक </w:t>
      </w:r>
      <w:r>
        <w:rPr>
          <w:lang w:val="hi_IN" w:bidi="hi_IN"/>
        </w:rPr>
        <w:t>मेढ़े</w:t>
      </w:r>
      <w:r>
        <w:rPr>
          <w:lang w:val="hi_IN" w:bidi="hi_IN"/>
        </w:rPr>
        <w:t xml:space="preserve">, एक </w:t>
      </w:r>
      <w:r>
        <w:rPr>
          <w:lang w:val="hi_IN" w:bidi="hi_IN"/>
        </w:rPr>
        <w:t>भेड़</w:t>
      </w:r>
      <w:r>
        <w:rPr>
          <w:lang w:val="hi_IN" w:bidi="hi_IN"/>
        </w:rPr>
        <w:t xml:space="preserve"> और एक </w:t>
      </w:r>
      <w:r>
        <w:rPr>
          <w:lang w:val="hi_IN" w:bidi="hi_IN"/>
        </w:rPr>
        <w:t>बकरी</w:t>
      </w:r>
      <w:r>
        <w:rPr>
          <w:lang w:val="hi_IN" w:bidi="hi_IN"/>
        </w:rPr>
        <w:t xml:space="preserve"> की तस्वीर देखें। इस ऑडियो को यहाँ रोकें।</w:t>
      </w:r>
    </w:p>
    <w:p>
      <w:pPr/>
      <w:r>
        <w:rPr>
          <w:lang w:val="hi_IN" w:bidi="hi_IN"/>
        </w:rPr>
      </w:r>
      <w:r>
        <w:rPr>
          <w:lang w:val="hi_IN" w:bidi="hi_IN"/>
        </w:rPr>
        <w:t>यहाँ रुकें और इस प्रश्न पर समूह में चर्चा करें: आपकी संस्कृति या समुदाय में लोग निर्देशों का अच्छी तरह पालन कैसे करते हैं ताकि देवता या अलौकिक शक्तियाँ बलिदान को स्वीकार करें? इस ऑडियो को यहाँ रोकें।</w:t>
      </w:r>
    </w:p>
    <w:p>
      <w:pPr/>
      <w:r>
        <w:rPr>
          <w:lang w:val="hi_IN" w:bidi="hi_IN"/>
        </w:rPr>
      </w:r>
      <w:r>
        <w:rPr>
          <w:lang w:val="hi_IN" w:bidi="hi_IN"/>
        </w:rPr>
        <w:t>इस्राएलियों को वैसे ही करना चाहिए जैसे यहोवा ने आज्ञा दी थी, और उनके बीच रहने वाले विदेशियों को भी ऐसा ही करना चाहिए। ये विदेशी जो यहोवा का अनुसरण करना चाहते थे और इस्राएलियों के साथ रहने का निर्णय करते थे, उन्हें इस्राएलियों के समान बनना था, और जो कुछ वे करते थे उसमें, जिसमें यहोवा की आराधना भी उसी प्रकार करना शामिल है जैसे इस्राएली करते थे। गैर-इस्राएलियों के शिविर के केंद्र में स्वागत किया जाता है ताकि वे बलिदान और भेंटें चढ़ाएँ। यहोवा विदेशियों को वही नियम और कानून देता है जो इस्राएलियों को दी हैं, और यहोवा उन्हें इस्राएलियों के समान ही मानता है।</w:t>
      </w:r>
    </w:p>
    <w:p>
      <w:pPr/>
      <w:r>
        <w:rPr>
          <w:lang w:val="hi_IN" w:bidi="hi_IN"/>
        </w:rPr>
      </w:r>
      <w:r>
        <w:rPr>
          <w:lang w:val="hi_IN" w:bidi="hi_IN"/>
        </w:rPr>
        <w:t>यहाँ रुकें और इस प्रश्न पर समूह में चर्चा करें: आपकी संस्कृति में लोग विदेशियों के साथ कैसा व्यवहार करते हैं। आपकी संस्कृति में लोग विदेशियों से किस तरह के अनुष्ठान या धार्मिक प्रथाओं में भाग लेने की उम्मीद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15:1–16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कहता है कि वह इस्राएलियों से कहे कि जब वे उस देश में प्रवेश करें जिसे यहोवा उन्हें दे रहा है, तब जब भी वे यहोवा के लिए आग द्वारा भेंट या बलि चढ़ाएँ, तो वे अन्नबलि और अर्घ भी साथ में चढ़ाएँ। यह बात सही है चाहे इस्राएली होमबलि चढ़ाएँ, या मन्नत पूरी करने के लिए बलि चढ़ाएँ, या स्वेच्छा की भेंट चढ़ाएँ, या पर्वों की भेंट चढ़ाएँ। ये सभी यहोवा को प्रसन्न करने वाली सुगंध हैं।</w:t>
      </w:r>
    </w:p>
    <w:p>
      <w:pPr/>
      <w:r>
        <w:rPr>
          <w:lang w:val="hi_IN" w:bidi="hi_IN"/>
        </w:rPr>
      </w:r>
      <w:r>
        <w:rPr>
          <w:b/>
          <w:lang w:val="hi_IN" w:bidi="hi_IN"/>
        </w:rPr>
        <w:t>दूसरे दृश्य में:</w:t>
      </w:r>
      <w:r>
        <w:rPr>
          <w:lang w:val="hi_IN" w:bidi="hi_IN"/>
        </w:rPr>
        <w:t xml:space="preserve"> यहोवा मूसा को बताता है कि इस्राएलियों को प्रत्येक पशु के बलिदान के लिए अन्नबलि और अर्घ के रूप में कितनी खास मात्रा चढ़ानी है। प्रत्येक मेमने के लिए, अन्नबलि एक एपा का दसवाँ हिस्सा है, जो हीन के एक चौथाई तेल में मिलाया जाता है। अर्घ एक चौथाई हीन प्रबल मादक पेय का होता है। प्रत्येक मेंढ़े के साथ, भेंट एक एपा का दो दशांश उत्तम से उत्तम आटा होता है, जिसे एक तिहाई हीन तेल और एक तिहाई हीन प्रबल मादक पेय के साथ चढ़ाया जाता है। प्रत्येक बैल के लिए, चाहे वह होमबलि हो, या मन्नत के लिए बलि, या स्वेच्छा की भेंट या मेलबलि, अन्नबलि का तीन दसवाँ एपा उत्तम से उत्तम आटा होता है, जिसे आधा हीन तेल के साथ मिलाया जाता है। और अर्घ आधा हीन प्रबल मादक पेय का होता है।</w:t>
      </w:r>
    </w:p>
    <w:p>
      <w:pPr/>
      <w:r>
        <w:rPr>
          <w:lang w:val="hi_IN" w:bidi="hi_IN"/>
        </w:rPr>
      </w:r>
      <w:r>
        <w:rPr>
          <w:b/>
          <w:lang w:val="hi_IN" w:bidi="hi_IN"/>
        </w:rPr>
        <w:t>तीसरे दृश्य में:</w:t>
      </w:r>
      <w:r>
        <w:rPr>
          <w:lang w:val="hi_IN" w:bidi="hi_IN"/>
        </w:rPr>
        <w:t xml:space="preserve"> यहोवा कहता है कि जो कोई जन्म से इस्राएली है, उसे ये सब कार्य करने चाहिए जब वह यहोवा के लिए ऐसी भेंट चढ़ाता है जो सुगन्धित और प्रसन्न करने वाली हो।</w:t>
      </w:r>
    </w:p>
    <w:p>
      <w:pPr/>
      <w:r>
        <w:rPr>
          <w:lang w:val="hi_IN" w:bidi="hi_IN"/>
        </w:rPr>
      </w:r>
      <w:r>
        <w:rPr>
          <w:b/>
          <w:lang w:val="hi_IN" w:bidi="hi_IN"/>
        </w:rPr>
        <w:t>चौथे दृश्य में:</w:t>
      </w:r>
      <w:r>
        <w:rPr>
          <w:lang w:val="hi_IN" w:bidi="hi_IN"/>
        </w:rPr>
        <w:t xml:space="preserve"> यहोवा मूसा से कहता है कि विदेशी और जो इस्राएलियों के बीच रहते हैं, जब वे भेंट चढ़ाते हैं, तो वे इस्राएलियों के समान ही बलिदान चढ़ाएँ। विदेशियों के लिए समान विधियाँ या नियम हो। यह आने वाली सभी पीढ़ियों के लिए है। यहोवा के सामने इस्राएली और विदेशी एक ही हैं। दोनों पर एक ही नियम और कानून लागू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विदेशी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को इस्राएलियों के प्रतिज्ञा किए हुए देश में प्रवेश करने के बाद के बलिदानों के लिए आज्ञाएँ दे रहा है। पिछले भाग में यहोवा ने इस्राएलियों से कहा है कि उन्हें प्रतिज्ञा किए हुए देश में प्रवेश करने से पहले चालीस वर्ष होंगे, और अगली पीढ़ी उसमें प्रवेश करेगी। इसलिए लोगों को इन आज्ञाओं को याद रखना होगा और उन्हें अगली पीढ़ी तक पहुँचाना होगा। यहोवा की आज्ञाएँ इस्राएलियों को यह भी आश्वस्त करती हैं कि यहोवा भविष्य में अपना वादा पूरा करेगा और यह भूमि इस्राएलियों को दे देगा।</w:t>
      </w:r>
    </w:p>
    <w:p>
      <w:pPr/>
      <w:r>
        <w:rPr>
          <w:lang w:val="hi_IN" w:bidi="hi_IN"/>
        </w:rPr>
      </w:r>
      <w:r>
        <w:rPr>
          <w:lang w:val="hi_IN" w:bidi="hi_IN"/>
        </w:rPr>
        <w:t>यहाँ रुकें और किसी व्यक्ति से कहें कि वह अपने पास वाले व्यक्ति को कुछ जानकारी फुसफुसाए। फिर वह व्यक्ति अगले व्यक्ति को वही जानकारी फुसफुसाकर बताए। समूह के चारों ओर तब तक घूमते रहें जब तक कि आप अन्तिम व्यक्ति तक नहीं पहुँच जाते। अन्तिम व्यक्ति से कहें कि वह समूह के साथ जानकारी साझा करे, और देखें कि यह मूल जानकारी से मेल खाता है या नहीं। बात करें कि आप कैसे यह सुनिश्चित करते हैं कि आपके समुदाय में सभी लोग महत्वपूर्ण जानकारी को सुनें और याद रखें। इस ऑडियो को यहाँ रोकें।</w:t>
      </w:r>
    </w:p>
    <w:p>
      <w:pPr/>
      <w:r>
        <w:rPr>
          <w:lang w:val="hi_IN" w:bidi="hi_IN"/>
        </w:rPr>
      </w:r>
      <w:r>
        <w:rPr>
          <w:lang w:val="hi_IN" w:bidi="hi_IN"/>
        </w:rPr>
        <w:t>"यहोवा ने मूसा से कहा" वाक्यांश यह दिखाने का एक महत्वपूर्ण तरीका है कि यहोवा मूसा को इस्राएलियों के लिए निर्देश दे रहा है। मूसा एक मध्यस्थ या उस व्यक्ति के रूप में कार्य कर रहा है जो यहोवा और लोगों के बीच काम करता है। कभी-कभी यह ऐसा लगता है मानो यहोवा केवल एक व्यक्ति से बात कर रहा है; परन्तु यहोवा मूसा को निर्देश बताता है, और फिर मूसा जाकर इस्राएलियों को बताता है कि यहोवा ने क्या कहा था।</w:t>
      </w:r>
    </w:p>
    <w:p>
      <w:pPr/>
      <w:r>
        <w:rPr>
          <w:lang w:val="hi_IN" w:bidi="hi_IN"/>
        </w:rPr>
      </w:r>
      <w:r>
        <w:rPr>
          <w:lang w:val="hi_IN" w:bidi="hi_IN"/>
        </w:rPr>
        <w:t>यहोवा मूसा को बताता है कि जब इस्राएली प्रतिज्ञा किए हुए देश में होमबलि चढ़ाएँगे, तब लोगों को अन्नबलि और अर्घ कितनी मात्रा में चढ़ाने है। ये मात्राएँ पशु के आकार के अनुसार बदलती हैं, और जैसे-जैसे पशु का आकार बढ़ता है वैसे-वैसे मात्राएँ भी बढ़ती हैं। इस्राएलियों को अपने पशुओं और झुंडों से होमबलि लेनी है, अर्थात गाय, मेढ़े, भेड़ और बकरियाँ। उन्हें अन्नबलि और अर्घ उस देश की सामान्य उपज में से लेनी हैं: अन्न, जैतून और अंगूर। यहोवा अपनी सूची को समाप्त करने के लिए एक सारांश कथन देता है। यहोवा कहता है कि इस्राएलियों को प्रत्येक भेंट के लिए जो वे यहोवा के लिए तैयार करते हैं, वही करना चाहिए।</w:t>
      </w:r>
    </w:p>
    <w:p>
      <w:pPr/>
      <w:r>
        <w:rPr>
          <w:lang w:val="hi_IN" w:bidi="hi_IN"/>
        </w:rPr>
      </w:r>
      <w:r>
        <w:rPr>
          <w:lang w:val="hi_IN" w:bidi="hi_IN"/>
        </w:rPr>
        <w:t>यहाँ रुकें और समूह में चर्चा करें: एक ऐसी सामान्य गतिविधि के बारे में सोचें जिसे आपको हर बार नियमित रूप से एक ही तरह से करना पड़ता है। इस गतिविधि को कैसे करना है, लोगों को निर्देश देने का अभ्यास करो। ध्यान दें कि आप लोगों को कैसे निर्देश देते हैं और उन्हें यह कैसे करना है, इसका विवरण दें। आप किस तरह के शब्दों का उपयोग करते हैं? आप प्रक्रिया में चरणों की सूची कैसे कहते हैं? इस बात पर ध्यान दें कि आप अपने निर्देशों की सूची को कैसे समाप्त करते हैं। क्या कोई ऐसा तरीका है जिससे आप कह सकते हैं कि लोगों को हर बार यह गतिविधि उसी तरह करना चाहिए? इस ऑडियो को यहाँ रोकें।</w:t>
      </w:r>
    </w:p>
    <w:p>
      <w:pPr/>
      <w:r>
        <w:rPr>
          <w:lang w:val="hi_IN" w:bidi="hi_IN"/>
        </w:rPr>
      </w:r>
      <w:r>
        <w:rPr>
          <w:lang w:val="hi_IN" w:bidi="hi_IN"/>
        </w:rPr>
        <w:t>यहोवा चाहता है कि इस्राएल के वंशज यहोवा को प्रसन्न करने के लिए बलिदान चढ़ाने के लिए इन नियमों का पालन करें। यदि कोई विदेशी व्यक्ति, या जो किसी दूसरे देश का है, लेकिन इस्राएलियों के साथ रहता है, तो उसे भी आने वाली पीढ़ियों के लिए इन नियमों का पालन करना चाहिए। यहोवा विदेशियों को भी इस्राएलियों की तरह ही देखता है। यहोवा अपेक्षा करता है कि जो परदेशी इस्राएलियों के साथ रहते हैं वे यहोवा की संस्कृति और उपासना को अपना लें। यहोवा इस्राएलियों पर वही नियम लागू करता है जो उनके बीच रहने वाले विदेशियों पर लागू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15:1–16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विदेशी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कहता है कि वह इस्राएलियों से कहे कि जब वे उस देश में प्रवेश करें जिसे यहोवा उन्हें दे रहा है, तब जब भी वे यहोवा को आग द्वारा भेंट या बलिदान चढ़ाएँ, तो वे अन्नबलि और अर्घ भी साथ में चढ़ाएँ। यह बात सही है चाहे इस्राएली होमबलि चढ़ाएँ, या मन्नत पूरी करने के लिए बलि चढ़ाएँ, या स्वेच्छा की भेंट चढ़ाएँ, या पर्वों की भेंट चढ़ाएँ। ये सभी यहोवा को प्रसन्न करने वाली सुगंध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"अब हमें उस देश में प्रवेश करने में लंबा समय लगेगा जिसका यहोवा ने वादा किया था। मुझे आशा है कि मुझे ये सभी विवरण याद रहेंगे और अगली पीढ़ी को बता सकूँ," या, "यहोवा हमें उस देश में ले जाएगा, लेकिन इसमें कुछ समय लगेगा।" वह इन बलिदानों के बहुत योग्य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को बताता है कि इस्राएलियों को प्रत्येक पशु के बलिदान के लिए अन्नबलि और अर्घ के रूप में कितनी मात्रा चढ़ानी है। प्रत्येक मेमने के लिए, अन्नबलि एक एपा का दसवाँ हिस्सा है, जो हीन के एक चौथाई तेल में मिलाया जाता है। अर्घ आधा हीन प्रबल मादक पेय का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आश्चर्य है कि यहोवा के लिए इन अनाज और अर्घ का वास्तव में क्या अर्थ है,” या, “मुझे सच में आशा है कि इस्राएली यह सब याद रखेंगे,” या, “मुझे आशा है कि जब इस्राएली ये बलिदान चढ़ाएँगे, तो उन्हें याद रहेगा कि यहोवा उनके लिए कितना विश्वासयोग्य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प्रत्येक मेढ़े के साथ अन्नबलि एक एपा के दो दशमांश शुद्ध आटे का होता है, जिसमें एक तिहाई हीन तेल होता है और एक तिहाई हीन प्रबल मादक पेय होता है। प्रत्येक बैल के लिए, चाहे वह होमबलि हो, या मन्नत के लिए बलि, या स्वेच्छा की भेंट या मेलबलि, अन्नबलि का तीन दसवाँ एपा उत्तम से उत्तम आटा होता है, जिसे आधा हीन तेल के साथ मिलाया जाता है। और अर्घ आधा हीन प्रबल मादक पेय का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इन लोगों से बहुत प्रेम करता हूँ। मुझे उम्मीद है कि वे इसे समझ लें," या, "मुझे पता है कि यह बहुत लगता है, और यह बहुत खास है, लेकिन मैं सच में चाहता हूँ कि वे मुझ पर भरोसा करना सीखें।" मैं उनके लिए जो उत्तम है वही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कहता है कि जो कोई जन्म से इस्राएली हो, वह यह काम तब करे, जब वह यहोवा को मनभावनी सुगंध वाली अन्नबलि चढ़ाए। जो विदेशी भेंट चढ़ाता है, वह भी एक इस्राएली की तरह ही ऐसा करे।</w:t>
      </w:r>
    </w:p>
    <w:p>
      <w:pPr/>
      <w:r>
        <w:rPr>
          <w:lang w:val="hi_IN" w:bidi="hi_IN"/>
        </w:rPr>
      </w:r>
      <w:r>
        <w:rPr>
          <w:lang w:val="hi_IN" w:bidi="hi_IN"/>
        </w:rPr>
        <w:t>यहोवा मूसा से कहता है कि विदेशियों और इस्राएलियों के बीच रहने वालों के लिए एक ही विधियाँ या नियम हों। यह आने वाली सभी पीढ़ियों के लिए है। यहोवा के सामने इस्राएली और विदेशी एक ही हैं। दोनों पर एक ही नियम और कानून लागू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"रुको, मुझे लगा था कि यहोवा ने हमें अपने लोगों के रूप में चुना है।" अजनबियों को हमारे बीच रहने और एक ही नियमों से रहने की अनुमति क्यों दी जा रही है?" या, "यहोवा बहुत अनुग्रहकारी है कि वह किसी भी व्यक्ति को ऐसा करने की अनुमति देता है जो उसकी आराधना करना चाहता है। यहोवा बहुत योग्य है।"</w:t>
      </w:r>
      <w:r>
        <w:rPr>
          <w:lang w:val="hi_IN" w:bidi="hi_IN"/>
        </w:rPr>
      </w:r>
    </w:p>
    <w:p>
      <w:pPr>
        <w:pStyle w:val="Heading3"/>
      </w:pPr>
      <w:r>
        <w:rPr>
          <w:lang w:val="hi_IN" w:bidi="hi_IN"/>
        </w:rPr>
        <w:t>आवश्यक जानकारी</w:t>
      </w:r>
    </w:p>
    <w:p>
      <w:pPr/>
      <w:r>
        <w:rPr>
          <w:lang w:val="hi_IN" w:bidi="hi_IN"/>
        </w:rPr>
      </w:r>
      <w:r>
        <w:rPr>
          <w:lang w:val="hi_IN" w:bidi="hi_IN"/>
        </w:rPr>
        <w:t>गिनती 15:1–16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इस्राएल के पुत्रों, अर्थात </w:t>
      </w:r>
      <w:r>
        <w:rPr>
          <w:b/>
          <w:lang w:val="hi_IN" w:bidi="hi_IN"/>
        </w:rPr>
        <w:t>इस्राएलियों</w:t>
      </w:r>
      <w:r>
        <w:rPr>
          <w:lang w:val="hi_IN" w:bidi="hi_IN"/>
        </w:rPr>
        <w:t xml:space="preserve">, को आज्ञा दे कि जब वे उस देश में प्रवेश करें जिसे यहोवा उन्हें दे रहा है, तब वे यहोवा के लिए अग्नि द्वारा </w:t>
      </w:r>
      <w:r>
        <w:rPr>
          <w:b/>
          <w:lang w:val="hi_IN" w:bidi="hi_IN"/>
        </w:rPr>
        <w:t>भेंट</w:t>
      </w:r>
      <w:r>
        <w:rPr>
          <w:lang w:val="hi_IN" w:bidi="hi_IN"/>
        </w:rPr>
        <w:t>—</w:t>
      </w:r>
      <w:r>
        <w:rPr>
          <w:b/>
          <w:lang w:val="hi_IN" w:bidi="hi_IN"/>
        </w:rPr>
        <w:t>होमबलि</w:t>
      </w:r>
      <w:r>
        <w:rPr>
          <w:lang w:val="hi_IN" w:bidi="hi_IN"/>
        </w:rPr>
        <w:t xml:space="preserve">, किसी विशेष </w:t>
      </w:r>
      <w:r>
        <w:rPr>
          <w:b/>
          <w:lang w:val="hi_IN" w:bidi="hi_IN"/>
        </w:rPr>
        <w:t>मन्नत</w:t>
      </w:r>
      <w:r>
        <w:rPr>
          <w:lang w:val="hi_IN" w:bidi="hi_IN"/>
        </w:rPr>
        <w:t xml:space="preserve"> का </w:t>
      </w:r>
      <w:r>
        <w:rPr>
          <w:b/>
          <w:lang w:val="hi_IN" w:bidi="hi_IN"/>
        </w:rPr>
        <w:t>बलिदान</w:t>
      </w:r>
      <w:r>
        <w:rPr>
          <w:lang w:val="hi_IN" w:bidi="hi_IN"/>
        </w:rPr>
        <w:t>, या स्वेच्छा की भेंट—उचित समय पर या नियुक्त पर्वों के समय चढ़ाएँ। यहोवा कहता है कि ये भेंटें झुंड या रेवड़ में से यहोवा के लिए एक सुखद सुगन्ध या मनभावन खुशबू उत्पन्न करने के लिए हैं।</w:t>
      </w:r>
    </w:p>
    <w:p>
      <w:pPr/>
      <w:r>
        <w:rPr>
          <w:lang w:val="hi_IN" w:bidi="hi_IN"/>
        </w:rPr>
      </w:r>
      <w:r>
        <w:rPr>
          <w:lang w:val="hi_IN" w:bidi="hi_IN"/>
        </w:rPr>
        <w:t xml:space="preserve">यहोवा परमेश्वर का व्यक्तिगत और उचित नाम है। लोग या इस्राएल के पुत्र याकूब के वंशज हैं, जिसका नाम बदलकर इस्राएल रखा गया था। भेंट वह उपहार या बलिदान है जिसे लोग यहोवा को चढ़ाते हैं, सामान्यतः मिलापवाले तम्बू में या बाद में जब वह बन जाए तब मन्दिर में। होमबलि वह होती है जब इस्राएली एक पशु को मारते हैं और वेदी पर पूरे पशु को जलाते हैं। बलिदान एक भेंट है जिसे लोग यहोवा की आराधना में देते हैं। </w:t>
      </w:r>
      <w:r>
        <w:rPr>
          <w:b/>
          <w:lang w:val="hi_IN" w:bidi="hi_IN"/>
        </w:rPr>
        <w:t>मन्नत</w:t>
      </w:r>
      <w:r>
        <w:rPr>
          <w:lang w:val="hi_IN" w:bidi="hi_IN"/>
        </w:rPr>
        <w:t xml:space="preserve"> एक गंभीर प्रतिज्ञा होती है जो लोग यहोवा से करते हैं, आमतौर पर किसी के अनुग्रह के बदले में। और स्वेच्छा से बलिदान वह भेंट होती है जिसे लोग अपनी इच्छा से चढ़ाते हैं, या केवल इसलिए कि वे चाहते हैं। उन्हीं शब्दों का उपयोग करें जिनका उपयोग आपने पिछले भागों में यहोवा, इस्राएल या इस्राएलियों के पुत्रों, भेंट, होमबलि, बलिदान और मन्नत के लिए किया था। </w:t>
      </w:r>
      <w:r>
        <w:rPr>
          <w:b/>
          <w:lang w:val="hi_IN" w:bidi="hi_IN"/>
        </w:rPr>
        <w:t>यहोवा</w:t>
      </w:r>
      <w:r>
        <w:rPr>
          <w:lang w:val="hi_IN" w:bidi="hi_IN"/>
        </w:rPr>
        <w:t xml:space="preserve">, </w:t>
      </w:r>
      <w:r>
        <w:rPr>
          <w:b/>
          <w:lang w:val="hi_IN" w:bidi="hi_IN"/>
        </w:rPr>
        <w:t>इस्राएलियों</w:t>
      </w:r>
      <w:r>
        <w:rPr>
          <w:lang w:val="hi_IN" w:bidi="hi_IN"/>
        </w:rPr>
        <w:t xml:space="preserve">, </w:t>
      </w:r>
      <w:r>
        <w:rPr>
          <w:lang w:val="hi_IN" w:bidi="hi_IN"/>
        </w:rPr>
        <w:t>भेंट</w:t>
      </w:r>
      <w:r>
        <w:rPr>
          <w:lang w:val="hi_IN" w:bidi="hi_IN"/>
        </w:rPr>
        <w:t xml:space="preserve">, </w:t>
      </w:r>
      <w:r>
        <w:rPr>
          <w:lang w:val="hi_IN" w:bidi="hi_IN"/>
        </w:rPr>
        <w:t>होमबलि</w:t>
      </w:r>
      <w:r>
        <w:rPr>
          <w:lang w:val="hi_IN" w:bidi="hi_IN"/>
        </w:rPr>
        <w:t xml:space="preserve">, </w:t>
      </w:r>
      <w:r>
        <w:rPr>
          <w:lang w:val="hi_IN" w:bidi="hi_IN"/>
        </w:rPr>
        <w:t>बलिदान</w:t>
      </w:r>
      <w:r>
        <w:rPr>
          <w:lang w:val="hi_IN" w:bidi="hi_IN"/>
        </w:rPr>
        <w:t xml:space="preserve">, और </w:t>
      </w:r>
      <w:r>
        <w:rPr>
          <w:b/>
          <w:lang w:val="hi_IN" w:bidi="hi_IN"/>
        </w:rPr>
        <w:t>मन्नत</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स्वेच्छाबलि</w:t>
      </w:r>
      <w:r>
        <w:rPr>
          <w:lang w:val="hi_IN" w:bidi="hi_IN"/>
        </w:rPr>
        <w:t xml:space="preserve"> के लिए किस शब्द या वाक्यांश का प्रयोग करेंगे। अधिक जानकारी के लिए </w:t>
      </w:r>
      <w:r>
        <w:rPr>
          <w:b/>
          <w:lang w:val="hi_IN" w:bidi="hi_IN"/>
        </w:rPr>
        <w:t>स्वेच्छाबलि</w:t>
      </w:r>
      <w:r>
        <w:rPr>
          <w:lang w:val="hi_IN" w:bidi="hi_IN"/>
        </w:rPr>
        <w:t xml:space="preserve"> को मुख्य शब्दावली में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सुखदायक सुगंध</w:t>
      </w:r>
      <w:r>
        <w:rPr>
          <w:lang w:val="hi_IN" w:bidi="hi_IN"/>
        </w:rPr>
        <w:t xml:space="preserve"> बनाने या यहोवा के लिए प्रिय गन्ध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से कहता है कि जो कोई ये बलिदान चढ़ाए वह उनके साथ उत्तम अन्न की एक निश्चित मात्रा भी चढ़ाए जिसे लोग जैतून के तेल के साथ मिलाते हैं, अन्नबलि के रूप में, और पशु के अनुसार अर्घ भी चढ़ाए। हर एक मेम्ने के लिए इस्राएलियों को एक </w:t>
      </w:r>
      <w:r>
        <w:rPr>
          <w:b/>
          <w:lang w:val="hi_IN" w:bidi="hi_IN"/>
        </w:rPr>
        <w:t>एपा</w:t>
      </w:r>
      <w:r>
        <w:rPr>
          <w:lang w:val="hi_IN" w:bidi="hi_IN"/>
        </w:rPr>
        <w:t xml:space="preserve"> का दसवाँ भाग अन्न चढ़ाना चाहिए जिसे लोग एक चौथाई हिन तेल के साथ मिलाते हैं। एपा एक सूखी माप होती है जो लगभग 13 से 23 किलोग्राम के बराबर होती है। एक हीन लगभग चार लीटर की होती है। जैतून का तेल एक ऐसा तेल होता है जिसे जैतून के फल को निचोड़ कर निकाला जाता है। लोग अक्सर खाना पकाने के लिए जैतून के तेल का उपयोग करते हैं। एपा और शुद्ध जैतून के तेल के लिए उन्हीं अनुवादों का उपयोग करें जिनका उपयोग आपने पिछले भागों में किया है। </w:t>
      </w:r>
      <w:r>
        <w:rPr>
          <w:b/>
          <w:lang w:val="hi_IN" w:bidi="hi_IN"/>
        </w:rPr>
        <w:t>एपा</w:t>
      </w:r>
      <w:r>
        <w:rPr>
          <w:lang w:val="hi_IN" w:bidi="hi_IN"/>
        </w:rPr>
        <w:t xml:space="preserve"> मुख्य शब्दावली में है।</w:t>
      </w:r>
    </w:p>
    <w:p>
      <w:pPr/>
      <w:r>
        <w:rPr>
          <w:lang w:val="hi_IN" w:bidi="hi_IN"/>
        </w:rPr>
      </w:r>
      <w:r>
        <w:rPr>
          <w:lang w:val="hi_IN" w:bidi="hi_IN"/>
        </w:rPr>
        <w:t xml:space="preserve">यहाँ रुकें और समूह में चर्चा करें कि आप </w:t>
      </w:r>
      <w:r>
        <w:rPr>
          <w:b/>
          <w:lang w:val="hi_IN" w:bidi="hi_IN"/>
        </w:rPr>
        <w:t>हिन</w:t>
      </w:r>
      <w:r>
        <w:rPr>
          <w:lang w:val="hi_IN" w:bidi="hi_IN"/>
        </w:rPr>
        <w:t xml:space="preserve"> के लिए किस शब्द या वाक्यांश का उपयोग करेंगे। अधिक जानकारी के लिए मुख्य शब्दावली में </w:t>
      </w:r>
      <w:r>
        <w:rPr>
          <w:b/>
          <w:lang w:val="hi_IN" w:bidi="hi_IN"/>
        </w:rPr>
        <w:t>हिन</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यहोवा मूसा से कहता है कि प्रत्येक मेम्ने के लिए अर्घ एक चौथाई हिन प्रबल मदिरा का होना चाहिए।</w:t>
      </w:r>
    </w:p>
    <w:p>
      <w:pPr/>
      <w:r>
        <w:rPr>
          <w:lang w:val="hi_IN" w:bidi="hi_IN"/>
        </w:rPr>
      </w:r>
      <w:r>
        <w:rPr>
          <w:lang w:val="hi_IN" w:bidi="hi_IN"/>
        </w:rPr>
        <w:t>एक मेढ़े के लिए इस्राएलियों को दो एपा का दसवाँ भाग अन्न चढ़ाना चाहिए जिसे लोग एक तिहाई हिन तेल के साथ मिलाएँ। अर्घ के लिए इस्राएलियों को एक तिहाई हिन प्रबल मदिरा चढ़ानी चाहिए जो यहोवा के लिए सुखद सुगन्ध है।</w:t>
      </w:r>
    </w:p>
    <w:p>
      <w:pPr/>
      <w:r>
        <w:rPr>
          <w:lang w:val="hi_IN" w:bidi="hi_IN"/>
        </w:rPr>
      </w:r>
      <w:r>
        <w:rPr>
          <w:lang w:val="hi_IN" w:bidi="hi_IN"/>
        </w:rPr>
        <w:t>जब इस्राएली होमबलि के लिए या मन्नत पूरी करने के लिए बलिदान, या यहोवा के लिए मेलबलि के रूप में एक बैल चढ़ाएँ, तब उन्हें तीन एपा का दसवाँ भाग मैदा चढ़ाना चाहिए जिसे लोग आधा हिन तेल के साथ मिलाएँ। और अर्घ के लिए लोगों को आधा हिन दाखमधु या प्रबल मदिरा चढ़ानी चाहिए जो यहोवा के लिए सुखद सुगन्ध वाली भेंट है। इसलिए इस्राएली अपनी प्रत्येक भेंट के लिए इस माप को रखते हैं।</w:t>
      </w:r>
    </w:p>
    <w:p>
      <w:pPr/>
      <w:r>
        <w:rPr>
          <w:lang w:val="hi_IN" w:bidi="hi_IN"/>
        </w:rPr>
      </w:r>
      <w:r>
        <w:rPr>
          <w:lang w:val="hi_IN" w:bidi="hi_IN"/>
        </w:rPr>
        <w:t xml:space="preserve">मूल इस्राएली और </w:t>
      </w:r>
      <w:r>
        <w:rPr>
          <w:b/>
          <w:lang w:val="hi_IN" w:bidi="hi_IN"/>
        </w:rPr>
        <w:t>विदेशी</w:t>
      </w:r>
      <w:r>
        <w:rPr>
          <w:lang w:val="hi_IN" w:bidi="hi_IN"/>
        </w:rPr>
        <w:t xml:space="preserve"> जो इस्राएलियों के साथ यात्रा कर रहा है, या जो देश में स्थायी रूप से चला गया हो, दोनों को इन भेंटों को एक ही प्रकार से चढ़ाना चाहिए। विदेशी वह व्यक्ति होता है जो किसी ऐसे देश में रह रहा है जो उसका नहीं है। विदेशी के लिए उसी शब्द का उपयोग करें जिसका उपयोग आपने पिछले भागों में किया है। </w:t>
      </w:r>
      <w:r>
        <w:rPr>
          <w:b/>
          <w:lang w:val="hi_IN" w:bidi="hi_IN"/>
        </w:rPr>
        <w:t>विदेशी</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ने सभा में, अर्थात इस्राएलियों के आधिकारिक समूह में, इस्राएली और परदेशी दोनों के लिए एक ही </w:t>
      </w:r>
      <w:r>
        <w:rPr>
          <w:b/>
          <w:lang w:val="hi_IN" w:bidi="hi_IN"/>
        </w:rPr>
        <w:t>विधियाँ</w:t>
      </w:r>
      <w:r>
        <w:rPr>
          <w:lang w:val="hi_IN" w:bidi="hi_IN"/>
        </w:rPr>
        <w:t xml:space="preserve"> ठहराईं। ये विधियाँ </w:t>
      </w:r>
      <w:r>
        <w:rPr>
          <w:b/>
          <w:lang w:val="hi_IN" w:bidi="hi_IN"/>
        </w:rPr>
        <w:t>पीढ़ियों</w:t>
      </w:r>
      <w:r>
        <w:rPr>
          <w:lang w:val="hi_IN" w:bidi="hi_IN"/>
        </w:rPr>
        <w:t xml:space="preserve"> तक, या सदा एक ही रहेंगी। यहोवा इस्राएली और विदेशी को एक समान ही देखता है, और यह व्यवस्था उन दोनों पर समान रूप से लागू होती है। विधि एक ऐसी आज्ञा या व्यवस्था होती है जो आमतौर पर निवासस्थान या मन्दिर के कर्तव्यों से सम्बन्धित होती है। विधियों और पीढ़ियों के लिए उन्हीं शब्दों का उपयोग करें जिनका उपयोग आपने पिछले भागों में किया है। </w:t>
      </w:r>
      <w:r>
        <w:rPr>
          <w:b/>
          <w:lang w:val="hi_IN" w:bidi="hi_IN"/>
        </w:rPr>
        <w:t>विधियों</w:t>
      </w:r>
      <w:r>
        <w:rPr>
          <w:lang w:val="hi_IN" w:bidi="hi_IN"/>
        </w:rPr>
        <w:t xml:space="preserve"> और </w:t>
      </w:r>
      <w:r>
        <w:rPr>
          <w:lang w:val="hi_IN" w:bidi="hi_IN"/>
        </w:rPr>
        <w:t>पीढ़ियों</w:t>
      </w:r>
      <w:r>
        <w:rPr>
          <w:lang w:val="hi_IN" w:bidi="hi_IN"/>
        </w:rPr>
        <w:t xml:space="preserve"> के बारे में अधिक जानकारी के लिए, मुख्य शब्दावली देखें।</w:t>
      </w:r>
    </w:p>
    <w:p>
      <w:pPr/>
      <w:r>
        <w:rPr>
          <w:lang w:val="hi_IN" w:bidi="hi_IN"/>
        </w:rPr>
      </w:r>
      <w:r>
        <w:rPr>
          <w:lang w:val="hi_IN" w:bidi="hi_IN"/>
        </w:rPr>
        <w:t xml:space="preserve">इस भाग में व्यवस्था के लिए दो अन्य शब्दों का उपयोग किया गया है: </w:t>
      </w:r>
      <w:r>
        <w:rPr>
          <w:b/>
          <w:lang w:val="hi_IN" w:bidi="hi_IN"/>
        </w:rPr>
        <w:t>व्यवस्था</w:t>
      </w:r>
      <w:r>
        <w:rPr>
          <w:lang w:val="hi_IN" w:bidi="hi_IN"/>
        </w:rPr>
        <w:t xml:space="preserve">, या निर्देश, और </w:t>
      </w:r>
      <w:r>
        <w:rPr>
          <w:b/>
          <w:lang w:val="hi_IN" w:bidi="hi_IN"/>
        </w:rPr>
        <w:t>विधि</w:t>
      </w:r>
      <w:r>
        <w:rPr>
          <w:lang w:val="hi_IN" w:bidi="hi_IN"/>
        </w:rPr>
        <w:t xml:space="preserve">। </w:t>
      </w:r>
      <w:r>
        <w:rPr>
          <w:lang w:val="hi_IN" w:bidi="hi_IN"/>
        </w:rPr>
        <w:t>व्यवस्था</w:t>
      </w:r>
      <w:r>
        <w:rPr>
          <w:lang w:val="hi_IN" w:bidi="hi_IN"/>
        </w:rPr>
        <w:t xml:space="preserve"> या </w:t>
      </w:r>
      <w:r>
        <w:rPr>
          <w:b/>
          <w:lang w:val="hi_IN" w:bidi="hi_IN"/>
        </w:rPr>
        <w:t>विधि</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15:17–21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15:17–21 को सुनें और अपने मन में रखें।</w:t>
      </w:r>
    </w:p>
    <w:p>
      <w:pPr/>
      <w:r>
        <w:rPr>
          <w:lang w:val="hi_IN" w:bidi="hi_IN"/>
        </w:rPr>
      </w:r>
      <w:r>
        <w:rPr>
          <w:lang w:val="hi_IN" w:bidi="hi_IN"/>
        </w:rPr>
        <w:t>यदि सम्भव हो, तो गिनती 15:17–21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15:17–21 का ऑडियो संस्करण सबसे आसानी से समझ में आने वाले अनुवाद में सुनें।</w:t>
      </w:r>
    </w:p>
    <w:p>
      <w:pPr/>
      <w:r>
        <w:rPr>
          <w:lang w:val="hi_IN" w:bidi="hi_IN"/>
        </w:rPr>
      </w:r>
      <w:r>
        <w:rPr>
          <w:lang w:val="hi_IN" w:bidi="hi_IN"/>
        </w:rPr>
        <w:t>यहोवा मूसा से बात कर रहा है। यहोवा मूसा को ऐसे निर्देश देता रहा है जो मूसा बाद में इस्राएलियों को देगा। पिछले भाग में, यहोवा मूसा को होमबलि के साथ जाने वाली अन्नबलि और अर्घ की माप बता रहा था। अब यहोवा मूसा से कह रहा है कि वह इस्राएलियों को उस देश की पहली फसल या पहले फल की भेंट के बारे में निर्देश दे जहाँ यहोवा इस्राएलियों को ले जा रहा है।</w:t>
      </w:r>
    </w:p>
    <w:p>
      <w:pPr/>
      <w:r>
        <w:rPr>
          <w:lang w:val="hi_IN" w:bidi="hi_IN"/>
        </w:rPr>
      </w:r>
      <w:r>
        <w:rPr>
          <w:lang w:val="hi_IN" w:bidi="hi_IN"/>
        </w:rPr>
        <w:t>यह भाग परिचित वाक्यांश "यहोवा ने मूसा से कहा" से शुरू होता है। एक बार फिर यहोवा मूसा से बात कर रहा है। यहोवा मूसा को इस्राएलियों को देने के लिए निर्देश दे रहा है। यहोवा मूसा से कहता है कि जब इस्राएली उस देश में प्रवेश करें जहाँ यहोवा उन्हें ले जा रहा है, और वे उस देश का भोजन या फसल खाएँ, तो इस्राएलियों को उस भोजन या फसल का कुछ भाग यहोवा को भेंट के रूप में चढ़ाना है।</w:t>
      </w:r>
    </w:p>
    <w:p>
      <w:pPr/>
      <w:r>
        <w:rPr>
          <w:lang w:val="hi_IN" w:bidi="hi_IN"/>
        </w:rPr>
      </w:r>
      <w:r>
        <w:rPr>
          <w:lang w:val="hi_IN" w:bidi="hi_IN"/>
        </w:rPr>
        <w:t xml:space="preserve">यहाँ रुकें और एक समूह के रूप में मिलकर </w:t>
      </w:r>
      <w:r>
        <w:rPr>
          <w:lang w:val="hi_IN" w:bidi="hi_IN"/>
        </w:rPr>
        <w:t>जौ</w:t>
      </w:r>
      <w:r>
        <w:rPr>
          <w:lang w:val="hi_IN" w:bidi="hi_IN"/>
        </w:rPr>
        <w:t xml:space="preserve"> की एक तस्वीर देखें। इस ऑडियो को यहाँ रोकें।</w:t>
      </w:r>
    </w:p>
    <w:p>
      <w:pPr/>
      <w:r>
        <w:rPr>
          <w:lang w:val="hi_IN" w:bidi="hi_IN"/>
        </w:rPr>
      </w:r>
      <w:r>
        <w:rPr>
          <w:lang w:val="hi_IN" w:bidi="hi_IN"/>
        </w:rPr>
        <w:t>इस्राएलियों को उस पहिले अन्न से जिसे वे खलिहान में पीसते हैं एक रोटी या पुआ बनाकर यहोवा को चढ़ाना है। खलिहान का स्थान एक समतल क्षेत्र होता है जहाँ लोग अनाज को पीसते हैं।</w:t>
      </w:r>
    </w:p>
    <w:p>
      <w:pPr/>
      <w:r>
        <w:rPr>
          <w:lang w:val="hi_IN" w:bidi="hi_IN"/>
        </w:rPr>
      </w:r>
      <w:r>
        <w:rPr>
          <w:lang w:val="hi_IN" w:bidi="hi_IN"/>
        </w:rPr>
        <w:t xml:space="preserve">यहाँ रुकें और समूह के रूप में मिलकर उस चित्र को देखें जिसमें </w:t>
      </w:r>
      <w:r>
        <w:rPr>
          <w:lang w:val="hi_IN" w:bidi="hi_IN"/>
        </w:rPr>
        <w:t>लोग खलिहान में अन्न कूटते या पीसते हैं</w:t>
      </w:r>
      <w:r>
        <w:rPr>
          <w:lang w:val="hi_IN" w:bidi="hi_IN"/>
        </w:rPr>
        <w:t xml:space="preserve">। एक </w:t>
      </w:r>
      <w:r>
        <w:rPr>
          <w:lang w:val="hi_IN" w:bidi="hi_IN"/>
        </w:rPr>
        <w:t>रोटी</w:t>
      </w:r>
      <w:r>
        <w:rPr>
          <w:lang w:val="hi_IN" w:bidi="hi_IN"/>
        </w:rPr>
        <w:t xml:space="preserve"> की तस्वीर देखें। यदि उपलब्ध हो, तो </w:t>
      </w:r>
      <w:r>
        <w:rPr>
          <w:lang w:val="hi_IN" w:bidi="hi_IN"/>
        </w:rPr>
        <w:t>खलिहान के फर्श पर गेहूँ पीसते हुए लोगों का</w:t>
      </w:r>
      <w:r>
        <w:rPr>
          <w:lang w:val="hi_IN" w:bidi="hi_IN"/>
        </w:rPr>
        <w:t xml:space="preserve"> वीडियो देखें। इस ऑडियो को यहाँ रोकें।</w:t>
      </w:r>
    </w:p>
    <w:p>
      <w:pPr/>
      <w:r>
        <w:rPr>
          <w:lang w:val="hi_IN" w:bidi="hi_IN"/>
        </w:rPr>
      </w:r>
      <w:r>
        <w:rPr>
          <w:lang w:val="hi_IN" w:bidi="hi_IN"/>
        </w:rPr>
        <w:t>यहाँ रुकें और चर्चा करें कि आपकी संस्कृति में लोग अन्न की कटाई से लेकर उसे इकट्ठा करने और भण्डार में रखने तक किस प्रक्रिया से गुजरते हैं। यदि आपकी संस्कृति में अन्न की कटाई नहीं होती है, तो उस मुख्य फसल के बारे में बात करें जिसकी आप कटाई करते हैं। इस ऑडियो को यहाँ रोकें।</w:t>
      </w:r>
    </w:p>
    <w:p>
      <w:pPr/>
      <w:r>
        <w:rPr>
          <w:lang w:val="hi_IN" w:bidi="hi_IN"/>
        </w:rPr>
      </w:r>
      <w:r>
        <w:rPr>
          <w:lang w:val="hi_IN" w:bidi="hi_IN"/>
        </w:rPr>
        <w:t>यहोवा चाहता है कि इस्राएली याद रखें कि फसलों सहित सभी अच्छी चीज़ें, यहोवा से आती हैं। इस्राएलियों को यह भेंट हर वर्ष अपनी अन्न की ऋतु के आरम्भ में चढ़ानी है। जब लोग खलिहान में अन्न पीसते हैं, तब उन्हें उसमें से कुछ अलग रख लेना चाहिए—इतना कि उससे एक रोटी बनाई जा सके। लोगों को इन रोटियों को याजकों को देकर यहोवा को चढ़ाना है।</w:t>
      </w:r>
    </w:p>
    <w:p>
      <w:pPr/>
      <w:r>
        <w:rPr>
          <w:lang w:val="hi_IN" w:bidi="hi_IN"/>
        </w:rPr>
      </w:r>
      <w:r>
        <w:rPr>
          <w:lang w:val="hi_IN" w:bidi="hi_IN"/>
        </w:rPr>
        <w:t>यहाँ रुकें और इस प्रश्न पर समूह में चर्चा करें: आपके समुदाय में लोग अलौकिक प्राणियों को कौन-कौन से भोजन की वस्तुएँ चढ़ाते हैं? वे इन भोजन की वस्तुओं को क्यों चढ़ाते हैं? इस ऑडियो को यहाँ रोकें।</w:t>
      </w:r>
    </w:p>
    <w:p>
      <w:pPr/>
      <w:r>
        <w:rPr>
          <w:lang w:val="hi_IN" w:bidi="hi_IN"/>
        </w:rPr>
      </w:r>
      <w:r>
        <w:rPr>
          <w:lang w:val="hi_IN" w:bidi="hi_IN"/>
        </w:rPr>
        <w:t>लोगों को यह भेंट आने वाली पीढ़ियों तक, अर्थात बहुत सी पीढ़ियों तक, हर वर्ष देनी थी।</w:t>
      </w:r>
      <w:r>
        <w:rPr>
          <w:lang w:val="hi_IN" w:bidi="hi_IN"/>
        </w:rPr>
      </w:r>
    </w:p>
    <w:p>
      <w:pPr>
        <w:pStyle w:val="Heading3"/>
      </w:pPr>
      <w:r>
        <w:rPr>
          <w:lang w:val="hi_IN" w:bidi="hi_IN"/>
        </w:rPr>
        <w:t>घटनाओं को समझाना</w:t>
      </w:r>
    </w:p>
    <w:p>
      <w:pPr/>
      <w:r>
        <w:rPr>
          <w:lang w:val="hi_IN" w:bidi="hi_IN"/>
        </w:rPr>
      </w:r>
      <w:r>
        <w:rPr>
          <w:lang w:val="hi_IN" w:bidi="hi_IN"/>
        </w:rPr>
        <w:t>गिनती 15:17–21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यहोवा मूसा को इस्राएलियों को बताने के लिए निर्देश देता है। यहोवा कहता है कि जब इस्राएली उस देश में आते हैं जहाँ यहोवा उन्हें ले जा रहा है, और वे उस देश का भोजन या रोटी खाते हैं, तो वे उस भोजन में से कुछ यहोवा को भेंट के रूप में चढ़ाएँ। इस्राएलियों को खलिहान के पहले अन्न से बनाई हुई रोटी को भेंट के रूप में चढ़ाना है। इस्राएलियों को आने वाली पीढ़ियों तक यह पहिले अन्न की भेंट यहोवा को देनी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से तब बात कर रहा है जब इस्राएली जंगल में हैं। यहोवा जो निर्देश मूसा को इस्राएलियों के लिए दे रहा है उन्हें तब पूरा किया जाना है जब वे प्रतिज्ञा किए हुए देश में पहुँचें और फसल उगाने लगें।</w:t>
      </w:r>
    </w:p>
    <w:p>
      <w:pPr/>
      <w:r>
        <w:rPr>
          <w:lang w:val="hi_IN" w:bidi="hi_IN"/>
        </w:rPr>
      </w:r>
      <w:r>
        <w:rPr>
          <w:lang w:val="hi_IN" w:bidi="hi_IN"/>
        </w:rPr>
        <w:t>यह भाग परिचित वाक्यांश, "यहोवा ने मूसा से कहा" से शुरू होता है। यहोवा मूसा से कहता है कि जब इस्राएली उस देश में प्रवेश करें जहाँ यहोवा उन्हें ले जा रहा है, और वे उस देश का भोजन या फसल खाएँ, तो उन्हें उस पहली फसल का एक भाग, अर्थात् एक रोटी, यहोवा को भेंट के रूप में चढ़ानी है। वे इस रोटी को याजकों को देकर यहोवा को चढ़ाएँगे।</w:t>
      </w:r>
    </w:p>
    <w:p>
      <w:pPr/>
      <w:r>
        <w:rPr>
          <w:lang w:val="hi_IN" w:bidi="hi_IN"/>
        </w:rPr>
      </w:r>
      <w:r>
        <w:rPr>
          <w:lang w:val="hi_IN" w:bidi="hi_IN"/>
        </w:rPr>
        <w:t>इस्राएलियों को अपने खलिहान के पहले अनाज में से जिसे वे पीसते हैं, उस पहले अनाज से बनी एक रोटी यहोवा को भेंट चढ़ानी है। खलिहान का स्थान एक समतल क्षेत्र होता है जहाँ लोग अनाज को पीसते हैं। अन्न सूखा होता था, और लोग उसे डण्डे से कूटते थे या किसी पशु को उस पर चलने देते थे ताकि उसका दाना उसके छिलके से अलग हो जाए। फिर लोग दाने को छिलके से अलग करते थे और आवश्यकता होने पर उसे और बारीक पीसते थे।</w:t>
      </w:r>
    </w:p>
    <w:p>
      <w:pPr/>
      <w:r>
        <w:rPr>
          <w:lang w:val="hi_IN" w:bidi="hi_IN"/>
        </w:rPr>
      </w:r>
      <w:r>
        <w:rPr>
          <w:lang w:val="hi_IN" w:bidi="hi_IN"/>
        </w:rPr>
        <w:t xml:space="preserve">यहाँ रुकें और समूह के रूप में मिलकर </w:t>
      </w:r>
      <w:r>
        <w:rPr>
          <w:lang w:val="hi_IN" w:bidi="hi_IN"/>
        </w:rPr>
        <w:t>खलिहान</w:t>
      </w:r>
      <w:r>
        <w:rPr>
          <w:lang w:val="hi_IN" w:bidi="hi_IN"/>
        </w:rPr>
        <w:t xml:space="preserve"> का एक चित्र और </w:t>
      </w:r>
      <w:r>
        <w:rPr>
          <w:lang w:val="hi_IN" w:bidi="hi_IN"/>
        </w:rPr>
        <w:t>मोटे पीसे हुए अन्न</w:t>
      </w:r>
      <w:r>
        <w:rPr>
          <w:lang w:val="hi_IN" w:bidi="hi_IN"/>
        </w:rPr>
        <w:t xml:space="preserve"> का एक चित्र देखें। इस ऑडियो को यहाँ रोकें।</w:t>
      </w:r>
    </w:p>
    <w:p>
      <w:pPr/>
      <w:r>
        <w:rPr>
          <w:lang w:val="hi_IN" w:bidi="hi_IN"/>
        </w:rPr>
      </w:r>
      <w:r>
        <w:rPr>
          <w:lang w:val="hi_IN" w:bidi="hi_IN"/>
        </w:rPr>
        <w:t xml:space="preserve">यहोवा चाहता है कि इस्राएली याद रखें कि फसलों सहित सभी अच्छी चीज़ें, यहोवा से आती हैं। इस्राएलियों को यह भेंट हर वर्ष अपनी अन्न की ऋतु के आरम्भ में चढ़ानी है। जब लोग खलिहान में अन्न पीसते हैं, तब उन्हें उसमें से कुछ अलग रख लेना चाहिए—इतना कि उससे एक रोटी बनाई जा सके। </w:t>
      </w:r>
    </w:p>
    <w:p>
      <w:pPr/>
      <w:r>
        <w:rPr>
          <w:lang w:val="hi_IN" w:bidi="hi_IN"/>
        </w:rPr>
      </w:r>
      <w:r>
        <w:rPr>
          <w:lang w:val="hi_IN" w:bidi="hi_IN"/>
        </w:rPr>
        <w:t>लोगों को यह भेंट आने वाली पीढ़ियों तक, अर्थात बहुत सी पीढ़ियों तक, हर वर्ष चढ़ानी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15:17–21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 यदि उपयोगी हो, तो लोगों से अलग होकर यह अभिनय करवाएँ कि यहोवा मूसा से क्या कह रहा है।</w:t>
      </w:r>
    </w:p>
    <w:p>
      <w:pPr/>
      <w:r>
        <w:rPr>
          <w:lang w:val="hi_IN" w:bidi="hi_IN"/>
        </w:rPr>
      </w:r>
      <w:r>
        <w:rPr>
          <w:lang w:val="hi_IN" w:bidi="hi_IN"/>
        </w:rPr>
        <w:t>यहोवा मूसा को इस्राएलियों को बताने के लिए निर्देश देता है। यहोवा कहता है कि जब इस्राएली उस देश में आकर जहाँ यहोवा उन्हें ले जा रहा है, और उस देश का भोजन या रोटी खाएँ, तब इस्राएली उस भोजन में से कुछ यहोवा को भेंट के रूप में चढ़ाएँ। इस्राएलियों को खलिहान के पहिले अन्न से बनाई हुई रोटी को भेंट के रूप में चढ़ाना है। इस्राएलियों को आने वाली पीढ़ियों तक यह पहिले अन्न की भेंट देनी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हमसे यह कैसे उम्मीद करता है कि हम चालीस साल तक इसे याद रखें?" या, "मैं प्रार्थना करता हूँ कि इस्राएली हमेशा याद रखें कि सभी अच्छी चीजें यहोवा से आती हैं।"</w:t>
      </w:r>
      <w:r>
        <w:rPr>
          <w:lang w:val="hi_IN" w:bidi="hi_IN"/>
        </w:rPr>
      </w:r>
    </w:p>
    <w:p>
      <w:pPr>
        <w:pStyle w:val="Heading3"/>
      </w:pPr>
      <w:r>
        <w:rPr>
          <w:lang w:val="hi_IN" w:bidi="hi_IN"/>
        </w:rPr>
        <w:t>आवश्यक जानकारी</w:t>
      </w:r>
    </w:p>
    <w:p>
      <w:pPr/>
      <w:r>
        <w:rPr>
          <w:lang w:val="hi_IN" w:bidi="hi_IN"/>
        </w:rPr>
      </w:r>
      <w:r>
        <w:rPr>
          <w:lang w:val="hi_IN" w:bidi="hi_IN"/>
        </w:rPr>
        <w:t>गिनती 15:17–21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w:t>
      </w:r>
      <w:r>
        <w:rPr>
          <w:b/>
          <w:lang w:val="hi_IN" w:bidi="hi_IN"/>
        </w:rPr>
        <w:t>इस्राएलियों</w:t>
      </w:r>
      <w:r>
        <w:rPr>
          <w:lang w:val="hi_IN" w:bidi="hi_IN"/>
        </w:rPr>
        <w:t xml:space="preserve"> को बताने के लिए निर्देश देता है। यहोवा परमेश्वर का व्यक्तिगत और उचित नाम है। इस्राएली अब्राहम, इसहाक और याकूब के वंशज हैं, जिन्हें यहोवा मिस्र से निकाल लाया था। यहोवा और इस्राएलियों के लिए उन्हीं शब्दों का उपयोग करें जिनका उपयोग आपने पिछले भागों में किया है। </w:t>
      </w:r>
      <w:r>
        <w:rPr>
          <w:b/>
          <w:lang w:val="hi_IN" w:bidi="hi_IN"/>
        </w:rPr>
        <w:t>यहोवा</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जब इस्राएली उस देश में आते हैं जहाँ यहोवा उन्हें ले जा रहा है, और वे उस देश का भोजन या रोटी खाते हैं, तो वे उस भोजन में से कुछ यहोवा को </w:t>
      </w:r>
      <w:r>
        <w:rPr>
          <w:b/>
          <w:lang w:val="hi_IN" w:bidi="hi_IN"/>
        </w:rPr>
        <w:t>भेंट</w:t>
      </w:r>
      <w:r>
        <w:rPr>
          <w:lang w:val="hi_IN" w:bidi="hi_IN"/>
        </w:rPr>
        <w:t xml:space="preserve"> के रूप में चढ़ाएँ। भेंट एक ऐसा उपहार या बलिदान है जो लोग रीति के अनुसार परमेश्वर को चढ़ाते हैं। लोग अक्सर धन्यवाद और आराधना के लिए या क्षमा माँगने के लिए भेंट चढ़ाते हैं। उसी शब्द का उपयोग करें जिसका उपयोग आपने पिछले भागों में भेंट के लिए किया है। </w:t>
      </w:r>
      <w:r>
        <w:rPr>
          <w:b/>
          <w:lang w:val="hi_IN" w:bidi="hi_IN"/>
        </w:rPr>
        <w:t>भेंट</w:t>
      </w:r>
      <w:r>
        <w:rPr>
          <w:lang w:val="hi_IN" w:bidi="hi_IN"/>
        </w:rPr>
        <w:t xml:space="preserve"> के बारे में अधिक जानकारी के लिए मुख्य शब्दावली देखें। </w:t>
      </w:r>
    </w:p>
    <w:p>
      <w:pPr/>
      <w:r>
        <w:rPr>
          <w:lang w:val="hi_IN" w:bidi="hi_IN"/>
        </w:rPr>
      </w:r>
      <w:r>
        <w:rPr>
          <w:lang w:val="hi_IN" w:bidi="hi_IN"/>
        </w:rPr>
        <w:t xml:space="preserve">इस्राएलियों को </w:t>
      </w:r>
      <w:r>
        <w:rPr>
          <w:b/>
          <w:lang w:val="hi_IN" w:bidi="hi_IN"/>
        </w:rPr>
        <w:t>खलिहान</w:t>
      </w:r>
      <w:r>
        <w:rPr>
          <w:lang w:val="hi_IN" w:bidi="hi_IN"/>
        </w:rPr>
        <w:t xml:space="preserve"> के पहले अन्न से बनाई हुई रोटी को भेंट के रूप में चढ़ाना है। खलिहान एक समतल स्थान होता है जहाँ लोग अन्न को कूटकर उसे चूर्ण या आटे में बदलते हैं। इस्राएलियों को आने वाली </w:t>
      </w:r>
      <w:r>
        <w:rPr>
          <w:b/>
          <w:lang w:val="hi_IN" w:bidi="hi_IN"/>
        </w:rPr>
        <w:t>पीढ़ियों</w:t>
      </w:r>
      <w:r>
        <w:rPr>
          <w:lang w:val="hi_IN" w:bidi="hi_IN"/>
        </w:rPr>
        <w:t xml:space="preserve"> तक यह पहले अन्न की भेंट देनी है। पीढ़ियाँ वंश की क्रमिक पंक्तियाँ होती हैं, इस मामले में, इस्राएलियों की। पीढ़ियों का अर्थ एक के बाद एक जीवनकाल भी हो सकता है। उसी शब्द का उपयोग करें जिसका उपयोग आपने पिछले भागों में पीढ़ियों के लिए किया है। </w:t>
      </w:r>
      <w:r>
        <w:rPr>
          <w:b/>
          <w:lang w:val="hi_IN" w:bidi="hi_IN"/>
        </w:rPr>
        <w:t>पीढ़ियों</w:t>
      </w:r>
      <w:r>
        <w:rPr>
          <w:lang w:val="hi_IN" w:bidi="hi_IN"/>
        </w:rPr>
        <w:t xml:space="preserve"> के बारे में अधिक जानकारी के लिए, मुख्य शब्दावली देखें। </w:t>
      </w:r>
    </w:p>
    <w:p>
      <w:pPr/>
      <w:r>
        <w:rPr>
          <w:lang w:val="hi_IN" w:bidi="hi_IN"/>
        </w:rPr>
      </w:r>
      <w:r>
        <w:rPr>
          <w:lang w:val="hi_IN" w:bidi="hi_IN"/>
        </w:rPr>
        <w:t xml:space="preserve">यहाँ रुकें और समूह में चर्चा करें कि आप </w:t>
      </w:r>
      <w:r>
        <w:rPr>
          <w:b/>
          <w:lang w:val="hi_IN" w:bidi="hi_IN"/>
        </w:rPr>
        <w:t>खलिहान</w:t>
      </w:r>
      <w:r>
        <w:rPr>
          <w:lang w:val="hi_IN" w:bidi="hi_IN"/>
        </w:rPr>
        <w:t xml:space="preserve"> के लिए किस शब्द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15:22–31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15:22–31 को सुनें और अपने मन में रखें।</w:t>
      </w:r>
    </w:p>
    <w:p>
      <w:pPr/>
      <w:r>
        <w:rPr>
          <w:lang w:val="hi_IN" w:bidi="hi_IN"/>
        </w:rPr>
      </w:r>
      <w:r>
        <w:rPr>
          <w:lang w:val="hi_IN" w:bidi="hi_IN"/>
        </w:rPr>
        <w:t>यदि सम्भव हो, तो गिनती 15:22–31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15:22–31 का ऑडियो संस्करण सबसे आसानी से समझ में आने वाले अनुवाद में सुनें।</w:t>
      </w:r>
    </w:p>
    <w:p>
      <w:pPr/>
      <w:r>
        <w:rPr>
          <w:lang w:val="hi_IN" w:bidi="hi_IN"/>
        </w:rPr>
      </w:r>
      <w:r>
        <w:rPr>
          <w:lang w:val="hi_IN" w:bidi="hi_IN"/>
        </w:rPr>
        <w:t>यहोवा अभी भी मूसा को निर्देश दे रहा है जिन्हें मूसा आगे इस्राएलियों को देगा। यहोवा अपनी आज्ञाओं को बहुत गम्भीरता से लेता है, और यहोवा उन लोगों को शुद्ध करने में अनुग्रह भी करता है जो बिना जाने पाप करते हैं। यहोवा इस्राएलियों को यह बताता है कि जब समुदाय अनजाने में पाप करे, जब कोई एक व्यक्ति अनजाने में पाप करे, और जब कोई व्यक्ति ढीठता से पाप करे, तब कौन से उचित बलिदान चढ़ाने हैं।</w:t>
      </w:r>
    </w:p>
    <w:p>
      <w:pPr/>
      <w:r>
        <w:rPr>
          <w:lang w:val="hi_IN" w:bidi="hi_IN"/>
        </w:rPr>
      </w:r>
      <w:r>
        <w:rPr>
          <w:lang w:val="hi_IN" w:bidi="hi_IN"/>
        </w:rPr>
        <w:t>यहाँ रुकें और उस समय के बारे में बात करें जब आपने बिना एहसास के कुछ गलत किया था। जब आपको एहसास हुआ कि आपने क्या किया है, तो क्या हुआ? इस ऑडियो को यहाँ रोकें।</w:t>
      </w:r>
    </w:p>
    <w:p>
      <w:pPr/>
      <w:r>
        <w:rPr>
          <w:lang w:val="hi_IN" w:bidi="hi_IN"/>
        </w:rPr>
      </w:r>
      <w:r>
        <w:rPr>
          <w:lang w:val="hi_IN" w:bidi="hi_IN"/>
        </w:rPr>
        <w:t>यहोवा के समुदाय, चाहे इस्राएली हो या विदेशी, के लिए किया गया प्रावधान यह दिखाता है कि यहोवा का चरित्र अनुग्रहपूर्ण और समझ वाला है। यदि लोग अनजाने में यहोवा द्वारा दी गई आज्ञाओं का पालन न करें, तो यहोवा पूरे समुदाय को क्षमा कर देगा, जब लोग उचित बलिदान चढ़ाएँगे। यहोवा मूसा से कहता है कि ये निर्देश उसी समय से आरम्भ हो जाएँगे जब मूसा यहोवा की आज्ञाएँ लोगों को देगा, और आने वाली सभी पीढ़ियों तक चलते रहेंगे। सम्पूर्ण समुदाय को एक जवान बैल, अर्थात नर गाय, चढ़ाना चाहिए, और उसके साथ अन्नबलि और अर्घ भी देना चाहिए जैसा यहोवा ने पिछले पद में इस भेंट के साथ देने के लिए कहा था। समुदाय को एक बकरा भी पापबलि या शुद्धि की भेंट के रूप में चढ़ाना चाहिए। याजक को सम्पूर्ण समुदाय की ओर से उस बैल और नर बकरे को होमबलि के रूप में चढ़ाना चाहिए, जो यहोवा के लिए सुखद सुगन्ध है। जब याजक इन्हें यहोवा को चढ़ाता है, तब वह लोगों के लिए प्रायश्चित करता है। दूसरे शब्दों में, यहोवा पूरे समुदाय को शुद्ध करेगा, यहोवा उन्हें फिर से यहोवा के साथ सही सम्बन्ध में स्थापित करेगा, और यहोवा लोगों को क्षमा करेगा।</w:t>
      </w:r>
    </w:p>
    <w:p>
      <w:pPr/>
      <w:r>
        <w:rPr>
          <w:lang w:val="hi_IN" w:bidi="hi_IN"/>
        </w:rPr>
      </w:r>
      <w:r>
        <w:rPr>
          <w:lang w:val="hi_IN" w:bidi="hi_IN"/>
        </w:rPr>
        <w:t>यहाँ रुकें और इस प्रश्न पर समूह में चर्चा करें: आपके समुदाय के याजकों या पवित्र लोगों का काम क्या है? वे परमेश्वर या अन्य अलौकिक देवताओं की सेवा कैसे करते हैं, और वे आपके समुदाय के लोगों की सेवा कैसे करते हैं? इस ऑडियो को यहाँ रोकें।</w:t>
      </w:r>
    </w:p>
    <w:p>
      <w:pPr/>
      <w:r>
        <w:rPr>
          <w:lang w:val="hi_IN" w:bidi="hi_IN"/>
        </w:rPr>
      </w:r>
      <w:r>
        <w:rPr>
          <w:lang w:val="hi_IN" w:bidi="hi_IN"/>
        </w:rPr>
        <w:t>यहोवा उस व्यक्ति के लिए भी एक प्रावधान देता है जो अनजाने में पाप करता है। उस व्यक्ति को बलिदान के लिए याजक के पास एक साल की बकरी लानी होगी। याजक उस व्यक्ति के लिए प्रायश्चित करेगा। वह बलिदान उस व्यक्ति को शुद्ध करेगा, चाहे वह इस्राएली हो या विदेशी। यहोवा उस व्यक्ति को क्षमा कर देगा, जब वह बलिदान चढ़ाएगा।</w:t>
      </w:r>
    </w:p>
    <w:p>
      <w:pPr/>
      <w:r>
        <w:rPr>
          <w:lang w:val="hi_IN" w:bidi="hi_IN"/>
        </w:rPr>
      </w:r>
      <w:r>
        <w:rPr>
          <w:lang w:val="hi_IN" w:bidi="hi_IN"/>
        </w:rPr>
        <w:t>यहाँ रुकें और इस प्रश्न पर समूह में चर्चा करें: यदि आपकी समुदाय ने कोई गलती की हो, तो वह सम्पूर्ण समुदाय को शुद्ध करने के लिए या किसी से शुद्ध करवाने के लिए क्या करता है? समुदाय अपने दोष को दूर करने की कोशिश कैसे करता है? इस ऑडियो को यहाँ रोकें।</w:t>
      </w:r>
    </w:p>
    <w:p>
      <w:pPr/>
      <w:r>
        <w:rPr>
          <w:lang w:val="hi_IN" w:bidi="hi_IN"/>
        </w:rPr>
      </w:r>
      <w:r>
        <w:rPr>
          <w:lang w:val="hi_IN" w:bidi="hi_IN"/>
        </w:rPr>
        <w:t>यहाँ रुकें और इस प्रश्न पर समूह में चर्चा करें: यदि आपकी समुदाय में किसी व्यक्ति ने गलती की हो, तो वह व्यक्ति स्वयं को शुद्ध करने के लिए या किसी से व्यक्तिगत रूप से शुद्ध करवाने के लिए क्या करता है? वे अपने दोष को कैसे दूर करने की कोशिश करते हैं? इस ऑडियो को यहाँ रोकें।</w:t>
      </w:r>
    </w:p>
    <w:p>
      <w:pPr/>
      <w:r>
        <w:rPr>
          <w:lang w:val="hi_IN" w:bidi="hi_IN"/>
        </w:rPr>
      </w:r>
      <w:r>
        <w:rPr>
          <w:lang w:val="hi_IN" w:bidi="hi_IN"/>
        </w:rPr>
        <w:t>यहोवा का दण्ड उस व्यक्ति के लिए कहीं अधिक कठोर है जो जानबूझकर पाप करता है। कुछ अनुवाद इस शब्द का अनुवाद ऊँचे हाथ से पाप करने के रूप में करते हैं, जिसका अर्थ है संघर्ष या विद्रोह में कार्य करना। यह व्यक्ति विधियों को जानता है, फिर भी बिना किसी अपराधबोध के जानबूझकर उनके विरुद्ध पाप करता है। यह व्यक्ति यहोवा को तुच्छ समझता है। इस व्यक्ति का पाप यहोवा के विरुद्ध है, न कि केवल समुदाय के विरुद्ध है। इस व्यक्ति को बलिदान के पशु पर दण्ड लगाने के बजाय अपना दण्ड स्वयं चुकाना होगा, और अपना दोष स्वयं उठाना होगा। उस विद्रोही व्यक्ति को समुदाय से बाहर कर दिया जाना चाहिए, क्योंकि दोषी यहोवा के डेरे के भीतर नहीं रह सकता।</w:t>
      </w:r>
    </w:p>
    <w:p>
      <w:pPr/>
      <w:r>
        <w:rPr>
          <w:lang w:val="hi_IN" w:bidi="hi_IN"/>
        </w:rPr>
      </w:r>
      <w:r>
        <w:rPr>
          <w:lang w:val="hi_IN" w:bidi="hi_IN"/>
        </w:rPr>
        <w:t>यहाँ रुकें और इस प्रश्न पर समूह में चर्चा करें: आपके समुदाय के उन लोगों के साथ क्या होता है जो जानबूझकर पाप करते हैं या व्यवस्थाओं को तोड़ते हैं? इसके परिणाम क्या हैं? समुदाय इस व्यक्ति के साथ कैसा व्यवहार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15:22–31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इस दिन से लेकर आने वाली पीढ़ियों तक के लिए मूसा को एक आज्ञा देता है। यहोवा मूसा से कहता है कि जब समुदाय अनजाने में यहोवा की सभी आज्ञाओं का पालन नहीं करता, तो समुदाय को याजक के पास एक जवान बैल लाकर बलिदान करना चाहिए। इस्राएलियों को भी उपयुक्त अन्नबलि और अर्घ के साथ-साथ पापबलि या शुद्धिकरण के लिए एक जवान बकरा लाना होगा। याजक इसे यहोवा के लिए होमबलि के रूप में चढ़ाएगा, और इसकी सुगंध यहोवा को मनभावनी होगी। याजक इस भेंट से लोगों को शुद्ध करेगा, और यहोवा लोगों को क्षमा करेगा।</w:t>
      </w:r>
    </w:p>
    <w:p>
      <w:pPr/>
      <w:r>
        <w:rPr>
          <w:lang w:val="hi_IN" w:bidi="hi_IN"/>
        </w:rPr>
      </w:r>
      <w:r>
        <w:rPr>
          <w:b/>
          <w:lang w:val="hi_IN" w:bidi="hi_IN"/>
        </w:rPr>
        <w:t>दूसरे दृश्य में:</w:t>
      </w:r>
      <w:r>
        <w:rPr>
          <w:lang w:val="hi_IN" w:bidi="hi_IN"/>
        </w:rPr>
        <w:t xml:space="preserve"> यदि कोई व्यक्ति अनजाने में पाप करे, तो वह व्यक्ति पापबलि या शुद्धिकरण के लिए याजक के पास एक साल की बकरी ले आए। याजक उस व्यक्ति के लिए प्रायश्चित करेगा और बकरी को यहोवा को होमबलि के रूप में चढ़ाएगा। यहोवा उस व्यक्ति को क्षमा करेगा, चाहे वह व्यक्ति इस्राएली हो या विदेशी।</w:t>
      </w:r>
    </w:p>
    <w:p>
      <w:pPr/>
      <w:r>
        <w:rPr>
          <w:lang w:val="hi_IN" w:bidi="hi_IN"/>
        </w:rPr>
      </w:r>
      <w:r>
        <w:rPr>
          <w:b/>
          <w:lang w:val="hi_IN" w:bidi="hi_IN"/>
        </w:rPr>
        <w:t>तीसरे दृश्य में:</w:t>
      </w:r>
      <w:r>
        <w:rPr>
          <w:lang w:val="hi_IN" w:bidi="hi_IN"/>
        </w:rPr>
        <w:t xml:space="preserve"> यदि कोई व्यक्ति, चाहे इस्राएली हो या विदेशी, जानबूझकर पाप करे, यहोवा की आज्ञाओं का उल्लंघन करे, और यहोवा की इच्छा का विरोध करे, तो उसे समुदाय से बाहर निकाल दिया जाना चाहिए। चूँकि उन्होंने जानबूझकर यहोवा की आज्ञा नहीं मानी और यहोवा के साथ घृणा के साथ व्यवहार किया, इसलिए उन्हें समुदाय से दूर होकर दण्ड सहना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इस्राएली समुदाय</w:t>
      </w:r>
    </w:p>
    <w:p>
      <w:pPr>
        <w:pStyle w:val="ListBullet"/>
        <w:spacing w:line="240" w:lineRule="auto"/>
        <w:ind w:left="720"/>
      </w:pPr>
      <w:r>
        <w:rPr>
          <w:lang w:val="hi_IN" w:bidi="hi_IN"/>
        </w:rPr>
      </w:r>
      <w:r>
        <w:rPr>
          <w:lang w:val="hi_IN" w:bidi="hi_IN"/>
        </w:rPr>
        <w:t>वह व्यक्ति जो अनजाने में गलती करता है</w:t>
      </w:r>
    </w:p>
    <w:p>
      <w:pPr>
        <w:pStyle w:val="ListBullet"/>
        <w:spacing w:line="240" w:lineRule="auto"/>
        <w:ind w:left="720"/>
      </w:pPr>
      <w:r>
        <w:rPr>
          <w:lang w:val="hi_IN" w:bidi="hi_IN"/>
        </w:rPr>
      </w:r>
      <w:r>
        <w:rPr>
          <w:lang w:val="hi_IN" w:bidi="hi_IN"/>
        </w:rPr>
        <w:t>वह व्यक्ति जो जानबूझकर पाप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अभी भी मूसा को वे आज्ञाएँ दे रहा है जो मूसा इस्राएलियों को दे सके। यहोवा मूसा से कहता है कि जब इस्राएली समुदाय यहोवा की आज्ञाओं का पालन नहीं करता, तो वे यहोवा के साथ अपने सम्बन्ध को कैसे पुनः स्थापित कर सकते हैं। ये आज्ञाएँ उस दिन से शुरू होती हैं जब यहोवा आज्ञाएँ देता है, और ये आज्ञाएँ आने वाली पीढ़ियों तक जारी रहेगी।</w:t>
      </w:r>
    </w:p>
    <w:p>
      <w:pPr/>
      <w:r>
        <w:rPr>
          <w:lang w:val="hi_IN" w:bidi="hi_IN"/>
        </w:rPr>
      </w:r>
      <w:r>
        <w:rPr>
          <w:lang w:val="hi_IN" w:bidi="hi_IN"/>
        </w:rPr>
        <w:t>पहले दृश्य में, यह भाग यहोवा की आज्ञाओं की बात करता है, और ये सभी वे आज्ञाएँ हैं जो यहोवा इस्राएल के लोगों को देता है। इसलिए यदि समुदाय यहोवा की किसी आज्ञा का उल्लंघन करके उसके विरुद्ध गलती करता है, तो समुदाय को एक जवान बैल की होमबलि, अन्नबलि और अर्घ के साथ-साथ पापबलि के रूप में एक नर बकरा भी चढ़ाना चाहिए। याजक इन बलिदानों को चढ़ाएगा, और यहोवा लोगों को क्षमा करेगा।</w:t>
      </w:r>
    </w:p>
    <w:p>
      <w:pPr/>
      <w:r>
        <w:rPr>
          <w:lang w:val="hi_IN" w:bidi="hi_IN"/>
        </w:rPr>
      </w:r>
      <w:r>
        <w:rPr>
          <w:lang w:val="hi_IN" w:bidi="hi_IN"/>
        </w:rPr>
        <w:t>पहले और दूसरे दृश्य में ध्यान दें कि समुदाय और व्यक्ति अनजाने में पाप करते हैं। यह संभव है कि लोगों ने जानबूझकर ऐसा किया हो, लेकिन वे नहीं जानते थे कि ये पापी कार्य थे। इस स्थिति में, आपको पाप के लिए सामान्य शब्द का उपयोग नहीं करना चाहिए। इसके बजाय आप “यहोवा की आज्ञाओं का पालन करने में असफल होता है” जैसे वाक्यांश का उपयोग कर सकते हैं।</w:t>
      </w:r>
    </w:p>
    <w:p>
      <w:pPr/>
      <w:r>
        <w:rPr>
          <w:lang w:val="hi_IN" w:bidi="hi_IN"/>
        </w:rPr>
      </w:r>
      <w:r>
        <w:rPr>
          <w:lang w:val="hi_IN" w:bidi="hi_IN"/>
        </w:rPr>
        <w:t>यहाँ रुकें और समूह में चर्चा करें कि आप अनजाने पाप या गलतियों का वर्णन कैसे करेंगे। इस ऑडियो को यहाँ रोकें।</w:t>
      </w:r>
    </w:p>
    <w:p>
      <w:pPr/>
      <w:r>
        <w:rPr>
          <w:lang w:val="hi_IN" w:bidi="hi_IN"/>
        </w:rPr>
      </w:r>
      <w:r>
        <w:rPr>
          <w:lang w:val="hi_IN" w:bidi="hi_IN"/>
        </w:rPr>
        <w:t>तीसरे दृश्य में, “ऊँचा हाथ” वाक्यांश का उपयोग उस व्यक्ति का वर्णन करने के लिए किया गया है जो जानबूझकर निडरता और निर्दयता से यहोवा और यहोवा के वचन के विरुद्ध कार्य करता है। यह वाक्यांश उस व्यक्ति को दर्शाता है जो यहोवा के विरुद्ध अपने कार्यों और पापों के बारे में दोषी महसूस नहीं करता है।</w:t>
      </w:r>
    </w:p>
    <w:p>
      <w:pPr/>
      <w:r>
        <w:rPr>
          <w:lang w:val="hi_IN" w:bidi="hi_IN"/>
        </w:rPr>
      </w:r>
      <w:r>
        <w:rPr>
          <w:lang w:val="hi_IN" w:bidi="hi_IN"/>
        </w:rPr>
        <w:t>यहाँ रुकें और इस पर चर्चा करें कि आप उस व्यक्ति का वर्णन किस तरह करेंगे जो यहोवा के विरुद्ध विद्रोहपूर्वक और ढीठता से पाप करता है और अपने कार्यों के लिए पश्चाताप नहीं करता।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15:22–31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इस्राएली समुदाय</w:t>
      </w:r>
    </w:p>
    <w:p>
      <w:pPr>
        <w:pStyle w:val="ListBullet"/>
        <w:spacing w:line="240" w:lineRule="auto"/>
        <w:ind w:left="720"/>
      </w:pPr>
      <w:r>
        <w:rPr>
          <w:lang w:val="hi_IN" w:bidi="hi_IN"/>
        </w:rPr>
      </w:r>
      <w:r>
        <w:rPr>
          <w:lang w:val="hi_IN" w:bidi="hi_IN"/>
        </w:rPr>
        <w:t>वह व्यक्ति जो अनजाने में गलती करता है</w:t>
      </w:r>
    </w:p>
    <w:p>
      <w:pPr>
        <w:pStyle w:val="ListBullet"/>
        <w:spacing w:line="240" w:lineRule="auto"/>
        <w:ind w:left="720"/>
      </w:pPr>
      <w:r>
        <w:rPr>
          <w:lang w:val="hi_IN" w:bidi="hi_IN"/>
        </w:rPr>
      </w:r>
      <w:r>
        <w:rPr>
          <w:lang w:val="hi_IN" w:bidi="hi_IN"/>
        </w:rPr>
        <w:t>वह व्यक्ति जो जानबूझकर पाप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कहता है कि जब समुदाय अनजाने में यहोवा की सभी आज्ञाओं का पालन नहीं करता, तो समुदाय को याजक के पास एक जवान बैल लाकर बलिदान करना चाहिए। यहोवा कहता है कि यह उस दिन से सत्य है जब वे आज्ञाएँ प्राप्त करते हैं और आने वाली पीढ़ियों तक रहेगा। इस्राएलियों को भी उपयुक्त अन्नबलि और अर्घ के साथ-साथ पापबलि या शुद्धिकरण के लिए एक जवान बकरा लाना होगा। याजक इसे यहोवा के लिए होमबलि के रूप में चढ़ाएगा, और इसकी सुगंध यहोवा को मनभावनी होगी। याजक इस भेंट से लोगों को शुद्ध करेगा, और यहोवा लोगों को क्षमा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व्यक्ति ऐसे उत्तर दे सकता है: “मैं बहुत आभारी हूँ कि यदि हम अनजाने में कोई गलती कर दें तो क्षमा पाने का एक मार्ग है,” या “याद रखने के लिए इतनी सारी आज्ञाएँ हैं कि मुझे यकीन है मैं कुछ भूल सकता हूँ!” मैं आभारी हूँ कि फिर से बहाल करने का एक तरीका है," या, "बेहतर है कि मैं बहुत सारी बकरियाँ रखूँ।"</w:t>
      </w:r>
    </w:p>
    <w:p>
      <w:pPr>
        <w:pStyle w:val="ListBullet"/>
        <w:spacing w:line="240" w:lineRule="auto"/>
        <w:ind w:left="720"/>
      </w:pPr>
      <w:r>
        <w:rPr>
          <w:lang w:val="hi_IN" w:bidi="hi_IN"/>
        </w:rPr>
      </w:r>
      <w:r>
        <w:rPr>
          <w:lang w:val="hi_IN" w:bidi="hi_IN"/>
        </w:rPr>
        <w:t>नाटक जारी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याजक की भूमिका निभाने वाले व्यक्ति से पूछें, "आप क्या महसूस कर रहे हैं या क्या सोच रहे हैं?" वह व्यक्ति इस तरह उत्तर दे सकता है: “मुझे बहुत सम्मानित महसूस हो रहा है कि मैं लोगों और यहोवा के बीच सम्बन्ध बनाने में मदद कर सकता हूँ,” या, “मुझे इन पशुओं को मारने और लहू के दृश्य का आदी होना बेहतर होगा।” “मुझे यह पसंद नहीं है, लेकिन मैं इसे समझता हूँ,” या “यह मुझे कोई गलत काम करने से रोकता है, क्योंकि मैं जानता हूँ कि दण्ड क्या है और मुझे वह दण्ड पूरा करना पड़ेगा।”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यदि कोई व्यक्ति अनजाने में पाप करे, तो वह पापबलि के रूप में याजक के पास एक साल की बकरी लाए। याजक उस व्यक्ति के लिए प्रायश्चित करेगा और बकरी को यहोवा को होमबलि के रूप में चढ़ाएगा। यहोवा उस व्यक्ति को क्षमा करेगा, चाहे वह इस्राएली हो या विदेशी।</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भूमिका निभाने वाले व्यक्ति से पूछें, जिसे यहोवा ने बनाया था, "आप क्या महसूस कर रहे हैं या क्या सोच रहे हैं?" वह व्यक्ति इस तरह उत्तर दे सकता है, "मैं बहुत आभारी हूँ कि यहोवा ने मुझे क्षमा दी है।" “मुझे सच में पता नहीं था कि जो मैंने किया वह गलत था,” या “मुझे अधिक ध्यान देना चाहिए या यदि मुझे निश्चित नहीं है कि कुछ करना मेरे लिए गलत है या नहीं, तो किसी से पूछना चाहिए,” या “मुझे बलिदान के लिए बकरे तैयार रखने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यदि कोई व्यक्ति, चाहे इस्राएली हो या विदेशी, जानबूझकर पाप करे और यहोवा की आज्ञाओं का उल्लंघन करे और यहोवा की इच्छा का विरोध करे, तो उसे समुदाय से निकाल दिया जाना चाहिए। चूँकि उन्होंने जानबूझकर यहोवा की आज्ञा नहीं मानी और यहोवा के साथ घृणा के साथ व्यवहार किया, इसलिए उन्हें समुदाय से दूर होकर दण्ड सहना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पापी की भूमिका निभाने वाले व्यक्ति से पूछें, "आप क्या महसूस कर रहे हैं या क्या सोच रहे हैं?" वह व्यक्ति इस तरह उत्तर दे सकता है: "मुझे परवाह नहीं है कि यहोवा क्या सोचता है, क्योंकि मैं अपना काम स्वयं करना चाहता हूँ," या, "आपका क्या अर्थ है कि मुझे समुदाय छोड़ना पड़ेगा?" या, “मुझे नहीं पता कि यह पाप इन परिणामों के लायक था या नहीं।”</w:t>
      </w:r>
      <w:r>
        <w:rPr>
          <w:lang w:val="hi_IN" w:bidi="hi_IN"/>
        </w:rPr>
      </w:r>
    </w:p>
    <w:p>
      <w:pPr>
        <w:pStyle w:val="Heading3"/>
      </w:pPr>
      <w:r>
        <w:rPr>
          <w:lang w:val="hi_IN" w:bidi="hi_IN"/>
        </w:rPr>
        <w:t>आवश्यक जानकारी</w:t>
      </w:r>
    </w:p>
    <w:p>
      <w:pPr/>
      <w:r>
        <w:rPr>
          <w:lang w:val="hi_IN" w:bidi="hi_IN"/>
        </w:rPr>
      </w:r>
      <w:r>
        <w:rPr>
          <w:lang w:val="hi_IN" w:bidi="hi_IN"/>
        </w:rPr>
        <w:t>गिनती 15:22–31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जब सारी सभा या समुदाय अनजाने में यहोवा की सब आज्ञाओं को नहीं मानता, उस दिन से जब वे आज्ञाएँ उन्हें दी गईं और आने वाली </w:t>
      </w:r>
      <w:r>
        <w:rPr>
          <w:b/>
          <w:lang w:val="hi_IN" w:bidi="hi_IN"/>
        </w:rPr>
        <w:t>पीढ़ियों</w:t>
      </w:r>
      <w:r>
        <w:rPr>
          <w:lang w:val="hi_IN" w:bidi="hi_IN"/>
        </w:rPr>
        <w:t xml:space="preserve"> तक, तब उन्हें </w:t>
      </w:r>
      <w:r>
        <w:rPr>
          <w:b/>
          <w:lang w:val="hi_IN" w:bidi="hi_IN"/>
        </w:rPr>
        <w:t>याजक</w:t>
      </w:r>
      <w:r>
        <w:rPr>
          <w:lang w:val="hi_IN" w:bidi="hi_IN"/>
        </w:rPr>
        <w:t xml:space="preserve"> के पास एक जवान बैल </w:t>
      </w:r>
      <w:r>
        <w:rPr>
          <w:b/>
          <w:lang w:val="hi_IN" w:bidi="hi_IN"/>
        </w:rPr>
        <w:t>होमबलि</w:t>
      </w:r>
      <w:r>
        <w:rPr>
          <w:lang w:val="hi_IN" w:bidi="hi_IN"/>
        </w:rPr>
        <w:t xml:space="preserve"> चढ़ाने के लिए लाना चाहिए। यहोवा परमेश्वर का व्यक्तिगत और उचित नाम है। पीढ़ियाँ एक जीवनकाल के बाद दूसरा जीवनकाल होती हैं। कुछ संस्करण वंशज शब्द का उपयोग करते हैं, जो बच्चे, पोते-पोतियाँ और आने वाली पीढ़ियाँ होते हैं। याजक वह व्यक्ति होता है जो निवास-स्थान में काम करता है और इस्राएल के लोगों की ओर से बलिदान चढ़ाता है। होमबलि एक ऐसा पशु होता है जिसे बलि करके परमेश्वर के सामने वेदी पर पूरी तरह जलाया जाता है। उन्हीं शब्दों का उपयोग करें जिनका उपयोग आपने मण्डली या समुदाय, यहोवा, पीढ़ियों या वंशजों, याजक और होमबलि के लिए किया है, जिनका उपयोग आपने पिछले भागों में किया है। </w:t>
      </w:r>
      <w:r>
        <w:rPr>
          <w:b/>
          <w:lang w:val="hi_IN" w:bidi="hi_IN"/>
        </w:rPr>
        <w:t>यहोवा</w:t>
      </w:r>
      <w:r>
        <w:rPr>
          <w:lang w:val="hi_IN" w:bidi="hi_IN"/>
        </w:rPr>
        <w:t xml:space="preserve">, </w:t>
      </w:r>
      <w:r>
        <w:rPr>
          <w:lang w:val="hi_IN" w:bidi="hi_IN"/>
        </w:rPr>
        <w:t>पीढ़ियों</w:t>
      </w:r>
      <w:r>
        <w:rPr>
          <w:lang w:val="hi_IN" w:bidi="hi_IN"/>
        </w:rPr>
        <w:t xml:space="preserve">, </w:t>
      </w:r>
      <w:r>
        <w:rPr>
          <w:b/>
          <w:lang w:val="hi_IN" w:bidi="hi_IN"/>
        </w:rPr>
        <w:t>याजक</w:t>
      </w:r>
      <w:r>
        <w:rPr>
          <w:lang w:val="hi_IN" w:bidi="hi_IN"/>
        </w:rPr>
        <w:t xml:space="preserve"> और </w:t>
      </w:r>
      <w:r>
        <w:rPr>
          <w:lang w:val="hi_IN" w:bidi="hi_IN"/>
        </w:rPr>
        <w:t>होमबलि</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इस्राएलियों को भी उपयुक्त </w:t>
      </w:r>
      <w:r>
        <w:rPr>
          <w:b/>
          <w:lang w:val="hi_IN" w:bidi="hi_IN"/>
        </w:rPr>
        <w:t>अन्नबलि</w:t>
      </w:r>
      <w:r>
        <w:rPr>
          <w:lang w:val="hi_IN" w:bidi="hi_IN"/>
        </w:rPr>
        <w:t xml:space="preserve"> और </w:t>
      </w:r>
      <w:r>
        <w:rPr>
          <w:b/>
          <w:lang w:val="hi_IN" w:bidi="hi_IN"/>
        </w:rPr>
        <w:t>अर्घ</w:t>
      </w:r>
      <w:r>
        <w:rPr>
          <w:lang w:val="hi_IN" w:bidi="hi_IN"/>
        </w:rPr>
        <w:t xml:space="preserve"> के साथ-साथ </w:t>
      </w:r>
      <w:r>
        <w:rPr>
          <w:b/>
          <w:lang w:val="hi_IN" w:bidi="hi_IN"/>
        </w:rPr>
        <w:t>पापबलि या शुद्धिकरण</w:t>
      </w:r>
      <w:r>
        <w:rPr>
          <w:lang w:val="hi_IN" w:bidi="hi_IN"/>
        </w:rPr>
        <w:t xml:space="preserve"> के लिए एक जवान बकरा लाना होगा। अन्नबलि सबसे उत्तम आटे और जैतून के तेल का मिश्रण होती है। अर्घ एक तीव्र मादक पेय या दाखमधु होता है जिसे याजक वेदी पर उंडेलता है। पापबलि या शुद्धिकरण बलि आमतौर पर एक बकरी होती है जिसे याजक वेदी पर जलाता है ताकि किसी व्यक्ति या समुदाय को शुद्ध या साफ कर दे और उनका फिर से यहोवा के साथ संबंध स्थापित कर सके। उन्हीं शब्दों या वाक्यांशों का उपयोग करें जिनका उपयोग आपने अन्नबलि या अर्घ बलि और पाप या शुद्धिकरण बलि के लिए पहले किया है। </w:t>
      </w:r>
      <w:r>
        <w:rPr>
          <w:b/>
          <w:lang w:val="hi_IN" w:bidi="hi_IN"/>
        </w:rPr>
        <w:t>अन्नबलि</w:t>
      </w:r>
      <w:r>
        <w:rPr>
          <w:lang w:val="hi_IN" w:bidi="hi_IN"/>
        </w:rPr>
        <w:t xml:space="preserve"> </w:t>
      </w:r>
      <w:r>
        <w:rPr>
          <w:b/>
          <w:lang w:val="hi_IN" w:bidi="hi_IN"/>
        </w:rPr>
        <w:t>अर्घ</w:t>
      </w:r>
      <w:r>
        <w:rPr>
          <w:lang w:val="hi_IN" w:bidi="hi_IN"/>
        </w:rPr>
        <w:t xml:space="preserve"> और </w:t>
      </w:r>
      <w:r>
        <w:rPr>
          <w:b/>
          <w:lang w:val="hi_IN" w:bidi="hi_IN"/>
        </w:rPr>
        <w:t>पापबलि</w:t>
      </w:r>
      <w:r>
        <w:rPr>
          <w:lang w:val="hi_IN" w:bidi="hi_IN"/>
        </w:rPr>
        <w:t xml:space="preserve"> या </w:t>
      </w:r>
      <w:r>
        <w:rPr>
          <w:b/>
          <w:lang w:val="hi_IN" w:bidi="hi_IN"/>
        </w:rPr>
        <w:t>शुद्धिकरण बलि</w:t>
      </w:r>
      <w:r>
        <w:rPr>
          <w:lang w:val="hi_IN" w:bidi="hi_IN"/>
        </w:rPr>
        <w:t xml:space="preserve"> के बारे में अधिक जानकारी के लिए, मुख्य शब्दावली देखें।</w:t>
      </w:r>
    </w:p>
    <w:p>
      <w:pPr/>
      <w:r>
        <w:rPr>
          <w:lang w:val="hi_IN" w:bidi="hi_IN"/>
        </w:rPr>
      </w:r>
      <w:r>
        <w:rPr>
          <w:lang w:val="hi_IN" w:bidi="hi_IN"/>
        </w:rPr>
        <w:t xml:space="preserve">याजक इसे यहोवा के लिए होमबलि के रूप में चढ़ाएगा, और इसकी सुगंध यहोवा को मनभावनी होगी। याजक इस भेंट के द्वारा लोगों के लिए </w:t>
      </w:r>
      <w:r>
        <w:rPr>
          <w:b/>
          <w:lang w:val="hi_IN" w:bidi="hi_IN"/>
        </w:rPr>
        <w:t>शुद्ध</w:t>
      </w:r>
      <w:r>
        <w:rPr>
          <w:lang w:val="hi_IN" w:bidi="hi_IN"/>
        </w:rPr>
        <w:t xml:space="preserve"> करेगा या </w:t>
      </w:r>
      <w:r>
        <w:rPr>
          <w:b/>
          <w:lang w:val="hi_IN" w:bidi="hi_IN"/>
        </w:rPr>
        <w:t>प्रायश्चित</w:t>
      </w:r>
      <w:r>
        <w:rPr>
          <w:lang w:val="hi_IN" w:bidi="hi_IN"/>
        </w:rPr>
        <w:t xml:space="preserve"> करेगा और यहोवा उन्हें </w:t>
      </w:r>
      <w:r>
        <w:rPr>
          <w:b/>
          <w:lang w:val="hi_IN" w:bidi="hi_IN"/>
        </w:rPr>
        <w:t>क्षमा</w:t>
      </w:r>
      <w:r>
        <w:rPr>
          <w:lang w:val="hi_IN" w:bidi="hi_IN"/>
        </w:rPr>
        <w:t xml:space="preserve"> करेगा। शुद्ध करने का अर्थ है एक विधि के अनुसार स्नान करना या ऐसा कुछ करना जो प्रतीकात्मक रूप से किसी व्यक्ति या समुदाय को साफ करता है और उन्हें यहोवा के साथ सम्बन्ध के योग्य बनाता है। यह प्रायश्चित के समान है, जब याजक लोगों और यहोवा के बीच संबंध फिर से स्थापित करता है। उन्हीं शब्दों का उपयोग करें जिनका उपयोग आपने पिछले भागों में शुद्धि, प्रायश्चित और क्षमा के लिए किया है। </w:t>
      </w:r>
      <w:r>
        <w:rPr>
          <w:b/>
          <w:lang w:val="hi_IN" w:bidi="hi_IN"/>
        </w:rPr>
        <w:t>शुद्धिकरण</w:t>
      </w:r>
      <w:r>
        <w:rPr>
          <w:lang w:val="hi_IN" w:bidi="hi_IN"/>
        </w:rPr>
        <w:t xml:space="preserve">, </w:t>
      </w:r>
      <w:r>
        <w:rPr>
          <w:b/>
          <w:lang w:val="hi_IN" w:bidi="hi_IN"/>
        </w:rPr>
        <w:t>प्रायश्चित</w:t>
      </w:r>
      <w:r>
        <w:rPr>
          <w:lang w:val="hi_IN" w:bidi="hi_IN"/>
        </w:rPr>
        <w:t xml:space="preserve"> और </w:t>
      </w:r>
      <w:r>
        <w:rPr>
          <w:lang w:val="hi_IN" w:bidi="hi_IN"/>
        </w:rPr>
        <w:t>क्षमा</w:t>
      </w:r>
      <w:r>
        <w:rPr>
          <w:lang w:val="hi_IN" w:bidi="hi_IN"/>
        </w:rPr>
        <w:t xml:space="preserve"> के बारे में अधिक जानकारी के लिए, मुख्य शब्दावली देखें।</w:t>
      </w:r>
    </w:p>
    <w:p>
      <w:pPr/>
      <w:r>
        <w:rPr>
          <w:lang w:val="hi_IN" w:bidi="hi_IN"/>
        </w:rPr>
      </w:r>
      <w:r>
        <w:rPr>
          <w:lang w:val="hi_IN" w:bidi="hi_IN"/>
        </w:rPr>
        <w:t xml:space="preserve">यदि कोई व्यक्ति </w:t>
      </w:r>
      <w:r>
        <w:rPr>
          <w:b/>
          <w:lang w:val="hi_IN" w:bidi="hi_IN"/>
        </w:rPr>
        <w:t>अनजाने में पाप</w:t>
      </w:r>
      <w:r>
        <w:rPr>
          <w:lang w:val="hi_IN" w:bidi="hi_IN"/>
        </w:rPr>
        <w:t xml:space="preserve"> करे, तो वह पापबलि के रूप में याजक के पास एक साल की बकरी लाए। याजक उस व्यक्ति के लिए प्रायश्चित करेगा और बकरी को यहोवा को होमबलि के रूप में चढ़ाएगा। यहोवा उस व्यक्ति को क्षमा करेगा, चाहे वह इस्राएली हो या विदेशी। अनजाने का पाप वह कार्य है जो यह जाने बिना किया जाता है कि वह कार्य पाप है।</w:t>
      </w:r>
    </w:p>
    <w:p>
      <w:pPr/>
      <w:r>
        <w:rPr>
          <w:lang w:val="hi_IN" w:bidi="hi_IN"/>
        </w:rPr>
      </w:r>
      <w:r>
        <w:rPr>
          <w:lang w:val="hi_IN" w:bidi="hi_IN"/>
        </w:rPr>
        <w:t xml:space="preserve">यहाँ रुकें और समूह में चर्चा करें कि आप </w:t>
      </w:r>
      <w:r>
        <w:rPr>
          <w:b/>
          <w:lang w:val="hi_IN" w:bidi="hi_IN"/>
        </w:rPr>
        <w:t>अनजाने में किए गए पाप</w:t>
      </w:r>
      <w:r>
        <w:rPr>
          <w:lang w:val="hi_IN" w:bidi="hi_IN"/>
        </w:rPr>
        <w:t xml:space="preserve"> के लिए किस शब्द या वाक्यांश का उपयोग करेंगे। याद रखें कि आप गलती या अनजाने में किए गए पाप के लिए एक शब्द का उपयोग कर सकते हैं।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इस्राएली</w:t>
      </w:r>
      <w:r>
        <w:rPr>
          <w:lang w:val="hi_IN" w:bidi="hi_IN"/>
        </w:rPr>
        <w:t xml:space="preserve"> वह व्यक्ति होता है जो याकूब का वंशज होता है। </w:t>
      </w:r>
      <w:r>
        <w:rPr>
          <w:b/>
          <w:lang w:val="hi_IN" w:bidi="hi_IN"/>
        </w:rPr>
        <w:t>परदेशी</w:t>
      </w:r>
      <w:r>
        <w:rPr>
          <w:lang w:val="hi_IN" w:bidi="hi_IN"/>
        </w:rPr>
        <w:t xml:space="preserve"> वह व्यक्ति है जो उस देश से भिन्न देश में रहता है जहाँ वह जन्मा था। इस्राएलियों और विदेशियों के लिए उन्हीं शब्दों का उपयोग करें जो आपने पिछले भागों में किए हैं। </w:t>
      </w:r>
      <w:r>
        <w:rPr>
          <w:b/>
          <w:lang w:val="hi_IN" w:bidi="hi_IN"/>
        </w:rPr>
        <w:t>इस्राएलियों</w:t>
      </w:r>
      <w:r>
        <w:rPr>
          <w:lang w:val="hi_IN" w:bidi="hi_IN"/>
        </w:rPr>
        <w:t xml:space="preserve"> और </w:t>
      </w:r>
      <w:r>
        <w:rPr>
          <w:b/>
          <w:lang w:val="hi_IN" w:bidi="hi_IN"/>
        </w:rPr>
        <w:t>विदेशियों</w:t>
      </w:r>
      <w:r>
        <w:rPr>
          <w:lang w:val="hi_IN" w:bidi="hi_IN"/>
        </w:rPr>
        <w:t xml:space="preserve"> के बारे में अधिक जानकारी के लिए, मुख्य शब्दावली देखें।</w:t>
      </w:r>
    </w:p>
    <w:p>
      <w:pPr/>
      <w:r>
        <w:rPr>
          <w:lang w:val="hi_IN" w:bidi="hi_IN"/>
        </w:rPr>
      </w:r>
      <w:r>
        <w:rPr>
          <w:lang w:val="hi_IN" w:bidi="hi_IN"/>
        </w:rPr>
        <w:t xml:space="preserve">यदि कोई व्यक्ति, चाहे इस्राएली हो या विदेशी, जानबूझकर पाप करे या </w:t>
      </w:r>
      <w:r>
        <w:rPr>
          <w:b/>
          <w:lang w:val="hi_IN" w:bidi="hi_IN"/>
        </w:rPr>
        <w:t>ऊँचे हाथ से</w:t>
      </w:r>
      <w:r>
        <w:rPr>
          <w:lang w:val="hi_IN" w:bidi="hi_IN"/>
        </w:rPr>
        <w:t xml:space="preserve"> कुछ करता है और यहोवा की आज्ञाओं का उल्लंघन करे और यहोवा की इच्छा का विरोध करे, तो उसे समुदाय से निकाल दिया जाना चाहिए। चूँकि उस व्यक्ति ने जानबूझकर यहोवा की आज्ञा नहीं मानी या उसकी निन्दा की, इसलिए उस व्यक्ति को समुदाय से दूर होकर दण्ड सहना होगा। ऊँचे हाथ का अर्थ है कि कोई व्यक्ति साहसपूर्वक और विद्रोह के साथ कुछ करता है। कुछ अनुवादों में विद्रोह के साथ शब्द का उपयोग किया गया है।</w:t>
      </w:r>
    </w:p>
    <w:p>
      <w:pPr/>
      <w:r>
        <w:rPr>
          <w:lang w:val="hi_IN" w:bidi="hi_IN"/>
        </w:rPr>
      </w:r>
      <w:r>
        <w:rPr>
          <w:lang w:val="hi_IN" w:bidi="hi_IN"/>
        </w:rPr>
        <w:t xml:space="preserve">यहाँ रुकें और समूह में चर्चा करें कि आप </w:t>
      </w:r>
      <w:r>
        <w:rPr>
          <w:b/>
          <w:lang w:val="hi_IN" w:bidi="hi_IN"/>
        </w:rPr>
        <w:t>ईशनिन्दा</w:t>
      </w:r>
      <w:r>
        <w:rPr>
          <w:lang w:val="hi_IN" w:bidi="hi_IN"/>
        </w:rPr>
        <w:t xml:space="preserve"> के लिए और </w:t>
      </w:r>
      <w:r>
        <w:rPr>
          <w:b/>
          <w:lang w:val="hi_IN" w:bidi="hi_IN"/>
        </w:rPr>
        <w:t>ऊँचे हाथ</w:t>
      </w:r>
      <w:r>
        <w:rPr>
          <w:lang w:val="hi_IN" w:bidi="hi_IN"/>
        </w:rPr>
        <w:t xml:space="preserve"> या जो व्यक्ति विद्रोह के साथ कार्य करता है उसके लिए कौन सा शब्द या वाक्यांश उपयोग करेंगे। यदि आपने पहले ही बाइबल की किसी अन्य पुस्तक में इन वाक्यांशों का अनुवाद किया है, तो उन्हीं शब्दों का उपयोग करें जिनका उपयोग आपने वहाँ किया है। </w:t>
      </w:r>
      <w:r>
        <w:rPr>
          <w:lang w:val="hi_IN" w:bidi="hi_IN"/>
        </w:rPr>
        <w:t>ईशनिन्दा</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इन लोगों ने यहोवा के वचन से नफरत की है और उसकी आज्ञाओं, अर्थात उसके नियमों को तोड़ दिया है। इस मामले में, यहोवा का वचन वे बातें हैं जो यहोवा अपने लोगों को करने के लिए कहता है, और यहोवा की आज्ञाएँ वे नियम हैं जिनके अनुसार यहोवा अपने लोगों को जीवन जीने के लिए देता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15:32–36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15:32–36 को सुनें और अपने मन में रखें।</w:t>
      </w:r>
    </w:p>
    <w:p>
      <w:pPr/>
      <w:r>
        <w:rPr>
          <w:lang w:val="hi_IN" w:bidi="hi_IN"/>
        </w:rPr>
      </w:r>
      <w:r>
        <w:rPr>
          <w:lang w:val="hi_IN" w:bidi="hi_IN"/>
        </w:rPr>
        <w:t>यदि सम्भव हो, तो गिनती 15:32–36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15:32–36 का ऑडियो संस्करण सबसे आसानी से समझ में आने वाले अनुवाद में सुनें।</w:t>
      </w:r>
    </w:p>
    <w:p>
      <w:pPr/>
      <w:r>
        <w:rPr>
          <w:lang w:val="hi_IN" w:bidi="hi_IN"/>
        </w:rPr>
      </w:r>
      <w:r>
        <w:rPr>
          <w:lang w:val="hi_IN" w:bidi="hi_IN"/>
        </w:rPr>
        <w:t>इस भाग में घटनाएँ कब घटित होती हैं, यह स्पष्ट नहीं है। हम जानते हैं कि ये घटनाएँ एक दिन घटित हुई थीं जब इस्राएली जंगल में थे। इस भाग की घटनाएँ शायद पिछले भाग के ठीक बाद नहीं घटती हैं। इसके बजाय, इस भाग का उपयोग यह दिखाने के लिए किया गया है कि यहोवा इस बात को लेकर गंभीर है कि उसके लोग उसकी आज्ञा मानें और यहोवा आज्ञा न मानने पर दण्ड देगा जैसा उसने कहा है। इस भाग में जिस मनुष्य ने सब्त तोड़ा वह लकड़ी या जलावन से आग जलाने का इरादा रखता था। परन्तु यहोवा ने लोगों को सब्त के दिन आग जलाने से मना किया था। सब्त एक विशेष दिन था जिसे यहोवा ने अपने लोगों के लिए विश्राम के दिन के रूप में अलग रखा था। यहोवा अपनी व्यवस्था के बारे में बहुत गंभीर था कि उसके लोग हर सप्ताह सब्त के दिन विश्राम करें। यहोवा ने सब्त तोड़ने को अपने विरुद्ध जानबूझकर विद्रोह करने का काम माना, अर्थात ऊँचा हाथ उठाने के समान, जैसा पिछले भाग में बताया गया है।</w:t>
      </w:r>
    </w:p>
    <w:p>
      <w:pPr/>
      <w:r>
        <w:rPr>
          <w:lang w:val="hi_IN" w:bidi="hi_IN"/>
        </w:rPr>
      </w:r>
      <w:r>
        <w:rPr>
          <w:lang w:val="hi_IN" w:bidi="hi_IN"/>
        </w:rPr>
        <w:t>यहाँ रुकें और इस प्रश्न पर समूह में चर्चा करें: आपकी संस्कृति में क्या परमेश्वर के विरुद्ध, या दैवी या अलौकिक प्राणियों के विरुद्ध विद्रोह का कार्य माना जाता है? इस ऑडियो को यहाँ रोकें।</w:t>
      </w:r>
    </w:p>
    <w:p>
      <w:pPr/>
      <w:r>
        <w:rPr>
          <w:lang w:val="hi_IN" w:bidi="hi_IN"/>
        </w:rPr>
      </w:r>
      <w:r>
        <w:rPr>
          <w:lang w:val="hi_IN" w:bidi="hi_IN"/>
        </w:rPr>
        <w:t>यहाँ रुकें और इस प्रश्न पर समूह में चर्चा करें: आपका समुदाय कैसे निर्धारित करता है कि कोई व्यक्ति जानबूझकर अन्य लोगों, परमेश्वर, या जिन देवताओं की वे सेवा करते हैं उनके विरुद्ध कुछ गलत कर रहा है? इस ऑडियो को यहाँ रोकें।</w:t>
      </w:r>
    </w:p>
    <w:p>
      <w:pPr/>
      <w:r>
        <w:rPr>
          <w:lang w:val="hi_IN" w:bidi="hi_IN"/>
        </w:rPr>
      </w:r>
      <w:r>
        <w:rPr>
          <w:lang w:val="hi_IN" w:bidi="hi_IN"/>
        </w:rPr>
        <w:t>जिन लोगों को वह मिला उन्हें पता नहीं था कि उसके साथ क्या करना है। लोग शायद उस व्यक्ति के प्रतिवाद से आश्चर्यचकित थे। लोग उस मनुष्य को हारून और मूसा के पास लाए और उसे हिरासत में रखा, अर्थात एक सुरक्षित स्थान में जहाँ से वह मनुष्य जा न सके।</w:t>
      </w:r>
    </w:p>
    <w:p>
      <w:pPr/>
      <w:r>
        <w:rPr>
          <w:lang w:val="hi_IN" w:bidi="hi_IN"/>
        </w:rPr>
      </w:r>
      <w:r>
        <w:rPr>
          <w:lang w:val="hi_IN" w:bidi="hi_IN"/>
        </w:rPr>
        <w:t>यहोवा मूसा से कहता है कि इस्राएल के पूरे समुदाय को डेरे के बाहर उस व्यक्ति को पथरवाह करना चाहिए। किसी व्यक्ति को पथरवाह करने का अर्थ उस व्यक्ति पर पत्थर तब तक फेंकना है जब तक वह मर न जाए। उस व्यक्ति का शव इस्राएलियों के डेरे के भीतर नहीं रह सकता था, वरना इससे डेरा और लोग अशुद्ध हो जाएँगे। इसलिए यहोवा मूसा से कहता है कि इस्राएली उस व्यक्ति को डेरे के बाहर ले जाएँ, ताकि उस व्यक्ति को पथरवाह कर सके। इसलिए इस्राएली उस व्यक्ति को डेरे के बाहर ले जाते हैं और यहोवा की आज्ञा के अनुसार उसे पत्थरों से मारते हैं।</w:t>
      </w:r>
    </w:p>
    <w:p>
      <w:pPr/>
      <w:r>
        <w:rPr>
          <w:lang w:val="hi_IN" w:bidi="hi_IN"/>
        </w:rPr>
      </w:r>
      <w:r>
        <w:rPr>
          <w:lang w:val="hi_IN" w:bidi="hi_IN"/>
        </w:rPr>
        <w:t>यहाँ रुकें और इस प्रश्न पर समूह में चर्चा करें: आपके समुदाय में ऐसे कौन से कार्य हैं जिनके कारण आपका समुदाय लोगों को मृत्यु दण्ड देता है? इस ऑडियो को यहाँ रोकें।</w:t>
      </w:r>
    </w:p>
    <w:p>
      <w:pPr/>
      <w:r>
        <w:rPr>
          <w:lang w:val="hi_IN" w:bidi="hi_IN"/>
        </w:rPr>
      </w:r>
      <w:r>
        <w:rPr>
          <w:lang w:val="hi_IN" w:bidi="hi_IN"/>
        </w:rPr>
        <w:t>क्योंकि यह कहानी तब घटित हुई थी जब इस्राएली अभी जंगल में थे, इसलिए हम जानते हैं कि यहोवा चाहता था कि उसके लोग प्रतिज्ञा किए गए देश में पहुँचने से पहले ही सब्त के दिन को मानें।</w:t>
      </w:r>
      <w:r>
        <w:rPr>
          <w:lang w:val="hi_IN" w:bidi="hi_IN"/>
        </w:rPr>
      </w:r>
    </w:p>
    <w:p>
      <w:pPr>
        <w:pStyle w:val="Heading3"/>
      </w:pPr>
      <w:r>
        <w:rPr>
          <w:lang w:val="hi_IN" w:bidi="hi_IN"/>
        </w:rPr>
        <w:t>घटनाओं को समझाना</w:t>
      </w:r>
    </w:p>
    <w:p>
      <w:pPr/>
      <w:r>
        <w:rPr>
          <w:lang w:val="hi_IN" w:bidi="hi_IN"/>
        </w:rPr>
      </w:r>
      <w:r>
        <w:rPr>
          <w:lang w:val="hi_IN" w:bidi="hi_IN"/>
        </w:rPr>
        <w:t>गिनती 15:32–36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जब इस्राएली जंगल में थे, तब एक मनुष्य सब्त के दिन लकड़ी बटोर रहा था।</w:t>
      </w:r>
    </w:p>
    <w:p>
      <w:pPr/>
      <w:r>
        <w:rPr>
          <w:lang w:val="hi_IN" w:bidi="hi_IN"/>
        </w:rPr>
      </w:r>
      <w:r>
        <w:rPr>
          <w:b/>
          <w:lang w:val="hi_IN" w:bidi="hi_IN"/>
        </w:rPr>
        <w:t>दूसरे दृश्य में:</w:t>
      </w:r>
      <w:r>
        <w:rPr>
          <w:lang w:val="hi_IN" w:bidi="hi_IN"/>
        </w:rPr>
        <w:t xml:space="preserve"> जो इस्राएली उस मनुष्य को लकड़ी बटोरते हुए पाते हैं वे उस मनुष्य को हारून और मूसा और सारी सभा के पास लाते हैं। लोग ने उस व्यक्ति को हिरासत में रखा हुआ है क्योंकि उन्हें पता नहीं है कि उन्हें उसके साथ क्या करना चाहिए। यहोवा मूसा से कहता है कि उस व्यक्ति को डेरे के बाहर पथरवाह करके मार डाला जाना चाहिए।</w:t>
      </w:r>
    </w:p>
    <w:p>
      <w:pPr/>
      <w:r>
        <w:rPr>
          <w:lang w:val="hi_IN" w:bidi="hi_IN"/>
        </w:rPr>
      </w:r>
      <w:r>
        <w:rPr>
          <w:b/>
          <w:lang w:val="hi_IN" w:bidi="hi_IN"/>
        </w:rPr>
        <w:t>तीसरे दृश्य में:</w:t>
      </w:r>
      <w:r>
        <w:rPr>
          <w:lang w:val="hi_IN" w:bidi="hi_IN"/>
        </w:rPr>
        <w:t xml:space="preserve"> पूरी सभा उस व्यक्ति को डेरे के बाहर ले जाती है और उस व्यक्ति को पत्थरों से मार डालती है, ठीक वैसे ही जैसा यहोवा ने मूसा को आज्ञा दी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लकड़ी बटोरता हुआ एक व्यक्ति</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समय के बारे में हम नहीं जानते, सिवाय इसके कि यह उस समय हुआ जब इस्राएली जंगल में थे।</w:t>
      </w:r>
    </w:p>
    <w:p>
      <w:pPr/>
      <w:r>
        <w:rPr>
          <w:lang w:val="hi_IN" w:bidi="hi_IN"/>
        </w:rPr>
      </w:r>
      <w:r>
        <w:rPr>
          <w:lang w:val="hi_IN" w:bidi="hi_IN"/>
        </w:rPr>
        <w:t>ध्यान दें कि इस भाग में कुछ अलग-अलग स्थितियाँ हैं। पूरा इस्राएली समुदाय जंगल में है। पहले दृश्य में वह व्यक्ति सब्त के दिन बटोर रहा है। हम ठीक से नहीं जानते कि यह व्यक्ति कहाँ है, चाहे इस्राएलियों के डेरे में हो या डेरे से बाहर। दूसरे दृश्य में जो समूह उस व्यक्ति को पाता है, वह उसे उस स्थान पर ले जाता है जहाँ हारून और मूसा हैं। वह मनुष्य एक सुरक्षित स्थान में जाता है जहाँ से वह तब तक बाहर नहीं जा सकता जब तक लोग यह न जान लें कि उसके साथ क्या करना है। तीसरे दृश्य में पूरा समुदाय उस व्यक्ति को इस्राएलियों के डेरे के बाहर ले जाता है और उस व्यक्ति को पत्थरों से मार डालता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15:32–36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लकड़ी बटोरता हुआ एक व्यक्ति</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इस्राएली जंगल में होते हैं, तो एक व्यक्ति सब्त के दिन लकड़ी बटोरता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लकड़ी बटोरने वाले व्यक्ति की भूमिका निभाने वाले व्यक्ति से पूछें, "आप क्या महसूस कर रहे हैं या क्या सोच रहे हैं?" वह व्यक्ति इस तरह उत्तर दे सकता है: "यहाँ जंगल में ठंड है। मैं गर्म होना चाहता हूँ और अपने परिवार को गर्म करने में मदद करना चाहता हूँ," या, "मुझे निश्चित है कि सब्त के दिन लकड़ी उठाना कोई बड़ी बात नहीं है। यह आवश्यक है," या, "मैं केवल थोड़ा आराम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जिन इस्राएलियों ने उस व्यक्ति को लकड़ी बटोरते हुए पाया, वे उसे हारून और मूसा और पूरे समुदाय के पास ले आए। लोगों ने उस व्यक्ति को हिरासत में रखा क्योंकि उन्हें पता नहीं था कि उन्हें उसके साथ क्या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के उत्तर दे सकता है: "अब हम उस व्यक्ति के साथ क्या करें। क्या वह व्यक्ति जानता था कि यह करना गलत था?" या, "वह व्यक्ति क्या सोच रहा था। मुझे विश्वास नहीं हो रहा है कि वह लकड़ी बटोर रहा था। क्या वह नहीं जानता कि यहोवा सब्त के दिन इसे मना करता है?" या, "मुझे बहुत दुख है कि वह व्यक्ति लकड़ी बटोरने के लिए बाहर था। उसके साथ क्या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उस व्यक्ति को डेरे के बाहर पथरवाह करके मार डाला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 इस मनुष्य के लिए मन से टूट गया हूँ परन्तु मैं अपने वचन को गंभीरता से लेता हूँ, या मैं इस समुदाय के लिए दुखी हूँ परन्तु मैं चाहता हूँ कि वे जानें कि आज्ञाकारिता कितनी महत्वपूर्ण है, या ऐसा है जैसे वे सुनते नहीं हैं या पूरी तरह विश्वास नहीं करते कि मैं वह करूँगा जो मैंने कहा है।”</w:t>
      </w:r>
    </w:p>
    <w:p>
      <w:pPr>
        <w:pStyle w:val="ListBullet"/>
        <w:spacing w:line="240" w:lineRule="auto"/>
        <w:ind w:left="720"/>
      </w:pPr>
      <w:r>
        <w:rPr>
          <w:lang w:val="hi_IN" w:bidi="hi_IN"/>
        </w:rPr>
      </w:r>
      <w:r>
        <w:rPr>
          <w:lang w:val="hi_IN" w:bidi="hi_IN"/>
        </w:rPr>
        <w:t>उस व्यक्ति का किरदार निभाने वाले व्यक्ति से पूछें, "आप क्या महसूस कर रहे हैं या क्या सोच रहे हैं?" वह व्यक्ति इस तरह उत्तर दे सकता है: "आपका क्या अर्थ है कि मुझे मरना पड़ेगा?" मैंने केवल कुछ लकड़ी बटोरी थी!" या, "मुझे विश्वास नहीं हो रहा है कि यह हो रहा है! मेरे परिवार के बारे में क्या? इतनी साधारण बात इतनी गलत कैसे हो सकती है?" या, "मुझे सुनना चाहिए था। मुझे लगता है कि यहोवा ने जो कहा वह सचमुच मायने रखता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इसलिए पूरा समुदाय उस व्यक्ति को डेरे के बाहर ले जाता है और उसे पत्थरों से मारकर मार देता है, ठीक वैसे ही जैसे यहोवा ने मूसा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"यह भयानक है। मुझे विश्वास नहीं हो रहा कि हमें ऐसा करना पड़ेगा," या, "मुझे आशा है कि मैं कभी ऐसा नहीं करूँगा जो मुझे करना नहीं चाहिए!" या, "मैं कल्पना नहीं कर सकता कि किसी ऐसे व्यक्ति के साथ क्या होगा जो सचमुच भयानक काम करता है।"</w:t>
      </w:r>
      <w:r>
        <w:rPr>
          <w:lang w:val="hi_IN" w:bidi="hi_IN"/>
        </w:rPr>
      </w:r>
    </w:p>
    <w:p>
      <w:pPr>
        <w:pStyle w:val="Heading3"/>
      </w:pPr>
      <w:r>
        <w:rPr>
          <w:lang w:val="hi_IN" w:bidi="hi_IN"/>
        </w:rPr>
        <w:t>आवश्यक जानकारी</w:t>
      </w:r>
    </w:p>
    <w:p>
      <w:pPr/>
      <w:r>
        <w:rPr>
          <w:lang w:val="hi_IN" w:bidi="hi_IN"/>
        </w:rPr>
      </w:r>
      <w:r>
        <w:rPr>
          <w:lang w:val="hi_IN" w:bidi="hi_IN"/>
        </w:rPr>
        <w:t>गिनती 15:32–36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एक दिन इस्राएल के पुत्र या </w:t>
      </w:r>
      <w:r>
        <w:rPr>
          <w:b/>
          <w:lang w:val="hi_IN" w:bidi="hi_IN"/>
        </w:rPr>
        <w:t>इस्राएली</w:t>
      </w:r>
      <w:r>
        <w:rPr>
          <w:lang w:val="hi_IN" w:bidi="hi_IN"/>
        </w:rPr>
        <w:t xml:space="preserve"> </w:t>
      </w:r>
      <w:r>
        <w:rPr>
          <w:b/>
          <w:lang w:val="hi_IN" w:bidi="hi_IN"/>
        </w:rPr>
        <w:t>जंगल</w:t>
      </w:r>
      <w:r>
        <w:rPr>
          <w:lang w:val="hi_IN" w:bidi="hi_IN"/>
        </w:rPr>
        <w:t xml:space="preserve"> में हैं। इस्राएल के पुत्र, या इस्राएली, याकूब या इस्राएल के वंशज हैं। जंगल एक सुनसान और बंजर स्थान है जहाँ पानी बहुत कम या बिलकुल नहीं होता है। उन्हीं शब्दों का उपयोग करें जिनका उपयोग आपने पिछले भागों में इस्राएलियों और जंगल के लिए किया है। </w:t>
      </w:r>
      <w:r>
        <w:rPr>
          <w:b/>
          <w:lang w:val="hi_IN" w:bidi="hi_IN"/>
        </w:rPr>
        <w:t>इस्राएलियों</w:t>
      </w:r>
      <w:r>
        <w:rPr>
          <w:lang w:val="hi_IN" w:bidi="hi_IN"/>
        </w:rPr>
        <w:t xml:space="preserve"> और </w:t>
      </w:r>
      <w:r>
        <w:rPr>
          <w:lang w:val="hi_IN" w:bidi="hi_IN"/>
        </w:rPr>
        <w:t>जंगल</w:t>
      </w:r>
      <w:r>
        <w:rPr>
          <w:lang w:val="hi_IN" w:bidi="hi_IN"/>
        </w:rPr>
        <w:t xml:space="preserve"> के बारे में अधिक जानकारी के लिए, मुख्य शब्दावली को देखें।</w:t>
      </w:r>
    </w:p>
    <w:p>
      <w:pPr/>
      <w:r>
        <w:rPr>
          <w:lang w:val="hi_IN" w:bidi="hi_IN"/>
        </w:rPr>
      </w:r>
      <w:r>
        <w:rPr>
          <w:lang w:val="hi_IN" w:bidi="hi_IN"/>
        </w:rPr>
        <w:t xml:space="preserve">इस समय एक व्यक्ति </w:t>
      </w:r>
      <w:r>
        <w:rPr>
          <w:b/>
          <w:lang w:val="hi_IN" w:bidi="hi_IN"/>
        </w:rPr>
        <w:t>सब्त</w:t>
      </w:r>
      <w:r>
        <w:rPr>
          <w:lang w:val="hi_IN" w:bidi="hi_IN"/>
        </w:rPr>
        <w:t xml:space="preserve"> के दिन लकड़ी बटोर रहा है। सब्त इस्राएलियों या यहूदियों के लिए सप्ताह का सातवाँ दिन होता है। यह वह समय है जब इस्राएली विश्राम करते थे और परमेश्वर की आराधना करते थे।</w:t>
      </w:r>
    </w:p>
    <w:p>
      <w:pPr/>
      <w:r>
        <w:rPr>
          <w:lang w:val="hi_IN" w:bidi="hi_IN"/>
        </w:rPr>
      </w:r>
      <w:r>
        <w:rPr>
          <w:lang w:val="hi_IN" w:bidi="hi_IN"/>
        </w:rPr>
        <w:t xml:space="preserve">यहाँ रुकें और समूह में चर्चा करें कि आप </w:t>
      </w:r>
      <w:r>
        <w:rPr>
          <w:b/>
          <w:lang w:val="hi_IN" w:bidi="hi_IN"/>
        </w:rPr>
        <w:t>सब्त</w:t>
      </w:r>
      <w:r>
        <w:rPr>
          <w:lang w:val="hi_IN" w:bidi="hi_IN"/>
        </w:rPr>
        <w:t xml:space="preserve"> के लिए किस शब्द का उपयोग करेंगे। सब्त के लिए उसी शब्द का उपयोग करें जिसका उपयोग आपने बाइबल की पिछली पुस्तकों में किया है। </w:t>
      </w:r>
      <w:r>
        <w:rPr>
          <w:lang w:val="hi_IN" w:bidi="hi_IN"/>
        </w:rPr>
        <w:t>सब्त</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जो इस्राएली उस व्यक्ति को लकड़ी बटोरते हुए पाते हैं, वे उस व्यक्ति को हारून और मूसा और पूरे समुदाय या इस्राएलियों के समूह के पास लाते हैं। इस्राएली उस व्यक्ति को एक सुरक्षित स्थान पर रखते हैं क्योंकि उन्हें पता नहीं है कि उन्हें उसके साथ क्या करना चाहिए। </w:t>
      </w:r>
      <w:r>
        <w:rPr>
          <w:b/>
          <w:lang w:val="hi_IN" w:bidi="hi_IN"/>
        </w:rPr>
        <w:t>यहोवा</w:t>
      </w:r>
      <w:r>
        <w:rPr>
          <w:lang w:val="hi_IN" w:bidi="hi_IN"/>
        </w:rPr>
        <w:t xml:space="preserve"> मूसा से कहता है कि लोगों को उस व्यक्ति को डेरे के बाहर पथरवाह करके मार डालना चाहिए। यहोवा परमेश्वर का व्यक्तिगत और उचित नाम है। पथराव का अर्थ है किसी व्यक्ति पर पत्थर तब तक फेंकना जब तक कि वह मर न जाए। उन्हीं शब्दों का उपयोग करें जिनका उपयोग आपने पिछले भागों में समुदाय, यहोवा और पथराव या पत्थर के लिए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इसलिए इस्राएलियों का पूरा समुदाय उस व्यक्ति को डेरे के बाहर ले गया और उसे पत्थरों से मार डाला, ठीक वैसे ही जैसे यहोवा ने मूसा को आज्ञा दी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15:37–41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15:37–41 को सुनें और अपने मन में रखें।</w:t>
      </w:r>
    </w:p>
    <w:p>
      <w:pPr/>
      <w:r>
        <w:rPr>
          <w:lang w:val="hi_IN" w:bidi="hi_IN"/>
        </w:rPr>
      </w:r>
      <w:r>
        <w:rPr>
          <w:lang w:val="hi_IN" w:bidi="hi_IN"/>
        </w:rPr>
        <w:t>यदि सम्भव हो, तो गिनती 15:37–41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15:37–41 का ऑडियो संस्करण सबसे आसानी से समझ में आने वाले अनुवाद में सुनें।</w:t>
      </w:r>
    </w:p>
    <w:p>
      <w:pPr/>
      <w:r>
        <w:rPr>
          <w:lang w:val="hi_IN" w:bidi="hi_IN"/>
        </w:rPr>
      </w:r>
      <w:r>
        <w:rPr>
          <w:lang w:val="hi_IN" w:bidi="hi_IN"/>
        </w:rPr>
        <w:t>इस भाग में, यहोवा मूसा के माध्यम से इस्राएल के लोगों को निर्देश देना जारी रखता है। ये निर्देश इस्राएलियों को उन सभी आज्ञाओं का पालन करने के लिए याद रखने में मदद करने के लिए हैं जो यहोवा ने उन्हें दी हैं। पिछला भाग इस बात का एक उदाहरण है कि कैसे किसी ने यहोवा की आज्ञाओं का पालन नहीं किया और उन कार्यों के क्या परिणाम हुए। यहाँ यहोवा इस्राएलियों को एक चिन्ह दे रहा है ताकि उन्हें उसकी आज्ञाओं का पालन करना याद रखने में मदद मिले।</w:t>
      </w:r>
    </w:p>
    <w:p>
      <w:pPr/>
      <w:r>
        <w:rPr>
          <w:lang w:val="hi_IN" w:bidi="hi_IN"/>
        </w:rPr>
      </w:r>
      <w:r>
        <w:rPr>
          <w:lang w:val="hi_IN" w:bidi="hi_IN"/>
        </w:rPr>
        <w:t xml:space="preserve">इस्राएलियों को आने वाली पीढ़ियों के लिए अपने वस्त्रों के कोनों पर झालरें बनानी हैं। वस्त्रों के कोनों को पंख भी कहा जाता था क्योंकि वे वस्त्र के नीचे के भाग में पंख के समान आकार बनाते थे। वस्त्र अधिक सम्भवतः बाहरी वस्त्र या ओढ़नी थे। ये झालरें सम्भवतः उनके वस्त्रों से नीले धागे या डोरी के द्वारा जुड़ी होती थीं। उस समय, नीला रंग नीला-बैंगनी रंग होता था और राजसी पद का प्रतीक था। इस रंग का उपयोग लोगों को यहोवा का होने के चिन्ह के रूप में किया गया हो सकता है। </w:t>
      </w:r>
    </w:p>
    <w:p>
      <w:pPr/>
      <w:r>
        <w:rPr>
          <w:lang w:val="hi_IN" w:bidi="hi_IN"/>
        </w:rPr>
      </w:r>
      <w:r>
        <w:rPr>
          <w:lang w:val="hi_IN" w:bidi="hi_IN"/>
        </w:rPr>
        <w:t xml:space="preserve">यहाँ रुकें और </w:t>
      </w:r>
      <w:r>
        <w:rPr>
          <w:b/>
          <w:lang w:val="hi_IN" w:bidi="hi_IN"/>
        </w:rPr>
        <w:t>झालरों</w:t>
      </w:r>
      <w:r>
        <w:rPr>
          <w:lang w:val="hi_IN" w:bidi="hi_IN"/>
        </w:rPr>
        <w:t xml:space="preserve"> की एक करीबी तस्वीर देखें, और </w:t>
      </w:r>
      <w:r>
        <w:rPr>
          <w:lang w:val="hi_IN" w:bidi="hi_IN"/>
        </w:rPr>
        <w:t>वस्त्रों के कोनों से जुड़ी झालरों</w:t>
      </w:r>
      <w:r>
        <w:rPr>
          <w:lang w:val="hi_IN" w:bidi="hi_IN"/>
        </w:rPr>
        <w:t xml:space="preserve"> की एक तस्वीर देखें। इस ऑडियो को यहाँ रोकें।</w:t>
      </w:r>
    </w:p>
    <w:p>
      <w:pPr/>
      <w:r>
        <w:rPr>
          <w:lang w:val="hi_IN" w:bidi="hi_IN"/>
        </w:rPr>
      </w:r>
      <w:r>
        <w:rPr>
          <w:lang w:val="hi_IN" w:bidi="hi_IN"/>
        </w:rPr>
        <w:t>ये झालरें केवल इस्राएलियों को यहोवा की आज्ञाओं को स्मरण रखने में सहायता करने के लिए ही नहीं थीं, बल्कि इस्राएलियों को यह भी स्मरण कराने के लिए थीं कि वे अपनी इच्छा के अनुसार करने के स्थान पर आज्ञाओं का पालन करें। यहोवा कहता है कि इस्राएली अपने मन और अपनी आँखों की इच्छाओं के पीछे चलने की प्रवृत्ति रखते हैं। परन्तु इस्राएलियों को यहोवा की सभी आज्ञाओं का पालन करना याद रखना है और यहोवा के लिए पवित्र या अलग रहना है।</w:t>
      </w:r>
    </w:p>
    <w:p>
      <w:pPr/>
      <w:r>
        <w:rPr>
          <w:lang w:val="hi_IN" w:bidi="hi_IN"/>
        </w:rPr>
      </w:r>
      <w:r>
        <w:rPr>
          <w:lang w:val="hi_IN" w:bidi="hi_IN"/>
        </w:rPr>
        <w:t>यहाँ रुकें और इस प्रश्न पर समूह में चर्चा करें: आपके समुदाय के लोगों को कौन से चिन्ह याद रखने होंगे, ताकि वे अपने परमेश्वर, देवताओं या अन्य देवताओं के विरुद्ध गलत काम न करें? इस ऑडियो को यहाँ रोकें।</w:t>
      </w:r>
    </w:p>
    <w:p>
      <w:pPr/>
      <w:r>
        <w:rPr>
          <w:lang w:val="hi_IN" w:bidi="hi_IN"/>
        </w:rPr>
      </w:r>
      <w:r>
        <w:rPr>
          <w:lang w:val="hi_IN" w:bidi="hi_IN"/>
        </w:rPr>
        <w:t>यहाँ रुकें और वह चिन्ह बनाने के लिए समय निकालें जो आपको परमेश्वर के विरुद्ध पाप न करने की याद दिलाने में मदद करता है। इस ऑडियो को यहाँ रोकें।</w:t>
      </w:r>
    </w:p>
    <w:p>
      <w:pPr/>
      <w:r>
        <w:rPr>
          <w:lang w:val="hi_IN" w:bidi="hi_IN"/>
        </w:rPr>
      </w:r>
      <w:r>
        <w:rPr>
          <w:lang w:val="hi_IN" w:bidi="hi_IN"/>
        </w:rPr>
        <w:t>इस भाग के अंत में यहोवा एक बहुत प्रबल घोषणा करता है। यहोवा घोषणा करता है कि वह यहोवा है, इस्राएलियों का परमेश्वर जो उन्हें मिस्र से निकाल लाया है ताकि वह उनका परमेश्वर ठहरे। इसके बाद यहोवा फिर से दोहराता है कि वह यहोवा है, इस्राएलियों का परमेश्वर है। यह यहोवा की ओर से इस्राएलियों के लिए एक कड़ा स्मरण प्रतीत होता है कि यहोवा को यह माँग करने का पूरा अधिकार है कि वे उसकी आज्ञाओं का पालन करें।</w:t>
      </w:r>
      <w:r>
        <w:rPr>
          <w:lang w:val="hi_IN" w:bidi="hi_IN"/>
        </w:rPr>
      </w:r>
    </w:p>
    <w:p>
      <w:pPr>
        <w:pStyle w:val="Heading3"/>
      </w:pPr>
      <w:r>
        <w:rPr>
          <w:lang w:val="hi_IN" w:bidi="hi_IN"/>
        </w:rPr>
        <w:t>घटनाओं को समझाना</w:t>
      </w:r>
    </w:p>
    <w:p>
      <w:pPr/>
      <w:r>
        <w:rPr>
          <w:lang w:val="hi_IN" w:bidi="hi_IN"/>
        </w:rPr>
      </w:r>
      <w:r>
        <w:rPr>
          <w:lang w:val="hi_IN" w:bidi="hi_IN"/>
        </w:rPr>
        <w:t>गिनती 15:37–41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से कहता है कि वह इस्राएल के लोगों या इस्राएलियों को निम्नलिखित निर्देश दे। इस्राएलियों को अपनी सब पीढ़ियों के लिए अपने वस्त्रों के कोनों पर झालरें लगानी हैं। हर एक झालर में एक नीला धागा या डोरी होनी थी।</w:t>
      </w:r>
    </w:p>
    <w:p>
      <w:pPr/>
      <w:r>
        <w:rPr>
          <w:lang w:val="hi_IN" w:bidi="hi_IN"/>
        </w:rPr>
      </w:r>
      <w:r>
        <w:rPr>
          <w:b/>
          <w:lang w:val="hi_IN" w:bidi="hi_IN"/>
        </w:rPr>
        <w:t>दूसरे दृश्य में:</w:t>
      </w:r>
      <w:r>
        <w:rPr>
          <w:lang w:val="hi_IN" w:bidi="hi_IN"/>
        </w:rPr>
        <w:t xml:space="preserve"> इस्राएली अपने वस्त्रों पर लगी झालरों को और एक दूसरे के वस्त्रों पर लगी झालरों को देखें, यहोवा की दी हुई सब आज्ञाओं को पूरा करना स्मरण रखें। इस्राएलियों को अपने मन की इच्छाओं या लालसाओं के पीछे चलकर आप को अशुद्ध नहीं करना है, जैसा वे करने की प्रवृत्ति रखते हैं। ये झालरें इस्राएलियों को आज्ञाओं का पालन करने और अपने आप को परमेश्वर के लिए पवित्र बनाए रखने का स्मरण कराने के लिए हैं।</w:t>
      </w:r>
    </w:p>
    <w:p>
      <w:pPr/>
      <w:r>
        <w:rPr>
          <w:lang w:val="hi_IN" w:bidi="hi_IN"/>
        </w:rPr>
      </w:r>
      <w:r>
        <w:rPr>
          <w:b/>
          <w:lang w:val="hi_IN" w:bidi="hi_IN"/>
        </w:rPr>
        <w:t>तीसरे दृश्य में:</w:t>
      </w:r>
      <w:r>
        <w:rPr>
          <w:lang w:val="hi_IN" w:bidi="hi_IN"/>
        </w:rPr>
        <w:t xml:space="preserve"> यहोवा इस्राएलियों से कहता है कि वह उनका परमेश्वर है जो उन्हें मिस्र देश से निकाल लाया है ताकि वह उनका परमेश्वर हो सके। वह यहोवा है, उनका परमेश्वर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हम इस भाग के सटीक परिवेश को नहीं जानते हैं, लेकिन हम जानते हैं कि एक बार फिर यहोवा मूसा से बात कर रहा है और मूसा को पूरे इस्राएली समुदाय के लिए निर्देश दे रहा है। ये निर्देश इस्राएलियों को यहोवा की सभी आज्ञाओं को याद रखने और उन आज्ञाओं का पालन करने में मदद करने के लिए हैं।</w:t>
      </w:r>
    </w:p>
    <w:p>
      <w:pPr/>
      <w:r>
        <w:rPr>
          <w:lang w:val="hi_IN" w:bidi="hi_IN"/>
        </w:rPr>
      </w:r>
      <w:r>
        <w:rPr>
          <w:lang w:val="hi_IN" w:bidi="hi_IN"/>
        </w:rPr>
        <w:t>हर झालर में एक नीली डोरी होती थी। यह स्पष्ट नहीं है कि यह नीली डोरी नीले-बैंगनी रंग की थी या नहीं, और यह भी कि यह नीली डोरी झालर को वस्त्र से जोड़ती थी या यह डोरी झालर में बुनी हुई थी।</w:t>
      </w:r>
    </w:p>
    <w:p>
      <w:pPr/>
      <w:r>
        <w:rPr>
          <w:lang w:val="hi_IN" w:bidi="hi_IN"/>
        </w:rPr>
      </w:r>
      <w:r>
        <w:rPr>
          <w:lang w:val="hi_IN" w:bidi="hi_IN"/>
        </w:rPr>
        <w:t>यहाँ रुकें और समूह में मिलकर उन वस्तुओं को देखें जो आपके पास नीले या बैंगनी के विभिन्न रंगों में हैं। आप उन वस्तुओं के रंगों का वर्णन कैसे करेंगे? इस ऑडियो को यहाँ रोकें।</w:t>
      </w:r>
    </w:p>
    <w:p>
      <w:pPr/>
      <w:r>
        <w:rPr>
          <w:lang w:val="hi_IN" w:bidi="hi_IN"/>
        </w:rPr>
      </w:r>
      <w:r>
        <w:rPr>
          <w:lang w:val="hi_IN" w:bidi="hi_IN"/>
        </w:rPr>
        <w:t>इस्राएलियों को अपने मन और अपनी आँखों की इच्छाओं के पीछे नहीं चलना है। कुछ अनुवादों में कहा गया है कि इस्राएली अपनी ही इच्छाओं के पीछे जाकर “व्यभिचार करने की ओर झुकते हैं”। यह वाक्यांश यौन अनैतिकता को दर्शाता है और एक वेश्या के कार्यों का वर्णन करता है। यहाँ वेश्यावृत्ति और जीवनसाथी के विश्वासघात के विचार का उपयोग यह बताने के लिए किया गया है कि इस्राएलियों ने परमेश्वर के विरुद्ध किस प्रकार पाप किया था। इस्राएली परमेश्वर के प्रति वैसे ही विश्वासघाती थे जैसे कोई व्यभिचारी जीवनसाथी होता है। इस्राएलियों ने अपने मन और अपनी आँखों के पीछे चलकर काम किया, जिसका अर्थ है कि उनके लिए उनकी अपनी भावनाएँ और इच्छाएँ उस बात से अधिक महत्वपूर्ण थीं जिसे वे सही जानते थे।</w:t>
      </w:r>
    </w:p>
    <w:p>
      <w:pPr/>
      <w:r>
        <w:rPr>
          <w:lang w:val="hi_IN" w:bidi="hi_IN"/>
        </w:rPr>
      </w:r>
      <w:r>
        <w:rPr>
          <w:lang w:val="hi_IN" w:bidi="hi_IN"/>
        </w:rPr>
        <w:t>यहाँ रुकें और समूह में चर्चा करें कि आप परमेश्वर के प्रति इस प्रकार के विश्वासघात का वर्णन कैसे करेंगे। आप यह कैसे वर्णन करेंगे कि वे वेश्याओं के समान या परमेश्वर के प्रति अविश्वासी थे, और आप यह कैसे वर्णन करेंगे कि वे अपने ही मन और अपनी ही आँखों के पीछे चलना चाहते थे? इस ऑडियो को यहाँ रोकें।</w:t>
      </w:r>
    </w:p>
    <w:p>
      <w:pPr/>
      <w:r>
        <w:rPr>
          <w:lang w:val="hi_IN" w:bidi="hi_IN"/>
        </w:rPr>
      </w:r>
      <w:r>
        <w:rPr>
          <w:lang w:val="hi_IN" w:bidi="hi_IN"/>
        </w:rPr>
        <w:t>फिर यहोवा एक बहुत महत्वपूर्ण घोषणा में अपने आप को दोहराता है। यहोवा दो बार कहता है कि वह इस्राएलियों का परमेश्वर है और वह वही परमेश्वर है जो उन्हें मिस्र से निकाल लाया है ताकि वह उनका परमेश्वर ठहरे।</w:t>
      </w:r>
    </w:p>
    <w:p>
      <w:pPr/>
      <w:r>
        <w:rPr>
          <w:lang w:val="hi_IN" w:bidi="hi_IN"/>
        </w:rPr>
      </w:r>
      <w:r>
        <w:rPr>
          <w:lang w:val="hi_IN" w:bidi="hi_IN"/>
        </w:rPr>
        <w:t>यहाँ रुकें और समूह में चर्चा करें कि आप अपने समुदाय के इतिहास की सबसे महत्वपूर्ण घटना के बारे में कैसे बात करते हैं। एक दूसरे को उस महत्वपूर्ण घटना की कहानी सुनाएँ, और उन शब्दों या वाक्यांशों पर ध्यान दें जिन्हें आप दोहराते हैं या कहते हैं ताकि लोग जान सकें कि यह महत्वपूर्ण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15:37–41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कहता है कि वह इस्राएल के लोगों या इस्राएलियों को निम्नलिखित निर्देश दे। यहोवा कहता है कि इस्राएलियों को आने वाली सभी पीढ़ियों के लिए अपने वस्त्रों के कोनों पर झालरें लगानी हैं। इनमें से हर एक झालर में एक नीला धागा या डोरी होनी थी। इस्राएलियों को अपने वस्त्रों पर और एक दूसरे के वस्त्रों पर लगी झालरों को देखकर यहोवा की सब आज्ञाओं को करने का स्मरण रखना था, ताकि वे यहोवा के लिए अलग किए हुए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नहीं पता कि मैं उनके लिए याद रखना कैसे आसान बना सकता हूँ," या, "मैं लोगों के हृदय को जानता हूँ। लोग सम्भवतः मेरी इच्छा के बजाय अपनी इच्छाओं के पीछे चलेंगे, या, मैं चाहता हूँ कि वे सच में स्मरण रखें क्योंकि मेरी इच्छा ही उनके लिए सबसे अच्छी बात है और वही उन्हें मेरे साथ सम्बन्ध में बनाए रखती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इस्राएलियों को अपनी इच्छाओं या लालसाओं का पालन नहीं करना है जैसा वे करने की प्रवृत्ति रखते हैं। ये झालरें इस्राएलियों को यहोवा की आज्ञाओं का पालन करने और अपने आप को परमेश्वर के लिए पवित्र बनाए रखने का स्मरण कराने के लिए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प्रकार उत्तर दे सकता है: मुझे लगता है कि यहोवा को विश्वास नहीं है कि हम सच में आज्ञा मान सकते हैं, या मैं सच में आज्ञा मानना चाहता हूँ, इसलिए मुझे खुशी है कि यहोवा हमें एक स्मरण दिला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इस्राएलियों से कहता है कि वह उनका परमेश्वर है जो उन्हें मिस्र देश से निकाल लाया है ताकि वह उनका परमेश्वर हो सके। वह यहोवा है, उनका परमेश्वर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मुझे नहीं लगता कि मैं अपनी आज्ञाओं को इससे अधिक स्पष्ट कर सकता हूँ, या उनमें अपनी ही इच्छा से चलने और अपने आप को परमेश्वर बनाने की प्रवृत्ति है, इसलिए मुझे यह सुनिश्चित करना होगा कि वे जानें कि मैं ही उनका परमेश्वर हूँ।</w:t>
      </w:r>
      <w:r>
        <w:rPr>
          <w:lang w:val="hi_IN" w:bidi="hi_IN"/>
        </w:rPr>
      </w:r>
    </w:p>
    <w:p>
      <w:pPr>
        <w:pStyle w:val="Heading3"/>
      </w:pPr>
      <w:r>
        <w:rPr>
          <w:lang w:val="hi_IN" w:bidi="hi_IN"/>
        </w:rPr>
        <w:t>आवश्यक जानकारी</w:t>
      </w:r>
    </w:p>
    <w:p>
      <w:pPr/>
      <w:r>
        <w:rPr>
          <w:lang w:val="hi_IN" w:bidi="hi_IN"/>
        </w:rPr>
      </w:r>
      <w:r>
        <w:rPr>
          <w:lang w:val="hi_IN" w:bidi="hi_IN"/>
        </w:rPr>
        <w:t>गिनती 15:37–41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फिर </w:t>
      </w:r>
      <w:r>
        <w:rPr>
          <w:b/>
          <w:lang w:val="hi_IN" w:bidi="hi_IN"/>
        </w:rPr>
        <w:t>यहोवा</w:t>
      </w:r>
      <w:r>
        <w:rPr>
          <w:lang w:val="hi_IN" w:bidi="hi_IN"/>
        </w:rPr>
        <w:t xml:space="preserve"> ने मूसा से कहा कि वह इस्राएल के पुत्रों या </w:t>
      </w:r>
      <w:r>
        <w:rPr>
          <w:b/>
          <w:lang w:val="hi_IN" w:bidi="hi_IN"/>
        </w:rPr>
        <w:t>इस्राएलियों</w:t>
      </w:r>
      <w:r>
        <w:rPr>
          <w:lang w:val="hi_IN" w:bidi="hi_IN"/>
        </w:rPr>
        <w:t xml:space="preserve"> को निम्नलिखित निर्देश दे। यहोवा परमेश्वर का व्यक्तिगत और उचित नाम है। इस्राएली याकूब के वंशज हैं जिसका नाम बदलकर इस्राएल रखा गया था। उन्हीं शब्दों का उपयोग करें जिनका उपयोग आपने पिछले भागों में यहोवा और इस्राएलियों के लिए किया है। </w:t>
      </w:r>
      <w:r>
        <w:rPr>
          <w:b/>
          <w:lang w:val="hi_IN" w:bidi="hi_IN"/>
        </w:rPr>
        <w:t>यहोवा</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इस्राएलियों को अपने वस्त्रों या वस्त्रों के कोनों पर </w:t>
      </w:r>
      <w:r>
        <w:rPr>
          <w:b/>
          <w:lang w:val="hi_IN" w:bidi="hi_IN"/>
        </w:rPr>
        <w:t>झालरें</w:t>
      </w:r>
      <w:r>
        <w:rPr>
          <w:lang w:val="hi_IN" w:bidi="hi_IN"/>
        </w:rPr>
        <w:t xml:space="preserve"> अपनी सब </w:t>
      </w:r>
      <w:r>
        <w:rPr>
          <w:b/>
          <w:lang w:val="hi_IN" w:bidi="hi_IN"/>
        </w:rPr>
        <w:t>पीढ़ियों</w:t>
      </w:r>
      <w:r>
        <w:rPr>
          <w:lang w:val="hi_IN" w:bidi="hi_IN"/>
        </w:rPr>
        <w:t xml:space="preserve"> के लिए लगानी हैं। झालर ढीले धागों का एक झुण्ड होता है जो आपस में मरोड़कर एक सिरे पर बाँधे जाते हैं। इन झालरें में हर एक झालर में एक नीला धागा होना है। आने वाली पीढ़ियाँ का अर्थ है एक जीवनकाल के बाद दूसरा जीवनकाल, या इस जीवन के बाद आने वाले लोगों के सभी जीवनकाल। आने वाली पीढ़ियों के लिए उसी शब्द का उपयोग करें जिसका उपयोग आपने पिछले भागों में किया है। </w:t>
      </w:r>
      <w:r>
        <w:rPr>
          <w:lang w:val="hi_IN" w:bidi="hi_IN"/>
        </w:rPr>
        <w:t>पीढ़ियों</w:t>
      </w:r>
      <w:r>
        <w:rPr>
          <w:lang w:val="hi_IN" w:bidi="hi_IN"/>
        </w:rPr>
        <w:t xml:space="preserve"> के बारे में अधिक जानकारी के लिए, मुख्य शब्दावली देखें। </w:t>
      </w:r>
    </w:p>
    <w:p>
      <w:pPr/>
      <w:r>
        <w:rPr>
          <w:lang w:val="hi_IN" w:bidi="hi_IN"/>
        </w:rPr>
      </w:r>
      <w:r>
        <w:rPr>
          <w:lang w:val="hi_IN" w:bidi="hi_IN"/>
        </w:rPr>
        <w:t xml:space="preserve">यहाँ रुकें और समूह में चर्चा करें कि आप </w:t>
      </w:r>
      <w:r>
        <w:rPr>
          <w:b/>
          <w:lang w:val="hi_IN" w:bidi="hi_IN"/>
        </w:rPr>
        <w:t>वस्त्र</w:t>
      </w:r>
      <w:r>
        <w:rPr>
          <w:lang w:val="hi_IN" w:bidi="hi_IN"/>
        </w:rPr>
        <w:t xml:space="preserve"> या </w:t>
      </w:r>
      <w:r>
        <w:rPr>
          <w:b/>
          <w:lang w:val="hi_IN" w:bidi="hi_IN"/>
        </w:rPr>
        <w:t>बागा</w:t>
      </w:r>
      <w:r>
        <w:rPr>
          <w:lang w:val="hi_IN" w:bidi="hi_IN"/>
        </w:rPr>
        <w:t xml:space="preserve"> और </w:t>
      </w:r>
      <w:r>
        <w:rPr>
          <w:b/>
          <w:lang w:val="hi_IN" w:bidi="hi_IN"/>
        </w:rPr>
        <w:t>झालरों</w:t>
      </w:r>
      <w:r>
        <w:rPr>
          <w:lang w:val="hi_IN" w:bidi="hi_IN"/>
        </w:rPr>
        <w:t xml:space="preserve"> के लिए कौन सा शब्द या वाक्यांश उपयोग करेंगे। अधिक जानकारी के लिए मुख्य शब्दावली में </w:t>
      </w:r>
      <w:r>
        <w:rPr>
          <w:lang w:val="hi_IN" w:bidi="hi_IN"/>
        </w:rPr>
        <w:t>बागा</w:t>
      </w:r>
      <w:r>
        <w:rPr>
          <w:lang w:val="hi_IN" w:bidi="hi_IN"/>
        </w:rPr>
        <w:t xml:space="preserve"> शब्द देखें। यदि आपने बाइबल की किसी अन्य पुस्तक में झालरें और वस्त्र या चोगा का अनुवाद पहले ही किया है, तो उन्हीं शब्दों का उपयोग करें जो आपने वहाँ उपयोग किए थे इस ऑडियो को यहाँ रोकें।</w:t>
      </w:r>
    </w:p>
    <w:p>
      <w:pPr/>
      <w:r>
        <w:rPr>
          <w:lang w:val="hi_IN" w:bidi="hi_IN"/>
        </w:rPr>
      </w:r>
      <w:r>
        <w:rPr>
          <w:lang w:val="hi_IN" w:bidi="hi_IN"/>
        </w:rPr>
        <w:t xml:space="preserve">इस्राएलियों को अपने वस्त्रों पर लगी झालरों को और एक दूसरे के वस्त्रों पर लगी झालरों को देखें, और यहोवा की आज्ञाओं की हर बात को पूरा करना स्मरण रखें, या जीवन के लिए यहोवा के सभी व्यवस्थाओं का पालन करना स्मरण रखें। इस्राएलियों को अपनी इच्छाओं या लालसाओं का पालन नहीं करना है जैसा वे करने की प्रवृत्ति रखते हैं। ये झालरें उन्हें </w:t>
      </w:r>
      <w:r>
        <w:rPr>
          <w:b/>
          <w:lang w:val="hi_IN" w:bidi="hi_IN"/>
        </w:rPr>
        <w:t>आज्ञाओं</w:t>
      </w:r>
      <w:r>
        <w:rPr>
          <w:lang w:val="hi_IN" w:bidi="hi_IN"/>
        </w:rPr>
        <w:t xml:space="preserve"> का पालन करने और अपने आप को परमेश्वर के लिए </w:t>
      </w:r>
      <w:r>
        <w:rPr>
          <w:b/>
          <w:lang w:val="hi_IN" w:bidi="hi_IN"/>
        </w:rPr>
        <w:t>पवित्र</w:t>
      </w:r>
      <w:r>
        <w:rPr>
          <w:lang w:val="hi_IN" w:bidi="hi_IN"/>
        </w:rPr>
        <w:t xml:space="preserve"> बनाए रखने के लिए स्मरण कराने के लिए हैं। पवित्र होने का अर्थ है परमेश्वर के विशेष उद्देश्यों के लिए अलग किया जाना। पवित्र और आज्ञाओं के लिए उसी शब्द का उपयोग करें जिसका उपयोग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यहोवा इस्राएलियों से कहता है कि वह उनका </w:t>
      </w:r>
      <w:r>
        <w:rPr>
          <w:b/>
          <w:lang w:val="hi_IN" w:bidi="hi_IN"/>
        </w:rPr>
        <w:t>परमेश्वर</w:t>
      </w:r>
      <w:r>
        <w:rPr>
          <w:lang w:val="hi_IN" w:bidi="hi_IN"/>
        </w:rPr>
        <w:t xml:space="preserve"> है जो उन्हें मिस्र देश से निकाल लाया है ताकि वह उनका परमेश्वर ठहरे। वह यहोवा है, उनका परमेश्वर है। परमेश्वर के लिए उसी सामान्य शब्द का उपयोग करें जिसका उपयोग आपने पिछले भागों में किया है। </w:t>
      </w:r>
      <w:r>
        <w:rPr>
          <w:lang w:val="hi_IN" w:bidi="hi_IN"/>
        </w:rPr>
        <w:t>परमेश्वर</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16:1–19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16:1–19 को सुनें और अपने मन में रखें।</w:t>
      </w:r>
    </w:p>
    <w:p>
      <w:pPr/>
      <w:r>
        <w:rPr>
          <w:lang w:val="hi_IN" w:bidi="hi_IN"/>
        </w:rPr>
      </w:r>
      <w:r>
        <w:rPr>
          <w:lang w:val="hi_IN" w:bidi="hi_IN"/>
        </w:rPr>
        <w:t>यदि सम्भव हो, तो गिनती 16:1–19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16:1–19 का ऑडियो संस्करण सबसे आसानी से समझ में आने वाले अनुवाद में सुनें।</w:t>
      </w:r>
    </w:p>
    <w:p>
      <w:pPr/>
      <w:r>
        <w:rPr>
          <w:lang w:val="hi_IN" w:bidi="hi_IN"/>
        </w:rPr>
      </w:r>
      <w:r>
        <w:rPr>
          <w:lang w:val="hi_IN" w:bidi="hi_IN"/>
        </w:rPr>
        <w:t>यह कहानी उस भ्रम और अनिश्चितता को दिखाती है जिसका अनुभव इस्राएली जंगल में कर रहे हैं। यह कुछ विद्रोहियों की कहानी है जो एक साथ मिलकर एक विद्रोही समूह बनाते हैं। वे मूसा के अधिकार के विरुद्ध विद्रोह कर रहे हैं।</w:t>
      </w:r>
    </w:p>
    <w:p>
      <w:pPr/>
      <w:r>
        <w:rPr>
          <w:lang w:val="hi_IN" w:bidi="hi_IN"/>
        </w:rPr>
      </w:r>
      <w:r>
        <w:rPr>
          <w:lang w:val="hi_IN" w:bidi="hi_IN"/>
        </w:rPr>
        <w:t>यह कहानी एक वंशावली से शुरू होती है, जिसका अर्थ है परिवारों की सूची। इस कहानी में मुख्य लोगों के पूर्वजों के नाम इस प्रकार हैं:</w:t>
      </w:r>
    </w:p>
    <w:p>
      <w:pPr>
        <w:pStyle w:val="ListBullet"/>
        <w:spacing w:line="240" w:lineRule="auto"/>
        <w:ind w:left="720"/>
      </w:pPr>
      <w:r>
        <w:rPr>
          <w:lang w:val="hi_IN" w:bidi="hi_IN"/>
        </w:rPr>
      </w:r>
      <w:r>
        <w:rPr>
          <w:lang w:val="hi_IN" w:bidi="hi_IN"/>
        </w:rPr>
        <w:t>लेवी का एक पुत्र था जिसका नाम कहात था।</w:t>
      </w:r>
    </w:p>
    <w:p>
      <w:pPr>
        <w:pStyle w:val="ListBullet"/>
        <w:spacing w:line="240" w:lineRule="auto"/>
        <w:ind w:left="720"/>
      </w:pPr>
      <w:r>
        <w:rPr>
          <w:lang w:val="hi_IN" w:bidi="hi_IN"/>
        </w:rPr>
      </w:r>
      <w:r>
        <w:rPr>
          <w:lang w:val="hi_IN" w:bidi="hi_IN"/>
        </w:rPr>
        <w:t>कहात का एक पुत्र था जिसका नाम यिसहार था।</w:t>
      </w:r>
    </w:p>
    <w:p>
      <w:pPr>
        <w:pStyle w:val="ListBullet"/>
        <w:spacing w:line="240" w:lineRule="auto"/>
        <w:ind w:left="720"/>
      </w:pPr>
      <w:r>
        <w:rPr>
          <w:lang w:val="hi_IN" w:bidi="hi_IN"/>
        </w:rPr>
      </w:r>
      <w:r>
        <w:rPr>
          <w:lang w:val="hi_IN" w:bidi="hi_IN"/>
        </w:rPr>
        <w:t>यिसहार का एक पुत्र हुआ जिसका नाम कोरह था।</w:t>
      </w:r>
    </w:p>
    <w:p>
      <w:pPr>
        <w:pStyle w:val="ListBullet"/>
        <w:spacing w:line="240" w:lineRule="auto"/>
        <w:ind w:left="720"/>
      </w:pPr>
      <w:r>
        <w:rPr>
          <w:lang w:val="hi_IN" w:bidi="hi_IN"/>
        </w:rPr>
      </w:r>
      <w:r>
        <w:rPr>
          <w:lang w:val="hi_IN" w:bidi="hi_IN"/>
        </w:rPr>
        <w:t>कोरह, इस कहानी के पुरुषों में से एक है। कोरह एक लेवी है और उन विद्रोही समूहों में से एक का नेता है जो सबसे पहले मूसा के पास आता है।</w:t>
      </w:r>
    </w:p>
    <w:p>
      <w:pPr/>
      <w:r>
        <w:rPr>
          <w:lang w:val="hi_IN" w:bidi="hi_IN"/>
        </w:rPr>
      </w:r>
      <w:r>
        <w:rPr>
          <w:lang w:val="hi_IN" w:bidi="hi_IN"/>
        </w:rPr>
        <w:t>एलीआब के दो पुत्र थे जिनका नाम दातान और अबीराम था। ये दो व्यक्ति, दातान और अबीराम, दोनों रूबेनी हैं। दातान और अबीराम कोरह के साथ मिलकर विद्रोह शुरू करते हैं, परन्तु दातान और अबीराम कोरह को उनका प्रतिनिधित्व करने देते हैं और उसे बात करने देते हैं!</w:t>
      </w:r>
    </w:p>
    <w:p>
      <w:pPr/>
      <w:r>
        <w:rPr>
          <w:lang w:val="hi_IN" w:bidi="hi_IN"/>
        </w:rPr>
      </w:r>
      <w:r>
        <w:rPr>
          <w:lang w:val="hi_IN" w:bidi="hi_IN"/>
        </w:rPr>
        <w:t>पेलेत नाम के एक व्यक्ति का एक पुत्र था जिसका नाम ओन था। ओन इस कहानी में केवल थोड़े समय के लिए ही आता है। ओन दातान और अबीराम की तरह एक रूबेनी है। हम नहीं जानते कि केवल शुरुआत में ही ओन का उल्लेख क्यों किया गया है। हम नहीं जानते कि ओन के साथ क्या होता है। ओन संभवतः इस कहानी में फिर से इसलिए नहीं आता क्योंकि उसने विद्रोह से अपना नाम वापस ले लिया था, या फिर इस कहानी के लेखक को लगा कि ओन का फिर से उल्लेख करने की आवश्यकता नहीं है।</w:t>
      </w:r>
    </w:p>
    <w:p>
      <w:pPr/>
      <w:r>
        <w:rPr>
          <w:lang w:val="hi_IN" w:bidi="hi_IN"/>
        </w:rPr>
      </w:r>
      <w:r>
        <w:rPr>
          <w:lang w:val="hi_IN" w:bidi="hi_IN"/>
        </w:rPr>
        <w:t>यहाँ रुकें और इस प्रश्न पर समूह में चर्चा करें: किसी ऐसे व्यक्ति के परिवार के इतिहास के बारे में एक कहानी साझा करें जिसे आप जानते हैं, या एक ऐसी कहानी साझा करें जिसमें पारिवारिक इतिहास हो। इस ऑडियो को यहाँ रोकें।</w:t>
      </w:r>
    </w:p>
    <w:p>
      <w:pPr/>
      <w:r>
        <w:rPr>
          <w:lang w:val="hi_IN" w:bidi="hi_IN"/>
        </w:rPr>
      </w:r>
      <w:r>
        <w:rPr>
          <w:lang w:val="hi_IN" w:bidi="hi_IN"/>
        </w:rPr>
        <w:t>इस कहानी के परिवार के इतिहास की पुष्टि निर्गमन और पवित्रशास्त्र के अन्य भागों में की गई है। कहात लेवी के गोत्र से है, और उसके चार पुत्र हैं। कहात का सबसे छोटा पुत्र यिसहारा है। यिसहार कोरह का पिता है। कहात का सबसे बड़ा पुत्र अम्राम था। अम्राम मूसा और हारून का पिता है, जिससे मूसा और हारून भाई हुए। इसलिए हम देख सकते हैं कि मूसा और हारून का पिता और कोरह का पिता भाई थे। इससे कोरह मूसा और हारून का चचेरा भाई बनता है। कोरह, मूसा और हारून सभी एक ही परिवार से हैं।</w:t>
      </w:r>
    </w:p>
    <w:p>
      <w:pPr/>
      <w:r>
        <w:rPr>
          <w:lang w:val="hi_IN" w:bidi="hi_IN"/>
        </w:rPr>
      </w:r>
      <w:r>
        <w:rPr>
          <w:lang w:val="hi_IN" w:bidi="hi_IN"/>
        </w:rPr>
        <w:t>दातान, अबीराम और ओन रूबेन के गोत्र से थे। इन तीनों पुरुषों ने, कोरह के साथ मिलकर, मूसा के विरुद्ध विद्रोह करने का निर्णय लिया। इन लोगों में 250 अन्य इस्राएली भी शामिल थे जो समुदाय के प्रधान या अगुवे थे। इस्राएलियों की मण्डली या समुदाय, ने इन लोगों को अपने समुदाय में अगुवे के रूप में चुना था। लोग इन पुरुषों का बहुत सम्मान करते थे और शायद जब उन्हें समुदाय में किसी समस्या को सुलझाने की आवश्यकता होती थी तो वे इन पुरुषों के पास आते थे।</w:t>
      </w:r>
    </w:p>
    <w:p>
      <w:pPr/>
      <w:r>
        <w:rPr>
          <w:lang w:val="hi_IN" w:bidi="hi_IN"/>
        </w:rPr>
      </w:r>
      <w:r>
        <w:rPr>
          <w:lang w:val="hi_IN" w:bidi="hi_IN"/>
        </w:rPr>
        <w:t>इन चारों पुरुषों ने बड़ी संख्या में उन लोगों को एकजुट करके शक्ति प्राप्त की जो उन्हीं की तरह असंतुष्ट थे। यद्यपि ये सभी लोग अलग-अलग समूहों से थे, फिर भी उनमें एक समान बात थी; वे सभी यहोवा की योजना के अनुसार चीजें किए जाने के तरीके के विरुद्ध विद्रोह करना चाहते थे।</w:t>
      </w:r>
    </w:p>
    <w:p>
      <w:pPr/>
      <w:r>
        <w:rPr>
          <w:lang w:val="hi_IN" w:bidi="hi_IN"/>
        </w:rPr>
      </w:r>
      <w:r>
        <w:rPr>
          <w:lang w:val="hi_IN" w:bidi="hi_IN"/>
        </w:rPr>
        <w:t>यहाँ रुकें और इस प्रश्न पर समूह में चर्चा करें: आपकी संस्कृति में, यदि आपको लगता है कि आप किसी बात पर अधिक अधिकार चाहते हैं, तो आप क्या करते हैं? आप अपने साथ जाने के लिए कितने लोगों को इकट्ठा करेंगे, और आप किससे बात करने के लिए जाएँगे? इस ऑडियो को यहाँ रोकें।</w:t>
      </w:r>
    </w:p>
    <w:p>
      <w:pPr/>
      <w:r>
        <w:rPr>
          <w:lang w:val="hi_IN" w:bidi="hi_IN"/>
        </w:rPr>
      </w:r>
      <w:r>
        <w:rPr>
          <w:lang w:val="hi_IN" w:bidi="hi_IN"/>
        </w:rPr>
        <w:t>लेवी कोरह ने शायद उपेक्षित या आहत महसूस किया हो, या उसने यह महसूस किया हो कि वह मूसा और हारून के समान जिम्मेदारियाँ निभाने में सक्षम नहीं थे। कोरह को शायद यह महसूस हुआ हो कि यहोवा ने कोरह से पहलौठे के अधिकार छीन लिए हैं। ऐसा इसलिए है क्योंकि कोरह का पिता यिसहार कहात का पहलौठा पुत्र था।</w:t>
      </w:r>
    </w:p>
    <w:p>
      <w:pPr/>
      <w:r>
        <w:rPr>
          <w:lang w:val="hi_IN" w:bidi="hi_IN"/>
        </w:rPr>
      </w:r>
      <w:r>
        <w:rPr>
          <w:lang w:val="hi_IN" w:bidi="hi_IN"/>
        </w:rPr>
        <w:t>यहाँ रुकें और समूह में इस प्रश्न पर चर्चा करें: किसी ऐसे समय के बारे में बताइए जब आप किसी विशेष काम को पाना चाहते थे, या आपने किसी को प्रभावित करने के लिए कड़ी मेहनत की, और फिर उस व्यक्ति ने किसी और को चुन लिया। इससे आपको कैसा महसूस हुआ? आपने क्या किया? इस ऑडियो को यहाँ रोकें।</w:t>
      </w:r>
    </w:p>
    <w:p>
      <w:pPr/>
      <w:r>
        <w:rPr>
          <w:lang w:val="hi_IN" w:bidi="hi_IN"/>
        </w:rPr>
      </w:r>
      <w:r>
        <w:rPr>
          <w:lang w:val="hi_IN" w:bidi="hi_IN"/>
        </w:rPr>
        <w:t>ऐसा लगता है कि कोरह और उसके 250 इस्राएली अनुयायी मूसा और हारून के पास आते हैं। मूसा कहता है कि दातान और अबीराम को बाद में बुलाया जाए, इसलिए यह संभव है कि दातान और अबीराम इस समय अपने डेरों में हैं और इस वर्तमान बातचीत में मौजूद नहीं हैं।</w:t>
      </w:r>
    </w:p>
    <w:p>
      <w:pPr/>
      <w:r>
        <w:rPr>
          <w:lang w:val="hi_IN" w:bidi="hi_IN"/>
        </w:rPr>
      </w:r>
      <w:r>
        <w:rPr>
          <w:lang w:val="hi_IN" w:bidi="hi_IN"/>
        </w:rPr>
        <w:t>कोरह मूसा और हारून पर बहुत अधिक अधिकार रखने का आरोप लगाता है और कहता है, "तुम बहुत आगे जा चुके हो! पूरा समुदाय पवित्र है, उनमें से हर एक उन्हें यहोवा ने अलग कर दिया है, और यहोवा उनके साथ है।" क्योंकि कोरह कहता है कि हर एक व्यक्ति पवित्र है, इसलिए वह पूछता है कि मूसा और हारून ऐसा क्यों व्यवहार कर रहे हैं मानो वे यहोवा के शेष लोगों से, अर्थात इस्राएलियों की मण्डली से अधिक बड़े हों। कोरह सच में चाहता है कि हारून के परिवार के अलावा अन्य लोग भी निवास-स्थान में याजक बन सकें, और कोरह को यह अनुचित लगता है कि जो लोग वर्तमान में ये जिम्मेदारियाँ निभा रहे हैं वे सभी हारून के वंशज हैं।</w:t>
      </w:r>
    </w:p>
    <w:p>
      <w:pPr/>
      <w:r>
        <w:rPr>
          <w:lang w:val="hi_IN" w:bidi="hi_IN"/>
        </w:rPr>
      </w:r>
      <w:r>
        <w:rPr>
          <w:lang w:val="hi_IN" w:bidi="hi_IN"/>
        </w:rPr>
        <w:t>जब मूसा उनकी बात सुनता है, तो वह मुँह के बल गिर जाता है। मूसा यह दिखा रहा है कि वह यहोवा की बुद्धि पर कितना भरोसा करता है। मूसा को कोरह का कोई भय नहीं है, और मूसा कोरह के आगे न तो प्रशंसा में झुक रहा है और न ही समर्पण में; बल्कि मूसा यहोवा के आगे झुक रहा है।</w:t>
      </w:r>
    </w:p>
    <w:p>
      <w:pPr/>
      <w:r>
        <w:rPr>
          <w:lang w:val="hi_IN" w:bidi="hi_IN"/>
        </w:rPr>
      </w:r>
      <w:r>
        <w:rPr>
          <w:lang w:val="hi_IN" w:bidi="hi_IN"/>
        </w:rPr>
        <w:t>मूसा भूमि से उठता है और कोरह को बताता है कि वे क्या करेंगे ताकि वे देखें कि यहोवा ने किसको यहोवा की सेवा करने के लिए अलग किया है। केवल यहोवा के चुने हुए याजक ही यहोवा की उपस्थिति में धूप जलाते थे, इसलिए मूसा कोरह और उसके 250 अनुयायियों से कहता है कि वे अपने धूप जलाने वाले पात्र तैयार करें।</w:t>
      </w:r>
    </w:p>
    <w:p>
      <w:pPr/>
      <w:r>
        <w:rPr>
          <w:lang w:val="hi_IN" w:bidi="hi_IN"/>
        </w:rPr>
      </w:r>
      <w:r>
        <w:rPr>
          <w:lang w:val="hi_IN" w:bidi="hi_IN"/>
        </w:rPr>
        <w:t>तब मूसा कोरह और उसके 250 अनुयायियों को चुनौती देता है कि वे धूपदानों में धूप भरकर उन्हें यहोवा के सामने प्रस्तुत करें। धूपदान पीतल या सोने से बने होते थे, जो कटोरे या फूलदान के आकार के होते थे, एक आधार पर टिके होते थे और एक लंबे हत्थे के सिरे से जुड़े होते थे। यह लंबा हत्था व्यक्ति और वेदी के बीच दूरी बनाए रखता था और साथ ही याजक के हाथों को जलने से भी बचाता था। कटोरा नीचे से अधिक चौड़ा और ऊपर में अधिक संकरा था। कुछ अनुवादों में इन धूपदानों को अग्निपात्र कहा गया है। लोग इसके अंदर लोबान या देवदार जैसी सुगंधित चीज़ें रखते थे, और जब ये जलते हुए कोयलों के संपर्क में आती थीं, तो इनमें आग लग जाती थी। फिर यह धूप जलेगी और उससे सुगंधित धुआँ उत्पन्न होगा।</w:t>
      </w:r>
    </w:p>
    <w:p>
      <w:pPr/>
      <w:r>
        <w:rPr>
          <w:lang w:val="hi_IN" w:bidi="hi_IN"/>
        </w:rPr>
      </w:r>
      <w:r>
        <w:rPr>
          <w:lang w:val="hi_IN" w:bidi="hi_IN"/>
        </w:rPr>
        <w:t xml:space="preserve">यहाँ रुकें और समूह में </w:t>
      </w:r>
      <w:r>
        <w:rPr>
          <w:b/>
          <w:lang w:val="hi_IN" w:bidi="hi_IN"/>
        </w:rPr>
        <w:t>जलते हुए अंगारों के साथ एक धूपदान</w:t>
      </w:r>
      <w:r>
        <w:rPr>
          <w:lang w:val="hi_IN" w:bidi="hi_IN"/>
        </w:rPr>
        <w:t xml:space="preserve"> की तस्वीर देखें। इस ऑडियो को यहाँ रोकें।</w:t>
      </w:r>
    </w:p>
    <w:p>
      <w:pPr/>
      <w:r>
        <w:rPr>
          <w:lang w:val="hi_IN" w:bidi="hi_IN"/>
        </w:rPr>
      </w:r>
      <w:r>
        <w:rPr>
          <w:lang w:val="hi_IN" w:bidi="hi_IN"/>
        </w:rPr>
        <w:t>मूसा कोरह और कोरह के 250 अनुयायियों से कहता है कि उन्हें जलने वाली धूप को यहोवा के लिए भेंट के रूप में चढ़ाना है और वे देखेंगे कि यहोवा अपने पवित्र लोगों के रूप में किसको चुनता है। याद रखें, यहोवा केवल उन्हीं को अपनी उपस्थिति में प्रवेश करने की अनुमति देगा जिन्हें वह चुनता है।</w:t>
      </w:r>
    </w:p>
    <w:p>
      <w:pPr/>
      <w:r>
        <w:rPr>
          <w:lang w:val="hi_IN" w:bidi="hi_IN"/>
        </w:rPr>
      </w:r>
      <w:r>
        <w:rPr>
          <w:lang w:val="hi_IN" w:bidi="hi_IN"/>
        </w:rPr>
        <w:t>मूसा क्रोधित है क्योंकि कोरह और कोरह के अनुयायी न केवल मूसा और हारून के अधिकार पर संदेह कर रहे हैं, बल्कि वे यहोवा के अधिकार और न्याय पर भी प्रश्न कर रहे हैं। मूसा कह रहा है कि कोरह, और कोरह के अनुयायी बहुत आगे जा चुके हैं।</w:t>
      </w:r>
    </w:p>
    <w:p>
      <w:pPr/>
      <w:r>
        <w:rPr>
          <w:lang w:val="hi_IN" w:bidi="hi_IN"/>
        </w:rPr>
      </w:r>
      <w:r>
        <w:rPr>
          <w:lang w:val="hi_IN" w:bidi="hi_IN"/>
        </w:rPr>
        <w:t>यहाँ रुकें और इस प्रश्न पर समूह में चर्चा करें: एक ऐसे समय के बारे में बताएँ जब आप किसी बात में और अधिक शामिल होना चाहते थे, लेकिन आपके पास ऐसा करने का अधिकार नहीं था। यदि आपने बहुत साहसपूर्वक बात की या गलती से हस्तक्षेप किया, तो क्या हुआ? इस ऑडियो को यहाँ रोकें।</w:t>
      </w:r>
    </w:p>
    <w:p>
      <w:pPr/>
      <w:r>
        <w:rPr>
          <w:lang w:val="hi_IN" w:bidi="hi_IN"/>
        </w:rPr>
      </w:r>
      <w:r>
        <w:rPr>
          <w:lang w:val="hi_IN" w:bidi="hi_IN"/>
        </w:rPr>
        <w:t>मूसा कोरह और अन्य लेवियों को याद दिलाता है कि यहोवा ने उनके लिए क्या किया है। यहोवा ने लेवियों को इस्राएलियों से अलग किया है और उन्हें अपने पास लाया है। यहोवा ने उन्हें यहोवा के निवास-स्थान या मन्दिर का काम करने का सम्मान और समुदाय के लोगों की सेवा करने का विशेषाधिकार दिया है। मूसा उनसे कहता है कि वे हारून के विरुद्ध विद्रोह नहीं कर रहे हैं, लेकिन वे यहोवा के विरुद्ध विद्रोह कर रहे हैं।</w:t>
      </w:r>
    </w:p>
    <w:p>
      <w:pPr/>
      <w:r>
        <w:rPr>
          <w:lang w:val="hi_IN" w:bidi="hi_IN"/>
        </w:rPr>
      </w:r>
      <w:r>
        <w:rPr>
          <w:lang w:val="hi_IN" w:bidi="hi_IN"/>
        </w:rPr>
        <w:t>मूसा दातान और अबीराम को बुलाता है, जिसका अर्थ है कि मूसा दातान और अबीराम को आकर मूसा के साथ बात करने और इस चर्चा में शामिल होने के लिए कहता है। लेकिन दातान और अबीराम मूसा के पास जाने से इनकार करते हैं। दातान और अबीराम मूसा को एक संदेश भेजते हैं। दातान और अबीराम शिकायत करते हैं कि मिस्र एक उपजाऊ भूमि था "जिसमें दूध और शहद होता है," वे शिकायत करते हैं कि मूसा उन पर “प्रभुता करना” चाहता है, अर्थात उनके साथ ऐसे व्यवहार करना चाहत है जैसे मूसा उनका स्वामी हो। दातान और अबीराम शिकायत करते हैं कि मूसा अब तक लोगों को मिस्र जितनी उपजाऊ किसी दूसरी भूमि में नहीं ले गया है। वे पुरुष अपने क्रोध को दिखाने के लिए प्रश्न पूछते हैं। वे पूछते हैं, "क्या तू इन लोगो के साथ दासों की तरह व्यवहार करना चाहता है?" दातान और अबीराम मूसा पर आरोप लगाते हैं कि उसने लोगों को धोखा देकर मूसा के पीछे जंगल में आने के लिए मजबूर किया। दातान और अबीराम कहते हैं, "क्या तू इन लोगों की आँखें निकाल देंगा?" अर्थात, “क्या तू इन लोगों को सत्य के प्रति अंधा बनाने की कोशिश कर रहा है?”</w:t>
      </w:r>
    </w:p>
    <w:p>
      <w:pPr/>
      <w:r>
        <w:rPr>
          <w:lang w:val="hi_IN" w:bidi="hi_IN"/>
        </w:rPr>
      </w:r>
      <w:r>
        <w:rPr>
          <w:lang w:val="hi_IN" w:bidi="hi_IN"/>
        </w:rPr>
        <w:t>मूसा की क्रोधित होने की बारी है। मूसा यहोवा से कहता है कि वह इन लोगों से भेंट स्वीकार न करे जो मूसा और यहोवा के विरुद्ध विद्रोह कर रहे हैं। मूसा शायद यहोवा से यह कह रहा है कि वह धूप की भेंट को स्वीकार न करे जिसे वे लोग अगले दिन लाएँगे। किसी भी स्थिति में, मूसा यह नहीं चाहता कि इन पुरुषों की पहुँच यहोवा तक हो। मूसा यहोवा को याद दिलाता है कि मूसा ने इन पुरुषों से कुछ भी नहीं लिया है और मूसा ने किसी भी पुरुष के साथ गलत नहीं किया है या उसे चोट नहीं पहुँचाया है।</w:t>
      </w:r>
    </w:p>
    <w:p>
      <w:pPr/>
      <w:r>
        <w:rPr>
          <w:lang w:val="hi_IN" w:bidi="hi_IN"/>
        </w:rPr>
      </w:r>
      <w:r>
        <w:rPr>
          <w:lang w:val="hi_IN" w:bidi="hi_IN"/>
        </w:rPr>
        <w:t>तब मूसा कोरह और उसके अनुयायियों से कहता है कि वे अगले दिन यहोवा के सामने उपस्थित हों, और उन्हें अपने-अपने धूपदान लाकर धूप जलानी होगी और उन्हें यहोवा के सामने प्रस्तुत करना होगा मूसा हारून से भी वहाँ आने और अपना धूपदान तथा धूप लाने के लिए कहता है। पिछले समय में यहोवा ने उन याजकों को दण्ड दिया जो गलत तरीके से धूप अर्पित करते थे, क्योंकि यहोवा इन अनुष्ठानों को गंभीरता से लेता था। जब कोरह के लोग यहोवा के सामने धूप चढ़ाने का प्रयास करेंगे, तब वे जान लेंगे कि यहोवा उन्हें स्वीकार करता है या नहीं।</w:t>
      </w:r>
    </w:p>
    <w:p>
      <w:pPr/>
      <w:r>
        <w:rPr>
          <w:lang w:val="hi_IN" w:bidi="hi_IN"/>
        </w:rPr>
      </w:r>
      <w:r>
        <w:rPr>
          <w:lang w:val="hi_IN" w:bidi="hi_IN"/>
        </w:rPr>
        <w:t>अगले दिन कोरह ने विद्रोहियों के अपने पूरे समुदाय को इकट्ठा किया, और शायद इस्राएलियों के पूरे समुदाय को भी इकट्ठा किया। जब कोरह सभी को इकट्ठा कर चुका था, तो वह उन्हें मिलापवाले तम्बू, अर्थात् निवास-स्थान में अपने साथ लाया। कोरह के लोगों के समूह ने अपने धूपदानों में धूप भरकर उनके साथ जलते हुए अंगारे डाले। कोरह तैयार था!</w:t>
      </w:r>
    </w:p>
    <w:p>
      <w:pPr/>
      <w:r>
        <w:rPr>
          <w:lang w:val="hi_IN" w:bidi="hi_IN"/>
        </w:rPr>
      </w:r>
      <w:r>
        <w:rPr>
          <w:lang w:val="hi_IN" w:bidi="hi_IN"/>
        </w:rPr>
        <w:t xml:space="preserve">यहाँ रुकें और समूह में </w:t>
      </w:r>
      <w:r>
        <w:rPr>
          <w:lang w:val="hi_IN" w:bidi="hi_IN"/>
        </w:rPr>
        <w:t>मिलापवाले तम्बू, अर्थात निवास-स्थान के प्रवेश द्वार</w:t>
      </w:r>
      <w:r>
        <w:rPr>
          <w:lang w:val="hi_IN" w:bidi="hi_IN"/>
        </w:rPr>
        <w:t xml:space="preserve"> की तस्वीर देखें। इस ऑडियो को यहाँ रोकें।</w:t>
      </w:r>
    </w:p>
    <w:p>
      <w:pPr/>
      <w:r>
        <w:rPr>
          <w:lang w:val="hi_IN" w:bidi="hi_IN"/>
        </w:rPr>
      </w:r>
      <w:r>
        <w:rPr>
          <w:lang w:val="hi_IN" w:bidi="hi_IN"/>
        </w:rPr>
        <w:t>मूसा और हारून भी मिलापवाले तम्बू में थे, जो अपने जलते हुए धूपदान को पकड़े हुए थे। सब लोग इस परीक्षा के लिए तैयार थे ताकि यह देखा जा सके कि यहोवा अपना पवित्र याजक किसको चुनेगा।</w:t>
      </w:r>
    </w:p>
    <w:p>
      <w:pPr/>
      <w:r>
        <w:rPr>
          <w:lang w:val="hi_IN" w:bidi="hi_IN"/>
        </w:rPr>
      </w:r>
      <w:r>
        <w:rPr>
          <w:lang w:val="hi_IN" w:bidi="hi_IN"/>
        </w:rPr>
        <w:t>अचानक यहोवा की महिमा पूरी सभा के सामने प्रकट हुई। यहोवा सम्भवतः एक अत्यन्त तेज प्रकाश के रूप में प्रकट हो रहा है, जो लोगों के लिए लगभग देखने योग्य नहीं है। एक धूप वाले दिन की कल्पना करें जहाँ आप सूर्य की गर्मी को महसूस करते हैं, लेकिन सूर्य इतना चमकता है कि आप अपनी आँखें केवल थोड़ी ही खोल सकते हैं। यह दिखाता है कि यहोवा कितना शक्तिशाली है।</w:t>
      </w:r>
      <w:r>
        <w:rPr>
          <w:lang w:val="hi_IN" w:bidi="hi_IN"/>
        </w:rPr>
      </w:r>
    </w:p>
    <w:p>
      <w:pPr>
        <w:pStyle w:val="Heading3"/>
      </w:pPr>
      <w:r>
        <w:rPr>
          <w:lang w:val="hi_IN" w:bidi="hi_IN"/>
        </w:rPr>
        <w:t>घटनाओं को समझाना</w:t>
      </w:r>
    </w:p>
    <w:p>
      <w:pPr/>
      <w:r>
        <w:rPr>
          <w:lang w:val="hi_IN" w:bidi="hi_IN"/>
        </w:rPr>
      </w:r>
      <w:r>
        <w:rPr>
          <w:lang w:val="hi_IN" w:bidi="hi_IN"/>
        </w:rPr>
        <w:t>गिनती 16:1–19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हम कोरह, दातान, अबीराम और ओन के परिवार का इतिहास सुनते हैं, और हम इन लोगों को मूसा और हारून के विरुद्ध विद्रोह करते हुए देखते हैं। कोरह मूसा के पास आता है और कहता है कि कोरह और उसके अनुयायी इस बात से खुश नहीं हैं कि चीजें किस तरह की जा रही हैं। मूसा यहोवा से बुद्धि माँगता है और उन पुरुषों से कहता है कि यहोवा ही चुनेगा कि कौन पवित्र है, और इसे दिखाने के लिए एक परीक्षा होगी।</w:t>
      </w:r>
    </w:p>
    <w:p>
      <w:pPr/>
      <w:r>
        <w:rPr>
          <w:lang w:val="hi_IN" w:bidi="hi_IN"/>
        </w:rPr>
      </w:r>
      <w:r>
        <w:rPr>
          <w:b/>
          <w:lang w:val="hi_IN" w:bidi="hi_IN"/>
        </w:rPr>
        <w:t>दूसरे दृश्य में:</w:t>
      </w:r>
      <w:r>
        <w:rPr>
          <w:lang w:val="hi_IN" w:bidi="hi_IN"/>
        </w:rPr>
        <w:t xml:space="preserve"> मूसा दातान और अबीराम को बुलाता है, लेकिन दातान और अबीराम मूसा के पास आने से मना कर देते हैं। इसके बजाय, दातान और अबीराम शिकायत करते हैं कि मूसा ने उन्हें दूध और मधु से बहने वाली भूमि में ले जाने का वादा किया था, लेकिन इसके बजाय अब इस्राएली मिस्र में दास होने की तुलना में और भी बुरी स्थिति में हैं। तब मूसा कोरह और उसके अनुयायियों को उनके धूपदानों के बारे में विशेष निर्देश देता है कि उन्हें क्या करना है, ताकि यहोवा उनकी परीक्षा ले सके और देख सके कि कौन पवित्र है।</w:t>
      </w:r>
    </w:p>
    <w:p>
      <w:pPr/>
      <w:r>
        <w:rPr>
          <w:lang w:val="hi_IN" w:bidi="hi_IN"/>
        </w:rPr>
      </w:r>
      <w:r>
        <w:rPr>
          <w:b/>
          <w:lang w:val="hi_IN" w:bidi="hi_IN"/>
        </w:rPr>
        <w:t>तीसरे दृश्य में:</w:t>
      </w:r>
      <w:r>
        <w:rPr>
          <w:lang w:val="hi_IN" w:bidi="hi_IN"/>
        </w:rPr>
        <w:t xml:space="preserve"> अगले दिन कोरह अपनी पूरी सभा या अपने अनुयायियों के समुदाय को लाता है, और वे सब मिलापवाले तंबू के पास इकट्ठा होते हैं, ताकि उनकी परीक्षा हो सके। फिर यहोवा की महिमा सभी पर प्रकट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कोरह</w:t>
      </w:r>
    </w:p>
    <w:p>
      <w:pPr>
        <w:pStyle w:val="ListBullet"/>
        <w:spacing w:line="240" w:lineRule="auto"/>
        <w:ind w:left="720"/>
      </w:pPr>
      <w:r>
        <w:rPr>
          <w:lang w:val="hi_IN" w:bidi="hi_IN"/>
        </w:rPr>
      </w:r>
      <w:r>
        <w:rPr>
          <w:lang w:val="hi_IN" w:bidi="hi_IN"/>
        </w:rPr>
        <w:t>दातान</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ओन, यद्यपि केवल शुरुआत में ही संक्षेप में उल्लेखित है</w:t>
      </w:r>
    </w:p>
    <w:p>
      <w:pPr>
        <w:pStyle w:val="ListBullet"/>
        <w:spacing w:line="240" w:lineRule="auto"/>
        <w:ind w:left="720"/>
      </w:pPr>
      <w:r>
        <w:rPr>
          <w:lang w:val="hi_IN" w:bidi="hi_IN"/>
        </w:rPr>
      </w:r>
      <w:r>
        <w:rPr>
          <w:lang w:val="hi_IN" w:bidi="hi_IN"/>
        </w:rPr>
        <w:t>250 इस्राएली अगुवे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कोरह की पूरी मण्डली, या विद्रोहियों का समुदाय</w:t>
      </w:r>
    </w:p>
    <w:p>
      <w:pPr>
        <w:pStyle w:val="ListBullet"/>
        <w:spacing w:line="240" w:lineRule="auto"/>
        <w:ind w:left="720"/>
      </w:pPr>
      <w:r>
        <w:rPr>
          <w:lang w:val="hi_IN" w:bidi="hi_IN"/>
        </w:rPr>
      </w:r>
      <w:r>
        <w:rPr>
          <w:lang w:val="hi_IN" w:bidi="hi_IN"/>
        </w:rPr>
        <w:t>यहोवा की महिमा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कोरह, दातान, अबीराम और ओन के पूर्वजों के बारे में कुछ जानकारी से शुरू होता है। ओन कहानी में केवल संक्षेप में ही दिखाई देता है। ओन दातान और अबीराम की तरह एक रूबेनी है। हम नहीं जानते कि केवल शुरुआत में ही ओन का उल्लेख क्यों किया गया है, और हम नहीं जानते कि ओन के साथ क्या होता है।</w:t>
      </w:r>
    </w:p>
    <w:p>
      <w:pPr/>
      <w:r>
        <w:rPr>
          <w:lang w:val="hi_IN" w:bidi="hi_IN"/>
        </w:rPr>
      </w:r>
      <w:r>
        <w:rPr>
          <w:lang w:val="hi_IN" w:bidi="hi_IN"/>
        </w:rPr>
        <w:t>पहले दृश्य में कोरह इस बात से दुखी है कि मूसा और हारून के पास इतना अधिकार है, इसलिए कोरह अपने चचेरे भाइयों, मूसा और हारून के विरुद्ध विद्रोह करने का फैसला करता है।</w:t>
      </w:r>
    </w:p>
    <w:p>
      <w:pPr/>
      <w:r>
        <w:rPr>
          <w:lang w:val="hi_IN" w:bidi="hi_IN"/>
        </w:rPr>
      </w:r>
      <w:r>
        <w:rPr>
          <w:lang w:val="hi_IN" w:bidi="hi_IN"/>
        </w:rPr>
        <w:t>कहानी में इस समय, केवल कोरह और कोरह के 250 अनुयायी हैं। ये 250 पुरुष अत्यन्त सम्मानित इस्राएली थे, जिन्हें उनके साथियों ने सभा या समुदाय में से चुना था। दातान और अबीराम इस दृश्य में उपस्थित प्रतीत नहीं होते हैं। मूसा दातान और अबीराम को बाद में बुलाता है, इसलिए यह संभव है कि वे इस समय अपने डेरों में ही हैं। कोरह समूह का प्रवक्ता प्रतीत होता है। हम नहीं जानते कि ओन के साथ क्या होता है, परन्तु जैसा कि ओन का फिर से उल्लेख नहीं किया गया है, शायद उसने अपना मन बदल लिया हो और विद्रोह से दूर हो गया हो।</w:t>
      </w:r>
    </w:p>
    <w:p>
      <w:pPr/>
      <w:r>
        <w:rPr>
          <w:lang w:val="hi_IN" w:bidi="hi_IN"/>
        </w:rPr>
      </w:r>
      <w:r>
        <w:rPr>
          <w:lang w:val="hi_IN" w:bidi="hi_IN"/>
        </w:rPr>
        <w:t>कोरह कहता है कि इस्राएली मण्डली का हर व्यक्ति पवित्र है, या यहोवा के लिए अलग किया गया है। कोरह केवल हारून के परिवार से अधिक चाहता है। कोरह याजक होना चाहता है। उत्तर में मूसा यहोवा की बुद्धि चाहता है और यहोवा की बात के प्रति समर्पित होने के लिए मुँह के बल गिर पड़ता है।</w:t>
      </w:r>
    </w:p>
    <w:p>
      <w:pPr/>
      <w:r>
        <w:rPr>
          <w:lang w:val="hi_IN" w:bidi="hi_IN"/>
        </w:rPr>
      </w:r>
      <w:r>
        <w:rPr>
          <w:lang w:val="hi_IN" w:bidi="hi_IN"/>
        </w:rPr>
        <w:t>मूसा भूमि से उठता है और फिर कोरह और कोरह के अनुयायियों से कहता है, "सुबह यहोवा यह प्रकट करेगा कि कौन उसका है और कौन पवित्र है, और वह उस व्यक्ति को अपने पास आने देगा।" मूसा कोरह और कोरह के पुरुषों को निर्देश देता है कि वे अपने धूपदान को तैयार करें। मूसा कहता है कि वे पुरुष यहोवा को भेंट के रूप में धूप चढ़ाएँगे, और वे देखेंगे कि यहोवा किसे अपने पवित्र जन के रूप में चुनता है। याद रखें, यहोवा केवल उन्हीं को अपनी उपस्थिति में प्रवेश करने की अनुमति देगा जिन्हें वह चुनता है। मूसा उन बातों की तुलना सत्य से करता है, जो उन पुरुषों ने उससे कही थीं। मूसा कहता है कि अधिक अधिकार लेने वाला मूसा नहीं है, बल्कि कोरह और उसके अनुयायी हैं जिन्होंने अधिक अधिकार ले लिया है।</w:t>
      </w:r>
    </w:p>
    <w:p>
      <w:pPr/>
      <w:r>
        <w:rPr>
          <w:lang w:val="hi_IN" w:bidi="hi_IN"/>
        </w:rPr>
      </w:r>
      <w:r>
        <w:rPr>
          <w:lang w:val="hi_IN" w:bidi="hi_IN"/>
        </w:rPr>
        <w:t>कोरह कहता है, "तू बहुत आगे जा चुका है!" जिसका अर्थ है कि कोरह सोचता है कि हारून और मूसा ने अपने अधिकार का बहुत अधिक उपयोग किया है। फिर कोरह पूछता है, "तुम अपने आप को यहोवा की सभा से अधिक क्यों ठहराते हो?" इस मामले में, यहोवा की सभा इस्राएल की पूरी मण्डली या लोगों के समुदाय की आधिकारिक सभा है। कोरह और उसके अनुयायी न केवल मूसा और हारून के अधिकार पर संदेह कर रहे हैं, बल्कि वे यहोवा के अधिकार और न्याय पर भी प्रश्न कर रहे हैं।</w:t>
      </w:r>
    </w:p>
    <w:p>
      <w:pPr/>
      <w:r>
        <w:rPr>
          <w:lang w:val="hi_IN" w:bidi="hi_IN"/>
        </w:rPr>
      </w:r>
      <w:r>
        <w:rPr>
          <w:lang w:val="hi_IN" w:bidi="hi_IN"/>
        </w:rPr>
        <w:t>फिर मूसा कहता है "अब तुम लेवियों सुनो!" यह ज्ञात नहीं है कि कोरह के साथ इकट्ठा हुए सभी लोग लेवी थे या नहीं, परन्तु यदि मूसा ये बातें कह रहा है, तो सम्भव है कि वहाँ उपस्थित अधिकांश लोग लेवी हों।</w:t>
      </w:r>
    </w:p>
    <w:p>
      <w:pPr/>
      <w:r>
        <w:rPr>
          <w:lang w:val="hi_IN" w:bidi="hi_IN"/>
        </w:rPr>
      </w:r>
      <w:r>
        <w:rPr>
          <w:lang w:val="hi_IN" w:bidi="hi_IN"/>
        </w:rPr>
        <w:t>मूसा कोरह और अन्य पुरुषों को प्रश्न पूछकर यहोवा द्वारा उनके लिए किए गए कामों की याद दिलाता है। मूसा को अपेक्षा नहीं है कि कोरह और वे पुरुष इन प्रश्नों का उत्तर देंगे। मूसा कोरह और अन्य पुरुषों को यहोवा के मिलापवाले तम्बू या निवास-स्थान का काम करने के सम्मान और समुदाय के लोगों की सेवा करने के विशेषाधिकार की याद दिलाता है।</w:t>
      </w:r>
    </w:p>
    <w:p>
      <w:pPr/>
      <w:r>
        <w:rPr>
          <w:lang w:val="hi_IN" w:bidi="hi_IN"/>
        </w:rPr>
      </w:r>
      <w:r>
        <w:rPr>
          <w:lang w:val="hi_IN" w:bidi="hi_IN"/>
        </w:rPr>
        <w:t>मूसा कोरह से पूछता है, "हारून कौन है कि तू उसके विरुद्ध कुड़कुड़ाए?" यह एक ऐसा प्रश्न है जिसका उत्तर मूसा सुनने की उम्मीद नहीं करता है। मूसा कह रहा है कि वे वास्तव में हारून के विरुद्ध शिकायत नहीं कर रहे हैं, क्योंकि हारून ने स्वयं महायाजक होना नहीं चुना था। मूसा कह रहा है कि वे वास्तव में यहोवा के विरुद्ध शिकायत कर रहे हैं, क्योंकि यहोवा ने हारून को महायाजक होने के लिए चुना था।</w:t>
      </w:r>
    </w:p>
    <w:p>
      <w:pPr/>
      <w:r>
        <w:rPr>
          <w:lang w:val="hi_IN" w:bidi="hi_IN"/>
        </w:rPr>
      </w:r>
      <w:r>
        <w:rPr>
          <w:lang w:val="hi_IN" w:bidi="hi_IN"/>
        </w:rPr>
        <w:t>मूसा उन पुरुषों से कहता है कि वे यहोवा की योजनाओं के विरुद्ध जा रहे हैं, और कोरह का इन अनुयायियों को मूसा और हारून के विरुद्ध विद्रोह करने के लिए इकट्ठा करना गलत है। ये प्रश्न दिखाते हैं कि मूसा क्रोधित है।</w:t>
      </w:r>
    </w:p>
    <w:p>
      <w:pPr/>
      <w:r>
        <w:rPr>
          <w:lang w:val="hi_IN" w:bidi="hi_IN"/>
        </w:rPr>
      </w:r>
      <w:r>
        <w:rPr>
          <w:lang w:val="hi_IN" w:bidi="hi_IN"/>
        </w:rPr>
        <w:t>दूसरे दृश्य में, मूसा दातान और अबीराम को एक संदेश भेजता है। मूसा दातान और अबीराम से कहता है कि वे आकर उससे बात करें और इस चर्चा में शामिल हों, लेकिन वे मूसा के पास जाने से मना कर देते हैं। यह स्पष्ट नहीं है कि दातान और अबीराम का यह संदेश मूसा तक कैसे पहुँचते हैं। यह संभव है कि उन्होंने यह बात एक संदेशवाहक को बताई हो और उसने व्यक्तिगत रूप से मूसा को संदेश पहुँचाया हो। दातान और अबीराम मूसा को याद दिलाते हैं कि मिस्र में दास के रूप में उनकी स्थिति बेहतर थी, और यह कि इस जंगल की तुलना में मिस्र दूध और मधु से बहने वाला देश था! दातान और अबीराम इस बात से क्रोधित हैं कि मूसा उन्हें उस देश में नहीं लाया जिसे यहोवा ने वादा किया था, बल्कि उन्हें जंगल में ले आया है।</w:t>
      </w:r>
    </w:p>
    <w:p>
      <w:pPr/>
      <w:r>
        <w:rPr>
          <w:lang w:val="hi_IN" w:bidi="hi_IN"/>
        </w:rPr>
      </w:r>
      <w:r>
        <w:rPr>
          <w:lang w:val="hi_IN" w:bidi="hi_IN"/>
        </w:rPr>
        <w:t>मूसा की क्रोधित होने की बारी है। जब मूसा दातान और अबीराम से यह संदेश प्राप्त करता है, तो वह यहोवा से कहता है कि वह इन लोगों की भेंट स्वीकार न करे। सबसे अधिक संभावना है, मूसा एक सामान्य भेंट का उल्लेख कर रहा है और वास्तव में यहोवा से यह कह रहा है कि वह धूप की भेंट को स्वीकार न करे जिसे वे लोग अगले दिन उसके पास लाएँगे। किसी भी स्थिति में, मूसा यह नहीं चाहता कि यहोवा इन पुरुषों को स्वीकार करे। मूसा यहोवा को याद दिलाता है कि मूसा ने इन पुरुषों से कुछ भी नहीं लिया है और मूसा ने उनमें से किसी भी पुरुष के साथ गलत नहीं किया है या उसे चोट नहीं पहुँचाई है। मूसा कहता है कि उसने इन लोगों से गधे भी नहीं लिए हैं। इस संस्कृति में, किसी के गधे छीनने का मतलब उन्हें चोट पहुँचाना होता है। इसका अर्थ है कि मूसा ने उन पुरुषों से कुछ भी नहीं लिया है और न ही किसी भी प्रकार से अपने आप को उनके ऊपर ऊँचा किया है।</w:t>
      </w:r>
    </w:p>
    <w:p>
      <w:pPr/>
      <w:r>
        <w:rPr>
          <w:lang w:val="hi_IN" w:bidi="hi_IN"/>
        </w:rPr>
      </w:r>
      <w:r>
        <w:rPr>
          <w:lang w:val="hi_IN" w:bidi="hi_IN"/>
        </w:rPr>
        <w:t>फिर मूसा कोरह और उसके अनुयायियों से फिर से कहता है कि उन्हें अगले दिन यहोवा के सामने प्रकट होना है। मूसा उन पुरुषों से कहता है कि उनमें से हर एक को अपना धूपदान लाना होगा, और धूप जलाना और उसे यहोवा के सामने प्रस्तुत करना होगा।</w:t>
      </w:r>
    </w:p>
    <w:p>
      <w:pPr/>
      <w:r>
        <w:rPr>
          <w:lang w:val="hi_IN" w:bidi="hi_IN"/>
        </w:rPr>
      </w:r>
      <w:r>
        <w:rPr>
          <w:lang w:val="hi_IN" w:bidi="hi_IN"/>
        </w:rPr>
        <w:t>तीसरे दृश्य का क्रम भ्रमित करने वाला हो सकता है। अगली सुबह, कोरह अपने सभी अनुयायियों को एक साथ इकट्ठा करता है, और शायद इस्राएलियों की पूरी मण्डली को इकट्ठा करता है, और उनके साथ मिलापवाले तम्बू के प्रवेश द्वार पर आता है। हर एक के पास एक धूपदान था, और उन्होंने हर एक धूपदान में जलते हुए कोयले और धूप रखी।</w:t>
      </w:r>
    </w:p>
    <w:p>
      <w:pPr/>
      <w:r>
        <w:rPr>
          <w:lang w:val="hi_IN" w:bidi="hi_IN"/>
        </w:rPr>
      </w:r>
      <w:r>
        <w:rPr>
          <w:lang w:val="hi_IN" w:bidi="hi_IN"/>
        </w:rPr>
        <w:t xml:space="preserve">यहाँ रुकें और समूह में, यदि आवश्यक हो, </w:t>
      </w:r>
      <w:r>
        <w:rPr>
          <w:b/>
          <w:lang w:val="hi_IN" w:bidi="hi_IN"/>
        </w:rPr>
        <w:t>जलते हुए कोयले के साथ एक धूपदान</w:t>
      </w:r>
      <w:r>
        <w:rPr>
          <w:lang w:val="hi_IN" w:bidi="hi_IN"/>
        </w:rPr>
        <w:t xml:space="preserve"> की तस्वीर देखें, या ऐसे अग्निपात्र की तस्वीर देखें जिसमें जलते हुए कोयले हों और उससे धुआँ निकल रहा हो। इस ऑडियो को यहाँ रोकें।</w:t>
      </w:r>
    </w:p>
    <w:p>
      <w:pPr/>
      <w:r>
        <w:rPr>
          <w:lang w:val="hi_IN" w:bidi="hi_IN"/>
        </w:rPr>
      </w:r>
      <w:r>
        <w:rPr>
          <w:lang w:val="hi_IN" w:bidi="hi_IN"/>
        </w:rPr>
        <w:t>मूसा और हारून भी मिलापवाले तम्बू, अर्थात् निवास-स्थान में हैं। हारून अपना जलता हुआ धूपदान पकड़े हुए है। सब लोग इस परीक्षा के लिए तैयार हैं ताकि यह देखा जा सके कि यहोवा अपना पवित्र याजक किसको चुनेगा।</w:t>
      </w:r>
    </w:p>
    <w:p>
      <w:pPr/>
      <w:r>
        <w:rPr>
          <w:lang w:val="hi_IN" w:bidi="hi_IN"/>
        </w:rPr>
      </w:r>
      <w:r>
        <w:rPr>
          <w:lang w:val="hi_IN" w:bidi="hi_IN"/>
        </w:rPr>
        <w:t>अचानक यहोवा की महिमा पूरी सभा के सामने प्रकट होती है। यहोवा सम्भवतः एक अत्यन्त तेज प्रकाश के रूप में प्रकट हो रहा है, जो लोगों के लिए लगभग देखने योग्य नहीं है। यह दिखाता है कि यहोवा कितना शक्तिशाली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16:1–19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कोरह</w:t>
      </w:r>
    </w:p>
    <w:p>
      <w:pPr>
        <w:pStyle w:val="ListBullet"/>
        <w:spacing w:line="240" w:lineRule="auto"/>
        <w:ind w:left="720"/>
      </w:pPr>
      <w:r>
        <w:rPr>
          <w:lang w:val="hi_IN" w:bidi="hi_IN"/>
        </w:rPr>
      </w:r>
      <w:r>
        <w:rPr>
          <w:lang w:val="hi_IN" w:bidi="hi_IN"/>
        </w:rPr>
        <w:t>दातान</w:t>
      </w:r>
    </w:p>
    <w:p>
      <w:pPr>
        <w:pStyle w:val="ListBullet"/>
        <w:spacing w:line="240" w:lineRule="auto"/>
        <w:ind w:left="720"/>
      </w:pPr>
      <w:r>
        <w:rPr>
          <w:lang w:val="hi_IN" w:bidi="hi_IN"/>
        </w:rPr>
      </w:r>
      <w:r>
        <w:rPr>
          <w:lang w:val="hi_IN" w:bidi="hi_IN"/>
        </w:rPr>
        <w:t>अबीराम</w:t>
      </w:r>
    </w:p>
    <w:p>
      <w:pPr>
        <w:pStyle w:val="ListBullet"/>
        <w:spacing w:line="240" w:lineRule="auto"/>
        <w:ind w:left="720"/>
      </w:pPr>
      <w:r>
        <w:rPr>
          <w:lang w:val="hi_IN" w:bidi="hi_IN"/>
        </w:rPr>
      </w:r>
      <w:r>
        <w:rPr>
          <w:lang w:val="hi_IN" w:bidi="hi_IN"/>
        </w:rPr>
        <w:t>ओन, यद्यपि केवल शुरुआत में ही संक्षेप में उल्लेखित है</w:t>
      </w:r>
    </w:p>
    <w:p>
      <w:pPr>
        <w:pStyle w:val="ListBullet"/>
        <w:spacing w:line="240" w:lineRule="auto"/>
        <w:ind w:left="720"/>
      </w:pPr>
      <w:r>
        <w:rPr>
          <w:lang w:val="hi_IN" w:bidi="hi_IN"/>
        </w:rPr>
      </w:r>
      <w:r>
        <w:rPr>
          <w:lang w:val="hi_IN" w:bidi="hi_IN"/>
        </w:rPr>
        <w:t>250 इस्राएली अगुवे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कोरह की पूरी मण्डली, या विद्रोहियों का समुदाय</w:t>
      </w:r>
    </w:p>
    <w:p>
      <w:pPr>
        <w:pStyle w:val="ListBullet"/>
        <w:spacing w:line="240" w:lineRule="auto"/>
        <w:ind w:left="720"/>
      </w:pPr>
      <w:r>
        <w:rPr>
          <w:lang w:val="hi_IN" w:bidi="hi_IN"/>
        </w:rPr>
      </w:r>
      <w:r>
        <w:rPr>
          <w:lang w:val="hi_IN" w:bidi="hi_IN"/>
        </w:rPr>
        <w:t>यहोवा की महिमा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की शुरुआत में, केवल कोरह और उसके 250 अनुयायी मूसा के साथ मौजूद हैं। कोरह मूसा और हारून पर बहुत अधिक अधिकार रखने का आरोप लगाता है, और यह सुझाव देता है कि मूसा और हारून ऐसा व्यवहार कर रहे हैं मानो वे यहोवा के बाकी लोग, अर्थात इस्राएलियों से अधिक बड़े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कोरह की भूमिका निभाने वाले व्यक्ति से पूछें, "आप क्या महसूस कर रहे हैं या क्या सोच रहे हैं?" वह व्यक्ति इस प्रकार उत्तर दे सकता है: "मुझे बहुत से अनुयायी मिल गए हैं, इसलिए मुझमें मूसा को चुनौती देने का आत्मविश्वास है," या, "मैं इस बात से तंग आ गया हूँ कि याजकों के रूप में सारा काम उन्हें ही करने को मिलता है," या, "हम यहाँ कुछ बदलाव करने वाले हैं!"</w:t>
      </w:r>
    </w:p>
    <w:p>
      <w:pPr>
        <w:pStyle w:val="ListBullet"/>
        <w:spacing w:line="240" w:lineRule="auto"/>
        <w:ind w:left="720"/>
      </w:pPr>
      <w:r>
        <w:rPr>
          <w:lang w:val="hi_IN" w:bidi="hi_IN"/>
        </w:rPr>
      </w:r>
      <w:r>
        <w:rPr>
          <w:lang w:val="hi_IN" w:bidi="hi_IN"/>
        </w:rPr>
        <w:t>कोरह के अनुयायियों की भूमिका निभाने वाले व्यक्ति से पूछें, "आप क्या महसूस कर रहे हैं या क्या सोच रहे हैं?" वह व्यक्ति इस तरह उत्तर दे सकता है: "मुझे खुशी है कि हम इस विद्रोह में शामिल हो गए हैं और अपने लिए खड़े हो रहे हैं," या, "मुझे खुशी है कि कोरह बात कर रहा है!" या, "मुझे आश्चर्य है कि मूसा कैसे उत्तर देगा?"</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विश्वास नहीं हो रहा कि वे मेरे अधिकार और यहोवा के अधिकार पर प्रश्न उठा रहे हैं!" या, "उन्हें बहुत कुछ दिया गया है और अब वे याजक पद भी चाहते हैं!" या, "मुझे इस मामले में यहोवा की बुद्धि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उत्तर में मूसा यहोवा की बुद्धि चाहता है और यहोवा की बात के प्रति समर्पित होने के लिए मुँह के बल गिर पड़ता है। मूसा भूमि से उठता है और फिर कोरह और उसके सभी अनुयायियों से कहता है कि यह यहोवा ही है जो चुनेगा कि कौन यहोवा के हैं और कौन पवित्र है। मूसा कोरह और कोरह के पुरुषों को निर्देश देता है कि अगले दिन वे अपने धूपदान तैयार करें और उन्हें यहोवा के लिए भेंट के रूप में चढ़ाएँ, ताकि वे देखें कि यहोवा किसको अपना पवित्र जन चुनता है।</w:t>
      </w:r>
    </w:p>
    <w:p>
      <w:pPr/>
      <w:r>
        <w:rPr>
          <w:lang w:val="hi_IN" w:bidi="hi_IN"/>
        </w:rPr>
      </w:r>
      <w:r>
        <w:rPr>
          <w:lang w:val="hi_IN" w:bidi="hi_IN"/>
        </w:rPr>
        <w:t>मूसा कोरह और अन्य पुरुषों को याद दिलाता है कि यहोवा ने उनके लिए क्या किया है। मूसा उन्हें यहोवा के निवास-स्थान का काम करने के सम्मान और समुदाय के लोगों की सेवा करने के विशेषाधिकार की याद दिलाता है। मूसा उनसे कहता है कि वे यहोवा की योजनाओं के विरुद्ध जा रहे हैं और कोरह का इन अनुयायियों को उनके विरुद्ध विद्रोह करने के लिए इकट्ठा करना गलत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कोरह की भूमिका निभाने वाले व्यक्ति से पूछें, "आप क्या महसूस कर रहे हैं या क्या सोच रहे हैं?" वह व्यक्ति इस तरह उत्तर दे सकता है: "हमें एक परीक्षा करनी होगी? उत्तम है! हम अवश्य सफल होंगे क्योंकि हम सब पवित्र हैं!" या यहोवा जानता है कि हम कितने पवित्र हैं, इसलिए हमें कोई भय नहीं है, या मूसा भी यह तय नहीं करता कि कौन पवित्र है और कौन नहीं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खुशी है कि मैंने इसमें यहोवा से बुद्धि माँगी," या, "यहोवा तय करेगा कि कौन पवित्र है और कौन पवित्र नहीं है। तब वे हमारे अधिकार की और आलोचना नहीं कर पाएँगे, या कोरह ने कुछ अनुयायी तो बना लिए हैं, पर मैं उससे नहीं डरता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दातान और अबीराम को बुलाता है, लेकिन वे मूसा के पास जाने से मना कर देते हैं। दातान और अबीराम मूसा को एक संदेश भेजते हैं। दातान और अबीराम मूसा को याद दिलाते हैं कि मिस्र में दास के रूप में उनकी स्थिति बेहतर थी, और यह कि इस जंगल की तुलना में मिस्र दूध और मधु से बहने वाला देश था! वे यह भी शिकायत करते हैं कि मूसा उन्हें एक ऐसे नए देश में नहीं लाया है जहाँ दूध और शहद बहता है, बल्कि एक ऐसे जंगल में लाया है जहाँ जीवन कठिन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दातान और अबीराम की भूमिका निभाने वाले लोगों से पूछें, "आप क्या महसूस कर रहे हैं या क्या सोच रहे हैं?" लोग इस प्रकार उत्तर दे सकते हैं: "हम इस बात से क्रोधित हैं कि आप हमें उस भूमि से यहाँ ले आए हैं जो इस स्थान से बेहतर थी!" या हम मिस्र में दास बने रहना अधिक अच्छा समझते, या मुझे विश्वास नहीं होता कि हम इतने समय से जंगल में बिना किसी परिणाम के यहाँ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"अब मैं क्रोधित हूँ," या, "वे मिस्र में दुखी थे और यहोवा ने उन्हें एक भयानक जीवन से बचाया," या, "यहाँ जंगल में रहना यहोवा की योजना का हिस्सा है। वे यह क्यों नहीं देख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क्रोधित है, इसलिए वह यहोवा से कहता है कि वह इन लोगों की भेंट स्वीकार न करे जो मूसा और यहोवा के विरुद्ध विद्रोह कर रहे हैं। मूसा यहोवा को याद दिलाता है कि मूसा ने इन पुरुषों से कुछ भी नहीं लिया है और उनमें से किसी भी पुरुष के साथ गलत नहीं किया है या उसे चोट नहीं पहुँचाई है।</w:t>
      </w:r>
    </w:p>
    <w:p>
      <w:pPr/>
      <w:r>
        <w:rPr>
          <w:lang w:val="hi_IN" w:bidi="hi_IN"/>
        </w:rPr>
      </w:r>
      <w:r>
        <w:rPr>
          <w:lang w:val="hi_IN" w:bidi="hi_IN"/>
        </w:rPr>
        <w:t>फिर मूसा कोरह और कोरह के अनुयायियों से कहता है कि उन्हें अगले दिन यहोवा के सामने प्रकट होना है। मूसा कहता है कि हर एक व्यक्ति को यहोवा के सामने धूप जलाने के लिए अपना धूपदान लाना होगा।</w:t>
      </w:r>
    </w:p>
    <w:p>
      <w:pPr/>
      <w:r>
        <w:rPr>
          <w:lang w:val="hi_IN" w:bidi="hi_IN"/>
        </w:rPr>
      </w:r>
      <w:r>
        <w:rPr>
          <w:lang w:val="hi_IN" w:bidi="hi_IN"/>
        </w:rPr>
        <w:t>अगली सुबह, जब कोरह इस्राएल की सारी मण्डली को इकट्ठा कर चुका था, तब वह उन्हें मिलापवाले तम्बू में ले आया ताकि वे देख सकें कि क्या हो रहा था। कोरह और उसके प्रत्येक इस्राएली अनुयायियों ने एक धूपदान लिया और उसमें धूप रखी और धूप को आग लगाई।</w:t>
      </w:r>
    </w:p>
    <w:p>
      <w:pPr/>
      <w:r>
        <w:rPr>
          <w:lang w:val="hi_IN" w:bidi="hi_IN"/>
        </w:rPr>
      </w:r>
      <w:r>
        <w:rPr>
          <w:lang w:val="hi_IN" w:bidi="hi_IN"/>
        </w:rPr>
        <w:t>मूसा और हारून भी मिलापवाले तम्बू में थे। हारून अपना जलता हुआ धूपदान पकड़े हुए था। सब लोग इस परीक्षा के लिए तैयार थे ताकि यह देखा जा सके कि यहोवा अपना पवित्र याजक किसको चुनेगा। कोरह और उसके विद्रोही मूसा और हारून का सामना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कोरह की भूमिका निभाने वाले व्यक्ति से पूछें, "आप क्या महसूस कर रहे हैं या क्या सोच रहे हैं?" वह व्यक्ति इस तरह उत्तर दे सकता है: "मैं अपने अनुयायियों के पूरे समूह को इकट्ठा करने में कामयाब हो गया हूँ!" या, "अब हर कोई देखेगा कि मैं पवित्र हूँ और यहोवा ने मुझे चुना है!" या, “मैं यहोवा का सामना करने और परीक्षा देने के लिए तैयार हूँ।”</w:t>
      </w:r>
    </w:p>
    <w:p>
      <w:pPr>
        <w:pStyle w:val="ListBullet"/>
        <w:spacing w:line="240" w:lineRule="auto"/>
        <w:ind w:left="720"/>
      </w:pPr>
      <w:r>
        <w:rPr>
          <w:lang w:val="hi_IN" w:bidi="hi_IN"/>
        </w:rPr>
      </w:r>
      <w:r>
        <w:rPr>
          <w:lang w:val="hi_IN" w:bidi="hi_IN"/>
        </w:rPr>
        <w:t>250 इस्राएली लोगों की भूमिका निभाने वाले लोगों से पूछें, "आप क्या महसूस कर रहे हैं या क्या सोच रहे हैं?" लोग इस तरह उत्तर दे सकते हैं: “हम अपने धूपदानों के साथ तैयार हैं, लेकिन हम भी थोड़े घबराए हुए हैं,” या “हम विद्रोह करना चाहते हैं, लेकिन यहोवा जो कर सकता है उससे हम भी डरे हुए हैं,” या, “हमें आशा है कि कोरह जानता है कि वह क्या कर रहा है!”</w:t>
      </w:r>
    </w:p>
    <w:p>
      <w:pPr>
        <w:pStyle w:val="ListBullet"/>
        <w:spacing w:line="240" w:lineRule="auto"/>
        <w:ind w:left="720"/>
      </w:pPr>
      <w:r>
        <w:rPr>
          <w:lang w:val="hi_IN" w:bidi="hi_IN"/>
        </w:rPr>
      </w:r>
      <w:r>
        <w:rPr>
          <w:lang w:val="hi_IN" w:bidi="hi_IN"/>
        </w:rPr>
        <w:t>बाकी सभा की भूमिका निभाने वाले लोगों से पूछें, "आप क्या महसूस कर रहे हैं या क्या सोच रहे हैं?" लोग इस तरह उत्तर दे सकते हैं: “हमें पता नहीं है कि क्या होने वाला है,” या, “हम यह देखने के लिए आए हैं कि कोरह क्या करेगा,” या, “हमें निश्चित नहीं है कि यहोवा क्या करेगा।”</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वह व्यक्ति इस तरह उत्तर दे सकता है, “मैं देखता हूँ कि कोरह ने अपनी पूरी समुदाय को इकट्ठा किया है,” या, “कोरह ने बहुत सारे अनुयायी हासिल किए हैं और वह शक्तिशाली लगता है, लेकिन यहोवा अधिक शक्तिशाली है,” या, “यहोवा जानता है कि पवित्र कौन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अचानक यहोवा की महिमा पूरी सभा के सामने प्रकट होती है। यहोवा सम्भवतः एक अत्यन्त तेज प्रकाश के रूप में प्रकट हो रहा है, जो लोगों के लिए देखने योग्य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16:1–19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पूरे भाग में, </w:t>
      </w:r>
      <w:r>
        <w:rPr>
          <w:b/>
          <w:lang w:val="hi_IN" w:bidi="hi_IN"/>
        </w:rPr>
        <w:t>यहोवा</w:t>
      </w:r>
      <w:r>
        <w:rPr>
          <w:lang w:val="hi_IN" w:bidi="hi_IN"/>
        </w:rPr>
        <w:t xml:space="preserve"> नाम एक ऐसा नाम है जो परमेश्वर अपने आप को देता है। यहोवा के लिए उसी शब्द का प्रयोग करें जिसका प्रयोग आपने पिछले भागों में किया है। </w:t>
      </w:r>
      <w:r>
        <w:rPr>
          <w:b/>
          <w:lang w:val="hi_IN" w:bidi="hi_IN"/>
        </w:rPr>
        <w:t>यहोवा</w:t>
      </w:r>
      <w:r>
        <w:rPr>
          <w:lang w:val="hi_IN" w:bidi="hi_IN"/>
        </w:rPr>
        <w:t xml:space="preserve"> शब्द मुख्य शब्दावली में है।</w:t>
      </w:r>
    </w:p>
    <w:p>
      <w:pPr/>
      <w:r>
        <w:rPr>
          <w:lang w:val="hi_IN" w:bidi="hi_IN"/>
        </w:rPr>
      </w:r>
      <w:r>
        <w:rPr>
          <w:lang w:val="hi_IN" w:bidi="hi_IN"/>
        </w:rPr>
        <w:t>कोरह, दातान, अबीराम और ओन घमण्डी हो गए, जिसका अर्थ यह है कि उन्होंने अगुवों के विरुद्ध विद्रोह करने के उद्देश्य से ऐसे कदम उठाए, अथवा ऐसा अधिकार हथियाने का प्रयास किया, जो उनके पास नहीं था।</w:t>
      </w:r>
    </w:p>
    <w:p>
      <w:pPr/>
      <w:r>
        <w:rPr>
          <w:lang w:val="hi_IN" w:bidi="hi_IN"/>
        </w:rPr>
      </w:r>
      <w:r>
        <w:rPr>
          <w:lang w:val="hi_IN" w:bidi="hi_IN"/>
        </w:rPr>
        <w:t>यहाँ रुकें और समूह में चर्चा करें कि आप इन लोगों का वर्णन कैसे करेंगे कि वे घमंड कर रहे हैं, या ऐसा अधिकार ले रहे हैं जो उनके पास नहीं था। इस ऑडियो को यहाँ रोकें।</w:t>
      </w:r>
    </w:p>
    <w:p>
      <w:pPr/>
      <w:r>
        <w:rPr>
          <w:lang w:val="hi_IN" w:bidi="hi_IN"/>
        </w:rPr>
      </w:r>
      <w:r>
        <w:rPr>
          <w:lang w:val="hi_IN" w:bidi="hi_IN"/>
        </w:rPr>
        <w:t>कोरह मूसा के पास आता है। कोरह के साथ 250 इस्राएली पुरुष हैं, जो समुदाय के प्रसिद्ध अगुवे हैं जिन्हें महासभा का सदस्य नियुक्त किया गया था। महासभा अगुवों का एक आधिकारिक समूह था जिसके पास लोग बुद्धि और निर्णय लेने में सहायता के लिए आते थे।</w:t>
      </w:r>
    </w:p>
    <w:p>
      <w:pPr/>
      <w:r>
        <w:rPr>
          <w:lang w:val="hi_IN" w:bidi="hi_IN"/>
        </w:rPr>
      </w:r>
      <w:r>
        <w:rPr>
          <w:lang w:val="hi_IN" w:bidi="hi_IN"/>
        </w:rPr>
        <w:t>यहाँ रुकें और समूह में चर्चा करें कि आप महासभा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कोरह मूसा और हारून पर बहुत अधिक अधिकार रखने का आरोप लगाता है और कहता है, "तुम बहुत आगे जा चुके हो! पूरी </w:t>
      </w:r>
      <w:r>
        <w:rPr>
          <w:b/>
          <w:lang w:val="hi_IN" w:bidi="hi_IN"/>
        </w:rPr>
        <w:t>सभा</w:t>
      </w:r>
      <w:r>
        <w:rPr>
          <w:lang w:val="hi_IN" w:bidi="hi_IN"/>
        </w:rPr>
        <w:t xml:space="preserve"> या </w:t>
      </w:r>
      <w:r>
        <w:rPr>
          <w:b/>
          <w:lang w:val="hi_IN" w:bidi="hi_IN"/>
        </w:rPr>
        <w:t>समुदाय</w:t>
      </w:r>
      <w:r>
        <w:rPr>
          <w:lang w:val="hi_IN" w:bidi="hi_IN"/>
        </w:rPr>
        <w:t xml:space="preserve"> </w:t>
      </w:r>
      <w:r>
        <w:rPr>
          <w:b/>
          <w:lang w:val="hi_IN" w:bidi="hi_IN"/>
        </w:rPr>
        <w:t>पवित्र</w:t>
      </w:r>
      <w:r>
        <w:rPr>
          <w:lang w:val="hi_IN" w:bidi="hi_IN"/>
        </w:rPr>
        <w:t xml:space="preserve"> है, उनमें से हर एक, और यहोवा उनके साथ है। फिर तुम अपने आप को यहोवा की </w:t>
      </w:r>
      <w:r>
        <w:rPr>
          <w:b/>
          <w:lang w:val="hi_IN" w:bidi="hi_IN"/>
        </w:rPr>
        <w:t>सभा</w:t>
      </w:r>
      <w:r>
        <w:rPr>
          <w:lang w:val="hi_IN" w:bidi="hi_IN"/>
        </w:rPr>
        <w:t xml:space="preserve"> से ऊपर क्यों ठहराते हो?" पवित्र के लिए उसी शब्द का उपयोग करें जिसका उपयोग आपने पिछले भागों में किया है, और अधिक जानकारी के लिए मुख्य शब्दावली में </w:t>
      </w:r>
      <w:r>
        <w:rPr>
          <w:lang w:val="hi_IN" w:bidi="hi_IN"/>
        </w:rPr>
        <w:t>पवित्र</w:t>
      </w:r>
      <w:r>
        <w:rPr>
          <w:lang w:val="hi_IN" w:bidi="hi_IN"/>
        </w:rPr>
        <w:t xml:space="preserve"> देखें। सभा वह होती है जब इस्राएलियों का पूरा समुदाय किसी महत्वपूर्ण या कानूनी कारण से इकट्ठा होता है, परन्तु मण्डली तब होती है जब इस्राएलियों का समुदाय सामान्य रूप से इकट्ठा होता है। इस्राएलियों की आधिकारिक सभा और इस्राएलियों का समुदाय या मण्डली के लिए उन्हीं शब्दों का उपयोग करें जिनका उपयोग आपने पिछले भागों में किया है।</w:t>
      </w:r>
    </w:p>
    <w:p>
      <w:pPr/>
      <w:r>
        <w:rPr>
          <w:lang w:val="hi_IN" w:bidi="hi_IN"/>
        </w:rPr>
      </w:r>
      <w:r>
        <w:rPr>
          <w:lang w:val="hi_IN" w:bidi="hi_IN"/>
        </w:rPr>
        <w:t>मूसा यहोवा की बुद्धि माँगता है और यहोवा की बात के प्रति समर्पित होने के लिए मुँह के बल गिर पड़ता है। मूसा सम्भवतः अपने घुटनों के बल बैठता है और अपना सिर भूमि की ओर झुका देता है। मूसा यह समर्पण का कार्य इसलिए करता है कि वह यहोवा की बुद्धि के अधीन हो और यह दिखाए कि आगे क्या करना है इसके लिए वह यहोवा पर निर्भर है। इसका अर्थ यह नहीं है कि मूसा कोरह और कोरह के पुरुषों से डरता है।</w:t>
      </w:r>
    </w:p>
    <w:p>
      <w:pPr/>
      <w:r>
        <w:rPr>
          <w:lang w:val="hi_IN" w:bidi="hi_IN"/>
        </w:rPr>
      </w:r>
      <w:r>
        <w:rPr>
          <w:lang w:val="hi_IN" w:bidi="hi_IN"/>
        </w:rPr>
        <w:t xml:space="preserve">मूसा कोरह और कोरह के पुरुषों को निर्देश देता है कि उन्हें क्या करना चाहिए। कोरह और उसके पुरुषों को </w:t>
      </w:r>
      <w:r>
        <w:rPr>
          <w:b/>
          <w:lang w:val="hi_IN" w:bidi="hi_IN"/>
        </w:rPr>
        <w:t>धूपदान</w:t>
      </w:r>
      <w:r>
        <w:rPr>
          <w:lang w:val="hi_IN" w:bidi="hi_IN"/>
        </w:rPr>
        <w:t xml:space="preserve"> या अग्निपात्र लेना है और अगले दिन उनमें जलते हुए अंगारे और धूप रखकर उन्हें यहोवा के सामने अर्पित करना है। धूपदान कभी-कभी कटोरे के आकार के होते थे और एक आधार पर टिके होते थे। धूपदान नीचे की ओर चौड़े और ऊपर की ओर संकीर्ण भी हो सकते थे। धूपदान शायद पीतल या कभी-कभी सोने के बने होते थे। धूपदानों में जलाने के लिए कुछ अंगारे रखे जाते थे और फिर लोग उनमें धूप डालते थे। ये धूपदान सम्भवतः एक लंबे डंडे के सिरे पर होते थे ताकि धूपदान पकड़े हुए व्यक्ति और वेदी के बीच दूरी बनी रहे और साथ ही याजक के हाथ जलने से बचें। लोग इनमें लोबान या देवदार जैसी धूप और फिर जलते हुए अंगारे रख सकते थे। फिर यह धूप जलेगी और उससे सुगंधित धुआँ उत्पन्न होगा।</w:t>
      </w:r>
    </w:p>
    <w:p>
      <w:pPr/>
      <w:r>
        <w:rPr>
          <w:lang w:val="hi_IN" w:bidi="hi_IN"/>
        </w:rPr>
      </w:r>
      <w:r>
        <w:rPr>
          <w:lang w:val="hi_IN" w:bidi="hi_IN"/>
        </w:rPr>
        <w:t xml:space="preserve">यहाँ रुकें और समूह में, यदि आवश्यक हो, </w:t>
      </w:r>
      <w:r>
        <w:rPr>
          <w:b/>
          <w:lang w:val="hi_IN" w:bidi="hi_IN"/>
        </w:rPr>
        <w:t>जलते हुए अंगारों के साथ एक धूपदान</w:t>
      </w:r>
      <w:r>
        <w:rPr>
          <w:lang w:val="hi_IN" w:bidi="hi_IN"/>
        </w:rPr>
        <w:t xml:space="preserve"> की तस्वीर देखें या ऐसे अग्निपात्र की तस्वीर देखें जिसमें जलते हुए अंगारे हों और उससे धुआँ निकल रहा हो। इस बारे में बात करें कि आप धूपदान और कोयलों का वर्णन करने के लिए किन शब्दों का उपयोग करेंगे। इस ऑडियो को यहाँ रोकें।</w:t>
      </w:r>
    </w:p>
    <w:p>
      <w:pPr/>
      <w:r>
        <w:rPr>
          <w:lang w:val="hi_IN" w:bidi="hi_IN"/>
        </w:rPr>
      </w:r>
      <w:r>
        <w:rPr>
          <w:lang w:val="hi_IN" w:bidi="hi_IN"/>
        </w:rPr>
        <w:t xml:space="preserve">मूसा कहता है, “क्या तुम्हारे लिए यह पर्याप्त नहीं है कि इस्राएल के </w:t>
      </w:r>
      <w:r>
        <w:rPr>
          <w:b/>
          <w:lang w:val="hi_IN" w:bidi="hi_IN"/>
        </w:rPr>
        <w:t>परमेश्वर</w:t>
      </w:r>
      <w:r>
        <w:rPr>
          <w:lang w:val="hi_IN" w:bidi="hi_IN"/>
        </w:rPr>
        <w:t xml:space="preserve"> ने तुम्हें इस्राएली समुदाय के बाकी लोगों से अलग किया है और तुम्हें अपने पास लाया है, ताकि तुम यहोवा के निवास-स्थान का काम करो और समुदाय के सामने खड़े होकर उनकी </w:t>
      </w:r>
      <w:r>
        <w:rPr>
          <w:b/>
          <w:lang w:val="hi_IN" w:bidi="hi_IN"/>
        </w:rPr>
        <w:t>सेवा</w:t>
      </w:r>
      <w:r>
        <w:rPr>
          <w:lang w:val="hi_IN" w:bidi="hi_IN"/>
        </w:rPr>
        <w:t xml:space="preserve"> करो?”” सेवकाई करने का अर्थ है वहाँ के लोगों की सेवा करना। इस भाग में यह एकमात्र स्थान भी है जहाँ परमेश्वर के लिए सामान्य शब्द का उपयोग किया गया है। मूसा लोगों को याद दिलाता है कि उनका परमेश्वर वह परमेश्वर है जिसने इस्राएल को अपनी प्रजा होने के लिए चुना था। परमेश्वर के लिए उसी सामान्य शब्द का उपयोग करें जिसका उपयोग आपने पिछले भागों में किया है।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मूसा लोगों से कहता है कि वे यहोवा के विरुद्ध जाने के साथ ही </w:t>
      </w:r>
      <w:r>
        <w:rPr>
          <w:b/>
          <w:lang w:val="hi_IN" w:bidi="hi_IN"/>
        </w:rPr>
        <w:t>याजक पद</w:t>
      </w:r>
      <w:r>
        <w:rPr>
          <w:lang w:val="hi_IN" w:bidi="hi_IN"/>
        </w:rPr>
        <w:t xml:space="preserve"> को भी छीनने की कोशिश कर रहे हैं! याजक पद के लिए उसी शब्द या वाक्यांश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फिर मूसा दातान और अबीराम को बुलाता है, लेकिन वे आने से मना कर देते हैं। दातान और अबीराम कहते हैं, “क्या यह पर्याप्त नहीं है कि तू हमें दूध और मधु से बहने वाली भूमि से निकालकर </w:t>
      </w:r>
      <w:r>
        <w:rPr>
          <w:b/>
          <w:lang w:val="hi_IN" w:bidi="hi_IN"/>
        </w:rPr>
        <w:t>जंगल</w:t>
      </w:r>
      <w:r>
        <w:rPr>
          <w:lang w:val="hi_IN" w:bidi="hi_IN"/>
        </w:rPr>
        <w:t xml:space="preserve"> में मारने के लिए ले आया है? और अब तू हम पर प्रभुता भी करना चाहता है!" दातान और अबीराम यह संकेत कर रहे हैं कि जब वे मिस्र में दास थे, तब भी वे दूध और मधु से बहने वाली भूमि में थे, और कि मिस्र उस जंगल से बेहतर था जिसमें वे अब हैं। जंगल के लिए उसी शब्द का उपयोग करें जिसका उपयोग आपने पिछले भागों में किया है, और </w:t>
      </w:r>
      <w:r>
        <w:rPr>
          <w:lang w:val="hi_IN" w:bidi="hi_IN"/>
        </w:rPr>
        <w:t>जंगल</w:t>
      </w:r>
      <w:r>
        <w:rPr>
          <w:lang w:val="hi_IN" w:bidi="hi_IN"/>
        </w:rPr>
        <w:t xml:space="preserve"> के बारे में अधिक जानकारी के लिए मुख्य शब्दावली देखें। किसी पर प्रभुता करने का अर्थ है ऐसा व्यवहार करना मानो तुम उसके स्वामी हो या किसी से अधिक महत्वपूर्ण हो और तुम्हें यह अधिकार है कि उस व्यक्ति को यह बताओ कि उसे क्या करना है। यदि आप </w:t>
      </w:r>
      <w:r>
        <w:rPr>
          <w:b/>
          <w:lang w:val="hi_IN" w:bidi="hi_IN"/>
        </w:rPr>
        <w:t>प्रभु</w:t>
      </w:r>
      <w:r>
        <w:rPr>
          <w:lang w:val="hi_IN" w:bidi="hi_IN"/>
        </w:rPr>
        <w:t xml:space="preserve"> या </w:t>
      </w:r>
      <w:r>
        <w:rPr>
          <w:b/>
          <w:lang w:val="hi_IN" w:bidi="hi_IN"/>
        </w:rPr>
        <w:t>स्वामी</w:t>
      </w:r>
      <w:r>
        <w:rPr>
          <w:lang w:val="hi_IN" w:bidi="hi_IN"/>
        </w:rPr>
        <w:t xml:space="preserve"> के लिए किसी शब्द का उपयोग करते हैं, तो वही शब्द उपयोग करें जो आपने पहले के अंशों में उपयोग किया है, और </w:t>
      </w:r>
      <w:r>
        <w:rPr>
          <w:lang w:val="hi_IN" w:bidi="hi_IN"/>
        </w:rPr>
        <w:t>प्रभु</w:t>
      </w:r>
      <w:r>
        <w:rPr>
          <w:lang w:val="hi_IN" w:bidi="hi_IN"/>
        </w:rPr>
        <w:t xml:space="preserve"> के बारे में अधिक जानकारी के लिए मुख्य शब्दावली देखें।</w:t>
      </w:r>
    </w:p>
    <w:p>
      <w:pPr/>
      <w:r>
        <w:rPr>
          <w:lang w:val="hi_IN" w:bidi="hi_IN"/>
        </w:rPr>
      </w:r>
      <w:r>
        <w:rPr>
          <w:lang w:val="hi_IN" w:bidi="hi_IN"/>
        </w:rPr>
        <w:t xml:space="preserve">क्या आपको पिछले अंशों में याद है जब यहोवा </w:t>
      </w:r>
      <w:r>
        <w:rPr>
          <w:b/>
          <w:lang w:val="hi_IN" w:bidi="hi_IN"/>
        </w:rPr>
        <w:t>अब्राहम</w:t>
      </w:r>
      <w:r>
        <w:rPr>
          <w:lang w:val="hi_IN" w:bidi="hi_IN"/>
        </w:rPr>
        <w:t xml:space="preserve"> के साथ प्रतिज्ञा करता है कि प्रतिज्ञा की हुई भूमि </w:t>
      </w:r>
      <w:r>
        <w:rPr>
          <w:b/>
          <w:lang w:val="hi_IN" w:bidi="hi_IN"/>
        </w:rPr>
        <w:t>कनान</w:t>
      </w:r>
      <w:r>
        <w:rPr>
          <w:lang w:val="hi_IN" w:bidi="hi_IN"/>
        </w:rPr>
        <w:t xml:space="preserve"> की भूमि होगी? कनान देश को दूध और मधु से बहने वाला देश भी बताया गया है। केवल इस बार दातान और अबीराम कह रहे हैं कि मूसा उन्हें दूध और मधु से बहने वाले उस देश में ले जाने में असफल रहा है। वे मूसा पर यह भी आरोप लगाते हैं कि उसने लोगों के साथ </w:t>
      </w:r>
      <w:r>
        <w:rPr>
          <w:b/>
          <w:lang w:val="hi_IN" w:bidi="hi_IN"/>
        </w:rPr>
        <w:t>दासों</w:t>
      </w:r>
      <w:r>
        <w:rPr>
          <w:lang w:val="hi_IN" w:bidi="hi_IN"/>
        </w:rPr>
        <w:t xml:space="preserve"> की तरह व्यवहार किया था। आपने पिछले भागो में दास के लिए जो शब्द उपयोग किया है, वही शब्द उपयोग करें, और </w:t>
      </w:r>
      <w:r>
        <w:rPr>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 xml:space="preserve">मूसा क्रोधित हो जाता है और यहोवा से कहता है कि वह इन लोगों की </w:t>
      </w:r>
      <w:r>
        <w:rPr>
          <w:b/>
          <w:lang w:val="hi_IN" w:bidi="hi_IN"/>
        </w:rPr>
        <w:t>भेंट</w:t>
      </w:r>
      <w:r>
        <w:rPr>
          <w:lang w:val="hi_IN" w:bidi="hi_IN"/>
        </w:rPr>
        <w:t xml:space="preserve"> स्वीकार न करे। यद्यपि यहाँ उपयोग किया गया शब्द अन्नबलि के समान ही है, परन्तु यह शायद भेंट के लिए केवल सामान्य शब्द है। सबसे अधिक संभावना है, मूसा यहोवा से यह कह रहा है कि वह धूप की भेंट को स्वीकार न करे जिसे वे लोग अगले दिन चढ़ाएँगे। भेंट के लिए उसी शब्द का उपयोग करें जिसका उपयोग आपने पिछले भागों में किया है, और याद रखें कि </w:t>
      </w:r>
      <w:r>
        <w:rPr>
          <w:lang w:val="hi_IN" w:bidi="hi_IN"/>
        </w:rPr>
        <w:t>भेंट</w:t>
      </w:r>
      <w:r>
        <w:rPr>
          <w:lang w:val="hi_IN" w:bidi="hi_IN"/>
        </w:rPr>
        <w:t xml:space="preserve"> मुख्य शब्दावली में है।</w:t>
      </w:r>
    </w:p>
    <w:p>
      <w:pPr/>
      <w:r>
        <w:rPr>
          <w:lang w:val="hi_IN" w:bidi="hi_IN"/>
        </w:rPr>
      </w:r>
      <w:r>
        <w:rPr>
          <w:lang w:val="hi_IN" w:bidi="hi_IN"/>
        </w:rPr>
        <w:t xml:space="preserve">जब कोरह ने सबको इकट्ठा कर लिया, तब वह उन्हें </w:t>
      </w:r>
      <w:r>
        <w:rPr>
          <w:b/>
          <w:lang w:val="hi_IN" w:bidi="hi_IN"/>
        </w:rPr>
        <w:t>मिलापवाले तंबू</w:t>
      </w:r>
      <w:r>
        <w:rPr>
          <w:lang w:val="hi_IN" w:bidi="hi_IN"/>
        </w:rPr>
        <w:t xml:space="preserve"> या </w:t>
      </w:r>
      <w:r>
        <w:rPr>
          <w:b/>
          <w:lang w:val="hi_IN" w:bidi="hi_IN"/>
        </w:rPr>
        <w:t>निवास-स्थान</w:t>
      </w:r>
      <w:r>
        <w:rPr>
          <w:lang w:val="hi_IN" w:bidi="hi_IN"/>
        </w:rPr>
        <w:t xml:space="preserve"> के पास मूसा और हारून के सामने ले आया। मिलापवाले तम्बू या निवास-स्थान के लिए उसी शब्द या वाक्यांश का उपयोग करें जिसका उपयोग आपने पिछले भागों में किया था। </w:t>
      </w:r>
      <w:r>
        <w:rPr>
          <w:lang w:val="hi_IN" w:bidi="hi_IN"/>
        </w:rPr>
        <w:t>मिलापवाला तम्बू</w:t>
      </w:r>
      <w:r>
        <w:rPr>
          <w:lang w:val="hi_IN" w:bidi="hi_IN"/>
        </w:rPr>
        <w:t xml:space="preserve"> मुख्य शब्दावली में है। </w:t>
      </w:r>
    </w:p>
    <w:p>
      <w:pPr/>
      <w:r>
        <w:rPr>
          <w:lang w:val="hi_IN" w:bidi="hi_IN"/>
        </w:rPr>
      </w:r>
      <w:r>
        <w:rPr>
          <w:lang w:val="hi_IN" w:bidi="hi_IN"/>
        </w:rPr>
        <w:t xml:space="preserve">अचानक यहोवा की </w:t>
      </w:r>
      <w:r>
        <w:rPr>
          <w:b/>
          <w:lang w:val="hi_IN" w:bidi="hi_IN"/>
        </w:rPr>
        <w:t>महिमा</w:t>
      </w:r>
      <w:r>
        <w:rPr>
          <w:lang w:val="hi_IN" w:bidi="hi_IN"/>
        </w:rPr>
        <w:t xml:space="preserve"> पूरी सभा के सामने प्रकट होती है। महिमा के लिए उसी शब्द का उपयोग करें जिसका उपयोग आपने पिछले भागों में किया है, और याद रखें कि </w:t>
      </w:r>
      <w:r>
        <w:rPr>
          <w:lang w:val="hi_IN" w:bidi="hi_IN"/>
        </w:rPr>
        <w:t>महिमा</w:t>
      </w:r>
      <w:r>
        <w:rPr>
          <w:lang w:val="hi_IN" w:bidi="hi_IN"/>
        </w:rPr>
        <w:t xml:space="preserve"> मुख्य शब्दावली में है। यहोवा सम्भवतः एक अत्यन्त तेज प्रकाश के रूप में प्रकट हो रहा है, जो लोगों के लिए लगभग देखने योग्य नहीं है। यह दिखाता है कि यहोवा कितना शक्तिशाली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16:20–35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16:20–35 को सुनें और अपने मन में रखें।</w:t>
      </w:r>
    </w:p>
    <w:p>
      <w:pPr/>
      <w:r>
        <w:rPr>
          <w:lang w:val="hi_IN" w:bidi="hi_IN"/>
        </w:rPr>
      </w:r>
      <w:r>
        <w:rPr>
          <w:lang w:val="hi_IN" w:bidi="hi_IN"/>
        </w:rPr>
        <w:t>यदि सम्भव हो, तो गिनती 16:20–35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16:20–35 का ऑडियो संस्करण सबसे आसानी से समझ में आने वाले अनुवाद में सुनें।</w:t>
      </w:r>
    </w:p>
    <w:p>
      <w:pPr/>
      <w:r>
        <w:rPr>
          <w:lang w:val="hi_IN" w:bidi="hi_IN"/>
        </w:rPr>
      </w:r>
      <w:r>
        <w:rPr>
          <w:lang w:val="hi_IN" w:bidi="hi_IN"/>
        </w:rPr>
        <w:t>क्या आपको याद है कि पहले यहोवा कोरह, दातान और अबीराम के साथ-साथ उनके 250 अनुयायियों की परीक्षा ले रहा था? वे सभी सम्भवतः इस्राएलियों की सारी मण्डली या समुदाय के साथ मिलापवाले तम्बू पर इकट्ठा हुए थे। इस्राएलियों का यह समूह या तो पूरे इस्राएली समुदाय का प्रतिनिधित्व करता है, या यह वह समूह है जो कोरह, दातान और अबीराम का अनुसरण करता है। फिर यहोवा की महिमा प्रकट होती है।</w:t>
      </w:r>
    </w:p>
    <w:p>
      <w:pPr/>
      <w:r>
        <w:rPr>
          <w:lang w:val="hi_IN" w:bidi="hi_IN"/>
        </w:rPr>
      </w:r>
      <w:r>
        <w:rPr>
          <w:lang w:val="hi_IN" w:bidi="hi_IN"/>
        </w:rPr>
        <w:t>हम यहाँ अपनी कहानी जारी रखते हैं जब यहोवा इस्राएल के पूरे समुदाय के सामने अपने आप को दिखाता है और मूसा और हारून को बताता है कि वह क्या करने की योजना बनाता है। यहोवा मूसा और हारून से कहता है कि वे पूरे समूह से दूर चले जाएँ। यह मूसा और हारून की सुरक्षा के लिए है, क्योंकि यहोवा एक पल में इस्राएलियों के पूरे समूह को मार डालने वाला है।</w:t>
      </w:r>
    </w:p>
    <w:p>
      <w:pPr/>
      <w:r>
        <w:rPr>
          <w:lang w:val="hi_IN" w:bidi="hi_IN"/>
        </w:rPr>
      </w:r>
      <w:r>
        <w:rPr>
          <w:lang w:val="hi_IN" w:bidi="hi_IN"/>
        </w:rPr>
        <w:t>लेकिन मूसा और हारून यहोवा से विनती करते हैं कि वह बाकी सभी को न मारे। वे दोनों प्रार्थना करने और यह दिखाने के लिए मुँह के बल गिर जाते हैं कि वे यहोवा से दया माँग रहे हैं। वे यहोवा से पूछते हैं कि क्या यहोवा इस्राएल के पूरे समुदाय से क्रोधित होगा और क्या वे सभी मर जाएँगे क्योंकि एक व्यक्ति ने पाप किया है। जब मूसा और हारून एक व्यक्ति कहते हैं, तो वे कोरह का उल्लेख कर रहे हैं, जिसने इस्राएल के समुदाय को मूसा, हारून और यहोवा के विरुद्ध इकट्ठा किया था।</w:t>
      </w:r>
    </w:p>
    <w:p>
      <w:pPr/>
      <w:r>
        <w:rPr>
          <w:lang w:val="hi_IN" w:bidi="hi_IN"/>
        </w:rPr>
      </w:r>
      <w:r>
        <w:rPr>
          <w:lang w:val="hi_IN" w:bidi="hi_IN"/>
        </w:rPr>
        <w:t>यद्यपि मूसा “एक व्यक्ति” कहता है, लेकिन यहाँ दातान और अबीराम भी शामिल है। यह एक ऐसा प्रश्न है जिसका उत्तर मूसा यहोवा से देने की उम्मीद नहीं करता है। यहोवा मूसा को उत्तर देता है, और यहोवा कहता है कि कोरह, दातान और अबीराम के तंबुओं के पास के लोगों से कहो कि वे उनसे दूर हट जाएँ।</w:t>
      </w:r>
    </w:p>
    <w:p>
      <w:pPr/>
      <w:r>
        <w:rPr>
          <w:lang w:val="hi_IN" w:bidi="hi_IN"/>
        </w:rPr>
      </w:r>
      <w:r>
        <w:rPr>
          <w:lang w:val="hi_IN" w:bidi="hi_IN"/>
        </w:rPr>
        <w:t>यहाँ रुकें और समूह में चर्चा करें: हमें किसी ऐसे समय के बारे में बताएँ जब आपने पूरे समुदाय या लोगों के समूह को केवल एक व्यक्ति के पापों का परिणाम भोगते हुए देखा है। आपने कैसा महसूस किया? आपने इसके बारे में किससे बात की? आप इस स्थिति के बारे में परमेश्वर से कैसे बात करेंगे? इस ऑडियो को यहाँ रोकें।</w:t>
      </w:r>
    </w:p>
    <w:p>
      <w:pPr/>
      <w:r>
        <w:rPr>
          <w:lang w:val="hi_IN" w:bidi="hi_IN"/>
        </w:rPr>
      </w:r>
      <w:r>
        <w:rPr>
          <w:lang w:val="hi_IN" w:bidi="hi_IN"/>
        </w:rPr>
        <w:t>मूसा उठता है, और सबसे अधिक संभावना है कि हारून भी उठता है, और वे एक साथ उस क्षेत्र की ओर जाते हैं जहाँ कोरह, दातान और अबीराम अपने तम्बू में रहते हैं। क्या आपको याद है कि पहले मूसा ने दातान और अबीराम को कैसे बुलाया था, लेकिन दातान और अबीराम ने मूसा के पास आने और बात करने से मना कर दिया था? कुछ इस्राएली प्राचीन मूसा के साथ उस स्थान की ओर जाते हैं जहाँ ये विद्रोही रह रहे हैं।</w:t>
      </w:r>
    </w:p>
    <w:p>
      <w:pPr/>
      <w:r>
        <w:rPr>
          <w:lang w:val="hi_IN" w:bidi="hi_IN"/>
        </w:rPr>
      </w:r>
      <w:r>
        <w:rPr>
          <w:lang w:val="hi_IN" w:bidi="hi_IN"/>
        </w:rPr>
        <w:t xml:space="preserve">यहाँ रुकें और समूह में </w:t>
      </w:r>
      <w:r>
        <w:rPr>
          <w:lang w:val="hi_IN" w:bidi="hi_IN"/>
        </w:rPr>
        <w:t>12 गोत्रों के डेरे की व्यवस्था</w:t>
      </w:r>
      <w:r>
        <w:rPr>
          <w:lang w:val="hi_IN" w:bidi="hi_IN"/>
        </w:rPr>
        <w:t xml:space="preserve"> की तस्वीर देखें, जिसमें दिखाया गया हो कि प्रत्येक गोत्र निवास-स्थान के चारों ओर कहाँ डेरा डाले हुए था। इस ऑडियो को यहाँ रोकें।</w:t>
      </w:r>
    </w:p>
    <w:p>
      <w:pPr/>
      <w:r>
        <w:rPr>
          <w:lang w:val="hi_IN" w:bidi="hi_IN"/>
        </w:rPr>
      </w:r>
      <w:r>
        <w:rPr>
          <w:lang w:val="hi_IN" w:bidi="hi_IN"/>
        </w:rPr>
        <w:t>मूसा शायद नहीं जान सकता कि यहोवा क्या करने वाला है, लेकिन वह इस्राएलियों को निर्देश देता है कि वे पूरे क्षेत्र से दूर हो जाएँ। मूसा इस्राएलियों से यह भी कहता है कि वे इन दुष्ट पुरुषों की किसी भी चीज़ को न छूएँ, क्योंकि उन पुरुषों ने पाप किया है। पाप करना लोगों को अशुद्ध या यहोवा की आराधना के लिए अयोग्य बना देता है। यदि लोग पाप करने वाले परिवारों की वस्तुओं को छूते तो वे भी अशुद्ध हो जाते और यहोवा उन्हें भी नष्ट कर देगा।</w:t>
      </w:r>
    </w:p>
    <w:p>
      <w:pPr/>
      <w:r>
        <w:rPr>
          <w:lang w:val="hi_IN" w:bidi="hi_IN"/>
        </w:rPr>
      </w:r>
      <w:r>
        <w:rPr>
          <w:lang w:val="hi_IN" w:bidi="hi_IN"/>
        </w:rPr>
        <w:t>इसलिए जो कोई कोरह, दातान और अबीराम के तम्बू के पास था, वे उनसे दूर चले गए। दातान और अबीराम अपने तंबुओं से निकलकर अपने-अपने तंबुओं के द्वार पर अपने परिवारों के साथ खड़े थे, जिनमें उनकी पत्नियाँ, बच्चे और छोटे-छोटे बालक अर्थात छोटे बच्चे और शिशु शामिल थे। हम नहीं जानते कि इस समय कोरह कहाँ है, क्योंकि वह पहले मिलापवाले तम्बू में था, अपने धूपदान के साथ परीक्षा की तैयारी कर रहा था। कोरह सम्भवतः मूसा के पीछे-पीछे दातान और अबीराम के तंबुओं तक गया।</w:t>
      </w:r>
    </w:p>
    <w:p>
      <w:pPr/>
      <w:r>
        <w:rPr>
          <w:lang w:val="hi_IN" w:bidi="hi_IN"/>
        </w:rPr>
      </w:r>
      <w:r>
        <w:rPr>
          <w:lang w:val="hi_IN" w:bidi="hi_IN"/>
        </w:rPr>
        <w:t xml:space="preserve">यहाँ रुकें और समूह के रूप में </w:t>
      </w:r>
      <w:r>
        <w:rPr>
          <w:b/>
          <w:lang w:val="hi_IN" w:bidi="hi_IN"/>
        </w:rPr>
        <w:t>एक तम्बू की तस्वीर देखें जो एक बड़े परिवार के रहने के लिए पर्याप्त है</w:t>
      </w:r>
      <w:r>
        <w:rPr>
          <w:lang w:val="hi_IN" w:bidi="hi_IN"/>
        </w:rPr>
        <w:t>। इस ऑडियो को यहाँ रोकें।</w:t>
      </w:r>
    </w:p>
    <w:p>
      <w:pPr/>
      <w:r>
        <w:rPr>
          <w:lang w:val="hi_IN" w:bidi="hi_IN"/>
        </w:rPr>
      </w:r>
      <w:r>
        <w:rPr>
          <w:lang w:val="hi_IN" w:bidi="hi_IN"/>
        </w:rPr>
        <w:t>फिर मूसा कहता है कि लोग जल्द ही जान जाएँगे कि यहोवा ने ही मूसा को इन सभी कामों को करने के लिए भेजा था जो मूसा ने अब तक उनकी यात्रा में किए थे। मूसा कहता है कि मूसा यहोवा की आज्ञा का पालन कर रहा था और ये बातें मूसा के मन से नहीं, बल्कि यहोवा के मन से आई थीं।</w:t>
      </w:r>
    </w:p>
    <w:p>
      <w:pPr/>
      <w:r>
        <w:rPr>
          <w:lang w:val="hi_IN" w:bidi="hi_IN"/>
        </w:rPr>
      </w:r>
      <w:r>
        <w:rPr>
          <w:lang w:val="hi_IN" w:bidi="hi_IN"/>
        </w:rPr>
        <w:t>मूसा कहता है कि यदि ये लोग अभी भी जीवित रहें और भविष्य में किसी समय स्वाभाविक मृत्यु हो जाएँ, तो यह सिद्ध होगा कि यहोवा ने मूसा को इन लोगों को मिस्र से बाहर ले आने के लिए नहीं भेजा था। परन्तु यदि यहोवा यहाँ कोई अलौकिक काम करे, और पृथ्वी अपना मुँह खोले, और उन्हें उनकी सारी वस्तुओं के साथ निगल जाए, तो यह साबित होगा कि यहोवा ही अधिकार में है। मूसा कहता है कि यदि पृथ्वी उनके नीचे खुलकर एक बड़ा गड्ढा बना दे, तो वे जीवित ही अधोलोक में उतर जाएँगे। कुछ अनुवादों में यह कहा जाएगा, “वे जीवित शीओल में उतरेंगे,” जिसका अर्थ है एक उजाड़ देश, या एक बड़ा खाली स्थान जहाँ मरे हुए लोग जाते हैं। मूसा कहता है कि यदि ऐसा होता है, तो लोग जान जाएँगे कि उन्होंने यहोवा की आज्ञा का उल्लंघन करके उससे नफरत की है। मूसा उन्हें याद दिलाता है कि जब वे मूसा के विरुद्ध विद्रोह करते हैं, तो वे सच में यहोवा के विरुद्ध विद्रोह करते हैं।</w:t>
      </w:r>
    </w:p>
    <w:p>
      <w:pPr/>
      <w:r>
        <w:rPr>
          <w:lang w:val="hi_IN" w:bidi="hi_IN"/>
        </w:rPr>
      </w:r>
      <w:r>
        <w:rPr>
          <w:lang w:val="hi_IN" w:bidi="hi_IN"/>
        </w:rPr>
        <w:t>यहाँ रुकें और समूह में चर्चा करें: क्या आपको कभी किसी बात में सही सिद्ध होने या निर्दोष सिद्ध होने के लिए किसी और पर भरोसा करना पड़ा है? किसी दूसरे पर इतना भरोसा करने पर कैसा महसूस हुआ, जब आपका चरित्र या प्रतिष्ठा खतरे में थी? इस ऑडियो को यहाँ रोकें।</w:t>
      </w:r>
    </w:p>
    <w:p>
      <w:pPr/>
      <w:r>
        <w:rPr>
          <w:lang w:val="hi_IN" w:bidi="hi_IN"/>
        </w:rPr>
      </w:r>
      <w:r>
        <w:rPr>
          <w:lang w:val="hi_IN" w:bidi="hi_IN"/>
        </w:rPr>
        <w:t>जैसे ही मूसा ये बातें पूरी करता है, दातान, अबीराम और कोरह के परिवारों के नीचे की भूमि फट जाती है। पृथ्वी ने अपना मुँह खोल लिया, अर्थात उनके नीचे एक बड़ा गड्ढा खुल गया और सब कुछ निगल लिया। जिस गड्ढे में वे गिरे वह गहरा था और मिट्टी फिर से उनके ऊपर भर गई, जिससे गड्ढा भर गया। पृथ्वी ने कोरह, दातान, अबीराम की सभी संपत्ति और अनुयायियों, उनकी पत्नियों और उनके सभी बच्चों को निगल लिया। संभवतः कोरह और उसका परिवार दातान और अबीराम के तंबुओं के इतने पास थे कि वे भी भूमि द्वारा निगल लिए गए। पृथ्वी उनके ऊपर बंद हो गई और वे सब मर गए, और वे समुदाय से नष्ट हो गए। एक समय में यहोवा ने 250 इस्राएली अगुवों को, अर्थात् कोरह के अनुयायियों को नष्ट करने के लिए आग भेजी। यह या तो उसी समय हुआ जब उन्होंने अपनी धूप चढ़ानी शुरू की थी, या अब पृथ्वी के घरों को निगल जाने के बाद हुआ।</w:t>
      </w:r>
    </w:p>
    <w:p>
      <w:pPr/>
      <w:r>
        <w:rPr>
          <w:lang w:val="hi_IN" w:bidi="hi_IN"/>
        </w:rPr>
      </w:r>
      <w:r>
        <w:rPr>
          <w:lang w:val="hi_IN" w:bidi="hi_IN"/>
        </w:rPr>
        <w:t>जैसे ही अन्य सभी इस्राएलियों ने यह होता हुआ देखा, वे घबराते हुए, चारों ओर दौड़ने लगे और चिल्लाने लगे, “पृथ्वी हमें भी निगल जाएगी!”</w:t>
      </w:r>
    </w:p>
    <w:p>
      <w:pPr/>
      <w:r>
        <w:rPr>
          <w:lang w:val="hi_IN" w:bidi="hi_IN"/>
        </w:rPr>
      </w:r>
      <w:r>
        <w:rPr>
          <w:lang w:val="hi_IN" w:bidi="hi_IN"/>
        </w:rPr>
        <w:t xml:space="preserve">यहाँ रुकें और समूह में </w:t>
      </w:r>
      <w:r>
        <w:rPr>
          <w:b/>
          <w:lang w:val="hi_IN" w:bidi="hi_IN"/>
        </w:rPr>
        <w:t>अंगारे से जलते हुए धूपदान की</w:t>
      </w:r>
      <w:r>
        <w:rPr>
          <w:lang w:val="hi_IN" w:bidi="hi_IN"/>
        </w:rPr>
        <w:t xml:space="preserve"> तस्वीर देखें या ऐसे अग्निपात्र की तस्वीर देखें जिसमें जलते हुए अंगारे हों और उससे धुआँ निकल रहा हो। </w:t>
      </w:r>
      <w:r>
        <w:rPr>
          <w:lang w:val="hi_IN" w:bidi="hi_IN"/>
        </w:rPr>
      </w:r>
    </w:p>
    <w:p>
      <w:pPr>
        <w:pStyle w:val="Heading3"/>
      </w:pPr>
      <w:r>
        <w:rPr>
          <w:lang w:val="hi_IN" w:bidi="hi_IN"/>
        </w:rPr>
        <w:t>घटनाओं को समझाना</w:t>
      </w:r>
    </w:p>
    <w:p>
      <w:pPr/>
      <w:r>
        <w:rPr>
          <w:lang w:val="hi_IN" w:bidi="hi_IN"/>
        </w:rPr>
      </w:r>
      <w:r>
        <w:rPr>
          <w:lang w:val="hi_IN" w:bidi="hi_IN"/>
        </w:rPr>
        <w:t>गिनती 16:20–35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और हारून को निर्देश देता है कि वे स्वयं को लोगों की मण्डली से अलग कर दें ताकि यहोवा मण्डली को नष्ट कर सके। मूसा और हारून यहोवा से प्रार्थना करते हैं कि वह किसी एक व्यक्ति के पाप को दूसरों की मृत्यु का कारण न बनने दे। फिर यहोवा मूसा से कहता है कि वह मण्डली से कहे कि वे कोरह, दातान और अबीराम के तंबुओं से दूर हट जाएँ।</w:t>
      </w:r>
    </w:p>
    <w:p>
      <w:pPr/>
      <w:r>
        <w:rPr>
          <w:lang w:val="hi_IN" w:bidi="hi_IN"/>
        </w:rPr>
      </w:r>
      <w:r>
        <w:rPr>
          <w:b/>
          <w:lang w:val="hi_IN" w:bidi="hi_IN"/>
        </w:rPr>
        <w:t>दूसरे दृश्य में:</w:t>
      </w:r>
      <w:r>
        <w:rPr>
          <w:lang w:val="hi_IN" w:bidi="hi_IN"/>
        </w:rPr>
        <w:t xml:space="preserve"> मूसा कोरह, दातान और अबीराम के तंबुओं के पास आता है और बाकी मण्डली से कहता है कि वे तंबुओं से दूर हट जाएँ। दातान और अबीराम अपने तंबुओं से निकलकर यह देखने के लिए आते हैं कि क्या हो रहा है। मूसा कहता है कि यदि ये पुरुष स्वाभाविक मृत्यु से मरते हैं, तो यहोवा ने मूसा को नहीं भेजा है। लेकिन यदि कोई असामान्य बात हो, जैसे पृथ्वी खुल जाएं और उन्हें निगल जाए, तो यह साबित होगा कि कोरह, दातान और अबीराम ने यहोवा के साथ घृणा से व्यवहार किया है और यहोवा के न्याय पर प्रश्न उठाया है।</w:t>
      </w:r>
    </w:p>
    <w:p>
      <w:pPr/>
      <w:r>
        <w:rPr>
          <w:lang w:val="hi_IN" w:bidi="hi_IN"/>
        </w:rPr>
      </w:r>
      <w:r>
        <w:rPr>
          <w:b/>
          <w:lang w:val="hi_IN" w:bidi="hi_IN"/>
        </w:rPr>
        <w:t>तीसरे दृश्य में:</w:t>
      </w:r>
      <w:r>
        <w:rPr>
          <w:lang w:val="hi_IN" w:bidi="hi_IN"/>
        </w:rPr>
        <w:t xml:space="preserve"> जैसे ही मूसा इन बातों को कहना समाप्त करता है, भूमि खुलती है और कोरह, दातान, अबीराम और उनके परिवारों और छोटे बच्चों को निगल जाती है। फिर इस्राएली घबरा जाते हैं और डर जाते हैं कि उनके साथ भी ऐसा ही होगा, इसलिए वे चारों ओर दौड़ने और चिल्लाने लगते हैं। किसी समय यहोवा की ओर से आग निकलती है और धूप चढ़ाने वाले 250 पुरुषों को जला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कोरह और उसका परिवार</w:t>
      </w:r>
    </w:p>
    <w:p>
      <w:pPr>
        <w:pStyle w:val="ListBullet"/>
        <w:spacing w:line="240" w:lineRule="auto"/>
        <w:ind w:left="720"/>
      </w:pPr>
      <w:r>
        <w:rPr>
          <w:lang w:val="hi_IN" w:bidi="hi_IN"/>
        </w:rPr>
      </w:r>
      <w:r>
        <w:rPr>
          <w:lang w:val="hi_IN" w:bidi="hi_IN"/>
        </w:rPr>
        <w:t>दातान और उसका परिवार</w:t>
      </w:r>
    </w:p>
    <w:p>
      <w:pPr>
        <w:pStyle w:val="ListBullet"/>
        <w:spacing w:line="240" w:lineRule="auto"/>
        <w:ind w:left="720"/>
      </w:pPr>
      <w:r>
        <w:rPr>
          <w:lang w:val="hi_IN" w:bidi="hi_IN"/>
        </w:rPr>
      </w:r>
      <w:r>
        <w:rPr>
          <w:lang w:val="hi_IN" w:bidi="hi_IN"/>
        </w:rPr>
        <w:t>अबीराम और उसका परिवार</w:t>
      </w:r>
    </w:p>
    <w:p>
      <w:pPr>
        <w:pStyle w:val="ListBullet"/>
        <w:spacing w:line="240" w:lineRule="auto"/>
        <w:ind w:left="720"/>
      </w:pPr>
      <w:r>
        <w:rPr>
          <w:lang w:val="hi_IN" w:bidi="hi_IN"/>
        </w:rPr>
      </w:r>
      <w:r>
        <w:rPr>
          <w:lang w:val="hi_IN" w:bidi="hi_IN"/>
        </w:rPr>
        <w:t>250 इस्राएली अगुवे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जंगल में उनके साथ इस्राएलियों की पूरी मण्डली या समुदाय</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और हारून से कहता है कि वे इस्राएल की पूरी मण्डली से दूर चले जाएँ। यहोवा ऐसा मूसा और हारून की रक्षा करने के लिए करता है, क्योंकि यहोवा पूरी मण्डली को मार डालने वाला है। क्या आपको पिछले भाग में याद है कि हर कोई मिलापवाले तम्बू में यह देखने के लिए इकट्ठा हुआ था कि यहोवा किसे पवित्र के रुप में चुनता है? कई हजार लोग एक साथ इकट्ठा हुए हैं। हमें निश्चित नहीं है कि यह दिन का कौन सा समय है, लेकिन यह शायद दिन के दौरान हुआ होगा।</w:t>
      </w:r>
    </w:p>
    <w:p>
      <w:pPr/>
      <w:r>
        <w:rPr>
          <w:lang w:val="hi_IN" w:bidi="hi_IN"/>
        </w:rPr>
      </w:r>
      <w:r>
        <w:rPr>
          <w:lang w:val="hi_IN" w:bidi="hi_IN"/>
        </w:rPr>
        <w:t>लेकिन मूसा और हारून यहोवा से विनती करते हैं कि वह बाकी सभी को न मारे। वे दोनों प्रार्थना करने के लिए मुँह के बल गिर जाते हैं। मूसा और हारून सम्भवतः इतने नीचे भूमि पर झुके हुए हैं कि उनके चेहरे लगभग भूमि को छू रहे हैं। यह मुद्रा यहोवा और उसकी इच्छाओं के प्रति पूर्ण अधीनता को दर्शाती है, लेकिन वे यहोवा से इन लोगों पर दया करने के लिए विनती भी कर रहे हैं। मूसा और हारून यहोवा से दृढ़ता से विनती करते हैं, या पुकारते हैं, “परमेश्वर, वह परमेश्वर जो सभी जीवित प्राणियों को श्वास देता है। “क्या तू इस्राएल के पूरे समुदाय पर इतना क्रोधित होगा कि एक मनुष्य के पाप के कारण सबको मरना पड़े?” मूसा और हारून अपने प्रश्न के उत्तर की उम्मीद नहीं करते हैं, लेकिन वे यहोवा की करुणा के लिए विनती करते हैं। यहोवा ने सभी लोगों को बनाया है और उन्हें श्वास दी है। मूसा और हारून यह विश्वास नहीं कर सकते कि यहोवा उन लोगों को मार डालेगा जिन्हें यहोवा ने बनाया है, जब उन लोगों ने स्वयं पाप नहीं किया हो। यहोवा दया दिखाता है और मूसा को निर्देश देता है कि वह लोगों को कोरह, दातान और अबीराम के तंबुओं से दूर हट जाने के लिए कहे।</w:t>
      </w:r>
    </w:p>
    <w:p>
      <w:pPr/>
      <w:r>
        <w:rPr>
          <w:lang w:val="hi_IN" w:bidi="hi_IN"/>
        </w:rPr>
      </w:r>
      <w:r>
        <w:rPr>
          <w:lang w:val="hi_IN" w:bidi="hi_IN"/>
        </w:rPr>
        <w:t>मूसा और संभवतः हारून उठते हैं और कोरह के साथ कोरह, दातान और अबीराम के तम्बू की ओर जाते हैं। कुछ इस्राएली प्राचीन मूसा के साथ जाते हैं।</w:t>
      </w:r>
    </w:p>
    <w:p>
      <w:pPr/>
      <w:r>
        <w:rPr>
          <w:lang w:val="hi_IN" w:bidi="hi_IN"/>
        </w:rPr>
      </w:r>
      <w:r>
        <w:rPr>
          <w:lang w:val="hi_IN" w:bidi="hi_IN"/>
        </w:rPr>
        <w:t>हालाँकि हम मिलापवाले तम्बू से उस स्थान की सटीक दूरी नहीं जानते जहाँ कोरह, दातान और अबीराम रह रहे हैं, फिर भी मूसा और उसके साथ जाने वाले बाकी पुरुष शायद तम्बू की ओर जा रहे हैं।</w:t>
      </w:r>
    </w:p>
    <w:p>
      <w:pPr/>
      <w:r>
        <w:rPr>
          <w:lang w:val="hi_IN" w:bidi="hi_IN"/>
        </w:rPr>
      </w:r>
      <w:r>
        <w:rPr>
          <w:lang w:val="hi_IN" w:bidi="hi_IN"/>
        </w:rPr>
        <w:t xml:space="preserve">यहाँ रुकें और यदि आवश्यक हो, तो समूह के रूप में फिर से </w:t>
      </w:r>
      <w:r>
        <w:rPr>
          <w:lang w:val="hi_IN" w:bidi="hi_IN"/>
        </w:rPr>
        <w:t>मिलापवाले तम्बू के चारों ओर इस्राएल के गोत्रों के डेरों की रूपरेखा</w:t>
      </w:r>
      <w:r>
        <w:rPr>
          <w:lang w:val="hi_IN" w:bidi="hi_IN"/>
        </w:rPr>
        <w:t xml:space="preserve"> की एक तस्वीर देखें। इस ऑडियो को यहाँ रोकें।</w:t>
      </w:r>
    </w:p>
    <w:p>
      <w:pPr/>
      <w:r>
        <w:rPr>
          <w:lang w:val="hi_IN" w:bidi="hi_IN"/>
        </w:rPr>
      </w:r>
      <w:r>
        <w:rPr>
          <w:lang w:val="hi_IN" w:bidi="hi_IN"/>
        </w:rPr>
        <w:t>मूसा इस्राएली समुदाय को, जो कोरह, दातान और अबीराम के तंबुओं के पास थे, पूरे क्षेत्र से दूर हट जाने का निर्देश देता है। वे मूसा की आज्ञा का पालन करते हैं। मूसा इस्राएल की मण्डली से यह भी कहता है कि वे इन दुष्ट पुरुषों की किसी भी चीज़ को न छूएँ, क्योंकि इससे वे अपवित्र या अशुद्ध हो जाएँगे। इस्राएली मानते थे कि अशुद्धता संक्रामक है, और पवित्र यहोवा अपने डेरे में अशुद्धता की अनुमति नहीं देता। मूसा इस्राएली समुदाय को चेतावनी देता है कि यदि वे किसी ऐसी चीज़ को छूते हैं जिसे इन दुष्ट लोगों ने छुआ हो, तो वे भी "नष्ट" हो सकते हैं। मूसा विशेष भाषा का उपयोग करता है जो लोगों को उस शक्तिशाली पानी की याद दिलाता है जो किसी चीज़ को बहुत जल्दी नष्ट कर सकता है। मूसा लोगों को यह दिखाना चाहता है कि यहोवा पाप का दंड देने के बारे में गंभीर है।</w:t>
      </w:r>
    </w:p>
    <w:p>
      <w:pPr/>
      <w:r>
        <w:rPr>
          <w:lang w:val="hi_IN" w:bidi="hi_IN"/>
        </w:rPr>
      </w:r>
      <w:r>
        <w:rPr>
          <w:lang w:val="hi_IN" w:bidi="hi_IN"/>
        </w:rPr>
        <w:t>यहाँ रुकें और समूह में चर्चा करें: ऐसी किसी घटना के बारे में बताइए जिसमें दण्ड या विनाश शीघ्र और प्रबल रूप से आता है। आप इसका वर्णन कैसे करते हैं? इस ऑडियो को यहाँ रोकें।</w:t>
      </w:r>
    </w:p>
    <w:p>
      <w:pPr/>
      <w:r>
        <w:rPr>
          <w:lang w:val="hi_IN" w:bidi="hi_IN"/>
        </w:rPr>
      </w:r>
      <w:r>
        <w:rPr>
          <w:lang w:val="hi_IN" w:bidi="hi_IN"/>
        </w:rPr>
        <w:t>दातान और अबीराम अपने तंबुओं से निकलकर अपने-अपने तंबुओं के द्वार पर अपने परिवारों के साथ खड़े हैं, जिनमें उनकी पत्नियाँ, बच्चे और छोटे-छोटे बालक अर्थात छोटे बच्चे और शिशु शामिल हैं। हम नहीं जानते कि इस समय कोरह कहाँ है, क्योंकि वह पहले मिलापवाले तम्बू में था, अपने धूपदान के साथ परीक्षा की तैयारी कर रहा था। कोरह सम्भवतः मूसा के पीछे-पीछे दातान और अबीराम के तंबुओं तक गया।</w:t>
      </w:r>
    </w:p>
    <w:p>
      <w:pPr/>
      <w:r>
        <w:rPr>
          <w:lang w:val="hi_IN" w:bidi="hi_IN"/>
        </w:rPr>
      </w:r>
      <w:r>
        <w:rPr>
          <w:lang w:val="hi_IN" w:bidi="hi_IN"/>
        </w:rPr>
        <w:t xml:space="preserve">यहाँ रुकें और यदि आवश्यक हो, तो समूह के रूप में </w:t>
      </w:r>
      <w:r>
        <w:rPr>
          <w:b/>
          <w:lang w:val="hi_IN" w:bidi="hi_IN"/>
        </w:rPr>
        <w:t>एक तम्बू की तस्वीर फिर से देखें जो एक बड़े परिवार के रहने के लिए पर्याप्त हो</w:t>
      </w:r>
      <w:r>
        <w:rPr>
          <w:lang w:val="hi_IN" w:bidi="hi_IN"/>
        </w:rPr>
        <w:t>। इस ऑडियो को यहाँ रोकें।</w:t>
      </w:r>
    </w:p>
    <w:p>
      <w:pPr/>
      <w:r>
        <w:rPr>
          <w:lang w:val="hi_IN" w:bidi="hi_IN"/>
        </w:rPr>
      </w:r>
      <w:r>
        <w:rPr>
          <w:lang w:val="hi_IN" w:bidi="hi_IN"/>
        </w:rPr>
        <w:t>मूसा इन पुरुषों के बारे में कहता है कि वे जीवित रहते हुए सभी मनुष्यों के समान ही भाग्य का सामना करेंगे। सभी लोग मरते हैं, इसलिए मूसा यह कह रहा है कि ये पुरुष संभवतः बस सामान्य जीवन जीते रहेंगे और बाद में प्राकृतिक मृत्यु मरेंगे। यदि ऐसा होता है, तो यह साबित होगा कि यहोवा ने मूसा को इन लोगों को मिस्र से बाहर ले जाने के लिए नहीं भेजा था। लेकिन यदि यहोवा कोई पूरी तरह से नई बात घटित करे, जैसे पृथ्वी अपना मुँह खोले, और इन पुरुषों को उनकी सारी वस्तुओं के साथ निगल जाए, तो यह साबित होगा कि यहोवा ही अधिकार में है। मूसा यहाँ यहोवा पर पूरी तरह से भरोसा कर रहा है।</w:t>
      </w:r>
    </w:p>
    <w:p>
      <w:pPr/>
      <w:r>
        <w:rPr>
          <w:lang w:val="hi_IN" w:bidi="hi_IN"/>
        </w:rPr>
      </w:r>
      <w:r>
        <w:rPr>
          <w:lang w:val="hi_IN" w:bidi="hi_IN"/>
        </w:rPr>
        <w:t>मूसा कहता है कि यदि पृथ्वी उनके नीचे खुलकर एक बड़ा गड्ढा बना दे, तो वे अधोलोक में उतर जाएँगे और जीवित ही दफन हो जाएँगे। हर कोई जान जाएगा कि उन्होंने यहोवा के साथ घृणा या नफरत के साथ व्यवहार किया। उन्होंने उसकी आज्ञा का उल्लंघन करके यह दिखा दिया कि वे यहोवा से प्रेम नहीं करते थे।</w:t>
      </w:r>
    </w:p>
    <w:p>
      <w:pPr/>
      <w:r>
        <w:rPr>
          <w:lang w:val="hi_IN" w:bidi="hi_IN"/>
        </w:rPr>
      </w:r>
      <w:r>
        <w:rPr>
          <w:lang w:val="hi_IN" w:bidi="hi_IN"/>
        </w:rPr>
        <w:t>यहाँ रुकें और समूह में चर्चा करें: पृथ्वी कोई व्यक्ति नहीं है जिसके पास मुँह हो, लेकिन मूसा इसे इस तरह वर्णित करता है जब वह भूमि के खुलने और परिवारों के गड्ढे में गिरने की बात करता है। आप अपनी भाषा में इस चित्र का अनुवाद कैसे करेंगे। इस ऑडियो को यहाँ रोकें।</w:t>
      </w:r>
    </w:p>
    <w:p>
      <w:pPr/>
      <w:r>
        <w:rPr>
          <w:lang w:val="hi_IN" w:bidi="hi_IN"/>
        </w:rPr>
      </w:r>
      <w:r>
        <w:rPr>
          <w:lang w:val="hi_IN" w:bidi="hi_IN"/>
        </w:rPr>
        <w:t>जैसे ही मूसा ये बातें पूरी करता है, उनके नीचे की भूमि फट जाती है। एक बड़ा गड्ढा खुलकर उन सभी लोगों को निगल जाता है जिन्होंने यहोवा की आज्ञा नहीं मानी थी, उनके सभी परिवारों और सम्पत्ति को निगल जाता है, जिनमें दातान और अबीराम, उनकी पत्नियाँ, बच्चे और छोटे बच्चे शामिल हैं। संभवतः कोरह और उसके परिवार के कुछ सदस्य दातान और अबीराम के तंबुओं के इतने पास थे कि वे भी भूमि द्वारा निगल लिए गए थे। फिर वह गड्ढा फिर से रेत और मिट्टी से भर गया।</w:t>
      </w:r>
    </w:p>
    <w:p>
      <w:pPr/>
      <w:r>
        <w:rPr>
          <w:lang w:val="hi_IN" w:bidi="hi_IN"/>
        </w:rPr>
      </w:r>
      <w:r>
        <w:rPr>
          <w:lang w:val="hi_IN" w:bidi="hi_IN"/>
        </w:rPr>
        <w:t>हालाँकि इस्राएल के 250 अगुवे भी कोरह और उसके लोगों के अनुयायी थे, फिर भी भूमि ने उन्हें नहीं निगला। यहोवा ने उन्हें अलग से मारने का फैसला किया। अन्य लोग जिन्होंने अभी-अभी यह होते देखा था, वे इधर-उधर भागने लगे और घबरा गए, यह सोचते हुए कि उन्हें भी भूमि निगल लेगी।</w:t>
      </w:r>
    </w:p>
    <w:p>
      <w:pPr/>
      <w:r>
        <w:rPr>
          <w:lang w:val="hi_IN" w:bidi="hi_IN"/>
        </w:rPr>
      </w:r>
      <w:r>
        <w:rPr>
          <w:lang w:val="hi_IN" w:bidi="hi_IN"/>
        </w:rPr>
        <w:t>किसी समय यहोवा ने 250 इस्राएली अगुवों को, अर्थात् कोरह के अनुयायियों को नष्ट करने के लिए आग भेजी। यह या तो उसी समय हुआ जब उन्होंने अपनी धूप चढ़ानी शुरू की थी, या अब पृथ्वी के घरों को निगल जाने के बाद हुआ।</w:t>
      </w:r>
    </w:p>
    <w:p>
      <w:pPr/>
      <w:r>
        <w:rPr>
          <w:lang w:val="hi_IN" w:bidi="hi_IN"/>
        </w:rPr>
      </w:r>
      <w:r>
        <w:rPr>
          <w:lang w:val="hi_IN" w:bidi="hi_IN"/>
        </w:rPr>
        <w:t>ये पुरुष विशेष रूप से आज्ञा का उल्लंघन करते थे। वे शायद स्वयं को इतना पवित्र मानते थे कि उनके पास अधिक सामर्थ्य है और उन्हें यहोवा की आज्ञा मानने की आवश्यकता नहीं थी। उन्होंने दिखाया कि वे यहोवा पर भरोसा नहीं करते थे और उसके अधिकार पर संदेह करते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16:20–35 का ऑडियो संस्करण सबसे आसानी से समझ में आने वाले अनुवाद में सुनें।</w:t>
      </w:r>
    </w:p>
    <w:p>
      <w:pPr/>
      <w:r>
        <w:rPr>
          <w:lang w:val="hi_IN" w:bidi="hi_IN"/>
        </w:rPr>
      </w:r>
      <w:r>
        <w:rPr>
          <w:lang w:val="hi_IN" w:bidi="hi_IN"/>
        </w:rPr>
        <w:t>इस चरण में, समूह इस भाग को नाटकीय रूप से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कोरह और उसका परिवार</w:t>
      </w:r>
    </w:p>
    <w:p>
      <w:pPr>
        <w:pStyle w:val="ListBullet"/>
        <w:spacing w:line="240" w:lineRule="auto"/>
        <w:ind w:left="720"/>
      </w:pPr>
      <w:r>
        <w:rPr>
          <w:lang w:val="hi_IN" w:bidi="hi_IN"/>
        </w:rPr>
      </w:r>
      <w:r>
        <w:rPr>
          <w:lang w:val="hi_IN" w:bidi="hi_IN"/>
        </w:rPr>
        <w:t>दातान और उसका परिवार</w:t>
      </w:r>
    </w:p>
    <w:p>
      <w:pPr>
        <w:pStyle w:val="ListBullet"/>
        <w:spacing w:line="240" w:lineRule="auto"/>
        <w:ind w:left="720"/>
      </w:pPr>
      <w:r>
        <w:rPr>
          <w:lang w:val="hi_IN" w:bidi="hi_IN"/>
        </w:rPr>
      </w:r>
      <w:r>
        <w:rPr>
          <w:lang w:val="hi_IN" w:bidi="hi_IN"/>
        </w:rPr>
        <w:t>अबीराम और उसका परिवार</w:t>
      </w:r>
    </w:p>
    <w:p>
      <w:pPr>
        <w:pStyle w:val="ListBullet"/>
        <w:spacing w:line="240" w:lineRule="auto"/>
        <w:ind w:left="720"/>
      </w:pPr>
      <w:r>
        <w:rPr>
          <w:lang w:val="hi_IN" w:bidi="hi_IN"/>
        </w:rPr>
      </w:r>
      <w:r>
        <w:rPr>
          <w:lang w:val="hi_IN" w:bidi="hi_IN"/>
        </w:rPr>
        <w:t>250 इस्राएली अगुवे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इस्राएलियों की पूरी मण्डली या समुदाय</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और हारून से कहता है कि वे पूरी मण्डली से दूर चले जाएँ। यहोवा ऐसा मूसा और हारून की सुरक्षा के लिए करता है, क्योंकि यहोवा पूरी मण्डली को मार डालने वाला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"यह बहुत दुखद है। यह उचित नहीं है कि ये सभी लोग इस विद्रोही कोरह और उसके लोगों के पापों के कारण मर जाएँ," या, "हम यहोवा से प्रार्थना करेंगे कि क्या इन बाकी लोगों को बचाने का कोई अन्य तरीका है," या, "हम यहोवा की बातों का पालन करते रहेंगे।"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और हारून यहोवा से विनती करते हैं कि वह बाकी सभी लोगों को न मारे, और वे प्रार्थना करने और यह दिखाने के लिए मुँह के बल गिर जाते हैं कि वे यहोवा से दया दिखाने के लिए माँग रहे हैं। यहोवा दया दिखाता है और मूसा को निर्देश देता है कि वह लोगों को कोरह, दातान और अबीराम के तंबुओं से दूर हट जाने के लिए कहे।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“यहोवा की स्तुति करो कि उसने अन्य लोगों पर दया दिखाई है,” या, “कम से कम केवल वे लोग ही हैं जो इस विद्रोह का हिस्सा रहे हैं,” या, “हम आज्ञा मानते रहेंगे और यहोवा के नए निर्देशों का पालन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और संभवतः हारून उठते हैं और कोरह के साथ कोरह, दातान और अबीराम के तम्बू की ओर जाते हैं। कुछ इस्राएली प्राचीन मूसा के साथ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“हमें निश्चित नहीं है कि आगे क्या होगा,” या, “आगे जो भी होगा, यहोवा यह दिखाएगा कि यहोवा ही जिम्मेदार है,” या, “मुझे आशा है कि अन्य लोग हमारी बात सुनेंगे और तंबुओं से दूर चले जाएँगे।”</w:t>
      </w:r>
    </w:p>
    <w:p>
      <w:pPr>
        <w:pStyle w:val="ListBullet"/>
        <w:spacing w:line="240" w:lineRule="auto"/>
        <w:ind w:left="720"/>
      </w:pPr>
      <w:r>
        <w:rPr>
          <w:lang w:val="hi_IN" w:bidi="hi_IN"/>
        </w:rPr>
      </w:r>
      <w:r>
        <w:rPr>
          <w:lang w:val="hi_IN" w:bidi="hi_IN"/>
        </w:rPr>
        <w:t>कोरह की भूमिका निभाने वाले व्यक्ति से पूछें, "आप क्या महसूस कर रहे हैं या क्या सोच रहे हैं?" वह व्यक्ति इस तरह के उत्तर दे सकता है: "क्या हो रहा है? यहोवा ने मूसा से क्या कहा?" या, "मुझे निश्चित नहीं है कि मूसा कहाँ जा रहा है, लेकिन बेहतर होगा कि मैं उसका अनुसरण करूँ!" या, "अब क्या होने वाला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इस्राएली समुदाय को, जो कोरह, दातान और अबीराम के तंबुओं के पास थे, उस पूरे क्षेत्र से दूर हट जाने का निर्देश देता है, और वे मूसा की आज्ञा का पालन करते हैं। मूसा उनसे कहता है कि वे इन दुष्ट पुरुषों की किसी भी चीज़ को न छूएँ, क्योंकि इससे वे अपवित्र या अशुद्ध हो जाएँगे। यदि वे किसी चीज़ को छूते हैं, तो वे भी इन दुष्ट लोगों के सभी पापों के कारण नष्ट हो जाएँगे। इस्राएली मानते थे कि अशुद्धता संक्रामक है, और पवित्र यहोवा अपने डेरे में अशुद्धता की अनुमति नहीं देता।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"मूसा हमसे आगे बढ़ने और कुछ भी न छूने के लिए क्यों कह रहा है?" या, "उसका क्या अर्थ है कि हम नष्ट हो जाएँगे? क्या कोई तेज़ हवा आ रही है?" या, "मूसा दातान, अबीराम और कोरह के तंबुओं के पास क्यों खड़ा है?"</w:t>
      </w:r>
    </w:p>
    <w:p>
      <w:pPr>
        <w:pStyle w:val="ListBullet"/>
        <w:spacing w:line="240" w:lineRule="auto"/>
        <w:ind w:left="720"/>
      </w:pPr>
      <w:r>
        <w:rPr>
          <w:lang w:val="hi_IN" w:bidi="hi_IN"/>
        </w:rPr>
      </w:r>
      <w:r>
        <w:rPr>
          <w:lang w:val="hi_IN" w:bidi="hi_IN"/>
        </w:rPr>
        <w:t>दातान और अबीराम की भूमिका निभाने वाले लोगों से पूछें, "आप क्या महसूस कर रहे हैं या क्या सोच रहे हैं?" लोग इस तरह उत्तर दे सकते हैं: "बाहर यह सब शोर क्या हो रहा है?" मूसा सभी से हमारे तंबुओं से दूर हट जाने के लिए क्यों कह रहा है?" या, "बेहतर होगा कि हम अपने तंबुओं के बाहर निकलें और देखें कि क्या हो रहा है!" या, "हर कोई हमारे तंबुओं से पीछे क्यों हट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दातान और अबीराम अपने तंबुओं से निकलकर अपने-अपने तंबुओं के द्वार पर खड़े हैं।</w:t>
      </w:r>
    </w:p>
    <w:p>
      <w:pPr/>
      <w:r>
        <w:rPr>
          <w:lang w:val="hi_IN" w:bidi="hi_IN"/>
        </w:rPr>
      </w:r>
      <w:r>
        <w:rPr>
          <w:lang w:val="hi_IN" w:bidi="hi_IN"/>
        </w:rPr>
        <w:t>मूसा कहता है कि यदि ये पुरुष अभी भी जीवित रहें, तो यह साबित होगा कि यहोवा ने मूसा को इन लोगों को मिस्र से बाहर ले जाने के लिए नहीं भेजा था। लेकिन यदि यहोवा पूरी तरह से कोई नया कार्य करे, जैसे कि पृथ्वी अपना मुँह खोले और उन्हें उनकी सारी वस्तुओं के साथ निगल जाए, तो यह साबित होगा कि यहोवा ही जिम्मेदार है। मूसा यहाँ यहोवा पर पूरी तरह से भरोसा कर रहा है।</w:t>
      </w:r>
    </w:p>
    <w:p>
      <w:pPr/>
      <w:r>
        <w:rPr>
          <w:lang w:val="hi_IN" w:bidi="hi_IN"/>
        </w:rPr>
      </w:r>
      <w:r>
        <w:rPr>
          <w:lang w:val="hi_IN" w:bidi="hi_IN"/>
        </w:rPr>
        <w:t xml:space="preserve">मूसा कहता है कि यदि पृथ्वी उनके नीचे खुलकर एक बड़ा गड्ढा बना दे, तो वे अधोलोक में उतर जाएँगे और जीवित ही दफन हो जाएँगे।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“हमें निश्चित नहीं है कि क्या होने वाला है, लेकिन हम डरे हुए हैं,” या, “यदि मूसा गलत है और भूमि न खुले, तो क्या होगा? मूसा एक मूर्ख की तरह दिखाई देगा!" या, "क्या होगा यदि मूसा सही हो और भूमि खुल जाए और उन्हें पूरी तरह निगल जाए?"</w:t>
      </w:r>
    </w:p>
    <w:p>
      <w:pPr>
        <w:pStyle w:val="ListBullet"/>
        <w:spacing w:line="240" w:lineRule="auto"/>
        <w:ind w:left="720"/>
      </w:pPr>
      <w:r>
        <w:rPr>
          <w:lang w:val="hi_IN" w:bidi="hi_IN"/>
        </w:rPr>
      </w:r>
      <w:r>
        <w:rPr>
          <w:lang w:val="hi_IN" w:bidi="hi_IN"/>
        </w:rPr>
        <w:t>दातान, अबीराम और उनके परिवारों की भूमिका निभाने वाले लोगों से पूछें, "आप क्या महसूस कर रहे हैं या क्या सोच रहे हैं?" लोग इस तरह उत्तर दे सकते हैं: "मूसा किस बारे में बात कर रहा है?" या, "भूमि खुलकर हमें पूरी तरह निगल नहीं सकती। मूसा पागल हो गया है!" या, "हमने कुछ भी गलत नहीं किया है। यह कोरह ही था जिसने यह सब शुरू किया था!"</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“हम यहोवा पर पूरी तरह से भरोसा करते हैं, लेकिन हमें निश्चित नहीं है कि आगे क्या होगा,” या, “यदि भूमि खुलकर विद्रोहियों को निगल जाए, तो अन्य इस्राएली कैसे प्रतिक्रिया देंगे?" या, "हम प्रार्थना करते हैं कि बाकी सभी सुरक्षित रहें और केवल उन विद्रोहियों को ही दंड मिले।"</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जैसे ही मूसा ये बातें पूरी करता है, उनके नीचे की भूमि फट जाती है। एक बड़ा गड्ढा खुलकर उन सभी लोगों को निगल जाता है जिन्होंने यहोवा की आज्ञा का उल्लंघन किया था, और उनके सभी परिवारों और सम्पत्ति को निगल जाता है। फिर वह गड्ढा फिर से रेत और मिट्टी से भर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“हमने कई बार यहोवा को काम करते हुए देखा है, लेकिन यह दिखाता है कि यहोवा कितना शक्तिशाली है,” या, “यहोवा पवित्र है और पवित्रता यहोवा के लिए इतनी महत्वपूर्ण है कि वह इसे बनाए रखने के लिए कुछ भी करेगा,” या, “हम प्रार्थना करते हैं कि बाकी सभी लोग इससे सीखें और विद्रोह न करें।”</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प्रकार उत्तर दे सकते हैं: “हमें यह एहसास नहीं था कि यहोवा सचमुच उन सब लोगों को भूमि के द्वारा निगल जाने देगा! उन्होंने जो किया वह सच में उतना बुरा था?" या, "क्या यहोवा वहाँ रुक जाएगा? या वह भूमि को हमें भी निगल जाने देगा?" या, "क्या होगा यदि हम पर्याप्त रूप से पवित्र 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अन्य लोग जिन्होंने अभी-अभी यह होते हुए देखा था, वे इधर-उधर भागने लगे और घबरा गए, यह सोचते हुए कि उन्हें भी भूमि निगल लेगी।</w:t>
      </w:r>
    </w:p>
    <w:p>
      <w:pPr/>
      <w:r>
        <w:rPr>
          <w:lang w:val="hi_IN" w:bidi="hi_IN"/>
        </w:rPr>
      </w:r>
      <w:r>
        <w:rPr>
          <w:lang w:val="hi_IN" w:bidi="hi_IN"/>
        </w:rPr>
        <w:t>हालाँकि इस्राएल के 250 अगुवे भी कोरह और उसके लोगों के अनुयायी थे, फिर भी वे भूमि द्वारा नहीं निगले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250 इस्राएली अगुवों की भूमिका निभाने वाले लोगों से पूछें, "आप क्या महसूस कर रहे हैं या क्या सोच रहे हैं?" लोग इस प्रकार उत्तर दे सकते हैं: “यहोवा ने केवल प्रमुख विद्रोहियों को ही मारा है,” या, “शायद हम बच गए हैं। शायद हमने पवित्रता की परीक्षा उत्तीर्ण कर ली है," या, "शायद हम पर्याप्त पवित्र हैं और यही कारण है कि यहोवा हमें जीवित रख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 ओर से आग निकली और फिर उन 250 पुरुषों को जला दिया जो कोरह का अनुसरण कर रहे थे और धूप चढ़ाने वाले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“अब उन्होंने कुछ इस्राएली अगुवों को मार डाला है,” या, “हमें लगा कि वे बहुत पवित्र थे। यहोवा ने उन्हें भी क्यों मार डाला?" या, "क्या होगा यदि हम पर्याप्त रूप से पवित्र नहीं हैं; क्या हम भी मर जाएँगे?"</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लोग इस तरह उत्तर दे सकते हैं: “हमने कई बार यहोवा को काम करते हुए देखा है, लेकिन यह दिखाता है कि यहोवा कितना शक्तिशाली है,” या, “यहोवा पवित्र है और पवित्रता परमेश्वर के लिए इतना महत्वपूर्ण है कि वह इसे पवित्र बनाए रखने के लिए कुछ भी करेगा,” या, “हम प्रार्थना करते हैं कि बाकी सभी लोग इससे सीखें और यहोवा के विरुद्ध विद्रोह न करें।”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16:20–35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और हारून से कहा, “इस इस्राएल की </w:t>
      </w:r>
      <w:r>
        <w:rPr>
          <w:b/>
          <w:lang w:val="hi_IN" w:bidi="hi_IN"/>
        </w:rPr>
        <w:t>मण्डली</w:t>
      </w:r>
      <w:r>
        <w:rPr>
          <w:lang w:val="hi_IN" w:bidi="hi_IN"/>
        </w:rPr>
        <w:t xml:space="preserve"> या </w:t>
      </w:r>
      <w:r>
        <w:rPr>
          <w:b/>
          <w:lang w:val="hi_IN" w:bidi="hi_IN"/>
        </w:rPr>
        <w:t>सभा</w:t>
      </w:r>
      <w:r>
        <w:rPr>
          <w:lang w:val="hi_IN" w:bidi="hi_IN"/>
        </w:rPr>
        <w:t xml:space="preserve"> से अपने आप को अलग कर लो, ताकि मैं उन्हें तुरंत समाप्त कर सकूँ।” इस्राएल की मण्डली, या सभा का अर्थ है वे सभी इस्राएली जो उस समय </w:t>
      </w:r>
      <w:r>
        <w:rPr>
          <w:lang w:val="hi_IN" w:bidi="hi_IN"/>
        </w:rPr>
        <w:t>जंगल</w:t>
      </w:r>
      <w:r>
        <w:rPr>
          <w:lang w:val="hi_IN" w:bidi="hi_IN"/>
        </w:rPr>
        <w:t xml:space="preserve"> में उनके साथ थे। मण्डली या समुदाय के लिए उसी शब्द का उपयोग करें जिसका उपयोग आपने पिछले भागों में किया है।</w:t>
      </w:r>
    </w:p>
    <w:p>
      <w:pPr/>
      <w:r>
        <w:rPr>
          <w:lang w:val="hi_IN" w:bidi="hi_IN"/>
        </w:rPr>
      </w:r>
      <w:r>
        <w:rPr>
          <w:lang w:val="hi_IN" w:bidi="hi_IN"/>
        </w:rPr>
        <w:t xml:space="preserve">मूसा और हारून मुँह के बल गिर पड़े और पुकार कर कहा, “हे </w:t>
      </w:r>
      <w:r>
        <w:rPr>
          <w:b/>
          <w:lang w:val="hi_IN" w:bidi="hi_IN"/>
        </w:rPr>
        <w:t>परमेश्वर</w:t>
      </w:r>
      <w:r>
        <w:rPr>
          <w:lang w:val="hi_IN" w:bidi="hi_IN"/>
        </w:rPr>
        <w:t xml:space="preserve">, जो सभी जीवित प्राणियों को जीवन का श्वास देता है, क्या तू पूरे इस्राएल के समुदाय पर क्रोधित होगा जबकि केवल एक ही मनुष्य ने </w:t>
      </w:r>
      <w:r>
        <w:rPr>
          <w:b/>
          <w:lang w:val="hi_IN" w:bidi="hi_IN"/>
        </w:rPr>
        <w:t>पाप</w:t>
      </w:r>
      <w:r>
        <w:rPr>
          <w:lang w:val="hi_IN" w:bidi="hi_IN"/>
        </w:rPr>
        <w:t xml:space="preserve"> किया है?” पाप के लिए उसी शब्द का उपयोग करें जिसका उपयोग आपने पिछले भागों में किया है, और याद रखें कि </w:t>
      </w:r>
      <w:r>
        <w:rPr>
          <w:lang w:val="hi_IN" w:bidi="hi_IN"/>
        </w:rPr>
        <w:t>पाप</w:t>
      </w:r>
      <w:r>
        <w:rPr>
          <w:lang w:val="hi_IN" w:bidi="hi_IN"/>
        </w:rPr>
        <w:t xml:space="preserve"> मुख्य शब्दावली में है। मूसा और हारून ने परमेश्वर के लिए सामान्य शब्द का उपयोग किया जब उन्होंने परमेश्वर को पुकारा था। परमेश्वर के लिए उसी सामान्य शब्द का उपयोग करें जिसका उपयोग आपने पिछले भागों में किया है, और याद रखें कि </w:t>
      </w:r>
      <w:r>
        <w:rPr>
          <w:lang w:val="hi_IN" w:bidi="hi_IN"/>
        </w:rPr>
        <w:t>परमेश्वर</w:t>
      </w:r>
      <w:r>
        <w:rPr>
          <w:lang w:val="hi_IN" w:bidi="hi_IN"/>
        </w:rPr>
        <w:t xml:space="preserve"> मुख्य शब्दावली में है।</w:t>
      </w:r>
    </w:p>
    <w:p>
      <w:pPr/>
      <w:r>
        <w:rPr>
          <w:lang w:val="hi_IN" w:bidi="hi_IN"/>
        </w:rPr>
      </w:r>
      <w:r>
        <w:rPr>
          <w:lang w:val="hi_IN" w:bidi="hi_IN"/>
        </w:rPr>
        <w:t xml:space="preserve">मूसा उठकर दातान और अबीराम के पास गया, और इस्राएल के </w:t>
      </w:r>
      <w:r>
        <w:rPr>
          <w:b/>
          <w:lang w:val="hi_IN" w:bidi="hi_IN"/>
        </w:rPr>
        <w:t>पुरनिये</w:t>
      </w:r>
      <w:r>
        <w:rPr>
          <w:lang w:val="hi_IN" w:bidi="hi_IN"/>
        </w:rPr>
        <w:t xml:space="preserve"> उसके पीछे गए। पुरनिया वह व्यक्ति होता है जिसके पास समुदाय में अधिकार होता है। पुराने नियम में, एक पुरनिया अक्सर किसी एक परिवार या परिवारों के समूह का मुखिया होता था। पुरनियों का एक समूह मिलकर समुदाय के मामलों पर निर्णय लेने के लिए इकट्ठा होता था। पुरनिए के लिए उसी शब्द का उपयोग करें जिसका उपयोग आपने पिछले भागों में किया है, और याद रखें कि </w:t>
      </w:r>
      <w:r>
        <w:rPr>
          <w:lang w:val="hi_IN" w:bidi="hi_IN"/>
        </w:rPr>
        <w:t>पुरनिए</w:t>
      </w:r>
      <w:r>
        <w:rPr>
          <w:lang w:val="hi_IN" w:bidi="hi_IN"/>
        </w:rPr>
        <w:t xml:space="preserve"> मुख्य शब्दावली में है।</w:t>
      </w:r>
    </w:p>
    <w:p>
      <w:pPr/>
      <w:r>
        <w:rPr>
          <w:lang w:val="hi_IN" w:bidi="hi_IN"/>
        </w:rPr>
      </w:r>
      <w:r>
        <w:rPr>
          <w:lang w:val="hi_IN" w:bidi="hi_IN"/>
        </w:rPr>
        <w:t xml:space="preserve">मूसा ने सभा को चेतावनी दी, "इन </w:t>
      </w:r>
      <w:r>
        <w:rPr>
          <w:b/>
          <w:lang w:val="hi_IN" w:bidi="hi_IN"/>
        </w:rPr>
        <w:t>दुष्ट</w:t>
      </w:r>
      <w:r>
        <w:rPr>
          <w:lang w:val="hi_IN" w:bidi="hi_IN"/>
        </w:rPr>
        <w:t xml:space="preserve"> लोगों के तंबुओं से पीछे हट जाओ! दुष्टता का अर्थ </w:t>
      </w:r>
      <w:r>
        <w:rPr>
          <w:b/>
          <w:lang w:val="hi_IN" w:bidi="hi_IN"/>
        </w:rPr>
        <w:t>बुराई</w:t>
      </w:r>
      <w:r>
        <w:rPr>
          <w:lang w:val="hi_IN" w:bidi="hi_IN"/>
        </w:rPr>
        <w:t xml:space="preserve"> के समान है। मूसा कह रहा है कि ये पुरुष परमेश्वर की इच्छा के विरुद्ध जा रहे हैं। दुष्ट या बुराई के लिए उसी शब्द का उपयोग करें जिसका उपयोग आपने पिछले भागों में किया है, और याद रखें कि </w:t>
      </w:r>
      <w:r>
        <w:rPr>
          <w:lang w:val="hi_IN" w:bidi="hi_IN"/>
        </w:rPr>
        <w:t>दुष्टता</w:t>
      </w:r>
      <w:r>
        <w:rPr>
          <w:lang w:val="hi_IN" w:bidi="hi_IN"/>
        </w:rPr>
        <w:t xml:space="preserve"> या </w:t>
      </w:r>
      <w:r>
        <w:rPr>
          <w:lang w:val="hi_IN" w:bidi="hi_IN"/>
        </w:rPr>
        <w:t>बुराई</w:t>
      </w:r>
      <w:r>
        <w:rPr>
          <w:lang w:val="hi_IN" w:bidi="hi_IN"/>
        </w:rPr>
        <w:t xml:space="preserve"> मुख्य शब्दावली में है।</w:t>
      </w:r>
    </w:p>
    <w:p>
      <w:pPr/>
      <w:r>
        <w:rPr>
          <w:lang w:val="hi_IN" w:bidi="hi_IN"/>
        </w:rPr>
      </w:r>
      <w:r>
        <w:rPr>
          <w:lang w:val="hi_IN" w:bidi="hi_IN"/>
        </w:rPr>
        <w:t xml:space="preserve">मूसा ने पृथ्वी के अपने मुँह खोलने और लोगों को निगल जाने के बारे में बात की ताकि वे मृतकों के क्षेत्र या </w:t>
      </w:r>
      <w:r>
        <w:rPr>
          <w:b/>
          <w:lang w:val="hi_IN" w:bidi="hi_IN"/>
        </w:rPr>
        <w:t>अधोलोक</w:t>
      </w:r>
      <w:r>
        <w:rPr>
          <w:lang w:val="hi_IN" w:bidi="hi_IN"/>
        </w:rPr>
        <w:t xml:space="preserve"> के क्षेत्र में जीवित उतर जाएँ। अधोलोक वह शब्द है जिसका उपयोग पूरे पुराने नियम में मरे हुओं के स्थान के लिए किया गया है। लोग मानते थे कि अधोलोक पृथ्वी के नीचे है। इसलिए, उन्होंने अधोलोक जाने के बारे में बात की। शीओल में मृत्यु, अधोलोक, और कब्र या दफन स्थान की अवधारणाएँ शामिल हैं। यह अंधकार और मौन का स्थान भी था, जहाँ निर्बलता थी और कोई आनंद नहीं था। अधिकांश प्राचीन संस्कृतियों में पृथ्वी के नीचे मृतकों के लिए एक स्थान की अवधारणा होती थी।</w:t>
      </w:r>
    </w:p>
    <w:p>
      <w:pPr/>
      <w:r>
        <w:rPr>
          <w:lang w:val="hi_IN" w:bidi="hi_IN"/>
        </w:rPr>
      </w:r>
      <w:r>
        <w:rPr>
          <w:lang w:val="hi_IN" w:bidi="hi_IN"/>
        </w:rPr>
        <w:t xml:space="preserve">यहाँ रुकें और समूह में चर्चा करें कि आप </w:t>
      </w:r>
      <w:r>
        <w:rPr>
          <w:b/>
          <w:lang w:val="hi_IN" w:bidi="hi_IN"/>
        </w:rPr>
        <w:t>अधोलोक</w:t>
      </w:r>
      <w:r>
        <w:rPr>
          <w:lang w:val="hi_IN" w:bidi="hi_IN"/>
        </w:rPr>
        <w:t xml:space="preserve"> के लिए किस शब्द का उपयोग करेंगे। </w:t>
      </w:r>
      <w:r>
        <w:rPr>
          <w:b/>
          <w:lang w:val="hi_IN" w:bidi="hi_IN"/>
        </w:rPr>
        <w:t>अधोलोक</w:t>
      </w:r>
      <w:r>
        <w:rPr>
          <w:lang w:val="hi_IN" w:bidi="hi_IN"/>
        </w:rPr>
        <w:t xml:space="preserve"> मुख्य शब्दावली में है। यदि आपने पहले ही बाइबल की किसी अन्य पुस्तक में इस शब्द का अनुवाद किया है, तो यहाँ उसी शब्द का उपयोग करें। इस ऑडियो को यहाँ रोकें।</w:t>
      </w:r>
    </w:p>
    <w:p>
      <w:pPr/>
      <w:r>
        <w:rPr>
          <w:lang w:val="hi_IN" w:bidi="hi_IN"/>
        </w:rPr>
      </w:r>
      <w:r>
        <w:rPr>
          <w:lang w:val="hi_IN" w:bidi="hi_IN"/>
        </w:rPr>
        <w:t xml:space="preserve">तब लोग सचमुच भूमि में बने गड्ढे में गिर गए और वे </w:t>
      </w:r>
      <w:r>
        <w:rPr>
          <w:b/>
          <w:lang w:val="hi_IN" w:bidi="hi_IN"/>
        </w:rPr>
        <w:t>सभा</w:t>
      </w:r>
      <w:r>
        <w:rPr>
          <w:lang w:val="hi_IN" w:bidi="hi_IN"/>
        </w:rPr>
        <w:t xml:space="preserve"> से गायब हो गए। यह सभा इस्राएलियों के समुदाय की आधिकारिक सभा थी। ये परिवार इस्राएली लोगों से हमेशा के लिए दूर हो गए थे। इस्राएलियों की सभा या आधिकारिक सभा के लिए उसी शब्द का उपयोग करें जिसका उपयोग आपने पिछले भागों में किया है।</w:t>
      </w:r>
    </w:p>
    <w:p>
      <w:pPr/>
      <w:r>
        <w:rPr>
          <w:lang w:val="hi_IN" w:bidi="hi_IN"/>
        </w:rPr>
      </w:r>
      <w:r>
        <w:rPr>
          <w:lang w:val="hi_IN" w:bidi="hi_IN"/>
        </w:rPr>
        <w:t>और यहोवा की ओर से आग निकली और धूप चढ़ाने वाले 250 पुरुषों को जला दिया। हम ठीक से नहीं जानते कि यहोवा की ओर से आई आग कैसी दिखती थी।</w:t>
      </w:r>
    </w:p>
    <w:p>
      <w:pPr/>
      <w:r>
        <w:rPr>
          <w:lang w:val="hi_IN" w:bidi="hi_IN"/>
        </w:rPr>
      </w:r>
      <w:r>
        <w:rPr>
          <w:lang w:val="hi_IN" w:bidi="hi_IN"/>
        </w:rPr>
        <w:t>यहाँ रुकें और समूह में चर्चा करें: आप यहोवा के पास से आग निकलने के विचार का अनुवाद कैसे करेंगे? इस ऑडियो को यहाँ रोकें।</w:t>
      </w:r>
    </w:p>
    <w:p>
      <w:pPr/>
      <w:r>
        <w:rPr>
          <w:lang w:val="hi_IN" w:bidi="hi_IN"/>
        </w:rPr>
      </w:r>
      <w:r>
        <w:rPr>
          <w:lang w:val="hi_IN" w:bidi="hi_IN"/>
        </w:rPr>
        <w:t>वे 250 पुरुष शायद अभी भी धूप और जलते हुए कोयलों से भरे अपने धूपदान पकड़े हुए होंगे। यह धूप एक सुगंधित धुआँ उत्पन्न करेगी। धूप और धूपदान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16:36–50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16:36–50 को सुनें और अपने मन में रखें।</w:t>
      </w:r>
    </w:p>
    <w:p>
      <w:pPr/>
      <w:r>
        <w:rPr>
          <w:lang w:val="hi_IN" w:bidi="hi_IN"/>
        </w:rPr>
      </w:r>
      <w:r>
        <w:rPr>
          <w:lang w:val="hi_IN" w:bidi="hi_IN"/>
        </w:rPr>
        <w:t>यदि सम्भव हो, तो गिनती 16:36–50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16:36–50 का ऑडियो संस्करण सबसे आसानी से समझ में आने वाले अनुवाद में सुनें।</w:t>
      </w:r>
    </w:p>
    <w:p>
      <w:pPr/>
      <w:r>
        <w:rPr>
          <w:lang w:val="hi_IN" w:bidi="hi_IN"/>
        </w:rPr>
      </w:r>
      <w:r>
        <w:rPr>
          <w:lang w:val="hi_IN" w:bidi="hi_IN"/>
        </w:rPr>
        <w:t>पिछले भाग में, इस्राएल के कुछ पुरुषों ने यहोवा के विरुद्ध विद्रोह किया। यहोवा ने पृथ्वी के द्वारा कुछ पुरुषों और उनके परिवारों को निगलवा दिया, और यहोवा ने आग भेजी ताकि धूप चढ़ाने वाले 250 पुरुषों को भस्म कर दे। इस्राएल के बाकी लोग भाग गए।</w:t>
      </w:r>
    </w:p>
    <w:p>
      <w:pPr/>
      <w:r>
        <w:rPr>
          <w:lang w:val="hi_IN" w:bidi="hi_IN"/>
        </w:rPr>
      </w:r>
      <w:r>
        <w:rPr>
          <w:lang w:val="hi_IN" w:bidi="hi_IN"/>
        </w:rPr>
        <w:t>अगला भाग यहोवा द्वारा 250 पुरुषों को भस्म करने के लिए आग भेजने के तुरन्त बाद का है।</w:t>
      </w:r>
    </w:p>
    <w:p>
      <w:pPr/>
      <w:r>
        <w:rPr>
          <w:lang w:val="hi_IN" w:bidi="hi_IN"/>
        </w:rPr>
      </w:r>
      <w:r>
        <w:rPr>
          <w:lang w:val="hi_IN" w:bidi="hi_IN"/>
        </w:rPr>
        <w:t>यहोवा मूसा से बोलता है और मूसा को निर्देश देता है कि वह हारून याजक के पुत्र एलीआजर को बताए। संभवतः यहोवा एलीआजर को यह कार्य करने की आज्ञा देता है, हारून को नहीं, क्योंकि महायाजक होने के कारण यहोवा हारून को किसी अशुद्ध वस्तु के निकट आने की अनुमति नहीं देता है। मूसा के द्वारा यहोवा एलीआजर से कहता है कि वह उन पुरुषों के धूपदानों को उठा ले जो जलाए गए थे और धूपदानों के जलते हुए अंगारों को डेरे के बाहर बिखेर दे। एलीआजर को ऐसा करना पड़ेगा क्योंकि अब ये धूपदान यहोवा के हैं। क्योंकि उन पुरुषों ने धूपदान यहोवा को अर्पित किए थे, इसलिए वे धूपदान अब पवित्र हैं, अर्थात सामान्य उपयोग से अलग किए गए हैं। यहोवा एलीआजर से कहता है कि वह धूपदानों को पीटकर पीतल की पतली चादरों में बना दे और फिर उन चादरों को वेदी पर आवरण के रूप में लगा दे। हम ठीक से नहीं जानते कि उन्होंने किस वेदी को पीतल की चादरों से ढक दिया, लेकिन शायद वह होमबलि की वेदी थी, क्योंकि हम जानते हैं कि होमबलि की वेदी पीतल की बनी थी। जब इस्राएल के लोग वेदी पर उस आवरण को देखेंगे, तब वे पहचानेंगे कि यह उस बात को स्मरण रखने का चिन्ह है कि जब जो लोग याजक नहीं थे उन्होंने याजक का कार्य करने का प्रयास किया तब क्या हुआ था।</w:t>
      </w:r>
    </w:p>
    <w:p>
      <w:pPr/>
      <w:r>
        <w:rPr>
          <w:lang w:val="hi_IN" w:bidi="hi_IN"/>
        </w:rPr>
      </w:r>
      <w:r>
        <w:rPr>
          <w:lang w:val="hi_IN" w:bidi="hi_IN"/>
        </w:rPr>
        <w:t xml:space="preserve">यहाँ रुकें और समूह में एक </w:t>
      </w:r>
      <w:r>
        <w:rPr>
          <w:b/>
          <w:lang w:val="hi_IN" w:bidi="hi_IN"/>
        </w:rPr>
        <w:t>धूपदान</w:t>
      </w:r>
      <w:r>
        <w:rPr>
          <w:lang w:val="hi_IN" w:bidi="hi_IN"/>
        </w:rPr>
        <w:t xml:space="preserve"> की तस्वीर देखें। </w:t>
      </w:r>
      <w:r>
        <w:rPr>
          <w:lang w:val="hi_IN" w:bidi="hi_IN"/>
        </w:rPr>
        <w:t>उस वेदी की तस्वीर देखें जिसे वे पीतल की पतली चादरों से ढकेंगे</w:t>
      </w:r>
      <w:r>
        <w:rPr>
          <w:lang w:val="hi_IN" w:bidi="hi_IN"/>
        </w:rPr>
        <w:t>। इस ऑडियो को यहाँ रोकें।</w:t>
      </w:r>
    </w:p>
    <w:p>
      <w:pPr/>
      <w:r>
        <w:rPr>
          <w:lang w:val="hi_IN" w:bidi="hi_IN"/>
        </w:rPr>
      </w:r>
      <w:r>
        <w:rPr>
          <w:lang w:val="hi_IN" w:bidi="hi_IN"/>
        </w:rPr>
        <w:t>इस प्रकार एलीआजर उन 250 पुरुषों के धूपदानों को लेता है जिन्हें उन्होंने आग में मरने से पहले यहोवा के सामने चढाया था। कुछ लोग उस धातु को पीटकर पतला बनाते हैं ताकि वह वेदी को ढक सके—यह इस्राएलियों के लिए स्मरण का चिन्ह है कि हारून के वंशज के सिवाय कोई भी वेदी के पास न आए। यदि कोई व्यक्ति जो हारून का वंशज नहीं है, वेदी के पास आएगा, तो यहोवा उस व्यक्ति को उसी तरह नष्ट कर देगा जैसे उसने कोरह और उसके अनुयायियों को नष्ट कर दिया था। एलीआजर वह सब कुछ करता है जो यहोवा मूसा के द्वारा आज्ञा देता है।</w:t>
      </w:r>
    </w:p>
    <w:p>
      <w:pPr/>
      <w:r>
        <w:rPr>
          <w:lang w:val="hi_IN" w:bidi="hi_IN"/>
        </w:rPr>
      </w:r>
      <w:r>
        <w:rPr>
          <w:lang w:val="hi_IN" w:bidi="hi_IN"/>
        </w:rPr>
        <w:t>यहाँ रुकें और समूह में चर्चा करें: एक महत्वपूर्ण या आत्मिक काम के बारे में एक कहानी सुनाएँ जो आपकी संस्कृति के कुछ लोग ही कर सकते हैं। यदि गलत व्यक्ति वह काम करने की कोशिश करे तो क्या होगा? इस ऑडियो को यहाँ रोकें।</w:t>
      </w:r>
    </w:p>
    <w:p>
      <w:pPr/>
      <w:r>
        <w:rPr>
          <w:lang w:val="hi_IN" w:bidi="hi_IN"/>
        </w:rPr>
      </w:r>
      <w:r>
        <w:rPr>
          <w:lang w:val="hi_IN" w:bidi="hi_IN"/>
        </w:rPr>
        <w:t>परन्तु अगले दिन, इस्राएल के लोगों का पूरा समुदाय मूसा और हारून के विरुद्ध कुड़कुड़ाने लगा। वे मूसा और हारून पर यहोवा के लोगों को मार डालने का आरोप लगाते हैं। इस्राएली मूसा और हारून के विरुद्ध इकट्ठा होते हैं, और फिर सभी इस्राएली मुड़कर निवास-स्थान की ओर देखते हैं। वे यह देखते हैं: यहोवा का बादल निवास-स्थान को ढक लेता है, और यहोवा की उपस्थिति का शक्तिशाली प्रकाश या महिमा तेज चमकती है। जब लोग डेरा डालते थे, तब हमेशा यहोवा का बादल निवास-स्थान को ढक लेता था, परन्तु इस बार यहोवा का बादल और उसकी उपस्थिति का बादल अलग हैं। यहोवा और उसकी उपस्थिति का बादल लोगों को दिखाता है कि यहोवा उनके विद्रोह के विरुद्ध कुछ करने वाला है।</w:t>
      </w:r>
    </w:p>
    <w:p>
      <w:pPr/>
      <w:r>
        <w:rPr>
          <w:lang w:val="hi_IN" w:bidi="hi_IN"/>
        </w:rPr>
      </w:r>
      <w:r>
        <w:rPr>
          <w:lang w:val="hi_IN" w:bidi="hi_IN"/>
        </w:rPr>
        <w:t>मूसा और हारून निवास-स्थान के प्रवेश द्वार पर आते हैं। यहोवा फिर से मूसा से बात करता है और मूसा और हारून से कहता है कि वे लोगों से दूर हो जाएँ, ताकि वह एक ही क्षण में सभी लोगों को मार डाले। परन्तु इसके बजाय, मूसा और हारून भूमि पर मुँह के बल गिर पड़ते हैं ताकि यहोवा से लोगों के प्राण बचाने के लिए विनती करें। अपने मुँह के बल गिरकर मूसा और हारून दिखाते हैं कि वे इस्राएलियों से प्रेम करते हैं और यहोवा से विनती कर रहे हैं।</w:t>
      </w:r>
    </w:p>
    <w:p>
      <w:pPr/>
      <w:r>
        <w:rPr>
          <w:lang w:val="hi_IN" w:bidi="hi_IN"/>
        </w:rPr>
      </w:r>
      <w:r>
        <w:rPr>
          <w:lang w:val="hi_IN" w:bidi="hi_IN"/>
        </w:rPr>
        <w:t>यहाँ रुकें और समूह में चर्चा करें: किसी ऐसे समय की कहानी बताइए जब किसी ने किसी दूसरे व्यक्ति के लिए, जो संकट में था, उसके पक्ष में कार्य किया। इस ऑडियो को यहाँ रोकें।</w:t>
      </w:r>
    </w:p>
    <w:p>
      <w:pPr/>
      <w:r>
        <w:rPr>
          <w:lang w:val="hi_IN" w:bidi="hi_IN"/>
        </w:rPr>
      </w:r>
      <w:r>
        <w:rPr>
          <w:lang w:val="hi_IN" w:bidi="hi_IN"/>
        </w:rPr>
        <w:t>यहोवा का कोप यहोवा की ओर से प्रकट होता है, और उसका क्रोध लोगों के विरुद्ध भड़क उठता है, अर्थात यहोवा लोगों से बहुत क्रोधित है। यहोवा एक महामारी भेजता है। हम नहीं जानते कि महामारी कैसी दिखती है, लेकिन महामारी लोगों को मार रही है। इसलिए, मूसा हारून से कहता है कि वह तुरंत हारून का धूपदान ले, धूप की वेदी से जलते हुए कोयले डाले, और उन कोयलों पर धूप रखे। मूसा हारून से कहता है कि वह लोगों के समुदाय के लिए जलाने का धूप ले और उनके लिए प्रायश्चित करे, या यहोवा के क्रोध को दूर कर दे और लोगों और यहोवा के बीच शांति स्थापित करे। मूसा हारून से कहता है कि वह ऐसा बहुत जल्दी करे क्योंकि यह महामारी पहले से ही बहुत से लोगों को मार रही है।</w:t>
      </w:r>
    </w:p>
    <w:p>
      <w:pPr/>
      <w:r>
        <w:rPr>
          <w:lang w:val="hi_IN" w:bidi="hi_IN"/>
        </w:rPr>
      </w:r>
      <w:r>
        <w:rPr>
          <w:lang w:val="hi_IN" w:bidi="hi_IN"/>
        </w:rPr>
        <w:t>हारून मूसा के कहने के अनुसार करता है और इस्राएलियों के बीच में दौड़ता है। हारून देखता है कि लोग पहले ही मरने लगे हैं। हारून धूप लेता है और उसे अपने धूपदान में जलते हुए अंगारों पर रखता है। हारून अपनी जलती हुई धूप के साथ उन लोगों के बीच खड़ा होता है जो पहले ही मर चुके हैं और जो अभी जीवित हैं, और महामारी रुक जाती है। भले ही हारून एक याजक है जिसे शवों के पास नहीं होना चाहिए था, फिर भी वह मूसा के निर्देशों का पालन करता है ताकि वह लोगों को बचा सके। धूप जला कर और उसे यहोवा को चढ़ाकर, हारून लोगों के लिए प्रायश्चित करता है, या लोगों और यहोवा के बीच शांति स्थापित करता है।</w:t>
      </w:r>
    </w:p>
    <w:p>
      <w:pPr/>
      <w:r>
        <w:rPr>
          <w:lang w:val="hi_IN" w:bidi="hi_IN"/>
        </w:rPr>
      </w:r>
      <w:r>
        <w:rPr>
          <w:lang w:val="hi_IN" w:bidi="hi_IN"/>
        </w:rPr>
        <w:t>यहाँ रुकें और समूह में चर्चा करें: किसी ऐसे समय की कहानी बताइए जब किसी ने लोगों को बचाने के लिए अपने आप को खतरे और अन्य लोगों के बीच में रखा, भले ही उस कार्य में उसे कुछ हानि उठानी पड़ी हो। इस ऑडियो को यहाँ रोकें।</w:t>
      </w:r>
    </w:p>
    <w:p>
      <w:pPr/>
      <w:r>
        <w:rPr>
          <w:lang w:val="hi_IN" w:bidi="hi_IN"/>
        </w:rPr>
      </w:r>
      <w:r>
        <w:rPr>
          <w:lang w:val="hi_IN" w:bidi="hi_IN"/>
        </w:rPr>
        <w:t>यद्यपि महामारी रुक गई, फिर भी उस महामारी में 14,700 लोग मरे, इसके अतिरिक्त वे भी जो कोरह के नेतृत्व में हुए विद्रोह में मरे थे। जब महामारी रुक जाती है, तो हारून निवास-स्थान के प्रवेश द्वार पर मूसा के पास लौट आता है।</w:t>
      </w:r>
      <w:r>
        <w:rPr>
          <w:lang w:val="hi_IN" w:bidi="hi_IN"/>
        </w:rPr>
      </w:r>
    </w:p>
    <w:p>
      <w:pPr>
        <w:pStyle w:val="Heading3"/>
      </w:pPr>
      <w:r>
        <w:rPr>
          <w:lang w:val="hi_IN" w:bidi="hi_IN"/>
        </w:rPr>
        <w:t>घटनाओं को समझाना</w:t>
      </w:r>
    </w:p>
    <w:p>
      <w:pPr/>
      <w:r>
        <w:rPr>
          <w:lang w:val="hi_IN" w:bidi="hi_IN"/>
        </w:rPr>
      </w:r>
      <w:r>
        <w:rPr>
          <w:lang w:val="hi_IN" w:bidi="hi_IN"/>
        </w:rPr>
        <w:t>गिनती 16:36–50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बात करता है। यहोवा मूसा को एलीआजर याजक के लिए निर्देश देता है।</w:t>
      </w:r>
    </w:p>
    <w:p>
      <w:pPr/>
      <w:r>
        <w:rPr>
          <w:lang w:val="hi_IN" w:bidi="hi_IN"/>
        </w:rPr>
      </w:r>
      <w:r>
        <w:rPr>
          <w:b/>
          <w:lang w:val="hi_IN" w:bidi="hi_IN"/>
        </w:rPr>
        <w:t>दूसरे दृश्य में:</w:t>
      </w:r>
      <w:r>
        <w:rPr>
          <w:lang w:val="hi_IN" w:bidi="hi_IN"/>
        </w:rPr>
        <w:t xml:space="preserve"> एलीआजर उन निर्देशों का पालन करता है जो यहोवा मूसा के द्वारा देता है।</w:t>
      </w:r>
    </w:p>
    <w:p>
      <w:pPr/>
      <w:r>
        <w:rPr>
          <w:lang w:val="hi_IN" w:bidi="hi_IN"/>
        </w:rPr>
      </w:r>
      <w:r>
        <w:rPr>
          <w:b/>
          <w:lang w:val="hi_IN" w:bidi="hi_IN"/>
        </w:rPr>
        <w:t>तीसरे दृश्य में:</w:t>
      </w:r>
      <w:r>
        <w:rPr>
          <w:lang w:val="hi_IN" w:bidi="hi_IN"/>
        </w:rPr>
        <w:t xml:space="preserve"> अगले दिन, इस्राएली हारून और मूसा के विरुद्ध शिकायत करते हैं। यहोवा की उपस्थिति निवास-स्थान को ढक लेती है। मूसा और हारून निवास-स्थान के प्रवेश द्वार पर जाते हैं, और यहोवा मूसा और हारून से कहता है कि वे अपने आप को लोगों से अलग कर दें, ताकि यहोवा उन्हें मार डाले।</w:t>
      </w:r>
    </w:p>
    <w:p>
      <w:pPr/>
      <w:r>
        <w:rPr>
          <w:lang w:val="hi_IN" w:bidi="hi_IN"/>
        </w:rPr>
      </w:r>
      <w:r>
        <w:rPr>
          <w:b/>
          <w:lang w:val="hi_IN" w:bidi="hi_IN"/>
        </w:rPr>
        <w:t>चौथे दृश्य में:</w:t>
      </w:r>
      <w:r>
        <w:rPr>
          <w:lang w:val="hi_IN" w:bidi="hi_IN"/>
        </w:rPr>
        <w:t xml:space="preserve"> मूसा हारून से कहता है कि वह अपना धूपदान ले, उसे जलते हुए अंगारों और धूप से भर ले, और यहोवा के क्रोध को दूर करे क्योंकि महामारी पहले ही आरम्भ हो चुकी है। हारून जल्दी से मूसा के निर्देशों का पालन करता है। महामारी रुक जाती है और हारून निवास-स्थान में मूसा के पास लौट आता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मूसा से बात करता है और मूसा को हारून के पुत्र एलीआजर को देने के लिए निर्देश देता है। यहोवा एलीआजर से कहता है कि वह जलते हुए कोयलों के बीच से धूपदान और उन 250 पुरुषों के अवशेष हटा दे जो अभी-अभी मर गए हैं। यहोवा एलीआजर से यह भी कहता है कि वह जलते हुए अंगारों को डेरे के बाहर ले जाए। धूपदान पीतल का एक अग्निपात्र होता है जिसमें जलते हुए अंगारे रखे जाते हैं। याजक यहोवा के सामने धूप जलाने के लिए धूपदान का उपयोग करते थे। क्योंकि पुरुषों ने यह धूपदान यहोवा को दिए थे, इसलिए अब वे रोजमर्रा के उपयोग से अलग हो गए हैं, इसलिए यहोवा एलीआजर से कहता है कि वह धूपदान ले और उन्हें पीतल की पतली चादरों में बनाए। एलीआजर स्वयं यह काम नहीं करता है, लेकिन वह कारीगरों को पीतल के हथौड़े से ढालने और वेदी को पीतल की चादरों से ढकने का निर्देश देता है, शायद होमबलि की वेदी, वेदी पर लगा धातु का आवरण इस्राएलियों के लिए एक चिन्ह या चेतावनी होगा।</w:t>
      </w:r>
    </w:p>
    <w:p>
      <w:pPr/>
      <w:r>
        <w:rPr>
          <w:lang w:val="hi_IN" w:bidi="hi_IN"/>
        </w:rPr>
      </w:r>
      <w:r>
        <w:rPr>
          <w:lang w:val="hi_IN" w:bidi="hi_IN"/>
        </w:rPr>
        <w:t>यहाँ रुकें और चर्चा करें: आप यह दिखाने के लिए किस भाषा का उपयोग करेंगे कि कोई चीज़ अलग की गई या विशेष है? इस ऑडियो को यहाँ रोकें।</w:t>
      </w:r>
    </w:p>
    <w:p>
      <w:pPr/>
      <w:r>
        <w:rPr>
          <w:lang w:val="hi_IN" w:bidi="hi_IN"/>
        </w:rPr>
      </w:r>
      <w:r>
        <w:rPr>
          <w:lang w:val="hi_IN" w:bidi="hi_IN"/>
        </w:rPr>
        <w:t>दूसरे दृश्य में, एलीआजर यहोवा की आज्ञा मानता है। एलीआजर जलते हुए अंगारों और मानवीय अवशेषों के बीच से धूपदान लेता है और कारीगरों को उन्हें पीतल की पतली चादरों में बनाकर वेदी को ढकने के लिए कहता है। वेदी पर लगा धातु का आवरण इस्राएलियों को याद दिलाने के लिए एक चिन्ह होगा कि हारून के वंशज के अलावा कोई भी याजक के रूप में वेदी के पास नहीं आ सकता। यदि कोई और याजक का काम करने की कोशिश करेगा, तो यहोवा उसे उसी तरह नष्ट कर देगा जैसे उसने कोरह और उसके अनुयायियों को मार डाला था।</w:t>
      </w:r>
    </w:p>
    <w:p>
      <w:pPr/>
      <w:r>
        <w:rPr>
          <w:lang w:val="hi_IN" w:bidi="hi_IN"/>
        </w:rPr>
      </w:r>
      <w:r>
        <w:rPr>
          <w:lang w:val="hi_IN" w:bidi="hi_IN"/>
        </w:rPr>
        <w:t>तीसरे दृश्य में, अगले दिन, इस्राएल का पूरा समुदाय फिर से मूसा और हारून के बारे में शिकायत करता है। इस्राएली मूसा और हारून पर यहोवा के लोगों को मार डालने का आरोप लगाते हैं—उन 250 पुरुषों के कारण जो आग में मर गए थे। भले ही मूसा और हारून ने यहोवा से इस्राएलियों को बचाने के लिए प्रार्थना की थी, फिर भी लोग मूसा और हारून के बारे में कुड़कुड़ाते हैं। जब लोग शिकायत कर रहे थे, तो वे सभी मुड़कर निवास-स्थान की ओर देखते हैं। फिर यहोवा का बादल और उसकी उपस्थिति का तेज प्रकाश निवास-स्थान को ढक लेता है। मूसा और हारून निवास-स्थान के प्रवेश द्वार के पास आते हैं, और यहोवा उनसे कहता है, “अपने आप को लोगों से अलग कर लो ताकि मैं एक ही क्षण में उन सभी को मार डालूँ।” हालाँकि, मूसा और हारून यहोवा के सामने अपने मुँह के बल गिर जाते हैं। मूसा और हारून इतने व्याकुल हैं कि वे तुरंत पूरी तरह झुक जाते हैं जब तक कि उनके चेहरे भूमि को छू नहीं लेते।</w:t>
      </w:r>
    </w:p>
    <w:p>
      <w:pPr/>
      <w:r>
        <w:rPr>
          <w:lang w:val="hi_IN" w:bidi="hi_IN"/>
        </w:rPr>
      </w:r>
      <w:r>
        <w:rPr>
          <w:lang w:val="hi_IN" w:bidi="hi_IN"/>
        </w:rPr>
        <w:t>यहाँ रुकें और समूह में चर्चा करें: किसी ऐसे समय की कहानी बताइए जब एक व्यक्ति ने किसी दूसरे व्यक्ति के लिए, जो संकट में था, उसके पक्ष में कार्य किया। आप इसके बारे में बात करने के लिए किन शब्दों का उपयोग करते हैं? इस ऑडियो को यहाँ रोकें।</w:t>
      </w:r>
    </w:p>
    <w:p>
      <w:pPr/>
      <w:r>
        <w:rPr>
          <w:lang w:val="hi_IN" w:bidi="hi_IN"/>
        </w:rPr>
      </w:r>
      <w:r>
        <w:rPr>
          <w:lang w:val="hi_IN" w:bidi="hi_IN"/>
        </w:rPr>
        <w:t>चौथे दृश्य में, हम जानते हैं कि महामारी पहले ही आरम्भ हो चुकी है क्योंकि मूसा हारून से कहता है कि वह अपना धूपदान ले, उसे जलते हुए अंगारों से भर ले, और उस पर धूप जलाए ताकि यहोवा के क्रोध को दूर करे और लोगों के लिए प्रायश्चित करे यदि आवश्यक हो, तो आप अपने अनुवाद में यह तथ्य शामिल कर सकते हैं कि महामारी पहले ही शुरू हो चुकी है, ताकि घटनाओं के क्रम को स्पष्ट किया जा सके। प्रायश्चित करने का अर्थ है लोगों के पापों को ढक देना ताकि यहोवा लोगों के साथ अपना संबंध फिर से स्थापित कर सके। याजक की भूमिकाओं में से एक यह थी कि वह यहोवा के सामने बलिदान और धूप चढ़ाकर लोगों के लिए प्रायश्चित करे। पिछली बार जब मूसा और हारून ने लोगों के लिए मध्यस्थता की थी, तो यहोवा ने लोगों को दंड नहीं दिया था। इस बार, मूसा हारून से कहता है कि वह जल्दी करे, क्योंकि क्रोध यहोवा की ओर से आया है। यहोवा का क्रोध इतना तीव्र है कि उसने एक महामारी भेजी जो पहले ही कुछ लोगों को मारना शुरू कर चुकी है।</w:t>
      </w:r>
    </w:p>
    <w:p>
      <w:pPr/>
      <w:r>
        <w:rPr>
          <w:lang w:val="hi_IN" w:bidi="hi_IN"/>
        </w:rPr>
      </w:r>
      <w:r>
        <w:rPr>
          <w:lang w:val="hi_IN" w:bidi="hi_IN"/>
        </w:rPr>
        <w:t>यहाँ रुकें और समूह में चर्चा करें: आप यहाँ यहोवा के तीव्र क्रोध का वर्णन करने के लिए किन शब्दों का उपयोग करेंगे? इस ऑडियो को यहाँ रोकें।</w:t>
      </w:r>
    </w:p>
    <w:p>
      <w:pPr/>
      <w:r>
        <w:rPr>
          <w:lang w:val="hi_IN" w:bidi="hi_IN"/>
        </w:rPr>
      </w:r>
      <w:r>
        <w:rPr>
          <w:lang w:val="hi_IN" w:bidi="hi_IN"/>
        </w:rPr>
        <w:t>हम ठीक से नहीं जानते कि महामारी क्या थी, लेकिन यह यहोवा की ओर से एक घातक दंड था। हारून जल्दी से मूसा की आज्ञा मानता है और लोगों के बीच में दौड़ता है। हारून महामारी से मर रहे लोगों और उन लोगों के बीच खड़ा होता है जो अभी भी जीवित हैं। महामारी रुक जाती है, और हारून निवास-स्थान में मूसा के पास लौट आता है। उस दिन 14,700 लोग महामारी से मरे, इसके साथ वे भी जो कोरह के साथ मरे थे।</w:t>
      </w:r>
    </w:p>
    <w:p>
      <w:pPr/>
      <w:r>
        <w:rPr>
          <w:lang w:val="hi_IN" w:bidi="hi_IN"/>
        </w:rPr>
      </w:r>
      <w:r>
        <w:rPr>
          <w:lang w:val="hi_IN" w:bidi="hi_IN"/>
        </w:rPr>
        <w:t>यहाँ रुकें और समूह में चर्चा करें: आप लोगों के लिए प्रायश्चित करने के लिए जीवित और मृतकों के बीच खड़े हारून के बारे में कैसे बात करेंगे? कौन से शब्द लोगों को यह समझने में मदद करेंगे कि हारून लोगों के लिए क्या कर रहा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16:36–50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बात करता है। यहोवा मूसा को एलीआजर याजक के लिए निर्देश देता है। यहोवा कहता है कि एलीआजर को जलते हुए अंगारों और उन 250 पुरुषों के मानवीय अवशेष बाहर निकालने चाहिए जिनकी आग से मृत्यु हो गई थी। यहोवा एलीआजर से यह भी कहता है कि वह जलते हुए अंगारों को डेरे के बाहर तितर-बितर करे। यहोवा एलीआजर को निर्देश देता है कि वह धूपदान ले और उन्हें पीतल की पतली चादर बनाए। इन चादरों को इस्राएलियों के चिन्ह के रूप में वेदी से जोड़ा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आप इस प्रकार सुन सकते हैं: “मैं लोगों पर क्रोधित हूँ क्योंकि उन्होंने मेरे विरुद्ध विद्रोह किया,” या, “मुझे दुख है कि मुझे विद्रोह करने के कारण कुछ लोगों को मारना पड़ा,” या, “मुझे आशा है कि लोग जो हुआ उसे याद रखेंगे और फिर मेरे या मेरे चुने हुए अगुवों के विरुद्ध विद्रोह नहीं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एलीआजर को यहोवा के निर्देश देता है, और एलीआजर आज्ञा मानता है। एलीआजर उन धूपदानों को लेता है जो 250 पुरुषों ने यहोवा के सामने चढ़ाए थे और उन्हें पीतल की पतली चादरों में बनाने के लिए कहता है। धातु की चादरें वेदी पर जड़ दी जाती हैं ताकि इस्राएलियों के लिए यह स्मरण रहे कि जो कोई हारून का वंशज नहीं है, वह वेदी के पास न आए और न ही याजकीय कार्य करे। यदि कोई अयोग्य व्यक्ति याजक का कार्य करने का प्रयास करता है, तो यहोवा उसे नष्ट कर देगा जैसे यहोवा ने कोरह और उसके अनुयायियों को नष्ट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एलीआजर की भूमिका निभाने वाले व्यक्ति से पूछें, "आप क्या सोच रहे हैं और क्या महसूस कर रहे हैं?" आप इस प्रकार सुन सकते हैं: “मैं नहीं समझता कि मुझे ये सब क्यों करना है,” या, “मुझे चिंता है कि मृत पुरुषों के बीच रहे धूपदानों को छूने के बाद मैं अशुद्ध हो जाऊँगा,” या, “मुझे सम्मान है कि यहोवा ने लोगों को आज्ञा मानने के लिए यह स्मरण बनाने में मेरा उपयोग किया।”</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आप सुन सकते हैं: “मैं अब आशावादी महसूस करता हूँ कि लोग अब भी यहोवा की सुनेंगे और उसकी आज्ञा मानेंगे,” या, “मैं सावधान महसूस करता हूँ क्योंकि मुझे लगता है कि लोगों के मन अभी भी यहोवा के प्रति विद्रोही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अगले दिन, इस्राएलियों का पूरा समुदाय फिर से मूसा और हारून के विरुद्ध शिकायत करना शुरू करता है। वे मूसा और हारून पर "यहोवा के लोगों की मृत्यु का कारण" होने का आरोप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सोच रहे हैं और क्या महसूस कर रहे हैं?" आप सुन सकते हैं: "मैं जानता था कि लोगों के मन नहीं बदले थे! वे अभी भी यहोवा के विरुद्ध विद्रोह कर रहे हैं," या, "मुझे बहुत दुख है कि लोग भूल गए हैं कि कल ही हमने प्रार्थना की थी और यहोवा ने सभी लोगों को नहीं मारा। हमने लोगों के जीवन को बचाया, लेकिन वे फिर भी शिकायत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 समुदाय निवास-स्थान की ओर देखता है, और यहोवा का बादल और तेज प्रकाश निवास-स्थान को ढक लेता है। मूसा और हारून निवास-स्थान के प्रवेश द्वार पर जाते हैं, और यहोवा उनसे कहता है, “अपने आप को लोगों से अलग कर लो ताकि मैं एक ही क्षण में उन सभी को नष्ट कर सकूँ।” हालाँकि, मूसा और हारून फिर से यहोवा के सामने अपने मुँह के बल गिर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की भूमिका निभाने वाले लोगों से पूछें, "आप क्या सोच रहे हैं और क्या महसूस कर रहे हैं?" आप सुन सकते हैं: "मैं इस्राएलियों से प्रेम करता हूँ और सचमुच चाहता हूँ कि यहोवा उनमें से और किसी को न मारे," या, "मैं लोगों पर यहोवा के न्याय से डरता हूँ।"</w:t>
      </w:r>
    </w:p>
    <w:p>
      <w:pPr>
        <w:pStyle w:val="ListBullet"/>
        <w:spacing w:line="240" w:lineRule="auto"/>
        <w:ind w:left="720"/>
      </w:pPr>
      <w:r>
        <w:rPr>
          <w:lang w:val="hi_IN" w:bidi="hi_IN"/>
        </w:rPr>
      </w:r>
      <w:r>
        <w:rPr>
          <w:lang w:val="hi_IN" w:bidi="hi_IN"/>
        </w:rPr>
        <w:t>यहोवा की भूमिका निभाने वाले व्यक्ति से पूछें, "आप क्या सोच रहे हैं और क्या महसूस कर रहे हैं?" आप सुन सकते हैं: “मैं लोगों के विद्रोह करने के कारण उन पर क्रोधित हूँ, और उन्हें जीवित रखते-रखते थक गया हूँ,” या “मैं निराश हूँ कि मूसा और हारून इन विद्रोही लोगों को बचाने की कोशिश करते रहते हैं।”</w:t>
      </w:r>
    </w:p>
    <w:p>
      <w:pPr>
        <w:pStyle w:val="ListBullet"/>
        <w:spacing w:line="240" w:lineRule="auto"/>
        <w:ind w:left="720"/>
      </w:pPr>
      <w:r>
        <w:rPr>
          <w:lang w:val="hi_IN" w:bidi="hi_IN"/>
        </w:rPr>
      </w:r>
      <w:r>
        <w:rPr>
          <w:lang w:val="hi_IN" w:bidi="hi_IN"/>
        </w:rPr>
        <w:t>इस्राएलियों से पूछें, "आप क्या सोच रहे हैं और क्या महसूस कर रहे हैं?" आप सुन सकते हैं: "हम इस बात से क्रोधित हैं कि 250 पुरुष मर गए, क्योंकि हमने उनका सम्मान किया," या, "हमें भरोसा नहीं है कि यहोवा मूसा और हारून के साथ हमें सुरक्षित रूप से ले जाए," या, "हम याजकों के समान ही महत्वपूर्ण होना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हारून की ओर मुड़ता है और हारून से कहता है कि वह धूपदान को जलते हुए अंगारों से भर दे और उसके ऊपर धूप रखे। मूसा हारून से कहता है कि वह लोगों के प्रायश्चित के लिए जल्दी से जलती हुई धूप के साथ लोगों के पास जाए, क्योंकि यहोवा का क्रोध उनके विरुद्ध भड़क रहा है और एक महामारी पहले ही कुछ लोगों को मारना शुरू कर चुकी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और क्या महसूस कर रहे हैं?" आप सुन सकते हैं: "मैं डरा हुआ हूँ कि यहोवा सभी लोगों को दंड देगा," या, "मुझे विश्वास है कि हारून यहोवा और लोगों के बीच शांति बना सकता है," या, "मैं इस बारे में चिंतित हूँ कि यहोवा क्या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हारून जलती हुई धूप के साथ लोगों के बीच में दौड़ता है। कुछ लोग पहले ही महामारी से मर चुके हैं, और हारून उनके और उन लोगों के बीच खड़ा होता है जो अभी भी जीवित हैं। क्योंकि हारून मृत और जीवित लोगों के बीच जलती हुई धूप के साथ खड़ा होता है, और लोगों के लिए प्रायश्चित करता है, इसलिए महामारी रुक जाती है। परन्तु कोरह और उसके अनुयायियों के साथ 14,700 लोग उस महामारी से मर गए। महामारी रुक जाने के बाद, हारून निवास-स्थान के प्रवेश द्वार पर मूसा के पास लौटता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निभाने वाले व्यक्ति से पूछें, "आप क्या सोच रहे हैं और क्या महसूस कर रहे हैं?" आप सुन सकते हैं, "मुझे राहत है कि यहोवा ने महामारी को तब रोक दिया जब मैंने यहोवा के सामने जलती हुई धूप रखी," या, "मैं बहुत दुखी हूँ कि मेरे हस्तक्षेप करने से पहले ही इतने सारे लोगों को मरना पड़ा।"</w:t>
      </w:r>
    </w:p>
    <w:p>
      <w:pPr>
        <w:pStyle w:val="ListBullet"/>
        <w:spacing w:line="240" w:lineRule="auto"/>
        <w:ind w:left="720"/>
      </w:pPr>
      <w:r>
        <w:rPr>
          <w:lang w:val="hi_IN" w:bidi="hi_IN"/>
        </w:rPr>
      </w:r>
      <w:r>
        <w:rPr>
          <w:lang w:val="hi_IN" w:bidi="hi_IN"/>
        </w:rPr>
        <w:t>इस्राएलियों की भूमिका निभाने वाले लोगों से पूछें, "आप क्या सोच रहे हैं और क्या महसूस कर रहे हैं?" आप सुन सकते हैं: “हम दुःखी हैं कि हमारे समुदाय के इतने लोग मर गए,” या “हम क्रोधित हैं कि यहोवा ने हमें महामारी से इतना कठोर दण्ड दिया,” या “हम राहत महसूस करते हैं कि हारून ने हमारे लिए बीच में खड़े होकर हमारे और यहोवा के बीच मेल कराया,” या “हम डर गए हैं कि कहीं हम फिर कोई गलती न कर दें और यहोवा हम में से और लोगों को न मार दे!”</w:t>
      </w:r>
      <w:r>
        <w:rPr>
          <w:lang w:val="hi_IN" w:bidi="hi_IN"/>
        </w:rPr>
      </w:r>
    </w:p>
    <w:p>
      <w:pPr>
        <w:pStyle w:val="Heading3"/>
      </w:pPr>
      <w:r>
        <w:rPr>
          <w:lang w:val="hi_IN" w:bidi="hi_IN"/>
        </w:rPr>
        <w:t>आवश्यक जानकारी</w:t>
      </w:r>
    </w:p>
    <w:p>
      <w:pPr/>
      <w:r>
        <w:rPr>
          <w:lang w:val="hi_IN" w:bidi="hi_IN"/>
        </w:rPr>
      </w:r>
      <w:r>
        <w:rPr>
          <w:lang w:val="hi_IN" w:bidi="hi_IN"/>
        </w:rPr>
        <w:t>गिनती 16:36–50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परमेश्वर का उचित नाम है। यहोवा के लिए उसी शब्द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एलीआजर </w:t>
      </w:r>
      <w:r>
        <w:rPr>
          <w:b/>
          <w:lang w:val="hi_IN" w:bidi="hi_IN"/>
        </w:rPr>
        <w:t>याजक</w:t>
      </w:r>
      <w:r>
        <w:rPr>
          <w:lang w:val="hi_IN" w:bidi="hi_IN"/>
        </w:rPr>
        <w:t xml:space="preserve"> के लिए निर्देश के साथ मूसा से बात करता है। याजक वे लोग थे जिन्हें यहोवा ने अपने और लोगों के बीच मध्यस्थ होने के लिए नियुक्त किया था। याजक लोगों को यहोवा के सामने शुद्ध करने के लिए बलिदान चढ़ाते थे और अनुष्ठान करते थे। केवल लेवी के गोत्र के लोग, जो हारून के वंशज थे, वे ही याजक हो सकते थे। याजक के लिए उसी शब्द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एलीआजर उन 250 पुरुषों के जलते हुए अंगारों और अवशेषों के बीच से </w:t>
      </w:r>
      <w:r>
        <w:rPr>
          <w:b/>
          <w:lang w:val="hi_IN" w:bidi="hi_IN"/>
        </w:rPr>
        <w:t>पीतल के धूपदान</w:t>
      </w:r>
      <w:r>
        <w:rPr>
          <w:lang w:val="hi_IN" w:bidi="hi_IN"/>
        </w:rPr>
        <w:t xml:space="preserve"> इकट्ठा करे जो आग से मारे गए क्योंकि उन्होंने </w:t>
      </w:r>
      <w:r>
        <w:rPr>
          <w:b/>
          <w:lang w:val="hi_IN" w:bidi="hi_IN"/>
        </w:rPr>
        <w:t>पाप किया</w:t>
      </w:r>
      <w:r>
        <w:rPr>
          <w:lang w:val="hi_IN" w:bidi="hi_IN"/>
        </w:rPr>
        <w:t xml:space="preserve"> था। धूपदान एक अग्निपात्र होता है जिसे इस प्रकार बनाया जाता है कि उसमे जलते हुए अंगारों को रखा जा सके ताकि धूप जलाई जा सके। निवास-स्थान में याजक यहोवा के सामने धूप जलाने के लिए धूपदान का उपयोग करते थे। धूपदान, पीतल और पाप के लिए उसी शब्द का उपयोग करें जिसका उपयोग आपने पिछले भागों में किया था। </w:t>
      </w:r>
      <w:r>
        <w:rPr>
          <w:lang w:val="hi_IN" w:bidi="hi_IN"/>
        </w:rPr>
        <w:t>पाप</w:t>
      </w:r>
      <w:r>
        <w:rPr>
          <w:lang w:val="hi_IN" w:bidi="hi_IN"/>
        </w:rPr>
        <w:t xml:space="preserve"> और </w:t>
      </w:r>
      <w:r>
        <w:rPr>
          <w:b/>
          <w:lang w:val="hi_IN" w:bidi="hi_IN"/>
        </w:rPr>
        <w:t>पीतल</w:t>
      </w:r>
      <w:r>
        <w:rPr>
          <w:lang w:val="hi_IN" w:bidi="hi_IN"/>
        </w:rPr>
        <w:t xml:space="preserve"> मुख्य शब्दावली में हैं।</w:t>
      </w:r>
    </w:p>
    <w:p>
      <w:pPr/>
      <w:r>
        <w:rPr>
          <w:lang w:val="hi_IN" w:bidi="hi_IN"/>
        </w:rPr>
      </w:r>
      <w:r>
        <w:rPr>
          <w:lang w:val="hi_IN" w:bidi="hi_IN"/>
        </w:rPr>
        <w:t xml:space="preserve">यहाँ रुकें और यदि आवश्यक हो, तो समूह में एक </w:t>
      </w:r>
      <w:r>
        <w:rPr>
          <w:b/>
          <w:lang w:val="hi_IN" w:bidi="hi_IN"/>
        </w:rPr>
        <w:t>धूपदान</w:t>
      </w:r>
      <w:r>
        <w:rPr>
          <w:lang w:val="hi_IN" w:bidi="hi_IN"/>
        </w:rPr>
        <w:t xml:space="preserve"> की तस्वीर देखें। चर्चा करें कि आप </w:t>
      </w:r>
      <w:r>
        <w:rPr>
          <w:b/>
          <w:lang w:val="hi_IN" w:bidi="hi_IN"/>
        </w:rPr>
        <w:t>पीतल</w:t>
      </w:r>
      <w:r>
        <w:rPr>
          <w:lang w:val="hi_IN" w:bidi="hi_IN"/>
        </w:rPr>
        <w:t xml:space="preserve"> के लिए किस शब्द का उपयोग करेंगे। यदि आपने पहले ही बाइबल की किसी अन्य पुस्तक में पीतल का अनुवाद किया है, तो यहाँ उसी शब्द का उपयोग करें। इस ऑडियो को यहाँ रोकें।</w:t>
      </w:r>
    </w:p>
    <w:p>
      <w:pPr/>
      <w:r>
        <w:rPr>
          <w:lang w:val="hi_IN" w:bidi="hi_IN"/>
        </w:rPr>
      </w:r>
      <w:r>
        <w:rPr>
          <w:lang w:val="hi_IN" w:bidi="hi_IN"/>
        </w:rPr>
        <w:t xml:space="preserve">यहोवा मूसा के द्वारा एलीआजर से कहता है कि एलीआजर धूपदानों को लेकर उन्हें पीटकर पतली पीतल की चादरों में बदल दे ताकि उन्हें </w:t>
      </w:r>
      <w:r>
        <w:rPr>
          <w:b/>
          <w:lang w:val="hi_IN" w:bidi="hi_IN"/>
        </w:rPr>
        <w:t>वेदी</w:t>
      </w:r>
      <w:r>
        <w:rPr>
          <w:lang w:val="hi_IN" w:bidi="hi_IN"/>
        </w:rPr>
        <w:t xml:space="preserve"> के आवरण के रूप में उपयोग किया जा सके। एलीआजर को ऐसा करना चाहिए क्योंकि धूपादान </w:t>
      </w:r>
      <w:r>
        <w:rPr>
          <w:b/>
          <w:lang w:val="hi_IN" w:bidi="hi_IN"/>
        </w:rPr>
        <w:t>पवित्र</w:t>
      </w:r>
      <w:r>
        <w:rPr>
          <w:lang w:val="hi_IN" w:bidi="hi_IN"/>
        </w:rPr>
        <w:t xml:space="preserve"> हैं। पवित्र होने का अर्थ है यहोवा को समर्पित होना और यहोवा के विशेष उद्देश्यों के लिए अलग होना। पवित्र चीजों का उपयोग दैनिक उद्देश्यों के लिए नहीं किया जा सकता। पवित्र और वेदी के लिए उसी शब्द का उपयोग करें जिसका उपयोग आपने पिछले भागों में किया था। </w:t>
      </w:r>
      <w:r>
        <w:rPr>
          <w:lang w:val="hi_IN" w:bidi="hi_IN"/>
        </w:rPr>
        <w:t>पवित्र</w:t>
      </w:r>
      <w:r>
        <w:rPr>
          <w:lang w:val="hi_IN" w:bidi="hi_IN"/>
        </w:rPr>
        <w:t xml:space="preserve"> और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अगले दिन जब एलीआजर ने आज्ञा का पालन किया, तब </w:t>
      </w:r>
      <w:r>
        <w:rPr>
          <w:b/>
          <w:lang w:val="hi_IN" w:bidi="hi_IN"/>
        </w:rPr>
        <w:t>इस्राएलियों</w:t>
      </w:r>
      <w:r>
        <w:rPr>
          <w:lang w:val="hi_IN" w:bidi="hi_IN"/>
        </w:rPr>
        <w:t xml:space="preserve"> का सारा </w:t>
      </w:r>
      <w:r>
        <w:rPr>
          <w:b/>
          <w:lang w:val="hi_IN" w:bidi="hi_IN"/>
        </w:rPr>
        <w:t>समुदाय</w:t>
      </w:r>
      <w:r>
        <w:rPr>
          <w:lang w:val="hi_IN" w:bidi="hi_IN"/>
        </w:rPr>
        <w:t xml:space="preserve"> या </w:t>
      </w:r>
      <w:r>
        <w:rPr>
          <w:b/>
          <w:lang w:val="hi_IN" w:bidi="hi_IN"/>
        </w:rPr>
        <w:t>सभा</w:t>
      </w:r>
      <w:r>
        <w:rPr>
          <w:lang w:val="hi_IN" w:bidi="hi_IN"/>
        </w:rPr>
        <w:t xml:space="preserve"> मूसा और हारून के विरुद्ध कुड़कुड़ाने लगा। इस्राएली अब्राहम के वंशज हैं। इस्राएलियों और समुदाय या मण्डली के लिए उसी शब्द का उपयोग करें जिसका उपयोग आपने पिछले भागों में किया था।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शिकायत करते हैं और मूसा और हारून पर यहोवा के लोगों को मार डालने का आरोप लगाते हैं। फिर सभी इस्राएली निवास-स्थान या </w:t>
      </w:r>
      <w:r>
        <w:rPr>
          <w:b/>
          <w:lang w:val="hi_IN" w:bidi="hi_IN"/>
        </w:rPr>
        <w:t>मिलापवाले तम्बू</w:t>
      </w:r>
      <w:r>
        <w:rPr>
          <w:lang w:val="hi_IN" w:bidi="hi_IN"/>
        </w:rPr>
        <w:t xml:space="preserve"> की ओर देखने के लिए मुड़ते हैं। यह एक विशाल तम्बू था, जिसे इस्राएलियों द्वारा यहोवा की उपासना करने के लिए एक स्थान से दूसरे स्थान पर ले जाया जाता था। जब लोग डेरे डालने के लिए रुकते थे, तब यहोवा एक बादल के रूप में तंबू में निवास करता था। इसे मिलापवाला तम्बू भी कहा जाता है। निवास-स्थान या मिलापवाले तम्बू के लिए उसी शब्द का उपयोग करें जिसका उपयोग आपने पिछले भागों में किया था। </w:t>
      </w:r>
      <w:r>
        <w:rPr>
          <w:lang w:val="hi_IN" w:bidi="hi_IN"/>
        </w:rPr>
        <w:t>मिलापवाले तंबू</w:t>
      </w:r>
      <w:r>
        <w:rPr>
          <w:lang w:val="hi_IN" w:bidi="hi_IN"/>
        </w:rPr>
        <w:t xml:space="preserve"> के बारे में अधिक जानकारी के लिए, मुख्य शब्दावली देखें। </w:t>
      </w:r>
    </w:p>
    <w:p>
      <w:pPr/>
      <w:r>
        <w:rPr>
          <w:lang w:val="hi_IN" w:bidi="hi_IN"/>
        </w:rPr>
      </w:r>
      <w:r>
        <w:rPr>
          <w:lang w:val="hi_IN" w:bidi="hi_IN"/>
        </w:rPr>
        <w:t xml:space="preserve">लोग यहोवा की </w:t>
      </w:r>
      <w:r>
        <w:rPr>
          <w:b/>
          <w:lang w:val="hi_IN" w:bidi="hi_IN"/>
        </w:rPr>
        <w:t>महिमा</w:t>
      </w:r>
      <w:r>
        <w:rPr>
          <w:lang w:val="hi_IN" w:bidi="hi_IN"/>
        </w:rPr>
        <w:t xml:space="preserve"> को देखते हैं जो निवास-स्थान को ढक रही है। यहोवा की महिमा एक विशेष और दुर्लभ चीज़ है। यह इतना प्रभावशाली है कि जो लोग इसे देखते हैं वे अक्सर डर जाते हैं। कभी-कभी यह एक बड़ा उज्ज्वल प्रकाश दिखाता है। यहोवा की महिमा यहोवा का सामर्थ्य और वैभव भी है। यहोवा की महिमा के लिए उसी शब्द का उपयोग करें जिसका उपयोग आपने पिछले भागों में किया था।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और हारून से कहता है कि वे अपने आप को लोगों से अलग कर दें ताकि यहोवा एक ही क्षण में सभी इस्राएलियों को मार डाले। मूसा और हारून यहोवा के सामने अपने मुँह के बल गिर जाते हैं। मूसा हारून से कहता है कि वह अपना धूपदान ले और लोगों के प्रायश्चित करने के लिए यहोवा को आग और धूप चढ़ाए क्योंकि यहोवा का </w:t>
      </w:r>
      <w:r>
        <w:rPr>
          <w:b/>
          <w:lang w:val="hi_IN" w:bidi="hi_IN"/>
        </w:rPr>
        <w:t>क्रोध</w:t>
      </w:r>
      <w:r>
        <w:rPr>
          <w:lang w:val="hi_IN" w:bidi="hi_IN"/>
        </w:rPr>
        <w:t xml:space="preserve">, या अत्यंत क्रोध आ चुका है। प्रायश्चित का अर्थ है यहोवा के साथ एक संबंध को ढकना और मेल-मिलाप करना या फिर बहाल करना, जब वह संबंध पाप या अशुद्धता के कारण टूट गया हो। केवल याजक ही लोगों के </w:t>
      </w:r>
      <w:r>
        <w:rPr>
          <w:b/>
          <w:lang w:val="hi_IN" w:bidi="hi_IN"/>
        </w:rPr>
        <w:t>प्रायश्चित</w:t>
      </w:r>
      <w:r>
        <w:rPr>
          <w:lang w:val="hi_IN" w:bidi="hi_IN"/>
        </w:rPr>
        <w:t xml:space="preserve"> करने के लिए धूप या बलिदान चढ़ा सकते थे। प्रायश्चित और क्रोध के लिए उन्हीं शब्दों का उपयोग करें जिनका उपयोग आपने पिछले भागों में किया था। </w:t>
      </w:r>
      <w:r>
        <w:rPr>
          <w:b/>
          <w:lang w:val="hi_IN" w:bidi="hi_IN"/>
        </w:rPr>
        <w:t>प्रायश्चित</w:t>
      </w:r>
      <w:r>
        <w:rPr>
          <w:lang w:val="hi_IN" w:bidi="hi_IN"/>
        </w:rPr>
        <w:t xml:space="preserve"> और </w:t>
      </w:r>
      <w:r>
        <w:rPr>
          <w:b/>
          <w:lang w:val="hi_IN" w:bidi="hi_IN"/>
        </w:rPr>
        <w:t>क्रोध</w:t>
      </w:r>
      <w:r>
        <w:rPr>
          <w:lang w:val="hi_IN" w:bidi="hi_IN"/>
        </w:rPr>
        <w:t xml:space="preserve"> के बारे में अधिक जानकारी के लिए, मुख्य शब्दावली को देखें।</w:t>
      </w:r>
    </w:p>
    <w:p>
      <w:pPr/>
      <w:r>
        <w:rPr>
          <w:lang w:val="hi_IN" w:bidi="hi_IN"/>
        </w:rPr>
      </w:r>
      <w:r>
        <w:rPr>
          <w:lang w:val="hi_IN" w:bidi="hi_IN"/>
        </w:rPr>
        <w:t xml:space="preserve">हारून अपने धूपदान के साथ लोगों के बीच में दौड़ता है। हारून जल्दी से आगे बढ़ता है क्योंकि यहोवा पहले ही लोगों के बीच एक </w:t>
      </w:r>
      <w:r>
        <w:rPr>
          <w:b/>
          <w:lang w:val="hi_IN" w:bidi="hi_IN"/>
        </w:rPr>
        <w:t>महामारी</w:t>
      </w:r>
      <w:r>
        <w:rPr>
          <w:lang w:val="hi_IN" w:bidi="hi_IN"/>
        </w:rPr>
        <w:t xml:space="preserve"> भेज चुका है। महामारी यहोवा की ओर से एक घातक दंड है। कुछ महामारीओं को बीमारी या महामारी के रूप में वर्णित किया गया है, लेकिन इस भाग में हम ठीक से नहीं जानते कि महामारी क्या है, केवल यह कि यह तुरंत मृत्यु का कारण बनती है।</w:t>
      </w:r>
    </w:p>
    <w:p>
      <w:pPr/>
      <w:r>
        <w:rPr>
          <w:lang w:val="hi_IN" w:bidi="hi_IN"/>
        </w:rPr>
      </w:r>
      <w:r>
        <w:rPr>
          <w:lang w:val="hi_IN" w:bidi="hi_IN"/>
        </w:rPr>
        <w:t>हारून अपने आप को उन इस्राएलियों के बीच रखता है जो मर चुके हैं और जो अभी भी जीवित हैं। क्योंकि हारून यहोवा को धूप चढ़ाता है, इसलिए महामारी रुक जाती है। कोराह और उसके अनुयायियों के साथ-साथ 14,700 लोग इस महामारी से मारे गए। हारून निवास-स्थान के प्रवेश द्वार पर लौटता है जहाँ मूसा इंतजार कर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17:1–13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17:1–13 को सुनें और अपने मन में रखें।</w:t>
      </w:r>
    </w:p>
    <w:p>
      <w:pPr/>
      <w:r>
        <w:rPr>
          <w:lang w:val="hi_IN" w:bidi="hi_IN"/>
        </w:rPr>
      </w:r>
      <w:r>
        <w:rPr>
          <w:lang w:val="hi_IN" w:bidi="hi_IN"/>
        </w:rPr>
        <w:t>यदि सम्भव हो, तो गिनती 17:1–13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17:1–13 का ऑडियो संस्करण सबसे आसानी से समझ में आने वाले अनुवाद में सुनें।</w:t>
      </w:r>
    </w:p>
    <w:p>
      <w:pPr/>
      <w:r>
        <w:rPr>
          <w:lang w:val="hi_IN" w:bidi="hi_IN"/>
        </w:rPr>
      </w:r>
      <w:r>
        <w:rPr>
          <w:lang w:val="hi_IN" w:bidi="hi_IN"/>
        </w:rPr>
        <w:t>पिछले कई भागों में, हमने देखा है कि कैसे बार-बार इस्राएलियों ने यहोवा और उन अगुवों के विरुद्ध विद्रोह किया जिन्हें यहोवा ने उन्हें दिया था। इस भाग से ठीक पहले के भाग में, इस्राएलियों ने मूसा और हारून के विरुद्ध विद्रोह किया था, और बहुत से लोग मर गए थे। हारून मरे हुए लोगों और जीवित लोगों के बीच खड़ा हुआ, ताकि वह लोगों के लिए प्रायश्चित कर सके। ऐसा करने के बाद, हारून निवासस्थान के प्रवेश द्वार पर मूसा के साथ खड़ा होने के लिए लौटा। इस भाग में, यहोवा यह सुनिश्चित करता है कि लोग याजकों के अधिकार को समझ लें।</w:t>
      </w:r>
    </w:p>
    <w:p>
      <w:pPr/>
      <w:r>
        <w:rPr>
          <w:lang w:val="hi_IN" w:bidi="hi_IN"/>
        </w:rPr>
      </w:r>
      <w:r>
        <w:rPr>
          <w:lang w:val="hi_IN" w:bidi="hi_IN"/>
        </w:rPr>
        <w:t xml:space="preserve">यहोवा मूसा से बात करता है और इस्राएलियों के लिए निर्देश देता है। यहोवा कहता है कि हर पिता के घराने या गोत्र का एक-एक प्रधान अपनी एक लाठी मूसा के पास लाए, और मूसा हर प्रधान का नाम उसकी लाठी पर लिखे। ये अगुवे इस्राएल के 12 गोत्रों से थे जो मिस्र से निकले थे। इन 12 गोत्रों में एप्रैम और मनश्शे के आधे-आधे गोत्र शामिल हैं, पर लेवी का गोत्र शामिल नहीं है, क्योंकि वह गोत्र यहोवा की सेवा के लिए अलग किया गया है। परन्तु यहोवा मूसा से कहता है कि वह लेवियों की लाठी पर हारून का नाम लिखें या उकेरें, क्योंकि यहोवा ने हारून को लेवी के गोत्र का अगुवा होने के लिए चुना था। यहोवा मूसा से कहता है कि हारून की लाठी को भी उन 12 लाठियों के साथ रखे, ताकि हर गोत्र की ओर से एक लाठी हो। यहोवा जिस लाठी को प्रधानों से लाने को कहता है, वह शायद वह खास लाठी थी जिसे हर गोत्र का प्रधान अपने अधिकार के चिन्ह के रूप में उपयोग करता था। </w:t>
      </w:r>
    </w:p>
    <w:p>
      <w:pPr/>
      <w:r>
        <w:rPr>
          <w:lang w:val="hi_IN" w:bidi="hi_IN"/>
        </w:rPr>
      </w:r>
      <w:r>
        <w:rPr>
          <w:lang w:val="hi_IN" w:bidi="hi_IN"/>
        </w:rPr>
        <w:t xml:space="preserve">यहाँ रुकें और समूह में </w:t>
      </w:r>
      <w:r>
        <w:rPr>
          <w:lang w:val="hi_IN" w:bidi="hi_IN"/>
        </w:rPr>
        <w:t>लाठी</w:t>
      </w:r>
      <w:r>
        <w:rPr>
          <w:lang w:val="hi_IN" w:bidi="hi_IN"/>
        </w:rPr>
        <w:t xml:space="preserve"> की तस्वीर देखें। आपकी संस्कृति में अगुवों के पास अधिकार के कौन-कौन से चिन्ह होते हैं? आपके पास वे विशेष चिन्ह क्यों हैं? इस ऑडियो को यहाँ रोकें।</w:t>
      </w:r>
    </w:p>
    <w:p>
      <w:pPr/>
      <w:r>
        <w:rPr>
          <w:lang w:val="hi_IN" w:bidi="hi_IN"/>
        </w:rPr>
      </w:r>
      <w:r>
        <w:rPr>
          <w:lang w:val="hi_IN" w:bidi="hi_IN"/>
        </w:rPr>
        <w:t>यहोवा मूसा से कहता है कि वह लाठियों को मिलापवाले तम्बू यानी निवास स्थान में, साक्षी-पत्र के सामने रख दे। साक्षी वे पत्थर की पट्टियाँ थीं, जिनमें दस आज्ञाएँ या वे वचन थे, जिन्हें यहोवा ने लोगों को दिया था, और जिन्हें वाचा के सन्दूक में रखने के लिए कहा था। यहोवा चाहता है कि मूसा लाठियों को सन्दूक के सामने रखे, जहाँ यहोवा नियमित रूप से मूसा से मिलता है। यहोवा एक प्रधान की लाठी को चुन लेगा, और वह लाठी जीवित न होते हुए भी अंकुरित होकर फलने-फूलने लगेगी। यहोवा का चुनाव लोगों को दिखाएगा कि कौन उनका याजक बनकर उनका नेतृत्व करेगा। इस प्रकार यहोवा लोगों के मूसा और हारून के विरुद्ध लगातार कुड़कुड़ाने को अंत में रोक देगा। मूसा लोगों को यहोवा के निर्देश देता है, और सभी अगुवे यहोवा की आज्ञाओं का पालन करते हैं। वे अपनी लाठियों को मूसा के पास लाते हैं। मूसा यहोवा की उपस्थिति में सभी लाठियों को सन्दूक या साक्षी के सामने रखता है।</w:t>
      </w:r>
    </w:p>
    <w:p>
      <w:pPr/>
      <w:r>
        <w:rPr>
          <w:lang w:val="hi_IN" w:bidi="hi_IN"/>
        </w:rPr>
      </w:r>
      <w:r>
        <w:rPr>
          <w:lang w:val="hi_IN" w:bidi="hi_IN"/>
        </w:rPr>
        <w:t xml:space="preserve">यहाँ रुकें और </w:t>
      </w:r>
      <w:r>
        <w:rPr>
          <w:b/>
          <w:lang w:val="hi_IN" w:bidi="hi_IN"/>
        </w:rPr>
        <w:t>निवासस्थान और वाचा के सन्दूक</w:t>
      </w:r>
      <w:r>
        <w:rPr>
          <w:lang w:val="hi_IN" w:bidi="hi_IN"/>
        </w:rPr>
        <w:t xml:space="preserve"> की तस्वीर देखें। इस ऑडियो को यहाँ रोकें।</w:t>
      </w:r>
    </w:p>
    <w:p>
      <w:pPr/>
      <w:r>
        <w:rPr>
          <w:lang w:val="hi_IN" w:bidi="hi_IN"/>
        </w:rPr>
      </w:r>
      <w:r>
        <w:rPr>
          <w:lang w:val="hi_IN" w:bidi="hi_IN"/>
        </w:rPr>
        <w:t>यहाँ रुकें और समूह में चर्चा करें: उस समय के बारे में एक कहानी बताए जब यह स्पष्ट नहीं था कि नेतृत्व किसके हाथ में है। लोगों ने कैसे प्रतिक्रिया दी? जब वह अगुवा स्पष्ट हो गया तो क्या हुआ? इस ऑडियो को यहाँ रोकें।</w:t>
      </w:r>
    </w:p>
    <w:p>
      <w:pPr/>
      <w:r>
        <w:rPr>
          <w:lang w:val="hi_IN" w:bidi="hi_IN"/>
        </w:rPr>
      </w:r>
      <w:r>
        <w:rPr>
          <w:lang w:val="hi_IN" w:bidi="hi_IN"/>
        </w:rPr>
        <w:t xml:space="preserve">अगले दिन, मूसा निवासस्थान में जाता है और लाठियों को देखता है। एक ही रात में हारून की लाठी में न केवल कलियाँ निकलीं, बल्कि उसमें फूल भी खिले और बादाम भी लग गए! </w:t>
      </w:r>
    </w:p>
    <w:p>
      <w:pPr/>
      <w:r>
        <w:rPr>
          <w:lang w:val="hi_IN" w:bidi="hi_IN"/>
        </w:rPr>
      </w:r>
      <w:r>
        <w:rPr>
          <w:lang w:val="hi_IN" w:bidi="hi_IN"/>
        </w:rPr>
        <w:t xml:space="preserve">यहाँ रुकें और </w:t>
      </w:r>
      <w:r>
        <w:rPr>
          <w:lang w:val="hi_IN" w:bidi="hi_IN"/>
        </w:rPr>
        <w:t>बादाम के पेड़ से कलियों, फूलों और बादाम</w:t>
      </w:r>
      <w:r>
        <w:rPr>
          <w:lang w:val="hi_IN" w:bidi="hi_IN"/>
        </w:rPr>
        <w:t xml:space="preserve"> की तस्वीर देखें। इस ऑडियो को यहाँ रोकें।</w:t>
      </w:r>
    </w:p>
    <w:p>
      <w:pPr/>
      <w:r>
        <w:rPr>
          <w:lang w:val="hi_IN" w:bidi="hi_IN"/>
        </w:rPr>
      </w:r>
      <w:r>
        <w:rPr>
          <w:lang w:val="hi_IN" w:bidi="hi_IN"/>
        </w:rPr>
        <w:t>मूसा सभी लाठियों को निवासस्थान के बाहर लाता है, और अगुवे देखते हैं कि हारून की लाठी के साथ क्या हुआ है। हर प्रधान अपनी-अपनी लाठी ले लेता है। यहोवा मूसा से कहता है कि वह हारून की लाठी को साक्षी के सामने निवासस्थान में वापस रखे। हारून की लाठी इस्राएलियों के लिए एक चिन्ह, एक दृश्यमान चेतावनी और अनुस्मारक होगी कि किसी भी विद्रोही लोगों को यहोवा के अधिकार या यहोवा के चुने हुए अगुवों के अधिकार को चुनौती नहीं देनी चाहिए। इससे इस्राएलियों की लगातार कुड़कुड़ाहट बंद हो जाएगी, ताकि वे मृत्यु के खतरे में न पड़ें। मूसा सब कुछ ठीक वैसे ही करता है जैसा यहोवा आज्ञा देता है।</w:t>
      </w:r>
    </w:p>
    <w:p>
      <w:pPr/>
      <w:r>
        <w:rPr>
          <w:lang w:val="hi_IN" w:bidi="hi_IN"/>
        </w:rPr>
      </w:r>
      <w:r>
        <w:rPr>
          <w:lang w:val="hi_IN" w:bidi="hi_IN"/>
        </w:rPr>
        <w:t>इस्राएली डर जाते हैं। वे घबराहट में मूसा की ओर चिल्लाते हैं, "देखो। हम तो बर्बाद गए! हम सब नष्ट हो गए! जो कोई निवासस्थान के पास भी आता है, वह मर जाता है। क्या हम सब मरने के लिए ही बने हैं?" लोग बार-बार यहोवा के विरुद्ध विद्रोह करते रहे हैं, और यहोवा ने उनके विद्रोह को कठोर रूप से दंडित किया है। अब लोग यहोवा के दण्ड से डरे हुए हैं क्योंकि वे समझ गए हैं कि यहोवा उनके विद्रोह को कितना गंभीरता से लेता है।</w:t>
      </w:r>
      <w:r>
        <w:rPr>
          <w:lang w:val="hi_IN" w:bidi="hi_IN"/>
        </w:rPr>
      </w:r>
    </w:p>
    <w:p>
      <w:pPr>
        <w:pStyle w:val="Heading3"/>
      </w:pPr>
      <w:r>
        <w:rPr>
          <w:lang w:val="hi_IN" w:bidi="hi_IN"/>
        </w:rPr>
        <w:t>घटनाओं को समझाना</w:t>
      </w:r>
    </w:p>
    <w:p>
      <w:pPr/>
      <w:r>
        <w:rPr>
          <w:lang w:val="hi_IN" w:bidi="hi_IN"/>
        </w:rPr>
      </w:r>
      <w:r>
        <w:rPr>
          <w:lang w:val="hi_IN" w:bidi="hi_IN"/>
        </w:rPr>
        <w:t>गिनती 17:1–13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बात करता है और मूसा से कहता है कि वह 12 गोत्रों के अगुवों और लेवी के गोत्र को निर्देश दे कि वे मूसा के पास लाठियाँ लाएँ। यहोवा मूसा से कहता है कि वह उस अगुवे की लाठी पर प्रत्येक अगुवे का नाम लिखे। यहोवा मूसा से कहता है कि वह लाठियों को इकट्ठा करे और उन्हें साक्षी के सामने मिलापवाले तम्बू में रखे। यहोवा उस व्यक्ति की लाठी को जिसे यहोवा ने याजक के रूप में अगुवाई करने के लिए चुना है, अंकुरित करेगा। मूसा यहोवा के निर्देशों का पालन करता है।</w:t>
      </w:r>
    </w:p>
    <w:p>
      <w:pPr/>
      <w:r>
        <w:rPr>
          <w:lang w:val="hi_IN" w:bidi="hi_IN"/>
        </w:rPr>
      </w:r>
      <w:r>
        <w:rPr>
          <w:b/>
          <w:lang w:val="hi_IN" w:bidi="hi_IN"/>
        </w:rPr>
        <w:t>दूसरे दृश्य में:</w:t>
      </w:r>
      <w:r>
        <w:rPr>
          <w:lang w:val="hi_IN" w:bidi="hi_IN"/>
        </w:rPr>
        <w:t xml:space="preserve"> अगली सुबह, मूसा मिलापवाले तम्बू में जाता है और देखता है कि हारून की लाठी में रातों-रात कलियाँ, फूल और बादाम निकल आए हैं। मूसा लाठियों को मिलापवाले तम्बू से बाहर लाकर अगुवों को देता है, लेकिन यहोवा मूसा से कहता है कि हारून की लाठी को साक्षी के सामने, अर्थात सन्दूक के सामने, एक स्मृति के रूप में रखे, ताकि लोग आगे से यह न शिकायत करें कि उनका नेतृत्व कौन करेगा। लेकिन लोग बहुत डरे हुए हैं और चिल्लाते हैं, "क्या हम सभी मर जाने वाले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प्रत्येक गोत्र या पितरों के घर के अगुवे, 12 लोग</w:t>
      </w:r>
    </w:p>
    <w:p>
      <w:pPr>
        <w:pStyle w:val="ListBullet"/>
        <w:spacing w:line="240" w:lineRule="auto"/>
        <w:ind w:left="720"/>
      </w:pPr>
      <w:r>
        <w:rPr>
          <w:lang w:val="hi_IN" w:bidi="hi_IN"/>
        </w:rPr>
      </w:r>
      <w:r>
        <w:rPr>
          <w:lang w:val="hi_IN" w:bidi="hi_IN"/>
        </w:rPr>
        <w:t>हारून, लेवी के गोत्र का अगुवा</w:t>
      </w:r>
    </w:p>
    <w:p>
      <w:pPr>
        <w:pStyle w:val="ListBullet"/>
        <w:spacing w:line="240" w:lineRule="auto"/>
        <w:ind w:left="720"/>
      </w:pPr>
      <w:r>
        <w:rPr>
          <w:lang w:val="hi_IN" w:bidi="hi_IN"/>
        </w:rPr>
      </w:r>
      <w:r>
        <w:rPr>
          <w:lang w:val="hi_IN" w:bidi="hi_IN"/>
        </w:rPr>
        <w:t>इस्राएली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यहोवा मूसा को प्रत्येक पितरों के घराने के अगुवे या प्रत्येक पैतृक गोत्र के अगुवे के लिए निर्देश देता है। ये अगुवे उस हर गोत्र के प्रमुख हैं जो मिस्र से बाहर आए थे। हर एक गोत्र याकूब के एक पुत्र को दर्शाता है, एक को छोड़कर: जो गोत्र यूसुफ का प्रतिनिधित्व करता है, वह यूसुफ के दो पुत्रों के लिए दो आधे गोत्रों में विभाजित हो गया। इससे 12 गोत्र बनते हैं। हालाँकि, यहोवा मूसा से यह भी कहता है कि वह लेवी के गोत्र के लिए एक लाठी शामिल करे। यद्यपि मूसा और हारून दोनों लेवी के गोत्र से आते हैं, फिर भी यहोवा ने हारून को लेवी के गोत्र की अगुवाई करने के लिए चुना। जबकि मूसा सभी इस्राएलियों की अगुवाई करता है, हारून याजक के रूप में लेवी के गोत्र की अगुवाई करेगा। यहोवा ने पहले ही लेवी के गोत्र को यहोवा की सेवा करने के लिए चुन लिया है। लेवी के गोत्र या लेवी के अधिकांश लोग निवासस्थान में यहोवा की सेवा करेंगे। यहोवा ने पहले ही हारून के वंशज लेवियों को चुन लिया है कि वे मिलापवाले तम्बू में याजक बनकर सेवा करें। वह छड़ी या दंड, जिसे प्रत्येक अगुवा अपने नाम के साथ लाता है, संभवतः एक आधिकारिक छड़ी है जो किसी गोत्र के अगुवे के अधिकार को दर्शाती है।</w:t>
      </w:r>
    </w:p>
    <w:p>
      <w:pPr/>
      <w:r>
        <w:rPr>
          <w:lang w:val="hi_IN" w:bidi="hi_IN"/>
        </w:rPr>
      </w:r>
      <w:r>
        <w:rPr>
          <w:lang w:val="hi_IN" w:bidi="hi_IN"/>
        </w:rPr>
        <w:t>रुकें और चर्चा करें: विभिन्न प्रकार की अगुवाई की भूमिकाओं के बारे में एक कहानी सुनाएँ। लोग कैसे पहचानते हैं कि कौन कौन-सा कार्य करता है या कौन-सी भूमिका निभाता है? हर नेतृत्व भूमिका को क्या कहा जाता है? ऑडियो को यहाँ रोकें।</w:t>
      </w:r>
    </w:p>
    <w:p>
      <w:pPr/>
      <w:r>
        <w:rPr>
          <w:lang w:val="hi_IN" w:bidi="hi_IN"/>
        </w:rPr>
      </w:r>
      <w:r>
        <w:rPr>
          <w:lang w:val="hi_IN" w:bidi="hi_IN"/>
        </w:rPr>
        <w:t>यहोवा मूसा से कहता है कि वह लाठियों को निवासस्थान या मिलापवाले तम्बू में, साक्षी के सामने रखे, जहाँ यहोवा लोगों से मिलता है। इसका अर्थ है कि मूसा को निवासस्थान में लाठियों को वाचा के सन्दूक के सामने रखना चाहिए, जिसमें यहोवा की दस आज्ञाएँ दो पत्थर की पट्टियों पर लिखी हुई हैं।</w:t>
      </w:r>
    </w:p>
    <w:p>
      <w:pPr/>
      <w:r>
        <w:rPr>
          <w:lang w:val="hi_IN" w:bidi="hi_IN"/>
        </w:rPr>
      </w:r>
      <w:r>
        <w:rPr>
          <w:lang w:val="hi_IN" w:bidi="hi_IN"/>
        </w:rPr>
        <w:t>यहोवा एक अगुवे को चुनेगा, और उस अगुवे की लाठी अंकुरित होगी। उस मरी हुई छड़ी से जीवित कलियाँ, फूल और फल उत्पन्न होंगी। इस कार्य के साथ, यहोवा इस्राएलियों को दिखाएगा कि यहोवा ने इस्राएलियों की अगुवाई करने के लिए किसको चुना है। इससे लोग मूसा और हारून के विरुद्ध कुड़कुड़ाना बंद कर देंगे, क्योंकि लोगों को एक बार और हमेशा के लिए पता चल जाएगा कि यहोवा ने किसे याजक के रूप में उनकी अगुवाई करने के लिए चुना है। मूसा लोगों को यहोवा के सभी निर्देश बताता है, और अगुवे अपनी लाठियों को मूसा के पास लाते हैं। मूसा गोत्रों की 12 लाठियों को और हारून की लाठी को ठीक उसी स्थान पर रखता है जहाँ यहोवा ने आज्ञा दी थी।</w:t>
      </w:r>
    </w:p>
    <w:p>
      <w:pPr/>
      <w:r>
        <w:rPr>
          <w:lang w:val="hi_IN" w:bidi="hi_IN"/>
        </w:rPr>
      </w:r>
      <w:r>
        <w:rPr>
          <w:lang w:val="hi_IN" w:bidi="hi_IN"/>
        </w:rPr>
        <w:t>अगले दिन, मूसा निवासस्थान में प्रवेश करता है। कहानी की भाषा हमें दिखाती है कि कुछ अद्भुत और अविश्वसनीय हुआ है। मूसा देखता है कि हारून की लाठी में चमत्कारिक रूप से कलियाँ, पूरी तरह खिले हुए फूल और बादाम निकल आए हैं! बादाम मूल्यवान फल थे जिनमें सफेद फूल होते थे जो शुद्धता और पवित्रता का प्रतीक होते थे। बादाम के फूल निवासस्थान के दीवट को भी सजाते थे।</w:t>
      </w:r>
    </w:p>
    <w:p>
      <w:pPr/>
      <w:r>
        <w:rPr>
          <w:lang w:val="hi_IN" w:bidi="hi_IN"/>
        </w:rPr>
      </w:r>
      <w:r>
        <w:rPr>
          <w:lang w:val="hi_IN" w:bidi="hi_IN"/>
        </w:rPr>
        <w:t xml:space="preserve">यहाँ रुकें और </w:t>
      </w:r>
      <w:r>
        <w:rPr>
          <w:lang w:val="hi_IN" w:bidi="hi_IN"/>
        </w:rPr>
        <w:t>बादाम के फूलों और फल</w:t>
      </w:r>
      <w:r>
        <w:rPr>
          <w:lang w:val="hi_IN" w:bidi="hi_IN"/>
        </w:rPr>
        <w:t xml:space="preserve"> की तस्वीर देखें। इस ऑडियो को यहाँ रोकें।</w:t>
      </w:r>
    </w:p>
    <w:p>
      <w:pPr/>
      <w:r>
        <w:rPr>
          <w:lang w:val="hi_IN" w:bidi="hi_IN"/>
        </w:rPr>
      </w:r>
      <w:r>
        <w:rPr>
          <w:lang w:val="hi_IN" w:bidi="hi_IN"/>
        </w:rPr>
        <w:t>यहाँ रुकें और चर्चा करें कि आप उस आश्चर्यजनक प्रकाशन को कैसे दिखाएँगे कि हारून की लाठी ने कलियाँ, फूल और बादाम उत्पन्न किए हैं! आप कैसे दिखाएँगे कि यह इस कहानी का एक महत्वपूर्ण हिस्सा है? इस ऑडियो को यहाँ रोकें।</w:t>
      </w:r>
    </w:p>
    <w:p>
      <w:pPr/>
      <w:r>
        <w:rPr>
          <w:lang w:val="hi_IN" w:bidi="hi_IN"/>
        </w:rPr>
      </w:r>
      <w:r>
        <w:rPr>
          <w:lang w:val="hi_IN" w:bidi="hi_IN"/>
        </w:rPr>
        <w:t>सभी इस्राएली निवासस्थान में हैं ताकि वे देखें कि क्या होगा। मूसा सभी लाठियों को निवासस्थान से बाहर लाता है और उन्हें सभी इस्राएलियों के सामने दिखाता है। प्रत्येक अगुवा अपनी लाठी लेता है, लेकिन यहोवा मूसा से कहता है कि वह हारून की लाठी को सन्दूक के सामने वापस रखे। हारून की लाठी विद्रोही लोगों के लिए एक अनुस्मारक या चिन्ह होगी ताकि वे कुड़कुड़ाना करना बंद कर दें। अब लोग जानते हैं कि यहोवा ने हारून और उसके वंशजों को लेवी के गोत्र की अगुवाई करने और लोगों के लिए याजक बनने के लिए चुना है। मूसा ने वह सब कुछ किया है जो यहोवा ने उसे करने के लिए कहा था।</w:t>
      </w:r>
    </w:p>
    <w:p>
      <w:pPr/>
      <w:r>
        <w:rPr>
          <w:lang w:val="hi_IN" w:bidi="hi_IN"/>
        </w:rPr>
      </w:r>
      <w:r>
        <w:rPr>
          <w:lang w:val="hi_IN" w:bidi="hi_IN"/>
        </w:rPr>
        <w:t>लेकिन लोग अब डर गए हैं कि जो भी निवास स्थान के पास आएगा, उसे यहोवा मार देगा। उनके शब्द दिखाते हैं कि वे घबरा गए हैं: "देखो! हम सब मरने के लिए ही हैं! जो कोई भी यहोवा के निवासस्थान के पास जाएगा, वह मर जाएगा! क्या हम सभी मर जाने वाले हैं?" लोग अपने प्रश्नों के उत्तर की उम्मीद नहीं कर रहे हैं। उन्होंने यहोवा को उनके विद्रोह के कारण बार-बार दंड देते हुए देखा है, और अब वे डरे हुए हैं कि वे जो भी करें, यहोवा उन्हें दंड देगा।</w:t>
      </w:r>
    </w:p>
    <w:p>
      <w:pPr/>
      <w:r>
        <w:rPr>
          <w:lang w:val="hi_IN" w:bidi="hi_IN"/>
        </w:rPr>
      </w:r>
      <w:r>
        <w:rPr>
          <w:lang w:val="hi_IN" w:bidi="hi_IN"/>
        </w:rPr>
        <w:t>यहाँ रुकें और चर्चा करें: एक ऐसे समय के बारे में एक कहानी सुनाएँ जब कोई व्यक्ति सचमुच घबरा गया था। आप यह दिखाने के लिए किन शब्दों और आवाज के स्वर का उपयोग करेंगे कि इस्राएली लोग कितने डरे हुए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17:1–13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प्रत्येक पितरों के घराने के अगुवे, 12 लोग</w:t>
      </w:r>
    </w:p>
    <w:p>
      <w:pPr>
        <w:pStyle w:val="ListBullet"/>
        <w:spacing w:line="240" w:lineRule="auto"/>
        <w:ind w:left="720"/>
      </w:pPr>
      <w:r>
        <w:rPr>
          <w:lang w:val="hi_IN" w:bidi="hi_IN"/>
        </w:rPr>
      </w:r>
      <w:r>
        <w:rPr>
          <w:lang w:val="hi_IN" w:bidi="hi_IN"/>
        </w:rPr>
        <w:t>हारून, लेवी के गोत्र का अगुवा</w:t>
      </w:r>
    </w:p>
    <w:p>
      <w:pPr>
        <w:pStyle w:val="ListBullet"/>
        <w:spacing w:line="240" w:lineRule="auto"/>
        <w:ind w:left="720"/>
      </w:pPr>
      <w:r>
        <w:rPr>
          <w:lang w:val="hi_IN" w:bidi="hi_IN"/>
        </w:rPr>
      </w:r>
      <w:r>
        <w:rPr>
          <w:lang w:val="hi_IN" w:bidi="hi_IN"/>
        </w:rPr>
        <w:t>इस्राएली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यहोवा मूसा से बात करता है और लोगों के लिए निर्देश देता है। यहोवा कहता है कि प्रत्येक पितरों के घराने के अगुवे को मूसा के पास एक लाठी लाए, और मूसा को प्रत्येक अगुवे की लाठी पर प्रत्येक अगुवे का नाम लिखे। इसमें लेवी के गोत्र के अगुवे के रूप में हारून की लाठी भी शामिल है। मूसा को निवासस्थान के सभी 13 लाठियों को साक्षी, या उस सन्दूक के सामने रखें जिसमें दस आज्ञाएँ शामिल हैं। यहोवा उस व्यक्ति की लाठी में अंकुर निकलवाएगा, जिसे उसने लोगों का नेता या याजक बनने के लिए चुना है। जब लोग उस व्यक्ति को देखेंगे जिसे यहोवा ने चुना है, तो वे मूसा और हारून के विरुद्ध कुड़कुड़ाना बंद कर देंगे।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राहत है कि यहोवा एक बार और हमेशा के लिए यह स्पष्ट कर देगा कि अगुवा कौन है,” या, “मैं लोगों की लगातार शिकायत से परेशान हूँ कि नेतृत्व कौन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लोगों से बात करता है और यहोवा के निर्देश साझा करता है। अगुवे आज्ञा मानते हैं और हर एक मूसा को एक लाठी देता है। हारून भी अपनी लाठी मूसा को देता है। मूसा सभी लाठियों को निवासस्थान में रखता है जैसा यहोवा ने निर्देश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प्रत्येक पितरों के घराने के अगुवों की भूमिका निभाने वाले लोगों से पूछें, "आप क्या सोच रहे हैं या क्या महसूस कर रहे हैं?" लोग इस तरह उत्तर दे सकते हैं: “हमें उम्मीद है कि यहोवा अगुवाई को स्पष्ट करेगा,” या “हम चाहते हैं कि यहोवा पर भरोसा करें कि वह दिखाएगा कि कौन नेतृत्व करे,” या “हम में से हर एक चाहता है कि उसे लोगों का नेतृत्व करने के लिए चुना जाए!”</w:t>
      </w:r>
    </w:p>
    <w:p>
      <w:pPr>
        <w:pStyle w:val="ListBullet"/>
        <w:spacing w:line="240" w:lineRule="auto"/>
        <w:ind w:left="720"/>
      </w:pPr>
      <w:r>
        <w:rPr>
          <w:lang w:val="hi_IN" w:bidi="hi_IN"/>
        </w:rPr>
      </w:r>
      <w:r>
        <w:rPr>
          <w:lang w:val="hi_IN" w:bidi="hi_IN"/>
        </w:rPr>
        <w:t>हारून की भूमिका निभा रहे व्यक्ति से पूछें, "आप क्या सोच रहे हैं या क्या महसूस कर रहे हैं?" वह व्यक्ति इस तरह उत्तर दे सकता है: "मैं पहले से ही जानता हूँ कि यहोवा ने मुझे याजक के रूप में अगुवाई करने के लिए चुना है, और मैं यहोवा के लिए इसकी पुष्टि करने के लिए तैयार हूँ," या, "मैं नेतृत्व के बारे में लोगों के कुड़कुड़ाने से थक गया हूँ," या "मुझे क्रोध है कि यहोवा को अपनी पसंद की एक और पुष्टि करनी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अगले दिन, मूसा निवासस्थान में प्रवेश करता है और लाठियों को देखता है। हारून की लाठी में कलियाँ, फूल और बादाम निकल आए हैं। मूसा लाठियों को निवासस्थान के बाहर लाता है, और हर अगुवा अपनी लाठी लेता है। परन्तु यहोवा ने मूसा से कहा कि वह हारून की लाठी को सन्दूक के सामने निवासस्थान में वापस रखे। हारून की लाठी विद्रोही लोगों को याद दिलाएगी कि वे कुड़कुड़ाना बंद करें, नहीं तो वे मर जाएंगे।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प्रत्येक पितरों के घराने के अगुवों की भूमिका निभाने वाले लोगों से पूछें, "आप क्या सोच रहे हैं या क्या महसूस कर रहे हैं?" लोग इस तरह उत्तर दे सकते हैं: “हम इस बात से नाराज़ हैं कि हमें नेतृत्व के लिए नहीं चुना गया, और हम नहीं समझते कि यहोवा ने हारून और लेवियों को क्यों चुना,” या “हमें डर है कि यहोवा हमारी कुड़कुड़ाहट के कारण हमारा न्याय करेगा।”</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वह व्यक्ति इस तरह उत्तर दे सकता है: “मुझे राहत है कि यहोवा की पसंद स्पष्ट है,” या, “मुझे निश्चित नहीं है कि लोग अब कुड़कुड़ाना बंद कर देंगे।”</w:t>
      </w:r>
    </w:p>
    <w:p>
      <w:pPr>
        <w:pStyle w:val="ListBullet"/>
        <w:spacing w:line="240" w:lineRule="auto"/>
        <w:ind w:left="720"/>
      </w:pPr>
      <w:r>
        <w:rPr>
          <w:lang w:val="hi_IN" w:bidi="hi_IN"/>
        </w:rPr>
      </w:r>
      <w:r>
        <w:rPr>
          <w:lang w:val="hi_IN" w:bidi="hi_IN"/>
        </w:rPr>
        <w:t>हारून की भूमिका निभाने वाले व्यक्ति से पूछें, "आप क्या सोच रहे हैं और क्या महसूस कर रहे हैं?" वह व्यक्ति इस तरह उत्तर दे सकता है: "मुझे खुशी है कि यहोवा ने यह स्पष्ट कर दिया है कि मुझे याजक के रूप में अगुवाई करना है," या, "मुझे नहीं पता कि यहोवा ने मुझे क्यों चुना, परन्तु मैं यहोवा पर भरोसा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यहोवा की आज्ञा का पालन करता है और हारून की लाठी को निवासस्थान में सन्दूक के सामने उसके स्थान पर वापस लाता है। फिर इस्राएल के सभी लोग घबराहट में मूसा के पास आते हैं। लोगों को डर है कि जो कोई भी निवासस्थान के पास आएगा, वह मर जाएगा। वे मूसा से कहते हैं, "देखो! हम सब नष्ट हो गए हैं! जो कोई निवासस्थान के पास भी आएगा, वह मर जाएगा। क्या हम सभी मरने के लिए ही बने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लोगों से पूछें, "आप क्या सोच रहे हैं और क्या महसूस कर रहे हैं?" लोग इस तरह उत्तर दे सकते हैं: “हमें डर है कि यहोवा हमें भी उसी तरह मार देगा जैसे कोरह और उसके अनुयायियों को और उन लोगों को जो महामारी से मारे गए,” या “हमें नहीं पता कि अब हम यहोवा पर भरोसा कर सकते हैं या नहीं,” या “हम इस बात से भयभीत हैं कि यहोवा के विरुद्ध हमारे विद्रोह का हमारे ऊपर क्या असर होगा।”</w:t>
      </w:r>
      <w:r>
        <w:rPr>
          <w:lang w:val="hi_IN" w:bidi="hi_IN"/>
        </w:rPr>
      </w:r>
    </w:p>
    <w:p>
      <w:pPr>
        <w:pStyle w:val="Heading3"/>
      </w:pPr>
      <w:r>
        <w:rPr>
          <w:lang w:val="hi_IN" w:bidi="hi_IN"/>
        </w:rPr>
        <w:t>आवश्यक जानकारी</w:t>
      </w:r>
    </w:p>
    <w:p>
      <w:pPr/>
      <w:r>
        <w:rPr>
          <w:lang w:val="hi_IN" w:bidi="hi_IN"/>
        </w:rPr>
      </w:r>
      <w:r>
        <w:rPr>
          <w:lang w:val="hi_IN" w:bidi="hi_IN"/>
        </w:rPr>
        <w:t>गिनती 17:1–13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और प्रत्येक पितरों के घराने के अगुवों के लिए निर्देश देता है। हर पितरों के घराने के अगुवे उन पैतृक गोत्रों के प्रधान होते हैं जो मिस्र से निकले थे और उनका नाम याकूब के 12 पुत्रों के नाम पर रखा गया है। 13 पैतृक गोत्र हैं क्योंकि याकूब के पुत्र यूसुफ के दो पुत्र थे, जिनके नाम इस्राएल के गोत्रों में आधे गोत्र के रूप में रखे गए हैं। यहोवा और प्रत्येक पितरों के घराने या गोत्र के अगुवों के लिए उसी शब्द या वाक्यांश का उपयोग करें जिसका उपयोग आपने पिछले भागों में किया था। </w:t>
      </w:r>
      <w:r>
        <w:rPr>
          <w:b/>
          <w:lang w:val="hi_IN" w:bidi="hi_IN"/>
        </w:rPr>
        <w:t>यहोवा</w:t>
      </w:r>
      <w:r>
        <w:rPr>
          <w:lang w:val="hi_IN" w:bidi="hi_IN"/>
        </w:rPr>
        <w:t xml:space="preserve"> शब्द मुख्य शब्दावली में है।</w:t>
      </w:r>
    </w:p>
    <w:p>
      <w:pPr/>
      <w:r>
        <w:rPr>
          <w:lang w:val="hi_IN" w:bidi="hi_IN"/>
        </w:rPr>
      </w:r>
      <w:r>
        <w:rPr>
          <w:lang w:val="hi_IN" w:bidi="hi_IN"/>
        </w:rPr>
        <w:t xml:space="preserve">यहोवा मूसा से कहता है कि अगुवों में से हर एक को मूसा के पास </w:t>
      </w:r>
      <w:r>
        <w:rPr>
          <w:b/>
          <w:lang w:val="hi_IN" w:bidi="hi_IN"/>
        </w:rPr>
        <w:t>लाठी</w:t>
      </w:r>
      <w:r>
        <w:rPr>
          <w:lang w:val="hi_IN" w:bidi="hi_IN"/>
        </w:rPr>
        <w:t xml:space="preserve"> लानी चाहिए, और मूसा को हर अगुवे की लाठी पर हर अगुवे का नाम लिखाना चाहिए। मूसा को हारून की लाठी को भी शामिल करना चाहिए, जो लेवी के गोत्र को दर्शाती है। लाठियाँ शायद विधिवत चलने वाली लाठियाँ, या छड़ी या शाखाएँ हैं, जो हर एक गोत्र के अगुवे के अधिकार को दर्शाती हैं।</w:t>
      </w:r>
    </w:p>
    <w:p>
      <w:pPr/>
      <w:r>
        <w:rPr>
          <w:lang w:val="hi_IN" w:bidi="hi_IN"/>
        </w:rPr>
      </w:r>
      <w:r>
        <w:rPr>
          <w:lang w:val="hi_IN" w:bidi="hi_IN"/>
        </w:rPr>
        <w:t xml:space="preserve">यहाँ रुकें और समूह में </w:t>
      </w:r>
      <w:r>
        <w:rPr>
          <w:lang w:val="hi_IN" w:bidi="hi_IN"/>
        </w:rPr>
        <w:t>लाठी</w:t>
      </w:r>
      <w:r>
        <w:rPr>
          <w:lang w:val="hi_IN" w:bidi="hi_IN"/>
        </w:rPr>
        <w:t xml:space="preserve"> की तस्वीर देखें। समूह में चर्चा करें कि आप </w:t>
      </w:r>
      <w:r>
        <w:rPr>
          <w:b/>
          <w:lang w:val="hi_IN" w:bidi="hi_IN"/>
        </w:rPr>
        <w:t>लाठी</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से कहता है कि वह लाठियों को </w:t>
      </w:r>
      <w:r>
        <w:rPr>
          <w:b/>
          <w:lang w:val="hi_IN" w:bidi="hi_IN"/>
        </w:rPr>
        <w:t>साक्षी</w:t>
      </w:r>
      <w:r>
        <w:rPr>
          <w:lang w:val="hi_IN" w:bidi="hi_IN"/>
        </w:rPr>
        <w:t xml:space="preserve"> के सामने मिलापवाले तम्बू में रखे। निवासस्थान एक बड़ा तम्बू है जिसे इस्राएली एक स्थान से दूसरे स्थान पर ले जाते हैं। यह वह स्थान है जहाँ इस्राएली यहोवा की आराधना करते थे। इस भाग में, इसे मिलापवाला तम्बू या साक्षी का तम्बू कहा जाता है। साक्षी वे दस आज्ञाएँ या वचन हैं जो यहोवा ने दो पत्थर की पट्टियों पर लिखे थे, ताकि यहोवा की अपने लोगों के साथ वाचा को प्रकट किया जा सके। यहोवा ने लोगों से कहा कि वे पट्टियों को </w:t>
      </w:r>
      <w:r>
        <w:rPr>
          <w:b/>
          <w:lang w:val="hi_IN" w:bidi="hi_IN"/>
        </w:rPr>
        <w:t>वाचा के सन्दूक</w:t>
      </w:r>
      <w:r>
        <w:rPr>
          <w:lang w:val="hi_IN" w:bidi="hi_IN"/>
        </w:rPr>
        <w:t xml:space="preserve"> में रखें। वाचा का संदूक एक बक्सा है जो बबूल की लकड़ी से बना है, और इसे निवास-स्थान के उस भाग में रखा जाता है जहाँ यहोवा लोगों से मिलता था। इस भाग में, वाचा के सन्दूक को साक्षी कहा गया है। मूसा यह भी कहता है कि उसने लाठियों को यहोवा की उपस्थिति के सामने रखा था, जिसका यह भी अर्थ है कि मूसा ने उन्हें सन्दूक के सामने रखा, क्योंकि वाचा का सन्दूक वह स्थान है जहाँ यहोवा स्वयं अपने लोगों से मिलता है। जो भी विवरण आपको पसंद है, उसका उपयोग कर सकते हैं, या तो साक्षी या वाचा का सन्दूक। निवास-स्थान या मिलापवाले तम्बू, साक्षी के लिए और वाचा के सन्दूक के लिए उन्हीं शब्दों का उपयोग करें जिनका उपयोग आपने पिछले भागों में किया था। </w:t>
      </w:r>
      <w:r>
        <w:rPr>
          <w:lang w:val="hi_IN" w:bidi="hi_IN"/>
        </w:rPr>
        <w:t>निवास-स्थान</w:t>
      </w:r>
      <w:r>
        <w:rPr>
          <w:lang w:val="hi_IN" w:bidi="hi_IN"/>
        </w:rPr>
        <w:t xml:space="preserve">, </w:t>
      </w:r>
      <w:r>
        <w:rPr>
          <w:b/>
          <w:lang w:val="hi_IN" w:bidi="hi_IN"/>
        </w:rPr>
        <w:t>साक्षी</w:t>
      </w:r>
      <w:r>
        <w:rPr>
          <w:lang w:val="hi_IN" w:bidi="hi_IN"/>
        </w:rPr>
        <w:t xml:space="preserve"> और </w:t>
      </w:r>
      <w:r>
        <w:rPr>
          <w:b/>
          <w:lang w:val="hi_IN" w:bidi="hi_IN"/>
        </w:rPr>
        <w:t>वाचा के सन्दूक</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जिस व्यक्ति को यहोवा चुनता है, उसकी लाठी </w:t>
      </w:r>
      <w:r>
        <w:rPr>
          <w:b/>
          <w:lang w:val="hi_IN" w:bidi="hi_IN"/>
        </w:rPr>
        <w:t>अंकुरित</w:t>
      </w:r>
      <w:r>
        <w:rPr>
          <w:lang w:val="hi_IN" w:bidi="hi_IN"/>
        </w:rPr>
        <w:t xml:space="preserve"> होगी। जो लाठी अंकुरित होगी, वह उस व्यक्ति की होगी जिसे यहोवा ने लोगों की अगुवाई करने के लिए चुना है, और लोग कुड़कुड़ाना बंद कर देंगे। अंकुरित होने का अर्थ है कि एक डाली में फूल की कलियाँ निकलती हैं, जो खिलकर पूरे फूल बन जाती हैं और फिर फल उत्पन्न करती हैं।</w:t>
      </w:r>
    </w:p>
    <w:p>
      <w:pPr/>
      <w:r>
        <w:rPr>
          <w:lang w:val="hi_IN" w:bidi="hi_IN"/>
        </w:rPr>
      </w:r>
      <w:r>
        <w:rPr>
          <w:lang w:val="hi_IN" w:bidi="hi_IN"/>
        </w:rPr>
        <w:t xml:space="preserve">यहाँ रुकें और समूह में चर्चा करें कि आप </w:t>
      </w:r>
      <w:r>
        <w:rPr>
          <w:b/>
          <w:lang w:val="hi_IN" w:bidi="hi_IN"/>
        </w:rPr>
        <w:t>अंकुरित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अगली सुबह, मूसा लाठियों को निवास-स्थान से बाहर लाता है। हारून की लाठी में कलियाँ, पूरे खिले हुए फूल और पके हुए बादाम निकल आए हैं। </w:t>
      </w:r>
    </w:p>
    <w:p>
      <w:pPr/>
      <w:r>
        <w:rPr>
          <w:lang w:val="hi_IN" w:bidi="hi_IN"/>
        </w:rPr>
      </w:r>
      <w:r>
        <w:rPr>
          <w:lang w:val="hi_IN" w:bidi="hi_IN"/>
        </w:rPr>
        <w:t xml:space="preserve">यहाँ रुकें और समूह में </w:t>
      </w:r>
      <w:r>
        <w:rPr>
          <w:lang w:val="hi_IN" w:bidi="hi_IN"/>
        </w:rPr>
        <w:t>बादाम की डाली की कलियाँ, फूलों और फल</w:t>
      </w:r>
      <w:r>
        <w:rPr>
          <w:lang w:val="hi_IN" w:bidi="hi_IN"/>
        </w:rPr>
        <w:t xml:space="preserve"> की एक तस्वीर देखें। समूह में चर्चा करें कि आप बादाम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मूसा हर अगुवे को अपनी लाठी देता है, लेकिन यहोवा मूसा को निर्देश देता है कि वह हारून की लाठी को सन्दूक या साक्षी के सामने निवास-स्थान में वापस लाए। यह लाठी इस्राएलियों के लिए एक </w:t>
      </w:r>
      <w:r>
        <w:rPr>
          <w:b/>
          <w:lang w:val="hi_IN" w:bidi="hi_IN"/>
        </w:rPr>
        <w:t>चिन्ह</w:t>
      </w:r>
      <w:r>
        <w:rPr>
          <w:lang w:val="hi_IN" w:bidi="hi_IN"/>
        </w:rPr>
        <w:t xml:space="preserve"> होगी कि उन्हें फिर से विद्रोह नहीं करना चाहिए और अगुवाई के बारे में शिकायत नहीं करनी चाहिए, नहीं तो वे मर जाएँगे। चिन्ह वह असामान्य घटना है जो किसी विशेष कारण से होती है। एक चिन्ह चमत्कार जैसा ही होता है। चिन्ह के लिए उसी शब्द का उपयोग करें जिसका उपयोग आपने पिछले भागों में किया था। </w:t>
      </w:r>
      <w:r>
        <w:rPr>
          <w:lang w:val="hi_IN" w:bidi="hi_IN"/>
        </w:rPr>
        <w:t>चिन्ह</w:t>
      </w:r>
      <w:r>
        <w:rPr>
          <w:lang w:val="hi_IN" w:bidi="hi_IN"/>
        </w:rPr>
        <w:t xml:space="preserve"> के बारे में अधिक जानकारी के लिए, मुख्य शब्दावली को देखें।</w:t>
      </w:r>
    </w:p>
    <w:p>
      <w:pPr/>
      <w:r>
        <w:rPr>
          <w:lang w:val="hi_IN" w:bidi="hi_IN"/>
        </w:rPr>
      </w:r>
      <w:r>
        <w:rPr>
          <w:lang w:val="hi_IN" w:bidi="hi_IN"/>
        </w:rPr>
        <w:t>मूसा ने ठीक वही किया जो यहोवा ने उसे बताया था। लेकिन लोग डर गए और घबराकर चिल्लाने लगे, “देखो, हम सब मरने वाले हैं!” जो कोई भी निवास-स्थान के पास भी आएगा, वह मर जाएगा। क्या हम सभी नष्ट हो जाएँगे?"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18:1–7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18:1–7 को सुनें और अपने मन में रखें।</w:t>
      </w:r>
    </w:p>
    <w:p>
      <w:pPr/>
      <w:r>
        <w:rPr>
          <w:lang w:val="hi_IN" w:bidi="hi_IN"/>
        </w:rPr>
      </w:r>
      <w:r>
        <w:rPr>
          <w:lang w:val="hi_IN" w:bidi="hi_IN"/>
        </w:rPr>
        <w:t>यदि सम्भव हो, तो गिनती 18:1–7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18:1–7 का ऑडियो संस्करण सबसे आसानी से समझ में आने वाले अनुवाद में सुनें।</w:t>
      </w:r>
    </w:p>
    <w:p>
      <w:pPr/>
      <w:r>
        <w:rPr>
          <w:lang w:val="hi_IN" w:bidi="hi_IN"/>
        </w:rPr>
      </w:r>
      <w:r>
        <w:rPr>
          <w:lang w:val="hi_IN" w:bidi="hi_IN"/>
        </w:rPr>
        <w:t xml:space="preserve">हाल ही के एक भाग में यहोवा ने कोरह और उसके अनुयायियों को मृत्यु देकर दंडित किया, क्योंकि उन्होंने मूसा और हारून के अधिकार को चुनौती दी थी और बिना अनुमति यहोवा की उपस्थिति में धूप जलाने के लिए प्रवेश किया था। पिछले भाग में, कोरह के विद्रोह के बाद, यहोवा ने पुष्टि की कि हारून ही वह महायाजक है जिसे उसने इस्राएल की अगुवाई करने के लिए चुना है। यहोवा ने हारून को उस महायाजक के रूप में पुष्टि दी जिसे उसने चुना था; उसने ऐसा हारून की लाठी में रातों-रात कलियाँ खिलवाकर और उस पर बादाम लगवाकर किया, जबकि इस्राएल के अन्य पैतृक गोत्रों के अगुवों की लाठियों में ऐसा कुछ नहीं हुआ। इस्राएली डर गए कि अगर वे सिर्फ मिलापवाले तम्बू के पास भी जाएँगे तो यहोवा उन्हें मार देगा, इसलिए वे मूसा को पुकारने लगे। </w:t>
      </w:r>
    </w:p>
    <w:p>
      <w:pPr/>
      <w:r>
        <w:rPr>
          <w:lang w:val="hi_IN" w:bidi="hi_IN"/>
        </w:rPr>
      </w:r>
      <w:r>
        <w:rPr>
          <w:lang w:val="hi_IN" w:bidi="hi_IN"/>
        </w:rPr>
        <w:t xml:space="preserve">इसलिए यहोवा पिछले भाग में इस्राएलियों की भयानक पुकार के बाद हारून से बात करता है। यहोवा सीधे हारून को संबोधित करता है, जो असामान्य है। यहोवा आमतौर पर मूसा और हारून दोनों से, या केवल मूसा से, या मूसा के माध्यम से हारून से बात करता है। यहोवा हारून से कहता है कि हारून, हारून के पुत्र और “उसके पितरों का घराना” मिलापवाले तम्बू से संबंधित दोष को अपने ऊपर उठाएँगे। हारून के पुत्र उसके दो शेष पुत्र हैं, एलीआजर और ईतामार याजक हैं। "उसके पितरों का घराना" हारून के दादा कहात, अर्थात कहातियों के लेवी कुल को दर्शाता है। आपको याद होगा कि महायाजक हारून और उसके पुत्र, याजक, पवित्रस्थान, अर्थात निवास-स्थान और उसमें मौजूद सभी पवित्र वस्तुओं के लिए जिम्मेदार हैं। कहाती लोगों की ज़िम्मेदारी है कि वे हारून और उसके पुत्रो को पवित्र स्थान की पवित्र वस्तुओं की देखभाल में सहायता करें, और जब इस्राएली अपना डेरा उठाकर आगे बढ़ें, तो उन पवित्र वस्तुओं को ढोकर ले जाएँ। यहोवा हारून से कहता है कि जो भी अपराध इस्राएली पवित्र स्थान के विरुद्ध करेंगे, उसका उत्तरदायित्व वह हारून, हारून के पुत्रों और कोहातियों से लेगा। यदि कोई पवित्रस्थान या उसमें मौजूद पवित्र वस्तुओं के विषय में यहोवा की आज्ञाओं को तोड़ता है, तो हारून, उसके पुत्र और कहातियों को यहोवा से न्याय मिलेगा। यदि इस्राएली पवित्रस्थान के बहुत पास आएँगे, तो वे यहोवा की आज्ञा को तोड़ देंगे। वे यहोवा की आज्ञा का भी उल्लंघन करेंगे यदि वे पवित्र वस्तुओं को ऐसे तरीके से छूएँ या संभालें जैसा यहोवा ने अनुमति नहीं दी है। </w:t>
      </w:r>
    </w:p>
    <w:p>
      <w:pPr/>
      <w:r>
        <w:rPr>
          <w:lang w:val="hi_IN" w:bidi="hi_IN"/>
        </w:rPr>
      </w:r>
      <w:r>
        <w:rPr>
          <w:lang w:val="hi_IN" w:bidi="hi_IN"/>
        </w:rPr>
        <w:t>यहोवा हारून से बात करता है और कहता है कि केवल हारून और उसके पुत्र ही याजक पद से जुड़े दोष को सहन करेंगे। केवल महायाजक हारून और उसके पुत्र, जो याजक हैं, वे ही जिम्मेदार होंगे, या उन्हें न्याय मिलेगा, यदि वे याजकों के रूप में काम करने से संबंधित किसी भी नियम को तोड़ें। इन कार्यों में भेंट चढ़ाना, धूप जलाना, और विभिन्न शुद्धिकरण की विधि करना शामिल हैं। यदि याजक उन कर्तव्यों को कैसे पूरा करना है, इस बारे में यहोवा के निर्देशों को तोड़ते हैं, तो यहोवा उन्हें दंड देगा। इसमें हारून के अलावा किसी अन्य व्यक्ति, अर्थात उसके पुत्रों को यह काम करने की अनुमति देना शामिल है।</w:t>
      </w:r>
    </w:p>
    <w:p>
      <w:pPr/>
      <w:r>
        <w:rPr>
          <w:lang w:val="hi_IN" w:bidi="hi_IN"/>
        </w:rPr>
      </w:r>
      <w:r>
        <w:rPr>
          <w:lang w:val="hi_IN" w:bidi="hi_IN"/>
        </w:rPr>
        <w:t>यहोवा हारून से बात करना जारी रखता है। यहोवा कहता है कि हारून अपने कुटुम्बियों, अर्थात पूरे लेवी गोत्र को भी साथ लाए, ताकि लेवी गोत्र हारून और हारून के पुत्रों के साथ मिलकर साक्षी के तम्बू में उनकी सहायता करे। केवल हारून और हारून के पुत्रों को साक्षी के तम्बू में यहोवा की सेवा करने की अनुमति है, लेकिन बाकी लेवी, अर्थात गेर्शोन और मरारी के कुल, हारून और उसके पुत्रों की सेवा में सहायता करने के लिए तम्बू के काम में उनका साथ देंगे। आपको याद होगा कि गिनती की पुस्तक में पहले यहोवा ने गेर्शोनियों और मरातियों को मिलापवाले तम्बू के हिस्सों को ले जाने का काम सौंपा था, लेकिन तम्बू के अंदर पवित्र वस्तुओं का नहीं।</w:t>
      </w:r>
    </w:p>
    <w:p>
      <w:pPr/>
      <w:r>
        <w:rPr>
          <w:lang w:val="hi_IN" w:bidi="hi_IN"/>
        </w:rPr>
      </w:r>
      <w:r>
        <w:rPr>
          <w:lang w:val="hi_IN" w:bidi="hi_IN"/>
        </w:rPr>
        <w:t>यहोवा बोलना जारी रखता है। लेवियों को हारून और पूरे तम्बू के प्रति अपना कर्तव्य निभाना है, अर्थात पूरे निवासस्थान के परिसर के प्रति। लेकिन यहोवा लेवियों को पवित्रस्थान के अंदर पवित्र वस्तुओं या निवासस्थान के प्रवेश द्वार के सामने बलिदान की वेदी के पास आने की अनुमति नहीं देता। यदि लेवी इन व्यवस्थाओं का उल्लंघन करते हैं, तो यहोवा उन्हें और हारून महायाजक तथा अन्य याजकों को भी मृत्यु से दंडित करेगा।</w:t>
      </w:r>
    </w:p>
    <w:p>
      <w:pPr/>
      <w:r>
        <w:rPr>
          <w:lang w:val="hi_IN" w:bidi="hi_IN"/>
        </w:rPr>
      </w:r>
      <w:r>
        <w:rPr>
          <w:lang w:val="hi_IN" w:bidi="hi_IN"/>
        </w:rPr>
        <w:t>यहाँ रुकें और समूह में इस प्रश्न पर चर्चा करें: अपने लोगों के समूह में सरकार या किसी धार्मिक समूह के बारे में सोचें। सरकार या धार्मिक समूह के विभिन्न सदस्यों की विभिन्न भूमिकाओं और जिम्मेदारियों पर चर्चा करें। इस बारे में बात करें कि जब अगुवों के लिए काम करने वाले लोग अपना काम सही तरीके से नहीं करते हैं, तो लोगों और उनके अगुवों के साथ क्या होता है। इस ऑडियो को यहाँ रोकें।</w:t>
      </w:r>
    </w:p>
    <w:p>
      <w:pPr/>
      <w:r>
        <w:rPr>
          <w:lang w:val="hi_IN" w:bidi="hi_IN"/>
        </w:rPr>
      </w:r>
      <w:r>
        <w:rPr>
          <w:lang w:val="hi_IN" w:bidi="hi_IN"/>
        </w:rPr>
        <w:t xml:space="preserve">यहोवा हारून को निर्देश देना जारी रखता है। यहोवा कहता है कि लेवी हारून के साथ मिलकर मिलापवाले तम्बू की देखभाल की जिम्मेदारी लें, जहाँ यहोवा अपने लोगों से मिलता है। हालाँकि, यहोवा किसी ऐसे व्यक्ति को, जो लेवी नहीं है, हारून और उसके पुत्रों के पास आकर उनकी सहायता करने की अनुमति नहीं देता। </w:t>
      </w:r>
    </w:p>
    <w:p>
      <w:pPr/>
      <w:r>
        <w:rPr>
          <w:lang w:val="hi_IN" w:bidi="hi_IN"/>
        </w:rPr>
      </w:r>
      <w:r>
        <w:rPr>
          <w:lang w:val="hi_IN" w:bidi="hi_IN"/>
        </w:rPr>
        <w:t xml:space="preserve">यहोवा हारून से कहता है कि पवित्र स्थान के अंदर और वेदी के पास पवित्र सेवाएँ केवल हारून और उसके पुत्र ही स्वयं करें। यहोवा किसी और को पवित्रस्थान में याजकों के रूप में इन कर्तव्यों को करने की अनुमति नहीं देता, यहाँ तक कि लेवियों को भी नहीं। यहोवा याजकों के लिए ये नियम इसलिए ठहराता है, ताकि पवित्र स्थान और उसकी पवित्र वस्तुओं के विरुद्ध नियम तोड़ने के कारण उसे फिर कभी अपने क्रोध में इस्राएलियों को दंडित न करना पड़े, जैसा उसने कोरह के विद्रोह के समय किया था। </w:t>
      </w:r>
    </w:p>
    <w:p>
      <w:pPr/>
      <w:r>
        <w:rPr>
          <w:lang w:val="hi_IN" w:bidi="hi_IN"/>
        </w:rPr>
      </w:r>
      <w:r>
        <w:rPr>
          <w:lang w:val="hi_IN" w:bidi="hi_IN"/>
        </w:rPr>
        <w:t>यहोवा हारून को विशेष रूप से बताता है कि उसने स्वयं लेवियों को इस्राएल के सभी गोत्रों में से चुना है। आपको याद होगा कि यहोवा ने इस्राएल के हर पहिलौठे पुत्र को अपने लिए अलग ठहराया था, ताकि वे लोगों की सेवा में मूसा और हारून की सहायता करें। फिर यहोवा ने लेवी के गोत्र के हर पुरुष को चुन लिया, ताकि वे इस्राएल के हर गोत्र के पहिलौठे पुत्रों के स्थान पर हों। यहोवा ने लेवियों को अपने लिए समर्पित किया यानी अलग कर दिया ताकि वे मिलापवाले तम्बू में याजकों की सहायता करके उसकी सेवा कर सकें। यहोवा ने कहा कि लेवी, महायाजक हारून और उसके याजक पुत्रों के लिए यहोवा की ओर से एक उपहार थे।</w:t>
      </w:r>
    </w:p>
    <w:p>
      <w:pPr/>
      <w:r>
        <w:rPr>
          <w:lang w:val="hi_IN" w:bidi="hi_IN"/>
        </w:rPr>
      </w:r>
      <w:r>
        <w:rPr>
          <w:lang w:val="hi_IN" w:bidi="hi_IN"/>
        </w:rPr>
        <w:t>यहोवा ने हारून से कहा कि केवल हारून और उसके पुत्रों को याजकों का काम करने और बलिदान की वेदी पर या परदे के भीतर जहाँ अति पवित्र स्थान है, किसी भी प्रकार की सेवा करने की अनुमति थी। वास्तव में, आपको याद होगा कि यहोवा ने केवल महायाजक हारून को ही अति पवित्र स्थान में सेवा करने की अनुमति दी थी। यहोवा ने कहा कि हारून और उसके पुत्रों का याजकीय कार्य यहोवा की ओर से एक वरदान या आशीष है। यहोवा किसी भी ऐसे बाहरी व्यक्ति को मृत्युदंड देता था जिनमें अन्य लेवी भी शामिल थे जो हारून का वंशज नहीं था और उन पवित्र वस्तुओं के निकट आता था जिनका उपयोग वे यहोवा की उपासना के लिए करते थे। वे पवित्र स्थान में मौजूद पवित्र वस्तुओं के पास नहीं जा सकते थे, जिसका अर्थ यह था कि वे पवित्र स्थान के भीतर प्रवेश नहीं कर सकते थे।</w:t>
      </w:r>
    </w:p>
    <w:p>
      <w:pPr/>
      <w:r>
        <w:rPr>
          <w:lang w:val="hi_IN" w:bidi="hi_IN"/>
        </w:rPr>
      </w:r>
      <w:r>
        <w:rPr>
          <w:lang w:val="hi_IN" w:bidi="hi_IN"/>
        </w:rPr>
        <w:t>रुकें और समूह में चर्चा करें: आपके समुदाय में, समुदाय में विभिन्न महत्वपूर्ण भूमिकाओं के लिए किस तरह के समूह जिम्मेदार हैं? उदाहरण के लिए, कौन-कौन से गोत्र या परिवार किस प्रकार के काम करने के लिए जाने जाते हैं? आपको कैसे पता चलता है कि समुदाय में कौन-से परिवार किन गतिविधियों के लिए ज़िम्मेदार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18:1–7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हारून से बात करता है। यहोवा हारून से कहता है कि इस्राएलियों द्वारा पवित्र-स्थान या निवास स्थान के विरुद्ध किए गए किसी भी अपराध के लिए, यहोवा हारून, उसके याजक पुत्रों और लेवी गोत्र के कोहाती को जिम्मेदार ठहराएगा। यहोवा हारून से कहता है कि यदि याजकीय काम करने से संबंधित किसी भी नियम को तोड़ा जाए, तो केवल महायाजक हारून और हारून के पुत्र याजक ही उसके लिए जिम्मेदार होंगे। </w:t>
      </w:r>
    </w:p>
    <w:p>
      <w:pPr/>
      <w:r>
        <w:rPr>
          <w:lang w:val="hi_IN" w:bidi="hi_IN"/>
        </w:rPr>
      </w:r>
      <w:r>
        <w:rPr>
          <w:b/>
          <w:lang w:val="hi_IN" w:bidi="hi_IN"/>
        </w:rPr>
        <w:t>दूसरे दृश्य में:</w:t>
      </w:r>
      <w:r>
        <w:rPr>
          <w:lang w:val="hi_IN" w:bidi="hi_IN"/>
        </w:rPr>
        <w:t xml:space="preserve"> यहोवा हारून से कहता है कि हारून अपने रिश्तेदारों को, अर्थात लेवी के पूरे गोत्र को लाए, ताकि वे हारून और उसके पुत्रों के साथ मिलकर साक्षी के तम्बू में उनकी सहायता करें। लेवियों को निवासस्थान के पूरे परिसर की देखभाल करनी है। लेकिन यहोवा लेवियों को पवित्रस्थान के अंदर पवित्र वस्तुओं या निवासस्थान के प्रवेश द्वार के सामने बलिदान की वेदी के पास आने की अनुमति नहीं देता। यहोवा किसी भी व्यक्ति को हारून और उसके पुत्रों की मदद करने की अनुमति नहीं देता।</w:t>
      </w:r>
    </w:p>
    <w:p>
      <w:pPr/>
      <w:r>
        <w:rPr>
          <w:lang w:val="hi_IN" w:bidi="hi_IN"/>
        </w:rPr>
      </w:r>
      <w:r>
        <w:rPr>
          <w:b/>
          <w:lang w:val="hi_IN" w:bidi="hi_IN"/>
        </w:rPr>
        <w:t>तीसरे दृश्य में:</w:t>
      </w:r>
      <w:r>
        <w:rPr>
          <w:lang w:val="hi_IN" w:bidi="hi_IN"/>
        </w:rPr>
        <w:t xml:space="preserve"> यहोवा हारून से कहता है कि पवित्र स्थान के अंदर और वेदी के पास पवित्र सेवाएँ केवल हारून और उसके पुत्र ही स्वयं करें। यहोवा किसी और को पवित्रस्थान में याजकों के रूप में इन कर्तव्यों को करने की अनुमति नहीं देता है।</w:t>
      </w:r>
    </w:p>
    <w:p>
      <w:pPr/>
      <w:r>
        <w:rPr>
          <w:lang w:val="hi_IN" w:bidi="hi_IN"/>
        </w:rPr>
      </w:r>
      <w:r>
        <w:rPr>
          <w:b/>
          <w:lang w:val="hi_IN" w:bidi="hi_IN"/>
        </w:rPr>
        <w:t>चौथे दृश्य में:</w:t>
      </w:r>
      <w:r>
        <w:rPr>
          <w:lang w:val="hi_IN" w:bidi="hi_IN"/>
        </w:rPr>
        <w:t xml:space="preserve"> यहोवा हारून से कहता है कि उसने व्यक्तिगत रूप से लेवियों को इस्राएल के सभी गोत्रों में से चुना था। लेवी महायाजक हारून और उसके पुत्रों के लिए यहोवा की ओर से एक उपहार हैं। यहोवा ने लेवियों को अपने लिए अलग कर दिया है, इसलिए वे मिलापवाले तम्बू में याजकों की सहायता करके यहोवा की सेवा करेंगे। हालाँकि, केवल हारून और उसके पुत्रों को ही याजकों का काम करने और बलिदान की वेदी के पास या परदे के भीतर जहाँ अति पवित्र स्थान है, किसी भी प्रकार की सेवा करने की अनुमति है। यहोवा हारून से कहता है कि हारून और उसके पुत्रों का याजक के रूप में काम करना यहोवा की ओर से एक वरदान या आशीष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 महायाजक</w:t>
      </w:r>
    </w:p>
    <w:p>
      <w:pPr>
        <w:pStyle w:val="ListBullet"/>
        <w:spacing w:line="240" w:lineRule="auto"/>
        <w:ind w:left="720"/>
      </w:pPr>
      <w:r>
        <w:rPr>
          <w:lang w:val="hi_IN" w:bidi="hi_IN"/>
        </w:rPr>
      </w:r>
      <w:r>
        <w:rPr>
          <w:lang w:val="hi_IN" w:bidi="hi_IN"/>
        </w:rPr>
        <w:t>हारून के पुत्र याजक</w:t>
      </w:r>
    </w:p>
    <w:p>
      <w:pPr>
        <w:pStyle w:val="ListBullet"/>
        <w:spacing w:line="240" w:lineRule="auto"/>
        <w:ind w:left="720"/>
      </w:pPr>
      <w:r>
        <w:rPr>
          <w:lang w:val="hi_IN" w:bidi="hi_IN"/>
        </w:rPr>
      </w:r>
      <w:r>
        <w:rPr>
          <w:lang w:val="hi_IN" w:bidi="hi_IN"/>
        </w:rPr>
        <w:t xml:space="preserve">हारून का पितरों का घराना, या लेवी गोत्र के कहाती </w:t>
      </w:r>
    </w:p>
    <w:p>
      <w:pPr>
        <w:pStyle w:val="ListBullet"/>
        <w:spacing w:line="240" w:lineRule="auto"/>
        <w:ind w:left="720"/>
      </w:pPr>
      <w:r>
        <w:rPr>
          <w:lang w:val="hi_IN" w:bidi="hi_IN"/>
        </w:rPr>
      </w:r>
      <w:r>
        <w:rPr>
          <w:lang w:val="hi_IN" w:bidi="hi_IN"/>
        </w:rPr>
        <w:t>लेवी का पूरा गोत्र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पिछले भाग की कहानी को जारी रखता है। यहोवा ने हारून से तब बात की, जब इस्राएलियों ने डर के मारे चीख-पुकार मचाई क्योंकि उन्होंने देखा था कि हारून की लाठी में कलियाँ निकल आई थीं और उसमें बादाम लग गए थे।</w:t>
      </w:r>
    </w:p>
    <w:p>
      <w:pPr/>
      <w:r>
        <w:rPr>
          <w:lang w:val="hi_IN" w:bidi="hi_IN"/>
        </w:rPr>
      </w:r>
      <w:r>
        <w:rPr>
          <w:lang w:val="hi_IN" w:bidi="hi_IN"/>
        </w:rPr>
        <w:t>यहाँ रुकें और समूह में उन शब्दों या वाक्यांशों पर चर्चा करें जिनका उपयोग आप यह दिखाने के लिए करेंगे कि यह कहानी पिछले भाग की कहानी को जारी रखती है। इस ऑडियो को यहाँ रोकें।</w:t>
      </w:r>
    </w:p>
    <w:p>
      <w:pPr/>
      <w:r>
        <w:rPr>
          <w:lang w:val="hi_IN" w:bidi="hi_IN"/>
        </w:rPr>
      </w:r>
      <w:r>
        <w:rPr>
          <w:lang w:val="hi_IN" w:bidi="hi_IN"/>
        </w:rPr>
        <w:t xml:space="preserve">यहोवा सीधे हारून को संबोधित करता है। यहोवा हारून से कहता है कि हारून, हारून के पुत्र और "उसके पितरों का घराना," या कहातियों के कुल, को "पवित्रस्थान के दोष को सहना होगा।" यदि पवित्रस्थान या पवित्रस्थान की पवित्र वस्तुओं के विषय में यहोवा की आज्ञाओं को कोई तोड़े, तो हारून, हारून के पुत्र और कोहाती यहोवा से दण्ड पाएंगे। यहोवा हारून से यह भी कहता है कि यदि याजकीय काम करने से संबंधित किसी भी नियम को तोड़ा जाए, तो केवल महायाजक हारून और हारून के पुत्र याजक ही उसके लिए जिम्मेदार होंगे, या उन्हें दंड मिलेगा। यदि याजक इन कामों को करने के विषय में यहोवा के निर्देशों को तोड़ते हैं, तो यहोवा उन्हें दण्ड देगा। </w:t>
      </w:r>
    </w:p>
    <w:p>
      <w:pPr/>
      <w:r>
        <w:rPr>
          <w:lang w:val="hi_IN" w:bidi="hi_IN"/>
        </w:rPr>
      </w:r>
      <w:r>
        <w:rPr>
          <w:lang w:val="hi_IN" w:bidi="hi_IN"/>
        </w:rPr>
        <w:t>दूसरे दृश्य में यहोवा हारून से बात करना जारी रखता है। यहोवा कहता है कि हारून अपने संबंधियों, अर्थात् लेवी के पूरे गोत्र को भी साथ लाए, ताकि लेवी हारून और हारून के पुत्रों के साथ मिलकर साक्षी के तम्बू में उनकी सहायता करें। लेवियों को हारून और पूरे तम्बू के प्रति अपना कर्तव्य निभाना है, अर्थात पूरे निवासस्थान के परिसर के प्रति। लेकिन यहोवा लेवियों को पवित्रस्थान के अंदर पवित्र वस्तुओं या निवासस्थान के प्रवेश द्वार के सामने बलिदान की वेदी के पास आने की अनुमति नहीं देता। यदि लेवी इन व्यवस्थाओं का उल्लंघन करते हैं, तो यहोवा लेवियों, महायाजक हारून और अन्य याजकों को मृत्यु दण्ड देगा।</w:t>
      </w:r>
    </w:p>
    <w:p>
      <w:pPr/>
      <w:r>
        <w:rPr>
          <w:lang w:val="hi_IN" w:bidi="hi_IN"/>
        </w:rPr>
      </w:r>
      <w:r>
        <w:rPr>
          <w:lang w:val="hi_IN" w:bidi="hi_IN"/>
        </w:rPr>
        <w:t xml:space="preserve">यहोवा हारून को याजकों और शेष लेवियों की जिम्मेदारियों का सारांश बताता है। यहोवा यह सुनिश्चित करना चाहते हैं कि हर कोई अपनी-अपनी भूमिका को समझे, और यह भी कि हारून और उनके पुत्र जो याजक हैं बाकियों पर अधिकार रखें। यहोवा कहता है कि लेवी हारून के साथ मिलकर मिलापवाले तम्बू की देखभाल की जिम्मेदारी लेंगे, जहाँ यहोवा अपने लोगों से मिलता है। हालाँकि, यहोवा किसी भी बिना अधिकृत व्यक्ति को हारून और उसके पुत्रों के पास आने की अनुमति नहीं देता, जब वे वहाँ काम करते हैं। यहोवा किसी भी ऐसे व्यक्ति को अनुमति नहीं देता जो लेवी न हो कि वह हारून और हारून के पुत्रों की सहायता करे। </w:t>
      </w:r>
    </w:p>
    <w:p>
      <w:pPr/>
      <w:r>
        <w:rPr>
          <w:lang w:val="hi_IN" w:bidi="hi_IN"/>
        </w:rPr>
      </w:r>
      <w:r>
        <w:rPr>
          <w:lang w:val="hi_IN" w:bidi="hi_IN"/>
        </w:rPr>
        <w:t>तीसरे दृश्य में यहोवा हारून से कहता है कि केवल हारून और उसके पुत्र ही पवित्रस्थान के भीतर और वेदी के पास पवित्र कर्तव्यों को व्यक्तिगत रूप से निभाएँ। यहोवा किसी और को पवित्रस्थान में याजकों के रूप में इन कर्तव्यों को करने की अनुमति नहीं देता, यहाँ तक कि लेवियों को भी नहीं। यहोवा ये नियम याजकों के लिए बनाता है ताकि यह सुनिश्चित हो सके कि यहोवा को फिर कभी इस्राएलियों को पवित्रस्थान और उसकी पवित्र वस्तुओं के विरुद्ध कोई भी नियम तोड़ने के लिए अपने क्रोध में दंड न देनी पड़े, जैसे यहोवा ने कोरह के विद्रोह के दौरान किया था।</w:t>
      </w:r>
    </w:p>
    <w:p>
      <w:pPr/>
      <w:r>
        <w:rPr>
          <w:lang w:val="hi_IN" w:bidi="hi_IN"/>
        </w:rPr>
      </w:r>
      <w:r>
        <w:rPr>
          <w:lang w:val="hi_IN" w:bidi="hi_IN"/>
        </w:rPr>
        <w:t>चौथे दृश्य में यहोवा हारून से कहता है, "देख! मैंने तुम्हारे भाइयों, अर्थात लेवियों को इस्राएल के लोगों के बीच से निकाल लिया है।" यहोवा ऐसी भाषा का उपयोग कर रहा है जो दिखाती है कि यहोवा कुछ महत्वपूर्ण कह रहा है। यहोवा हारून से जो महत्वपूर्ण बात बता रहा है वह यह है कि यहोवा ने व्यक्तिगत रूप से लेवियों को इस्राएल के सभी गोत्रों में से चुना था। यहोवा कहता है कि लेवी यहोवा की ओर से महायाजक हारून और हारून के पुत्र, जो याजक हैं, उनके लिए एक उपहार हैं। यहोवा लेवियों को यहोवा के लिए समर्पित करता है, या उन्हें अलग करता है, ताकि लेवी यहोवा की सेवा करें। लेवियों को मिलापवाले तम्बू में याजकों की सहायता करके यहोवा की सेवा करनी है।</w:t>
      </w:r>
    </w:p>
    <w:p>
      <w:pPr/>
      <w:r>
        <w:rPr>
          <w:lang w:val="hi_IN" w:bidi="hi_IN"/>
        </w:rPr>
      </w:r>
      <w:r>
        <w:rPr>
          <w:lang w:val="hi_IN" w:bidi="hi_IN"/>
        </w:rPr>
        <w:t>यहाँ रुकें और समूह के रूप में चर्चा करें: जब अपनी भाषा में कोई कहानी सुनाते हैं, तो आप दर्शकों को कैसे बताते हैं कि आप कुछ महत्वपूर्ण कह रहे हैं? आप किन शब्दों या वाक्यांशों का उपयोग करते हैं? ऑडियो को यहाँ रोकें।</w:t>
      </w:r>
    </w:p>
    <w:p>
      <w:pPr/>
      <w:r>
        <w:rPr>
          <w:lang w:val="hi_IN" w:bidi="hi_IN"/>
        </w:rPr>
      </w:r>
      <w:r>
        <w:rPr>
          <w:lang w:val="hi_IN" w:bidi="hi_IN"/>
        </w:rPr>
        <w:t>हालाँकि, यहोवा कहता है कि केवल हारून और उसके पुत्रों को याजकों का काम करने और बलिदान की वेदी के पास या परदे के भीतर जहाँ अति पवित्र स्थान है, किसी भी प्रकार की सेवा करने की अनुमति है। यहोवा इस बात पर जोर देता है कि याजकों का कर्तव्य केवल हारून और उसके पुत्रों का ही है, और ये बातें हारून की जिम्मेदारी हैं। यहोवा कहता है कि हारून और उसके पुत्रों का याजक के रूप में काम करना यहोवा की ओर से एक वरदान या आशीष है। यहोवा किसी भी ऐसे बाहरी व्यक्ति को मृत्यु दंड देगा जो हारून का वंशज नहीं है, जिसमें अन्य लेवी भी शामिल हैं, यदि वह व्यक्ति पवित्र वस्तुओं या पवित्रस्थान के पास आएगा। यहाँ फिर से यहोवा हारून को लेवियों और याजकों की जिम्मेदारियों का सारांश बताता है। यहोवा यह सुनिश्चित करना चाहता है कि हर कोई प्रत्येक भूमिका को समझे।</w:t>
      </w:r>
    </w:p>
    <w:p>
      <w:pPr/>
      <w:r>
        <w:rPr>
          <w:lang w:val="hi_IN" w:bidi="hi_IN"/>
        </w:rPr>
      </w:r>
      <w:r>
        <w:rPr>
          <w:lang w:val="hi_IN" w:bidi="hi_IN"/>
        </w:rPr>
        <w:t>यहाँ रुकें और समूह के रूप में निम्नलिखित गतिविधियाँ करें: लाठियों और पत्थरों का उपयोग करके, या भूमि पर चित्र बनाकर, आँगन और मिलापवाले तम्बू की एक तस्वीर बनाएँ। महायाजक हारून, हारून के पुत्र, याजक, लेवी के कोहाती कुल और लेवियों के पूरे गोत्र का प्रतिनिधित्व करने के लिए चार प्रकार की वस्तुओं को चुनें। इस बारे में बात करें कि महायाजक, याजक, कहातियों और लेवियों की जिम्मेदारियाँ कैसे समान हैं और वे कैसे अलग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18:1–7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 महायाजक</w:t>
      </w:r>
    </w:p>
    <w:p>
      <w:pPr>
        <w:pStyle w:val="ListBullet"/>
        <w:spacing w:line="240" w:lineRule="auto"/>
        <w:ind w:left="720"/>
      </w:pPr>
      <w:r>
        <w:rPr>
          <w:lang w:val="hi_IN" w:bidi="hi_IN"/>
        </w:rPr>
      </w:r>
      <w:r>
        <w:rPr>
          <w:lang w:val="hi_IN" w:bidi="hi_IN"/>
        </w:rPr>
        <w:t>हारून के पुत्र याजक</w:t>
      </w:r>
    </w:p>
    <w:p>
      <w:pPr>
        <w:pStyle w:val="ListBullet"/>
        <w:spacing w:line="240" w:lineRule="auto"/>
        <w:ind w:left="720"/>
      </w:pPr>
      <w:r>
        <w:rPr>
          <w:lang w:val="hi_IN" w:bidi="hi_IN"/>
        </w:rPr>
      </w:r>
      <w:r>
        <w:rPr>
          <w:lang w:val="hi_IN" w:bidi="hi_IN"/>
        </w:rPr>
        <w:t xml:space="preserve">हारून का पितरों का घराना, या लेवी गोत्र के कहाती </w:t>
      </w:r>
    </w:p>
    <w:p>
      <w:pPr>
        <w:pStyle w:val="ListBullet"/>
        <w:spacing w:line="240" w:lineRule="auto"/>
        <w:ind w:left="720"/>
      </w:pPr>
      <w:r>
        <w:rPr>
          <w:lang w:val="hi_IN" w:bidi="hi_IN"/>
        </w:rPr>
      </w:r>
      <w:r>
        <w:rPr>
          <w:lang w:val="hi_IN" w:bidi="hi_IN"/>
        </w:rPr>
        <w:t>लेवी का पूरा गोत्र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यहोवा हारून से कहता है, ‘तू, तेरे पुत्र और तेरा परिवार पवित्रस्थान से संबंधित अपराधों की जिम्मेदारी उठाओगे, और तू और तेरे पुत्र ही याजक से संबंधित अपराधों की जिम्मेदारी उठाओगे।’”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“यहोवा मुझे, मेरे पुत्रों और कहातियों को पवित्रस्थान की रक्षा करने के लिए व्यक्तिगत रूप से जिम्मेदार ठहराता है,” या, “यहोवा अपनी जाति इस्राएल से सचमुच प्रेम करता है और चाहता है कि मैं, मेरे पुत्र और कहाती उन्हें मृत्यु से बचाएँ। हमें उन्हें पवित्रस्थान के बहुत निकट आने से रोकना है,” या, “मेरे पुत्रों और मुझे यह सुनिश्चित करना है कि हम यहोवा के निर्देशों के अनुसार अपने याजकीय काम अच्छी तरह निभाएँ। यदि हम ऐसा नहीं करते हैं, तो यहोवा मुझे और मेरे पुत्रों को दंड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हारून को आगे यह निर्देश देता है, “अपने पितरों के गोत्र से अपने साथी लेवियों को अपने पास ले आ, ताकि वे तेरे साथ जुड़ें और जब तू और तेरे पुत्र वाचा की व्यवस्था के तम्बू के सामने सेवा करें, तब वे तेरी सहायता करें।” वे तेरे अधीन रहेंगे और तम्बू के सब काम करेंगे, परन्तु वे पवित्रस्थान की वस्तुओं या वेदी के पास नहीं आएँगे। अन्यथा वे और तुम दोनों मर जाएँगे। उन्हें तुम्हारे साथ मिलकर मिलापवाले तम्बू की देखभाल के लिए—तम्बू के सारे काम—के लिए जिम्मेदार होना है, और कोई और तुम्हारे पास न आ सके।”</w:t>
      </w:r>
    </w:p>
    <w:p>
      <w:pPr/>
      <w:r>
        <w:rPr>
          <w:lang w:val="hi_IN" w:bidi="hi_IN"/>
        </w:rPr>
      </w:r>
      <w:r>
        <w:rPr>
          <w:lang w:val="hi_IN" w:bidi="hi_IN"/>
        </w:rPr>
        <w:t xml:space="preserve">“तुम्हें पवित्रस्थान और वेदी की देखभाल के लिए जिम्मेदार होना है, ताकि मेरा क्रोध फिर इस्राएलियों पर न बरसे। “मैंने स्वयं इस्राएलियों में से तेरे भाई लेवियों को तेरे लिए एक भेंट के रूप में चुना है, जो यहोवा के लिए अलग किए गए हैं, ताकि वे मिलापवाले तंबू में सेवा का काम करें।”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"लेवी मेरी बहुमूल्य सम्पत्ति हैं। मैंने उन्हें इस्राएल के सभी गोत्रों के पहलौठों के स्थान पर मेरी सेवा करने के लिए अलग कर दिया है," या, "मैं लेवियों को याजकों को भेंट के रूप में दे देता हूँ। लेवी याजकों की सहायता करेंगे ताकि वे मेरी प्रजा इस्राएल की सेवा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हारून को निर्देश देना जारी रखता है, “परन्तु वेदी के पास और परदे के भीतर हर बात में केवल तू और तेरे पुत्र ही याजक के रूप में सेवा कर सकते हैं। मैं तुझे याजक पद की सेवा एक उपहार के रूप में दे रहा हूँ। जो कोई भी पवित्रस्थान के पास आएगा, उसे मार डाला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“यह बहुत सम्मान की बात है कि यहोवा ने मुझे और मेरे पुत्रों को अपना याजक होने के लिए चुना है। जब कुछ काम करना कठिन हो जाए, तब भी हमें यह याद रखना चाहिए कि याजक पद यहोवा की ओर से एक उपहार है, या, “मैं थोड़ा घबराता हूँ! हमारे पास पवित्रस्थान की रक्षा करने की एक बड़ी जिम्मेदारी है ताकि कोई भी अनधिकृत व्यक्ति इसके बहुत करीब न आ सके। यदि हम उन्हें रोकने में असफल रहेंगे, तो वे मर जाएँगे!"</w:t>
      </w:r>
      <w:r>
        <w:rPr>
          <w:lang w:val="hi_IN" w:bidi="hi_IN"/>
        </w:rPr>
      </w:r>
    </w:p>
    <w:p>
      <w:pPr>
        <w:pStyle w:val="Heading3"/>
      </w:pPr>
      <w:r>
        <w:rPr>
          <w:lang w:val="hi_IN" w:bidi="hi_IN"/>
        </w:rPr>
        <w:t>आवश्यक जानकारी</w:t>
      </w:r>
    </w:p>
    <w:p>
      <w:pPr/>
      <w:r>
        <w:rPr>
          <w:lang w:val="hi_IN" w:bidi="hi_IN"/>
        </w:rPr>
      </w:r>
      <w:r>
        <w:rPr>
          <w:lang w:val="hi_IN" w:bidi="hi_IN"/>
        </w:rPr>
        <w:t>गिनती 18:1–7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हारून से कहता है कि हारून और उसके पुत्र और हारून के पितरों का घराना, या कहातियों के कुल को </w:t>
      </w:r>
      <w:r>
        <w:rPr>
          <w:b/>
          <w:lang w:val="hi_IN" w:bidi="hi_IN"/>
        </w:rPr>
        <w:t>पवित्रस्थान</w:t>
      </w:r>
      <w:r>
        <w:rPr>
          <w:lang w:val="hi_IN" w:bidi="hi_IN"/>
        </w:rPr>
        <w:t xml:space="preserve"> के दोष को सहना होगा। पवित्रस्थान एक पावन स्थान को दर्शाता है, और इस मामले में इसका अर्थ है निवास-स्थान या मिलापवाला तम्बू और निवास-स्थान की सभी शुद्ध या पवित्र वस्तुएं। पवित्रस्थान के लिए उसी शब्द या वाक्यांश का उपयोग करें जिसका उपयोग आपने पिछले भागों में किया था।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 xml:space="preserve">हारून और उसके पुत्र अपनी </w:t>
      </w:r>
      <w:r>
        <w:rPr>
          <w:b/>
          <w:lang w:val="hi_IN" w:bidi="hi_IN"/>
        </w:rPr>
        <w:t>याजक पद</w:t>
      </w:r>
      <w:r>
        <w:rPr>
          <w:lang w:val="hi_IN" w:bidi="hi_IN"/>
        </w:rPr>
        <w:t xml:space="preserve"> के लिए दोष उठाएँगे। याजक पद का अर्थ है एक याजक या याजक होने के कार्य।</w:t>
      </w:r>
    </w:p>
    <w:p>
      <w:pPr/>
      <w:r>
        <w:rPr>
          <w:lang w:val="hi_IN" w:bidi="hi_IN"/>
        </w:rPr>
      </w:r>
      <w:r>
        <w:rPr>
          <w:lang w:val="hi_IN" w:bidi="hi_IN"/>
        </w:rPr>
        <w:t xml:space="preserve">यहाँ रुकें और समूह में चर्चा करें कि आप </w:t>
      </w:r>
      <w:r>
        <w:rPr>
          <w:b/>
          <w:lang w:val="hi_IN" w:bidi="hi_IN"/>
        </w:rPr>
        <w:t>याजक पद</w:t>
      </w:r>
      <w:r>
        <w:rPr>
          <w:lang w:val="hi_IN" w:bidi="hi_IN"/>
        </w:rPr>
        <w:t xml:space="preserve"> के लिए किस शब्द या वाक्यांश का उपयोग करेंगे। अधिक जानकारी के लिए मुख्य शब्दावली में </w:t>
      </w:r>
      <w:r>
        <w:rPr>
          <w:b/>
          <w:lang w:val="hi_IN" w:bidi="hi_IN"/>
        </w:rPr>
        <w:t>याजक</w:t>
      </w:r>
      <w:r>
        <w:rPr>
          <w:lang w:val="hi_IN" w:bidi="hi_IN"/>
        </w:rPr>
        <w:t xml:space="preserve"> को देखें। यदि आपने बाइबल की किसी अन्य पुस्तक में इस शब्द का अनुवाद किया है, जैसे उदाहरण के लिए निर्गमन में, तो उसी शब्द का उपयोग करें जिसका उपयोग आपने वहाँ किया था। इस ऑडियो को यहाँ रोकें।</w:t>
      </w:r>
    </w:p>
    <w:p>
      <w:pPr/>
      <w:r>
        <w:rPr>
          <w:lang w:val="hi_IN" w:bidi="hi_IN"/>
        </w:rPr>
      </w:r>
      <w:r>
        <w:rPr>
          <w:lang w:val="hi_IN" w:bidi="hi_IN"/>
        </w:rPr>
        <w:t>यहोवा हारून से कहता है कि वह लेवी के गोत्र को अपने साथ लाए, ताकि जब हारून और उसके पुत्र साक्षी के तम्बू या वाचा की व्यवस्था के तम्बू के सामने हों, तब वे हारून और उसके पुत्रों के साथ मिलकर उनकी सहायता करें। लेवी हारून के साथ मिलकर मिलापवाले तम्बू की रखवाली करेंगे और तम्बू की सारी सेवा के लिए कोई बाहरी व्यक्ति हारून के पास नहीं आएगा।</w:t>
      </w:r>
    </w:p>
    <w:p>
      <w:pPr/>
      <w:r>
        <w:rPr>
          <w:lang w:val="hi_IN" w:bidi="hi_IN"/>
        </w:rPr>
      </w:r>
      <w:r>
        <w:rPr>
          <w:lang w:val="hi_IN" w:bidi="hi_IN"/>
        </w:rPr>
        <w:t xml:space="preserve">इस भाग में तम्बू को दर्शाने के दो तरीके हैं: </w:t>
      </w:r>
      <w:r>
        <w:rPr>
          <w:b/>
          <w:lang w:val="hi_IN" w:bidi="hi_IN"/>
        </w:rPr>
        <w:t>साक्षी</w:t>
      </w:r>
      <w:r>
        <w:rPr>
          <w:lang w:val="hi_IN" w:bidi="hi_IN"/>
        </w:rPr>
        <w:t xml:space="preserve"> का तम्बू या </w:t>
      </w:r>
      <w:r>
        <w:rPr>
          <w:b/>
          <w:lang w:val="hi_IN" w:bidi="hi_IN"/>
        </w:rPr>
        <w:t>वाचा</w:t>
      </w:r>
      <w:r>
        <w:rPr>
          <w:lang w:val="hi_IN" w:bidi="hi_IN"/>
        </w:rPr>
        <w:t xml:space="preserve"> की व्यवस्था, और मिलापवाला तम्बू मूसा ने शायद साक्षी का तम्बू नाम का उपयोग इसलिए किया है क्योंकि साक्षी, अर्थात व्यवस्था के साथ दो पत्थर की पट्टियाँ जो यहोवा ने मूसा को दी थीं, वहाँ सन्दूक में थीं। कुछ अनुवाद साक्षी के स्थान पर वाचा की व्यवस्था कहते हैं। मूसा ने शायद मिलापवाले तम्बू नाम का उपयोग किया है क्योंकि यह वह स्थान है जहाँ मूसा यहोवा से मिलता था। साक्षी का तम्बू या मिलापवाला तम्बू का अर्थ पवित्रस्थान या निवास-स्थान के समान है। उसी वाक्यांश या शब्द का उपयोग करें जिसका उपयोग आपने साक्षी या वाचा के व्यवस्था और मिलापवाले तम्बू के लिए किया था, जिसका उपयोग आपने पहले किया था। </w:t>
      </w:r>
      <w:r>
        <w:rPr>
          <w:b/>
          <w:lang w:val="hi_IN" w:bidi="hi_IN"/>
        </w:rPr>
        <w:t>साक्षी</w:t>
      </w:r>
      <w:r>
        <w:rPr>
          <w:lang w:val="hi_IN" w:bidi="hi_IN"/>
        </w:rPr>
        <w:t xml:space="preserve"> और </w:t>
      </w:r>
      <w:r>
        <w:rPr>
          <w:lang w:val="hi_IN" w:bidi="hi_IN"/>
        </w:rPr>
        <w:t>वाचा</w:t>
      </w:r>
      <w:r>
        <w:rPr>
          <w:lang w:val="hi_IN" w:bidi="hi_IN"/>
        </w:rPr>
        <w:t xml:space="preserve"> मुख्य शब्दावली में हैं, यदि आप उन शब्दों में से किसी एक का उपयोग करते हैं और अधिक जानकारी की आवश्यकता है।</w:t>
      </w:r>
    </w:p>
    <w:p>
      <w:pPr/>
      <w:r>
        <w:rPr>
          <w:lang w:val="hi_IN" w:bidi="hi_IN"/>
        </w:rPr>
      </w:r>
      <w:r>
        <w:rPr>
          <w:lang w:val="hi_IN" w:bidi="hi_IN"/>
        </w:rPr>
        <w:t xml:space="preserve">लेवी गोत्र को हारून के प्रति जिम्मेदार होना है और पूरे आँगन और मिलापवाले तम्बू के प्रति अपना कर्तव्य निभाना है, परन्तु वे पवित्रस्थान या </w:t>
      </w:r>
      <w:r>
        <w:rPr>
          <w:b/>
          <w:lang w:val="hi_IN" w:bidi="hi_IN"/>
        </w:rPr>
        <w:t>वेदी</w:t>
      </w:r>
      <w:r>
        <w:rPr>
          <w:lang w:val="hi_IN" w:bidi="hi_IN"/>
        </w:rPr>
        <w:t xml:space="preserve"> के सामान के पास नहीं आएँगे। वेदी के लिए उसी शब्द या वाक्यांश का उपयोग करें जिसका उपयोग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“हारून और हारून के पुत्र, जो याजक हैं, पवित्रस्थान और वेदी की देखभाल करें, ताकि कोई और उन्हें न छुए और यहोवा के </w:t>
      </w:r>
      <w:r>
        <w:rPr>
          <w:b/>
          <w:lang w:val="hi_IN" w:bidi="hi_IN"/>
        </w:rPr>
        <w:t>क्रोध</w:t>
      </w:r>
      <w:r>
        <w:rPr>
          <w:lang w:val="hi_IN" w:bidi="hi_IN"/>
        </w:rPr>
        <w:t xml:space="preserve"> का अनुभव न करे। क्रोध के लिए उसी शब्द या वाक्यांश का उपयोग करें जिसका उपयोग आपने पिछले भागों में किया था। </w:t>
      </w:r>
      <w:r>
        <w:rPr>
          <w:b/>
          <w:lang w:val="hi_IN" w:bidi="hi_IN"/>
        </w:rPr>
        <w:t>क्रोध</w:t>
      </w:r>
      <w:r>
        <w:rPr>
          <w:lang w:val="hi_IN" w:bidi="hi_IN"/>
        </w:rPr>
        <w:t xml:space="preserve"> के बारे में अधिक जानकारी के लिए, मुख्य शब्दावली देखें।</w:t>
      </w:r>
    </w:p>
    <w:p>
      <w:pPr/>
      <w:r>
        <w:rPr>
          <w:lang w:val="hi_IN" w:bidi="hi_IN"/>
        </w:rPr>
      </w:r>
      <w:r>
        <w:rPr>
          <w:lang w:val="hi_IN" w:bidi="hi_IN"/>
        </w:rPr>
        <w:t xml:space="preserve">यहोवा ने इस्राएल के लोगों में से हारून के संबंधियों, अर्थात् </w:t>
      </w:r>
      <w:r>
        <w:rPr>
          <w:b/>
          <w:lang w:val="hi_IN" w:bidi="hi_IN"/>
        </w:rPr>
        <w:t>लेवियों</w:t>
      </w:r>
      <w:r>
        <w:rPr>
          <w:lang w:val="hi_IN" w:bidi="hi_IN"/>
        </w:rPr>
        <w:t xml:space="preserve"> को अलग कर लिया है।” लेवी यहोवा की ओर से हारून के लिए एक उपहार हैं, ताकि वे मिलापवाले तम्बू के पास उसके कर्तव्यों में उसकी सहायता करें। लेवी लेवी के गोत्र के पुरुषों को दर्शाता है। लेवियों के लिए उसी शब्द या वाक्यांश का उपयोग करें जिसका उपयोग आपने पिछले भागों में किया था। </w:t>
      </w:r>
      <w:r>
        <w:rPr>
          <w:b/>
          <w:lang w:val="hi_IN" w:bidi="hi_IN"/>
        </w:rPr>
        <w:t>लेवियों</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के लोग या पुत्र यहोवा के चुने हुए जाति, </w:t>
      </w:r>
      <w:r>
        <w:rPr>
          <w:b/>
          <w:lang w:val="hi_IN" w:bidi="hi_IN"/>
        </w:rPr>
        <w:t>अब्राहम</w:t>
      </w:r>
      <w:r>
        <w:rPr>
          <w:lang w:val="hi_IN" w:bidi="hi_IN"/>
        </w:rPr>
        <w:t xml:space="preserve"> के पोते याकूब या इस्राएल के वंशज को दर्शाते हैं। </w:t>
      </w:r>
      <w:r>
        <w:rPr>
          <w:b/>
          <w:lang w:val="hi_IN" w:bidi="hi_IN"/>
        </w:rPr>
        <w:t>इस्राएल के लोगों</w:t>
      </w:r>
      <w:r>
        <w:rPr>
          <w:lang w:val="hi_IN" w:bidi="hi_IN"/>
        </w:rPr>
        <w:t xml:space="preserve"> या </w:t>
      </w:r>
      <w:r>
        <w:rPr>
          <w:b/>
          <w:lang w:val="hi_IN" w:bidi="hi_IN"/>
        </w:rPr>
        <w:t>इस्राएलियों</w:t>
      </w:r>
      <w:r>
        <w:rPr>
          <w:lang w:val="hi_IN" w:bidi="hi_IN"/>
        </w:rPr>
        <w:t xml:space="preserve"> के लिए उसी शब्द या वाक्यांश का उपयोग करें जिसका उपयोग आपने पिछले भागों में किया है। </w:t>
      </w:r>
      <w:r>
        <w:rPr>
          <w:b/>
          <w:lang w:val="hi_IN" w:bidi="hi_IN"/>
        </w:rPr>
        <w:t>इस्राएलियों</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18:8–20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18:8–20 को सुनें और अपने मन में रखें।</w:t>
      </w:r>
    </w:p>
    <w:p>
      <w:pPr/>
      <w:r>
        <w:rPr>
          <w:lang w:val="hi_IN" w:bidi="hi_IN"/>
        </w:rPr>
      </w:r>
      <w:r>
        <w:rPr>
          <w:lang w:val="hi_IN" w:bidi="hi_IN"/>
        </w:rPr>
        <w:t>यदि सम्भव हो, तो गिनती 18:8–20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18:8–20 का ऑडियो संस्करण सबसे आसानी से समझ में आने वाले अनुवाद में सुनें।</w:t>
      </w:r>
    </w:p>
    <w:p>
      <w:pPr/>
      <w:r>
        <w:rPr>
          <w:lang w:val="hi_IN" w:bidi="hi_IN"/>
        </w:rPr>
      </w:r>
      <w:r>
        <w:rPr>
          <w:lang w:val="hi_IN" w:bidi="hi_IN"/>
        </w:rPr>
        <w:t>पिछले भाग में यहोवा ने हारून को याद दिलाया कि याजकों और लेवियों के क्या कर्तव्य थे, विशेषकर इस संबंध में कि 'मिलाप के तंबू' में कौन प्रवेश कर सकता था। यहोवा ने याजकों को मिलापवाले तम्बू को पवित्र रखने के लिए विशेष नई जिम्मेदारियाँ भी सौंपीं। यदि कोई भी यहाँ तक कि लेवी भी यहोवा के नियमों को तोड़ता, तो यहोवा इसके लिए याजकों को ही ज़िम्मेदार ठहराता; और उन नियमों को तोड़ने वाले लोगों के साथ-साथ याजकों को भी मृत्युदंड भुगतना पड़ता।</w:t>
      </w:r>
    </w:p>
    <w:p>
      <w:pPr/>
      <w:r>
        <w:rPr>
          <w:lang w:val="hi_IN" w:bidi="hi_IN"/>
        </w:rPr>
      </w:r>
      <w:r>
        <w:rPr>
          <w:lang w:val="hi_IN" w:bidi="hi_IN"/>
        </w:rPr>
        <w:t>इस भाग में यहोवा हारून को बताता है कि हारून और याजकों को उनके काम के लिए क्या मिलेगा।</w:t>
      </w:r>
    </w:p>
    <w:p>
      <w:pPr/>
      <w:r>
        <w:rPr>
          <w:lang w:val="hi_IN" w:bidi="hi_IN"/>
        </w:rPr>
      </w:r>
      <w:r>
        <w:rPr>
          <w:lang w:val="hi_IN" w:bidi="hi_IN"/>
        </w:rPr>
        <w:t>यहोवा अकेले हारून से बात करना जारी रखता है। यद्यपि यहोवा अकेले हारून से बात करता है, परन्तु जो बातें यहोवा हारून से बता रहा है, वे उसके पूरे परिवार से भी संबंधित हैं। यहोवा कहता है कि वह हारून को उन पवित्र भेंटों या यहोवा को समर्पित उपहारों का प्रभारी बना रहा है, जिन्हें इस्राएल के लोग यहोवा के पास लाए थे। आपको याद होगा कि लोग पशु, पक्षी, अनाज, तेल, नए दाखरस, सोने और चाँदी जैसी भेंटें लाते थे और उन्हें महायाजक को देते थे। फिर महायाजक ने यहोवा के निर्देशों के अनुसार यहोवा के सामने भेंटें चढ़ाईं। अक्सर महायाजक होमबलि की वेदी पर अन्नबलि या बलिदानों का कुछ हिस्सा या पूरा हिस्सा जलाता था। लोग अपनी भेंट यहोवा की आराधना करने के लिए, यहोवा का धन्यवाद करने के लिए, अपने पाप या गलत काम की क्षमा माँगने के लिए, या स्वयं को शुद्ध करने के लिए लाते थे। यहोवा हारून से कहता है कि अब से हारून और उसके पुत्र, जो याजक हैं, उन्हें हमेशा उन भेंटों में से कुछ प्राप्त होगा, जो इस्राएली यहोवा के पास लाते हैं। यहोवा ये भेंटें याजकों को देता है, क्योंकि याजकों की आजीविका का प्रबंध स्वयं यहोवा ही करेगा। यहोवा समझाता है कि याजकों को यह जीविका उन भेंटों से मिलेगी जो दूसरे वेदी पर लाते हैं, न कि किसी खेत से जैसा अन्य इस्राएलियों को मिलती है।</w:t>
      </w:r>
    </w:p>
    <w:p>
      <w:pPr/>
      <w:r>
        <w:rPr>
          <w:lang w:val="hi_IN" w:bidi="hi_IN"/>
        </w:rPr>
      </w:r>
      <w:r>
        <w:rPr>
          <w:lang w:val="hi_IN" w:bidi="hi_IN"/>
        </w:rPr>
        <w:t>यहाँ रुकें और समूह में इस प्रश्न पर चर्चा करें: आपके लोगों के समूह में नियोक्ता वेतन के रूप में क्या देते हैं? “क्या यह अधिकतर पैसा होता है, या कर्मचारियों को भुगतान के रूप में और भी कुछ चीजें मिलती हैं? नियोक्ता यह कैसे तय करते हैं कि वेतन के रूप में कितना देना है? इस ऑडियो को यहाँ रोकें।</w:t>
      </w:r>
    </w:p>
    <w:p>
      <w:pPr/>
      <w:r>
        <w:rPr>
          <w:lang w:val="hi_IN" w:bidi="hi_IN"/>
        </w:rPr>
      </w:r>
      <w:r>
        <w:rPr>
          <w:lang w:val="hi_IN" w:bidi="hi_IN"/>
        </w:rPr>
        <w:t>अब यहोवा उन विभिन्न अन्नबलि की सूची बताता है जो यहोवा याजकों को दे रहा है, और यहोवा समझाता है कि इन अन्नबलि को कौन खा सकता है।</w:t>
      </w:r>
    </w:p>
    <w:p>
      <w:pPr/>
      <w:r>
        <w:rPr>
          <w:lang w:val="hi_IN" w:bidi="hi_IN"/>
        </w:rPr>
      </w:r>
      <w:r>
        <w:rPr>
          <w:lang w:val="hi_IN" w:bidi="hi_IN"/>
        </w:rPr>
        <w:t>यहोवा हारून से कहता है कि यहोवा परमपवित्र चढ़ावों का एक भाग प्राप्त करेगा, अर्थात् उन बलिदानों का वह हिस्सा जो हारून ने वेदी पर नहीं जलाया। यहोवा इन भेंटों को “परम पवित्र” कहता है क्योंकि लोगों ने उन्हें यहोवा के विशेष उद्देश्यों के लिए समर्पित किया, या उन्हें अलग कर दिया था। इन चढ़ावों में सभी अन्नबलि, सभी पाप या शुद्धिकरण बलि, और सभी दोषबलि शामिल हैं, जिन्हें लोग यहोवा के पास लाते हैं। अन्नबलि में सबसे उत्तम आटा और तेल होता है। लोग आराधना में यहोवा का सम्मान और आदर दिखाने के लिए अन्नबलियाँ लाते हैं। पापबलि या शुद्धिकरण बलि एक बैल, बकरी, मेमना, कबूतर या आटा हो सकता है। लोग अशुद्ध होने या अनजाने में किए गए अन्य पापों के लिए प्रायश्चित करने के उद्देश्य से पापबलि या शुद्धिकरण बलि लाते हैं। दोषबलि एक मेढ़ा, एक मेम्ना या चाँदी होती है। लोग यहोवा या दूसरों के विरुद्ध पापों या गलत कामों के लिए दोषबलि लाते हैं। इस्राएली जो कुछ भी परम पवित्र या पवित्र भेंट के रूप में यहोवा के पास लाते हैं, वह हारून और उसके पुत्रों का है। “ये बलिदान इस्राएलियों के लिए यहोवा को उसके द्वारा दी गई आशीषों में से थोड़ा सा भाग वापस देने का एक तरीका हैं।</w:t>
      </w:r>
    </w:p>
    <w:p>
      <w:pPr/>
      <w:r>
        <w:rPr>
          <w:lang w:val="hi_IN" w:bidi="hi_IN"/>
        </w:rPr>
      </w:r>
      <w:r>
        <w:rPr>
          <w:lang w:val="hi_IN" w:bidi="hi_IN"/>
        </w:rPr>
        <w:t>हारून और उसके पुत्र किसी भी बलिदान को “अति पवित्र स्थान में” खाएँगे। इसका अर्थ यह हो सकता है कि याजक भेंटों को मिलापवाले तंबू के आँगन में, जो परम पवित्र स्थान है, वहीं खाएँ, और जब वे उन्हें खाएँ तो उन भेंटों को परम पवित्र मानें। केवल पुरुष ही इन भेंटों को खा सकते हैं। यहोवा कहता है कि ये भेंटें "हारून के लिए पवित्र होंगी।" संभवतः यहोवा इस बात पर ज़ोर दे रहा है कि ये चढ़ावे विशेष रूप से हारून और उसके पुत्रों के लिए रखे गए हैं, या यहोवा हारून और उसके पुत्रों को यह निर्देश दे रहा है कि वे इन चढ़ावों को पवित्र मानें।</w:t>
      </w:r>
    </w:p>
    <w:p>
      <w:pPr/>
      <w:r>
        <w:rPr>
          <w:lang w:val="hi_IN" w:bidi="hi_IN"/>
        </w:rPr>
      </w:r>
      <w:r>
        <w:rPr>
          <w:lang w:val="hi_IN" w:bidi="hi_IN"/>
        </w:rPr>
        <w:t>यहोवा हारून को अन्य विशेष भेंटों के बारे में भी बताता है, जो हारून और उसके याजक वंशजों के लिए होंगी। यहोवा इन भेटों को हिलानेवाली भेंटें या उठाई हुई भेंट कहता है। ये मेलबलि या संगतिबलि का हिस्सा हैं। लोग मेलबलियाँ यहोवा के प्रति कृतज्ञता व्यक्त करने और यह दिखाने के लिए लाते हैं कि उनका यहोवा के साथ अच्छा संबंध है। जब लोग यहोवा को हिलाई हुई या उठाई गई भेंट चढ़ाते हैं, तो याजक होमबलि की वेदी के पास उस पशु के सीने या दाहिनी जाँघ को हिलाता या उठाता है, परन्तु याजक उन भेंटों को जलाता नहीं है। यहोवा यह भेंट हारून और उसके वंशजों पुरुषों और स्त्रियों दोनों को खाने के लिए देता है, उस समय से लेकर आने वाले समय के लिए। हारून के परिवार का कोई भी सदस्य जो विधिवत रूप से शुद्ध हो, वह हिलाई हुई भेंट को खा सकता है। यहाँ ‘शुद्ध’ और ‘अशुद्ध’ शब्द बाहरी रूप से साफ या गंदा होने के बारे में नहीं हैं। शुद्ध व्यक्ति वह है जो परमेश्वर की सेवा के योग्य है और जो परमेश्वर की आराधना में भाग लेने के लिए स्वीकार्य है। जो व्यक्ति अशुद्ध है, वह परमेश्वर की सेवा के योग्य नहीं है। लोग स्वभाव से शुद्ध होते हैं, पर यदि वे अनजाने में किसी अशुद्ध वस्तु, जैसे किसी मरे हुए शरीर के संपर्क में आ जाएँ, तो उन्हें फिर से शुद्ध होने के लिए पापबलि या शुद्धिकरण बलि चढ़ानी पड़ती है।</w:t>
      </w:r>
    </w:p>
    <w:p>
      <w:pPr/>
      <w:r>
        <w:rPr>
          <w:lang w:val="hi_IN" w:bidi="hi_IN"/>
        </w:rPr>
      </w:r>
      <w:r>
        <w:rPr>
          <w:lang w:val="hi_IN" w:bidi="hi_IN"/>
        </w:rPr>
        <w:t>यहाँ रुकें और समूह में इस प्रश्न पर चर्चा करें: यह भाग उन भेंटों के बारे में बात करता है जिन्हें केवल पुरुष ही खा सकते हैं और उन भेंटों के बारे में जिन्हें हारून के घराने के पुरुष और स्त्रियाँ दोनों खा सकते हैं। अपने समुदाय के लोगों के विभिन्न समूहों के बीच वेतन में अंतर के बारे में बात करें। उदाहरण के लिए, आपके क्षेत्र में पुरुषों और स्त्रियों, वृद्ध और युवा लोगों और दूसरे क्षेत्र से आने वाले लोगों के बीच वेतन में क्या अंतर है। अपनी संस्कृति में उन नौकरियों के अंतर के बारे में बात करें जो पुरुष और स्त्रियाँ कर सकते हैं। कौन-कौन से काम केवल पुरुष कर सकते हैं, कौन से केवल स्त्रियाँ कर सकती हैं, और कौन से काम पुरुष और स्त्रियाँ दोनों कर सकते हैं? इस ऑडियो को यहाँ रोकें।</w:t>
      </w:r>
    </w:p>
    <w:p>
      <w:pPr/>
      <w:r>
        <w:rPr>
          <w:lang w:val="hi_IN" w:bidi="hi_IN"/>
        </w:rPr>
      </w:r>
      <w:r>
        <w:rPr>
          <w:lang w:val="hi_IN" w:bidi="hi_IN"/>
        </w:rPr>
        <w:t>यहाँ रुकें और समूह में इस प्रश्न पर चर्चा करें: आपके लोगों के समूह के भीतर ऐसी कौन सी बातें हैं जो किसी व्यक्ति को किसी देवता की उपासना में भाग लेने के लिए अशुद्ध या अयोग्य बना देती हैं। उन स्थितियों के बारे में बात करें जहाँ लोग अन्य लोगों को बीमारी या अन्य परिस्थितियों के कारण गैर-धार्मिक उत्सवों या सभाओं में भाग लेने के लिए अयोग्य मानते हैं। इस ऑडियो को यहाँ रोकें।</w:t>
      </w:r>
    </w:p>
    <w:p>
      <w:pPr/>
      <w:r>
        <w:rPr>
          <w:lang w:val="hi_IN" w:bidi="hi_IN"/>
        </w:rPr>
      </w:r>
      <w:r>
        <w:rPr>
          <w:lang w:val="hi_IN" w:bidi="hi_IN"/>
        </w:rPr>
        <w:t>यहोवा हारून से कहता है कि यहोवा हारून को पहली उपज में से सभी सबसे अच्छी उपज दे रहा है, जिसे इस्राएली हर साल यहोवा के पास पहली भेंट के रूप में लाते हैं: जैतून का तेल, नया दाखरस और अनाज। अनाज में फलियाँ और मटर के साथ-साथ गेहूँ और जौ जैसी फसलें भी शामिल हैं। हारून के परिवार का कोई भी सदस्य जो विधिवत रूप से शुद्ध हो, वह पहले फल को खा सकता है।</w:t>
      </w:r>
    </w:p>
    <w:p>
      <w:pPr/>
      <w:r>
        <w:rPr>
          <w:lang w:val="hi_IN" w:bidi="hi_IN"/>
        </w:rPr>
      </w:r>
      <w:r>
        <w:rPr>
          <w:lang w:val="hi_IN" w:bidi="hi_IN"/>
        </w:rPr>
        <w:t>यहोवा हारून को वह सब कुछ भी दे रहा है जो इस्राएल के लोगों ने केवल यहोवा के लिए समर्पित किया था, या अलग रखा था। एक समर्पित वस्तु वह होती है जिसे लोग पूरी तरह से और सदा के लिए यहोवा को दे देते हैं। कोई भी उस समर्पित वस्तु को छुड़ा नहीं सकता, या उसे वापस नहीं खरीद सकता, चाहे वे उसके स्थान पर कितनी ही मूल्यवान वस्तु अर्पित करना चाहें। साथ ही, लोग समर्पित वस्तु का उपयोग किसी अन्य उद्देश्य के लिए नहीं कर सकते।</w:t>
      </w:r>
    </w:p>
    <w:p>
      <w:pPr/>
      <w:r>
        <w:rPr>
          <w:lang w:val="hi_IN" w:bidi="hi_IN"/>
        </w:rPr>
      </w:r>
      <w:r>
        <w:rPr>
          <w:lang w:val="hi_IN" w:bidi="hi_IN"/>
        </w:rPr>
        <w:t>यहाँ रुकें और समूह में इस प्रश्न पर चर्चा करें: यहोवा लोगों के द्वारा लाई गई भेंटों को हारून और याजकों को उनके काम के प्रतिफल के रूप में देता है। चर्चा करें कि आपकी संस्कृति में अन्य देवताओं के लिए लाए गए भेंटों के साथ क्या होता है जिनकी लोग उपासना करते हैं। इस बारे में बात करें कि उन अन्य धर्मों के याजकों को उनके काम के लिए किस प्रकार का प्रतिफल मिलता है। इस ऑडियो को यहाँ रोकें।</w:t>
      </w:r>
    </w:p>
    <w:p>
      <w:pPr/>
      <w:r>
        <w:rPr>
          <w:lang w:val="hi_IN" w:bidi="hi_IN"/>
        </w:rPr>
      </w:r>
      <w:r>
        <w:rPr>
          <w:lang w:val="hi_IN" w:bidi="hi_IN"/>
        </w:rPr>
        <w:t>यहोवा उन भेंटों की एक और श्रेणी का वर्णन करता है जो यहोवा याजकों को दे रहा है। हर वह चीज़ जो गर्भ से सबसे पहले बाहर आती है, चाहे वह इंसान हो या जानवर, जिसे लोग यहोवा को चढ़ाते हैं, वह हारून की होगी। इस प्रकार यहोवा हारून को हर पहिलौठा पुत्र और हर पहिलौठा नर पशु देता है, जिन्हें इस्राएली यहोवा के पास लाते हैं। परन्तु यहोवा हारून से कहता है कि उसे इस्राएलियों से मूल्य लेना होगा, ताकि वे हर पहिलौठे बच्चे और हर ऐसे पहिलौठे नर पशु को, जो रीति के अनुसार अशुद्ध है, छुड़ा सकें या वापस खरीद सकें। पहलौठे पुत्र यहोवा के हैं, लेकिन वे बलिदान के लिए स्वीकार्य नहीं हैं क्योंकि उनका जीवन पवित्र है। वे पहलौठे नर पशु भी जो विधि के अनुसार अशुद्ध होते हैं, वे भी बलिदान के लिए स्वीकार्य नहीं होते हैं, क्योंकि वे यहोवा की उपस्थिति में रहने के लिए अयोग्य हैं। इसलिए, यहोवा अशुद्ध पशुओं के पहलौठे पुरुषों को बलिदान के रूप में स्वीकार नहीं कर सकता।</w:t>
      </w:r>
    </w:p>
    <w:p>
      <w:pPr/>
      <w:r>
        <w:rPr>
          <w:lang w:val="hi_IN" w:bidi="hi_IN"/>
        </w:rPr>
      </w:r>
      <w:r>
        <w:rPr>
          <w:lang w:val="hi_IN" w:bidi="hi_IN"/>
        </w:rPr>
        <w:t>यहोवा हारून से कहता है कि हर पहिलौठे पुत्र के लिए, जब वह एक महीने का हो जाए, तब उसका छुड़ौती मूल्य लिया जाए। पहलौठे पुत्रों को छोड़ने की कीमत पाँच शेकेल होनी चाहिए, या निवासस्थान के मानक वजन के अनुसार पाँच चाँदी के टुकड़े होनी चाहिए। निवासस्थान के शेकेल का वजन 20 गेरा, या लगभग 12 ग्राम चाँदी का है। इसलिए, तो, पहले जन्मे बेटे के छुटकारे की कीमत लगभग 60 ग्राम चाँदी है।</w:t>
      </w:r>
    </w:p>
    <w:p>
      <w:pPr/>
      <w:r>
        <w:rPr>
          <w:lang w:val="hi_IN" w:bidi="hi_IN"/>
        </w:rPr>
      </w:r>
      <w:r>
        <w:rPr>
          <w:lang w:val="hi_IN" w:bidi="hi_IN"/>
        </w:rPr>
        <w:t>परन्तु हारून को पहिलौठे नर बछड़े, मेम्ने या बकरे के लिए छुड़ौती का मूल्य नहीं लेना है। यहोवा इन पशुओं को यहोवा के लिए पवित्र या अलग मानता है, और वे यहोवा के हैं। जब कोई व्यक्ति पशु को याजक के सामने मारता है, तब याजक उस पशु का लहू लेकर होमबलि की वेदी पर छिड़कता है। आपको याद होगा कि पशु का लहू पशु के जीवन को दर्शाता है। वेदी पर लहू छिड़कने के द्वारा याजक उस पशु का जीवन यहोवा को अर्पित करता है। याजकों को इन पशुओं की चर्बी को जलाना होता है, क्योंकि सारी चर्बी यहोवा की होती है। याजकों को पशुओं की चर्बी खाने की अनुमति नहीं है। चर्बी एक ऐसी भेंट है जिसे याजक आग से चढ़ाते हैं, और जिससे यहोवा को सुखदायक सुगंध मिलती है।</w:t>
      </w:r>
    </w:p>
    <w:p>
      <w:pPr/>
      <w:r>
        <w:rPr>
          <w:lang w:val="hi_IN" w:bidi="hi_IN"/>
        </w:rPr>
      </w:r>
      <w:r>
        <w:rPr>
          <w:lang w:val="hi_IN" w:bidi="hi_IN"/>
        </w:rPr>
        <w:t>यहोवा कहता है कि पहलौठे बछड़े, मेम्ने या बकरे का मांस हारून का होगा, जैसे हिलाने की भेंट की छाती और दाहिनी जाँघ हारून की होती है।</w:t>
      </w:r>
    </w:p>
    <w:p>
      <w:pPr/>
      <w:r>
        <w:rPr>
          <w:lang w:val="hi_IN" w:bidi="hi_IN"/>
        </w:rPr>
      </w:r>
      <w:r>
        <w:rPr>
          <w:lang w:val="hi_IN" w:bidi="hi_IN"/>
        </w:rPr>
        <w:t>यहोवा अब वही बात फिर से दोहरा रहा है जो यहोवा ने अब तक इस भाग में हारून से कही है। यहोवा कहता है कि वह हारून और हारून के पुत्र और पुत्रियों को वे चढ़ावे, अर्थात पवित्र भेंटें, दे रहा है जो इस्राएल के लोग यहोवा के लिए लाते हैं। अब से हारून और हारून के पुत्र और पुत्रियाँ सदा उन भेंटों में से भाग पाएँगे जो इस्राएली लोग यहोवा के लिए लाते हैं। यहोवा ये चढ़ावे, अर्थात भेंटें, याजकों को देता है और उन्हें अपने कार्य के लिए इन्हें अपने पास रखने की अनुमति देता है। यहोवा कहता है कि ये विशेषाधिकार सदा लागू होंगे—कोई भी उन्हें रोक नहीं सकता। यहोवा हारून और याजकों को इन विशेषाधिकारों को देने के इस कार्य को “नमक की वाचा” कहता है। "नमक की वाचा" का अर्थ है वह वाचा जिसे कोई भी तोड़ नहीं सकता। यह वाचा, अर्थात समझौता, यहोवा और हारून तथा हारून की सन्तान के बीच होगा।</w:t>
      </w:r>
    </w:p>
    <w:p>
      <w:pPr/>
      <w:r>
        <w:rPr>
          <w:lang w:val="hi_IN" w:bidi="hi_IN"/>
        </w:rPr>
      </w:r>
      <w:r>
        <w:rPr>
          <w:lang w:val="hi_IN" w:bidi="hi_IN"/>
        </w:rPr>
        <w:t>यहाँ रुकें और समूह के रूप में इस प्रश्न पर चर्चा करें: आपके लोगों के समूह में लोग किस प्रकार की वाचाएँ, अर्थात बन्धनकारी समझौते, करते हैं? ऐसे समझौते करते समय लोग जिन रीति-रिवाजों का पालन करते हैं, उन पर चर्चा करें। ऑडियो को यहाँ रोकें।</w:t>
      </w:r>
    </w:p>
    <w:p>
      <w:pPr/>
      <w:r>
        <w:rPr>
          <w:lang w:val="hi_IN" w:bidi="hi_IN"/>
        </w:rPr>
      </w:r>
      <w:r>
        <w:rPr>
          <w:lang w:val="hi_IN" w:bidi="hi_IN"/>
        </w:rPr>
        <w:t>यहोवा कहता है कि हारून को “उनके देश में कोई भाग नहीं मिलेगा, और न ही उनके बीच उसका कोई भाग होगा।” इसका अर्थ है कि याजकों को कनान में इस्राएल के अन्य गोत्रों के बीच कोई भूमि का भाग नहीं मिलेगा। यहोवा कहता है कि भूमि के स्थान पर वह स्वयं ही याजकों का भाग होगा। यहोवा वादा करता है कि जब याजक यहोवा की सेवा करेंगे, तो वह उन्हें उनकी आवश्यकता की हर वस्तु देगा, क्योंकि याजकों को भूमि का कोई भाग नहीं मिलता। यहोवा कहता है कि वह याजकों को वे भेंटें दे रहा है जो यहोवा के लिए ठहराई गई हैं।</w:t>
      </w:r>
      <w:r>
        <w:rPr>
          <w:lang w:val="hi_IN" w:bidi="hi_IN"/>
        </w:rPr>
      </w:r>
    </w:p>
    <w:p>
      <w:pPr>
        <w:pStyle w:val="Heading3"/>
      </w:pPr>
      <w:r>
        <w:rPr>
          <w:lang w:val="hi_IN" w:bidi="hi_IN"/>
        </w:rPr>
        <w:t>घटनाओं को समझाना</w:t>
      </w:r>
    </w:p>
    <w:p>
      <w:pPr/>
      <w:r>
        <w:rPr>
          <w:lang w:val="hi_IN" w:bidi="hi_IN"/>
        </w:rPr>
      </w:r>
      <w:r>
        <w:rPr>
          <w:lang w:val="hi_IN" w:bidi="hi_IN"/>
        </w:rPr>
        <w:t>गिनती 18:8–20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यहोवा हारून से अपने विस्तारित परिवार और हारून के वंशजों के प्रतिनिधि के रूप में बात करता है। यहोवा हारून से कहता है कि यहोवा हारून को उन पवित्र भेंटों की जिम्मेदारी सौंप रहा है जो इस्राएल के लोग यहोवा के लिए लाते हैं। अब से हारून और हारून के पुत्र, अर्थात याजक, सदा उन भेंटों में से भाग पाएँगे जिन्हें यहोवा ने हारून को न जलाने के लिए कहा था, जिनमें सब अन्नबलि, सब पाप या शुद्धि बलि, और सब दोषबलि शामिल हैं। यहोवा कहता है कि केवल हारून और हारून के पुत्र ही इन चढ़ावों को खा सकते हैं।</w:t>
      </w:r>
    </w:p>
    <w:p>
      <w:pPr/>
      <w:r>
        <w:rPr>
          <w:lang w:val="hi_IN" w:bidi="hi_IN"/>
        </w:rPr>
      </w:r>
      <w:r>
        <w:rPr>
          <w:b/>
          <w:lang w:val="hi_IN" w:bidi="hi_IN"/>
        </w:rPr>
        <w:t>दूसरे दृश्य में:</w:t>
      </w:r>
      <w:r>
        <w:rPr>
          <w:lang w:val="hi_IN" w:bidi="hi_IN"/>
        </w:rPr>
        <w:t xml:space="preserve"> यहोवा हारून से कहता है कि वह हारून को हिलाने की भेंटें, अर्थात उठाने की भेंटें, भी दे रहा है। यहोवा हारून से कहता है कि हारून के परिवार का कोई भी सदस्य, चाहे वह पुरुष हो या स्त्री, जो धार्मिक रूप से शुद्ध है, हिलने वाली भेंटों को खा सकता है।</w:t>
      </w:r>
    </w:p>
    <w:p>
      <w:pPr/>
      <w:r>
        <w:rPr>
          <w:lang w:val="hi_IN" w:bidi="hi_IN"/>
        </w:rPr>
      </w:r>
      <w:r>
        <w:rPr>
          <w:b/>
          <w:lang w:val="hi_IN" w:bidi="hi_IN"/>
        </w:rPr>
        <w:t>तीसरे दृश्य में:</w:t>
      </w:r>
      <w:r>
        <w:rPr>
          <w:lang w:val="hi_IN" w:bidi="hi_IN"/>
        </w:rPr>
        <w:t xml:space="preserve"> यहोवा हारून से कहता है कि वह हारून को हर वर्ष इस्राएली लोग जो पहली उपज यहोवा को देते हैं, उसमें से सब उत्तम भाग दे रहा है—जैतून का तेल, नया दाखमधु, और अन्न। हारून के परिवार का कोई भी सदस्य जो धार्मिक रूप से शुद्ध हो, वह पहले फल को खा सकता है।</w:t>
      </w:r>
    </w:p>
    <w:p>
      <w:pPr/>
      <w:r>
        <w:rPr>
          <w:lang w:val="hi_IN" w:bidi="hi_IN"/>
        </w:rPr>
      </w:r>
      <w:r>
        <w:rPr>
          <w:b/>
          <w:lang w:val="hi_IN" w:bidi="hi_IN"/>
        </w:rPr>
        <w:t>चौथे दृश्य में:</w:t>
      </w:r>
      <w:r>
        <w:rPr>
          <w:lang w:val="hi_IN" w:bidi="hi_IN"/>
        </w:rPr>
        <w:t xml:space="preserve"> यहोवा हारून से कहता है कि यहोवा हारून और उसके वंशजों को वह सब कुछ दे रहा है जो इस्राएल के लोगों ने केवल यहोवा के लिए समर्पित किया था या अलग रखा था।</w:t>
      </w:r>
    </w:p>
    <w:p>
      <w:pPr/>
      <w:r>
        <w:rPr>
          <w:lang w:val="hi_IN" w:bidi="hi_IN"/>
        </w:rPr>
      </w:r>
      <w:r>
        <w:rPr>
          <w:b/>
          <w:lang w:val="hi_IN" w:bidi="hi_IN"/>
        </w:rPr>
        <w:t>पाँचवें दृश्य में:</w:t>
      </w:r>
      <w:r>
        <w:rPr>
          <w:lang w:val="hi_IN" w:bidi="hi_IN"/>
        </w:rPr>
        <w:t xml:space="preserve"> यहोवा हारून को हर पहिलौठा पुत्र और हर पहिलौठा नर पशु दे रहा है जिसे इस्राएली यहोवा के लिए लाते हैं। यहोवा हारून से कहते हैं कि उसे हर पहलौठे बच्चे को छुड़ाना होगा, या वापस खरीदना होगा। हारून को हर पहिलौठे नर पशु को भी छुड़ाना चाहिए जो रीति के अनुसार अशुद्ध है। यहोवा पहलौठे पुत्रों के लिए छुटकारे की कीमत निर्धारित करता है। हालाँकि, यहोवा हारून से कहता है कि हारून को गाय, भेड़ या बकरी के पहलौठे को छुड़ाना नहीं चाहिए, या उसे वापस नहीं खरीदना चाहिए, क्योंकि वे पवित्र हैं। पहलौठे बछड़े, मेम्ने या बकरी का माँस हारून का हो, ठीक वैसे ही जैसे हिलाई-भेंट की छाती का माँस और दाहिनी जाँघ हारून की हो।</w:t>
      </w:r>
    </w:p>
    <w:p>
      <w:pPr/>
      <w:r>
        <w:rPr>
          <w:lang w:val="hi_IN" w:bidi="hi_IN"/>
        </w:rPr>
      </w:r>
      <w:r>
        <w:rPr>
          <w:b/>
          <w:lang w:val="hi_IN" w:bidi="hi_IN"/>
        </w:rPr>
        <w:t>छठे दृश्य में:</w:t>
      </w:r>
      <w:r>
        <w:rPr>
          <w:lang w:val="hi_IN" w:bidi="hi_IN"/>
        </w:rPr>
        <w:t xml:space="preserve"> यहोवा इस भाग में अब तक यहोवा ने जो बातें कही हैं उसका सारांश बताता है। यहोवा हारून से कहता है कि यहोवा हारून और हारून के पुत्र और पुत्रियों को वे चढ़ाव दे रहा है जो इस्राएल के लोग यहोवा के लिए लाते हैं। अब से हारून और हारून के वंशजों को हमेशा अपने काम के लिए उन भेंटों का भाग प्राप्त होगा। यहोवा हारून और याजकों को इन विशेषाधिकारों को देने के इस कार्य को नमक की वाचा, अर्थात वह वाचा कहता है जिसे कोई भी तोड़ नहीं सकता।</w:t>
      </w:r>
    </w:p>
    <w:p>
      <w:pPr/>
      <w:r>
        <w:rPr>
          <w:lang w:val="hi_IN" w:bidi="hi_IN"/>
        </w:rPr>
      </w:r>
      <w:r>
        <w:rPr>
          <w:b/>
          <w:lang w:val="hi_IN" w:bidi="hi_IN"/>
        </w:rPr>
        <w:t>सातवें दृश्य में:</w:t>
      </w:r>
      <w:r>
        <w:rPr>
          <w:lang w:val="hi_IN" w:bidi="hi_IN"/>
        </w:rPr>
        <w:t xml:space="preserve"> यहोवा हारून से कहता है कि हारून और उसके वंशजों को कनान में इस्राएल के अन्य गोत्रों के बीच कोई भूमि का भाग नहीं मिलेगा। यहोवा स्वयं भूमि के स्थान पर याजकों का भाग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हारून के पुरुष वंशज</w:t>
      </w:r>
    </w:p>
    <w:p>
      <w:pPr>
        <w:pStyle w:val="ListBullet"/>
        <w:spacing w:line="240" w:lineRule="auto"/>
        <w:ind w:left="720"/>
      </w:pPr>
      <w:r>
        <w:rPr>
          <w:lang w:val="hi_IN" w:bidi="hi_IN"/>
        </w:rPr>
      </w:r>
      <w:r>
        <w:rPr>
          <w:lang w:val="hi_IN" w:bidi="hi_IN"/>
        </w:rPr>
        <w:t>हारून की स्त्री वंशज</w:t>
      </w:r>
    </w:p>
    <w:p>
      <w:pPr>
        <w:pStyle w:val="ListBullet"/>
        <w:spacing w:line="240" w:lineRule="auto"/>
        <w:ind w:left="720"/>
      </w:pPr>
      <w:r>
        <w:rPr>
          <w:lang w:val="hi_IN" w:bidi="hi_IN"/>
        </w:rPr>
      </w:r>
      <w:r>
        <w:rPr>
          <w:lang w:val="hi_IN" w:bidi="hi_IN"/>
        </w:rPr>
        <w:t>हारून के घर का हर कोई जो शुद्ध है</w:t>
      </w:r>
    </w:p>
    <w:p>
      <w:pPr>
        <w:pStyle w:val="ListBullet"/>
        <w:spacing w:line="240" w:lineRule="auto"/>
        <w:ind w:left="720"/>
      </w:pPr>
      <w:r>
        <w:rPr>
          <w:lang w:val="hi_IN" w:bidi="hi_IN"/>
        </w:rPr>
      </w:r>
      <w:r>
        <w:rPr>
          <w:lang w:val="hi_IN" w:bidi="hi_IN"/>
        </w:rPr>
        <w:t>इस्राएल के पहलौठे पुत्र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अकेले हारून से बात करना जारी रखता है। भले ही यहोवा अकेले हारून से बात करता है, फिर भी जो बातें यहोवा हारून को बता रहा है, वे हारून के विस्तारित परिवार पर भी लागू होती हैं। यहोवा इस भाग को उस भाषा का उपयोग करके शुरू करता है जो दिखाती है कि यहोवा कुछ महत्वपूर्ण कह रहा है।</w:t>
      </w:r>
    </w:p>
    <w:p>
      <w:pPr/>
      <w:r>
        <w:rPr>
          <w:lang w:val="hi_IN" w:bidi="hi_IN"/>
        </w:rPr>
      </w:r>
      <w:r>
        <w:rPr>
          <w:lang w:val="hi_IN" w:bidi="hi_IN"/>
        </w:rPr>
        <w:t>यहाँ रुकें और समूह में चर्चा करें: जब अपनी भाषा में कोई कहानी सुनाते हैं, तो आप दर्शकों को कैसे बताते हैं कि आप कुछ महत्वपूर्ण कह रहे हैं? आप किन शब्दों या वाक्यांशों का उपयोग करते हैं? ऑडियो को यहाँ रोकें।</w:t>
      </w:r>
    </w:p>
    <w:p>
      <w:pPr/>
      <w:r>
        <w:rPr>
          <w:lang w:val="hi_IN" w:bidi="hi_IN"/>
        </w:rPr>
      </w:r>
      <w:r>
        <w:rPr>
          <w:lang w:val="hi_IN" w:bidi="hi_IN"/>
        </w:rPr>
        <w:t>यहोवा हारून को भेंटों के ऊपर नियुक्त कर रहा है—उन सब पवित्र भेंटों के ऊपर जो इस्राएली यहोवा के लिए लाते हैं। यहोवा हारून से कहता है कि अब से हारून और उसके पुत्र, या वंशज, याजक, हमेशा इन भेंटों का हिस्सा प्राप्त करेंगे।</w:t>
      </w:r>
    </w:p>
    <w:p>
      <w:pPr/>
      <w:r>
        <w:rPr>
          <w:lang w:val="hi_IN" w:bidi="hi_IN"/>
        </w:rPr>
      </w:r>
      <w:r>
        <w:rPr>
          <w:lang w:val="hi_IN" w:bidi="hi_IN"/>
        </w:rPr>
        <w:t>अब यह भाग उन विभिन्न अन्नबलियों को सूचीबद्ध करता है जो यहोवा याजकों को दे रहा है, और यहोवा बताता है कि इन भेंटों को कौन खा सकता है।</w:t>
      </w:r>
    </w:p>
    <w:p>
      <w:pPr/>
      <w:r>
        <w:rPr>
          <w:lang w:val="hi_IN" w:bidi="hi_IN"/>
        </w:rPr>
      </w:r>
      <w:r>
        <w:rPr>
          <w:lang w:val="hi_IN" w:bidi="hi_IN"/>
        </w:rPr>
        <w:t>यहोवा हारून से कहता है कि हारून और उसके पुरुष वंशजों को उन सबसे पवित्र भेंट, या बलिदानों में से एक हिस्सा मिलेगा जो लोग लाते हैं। ये बलिदान "परम पवित्र" हैं क्योंकि लोग उन्हें यहोवा को चढ़ाते हैं। हारून अनाज, पाप-बलि, या शुद्धिकरण की भेंट और दोषबलि का वह भाग प्राप्त करेगा जिन्हें यहोवा ने हारून को न जलाने का निर्देश दिया था। इब्रानी में “लाना” शब्द का अर्थ “लौटा देना” होता है।" ये बलिदान इस्राएलियों के लिए यहोवा को उस चीज़ का एक छोटा सा हिस्सा वापस देने का एक तरीका है जो यहोवा ने इस्राएलियों को आशीष के रूप में दिया है।</w:t>
      </w:r>
    </w:p>
    <w:p>
      <w:pPr/>
      <w:r>
        <w:rPr>
          <w:lang w:val="hi_IN" w:bidi="hi_IN"/>
        </w:rPr>
      </w:r>
      <w:r>
        <w:rPr>
          <w:lang w:val="hi_IN" w:bidi="hi_IN"/>
        </w:rPr>
        <w:t>यहाँ रुकें और समूह में चर्चा करें: आप अपनी भाषा में किसी के पास कुछ लाने या देने का वर्णन करने के लिए किन अलग-अलग शब्दों या वाक्यांशों का उपयोग करते हैं? आप किसी को उपहार देने का वर्णन करने के लिए किन शब्दों का उपयोग करते हैं? आप किसी को वेतन देने का वर्णन करने के लिए कौन से शब्दों का उपयोग करते हैं? आप किसी के द्वारा अपना बकाया लौटाने या जो उन्होंने पाया है उसका एक भाग वापस देने का वर्णन करने के लिए कौन से शब्दों का उपयोग करते हैं? ऑडियो को यहाँ रोकें।</w:t>
      </w:r>
    </w:p>
    <w:p>
      <w:pPr/>
      <w:r>
        <w:rPr>
          <w:lang w:val="hi_IN" w:bidi="hi_IN"/>
        </w:rPr>
      </w:r>
      <w:r>
        <w:rPr>
          <w:lang w:val="hi_IN" w:bidi="hi_IN"/>
        </w:rPr>
        <w:t>यहोवा हारून से भेंट को खाने के तरीके के बारे में बात करता है। हारून और हारून के पुरुष वंशजों को किसी भी भेंट को "एक सबसे पवित्र स्थान में" खाना है। इसका अर्थ यह हो सकता है कि याजक भेंटों को मिलापवाले तंबू के आँगन में, जो परम पवित्र स्थान है, वहीं खाएँ, और जब वे उन्हें खाएँ तो उन भेंटों को परम पवित्र मानें। यहोवा कहता है कि ये भेंटें "हारून के लिए पवित्र होंगी।" यहोवा शायद इस बात पर जोर दे रहा है कि यहोवा विशेष रूप से हारून और उसके पुत्रों के लिए भेंट आरक्षित कर रहा है, या शायद यहोवा हारून और उसके पुत्रों को निर्देश दे रहा है कि वे भेंट को पवित्र मानें।</w:t>
      </w:r>
    </w:p>
    <w:p>
      <w:pPr/>
      <w:r>
        <w:rPr>
          <w:lang w:val="hi_IN" w:bidi="hi_IN"/>
        </w:rPr>
      </w:r>
      <w:r>
        <w:rPr>
          <w:lang w:val="hi_IN" w:bidi="hi_IN"/>
        </w:rPr>
        <w:t>यहाँ रुकें और समूह में चर्चा करें: आप यह वर्णन करने के बारे में कैसे बात करेंगे कि भेंट "हारून के लिए पवित्र" कैसे होगी?" ऑडियो को यहाँ रोकें।</w:t>
      </w:r>
    </w:p>
    <w:p>
      <w:pPr/>
      <w:r>
        <w:rPr>
          <w:lang w:val="hi_IN" w:bidi="hi_IN"/>
        </w:rPr>
      </w:r>
      <w:r>
        <w:rPr>
          <w:lang w:val="hi_IN" w:bidi="hi_IN"/>
        </w:rPr>
        <w:t>यहोवा हारून को अन्य विशेष भेंट के बारे में बताता है जो हारून की भी होगी। जब यहोवा कहता है कि दान "हारून का होगा," तो यहोवा का अर्थ "हारून और उसके वंशज" है। यहोवा इन भेटों को हिलानेवाली भेंटें या उठाई हुई भेंट कहता है। जब लोग यहोवा को हिलाई हुई, अर्थात उठाई हुई, भेंट चढ़ाते थे, तो याजक होमबलि की वेदी के पास चढ़ाए गए पशु के सीने या दाहिनी जांघ को हिलाता या उठाता था, परन्तु याजक उन भेंटों को जलाता नहीं था। हारून के परिवार का कोई भी सदस्य जो धार्मिक रूप से शुद्ध है, हिलाने वाली भेंट को खा सकता है।</w:t>
      </w:r>
    </w:p>
    <w:p>
      <w:pPr/>
      <w:r>
        <w:rPr>
          <w:lang w:val="hi_IN" w:bidi="hi_IN"/>
        </w:rPr>
      </w:r>
      <w:r>
        <w:rPr>
          <w:lang w:val="hi_IN" w:bidi="hi_IN"/>
        </w:rPr>
        <w:t>यहोवा हारून से कहता है कि यहोवा हारून को वह पहली उपज में से सभी सबसे अच्छी दे रहा है जो इस्राएली हर साल यहोवा को देते हैं: जैतून का तेल, नया दाखमधु और अनाज। अनाज में फलियाँ और मटर के साथ-साथ गेहूँ और जौ जैसी फसलें भी शामिल थीं। हारून के परिवार का कोई भी सदस्य जो धार्मिक रूप से शुद्ध हो, वह पहले फल को खा सकता है।</w:t>
      </w:r>
    </w:p>
    <w:p>
      <w:pPr/>
      <w:r>
        <w:rPr>
          <w:lang w:val="hi_IN" w:bidi="hi_IN"/>
        </w:rPr>
      </w:r>
      <w:r>
        <w:rPr>
          <w:lang w:val="hi_IN" w:bidi="hi_IN"/>
        </w:rPr>
        <w:t>यहाँ रुकें और समूह में चर्चा करें: जब यह फलियाँ, मटर और गेहूँ और जौ जैसी फसलों को दर्शाता है, तो आप "अनाज" का अनुवाद कैसे करेंगे? इस ऑडियो को यहाँ रोकें।</w:t>
      </w:r>
    </w:p>
    <w:p>
      <w:pPr/>
      <w:r>
        <w:rPr>
          <w:lang w:val="hi_IN" w:bidi="hi_IN"/>
        </w:rPr>
      </w:r>
      <w:r>
        <w:rPr>
          <w:lang w:val="hi_IN" w:bidi="hi_IN"/>
        </w:rPr>
        <w:t>यहोवा हारून को वह सब कुछ भी दे रहा है जो इस्राएल के लोग केवल यहोवा के लिए समर्पित करते हैं, या अलग रखते थे। जब लोग यहोवा को कुछ समर्पित करते हैं, तो कोई भी कभी उसे छुड़ा नहीं सकता और न ही उसे वापस ले सकता है।</w:t>
      </w:r>
    </w:p>
    <w:p>
      <w:pPr/>
      <w:r>
        <w:rPr>
          <w:lang w:val="hi_IN" w:bidi="hi_IN"/>
        </w:rPr>
      </w:r>
      <w:r>
        <w:rPr>
          <w:lang w:val="hi_IN" w:bidi="hi_IN"/>
        </w:rPr>
        <w:t>यहोवा उन भेंटों की एक और श्रेणी का वर्णन करता है जो यहोवा याजकों को दे रहा है। हर पुरुष व्यक्ति या पशु जो "गर्भ को खोलता है," या अपनी माँ का पहलौठा है, यहोवा का है।</w:t>
      </w:r>
    </w:p>
    <w:p>
      <w:pPr/>
      <w:r>
        <w:rPr>
          <w:lang w:val="hi_IN" w:bidi="hi_IN"/>
        </w:rPr>
      </w:r>
      <w:r>
        <w:rPr>
          <w:lang w:val="hi_IN" w:bidi="hi_IN"/>
        </w:rPr>
        <w:t>यहाँ रुकें और समूह में चर्चा करें: आप अपने पहलौठे बच्चों के बारे में कैसे बात करते हैं? आप पहलौठे मनुष्यों और पहलौठे पशुओं का वर्णन कैसे करते हैं? इस ऑडियो को यहाँ रोकें।</w:t>
      </w:r>
    </w:p>
    <w:p>
      <w:pPr/>
      <w:r>
        <w:rPr>
          <w:lang w:val="hi_IN" w:bidi="hi_IN"/>
        </w:rPr>
      </w:r>
      <w:r>
        <w:rPr>
          <w:lang w:val="hi_IN" w:bidi="hi_IN"/>
        </w:rPr>
        <w:t>परन्तु यहोवा हारून से कहता है कि उसे इस्राएलियों से मूल्य लेना होगा, ताकि वे हर पहिलौठे बच्चे और हर ऐसे पहिलौठे नर पशु को, जो रीति के अनुसार अशुद्ध है, छुड़ा सकें या वापस खरीद सकें। यहोवा हारून से कहता है कि हर पहिलौठे पुत्र के लिए, जब वह एक महीने का हो जाए, तब उसका छुड़ौती मूल्य लिया जाए। उन्हें छोड़ने की कीमत पाँच शेकेल या निवास-स्थान के शेकेल के मानक वजन के अनुसार पाँच चाँदी के टुकड़े होनी चाहिए। निवास-स्थान के शेकेल का वजन 20 गेरा होता है। गेरा इस्राएल में वजन की सबसे छोटी इकाई है। लोग गेरा का वजन 0.6 ग्राम का अनुमान लगाते हैं, इसलिए एक शेकेल का वजन लगभग 12 ग्राम था। इसलिए, पहलौठे पुत्र के लिए छुड़ौती की कीमत लगभग 60 ग्राम चाँदी की है।</w:t>
      </w:r>
    </w:p>
    <w:p>
      <w:pPr/>
      <w:r>
        <w:rPr>
          <w:lang w:val="hi_IN" w:bidi="hi_IN"/>
        </w:rPr>
      </w:r>
      <w:r>
        <w:rPr>
          <w:lang w:val="hi_IN" w:bidi="hi_IN"/>
        </w:rPr>
        <w:t>अब यहोवा पहलौठे नर बछड़ों, मेमनों और बकरियों के साथ एक विरोधाभास बताता है। ये पशु यहोवा के हैं। लोग इन पशुओं को वापस नहीं खरीद सकते हैं। जो व्यक्ति पशु को लाता है, वह याजक के सामने उसे मारता है। फिर याजक होमबलि की वेदी के ऊपर पशु के लहू को छिड़कता है। फिर याजक पशुओं के चर्बी वाले हिस्सों को जलाता है। जलती हुई चर्बी यहोवा के लिए एक सुखदायक सुगंध उत्पन्न करती है। यहोवा कहता है कि पहलौठे बछड़े, मेम्ने या बकरे का मांस हारून का होगा, जैसे हिलाने की भेंट की छाती और दाहिनी जाँघ हारून की होती है।</w:t>
      </w:r>
    </w:p>
    <w:p>
      <w:pPr/>
      <w:r>
        <w:rPr>
          <w:lang w:val="hi_IN" w:bidi="hi_IN"/>
        </w:rPr>
      </w:r>
      <w:r>
        <w:rPr>
          <w:lang w:val="hi_IN" w:bidi="hi_IN"/>
        </w:rPr>
        <w:t>अब यहोवा सब कुछ फिर से संक्षेप में बताता है ताकि यह जोर दिया जा सके कि ये अधिकार सदा के लिए बने रहते हैं। यहोवा कहता है कि अब से यहोवा हारून और उसके पुरुष और स्त्री वंशजों को वे भेंट, या पवित्र भेंट दे रहा है जो इस्राएल के लोग यहोवा के लिए लाते हैं। यहोवा हारून और याजकों को ये विशेषाधिकार देने के इस कार्य को नमक की वाचा कहता है, जो एक वाचा है जिसे कोई भी तोड़ नहीं सकता। यहोवा और हारून, तथा हारून के पुत्रों, अर्थात उसके वंशजों, के बीच यह वाचा, अर्थात समझौता, सदा तक बना रहेगा।</w:t>
      </w:r>
    </w:p>
    <w:p>
      <w:pPr/>
      <w:r>
        <w:rPr>
          <w:lang w:val="hi_IN" w:bidi="hi_IN"/>
        </w:rPr>
      </w:r>
      <w:r>
        <w:rPr>
          <w:lang w:val="hi_IN" w:bidi="hi_IN"/>
        </w:rPr>
        <w:t>यहाँ रुकें और समूह में चर्चा करें: आप अपनी भाषा में एक वाचा या एक समझौते का वर्णन करने के लिए किन अलग-अलग शब्दों का उपयोग करते हैं? ऑडियो को यहाँ रोकें।</w:t>
      </w:r>
    </w:p>
    <w:p>
      <w:pPr/>
      <w:r>
        <w:rPr>
          <w:lang w:val="hi_IN" w:bidi="hi_IN"/>
        </w:rPr>
      </w:r>
      <w:r>
        <w:rPr>
          <w:lang w:val="hi_IN" w:bidi="hi_IN"/>
        </w:rPr>
        <w:t>फिर यहोवा हारून से बात करता है, लेकिन यहोवा हारून के पूरे परिवार के बारे में बात कर रहा है। यहोवा कहता है कि हारून को “उनके देश में कोई भाग नहीं मिलेगा, और न ही उनके बीच उसका कोई भाग होगा।” इसका अर्थ है कि याजकों को कनान में इस्राएल के अन्य गोत्रों के बीच कोई भूमि का भाग नहीं मिलेगा। यहोवा कहता है कि भूमि के स्थान पर वह स्वयं ही याजकों का भाग होगा। यहोवा वचन देता है कि जब याजक उसके लिए याजकाई की सेवा करेंगे, तब वह उन्हें उनकी आवश्यकता की हर वस्तु देगा। हारून और उसके वंशजों को उन भेंटों में से माँस और अनाज देकर जो लोग यहोवा के लिए लाते हैं, यहोवा हारून और उसके वंशजों को यहोवा का भाग देता है, और यहोवा हारून के वंशजों की विरासत है। यहोवा इस भाग में "भाग" और "विरासत" शब्दों को दोहराता है ताकि इस बात पर जोर दिया जा सके कि यहोवा भूमि के बजाय याजकों की विरासत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18:8–20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हारून के पुरुष वंशज</w:t>
      </w:r>
    </w:p>
    <w:p>
      <w:pPr>
        <w:pStyle w:val="ListBullet"/>
        <w:spacing w:line="240" w:lineRule="auto"/>
        <w:ind w:left="720"/>
      </w:pPr>
      <w:r>
        <w:rPr>
          <w:lang w:val="hi_IN" w:bidi="hi_IN"/>
        </w:rPr>
      </w:r>
      <w:r>
        <w:rPr>
          <w:lang w:val="hi_IN" w:bidi="hi_IN"/>
        </w:rPr>
        <w:t>हारून की स्त्री वंशज</w:t>
      </w:r>
    </w:p>
    <w:p>
      <w:pPr>
        <w:pStyle w:val="ListBullet"/>
        <w:spacing w:line="240" w:lineRule="auto"/>
        <w:ind w:left="720"/>
      </w:pPr>
      <w:r>
        <w:rPr>
          <w:lang w:val="hi_IN" w:bidi="hi_IN"/>
        </w:rPr>
      </w:r>
      <w:r>
        <w:rPr>
          <w:lang w:val="hi_IN" w:bidi="hi_IN"/>
        </w:rPr>
        <w:t>हारून के घर का हर कोई जो शुद्ध है</w:t>
      </w:r>
    </w:p>
    <w:p>
      <w:pPr>
        <w:pStyle w:val="ListBullet"/>
        <w:spacing w:line="240" w:lineRule="auto"/>
        <w:ind w:left="720"/>
      </w:pPr>
      <w:r>
        <w:rPr>
          <w:lang w:val="hi_IN" w:bidi="hi_IN"/>
        </w:rPr>
      </w:r>
      <w:r>
        <w:rPr>
          <w:lang w:val="hi_IN" w:bidi="hi_IN"/>
        </w:rPr>
        <w:t>इस्राएल के पहलौठे पुत्र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हारून को ये और निर्देश देता है: “मैंने स्वयं तुझे इस्राएलियों के द्वारा मेरे पास लाई जाने वाली सब पवित्र भेंटों पर नियुक्त किया है। मैंने ये सभी पवित्र भेंटें तुझे और तेरे पुत्रों को तुम्हारे स्थायी भाग के रूप में दी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से उत्तर दे सकता है: "यहोवा बहुत उदार है! वह अपनी पवित्र भेंटें हमारे साथ साझा कर रहा है!" या, "क्या हम यहोवा की पवित्र भेंटें प्राप्त करने के योग्य हैं? यहोवा ने हमें हमारे बदले के रूप में अपनी सबसे मूल्यवान चीजें दी हैं," या, "याजक होना बहुत सम्मान का काम है। यहोवा वास्तव में हमारे काम को मूल्यवान मानता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अब से हारून और उसके पुत्र, अर्थात याजक, हमेशा उन भेंटों में से भाग पाएँगे जिन्हें यहोवा ने हारून को न जलाने का निर्देश दिया था, जिनमें सभी अन्नबलि, सभी पाप या शुद्धिकरण बलि, और सभी दोषबलि शामिल हैं। यहोवा कहता है कि केवल हारून और उसके पुत्र ही इन भेंटों को खा सकते हैं।</w:t>
      </w:r>
    </w:p>
    <w:p>
      <w:pPr/>
      <w:r>
        <w:rPr>
          <w:lang w:val="hi_IN" w:bidi="hi_IN"/>
        </w:rPr>
      </w:r>
      <w:r>
        <w:rPr>
          <w:lang w:val="hi_IN" w:bidi="hi_IN"/>
        </w:rPr>
        <w:t>यहोवा हारून से कहता है कि यहोवा हारून को हिलाने वाली भेंटें, या उठाई हुई भेंट भी दे रहा है। हारून के परिवार का कोई भी सदस्य, चाहे वह पुरुष हो या स्त्री, जो विधिपूर्वक शुद्ध है, हिलाने वाली या उठाई हुई भेंट को खा सकता है।</w:t>
      </w:r>
    </w:p>
    <w:p>
      <w:pPr/>
      <w:r>
        <w:rPr>
          <w:lang w:val="hi_IN" w:bidi="hi_IN"/>
        </w:rPr>
      </w:r>
      <w:r>
        <w:rPr>
          <w:lang w:val="hi_IN" w:bidi="hi_IN"/>
        </w:rPr>
        <w:t>यहोवा हारून से कहता है कि यहोवा हारून को उस पहली उपज का सारा सबसे अच्छा हिस्सा दे रहा है जो इस्राएली हर साल यहोवा को देते हैं: जैतून का तेल, नया दाखमधु और अनाज। हारून के परिवार का कोई भी सदस्य जो विधिवत रूप से शुद्ध हो, वह पहले फल को खा सकता है।</w:t>
      </w:r>
    </w:p>
    <w:p>
      <w:pPr/>
      <w:r>
        <w:rPr>
          <w:lang w:val="hi_IN" w:bidi="hi_IN"/>
        </w:rPr>
      </w:r>
      <w:r>
        <w:rPr>
          <w:lang w:val="hi_IN" w:bidi="hi_IN"/>
        </w:rPr>
        <w:t>यहोवा हारून को वह सब कुछ भी दे रहा है जो इस्राएल के लोग केवल यहोवा के लिए समर्पित करते हैं, या अलग रखते थे। यहोवा हारून को हर पहलौठा पुत्र और हर पहलौठा नर पशु भी दे रहा है जो इस्राएली यहोवा को देते हैं। यहोवा हारून से कहता है कि हारून को हर पहलौठे बच्चे को छुड़ाना होगा, या वापस खरीदना होगा। हारून को हर पहलौठे नर पशु को भी छुड़ाना होगा या उसे वापस खरीदना होगा, जो रीति से अशुद्ध है। यहोवा पहलौठे पुत्रों के लिए छुड़ौती की कीमत पाँच शेकेल या निवास-स्थान के शेकेल के अनुसार पाँच चाँदी के टुकड़े निर्धारित करता है।</w:t>
      </w:r>
    </w:p>
    <w:p>
      <w:pPr/>
      <w:r>
        <w:rPr>
          <w:lang w:val="hi_IN" w:bidi="hi_IN"/>
        </w:rPr>
      </w:r>
      <w:r>
        <w:rPr>
          <w:lang w:val="hi_IN" w:bidi="hi_IN"/>
        </w:rPr>
        <w:t>हालाँकि, यहोवा हारून से कहता है कि हारून गाय, भेड़ या बकरी के पहलौठे को छुड़ाना या वापस नहीं खरीदना है, क्योंकि वे यहोवा के हैं। याजक को उस पशु के लोहू को वेदी पर छिड़कना है और चर्बी को भेंट के रूप में जलाना है। इन पशुओं का माँस हारून का होगा, ठीक वैसे ही जैसे हिलाने वाली भेंट या दाहिनी जाँघ का माँस और दाहिनी जाँघ हारून की होगी।</w:t>
      </w:r>
    </w:p>
    <w:p>
      <w:pPr/>
      <w:r>
        <w:rPr>
          <w:lang w:val="hi_IN" w:bidi="hi_IN"/>
        </w:rPr>
      </w:r>
      <w:r>
        <w:rPr>
          <w:lang w:val="hi_IN" w:bidi="hi_IN"/>
        </w:rPr>
        <w:t>यहोवा हारून से कहता है कि यहोवा हारून और उसके पुरुष और स्त्री वंशजों को वे भेंट दे रहा है जो इस्राएल के लोग यहोवा के लिए लाते हैं। अब से हारून और उसके वंशज हमेशा अपने काम के लिए इन भेंटों का हिस्सा प्राप्त करेंगे। यहोवा हारून और याजकों को विशेषाधिकार देने के इस कार्य को नमक की वाचा कहता है, जो एक वाचा है जिसे कोई भी तोड़ नहीं सकता।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पुत्रों की भूमिका निभाने वाले व्यक्ति से पूछें, “आप क्या महसूस कर रहे हैं या क्या सोच रहे हैं?” वह व्यक्ति इस तरह से उत्तर दे सकता है: "यहोवा ने वास्तव में हमारे लिए प्रदान किया है! वह सभी अलग-अलग भेंट हमारे साथ साझा कर रहा है," या, "यहोवा हमारे पूरे घराने की परवाह करता है, जिसमें वे स्त्रियाँ भी शामिल हैं जो याजक के रूप में काम नहीं करतीं," या, "यहोवा ने कहा कि यहोवा का प्रावधान एक वाचा है, जो सदा के लिए रहेगा। जब हम मिलापवाले तम्बू में अपना काम करते हैं, तो यहोवा कभी भी हमारी और हमारे परिवारों की देखभाल करना बंद नहीं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हारून से कहता है, "तुम याजकों को इस्राएल के लोगों के बीच भूमि या संपत्ति का कोई भाग नहीं मिलेगा। मैं तेरा भाग और तेरी विरासत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 "याजक मेरी विशेष संपत्ति हैं। हालाँकि मैं उन्हें कोई भूमि नहीं दूँगा। मैं उनकी विरासत हूँ। मैं स्वयं उनकी सभी आवश्यकताओं की देखभाल करना चाहता हूँ। मुझे ऐसा करने में खुशी मिलती है।"</w:t>
      </w:r>
      <w:r>
        <w:rPr>
          <w:lang w:val="hi_IN" w:bidi="hi_IN"/>
        </w:rPr>
      </w:r>
    </w:p>
    <w:p>
      <w:pPr>
        <w:pStyle w:val="Heading3"/>
      </w:pPr>
      <w:r>
        <w:rPr>
          <w:lang w:val="hi_IN" w:bidi="hi_IN"/>
        </w:rPr>
        <w:t>आवश्यक जानकारी</w:t>
      </w:r>
    </w:p>
    <w:p>
      <w:pPr/>
      <w:r>
        <w:rPr>
          <w:lang w:val="hi_IN" w:bidi="hi_IN"/>
        </w:rPr>
      </w:r>
      <w:r>
        <w:rPr>
          <w:lang w:val="hi_IN" w:bidi="hi_IN"/>
        </w:rPr>
        <w:t>गिनती 18:8–20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यहोवा हारून को ये और निर्देश देता है: “मैंने स्वयं तुझे इस्राएलियों के द्वारा मेरे पास लाई जाने वाली सब पवित्र भेंटों पर नियुक्त किया है। मैंने ये सभी पवित्र भेंटें तुझे और तेरे पुत्रों को तुम्हारे स्थायी भाग के रूप में दी हैं।"</w:t>
      </w:r>
    </w:p>
    <w:p>
      <w:pPr/>
      <w:r>
        <w:rPr>
          <w:lang w:val="hi_IN" w:bidi="hi_IN"/>
        </w:rPr>
      </w:r>
      <w:r>
        <w:rPr>
          <w:b/>
          <w:lang w:val="hi_IN" w:bidi="hi_IN"/>
        </w:rPr>
        <w:t>यहोवा</w:t>
      </w:r>
      <w:r>
        <w:rPr>
          <w:lang w:val="hi_IN" w:bidi="hi_IN"/>
        </w:rPr>
        <w:t xml:space="preserve"> परमेश्वर का व्यक्तिगत नाम है, और इस नाम का उपयोग इस पूरे भाग में किया गया है। यहोवा के लिए उसी नाम और </w:t>
      </w:r>
      <w:r>
        <w:rPr>
          <w:b/>
          <w:lang w:val="hi_IN" w:bidi="hi_IN"/>
        </w:rPr>
        <w:t>इस्राएलियों</w:t>
      </w:r>
      <w:r>
        <w:rPr>
          <w:lang w:val="hi_IN" w:bidi="hi_IN"/>
        </w:rPr>
        <w:t xml:space="preserve"> के लिए उसी शब्द का उपयोग करें जिसका उपयोग आपने पिछले भागों में किया है। </w:t>
      </w:r>
      <w:r>
        <w:rPr>
          <w:b/>
          <w:lang w:val="hi_IN" w:bidi="hi_IN"/>
        </w:rPr>
        <w:t>यहोवा</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b/>
          <w:lang w:val="hi_IN" w:bidi="hi_IN"/>
        </w:rPr>
        <w:t>भेंट</w:t>
      </w:r>
      <w:r>
        <w:rPr>
          <w:lang w:val="hi_IN" w:bidi="hi_IN"/>
        </w:rPr>
        <w:t xml:space="preserve"> के लिए उसी शब्द या वाक्यांश का प्रयोग करें जो आपने पिछले भागों में प्रयोग किया है। </w:t>
      </w:r>
      <w:r>
        <w:rPr>
          <w:lang w:val="hi_IN" w:bidi="hi_IN"/>
        </w:rPr>
        <w:t>भेंट</w:t>
      </w:r>
      <w:r>
        <w:rPr>
          <w:lang w:val="hi_IN" w:bidi="hi_IN"/>
        </w:rPr>
        <w:t xml:space="preserve"> के बारे में अधिक जानकारी के लिए मुख्य शब्दावली देखें। </w:t>
      </w:r>
    </w:p>
    <w:p>
      <w:pPr/>
      <w:r>
        <w:rPr>
          <w:lang w:val="hi_IN" w:bidi="hi_IN"/>
        </w:rPr>
      </w:r>
      <w:r>
        <w:rPr>
          <w:b/>
          <w:lang w:val="hi_IN" w:bidi="hi_IN"/>
        </w:rPr>
        <w:t>पवित्र ठहराना</w:t>
      </w:r>
      <w:r>
        <w:rPr>
          <w:lang w:val="hi_IN" w:bidi="hi_IN"/>
        </w:rPr>
        <w:t xml:space="preserve">, अर्थात </w:t>
      </w:r>
      <w:r>
        <w:rPr>
          <w:b/>
          <w:lang w:val="hi_IN" w:bidi="hi_IN"/>
        </w:rPr>
        <w:t>पवित्र बनाना</w:t>
      </w:r>
      <w:r>
        <w:rPr>
          <w:lang w:val="hi_IN" w:bidi="hi_IN"/>
        </w:rPr>
        <w:t xml:space="preserve">, का अर्थ है किसी वस्तु को परमेश्वर के लिए समर्पित करना या अलग ठहराना। पवित्र ठहराना या पवित्र करने के लिए उसी शब्द या वाक्यांश का उपयोग करें जिसका उपयोग आपने पिछले भागों में किया है। </w:t>
      </w:r>
      <w:r>
        <w:rPr>
          <w:b/>
          <w:lang w:val="hi_IN" w:bidi="hi_IN"/>
        </w:rPr>
        <w:t>पवित्र ठहराना</w:t>
      </w:r>
      <w:r>
        <w:rPr>
          <w:lang w:val="hi_IN" w:bidi="hi_IN"/>
        </w:rPr>
        <w:t xml:space="preserve"> या </w:t>
      </w:r>
      <w:r>
        <w:rPr>
          <w:lang w:val="hi_IN" w:bidi="hi_IN"/>
        </w:rPr>
        <w:t>पवित्र करने</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जो कुछ भी परम पवित्र या पवित्र भेंट के रूप में यहोवा के पास </w:t>
      </w:r>
      <w:r>
        <w:rPr>
          <w:b/>
          <w:lang w:val="hi_IN" w:bidi="hi_IN"/>
        </w:rPr>
        <w:t>लाते</w:t>
      </w:r>
      <w:r>
        <w:rPr>
          <w:lang w:val="hi_IN" w:bidi="hi_IN"/>
        </w:rPr>
        <w:t xml:space="preserve"> हैं, वह हारून और उसके पुत्रों का है। इब्रानी में जिस शब्द का अनुवाद लोगों ने यहाँ “लाना” के रूप में किया है, उसका अर्थ “लौटा देना” है।”</w:t>
      </w:r>
    </w:p>
    <w:p>
      <w:pPr/>
      <w:r>
        <w:rPr>
          <w:lang w:val="hi_IN" w:bidi="hi_IN"/>
        </w:rPr>
      </w:r>
      <w:r>
        <w:rPr>
          <w:lang w:val="hi_IN" w:bidi="hi_IN"/>
        </w:rPr>
        <w:t xml:space="preserve">यहाँ रुकें और समूह में चर्चा करें कि आप </w:t>
      </w:r>
      <w:r>
        <w:rPr>
          <w:b/>
          <w:lang w:val="hi_IN" w:bidi="hi_IN"/>
        </w:rPr>
        <w:t>लाने</w:t>
      </w:r>
      <w:r>
        <w:rPr>
          <w:lang w:val="hi_IN" w:bidi="hi_IN"/>
        </w:rPr>
        <w:t xml:space="preserve"> के लिए किस शब्द या वाक्यांश का उपयोग करेंगे। इस ऑडियो को यहाँ रोकें।</w:t>
      </w:r>
    </w:p>
    <w:p>
      <w:pPr/>
      <w:r>
        <w:rPr>
          <w:lang w:val="hi_IN" w:bidi="hi_IN"/>
        </w:rPr>
      </w:r>
      <w:r>
        <w:rPr>
          <w:lang w:val="hi_IN" w:bidi="hi_IN"/>
        </w:rPr>
        <w:t>यहोवा हारून को निर्देश देना जारी रखता है: “सभी अति पवित्र भेंटों का यह भाग — अन्नबलि या पापबलि या शुद्धिकरण की भेंट और दोषबलि सहित — सबसे पवित्र होगा, और यह तुम्हारे और तुम्हारे पुत्रों का होगा। तुम्हें इसे एक परम पवित्र भेंट के रूप में खाना चाहिए।"</w:t>
      </w:r>
    </w:p>
    <w:p>
      <w:pPr/>
      <w:r>
        <w:rPr>
          <w:lang w:val="hi_IN" w:bidi="hi_IN"/>
        </w:rPr>
      </w:r>
      <w:r>
        <w:rPr>
          <w:b/>
          <w:lang w:val="hi_IN" w:bidi="hi_IN"/>
        </w:rPr>
        <w:t>अन्नबलि</w:t>
      </w:r>
      <w:r>
        <w:rPr>
          <w:lang w:val="hi_IN" w:bidi="hi_IN"/>
        </w:rPr>
        <w:t xml:space="preserve"> में सबसे उत्तम आटा और तेल होता था। लोग आराधना में यहोवा का सम्मान और आदर दिखाने के लिए अन्नबलियाँ लाते थे। अन्नबलि के लिए उसी शब्द या वाक्यांश का उपयोग करें जिसका उपयोग आपने पिछले भागों में किया है। </w:t>
      </w:r>
      <w:r>
        <w:rPr>
          <w:b/>
          <w:lang w:val="hi_IN" w:bidi="hi_IN"/>
        </w:rPr>
        <w:t>अन्नबलि</w:t>
      </w:r>
      <w:r>
        <w:rPr>
          <w:lang w:val="hi_IN" w:bidi="hi_IN"/>
        </w:rPr>
        <w:t xml:space="preserve"> के बारे में अधिक जानकारी के लिए, मुख्य शब्दावली देखें।</w:t>
      </w:r>
    </w:p>
    <w:p>
      <w:pPr/>
      <w:r>
        <w:rPr>
          <w:lang w:val="hi_IN" w:bidi="hi_IN"/>
        </w:rPr>
      </w:r>
      <w:r>
        <w:rPr>
          <w:b/>
          <w:lang w:val="hi_IN" w:bidi="hi_IN"/>
        </w:rPr>
        <w:t>पापबलि या शुद्धिकरण बलि</w:t>
      </w:r>
      <w:r>
        <w:rPr>
          <w:lang w:val="hi_IN" w:bidi="hi_IN"/>
        </w:rPr>
        <w:t xml:space="preserve"> एक बैल, बकरी, मेमना, कबूतर या आटा हो सकता है। लोग यहोवा के साथ अपने संबंध को पुनः स्थापित करने और यदि वे अशुद्ध हो जाएँ या अन्य प्रकार से अनजाने में पाप करें तो यहोवा के सामने स्वीकार्य ठहरने के लिए पापबलि लाते थे। पापबलि के लिए उसी शब्द या वाक्यांश का उपयोग करें जिसका उपयोग आपने पिछले भागों में किया है। </w:t>
      </w:r>
      <w:r>
        <w:rPr>
          <w:b/>
          <w:lang w:val="hi_IN" w:bidi="hi_IN"/>
        </w:rPr>
        <w:t>पापबलि</w:t>
      </w:r>
      <w:r>
        <w:rPr>
          <w:lang w:val="hi_IN" w:bidi="hi_IN"/>
        </w:rPr>
        <w:t xml:space="preserve"> के बारे में अधिक जानकारी के लिए, मुख्य शब्दावली देखें।</w:t>
      </w:r>
    </w:p>
    <w:p>
      <w:pPr/>
      <w:r>
        <w:rPr>
          <w:lang w:val="hi_IN" w:bidi="hi_IN"/>
        </w:rPr>
      </w:r>
      <w:r>
        <w:rPr>
          <w:b/>
          <w:lang w:val="hi_IN" w:bidi="hi_IN"/>
        </w:rPr>
        <w:t>दोषबलि</w:t>
      </w:r>
      <w:r>
        <w:rPr>
          <w:lang w:val="hi_IN" w:bidi="hi_IN"/>
        </w:rPr>
        <w:t xml:space="preserve"> एक मेढ़ा, एक मेम्ना या चाँदी होती थी। लोग अपने गलत काम को स्वीकार करने और यहोवा या दूसरों के साथ अपना संबंध फिर से स्थापित करने के लिए दोषबलि लाते थे। दोषबलि के लिए उसी शब्द या वाक्यांश का उपयोग करें जिसका उपयोग आपने पिछले भागों में किया है। </w:t>
      </w:r>
      <w:r>
        <w:rPr>
          <w:b/>
          <w:lang w:val="hi_IN" w:bidi="hi_IN"/>
        </w:rPr>
        <w:t>दोषबलि</w:t>
      </w:r>
      <w:r>
        <w:rPr>
          <w:lang w:val="hi_IN" w:bidi="hi_IN"/>
        </w:rPr>
        <w:t xml:space="preserve"> के बारे में अधिक जानकारी के लिए, मुख्य शब्दावली देखें।</w:t>
      </w:r>
    </w:p>
    <w:p>
      <w:pPr/>
      <w:r>
        <w:rPr>
          <w:lang w:val="hi_IN" w:bidi="hi_IN"/>
        </w:rPr>
      </w:r>
      <w:r>
        <w:rPr>
          <w:lang w:val="hi_IN" w:bidi="hi_IN"/>
        </w:rPr>
        <w:t>यहोवा हारून से आगे कहता है: “यह भी तेरा है: उनकी भेंट का अंश, इस्राएलियों की सब हिलाई हुई भेंटें। तेरे परिवार का कोई भी सदस्य जो विधिपूर्वक शुद्ध है, इन भेंटों में से खा सकता है।"</w:t>
      </w:r>
    </w:p>
    <w:p>
      <w:pPr/>
      <w:r>
        <w:rPr>
          <w:lang w:val="hi_IN" w:bidi="hi_IN"/>
        </w:rPr>
      </w:r>
      <w:r>
        <w:rPr>
          <w:b/>
          <w:lang w:val="hi_IN" w:bidi="hi_IN"/>
        </w:rPr>
        <w:t>हिलाने वाली भेंट</w:t>
      </w:r>
      <w:r>
        <w:rPr>
          <w:lang w:val="hi_IN" w:bidi="hi_IN"/>
        </w:rPr>
        <w:t xml:space="preserve">, या उठाई गई भेंट, मेलबलि का एक हिस्सा थी। हिलाने वाली भेंट के लिए उसी शब्द या वाक्यांश का उपयोग करें जिसका उपयोग आपने पिछले भागों में किया है। </w:t>
      </w:r>
      <w:r>
        <w:rPr>
          <w:b/>
          <w:lang w:val="hi_IN" w:bidi="hi_IN"/>
        </w:rPr>
        <w:t>हिलाने वाली भेंट</w:t>
      </w:r>
      <w:r>
        <w:rPr>
          <w:lang w:val="hi_IN" w:bidi="hi_IN"/>
        </w:rPr>
        <w:t xml:space="preserve"> के बारे में अधिक जानकारी के लिए, मुख्य शब्दावली देखें।</w:t>
      </w:r>
    </w:p>
    <w:p>
      <w:pPr/>
      <w:r>
        <w:rPr>
          <w:lang w:val="hi_IN" w:bidi="hi_IN"/>
        </w:rPr>
      </w:r>
      <w:r>
        <w:rPr>
          <w:lang w:val="hi_IN" w:bidi="hi_IN"/>
        </w:rPr>
        <w:t xml:space="preserve">यहाँ </w:t>
      </w:r>
      <w:r>
        <w:rPr>
          <w:b/>
          <w:lang w:val="hi_IN" w:bidi="hi_IN"/>
        </w:rPr>
        <w:t>शुद्ध</w:t>
      </w:r>
      <w:r>
        <w:rPr>
          <w:lang w:val="hi_IN" w:bidi="hi_IN"/>
        </w:rPr>
        <w:t xml:space="preserve"> और </w:t>
      </w:r>
      <w:r>
        <w:rPr>
          <w:b/>
          <w:lang w:val="hi_IN" w:bidi="hi_IN"/>
        </w:rPr>
        <w:t>अशुद्ध</w:t>
      </w:r>
      <w:r>
        <w:rPr>
          <w:lang w:val="hi_IN" w:bidi="hi_IN"/>
        </w:rPr>
        <w:t xml:space="preserve"> शब्द बाहरी रूप से साफ या गंदा होने के बारे में नहीं हैं। विधिपूर्वक शुद्ध व्यक्ति वह होता था जो परमेश्वर की सेवा के लिए योग्य था। विधिपूर्वक रूप से शुद्ध पशु वे थे जिनके खुर फटे हुए होते थे और जो जुगाली करते थे, जैसे गाय, भेड़ या बकरियाँ आदि। कुछ अशुद्ध पशु मांस खाते थे और उनके खुर फटे हुए नहीं होते थे। अशुद्ध पशुओं में सूअर और घोड़े आदि शामिल थे। अशुद्ध के लिए उसी शब्द या वाक्यांश का उपयोग करें जिसका उपयोग आपने पिछले भागों में किया है। </w:t>
      </w:r>
      <w:r>
        <w:rPr>
          <w:lang w:val="hi_IN" w:bidi="hi_IN"/>
        </w:rPr>
        <w:t>शुद्ध/अशुद्ध</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w:t>
      </w:r>
      <w:r>
        <w:rPr>
          <w:b/>
          <w:lang w:val="hi_IN" w:bidi="hi_IN"/>
        </w:rPr>
        <w:t>समर्पित चीजें</w:t>
      </w:r>
      <w:r>
        <w:rPr>
          <w:lang w:val="hi_IN" w:bidi="hi_IN"/>
        </w:rPr>
        <w:t xml:space="preserve"> हारून की थीं। एक समर्पित वस्तु वह होती है जिसे लोग पूरी तरह से और सदा के लिए यहोवा को दे देते हैं। कोई भी उस वस्तु को छुड़ा नहीं सकता, चाहे वह उस वस्तु के स्थान पर देने के लिए कितनी ही मूल्यवान वस्तु क्यों न देना चाहे। साथ ही, लोग समर्पित वस्तु का उपयोग किसी अन्य उद्देश्य के लिए नहीं कर सकते। समर्पित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चर्चा करें कि </w:t>
      </w:r>
      <w:r>
        <w:rPr>
          <w:b/>
          <w:lang w:val="hi_IN" w:bidi="hi_IN"/>
        </w:rPr>
        <w:t>समर्पित</w:t>
      </w:r>
      <w:r>
        <w:rPr>
          <w:lang w:val="hi_IN" w:bidi="hi_IN"/>
        </w:rPr>
        <w:t xml:space="preserve"> के लिए आप कौन सा शब्द या वाक्यांश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हारून को पहिलौठे पुरुष बालकों को जब वे एक महीने के हों तब </w:t>
      </w:r>
      <w:r>
        <w:rPr>
          <w:b/>
          <w:lang w:val="hi_IN" w:bidi="hi_IN"/>
        </w:rPr>
        <w:t>छुड़ाना</w:t>
      </w:r>
      <w:r>
        <w:rPr>
          <w:lang w:val="hi_IN" w:bidi="hi_IN"/>
        </w:rPr>
        <w:t xml:space="preserve"> है। छुड़ौती की कीमत पाँच </w:t>
      </w:r>
      <w:r>
        <w:rPr>
          <w:b/>
          <w:lang w:val="hi_IN" w:bidi="hi_IN"/>
        </w:rPr>
        <w:t>शेकेल</w:t>
      </w:r>
      <w:r>
        <w:rPr>
          <w:lang w:val="hi_IN" w:bidi="hi_IN"/>
        </w:rPr>
        <w:t xml:space="preserve"> चाँदी की है, जिसे लोग पवित्रस्थान के शेकेल के वजन से मापते हैं, जो बीस गेरा के बराबर होता है। शेकेल वजन की एक इकाई है। पवित्रस्थान में उपयोग किए जाने वाले शेकेल, अर्थात पवित्रस्थान के शेकेल, साधारण शेकेलों से वजन में भिन्न होते थे। गेरा वजन की सबसे छोटी इकाई थी। लोगों ने अनुमान लगाया कि गेरा का वजन 0.6 ग्राम था। छुड़ाने और शेकेल के लिए उन्हीं शब्दों या वाक्यांशों का उपयोग करें जिनका उपयोग आपने पिछले भागों में किया है। </w:t>
      </w:r>
      <w:r>
        <w:rPr>
          <w:b/>
          <w:lang w:val="hi_IN" w:bidi="hi_IN"/>
        </w:rPr>
        <w:t>छुड़ाने</w:t>
      </w:r>
      <w:r>
        <w:rPr>
          <w:lang w:val="hi_IN" w:bidi="hi_IN"/>
        </w:rPr>
        <w:t xml:space="preserve"> और </w:t>
      </w:r>
      <w:r>
        <w:rPr>
          <w:b/>
          <w:lang w:val="hi_IN" w:bidi="hi_IN"/>
        </w:rPr>
        <w:t>शेकेल</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ने हारून को मवेशियों, भेड़ों या बकरियों के पहलौठे को छुड़ाने की अनुमति नहीं दी। मवेशी, भेड़ और बकरियाँ यहोवा के लिए पवित्र थे, या अलग रखी गई थीं। यहोवा ने हारून को निर्देश दिया कि वह उनका लहू </w:t>
      </w:r>
      <w:r>
        <w:rPr>
          <w:b/>
          <w:lang w:val="hi_IN" w:bidi="hi_IN"/>
        </w:rPr>
        <w:t>वेदी</w:t>
      </w:r>
      <w:r>
        <w:rPr>
          <w:lang w:val="hi_IN" w:bidi="hi_IN"/>
        </w:rPr>
        <w:t xml:space="preserve"> पर छिड़के, और उनकी चर्बी को एक विशेष भेंट के रूप में जलाए, जो यहोवा के लिए एक सुखदायक सुगंध थी। यहाँ वेदी शब्द होमबलि की वेदी को दर्शाता है, जो निवास-स्थान के ठीक बाहर थी। वेदी के लिए उसी शब्द या वाक्यांश का प्रयोग करें जिसका प्रयोग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कहता है कि इन पशुओं का माँस हारून का होगा, जैसे वह सीना और दाहिनी जांघ भी जो हारून ने उन्हें वेदी के सामने विशेष भेंट के रूप में हिलाकर चढ़ाया था। यहोवा इसे यहोवा और हारून के बीच नमक की एक अनन्त और अटूट </w:t>
      </w:r>
      <w:r>
        <w:rPr>
          <w:b/>
          <w:lang w:val="hi_IN" w:bidi="hi_IN"/>
        </w:rPr>
        <w:t>वाचा</w:t>
      </w:r>
      <w:r>
        <w:rPr>
          <w:lang w:val="hi_IN" w:bidi="hi_IN"/>
        </w:rPr>
        <w:t xml:space="preserve"> कहता है, और यह वाचा हारून के वंशजों पर भी लागू होगी। वाचा के लिए उसी शब्द या वाक्यांश का प्रयोग करें जिसका प्रयोग आपने पिछले भागों में किया है। </w:t>
      </w:r>
      <w:r>
        <w:rPr>
          <w:lang w:val="hi_IN" w:bidi="hi_IN"/>
        </w:rPr>
        <w:t>वाचा</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18:21–24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18:21–24 को सुनें और अपने मन में रखें।</w:t>
      </w:r>
    </w:p>
    <w:p>
      <w:pPr/>
      <w:r>
        <w:rPr>
          <w:lang w:val="hi_IN" w:bidi="hi_IN"/>
        </w:rPr>
      </w:r>
      <w:r>
        <w:rPr>
          <w:lang w:val="hi_IN" w:bidi="hi_IN"/>
        </w:rPr>
        <w:t>यदि सम्भव हो, तो गिनती 18:21–24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18:21–24 का ऑडियो संस्करण सबसे आसानी से समझ में आने वाले अनुवाद में सुनें।</w:t>
      </w:r>
    </w:p>
    <w:p>
      <w:pPr/>
      <w:r>
        <w:rPr>
          <w:lang w:val="hi_IN" w:bidi="hi_IN"/>
        </w:rPr>
      </w:r>
      <w:r>
        <w:rPr>
          <w:lang w:val="hi_IN" w:bidi="hi_IN"/>
        </w:rPr>
        <w:t>पिछले भाग में, यहोवा ने हारून से कहा कि यहोवा हारून और याजकों को वे भेंट देता है जो इस्राएली यहोवा के लिए भेंट के रूप में लाते हैं। यहोवा याजकों को उनके काम के लिए भेंटें दे रहा है। याजकों को इस्राएल में अन्य इस्राएली गोत्रों की तरह भूमि का भाग नहीं मिलेगा। यहोवा याजकों का भाग होगा, और वही उनकी आवश्यकताओं की पूर्ति करेगा।</w:t>
      </w:r>
    </w:p>
    <w:p>
      <w:pPr/>
      <w:r>
        <w:rPr>
          <w:lang w:val="hi_IN" w:bidi="hi_IN"/>
        </w:rPr>
      </w:r>
      <w:r>
        <w:rPr>
          <w:lang w:val="hi_IN" w:bidi="hi_IN"/>
        </w:rPr>
        <w:t>यहोवा हारून से बात करना जारी रखता है ताकि वह उसे निर्देश दे सके। इस भाग में यहोवा हारून को बताता है कि लेवियों को उनके काम के लिए क्या मिलेगा।</w:t>
      </w:r>
    </w:p>
    <w:p>
      <w:pPr/>
      <w:r>
        <w:rPr>
          <w:lang w:val="hi_IN" w:bidi="hi_IN"/>
        </w:rPr>
      </w:r>
      <w:r>
        <w:rPr>
          <w:lang w:val="hi_IN" w:bidi="hi_IN"/>
        </w:rPr>
        <w:t>यहोवा कहता है कि यहोवा लेवियों को वह दशमांश देगा जो इस्राएली यहोवा को देते हैं। यहोवा ऐसा इसलिए करेगा क्योंकि लेवी मिलापवाले तम्बू की देखभाल करके यहोवा की सेवा करते हैं। आपको याद होगा कि दशमांश वह भेंट है जिसे इस्राएली यहोवा को धन्यवाद के चिन्ह के रूप में देते थे, यह दिखाने के लिए कि जो कुछ उनके पास है वह सब यहोवा का है। हर एक इस्राएली भूमि की उपज का दसवाँ भाग देगा, चाहे वह खेत की उपज हो या पेड़ों का फल। इस्राएली अपने पशुओं में से हर दसवें पशु को भी यहोवा के लिए पवित्र ठहराएँगे। यहोवा इन दशमांशों को लेवीयों को दे रहा है जो इस्राएली यहोवा के लिए लाते हैं। यह स्पष्ट नहीं है कि जो दशमांश लेवीयों को मिलता है उसमें भेड़-बकरी के झुंड और बड़े पशुओं के झुंड के जानवर भी शामिल हैं या नहीं।</w:t>
      </w:r>
    </w:p>
    <w:p>
      <w:pPr/>
      <w:r>
        <w:rPr>
          <w:lang w:val="hi_IN" w:bidi="hi_IN"/>
        </w:rPr>
      </w:r>
      <w:r>
        <w:rPr>
          <w:lang w:val="hi_IN" w:bidi="hi_IN"/>
        </w:rPr>
        <w:t>यहाँ रुकें और समूह में इस प्रश्न पर चर्चा करें: यहोवा लेवियों को वे भेंट दे रहा है जो इस्राएली यहोवा को देते हैं। क्या आपके लोगों की सरकार लोगों से धन, फसल, या पशु इकट्ठा करती है? यदि हाँ, तो सरकार अपने इकट्ठा किए गए धन, फसलों, या पशुओं का उपयोग कैसे करती है? इस ऑडियो को यहाँ रोकें।</w:t>
      </w:r>
    </w:p>
    <w:p>
      <w:pPr/>
      <w:r>
        <w:rPr>
          <w:lang w:val="hi_IN" w:bidi="hi_IN"/>
        </w:rPr>
      </w:r>
      <w:r>
        <w:rPr>
          <w:lang w:val="hi_IN" w:bidi="hi_IN"/>
        </w:rPr>
        <w:t xml:space="preserve">यहोवा आगे कहता है कि अब से इस्राएली निवासस्थान, या मिलापवाले तम्बू के पास फिर नहीं आएंगे। यदि इस्राएली मिलापवाले तम्बू के पास जाते हैं, तो वे "अपने पाप का दण्ड भुगतेंगे," या गलत काम के कारण मर जाएँगे। </w:t>
      </w:r>
    </w:p>
    <w:p>
      <w:pPr/>
      <w:r>
        <w:rPr>
          <w:lang w:val="hi_IN" w:bidi="hi_IN"/>
        </w:rPr>
      </w:r>
      <w:r>
        <w:rPr>
          <w:lang w:val="hi_IN" w:bidi="hi_IN"/>
        </w:rPr>
        <w:t>जो लोग निवासस्थान के पास आए, उन्होंने गलत काम किया क्योंकि यहोवा ने कहा था कि केवल लेवी ही मिलापवाले तम्बू में सेवा कर सकते हैं, जहाँ यहोवा मूसा से मिलता है। लेवी याजकों की सहायता करते थे और जब इस्राएली यात्रा करते थे तब तम्बू की पवित्र वस्तुओं को उठाकर ले जाते थे। यहाँ यहोवा जिस सेवा की बात कर रहा है, वह लेवियों की पहरेदारी के काम को दर्शाता है ताकि इस्राएलियों को निवासस्थान या मिलापवाले तम्बू के पास जाने से रोका जा सके। यदि वे लोगों को मिलापवाले तम्बू के पास आने से नहीं रोकेंगे, तो यहोवा लेवियों को दण्ड देगा। यह एक स्थायी विधि है, या निवासस्थान की व्यवस्था है, जो आने वाली सभी पीढ़ियों के लिए है।</w:t>
      </w:r>
    </w:p>
    <w:p>
      <w:pPr/>
      <w:r>
        <w:rPr>
          <w:lang w:val="hi_IN" w:bidi="hi_IN"/>
        </w:rPr>
      </w:r>
      <w:r>
        <w:rPr>
          <w:lang w:val="hi_IN" w:bidi="hi_IN"/>
        </w:rPr>
        <w:t>इसके अलावा, लेवी गोत्र को कनान देश में दूसरे इस्राएलियों की तरह कोई विरासत या भूमि का भाग नहीं मिलेगा। इसके बजाय, यहोवा लेवियों को वे दशमांश दे रहा है जो इस्राएली यहोवा के लिए भेंट के रूप में लाते हैं। इस कारण से, यहोवा कहता है कि लेवी अन्य इस्राएली गोत्रों की तरह कनान में किसी भी भूमि के वारिस नहीं होंगे।</w:t>
      </w:r>
      <w:r>
        <w:rPr>
          <w:lang w:val="hi_IN" w:bidi="hi_IN"/>
        </w:rPr>
      </w:r>
    </w:p>
    <w:p>
      <w:pPr>
        <w:pStyle w:val="Heading3"/>
      </w:pPr>
      <w:r>
        <w:rPr>
          <w:lang w:val="hi_IN" w:bidi="hi_IN"/>
        </w:rPr>
        <w:t>घटनाओं को समझाना</w:t>
      </w:r>
    </w:p>
    <w:p>
      <w:pPr/>
      <w:r>
        <w:rPr>
          <w:lang w:val="hi_IN" w:bidi="hi_IN"/>
        </w:rPr>
      </w:r>
      <w:r>
        <w:rPr>
          <w:lang w:val="hi_IN" w:bidi="hi_IN"/>
        </w:rPr>
        <w:t>गिनती 18:21–24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हारून से कहता है कि यहोवा लेवियों को वह दशमांश दे रहा है जो इस्राएली यहोवा के लिए लाते हैं। यहोवा लेवियों को उनकी सेवा के लिए दशमांश देता है।</w:t>
      </w:r>
    </w:p>
    <w:p>
      <w:pPr/>
      <w:r>
        <w:rPr>
          <w:lang w:val="hi_IN" w:bidi="hi_IN"/>
        </w:rPr>
      </w:r>
      <w:r>
        <w:rPr>
          <w:b/>
          <w:lang w:val="hi_IN" w:bidi="hi_IN"/>
        </w:rPr>
        <w:t>दूसरे दृश्य में:</w:t>
      </w:r>
      <w:r>
        <w:rPr>
          <w:lang w:val="hi_IN" w:bidi="hi_IN"/>
        </w:rPr>
        <w:t xml:space="preserve"> यहोवा कहता है कि अब से इस्राएली निवासस्थान, या मिलापवाले तम्बू के पास फिर नहीं आएंगे। यदि इस्राएली निवासस्थान के पास जाते हैं, तो उन्हें अपने पाप के परिणाम भोगने होंगे, और वे मर जाएँगे।</w:t>
      </w:r>
    </w:p>
    <w:p>
      <w:pPr/>
      <w:r>
        <w:rPr>
          <w:lang w:val="hi_IN" w:bidi="hi_IN"/>
        </w:rPr>
      </w:r>
      <w:r>
        <w:rPr>
          <w:b/>
          <w:lang w:val="hi_IN" w:bidi="hi_IN"/>
        </w:rPr>
        <w:t>तीसरे दृश्य में:</w:t>
      </w:r>
      <w:r>
        <w:rPr>
          <w:lang w:val="hi_IN" w:bidi="hi_IN"/>
        </w:rPr>
        <w:t xml:space="preserve"> यहोवा हारून से कहता है कि केवल लेवी ही मिलापवाले तम्बू में सेवा कर सकते हैं। यदि वे लोगों को मिलापवाले तम्बू के पास आने से नहीं रोकेंगे, तो यहोवा लेवियों को दण्ड देगा। यह आने वाली सभी पीढ़ियों के लिए एक स्थायी व्यवस्था है। लेवी गोत्र को कनान देश में दूसरे इस्राएलियों की तरह कोई विरासत या भूमि का भाग नहीं मिलेगा। </w:t>
      </w:r>
    </w:p>
    <w:p>
      <w:pPr/>
      <w:r>
        <w:rPr>
          <w:lang w:val="hi_IN" w:bidi="hi_IN"/>
        </w:rPr>
      </w:r>
      <w:r>
        <w:rPr>
          <w:b/>
          <w:lang w:val="hi_IN" w:bidi="hi_IN"/>
        </w:rPr>
        <w:t>चौथे दृश्य में:</w:t>
      </w:r>
      <w:r>
        <w:rPr>
          <w:lang w:val="hi_IN" w:bidi="hi_IN"/>
        </w:rPr>
        <w:t xml:space="preserve"> यहोवा कहता है कि भूमि के भाग के बजाय, यहोवा लेवियों को वह दशमांश दे रहा है जो इस्राएली यहोवा के लिए भेंट के रूप में लाते हैं। इस कारण से, यहोवा कहता है कि लेवी अन्य इस्राएली गोत्रों की तरह कनान में किसी भी भूमि के वारिस नहीं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 xml:space="preserve">इस्राएल के लोग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हारून से बात करना जारी रखता है। पाठ में हारून का उल्लेख नहीं किया गया है, लेकिन हम जानते हैं कि यहोवा के निर्देश पिछले भाग से मिलते हैं, जहाँ यहोवा हारून से बात कर रहा था।</w:t>
      </w:r>
    </w:p>
    <w:p>
      <w:pPr/>
      <w:r>
        <w:rPr>
          <w:lang w:val="hi_IN" w:bidi="hi_IN"/>
        </w:rPr>
      </w:r>
      <w:r>
        <w:rPr>
          <w:lang w:val="hi_IN" w:bidi="hi_IN"/>
        </w:rPr>
        <w:t xml:space="preserve">यहोवा ने पिछले भाग में याजकों से अपना ध्यान बदलकर इस भाग में लेवियों की ओर लगाकर बात करना शुरू किया। यहोवा कहता है कि यहोवा लेवियों को वह दशमांश दे रहा है जो इस्राएली यहोवा के लिए लाते हैं। लेवियों की यहोवा के लिए सेवा के कारण, यहोवा लेवियों को भूमि का आवंटित करने के बजाय दशमांश को विरासत के रूप में दे रहा है। </w:t>
      </w:r>
    </w:p>
    <w:p>
      <w:pPr/>
      <w:r>
        <w:rPr>
          <w:lang w:val="hi_IN" w:bidi="hi_IN"/>
        </w:rPr>
      </w:r>
      <w:r>
        <w:rPr>
          <w:lang w:val="hi_IN" w:bidi="hi_IN"/>
        </w:rPr>
        <w:t>यहाँ रुकें और समूह में चर्चा करें: आप कहानी में कोई नया विषय शुरू कर रहे हैं, यह आप कैसे दिखाते हैं? इस ऑडियो को यहाँ रोकें।</w:t>
      </w:r>
    </w:p>
    <w:p>
      <w:pPr/>
      <w:r>
        <w:rPr>
          <w:lang w:val="hi_IN" w:bidi="hi_IN"/>
        </w:rPr>
      </w:r>
      <w:r>
        <w:rPr>
          <w:lang w:val="hi_IN" w:bidi="hi_IN"/>
        </w:rPr>
        <w:t>यहोवा आगे कहता है कि अब से इस्राएली निवासस्थान, या मिलापवाले तम्बू के पास फिर नहीं आएंगे। यदि इस्राएली निवासस्थान के पास आते हैं, तो उन्हें दुख उठाना होगा, या अपने पाप के परिणामों का अनुभव करना होगा, और वे गलत करने के कारण मर जाएँगे।</w:t>
      </w:r>
    </w:p>
    <w:p>
      <w:pPr/>
      <w:r>
        <w:rPr>
          <w:lang w:val="hi_IN" w:bidi="hi_IN"/>
        </w:rPr>
      </w:r>
      <w:r>
        <w:rPr>
          <w:lang w:val="hi_IN" w:bidi="hi_IN"/>
        </w:rPr>
        <w:t xml:space="preserve">यहोवा कहता है कि केवल लेवीय ही मिलापवाले तम्बू में सेवा कर सकते हैं, जहाँ यहोवा मूसा से मिलता है। लेवी लोग तम्बू में याजकों की सहायता करेंगे। यदि वे लोगों को मिलापवाले तम्बू के पास आने से नहीं रोकेंगे, तो यहोवा लेवियों को दण्ड देगा। यह आने वाली सभी पीढ़ियों के लिए एक स्थायी नियम या व्यवस्था है इसके अलावा, लेवी गोत्र को कनान देश में दूसरे इस्राएलियों की तरह कोई विरासत या भूमि का भाग नहीं मिलेगा। </w:t>
      </w:r>
    </w:p>
    <w:p>
      <w:pPr/>
      <w:r>
        <w:rPr>
          <w:lang w:val="hi_IN" w:bidi="hi_IN"/>
        </w:rPr>
      </w:r>
      <w:r>
        <w:rPr>
          <w:lang w:val="hi_IN" w:bidi="hi_IN"/>
        </w:rPr>
        <w:t xml:space="preserve">इसके बजाय, यहोवा लेवियों को वे दशमांश दे रहा है जो इस्राएली यहोवा के लिए भेंट के रूप में लाते हैं। अब यहोवा हारून को उस कारण की याद दिलाता है कि लेवी लोग कनान में भूमि के वारिस क्यों नहीं होंगे। यहोवा इस बात पर बल देने के लिए दोहराता है कि वह लेवियों को उनके काम के बदले में भूमि देने के स्थान पर इस्राएलियों का दशमांश दे रहा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18:21–24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 xml:space="preserve">इस्राएल के लोग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हारून से कहता है, “फिर मिलापवाले तम्बू की जो सेवा लेवी करते हैं उसके बदले मैं उनको इस्राएलियों का सब दशमांश उनका निज भागकर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"यहोवा केवल याजकों की व्यवस्था नहीं कर रहा है, बल्कि लेवियों की भी व्यवस्था कर रहा है! यहोवा उन सभी लोगों की परवाह करता है जो उसकी सेवा करते हैं," या, "यहोवा लेवियों को वह दशमांश दे रहा है जो इस्राएली यहोवा के लिए भेंट के रूप में लाए हैं। लेवी मिलापवाले तम्बू में अपना सेवा-कार्य कर सकते हैं और उन्हें इस बात की चिंता करने की आवश्यकता नहीं है कि वे क्या खाएंगे।"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हारून से बात करना जारी रखता है: “और भविष्य में इस्राएली मिलापवाले तम्बू के समीप न आएँ, ऐसा न हो कि उनके सिर पर पाप लगे, और वे मर जाएँ। यह लेवी ही हैं जिन्हें मिलाप वाले तम्बू में सेवा-कार्य करना है और इसके विरुद्ध किए गए किसी भी अपराध का उत्तरदायित्व उन्हीं का होगा। यह आने वाली पीढ़ियों के लिए एक स्थायी नियम या व्यवस्था है। उन्हें इस्राएलियों के बीच कोई विरासत नहीं मिलेगी।"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कुछ इस तरह उत्तर दे सकता है: "यहोवा ने हमें मिलापवाले के तंबू में नई और महत्वपूर्ण ज़िम्मेदारियाँ सौंपी हैं।" "हमें इस्राएलियों को तंबू से दूर रखना होगा," या, "अगर हम अपना काम ठीक से नहीं करेंगे, तो यहोवा हमारा न्याय करेगा और हमें दंड देगा।" ये महत्वपूर्ण नियम हैं जो भविष्य की सभी पीढ़ियों तक बने रहेंगे।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हारून से बात करना जारी रखता है: "क्योंकि, इस्राएली जो दशमांश यहोवा को उठाई हुई भेंट करके देंगे, उसे मैं लेवियों को निज भाग करके देता हूँ। इसलिए मैंने उनके विषय में कहा है, कि इस्राएलियों के बीच कोई भाग उनको न मिले।”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"लेवी लोग मेरे लिए बहुत कीमती हैं, और उन्हें उस तंबू की रखवाली का ज़रूरी काम करना है जहाँ मैं मूसा से मिलता हूँ," या, "मैं उन्हें कनान के अन्य गोत्रों के बीच कोई भूमि नहीं दूँगा।" इसके बजाय, मैं उन्हें वह दशमांश दूँगा जो इस्राएली मेरे लिए भेंट के रूप में लाते हैं। दशमांश लेवियों का मेरी ओर से मीरास होगा।</w:t>
      </w:r>
      <w:r>
        <w:rPr>
          <w:lang w:val="hi_IN" w:bidi="hi_IN"/>
        </w:rPr>
      </w:r>
    </w:p>
    <w:p>
      <w:pPr>
        <w:pStyle w:val="Heading3"/>
      </w:pPr>
      <w:r>
        <w:rPr>
          <w:lang w:val="hi_IN" w:bidi="hi_IN"/>
        </w:rPr>
        <w:t>आवश्यक जानकारी</w:t>
      </w:r>
    </w:p>
    <w:p>
      <w:pPr/>
      <w:r>
        <w:rPr>
          <w:lang w:val="hi_IN" w:bidi="hi_IN"/>
        </w:rPr>
      </w:r>
      <w:r>
        <w:rPr>
          <w:lang w:val="hi_IN" w:bidi="hi_IN"/>
        </w:rPr>
        <w:t>गिनती 18:21–24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w:t>
      </w:r>
      <w:r>
        <w:rPr>
          <w:b/>
          <w:lang w:val="hi_IN" w:bidi="hi_IN"/>
        </w:rPr>
        <w:t>लेवियों</w:t>
      </w:r>
      <w:r>
        <w:rPr>
          <w:lang w:val="hi_IN" w:bidi="hi_IN"/>
        </w:rPr>
        <w:t xml:space="preserve"> को उनके भाग के रूप में </w:t>
      </w:r>
      <w:r>
        <w:rPr>
          <w:b/>
          <w:lang w:val="hi_IN" w:bidi="hi_IN"/>
        </w:rPr>
        <w:t>इस्राएल</w:t>
      </w:r>
      <w:r>
        <w:rPr>
          <w:lang w:val="hi_IN" w:bidi="hi_IN"/>
        </w:rPr>
        <w:t xml:space="preserve"> का सारा दशमांश देता है। यहोवा यह लेवियों के उस सेवा-कार्य के बदले में करता है जो वे </w:t>
      </w:r>
      <w:r>
        <w:rPr>
          <w:b/>
          <w:lang w:val="hi_IN" w:bidi="hi_IN"/>
        </w:rPr>
        <w:t>मिलापवाले तम्बू</w:t>
      </w:r>
      <w:r>
        <w:rPr>
          <w:lang w:val="hi_IN" w:bidi="hi_IN"/>
        </w:rPr>
        <w:t xml:space="preserve"> या </w:t>
      </w:r>
      <w:r>
        <w:rPr>
          <w:b/>
          <w:lang w:val="hi_IN" w:bidi="hi_IN"/>
        </w:rPr>
        <w:t>निवासस्थान</w:t>
      </w:r>
      <w:r>
        <w:rPr>
          <w:lang w:val="hi_IN" w:bidi="hi_IN"/>
        </w:rPr>
        <w:t xml:space="preserve"> में करते हैं। यह वही काम है जो सभी लेवी करते हैं—निवासस्थान को उन लोगों से सुरक्षित रखना जो निर्धारित सीमा से अधिक निकट आने का प्रयास करते हैं।</w:t>
      </w:r>
    </w:p>
    <w:p>
      <w:pPr/>
      <w:r>
        <w:rPr>
          <w:lang w:val="hi_IN" w:bidi="hi_IN"/>
        </w:rPr>
      </w:r>
      <w:r>
        <w:rPr>
          <w:lang w:val="hi_IN" w:bidi="hi_IN"/>
        </w:rPr>
        <w:t xml:space="preserve">लेवियों, इस्राएल, इस्राएलियों और और मिलापवाले तम्बू के लिए उन्हीं शब्दों या वाक्यांशों का उपयोग करें जिनका उपयोग आपने पिछले भागों में किया है। </w:t>
      </w:r>
      <w:r>
        <w:rPr>
          <w:b/>
          <w:lang w:val="hi_IN" w:bidi="hi_IN"/>
        </w:rPr>
        <w:t>लेवियों</w:t>
      </w:r>
      <w:r>
        <w:rPr>
          <w:lang w:val="hi_IN" w:bidi="hi_IN"/>
        </w:rPr>
        <w:t xml:space="preserve">, </w:t>
      </w:r>
      <w:r>
        <w:rPr>
          <w:lang w:val="hi_IN" w:bidi="hi_IN"/>
        </w:rPr>
        <w:t>इस्राएल</w:t>
      </w:r>
      <w:r>
        <w:rPr>
          <w:lang w:val="hi_IN" w:bidi="hi_IN"/>
        </w:rPr>
        <w:t xml:space="preserve">, </w:t>
      </w:r>
      <w:r>
        <w:rPr>
          <w:b/>
          <w:lang w:val="hi_IN" w:bidi="hi_IN"/>
        </w:rPr>
        <w:t>इस्राएलियों</w:t>
      </w:r>
      <w:r>
        <w:rPr>
          <w:lang w:val="hi_IN" w:bidi="hi_IN"/>
        </w:rPr>
        <w:t xml:space="preserve"> और </w:t>
      </w:r>
      <w:r>
        <w:rPr>
          <w:lang w:val="hi_IN" w:bidi="hi_IN"/>
        </w:rPr>
        <w:t>निवासस्थान</w:t>
      </w:r>
      <w:r>
        <w:rPr>
          <w:lang w:val="hi_IN" w:bidi="hi_IN"/>
        </w:rPr>
        <w:t xml:space="preserve"> के बारे में अधिक जानकारी के लिए, मुख्य शब्दावली को देखें।</w:t>
      </w:r>
    </w:p>
    <w:p>
      <w:pPr/>
      <w:r>
        <w:rPr>
          <w:lang w:val="hi_IN" w:bidi="hi_IN"/>
        </w:rPr>
      </w:r>
      <w:r>
        <w:rPr>
          <w:lang w:val="hi_IN" w:bidi="hi_IN"/>
        </w:rPr>
        <w:t>दशमांश एक ऐसी भेंट थी जिसे इस्राएली यहोवा को धन्यवाद देने के रूप में चढ़ाते थे, ताकि यह दर्शा सकें कि उनके पास जो कुछ भी है वह यहोवा का ही है। हर एक इस्राएली भूमि की उपज का दसवाँ भाग देगा, चाहे वह खेत की उपज हो या पेड़ों का फल। इस्राएली अपने झुंड के हर दसवें जानवर को भी पवित्र, या यहोवा के लिए अलग कर देते थे।</w:t>
      </w:r>
    </w:p>
    <w:p>
      <w:pPr/>
      <w:r>
        <w:rPr>
          <w:lang w:val="hi_IN" w:bidi="hi_IN"/>
        </w:rPr>
      </w:r>
      <w:r>
        <w:rPr>
          <w:lang w:val="hi_IN" w:bidi="hi_IN"/>
        </w:rPr>
        <w:t xml:space="preserve">यहाँ रुकें और समूह में चर्चा करें कि आप </w:t>
      </w:r>
      <w:r>
        <w:rPr>
          <w:b/>
          <w:lang w:val="hi_IN" w:bidi="hi_IN"/>
        </w:rPr>
        <w:t>दशमांश</w:t>
      </w:r>
      <w:r>
        <w:rPr>
          <w:lang w:val="hi_IN" w:bidi="hi_IN"/>
        </w:rPr>
        <w:t xml:space="preserve"> के लिए किस शब्द या वाक्यांश का उपयोग करेंगे। अधिक जानकारी के लिए मुख्य शब्दावली में </w:t>
      </w:r>
      <w:r>
        <w:rPr>
          <w:b/>
          <w:lang w:val="hi_IN" w:bidi="hi_IN"/>
        </w:rPr>
        <w:t>दशमांश</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ने इसे आने वाली </w:t>
      </w:r>
      <w:r>
        <w:rPr>
          <w:b/>
          <w:lang w:val="hi_IN" w:bidi="hi_IN"/>
        </w:rPr>
        <w:t>पीढ़ियों</w:t>
      </w:r>
      <w:r>
        <w:rPr>
          <w:lang w:val="hi_IN" w:bidi="hi_IN"/>
        </w:rPr>
        <w:t xml:space="preserve"> के लिए एक स्थायी </w:t>
      </w:r>
      <w:r>
        <w:rPr>
          <w:b/>
          <w:lang w:val="hi_IN" w:bidi="hi_IN"/>
        </w:rPr>
        <w:t>व्यवस्था</w:t>
      </w:r>
      <w:r>
        <w:rPr>
          <w:lang w:val="hi_IN" w:bidi="hi_IN"/>
        </w:rPr>
        <w:t xml:space="preserve"> बना दिया। व्यवस्था एक नियम या निर्देश होता है, जो आमतौर पर निवासस्थान पर काम करने के तरीके के बारे में होता है। यह एक ऐसी व्यवस्था होगी जो कभी समाप्त नहीं होगी, बल्कि लेवियों के बच्चों और नाती-पोतों के लिए भी जारी रहेगा। व्यवस्था और पीढ़ियों के लिए उन्हीं शब्दों का उपयोग करें जिनका उपयोग आपने पिछले भागों में किया है, और </w:t>
      </w:r>
      <w:r>
        <w:rPr>
          <w:b/>
          <w:lang w:val="hi_IN" w:bidi="hi_IN"/>
        </w:rPr>
        <w:t>व्यवस्था</w:t>
      </w:r>
      <w:r>
        <w:rPr>
          <w:lang w:val="hi_IN" w:bidi="hi_IN"/>
        </w:rPr>
        <w:t xml:space="preserve"> और </w:t>
      </w:r>
      <w:r>
        <w:rPr>
          <w:lang w:val="hi_IN" w:bidi="hi_IN"/>
        </w:rPr>
        <w:t>पीढ़ियों</w:t>
      </w:r>
      <w:r>
        <w:rPr>
          <w:lang w:val="hi_IN" w:bidi="hi_IN"/>
        </w:rPr>
        <w:t xml:space="preserve"> के बारे में अधिक जानकारी के लिए मुख्य शब्दावली को देखें।</w:t>
      </w:r>
    </w:p>
    <w:p>
      <w:pPr/>
      <w:r>
        <w:rPr>
          <w:lang w:val="hi_IN" w:bidi="hi_IN"/>
        </w:rPr>
      </w:r>
      <w:r>
        <w:rPr>
          <w:b/>
          <w:lang w:val="hi_IN" w:bidi="hi_IN"/>
        </w:rPr>
        <w:t>यहोवा</w:t>
      </w:r>
      <w:r>
        <w:rPr>
          <w:lang w:val="hi_IN" w:bidi="hi_IN"/>
        </w:rPr>
        <w:t xml:space="preserve">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18:25–32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18:25–32 को सुनें और अपने मन में रखें।</w:t>
      </w:r>
    </w:p>
    <w:p>
      <w:pPr/>
      <w:r>
        <w:rPr>
          <w:lang w:val="hi_IN" w:bidi="hi_IN"/>
        </w:rPr>
      </w:r>
      <w:r>
        <w:rPr>
          <w:lang w:val="hi_IN" w:bidi="hi_IN"/>
        </w:rPr>
        <w:t>यदि सम्भव हो, तो गिनती 18:25–32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18:25–32 का ऑडियो संस्करण सबसे आसानी से समझ में आने वाले अनुवाद में सुनें।</w:t>
      </w:r>
    </w:p>
    <w:p>
      <w:pPr/>
      <w:r>
        <w:rPr>
          <w:lang w:val="hi_IN" w:bidi="hi_IN"/>
        </w:rPr>
      </w:r>
      <w:r>
        <w:rPr>
          <w:lang w:val="hi_IN" w:bidi="hi_IN"/>
        </w:rPr>
        <w:t>पिछले भाग में यहोवा ने हारून से सीधे बात करना जारी रखा और उसे लेवियों के प्रतिफलों के बारे में बताया। लेवियों को उनके काम के प्रतिफल के रूप में इस्राएलियों का दशमांश मिलेगा ताकि उनकी आवश्यकताओं को पूरा किया जा सके। याजकों की तरह, उन्हें इस्राएल में भूमि का कोई भाग नहीं मिलेगा।</w:t>
      </w:r>
    </w:p>
    <w:p>
      <w:pPr/>
      <w:r>
        <w:rPr>
          <w:lang w:val="hi_IN" w:bidi="hi_IN"/>
        </w:rPr>
      </w:r>
      <w:r>
        <w:rPr>
          <w:lang w:val="hi_IN" w:bidi="hi_IN"/>
        </w:rPr>
        <w:t>इस भाग में यहोवा मूसा से बात करता है और सीधे मूसा को संबोधित करता है। यहोवा मूसा को लेवियों से यह बताने की आज्ञा देता है: "तुम्हें इस्राएलियों से दशमांश मिलेगा। यहोवा तुम्हें दशमांश तुम्हारे भाग या ऐसी व्यवस्था के रूप में दे रहा है जो सदा बनी रहेगी। जब तुम इसे प्राप्त करो, तो तुम उसमें से एक दशमांश मुझे, यहोवा के लिए, भेंट के रूप में देना।” आपको याद होगा कि दशमांश एक ऐसी भेंट थी जिसे इस्राएली यहोवा को धन्यवाद के चिन्ह के रूप में देते थे, ताकि यह दिखाया जा सके कि वे जानते हैं कि जो कुछ उनके पास था वह सब यहोवा का है। हर एक इस्राएली भूमि की उपज का दसवाँ भाग देगा, चाहे वह खेत की उपज हो या पेड़ों का फल। इस्राएली अपने झुंड के हर दसवें पशु को भी अलग करके यहोवा के लिए पवित्र ठहराते थे। लेवियों को कनान में भूमि का कोई भाग नहीं मिलेगा, और यहोवा ने इसके बदले उन्हें इस्राएलियों का दशमांश दिया। जैसे यहोवा इस्राएलियों से यह चाहता था कि वे कनान देश में अपने बड़े भाग में से यहोवा के लिए एक दान अलग रखें, वैसे ही लेवियों को भी अपने भाग से, अर्थात इस्राएलियों से मिलने वाले दशमांश में से ऐसा दान अलग रखना है।</w:t>
      </w:r>
    </w:p>
    <w:p>
      <w:pPr/>
      <w:r>
        <w:rPr>
          <w:lang w:val="hi_IN" w:bidi="hi_IN"/>
        </w:rPr>
      </w:r>
      <w:r>
        <w:rPr>
          <w:lang w:val="hi_IN" w:bidi="hi_IN"/>
        </w:rPr>
        <w:t>यहाँ रुकें और समूह में इस प्रश्न पर चर्चा करें: आपके समूह में लोगों को अपनी आय में से कौन से दान या कर देने पड़ते हैं? दान या कर की राशि किस बात पर निर्भर करती है और यह राशि कौन तय करता है? इस ऑडियो को यहाँ रोकें।</w:t>
      </w:r>
    </w:p>
    <w:p>
      <w:pPr/>
      <w:r>
        <w:rPr>
          <w:lang w:val="hi_IN" w:bidi="hi_IN"/>
        </w:rPr>
      </w:r>
      <w:r>
        <w:rPr>
          <w:lang w:val="hi_IN" w:bidi="hi_IN"/>
        </w:rPr>
        <w:t xml:space="preserve">यहोवा कहता है कि वह लेवियों की भेंट को वैसा ही मानेगा जैसा अन्य इस्राएली देते हैं। यहोवा लेवियों की भेंट को ऐसा मानेगा मानो वह उनके अपने खलिहान का पहला अनाज हो या उनके अपने रसकुण्ड का दाखरस हो। खलिहान बाहर का एक समतल स्थान होता था जिसका उपयोग लोग अनाज की बालियों को पीटने के लिए करते थे। अनाज पीटना वह प्रक्रिया है जब लोग हाथ के औजार से मारकर या बैलों से भारी वस्तु खिंचवाकर बीजों या दानों को भूसे और डंठल से अलग करते हैं। रसकुण्ड चट्टान में काटे गए आपस में जुड़े हुए हौदियों की एक प्रणाली थी जिसका उपयोग अंगूर का रस बनाने के लिए किया जाता था। यहोवा मूसा से कहता है कि लेवियों को इस्राएलियों से मिलने वाले सभी दशमांशों में से यहोवा को भेंट देना है। यहोवा चाहता है कि लेवी अपना दान, या यहोवा के लिए भेंट, हारून को दें जो सभी याजकों के प्रतिनिधि है। </w:t>
      </w:r>
    </w:p>
    <w:p>
      <w:pPr/>
      <w:r>
        <w:rPr>
          <w:lang w:val="hi_IN" w:bidi="hi_IN"/>
        </w:rPr>
      </w:r>
      <w:r>
        <w:rPr>
          <w:lang w:val="hi_IN" w:bidi="hi_IN"/>
        </w:rPr>
        <w:t xml:space="preserve">यहाँ रुकें और समूह के रूप में </w:t>
      </w:r>
      <w:r>
        <w:rPr>
          <w:lang w:val="hi_IN" w:bidi="hi_IN"/>
        </w:rPr>
        <w:t>खलिहान</w:t>
      </w:r>
      <w:r>
        <w:rPr>
          <w:lang w:val="hi_IN" w:bidi="hi_IN"/>
        </w:rPr>
        <w:t xml:space="preserve"> की तस्वीरें देखें। ऑडियो को यहाँ रोकें।</w:t>
      </w:r>
    </w:p>
    <w:p>
      <w:pPr/>
      <w:r>
        <w:rPr>
          <w:lang w:val="hi_IN" w:bidi="hi_IN"/>
        </w:rPr>
      </w:r>
      <w:r>
        <w:rPr>
          <w:lang w:val="hi_IN" w:bidi="hi_IN"/>
        </w:rPr>
        <w:t xml:space="preserve">यहाँ रुकें और समूह में एक </w:t>
      </w:r>
      <w:r>
        <w:rPr>
          <w:lang w:val="hi_IN" w:bidi="hi_IN"/>
        </w:rPr>
        <w:t>रसकुण्ड</w:t>
      </w:r>
      <w:r>
        <w:rPr>
          <w:lang w:val="hi_IN" w:bidi="hi_IN"/>
        </w:rPr>
        <w:t xml:space="preserve"> की तस्वीर देखें। ऑडियो को यहाँ रोकें।</w:t>
      </w:r>
    </w:p>
    <w:p>
      <w:pPr/>
      <w:r>
        <w:rPr>
          <w:lang w:val="hi_IN" w:bidi="hi_IN"/>
        </w:rPr>
      </w:r>
      <w:r>
        <w:rPr>
          <w:lang w:val="hi_IN" w:bidi="hi_IN"/>
        </w:rPr>
        <w:t>लेवियों को इस्राएलियों से मिलने वाले उपहारों, या दशमांश में से वह प्रत्येक भेंट यहोवा को देनी है जो यहोवा की होनी चाहिए। जैसे इस्राएलियों का दशमांश उनकी फसल के "सबसे अच्छे" भाग में से होना चाहिए, वैसे ही यहोवा के लिए लेवियों का दशमांश भी सबसे अच्छा भाग होना चाहिए। इन भेंटों का सबसे अच्छा भाग ही वह है जिसे लेवियों को यहोवा के लिए पवित्र मानकर अलग रखना है।</w:t>
      </w:r>
    </w:p>
    <w:p>
      <w:pPr/>
      <w:r>
        <w:rPr>
          <w:lang w:val="hi_IN" w:bidi="hi_IN"/>
        </w:rPr>
      </w:r>
      <w:r>
        <w:rPr>
          <w:lang w:val="hi_IN" w:bidi="hi_IN"/>
        </w:rPr>
        <w:t>यहाँ रुकें और समूह में इस प्रश्न पर चर्चा करें: अपनी संस्कृति की उन परंपराओं के बारे में बात करें जिनमें, उदाहरण के लिए, किसी के लिए सबसे अच्छा भोजन बनाना या अपने सबसे अच्छे कपड़े पहनना आवश्यक होता है। उन अलग-अलग परिस्थितियों के बारे में बात करें जब दूसरे आपसे ऐसी उम्मीद करते हैं और इसके कारण क्या हैं। इस पर बात करें कि आपकी संस्कृति में कोई वस्तु "सबसे अच्छी" किस आधार पर बनती है। इस ऑडियो को यहाँ रोकें।</w:t>
      </w:r>
    </w:p>
    <w:p>
      <w:pPr/>
      <w:r>
        <w:rPr>
          <w:lang w:val="hi_IN" w:bidi="hi_IN"/>
        </w:rPr>
      </w:r>
      <w:r>
        <w:rPr>
          <w:lang w:val="hi_IN" w:bidi="hi_IN"/>
        </w:rPr>
        <w:t>यहोवा मूसा से बात करना जारी रखता है और मूसा को लेवियों के लिए और निर्देश देता है। मूसा को लेवियों से कहना है, "तुम इन भेंटों का सबसे अच्छा भाग यहोवा को देना। तब तुम शेष भाग को अपना मान सकते हो, मानो तुमने स्वयं अनाज काटा हो और स्वयं अंगूरों का रस निकाला हो।" लेवियों को इस्राएलियों से मिली वस्तुओं में से दशमांश, या सबसे अच्छा या पवित्र भाग यहोवा के सम्मुख प्रस्तुत करना है। केवल तभी वे शेष उपहारों को अपने पास रख सकते हैं। उपहार का बचा हुआ भाग उस दशमांश की तरह पवित्र या अलग नहीं है जो लेवियों ने याजकों को दिया है। लेवी शेष भाग को मिट्टी की उपज और पेड़ों के फल की तरह मान सकते हैं और उसका वैसे ही आनंद ले सकते हैं जैसे इस्राएली अपने भोजन का आनंद लेते हैं।</w:t>
      </w:r>
    </w:p>
    <w:p>
      <w:pPr/>
      <w:r>
        <w:rPr>
          <w:lang w:val="hi_IN" w:bidi="hi_IN"/>
        </w:rPr>
      </w:r>
      <w:r>
        <w:rPr>
          <w:lang w:val="hi_IN" w:bidi="hi_IN"/>
        </w:rPr>
        <w:t>यहोवा मूसा से कहता है कि वह लेवियों को बता दे कि वे और उनके परिवार इस्राएली दशमांश के बचे हुए भाग को जहाँ चाहें वहाँ खा सकते हैं। दशमांश मिलापवाले तम्बू में उनके काम के लिए उनका प्रतिफल है। यहाँ "मिलापवाले तम्बू में काम, या सेवा" का सबसे संभावित अर्थ लेवियों का पहरा देने का कर्तव्य है, जिससे यह सुनिश्चित हो सके कि कोई भी अनधिकृत व्यक्ति तंबू के निकट न आए। लेवियों का दूसरा कर्तव्य तंबू में याजकों की सहायता करना और इस्राएलियों की यात्रा के समय मिलाप वाले तंबू की पवित्र वस्तुओं को उठाना है। जैसे यहोवा याजकों को भेंटें देता है, वैसे ही यहोवा लेवियों को भेंट देता है, क्योंकि यहोवा स्वयं ही वह है जो लेवियों की जीविका का प्रबंध करेगा। यहोवा समझाता है कि लेवियों को यह जीविका उन भेंटों से मिलेगी जो दूसरे वेदी पर लाते हैं, न कि किसी खेत से जैसा अन्य इस्राएलियों को मिलती है।</w:t>
      </w:r>
    </w:p>
    <w:p>
      <w:pPr/>
      <w:r>
        <w:rPr>
          <w:lang w:val="hi_IN" w:bidi="hi_IN"/>
        </w:rPr>
      </w:r>
      <w:r>
        <w:rPr>
          <w:lang w:val="hi_IN" w:bidi="hi_IN"/>
        </w:rPr>
        <w:t>यहोवा मूसा से बात करना जारी रखता है। मूसा को लेवियों को यह बताना है कि यदि वे दशमांश का सबसे अच्छा भाग पहले यहोवा को भेंट करते हैं, तो यहोवा के दशमांश को स्वीकार करने के लिए यहोवा उन्हें पाप का दोषी नहीं मानेगा। लेवी इस्राएलियों के दशमांश में से एक दशमांश यहोवा के भाग के रूप में याजकों को देने के लिए अलग रखकर यह दिखाते हैं कि वे इस्राएलियों के दशमांश का आदर करते हैं। फिर लेवी इस्राएलियों के बाकी दशमांश खा सकते हैं और यहोवा उन्हें पाप करने का दोषी नहीं मानेगा। परंतु यदि लेवी यहोवा को भाग नहीं देते हैं, तो वे इस्राएलियों की पवित्र भेंटों या दशमांश को अशुद्ध कर देंगे। यदि वे दशमांश को अशुद्ध करते हैं, तो यहोवा उन्हें मृत्युदंड देकर दंडित करेगा।</w:t>
      </w:r>
      <w:r>
        <w:rPr>
          <w:lang w:val="hi_IN" w:bidi="hi_IN"/>
        </w:rPr>
      </w:r>
    </w:p>
    <w:p>
      <w:pPr>
        <w:pStyle w:val="Heading3"/>
      </w:pPr>
      <w:r>
        <w:rPr>
          <w:lang w:val="hi_IN" w:bidi="hi_IN"/>
        </w:rPr>
        <w:t>घटनाओं को समझाना</w:t>
      </w:r>
    </w:p>
    <w:p>
      <w:pPr/>
      <w:r>
        <w:rPr>
          <w:lang w:val="hi_IN" w:bidi="hi_IN"/>
        </w:rPr>
      </w:r>
      <w:r>
        <w:rPr>
          <w:lang w:val="hi_IN" w:bidi="hi_IN"/>
        </w:rPr>
        <w:t>गिनती 18:25–32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यहोवा मूसा से कहता है कि वह लेवियों को बताए कि जब उन्हें इस्राएलियों का दशमांश मिले, तो वे उस मिले हुए दशमांश में से यहोवा को एक दशमांश की भेंट दें। यहोवा लेवियों की भेंट को वैसा ही मानेगा मानो उन्होंने अपने खलिहान का पहला अनाज या अपने रसकुण्ड का दाखरस दिया हो।</w:t>
      </w:r>
    </w:p>
    <w:p>
      <w:pPr/>
      <w:r>
        <w:rPr>
          <w:lang w:val="hi_IN" w:bidi="hi_IN"/>
        </w:rPr>
      </w:r>
      <w:r>
        <w:rPr>
          <w:b/>
          <w:lang w:val="hi_IN" w:bidi="hi_IN"/>
        </w:rPr>
        <w:t>दूसरे दृश्य में:</w:t>
      </w:r>
      <w:r>
        <w:rPr>
          <w:lang w:val="hi_IN" w:bidi="hi_IN"/>
        </w:rPr>
        <w:t xml:space="preserve"> यहोवा मूसा को बताता है कि यह दशमांश यहोवा को कैसे देना है। लेवियों को सभी याजकों के प्रतिनिधि के रूप में हारून को यहोवा का दान या भेंट देना है।</w:t>
      </w:r>
    </w:p>
    <w:p>
      <w:pPr/>
      <w:r>
        <w:rPr>
          <w:lang w:val="hi_IN" w:bidi="hi_IN"/>
        </w:rPr>
      </w:r>
      <w:r>
        <w:rPr>
          <w:b/>
          <w:lang w:val="hi_IN" w:bidi="hi_IN"/>
        </w:rPr>
        <w:t>तीसरे दृश्य में:</w:t>
      </w:r>
      <w:r>
        <w:rPr>
          <w:lang w:val="hi_IN" w:bidi="hi_IN"/>
        </w:rPr>
        <w:t xml:space="preserve"> यहोवा मूसा से कहता है कि लेवी इस्राएलियों से मिलने वाले सभी दशमांश में से यहोवा को देय दशमांश भेंट देंगे। लेवियों को दशमांश का सबसे अच्छा भाग यहोवा को समर्पित करना है, या अलग रखना है।</w:t>
      </w:r>
    </w:p>
    <w:p>
      <w:pPr/>
      <w:r>
        <w:rPr>
          <w:lang w:val="hi_IN" w:bidi="hi_IN"/>
        </w:rPr>
      </w:r>
      <w:r>
        <w:rPr>
          <w:b/>
          <w:lang w:val="hi_IN" w:bidi="hi_IN"/>
        </w:rPr>
        <w:t>चौथे दृश्य में:</w:t>
      </w:r>
      <w:r>
        <w:rPr>
          <w:lang w:val="hi_IN" w:bidi="hi_IN"/>
        </w:rPr>
        <w:t xml:space="preserve"> यहोवा मूसा से कहता है कि जब वे लेवियों से बता दें कि जब वे दशमांश, या इस्राएलियों से मिली वस्तुओं का सबसे अच्छा या पवित्र भाग यहोवा को देते हैं, तो वे शेष भेंट को अपने पास रख सकते हैं।</w:t>
      </w:r>
    </w:p>
    <w:p>
      <w:pPr/>
      <w:r>
        <w:rPr>
          <w:lang w:val="hi_IN" w:bidi="hi_IN"/>
        </w:rPr>
      </w:r>
      <w:r>
        <w:rPr>
          <w:b/>
          <w:lang w:val="hi_IN" w:bidi="hi_IN"/>
        </w:rPr>
        <w:t>पाँचवें दृश्य में:</w:t>
      </w:r>
      <w:r>
        <w:rPr>
          <w:lang w:val="hi_IN" w:bidi="hi_IN"/>
        </w:rPr>
        <w:t xml:space="preserve"> यहोवा मूसा से कहता है कि वह लेवियों को बता दे कि वे और उनके परिवार इस्राएली दशमांश के बचे हुए भाग को जहाँ चाहें वहाँ खा सकते हैं। दशमांश मिलापवाले तम्बू में उनके काम के लिए उनका प्रतिफल है।</w:t>
      </w:r>
    </w:p>
    <w:p>
      <w:pPr/>
      <w:r>
        <w:rPr>
          <w:lang w:val="hi_IN" w:bidi="hi_IN"/>
        </w:rPr>
      </w:r>
      <w:r>
        <w:rPr>
          <w:b/>
          <w:lang w:val="hi_IN" w:bidi="hi_IN"/>
        </w:rPr>
        <w:t>छठवें दृश्य में:</w:t>
      </w:r>
      <w:r>
        <w:rPr>
          <w:lang w:val="hi_IN" w:bidi="hi_IN"/>
        </w:rPr>
        <w:t xml:space="preserve"> यहोवा मूसा से कहता है कि वह लेवियों को बताए कि यदि वे दशमांश का सबसे अच्छा भाग यहोवा को भेंट करते हैं, तो यहोवा के दशमांश को स्वीकार करने के लिए यहोवा लेवियों को पाप का दोषी नहीं मानेगा। यदि लेवी सबसे अच्छा भाग भेंट करने से पहले किसी भी भेंट को खाकर भेंटों को अशुद्ध करते हैं, तो यहोवा उन्हें मृत्युदंड देकर दंडित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हारून और सभी याजक</w:t>
      </w:r>
    </w:p>
    <w:p>
      <w:pPr>
        <w:pStyle w:val="ListBullet"/>
        <w:spacing w:line="240" w:lineRule="auto"/>
        <w:ind w:left="720"/>
      </w:pPr>
      <w:r>
        <w:rPr>
          <w:lang w:val="hi_IN" w:bidi="hi_IN"/>
        </w:rPr>
      </w:r>
      <w:r>
        <w:rPr>
          <w:lang w:val="hi_IN" w:bidi="hi_IN"/>
        </w:rPr>
        <w:t>लेवियों के परिवार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से बात करता है और सीधे मूसा को संबोधित करता है। "फिर यहोवा ने मूसा से कहा" वाक्यांश कहानी के एक नए और छोटे भाग का परिचय देता है, क्योंकि अब यहोवा हारून से नहीं बल्कि मूसा से बात कर रहा है। यहोवा मूसा को आज्ञा देता है कि वह लेवियों को बताए कि यहोवा उन्हें कनान देश के किसी भाग के बजाय इस्राएलियों का दशमांश उनके भाग के रूप में देगा। जैसे यहोवा इस्राएलियों से यह अपेक्षा करता है कि वे कनान देश की अपनी फसलों, फलों और पशुओं में से यहोवा के लिए एक दान अलग रखें, वैसे ही लेवियों को भी इस्राएलियों से मिलने वाले दशमांशों में से ऐसा दान, या एक दशमांश अलग रखना है। यहोवा कहता है कि वह लेवियों की भेंट को वैसा ही मानेगा जैसा अन्य इस्राएली देते हैं। यहोवा लेवियों की भेंट को ऐसा मानेगा मानो वह उनके अपने खलिहान का पहला अनाज हो या उनके अपने रसकुण्ड का दाखरस हो।</w:t>
      </w:r>
    </w:p>
    <w:p>
      <w:pPr/>
      <w:r>
        <w:rPr>
          <w:lang w:val="hi_IN" w:bidi="hi_IN"/>
        </w:rPr>
      </w:r>
      <w:r>
        <w:rPr>
          <w:lang w:val="hi_IN" w:bidi="hi_IN"/>
        </w:rPr>
        <w:t>यहाँ रुकें और समूह में इस प्रश्न पर चर्चा करें: आप कहानी में एक नए छोटे भाग का परिचय देने के लिए अपनी भाषा में किन शब्दों या वाक्यांशों का उपयोग करते हैं? इस ऑडियो को यहाँ रोकें।</w:t>
      </w:r>
    </w:p>
    <w:p>
      <w:pPr/>
      <w:r>
        <w:rPr>
          <w:lang w:val="hi_IN" w:bidi="hi_IN"/>
        </w:rPr>
      </w:r>
      <w:r>
        <w:rPr>
          <w:lang w:val="hi_IN" w:bidi="hi_IN"/>
        </w:rPr>
        <w:t>यहाँ रुकें और समूह में इस प्रश्न पर चर्चा करें: जब आप अपनी भाषा में कर या आय के दान के बारे में बात करते हैं, तो आप संख्यात्मक मूल्यों के बारे में कैसे बात करते हैं? क्या आप प्रतिशत का उपयोग करते हैं, उदाहरण के लिए 20%? क्या आप वर्णन करते हैं कि पूरे कर या दान किस भाग का है, उदाहरण के लिए, दसवाँ भाग? या क्या आप अपने लोगों के समूह की मुद्रा में विशेष मात्रा का उपयोग करते हैं? इस ऑडियो को यहाँ रोकें।</w:t>
      </w:r>
    </w:p>
    <w:p>
      <w:pPr/>
      <w:r>
        <w:rPr>
          <w:lang w:val="hi_IN" w:bidi="hi_IN"/>
        </w:rPr>
      </w:r>
      <w:r>
        <w:rPr>
          <w:lang w:val="hi_IN" w:bidi="hi_IN"/>
        </w:rPr>
        <w:t>यहोवा मूसा से कहता है कि लेवियों को इस्राएलियों से मिलने वाले सभी दशमांशों में से यहोवा को भेंट देना है। यहोवा चाहता है कि लेवी अपना दान, या यहोवा के लिए भेंट, हारून को दें जो सभी याजकों का प्रतिनिधि है। सभी याजकों को यह भेंट मिलेगी, भले ही कहानी में केवल हारून का नाम लिखा है।</w:t>
      </w:r>
    </w:p>
    <w:p>
      <w:pPr/>
      <w:r>
        <w:rPr>
          <w:lang w:val="hi_IN" w:bidi="hi_IN"/>
        </w:rPr>
      </w:r>
      <w:r>
        <w:rPr>
          <w:lang w:val="hi_IN" w:bidi="hi_IN"/>
        </w:rPr>
        <w:t>अब यहोवा मूसा को बताता है कि लेवियों को यह सुनिश्चित करना चाहिए कि वे यहोवा के दशमांश या भाग के लिए हारून को जो दशमांश या भेंट दें, वह उस दशमांश की सबसे अच्छी वस्तुएँ होनी चाहिए जो इस्राएली उन्हें देते हैं। ये सबसे अच्छी वस्तुएँ ही वे हैं जिन्हें लेवियों को यहोवा के लिए पवित्र मानकर अलग रखना है। ये सबसे अच्छी वस्तुएँ ही वे हैं जो लेवियों को याजकों के लिए हारून को देनी चाहिए।</w:t>
      </w:r>
    </w:p>
    <w:p>
      <w:pPr/>
      <w:r>
        <w:rPr>
          <w:lang w:val="hi_IN" w:bidi="hi_IN"/>
        </w:rPr>
      </w:r>
      <w:r>
        <w:rPr>
          <w:lang w:val="hi_IN" w:bidi="hi_IN"/>
        </w:rPr>
        <w:t>यहोवा मूसा को निर्देश देना जारी रखता है, और यहोवा मूसा से कहता है कि वह लेवियों से फिर से कहे कि वे इस्राएलियों से मिली वस्तुओं में से दशमांश, या सबसे अच्छा या पवित्र भाग यहोवा के सम्मुख प्रस्तुत करें। ये भाग पवित्र हैं क्योंकि इन्हें यहोवा के लिए अलग रखा जाना है, इसलिए मूसा इस जानकारी को दोहराकर इस पर बल देता है। यहोवा कहता है कि लेवी शेष भेंट को अपने पास रख सकते हैं। लेवी शेष भाग को मिट्टी की अपनी फसल और पेड़ों के अपने फल की तरह मान सकते हैं और उसका वैसे ही आनंद ले सकते हैं जैसे इस्राएली अपने भोजन का आनंद लेते हैं।</w:t>
      </w:r>
    </w:p>
    <w:p>
      <w:pPr/>
      <w:r>
        <w:rPr>
          <w:lang w:val="hi_IN" w:bidi="hi_IN"/>
        </w:rPr>
      </w:r>
      <w:r>
        <w:rPr>
          <w:lang w:val="hi_IN" w:bidi="hi_IN"/>
        </w:rPr>
        <w:t>यहोवा मूसा से कहता है कि वह लेवियों को बता दे कि वे और उनके परिवार इस्राएली दशमांश के बचे हुए भाग को जहाँ चाहें वहाँ खा सकते हैं। यह दशमांश मिलापवाले तंबू में उनके काम के लिए उनका प्रतिफल है, जो यहोवा की ओर से वेतन या जीविका के समान है।</w:t>
      </w:r>
    </w:p>
    <w:p>
      <w:pPr/>
      <w:r>
        <w:rPr>
          <w:lang w:val="hi_IN" w:bidi="hi_IN"/>
        </w:rPr>
      </w:r>
      <w:r>
        <w:rPr>
          <w:lang w:val="hi_IN" w:bidi="hi_IN"/>
        </w:rPr>
        <w:t>यहोवा मूसा से बात करना जारी रखता है। मूसा को लेवियों को बताना है कि यदि वे दशमांश का सबसे अच्छा भाग पहले यहोवा को भेंट करते हैं, तो यहोवा के दशमांश को स्वीकार करने के लिए यहोवा लेवियों को पाप का दोषी नहीं मानेगा। परंतु लेवियों को सावधान रहना होगा कि वे इस्राएल के लोगों की पवित्र भेंटों को साधारण न समझें। यदि लेवी इस्राएली दशमांशों को इस तरह अशुद्ध या दूषित करते हैं, तो यहोवा उन्हें मृत्युदंड देकर दंडित करेगा।</w:t>
      </w:r>
    </w:p>
    <w:p>
      <w:pPr/>
      <w:r>
        <w:rPr>
          <w:lang w:val="hi_IN" w:bidi="hi_IN"/>
        </w:rPr>
      </w:r>
      <w:r>
        <w:rPr>
          <w:lang w:val="hi_IN" w:bidi="hi_IN"/>
        </w:rPr>
        <w:t>यहाँ रुकें और समूह में चर्चा करें कि इस्राएल के लोगों के पवित्र भेंटों या दशमांशों के बारे में बात करने का सबसे अच्छा तरीका क्या है, और लेवियों को उन्हें अपमानित करने या प्रदूषित न करने के लिए क्या करना चाहिए।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18:25–32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हारून और सभी याजक</w:t>
      </w:r>
    </w:p>
    <w:p>
      <w:pPr>
        <w:pStyle w:val="ListBullet"/>
        <w:spacing w:line="240" w:lineRule="auto"/>
        <w:ind w:left="720"/>
      </w:pPr>
      <w:r>
        <w:rPr>
          <w:lang w:val="hi_IN" w:bidi="hi_IN"/>
        </w:rPr>
      </w:r>
      <w:r>
        <w:rPr>
          <w:lang w:val="hi_IN" w:bidi="hi_IN"/>
        </w:rPr>
        <w:t>लेवियों के परिवार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कहता है कि वह लेवियों को बताए कि उन्हें इस्राएलियों से मिलने वाले दशमांश में से यहोवा को दशमांश का भेंट देना है। यहोवा लेवियों की भेंट को वैसा ही मानेगा मानो उन्होंने अपने खलिहान का पहला अनाज या अपने रसकुण्ड का दाखरस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पास लेवियों की व्यवस्था करने की एक योजना है, जैसे यहोवा याजकों के लिए प्रदान करता है," या, "लेवियों को मिलापवाले तम्बू में उनके काम के प्रतिफल के रूप में इस्राएलियों का दशमांश मिलेगा। यह कनान की भूमि के बजाय उनका भाग होगा," या, "लेवियों को इस्राएलियों से मिलने वाले दशमांश का दशमांश यहोवा को देना होगा। लेवियों को इस तरह अपने पास जो कुछ भी है उसके लिए आभारी होना है। उनके पास जो कुछ भी है, वह सब यहोवा से मिला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वह लेवियों को बताए कि इस्राएलियों से दशमांश मिलने के पश्चात, वे यहोवा का दान, या भेंट, हारून को दें जो सभी याजकों का प्रतिनिधि है। लेवियों को इस्राएलियों से मिलने वाले सभी दशमांशों में से यहोवा को देय दशमांश भेंट देना है। उन्हें दशमांश का सबसे अच्छा भाग यहोवा को समर्पित करना है, या अलग रखना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"यहोवा लेवियों को आज्ञा दे रहा है कि वे यहोवा के लिए अपनी भेंट हम याजकों को दें। यहोवा पहले ही हमें इस्राएल के लोगों की ओर से यहोवा की भेंटें दे रहा है," या, "यहोवा याजकों से प्रेम करता है और उनकी परवाह करता है," या, "यहोवा ने हमें जीवन और अपने भाग के लिए आवश्यक सब कुछ प्रदान किया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वह लेवियों को बताए कि जब वे दशमांश, या इस्राएलियों से मिली वस्तुओं का सबसे अच्छा या पवित्र भाग यहोवा को देते हैं, तो वे शेष भेंट को अपने पास रख सकें। लेवी और उनके परिवार इस्राएली दशमांश के बचे हुए भाग को जहाँ चाहें वहाँ खा सकते हैं। दशमांश मिलापवाले तम्बू में उनके काम के लिए उनका प्रतिफल है।</w:t>
      </w:r>
    </w:p>
    <w:p>
      <w:pPr/>
      <w:r>
        <w:rPr>
          <w:lang w:val="hi_IN" w:bidi="hi_IN"/>
        </w:rPr>
      </w:r>
      <w:r>
        <w:rPr>
          <w:lang w:val="hi_IN" w:bidi="hi_IN"/>
        </w:rPr>
        <w:t>यहोवा लेवियों को यहोवा के दशमांश को स्वीकार करने के लिए पाप का दोषी नहीं मानेगा, यदि वे दशमांश का सबसे अच्छा भाग पहले यहोवा को भेंट करते हैं। लेकिन लेवियों को सावधान रहना होगा कि वे इस्राएल के लोगों की पवित्र भेंटों को साधारण न मानें। यदि लेवी लोग इस प्रकार दशमांश को अशुद्ध या दूषित करेंगे, तो यहोवा उन्हें मृत्युदंड देकर दण्डित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 रहे व्यक्ति से पूछें, "आप क्या महसूस कर रहे हैं या क्या सोच रहे हैं?" वह व्यक्ति इस तरह उत्तर दे सकता है: "यहोवा सचमुच हमारी परवाह करता है। यहोवा ने हमें हमारे काम के लिए प्रतिफल प्रदान किया है और हमारा भाग प्रदान किया है। यहोवा ने हमारे परिवारों के लिए भी भोजन प्रदान किया है," या, "हमें दशमांश का कोई भी भाग खाने से पहले जो हमें मिलता है, उसमें से अपनी भेंट यहोवा को देने में सावधान रहना चाहिए। हम केवल दशमांश के बचे हुए भाग में से खा सकते हैं, क्योंकि यह यहोवा को समर्पित नहीं है। नहीं तो हम मर जाएँगे!"</w:t>
      </w:r>
      <w:r>
        <w:rPr>
          <w:lang w:val="hi_IN" w:bidi="hi_IN"/>
        </w:rPr>
      </w:r>
    </w:p>
    <w:p>
      <w:pPr>
        <w:pStyle w:val="Heading3"/>
      </w:pPr>
      <w:r>
        <w:rPr>
          <w:lang w:val="hi_IN" w:bidi="hi_IN"/>
        </w:rPr>
        <w:t>आवश्यक जानकारी</w:t>
      </w:r>
    </w:p>
    <w:p>
      <w:pPr/>
      <w:r>
        <w:rPr>
          <w:lang w:val="hi_IN" w:bidi="hi_IN"/>
        </w:rPr>
      </w:r>
      <w:r>
        <w:rPr>
          <w:lang w:val="hi_IN" w:bidi="hi_IN"/>
        </w:rPr>
        <w:t>गिनती 18:25–32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यहोवा मूसा से कहता है, "तू लेवियों से कह, कि जब जब तुम इस्राएलियों के हाथ से वह दशमांश लो जिसे यहोवा तुम को तुम्हारा निज भाग करके उनसे दिलाता है, तब-तब उसमें से यहोवा के लिये एक उठाई हुई भेंट करके दशमांश का दशमांश देना।'"</w:t>
      </w:r>
    </w:p>
    <w:p>
      <w:pPr/>
      <w:r>
        <w:rPr>
          <w:lang w:val="hi_IN" w:bidi="hi_IN"/>
        </w:rPr>
      </w:r>
      <w:r>
        <w:rPr>
          <w:b/>
          <w:lang w:val="hi_IN" w:bidi="hi_IN"/>
        </w:rPr>
        <w:t>यहोवा</w:t>
      </w:r>
      <w:r>
        <w:rPr>
          <w:lang w:val="hi_IN" w:bidi="hi_IN"/>
        </w:rPr>
        <w:t xml:space="preserve">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b/>
          <w:lang w:val="hi_IN" w:bidi="hi_IN"/>
        </w:rPr>
        <w:t>लेवियों</w:t>
      </w:r>
      <w:r>
        <w:rPr>
          <w:lang w:val="hi_IN" w:bidi="hi_IN"/>
        </w:rPr>
        <w:t xml:space="preserve"> के लिए उसी शब्द या वाक्यांश का उपयोग करें जिसका उपयोग आपने पिछले भागों में किया है। </w:t>
      </w:r>
      <w:r>
        <w:rPr>
          <w:b/>
          <w:lang w:val="hi_IN" w:bidi="hi_IN"/>
        </w:rPr>
        <w:t>लेवियों</w:t>
      </w:r>
      <w:r>
        <w:rPr>
          <w:lang w:val="hi_IN" w:bidi="hi_IN"/>
        </w:rPr>
        <w:t xml:space="preserve"> के बारे में अधिक जानकारी के लिए, मुख्य शब्दावली देखें।</w:t>
      </w:r>
    </w:p>
    <w:p>
      <w:pPr/>
      <w:r>
        <w:rPr>
          <w:lang w:val="hi_IN" w:bidi="hi_IN"/>
        </w:rPr>
      </w:r>
      <w:r>
        <w:rPr>
          <w:b/>
          <w:lang w:val="hi_IN" w:bidi="hi_IN"/>
        </w:rPr>
        <w:t>इस्राएली</w:t>
      </w:r>
      <w:r>
        <w:rPr>
          <w:lang w:val="hi_IN" w:bidi="hi_IN"/>
        </w:rPr>
        <w:t xml:space="preserve"> वे लोग हैं जो </w:t>
      </w:r>
      <w:r>
        <w:rPr>
          <w:lang w:val="hi_IN" w:bidi="hi_IN"/>
        </w:rPr>
        <w:t>इस्राएल</w:t>
      </w:r>
      <w:r>
        <w:rPr>
          <w:lang w:val="hi_IN" w:bidi="hi_IN"/>
        </w:rPr>
        <w:t xml:space="preserve">, या याकूब, अर्थात् </w:t>
      </w:r>
      <w:r>
        <w:rPr>
          <w:b/>
          <w:lang w:val="hi_IN" w:bidi="hi_IN"/>
        </w:rPr>
        <w:t>अब्राहम</w:t>
      </w:r>
      <w:r>
        <w:rPr>
          <w:lang w:val="hi_IN" w:bidi="hi_IN"/>
        </w:rPr>
        <w:t xml:space="preserve"> के पोते के वंशज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b/>
          <w:lang w:val="hi_IN" w:bidi="hi_IN"/>
        </w:rPr>
        <w:t>दशमांश</w:t>
      </w:r>
      <w:r>
        <w:rPr>
          <w:lang w:val="hi_IN" w:bidi="hi_IN"/>
        </w:rPr>
        <w:t xml:space="preserve"> और </w:t>
      </w:r>
      <w:r>
        <w:rPr>
          <w:b/>
          <w:lang w:val="hi_IN" w:bidi="hi_IN"/>
        </w:rPr>
        <w:t>भेंट</w:t>
      </w:r>
      <w:r>
        <w:rPr>
          <w:lang w:val="hi_IN" w:bidi="hi_IN"/>
        </w:rPr>
        <w:t xml:space="preserve"> के लिए उन्हीं शब्दों या वाक्यांशों का उपयोग करें जिनका उपयोग आपने पिछले भागों में किया है। इस भाग में, दशमांश और भेंट का उपयोग अक्सर एक ही अर्थ में किया गया है, जिसका तात्पर्य यहोवा को मिली हुई वस्तुओं का दसवाँ भाग उपहार में देना है; ये दशमांश और भेंट इस्राएलियों की फसलों में से यहोवा का अंश, या यहोवा का भाग हैं। </w:t>
      </w:r>
      <w:r>
        <w:rPr>
          <w:b/>
          <w:lang w:val="hi_IN" w:bidi="hi_IN"/>
        </w:rPr>
        <w:t>दशमांश</w:t>
      </w:r>
      <w:r>
        <w:rPr>
          <w:lang w:val="hi_IN" w:bidi="hi_IN"/>
        </w:rPr>
        <w:t xml:space="preserve"> और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यहोवा लेवियों की भेंट को ऐसा मानेगा मानो वह उनके अपने </w:t>
      </w:r>
      <w:r>
        <w:rPr>
          <w:b/>
          <w:lang w:val="hi_IN" w:bidi="hi_IN"/>
        </w:rPr>
        <w:t>खलिहान</w:t>
      </w:r>
      <w:r>
        <w:rPr>
          <w:lang w:val="hi_IN" w:bidi="hi_IN"/>
        </w:rPr>
        <w:t xml:space="preserve"> का पहला अनाज हो या उनके अपने रसकुण्ड का दाखरस हो। खलिहान बाहर का एक समतल स्थान होता था जिसका उपयोग लोग अनाज की बालियों को पीटने के लिए करते थे। अनाज पीटना बीजों या अनाज को हाथ के औजार से मारकर या बैलों का उपयोग करके भारी वस्तु खींचवाकर बीजों या दानों को भूसे और डंठल से निकालना है। खलिहान के लिए उसी शब्द या वाक्यांश का उपयोग करें जिसका उपयोग आपने पिछले भागों में किया है।</w:t>
      </w:r>
    </w:p>
    <w:p>
      <w:pPr/>
      <w:r>
        <w:rPr>
          <w:lang w:val="hi_IN" w:bidi="hi_IN"/>
        </w:rPr>
      </w:r>
      <w:r>
        <w:rPr>
          <w:lang w:val="hi_IN" w:bidi="hi_IN"/>
        </w:rPr>
        <w:t xml:space="preserve">यहाँ रुकें और यदि आवश्यक हो, तो समूह के रूप में </w:t>
      </w:r>
      <w:r>
        <w:rPr>
          <w:lang w:val="hi_IN" w:bidi="hi_IN"/>
        </w:rPr>
        <w:t>खलिहान</w:t>
      </w:r>
      <w:r>
        <w:rPr>
          <w:lang w:val="hi_IN" w:bidi="hi_IN"/>
        </w:rPr>
        <w:t xml:space="preserve"> की तस्वीरें देखें। ऑडियो को यहाँ रोकें।</w:t>
      </w:r>
    </w:p>
    <w:p>
      <w:pPr/>
      <w:r>
        <w:rPr>
          <w:lang w:val="hi_IN" w:bidi="hi_IN"/>
        </w:rPr>
      </w:r>
      <w:r>
        <w:rPr>
          <w:b/>
          <w:lang w:val="hi_IN" w:bidi="hi_IN"/>
        </w:rPr>
        <w:t>रसकुण्ड</w:t>
      </w:r>
      <w:r>
        <w:rPr>
          <w:lang w:val="hi_IN" w:bidi="hi_IN"/>
        </w:rPr>
        <w:t xml:space="preserve"> चट्टान में काटे गए आपस में जुड़े हुए हौदियों की एक प्रणाली थी जिसका उपयोग अंगूर का रस बनाने के लिए किया जाता था। बड़ा मुख्य कुंड वह स्थान था जहाँ लोग अंगूरों को अपने पैरों से रौंदकर उनका रस निकालते थे, जो फिर बहकर दूसरे कुंड में चला जाता था। फिर अंगूर का रस किण्वित होता है और दाखरस बन जाता है।</w:t>
      </w:r>
    </w:p>
    <w:p>
      <w:pPr/>
      <w:r>
        <w:rPr>
          <w:lang w:val="hi_IN" w:bidi="hi_IN"/>
        </w:rPr>
      </w:r>
      <w:r>
        <w:rPr>
          <w:lang w:val="hi_IN" w:bidi="hi_IN"/>
        </w:rPr>
        <w:t xml:space="preserve">यहाँ रुकें और समूह में चर्चा करें कि आप </w:t>
      </w:r>
      <w:r>
        <w:rPr>
          <w:b/>
          <w:lang w:val="hi_IN" w:bidi="hi_IN"/>
        </w:rPr>
        <w:t>रसकुण्ड</w:t>
      </w:r>
      <w:r>
        <w:rPr>
          <w:lang w:val="hi_IN" w:bidi="hi_IN"/>
        </w:rPr>
        <w:t xml:space="preserve"> के लिए किस शब्द या वाक्यांश का उपयोग करेंगे। </w:t>
      </w:r>
      <w:r>
        <w:rPr>
          <w:lang w:val="hi_IN" w:bidi="hi_IN"/>
        </w:rPr>
        <w:t>रसकुण्ड</w:t>
      </w:r>
      <w:r>
        <w:rPr>
          <w:lang w:val="hi_IN" w:bidi="hi_IN"/>
        </w:rPr>
        <w:t xml:space="preserve"> के बारे में अधिक जानकारी के लिए मुख्य शब्दावली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 रुकें और समूह में एक </w:t>
      </w:r>
      <w:r>
        <w:rPr>
          <w:lang w:val="hi_IN" w:bidi="hi_IN"/>
        </w:rPr>
        <w:t>रसकुण्ड</w:t>
      </w:r>
      <w:r>
        <w:rPr>
          <w:lang w:val="hi_IN" w:bidi="hi_IN"/>
        </w:rPr>
        <w:t xml:space="preserve"> की तस्वीर देखें। ऑडियो को यहाँ रोकें।</w:t>
      </w:r>
    </w:p>
    <w:p>
      <w:pPr/>
      <w:r>
        <w:rPr>
          <w:lang w:val="hi_IN" w:bidi="hi_IN"/>
        </w:rPr>
      </w:r>
      <w:r>
        <w:rPr>
          <w:lang w:val="hi_IN" w:bidi="hi_IN"/>
        </w:rPr>
        <w:t xml:space="preserve">यहोवा मूसा को आज्ञा देना जारी रखता है कि वह लेवियों को बताए कि उन्हें इस्राएलियों से मिलने वाले दशमांश में से </w:t>
      </w:r>
      <w:r>
        <w:rPr>
          <w:b/>
          <w:lang w:val="hi_IN" w:bidi="hi_IN"/>
        </w:rPr>
        <w:t>याजक</w:t>
      </w:r>
      <w:r>
        <w:rPr>
          <w:lang w:val="hi_IN" w:bidi="hi_IN"/>
        </w:rPr>
        <w:t xml:space="preserve"> हारून को भेंट देनी है। याजक के लिए उसी शब्द या वाक्यांश का प्रयोग करें जो आपने पिछले भागों में प्रयोग किया है।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लेवी शेष भेंट को अपने </w:t>
      </w:r>
      <w:r>
        <w:rPr>
          <w:b/>
          <w:lang w:val="hi_IN" w:bidi="hi_IN"/>
        </w:rPr>
        <w:t>घराने</w:t>
      </w:r>
      <w:r>
        <w:rPr>
          <w:lang w:val="hi_IN" w:bidi="hi_IN"/>
        </w:rPr>
        <w:t xml:space="preserve"> के साथ कहीं भी खा सकते हैं। लेवियों को ये भेंट </w:t>
      </w:r>
      <w:r>
        <w:rPr>
          <w:b/>
          <w:lang w:val="hi_IN" w:bidi="hi_IN"/>
        </w:rPr>
        <w:t>मिलापवाले तम्बू</w:t>
      </w:r>
      <w:r>
        <w:rPr>
          <w:lang w:val="hi_IN" w:bidi="hi_IN"/>
        </w:rPr>
        <w:t xml:space="preserve"> में उनके काम के प्रतिफल के रूप में प्राप्त होंगे। काम, घराने और मिलापवाले तम्बू या निवासस्थान के लिए उन्हीं शब्दों या वाक्यांशों का उपयोग करें जिनका उपयोग आपने पिछले भागों में किया है। </w:t>
      </w:r>
      <w:r>
        <w:rPr>
          <w:lang w:val="hi_IN" w:bidi="hi_IN"/>
        </w:rPr>
        <w:t>घराने</w:t>
      </w:r>
      <w:r>
        <w:rPr>
          <w:lang w:val="hi_IN" w:bidi="hi_IN"/>
        </w:rPr>
        <w:t xml:space="preserve"> और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लेवियों को यहोवा के दशमांश को स्वीकार करने के लिए </w:t>
      </w:r>
      <w:r>
        <w:rPr>
          <w:b/>
          <w:lang w:val="hi_IN" w:bidi="hi_IN"/>
        </w:rPr>
        <w:t>पाप</w:t>
      </w:r>
      <w:r>
        <w:rPr>
          <w:lang w:val="hi_IN" w:bidi="hi_IN"/>
        </w:rPr>
        <w:t xml:space="preserve"> का दोषी नहीं मानेगा, यदि वे दशमांश का सबसे अच्छा भाग पहले यहोवा को भेंट करते हैं। परंतु लेवियों को सावधान रहना होगा कि वे इस्राएल के लोगों की </w:t>
      </w:r>
      <w:r>
        <w:rPr>
          <w:b/>
          <w:lang w:val="hi_IN" w:bidi="hi_IN"/>
        </w:rPr>
        <w:t>पवित्र</w:t>
      </w:r>
      <w:r>
        <w:rPr>
          <w:lang w:val="hi_IN" w:bidi="hi_IN"/>
        </w:rPr>
        <w:t xml:space="preserve"> भेंटों को साधारण न समझें। यदि लेवी इस्राएली दशमांशों को इस तरह </w:t>
      </w:r>
      <w:r>
        <w:rPr>
          <w:b/>
          <w:lang w:val="hi_IN" w:bidi="hi_IN"/>
        </w:rPr>
        <w:t>अशुद्ध</w:t>
      </w:r>
      <w:r>
        <w:rPr>
          <w:lang w:val="hi_IN" w:bidi="hi_IN"/>
        </w:rPr>
        <w:t xml:space="preserve"> या </w:t>
      </w:r>
      <w:r>
        <w:rPr>
          <w:b/>
          <w:lang w:val="hi_IN" w:bidi="hi_IN"/>
        </w:rPr>
        <w:t>अपवित्र</w:t>
      </w:r>
      <w:r>
        <w:rPr>
          <w:lang w:val="hi_IN" w:bidi="hi_IN"/>
        </w:rPr>
        <w:t xml:space="preserve"> करते हैं, तो यहोवा उन्हें मृत्युदंड देकर दंडित करेगा। पाप और पवित्र के लिए उसी शब्द या वाक्यांश का उपयोग करें जिसका उपयोग आपने पिछले भागों में किया है। </w:t>
      </w:r>
      <w:r>
        <w:rPr>
          <w:lang w:val="hi_IN" w:bidi="hi_IN"/>
        </w:rPr>
        <w:t>पाप</w:t>
      </w:r>
      <w:r>
        <w:rPr>
          <w:lang w:val="hi_IN" w:bidi="hi_IN"/>
        </w:rPr>
        <w:t xml:space="preserve"> और </w:t>
      </w:r>
      <w:r>
        <w:rPr>
          <w:lang w:val="hi_IN" w:bidi="hi_IN"/>
        </w:rPr>
        <w:t>पवित्र</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किसी वस्तु को </w:t>
      </w:r>
      <w:r>
        <w:rPr>
          <w:b/>
          <w:lang w:val="hi_IN" w:bidi="hi_IN"/>
        </w:rPr>
        <w:t>अपवित्र</w:t>
      </w:r>
      <w:r>
        <w:rPr>
          <w:lang w:val="hi_IN" w:bidi="hi_IN"/>
        </w:rPr>
        <w:t xml:space="preserve"> करने या </w:t>
      </w:r>
      <w:r>
        <w:rPr>
          <w:b/>
          <w:lang w:val="hi_IN" w:bidi="hi_IN"/>
        </w:rPr>
        <w:t>अशुद्ध</w:t>
      </w:r>
      <w:r>
        <w:rPr>
          <w:lang w:val="hi_IN" w:bidi="hi_IN"/>
        </w:rPr>
        <w:t xml:space="preserve"> करने के विचार का अनुवाद कैसे करेंगे। किसी वस्तु को अपवित्र या अशुद्ध करने का अर्थ उसे मलिन या दोषपूर्ण बनाना है। अब यह वस्तु न तो पवित्र रही है, और न ही यहोवा के उद्देश्यों के लिए अलग रखी गई है। </w:t>
      </w:r>
      <w:r>
        <w:rPr>
          <w:b/>
          <w:lang w:val="hi_IN" w:bidi="hi_IN"/>
        </w:rPr>
        <w:t>अपवित्र</w:t>
      </w:r>
      <w:r>
        <w:rPr>
          <w:lang w:val="hi_IN" w:bidi="hi_IN"/>
        </w:rPr>
        <w:t xml:space="preserve"> के बारे में अधिक जानकारी के लिए मुख्य शब्दावली देखें। यदि आपने पहले ही बाइबल की पिछली पुस्तकों में इस शब्द का अनुवाद किया है, तो यहाँ उसी शब्द का उपयोग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19:1–10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19:1–10 को सुनें और अपने मन में रखें।</w:t>
      </w:r>
    </w:p>
    <w:p>
      <w:pPr/>
      <w:r>
        <w:rPr>
          <w:lang w:val="hi_IN" w:bidi="hi_IN"/>
        </w:rPr>
      </w:r>
      <w:r>
        <w:rPr>
          <w:lang w:val="hi_IN" w:bidi="hi_IN"/>
        </w:rPr>
        <w:t>यदि सम्भव हो, तो गिनती 19:1–10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19:1–10 का ऑडियो संस्करण सबसे आसानी से समझ में आने वाले अनुवाद में सुनें।</w:t>
      </w:r>
    </w:p>
    <w:p>
      <w:pPr/>
      <w:r>
        <w:rPr>
          <w:lang w:val="hi_IN" w:bidi="hi_IN"/>
        </w:rPr>
      </w:r>
      <w:r>
        <w:rPr>
          <w:lang w:val="hi_IN" w:bidi="hi_IN"/>
        </w:rPr>
        <w:t>पिछले भाग में यहोवा ने मूसा को आज्ञा दी थी कि वह लेवियों को बताए कि उन्हें इस्राएलियों से मिले दशमांश का दसवाँ भाग यहोवा के लिए समर्पित करना, या अलग रखना है। लेवियों को यह पवित्र भेंट हारून और याजकों को देनी है।</w:t>
      </w:r>
    </w:p>
    <w:p>
      <w:pPr/>
      <w:r>
        <w:rPr>
          <w:lang w:val="hi_IN" w:bidi="hi_IN"/>
        </w:rPr>
      </w:r>
      <w:r>
        <w:rPr>
          <w:lang w:val="hi_IN" w:bidi="hi_IN"/>
        </w:rPr>
        <w:t>इस भाग और अगले भाग में, यहोवा मूसा और हारून को बताता है कि जब इस्राएली किसी मृत शरीर को छूने या किसी मृत शरीर के साथ एक ही तंबू में रहने के कारण धार्मिक रूप से अशुद्ध हो जाएँ, तो वे स्वयं को किस प्रकार शुद्ध या पवित्र करें। मृत्यु पाप को दर्शाती थी, इसलिए किसी व्यक्ति के मृत शरीर के संपर्क में आने से व्यक्ति अशुद्ध हो जाता था जिससे वह यहोवा की आराधना नहीं कर सकता था। इस भाग में यहोवा मूसा और हारून को निर्देश देता है कि इस्राएलियों को शुद्धिकरण का जल कैसे तैयार करना है, जो उन लोगों को शुद्ध करेगा जो मृत शरीर को छूने या उस मृत शरीर वाले तंबू में होने के कारण अशुद्ध हो गए हैं।</w:t>
      </w:r>
    </w:p>
    <w:p>
      <w:pPr/>
      <w:r>
        <w:rPr>
          <w:lang w:val="hi_IN" w:bidi="hi_IN"/>
        </w:rPr>
      </w:r>
      <w:r>
        <w:rPr>
          <w:lang w:val="hi_IN" w:bidi="hi_IN"/>
        </w:rPr>
        <w:t>यहोवा मूसा और हारून से बात करता है और कहता है, "यह वह व्यवस्था या विधि है जिसे यहोवा ने आज्ञा दी थी।" तब यहोवा मूसा और हारून से कहता है कि इस्राएलियों को मूसा के पास एक लाल बछिया, या जवान गाय लानी है, जिसमें कोई दोष न हो। उसमें न तो कोई चोट है और न ही कोई दोष। गाय पर जूआ कभी न रखा गया हो। जूआ मुड़ी हुई लकड़ी से बना एक उपकरण होता है जिसे पशुओं की गर्दन पर उन्हें नियंत्रित करने के लिए रखा जाता है जब वे हल, गाड़ी या कोई अन्य वस्तु खींचते हैं। किसी ने भी उस बछिया का उपयोग हल चलाने या अन्य काम के लिए न किया हो, क्योंकि इससे बछिया निर्बल हो जाती।</w:t>
      </w:r>
    </w:p>
    <w:p>
      <w:pPr/>
      <w:r>
        <w:rPr>
          <w:lang w:val="hi_IN" w:bidi="hi_IN"/>
        </w:rPr>
      </w:r>
      <w:r>
        <w:rPr>
          <w:lang w:val="hi_IN" w:bidi="hi_IN"/>
        </w:rPr>
        <w:t xml:space="preserve">यहाँ रुकें और एक समूह के रूप में एक </w:t>
      </w:r>
      <w:r>
        <w:rPr>
          <w:lang w:val="hi_IN" w:bidi="hi_IN"/>
        </w:rPr>
        <w:t>लाल बछिया का चित्र और जूए के साथ हल खींचती लाल बछिया</w:t>
      </w:r>
      <w:r>
        <w:rPr>
          <w:lang w:val="hi_IN" w:bidi="hi_IN"/>
        </w:rPr>
        <w:t xml:space="preserve"> का चित्र देखें। इस ऑडियो को यहाँ रोकें।</w:t>
      </w:r>
    </w:p>
    <w:p>
      <w:pPr/>
      <w:r>
        <w:rPr>
          <w:lang w:val="hi_IN" w:bidi="hi_IN"/>
        </w:rPr>
      </w:r>
      <w:r>
        <w:rPr>
          <w:lang w:val="hi_IN" w:bidi="hi_IN"/>
        </w:rPr>
        <w:t>यहाँ रुकें और इस प्रश्न पर समूह में चर्चा करें: अपने लोगों के समूह में आप खेती के काम के लिए किन पशुओं का उपयोग करते हैं, और आप उन्हें किस तरह के कार्यों के लिए उपयोग करते हैं? जब पशु खेत पर काम कर रहे होते हैं, तो उन्हें नियंत्रित करने के लिए आप किन वस्तुओं का उपयोग करते हैं? इस ऑडियो को यहाँ रोकें।</w:t>
      </w:r>
    </w:p>
    <w:p>
      <w:pPr/>
      <w:r>
        <w:rPr>
          <w:lang w:val="hi_IN" w:bidi="hi_IN"/>
        </w:rPr>
      </w:r>
      <w:r>
        <w:rPr>
          <w:lang w:val="hi_IN" w:bidi="hi_IN"/>
        </w:rPr>
        <w:t>मूसा और हारून को वह बछिया, या जवान गाय, एलीआजर याजक को देनी है, जो हारून का सबसे बड़ा पुत्र है। इस्राएलियों में से एक व्यक्ति बछिया को छावनी के बाहर ले जाएगा और एलीआजर की देखरेख में उसे मार डालेगा। एलीआजर स्वयं बछिया को नहीं मारेगा। एलीआजर के सामने छावनी के बाहर एक इस्राएली उस जवान गाय को मार डालेगा। बछिया को छावनी के बाहर मारा जाना चाहिए, ताकि मृत्यु की वह अशुद्धता, जो वह व्यक्ति बछिया को देता है, छावनी को धार्मिक रूप से अशुद्ध न कर दे।</w:t>
      </w:r>
    </w:p>
    <w:p>
      <w:pPr/>
      <w:r>
        <w:rPr>
          <w:lang w:val="hi_IN" w:bidi="hi_IN"/>
        </w:rPr>
      </w:r>
      <w:r>
        <w:rPr>
          <w:lang w:val="hi_IN" w:bidi="hi_IN"/>
        </w:rPr>
        <w:t>एलीआजर बछिया के लहू में से अपनी उंगली से कुछ ले और मिलापवाले तंबू के द्वार की ओर उस लहू को सात बार छिड़के। लहू का छिड़काव बछिया के वध को एक बलिदान बना देता है, जैसे पापबलि या शुद्धिकरण की बलि। आपको याद होगा कि पशु का लहू पशु के जीवन को दर्शाता है। मिलापवाले तम्बू की ओर लहू को छिड़ककर, याजक उस पशु का जीवन यहोवा को दे रहा है।</w:t>
      </w:r>
    </w:p>
    <w:p>
      <w:pPr/>
      <w:r>
        <w:rPr>
          <w:lang w:val="hi_IN" w:bidi="hi_IN"/>
        </w:rPr>
      </w:r>
      <w:r>
        <w:rPr>
          <w:lang w:val="hi_IN" w:bidi="hi_IN"/>
        </w:rPr>
        <w:t>एक इस्राएली को एलीआजर की उपस्थिति में बछिया को जलाना है। यह शायद वही इस्राएली है जिसने गाय को मारा था। इस्राएली को गाय को पूरी तरह से जलाना है, जिसमें उसकी खाल, मांस, लहू और उसकी अंतड़ियों की वस्तुएं शामिल हैं। क्योंकि लहू का अर्थ जीवन है, इसलिए यह मृत्यु की अशुद्धता को दूर कर सकता है। बछिया के साथ लहू को जलाने से, यह राख यहोवा द्वारा अशुद्ध व्यक्ति को मृत्यु की अशुद्धता से शुद्ध करने का प्रतीक बनेगी।</w:t>
      </w:r>
    </w:p>
    <w:p>
      <w:pPr/>
      <w:r>
        <w:rPr>
          <w:lang w:val="hi_IN" w:bidi="hi_IN"/>
        </w:rPr>
      </w:r>
      <w:r>
        <w:rPr>
          <w:lang w:val="hi_IN" w:bidi="hi_IN"/>
        </w:rPr>
        <w:t>याजक देवदार की लकड़ी, जूफा और लाल रंग का कपड़ा लेगा और उन्हें उस आग में डाल देगा जिसमे बछिया जल रही है। देवदार के लिए इब्रानी शब्द शायद जुनिपेरस फोएनिसिया को दर्शाता है। यह एक छोटा सदाबहार पेड़ है जो 5 मीटर या 17 फीट तक ऊँचा हो सकता है। इसमें छोटी चमड़े जैसी पत्तियां और छोटे बेर जैसे शंकु होते हैं। इसकी लकड़ी का रंग हल्का लाल होता है और इसमें सुगंधित गंध होती है। याजक शायद देवदार की लकड़ी का एक छोटा टुकड़ा उपयोग करता है जिसे वह एक हाथ में रखता है। बाइबिल में जिस पौधे को जूफा कहा गया है, उसे आज कई देशों में मरुआ कहा जाता है। यह एक ऐसी झाड़ी है जो लगभग 50 से 80 सेंटीमीटर, या 20 से 32 इंच तक बढ़ती है, और इसकी सुगंध सुखद और विशेष होती है। याजक शायद मरुआ की एक शाखा जलाता होगा। लाल रंग का कपड़ा एक लाल डोरी या गहरे लाल कपड़े का टुकड़ा हो सकता था। आग में डाली गई इन तीनों वस्तुओं में से प्रत्येक शक्तिशाली प्रतीकात्मक शुद्ध करने वाले साधन के रूप में कार्य करती थी, अर्थात विधिक शुद्धिकर्ता, जो राख के घटकों का हिस्सा बन जाती थी।</w:t>
      </w:r>
    </w:p>
    <w:p>
      <w:pPr/>
      <w:r>
        <w:rPr>
          <w:lang w:val="hi_IN" w:bidi="hi_IN"/>
        </w:rPr>
      </w:r>
      <w:r>
        <w:rPr>
          <w:lang w:val="hi_IN" w:bidi="hi_IN"/>
        </w:rPr>
        <w:t xml:space="preserve">यहाँ रुकें और एक समूह के रूप में </w:t>
      </w:r>
      <w:r>
        <w:rPr>
          <w:lang w:val="hi_IN" w:bidi="hi_IN"/>
        </w:rPr>
        <w:t>देवदार या जुनिपेरस फोएनिसिया झाड़ी</w:t>
      </w:r>
      <w:r>
        <w:rPr>
          <w:lang w:val="hi_IN" w:bidi="hi_IN"/>
        </w:rPr>
        <w:t xml:space="preserve"> का चित्र देखें। इस ऑडियो को यहाँ रोकें।</w:t>
      </w:r>
    </w:p>
    <w:p>
      <w:pPr/>
      <w:r>
        <w:rPr>
          <w:lang w:val="hi_IN" w:bidi="hi_IN"/>
        </w:rPr>
      </w:r>
      <w:r>
        <w:rPr>
          <w:lang w:val="hi_IN" w:bidi="hi_IN"/>
        </w:rPr>
        <w:t xml:space="preserve">यहाँ रुकें और एक समूह के रूप में </w:t>
      </w:r>
      <w:r>
        <w:rPr>
          <w:lang w:val="hi_IN" w:bidi="hi_IN"/>
        </w:rPr>
        <w:t>जूफा या मरुआ के पौधे</w:t>
      </w:r>
      <w:r>
        <w:rPr>
          <w:lang w:val="hi_IN" w:bidi="hi_IN"/>
        </w:rPr>
        <w:t xml:space="preserve"> का चित्र देखें। इस ऑडियो को यहाँ रोकें।</w:t>
      </w:r>
    </w:p>
    <w:p>
      <w:pPr/>
      <w:r>
        <w:rPr>
          <w:lang w:val="hi_IN" w:bidi="hi_IN"/>
        </w:rPr>
      </w:r>
      <w:r>
        <w:rPr>
          <w:lang w:val="hi_IN" w:bidi="hi_IN"/>
        </w:rPr>
        <w:t xml:space="preserve">यहाँ रुकें और एक समूह के रूप में </w:t>
      </w:r>
      <w:r>
        <w:rPr>
          <w:lang w:val="hi_IN" w:bidi="hi_IN"/>
        </w:rPr>
        <w:t>लाल रंग के कपड़े</w:t>
      </w:r>
      <w:r>
        <w:rPr>
          <w:lang w:val="hi_IN" w:bidi="hi_IN"/>
        </w:rPr>
        <w:t xml:space="preserve"> और </w:t>
      </w:r>
      <w:r>
        <w:rPr>
          <w:lang w:val="hi_IN" w:bidi="hi_IN"/>
        </w:rPr>
        <w:t>गहरे लाल कपड़े के टुकड़े</w:t>
      </w:r>
      <w:r>
        <w:rPr>
          <w:lang w:val="hi_IN" w:bidi="hi_IN"/>
        </w:rPr>
        <w:t xml:space="preserve"> के चित्र देखें। इस ऑडियो को यहाँ रोकें।</w:t>
      </w:r>
    </w:p>
    <w:p>
      <w:pPr/>
      <w:r>
        <w:rPr>
          <w:lang w:val="hi_IN" w:bidi="hi_IN"/>
        </w:rPr>
      </w:r>
      <w:r>
        <w:rPr>
          <w:lang w:val="hi_IN" w:bidi="hi_IN"/>
        </w:rPr>
        <w:t>याजक को अपने कपड़े और अपने शरीर को जल से धोना होगा। केवल तभी याजक छावनी में लौट सकता है। लेकिन यहोवा याजक को सूर्य अस्त तक विधि के अनुसार शुद्ध नहीं मानेगा।</w:t>
      </w:r>
    </w:p>
    <w:p>
      <w:pPr/>
      <w:r>
        <w:rPr>
          <w:lang w:val="hi_IN" w:bidi="hi_IN"/>
        </w:rPr>
      </w:r>
      <w:r>
        <w:rPr>
          <w:lang w:val="hi_IN" w:bidi="hi_IN"/>
        </w:rPr>
        <w:t>उसी प्रकार, जिस मनुष्य ने बछिया को जलाया है, उसे भी अपने कपड़े और शरीर जल से धोने होंगे। वह भी दिन के अंत तक विधि के अनुसार अशुद्ध रहेगा।</w:t>
      </w:r>
    </w:p>
    <w:p>
      <w:pPr/>
      <w:r>
        <w:rPr>
          <w:lang w:val="hi_IN" w:bidi="hi_IN"/>
        </w:rPr>
      </w:r>
      <w:r>
        <w:rPr>
          <w:lang w:val="hi_IN" w:bidi="hi_IN"/>
        </w:rPr>
        <w:t>एक दूसरे व्यक्ति को गाय की राख बटोरनी होगी। यह व्यक्ति यहोवा के सामने शुद्ध होना चाहिए। उस व्यक्ति को राख को छावनी के बाहर यहोवा के सामने शुद्ध स्थान पर रखना होगा। याजक और वह व्यक्ति जिसने गाय को जलाया, संध्या तक विधि के अनुसार अशुद्ध रहते हैं; इसलिए केवल कोई दूसरा व्यक्ति, जो विधि के अनुसार शुद्ध हो, उस बछिया की राख को किसी शुद्ध स्थान पर ले जा सकता है। इस्राएलियों को इस्राएल के समाज के लिए उस राख को वहाँ सुरक्षित रखना होगा। इस्राएल के समुदाय को बछिया की राख को पानी के साथ मिलाना होगा। वे इस जल को, जो राख के साथ मिलाया गया है, अपने आप को विधिक रूप से शुद्ध करने के लिए उपयोग करेंगे। बछिया की राख इकट्ठा करने के बाद उसे व्यक्ति को भी अपने कपड़े जल से धोने होंगे। हालाँकि, उस व्यक्ति को याजक और गाय जलाने वाले इस्राएली की तरह अपने शरीर को धोने की आवश्यकता नहीं है। यह व्यक्ति भी सूर्यास्त तक यहोवा के सामने अशुद्ध रहेगा। यह पूरा विधि शायद “पाप या अशुद्धता को दूर करने के लिए” है, जिसका अर्थ है कि यह इस्राएलियों के लिए पापबलि या शुद्धिकरण के रूप में कार्य करता है। इस्राएली अनजाने में हुए पापों या उन कार्यों से शुद्ध होने के लिए पाप या शुद्धिकरण की भेंट चढ़ाते हैं, जो उन्हें अशुद्ध या यहोवा की सेवा के लिए अयोग्य बना देते हैं।</w:t>
      </w:r>
    </w:p>
    <w:p>
      <w:pPr/>
      <w:r>
        <w:rPr>
          <w:lang w:val="hi_IN" w:bidi="hi_IN"/>
        </w:rPr>
      </w:r>
      <w:r>
        <w:rPr>
          <w:lang w:val="hi_IN" w:bidi="hi_IN"/>
        </w:rPr>
        <w:t>यह पूरी विधि जिसका यहोवा मूसा और हारून से वर्णन करता है, इस्राएल के लोगों के लिए व्यवस्था का एक स्थायी नियम होगा जो सदा बना रहेगा। एलीआजर के बाद के सभी याजक इस विधि को करते रहेंगे। इस्राएलियों के बीच रहने वाले विदेशियों को भी इस व्यवस्था का पालन करना होगा।</w:t>
      </w:r>
    </w:p>
    <w:p>
      <w:pPr/>
      <w:r>
        <w:rPr>
          <w:lang w:val="hi_IN" w:bidi="hi_IN"/>
        </w:rPr>
      </w:r>
      <w:r>
        <w:rPr>
          <w:lang w:val="hi_IN" w:bidi="hi_IN"/>
        </w:rPr>
        <w:t>यहाँ रुकें और इस प्रश्न पर समूह में चर्चा करें: आपके समूह में शुद्धिकरण की कौन सी विधियाँ प्रचलित हैं? उन विभिन्न विधियों पर चर्चा करें जिन्हें लोग पीढ़ी-दर-पीढ़ी परंपराओं या नियमों के रूप में करते आए हैं।</w:t>
      </w:r>
      <w:r>
        <w:rPr>
          <w:lang w:val="hi_IN" w:bidi="hi_IN"/>
        </w:rPr>
      </w:r>
    </w:p>
    <w:p>
      <w:pPr>
        <w:pStyle w:val="Heading3"/>
      </w:pPr>
      <w:r>
        <w:rPr>
          <w:lang w:val="hi_IN" w:bidi="hi_IN"/>
        </w:rPr>
        <w:t>घटनाओं को समझाना</w:t>
      </w:r>
    </w:p>
    <w:p>
      <w:pPr/>
      <w:r>
        <w:rPr>
          <w:lang w:val="hi_IN" w:bidi="hi_IN"/>
        </w:rPr>
      </w:r>
      <w:r>
        <w:rPr>
          <w:lang w:val="hi_IN" w:bidi="hi_IN"/>
        </w:rPr>
        <w:t>गिनती 19:1–10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यहोवा मूसा और हारून से बात करता है। यहोवा इस्राएल के लोगों को अब से पालन करने के लिए एक नया महत्वपूर्ण व्यवस्था, या विधि देता है।</w:t>
      </w:r>
    </w:p>
    <w:p>
      <w:pPr/>
      <w:r>
        <w:rPr>
          <w:lang w:val="hi_IN" w:bidi="hi_IN"/>
        </w:rPr>
      </w:r>
      <w:r>
        <w:rPr>
          <w:b/>
          <w:lang w:val="hi_IN" w:bidi="hi_IN"/>
        </w:rPr>
        <w:t>दूसरे दृश्य में:</w:t>
      </w:r>
      <w:r>
        <w:rPr>
          <w:lang w:val="hi_IN" w:bidi="hi_IN"/>
        </w:rPr>
        <w:t xml:space="preserve"> यहोवा मूसा से कहता है कि वह इस्राएलियों से कहे कि वे उसके पास एक लाल बछिया, या जवान गाय लाएं, जिसमें कोई दोष न हो और जिसका उपयोग कभी काम के लिए न किया गया हो।</w:t>
      </w:r>
    </w:p>
    <w:p>
      <w:pPr/>
      <w:r>
        <w:rPr>
          <w:lang w:val="hi_IN" w:bidi="hi_IN"/>
        </w:rPr>
      </w:r>
      <w:r>
        <w:rPr>
          <w:b/>
          <w:lang w:val="hi_IN" w:bidi="hi_IN"/>
        </w:rPr>
        <w:t>तीसरे दृश्य में:</w:t>
      </w:r>
      <w:r>
        <w:rPr>
          <w:lang w:val="hi_IN" w:bidi="hi_IN"/>
        </w:rPr>
        <w:t xml:space="preserve"> यहोवा मूसा और हारून से कहता है कि उन्हें वह बछिया एलीआजर याजक को देनी है, और एक इस्राएली उसे छावनी के बाहर ले जाएगा और एलीआजर की देखरेख में उसे मार डाले। यहोवा कहता है कि एलीआजर को अपनी उंगली से बछिया का थोड़ा लहू लेना है और उसे मिलापवाले तम्बू के सामने की ओर सात बार छिड़कना है। कोई व्यक्ति एलीआजर के सामने पूरी बछिया को जलाए, और एलीआजर, या भविष्य में अन्य याजक, देवदार की लकड़ी, जूफा और लाल कपडा लेकर उस आग में डालें जिसमें बछिया जल रही है।</w:t>
      </w:r>
    </w:p>
    <w:p>
      <w:pPr/>
      <w:r>
        <w:rPr>
          <w:lang w:val="hi_IN" w:bidi="hi_IN"/>
        </w:rPr>
      </w:r>
      <w:r>
        <w:rPr>
          <w:b/>
          <w:lang w:val="hi_IN" w:bidi="hi_IN"/>
        </w:rPr>
        <w:t>चौथे दृश्य में:</w:t>
      </w:r>
      <w:r>
        <w:rPr>
          <w:lang w:val="hi_IN" w:bidi="hi_IN"/>
        </w:rPr>
        <w:t xml:space="preserve"> यहोवा कहता है कि याजक को छावनी में आने से पहले अपने वस्त्र धोने और अपने शरीर को जल में स्नान कराना चाहिए। याजक शाम तक अशुद्ध रहेगा। जिस इस्राएली ने बछिया को जलाया है, वह भी ऐसा ही करे, और वह इस्राएली भी संध्या तक अशुद्ध रहेगा।</w:t>
      </w:r>
    </w:p>
    <w:p>
      <w:pPr/>
      <w:r>
        <w:rPr>
          <w:lang w:val="hi_IN" w:bidi="hi_IN"/>
        </w:rPr>
      </w:r>
      <w:r>
        <w:rPr>
          <w:b/>
          <w:lang w:val="hi_IN" w:bidi="hi_IN"/>
        </w:rPr>
        <w:t>पाँचवें दृश्य में:</w:t>
      </w:r>
      <w:r>
        <w:rPr>
          <w:lang w:val="hi_IN" w:bidi="hi_IN"/>
        </w:rPr>
        <w:t xml:space="preserve"> यहोवा कहता है कि कोई अन्य इस्राएली, जो यहोवा के सामने शुद्ध हो, उस बछिया की राख को छावनी के बाहर किसी शुद्ध स्थान पर रखे, जो यहोवा के लिए शुद्ध हो। इस्राएलियों को उस राख को शुद्धिकरण की विधि के लिए पानी में मिलाना है। वे इस विधि को अपनी अशुद्धता दूर करने के लिए करेंगे।</w:t>
      </w:r>
    </w:p>
    <w:p>
      <w:pPr/>
      <w:r>
        <w:rPr>
          <w:lang w:val="hi_IN" w:bidi="hi_IN"/>
        </w:rPr>
      </w:r>
      <w:r>
        <w:rPr>
          <w:b/>
          <w:lang w:val="hi_IN" w:bidi="hi_IN"/>
        </w:rPr>
        <w:t>छठे दृश्य में:</w:t>
      </w:r>
      <w:r>
        <w:rPr>
          <w:lang w:val="hi_IN" w:bidi="hi_IN"/>
        </w:rPr>
        <w:t xml:space="preserve"> जो इस्राएली राख इकट्ठा करे, वह अपने वस्त्र धोए। वह शाम तक अशुद्ध रहेगा। यहोवा कहता है कि यह पूरी विधि इस्राएल के लोगों के लिए एक स्थायी विधि होगी जो सदा बनी रहेगी। यह उन विदेशियों पर भी लागू होगा जो इस्राएलियों के बीच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वे लोग जो लाल बछिया, या जवान गाय को मूसा के पास लाते हैं</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वह इस्राएली जो बछिया, या जवान गाय को मारता है</w:t>
      </w:r>
    </w:p>
    <w:p>
      <w:pPr>
        <w:pStyle w:val="ListBullet"/>
        <w:spacing w:line="240" w:lineRule="auto"/>
        <w:ind w:left="720"/>
      </w:pPr>
      <w:r>
        <w:rPr>
          <w:lang w:val="hi_IN" w:bidi="hi_IN"/>
        </w:rPr>
      </w:r>
      <w:r>
        <w:rPr>
          <w:lang w:val="hi_IN" w:bidi="hi_IN"/>
        </w:rPr>
        <w:t>कोई भी याजक जो एलीआजर के बाद आता है और इस विधि में भाग लेता है</w:t>
      </w:r>
    </w:p>
    <w:p>
      <w:pPr>
        <w:pStyle w:val="ListBullet"/>
        <w:spacing w:line="240" w:lineRule="auto"/>
        <w:ind w:left="720"/>
      </w:pPr>
      <w:r>
        <w:rPr>
          <w:lang w:val="hi_IN" w:bidi="hi_IN"/>
        </w:rPr>
      </w:r>
      <w:r>
        <w:rPr>
          <w:lang w:val="hi_IN" w:bidi="hi_IN"/>
        </w:rPr>
        <w:t>एक दूसरा इस्राएली जो विधि के अनुसार शुद्ध है</w:t>
      </w:r>
    </w:p>
    <w:p>
      <w:pPr>
        <w:pStyle w:val="ListBullet"/>
        <w:spacing w:line="240" w:lineRule="auto"/>
        <w:ind w:left="720"/>
      </w:pPr>
      <w:r>
        <w:rPr>
          <w:lang w:val="hi_IN" w:bidi="hi_IN"/>
        </w:rPr>
      </w:r>
      <w:r>
        <w:rPr>
          <w:lang w:val="hi_IN" w:bidi="hi_IN"/>
        </w:rPr>
        <w:t xml:space="preserve">इस्राएल के लोगों के बीच रहने वाले परदेशी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और हारून से कहता है कि यहोवा इस्राएलियों के पालन के लिए एक नए नियम की आज्ञा दे रहा है। यहोवा इस नियम को "व्यवस्था की विधि" कहता है, जिससे पता चलता है कि यह किसी धार्मिक विधि से संबंधित एक विशेष नियम है।</w:t>
      </w:r>
    </w:p>
    <w:p>
      <w:pPr/>
      <w:r>
        <w:rPr>
          <w:lang w:val="hi_IN" w:bidi="hi_IN"/>
        </w:rPr>
      </w:r>
      <w:r>
        <w:rPr>
          <w:lang w:val="hi_IN" w:bidi="hi_IN"/>
        </w:rPr>
        <w:t>यहाँ रुकें और इस प्रश्न पर समूह में चर्चा करें: आपकी भाषा में ऐसे कौन से शब्द या वाक्यांश हैं जो यह दर्शाते हैं कि कोई नियम या कानून सामान्य नहीं है, बल्कि जीवन के किसी विशेष क्षेत्र से संबंधित है? उदाहरण के लिए, रीति-रिवाजों, गाड़ी चलाने, काम करने आदि से संबंधित नियम। इस ऑडियो को यहाँ रोकें।</w:t>
      </w:r>
    </w:p>
    <w:p>
      <w:pPr/>
      <w:r>
        <w:rPr>
          <w:lang w:val="hi_IN" w:bidi="hi_IN"/>
        </w:rPr>
      </w:r>
      <w:r>
        <w:rPr>
          <w:lang w:val="hi_IN" w:bidi="hi_IN"/>
        </w:rPr>
        <w:t>यहोवा मूसा और हारून से कहता है कि वे इस्राएल के लोगों से कहें कि वे मूसा के पास एक लाल बछिया, या जवान गाय लाएँ। भले ही पहले यहोवा मूसा और हारून दोनों से बात कर रहा था, फिर भी मूल भाषा में इस अभिव्यक्ति का अर्थ यह है कि इस्राएली गाय को एक व्यक्ति, मूसा के पास लाएँगे। यहोवा कहता है कि गाय में इसमें कोई भी दोष नहीं होना चाहिए। उस जवान मादा गाय को कोई चोट न लगी हो और उसमें कोई कमी न हो। गाय पर जूआ कभी न रखा गया हो।</w:t>
      </w:r>
    </w:p>
    <w:p>
      <w:pPr/>
      <w:r>
        <w:rPr>
          <w:lang w:val="hi_IN" w:bidi="hi_IN"/>
        </w:rPr>
      </w:r>
      <w:r>
        <w:rPr>
          <w:lang w:val="hi_IN" w:bidi="hi_IN"/>
        </w:rPr>
        <w:t xml:space="preserve">यहाँ एक समूह के रूप में रुकें और, यदि आवश्यक हो, तो एक </w:t>
      </w:r>
      <w:r>
        <w:rPr>
          <w:lang w:val="hi_IN" w:bidi="hi_IN"/>
        </w:rPr>
        <w:t>अकेली लाल बछिया और जूए के साथ हल खींचती लाल बछिया</w:t>
      </w:r>
      <w:r>
        <w:rPr>
          <w:lang w:val="hi_IN" w:bidi="hi_IN"/>
        </w:rPr>
        <w:t xml:space="preserve"> का चित्र देखें। इस ऑडियो को यहाँ रोकें।</w:t>
      </w:r>
    </w:p>
    <w:p>
      <w:pPr/>
      <w:r>
        <w:rPr>
          <w:lang w:val="hi_IN" w:bidi="hi_IN"/>
        </w:rPr>
      </w:r>
      <w:r>
        <w:rPr>
          <w:lang w:val="hi_IN" w:bidi="hi_IN"/>
        </w:rPr>
        <w:t>अब मूसा और हारून दोनों को वह बछिया, या जवान गाय, एलीआजर याजक को देनी है, जो हारून का सबसे बड़ा पुत्र है। तब इस्राएलियों में से एक व्यक्ति उस जवान मादा गाय को छावनी के बाहर ले जाएगा और एलीआजर की देखरेख में उसे मार डालेगा। एलीआजर स्वयं बछिया को नहीं मारेगा।</w:t>
      </w:r>
    </w:p>
    <w:p>
      <w:pPr/>
      <w:r>
        <w:rPr>
          <w:lang w:val="hi_IN" w:bidi="hi_IN"/>
        </w:rPr>
      </w:r>
      <w:r>
        <w:rPr>
          <w:lang w:val="hi_IN" w:bidi="hi_IN"/>
        </w:rPr>
        <w:t>फिर एलीआजर अपने उंगली को उस कटोरे में डुबोए जिसमें बछिया का लहू है, और उस लहू की बूंदों को मिलापवाले तंबू के प्रवेश द्वार की ओर सात बार छिड़के।</w:t>
      </w:r>
    </w:p>
    <w:p>
      <w:pPr/>
      <w:r>
        <w:rPr>
          <w:lang w:val="hi_IN" w:bidi="hi_IN"/>
        </w:rPr>
      </w:r>
      <w:r>
        <w:rPr>
          <w:lang w:val="hi_IN" w:bidi="hi_IN"/>
        </w:rPr>
        <w:t>एलीआजर याजक की उपस्थिति में एक इस्राएली बछिया को जलाएगा। यह शायद वही इस्राएली होगा जिसने गाय को मारा था। इस्राएली उस गाय को पूरी तरह जलाएगा, जिसमें उसकी खाल, उसका मांस, उसका लहू और उसकी अंतड़ियों की वस्तुएं शामिल होंगी।</w:t>
      </w:r>
    </w:p>
    <w:p>
      <w:pPr/>
      <w:r>
        <w:rPr>
          <w:lang w:val="hi_IN" w:bidi="hi_IN"/>
        </w:rPr>
      </w:r>
      <w:r>
        <w:rPr>
          <w:lang w:val="hi_IN" w:bidi="hi_IN"/>
        </w:rPr>
        <w:t>इसके बाद याजक देवदार की लकड़ी, जूफा और लाल धागा, या लाल रंग के कपड़े का टुकड़ा लेगा और उन्हें उस आग में डाल देगा जिसमें बछिया जल रही है। अब यहोवा एलीआजर को दर्शाने के बजाय “याजक” शब्द का उपयोग कर रहा है। इससे पता चलता है कि इस विधि के नियम "आने वाले सभी समय" के लिए हैं और भविष्य में अन्य याजक भी यह विधि करेंगे।</w:t>
      </w:r>
    </w:p>
    <w:p>
      <w:pPr/>
      <w:r>
        <w:rPr>
          <w:lang w:val="hi_IN" w:bidi="hi_IN"/>
        </w:rPr>
      </w:r>
      <w:r>
        <w:rPr>
          <w:lang w:val="hi_IN" w:bidi="hi_IN"/>
        </w:rPr>
        <w:t xml:space="preserve">यहाँ रुकें और यदि आवश्यक हो, तो एक </w:t>
      </w:r>
      <w:r>
        <w:rPr>
          <w:lang w:val="hi_IN" w:bidi="hi_IN"/>
        </w:rPr>
        <w:t>देवदार या जुनिपेरस फोएनिसिया झाड़ी</w:t>
      </w:r>
      <w:r>
        <w:rPr>
          <w:lang w:val="hi_IN" w:bidi="hi_IN"/>
        </w:rPr>
        <w:t xml:space="preserve"> की तस्वीर देखें। इस ऑडियो को यहाँ रोकें।</w:t>
      </w:r>
    </w:p>
    <w:p>
      <w:pPr/>
      <w:r>
        <w:rPr>
          <w:lang w:val="hi_IN" w:bidi="hi_IN"/>
        </w:rPr>
      </w:r>
      <w:r>
        <w:rPr>
          <w:lang w:val="hi_IN" w:bidi="hi_IN"/>
        </w:rPr>
        <w:t xml:space="preserve">यहाँ एक समूह के रूप में रुकें और यदि आवश्यक हो, तो </w:t>
      </w:r>
      <w:r>
        <w:rPr>
          <w:lang w:val="hi_IN" w:bidi="hi_IN"/>
        </w:rPr>
        <w:t>जूफा या मरुआ के पौधे</w:t>
      </w:r>
      <w:r>
        <w:rPr>
          <w:lang w:val="hi_IN" w:bidi="hi_IN"/>
        </w:rPr>
        <w:t xml:space="preserve"> का चित्र देखें। इस ऑडियो को यहाँ रोकें।</w:t>
      </w:r>
    </w:p>
    <w:p>
      <w:pPr/>
      <w:r>
        <w:rPr>
          <w:lang w:val="hi_IN" w:bidi="hi_IN"/>
        </w:rPr>
      </w:r>
      <w:r>
        <w:rPr>
          <w:lang w:val="hi_IN" w:bidi="hi_IN"/>
        </w:rPr>
        <w:t xml:space="preserve">यहाँ रुकें और, यदि आवश्यक हो, तो </w:t>
      </w:r>
      <w:r>
        <w:rPr>
          <w:lang w:val="hi_IN" w:bidi="hi_IN"/>
        </w:rPr>
        <w:t>लाल रंग के कपड़े</w:t>
      </w:r>
      <w:r>
        <w:rPr>
          <w:lang w:val="hi_IN" w:bidi="hi_IN"/>
        </w:rPr>
        <w:t xml:space="preserve"> और </w:t>
      </w:r>
      <w:r>
        <w:rPr>
          <w:lang w:val="hi_IN" w:bidi="hi_IN"/>
        </w:rPr>
        <w:t>गहरे लाल कपड़े के टुकड़े</w:t>
      </w:r>
      <w:r>
        <w:rPr>
          <w:lang w:val="hi_IN" w:bidi="hi_IN"/>
        </w:rPr>
        <w:t xml:space="preserve"> का चित्र देखें। इस ऑडियो को यहाँ रोकें।</w:t>
      </w:r>
    </w:p>
    <w:p>
      <w:pPr/>
      <w:r>
        <w:rPr>
          <w:lang w:val="hi_IN" w:bidi="hi_IN"/>
        </w:rPr>
      </w:r>
      <w:r>
        <w:rPr>
          <w:lang w:val="hi_IN" w:bidi="hi_IN"/>
        </w:rPr>
        <w:t>यहाँ रुकें और एक समूह के रूप में इस प्रश्न पर चर्चा करें: यहोवा पहले एलीआजर की बात करके और फिर भविष्य के याजकों का प्रतिनिधित्व करने वाले एक याजक की बात करके यह दिखाता है कि इस्राएलियों को अब से यहोवा के नए धार्मिक नियम का पालन करना है। आपकी संस्कृति की कहानियाँ कैसे दर्शाती हैं कि कोई गतिविधि या स्थिति लंबे समय तक चलती रहती है? इस ऑडियो को यहाँ रोकें।</w:t>
      </w:r>
    </w:p>
    <w:p>
      <w:pPr/>
      <w:r>
        <w:rPr>
          <w:lang w:val="hi_IN" w:bidi="hi_IN"/>
        </w:rPr>
      </w:r>
      <w:r>
        <w:rPr>
          <w:lang w:val="hi_IN" w:bidi="hi_IN"/>
        </w:rPr>
        <w:t>याजक को अपने कपड़े और अपने शरीर को जल से धोना होगा। कपड़े धोने के लिए इस्तेमाल शब्द का अर्थ रगड़कर साफ करना है। "जल से स्नान करे" वाक्यांश यह संकेत देता है कि याजक को जल में डुबकी लगानी थी या अपने ऊपर जल डालना था। केवल तभी याजक छावनी में लौट सकता था। लेकिन यहोवा याजक को सूर्यास्त तक विधि के अनुसार शुद्ध नहीं मानेगा।</w:t>
      </w:r>
    </w:p>
    <w:p>
      <w:pPr/>
      <w:r>
        <w:rPr>
          <w:lang w:val="hi_IN" w:bidi="hi_IN"/>
        </w:rPr>
      </w:r>
      <w:r>
        <w:rPr>
          <w:lang w:val="hi_IN" w:bidi="hi_IN"/>
        </w:rPr>
        <w:t>उसी तरह, जिस व्यक्ति ने बछिया को जलाया है, वह भी जल से अपने वस्त्र धोए और स्नान करे। यह व्यक्ति भी साँझ तक विधि के अनुसार अशुद्ध रहेगा।</w:t>
      </w:r>
    </w:p>
    <w:p>
      <w:pPr/>
      <w:r>
        <w:rPr>
          <w:lang w:val="hi_IN" w:bidi="hi_IN"/>
        </w:rPr>
      </w:r>
      <w:r>
        <w:rPr>
          <w:lang w:val="hi_IN" w:bidi="hi_IN"/>
        </w:rPr>
        <w:t>एक दूसरे व्यक्ति गाय की राख बटोरकर इकट्ठा करेगा। यह व्यक्ति यहोवा के सामने शुद्ध या पवित्र होना चाहिए। यह व्यक्ति राख को एक ऐसी जगह पर रखेगा जो यहोवा की दृष्टि में पवित्र हो, और इस्राएलियों के डेरे के बाहर हो। इसका तात्पर्य ऐसे स्थान से है जो स्वच्छ हो, या प्रदूषित न हो, और यहोवा की दृष्टि में स्वीकार्य हो। यह एक ऐसा स्थान है जहाँ किसी भी प्रकार की अशुद्धि या मलिनता नहीं है, और जहाँ लोग रीति-रिवाज और विधियाँ संपन्न कर सकते हैं। इस्राएलियों को इस्राएल के समुदाय के लिए उस राख को एक स्वच्छ स्थान पर सुरक्षित रखना होगा। इस्राएली बछिया की राख को पानी के साथ मिलाएँगे। इस्राएली फिर से शुद्ध होने के लिए विधि में इस जल का उपयोग करेंगे। सबसे अधिक संभावना है, जब यहोवा कहता है कि “यह पाप या अशुद्धता को दूर करना है,” तो यहोवा कह रहा है कि गाय स्वयं वह भेंट है जो अशुद्धता को दूर करती है। इसका अर्थ है कि पूरी विधि इस्राएल के समुदाय के लिए पापबलि या शुद्धिकरण के लिए है। कई अनुवाद सरल शब्दों में कहते हैं, “यह पापबलि या शुद्धिकरण के लिए है।”</w:t>
      </w:r>
    </w:p>
    <w:p>
      <w:pPr/>
      <w:r>
        <w:rPr>
          <w:lang w:val="hi_IN" w:bidi="hi_IN"/>
        </w:rPr>
      </w:r>
      <w:r>
        <w:rPr>
          <w:lang w:val="hi_IN" w:bidi="hi_IN"/>
        </w:rPr>
        <w:t>यहोवा मूसा और हारून से कहता है कि जब इस्राएली बछिया, या जवान गाय की राख इकट्ठा कर लेता है, तब वह इस्राएली भी अपने वस्त्र जल से धोए। हालाँकि, उस इस्राएली को याजक और गाय जलाने वाले इस्राएली की तरह स्नान करने की आवश्यकता नहीं है। यह व्यक्ति भी सूर्यास्त तक यहोवा के सामने अशुद्ध रहेगा। यहोवा कहता है कि यह पूरी विधि इस्राएल के लोगों के लिए एक स्थायी व्यवस्था, या विधि होगी जो सदा बनी रहेगी। यहोवा इस भाग की शुरुआत से ही यह दोहराता है कि यह एक विधि है, या किसी विधि से संबंधित एक विशेष नियम है। इस्राएलियों के बीच रहने वाले विदेशियों को भी इस व्यवस्था का पालन करना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19:1–10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छ: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वे लोग जो लाल बछिया, या जवान गाय को मूसा के पास लाते हैं</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वह इस्राएली जो बछिया, या जवान गाय को मारता है</w:t>
      </w:r>
    </w:p>
    <w:p>
      <w:pPr>
        <w:pStyle w:val="ListBullet"/>
        <w:spacing w:line="240" w:lineRule="auto"/>
        <w:ind w:left="720"/>
      </w:pPr>
      <w:r>
        <w:rPr>
          <w:lang w:val="hi_IN" w:bidi="hi_IN"/>
        </w:rPr>
      </w:r>
      <w:r>
        <w:rPr>
          <w:lang w:val="hi_IN" w:bidi="hi_IN"/>
        </w:rPr>
        <w:t>कोई भी याजक जो एलीआजर के बाद आता है और इस विधि में भाग लेता है</w:t>
      </w:r>
    </w:p>
    <w:p>
      <w:pPr>
        <w:pStyle w:val="ListBullet"/>
        <w:spacing w:line="240" w:lineRule="auto"/>
        <w:ind w:left="720"/>
      </w:pPr>
      <w:r>
        <w:rPr>
          <w:lang w:val="hi_IN" w:bidi="hi_IN"/>
        </w:rPr>
      </w:r>
      <w:r>
        <w:rPr>
          <w:lang w:val="hi_IN" w:bidi="hi_IN"/>
        </w:rPr>
        <w:t>एक दूसरा इस्राएली जो विधि के अनुसार शुद्ध है</w:t>
      </w:r>
    </w:p>
    <w:p>
      <w:pPr>
        <w:pStyle w:val="ListBullet"/>
        <w:spacing w:line="240" w:lineRule="auto"/>
        <w:ind w:left="720"/>
      </w:pPr>
      <w:r>
        <w:rPr>
          <w:lang w:val="hi_IN" w:bidi="hi_IN"/>
        </w:rPr>
      </w:r>
      <w:r>
        <w:rPr>
          <w:lang w:val="hi_IN" w:bidi="hi_IN"/>
        </w:rPr>
        <w:t xml:space="preserve">इस्राएल के लोगों के बीच रहने वाले परदेशी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और हारून से कहता है कि यहोवा इस्राएलियों के पालन के लिए एक नई विधि की आज्ञा दे रहा है।</w:t>
      </w:r>
    </w:p>
    <w:p>
      <w:pPr/>
      <w:r>
        <w:rPr>
          <w:lang w:val="hi_IN" w:bidi="hi_IN"/>
        </w:rPr>
      </w:r>
      <w:r>
        <w:rPr>
          <w:lang w:val="hi_IN" w:bidi="hi_IN"/>
        </w:rPr>
        <w:t>यहोवा मूसा और हारून से कहता है कि वे इस्राएल के लोगों से कहें कि वे मूसा के पास एक लाल बछिया, या जवान गाय लाएँ। गाय में कुछ भी दोष नहीं होना चाहिए। उस जवान गाय को कोई चोट न लगी हो और उसमें कोई दोष न हो। गाय पर जूआ कभी न रखा गया हो।</w:t>
      </w:r>
    </w:p>
    <w:p>
      <w:pPr/>
      <w:r>
        <w:rPr>
          <w:lang w:val="hi_IN" w:bidi="hi_IN"/>
        </w:rPr>
      </w:r>
      <w:r>
        <w:rPr>
          <w:lang w:val="hi_IN" w:bidi="hi_IN"/>
        </w:rPr>
        <w:t>मूसा और हारून को वह बछिया, या जवान गाय, एलीआजर याजक को देनी है। तब इस्राएलियों में से एक व्यक्ति उस गाय को छावनी के बाहर ले जाएगा और एलीआजर की देखरेख में उसे मार डालेगा।</w:t>
      </w:r>
    </w:p>
    <w:p>
      <w:pPr/>
      <w:r>
        <w:rPr>
          <w:lang w:val="hi_IN" w:bidi="hi_IN"/>
        </w:rPr>
      </w:r>
      <w:r>
        <w:rPr>
          <w:lang w:val="hi_IN" w:bidi="hi_IN"/>
        </w:rPr>
        <w:t>एलीआजर को अपनी उंगली में बछिया का लहू थोड़ा सा लेना है और उसे सात बार मिलापवाले तम्बू के प्रवेश द्वार की दिशा में छिड़कना है।</w:t>
      </w:r>
    </w:p>
    <w:p>
      <w:pPr/>
      <w:r>
        <w:rPr>
          <w:lang w:val="hi_IN" w:bidi="hi_IN"/>
        </w:rPr>
      </w:r>
      <w:r>
        <w:rPr>
          <w:lang w:val="hi_IN" w:bidi="hi_IN"/>
        </w:rPr>
        <w:t>इस्राएली को एलीआजर याजक की उपस्थिति में उस बछिया को जलाना है। इस्राएली उस गाय को पूरी तरह जलाएगा, जिसमें उसकी खाल, उसका मांस, उसका लहू और उसकी अंतड़ियों की वस्तुएं शामिल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उत्तर दे सकता है: "यहोवा मृत्यु को सचमुच गंभीरता से लेता है! मृत्यु लोगों को अशुद्ध कर देती है," या, "जब लोग अशुद्ध होते हैं, तो वे यहोवा की आराधना नहीं कर सकते," या, "यहोवा हमें मृत्यु की अशुद्धता से शुद्ध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याजक देवदार की लकड़ी, जूफा, और लाल रंग का कपड़ा लेकर उस आग में जिसमें बछिया जलती हो डाल देगा।</w:t>
      </w:r>
    </w:p>
    <w:p>
      <w:pPr/>
      <w:r>
        <w:rPr>
          <w:lang w:val="hi_IN" w:bidi="hi_IN"/>
        </w:rPr>
      </w:r>
      <w:r>
        <w:rPr>
          <w:lang w:val="hi_IN" w:bidi="hi_IN"/>
        </w:rPr>
        <w:t>इसके बाद याजक को छावनी में लौटने से पहले अपने वस्त्र को जल से धोना होगा और स्नान करना होगा। लेकिन यहोवा याजक को सूर्य अस्त तक विधि के अनुसार शुद्ध नहीं मानेगा।</w:t>
      </w:r>
    </w:p>
    <w:p>
      <w:pPr/>
      <w:r>
        <w:rPr>
          <w:lang w:val="hi_IN" w:bidi="hi_IN"/>
        </w:rPr>
      </w:r>
      <w:r>
        <w:rPr>
          <w:lang w:val="hi_IN" w:bidi="hi_IN"/>
        </w:rPr>
        <w:t>उसी तरह, जिस इस्राएली ने बछिया को जलाया है, वह भी जल से अपने वस्त्र धोए और स्नान करे। इस्राएली भी साँझ तक विधि के अनुसार अशुद्ध रहेगा।</w:t>
      </w:r>
    </w:p>
    <w:p>
      <w:pPr/>
      <w:r>
        <w:rPr>
          <w:lang w:val="hi_IN" w:bidi="hi_IN"/>
        </w:rPr>
      </w:r>
      <w:r>
        <w:rPr>
          <w:lang w:val="hi_IN" w:bidi="hi_IN"/>
        </w:rPr>
        <w:t>एक दूसरा व्यक्ति जो विधि के अनुसार शुद्ध हो, गाय की राख को इकट्ठा करके उन्हें इस्राएलियों के डेरे के बाहर यहोवा के सामने शुद्ध स्थान पर रखेगा। इस्राएलियों को इस्राएल के समाज के लिए उस राख को वहाँ सुरक्षित रखना होगा। इस्राएली बछिया की राख को पानी के साथ मिलाएँगे। बछिया शुद्धिकरण का बलिदान है। इस्राएली अपनी अशुद्धता को दूर करने के लिए यह विधि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"यहोवा ने हमें किसी शव को छूने के बाद शुद्ध होने का एक तरीका दिया है। अब हम अपने परिवार के सदस्यों को दफना सकते हैं। और फिर, जब हम फिर से शुद्ध हो जाएँगे, तब हम यहोवा की आराधना करेंगे!" या, "यह विधि बहुत महत्वपूर्ण है और यहोवा चाहता है कि हम इसे सदा के लिए निभाएँ," या, "जब तक हम शुद्धिकरण के जल से अपने आप को शुद्ध नहीं करते, तब तक हम यहोवा की आराधना नहीं कर सकते। हमारी अशुद्धता हमें यहोवा से अलग करती है। यहोवा की स्तुति करो, जिसने हमें शुद्ध होने का तरीका प्रदान किया।"</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इस्राएली बछिया, या जवान गाय की राख इकट्ठा कर लेता है, तब वह इस्राएली भी अपने वस्त्र जल से धोए। यह व्यक्ति भी सूर्यास्त तक यहोवा के सामने अशुद्ध रहेगा। यहोवा कहता है कि यह पूरी विधि इस्राएल के लोगों के लिए एक स्थायी व्यवस्था होगी जो सदा बनी रहेगी। यह उन विदेशियों पर भी लागू होगा जो इस्राएलियों के बीच रहते हैं।</w:t>
      </w:r>
      <w:r>
        <w:rPr>
          <w:lang w:val="hi_IN" w:bidi="hi_IN"/>
        </w:rPr>
      </w:r>
    </w:p>
    <w:p>
      <w:pPr>
        <w:pStyle w:val="Heading3"/>
      </w:pPr>
      <w:r>
        <w:rPr>
          <w:lang w:val="hi_IN" w:bidi="hi_IN"/>
        </w:rPr>
        <w:t>आवश्यक जानकारी</w:t>
      </w:r>
    </w:p>
    <w:p>
      <w:pPr/>
      <w:r>
        <w:rPr>
          <w:lang w:val="hi_IN" w:bidi="hi_IN"/>
        </w:rPr>
      </w:r>
      <w:r>
        <w:rPr>
          <w:lang w:val="hi_IN" w:bidi="hi_IN"/>
        </w:rPr>
        <w:t>गिनती 19:1–10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और हारून से बोलता है और कहता है कि यहोवा इस्राएलियों के पालन के लिए व्यवस्था की एक नई विधि की आज्ञा दे रहा है। यहोवा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देखें। व्यवस्था की विधि वाक्यांश किसी विधि से संबंधित एक विशेष व्यवस्था का वर्णन करता है।</w:t>
      </w:r>
    </w:p>
    <w:p>
      <w:pPr/>
      <w:r>
        <w:rPr>
          <w:lang w:val="hi_IN" w:bidi="hi_IN"/>
        </w:rPr>
      </w:r>
      <w:r>
        <w:rPr>
          <w:lang w:val="hi_IN" w:bidi="hi_IN"/>
        </w:rPr>
        <w:t xml:space="preserve">यहाँ रुकें और समूह में चर्चा करें कि आप </w:t>
      </w:r>
      <w:r>
        <w:rPr>
          <w:b/>
          <w:lang w:val="hi_IN" w:bidi="hi_IN"/>
        </w:rPr>
        <w:t>व्यवस्था</w:t>
      </w:r>
      <w:r>
        <w:rPr>
          <w:lang w:val="hi_IN" w:bidi="hi_IN"/>
        </w:rPr>
        <w:t xml:space="preserve"> की </w:t>
      </w:r>
      <w:r>
        <w:rPr>
          <w:b/>
          <w:lang w:val="hi_IN" w:bidi="hi_IN"/>
        </w:rPr>
        <w:t>विधि</w:t>
      </w:r>
      <w:r>
        <w:rPr>
          <w:lang w:val="hi_IN" w:bidi="hi_IN"/>
        </w:rPr>
        <w:t xml:space="preserve"> के लिए किस शब्द या वाक्यांश का उपयोग करेंगे। </w:t>
      </w:r>
      <w:r>
        <w:rPr>
          <w:b/>
          <w:lang w:val="hi_IN" w:bidi="hi_IN"/>
        </w:rPr>
        <w:t>विधि</w:t>
      </w:r>
      <w:r>
        <w:rPr>
          <w:lang w:val="hi_IN" w:bidi="hi_IN"/>
        </w:rPr>
        <w:t xml:space="preserve"> और </w:t>
      </w:r>
      <w:r>
        <w:rPr>
          <w:lang w:val="hi_IN" w:bidi="hi_IN"/>
        </w:rPr>
        <w:t>व्यवस्था</w:t>
      </w:r>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इस्राएलियों</w:t>
      </w:r>
      <w:r>
        <w:rPr>
          <w:lang w:val="hi_IN" w:bidi="hi_IN"/>
        </w:rPr>
        <w:t xml:space="preserve">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और हारून से कहता है कि वे इस्राएल के पुत्रों, या इस्राएलियों से कहें कि वे मूसा के पास लाल </w:t>
      </w:r>
      <w:r>
        <w:rPr>
          <w:b/>
          <w:lang w:val="hi_IN" w:bidi="hi_IN"/>
        </w:rPr>
        <w:t>बछिया</w:t>
      </w:r>
      <w:r>
        <w:rPr>
          <w:lang w:val="hi_IN" w:bidi="hi_IN"/>
        </w:rPr>
        <w:t>, या जवान गाय लाएँ। गाय में कोई दोष नहीं होना चाहिए और उस पर जूआ कभी न रखा गया हो। बछिया एक ऐसी जवान गाय होती है जिसने अभी तक बछड़े को जन्म नहीं दिया है।</w:t>
      </w:r>
    </w:p>
    <w:p>
      <w:pPr/>
      <w:r>
        <w:rPr>
          <w:lang w:val="hi_IN" w:bidi="hi_IN"/>
        </w:rPr>
      </w:r>
      <w:r>
        <w:rPr>
          <w:lang w:val="hi_IN" w:bidi="hi_IN"/>
        </w:rPr>
        <w:t xml:space="preserve">यहाँ रुकें और समूह में चर्चा करें कि आप </w:t>
      </w:r>
      <w:r>
        <w:rPr>
          <w:b/>
          <w:lang w:val="hi_IN" w:bidi="hi_IN"/>
        </w:rPr>
        <w:t>बछिया</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जूआ</w:t>
      </w:r>
      <w:r>
        <w:rPr>
          <w:lang w:val="hi_IN" w:bidi="hi_IN"/>
        </w:rPr>
        <w:t xml:space="preserve"> मुड़ी हुई लकड़ी से बना एक उपकरण होता है जिसे पशुओं की गर्दन पर उन्हें नियंत्रित करने के लिए रखा जाता है जब वे हल, गाड़ी या कोई अन्य वस्तु खींचते हैं।</w:t>
      </w:r>
    </w:p>
    <w:p>
      <w:pPr/>
      <w:r>
        <w:rPr>
          <w:lang w:val="hi_IN" w:bidi="hi_IN"/>
        </w:rPr>
      </w:r>
      <w:r>
        <w:rPr>
          <w:lang w:val="hi_IN" w:bidi="hi_IN"/>
        </w:rPr>
        <w:t xml:space="preserve">यहाँ एक समूह के रूप में रुकें और, यदि आवश्यक हो, तो एक </w:t>
      </w:r>
      <w:r>
        <w:rPr>
          <w:lang w:val="hi_IN" w:bidi="hi_IN"/>
        </w:rPr>
        <w:t>अकेली लाल बछिया और जूए के साथ हल खींचती लाल बछिया</w:t>
      </w:r>
      <w:r>
        <w:rPr>
          <w:lang w:val="hi_IN" w:bidi="hi_IN"/>
        </w:rPr>
        <w:t xml:space="preserve"> का चित्र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जूए</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एलीआजर </w:t>
      </w:r>
      <w:r>
        <w:rPr>
          <w:b/>
          <w:lang w:val="hi_IN" w:bidi="hi_IN"/>
        </w:rPr>
        <w:t>याजक</w:t>
      </w:r>
      <w:r>
        <w:rPr>
          <w:lang w:val="hi_IN" w:bidi="hi_IN"/>
        </w:rPr>
        <w:t xml:space="preserve"> को अपनी उंगली में बछिया का लहू थोड़ा सा लेना है और इसमें से कुछ </w:t>
      </w:r>
      <w:r>
        <w:rPr>
          <w:b/>
          <w:lang w:val="hi_IN" w:bidi="hi_IN"/>
        </w:rPr>
        <w:t>मिलापवाले तम्बू</w:t>
      </w:r>
      <w:r>
        <w:rPr>
          <w:lang w:val="hi_IN" w:bidi="hi_IN"/>
        </w:rPr>
        <w:t xml:space="preserve"> के सामने की ओर सात बार छिड़कना है। मिलापवाले तम्बू के लिए उसी शब्द या वाक्यांश का उपयोग करें जिसका उपयोग आपने पिछले भागों में किया था। </w:t>
      </w:r>
      <w:r>
        <w:rPr>
          <w:lang w:val="hi_IN" w:bidi="hi_IN"/>
        </w:rPr>
        <w:t>निवास-स्थान</w:t>
      </w:r>
      <w:r>
        <w:rPr>
          <w:lang w:val="hi_IN" w:bidi="hi_IN"/>
        </w:rPr>
        <w:t xml:space="preserve"> के बारे में अधिक जानकारी के लिए, जो मिलापवाला तम्बू है, मुख्य शब्दावली देखें।</w:t>
      </w:r>
    </w:p>
    <w:p>
      <w:pPr/>
      <w:r>
        <w:rPr>
          <w:lang w:val="hi_IN" w:bidi="hi_IN"/>
        </w:rPr>
      </w:r>
      <w:r>
        <w:rPr>
          <w:lang w:val="hi_IN" w:bidi="hi_IN"/>
        </w:rPr>
        <w:t>याजक देवदार की लकड़ी, जूफा, और लाल रंग का कपड़ा लेकर उस आग में डाल दे, जिसमे बछिया जल रही हो। देवदार के लिए इब्रानी शब्द शायद यहाँ जुनिपेरस फोएनिसिया को दर्शाता है। जुनिपेरस फोएनिसिया एक छोटा सदाबहार पेड़ है जो 5 मीटर या 17 फीट तक ऊँचा हो सकता है। इसमें छोटी चमड़े जैसी पत्तियां और छोटे बेर जैसे शंकु होते हैं। इसकी लकड़ी का रंग हल्का लाल होता है और उसमें से खुशबू आती है। याजक शायद देवदार की लकड़ी का एक छोटा टुकड़ा उपयोग करता है जिसे वह एक हाथ में रखता था।</w:t>
      </w:r>
    </w:p>
    <w:p>
      <w:pPr/>
      <w:r>
        <w:rPr>
          <w:lang w:val="hi_IN" w:bidi="hi_IN"/>
        </w:rPr>
      </w:r>
      <w:r>
        <w:rPr>
          <w:lang w:val="hi_IN" w:bidi="hi_IN"/>
        </w:rPr>
        <w:t xml:space="preserve">यहाँ रुकें और यदि आवश्यक हो, तो एक </w:t>
      </w:r>
      <w:r>
        <w:rPr>
          <w:lang w:val="hi_IN" w:bidi="hi_IN"/>
        </w:rPr>
        <w:t>देवदार या जुनिपेरस फोएनिसिया झाड़ी</w:t>
      </w:r>
      <w:r>
        <w:rPr>
          <w:lang w:val="hi_IN" w:bidi="hi_IN"/>
        </w:rPr>
        <w:t xml:space="preserve"> की तस्वीर देखें। समूह में चर्चा करें कि आप </w:t>
      </w:r>
      <w:r>
        <w:rPr>
          <w:b/>
          <w:lang w:val="hi_IN" w:bidi="hi_IN"/>
        </w:rPr>
        <w:t>देवदार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b/>
          <w:lang w:val="hi_IN" w:bidi="hi_IN"/>
        </w:rPr>
        <w:t>जूफा</w:t>
      </w:r>
      <w:r>
        <w:rPr>
          <w:lang w:val="hi_IN" w:bidi="hi_IN"/>
        </w:rPr>
        <w:t xml:space="preserve"> के लिए इब्रानी शब्द मरुआ के पौधे की ओर संकेत करता है, जो एक ऐसी झाड़ी है जो लगभग 50 से 80 सेंटीमीटर, या 20 से 32 इंच तक ऊँची होती है और जिसकी सुगंध सुखद और विशिष्ट होती है। याजक शायद मरुआ की एक शाखा जलाता था।</w:t>
      </w:r>
    </w:p>
    <w:p>
      <w:pPr/>
      <w:r>
        <w:rPr>
          <w:lang w:val="hi_IN" w:bidi="hi_IN"/>
        </w:rPr>
      </w:r>
      <w:r>
        <w:rPr>
          <w:lang w:val="hi_IN" w:bidi="hi_IN"/>
        </w:rPr>
        <w:t xml:space="preserve">यहाँ एक समूह के रूप में रुकें और यदि आवश्यक हो, तो </w:t>
      </w:r>
      <w:r>
        <w:rPr>
          <w:lang w:val="hi_IN" w:bidi="hi_IN"/>
        </w:rPr>
        <w:t>जूफा या मरुआ के पौधे</w:t>
      </w:r>
      <w:r>
        <w:rPr>
          <w:lang w:val="hi_IN" w:bidi="hi_IN"/>
        </w:rPr>
        <w:t xml:space="preserve"> का चित्र देखें। समूह में चर्चा करें कि आप </w:t>
      </w:r>
      <w:r>
        <w:rPr>
          <w:b/>
          <w:lang w:val="hi_IN" w:bidi="hi_IN"/>
        </w:rPr>
        <w:t>जूफा</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वह लाल रंग का कपड़ा या तो एक लाल डोरी, ऊन, या गहरे लाल रंग का कपड़े का टुकड़ा था।</w:t>
      </w:r>
    </w:p>
    <w:p>
      <w:pPr/>
      <w:r>
        <w:rPr>
          <w:lang w:val="hi_IN" w:bidi="hi_IN"/>
        </w:rPr>
      </w:r>
      <w:r>
        <w:rPr>
          <w:lang w:val="hi_IN" w:bidi="hi_IN"/>
        </w:rPr>
        <w:t xml:space="preserve">यहाँ रुकें और, यदि आवश्यक हो, तो </w:t>
      </w:r>
      <w:r>
        <w:rPr>
          <w:lang w:val="hi_IN" w:bidi="hi_IN"/>
        </w:rPr>
        <w:t>लाल रंग के कपड़े</w:t>
      </w:r>
      <w:r>
        <w:rPr>
          <w:lang w:val="hi_IN" w:bidi="hi_IN"/>
        </w:rPr>
        <w:t xml:space="preserve"> और </w:t>
      </w:r>
      <w:r>
        <w:rPr>
          <w:lang w:val="hi_IN" w:bidi="hi_IN"/>
        </w:rPr>
        <w:t>गहरे लाल कपड़े के टुकड़े</w:t>
      </w:r>
      <w:r>
        <w:rPr>
          <w:lang w:val="hi_IN" w:bidi="hi_IN"/>
        </w:rPr>
        <w:t xml:space="preserve"> का चित्र देखें। समूह में चर्चा करें कि आप </w:t>
      </w:r>
      <w:r>
        <w:rPr>
          <w:b/>
          <w:lang w:val="hi_IN" w:bidi="hi_IN"/>
        </w:rPr>
        <w:t>लाल रंग के कपड़े</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जब इस्राएली उस बछिया को जला ले, तब याजक और वह इस्राएली, दोनों को अपने वस्त्र जल में धोने और स्नान करने की आवश्यकता है। दोनों शाम तक </w:t>
      </w:r>
      <w:r>
        <w:rPr>
          <w:b/>
          <w:lang w:val="hi_IN" w:bidi="hi_IN"/>
        </w:rPr>
        <w:t>अशुद्ध</w:t>
      </w:r>
      <w:r>
        <w:rPr>
          <w:lang w:val="hi_IN" w:bidi="hi_IN"/>
        </w:rPr>
        <w:t xml:space="preserve"> रहेंगे। और जो व्यक्ति </w:t>
      </w:r>
      <w:r>
        <w:rPr>
          <w:b/>
          <w:lang w:val="hi_IN" w:bidi="hi_IN"/>
        </w:rPr>
        <w:t>शुद्ध</w:t>
      </w:r>
      <w:r>
        <w:rPr>
          <w:lang w:val="hi_IN" w:bidi="hi_IN"/>
        </w:rPr>
        <w:t xml:space="preserve"> हो, वह बछिया की राख को इकट्ठा करके उन्हें छावनी के बाहर एक स्वच्छ स्थान पर रखे। शुद्ध और अशुद्ध के लिए उसी शब्द या वाक्यांश का उपयोग करें जिसका उपयोग आपने पिछले भागों में किया था। </w:t>
      </w:r>
      <w:r>
        <w:rPr>
          <w:lang w:val="hi_IN" w:bidi="hi_IN"/>
        </w:rPr>
        <w:t>शुद्ध/अशुद्ध</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बछिया की राख को पानी में मिलाने के लिए रखते थे, ताकि इस्राएलियों को </w:t>
      </w:r>
      <w:r>
        <w:rPr>
          <w:b/>
          <w:lang w:val="hi_IN" w:bidi="hi_IN"/>
        </w:rPr>
        <w:t>अशुद्धता</w:t>
      </w:r>
      <w:r>
        <w:rPr>
          <w:lang w:val="hi_IN" w:bidi="hi_IN"/>
        </w:rPr>
        <w:t xml:space="preserve"> से शुद्ध किया जा सके। अशुद्धता के लिए उसी शब्द या वाक्यांश का उपयोग करें जिसका उपयोग आपने पिछले भागों में किया था। अशुद्धता के बारे में अधिक जानकारी के लिए, मुख्य शब्दावली में </w:t>
      </w:r>
      <w:r>
        <w:rPr>
          <w:b/>
          <w:lang w:val="hi_IN" w:bidi="hi_IN"/>
        </w:rPr>
        <w:t>शुद्ध</w:t>
      </w:r>
      <w:r>
        <w:rPr>
          <w:lang w:val="hi_IN" w:bidi="hi_IN"/>
        </w:rPr>
        <w:t xml:space="preserve"> शब्द देखें।</w:t>
      </w:r>
    </w:p>
    <w:p>
      <w:pPr/>
      <w:r>
        <w:rPr>
          <w:lang w:val="hi_IN" w:bidi="hi_IN"/>
        </w:rPr>
      </w:r>
      <w:r>
        <w:rPr>
          <w:lang w:val="hi_IN" w:bidi="hi_IN"/>
        </w:rPr>
        <w:t xml:space="preserve">सबसे अधिक संभावना है, यह पूरी विधि इस्राएलियों को उनकी अशुद्धता से शुद्ध करने के लिए </w:t>
      </w:r>
      <w:r>
        <w:rPr>
          <w:b/>
          <w:lang w:val="hi_IN" w:bidi="hi_IN"/>
        </w:rPr>
        <w:t>पापबलि या शुद्धिकरण के रूप में कार्य</w:t>
      </w:r>
      <w:r>
        <w:rPr>
          <w:lang w:val="hi_IN" w:bidi="hi_IN"/>
        </w:rPr>
        <w:t xml:space="preserve"> करती है। उस स्थिति में, आप पापबलि या शुद्धिकरण की बलि के लिए उसी शीर्षक का उपयोग कर सकते हैं जिसका उपयोग आपने पिछले भागों में इस विधि का वर्णन करने के लिए किया था। </w:t>
      </w:r>
      <w:r>
        <w:rPr>
          <w:b/>
          <w:lang w:val="hi_IN" w:bidi="hi_IN"/>
        </w:rPr>
        <w:t>पापबलि, या शुद्धिकरण</w:t>
      </w:r>
      <w:r>
        <w:rPr>
          <w:lang w:val="hi_IN" w:bidi="hi_IN"/>
        </w:rPr>
        <w:t xml:space="preserve"> के लिए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19:11–22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19:11–22 को सुनें और अपने मन में रखें।</w:t>
      </w:r>
    </w:p>
    <w:p>
      <w:pPr/>
      <w:r>
        <w:rPr>
          <w:lang w:val="hi_IN" w:bidi="hi_IN"/>
        </w:rPr>
      </w:r>
      <w:r>
        <w:rPr>
          <w:lang w:val="hi_IN" w:bidi="hi_IN"/>
        </w:rPr>
        <w:t>यदि सम्भव हो, तो गिनती 19:11–22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19:11–22 का ऑडियो संस्करण सबसे आसानी से समझ में आने वाले अनुवाद में सुनें।</w:t>
      </w:r>
    </w:p>
    <w:p>
      <w:pPr/>
      <w:r>
        <w:rPr>
          <w:lang w:val="hi_IN" w:bidi="hi_IN"/>
        </w:rPr>
      </w:r>
      <w:r>
        <w:rPr>
          <w:lang w:val="hi_IN" w:bidi="hi_IN"/>
        </w:rPr>
        <w:t>पिछले भाग में यहोवा ने मूसा और हारून को निर्देश दिए थे कि इस्राएलियों को शुद्धिकरण का जल कैसे तैयार करना है, जो उन लोगों को शुद्ध करेगा जो शव को छूने या शव वाले तंबू में होने के कारण अशुद्ध हो गए थे। इस भाग में यहोवा उन स्थितियों का वर्णन करता है जब इस्राएलियों को फिर से विधि के अनुसार शुद्ध होने के लिए शुद्धिकरण के जल का उपयोग करने की आवश्यकता होगी।</w:t>
      </w:r>
    </w:p>
    <w:p>
      <w:pPr/>
      <w:r>
        <w:rPr>
          <w:lang w:val="hi_IN" w:bidi="hi_IN"/>
        </w:rPr>
      </w:r>
      <w:r>
        <w:rPr>
          <w:lang w:val="hi_IN" w:bidi="hi_IN"/>
        </w:rPr>
        <w:t>यहोवा मूसा और हारून को निर्देश देना जारी रखता है और कहता है कि जो कोई किसी मृत व्यक्ति के शरीर या शव को छूता है, वह सात दिनों तक विधि के अनुसार अशुद्ध रहेगा। “जो किसी मनुष्य के शव को छूए” का अर्थ किसी भी उम्र के पुरुष या स्त्री से है। उस व्यक्ति को मानव शव के संपर्क में आने के तीसरे और सातवें दिन शुद्धिकरण के जल से स्वयं को विधि के अनुसार शुद्ध करना होगा, या साफ़ करना होगा। शुद्धिकरण का जल वह जल है जिसमें बछिया की राख मिलाई गई है। जो व्यक्ति तीसरे और सातवें दिन स्वयं को शुद्ध नहीं करता, वह विधि के अनुसार शुद्ध नहीं होगा।</w:t>
      </w:r>
    </w:p>
    <w:p>
      <w:pPr/>
      <w:r>
        <w:rPr>
          <w:lang w:val="hi_IN" w:bidi="hi_IN"/>
        </w:rPr>
      </w:r>
      <w:r>
        <w:rPr>
          <w:lang w:val="hi_IN" w:bidi="hi_IN"/>
        </w:rPr>
        <w:t>यहाँ रुकें और इस प्रश्न पर समूह में चर्चा करें: आपकी संस्कृति में शवों से संबंधित क्या नियम हैं? किसी मृत शरीर को छूने या उसके साथ एक ही कमरे में रहने से जुड़े किसी भी नियम के बारे में बात करें। इस ऑडियो को यहाँ रोकें।</w:t>
      </w:r>
    </w:p>
    <w:p>
      <w:pPr/>
      <w:r>
        <w:rPr>
          <w:lang w:val="hi_IN" w:bidi="hi_IN"/>
        </w:rPr>
      </w:r>
      <w:r>
        <w:rPr>
          <w:lang w:val="hi_IN" w:bidi="hi_IN"/>
        </w:rPr>
        <w:t>जो कोई मनुष्य के शव को छूता है और विधि का पालन करके अपने आप को शुद्ध नहीं करता है, वह यहोवा के निवासस्थान को अपवित्र या अशुद्ध कर देगा। इस्राएली समुदाय को उस व्यक्ति का बहिष्कार करना है या उसे बाहर निकाल देना है। इस्राएलियों को उस व्यक्ति को अब अपने समुदाय का भाग नहीं रहने देना चाहिए, और उस व्यक्ति को कहीं और रहना होगा। यह संभव है कि इस्राएली इस व्यक्ति को मृत्युदंड दे या मार डालेंगे। ऐसा व्यक्ति विधि के अनुसार अशुद्ध होगा, क्योंकि किसी ने उन पर शुद्धिकरण का जल नहीं छिड़का। उस व्यक्ति की अशुद्धता उन पर बनी रहेगी।</w:t>
      </w:r>
    </w:p>
    <w:p>
      <w:pPr/>
      <w:r>
        <w:rPr>
          <w:lang w:val="hi_IN" w:bidi="hi_IN"/>
        </w:rPr>
      </w:r>
      <w:r>
        <w:rPr>
          <w:lang w:val="hi_IN" w:bidi="hi_IN"/>
        </w:rPr>
        <w:t>यहाँ रुकें और इस प्रश्न पर समूह में चर्चा करें: आपके लोगों के समूह के अगुवे किस बात को गंभीर अपराध मानते हैं? आपके लोगों के समूह में गंभीर अपराध करने पर क्या दंड दिए जाते हैं? इस ऑडियो को यहाँ रोकें।</w:t>
      </w:r>
    </w:p>
    <w:p>
      <w:pPr/>
      <w:r>
        <w:rPr>
          <w:lang w:val="hi_IN" w:bidi="hi_IN"/>
        </w:rPr>
      </w:r>
      <w:r>
        <w:rPr>
          <w:lang w:val="hi_IN" w:bidi="hi_IN"/>
        </w:rPr>
        <w:t>अब यहोवा यह नियम या निर्देश देता है कि क्या होगा जब कोई मनुष्य के शव के साथ एक ही स्थान पर होने के कारण अशुद्ध हो जाता है। जो कोई किसी की मृत्यु के समय तम्बू में हो, या मृत्यु के बाद जो तम्बू में प्रवेश करता है, वह सात दिनों तक विधि के अनुसार अशुद्ध हो जाता है। तम्बू में कोई भी घड़ा या पात्र जिस पर कोई ढकना लगा न हो, वह विधि के अनुसार अशुद्ध हो जाता है। यहोवा उस पात्र में जो कुछ भी हो, और जिस पर कोई ढकना लगा न हो, या जिस प्रकार भी खुली हो, उसे अशुद्ध मानेगा।</w:t>
      </w:r>
    </w:p>
    <w:p>
      <w:pPr/>
      <w:r>
        <w:rPr>
          <w:lang w:val="hi_IN" w:bidi="hi_IN"/>
        </w:rPr>
      </w:r>
      <w:r>
        <w:rPr>
          <w:lang w:val="hi_IN" w:bidi="hi_IN"/>
        </w:rPr>
        <w:t>कोई भी व्यक्ति जो खुले मैदान में है और किसी मृत व्यक्ति के शरीर को छूता है, वह सात दिनों तक विधि के अनुसार अशुद्ध हो जाएगा। यह शव किसी ऐसे व्यक्ति का हो सकता है जिसे किसी ने तलवार से या किसी अन्य तरीके से मार डाला हो, या किसी ऐसे व्यक्ति का जिसकी मृत्यु स्वाभाविक रूप से हुई हो। यदि कोई किसी मृत व्यक्ति की हड्डी या कब्र को छूता है, तो वह व्यक्ति भी सात दिनों तक विधि के अनुसार अशुद्ध रहेगा।</w:t>
      </w:r>
    </w:p>
    <w:p>
      <w:pPr/>
      <w:r>
        <w:rPr>
          <w:lang w:val="hi_IN" w:bidi="hi_IN"/>
        </w:rPr>
      </w:r>
      <w:r>
        <w:rPr>
          <w:lang w:val="hi_IN" w:bidi="hi_IN"/>
        </w:rPr>
        <w:t>जब कोई व्यक्ति किसी मानव शव के संपर्क में आने से विधि के अनुसार अशुद्ध हो जाता है, तो दूसरा इस्राएली जो पवित्र है, यहोवा के सामने शुद्ध है, उसे उस गाय की कुछ धूल या राख लेनी है जिसे उन्होंने पापबलि या शुद्धिकरण बलि के रूप में जलाया था। उस व्यक्ति को राख को एक पात्र में रखना है। उस व्यक्ति को उस पात्र में किसी सोते या बहते हुए जल के स्रोत का ताज़ा जल डालना है। इसके बाद, वही व्यक्ति जूफा की कुछ डालियाँ लेगा और उन्हें राख मिले हुए जल में डुबोएगा। बाइबल में जिस पौधे को जूफा कहा गया है, उसे अब कई देशों में मरुआ कहा जाता है। उस व्यक्ति को वह जल मृत व्यक्ति के तंबू पर छिड़कना है। उस व्यक्ति को वह जल मृत व्यक्ति की उन सभी वस्तुओं पर भी छिड़कना है जो तंबू में हैं—उनके घरेलू बर्तन, उपकरण और पात्र। विधि के अनुसार शुद्ध व्यक्ति उस जल को उन सभी लोगों पर भी छिड़केगा जो उस तंबू में हैं जहाँ उस व्यक्ति की मृत्यु हुई थी। उस व्यक्ति को वह जल उन लोगों पर भी छिड़कना चाहिए जिन्होंने किसी मृत व्यक्ति की हड्डी, किसी ऐसे मृत व्यक्ति जिसे किसी और ने मारा हो, स्वाभाविक रूप से मरे हुए व्यक्ति, या किसी कब्र को छुआ हो।</w:t>
      </w:r>
    </w:p>
    <w:p>
      <w:pPr/>
      <w:r>
        <w:rPr>
          <w:lang w:val="hi_IN" w:bidi="hi_IN"/>
        </w:rPr>
      </w:r>
      <w:r>
        <w:rPr>
          <w:lang w:val="hi_IN" w:bidi="hi_IN"/>
        </w:rPr>
        <w:t xml:space="preserve">यहाँ रुकें और एक समूह के रूप में </w:t>
      </w:r>
      <w:r>
        <w:rPr>
          <w:lang w:val="hi_IN" w:bidi="hi_IN"/>
        </w:rPr>
        <w:t>जूफा या मरुआ के पौधे</w:t>
      </w:r>
      <w:r>
        <w:rPr>
          <w:lang w:val="hi_IN" w:bidi="hi_IN"/>
        </w:rPr>
        <w:t xml:space="preserve"> का चित्र देखें। इस ऑडियो को यहाँ रोकें।</w:t>
      </w:r>
    </w:p>
    <w:p>
      <w:pPr/>
      <w:r>
        <w:rPr>
          <w:lang w:val="hi_IN" w:bidi="hi_IN"/>
        </w:rPr>
      </w:r>
      <w:r>
        <w:rPr>
          <w:lang w:val="hi_IN" w:bidi="hi_IN"/>
        </w:rPr>
        <w:t>तीसरे दिन और सातवें दिन, वह व्यक्ति जो यहोवा के सामने शुद्ध है, उस अपवित्र या अशुद्ध व्यक्ति पर जल और राख का मिश्रण छिड़केगा। सातवें दिन, जब वह शुद्ध व्यक्ति उस अशुद्ध व्यक्ति को शुद्धिकरण के जल से शुद्ध कर दे, तब उस अशुद्ध व्यक्ति को स्वयं का स्नान करना होगा और अपने वस्त्र धोने होंगे, और फिर सूर्यास्त के समय वह विधि के अनुसार शुद्ध हो जाएगा।</w:t>
      </w:r>
    </w:p>
    <w:p>
      <w:pPr/>
      <w:r>
        <w:rPr>
          <w:lang w:val="hi_IN" w:bidi="hi_IN"/>
        </w:rPr>
      </w:r>
      <w:r>
        <w:rPr>
          <w:lang w:val="hi_IN" w:bidi="hi_IN"/>
        </w:rPr>
        <w:t>यदि वे लोग, जो यहोवा के सम्मुख अशुद्ध थे, स्वयं को शुद्ध नहीं करते, तो इस्राएलियों को उनका बहिष्कार करना होगा अथवा उन्हें अपने समुदाय से बाहर निकाल देना होगा। ऐसा इसलिए था क्योंकि उन लोगों ने यहोवा के पवित्रस्थान, या मिलापवाले तम्बू को अशुद्ध कर दिया था। क्योंकि किसी ने उन पर वह जल नहीं छिड़का है जो उनकी अशुद्धता को दूर करता है, इसलिए वे यहोवा के सम्मुख अशुद्ध ही बने रहेंगे।</w:t>
      </w:r>
    </w:p>
    <w:p>
      <w:pPr/>
      <w:r>
        <w:rPr>
          <w:lang w:val="hi_IN" w:bidi="hi_IN"/>
        </w:rPr>
      </w:r>
      <w:r>
        <w:rPr>
          <w:lang w:val="hi_IN" w:bidi="hi_IN"/>
        </w:rPr>
        <w:t>यहोवा मूसा और हारून को उन लोगों की विधिक शुद्धता के संबंध में नियम देता है जो शुद्धिकरण की विधि को पूरा करते हैं। यह व्यवस्था इस्राएलियों के लिए सदा एक नियम बनी रहेगी। इस्राएलियों की सभी आने वाली पीढ़ियों को इसका पालन करना होगा। वह व्यक्ति जो अशुद्धता दूर करने वाला जल छिड़कता है, उसे अपने वस्त्र धोने होंगे। जो कोई भी अशुद्धता दूर करने के लिए शुद्धिकरण के जल को छूता है, वह सूर्यास्त तक यहोवा के सामने विधिपूर्वक अपवित्र या अशुद्ध रहता है। इसका अर्थ है कि जब तक वह व्यक्ति फिर से शुद्ध नहीं हो जाता, तब तक वह दूसरों के संपर्क में नहीं आ सकता, यहोवा की आराधना नहीं कर सकता, या विधियों में भाग नहीं ले सकता।</w:t>
      </w:r>
    </w:p>
    <w:p>
      <w:pPr/>
      <w:r>
        <w:rPr>
          <w:lang w:val="hi_IN" w:bidi="hi_IN"/>
        </w:rPr>
      </w:r>
      <w:r>
        <w:rPr>
          <w:lang w:val="hi_IN" w:bidi="hi_IN"/>
        </w:rPr>
        <w:t>यहाँ रुकें और समूह में इस प्रश्न पर चर्चा करें: क्या आपकी संस्कृति या आपकी संस्कृति के धर्मों में ऐसा कुछ है, जो किसी व्यक्ति या वस्तु को धार्मिक अनुष्ठानों के लिए अशुद्ध बना देता हो? यदि हाँ, तो कौन सी चीजें किसी व्यक्ति को अशुद्ध बनाती हैं? यदि आप अशुद्ध हैं, तो आप कौन-सी चीज़ें कर सकते हैं या नहीं कर सकते हैं? फिर से शुद्ध होने के लिए आपको क्या करने की आवश्यकता है? इस ऑडियो को यहाँ रोकें।</w:t>
      </w:r>
    </w:p>
    <w:p>
      <w:pPr/>
      <w:r>
        <w:rPr>
          <w:lang w:val="hi_IN" w:bidi="hi_IN"/>
        </w:rPr>
      </w:r>
      <w:r>
        <w:rPr>
          <w:lang w:val="hi_IN" w:bidi="hi_IN"/>
        </w:rPr>
        <w:t>अब यहोवा विधि के अनुसार अशुद्ध होने के बारे में सामान्य नियम बताता है। जो व्यक्ति विधि के अनुसार अपवित्र या अशुद्ध हो, वह जो कुछ भी छूता है, वह अशुद्ध हो जाएगा। साथ ही, यदि कोई दूसरा व्यक्ति उस चीज़ को छूता है जिसे उस अशुद्ध व्यक्ति ने छुआ था, तो वह व्यक्ति भी सूर्यास्त तक विधि के अनुसार अशुद्ध रहेगा।</w:t>
      </w:r>
    </w:p>
    <w:p>
      <w:pPr/>
      <w:r>
        <w:rPr>
          <w:lang w:val="hi_IN" w:bidi="hi_IN"/>
        </w:rPr>
      </w:r>
      <w:r>
        <w:rPr>
          <w:lang w:val="hi_IN" w:bidi="hi_IN"/>
        </w:rPr>
        <w:t>यहाँ रुकें और इस प्रश्न पर समूह में चर्चा करें: इस्राएल में, सूर्यास्त पिछले दिन के अंत और नए दिन की शुरुआत का प्रतीक था। आपकी संस्कृति में एक नया दिन कब शुरू होता है? क्या यह शाम को शुरू होता है या सुबह में?</w:t>
      </w:r>
      <w:r>
        <w:rPr>
          <w:lang w:val="hi_IN" w:bidi="hi_IN"/>
        </w:rPr>
      </w:r>
    </w:p>
    <w:p>
      <w:pPr>
        <w:pStyle w:val="Heading3"/>
      </w:pPr>
      <w:r>
        <w:rPr>
          <w:lang w:val="hi_IN" w:bidi="hi_IN"/>
        </w:rPr>
        <w:t>घटनाओं को समझाना</w:t>
      </w:r>
    </w:p>
    <w:p>
      <w:pPr/>
      <w:r>
        <w:rPr>
          <w:lang w:val="hi_IN" w:bidi="hi_IN"/>
        </w:rPr>
      </w:r>
      <w:r>
        <w:rPr>
          <w:lang w:val="hi_IN" w:bidi="hi_IN"/>
        </w:rPr>
        <w:t>गिनती 19:11–22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मूसा और हारून को निर्देश देना जारी रखता है और यह समझाता है कि जब कोई व्यक्ति किसी मानव शव को छूता है तो क्या होता है। यहोवा समझाता है कि अशुद्ध हो जाने के बाद, व्यक्ति को तीसरे और सातवें दिन स्वयं को शुद्ध करना होगा। यहोवा समझाता है कि यदि कोई व्यक्ति इस विधि का पालन नहीं करता है तो क्या होगा। यह व्यक्ति यहोवा के निवासस्थान को अशुद्ध करेगा, और इस्राएल का समुदाय उसे अपने समुदाय से निकाल देगा।</w:t>
      </w:r>
    </w:p>
    <w:p>
      <w:pPr/>
      <w:r>
        <w:rPr>
          <w:lang w:val="hi_IN" w:bidi="hi_IN"/>
        </w:rPr>
      </w:r>
      <w:r>
        <w:rPr>
          <w:b/>
          <w:lang w:val="hi_IN" w:bidi="hi_IN"/>
        </w:rPr>
        <w:t>दूसरे दृश्य में:</w:t>
      </w:r>
      <w:r>
        <w:rPr>
          <w:lang w:val="hi_IN" w:bidi="hi_IN"/>
        </w:rPr>
        <w:t xml:space="preserve"> यहोवा एक व्यवस्था देता है कि क्या होगा जब कोई शव के साथ एक ही स्थान पर होने के कारण अशुद्ध हो जाता है। कोई भी व्यक्ति जो किसी की मृत्यु के समय तंबू में है, या जो मृत्यु के पश्चात तंबू में प्रवेश करता है, वह सात दिनों के लिए विधिवत रूप से अशुद्ध हो जाएगा। कोई भी व्यक्ति जो खुले मैदान में है और किसी मृत व्यक्ति के शरीर को छूता है, वह सात दिनों तक विधि के अनुसार अशुद्ध हो जाएगा। यदि कोई किसी मृत व्यक्ति की हड्डी या कब्र को छूता है, तो वह व्यक्ति भी सात दिनों तक विधि के अनुसार अशुद्ध रहेगा।</w:t>
      </w:r>
    </w:p>
    <w:p>
      <w:pPr/>
      <w:r>
        <w:rPr>
          <w:lang w:val="hi_IN" w:bidi="hi_IN"/>
        </w:rPr>
      </w:r>
      <w:r>
        <w:rPr>
          <w:b/>
          <w:lang w:val="hi_IN" w:bidi="hi_IN"/>
        </w:rPr>
        <w:t>तीसरे दृश्य में:</w:t>
      </w:r>
      <w:r>
        <w:rPr>
          <w:lang w:val="hi_IN" w:bidi="hi_IN"/>
        </w:rPr>
        <w:t xml:space="preserve"> यहोवा मूसा और हारून को बताता है कि जब कोई व्यक्ति किसी मृत शरीर के संपर्क के कारण अशुद्ध हो जाता है, तो इस्राएलियों को क्या करना चाहिए। एक दूसरा इस्राएली जो यहोवा के सामने शुद्ध है, उसे बछिया, या जवान गाय की राख को ताजे पानी के साथ मिलाना है। फिर उसे शुद्धिकरण का पानी मृत व्यक्ति के तंबू और उसकी सम्पत्ति पर छिड़काना है। वह व्यक्ति तीसरे और सातवें दिन उन सभी लोगों पर शुद्धिकरण का जल भी छिड़केगा जो शव के कारण अशुद्ध हैं। सातवें दिन उस अशुद्ध व्यक्ति को स्वयं का स्नान करना होगा और अपने वस्त्र धोने होंगे, और फिर सूर्यास्त के समय वह फिर से शुद्ध हो जाएगा।</w:t>
      </w:r>
    </w:p>
    <w:p>
      <w:pPr/>
      <w:r>
        <w:rPr>
          <w:lang w:val="hi_IN" w:bidi="hi_IN"/>
        </w:rPr>
      </w:r>
      <w:r>
        <w:rPr>
          <w:b/>
          <w:lang w:val="hi_IN" w:bidi="hi_IN"/>
        </w:rPr>
        <w:t>चौथे दृश्य में:</w:t>
      </w:r>
      <w:r>
        <w:rPr>
          <w:lang w:val="hi_IN" w:bidi="hi_IN"/>
        </w:rPr>
        <w:t xml:space="preserve"> यहोवा कहता है कि यदि वे लोग जो यहोवा के सामने अशुद्ध हैं, अपने आप को शुद्ध नहीं करते हैं, तो इस्राएली उन्हें अपने समुदाय से अलग कर देंगे, क्योंकि उन लोगों ने पवित्रस्थान, या मिलापवाले तम्बू को अशुद्ध कर दिया है। ये लोग यहोवा के सामने अशुद्ध रहेंगे। इस्राएलियों को इस व्यवस्था या विधि का पालन सदा के लिए करना है।</w:t>
      </w:r>
    </w:p>
    <w:p>
      <w:pPr/>
      <w:r>
        <w:rPr>
          <w:lang w:val="hi_IN" w:bidi="hi_IN"/>
        </w:rPr>
      </w:r>
      <w:r>
        <w:rPr>
          <w:b/>
          <w:lang w:val="hi_IN" w:bidi="hi_IN"/>
        </w:rPr>
        <w:t>पाँचवें दृश्य में:</w:t>
      </w:r>
      <w:r>
        <w:rPr>
          <w:lang w:val="hi_IN" w:bidi="hi_IN"/>
        </w:rPr>
        <w:t xml:space="preserve"> जो व्यक्ति अशुद्धता दूर करने वाला जल छिड़कता है, उसे अपने वस्त्र पानी में धोने होंगे। जो लोग अशुद्धताओं को दूर करने के लिए शुद्धिकरण के पानी को छूते हैं, वे सूर्यास्त तक विधिवत रूप से अशुद्ध या यहोवा के सामने अशुद्ध ठहरेंगे। यहोवा विधि के अनुसार अशुद्ध होने के बारे में और अधिक सामान्य नियम बताता है। जो व्यक्ति विधि के अनुसार अपवित्र हो, वह जो कुछ भी छूता है, वह अशुद्ध हो जाएगा। इसके अलावा, यदि कोई दूसरा व्यक्ति उस चीज़ को छूता है जिसे वह अशुद्ध व्यक्ति छुआ था, तो वह व्यक्ति सूर्यास्त तक विधिवत अशुद्ध रहेगा।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यहोवा—हम पिछले भाग से जानते हैं कि यहोवा मूसा और हारून से बात कर रहा है, हालाँकि इस भाग में उनमें से किसी का उल्लेख नहीं किया गया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कोई भी जो किसी शव के संपर्क में रहा हो और यहोवा के सामने अशुद्ध हो</w:t>
      </w:r>
    </w:p>
    <w:p>
      <w:pPr>
        <w:pStyle w:val="ListBullet"/>
        <w:spacing w:line="240" w:lineRule="auto"/>
        <w:ind w:left="720"/>
      </w:pPr>
      <w:r>
        <w:rPr>
          <w:lang w:val="hi_IN" w:bidi="hi_IN"/>
        </w:rPr>
      </w:r>
      <w:r>
        <w:rPr>
          <w:lang w:val="hi_IN" w:bidi="hi_IN"/>
        </w:rPr>
        <w:t>एक ऐसा व्यक्ति जो धार्मिक दृष्टि से शुद्ध है, और उन लोगों को शुद्ध कर रहा है जो किसी मृत शरीर के संपर्क में आने के कारण अशुद्ध हो गए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मूसा और हारून से इस बारे में बात करना जारी रखता है कि किसी शव के संपर्क में आने के बाद इस्राएलियों को स्वयं को शुद्ध करना चाहिए। यहोवा सबसे पहले सामान्य शब्दों में यह बताता है कि जब कोई व्यक्ति किसी शव के संपर्क में आता है तो क्या होता है। इसके बाद यहोवा उन विशेष नियमों के बारे में बात करता है जिनका इस्राएलियों को फिर से शुद्ध या पवित्र होने के लिए पालन करना होगा।</w:t>
      </w:r>
    </w:p>
    <w:p>
      <w:pPr/>
      <w:r>
        <w:rPr>
          <w:lang w:val="hi_IN" w:bidi="hi_IN"/>
        </w:rPr>
      </w:r>
      <w:r>
        <w:rPr>
          <w:lang w:val="hi_IN" w:bidi="hi_IN"/>
        </w:rPr>
        <w:t>पहले दृश्य में, यहोवा कहता है कि जो कोई किसी व्यक्ति के शव को छूता है, वह सात दिनों तक विधि के अनुसार अशुद्ध रहेगा। उस व्यक्ति को मानव शव के संपर्क में आने के तीसरे और सातवें दिन शुद्धिकरण के जल से स्वयं को विधि के अनुसार शुद्ध करना होगा, या पवित्र करना होगा। जो व्यक्ति तीसरे और सातवें दिन स्वयं को शुद्ध नहीं करता, वह विधि के अनुसार शुद्ध नहीं होगा।</w:t>
      </w:r>
    </w:p>
    <w:p>
      <w:pPr/>
      <w:r>
        <w:rPr>
          <w:lang w:val="hi_IN" w:bidi="hi_IN"/>
        </w:rPr>
      </w:r>
      <w:r>
        <w:rPr>
          <w:lang w:val="hi_IN" w:bidi="hi_IN"/>
        </w:rPr>
        <w:t>यहाँ रुकें और समूह में चर्चा करें: आप मृत मानव शरीरों के बारे में कैसे बात करते हैं? किसी व्यक्ति की मृत्यु के बाद किसी शरीर के साथ क्या होता है, इस बारे में एक कहानी सुनाएँ। इस बात पर ध्यान दें कि आप मृत व्यक्ति के शरीर के बारे में कैसे बात करते हैं। इस ऑडियो को यहाँ रोकें।</w:t>
      </w:r>
    </w:p>
    <w:p>
      <w:pPr/>
      <w:r>
        <w:rPr>
          <w:lang w:val="hi_IN" w:bidi="hi_IN"/>
        </w:rPr>
      </w:r>
      <w:r>
        <w:rPr>
          <w:lang w:val="hi_IN" w:bidi="hi_IN"/>
        </w:rPr>
        <w:t>जो कोई मनुष्य के शव को छूता है और विधि का पालन करके अपने आप को शुद्ध नहीं करता है, वह यहोवा के निवासस्थान को अपवित्र या अशुद्ध कर देगा। इस्राएली समुदाय को उनका बहिष्कार करना होगा या उन्हें बाहर निकाल देना होगा। इस्राएली उस व्यक्ति को अब अपने समुदाय का भाग नहीं रहने देंगे, और उस व्यक्ति को कहीं और रहना होगा। यह संभव है कि इस्राएली इस व्यक्ति को मृत्युदंड दे या मार डालेंगे। यहोवा फिर से कहता है कि क्योंकि उस व्यक्ति पर शुद्धिकरण का जल नहीं छिड़का गया है, इसलिए वह अशुद्ध ही बना रहेगा। यहोवा ने जो पहले कहा था उसे वह दोहरा रहा है, शायद यह दर्शाने के लिए कि मानव शव के कारण होने वाली अशुद्धता एक अत्यंत गंभीर विषय है।</w:t>
      </w:r>
    </w:p>
    <w:p>
      <w:pPr/>
      <w:r>
        <w:rPr>
          <w:lang w:val="hi_IN" w:bidi="hi_IN"/>
        </w:rPr>
      </w:r>
      <w:r>
        <w:rPr>
          <w:lang w:val="hi_IN" w:bidi="hi_IN"/>
        </w:rPr>
        <w:t>यहाँ रुकें और एक समूह के तौर पर इस सवाल पर चर्चा करें: जब आप अपनी संस्कृति के अलग-अलग कानूनों या नियमों के बारे में बात करते हैं, तो आप यह कैसे दिखाते हैं कि उनमें से कुछ मामले बहुत गंभीर हैं? जब आप ऐसी व्यवस्था के बारे में बात करते हैं तो आप किन शब्दों या वाक्यांशों का उपयोग करते हैं? आपके समुदाय के लोग कैसे पहचानते हैं कि कोई व्यवस्था बहुत महत्वपूर्ण है? इस ऑडियो को यहाँ रोकें।</w:t>
      </w:r>
    </w:p>
    <w:p>
      <w:pPr/>
      <w:r>
        <w:rPr>
          <w:lang w:val="hi_IN" w:bidi="hi_IN"/>
        </w:rPr>
      </w:r>
      <w:r>
        <w:rPr>
          <w:lang w:val="hi_IN" w:bidi="hi_IN"/>
        </w:rPr>
        <w:t>द्वितीय दृश्य में, यहोवा उस स्थिति के लिए नियम देता है जब कोई व्यक्ति किसी मानव शव के समान स्थान पर होने के कारण अशुद्ध हो जाता है। कोई भी व्यक्ति जो किसी की मृत्यु के समय तंबू में है, या जो मृत्यु के पश्चात तंबू में प्रवेश करता है, वह सात दिनों के लिए विधिवत रूप से अशुद्ध हो जाएगा। उस तम्बू में जहाँ उस व्यक्ति की मृत्यु हुई थी, कोई भी खुला पात्र अशुद्ध हो जाता है। कोई भी व्यक्ति जो खुले मैदान में है और किसी मृत व्यक्ति के शरीर को छूता है, वह सात दिनों तक विधि के अनुसार अशुद्ध हो जाएगा। यदि कोई किसी मृत व्यक्ति की हड्डी या कब्र को छूता है, तो वह व्यक्ति भी सात दिनों तक विधि के अनुसार अशुद्ध रहेगा।</w:t>
      </w:r>
    </w:p>
    <w:p>
      <w:pPr/>
      <w:r>
        <w:rPr>
          <w:lang w:val="hi_IN" w:bidi="hi_IN"/>
        </w:rPr>
      </w:r>
      <w:r>
        <w:rPr>
          <w:lang w:val="hi_IN" w:bidi="hi_IN"/>
        </w:rPr>
        <w:t>तीसरे दृश्य में: यहोवा मूसा और हारून को बताता है कि जब कोई व्यक्ति किसी मृत शरीर के संपर्क के कारण अशुद्ध हो जाता है, तो इस्राएलियों को क्या करना चाहिए। एक अन्य इस्राएली जो यहोवा के सामने धार्मिक रूप से शुद्ध होता है, उसे बछिया या जवान गाय की राख को ताजे पानी के साथ मिलाना है। ताजा पानी का अर्थ है कि वह किसी जलधारा से होगा या ऐसा जल होगा जो प्रवाहित हो रहा है। इसके बाद, वही व्यक्ति जूफा की कुछ डालियाँ लेगा और उन्हें राख मिले हुए जल में डुबोएगा। बाइबल में जिस पौधे को जूफा कहा गया है, उसे अब कई देशों में मरुआ कहा जाता है। इस पौधे का तना अत्यधिक शाखाओं वाला और रोएँदार होता है। इसके रोएँ इसे एक कूँची के समान उपयोगी बनाते हैं, इसलिए लोग इसका प्रयोग जल में डुबोने और फिर उस जल का छिड़काव करने के लिए कर सकते हैं। फिर वह व्यक्ति उस शुद्धिकरण का जल मृत व्यक्ति के तम्बू और उसकी वस्तुओं पर शुद्धिकरण के जल का छिड़काव करेगा। वह व्यक्ति तीसरे और सातवें दिन उन सभी लोगों पर शुद्धिकरण का जल भी छिड़केगा जो शव के कारण अशुद्ध हैं। सातवें दिन उस अशुद्ध व्यक्ति को स्वयं का स्नान करना होगा और अपने वस्त्र धोने होंगे, और फिर सूर्यास्त के समय वह फिर से शुद्ध हो जाएगा।</w:t>
      </w:r>
    </w:p>
    <w:p>
      <w:pPr/>
      <w:r>
        <w:rPr>
          <w:lang w:val="hi_IN" w:bidi="hi_IN"/>
        </w:rPr>
      </w:r>
      <w:r>
        <w:rPr>
          <w:lang w:val="hi_IN" w:bidi="hi_IN"/>
        </w:rPr>
        <w:t xml:space="preserve">यहाँ एक समूह के रूप में रुकें और यदि आवश्यक हो, तो </w:t>
      </w:r>
      <w:r>
        <w:rPr>
          <w:lang w:val="hi_IN" w:bidi="hi_IN"/>
        </w:rPr>
        <w:t>जूफा या मरुआ के पौधे</w:t>
      </w:r>
      <w:r>
        <w:rPr>
          <w:lang w:val="hi_IN" w:bidi="hi_IN"/>
        </w:rPr>
        <w:t xml:space="preserve"> का चित्र देखें। इस ऑडियो को यहाँ रोकें।</w:t>
      </w:r>
    </w:p>
    <w:p>
      <w:pPr/>
      <w:r>
        <w:rPr>
          <w:lang w:val="hi_IN" w:bidi="hi_IN"/>
        </w:rPr>
      </w:r>
      <w:r>
        <w:rPr>
          <w:lang w:val="hi_IN" w:bidi="hi_IN"/>
        </w:rPr>
        <w:t>यहाँ रुकें और समूह में इस प्रश्न पर चर्चा करें: किसी वस्तु या किसी व्यक्ति पर पानी फेंकने या छिड़कने का वर्णन करें। इस स्थिति में आप पानी का वर्णन करने के लिए किन शब्दों का उपयोग करते हैं? क्या आप उस पदार्थ के बारे में बात करते हैं या पानी की बूंदों के बारे में? एक टहनी लेकर उसे पानी में डुबोएँ, और फिर उस टहनी को किसी वस्तु पर इस तरह झटकें कि पानी की बूँदें उस वस्तु पर गिरें। आप इस कार्य का वर्णन कैसे करते हैं? इस भाग में आप पानी को फेंकने या छिड़कने की क्रिया का वर्णन कैसे करेंगे? इस ऑडियो को यहाँ रोकें।</w:t>
      </w:r>
    </w:p>
    <w:p>
      <w:pPr/>
      <w:r>
        <w:rPr>
          <w:lang w:val="hi_IN" w:bidi="hi_IN"/>
        </w:rPr>
      </w:r>
      <w:r>
        <w:rPr>
          <w:lang w:val="hi_IN" w:bidi="hi_IN"/>
        </w:rPr>
        <w:t>चौथे दृश्य में, यहोवा मूसा और हारून से फिर कहता है कि यदि वे लोग, जो यहोवा के सम्मुख अशुद्ध हैं, स्वयं को शुद्ध नहीं करते, तो इस्राएलियों को उन लोगों का बहिष्कार करना होगा या उन्हें इस्राएली समुदाय से बाहर निकाल देना होगा। यह इसलिए है क्योंकि उन लोगों ने यहोवा के पवित्रस्थान, या मिलाप वाले तंबू को अपवित्र या अशुद्ध कर दिया। ये लोग यहोवा के सामने अशुद्ध रहेंगे, क्योंकि किसी ने भी उन पर शुद्धिकरण का पानी छिड़ककर इन लोगों को शुद्ध नहीं किया।</w:t>
      </w:r>
    </w:p>
    <w:p>
      <w:pPr/>
      <w:r>
        <w:rPr>
          <w:lang w:val="hi_IN" w:bidi="hi_IN"/>
        </w:rPr>
      </w:r>
      <w:r>
        <w:rPr>
          <w:lang w:val="hi_IN" w:bidi="hi_IN"/>
        </w:rPr>
        <w:t>यहोवा मूसा और हारून को इस शुद्धिकरण की विधि को कैसे पूरा किया जाए, इस बारे में एक व्यवस्था या विधि देता है। अब से सभी इस्राएली पीढ़ियों को इस व्यवस्था का पालन करना है। सबसे अधिक संभावना है, कि यहोवा उन समस्त बातों का उल्लेख कर रहा है जो उसने अभी मूसा और हारून को बताई हैं। परन्तु यहोवा यह भी कह सकता है कि ये वे विधियाँ हैं जो शुद्धिकरण का जल छिड़कता है, वह फिर से शुद्ध हो जाता है। किसी भी स्थिति में, ये सभी विधि आने वाली पीढ़ियों तक जारी रहना चाहिए।</w:t>
      </w:r>
    </w:p>
    <w:p>
      <w:pPr/>
      <w:r>
        <w:rPr>
          <w:lang w:val="hi_IN" w:bidi="hi_IN"/>
        </w:rPr>
      </w:r>
      <w:r>
        <w:rPr>
          <w:lang w:val="hi_IN" w:bidi="hi_IN"/>
        </w:rPr>
        <w:t xml:space="preserve">पंचम दृश्य में, वह व्यक्ति जो अशुद्धता दूर करने वाले जल का छिड़काव करता है, उसे अपने वस्त्र जल से धोने होंगे। जो लोग अशुद्धताओं को दूर करने के लिए शुद्धिकरण के पानी को छूते हैं, वे सूर्यास्त तक विधिवत रूप से अशुद्ध या यहोवा के सामने अशुद्ध ठहरेंगे। </w:t>
      </w:r>
    </w:p>
    <w:p>
      <w:pPr/>
      <w:r>
        <w:rPr>
          <w:lang w:val="hi_IN" w:bidi="hi_IN"/>
        </w:rPr>
      </w:r>
      <w:r>
        <w:rPr>
          <w:lang w:val="hi_IN" w:bidi="hi_IN"/>
        </w:rPr>
        <w:t>यहोवा विधि के अनुसार अशुद्ध होने के बारे में सामान्य नियम बताता है। अशुद्ध व्यक्ति जिसे किसी भी वस्तु को छूता है, वह भी अशुद्ध हो जाएगा। इसके अलावा, यदि कोई दूसरा व्यक्ति उस वस्तु को छूता है जिसे वह अशुद्ध व्यक्ति छुआ था, तो वह व्यक्ति सूर्यास्त तक विधिवत अशुद्ध रहेगा।</w:t>
      </w:r>
    </w:p>
    <w:p>
      <w:pPr/>
      <w:r>
        <w:rPr>
          <w:lang w:val="hi_IN" w:bidi="hi_IN"/>
        </w:rPr>
      </w:r>
      <w:r>
        <w:rPr>
          <w:lang w:val="hi_IN" w:bidi="hi_IN"/>
        </w:rPr>
        <w:t>यहाँ रुकें और इस प्रश्न पर समूह में चर्चा करें: अपनी भाषा में सूर्यास्त का वर्णन करने के अलग-अलग तरीकों के बारे में बात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19:11–22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यहोवा—हम पिछले भाग से जानते हैं कि यहोवा मूसा और हारून से बात कर रहा है, हालाँकि इस भाग में उनमें से किसी का उल्लेख नहीं किया गया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कोई भी जो किसी शव के संपर्क में रहा हो और यहोवा के सामने अशुद्ध हो</w:t>
      </w:r>
    </w:p>
    <w:p>
      <w:pPr>
        <w:pStyle w:val="ListBullet"/>
        <w:spacing w:line="240" w:lineRule="auto"/>
        <w:ind w:left="720"/>
      </w:pPr>
      <w:r>
        <w:rPr>
          <w:lang w:val="hi_IN" w:bidi="hi_IN"/>
        </w:rPr>
      </w:r>
      <w:r>
        <w:rPr>
          <w:lang w:val="hi_IN" w:bidi="hi_IN"/>
        </w:rPr>
        <w:t>एक ऐसा व्यक्ति जो धार्मिक दृष्टि से शुद्ध है, और उन लोगों को शुद्ध कर रहा है जो किसी मृत शरीर के संपर्क में आने के कारण अशुद्ध हो गए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और हारून से कहता है कि जो कोई किसी व्यक्ति के शव को छूता है, वह सात दिनों तक विधि के अनुसार अशुद्ध रहेगा। उस व्यक्ति को मानव शव के संपर्क में आने के तीसरे और सातवें दिन शुद्धिकरण के जल से स्वयं को विधि के अनुसार शुद्ध करना होगा, या पवित्र करना होगा। जो व्यक्ति तीसरे और सातवें दिन स्वयं को शुद्ध नहीं करता, वह विधि के अनुसार शुद्ध नहीं होगा।</w:t>
      </w:r>
    </w:p>
    <w:p>
      <w:pPr/>
      <w:r>
        <w:rPr>
          <w:lang w:val="hi_IN" w:bidi="hi_IN"/>
        </w:rPr>
      </w:r>
      <w:r>
        <w:rPr>
          <w:lang w:val="hi_IN" w:bidi="hi_IN"/>
        </w:rPr>
        <w:t>जो कोई मनुष्य के शव को छूता है और विधि का पालन करके अपने आप को शुद्ध नहीं करता है, वह यहोवा के निवासस्थान को अशुद्ध कर देगा। इस्राएली समुदाय को उस व्यक्ति का बहिष्कार करना है या उसे बाहर निकाल देना है। यहोवा फिर से कहता है कि क्योंकि उस व्यक्ति पर शुद्धिकरण का जल नहीं छिड़का गया है, इसलिए वह अशुद्ध ही बना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यहोवा की भूमिका निभाने वाले व्यक्ति से पूछें, "आप क्या महसूस कर रहे हैं या क्या सोच रहे हैं?" वह व्यक्ति इस तरह उत्तर दे सकता है: "किसी शव को छूने से कोई अशुद्ध हो जाता है। "मृत्यु पाप का प्रतीक है, क्योंकि यह पाप के द्वारा ही संसार में आई है," या, "मैं चाहता हूँ कि इस्राएली यह समझें कि जब वे किसी मृत शरीर के संपर्क में आने से अशुद्ध हो जाते हैं, तो यह कितनी गंभीर बात है," या, "लेकिन वे फिर से शुद्ध हो सकते हैं!" यह मेरी इच्छा और उनके लिए मेरी योजना है—कि वे मेरे सामने शुद्ध हों! मैं उन्हें बताऊँगा कि वे फिर से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एक व्यवस्था या विधि देता है कि तब क्या होगा, जब कोई व्यक्ति किसी मानव-शव के साथ एक ही स्थान पर होने के कारण अशुद्ध हो जाता है। कोई भी व्यक्ति जो किसी की मृत्यु के समय तंबू में है, या जो मृत्यु के पश्चात तंबू में प्रवेश करता है, वह सात दिनों के लिए विधिवत रूप से अशुद्ध हो जाएगा। कोई भी व्यक्ति जो खुले मैदान में है और किसी मृत व्यक्ति के शरीर को छूता है, वह सात दिनों तक विधि के अनुसार अशुद्ध हो जाएगा। यदि कोई किसी मृत व्यक्ति की हड्डी या कब्र को छूता है, तो वह व्यक्ति भी सात दिनों तक विधि के अनुसार अशुद्ध रहेगा।</w:t>
      </w:r>
    </w:p>
    <w:p>
      <w:pPr/>
      <w:r>
        <w:rPr>
          <w:lang w:val="hi_IN" w:bidi="hi_IN"/>
        </w:rPr>
      </w:r>
      <w:r>
        <w:rPr>
          <w:lang w:val="hi_IN" w:bidi="hi_IN"/>
        </w:rPr>
        <w:t>जब कोई व्यक्ति किसी शव के संपर्क में आने से अशुद्ध हो जाता है, तो दूसरा इस्राएली जो यहोवा के सामने शुद्ध है, उसे बछिया या जवान गाय की राख को ताजे पानी के साथ मिलाना है। इसके बाद, वही व्यक्ति जूफा की कुछ डालियाँ लेगा और उन्हें राख मिले हुए जल में डुबोएगा। फिर उस व्यक्ति को मृतक के तंबू और उसकी चीज़ों पर शुद्धिकरण का जल छिड़कना है। वह व्यक्ति तीसरे और सातवें दिन उन सभी लोगों पर शुद्धिकरण का जल भी छिड़केगा, जो किसी शव के कारण अशुद्ध हो गए हैं। सातवें दिन उस अशुद्ध व्यक्ति को स्वयं का स्नान करना होगा और अपने वस्त्र धोने होंगे, और फिर सूर्यास्त के समय वह फिर से शुद्ध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के उत्तर दे सकता है: "यहोवा कितना न्यायप्रिय है, और यहोवा अपनी इस्राएली प्रजा से बहुत प्रेम करता है!" या, "यहोवा अशुद्धता से घृणा करता है, और यहोवा का उन लोगों से कोई लेना-देना नहीं हो सकता जो उसके सामने शुद्ध नहीं हैं।" "परन्तु यहोवा जानता है कि जब लोगों की मृत्यु होगी तब उन्हें शवों का कार्य करना पड़ेगा जिससे वे अशुद्ध हो जाएँगे," अथवा, "यहोवा अपनी इस्राएली प्रजा के लिए अपने सामने फिर से शुद्ध होने का मार्ग प्रदान करता है जिससे वे लोग फिर से यहोवा की आराधना कर सकें।" यहोवा को यह बहुत पसंद है जब लोग उसकी आराधना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मूसा और हारून से कहता है कि यदि वे लोग, जो यहोवा के सम्मुख अशुद्ध हैं, स्वयं को शुद्ध नहीं करते, तो इस्राएलियों को उन लोगों का बहिष्कार करना होगा, या उन्हें अपने समुदाय से बाहर निकाल देना होगा। ऐसा इसलिए है क्योंकि उन लोगों ने यहोवा के पवित्रस्थान, या मिलापवाले तम्बू को अशुद्ध कर दिया है। वे लोग यहोवा के सामने अशुद्ध रहेंगे, क्योंकि किसी ने भी उन पर शुद्धिकरण का पानी छिड़ककर उन्हें शुद्ध नहीं किया। यहोवा मूसा और हारून को उन लोगों की धार्मिक शुद्धता के विषय में एक व्यवस्था या नियम देता है जिन्होंने शुद्धिकरण की विधि को पूरा किया था। अब से सभी इस्राएली पीढ़ियों को इस व्यवस्था का पालन करना है। </w:t>
      </w:r>
    </w:p>
    <w:p>
      <w:pPr/>
      <w:r>
        <w:rPr>
          <w:lang w:val="hi_IN" w:bidi="hi_IN"/>
        </w:rPr>
      </w:r>
      <w:r>
        <w:rPr>
          <w:lang w:val="hi_IN" w:bidi="hi_IN"/>
        </w:rPr>
        <w:t xml:space="preserve">जो व्यक्ति अशुद्धता दूर करने वाला जल छिड़कता है, उसे अपने वस्त्र पानी में धोने होंगे। जो लोग अशुद्धताओं को दूर करने के लिए शुद्धिकरण के पानी को छूते हैं, वे सूर्यास्त तक विधिवत रूप से अशुद्ध या यहोवा के सामने अशुद्ध ठहरेंगे।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की भूमिका निभाने वाले व्यक्ति से पूछें जो शुद्धिकरण की विधि को पूरा करता है, "आप क्या महसूस कर रहे हैं या क्या सोच रहे हैं?" वह व्यक्ति इस तरह उत्तर दे सकता है: "यहोवा के सामने इस्राएल के लोगों को फिर से शुद्ध करना मेरे लिए एक सम्मान की बात है," या, "मुझे यहोवा के सभी निर्देशों का पूरी तरह पालन करना होगा। मुझे उन लोगों पर, जो अशुद्ध हैं, शुद्धिकरण का जल दो बार छिड़कना होगा!" या, "शुद्धिकरण के जल को छूने से मैं अशुद्ध हो जाता हूँ। इसके बाद, यहोवा के सामने शुद्ध होने के लिए मुझे अपने कपड़े खुद धोने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 व्यक्ति विधि के अनुसार अपवित्र हो, वह जो कुछ भी छूता है, वह अशुद्ध हो जाएगा। इसके अलावा, यदि कोई दूसरा व्यक्ति उस चीज़ को छूता है जिसे वह अशुद्ध व्यक्ति छुआ था, तो वह व्यक्ति सूर्यास्त तक विधिवत अशुद्ध रहेगा।</w:t>
      </w:r>
      <w:r>
        <w:rPr>
          <w:lang w:val="hi_IN" w:bidi="hi_IN"/>
        </w:rPr>
      </w:r>
    </w:p>
    <w:p>
      <w:pPr>
        <w:pStyle w:val="Heading3"/>
      </w:pPr>
      <w:r>
        <w:rPr>
          <w:lang w:val="hi_IN" w:bidi="hi_IN"/>
        </w:rPr>
        <w:t>आवश्यक जानकारी</w:t>
      </w:r>
    </w:p>
    <w:p>
      <w:pPr/>
      <w:r>
        <w:rPr>
          <w:lang w:val="hi_IN" w:bidi="hi_IN"/>
        </w:rPr>
      </w:r>
      <w:r>
        <w:rPr>
          <w:lang w:val="hi_IN" w:bidi="hi_IN"/>
        </w:rPr>
        <w:t>गिनती 19:11–22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और हारून से कहता है कि जो कोई किसी भी व्यक्ति के शव को छूता है, वह सात दिनों तक </w:t>
      </w:r>
      <w:r>
        <w:rPr>
          <w:b/>
          <w:lang w:val="hi_IN" w:bidi="hi_IN"/>
        </w:rPr>
        <w:t>अशुद्ध</w:t>
      </w:r>
      <w:r>
        <w:rPr>
          <w:lang w:val="hi_IN" w:bidi="hi_IN"/>
        </w:rPr>
        <w:t xml:space="preserve"> रहेगा। अशुद्ध के लिए उसी शब्द या वाक्यांश का उपयोग करें जिसका उपयोग आपने पिछले भागों में किया था। </w:t>
      </w:r>
      <w:r>
        <w:rPr>
          <w:lang w:val="hi_IN" w:bidi="hi_IN"/>
        </w:rPr>
        <w:t>शुद्ध/अशुद्ध</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तय करें कि आप अपने अनुवाद में </w:t>
      </w:r>
      <w:r>
        <w:rPr>
          <w:b/>
          <w:lang w:val="hi_IN" w:bidi="hi_IN"/>
        </w:rPr>
        <w:t>शव</w:t>
      </w:r>
      <w:r>
        <w:rPr>
          <w:lang w:val="hi_IN" w:bidi="hi_IN"/>
        </w:rPr>
        <w:t xml:space="preserve"> का अनुवाद कैसे करेंगे। मृत मानव शरीरों के बारे में बात करने का सबसे उपयुक्त तरीका क्या है? इस ऑडियो को यहाँ रोकें।</w:t>
      </w:r>
    </w:p>
    <w:p>
      <w:pPr/>
      <w:r>
        <w:rPr>
          <w:lang w:val="hi_IN" w:bidi="hi_IN"/>
        </w:rPr>
      </w:r>
      <w:r>
        <w:rPr>
          <w:b/>
          <w:lang w:val="hi_IN" w:bidi="hi_IN"/>
        </w:rPr>
        <w:t>यहोवा</w:t>
      </w:r>
      <w:r>
        <w:rPr>
          <w:lang w:val="hi_IN" w:bidi="hi_IN"/>
        </w:rPr>
        <w:t xml:space="preserve"> कहता है कि जो कोई किसी ऐसे व्यक्ति के शरीर को छूता है जो मर चुका है, और स्वयं को </w:t>
      </w:r>
      <w:r>
        <w:rPr>
          <w:b/>
          <w:lang w:val="hi_IN" w:bidi="hi_IN"/>
        </w:rPr>
        <w:t>शुद्ध</w:t>
      </w:r>
      <w:r>
        <w:rPr>
          <w:lang w:val="hi_IN" w:bidi="hi_IN"/>
        </w:rPr>
        <w:t xml:space="preserve"> नहीं करता है, वह </w:t>
      </w:r>
      <w:r>
        <w:rPr>
          <w:b/>
          <w:lang w:val="hi_IN" w:bidi="hi_IN"/>
        </w:rPr>
        <w:t>निवासस्थान</w:t>
      </w:r>
      <w:r>
        <w:rPr>
          <w:lang w:val="hi_IN" w:bidi="hi_IN"/>
        </w:rPr>
        <w:t xml:space="preserve"> या यहोवा के मिलापवाले तम्बू को अशुद्ध कर देता है। यहोवा कहता है कि वह व्यक्ति </w:t>
      </w:r>
      <w:r>
        <w:rPr>
          <w:b/>
          <w:lang w:val="hi_IN" w:bidi="hi_IN"/>
        </w:rPr>
        <w:t>इस्राएल</w:t>
      </w:r>
      <w:r>
        <w:rPr>
          <w:lang w:val="hi_IN" w:bidi="hi_IN"/>
        </w:rPr>
        <w:t xml:space="preserve"> से बहिष्कृत कर दिया जाएगा, क्योंकि किसी ने भी उस पर अशुद्धता दूर करने वाले जल का छिड़काव नहीं किया। वह व्यक्ति अशुद्ध होगा। जब कोई व्यक्ति किसी वस्तु को </w:t>
      </w:r>
      <w:r>
        <w:rPr>
          <w:b/>
          <w:lang w:val="hi_IN" w:bidi="hi_IN"/>
        </w:rPr>
        <w:t>अशुद्ध</w:t>
      </w:r>
      <w:r>
        <w:rPr>
          <w:lang w:val="hi_IN" w:bidi="hi_IN"/>
        </w:rPr>
        <w:t xml:space="preserve"> कर देता है या </w:t>
      </w:r>
      <w:r>
        <w:rPr>
          <w:b/>
          <w:lang w:val="hi_IN" w:bidi="hi_IN"/>
        </w:rPr>
        <w:t>अपवित्र</w:t>
      </w:r>
      <w:r>
        <w:rPr>
          <w:lang w:val="hi_IN" w:bidi="hi_IN"/>
        </w:rPr>
        <w:t xml:space="preserve"> करता है, तो वह उस वस्तु को यहोवा के लिए अशुद्ध, अपवित्र या उपयोग के लिए अयोग्य बना देता है। अशुद्ध या अपवित्र के लिए उसी शब्द का उपयोग करें जिसका उपयोग आपने पिछले भागों में किया है, और अधिक जानकारी के लिए मुख्य शब्दावली में </w:t>
      </w:r>
      <w:r>
        <w:rPr>
          <w:b/>
          <w:lang w:val="hi_IN" w:bidi="hi_IN"/>
        </w:rPr>
        <w:t>अशुद्ध या अपवित्र</w:t>
      </w:r>
      <w:r>
        <w:rPr>
          <w:lang w:val="hi_IN" w:bidi="hi_IN"/>
        </w:rPr>
        <w:t xml:space="preserve"> देखें। </w:t>
      </w:r>
      <w:r>
        <w:rPr>
          <w:b/>
          <w:lang w:val="hi_IN" w:bidi="hi_IN"/>
        </w:rPr>
        <w:t>शुद्धिकरण</w:t>
      </w:r>
      <w:r>
        <w:rPr>
          <w:lang w:val="hi_IN" w:bidi="hi_IN"/>
        </w:rPr>
        <w:t xml:space="preserve">, </w:t>
      </w:r>
      <w:r>
        <w:rPr>
          <w:lang w:val="hi_IN" w:bidi="hi_IN"/>
        </w:rPr>
        <w:t>निवासस्थान</w:t>
      </w:r>
      <w:r>
        <w:rPr>
          <w:lang w:val="hi_IN" w:bidi="hi_IN"/>
        </w:rPr>
        <w:t xml:space="preserve">, </w:t>
      </w:r>
      <w:r>
        <w:rPr>
          <w:b/>
          <w:lang w:val="hi_IN" w:bidi="hi_IN"/>
        </w:rPr>
        <w:t>यहोवा</w:t>
      </w:r>
      <w:r>
        <w:rPr>
          <w:lang w:val="hi_IN" w:bidi="hi_IN"/>
        </w:rPr>
        <w:t xml:space="preserve"> और </w:t>
      </w:r>
      <w:r>
        <w:rPr>
          <w:lang w:val="hi_IN" w:bidi="hi_IN"/>
        </w:rPr>
        <w:t>इस्राएल</w:t>
      </w:r>
      <w:r>
        <w:rPr>
          <w:lang w:val="hi_IN" w:bidi="hi_IN"/>
        </w:rPr>
        <w:t xml:space="preserve"> के लिए उन्हीं शब्दों या वाक्यांशों का उपयोग करें जिनका उपयोग आपने पिछले भागों में किया था, और इन शब्दों के बारे में अधिक जानकारी के लिए मुख्य शब्दावली देखें।</w:t>
      </w:r>
    </w:p>
    <w:p>
      <w:pPr/>
      <w:r>
        <w:rPr>
          <w:lang w:val="hi_IN" w:bidi="hi_IN"/>
        </w:rPr>
      </w:r>
      <w:r>
        <w:rPr>
          <w:lang w:val="hi_IN" w:bidi="hi_IN"/>
        </w:rPr>
        <w:t>कोई भी शव—चाहे वह व्यक्ति तलवार से मरा हो, अर्थात किसी ने उसे मारा हो, या प्राकृतिक कारणों से मरा हो—या कोई भी कब्र अशुद्ध माना जाता है। याद रखें कि "तलवार से मरना" का मतलब है कि किसी ने किसी दूसरे व्यक्ति की हत्या कर दी। इसके लिए उसी वाक्यांश का उपयोग करें जिसका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कब्र</w:t>
      </w:r>
      <w:r>
        <w:rPr>
          <w:lang w:val="hi_IN" w:bidi="hi_IN"/>
        </w:rPr>
        <w:t xml:space="preserve"> के विचार का अनुवाद कैसे करेंगे। कब्र एक सामान्य शब्द है, जिसका उपयोग किसी भी ऐसे स्थान के लिए किया जाता है जहाँ किसी मृत शरीर को दफनाया जाता है। </w:t>
      </w:r>
      <w:r>
        <w:rPr>
          <w:b/>
          <w:lang w:val="hi_IN" w:bidi="hi_IN"/>
        </w:rPr>
        <w:t>कब्र</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फिर एक </w:t>
      </w:r>
      <w:r>
        <w:rPr>
          <w:b/>
          <w:lang w:val="hi_IN" w:bidi="hi_IN"/>
        </w:rPr>
        <w:t>शुद्ध</w:t>
      </w:r>
      <w:r>
        <w:rPr>
          <w:lang w:val="hi_IN" w:bidi="hi_IN"/>
        </w:rPr>
        <w:t xml:space="preserve"> व्यक्ति जूफा लेकर उसे शुद्धिकरण के पानी में डुबोएगा। वह शुद्ध व्यक्ति उस तंबू पर, जहाँ शव रखा है, और उस व्यक्ति की समस्त वस्तुओं पर, तंबू में उपस्थित प्रत्येक व्यक्ति पर, और उन सभी पर जिन्होंने उस मृत व्यक्ति, उसकी अस्थि या कब्र को स्पर्श किया है, शुद्धिकरण के जल का छिड़काव करेगा। शुद्ध के लिए उसी शब्द या वाक्यांश का उपयोग करें जिसका उपयोग आपने पिछले भागों में किया था। </w:t>
      </w:r>
      <w:r>
        <w:rPr>
          <w:lang w:val="hi_IN" w:bidi="hi_IN"/>
        </w:rPr>
        <w:t>शुद्ध/अशुद्ध</w:t>
      </w:r>
      <w:r>
        <w:rPr>
          <w:lang w:val="hi_IN" w:bidi="hi_IN"/>
        </w:rPr>
        <w:t xml:space="preserve"> के बारे में अधिक जानकारी के लिए, मुख्य शब्दावली देखें। बाइबल में जिस पौधे को </w:t>
      </w:r>
      <w:r>
        <w:rPr>
          <w:b/>
          <w:lang w:val="hi_IN" w:bidi="hi_IN"/>
        </w:rPr>
        <w:t>जूफा</w:t>
      </w:r>
      <w:r>
        <w:rPr>
          <w:lang w:val="hi_IN" w:bidi="hi_IN"/>
        </w:rPr>
        <w:t xml:space="preserve"> कहा गया है, उसे अब कई देशों में मरुआ कहा जाता है। इस पौधे का तना अत्यधिक शाखाओं वाला और रोएँदार होता है। इसके रोएँ इसे एक कूँची के समान उत्तम बनाते हैं, जिससे लोग इसका उपयोग जल में डुबोने और फिर उस जल का छिड़काव करने के लिए कर सकते हैं। जूफा के लिए उसी शब्द का उपयोग करें जिसका उपयोग आपने पिछले भागों में किया था।</w:t>
      </w:r>
    </w:p>
    <w:p>
      <w:pPr/>
      <w:r>
        <w:rPr>
          <w:lang w:val="hi_IN" w:bidi="hi_IN"/>
        </w:rPr>
      </w:r>
      <w:r>
        <w:rPr>
          <w:lang w:val="hi_IN" w:bidi="hi_IN"/>
        </w:rPr>
        <w:t xml:space="preserve">यहाँ एक समूह के रूप में रुकें और यदि आवश्यक हो, तो </w:t>
      </w:r>
      <w:r>
        <w:rPr>
          <w:lang w:val="hi_IN" w:bidi="hi_IN"/>
        </w:rPr>
        <w:t>जूफा या मरुआ के पौधे</w:t>
      </w:r>
      <w:r>
        <w:rPr>
          <w:lang w:val="hi_IN" w:bidi="hi_IN"/>
        </w:rPr>
        <w:t xml:space="preserve"> का चित्र देखें। इस ऑडियो को यहाँ रोकें।</w:t>
      </w:r>
    </w:p>
    <w:p>
      <w:pPr/>
      <w:r>
        <w:rPr>
          <w:lang w:val="hi_IN" w:bidi="hi_IN"/>
        </w:rPr>
      </w:r>
      <w:r>
        <w:rPr>
          <w:lang w:val="hi_IN" w:bidi="hi_IN"/>
        </w:rPr>
        <w:t xml:space="preserve">यहोवा कहता है कि यदि वे लोग, जो यहोवा के सम्मुख अशुद्ध हैं, स्वयं को शुद्ध नहीं करते, तो इस्राएलियों को उन्हें अपने समुदाय से बहिष्कृत करना होगा, अथवा उन्हें बाहर निकाल देना होगा, क्योंकि उन्होंने </w:t>
      </w:r>
      <w:r>
        <w:rPr>
          <w:b/>
          <w:lang w:val="hi_IN" w:bidi="hi_IN"/>
        </w:rPr>
        <w:t>पवित्रस्थान</w:t>
      </w:r>
      <w:r>
        <w:rPr>
          <w:lang w:val="hi_IN" w:bidi="hi_IN"/>
        </w:rPr>
        <w:t xml:space="preserve">, जो कि मिलापवाला तंबू है, उसे अपवित्र या अशुद्ध कर दिया है। पवित्रस्थान के लिए उसी शब्द या वाक्यांश का उपयोग करें जिसका उपयोग आपने पिछले भागों में किया था।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 xml:space="preserve">जब लोग </w:t>
      </w:r>
      <w:r>
        <w:rPr>
          <w:b/>
          <w:lang w:val="hi_IN" w:bidi="hi_IN"/>
        </w:rPr>
        <w:t>किसी व्यक्ति को बहिष्कृत करते हैं</w:t>
      </w:r>
      <w:r>
        <w:rPr>
          <w:lang w:val="hi_IN" w:bidi="hi_IN"/>
        </w:rPr>
        <w:t>, तो वे उस व्यक्ति को बलपूर्वक समुदाय से दूर कर देते हैं। वे उस व्यक्ति के अधिकारों को छीन लेते हैं, और वे उस व्यक्ति को मार भी सकते हैं। यहाँ यह वाक्यांश शायद इस्राएलियों द्वारा किसी व्यक्ति को समुदाय से निकाल देना, या किसी व्यक्ति को समुदाय छोड़ने के लिए विवश करने की ओर संकेत करता है, यदि वे धार्मिक रूप से शुद्ध होने से अस्वीकार करते हैं।</w:t>
      </w:r>
    </w:p>
    <w:p>
      <w:pPr/>
      <w:r>
        <w:rPr>
          <w:lang w:val="hi_IN" w:bidi="hi_IN"/>
        </w:rPr>
      </w:r>
      <w:r>
        <w:rPr>
          <w:lang w:val="hi_IN" w:bidi="hi_IN"/>
        </w:rPr>
        <w:t xml:space="preserve">यहाँ रुकें और समूह में चर्चा करें कि आप </w:t>
      </w:r>
      <w:r>
        <w:rPr>
          <w:b/>
          <w:lang w:val="hi_IN" w:bidi="hi_IN"/>
        </w:rPr>
        <w:t>किसी को बहिष्कृत करने</w:t>
      </w:r>
      <w:r>
        <w:rPr>
          <w:lang w:val="hi_IN" w:bidi="hi_IN"/>
        </w:rPr>
        <w:t xml:space="preserve"> के लिए किस शब्द या वाक्यांश का उपयोग करेंगे।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यहोवा कहता है कि ये नियम एक </w:t>
      </w:r>
      <w:r>
        <w:rPr>
          <w:b/>
          <w:lang w:val="hi_IN" w:bidi="hi_IN"/>
        </w:rPr>
        <w:t>व्यवस्था</w:t>
      </w:r>
      <w:r>
        <w:rPr>
          <w:lang w:val="hi_IN" w:bidi="hi_IN"/>
        </w:rPr>
        <w:t xml:space="preserve"> या विधि हैं जो सदा बनी रहेगी। व्यवस्था के लिए उसी शब्द का उपयोग करें जिसका उपयोग आपने पिछले भागों में किया है, और याद रखें कि </w:t>
      </w:r>
      <w:r>
        <w:rPr>
          <w:b/>
          <w:lang w:val="hi_IN" w:bidi="hi_IN"/>
        </w:rPr>
        <w:t>व्यवस्था</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20:1–13</w:t>
      </w:r>
      <w:r>
        <w:rPr>
          <w:lang w:val="hi_IN" w:bidi="hi_IN"/>
        </w:rPr>
      </w:r>
    </w:p>
    <w:p>
      <w:pPr>
        <w:pStyle w:val="Heading3"/>
      </w:pPr>
      <w:r>
        <w:rPr>
          <w:lang w:val="hi_IN" w:bidi="hi_IN"/>
        </w:rPr>
        <w:t>सुने और मन में रखें</w:t>
      </w:r>
    </w:p>
    <w:p>
      <w:pPr/>
      <w:r>
        <w:rPr>
          <w:lang w:val="hi_IN" w:bidi="hi_IN"/>
        </w:rPr>
      </w:r>
      <w:r>
        <w:rPr>
          <w:lang w:val="hi_IN" w:bidi="hi_IN"/>
        </w:rPr>
        <w:t>In this step, hear Numbers 20:1–13 and put it in your hearts.</w:t>
      </w:r>
    </w:p>
    <w:p>
      <w:pPr/>
      <w:r>
        <w:rPr>
          <w:lang w:val="hi_IN" w:bidi="hi_IN"/>
        </w:rPr>
      </w:r>
      <w:r>
        <w:rPr>
          <w:lang w:val="hi_IN" w:bidi="hi_IN"/>
        </w:rPr>
        <w:t>Listen to an audio version of Numbers 20:1–13 three times, in three different translations, if possible.</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20:1–13 का ऑडियो संस्करण सबसे आसानी से समझ में आने वाले अनुवाद में सुनें।</w:t>
      </w:r>
    </w:p>
    <w:p>
      <w:pPr/>
      <w:r>
        <w:rPr>
          <w:lang w:val="hi_IN" w:bidi="hi_IN"/>
        </w:rPr>
      </w:r>
      <w:r>
        <w:rPr>
          <w:lang w:val="hi_IN" w:bidi="hi_IN"/>
        </w:rPr>
        <w:t>पिछले भागों में इस्राएली कनान के पास देश में थे। यहोवा ने मूसा को याजकों और लेवियों के लिए भेंटों के बारे में और शुद्धिकरण की विधियों के बारे में समझाया। पिछले भाग में, यहोवा ने निर्देश दिए कि यदि कोई किसी शव के संपर्क में आया हो तो क्या करना है। यदि इस्राएली किसी शव के संपर्क में आते, तो वे अशुद्ध माने जाते थे। यहोवा ने समझाया कि फिर से शुद्ध कैसे होना है।</w:t>
      </w:r>
    </w:p>
    <w:p>
      <w:pPr/>
      <w:r>
        <w:rPr>
          <w:lang w:val="hi_IN" w:bidi="hi_IN"/>
        </w:rPr>
      </w:r>
      <w:r>
        <w:rPr>
          <w:lang w:val="hi_IN" w:bidi="hi_IN"/>
        </w:rPr>
        <w:t>इस भाग में, इस्राएली सीन के जंगल या सीन के मरुभूमि के किसी दूसरे स्थान पर चले जाते हैं और कादेश में ठहरते हैं। यह प्रतिज्ञा किए हुए देश की दक्षिणी सीमा थी।</w:t>
      </w:r>
    </w:p>
    <w:p>
      <w:pPr/>
      <w:r>
        <w:rPr>
          <w:lang w:val="hi_IN" w:bidi="hi_IN"/>
        </w:rPr>
      </w:r>
      <w:r>
        <w:rPr>
          <w:lang w:val="hi_IN" w:bidi="hi_IN"/>
        </w:rPr>
        <w:t xml:space="preserve">यहाँ रुकें और समूह में </w:t>
      </w:r>
      <w:r>
        <w:rPr>
          <w:b/>
          <w:lang w:val="hi_IN" w:bidi="hi_IN"/>
        </w:rPr>
        <w:t>सीन और कादेश के जंगल</w:t>
      </w:r>
      <w:r>
        <w:rPr>
          <w:lang w:val="hi_IN" w:bidi="hi_IN"/>
        </w:rPr>
        <w:t xml:space="preserve"> का नक्शा फिर से देखें। इस ऑडियो को यहाँ रोकें।</w:t>
      </w:r>
    </w:p>
    <w:p>
      <w:pPr/>
      <w:r>
        <w:rPr>
          <w:lang w:val="hi_IN" w:bidi="hi_IN"/>
        </w:rPr>
      </w:r>
      <w:r>
        <w:rPr>
          <w:lang w:val="hi_IN" w:bidi="hi_IN"/>
        </w:rPr>
        <w:t>यह वर्ष का पहला महीना है। यह शायद अंतिम वर्ष है जब इस्राएली जंगल में रहेंगे। आपको याद होगा कि चालीस साल पहले इस्राएली इसी क्षेत्र में थे, जब यहोवा ने उनसे कहा था कि उस पीढ़ी में से कोई भी प्रतिज्ञा किए गए देश में नहीं जाएगा। यहोवा ने उनसे कहा कि उस देश में प्रवेश करने से पहले उन्हें चालीस वर्ष इंतज़ार करना होगा तब तक, जब तक कि वह पीढ़ी समाप्त न हो जाए। अब इस्राएली कादेश में सीन के जंगल में हैं, जो फिर से जंगल में अपने चालीसवें वर्ष की शुरुआत में हैं।</w:t>
      </w:r>
    </w:p>
    <w:p>
      <w:pPr/>
      <w:r>
        <w:rPr>
          <w:lang w:val="hi_IN" w:bidi="hi_IN"/>
        </w:rPr>
      </w:r>
      <w:r>
        <w:rPr>
          <w:lang w:val="hi_IN" w:bidi="hi_IN"/>
        </w:rPr>
        <w:t>पूरी इस्राएली मण्डली या समुदाय ने इस क्षेत्र की यात्रा की है। यहोवा एक नई पीढ़ी को कनान देश में प्रवेश करने के लिए तैयार कर रहा है।</w:t>
      </w:r>
    </w:p>
    <w:p>
      <w:pPr/>
      <w:r>
        <w:rPr>
          <w:lang w:val="hi_IN" w:bidi="hi_IN"/>
        </w:rPr>
      </w:r>
      <w:r>
        <w:rPr>
          <w:lang w:val="hi_IN" w:bidi="hi_IN"/>
        </w:rPr>
        <w:t>मूसा और हारून की बहन मिर्याम मर गई और उसे इसी स्थान पर दफनाया गया। इस्राएलियों ने आगे बढ़ने से पहले, वहाँ कुछ समय शोक मनाने और स्वयं को शुद्ध करने में बिताया होगा।</w:t>
      </w:r>
    </w:p>
    <w:p>
      <w:pPr/>
      <w:r>
        <w:rPr>
          <w:lang w:val="hi_IN" w:bidi="hi_IN"/>
        </w:rPr>
      </w:r>
      <w:r>
        <w:rPr>
          <w:lang w:val="hi_IN" w:bidi="hi_IN"/>
        </w:rPr>
        <w:t>शायद जब वे अभी भी उसी जगह पर थे, तो इस्राएली इकट्ठा हुए और मूसा और हारून से शिकायत की कि उनके पास पीने के लिए पानी नहीं है। वे मूसा से बहस करते हैं और मूसा से पूछते हैं कि वह उन्हें इस स्थान पर क्यों लाया है। वे ऐसे प्रश्न पूछते हैं जिनके उत्तर की वे मूसा से उम्मीद नहीं करते हैं। इस्राएली कहते हैं कि यह बेहतर होता कि वे दूसरे इस्राएलियों के साथ मर गए होते जो यहोवा की उपस्थिति में मर गए थे। आपको याद होगा जब कोरह और उसके परिवार ने यहोवा के विरुद्ध विद्रोह किया था, तब यही हुआ था। इस्राएली मूसा से कहते हैं कि वे यहोवा की प्रजा हैं, और फिर भी यहोवा उन्हें इस उजाड़ स्थान में लाया। इस्राएली कहते हैं कि वे अपने सभी पशुओं—भेड़, बकरियाँ और मवेशी जैसे पशुओं के साथ मर जाएँगे। यह इस बात पर बल देता है कि इस्राएली कितने क्रोधित हैं। वे क्रोधित इसलिए हैं क्योंकि मूसा उन्हें एक ऐसे स्थान पर लाया है जहाँ वे मर सकते हैं। इस्राएली मूसा से लगातार शिकायत करते रहे कि मिस्र एक बेहतर जगह थी, क्योंकि वहाँ उनके खाने के लिए गेहूँ और जौ जैसे अनाज, और अंजीर, अंगूर और अनार उपलब्ध थे।</w:t>
      </w:r>
    </w:p>
    <w:p>
      <w:pPr/>
      <w:r>
        <w:rPr>
          <w:lang w:val="hi_IN" w:bidi="hi_IN"/>
        </w:rPr>
      </w:r>
      <w:r>
        <w:rPr>
          <w:lang w:val="hi_IN" w:bidi="hi_IN"/>
        </w:rPr>
        <w:t xml:space="preserve">यहाँ रुकें और चर्चा करें: एक ऐसी कहानी सुनाएँ जब आप किसी ऐसे स्थान पर थे जहाँ पानी नहीं था और आप प्यासे थे। यदि आवश्यक हो, तो </w:t>
      </w:r>
      <w:r>
        <w:rPr>
          <w:lang w:val="hi_IN" w:bidi="hi_IN"/>
        </w:rPr>
        <w:t>अनाज</w:t>
      </w:r>
      <w:r>
        <w:rPr>
          <w:lang w:val="hi_IN" w:bidi="hi_IN"/>
        </w:rPr>
        <w:t xml:space="preserve">, </w:t>
      </w:r>
      <w:r>
        <w:rPr>
          <w:lang w:val="hi_IN" w:bidi="hi_IN"/>
        </w:rPr>
        <w:t>अंजीर</w:t>
      </w:r>
      <w:r>
        <w:rPr>
          <w:lang w:val="hi_IN" w:bidi="hi_IN"/>
        </w:rPr>
        <w:t xml:space="preserve">, </w:t>
      </w:r>
      <w:r>
        <w:rPr>
          <w:lang w:val="hi_IN" w:bidi="hi_IN"/>
        </w:rPr>
        <w:t>अंगूर</w:t>
      </w:r>
      <w:r>
        <w:rPr>
          <w:lang w:val="hi_IN" w:bidi="hi_IN"/>
        </w:rPr>
        <w:t xml:space="preserve"> और </w:t>
      </w:r>
      <w:r>
        <w:rPr>
          <w:lang w:val="hi_IN" w:bidi="hi_IN"/>
        </w:rPr>
        <w:t>अनार</w:t>
      </w:r>
      <w:r>
        <w:rPr>
          <w:lang w:val="hi_IN" w:bidi="hi_IN"/>
        </w:rPr>
        <w:t xml:space="preserve"> की एक तस्वीर देखें। इस ऑडियो को यहाँ रोकें।</w:t>
      </w:r>
    </w:p>
    <w:p>
      <w:pPr/>
      <w:r>
        <w:rPr>
          <w:lang w:val="hi_IN" w:bidi="hi_IN"/>
        </w:rPr>
      </w:r>
      <w:r>
        <w:rPr>
          <w:lang w:val="hi_IN" w:bidi="hi_IN"/>
        </w:rPr>
        <w:t>मूसा और हारून इस्राएलियों की सभा से दूर हो जाते हैं जो आधिकारिक रूप से शिकायत करने के लिए इकट्ठा हुए हैं। मूसा और हारून मिलापवाले तम्बू या निवास-स्थान के प्रवेश द्वार पर जाते हैं, और यहोवा के सामने भूमि पर गिर पड़ते हैं या लेट जाते हैं, ताकि वे यहोवा के प्रति अपनी अधीनता दिखाएँ। वे यहोवा के क्रोध को लोगों से दूर हटाना चाहते हैं। आपको याद होगा कि जब जासूसों ने बुरी विवरण दी, तो इस्राएलियों के कनान देश में प्रवेश करने से इनकार कर देने पर मूसा और हारून ने भी ठीक उसी तरह प्रतिक्रिया दी थी। यहाँ मूसा और हारून पर यहोवा की महिमा प्रकट होती है। यहोवा की महिमा शायद एक तेजस्वी ज्योति रही होगी।</w:t>
      </w:r>
    </w:p>
    <w:p>
      <w:pPr/>
      <w:r>
        <w:rPr>
          <w:lang w:val="hi_IN" w:bidi="hi_IN"/>
        </w:rPr>
      </w:r>
      <w:r>
        <w:rPr>
          <w:lang w:val="hi_IN" w:bidi="hi_IN"/>
        </w:rPr>
        <w:t>रुकें और चर्चा करें: एक ऐसी कहानी सुनाएँ जब आपको लगा हो कि आप यहोवा की उपस्थिति से घिरे हुए हैं। आपने कैसा महसूस किया? इस ऑडियो को यहाँ रोकें।</w:t>
      </w:r>
    </w:p>
    <w:p>
      <w:pPr/>
      <w:r>
        <w:rPr>
          <w:lang w:val="hi_IN" w:bidi="hi_IN"/>
        </w:rPr>
      </w:r>
      <w:r>
        <w:rPr>
          <w:lang w:val="hi_IN" w:bidi="hi_IN"/>
        </w:rPr>
        <w:t>यहोवा मूसा से कहता है कि वह लाठी ले और सभी लोगों को उस चट्टान के पास इकट्ठा करे, जो यकीनन पास ही मौजूद कोई बड़ी चट्टान रही होगी। यहोवा मूसा से कहता है कि वह हारून की वह लाठी ले ले, जो मिलापवाले तम्बू में वाचा के संदूक के सामने रखी है।</w:t>
      </w:r>
    </w:p>
    <w:p>
      <w:pPr/>
      <w:r>
        <w:rPr>
          <w:lang w:val="hi_IN" w:bidi="hi_IN"/>
        </w:rPr>
      </w:r>
      <w:r>
        <w:rPr>
          <w:lang w:val="hi_IN" w:bidi="hi_IN"/>
        </w:rPr>
        <w:t>यहोवा मूसा से कहता है कि वह चट्टान से कहे कि वह पानी दे ताकि लोग और उनके पशु पी सकें। इसलिए मूसा लाठी लेता है, और मूसा और हारून इस्राएलियों को चट्टान के सामने इकट्ठा करते हैं, ठीक वैसे ही जैसे यहोवा ने मूसा से कहा था। लेकिन मूसा क्रोधित है और लोगों से कठोरता से बात करता है। मूसा उन्हें विद्रोही कहता है। वह उनसे पूछता है, “क्या हमको इस चट्टान में से तुम्हारे लिये जल निकालना होगा?” मूसा एक प्रश्न पूछकर अपना क्रोध और अधीरता दिखा रहा है। मूसा अपना हाथ उठाता है और लाठी से चट्टान पर दो बार प्रहार करता है। चट्टान से पानी फूट निकलता है और सभी लोगों और उनके पशुओं को पीने के लिए पर्याप्त मात्रा में पानी निकलता है।</w:t>
      </w:r>
    </w:p>
    <w:p>
      <w:pPr/>
      <w:r>
        <w:rPr>
          <w:lang w:val="hi_IN" w:bidi="hi_IN"/>
        </w:rPr>
      </w:r>
      <w:r>
        <w:rPr>
          <w:lang w:val="hi_IN" w:bidi="hi_IN"/>
        </w:rPr>
        <w:t>रुकें और चर्चा करें: किसी ऐसे समय के बारे में बताएँ जब आपने कोई अद्भुत चमत्कार होते हुए देखा हो। आपकी प्रतिक्रिया कैसी रही? इस ऑडियो को यहाँ रोकें।</w:t>
      </w:r>
    </w:p>
    <w:p>
      <w:pPr/>
      <w:r>
        <w:rPr>
          <w:lang w:val="hi_IN" w:bidi="hi_IN"/>
        </w:rPr>
      </w:r>
      <w:r>
        <w:rPr>
          <w:lang w:val="hi_IN" w:bidi="hi_IN"/>
        </w:rPr>
        <w:t>लेकिन यहोवा मूसा और हारून को डाँटता है। यहोवा कहता है कि मूसा और हारून के पास यहोवा पर भरोसा करने के लिए पर्याप्त विश्वास नहीं था। मूसा और हारून को यह विश्वास नहीं था कि चट्टान से बात करने पर वह पानी देगी। इसलिए यहोवा मूसा और हारून से कहता है कि वे लोगों को उस देश में नहीं ले जाएँगे जो यहोवा इस्राएलियों को दे रहा है, क्योंकि मूसा और हारून ने यहोवा पर विश्वास नहीं किया और न ही लोगों के सामने यहोवा को पवित्र मानकर उसका आदर किया।</w:t>
      </w:r>
    </w:p>
    <w:p>
      <w:pPr/>
      <w:r>
        <w:rPr>
          <w:lang w:val="hi_IN" w:bidi="hi_IN"/>
        </w:rPr>
      </w:r>
      <w:r>
        <w:rPr>
          <w:lang w:val="hi_IN" w:bidi="hi_IN"/>
        </w:rPr>
        <w:t>हम ठीक से नहीं जानते कि यहोवा ने मूसा और हारून को इस तरह दंड क्यों दिया। हम जो जानते हैं, वह यह है कि यहोवा ने मूसा को आज्ञा दी कि वह हारून की लाठी ले, लोगों को इकट्ठा करे और चट्टान से कहे। परन्तु इसके बजाय मूसा ने हारून की लाठी ली, लोगों को इकट्ठा किया, लोगों से कठोरता से बात की, और चट्टान पर दो बार मारा। मूसा ने दावा किया कि यह मूसा और हारून थे जो पानी प्रदान कर रहे थे। गिनती की कहानी कई बार यह उल्लेख करती है कि मूसा ने ठीक वैसे ही किया जैसा यहोवा ने आज्ञा दी थी। कहानी के इस भाग में, मूसा ने ठीक वैसे नहीं किया जैसा यहोवा ने आज्ञा दी थी। यहाँ, मूसा आज्ञा का उल्लंघन करने वाला था। यह अवज्ञा मूसा और हारून, दोनों को ही इस्राएल के अगुवों के रूप में प्रतिज्ञा किए गए देश में प्रवेश करने से रोकने के लिए पर्याप्त थी।</w:t>
      </w:r>
    </w:p>
    <w:p>
      <w:pPr/>
      <w:r>
        <w:rPr>
          <w:lang w:val="hi_IN" w:bidi="hi_IN"/>
        </w:rPr>
      </w:r>
      <w:r>
        <w:rPr>
          <w:lang w:val="hi_IN" w:bidi="hi_IN"/>
        </w:rPr>
        <w:t>रुकें और चर्चा करें: एक ऐसी कहानी सुनाएँ जब किसी ने आपको दंड दिया हो क्योंकि आप किसी ऐसे व्यक्ति के साथ थे जिसने आज्ञा नहीं मानी थी। आपने कैसा महसूस किया? इस ऑडियो को यहाँ रोकें।</w:t>
      </w:r>
    </w:p>
    <w:p>
      <w:pPr/>
      <w:r>
        <w:rPr>
          <w:lang w:val="hi_IN" w:bidi="hi_IN"/>
        </w:rPr>
      </w:r>
      <w:r>
        <w:rPr>
          <w:lang w:val="hi_IN" w:bidi="hi_IN"/>
        </w:rPr>
        <w:t>इस्राएलियों ने इस स्थान को मरीबा का सोता कहा, जिसका अर्थ है बहस करना, क्योंकि इस्राएल के लोगों ने वहाँ यहोवा से बहस की।</w:t>
      </w:r>
    </w:p>
    <w:p>
      <w:pPr/>
      <w:r>
        <w:rPr>
          <w:lang w:val="hi_IN" w:bidi="hi_IN"/>
        </w:rPr>
      </w:r>
      <w:r>
        <w:rPr>
          <w:lang w:val="hi_IN" w:bidi="hi_IN"/>
        </w:rPr>
        <w:t>यह समझना कठिन है कि यहोवा ने मूसा और हारून को उनके द्वारा किए गए हर अच्छे काम करने के बावज़ूद इस तरह दंड क्यों दिया। हालाँकि, यह भाग दिखाता है कि यहोवा ने यहोवा पर पूर्ण आज्ञाकारिता की माँग की थी, और यहोवा चाहता था कि लोग यह जानें कि उनकी समस्त आवश्यकताओं की पूर्ति करने वाला स्वयं यहोवा ही था।</w:t>
      </w:r>
      <w:r>
        <w:rPr>
          <w:lang w:val="hi_IN" w:bidi="hi_IN"/>
        </w:rPr>
      </w:r>
    </w:p>
    <w:p>
      <w:pPr>
        <w:pStyle w:val="Heading3"/>
      </w:pPr>
      <w:r>
        <w:rPr>
          <w:lang w:val="hi_IN" w:bidi="hi_IN"/>
        </w:rPr>
        <w:t>घटनाओं को समझाना</w:t>
      </w:r>
    </w:p>
    <w:p>
      <w:pPr/>
      <w:r>
        <w:rPr>
          <w:lang w:val="hi_IN" w:bidi="hi_IN"/>
        </w:rPr>
      </w:r>
      <w:r>
        <w:rPr>
          <w:lang w:val="hi_IN" w:bidi="hi_IN"/>
        </w:rPr>
        <w:t>गिनती 20:1–13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पूरा इस्राएली समुदाय सीन के जंगल में पहुँचता है और कादेश में डेरा डालता है। मिर्याम इस जगह मर जाती है।</w:t>
      </w:r>
    </w:p>
    <w:p>
      <w:pPr/>
      <w:r>
        <w:rPr>
          <w:lang w:val="hi_IN" w:bidi="hi_IN"/>
        </w:rPr>
      </w:r>
      <w:r>
        <w:rPr>
          <w:b/>
          <w:lang w:val="hi_IN" w:bidi="hi_IN"/>
        </w:rPr>
        <w:t>दूसरे दृश्य में:</w:t>
      </w:r>
      <w:r>
        <w:rPr>
          <w:lang w:val="hi_IN" w:bidi="hi_IN"/>
        </w:rPr>
        <w:t xml:space="preserve"> इस्राएली मूसा और हारून से शिकायत करते हैं कि उनके या उनके पशुओं के लिए पानी नहीं है।</w:t>
      </w:r>
    </w:p>
    <w:p>
      <w:pPr/>
      <w:r>
        <w:rPr>
          <w:lang w:val="hi_IN" w:bidi="hi_IN"/>
        </w:rPr>
      </w:r>
      <w:r>
        <w:rPr>
          <w:b/>
          <w:lang w:val="hi_IN" w:bidi="hi_IN"/>
        </w:rPr>
        <w:t>तीसरे दृश्य में:</w:t>
      </w:r>
      <w:r>
        <w:rPr>
          <w:lang w:val="hi_IN" w:bidi="hi_IN"/>
        </w:rPr>
        <w:t xml:space="preserve"> मूसा और हारून मिलापवाले तम्बू में जाते हैं, और यहोवा उनसे बात करता है। यहोवा मूसा और हारून को अपनी महिमा दिखाता है और उन्हें निर्देश देता है।</w:t>
      </w:r>
    </w:p>
    <w:p>
      <w:pPr/>
      <w:r>
        <w:rPr>
          <w:lang w:val="hi_IN" w:bidi="hi_IN"/>
        </w:rPr>
      </w:r>
      <w:r>
        <w:rPr>
          <w:b/>
          <w:lang w:val="hi_IN" w:bidi="hi_IN"/>
        </w:rPr>
        <w:t>चौथे दृश्य में:</w:t>
      </w:r>
      <w:r>
        <w:rPr>
          <w:lang w:val="hi_IN" w:bidi="hi_IN"/>
        </w:rPr>
        <w:t xml:space="preserve"> मूसा और हारून लोगों को एक साथ इकट्ठा करते हैं। मूसा लोगों से कठोरता से बात करता है और चट्टान पर प्रहार करता है। लोगों और उनके पशुओं के पीने के लिए चट्टान से पानी निकलता है।</w:t>
      </w:r>
    </w:p>
    <w:p>
      <w:pPr/>
      <w:r>
        <w:rPr>
          <w:lang w:val="hi_IN" w:bidi="hi_IN"/>
        </w:rPr>
      </w:r>
      <w:r>
        <w:rPr>
          <w:b/>
          <w:lang w:val="hi_IN" w:bidi="hi_IN"/>
        </w:rPr>
        <w:t>पाँचवें दृश्य में:</w:t>
      </w:r>
      <w:r>
        <w:rPr>
          <w:lang w:val="hi_IN" w:bidi="hi_IN"/>
        </w:rPr>
        <w:t xml:space="preserve"> [यहोवा मूसा और हारून को लोगों के सामने यहोवा का सम्मान न करने के लिए दंड देता है।]{.चिन्ह} यहोवा मूसा और हारून से कहता है कि मूसा और हारून लोगों को प्रतिज्ञा किए गए देश में नहीं ले जाएँगे।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इस्राएलियों की मण्डली, या समुदाय</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इस्राएलियों के जंगल में भटकने के चालीसवें वर्ष के पहले महीने का है। साल का यह पहला महीना वह होगा जिसे हम मध्य-मार्च से मध्य-अप्रैल कहेंगे। ठीक इसी क्षेत्र में, जहाँ चालीस वर्ष पूर्व यहोवा ने इस्राएलियों को यहोवा पर भरोसा न करने के कारण दण्ड दिया था। उस समय, यहोवा ने कहा था कि वह अगली पीढ़ी होगी जो प्रतिज्ञा के देश कनान में प्रवेश करेगी। इस्राएली इधर-उधर भटकते रहे और अब वे फिर से उसी क्षेत्र में वापस आ गए थे।</w:t>
      </w:r>
    </w:p>
    <w:p>
      <w:pPr/>
      <w:r>
        <w:rPr>
          <w:lang w:val="hi_IN" w:bidi="hi_IN"/>
        </w:rPr>
      </w:r>
      <w:r>
        <w:rPr>
          <w:lang w:val="hi_IN" w:bidi="hi_IN"/>
        </w:rPr>
        <w:t xml:space="preserve">इस भाग में यह उल्लेख किया गया है कि </w:t>
      </w:r>
      <w:r>
        <w:rPr>
          <w:b/>
          <w:lang w:val="hi_IN" w:bidi="hi_IN"/>
        </w:rPr>
        <w:t>पूरी</w:t>
      </w:r>
      <w:r>
        <w:rPr>
          <w:lang w:val="hi_IN" w:bidi="hi_IN"/>
        </w:rPr>
        <w:t xml:space="preserve"> इस्राएली मण्डली या समुदाय उपस्थित था। [आपको याद होगा कि जनगणना के अनुसार पुरुषों की संख्या 603,500 थी। मण्डली में वे स्त्रियाँ और बच्चे भी सम्मिलित हैं जिनकी गणना नहीं की गई थी, साथ ही वे सभी भिन्न-भिन्न पशु भी हैं जिन्हें वे रखते थे। यह लोगों की एक बड़ी भीड़ थी।]{.चिन्ह}</w:t>
      </w:r>
    </w:p>
    <w:p>
      <w:pPr/>
      <w:r>
        <w:rPr>
          <w:lang w:val="hi_IN" w:bidi="hi_IN"/>
        </w:rPr>
      </w:r>
      <w:r>
        <w:rPr>
          <w:lang w:val="hi_IN" w:bidi="hi_IN"/>
        </w:rPr>
        <w:t>रुकें और चर्चा करें: कोई ऐसी कहानी सुनाएँ जब आप लोगों की बड़ी भीड़ के बीच रहे हों। यह कैसा लगा? इस ऑडियो को यहाँ रोकें।</w:t>
      </w:r>
    </w:p>
    <w:p>
      <w:pPr/>
      <w:r>
        <w:rPr>
          <w:lang w:val="hi_IN" w:bidi="hi_IN"/>
        </w:rPr>
      </w:r>
      <w:r>
        <w:rPr>
          <w:lang w:val="hi_IN" w:bidi="hi_IN"/>
        </w:rPr>
        <w:t>सीन का जंगल एक मरुभूमि था। वह बहुत बंजर था, और वहाँ पानी या वनस्पति बहुत कम थी। वहाँ धूल और बहुत ज़्यादा गर्मी होती। पिछली बार जब गिनती की पुस्तक में यह उल्लेख आया था कि इस्राएली कादेशबर्ने में थे, तब उसमें कहा गया था कि इस्राएली पारान के जंगल में थे। यह संभव है कि सीन और पारान जंगल एक-दूसरे की सीमाओं को स्पर्श करते थे या वे एक-दूसरे के करीब थे।</w:t>
      </w:r>
    </w:p>
    <w:p>
      <w:pPr/>
      <w:r>
        <w:rPr>
          <w:lang w:val="hi_IN" w:bidi="hi_IN"/>
        </w:rPr>
      </w:r>
      <w:r>
        <w:rPr>
          <w:lang w:val="hi_IN" w:bidi="hi_IN"/>
        </w:rPr>
        <w:t xml:space="preserve">पहले दृश्य में, मिर्याम मर जाती है। आगे बढ़ने से पहले इस्राएलियों ने शोक और शुद्धिकरण की अवधि पूर्ण की होगी। </w:t>
      </w:r>
    </w:p>
    <w:p>
      <w:pPr/>
      <w:r>
        <w:rPr>
          <w:lang w:val="hi_IN" w:bidi="hi_IN"/>
        </w:rPr>
      </w:r>
      <w:r>
        <w:rPr>
          <w:lang w:val="hi_IN" w:bidi="hi_IN"/>
        </w:rPr>
        <w:t>दूसरे दृश्य में कहानी अचानक पानी की कमी के बारे में लोगों की शिकायतों में बदल जाती है।</w:t>
      </w:r>
    </w:p>
    <w:p>
      <w:pPr/>
      <w:r>
        <w:rPr>
          <w:lang w:val="hi_IN" w:bidi="hi_IN"/>
        </w:rPr>
      </w:r>
      <w:r>
        <w:rPr>
          <w:lang w:val="hi_IN" w:bidi="hi_IN"/>
        </w:rPr>
        <w:t>रुकें और चर्चा करें: आप कहानी की परिवेश को एक बात से दूसरी बात में कैसे बदलते हैं? चर्चा करें कि आप कैसे दिखाएँगे कि यह कहानी मिर्याम की मृत्यु से इस्राएलियों की शिकायतों की ओर बढ़ती है। इस ऑडियो को यहाँ रोकें।</w:t>
      </w:r>
    </w:p>
    <w:p>
      <w:pPr/>
      <w:r>
        <w:rPr>
          <w:lang w:val="hi_IN" w:bidi="hi_IN"/>
        </w:rPr>
      </w:r>
      <w:r>
        <w:rPr>
          <w:lang w:val="hi_IN" w:bidi="hi_IN"/>
        </w:rPr>
        <w:t>इस्राएली अब भी वैसे ही शिकायतें कर रहे हैं, जैसा पिछली पीढ़ी ने किया था। लोग शिकायत करते हैं कि वहाँ न तो अंजीर, अंगूर की लताएँ या अनार हैं, और न ही किसी भी प्रकार का अनाज है।</w:t>
      </w:r>
    </w:p>
    <w:p>
      <w:pPr/>
      <w:r>
        <w:rPr>
          <w:lang w:val="hi_IN" w:bidi="hi_IN"/>
        </w:rPr>
      </w:r>
      <w:r>
        <w:rPr>
          <w:lang w:val="hi_IN" w:bidi="hi_IN"/>
        </w:rPr>
        <w:t>इस्राएलियों के व्यवहार पर ध्यान दें। इस्राएली कहते हैं कि उनके लिए यह बेहतर होता कि वे अपने भाइयों के साथ ही मर जाते, जब वे यहोवा के सामने मृत होकर गिर पड़े थे। इससे पहले गिनती की किताब में, यहोवा ने कोरह और कोरह परिवार को मार डाला, जब उन्होंने यहोवा के विरुद्ध विद्रोह किया। ध्यान दें कि मूसा लोगों की शिकायतों पर कैसे प्रतिक्रिया देता है। मूसा लोगों से क्रोधित और परेशान है। यहोवा लोगों से क्रोधित नहीं था, बल्कि इसके विपरीत, यहोवा ने लोगों को पानी उपलब्ध कराने की व्यवस्था की।</w:t>
      </w:r>
    </w:p>
    <w:p>
      <w:pPr/>
      <w:r>
        <w:rPr>
          <w:lang w:val="hi_IN" w:bidi="hi_IN"/>
        </w:rPr>
      </w:r>
      <w:r>
        <w:rPr>
          <w:lang w:val="hi_IN" w:bidi="hi_IN"/>
        </w:rPr>
        <w:t>रुकें और चर्चा करें: कोई ऐसी कहानी सुनाएँ जब किसी ने आपको गुस्सा दिलाया हो। आपकी प्रतिक्रिया कैसी रही? इस ऑडियो को यहाँ रोकें।</w:t>
      </w:r>
    </w:p>
    <w:p>
      <w:pPr/>
      <w:r>
        <w:rPr>
          <w:lang w:val="hi_IN" w:bidi="hi_IN"/>
        </w:rPr>
      </w:r>
      <w:r>
        <w:rPr>
          <w:lang w:val="hi_IN" w:bidi="hi_IN"/>
        </w:rPr>
        <w:t>तीसरे दृश्य में, मूसा और हारून लोगों की सभा से निकलकर मिलापवाले तम्बू की ओर जाते हैं। मूसा और हारून यहोवा के सामने औंधे मुँह गिर पड़े, जिसका अर्थ है कि उन्होंने यहोवा के प्रति अपना आदर प्रकट करने के लिए भूमि पर मुँह के बल लेटकर दंडवत किया। यहोवा मूसा और हारून को अपनी महिमा दिखाता है। यहोवा की महिमा शायद एक सुंदर ज्योति के समान है जिसने मूसा और हारून को चारों ओर से घेर लिया था। यहोवा मूसा और हारून को लोगों के लिए जल प्राप्त करने के निर्देश देता है।</w:t>
      </w:r>
    </w:p>
    <w:p>
      <w:pPr/>
      <w:r>
        <w:rPr>
          <w:lang w:val="hi_IN" w:bidi="hi_IN"/>
        </w:rPr>
      </w:r>
      <w:r>
        <w:rPr>
          <w:lang w:val="hi_IN" w:bidi="hi_IN"/>
        </w:rPr>
        <w:t>यहोवा मूसा से कहता है कि वह लाठी ले और इस्राएलियों की मण्डली को एक साथ इकट्ठा करे। हालाँकि हारून मूसा के साथ है, फिर भी जब यहोवा मूसा से लाठी लाने को कहता है, तो ऐसा प्रतीत होता है कि वह केवल मूसा से ही बात कर रहा है। आपको याद होगा कि गिनती की किताब की पिछली कहानी में, सभी गोत्र के अगुवों ने अपनी-अपनी लाठियाँ लाकर मिलापवाले तम्बू के सामने रख दी थीं। जिस लाठी में कलियाँ फूट निकली, वह अगुवा था। यह लाठी हारून की थी। यहोवा ने मूसा को निर्देश दिया कि वह लाठियों को मिलापवाले तम्बू के भीतर वाचा के सन्दूक के सामने रखे। यह वह स्थान है जहाँ यहोवा रहता है, इसलिए इस कहानी में मूसा कहता है कि मूसा ने स्वयं यहोवा की उपस्थिति से लाठी ली थी।</w:t>
      </w:r>
    </w:p>
    <w:p>
      <w:pPr/>
      <w:r>
        <w:rPr>
          <w:lang w:val="hi_IN" w:bidi="hi_IN"/>
        </w:rPr>
      </w:r>
      <w:r>
        <w:rPr>
          <w:lang w:val="hi_IN" w:bidi="hi_IN"/>
        </w:rPr>
        <w:t>यहोवा मूसा से कहता है कि वह इस्राएलियों की मण्डली को उस चट्टान के पास ले जाए, जो यकीनन पास ही मौजूद कोई बड़ी चट्टान रही होगी, जिसके बारे में हर कोई जानता था। चौथे दृश्य में मूसा और हारून लाठी लेकर चट्टान के पास लोगों को इकट्ठा करते हैं। लेकिन मूसा लोगों से कठोरता से बात करता है और उन्हें विद्रोही, या [जो लोग अधिकार का विरोध या विरोध करते हैं] कहता है। {.चिन्ह} मूसा यह प्रश्न पूछता है, “क्या हमको इस चट्टान में से तुम्हारे लिये जल निकालना होगा?” मूसा लोगों से क्रोधित और निराश है।</w:t>
      </w:r>
    </w:p>
    <w:p>
      <w:pPr/>
      <w:r>
        <w:rPr>
          <w:lang w:val="hi_IN" w:bidi="hi_IN"/>
        </w:rPr>
      </w:r>
      <w:r>
        <w:rPr>
          <w:lang w:val="hi_IN" w:bidi="hi_IN"/>
        </w:rPr>
        <w:t>रुकें और चर्चा करें: आप कैसे दिखाएँगे कि मूसा क्रोधित और निराश है? आप किस तरह की आवाज के लहजे का उपयोग करेंगे? मूसा बनने का अभ्यास करें, ठीक वैसे ही जैसे मूसा लोगों से बात करते हुए उन्हें विद्रोही कहता है। इस ऑडियो को यहाँ रोकें।</w:t>
      </w:r>
    </w:p>
    <w:p>
      <w:pPr/>
      <w:r>
        <w:rPr>
          <w:lang w:val="hi_IN" w:bidi="hi_IN"/>
        </w:rPr>
      </w:r>
      <w:r>
        <w:rPr>
          <w:lang w:val="hi_IN" w:bidi="hi_IN"/>
        </w:rPr>
        <w:t xml:space="preserve">मूसा अपनी लाठी से चट्टान पर दो बार प्रहार करता है। मूसा उसी लाठी का उपयोग करता है जिसे लाने का निर्देश यहोवा ने उसे दिया था, इसलिए इस स्थिति में </w:t>
      </w:r>
      <w:r>
        <w:rPr>
          <w:b/>
          <w:lang w:val="hi_IN" w:bidi="hi_IN"/>
        </w:rPr>
        <w:t>"उसकी"</w:t>
      </w:r>
      <w:r>
        <w:rPr>
          <w:lang w:val="hi_IN" w:bidi="hi_IN"/>
        </w:rPr>
        <w:t xml:space="preserve"> लाठी का अर्थ शायद वही लाठी है जिसे मूसा अभी-अभी मिलापवाले तंबू के भीतर से लेकर आया है। मूसा ने चट्टान पर मारा। मूसा ने चट्टान से कहा नहीं, जैसा कि यहोवा ने मूसा को निर्देश दिया था।</w:t>
      </w:r>
    </w:p>
    <w:p>
      <w:pPr/>
      <w:r>
        <w:rPr>
          <w:lang w:val="hi_IN" w:bidi="hi_IN"/>
        </w:rPr>
      </w:r>
      <w:r>
        <w:rPr>
          <w:lang w:val="hi_IN" w:bidi="hi_IN"/>
        </w:rPr>
        <w:t>पाँचवें दृश्य में यहोवा मूसा और हारून को डाँटता है क्योंकि मूसा और हारून ने यहोवा पर भरोसा नहीं किया था या यह नहीं दिखाया था कि यहोवा पवित्र है। यहोवा कहता है कि मूसा और हारून इस्राएलियों की मण्डली को प्रतिज्ञा के देश में लेकर नहीं जाएँगे। दूसरे शब्दों में, इस्राएलियों के देश में प्रवेश करने से पहले ही मूसा और हारून मर जाएँगे। फिर से यहोवा दिखाता है कि यदि लोग यहोवा के विरुद्ध विद्रोह करें और यहोवा के निर्देशों का पालन नहीं करेंगे, तो वे लोग मर जाएँगे।</w:t>
      </w:r>
    </w:p>
    <w:p>
      <w:pPr/>
      <w:r>
        <w:rPr>
          <w:lang w:val="hi_IN" w:bidi="hi_IN"/>
        </w:rPr>
      </w:r>
      <w:r>
        <w:rPr>
          <w:lang w:val="hi_IN" w:bidi="hi_IN"/>
        </w:rPr>
        <w:t>इस्राएलियों ने इस स्थान को मरीबा का सोता कहा। मरीबा शब्द का अर्थ है झगड़ा। रुकें और चर्चा करें: आप अपनी भाषा में झगड़ने या बहस करने का वर्णन कैसे करते हैं? आप यहाँ मेरीबा के लिए किस शब्द का उपयोग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20:1–13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इस्राएलियों की मण्डली, या समुदाय</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जंगल में यात्रा करने और कादेश पहुँचने वाले इस्राएलियों का अभिनय करें। इस्राएलियों ने यहाँ उसी तरह डेरा डाला होगा जैसे उन्होंने पहले अन्य सभी स्थानों पर डेरा डाला था। मिर्याम मर जाती है और वे उसे दफनाते हैं।</w:t>
      </w:r>
    </w:p>
    <w:p>
      <w:pPr/>
      <w:r>
        <w:rPr>
          <w:lang w:val="hi_IN" w:bidi="hi_IN"/>
        </w:rPr>
      </w:r>
      <w:r>
        <w:rPr>
          <w:b/>
          <w:lang w:val="hi_IN" w:bidi="hi_IN"/>
        </w:rPr>
        <w:t>अभिनय को रोकें।</w:t>
      </w:r>
      <w:r>
        <w:rPr>
          <w:lang w:val="hi_IN" w:bidi="hi_IN"/>
        </w:rPr>
        <w:t xml:space="preserve"> मूसा की भूमिका निभाने वाले व्यक्ति से पूछें, "आप क्या महसूस कर रहे हैं या क्या सोच रहे हैं?" वह व्यक्ति इस तरह उत्तर दे सकता है, “मुझे दुख है कि मेरी बहन की मृत्यु हो गई है,” या, “मुझे अपनी बहन के लिए दुख है,” या, “जब मिर्याम ने मेरे विरुद्ध विद्रोह किया तो उसने यहोवा के विरुद्ध विद्रोह किया।” इसका अर्थ है की मिर्याम अब हमारे साथ यात्रा जारी नहीं कर सकती।" नाटक जारी रखें।</w:t>
      </w:r>
    </w:p>
    <w:p>
      <w:pPr/>
      <w:r>
        <w:rPr>
          <w:lang w:val="hi_IN" w:bidi="hi_IN"/>
        </w:rPr>
      </w:r>
      <w:r>
        <w:rPr>
          <w:lang w:val="hi_IN" w:bidi="hi_IN"/>
        </w:rPr>
        <w:t>उन लोगों का अभिनय करें जो मूसा और हारून से शिकायत कर रहे हैं कि यह स्थान जंगल है। लोग मूसा से पूछते हैं कि जब यहाँ पानी ही नहीं है, तो मूसा उन्हें यहाँ क्यों लाया है। वे शिकायत करते हैं कि यहाँ कोई अंजीर, अंगूर की लताएँ या अनार नहीं हैं। वे कहते हैं कि मिस्र में इससे बेहतर था।</w:t>
      </w:r>
    </w:p>
    <w:p>
      <w:pPr/>
      <w:r>
        <w:rPr>
          <w:lang w:val="hi_IN" w:bidi="hi_IN"/>
        </w:rPr>
      </w:r>
      <w:r>
        <w:rPr>
          <w:b/>
          <w:lang w:val="hi_IN" w:bidi="hi_IN"/>
        </w:rPr>
        <w:t>अभिनय को रोकें।</w:t>
      </w:r>
      <w:r>
        <w:rPr>
          <w:lang w:val="hi_IN" w:bidi="hi_IN"/>
        </w:rPr>
        <w:t xml:space="preserve"> इस्राएली लोगों की भूमिका निभाने वाले लोगों से पूछें, "आप क्या महसूस कर रहे हैं या क्या सोच रहे हैं?" वे इस प्रकार के उत्तर दे सकते हैं जैसे: "हम थके हुए हैं, हमें गर्मी लग रही है और हम प्यासे हैं," या, "हमें इस बात पर निराशा है कि मूसा हमें यहाँ ले आया जहाँ जल की कमी है।" मूसा की भूमिका निभाने वाले व्यक्ति से पूछें, "आप क्या महसूस कर रहे हैं या क्या सोच रहे हैं?" वह व्यक्ति इस तरह उत्तर दे सकता है: “मुझे गुस्सा आ रहा है कि लोग फिर से शिकायत कर रहे हैं,” या, “इतने सालों की यात्रा के बाद मुझे थकान महसूस हो रही है!” नाटक जारी रखें।</w:t>
      </w:r>
    </w:p>
    <w:p>
      <w:pPr/>
      <w:r>
        <w:rPr>
          <w:lang w:val="hi_IN" w:bidi="hi_IN"/>
        </w:rPr>
      </w:r>
      <w:r>
        <w:rPr>
          <w:lang w:val="hi_IN" w:bidi="hi_IN"/>
        </w:rPr>
        <w:t>मूसा और हारून मिलापवाले तम्बू के प्रवेश द्वार पर जाते हैं और लोगों की ओर से यहोवा से प्रार्थना करने के लिए मुँह के बल गिर जाते हैं।</w:t>
      </w:r>
    </w:p>
    <w:p>
      <w:pPr/>
      <w:r>
        <w:rPr>
          <w:lang w:val="hi_IN" w:bidi="hi_IN"/>
        </w:rPr>
      </w:r>
      <w:r>
        <w:rPr>
          <w:b/>
          <w:lang w:val="hi_IN" w:bidi="hi_IN"/>
        </w:rPr>
        <w:t>अभिनय को रोकें।</w:t>
      </w:r>
      <w:r>
        <w:rPr>
          <w:lang w:val="hi_IN" w:bidi="hi_IN"/>
        </w:rPr>
        <w:t xml:space="preserve"> मूसा और हारून से पूछें, "आप क्या महसूस कर रहे हैं या क्या सोच रहे हैं?" वे इस तरह उत्तर दे सकते हैं: “हम क्रोधित और चिंतित हैं कि लोगों ने अपनी समस्याओं के समाधान हेतु हमें यहोवा के सम्मुख आने पर विवश किया,” या, “हमें लोगों की ओर से यहोवा की आराधना करनी चाहिए और उससे विनती करनी चाहिए,” या, “हम आशा करते हैं कि लोगों की शिकायतों के पश्चात भी यहोवा उनके प्रति दयालु रहेगा।” नाटक जारी रखें।</w:t>
      </w:r>
    </w:p>
    <w:p>
      <w:pPr/>
      <w:r>
        <w:rPr>
          <w:lang w:val="hi_IN" w:bidi="hi_IN"/>
        </w:rPr>
      </w:r>
      <w:r>
        <w:rPr>
          <w:lang w:val="hi_IN" w:bidi="hi_IN"/>
        </w:rPr>
        <w:t>यहोवा की महिमा मूसा और हारून पर प्रकट होती है। यहोवा मूसा से कहता है कि वह लोगों को इकट्ठा करे और निवासस्थान से हारून की लाठी ले। वह मूसा से कहता है कि वह चट्टान से कहे, और पानी निकल आएगा।</w:t>
      </w:r>
    </w:p>
    <w:p>
      <w:pPr/>
      <w:r>
        <w:rPr>
          <w:lang w:val="hi_IN" w:bidi="hi_IN"/>
        </w:rPr>
      </w:r>
      <w:r>
        <w:rPr>
          <w:b/>
          <w:lang w:val="hi_IN" w:bidi="hi_IN"/>
        </w:rPr>
        <w:t>अभिनय को रोकें।</w:t>
      </w:r>
      <w:r>
        <w:rPr>
          <w:lang w:val="hi_IN" w:bidi="hi_IN"/>
        </w:rPr>
        <w:t xml:space="preserve"> मूसा से पूछें, "आप क्या महसूस कर रहे हैं या क्या सोच रहे हैं?" वह व्यक्ति इस तरह उत्तर दे सकता है: “मैं शांति महसूस करता हूँ और सुंदर प्रकाश से घिरा हुआ हूँ,” या, “ऐसा लगा मानो यहोवा अपनी सामर्थ्य से हमें घेरा हुआ है।” यहोवा की भूमिका निभाने वाले व्यक्ति से पूछें, "आप क्या महसूस कर रहे हैं या क्या सोच रहे हैं?" वह व्यक्ति इस तरह उत्तर दे सकता है: "यह बात परेशान करने वाली है कि लोग कभी भी मुझ पर भरोसा नहीं करते कि मैं उनकी ज़रूरतें पूरी करूँगा," या, "मैं अपने लोगों से प्यार करता हूँ, इसलिए मैं उनकी मदद करने का कोई न कोई तरीका ज़रूर ढूँढ़ लूँगा।" नाटक जारी रखें।</w:t>
      </w:r>
    </w:p>
    <w:p>
      <w:pPr/>
      <w:r>
        <w:rPr>
          <w:lang w:val="hi_IN" w:bidi="hi_IN"/>
        </w:rPr>
      </w:r>
      <w:r>
        <w:rPr>
          <w:lang w:val="hi_IN" w:bidi="hi_IN"/>
        </w:rPr>
        <w:t>मूसा ने वही लाठी ली जैसा यहोवा ने मूसा को निर्देश दिया था। फिर मूसा और हारून चट्टान के सामने मण्डली को इकट्ठा करते हैं। मूसा लोगों से क्रोध में बात करता है और उन्हें विद्रोही कहता है। मूसा कहता है, " क्या हमको इस चट्टान में से जल निकालना होगा?" मूसा ने चट्टान पर दो बार प्रहार किया और चमत्कारिक रूप से उस चट्टान से जल निकल आया, जिसे लोगों और उनके पशुओं ने पिया।</w:t>
      </w:r>
    </w:p>
    <w:p>
      <w:pPr/>
      <w:r>
        <w:rPr>
          <w:lang w:val="hi_IN" w:bidi="hi_IN"/>
        </w:rPr>
      </w:r>
      <w:r>
        <w:rPr>
          <w:b/>
          <w:lang w:val="hi_IN" w:bidi="hi_IN"/>
        </w:rPr>
        <w:t>अभिनय को रोकें।</w:t>
      </w:r>
      <w:r>
        <w:rPr>
          <w:lang w:val="hi_IN" w:bidi="hi_IN"/>
        </w:rPr>
        <w:t xml:space="preserve"> इस्राएली लोगों की भूमिका निभाने वाले लोगों से पूछें, "आप क्या महसूस कर रहे हैं या क्या सोच रहे हैं?" लोग इस तरह उत्तर दे सकते हैं: "चट्टान से पानी निकलते देखकर हमें हैरानी हुई," या, "जब मूसा हमसे नाराज़ हुए, तो हमें शर्मिंदगी महसूस हुई।" यहोवा की भूमिका निभाने वाले व्यक्ति से पूछें, "आप क्या महसूस कर रहे हैं या क्या सोच रहे हैं?" वह व्यक्ति इस तरह के उत्तर दे सकता है: “मुझे दुख है कि मूसा ने मेरे निर्देशों का पालन नहीं किया, बल्कि अपनी सामर्थ्य के द्वारा चट्टान में से जल निकालने का प्रयास किया,” या, “मूसा ने मेरे निर्देशों का पालन नहीं किया, बल्कि उसने अपने तरीके से काम किया। मूसा लोगों को प्रतिज्ञा के देश में लेकर नहीं जा सकता," या, "जो व्यक्ति मेरी प्रजा को प्रतिज्ञा के देश में लेकर जाएगा, उसे मुझ पर पूर्ण विश्वास करना होगा और अपने मनमाने मार्ग पर नहीं चलना होगा। मूसा और हारून ने हर समय मुझ पर भरोसा नहीं किया," या, "मूसा ने लोगों के सामने यह नहीं दर्शाया कि मैं पवित्र हूँ।" नाटक जारी रखें।</w:t>
      </w:r>
    </w:p>
    <w:p>
      <w:pPr/>
      <w:r>
        <w:rPr>
          <w:lang w:val="hi_IN" w:bidi="hi_IN"/>
        </w:rPr>
      </w:r>
      <w:r>
        <w:rPr>
          <w:lang w:val="hi_IN" w:bidi="hi_IN"/>
        </w:rPr>
        <w:t>यहोवा मूसा और हारून से कहता है कि मूसा और हारून लोगों को प्रतिज्ञा के देश में नहीं ले जाएँगे। मूसा और हारून ने यहोवा पर विश्वास नहीं किया, और न ही उन्होंने इस्राएल के लोगों के सामने यहोवा की पवित्रता का आदर किया और न ही उसे प्रदर्शित किया।</w:t>
      </w:r>
    </w:p>
    <w:p>
      <w:pPr/>
      <w:r>
        <w:rPr>
          <w:lang w:val="hi_IN" w:bidi="hi_IN"/>
        </w:rPr>
      </w:r>
      <w:r>
        <w:rPr>
          <w:b/>
          <w:lang w:val="hi_IN" w:bidi="hi_IN"/>
        </w:rPr>
        <w:t>अभिनय को रोकें।</w:t>
      </w:r>
      <w:r>
        <w:rPr>
          <w:lang w:val="hi_IN" w:bidi="hi_IN"/>
        </w:rPr>
        <w:t xml:space="preserve"> हारून की भूमिका निभा रहे व्यक्ति से पूछें, "आप क्या महसूस कर रहे हैं या क्या सोच रहे हैं?" वह व्यक्ति इस तरह उत्तर दे सकता है, “मुझे सच में दुख है कि चालीस साल से हम लोगों का नेतृत्व कर रहे हैं और अब यहोवा हमें जारी रखने की अनुमति नहीं देता,” या, “काश मैंने यहोवा पर अधिक भरोसा किया होता और उसकी आज्ञाओं का अधिक पालन किया होता। मुझे इस बात का अफ़सोस है कि मैंने मूसा को उस चट्टान पर मारने से नहीं रोका!" या, "यहोवा हमसे पूरी आज्ञाकारिता की मांग करता है। मैं असफल रहा और मैंने यहोवा को पवित्र नहीं माना। यह सही है कि यहोवा ने मुझे दंड दिया," या, "मैंने यहोवा और मूसा के विरुद्ध विद्रोह किया। इसका अर्थ है कि यहोवा मुझे जारी रखने की अनुमति नहीं देगा। यह कठिन है।" मूसा की भूमिका निभाने वाले व्यक्ति से पूछें, "आप क्या महसूस कर रहे हैं या क्या सोच रहे हैं?" वह व्यक्ति इस तरह उत्तर दे सकता है, “मुझे सच में दुख है कि मैंने इतने समय से लोगों का नेतृत्व किया है और अब यहोवा मुझे जारी रखने की अनुमति नहीं देता,” या, “यहोवा के साथ मेरा एक विशेष संबंध रहा है। मैंने अब तक हर समय यहोवा पर भरोसा किया है। मेरी गलती का अर्थ है कि मैं इस्राएलियों के अगुवे के रूप में जारी नहीं रख सकता। मैं परेशान और दुखी हूँ।" नाटक जारी रखें।</w:t>
      </w:r>
    </w:p>
    <w:p>
      <w:pPr/>
      <w:r>
        <w:rPr>
          <w:lang w:val="hi_IN" w:bidi="hi_IN"/>
        </w:rPr>
      </w:r>
      <w:r>
        <w:rPr>
          <w:lang w:val="hi_IN" w:bidi="hi_IN"/>
        </w:rPr>
        <w:t>इस्राएली इस क्षेत्र का नाम मरीबा रखते हैं।</w:t>
      </w:r>
      <w:r>
        <w:rPr>
          <w:lang w:val="hi_IN" w:bidi="hi_IN"/>
        </w:rPr>
      </w:r>
    </w:p>
    <w:p>
      <w:pPr>
        <w:pStyle w:val="Heading3"/>
      </w:pPr>
      <w:r>
        <w:rPr>
          <w:lang w:val="hi_IN" w:bidi="hi_IN"/>
        </w:rPr>
        <w:t>आवश्यक जानकारी</w:t>
      </w:r>
    </w:p>
    <w:p>
      <w:pPr/>
      <w:r>
        <w:rPr>
          <w:lang w:val="hi_IN" w:bidi="hi_IN"/>
        </w:rPr>
      </w:r>
      <w:r>
        <w:rPr>
          <w:lang w:val="hi_IN" w:bidi="hi_IN"/>
        </w:rPr>
        <w:t>गिनती 20:1–13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इस्राएलियों की मण्डली या समुदाय सीन के जंगल में पहुँचती है। मरुभूमि या जंगल एक बहुत सूखा क्षेत्र है। समुदाय, इस्राएलियों और जंगल के लिए उन्हीं शब्दों का उपयोग करें जिनका उपयोग आपने पिछले भागों में किया है। </w:t>
      </w:r>
      <w:r>
        <w:rPr>
          <w:b/>
          <w:lang w:val="hi_IN" w:bidi="hi_IN"/>
        </w:rPr>
        <w:t>इस्राएलियों</w:t>
      </w:r>
      <w:r>
        <w:rPr>
          <w:lang w:val="hi_IN" w:bidi="hi_IN"/>
        </w:rPr>
        <w:t xml:space="preserve"> और </w:t>
      </w:r>
      <w:r>
        <w:rPr>
          <w:b/>
          <w:lang w:val="hi_IN" w:bidi="hi_IN"/>
        </w:rPr>
        <w:t>जंगल</w:t>
      </w:r>
      <w:r>
        <w:rPr>
          <w:lang w:val="hi_IN" w:bidi="hi_IN"/>
        </w:rPr>
        <w:t xml:space="preserve"> के बारे में अधिक जानकारी के लिए, मुख्य शब्दावली को देखें।</w:t>
      </w:r>
    </w:p>
    <w:p>
      <w:pPr/>
      <w:r>
        <w:rPr>
          <w:lang w:val="hi_IN" w:bidi="hi_IN"/>
        </w:rPr>
      </w:r>
      <w:r>
        <w:rPr>
          <w:lang w:val="hi_IN" w:bidi="hi_IN"/>
        </w:rPr>
        <w:t xml:space="preserve">लोग मूसा और हारून से झगड़ते हैं। लोग कहते हैं कि उन्हें तभी मर जाना चाहिए था, जब जंगल में यहोवा की उपस्थिति में उनके भाई या साथी इस्राएली मारे गए थे। यहोवा परमेश्वर का व्यक्तिगत नाम है। यहोवा के लिए उसी शब्द का उपयोग करें जिसका उपयोग आपने पहले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लोग शिकायत करते हैं कि उनके या उनके पशुओं के लिए पानी नहीं है। इस भाग में पशुओं का अर्थ सभी प्रकार के घरेलू पशु—गाय, भेड़ और बकरियाँ है।</w:t>
      </w:r>
    </w:p>
    <w:p>
      <w:pPr/>
      <w:r>
        <w:rPr>
          <w:lang w:val="hi_IN" w:bidi="hi_IN"/>
        </w:rPr>
      </w:r>
      <w:r>
        <w:rPr>
          <w:lang w:val="hi_IN" w:bidi="hi_IN"/>
        </w:rPr>
        <w:t xml:space="preserve">मूसा और हारून इस्राएलियों की मण्डली को छोड़कर मिलापवाले तम्बू या निवासस्थान के पास जाते हैं और मुँह के बल गिर जाते हैं। इस्राएलियों की मण्डली, इस्राएलियों का वह संपूर्ण जमावड़ा है जो वे आधिकारिक कारणों से मिलने के लिए करते हैं। मण्डली या आधिकारिक सभा के लिए उसी शब्द का उपयोग करें जिसका उपयोग आपने पिछले भागों में किया है। मिलापवाले तम्बू के लिए उसी शब्द का उपयोग करें जिसका उपयोग आपने पिछले भागों में किया है। अधिक जानकारी के लिए मुख्य शब्दावली में </w:t>
      </w:r>
      <w:r>
        <w:rPr>
          <w:b/>
          <w:lang w:val="hi_IN" w:bidi="hi_IN"/>
        </w:rPr>
        <w:t>निवासस्थान</w:t>
      </w:r>
      <w:r>
        <w:rPr>
          <w:lang w:val="hi_IN" w:bidi="hi_IN"/>
        </w:rPr>
        <w:t xml:space="preserve"> देखें।</w:t>
      </w:r>
    </w:p>
    <w:p>
      <w:pPr/>
      <w:r>
        <w:rPr>
          <w:lang w:val="hi_IN" w:bidi="hi_IN"/>
        </w:rPr>
      </w:r>
      <w:r>
        <w:rPr>
          <w:lang w:val="hi_IN" w:bidi="hi_IN"/>
        </w:rPr>
        <w:t xml:space="preserve">यहोवा की महिमा मूसा और हारून पर प्रकट होती है। बाइबल में यहोवा की महिमा केवल कुछ लोगों को दिखाई देती है। यह एक विशेष क्षण है जब यहोवा यह दिखाता है कि यहोवा कितना सुंदर, शक्तिशाली और महिमापूर्ण है। महिमा के लिए उसी शब्द का उपयोग करें जिसका उपयोग आपने पहले किया है। </w:t>
      </w:r>
      <w:r>
        <w:rPr>
          <w:b/>
          <w:lang w:val="hi_IN" w:bidi="hi_IN"/>
        </w:rPr>
        <w:t>महिमा</w:t>
      </w:r>
      <w:r>
        <w:rPr>
          <w:lang w:val="hi_IN" w:bidi="hi_IN"/>
        </w:rPr>
        <w:t xml:space="preserve"> शब्द के बारे में अधिक जानकारी के लिए, मुख्य शब्दावली देखें।</w:t>
      </w:r>
    </w:p>
    <w:p>
      <w:pPr/>
      <w:r>
        <w:rPr>
          <w:lang w:val="hi_IN" w:bidi="hi_IN"/>
        </w:rPr>
      </w:r>
      <w:r>
        <w:rPr>
          <w:lang w:val="hi_IN" w:bidi="hi_IN"/>
        </w:rPr>
        <w:t>मूसा मिलापवाले तम्बू में रखी लाठी को लेता है जैसा यहोवा ने उसे निर्देश दिया था। यहोवा ने पहले इस लाठी का उपयोग गोत्रों के बीच विवाद को समाप्त करने के लिए किया था। यह हारून की लाठी थी। इस लाठी में कलियाँ निकल आई थीं, फूल खिल उठे थे और फल लग गए थे। लाठी के लिए उसी शब्द का उपयोग करें जिसका उपयोग आपने पिछले भागों में किया है।</w:t>
      </w:r>
    </w:p>
    <w:p>
      <w:pPr/>
      <w:r>
        <w:rPr>
          <w:lang w:val="hi_IN" w:bidi="hi_IN"/>
        </w:rPr>
      </w:r>
      <w:r>
        <w:rPr>
          <w:lang w:val="hi_IN" w:bidi="hi_IN"/>
        </w:rPr>
        <w:t xml:space="preserve">मूसा और हारून ने यहोवा की आज्ञा का उल्लंघन किया और चट्टान से जल निकालने का आदेश देने के स्थान पर लाठी से उस पर प्रहार किया। यहोवा ने मूसा और हारून से कहा था कि वे चट्टान से कहें। मूसा और हारून ने यहोवा पर विश्वास नहीं किया या उस पर भरोसा नहीं किया। मूसा और हारून ने यह नहीं दिखाया कि यहोवा इस्राएलियों के लिए पवित्र है। पवित्र के लिए उन्हीं शब्दों या वाक्यांशों का उपयोग करें और विश्वास करें कि आपने पिछले भागों में उपयोग किया है। </w:t>
      </w:r>
      <w:r>
        <w:rPr>
          <w:b/>
          <w:lang w:val="hi_IN" w:bidi="hi_IN"/>
        </w:rPr>
        <w:t>पवित्र</w:t>
      </w:r>
      <w:r>
        <w:rPr>
          <w:lang w:val="hi_IN" w:bidi="hi_IN"/>
        </w:rPr>
        <w:t xml:space="preserve"> और </w:t>
      </w:r>
      <w:r>
        <w:rPr>
          <w:b/>
          <w:lang w:val="hi_IN" w:bidi="hi_IN"/>
        </w:rPr>
        <w:t>विश्वास</w:t>
      </w:r>
      <w:r>
        <w:rPr>
          <w:lang w:val="hi_IN" w:bidi="hi_IN"/>
        </w:rPr>
        <w:t xml:space="preserve"> शब्दों के बारे में अधिक जानकारी के लिए, मुख्य शब्दावली देखें।</w:t>
      </w:r>
    </w:p>
    <w:p>
      <w:pPr/>
      <w:r>
        <w:rPr>
          <w:lang w:val="hi_IN" w:bidi="hi_IN"/>
        </w:rPr>
      </w:r>
      <w:r>
        <w:rPr>
          <w:lang w:val="hi_IN" w:bidi="hi_IN"/>
        </w:rPr>
        <w:t>इस्राएलियों ने इस स्थान को मरीबा का सोता कहा। यहाँ इस्राएलियों ने यहोवा से झगड़ा किया था, और यहोवा ने उन्हें यहोवा की पवित्र सामर्थ्य दिखाई थी। इसलिए इस्राएलियों ने उस स्थान का नाम मरीबा रखा, जिसका अर्थ है झगड़ना। यहाँ रुकें और समूह में चर्चा करें कि आप मरीबा के लिए किस शब्द या वाक्यांश का उपयोग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20:14–21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20:14–21 को सुनें और अपने मन में रखें।</w:t>
      </w:r>
    </w:p>
    <w:p>
      <w:pPr/>
      <w:r>
        <w:rPr>
          <w:lang w:val="hi_IN" w:bidi="hi_IN"/>
        </w:rPr>
      </w:r>
      <w:r>
        <w:rPr>
          <w:lang w:val="hi_IN" w:bidi="hi_IN"/>
        </w:rPr>
        <w:t>यदि सम्भव हो, तो गिनती 20:14–21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20:14–21 का ऑडियो संस्करण सबसे आसानी से समझ में आने वाले अनुवाद में सुनें।</w:t>
      </w:r>
    </w:p>
    <w:p>
      <w:pPr/>
      <w:r>
        <w:rPr>
          <w:lang w:val="hi_IN" w:bidi="hi_IN"/>
        </w:rPr>
      </w:r>
      <w:r>
        <w:rPr>
          <w:lang w:val="hi_IN" w:bidi="hi_IN"/>
        </w:rPr>
        <w:t>पिछले भाग में, इस्राएली कादेश के क्षेत्र में वापस पहुँचे। इस्राएलियों के पास पानी नहीं था और उन्होंने मूसा से शिकायत की। मूसा और हारून ने यहोवा से मदद माँगी। मूसा ने यहोवा के निर्देशों का ठीक-ठीक पालन नहीं किया, और इसलिए यहोवा ने मूसा और हारून से कहा कि वे लोगों को प्रतिज्ञा किए हुए देश में नहीं ले जा पाएँगे।</w:t>
      </w:r>
    </w:p>
    <w:p>
      <w:pPr/>
      <w:r>
        <w:rPr>
          <w:lang w:val="hi_IN" w:bidi="hi_IN"/>
        </w:rPr>
      </w:r>
      <w:r>
        <w:rPr>
          <w:lang w:val="hi_IN" w:bidi="hi_IN"/>
        </w:rPr>
        <w:t>इस भाग में, मूसा एदोम देश में संदेशवाहकों को भेजता है ताकि वे उस देश में से होकर जाने की अनुमति माँग सकें। एदोम का राजा मना कर देता है और सेना लेकर बाहर आने की धमकी देता है। संदेशवाहकों ने फिर से विनती की, लेकिन एदोमियों ने मना कर दिया और अपनी सेना उनके विरुद्ध भेज दी। इस्राएलियों को दूसरे रास्ते से जाना पड़ेगा।</w:t>
      </w:r>
    </w:p>
    <w:p>
      <w:pPr/>
      <w:r>
        <w:rPr>
          <w:lang w:val="hi_IN" w:bidi="hi_IN"/>
        </w:rPr>
      </w:r>
      <w:r>
        <w:rPr>
          <w:lang w:val="hi_IN" w:bidi="hi_IN"/>
        </w:rPr>
        <w:t>जब इस्राएली अभी भी कादेश में डेरा डाले हुए हैं, तब मूसा एदोम के राजा के पास संदेशवाहकों को भेजता है। कादेश एदोम देश के किनारे पर था। हमें ठीक-ठीक नहीं पता कि एदोम का राजा कहाँ है। एक राजा के बजाय, शायद कई प्रधान रहे होंगे जिन्हें राजा कहा जाता था। शायद संदेशवाहक कादेश के निकट स्थित एक छोटे से नगर में, इन प्रधानों में से किसी एक के पास गए थे।</w:t>
      </w:r>
    </w:p>
    <w:p>
      <w:pPr/>
      <w:r>
        <w:rPr>
          <w:lang w:val="hi_IN" w:bidi="hi_IN"/>
        </w:rPr>
      </w:r>
      <w:r>
        <w:rPr>
          <w:lang w:val="hi_IN" w:bidi="hi_IN"/>
        </w:rPr>
        <w:t xml:space="preserve">यहाँ रुकें और </w:t>
      </w:r>
      <w:r>
        <w:rPr>
          <w:b/>
          <w:lang w:val="hi_IN" w:bidi="hi_IN"/>
        </w:rPr>
        <w:t>कादेश का नक्शा फिर से देखें और ध्यान दें कि यह एदोम देश के कितने पास है</w:t>
      </w:r>
      <w:r>
        <w:rPr>
          <w:lang w:val="hi_IN" w:bidi="hi_IN"/>
        </w:rPr>
        <w:t>। समूह में चर्चा करें: जब आपके समूह के लोग दूसरे समूह के अगुवों को एक आधिकारिक संदेश देना चाहते हैं, तो वे ऐसा कैसे करते हैं? आप किसको भेजते हैं, और वे क्या करते हैं? इस ऑडियो को यहाँ रोकें।</w:t>
      </w:r>
    </w:p>
    <w:p>
      <w:pPr/>
      <w:r>
        <w:rPr>
          <w:lang w:val="hi_IN" w:bidi="hi_IN"/>
        </w:rPr>
      </w:r>
      <w:r>
        <w:rPr>
          <w:lang w:val="hi_IN" w:bidi="hi_IN"/>
        </w:rPr>
        <w:t>संदेशवाहक एदोम के राजा से कहते हैं कि वे "भाई" हैं। आपको उत्पत्ति की किताब से याद होगा कि भाई याकूब और एसाव अलग हो गए और अलग-अलग जगहों पर बस गए। एसाव एदोम देश में बस गया। इस्राएली याकूब के वंशज हैं, और एदोम एसाव के वंशज हैं। इसलिए एदोमी इस्राएलियों के रिश्तेदार या भाई हैं।</w:t>
      </w:r>
    </w:p>
    <w:p>
      <w:pPr/>
      <w:r>
        <w:rPr>
          <w:lang w:val="hi_IN" w:bidi="hi_IN"/>
        </w:rPr>
      </w:r>
      <w:r>
        <w:rPr>
          <w:lang w:val="hi_IN" w:bidi="hi_IN"/>
        </w:rPr>
        <w:t>यहाँ रुकें और अपने पूर्वजों के बारे में बात करें। उनकी कहानी सुनाएँ। इस बारे में बात करें कि आपके क्षेत्र के अलग-अलग लोगों के समूह एक-दूसरे से कैसे संबंधित हैं। वे एक-दूसरे से कैसे बात करते हैं? यहाँ, इस्राएलियों ने एदोमियों को अपना भाई कहा। आपके क्षेत्र के संबंधित लोगों के समूह एक-दूसरे को क्या कहते हैं? इस ऑडियो को यहाँ रोकें।</w:t>
      </w:r>
    </w:p>
    <w:p>
      <w:pPr/>
      <w:r>
        <w:rPr>
          <w:lang w:val="hi_IN" w:bidi="hi_IN"/>
        </w:rPr>
      </w:r>
      <w:r>
        <w:rPr>
          <w:lang w:val="hi_IN" w:bidi="hi_IN"/>
        </w:rPr>
        <w:t>संदेशवाहक एदोम के राजा को याद दिलाते हैं कि उनके पूर्वज किस प्रकार मिस्र गए थे और वहाँ कई वर्षों तक रहे थे। मिस्री इस्राएलियों के प्रति क्रूर थे, इसलिए उन्होंने यहोवा से प्रार्थना की। यहोवा ने इस्राएलियों की पुकार सुनी और उनकी प्रार्थना का उत्तर देने के लिए स्वर्ग से एक स्वर्गदूत या संदेशवाहक को भेजा। स्वर्गदूत ने इस्राएलियों को मिस्र छोड़ने में मदद की। संदेशवाहक राजा को बताते हैं कि वे अब कादेश में हैं, ठीक राजा के क्षेत्र की सीमा पर। संदेशवाहक राजा से विनम्रता से पूछते हैं कि क्या वे राजा के देश से होकर जा सकते हैं। इस्राएली खेतों और दाख की बारियों से दूर रहने के लिए सावधान होंगे, और इस्राएली कुओं का पानी नहीं पीएँगे। इस्राएली यात्रा के लिए केवल राजा की सड़क का ही उपयोग करेंगे। राजा की सड़क एक प्रसिद्ध मार्ग था जो चौड़ा और सपाट था। लोग लंबे समय से इस मार्ग का उपयोग कर रहे हैं, शायद सैकड़ों वर्षों से। राजा इस सड़क पर अपने रथों में यात्रा करते थे। गाड़ियों वाले व्यापारी और दूसरे यात्री भी इस सड़क का इस्तेमाल करते थे।</w:t>
      </w:r>
    </w:p>
    <w:p>
      <w:pPr/>
      <w:r>
        <w:rPr>
          <w:lang w:val="hi_IN" w:bidi="hi_IN"/>
        </w:rPr>
      </w:r>
      <w:r>
        <w:rPr>
          <w:lang w:val="hi_IN" w:bidi="hi_IN"/>
        </w:rPr>
        <w:t>यहाँ रुकें और समूह को एक ऐसे समय के बारे में बताएँ जब आप किसी लंबी यात्रा पर गए थे। आपने कैसे यात्रा किया? सड़क कैसी थी? इसमें कितना समय लगा? इस ऑडियो को यहाँ रोकें।</w:t>
      </w:r>
    </w:p>
    <w:p>
      <w:pPr/>
      <w:r>
        <w:rPr>
          <w:lang w:val="hi_IN" w:bidi="hi_IN"/>
        </w:rPr>
      </w:r>
      <w:r>
        <w:rPr>
          <w:lang w:val="hi_IN" w:bidi="hi_IN"/>
        </w:rPr>
        <w:t>एदोम इस्राएलियों को अपने देश से होकर जाने से मना कर देता है, और वे इस्राएलियों के विरुद्ध तलवारें या सेना लाने की धमकी देते हैं। एदोम राष्ट्र के लोग ही संदेशवाहकों को उत्तर देते हैं, न कि केवल राजा अकेले।</w:t>
      </w:r>
    </w:p>
    <w:p>
      <w:pPr/>
      <w:r>
        <w:rPr>
          <w:lang w:val="hi_IN" w:bidi="hi_IN"/>
        </w:rPr>
      </w:r>
      <w:r>
        <w:rPr>
          <w:lang w:val="hi_IN" w:bidi="hi_IN"/>
        </w:rPr>
        <w:t>अब पूरा इस्राएली राष्ट्र एक बार फिर एदोम से विनती करता है और कहता है कि इस्राएली तथा उनके पशु—भेड़ें, बकरियाँ और गाय-बैल—जो भी पानी पिएँगे, वे उसका मूल्य चुका देंगे।</w:t>
      </w:r>
    </w:p>
    <w:p>
      <w:pPr/>
      <w:r>
        <w:rPr>
          <w:lang w:val="hi_IN" w:bidi="hi_IN"/>
        </w:rPr>
      </w:r>
      <w:r>
        <w:rPr>
          <w:lang w:val="hi_IN" w:bidi="hi_IN"/>
        </w:rPr>
        <w:t>यहाँ रुकें और समूह को एक कहानी सुनाएँ कि जब आपको किसी चीज़ के लिए मिन्नत करनी पड़ी हो और यह भी बताइए कि क्या आप उसमें सफल हुए। इस ऑडियो को यहाँ रोकें।</w:t>
      </w:r>
    </w:p>
    <w:p>
      <w:pPr/>
      <w:r>
        <w:rPr>
          <w:lang w:val="hi_IN" w:bidi="hi_IN"/>
        </w:rPr>
      </w:r>
      <w:r>
        <w:rPr>
          <w:lang w:val="hi_IN" w:bidi="hi_IN"/>
        </w:rPr>
        <w:t>एदोमी फिर से इस्राएलियों को अनुमति देने से मना कर देते हैं। एदोमी लोग इस्राएल के लोगों पर हमला करने के लिए एक शक्तिशाली सेना के साथ, जिसमें बहुत से सैनिक थे, बाहर निकले।</w:t>
      </w:r>
    </w:p>
    <w:p>
      <w:pPr/>
      <w:r>
        <w:rPr>
          <w:lang w:val="hi_IN" w:bidi="hi_IN"/>
        </w:rPr>
      </w:r>
      <w:r>
        <w:rPr>
          <w:lang w:val="hi_IN" w:bidi="hi_IN"/>
        </w:rPr>
        <w:t>इस्राएल के लोग दूसरी दिशा में जाते हैं क्योंकि एदोम के लोग उन्हें एदोम के देश से होकर जाने से मना कर देते हैं।</w:t>
      </w:r>
    </w:p>
    <w:p>
      <w:pPr/>
      <w:r>
        <w:rPr>
          <w:lang w:val="hi_IN" w:bidi="hi_IN"/>
        </w:rPr>
      </w:r>
      <w:r>
        <w:rPr>
          <w:lang w:val="hi_IN" w:bidi="hi_IN"/>
        </w:rPr>
        <w:t>यहाँ रुकें और उस समय की कहानी सुनाएँ जब आप यात्रा कर रहे थे और रास्ता बंद होने के कारण अपना मार्ग बदलना पड़ा था।</w:t>
      </w:r>
      <w:r>
        <w:rPr>
          <w:lang w:val="hi_IN" w:bidi="hi_IN"/>
        </w:rPr>
      </w:r>
    </w:p>
    <w:p>
      <w:pPr>
        <w:pStyle w:val="Heading3"/>
      </w:pPr>
      <w:r>
        <w:rPr>
          <w:lang w:val="hi_IN" w:bidi="hi_IN"/>
        </w:rPr>
        <w:t>घटनाओं को समझाना</w:t>
      </w:r>
    </w:p>
    <w:p>
      <w:pPr/>
      <w:r>
        <w:rPr>
          <w:lang w:val="hi_IN" w:bidi="hi_IN"/>
        </w:rPr>
      </w:r>
      <w:r>
        <w:rPr>
          <w:lang w:val="hi_IN" w:bidi="hi_IN"/>
        </w:rPr>
        <w:t>गिनती 20:14–21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एदोम के राजा के पास संदेशवाहकों को भेजता है। संदेशवाहक एदोम के राजा को इस्राएलियों के इतिहास के बारे में बताते हैं।</w:t>
      </w:r>
    </w:p>
    <w:p>
      <w:pPr/>
      <w:r>
        <w:rPr>
          <w:lang w:val="hi_IN" w:bidi="hi_IN"/>
        </w:rPr>
      </w:r>
      <w:r>
        <w:rPr>
          <w:b/>
          <w:lang w:val="hi_IN" w:bidi="hi_IN"/>
        </w:rPr>
        <w:t>दूसरे दृश्य में:</w:t>
      </w:r>
      <w:r>
        <w:rPr>
          <w:lang w:val="hi_IN" w:bidi="hi_IN"/>
        </w:rPr>
        <w:t xml:space="preserve"> संदेशवाहक एदोम के राजा से कहते हैं कि इस्राएली एदोम की सीमा पर हैं। संदेशवाहक इस्राएलियों से एदोम के देश से होकर जाने की अनुमति माँगते हैं। एदोम का राजा और उसके लोग इस्राएलियों को उस देश से होकर जाने से मना कर देते हैं। एदोमी इस्राएलियों के विरुद्ध सेना भेजने की धमकी देते हैं।</w:t>
      </w:r>
    </w:p>
    <w:p>
      <w:pPr/>
      <w:r>
        <w:rPr>
          <w:lang w:val="hi_IN" w:bidi="hi_IN"/>
        </w:rPr>
      </w:r>
      <w:r>
        <w:rPr>
          <w:b/>
          <w:lang w:val="hi_IN" w:bidi="hi_IN"/>
        </w:rPr>
        <w:t>तीसरे दृश्य में:</w:t>
      </w:r>
      <w:r>
        <w:rPr>
          <w:lang w:val="hi_IN" w:bidi="hi_IN"/>
        </w:rPr>
        <w:t xml:space="preserve"> इस्राएली संदेशवाहक फिर से एदोमियों से विनती करते हैं कि वे एदोम के देश से होकर जाने दें। इस्राएली उन सभी पानी के लिए भुगतान करने की पेशकश करते हैं जो वे पीते हैं। फिर से एदोमी इस्राएलियों को जाने देने से मना कर देते हैं, और एदोमी इस्राएलियों के विरुद्ध सेना भेजते हैं।</w:t>
      </w:r>
    </w:p>
    <w:p>
      <w:pPr/>
      <w:r>
        <w:rPr>
          <w:lang w:val="hi_IN" w:bidi="hi_IN"/>
        </w:rPr>
      </w:r>
      <w:r>
        <w:rPr>
          <w:b/>
          <w:lang w:val="hi_IN" w:bidi="hi_IN"/>
        </w:rPr>
        <w:t>चौथे दृश्य में:</w:t>
      </w:r>
      <w:r>
        <w:rPr>
          <w:lang w:val="hi_IN" w:bidi="hi_IN"/>
        </w:rPr>
        <w:t xml:space="preserve"> इस्राएली एदोम से दूर निकलकर दूसरे मार्ग पर चले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एदोम का राजा</w:t>
      </w:r>
    </w:p>
    <w:p>
      <w:pPr>
        <w:pStyle w:val="ListBullet"/>
        <w:spacing w:line="240" w:lineRule="auto"/>
        <w:ind w:left="720"/>
      </w:pPr>
      <w:r>
        <w:rPr>
          <w:lang w:val="hi_IN" w:bidi="hi_IN"/>
        </w:rPr>
      </w:r>
      <w:r>
        <w:rPr>
          <w:lang w:val="hi_IN" w:bidi="hi_IN"/>
        </w:rPr>
        <w:t>एदोमी</w:t>
      </w:r>
    </w:p>
    <w:p>
      <w:pPr>
        <w:pStyle w:val="ListBullet"/>
        <w:spacing w:line="240" w:lineRule="auto"/>
        <w:ind w:left="720"/>
      </w:pPr>
      <w:r>
        <w:rPr>
          <w:lang w:val="hi_IN" w:bidi="hi_IN"/>
        </w:rPr>
      </w:r>
      <w:r>
        <w:rPr>
          <w:lang w:val="hi_IN" w:bidi="hi_IN"/>
        </w:rPr>
        <w:t>एदोमी सेना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मूसा एदोम के राजा के पास संदेशवाहकों को भेजता है। राजा शायद एक आधिकारिक व्यक्ति था जो कादेश के पास एक छोटे से नगर में था। संदेशवाहकों को एक राजदूत की तरह एक आधिकारिक मिशन पर भेजा जाता है। राजदूत वह व्यक्ति होता है जो कोई संदेश पहुँचाता है और किसी की ओर से विनती भी करता है।</w:t>
      </w:r>
    </w:p>
    <w:p>
      <w:pPr/>
      <w:r>
        <w:rPr>
          <w:lang w:val="hi_IN" w:bidi="hi_IN"/>
        </w:rPr>
      </w:r>
      <w:r>
        <w:rPr>
          <w:lang w:val="hi_IN" w:bidi="hi_IN"/>
        </w:rPr>
        <w:t>यहाँ रुकें और चर्चा करें: किसी से एक ऐसे समय के बारे में बताने के लिए कहें जब उन्होंने या तो दोस्तों या परिवार के पास कोई संदेशवाहक भेजा हो या उनसे कोई संदेशवाहक प्राप्त किया हो। फिर किसी से एक ऐसे संदेशवाहक के बारे में बताएँ जो आधिकारिक सरकारी काम पर था। लोग संदेशवाहकों के बारे में जिन अलग-अलग तरीकों से बात करते हैं, उन पर ध्यान दें। इस ऑडियो को यहाँ रोकें।</w:t>
      </w:r>
    </w:p>
    <w:p>
      <w:pPr/>
      <w:r>
        <w:rPr>
          <w:lang w:val="hi_IN" w:bidi="hi_IN"/>
        </w:rPr>
      </w:r>
      <w:r>
        <w:rPr>
          <w:lang w:val="hi_IN" w:bidi="hi_IN"/>
        </w:rPr>
        <w:t>संदेशवाहक अपने आप को एदोम का भाई कहते हैं। संदेशवाहक अपने पूर्वज याकूब का उल्लेख कर रहे हैं, जिसका भाई एसाव था। एसाव को एदोम भी कहा जाता था, और एदोम उस भूमि का नाम था जहाँ एसाव बस गया था। हालाँकि इस्राएली केवल एक ही भाई का उल्लेख करते हैं, फिर भी वे पूरे इस्राएली समूह के बारे में बात कर रहे हैं। इसलिए इस्राएली एदोमियों के भाई या रिश्तेदार थे। इस्राएली संदेशवाहक बताते हैं कि उनके पूर्वज मिस्र "में" गए थे। यहाँ “में” शब्द का अर्थ है कि वे इस्राएल से दूर चले गए।</w:t>
      </w:r>
    </w:p>
    <w:p>
      <w:pPr/>
      <w:r>
        <w:rPr>
          <w:lang w:val="hi_IN" w:bidi="hi_IN"/>
        </w:rPr>
      </w:r>
      <w:r>
        <w:rPr>
          <w:lang w:val="hi_IN" w:bidi="hi_IN"/>
        </w:rPr>
        <w:t>यहाँ रुकें और चर्चा करें कि आप इस्राएलियों और एदोमियों के एक-दूसरे से संबंधित होने के बारे में कैसे बात करेंगे। ऑडियो को यहाँ रोकें।</w:t>
      </w:r>
    </w:p>
    <w:p>
      <w:pPr/>
      <w:r>
        <w:rPr>
          <w:lang w:val="hi_IN" w:bidi="hi_IN"/>
        </w:rPr>
      </w:r>
      <w:r>
        <w:rPr>
          <w:lang w:val="hi_IN" w:bidi="hi_IN"/>
        </w:rPr>
        <w:t>संदेशवाहक बताते हैं कि कैसे यहोवा ने इस्राएलियों को मिस्रियों से बचाने के लिए एक स्वर्गदूत भेजा था, जिन्होंने उन्हें दास बना लिया था। एक स्वर्गदूत एक संदेशवाहक हो सकता है। जब इस्राएली उस स्वर्गदूत के बारे में बात करते हैं जो उनकी अगुवाई कर रहा है, तो वे शायद यह समझाकर एदोमियों को प्रभावित करने की कोशिश कर रहे हैं कि एक दिव्य प्राणी उनका अगुवाई कर रहा है। इस्राएली इसे इस तरह से समझाने की कोशिश कर रहे हैं, जो एदोमियों को समझ में आए।</w:t>
      </w:r>
    </w:p>
    <w:p>
      <w:pPr/>
      <w:r>
        <w:rPr>
          <w:lang w:val="hi_IN" w:bidi="hi_IN"/>
        </w:rPr>
      </w:r>
      <w:r>
        <w:rPr>
          <w:lang w:val="hi_IN" w:bidi="hi_IN"/>
        </w:rPr>
        <w:t>दूसरे दृश्य में कहानी बदल जाती है, जहाँ इस्राएली अपने अतीत का वर्णन करने के स्थान पर अब इस्राएली किसी वस्तु की माँग कर रहे हैं। संदेशवाहक एदोम के राजा को बताते हैं कि इस्राएली अब कादेश में हैं। संदेशवाहक यह दिखाना चाहते हैं कि उन्हें राजा से तुरंत उत्तर चाहिए, क्योंकि वे एदोम की सीमा पर डेरा डाले हुए हैं।</w:t>
      </w:r>
    </w:p>
    <w:p>
      <w:pPr/>
      <w:r>
        <w:rPr>
          <w:lang w:val="hi_IN" w:bidi="hi_IN"/>
        </w:rPr>
      </w:r>
      <w:r>
        <w:rPr>
          <w:lang w:val="hi_IN" w:bidi="hi_IN"/>
        </w:rPr>
        <w:t>यहाँ रुकें और उस समय पर चर्चा करें जब आपको किसी चीज की बहुत ज़्यादा ज़रूरत थी और आप किसी के पास मदद माँगने गए थे। इस बात पर ध्यान दें कि आप उन्हें किसी चीज़ की ज़रूरत का कारण समझाने से लेकर, उनसे मदद माँगने तक का सफ़र कैसे तय करते हैं। इस ऑडियो को यहाँ रोकें।</w:t>
      </w:r>
    </w:p>
    <w:p>
      <w:pPr/>
      <w:r>
        <w:rPr>
          <w:lang w:val="hi_IN" w:bidi="hi_IN"/>
        </w:rPr>
      </w:r>
      <w:r>
        <w:rPr>
          <w:lang w:val="hi_IN" w:bidi="hi_IN"/>
        </w:rPr>
        <w:t>संदेशवाहक सवालों को पूछने के लिए जिन शब्दों का इस्तेमाल करते हैं, उन पर ध्यान दें। वे बहुत अच्छी शिष्टाचार वाले हैं और विनम्र और कूटनीतिक शब्दों का उपयोग करते हैं।</w:t>
      </w:r>
    </w:p>
    <w:p>
      <w:pPr/>
      <w:r>
        <w:rPr>
          <w:lang w:val="hi_IN" w:bidi="hi_IN"/>
        </w:rPr>
      </w:r>
      <w:r>
        <w:rPr>
          <w:lang w:val="hi_IN" w:bidi="hi_IN"/>
        </w:rPr>
        <w:t>यहाँ रुकें और एक गतिविधि करें: समूह के किसी एक सदस्य से कहें कि वह समूह के किसी दूसरे सदस्य से नकारात्मक या अशिष्ट तरीके से कोई अनुरोध करे। इसके बाद, वही अनुरोध विनम्र और सम्मानजनक तरीके से करें। अंतरों पर ध्यान दें। इस ऑडियो को यहाँ रोकें।</w:t>
      </w:r>
    </w:p>
    <w:p>
      <w:pPr/>
      <w:r>
        <w:rPr>
          <w:lang w:val="hi_IN" w:bidi="hi_IN"/>
        </w:rPr>
      </w:r>
      <w:r>
        <w:rPr>
          <w:lang w:val="hi_IN" w:bidi="hi_IN"/>
        </w:rPr>
        <w:t>इस्राएली संदेशवाहक एदोम के राजा से कहते हैं कि वे न तो बाईं ओर मुड़ेंगे, न ही दाईं ओर, और न ही खेतों या अंगूर के बागों से होकर जाएँगे। इस्राएली कहते हैं कि वे राजा के राजमार्ग में चलेंगे और सड़क को छोड़कर देश के अन्य क्षेत्रों में नहीं जाएँगे। संदेशवाहक यह दिखाने की कोशिश कर रहे हैं कि वे एदोम पर आक्रमण नहीं करेंगे, और न ही एदोम के किसी भी संसाधन का उपयोग करेंगे। इस्राएली एदोम का कोई भी पानी नहीं पीएँगे। राजा का राजमार्ग एक प्रसिद्ध व्यापारिक मार्ग था जो उत्तर से दक्षिण तक, दमिश्क से लेकर यरदन के पूर्वी तट पर स्थित अकाबा तक जाता था। बहुत से लोग इस मार्ग पर रथों और गाड़ियों का उपयोग करके यात्रा करते थे। जहाँ से यह मार्ग गुज़रा था, वहाँ के शासकों ने शायद सड़क की मरम्मत और रखरखाव किया ताकि वे आसानी से यात्रा कर सकें। यह सड़क उस क्षेत्र की अर्थव्यवस्था और व्यापार के लिए महत्वपूर्ण थी।</w:t>
      </w:r>
    </w:p>
    <w:p>
      <w:pPr/>
      <w:r>
        <w:rPr>
          <w:lang w:val="hi_IN" w:bidi="hi_IN"/>
        </w:rPr>
      </w:r>
      <w:r>
        <w:rPr>
          <w:lang w:val="hi_IN" w:bidi="hi_IN"/>
        </w:rPr>
        <w:t xml:space="preserve">यहाँ रुकें और कादेश का नक्शा और </w:t>
      </w:r>
      <w:r>
        <w:rPr>
          <w:b/>
          <w:lang w:val="hi_IN" w:bidi="hi_IN"/>
        </w:rPr>
        <w:t>एदोम में राजा के राजमार्ग के संभावित मार्ग को फिर</w:t>
      </w:r>
      <w:r>
        <w:rPr>
          <w:lang w:val="hi_IN" w:bidi="hi_IN"/>
        </w:rPr>
        <w:t xml:space="preserve"> से देखें। इस ऑडियो को यहाँ रोकें।</w:t>
      </w:r>
    </w:p>
    <w:p>
      <w:pPr/>
      <w:r>
        <w:rPr>
          <w:lang w:val="hi_IN" w:bidi="hi_IN"/>
        </w:rPr>
      </w:r>
      <w:r>
        <w:rPr>
          <w:lang w:val="hi_IN" w:bidi="hi_IN"/>
        </w:rPr>
        <w:t>एदोम ने इस्राएलियों को रूखेपन से जवाब दिया। इसका अर्थ यह है कि एदोम के सभी लोगों ने इस्राएल के विरुद्ध मिलकर काम किया। यदि इस्राएली एदोमियों के देश में प्रवेश करने की कोशिश करेंगे, तो एदोमी इस्राएलियों पर अपनी तलवार से हमला करेंगे, या इस्राएलियों के विरुद्ध सेना लाएँगे।</w:t>
      </w:r>
    </w:p>
    <w:p>
      <w:pPr/>
      <w:r>
        <w:rPr>
          <w:lang w:val="hi_IN" w:bidi="hi_IN"/>
        </w:rPr>
      </w:r>
      <w:r>
        <w:rPr>
          <w:lang w:val="hi_IN" w:bidi="hi_IN"/>
        </w:rPr>
        <w:t>तीसरे दृश्य में संदेशवाहक फिर से एदोमियों से विनती करते हैं। यह दूसरा अनुरोध अधिक विशेष है। इस्राएली चाहते हैं कि एदोमी यह जान लें कि वे अपने जानवरों को भी पानी नहीं पीने देंगे, और इस्राएली जो कुछ भी पिएँगे, उसका मूल्य चुकाएँगे।</w:t>
      </w:r>
    </w:p>
    <w:p>
      <w:pPr/>
      <w:r>
        <w:rPr>
          <w:lang w:val="hi_IN" w:bidi="hi_IN"/>
        </w:rPr>
      </w:r>
      <w:r>
        <w:rPr>
          <w:lang w:val="hi_IN" w:bidi="hi_IN"/>
        </w:rPr>
        <w:t>इस्राएली एदोम से कैसे बात करते हैं, इस पर ध्यान दें। व्यक्तियों के आपस में बात करने के बजाय राष्ट्र एक-दूसरे से बात कर रहे हैं। इस्राएली लोग विनम्र प्रतीत होते हैं, क्योंकि वे केवल पैदल चलकर वहाँ से गुजरना चाहते हैं—और कुछ नहीं। इस्राएली यह कहने की कोशिश कर रहे हैं कि वे केवल एक छोटी-सी चीज माँग रहे हैं।</w:t>
      </w:r>
    </w:p>
    <w:p>
      <w:pPr/>
      <w:r>
        <w:rPr>
          <w:lang w:val="hi_IN" w:bidi="hi_IN"/>
        </w:rPr>
      </w:r>
      <w:r>
        <w:rPr>
          <w:lang w:val="hi_IN" w:bidi="hi_IN"/>
        </w:rPr>
        <w:t>कभी-कभी ये दो राष्ट्र एक ही व्यक्ति के रूप में बात करते हैं, और कभी-कभी ऐसे बात करते हैं मानो वे लोगों का एक समूह हो। हर मामले में, वे सभी एदोमियों या सभी इस्राएलियों का उल्लेख कर रहे हैं, न कि केवल किसी एक व्यक्ति का।</w:t>
      </w:r>
    </w:p>
    <w:p>
      <w:pPr/>
      <w:r>
        <w:rPr>
          <w:lang w:val="hi_IN" w:bidi="hi_IN"/>
        </w:rPr>
      </w:r>
      <w:r>
        <w:rPr>
          <w:lang w:val="hi_IN" w:bidi="hi_IN"/>
        </w:rPr>
        <w:t>रुकें और चर्चा करें कि आप इस्राएलियों और एदोमियों के एक-दूसरे से बात करने के तरीके का अनुवाद कैसे करेंगे। फिर, दो लोगों के समूहों के आपस में बातचीत करने के बारे में एक कहानी सुनाएँ। जब वे पूरे समूह के बारे में बात करते हैं, तो वे उनके बारे में चर्चा कैसे करते हैं—एक व्यक्ति के तौर पर या कई लोगों के तौर पर? ऑडियो को यहाँ रोकें।</w:t>
      </w:r>
    </w:p>
    <w:p>
      <w:pPr/>
      <w:r>
        <w:rPr>
          <w:lang w:val="hi_IN" w:bidi="hi_IN"/>
        </w:rPr>
      </w:r>
      <w:r>
        <w:rPr>
          <w:lang w:val="hi_IN" w:bidi="hi_IN"/>
        </w:rPr>
        <w:t>एदोमी फिर से इस्राएलियों को मना कर देते हैं, और एदोमी सेना उस स्थान के पास जाती है जहाँ इस्राएली डेरा डाले हुए हैं, ठीक वैसे ही जैसे एदोमियों ने करने की धमकी दी थी।</w:t>
      </w:r>
    </w:p>
    <w:p>
      <w:pPr/>
      <w:r>
        <w:rPr>
          <w:lang w:val="hi_IN" w:bidi="hi_IN"/>
        </w:rPr>
      </w:r>
      <w:r>
        <w:rPr>
          <w:lang w:val="hi_IN" w:bidi="hi_IN"/>
        </w:rPr>
        <w:t>चौथे दृश्य में, इस्राएली एदोम से मुड़ जाते हैं और अपनी हार स्वीकार करते हैं। इस्राएली एदोम के विरुद्ध युद्ध नहीं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20:14–21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एदोम का राजा</w:t>
      </w:r>
    </w:p>
    <w:p>
      <w:pPr>
        <w:pStyle w:val="ListBullet"/>
        <w:spacing w:line="240" w:lineRule="auto"/>
        <w:ind w:left="720"/>
      </w:pPr>
      <w:r>
        <w:rPr>
          <w:lang w:val="hi_IN" w:bidi="hi_IN"/>
        </w:rPr>
      </w:r>
      <w:r>
        <w:rPr>
          <w:lang w:val="hi_IN" w:bidi="hi_IN"/>
        </w:rPr>
        <w:t>एदोमी</w:t>
      </w:r>
    </w:p>
    <w:p>
      <w:pPr>
        <w:pStyle w:val="ListBullet"/>
        <w:spacing w:line="240" w:lineRule="auto"/>
        <w:ind w:left="720"/>
      </w:pPr>
      <w:r>
        <w:rPr>
          <w:lang w:val="hi_IN" w:bidi="hi_IN"/>
        </w:rPr>
      </w:r>
      <w:r>
        <w:rPr>
          <w:lang w:val="hi_IN" w:bidi="hi_IN"/>
        </w:rPr>
        <w:t>एदोमी सेना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एदोम के राजा के पास संदेशवाहकों को भेजता है ताकि वे इस्राएलियों को एदोम के देश से होकर जाने की अनुमति माँगें। संदेशवाहक राजा से विनम्रता से पूछते हैं कि क्या इस्राएली एदोम के देश से होकर जा सकते हैं। इस्राएली राजा से कहते हैं कि इस्राएली और एदोमी भाई हैं, क्योंकि इस्राएलियों का पूर्वज याकूब एदोमियों के पूर्वज एसाव का भाई था। इस्राएली राजा को स्मरण कराते हैं कि कैसे इस्राएलियों के पूर्वज मिस्र में रहते थे, लकिन उनके साथ दासों जैसा व्यवहार किया गया था। इस्राएली बताते हैं कि कैसे यहोवा ने एक स्वर्गदूत भेजा, इस्राएलियों को बचाया, और उन सभी को मिस्र से बाहर निकाला, और अब वे कादेश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संदेशवाहकों की भूमिका निभाने वाले लोगों से पूछें, "आप क्या महसूस कर रहे हैं या क्या सोच रहे हैं?" वे इस तरह उत्तर दे सकते हैं: “हमें लगा था कि अगर एदोमी यह जान जाएँ कि हम भाई हैं, तो वे हमारी मदद करेंगे,” या "हमें लगा था कि अगर एदोमी यह जान जाएँ कि यहोवा हमारे पक्ष में हैं, तो वे हमारी मदद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संदेशवाहक समझाते हैं कि इस्राएली केवल उस देश से होकर जाएँगे। संदेशवाहक राजा से कहते हैं कि वे केवल राजमार्ग पर ही यात्रा करेंगे—यानी उस चौड़ी और अच्छी तरह से चिह्नित सड़क पर, जिस पर राजा अपने रथों की सवारी कर सकते हैं। वे एदोम के लोगों को भरोसा दिलाते हैं कि इस्राएली न तो पानी पिएँगे और न ही एदोम के खेतों से होकर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संदेशवाहकों की भूमिका निभाने वाले लोगों से पूछें, "आप क्या महसूस कर रहे हैं या क्या सोच रहे हैं?" वे इस प्रकार के उत्तर दे सकते हैं, "हम अत्यंत उत्सुकता से चाहते हैं कि राजा हमें मार्ग से जाने की अनुमति दे।"</w:t>
      </w:r>
    </w:p>
    <w:p>
      <w:pPr>
        <w:pStyle w:val="ListBullet"/>
        <w:spacing w:line="240" w:lineRule="auto"/>
        <w:ind w:left="720"/>
      </w:pPr>
      <w:r>
        <w:rPr>
          <w:lang w:val="hi_IN" w:bidi="hi_IN"/>
        </w:rPr>
      </w:r>
      <w:r>
        <w:rPr>
          <w:lang w:val="hi_IN" w:bidi="hi_IN"/>
        </w:rPr>
        <w:t>एदोम के राजा की भूमिका निभाने वाले व्यक्ति से पूछें, "आप क्या महसूस कर रहे हैं या क्या सोच रहे हैं?" वह व्यक्ति इस तरह उत्तर दे सकता है: “मुझे थोड़ा डर है कि एदोमी हमें जीतने की कोशिश करेंगे,” या “मैंने सुना है कि यहोवा इस्राएलियों की मदद करता है, इसलिए मैं उनसे डरता हूँ!” या, "मुझे विश्वास नहीं है कि मैं इस्राएलियों पर भरोसा कर सकता हूँ," या, "मैं नहीं चाहता कि इतने अधिक लोग हमारे देश से होकर निकलें।"</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एदोम का राजा और उसकी प्रजा इस्राएलियों को अपने देश से होकर जाने देने से मना कर देते हैं, और वे इस्राएलियों से कहते हैं कि एदोमी उनके विरुद्ध अपनी सेना भेजेंगे।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एदोमियों और राजा की भूमिका निभाने वाले लोगों से पूछें, "आप क्या महसूस कर रहे हैं या क्या सोच रहे हैं?" वे इस प्रकार के उत्तर दे सकते हैं, "हम उन्हें अपनी जमीन पर नहीं आने दे सकते। इस्राएली हमारे देश को नष्ट कर सकते हैं," या "इस्राएली बहुत अधिक हैं। हम इस्राएलियों को अंदर नहीं आने दे सकते," या "हम इस्राएलियों के भाई नहीं हैं। हमारे पूर्वज बहुत पहले रहते थे। यह हमें आश्वस्त नहीं करता।"</w:t>
      </w:r>
    </w:p>
    <w:p>
      <w:pPr>
        <w:pStyle w:val="ListBullet"/>
        <w:spacing w:line="240" w:lineRule="auto"/>
        <w:ind w:left="720"/>
      </w:pPr>
      <w:r>
        <w:rPr>
          <w:lang w:val="hi_IN" w:bidi="hi_IN"/>
        </w:rPr>
      </w:r>
      <w:r>
        <w:rPr>
          <w:lang w:val="hi_IN" w:bidi="hi_IN"/>
        </w:rPr>
        <w:t>इस्राएली संदेशवाहकों की भूमिका निभाने वाले लोगों से पूछें, "आप क्या महसूस कर रहे हैं या क्या सोच रहे हैं?" वे इस तरह से उत्तर दे सकते हैं, “हम निराश हैं कि एदोम के लोग हमें अपने देश से होकर नहीं जाने देंगे,” या "हमें हताशा है कि हम एदोम से होकर नहीं जा सकते। घूमकर जाने में बहुत लंबा रास्ता पड़ेगा।"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संदेशवाहक फिर से एदोमियों से विनती करते हैं कि वे एदोमियों के देश से होकर जाने दें। संदेशवाहक एदोमियों को मनाने की कोशिश करते हैं और उन्हें फिर से भरोसा दिलाते हैं कि इस्राएली मुख्य सड़क पर ही रहेंगे, और यदि कोई व्यक्ति या कोई भी पशु पानी पीता है, तो इस्राएली उस पानी का दाम चुकाएँगे।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संदेशवाहकों की भूमिका निभाने वाले लोगों से पूछें, "आप क्या महसूस कर रहे हैं या क्या सोच रहे हैं?" वे इस तरह से उत्तर दे सकते हैं: "हम निरुत्साहित महसूस कर रहे हैं। यह निराशाजनक लग रहा है। "हम बहुत विनम्र थे और हमने एदोमियों को मनाने की बहुत कोशिश की," या "हमें पक्का नहीं पता कि हम एदोमियों को मना पाएँगे या नहीं।"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एदोमी एक बार फिर इस्राएलियों को अपने यहाँ से जाने देने से मना कर देते हैं, और एदोमी इस्राएलियों के विरुद्ध सेना भेजते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एदोमियों** की भूमिका निभाने वाले लोगों से पूछें, "आप क्या महसूस कर रहे हैं या क्या सोच रहे हैं?" वे इस तरह से उत्तर दे सकते हैं: "हम अपने उत्तर पर डटे रहे," या "हमने अपनी धमकी को पूरा करके और इस्राएलियों के खिलाफ सेना भेजकर सही किया," या "हमें इस्राएलियों को रोकना ही होगा।"</w:t>
      </w:r>
    </w:p>
    <w:p>
      <w:pPr>
        <w:pStyle w:val="ListBullet"/>
        <w:spacing w:line="240" w:lineRule="auto"/>
        <w:ind w:left="720"/>
      </w:pPr>
      <w:r>
        <w:rPr>
          <w:lang w:val="hi_IN" w:bidi="hi_IN"/>
        </w:rPr>
      </w:r>
      <w:r>
        <w:rPr>
          <w:lang w:val="hi_IN" w:bidi="hi_IN"/>
        </w:rPr>
        <w:t>इस्राएली संदेशवाहकों की भूमिका निभाने वाले लोगों से पूछें, "आप क्या महसूस कर रहे हैं या क्या सोच रहे हैं?" वे इस तरह से उत्तर दे सकते हैं: “हम उदास महसूस कर रहे हैं क्योंकि अब हम एदोम से होकर नहीं जा सकते,” या “हमें दुख है कि एदोमी हमारे साथ भाइयों की तरह नहीं व्यवहार करते और हमें जाने नहीं देते हैं,” या "हमें गुस्सा आ रहा है कि एदोमी लोग हमें अपने लिए खतरा समझते हैं," या "हम एदोमी लोगों के लिए कोई खतरा नहीं हैं।" उन्हें सेना लेकर बाहर आने की क्या आवश्यकता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एदोम से दूर निकलकर दूसरे मार्ग पर चले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वे इस तरह से उत्तर दे सकते हैं: "हम हारा हुआ महसूस करते हैं," या "हम थका हुआ महसूस करते हैं। अब हमें बहुत लंबा चक्कर लगाकर, मुश्किल जमीन से होकर गुजरना पड़ेगा। हम उस यात्रा के लिए उत्सुक नहीं हैं।"</w:t>
      </w:r>
      <w:r>
        <w:rPr>
          <w:lang w:val="hi_IN" w:bidi="hi_IN"/>
        </w:rPr>
      </w:r>
    </w:p>
    <w:p>
      <w:pPr>
        <w:pStyle w:val="Heading3"/>
      </w:pPr>
      <w:r>
        <w:rPr>
          <w:lang w:val="hi_IN" w:bidi="hi_IN"/>
        </w:rPr>
        <w:t>आवश्यक जानकारी</w:t>
      </w:r>
    </w:p>
    <w:p>
      <w:pPr/>
      <w:r>
        <w:rPr>
          <w:lang w:val="hi_IN" w:bidi="hi_IN"/>
        </w:rPr>
      </w:r>
      <w:r>
        <w:rPr>
          <w:lang w:val="hi_IN" w:bidi="hi_IN"/>
        </w:rPr>
        <w:t>गिनती 20:14–21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मूसा कादेश से एदोम के राजा के पास संदेशवाहकों या राजदूतों को भेजता है। संदेशवाहक आधिकारिक तरीके से इस्राएलियों का प्रतिनिधित्व करते हैं, और संदेशवाहकों को एक संदेश पहुँचाने के लिए भेजा गया है।</w:t>
      </w:r>
    </w:p>
    <w:p>
      <w:pPr/>
      <w:r>
        <w:rPr>
          <w:lang w:val="hi_IN" w:bidi="hi_IN"/>
        </w:rPr>
      </w:r>
      <w:r>
        <w:rPr>
          <w:lang w:val="hi_IN" w:bidi="hi_IN"/>
        </w:rPr>
        <w:t>यहाँ रुकें और समूह में चर्चा करें कि आप संदेशवाहकों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संदेशवाहक राजा से कहते हैं कि एदोम के भाई, </w:t>
      </w:r>
      <w:r>
        <w:rPr>
          <w:b/>
          <w:lang w:val="hi_IN" w:bidi="hi_IN"/>
        </w:rPr>
        <w:t>इस्राएल</w:t>
      </w:r>
      <w:r>
        <w:rPr>
          <w:lang w:val="hi_IN" w:bidi="hi_IN"/>
        </w:rPr>
        <w:t xml:space="preserve"> ने मिस्र में कठिनाई झेली। "इस्राएली भाई" के उसी विवरण का उपयोग करें जिस पर आपने पहले चर्चा की थी। मिस्र में, </w:t>
      </w:r>
      <w:r>
        <w:rPr>
          <w:b/>
          <w:lang w:val="hi_IN" w:bidi="hi_IN"/>
        </w:rPr>
        <w:t>इस्राएलियों</w:t>
      </w:r>
      <w:r>
        <w:rPr>
          <w:lang w:val="hi_IN" w:bidi="hi_IN"/>
        </w:rPr>
        <w:t xml:space="preserve"> ने सहायता के लिए </w:t>
      </w:r>
      <w:r>
        <w:rPr>
          <w:b/>
          <w:lang w:val="hi_IN" w:bidi="hi_IN"/>
        </w:rPr>
        <w:t>यहोवा</w:t>
      </w:r>
      <w:r>
        <w:rPr>
          <w:lang w:val="hi_IN" w:bidi="hi_IN"/>
        </w:rPr>
        <w:t xml:space="preserve"> को पुकारा। </w:t>
      </w:r>
      <w:r>
        <w:rPr>
          <w:lang w:val="hi_IN" w:bidi="hi_IN"/>
        </w:rPr>
        <w:t>इस्राएल</w:t>
      </w:r>
      <w:r>
        <w:rPr>
          <w:lang w:val="hi_IN" w:bidi="hi_IN"/>
        </w:rPr>
        <w:t xml:space="preserve">, </w:t>
      </w:r>
      <w:r>
        <w:rPr>
          <w:b/>
          <w:lang w:val="hi_IN" w:bidi="hi_IN"/>
        </w:rPr>
        <w:t>इस्राएलियों</w:t>
      </w:r>
      <w:r>
        <w:rPr>
          <w:lang w:val="hi_IN" w:bidi="hi_IN"/>
        </w:rPr>
        <w:t xml:space="preserve"> और </w:t>
      </w:r>
      <w:r>
        <w:rPr>
          <w:b/>
          <w:lang w:val="hi_IN" w:bidi="hi_IN"/>
        </w:rPr>
        <w:t>यहोवा</w:t>
      </w:r>
      <w:r>
        <w:rPr>
          <w:lang w:val="hi_IN" w:bidi="hi_IN"/>
        </w:rPr>
        <w:t xml:space="preserve"> के लिए उन्हीं शब्दों का उपयोग करें जिनका उपयोग आपने पहले किया है। इन शब्दों के बारे में अधिक जानकारी के लिए, मुख्य शब्दावली देखें।</w:t>
      </w:r>
    </w:p>
    <w:p>
      <w:pPr/>
      <w:r>
        <w:rPr>
          <w:lang w:val="hi_IN" w:bidi="hi_IN"/>
        </w:rPr>
      </w:r>
      <w:r>
        <w:rPr>
          <w:lang w:val="hi_IN" w:bidi="hi_IN"/>
        </w:rPr>
        <w:t>संदेशवाहक राजा को समझाते हैं कि एक स्वर्गदूत ने इस्राएलियों को मिस्र से निकलने में मदद की, और अब इस्राएली कादेश में डेरा डाले हुए हैं। स्वर्गदूत एक अलौकिक प्राणी होता है जो स्वर्ग से भेजा जाता है।</w:t>
      </w:r>
    </w:p>
    <w:p>
      <w:pPr/>
      <w:r>
        <w:rPr>
          <w:lang w:val="hi_IN" w:bidi="hi_IN"/>
        </w:rPr>
      </w:r>
      <w:r>
        <w:rPr>
          <w:lang w:val="hi_IN" w:bidi="hi_IN"/>
        </w:rPr>
        <w:t xml:space="preserve">यहाँ रुकें और समूह में चर्चा करें कि आप </w:t>
      </w:r>
      <w:r>
        <w:rPr>
          <w:b/>
          <w:lang w:val="hi_IN" w:bidi="hi_IN"/>
        </w:rPr>
        <w:t>स्वर्गदूत</w:t>
      </w:r>
      <w:r>
        <w:rPr>
          <w:lang w:val="hi_IN" w:bidi="hi_IN"/>
        </w:rPr>
        <w:t xml:space="preserve"> के लिए किस शब्द या वाक्यांश का उपयोग करेंगे। अधिक जानकारी के लिए मुख्य शब्दावली में </w:t>
      </w:r>
      <w:r>
        <w:rPr>
          <w:lang w:val="hi_IN" w:bidi="hi_IN"/>
        </w:rPr>
        <w:t>स्वर्गदूत</w:t>
      </w:r>
      <w:r>
        <w:rPr>
          <w:lang w:val="hi_IN" w:bidi="hi_IN"/>
        </w:rPr>
        <w:t xml:space="preserve">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संदेशवाहक राजा को भरोसा दिलाते हैं कि इस्राएली किसी भी अंगूर की बारी या अंगूर के खेत से नहीं होकर जाएँगे, परन्तु वे केवल राजा के राजमार्ग के साथ ही यात्रा करेंगे। राजा का राजमार्ग उत्तर में दमिश्क से लेकर दक्षिण में अकाबा तक, और यरदन के पूर्वी तट तक गया एक प्रसिद्ध व्यापारिक मार्ग था। यह राजमार्ग चौड़ा और सपाट था। यह राजमार्ग राजा के रथों के लिए उपयुक्त था।</w:t>
      </w:r>
    </w:p>
    <w:p>
      <w:pPr/>
      <w:r>
        <w:rPr>
          <w:lang w:val="hi_IN" w:bidi="hi_IN"/>
        </w:rPr>
      </w:r>
      <w:r>
        <w:rPr>
          <w:lang w:val="hi_IN" w:bidi="hi_IN"/>
        </w:rPr>
        <w:t xml:space="preserve">यहाँ रुकें और समूह में चर्चा करें कि आप दाख की बारी और </w:t>
      </w:r>
      <w:r>
        <w:rPr>
          <w:b/>
          <w:lang w:val="hi_IN" w:bidi="hi_IN"/>
        </w:rPr>
        <w:t>राजा के राजमार्ग</w:t>
      </w:r>
      <w:r>
        <w:rPr>
          <w:lang w:val="hi_IN" w:bidi="hi_IN"/>
        </w:rPr>
        <w:t xml:space="preserve"> के लिए किस शब्द या </w:t>
      </w:r>
      <w:r>
        <w:rPr>
          <w:b/>
          <w:lang w:val="hi_IN" w:bidi="hi_IN"/>
        </w:rPr>
        <w:t>वाक्यांश</w:t>
      </w:r>
      <w:r>
        <w:rPr>
          <w:lang w:val="hi_IN" w:bidi="hi_IN"/>
        </w:rPr>
        <w:t xml:space="preserve"> का उपयोग करेंगे। </w:t>
      </w:r>
      <w:r>
        <w:rPr>
          <w:lang w:val="hi_IN" w:bidi="hi_IN"/>
        </w:rPr>
        <w:t>दाख की बारी</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एदोम के लोग आगे निकलने और इस्राएलियों पर तलवार से हमला करने की धमकी देते हैं। इसका अर्थ है कि वे यह धमकी दे रहे हैं कि एदोमी सेना इस्राएलियों पर हमला करेगी। "तलवार से हमला" के लिए उसी वाक्यांश का उपयोग करें जिसका उपयोग आपने पहले किया है।</w:t>
      </w:r>
    </w:p>
    <w:p>
      <w:pPr/>
      <w:r>
        <w:rPr>
          <w:lang w:val="hi_IN" w:bidi="hi_IN"/>
        </w:rPr>
      </w:r>
      <w:r>
        <w:rPr>
          <w:lang w:val="hi_IN" w:bidi="hi_IN"/>
        </w:rPr>
        <w:t xml:space="preserve">इस्राएली फिर से एदोमियों से अनुमति माँगते हैं और कहते हैं कि यदि वे या उनके </w:t>
      </w:r>
      <w:r>
        <w:rPr>
          <w:b/>
          <w:lang w:val="hi_IN" w:bidi="hi_IN"/>
        </w:rPr>
        <w:t>पशु</w:t>
      </w:r>
      <w:r>
        <w:rPr>
          <w:lang w:val="hi_IN" w:bidi="hi_IN"/>
        </w:rPr>
        <w:t xml:space="preserve"> पानी पीएँगे, तो इस्राएली उसके लिए भुगतान करेंगे। यहाँ पशुओं का अर्थ उन सभी अलग-अलग जानवरों से है जिन्हें वे पालते थे—भेड़, बकरियाँ और मवेशी। पशुओं के लिए उसी शब्द का उपयोग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20:22–29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20:22–29 को सुनें और अपने मन में रखें।</w:t>
      </w:r>
    </w:p>
    <w:p>
      <w:pPr/>
      <w:r>
        <w:rPr>
          <w:lang w:val="hi_IN" w:bidi="hi_IN"/>
        </w:rPr>
      </w:r>
      <w:r>
        <w:rPr>
          <w:lang w:val="hi_IN" w:bidi="hi_IN"/>
        </w:rPr>
        <w:t>यदि सम्भव हो, तो गिनती 20:22–29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20:22–29 का ऑडियो संस्करण सबसे आसानी से समझ में आने वाले अनुवाद में सुनें।</w:t>
      </w:r>
    </w:p>
    <w:p>
      <w:pPr/>
      <w:r>
        <w:rPr>
          <w:lang w:val="hi_IN" w:bidi="hi_IN"/>
        </w:rPr>
      </w:r>
      <w:r>
        <w:rPr>
          <w:lang w:val="hi_IN" w:bidi="hi_IN"/>
        </w:rPr>
        <w:t>पिछले भाग में मूसा ने संदेशवाहकों को एदोम देश में भेजता है ताकि वे उस देश में से होकर जाने की अनुमति माँग सकें। एदोम के लोगों ने इनकार कर दिया और सेना लेकर बाहर आने की धमकी दी। संदेशवाहकों ने फिर से विनती की, लेकिन एदोमियों ने मना कर दिया और अपनी सेना उनके विरुद्ध भेज दी। इस्राएलियों को मजबूर होकर पीछे मुड़ना पड़ा और दूसरे रास्ते से जाना पड़ा।</w:t>
      </w:r>
    </w:p>
    <w:p>
      <w:pPr/>
      <w:r>
        <w:rPr>
          <w:lang w:val="hi_IN" w:bidi="hi_IN"/>
        </w:rPr>
      </w:r>
      <w:r>
        <w:rPr>
          <w:lang w:val="hi_IN" w:bidi="hi_IN"/>
        </w:rPr>
        <w:t>इस भाग में, कहानी इस्राएलियों की कादेश से होर पर्वत की ओर की यात्रा का वर्णन करती है। मूसा, हारून और एलीआजर पहाड़ पर चढ़ते हैं, जहाँ हारून की मृत्यु हो जाती है और एलीआजर महायाजक बन जाता है। इस्राएली हारून के लिए शोक मनाते हैं।</w:t>
      </w:r>
    </w:p>
    <w:p>
      <w:pPr/>
      <w:r>
        <w:rPr>
          <w:lang w:val="hi_IN" w:bidi="hi_IN"/>
        </w:rPr>
      </w:r>
      <w:r>
        <w:rPr>
          <w:lang w:val="hi_IN" w:bidi="hi_IN"/>
        </w:rPr>
        <w:t>इस्राएली एदोम से मुड़कर दूर चले गए थे। इसके बाद, वे आगे बढ़ते रहे, जब तक कि वे एदोम की सीमा पर स्थित होर नामक पर्वत तक नहीं पहुँच गए। यह स्पष्ट नहीं है कि यह पर्वत ठीक कहाँ है।</w:t>
      </w:r>
    </w:p>
    <w:p>
      <w:pPr/>
      <w:r>
        <w:rPr>
          <w:lang w:val="hi_IN" w:bidi="hi_IN"/>
        </w:rPr>
      </w:r>
      <w:r>
        <w:rPr>
          <w:lang w:val="hi_IN" w:bidi="hi_IN"/>
        </w:rPr>
        <w:t>यहोवा ने होर पर्वत पर मूसा और हारून से बात की। आपको याद होगा कि मूसा और हारून, दोनों ने ही मेरीबा के जल के विषय में यहोवा की आज्ञा का उल्लंघन किया था। यहोवा उनसे फिर से कहता है कि हारून उस देश में नहीं जाएगा जो वह इस्राएलियों को दे रहा है। हारून अपने लोगों में जा मिलेगा, इसका अर्थ यह है कि हारून जंगल में ही मर जाएगा और अपने उन पूर्वजों से जा मिलेगा, जिनकी मृत्यु पहले ही हो चुकी है।</w:t>
      </w:r>
    </w:p>
    <w:p>
      <w:pPr/>
      <w:r>
        <w:rPr>
          <w:lang w:val="hi_IN" w:bidi="hi_IN"/>
        </w:rPr>
      </w:r>
      <w:r>
        <w:rPr>
          <w:lang w:val="hi_IN" w:bidi="hi_IN"/>
        </w:rPr>
        <w:t>यहोवा ने मूसा से कहा कि वह हारून और उसके पुत्र एलीआजर को होर पर्वत पर ले जाए, हारून के वस्त्र उतार दे और उन्हें एलीआजर को पहना दे। ये वस्त्र याजक के विशेष वस्त्र थे जिन्हें हारून पहनता था क्योंकि वह महायाजक था। आपको ये वस्त्र निर्गमन की पुस्तक से याद होंगे। जब महायाजक की मृत्यु हो जाती थी, तो उसके वस्त्र सबसे बड़े पुत्र को सौंप दिए जाते थे। एलीआजर हारून का सबसे बड़ा जीवित पुत्र था, इसलिए वह महायाजक बना।</w:t>
      </w:r>
    </w:p>
    <w:p>
      <w:pPr/>
      <w:r>
        <w:rPr>
          <w:lang w:val="hi_IN" w:bidi="hi_IN"/>
        </w:rPr>
      </w:r>
      <w:r>
        <w:rPr>
          <w:lang w:val="hi_IN" w:bidi="hi_IN"/>
        </w:rPr>
        <w:t xml:space="preserve">रुकें और महायाजक के वस्त्र की एक </w:t>
      </w:r>
      <w:r>
        <w:rPr>
          <w:lang w:val="hi_IN" w:bidi="hi_IN"/>
        </w:rPr>
        <w:t>तस्वीर फिर</w:t>
      </w:r>
      <w:r>
        <w:rPr>
          <w:lang w:val="hi_IN" w:bidi="hi_IN"/>
        </w:rPr>
        <w:t xml:space="preserve"> से देखें। चर्चा करें कि आपके समुदाय में किस तरह के कपड़े होते हैं, जो यह दर्शाते हैं कि किसी व्यक्ति के पास समुदाय में अधिकार है। ऑडियो को यहाँ रोकें।</w:t>
      </w:r>
    </w:p>
    <w:p>
      <w:pPr/>
      <w:r>
        <w:rPr>
          <w:lang w:val="hi_IN" w:bidi="hi_IN"/>
        </w:rPr>
      </w:r>
      <w:r>
        <w:rPr>
          <w:lang w:val="hi_IN" w:bidi="hi_IN"/>
        </w:rPr>
        <w:t>मूसा ने यहोवा की आज्ञा का पालन किया। वह हारून और एलीआजर के साथ पर्वत पर चढ़ गया, जबकि सब लोग देख रहे थे।</w:t>
      </w:r>
    </w:p>
    <w:p>
      <w:pPr/>
      <w:r>
        <w:rPr>
          <w:lang w:val="hi_IN" w:bidi="hi_IN"/>
        </w:rPr>
      </w:r>
      <w:r>
        <w:rPr>
          <w:lang w:val="hi_IN" w:bidi="hi_IN"/>
        </w:rPr>
        <w:t>रुकें और उस समय की एक कहानी सुनाएँ जब आपके समुदाय के किसी व्यक्ति ने जिम्मेदारी और अधिकार दूसरे व्यक्ति को सौंप दिया था। ऑडियो को यहाँ रोकें।</w:t>
      </w:r>
    </w:p>
    <w:p>
      <w:pPr/>
      <w:r>
        <w:rPr>
          <w:lang w:val="hi_IN" w:bidi="hi_IN"/>
        </w:rPr>
      </w:r>
      <w:r>
        <w:rPr>
          <w:lang w:val="hi_IN" w:bidi="hi_IN"/>
        </w:rPr>
        <w:t xml:space="preserve">मूसा ने हारून के याजकीय वस्त्र उतार दिए और उसे उसके पुत्र एलीआजर को पहना दिया। हारून तब महायाजक नहीं रहा , जब मूसा ने उसके याजकीय वस्त्र उतार दिए। ये वस्त्र उस अधिकार का प्रतीक थे जो यहोवा ने हारून को महायाजक के रूप में दिया था। अब यहोवा वह अधिकार वापस ले रहा था और उसे हारून के पुत्र को दे रहा था। तब हारून की मृत्यु हो गई, और मूसा और एलीआजर वापस पर्वत से नीचे उतर आए। इस्राएलियों के पूरे समुदाय ने देखा कि हारून उनके साथ नहीं था और एलीआजर हारून का वस्त्र पहने हुए था। वे जानते थे कि हारून मर गया था। उन्होंने हारून के लिए तीस दिनों तक शोक मनाया या रोया। इस्राएली आमतौर पर सात दिनों तक शोक मनाते थे, परन्तु हारून एक महत्वपूर्ण अगुवा और पहला महायाजक था, इसलिए इस्राएलियों ने अधिक समय तक शोक मनाया। </w:t>
      </w:r>
    </w:p>
    <w:p>
      <w:pPr/>
      <w:r>
        <w:rPr>
          <w:lang w:val="hi_IN" w:bidi="hi_IN"/>
        </w:rPr>
      </w:r>
      <w:r>
        <w:rPr>
          <w:lang w:val="hi_IN" w:bidi="hi_IN"/>
        </w:rPr>
        <w:t>रुकें और याद करें कि गिनती की पुस्तक में आपने पहले क्या सुना है कि जब परिवार का कोई सदस्य मर जाता है तो लोग क्या करते हैं। आमतौर पर शव के पास जो लोग होते हैं, वे 7 दिनों तक अशुद्ध रहते हैं। यह भी चर्चा करें: आपकी संस्कृति में किसी व्यक्ति के मर जाने पर आप उसके लिए कैसे शोक करते हैं या रोते हैं? आप उनके शरीरों के साथ क्या करते हैं? आप किन परंपराओं का पालन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20:22–29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इस्राएली कादेश से होर पर्वत की ओर गए।</w:t>
      </w:r>
    </w:p>
    <w:p>
      <w:pPr/>
      <w:r>
        <w:rPr>
          <w:lang w:val="hi_IN" w:bidi="hi_IN"/>
        </w:rPr>
      </w:r>
      <w:r>
        <w:rPr>
          <w:b/>
          <w:lang w:val="hi_IN" w:bidi="hi_IN"/>
        </w:rPr>
        <w:t>दूसरे दृश्य में:</w:t>
      </w:r>
      <w:r>
        <w:rPr>
          <w:lang w:val="hi_IN" w:bidi="hi_IN"/>
        </w:rPr>
        <w:t xml:space="preserve"> यहोवा मूसा और हारून से कहता है कि हारून मर जाएगा। वह उन्हें निर्देश देता है कि वे एलीआजर के साथ पर्वत पर चढ़ें और फिर हारून के याजकीय वस्त्र उतारकर उन्हें एलीआजर पर पहनाएँ।</w:t>
      </w:r>
    </w:p>
    <w:p>
      <w:pPr/>
      <w:r>
        <w:rPr>
          <w:lang w:val="hi_IN" w:bidi="hi_IN"/>
        </w:rPr>
      </w:r>
      <w:r>
        <w:rPr>
          <w:b/>
          <w:lang w:val="hi_IN" w:bidi="hi_IN"/>
        </w:rPr>
        <w:t>तीसरे दृश्य में</w:t>
      </w:r>
      <w:r>
        <w:rPr>
          <w:lang w:val="hi_IN" w:bidi="hi_IN"/>
        </w:rPr>
        <w:t>: मूसा, हारून और एलीआजर होर पर्वत पर चढ़ते हैं और सभी इस्राएली देखते हैं। मूसा यहोवा की आज्ञा का पालन करता है और हारून के याजकीय वस्त्र उतारता है और उन्हें एलीआजर को पहना देता है। हारून पर्वत पर मर जाता है।</w:t>
      </w:r>
    </w:p>
    <w:p>
      <w:pPr/>
      <w:r>
        <w:rPr>
          <w:lang w:val="hi_IN" w:bidi="hi_IN"/>
        </w:rPr>
      </w:r>
      <w:r>
        <w:rPr>
          <w:b/>
          <w:lang w:val="hi_IN" w:bidi="hi_IN"/>
        </w:rPr>
        <w:t>चौथे दृश्य में:</w:t>
      </w:r>
      <w:r>
        <w:rPr>
          <w:lang w:val="hi_IN" w:bidi="hi_IN"/>
        </w:rPr>
        <w:t xml:space="preserve"> मूसा और एलीआजर हारून के बिना पर्वत से नीचे उतर आते हैं, जबकि पूरा समुदाय देख रहा था। फिर वे सभी हारून के लिए तीस दिनों तक शोक मनाते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इस्राएल की पूरी मण्डली या समुदाय कादेश से होर पर्वत की ओर गए। होर पर्वत की वास्तविक गंतव्य स्पष्ट नहीं है। पर्वत का नाम महत्वपूर्ण है क्योंकि इस भाग में इसका उल्लेख चार बार किया गया है। हम नहीं जानते कि वह पर्वत कहाँ था, लेकिन हम जानते हैं कि वह एदोम की सीमा के पास था। इस्राएली समुदाय ने होर पर्वत के नीचे अपना डेरा डाला।</w:t>
      </w:r>
    </w:p>
    <w:p>
      <w:pPr/>
      <w:r>
        <w:rPr>
          <w:lang w:val="hi_IN" w:bidi="hi_IN"/>
        </w:rPr>
      </w:r>
      <w:r>
        <w:rPr>
          <w:lang w:val="hi_IN" w:bidi="hi_IN"/>
        </w:rPr>
        <w:t>दूसरे दृश्य में यहोवा मूसा और हारून से बात करता है और उनसे कहता है कि हारून अपने लोगों में जा मिलेगा। दूसरे शब्दों में, हारून मर जाएगा और अपने पूर्वजों के साथ जा मिलेगा, जो इस्राएल के लोगों के पूर्वज हैं।</w:t>
      </w:r>
    </w:p>
    <w:p>
      <w:pPr/>
      <w:r>
        <w:rPr>
          <w:lang w:val="hi_IN" w:bidi="hi_IN"/>
        </w:rPr>
      </w:r>
      <w:r>
        <w:rPr>
          <w:lang w:val="hi_IN" w:bidi="hi_IN"/>
        </w:rPr>
        <w:t>रुकें और चर्चा करें: जब आपके समुदाय का कोई महत्वपूर्ण व्यक्ति मर जाता है, या आपके लोगों का कोई महत्वपूर्ण पूर्वज मर जाता है, तो आप उस बारे में कैसे बात करते हैं? पूरे पुराने नियम में, यहोवा इस बारे में बात करता है कि कैसे इस्राएल के पूर्वज जैसे कि अब्राहम, इसहाक, याकूब और मूसा अपनी मृत्यु के बाद अपने लोगों या अपने पूर्वजों के साथ जा मिलते हैं। आप अपने अनुवाद में इसका वर्णन कैसे करेंगे? ऑडियो को यहाँ रोकें।</w:t>
      </w:r>
    </w:p>
    <w:p>
      <w:pPr/>
      <w:r>
        <w:rPr>
          <w:lang w:val="hi_IN" w:bidi="hi_IN"/>
        </w:rPr>
      </w:r>
      <w:r>
        <w:rPr>
          <w:lang w:val="hi_IN" w:bidi="hi_IN"/>
        </w:rPr>
        <w:t>यहोवा मूसा और हारून को समझाता है कि हारून उस देश में प्रवेश नहीं कर सकता जिसका यहोवा ने इस्राएलियों से वादा किया था, क्योंकि मूसा और हारून ने मेरीबा के जल के पास विद्रोह किया था। यह वह स्थान है जहाँ मूसा ने चट्टान से बोलने के बजाय उस चट्टान पर मारा। मूसा और हारून ने यह नहीं दिखाया कि यहोवा पवित्र है, इसलिए यहोवा ने कहा कि वे प्रतिज्ञा किए हुए देश में नहीं जा सकते।</w:t>
      </w:r>
    </w:p>
    <w:p>
      <w:pPr/>
      <w:r>
        <w:rPr>
          <w:lang w:val="hi_IN" w:bidi="hi_IN"/>
        </w:rPr>
      </w:r>
      <w:r>
        <w:rPr>
          <w:lang w:val="hi_IN" w:bidi="hi_IN"/>
        </w:rPr>
        <w:t>यहोवा ने मूसा से कहा कि वह हारून और उसके पुत्र एलीआजर को होर पर्वत पर ले जाए, हारून के वस्त्र उतार दे और उन्हें एलीआजर पर पहन दे। ये वस्त्र याजक के वस्त्र हैं जिन्हें हारून पहनता था क्योंकि वह महायाजक था।</w:t>
      </w:r>
    </w:p>
    <w:p>
      <w:pPr/>
      <w:r>
        <w:rPr>
          <w:lang w:val="hi_IN" w:bidi="hi_IN"/>
        </w:rPr>
      </w:r>
      <w:r>
        <w:rPr>
          <w:lang w:val="hi_IN" w:bidi="hi_IN"/>
        </w:rPr>
        <w:t>यहोवा फिर से मूसा से कहता है कि हारून अपने लोगों में जा मिलेगा और वह इसे और समझाता है कि वह पर्वत पर मर जाएगा। यहोवा मूसा को उसके भाई को खोने के लिए तैयार करता है, जो चालीस वर्षों की पूरी जंगल यात्रा के दौरान उसके साथ रहा है।</w:t>
      </w:r>
    </w:p>
    <w:p>
      <w:pPr/>
      <w:r>
        <w:rPr>
          <w:lang w:val="hi_IN" w:bidi="hi_IN"/>
        </w:rPr>
      </w:r>
      <w:r>
        <w:rPr>
          <w:lang w:val="hi_IN" w:bidi="hi_IN"/>
        </w:rPr>
        <w:t>हम जानते हैं कि हारून 123 साल का था जब उसकी मृत्यु हुई थी।</w:t>
      </w:r>
    </w:p>
    <w:p>
      <w:pPr/>
      <w:r>
        <w:rPr>
          <w:lang w:val="hi_IN" w:bidi="hi_IN"/>
        </w:rPr>
      </w:r>
      <w:r>
        <w:rPr>
          <w:lang w:val="hi_IN" w:bidi="hi_IN"/>
        </w:rPr>
        <w:t>तीसरे दृश्य में मूसा ने वही किया जो यहोवा ने उसे करने की आज्ञा दी थी। मूसा यह बताता है कि उसने यहोवा की आज्ञाओं का पालन कैसे किया, यह दोहराकर कि उसने हर वह काम किया जो यहोवा ने उससे करने को कहा था। मूसा हारून और एलीआजर को होर पर्वत पर ले गया। यहाँ पर्वत के नाम का फिर से उल्लेख किया गया है। यह हमें पर्वत पर होने वाली घटना की तस्वीर बनाने में मदद करता है। वे पूरे इस्राएली समुदाय के देखते पर्वत पर चढ़ गए। यह बादल इस पर्वत को पहले की तरह नहीं ढक रहा था, ऐसा तब हुआ था जब मूसा व्यवस्था प्राप्त करने के लिए सीनै पर्वत पर गया था। लोग उन सभी को ऊपर जाते हुए देख सकते थे। हम नहीं जानते कि वे वह सब कुछ देख सकते थे जो पर्वत की चोटी पर हुआ था।</w:t>
      </w:r>
    </w:p>
    <w:p>
      <w:pPr/>
      <w:r>
        <w:rPr>
          <w:lang w:val="hi_IN" w:bidi="hi_IN"/>
        </w:rPr>
      </w:r>
      <w:r>
        <w:rPr>
          <w:lang w:val="hi_IN" w:bidi="hi_IN"/>
        </w:rPr>
        <w:t>जब मूसा पर्वत की चोटी पर पहुँचा तो उसने यहोवा के निर्देशों का पालन किया। उसने हारून के याजकीय वस्त्र उतार दिए और उसे एलीआजर को पहना दिया। हारून शायद अभी भी अपने अधोवस्त्र पहने हुए था, परन्तु “उतार दे” की क्रिया यह दर्शाती है कि जब मूसा हारून के वस्त्र उतार रहा था, तो वह उसका अधिकार छीन रहा था। जब यहोवा ने हारून और उसके पुत्रों को अर्पण किया था तब एलीआजर पहले ही निवासस्थान में याजक के रूप में सेवा करने के लिए समर्पित हो चुका था। हारून महायाजक था और जब उसकी मृत्यु हो जाएगी तब यह सम्मान उसके सबसे बड़े पुत्र को दे जाएगा। अब एलीआजर हारून का सबसे बड़ा जीवित पुत्र था, क्योंकि उसके बड़े भाई पहले ही मर चुके थे। मूसा ने हारून के याजकीय वस्त्र एलीआजर को पहनाया। इसका अर्थ है कि अब एलीआजर अपने पिता के स्थान पर महायाजक था। फिर हारून पर्वत की चोटी पर मर गया। हम नहीं जानते कि हारून के शरीर के साथ क्या हुआ।</w:t>
      </w:r>
    </w:p>
    <w:p>
      <w:pPr/>
      <w:r>
        <w:rPr>
          <w:lang w:val="hi_IN" w:bidi="hi_IN"/>
        </w:rPr>
      </w:r>
      <w:r>
        <w:rPr>
          <w:lang w:val="hi_IN" w:bidi="hi_IN"/>
        </w:rPr>
        <w:t>चौथे दृश्य में इस्राएल के पूरे समुदाय ने मूसा और एलीआजर को हारून के बिना पर्वत से नीचे आते देखा। उन्होंने एलीआजर को हारून के याजकीय वस्त्र पहने हुए देखा। उन्होंने महसूस किया कि हारून पर्वत की चोटी पर मर गया। वे बहुत दुखी थे और तीस दिनों तक उसके लिए शोक मनाया। यह सामान्य रीति से बहुत लंबा था क्योंकि वह एक विशेष अगुवा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20:22–29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सभी इस्राएली कादेश से होर पर्वत की ओर गए। उन्होंने अपनी छावनी को उसी तरह लगाया जैसे उन्होंने पहले कई बार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वे इस तरह उत्तर दे सकते हैं, “खुशी है कि हम फिर से आगे बढ़ रहे हैं,” या, “सब सामान उठाकर इस तरह यात्रा करना कठिन काम है,” या, “मैं सोचता हूँ कि हम कब तक इस पर्वत के पास डेरा डाले रहेंगे।”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और हारून से कहता है कि हारून मर जाएगा। यहोवा उन्हें निर्देश देता है कि वे एलीआजर के साथ पर्वत पर चढ़ें और फिर हारून के याजकीय वस्त्र उतारकर उन्हें एलीआजर को पहनाएँ।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इस तरह उत्तर दे सकता है, “मुझे दुख है कि मेरा भाई मरने वाला है,” या, “"काश, जंगल में इतना लंबा समय बिताने के बाद, हम आखिरकार प्रतिज्ञा किए हुए देश में प्रवेश कर पाते।"</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इस तरह उत्तर दे सकता है, “मैं हारून से प्रेम करता हूँ और मुझे इस बात का दुख है कि प्रतिज्ञा किए हुए देश में पहुँचने से पहले ही उनकी मृत्यु हो गई।"</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हारून और एलीआजर होर पर्वत पर चढ़े, जबकि सभी इस्राएली उन्हें देख रहे थे। मूसा यहोवा की आज्ञा का पालन करता है और हारून के याजकीय वस्त्र उतारता है। वह उन्हें एलीआजर को पहना देता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इस तरह उत्तर दे सकता है, “मुझे इस बात का अफ़सोस है कि हमने मरीबा में यहोवा की आज्ञा का उल्लंघन कैसे किया। मेरा सबकुछ उजड़ गया। मुझे अपने भाई की याद आएगी। उसने मेरी बहुत मदद 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इस तरह उत्तर दे सकता है, “मुझे दुख है कि प्रतिज्ञा किए हुए देश में जाने से पहले ही मेरी मृत्यु हो जाएगी,” या, "मुझे तो पहले से ही ऐसी किसी बात के होने की उम्मीद थी,” या, “मुझे खुशी है कि यहोवा ने मुझे मरने से पहले इस पर्वत से प्रतिज्ञा किए हुए देश का कम से कम कुछ हिस्सा देखने का अवसर तो दिया।”</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इस तरह से उत्तर दे सकता है, "यह जानकर बहुत दुख और निराशा हो रही है कि मेरे पिता की मृत्यु होने वाली है," या "अब अपने पिता के बाद, महायाजक के रूप में लोगों की सेवा करना मेरे लिए सम्मान की बात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और एलीआजर हारून के बिना पर्वत से नीचे उतर आते हैं, जबकि पूरा समुदाय देख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वे इस तरह उत्तर दे सकते हैं, “आश्चर्य है कि हारून पर्वत से नीचे नहीं आया,” या “बहुत दुख और शोक है कि हारून की मृत्यु हो गई,” या “हम हारून का विशेष सम्मान करेंगे और तीस दिनों तक उसका शोक मनाएँगे।”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हारून के लिए तीस दिनों तक शोक मनाते हैं।</w:t>
      </w:r>
      <w:r>
        <w:rPr>
          <w:lang w:val="hi_IN" w:bidi="hi_IN"/>
        </w:rPr>
      </w:r>
    </w:p>
    <w:p>
      <w:pPr>
        <w:pStyle w:val="Heading3"/>
      </w:pPr>
      <w:r>
        <w:rPr>
          <w:lang w:val="hi_IN" w:bidi="hi_IN"/>
        </w:rPr>
        <w:t>आवश्यक जानकारी</w:t>
      </w:r>
    </w:p>
    <w:p>
      <w:pPr/>
      <w:r>
        <w:rPr>
          <w:lang w:val="hi_IN" w:bidi="hi_IN"/>
        </w:rPr>
      </w:r>
      <w:r>
        <w:rPr>
          <w:lang w:val="hi_IN" w:bidi="hi_IN"/>
        </w:rPr>
        <w:t>गिनती 20:22–29 का ऑडियो संस्करण सबसे आसानी से समझ में आने वाले अनुवाद में सुनें।</w:t>
      </w:r>
    </w:p>
    <w:p>
      <w:pPr/>
      <w:r>
        <w:rPr>
          <w:lang w:val="hi_IN" w:bidi="hi_IN"/>
        </w:rPr>
      </w:r>
      <w:r>
        <w:rPr>
          <w:lang w:val="hi_IN" w:bidi="hi_IN"/>
        </w:rPr>
        <w:t xml:space="preserve">इस चरण में, समूह इस भाग के मुख्य शब्दों और शब्दावली पर चर्चा करेगा। इस भाग में </w:t>
      </w:r>
      <w:r>
        <w:rPr>
          <w:b/>
          <w:lang w:val="hi_IN" w:bidi="hi_IN"/>
        </w:rPr>
        <w:t>यहोवा</w:t>
      </w:r>
      <w:r>
        <w:rPr>
          <w:lang w:val="hi_IN" w:bidi="hi_IN"/>
        </w:rPr>
        <w:t xml:space="preserve"> का उपयोग कई बार किया गया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b/>
          <w:lang w:val="hi_IN" w:bidi="hi_IN"/>
        </w:rPr>
        <w:t>इस्राएलियों</w:t>
      </w:r>
      <w:r>
        <w:rPr>
          <w:lang w:val="hi_IN" w:bidi="hi_IN"/>
        </w:rPr>
        <w:t xml:space="preserve"> की पूरी </w:t>
      </w:r>
      <w:r>
        <w:rPr>
          <w:b/>
          <w:lang w:val="hi_IN" w:bidi="hi_IN"/>
        </w:rPr>
        <w:t>मंडली</w:t>
      </w:r>
      <w:r>
        <w:rPr>
          <w:lang w:val="hi_IN" w:bidi="hi_IN"/>
        </w:rPr>
        <w:t xml:space="preserve">, या </w:t>
      </w:r>
      <w:r>
        <w:rPr>
          <w:b/>
          <w:lang w:val="hi_IN" w:bidi="hi_IN"/>
        </w:rPr>
        <w:t>समुदाय</w:t>
      </w:r>
      <w:r>
        <w:rPr>
          <w:lang w:val="hi_IN" w:bidi="hi_IN"/>
        </w:rPr>
        <w:t xml:space="preserve">, कादेश से निकलकर होर पर्वत पर गया। इस्राएली और समुदाय के लिए उन्हीं शब्दों या वाक्यांशों का उपयोग करें जिनका उपयोग आपने पिछले भागों में किया है। </w:t>
      </w:r>
      <w:r>
        <w:rPr>
          <w:b/>
          <w:lang w:val="hi_IN" w:bidi="hi_IN"/>
        </w:rPr>
        <w:t>इस्राएली</w:t>
      </w:r>
      <w:r>
        <w:rPr>
          <w:lang w:val="hi_IN" w:bidi="hi_IN"/>
        </w:rPr>
        <w:t xml:space="preserve"> मुख्य शब्दावली में है।</w:t>
      </w:r>
    </w:p>
    <w:p>
      <w:pPr/>
      <w:r>
        <w:rPr>
          <w:lang w:val="hi_IN" w:bidi="hi_IN"/>
        </w:rPr>
      </w:r>
      <w:r>
        <w:rPr>
          <w:b/>
          <w:lang w:val="hi_IN" w:bidi="hi_IN"/>
        </w:rPr>
        <w:t>मरीबा</w:t>
      </w:r>
      <w:r>
        <w:rPr>
          <w:lang w:val="hi_IN" w:bidi="hi_IN"/>
        </w:rPr>
        <w:t xml:space="preserve"> वह स्थान है जहाँ मूसा और हारून ने यहोवा के विरुद्ध विद्रोह किया, या यहोवा की आज्ञा का उल्लंघन किया। मरीबा के लिए उसी स्थान-नाम का उपयोग करें जिसका उपयोग आपने पिछले भागों में किया था।</w:t>
      </w:r>
    </w:p>
    <w:p>
      <w:pPr/>
      <w:r>
        <w:rPr>
          <w:lang w:val="hi_IN" w:bidi="hi_IN"/>
        </w:rPr>
      </w:r>
      <w:r>
        <w:rPr>
          <w:lang w:val="hi_IN" w:bidi="hi_IN"/>
        </w:rPr>
        <w:t xml:space="preserve">यहोवा ने मूसा से कहा कि वह हारून और हारून के पुत्र एलीआजर को ले, और उन्हें होर पर्वत पर ले जाए। मूसा को हारून के </w:t>
      </w:r>
      <w:r>
        <w:rPr>
          <w:b/>
          <w:lang w:val="hi_IN" w:bidi="hi_IN"/>
        </w:rPr>
        <w:t>वस्त्र</w:t>
      </w:r>
      <w:r>
        <w:rPr>
          <w:lang w:val="hi_IN" w:bidi="hi_IN"/>
        </w:rPr>
        <w:t xml:space="preserve"> उतारकर उसे एलीआजर को पहना देना चाहिए। ये वस्त्र याजक के वस्त्र हैं जिन्हें हारून पहनता था क्योंकि वह </w:t>
      </w:r>
      <w:r>
        <w:rPr>
          <w:b/>
          <w:lang w:val="hi_IN" w:bidi="hi_IN"/>
        </w:rPr>
        <w:t>महायाजक</w:t>
      </w:r>
      <w:r>
        <w:rPr>
          <w:lang w:val="hi_IN" w:bidi="hi_IN"/>
        </w:rPr>
        <w:t xml:space="preserve"> था। इन वस्त्रों में अंगरखा, सीने की पट्टी और एपोद शामिल थे।</w:t>
      </w:r>
    </w:p>
    <w:p>
      <w:pPr/>
      <w:r>
        <w:rPr>
          <w:lang w:val="hi_IN" w:bidi="hi_IN"/>
        </w:rPr>
      </w:r>
      <w:r>
        <w:rPr>
          <w:lang w:val="hi_IN" w:bidi="hi_IN"/>
        </w:rPr>
        <w:t xml:space="preserve">रुकें और चर्चा करें कि आप </w:t>
      </w:r>
      <w:r>
        <w:rPr>
          <w:b/>
          <w:lang w:val="hi_IN" w:bidi="hi_IN"/>
        </w:rPr>
        <w:t>वस्त्रों</w:t>
      </w:r>
      <w:r>
        <w:rPr>
          <w:lang w:val="hi_IN" w:bidi="hi_IN"/>
        </w:rPr>
        <w:t xml:space="preserve"> के लिए किस शब्द या वाक्यांश का उपयोग करेंगे। यदि आवश्यक हो तो याजकीय वस्त्रों की एक </w:t>
      </w:r>
      <w:r>
        <w:rPr>
          <w:lang w:val="hi_IN" w:bidi="hi_IN"/>
        </w:rPr>
        <w:t>तस्वीर</w:t>
      </w:r>
      <w:r>
        <w:rPr>
          <w:lang w:val="hi_IN" w:bidi="hi_IN"/>
        </w:rPr>
        <w:t xml:space="preserve"> देखें। उन्हीं शब्दों का उपयोग करें जिनका उपयोग आपने निर्गमन में किया था जब यहोवा ने याजकीय वस्त्रों के बारे में निर्देश दिए थे। ऑडियो को यहाँ रोकें।</w:t>
      </w:r>
    </w:p>
    <w:p>
      <w:pPr/>
      <w:r>
        <w:rPr>
          <w:lang w:val="hi_IN" w:bidi="hi_IN"/>
        </w:rPr>
      </w:r>
      <w:r>
        <w:rPr>
          <w:lang w:val="hi_IN" w:bidi="hi_IN"/>
        </w:rPr>
        <w:t xml:space="preserve">महायाजक के लिए उसी शब्द या वाक्यांश का उपयोग करें जिसका उपयोग आपने </w:t>
      </w:r>
      <w:r>
        <w:rPr>
          <w:b/>
          <w:lang w:val="hi_IN" w:bidi="hi_IN"/>
        </w:rPr>
        <w:t>पिछले भागों</w:t>
      </w:r>
      <w:r>
        <w:rPr>
          <w:lang w:val="hi_IN" w:bidi="hi_IN"/>
        </w:rPr>
        <w:t xml:space="preserve">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लोगों ने 30 दिनों तक शोक </w:t>
      </w:r>
      <w:r>
        <w:rPr>
          <w:b/>
          <w:lang w:val="hi_IN" w:bidi="hi_IN"/>
        </w:rPr>
        <w:t>मनाया</w:t>
      </w:r>
      <w:r>
        <w:rPr>
          <w:lang w:val="hi_IN" w:bidi="hi_IN"/>
        </w:rPr>
        <w:t>। वे शायद रोए होंगे या ज़ोर-ज़ोर से विलाप किए होंगे।</w:t>
      </w:r>
    </w:p>
    <w:p>
      <w:pPr/>
      <w:r>
        <w:rPr>
          <w:lang w:val="hi_IN" w:bidi="hi_IN"/>
        </w:rPr>
      </w:r>
      <w:r>
        <w:rPr>
          <w:lang w:val="hi_IN" w:bidi="hi_IN"/>
        </w:rPr>
        <w:t xml:space="preserve">रुकें और चर्चा करें कि आप </w:t>
      </w:r>
      <w:r>
        <w:rPr>
          <w:b/>
          <w:lang w:val="hi_IN" w:bidi="hi_IN"/>
        </w:rPr>
        <w:t>शोक</w:t>
      </w:r>
      <w:r>
        <w:rPr>
          <w:lang w:val="hi_IN" w:bidi="hi_IN"/>
        </w:rPr>
        <w:t xml:space="preserve"> के लिए किस शब्द का उपयोग करेंगे। उसी शब्द का उपयोग करें जिसका उपयोग आपने पहले किया है। ऑडियो को रोकें।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21:1–9 को सुनें और अपने मन में रखें।</w:t>
      </w:r>
    </w:p>
    <w:p>
      <w:pPr/>
      <w:r>
        <w:rPr>
          <w:lang w:val="hi_IN" w:bidi="hi_IN"/>
        </w:rPr>
      </w:r>
      <w:r>
        <w:rPr>
          <w:lang w:val="hi_IN" w:bidi="hi_IN"/>
        </w:rPr>
        <w:t>यदि सम्भव हो, तो गिनती 21:1–9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21:1–9 का ऑडियो संस्करण सबसे आसानी से समझ में आने वाले अनुवाद में सुनें।</w:t>
      </w:r>
    </w:p>
    <w:p>
      <w:pPr/>
      <w:r>
        <w:rPr>
          <w:lang w:val="hi_IN" w:bidi="hi_IN"/>
        </w:rPr>
      </w:r>
      <w:r>
        <w:rPr>
          <w:lang w:val="hi_IN" w:bidi="hi_IN"/>
        </w:rPr>
        <w:t>यह भाग हारून की मृत्यु के बारे में कहानी के ठीक बाद आता है। हालाँकि, हमें ठीक से पता नहीं है कि यह कहानी कब घटित हुई। शायद अरद के राजा के साथ युद्ध उस समय हुआ होगा जब इस्राएली होर पर्वत की ओर जा रहे थे। हालाँकि, यह कहानी उन कहानियों की श्रृंखला में पहली है जो यह वर्णन करती हैं कि इस्राएलियों ने अपने विरोधी गैर-इस्राएलियों पर अनेक विजय प्राप्त की।</w:t>
      </w:r>
    </w:p>
    <w:p>
      <w:pPr/>
      <w:r>
        <w:rPr>
          <w:lang w:val="hi_IN" w:bidi="hi_IN"/>
        </w:rPr>
      </w:r>
      <w:r>
        <w:rPr>
          <w:lang w:val="hi_IN" w:bidi="hi_IN"/>
        </w:rPr>
        <w:t>आपको याद होगा कि पहले के भाग में, इस्राएलियों ने उस देश का पता लगाने के लिए अगुवों को भेजा था जो परमेश्वर उन्हें देने वाला था—उस प्रतिज्ञा किए हुए देश। परमेश्वर ने कहा कि इस्राएली चालीस वर्षों तक जंगल में भटकेंगे। फिर इस्राएलियों ने अपने दम पर प्रतिज्ञा किए हुए देश में जाने की कोशिश की। कनानी लोगों ने इस्राएलियों को हरा दिया और उनका पीछा करते हुए उन्हें होर्मा नामक स्थान तक खदेड़ दिया।</w:t>
      </w:r>
    </w:p>
    <w:p>
      <w:pPr/>
      <w:r>
        <w:rPr>
          <w:lang w:val="hi_IN" w:bidi="hi_IN"/>
        </w:rPr>
      </w:r>
      <w:r>
        <w:rPr>
          <w:lang w:val="hi_IN" w:bidi="hi_IN"/>
        </w:rPr>
        <w:t>यह कहानी उसी क्षेत्र में होती है। अब यह लगभग 38 वर्ष बाद है जब इस्राएली पहली बार होर्मा में थे। इस बार परिणाम अलग है।</w:t>
      </w:r>
    </w:p>
    <w:p>
      <w:pPr/>
      <w:r>
        <w:rPr>
          <w:lang w:val="hi_IN" w:bidi="hi_IN"/>
        </w:rPr>
      </w:r>
      <w:r>
        <w:rPr>
          <w:lang w:val="hi_IN" w:bidi="hi_IN"/>
        </w:rPr>
        <w:t>कहानी इस बात से शुरू होती है कि नेगेव के जंगल में रहने वाले अराद का कनानी राजा, सुनता है कि इस्राएली अतारीम की सड़क पर से जा रहे हैं। यह कनानी राजा कनान देश का एकमात्र राजा नहीं है। यह राजा कई राजाओं में से एक है जो इस एक क्षेत्र पर शासन करते हैं।</w:t>
      </w:r>
    </w:p>
    <w:p>
      <w:pPr/>
      <w:r>
        <w:rPr>
          <w:lang w:val="hi_IN" w:bidi="hi_IN"/>
        </w:rPr>
      </w:r>
      <w:r>
        <w:rPr>
          <w:lang w:val="hi_IN" w:bidi="hi_IN"/>
        </w:rPr>
        <w:t>अरद कनान के दक्षिणी भाग में मृत सागर के पश्चिम में एक नगर था। अतारीम का वास्तविक स्थान अज्ञात है।</w:t>
      </w:r>
    </w:p>
    <w:p>
      <w:pPr/>
      <w:r>
        <w:rPr>
          <w:lang w:val="hi_IN" w:bidi="hi_IN"/>
        </w:rPr>
      </w:r>
      <w:r>
        <w:rPr>
          <w:lang w:val="hi_IN" w:bidi="hi_IN"/>
        </w:rPr>
        <w:t>कनानी राजा इस्राएलियों पर आक्रमण करता है और उनमें से कुछ को बंदी बना लेता है। इस्राएल के लोग यहोवा से एक दृढ़ प्रतिज्ञा या मन्नत मानते हैं कि यदि यहोवा इस्राएलियों को इन शत्रुओं को हराने देगा, तो इस्राएली इन लोगों के सभी नगरों को नष्ट कर देंगे। इस्राएली लोग शहर में पाए जाने वाले किसी भी व्यक्ति या किसी भी वस्तु को अपने लिए नहीं लेंगे। इससे यह पता चलता है कि यहोवा इस्राएलियों को विजय दिलाता है। इस्राएली स्वयं विजय प्राप्त नहीं करते।</w:t>
      </w:r>
    </w:p>
    <w:p>
      <w:pPr/>
      <w:r>
        <w:rPr>
          <w:lang w:val="hi_IN" w:bidi="hi_IN"/>
        </w:rPr>
      </w:r>
      <w:r>
        <w:rPr>
          <w:lang w:val="hi_IN" w:bidi="hi_IN"/>
        </w:rPr>
        <w:t>यहाँ रुकें और उस समय की एक कहानी सुनाएँ जब आपने या आपके लोगों ने किसी और से कोई दृढ़ वादा किया था या कोई बड़ी शपथ ली थी। ऑडियो को यहाँ रोकें।</w:t>
      </w:r>
    </w:p>
    <w:p>
      <w:pPr/>
      <w:r>
        <w:rPr>
          <w:lang w:val="hi_IN" w:bidi="hi_IN"/>
        </w:rPr>
      </w:r>
      <w:r>
        <w:rPr>
          <w:lang w:val="hi_IN" w:bidi="hi_IN"/>
        </w:rPr>
        <w:t>यहोवा इस्राएलियों के अनुरोधों को सुनता है। यहोवा इस्राएलियों को विजय देता है। इस्राएली कनानियों को हराते हैं और उनके नगरों को नष्ट कर देते हैं। इस्राएली इस क्षेत्र को होर्मा कहते हैं, जिसका अर्थ है “विनाश के लिए समर्पित।”</w:t>
      </w:r>
    </w:p>
    <w:p>
      <w:pPr/>
      <w:r>
        <w:rPr>
          <w:lang w:val="hi_IN" w:bidi="hi_IN"/>
        </w:rPr>
      </w:r>
      <w:r>
        <w:rPr>
          <w:lang w:val="hi_IN" w:bidi="hi_IN"/>
        </w:rPr>
        <w:t>किसी समय, लोग एदोम देश के दक्षिण की ओर, लाल सागर की दिशा में यात्रा करते हैं। हम पिछली कहानियों से जानते हैं कि एदोम का राजा इस्राएलियों को अपने देश से होकर यात्रा करने की अनुमति नहीं देगा। इसका मतलब यह था कि इस्राएली उसी रास्ते से वापस लौटे, जिससे वे अभी-अभी आए थे। इस्राएली परमेश्वर और मूसा से अच्छे पानी और भोजन की कमी के बारे में शिकायत करते हैं। लोग कहते हैं कि खाना नहीं है, और फिर वे कहते हैं कि जो खाना या रोटी उनके पास है, वह उन्हें पसंद नहीं है। इस्राएली कहते हैं कि जंगल में मरने के बजाय, उनके लिए मिस्र में ही रहना बेहतर होता।</w:t>
      </w:r>
    </w:p>
    <w:p>
      <w:pPr/>
      <w:r>
        <w:rPr>
          <w:lang w:val="hi_IN" w:bidi="hi_IN"/>
        </w:rPr>
      </w:r>
      <w:r>
        <w:rPr>
          <w:lang w:val="hi_IN" w:bidi="hi_IN"/>
        </w:rPr>
        <w:t>यहाँ रुकें और समूह में चर्चा करें: किसी ऐसे समय की कहानी बताइए जब आपके समुदाय के लोगों ने किसी अधिकार वाले व्यक्ति से किसी बात की शिकायत की थी, क्योंकि वे लंबे समय से ऐसी समस्या से थक गए थे। ऑडियो को यहाँ रोकें।</w:t>
      </w:r>
    </w:p>
    <w:p>
      <w:pPr/>
      <w:r>
        <w:rPr>
          <w:lang w:val="hi_IN" w:bidi="hi_IN"/>
        </w:rPr>
      </w:r>
      <w:r>
        <w:rPr>
          <w:lang w:val="hi_IN" w:bidi="hi_IN"/>
        </w:rPr>
        <w:t xml:space="preserve">यहाँ रुकें और उस क्षेत्र का नक्शा देखें </w:t>
      </w:r>
      <w:r>
        <w:rPr>
          <w:b/>
          <w:lang w:val="hi_IN" w:bidi="hi_IN"/>
        </w:rPr>
        <w:t>जहाँ इस्राएली भटक रहे हैं और डेरा डाले हुए हैं</w:t>
      </w:r>
      <w:r>
        <w:rPr>
          <w:lang w:val="hi_IN" w:bidi="hi_IN"/>
        </w:rPr>
        <w:t>। ऑडियो को यहाँ रोकें।</w:t>
      </w:r>
    </w:p>
    <w:p>
      <w:pPr/>
      <w:r>
        <w:rPr>
          <w:lang w:val="hi_IN" w:bidi="hi_IN"/>
        </w:rPr>
      </w:r>
      <w:r>
        <w:rPr>
          <w:lang w:val="hi_IN" w:bidi="hi_IN"/>
        </w:rPr>
        <w:t>यहोवा इस्राएलियों के पास तेज विष वाले या जहरीले साँप और नाग भेजता है। साँप एक ऐसा जानवर है जो ज़मीन पर अपने पेट के बल रेंगता है। साँप की जीभ लंबी और दो-मुँही होती है, और उसके मुँह में नुकीले दाँत होते हैं। “तेज विषवाले” नाम मूल भाषा से आया है, जिसका अर्थ है “जलाना।” ऐसा इसलिए होता है, क्योंकि जब कोई जहरीला साँप किसी को काटता है, तो जलन महसूस होती है। जहर त्वचा के ऊपर और नीचे जलन पैदा करता है। बहुत से इस्राएली मर गए क्योंकि साँपों ने उन्हें काट लिया।</w:t>
      </w:r>
    </w:p>
    <w:p>
      <w:pPr/>
      <w:r>
        <w:rPr>
          <w:lang w:val="hi_IN" w:bidi="hi_IN"/>
        </w:rPr>
      </w:r>
      <w:r>
        <w:rPr>
          <w:lang w:val="hi_IN" w:bidi="hi_IN"/>
        </w:rPr>
        <w:t xml:space="preserve">यहाँ रुकें और एक साँप की </w:t>
      </w:r>
      <w:r>
        <w:rPr>
          <w:lang w:val="hi_IN" w:bidi="hi_IN"/>
        </w:rPr>
        <w:t>तस्वीर</w:t>
      </w:r>
      <w:r>
        <w:rPr>
          <w:lang w:val="hi_IN" w:bidi="hi_IN"/>
        </w:rPr>
        <w:t xml:space="preserve"> देखें। ऑडियो को यहाँ रोकें।</w:t>
      </w:r>
    </w:p>
    <w:p>
      <w:pPr/>
      <w:r>
        <w:rPr>
          <w:lang w:val="hi_IN" w:bidi="hi_IN"/>
        </w:rPr>
      </w:r>
      <w:r>
        <w:rPr>
          <w:lang w:val="hi_IN" w:bidi="hi_IN"/>
        </w:rPr>
        <w:t>इस्राएली महसूस करते हैं कि उन्होंने यहोवा के विरुद्ध गलत किया है। लोग मूसा के पास जाते हैं और कहते हैं, “हमने पाप किया है, कि हमने यहोवा के और तेरे विरुद्ध बातें की हैं।” लोग विनम्रता से मूसा से कहते हैं कि वह यहोवा से बात करे ताकि यहोवा साँपों को दूर कर दे। मूसा इस्राएलियों के लिए प्रार्थना करता है। मूसा यहोवा से विनती करता है कि वह साँपों को दूर करे।</w:t>
      </w:r>
    </w:p>
    <w:p>
      <w:pPr/>
      <w:r>
        <w:rPr>
          <w:lang w:val="hi_IN" w:bidi="hi_IN"/>
        </w:rPr>
      </w:r>
      <w:r>
        <w:rPr>
          <w:lang w:val="hi_IN" w:bidi="hi_IN"/>
        </w:rPr>
        <w:t>यहोवा मूसा से कहता है कि वह एक साँप की प्रतिकृति, या एक मूर्ति बनाए। मूसा एक कारीगर से पीतल या शायद ताँबे का एक साँप बनवाता है। एक धातु कारीगर ताँबे और टिन के संयोजन से पीतल बनाता है। ताँबा एक तीव्र लाल रंग का होता है, जो तेज विषवाले साँप के वर्णन के साथ अधिक मेल खा सकता है।</w:t>
      </w:r>
    </w:p>
    <w:p>
      <w:pPr/>
      <w:r>
        <w:rPr>
          <w:lang w:val="hi_IN" w:bidi="hi_IN"/>
        </w:rPr>
      </w:r>
      <w:r>
        <w:rPr>
          <w:lang w:val="hi_IN" w:bidi="hi_IN"/>
        </w:rPr>
        <w:t>मूसा धातु के साँप को एक डंडे, या लंबी लाठी से जोड़ता है। डंडा इतना लंबा है कि जब साँप को ऊपर उठाया जाता है, तो बहुत से लोग उसे देख सकते हैं। जिस किसी को भी साँप ने काटा हो, वह पीतल के साँप को देख सकता है और वह जीवित रहेगा। इसलिए मूसा यहोवा की आज्ञा के अनुसार करता है। मूसा पीतल से एक साँप बनाता है और उसे डंडे से जोड़ता है। मूसा डंडे को भूमि में गाड़ देता है, ताकि साँप हवा में ऊँचा रहे। जो कोई भी व्यक्ति जिसे साँप ने काटा है, यदि वह पीतल के साँप को देखे या उसे घूरे तो यहोवा उन्हें चंगा कर देता है। ये लोग साँप के काटने से नहीं मरते। हर एक व्यक्ति को यहोवा की आज्ञा माननी पड़ती थी और पीतल के साँप की ओर देखने का चुनाव करना पड़ता था, तभी यहोवा उसे चंगा करता था।</w:t>
      </w:r>
    </w:p>
    <w:p>
      <w:pPr/>
      <w:r>
        <w:rPr>
          <w:lang w:val="hi_IN" w:bidi="hi_IN"/>
        </w:rPr>
      </w:r>
      <w:r>
        <w:rPr>
          <w:lang w:val="hi_IN" w:bidi="hi_IN"/>
        </w:rPr>
        <w:t xml:space="preserve">यहाँ रुकें और </w:t>
      </w:r>
      <w:r>
        <w:rPr>
          <w:lang w:val="hi_IN" w:bidi="hi_IN"/>
        </w:rPr>
        <w:t>डण्डे पर पीतल के साँप</w:t>
      </w:r>
      <w:r>
        <w:rPr>
          <w:lang w:val="hi_IN" w:bidi="hi_IN"/>
        </w:rPr>
        <w:t xml:space="preserve"> की तस्वीर देखें।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21:1–9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अरद का कनानी राजा इस्राएलियों पर हमला करता है। इस्राएली यहोवा से पूछते हैं कि यदि वे कनानी लोगों पर आक्रमण करें, तो क्या वह उन्हें विजय दिलाएगा। यहोवा इस्राएलियों को विजय दिलाता है। इस्राएली कनानियों और उनके नगरों को नष्ट कर देते हैं।</w:t>
      </w:r>
    </w:p>
    <w:p>
      <w:pPr/>
      <w:r>
        <w:rPr>
          <w:lang w:val="hi_IN" w:bidi="hi_IN"/>
        </w:rPr>
      </w:r>
      <w:r>
        <w:rPr>
          <w:b/>
          <w:lang w:val="hi_IN" w:bidi="hi_IN"/>
        </w:rPr>
        <w:t>दूसरे दृश्य में:</w:t>
      </w:r>
      <w:r>
        <w:rPr>
          <w:lang w:val="hi_IN" w:bidi="hi_IN"/>
        </w:rPr>
        <w:t xml:space="preserve"> इस्राएली होर पर्वत छोड़कर एदोम देश के चारों ओर से होते हुए दक्षिण की ओर बढ़ते हैं। लोग निराश हो जाते हैं और मूसा और परमेश्वर के विरुद्ध बात करते हैं। यहोवा जहरीले साँप भेजता है जो कुछ लोगों को काटते हैं और वे मर जाते हैं।</w:t>
      </w:r>
    </w:p>
    <w:p>
      <w:pPr/>
      <w:r>
        <w:rPr>
          <w:lang w:val="hi_IN" w:bidi="hi_IN"/>
        </w:rPr>
      </w:r>
      <w:r>
        <w:rPr>
          <w:b/>
          <w:lang w:val="hi_IN" w:bidi="hi_IN"/>
        </w:rPr>
        <w:t>तीसरे दृश्य में:</w:t>
      </w:r>
      <w:r>
        <w:rPr>
          <w:lang w:val="hi_IN" w:bidi="hi_IN"/>
        </w:rPr>
        <w:t xml:space="preserve"> इस्राएली यह महसूस करते हैं कि उन्होंने यहोवा और मूसा के विरुद्ध पाप किया है। इस्राएली मूसा से कहते हैं कि वह यहोवा से साँपों को हटा लेने के लिए विनती करे। यहोवा मूसा से कहता है कि वह पीतल का साँप बनाए। पीतल के साँप को डंडे से जोड़ा जाता है। जिस व्यक्ति को साँप ने काटा है, वह पीतल के साँप को देख सकता है और वह नहीं मरेगा।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अराद का राजा</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जहरीले साँप</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हम ठीक से नहीं जानते कि यह कहानी कब शुरू होती है। हो सके तो, यह कोशिश करें कि ऐसा न लगे कि यह कहानी पिछली कहानी के तुरंत बाद हुई है। पिछली कहानी होर पर्वत पर हुई थी। यह अगली कहानी तब होती है जब इस्राएली होर पर्वत से निकलते हैं। इस भाग का पहला भाग अराद के कनानी राजा के साथ हुए युद्ध के बारे में है। यह होर पर्वत के आसपास होने वाली कहानियों के भीतर एक अलग कहानी की तरह है। हमें ठीक-ठीक नहीं पता कि यह कहानी कहाँ घटित हुई। लेखक के लिए सटीक स्थान महत्वपूर्ण नहीं है। महत्वपूर्ण बात यह है कि क्या होता है, न कि यह कि वह ठीक कहाँ या कब होता है।</w:t>
      </w:r>
    </w:p>
    <w:p>
      <w:pPr/>
      <w:r>
        <w:rPr>
          <w:lang w:val="hi_IN" w:bidi="hi_IN"/>
        </w:rPr>
      </w:r>
      <w:r>
        <w:rPr>
          <w:lang w:val="hi_IN" w:bidi="hi_IN"/>
        </w:rPr>
        <w:t>पहले दृश्य में हम नेगेव में कनानी राजा अराद को देखते हैं। अराद कनान के दक्षिणी क्षेत्र का एक नगर था। नेगेव “कनान के दक्षिणी भाग” को दर्शाता है।</w:t>
      </w:r>
    </w:p>
    <w:p>
      <w:pPr/>
      <w:r>
        <w:rPr>
          <w:lang w:val="hi_IN" w:bidi="hi_IN"/>
        </w:rPr>
      </w:r>
      <w:r>
        <w:rPr>
          <w:lang w:val="hi_IN" w:bidi="hi_IN"/>
        </w:rPr>
        <w:t xml:space="preserve">यहाँ रुकें और </w:t>
      </w:r>
      <w:r>
        <w:rPr>
          <w:b/>
          <w:lang w:val="hi_IN" w:bidi="hi_IN"/>
        </w:rPr>
        <w:t>क्षेत्र का नक्शा</w:t>
      </w:r>
      <w:r>
        <w:rPr>
          <w:lang w:val="hi_IN" w:bidi="hi_IN"/>
        </w:rPr>
        <w:t xml:space="preserve"> देखें। ऑडियो को यहाँ रोकें।</w:t>
      </w:r>
    </w:p>
    <w:p>
      <w:pPr/>
      <w:r>
        <w:rPr>
          <w:lang w:val="hi_IN" w:bidi="hi_IN"/>
        </w:rPr>
      </w:r>
      <w:r>
        <w:rPr>
          <w:lang w:val="hi_IN" w:bidi="hi_IN"/>
        </w:rPr>
        <w:t>यहाँ रुकें और समूह में इस पर चर्चा करें: आप किसी क्षेत्र के शासक या प्रधान का वर्णन कैसे करेंगे? आप उस क्षेत्र का वर्णन कैसे करेंगे जिस पर वे शासन करते हैं? विभिन्न प्रकार के अगुवों के उदाहरण दें जो अलग-अलग प्रकार के क्षेत्रों पर शासन करते हैं। ऑडियो को यहाँ रोकें।</w:t>
      </w:r>
    </w:p>
    <w:p>
      <w:pPr/>
      <w:r>
        <w:rPr>
          <w:lang w:val="hi_IN" w:bidi="hi_IN"/>
        </w:rPr>
      </w:r>
      <w:r>
        <w:rPr>
          <w:lang w:val="hi_IN" w:bidi="hi_IN"/>
        </w:rPr>
        <w:t>अराद का राजा सुनता है कि इस्राएली अतारीम की सड़क पर आ रहे हैं। हमें अतारीम का स्थान नहीं पता है। कुछ लोगों का मानना है कि यह उस मार्ग को दर्शाता है जिसे भेद लेने वाले लोगों ने अपनाया था, क्योंकि यह नाम इस्राएलियों के भेदियों के शब्द से मिलता-जुलता लगता है। राजा इस्राएलियों पर आक्रमण करता है और उनमें से कुछ को बंदी बना लेता है। राजा उन्हें बंदी बनाता है।</w:t>
      </w:r>
    </w:p>
    <w:p>
      <w:pPr/>
      <w:r>
        <w:rPr>
          <w:lang w:val="hi_IN" w:bidi="hi_IN"/>
        </w:rPr>
      </w:r>
      <w:r>
        <w:rPr>
          <w:lang w:val="hi_IN" w:bidi="hi_IN"/>
        </w:rPr>
        <w:t>इस्राएली यहोवा से एक मन्नत या दृढ़ प्रतिज्ञा करते हैं। इस्राएली कहते हैं कि यदि यहोवा इस्राएलियों को कनानियों पर विजय देगा, तो इस्राएली कनानियों और उनके नगरों को पूरी तरह नष्ट कर देंगे।</w:t>
      </w:r>
    </w:p>
    <w:p>
      <w:pPr/>
      <w:r>
        <w:rPr>
          <w:lang w:val="hi_IN" w:bidi="hi_IN"/>
        </w:rPr>
      </w:r>
      <w:r>
        <w:rPr>
          <w:lang w:val="hi_IN" w:bidi="hi_IN"/>
        </w:rPr>
        <w:t>यहोवा इस्राएलियों के अनुरोध को सुनता है, और यहोवा इस्राएलियों को उनके शत्रुओं पर विजय देता है। इस्राएली कनानी लोगों और उनके नगरों को पूरी तरह नष्ट कर देते हैं। इस्राएली नगर से अपने लिए कोई भी वस्तु नहीं लेते हैं। इस्राएली दिखा रहे हैं कि यहोवा ही है जिसने कनानियों पर विजय प्राप्त की है, इसलिए लोग और उनके नगर यहोवा के हैं। इस्राएली कनानियों और उनके नगरों को नष्ट कर देते हैं, और इस्राएली किसी भी लोगों या नगरों को अपने लिए नहीं रखते हैं।</w:t>
      </w:r>
    </w:p>
    <w:p>
      <w:pPr/>
      <w:r>
        <w:rPr>
          <w:lang w:val="hi_IN" w:bidi="hi_IN"/>
        </w:rPr>
      </w:r>
      <w:r>
        <w:rPr>
          <w:lang w:val="hi_IN" w:bidi="hi_IN"/>
        </w:rPr>
        <w:t>दूसरे दृश्य में इस्राएल के लोग होर पर्वत से निकलकर दक्षिण की ओर चले जाते हैं। यह शायद हारून की मृत्यु के तुरंत बाद हुआ होगा, लेकिन हमें यह निश्चित नहीं है। इस्राएली एदोम देश के चारों ओर लाल सागर की ओर घूमते हैं। यह सुनिश्चित करें कि आप इस दृश्य की शुरुआत जिस तरह से करते हैं, उससे ऐसा न लगे कि यह ठीक तब हुआ था जब यहोवा ने इस्राएलियों को जीत दिलाई थी, क्योंकि हमें ठीक-ठीक पता नहीं है कि यह घटना कब घटी थी।</w:t>
      </w:r>
    </w:p>
    <w:p>
      <w:pPr/>
      <w:r>
        <w:rPr>
          <w:lang w:val="hi_IN" w:bidi="hi_IN"/>
        </w:rPr>
      </w:r>
      <w:r>
        <w:rPr>
          <w:lang w:val="hi_IN" w:bidi="hi_IN"/>
        </w:rPr>
        <w:t xml:space="preserve">यहाँ रुकें और एक नक्शा देखें </w:t>
      </w:r>
      <w:r>
        <w:rPr>
          <w:b/>
          <w:lang w:val="hi_IN" w:bidi="hi_IN"/>
        </w:rPr>
        <w:t>कि इस्राएली कहाँ यात्रा कर रहे हैं</w:t>
      </w:r>
      <w:r>
        <w:rPr>
          <w:lang w:val="hi_IN" w:bidi="hi_IN"/>
        </w:rPr>
        <w:t>। इस बारे में सोचें कि आप इस भाग के इस हिस्से को कैसे शुरू करेंगे और आप कैसे दिखाएँगे कि हम निश्चित नहीं हैं कि यह कब हुआ। ऑडियो को यहाँ रोकें।</w:t>
      </w:r>
    </w:p>
    <w:p>
      <w:pPr/>
      <w:r>
        <w:rPr>
          <w:lang w:val="hi_IN" w:bidi="hi_IN"/>
        </w:rPr>
      </w:r>
      <w:r>
        <w:rPr>
          <w:lang w:val="hi_IN" w:bidi="hi_IN"/>
        </w:rPr>
        <w:t>लोग अधीर हो जाते हैं। लोग हतोत्साहित हो गए हैं, या उन्होंने धैर्य खो दिया है। लोग परमेश्वर और मूसा से बात करते हैं। जब मूसा लोगों के क्रोध का वर्णन करता है, तो मूसा कहता है कि लोगों ने परमेश्वर के विरुद्ध बात की है। मूसा परमेश्वर के व्यक्तिगत नाम, यहोवा के बजाय परमेश्वर के लिए सामान्य शब्द का उपयोग करता है। लोग ऐसा प्रश्न पूछते हैं जिसका उत्तर देने की आवश्यकता नहीं होती है। लोग कहते हैं, “तुम लोग हमको मिस्र से जंगल में मरने के लिये क्यों ले आए हो?” लोग परमेश्वर और मूसा से क्रोधित हैं। लोगों को लगता है कि परमेश्वर और मूसा को उन्हें मिस्र से बाहर नहीं लाना चाहिए था। लोग यह भी कह रहे हैं कि यदि वे मिस्र में रहते तो वे नहीं मरते।</w:t>
      </w:r>
    </w:p>
    <w:p>
      <w:pPr/>
      <w:r>
        <w:rPr>
          <w:lang w:val="hi_IN" w:bidi="hi_IN"/>
        </w:rPr>
      </w:r>
      <w:r>
        <w:rPr>
          <w:lang w:val="hi_IN" w:bidi="hi_IN"/>
        </w:rPr>
        <w:t xml:space="preserve">यहाँ रुकें और चर्चा करें: किसी ऐसे समय की कहानी सुनाएँ जब आपने यह दिखाया हो कि आपको कोई स्थिति पसंद नहीं आई। उस स्थिति में आपने क्या कहा, इस बारे में बात करें। आप किसी से ऐसा कौन-सा सवाल पूछ सकते थे, जिससे यह ज़ाहिर होता कि आप उस स्थिति या घटना से खुश नहीं थे? ऑडियो को रोकें। </w:t>
      </w:r>
    </w:p>
    <w:p>
      <w:pPr/>
      <w:r>
        <w:rPr>
          <w:lang w:val="hi_IN" w:bidi="hi_IN"/>
        </w:rPr>
      </w:r>
      <w:r>
        <w:rPr>
          <w:lang w:val="hi_IN" w:bidi="hi_IN"/>
        </w:rPr>
        <w:t>लोगों को यह बात बिल्कुल पसंद नहीं आई कि उनके पास खाना और पानी नहीं था। लोगों ने कहा, “यहाँ खाने के लिए कुछ भी नहीं है और न ही पीने के लिए कुछ है। हमें इस भयानक मन्ना से नफरत है!" यहाँ भोजन के लिए मूल शब्द रोटी है। परन्तु जब लोग कहते हैं कि उन्हें रोटी से नफरत है, तो लोग मन्ना के बारे में बात कर रहे हैं। आपको निर्गमन से याद होगा कि मन्ना वह भोजन है जिसे यहोवा हर सुबह लोगों को चमत्कारिक रूप से प्रदान करता है।</w:t>
      </w:r>
    </w:p>
    <w:p>
      <w:pPr/>
      <w:r>
        <w:rPr>
          <w:lang w:val="hi_IN" w:bidi="hi_IN"/>
        </w:rPr>
      </w:r>
      <w:r>
        <w:rPr>
          <w:lang w:val="hi_IN" w:bidi="hi_IN"/>
        </w:rPr>
        <w:t>यहोवा लोगों को कोई उत्तर नहीं देता। यहोवा लोगों के बीच तेज विषवाले या जहरीले साँप भेजता है। साँप बहुत से लोगों को काटते हैं, और वे लोग मर जाते हैं।</w:t>
      </w:r>
    </w:p>
    <w:p>
      <w:pPr/>
      <w:r>
        <w:rPr>
          <w:lang w:val="hi_IN" w:bidi="hi_IN"/>
        </w:rPr>
      </w:r>
      <w:r>
        <w:rPr>
          <w:lang w:val="hi_IN" w:bidi="hi_IN"/>
        </w:rPr>
        <w:t>यहाँ रुकें और चर्चा करें: याद रखें कि ये साँप लोगों को ऐसा महसूस कराते हैं, जैसे उनका काटा हुआ हिस्सा जल रहा हो। अपनी भाषा में आप जहरीले या तेज विषवाले साँपों के बारे में कैसे बात करेंगे? ऑडियो को यहाँ रोकें।</w:t>
      </w:r>
    </w:p>
    <w:p>
      <w:pPr/>
      <w:r>
        <w:rPr>
          <w:lang w:val="hi_IN" w:bidi="hi_IN"/>
        </w:rPr>
      </w:r>
      <w:r>
        <w:rPr>
          <w:lang w:val="hi_IN" w:bidi="hi_IN"/>
        </w:rPr>
        <w:t>तीसरे दृश्य में लोग मूसा के पास आते हैं और कहते हैं, “हमने तेरे और यहोवा के विरुद्ध पाप किया है।” लोग कह रहे हैं कि उन्होंने कुछ गलत किया है—उन्होंने मूसा पर भरोसा नहीं किया है और यहोवा पर भी भरोसा नहीं किया है। लोग मूसा से विनम्रतापूर्वक कहते हैं कि वह यहोवा से साँपों को हटा लेने के लिए विनती करे। इसलिए मूसा यहोवा से प्रार्थना करता है कि वह साँपों को हटा दे।</w:t>
      </w:r>
    </w:p>
    <w:p>
      <w:pPr/>
      <w:r>
        <w:rPr>
          <w:lang w:val="hi_IN" w:bidi="hi_IN"/>
        </w:rPr>
      </w:r>
      <w:r>
        <w:rPr>
          <w:lang w:val="hi_IN" w:bidi="hi_IN"/>
        </w:rPr>
        <w:t>यहाँ रुकें और चर्चा करें: किसी ऐसे समय की कहानी सुनाएँ जब आपने या आपके किसी परिचित ने किसी अगुवे से अपनी ओर से कोई कदम उठाने के लिए कहा हो। इस बात पर ध्यान दें कि आप उस अगुवे का वर्णन कैसे करते हैं, जो आपकी मदद करने की कोशिश में, खुद से भी ज़्यादा महत्वपूर्ण किसी व्यक्ति के पास जाता है। ऑडियो को यहाँ रोकें।</w:t>
      </w:r>
    </w:p>
    <w:p>
      <w:pPr/>
      <w:r>
        <w:rPr>
          <w:lang w:val="hi_IN" w:bidi="hi_IN"/>
        </w:rPr>
      </w:r>
      <w:r>
        <w:rPr>
          <w:lang w:val="hi_IN" w:bidi="hi_IN"/>
        </w:rPr>
        <w:t>यहोवा मूसा को उत्तर देता है। यहोवा मूसा से कहता है कि वह पीतल का एक साँप बनाए। मूसा धातु के साँप को एक लंबे डंडे से जोड़ता है और डंडे को भूमि में गाड़ देता है। लोग पीतल के साँप को देख सकते हैं, क्योंकि वह डंडे पर ऊँचा होता है। यहोवा साँपों को हटाता नहीं है, बल्कि वह लोगों के लिए एक ऐसा उपाय करता है जिससे साँप के काटने पर भी उनकी मृत्यु न हो। लोग यहोवा पर भरोसा कर सकते हैं और पीतल के साँप को देख सकते हैं, और यहोवा उन्हें चंगा करेगा।</w:t>
      </w:r>
    </w:p>
    <w:p>
      <w:pPr/>
      <w:r>
        <w:rPr>
          <w:lang w:val="hi_IN" w:bidi="hi_IN"/>
        </w:rPr>
      </w:r>
      <w:r>
        <w:rPr>
          <w:lang w:val="hi_IN" w:bidi="hi_IN"/>
        </w:rPr>
        <w:t>मूसा वही करता है जो यहोवा ने मूसा से करने के लिए कहा है। जब साँप किसी को काटता है, तो वह व्यक्ति पीतल के साँप को देख सकता है और वह नहीं मरेगा। जब लोग पीतल के साँप को देखते हैं, तो वे उसे एकटक निहारते हैं, या उस पर पूरा ध्यान देते हैं। यह याद रखना महत्वपूर्ण है कि यह भाग स्पष्ट करता है कि जब इस्राएली यहोवा की आज्ञा मानते हैं और साँप को देखते हैं, तो वे चंगे हो जाते हैं।</w:t>
      </w:r>
    </w:p>
    <w:p>
      <w:pPr/>
      <w:r>
        <w:rPr>
          <w:lang w:val="hi_IN" w:bidi="hi_IN"/>
        </w:rPr>
      </w:r>
      <w:r>
        <w:rPr>
          <w:lang w:val="hi_IN" w:bidi="hi_IN"/>
        </w:rPr>
        <w:t>यहाँ रुकें और चर्चा करें: किसी ऐसे समय की कहानी सुनाएँ जब आपने या आपके किसी परिचित ने किसी चीज़ को बहुत ध्यान से देखा हो, या उस पर पूरा ध्यान दिया हो। कहानी बताते समय आप किन शब्दों का उपयोग करते हैं, उन पर ध्यान दें।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अराद का राजा</w:t>
      </w:r>
    </w:p>
    <w:p>
      <w:pPr>
        <w:pStyle w:val="ListBullet"/>
        <w:spacing w:line="240" w:lineRule="auto"/>
        <w:ind w:left="720"/>
      </w:pPr>
      <w:r>
        <w:rPr>
          <w:lang w:val="hi_IN" w:bidi="hi_IN"/>
        </w:rPr>
      </w:r>
      <w:r>
        <w:rPr>
          <w:lang w:val="hi_IN" w:bidi="hi_IN"/>
        </w:rPr>
        <w:t>कनानी</w:t>
      </w:r>
    </w:p>
    <w:p>
      <w:pPr>
        <w:pStyle w:val="ListBullet"/>
        <w:spacing w:line="240" w:lineRule="auto"/>
        <w:ind w:left="720"/>
      </w:pPr>
      <w:r>
        <w:rPr>
          <w:lang w:val="hi_IN" w:bidi="hi_IN"/>
        </w:rPr>
      </w:r>
      <w:r>
        <w:rPr>
          <w:lang w:val="hi_IN" w:bidi="hi_IN"/>
        </w:rPr>
        <w:t>जहरीले साँप</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अराद का कनानी राजा सुनता है कि इस्राएली अतारीम की सड़क पर आ रहे हैं। कनानी राजा इस्राएलियों पर हमला करता है और कुछ लोगों को बंदी के रूप में ले जाता है। इस्राएली यहोवा से एक प्रतिज्ञा या मन्नत मानते हैं, कि यदि तू सचमुच उन लोगों को हमारे वश में कर दे, तो हम उनके नगरों को सत्यानाश कर देंगे। यहोवा इस्राएलियों के अनुरोध को सुनता है। यहोवा इस्राएलियों को कनानियों पर विजय देता है। इस्राएली लोगों और उनके नगरों को पूरी तरह नष्ट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"हम आनंद से अभिभूत हैं! यहोवा ने हमारे लिए यह किया है! यहोवा ने मदद के लिए हमारी पुकार सुनी! यहोवा हमारा रक्षक है!" या, "हम यहोवा के लोग हैं। यहोवा हमारे लिए प्रबंध करता है! हमें यहोवा से किए अपने वादे निभाने चाहिए, और यहोवा हमें आशीष देता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होर पर्वत से निकलकर लाल सागर की ओर यात्रा करते हैं। इस्राएली एदोम देश के चारों ओर यात्रा करते हैं। लोग अपनी यात्रा में अधीर हो जाते हैं। लोग परमेश्वर और मूसा के विरुद्ध बोलने लगे, और कहने लगे, “तुम लोग हमको मिस्र से जंगल में मरने के लिये क्यों ले आए हो? यहाँ खाने के लिए कुछ नहीं है और पीने के लिए भी कुछ नहीं है। हमें इस भयानक मन्ना से नफरत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"काश मैं मिस्र में होता। वहाँ मेरे पास अच्छा भोजन था और पीने के लिए बहुत साफ पानी था,” या, "यहोवा हमें इस सुनसान, भयानक जगह पर क्यों ले आया है?" “मैं फ़िरौन के नियमों के तहत रहना पसंद करता था,” या, "इतने भटकने का क्या मतलब है?” हम सच में थक गए हैं और काश हमारे पास अलग प्रकार का भोजन होता।"</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“मेरे लोग मुझे बहुत जल्दी भूल जाते हैं,” या, “मेरे लोग हमेशा मेरे धैर्य की परीक्षा लेते रहते हैं,” या, “मैं चाहता हूँ कि मेरे लोग मुझे देखें। मैं अपने लोगों से प्रेम करता हूँ, लेकिन वे मुझ पर भरोसा नहीं करते और मेरी अवज्ञा करने का निर्णय लेते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लोगों के बीच ज़हरीले या तेज विषवाले साँप भेजता है। अनेक इस्राएलियों को साँप काट लेते हैं और वे मर जाते हैं। इस्राएली मूसा से कहते हैं, “हमने पाप किया है कि यहोवा के और तेरे विरुद्ध बातें की हैं। यहोवा से प्रार्थना कर कि वह साँपों को हम से दूर करे।” मूसा लोगों के लिए प्रार्थना करता है।</w:t>
      </w:r>
    </w:p>
    <w:p>
      <w:pPr/>
      <w:r>
        <w:rPr>
          <w:lang w:val="hi_IN" w:bidi="hi_IN"/>
        </w:rPr>
      </w:r>
      <w:r>
        <w:rPr>
          <w:lang w:val="hi_IN" w:bidi="hi_IN"/>
        </w:rPr>
        <w:t>यहोवा मूसा से कहता है कि वह पीतल का साँप बनाए। यहोवा मूसा से कहता है कि वह पीतल के साँप को डंडे से जोड़ दे। यहोवा मूसा से कहता है कि जिस किसी को साँप ने काटा है, वह पीतल के साँप को देखे, और वह नहीं मरेगा, बल्कि जीवित रहेगा। मूसा पीतल का साँप बनाता है और उसे डंडे से जोड़ता है। जिसे साँप ने काटा है, वह पीतल के साँप को देख सकता है, और वह व्यक्ति चंगा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प्रकार उत्तर दे सकता है: "मुझे इस बात से बहुत राहत मिली कि यहोवा जानता था कि हमें अपने किए पर पछतावा है। "यहोवा ने हमें साँप के काटने पर मरने से बचा लिया है," या, "यहोवा ने हमें क्षमा कर दिया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अपने लोगों की अगुवाई करना कठिन लगता है। मैं उनकी शिकायतों को समझता हूँ। "जंगल में जीवन कठिन है," या, "यहोवा हमारे प्रति कितना धीरज धरता है।" हम इस्राएली यहोवा से किए गए अपने वादों को निभाने में अच्छे नहीं हैं! यहोवा हमारी मन्नतों और प्रतिज्ञाओं में अपनी ओर का हिस्सा हमेशा निभाता है।"</w:t>
      </w:r>
      <w:r>
        <w:rPr>
          <w:lang w:val="hi_IN" w:bidi="hi_IN"/>
        </w:rPr>
      </w:r>
    </w:p>
    <w:p>
      <w:pPr>
        <w:pStyle w:val="Heading3"/>
      </w:pPr>
      <w:r>
        <w:rPr>
          <w:lang w:val="hi_IN" w:bidi="hi_IN"/>
        </w:rPr>
        <w:t>आवश्यक जानकारी</w:t>
      </w:r>
    </w:p>
    <w:p>
      <w:pPr/>
      <w:r>
        <w:rPr>
          <w:lang w:val="hi_IN" w:bidi="hi_IN"/>
        </w:rPr>
      </w:r>
      <w:r>
        <w:rPr>
          <w:lang w:val="hi_IN" w:bidi="hi_IN"/>
        </w:rPr>
        <w:t>गिनती 21:1–9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कनानी</w:t>
      </w:r>
      <w:r>
        <w:rPr>
          <w:lang w:val="hi_IN" w:bidi="hi_IN"/>
        </w:rPr>
        <w:t xml:space="preserve"> राजा सुनता है कि इस्राएली अतारीम से होकर सड़क पर आ रहे हैं। कनानी वह व्यक्ति है जो कनान देश का वासी है। </w:t>
      </w:r>
      <w:r>
        <w:rPr>
          <w:b/>
          <w:lang w:val="hi_IN" w:bidi="hi_IN"/>
        </w:rPr>
        <w:t>कनान</w:t>
      </w:r>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चर्चा करें कि आप "अतारीम के मार्ग से" के लिए किस शब्द या वाक्यांश का उपयोग करेंगे। हमें नहीं पता कि अतारीम कहाँ था। परन्तु हम जानते हैं कि लोग अक्सर इस मार्ग से यात्रा करते थे। आप उस रास्ते के लिए किस शब्द का इस्तेमाल करेंगे, जिसका उपयोग लोग आमतौर पर पैदल चलकर एक जगह से दूसरी जगह जाने के लिए करते थे? आप सड़क, पथ या मार्ग शब्द का उपयोग कर सकते हैं। इस ऑडियो को यहाँ रोकें।</w:t>
      </w:r>
    </w:p>
    <w:p>
      <w:pPr/>
      <w:r>
        <w:rPr>
          <w:lang w:val="hi_IN" w:bidi="hi_IN"/>
        </w:rPr>
      </w:r>
      <w:r>
        <w:rPr>
          <w:lang w:val="hi_IN" w:bidi="hi_IN"/>
        </w:rPr>
        <w:t xml:space="preserve">इस्राएलियों ने </w:t>
      </w:r>
      <w:r>
        <w:rPr>
          <w:b/>
          <w:lang w:val="hi_IN" w:bidi="hi_IN"/>
        </w:rPr>
        <w:t>यहोवा</w:t>
      </w:r>
      <w:r>
        <w:rPr>
          <w:lang w:val="hi_IN" w:bidi="hi_IN"/>
        </w:rPr>
        <w:t xml:space="preserve"> से एक </w:t>
      </w:r>
      <w:r>
        <w:rPr>
          <w:b/>
          <w:lang w:val="hi_IN" w:bidi="hi_IN"/>
        </w:rPr>
        <w:t>मन्नत</w:t>
      </w:r>
      <w:r>
        <w:rPr>
          <w:lang w:val="hi_IN" w:bidi="hi_IN"/>
        </w:rPr>
        <w:t xml:space="preserve"> मानी। मन्नत एक वादा है जो दो लोगों या लोगों के समूहों के बीच किया जाता है। इस मामले में, इस्राएली यहोवा से एक गंभीर प्रतिज्ञा कर रहे थे। </w:t>
      </w:r>
      <w:r>
        <w:rPr>
          <w:b/>
          <w:lang w:val="hi_IN" w:bidi="hi_IN"/>
        </w:rPr>
        <w:t>मन्नत</w:t>
      </w:r>
      <w:r>
        <w:rPr>
          <w:lang w:val="hi_IN" w:bidi="hi_IN"/>
        </w:rPr>
        <w:t xml:space="preserve"> के बारे में अधिक जानकारी के लिए, मुख्य शब्दावली देखें। मन्नत के लिए उसी शब्द या वाक्यांश का उपयोग करें जिसका उपयोग आपने पिछले भागों में किया है। इस भाग में यहोवा का उपयोग पूरे समय किया गया है, सिवाय तब जब इस्राएली </w:t>
      </w:r>
      <w:r>
        <w:rPr>
          <w:b/>
          <w:lang w:val="hi_IN" w:bidi="hi_IN"/>
        </w:rPr>
        <w:t>परमेश्वर</w:t>
      </w:r>
      <w:r>
        <w:rPr>
          <w:lang w:val="hi_IN" w:bidi="hi_IN"/>
        </w:rPr>
        <w:t xml:space="preserve"> के विरुद्ध शिकायत करते हैं, तब उस स्थिति में परमेश्वर के लिए सामान्य शब्द का उपयोग किया जाता है। परमेश्वर और यहोवा के लिए उन्हीं शब्दों का उपयोग करें जिनका उपयोग आपने पिछले भागों में किया है। </w:t>
      </w:r>
      <w:r>
        <w:rPr>
          <w:b/>
          <w:lang w:val="hi_IN" w:bidi="hi_IN"/>
        </w:rPr>
        <w:t>यहोव</w:t>
      </w:r>
      <w:r>
        <w:rPr>
          <w:lang w:val="hi_IN" w:bidi="hi_IN"/>
        </w:rPr>
        <w:t xml:space="preserve">ा और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यहोवा इस्राएलियों को विजय दिलाता है। इस्राएली नगरों और लोगों को पूरी तरह नष्ट कर देते हैं। तब से उस स्थान को होर्मा कहा जाता है। होर्मा शब्द का अर्थ है पूरा विनाश। होर्मा के लिए वही नाम प्रयोग करें जो आपने गिनती की पुस्तक की पिछली कहानी में बताया है, जब इस्राएलियों को कनान से खदेड़ दिया गया था, वह समय जब उन्होंने पहली बार यहोवा की सहायता के बिना कनान को जीतने की कोशिश की थी। वह कहानी इस कहानी से 38 साल पहले हुई थी,</w:t>
      </w:r>
    </w:p>
    <w:p>
      <w:pPr/>
      <w:r>
        <w:rPr>
          <w:lang w:val="hi_IN" w:bidi="hi_IN"/>
        </w:rPr>
      </w:r>
      <w:r>
        <w:rPr>
          <w:lang w:val="hi_IN" w:bidi="hi_IN"/>
        </w:rPr>
        <w:t xml:space="preserve">इस्राएली होर पर्वत से निकलकर एदोम के चारों ओर लाल सागर की ओर यात्रा करते हैं। लोग अधीर हो जाते हैं और शिकायत करते हैं, “तुम लोग हमको मिस्र से जंगल में मरने के लिये क्यों ले आए हो?” </w:t>
      </w:r>
      <w:r>
        <w:rPr>
          <w:lang w:val="hi_IN" w:bidi="hi_IN"/>
        </w:rPr>
        <w:t>जंगल</w:t>
      </w:r>
      <w:r>
        <w:rPr>
          <w:lang w:val="hi_IN" w:bidi="hi_IN"/>
        </w:rPr>
        <w:t xml:space="preserve"> के बारे में अधिक जानकारी के लिए, मुख्य शब्दावली को देखें। जंगल और स्थान नामों के लिए उन्हीं शब्दों या वाक्यांशों का उपयोग करें जिनका उपयोग आपने पिछले भागों में किया है।</w:t>
      </w:r>
    </w:p>
    <w:p>
      <w:pPr/>
      <w:r>
        <w:rPr>
          <w:lang w:val="hi_IN" w:bidi="hi_IN"/>
        </w:rPr>
      </w:r>
      <w:r>
        <w:rPr>
          <w:lang w:val="hi_IN" w:bidi="hi_IN"/>
        </w:rPr>
        <w:t xml:space="preserve">इस्राएली कहते हैं, "यहाँ न तो </w:t>
      </w:r>
      <w:r>
        <w:rPr>
          <w:b/>
          <w:lang w:val="hi_IN" w:bidi="hi_IN"/>
        </w:rPr>
        <w:t>रोटी</w:t>
      </w:r>
      <w:r>
        <w:rPr>
          <w:lang w:val="hi_IN" w:bidi="hi_IN"/>
        </w:rPr>
        <w:t xml:space="preserve"> है, और न पानी है।" हमें इस भयानक रोटी या मन्ना से नफरत है!" </w:t>
      </w:r>
      <w:r>
        <w:rPr>
          <w:b/>
          <w:lang w:val="hi_IN" w:bidi="hi_IN"/>
        </w:rPr>
        <w:t>मन्ना</w:t>
      </w:r>
      <w:r>
        <w:rPr>
          <w:lang w:val="hi_IN" w:bidi="hi_IN"/>
        </w:rPr>
        <w:t xml:space="preserve"> वह भोजन है जो यहोवा इस्राएलियों को जंगल में यात्रा करते समय चमत्कारिक रूप से देता है। लोग हर सुबह दिन भर के लिए पर्याप्त मन्ना इकट्ठा करने के लिए बाहर जाते हैं। यद्यपि इस कहानी में यहाँ “रोटी” कहा गया है, फिर भी हम जानते हैं कि जब इस्राएली कहते हैं कि उन्हें रोटी से नफरत है, तो वे उस मन्ना की बात कर रहे हैं जिसे वे कई वर्षों से खा रहे हैं। आप यहाँ मन्ना के लिए विशेष शब्द या रोटी के लिए सामान्य शब्द का उपयोग कर सकते हैं। यदि आप मन्ना शब्द का उपयोग करते हैं, तो इसका अनुवाद उसी तरह करें जैसे आपने पिछले भागों में किया है।</w:t>
      </w:r>
    </w:p>
    <w:p>
      <w:pPr/>
      <w:r>
        <w:rPr>
          <w:lang w:val="hi_IN" w:bidi="hi_IN"/>
        </w:rPr>
      </w:r>
      <w:r>
        <w:rPr>
          <w:lang w:val="hi_IN" w:bidi="hi_IN"/>
        </w:rPr>
        <w:t xml:space="preserve">यहोवा लोगों के बीच तेज विषवाले या जहरीले </w:t>
      </w:r>
      <w:r>
        <w:rPr>
          <w:b/>
          <w:lang w:val="hi_IN" w:bidi="hi_IN"/>
        </w:rPr>
        <w:t>साँप</w:t>
      </w:r>
      <w:r>
        <w:rPr>
          <w:lang w:val="hi_IN" w:bidi="hi_IN"/>
        </w:rPr>
        <w:t xml:space="preserve"> भेजता है, और बहुत से लोग उनके काटने से मर जाते हैं।</w:t>
      </w:r>
    </w:p>
    <w:p>
      <w:pPr/>
      <w:r>
        <w:rPr>
          <w:lang w:val="hi_IN" w:bidi="hi_IN"/>
        </w:rPr>
      </w:r>
      <w:r>
        <w:rPr>
          <w:lang w:val="hi_IN" w:bidi="hi_IN"/>
        </w:rPr>
        <w:t xml:space="preserve">यहाँ रुकें और समूह में चर्चा करें कि आप </w:t>
      </w:r>
      <w:r>
        <w:rPr>
          <w:b/>
          <w:lang w:val="hi_IN" w:bidi="hi_IN"/>
        </w:rPr>
        <w:t>साँपों</w:t>
      </w:r>
      <w:r>
        <w:rPr>
          <w:lang w:val="hi_IN" w:bidi="hi_IN"/>
        </w:rPr>
        <w:t xml:space="preserve"> के लिए किस शब्द या वाक्यांश का उपयोग करेंगे। इस भाग के साँप जहरीले हैं। यदि आपके पास ज़हरीले और बिना ज़हर वाले साँपों के लिए अलग-अलग शब्द हैं, तो इस बात का ध्यान रखें कि इस अनुच्छेद में जिन साँपों का उल्लेख है, वे ज़हरीले हैं।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मूसा से कहता है कि वह पीतल के एक जहरीले साँप की </w:t>
      </w:r>
      <w:r>
        <w:rPr>
          <w:b/>
          <w:lang w:val="hi_IN" w:bidi="hi_IN"/>
        </w:rPr>
        <w:t>प्रतिकृति</w:t>
      </w:r>
      <w:r>
        <w:rPr>
          <w:lang w:val="hi_IN" w:bidi="hi_IN"/>
        </w:rPr>
        <w:t>, या प्रतिमा बनाए। प्रतिकृति किसी ऐसी वस्तु की प्रतिमा होती है जो बहुत समान दिखती है।</w:t>
      </w:r>
    </w:p>
    <w:p>
      <w:pPr/>
      <w:r>
        <w:rPr>
          <w:lang w:val="hi_IN" w:bidi="hi_IN"/>
        </w:rPr>
      </w:r>
      <w:r>
        <w:rPr>
          <w:lang w:val="hi_IN" w:bidi="hi_IN"/>
        </w:rPr>
        <w:t xml:space="preserve">यहाँ रुकें और समूह में चर्चा करें कि आप </w:t>
      </w:r>
      <w:r>
        <w:rPr>
          <w:b/>
          <w:lang w:val="hi_IN" w:bidi="hi_IN"/>
        </w:rPr>
        <w:t>प्रतिकृति</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इसलिए मूसा </w:t>
      </w:r>
      <w:r>
        <w:rPr>
          <w:b/>
          <w:lang w:val="hi_IN" w:bidi="hi_IN"/>
        </w:rPr>
        <w:t>पीतल</w:t>
      </w:r>
      <w:r>
        <w:rPr>
          <w:lang w:val="hi_IN" w:bidi="hi_IN"/>
        </w:rPr>
        <w:t xml:space="preserve"> से एक साँप बनाता है और उसे डंडे से जोड़ता है। पीतल एक मानव-निर्मित धातु है, जिसे तांबे और टिन को एक साथ पिघलाकर बनाया जाता है। पीतल एक कठोर धातु है, और लोग इसका उपयोग उपकरण, हथियार और कवच बनाने के लिए करते हैं। पीतल भूरे रंग का होता है। कुछ अनुवादों में पीतल के बजाय ताँबे शब्द का उपयोग किया जाता है। ताँबा पीतल से नरम होता है। कुछ देशों में जमीन से ताँबा खोदा जा सकता है। ताँबे को पिघलाकर साँचों में डालकर वस्तुएँ बनाई जा सकती हैं। ताँबे का रंग लाल होता है। पीतल के लिए उसी शब्द का उपयोग करें जिसका उपयोग आपने पिछले भागों में किया है, और </w:t>
      </w:r>
      <w:r>
        <w:rPr>
          <w:b/>
          <w:lang w:val="hi_IN" w:bidi="hi_IN"/>
        </w:rPr>
        <w:t>पीतल</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21:10–20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21:10–20 को सुनें और अपने मन में रखें।</w:t>
      </w:r>
    </w:p>
    <w:p>
      <w:pPr/>
      <w:r>
        <w:rPr>
          <w:lang w:val="hi_IN" w:bidi="hi_IN"/>
        </w:rPr>
      </w:r>
      <w:r>
        <w:rPr>
          <w:lang w:val="hi_IN" w:bidi="hi_IN"/>
        </w:rPr>
        <w:t>यदि सम्भव हो, तो गिनती 21:10–20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21:10–20 का ऑडियो संस्करण सबसे आसानी से समझ में आने वाले अनुवाद में सुनें।</w:t>
      </w:r>
    </w:p>
    <w:p>
      <w:pPr/>
      <w:r>
        <w:rPr>
          <w:lang w:val="hi_IN" w:bidi="hi_IN"/>
        </w:rPr>
      </w:r>
      <w:r>
        <w:rPr>
          <w:lang w:val="hi_IN" w:bidi="hi_IN"/>
        </w:rPr>
        <w:t>पिछले भाग में, इस्राएली दक्षिणी कनान से होते हुए लाल सागर की ओर यात्रा कर रहे थे। उन्होंने एदोम के चारों ओर यात्रा की, क्योंकि एदोमी लोगों ने उन्हें एदोम की भूमि से होकर यात्रा करने की अनुमति नहीं दी थी। यह भाग इस्राएलियों की यात्रा के अगले भाग के स्थानों को बताता है, और उन स्थानों के नाम बताता है जहाँ उन्होंने डेरा डाला था।</w:t>
      </w:r>
    </w:p>
    <w:p>
      <w:pPr/>
      <w:r>
        <w:rPr>
          <w:lang w:val="hi_IN" w:bidi="hi_IN"/>
        </w:rPr>
      </w:r>
      <w:r>
        <w:rPr>
          <w:lang w:val="hi_IN" w:bidi="hi_IN"/>
        </w:rPr>
        <w:t>इस्राएली निकल पड़े और उस यात्रा को जारी रखा जो वे मिस्र से निकलने के समय से करते आ रहे थे। लोग ओबोत में डेरा डालते हैं। ओबोत शायद अकाबा की खाड़ी और मृत सागर के बीच कहीं है।</w:t>
      </w:r>
    </w:p>
    <w:p>
      <w:pPr/>
      <w:r>
        <w:rPr>
          <w:lang w:val="hi_IN" w:bidi="hi_IN"/>
        </w:rPr>
      </w:r>
      <w:r>
        <w:rPr>
          <w:lang w:val="hi_IN" w:bidi="hi_IN"/>
        </w:rPr>
        <w:t>यहाँ रुकें और इस प्रश्न पर समूह में चर्चा करें: अपनी किसी लंबी यात्रा के बारे में एक कहानी सुनाएँ। उन जगहों के बारे में बताएँ जहाँ आप रुके थे और उस रास्ते के बारे में जो आपने अपनाया था। इस ऑडियो को यहाँ रोकें।</w:t>
      </w:r>
    </w:p>
    <w:p>
      <w:pPr/>
      <w:r>
        <w:rPr>
          <w:lang w:val="hi_IN" w:bidi="hi_IN"/>
        </w:rPr>
      </w:r>
      <w:r>
        <w:rPr>
          <w:lang w:val="hi_IN" w:bidi="hi_IN"/>
        </w:rPr>
        <w:t>इस्राएली जाकर जंगल में लाइ अबारीम में डेरा डालते हैं। लाइ अबारीम का अर्थ है “अबारीम के पत्थरों के ढेर।” लोग जलधाराओं की दिशा को चिह्नित करने के लिए पत्थरों के ढेर लगा देते थे। इसलिए इसका शायद अर्थ है कि इस्राएली एक ऐसी दिशा में यात्रा कर रहे थे जहाँ उन्हें पानी मिल सकता था। लाइ अबारीम मोआब के ठीक पूर्व में जंगल में था। जब सुबह सूरज निकला, तो इस्राएली सुबह के सूरज की ओर पीठ करके खड़े हुए, और सूरज की रोशनी मोआब पर पड़ी। इस्राएली मोआब में प्रवेश नहीं करते। इस्राएली पूर्वी सीमा के साथ-साथ यात्रा करते हैं। आपको याद होगा कि मोआबी लूत की सबसे बड़ी बहन के वंशज हैं, इसलिए वे इस्राएलियों के दूर के रिश्तेदार हैं।</w:t>
      </w:r>
    </w:p>
    <w:p>
      <w:pPr/>
      <w:r>
        <w:rPr>
          <w:lang w:val="hi_IN" w:bidi="hi_IN"/>
        </w:rPr>
      </w:r>
      <w:r>
        <w:rPr>
          <w:lang w:val="hi_IN" w:bidi="hi_IN"/>
        </w:rPr>
        <w:t xml:space="preserve">यहाँ रुकें और समूह के रूप में यदि आवश्यक हो, तो जंगल की एक </w:t>
      </w:r>
      <w:r>
        <w:rPr>
          <w:lang w:val="hi_IN" w:bidi="hi_IN"/>
        </w:rPr>
        <w:t>तस्वीर</w:t>
      </w:r>
      <w:r>
        <w:rPr>
          <w:lang w:val="hi_IN" w:bidi="hi_IN"/>
        </w:rPr>
        <w:t xml:space="preserve"> देखें। ऑडियो को यहाँ रोकें।</w:t>
      </w:r>
    </w:p>
    <w:p>
      <w:pPr/>
      <w:r>
        <w:rPr>
          <w:lang w:val="hi_IN" w:bidi="hi_IN"/>
        </w:rPr>
      </w:r>
      <w:r>
        <w:rPr>
          <w:lang w:val="hi_IN" w:bidi="hi_IN"/>
        </w:rPr>
        <w:t>इस्राएली आगे बढ़ते हैं और जेरेद नदी की घाटी में डेरा डालते हैं। जेरेद की घाटी एक सूखी नदी की घाटी या वादी है, जहाँ पानी केवल गीले या बरसात के मौसम में एक नदी के रूप में बहता है। जब बारिश होती है, तो पानी बहुत तेज़ी से और गहराई तक बह सकता है। अब इस्राएली मोआब देश में हैं।</w:t>
      </w:r>
    </w:p>
    <w:p>
      <w:pPr/>
      <w:r>
        <w:rPr>
          <w:lang w:val="hi_IN" w:bidi="hi_IN"/>
        </w:rPr>
      </w:r>
      <w:r>
        <w:rPr>
          <w:lang w:val="hi_IN" w:bidi="hi_IN"/>
        </w:rPr>
        <w:t xml:space="preserve">यहाँ रुकें और समूह के रूप में एक </w:t>
      </w:r>
      <w:r>
        <w:rPr>
          <w:lang w:val="hi_IN" w:bidi="hi_IN"/>
        </w:rPr>
        <w:t>सूखी नदी की घाटी</w:t>
      </w:r>
      <w:r>
        <w:rPr>
          <w:lang w:val="hi_IN" w:bidi="hi_IN"/>
        </w:rPr>
        <w:t xml:space="preserve"> की एक तस्वीर देखें।</w:t>
      </w:r>
    </w:p>
    <w:p>
      <w:pPr/>
      <w:r>
        <w:rPr>
          <w:lang w:val="hi_IN" w:bidi="hi_IN"/>
        </w:rPr>
      </w:r>
      <w:r>
        <w:rPr>
          <w:lang w:val="hi_IN" w:bidi="hi_IN"/>
        </w:rPr>
        <w:t>यहाँ रुकें और समूह में इस प्रश्न पर चर्चा करें: आप एक ऐसी नदी घाटी का वर्णन कैसे करेंगे जो साल के कुछ समय सूखी रहती है, और बाकी समय में उसमें गहरा या तेज बहाव होता है? इस ऑडियो को यहाँ रोकें।</w:t>
      </w:r>
    </w:p>
    <w:p>
      <w:pPr/>
      <w:r>
        <w:rPr>
          <w:lang w:val="hi_IN" w:bidi="hi_IN"/>
        </w:rPr>
      </w:r>
      <w:r>
        <w:rPr>
          <w:lang w:val="hi_IN" w:bidi="hi_IN"/>
        </w:rPr>
        <w:t>इस्राएली बाहर निकलते हैं और अर्नोन नदी के दूर तरफ डेरा डालते हैं। अर्नोन नदी एक बड़ी नदी है जो साल के उस मौसम में, जब बारिश हो रही होती है, पूरब से पश्चिम की ओर बहते हुए मृत सागर में जा मिलती है। इस्राएली नदी के दूसरी तरफ या उत्तर की ओर डेरा डालते हैं। इस्राएलियों को नदी को उस स्थान पर पार करना होगा जहाँ नदी न तो गहरी हो और न ही चौड़ी हो। अर्नोन नदी मोआब और एमोरियों के बीच सीमा को चिह्नित करती है। जब इस्राएली नदी पार करते हैं, तो वे एमोरियों के देश में जाते हैं।</w:t>
      </w:r>
    </w:p>
    <w:p>
      <w:pPr/>
      <w:r>
        <w:rPr>
          <w:lang w:val="hi_IN" w:bidi="hi_IN"/>
        </w:rPr>
      </w:r>
      <w:r>
        <w:rPr>
          <w:lang w:val="hi_IN" w:bidi="hi_IN"/>
        </w:rPr>
        <w:t>इस्राएली उस देश के और निकट पहुँच रहे हैं जिसका यहोवा ने उनसे वादा किया है। हम पुराने नियम के एक अन्य भाग में देखते हैं कि यात्रा के इस चरण के शुरू होने से पहले, यहोवा ने इस्राएलियों से कहा था कि वह उन्हें अमोरी राजा सीहोन पर विजय दिलाएगा और सीहोन की भूमि इस्राएलियों को सौंप देगा।</w:t>
      </w:r>
    </w:p>
    <w:p>
      <w:pPr/>
      <w:r>
        <w:rPr>
          <w:lang w:val="hi_IN" w:bidi="hi_IN"/>
        </w:rPr>
      </w:r>
      <w:r>
        <w:rPr>
          <w:lang w:val="hi_IN" w:bidi="hi_IN"/>
        </w:rPr>
        <w:t xml:space="preserve">यहाँ रुकें और एक नक्शा देखें </w:t>
      </w:r>
      <w:r>
        <w:rPr>
          <w:b/>
          <w:lang w:val="hi_IN" w:bidi="hi_IN"/>
        </w:rPr>
        <w:t>कि इस कहानी में इस्राएली अब तक कहाँ-कहाँ यात्रा कर चुके हैं</w:t>
      </w:r>
      <w:r>
        <w:rPr>
          <w:lang w:val="hi_IN" w:bidi="hi_IN"/>
        </w:rPr>
        <w:t>। समूह के रूप में नक्शे को देखें और इस्राएलियों द्वारा किए गए यात्रा का पता लगाएँ। इस ऑडियो को यहाँ रोकें।</w:t>
      </w:r>
    </w:p>
    <w:p>
      <w:pPr/>
      <w:r>
        <w:rPr>
          <w:lang w:val="hi_IN" w:bidi="hi_IN"/>
        </w:rPr>
      </w:r>
      <w:r>
        <w:rPr>
          <w:lang w:val="hi_IN" w:bidi="hi_IN"/>
        </w:rPr>
        <w:t>मूसा कहानी के बीच में दो बातें शामिल करता है। पहली वाक्यांश सरल और सामान्य भाषा में है, और दूसरी वाक्यांश किसी कविता या गीत से ली गई है। कविताओं और गीतों की विशेष भाषा होती है जिसे एक कवि ने सुंदर और रचनात्मक तरीके से व्यवस्थित किया है। इस्राएलियों ने कविताएँ गाईं, जिनमें लय या ताल हो सकती थी।</w:t>
      </w:r>
    </w:p>
    <w:p>
      <w:pPr/>
      <w:r>
        <w:rPr>
          <w:lang w:val="hi_IN" w:bidi="hi_IN"/>
        </w:rPr>
      </w:r>
      <w:r>
        <w:rPr>
          <w:lang w:val="hi_IN" w:bidi="hi_IN"/>
        </w:rPr>
        <w:t xml:space="preserve">मूसा </w:t>
      </w:r>
      <w:r>
        <w:rPr>
          <w:b/>
          <w:lang w:val="hi_IN" w:bidi="hi_IN"/>
        </w:rPr>
        <w:t>यहोवा के युद्धों की पुस्तक</w:t>
      </w:r>
      <w:r>
        <w:rPr>
          <w:lang w:val="hi_IN" w:bidi="hi_IN"/>
        </w:rPr>
        <w:t xml:space="preserve"> के एक संक्षिप्त वाक्यांश के साथ यात्रा के अपने विवरण की पुष्टि करता है। हम इस पुस्तक के बारे में अधिक नहीं जानते हैं, लेकिन कुछ लोग मानते हैं कि यह अपने शत्रुओं पर यहोवा के विजय के बारे में गीतों का संग्रह था। शायद लोग इसे एक प्रसिद्ध और सम्मानित लेखन मानते थे, क्योंकि मूसा यह साबित करने के लिए पुस्तक को उद्धृत करता है कि उसका वर्णन सही है।</w:t>
      </w:r>
    </w:p>
    <w:p>
      <w:pPr/>
      <w:r>
        <w:rPr>
          <w:lang w:val="hi_IN" w:bidi="hi_IN"/>
        </w:rPr>
      </w:r>
      <w:r>
        <w:rPr>
          <w:lang w:val="hi_IN" w:bidi="hi_IN"/>
        </w:rPr>
        <w:t>यहाँ रुकें और समूह में इस पर चर्चा करें: अपने समुदाय की प्रसिद्ध ऐतिहासिक घटनाओं के बारे में कुछ कविताएँ या गीत साझा करें। इस बारे में बात करें कि लोग अपने इतिहास में हुई घटनाओं को साझा करने के लिए इन कविताओं का उपयोग कैसे करते हैं। वे उनका उपयोग कब करते हैं? वे उन्हें किसके लिए गाते हैं? ऑडियो को यहाँ रोकें।</w:t>
      </w:r>
    </w:p>
    <w:p>
      <w:pPr/>
      <w:r>
        <w:rPr>
          <w:lang w:val="hi_IN" w:bidi="hi_IN"/>
        </w:rPr>
      </w:r>
      <w:r>
        <w:rPr>
          <w:lang w:val="hi_IN" w:bidi="hi_IN"/>
        </w:rPr>
        <w:t>मूसा जो पहला वाक्यांश देता है, वह उन स्थानों के विषय में जानकारी प्रदान करता है जिनसे होकर इस्राएलियों ने अभी यात्रा की थी, अर्थात वाहेब नगर और सूपा नामक क्षेत्र। इस क्षेत्र में खाइयाँ हैं, जो ढलानें या चट्टानें हैं और नीचे घाटी की ओर जाती हैं। अर्नोन नदी की ढलानें खड़ी थीं। घाटी के तल में एक नदी या एक सूखा नदी-तल है, जिसे पार करते हुए इस्राएली आर नामक बस्ती या नगर तक पहुँचेंगे। कई छोटी नदियाँ और जलधाराएँ हैं जो घाटियों से होकर बहती हैं, और आखिरकार अर्नोन नदी में मिल जाती हैं और मोआब की सीमा तक पहुँचती हैं। देश का यह पूरा क्षेत्र मोआब की सीमा की ओर झुका हुआ है या उसके पास है।</w:t>
      </w:r>
    </w:p>
    <w:p>
      <w:pPr/>
      <w:r>
        <w:rPr>
          <w:lang w:val="hi_IN" w:bidi="hi_IN"/>
        </w:rPr>
      </w:r>
      <w:r>
        <w:rPr>
          <w:lang w:val="hi_IN" w:bidi="hi_IN"/>
        </w:rPr>
        <w:t xml:space="preserve">यहाँ रुकें और एक गहरी खाई की </w:t>
      </w:r>
      <w:r>
        <w:rPr>
          <w:lang w:val="hi_IN" w:bidi="hi_IN"/>
        </w:rPr>
        <w:t>तस्वीर</w:t>
      </w:r>
      <w:r>
        <w:rPr>
          <w:lang w:val="hi_IN" w:bidi="hi_IN"/>
        </w:rPr>
        <w:t xml:space="preserve"> देखिए। इस ऑडियो को यहाँ रोकें।</w:t>
      </w:r>
    </w:p>
    <w:p>
      <w:pPr/>
      <w:r>
        <w:rPr>
          <w:lang w:val="hi_IN" w:bidi="hi_IN"/>
        </w:rPr>
      </w:r>
      <w:r>
        <w:rPr>
          <w:lang w:val="hi_IN" w:bidi="hi_IN"/>
        </w:rPr>
        <w:t>यहाँ रुकें और समूह में चर्चा करें: अपने देश की नदियों के आसपास के क्षेत्रों का वर्णन करें। वे अर्नोन नदी से किस प्रकार समान या भिन्न हैं? इस ऑडियो को यहाँ रोकें।</w:t>
      </w:r>
    </w:p>
    <w:p>
      <w:pPr/>
      <w:r>
        <w:rPr>
          <w:lang w:val="hi_IN" w:bidi="hi_IN"/>
        </w:rPr>
      </w:r>
      <w:r>
        <w:rPr>
          <w:lang w:val="hi_IN" w:bidi="hi_IN"/>
        </w:rPr>
        <w:t>वहाँ से कूच करके इस्राएली बैर तक गए, जिसका अर्थ है “कुआँ।” लोग ताजा और शुद्ध भूमिगत पानी का स्रोत ढूँढने के लिए कुआँ खोदते थे। हम ठीक से नहीं जानते कि बैर कहाँ स्थित है, लेकिन यह शायद अर्नोन नदी के ऊपरी भागों के उत्तर-पश्चिम में है। जब इस्राएली बैर पहुँचे, तो यहोवा ने मूसा से कहा कि वह लोगों को इकट्ठा करे ताकि यहोवा उन्हें पानी दे सके। यहाँ मूसा, मूसा के दर्शकों को याद दिलाता है कि जब इस्राएली बैर पहुँचे तो क्या हुआ था।</w:t>
      </w:r>
    </w:p>
    <w:p>
      <w:pPr/>
      <w:r>
        <w:rPr>
          <w:lang w:val="hi_IN" w:bidi="hi_IN"/>
        </w:rPr>
      </w:r>
      <w:r>
        <w:rPr>
          <w:lang w:val="hi_IN" w:bidi="hi_IN"/>
        </w:rPr>
        <w:t>बैर में इस्राएली अपने खोदे हुए कुएँ के बारे में एक उत्सव कविता या गीत गाते हैं। इस्राएली कुएँ के लिए गाते हैं और जल से उमड़ पड़ने—अर्थात जल के प्रवाह—और कुएँ से बाहर आने का आग्रह करते हैं। इस्राएली एक-दूसरे को उस कुएँ के बारे में गाने के लिए प्रोत्साहित करते हैं, जिसे हाकिमों और रईसों ने खोदा था। ये हाकिम और रईस इस्राएलियों के अगुवों या प्रधानों को दर्शाते हैं। ये हाकिम या रईस महत्वपूर्ण या सम्मानित लोग हैं जिन्होंने अपनी “सोंटों और लाठियों” से कुआँ खोदा। राज-दंड एक सजाया हुआ छड़ या लंबा डंडा होता है, और लाठी एक लकड़ी की छड़ी होती है जिसका उपयोग लोग अधिकार दिखाने के लिए करते हैं। क्योंकि कभी-कभी कविता में प्रतीकात्मक भाषा होती है, इसलिए इसका अर्थ यह हो सकता है कि या तो रईसों ने स्वयं कुआँ खोदा था, या फिर उन्होंने अपनी लाठी से उस स्थान की ओर संकेत करके कुआँ खोदने की अनुमति दी थी।</w:t>
      </w:r>
    </w:p>
    <w:p>
      <w:pPr/>
      <w:r>
        <w:rPr>
          <w:lang w:val="hi_IN" w:bidi="hi_IN"/>
        </w:rPr>
      </w:r>
      <w:r>
        <w:rPr>
          <w:lang w:val="hi_IN" w:bidi="hi_IN"/>
        </w:rPr>
        <w:t>यहाँ रुकें और समूह में इस प्रश्न पर चर्चा करें: अपनी संस्कृति का कोई ऐसा गीत गाएँ, जो किसी और की बनाई हुई चीज का गुणगान करता हो। इस ऑडियो को यहाँ रोकें।</w:t>
      </w:r>
    </w:p>
    <w:p>
      <w:pPr/>
      <w:r>
        <w:rPr>
          <w:lang w:val="hi_IN" w:bidi="hi_IN"/>
        </w:rPr>
      </w:r>
      <w:r>
        <w:rPr>
          <w:lang w:val="hi_IN" w:bidi="hi_IN"/>
        </w:rPr>
        <w:t>कहानी उन जगहों की सूची पर लौटती है, जहाँ इस्राएली गए थे और जहाँ उन्होंने डेरा डाला था। इस्राएली जंगल से निकलकर मत्ताना जाते हैं। मत्ताना से नहलीएल को। नहलीएल से बामोत को। इस्राएली इन प्रत्येक स्थान पर डेरा डालते हैं। हम नहीं जानते कि ये स्थान कहाँ हैं।</w:t>
      </w:r>
    </w:p>
    <w:p>
      <w:pPr/>
      <w:r>
        <w:rPr>
          <w:lang w:val="hi_IN" w:bidi="hi_IN"/>
        </w:rPr>
      </w:r>
      <w:r>
        <w:rPr>
          <w:lang w:val="hi_IN" w:bidi="hi_IN"/>
        </w:rPr>
        <w:t>इस्राएली मोआब की पीसगा चोटी के पास की घाटी में जाते हैं, और जहाँ से जंगल दिखाई देता है। पीसगा चोटी एक ऊँची जगह है, जहाँ से मोआब का मैदान दिखाई देता है। इस चोटी के शिखर से लोग बहुत दूर तक देख सकते हैं। यह क्षेत्र मृत सागर के सबसे उत्तरी भाग के पूर्व में है, अर्नोन नदी के उत्तर में और यरदन नदी के पूर्व में है, शायद यरीहो नगर के पार है।</w:t>
      </w:r>
    </w:p>
    <w:p>
      <w:pPr/>
      <w:r>
        <w:rPr>
          <w:lang w:val="hi_IN" w:bidi="hi_IN"/>
        </w:rPr>
      </w:r>
      <w:r>
        <w:rPr>
          <w:lang w:val="hi_IN" w:bidi="hi_IN"/>
        </w:rPr>
        <w:t xml:space="preserve">यहाँ रुकिए और उस नक्शे को देखिए, जिसमें दिखाया गया है कि </w:t>
      </w:r>
      <w:r>
        <w:rPr>
          <w:b/>
          <w:lang w:val="hi_IN" w:bidi="hi_IN"/>
        </w:rPr>
        <w:t>इस भाग में इस्राएली कहाँ-कहाँ यात्रा कर चुके हैं</w:t>
      </w:r>
      <w:r>
        <w:rPr>
          <w:lang w:val="hi_IN" w:bidi="hi_IN"/>
        </w:rPr>
        <w:t>।</w:t>
      </w:r>
      <w:r>
        <w:rPr>
          <w:lang w:val="hi_IN" w:bidi="hi_IN"/>
        </w:rPr>
      </w:r>
    </w:p>
    <w:p>
      <w:pPr>
        <w:pStyle w:val="Heading3"/>
      </w:pPr>
      <w:r>
        <w:rPr>
          <w:lang w:val="hi_IN" w:bidi="hi_IN"/>
        </w:rPr>
        <w:t>घटनाओं को समझाना</w:t>
      </w:r>
    </w:p>
    <w:p>
      <w:pPr/>
      <w:r>
        <w:rPr>
          <w:lang w:val="hi_IN" w:bidi="hi_IN"/>
        </w:rPr>
      </w:r>
      <w:r>
        <w:rPr>
          <w:lang w:val="hi_IN" w:bidi="hi_IN"/>
        </w:rPr>
        <w:t>गिनती 21:10–20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ओबोत, लाइ अबारीम, जेरेद नदी की घाटी और अर्नोन नदी के दूसरी ओर की यात्रा करते हैं। इस्राएली उस देश के और भी करीब पहुँचते जा रहे हैं, जिसका यहोवा ने उनसे वादा किया था।</w:t>
      </w:r>
    </w:p>
    <w:p>
      <w:pPr/>
      <w:r>
        <w:rPr>
          <w:lang w:val="hi_IN" w:bidi="hi_IN"/>
        </w:rPr>
      </w:r>
      <w:r>
        <w:rPr>
          <w:b/>
          <w:lang w:val="hi_IN" w:bidi="hi_IN"/>
        </w:rPr>
        <w:t>दूसरे दृश्य में:</w:t>
      </w:r>
      <w:r>
        <w:rPr>
          <w:lang w:val="hi_IN" w:bidi="hi_IN"/>
        </w:rPr>
        <w:t xml:space="preserve"> मूसा एक पुस्तक से उद्धृत करता है जो यहोवा के लोगों के लिए किए गए विजय की घोषणा करता है। इस्राएली बैर की यात्रा करते हैं। यही वह स्थान है जहाँ यहोवा ने इस्राएलियों को कुआँ खोदने में समर्थ बनाकर उन्हें जल प्रदान किया।</w:t>
      </w:r>
    </w:p>
    <w:p>
      <w:pPr/>
      <w:r>
        <w:rPr>
          <w:lang w:val="hi_IN" w:bidi="hi_IN"/>
        </w:rPr>
      </w:r>
      <w:r>
        <w:rPr>
          <w:b/>
          <w:lang w:val="hi_IN" w:bidi="hi_IN"/>
        </w:rPr>
        <w:t>तीसरे दृश्य में:</w:t>
      </w:r>
      <w:r>
        <w:rPr>
          <w:lang w:val="hi_IN" w:bidi="hi_IN"/>
        </w:rPr>
        <w:t xml:space="preserve"> इस्राएली मत्ताना, नहलीएल और बामोत से होकर यात्रा करते हैं। फिर वे मोआब की पीसगा चोटी के पास की घाटी में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अगुवे और कुलीन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इस्राएलियों द्वारा कनान की ओर किए गए यात्रा के बारे में बताता है। इस्राएली “निकले” या “आगे बढ़े” या “यात्रा जारी रखी।” यह भाग उन स्थानों को सूचीबद्ध करता है जहाँ इस्राएलीयों ने डेरा डाला।</w:t>
      </w:r>
    </w:p>
    <w:p>
      <w:pPr/>
      <w:r>
        <w:rPr>
          <w:lang w:val="hi_IN" w:bidi="hi_IN"/>
        </w:rPr>
      </w:r>
      <w:r>
        <w:rPr>
          <w:lang w:val="hi_IN" w:bidi="hi_IN"/>
        </w:rPr>
        <w:t xml:space="preserve">यहाँ रुकें और चर्चा करें: किसी ऐसे समय के बारे में बताएँ जब आप कई जगहों की यात्रा पर गए थे। यात्रा शुरू करते समय आप जिन भी शब्द या वाक्यांश का उपयोग करते हैं, उन पर ध्यान दें। जिन जगहों पर आप ठहरे थे, उनके बारे में बताते समय आप जिन शब्दों या वाक्यांशों का इस्तेमाल करते हैं, उन पर ध्यान दें। इसके अलावा, जब आप यह समझा रहे हों कि आप एक जगह से दूसरी जगह कैसे गए, तो उन शब्दों या वाक्यांशों पर भी ध्यान दें जिनका आप इस्तेमाल करते हैं। ऑडियो को रोकें। </w:t>
      </w:r>
    </w:p>
    <w:p>
      <w:pPr/>
      <w:r>
        <w:rPr>
          <w:lang w:val="hi_IN" w:bidi="hi_IN"/>
        </w:rPr>
      </w:r>
      <w:r>
        <w:rPr>
          <w:lang w:val="hi_IN" w:bidi="hi_IN"/>
        </w:rPr>
        <w:t>पहले दृश्य में, इस्राएली अपनी यात्रा जारी रखते हैं और ओबोत की ओर यात्रा करते हैं, जहाँ वे डेरा डालते हैं। आपको पहले के भागों से याद होगा कि यहोवा ने इस्राएलियों को अपना डेरा लगाने के संबंध में कुछ विशेष निर्देश दिए थे, कि हर समूह को कहाँ रहना है, और निवासस्थान उनके डेरे के ठीक बीच में स्थित होगा। इस्राएली हर बार जब किसी नए स्थान पर जाते थे, तो ऐसा करते थे।</w:t>
      </w:r>
    </w:p>
    <w:p>
      <w:pPr/>
      <w:r>
        <w:rPr>
          <w:lang w:val="hi_IN" w:bidi="hi_IN"/>
        </w:rPr>
      </w:r>
      <w:r>
        <w:rPr>
          <w:lang w:val="hi_IN" w:bidi="hi_IN"/>
        </w:rPr>
        <w:t>फिर इस्राएली ओबोत से लाइ अबारीम की ओर यात्रा करते हैं। लाइ अबारीम का अर्थ है “अबारीम के खंडहर” या “पत्थरों के ढेर।” अबारीम मृत सागर के पूर्व में पहाड़ों का नाम है। याद रखें कि जंगल में, जलप्रवाह की दिशा को चिह्नित करने के लिए पत्थरों के ढेर का उपयोग किया जाता है।</w:t>
      </w:r>
    </w:p>
    <w:p>
      <w:pPr/>
      <w:r>
        <w:rPr>
          <w:lang w:val="hi_IN" w:bidi="hi_IN"/>
        </w:rPr>
      </w:r>
      <w:r>
        <w:rPr>
          <w:lang w:val="hi_IN" w:bidi="hi_IN"/>
        </w:rPr>
        <w:t>रुकें और चर्चा करें: आप “लाइ अबारीम” स्थान का नाम कैसे रखेंगे? इस ऑडियो को यहाँ रोकें।</w:t>
      </w:r>
    </w:p>
    <w:p>
      <w:pPr/>
      <w:r>
        <w:rPr>
          <w:lang w:val="hi_IN" w:bidi="hi_IN"/>
        </w:rPr>
      </w:r>
      <w:r>
        <w:rPr>
          <w:lang w:val="hi_IN" w:bidi="hi_IN"/>
        </w:rPr>
        <w:t>इस्राएलियों ने लाइ अबारीम में डेरा डाला जो मोआब की पूर्वी सीमा पर जंगल में है।</w:t>
      </w:r>
    </w:p>
    <w:p>
      <w:pPr/>
      <w:r>
        <w:rPr>
          <w:lang w:val="hi_IN" w:bidi="hi_IN"/>
        </w:rPr>
      </w:r>
      <w:r>
        <w:rPr>
          <w:lang w:val="hi_IN" w:bidi="hi_IN"/>
        </w:rPr>
        <w:t>रुकें और चर्चा करें: आप अपनी भाषा में उत्तर, दक्षिण, पूरब और पश्चिम जैसी दिशाओं का वर्णन या नाम कैसे बताते हैं? आप उस जंगल को कैसे वर्णित करेंगे, जो मोआब के सामने सूर्योदय की दिशा में स्थित है? ऑडियो को यहाँ रोकें।</w:t>
      </w:r>
    </w:p>
    <w:p>
      <w:pPr/>
      <w:r>
        <w:rPr>
          <w:lang w:val="hi_IN" w:bidi="hi_IN"/>
        </w:rPr>
      </w:r>
      <w:r>
        <w:rPr>
          <w:lang w:val="hi_IN" w:bidi="hi_IN"/>
        </w:rPr>
        <w:t>इसके बाद इस्राएली आगे बढ़े और जेरेद नदी की घाटी या जेरेद नाले के पास डेरा डाला। यह एक सूखी नदी घाटी है, जहाँ कभी-कभी पानी—कोई जलधारा या नदी—बहती है। यह नदी घाटी साल के ज़्यादातर समय सूखी रहेगी, लेकिन बारिश के मौसम में इसमें पानी पाया । दरअसल, गीले मौसम में पानी बहुत तेज़ी से और गहराई तक बह सकता है।</w:t>
      </w:r>
    </w:p>
    <w:p>
      <w:pPr/>
      <w:r>
        <w:rPr>
          <w:lang w:val="hi_IN" w:bidi="hi_IN"/>
        </w:rPr>
      </w:r>
      <w:r>
        <w:rPr>
          <w:lang w:val="hi_IN" w:bidi="hi_IN"/>
        </w:rPr>
        <w:t xml:space="preserve">यहाँ रुकें और चर्चा करें: आप किसी ऐसी नदी घाटी का वर्णन करने के लिए किन शब्दों या वाक्यांशों का इस्तेमाल करेंगे, जो कभी-कभी शायद गर्मियों में सूखी रहती है, और फिर बारिश होने पर लबालब बहने लगती है? ऑडियो को रोकें। </w:t>
      </w:r>
    </w:p>
    <w:p>
      <w:pPr/>
      <w:r>
        <w:rPr>
          <w:lang w:val="hi_IN" w:bidi="hi_IN"/>
        </w:rPr>
      </w:r>
      <w:r>
        <w:rPr>
          <w:lang w:val="hi_IN" w:bidi="hi_IN"/>
        </w:rPr>
        <w:t>फिर इस्राएली आगे बढ़ते हैं और अर्नोन नदी के दूसरी तरफ डेरा डालते हैं। अर्नोन नदी पूरब से पश्चिम की ओर बहती है, इसलिए नदी के "दूसरी ओर" का अर्थ यह है कि इस्राएली उत्तर की ओर बढ़ रहे थे और उन्होंने अर्नोन नदी को पार करके उत्तरी तरफ अमोरी लोगों के क्षेत्र में प्रवेश किया। संभावना है कि इस्राएलियों ने नदी को और उत्तर की ओर से पार किया होगा, जहाँ वह इतनी चौड़ी और गहरी नहीं थी। अर्नोन नदी मोआबियों और एमोरियों के बीच सीमा है।</w:t>
      </w:r>
    </w:p>
    <w:p>
      <w:pPr/>
      <w:r>
        <w:rPr>
          <w:lang w:val="hi_IN" w:bidi="hi_IN"/>
        </w:rPr>
      </w:r>
      <w:r>
        <w:rPr>
          <w:lang w:val="hi_IN" w:bidi="hi_IN"/>
        </w:rPr>
        <w:t xml:space="preserve">यहाँ रुकिए और उस नक्शे को देखिए कि </w:t>
      </w:r>
      <w:r>
        <w:rPr>
          <w:b/>
          <w:lang w:val="hi_IN" w:bidi="hi_IN"/>
        </w:rPr>
        <w:t>इस्राएली अब तक कहाँ-कहाँ यात्रा कर चुके हैं, और इस भाग में वे कहाँ जाने वाले हैं</w:t>
      </w:r>
      <w:r>
        <w:rPr>
          <w:lang w:val="hi_IN" w:bidi="hi_IN"/>
        </w:rPr>
        <w:t xml:space="preserve">। ऑडियो को रोकें। </w:t>
      </w:r>
    </w:p>
    <w:p>
      <w:pPr/>
      <w:r>
        <w:rPr>
          <w:lang w:val="hi_IN" w:bidi="hi_IN"/>
        </w:rPr>
      </w:r>
      <w:r>
        <w:rPr>
          <w:lang w:val="hi_IN" w:bidi="hi_IN"/>
        </w:rPr>
        <w:t xml:space="preserve">दूसरे दृश्य में, कहानी में एक विराम है, क्योंकि </w:t>
      </w:r>
      <w:r>
        <w:rPr>
          <w:b/>
          <w:lang w:val="hi_IN" w:bidi="hi_IN"/>
        </w:rPr>
        <w:t>मूसा यहोवा के युद्धों की पुस्तक</w:t>
      </w:r>
      <w:r>
        <w:rPr>
          <w:lang w:val="hi_IN" w:bidi="hi_IN"/>
        </w:rPr>
        <w:t xml:space="preserve"> से उद्धृत करता है, जो एक प्रसिद्ध और विश्वसनीय दस्तावेज था। यह उद्धरण मूसा के कहे की पुष्टि करता है, विशेष रूप से वे स्थान जिनके बारे में मूसा ने अभी-अभी बात की है। मूसा इस क्षेत्र पर इस्राएलियों की विजय का उल्लेख कर रहा है, “अर्नोन की घाटी, और उन घाटियों की ढलान जो आर नामक नगर की ओर है, और जो मोआब की सीमा पर है।” इस्राएली अभी-अभी अर्नोन नदी के किनारे पहुँचे हैं।</w:t>
      </w:r>
    </w:p>
    <w:p>
      <w:pPr/>
      <w:r>
        <w:rPr>
          <w:lang w:val="hi_IN" w:bidi="hi_IN"/>
        </w:rPr>
      </w:r>
      <w:r>
        <w:rPr>
          <w:lang w:val="hi_IN" w:bidi="hi_IN"/>
        </w:rPr>
        <w:t xml:space="preserve">रुकें और चर्चा करें: आप </w:t>
      </w:r>
      <w:r>
        <w:rPr>
          <w:b/>
          <w:lang w:val="hi_IN" w:bidi="hi_IN"/>
        </w:rPr>
        <w:t>यहोवा के युद्धों की पुस्तक</w:t>
      </w:r>
      <w:r>
        <w:rPr>
          <w:lang w:val="hi_IN" w:bidi="hi_IN"/>
        </w:rPr>
        <w:t xml:space="preserve"> का वर्णन कैसे करेंगे ताकि यह स्पष्ट हो कि मूसा एक प्रसिद्ध और विश्वसनीय स्रोत से उद्धृत कर रहा है? ऑडियो को यहाँ रोकें।</w:t>
      </w:r>
    </w:p>
    <w:p>
      <w:pPr/>
      <w:r>
        <w:rPr>
          <w:lang w:val="hi_IN" w:bidi="hi_IN"/>
        </w:rPr>
      </w:r>
      <w:r>
        <w:rPr>
          <w:lang w:val="hi_IN" w:bidi="hi_IN"/>
        </w:rPr>
        <w:t>यहाँ रुकें और चर्चा करें: अर्नान नदी की खाइयों का वर्णन करने के लिए आप किन शब्दों या वाक्यांशों का इस्तेमाल करेंगे? याद रखें कि खाइयाँ खड़ी घाटियाँ होती हैं, जिनसे बरसात के मौसम में पानी बहता है। इस ऑडियो को यहाँ रोकें।</w:t>
      </w:r>
    </w:p>
    <w:p>
      <w:pPr/>
      <w:r>
        <w:rPr>
          <w:lang w:val="hi_IN" w:bidi="hi_IN"/>
        </w:rPr>
      </w:r>
      <w:r>
        <w:rPr>
          <w:lang w:val="hi_IN" w:bidi="hi_IN"/>
        </w:rPr>
        <w:t>रुकें और समूह में चर्चा करें: आप इस बात का वर्णन कैसे करेंगे कि अर्नोन नदी का क्षेत्र मोआब की सीमा की ओर झुका हुआ है या उससे "सटा" हुआ है? इस ऑडियो को यहाँ रोकें।</w:t>
      </w:r>
    </w:p>
    <w:p>
      <w:pPr/>
      <w:r>
        <w:rPr>
          <w:lang w:val="hi_IN" w:bidi="hi_IN"/>
        </w:rPr>
      </w:r>
      <w:r>
        <w:rPr>
          <w:lang w:val="hi_IN" w:bidi="hi_IN"/>
        </w:rPr>
        <w:t>वहाँ से इस्राएली बैर की यात्रा करते हैं। मूसा यात्रा की कहानी को रोक देता है ताकि यह समझाया जा सके कि बैर का नाम कैसे मिला। यहोवा ने मूसा से कहा कि वह लोगों को इकट्ठा करे ताकि यहोवा लोगों को पानी दे सके। कहानी के इस छोटे से भाग का उल्लेख करके, इस्राएलियों ने पूरी कहानी को याद रखा होगा। जब यहोवा ने बैर में इस्राएलियों को पानी दिया, तो उन्होंने एक गीत गाया।</w:t>
      </w:r>
    </w:p>
    <w:p>
      <w:pPr/>
      <w:r>
        <w:rPr>
          <w:lang w:val="hi_IN" w:bidi="hi_IN"/>
        </w:rPr>
      </w:r>
      <w:r>
        <w:rPr>
          <w:lang w:val="hi_IN" w:bidi="hi_IN"/>
        </w:rPr>
        <w:t>गीतों के लिए शब्द एक प्रकार की कविता हैं। याद रखें कि कवि, कविता और गीत बनाने वाले लोग, विशेष भाषा का उपयोग करते हैं और शब्दों को सुंदर और रचनात्मक तरीके से व्यवस्थित करते हैं। इस्राएली कवि शब्दों या वाक्यांशों को दोहराना पसंद करते हैं। उन्हें पंक्तियों को दो, तीन या उससे अधिक पंक्तियों के समूहों में एक साथ रखना भी पसंद है। पहली पंक्ति एक बुनियादी कथन प्रस्तुत करती है। निम्नलिखित पंक्तियाँ अर्थ को और स्पष्ट करती हैं, उसे पूरा करती हैं, या उसी विचार को एक भिन्न रूप में दोहराती हैं।</w:t>
      </w:r>
    </w:p>
    <w:p>
      <w:pPr/>
      <w:r>
        <w:rPr>
          <w:lang w:val="hi_IN" w:bidi="hi_IN"/>
        </w:rPr>
      </w:r>
      <w:r>
        <w:rPr>
          <w:lang w:val="hi_IN" w:bidi="hi_IN"/>
        </w:rPr>
        <w:t>रुकें और चर्चा करें: आप कैसे स्पष्ट करते हैं कि यह भाग अतीत में घटित हुई एक घटना का उल्लेख कर रहा है? क्या कोई भाषा या वाक्यांश हैं जिनका उपयोग आपको करना है? ऑडियो को यहाँ रोकें।</w:t>
      </w:r>
    </w:p>
    <w:p>
      <w:pPr/>
      <w:r>
        <w:rPr>
          <w:lang w:val="hi_IN" w:bidi="hi_IN"/>
        </w:rPr>
      </w:r>
      <w:r>
        <w:rPr>
          <w:lang w:val="hi_IN" w:bidi="hi_IN"/>
        </w:rPr>
        <w:t>गायक गाते हैं, “हे कुएँ, उमड़ आ।” गायक कुएँ से पानी प्रचुर मात्रा में उत्पन्न करने के लिए कह रहे हैं। गायक अपने शब्दों का रचनात्मक तरीके से उपयोग कर रहे हैं। गायक कुएँ के सामने इस तरह गा रहे हैं, मानो वह कोई ऐसा व्यक्ति हो जो उन्हें सुन सकता हो। यदि आपकी संस्कृति में इस प्रकार की विशेष भाषा का प्रयोग नहीं किया जाता है, तो आप इसे एक शुभकामना के रूप में कह सकते हैं: उदाहरण के लिए, "यह कुआँ अपना जल प्रदान करे।"</w:t>
      </w:r>
    </w:p>
    <w:p>
      <w:pPr/>
      <w:r>
        <w:rPr>
          <w:lang w:val="hi_IN" w:bidi="hi_IN"/>
        </w:rPr>
      </w:r>
      <w:r>
        <w:rPr>
          <w:lang w:val="hi_IN" w:bidi="hi_IN"/>
        </w:rPr>
        <w:t>रुकें और चर्चा करें: आप लोगों की इस इच्छा को कैसे व्यक्त करेंगे कि कुएँ से पानी निकले? ऑडियो को यहाँ रोकें।</w:t>
      </w:r>
    </w:p>
    <w:p>
      <w:pPr/>
      <w:r>
        <w:rPr>
          <w:lang w:val="hi_IN" w:bidi="hi_IN"/>
        </w:rPr>
      </w:r>
      <w:r>
        <w:rPr>
          <w:lang w:val="hi_IN" w:bidi="hi_IN"/>
        </w:rPr>
        <w:t>अब इस्राएली एक-दूसरे को कुएँ के बारे में गाने के लिए प्रोत्साहित करते हैं। वे कहते हैं, "उस कुएँ के विषय में गाओ!" या "उसकी स्तुति गाएँ!" मूसा द्वारा उद्धृत किए गए गीत के पहले दो वाक्यांश में समान विचार हैं: वे खुश हैं और जश्न मना रहे हैं, इस बात की तारीफ कर रहे हैं कि वहाँ एक कुआँ है जो लोगों को पानी दे रहा है। पहले कथन में, गायक कुएँ को पानी देने के लिए प्रोत्साहित करते हैं। दूसरे कथन में, गायक इस्राएलियों को कुएँ का उत्सव मनाने के लिए प्रोत्साहित करते हैं, क्योंकि वह जीवनदायी जल प्रदान करता है।</w:t>
      </w:r>
    </w:p>
    <w:p>
      <w:pPr/>
      <w:r>
        <w:rPr>
          <w:lang w:val="hi_IN" w:bidi="hi_IN"/>
        </w:rPr>
      </w:r>
      <w:r>
        <w:rPr>
          <w:lang w:val="hi_IN" w:bidi="hi_IN"/>
        </w:rPr>
        <w:t>रुकें और चर्चा करें: आप यह कैसे स्पष्ट करेंगे कि यह गीत इस्राएलियों को गाने का निर्देश दे रहा है, न कि कुएँ को? ऑडियो को यहाँ रोकें।</w:t>
      </w:r>
    </w:p>
    <w:p>
      <w:pPr/>
      <w:r>
        <w:rPr>
          <w:lang w:val="hi_IN" w:bidi="hi_IN"/>
        </w:rPr>
      </w:r>
      <w:r>
        <w:rPr>
          <w:lang w:val="hi_IN" w:bidi="hi_IN"/>
        </w:rPr>
        <w:t>अगली दो पंक्तियाँ एक ही बात बताती हैं, लेकिन अलग-अलग तरीकों में: “इस कुएँ के बारे में गाओ जिसे हाकिमों ने खोदा था” या “उस कुएँ के बारे में जिसे कुलीन, महान अगुवों ने खोदा था।” हाकिम और रईस एक ही लोगों को दर्शाते हैं। हाकिम और रईस अगुवे, प्रधान या शासक हैं। हाकिम और रईस लोगों को महत्वपूर्ण लोग या सम्मानित कहा जा सकता है। ये अगुवे कुआँ खोदने में शामिल थे, लेकिन कवियों ने इस काम को बताने के लिए अलग-अलग शब्दों का इस्तेमाल किया: खोदना, बनाना, खोलना, गहरा करना या खोखला करना। ये वाक्य जुड़े हुए हैं क्योंकि वे एक ही बात को थोड़े अलग तरीकों से कहते हैं।</w:t>
      </w:r>
    </w:p>
    <w:p>
      <w:pPr/>
      <w:r>
        <w:rPr>
          <w:lang w:val="hi_IN" w:bidi="hi_IN"/>
        </w:rPr>
      </w:r>
      <w:r>
        <w:rPr>
          <w:lang w:val="hi_IN" w:bidi="hi_IN"/>
        </w:rPr>
        <w:t>अंतिम वाक्यांश में, अधिकार के प्रतीकों की पुनरावृत्ति है जिन्हें अगुवे उठाते हैं। अगुवों के पास सोटें और लाठी हैं। सोटें और लाठी समान वस्तुएँ सोटें लकड़ी या कीमती धातु की एक सजी हुई छड़ी होती है। लाठी लकड़ी या कीमती धातु से बनी एक प्रकार की चलने वाली छड़ी होती है। हो सकता है कि अगुवों ने इन सोंटों और लाठियों से कुआँ खोदा हो, या फिर उन्होंने लोगों को यह दिखाने के लिए अपनी लाठियों से इशारा किया हो कि कुआँ कहाँ खोदना है।</w:t>
      </w:r>
    </w:p>
    <w:p>
      <w:pPr/>
      <w:r>
        <w:rPr>
          <w:lang w:val="hi_IN" w:bidi="hi_IN"/>
        </w:rPr>
      </w:r>
      <w:r>
        <w:rPr>
          <w:lang w:val="hi_IN" w:bidi="hi_IN"/>
        </w:rPr>
        <w:t>रुकें और चर्चा करें: अपने गीतों के बारे में सोचें। कोई ऐसा उदाहरण देने की कोशिश करें जिससे पता चले कि आपके गाने एक ही बात को एक से ज़्यादा बार, लेकिन अलग-अलग तरीकों से कैसे कहते हैं। इस बात पर ध्यान दें कि आप इसे कैसे करते हैं। ऑडियो को यहाँ रोकें।</w:t>
      </w:r>
    </w:p>
    <w:p>
      <w:pPr/>
      <w:r>
        <w:rPr>
          <w:lang w:val="hi_IN" w:bidi="hi_IN"/>
        </w:rPr>
      </w:r>
      <w:r>
        <w:rPr>
          <w:lang w:val="hi_IN" w:bidi="hi_IN"/>
        </w:rPr>
        <w:t>इस भाग के अंत में उन स्थानों की एक सूची है, जो एक के बाद एक दिए गए हैं, जहाँ इस्राएलियों ने डेरा डाला था। यह भाग इस्राएलियों के पीसगा पर्वत पर रुकने के साथ समाप्त होता है, जो एक ऐसा स्थान है जहाँ से मोआब के मैदान दिखाई देते हैं।</w:t>
      </w:r>
    </w:p>
    <w:p>
      <w:pPr/>
      <w:r>
        <w:rPr>
          <w:lang w:val="hi_IN" w:bidi="hi_IN"/>
        </w:rPr>
      </w:r>
      <w:r>
        <w:rPr>
          <w:lang w:val="hi_IN" w:bidi="hi_IN"/>
        </w:rPr>
        <w:t>यहाँ रुकें और चर्चा करें: आप अपनी भाषा में स्थानों को कैसे सूचीबद्ध करते हैं? क्या आप उन्हें शुरुआत से अगले स्थान पर सूचीबद्ध करते हैं? आप यह कैसे स्पष्ट करते हैं कि लोग अपने अंतिम गंतव्य तक पहुँच गए हैं? चर्चा करें कि आप यह कैसे बताते हैं कि कोई व्यक्ति अपने अंतिम गंतव्य तक पहुँच गया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21:10–20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अगुवे और रईसों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आगे बढ़े और ओबोत में डेरा डाला। इस्राएली ओबोत से निकले और जंगल में, मोआब के सामने, लाइ अबारीम में डेरा डाला। वहाँ से, इस्राएली निकले और जेरेद की घाटी में डेरा डाला। वहाँ से, इस्राएली निकलते हैं और अर्नोन नदी के दूसरी तरफ डेरा डालते हैं। अर्नोन मोआब और एमोरियों के बीच की सीमा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"मुझे विश्वास नहीं हो रहा कि हम इतने दूर आ गए हैं। हम लगभग अपने देश में पहुँच गए हैं," या, "मैं थोड़ा डरा हुआ हूँ।" हमें यहोवा की आवश्यकता है कि वह हमारे आगे-आगे चले और हमें इस देश से सुरक्षित पार पहुँचाए।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यहोवा के </w:t>
      </w:r>
      <w:r>
        <w:rPr>
          <w:b/>
          <w:lang w:val="hi_IN" w:bidi="hi_IN"/>
        </w:rPr>
        <w:t>युद्धों की पुस्तक</w:t>
      </w:r>
      <w:r>
        <w:rPr>
          <w:lang w:val="hi_IN" w:bidi="hi_IN"/>
        </w:rPr>
        <w:t xml:space="preserve"> से उद्धृत करता है, जो एक प्रसिद्ध और विश्वसनीय दस्तावेज है जिसमें यहोवा की विजयों का विस्तृत विवरण दिया गया है, “सूपा में वाहेब और अर्नोन की घाटियाँ, और उन घाटियों की ढलान जो आर के केंद्र तक फैली हुई हैं और मोआब की सीमा की ओर झुकी हुई हैं।” यह मूसा के कहे की पुष्टि करता है, विशेष रूप से वे स्थान जिनके बारे में मूसा ने अभी-अभी बात की है।</w:t>
      </w:r>
    </w:p>
    <w:p>
      <w:pPr/>
      <w:r>
        <w:rPr>
          <w:lang w:val="hi_IN" w:bidi="hi_IN"/>
        </w:rPr>
      </w:r>
      <w:r>
        <w:rPr>
          <w:lang w:val="hi_IN" w:bidi="hi_IN"/>
        </w:rPr>
        <w:t>वहाँ से कूच करके इस्राएली बैर तक गए। बैर वह स्थान है जहाँ यहोवा ने मूसा से कहा, “लोगों को एक साथ इकट्ठा कर, ताकि मैं उन्हें पानी दे सकूँ।” यही वह समय था जब इस्राएल ने यह गीत गाया: “हे कुएँ, उमड़ आ! उस कुएँ के विषय में गाओ! वह कुआँ जिसको हाकिमों ने खोदा, और इस्राएल के रईसों ने अपने सोंटों और लाठियों से खोद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"यह स्थान हमारे लिए महत्वपूर्ण है। यहोवा यहाँ हमारी देखभाल करेगा," या, "मैं यहाँ आकर और उन चीज़ों को देखकर बहुत उत्साहित हूँ जिनके बारे में मैंने अब तक केवल सुना था या जाना था।"</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खुशी है कि मेरे लोग आख़िरकार मुझ पर भरोसा करने लगे हैं और वे जानते हैं कि मैं उन्हें उनके देश में ले जा रहा हूँ,” या, "काश वे मुझ पर भरोसा बनाए रखें और यह याद रखें कि मैं उन्हें कभी अकेला नहीं छोड़ूँगा।"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जंगल से इस्राएली मत्ताना, नहलीएल और बामोत को गए। बामोत से वे मोआब के इलाके में उस घाटी तक पहुँचे, जो पिसगा की चोटी के पास है और जहाँ से नीचे जंगल दिखाई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"हम उस देश को देख सकते हैं जिसका यहोवा ने हमसे वादा किया था," या, "हम लगभग वहाँ पहुँच गए हैं। यहोवा, कृपया हमें साहस दे और कृपया हमारा मार्गदर्शन करते रहे।"</w:t>
      </w:r>
      <w:r>
        <w:rPr>
          <w:lang w:val="hi_IN" w:bidi="hi_IN"/>
        </w:rPr>
      </w:r>
    </w:p>
    <w:p>
      <w:pPr>
        <w:pStyle w:val="Heading3"/>
      </w:pPr>
      <w:r>
        <w:rPr>
          <w:lang w:val="hi_IN" w:bidi="hi_IN"/>
        </w:rPr>
        <w:t>आवश्यक जानकारी</w:t>
      </w:r>
    </w:p>
    <w:p>
      <w:pPr/>
      <w:r>
        <w:rPr>
          <w:lang w:val="hi_IN" w:bidi="hi_IN"/>
        </w:rPr>
      </w:r>
      <w:r>
        <w:rPr>
          <w:lang w:val="hi_IN" w:bidi="hi_IN"/>
        </w:rPr>
        <w:t>गिनती 21:10–20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 ओबोत की ओर </w:t>
      </w:r>
      <w:r>
        <w:rPr>
          <w:b/>
          <w:lang w:val="hi_IN" w:bidi="hi_IN"/>
        </w:rPr>
        <w:t>यात्रा</w:t>
      </w:r>
      <w:r>
        <w:rPr>
          <w:lang w:val="hi_IN" w:bidi="hi_IN"/>
        </w:rPr>
        <w:t xml:space="preserve"> करते हैं, या वहाँ के लिए प्रस्थान करते हैं, और वहीं डेरा डालते हैं। यात्रा करने या निकलने के लिए उसी शब्द या वाक्यांश का उपयोग करें, जिसका उपयोग आपने पिछले भागों में किया था।</w:t>
      </w:r>
    </w:p>
    <w:p>
      <w:pPr/>
      <w:r>
        <w:rPr>
          <w:lang w:val="hi_IN" w:bidi="hi_IN"/>
        </w:rPr>
      </w:r>
      <w:r>
        <w:rPr>
          <w:lang w:val="hi_IN" w:bidi="hi_IN"/>
        </w:rPr>
        <w:t xml:space="preserve">इस्राएली मोआब की पूर्वी सीमा पर जंगल में, लाइ अबारीम से </w:t>
      </w:r>
      <w:r>
        <w:rPr>
          <w:b/>
          <w:lang w:val="hi_IN" w:bidi="hi_IN"/>
        </w:rPr>
        <w:t>निकले</w:t>
      </w:r>
      <w:r>
        <w:rPr>
          <w:lang w:val="hi_IN" w:bidi="hi_IN"/>
        </w:rPr>
        <w:t xml:space="preserve">। जंगल के लिए उसी शब्द या वाक्यांश का उपयोग करें जिसका उपयोग आपने पिछले भागों में किया था।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वहाँ से इस्राएली </w:t>
      </w:r>
      <w:r>
        <w:rPr>
          <w:b/>
          <w:lang w:val="hi_IN" w:bidi="hi_IN"/>
        </w:rPr>
        <w:t>जेरेद नाले की सूखी नदी घाटी</w:t>
      </w:r>
      <w:r>
        <w:rPr>
          <w:lang w:val="hi_IN" w:bidi="hi_IN"/>
        </w:rPr>
        <w:t>, या वादी तक जाते हैं और वहाँ अपना डेरा डालते हैं। सूखी नदी घाटी के लिए उसी शब्द या वाक्यांश का उपयोग करें जिसका उपयोग आपने पिछले भागों में किया था। याद रखें कि एक सूखी नदी घाटी साल के उस मौसम में पानी से भर जाती है, जब बारिश हो रही होती है। डेरा डालने के लिए उसी शब्द या वाक्यांश का उपयोग करें जिसका उपयोग आपने पिछले भागों में किया था।</w:t>
      </w:r>
    </w:p>
    <w:p>
      <w:pPr/>
      <w:r>
        <w:rPr>
          <w:lang w:val="hi_IN" w:bidi="hi_IN"/>
        </w:rPr>
      </w:r>
      <w:r>
        <w:rPr>
          <w:b/>
          <w:lang w:val="hi_IN" w:bidi="hi_IN"/>
        </w:rPr>
        <w:t>यहोवा के युद्धों की पुस्तक</w:t>
      </w:r>
      <w:r>
        <w:rPr>
          <w:lang w:val="hi_IN" w:bidi="hi_IN"/>
        </w:rPr>
        <w:t xml:space="preserve"> “खाइयों, खड़ी ढलानों के बारे में बताती है जो नीचे अर्नोन नदी की घाटियों की ओर जाती हैं।”</w:t>
      </w:r>
    </w:p>
    <w:p>
      <w:pPr/>
      <w:r>
        <w:rPr>
          <w:lang w:val="hi_IN" w:bidi="hi_IN"/>
        </w:rPr>
      </w:r>
      <w:r>
        <w:rPr>
          <w:lang w:val="hi_IN" w:bidi="hi_IN"/>
        </w:rPr>
        <w:t>यहाँ रुकें और समूह में चर्चा करें कि आप खा</w:t>
      </w:r>
      <w:r>
        <w:rPr>
          <w:b/>
          <w:lang w:val="hi_IN" w:bidi="hi_IN"/>
        </w:rPr>
        <w:t>इयों</w:t>
      </w:r>
      <w:r>
        <w:rPr>
          <w:lang w:val="hi_IN" w:bidi="hi_IN"/>
        </w:rPr>
        <w:t xml:space="preserve"> या </w:t>
      </w:r>
      <w:r>
        <w:rPr>
          <w:b/>
          <w:lang w:val="hi_IN" w:bidi="hi_IN"/>
        </w:rPr>
        <w:t>खड़ी ढल</w:t>
      </w:r>
      <w:r>
        <w:rPr>
          <w:lang w:val="hi_IN" w:bidi="hi_IN"/>
        </w:rPr>
        <w:t xml:space="preserve">ानों के लिए किस शब्द या वाक्यांश का उपयोग करेंगे। आप खाइयों के लिए उसी शब्द का इस्तेमाल कर सकते हैं, जिसका इस्तेमाल आप सूखी नदी घाटियों के लिए करते हैं। यदि आपने पहले ही बाइबल की किसी अन्य पुस्तक में इन शब्दों का अनुवाद किया है, तो उन्हीं शब्दों का उपयोग करें जिनका उपयोग आपने वहाँ किया है। यदि आवश्यक हो, तो किसी </w:t>
      </w:r>
      <w:r>
        <w:rPr>
          <w:lang w:val="hi_IN" w:bidi="hi_IN"/>
        </w:rPr>
        <w:t>खाई या नदी घाटी</w:t>
      </w:r>
      <w:r>
        <w:rPr>
          <w:lang w:val="hi_IN" w:bidi="hi_IN"/>
        </w:rPr>
        <w:t xml:space="preserve"> का चित्र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पुस्तक</w:t>
      </w:r>
      <w:r>
        <w:rPr>
          <w:lang w:val="hi_IN" w:bidi="hi_IN"/>
        </w:rPr>
        <w:t xml:space="preserve"> के लिए किस शब्द या वाक्यांश का उपयोग करेंगे। हमें नहीं पता कि यह पुस्तक कैसी दिखती थी, बस इतना पता है कि इतिहासकारों ने युद्ध में विजय के इतिहासों को लिखा था, और लोग इन कहानियों को जानते थे। इस ऑडियो को यहाँ रोकें।</w:t>
      </w:r>
    </w:p>
    <w:p>
      <w:pPr/>
      <w:r>
        <w:rPr>
          <w:lang w:val="hi_IN" w:bidi="hi_IN"/>
        </w:rPr>
      </w:r>
      <w:r>
        <w:rPr>
          <w:lang w:val="hi_IN" w:bidi="hi_IN"/>
        </w:rPr>
        <w:t>वहाँ से कूच करके इस्राएली बैर तक गए, जो वह कुआँ है जहाँ यहोवा ने मूसा से कहा, “उन लोगों को इकट्ठा कर, और मैं उन्हें पानी दूँगा।” इस्राएलियों ने यह गीत गाया:</w:t>
      </w:r>
    </w:p>
    <w:p>
      <w:pPr/>
      <w:r>
        <w:rPr>
          <w:lang w:val="hi_IN" w:bidi="hi_IN"/>
        </w:rPr>
      </w:r>
      <w:r>
        <w:rPr>
          <w:lang w:val="hi_IN" w:bidi="hi_IN"/>
        </w:rPr>
        <w:t>“हे कुएँ, उमड़ आ! हाँ, उस कुएँ के विषय में गाओ!" इस मामले में, पानी उमड़ आता है, या भूमि से बाहर आता है। इस्राएली पानी को भूमि से स्वतंत्र रूप से उमड़ आने के लिए कह रहे हैं।</w:t>
      </w:r>
    </w:p>
    <w:p>
      <w:pPr/>
      <w:r>
        <w:rPr>
          <w:lang w:val="hi_IN" w:bidi="hi_IN"/>
        </w:rPr>
      </w:r>
      <w:r>
        <w:rPr>
          <w:lang w:val="hi_IN" w:bidi="hi_IN"/>
        </w:rPr>
        <w:t>यहाँ रुकें और समूह में चर्चा करें कि आप “हे कुएँ, उमड़ आ” के लिए किस शब्द या वाक्यांश का उपयोग करेंगे। इस ऑडियो को यहाँ रोकें।</w:t>
      </w:r>
    </w:p>
    <w:p>
      <w:pPr/>
      <w:r>
        <w:rPr>
          <w:lang w:val="hi_IN" w:bidi="hi_IN"/>
        </w:rPr>
      </w:r>
      <w:r>
        <w:rPr>
          <w:b/>
          <w:lang w:val="hi_IN" w:bidi="hi_IN"/>
        </w:rPr>
        <w:t>कुआँ</w:t>
      </w:r>
      <w:r>
        <w:rPr>
          <w:lang w:val="hi_IN" w:bidi="hi_IN"/>
        </w:rPr>
        <w:t xml:space="preserve"> ताजे पानी का एक भूमिगत स्रोत है। लोग पानी तक पहुँचने के लिए एक गड्ढा खोदते हैं। कुएँ के लिए उसी शब्द का उपयोग करें जिसका उपयोग आपने पिछले भागों में किया था। गीत आगे बढ़ता है, “उस कुएँ के विषय में गाओ, जिसको हाकिमों ने खोदा, और इस्राएल के रईसों ने अपने </w:t>
      </w:r>
      <w:r>
        <w:rPr>
          <w:b/>
          <w:lang w:val="hi_IN" w:bidi="hi_IN"/>
        </w:rPr>
        <w:t>सोंटों</w:t>
      </w:r>
      <w:r>
        <w:rPr>
          <w:lang w:val="hi_IN" w:bidi="hi_IN"/>
        </w:rPr>
        <w:t xml:space="preserve"> और लाठियों से खोद लिया”</w:t>
      </w:r>
    </w:p>
    <w:p>
      <w:pPr/>
      <w:r>
        <w:rPr>
          <w:lang w:val="hi_IN" w:bidi="hi_IN"/>
        </w:rPr>
      </w:r>
      <w:r>
        <w:rPr>
          <w:lang w:val="hi_IN" w:bidi="hi_IN"/>
        </w:rPr>
        <w:t xml:space="preserve">यहाँ रुकें और एक </w:t>
      </w:r>
      <w:r>
        <w:rPr>
          <w:b/>
          <w:lang w:val="hi_IN" w:bidi="hi_IN"/>
        </w:rPr>
        <w:t>सोंटे</w:t>
      </w:r>
      <w:r>
        <w:rPr>
          <w:lang w:val="hi_IN" w:bidi="hi_IN"/>
        </w:rPr>
        <w:t xml:space="preserve"> की तस्वीर देखें। समूह में चर्चा करें कि आप </w:t>
      </w:r>
      <w:r>
        <w:rPr>
          <w:b/>
          <w:lang w:val="hi_IN" w:bidi="hi_IN"/>
        </w:rPr>
        <w:t>सोंटों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लाठी</w:t>
      </w:r>
      <w:r>
        <w:rPr>
          <w:lang w:val="hi_IN" w:bidi="hi_IN"/>
        </w:rPr>
        <w:t xml:space="preserve"> के लिए किस शब्द या वाक्यांश का उपयोग करेंगे। लाठी के लिए उसी शब्द का इस्तेमाल करें जिसका इस्तेमाल आपने पिछले भाग में किया है। इस ऑडियो को यहाँ रोकें।</w:t>
      </w:r>
    </w:p>
    <w:p>
      <w:pPr/>
      <w:r>
        <w:rPr>
          <w:lang w:val="hi_IN" w:bidi="hi_IN"/>
        </w:rPr>
      </w:r>
      <w:r>
        <w:rPr>
          <w:lang w:val="hi_IN" w:bidi="hi_IN"/>
        </w:rPr>
        <w:t xml:space="preserve">इस्राएली जंगल से निकलते हैं और मत्ताना, नहलीएल और बामोत के पास जाते हैं। वहाँ से वे मोआब की घाटी में जाते हैं, जहाँ पिसगा चोटी से रेगिस्तान या बंजर भूमि दिखाई देती है। पर्वत पिसगा से यह रेगिस्तान दिखाई देता है, जिसका इस संदर्भ में अर्थ जंगल के समान है। यह भूमि का एक ऐसा क्षेत्र है जहाँ कोई नहीं रहता और जहाँ ज़्यादा कुछ उग भी नहीं सकता। आप जंगल के लिए उसी शब्द या वाक्यांश का उपयोग कर सकते हैं जिसका उपयोग आपने पिछले भागों में किया था। </w:t>
      </w:r>
      <w:r>
        <w:rPr>
          <w:lang w:val="hi_IN" w:bidi="hi_IN"/>
        </w:rPr>
        <w:t>जंगल</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21:21–26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21:21–26 को सुनें और अपने मन में रखें।</w:t>
      </w:r>
    </w:p>
    <w:p>
      <w:pPr/>
      <w:r>
        <w:rPr>
          <w:lang w:val="hi_IN" w:bidi="hi_IN"/>
        </w:rPr>
      </w:r>
      <w:r>
        <w:rPr>
          <w:lang w:val="hi_IN" w:bidi="hi_IN"/>
        </w:rPr>
        <w:t>यदि सम्भव हो, तो गिनती 21:21–26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21:21–26 का ऑडियो संस्करण सबसे आसानी से समझ में आने वाले अनुवाद में सुनें।</w:t>
      </w:r>
    </w:p>
    <w:p>
      <w:pPr/>
      <w:r>
        <w:rPr>
          <w:lang w:val="hi_IN" w:bidi="hi_IN"/>
        </w:rPr>
      </w:r>
      <w:r>
        <w:rPr>
          <w:lang w:val="hi_IN" w:bidi="hi_IN"/>
        </w:rPr>
        <w:t>पिछले भाग में, मूसा उन स्थानों की सूची के साथ समाप्त करता है जहाँ इस्राएलियों ने यात्रा की थी। इस भाग में, मूसा पिछले भाग में उल्लिखित कुछ घटनाओं का विस्तार से वर्णन करता है। यह घटना इस्राएलियों के अर्नोन नदी पार करने से पहले शुरू होती है। इस भाग में, राजा सीहोन का देश पिसगा चोटी के पास नहीं बल्कि अर्नोन नदी के पास है। पिसगा चोटी उस स्थान से आगे उत्तर में है जहाँ इस भाग की घटनाएँ घटित होती हैं।</w:t>
      </w:r>
    </w:p>
    <w:p>
      <w:pPr/>
      <w:r>
        <w:rPr>
          <w:lang w:val="hi_IN" w:bidi="hi_IN"/>
        </w:rPr>
      </w:r>
      <w:r>
        <w:rPr>
          <w:lang w:val="hi_IN" w:bidi="hi_IN"/>
        </w:rPr>
        <w:t>यह भाग इस्राएलियों के अर्नोन नदी पार करने और एमोरियों के देश में प्रवेश करने से पहले शुरू होता है। इस्राएलियों ने राजा सीहोन के पास संदेशवाहकों या राजदूतों को भेजा। सीहोन एमोरियों का एक राजा या प्रधान था। वह हेशबोन नगर में रहता था और आसपास के देश और गाँवों पर शासन करता था।</w:t>
      </w:r>
    </w:p>
    <w:p>
      <w:pPr/>
      <w:r>
        <w:rPr>
          <w:lang w:val="hi_IN" w:bidi="hi_IN"/>
        </w:rPr>
      </w:r>
      <w:r>
        <w:rPr>
          <w:lang w:val="hi_IN" w:bidi="hi_IN"/>
        </w:rPr>
        <w:t>संदेशवाहक राजा सीहोन से कहते हैं कि वह इस्राएलियों को उसके देश से होकर यात्रा करने की अनुमति दे। इस्राएलियों ने वादा किया कि वे सड़क पर ही रहेंगे और न तो "रास्ता बदलेंगे" और न ही किसी भी जमीन पर भटकेंगे। वे उस क्षेत्र का सम्मान करेंगे और बिना देश से कुछ भी लिए उस क्षेत्र से गुजरेंगे। इस्राएली लोग खेतों या अंगूर के बागों से होकर नहीं गुज़रेंगे, ताकि यह सुनिश्चित हो सके कि इस उपजाऊ क्षेत्र में उनकी वजह से किसी भी फसल को कोई नुकसान न पहुँचे। इस्राएली भी कुओं से पानी न तो लेंगे और न ही पीएँगे। इस्राएली उस देश से होकर गुजरते समय स्थानीय लोगों से कोई संसाधन नहीं लेंगे। वे वादा करते हैं कि जब तक वे राजा के इलाके से गुजर नहीं जाते, तब तक वे राजा की सड़क पर ही रहेंगे।</w:t>
      </w:r>
    </w:p>
    <w:p>
      <w:pPr/>
      <w:r>
        <w:rPr>
          <w:lang w:val="hi_IN" w:bidi="hi_IN"/>
        </w:rPr>
      </w:r>
      <w:r>
        <w:rPr>
          <w:lang w:val="hi_IN" w:bidi="hi_IN"/>
        </w:rPr>
        <w:t>आपको याद होगा कि राजा का सड़क एक प्राचीन रास्ता या राजमार्ग है जो दमिश्क से उत्तर से दक्षिण तक चलकर अकाबा की खाड़ी तक जाता है, जो बाशान, गिलाद, अम्मोन, मोआब और एदोम से होकर जाता है। व्यापारी अक्सर वस्तुओं का परिवहन करते समय राजा की सड़क का उपयोग करते थे। लोग पैदल चलते थे या गाड़ियां और रथ इस्तेमाल करते थे, और साथ ही राजा की सड़क अपने साथ जानवर भी ले जाते थे। सड़क के किनारे कुछ किले थे ताकि यह सुनिश्चित किया जा सके कि यात्रा सुरक्षित रहे।</w:t>
      </w:r>
    </w:p>
    <w:p>
      <w:pPr/>
      <w:r>
        <w:rPr>
          <w:lang w:val="hi_IN" w:bidi="hi_IN"/>
        </w:rPr>
      </w:r>
      <w:r>
        <w:rPr>
          <w:lang w:val="hi_IN" w:bidi="hi_IN"/>
        </w:rPr>
        <w:t xml:space="preserve">यहाँ रुकें और एक नक्शा देखें जो </w:t>
      </w:r>
      <w:r>
        <w:rPr>
          <w:b/>
          <w:lang w:val="hi_IN" w:bidi="hi_IN"/>
        </w:rPr>
        <w:t>एमोरियों के क्षेत्र</w:t>
      </w:r>
      <w:r>
        <w:rPr>
          <w:lang w:val="hi_IN" w:bidi="hi_IN"/>
        </w:rPr>
        <w:t xml:space="preserve"> को दिखाता है और एक </w:t>
      </w:r>
      <w:r>
        <w:rPr>
          <w:b/>
          <w:lang w:val="hi_IN" w:bidi="hi_IN"/>
        </w:rPr>
        <w:t>नक्शा राजा की सड़क</w:t>
      </w:r>
      <w:r>
        <w:rPr>
          <w:lang w:val="hi_IN" w:bidi="hi_IN"/>
        </w:rPr>
        <w:t xml:space="preserve"> को दिखाता है। ऑडियो को यहाँ रोकें।</w:t>
      </w:r>
    </w:p>
    <w:p>
      <w:pPr/>
      <w:r>
        <w:rPr>
          <w:lang w:val="hi_IN" w:bidi="hi_IN"/>
        </w:rPr>
      </w:r>
      <w:r>
        <w:rPr>
          <w:lang w:val="hi_IN" w:bidi="hi_IN"/>
        </w:rPr>
        <w:t>राजा सीहोन इस्राएल को अपने देश से होकर जाने की अनुमति नहीं देगा। राजा सिहोन भी ठीक वैसी ही प्रतिक्रिया देता है, जैसी पहले एदोमी राजा ने दी थी। राजा सीहोन ने अपने लोगों को एक साथ इकट्ठा किया, अपनी सेना को जुटाया, और जंगल में इस्राएल पर हमला किया। राजा सीहोन और उसके लोग यहस गए और इस्राएल से युद्ध किया। हम ठीक से नहीं जानते कि यहस कहाँ है, परंतु यह जंगल के भीतर या उसकी सीमा पर बसा एक नगर हो सकता है, जो शायद मोआब के मैदान—अर्थात समतल भूमि के क्षेत्र—में स्थित है।</w:t>
      </w:r>
    </w:p>
    <w:p>
      <w:pPr/>
      <w:r>
        <w:rPr>
          <w:lang w:val="hi_IN" w:bidi="hi_IN"/>
        </w:rPr>
      </w:r>
      <w:r>
        <w:rPr>
          <w:lang w:val="hi_IN" w:bidi="hi_IN"/>
        </w:rPr>
        <w:t>इस्राएलियों ने राजा सीहोन के लोगों को अपनी तलवारों से मार डाला और राजा सीहोन के देश पर नियंत्रण कर लिया। इस्राएलियों ने दक्षिण में अर्नोन नदी से लेकर, उत्तर में यब्बोक नदी तक, और पूर्व में अम्मोनियों की सीमा तक की भूमि को अपने अधिकार में ले लिया। इस्राएली केवल अम्मोनियों की सीमा तक ही गए क्योंकि वह सीमा मजबूत और सुरक्षित थी। याद रखें कि अम्मोनी लूत के वंशज थे, इसलिए वे इस्राएलियों के दूर के रिश्तेदार थे। यरदन नदी, जो कनान की सीमा पर थी, वह उस देश के पश्चिम में रही होगी।</w:t>
      </w:r>
    </w:p>
    <w:p>
      <w:pPr/>
      <w:r>
        <w:rPr>
          <w:lang w:val="hi_IN" w:bidi="hi_IN"/>
        </w:rPr>
      </w:r>
      <w:r>
        <w:rPr>
          <w:lang w:val="hi_IN" w:bidi="hi_IN"/>
        </w:rPr>
        <w:t>इसलिए इस्राएल ने एमोरियों के सभी नगरों या शहरों पर कब्जा कर लिया, और इस्राएली उन में बस गए या उनमें रहने चले गए। यहस में राजा सीहोन और इस्राएल के मध्य हुए युद्ध के परिणामस्वरूप, इस्राएलियों ने एक बड़े क्षेत्र पर अपना अधिकार कर लिया। मिस्र से निकलने के बाद यह पहली बार है जब इस्राएली किसी स्थान पर बसे हैं। अब तक, इस्राएली जंगल में भटकते रहे हैं, और वे केवल तभी डेरा डालने के लिए रुक जाते थे जब यहोवा उन्हें डेरा डालने की आज्ञा देता था।</w:t>
      </w:r>
    </w:p>
    <w:p>
      <w:pPr/>
      <w:r>
        <w:rPr>
          <w:lang w:val="hi_IN" w:bidi="hi_IN"/>
        </w:rPr>
      </w:r>
      <w:r>
        <w:rPr>
          <w:lang w:val="hi_IN" w:bidi="hi_IN"/>
        </w:rPr>
        <w:t>यहाँ रुकें और एक समूह के रूप में चर्चा करें: अगर आपको पता है, तो अपने इलाके की स्थापना या बसावट के बारे में कोई कहानी सुनाएँ। इस बात पर ध्यान दें कि लोग किसी क्षेत्र में रहने के लिए कैसे गए और वहाँ कैसे बस गए, इसका वर्णन करते समय किन शब्दों या वाक्यांशों का प्रयोग किया गया है। ऑडियो को यहाँ रोकें।</w:t>
      </w:r>
    </w:p>
    <w:p>
      <w:pPr/>
      <w:r>
        <w:rPr>
          <w:lang w:val="hi_IN" w:bidi="hi_IN"/>
        </w:rPr>
      </w:r>
      <w:r>
        <w:rPr>
          <w:lang w:val="hi_IN" w:bidi="hi_IN"/>
        </w:rPr>
        <w:t>इस्राएलियों ने हेशबोन नगर और उसके आसपास के गाँवों पर कब्जा कर लिया। हेशबोन एमोरियों के राजा सीहोन की राजधानी थी। राजा सीहोन के नगर पर विजय प्राप्त करने से पहले, हेशबोन एक मोआबी नगर था। राजा सीहोन ने यह नगर पहले ही जीत लिया था, जब उसने अर्नोन नदी तक के पूरे क्षेत्र पर अपना अधिकार कर लिया था।</w:t>
      </w:r>
    </w:p>
    <w:p>
      <w:pPr/>
      <w:r>
        <w:rPr>
          <w:lang w:val="hi_IN" w:bidi="hi_IN"/>
        </w:rPr>
      </w:r>
      <w:r>
        <w:rPr>
          <w:lang w:val="hi_IN" w:bidi="hi_IN"/>
        </w:rPr>
        <w:t>इस्राएली कवियों या गीतकारों ने इस घटना के बारे में एक कविता-गीत बनाया।</w:t>
      </w:r>
      <w:r>
        <w:rPr>
          <w:lang w:val="hi_IN" w:bidi="hi_IN"/>
        </w:rPr>
      </w:r>
    </w:p>
    <w:p>
      <w:pPr>
        <w:pStyle w:val="Heading3"/>
      </w:pPr>
      <w:r>
        <w:rPr>
          <w:lang w:val="hi_IN" w:bidi="hi_IN"/>
        </w:rPr>
        <w:t>घटनाओं को समझाना</w:t>
      </w:r>
    </w:p>
    <w:p>
      <w:pPr/>
      <w:r>
        <w:rPr>
          <w:lang w:val="hi_IN" w:bidi="hi_IN"/>
        </w:rPr>
      </w:r>
      <w:r>
        <w:rPr>
          <w:lang w:val="hi_IN" w:bidi="hi_IN"/>
        </w:rPr>
        <w:t>गिनती 21:21–26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इस्राएलियों ने एमोरियों के राजा सीहोन के पास संदेशवाहकों को भेजा और उसके देश से होकर यात्रा करने की अनुमति माँगी। राजा सीहोन प्रवेश की अनुमति नहीं देंगे।</w:t>
      </w:r>
    </w:p>
    <w:p>
      <w:pPr/>
      <w:r>
        <w:rPr>
          <w:lang w:val="hi_IN" w:bidi="hi_IN"/>
        </w:rPr>
      </w:r>
      <w:r>
        <w:rPr>
          <w:b/>
          <w:lang w:val="hi_IN" w:bidi="hi_IN"/>
        </w:rPr>
        <w:t>दूसरे दृश्य में:</w:t>
      </w:r>
      <w:r>
        <w:rPr>
          <w:lang w:val="hi_IN" w:bidi="hi_IN"/>
        </w:rPr>
        <w:t xml:space="preserve"> राजा सीहोन यहस में इस्राएल पर हमला करने के लिए अपनी सेना को जुटाता है। इस्राएली राजा सीहोन को पराजित करते हैं और एमोरियों के नगरों पर कब्जा कर लेते हैं। इस्राएली उस देश में बस गए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और कवि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पिछले भाग को उन स्थानों की सूची के साथ समाप्त करता है जहाँ इस्राएलियों ने यात्रा की थी। इस भाग में, मूसा पिछले भाग में उल्लिखित कुछ घटनाओं का विस्तार से वर्णन करता है। यह घटना इस्राएलियों के अर्नोन नदी पार करने से पहले शुरू होती है।</w:t>
      </w:r>
    </w:p>
    <w:p>
      <w:pPr/>
      <w:r>
        <w:rPr>
          <w:lang w:val="hi_IN" w:bidi="hi_IN"/>
        </w:rPr>
      </w:r>
      <w:r>
        <w:rPr>
          <w:lang w:val="hi_IN" w:bidi="hi_IN"/>
        </w:rPr>
        <w:t>इस्राएलियों की जंगल की यात्रा के दौरान, वे उस देश में पहुँचे जहाँ एमोरी लोगों का राजा सीहोन राज करता था। इस्राएलियों ने राजा सीहोन के पास संदेशवाहकों को भेजा। इस्राएलियों ने राजा सीहोन के पास संदेशवाहकों को भेजा जो राजदूतों या राजनयिकों के रूप में कार्य कर रहे थे। संदेशवाहक राजा सीहोन से कह रहे थे कि वह इस्राएलियों को उस देश से होकर जाने की अनुमति दे। यह भाग केवल इस्राएल राष्ट्र का नाम बताता है, मानो इस्राएल कोई एक व्यक्ति हो। हालाँकि, सभी इस्राएली एक समूह के तौर पर एक साथ अनुमति माँग रहे थे—यह इस्राएलियों के पूरे समूह के बारे में बात करने का एक औपचारिक तरीका है। आपको याद होगा कि यह पिछली कहानी के समान है जब इस्राएलियों ने एदोम से होकर जाने की अनुमति माँगी थी।</w:t>
      </w:r>
    </w:p>
    <w:p>
      <w:pPr/>
      <w:r>
        <w:rPr>
          <w:lang w:val="hi_IN" w:bidi="hi_IN"/>
        </w:rPr>
      </w:r>
      <w:r>
        <w:rPr>
          <w:lang w:val="hi_IN" w:bidi="hi_IN"/>
        </w:rPr>
        <w:t>रुकें और समूह में चर्चा करें: उन संदेशवाहकों के बारे में एक कहानी सुनाइए जिन्हें या तो आपने भेजा हो, या जिन्हें किसी और ने आपके पास कोई खबर या अनुरोध लेकर भेजा हो। संदेशवाहकों के पास आपकी ओर से बोलने का अधिकार हो सकता है। विभिन्न प्रकार के संदेशवाहकों का वर्णन करते समय, आपके द्वारा उपयोग किए जाने वाले किसी भी विशेष शब्द या वाक्यांश पर ध्यान दें। ऑडियो को यहाँ रोकें।</w:t>
      </w:r>
    </w:p>
    <w:p>
      <w:pPr/>
      <w:r>
        <w:rPr>
          <w:lang w:val="hi_IN" w:bidi="hi_IN"/>
        </w:rPr>
      </w:r>
      <w:r>
        <w:rPr>
          <w:lang w:val="hi_IN" w:bidi="hi_IN"/>
        </w:rPr>
        <w:t>हेशबोन उस क्षेत्र का मुख्य नगर था। इस्राएलियों ने उस देश से होकर यात्रा करने की अनुमति माँगी। इस्राएली उस देश से कुछ भी नहीं लेना चाहते थे। वे किसी भी खेत या अंगूर के बाग से होकर नहीं जाएँगे, और न ही उस क्षेत्र के कुओं से पानी लेंगे। वे आदरपूर्ण व्यवहार करते और केवल उस देश के बीच से सीधे निकल जाना चाहते थे, वे न तो दाहिनी ओर मुड़ते और न ही बाईं ओर। वे मुख्य मार्ग, अर्थात् राजा की सड़क, पर ही चलेंगे, जो उस प्रदेश में उत्तर से दक्षिण तक जाने वाला एक स्पष्ट रूप से चिन्हित रास्ता था। व्यापारियों और उस रास्ते का इस्तेमाल करने वाले किसी भी व्यक्ति की सुरक्षित यात्रा में सहायता के लिए, सड़क के किनारे किले बने हुए थे। इस्राएली उस देश से होकर गुजरने की अनुमति माँगकर सम्मान दिखा रहे थे। इस्राएली रुकना और राजा के लिए खतरा बनना नहीं चाहते थे। आपको याद होगा कि इस्राएलियों ने पहले एदोम देश से होकर राजा के मार्ग पर यात्रा करने की अनुमति माँगी थी। इस भाग में, वे इसी प्रकार राजा सीहोन से उसकी भूमि से होकर गुजरने का आग्रह कर रहे हैं।</w:t>
      </w:r>
    </w:p>
    <w:p>
      <w:pPr/>
      <w:r>
        <w:rPr>
          <w:lang w:val="hi_IN" w:bidi="hi_IN"/>
        </w:rPr>
      </w:r>
      <w:r>
        <w:rPr>
          <w:lang w:val="hi_IN" w:bidi="hi_IN"/>
        </w:rPr>
        <w:t>राजा सीहोन ने इस्राएलियों को अपने क्षेत्र से गुजरने से इनकार कर दिया। इसके बजाय, राजा सीहोन ने अपनी सेना इकट्ठा की और जंगल में इस्राएल पर हमला किया। राजा सीहोन ने यहस में इस्राएल के विरुद्ध युद्ध किया।</w:t>
      </w:r>
    </w:p>
    <w:p>
      <w:pPr/>
      <w:r>
        <w:rPr>
          <w:lang w:val="hi_IN" w:bidi="hi_IN"/>
        </w:rPr>
      </w:r>
      <w:r>
        <w:rPr>
          <w:lang w:val="hi_IN" w:bidi="hi_IN"/>
        </w:rPr>
        <w:t>यहाँ रुकें और चर्चा करें: किसी ऐसे समय की कहानी सुनाइए, जब किसी नेता ने अपने लोगों को इकट्ठा किया हो और किसी दूसरे समूह पर हमला करने या उनसे लड़ने के लिए गया हो। कहानी में इस्तेमाल किए गए खास शब्दों या वाक्यांशों पर ध्यान दें, खासकर तब जब आपने किसी अगुवे के अपनी सेना को इकट्ठा करने के बारे में बात की हो। ऑडियो को यहाँ रोकें।</w:t>
      </w:r>
    </w:p>
    <w:p>
      <w:pPr/>
      <w:r>
        <w:rPr>
          <w:lang w:val="hi_IN" w:bidi="hi_IN"/>
        </w:rPr>
      </w:r>
      <w:r>
        <w:rPr>
          <w:lang w:val="hi_IN" w:bidi="hi_IN"/>
        </w:rPr>
        <w:t>लेकिन इस्राएल ने उन्हें हरा दिया। उन्होंने अपने हथियारों या अपनी तलवारों की धार से राजा सीहोन के लोगों पर वार किया और उन्हें मार डाला। इस्राएलियों ने अर्नोन नदी से लेकर यब्बोक नदी तक एमोरियों की देश पर अपना अधिकार कर लिया। इस्राएली केवल अम्मोनियों की सीमा तक ही गए क्योंकि वह सीमा मजबूत और सुरक्षित थी। अम्मोनियों ने अपनी सीमा की बड़ी वीरता से रक्षा की।</w:t>
      </w:r>
    </w:p>
    <w:p>
      <w:pPr/>
      <w:r>
        <w:rPr>
          <w:lang w:val="hi_IN" w:bidi="hi_IN"/>
        </w:rPr>
      </w:r>
      <w:r>
        <w:rPr>
          <w:lang w:val="hi_IN" w:bidi="hi_IN"/>
        </w:rPr>
        <w:t>इस्राएल ने एमोरियों के सभी नगरों या शहरों पर कब्जा कर लिया, और इस्राएली उन में बस गए। यह कहानी यह स्पष्ट करती है कि यह उस पिछले युद्ध का परिणाम था जिसमें इस्राएल ने राजा सीहोन की प्रजा को पराजित किया था।</w:t>
      </w:r>
    </w:p>
    <w:p>
      <w:pPr/>
      <w:r>
        <w:rPr>
          <w:lang w:val="hi_IN" w:bidi="hi_IN"/>
        </w:rPr>
      </w:r>
      <w:r>
        <w:rPr>
          <w:lang w:val="hi_IN" w:bidi="hi_IN"/>
        </w:rPr>
        <w:t>यहाँ रुकें और चर्चा करें: अपने समुदाय में घटित किसी बड़ी घटना के बारे में एक कहानी सुनाएँ। उस घटना के कारण आपके समुदाय में अन्य महत्वपूर्ण कार्य हुए। जब आप इस कहानी को सुनाते हैं, तो उन शब्दों और वाक्यांशों पर ध्यान दें जिनका उपयोग आप यह दिखाने के लिए करते हैं कि कैसे एक घटना के परिणामस्वरूप दूसरी घटना हुई। ऑडियो को यहाँ रोकें।</w:t>
      </w:r>
    </w:p>
    <w:p>
      <w:pPr/>
      <w:r>
        <w:rPr>
          <w:lang w:val="hi_IN" w:bidi="hi_IN"/>
        </w:rPr>
      </w:r>
      <w:r>
        <w:rPr>
          <w:lang w:val="hi_IN" w:bidi="hi_IN"/>
        </w:rPr>
        <w:t>यह पहली बार है जब इस्राएली एमोरियों के नगरों में बस गए हैं, जिनमें हेशबोन नगर भी शामिल है। इसका अर्थ यह है कि इस्राएली अब इन नगरों या शहरों में रहने लगे थे। उस समय तक, इस्राएली जंगल में भटक रहे थे। वे एक जगह से दूसरी जगह जाते रहे, और जब भी यहोवा उन्हें रुकने को कहता, वे वहीं डेरा डाल लेते। जब यहोवा उन्हें आगे बढ़ने के लिए कहता, तब वे अपना पड़ाव समेटते और आगे बढ़ जाते थे। अब वे उन नगरों में स्थित स्थायी इमारतों में चले गए, जिन्हें उन्होंने जीत लिया था।</w:t>
      </w:r>
    </w:p>
    <w:p>
      <w:pPr/>
      <w:r>
        <w:rPr>
          <w:lang w:val="hi_IN" w:bidi="hi_IN"/>
        </w:rPr>
      </w:r>
      <w:r>
        <w:rPr>
          <w:lang w:val="hi_IN" w:bidi="hi_IN"/>
        </w:rPr>
        <w:t>यहाँ रुकें और चर्चा करें: उस समय की कोई कहानी सुनाएँ जब आपने या आपके किसी परिचित ने यात्रा करना बंद कर दिया और अपना घर बसाने के लिए लंबे समय तक एक ही स्थान पर रहने का निर्णय लिया। किसी व्यक्ति के किसी जगह पर "बसने" को दर्शाने के लिए आप जिन शब्दों या वाक्यांशों का इस्तेमाल करते हैं, उन पर ध्यान दें। ऑडियो को यहाँ रोकें।</w:t>
      </w:r>
    </w:p>
    <w:p>
      <w:pPr/>
      <w:r>
        <w:rPr>
          <w:lang w:val="hi_IN" w:bidi="hi_IN"/>
        </w:rPr>
      </w:r>
      <w:r>
        <w:rPr>
          <w:lang w:val="hi_IN" w:bidi="hi_IN"/>
        </w:rPr>
        <w:t>हेशबोन एमोरियों के राजा सीहोन की राजधानी थी। अब मूसा हमें राजा सीहोन के बारे में कुछ अतिरिक्त जानकारी देता है। वह हमें बताता है कि कुछ समय पहले, राजा सीहोन ने एक पूर्व मोआबी राजा को पराजित किया था और हेशबोन और अर्नोन नदी तक के पूरे मोआबी देश पर विजय प्राप्त कर ली थी।</w:t>
      </w:r>
    </w:p>
    <w:p>
      <w:pPr/>
      <w:r>
        <w:rPr>
          <w:lang w:val="hi_IN" w:bidi="hi_IN"/>
        </w:rPr>
      </w:r>
      <w:r>
        <w:rPr>
          <w:lang w:val="hi_IN" w:bidi="hi_IN"/>
        </w:rPr>
        <w:t>यहाँ रुकें और चर्चा करें: जब आप कोई कहानी सुना रहे हों और आप किसी ऐसी बात के बारे में अतिरिक्त जानकारी देना चाहते हों जो कहानी शुरू होने से पहले किसी ने की थी, तो आप ऐसा कैसे करते हैं? ऑडियो को यहाँ रोकें।</w:t>
      </w:r>
    </w:p>
    <w:p>
      <w:pPr/>
      <w:r>
        <w:rPr>
          <w:lang w:val="hi_IN" w:bidi="hi_IN"/>
        </w:rPr>
      </w:r>
      <w:r>
        <w:rPr>
          <w:lang w:val="hi_IN" w:bidi="hi_IN"/>
        </w:rPr>
        <w:t>इस्राएली कवि इस घटना के बारे में एक कविता-गीत रचते हैं। अगले भाग में राजा सीहोन के बारे में उनकी कविता शामिल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21:21–26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संदेशवाहक</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और कवि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लोगों ने एमोरियों के राजा सीहोन के पास संदेशवाहकों को इस संदेश के साथ भेजा: "हमें अपने देश में होकर जाने दे। हम इस बात का ध्यान रखेंगे कि हम तुम्हारे खेतों या अंगूर के बागों से होकर न जाएँ। हम तुम्हारे कुओं का पानी नहीं पीएँगे। हम राजा की सड़क पर तब तक रहेंगे जब तक कि हम तुम्हारे क्षेत्र से होकर न जाएँ।" परंतु सीहोन ने इस्राएलियों को अपने क्षेत्र से होकर जाने की अनुमति नहीं दी। इसके बजाय, उसने अपनी सेना एकत्रित की और जंगल में यहस के युद्ध में इस्राएल पर आक्रमण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सीहोन की भूमिका निभाने वाले व्यक्ति से पूछें, "आप क्या महसूस कर रहे हैं या क्या सोच रहे हैं?" वह व्यक्ति इस तरह से उत्तर दे सकता है, “मैं इस्राएलियों पर भरोसा नहीं करता हूँ, इसलिए मैं उन्हें अपने देश से होकर नहीं जाने दूँगा,” या “मैं इस विदेशी राष्ट्र को भगाकर उन्हें उसी तरह नष्ट कर दूँगा जैसे मैंने पहले मोआब के लोगों को नष्ट कर दिया था।”</w:t>
      </w:r>
    </w:p>
    <w:p>
      <w:pPr>
        <w:pStyle w:val="ListBullet"/>
        <w:spacing w:line="240" w:lineRule="auto"/>
        <w:ind w:left="720"/>
      </w:pPr>
      <w:r>
        <w:rPr>
          <w:lang w:val="hi_IN" w:bidi="hi_IN"/>
        </w:rPr>
      </w:r>
      <w:r>
        <w:rPr>
          <w:lang w:val="hi_IN" w:bidi="hi_IN"/>
        </w:rPr>
        <w:t>संदेशवाहक की भूमिका निभाने वाले व्यक्ति से पूछें, "आप क्या महसूस कर रहे हैं या क्या सोच रहे हैं?" वह व्यक्ति इस तरह उत्तर दे सकता है, "मैंने राजा सीहोन के विषय में सुना है और मुझे उनसे मिलने में भय लग रहा है," या "मुझे कभी इतना महत्वपूर्ण संदेश ले जाने का अवसर नहीं मिला, मुझे आशा है कि राजा सीहोन हमारी प्रार्थना स्वीकार करेंगे," या "हम इतनी दूर आ चुके हैं, हमें राजा सीहोन की कृपा दृष्टि प्राप्त करने की आवश्यकता है ताकि हम उस भूमि तक पहुँच सकें जिसका परमेश्वर ने हमसे वचन दिया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इस्राएलियों ने एमोरियों को अपनी तलवारों से मार डाला और अर्नोन नदी से लेकर यब्बोक नदी तक की उनकी भूमि पर कब्जा कर लिया। वे केवल अम्मोनियों की सीमा तक ही गए क्योंकि एमोरियों के साथ वाली सीमा मजबूत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तरह उत्तर दे सकते हैं, “राजा सीहोन ने सोचा था कि वह बहुत शक्तिशाली है, फिर भी यहोवा ने हमें फिर से बचा लिया है,” या "हमने दूसरे राष्ट्र को ठीक वैसे ही भगा दिया, जैसे राजा सीहोन ने मोआबियों को भगाया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इस्राएल ने एमोरियों के नगरों को जीत लिया और उनमें बस गए, जिनमें हेशबोन नगर और उसके सभी गाँव सम्मिलित थे। हेशबोन एमोरियों के राजा सीहोन की राजधानी थी। राजा सीहोन ने मोआब के पूर्व राजा को पराजित किया था और अर्नोन नदी तक की उसकी संपूर्ण भूमि को अपने अधिकार में ले लिया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लोग इस प्रकार के उत्तर दे सकते हैं, "यहाँ बस जाना और इधर-उधर भटकना बंद करना बहुत अच्छा है," या "हम यहाँ खाने के लिए स्वयं अन्न उगा सकते हैं और यहाँ हमारे पशुओं के लिए उपजाऊ भूमि है।" अब यह हमारी भूमि है।"</w:t>
      </w:r>
      <w:r>
        <w:rPr>
          <w:lang w:val="hi_IN" w:bidi="hi_IN"/>
        </w:rPr>
      </w:r>
    </w:p>
    <w:p>
      <w:pPr>
        <w:pStyle w:val="Heading3"/>
      </w:pPr>
      <w:r>
        <w:rPr>
          <w:lang w:val="hi_IN" w:bidi="hi_IN"/>
        </w:rPr>
        <w:t>आवश्यक जानकारी</w:t>
      </w:r>
    </w:p>
    <w:p>
      <w:pPr/>
      <w:r>
        <w:rPr>
          <w:lang w:val="hi_IN" w:bidi="hi_IN"/>
        </w:rPr>
      </w:r>
      <w:r>
        <w:rPr>
          <w:lang w:val="hi_IN" w:bidi="hi_IN"/>
        </w:rPr>
        <w:t>गिनती 21:21–26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इस्राएलियों या </w:t>
      </w:r>
      <w:r>
        <w:rPr>
          <w:b/>
          <w:lang w:val="hi_IN" w:bidi="hi_IN"/>
        </w:rPr>
        <w:t>इस्राएल</w:t>
      </w:r>
      <w:r>
        <w:rPr>
          <w:lang w:val="hi_IN" w:bidi="hi_IN"/>
        </w:rPr>
        <w:t xml:space="preserve"> ने एमोरियों के राजा सीहोन के पास </w:t>
      </w:r>
      <w:r>
        <w:rPr>
          <w:b/>
          <w:lang w:val="hi_IN" w:bidi="hi_IN"/>
        </w:rPr>
        <w:t>संदेशवाहकों</w:t>
      </w:r>
      <w:r>
        <w:rPr>
          <w:lang w:val="hi_IN" w:bidi="hi_IN"/>
        </w:rPr>
        <w:t xml:space="preserve"> को भेजा। संदेशवाहक सुसमाचार या बुरी समाचार ला सकते हैं। इस कहानी के संदेशवाहक राजदूतों के समान हैं क्योंकि वे एक अगुवे की ओर से विशेष निवेदन लेकर आए हैं। राजदूत अपने अगुवे की ओर से कार्य करते हैं और उनके पास उस अगुवे का अधिकार होता है जिसने उन्हें भेजा है। इस प्रकार के संदेशवाहकों के लिए उसी शब्द या वाक्यांश का उपयोग करें जिसका उपयोग आपने पहले के भाग में किया था, जब इस्राएलियों ने संदेशवाहकों को किसी की देश से होकर जाने के लिए भेजा था।</w:t>
      </w:r>
    </w:p>
    <w:p>
      <w:pPr/>
      <w:r>
        <w:rPr>
          <w:lang w:val="hi_IN" w:bidi="hi_IN"/>
        </w:rPr>
      </w:r>
      <w:r>
        <w:rPr>
          <w:lang w:val="hi_IN" w:bidi="hi_IN"/>
        </w:rPr>
        <w:t xml:space="preserve">इस भाग में, इस्राएलियों के समूह के लिए प्रयुक्त शब्द के स्थान पर इस्राएल राष्ट्र के नाम का प्रयोग किया गया है। इस्राएल के लिए उसी शब्द का उपयोग करें जिसका उपयोग आपने पिछले भागों में किया है, और याद रखें कि </w:t>
      </w:r>
      <w:r>
        <w:rPr>
          <w:lang w:val="hi_IN" w:bidi="hi_IN"/>
        </w:rPr>
        <w:t>इस्राएल</w:t>
      </w:r>
      <w:r>
        <w:rPr>
          <w:lang w:val="hi_IN" w:bidi="hi_IN"/>
        </w:rPr>
        <w:t xml:space="preserve"> मुख्य शब्दावली में शामिल है।</w:t>
      </w:r>
    </w:p>
    <w:p>
      <w:pPr/>
      <w:r>
        <w:rPr>
          <w:lang w:val="hi_IN" w:bidi="hi_IN"/>
        </w:rPr>
      </w:r>
      <w:r>
        <w:rPr>
          <w:lang w:val="hi_IN" w:bidi="hi_IN"/>
        </w:rPr>
        <w:t xml:space="preserve">इस्राएली पूछते हैं: "हमें अपने देश में होकर जाने दे। हम इस बात का ध्यान रखेंगे कि हम तुम्हारे </w:t>
      </w:r>
      <w:r>
        <w:rPr>
          <w:b/>
          <w:lang w:val="hi_IN" w:bidi="hi_IN"/>
        </w:rPr>
        <w:t>अंगूर के बागों</w:t>
      </w:r>
      <w:r>
        <w:rPr>
          <w:lang w:val="hi_IN" w:bidi="hi_IN"/>
        </w:rPr>
        <w:t xml:space="preserve"> से होकर न जाएँ। जब तक हम तुम्हारे क्षेत्र को पार न कर लें, हम </w:t>
      </w:r>
      <w:r>
        <w:rPr>
          <w:b/>
          <w:lang w:val="hi_IN" w:bidi="hi_IN"/>
        </w:rPr>
        <w:t>राजा के सड़क</w:t>
      </w:r>
      <w:r>
        <w:rPr>
          <w:lang w:val="hi_IN" w:bidi="hi_IN"/>
        </w:rPr>
        <w:t xml:space="preserve"> पर ही रहेंगे।" </w:t>
      </w:r>
      <w:r>
        <w:rPr>
          <w:lang w:val="hi_IN" w:bidi="hi_IN"/>
        </w:rPr>
        <w:t>अंगूर के बागों</w:t>
      </w:r>
      <w:r>
        <w:rPr>
          <w:lang w:val="hi_IN" w:bidi="hi_IN"/>
        </w:rPr>
        <w:t xml:space="preserve"> के बारे में अधिक जानकारी के लिए, मुख्य शब्दावली देखें। अंगूर के बागों के लिए उसी शब्द या वाक्यांश का उपयोग करें जिसका उपयोग आपने पिछले भागों में किया है। "राजा की सड़क" के लिए उसी शब्द या वाक्यांश का उपयोग करें जिसका उपयोग आपने पिछले भाग में किया था।</w:t>
      </w:r>
    </w:p>
    <w:p>
      <w:pPr/>
      <w:r>
        <w:rPr>
          <w:lang w:val="hi_IN" w:bidi="hi_IN"/>
        </w:rPr>
      </w:r>
      <w:r>
        <w:rPr>
          <w:lang w:val="hi_IN" w:bidi="hi_IN"/>
        </w:rPr>
        <w:t xml:space="preserve">राजा सीहोन ने इनकार कर दिया। राजा सीहोन ने यहस के </w:t>
      </w:r>
      <w:r>
        <w:rPr>
          <w:b/>
          <w:lang w:val="hi_IN" w:bidi="hi_IN"/>
        </w:rPr>
        <w:t>जंगल</w:t>
      </w:r>
      <w:r>
        <w:rPr>
          <w:lang w:val="hi_IN" w:bidi="hi_IN"/>
        </w:rPr>
        <w:t xml:space="preserve"> में इस्राएलियों पर हमला करने के लिए अपनी सेना इकट्ठा की। </w:t>
      </w:r>
      <w:r>
        <w:rPr>
          <w:lang w:val="hi_IN" w:bidi="hi_IN"/>
        </w:rPr>
        <w:t>जंगल</w:t>
      </w:r>
      <w:r>
        <w:rPr>
          <w:lang w:val="hi_IN" w:bidi="hi_IN"/>
        </w:rPr>
        <w:t xml:space="preserve"> के बारे में अधिक जानकारी के लिए, मुख्य शब्दावली को देखें। जंगल के लिए उसी शब्द या वाक्यांश का उपयोग करें जिसका उपयोग आपने पिछले भाग में किया है।</w:t>
      </w:r>
    </w:p>
    <w:p>
      <w:pPr/>
      <w:r>
        <w:rPr>
          <w:lang w:val="hi_IN" w:bidi="hi_IN"/>
        </w:rPr>
      </w:r>
      <w:r>
        <w:rPr>
          <w:lang w:val="hi_IN" w:bidi="hi_IN"/>
        </w:rPr>
        <w:t xml:space="preserve">लेकिन इस्राएलियों ने राजा सीहोन को </w:t>
      </w:r>
      <w:r>
        <w:rPr>
          <w:b/>
          <w:lang w:val="hi_IN" w:bidi="hi_IN"/>
        </w:rPr>
        <w:t>तलवारों</w:t>
      </w:r>
      <w:r>
        <w:rPr>
          <w:lang w:val="hi_IN" w:bidi="hi_IN"/>
        </w:rPr>
        <w:t xml:space="preserve"> से हराया और उसके देश पर कब्जा कर लिया। तलवार के लिए उसी शब्द या वाक्यांश का उपयोग करें जिसका उपयोग आपने पिछले भाग में किया है। याद रखें कि यह कहने का एक तरीका है कि इस्राएलियों ने राजा सीहोन की सेना में लोगों को मार डाला था।</w:t>
      </w:r>
    </w:p>
    <w:p>
      <w:pPr/>
      <w:r>
        <w:rPr>
          <w:lang w:val="hi_IN" w:bidi="hi_IN"/>
        </w:rPr>
      </w:r>
      <w:r>
        <w:rPr>
          <w:lang w:val="hi_IN" w:bidi="hi_IN"/>
        </w:rPr>
        <w:t>फिर, इस्राएल ने एमोरियों के सभी नगरों को जीत लिया और उनमें बस गए, जिनमें हेशबोन नगर और उसके आसपास के गाँव सम्मिलित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21:27–30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21:27–30 को सुनें और अपने मन में रखें।</w:t>
      </w:r>
    </w:p>
    <w:p>
      <w:pPr/>
      <w:r>
        <w:rPr>
          <w:lang w:val="hi_IN" w:bidi="hi_IN"/>
        </w:rPr>
      </w:r>
      <w:r>
        <w:rPr>
          <w:lang w:val="hi_IN" w:bidi="hi_IN"/>
        </w:rPr>
        <w:t>यदि सम्भव हो, तो गिनती 21:27–30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21:27–30 का ऑडियो संस्करण सबसे आसानी से समझ में आने वाले अनुवाद में सुनें।</w:t>
      </w:r>
    </w:p>
    <w:p>
      <w:pPr/>
      <w:r>
        <w:rPr>
          <w:lang w:val="hi_IN" w:bidi="hi_IN"/>
        </w:rPr>
      </w:r>
      <w:r>
        <w:rPr>
          <w:lang w:val="hi_IN" w:bidi="hi_IN"/>
        </w:rPr>
        <w:t>पिछले भाग में, इस्राएलियों ने एमोरियों पर विजय प्राप्त की। अब, इस्राएल के कुछ कवि विजय का जश्न मनाने के लिए एक कविता-गीत सुनाते हैं या गाते हैं।</w:t>
      </w:r>
    </w:p>
    <w:p>
      <w:pPr/>
      <w:r>
        <w:rPr>
          <w:lang w:val="hi_IN" w:bidi="hi_IN"/>
        </w:rPr>
      </w:r>
      <w:r>
        <w:rPr>
          <w:lang w:val="hi_IN" w:bidi="hi_IN"/>
        </w:rPr>
        <w:t>यह विजय कविता-गीत उस गीत से अलग है जो मूसा और इस्राएलियों ने लाल सागर पर मिस्रियों के विरुद्ध विजय प्राप्त करने के पश्चात गाया था। यह संभव है कि एमोरी कवियों ने इस गीत के पूरे या उसके कुछ हिस्से को बनाया हो। इस्राएली कवि एमोरियों की किसी कविता के भाग का उपयोग कर सकते थे और इस्राएलियों की विजय की कहानी को फिर से सुनाने के लिए उसमें थोड़ा परिवर्तन कर सकते थे।</w:t>
      </w:r>
    </w:p>
    <w:p>
      <w:pPr/>
      <w:r>
        <w:rPr>
          <w:lang w:val="hi_IN" w:bidi="hi_IN"/>
        </w:rPr>
      </w:r>
      <w:r>
        <w:rPr>
          <w:lang w:val="hi_IN" w:bidi="hi_IN"/>
        </w:rPr>
        <w:t>इस गीत में मोआबियों पर पिछले एमोरियों की विजय का उत्सव शामिल है। हम नहीं जानते कि कवियों ने इस भाग को गीत में क्यों शामिल किया। कुछ लोग ऐसा इसलिए मानते हैं क्योंकि मोआबी इस्राएलियों के शत्रु भी हैं। इस्राएली यह कहकर घमण्ड कर रहे होंगे कि उन्होंने शक्तिशाली एमोरियों को हराया है। एमोरी इतने शक्तिशाली थे कि उन्होंने पूर्व में मोआबियों को पराजित किया था। इस्राएली एक ही समय में एमोरियों और मोआबियों का मज़ाक उड़ा रहे हैं।</w:t>
      </w:r>
    </w:p>
    <w:p>
      <w:pPr/>
      <w:r>
        <w:rPr>
          <w:lang w:val="hi_IN" w:bidi="hi_IN"/>
        </w:rPr>
      </w:r>
      <w:r>
        <w:rPr>
          <w:lang w:val="hi_IN" w:bidi="hi_IN"/>
        </w:rPr>
        <w:t>यहाँ रुकें और समूह में चर्चा करें: कोई ऐसी कविता सुनाएँ या गीत गाएँ जो किसी जीत का वर्णन करती हो या उसकी घोषणा करती हो। आप एक उत्सव के गीत में किस तरह की बातों को शामिल करते हैं? आप इन गीतों या कविता को कब गाते हैं या सुनाते हैं? आप किस प्रकार की भाषा का उपयोग करते हैं, उसके लिए ध्यान से सुनें। आप गीत या कविता में अपने शत्रुओं पर घमंड कैसे करते हैं या उनका मज़ाक कैसे उड़ाते हैं? इस ऑडियो को यहाँ रोकें।</w:t>
      </w:r>
    </w:p>
    <w:p>
      <w:pPr/>
      <w:r>
        <w:rPr>
          <w:lang w:val="hi_IN" w:bidi="hi_IN"/>
        </w:rPr>
      </w:r>
      <w:r>
        <w:rPr>
          <w:lang w:val="hi_IN" w:bidi="hi_IN"/>
        </w:rPr>
        <w:t>कवि एमोरी देश के कई महत्वपूर्ण स्थानों का उल्लेख करते हैं जिन्हें इस्राएल ने अभी-अभी जीता था। आपको पिछले भाग से याद होगा कि हेशबोन एमोरियों की राजधानी थी और शायद वह नगर है जहाँ राजा सीहोन रहता था। सीहोन वह एमोरी राजा था जिसने अर्नोन नदी के उत्तर में स्थित देश पर विजय प्राप्त की और उसे मोआबियों से ले लिया।</w:t>
      </w:r>
    </w:p>
    <w:p>
      <w:pPr/>
      <w:r>
        <w:rPr>
          <w:lang w:val="hi_IN" w:bidi="hi_IN"/>
        </w:rPr>
      </w:r>
      <w:r>
        <w:rPr>
          <w:lang w:val="hi_IN" w:bidi="hi_IN"/>
        </w:rPr>
        <w:t>ये स्थान उस देश की सीमाओं और मुख्य नगरों को चिह्नित करते हैं जिसे इस्राएलियों ने जीता था। मोआब का आर अर्नोन नदी के सुदूर पूर्वी किनारे पर स्थित एक छोटा-सा नगर है, जो मोआब की सीमा से सटा हुआ है। दीबोन मृत सागर के पास एक मोआबी नगर है। आज हमें नोपह का स्थान ज्ञात नहीं है। मेदबा मुख्य राजमार्ग पर एक नगर था। यह हेशबोन के दक्षिण में और मृत सागर के पूर्व में था। अधिकांश लोगों का यह मानना है कि शिखर उत्तर की ओर के ऊँचे क्षेत्र हैं, क्योंकि उल्लेखित अन्य स्थान वास्तविक स्थल हैं।</w:t>
      </w:r>
    </w:p>
    <w:p>
      <w:pPr/>
      <w:r>
        <w:rPr>
          <w:lang w:val="hi_IN" w:bidi="hi_IN"/>
        </w:rPr>
      </w:r>
      <w:r>
        <w:rPr>
          <w:lang w:val="hi_IN" w:bidi="hi_IN"/>
        </w:rPr>
        <w:t xml:space="preserve">यहाँ रुकें और एमोरी क्षेत्र का नक्शा देखें </w:t>
      </w:r>
      <w:r>
        <w:rPr>
          <w:b/>
          <w:lang w:val="hi_IN" w:bidi="hi_IN"/>
        </w:rPr>
        <w:t>जिसे इस्राएलियों ने जीता था</w:t>
      </w:r>
      <w:r>
        <w:rPr>
          <w:lang w:val="hi_IN" w:bidi="hi_IN"/>
        </w:rPr>
        <w:t>। अर्नोन नदी, हेशबोन नगर, दीबोन, मेदबा और अर्नोन के ऊँचे प्रदेश, या अर्नोन के आसपास के ऊँचे देश पर ध्यान दें। इस ऑडियो को यहाँ रोकें।</w:t>
      </w:r>
    </w:p>
    <w:p>
      <w:pPr/>
      <w:r>
        <w:rPr>
          <w:lang w:val="hi_IN" w:bidi="hi_IN"/>
        </w:rPr>
      </w:r>
      <w:r>
        <w:rPr>
          <w:lang w:val="hi_IN" w:bidi="hi_IN"/>
        </w:rPr>
        <w:t>कवि इस कविता का अंत मोआबियों के विनाश और एमोरियों पर इस्राएलियों की विजय के उत्सव के साथ करते हैं। मोआबी झूठे देवता कमोश की उपासना करते थे। मोआबियों को कभी-कभी कमोश के लोग कहा जाता है, जैसे इस्राएलियों को यहोवा के लोग कहा जाता है। कवि उस विशाल क्षेत्र का उत्सव मनाते हैं जिसे इस्राएलियों ने जीत लिया है।</w:t>
      </w:r>
      <w:r>
        <w:rPr>
          <w:lang w:val="hi_IN" w:bidi="hi_IN"/>
        </w:rPr>
      </w:r>
    </w:p>
    <w:p>
      <w:pPr>
        <w:pStyle w:val="Heading3"/>
      </w:pPr>
      <w:r>
        <w:rPr>
          <w:lang w:val="hi_IN" w:bidi="hi_IN"/>
        </w:rPr>
        <w:t>घटनाओं को समझाना</w:t>
      </w:r>
    </w:p>
    <w:p>
      <w:pPr/>
      <w:r>
        <w:rPr>
          <w:lang w:val="hi_IN" w:bidi="hi_IN"/>
        </w:rPr>
      </w:r>
      <w:r>
        <w:rPr>
          <w:lang w:val="hi_IN" w:bidi="hi_IN"/>
        </w:rPr>
        <w:t>गिनती 21:27–30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कवि एमोरियों पर इस्राएल की विजय और राजधानी नगर हेशबोन के विनाश का जश्न मनाते हैं। वे बताते हैं कि राजा सीहोन ने मोआबियों को कैसे नष्ट किया था।</w:t>
      </w:r>
    </w:p>
    <w:p>
      <w:pPr/>
      <w:r>
        <w:rPr>
          <w:lang w:val="hi_IN" w:bidi="hi_IN"/>
        </w:rPr>
      </w:r>
      <w:r>
        <w:rPr>
          <w:b/>
          <w:lang w:val="hi_IN" w:bidi="hi_IN"/>
        </w:rPr>
        <w:t>दूसरे दृश्य में:</w:t>
      </w:r>
      <w:r>
        <w:rPr>
          <w:lang w:val="hi_IN" w:bidi="hi_IN"/>
        </w:rPr>
        <w:t xml:space="preserve"> कवि मोआबियों पर राजा सीहोन की पिछली विजय के बारे में बताना जारी रखते हैं।</w:t>
      </w:r>
    </w:p>
    <w:p>
      <w:pPr/>
      <w:r>
        <w:rPr>
          <w:lang w:val="hi_IN" w:bidi="hi_IN"/>
        </w:rPr>
      </w:r>
      <w:r>
        <w:rPr>
          <w:b/>
          <w:lang w:val="hi_IN" w:bidi="hi_IN"/>
        </w:rPr>
        <w:t>तीसरे दृश्य में:</w:t>
      </w:r>
      <w:r>
        <w:rPr>
          <w:lang w:val="hi_IN" w:bidi="hi_IN"/>
        </w:rPr>
        <w:t xml:space="preserve"> कवि राजा सीहोन और एमोरियों पर इस्राएल की विजय का जश्न मनाते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कवि</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रुकें और समूह में समीक्षा करें: यदि आपके समूह ने कविता का परिचय पूरा कर लिया है, तो एक-दूसरे को कविता या गीत और कहानी के बीच के अंतर की याद दिलाएँ। कवि भाषा का उपयोग किन कुछ विशेष तरीकों से करते हैं? इब्रानी कविताओं में कवियों द्वारा भाषा का उपयोग करने के सबसे आम तरीके क्या हैं? इस ऑडियो को यहाँ रोकें।</w:t>
      </w:r>
    </w:p>
    <w:p>
      <w:pPr/>
      <w:r>
        <w:rPr>
          <w:lang w:val="hi_IN" w:bidi="hi_IN"/>
        </w:rPr>
      </w:r>
      <w:r>
        <w:rPr>
          <w:lang w:val="hi_IN" w:bidi="hi_IN"/>
        </w:rPr>
        <w:t>जैसे अन्य अनेक इब्रानी कविताओं में होता है, कवि ने इस कविता की रचना शब्दों के युग्मों और समांतर या समानार्थक वाक्यांशों का उपयोग करके की है। इस कविता में दो प्रकार के समानांतर वाक्यांश हैं। पहले प्रकार में, दूसरा वाक्यांश वही बात कहता है परंतु भिन्न रीति से। दूसरे प्रकार में, दूसरा वाक्यांश अधिक पूर्ण और गहरा अर्थ प्रदान करता है।</w:t>
      </w:r>
    </w:p>
    <w:p>
      <w:pPr/>
      <w:r>
        <w:rPr>
          <w:lang w:val="hi_IN" w:bidi="hi_IN"/>
        </w:rPr>
      </w:r>
      <w:r>
        <w:rPr>
          <w:lang w:val="hi_IN" w:bidi="hi_IN"/>
        </w:rPr>
        <w:t>पहले दृश्य में समानांतर वाक्यांशों के 3 दल हैं। कवि प्रत्येक समूह के दूसरे वाक्यांश में वही बात कहते हैं, परंतु भिन्न शब्दों का प्रयोग करते हैं।</w:t>
      </w:r>
    </w:p>
    <w:p>
      <w:pPr/>
      <w:r>
        <w:rPr>
          <w:lang w:val="hi_IN" w:bidi="hi_IN"/>
        </w:rPr>
      </w:r>
      <w:r>
        <w:rPr>
          <w:lang w:val="hi_IN" w:bidi="hi_IN"/>
        </w:rPr>
        <w:t>कविता के समांतर वाक्यांशों के पहले समूह में, कवि "हेशबोन" और "सीहोन के नगर" का उल्लेख करते हैं, जो एक ही स्थान हैं। हेशबोन राजा सीहोन की राजधानी थी। वे लोगों को बुलाते हैं कि वे आकर उस शहर का निर्माण और स्थापना करें, जो नष्ट हो चुका है और जिसे फिर से बनाने तथा पुनर्स्थापित करने की आवश्यकता है।</w:t>
      </w:r>
    </w:p>
    <w:p>
      <w:pPr/>
      <w:r>
        <w:rPr>
          <w:lang w:val="hi_IN" w:bidi="hi_IN"/>
        </w:rPr>
      </w:r>
      <w:r>
        <w:rPr>
          <w:lang w:val="hi_IN" w:bidi="hi_IN"/>
        </w:rPr>
        <w:t>फिर कवि चित्रात्मक भाषा का उपयोग करके यह समझाते हैं कि उन्हें पुनर्निर्माण क्यों करना चाहिए। कवि अब बताते हैं कि अतीत में क्या हुआ था। वे आग और लौ के प्रतीक का उपयोग यह बताने के लिए करते हैं कि कैसे पहले एमोरी सेना, यानी राजा सीहोन की सेना ने मोआबियों को नष्ट कर दिया था। उन्होंने कहा कि सेना आग की तरह थी, जो जमीन को खा जाती थी, निगल जाती थी या चट कर जाती थी। तबाही एक जगह से दूसरी जगह फैल गई। सेना हेशबोन नगर से आग की तरह निकली और मोआब की सीमा पर स्थित आर नगर की ओर बढ़ी, और वहाँ से लेकर उत्तर के पहाड़ी प्रदेश तक जा पहुँची।</w:t>
      </w:r>
    </w:p>
    <w:p>
      <w:pPr/>
      <w:r>
        <w:rPr>
          <w:lang w:val="hi_IN" w:bidi="hi_IN"/>
        </w:rPr>
      </w:r>
      <w:r>
        <w:rPr>
          <w:lang w:val="hi_IN" w:bidi="hi_IN"/>
        </w:rPr>
        <w:t>यहाँ रुकें और चर्चा करें: आपके पास अपनी भाषा में आग के लिए कौन से अलग-अलग शब्द हैं? आग कैसे कार्य करती है? चर्चा करें कि आप क्षेत्र के विनाश का वर्णन कैसे करेंगे। इस ऑडियो को यहाँ रोकें।</w:t>
      </w:r>
    </w:p>
    <w:p>
      <w:pPr/>
      <w:r>
        <w:rPr>
          <w:lang w:val="hi_IN" w:bidi="hi_IN"/>
        </w:rPr>
      </w:r>
      <w:r>
        <w:rPr>
          <w:lang w:val="hi_IN" w:bidi="hi_IN"/>
        </w:rPr>
        <w:t>दूसरे दृश्य में समानांतर वाक्यांशों के 2 दल हैं। कवि प्रत्येक दल में दूसरे वाक्यांश का उपयोग, पहले वाक्यांश के अर्थ को पूरा करने या उसे और गहरा बनाने में सहायता के लिए करते हैं।</w:t>
      </w:r>
    </w:p>
    <w:p>
      <w:pPr/>
      <w:r>
        <w:rPr>
          <w:lang w:val="hi_IN" w:bidi="hi_IN"/>
        </w:rPr>
      </w:r>
      <w:r>
        <w:rPr>
          <w:lang w:val="hi_IN" w:bidi="hi_IN"/>
        </w:rPr>
        <w:t>दूसरे भाग में पहला समानांतर वाक्यांश यह वर्णन करना जारी रखता है कि अतीत में एमोरियों ने मोआबियों को कैसे नष्ट किया था। कवि एक ऐसे शब्द से शुरुआत करते हैं, जो एक चेतावनी और किसी आपदा या विनाश का संकेत है। वे कह रहे हैं, "तुम्हारे लिए यह कितना बुरा है," या "तुम्हारा विनाश निश्चित है," या "हम तुम्हारे लिए बुरे भाग्य की कामना करते हैं।"</w:t>
      </w:r>
    </w:p>
    <w:p>
      <w:pPr/>
      <w:r>
        <w:rPr>
          <w:lang w:val="hi_IN" w:bidi="hi_IN"/>
        </w:rPr>
      </w:r>
      <w:r>
        <w:rPr>
          <w:lang w:val="hi_IN" w:bidi="hi_IN"/>
        </w:rPr>
        <w:t>यहाँ रुकें और इस बात पर चर्चा करें कि आप आने वाले विनाश के बारे में कैसे बात करते हैं, या आप अपने शत्रुओं के लिए किस तरह दुर्भाग्य की कामना करते हैं। इस ऑडियो को यहाँ रोकें।</w:t>
      </w:r>
    </w:p>
    <w:p>
      <w:pPr/>
      <w:r>
        <w:rPr>
          <w:lang w:val="hi_IN" w:bidi="hi_IN"/>
        </w:rPr>
      </w:r>
      <w:r>
        <w:rPr>
          <w:lang w:val="hi_IN" w:bidi="hi_IN"/>
        </w:rPr>
        <w:t>कवि मोआबियों को "कमोश के लोग" कहते हैं। याद रखें कि कमोश एक झूठे देवता है। इसे कहने का एक और तरीका है, “कमोश देवता के उपासक।”</w:t>
      </w:r>
    </w:p>
    <w:p>
      <w:pPr/>
      <w:r>
        <w:rPr>
          <w:lang w:val="hi_IN" w:bidi="hi_IN"/>
        </w:rPr>
      </w:r>
      <w:r>
        <w:rPr>
          <w:lang w:val="hi_IN" w:bidi="hi_IN"/>
        </w:rPr>
        <w:t>अगले समानांतर वाक्यांश में, कवि “बेटों और बेटियों” और “भगोड़ा, या शरणार्थी और दासी” शब्द का उपयोग करते हैं। कवि मोआबियों के झूठे देवता कमोश का मज़ाक उड़ाते हुए कहते हैं कि कमोश ने कुछ मोआबियों को भागने दिया, लेकिन राजा सीहोन ने दूसरों को बंदी बना लिया।</w:t>
      </w:r>
    </w:p>
    <w:p>
      <w:pPr/>
      <w:r>
        <w:rPr>
          <w:lang w:val="hi_IN" w:bidi="hi_IN"/>
        </w:rPr>
      </w:r>
      <w:r>
        <w:rPr>
          <w:lang w:val="hi_IN" w:bidi="hi_IN"/>
        </w:rPr>
        <w:t>यहाँ रुकें और उन मज़ाकिया गीतों को याद करें जिनके बारे में आपने चरण 2 में चर्चा की थी। इस बात पर चर्चा करें कि आप अपने अनुवाद में किन शब्दों या आवाज़ के लहजे का इस्तेमाल करेंगे, ताकि यह दिखाया जा सके कि इस हिस्से में कवि मोआबियों का मज़ाक कैसे उड़ा रहे हैं। इस ऑडियो को यहाँ रोकें।</w:t>
      </w:r>
    </w:p>
    <w:p>
      <w:pPr/>
      <w:r>
        <w:rPr>
          <w:lang w:val="hi_IN" w:bidi="hi_IN"/>
        </w:rPr>
      </w:r>
      <w:r>
        <w:rPr>
          <w:lang w:val="hi_IN" w:bidi="hi_IN"/>
        </w:rPr>
        <w:t>तीसरे दृश्य में समानांतर वाक्यांशों के 2 दल हैं। कवि दूसरी वाक्यांश का उपयोग वही बात कहने के लिए करते हैं, लेकिन अलग शब्दों में।</w:t>
      </w:r>
    </w:p>
    <w:p>
      <w:pPr/>
      <w:r>
        <w:rPr>
          <w:lang w:val="hi_IN" w:bidi="hi_IN"/>
        </w:rPr>
      </w:r>
      <w:r>
        <w:rPr>
          <w:lang w:val="hi_IN" w:bidi="hi_IN"/>
        </w:rPr>
        <w:t>इस तीसरे दृश्य में, कवि यह घोषणा करते हैं कि यहोवा की सहायता से इस्राएलियों ने वह पूरा किया जो दूसरे नहीं कर सके। देश और लोग नष्ट हो गए थे। कवि नष्ट के लिए ऐसे शब्द-युग्मों का प्रयोग करते हैं जिनका अर्थ है पूरी तरह मिटा देना, जैसे सर्वनाश होना, विनाश या जड़ से मिटा देना। कवि पूर्ण विनाश को दर्शाने के लिए आग के शब्द-चित्र को भी दोहराते हैं। इन समानांतर वाक्यांशों में जिन नगरों का उल्लेख किया गया है, वे संपूर्ण विनाश को दर्शाने के लिए पूरे देश में स्थित हैं।</w:t>
      </w:r>
    </w:p>
    <w:p>
      <w:pPr/>
      <w:r>
        <w:rPr>
          <w:lang w:val="hi_IN" w:bidi="hi_IN"/>
        </w:rPr>
      </w:r>
      <w:r>
        <w:rPr>
          <w:lang w:val="hi_IN" w:bidi="hi_IN"/>
        </w:rPr>
        <w:t>यहाँ रुकें और चर्चा करें कि आपकी भाषा में ऐसे कौन-से अलग-अलग शब्द या मुहावरे हैं, जो पूर्ण विनाश को दर्शाते हैं। तय करें कि इस भाग का अनुवाद करने के लिए आप इनमें से किसका उपयोग करेंगे। इस ऑडियो को यहाँ रोकें।</w:t>
      </w:r>
    </w:p>
    <w:p>
      <w:pPr/>
      <w:r>
        <w:rPr>
          <w:lang w:val="hi_IN" w:bidi="hi_IN"/>
        </w:rPr>
      </w:r>
      <w:r>
        <w:rPr>
          <w:lang w:val="hi_IN" w:bidi="hi_IN"/>
        </w:rPr>
        <w:t xml:space="preserve">यदि आवश्यक हो, तो यहाँ रुकें और उस </w:t>
      </w:r>
      <w:r>
        <w:rPr>
          <w:b/>
          <w:lang w:val="hi_IN" w:bidi="hi_IN"/>
        </w:rPr>
        <w:t>एमोरी क्षेत्र का नक्शा देखें जिसे इस्राएलियों ने जीता था</w:t>
      </w:r>
      <w:r>
        <w:rPr>
          <w:lang w:val="hi_IN" w:bidi="hi_IN"/>
        </w:rPr>
        <w:t>।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लोगों के समूहों – इस्राएलियों, मोआबियों और एमोरियों – का प्रतिनिधित्व करने के लिए वस्तुओं को इकट्ठा करें और उन्हें उनके तीन समूहों में रख दें। कवियों का प्रतिनिधित्व करने वाली वस्तुएँ लें और उन्हें इस्राएलियों के साथ रखें। एमोरियों के बीच राजा सीहोन का प्रतिनिधित्व करने वाली कोई वस्तु रखें।</w:t>
      </w:r>
    </w:p>
    <w:p>
      <w:pPr/>
      <w:r>
        <w:rPr>
          <w:lang w:val="hi_IN" w:bidi="hi_IN"/>
        </w:rPr>
      </w:r>
      <w:r>
        <w:rPr>
          <w:lang w:val="hi_IN" w:bidi="hi_IN"/>
        </w:rPr>
        <w:t>पहले दृश्य में, कवि अन्य इस्राएलियों को आकर हेशबोन के पुनर्निर्माण में मदद करने के लिए प्रोत्साहित करते हैं।</w:t>
      </w:r>
    </w:p>
    <w:p>
      <w:pPr/>
      <w:r>
        <w:rPr>
          <w:lang w:val="hi_IN" w:bidi="hi_IN"/>
        </w:rPr>
      </w:r>
      <w:r>
        <w:rPr>
          <w:lang w:val="hi_IN" w:bidi="hi_IN"/>
        </w:rPr>
        <w:t>दूसरे दृश्य में, राजा सीहोन और उसकी एमोरी सेना मोआबियों को हराती है। कुछ मोआबियों को भागते हुए और शरणार्थी बनते हुए दिखाएँ, और कुछ को एमोरियों द्वारा बंदी बनाते हुए दिखाएँ।</w:t>
      </w:r>
    </w:p>
    <w:p>
      <w:pPr/>
      <w:r>
        <w:rPr>
          <w:lang w:val="hi_IN" w:bidi="hi_IN"/>
        </w:rPr>
      </w:r>
      <w:r>
        <w:rPr>
          <w:lang w:val="hi_IN" w:bidi="hi_IN"/>
        </w:rPr>
        <w:t>तीसरे दृश्य में, इस्राएली राजा सीहोन और एमोरियों को पूरी तरह से हराते हैं।</w:t>
      </w:r>
      <w:r>
        <w:rPr>
          <w:lang w:val="hi_IN" w:bidi="hi_IN"/>
        </w:rPr>
      </w:r>
    </w:p>
    <w:p>
      <w:pPr>
        <w:pStyle w:val="Heading3"/>
      </w:pPr>
      <w:r>
        <w:rPr>
          <w:lang w:val="hi_IN" w:bidi="hi_IN"/>
        </w:rPr>
        <w:t>पाठ को नाटकीय रूप देना</w:t>
      </w:r>
    </w:p>
    <w:p>
      <w:pPr/>
      <w:r>
        <w:rPr>
          <w:lang w:val="hi_IN" w:bidi="hi_IN"/>
        </w:rPr>
      </w:r>
      <w:r>
        <w:rPr>
          <w:lang w:val="hi_IN" w:bidi="hi_IN"/>
        </w:rPr>
        <w:t>गिनती 21:27–30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कवि</w:t>
      </w:r>
    </w:p>
    <w:p>
      <w:pPr>
        <w:pStyle w:val="ListBullet"/>
        <w:spacing w:line="240" w:lineRule="auto"/>
        <w:ind w:left="720"/>
      </w:pPr>
      <w:r>
        <w:rPr>
          <w:lang w:val="hi_IN" w:bidi="hi_IN"/>
        </w:rPr>
      </w:r>
      <w:r>
        <w:rPr>
          <w:lang w:val="hi_IN" w:bidi="hi_IN"/>
        </w:rPr>
        <w:t>राजा सीहोन</w:t>
      </w:r>
    </w:p>
    <w:p>
      <w:pPr>
        <w:pStyle w:val="ListBullet"/>
        <w:spacing w:line="240" w:lineRule="auto"/>
        <w:ind w:left="720"/>
      </w:pPr>
      <w:r>
        <w:rPr>
          <w:lang w:val="hi_IN" w:bidi="hi_IN"/>
        </w:rPr>
      </w:r>
      <w:r>
        <w:rPr>
          <w:lang w:val="hi_IN" w:bidi="hi_IN"/>
        </w:rPr>
        <w:t>एमोरी</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प्राचीन कवियों ने एक कविता-गीत गाया:</w:t>
      </w:r>
    </w:p>
    <w:p>
      <w:pPr/>
      <w:r>
        <w:rPr>
          <w:lang w:val="hi_IN" w:bidi="hi_IN"/>
        </w:rPr>
      </w:r>
      <w:r>
        <w:rPr>
          <w:lang w:val="hi_IN" w:bidi="hi_IN"/>
        </w:rPr>
        <w:t>हेशबोन में आओ और उसे फिर से बनाएँ;</w:t>
      </w:r>
    </w:p>
    <w:p>
      <w:pPr/>
      <w:r>
        <w:rPr>
          <w:lang w:val="hi_IN" w:bidi="hi_IN"/>
        </w:rPr>
      </w:r>
      <w:r>
        <w:rPr>
          <w:lang w:val="hi_IN" w:bidi="hi_IN"/>
        </w:rPr>
        <w:t>आओ राजा सीहोन के इस नगर को फिर से स्थापित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कवियों की भूमिका निभाने वाले व्यक्ति से पूछें, "आप क्या महसूस कर रहे हैं या क्या सोच रहे हैं?" वह व्यक्ति इस तरह से उत्तर दे सकता है, "चलो जश्न मनाएँ। हम विजयी हुए हैं। "मेरा गाने का मन कर रहा है," या "आशावान।" उनके नगर नष्ट हो गए हैं। आओ हम उन्हें फिर से बनाएँ और उनमें बस जाएँ।"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सीहोन की सेना हेशबोन से आग की तरह निकली,</w:t>
      </w:r>
    </w:p>
    <w:p>
      <w:pPr/>
      <w:r>
        <w:rPr>
          <w:lang w:val="hi_IN" w:bidi="hi_IN"/>
        </w:rPr>
      </w:r>
      <w:r>
        <w:rPr>
          <w:lang w:val="hi_IN" w:bidi="hi_IN"/>
        </w:rPr>
        <w:t>वे सिहोन के नगर से लौ बरसाते हुए आए।</w:t>
      </w:r>
    </w:p>
    <w:p>
      <w:pPr/>
      <w:r>
        <w:rPr>
          <w:lang w:val="hi_IN" w:bidi="hi_IN"/>
        </w:rPr>
      </w:r>
      <w:r>
        <w:rPr>
          <w:lang w:val="hi_IN" w:bidi="hi_IN"/>
        </w:rPr>
        <w:t>उन्होंने मोआब के आर नगर को आग की तरह नष्ट कर दिया</w:t>
      </w:r>
    </w:p>
    <w:p>
      <w:pPr/>
      <w:r>
        <w:rPr>
          <w:lang w:val="hi_IN" w:bidi="hi_IN"/>
        </w:rPr>
      </w:r>
      <w:r>
        <w:rPr>
          <w:lang w:val="hi_IN" w:bidi="hi_IN"/>
        </w:rPr>
        <w:t>और अर्नोन की पहाड़ियों के लोगों को नष्ट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सीहोन और एमोरियों की भूमिका निभाने वाले व्यक्ति से पूछें, "आप क्या महसूस कर रहे हैं या क्या सोच रहे हैं?" वह व्यक्ति इस तरह से उत्तर दे सकता है, "चलो अपने शत्रुओं, मोआबियों को नष्ट कर दें," या "हम बहुत खूंखार हैं। हमारी सेना जलती हुई आग की तरह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मोआब के लोगों, तुम्हारे लिए यह कितना भयानक है</w:t>
      </w:r>
    </w:p>
    <w:p>
      <w:pPr/>
      <w:r>
        <w:rPr>
          <w:lang w:val="hi_IN" w:bidi="hi_IN"/>
        </w:rPr>
      </w:r>
      <w:r>
        <w:rPr>
          <w:lang w:val="hi_IN" w:bidi="hi_IN"/>
        </w:rPr>
        <w:t>तुम नष्ट हो गए हो, देवता कमोश के उपासकों!</w:t>
      </w:r>
    </w:p>
    <w:p>
      <w:pPr/>
      <w:r>
        <w:rPr>
          <w:lang w:val="hi_IN" w:bidi="hi_IN"/>
        </w:rPr>
      </w:r>
      <w:r>
        <w:rPr>
          <w:lang w:val="hi_IN" w:bidi="hi_IN"/>
        </w:rPr>
        <w:t>कमोश ने अपने बेटों को शरणार्थी बना दिया है,</w:t>
      </w:r>
    </w:p>
    <w:p>
      <w:pPr/>
      <w:r>
        <w:rPr>
          <w:lang w:val="hi_IN" w:bidi="hi_IN"/>
        </w:rPr>
      </w:r>
      <w:r>
        <w:rPr>
          <w:lang w:val="hi_IN" w:bidi="hi_IN"/>
        </w:rPr>
        <w:t>राजा सीहोन ने कमोश की बेटियों को बंदी बना लिया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मोआबियों की भूमिका निभाने वाले व्यक्ति से पूछें, "आप क्या महसूस कर रहे हैं या क्या सोच रहे हैं?" वह व्यक्ति इस तरह से उत्तर दे सकता है, "हम पराजित हो गए हैं। कमोश ने हमें आवश्यकता के समय में क्यों छोड़ दिया?" या "यह भयानक है। मैंने अपना देश खो दिया है," या "परेशान हूँ। हमारी स्त्रियों को भयानक राजा सीहोन ने बंदी बना लिया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अब हम इस्राएलियों ने एमोरियों को नष्ट कर दिया है,</w:t>
      </w:r>
    </w:p>
    <w:p>
      <w:pPr/>
      <w:r>
        <w:rPr>
          <w:lang w:val="hi_IN" w:bidi="hi_IN"/>
        </w:rPr>
      </w:r>
      <w:r>
        <w:rPr>
          <w:lang w:val="hi_IN" w:bidi="hi_IN"/>
        </w:rPr>
        <w:t>हमने उत्तर में हेशबोन से लेकर दक्षिण में दीबोन तक उनके नगरों को नष्ट कर दिया</w:t>
      </w:r>
    </w:p>
    <w:p>
      <w:pPr/>
      <w:r>
        <w:rPr>
          <w:lang w:val="hi_IN" w:bidi="hi_IN"/>
        </w:rPr>
      </w:r>
      <w:r>
        <w:rPr>
          <w:lang w:val="hi_IN" w:bidi="hi_IN"/>
        </w:rPr>
        <w:t>हमने उन्हें पूरी तरह से नष्ट कर दिया</w:t>
      </w:r>
    </w:p>
    <w:p>
      <w:pPr/>
      <w:r>
        <w:rPr>
          <w:lang w:val="hi_IN" w:bidi="hi_IN"/>
        </w:rPr>
      </w:r>
      <w:r>
        <w:rPr>
          <w:lang w:val="hi_IN" w:bidi="hi_IN"/>
        </w:rPr>
        <w:t>जहाँ तक नोपह और मेदबा की बात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"हम मोआबियों और एमोरियों से अधिक बड़े हैं," या "यहोवा ही सच्चा परमेश्वर है। उसने हमें अपने शत्रुओं पर विजय प्राप्त करने में मदद की है।"</w:t>
      </w:r>
      <w:r>
        <w:rPr>
          <w:lang w:val="hi_IN" w:bidi="hi_IN"/>
        </w:rPr>
      </w:r>
    </w:p>
    <w:p>
      <w:pPr>
        <w:pStyle w:val="Heading3"/>
      </w:pPr>
      <w:r>
        <w:rPr>
          <w:lang w:val="hi_IN" w:bidi="hi_IN"/>
        </w:rPr>
        <w:t>आवश्यक जानकारी</w:t>
      </w:r>
    </w:p>
    <w:p>
      <w:pPr/>
      <w:r>
        <w:rPr>
          <w:lang w:val="hi_IN" w:bidi="hi_IN"/>
        </w:rPr>
      </w:r>
      <w:r>
        <w:rPr>
          <w:lang w:val="hi_IN" w:bidi="hi_IN"/>
        </w:rPr>
        <w:t>गिनती 21:27–30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मूसा इस कविता की शुरुआत इन शब्दों से करते हैं "</w:t>
      </w:r>
      <w:r>
        <w:rPr>
          <w:b/>
          <w:lang w:val="hi_IN" w:bidi="hi_IN"/>
        </w:rPr>
        <w:t>गूढ़ बात के कहनेवाले</w:t>
      </w:r>
      <w:r>
        <w:rPr>
          <w:lang w:val="hi_IN" w:bidi="hi_IN"/>
        </w:rPr>
        <w:t xml:space="preserve"> या प्राचीन </w:t>
      </w:r>
      <w:r>
        <w:rPr>
          <w:b/>
          <w:lang w:val="hi_IN" w:bidi="hi_IN"/>
        </w:rPr>
        <w:t>कवि</w:t>
      </w:r>
      <w:r>
        <w:rPr>
          <w:lang w:val="hi_IN" w:bidi="hi_IN"/>
        </w:rPr>
        <w:t xml:space="preserve"> कहते हैं..." कवि वे लोग हैं जो भाषा का उपयोग सुंदर और रचनात्मक तरीके से करते हैं। कभी-कभी कविताएँ गाई जाती हैं और कभी-कभी उन्हें सरल रूप से सुनाया जाता है। इब्रानी कवियों ने नीतिवचनों की भी रचना की थी। इस भाग की मूल भाषा में कवि के लिए एक सामान्य शब्द का प्रयोग किया गया है, इसलिए यदि आपकी भाषा में इस व्यक्ति के लिए एक से अधिक शब्द हैं, तो उस शब्द का प्रयोग करें जिसका अर्थ सबसे व्यापक हो।</w:t>
      </w:r>
    </w:p>
    <w:p>
      <w:pPr/>
      <w:r>
        <w:rPr>
          <w:lang w:val="hi_IN" w:bidi="hi_IN"/>
        </w:rPr>
      </w:r>
      <w:r>
        <w:rPr>
          <w:lang w:val="hi_IN" w:bidi="hi_IN"/>
        </w:rPr>
        <w:t xml:space="preserve">यहाँ रुकें और समूह में चर्चा करें कि आप </w:t>
      </w:r>
      <w:r>
        <w:rPr>
          <w:b/>
          <w:lang w:val="hi_IN" w:bidi="hi_IN"/>
        </w:rPr>
        <w:t>कवि</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w:t>
      </w:r>
      <w:r>
        <w:rPr>
          <w:b/>
          <w:lang w:val="hi_IN" w:bidi="hi_IN"/>
        </w:rPr>
        <w:t>कवी</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"हे मोआब, </w:t>
      </w:r>
      <w:r>
        <w:rPr>
          <w:b/>
          <w:lang w:val="hi_IN" w:bidi="hi_IN"/>
        </w:rPr>
        <w:t>तुझ पर हाय</w:t>
      </w:r>
      <w:r>
        <w:rPr>
          <w:lang w:val="hi_IN" w:bidi="hi_IN"/>
        </w:rPr>
        <w:t>!" तुझ पर हाय वाक्यांश लोगों को आने वाले विनाश या सर्वनाश की चेतावनी देने का एक माध्यम है। लोग इस वाक्यांश का प्रयोग दूसरों के लिए दुर्भाग्य या अनिष्ट की कामना करने के लिए भी करते हैं। जब लोग इस वाक्यांश का उपयोग करते हैं, तो वे कह रहे हैं, "तुम्हारे लिए यह कितना बुरा है," या "तुम्हारा विनाश निश्चित है," या "हम तुम्हारे लिए दुर्भाग्य की कामना करते हैं।"</w:t>
      </w:r>
    </w:p>
    <w:p>
      <w:pPr/>
      <w:r>
        <w:rPr>
          <w:lang w:val="hi_IN" w:bidi="hi_IN"/>
        </w:rPr>
      </w:r>
      <w:r>
        <w:rPr>
          <w:lang w:val="hi_IN" w:bidi="hi_IN"/>
        </w:rPr>
        <w:t xml:space="preserve">यहाँ रुकें और समूह में चर्चा करें कि आप </w:t>
      </w:r>
      <w:r>
        <w:rPr>
          <w:b/>
          <w:lang w:val="hi_IN" w:bidi="hi_IN"/>
        </w:rPr>
        <w:t>तुझ पर हाय</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w:t>
      </w:r>
      <w:r>
        <w:rPr>
          <w:b/>
          <w:lang w:val="hi_IN" w:bidi="hi_IN"/>
        </w:rPr>
        <w:t>कमोश</w:t>
      </w:r>
      <w:r>
        <w:rPr>
          <w:lang w:val="hi_IN" w:bidi="hi_IN"/>
        </w:rPr>
        <w:t xml:space="preserve"> ने अपने बेटों को </w:t>
      </w:r>
      <w:r>
        <w:rPr>
          <w:b/>
          <w:lang w:val="hi_IN" w:bidi="hi_IN"/>
        </w:rPr>
        <w:t>शरणार्थी</w:t>
      </w:r>
      <w:r>
        <w:rPr>
          <w:lang w:val="hi_IN" w:bidi="hi_IN"/>
        </w:rPr>
        <w:t xml:space="preserve">, या </w:t>
      </w:r>
      <w:r>
        <w:rPr>
          <w:b/>
          <w:lang w:val="hi_IN" w:bidi="hi_IN"/>
        </w:rPr>
        <w:t>भगोड़े</w:t>
      </w:r>
      <w:r>
        <w:rPr>
          <w:lang w:val="hi_IN" w:bidi="hi_IN"/>
        </w:rPr>
        <w:t xml:space="preserve"> के रूप में छोड़ दिया है, और अपनी बेटियों को </w:t>
      </w:r>
      <w:r>
        <w:rPr>
          <w:b/>
          <w:lang w:val="hi_IN" w:bidi="hi_IN"/>
        </w:rPr>
        <w:t>बंदी</w:t>
      </w:r>
      <w:r>
        <w:rPr>
          <w:lang w:val="hi_IN" w:bidi="hi_IN"/>
        </w:rPr>
        <w:t xml:space="preserve"> के रूप में छोड़ दिया है।" शरणार्थी, या भगोड़ा, वह व्यक्ति होता है जो अपने देश से भाग गया है और अब अपने घर के अलावा कहीं और रह रहा है। वे आमतौर पर किसी ऐसी जगह जाते हैं जो उनके लिए सुरक्षित नहीं होती है।</w:t>
      </w:r>
    </w:p>
    <w:p>
      <w:pPr/>
      <w:r>
        <w:rPr>
          <w:lang w:val="hi_IN" w:bidi="hi_IN"/>
        </w:rPr>
      </w:r>
      <w:r>
        <w:rPr>
          <w:lang w:val="hi_IN" w:bidi="hi_IN"/>
        </w:rPr>
        <w:t xml:space="preserve">यहाँ रुकें और समूह में चर्चा करें कि आप </w:t>
      </w:r>
      <w:r>
        <w:rPr>
          <w:b/>
          <w:lang w:val="hi_IN" w:bidi="hi_IN"/>
        </w:rPr>
        <w:t>शरणार्थी</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था। इस ऑडियो को यहाँ रोकें।</w:t>
      </w:r>
    </w:p>
    <w:p>
      <w:pPr/>
      <w:r>
        <w:rPr>
          <w:lang w:val="hi_IN" w:bidi="hi_IN"/>
        </w:rPr>
      </w:r>
      <w:r>
        <w:rPr>
          <w:lang w:val="hi_IN" w:bidi="hi_IN"/>
        </w:rPr>
        <w:t xml:space="preserve">यहाँ रुकें और चर्चा करें कि आप मोआबियों के झूठे देवता </w:t>
      </w:r>
      <w:r>
        <w:rPr>
          <w:b/>
          <w:lang w:val="hi_IN" w:bidi="hi_IN"/>
        </w:rPr>
        <w:t>कमोश</w:t>
      </w:r>
      <w:r>
        <w:rPr>
          <w:lang w:val="hi_IN" w:bidi="hi_IN"/>
        </w:rPr>
        <w:t xml:space="preserve"> को क्या कहेंगे। झूठे देवताओं के बारे में अधिक जानकारी के लिए, मुख्य शब्दावली में </w:t>
      </w:r>
      <w:r>
        <w:rPr>
          <w:b/>
          <w:lang w:val="hi_IN" w:bidi="hi_IN"/>
        </w:rPr>
        <w:t>देवता</w:t>
      </w:r>
      <w:r>
        <w:rPr>
          <w:lang w:val="hi_IN" w:bidi="hi_IN"/>
        </w:rPr>
        <w:t xml:space="preserve"> देखें। इस ऑडियो को यहाँ रोकें।</w:t>
      </w:r>
    </w:p>
    <w:p>
      <w:pPr/>
      <w:r>
        <w:rPr>
          <w:lang w:val="hi_IN" w:bidi="hi_IN"/>
        </w:rPr>
      </w:r>
      <w:r>
        <w:rPr>
          <w:b/>
          <w:lang w:val="hi_IN" w:bidi="hi_IN"/>
        </w:rPr>
        <w:t>बंदी</w:t>
      </w:r>
      <w:r>
        <w:rPr>
          <w:lang w:val="hi_IN" w:bidi="hi_IN"/>
        </w:rPr>
        <w:t xml:space="preserve"> वह व्यक्ति होता है जिसे किसी ने या कुछ लोगों ने युद्ध के समय में बंदी बना लिया है। उन्हें आमतौर पर उनके घर से ले जाया जाता था और फिर या तो बंदी बना लिया जाता था या दास बना दिया जाता था। बंदी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21:31–35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21:31–35 को सुनें और अपने मन में रखें।</w:t>
      </w:r>
    </w:p>
    <w:p>
      <w:pPr/>
      <w:r>
        <w:rPr>
          <w:lang w:val="hi_IN" w:bidi="hi_IN"/>
        </w:rPr>
      </w:r>
      <w:r>
        <w:rPr>
          <w:lang w:val="hi_IN" w:bidi="hi_IN"/>
        </w:rPr>
        <w:t xml:space="preserve">यदि सम्भव हो तो गिनती 21:31–35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21:31–35 का ऑडियो संस्करण सबसे आसानी से समझ में आने वाले अनुवाद में सुनें।</w:t>
      </w:r>
    </w:p>
    <w:p>
      <w:pPr/>
      <w:r>
        <w:rPr>
          <w:lang w:val="hi_IN" w:bidi="hi_IN"/>
        </w:rPr>
      </w:r>
      <w:r>
        <w:rPr>
          <w:lang w:val="hi_IN" w:bidi="hi_IN"/>
        </w:rPr>
        <w:t>आपको याद होगा कि इस्राएलियों ने एमोरी राजा सीहोन के देश पर विजय प्राप्त की थी, जिसने पहले मोआबियों को पराजित किया था। कुछ इस्राएली हेशबोन नगर और उसके आसपास के गाँवों में बस गए थे। यह भाग इस्राएलियों की निरंतर यात्रा की कहानी बताता है, जिसमें वे प्रतिज्ञा की गई भूमि की ओर बढ़ते हुए और अधिक भूमि पर कब्जा करते जाते हैं।</w:t>
      </w:r>
    </w:p>
    <w:p>
      <w:pPr/>
      <w:r>
        <w:rPr>
          <w:lang w:val="hi_IN" w:bidi="hi_IN"/>
        </w:rPr>
      </w:r>
      <w:r>
        <w:rPr>
          <w:lang w:val="hi_IN" w:bidi="hi_IN"/>
        </w:rPr>
        <w:t>क्योंकि इस्राएलियों ने राजा सीहोन को हरा दिया था, इसलिए वे एमोरियों के देश में रह रहे थे। वास्तव में, कुछ इस्राएली लोग वहां बस गए थे और उन्होंने वहां अपना घर बना लिया था।</w:t>
      </w:r>
    </w:p>
    <w:p>
      <w:pPr/>
      <w:r>
        <w:rPr>
          <w:lang w:val="hi_IN" w:bidi="hi_IN"/>
        </w:rPr>
      </w:r>
      <w:r>
        <w:rPr>
          <w:lang w:val="hi_IN" w:bidi="hi_IN"/>
        </w:rPr>
        <w:t>किसी समय, मूसा ने कुछ लोगों को अम्मोनी नदी की सीमा के निकट स्थित एमोरी नगर याजेर का पता लगाने और उसकी जासूसी करने के लिए भेजा था।</w:t>
      </w:r>
    </w:p>
    <w:p>
      <w:pPr/>
      <w:r>
        <w:rPr>
          <w:lang w:val="hi_IN" w:bidi="hi_IN"/>
        </w:rPr>
      </w:r>
      <w:r>
        <w:rPr>
          <w:lang w:val="hi_IN" w:bidi="hi_IN"/>
        </w:rPr>
        <w:t>यहाँ रुकें और इस प्रश्न पर समूह में चर्चा करें: एक कहानी सुनाएँ जब किसी समूह ने किसी देश में जाकर यह देखने के लिए जासूसी की कि वे उसे कैसे जीत सकते हैं। इस ऑडियो को यहाँ रोकें।</w:t>
      </w:r>
    </w:p>
    <w:p>
      <w:pPr/>
      <w:r>
        <w:rPr>
          <w:lang w:val="hi_IN" w:bidi="hi_IN"/>
        </w:rPr>
      </w:r>
      <w:r>
        <w:rPr>
          <w:lang w:val="hi_IN" w:bidi="hi_IN"/>
        </w:rPr>
        <w:t>स्पष्ट रूप से जासूस एक सकारात्मक रिपोर्ट के साथ वापस आए थे, इसलिए मूसा ने इस्राएलियों को याजेर और उसके आसपास के गाँवों पर कब्जा करने के लिए भेजा। इस्राएलियों ने लोगों को गाँवों से बाहर निकाल दिया और उस भूमि पर स्वयं कब्जा कर लिया।</w:t>
      </w:r>
    </w:p>
    <w:p>
      <w:pPr/>
      <w:r>
        <w:rPr>
          <w:lang w:val="hi_IN" w:bidi="hi_IN"/>
        </w:rPr>
      </w:r>
      <w:r>
        <w:rPr>
          <w:lang w:val="hi_IN" w:bidi="hi_IN"/>
        </w:rPr>
        <w:t>तब मूसा और अधिकांश इस्राएली, जिनमें सेना का अधिकांश भाग भी शामिल था, मुड़कर उत्तर की ओर चल पड़े या कूच करने लगे। याद रखें कि कुछ इस्राएली याजेर और उसके आसपास के गाँवों में बस गए थे। इस्राएली उत्तर की ओर बाशान जाने वाले मार्ग पर निकल पड़े, जो गलील झील के पूर्व में स्थित एक उपजाऊ क्षेत्र था। इस्राएली बाशान की ओर ‘ऊपर’ गए। यहाँ ‘ऊपर’ जाने का अर्थ है कि इस्राएली बहुत सोच-समझकर और इरादे के साथ बाशान की ओर निकल पड़े।</w:t>
      </w:r>
    </w:p>
    <w:p>
      <w:pPr/>
      <w:r>
        <w:rPr>
          <w:lang w:val="hi_IN" w:bidi="hi_IN"/>
        </w:rPr>
      </w:r>
      <w:r>
        <w:rPr>
          <w:lang w:val="hi_IN" w:bidi="hi_IN"/>
        </w:rPr>
        <w:t>बाशान का एक शक्तिशाली राजा ओग और उसके लोग निकले और उन्होंने एद्रेई में इस्राएलियों पर हमला किया। एद्रेई शायद बाशान की राजधानी है। यह बाशान की दक्षिणी सीमा पर स्थित है।</w:t>
      </w:r>
    </w:p>
    <w:p>
      <w:pPr/>
      <w:r>
        <w:rPr>
          <w:lang w:val="hi_IN" w:bidi="hi_IN"/>
        </w:rPr>
      </w:r>
      <w:r>
        <w:rPr>
          <w:lang w:val="hi_IN" w:bidi="hi_IN"/>
        </w:rPr>
        <w:t>शायद इस्राएली डरे हुए थे, इसलिए यहोवा ने मूसा को आश्वस्त किया कि उसे राजा ओग से डरने की ज़रूरत नहीं है क्योंकि यहोवा इस्राएल के लोगों के लिए राजा ओग को पराजित करेगा। यहोवा इस्राएलियों को राजा ओग, उसके लोगों और उसकी सारी भूमि पर विजय देगा। यहोवा इस्राएलियों को आज्ञा देता है कि वे राजा और उसके लोगों को उसी प्रकार नष्ट कर दें जिस प्रकार उन्होंने हेशबोन में शासन करने वाले एमोरियों के राजा सीहोन पर विजय प्राप्त की थी।</w:t>
      </w:r>
    </w:p>
    <w:p>
      <w:pPr/>
      <w:r>
        <w:rPr>
          <w:lang w:val="hi_IN" w:bidi="hi_IN"/>
        </w:rPr>
      </w:r>
      <w:r>
        <w:rPr>
          <w:lang w:val="hi_IN" w:bidi="hi_IN"/>
        </w:rPr>
        <w:t>इस्राएलियों ने राजा ओग, उसके पुत्रों और उसके सभी लोगों को मार डाला और पूरी तरह नष्ट कर दिया। कोई भी जीवित नहीं बचा। इस्राएल ने उस देश पर कब्जा कर लिया जिस पर राजा ओग शासन करता था।</w:t>
      </w:r>
    </w:p>
    <w:p>
      <w:pPr/>
      <w:r>
        <w:rPr>
          <w:lang w:val="hi_IN" w:bidi="hi_IN"/>
        </w:rPr>
      </w:r>
      <w:r>
        <w:rPr>
          <w:lang w:val="hi_IN" w:bidi="hi_IN"/>
        </w:rPr>
        <w:t xml:space="preserve">यहाँ रुकें और समूह में उस क्षेत्र का नक्शा देखें, जिस पर अब </w:t>
      </w:r>
      <w:r>
        <w:rPr>
          <w:b/>
          <w:lang w:val="hi_IN" w:bidi="hi_IN"/>
        </w:rPr>
        <w:t>इस्राएलियों ने कब्ज़ा कर लिया है</w:t>
      </w:r>
      <w:r>
        <w:rPr>
          <w:lang w:val="hi_IN" w:bidi="hi_IN"/>
        </w:rPr>
        <w:t>।</w:t>
      </w:r>
      <w:r>
        <w:rPr>
          <w:lang w:val="hi_IN" w:bidi="hi_IN"/>
        </w:rPr>
      </w:r>
    </w:p>
    <w:p>
      <w:pPr>
        <w:pStyle w:val="Heading3"/>
      </w:pPr>
      <w:r>
        <w:rPr>
          <w:lang w:val="hi_IN" w:bidi="hi_IN"/>
        </w:rPr>
        <w:t>घटनाओं को समझाना</w:t>
      </w:r>
    </w:p>
    <w:p>
      <w:pPr/>
      <w:r>
        <w:rPr>
          <w:lang w:val="hi_IN" w:bidi="hi_IN"/>
        </w:rPr>
      </w:r>
      <w:r>
        <w:rPr>
          <w:lang w:val="hi_IN" w:bidi="hi_IN"/>
        </w:rPr>
        <w:t>गिनती 21:31–35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इस्राएलियों ने एमोरियों के क्षेत्र पर कब्जा कर लिया है। मूसा ने याजेर का पता लगाने के लिए लोगों को भेजा। फिर इस्राएली उस क्षेत्र के नगरों पर कब्जा कर लेते हैं और उस क्षेत्र के एमोरियों को बाहर निकाल देते हैं।</w:t>
      </w:r>
    </w:p>
    <w:p>
      <w:pPr/>
      <w:r>
        <w:rPr>
          <w:lang w:val="hi_IN" w:bidi="hi_IN"/>
        </w:rPr>
      </w:r>
      <w:r>
        <w:rPr>
          <w:b/>
          <w:lang w:val="hi_IN" w:bidi="hi_IN"/>
        </w:rPr>
        <w:t>दूसरे दृश्य में:</w:t>
      </w:r>
      <w:r>
        <w:rPr>
          <w:lang w:val="hi_IN" w:bidi="hi_IN"/>
        </w:rPr>
        <w:t xml:space="preserve"> इस्राएली मुड़कर बाशान की ओर जाते हैं। राजा ओग और उसके लोग एद्रेई में इस्राएलियों पर हमला करते हैं। यहोवा ने मूसा से कहा कि वह राजा ओग और उसके लोगों को पराजित करेगा। इस्राएलियों ने राजा ओग और उसके सभी लोगों को मार डाला। इसके बाद इस्राएलियों ने उस क्षेत्र पर नियंत्रण कर लिया और वहाँ बस गए।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जासूस जो याजेर गए थे</w:t>
      </w:r>
    </w:p>
    <w:p>
      <w:pPr>
        <w:pStyle w:val="ListBullet"/>
        <w:spacing w:line="240" w:lineRule="auto"/>
        <w:ind w:left="720"/>
      </w:pPr>
      <w:r>
        <w:rPr>
          <w:lang w:val="hi_IN" w:bidi="hi_IN"/>
        </w:rPr>
      </w:r>
      <w:r>
        <w:rPr>
          <w:lang w:val="hi_IN" w:bidi="hi_IN"/>
        </w:rPr>
        <w:t>एमोरी जो याजेर में रहते थे</w:t>
      </w:r>
    </w:p>
    <w:p>
      <w:pPr>
        <w:pStyle w:val="ListBullet"/>
        <w:spacing w:line="240" w:lineRule="auto"/>
        <w:ind w:left="720"/>
      </w:pPr>
      <w:r>
        <w:rPr>
          <w:lang w:val="hi_IN" w:bidi="hi_IN"/>
        </w:rPr>
      </w:r>
      <w:r>
        <w:rPr>
          <w:lang w:val="hi_IN" w:bidi="hi_IN"/>
        </w:rPr>
        <w:t>राजा ओग</w:t>
      </w:r>
    </w:p>
    <w:p>
      <w:pPr>
        <w:pStyle w:val="ListBullet"/>
        <w:spacing w:line="240" w:lineRule="auto"/>
        <w:ind w:left="720"/>
      </w:pPr>
      <w:r>
        <w:rPr>
          <w:lang w:val="hi_IN" w:bidi="hi_IN"/>
        </w:rPr>
      </w:r>
      <w:r>
        <w:rPr>
          <w:lang w:val="hi_IN" w:bidi="hi_IN"/>
        </w:rPr>
        <w:t>राजा ओग के पुत्र और उसकी सेना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लोग एमोरियों की भूमि में डेरा डाले हुए हैं। कुछ इस्राएली लोग वहाँ बस गए हैं और उस क्षेत्र को अपना घर बना लिया है।</w:t>
      </w:r>
    </w:p>
    <w:p>
      <w:pPr/>
      <w:r>
        <w:rPr>
          <w:lang w:val="hi_IN" w:bidi="hi_IN"/>
        </w:rPr>
      </w:r>
      <w:r>
        <w:rPr>
          <w:lang w:val="hi_IN" w:bidi="hi_IN"/>
        </w:rPr>
        <w:t>पहले दृश्य में, इस्राएली एमोरी लोगों की भूमि के एक हिस्से में बसे हुए हैं, और किसी समय मूसा ने याजेर के क्षेत्र की जासूसी और खोजबीन करने के लिए लोगों को भेजा, जो एक और क्षेत्र था जहाँ एमोरी लोग रहते थे। वे लोग भूमि को देखने और यह योजना बनाने गए कि वे उसे कैसे जीत सकते हैं, और फिर वे मूसा को विवरण देने के लिए वापस आए। फिर इस्राएलियों ने उस क्षेत्र के गाँवों और नगरों पर कब्जा कर लिया। इस भाग में वास्तव में यह नहीं कहा गया है कि इस समय इस्राएलियों ने याजेर पर कब्जा कर लिया था। हालांकि, हम जानते हैं कि इस्राएलियों का याजेर पर नियंत्रण था क्योंकि हमें बाद में पता चलता है कि उन्होंने नगर का पुनर्निर्माण किया था। यह दिलचस्प है कि "गाँव" के लिए उपयोग किया गया शब्द वास्तव में याजेर की "बेटियाँ" हैं। याजेर एक बड़ा नगर है और इसे "मातृ नगर" के रूप में देखा जाता है। आसपास के गाँव मुख्य नगर की बेटियों के समान हैं।</w:t>
      </w:r>
    </w:p>
    <w:p>
      <w:pPr/>
      <w:r>
        <w:rPr>
          <w:lang w:val="hi_IN" w:bidi="hi_IN"/>
        </w:rPr>
      </w:r>
      <w:r>
        <w:rPr>
          <w:lang w:val="hi_IN" w:bidi="hi_IN"/>
        </w:rPr>
        <w:t>यहाँ रुकें और चर्चा करें: अपने आसपास के क्षेत्र का वर्णन करें, जिसमें नगर, गाँव और विभिन्न क्षेत्र शामिल हों। आप चाहें तो ज़मीन पर एक नक्शा बना सकते हैं या प्रत्येक गाँव के स्थान पर पत्थर या लकड़ियाँ रख सकते हैं। अपने क्षेत्र के विभिन्न नगरों, गाँवों और क्षेत्रों का वर्णन करने के लिए आप जिन शब्दों का उपयोग करते हैं, उन पर ध्यान दें। ऑडियो को यहाँ रोकें।</w:t>
      </w:r>
    </w:p>
    <w:p>
      <w:pPr/>
      <w:r>
        <w:rPr>
          <w:lang w:val="hi_IN" w:bidi="hi_IN"/>
        </w:rPr>
      </w:r>
      <w:r>
        <w:rPr>
          <w:lang w:val="hi_IN" w:bidi="hi_IN"/>
        </w:rPr>
        <w:t>यहां रुकें और समूह में चर्चा करें: आप मूसा द्वारा लोगों को जासूसी करने या किसी नए क्षेत्र का पता लगाने के लिए भेजने की व्याख्या कैसे करेंगे? इस ऑडियो को यहाँ रोकें।</w:t>
      </w:r>
    </w:p>
    <w:p>
      <w:pPr/>
      <w:r>
        <w:rPr>
          <w:lang w:val="hi_IN" w:bidi="hi_IN"/>
        </w:rPr>
      </w:r>
      <w:r>
        <w:rPr>
          <w:lang w:val="hi_IN" w:bidi="hi_IN"/>
        </w:rPr>
        <w:t>इस्राएलियों ने याजेर के क्षेत्र में रहने वाले एमोरियों को बाहर निकाल दिया। इस्राएलियों ने वहां रहने वाले एमोरियों को वहाँ से जाने के लिए मजबूर कर दिया। उन्होंने सभी एमोरियों को वहाँ से निकाल दिया।</w:t>
      </w:r>
    </w:p>
    <w:p>
      <w:pPr/>
      <w:r>
        <w:rPr>
          <w:lang w:val="hi_IN" w:bidi="hi_IN"/>
        </w:rPr>
      </w:r>
      <w:r>
        <w:rPr>
          <w:lang w:val="hi_IN" w:bidi="hi_IN"/>
        </w:rPr>
        <w:t>दूसरे दृश्य में, इस्राएली मुड़कर उत्तर की ओर बाशान की तरफ बढ़ते हैं। बाशान की भूमि एक ऊँचा क्षेत्र था। इसलिए इस्राएली शारीरिक रूप में ऊपर गए या चढ़कर उस क्षेत्र तक पहुँचे। परन्तु इस भाग में ‘ऊपर गए’ का अर्थ यह है कि उन्होंने जानबूझकर बाशान की ओर रुख किया और वहाँ जाने वाला मार्ग लिया।</w:t>
      </w:r>
    </w:p>
    <w:p>
      <w:pPr/>
      <w:r>
        <w:rPr>
          <w:lang w:val="hi_IN" w:bidi="hi_IN"/>
        </w:rPr>
      </w:r>
      <w:r>
        <w:rPr>
          <w:lang w:val="hi_IN" w:bidi="hi_IN"/>
        </w:rPr>
        <w:t>यहां रुकें और समूह में इस प्रश्न पर चर्चा करें: क्या आप किसी ऐसे लोगों की कहानी बता सकते हैं जो यात्रा पर निकले और जानबूझकर या इरादे से उस स्थान की ओर चल पड़े जहां उन्हें जाना था? ध्यान दें कि आप किस प्रकार एक जानबूझकर शुरू की गई यात्रा के बारे में बात करते हैं। आप किन विशेष शब्दों या वाक्यांशों का उपयोग करते हैं? इस ऑडियो को यहाँ रोकें।</w:t>
      </w:r>
    </w:p>
    <w:p>
      <w:pPr/>
      <w:r>
        <w:rPr>
          <w:lang w:val="hi_IN" w:bidi="hi_IN"/>
        </w:rPr>
      </w:r>
      <w:r>
        <w:rPr>
          <w:lang w:val="hi_IN" w:bidi="hi_IN"/>
        </w:rPr>
        <w:t>इस्राएली एक सेना के रूप में यात्रा कर रहे थे। वे आगे बढ़ रहे थे, जिसका अर्थ है कि वे उद्देश्यपूर्ण ढंग से और एक विशेष गठन में चल रहे थे। इस्राएली लोग एक दूसरे के साथ कदम मिलाकर चले होंगे। यह देखने और सुनने में डरावना लगा होगा। उनके कदमों की आवाज़ ढोल की थाप जैसी सुनाई देती होगी।</w:t>
      </w:r>
    </w:p>
    <w:p>
      <w:pPr/>
      <w:r>
        <w:rPr>
          <w:lang w:val="hi_IN" w:bidi="hi_IN"/>
        </w:rPr>
      </w:r>
      <w:r>
        <w:rPr>
          <w:lang w:val="hi_IN" w:bidi="hi_IN"/>
        </w:rPr>
        <w:t>यहाँ रुकें और चर्चा करें: उन सैनिकों या एक सेना के बारे में बात करें जो युद्ध की ओर मार्च कर रहे हैं या यात्रा कर रहे हैं। आप उनके बारे में कैसे बात करते हैं? आप उनकी गतिविधियों के बारे में बात करने के लिए किन शब्दों या वर्णनों का उपयोग करते हैं? ऑडियो को यहाँ रोकें।</w:t>
      </w:r>
    </w:p>
    <w:p>
      <w:pPr/>
      <w:r>
        <w:rPr>
          <w:lang w:val="hi_IN" w:bidi="hi_IN"/>
        </w:rPr>
      </w:r>
      <w:r>
        <w:rPr>
          <w:lang w:val="hi_IN" w:bidi="hi_IN"/>
        </w:rPr>
        <w:t>बाशान का राजा ओग और उसके सभी लोग उनके विरुद्ध निकले, या एद्रेई में इस्राएलियों से मुकाबला करने आए। उन्होंने एद्रेई में इस्राएलियों पर आक्रमण किया, जो बाशान की दक्षिणी सीमा पर स्थित है। राजा ओग और उसके लोग सेना की तरह संगठित होकर इस्राएलियों को हराने और उन्हें बाशान क्षेत्र पर कब्जा करने से रोकने के लिए आगे बढ़ रहे थे। हालांकि हम राजा ओग के बारे में ज्यादा नहीं जानते, लेकिन बाइबल की अन्य कहानियाँ उसका वर्णन उसी तरह करती हैं जैसे कई साल पहले कनान देश में रहने वाले "दानवों" का किया गया था।</w:t>
      </w:r>
    </w:p>
    <w:p>
      <w:pPr/>
      <w:r>
        <w:rPr>
          <w:lang w:val="hi_IN" w:bidi="hi_IN"/>
        </w:rPr>
      </w:r>
      <w:r>
        <w:rPr>
          <w:lang w:val="hi_IN" w:bidi="hi_IN"/>
        </w:rPr>
        <w:t>यहाँ रुकें और समूह में चर्चा करें कि आप राजा ओग और उसकी सेना के इस्राएलियों पर आक्रमण करने के लिए आने का वर्णन कैसे करेंगे। आप इस क्रिया का वर्णन करने के लिए किन वाक्यांशों का प्रयोग करेंगे? ऑडियो को यहाँ रोकें।</w:t>
      </w:r>
    </w:p>
    <w:p>
      <w:pPr/>
      <w:r>
        <w:rPr>
          <w:lang w:val="hi_IN" w:bidi="hi_IN"/>
        </w:rPr>
      </w:r>
      <w:r>
        <w:rPr>
          <w:lang w:val="hi_IN" w:bidi="hi_IN"/>
        </w:rPr>
        <w:t>फिर इस भाग में, यहोवा मूसा से कहता है कि उसे राजा ओग से डरना नहीं चाहिए। इससे पहले यहोवा ने मूसा से यह नहीं कहा था कि वह राजा सीहोन से न डरे। यह इसलिए हो सकता है क्योंकि राजा ओग, राजा सीहोन से भी अधिक शक्तिशाली था।</w:t>
      </w:r>
    </w:p>
    <w:p>
      <w:pPr/>
      <w:r>
        <w:rPr>
          <w:lang w:val="hi_IN" w:bidi="hi_IN"/>
        </w:rPr>
      </w:r>
      <w:r>
        <w:rPr>
          <w:lang w:val="hi_IN" w:bidi="hi_IN"/>
        </w:rPr>
        <w:t>यह दिलचस्प बात है कि कहानी हमें बताती है कि राजा ओग और उसके लोगों ने एद्रेई में इस्राएलियों पर हमला किया था। तब यहोवा ने मूसा से कहा कि वह राजा ओग से न डरे, क्योंकि यहोवा ने 'राजा ओग को तेरे हाथ में दे दिया है' या 'उसे तेरे वश में कर दिया है'। इसका अर्थ है कि यहोवा इस्राएलियों को विजय देगा। यहोवा इस्राएलियों को आज्ञा देता है कि वे राजा ओग को उसी तरह मार डालें जैसे इस्राएलियों ने हेशबोन में रहने वाले एमोरियों के राजा सीहोन पर विजय प्राप्त की थी। यदि आपको यहोवा द्वारा मूसा से बात करने के समय को पुनर्व्यवस्थित करना अधिक उपयुक्त लगता है, तो आप ऐसा कर सकते हैं। उदाहरण के लिए, आप यह समझाने से पहले कि राजा ओग और उसके सभी लोगों ने एद्रेई में इस्राएल पर हमला किया था, यह कह सकते हैं कि यहोवा ने मूसा से कहा, "उससे मत डर, क्योंकि मैं तुझे उस पर विजय दूँगा..."</w:t>
      </w:r>
    </w:p>
    <w:p>
      <w:pPr/>
      <w:r>
        <w:rPr>
          <w:lang w:val="hi_IN" w:bidi="hi_IN"/>
        </w:rPr>
      </w:r>
      <w:r>
        <w:rPr>
          <w:lang w:val="hi_IN" w:bidi="hi_IN"/>
        </w:rPr>
        <w:t xml:space="preserve">यहां रुकें और चर्चा करें कि आप कहानी के इस हिस्से को कैसे सुनाएंगे। यदि आपको कहानी के किसी भी भाग का क्रम बदलना हो, तो आप ऐसा कैसे करेंगे? ऑडियो को रोकें। </w:t>
      </w:r>
    </w:p>
    <w:p>
      <w:pPr/>
      <w:r>
        <w:rPr>
          <w:lang w:val="hi_IN" w:bidi="hi_IN"/>
        </w:rPr>
      </w:r>
      <w:r>
        <w:rPr>
          <w:lang w:val="hi_IN" w:bidi="hi_IN"/>
        </w:rPr>
        <w:t>इस्राएलियों ने राजा ओग, उसके पुत्रों और उसकी सारी सेना को मार डाला, जिससे कोई भी जीवित नहीं बचा। राजा ओग के पुत्र और उसके सभी लोग पूरी तरह से नष्ट हो गए थे। हम जानते हैं कि इस्राएलियों ने राजा ओग की सेना को पूरी तरह नष्ट कर दिया और राजा ओग के वंशजों के फिर से सत्ता में आने की कोई संभावना नहीं छोड़ी। अब इस्राएलियों का उसकी भूमि पर पूर्ण नियंत्रण या अधिकार हो गया था। इस्राइली लोग उत्तर की ओर बढ़ रहे हैं, और बाशान पर विजय प्राप्त करने के बाद उन्होंने मृत सागर से लेकर गलील झील तक के क्षेत्र पर नियंत्रण कर लिया है।</w:t>
      </w:r>
    </w:p>
    <w:p>
      <w:pPr/>
      <w:r>
        <w:rPr>
          <w:lang w:val="hi_IN" w:bidi="hi_IN"/>
        </w:rPr>
      </w:r>
      <w:r>
        <w:rPr>
          <w:lang w:val="hi_IN" w:bidi="hi_IN"/>
        </w:rPr>
        <w:t xml:space="preserve">यहाँ रुकें और उस क्षेत्र का नक्शा देखें, जिस पर अब </w:t>
      </w:r>
      <w:r>
        <w:rPr>
          <w:b/>
          <w:lang w:val="hi_IN" w:bidi="hi_IN"/>
        </w:rPr>
        <w:t>इस्राएलियों का कब्ज़ा है</w:t>
      </w:r>
      <w:r>
        <w:rPr>
          <w:lang w:val="hi_IN" w:bidi="hi_IN"/>
        </w:rPr>
        <w:t>। समूह में चर्चा करें कि आप किसी राष्ट्र द्वारा किसी क्षेत्र पर पूर्ण नियंत्रण रखने या उस क्षेत्र पर "कब्जा" करने के बारे में कैसे बात करते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21:31–35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जासूस जो याजेर गए थे</w:t>
      </w:r>
    </w:p>
    <w:p>
      <w:pPr>
        <w:pStyle w:val="ListBullet"/>
        <w:spacing w:line="240" w:lineRule="auto"/>
        <w:ind w:left="720"/>
      </w:pPr>
      <w:r>
        <w:rPr>
          <w:lang w:val="hi_IN" w:bidi="hi_IN"/>
        </w:rPr>
      </w:r>
      <w:r>
        <w:rPr>
          <w:lang w:val="hi_IN" w:bidi="hi_IN"/>
        </w:rPr>
        <w:t>एमोरी जो याजेर में रहते थे</w:t>
      </w:r>
    </w:p>
    <w:p>
      <w:pPr>
        <w:pStyle w:val="ListBullet"/>
        <w:spacing w:line="240" w:lineRule="auto"/>
        <w:ind w:left="720"/>
      </w:pPr>
      <w:r>
        <w:rPr>
          <w:lang w:val="hi_IN" w:bidi="hi_IN"/>
        </w:rPr>
      </w:r>
      <w:r>
        <w:rPr>
          <w:lang w:val="hi_IN" w:bidi="hi_IN"/>
        </w:rPr>
        <w:t>राजा ओग</w:t>
      </w:r>
    </w:p>
    <w:p>
      <w:pPr>
        <w:pStyle w:val="ListBullet"/>
        <w:spacing w:line="240" w:lineRule="auto"/>
        <w:ind w:left="720"/>
      </w:pPr>
      <w:r>
        <w:rPr>
          <w:lang w:val="hi_IN" w:bidi="hi_IN"/>
        </w:rPr>
      </w:r>
      <w:r>
        <w:rPr>
          <w:lang w:val="hi_IN" w:bidi="hi_IN"/>
        </w:rPr>
        <w:t>राजा ओग के पुत्र और उसकी सेना</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 लोग एमोरी लोगों के देश में रह रहे थे। मूसा ने कुछ लोगों को याजेर क्षेत्र का पता लगाने और जासूसी करने के लिए भेजा। इस्राएलियों ने याजेर क्षेत्र के नगरों और गाँवों पर कब्ज़ा कर लिया और वहाँ रहने वाले एमोरियों को बाहर निकाल दिया।</w:t>
      </w:r>
    </w:p>
    <w:p>
      <w:pPr/>
      <w:r>
        <w:rPr>
          <w:lang w:val="hi_IN" w:bidi="hi_IN"/>
        </w:rPr>
      </w:r>
      <w:r>
        <w:rPr>
          <w:lang w:val="hi_IN" w:bidi="hi_IN"/>
        </w:rPr>
        <w:t>फिर इस्राएली मुड़े और बाशान की ओर जाने वाले मार्ग पर आगे बढ़े। बाशान का राजा ओग और उसके लोग एद्रेई में इस्राएलियों पर हमला करने के लिए निकले।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"हम बहुत डरे हुए हैं।" राजा ओग विशाल और शक्तिशाली है और हम नहीं जानते कि हम उसे कैसे हरा सकते हैं," या "हम सीहोन को आसानी से हराने में सक्षम थे, लेकिन क्या यहोवा इस राजा और उसके लोगों को हराने में हमारी मदद करेगा?"</w:t>
      </w:r>
    </w:p>
    <w:p>
      <w:pPr>
        <w:pStyle w:val="ListBullet"/>
        <w:spacing w:line="240" w:lineRule="auto"/>
        <w:ind w:left="720"/>
      </w:pPr>
      <w:r>
        <w:rPr>
          <w:lang w:val="hi_IN" w:bidi="hi_IN"/>
        </w:rPr>
      </w:r>
      <w:r>
        <w:rPr>
          <w:lang w:val="hi_IN" w:bidi="hi_IN"/>
        </w:rPr>
        <w:t>राजा ओग और उसके लोगों की भूमिका निभा रहे व्यक्ति से पूछें, "आप क्या महसूस कर रहे हैं या क्या सोच रहे हैं?" वह व्यक्ति इस तरह उत्तर दे सकता है, "क्या वे नहीं जानते कि मैं कौन हूँ? ये छोटे और कमजोर लोग कौन हैं जो सोचते हैं कि वे मेरी भूमि और लोगों को मुझसे छीन सकते हैं?" या फिर, "सिर्फ इसलिए कि उन्होंने सीहोन को जीत लिया है, इसका मतलब यह नहीं है कि वे हमें भी जीत लेंगे, चलो हम जाकर उन्हें भगा दें।"</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ने मूसा से कहा कि वह राजा ओग से न डरे, क्योंकि यहोवा राजा ओग और उसके सभी लोगों और उसके देश को पराजित करेगा। यहोवा ने मूसा से कहा, “राजा ओग के साथ भी वही कर, जैसा तूने एमोरी राजा सीहोन के साथ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'हमने कई बार देखा है कि यहोवा ने हमें बचाया है, और हम उसकी स्तुति करते हैं कि वह हमें फिर से बचाएगा,' या 'हम भरोसा करते हैं कि यहोवा हमारे आगे चलेगा। हम चिंतित हैं, लेकिन हम यहोवा पर भरोसा रखेंगे।"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ने राजा ओग, उसके पुत्रों और उसके सभी लोगों को मार डाला। एक भी व्यक्ति जीवित नहीं बचा।</w:t>
      </w:r>
    </w:p>
    <w:p>
      <w:pPr/>
      <w:r>
        <w:rPr>
          <w:lang w:val="hi_IN" w:bidi="hi_IN"/>
        </w:rPr>
      </w:r>
      <w:r>
        <w:rPr>
          <w:lang w:val="hi_IN" w:bidi="hi_IN"/>
        </w:rPr>
        <w:t>फिर इस्राएल ने उस भूमि पर अधिकार कर लिया जो राजा ओग और उसके लोगों की थी।</w:t>
      </w:r>
      <w:r>
        <w:rPr>
          <w:lang w:val="hi_IN" w:bidi="hi_IN"/>
        </w:rPr>
      </w:r>
    </w:p>
    <w:p>
      <w:pPr>
        <w:pStyle w:val="Heading3"/>
      </w:pPr>
      <w:r>
        <w:rPr>
          <w:lang w:val="hi_IN" w:bidi="hi_IN"/>
        </w:rPr>
        <w:t>आवश्यक जानकारी</w:t>
      </w:r>
    </w:p>
    <w:p>
      <w:pPr/>
      <w:r>
        <w:rPr>
          <w:lang w:val="hi_IN" w:bidi="hi_IN"/>
        </w:rPr>
      </w:r>
      <w:r>
        <w:rPr>
          <w:lang w:val="hi_IN" w:bidi="hi_IN"/>
        </w:rPr>
        <w:t>गिनती 21:31–35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अतः, </w:t>
      </w:r>
      <w:r>
        <w:rPr>
          <w:b/>
          <w:lang w:val="hi_IN" w:bidi="hi_IN"/>
        </w:rPr>
        <w:t>इस्राएल</w:t>
      </w:r>
      <w:r>
        <w:rPr>
          <w:lang w:val="hi_IN" w:bidi="hi_IN"/>
        </w:rPr>
        <w:t xml:space="preserve"> एमोरी लोगों के देश में रहता था। इस कहानी में, इस्राएल के लोग एक ही व्यक्ति की तरह व्यवहार करते हैं। इस्राएल की जाति या जनसमूह उस देश में बस जाता है, और स्थायी रूप से रहने लगता है। इस्राएल के लिए उसी शब्द का उपयोग करें जिसका उपयोग आपने पिछले भागों में किया है, और याद रखें कि </w:t>
      </w:r>
      <w:r>
        <w:rPr>
          <w:lang w:val="hi_IN" w:bidi="hi_IN"/>
        </w:rPr>
        <w:t>इस्राएल</w:t>
      </w:r>
      <w:r>
        <w:rPr>
          <w:lang w:val="hi_IN" w:bidi="hi_IN"/>
        </w:rPr>
        <w:t xml:space="preserve"> मुख्य शब्दावली में शामिल है।</w:t>
      </w:r>
    </w:p>
    <w:p>
      <w:pPr/>
      <w:r>
        <w:rPr>
          <w:lang w:val="hi_IN" w:bidi="hi_IN"/>
        </w:rPr>
      </w:r>
      <w:r>
        <w:rPr>
          <w:lang w:val="hi_IN" w:bidi="hi_IN"/>
        </w:rPr>
        <w:t xml:space="preserve">मूसा ने कुछ लोगों को याजेर के क्षेत्र की खोज और </w:t>
      </w:r>
      <w:r>
        <w:rPr>
          <w:b/>
          <w:lang w:val="hi_IN" w:bidi="hi_IN"/>
        </w:rPr>
        <w:t>जासूसी करने</w:t>
      </w:r>
      <w:r>
        <w:rPr>
          <w:lang w:val="hi_IN" w:bidi="hi_IN"/>
        </w:rPr>
        <w:t xml:space="preserve"> के लिए भेजा ताकि वे यह पता लगा सकें कि उस क्षेत्र पर कैसे विजय प्राप्त की जा सकती है।</w:t>
      </w:r>
    </w:p>
    <w:p>
      <w:pPr/>
      <w:r>
        <w:rPr>
          <w:lang w:val="hi_IN" w:bidi="hi_IN"/>
        </w:rPr>
      </w:r>
      <w:r>
        <w:rPr>
          <w:lang w:val="hi_IN" w:bidi="hi_IN"/>
        </w:rPr>
        <w:t>यहाँ रुकें और समूह में चर्चा करें: आप किस प्रकार इस्राएलियों के याजेर क्षेत्र में जासूसी करने और देश को जीतने के लिए जानकारी इकट्ठा करने की बात करेंगे? इस ऑडियो को यहाँ रोकें।</w:t>
      </w:r>
    </w:p>
    <w:p>
      <w:pPr/>
      <w:r>
        <w:rPr>
          <w:lang w:val="hi_IN" w:bidi="hi_IN"/>
        </w:rPr>
      </w:r>
      <w:r>
        <w:rPr>
          <w:lang w:val="hi_IN" w:bidi="hi_IN"/>
        </w:rPr>
        <w:t xml:space="preserve">तब </w:t>
      </w:r>
      <w:r>
        <w:rPr>
          <w:b/>
          <w:lang w:val="hi_IN" w:bidi="hi_IN"/>
        </w:rPr>
        <w:t>यहोवा</w:t>
      </w:r>
      <w:r>
        <w:rPr>
          <w:lang w:val="hi_IN" w:bidi="hi_IN"/>
        </w:rPr>
        <w:t xml:space="preserve"> ने मूसा से कहा कि राजा ओग से मत डर, क्योंकि "मैंने उसे उसके लोगों और उसकी भूमि सहित तेरे हाथ में कर दिया है।" यहोवा वह नाम है जो परमेश्वर ने स्वयं दिया था, और यह इस्राएलियों को उसके साथ उनके विशेष सम्बन्ध की याद दिलाता है। यहोवा के लिए उसी शब्द या वाक्यांश का उपयोग करें जो आपने पिछले भागों में उपयोग किया है। </w:t>
      </w:r>
      <w:r>
        <w:rPr>
          <w:b/>
          <w:lang w:val="hi_IN" w:bidi="hi_IN"/>
        </w:rPr>
        <w:t>यहोवा</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22:1–21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22:1–21 को सुनें और अपने मन में रखें।</w:t>
      </w:r>
    </w:p>
    <w:p>
      <w:pPr/>
      <w:r>
        <w:rPr>
          <w:lang w:val="hi_IN" w:bidi="hi_IN"/>
        </w:rPr>
      </w:r>
      <w:r>
        <w:rPr>
          <w:lang w:val="hi_IN" w:bidi="hi_IN"/>
        </w:rPr>
        <w:t>यदि सम्भव हो, तो गिनती 22:1–21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22:1–21 का ऑडियो संस्करण सबसे आसानी से समझ में आने वाले अनुवाद में सुनें।</w:t>
      </w:r>
    </w:p>
    <w:p>
      <w:pPr/>
      <w:r>
        <w:rPr>
          <w:lang w:val="hi_IN" w:bidi="hi_IN"/>
        </w:rPr>
      </w:r>
      <w:r>
        <w:rPr>
          <w:lang w:val="hi_IN" w:bidi="hi_IN"/>
        </w:rPr>
        <w:t>यह इस्राएली लोगों की एक सच्ची कहानी है, जब वे उस देश की यात्रा पर निकले थे जिसका वादा यहोवा ने इस्राएलियों से किया था। रास्ते में इस्राएलियों ने युद्ध जीते और अन्य लोगों के समूहों की भूमि पर कब्जा कर लिया, जिनमें एमोरी लोग भी शामिल थे। एमोरी यहोवा का अनुसरण नहीं करते थे, जो एकमात्र सच्चा परमेश्वर है जिसका अनुसरण इस्राएली करते थे।</w:t>
      </w:r>
    </w:p>
    <w:p>
      <w:pPr/>
      <w:r>
        <w:rPr>
          <w:lang w:val="hi_IN" w:bidi="hi_IN"/>
        </w:rPr>
      </w:r>
      <w:r>
        <w:rPr>
          <w:lang w:val="hi_IN" w:bidi="hi_IN"/>
        </w:rPr>
        <w:t>यह कहानी तब शुरू होती है जब इस्राएली एक नए स्थान पर गए और वहाँ डेरा डालकर रहने लगे। इस्राएलियों ने यरदन नदी के पूर्व में, कनान के निकट, एक समतल और उपजाऊ क्षेत्र में डेरा डाला। इस क्षेत्र को मोआब का मैदान कहा जाता था। मोआबी और मिद्यानी लोगों के समूह पास-पास रहते थे।</w:t>
      </w:r>
    </w:p>
    <w:p>
      <w:pPr/>
      <w:r>
        <w:rPr>
          <w:lang w:val="hi_IN" w:bidi="hi_IN"/>
        </w:rPr>
      </w:r>
      <w:r>
        <w:rPr>
          <w:lang w:val="hi_IN" w:bidi="hi_IN"/>
        </w:rPr>
        <w:t xml:space="preserve">यहाँ रुकें और एक समूह के रूप में </w:t>
      </w:r>
      <w:r>
        <w:rPr>
          <w:b/>
          <w:lang w:val="hi_IN" w:bidi="hi_IN"/>
        </w:rPr>
        <w:t>इस्राएलियों के डेरे के आसपास के मोआब के क्षेत्र</w:t>
      </w:r>
      <w:r>
        <w:rPr>
          <w:lang w:val="hi_IN" w:bidi="hi_IN"/>
        </w:rPr>
        <w:t xml:space="preserve"> का नक्शा देखें। बताइए कि पिछली कहानी में इस्राएल ने एमोरियों को कहाँ पर हराया था। साथ ही, इस्राएलियों के डेरे, मोआब और मिद्यान को भी दिखाएँ। इस ऑडियो को यहाँ रोकें।</w:t>
      </w:r>
    </w:p>
    <w:p>
      <w:pPr/>
      <w:r>
        <w:rPr>
          <w:lang w:val="hi_IN" w:bidi="hi_IN"/>
        </w:rPr>
      </w:r>
      <w:r>
        <w:rPr>
          <w:lang w:val="hi_IN" w:bidi="hi_IN"/>
        </w:rPr>
        <w:t>मोआबी और मिद्यानी लोग यहोवा की आराधना नहीं करते थे। मोआबी राजा, बालाक ने सुना था कि इस्राएलियों ने एमोरियों को हरा दिया था और उनकी भूमि पर कब्जा कर लिया था। ये वही एमोरी लोग थे जिन्होंने मोआब के पूर्व राजा को हराया था और मोआबियों की भूमि पर कब्जा कर लिया था। इसका अर्थ यह है कि इस्राएलियों ने उन लोगों को हराया जिन्होंने पहले मोआबियों को हराया था।</w:t>
      </w:r>
    </w:p>
    <w:p>
      <w:pPr/>
      <w:r>
        <w:rPr>
          <w:lang w:val="hi_IN" w:bidi="hi_IN"/>
        </w:rPr>
      </w:r>
      <w:r>
        <w:rPr>
          <w:lang w:val="hi_IN" w:bidi="hi_IN"/>
        </w:rPr>
        <w:t>यहां रुकें और समूह में इस प्रश्न पर चर्चा करें: एक ऐसी कहानी सुनाएं जब कोई व्यक्ति किसी चीज या किसी व्यक्ति से डरता था। आपको क्या लगता है कि अगर अचानक इससे भी बुरा कुछ हो जाए या कोई अधिक शक्तिशाली व्यक्ति आ जाए तो इस व्यक्ति को कैसा महसूस होगा? इस ऑडियो को यहाँ रोकें।</w:t>
      </w:r>
    </w:p>
    <w:p>
      <w:pPr/>
      <w:r>
        <w:rPr>
          <w:lang w:val="hi_IN" w:bidi="hi_IN"/>
        </w:rPr>
      </w:r>
      <w:r>
        <w:rPr>
          <w:lang w:val="hi_IN" w:bidi="hi_IN"/>
        </w:rPr>
        <w:t>बालाक सिप्पोर का पुत्र और मोआब का राजा है। पुराने नियम के समय में, कई जनसमूह किसी व्यक्ति की पहचान उसके पिता के नाम से करते थे।</w:t>
      </w:r>
    </w:p>
    <w:p>
      <w:pPr/>
      <w:r>
        <w:rPr>
          <w:lang w:val="hi_IN" w:bidi="hi_IN"/>
        </w:rPr>
      </w:r>
      <w:r>
        <w:rPr>
          <w:lang w:val="hi_IN" w:bidi="hi_IN"/>
        </w:rPr>
        <w:t>यहां रुकें और ऐसा नाटक करें जैसे आप अपने समूह के किसी अन्य व्यक्ति का परिचय किसी अजनबी से करा रहे हैं। यह प्रश्न पूछें: जब आप किसी व्यक्ति का परिचय अजनबियों से कराते हैं, तो आप सामान्यतः उनके बारे में कौन‑सी बातें बताते हैं? इस ऑडियो को यहाँ रोकें।</w:t>
      </w:r>
    </w:p>
    <w:p>
      <w:pPr/>
      <w:r>
        <w:rPr>
          <w:lang w:val="hi_IN" w:bidi="hi_IN"/>
        </w:rPr>
      </w:r>
      <w:r>
        <w:rPr>
          <w:lang w:val="hi_IN" w:bidi="hi_IN"/>
        </w:rPr>
        <w:t>बालाक जानता था कि इस्राएलियों ने एमोरियों को हरा दिया था। मोआबी लोग इस्राएलियों के बड़े समूह से वास्तव में डरते थे। मोआबियों ने मिद्यानी प्राचीनों से इस्राएलियों के बारे में शिकायत की, और इस बड़े समूह की तुलना उस बैल से की जो सारी घास खा जाता है। बैल एक प्रकार का चरने वाला पशु है जो घास खाता है, और कभी-कभी इसे खेत में काम करने वाले पशु के रूप में भी इस्तेमाल किया जाता है।</w:t>
      </w:r>
    </w:p>
    <w:p>
      <w:pPr/>
      <w:r>
        <w:rPr>
          <w:lang w:val="hi_IN" w:bidi="hi_IN"/>
        </w:rPr>
      </w:r>
      <w:r>
        <w:rPr>
          <w:lang w:val="hi_IN" w:bidi="hi_IN"/>
        </w:rPr>
        <w:t xml:space="preserve">यहां रुकें और </w:t>
      </w:r>
      <w:r>
        <w:rPr>
          <w:b/>
          <w:lang w:val="hi_IN" w:bidi="hi_IN"/>
        </w:rPr>
        <w:t>घास चरते हुए एक बैल</w:t>
      </w:r>
      <w:r>
        <w:rPr>
          <w:lang w:val="hi_IN" w:bidi="hi_IN"/>
        </w:rPr>
        <w:t xml:space="preserve"> की तस्वीर देखें। फिर इस प्रश्न पर समूह में चर्चा करें: उस समय की कोई कहानी बताइए जब लोगों के एक समूह के पास सीमित संसाधन थे। आपको क्या लगता है कि अगर लोगों का एक बड़ा समूह इस क्षेत्र में आकर बस जाए और सीमित संसाधनों का उपयोग करना शुरू कर दे तो इन लोगों को कैसा महसूस होगा? इस ऑडियो को यहाँ रोकें।</w:t>
      </w:r>
    </w:p>
    <w:p>
      <w:pPr/>
      <w:r>
        <w:rPr>
          <w:lang w:val="hi_IN" w:bidi="hi_IN"/>
        </w:rPr>
      </w:r>
      <w:r>
        <w:rPr>
          <w:lang w:val="hi_IN" w:bidi="hi_IN"/>
        </w:rPr>
        <w:t>बालाक ने एक संदेश तैयार किया जिसमें उसने बिलाम से अनुरोध किया कि वह स्वयं आकर बालाक की मदद करे। बालाक सोचता है कि बिलाम उसकी मदद कर सकता है ताकि वह इस्राएलियों को हरा सके। हम जानते हैं कि बिलाम बोर का पुत्र है। बिलाम पतोर से आता है, जो फरात नदी के पास है। बिलाम को संदेश देने के लिए किसी को पतोर तक 595 किलोमीटर या 370 मील से अधिक की यात्रा करनी पड़ती होगी।</w:t>
      </w:r>
    </w:p>
    <w:p>
      <w:pPr/>
      <w:r>
        <w:rPr>
          <w:lang w:val="hi_IN" w:bidi="hi_IN"/>
        </w:rPr>
      </w:r>
      <w:r>
        <w:rPr>
          <w:lang w:val="hi_IN" w:bidi="hi_IN"/>
        </w:rPr>
        <w:t xml:space="preserve">यहाँ रुकें और एक समूह के रूप में </w:t>
      </w:r>
      <w:r>
        <w:rPr>
          <w:b/>
          <w:lang w:val="hi_IN" w:bidi="hi_IN"/>
        </w:rPr>
        <w:t>यरदन नदी, फरात नदी, मोआब की भूमि और पतोर की भूमि</w:t>
      </w:r>
      <w:r>
        <w:rPr>
          <w:lang w:val="hi_IN" w:bidi="hi_IN"/>
        </w:rPr>
        <w:t xml:space="preserve"> का नक्शा देखें। मोआब और पतोर के बीच की दूरी पर ध्यान दें। इस ऑडियो को यहाँ रोकें।</w:t>
      </w:r>
    </w:p>
    <w:p>
      <w:pPr/>
      <w:r>
        <w:rPr>
          <w:lang w:val="hi_IN" w:bidi="hi_IN"/>
        </w:rPr>
      </w:r>
      <w:r>
        <w:rPr>
          <w:lang w:val="hi_IN" w:bidi="hi_IN"/>
        </w:rPr>
        <w:t>बालाक अपने प्रतिनिधियों को बिलाम के लिए यह संदेश देता है: "एक जनसमूह मिस्र से निकला है।" बालाक इस्राएलियों के मिस्र की गुलामी से निकलने का उल्लेख करता है। बालाक चिंतित है क्योंकि बहुत सारे इस्राएली उसके क्षेत्र के पास डेरा डाले हुए हैं। बालाक चाहता है कि बिलाम आए और इस्राएलियों को श्राप दे, जो बालाक के लिए 'बहुत शक्तिशाली' हैं। बालाक इस्राएलियों को आशीष नहीं देना चाहता। इसके बजाय, बालाक चाहता है कि परमेश्वर इस्राएलियों के साथ कुछ बुरा घटित करे।</w:t>
      </w:r>
    </w:p>
    <w:p>
      <w:pPr/>
      <w:r>
        <w:rPr>
          <w:lang w:val="hi_IN" w:bidi="hi_IN"/>
        </w:rPr>
      </w:r>
      <w:r>
        <w:rPr>
          <w:lang w:val="hi_IN" w:bidi="hi_IN"/>
        </w:rPr>
        <w:t>यहाँ रुकें और इस प्रश्न पर समूह के रूप में चर्चा करें: यदि आपकी संस्कृति में किसी को श्राप देने या हानि पहुँचाने के लिए कुछ कहने का तरीका है, तो इसके बारे में एक कहानी बताइए। यह कैसे उसी के समान है या उससे भिन्न है जो बालाक इस्राएलियों के खिलाफ बिलाम से करवाना चाहता है? इस ऑडियो को यहाँ रोकें।</w:t>
      </w:r>
    </w:p>
    <w:p>
      <w:pPr/>
      <w:r>
        <w:rPr>
          <w:lang w:val="hi_IN" w:bidi="hi_IN"/>
        </w:rPr>
      </w:r>
      <w:r>
        <w:rPr>
          <w:lang w:val="hi_IN" w:bidi="hi_IN"/>
        </w:rPr>
        <w:t>बालाक मानता है कि इस्राएलियों के पास बालाक की सेना से अधिक शक्ति है। बालाक बिलाम से कहता है कि 'भूमि इस्राएलियों से ढक गई है,' जिससे यह स्पष्ट होता है कि बालाक पास में रहने वाले इस्राएलियों की संख्या से बहुत भयभीत हो जाता है।</w:t>
      </w:r>
    </w:p>
    <w:p>
      <w:pPr/>
      <w:r>
        <w:rPr>
          <w:lang w:val="hi_IN" w:bidi="hi_IN"/>
        </w:rPr>
      </w:r>
      <w:r>
        <w:rPr>
          <w:lang w:val="hi_IN" w:bidi="hi_IN"/>
        </w:rPr>
        <w:t>बालाक ने बिलाम की प्रतिष्ठा के बारे में सुना है और मानता है कि बिलाम किसी प्रकार के देवता या देवताओं की शक्ति से लोगों को प्रभावी रूप से श्राप या आशीष दे सकता है। बालाक को आशा है कि बिलाम द्वारा इस्राएलियों को श्राप देने से बालाक के लिए इस्राएलियों को हराना संभव हो जाएगा। इसलिए, राजा बालाक के प्रतिनिधि बालाक का संदेश बिलाम तक पहुंचाने के लिए मोआब से रवाना हुए। इन प्रतिनिधियों में मोआबी और मिद्यानी दोनों के प्राचीन शामिल थे। वे धन लेकर गए ताकि बिलाम को भविष्यद्वाणी करने का पारिश्रमिक दे सकें—अर्थात बिलाम की सेवा, जिसमें वह परमेश्वर से यह पता लगाने में मदद मांग सके कि आगे क्या होगा। प्रतिनिधियों को आशा थी कि बिलाम उपहार स्वीकार कर लेगा और बदले में इस्राएलियों को श्राप देगा।</w:t>
      </w:r>
    </w:p>
    <w:p>
      <w:pPr/>
      <w:r>
        <w:rPr>
          <w:lang w:val="hi_IN" w:bidi="hi_IN"/>
        </w:rPr>
      </w:r>
      <w:r>
        <w:rPr>
          <w:lang w:val="hi_IN" w:bidi="hi_IN"/>
        </w:rPr>
        <w:t>जब प्रतिनिधि पतोर पहुँचे, तो उन्होंने बिलाम को बालाक का संदेश सुनाया और इस्राएलियों को श्राप देने में सहायता माँगी। बिलाम प्रतिनिधियों से कहता है कि वह यहोवा से पूछेगा कि उसे क्या करना चाहिए, इसलिए बिलाम प्रतिनिधियों को पतोर में रात बिताने के लिए आमंत्रित करता है, शायद बिलाम के घर में। अब कहानी में मिद्यानी पुरनियों का उल्लेख नहीं है, केवल मोआबी पुरनियों का ही उल्लेख किया गया है। मोआबी और मिद्यानी दोनों पुरनिये शायद बिलाम के साथ ही रहे थे।</w:t>
      </w:r>
    </w:p>
    <w:p>
      <w:pPr/>
      <w:r>
        <w:rPr>
          <w:lang w:val="hi_IN" w:bidi="hi_IN"/>
        </w:rPr>
      </w:r>
      <w:r>
        <w:rPr>
          <w:lang w:val="hi_IN" w:bidi="hi_IN"/>
        </w:rPr>
        <w:t>बिलाम इस्राएली नहीं था, बल्कि एक अन्य जनसमूह से था। आमतौर पर, गैर-इस्राएली लोग इस्राएलियों के परमेश्वर यहोवा को नहीं जानते थे। हमें नहीं पता कि बिलाम यहोवा को कैसे जानता था, और हमें नहीं पता कि परमेश्वर बिलाम के पास कैसे आया, लेकिन शायद परमेश्वर रात के समय आया था। परमेश्वर ने बिलाम से पूछा, "ये लोग तुम्हारे साथ कौन हैं?" बिलाम ने परमेश्वर को वह सब बताया जो बालाक के प्रतिनिधियों ने उसे बताया था। यह ऐसा था मानो बिलाम ने इस्राएलियों को श्राप देने के बालाक के अनुरोध को पूरा करने के लिए परमेश्वर से अनुमति मांगी हो। लेकिन परमेश्वर ने बिलाम को आज्ञा दी कि वह पुरनियों के साथ न जाए, और इस्राएलियों को श्राप न दे। परमेश्वर ने इस्राएलियों को उनके पूर्वज अब्राहम के समय से ही आशीष दी थी। परमेश्वर ने इस्राएलियों को आशीष दी थी, इसलिए बिलाम इस्राएलियों को श्राप नहीं दे सकता था। जब परमेश्वर किसी को आशीष देता है, तो परमेश्वर उस व्यक्ति या लोगों के समूह के लिए कुछ अच्छा कर रहा होता है, या करने का वादा कर रहा होता है। परमेश्वर उन लोगों को सुरक्षित रखता है जिन्हें उसने आशीषित किया है, और वे लोग परमेश्वर के साथ अच्छा सम्बन्ध स्थापित करने में सक्षम होते हैं।</w:t>
      </w:r>
    </w:p>
    <w:p>
      <w:pPr/>
      <w:r>
        <w:rPr>
          <w:lang w:val="hi_IN" w:bidi="hi_IN"/>
        </w:rPr>
      </w:r>
      <w:r>
        <w:rPr>
          <w:lang w:val="hi_IN" w:bidi="hi_IN"/>
        </w:rPr>
        <w:t>तब बिलाम ने प्रतिनिधियों से कहा कि वे अपने देश लौट जाएँ। बिलाम ने मोआब और मिद्यान के पुरनियों को बताता है कि परमेश्वर ने उसे उनके साथ उनके देश लौटने की अनुमति नहीं दी। बिलाम ने प्रतिनिधियों को यह नहीं बताता है कि परमेश्वर ने उसे इस्राएलियों को श्राप न देने का आदेश दिया था और यह भी नहीं बताता है कि परमेश्वर पहले ही इस्राएलियों को आशीष दे चुका था। प्रतिनिधि मोआब लौट गए और उन्होंने बालाक को बताया कि बिलाम ने मोआब आने के लिए बालाक का प्रस्ताव अस्वीकार कर दिया। प्रतिनिधियों ने यह नहीं कहा कि यहोवा ने बिलाम को मोआब आने से मना कर दिया था।</w:t>
      </w:r>
    </w:p>
    <w:p>
      <w:pPr/>
      <w:r>
        <w:rPr>
          <w:lang w:val="hi_IN" w:bidi="hi_IN"/>
        </w:rPr>
      </w:r>
      <w:r>
        <w:rPr>
          <w:lang w:val="hi_IN" w:bidi="hi_IN"/>
        </w:rPr>
        <w:t>इन प्रतिनिधियों द्वारा बिलाम के अस्वीकार की सूचना बालाक को मिलने पर बालाक ने अधिक संख्या में अधिकारियों और राजकुमारों को भेजा, ताकि वे बिलाम को नया संदेश पहुँचा सकें। इन अधिकारियों का पद प्रतिनिधियों के पहले समूह की तुलना में उच्चतर था। हम मानते हैं कि ये अधिकारी केवल मोआबी थे।</w:t>
      </w:r>
    </w:p>
    <w:p>
      <w:pPr/>
      <w:r>
        <w:rPr>
          <w:lang w:val="hi_IN" w:bidi="hi_IN"/>
        </w:rPr>
      </w:r>
      <w:r>
        <w:rPr>
          <w:lang w:val="hi_IN" w:bidi="hi_IN"/>
        </w:rPr>
        <w:t>यहाँ रुकें और समूह में चर्चा करें कि आपकी संस्कृति में अलग-अलग स्तर के अधिकार वाले अधिकारियों का वर्णन आप कैसे करते हैं। इस ऑडियो को यहाँ रोकें।</w:t>
      </w:r>
    </w:p>
    <w:p>
      <w:pPr/>
      <w:r>
        <w:rPr>
          <w:lang w:val="hi_IN" w:bidi="hi_IN"/>
        </w:rPr>
      </w:r>
      <w:r>
        <w:rPr>
          <w:lang w:val="hi_IN" w:bidi="hi_IN"/>
        </w:rPr>
        <w:t>प्रतिनिधियों के पहले समूह की ही तरह, अधिकारियों का यह दूसरा समूह भी बालाक का संदेश बिलाम को बताने के लिए यात्रा पर निकला। हालांकि कहानी में इसका उल्लेख नहीं है, लेकिन प्रतिनिधियों के इस समूह को भी मोआब से पतोर तक उतनी ही लम्बी दूरी तय करनी पड़ी जितनी प्रतिनिधियों के पहले समूह को करनी पड़ी थी।</w:t>
      </w:r>
    </w:p>
    <w:p>
      <w:pPr/>
      <w:r>
        <w:rPr>
          <w:lang w:val="hi_IN" w:bidi="hi_IN"/>
        </w:rPr>
      </w:r>
      <w:r>
        <w:rPr>
          <w:lang w:val="hi_IN" w:bidi="hi_IN"/>
        </w:rPr>
        <w:t>फिर प्रतिनिधियों ने बालाक का संदेश बिलाम को बताया। प्रतिनिधियों ने कहा, “सिप्पोर का पुत्र बालाक यही कहता है।” संदेश में, बालाक ने विनम्र लेकिन अत्यावश्यक अनुरोध किया। बालाक ने बिलाम से अनुरोध किया कि कोई भी कारण उसे बालाक की सहायता के लिए आने से न रोके। इसके बाद बालाक ने आश्वासन दिया कि वह बिलाम को बड़ा आदर और इनाम देगा, जो शायद धन-दौलत होगा। बालाक ने यहाँ तक कह दिया कि बिलाम बालाक से जो कुछ भी करने को कहेगा, वह वही करेगा।</w:t>
      </w:r>
    </w:p>
    <w:p>
      <w:pPr/>
      <w:r>
        <w:rPr>
          <w:lang w:val="hi_IN" w:bidi="hi_IN"/>
        </w:rPr>
      </w:r>
      <w:r>
        <w:rPr>
          <w:lang w:val="hi_IN" w:bidi="hi_IN"/>
        </w:rPr>
        <w:t>बिलाम ने ऐसा उत्तर दिया जिसकी उम्मीद शायद प्रतिनिधियों ने नहीं की थी। बिलाम ने कहा कि यदि बालाक अपना महल चाँदी और सोने से भरकर भी दे दे, तब भी वह 'अपने परमेश्वर यहोवा की आज्ञा से आगे बढ़कर कोई छोटा या बड़ा काम नहीं कर सकता।' बिलाम ने परमेश्वर के लिए दो नामों का प्रयोग किया— 'यहोवा', जो इस्राएल के परमेश्वर का नाम है, और 'परमेश्वर' के लिए इस्तेमाल होने वाला सामान्य शब्द। बिलाम जानता है कि वह यहोवा परमेश्वर की आज्ञा के विरुद्ध कुछ भी नहीं कर सकता।</w:t>
      </w:r>
    </w:p>
    <w:p>
      <w:pPr/>
      <w:r>
        <w:rPr>
          <w:lang w:val="hi_IN" w:bidi="hi_IN"/>
        </w:rPr>
      </w:r>
      <w:r>
        <w:rPr>
          <w:lang w:val="hi_IN" w:bidi="hi_IN"/>
        </w:rPr>
        <w:t>यहाँ रुकें और एक कहानी सुनाएँ जब आपको पता था कि आप किसी अधिकार के विरुद्ध कुछ नहीं कर सकते। बताइए कि आपको कैसा महसूस हुआ। इस ऑडियो को यहाँ रोकें।</w:t>
      </w:r>
    </w:p>
    <w:p>
      <w:pPr/>
      <w:r>
        <w:rPr>
          <w:lang w:val="hi_IN" w:bidi="hi_IN"/>
        </w:rPr>
      </w:r>
      <w:r>
        <w:rPr>
          <w:lang w:val="hi_IN" w:bidi="hi_IN"/>
        </w:rPr>
        <w:t>इसके बाद बिलाम ने अधिकारियों को आमंत्रित किया कि वे उसके साथ ठहरें, ठीक वैसे ही जैसे पहले प्रतिनिधियों के समूह ठहरे थे। बिलाम ने कारण बताया: "ताकि मैं जान सकूँ कि यहोवा मुझे और क्या बताएगा।" बिलाम को उम्मीद है कि उस रात यहोवा उसे कुछ और या कुछ अलग बताएगा।</w:t>
      </w:r>
    </w:p>
    <w:p>
      <w:pPr/>
      <w:r>
        <w:rPr>
          <w:lang w:val="hi_IN" w:bidi="hi_IN"/>
        </w:rPr>
      </w:r>
      <w:r>
        <w:rPr>
          <w:lang w:val="hi_IN" w:bidi="hi_IN"/>
        </w:rPr>
        <w:t>बिलाम को उम्मीद है कि रात के दौरान यहोवा से उसे संदेश मिलेगा। बिलाम की योजना है कि वह सुबह प्रतिनिधियों को इसकी जानकारी देगा। उस रात, परमेश्वर ने बिलाम से कहा कि अब वह प्रतिनिधियों के साथ जा सकता है। परमेश्वर ने बिलाम को यह भी आज्ञा दी कि वह केवल वही कहे और करे जो परमेश्वर उसे कहने और करने की अनुमति देता है। उस संस्कृति में, लोग श्राप और आशीष के शब्दों को बाद में होने वाली वास्तविक क्रियाओं का कारण मानते हैं। परमेश्वर के पास श्राप देने या आशीष देने की सामर्थ्य है। बिलाम केवल परमेश्वर की सामर्थ्य के द्वारा ही श्राप दे सकता है या आशीष दे सकता है। परमेश्वर बिलाम से कह रहा है कि वह न तो श्राप दे और न ही आशीष, जब तक परमेश्वर स्वयं उसे श्राप देने या आशीष देने को न कहे।</w:t>
      </w:r>
    </w:p>
    <w:p>
      <w:pPr/>
      <w:r>
        <w:rPr>
          <w:lang w:val="hi_IN" w:bidi="hi_IN"/>
        </w:rPr>
      </w:r>
      <w:r>
        <w:rPr>
          <w:lang w:val="hi_IN" w:bidi="hi_IN"/>
        </w:rPr>
        <w:t>सुबह, बिलाम ने अपने गधे पर काठी कसी। 'काठी’ वह आसन है जो किसी पशु की पीठ पर रखा जाता है ताकि मनुष्य उस पर सवारी कर सके। तब बिलाम अपने गधे पर सवार होकर मोआबी अधिकारियों के साथ राजा बालाक के पास जाने के लिए निकल पड़ा।</w:t>
      </w:r>
    </w:p>
    <w:p>
      <w:pPr/>
      <w:r>
        <w:rPr>
          <w:lang w:val="hi_IN" w:bidi="hi_IN"/>
        </w:rPr>
      </w:r>
      <w:r>
        <w:rPr>
          <w:lang w:val="hi_IN" w:bidi="hi_IN"/>
        </w:rPr>
        <w:t xml:space="preserve">यहीं रुकें और, समूह के रूप में एक तस्वीर देखें जिसमें एक काठी, एक गधा और </w:t>
      </w:r>
      <w:r>
        <w:rPr>
          <w:lang w:val="hi_IN" w:bidi="hi_IN"/>
        </w:rPr>
        <w:t>गधे पर काठी के साथ सवार एक व्यक्ति</w:t>
      </w:r>
      <w:r>
        <w:rPr>
          <w:lang w:val="hi_IN" w:bidi="hi_IN"/>
        </w:rPr>
        <w:t xml:space="preserve">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22:1–21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8 दृश्य हैं।</w:t>
      </w:r>
    </w:p>
    <w:p>
      <w:pPr/>
      <w:r>
        <w:rPr>
          <w:lang w:val="hi_IN" w:bidi="hi_IN"/>
        </w:rPr>
      </w:r>
      <w:r>
        <w:rPr>
          <w:b/>
          <w:lang w:val="hi_IN" w:bidi="hi_IN"/>
        </w:rPr>
        <w:t>पहले दृश्य में:</w:t>
      </w:r>
      <w:r>
        <w:rPr>
          <w:lang w:val="hi_IN" w:bidi="hi_IN"/>
        </w:rPr>
        <w:t xml:space="preserve"> मोआबी लोग इस्राएलियों के उस बड़े समूह से डरते थे जो अब पास में ही रहते थे।</w:t>
      </w:r>
    </w:p>
    <w:p>
      <w:pPr/>
      <w:r>
        <w:rPr>
          <w:lang w:val="hi_IN" w:bidi="hi_IN"/>
        </w:rPr>
      </w:r>
      <w:r>
        <w:rPr>
          <w:b/>
          <w:lang w:val="hi_IN" w:bidi="hi_IN"/>
        </w:rPr>
        <w:t>दूसरे दृश्य में:</w:t>
      </w:r>
      <w:r>
        <w:rPr>
          <w:lang w:val="hi_IN" w:bidi="hi_IN"/>
        </w:rPr>
        <w:t xml:space="preserve"> राजा बालाक अपने प्रतिनिधियों को भेजकर बिलाम से इस्राएलियों को श्राप देने का अनुरोध करता है।</w:t>
      </w:r>
    </w:p>
    <w:p>
      <w:pPr/>
      <w:r>
        <w:rPr>
          <w:lang w:val="hi_IN" w:bidi="hi_IN"/>
        </w:rPr>
      </w:r>
      <w:r>
        <w:rPr>
          <w:b/>
          <w:lang w:val="hi_IN" w:bidi="hi_IN"/>
        </w:rPr>
        <w:t>तीसरे दृश्य में:</w:t>
      </w:r>
      <w:r>
        <w:rPr>
          <w:lang w:val="hi_IN" w:bidi="hi_IN"/>
        </w:rPr>
        <w:t xml:space="preserve"> प्रतिनिधि पतोर में बिलाम के पास जाते हैं, और बिलाम प्रतिनिधियों को रात भर रुकने के लिए आमंत्रित करता है। बिलाम को आशा थी कि उस रात यहोवा से उसे संदेश मिलेगा।</w:t>
      </w:r>
    </w:p>
    <w:p>
      <w:pPr/>
      <w:r>
        <w:rPr>
          <w:lang w:val="hi_IN" w:bidi="hi_IN"/>
        </w:rPr>
      </w:r>
      <w:r>
        <w:rPr>
          <w:b/>
          <w:lang w:val="hi_IN" w:bidi="hi_IN"/>
        </w:rPr>
        <w:t>चौथे दृश्य में:</w:t>
      </w:r>
      <w:r>
        <w:rPr>
          <w:lang w:val="hi_IN" w:bidi="hi_IN"/>
        </w:rPr>
        <w:t xml:space="preserve"> उस रात परमेश्वर बिलाम के पास आता है और बिलाम से कहता है कि वह प्रतिनिधियों के साथ न जाए और न ही इस्राएलियों को श्राप दे।</w:t>
      </w:r>
    </w:p>
    <w:p>
      <w:pPr/>
      <w:r>
        <w:rPr>
          <w:lang w:val="hi_IN" w:bidi="hi_IN"/>
        </w:rPr>
      </w:r>
      <w:r>
        <w:rPr>
          <w:b/>
          <w:lang w:val="hi_IN" w:bidi="hi_IN"/>
        </w:rPr>
        <w:t>पांचवें दृश्य में:</w:t>
      </w:r>
      <w:r>
        <w:rPr>
          <w:lang w:val="hi_IN" w:bidi="hi_IN"/>
        </w:rPr>
        <w:t xml:space="preserve"> अगली सुबह, बिलाम प्रतिनिधियों को अपने देश वापस जाने के लिए कहता है, और प्रतिनिधि मोआब में राजा बालाक को रिपोर्ट करने के लिए लौट जाते हैं।</w:t>
      </w:r>
    </w:p>
    <w:p>
      <w:pPr/>
      <w:r>
        <w:rPr>
          <w:lang w:val="hi_IN" w:bidi="hi_IN"/>
        </w:rPr>
      </w:r>
      <w:r>
        <w:rPr>
          <w:b/>
          <w:lang w:val="hi_IN" w:bidi="hi_IN"/>
        </w:rPr>
        <w:t>छठे दृश्य में:</w:t>
      </w:r>
      <w:r>
        <w:rPr>
          <w:lang w:val="hi_IN" w:bidi="hi_IN"/>
        </w:rPr>
        <w:t xml:space="preserve"> राजा बालाक एक बार फिर बिलाम से मदद मांगने के लिए प्रतिनिधियों को भेजता है। बिलाम प्रतिनिधियों को अपने साथ ठहरने के लिए आमंत्रित करता है। बिलाम आशा करता है कि वह परमेश्वर से और अधिक जान सके।</w:t>
      </w:r>
    </w:p>
    <w:p>
      <w:pPr/>
      <w:r>
        <w:rPr>
          <w:lang w:val="hi_IN" w:bidi="hi_IN"/>
        </w:rPr>
      </w:r>
      <w:r>
        <w:rPr>
          <w:b/>
          <w:lang w:val="hi_IN" w:bidi="hi_IN"/>
        </w:rPr>
        <w:t>सातवें दृश्य में:</w:t>
      </w:r>
      <w:r>
        <w:rPr>
          <w:lang w:val="hi_IN" w:bidi="hi_IN"/>
        </w:rPr>
        <w:t xml:space="preserve"> परमेश्वर रात में बिलाम के पास आता है। अब परमेश्वर बिलाम को प्रतिनिधियों के साथ मोआब जाने की अनुमति देता है। परमेश्वर बिलाम को आज्ञा देता है कि वह केवल वही करे जो परमेश्वर उसे करने को कहे।</w:t>
      </w:r>
    </w:p>
    <w:p>
      <w:pPr/>
      <w:r>
        <w:rPr>
          <w:lang w:val="hi_IN" w:bidi="hi_IN"/>
        </w:rPr>
      </w:r>
      <w:r>
        <w:rPr>
          <w:b/>
          <w:lang w:val="hi_IN" w:bidi="hi_IN"/>
        </w:rPr>
        <w:t>आठवें दृश्य में:</w:t>
      </w:r>
      <w:r>
        <w:rPr>
          <w:lang w:val="hi_IN" w:bidi="hi_IN"/>
        </w:rPr>
        <w:t xml:space="preserve"> सुबह के समय, बिलाम प्रतिनिधियों के साथ यात्रा शुरू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प्रतिनिधियों का पहला समूह—मोआबी और मिद्यानी प्राचीन</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अधिक प्रतिनिधि या उच्च पदस्थ वरिष्ठ अधिकारी।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कहानी का पहला दृश्य तब शुरू होता है जब इस्राएली या इस्राएल के पुत्र यरदन नदी के पार जाकर यरीहो के सामने डेरा डालते हैं। पहला दृश्य यह दिखाना जारी रखता है कि कहानी में कुछ महत्वपूर्ण होने वाला है। सिप्पोर के पुत्र बालाक नामक एक व्यक्ति ने "वह सब देखा जो इस्राएल ने एमोरियों के साथ किया था।"</w:t>
      </w:r>
    </w:p>
    <w:p>
      <w:pPr/>
      <w:r>
        <w:rPr>
          <w:lang w:val="hi_IN" w:bidi="hi_IN"/>
        </w:rPr>
      </w:r>
      <w:r>
        <w:rPr>
          <w:lang w:val="hi_IN" w:bidi="hi_IN"/>
        </w:rPr>
        <w:t>यहाँ रुकें और यदि आवश्यक हो, तो नक्शे की समीक्षा करें। फिर इस प्रश्न पर समूह में चर्चा करें: कुछ लोगों के बारे में सोचें जो अच्छे कहानीकार हैं। कहानीकार को सुनने वाले लोगों को किन तरीकों से पता चल सकता है कि कहानी में जल्द ही कुछ महत्वपूर्ण घटित होने वाला है? इस ऑडियो को यहाँ रोकें।</w:t>
      </w:r>
    </w:p>
    <w:p>
      <w:pPr/>
      <w:r>
        <w:rPr>
          <w:lang w:val="hi_IN" w:bidi="hi_IN"/>
        </w:rPr>
      </w:r>
      <w:r>
        <w:rPr>
          <w:lang w:val="hi_IN" w:bidi="hi_IN"/>
        </w:rPr>
        <w:t>अभी के लिए, कहानीकार केवल "बालाक" कहता है। हमें यह नहीं पता कि कहानीकार अभी तक हमें यह क्यों नहीं बताता कि बालाक एक राजा है।</w:t>
      </w:r>
    </w:p>
    <w:p>
      <w:pPr/>
      <w:r>
        <w:rPr>
          <w:lang w:val="hi_IN" w:bidi="hi_IN"/>
        </w:rPr>
      </w:r>
      <w:r>
        <w:rPr>
          <w:lang w:val="hi_IN" w:bidi="hi_IN"/>
        </w:rPr>
        <w:t>यहां रुकें और समूह में इस प्रश्न पर चर्चा करें: आपकी भाषा में कहानीकार कहानी के पात्रों के बारे में महत्वपूर्ण जानकारी कब और कैसे देते हैं? उदाहरण के लिए, क्या यह जानकारी कहानी की शुरुआत में दी जाती है, बीच में आती है, या अन्त में प्रकट होती है? आप ऐसी कहानी सुनाना चाह सकते हैं जिसमें आप कई नए पात्रों का परिचय दें। इस बात पर ध्यान दें कि आप कहानी में प्रत्येक नए पात्र का परिचय कैसे देते हैं। इस ऑडियो को यहाँ रोकें।</w:t>
      </w:r>
    </w:p>
    <w:p>
      <w:pPr/>
      <w:r>
        <w:rPr>
          <w:lang w:val="hi_IN" w:bidi="hi_IN"/>
        </w:rPr>
      </w:r>
      <w:r>
        <w:rPr>
          <w:lang w:val="hi_IN" w:bidi="hi_IN"/>
        </w:rPr>
        <w:t>कहानी आगे बढ़ती है और हमें बताती है कि मोआबी वास्तव में इस्राएलियों से डरते थे। मोआबियों के डर के बारे में बार-बार दोहराया जाना वास्तव में उनके भय को और अधिक स्पष्ट रूप से उजागर करता है।</w:t>
      </w:r>
    </w:p>
    <w:p>
      <w:pPr/>
      <w:r>
        <w:rPr>
          <w:lang w:val="hi_IN" w:bidi="hi_IN"/>
        </w:rPr>
      </w:r>
      <w:r>
        <w:rPr>
          <w:lang w:val="hi_IN" w:bidi="hi_IN"/>
        </w:rPr>
        <w:t>यहां रुकें और समूह में इस प्रश्न पर चर्चा करें: आप अपनी भाषा में किसी बात पर जोर देने के लिए किन तरीकों का इस्तेमाल कर सकते हैं? आप अपनी भाषा में मोआबियों के डर को कैसे उजागर कर सकते हैं? इस ऑडियो को यहाँ रोकें।</w:t>
      </w:r>
    </w:p>
    <w:p>
      <w:pPr/>
      <w:r>
        <w:rPr>
          <w:lang w:val="hi_IN" w:bidi="hi_IN"/>
        </w:rPr>
      </w:r>
      <w:r>
        <w:rPr>
          <w:lang w:val="hi_IN" w:bidi="hi_IN"/>
        </w:rPr>
        <w:t>कहानी का पहला दृश्य आगे बढ़ता है, जिसमें मोआबी लोग मिद्यान के प्राचीनों से शिकायत करते हैं कि इस्राएलियों की भीड़—या बड़ा समूह—सारी भूमि के संसाधनों को समाप्त कर देगा। मोआबियों ने इसकी तुलना एक बैल से की, जो बहुत सारी घास खा जाता है। इससे सुनने वाले को यह कल्पना करने में मदद मिलती है कि इस्राएली उस देश की हर चीज़ का उपयोग कर रहे हैं, ताकि मोआबियों के लिए कुछ भी न बचे।</w:t>
      </w:r>
    </w:p>
    <w:p>
      <w:pPr/>
      <w:r>
        <w:rPr>
          <w:lang w:val="hi_IN" w:bidi="hi_IN"/>
        </w:rPr>
      </w:r>
      <w:r>
        <w:rPr>
          <w:lang w:val="hi_IN" w:bidi="hi_IN"/>
        </w:rPr>
        <w:t>यहां रुकें और समूह में इस प्रश्न पर चर्चा करें: एक ऐसे समय के बारे में एक कहानी सुनाएं जब किसी को लोगों के एक बड़े समूह से डर लगा हो। आप अपनी भाषा में इस बड़े समूह का वर्णन करने के लिए क्या कह सकते हैं? इस ऑडियो को यहाँ रोकें।</w:t>
      </w:r>
    </w:p>
    <w:p>
      <w:pPr/>
      <w:r>
        <w:rPr>
          <w:lang w:val="hi_IN" w:bidi="hi_IN"/>
        </w:rPr>
      </w:r>
      <w:r>
        <w:rPr>
          <w:lang w:val="hi_IN" w:bidi="hi_IN"/>
        </w:rPr>
        <w:t>दूसरे दृश्य में, हमें पहली बार आधिकारिक रूप से कहानी में सुनने को मिलता है कि बालाक मोआब का राजा है। बालाक अपने अधिकार का उपयोग करते हुए प्रतिनिधियों को भेजता है ताकि वे बिलाम, बोर के पुत्र, से मदद माँग सकें। बिलाम अपने मूल देश पतोर में रहता है, जो फरात नदी के पास है। बालाक बिलाम से यह अनुरोध करता है कि वह पतोर से यात्रा करके मोआब में बालाक के पास आए। मोआब के मैदानों से पतोर तक एक तरफा यात्रा करने के लिए किसी को 595 किलोमीटर या 370 मील से अधिक की दूरी तय करनी पड़ेगी। इस यात्रा में शायद एक तरफ से कम से कम 20 दिन या कुल मिलाकर 40 दिन लगते थे।</w:t>
      </w:r>
    </w:p>
    <w:p>
      <w:pPr/>
      <w:r>
        <w:rPr>
          <w:lang w:val="hi_IN" w:bidi="hi_IN"/>
        </w:rPr>
      </w:r>
      <w:r>
        <w:rPr>
          <w:lang w:val="hi_IN" w:bidi="hi_IN"/>
        </w:rPr>
        <w:t>राजा बालाक वह संदेश कहता है जो वह अपने प्रतिनिधियों के माध्यम से बिलाम को देना चाहता है। राजा बालाक अपने संदेश की शुरुआत ऐसे शब्दों से करता है जो यह दर्शाते हैं कि वह जो कहने वाला है वह महत्वपूर्ण है, और वह चाहता है कि बिलाम ध्यान से सुने। फिर बालाक इस्राएलियों की पहचान उन लोगों के रूप में करता है जो मिस्र से निकले थे। फिर बालाक अपने अगले कथन के महत्व को स्पष्ट करने के लिए फिर से शब्दों का उपयोग करता है। बालाक ने बिलाम से कहा कि बहुत से इस्राएली बालाक के पास रह रहे हैं। राजा बालाक का संदेश एक अत्यंत ज़रूरी, फिर भी विनम्र अनुरोध के साथ आगे बढ़ता है, जिसमें बालाम से बालाक के पास आने को कहा गया है।</w:t>
      </w:r>
    </w:p>
    <w:p>
      <w:pPr/>
      <w:r>
        <w:rPr>
          <w:lang w:val="hi_IN" w:bidi="hi_IN"/>
        </w:rPr>
      </w:r>
      <w:r>
        <w:rPr>
          <w:lang w:val="hi_IN" w:bidi="hi_IN"/>
        </w:rPr>
        <w:t>यहाँ रुकें और इस प्रश्न पर समूह में चर्चा करें: किसी ऐसे समय के बारे में सोचें जब आप या आपका कोई परिचित किसी महत्वपूर्ण व्यक्ति से कुछ अनुरोध करना चाहता था। आपने महत्वपूर्ण व्यक्ति के सामने अपना अनुरोध कैसे रखा? इस ऑडियो को यहाँ रोकें।</w:t>
      </w:r>
    </w:p>
    <w:p>
      <w:pPr/>
      <w:r>
        <w:rPr>
          <w:lang w:val="hi_IN" w:bidi="hi_IN"/>
        </w:rPr>
      </w:r>
      <w:r>
        <w:rPr>
          <w:lang w:val="hi_IN" w:bidi="hi_IN"/>
        </w:rPr>
        <w:t>राजा बालाक यह पहचानता है कि बिलाम में लोगों को श्राप देने की क्षमता है। बालाक को आशा है कि बिलाम का श्राप इस्राएलियों को इतना कमजोर कर देगा कि बालाक इस्राएलियों को देश से निकलने के लिए मजबूर कर देगा। बालाक ने बिलाम से कहा, "मैं जानता हूँ कि जिसे तू आशीष देता है वह आशीषित होता है; और जिसे तू श्राप देता है वह श्रापित होता है।"</w:t>
      </w:r>
    </w:p>
    <w:p>
      <w:pPr/>
      <w:r>
        <w:rPr>
          <w:lang w:val="hi_IN" w:bidi="hi_IN"/>
        </w:rPr>
      </w:r>
      <w:r>
        <w:rPr>
          <w:lang w:val="hi_IN" w:bidi="hi_IN"/>
        </w:rPr>
        <w:t>तीसरे दृश्य में, मोआब के पुरनिए और मिद्यान के पुरनिए मोआब से चले गए, या वहाँ से निकल पड़े। ये पुरनिए अपने साथ भावी कहने की फीस ले गए। प्रतिनिधि उस स्थान पर पहुँचे जहाँ बिलाम था। तब, प्रतिनिधियों ने बालाक का संदेश ज़ोर से बोलकर बिलाम तक पहुँचाया।</w:t>
      </w:r>
    </w:p>
    <w:p>
      <w:pPr/>
      <w:r>
        <w:rPr>
          <w:lang w:val="hi_IN" w:bidi="hi_IN"/>
        </w:rPr>
      </w:r>
      <w:r>
        <w:rPr>
          <w:lang w:val="hi_IN" w:bidi="hi_IN"/>
        </w:rPr>
        <w:t>बिलाम ने प्रतिनिधियों को उत्तर दिया और प्रतिनिधियों को रात ठहरने के लिए आमंत्रित किया। बिलाम ने प्रतिनिधियों से वादा किया कि वह अगले दिन उन्हें बताएगा कि यहोवा ने क्या कहा था। प्रतिनिधि रात भर ठहरे। यहाँ, कहानी प्रतिनिधियों की पहचान मोआब के "पुरनियों" या "अगुवों" के रूप में करती है। मिद्यानी पुरनिए भी शायद बिलाम के साथ ही रात रुके।</w:t>
      </w:r>
    </w:p>
    <w:p>
      <w:pPr/>
      <w:r>
        <w:rPr>
          <w:lang w:val="hi_IN" w:bidi="hi_IN"/>
        </w:rPr>
      </w:r>
      <w:r>
        <w:rPr>
          <w:lang w:val="hi_IN" w:bidi="hi_IN"/>
        </w:rPr>
        <w:t>चौथे दृश्य में, परमेश्वर बिलाम के पास आता है और पूछता है, "ये लोग आपके साथ कौन हैं?" परमेश्वर बिलाम से उन प्रतिनिधियों के बारे में पूछ रहा है जिन्हें बालाक ने भेजा था। परमेश्वर प्रश्न का उत्तर जानता था, लेकिन फिर भी उसने बिलाम से पूछा।</w:t>
      </w:r>
    </w:p>
    <w:p>
      <w:pPr/>
      <w:r>
        <w:rPr>
          <w:lang w:val="hi_IN" w:bidi="hi_IN"/>
        </w:rPr>
      </w:r>
      <w:r>
        <w:rPr>
          <w:lang w:val="hi_IN" w:bidi="hi_IN"/>
        </w:rPr>
        <w:t>यहाँ रुकें और एक समूह के तौर पर चर्चा करें: कुछ ऐसे उदाहरण या कहानियाँ साझा करें, जिनमें आपकी भाषा का कोई व्यक्ति तब भी कोई सवाल पूछता हो, जब उसे उसका जवाब पहले से ही पता हो। इस ऑडियो को यहाँ रोकें।</w:t>
      </w:r>
    </w:p>
    <w:p>
      <w:pPr/>
      <w:r>
        <w:rPr>
          <w:lang w:val="hi_IN" w:bidi="hi_IN"/>
        </w:rPr>
      </w:r>
      <w:r>
        <w:rPr>
          <w:lang w:val="hi_IN" w:bidi="hi_IN"/>
        </w:rPr>
        <w:t>बिलाम ने बालाक द्वारा उसे दिए गए अनुरोध को दोहराकर परमेश्वर को उत्तर दिया। दृश्य आगे बढ़ता है, जिसमें परमेश्वर बिलाम से कहता है कि वह न तो प्रतिनिधियों के साथ जाए और न ही इस्राएलियों को श्राप दे। फिर परमेश्वर बिलाम को याद दिलाता है कि परमेश्वर ने इस्राएलियों को आशीष दी थी।</w:t>
      </w:r>
    </w:p>
    <w:p>
      <w:pPr/>
      <w:r>
        <w:rPr>
          <w:lang w:val="hi_IN" w:bidi="hi_IN"/>
        </w:rPr>
      </w:r>
      <w:r>
        <w:rPr>
          <w:lang w:val="hi_IN" w:bidi="hi_IN"/>
        </w:rPr>
        <w:t>पाँचवें दृश्य में, बिलाम सुबह उठा और बालाक के प्रतिनिधियों से कहा कि वे उसके बिना मोआब लौट जाएँ। बिलाम ने ऐसा इसलिए कहा क्योंकि "यहोवा ने मुझे तुम्हारे साथ जाने से मना कर दिया।" प्रतिनिधि मोआब लौटकर बालाक से कहते हैं, "बिलाम ने हमारे साथ आने से मना कर दिया।"</w:t>
      </w:r>
    </w:p>
    <w:p>
      <w:pPr/>
      <w:r>
        <w:rPr>
          <w:lang w:val="hi_IN" w:bidi="hi_IN"/>
        </w:rPr>
      </w:r>
      <w:r>
        <w:rPr>
          <w:lang w:val="hi_IN" w:bidi="hi_IN"/>
        </w:rPr>
        <w:t>छठे दृश्य में, बालाक ऐसे अलग-अलग लोगों को भेजता है, जिनका ओहदा और सम्मान प्रतिनिधियों के पहले समूह से कहीं अधिक था। प्रतिनिधियों का यह नया समूह भी बिलाम से मिलने के लिए मोआब से पतोर गया। प्रतिनिधियों ने बालाक का संदेश इस तरह सुनाया, मानो बालाक ने सीधे बिलाम से बात की हो। बालक विनम्रतापूर्वक, किंतु अत्यंत आग्रह के साथ बिलाम से विनती करता है कि चाहे कुछ भी हो जाए, वह आकर उसकी सहायता करे। बालाक बिलाम को सम्मान और प्रतिफल देने का वादा करता है, शायद धन। बालाक ने बिलाम से कहा कि इस्राएलियों को श्राप देने की सेवा के लिए वह अपनी मर्ज़ी की शुल्क चुन सकता है। अब बिलाम कुछ अप्रत्याशित कहता है। कहानीकार हमें दिखाता है कि बिलाम हमें आश्चर्यचकित करने वाला है!</w:t>
      </w:r>
    </w:p>
    <w:p>
      <w:pPr/>
      <w:r>
        <w:rPr>
          <w:lang w:val="hi_IN" w:bidi="hi_IN"/>
        </w:rPr>
      </w:r>
      <w:r>
        <w:rPr>
          <w:lang w:val="hi_IN" w:bidi="hi_IN"/>
        </w:rPr>
        <w:t>यहाँ रुकें और इस प्रश्न पर समूह में चर्चा करें: आप कैसे दिखा सकते हैं कि आपकी भाषा में कुछ आश्चर्यजनक होने वाला है? इस ऑडियो को यहाँ रोकें।</w:t>
      </w:r>
    </w:p>
    <w:p>
      <w:pPr/>
      <w:r>
        <w:rPr>
          <w:lang w:val="hi_IN" w:bidi="hi_IN"/>
        </w:rPr>
      </w:r>
      <w:r>
        <w:rPr>
          <w:lang w:val="hi_IN" w:bidi="hi_IN"/>
        </w:rPr>
        <w:t>बिलाम आगे कहता है कि बालाक उसे चाहे कितना भी धन-दौलत क्यों न दे दे, बिलाम यहोवा के कहे से अलग कुछ भी नहीं कर सकता। फिर बिलाम शिष्टता से प्रतिनिधियों को उस रात अपने साथ ठहरने के लिए आमंत्रित करता है, ठीक उसी तरह जैसे पहले प्रतिनिधियों ने किया था। बिलाम को उम्मीद है कि उस रात उसे पता चल जाएगा कि यहोवा और क्या कहेगा।</w:t>
      </w:r>
    </w:p>
    <w:p>
      <w:pPr/>
      <w:r>
        <w:rPr>
          <w:lang w:val="hi_IN" w:bidi="hi_IN"/>
        </w:rPr>
      </w:r>
      <w:r>
        <w:rPr>
          <w:lang w:val="hi_IN" w:bidi="hi_IN"/>
        </w:rPr>
        <w:t>यहाँ रुकें और इस प्रश्न पर समूह में चर्चा करें: एक ऐसी कहानी सुनाएँ जिसमें कोई व्यक्ति कुछ मूल्यवान देता या प्राप्त करता है। कहानीकार कैसे दिखाता है कि उपहार मूल्यवान हैं? इस ऑडियो को यहाँ रोकें।</w:t>
      </w:r>
    </w:p>
    <w:p>
      <w:pPr/>
      <w:r>
        <w:rPr>
          <w:lang w:val="hi_IN" w:bidi="hi_IN"/>
        </w:rPr>
      </w:r>
      <w:r>
        <w:rPr>
          <w:lang w:val="hi_IN" w:bidi="hi_IN"/>
        </w:rPr>
        <w:t>सातवें दृश्य में, परमेश्वर उस रात बिलाम के पास आता है और बिलाम से कहता है कि वह प्रतिनिधियों के साथ मोआब जाए। परमेश्वर बिलाम को चेतावनी देता है कि वह केवल वही करे जो परमेश्वर उसे करने को कहता है।</w:t>
      </w:r>
    </w:p>
    <w:p>
      <w:pPr/>
      <w:r>
        <w:rPr>
          <w:lang w:val="hi_IN" w:bidi="hi_IN"/>
        </w:rPr>
      </w:r>
      <w:r>
        <w:rPr>
          <w:lang w:val="hi_IN" w:bidi="hi_IN"/>
        </w:rPr>
        <w:t>आठवें दृश्य में, बिलाम सुबह उठता है और प्रतिनिधियों के साथ यात्रा करने के लिए तैयार होता है। बिलाम अपने गदहे पर काठी रखता है और प्रतिनिधियों के साथ मोआब जाना शुरू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22:1–21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8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प्रतिनिधियों का पहला समूह—मोआबी और मिद्यानी पुरनिये</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अधिक प्रतिनिधि या उच्च पद वाले वरिष्ठ अधिकारी।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इस्राएली उस स्थान से आगे बढ़े जहाँ वे पिछली कहानी में ठहरे थे। फिर इस्राएलियों ने यरीहो नगर से यरदन नदी के पार मोआब के मैदानों में डेरा डाला।</w:t>
      </w:r>
    </w:p>
    <w:p>
      <w:pPr/>
      <w:r>
        <w:rPr>
          <w:lang w:val="hi_IN" w:bidi="hi_IN"/>
        </w:rPr>
      </w:r>
      <w:r>
        <w:rPr>
          <w:lang w:val="hi_IN" w:bidi="hi_IN"/>
        </w:rPr>
        <w:t>अब सिप्पोर के पुत्र बालाक ने “वह सब देखा जो इस्राएल ने एमोरियों के साथ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उत्तर दे सकता है, "मैं चिंतित हूँ। मैं राजा हूँ। "अपने देश के लोगों की देखभाल करना मेरी जिम्मेदारी है," या "मुझे अपने देश को इस्राएलियों से बचाने के लिए कुछ करने की जरूरत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इसलिए, मोआब के लोग बहुत भयभीत हो गए क्योंकि बहुत सारे इस्राएली मोआबियों के निवास स्थान के पास ही डेरा डाले हुए थे। मोआब के लोग इस्राएलियों से बहुत भयभीत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मोआबियों की भूमिका निभा रहे व्यक्ति/समूह से पूछें, "आप क्या महसूस कर रहे हैं या क्या सोच रहे हैं?" वह व्यक्ति इस तरह के उत्तर दे सकता है, "हम घबराए हुए हैं। इस्राएलियों ने एमोरियों को हरा दिया। हमें डर है कि इस्राएली हमसे भी लड़ेंगे और हमें हरा देंगे," या "हम अपने घर और अपने परिवार के सदस्यों को खो सकते हैं। हम मर भी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मोआबियों ने मिद्यानी प्राचीनों से इस्राएलियों के बारे में शिकायत की। मोआबियों ने कहा, "अब इस्राएलियों का यह विशाल समूह हमारे आस-पास की सारी चीज़ों को उसी प्रकार खा जाएगा जैसे बैल खेत की घास को खा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मिद्यानियों की भूमिका निभा रहे व्यक्ति या समूह से पूछें, "आप क्या महसूस कर रहे हैं या क्या सोच रहे हैं?" व्यक्ति इस तरह उत्तर दे सकता है, "हम डरे हुए हैं, हम सब कुछ भी खो सकते हैं," या "हमें मोआबियों की मदद करनी चाहिए और इससे हमारी भी रक्षा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बालाक मोआब का राजा था। इसी कारण बालाक ने प्रतिनिधियों को भेजकर बोर के पुत्र बिलाम को मदद के लिए बुलाया। बिलाम अपने गृह नगर पतोर में, फरात नदी के पास रहता है। राजा बालाक वह संदेश कहता है जो बालाक चाहता है कि प्रतिनिधि बिलाम से कहें: "सुनो! एक जनसमूह मिस्र से निकला। इन लोगों ने भूमि की सतह को ढक लिया है, और वे मेरी भूमि के सामने रह रहे हैं। इसलिए अब आकर इन लोगों को श्राप दे, क्योंकि इस्राएली मुझसे अधिक सामर्थ्य रखते हैं। शायद मैं उन्हें हराकर उन्हें इस भूमि से बाहर निकाल सकूँ।" बालाक ने बिलाम से कहा, 'मैं जानता हूँ कि जिसे तू आशीष देता है वह आशीषित होता है; और जिसे तू श्राप देता है वह श्रापित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बालाक की भूमिका निभा रहे व्यक्ति से पूछें, "आप क्या महसूस कर रहे हैं या क्या सोच रहे हैं?" वह व्यक्ति इस तरह उत्तर दे सकता है, "मुझे लगता है कि बिलाम ही हमारी आखिरी उम्मीद हो सकता है," या "मुझे बिलाम को हमारी मदद करने के लिए मनाना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प्रतिनिधि, जो मोआब और मिद्यान दोनों के पुरनिये थे, मोआब से यात्रा करके पतोर पहुँचे जहाँ बिलाम रहता था। प्रतिनिधि बिलाम के पास उसकी भविष्यवाणी की सेवाओं हेतु शुल्क लेकर पहुँचे। प्रतिनिधियों के पतोर पहुंचने के बाद, उन्होंने बिलाम को बालाक का संदेश बताया।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वह व्यक्ति इस तरह उत्तर दे सकता है, “हमारे लोगों और अपने देश के अगुवों के प्रति हमारी बहुत बड़ी जिम्मेदारी है,” या “यह लम्बी यात्रा हमारे देशों की भलाई के लिए महत्वपूर्ण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ने प्रतिनिधियों को उत्तर दिया। बिलाम प्रतिनिधियों को रातभर अपने साथ ठहरने का निमंत्रण देता है। बिलाम ने प्रतिनिधियों से वादा किया कि वह अगले दिन उन्हें बताएगा कि यहोवा क्या कहता है। प्रतिनिधि बिलाम के साथ रातभर ठहरे।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व्यक्ति इस तरह उत्तर दे सकता है, 'मैं आशा करता हूँ कि यहोवा मुझे यह संदेश देगा कि मुझे क्या करना चाहिए,' या 'मुझे परमेश्वर का मार्गदर्शन और सामर्थ्य माँगना है।'</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व्यक्ति इस तरह उत्तर दे सकता है, "हमें आशा है कि बिलाम हमारी मदद कर सकता है," या "हम लम्बी यात्रा से थक गए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परमेश्वर बिलाम के पास आया। परमेश्वर ने बिलाम से पूछा, "ये लोग जो तेरे साथ हैं, कौन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शायद इस तरह के उत्तर दे सकता है, "मैं बिलाम को जवाबदेह ठहराना चाहता हूँ," या "मुझे बिलाम को याद दिलाना होगा कि असली सामर्थ्य मेरे पास है," या "मैं बिलाम को स्थिति समझाने का अवसर देना चाहता हूँ।"</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"डरा हुआ हूँ, पर इस बात की खुशी भी है कि परमेश्वर मेरे पास आए।"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बालाक के अनुरोध को फिर से बताता है। बिलाम ने परमेश्वर से कहा कि मोआब के राजा सिप्पोर के पुत्र बालाक ने "मेरे पास संदेश भेजा है।" बालाक ने बिलाम से कहा, "देख, एक जाति मिस्र से निकलकर आई है और भूमि उनसे ढक गई है। अब आकर मेरे लिए उन पर श्राप दे। शायद तब मैं उनसे लड़ सकूँगा और उन्हें भगा सकूँगा।”</w:t>
      </w:r>
    </w:p>
    <w:p>
      <w:pPr/>
      <w:r>
        <w:rPr>
          <w:lang w:val="hi_IN" w:bidi="hi_IN"/>
        </w:rPr>
      </w:r>
      <w:r>
        <w:rPr>
          <w:lang w:val="hi_IN" w:bidi="hi_IN"/>
        </w:rPr>
        <w:t>लेकिन परमेश्वर ने बिलाम को प्रतिनिधियों के साथ न जाने के लिए कहा। परमेश्वर ने बिलाम को यह भी आज्ञा दी कि वह इस्राएलियों को श्राप न दे। फिर परमेश्वर ने कहा कि यह प्रजा "आशीषित हो चुकी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इस तरह के उत्तर दे सकता है, "बालाक चाहता है कि मैं इस्राएलियों को श्राप दूं और इसके लिए वह मुझे धन भी देगा," या "मैं सीधे परमेश्वर से इस्राएलियों को श्राप देने की अनुमति मांगने से डरता हूं, इसलिए मैं बस बालाक के अनुरोध के बारे में बता दूंगा," या "मैं जानता हूं कि मैं परमेश्वर की शक्ति के अधीन हूं," या "क्या मुझे परमेश्वर का अनुसरण करना चाहिए या बालाक 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शायद इस तरह के उत्तर दे सकता है, "बिलाम उन लोगों को श्राप देने की अनुमति मांग रहा है जिन्हें मैंने पहले ही आशीष दी है," या "मैं नहीं चाहता कि बिलाम उन लोगों को श्राप दे जिन्हें मैंने आशीष दी है," या "मैं बिलाम को इस्राएलियों को श्राप देने की अनुमति नहीं दूंगा जैसा कि बालाक चाहता है," या "बिलाम इस्राएलियों को श्राप देकर धन प्राप्त करने की आशा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सुबह उठा और बालाक के प्रतिनिधियों के पास गया। तब बिलाम ने कहा, "अपने देश लौट जाओ, क्योंकि यहोवा ने मुझे तुम्हारे साथ जाने से मना कर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व्यक्ति इस तरह उत्तर दे सकता है, "अरे नहीं! अब हमें राजा बालाक को बताना होगा कि बिलाम हमारी मदद नहीं करेगा," या "अब हम अपने देश की रक्षा के लिए क्या करेंगे?" या फिर "घर वापसी की यह यात्रा बहुत लम्बी और तनावपूर्ण होगी।"</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"मैं जानता हूँ कि मुझे परमेश्वर की बात माननी चाहिए," या "मैं निराश हूँ कि मैं बालाक के अनुरोध को स्वीकार नहीं कर सकता और इसके लिए वेतन नहीं ले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प्रतिनिधि मोआब लौट गए। मोआब में प्रतिनिधियों ने बालाक से कहा, “बिलाम ने हमारे साथ आने से इनकार कर दिया।” तब बालाक ने बिलाम के पास पहले से भी अधिक और उच्च पद वाले प्रतिनिधि भेजे।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उत्तर दे सकता है, “शायद बिलाम को और अधिक फीस चाहिए," या "मुझे बिलाम के प्रति अधिक सम्मान और आदर दिखाना होगा ताकि बिलाम मेरा अनुरोध स्वीकार कर ले," या "मुझे और भी अधिक चिंता हो रही है कि हमें वह मदद नहीं मिलेगी जिसकी हमें जरूरत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प्रतिनिधियों का यह दूसरा समूह मोआब से पतोर की ओर गया। प्रतिनिधियों ने बिलाम से कहा, "सिप्पोर का पुत्र बालाक यह कहता है, 'मैं तुझसे विनती करता हूँ कि तुझे मेरे पास आने से कुछ भी न रोके।'" बालाक का संदेश आगे कहता है, "'क्योंकि मैं सचमुच तेरा बड़ा आदर करूँगा और जो कुछ तू मुझसे कहेगा वही करूँगा।'" बालाक बिलाम से विनती करना जारी रखता है, "'कृपया आ और मेरे लिए इन लोगों पर श्राप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"बालाक सचमुच चाहता है कि मैं आकर इस्राएलियों को श्राप दूं," या "वाह, अगर मैंने इस्राएलियों को श्राप दिया, तो मोआबी मेरा सम्मान करेंगे और मुझे बहुत सारा धन देंगे," या "मेरे पास अब भी इस्राएलियों को श्राप देने की सामर्थ नहीं है क्योंकि परमेश्वर इसकी अनुमति नहीं देता।"</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वह व्यक्ति इस तरह उत्तर दे सकता है, "हम राजा बालाक के प्रति जवाबदेह हैं। हमारे लोगों की सुरक्षा इस संदेश को पहुंचाने पर निर्भर करती है," या "राजा बालाक मदद के लिए इतना बेताब है कि वह बिलाम को मनचाही कीमत तय करने देगा," या "हमें पूरा भरोसा है कि बिलाम हमारी मदद करने के लिए बालाक के अनुरोध को स्वीकार कर लेगा," या "बिलाम निश्चित रूप से इस प्रस्ताव को अस्वीकार नहीं कर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बिलाम ने प्रतिनिधियों से कहा, "भले ही बालाक मुझे अपने महल की सारी चांदी और सोना दे दे, फिर भी मैं अपने परमेश्वर यहोवा की आज्ञा का उल्लंघन करने के लिए कोई छोटा या बड़ा काम नहीं कर सकता।" फिर बिलाम प्रतिनिधियों को उस रात अपने घर में ठहरने के लिए आमंत्रित करता है। बिलाम यह भी कहता है कि वह यह पता लगाएगा या जानेगा कि यहोवा बिलाम से और क्या कहेगा।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"मैं सारा धन लेना चाहता हूँ, परन्तु मैं परमेश्वर के विरुद्ध नहीं जा सकता," या "बालाक को यह उत्तर अच्छा नहीं लगेगा। मैं सोचता हूँ कि बालाक आगे क्या करेगा," या "शायद परमेश्वर अपना मन बदल दे।"</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वह व्यक्ति शायद इस तरह के उत्तर दे सकता है, "हम चकित हैं कि बिलाम ने बालाक का प्रस्ताव स्वीकार नहीं किया," या "हमें राजा बालाक को यह जवाब बताने में डर लग रहा है," या "हमें आशा है कि बालाक अपना मन बदल लेगा।"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रात परमेश्वर बिलाम के पास आया। परमेश्वर ने बिलाम से कहा, “क्योंकि ये लोग तुझे बुलाने आए हैं, इसलिए उनके साथ जा, परन्तु केवल वही कर, जो मैं तुझे करने के लिए कहूँ। बिलाम सुबह उठता है। बिलाम अपने गधे पर सवार होकर प्रतिनिधियों के साथ मोआब की यात्रा पर निकल पड़ता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बिलाम को अपनी आज्ञाओं का पालन करने का अवसर दूँगा,” या “बिलाम ने अपने कार्यों में मेरी आज्ञा मानना चुना है, इसलिए मैं बिलाम को मोआब जाने की अनुमति दूँगा। मैं चाहता हूँ कि बिलाम अपने हृदय से भी मेरी आज्ञा का पालन करे।"</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“हाँ! हो सकता है कि परमेश्वर मुझे बालाक की इच्छा पूरी करने की अनुमति दे दें, और फिर मैं फीस ले सकूँ," या "शायद मैं परमेश्वर के विरुद्ध जाने का कोई रास्ता निकाल सकूँ ताकि मैं फीस स्वीकार कर सकूँ।"</w:t>
      </w:r>
    </w:p>
    <w:p>
      <w:pPr>
        <w:pStyle w:val="ListBullet"/>
        <w:spacing w:line="240" w:lineRule="auto"/>
        <w:ind w:left="720"/>
      </w:pPr>
      <w:r>
        <w:rPr>
          <w:lang w:val="hi_IN" w:bidi="hi_IN"/>
        </w:rPr>
      </w:r>
      <w:r>
        <w:rPr>
          <w:lang w:val="hi_IN" w:bidi="hi_IN"/>
        </w:rPr>
        <w:t>प्रतिनिधि की भूमिका निभा रहे व्यक्ति या समूह से पूछें, "आप क्या महसूस कर रहे हैं या क्या सोच रहे हैं?" वह व्यक्ति इस तरह उत्तर दे सकता है, "अच्छा हुआ, बिलाम हमारे साथ आ रहा है," या "राजा बालाक बिलाम को मोआब में देखकर खुश होगा," या "अब हमारे लोगों के जीवित रहने की कुछ आशा है।"</w:t>
      </w:r>
      <w:r>
        <w:rPr>
          <w:lang w:val="hi_IN" w:bidi="hi_IN"/>
        </w:rPr>
      </w:r>
    </w:p>
    <w:p>
      <w:pPr>
        <w:pStyle w:val="Heading3"/>
      </w:pPr>
      <w:r>
        <w:rPr>
          <w:lang w:val="hi_IN" w:bidi="hi_IN"/>
        </w:rPr>
        <w:t>आवश्यक जानकारी</w:t>
      </w:r>
    </w:p>
    <w:p>
      <w:pPr/>
      <w:r>
        <w:rPr>
          <w:lang w:val="hi_IN" w:bidi="hi_IN"/>
        </w:rPr>
      </w:r>
      <w:r>
        <w:rPr>
          <w:lang w:val="hi_IN" w:bidi="hi_IN"/>
        </w:rPr>
        <w:t>गिनती 22:1–21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 के पुत्र" </w:t>
      </w:r>
      <w:r>
        <w:rPr>
          <w:b/>
          <w:lang w:val="hi_IN" w:bidi="hi_IN"/>
        </w:rPr>
        <w:t>इस्राएलियों</w:t>
      </w:r>
      <w:r>
        <w:rPr>
          <w:lang w:val="hi_IN" w:bidi="hi_IN"/>
        </w:rPr>
        <w:t xml:space="preserve"> को दर्शाते हैं। इस्राएलियों के उसी विवरण का उपयोग करें जिसका उपयोग आप करते आ रहे हैं। यदि आवश्यक हो, तो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संदेश में, बालाक ने बिलाम से कहा कि वह मोआबियों की मदद करने के लिए मोआब आए। बालाक के संदेश में इस बात को स्पष्ट किया गया था कि उसे उन इस्राएलियों को लेकर चिंता थी, जो मिस्र से निकलकर आए थे और अब बालाक के पास ही रहते हुए, भूमि का एक बहुत बड़ा हिस्सा घेरे हुए थे। बालाक ने बिलाम से कहा कि वह "मेरे लिए इस जाति को श्राप दे"। बालाक ने समझाया कि इस्राएलियों के पास बालाक के देश से ज़्यादा सामर्थ्य था। बालाक को आशा है कि जब इस्राएलियों को श्राप मिल जाए, तो उसकी सेना इस्राएलियों को हरा सकती है और इस्राएलियों को मोआबी देश से दूर कर सकती है। बालाक ने बिलाम से कहा, "मैं जानता हूँ कि जिसे तू </w:t>
      </w:r>
      <w:r>
        <w:rPr>
          <w:b/>
          <w:lang w:val="hi_IN" w:bidi="hi_IN"/>
        </w:rPr>
        <w:t>आशीष</w:t>
      </w:r>
      <w:r>
        <w:rPr>
          <w:lang w:val="hi_IN" w:bidi="hi_IN"/>
        </w:rPr>
        <w:t xml:space="preserve"> देता है वह आशीषित होता है; और जिसे तू </w:t>
      </w:r>
      <w:r>
        <w:rPr>
          <w:b/>
          <w:lang w:val="hi_IN" w:bidi="hi_IN"/>
        </w:rPr>
        <w:t>श्राप</w:t>
      </w:r>
      <w:r>
        <w:rPr>
          <w:lang w:val="hi_IN" w:bidi="hi_IN"/>
        </w:rPr>
        <w:t xml:space="preserve"> देता है वह श्रापित होता है।" ध्यान दें कि श्राप जादू या टोना से अलग होता है।</w:t>
      </w:r>
    </w:p>
    <w:p>
      <w:pPr/>
      <w:r>
        <w:rPr>
          <w:lang w:val="hi_IN" w:bidi="hi_IN"/>
        </w:rPr>
      </w:r>
      <w:r>
        <w:rPr>
          <w:lang w:val="hi_IN" w:bidi="hi_IN"/>
        </w:rPr>
        <w:t xml:space="preserve">आशीष और श्राप के लिए उन्हीं शब्दों का उपयोग करें जिनका उपयोग आपने पिछले भागों में किया है। यदि आवश्यक हो, तो </w:t>
      </w:r>
      <w:r>
        <w:rPr>
          <w:lang w:val="hi_IN" w:bidi="hi_IN"/>
        </w:rPr>
        <w:t>आशीष</w:t>
      </w:r>
      <w:r>
        <w:rPr>
          <w:lang w:val="hi_IN" w:bidi="hi_IN"/>
        </w:rPr>
        <w:t xml:space="preserve"> और </w:t>
      </w:r>
      <w:r>
        <w:rPr>
          <w:lang w:val="hi_IN" w:bidi="hi_IN"/>
        </w:rPr>
        <w:t>श्राप</w:t>
      </w:r>
      <w:r>
        <w:rPr>
          <w:lang w:val="hi_IN" w:bidi="hi_IN"/>
        </w:rPr>
        <w:t xml:space="preserve"> की पूरी परिभाषाओं के लिए मुख्य शब्दावली देखें।</w:t>
      </w:r>
    </w:p>
    <w:p>
      <w:pPr/>
      <w:r>
        <w:rPr>
          <w:lang w:val="hi_IN" w:bidi="hi_IN"/>
        </w:rPr>
      </w:r>
      <w:r>
        <w:rPr>
          <w:lang w:val="hi_IN" w:bidi="hi_IN"/>
        </w:rPr>
        <w:t xml:space="preserve">बालाक के प्रतिनिधि </w:t>
      </w:r>
      <w:r>
        <w:rPr>
          <w:b/>
          <w:lang w:val="hi_IN" w:bidi="hi_IN"/>
        </w:rPr>
        <w:t>भावी कहने</w:t>
      </w:r>
      <w:r>
        <w:rPr>
          <w:lang w:val="hi_IN" w:bidi="hi_IN"/>
        </w:rPr>
        <w:t xml:space="preserve"> की शुल्क लाए थे क्योंकि उनका मानना था कि बिलाम भावी कहने में कुशल है और उनके लिए यह सेवा कर सकता है। जब लोग भावी कहने का उपयोग करते थे, तो वे आमतौर पर उन विशेष चिन्हों को पढ़ने की कोशिश करते थे जो उन्हें भविष्य की भविष्यवाणी करने में मदद करते थे। लोग परमेश्वर से मदद माँग सकते हैं, या फिर वे जादू-टोना आज़मा सकते हैं। परमेश्वर आमतौर पर भावी कहने और जादू-टोना को अस्वीकृत करता है, क्योंकि परमेश्वर ही वह है जो तय करता है कि किसको कौन सी जानकारी जाननी चाहिए।</w:t>
      </w:r>
    </w:p>
    <w:p>
      <w:pPr/>
      <w:r>
        <w:rPr>
          <w:lang w:val="hi_IN" w:bidi="hi_IN"/>
        </w:rPr>
      </w:r>
      <w:r>
        <w:rPr>
          <w:lang w:val="hi_IN" w:bidi="hi_IN"/>
        </w:rPr>
        <w:t xml:space="preserve">यहाँ रुकें और समूह में चर्चा करें कि आप </w:t>
      </w:r>
      <w:r>
        <w:rPr>
          <w:b/>
          <w:lang w:val="hi_IN" w:bidi="hi_IN"/>
        </w:rPr>
        <w:t>भावी</w:t>
      </w:r>
      <w:r>
        <w:rPr>
          <w:lang w:val="hi_IN" w:bidi="hi_IN"/>
        </w:rPr>
        <w:t xml:space="preserve"> कहने के लिए किस शब्द का उपयोग करेंगे। यदि आपने बाइबल की किसी अन्य पुस्तक में इस शब्द का अनुवाद किया है, तो यहाँ उसी शब्द का उपयोग करें जिसका उपयोग आपने वहाँ किया था। यदि आवश्यक हो, तो </w:t>
      </w:r>
      <w:r>
        <w:rPr>
          <w:b/>
          <w:lang w:val="hi_IN" w:bidi="hi_IN"/>
        </w:rPr>
        <w:t>भावी कहने</w:t>
      </w:r>
      <w:r>
        <w:rPr>
          <w:lang w:val="hi_IN" w:bidi="hi_IN"/>
        </w:rPr>
        <w:t xml:space="preserve"> की पूरी परिभाषा के लिए मुख्य शब्दावली देखें। इस ऑडियो को यहाँ रोकें।</w:t>
      </w:r>
    </w:p>
    <w:p>
      <w:pPr/>
      <w:r>
        <w:rPr>
          <w:lang w:val="hi_IN" w:bidi="hi_IN"/>
        </w:rPr>
      </w:r>
      <w:r>
        <w:rPr>
          <w:lang w:val="hi_IN" w:bidi="hi_IN"/>
        </w:rPr>
        <w:t xml:space="preserve">इस कहानी में </w:t>
      </w:r>
      <w:r>
        <w:rPr>
          <w:b/>
          <w:lang w:val="hi_IN" w:bidi="hi_IN"/>
        </w:rPr>
        <w:t>परमेश्वर</w:t>
      </w:r>
      <w:r>
        <w:rPr>
          <w:lang w:val="hi_IN" w:bidi="hi_IN"/>
        </w:rPr>
        <w:t xml:space="preserve"> के लिए सामान्य शब्द का प्रयोग किया गया है, सिवाय उस समय के जब बिलाम परमेश्वर के व्यक्तिगत नाम—</w:t>
      </w:r>
      <w:r>
        <w:rPr>
          <w:b/>
          <w:lang w:val="hi_IN" w:bidi="hi_IN"/>
        </w:rPr>
        <w:t>यहोवा</w:t>
      </w:r>
      <w:r>
        <w:rPr>
          <w:lang w:val="hi_IN" w:bidi="hi_IN"/>
        </w:rPr>
        <w:t xml:space="preserve">—का प्रयोग करता है। बिलाम परमेश्वर को "यहोवा मेरा परमेश्वर" भी कहता है। यहोवा परमेश्वर का निज नाम है—इस्राएलियों द्वारा परमेश्वर के लिए प्रयुक्त व्यक्तिगत नाम। परमेश्वर के लिए उसी सामान्य शब्द और यहोवा के लिए उसी नाम का उपयोग करें जिसका उपयोग आपने पिछले भागों में किया था। </w:t>
      </w:r>
      <w:r>
        <w:rPr>
          <w:lang w:val="hi_IN" w:bidi="hi_IN"/>
        </w:rPr>
        <w:t>परमेश्वर</w:t>
      </w:r>
      <w:r>
        <w:rPr>
          <w:lang w:val="hi_IN" w:bidi="hi_IN"/>
        </w:rPr>
        <w:t xml:space="preserve"> और </w:t>
      </w:r>
      <w:r>
        <w:rPr>
          <w:b/>
          <w:lang w:val="hi_IN" w:bidi="hi_IN"/>
        </w:rPr>
        <w:t>यहोवा</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22:22–40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22::22–40 को सुनें और अपने मनों में रखें।</w:t>
      </w:r>
    </w:p>
    <w:p>
      <w:pPr/>
      <w:r>
        <w:rPr>
          <w:lang w:val="hi_IN" w:bidi="hi_IN"/>
        </w:rPr>
      </w:r>
      <w:r>
        <w:rPr>
          <w:lang w:val="hi_IN" w:bidi="hi_IN"/>
        </w:rPr>
        <w:t xml:space="preserve">यदि सम्भव हो तो गिनती 22::22–40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22:22–40 का ऑडियो संस्करण सबसे आसानी से समझ में आने वाले अनुवाद में सुनें।</w:t>
      </w:r>
    </w:p>
    <w:p>
      <w:pPr/>
      <w:r>
        <w:rPr>
          <w:lang w:val="hi_IN" w:bidi="hi_IN"/>
        </w:rPr>
      </w:r>
      <w:r>
        <w:rPr>
          <w:lang w:val="hi_IN" w:bidi="hi_IN"/>
        </w:rPr>
        <w:t>पिछली कहानी में, बालाक ने बिलाम से वादा किया था कि यदि वह इस्राएलियों को श्राप देने आएगा, तो वह उसे मान-सम्मान और धन-दौलत देगा। परमेश्वर ने बिलाम को बालाक के प्रतिनिधियों के साथ जाने की अनुमति दी। परमेश्वर ने बिलाम से कहा कि वह केवल वही करे जो परमेश्वर ने उसे करने के लिए कहा था। बिलाम ने पतोर से गदही पर सवार होकर बालाक के प्रतिनिधियों के साथ मोआब तक यात्रा करना शुरू किया। इस यात्रा में शायद कम से कम 20 दिन लगे।</w:t>
      </w:r>
    </w:p>
    <w:p>
      <w:pPr/>
      <w:r>
        <w:rPr>
          <w:lang w:val="hi_IN" w:bidi="hi_IN"/>
        </w:rPr>
      </w:r>
      <w:r>
        <w:rPr>
          <w:lang w:val="hi_IN" w:bidi="hi_IN"/>
        </w:rPr>
        <w:t xml:space="preserve">यहाँ रुकें और समूह में </w:t>
      </w:r>
      <w:r>
        <w:rPr>
          <w:b/>
          <w:lang w:val="hi_IN" w:bidi="hi_IN"/>
        </w:rPr>
        <w:t>पतोर से मोआब तक की यात्रा</w:t>
      </w:r>
      <w:r>
        <w:rPr>
          <w:lang w:val="hi_IN" w:bidi="hi_IN"/>
        </w:rPr>
        <w:t xml:space="preserve"> का नक्शा देखें। यदि आवश्यक हो, तो </w:t>
      </w:r>
      <w:r>
        <w:rPr>
          <w:b/>
          <w:lang w:val="hi_IN" w:bidi="hi_IN"/>
        </w:rPr>
        <w:t>गदही पर सवार किसी व्यक्ति</w:t>
      </w:r>
      <w:r>
        <w:rPr>
          <w:lang w:val="hi_IN" w:bidi="hi_IN"/>
        </w:rPr>
        <w:t xml:space="preserve"> की तस्वीर या चित्र देखें। इस ऑडियो को यहाँ रोकें।</w:t>
      </w:r>
    </w:p>
    <w:p>
      <w:pPr/>
      <w:r>
        <w:rPr>
          <w:lang w:val="hi_IN" w:bidi="hi_IN"/>
        </w:rPr>
      </w:r>
      <w:r>
        <w:rPr>
          <w:lang w:val="hi_IN" w:bidi="hi_IN"/>
        </w:rPr>
        <w:t>इस सच्ची कहानी की शुरुआत में, परमेश्वर बिलाम पर क्रोधित हुआ। परमेश्वर शायद बिलाम पर क्रोधित था क्योंकि बिलाम ने परमेश्वर का विरोध किया था। इसलिए यहोवा का दूत बिलाम का विरोध करने के लिए यहोवा के प्रतिनिधि के रूप में आया। यहोवा का दूत सड़क पर खड़ा था, जो बिलाम को तलवार से मारने के लिए तैयार था। तलवार एक बहुत लंबी और चौड़ी चाकू है जिसे लोग आमतौर पर युद्ध में हथियार के रूप में उपयोग करते थे। बिलाम अपनी गदही पर सवार होकर मोआब गया। बिलाम के दो पुरुष सेवकों ने बिलाम के साथ यात्रा की, शायद वे उसके पीछे चल रहे थे।</w:t>
      </w:r>
    </w:p>
    <w:p>
      <w:pPr/>
      <w:r>
        <w:rPr>
          <w:lang w:val="hi_IN" w:bidi="hi_IN"/>
        </w:rPr>
      </w:r>
      <w:r>
        <w:rPr>
          <w:lang w:val="hi_IN" w:bidi="hi_IN"/>
        </w:rPr>
        <w:t xml:space="preserve">यहाँ रुकें और यदि आवश्यकता हो, तो </w:t>
      </w:r>
      <w:r>
        <w:rPr>
          <w:b/>
          <w:lang w:val="hi_IN" w:bidi="hi_IN"/>
        </w:rPr>
        <w:t>तलवार</w:t>
      </w:r>
      <w:r>
        <w:rPr>
          <w:lang w:val="hi_IN" w:bidi="hi_IN"/>
        </w:rPr>
        <w:t xml:space="preserve"> की एक तस्वीर या चित्र देखें। इस प्रश्न पर समूह में चर्चा करें: किसी ऐसे व्यक्ति के बारे में एक कहानी सुनाएँ जो परमेश्वर के विरुद्ध गया था। उस व्यक्ति के साथ क्या हुआ? इस ऑडियो को यहाँ रोकें।</w:t>
      </w:r>
    </w:p>
    <w:p>
      <w:pPr/>
      <w:r>
        <w:rPr>
          <w:lang w:val="hi_IN" w:bidi="hi_IN"/>
        </w:rPr>
      </w:r>
      <w:r>
        <w:rPr>
          <w:lang w:val="hi_IN" w:bidi="hi_IN"/>
        </w:rPr>
        <w:t>बिलाम ने यहोवा के दूत को नहीं देखा। जब बिलाम की गदही ने सड़क पर यहोवा के दूत को तलवार लिए बिलाम को मारने के लिए तैयार देखा, तो वह सड़क से हटकर यहोवा के दूत से दूर चली गई। गदही एक खुले खेत में गई। बिलाम को नहीं पता था कि गदही ने यहोवा के उस दूत से बचने की कोशिश की जो उसे मारना चाहता था। बिलाम ने गदही को मारा—शायद उस लाठी से जो लोग आम तौर पर अपने साथ रखते थे—ताकि गदही वापस सड़क पर चलने लगे।</w:t>
      </w:r>
    </w:p>
    <w:p>
      <w:pPr/>
      <w:r>
        <w:rPr>
          <w:lang w:val="hi_IN" w:bidi="hi_IN"/>
        </w:rPr>
      </w:r>
      <w:r>
        <w:rPr>
          <w:lang w:val="hi_IN" w:bidi="hi_IN"/>
        </w:rPr>
        <w:t>बिलाम अपनी गदही पर सवार होकर मोआब की ओर बढ़ता रहा। रास्ते में बिलाम एक अंगूर के खेत या “दाख की बारी” से होकर गया। दाख की बारी से होकर जाने वाले सँकरे मार्ग के हर ओर दीवारें थीं। लोग अक्सर दाख की बारी की रक्षा करने के लिए दाख की बारी के चारों ओर पत्थर की दीवारें बनाते थे। यहोवा का दूत इस मार्ग को रोकने के लिए खड़ा हो गया और बिलाम को मारने के लिए तैयार था। फिर से, बिलाम ने यहोवा के दूत को नहीं देखा। फिर से, बिलाम की गदही ने यहोवा के दूत से बचने की कोशिश की। इस बार गदही दीवार से इतना सटकर चली कि उसने बिलाम के पैर को दीवार से दबा दिया। बिलाम ने गदही को फिर मारा, ताकि गदही मोआब की ओर आगे बढ़ती रहे।</w:t>
      </w:r>
    </w:p>
    <w:p>
      <w:pPr/>
      <w:r>
        <w:rPr>
          <w:lang w:val="hi_IN" w:bidi="hi_IN"/>
        </w:rPr>
      </w:r>
      <w:r>
        <w:rPr>
          <w:lang w:val="hi_IN" w:bidi="hi_IN"/>
        </w:rPr>
        <w:t xml:space="preserve">यहाँ रुकें और उस सड़क की तस्वीर देखें जो </w:t>
      </w:r>
      <w:r>
        <w:rPr>
          <w:b/>
          <w:lang w:val="hi_IN" w:bidi="hi_IN"/>
        </w:rPr>
        <w:t>एक दाख की बारी से होकर गुज़र रही है, जिसके दोनों ओर दीवारें हैं</w:t>
      </w:r>
      <w:r>
        <w:rPr>
          <w:lang w:val="hi_IN" w:bidi="hi_IN"/>
        </w:rPr>
        <w:t>। इस ऑडियो को यहाँ रोकें।</w:t>
      </w:r>
    </w:p>
    <w:p>
      <w:pPr/>
      <w:r>
        <w:rPr>
          <w:lang w:val="hi_IN" w:bidi="hi_IN"/>
        </w:rPr>
      </w:r>
      <w:r>
        <w:rPr>
          <w:lang w:val="hi_IN" w:bidi="hi_IN"/>
        </w:rPr>
        <w:t>तब यहोवा का दूत मोआब जाने वाले रास्ते पर और आगे बढ़ा। यहोवा का दूत एक और भी तंग जगह पर खड़ा था, और बिलाम को मारने के लिए तैयार था। फिर से, बिलाम ने यहोवा के दूत को नहीं देखा। फिर से, बिलाम की गदही ने यहोवा के दूत से बचने की कोशिश की। लेकिन, संकरे रास्ते के कारण गदही के लिए दाईं या बाईं ओर हटना असंभव हो गया। इसलिए गदही सड़क पर बैठ गई, जबकि बिलाम अभी भी गदही के पीठ पर सवार रहा। बिलाम गदही पर बहुत क्रोधित हो गया। बिलाम ने लाठी से गदही को मारा।</w:t>
      </w:r>
    </w:p>
    <w:p>
      <w:pPr/>
      <w:r>
        <w:rPr>
          <w:lang w:val="hi_IN" w:bidi="hi_IN"/>
        </w:rPr>
      </w:r>
      <w:r>
        <w:rPr>
          <w:lang w:val="hi_IN" w:bidi="hi_IN"/>
        </w:rPr>
        <w:t xml:space="preserve">यहाँ रुकें और, यदि आवश्यक हो, तो उस चित्र को देखें जिसमें एक </w:t>
      </w:r>
      <w:r>
        <w:rPr>
          <w:b/>
          <w:lang w:val="hi_IN" w:bidi="hi_IN"/>
        </w:rPr>
        <w:t>गदही सड़क पर बैठी हुई है, जबकि एक व्यक्ति अभी भी उसकी पीठ पर सवार है</w:t>
      </w:r>
      <w:r>
        <w:rPr>
          <w:lang w:val="hi_IN" w:bidi="hi_IN"/>
        </w:rPr>
        <w:t>। इस प्रश्न पर चर्चा करें: लोग एक काम के पशु के साथ कैसे व्यवहार करते हैं जो आज्ञा नहीं मानता? इस ऑडियो को यहाँ रोकें।</w:t>
      </w:r>
    </w:p>
    <w:p>
      <w:pPr/>
      <w:r>
        <w:rPr>
          <w:lang w:val="hi_IN" w:bidi="hi_IN"/>
        </w:rPr>
      </w:r>
      <w:r>
        <w:rPr>
          <w:lang w:val="hi_IN" w:bidi="hi_IN"/>
        </w:rPr>
        <w:t>फिर यहोवा ने गदही को बिलाम से बात करने की क्षमता दी। गदही ने बिलाम से पूछा, “मैंने तेरा क्या बिगाड़ा है कि तूने मुझे तीन बार मारा है?”</w:t>
      </w:r>
    </w:p>
    <w:p>
      <w:pPr/>
      <w:r>
        <w:rPr>
          <w:lang w:val="hi_IN" w:bidi="hi_IN"/>
        </w:rPr>
      </w:r>
      <w:r>
        <w:rPr>
          <w:lang w:val="hi_IN" w:bidi="hi_IN"/>
        </w:rPr>
        <w:t>यहाँ रुकें और समूह में इस प्रश्न पर चर्चा करें: अपनी संस्कृति की एक कहानी सुनाएँ जिसमें एक बोलने वाला पशु है। बिलाम की गदही के बोलने की तुलना आपकी कहानी के बोलने वाले पशु से किस तरह की जा सकती है? इस ऑडियो को यहाँ रोकें।</w:t>
      </w:r>
    </w:p>
    <w:p>
      <w:pPr/>
      <w:r>
        <w:rPr>
          <w:lang w:val="hi_IN" w:bidi="hi_IN"/>
        </w:rPr>
      </w:r>
      <w:r>
        <w:rPr>
          <w:lang w:val="hi_IN" w:bidi="hi_IN"/>
        </w:rPr>
        <w:t>बिलाम ने गदही को उत्तर दिया, “तुमने मुझे अन्य लोगों के सामने मूर्ख बना दिया! यदि मेरे पास तलवार होती, तो मैं तुम्हें पहले ही मार डालता।"</w:t>
      </w:r>
    </w:p>
    <w:p>
      <w:pPr/>
      <w:r>
        <w:rPr>
          <w:lang w:val="hi_IN" w:bidi="hi_IN"/>
        </w:rPr>
      </w:r>
      <w:r>
        <w:rPr>
          <w:lang w:val="hi_IN" w:bidi="hi_IN"/>
        </w:rPr>
        <w:t>गदही ने बिलाम को याद दिलाया कि जब तक गदही बिलाम के पास रही, उसने बिलाम की अच्छी सेवा की। गदही ने बिलाम से पूछा, “क्या मैंने पहले कभी तुम्हारे साथ ऐसा व्यवहार किया?”</w:t>
      </w:r>
    </w:p>
    <w:p>
      <w:pPr/>
      <w:r>
        <w:rPr>
          <w:lang w:val="hi_IN" w:bidi="hi_IN"/>
        </w:rPr>
      </w:r>
      <w:r>
        <w:rPr>
          <w:lang w:val="hi_IN" w:bidi="hi_IN"/>
        </w:rPr>
        <w:t>बिलाम ने कहा, "नहीं।"</w:t>
      </w:r>
    </w:p>
    <w:p>
      <w:pPr/>
      <w:r>
        <w:rPr>
          <w:lang w:val="hi_IN" w:bidi="hi_IN"/>
        </w:rPr>
      </w:r>
      <w:r>
        <w:rPr>
          <w:lang w:val="hi_IN" w:bidi="hi_IN"/>
        </w:rPr>
        <w:t>उस समय यहोवा ने यह सुनिश्चित किया कि बिलाम यह देख सके कि यहोवा का दूत सड़क पर खड़ा है, जो बिलाम को तलवार से मारने के लिए तैयार है। बिलाम यहोवा के दूत के सामने भूमि पर मुँह के बल गिर गया।</w:t>
      </w:r>
    </w:p>
    <w:p>
      <w:pPr/>
      <w:r>
        <w:rPr>
          <w:lang w:val="hi_IN" w:bidi="hi_IN"/>
        </w:rPr>
      </w:r>
      <w:r>
        <w:rPr>
          <w:lang w:val="hi_IN" w:bidi="hi_IN"/>
        </w:rPr>
        <w:t>यहोवा के दूत ने बिलाम को उसकी गदही को तीन बार पीटने के लिए डाँटा। यहोवा के दूत ने बिलाम को समझाया कि यहोवा बिलाम का विरोध करने आया था, क्योंकि बिलाम ने ऐसा मार्ग चुना था जो यहोवा के विरुद्ध था। साथ ही, यहोवा के दूत ने बिलाम को यह देखने में मदद की कि गदही ने बिलाम के जीवन को बचाया। यहोवा के दूत ने बिलाम से कहा, "यदि गदही इन तीनों बार मुझसे हट न गई होती, तो मैं निश्चय ही तुझे मार डालता, परन्तु गदही को जीवित रहने देता।"</w:t>
      </w:r>
    </w:p>
    <w:p>
      <w:pPr/>
      <w:r>
        <w:rPr>
          <w:lang w:val="hi_IN" w:bidi="hi_IN"/>
        </w:rPr>
      </w:r>
      <w:r>
        <w:rPr>
          <w:lang w:val="hi_IN" w:bidi="hi_IN"/>
        </w:rPr>
        <w:t>यहाँ रुकें और इस प्रश्न पर समूह में चर्चा करें: एक ऐसे समय की कहानी सुनाएँ जब किसी अयोग्य व्यक्ति को लाभ हुआ क्योंकि किसी और ने कुछ अच्छा किया था। अयोग्य व्यक्ति को कैसा महसूस हुआ? इस ऑडियो को यहाँ रोकें।</w:t>
      </w:r>
    </w:p>
    <w:p>
      <w:pPr/>
      <w:r>
        <w:rPr>
          <w:lang w:val="hi_IN" w:bidi="hi_IN"/>
        </w:rPr>
      </w:r>
      <w:r>
        <w:rPr>
          <w:lang w:val="hi_IN" w:bidi="hi_IN"/>
        </w:rPr>
        <w:t>बिलाम ने यहोवा के दूत से कहा, “मैंने पाप किया है क्योंकि मुझे पता नहीं था कि तू मेरा विरोध करने के लिए सड़क पर खड़ा है।” बिलाम जानता था कि परमेश्वर ने बिलाम से कहा था कि वह केवल वही करे जो परमेश्वर ने उसे करने के लिए कहा था। बिलाम ने "पाप किया"—यानी परमेश्वर की आज्ञा का उल्लंघन किया—क्योंकि उसने परमेश्वर के बताए काम के बजाय कुछ और करने की योजना बनाई। बिलाम ने यहोवा के दूत से कहा कि यदि यहोवा को लगा कि मोआब जाकर बिलाम कुछ बुरा या अनिष्ट कर रहा था, तो वह पतोर लौट जाएगा।</w:t>
      </w:r>
    </w:p>
    <w:p>
      <w:pPr/>
      <w:r>
        <w:rPr>
          <w:lang w:val="hi_IN" w:bidi="hi_IN"/>
        </w:rPr>
      </w:r>
      <w:r>
        <w:rPr>
          <w:lang w:val="hi_IN" w:bidi="hi_IN"/>
        </w:rPr>
        <w:t>यहोवा के दूत ने बिलाम को बालाक के प्रतिनिधियों के साथ मोआब जाने की अनुमति दी। यहोवा के दूत ने बिलाम को याद दिलाया कि वह केवल वही कहे जो यहोवा बिलाम को कहने की अनुमति देता है। इसलिए बिलाम ने बालाक के प्रतिनिधियों के साथ मोआब जाना जारी रखा। बालाक को पता चला कि बिलाम आ रहा है। इसलिए बालाक अर्नोन की सीमा पर मोआबी नगर में बिलाम से मिलने गया, जो बालाक के क्षेत्र के ठीक भीतर था। उस संस्कृति में, एक राजा अपने राज्य की सीमा पर अतिथि से मिलकर उसे अत्यंत सम्मान देता था और उसकी रक्षा करता था। फिर भी, बालाक ने बिलाम को डाँटा। बालाक बिलाम को याद दिलाता है कि बालाक ने बिलाम को तुरंत बुलाया, लेकिन बिलाम तुरंत नहीं आया। बालाक ने बिलाम से पूछा, “क्या तुझे लगता है कि मैं तुझे प्रतिफल नहीं दे सकता?” बालाक के कहने का यह तरीका था कि बिलाम ने उस पर भरोसा न करके उसे नाराज़ कर दिया था—कि बालाक के पास उसे इनाम देने के लिए पर्याप्त धन है।</w:t>
      </w:r>
    </w:p>
    <w:p>
      <w:pPr/>
      <w:r>
        <w:rPr>
          <w:lang w:val="hi_IN" w:bidi="hi_IN"/>
        </w:rPr>
      </w:r>
      <w:r>
        <w:rPr>
          <w:lang w:val="hi_IN" w:bidi="hi_IN"/>
        </w:rPr>
        <w:t>बिलाम ने बालाक से कहा कि वह अब आया है। बिलाम ने बालाक को याद दिलाया कि बिलाम वह सब कुछ नहीं कह सकता था जो वह कहना चाहता था। बिलाम ने कहा, “मैं केवल वही बोल सकता हूँ जो परमेश्वर कहता है कि मैं बोल सकता हूँ।”</w:t>
      </w:r>
    </w:p>
    <w:p>
      <w:pPr/>
      <w:r>
        <w:rPr>
          <w:lang w:val="hi_IN" w:bidi="hi_IN"/>
        </w:rPr>
      </w:r>
      <w:r>
        <w:rPr>
          <w:lang w:val="hi_IN" w:bidi="hi_IN"/>
        </w:rPr>
        <w:t>फिर बिलाम बालाक के साथ मोआब के किर्यथूसोत नामक एक स्थान पर गया, जो मृत सागर के उत्तर-पूर्व में है। वहाँ बालाक ने मोआबी देवताओं को बलि चढ़ाने के लिए विधि-विधान से मवेशियों और भेड़ों को मारा। बालाक ने बलि चढ़ाए गए माँस का कुछ हिस्सा बिलाम को और उन प्रतिनिधियों को भी उपहार स्वरूप दिया, जो बिलाम को मोआब ले आए थे। बालाक इस उपहार का उपयोग करके बिलाम से वही करवाना चाहता था, जो बालाक उससे करवाना चाहता था।</w:t>
      </w:r>
    </w:p>
    <w:p>
      <w:pPr/>
      <w:r>
        <w:rPr>
          <w:lang w:val="hi_IN" w:bidi="hi_IN"/>
        </w:rPr>
      </w:r>
      <w:r>
        <w:rPr>
          <w:lang w:val="hi_IN" w:bidi="hi_IN"/>
        </w:rPr>
        <w:t xml:space="preserve">यहाँ रुकें और यदि आवश्यक हो, तो </w:t>
      </w:r>
      <w:r>
        <w:rPr>
          <w:b/>
          <w:lang w:val="hi_IN" w:bidi="hi_IN"/>
        </w:rPr>
        <w:t>मवेशियों</w:t>
      </w:r>
      <w:r>
        <w:rPr>
          <w:lang w:val="hi_IN" w:bidi="hi_IN"/>
        </w:rPr>
        <w:t xml:space="preserve"> और </w:t>
      </w:r>
      <w:r>
        <w:rPr>
          <w:b/>
          <w:lang w:val="hi_IN" w:bidi="hi_IN"/>
        </w:rPr>
        <w:t>भेड़ों</w:t>
      </w:r>
      <w:r>
        <w:rPr>
          <w:lang w:val="hi_IN" w:bidi="hi_IN"/>
        </w:rPr>
        <w:t xml:space="preserve"> की तस्वीर देखें। </w:t>
      </w:r>
      <w:r>
        <w:rPr>
          <w:b/>
          <w:lang w:val="hi_IN" w:bidi="hi_IN"/>
        </w:rPr>
        <w:t>मोआब के किर्यथूसोत</w:t>
      </w:r>
      <w:r>
        <w:rPr>
          <w:lang w:val="hi_IN" w:bidi="hi_IN"/>
        </w:rPr>
        <w:t xml:space="preserve"> का नक्शा देखें।</w:t>
      </w:r>
      <w:r>
        <w:rPr>
          <w:lang w:val="hi_IN" w:bidi="hi_IN"/>
        </w:rPr>
      </w:r>
    </w:p>
    <w:p>
      <w:pPr>
        <w:pStyle w:val="Heading3"/>
      </w:pPr>
      <w:r>
        <w:rPr>
          <w:lang w:val="hi_IN" w:bidi="hi_IN"/>
        </w:rPr>
        <w:t>घटनाओं को समझाना</w:t>
      </w:r>
    </w:p>
    <w:p>
      <w:pPr/>
      <w:r>
        <w:rPr>
          <w:lang w:val="hi_IN" w:bidi="hi_IN"/>
        </w:rPr>
      </w:r>
      <w:r>
        <w:rPr>
          <w:lang w:val="hi_IN" w:bidi="hi_IN"/>
        </w:rPr>
        <w:t>गिनती 22:22–40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8 दृश्य हैं।</w:t>
      </w:r>
    </w:p>
    <w:p>
      <w:pPr/>
      <w:r>
        <w:rPr>
          <w:lang w:val="hi_IN" w:bidi="hi_IN"/>
        </w:rPr>
      </w:r>
      <w:r>
        <w:rPr>
          <w:b/>
          <w:lang w:val="hi_IN" w:bidi="hi_IN"/>
        </w:rPr>
        <w:t>पहले दृश्य में:</w:t>
      </w:r>
      <w:r>
        <w:rPr>
          <w:lang w:val="hi_IN" w:bidi="hi_IN"/>
        </w:rPr>
        <w:t xml:space="preserve"> बिलाम एक गदही पर सवार होकर बालाक के प्रतिनिधियों के साथ मोआब जाता है। यहोवा बिलाम के प्रति क्रोधित है क्योंकि बिलाम यहोवा के विरुद्ध जाना चाहता है।</w:t>
      </w:r>
    </w:p>
    <w:p>
      <w:pPr/>
      <w:r>
        <w:rPr>
          <w:lang w:val="hi_IN" w:bidi="hi_IN"/>
        </w:rPr>
      </w:r>
      <w:r>
        <w:rPr>
          <w:b/>
          <w:lang w:val="hi_IN" w:bidi="hi_IN"/>
        </w:rPr>
        <w:t>दूसरे दृश्य में:</w:t>
      </w:r>
      <w:r>
        <w:rPr>
          <w:lang w:val="hi_IN" w:bidi="hi_IN"/>
        </w:rPr>
        <w:t xml:space="preserve"> यहोवा का दूत तलवार से बिलाम को मारने की तैयारी करता है। बिलाम की गदही यहोवा के दूत को देखती है और सड़क से हट जाती है। बिलाम यहोवा के दूत को नहीं देखता है, इसलिए वह गदही को तब तक मारता है जब तक कि गदही मोआब की ओर यात्रा करने के लिए वापस सड़क पर न आ जाए।</w:t>
      </w:r>
    </w:p>
    <w:p>
      <w:pPr/>
      <w:r>
        <w:rPr>
          <w:lang w:val="hi_IN" w:bidi="hi_IN"/>
        </w:rPr>
      </w:r>
      <w:r>
        <w:rPr>
          <w:b/>
          <w:lang w:val="hi_IN" w:bidi="hi_IN"/>
        </w:rPr>
        <w:t>तीसरे दृश्य में:</w:t>
      </w:r>
      <w:r>
        <w:rPr>
          <w:lang w:val="hi_IN" w:bidi="hi_IN"/>
        </w:rPr>
        <w:t xml:space="preserve"> यहोवा का दूत, जिसके दोनों ओर दीवारें हैं, एक सँकरे रास्ते में खड़ा होकर बिलाम को फिर से मारने की तैयारी करता है। जब बिलाम की गदही यहोवा के दूत से बचने की कोशिश करती है, तो वह बिलाम के पैर को दीवार से ज़ोर से दबा देती है। बिलाम फिर से यात्रा करने के लिए गदही को मारता है।</w:t>
      </w:r>
    </w:p>
    <w:p>
      <w:pPr/>
      <w:r>
        <w:rPr>
          <w:lang w:val="hi_IN" w:bidi="hi_IN"/>
        </w:rPr>
      </w:r>
      <w:r>
        <w:rPr>
          <w:b/>
          <w:lang w:val="hi_IN" w:bidi="hi_IN"/>
        </w:rPr>
        <w:t>चौथे दृश्य में:</w:t>
      </w:r>
      <w:r>
        <w:rPr>
          <w:lang w:val="hi_IN" w:bidi="hi_IN"/>
        </w:rPr>
        <w:t xml:space="preserve"> यहोवा का दूत, और भी अधिक तंग जगह पर खड़े होकर, बिलाम को मारने के लिए फिर से तैयार होता है। चूँकि गदही दूर नहीं जा सकती थी, इसलिए वह बिलाम के नीचे बैठ गई। बिलाम ने लाठी से गदही को मारा।</w:t>
      </w:r>
    </w:p>
    <w:p>
      <w:pPr/>
      <w:r>
        <w:rPr>
          <w:lang w:val="hi_IN" w:bidi="hi_IN"/>
        </w:rPr>
      </w:r>
      <w:r>
        <w:rPr>
          <w:b/>
          <w:lang w:val="hi_IN" w:bidi="hi_IN"/>
        </w:rPr>
        <w:t>पाँचवें दृश्य में:</w:t>
      </w:r>
      <w:r>
        <w:rPr>
          <w:lang w:val="hi_IN" w:bidi="hi_IN"/>
        </w:rPr>
        <w:t xml:space="preserve"> यहोवा गदही को एक व्यक्ति की तरह बोलने की क्षमता देता है। बिलाम और गदही इस बारे में बात करते हैं कि बिलाम ने गदही को क्यों मारा।</w:t>
      </w:r>
    </w:p>
    <w:p>
      <w:pPr/>
      <w:r>
        <w:rPr>
          <w:lang w:val="hi_IN" w:bidi="hi_IN"/>
        </w:rPr>
      </w:r>
      <w:r>
        <w:rPr>
          <w:b/>
          <w:lang w:val="hi_IN" w:bidi="hi_IN"/>
        </w:rPr>
        <w:t>छठे दृश्य में:</w:t>
      </w:r>
      <w:r>
        <w:rPr>
          <w:lang w:val="hi_IN" w:bidi="hi_IN"/>
        </w:rPr>
        <w:t xml:space="preserve"> यहोवा बिलाम को यहोवा का वह दूत दिखाता है, जो बिलाम को मारने के लिए तैयार खड़ा है। बिलाम यहोवा के दूत को दण्डवत करता है। यहोवा का दूत बिलाम को आज्ञा मानने की याद दिलाता है। यहोवा बिलाम को मोआब जाने देता है।</w:t>
      </w:r>
    </w:p>
    <w:p>
      <w:pPr/>
      <w:r>
        <w:rPr>
          <w:lang w:val="hi_IN" w:bidi="hi_IN"/>
        </w:rPr>
      </w:r>
      <w:r>
        <w:rPr>
          <w:b/>
          <w:lang w:val="hi_IN" w:bidi="hi_IN"/>
        </w:rPr>
        <w:t>सातवें दृश्य में:</w:t>
      </w:r>
      <w:r>
        <w:rPr>
          <w:lang w:val="hi_IN" w:bidi="hi_IN"/>
        </w:rPr>
        <w:t xml:space="preserve"> जैसे ही बिलाम मोआब के देश में प्रवेश करता है, बालाक बिलाम के पास जाता है। बालाक पूछता है कि उसकी अति-आवश्यक विनती के जवाब में बिलाम तुरंत क्यों नहीं आया। बिलाम उत्तर देता है कि अब बिलाम आ गया है। बिलाम बालाक को याद दिलाता है कि बिलाम केवल वही कह सकता है जो परमेश्वर बिलाम को कहने की अनुमति देता है।</w:t>
      </w:r>
    </w:p>
    <w:p>
      <w:pPr/>
      <w:r>
        <w:rPr>
          <w:lang w:val="hi_IN" w:bidi="hi_IN"/>
        </w:rPr>
      </w:r>
      <w:r>
        <w:rPr>
          <w:b/>
          <w:lang w:val="hi_IN" w:bidi="hi_IN"/>
        </w:rPr>
        <w:t>आठवें दृश्य में:</w:t>
      </w:r>
      <w:r>
        <w:rPr>
          <w:lang w:val="hi_IN" w:bidi="hi_IN"/>
        </w:rPr>
        <w:t xml:space="preserve"> बालाक बिलाम को किर्यथूसोत नाम के एक स्थान पर ले जाता है। वहाँ बालाक बिलाम और उन प्रतिनिधियों को उपहार के रूप में मवेशियों और भेड़ों की बलि देता है जो बिलाम को मोआब ले आए।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का स्वर्गदूत</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बिलाम के दो सेवक</w:t>
      </w:r>
    </w:p>
    <w:p>
      <w:pPr>
        <w:pStyle w:val="ListBullet"/>
        <w:spacing w:line="240" w:lineRule="auto"/>
        <w:ind w:left="720"/>
      </w:pPr>
      <w:r>
        <w:rPr>
          <w:lang w:val="hi_IN" w:bidi="hi_IN"/>
        </w:rPr>
      </w:r>
      <w:r>
        <w:rPr>
          <w:lang w:val="hi_IN" w:bidi="hi_IN"/>
        </w:rPr>
        <w:t>गदही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और बालाक के प्रतिनिधि, जो बिलाम के साथ पतोर से मोआब की यात्रा की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कहानीकार कहानी की शुरुआत में यह कहकर परमेश्वर के क्रोध पर जोर देता है कि परमेश्वर बिलाम पर क्रोधित हुआ। हम जानते हैं कि बिलाम अपनी गदही पर सवार होकर मोआब की ओर जाता रहा। बिलाम के दो पुरुष सेवकों ने बिलाम के साथ यात्रा की। यद्यपि इस कहानी में यहाँ बालाक के प्रतिनिधियों का उल्लेख नहीं किया गया है, फिर भी हम पिछली कहानी से जानते हैं कि बिलाम ने इन प्रतिनिधियों के साथ यात्रा की थी। कहानीकार सीधे यह नहीं कहता है, लेकिन हम जानते हैं कि परमेश्वर बिलाम के विचारों को जानता था। परमेश्वर बिलाम पर क्रोधित हुए क्योंकि परमेश्वर जानते थे कि बिलाम परमेश्वर के विरुद्ध जाना या उनका विरोध करना चाहता था। चूँकि बिलाम परमेश्वर का विरोध करना चाहता था, इसलिए यहोवा ने बिलाम को रोकने की योजना बनाई। यहोवा का दूत यहोवा का प्रतिनिधित्व करता था और बिलाम को मारने के लिए तलवार के साथ आया। यहोवा का दूत सड़क पर खड़ा होकर बिलाम के आने की प्रतीक्षा कर रहा था।</w:t>
      </w:r>
    </w:p>
    <w:p>
      <w:pPr/>
      <w:r>
        <w:rPr>
          <w:lang w:val="hi_IN" w:bidi="hi_IN"/>
        </w:rPr>
      </w:r>
      <w:r>
        <w:rPr>
          <w:lang w:val="hi_IN" w:bidi="hi_IN"/>
        </w:rPr>
        <w:t>दूसरे दृश्य में, बिलाम की गदही ने सड़क पर यहोवा के दूत को देखा, जो बिलाम को तलवार से मारने के लिए तैयार था। इसलिए, गदही एक खुले खेत में चली गई। बिलाम ने यहोवा के दूत को नहीं देखा। इसलिए बिलाम ने क्रोध से गदही को मारा, शायद एक लाठी से, ताकि गदही सड़क पर चलने के लिए लौट आए।</w:t>
      </w:r>
    </w:p>
    <w:p>
      <w:pPr/>
      <w:r>
        <w:rPr>
          <w:lang w:val="hi_IN" w:bidi="hi_IN"/>
        </w:rPr>
      </w:r>
      <w:r>
        <w:rPr>
          <w:lang w:val="hi_IN" w:bidi="hi_IN"/>
        </w:rPr>
        <w:t>तीसरे दृश्य में, मोआब के रास्ते में, बिलाम अपनी गदही पर सवार होकर दाख की बारी से होकर जाने वाली सड़क पर चल पड़ा। दाख की बारी वह स्थान है जहाँ किसान अंगूर उगाते हैं। सड़क के इस भाग के दोनों ओर दीवारें थीं ताकि सड़क को दाख की बारी से अलग किया जा सके। हम जानते हैं कि यहोवा अभी भी बिलाम पर क्रोधित है क्योंकि यहोवा का दूत बिलाम को तलवार से मारने के लिए फिर से तैयार हुआ। यहोवा का दूत इस सड़क को रोकने के लिए खड़ा था। फिर से, बिलाम ने यहोवा के दूत को नहीं देखा। फिर से, बिलाम की गदही ने यहोवा के दूत से बचने की कोशिश की। इस बार गदही एक दीवार से बिल्कुल सट गई। वास्तव में, गदही ने गलती से बिलाम के पैर को दीवार से दबा दिया। फिर से गुस्सा होकर, बिलाम ने गदही को दोबारा मारा, ताकि गदही मोआब की ओर आगे बढ़ती रहे।</w:t>
      </w:r>
    </w:p>
    <w:p>
      <w:pPr/>
      <w:r>
        <w:rPr>
          <w:lang w:val="hi_IN" w:bidi="hi_IN"/>
        </w:rPr>
      </w:r>
      <w:r>
        <w:rPr>
          <w:lang w:val="hi_IN" w:bidi="hi_IN"/>
        </w:rPr>
        <w:t>चौथे दृश्य में, यहोवा का दूत मोआब जाने वाले मार्ग पर एक और भी अधिक संकरी जगह पर जा पहुँचा, और बिलाम को मार डालने के लिए तैयार हो गया। फिर से, बिलाम ने यहोवा के दूत को नहीं देखा। फिर से, बिलाम की गदही ने यहोवा के दूत से बचने की कोशिश की। परन्तु संकरे रास्ते की वजह से गदही के लिए किसी भी दिशा में चलना असंभव था। वास्तव में, बिलाम की गदही न तो दाईं ओर मुड़ सकती थी और न ही बाईं ओर। इसलिए गदही सड़क पर बैठ गई, जबकि बिलाम अभी भी गदही के पीठ पर सवार रहा। बिलाम ने गदही पर बहुत क्रोध महसूस किया। बिलाम ने लाठी से गदही को मारा।</w:t>
      </w:r>
    </w:p>
    <w:p>
      <w:pPr/>
      <w:r>
        <w:rPr>
          <w:lang w:val="hi_IN" w:bidi="hi_IN"/>
        </w:rPr>
      </w:r>
      <w:r>
        <w:rPr>
          <w:lang w:val="hi_IN" w:bidi="hi_IN"/>
        </w:rPr>
        <w:t>पाँचवें दृश्य में, यहोवा ने "गदही का मुँह खोला," जिसका अर्थ है कि यहोवा ने गदही को बिलाम से बात करने की क्षमता दी। गदही ने बिलाम से पूछा, “मैंने तेरा क्या बिगाड़ा है कि तूने मुझे तीन बार मारा है?” बिलाम ने उत्तर दिया कि गदही ने बिलाम को दूसरों के सामने मूर्ख बना दिया। बिलाम ने गदही से कहा कि यदि बिलाम के पास तलवार होती तो वह गदही को पहले ही मार डाला होता। गदही ने एक ऐसा सवाल पूछा, जिसका जवाब देने की उम्मीद गदही को बिलाम से नहीं थी। गदही ने पूछा, "क्या मैं तेरी अपनी गदही नहीं हूँ, जिस पर तू आज तक हमेशा सवारी करता आया है?" गदही ने इस सवाल का इस्तेमाल बिलाम को यह याद दिलाने के लिए किया कि जब तक गदही बिलाम के पास रही, उसने बिलाम की अच्छी तरह सेवा की। तब गदही ने बिलाम से पूछा, "क्या मैंने पहले कभी तेरे साथ ऐसा बर्ताव किया है?" बिलाम ने उत्तर दिया, "नहीं।"</w:t>
      </w:r>
    </w:p>
    <w:p>
      <w:pPr/>
      <w:r>
        <w:rPr>
          <w:lang w:val="hi_IN" w:bidi="hi_IN"/>
        </w:rPr>
      </w:r>
      <w:r>
        <w:rPr>
          <w:lang w:val="hi_IN" w:bidi="hi_IN"/>
        </w:rPr>
        <w:t>छठे दृश्य में, यहोवा ने "बिलाम की आँखें खोल दी।" इसका मतलब यह है कि यहोवा ने यह सुनिश्चित किया कि बिलाम देख सके कि यहोवा का दूत सड़क पर खड़ा है, और तलवार से बिलाम को मारने के लिए तैयार है। बिलाम ने तुरंत यहोवा के दूत के सामने ज़मीन पर मुँह के बल गिरकर दंडवत प्रणाम किया। बिलाम ने यहोवा के दूत के प्रति सम्मान प्रकट करते हुए ज़मीन पर बहुत नीचे तक झुककर प्रणाम किया, जबकि यहोवा का दूत अभी भी खड़ा था। बिलाम ने दण्डवत करके कुछ नम्रता और शायद भय भी प्रकट किया।</w:t>
      </w:r>
    </w:p>
    <w:p>
      <w:pPr/>
      <w:r>
        <w:rPr>
          <w:lang w:val="hi_IN" w:bidi="hi_IN"/>
        </w:rPr>
      </w:r>
      <w:r>
        <w:rPr>
          <w:lang w:val="hi_IN" w:bidi="hi_IN"/>
        </w:rPr>
        <w:t>यहाँ रुकें और चर्चा करें: कोई कहानी सुनाएँ, और उन शब्दों पर ध्यान दें जिनका इस्तेमाल आप तब करते हैं, जब आप अचानक किसी बात को समझने या किसी चीज़ को देखने के बारे में बात कर रहे होते हैं। आप किसी नई बात को महसूस करने के बारे में कैसे बात करते हैं जिसे पहले महसूस नहीं किया गया था? इस ऑडियो को यहाँ रोकें।</w:t>
      </w:r>
    </w:p>
    <w:p>
      <w:pPr/>
      <w:r>
        <w:rPr>
          <w:lang w:val="hi_IN" w:bidi="hi_IN"/>
        </w:rPr>
      </w:r>
      <w:r>
        <w:rPr>
          <w:lang w:val="hi_IN" w:bidi="hi_IN"/>
        </w:rPr>
        <w:t>यहोवा के दूत ने बिलाम को डाँटकर पूछा, "तूने अपनी गदही को तीन बार क्यों मारा?" यहोवा का दूत जानता था कि बिलाम ने गदही को मारा, क्योंकि बिलाम क्रोधित था। यहोवा के दूत को बिलाम से इस प्रश्न के उत्तर की उम्मीद नहीं थी। यहोवा का दूत चाहता था कि बिलाम को पता चले कि गदही को पीटकर उसने एक बुरा काम किया है।</w:t>
      </w:r>
    </w:p>
    <w:p>
      <w:pPr/>
      <w:r>
        <w:rPr>
          <w:lang w:val="hi_IN" w:bidi="hi_IN"/>
        </w:rPr>
      </w:r>
      <w:r>
        <w:rPr>
          <w:lang w:val="hi_IN" w:bidi="hi_IN"/>
        </w:rPr>
        <w:t>फिर यहोवा के दूत ने बिलाम को यह दिखाने के लिए एक शब्द का उपयोग किया कि बिलाम को किस पर ध्यान देना था। यहोवा के दूत ने बिलाम को समझाया कि यहोवा बिलाम का विरोध करने आया था, क्योंकि बिलाम ने एक "कठिन मार्ग" चुना था—जिसका अर्थ है, ऐसा मार्ग जो यहोवा के विरुद्ध था। साथ ही, यहोवा के दूत ने बिलाम को यह देखने में मदद की कि गदही ने बिलाम की जान बचाई। यहोवा के दूत ने बिलाम से कहा कि यदि गदही उन तीनों बार दूर न गई होती, तो यहोवा का दूत बिलाम को पहले ही मार डाल चुका होता। यहोवा के दूत ने गदही को जीवित रहने देने की योजना बनाई।</w:t>
      </w:r>
    </w:p>
    <w:p>
      <w:pPr/>
      <w:r>
        <w:rPr>
          <w:lang w:val="hi_IN" w:bidi="hi_IN"/>
        </w:rPr>
      </w:r>
      <w:r>
        <w:rPr>
          <w:lang w:val="hi_IN" w:bidi="hi_IN"/>
        </w:rPr>
        <w:t>बिलाम ने यहोवा के दूत के सामने स्वीकार किया, "मैंने पाप किया है, क्योंकि मुझे यह एहसास नहीं था कि तू सड़क पर मेरा विरोध करने के लिए खड़ा है।” बिलाम ने महसूस किया कि गदही ने बिलाम के जीवन को बचाया। बिलाम जानता था कि बिलाम ने गदही को मारकर गलत किया है। बिलाम शायद अब यह भी जानता है कि परमेश्वर बिलाम के विचारों को समझ सकता है।</w:t>
      </w:r>
    </w:p>
    <w:p>
      <w:pPr/>
      <w:r>
        <w:rPr>
          <w:lang w:val="hi_IN" w:bidi="hi_IN"/>
        </w:rPr>
      </w:r>
      <w:r>
        <w:rPr>
          <w:lang w:val="hi_IN" w:bidi="hi_IN"/>
        </w:rPr>
        <w:t>तब बिलाम ने कहा कि यदि यहोवा को बिलाम का मोआब जाना बुरा, या "दुष्टतापूर्ण" लगता है, तो बिलाम पतोर लौटने को तैयार है। परन्तु यहोवा के दूत ने बिलाम को बालाक के प्रतिनिधियों के साथ मोआब जाने दिया। यहोवा के दूत ने बिलाम को याद दिलाया कि वह केवल वही कहे जो यहोवा बिलाम को कहने की अनुमति देता है। इससे वह असली कारण पता चलता है कि परमेश्वर बिलाम पर क्रोधित क्यों था। परमेश्वर जानता था कि कहानी में पहले, बिलाम पूरी तरह से परमेश्वर का अनुसरण या आज्ञा मानना नहीं चाहता था। परमेश्वर ने बिलाम को मोआब जाने की अनुमति दी, लेकिन साथ ही उसे यह भी याद दिलाता रहा कि वह अपने इरादे सही रखे। बिलाम बालाक के प्रतिनिधियों के साथ मोआब की ओर चलता रहा।</w:t>
      </w:r>
    </w:p>
    <w:p>
      <w:pPr/>
      <w:r>
        <w:rPr>
          <w:lang w:val="hi_IN" w:bidi="hi_IN"/>
        </w:rPr>
      </w:r>
      <w:r>
        <w:rPr>
          <w:lang w:val="hi_IN" w:bidi="hi_IN"/>
        </w:rPr>
        <w:t>सातवें दृश्य में, किसी ने बालाक से कहा कि बिलाम आ रहा है। शायद किसी ने पहले ही बालाक को बिलाम के आगमन के बारे में बताया। इसलिए, बालाक बिलाम से मिलने जाता है, जब बिलाम पहली बार मोआब पहुँचा। बालाक ने बिलाम को इस बात के लिए डांटा कि जब उसने बिलाम को तुरंत बुलाया, तो वह फौरन क्यों नहीं आया। बालाक ने बिलाम से कई प्रश्न पूछे। बालाक एक बात बताना चाहता है। बालाक बिलाम से इन प्रश्नों के उत्तर देने की उम्मीद नहीं करता है। बालाक ने पूछा, "क्या मैंने तुझे कोई ज़रूरी बुलावा नहीं भेजा था?" तू मेरे पास क्यों नहीं आया? क्या तुझे लगा कि मैं तुझे इनाम नहीं दे सकता?" बालाक, बिलाम से ये सवाल इसलिए पूछ रहा है ताकि यह संकेत दे सके कि बालाक के ज़रूरी अनुरोध का जवाब देने में बिलाम की देरी की वजह शायद यह हो सकती है कि बिलाम को इस बात पर शक था कि क्या बालाक सचमुच उसे इनाम दे पाएगा। यह बालाक का बिलाम को यह बताने का तरीका भी है कि बालाक बिलाम को प्रतिफल दे सकता है और बिलाम को प्रतिफल देने की योजना रखता है।</w:t>
      </w:r>
    </w:p>
    <w:p>
      <w:pPr/>
      <w:r>
        <w:rPr>
          <w:lang w:val="hi_IN" w:bidi="hi_IN"/>
        </w:rPr>
      </w:r>
      <w:r>
        <w:rPr>
          <w:lang w:val="hi_IN" w:bidi="hi_IN"/>
        </w:rPr>
        <w:t>बिलाम ने बालाक से कहा कि बिलाम अब आ गया है। बिलाम ने बालाक को याद दिलाया कि वह जो चाहे, वह नहीं कह सकता। बिलाम ने कहा, "मैं केवल वही बोल सकता हूँ जो परमेश्वर मेरे मुँह में डालता है।" इसका मतलब यह है कि बिलाम केवल वही कह सकता है, जो परमेश्वर उसे कहने की अनुमति देता है।</w:t>
      </w:r>
    </w:p>
    <w:p>
      <w:pPr/>
      <w:r>
        <w:rPr>
          <w:lang w:val="hi_IN" w:bidi="hi_IN"/>
        </w:rPr>
      </w:r>
      <w:r>
        <w:rPr>
          <w:lang w:val="hi_IN" w:bidi="hi_IN"/>
        </w:rPr>
        <w:t>आठवें दृश्य में, बिलाम बालाक के साथ मोआब में किर्यथूसोत नाम के एक स्थान पर गया। मोआबी शब्द "किर्यत" का अर्थ है "क़स्बा" या "नगर।" शायद बालाक बिलाम को मृत सागर के उत्तर-पूर्व में स्थित हूसोत ले गया, क्योंकि यह पहाड़ी इलाका मोआब के मैदानों में बसे इस्राएलियों के डेरे के ठीक ऊपर पड़ता था।</w:t>
      </w:r>
    </w:p>
    <w:p>
      <w:pPr/>
      <w:r>
        <w:rPr>
          <w:lang w:val="hi_IN" w:bidi="hi_IN"/>
        </w:rPr>
      </w:r>
      <w:r>
        <w:rPr>
          <w:lang w:val="hi_IN" w:bidi="hi_IN"/>
        </w:rPr>
        <w:t>वहाँ बालाक ने मवेशियों और भेड़ों को बलि या भेंट के रूप में मारा, शायद मोआबी देवताओं को देने के लिए। बालाक ने बलि चढ़ाए गए माँस का कुछ हिस्सा बिलाम को और उन प्रतिनिधियों को भी उपहार स्वरूप दिया, जो बिलाम को मोआब ले आए थे। बालाक इस उपहार का उपयोग करके बिलाम से वही करवाना चाहता था, जो बालाक उससे करवाना चाहता था।</w:t>
      </w:r>
    </w:p>
    <w:p>
      <w:pPr/>
      <w:r>
        <w:rPr>
          <w:lang w:val="hi_IN" w:bidi="hi_IN"/>
        </w:rPr>
      </w:r>
      <w:r>
        <w:rPr>
          <w:lang w:val="hi_IN" w:bidi="hi_IN"/>
        </w:rPr>
        <w:t xml:space="preserve">यदि आवश्यक हो, तो </w:t>
      </w:r>
      <w:r>
        <w:rPr>
          <w:b/>
          <w:lang w:val="hi_IN" w:bidi="hi_IN"/>
        </w:rPr>
        <w:t>मोआब में हूसोत</w:t>
      </w:r>
      <w:r>
        <w:rPr>
          <w:lang w:val="hi_IN" w:bidi="hi_IN"/>
        </w:rPr>
        <w:t xml:space="preserve"> के नक्शे की समीक्षा करने के लिए यहाँ रुकें।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22:22–40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8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का स्वर्गदूत</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बिलाम के दो सेवक</w:t>
      </w:r>
    </w:p>
    <w:p>
      <w:pPr>
        <w:pStyle w:val="ListBullet"/>
        <w:spacing w:line="240" w:lineRule="auto"/>
        <w:ind w:left="720"/>
      </w:pPr>
      <w:r>
        <w:rPr>
          <w:lang w:val="hi_IN" w:bidi="hi_IN"/>
        </w:rPr>
      </w:r>
      <w:r>
        <w:rPr>
          <w:lang w:val="hi_IN" w:bidi="hi_IN"/>
        </w:rPr>
        <w:t>गदही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और बालाक के प्रतिनिधी, जो बिलाम के साथ पतोर से मोआब की यात्रा 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बिलाम गदही पर मोआब की यात्रा करता है, और दो सेवक उसके साथ जाते हैं। यहोवा बिलाम के जाने पर क्रोधित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क्रोधित हूँ क्योंकि मुझे पता है कि बिलाम मेरे विरुद्ध जाने का इरादा रखता है,” या “मैंने बिलाम से कहा कि वह केवल वही करे और बोले, जो मैंने कहा था कि वह कर सकता है। लेकिन मुझे पता है कि बिलाम मेरी अवज्ञा करना चाहता है। इसका कारण यह है कि बिलाम वह प्रतिफल और सम्मान पा सकता है, जो राजा बालाक ने बिलाम को देने की पेशकश की थी," या "मैंने इस्राएलियों को आशीष दी थी और अब बिलाम इस्राएलियों को श्राप देना चाहता है।" मैं बिलाम को ऐसा करने की अनुमति नहीं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का प्रतिनिधित्व करते हुए, यहोवा का दूत बिलाम को तलवार से मारने की तैयारी करता है। बिलाम की गदही यह देखती है और हट जाती है। बिलाम यहोवा के दूत को नहीं देखता है, और इसलिए बिलाम गदही को मारता है। गदही मोआब की यात्रा जारी रखने के लिए सड़क पर लौटती है। यहोवा के दूत ने बिलाम को नहीं मारा।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गदही का किरदार निभा रहे व्यक्ति से पूछें, "आप क्या महसूस कर रहे हैं या क्या सोच रहे हैं?" व्यक्ति इस तरह उत्तर दे सकता है, "अरे नहीं! हमें यहाँ से दूर भागना चाहिए!" या "मैं यहोवा के दूत से डरता हूँ। मैं मरना नहीं चाहता हूँ," या "मुझे बिलाम की परवाह है। मैं नहीं चाहता कि बिलाम मरे।"</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का दूत सड़क के एक और भी संकरे स्थान पर चला गया, और वहाँ बिलाम को मार डालने के लिए तैयार हो गया। मार्ग में यह स्थान एक दाख की बारी से होकर जाता था जिसकी दोनों ओर दीवारें थीं। चूँकि गदही के पास चलने के लिए जगह बहुत कम थी, इसलिए वह एक दीवार के बहुत पास चली। गदही ने गलती से बिलाम के पैर को दीवार से दबा दिया। बिलाम ने गदही को मारा, जिससे गदही फिर से मोआब की ओर चलने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यहोवा के दूत की भूमिका निभा रहा है, "आप क्या महसूस कर रहे हैं या क्या सोच रहे हैं?" वह व्यक्ति शायद कुछ ऐसा जवाब दे, "गदही सचमुच बिलाम की परवाह करती है। मैं अभी बिलाम की जान बख्श दूँगा," या "मैं गदही को नहीं मारूँगा," या "बिलाम अब भी मेरी आज्ञा न मानने की योजना बना रहा है। मैं बिलाम को इस्राएलियों को श्राप देने से रोक दूँगा।"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एक बार फिर, यहोवा के दूत ने अभी तक बिलाम को नहीं मारा। यहोवा का दूत सड़क के और भी ज़्यादा संकरे हिस्से में चला गया, और बिलाम को मार डालने के लिए तैयार हो गया। भागने की कोई जगह नहीं थी, इसलिए गदही बिलाम के नीचे लेट जाती है। बिलाम बहुत गुस्से से गदही को लाठी से मारता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कुछ ऐसा जवाब दे, "मुझे गुस्सा आ रहा है क्योंकि गदही वह काम नहीं कर रही है जो उसे करना चाहिए," या "गदही ने मुझे चोट पहुँचाई है और मुझे शर्मिंदा किया है। मुझे बहुत क्रोधित होने का अधिकार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 बार गदही यात्रा नहीं कर सकती थी और न ही आगे बढ़ी। यहोवा ने गदही को बोलने की क्षमता दी। बिलाम और गदही इस बारे में बात करते हैं कि बिलाम ने गदही को क्यों पीटा। बिलाम गदही से कहता है कि यदि बिलाम के पास तलवार होती तो वह गदही को मार डालता। गदही बिलाम को याद दिलाती है कि जब से गदही बिलाम के पास है, तब से उसने पूरी वफ़ादारी के साथ बिलाम की आज्ञा का पालन किया है। बिलाम स्वीकार करता है कि गदही ने पहले बिलाम के विरुद्ध कभी कोई कार्य नहीं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गदही का किरदार निभा रहे व्यक्ति से पूछें, "आप क्या महसूस कर रहे हैं या क्या सोच रहे हैं?" वह व्यक्ति इस तरह उत्तर दे सकता है, "मैं इस योग्य नहीं था कि बिलाम मुझे मारे। मैंने बिलाम की रक्षा की," या "मैं हमेशा विश्वासयोग्यता से बिलाम की आज्ञा मानता रहा हूँ, लेकिन अब बिलाम ने मुझे तीन बार मारा है।"</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“इस पशु ने मेरी आज्ञा नहीं मानी, इसलिए मुझे गदही को मारने का अधिकार है,” या “गदही सही है।” गदही ने हमेशा मेरी आज्ञा का पालन किया है। मुझे समझ नहीं आ रहा कि गदही अब इस तरह क्यों व्यवहार कर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इसके बाद, यहोवा बिलाम को यहोवा का दूत दिखाता है। यहोवा का दूत बिलाम को मारने के लिए तैयार है। बिलाम यहोवा के दूत को दण्डवत करता है। बिलाम कहता है कि उसने पाप किया। यदि यहोवा चाहता है कि बिलाम मोआब जाना बंद कर दे, तो बिलाम ऐसा करने को तैयार है। यहोवा का दूत बिलाम को मोआब जाने की अनुमति देता है। यहोवा का दूत बिलाम को याद दिलाता है कि वह केवल वही करे जो यहोवा करने के लिए कहता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कुछ ऐसा जवाब दे, "मैं बहुत डरा हुआ हूँ।" मैं मरने पर हूँ," या "मैं जीवित रहने के लिए कुछ भी करूँगा," या "मुझे पता है कि मैं यहोवा की आज्ञा का विश्वासपूर्वक पालन नहीं कर रहा हूँ," या "अब मुझे पता है कि मुझे केवल वही करना चाहिए जो यहोवा कहता है," या "मैं बहुत आभारी हूँ कि यहोवा के दूत ने मुझे नहीं मारा।"</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जैसे ही बिलाम मोआब देश में प्रवेश करता है, बालाक बिलाम के पास जाता है। बालाक पूछता है कि उसकी अति-आवश्यक विनती के जवाब में बिलाम तुरंत क्यों नहीं आया। बिलाम उत्तर देता है कि अब बिलाम आ गया है। बिलाम बालाक को याद दिलाता है कि बिलाम केवल वही कह सकता है जो परमेश्वर बिलाम को कहने की अनुमति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उत्तर दे सकता है, “मैं क्रोधित हूँ क्योंकि बिलाम ने मेरे अनुरोध का सम्मान नहीं किया,” या “मैं पास में मौजूद इस्राएलियों के इतने बड़े समूह को लेकर बहुत ज़्यादा तनाव में हूँ। बिलाम मेरी मदद कर सकता है, लेकिन बिलाम को आने में लंबा समय लगा। हमें इस्राएलियों को पराजित करने के लिए अब कुछ करने की आवश्यकता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बालाक बिलाम को किर्यथूसोत नाम के एक स्थान पर ले जाता है। वहाँ बालाक बिलाम और उन प्रतिनिधियों को उपहार के रूप में मवेशियों और भेड़ों की बलि देता है जो बिलाम को मोआब ले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"बालाक अभी भी मुझसे इस्राएलियों को श्राप देने की उम्मीद करता है, लेकिन मुझे पता है कि यहोवा इसकी अनुमति नहीं देगा। बालाक मुझसे क्रोधित होगा," या "वाह! बालाक मुझे पहले ही अच्छा माँस उपहार के रूप में दे चुका है। मुझे परमेश्वर की आज्ञा माननी है, लेकिन काश मुझे ऐसे और भी उपहार मिल पाते।"</w:t>
      </w:r>
      <w:r>
        <w:rPr>
          <w:lang w:val="hi_IN" w:bidi="hi_IN"/>
        </w:rPr>
      </w:r>
    </w:p>
    <w:p>
      <w:pPr>
        <w:pStyle w:val="Heading3"/>
      </w:pPr>
      <w:r>
        <w:rPr>
          <w:lang w:val="hi_IN" w:bidi="hi_IN"/>
        </w:rPr>
        <w:t>आवश्यक जानकारी</w:t>
      </w:r>
    </w:p>
    <w:p>
      <w:pPr/>
      <w:r>
        <w:rPr>
          <w:lang w:val="hi_IN" w:bidi="hi_IN"/>
        </w:rPr>
      </w:r>
      <w:r>
        <w:rPr>
          <w:lang w:val="hi_IN" w:bidi="hi_IN"/>
        </w:rPr>
        <w:t>गिनती 22:22–40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w:t>
      </w:r>
      <w:r>
        <w:rPr>
          <w:b/>
          <w:lang w:val="hi_IN" w:bidi="hi_IN"/>
        </w:rPr>
        <w:t>परमेश्वर</w:t>
      </w:r>
      <w:r>
        <w:rPr>
          <w:lang w:val="hi_IN" w:bidi="hi_IN"/>
        </w:rPr>
        <w:t xml:space="preserve"> के लिए सामान्य शब्द का प्रयोग बिल्कुल शुरुआत में करती है, जब परमेश्वर बिलाम के मोआब जाने पर उससे क्रोधित हुआ; और बिल्कुल अंत में, जब बिलाम बालाक से परमेश्वर के विषय में बात करता है। कहानी के बाकी हिस्से में परमेश्वर के लिए व्यक्तिगत नाम </w:t>
      </w:r>
      <w:r>
        <w:rPr>
          <w:b/>
          <w:lang w:val="hi_IN" w:bidi="hi_IN"/>
        </w:rPr>
        <w:t>यहोवा</w:t>
      </w:r>
      <w:r>
        <w:rPr>
          <w:lang w:val="hi_IN" w:bidi="hi_IN"/>
        </w:rPr>
        <w:t xml:space="preserve"> का प्रयोग किया गया है। परमेश्वर और यहोवा के लिए उन्हीं शब्दों का प्रयोग करें, जिनका प्रयोग आपने पिछले भागों में किया था। </w:t>
      </w:r>
      <w:r>
        <w:rPr>
          <w:lang w:val="hi_IN" w:bidi="hi_IN"/>
        </w:rPr>
        <w:t>परमेश्वर</w:t>
      </w:r>
      <w:r>
        <w:rPr>
          <w:lang w:val="hi_IN" w:bidi="hi_IN"/>
        </w:rPr>
        <w:t xml:space="preserve"> और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गदही ने </w:t>
      </w:r>
      <w:r>
        <w:rPr>
          <w:b/>
          <w:lang w:val="hi_IN" w:bidi="hi_IN"/>
        </w:rPr>
        <w:t>यहोवा के दूत</w:t>
      </w:r>
      <w:r>
        <w:rPr>
          <w:lang w:val="hi_IN" w:bidi="hi_IN"/>
        </w:rPr>
        <w:t xml:space="preserve"> से बचने की कोशिश की। यहोवा का दूत एक विशेष दूत है जो इतने अधिकार के साथ बोलता है, मानो वह स्वयं परमेश्वर ही बोल रहा है। यह भी हो सकता है कि यह दूत स्वयं परमेश्वर ही हों, जो लोगों के सामने इस तरह प्रकट होते हैं कि वे उन्हें देख सकें—और जीवित रह सकें!</w:t>
      </w:r>
    </w:p>
    <w:p>
      <w:pPr/>
      <w:r>
        <w:rPr>
          <w:lang w:val="hi_IN" w:bidi="hi_IN"/>
        </w:rPr>
      </w:r>
      <w:r>
        <w:rPr>
          <w:lang w:val="hi_IN" w:bidi="hi_IN"/>
        </w:rPr>
        <w:t xml:space="preserve">यहाँ रुकें और समूह में चर्चा करें कि आप अपने अनुवाद में </w:t>
      </w:r>
      <w:r>
        <w:rPr>
          <w:b/>
          <w:lang w:val="hi_IN" w:bidi="hi_IN"/>
        </w:rPr>
        <w:t>यहोवा के दूत</w:t>
      </w:r>
      <w:r>
        <w:rPr>
          <w:lang w:val="hi_IN" w:bidi="hi_IN"/>
        </w:rPr>
        <w:t xml:space="preserve"> के लिए क्या कहेंगे। यहोवा के दूत के लिए उन्हीं शब्दों का प्रयोग करें, जिनका प्रयोग आपने बाइबल की पिछली पुस्तकों में किया है। </w:t>
      </w:r>
      <w:r>
        <w:rPr>
          <w:b/>
          <w:lang w:val="hi_IN" w:bidi="hi_IN"/>
        </w:rPr>
        <w:t>यहोवा के दूत</w:t>
      </w:r>
      <w:r>
        <w:rPr>
          <w:lang w:val="hi_IN" w:bidi="hi_IN"/>
        </w:rPr>
        <w:t xml:space="preserve"> या प्रभु के दूत की पूरी परिभाषा के लिए मुख्य शब्दावली देखें। इस ऑडियो को यहाँ रोकें।</w:t>
      </w:r>
    </w:p>
    <w:p>
      <w:pPr/>
      <w:r>
        <w:rPr>
          <w:lang w:val="hi_IN" w:bidi="hi_IN"/>
        </w:rPr>
      </w:r>
      <w:r>
        <w:rPr>
          <w:lang w:val="hi_IN" w:bidi="hi_IN"/>
        </w:rPr>
        <w:t xml:space="preserve">बिलाम अपनी गदही पर सवार होकर </w:t>
      </w:r>
      <w:r>
        <w:rPr>
          <w:b/>
          <w:lang w:val="hi_IN" w:bidi="hi_IN"/>
        </w:rPr>
        <w:t>दाख की बारी</w:t>
      </w:r>
      <w:r>
        <w:rPr>
          <w:lang w:val="hi_IN" w:bidi="hi_IN"/>
        </w:rPr>
        <w:t xml:space="preserve"> से होकर गया, जो एक ऐसा क्षेत्र था जहाँ लोग अंगूर की बेलें उगाते थे ताकि वे अंगूरों को खाने और दाखमधु बनाने के लिए इस्तेमाल कर सकें। दाख की बारी के लिए उसी शब्द का इस्तेमाल करें जिसका इस्तेमाल आपने पिछले भागों में किया है, और याद रखें कि </w:t>
      </w:r>
      <w:r>
        <w:rPr>
          <w:lang w:val="hi_IN" w:bidi="hi_IN"/>
        </w:rPr>
        <w:t>दाख की बारी</w:t>
      </w:r>
      <w:r>
        <w:rPr>
          <w:lang w:val="hi_IN" w:bidi="hi_IN"/>
        </w:rPr>
        <w:t xml:space="preserve"> मुख्य शब्दावली में है।</w:t>
      </w:r>
    </w:p>
    <w:p>
      <w:pPr/>
      <w:r>
        <w:rPr>
          <w:lang w:val="hi_IN" w:bidi="hi_IN"/>
        </w:rPr>
      </w:r>
      <w:r>
        <w:rPr>
          <w:lang w:val="hi_IN" w:bidi="hi_IN"/>
        </w:rPr>
        <w:t xml:space="preserve">बिलाम </w:t>
      </w:r>
      <w:r>
        <w:rPr>
          <w:b/>
          <w:lang w:val="hi_IN" w:bidi="hi_IN"/>
        </w:rPr>
        <w:t>झुककर</w:t>
      </w:r>
      <w:r>
        <w:rPr>
          <w:lang w:val="hi_IN" w:bidi="hi_IN"/>
        </w:rPr>
        <w:t xml:space="preserve"> यहोवा के दूत से कहता है, "मैंने </w:t>
      </w:r>
      <w:r>
        <w:rPr>
          <w:b/>
          <w:lang w:val="hi_IN" w:bidi="hi_IN"/>
        </w:rPr>
        <w:t>पाप किया</w:t>
      </w:r>
      <w:r>
        <w:rPr>
          <w:lang w:val="hi_IN" w:bidi="hi_IN"/>
        </w:rPr>
        <w:t xml:space="preserve"> है।" पाप के लिए उसी शब्द का उपयोग करें जो आपने पिछले भागों में उपयोग किया है। यदि आवश्यक हो, तो </w:t>
      </w:r>
      <w:r>
        <w:rPr>
          <w:lang w:val="hi_IN" w:bidi="hi_IN"/>
        </w:rPr>
        <w:t>पाप</w:t>
      </w:r>
      <w:r>
        <w:rPr>
          <w:lang w:val="hi_IN" w:bidi="hi_IN"/>
        </w:rPr>
        <w:t xml:space="preserve"> की पूर्ण परिभाषा के लिए मुख्य शब्दावली देखें।</w:t>
      </w:r>
    </w:p>
    <w:p>
      <w:pPr/>
      <w:r>
        <w:rPr>
          <w:lang w:val="hi_IN" w:bidi="hi_IN"/>
        </w:rPr>
      </w:r>
      <w:r>
        <w:rPr>
          <w:lang w:val="hi_IN" w:bidi="hi_IN"/>
        </w:rPr>
        <w:t xml:space="preserve">यहाँ रुकें और समूह में चर्चा करें कि आप </w:t>
      </w:r>
      <w:r>
        <w:rPr>
          <w:b/>
          <w:lang w:val="hi_IN" w:bidi="hi_IN"/>
        </w:rPr>
        <w:t>झुकने</w:t>
      </w:r>
      <w:r>
        <w:rPr>
          <w:lang w:val="hi_IN" w:bidi="hi_IN"/>
        </w:rPr>
        <w:t xml:space="preserve">, यानी सम्मान दिखाने के लिए ज़मीन की ओर झुकने के लिए किस शब्द का इस्तेमाल करेंगे। यदि आपने बाइबल की पिछली पुस्तकों में इस शब्द का प्रयोग किया है, तो यहाँ भी उसी शब्द का प्रयोग करें। </w:t>
      </w:r>
      <w:r>
        <w:rPr>
          <w:lang w:val="hi_IN" w:bidi="hi_IN"/>
        </w:rPr>
        <w:t>झुकने</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बिलाम ने यहोवा के दूत से कहा कि यदि यहोवा को बिलाम का मोआब जाना खराब या </w:t>
      </w:r>
      <w:r>
        <w:rPr>
          <w:b/>
          <w:lang w:val="hi_IN" w:bidi="hi_IN"/>
        </w:rPr>
        <w:t>बुरा</w:t>
      </w:r>
      <w:r>
        <w:rPr>
          <w:lang w:val="hi_IN" w:bidi="hi_IN"/>
        </w:rPr>
        <w:t xml:space="preserve"> लगा हो, तो बिलाम पतोर लौटने को तैयार है। बुराई के लिए उसी शब्द का प्रयोग करें जिसका प्रयोग आपने पिछले भागों में किया है। यदि आवश्यक हो, तो </w:t>
      </w:r>
      <w:r>
        <w:rPr>
          <w:lang w:val="hi_IN" w:bidi="hi_IN"/>
        </w:rPr>
        <w:t>बुराई</w:t>
      </w:r>
      <w:r>
        <w:rPr>
          <w:lang w:val="hi_IN" w:bidi="hi_IN"/>
        </w:rPr>
        <w:t xml:space="preserve"> की पूर्ण परिभाषा के लिए मुख्य शब्दावली देखें।</w:t>
      </w:r>
    </w:p>
    <w:p>
      <w:pPr/>
      <w:r>
        <w:rPr>
          <w:lang w:val="hi_IN" w:bidi="hi_IN"/>
        </w:rPr>
      </w:r>
      <w:r>
        <w:rPr>
          <w:lang w:val="hi_IN" w:bidi="hi_IN"/>
        </w:rPr>
        <w:t xml:space="preserve">बालाक किर्यथूसोत में मवेशियों और भेड़ों का </w:t>
      </w:r>
      <w:r>
        <w:rPr>
          <w:b/>
          <w:lang w:val="hi_IN" w:bidi="hi_IN"/>
        </w:rPr>
        <w:t>बलिदान</w:t>
      </w:r>
      <w:r>
        <w:rPr>
          <w:lang w:val="hi_IN" w:bidi="hi_IN"/>
        </w:rPr>
        <w:t xml:space="preserve"> करता है। बलिदान के लिए उसी शब्द का उपयोग करें जिसका उपयोग आपने पिछले भागों में किया है। यदि आवश्यक हो, तो </w:t>
      </w:r>
      <w:r>
        <w:rPr>
          <w:lang w:val="hi_IN" w:bidi="hi_IN"/>
        </w:rPr>
        <w:t>बलिदान</w:t>
      </w:r>
      <w:r>
        <w:rPr>
          <w:lang w:val="hi_IN" w:bidi="hi_IN"/>
        </w:rPr>
        <w:t xml:space="preserve">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22:41–23:6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22:41–23:6 को सुनें और अपने मन में रखें।</w:t>
      </w:r>
    </w:p>
    <w:p>
      <w:pPr/>
      <w:r>
        <w:rPr>
          <w:lang w:val="hi_IN" w:bidi="hi_IN"/>
        </w:rPr>
      </w:r>
      <w:r>
        <w:rPr>
          <w:lang w:val="hi_IN" w:bidi="hi_IN"/>
        </w:rPr>
        <w:t xml:space="preserve">यदि सम्भव हो तो गिनती 22:41–23:6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22:41–23:6 का ऑडियो संस्करण सबसे आसानी से समझ में आने वाले अनुवाद में सुनें।</w:t>
      </w:r>
    </w:p>
    <w:p>
      <w:pPr/>
      <w:r>
        <w:rPr>
          <w:lang w:val="hi_IN" w:bidi="hi_IN"/>
        </w:rPr>
      </w:r>
      <w:r>
        <w:rPr>
          <w:lang w:val="hi_IN" w:bidi="hi_IN"/>
        </w:rPr>
        <w:t>पिछले भाग में, बिलाम राजा बालाक से मिलने के लिए यात्रा करता है, लेकिन यात्रा के दौरान यहोवा के दूत से भेंट करता है। दूत बिलाम को मारने का इंतज़ार कर रहा था, लेकिन बिलाम की गदही ने सड़क पर रुककर और हिलने से इनकार करके बिलाम के जीवन को बचा लिया। दूत बिलाम को याद दिलाता है कि वह केवल वही कहे जो यहोवा उसे कहने की अनुमति देता है। स्वर्गदूत बिलाम को अपनी राह पर आगे बढ़ने की अनुमति देता है, और बिलाम बालाक से मिलता है। बालाक मोआबी देवताओं को बलिदान चढ़ाता है।</w:t>
      </w:r>
    </w:p>
    <w:p>
      <w:pPr/>
      <w:r>
        <w:rPr>
          <w:lang w:val="hi_IN" w:bidi="hi_IN"/>
        </w:rPr>
      </w:r>
      <w:r>
        <w:rPr>
          <w:lang w:val="hi_IN" w:bidi="hi_IN"/>
        </w:rPr>
        <w:t>यह कहानी अगली सुबह तब शुरू होती है जब राजा बालाक बिलाम को बामोत बाल तक ले जाता है। यह एक पहाड़ी पर एक ऊँचा स्थान था जहाँ लोग बाल देवता को बलिदान चढ़ाते थे। इस ऊँचे स्थान से, वे इस्राएली शिविर का केवल एक भाग ही देख सकते थे, क्योंकि वहाँ बहुत सारे लोग थे। बालाक बिलाम को यहाँ इसलिए लाया ताकि वह इस्राएलियों को देख सके और उन्हें श्राप दे सके, क्योंकि वह चाहता था कि इस्राएलियों के साथ बुरी बातें हों। लोग मानते थे कि जिन लोगों को आप श्राप देना चाहते थे, उन्हें देखकर यह श्राप और भी प्रभावी हो जाता था।</w:t>
      </w:r>
    </w:p>
    <w:p>
      <w:pPr/>
      <w:r>
        <w:rPr>
          <w:lang w:val="hi_IN" w:bidi="hi_IN"/>
        </w:rPr>
      </w:r>
      <w:r>
        <w:rPr>
          <w:lang w:val="hi_IN" w:bidi="hi_IN"/>
        </w:rPr>
        <w:t>यहाँ रुकें और समूह में चर्चा करें: एक कहानी सुनाएँ जब कोई व्यक्ति अपने शत्रुओं को श्राप देना चाहता था। उस व्यक्ति ने ऐसी कौन-सी चीज़ें कीं, इस उम्मीद में कि उनसे श्राप और भी अधिक प्रभावी हो जाएगा? इस ऑडियो को यहाँ रोकें।</w:t>
      </w:r>
    </w:p>
    <w:p>
      <w:pPr/>
      <w:r>
        <w:rPr>
          <w:lang w:val="hi_IN" w:bidi="hi_IN"/>
        </w:rPr>
      </w:r>
      <w:r>
        <w:rPr>
          <w:lang w:val="hi_IN" w:bidi="hi_IN"/>
        </w:rPr>
        <w:t>बिलाम राजा बालाक से कहता है कि वह उस स्थान पर सात वेदियाँ बनाए, क्योंकि मोआबी इसे एक पवित्र स्थान मानते थे। बालाक ने शायद पहाड़ी पर पहले से ही उपलब्ध पत्थरों या अन्य सामग्रियों का उपयोग किया था। बिलाम ने बालाक से यह भी कहा कि वह सात बैल प्रदान करे, जो परिपक्व नर मवेशी थे, और सात मेढ़े, जो वयस्क नर भेड़ थे। इस्राएल ने अपने सबसे महत्वपूर्ण बलिदानों के लिए बैल और मेढ़ों का उपयोग किया, और यह संभव है कि मोआबियों ने भी ऐसा ही किया हो।</w:t>
      </w:r>
    </w:p>
    <w:p>
      <w:pPr/>
      <w:r>
        <w:rPr>
          <w:lang w:val="hi_IN" w:bidi="hi_IN"/>
        </w:rPr>
      </w:r>
      <w:r>
        <w:rPr>
          <w:lang w:val="hi_IN" w:bidi="hi_IN"/>
        </w:rPr>
        <w:t xml:space="preserve">यहाँ रुकें और यदि आवश्यक हो, तो एक </w:t>
      </w:r>
      <w:r>
        <w:rPr>
          <w:lang w:val="hi_IN" w:bidi="hi_IN"/>
        </w:rPr>
        <w:t>पत्थर की वेदी</w:t>
      </w:r>
      <w:r>
        <w:rPr>
          <w:lang w:val="hi_IN" w:bidi="hi_IN"/>
        </w:rPr>
        <w:t xml:space="preserve">, एक </w:t>
      </w:r>
      <w:r>
        <w:rPr>
          <w:lang w:val="hi_IN" w:bidi="hi_IN"/>
        </w:rPr>
        <w:t>बैल</w:t>
      </w:r>
      <w:r>
        <w:rPr>
          <w:lang w:val="hi_IN" w:bidi="hi_IN"/>
        </w:rPr>
        <w:t xml:space="preserve"> और एक </w:t>
      </w:r>
      <w:r>
        <w:rPr>
          <w:lang w:val="hi_IN" w:bidi="hi_IN"/>
        </w:rPr>
        <w:t>मेढ़े</w:t>
      </w:r>
      <w:r>
        <w:rPr>
          <w:lang w:val="hi_IN" w:bidi="hi_IN"/>
        </w:rPr>
        <w:t xml:space="preserve"> की तस्वीरें देखें। इस ऑडियो को यहाँ रोकें।</w:t>
      </w:r>
    </w:p>
    <w:p>
      <w:pPr/>
      <w:r>
        <w:rPr>
          <w:lang w:val="hi_IN" w:bidi="hi_IN"/>
        </w:rPr>
      </w:r>
      <w:r>
        <w:rPr>
          <w:lang w:val="hi_IN" w:bidi="hi_IN"/>
        </w:rPr>
        <w:t>इस क्षेत्र की कई संस्कृतियों में सात नंबर एक विशेष संख्या है। बाइबल में यह एक महत्वपूर्ण संख्या भी है जो पूर्णता या समग्रता के प्रतीक के रूप में है। बिलाम की कहानी में सात एक महत्वपूर्ण संख्या है। अगले भागों में, बिलाम इस्राएल के भविष्य के बारे में कुल सात भविष्यवाणियाँ या संदेश देगा।</w:t>
      </w:r>
    </w:p>
    <w:p>
      <w:pPr/>
      <w:r>
        <w:rPr>
          <w:lang w:val="hi_IN" w:bidi="hi_IN"/>
        </w:rPr>
      </w:r>
      <w:r>
        <w:rPr>
          <w:lang w:val="hi_IN" w:bidi="hi_IN"/>
        </w:rPr>
        <w:t>बालाक वही करता है जो बिलाम ने उसे करने को कहा था—वह वेदी बनाता है और बलि के लिए पशु उपलब्ध कराता है। बिलाम और बालाक प्रत्येक वेदी पर होमबलि के रूप में एक बैल और एक मेढ़ा चढ़ाते हैं। बिलाम बालाक से कहता है कि वह अपनी भेंट के पास खड़ा हो। इसका अर्थ केवल खड़े होने और इंतजार करने से अधिक था। बिलाम बालाक से कह रहा था कि वह भेंटों की पहरेदारी करे, जो कि एक आम प्रथा थी। बिलाम कहता है कि वह यह देखने के लिए जा रहा है कि यहोवा उससे मिलेगा या नहीं। हम नहीं जानते कि बिलाम कहाँ जा रहा था, पर शायद वह उस स्थान से दूर होकर अकेले जा रहा था। बिलाम बालाक से कहता है कि यहोवा उसे जो कुछ भी बताएगा, वह बालाक को बता देगा।</w:t>
      </w:r>
    </w:p>
    <w:p>
      <w:pPr/>
      <w:r>
        <w:rPr>
          <w:lang w:val="hi_IN" w:bidi="hi_IN"/>
        </w:rPr>
      </w:r>
      <w:r>
        <w:rPr>
          <w:lang w:val="hi_IN" w:bidi="hi_IN"/>
        </w:rPr>
        <w:t>बिलाम एक ऊँची, सूनी जगह पर जाता है—पहाड़ी का वह हिस्सा जहाँ पेड़‑पौधे नहीं हैं। लोग मानते थे कि इस तरह के ऊँचे स्थान उन्हें देवताओं के करीब ले जाते हैं। वहाँ परमेश्वर बिलाम से मिलता है, और बिलाम परमेश्वर को बताता है कि उसने सात अलग-अलग वेदियों पर कैसे बलिदान चढ़ाए। बिलाम परमेश्वर को यह नहीं बता रहा है कि उसने क्या किया, बल्कि बिलाम परमेश्वर से अपने बलिदान पर प्रतिक्रिया देने के लिए कह रहा है।</w:t>
      </w:r>
    </w:p>
    <w:p>
      <w:pPr/>
      <w:r>
        <w:rPr>
          <w:lang w:val="hi_IN" w:bidi="hi_IN"/>
        </w:rPr>
      </w:r>
      <w:r>
        <w:rPr>
          <w:lang w:val="hi_IN" w:bidi="hi_IN"/>
        </w:rPr>
        <w:t>यहोवा बिलाम के मुँह में एक शब्द या संदेश देता है। यहोवा बिलाम को ठीक-ठीक बताता है कि उसे राजा बालाक से क्या कहना है। बिलाम राजा बालाक के पास लौटता है और उसे मोआब के हाकिमों के साथ होमबलि के पास पहरेदारी करते हुए पाता है। आपको पहले के भाग से याद होगा कि मोआब के राजकुमार मोआबियों के अधिकारी या महत्वपूर्ण अगुवे थे।</w:t>
      </w:r>
    </w:p>
    <w:p>
      <w:pPr/>
      <w:r>
        <w:rPr>
          <w:lang w:val="hi_IN" w:bidi="hi_IN"/>
        </w:rPr>
      </w:r>
      <w:r>
        <w:rPr>
          <w:lang w:val="hi_IN" w:bidi="hi_IN"/>
        </w:rPr>
        <w:t>यहाँ रुकें और एक ऐसे व्यक्ति के बारे में एक कहानी सुनाएँ जो किसी को एक संदेश देता है और उसे बताता है कि वह किसी तीसरे व्यक्ति को सटीक संदेश दे। उस संदेश का वर्णन करने और उसे पहुँचाने के निर्देशों के लिए उन्होंने जिन अभिव्यक्तियों का उपयोग किया, उन पर ध्यान दें।</w:t>
      </w:r>
      <w:r>
        <w:rPr>
          <w:lang w:val="hi_IN" w:bidi="hi_IN"/>
        </w:rPr>
      </w:r>
    </w:p>
    <w:p>
      <w:pPr>
        <w:pStyle w:val="Heading3"/>
      </w:pPr>
      <w:r>
        <w:rPr>
          <w:lang w:val="hi_IN" w:bidi="hi_IN"/>
        </w:rPr>
        <w:t>घटनाओं को समझाना</w:t>
      </w:r>
    </w:p>
    <w:p>
      <w:pPr/>
      <w:r>
        <w:rPr>
          <w:lang w:val="hi_IN" w:bidi="hi_IN"/>
        </w:rPr>
      </w:r>
      <w:r>
        <w:rPr>
          <w:lang w:val="hi_IN" w:bidi="hi_IN"/>
        </w:rPr>
        <w:t>गिनती 22:41–23:6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राजा बालाक बिलाम को बामोथ बाल के ऊँचे स्थान तक ले जाता है, जो बलिदान चढ़ाने के लिए उपयोग किया जाता है। वे नीचे देखते हैं और इस्राएली शिविर का एक भाग देखते हैं।</w:t>
      </w:r>
    </w:p>
    <w:p>
      <w:pPr/>
      <w:r>
        <w:rPr>
          <w:lang w:val="hi_IN" w:bidi="hi_IN"/>
        </w:rPr>
      </w:r>
      <w:r>
        <w:rPr>
          <w:b/>
          <w:lang w:val="hi_IN" w:bidi="hi_IN"/>
        </w:rPr>
        <w:t>दूसरे दृश्य में:</w:t>
      </w:r>
      <w:r>
        <w:rPr>
          <w:lang w:val="hi_IN" w:bidi="hi_IN"/>
        </w:rPr>
        <w:t xml:space="preserve"> बिलाम बालाक से कहता है कि वह सात वेदियाँ बनाए और बलिदानों के लिए सात बैल और मेढ़े प्रदान करे। बालाक और बिलाम प्रत्येक वेदी पर एक बैल और एक मेढ़े की होमबलि चढ़ाते हैं। बिलाम बालाक से कहता है कि वह पहरेदारी करे।</w:t>
      </w:r>
    </w:p>
    <w:p>
      <w:pPr/>
      <w:r>
        <w:rPr>
          <w:lang w:val="hi_IN" w:bidi="hi_IN"/>
        </w:rPr>
      </w:r>
      <w:r>
        <w:rPr>
          <w:b/>
          <w:lang w:val="hi_IN" w:bidi="hi_IN"/>
        </w:rPr>
        <w:t>तीसरे दृश्य में:</w:t>
      </w:r>
      <w:r>
        <w:rPr>
          <w:lang w:val="hi_IN" w:bidi="hi_IN"/>
        </w:rPr>
        <w:t xml:space="preserve"> बिलाम स्वयं परमेश्वर से मिलने के लिए एक और स्थान पर जाता है। बिलाम परमेश्वर को बताता है कि उसने क्या किया है। यहोवा बिलाम के मुँह में एक संदेश डालता है और उसे बालाक के पास वापस भेज देता है।</w:t>
      </w:r>
    </w:p>
    <w:p>
      <w:pPr/>
      <w:r>
        <w:rPr>
          <w:lang w:val="hi_IN" w:bidi="hi_IN"/>
        </w:rPr>
      </w:r>
      <w:r>
        <w:rPr>
          <w:b/>
          <w:lang w:val="hi_IN" w:bidi="hi_IN"/>
        </w:rPr>
        <w:t>चौथे दृश्य में:</w:t>
      </w:r>
      <w:r>
        <w:rPr>
          <w:lang w:val="hi_IN" w:bidi="hi_IN"/>
        </w:rPr>
        <w:t xml:space="preserve"> बिलाम लौटता है और बालाक और मोआब के राजकुमारों को उन वेदियों के पास खड़े पाता है जहाँ बलिदान चढ़ाए गए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मोआब के राजकुमार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बिलाम के राजा बालाक से मिलने के बाद की अगली सुबह का है। बालाक बिलाम को बामोथ बाल नाम के एक स्थान पर ले जाता है। इस्राएलियों की बड़ी संख्या के कारण, वे केवल कुछ इस्राएलियों को, या इस्राएली शिविर के किनारे को ही देख सकते थे। मूल भाषा में, "बामोत" एक ऊँचा स्थान है जहाँ बलिदान चढ़ाए जाते हैं, और "बाल" एक मूर्तिपूजक देवता का नाम है। आप इस स्थान के नाम का अनुवाद "एक ऊँचा स्थान जहाँ बाल को बलिदान चढ़ाए जाते हैं" के रूप में कर सकते हैं।"</w:t>
      </w:r>
    </w:p>
    <w:p>
      <w:pPr/>
      <w:r>
        <w:rPr>
          <w:lang w:val="hi_IN" w:bidi="hi_IN"/>
        </w:rPr>
      </w:r>
      <w:r>
        <w:rPr>
          <w:lang w:val="hi_IN" w:bidi="hi_IN"/>
        </w:rPr>
        <w:t>यहाँ रुकें और समूह में चर्चा करें कि आप इस स्थान के नाम का अनुवाद कैसे करने वाले हैं। क्या आप जगह का असली नाम इस्तेमाल करेंगे या उसके नाम का अनुवाद? इस ऑडियो को यहाँ रोकें।</w:t>
      </w:r>
    </w:p>
    <w:p>
      <w:pPr/>
      <w:r>
        <w:rPr>
          <w:lang w:val="hi_IN" w:bidi="hi_IN"/>
        </w:rPr>
      </w:r>
      <w:r>
        <w:rPr>
          <w:lang w:val="hi_IN" w:bidi="hi_IN"/>
        </w:rPr>
        <w:t>दूसरे दृश्य में, बिलाम बालाक से सात वेदियाँ बनाने और सात बैल तथा सात मेढ़े देने को कहता है। बालाक वही करता है जो बिलाम ने कहा है। फिर वे प्रत्येक वेदी पर एक बैल और एक मेढ़े की बलि चढ़ाते हैं। बिलाम बालाक से कहता है कि वह होमबलियों के पास खड़ा रहे, जबकि वह यह देखने के लिए चला जाता है कि क्या यहोवा उसे कोई उत्तर देगा। इस मामले में, खड़े रहने का अर्थ बालाम के लौटने का इंतज़ार करने से कहीं अधिक है। बलिदान के पास खड़े होने की प्रथा एक आम कार्य था। बिलाम बालाक से कह रहा था कि वह बलिदानों के पास खड़ा रहे और उन पर नज़र रखे।</w:t>
      </w:r>
    </w:p>
    <w:p>
      <w:pPr/>
      <w:r>
        <w:rPr>
          <w:lang w:val="hi_IN" w:bidi="hi_IN"/>
        </w:rPr>
      </w:r>
      <w:r>
        <w:rPr>
          <w:lang w:val="hi_IN" w:bidi="hi_IN"/>
        </w:rPr>
        <w:t>यहाँ रुकें और चर्चा करें कि आप “खड़े होने” के विचार का अनुवाद कैसे करेंगे, ताकि इसका अर्थ केवल इंतज़ार करने से कहीं अधिक हो। उस समय की कहानी सुनाएँ जब आपने किसी को खड़े होने और किसी बात पर ध्यान देने के लिए कहा था। उन शब्दों पर ध्यान दें जिनका उपयोग आप करते हैं। इस ऑडियो को यहाँ रोकें।</w:t>
      </w:r>
    </w:p>
    <w:p>
      <w:pPr/>
      <w:r>
        <w:rPr>
          <w:lang w:val="hi_IN" w:bidi="hi_IN"/>
        </w:rPr>
      </w:r>
      <w:r>
        <w:rPr>
          <w:lang w:val="hi_IN" w:bidi="hi_IN"/>
        </w:rPr>
        <w:t>बिलाम बालाक से कहता है कि वह किसी और स्थान पर जा रहा है ताकि वह देखे कि यहोवा आकर उससे मिल सकता है या नहीं। इस बात की कोई गारंटी नहीं है कि यहोवा बिलाम से मिलेगा। यह संभव है कि बिलाम आशा करता है कि यहोवा बिलाम और बालाक के द्वारा चढ़ाए गए बलिदानों का उत्तर देगा। बिलाम प्रतिज्ञा करता है कि यदि यहोवा उससे मिलता है, तो वह बालाक को वह सब कुछ बताएगा जो यहोवा कहता है।</w:t>
      </w:r>
    </w:p>
    <w:p>
      <w:pPr/>
      <w:r>
        <w:rPr>
          <w:lang w:val="hi_IN" w:bidi="hi_IN"/>
        </w:rPr>
      </w:r>
      <w:r>
        <w:rPr>
          <w:lang w:val="hi_IN" w:bidi="hi_IN"/>
        </w:rPr>
        <w:t>तीसरे दृश्य में, बिलाम स्वयं परमेश्वर से मिलने के लिए जाता है। हम नहीं जानते कि उसने कितनी दूर या कहाँ यात्रा की। हम बस यह जानते हैं कि यह एक ऊँचाई है, एक ऐसी पहाड़ी या पर्वत है जिस पर कोई पेड़ या अन्य पौधे नहीं हैं। यह संभव है कि बिलाम पहले से कहीं अधिक ऊँचे स्थान पर गया हो। परमेश्वर वहाँ बिलाम से मिलता है। इस मामले में, परमेश्वर के व्यक्तिगत नाम के बजाय उनके लिए सामान्य शब्द का प्रयोग किया गया है।</w:t>
      </w:r>
    </w:p>
    <w:p>
      <w:pPr/>
      <w:r>
        <w:rPr>
          <w:lang w:val="hi_IN" w:bidi="hi_IN"/>
        </w:rPr>
      </w:r>
      <w:r>
        <w:rPr>
          <w:lang w:val="hi_IN" w:bidi="hi_IN"/>
        </w:rPr>
        <w:t>बिलाम परमेश्वर को बताता है कि बिलाम ने सात वेदियों पर बलिदान चढ़ाए हैं। बिलाम ऐसा इसलिए नहीं कह रहा है कि परमेश्वर इसके बारे में नहीं जानता है। बिलाम परमेश्वर से कह रहा है कि बिलाम ने अनुष्ठान किए हैं और परमेश्वर से प्रतिक्रिया माँग रहा है। यहोवा उत्तर देता है और "बिलाम के मुँह में एक शब्द डालता है।" यह एक ऐसी तस्वीर है जिसमें शब्दों का प्रयोग किया गया है जो दिखाती है कि यहोवा ने बिलाम को एक संदेश दिया था। आप इसका अनुवाद इस तरह भी कर सकते हैं "यहोवा ने बिलाम को ठीक-ठीक बताया कि क्या कहना है" या "यहोवा ने बिलाम को एक संदेश दिया जिसकी उसे घोषणा करनी थी।" यहोवा ने बिलाम से कहा कि वह संदेश के साथ बालाक के पास लौटे।</w:t>
      </w:r>
    </w:p>
    <w:p>
      <w:pPr/>
      <w:r>
        <w:rPr>
          <w:lang w:val="hi_IN" w:bidi="hi_IN"/>
        </w:rPr>
      </w:r>
      <w:r>
        <w:rPr>
          <w:lang w:val="hi_IN" w:bidi="hi_IN"/>
        </w:rPr>
        <w:t>यहाँ रुकें और चर्चा करें कि आपका समूह "यहोवा ने बिलाम के मुँह में एक शब्द डाला" इस वाक्यांश का अनुवाद कैसे करेगा।" इस ऑडियो को यहाँ रोकें।</w:t>
      </w:r>
    </w:p>
    <w:p>
      <w:pPr/>
      <w:r>
        <w:rPr>
          <w:lang w:val="hi_IN" w:bidi="hi_IN"/>
        </w:rPr>
      </w:r>
      <w:r>
        <w:rPr>
          <w:lang w:val="hi_IN" w:bidi="hi_IN"/>
        </w:rPr>
        <w:t>चौथे दृश्य में, बिलाम लौटता है और देखता है कि बालाक और मोआब के राजकुमार उन वेदियों के पास खड़े हैं, जहाँ बलिदान चढ़ाए गए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22:41–23:6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मोआब के राजकुमार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अगली सुबह, राजा बालाक बिलाम को बामोथ बाल के ऊँचे स्थानों में ले जाता है—एक ऊँची जगह, जिसका इस्तेमाल बलिदानों के लिए किया जाता था। वे नीचे देखते हैं और इस्राएली शिविर का एक भाग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बालाक की भूमिका निभा रहे व्यक्ति से पूछें, "आप क्या महसूस कर रहे हैं या क्या सोच रहे हैं?" वह व्यक्ति इस तरह उत्तर दे सकता है, "मुझे आशा है कि बिलाम इस्राएलियों को श्राप देगा, अब जबकि वह उनमें से कुछ को देख सकता है," या "मैं प्रोत्साहित हूँ। यह हमारे लोगों के लिए एक पवित्र स्थान है। यह बिलाम को अतिरिक्त शक्ति दे सकता है," या "मैं चिंतित हूँ। बहुत से इस्राएली हैं। मुझे आशा है कि बिलाम उनके बारे में कुछ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बालाक से कहता है कि वह सात वेदियाँ बनाए और बलिदानों के लिए सात बैल और मेढ़े प्रदान करे। बालाक वही करता है जो बिलाम ने उससे कहा है। बालाक और बिलाम प्रत्येक वेदी पर एक बैल और एक मेढ़े की होमबलि चढ़ाते हैं। बिलाम बालाक से कहता है, "जब तक मैं दूर चला जाऊँ, तब तक तुम पहरा दो। मुझे आशा है कि यहोवा आकर मुझसे मिलेगा। मैं तुम्हें वह सब कुछ बताऊँगा जो यहोवा कहता है और मुझे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"यह आसान नहीं होने वाला है। बालाक को अच्छे बलिदान चढ़ाकर यह साबित करना होगा कि वह गंभीर है," या "सात वेदियाँ अच्छी होनी चाहिए। यह एक विशेष संख्या है। आशा है, यहोवा देखेगा कि हम आदरणीय और गंभीर हैं।"</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कुछ ऐसा जवाब दे, "बेचैन। मुझे आशा है कि बिलाम वही करेगा जो मुझे उससे करने की ज़रूरत है," या "कर्तव्यनिष्ठ। बेशक, मैं बलिदानों की पहरेदारी करूँगा। यह मेरी जिम्मेदारी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एक ऐसे ऊँचे स्थान पर जाता है जहाँ कोई पेड़ नहीं हैं। परमेश्वर वहाँ बिलाम से मिलता है। बिलाम परमेश्वर से कहता है, "मैंने सात वेदियाँ बनाई हैं और हर एक पर एक-एक बैल और मेढ़ा चढ़ाया है।" यहोवा बिलाम के मुँह में एक संदेश डालता है और कहता है, "बालाक के पास वापस जाओ और उसे बताओ कि मैंने क्या कहा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पता है कि आप क्या करते आ रहे हैं। तुम अपनी रीतियों से मुझे अपने वश में नहीं कर सकते," या "मेरे पास तुम्हारे और राजा बालाक के लिए एक जवाब है, लेकिन वह वैसा नहीं होगा जैसी तुम उम्मीद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बिलाम लौटकर आता है और देखता है कि बालाक और मोआब के राजकुमार उन वेदियों के पास खड़े हैं, जहाँ बलिदान चढ़ाए गए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बालाक की भूमिका निभा रहे व्यक्ति से पूछें, "आप क्या महसूस कर रहे हैं या क्या सोच रहे हैं?" वह व्यक्ति कुछ इस तरह जवाब दे सकता है, "मुझे बेचैनी महसूस हो रही है।" जल्दी करें और मुझे बताएँ कि यहोवा ने क्या कहा।" या "क्या आप जल्दी करके इन लोगों को श्राप दे सकते हैं?" मुझे कब तक इंतजार करने की आवश्यकता है? मैंने सभी उचित अनुष्ठान किए हैं।"</w:t>
      </w:r>
      <w:r>
        <w:rPr>
          <w:lang w:val="hi_IN" w:bidi="hi_IN"/>
        </w:rPr>
      </w:r>
    </w:p>
    <w:p>
      <w:pPr>
        <w:pStyle w:val="Heading3"/>
      </w:pPr>
      <w:r>
        <w:rPr>
          <w:lang w:val="hi_IN" w:bidi="hi_IN"/>
        </w:rPr>
        <w:t>आवश्यक जानकारी</w:t>
      </w:r>
    </w:p>
    <w:p>
      <w:pPr/>
      <w:r>
        <w:rPr>
          <w:lang w:val="hi_IN" w:bidi="hi_IN"/>
        </w:rPr>
      </w:r>
      <w:r>
        <w:rPr>
          <w:lang w:val="hi_IN" w:bidi="hi_IN"/>
        </w:rPr>
        <w:t>गिनती 22:41–23:6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बिलाम और बालाक </w:t>
      </w:r>
      <w:r>
        <w:rPr>
          <w:b/>
          <w:lang w:val="hi_IN" w:bidi="hi_IN"/>
        </w:rPr>
        <w:t>इस्राएल</w:t>
      </w:r>
      <w:r>
        <w:rPr>
          <w:lang w:val="hi_IN" w:bidi="hi_IN"/>
        </w:rPr>
        <w:t xml:space="preserve"> के कुछ लोगों या </w:t>
      </w:r>
      <w:r>
        <w:rPr>
          <w:b/>
          <w:lang w:val="hi_IN" w:bidi="hi_IN"/>
        </w:rPr>
        <w:t>इस्राएलियों</w:t>
      </w:r>
      <w:r>
        <w:rPr>
          <w:lang w:val="hi_IN" w:bidi="hi_IN"/>
        </w:rPr>
        <w:t xml:space="preserve"> को देख सकते थे। इस्राएल के लोगों या इस्राएलियों के लिए उसी शब्द या वाक्यांश का उपयोग करें, जिसका उपयोग आपने पिछले भागों में किया था। </w:t>
      </w:r>
      <w:r>
        <w:rPr>
          <w:lang w:val="hi_IN" w:bidi="hi_IN"/>
        </w:rPr>
        <w:t>इस्राएल</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बालाक ने सात </w:t>
      </w:r>
      <w:r>
        <w:rPr>
          <w:b/>
          <w:lang w:val="hi_IN" w:bidi="hi_IN"/>
        </w:rPr>
        <w:t>वेदियाँ</w:t>
      </w:r>
      <w:r>
        <w:rPr>
          <w:lang w:val="hi_IN" w:bidi="hi_IN"/>
        </w:rPr>
        <w:t xml:space="preserve"> बनाईं। बिलाम और बालाक ने </w:t>
      </w:r>
      <w:r>
        <w:rPr>
          <w:b/>
          <w:lang w:val="hi_IN" w:bidi="hi_IN"/>
        </w:rPr>
        <w:t>होमबलि</w:t>
      </w:r>
      <w:r>
        <w:rPr>
          <w:lang w:val="hi_IN" w:bidi="hi_IN"/>
        </w:rPr>
        <w:t xml:space="preserve"> के रूप में प्रत्येक वेदी पर एक बैल और एक मेढ़ा </w:t>
      </w:r>
      <w:r>
        <w:rPr>
          <w:b/>
          <w:lang w:val="hi_IN" w:bidi="hi_IN"/>
        </w:rPr>
        <w:t>चढ़ाया</w:t>
      </w:r>
      <w:r>
        <w:rPr>
          <w:lang w:val="hi_IN" w:bidi="hi_IN"/>
        </w:rPr>
        <w:t xml:space="preserve">। वेदी, बलिदान और होमबलि के लिए उन्हीं शब्दों का प्रयोग करें, जिनका प्रयोग आपने पिछले भागों में किया था। </w:t>
      </w:r>
      <w:r>
        <w:rPr>
          <w:b/>
          <w:lang w:val="hi_IN" w:bidi="hi_IN"/>
        </w:rPr>
        <w:t>वेदी</w:t>
      </w:r>
      <w:r>
        <w:rPr>
          <w:lang w:val="hi_IN" w:bidi="hi_IN"/>
        </w:rPr>
        <w:t xml:space="preserve">, </w:t>
      </w:r>
      <w:r>
        <w:rPr>
          <w:lang w:val="hi_IN" w:bidi="hi_IN"/>
        </w:rPr>
        <w:t>बलिदान</w:t>
      </w:r>
      <w:r>
        <w:rPr>
          <w:lang w:val="hi_IN" w:bidi="hi_IN"/>
        </w:rPr>
        <w:t xml:space="preserve"> और </w:t>
      </w:r>
      <w:r>
        <w:rPr>
          <w:lang w:val="hi_IN" w:bidi="hi_IN"/>
        </w:rPr>
        <w:t>होमबलि</w:t>
      </w:r>
      <w:r>
        <w:rPr>
          <w:lang w:val="hi_IN" w:bidi="hi_IN"/>
        </w:rPr>
        <w:t xml:space="preserve"> के बारे में अधिक जानकारी के लिए, मुख्य शब्दावली देखें।</w:t>
      </w:r>
    </w:p>
    <w:p>
      <w:pPr/>
      <w:r>
        <w:rPr>
          <w:lang w:val="hi_IN" w:bidi="hi_IN"/>
        </w:rPr>
      </w:r>
      <w:r>
        <w:rPr>
          <w:lang w:val="hi_IN" w:bidi="hi_IN"/>
        </w:rPr>
        <w:t xml:space="preserve">बिलाम ने बालाक से कहा, "शायद </w:t>
      </w:r>
      <w:r>
        <w:rPr>
          <w:b/>
          <w:lang w:val="hi_IN" w:bidi="hi_IN"/>
        </w:rPr>
        <w:t>यहोवा</w:t>
      </w:r>
      <w:r>
        <w:rPr>
          <w:lang w:val="hi_IN" w:bidi="hi_IN"/>
        </w:rPr>
        <w:t xml:space="preserve"> मुझसे मिलने के लिए आएगा।" यहोवा परमेश्वर का व्यक्तिगत नाम है। </w:t>
      </w:r>
      <w:r>
        <w:rPr>
          <w:b/>
          <w:lang w:val="hi_IN" w:bidi="hi_IN"/>
        </w:rPr>
        <w:t>यहोवा</w:t>
      </w:r>
      <w:r>
        <w:rPr>
          <w:lang w:val="hi_IN" w:bidi="hi_IN"/>
        </w:rPr>
        <w:t xml:space="preserve"> के लिए उसी शब्द का उपयोग करें जिसका उपयोग आपने पिछले भागों में किया है। अधिक जानकारी के लिए मुख्य शब्दावली देखें।</w:t>
      </w:r>
    </w:p>
    <w:p>
      <w:pPr/>
      <w:r>
        <w:rPr>
          <w:lang w:val="hi_IN" w:bidi="hi_IN"/>
        </w:rPr>
      </w:r>
      <w:r>
        <w:rPr>
          <w:lang w:val="hi_IN" w:bidi="hi_IN"/>
        </w:rPr>
        <w:t xml:space="preserve">बिलाम एक सूनी पहाड़ी की चोटी पर गया, और </w:t>
      </w:r>
      <w:r>
        <w:rPr>
          <w:b/>
          <w:lang w:val="hi_IN" w:bidi="hi_IN"/>
        </w:rPr>
        <w:t>परमेश्वर</w:t>
      </w:r>
      <w:r>
        <w:rPr>
          <w:lang w:val="hi_IN" w:bidi="hi_IN"/>
        </w:rPr>
        <w:t xml:space="preserve"> उससे मिला। यह परमेश्वर के लिए सामान्य शब्द है, न कि उसका व्यक्तिगत नाम। </w:t>
      </w:r>
      <w:r>
        <w:rPr>
          <w:lang w:val="hi_IN" w:bidi="hi_IN"/>
        </w:rPr>
        <w:t>परमेश्वर</w:t>
      </w:r>
      <w:r>
        <w:rPr>
          <w:lang w:val="hi_IN" w:bidi="hi_IN"/>
        </w:rPr>
        <w:t xml:space="preserve"> के लिए उसी शब्द का इस्तेमाल करें जो आपने पिछले भागों में इस्तेमाल किया है।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23:7–12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23:7–12 को सुनें और अपने मन में रखें।</w:t>
      </w:r>
    </w:p>
    <w:p>
      <w:pPr/>
      <w:r>
        <w:rPr>
          <w:lang w:val="hi_IN" w:bidi="hi_IN"/>
        </w:rPr>
      </w:r>
      <w:r>
        <w:rPr>
          <w:lang w:val="hi_IN" w:bidi="hi_IN"/>
        </w:rPr>
        <w:t>यदि सम्भव हो, तो गिनती 23:7–12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23:7–12 का ऑडियो संस्करण सबसे आसानी से समझ में आने वाले अनुवाद में सुनें।</w:t>
      </w:r>
    </w:p>
    <w:p>
      <w:pPr/>
      <w:r>
        <w:rPr>
          <w:lang w:val="hi_IN" w:bidi="hi_IN"/>
        </w:rPr>
      </w:r>
      <w:r>
        <w:rPr>
          <w:lang w:val="hi_IN" w:bidi="hi_IN"/>
        </w:rPr>
        <w:t>पिछले भाग में, बालाक और बिलाम सात वेदियों पर बलिदान चढ़ाते हैं। फिर बिलाम परमेश्वर से मिलता है और परमेश्वर बिलाम के मुँह में एक संदेश डालता है। बिलाम संदेश के साथ बालाक के पास लौटता है।</w:t>
      </w:r>
    </w:p>
    <w:p>
      <w:pPr/>
      <w:r>
        <w:rPr>
          <w:lang w:val="hi_IN" w:bidi="hi_IN"/>
        </w:rPr>
      </w:r>
      <w:r>
        <w:rPr>
          <w:lang w:val="hi_IN" w:bidi="hi_IN"/>
        </w:rPr>
        <w:t>यह भाग वह संदेश है जो यहोवा ने बिलाम को दिया था। कई भविष्यद्वक्ताओं की तरह, बिलाम ने विशेष काव्यात्मक भाषा का उपयोग करके अपना भाषण दिया। यह संदेश एक भविष्यद्वाणी के समान था, लेकिन बिलाम यहोवा का संदेशवाहक नहीं था। इसलिए, मूसा बिलाम के संदेश का वर्णन करने के लिए नीतिवचन या दृष्टान्त जैसे बुद्धिमान कथनों के लिए एक सामान्य शब्द का उपयोग करता है।</w:t>
      </w:r>
    </w:p>
    <w:p>
      <w:pPr/>
      <w:r>
        <w:rPr>
          <w:lang w:val="hi_IN" w:bidi="hi_IN"/>
        </w:rPr>
      </w:r>
      <w:r>
        <w:rPr>
          <w:lang w:val="hi_IN" w:bidi="hi_IN"/>
        </w:rPr>
        <w:t>यहाँ रुकें और एक ऐसे संदेशवाहक के बारे में एक कहानी सुनाएँ जो समुदाय के बाहर से आया था और उसने एक संदेश प्रस्तुत किया। इस बात पर ध्यान दें कि कहानीकार संदेश का वर्णन कैसे करता है। यह संदेश समुदाय से आने वाले संदेशों से कैसे अलग है? इस ऑडियो को यहाँ रोकें।</w:t>
      </w:r>
    </w:p>
    <w:p>
      <w:pPr/>
      <w:r>
        <w:rPr>
          <w:lang w:val="hi_IN" w:bidi="hi_IN"/>
        </w:rPr>
      </w:r>
      <w:r>
        <w:rPr>
          <w:lang w:val="hi_IN" w:bidi="hi_IN"/>
        </w:rPr>
        <w:t>बिलाम अपने भाषण की शुरुआत यह कहकर करता है कि वह कौन है और उसने यह संदेश क्यों बोला। यह इस प्रकार के भाषण को पेश करने के लिए एक सामान्य सूत्र या नमूना लगता है। बिलाम अपने भविष्य के सभी संदेशों में इसी नमूने का उपयोग करेगा।</w:t>
      </w:r>
    </w:p>
    <w:p>
      <w:pPr/>
      <w:r>
        <w:rPr>
          <w:lang w:val="hi_IN" w:bidi="hi_IN"/>
        </w:rPr>
      </w:r>
      <w:r>
        <w:rPr>
          <w:lang w:val="hi_IN" w:bidi="hi_IN"/>
        </w:rPr>
        <w:t>यहाँ रुकें और चर्चा करें: आपकी संस्कृति में संदेशवाहक अपना संदेश कैसे शुरू करते हैं? वे अपना और अपने संदेश के उद्देश्य का परिचय कैसे देते हैं? इस ऑडियो को यहाँ रोकें।</w:t>
      </w:r>
    </w:p>
    <w:p>
      <w:pPr/>
      <w:r>
        <w:rPr>
          <w:lang w:val="hi_IN" w:bidi="hi_IN"/>
        </w:rPr>
      </w:r>
      <w:r>
        <w:rPr>
          <w:lang w:val="hi_IN" w:bidi="hi_IN"/>
        </w:rPr>
        <w:t>बिलाम कहता है कि राजा बालाक ने उसे पूर्वी पहाड़ों में अराम से बुलाया है। आपको पिछले भाग से याद होगा कि बिलाम पतोर का था, जो शायद आधुनिक सीरिया के उत्तरी भाग में फरात नदी के पास था। यह मोआब से 965 किलोमीटर से अधिक की दूरी पर स्थित है।</w:t>
      </w:r>
    </w:p>
    <w:p>
      <w:pPr/>
      <w:r>
        <w:rPr>
          <w:lang w:val="hi_IN" w:bidi="hi_IN"/>
        </w:rPr>
      </w:r>
      <w:r>
        <w:rPr>
          <w:lang w:val="hi_IN" w:bidi="hi_IN"/>
        </w:rPr>
        <w:t xml:space="preserve">यहाँ रुकें और यदि आवश्यक हो, तो एक नक्शा देखें जिसमें </w:t>
      </w:r>
      <w:r>
        <w:rPr>
          <w:b/>
          <w:lang w:val="hi_IN" w:bidi="hi_IN"/>
        </w:rPr>
        <w:t>मोआब, यरदन नदी, फरात नदी, मोआब देश और पतोर की भूमि</w:t>
      </w:r>
      <w:r>
        <w:rPr>
          <w:lang w:val="hi_IN" w:bidi="hi_IN"/>
        </w:rPr>
        <w:t xml:space="preserve"> को दिखाया गया है। इस ऑडियो को यहाँ रोकें।</w:t>
      </w:r>
    </w:p>
    <w:p>
      <w:pPr/>
      <w:r>
        <w:rPr>
          <w:lang w:val="hi_IN" w:bidi="hi_IN"/>
        </w:rPr>
      </w:r>
      <w:r>
        <w:rPr>
          <w:lang w:val="hi_IN" w:bidi="hi_IN"/>
        </w:rPr>
        <w:t>अपने संदेश में, बिलाम इस्राएलियों को दो नामों से संदर्भित करता है: याकूब और इस्राएल। आपको याद होगा कि याकूब इस्राएलियों का पूर्वज था। वह अब्राहम का पोता था। यहोवा ने याकूब का नाम बदलकर इस्राएल रख दिया। उस बिन्दु से लोगों ने याकूब के वंशजों को इस्राएल के नाम से बुलाया।</w:t>
      </w:r>
    </w:p>
    <w:p>
      <w:pPr/>
      <w:r>
        <w:rPr>
          <w:lang w:val="hi_IN" w:bidi="hi_IN"/>
        </w:rPr>
      </w:r>
      <w:r>
        <w:rPr>
          <w:lang w:val="hi_IN" w:bidi="hi_IN"/>
        </w:rPr>
        <w:t>लोग जानते थे कि बिलाम एक शक्तिशाली व्यक्ति था जिसकी आशीष और श्राप प्रभावी थे।</w:t>
      </w:r>
    </w:p>
    <w:p>
      <w:pPr/>
      <w:r>
        <w:rPr>
          <w:lang w:val="hi_IN" w:bidi="hi_IN"/>
        </w:rPr>
      </w:r>
      <w:r>
        <w:rPr>
          <w:lang w:val="hi_IN" w:bidi="hi_IN"/>
        </w:rPr>
        <w:t>बिलाम स्वीकार करता है कि वह किसी को श्राप नहीं दे सकता, जब तक कि परमेश्वर भी उन्हें श्राप नहीं देता। बिलाम इस्राएल को दिए गए परमेश्वर की आशीष को पलट नहीं सकता है। क्योंकि परमेश्वर ने उन्हें आशीष दी है, इसलिए बिलाम इस्राएल को श्राप देने में असमर्थ है।</w:t>
      </w:r>
    </w:p>
    <w:p>
      <w:pPr/>
      <w:r>
        <w:rPr>
          <w:lang w:val="hi_IN" w:bidi="hi_IN"/>
        </w:rPr>
      </w:r>
      <w:r>
        <w:rPr>
          <w:lang w:val="hi_IN" w:bidi="hi_IN"/>
        </w:rPr>
        <w:t>बिलाम कहता है कि वह उसे, यानी इस्राएल को, पहाड़ या पहाड़ी पर अपने ऊँचे स्थान से देख सकता है। बिलाम इस बात से सहमत है कि इस्राएल एक विशेष जाति है, जो अन्य किसी भी जाति के समान नहीं है। बिलाम यह पहचानता है कि यहोवा ने इस्राएल को अन्य सभी जातियों से चुनकर अलग किया है। केवल वे ही यहोवा के चुने हुए लोग हैं।</w:t>
      </w:r>
    </w:p>
    <w:p>
      <w:pPr/>
      <w:r>
        <w:rPr>
          <w:lang w:val="hi_IN" w:bidi="hi_IN"/>
        </w:rPr>
      </w:r>
      <w:r>
        <w:rPr>
          <w:lang w:val="hi_IN" w:bidi="hi_IN"/>
        </w:rPr>
        <w:t>बिलाम इस्राएल के लोगों को "धूल" के रूप में वर्णित करता है। दो संभावित कारण हैं कि बिलाम उन्हें धूल कहता है। पहला कारण यह हो सकता है कि जब इस्राएलियों ने जंगल में यात्रा की, तो उन्होंने सूखी भूमि को हिलाया और धूल का एक बड़ा बादल उत्पन्न किया। दूसरा कारण अब्राम से यहोवा की उस प्रतिज्ञा को दर्शाता है कि उसके वंशज उस धूल के समान होंगे जिसे कोई भी गिन नहीं सकता था।</w:t>
      </w:r>
    </w:p>
    <w:p>
      <w:pPr/>
      <w:r>
        <w:rPr>
          <w:lang w:val="hi_IN" w:bidi="hi_IN"/>
        </w:rPr>
      </w:r>
      <w:r>
        <w:rPr>
          <w:lang w:val="hi_IN" w:bidi="hi_IN"/>
        </w:rPr>
        <w:t>यहाँ रुकें और यह गतिविधि करें: एक मुट्ठी धूल या मिट्टी उठाएँ। धूल के कणों की संख्या गिनें। आपके हाथ में धूल के कितने कण थे? धूल की गिनती करने पर आपको कैसा महसूस हुआ? इस ऑडियो को यहाँ रोकें।</w:t>
      </w:r>
    </w:p>
    <w:p>
      <w:pPr/>
      <w:r>
        <w:rPr>
          <w:lang w:val="hi_IN" w:bidi="hi_IN"/>
        </w:rPr>
      </w:r>
      <w:r>
        <w:rPr>
          <w:lang w:val="hi_IN" w:bidi="hi_IN"/>
        </w:rPr>
        <w:t>बिलाम अपने संदेश का समापन इस इच्छा के साथ करता है कि वह भी उन धर्मियों जैसा बने, जो परमेश्वर की आज्ञा मानते हैं। यद्यपि यह बिलाम की इच्छा है, फिर भी हम बाद के भागों में सीखेंगे कि बिलाम एक धर्मी व्यक्ति का जीवन नहीं जीता है।</w:t>
      </w:r>
    </w:p>
    <w:p>
      <w:pPr/>
      <w:r>
        <w:rPr>
          <w:lang w:val="hi_IN" w:bidi="hi_IN"/>
        </w:rPr>
      </w:r>
      <w:r>
        <w:rPr>
          <w:lang w:val="hi_IN" w:bidi="hi_IN"/>
        </w:rPr>
        <w:t>बिलाम के अपना पहला संदेश देने के बाद, राजा बालाक बहुत क्रोधित हो जाता है। उसने बिलाम को इस्राएलियों को श्राप देने के लिए बहुत धन की पेशकश की है। बालाक ने बिलाम से उन श्रापों को बोलने की उम्मीद की थी, जिनके लिए बालाक उसे भुगतान कर रहा था। बालाक को लगता है कि जब तक उसके पास सही व्यक्ति—बिलाम—सही अनुष्ठान करने के लिए है, तब तक वह देवताओं को प्रभावित कर सकता है या उन्हें नियंत्रित कर सकता है। बिलाम कहता है कि वह केवल वही बोल सकता है जो परमेश्वर बिलाम को बोलने के लिए कहता है। बालाक सीखता है कि यहोवा हर चीज़ पर शासन करता है और कोई भी उसे नियंत्रित नहीं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गिनती 23:7–12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बिलाम बताता है कि राजा बालाक ने इस्राएल को श्राप देने के लिए बिलाम को कैसे बुलाया है।</w:t>
      </w:r>
    </w:p>
    <w:p>
      <w:pPr/>
      <w:r>
        <w:rPr>
          <w:lang w:val="hi_IN" w:bidi="hi_IN"/>
        </w:rPr>
      </w:r>
      <w:r>
        <w:rPr>
          <w:b/>
          <w:lang w:val="hi_IN" w:bidi="hi_IN"/>
        </w:rPr>
        <w:t>दूसरे दृश्य में:</w:t>
      </w:r>
      <w:r>
        <w:rPr>
          <w:lang w:val="hi_IN" w:bidi="hi_IN"/>
        </w:rPr>
        <w:t xml:space="preserve"> बिलाम इस्राएलियों की बड़ी संख्या को देखता है। वे एक विशेष जाति हैं। बिलाम उनके जैसे बनने की इच्छा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मोआब के हाकिम</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रुकें और एक समूह के रूप में समीक्षा करें: यदि आपके समूह ने कविता के परिचय वाला हिस्सा पूरा कर लिया है, तो एक-दूसरे को उन खास तरीकों की याद दिलाएँ जिनसे कवि भाषा का इस्तेमाल करते हैं। इब्रानी कविताओं में कवियों द्वारा भाषा का उपयोग करने के सबसे आम तरीके क्या हैं? इस ऑडियो को यहाँ रोकें।</w:t>
      </w:r>
    </w:p>
    <w:p>
      <w:pPr/>
      <w:r>
        <w:rPr>
          <w:lang w:val="hi_IN" w:bidi="hi_IN"/>
        </w:rPr>
      </w:r>
      <w:r>
        <w:rPr>
          <w:lang w:val="hi_IN" w:bidi="hi_IN"/>
        </w:rPr>
        <w:t>इस भाग की शुरुआत में, बिलाम उस स्थान पर वापस चला गया जहाँ बालाक और मोआब के हाकिम अपने होमबलि के पास खड़े थे। बिलाम उस संदेश की घोषणा करता है जो यहोवा ने उसे दिया है। बिलाम यह संदेश एक काव्यात्मक शैली में देता है। इस तरह के संदेशों में यह सामान्य बात है। यद्यपि यहोवा ने बिलाम को संदेश दिया था, फिर भी बिलाम यहोवा का एक विशेष संदेशवाहक नहीं था। इसलिए, मूसा बिलाम के संदेश का वर्णन करने के लिए नीतिवचन या दृष्टान्त जैसे बुद्धिमान कथनों के लिए एक सामान्य शब्द का उपयोग करता है।</w:t>
      </w:r>
    </w:p>
    <w:p>
      <w:pPr/>
      <w:r>
        <w:rPr>
          <w:lang w:val="hi_IN" w:bidi="hi_IN"/>
        </w:rPr>
      </w:r>
      <w:r>
        <w:rPr>
          <w:lang w:val="hi_IN" w:bidi="hi_IN"/>
        </w:rPr>
        <w:t>यहाँ रुकें और चर्चा करें कि आप उस शब्द का अनुवाद कैसे करेंगे, जो बिलाम द्वारा दिए गए संदेश के प्रकार का वर्णन करता है। इस ऑडियो को यहाँ रोकें।</w:t>
      </w:r>
    </w:p>
    <w:p>
      <w:pPr/>
      <w:r>
        <w:rPr>
          <w:lang w:val="hi_IN" w:bidi="hi_IN"/>
        </w:rPr>
      </w:r>
      <w:r>
        <w:rPr>
          <w:lang w:val="hi_IN" w:bidi="hi_IN"/>
        </w:rPr>
        <w:t>ठीक अन्य कई इब्रानी कविताओं की तरह, कवि इस कविता की रचना शब्दों के जोड़ों तथा समानांतर या सहयोगी वाक्यांशों का प्रयोग करके करता है। बिलाम इस संदेश को वाक्यांशों के सात समानांतर या पूरक समूहों का उपयोग करके व्यवस्थित करता है, और उन्हें दो भागों में विभाजित करता है। प्रत्येक भाग में तीन समानांतर या मेल खाने वाले विषय हैं: पहले, स्थान, फिर इस्राएल के बारे में जानकारी, और अंत में, बिलाम की प्रतिक्रिया।</w:t>
      </w:r>
    </w:p>
    <w:p>
      <w:pPr/>
      <w:r>
        <w:rPr>
          <w:lang w:val="hi_IN" w:bidi="hi_IN"/>
        </w:rPr>
      </w:r>
      <w:r>
        <w:rPr>
          <w:lang w:val="hi_IN" w:bidi="hi_IN"/>
        </w:rPr>
        <w:t>पहले दृश्य में समानांतर या पूरक वाक्यांशों के तीन समूह हैं। सबसे पहले, बिलाम पूर्वी पहाड़ों में अराम में अपने स्थान के बारे में बात करता है, जहाँ मोआब के राजा बालाक ने उसे बुलाया। बिलाम एक ही बात कहता है, लेकिन अलग-अलग शब्दों के जोड़ों के साथ। बालाक मोआब का राजा है और अराम पूर्वी पहाड़ों में स्थित है।</w:t>
      </w:r>
    </w:p>
    <w:p>
      <w:pPr/>
      <w:r>
        <w:rPr>
          <w:lang w:val="hi_IN" w:bidi="hi_IN"/>
        </w:rPr>
      </w:r>
      <w:r>
        <w:rPr>
          <w:lang w:val="hi_IN" w:bidi="hi_IN"/>
        </w:rPr>
        <w:t>इसके बाद, बिलाम इस्राएल और उस कारण का उल्लेख करता है कि बालाक ने उसे क्यों बुलाया है। फिर से, वह उन वाक्यांशों का उपयोग करता है जिनका अर्थ एक ही है। याकूब और इस्राएल एक ही हैं और याकूब के वंशजों, इस्राएलियों को दर्शाते हैं। बालाक चाहता है कि बिलाम इस्राएल को श्राप दे और उसकी निंदा करे, अथवा उसके विनाश की घोषणा करे। वह चाहता है कि बिलाम इस्राएलियों के विरुद्ध बुराई की कामना करे। मूल भाषा में, बिलाम द्वारा उपयोग किया गया दूसरा शब्द अधिक शक्तिशाली है और उन बुरी इच्छाओं को दर्शाता है जिन्हें लोग क्रोध के साथ बोलते हैं।</w:t>
      </w:r>
    </w:p>
    <w:p>
      <w:pPr/>
      <w:r>
        <w:rPr>
          <w:lang w:val="hi_IN" w:bidi="hi_IN"/>
        </w:rPr>
      </w:r>
      <w:r>
        <w:rPr>
          <w:lang w:val="hi_IN" w:bidi="hi_IN"/>
        </w:rPr>
        <w:t>यहाँ रुकें और चर्चा करें कि आप यह कैसे व्यक्त करेंगे कि बालाक न केवल इस्राएलियों को श्राप देना चाहता है, बल्कि वह उनके प्रति क्रोध से भी भरा हुआ है। इस ऑडियो को यहाँ रोकें।</w:t>
      </w:r>
    </w:p>
    <w:p>
      <w:pPr/>
      <w:r>
        <w:rPr>
          <w:lang w:val="hi_IN" w:bidi="hi_IN"/>
        </w:rPr>
      </w:r>
      <w:r>
        <w:rPr>
          <w:lang w:val="hi_IN" w:bidi="hi_IN"/>
        </w:rPr>
        <w:t>वाक्यांशों के तीसरे समूह में, बिलाम उन प्रश्नों का उपयोग करके उत्तर देता है जिनका उत्तर वह बालाक से मिलने की उम्मीद नहीं करता। बिलाम पूछता है, "मैं उन लोगों को कैसे श्राप दे सकता हूँ जिन्हें परमेश्वर ने श्राप नहीं दिया है? मैं उन्हें कैसे दोषी ठहरा सकता हूँ, जिन्हें यहोवा ने दोषी नहीं ठहराया है?" बिलाम कहता है कि वह किसी ऐसे व्यक्ति के साथ बुराई की कामना नहीं कर सकता जिसके विरुद्ध परमेश्वर या यहोवा ने बुराई की बात नहीं की है। बिलाम पहले परमेश्वर के लिए सामान्य शब्द का उपयोग करके और फिर परमेश्वर के व्यक्तिगत नाम यहोवा का उपयोग करके परमेश्वर के बारे में बात करता है। वह बुराई की कामना के लिए उन्हीं शब्दों का उपयोग करता है जिनका उपयोग उसने पिछले वाक्यांशों में किया था।</w:t>
      </w:r>
    </w:p>
    <w:p>
      <w:pPr/>
      <w:r>
        <w:rPr>
          <w:lang w:val="hi_IN" w:bidi="hi_IN"/>
        </w:rPr>
      </w:r>
      <w:r>
        <w:rPr>
          <w:lang w:val="hi_IN" w:bidi="hi_IN"/>
        </w:rPr>
        <w:t>दूसरे दृश्य में समानांतर या पूरक वाक्यांशों के चार समूह हैं। बिलाम स्थान, फिर इस्राएल के बारे में जानकारी, और अंत में बिलाम की प्रतिक्रिया के उन्हीं विषयों को दोहराता है।</w:t>
      </w:r>
    </w:p>
    <w:p>
      <w:pPr/>
      <w:r>
        <w:rPr>
          <w:lang w:val="hi_IN" w:bidi="hi_IN"/>
        </w:rPr>
      </w:r>
      <w:r>
        <w:rPr>
          <w:lang w:val="hi_IN" w:bidi="hi_IN"/>
        </w:rPr>
        <w:t>वाक्यांशों के पहले समूह में, बिलाम कहता है कि ऊँची चट्टानों या पहाड़ की चोटी पर स्थित अपनी वर्तमान जगह से, वह उसे—यानी इस्राएल को—देख सकता है। बिलाम इस्राएल की जाति को इस तरह दर्शाता है मानो वह एक ही व्यक्ति हो।</w:t>
      </w:r>
    </w:p>
    <w:p>
      <w:pPr/>
      <w:r>
        <w:rPr>
          <w:lang w:val="hi_IN" w:bidi="hi_IN"/>
        </w:rPr>
      </w:r>
      <w:r>
        <w:rPr>
          <w:lang w:val="hi_IN" w:bidi="hi_IN"/>
        </w:rPr>
        <w:t>वाक्यांशों के दूसरे और तीसरे सेट में, बिलाम इस्राएल के बारे में बात करता है। वाक्यांशों के दूसरे समूह में, बिलाम इस्राएल की विशेष स्थिति का वर्णन करने के लिए चित्र या प्रतीकात्मक भाषा का उपयोग करता है। बिलाम कहता है कि इस्राएल अकेला है और अपने आप को अन्य जातियों की तरह नहीं देखता। यहोवा ने उन्हें अन्य जातियों से अलग किया है और उन्हें यहोवा के चुने हुए लोगों के रूप में विशेष दर्जा दिया है।</w:t>
      </w:r>
    </w:p>
    <w:p>
      <w:pPr/>
      <w:r>
        <w:rPr>
          <w:lang w:val="hi_IN" w:bidi="hi_IN"/>
        </w:rPr>
      </w:r>
      <w:r>
        <w:rPr>
          <w:lang w:val="hi_IN" w:bidi="hi_IN"/>
        </w:rPr>
        <w:t>वाक्यांशों के तीसरे समूह में, बिलाम एक ऐसा प्रश्न पूछता है जिसके उत्तर की वह उम्मीद नहीं करता। वह कहता है कि इस्राएल की संख्या गिनी जाने के लिए बहुत अधिक है। वह उनकी तुलना धूल से करता है, और कहता है कि उनमें से एक-चौथाई या उसका कोई अंश भी गिना नहीं जा सकता।</w:t>
      </w:r>
    </w:p>
    <w:p>
      <w:pPr/>
      <w:r>
        <w:rPr>
          <w:lang w:val="hi_IN" w:bidi="hi_IN"/>
        </w:rPr>
      </w:r>
      <w:r>
        <w:rPr>
          <w:lang w:val="hi_IN" w:bidi="hi_IN"/>
        </w:rPr>
        <w:t>यहाँ रुकें और चर्चा करें: अपनी संस्कृति में, किसी ऐसी चीज़ का वर्णन करने के लिए जिसे गिनना मुश्किल हो, आप किस विशेष भाषा या शब्द-चित्रों का उपयोग करते हैं? चर्चा करें कि आप अपने अनुवाद में "धूल की गिनती" का वर्णन कैसे करेंगे। इस ऑडियो को यहाँ रोकें।</w:t>
      </w:r>
    </w:p>
    <w:p>
      <w:pPr/>
      <w:r>
        <w:rPr>
          <w:lang w:val="hi_IN" w:bidi="hi_IN"/>
        </w:rPr>
      </w:r>
      <w:r>
        <w:rPr>
          <w:lang w:val="hi_IN" w:bidi="hi_IN"/>
        </w:rPr>
        <w:t>इस संदेश के वाक्यांशों के अंतिम समूह में, बिलाम कहता है कि वह इस्राएलियों जैसा बनना चाहता है। वह कहता है कि जब उसकी मृत्यु हो, या जब उसके जीवन का अंत हो, तो वह इस्राएलियों की ही तरह—धर्मी और परमेश्वर के साथ सही संबंध में रहना चाहता है।</w:t>
      </w:r>
    </w:p>
    <w:p>
      <w:pPr/>
      <w:r>
        <w:rPr>
          <w:lang w:val="hi_IN" w:bidi="hi_IN"/>
        </w:rPr>
      </w:r>
      <w:r>
        <w:rPr>
          <w:lang w:val="hi_IN" w:bidi="hi_IN"/>
        </w:rPr>
        <w:t>बिलाम के संदेश देने के बाद, बालाक बहुत क्रोधित हो जाता है। बालाक एक ऐसा प्रश्न पूछता है, जिसका उत्तर बिलाम से मिलने की उसे कोई अपेक्षा नहीं है। बालाक पूछता है, "तूने मेरे साथ क्या किया है?" वह कह रहा है कि बिलाम ने वह नहीं किया है, जिसके लिए बालाक ने उसे बुलाया था। बिलाम ने बालाक के कहे अनुसार करने के बजाय उसके विपरीत किया है। बिलाम एक प्रश्न का उपयोग बालाक को याद दिलाने के लिए करता है कि बिलाम केवल वह संदेश बोल सकता है जो यहोवा ने उसे दिया है। बिलाम ने बालाक से पूछा, "क्या मुझे इस बात का ध्यान नहीं रखना चाहिए कि मैं वही कहूँ जो यहोवा ने मेरे मुँह में डाला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23:7–12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राजा बालाक</w:t>
      </w:r>
    </w:p>
    <w:p>
      <w:pPr>
        <w:pStyle w:val="ListBullet"/>
        <w:spacing w:line="240" w:lineRule="auto"/>
        <w:ind w:left="720"/>
      </w:pPr>
      <w:r>
        <w:rPr>
          <w:lang w:val="hi_IN" w:bidi="hi_IN"/>
        </w:rPr>
      </w:r>
      <w:r>
        <w:rPr>
          <w:lang w:val="hi_IN" w:bidi="hi_IN"/>
        </w:rPr>
        <w:t>मोआब के राजकुमार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बिलाम राजा बालाक के पास लौटा, तो उसने यह संदेश बोला:</w:t>
      </w:r>
    </w:p>
    <w:p>
      <w:pPr/>
      <w:r>
        <w:rPr>
          <w:lang w:val="hi_IN" w:bidi="hi_IN"/>
        </w:rPr>
      </w:r>
      <w:r>
        <w:rPr>
          <w:lang w:val="hi_IN" w:bidi="hi_IN"/>
        </w:rPr>
        <w:t>"मोआब के राजा बालाक ने मुझे पूर्वी पहाड़ों में अराम से बुलाया।</w:t>
      </w:r>
    </w:p>
    <w:p>
      <w:pPr/>
      <w:r>
        <w:rPr>
          <w:lang w:val="hi_IN" w:bidi="hi_IN"/>
        </w:rPr>
      </w:r>
      <w:r>
        <w:rPr>
          <w:lang w:val="hi_IN" w:bidi="hi_IN"/>
        </w:rPr>
        <w:t>उसने कहा, 'आकर याकूब के वंशजों को श्राप दे, आकर इस्राएल के विरुद्ध बुरी बातें कहे!'"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कुछ ऐसा जवाब दे, "मुझे इस्राएलियों से डर लगता है। मुझे बिलाम को यहाँ बुलाना है। उसके श्राप हमेशा काम करते हैं," या "मैं अपने घृणित शत्रुओं से छुटकारा पाने के लिए जो कुछ भी आवश्यक होगा वह करूँगा। बिलाम को यहाँ तक लाना महंगा होगा, लेकिन मैं भुगतान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"लेकिन मैं उन लोगों को कैसे श्राप दे सकता हूँ जिन्हें परमेश्वर ने श्राप नहीं दिया है?</w:t>
      </w:r>
    </w:p>
    <w:p>
      <w:pPr/>
      <w:r>
        <w:rPr>
          <w:lang w:val="hi_IN" w:bidi="hi_IN"/>
        </w:rPr>
      </w:r>
      <w:r>
        <w:rPr>
          <w:lang w:val="hi_IN" w:bidi="hi_IN"/>
        </w:rPr>
        <w:t>मैं उनके विरुद्ध बुरा कैसे बोल सकता हूँ, जिनके विरुद्ध यहोवा ने बुरा नहीं कहा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कुछ ऐसा जवाब दे सकता है, "मुझे बेबस महसूस हो रहा है। मैं यहोवा के विरुद्ध नहीं जा सकता," या "मेरी शक्ति सीमित है। यहोवा ने इस्राएल को आशीष दी है, मैं उनके विरुद्ध कुछ नहीं कर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 चट्टान की चोटी से इस्राएल को देखता हूँ, मैं उन्हें पहाड़ी की चोटी से देखता हूँ।</w:t>
      </w:r>
    </w:p>
    <w:p>
      <w:pPr/>
      <w:r>
        <w:rPr>
          <w:lang w:val="hi_IN" w:bidi="hi_IN"/>
        </w:rPr>
      </w:r>
      <w:r>
        <w:rPr>
          <w:lang w:val="hi_IN" w:bidi="hi_IN"/>
        </w:rPr>
        <w:t>वे अपने आप में एक विशेष लोग हैं,</w:t>
      </w:r>
    </w:p>
    <w:p>
      <w:pPr/>
      <w:r>
        <w:rPr>
          <w:lang w:val="hi_IN" w:bidi="hi_IN"/>
        </w:rPr>
      </w:r>
      <w:r>
        <w:rPr>
          <w:lang w:val="hi_IN" w:bidi="hi_IN"/>
        </w:rPr>
        <w:t>वे अन्य जातियों की तरह नहीं हैं!</w:t>
      </w:r>
    </w:p>
    <w:p>
      <w:pPr/>
      <w:r>
        <w:rPr>
          <w:lang w:val="hi_IN" w:bidi="hi_IN"/>
        </w:rPr>
      </w:r>
      <w:r>
        <w:rPr>
          <w:lang w:val="hi_IN" w:bidi="hi_IN"/>
        </w:rPr>
        <w:t>वे उस धूल के समान हैं जिसे गिना नहीं जा सकता;</w:t>
      </w:r>
    </w:p>
    <w:p>
      <w:pPr/>
      <w:r>
        <w:rPr>
          <w:lang w:val="hi_IN" w:bidi="hi_IN"/>
        </w:rPr>
      </w:r>
      <w:r>
        <w:rPr>
          <w:lang w:val="hi_IN" w:bidi="hi_IN"/>
        </w:rPr>
        <w:t>उनमें से एक भाग भी कौन गिन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"यहोवा ने हमें एक बड़ी जाति बना दिया है, जैसे उसने हमारे पूर्वजों अब्राहम, इसहाक और याकूब से वादा किया था," या "हम विशेष हैं। यहोवा ने हमें अन्य सभी जातियों में से चुना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 आशा करता हूँ कि मैं भी इन धर्मी लोगों की तरह ही मरूँ; काश, मेरी ज़िंदगी का अंत भी उन्हीं जैसा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कुछ ऐसा जवाब दे सकता है, "मुझे ईर्ष्या महसूस हो रही है। मुझे आशा है कि मेरे वंशज इस तरह की बड़ी जाति बन सकते हैं," या "काश यहोवा के साथ मेरा संबंध इस्राएलियों की तरह अच्छा होता।"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बालाक बिलाम से बहुत क्रोधित था और उसने कहा, "तूने मेरे साथ क्या किया है? मैं तुझे यहाँ अपने शत्रुओं को श्राप देने के लिए लाया था, लेकिन तूने उन्हें आशीष दी है।"</w:t>
      </w:r>
    </w:p>
    <w:p>
      <w:pPr/>
      <w:r>
        <w:rPr>
          <w:lang w:val="hi_IN" w:bidi="hi_IN"/>
        </w:rPr>
      </w:r>
      <w:r>
        <w:rPr>
          <w:lang w:val="hi_IN" w:bidi="hi_IN"/>
        </w:rPr>
        <w:t>बिलाम ने उत्तर दिया, "क्या मैंने तुमसे नहीं कहा था कि मैं केवल वही बोल सकता हूँ जो यहोवा ने मेरे मुँह में डाला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कुछ ऐसा जवाब दे, "बहुत गुस्सा। बिलाम वह क्यों नहीं कर रहा है जो मैंने उसे करने के लिए भुगतान किया है? वह विपरीत काम कर रहा है," या “उलझन में है। मैं अपने शत्रुओं से छुटकारा पाने के लिए क्या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23:7–12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बिलाम अपना </w:t>
      </w:r>
      <w:r>
        <w:rPr>
          <w:b/>
          <w:lang w:val="hi_IN" w:bidi="hi_IN"/>
        </w:rPr>
        <w:t>संदेश</w:t>
      </w:r>
      <w:r>
        <w:rPr>
          <w:lang w:val="hi_IN" w:bidi="hi_IN"/>
        </w:rPr>
        <w:t xml:space="preserve"> देता है। यद्यपि यह एक प्रकार की भविष्यद्वाणी थी, फिर भी मूसा मूल भाषा में एक अलग शब्द का उपयोग करता है, क्योंकि बिलाम यहोवा का भविष्यद्वक्ता नहीं था। मूसा बिलाम के संदेश का वर्णन करने के लिए, कहावतों या दृष्टांतों जैसी बुद्धिमानी भरी बातों के लिए एक सामान्य शब्द का प्रयोग करता है। लोगों ने इस प्रकार का संदेश काव्य-शैली में व्यक्त किया।</w:t>
      </w:r>
    </w:p>
    <w:p>
      <w:pPr/>
      <w:r>
        <w:rPr>
          <w:lang w:val="hi_IN" w:bidi="hi_IN"/>
        </w:rPr>
      </w:r>
      <w:r>
        <w:rPr>
          <w:lang w:val="hi_IN" w:bidi="hi_IN"/>
        </w:rPr>
        <w:t xml:space="preserve">यहाँ रुकें और समूह में चर्चा करें कि आप </w:t>
      </w:r>
      <w:r>
        <w:rPr>
          <w:b/>
          <w:lang w:val="hi_IN" w:bidi="hi_IN"/>
        </w:rPr>
        <w:t>संदेश</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बालाक बिलाम से कहता है कि वह उसके लिए </w:t>
      </w:r>
      <w:r>
        <w:rPr>
          <w:b/>
          <w:lang w:val="hi_IN" w:bidi="hi_IN"/>
        </w:rPr>
        <w:t>इस्राएल</w:t>
      </w:r>
      <w:r>
        <w:rPr>
          <w:lang w:val="hi_IN" w:bidi="hi_IN"/>
        </w:rPr>
        <w:t xml:space="preserve"> या याकूब को </w:t>
      </w:r>
      <w:r>
        <w:rPr>
          <w:b/>
          <w:lang w:val="hi_IN" w:bidi="hi_IN"/>
        </w:rPr>
        <w:t>श्राप</w:t>
      </w:r>
      <w:r>
        <w:rPr>
          <w:lang w:val="hi_IN" w:bidi="hi_IN"/>
        </w:rPr>
        <w:t xml:space="preserve"> दे। श्राप और इस्राएल के लिए उन्हीं शब्दों का उपयोग करें, जिनका उपयोग आपने पिछले भागों में किया है। </w:t>
      </w:r>
      <w:r>
        <w:rPr>
          <w:lang w:val="hi_IN" w:bidi="hi_IN"/>
        </w:rPr>
        <w:t>श्राप</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बिलाम कहता है कि वह किसी ऐसे व्यक्ति को श्राप नहीं दे सकता, जिसे </w:t>
      </w:r>
      <w:r>
        <w:rPr>
          <w:b/>
          <w:lang w:val="hi_IN" w:bidi="hi_IN"/>
        </w:rPr>
        <w:t>परमेश्वर</w:t>
      </w:r>
      <w:r>
        <w:rPr>
          <w:lang w:val="hi_IN" w:bidi="hi_IN"/>
        </w:rPr>
        <w:t xml:space="preserve"> या </w:t>
      </w:r>
      <w:r>
        <w:rPr>
          <w:b/>
          <w:lang w:val="hi_IN" w:bidi="hi_IN"/>
        </w:rPr>
        <w:t>यहोवा</w:t>
      </w:r>
      <w:r>
        <w:rPr>
          <w:lang w:val="hi_IN" w:bidi="hi_IN"/>
        </w:rPr>
        <w:t xml:space="preserve"> ने श्राप नहीं दिया है। बिलाम परमेश्वर के लिए सामान्य शब्द और परमेश्वर के व्यक्तिगत नाम यहोवा दोनों का उपयोग करता है। परमेश्वर और यहोवा के लिए उन्हीं शब्दों का प्रयोग करें, जिनका प्रयोग आपने पिछले भागों में किया है। </w:t>
      </w:r>
      <w:r>
        <w:rPr>
          <w:lang w:val="hi_IN" w:bidi="hi_IN"/>
        </w:rPr>
        <w:t>परमेश्वर</w:t>
      </w:r>
      <w:r>
        <w:rPr>
          <w:lang w:val="hi_IN" w:bidi="hi_IN"/>
        </w:rPr>
        <w:t xml:space="preserve"> और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बिलाम कहता है कि इस्राएल अपने आप को अन्य </w:t>
      </w:r>
      <w:r>
        <w:rPr>
          <w:b/>
          <w:lang w:val="hi_IN" w:bidi="hi_IN"/>
        </w:rPr>
        <w:t>जातियों</w:t>
      </w:r>
      <w:r>
        <w:rPr>
          <w:lang w:val="hi_IN" w:bidi="hi_IN"/>
        </w:rPr>
        <w:t xml:space="preserve"> के समान नहीं मानता। जाति के लिए उसी शब्द का उपयोग करें जो आपने पिछले भागों में उपयोग किया है। </w:t>
      </w:r>
      <w:r>
        <w:rPr>
          <w:lang w:val="hi_IN" w:bidi="hi_IN"/>
        </w:rPr>
        <w:t>जाति</w:t>
      </w:r>
      <w:r>
        <w:rPr>
          <w:lang w:val="hi_IN" w:bidi="hi_IN"/>
        </w:rPr>
        <w:t xml:space="preserve"> शब्द के बारे में अधिक जानकारी के लिए मुख्य शब्दावली देखें। </w:t>
      </w:r>
    </w:p>
    <w:p>
      <w:pPr/>
      <w:r>
        <w:rPr>
          <w:lang w:val="hi_IN" w:bidi="hi_IN"/>
        </w:rPr>
      </w:r>
      <w:r>
        <w:rPr>
          <w:lang w:val="hi_IN" w:bidi="hi_IN"/>
        </w:rPr>
        <w:t xml:space="preserve">बिलाम चाहता है कि वह अपने जीवन के अंत में एक </w:t>
      </w:r>
      <w:r>
        <w:rPr>
          <w:b/>
          <w:lang w:val="hi_IN" w:bidi="hi_IN"/>
        </w:rPr>
        <w:t>धर्मी</w:t>
      </w:r>
      <w:r>
        <w:rPr>
          <w:lang w:val="hi_IN" w:bidi="hi_IN"/>
        </w:rPr>
        <w:t xml:space="preserve"> व्यक्ति की तरह मर जाए। एक धर्मी व्यक्ति परमेश्वर की आज्ञा मानता है और उसके साथ सही संबंध में होता है।</w:t>
      </w:r>
    </w:p>
    <w:p>
      <w:pPr/>
      <w:r>
        <w:rPr>
          <w:lang w:val="hi_IN" w:bidi="hi_IN"/>
        </w:rPr>
      </w:r>
      <w:r>
        <w:rPr>
          <w:lang w:val="hi_IN" w:bidi="hi_IN"/>
        </w:rPr>
        <w:t xml:space="preserve">यहाँ रुकें और समूह में चर्चा करें कि </w:t>
      </w:r>
      <w:r>
        <w:rPr>
          <w:b/>
          <w:lang w:val="hi_IN" w:bidi="hi_IN"/>
        </w:rPr>
        <w:t>धर्मी</w:t>
      </w:r>
      <w:r>
        <w:rPr>
          <w:lang w:val="hi_IN" w:bidi="hi_IN"/>
        </w:rPr>
        <w:t xml:space="preserve"> शब्द के लिए आप किस शब्द या वाक्यांश का उपयोग करेंगे। अधिक जानकारी के लिए मुख्य शब्दावली में </w:t>
      </w:r>
      <w:r>
        <w:rPr>
          <w:lang w:val="hi_IN" w:bidi="hi_IN"/>
        </w:rPr>
        <w:t xml:space="preserve">धार्मिकता </w:t>
      </w:r>
      <w:r>
        <w:rPr>
          <w:lang w:val="hi_IN" w:bidi="hi_IN"/>
        </w:rPr>
        <w:t>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बालाक बिलाम से क्रोधित है क्योंकि वह उन्हें श्राप नहीं देता है, बल्कि उन्हें </w:t>
      </w:r>
      <w:r>
        <w:rPr>
          <w:b/>
          <w:lang w:val="hi_IN" w:bidi="hi_IN"/>
        </w:rPr>
        <w:t>आशीष</w:t>
      </w:r>
      <w:r>
        <w:rPr>
          <w:lang w:val="hi_IN" w:bidi="hi_IN"/>
        </w:rPr>
        <w:t xml:space="preserve"> देता है। आशीष के लिए उसी शब्द का उपयोग करें जो आपने पिछले भागों में उपयोग किया है। </w:t>
      </w:r>
      <w:r>
        <w:rPr>
          <w:lang w:val="hi_IN" w:bidi="hi_IN"/>
        </w:rPr>
        <w:t>आशीष</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23:13–26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23:13–26 को सुनें और अपने मन में रखें।</w:t>
      </w:r>
    </w:p>
    <w:p>
      <w:pPr/>
      <w:r>
        <w:rPr>
          <w:lang w:val="hi_IN" w:bidi="hi_IN"/>
        </w:rPr>
      </w:r>
      <w:r>
        <w:rPr>
          <w:lang w:val="hi_IN" w:bidi="hi_IN"/>
        </w:rPr>
        <w:t>यदि सम्भव हो, तो गिनती 23:13–26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23:13–26 का ऑडियो संस्करण सबसे आसानी से समझ में आने वाले अनुवाद में सुनें।</w:t>
      </w:r>
    </w:p>
    <w:p>
      <w:pPr/>
      <w:r>
        <w:rPr>
          <w:lang w:val="hi_IN" w:bidi="hi_IN"/>
        </w:rPr>
      </w:r>
      <w:r>
        <w:rPr>
          <w:lang w:val="hi_IN" w:bidi="hi_IN"/>
        </w:rPr>
        <w:t>पिछले भाग में, बिलाम बालाक को वह संदेश देता है जो यहोवा ने बिलाम को दिया था। बिलाम कहता है कि वह किसी ऐसे व्यक्ति को श्राप नहीं दे सकता, जिसे यहोवा ने श्राप नहीं दिया है। बालाक बहुत क्रोधित है कि बिलाम इस्राएल को श्राप देने के बजाय उन्हें आशीष देता है।</w:t>
      </w:r>
    </w:p>
    <w:p>
      <w:pPr/>
      <w:r>
        <w:rPr>
          <w:lang w:val="hi_IN" w:bidi="hi_IN"/>
        </w:rPr>
      </w:r>
      <w:r>
        <w:rPr>
          <w:lang w:val="hi_IN" w:bidi="hi_IN"/>
        </w:rPr>
        <w:t>इस भाग में, बालाक बिलाम को एक और स्थान पर ले जाता है जहाँ वह इस्राएलियों के एक और भाग को देख सकता है। बालाक आशा करता है कि बिलाम इस स्थान से इस्राएल को श्राप देगा। बालाक बिलाम को पिसगा पर्वत की चोटी पर एक ऐसे स्थान की ओर ले जाता है जिसे सोपीम का मैदान या पठार कहा जाता है। पिसगा पर्वत अबारीम पर्वत श्रृंखला में एक पर्वत है। इस पर्वत की चोटी से कोई व्यक्ति उत्तर-पूर्व में मोआब के मैदानों को और पश्चिम में मृत सागर को देख सकता है। कुछ लोग मानते हैं कि पिसगा नबो पर्वत का दूसरा नाम है। मूल भाषा में, "सोपीम" किसी चीज़ को देखने या निगरानी करने की जगह होती है। यह स्पष्ट नहीं है कि यह वास्तविक स्थान का नाम था या एक प्रकार का स्थान।</w:t>
      </w:r>
    </w:p>
    <w:p>
      <w:pPr/>
      <w:r>
        <w:rPr>
          <w:lang w:val="hi_IN" w:bidi="hi_IN"/>
        </w:rPr>
      </w:r>
      <w:r>
        <w:rPr>
          <w:lang w:val="hi_IN" w:bidi="hi_IN"/>
        </w:rPr>
        <w:t xml:space="preserve">यहाँ रुकें और एक नक्शा देखें जो </w:t>
      </w:r>
      <w:r>
        <w:rPr>
          <w:b/>
          <w:lang w:val="hi_IN" w:bidi="hi_IN"/>
        </w:rPr>
        <w:t>अबारीम पर्वत, पिसगा पर्वत, मोआब के मैदानों और मृत सागर</w:t>
      </w:r>
      <w:r>
        <w:rPr>
          <w:lang w:val="hi_IN" w:bidi="hi_IN"/>
        </w:rPr>
        <w:t xml:space="preserve"> को दिखाता है। इस ऑडियो को यहाँ रोकें।</w:t>
      </w:r>
    </w:p>
    <w:p>
      <w:pPr/>
      <w:r>
        <w:rPr>
          <w:lang w:val="hi_IN" w:bidi="hi_IN"/>
        </w:rPr>
      </w:r>
      <w:r>
        <w:rPr>
          <w:lang w:val="hi_IN" w:bidi="hi_IN"/>
        </w:rPr>
        <w:t>जब वह नए स्थान पर पहुँचता है, तो बालाक उसी प्रक्रिया को दोहराता है जो उसने बामोथ बाल के ऊँचे स्थानों में की थी। वह सात वेदियाँ बनाता है और प्रत्येक वेदी पर एक बैल और एक मेढ़ा चढ़ाता है। एक बार फिर, बिलाम बालाक से कहता है कि वह होमबलि के पास खड़ा रहे, जबकि बिलाम यहोवा से मिलने चला जाता है। एक बार फिर यहोवा बिलाम को एक संदेश देता है और उसे बालाक के पास लौटने का निर्देश देता है। जब बिलाम वापस आता है, तो वह बालाक और मोआब के प्रधानों को होमबलि के पास पहरेदारी करते हुए पाता है, जैसा कि पिछले भाग में कहा गया था। बालाक इस बार जो हुआ वह जानने के लिए उत्सुक और चिंतित है। जब बिलाम लौटता है, तो बालाक पूछता है, "यहोवा ने क्या कहा?"</w:t>
      </w:r>
    </w:p>
    <w:p>
      <w:pPr/>
      <w:r>
        <w:rPr>
          <w:lang w:val="hi_IN" w:bidi="hi_IN"/>
        </w:rPr>
      </w:r>
      <w:r>
        <w:rPr>
          <w:lang w:val="hi_IN" w:bidi="hi_IN"/>
        </w:rPr>
        <w:t>यहाँ रुकें और उस समय की एक कहानी सुनाएँ जब आप उत्सुकता से जानकारी या संदेश का इंतजार कर रहे थे। जब आपने किसी ऐसे व्यक्ति को देखा जिसके पास वह जानकारी थी जिसकी आपको ज़रूरत थी, तो आपने क्या किया या कहा? इस ऑडियो को यहाँ रोकें।</w:t>
      </w:r>
    </w:p>
    <w:p>
      <w:pPr/>
      <w:r>
        <w:rPr>
          <w:lang w:val="hi_IN" w:bidi="hi_IN"/>
        </w:rPr>
      </w:r>
      <w:r>
        <w:rPr>
          <w:lang w:val="hi_IN" w:bidi="hi_IN"/>
        </w:rPr>
        <w:t>बिलाम अपना संदेश शुरू करता है। पिछले संदेश की तरह ही, मूसा बिलाम के संदेश का वर्णन करने के लिए नीतिवचन या दृष्टांत जैसे बुद्धिमानी भरे कथनों के लिए एक सामान्य शब्द का प्रयोग करता है। वह बालाक से ध्यान से सुनने के लिए कहकर शुरुआत करता है। बिलाम ऐसा “उठ जा” या “खड़ा रह” कहकर करता है, भले ही बालाक पहले से ही खड़ा है। वह बालाक से कहता है, "मेरी ओर कान लगा"—यह शब्दों के माध्यम से बनी एक ऐसी तस्वीर है, जो बालाक से यह कहती है कि वह बिलाम की आने वाली बातों को बहुत ध्यान से सुने।</w:t>
      </w:r>
    </w:p>
    <w:p>
      <w:pPr/>
      <w:r>
        <w:rPr>
          <w:lang w:val="hi_IN" w:bidi="hi_IN"/>
        </w:rPr>
      </w:r>
      <w:r>
        <w:rPr>
          <w:lang w:val="hi_IN" w:bidi="hi_IN"/>
        </w:rPr>
        <w:t>यहाँ रुकें और उन अलग-अलग तरीकों पर चर्चा करें जिनसे आपकी संस्कृति के लोग किसी का ध्यान अपनी ओर खींचते हैं और उन्हें यह दिखाते हैं कि उन्हें ध्यान से सुनने की ज़रूरत है। जिस व्यक्ति से आप बात कर रहे हैं, उसके अनुसार यह कैसे बदलता है? इनमें से कौन सा तरीका अधिक विनम्र और औपचारिक है? कौन सा अधिक अनौपचारिक है? इस ऑडियो को यहाँ रोकें।</w:t>
      </w:r>
    </w:p>
    <w:p>
      <w:pPr/>
      <w:r>
        <w:rPr>
          <w:lang w:val="hi_IN" w:bidi="hi_IN"/>
        </w:rPr>
      </w:r>
      <w:r>
        <w:rPr>
          <w:lang w:val="hi_IN" w:bidi="hi_IN"/>
        </w:rPr>
        <w:t>बिलाम बालाक से कहता है कि परमेश्वर मनुष्यों की तरह नहीं है। परमेश्वर झूठ नहीं बोलता और न ही अपना मन बदलता और न ही अपने लिए हुए निर्णय से पीछे हटता है। परमेश्वर हमेशा अपने वादे निभाता है। भले ही बिलाम एक शक्तिशाली व्यक्ति है जिसकी आशीषें और श्राप प्रभावी हैं, फिर भी वह परमेश्वर की योजनाओं के विरुद्ध जाने में असमर्थ है। परमेश्वर की आशीष इतनी शक्तिशाली है कि उसे पलटा नहीं जा सकता—यहाँ तक कि बालाम जैसे विशेषज्ञ द्वारा भी नहीं।</w:t>
      </w:r>
    </w:p>
    <w:p>
      <w:pPr/>
      <w:r>
        <w:rPr>
          <w:lang w:val="hi_IN" w:bidi="hi_IN"/>
        </w:rPr>
      </w:r>
      <w:r>
        <w:rPr>
          <w:lang w:val="hi_IN" w:bidi="hi_IN"/>
        </w:rPr>
        <w:t>इस्राएलियों का परमेश्वर यहोवा अपने लोगों के साथ मौजूद है। लोग चिल्लाते हुए घोषणा करते हैं कि यहोवा उनका राजा है। यह चिल्लाना विजयी युद्ध की पुकार के समान है।</w:t>
      </w:r>
    </w:p>
    <w:p>
      <w:pPr/>
      <w:r>
        <w:rPr>
          <w:lang w:val="hi_IN" w:bidi="hi_IN"/>
        </w:rPr>
      </w:r>
      <w:r>
        <w:rPr>
          <w:lang w:val="hi_IN" w:bidi="hi_IN"/>
        </w:rPr>
        <w:t>यहाँ रुकें और चर्चा करें कि लोग कैसे घोषणा करते हैं कि एक महत्वपूर्ण व्यक्ति मौजूद है। इस ऑडियो को यहाँ रोकें।</w:t>
      </w:r>
    </w:p>
    <w:p>
      <w:pPr/>
      <w:r>
        <w:rPr>
          <w:lang w:val="hi_IN" w:bidi="hi_IN"/>
        </w:rPr>
      </w:r>
      <w:r>
        <w:rPr>
          <w:lang w:val="hi_IN" w:bidi="hi_IN"/>
        </w:rPr>
        <w:t>इस्राएली विजय में चिल्लाते हैं क्योंकि परमेश्वर उन्हें मिस्र से निकाल लाया है। वे परमेश्वर की तुलना जंगली बैल के सींगों से करते हैं। यह आधुनिक मवेशियों के एक विलुप्त पूर्वज को दर्शाता है। लोग इस बारे में बातें करते थे कि ये बैल कितने विशाल, खूंखार और शक्तिशाली थे। लोगों ने बैल के सींग का उपयोग शक्ति और सामर्थ्य के प्रतीक के रूप में करना शुरू किया।</w:t>
      </w:r>
    </w:p>
    <w:p>
      <w:pPr/>
      <w:r>
        <w:rPr>
          <w:lang w:val="hi_IN" w:bidi="hi_IN"/>
        </w:rPr>
      </w:r>
      <w:r>
        <w:rPr>
          <w:lang w:val="hi_IN" w:bidi="hi_IN"/>
        </w:rPr>
        <w:t xml:space="preserve">यहाँ रुकें और एक </w:t>
      </w:r>
      <w:r>
        <w:rPr>
          <w:b/>
          <w:lang w:val="hi_IN" w:bidi="hi_IN"/>
        </w:rPr>
        <w:t>आधुनिक जंगली बैल</w:t>
      </w:r>
      <w:r>
        <w:rPr>
          <w:lang w:val="hi_IN" w:bidi="hi_IN"/>
        </w:rPr>
        <w:t xml:space="preserve"> की तस्वीर देखें। यह पशु यहाँ उल्लिखित बैल के समान है। इस ऑडियो को यहाँ रोकें।</w:t>
      </w:r>
    </w:p>
    <w:p>
      <w:pPr/>
      <w:r>
        <w:rPr>
          <w:lang w:val="hi_IN" w:bidi="hi_IN"/>
        </w:rPr>
      </w:r>
      <w:r>
        <w:rPr>
          <w:lang w:val="hi_IN" w:bidi="hi_IN"/>
        </w:rPr>
        <w:t>यहाँ रुकें और चर्चा करें: आपकी संस्कृति में शक्ति और सामर्थ्य के प्रतीक क्या हैं? इस ऑडियो को यहाँ रोकें।</w:t>
      </w:r>
    </w:p>
    <w:p>
      <w:pPr/>
      <w:r>
        <w:rPr>
          <w:lang w:val="hi_IN" w:bidi="hi_IN"/>
        </w:rPr>
      </w:r>
      <w:r>
        <w:rPr>
          <w:lang w:val="hi_IN" w:bidi="hi_IN"/>
        </w:rPr>
        <w:t>बिलाम ने कहा कि ऐसा कोई जादू-टोना और शकुन-विचार या तंत्र-मंत्र नहीं है, जिसका इस्तेमाल याकूब या इस्राएल के विरुद्ध किया जा सके। लोग भविष्य के बारे में जानकारी पाने और लोगों या घटनाओं को प्रभावित करने के लिए जादू-टोना और शकुन-विचार का इस्तेमाल करते थे। जादू-टोना का अर्थ विभिन्न चिन्हों और शकुनों की व्याख्या करने से है। शकुन-विचार भविष्य के बारे में पहले से बताना है। लोग जादू या टोना-टोटका का इस्तेमाल करके ये काम करते हैं। परमेश्वर जादू और शकुन-विचार के उपयोग के विरुद्ध हैं। वह लोगों को इस्राएल के विरुद्ध जादू-टोना या शकुन-विचार का उपयोग करने की अनुमति नहीं देगा। इस्राएलियों को इन बातों का उपयोग करने की आवश्यकता नहीं है, क्योंकि परमेश्वर सीधे उनसे बात करता है।</w:t>
      </w:r>
    </w:p>
    <w:p>
      <w:pPr/>
      <w:r>
        <w:rPr>
          <w:lang w:val="hi_IN" w:bidi="hi_IN"/>
        </w:rPr>
      </w:r>
      <w:r>
        <w:rPr>
          <w:lang w:val="hi_IN" w:bidi="hi_IN"/>
        </w:rPr>
        <w:t>यहाँ रुकें और चर्चा करें: आपकी संस्कृति में, लोग भविष्य का अंदाज़ा लगाने के लिए किन चीज़ों का इस्तेमाल करते हैं? आपके समुदाय के लोग ऐसी गतिविधियों के बारे में क्या सोचते हैं? इस ऑडियो को यहाँ रोकें।</w:t>
      </w:r>
    </w:p>
    <w:p>
      <w:pPr/>
      <w:r>
        <w:rPr>
          <w:lang w:val="hi_IN" w:bidi="hi_IN"/>
        </w:rPr>
      </w:r>
      <w:r>
        <w:rPr>
          <w:lang w:val="hi_IN" w:bidi="hi_IN"/>
        </w:rPr>
        <w:t>इसके बाद, बिलाम इस्राएल की तुलना एक शेर और शेरनी से करता है, जो शिकार कर रहे हैं। शेर बहुत शक्तिशाली जंगली बिल्लियों की तरह हैं जिन्हें बहुत से लोग उनके शक्तिशाली और राजसी रूप के कारण पशुओं का राजा मानते हैं। वे भयंकर शिकारी हैं। बिलाम कहता है कि शेर तब तक आराम नहीं करते, जब तक वे उस पशु को पूरी तरह से चट न कर जाएँ, या खा न लें, जिसका उन्होंने शिकार किया है और जिसे मार डाला है।</w:t>
      </w:r>
    </w:p>
    <w:p>
      <w:pPr/>
      <w:r>
        <w:rPr>
          <w:lang w:val="hi_IN" w:bidi="hi_IN"/>
        </w:rPr>
      </w:r>
      <w:r>
        <w:rPr>
          <w:lang w:val="hi_IN" w:bidi="hi_IN"/>
        </w:rPr>
        <w:t xml:space="preserve">यहाँ रुकें और यदि आवश्यक हो, तो एक </w:t>
      </w:r>
      <w:r>
        <w:rPr>
          <w:lang w:val="hi_IN" w:bidi="hi_IN"/>
        </w:rPr>
        <w:t>शेर</w:t>
      </w:r>
      <w:r>
        <w:rPr>
          <w:lang w:val="hi_IN" w:bidi="hi_IN"/>
        </w:rPr>
        <w:t xml:space="preserve"> और एक </w:t>
      </w:r>
      <w:r>
        <w:rPr>
          <w:lang w:val="hi_IN" w:bidi="hi_IN"/>
        </w:rPr>
        <w:t>शेरनी</w:t>
      </w:r>
      <w:r>
        <w:rPr>
          <w:lang w:val="hi_IN" w:bidi="hi_IN"/>
        </w:rPr>
        <w:t xml:space="preserve"> की तस्वीर दिखाएँ। चर्चा करें: आपकी संस्कृति में आप किन पशुओं या अन्य प्रतीकों को शक्ति से जोड़ते हैं? इस ऑडियो को यहाँ रोकें।</w:t>
      </w:r>
    </w:p>
    <w:p>
      <w:pPr/>
      <w:r>
        <w:rPr>
          <w:lang w:val="hi_IN" w:bidi="hi_IN"/>
        </w:rPr>
      </w:r>
      <w:r>
        <w:rPr>
          <w:lang w:val="hi_IN" w:bidi="hi_IN"/>
        </w:rPr>
        <w:t>बिलाम के उस संदेश को समाप्त करने के बाद जो यहोवा ने उसे दिया था, बालाक बिलाम से कहता है कि उसे इस्राएल को न तो आशीष देना चाहिए और न ही श्राप। बालाक कह रहा था कि बिलाम के लिए अपने शत्रुओं को आशीष देने के बजाय चुप रहना ही बेहतर था। बिलाम बालाक को याद दिलाता है कि उसने पहले ही बालाक से कहा था कि उसे वह करना चाहिए जो यहोवा उसे करने के लिए कहता है।</w:t>
      </w:r>
      <w:r>
        <w:rPr>
          <w:lang w:val="hi_IN" w:bidi="hi_IN"/>
        </w:rPr>
      </w:r>
    </w:p>
    <w:p>
      <w:pPr>
        <w:pStyle w:val="Heading3"/>
      </w:pPr>
      <w:r>
        <w:rPr>
          <w:lang w:val="hi_IN" w:bidi="hi_IN"/>
        </w:rPr>
        <w:t>घटनाओं को समझाना</w:t>
      </w:r>
    </w:p>
    <w:p>
      <w:pPr/>
      <w:r>
        <w:rPr>
          <w:lang w:val="hi_IN" w:bidi="hi_IN"/>
        </w:rPr>
      </w:r>
      <w:r>
        <w:rPr>
          <w:lang w:val="hi_IN" w:bidi="hi_IN"/>
        </w:rPr>
        <w:t>गिनती 23:13–26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6 दृश्य हैं। </w:t>
      </w:r>
    </w:p>
    <w:p>
      <w:pPr/>
      <w:r>
        <w:rPr>
          <w:lang w:val="hi_IN" w:bidi="hi_IN"/>
        </w:rPr>
      </w:r>
      <w:r>
        <w:rPr>
          <w:b/>
          <w:lang w:val="hi_IN" w:bidi="hi_IN"/>
        </w:rPr>
        <w:t>पहले दृश्य में:</w:t>
      </w:r>
      <w:r>
        <w:rPr>
          <w:lang w:val="hi_IN" w:bidi="hi_IN"/>
        </w:rPr>
        <w:t xml:space="preserve"> बालाक बिलाम को पिसगा की चोटी की ओर ले जाता है, जहाँ बालाक पिछले भाग में दिए गए वही बलिदानों को चढ़ाता है।</w:t>
      </w:r>
    </w:p>
    <w:p>
      <w:pPr/>
      <w:r>
        <w:rPr>
          <w:lang w:val="hi_IN" w:bidi="hi_IN"/>
        </w:rPr>
      </w:r>
      <w:r>
        <w:rPr>
          <w:b/>
          <w:lang w:val="hi_IN" w:bidi="hi_IN"/>
        </w:rPr>
        <w:t>दूसरे दृश्य में:</w:t>
      </w:r>
      <w:r>
        <w:rPr>
          <w:lang w:val="hi_IN" w:bidi="hi_IN"/>
        </w:rPr>
        <w:t xml:space="preserve"> बिलाम यहोवा से मिलने के लिए जाता है। यहोवा बिलाम को बालाक के लिए एक और संदेश देता है।</w:t>
      </w:r>
    </w:p>
    <w:p>
      <w:pPr/>
      <w:r>
        <w:rPr>
          <w:lang w:val="hi_IN" w:bidi="hi_IN"/>
        </w:rPr>
      </w:r>
      <w:r>
        <w:rPr>
          <w:b/>
          <w:lang w:val="hi_IN" w:bidi="hi_IN"/>
        </w:rPr>
        <w:t>तीसरे दृश्य में:</w:t>
      </w:r>
      <w:r>
        <w:rPr>
          <w:lang w:val="hi_IN" w:bidi="hi_IN"/>
        </w:rPr>
        <w:t xml:space="preserve"> बिलाम लौटता है, और बालाक पूछता है, "यहोवा ने क्या संदेश दिया है?"</w:t>
      </w:r>
    </w:p>
    <w:p>
      <w:pPr/>
      <w:r>
        <w:rPr>
          <w:lang w:val="hi_IN" w:bidi="hi_IN"/>
        </w:rPr>
      </w:r>
      <w:r>
        <w:rPr>
          <w:b/>
          <w:lang w:val="hi_IN" w:bidi="hi_IN"/>
        </w:rPr>
        <w:t>चौथे दृश्य में:</w:t>
      </w:r>
      <w:r>
        <w:rPr>
          <w:lang w:val="hi_IN" w:bidi="hi_IN"/>
        </w:rPr>
        <w:t xml:space="preserve"> बिलाम यहोवा का संदेश देता है। वह कहता है कि परमेश्वर किसी ऐसे मनुष्य की तरह नहीं है जो अपना मन बदल देता है। परमेश्वर ने इस्राएल को आशीष देने का एक ऐसा आदेश दिया है, जिसे पलटा नहीं जा सकता।</w:t>
      </w:r>
    </w:p>
    <w:p>
      <w:pPr/>
      <w:r>
        <w:rPr>
          <w:lang w:val="hi_IN" w:bidi="hi_IN"/>
        </w:rPr>
      </w:r>
      <w:r>
        <w:rPr>
          <w:b/>
          <w:lang w:val="hi_IN" w:bidi="hi_IN"/>
        </w:rPr>
        <w:t>पाँचवें दृश्य में:</w:t>
      </w:r>
      <w:r>
        <w:rPr>
          <w:lang w:val="hi_IN" w:bidi="hi_IN"/>
        </w:rPr>
        <w:t xml:space="preserve"> बिलाम संदेश को जारी रखता है, यह कहते हुए कि यहोवा इस्राएल का राजा है। कोई भी उनके विरुद्ध जादू का उपयोग नहीं कर सकता। इस्राएल एक शक्तिशाली शेर की तरह है जो अपने शिकार को नष्ट कर देगा।</w:t>
      </w:r>
    </w:p>
    <w:p>
      <w:pPr/>
      <w:r>
        <w:rPr>
          <w:lang w:val="hi_IN" w:bidi="hi_IN"/>
        </w:rPr>
      </w:r>
      <w:r>
        <w:rPr>
          <w:b/>
          <w:lang w:val="hi_IN" w:bidi="hi_IN"/>
        </w:rPr>
        <w:t>छठे दृश्य में:</w:t>
      </w:r>
      <w:r>
        <w:rPr>
          <w:lang w:val="hi_IN" w:bidi="hi_IN"/>
        </w:rPr>
        <w:t xml:space="preserve"> बालाक बिलाम से कहता है कि वह इस्राएल को न श्राप दे और न ही आशीष दे। बिलाम कहता है कि उसे वह करना चाहिए जो यहोवा उसे बताता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मोआबियों के हाकिम</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इस भाग को इस तरह शुरू करता है जो दिखाता है कि एक नई घटना हो रही है।</w:t>
      </w:r>
    </w:p>
    <w:p>
      <w:pPr/>
      <w:r>
        <w:rPr>
          <w:lang w:val="hi_IN" w:bidi="hi_IN"/>
        </w:rPr>
      </w:r>
      <w:r>
        <w:rPr>
          <w:lang w:val="hi_IN" w:bidi="hi_IN"/>
        </w:rPr>
        <w:t>यहाँ रुकें और एक समूह के रूप में चर्चा करें कि आप इस भाग की शुरुआत कैसे करेंगे। आप अपनी भाषा में किन शब्दों या वाक्यांशों का उपयोग यह दिखाने के लिए करते हैं कि कोई नई घटना शुरू हो रही है? इस ऑडियो को यहाँ रोकें।</w:t>
      </w:r>
    </w:p>
    <w:p>
      <w:pPr/>
      <w:r>
        <w:rPr>
          <w:lang w:val="hi_IN" w:bidi="hi_IN"/>
        </w:rPr>
      </w:r>
      <w:r>
        <w:rPr>
          <w:lang w:val="hi_IN" w:bidi="hi_IN"/>
        </w:rPr>
        <w:t>पहले दृश्य में, बालाक बिलाम से कहता है कि वह उसके साथ किसी और स्थान पर आए। मूल भाषा में, बालाक अपने अनुरोध की तत्काल आवश्यकता को दिखाने के लिए एक शब्द का उपयोग करता है। वह बिलाम को अपने साथ एक नए स्थान पर ले जाने के लिए बेताब है, जहाँ बिलाम शायद बालाक के अनुरोध के अनुसार करने को तैयार हो।</w:t>
      </w:r>
    </w:p>
    <w:p>
      <w:pPr/>
      <w:r>
        <w:rPr>
          <w:lang w:val="hi_IN" w:bidi="hi_IN"/>
        </w:rPr>
      </w:r>
      <w:r>
        <w:rPr>
          <w:lang w:val="hi_IN" w:bidi="hi_IN"/>
        </w:rPr>
        <w:t>यहाँ रुकें और समूह में चर्चा करें: आप बालाक के अनुरोध का अनुवाद किस तरह करेंगे, ताकि लोगों को यह समझ आ जाए कि वह बिलाम के आने और उसकी मदद करने के लिए कितना बेताब और जल्दबाज़ी में है? इस ऑडियो को यहाँ रोकें।</w:t>
      </w:r>
    </w:p>
    <w:p>
      <w:pPr/>
      <w:r>
        <w:rPr>
          <w:lang w:val="hi_IN" w:bidi="hi_IN"/>
        </w:rPr>
      </w:r>
      <w:r>
        <w:rPr>
          <w:lang w:val="hi_IN" w:bidi="hi_IN"/>
        </w:rPr>
        <w:t>हम नहीं जानते कि यह अगली घटना कब होगी। यह उसी दिन हो सकता है, या यह किसी और दिन हो सकता है। बालाक बिलाम को पिसगा पर्वत की चोटी पर एक ऐसे स्थान की ओर ले जाता है जिसे सोपीम का मैदान या पठार कहा जाता है। मूल भाषा में, "सोपीम" किसी चीज़ को देखने या निगरानी करने की जगह होती है। अन्य तरीके जिनसे लोग इस स्थान का उल्लेख कर सकते हैं, वे हैं, "देखे जाने वाले मैदान," "देखे जाने वाले पठार," "पहरेदारों का मैदान," "देखने की चौकी," या "भेद लेने का स्थान।" बालाक सात वेदियाँ बनाता है, जैसे उसने पिछले स्थान में किया था। वह प्रत्येक वेदी पर मेढ़े और बैल की वही बलि देता है।</w:t>
      </w:r>
    </w:p>
    <w:p>
      <w:pPr/>
      <w:r>
        <w:rPr>
          <w:lang w:val="hi_IN" w:bidi="hi_IN"/>
        </w:rPr>
      </w:r>
      <w:r>
        <w:rPr>
          <w:lang w:val="hi_IN" w:bidi="hi_IN"/>
        </w:rPr>
        <w:t xml:space="preserve">यहाँ रुकें और एक </w:t>
      </w:r>
      <w:r>
        <w:rPr>
          <w:lang w:val="hi_IN" w:bidi="hi_IN"/>
        </w:rPr>
        <w:t>पठार</w:t>
      </w:r>
      <w:r>
        <w:rPr>
          <w:lang w:val="hi_IN" w:bidi="hi_IN"/>
        </w:rPr>
        <w:t xml:space="preserve"> की तस्वीर देखिए। फिर, एक समूह के रूप में चर्चा करें कि आप इस जगह के नाम का अनुवाद कैसे करेंगे। क्या आप स्थान का असली नाम इस्तेमाल करेंगे, उसके नाम का अनुवाद, या फिर उसके उद्देश्य के आधार पर उसका ज़िक्र करेंगे? इस ऑडियो को यहाँ रोकें।</w:t>
      </w:r>
    </w:p>
    <w:p>
      <w:pPr/>
      <w:r>
        <w:rPr>
          <w:lang w:val="hi_IN" w:bidi="hi_IN"/>
        </w:rPr>
      </w:r>
      <w:r>
        <w:rPr>
          <w:lang w:val="hi_IN" w:bidi="hi_IN"/>
        </w:rPr>
        <w:t>दूसरे दृश्य में, बिलाम बालाक से कहता है कि वह फिर से पहरेदारी करे, जबकि बिलाम यहोवा से मिलने जाता है। हालाँकि ज़्यादातर अनुवादों में यहाँ 'यहोवा' का नाम शामिल है, लेकिन मूल भाषा में बिलाम ने बस इतना कहा है कि वह "वहाँ एक मुलाक़ात के लिए जाएगा।" बालाक और बिलाम समझ गए कि यह सभा यहोवा के साथ होगी। बिलाम नहीं जानता था कि यहोवा उससे फिर से मिलेगा या नहीं। वह यहोवा से मिलने के लिए उसका इंतज़ार करने जा रहा था।</w:t>
      </w:r>
    </w:p>
    <w:p>
      <w:pPr/>
      <w:r>
        <w:rPr>
          <w:lang w:val="hi_IN" w:bidi="hi_IN"/>
        </w:rPr>
      </w:r>
      <w:r>
        <w:rPr>
          <w:lang w:val="hi_IN" w:bidi="hi_IN"/>
        </w:rPr>
        <w:t>तीसरे दृश्य में, बिलाम बालाक के पास वापस जाता है। बिलाम बालाक और मोआब के हाकिमों को बलिदानों की रखवाली करते हुए पाता है, ठीक वैसे ही जैसे उन्होंने पिछले स्थान में किया था। इस बार, बालाक यह जानने के लिए अपनी उत्सुकता दिखाता है कि यहोवा ने क्या कहा और पूछता है, "यहोवा ने क्या कहा?"</w:t>
      </w:r>
    </w:p>
    <w:p>
      <w:pPr/>
      <w:r>
        <w:rPr>
          <w:lang w:val="hi_IN" w:bidi="hi_IN"/>
        </w:rPr>
      </w:r>
      <w:r>
        <w:rPr>
          <w:lang w:val="hi_IN" w:bidi="hi_IN"/>
        </w:rPr>
        <w:t>बिलाम यहोवा का संदेश देता है। पिछले संदेश की तरह, बिलाम कविता का उपयोग करता है। बिलाम इस संदेश को वाक्यांशों के ग्यारह समानांतर या पूरक समूहों का उपयोग करके व्यवस्थित करता है, और उन्हें दो भागों में विभाजित करता है। प्रत्येक भाग में तीन समानांतर या मेल खाने वाले विषय हैं: पहले, परमेश्वर, दूसरा, इस्राएल को श्राप न देना, और अंत में इस्राएल को आशीष देना।</w:t>
      </w:r>
    </w:p>
    <w:p>
      <w:pPr/>
      <w:r>
        <w:rPr>
          <w:lang w:val="hi_IN" w:bidi="hi_IN"/>
        </w:rPr>
      </w:r>
      <w:r>
        <w:rPr>
          <w:lang w:val="hi_IN" w:bidi="hi_IN"/>
        </w:rPr>
        <w:t>चौथे दृश्य में, बिलाम बालाक से ध्यान देने और सुनने के लिए कहकर अपना संदेश शुरू करता है। वाक्यांशों की इस पहली जोड़ी में, बिलाम बालाक से "खड़े होने" को कहता है, जबकि वह पहले से ही खड़ा है। वह बालाक से कहता है कि वह "कान लगाए"। वह एक ऐसी विशेष और रचनात्मक भाषा का प्रयोग करता है, जो बालाक से ध्यानपूर्वक सुनने को कहती है। बिलाम बालाक को उसके नाम से और सिप्पोर के पुत्र के रूप में संबोधित करता है। बिलाम बालाक को यहोवा का अगला संदेश प्राप्त करने के लिए तैयार कर रहा है।</w:t>
      </w:r>
    </w:p>
    <w:p>
      <w:pPr/>
      <w:r>
        <w:rPr>
          <w:lang w:val="hi_IN" w:bidi="hi_IN"/>
        </w:rPr>
      </w:r>
      <w:r>
        <w:rPr>
          <w:lang w:val="hi_IN" w:bidi="hi_IN"/>
        </w:rPr>
        <w:t>यहाँ रुकें और समूह के रूप में चर्चा करें कि आप उस विशेष, रचनात्मक भाषा का अनुवाद कैसे करने वाले हैं जिसका उपयोग बिलाम ने बालाक का ध्यान आकर्षित करने के लिए किया था। इस ऑडियो को यहाँ रोकें।</w:t>
      </w:r>
    </w:p>
    <w:p>
      <w:pPr/>
      <w:r>
        <w:rPr>
          <w:lang w:val="hi_IN" w:bidi="hi_IN"/>
        </w:rPr>
      </w:r>
      <w:r>
        <w:rPr>
          <w:lang w:val="hi_IN" w:bidi="hi_IN"/>
        </w:rPr>
        <w:t>इसके बाद, बिलाम परमेश्वर और मनुष्यों की तुलना दो वाक्यांशों का उपयोग करके करता है जिनका अर्थ एक ही है। बिलाम यहाँ परमेश्वर के लिए सामान्य शब्द का उपयोग करता है। यद्यपि बिलाम "मनुष्य" शब्द का उपयोग करता है, लेकिन वह लोगों या मनुष्यों का उल्लेख कर रहा है। परमेश्वर केवल एक मनुष्य नहीं है, और न ही वह किसी मनुष्य का पुत्र है। परमेश्वर झूठ नहीं बोलता और न ही अपनी प्रतिज्ञाओं से पीछे हटता है और न ही अपना मन बदलता है। इसके बाद बिलाम दो प्रश्न पूछकर इस बात पर ज़ोर देता है, जिनका उत्तर वह लोगों से "नहीं" मिलने की अपेक्षा करता है। बिलाम पूछता है, "क्या परमेश्वर ने कभी कुछ कहा है और फिर उसे पूरा नहीं किया? क्या उसने कभी कोई वादा किया है और उसे पूरा नहीं किया?" इन प्रश्नों के माध्यम से, बिलाम यह कह रहा है कि परमेश्वर हमेशा वही करता है जो वह कहता है कि वह करेगा।</w:t>
      </w:r>
    </w:p>
    <w:p>
      <w:pPr/>
      <w:r>
        <w:rPr>
          <w:lang w:val="hi_IN" w:bidi="hi_IN"/>
        </w:rPr>
      </w:r>
      <w:r>
        <w:rPr>
          <w:lang w:val="hi_IN" w:bidi="hi_IN"/>
        </w:rPr>
        <w:t>इस भाग के वाक्यांशों की अंतिम जोड़ी में, बिलाम कहता है कि परमेश्वर ने उसे इस्राएल को आशीष देने की आज्ञा दी है। परमेश्वर ने इस्राएल को आशीष दी है, और बिलाम इस आशीष को पलट नहीं सकता। बिलाम वाक्यांशों के इस जोड़े की शुरुआत एक ऐसे शब्द से करता है, जो यह दर्शाता है कि वह अपनी बात पर ज़ोर देना या उसे रेखांकित करना चाहता है। बिलाम चाहता है कि बालाक उस बात को सुने और समझे जो वह कह रहा है।</w:t>
      </w:r>
    </w:p>
    <w:p>
      <w:pPr/>
      <w:r>
        <w:rPr>
          <w:lang w:val="hi_IN" w:bidi="hi_IN"/>
        </w:rPr>
      </w:r>
      <w:r>
        <w:rPr>
          <w:lang w:val="hi_IN" w:bidi="hi_IN"/>
        </w:rPr>
        <w:t>यहाँ रुकें और समूह के रूप में चर्चा करें कि आप अपने अनुवाद के माध्यम से कैसे दिखाएँगे कि बिलाम इस कथन पर जोर दे रहा है ताकि बालाक ध्यान से सुने। इस ऑडियो को यहाँ रोकें।</w:t>
      </w:r>
    </w:p>
    <w:p>
      <w:pPr/>
      <w:r>
        <w:rPr>
          <w:lang w:val="hi_IN" w:bidi="hi_IN"/>
        </w:rPr>
      </w:r>
      <w:r>
        <w:rPr>
          <w:lang w:val="hi_IN" w:bidi="hi_IN"/>
        </w:rPr>
        <w:t>पाँचवें दृश्य में, बिलाम संदेश का दूसरा भाग देता है। वह परमेश्वर के चरित्र पर चर्चा करने के लिए लौटता है। सबसे पहले, याकूब के वंशज—यानी इस्राएल—के लिए अपनी योजना में परमेश्वर को कोई भी परेशानी, दुर्भाग्य या कठिनाई नहीं है। पिछले संदेशों की तरह, बिलाम सभी इस्राएलियों का उल्लेख कर रहा है मानो वे एक ही व्यक्ति हों। वाक्यांशों की दूसरी जोड़ी में, बिलाम कहता है कि यहोवा इस्राएल का परमेश्वर है। इसके बाद वह यह जोड़कर अपने विचार को पूरा करता है कि इस्राएल ज़ोर-ज़ोर से चिल्लाकर यह घोषणा करता है कि यहोवा ही उनका राजा है।</w:t>
      </w:r>
    </w:p>
    <w:p>
      <w:pPr/>
      <w:r>
        <w:rPr>
          <w:lang w:val="hi_IN" w:bidi="hi_IN"/>
        </w:rPr>
      </w:r>
      <w:r>
        <w:rPr>
          <w:lang w:val="hi_IN" w:bidi="hi_IN"/>
        </w:rPr>
        <w:t>वाक्यांशों की अगली जोड़ी में, बिलाम यह कारण बताता है कि परमेश्वर इस्राएल का राजा क्यों है। परमेश्वर ने उन्हें मिस्र से छुड़ाया। बिलाम परमेश्वर की सामर्थ्य की तुलना जंगली बैल के सींगों से करता है, जो सामर्थ्य का प्रतीक हैं।</w:t>
      </w:r>
    </w:p>
    <w:p>
      <w:pPr/>
      <w:r>
        <w:rPr>
          <w:lang w:val="hi_IN" w:bidi="hi_IN"/>
        </w:rPr>
      </w:r>
      <w:r>
        <w:rPr>
          <w:lang w:val="hi_IN" w:bidi="hi_IN"/>
        </w:rPr>
        <w:t>यहाँ रुकें और समूह में चर्चा करें कि आप जंगली बैल के सींगों से परमेश्वर की सामर्थ्य की तुलना का अनुवाद कैसे करने वाले हैं। इस ऑडियो को यहाँ रोकें।</w:t>
      </w:r>
    </w:p>
    <w:p>
      <w:pPr/>
      <w:r>
        <w:rPr>
          <w:lang w:val="hi_IN" w:bidi="hi_IN"/>
        </w:rPr>
      </w:r>
      <w:r>
        <w:rPr>
          <w:lang w:val="hi_IN" w:bidi="hi_IN"/>
        </w:rPr>
        <w:t>वाक्यांशों के अगले समूह में, बिलाम एक ही बात दो तरीकों से कहता है। वह कहता है कि कोई भी श्राप या जादू इस्राएल—याकूब के वंशजों—को छू भी नहीं पाएगा, और न ही उन पर उसका कोई ज़ोर चलेगा। फिर, बिलाम इस विचार पर टिप्पणी करने के लिए दो वाक्यांशों का उपयोग करता है। परमेश्वर की सुरक्षा के कारण, लोग कहेंगे कि परमेश्वर ने इस्राएल के लिए अद्भुत काम किए हैं।</w:t>
      </w:r>
    </w:p>
    <w:p>
      <w:pPr/>
      <w:r>
        <w:rPr>
          <w:lang w:val="hi_IN" w:bidi="hi_IN"/>
        </w:rPr>
      </w:r>
      <w:r>
        <w:rPr>
          <w:lang w:val="hi_IN" w:bidi="hi_IN"/>
        </w:rPr>
        <w:t>बिलाम संदेश के अंतिम विचारों की शुरुआत एक ऐसे शब्द से करता है जो विस्मय और आश्चर्य को दर्शाता है। वह कुछ ऐसा कह रहा है, "जरा इन लोगों को तो देखो!" बिलाम उनके बारे में विस्मय और आश्चर्य में है। फिर बिलाम उनकी तुलना एक शेर और एक शेरनी से करता है, जो शिकार कर रहे हैं। वे तब तक आराम नहीं करेंगे, जब तक वे अपना शिकार करना पूरा नहीं कर लेते और अपने शिकार को खा नहीं जाते।</w:t>
      </w:r>
    </w:p>
    <w:p>
      <w:pPr/>
      <w:r>
        <w:rPr>
          <w:lang w:val="hi_IN" w:bidi="hi_IN"/>
        </w:rPr>
      </w:r>
      <w:r>
        <w:rPr>
          <w:lang w:val="hi_IN" w:bidi="hi_IN"/>
        </w:rPr>
        <w:t>छठे दृश्य में, जब बिलाम संदेश को समाप्त करता है, तो बालाक दुखी है। बालाक निराशा में चिल्लाता है, "यदि तू उन्हें श्राप नहीं देने वाला है, तो कम से कम उन्हें आशीष न दे!" बालाक चाहता था कि बिलाम कुछ भी न कहे—बजाय शत्रुओं को आशीष देने के। बिलाम एक ऐसा प्रश्न पूछता है जिसका उत्तर बालाक पहले से ही जानता है: "क्या मैंने तुमसे नहीं कहा था कि मुझे वही करना चाहिए जो यहोवा मुझे बताता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23:13–26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मोआबियों के हाकिम</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बालाक द्वारा बालाम को सोपीम ले जाने की घटना का अभिनय करें, जो पिसगा पर्वत के शिखर पर स्थित चौकीदारों का मैदान था। वे इस स्थान से इस्राएली शिविर का एक भाग देख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उत्तर दे सकता है, "शायद यह गलत स्थान है। मैं उसे किसी बेहतर जगह ले जाऊँगा, जहाँ वह केवल इस्राएलियों का एक भाग ही देख सकेगा," या "मुझे बिलाम को उन्हें श्राप देने के लिए बुलाना होगा। चीजें निराशाजनक हो रही हैं। इससे पहले कि इस्राएली मुझे और मेरे लोगों को नष्ट कर दें, उन्हें रोकना आवश्यक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बालाक सात वेदियाँ बनाता है और प्रत्येक वेदी पर एक मेढ़ा और बैल चढ़ाता है। बिलाम बालाक से कहता है कि जब वह भेंट करने के लिए जाए, तब वह बलिदानों की पहरेदारी करे। यहोवा बिलाम को एक संदेश देता है और उससे कहता है कि वह वापस बालाक के पास जाकर संदेश बोले। बिलाम लौटता है और बालाक और मोआब के प्रधानों को बलिदानों की पहरेदारी करते हुए खड़े पाता है। बालाक पूछता है, "यहोवा ने क्या कहा?"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"मुझे नहीं पता कि यहोवा मुझसे फिर से मिलेगा या नहीं। मैं यहाँ जाकर देखूँगा कि क्या यहोवा फिर से मेरे पास आएगा," या "मुझे पता है कि बालाक ने ये सभी अनुष्ठान फिर से किए। वह सोचता है कि वह यहोवा को उसी तरह से प्रभावित कर सकता है जिस तरह वह अपने देवताओं को प्रभावित करने की कोशिश करता है। उसे पता चलेगा कि यहोवा उनके जैसा नहीं है," या "मुझे आशा है कि बालाक मुझसे क्रोधित नहीं होगा। मुझे नहीं लगता कि वह संदेश पसंद करेगा जो यहोवा ने दिया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बिलाम यहोवा का संदेश देता है। बिलाम कहता है:</w:t>
      </w:r>
    </w:p>
    <w:p>
      <w:pPr/>
      <w:r>
        <w:rPr>
          <w:lang w:val="hi_IN" w:bidi="hi_IN"/>
        </w:rPr>
      </w:r>
      <w:r>
        <w:rPr>
          <w:lang w:val="hi_IN" w:bidi="hi_IN"/>
        </w:rPr>
        <w:t>"सिप्पोर के पुत्र बालाक, खड़े हो और ध्यान से सुन।</w:t>
      </w:r>
    </w:p>
    <w:p>
      <w:pPr/>
      <w:r>
        <w:rPr>
          <w:lang w:val="hi_IN" w:bidi="hi_IN"/>
        </w:rPr>
      </w:r>
      <w:r>
        <w:rPr>
          <w:lang w:val="hi_IN" w:bidi="hi_IN"/>
        </w:rPr>
        <w:t>परमेश्वर मनुष्यों की तरह नहीं है। वह झूठ नहीं बोलता और न ही अपना मन बदलता है।</w:t>
      </w:r>
    </w:p>
    <w:p>
      <w:pPr/>
      <w:r>
        <w:rPr>
          <w:lang w:val="hi_IN" w:bidi="hi_IN"/>
        </w:rPr>
      </w:r>
      <w:r>
        <w:rPr>
          <w:lang w:val="hi_IN" w:bidi="hi_IN"/>
        </w:rPr>
        <w:t>यदि वह कुछ कहता है, तो वह उसे करेगा। यदि वह बोलता है, तो वह इसे होने देगा।</w:t>
      </w:r>
    </w:p>
    <w:p>
      <w:pPr/>
      <w:r>
        <w:rPr>
          <w:lang w:val="hi_IN" w:bidi="hi_IN"/>
        </w:rPr>
      </w:r>
      <w:r>
        <w:rPr>
          <w:lang w:val="hi_IN" w:bidi="hi_IN"/>
        </w:rPr>
        <w:t>सुनो, परमेश्वर ने मुझे आशीष देने की आज्ञा दी है। उसने आशीष दी है और मैं उसे उलट नहीं सकता।"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इस तरह जवाब दे, "मैं हताश हूँ। बेशक मैं सुन रहा हूँ। मैंने तुझसे पूछा था कि यहोवा ने क्या कहा," या "आश्चर्यचकित हूँ। यहोवा उन देवताओं जैसा नहीं है जिनसे मैं आमतौर पर व्यवहार करता हूँ।"</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इस तरह जवाब दे, "मैं हताश हूँ। बालाक ने कहा कि वह सुनना चाहता है, लेकिन वह बहुत अच्छी तरह से सुनता नहीं है। वह चाहता है कि मैं केवल उन बातों को कहूँ जिनसे वह सहमत है," या "मैं असहाय महसूस करता हूँ। मैं केवल वही कर सकता हूँ जो परमेश्वर मुझे करने के लिए कहता है। मैं बालक की बात सिर्फ इसलिए नहीं मान सकता क्योंकि उसने मुझे बहुत सारा पैसा देने की पेशकश 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"परमेश्वर याकूब के वंशजों, इस्राएल पर विपत्ति या कठिनाई लाने की कोई योजना नहीं रखते।</w:t>
      </w:r>
    </w:p>
    <w:p>
      <w:pPr/>
      <w:r>
        <w:rPr>
          <w:lang w:val="hi_IN" w:bidi="hi_IN"/>
        </w:rPr>
      </w:r>
      <w:r>
        <w:rPr>
          <w:lang w:val="hi_IN" w:bidi="hi_IN"/>
        </w:rPr>
        <w:t>यहोवा, उनका परमेश्वर, उनके साथ है। इसराएली चिल्लाते हुए घोषणा करते हैं कि यहोवा उनका राजा है।</w:t>
      </w:r>
    </w:p>
    <w:p>
      <w:pPr/>
      <w:r>
        <w:rPr>
          <w:lang w:val="hi_IN" w:bidi="hi_IN"/>
        </w:rPr>
      </w:r>
      <w:r>
        <w:rPr>
          <w:lang w:val="hi_IN" w:bidi="hi_IN"/>
        </w:rPr>
        <w:t>परमेश्वर उन्हें मिस्र से बाहर लाता है। वह जंगली बैल के सींगों की तरह मजबूत है।</w:t>
      </w:r>
    </w:p>
    <w:p>
      <w:pPr/>
      <w:r>
        <w:rPr>
          <w:lang w:val="hi_IN" w:bidi="hi_IN"/>
        </w:rPr>
      </w:r>
      <w:r>
        <w:rPr>
          <w:lang w:val="hi_IN" w:bidi="hi_IN"/>
        </w:rPr>
        <w:t>कोई श्राप उन्हें नहीं छूएगा। उनके विरुद्ध कोई जादू काम नहीं करेगा।</w:t>
      </w:r>
    </w:p>
    <w:p>
      <w:pPr/>
      <w:r>
        <w:rPr>
          <w:lang w:val="hi_IN" w:bidi="hi_IN"/>
        </w:rPr>
      </w:r>
      <w:r>
        <w:rPr>
          <w:lang w:val="hi_IN" w:bidi="hi_IN"/>
        </w:rPr>
        <w:t>लोग याकूब के वंशजों के बारे में कहेंगे,</w:t>
      </w:r>
    </w:p>
    <w:p>
      <w:pPr/>
      <w:r>
        <w:rPr>
          <w:lang w:val="hi_IN" w:bidi="hi_IN"/>
        </w:rPr>
      </w:r>
      <w:r>
        <w:rPr>
          <w:lang w:val="hi_IN" w:bidi="hi_IN"/>
        </w:rPr>
        <w:t>'देखो कि परमेश्वर इस्राएल के लिए क्या अद्भुत काम करता है।'</w:t>
      </w:r>
    </w:p>
    <w:p>
      <w:pPr/>
      <w:r>
        <w:rPr>
          <w:lang w:val="hi_IN" w:bidi="hi_IN"/>
        </w:rPr>
      </w:r>
      <w:r>
        <w:rPr>
          <w:lang w:val="hi_IN" w:bidi="hi_IN"/>
        </w:rPr>
        <w:t>जरा इन लोगों को तो देखिए!</w:t>
      </w:r>
    </w:p>
    <w:p>
      <w:pPr/>
      <w:r>
        <w:rPr>
          <w:lang w:val="hi_IN" w:bidi="hi_IN"/>
        </w:rPr>
      </w:r>
      <w:r>
        <w:rPr>
          <w:lang w:val="hi_IN" w:bidi="hi_IN"/>
        </w:rPr>
        <w:t>वे राजसी हैं, बिल्कुल उस शेर या शेरनी की तरह जो शिकार करने के लिए उठ खड़े होते हैं।</w:t>
      </w:r>
    </w:p>
    <w:p>
      <w:pPr/>
      <w:r>
        <w:rPr>
          <w:lang w:val="hi_IN" w:bidi="hi_IN"/>
        </w:rPr>
      </w:r>
      <w:r>
        <w:rPr>
          <w:lang w:val="hi_IN" w:bidi="hi_IN"/>
        </w:rPr>
        <w:t>वे तब तक चैन से नहीं बैठेंगे जब तक वे अपने शिकार को पूरी तरह से खा न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शायद इस तरह जवाब दे, "मैं उत्साहित हूँ।" यहोवा हमारा राजा है। वह शक्तिशाली है और हमें हमारे शत्रुओं पर विजय देता है," या "मैं खुश हूँ कि यहोवा ने हमारे लोगों को मिस्र से मुक्त किया है।"</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"मैं आश्चर्यचकित हूँ। ये लोग महान और शक्तिशाली हैं। बालाक यह क्यों नहीं देख सकता कि कुछ भी उन्हें नुकसान नहीं पहुँचा सकता क्योंकि परमेश्वर उनकी रक्षा करता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राजा बालाक चिल्लाता है, "यदि तू उन्हें श्राप नहीं देने वाला है, तो कम से कम उन्हें आशीष न दे!" बिलाम उत्तर देता है, "क्या मैंने तुझसे नहीं कहा था कि मुझे वही करना होगा जो यहोवा मुझे बताता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इस तरह जवाब दे, "मैंने तुझे बताया था लेकिन तूने मेरी बात नहीं सुनी। हम परमेश्वर और उसके उद्देश्यों के विरुद्ध जाने की कोशिश में अपना समय बर्बाद कर रहे हैं।"</w:t>
      </w:r>
      <w:r>
        <w:rPr>
          <w:lang w:val="hi_IN" w:bidi="hi_IN"/>
        </w:rPr>
      </w:r>
    </w:p>
    <w:p>
      <w:pPr>
        <w:pStyle w:val="Heading3"/>
      </w:pPr>
      <w:r>
        <w:rPr>
          <w:lang w:val="hi_IN" w:bidi="hi_IN"/>
        </w:rPr>
        <w:t>आवश्यक जानकारी</w:t>
      </w:r>
    </w:p>
    <w:p>
      <w:pPr/>
      <w:r>
        <w:rPr>
          <w:lang w:val="hi_IN" w:bidi="hi_IN"/>
        </w:rPr>
      </w:r>
      <w:r>
        <w:rPr>
          <w:lang w:val="hi_IN" w:bidi="hi_IN"/>
        </w:rPr>
        <w:t>गिनती 23:13–26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बालाक ने बिलाम से कहा कि वह उसके साथ दूसरी जगह चले। वह वहाँ से कुछ इस्राएलियों को देख सकेगा। उसने बिलाम से कहा कि वह वहाँ से इस्राएलियों को </w:t>
      </w:r>
      <w:r>
        <w:rPr>
          <w:b/>
          <w:lang w:val="hi_IN" w:bidi="hi_IN"/>
        </w:rPr>
        <w:t>श्राप</w:t>
      </w:r>
      <w:r>
        <w:rPr>
          <w:lang w:val="hi_IN" w:bidi="hi_IN"/>
        </w:rPr>
        <w:t xml:space="preserve"> दे। श्राप के लिए उसी शब्द का उपयोग करें जिसका उपयोग आपने पिछले भागों में किया है। </w:t>
      </w:r>
      <w:r>
        <w:rPr>
          <w:lang w:val="hi_IN" w:bidi="hi_IN"/>
        </w:rPr>
        <w:t>श्राप</w:t>
      </w:r>
      <w:r>
        <w:rPr>
          <w:lang w:val="hi_IN" w:bidi="hi_IN"/>
        </w:rPr>
        <w:t xml:space="preserve"> के बारे में अधिक जानकारी के लिए, मुख्य शब्दावली देखें।</w:t>
      </w:r>
    </w:p>
    <w:p>
      <w:pPr/>
      <w:r>
        <w:rPr>
          <w:lang w:val="hi_IN" w:bidi="hi_IN"/>
        </w:rPr>
      </w:r>
      <w:r>
        <w:rPr>
          <w:lang w:val="hi_IN" w:bidi="hi_IN"/>
        </w:rPr>
        <w:t xml:space="preserve">बालाक ने सात </w:t>
      </w:r>
      <w:r>
        <w:rPr>
          <w:b/>
          <w:lang w:val="hi_IN" w:bidi="hi_IN"/>
        </w:rPr>
        <w:t>वेदियाँ</w:t>
      </w:r>
      <w:r>
        <w:rPr>
          <w:lang w:val="hi_IN" w:bidi="hi_IN"/>
        </w:rPr>
        <w:t xml:space="preserve"> बनाईं और </w:t>
      </w:r>
      <w:r>
        <w:rPr>
          <w:b/>
          <w:lang w:val="hi_IN" w:bidi="hi_IN"/>
        </w:rPr>
        <w:t>होमबलि</w:t>
      </w:r>
      <w:r>
        <w:rPr>
          <w:lang w:val="hi_IN" w:bidi="hi_IN"/>
        </w:rPr>
        <w:t xml:space="preserve"> के रूप में प्रत्येक वेदी पर एक मेढ़ा और एक बैल चढ़ाया। मेढ़े, बैल, वेदी और होमबलि के लिए उन्हीं शब्दों का उपयोग करें जिनका उपयोग आपने पिछले भागों में किया है। याद रखें कि आप </w:t>
      </w:r>
      <w:r>
        <w:rPr>
          <w:b/>
          <w:lang w:val="hi_IN" w:bidi="hi_IN"/>
        </w:rPr>
        <w:t>वेदी</w:t>
      </w:r>
      <w:r>
        <w:rPr>
          <w:lang w:val="hi_IN" w:bidi="hi_IN"/>
        </w:rPr>
        <w:t xml:space="preserve"> और </w:t>
      </w:r>
      <w:r>
        <w:rPr>
          <w:lang w:val="hi_IN" w:bidi="hi_IN"/>
        </w:rPr>
        <w:t>होमबलि</w:t>
      </w:r>
      <w:r>
        <w:rPr>
          <w:lang w:val="hi_IN" w:bidi="hi_IN"/>
        </w:rPr>
        <w:t xml:space="preserve"> मुख्य शब्दावली में पा सकते हैं।</w:t>
      </w:r>
    </w:p>
    <w:p>
      <w:pPr/>
      <w:r>
        <w:rPr>
          <w:lang w:val="hi_IN" w:bidi="hi_IN"/>
        </w:rPr>
      </w:r>
      <w:r>
        <w:rPr>
          <w:b/>
          <w:lang w:val="hi_IN" w:bidi="hi_IN"/>
        </w:rPr>
        <w:t>यहोवा</w:t>
      </w:r>
      <w:r>
        <w:rPr>
          <w:lang w:val="hi_IN" w:bidi="hi_IN"/>
        </w:rPr>
        <w:t xml:space="preserve"> बिलाम से मिला और उसे एक संदेश दिया। यहोवा </w:t>
      </w:r>
      <w:r>
        <w:rPr>
          <w:b/>
          <w:lang w:val="hi_IN" w:bidi="hi_IN"/>
        </w:rPr>
        <w:t>परमेश्वर</w:t>
      </w:r>
      <w:r>
        <w:rPr>
          <w:lang w:val="hi_IN" w:bidi="hi_IN"/>
        </w:rPr>
        <w:t xml:space="preserve"> का व्यक्तिगत नाम है। इस भाग में परमेश्वर और यहोवा दोनों का उपयोग किया गया है। यह सुनिश्चित करें कि आप इन नामों का अनुवाद उसी तरह करें जैसे आपने पिछले भागों में किया है। </w:t>
      </w:r>
      <w:r>
        <w:rPr>
          <w:b/>
          <w:lang w:val="hi_IN" w:bidi="hi_IN"/>
        </w:rPr>
        <w:t>यहोवा</w:t>
      </w:r>
      <w:r>
        <w:rPr>
          <w:lang w:val="hi_IN" w:bidi="hi_IN"/>
        </w:rPr>
        <w:t xml:space="preserve"> और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बिलाम वापस आया और उसने बालाक और </w:t>
      </w:r>
      <w:r>
        <w:rPr>
          <w:b/>
          <w:lang w:val="hi_IN" w:bidi="hi_IN"/>
        </w:rPr>
        <w:t>मोआब के हाकिमों</w:t>
      </w:r>
      <w:r>
        <w:rPr>
          <w:lang w:val="hi_IN" w:bidi="hi_IN"/>
        </w:rPr>
        <w:t xml:space="preserve"> को पाया। मोआब के हाकिमों के लिए उन्हीं शब्दों या वाक्यांशों का प्रयोग करें जिनका प्रयोग आपने पिछले भागों में किया है।</w:t>
      </w:r>
    </w:p>
    <w:p>
      <w:pPr/>
      <w:r>
        <w:rPr>
          <w:lang w:val="hi_IN" w:bidi="hi_IN"/>
        </w:rPr>
      </w:r>
      <w:r>
        <w:rPr>
          <w:lang w:val="hi_IN" w:bidi="hi_IN"/>
        </w:rPr>
        <w:t xml:space="preserve">बिलाम ने अपना </w:t>
      </w:r>
      <w:r>
        <w:rPr>
          <w:b/>
          <w:lang w:val="hi_IN" w:bidi="hi_IN"/>
        </w:rPr>
        <w:t>संदेश</w:t>
      </w:r>
      <w:r>
        <w:rPr>
          <w:lang w:val="hi_IN" w:bidi="hi_IN"/>
        </w:rPr>
        <w:t xml:space="preserve"> दिया। मूसा बिलाम के संदेश का वर्णन करने के लिए, कहावतों या दृष्टांतों जैसी बुद्धिमानी भरी बातों के लिए एक सामान्य शब्द का प्रयोग करता है। लोग इस प्रकार के संदेश को काव्यात्मक शैली में बोलते थे। ध्यान रहे कि संदेश के लिए उसी शब्द का प्रयोग करें जिसका प्रयोग आपने पिछले भागों में किया था।</w:t>
      </w:r>
    </w:p>
    <w:p>
      <w:pPr/>
      <w:r>
        <w:rPr>
          <w:lang w:val="hi_IN" w:bidi="hi_IN"/>
        </w:rPr>
      </w:r>
      <w:r>
        <w:rPr>
          <w:lang w:val="hi_IN" w:bidi="hi_IN"/>
        </w:rPr>
        <w:t xml:space="preserve">बिलाम ने कहा कि परमेश्वर ने उसे इस्राएलियों को </w:t>
      </w:r>
      <w:r>
        <w:rPr>
          <w:b/>
          <w:lang w:val="hi_IN" w:bidi="hi_IN"/>
        </w:rPr>
        <w:t>आशीष</w:t>
      </w:r>
      <w:r>
        <w:rPr>
          <w:lang w:val="hi_IN" w:bidi="hi_IN"/>
        </w:rPr>
        <w:t xml:space="preserve"> देने की आज्ञा दी थी। आशीष के लिए उसी शब्द का उपयोग करें जो आपने पिछले भागों में उपयोग किया है। </w:t>
      </w:r>
      <w:r>
        <w:rPr>
          <w:lang w:val="hi_IN" w:bidi="hi_IN"/>
        </w:rPr>
        <w:t>आशीष</w:t>
      </w:r>
      <w:r>
        <w:rPr>
          <w:lang w:val="hi_IN" w:bidi="hi_IN"/>
        </w:rPr>
        <w:t xml:space="preserve"> के बारे में अधिक जानकारी के लिए मुख्य शब्दावली देखें।</w:t>
      </w:r>
    </w:p>
    <w:p>
      <w:pPr/>
      <w:r>
        <w:rPr>
          <w:lang w:val="hi_IN" w:bidi="hi_IN"/>
        </w:rPr>
      </w:r>
      <w:r>
        <w:rPr>
          <w:lang w:val="hi_IN" w:bidi="hi_IN"/>
        </w:rPr>
        <w:t xml:space="preserve">बिलाम ने कहा कि परमेश्वर ने याकूब के वंशज </w:t>
      </w:r>
      <w:r>
        <w:rPr>
          <w:b/>
          <w:lang w:val="hi_IN" w:bidi="hi_IN"/>
        </w:rPr>
        <w:t>इस्राएल</w:t>
      </w:r>
      <w:r>
        <w:rPr>
          <w:lang w:val="hi_IN" w:bidi="hi_IN"/>
        </w:rPr>
        <w:t xml:space="preserve"> के लिए कोई कष्ट या कठिनाई नहीं देखी थी। बिलाम इस्राएलियों का उल्लेख इस तरह कर रहा है मानो वे एक ही व्यक्ति हों, ठीक वैसे ही जैसे उसने अपने पिछले संदेशों में किया था। इस्राएल के लिए उसी शब्द का प्रयोग करें जो आपने पिछले भाग में प्रयोग किया है। याद रखें कि आप </w:t>
      </w:r>
      <w:r>
        <w:rPr>
          <w:lang w:val="hi_IN" w:bidi="hi_IN"/>
        </w:rPr>
        <w:t>इस्राएल</w:t>
      </w:r>
      <w:r>
        <w:rPr>
          <w:lang w:val="hi_IN" w:bidi="hi_IN"/>
        </w:rPr>
        <w:t xml:space="preserve"> के बारे में अधिक जानकारी मुख्य शब्दावली में पा सकते हैं।</w:t>
      </w:r>
    </w:p>
    <w:p>
      <w:pPr/>
      <w:r>
        <w:rPr>
          <w:lang w:val="hi_IN" w:bidi="hi_IN"/>
        </w:rPr>
      </w:r>
      <w:r>
        <w:rPr>
          <w:lang w:val="hi_IN" w:bidi="hi_IN"/>
        </w:rPr>
        <w:t xml:space="preserve">बिलाम ने कहा कि कोई भी याकूब के विरुद्ध </w:t>
      </w:r>
      <w:r>
        <w:rPr>
          <w:b/>
          <w:lang w:val="hi_IN" w:bidi="hi_IN"/>
        </w:rPr>
        <w:t>जादू-टोना</w:t>
      </w:r>
      <w:r>
        <w:rPr>
          <w:lang w:val="hi_IN" w:bidi="hi_IN"/>
        </w:rPr>
        <w:t xml:space="preserve"> नहीं कर सकता या श्राप नहीं दे सकता। जादू-टोना एक ऐसी जादुई क्रिया है जिसे कोई व्यक्ति मंत्रों का जाप करके या विशेष शब्द बोलकर करता है।</w:t>
      </w:r>
    </w:p>
    <w:p>
      <w:pPr/>
      <w:r>
        <w:rPr>
          <w:lang w:val="hi_IN" w:bidi="hi_IN"/>
        </w:rPr>
      </w:r>
      <w:r>
        <w:rPr>
          <w:lang w:val="hi_IN" w:bidi="hi_IN"/>
        </w:rPr>
        <w:t xml:space="preserve">यहाँ रुकें और समूह में चर्चा करें कि आप </w:t>
      </w:r>
      <w:r>
        <w:rPr>
          <w:b/>
          <w:lang w:val="hi_IN" w:bidi="hi_IN"/>
        </w:rPr>
        <w:t>जादू-टोना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बिलाम ने कहा कि इस्राएल के विरुद्ध कोई </w:t>
      </w:r>
      <w:r>
        <w:rPr>
          <w:b/>
          <w:lang w:val="hi_IN" w:bidi="hi_IN"/>
        </w:rPr>
        <w:t>शकुन-विचार</w:t>
      </w:r>
      <w:r>
        <w:rPr>
          <w:lang w:val="hi_IN" w:bidi="hi_IN"/>
        </w:rPr>
        <w:t xml:space="preserve"> या टोना नहीं किया जा सकता। शकुन-विचार से तात्पर्य आमतौर पर उन चीजों से है जो लोग उस भविष्य को जानने के लिए करते हैं जिसे सामान्य तरीकों से नहीं समझा जा सकता है। कभी-कभी जादू को शकुन-विचार में शामिल किया जाता है, लेकिन जादू अलग होता है। सामान्य रूप से, परमेश्वर जादू और शकुन-विचार को अस्वीकार करता है। शकुन-विचार के लिए उसी शब्द का प्रयोग करें जिसका प्रयोग आपने पिछले भागों में किया है। </w:t>
      </w:r>
      <w:r>
        <w:rPr>
          <w:b/>
          <w:lang w:val="hi_IN" w:bidi="hi_IN"/>
        </w:rPr>
        <w:t>शकुन-विचार</w:t>
      </w:r>
      <w:r>
        <w:rPr>
          <w:lang w:val="hi_IN" w:bidi="hi_IN"/>
        </w:rPr>
        <w:t xml:space="preserve"> के बारे में अधिक जानकारी के लिए, मुख्य शब्दावली को देखें। </w:t>
      </w:r>
    </w:p>
    <w:p>
      <w:pPr/>
      <w:r>
        <w:rPr>
          <w:lang w:val="hi_IN" w:bidi="hi_IN"/>
        </w:rPr>
      </w:r>
      <w:r>
        <w:rPr>
          <w:lang w:val="hi_IN" w:bidi="hi_IN"/>
        </w:rPr>
        <w:t xml:space="preserve">बिलाम ने कहा कि परमेश्वर बलवान है, जंगली बैल के </w:t>
      </w:r>
      <w:r>
        <w:rPr>
          <w:b/>
          <w:lang w:val="hi_IN" w:bidi="hi_IN"/>
        </w:rPr>
        <w:t>सींगों</w:t>
      </w:r>
      <w:r>
        <w:rPr>
          <w:lang w:val="hi_IN" w:bidi="hi_IN"/>
        </w:rPr>
        <w:t xml:space="preserve"> के समान। कुछ खुर वाले पशुओं जैसे गाय, भेड़, बकरी या हिरण के सिर से सींग निकलते हैं। वे हड्डी की तरह और नुकीले होते हैं और आमतौर पर जोड़ो में निकलते हैं। ये पशु अपने सींगों का उपयोग लड़ने या अपनी रक्षा करने के लिए करते हैं।</w:t>
      </w:r>
    </w:p>
    <w:p>
      <w:pPr/>
      <w:r>
        <w:rPr>
          <w:lang w:val="hi_IN" w:bidi="hi_IN"/>
        </w:rPr>
      </w:r>
      <w:r>
        <w:rPr>
          <w:lang w:val="hi_IN" w:bidi="hi_IN"/>
        </w:rPr>
        <w:t xml:space="preserve">यहाँ रुकें और सींगों वाले पशुओं की तस्वीरें देखें: एक </w:t>
      </w:r>
      <w:r>
        <w:rPr>
          <w:b/>
          <w:lang w:val="hi_IN" w:bidi="hi_IN"/>
        </w:rPr>
        <w:t>जंगली बैल</w:t>
      </w:r>
      <w:r>
        <w:rPr>
          <w:lang w:val="hi_IN" w:bidi="hi_IN"/>
        </w:rPr>
        <w:t xml:space="preserve">, एक </w:t>
      </w:r>
      <w:r>
        <w:rPr>
          <w:lang w:val="hi_IN" w:bidi="hi_IN"/>
        </w:rPr>
        <w:t>मेढ़ा</w:t>
      </w:r>
      <w:r>
        <w:rPr>
          <w:lang w:val="hi_IN" w:bidi="hi_IN"/>
        </w:rPr>
        <w:t xml:space="preserve"> और एक </w:t>
      </w:r>
      <w:r>
        <w:rPr>
          <w:lang w:val="hi_IN" w:bidi="hi_IN"/>
        </w:rPr>
        <w:t>ओरिक्स हिरण</w:t>
      </w:r>
      <w:r>
        <w:rPr>
          <w:lang w:val="hi_IN" w:bidi="hi_IN"/>
        </w:rPr>
        <w:t>।</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23:27–24:13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23:27–24:13 को सुनें और अपने मन में रखें।</w:t>
      </w:r>
    </w:p>
    <w:p>
      <w:pPr/>
      <w:r>
        <w:rPr>
          <w:lang w:val="hi_IN" w:bidi="hi_IN"/>
        </w:rPr>
      </w:r>
      <w:r>
        <w:rPr>
          <w:lang w:val="hi_IN" w:bidi="hi_IN"/>
        </w:rPr>
        <w:t>यदि सम्भव हो, तो गिनती 23:27–24:13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23:27–24:13 का ऑडियो संस्करण सबसे आसानी से समझ में आने वाले अनुवाद में सुनें।</w:t>
      </w:r>
    </w:p>
    <w:p>
      <w:pPr/>
      <w:r>
        <w:rPr>
          <w:lang w:val="hi_IN" w:bidi="hi_IN"/>
        </w:rPr>
      </w:r>
      <w:r>
        <w:rPr>
          <w:lang w:val="hi_IN" w:bidi="hi_IN"/>
        </w:rPr>
        <w:t>पिछले भाग में, बालाक बिलाम को पिसगा की चोटी पर ले जाता है, यह आशा करते हुए कि बिलाम वहाँ से इस्राएल को श्राप देगा। बिलाम को यहोवा से एक संदेश मिलता है और वह उसे बालाक को पहुंचाता है। बिलाम कहता है कि परमेश्वर मनुष्यों की तरह नहीं है। वह झूठ नहीं बोलता और न ही अपना मन बदलता है। बिलाम इस्राएल को आशीष का संदेश देता है। बालाक बहुत क्रोधित है। बिलाम ने कहा था कि वह केवल वही कह सकता है जो यहोवा उसे कहने के लिए कहता है।</w:t>
      </w:r>
    </w:p>
    <w:p>
      <w:pPr/>
      <w:r>
        <w:rPr>
          <w:lang w:val="hi_IN" w:bidi="hi_IN"/>
        </w:rPr>
      </w:r>
      <w:r>
        <w:rPr>
          <w:lang w:val="hi_IN" w:bidi="hi_IN"/>
        </w:rPr>
        <w:t>एक बार फिर बालाक बिलाम को एक नए स्थान पर ले जाता है। वह सोचता है कि शायद परमेश्वर बिलाम को नए स्थान से इस्राएल को श्राप देने की अनुमति देगा। बालाक अभी भी सोचता है कि समस्या स्थान है। वह सोचता है कि यदि बालाक सही स्थान को चुनता है, तो परमेश्वर अपना मन बदल सकता है।</w:t>
      </w:r>
    </w:p>
    <w:p>
      <w:pPr/>
      <w:r>
        <w:rPr>
          <w:lang w:val="hi_IN" w:bidi="hi_IN"/>
        </w:rPr>
      </w:r>
      <w:r>
        <w:rPr>
          <w:lang w:val="hi_IN" w:bidi="hi_IN"/>
        </w:rPr>
        <w:t>इस बार, बालाक, बिलाम को पोर पर्वत की चोटी पर ले गया, जो एक ऐसा पर्वत है जहाँ से जंगल, या मरुभूमि का नजारा दिखता है। यह पर्वत शायद मृत सागर के उत्तरी छोर से लगभग 20 किलोमीटर पूर्व में स्थित था।</w:t>
      </w:r>
    </w:p>
    <w:p>
      <w:pPr/>
      <w:r>
        <w:rPr>
          <w:lang w:val="hi_IN" w:bidi="hi_IN"/>
        </w:rPr>
      </w:r>
      <w:r>
        <w:rPr>
          <w:lang w:val="hi_IN" w:bidi="hi_IN"/>
        </w:rPr>
        <w:t xml:space="preserve">यहाँ रुकें और समूह में ऐसा नक्शा देखें जिसमें </w:t>
      </w:r>
      <w:r>
        <w:rPr>
          <w:b/>
          <w:lang w:val="hi_IN" w:bidi="hi_IN"/>
        </w:rPr>
        <w:t>पिसगा पर्वत और पोर पर्वत</w:t>
      </w:r>
      <w:r>
        <w:rPr>
          <w:lang w:val="hi_IN" w:bidi="hi_IN"/>
        </w:rPr>
        <w:t xml:space="preserve"> शामिल हैं। इस ऑडियो को यहाँ रोकें।</w:t>
      </w:r>
    </w:p>
    <w:p>
      <w:pPr/>
      <w:r>
        <w:rPr>
          <w:lang w:val="hi_IN" w:bidi="hi_IN"/>
        </w:rPr>
      </w:r>
      <w:r>
        <w:rPr>
          <w:lang w:val="hi_IN" w:bidi="hi_IN"/>
        </w:rPr>
        <w:t>फिर से, बिलाम बालाक से कहता है कि वह सात वेदियाँ बनाए और सात बैल और सात मेढ़े तैयार करे। बालाक ने वेदियों का निर्माण किया और प्रत्येक वेदी पर एक बैल और एक मेढ़ा चढ़ाया, ठीक वैसे ही जैसे उसने पिछले स्थानों में किया था। परन्तु इस बार बिलाम की प्रतिक्रिया अलग थी। अब तक बिलाम को यह एहसास हो चुका था कि यहोवा इस्राएल को श्राप देने के बजाय उन्हें आशीष देने के लिए दृढ़ संकल्पित था। बिलाम शकुन या शकुन-विचार करने के लिए नहीं गया, जैसा उसने शायद पिछली बारों में किया था। इसके बजाय, बिलाम ने अपनी आँखें उठाईं, या जंगल की ओर देखा, जहाँ से वह इस्राएल के पूरे डेरे को देख सकता था। बिलाम बारह गोत्रों में से प्रत्येक को उनके डेरों में देख सकता था। आपको निर्गमन से याद होगा कि यहोवा ने यह निर्धारित किया था कि इस्राएल के प्रत्येक गोत्र को निवास-स्थान के चारों ओर कहाँ अपना डेरा लगाना था।</w:t>
      </w:r>
    </w:p>
    <w:p>
      <w:pPr/>
      <w:r>
        <w:rPr>
          <w:lang w:val="hi_IN" w:bidi="hi_IN"/>
        </w:rPr>
      </w:r>
      <w:r>
        <w:rPr>
          <w:lang w:val="hi_IN" w:bidi="hi_IN"/>
        </w:rPr>
        <w:t>परमेश्वर का आत्मा बिलाम पर उतरा, और उसने अपना संदेश बोला। परमेश्वर द्वारा बिलाम के मुख में संदेश डालने के बजाय, परमेश्वर का आत्मा बिलाम पर उतरा और उसे बोलने के लिए प्रेरित किया। अब, बिलाम परमेश्वर के भविष्यद्वक्ता के समान व्यवहार कर रहा था जिसके माध्यम से परमेश्वर बात करेगा।</w:t>
      </w:r>
    </w:p>
    <w:p>
      <w:pPr/>
      <w:r>
        <w:rPr>
          <w:lang w:val="hi_IN" w:bidi="hi_IN"/>
        </w:rPr>
      </w:r>
      <w:r>
        <w:rPr>
          <w:lang w:val="hi_IN" w:bidi="hi_IN"/>
        </w:rPr>
        <w:t>परमेश्वर बिलाम के माध्यम से बात कर रहा है। एक बार फिर बिलाम अपने भाषण में काव्यात्मक भाषा का उपयोग करता है। यद्यपि यह बिलाम का तीसरा संदेश है, फिर भी यह पहली बार है जब बिलाम अपने नाम का उपयोग करता है। इस संदेश में, बिलाम अपने संदेश को एक आकाशवाणी, एक भविष्यद्वाणी, या परमेश्वर के भविष्यद्वक्ता के वचनों के रूप में संबोधित करता है।</w:t>
      </w:r>
    </w:p>
    <w:p>
      <w:pPr/>
      <w:r>
        <w:rPr>
          <w:lang w:val="hi_IN" w:bidi="hi_IN"/>
        </w:rPr>
      </w:r>
      <w:r>
        <w:rPr>
          <w:lang w:val="hi_IN" w:bidi="hi_IN"/>
        </w:rPr>
        <w:t>बिलाम चित्र भाषा का उपयोग करके अपने आप का वर्णन करता है। वह कहता है कि वह “ऐसा व्यक्ति जिसकी आँख खुली है” और “खुली हुई आँखों से नीचे गिर जाता है।” बिलाम कह रहा है कि अब उसे स्पष्ट रूप से समझ आ रहा है कि क्या हो रहा है। बिलाम परमेश्वर के वचनों को सुन सकता है। वह सर्वशक्तिमान परमेश्वर की ओर से एक दर्शन देखता है। परमेश्वर बिलाम को वह चीज़ दिखाता है जिसे दूसरे नहीं देख सकते। जब लोग जाग रहे होते हैं तो परमेश्वर उन्हें दर्शन देता है।</w:t>
      </w:r>
    </w:p>
    <w:p>
      <w:pPr/>
      <w:r>
        <w:rPr>
          <w:lang w:val="hi_IN" w:bidi="hi_IN"/>
        </w:rPr>
      </w:r>
      <w:r>
        <w:rPr>
          <w:lang w:val="hi_IN" w:bidi="hi_IN"/>
        </w:rPr>
        <w:t>यहाँ रुकें और समूह में चर्चा करें: आपकी भाषा में ऐसी अलग-अलग अभिव्यक्तियाँ कौन सी हैं जिनसे यह दिखाया जा सके कि कोई व्यक्ति किसी ऐसी बात को स्पष्ट रूप से समझ गया है जिसे वह पहले नहीं समझ पाया था? इस ऑडियो को यहाँ रोकें।</w:t>
      </w:r>
    </w:p>
    <w:p>
      <w:pPr/>
      <w:r>
        <w:rPr>
          <w:lang w:val="hi_IN" w:bidi="hi_IN"/>
        </w:rPr>
      </w:r>
      <w:r>
        <w:rPr>
          <w:lang w:val="hi_IN" w:bidi="hi_IN"/>
        </w:rPr>
        <w:t>बिलाम कहता है कि वह अपनी खुली हुई आँखों से नीचे गिर रहा है या दण्डवत् कर रहा है। बहुत से लोग मानते हैं कि बिलाम परमेश्वर के आत्मा की सामर्थ्य के कारण गिर पड़ा या दण्डवत् किया, जो बिलाम पर उतरा था। परमेश्वर बिलाम को एक दर्शन देता है, और बिलाम इस्राएल के लिए परमेश्वर की योजना को स्पष्ट रूप से समझने में सक्षम हो जाता है।</w:t>
      </w:r>
    </w:p>
    <w:p>
      <w:pPr/>
      <w:r>
        <w:rPr>
          <w:lang w:val="hi_IN" w:bidi="hi_IN"/>
        </w:rPr>
      </w:r>
      <w:r>
        <w:rPr>
          <w:lang w:val="hi_IN" w:bidi="hi_IN"/>
        </w:rPr>
        <w:t>इसके बाद बिलाम शब्द-चित्रों का उपयोग करते हुए इस्राएलियों के निवास स्थान की सुंदरता और समृद्धि का वर्णन करता है। बिलाम उनके तंबू और डेरे के बारे में बात करता है, परन्तु वह वास्तविक तंबुओं और डेरे के बजाय उस स्थान की बात कर रहा है जहाँ वे रहते हैं। बिलाम उनकी तुलना एक ऐसे स्थान से करता है जहाँ पानी बहुत है और बहुत उपजाऊ है। वहाँ कई प्रकार के सुन्दर पौधे और पेड़ उग सकते हैं: खजूर पैदा करने वाले ताड़ के पेड़, फल और सब्जियां उगाने वाले बगीचे, और एलोवेरा और देवदार के पेड़ों जैसे अन्य उपयोगी पौधे। एलोवेरा शायद ईगाब की लकड़ी या अगरलकड़ी का पेड़ था, जो एक मीठी गंध वाला और महंगा पेड़ है जिसका उपयोग लोग सजावट के लिए करते हैं। देवदार का पेड़ एक मजबूत पेड़ है और उसकी सुगंध मीठी है। लोग देवदार के पेड़ का उपयोग मजबूत और सुंदर भवनों के निर्माण के लिए करते थे। बिलाम इन पेड़ों का उपयोग एक सुंदर छवि बनाने के लिए करता है। वह स्थान का वर्णन नहीं कर रहा है, क्योंकि इस प्रकार के पेड़ आमतौर पर एक ही क्षेत्र में नहीं उगते हैं। बिलाम उस समृद्धि का वर्णन करने के लिए सुंदर शब्दों का उपयोग करता है जो इस्राएलियों के पास आएगी।</w:t>
      </w:r>
    </w:p>
    <w:p>
      <w:pPr/>
      <w:r>
        <w:rPr>
          <w:lang w:val="hi_IN" w:bidi="hi_IN"/>
        </w:rPr>
      </w:r>
      <w:r>
        <w:rPr>
          <w:lang w:val="hi_IN" w:bidi="hi_IN"/>
        </w:rPr>
        <w:t xml:space="preserve">यहाँ रुके और </w:t>
      </w:r>
      <w:r>
        <w:rPr>
          <w:lang w:val="hi_IN" w:bidi="hi_IN"/>
        </w:rPr>
        <w:t>खजूर के पेड़</w:t>
      </w:r>
      <w:r>
        <w:rPr>
          <w:lang w:val="hi_IN" w:bidi="hi_IN"/>
        </w:rPr>
        <w:t xml:space="preserve">, </w:t>
      </w:r>
      <w:r>
        <w:rPr>
          <w:lang w:val="hi_IN" w:bidi="hi_IN"/>
        </w:rPr>
        <w:t>एलोवेरा या अगरकड़ी के पेड़</w:t>
      </w:r>
      <w:r>
        <w:rPr>
          <w:lang w:val="hi_IN" w:bidi="hi_IN"/>
        </w:rPr>
        <w:t xml:space="preserve"> और </w:t>
      </w:r>
      <w:r>
        <w:rPr>
          <w:lang w:val="hi_IN" w:bidi="hi_IN"/>
        </w:rPr>
        <w:t>देवदार के पेड़</w:t>
      </w:r>
      <w:r>
        <w:rPr>
          <w:lang w:val="hi_IN" w:bidi="hi_IN"/>
        </w:rPr>
        <w:t xml:space="preserve"> की तस्वीर देखें। इस ऑडियो को यहाँ रोकें।</w:t>
      </w:r>
    </w:p>
    <w:p>
      <w:pPr/>
      <w:r>
        <w:rPr>
          <w:lang w:val="hi_IN" w:bidi="hi_IN"/>
        </w:rPr>
      </w:r>
      <w:r>
        <w:rPr>
          <w:lang w:val="hi_IN" w:bidi="hi_IN"/>
        </w:rPr>
        <w:t>बिलाम इस्राएल की प्रचुरता और समृद्धि का वर्णन करने के लिए भी पानी की छवि का उपयोग करता है। पानी जीवन का प्रतीक है, क्योंकि लोगों को जीवित रहने के लिए पानी की आवश्यकता होती है और भूमि को भोजन उत्पन्न करने के लिए पानी की आवश्यकता होती है। बिलाम एक ऐसे देश का वर्णन करता है जहाँ पानी के बहुत स्रोत हैं। “पानी की बाल्टियाँ” से तात्पर्य फसलों की सिंचाई या पानी देने की प्रथा से हो सकता है, यह एक ऐसी तकनीक है जिसे इस्राएलियों ने मिस्रियों से सीखी होगी। यह स्पष्ट नहीं है कि "बीज" से तात्पर्य इस्राएलियों द्वारा अपने बगीचों में बीज बोने से है या इस्राएलियों की भावी पीढ़ियों से। चूँकि बिलाम रचनात्मक भाषा में बात कर रहा है, इसलिए दोनों विचार संभव हैं। बिलाम उस प्रचुरता का वर्णन कर रहा है जो इस्राएलियों के पास आएगी।</w:t>
      </w:r>
    </w:p>
    <w:p>
      <w:pPr/>
      <w:r>
        <w:rPr>
          <w:lang w:val="hi_IN" w:bidi="hi_IN"/>
        </w:rPr>
      </w:r>
      <w:r>
        <w:rPr>
          <w:lang w:val="hi_IN" w:bidi="hi_IN"/>
        </w:rPr>
        <w:t xml:space="preserve">यहाँ रुकें और </w:t>
      </w:r>
      <w:r>
        <w:rPr>
          <w:lang w:val="hi_IN" w:bidi="hi_IN"/>
        </w:rPr>
        <w:t>सिंचाई के लिए उपयोग की जाने वाली पानी की बाल्टियों</w:t>
      </w:r>
      <w:r>
        <w:rPr>
          <w:lang w:val="hi_IN" w:bidi="hi_IN"/>
        </w:rPr>
        <w:t xml:space="preserve"> की एक फोटो और </w:t>
      </w:r>
      <w:r>
        <w:rPr>
          <w:lang w:val="hi_IN" w:bidi="hi_IN"/>
        </w:rPr>
        <w:t>खेत की सिंचाई करते हुए लोगों</w:t>
      </w:r>
      <w:r>
        <w:rPr>
          <w:lang w:val="hi_IN" w:bidi="hi_IN"/>
        </w:rPr>
        <w:t xml:space="preserve"> की एक तस्वीर दिखाएँ। इस ऑडियो को यहाँ रोकें।</w:t>
      </w:r>
    </w:p>
    <w:p>
      <w:pPr/>
      <w:r>
        <w:rPr>
          <w:lang w:val="hi_IN" w:bidi="hi_IN"/>
        </w:rPr>
      </w:r>
      <w:r>
        <w:rPr>
          <w:lang w:val="hi_IN" w:bidi="hi_IN"/>
        </w:rPr>
        <w:t>बिलाम कहता है कि इस्राएल में एक राजा आएगा जो अगाग से बड़ा होगा। अगाग वह उपाधि है जो लोगों ने अमालेकी राजा को दी थी। आपको निर्गमन की पुस्तक की कहानियों से याद होगा कि अमालेकी इस्राएलियों के शत्रु थे।</w:t>
      </w:r>
    </w:p>
    <w:p>
      <w:pPr/>
      <w:r>
        <w:rPr>
          <w:lang w:val="hi_IN" w:bidi="hi_IN"/>
        </w:rPr>
      </w:r>
      <w:r>
        <w:rPr>
          <w:lang w:val="hi_IN" w:bidi="hi_IN"/>
        </w:rPr>
        <w:t>जैसा कि उसने अपने पिछले संदेश में किया था, बिलाम उल्लेख करता है कि परमेश्वर ने इस्राएलियों को मिस्र से छुड़ाया। इस्राएली उस समय को जब परमेश्वर ने उन्हें मिस्र से बचाया था, अपनी जाति के इतिहास की सबसे महत्वपूर्ण घटना मानते हैं। फिर से, बिलाम ने परमेश्वर की उस सामर्थ्य की तुलना जंगली बैल के सींगों से की है जब उसने इस्राएल को छुटकारा दिलाया था, ठीक वैसे ही जैसे बिलाम ने अपने पिछले संदेश में किया था।</w:t>
      </w:r>
    </w:p>
    <w:p>
      <w:pPr/>
      <w:r>
        <w:rPr>
          <w:lang w:val="hi_IN" w:bidi="hi_IN"/>
        </w:rPr>
      </w:r>
      <w:r>
        <w:rPr>
          <w:lang w:val="hi_IN" w:bidi="hi_IN"/>
        </w:rPr>
        <w:t>संदेश की अगली कुछ पंक्तियों में, यह स्पष्ट नहीं है कि बिलाम परमेश्वर के बारे में बात कर रहा है या इस्राएल के बारे में। बिलाम ने शायद यह जानबूझकर किया था, क्योंकि परमेश्वर वह है जो इस्राएल को सामर्थ्य देता है और उनकी रक्षा करता है। परमेश्वर इस्राएल के लिए कार्य करता है। इस्राएल परमेश्वर की सामर्थ्य से कार्य करता है। इस्राएल उन जातियों को खा जाएगा या नष्ट कर देगा जो इस्राएल के शत्रु हैं। बिलाम इसका वर्णन करने के लिए दो अलग-अलग शब्द चित्रों का उपयोग करता है। एक क्रूर पशु की तरह, वे अपने शत्रुओं की हड्डियों को कुचल देंगे। एक शक्तिशाली योद्धा की तरह, वे तीरों से अपने शत्रुओं को पराजित करेंगे। अधिकांश लोग मानते हैं कि जब बिलाम शेर को दर्शाता है, तो वह इस्राएल के बारे में बात कर रहा है। आपको पिछले संदेश में याद होगा कि बिलाम ने इस्राएल के लिए इसी तुलना का उपयोग किया था।</w:t>
      </w:r>
    </w:p>
    <w:p>
      <w:pPr/>
      <w:r>
        <w:rPr>
          <w:lang w:val="hi_IN" w:bidi="hi_IN"/>
        </w:rPr>
      </w:r>
      <w:r>
        <w:rPr>
          <w:lang w:val="hi_IN" w:bidi="hi_IN"/>
        </w:rPr>
        <w:t>बिलाम के संदेश की अंतिम पंक्ति आपको अवश्य ही पहचान में आ जाएगी क्योंकि यह उत्पत्ति में इसहाक द्वारा याकूब को दिए गए आशीष के समान है: "धन्य हैं वे जो तुझे आशीष देते हैं, और श्रापित हैं वे जो तुझे श्राप देते हैं।"</w:t>
      </w:r>
    </w:p>
    <w:p>
      <w:pPr/>
      <w:r>
        <w:rPr>
          <w:lang w:val="hi_IN" w:bidi="hi_IN"/>
        </w:rPr>
      </w:r>
      <w:r>
        <w:rPr>
          <w:lang w:val="hi_IN" w:bidi="hi_IN"/>
        </w:rPr>
        <w:t>बालाक बिलाम के संदेश का तीव्र क्रोध के साथ प्रतिउत्तर देता है। बालाक ने गुस्से में अपने हाथ आपस में टकराकर ताली बजाई। बालाक को समझ नहीं आता कि बिलाम ने वास्तव में क्या कहा है। बालाक इसलिए क्रोधित है क्योंकि उसने अपने शत्रुओं को श्राप देने के लिए एक प्रसिद्ध और कुशल ज्योतिषी को नियुक्त किया था, लेकिन बिलाम ने इस्राएल को श्राप नहीं दिया है। बालाक का मानना है कि बिलाम ने उसके साथ अनुबंध को तोड़ दिया है। बिलाम या तो इस कार्य को पूरा करने के लिए अनिच्छुक था या असमर्थ था।</w:t>
      </w:r>
    </w:p>
    <w:p>
      <w:pPr/>
      <w:r>
        <w:rPr>
          <w:lang w:val="hi_IN" w:bidi="hi_IN"/>
        </w:rPr>
      </w:r>
      <w:r>
        <w:rPr>
          <w:lang w:val="hi_IN" w:bidi="hi_IN"/>
        </w:rPr>
        <w:t>यहाँ रुकें और चर्चा करें: आपकी संस्कृति में, आपको कैसे पता चलता है कि कोई व्यक्ति गुस्से में है? वे अपनी नाराजगी दिखाने के लिए क्या-क्या हरकतें करते हैं? इस ऑडियो को यहाँ रोकें।</w:t>
      </w:r>
    </w:p>
    <w:p>
      <w:pPr/>
      <w:r>
        <w:rPr>
          <w:lang w:val="hi_IN" w:bidi="hi_IN"/>
        </w:rPr>
      </w:r>
      <w:r>
        <w:rPr>
          <w:lang w:val="hi_IN" w:bidi="hi_IN"/>
        </w:rPr>
        <w:t>बालाक बिलाम से कहता है कि वह अपने घर वापस जाए। वह कहता है कि वह बिलाम को बहुत पैसा देने के लिए तैयार था, लेकिन यहोवा ने उसे वह प्राप्त करने से रोक दिया। बिलाम बालाक से वही बात कहकर उत्तर देता है जो उसने बालाक के हकिमों से कही थी जब उन्होंने उसे आने के लिए बुलाया था। उसने बालाक से कहा कि कोई भी धन उसे यहोवा की आज्ञा के विरुद्ध जाने के लिए विवश नहीं कर सकता।</w:t>
      </w:r>
      <w:r>
        <w:rPr>
          <w:lang w:val="hi_IN" w:bidi="hi_IN"/>
        </w:rPr>
      </w:r>
    </w:p>
    <w:p>
      <w:pPr>
        <w:pStyle w:val="Heading3"/>
      </w:pPr>
      <w:r>
        <w:rPr>
          <w:lang w:val="hi_IN" w:bidi="hi_IN"/>
        </w:rPr>
        <w:t>घटनाओं को समझाना</w:t>
      </w:r>
    </w:p>
    <w:p>
      <w:pPr/>
      <w:r>
        <w:rPr>
          <w:lang w:val="hi_IN" w:bidi="hi_IN"/>
        </w:rPr>
      </w:r>
      <w:r>
        <w:rPr>
          <w:lang w:val="hi_IN" w:bidi="hi_IN"/>
        </w:rPr>
        <w:t>गिनती 23:27–24:13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बालाक बिलाम को पोर पर्वत की चोटी पर ले जाता है। बालाक सात वेदियाँ बनाता है और उन पर बलिदान चढ़ाता है।</w:t>
      </w:r>
    </w:p>
    <w:p>
      <w:pPr/>
      <w:r>
        <w:rPr>
          <w:lang w:val="hi_IN" w:bidi="hi_IN"/>
        </w:rPr>
      </w:r>
      <w:r>
        <w:rPr>
          <w:b/>
          <w:lang w:val="hi_IN" w:bidi="hi_IN"/>
        </w:rPr>
        <w:t>दूसरे दृश्य में:</w:t>
      </w:r>
      <w:r>
        <w:rPr>
          <w:lang w:val="hi_IN" w:bidi="hi_IN"/>
        </w:rPr>
        <w:t xml:space="preserve"> बिलाम जंगल और इस्राएली डेरे की ओर देखता है। परमेश्वर का आत्मा बिलाम पर आता है और बिलाम एक संदेश बोलता है।</w:t>
      </w:r>
    </w:p>
    <w:p>
      <w:pPr/>
      <w:r>
        <w:rPr>
          <w:lang w:val="hi_IN" w:bidi="hi_IN"/>
        </w:rPr>
      </w:r>
      <w:r>
        <w:rPr>
          <w:b/>
          <w:lang w:val="hi_IN" w:bidi="hi_IN"/>
        </w:rPr>
        <w:t>तीसरे दृश्य में:</w:t>
      </w:r>
      <w:r>
        <w:rPr>
          <w:lang w:val="hi_IN" w:bidi="hi_IN"/>
        </w:rPr>
        <w:t xml:space="preserve"> बिलाम अपना संदेश शुरू करता है। बिलाम कहता है कि उसकी आँखें उस बात के लिए खुली हैं जो परमेश्वर कर रहा है। वह इस्राएल की समृद्धि का वर्णन करता है और उसे सुंदर पेड़ों वाली एक उपजाऊ भूमि के रूप में वर्णित करता है।</w:t>
      </w:r>
    </w:p>
    <w:p>
      <w:pPr/>
      <w:r>
        <w:rPr>
          <w:lang w:val="hi_IN" w:bidi="hi_IN"/>
        </w:rPr>
      </w:r>
      <w:r>
        <w:rPr>
          <w:b/>
          <w:lang w:val="hi_IN" w:bidi="hi_IN"/>
        </w:rPr>
        <w:t>चौथे दृश्य में:</w:t>
      </w:r>
      <w:r>
        <w:rPr>
          <w:lang w:val="hi_IN" w:bidi="hi_IN"/>
        </w:rPr>
        <w:t xml:space="preserve"> बिलाम के संदेश के दूसरे भाग में, बिलाम इस बारे में बात करता है कि परमेश्वर ने इस्राएल को मिस्र से कैसे छुड़ाया, या बचाया। बिलाम कहता है कि परमेश्वर और इस्राएल अपने शत्रुओं को पूरी तरह से पराजित करेंगे।</w:t>
      </w:r>
    </w:p>
    <w:p>
      <w:pPr/>
      <w:r>
        <w:rPr>
          <w:lang w:val="hi_IN" w:bidi="hi_IN"/>
        </w:rPr>
      </w:r>
      <w:r>
        <w:rPr>
          <w:b/>
          <w:lang w:val="hi_IN" w:bidi="hi_IN"/>
        </w:rPr>
        <w:t>पाँचवें दृश्य में:</w:t>
      </w:r>
      <w:r>
        <w:rPr>
          <w:lang w:val="hi_IN" w:bidi="hi_IN"/>
        </w:rPr>
        <w:t xml:space="preserve"> बालाक बिलाम से बहुत क्रोधित है। वह बिलाम से कहता है कि यहोवा ने बिलाम को धन और सम्मान प्राप्त करने से रोक रखा है। बिलाम ने बालाक को याद दिलाया कि वह किसी भी कीमत पर यहोवा के वचन के विरुद्ध नहीं बोलेगा।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मोआबी हाकिम, हालाँकि उनका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पिछले भाग की ही तरह शुरू होता है। मूल भाषा में एक शब्द का प्रयोग यह दर्शाने के लिए किया जाता है कि एक नई घटना शुरू हो रही है। यदि आपने पिछले भाग की शुरुआत में किसी विशेष शब्द या वाक्यांश का प्रयोग किया था, तो आप यहाँ भी उसी शब्द या वाक्यांश का प्रयोग कर सकते हैं।</w:t>
      </w:r>
    </w:p>
    <w:p>
      <w:pPr/>
      <w:r>
        <w:rPr>
          <w:lang w:val="hi_IN" w:bidi="hi_IN"/>
        </w:rPr>
      </w:r>
      <w:r>
        <w:rPr>
          <w:lang w:val="hi_IN" w:bidi="hi_IN"/>
        </w:rPr>
        <w:t>पहले दृश्य में, बालाक, बिलाम से कहता है कि वह उसके साथ एक और जगह चले। मोआबी हाकिम शायद उनके साथ यात्रा कर रहे थे, भले ही इस भाग में ऐसा नहीं कहा गया है। फिर से, बालाक एक ऐसे शब्द का उपयोग करता है जो उसके अनुरोध की तत्काल आवश्यकता को दिखाता है। उसके शब्द पिछली बार की तुलना में और भी अधिक शक्तिशाली हैं। वह बिलाम को अपने साथ एक नई जगह ले जाने के लिए बेताब है। उसे उम्मीद है कि नया स्थान परमेश्वर को प्रसन्न करेगा और परमेश्वर बिलाम को इस्राएलियों को श्राप देने की अनुमति देगा। बालाक बिलाम को पोर पर्वत की चोटी पर ले जाता है। बालाक एक बार फिर सात वेदियों का निर्माण करता है और प्रत्येक वेदी पर एक युवा बैल और एक मेढ़े की बलि देता है।</w:t>
      </w:r>
    </w:p>
    <w:p>
      <w:pPr/>
      <w:r>
        <w:rPr>
          <w:lang w:val="hi_IN" w:bidi="hi_IN"/>
        </w:rPr>
      </w:r>
      <w:r>
        <w:rPr>
          <w:lang w:val="hi_IN" w:bidi="hi_IN"/>
        </w:rPr>
        <w:t xml:space="preserve">यहाँ रुकें और यदि आवश्यक हो, तो ऐसा नक्शा देखें जिसमें </w:t>
      </w:r>
      <w:r>
        <w:rPr>
          <w:b/>
          <w:lang w:val="hi_IN" w:bidi="hi_IN"/>
        </w:rPr>
        <w:t>पिसगा पर्वत और पोर पर्वत</w:t>
      </w:r>
      <w:r>
        <w:rPr>
          <w:lang w:val="hi_IN" w:bidi="hi_IN"/>
        </w:rPr>
        <w:t xml:space="preserve"> शामिल हों। इस ऑडियो को यहाँ रोकें।</w:t>
      </w:r>
    </w:p>
    <w:p>
      <w:pPr/>
      <w:r>
        <w:rPr>
          <w:lang w:val="hi_IN" w:bidi="hi_IN"/>
        </w:rPr>
      </w:r>
      <w:r>
        <w:rPr>
          <w:lang w:val="hi_IN" w:bidi="hi_IN"/>
        </w:rPr>
        <w:t>दूसरे दृश्य में, बिलाम परमेश्वर से मिलने के लिए नहीं जाता है। इस बार, बिलाम जंगल की ओर अपना मुँह फेरता है। वह अपनी आँखें उठाता है या इस्राएल के पूरे डेरे की ओर देखता है। बिलाम इस्राएल के प्रत्येक गोत्र के डेरों को देखने में सक्षम था।</w:t>
      </w:r>
    </w:p>
    <w:p>
      <w:pPr/>
      <w:r>
        <w:rPr>
          <w:lang w:val="hi_IN" w:bidi="hi_IN"/>
        </w:rPr>
      </w:r>
      <w:r>
        <w:rPr>
          <w:lang w:val="hi_IN" w:bidi="hi_IN"/>
        </w:rPr>
        <w:t xml:space="preserve">यहाँ रुकें और समूह में </w:t>
      </w:r>
      <w:r>
        <w:rPr>
          <w:b/>
          <w:lang w:val="hi_IN" w:bidi="hi_IN"/>
        </w:rPr>
        <w:t>12 गोत्रों के डेरे की व्यवस्था</w:t>
      </w:r>
      <w:r>
        <w:rPr>
          <w:lang w:val="hi_IN" w:bidi="hi_IN"/>
        </w:rPr>
        <w:t xml:space="preserve"> का चित्र देखें। इस ऑडियो को यहाँ रोकें।</w:t>
      </w:r>
    </w:p>
    <w:p>
      <w:pPr/>
      <w:r>
        <w:rPr>
          <w:lang w:val="hi_IN" w:bidi="hi_IN"/>
        </w:rPr>
      </w:r>
      <w:r>
        <w:rPr>
          <w:lang w:val="hi_IN" w:bidi="hi_IN"/>
        </w:rPr>
        <w:t>जब बिलाम इस्राएल के गोत्रों की ओर देख रहा था, तभी परमेश्वर का आत्मा उस पर आ उतरा, या उस पर नियंत्रण कर लिया। अब परमेश्वर का आत्मा बिलाम के शब्दों को नियंत्रित कर रहा था, ठीक वैसे ही जैसे परमेश्वर किसी इब्रानी भविष्यवक्ता के लिए करता है।</w:t>
      </w:r>
    </w:p>
    <w:p>
      <w:pPr/>
      <w:r>
        <w:rPr>
          <w:lang w:val="hi_IN" w:bidi="hi_IN"/>
        </w:rPr>
      </w:r>
      <w:r>
        <w:rPr>
          <w:lang w:val="hi_IN" w:bidi="hi_IN"/>
        </w:rPr>
        <w:t>यहाँ रुकें और समूह में चर्चा करें: आप "परमेश्वर का आत्मा उस पर आया" इस वाक्यांश का अनुवाद कैसे करने वाले हैं? इस ऑडियो को यहाँ रोकें।</w:t>
      </w:r>
    </w:p>
    <w:p>
      <w:pPr/>
      <w:r>
        <w:rPr>
          <w:lang w:val="hi_IN" w:bidi="hi_IN"/>
        </w:rPr>
      </w:r>
      <w:r>
        <w:rPr>
          <w:lang w:val="hi_IN" w:bidi="hi_IN"/>
        </w:rPr>
        <w:t>तीसरे दृश्य में, बिलाम अपना संदेश शुरू करता है। फिर से, उसका संदेश एक काव्यात्मक रूप में है। बिलाम अपना संदेश 12 समानांतर या पूरक वाक्यांशों में बताता है। पूरा संदेश दो खण्डों या भागों में है।</w:t>
      </w:r>
    </w:p>
    <w:p>
      <w:pPr/>
      <w:r>
        <w:rPr>
          <w:lang w:val="hi_IN" w:bidi="hi_IN"/>
        </w:rPr>
      </w:r>
      <w:r>
        <w:rPr>
          <w:lang w:val="hi_IN" w:bidi="hi_IN"/>
        </w:rPr>
        <w:t>यदि आवश्यक हो तो रुकें और इब्रानी कविता की मुख्य विशेषताओं की समीक्षा करें। अपनी टीम द्वारा काव्यात्मक भागों के अनुवाद के संबंध में लिए गए निर्णय को एक-दूसरे को याद दिलाएँ: क्या आप इब्रानी काव्यात्मक प्रारूप का अनुसरण कर रहे हैं, या आप विचारों का अनुवाद कर रहे हैं लेकिन अपनी संस्कृति के काव्यात्मक प्रारूप का उपयोग कर रहे हैं? इस ऑडियो को यहाँ रोकें।</w:t>
      </w:r>
    </w:p>
    <w:p>
      <w:pPr/>
      <w:r>
        <w:rPr>
          <w:lang w:val="hi_IN" w:bidi="hi_IN"/>
        </w:rPr>
      </w:r>
      <w:r>
        <w:rPr>
          <w:lang w:val="hi_IN" w:bidi="hi_IN"/>
        </w:rPr>
        <w:t>बिलाम इस संदेश को पिछले संदेशों से अलग तरीके से शुरू करता है। परिचय में, बिलाम पहली बार अपने नाम का उल्लेख करता है। मूल भाषा में, बिलाम संदेश के लिए एक ऐसे शब्द का प्रयोग करता है जो मुख्य रूप से उन संदेशों के लिए होता है जो यहोवा के वचन होते हैं और परमेश्वर के किसी भविष्यद्वक्ता द्वारा बोले जाते हैं। इस शब्द का प्रयोग करके बिलाम यह बता रहा है कि संदेश सीधे यहोवा से आया है। इस शब्द के अनुवाद के कुछ संभावित तरीके हैं "आशीर्वचन", "भविष्यवाणी", "दिव्य या पवित्र भाषण" और "घोषणा।"</w:t>
      </w:r>
    </w:p>
    <w:p>
      <w:pPr/>
      <w:r>
        <w:rPr>
          <w:lang w:val="hi_IN" w:bidi="hi_IN"/>
        </w:rPr>
      </w:r>
      <w:r>
        <w:rPr>
          <w:lang w:val="hi_IN" w:bidi="hi_IN"/>
        </w:rPr>
        <w:t>यहाँ रुकें और समूह में चर्चा करें कि आपकी टीम बिलाम के संदेश के लिए शब्द का अनुवाद कैसे करेगी। इस ऑडियो को यहाँ रोकें।</w:t>
      </w:r>
    </w:p>
    <w:p>
      <w:pPr/>
      <w:r>
        <w:rPr>
          <w:lang w:val="hi_IN" w:bidi="hi_IN"/>
        </w:rPr>
      </w:r>
      <w:r>
        <w:rPr>
          <w:lang w:val="hi_IN" w:bidi="hi_IN"/>
        </w:rPr>
        <w:t>अपना नाम बताने के बाद, बिलाम उल्टी या "X" संरचना में वाक्यांशों के जोड़ों के साथ परिचय जारी रखता है। बिलाम स्वयं को वह व्यक्ति कहता है जिसकी आँख खुल गई है और वह व्यक्ति जो खुली आँखों के साथ गिर पड़ा है। वह इन वाक्यांशों को समानांतर या संबंधित वाक्यांशों से अलग करता है, जो बताते हैं कि उसकी आँखें खुली हैं क्योंकि वह परमेश्वर के वचन सुनता है और सर्वशक्तिमान परमेश्वर का एक दर्शन देखता है।</w:t>
      </w:r>
    </w:p>
    <w:p>
      <w:pPr/>
      <w:r>
        <w:rPr>
          <w:lang w:val="hi_IN" w:bidi="hi_IN"/>
        </w:rPr>
      </w:r>
      <w:r>
        <w:rPr>
          <w:lang w:val="hi_IN" w:bidi="hi_IN"/>
        </w:rPr>
        <w:t>संदेश के पहले भाग में, बिलाम इस्राएल की समृद्धि पर जोर देता है। मूल भाषा में, बिलाम एक ऐसे शब्द का प्रयोग करता है जो इस्राएल के निवास स्थानों की सुंदरता पर आश्चर्य या प्रसन्नता व्यक्त करता है।</w:t>
      </w:r>
    </w:p>
    <w:p>
      <w:pPr/>
      <w:r>
        <w:rPr>
          <w:lang w:val="hi_IN" w:bidi="hi_IN"/>
        </w:rPr>
      </w:r>
      <w:r>
        <w:rPr>
          <w:lang w:val="hi_IN" w:bidi="hi_IN"/>
        </w:rPr>
        <w:t>यहाँ रुकें और समूह में चर्चा करें: अपने समूह के सदस्यों को उस समय के बारे में बताने के लिए कहें जब उन्होंने कोई ऐसी चीज देखी हो जो आश्चर्यजनक रूप से सुंदर हो। वे अपनी हैरानी व्यक्त करने के लिए जिन शब्दों का प्रयोग करते हैं, उन पर ध्यान दें। चर्चा करें कि आप बिलाम द्वारा देखी गई सुंदरता पर उसके आश्चर्य का अनुवाद कैसे करेंगे। इस ऑडियो को यहाँ रोकें।</w:t>
      </w:r>
    </w:p>
    <w:p>
      <w:pPr/>
      <w:r>
        <w:rPr>
          <w:lang w:val="hi_IN" w:bidi="hi_IN"/>
        </w:rPr>
      </w:r>
      <w:r>
        <w:rPr>
          <w:lang w:val="hi_IN" w:bidi="hi_IN"/>
        </w:rPr>
        <w:t>बिलाम इस्राएल के निवास स्थान या भूमि की सुंदरता का वर्णन करने के लिए तुलनाओं का उपयोग करता है। वह चार साथी वाक्यांश देता है जो देश की सुंदरता की तुलना उन स्थानों से करते हैं जहाँ बहुत पानी है और सुंदर पेड़ और पौधे हैं। इसके बाद बिलाम उस भूमि की समृद्धि का वर्णन करते हुए उसकी तुलना एक ऐसे स्थान से करता है जहाँ लोग भूमि को सींचते हैं और सभी बीज फल देते हैं जिससे लोगों के पास अपनी जरूरत की हर चीज होती है।</w:t>
      </w:r>
    </w:p>
    <w:p>
      <w:pPr/>
      <w:r>
        <w:rPr>
          <w:lang w:val="hi_IN" w:bidi="hi_IN"/>
        </w:rPr>
      </w:r>
      <w:r>
        <w:rPr>
          <w:lang w:val="hi_IN" w:bidi="hi_IN"/>
        </w:rPr>
        <w:t xml:space="preserve">यहाँ रुकें और समूह में चर्चा करें: इस शब्द चित्र में बिलाम द्वारा उल्लिखित वृक्षों के नामों का आप कैसे अनुवाद करेंगे? यदि आवश्यक हो, तो </w:t>
      </w:r>
      <w:r>
        <w:rPr>
          <w:b/>
          <w:lang w:val="hi_IN" w:bidi="hi_IN"/>
        </w:rPr>
        <w:t>खजूर के पेड़</w:t>
      </w:r>
      <w:r>
        <w:rPr>
          <w:lang w:val="hi_IN" w:bidi="hi_IN"/>
        </w:rPr>
        <w:t xml:space="preserve">, </w:t>
      </w:r>
      <w:r>
        <w:rPr>
          <w:b/>
          <w:lang w:val="hi_IN" w:bidi="hi_IN"/>
        </w:rPr>
        <w:t>एलो या अगरु के पेड़</w:t>
      </w:r>
      <w:r>
        <w:rPr>
          <w:lang w:val="hi_IN" w:bidi="hi_IN"/>
        </w:rPr>
        <w:t xml:space="preserve"> और </w:t>
      </w:r>
      <w:r>
        <w:rPr>
          <w:b/>
          <w:lang w:val="hi_IN" w:bidi="hi_IN"/>
        </w:rPr>
        <w:t>देवदारु के पेड़</w:t>
      </w:r>
      <w:r>
        <w:rPr>
          <w:lang w:val="hi_IN" w:bidi="hi_IN"/>
        </w:rPr>
        <w:t xml:space="preserve"> की तस्वीरें फिर से देखें। इस ऑडियो को यहाँ रोकें।</w:t>
      </w:r>
    </w:p>
    <w:p>
      <w:pPr/>
      <w:r>
        <w:rPr>
          <w:lang w:val="hi_IN" w:bidi="hi_IN"/>
        </w:rPr>
      </w:r>
      <w:r>
        <w:rPr>
          <w:lang w:val="hi_IN" w:bidi="hi_IN"/>
        </w:rPr>
        <w:t>बिलाम इस खण्ड को यह कहकर समाप्त करता है कि इस्राएल का राजा उनके शत्रु अमालेकियों के महान राजा अगाग से अधिक शक्तिशाली होगा।</w:t>
      </w:r>
    </w:p>
    <w:p>
      <w:pPr/>
      <w:r>
        <w:rPr>
          <w:lang w:val="hi_IN" w:bidi="hi_IN"/>
        </w:rPr>
      </w:r>
      <w:r>
        <w:rPr>
          <w:lang w:val="hi_IN" w:bidi="hi_IN"/>
        </w:rPr>
        <w:t>चौथे दृश्य में, बिलाम अपने संदेश के अगले भाग की शुरुआत पिछले संदेश की कुछ बातों को दोहराकर करता है। वह इस बारे में बात करता है कि परमेश्वर इस्राएल को मिस्र से बाहर कैसे लाया। मूल भाषा में, बिलाम किसी संयोजक शब्द का प्रयोग नहीं करता है, जिससे यह संकेत मिलता है कि यह संदेश का एक नया भाग है न कि पहले भाग की निरंतरता।</w:t>
      </w:r>
    </w:p>
    <w:p>
      <w:pPr/>
      <w:r>
        <w:rPr>
          <w:lang w:val="hi_IN" w:bidi="hi_IN"/>
        </w:rPr>
      </w:r>
      <w:r>
        <w:rPr>
          <w:lang w:val="hi_IN" w:bidi="hi_IN"/>
        </w:rPr>
        <w:t>बिलाम इस तरह से बात करता है कि यह स्पष्ट नहीं है कि वह परमेश्वर के बारे में बात कर रहा है या इस्राएल के बारे में। बिलाम शायद ऐसा जानबूझकर कर रहा है क्योंकि परमेश्वर वह है जो इस्राएल को सामर्थ्य देता है और उनकी रक्षा करता है। यदि, आपकी भाषा में आपको यह स्पष्ट करना होगा कि यह कार्य कौन कर रहा है, तो अधिकांश विद्वान इस बात से सहमत हैं कि परमेश्वर ही वह है जो इस्राएल के शत्रुओं को नष्ट करता है।</w:t>
      </w:r>
    </w:p>
    <w:p>
      <w:pPr/>
      <w:r>
        <w:rPr>
          <w:lang w:val="hi_IN" w:bidi="hi_IN"/>
        </w:rPr>
      </w:r>
      <w:r>
        <w:rPr>
          <w:lang w:val="hi_IN" w:bidi="hi_IN"/>
        </w:rPr>
        <w:t>फिर बिलाम रचनात्मक या चित्रात्मक भाषा का उपयोग करना शुरू करता है जो बहुत तीब्र है—यह लोगों को बहुत रंगों और हलचल वाले दृश्य की कल्पना करने के लिए प्रेरित करता है। बिलाम कहता है कि वह—या तो परमेश्वर या इस्राएल—“जातियों को खा जाएगा” और “उनकी हड्डियाँ तोड़ देगा।” बिलाम परमेश्वर या इस्राएल की तुलना एक क्रूर पशु से कर रहा है जो अपने शिकार को नष्ट कर रहा है। बिलाम कह रहा है कि परमेश्वर या इस्राएल उन जातियों को पूरी तरह से नष्ट कर देगा जो इस्राएल के शत्रु हैं। इसके बाद बिलाम युद्ध की भाषा में आ जाता है और कहता है कि परमेश्वर या इस्राएल अपने शत्रुओं को तीरों से नष्ट कर देगा।</w:t>
      </w:r>
    </w:p>
    <w:p>
      <w:pPr/>
      <w:r>
        <w:rPr>
          <w:lang w:val="hi_IN" w:bidi="hi_IN"/>
        </w:rPr>
      </w:r>
      <w:r>
        <w:rPr>
          <w:lang w:val="hi_IN" w:bidi="hi_IN"/>
        </w:rPr>
        <w:t xml:space="preserve">यहाँ रुकें और </w:t>
      </w:r>
      <w:r>
        <w:rPr>
          <w:b/>
          <w:lang w:val="hi_IN" w:bidi="hi_IN"/>
        </w:rPr>
        <w:t>तीरों</w:t>
      </w:r>
      <w:r>
        <w:rPr>
          <w:lang w:val="hi_IN" w:bidi="hi_IN"/>
        </w:rPr>
        <w:t xml:space="preserve"> की एक तस्वीर देखें। इस ऑडियो को यहाँ रोकें।</w:t>
      </w:r>
    </w:p>
    <w:p>
      <w:pPr/>
      <w:r>
        <w:rPr>
          <w:lang w:val="hi_IN" w:bidi="hi_IN"/>
        </w:rPr>
      </w:r>
      <w:r>
        <w:rPr>
          <w:lang w:val="hi_IN" w:bidi="hi_IN"/>
        </w:rPr>
        <w:t>यहाँ रुकें और समूह में चर्चा करें: आपकी संस्कृति में लोग रंग और हलचल से भरपूर गहन विवरणों पर कैसी प्रतिक्रिया देते हैं? आप इस भाग का अनुवाद कैसे करेंगे? क्या आप वही चित्र रखेंगे, या क्या कोई अधिक उपयुक्त शब्द चित्र है जो अधिक स्वीकार्य हो? इस ऑडियो को यहाँ रोकें।</w:t>
      </w:r>
    </w:p>
    <w:p>
      <w:pPr/>
      <w:r>
        <w:rPr>
          <w:lang w:val="hi_IN" w:bidi="hi_IN"/>
        </w:rPr>
      </w:r>
      <w:r>
        <w:rPr>
          <w:lang w:val="hi_IN" w:bidi="hi_IN"/>
        </w:rPr>
        <w:t>इसके बाद, बिलाम इस्राएल की तुलना एक शेर से करता है, जैसा कि उसने पिछले संदेश में किया था। बिलाम एक ऐसा प्रश्न पूछता है जिसका उत्तर मिलने की उसे उम्मीद नहीं होती: उसे यानी इस्राएल, जो शेर है, उसको जगाने की हिम्मत कौन करेगा? उत्तर यह है कि कोई भी शेर को परेशान नहीं करेगा।</w:t>
      </w:r>
    </w:p>
    <w:p>
      <w:pPr/>
      <w:r>
        <w:rPr>
          <w:lang w:val="hi_IN" w:bidi="hi_IN"/>
        </w:rPr>
      </w:r>
      <w:r>
        <w:rPr>
          <w:lang w:val="hi_IN" w:bidi="hi_IN"/>
        </w:rPr>
        <w:t xml:space="preserve">यहाँ रुकें और यदि आवश्यक हो, तो </w:t>
      </w:r>
      <w:r>
        <w:rPr>
          <w:b/>
          <w:lang w:val="hi_IN" w:bidi="hi_IN"/>
        </w:rPr>
        <w:t>शेर</w:t>
      </w:r>
      <w:r>
        <w:rPr>
          <w:lang w:val="hi_IN" w:bidi="hi_IN"/>
        </w:rPr>
        <w:t xml:space="preserve"> की तस्वीर दिखाएँ। इस ऑडियो को यहाँ रोकें।</w:t>
      </w:r>
    </w:p>
    <w:p>
      <w:pPr/>
      <w:r>
        <w:rPr>
          <w:lang w:val="hi_IN" w:bidi="hi_IN"/>
        </w:rPr>
      </w:r>
      <w:r>
        <w:rPr>
          <w:lang w:val="hi_IN" w:bidi="hi_IN"/>
        </w:rPr>
        <w:t>बिलाम अपने संदेश का समापन एक ऐसे आशीष के साथ करता है जो इसहाक द्वारा याकूब को दिए गए आशीष के समान है, सिवाय इसके कि वाक्यांश विपरीत क्रम में हैं। बिलाम कहता है, "धन्य हैं वे जो तुझे आशीष देते हैं, और श्रापित हैं वे जो तुझे श्राप देते हैं।" जब इसहाक ने याकूब को आशीष दी, तो उसने कहा, “जो कोई तुझे श्राप देता है, वह श्रापित है, और जो कोई तुझे आशीष देता है, वह धन्य है।”</w:t>
      </w:r>
    </w:p>
    <w:p>
      <w:pPr/>
      <w:r>
        <w:rPr>
          <w:lang w:val="hi_IN" w:bidi="hi_IN"/>
        </w:rPr>
      </w:r>
      <w:r>
        <w:rPr>
          <w:lang w:val="hi_IN" w:bidi="hi_IN"/>
        </w:rPr>
        <w:t>बालाक बिलाम से क्रोधित है। वह बिलाम पर चिल्लाता है और अपना गुस्सा दिखाने के लिए गुस्से से ताली बजाता है।</w:t>
      </w:r>
    </w:p>
    <w:p>
      <w:pPr/>
      <w:r>
        <w:rPr>
          <w:lang w:val="hi_IN" w:bidi="hi_IN"/>
        </w:rPr>
      </w:r>
      <w:r>
        <w:rPr>
          <w:lang w:val="hi_IN" w:bidi="hi_IN"/>
        </w:rPr>
        <w:t>यहाँ रुकें और समूह में चर्चा करें: आप "ताली बजाता है" का अनुवाद कैसे करेंगे ताकि लोग समझ सकें कि यह क्रोध की अभिव्यक्ति है? आपकी संस्कृति में क्रोध के बारे में आपकी पिछली चर्चा के आधार पर, यदि आपकी संस्कृति के लोग "क्रोध में ताली बजाना" नहीं समझते हैं, तो संभव है कि आप ताली बजाने के बजाय उन हाव-भावों में से किसी एक का उपयोग करना चुनें। इस ऑडियो को यहाँ रोकें।</w:t>
      </w:r>
    </w:p>
    <w:p>
      <w:pPr/>
      <w:r>
        <w:rPr>
          <w:lang w:val="hi_IN" w:bidi="hi_IN"/>
        </w:rPr>
      </w:r>
      <w:r>
        <w:rPr>
          <w:lang w:val="hi_IN" w:bidi="hi_IN"/>
        </w:rPr>
        <w:t>बालाक बिलाम से कहता है कि वह अपने घर जाए क्योंकि इस्राएल को श्राप देने के बजाय, उसने उन्हें तीन बार आशीष दी है। बालाक कहता है कि उसने बिलाम का धन देकर उसका सम्मान करने का वादा किया था, परन्तु यहोवा ने बिलाम को प्रतिफल मिलने से रोक दिया है। बिलाम, बालाक को याद दिलाता है कि उसने बालाक के दूतों से क्या कहा था। बालाक चाहे जितना भी धन दे, बिलाम वही बोलेगा जो यहोवा उसे बोलने को कहेगा।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23:27–24:13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मोआबी हाकिम, हालाँकि उनका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बालाक बिलाम से कहता है, "अब आ, मैं तुझे किसी और स्थान पर ले जाऊँगा। शायद यह परमेश्वर को प्रसन्न करे, और वह तुझे वहाँ से इस्राएलियों को शाप देने की अनुमति दे।" बालाक बिलाम को पोर की चोटी पर ले जाता है। बिलाम बालाक से कहता है, “मेरे लिए सात वेदियाँ बना और सात बैल और सात मेढ़े तैयार कर।” बिलाम ने ऐसा किया और प्रत्येक वेदी पर एक बैल और एक मेढ़ा चढ़ाया।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इस तरह जवाब दे, "मैं हताश हूँ। मुझे बिलाम से वही काम करवाना है जिसके लिए मैंने उसे बुलाया है। शायद यह गलत स्थान है," या "मैं चिंतित हूँ। इस व्यक्ति ने बहुत समय बर्बाद किया है। हमें इन लोगों के बारे में कुछ करना होगा।"</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इस तरह जवाब दे, "मैं परेशान हूँ। बालाक यह क्यों नहीं समझता कि वह स्थान समस्या नहीं है?" या "मैं आज्ञाकारी हूँ। मैं फिर से उसके साथ जाऊँगा। शायद अगर हम दोबारा इस स्थिति से गुजरें तो वह समझ 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बिलाम को यह अहसास होता है कि यहोवा इस्राएल को आशीष देने के लिए दृढ़ संकल्पित है। बिलाम अन्य समयों की तरह शकुन-विचार करने के लिए कहीं दूर नहीं जाता है। बिलाम जंगल की ओर देखता है और इस्राएल का डेरा देखता है। बिलाम देख सकता है कि प्रत्येक गोत्र कहाँ डेरा डाल रहा है। परमेश्वर का आत्मा बिलाम पर आता है, और बिलाम एक संदेश देना शुरू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उत्तर दे सकता है, "मुझे पहले से ही पता है कि यहोवा क्या कहेगा। मुझे दूर जाकर कोई जादू करने की आवश्यकता नहीं है," या "मैं अभिभूत हूँ। क्या हो रहा है? मैंने पहले कभी ऐसी शक्ति महसूस नहीं की है। यहोवा मुझे नियंत्रित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बिलाम कहता है:</w:t>
      </w:r>
    </w:p>
    <w:p>
      <w:pPr/>
      <w:r>
        <w:rPr>
          <w:lang w:val="hi_IN" w:bidi="hi_IN"/>
        </w:rPr>
      </w:r>
      <w:r>
        <w:rPr>
          <w:lang w:val="hi_IN" w:bidi="hi_IN"/>
        </w:rPr>
        <w:t>"यह बोर के पुत्र बिलाम की भविष्यद्वाणी है,</w:t>
      </w:r>
    </w:p>
    <w:p>
      <w:pPr/>
      <w:r>
        <w:rPr>
          <w:lang w:val="hi_IN" w:bidi="hi_IN"/>
        </w:rPr>
      </w:r>
      <w:r>
        <w:rPr>
          <w:lang w:val="hi_IN" w:bidi="hi_IN"/>
        </w:rPr>
        <w:t>एक ऐसे व्यक्ति की भविष्यवाणी जो स्पष्ट रूप से देख सकता है,</w:t>
      </w:r>
    </w:p>
    <w:p>
      <w:pPr/>
      <w:r>
        <w:rPr>
          <w:lang w:val="hi_IN" w:bidi="hi_IN"/>
        </w:rPr>
      </w:r>
      <w:r>
        <w:rPr>
          <w:lang w:val="hi_IN" w:bidi="hi_IN"/>
        </w:rPr>
        <w:t>उस व्यक्ति की भविष्यवाणी जो परमेश्वर के वचन सुनता है</w:t>
      </w:r>
    </w:p>
    <w:p>
      <w:pPr/>
      <w:r>
        <w:rPr>
          <w:lang w:val="hi_IN" w:bidi="hi_IN"/>
        </w:rPr>
      </w:r>
      <w:r>
        <w:rPr>
          <w:lang w:val="hi_IN" w:bidi="hi_IN"/>
        </w:rPr>
        <w:t>जो सर्वशक्तिमान परमेश्वर से दर्शन प्राप्त करता है,</w:t>
      </w:r>
    </w:p>
    <w:p>
      <w:pPr/>
      <w:r>
        <w:rPr>
          <w:lang w:val="hi_IN" w:bidi="hi_IN"/>
        </w:rPr>
      </w:r>
      <w:r>
        <w:rPr>
          <w:lang w:val="hi_IN" w:bidi="hi_IN"/>
        </w:rPr>
        <w:t>जिसके कारण वह खुली आँखों से गिर पड़ा।</w:t>
      </w:r>
    </w:p>
    <w:p>
      <w:pPr/>
      <w:r>
        <w:rPr>
          <w:lang w:val="hi_IN" w:bidi="hi_IN"/>
        </w:rPr>
      </w:r>
      <w:r>
        <w:rPr>
          <w:lang w:val="hi_IN" w:bidi="hi_IN"/>
        </w:rPr>
        <w:t>हे याकूब, तेरे तम्बू सुंदर हैं! हे इस्राएल, तेरा डेरा सुंदर है!</w:t>
      </w:r>
    </w:p>
    <w:p>
      <w:pPr/>
      <w:r>
        <w:rPr>
          <w:lang w:val="hi_IN" w:bidi="hi_IN"/>
        </w:rPr>
      </w:r>
      <w:r>
        <w:rPr>
          <w:lang w:val="hi_IN" w:bidi="hi_IN"/>
        </w:rPr>
        <w:t>जैसे अनेक खजूर के पेड़ दूर-दूर तक फैले होते हैं, जैसे नदी के किनारे बगीचे होते हैं,</w:t>
      </w:r>
    </w:p>
    <w:p>
      <w:pPr/>
      <w:r>
        <w:rPr>
          <w:lang w:val="hi_IN" w:bidi="hi_IN"/>
        </w:rPr>
      </w:r>
      <w:r>
        <w:rPr>
          <w:lang w:val="hi_IN" w:bidi="hi_IN"/>
        </w:rPr>
        <w:t>मीठी सुगंध वाले एलोवेरा के समान जो यहोवा ने लगाए हैं, पानी के किनारे मजबूत देवदार के पेड़ों की तरह।</w:t>
      </w:r>
    </w:p>
    <w:p>
      <w:pPr/>
      <w:r>
        <w:rPr>
          <w:lang w:val="hi_IN" w:bidi="hi_IN"/>
        </w:rPr>
      </w:r>
      <w:r>
        <w:rPr>
          <w:lang w:val="hi_IN" w:bidi="hi_IN"/>
        </w:rPr>
        <w:t>तेरी सिंचाई की बाल्टियों से पानी लगातार बहता जाएगा, तू जिन बीजों को बोएगा, उनमें बहुत पानी होगा।</w:t>
      </w:r>
    </w:p>
    <w:p>
      <w:pPr/>
      <w:r>
        <w:rPr>
          <w:lang w:val="hi_IN" w:bidi="hi_IN"/>
        </w:rPr>
      </w:r>
      <w:r>
        <w:rPr>
          <w:lang w:val="hi_IN" w:bidi="hi_IN"/>
        </w:rPr>
        <w:t>तेरा राजा अमालेकी अगाग से भी महान होगा; उसके राज्य की बहुत प्रशंसा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शायद इस तरह जवाब दे, "यहोवा ने हमारे लिए जो भविष्य रखा है, उसके बारे में उत्साहित हूँ," या "इस सारी सुंदरता और समृद्धि का अनुभव करने के लिए उत्सुक हूँ। इस जंगल में रहने से बहुत बेहतर होगा," या "सम्मानित महसूस कर रहे हैं कि यहोवा हमें आशीष देगा और हमें हमारे शत्रुओं से बड़ा बनाएगा।"</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शायद इस तरह जवाब दे, "मैं हतोत्साहित हूँ। कुछ भी उस तरह से काम नहीं कर रहा है जैसा मैं चाहता हूँ। बिलाम उन्हें आशीष क्यों दे रहा है और उन्हें श्राप क्यों नहीं दे रहा है?" या "मैं क्रोधित हूँ। यह उस बात के विपरीत है जो मैंने बिलाम से करने के लिए कहा था।"</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चौथे दृश्य में, बिलाम अपना संदेश जारी रखता है:</w:t>
      </w:r>
    </w:p>
    <w:p>
      <w:pPr/>
      <w:r>
        <w:rPr>
          <w:lang w:val="hi_IN" w:bidi="hi_IN"/>
        </w:rPr>
      </w:r>
      <w:r>
        <w:rPr>
          <w:lang w:val="hi_IN" w:bidi="hi_IN"/>
        </w:rPr>
        <w:t>परमेश्वर इस्राएल को मिस्र से बाहर निकालता है। वह जंगली बैल के सींगों की तरह मजबूत है।</w:t>
      </w:r>
    </w:p>
    <w:p>
      <w:pPr/>
      <w:r>
        <w:rPr>
          <w:lang w:val="hi_IN" w:bidi="hi_IN"/>
        </w:rPr>
      </w:r>
      <w:r>
        <w:rPr>
          <w:lang w:val="hi_IN" w:bidi="hi_IN"/>
        </w:rPr>
        <w:t>वह जातियों को, अपने शत्रुओं को भस्म कर देगा, और उनकी हड्डियों को टुकड़े-टुकड़े कर देगा।</w:t>
      </w:r>
    </w:p>
    <w:p>
      <w:pPr/>
      <w:r>
        <w:rPr>
          <w:lang w:val="hi_IN" w:bidi="hi_IN"/>
        </w:rPr>
      </w:r>
      <w:r>
        <w:rPr>
          <w:lang w:val="hi_IN" w:bidi="hi_IN"/>
        </w:rPr>
        <w:t>वह उन्हें तीरों से भेद देगा।</w:t>
      </w:r>
    </w:p>
    <w:p>
      <w:pPr/>
      <w:r>
        <w:rPr>
          <w:lang w:val="hi_IN" w:bidi="hi_IN"/>
        </w:rPr>
      </w:r>
      <w:r>
        <w:rPr>
          <w:lang w:val="hi_IN" w:bidi="hi_IN"/>
        </w:rPr>
        <w:t>शेर और शेरनी की तरह, इस्राएल घात लगाकर बैठा और लेटा है; कोई भी उसे छेड़ने की हिम्मत नहीं करता।</w:t>
      </w:r>
    </w:p>
    <w:p>
      <w:pPr/>
      <w:r>
        <w:rPr>
          <w:lang w:val="hi_IN" w:bidi="hi_IN"/>
        </w:rPr>
      </w:r>
      <w:r>
        <w:rPr>
          <w:lang w:val="hi_IN" w:bidi="hi_IN"/>
        </w:rPr>
        <w:t>जो लोग इस्राएल को आशीष देते हैं वे धन्य हैं और जो इस्राएल को श्राप देते हैं वे श्रापित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शायद इस तरह जवाब दे, "मैं संतुष्ट हूँ। बिलाम समझता है कि वह मेरे विरुद्ध नहीं जा सकता," या "मैं सुरक्षात्मक महसूस करता हूँ। मैं अपने चुने हुए लोगों की देखभाल करूँगा," या "मैं विश्वासयोग्य हूँ। मैं अपने सेवकों अब्राहम, इसहाक और याकूब से किए गए वादों का मान रखूँगा।"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पाँचवें दृश्य में, बालाक गुस्से में ताली बजाता है और बिलाम पर चिल्लाता है। “मैंने तुझे अपने शत्रुओं को श्राप देने के लिए बुलाया था, लेकिन तूने उन्हें तीन बार आशीष दी है! अपने घर वापस जा! मैंने तुझे धन का वादा किया था, लेकिन यहोवा ने तुझे तेरा प्रतिफल प्राप्त करने से रोक दिया है!"</w:t>
      </w:r>
    </w:p>
    <w:p>
      <w:pPr/>
      <w:r>
        <w:rPr>
          <w:lang w:val="hi_IN" w:bidi="hi_IN"/>
        </w:rPr>
      </w:r>
      <w:r>
        <w:rPr>
          <w:lang w:val="hi_IN" w:bidi="hi_IN"/>
        </w:rPr>
        <w:t>बिलाम उत्तर देता है, “तू जानता है कि मैंने तेरे संदेशवाहकों से कहा था कि भले ही तू मुझे सोने और चाँदी से भरा अपना महल दे दे, फिर भी मेरे पास यहोवा के विरुद्ध जाने की कोई शक्ति नहीं है। मैं केवल वही कह सकता हूँ जो यहोवा कहता है!"</w:t>
      </w:r>
      <w:r>
        <w:rPr>
          <w:lang w:val="hi_IN" w:bidi="hi_IN"/>
        </w:rPr>
      </w:r>
    </w:p>
    <w:p>
      <w:pPr>
        <w:pStyle w:val="Heading3"/>
      </w:pPr>
      <w:r>
        <w:rPr>
          <w:lang w:val="hi_IN" w:bidi="hi_IN"/>
        </w:rPr>
        <w:t>आवश्यक जानकारी</w:t>
      </w:r>
    </w:p>
    <w:p>
      <w:pPr/>
      <w:r>
        <w:rPr>
          <w:lang w:val="hi_IN" w:bidi="hi_IN"/>
        </w:rPr>
      </w:r>
      <w:r>
        <w:rPr>
          <w:lang w:val="hi_IN" w:bidi="hi_IN"/>
        </w:rPr>
        <w:t>गिनती 23:27–24:13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बालाक बिलाम से कहता है कि वह उसके साथ दूसरी जगह चले। वह बिलाम से कहता है कि शायद </w:t>
      </w:r>
      <w:r>
        <w:rPr>
          <w:b/>
          <w:lang w:val="hi_IN" w:bidi="hi_IN"/>
        </w:rPr>
        <w:t>परमेश्वर</w:t>
      </w:r>
      <w:r>
        <w:rPr>
          <w:lang w:val="hi_IN" w:bidi="hi_IN"/>
        </w:rPr>
        <w:t xml:space="preserve"> बिलाम को उन्हें </w:t>
      </w:r>
      <w:r>
        <w:rPr>
          <w:b/>
          <w:lang w:val="hi_IN" w:bidi="hi_IN"/>
        </w:rPr>
        <w:t>श्राप</w:t>
      </w:r>
      <w:r>
        <w:rPr>
          <w:lang w:val="hi_IN" w:bidi="hi_IN"/>
        </w:rPr>
        <w:t xml:space="preserve"> देने की अनुमति देगा, अर्थात वह वहाँ से इस्राएलियों को श्राप दे। परमेश्वर और श्राप के लिए उन्हीं शब्दों का प्रयोग करें जिनका प्रयोग आपने पिछले भागों में किया है। </w:t>
      </w:r>
      <w:r>
        <w:rPr>
          <w:lang w:val="hi_IN" w:bidi="hi_IN"/>
        </w:rPr>
        <w:t>परमेश्वर</w:t>
      </w:r>
      <w:r>
        <w:rPr>
          <w:lang w:val="hi_IN" w:bidi="hi_IN"/>
        </w:rPr>
        <w:t xml:space="preserve"> और </w:t>
      </w:r>
      <w:r>
        <w:rPr>
          <w:lang w:val="hi_IN" w:bidi="hi_IN"/>
        </w:rPr>
        <w:t>श्राप</w:t>
      </w:r>
      <w:r>
        <w:rPr>
          <w:lang w:val="hi_IN" w:bidi="hi_IN"/>
        </w:rPr>
        <w:t xml:space="preserve"> के बारे में अधिक जानकारी के लिए, मुख्य शब्दावली देखें।</w:t>
      </w:r>
    </w:p>
    <w:p>
      <w:pPr/>
      <w:r>
        <w:rPr>
          <w:lang w:val="hi_IN" w:bidi="hi_IN"/>
        </w:rPr>
      </w:r>
      <w:r>
        <w:rPr>
          <w:lang w:val="hi_IN" w:bidi="hi_IN"/>
        </w:rPr>
        <w:t xml:space="preserve">वे पोर की चोटी पर जाते हैं, जहाँ से </w:t>
      </w:r>
      <w:r>
        <w:rPr>
          <w:b/>
          <w:lang w:val="hi_IN" w:bidi="hi_IN"/>
        </w:rPr>
        <w:t>मरुभूमि</w:t>
      </w:r>
      <w:r>
        <w:rPr>
          <w:lang w:val="hi_IN" w:bidi="hi_IN"/>
        </w:rPr>
        <w:t xml:space="preserve"> या </w:t>
      </w:r>
      <w:r>
        <w:rPr>
          <w:b/>
          <w:lang w:val="hi_IN" w:bidi="hi_IN"/>
        </w:rPr>
        <w:t>जंगल</w:t>
      </w:r>
      <w:r>
        <w:rPr>
          <w:lang w:val="hi_IN" w:bidi="hi_IN"/>
        </w:rPr>
        <w:t xml:space="preserve"> क्षेत्र का नजारा दिखता है। बिलाम ने बालाक से कहा कि वह सात </w:t>
      </w:r>
      <w:r>
        <w:rPr>
          <w:b/>
          <w:lang w:val="hi_IN" w:bidi="hi_IN"/>
        </w:rPr>
        <w:t>वेदियाँ</w:t>
      </w:r>
      <w:r>
        <w:rPr>
          <w:lang w:val="hi_IN" w:bidi="hi_IN"/>
        </w:rPr>
        <w:t xml:space="preserve"> बनाए और प्रत्येक वेदी पर पहले की तरह एक बैल और एक मेढ़ा चढ़ाए। </w:t>
      </w:r>
      <w:r>
        <w:rPr>
          <w:lang w:val="hi_IN" w:bidi="hi_IN"/>
        </w:rPr>
        <w:t>मरुभूमि</w:t>
      </w:r>
      <w:r>
        <w:rPr>
          <w:lang w:val="hi_IN" w:bidi="hi_IN"/>
        </w:rPr>
        <w:t xml:space="preserve"> या </w:t>
      </w:r>
      <w:r>
        <w:rPr>
          <w:lang w:val="hi_IN" w:bidi="hi_IN"/>
        </w:rPr>
        <w:t>जंगल</w:t>
      </w:r>
      <w:r>
        <w:rPr>
          <w:lang w:val="hi_IN" w:bidi="hi_IN"/>
        </w:rPr>
        <w:t xml:space="preserve"> और </w:t>
      </w:r>
      <w:r>
        <w:rPr>
          <w:b/>
          <w:lang w:val="hi_IN" w:bidi="hi_IN"/>
        </w:rPr>
        <w:t>वेदी</w:t>
      </w:r>
      <w:r>
        <w:rPr>
          <w:lang w:val="hi_IN" w:bidi="hi_IN"/>
        </w:rPr>
        <w:t xml:space="preserve"> के लिए उन्हीं शब्दों का उपयोग करें जिनका उपयोग आपने पिछले भागों में किया है। यदि आप </w:t>
      </w:r>
      <w:r>
        <w:rPr>
          <w:lang w:val="hi_IN" w:bidi="hi_IN"/>
        </w:rPr>
        <w:t>होमबलि</w:t>
      </w:r>
      <w:r>
        <w:rPr>
          <w:lang w:val="hi_IN" w:bidi="hi_IN"/>
        </w:rPr>
        <w:t xml:space="preserve"> और </w:t>
      </w:r>
      <w:r>
        <w:rPr>
          <w:lang w:val="hi_IN" w:bidi="hi_IN"/>
        </w:rPr>
        <w:t>बलिदान</w:t>
      </w:r>
      <w:r>
        <w:rPr>
          <w:lang w:val="hi_IN" w:bidi="hi_IN"/>
        </w:rPr>
        <w:t xml:space="preserve"> के लिए शब्दों का उपयोग करते हैं, तो उन्हीं शब्दों का उपयोग करें जिनका उपयोग आपने पहले किया था। इन शब्दों के बारे में अधिक जानकारी के लिए मुख्य शब्दावली देखें।</w:t>
      </w:r>
    </w:p>
    <w:p>
      <w:pPr/>
      <w:r>
        <w:rPr>
          <w:lang w:val="hi_IN" w:bidi="hi_IN"/>
        </w:rPr>
      </w:r>
      <w:r>
        <w:rPr>
          <w:lang w:val="hi_IN" w:bidi="hi_IN"/>
        </w:rPr>
        <w:t xml:space="preserve">बिलाम को एहसास हुआ कि </w:t>
      </w:r>
      <w:r>
        <w:rPr>
          <w:b/>
          <w:lang w:val="hi_IN" w:bidi="hi_IN"/>
        </w:rPr>
        <w:t>यहोवा</w:t>
      </w:r>
      <w:r>
        <w:rPr>
          <w:lang w:val="hi_IN" w:bidi="hi_IN"/>
        </w:rPr>
        <w:t xml:space="preserve"> </w:t>
      </w:r>
      <w:r>
        <w:rPr>
          <w:b/>
          <w:lang w:val="hi_IN" w:bidi="hi_IN"/>
        </w:rPr>
        <w:t>इस्राएल</w:t>
      </w:r>
      <w:r>
        <w:rPr>
          <w:lang w:val="hi_IN" w:bidi="hi_IN"/>
        </w:rPr>
        <w:t xml:space="preserve"> को </w:t>
      </w:r>
      <w:r>
        <w:rPr>
          <w:b/>
          <w:lang w:val="hi_IN" w:bidi="hi_IN"/>
        </w:rPr>
        <w:t>आशीष</w:t>
      </w:r>
      <w:r>
        <w:rPr>
          <w:lang w:val="hi_IN" w:bidi="hi_IN"/>
        </w:rPr>
        <w:t xml:space="preserve"> देने के लिए दृढ़ संकल्पित था। यहोवा परमेश्वर का व्यक्तिगत नाम है। कभी-कभी, बिलाम परमेश्वर के व्यक्तिगत नाम, यहोवा का उपयोग करता है, और अन्य समय पर वह परमेश्वर के लिए सामान्य शब्द का उपयोग करता है। यहोवा, आशीष और इस्राएल के लिए उन्हीं शब्दों का प्रयोग करें जिनका प्रयोग आपने पहले किया था। </w:t>
      </w:r>
      <w:r>
        <w:rPr>
          <w:b/>
          <w:lang w:val="hi_IN" w:bidi="hi_IN"/>
        </w:rPr>
        <w:t>यहोवा</w:t>
      </w:r>
      <w:r>
        <w:rPr>
          <w:lang w:val="hi_IN" w:bidi="hi_IN"/>
        </w:rPr>
        <w:t xml:space="preserve">, </w:t>
      </w:r>
      <w:r>
        <w:rPr>
          <w:lang w:val="hi_IN" w:bidi="hi_IN"/>
        </w:rPr>
        <w:t>आशीष</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बिलाम ने भविष्य बताने के लिए पहले की तरह </w:t>
      </w:r>
      <w:r>
        <w:rPr>
          <w:b/>
          <w:lang w:val="hi_IN" w:bidi="hi_IN"/>
        </w:rPr>
        <w:t>शकुन-विचार</w:t>
      </w:r>
      <w:r>
        <w:rPr>
          <w:lang w:val="hi_IN" w:bidi="hi_IN"/>
        </w:rPr>
        <w:t xml:space="preserve"> का सहारा नहीं लिया और न ही उसने भविष्यसूचक संकेतों या विशेष चिन्हों की तलाश की। शकुन-विचार के लिए उसी शब्द का प्रयोग करें जिसका प्रयोग आपने पिछले भागों में किया है। </w:t>
      </w:r>
      <w:r>
        <w:rPr>
          <w:b/>
          <w:lang w:val="hi_IN" w:bidi="hi_IN"/>
        </w:rPr>
        <w:t>शकुन-विचार</w:t>
      </w:r>
      <w:r>
        <w:rPr>
          <w:lang w:val="hi_IN" w:bidi="hi_IN"/>
        </w:rPr>
        <w:t xml:space="preserve"> के बारे में अधिक जानकारी के लिए, मुख्य शब्दावली को देखें। </w:t>
      </w:r>
    </w:p>
    <w:p>
      <w:pPr/>
      <w:r>
        <w:rPr>
          <w:lang w:val="hi_IN" w:bidi="hi_IN"/>
        </w:rPr>
      </w:r>
      <w:r>
        <w:rPr>
          <w:b/>
          <w:lang w:val="hi_IN" w:bidi="hi_IN"/>
        </w:rPr>
        <w:t>परमेश्वर का आत्मा</w:t>
      </w:r>
      <w:r>
        <w:rPr>
          <w:lang w:val="hi_IN" w:bidi="hi_IN"/>
        </w:rPr>
        <w:t xml:space="preserve"> बिलाम पर आया, और बिलाम ने एक </w:t>
      </w:r>
      <w:r>
        <w:rPr>
          <w:b/>
          <w:lang w:val="hi_IN" w:bidi="hi_IN"/>
        </w:rPr>
        <w:t>संदेश</w:t>
      </w:r>
      <w:r>
        <w:rPr>
          <w:lang w:val="hi_IN" w:bidi="hi_IN"/>
        </w:rPr>
        <w:t xml:space="preserve"> देना शुरू किया। परमेश्वर का आत्मा वह शक्ति है जो परमेश्वर से आती है। बाइबल में उसे कभी-कभी पवित्र आत्मा कहा जाता है। जब परमेश्वर का आत्मा किसी व्यक्ति पर आता है, तो उस व्यक्ति को एक विशेष सामर्थ्य या क्षमता प्राप्त होती है। संदेश के लिए उसी शब्द का प्रयोग करें जिसका प्रयोग आपने बिलाम के बारे में पिछले भागों में किया है।</w:t>
      </w:r>
    </w:p>
    <w:p>
      <w:pPr/>
      <w:r>
        <w:rPr>
          <w:lang w:val="hi_IN" w:bidi="hi_IN"/>
        </w:rPr>
      </w:r>
      <w:r>
        <w:rPr>
          <w:lang w:val="hi_IN" w:bidi="hi_IN"/>
        </w:rPr>
        <w:t xml:space="preserve">यहाँ रुकें और समूह में चर्चा करें कि आप </w:t>
      </w:r>
      <w:r>
        <w:rPr>
          <w:b/>
          <w:lang w:val="hi_IN" w:bidi="hi_IN"/>
        </w:rPr>
        <w:t>परमेश्वर के आत्मा</w:t>
      </w:r>
      <w:r>
        <w:rPr>
          <w:lang w:val="hi_IN" w:bidi="hi_IN"/>
        </w:rPr>
        <w:t xml:space="preserve"> के लिए किस शब्द या वाक्यांश का उपयोग करेंगे। अधिक जानकारी के लिए मुख्य शब्दावली में </w:t>
      </w:r>
      <w:r>
        <w:rPr>
          <w:lang w:val="hi_IN" w:bidi="hi_IN"/>
        </w:rPr>
        <w:t>पवित्र आत्मा</w:t>
      </w:r>
      <w:r>
        <w:rPr>
          <w:lang w:val="hi_IN" w:bidi="hi_IN"/>
        </w:rPr>
        <w:t xml:space="preserve"> शब्द देखें, लेकिन याद रखें कि इस भाग में आत्मा को परमेश्वर का आत्मा कहा जाता है।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बिलाम अपने संदेश की शुरुआत इस संदेश को एक </w:t>
      </w:r>
      <w:r>
        <w:rPr>
          <w:b/>
          <w:lang w:val="hi_IN" w:bidi="hi_IN"/>
        </w:rPr>
        <w:t>आकाशवाणी</w:t>
      </w:r>
      <w:r>
        <w:rPr>
          <w:lang w:val="hi_IN" w:bidi="hi_IN"/>
        </w:rPr>
        <w:t xml:space="preserve"> या </w:t>
      </w:r>
      <w:r>
        <w:rPr>
          <w:b/>
          <w:lang w:val="hi_IN" w:bidi="hi_IN"/>
        </w:rPr>
        <w:t>भविष्यद्वाणी</w:t>
      </w:r>
      <w:r>
        <w:rPr>
          <w:lang w:val="hi_IN" w:bidi="hi_IN"/>
        </w:rPr>
        <w:t xml:space="preserve"> कहकर करता है। यह मूल भाषा में पिछले संदेशों में उपयोग किए गए शब्द से एक अलग शब्द है। बिलाम एक ऐसे शब्द का प्रयोग करता है जो मुख्य रूप से उन संदेशों के लिए होता है जो परमेश्वर के एक भविष्यद्वक्ता द्वारा बोले गए यहोवा के वचन हैं। इस शब्द का प्रयोग करके बिलाम यह बता रहा है कि संदेश सीधे यहोवा से आया है। इस शब्द के अनुवाद के कुछ संभावित तरीके हैं "आकाशवाणी", "भविष्यवाणी", "दिव्य या पवित्र भाषण" और "घोषणा।"</w:t>
      </w:r>
    </w:p>
    <w:p>
      <w:pPr/>
      <w:r>
        <w:rPr>
          <w:lang w:val="hi_IN" w:bidi="hi_IN"/>
        </w:rPr>
      </w:r>
      <w:r>
        <w:rPr>
          <w:lang w:val="hi_IN" w:bidi="hi_IN"/>
        </w:rPr>
        <w:t xml:space="preserve">यहाँ रुकें और एक समूह के रूप में चर्चा करें कि आप </w:t>
      </w:r>
      <w:r>
        <w:rPr>
          <w:b/>
          <w:lang w:val="hi_IN" w:bidi="hi_IN"/>
        </w:rPr>
        <w:t>आकाशवाणी</w:t>
      </w:r>
      <w:r>
        <w:rPr>
          <w:lang w:val="hi_IN" w:bidi="hi_IN"/>
        </w:rPr>
        <w:t xml:space="preserve"> या </w:t>
      </w:r>
      <w:r>
        <w:rPr>
          <w:b/>
          <w:lang w:val="hi_IN" w:bidi="hi_IN"/>
        </w:rPr>
        <w:t>भविष्यवाणी</w:t>
      </w:r>
      <w:r>
        <w:rPr>
          <w:lang w:val="hi_IN" w:bidi="hi_IN"/>
        </w:rPr>
        <w:t xml:space="preserve"> के लिए किस शब्द या वाक्यांश का उपयोग करेंगे। अधिक जानकारी के लिए मुख्य शब्दावली में </w:t>
      </w:r>
      <w:r>
        <w:rPr>
          <w:lang w:val="hi_IN" w:bidi="hi_IN"/>
        </w:rPr>
        <w:t>भविष्यद्वाणी</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वह परमेश्वर के वचन सुनता है और सर्वशक्तिमान से एक </w:t>
      </w:r>
      <w:r>
        <w:rPr>
          <w:b/>
          <w:lang w:val="hi_IN" w:bidi="hi_IN"/>
        </w:rPr>
        <w:t>दर्शन</w:t>
      </w:r>
      <w:r>
        <w:rPr>
          <w:lang w:val="hi_IN" w:bidi="hi_IN"/>
        </w:rPr>
        <w:t xml:space="preserve"> देखता है। परमेश्वर किसी व्यक्ति को जागते हुए एक दर्शन देता है। वे परमेश्वर की ओर से ऐसी बातें देखते और सुनते हैं जो अन्य लोग नहीं देखते और न ही सुनते हैं। दर्शन के लिए उसी शब्द का प्रयोग करें जिसका प्रयोग आपने पहले किया था। </w:t>
      </w:r>
      <w:r>
        <w:rPr>
          <w:b/>
          <w:lang w:val="hi_IN" w:bidi="hi_IN"/>
        </w:rPr>
        <w:t>दर्शन</w:t>
      </w:r>
      <w:r>
        <w:rPr>
          <w:lang w:val="hi_IN" w:bidi="hi_IN"/>
        </w:rPr>
        <w:t xml:space="preserve"> के बारे में अधिक जानकारी के लिए, मुख्य शब्दावली देखें।</w:t>
      </w:r>
    </w:p>
    <w:p>
      <w:pPr/>
      <w:r>
        <w:rPr>
          <w:lang w:val="hi_IN" w:bidi="hi_IN"/>
        </w:rPr>
      </w:r>
      <w:r>
        <w:rPr>
          <w:lang w:val="hi_IN" w:bidi="hi_IN"/>
        </w:rPr>
        <w:t xml:space="preserve">मूल भाषा में, </w:t>
      </w:r>
      <w:r>
        <w:rPr>
          <w:b/>
          <w:lang w:val="hi_IN" w:bidi="hi_IN"/>
        </w:rPr>
        <w:t>एल शद्दाई</w:t>
      </w:r>
      <w:r>
        <w:rPr>
          <w:lang w:val="hi_IN" w:bidi="hi_IN"/>
        </w:rPr>
        <w:t xml:space="preserve"> परमेश्वर का एक नाम है जिसका अर्थ है </w:t>
      </w:r>
      <w:r>
        <w:rPr>
          <w:b/>
          <w:lang w:val="hi_IN" w:bidi="hi_IN"/>
        </w:rPr>
        <w:t>सर्वशक्तिमान परमेश्वर</w:t>
      </w:r>
      <w:r>
        <w:rPr>
          <w:lang w:val="hi_IN" w:bidi="hi_IN"/>
        </w:rPr>
        <w:t>। एल परमेश्वर का नाम है। शद्दाई का अर्थ है सामर्थ। कुछ अनुवादों में "परमेश्वर-सर्वशक्तिमान" और अन्य में "सर्वशक्तिमान परमेश्वर" का प्रयोग किया गया है।</w:t>
      </w:r>
    </w:p>
    <w:p>
      <w:pPr/>
      <w:r>
        <w:rPr>
          <w:lang w:val="hi_IN" w:bidi="hi_IN"/>
        </w:rPr>
      </w:r>
      <w:r>
        <w:rPr>
          <w:lang w:val="hi_IN" w:bidi="hi_IN"/>
        </w:rPr>
        <w:t xml:space="preserve">यहाँ रुकें और समूह में चर्चा करें कि आप </w:t>
      </w:r>
      <w:r>
        <w:rPr>
          <w:b/>
          <w:lang w:val="hi_IN" w:bidi="hi_IN"/>
        </w:rPr>
        <w:t>सर्वशक्तिमान</w:t>
      </w:r>
      <w:r>
        <w:rPr>
          <w:lang w:val="hi_IN" w:bidi="hi_IN"/>
        </w:rPr>
        <w:t xml:space="preserve"> के लिए किस शब्द या वाक्यांश का उपयोग करेंगे। अधिक जानकारी के लिए मुख्य शब्दावली में </w:t>
      </w:r>
      <w:r>
        <w:rPr>
          <w:b/>
          <w:lang w:val="hi_IN" w:bidi="hi_IN"/>
        </w:rPr>
        <w:t>एल-शद्दई</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बिलाम कहता है कि इस्राएल का राजा अगाग से बड़ा होगा और उसका </w:t>
      </w:r>
      <w:r>
        <w:rPr>
          <w:b/>
          <w:lang w:val="hi_IN" w:bidi="hi_IN"/>
        </w:rPr>
        <w:t>राज्य</w:t>
      </w:r>
      <w:r>
        <w:rPr>
          <w:lang w:val="hi_IN" w:bidi="hi_IN"/>
        </w:rPr>
        <w:t xml:space="preserve"> ऊँचा या प्रशंसित होगा। एक राज्य वह क्षेत्र या वे लोग होते हैं जिन पर एक राजा शासन करता है।</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उपयोग करेंगे। अधिक जानकारी के लिए मुख्य शब्दावली में </w:t>
      </w:r>
      <w:r>
        <w:rPr>
          <w:lang w:val="hi_IN" w:bidi="hi_IN"/>
        </w:rPr>
        <w:t>राज्य</w:t>
      </w:r>
      <w:r>
        <w:rPr>
          <w:lang w:val="hi_IN" w:bidi="hi_IN"/>
        </w:rPr>
        <w:t xml:space="preserve"> और </w:t>
      </w:r>
      <w:r>
        <w:rPr>
          <w:lang w:val="hi_IN" w:bidi="hi_IN"/>
        </w:rPr>
        <w:t>राजा</w:t>
      </w:r>
      <w:r>
        <w:rPr>
          <w:lang w:val="hi_IN" w:bidi="hi_IN"/>
        </w:rPr>
        <w:t xml:space="preserve">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बिलाम ने कहा कि परमेश्वर बलवान है, </w:t>
      </w:r>
      <w:r>
        <w:rPr>
          <w:b/>
          <w:lang w:val="hi_IN" w:bidi="hi_IN"/>
        </w:rPr>
        <w:t>जंगली बैल के सींगों</w:t>
      </w:r>
      <w:r>
        <w:rPr>
          <w:lang w:val="hi_IN" w:bidi="hi_IN"/>
        </w:rPr>
        <w:t xml:space="preserve"> के समान। "जंगली बैल के सींग" के लिए उसी वाक्यांश का उपयोग करें जिसका उपयोग आपने पिछले भाग में किया था।</w:t>
      </w:r>
    </w:p>
    <w:p>
      <w:pPr/>
      <w:r>
        <w:rPr>
          <w:lang w:val="hi_IN" w:bidi="hi_IN"/>
        </w:rPr>
      </w:r>
      <w:r>
        <w:rPr>
          <w:lang w:val="hi_IN" w:bidi="hi_IN"/>
        </w:rPr>
        <w:t xml:space="preserve">यहाँ रुकें और यदि आवश्यक हो तो सींग वाले पशुओं की तस्वीरें देखें: एक </w:t>
      </w:r>
      <w:r>
        <w:rPr>
          <w:b/>
          <w:lang w:val="hi_IN" w:bidi="hi_IN"/>
        </w:rPr>
        <w:t>जंगली बैल</w:t>
      </w:r>
      <w:r>
        <w:rPr>
          <w:lang w:val="hi_IN" w:bidi="hi_IN"/>
        </w:rPr>
        <w:t xml:space="preserve">, एक </w:t>
      </w:r>
      <w:r>
        <w:rPr>
          <w:lang w:val="hi_IN" w:bidi="hi_IN"/>
        </w:rPr>
        <w:t>भेड़</w:t>
      </w:r>
      <w:r>
        <w:rPr>
          <w:lang w:val="hi_IN" w:bidi="hi_IN"/>
        </w:rPr>
        <w:t xml:space="preserve"> और एक </w:t>
      </w:r>
      <w:r>
        <w:rPr>
          <w:lang w:val="hi_IN" w:bidi="hi_IN"/>
        </w:rPr>
        <w:t>ओरिक्स मृग</w:t>
      </w:r>
      <w:r>
        <w:rPr>
          <w:lang w:val="hi_IN" w:bidi="hi_IN"/>
        </w:rPr>
        <w:t>।</w:t>
      </w:r>
    </w:p>
    <w:p>
      <w:pPr/>
      <w:r>
        <w:rPr>
          <w:lang w:val="hi_IN" w:bidi="hi_IN"/>
        </w:rPr>
      </w:r>
      <w:r>
        <w:rPr>
          <w:lang w:val="hi_IN" w:bidi="hi_IN"/>
        </w:rPr>
        <w:t xml:space="preserve">बिलाम ने कहा कि परमेश्वर या इस्राएल “उन </w:t>
      </w:r>
      <w:r>
        <w:rPr>
          <w:b/>
          <w:lang w:val="hi_IN" w:bidi="hi_IN"/>
        </w:rPr>
        <w:t>जातियों</w:t>
      </w:r>
      <w:r>
        <w:rPr>
          <w:lang w:val="hi_IN" w:bidi="hi_IN"/>
        </w:rPr>
        <w:t xml:space="preserve"> को खा जाएगा या भस्म कर देगा जो उसका विरोध करती हैं।” एक जाति उन लोगों का एक समूह होती है जो एक ही देश में रहते हैं और उनका एक ही शासक होता है। </w:t>
      </w:r>
      <w:r>
        <w:rPr>
          <w:lang w:val="hi_IN" w:bidi="hi_IN"/>
        </w:rPr>
        <w:t>जाति</w:t>
      </w:r>
      <w:r>
        <w:rPr>
          <w:lang w:val="hi_IN" w:bidi="hi_IN"/>
        </w:rPr>
        <w:t xml:space="preserve"> के लिए उसी शब्द का उपयोग करें जिसका उपयोग आपने पहले किया है।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24:14–19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24:14–19 को सुनें और अपने मन में रखें।</w:t>
      </w:r>
    </w:p>
    <w:p>
      <w:pPr/>
      <w:r>
        <w:rPr>
          <w:lang w:val="hi_IN" w:bidi="hi_IN"/>
        </w:rPr>
      </w:r>
      <w:r>
        <w:rPr>
          <w:lang w:val="hi_IN" w:bidi="hi_IN"/>
        </w:rPr>
        <w:t>यदि सम्भव हो, तो गिनती 24:14–19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24:14–19 का ऑडियो संस्करण सबसे आसानी से समझ में आने वाले अनुवाद में सुनें।</w:t>
      </w:r>
    </w:p>
    <w:p>
      <w:pPr/>
      <w:r>
        <w:rPr>
          <w:lang w:val="hi_IN" w:bidi="hi_IN"/>
        </w:rPr>
      </w:r>
      <w:r>
        <w:rPr>
          <w:lang w:val="hi_IN" w:bidi="hi_IN"/>
        </w:rPr>
        <w:t>पिछले भाग में, बालाक बिलाम को पोर की चोटी पर ले गया। परमेश्वर का आत्मा बिलाम पर आया, और बिलाम ने अपना तीसरा संदेश, यहोवा की ओर से एक भविष्यद्वाणी दी। बालाक बहुत क्रोधित था कि बिलाम ने इस्राएल को श्राप देने के बजाय तीन बार आशीष दी थी। बालाक बिलाम से कहता है कि वह अपने घर लौट जाए। बालाक उसे वह प्रतिफल नहीं देगा जिसका उसने वादा किया था। अगले भाग में, बिलाम ने बालाक को चार संक्षिप्त अंतिम संदेशों में से पहला संदेश दिया।</w:t>
      </w:r>
    </w:p>
    <w:p>
      <w:pPr/>
      <w:r>
        <w:rPr>
          <w:lang w:val="hi_IN" w:bidi="hi_IN"/>
        </w:rPr>
      </w:r>
      <w:r>
        <w:rPr>
          <w:lang w:val="hi_IN" w:bidi="hi_IN"/>
        </w:rPr>
        <w:t>बिलाम बालाक से कहता है कि वह अपने घर वापस अपने लोगों के पास जा रहा है। हालाँकि, बिलाम कहता है कि वह चाहता है कि बालाक जाने कि इस्राएली आने वाले दिनों में या भविष्य में किसी समय बालाक के लोगों के साथ क्या करेंगे। बिलाम बालाक से "आ" कहता है, लेकिन वह बालाक को कहीं जाने के लिए नहीं कह रहा है। वह बालाक से कह रहा है कि वह सुन ले क्योंकि वह बिलाम के जाने से पहले बालाक को कुछ बताना चाहता है।</w:t>
      </w:r>
    </w:p>
    <w:p>
      <w:pPr/>
      <w:r>
        <w:rPr>
          <w:lang w:val="hi_IN" w:bidi="hi_IN"/>
        </w:rPr>
      </w:r>
      <w:r>
        <w:rPr>
          <w:lang w:val="hi_IN" w:bidi="hi_IN"/>
        </w:rPr>
        <w:t>यहाँ रुकें और किसी ऐसे समय के बारे में बताएँ जब आप जाने वाले ही थे, लेकिन आपके पास करने या कहने के लिए एक और महत्वपूर्ण बात थी। समूह के बाकी सदस्यों को ध्यान से सुनना चाहिए कि वक्ता किस प्रकार विदाई लेने से लेकर महत्वपूर्ण विषय पर बात करने की ओर बढ़ता है। इस ऑडियो को यहाँ रोकें।</w:t>
      </w:r>
    </w:p>
    <w:p>
      <w:pPr/>
      <w:r>
        <w:rPr>
          <w:lang w:val="hi_IN" w:bidi="hi_IN"/>
        </w:rPr>
      </w:r>
      <w:r>
        <w:rPr>
          <w:lang w:val="hi_IN" w:bidi="hi_IN"/>
        </w:rPr>
        <w:t>बिलाम अपना अगला संदेश देता है। उसने वही परिचय दिया है जो उसने पिछले संदेश में दिया था, बस एक बात और जोड़ दी है। परिचय के बीच में, बिलाम कहता है कि उसे परमप्रधान का ज्ञान है। बिलाम यह पहचान रहा है कि यहोवा अन्य सभी देवताओं से उच्च या महान है। अपने पिछले संदेशों में, बिलाम ने अतीत और वर्तमान के बारे में भविष्य के केवल एक संकेत के साथ बात की थी। इस संदेश में, बिलाम केवल भविष्य के बारे में बात करता है। बिलाम पहचानता है कि भविष्य का यह ज्ञान केवल परमप्रधान परमेश्वर से ही आ सकता है।</w:t>
      </w:r>
    </w:p>
    <w:p>
      <w:pPr/>
      <w:r>
        <w:rPr>
          <w:lang w:val="hi_IN" w:bidi="hi_IN"/>
        </w:rPr>
      </w:r>
      <w:r>
        <w:rPr>
          <w:lang w:val="hi_IN" w:bidi="hi_IN"/>
        </w:rPr>
        <w:t>परिचय के बाद, बिलाम दूर के भविष्य में किसी को देखता है। बिलाम उसे देखता है, लेकिन वर्तमान समय और स्थान पर नहीं। बिलाम भविष्य में दूर की ओर देख रहा है। बिलाम इस व्यक्ति को एक तारा और राजदंड कहता है। इस समय और संस्कृति में लोग तारे और दण्ड को राजा के प्रतीक के रूप में पहचानते हैं। राजदंड एक सजावटी छड़ी या लंबा डंडा होता है जिसे सत्ताधारी लोग अपने अधिकार और शक्ति के प्रतीक के रूप में धारण करते हैं। बिलाम कह रहा है कि वह इस्राएल के भविष्य के राजा को देखता है। कुछ विद्वानों का मानना है कि ये या तो एक महान राजा या संभवतः प्रतिज्ञा किए हुए उद्धारकर्ता की भविष्यद्वाणियाँ हैं।</w:t>
      </w:r>
    </w:p>
    <w:p>
      <w:pPr/>
      <w:r>
        <w:rPr>
          <w:lang w:val="hi_IN" w:bidi="hi_IN"/>
        </w:rPr>
      </w:r>
      <w:r>
        <w:rPr>
          <w:lang w:val="hi_IN" w:bidi="hi_IN"/>
        </w:rPr>
        <w:t xml:space="preserve">यहाँ रुकें और </w:t>
      </w:r>
      <w:r>
        <w:rPr>
          <w:lang w:val="hi_IN" w:bidi="hi_IN"/>
        </w:rPr>
        <w:t>राजदंड</w:t>
      </w:r>
      <w:r>
        <w:rPr>
          <w:lang w:val="hi_IN" w:bidi="hi_IN"/>
        </w:rPr>
        <w:t xml:space="preserve"> की तस्वीर देखें, फिर चर्चा करें: आपकी संस्कृति के अधिकार और शक्ति के प्रतीक क्या हैं? इस ऑडियो को यहाँ रोकें।</w:t>
      </w:r>
    </w:p>
    <w:p>
      <w:pPr/>
      <w:r>
        <w:rPr>
          <w:lang w:val="hi_IN" w:bidi="hi_IN"/>
        </w:rPr>
      </w:r>
      <w:r>
        <w:rPr>
          <w:lang w:val="hi_IN" w:bidi="hi_IN"/>
        </w:rPr>
        <w:t>बिलाम का कहना है कि यह राजा मोआब के मुखिया या अगुवों को कुचल देगा या नष्ट कर देगा। वह शेत के पुत्रों को तोड़ देगा या नष्ट कर देगा। यह स्पष्ट नहीं है कि शेत के पुत्र कौन हैं। कुछ लोग मानते हैं कि वे उस क्षेत्र में रहने वाले खानाबदोश हैं या मोआब के प्राचीन निवासी हैं।</w:t>
      </w:r>
    </w:p>
    <w:p>
      <w:pPr/>
      <w:r>
        <w:rPr>
          <w:lang w:val="hi_IN" w:bidi="hi_IN"/>
        </w:rPr>
      </w:r>
      <w:r>
        <w:rPr>
          <w:lang w:val="hi_IN" w:bidi="hi_IN"/>
        </w:rPr>
        <w:t>बिलाम कहता है कि इस्राएल एदोम और सेईर पहाड़ों पर अपना अधिकार कर लेगा। इस्राएल विजयी होगा। एदोम का देश मृत सागर और अकाबा की खाड़ी के बीच मोआब के दक्षिण में स्थित था। आपको पहले के एक भाग से याद होगा कि इस्राएल ने एदोम से होकर जाने की अनुमति माँगी थी, लेकिन एदोम के राजा ने उन्हें जाने देने से इनकार कर दिया। एदोम का राजा अपनी सेना के साथ इस्राएलियों को वहाँ से गुजरने से रोकने के लिए आया। सेईर एदोम देश की मुख्य पर्वत श्रृंखला है।</w:t>
      </w:r>
    </w:p>
    <w:p>
      <w:pPr/>
      <w:r>
        <w:rPr>
          <w:lang w:val="hi_IN" w:bidi="hi_IN"/>
        </w:rPr>
      </w:r>
      <w:r>
        <w:rPr>
          <w:lang w:val="hi_IN" w:bidi="hi_IN"/>
        </w:rPr>
        <w:t xml:space="preserve">यहाँ रुकें और </w:t>
      </w:r>
      <w:r>
        <w:rPr>
          <w:b/>
          <w:lang w:val="hi_IN" w:bidi="hi_IN"/>
        </w:rPr>
        <w:t>मोआब, एदोम और सेईर पहाड़ों</w:t>
      </w:r>
      <w:r>
        <w:rPr>
          <w:lang w:val="hi_IN" w:bidi="hi_IN"/>
        </w:rPr>
        <w:t xml:space="preserve"> का नक्शा देखें। इस ऑडियो को यहाँ रोकें।</w:t>
      </w:r>
    </w:p>
    <w:p>
      <w:pPr/>
      <w:r>
        <w:rPr>
          <w:lang w:val="hi_IN" w:bidi="hi_IN"/>
        </w:rPr>
      </w:r>
      <w:r>
        <w:rPr>
          <w:lang w:val="hi_IN" w:bidi="hi_IN"/>
        </w:rPr>
        <w:t>बिलाम ने यह संदेश यह कहकर समाप्त किया कि याकूब के वंशजों में से एक राजा या शासक आएगा, जो शासन करेगा और एदोम के शहरों से भागने वालों को नष्ट कर देगा।</w:t>
      </w:r>
      <w:r>
        <w:rPr>
          <w:lang w:val="hi_IN" w:bidi="hi_IN"/>
        </w:rPr>
      </w:r>
    </w:p>
    <w:p>
      <w:pPr>
        <w:pStyle w:val="Heading3"/>
      </w:pPr>
      <w:r>
        <w:rPr>
          <w:lang w:val="hi_IN" w:bidi="hi_IN"/>
        </w:rPr>
        <w:t>घटनाओं को समझाना</w:t>
      </w:r>
    </w:p>
    <w:p>
      <w:pPr/>
      <w:r>
        <w:rPr>
          <w:lang w:val="hi_IN" w:bidi="hi_IN"/>
        </w:rPr>
      </w:r>
      <w:r>
        <w:rPr>
          <w:lang w:val="hi_IN" w:bidi="hi_IN"/>
        </w:rPr>
        <w:t>गिनती 24:14–19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बिलाम बालाक से कहता है कि वह अपने देश में वापस जा रहा है, लेकिन पहले, वह बालाक को बताना चाहता है कि इस्राएली भविष्य में किसी समय मोआबियों के साथ क्या करेंगे।</w:t>
      </w:r>
    </w:p>
    <w:p>
      <w:pPr/>
      <w:r>
        <w:rPr>
          <w:lang w:val="hi_IN" w:bidi="hi_IN"/>
        </w:rPr>
      </w:r>
      <w:r>
        <w:rPr>
          <w:b/>
          <w:lang w:val="hi_IN" w:bidi="hi_IN"/>
        </w:rPr>
        <w:t>दूसरे दृश्य में:</w:t>
      </w:r>
      <w:r>
        <w:rPr>
          <w:lang w:val="hi_IN" w:bidi="hi_IN"/>
        </w:rPr>
        <w:t xml:space="preserve"> बिलाम अपना संदेश पिछले संदेश की तरह शुरू करता है, लेकिन यह भी कहता है कि उसे परमप्रधान परमेश्वर से ज्ञान है।</w:t>
      </w:r>
    </w:p>
    <w:p>
      <w:pPr/>
      <w:r>
        <w:rPr>
          <w:lang w:val="hi_IN" w:bidi="hi_IN"/>
        </w:rPr>
      </w:r>
      <w:r>
        <w:rPr>
          <w:b/>
          <w:lang w:val="hi_IN" w:bidi="hi_IN"/>
        </w:rPr>
        <w:t>तीसरे दृश्य में:</w:t>
      </w:r>
      <w:r>
        <w:rPr>
          <w:lang w:val="hi_IN" w:bidi="hi_IN"/>
        </w:rPr>
        <w:t xml:space="preserve"> बिलाम को सुदूर भविष्य में किसी व्यक्ति का दर्शन होता है। वह इस व्यक्ति का वर्णन करने के लिए राजसी प्रतीकों का उपयोग करता है। यह अगुवा मोआब के अगुवों को कुचल देगा।</w:t>
      </w:r>
    </w:p>
    <w:p>
      <w:pPr/>
      <w:r>
        <w:rPr>
          <w:lang w:val="hi_IN" w:bidi="hi_IN"/>
        </w:rPr>
      </w:r>
      <w:r>
        <w:rPr>
          <w:b/>
          <w:lang w:val="hi_IN" w:bidi="hi_IN"/>
        </w:rPr>
        <w:t>चौथे दृश्य में:</w:t>
      </w:r>
      <w:r>
        <w:rPr>
          <w:lang w:val="hi_IN" w:bidi="hi_IN"/>
        </w:rPr>
        <w:t xml:space="preserve"> इस्राएल अपने शत्रुओं, एदोमियों को नष्ट कर देगा और उनकी भूमि, एदोम पर कब्जा कर लेगा। याकूब का वंशज शासक उन पर शासन करेगा और एदोम के शहरों से भागने वाले किसी भी व्यक्ति को नष्ट कर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भविष्य का शासक</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शेत के पुत्र</w:t>
      </w:r>
    </w:p>
    <w:p>
      <w:pPr>
        <w:pStyle w:val="ListBullet"/>
        <w:spacing w:line="240" w:lineRule="auto"/>
        <w:ind w:left="720"/>
      </w:pPr>
      <w:r>
        <w:rPr>
          <w:lang w:val="hi_IN" w:bidi="hi_IN"/>
        </w:rPr>
      </w:r>
      <w:r>
        <w:rPr>
          <w:lang w:val="hi_IN" w:bidi="hi_IN"/>
        </w:rPr>
        <w:t>एदोमी</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के अंत में, बालाक ने बिलाम से कहा कि वह घर जाए क्योंकि उसने वह नहीं किया जो बालाक ने उससे कहा था। बिलाम ने बालाक को याद दिलाया कि बिलाम ने बालाक और उसके अधिकारियों को चेतावनी दी थी कि बिलाम केवल वही कह या कर सकेगा जो यहोवा उसे कहेगा।</w:t>
      </w:r>
    </w:p>
    <w:p>
      <w:pPr/>
      <w:r>
        <w:rPr>
          <w:lang w:val="hi_IN" w:bidi="hi_IN"/>
        </w:rPr>
      </w:r>
      <w:r>
        <w:rPr>
          <w:lang w:val="hi_IN" w:bidi="hi_IN"/>
        </w:rPr>
        <w:t>इस भाग के पहले दृश्य में, बिलाम एक वाक्यांश का उपयोग करके शुरू करता है ताकि बालाक को पता चल सके कि उसके पास अपने लोगों के पास जाने से पहले, अपने देश लौटने से पहले कुछ कहने के लिए है। कुछ भाषाओं में, “मेरे लोगों के पास जाना” मरने के लिए प्रतीकात्मक भाषा है। बिलाम मरने वाला नहीं है, बल्कि वास्तव में उस देश में वापस जा रहा है जहाँ उसके लोग रहते हैं।</w:t>
      </w:r>
    </w:p>
    <w:p>
      <w:pPr/>
      <w:r>
        <w:rPr>
          <w:lang w:val="hi_IN" w:bidi="hi_IN"/>
        </w:rPr>
      </w:r>
      <w:r>
        <w:rPr>
          <w:lang w:val="hi_IN" w:bidi="hi_IN"/>
        </w:rPr>
        <w:t>यहाँ रुकें और इस बात पर चर्चा करें कि आप किस शब्द या वाक्यांश का उपयोग यह दिखाने के लिए करेंगे कि बिलाम को जाने से पहले कुछ कहना है। आप चाहें तो पिछले चरण में हुई चर्चा के दौरान मिले शब्दों या वाक्यांशों को याद कर सकते हैं। इस ऑडियो को यहाँ रोकें।</w:t>
      </w:r>
    </w:p>
    <w:p>
      <w:pPr/>
      <w:r>
        <w:rPr>
          <w:lang w:val="hi_IN" w:bidi="hi_IN"/>
        </w:rPr>
      </w:r>
      <w:r>
        <w:rPr>
          <w:lang w:val="hi_IN" w:bidi="hi_IN"/>
        </w:rPr>
        <w:t>यहाँ रुकें और चर्चा करें: यदि आपकी भाषा में “मेरे लोगों के पास जाना” मरने के लिए प्रतीकात्मक भाषा में है, तो आप इस वाक्यांश का अनुवाद कैसे करेंगे ताकि लोग समझ सकें कि बिलाम मर नहीं रहा है, बल्कि अपने देश में वापस जा रहा है? इस ऑडियो को यहाँ रोकें।</w:t>
      </w:r>
    </w:p>
    <w:p>
      <w:pPr/>
      <w:r>
        <w:rPr>
          <w:lang w:val="hi_IN" w:bidi="hi_IN"/>
        </w:rPr>
      </w:r>
      <w:r>
        <w:rPr>
          <w:lang w:val="hi_IN" w:bidi="hi_IN"/>
        </w:rPr>
        <w:t>बिलाम बालाक से कहता है, "आओ"। बिलाम बालाक से स्थान बदलने या उसके करीब आने के लिए नहीं कह रहा है। वह बालाक को ध्यान से सुनने का निर्देश दे रहा है। इस घटना में बालाक की जगह बिलाम अगुवाई कर रहा है। बिलाम कहता है कि वह बालाक को यह बताना या सलाह देना और चेतावनी देना चाहता है कि भविष्य में इस्राएली लोग उसके लोगों के साथ क्या करेंगे।</w:t>
      </w:r>
    </w:p>
    <w:p>
      <w:pPr/>
      <w:r>
        <w:rPr>
          <w:lang w:val="hi_IN" w:bidi="hi_IN"/>
        </w:rPr>
      </w:r>
      <w:r>
        <w:rPr>
          <w:lang w:val="hi_IN" w:bidi="hi_IN"/>
        </w:rPr>
        <w:t>यहाँ रुकें और चर्चा करें: आप यह दिखाने के लिए किस शब्द या वाक्यांश का उपयोग करेंगे कि बिलाम चाहता है कि बालाक उस बात को सुने, जो वह कहने वाला है? इस ऑडियो को यहाँ रोकें।</w:t>
      </w:r>
    </w:p>
    <w:p>
      <w:pPr/>
      <w:r>
        <w:rPr>
          <w:lang w:val="hi_IN" w:bidi="hi_IN"/>
        </w:rPr>
      </w:r>
      <w:r>
        <w:rPr>
          <w:lang w:val="hi_IN" w:bidi="hi_IN"/>
        </w:rPr>
        <w:t>बिलाम चार अंतिम संदेशों में से पहला देता है। अन्य संदेशों के विपरीत, बिलाम पहले के संदेशों से पहले किए गए बलिदानों जैसी कोई तैयारी नहीं करता है। बिलाम सीधे अपना संदेश बोलता है। फिर से, बिलाम एक काव्यात्मक रूप में अपना संदेश देता है।</w:t>
      </w:r>
    </w:p>
    <w:p>
      <w:pPr/>
      <w:r>
        <w:rPr>
          <w:lang w:val="hi_IN" w:bidi="hi_IN"/>
        </w:rPr>
      </w:r>
      <w:r>
        <w:rPr>
          <w:lang w:val="hi_IN" w:bidi="hi_IN"/>
        </w:rPr>
        <w:t>दूसरे दृश्य में, बिलाम इस भविष्यवाणी संदेश में वही परिचय देता है जो उसने पिछले संदेश में दिया था, बस एक बात और जोड़ दी है। परिचय के बीच में, बिलाम मूल भाषा में यह शामिल करता है कि उसे परमप्रधान अर्थात् एल्योन का ज्ञान है। बाइबल में, लोग अक्सर यहोवा को “परमप्रधान परमेश्वर” या मूल भाषा में एल-एल्योन कहते हैं। यहाँ, बिलाम केवल "परमप्रधान कहता है।" यहाँ, बिलाम पहचानता है कि परमेश्वर के पास अधिक सामर्थ्य और अधिकार है और वह किसी भी अन्य प्राणी से अधिक महत्वपूर्ण है। परमेश्वर बिलाम, बालाक, या किसी भी मोआबी देवताओं से उच्च है।</w:t>
      </w:r>
    </w:p>
    <w:p>
      <w:pPr/>
      <w:r>
        <w:rPr>
          <w:lang w:val="hi_IN" w:bidi="hi_IN"/>
        </w:rPr>
      </w:r>
      <w:r>
        <w:rPr>
          <w:lang w:val="hi_IN" w:bidi="hi_IN"/>
        </w:rPr>
        <w:t>यहाँ रुकें और चर्चा करें कि आप "परमप्रधान परमेश्वर" नाम का अनुवाद कैसे करेंगे। इस ऑडियो को यहाँ रोकें।</w:t>
      </w:r>
    </w:p>
    <w:p>
      <w:pPr/>
      <w:r>
        <w:rPr>
          <w:lang w:val="hi_IN" w:bidi="hi_IN"/>
        </w:rPr>
      </w:r>
      <w:r>
        <w:rPr>
          <w:lang w:val="hi_IN" w:bidi="hi_IN"/>
        </w:rPr>
        <w:t>अपने पिछले दर्शन की तरह, बिलाम कहता है कि वह सर्वशक्तिमान या एल-शद्दई का दर्शन देख रहा है। आपको याद होगा कि जब किसी व्यक्ति को दर्शन होता है, तो वह ऐसी चीज़ें देखता है जो अन्य लोग नहीं देख सकते। यह सपने जैसा ही है, लेकिन व्यक्ति जागा हुआ होता है। बिलाम स्वयं को वह व्यक्ति कहता है जिसकी आँख खुल गई है और वह व्यक्ति जो खुली आँखों के साथ गिर पड़ा है। बिलाम अपने परिचय में जो कुछ कहता है, आपको उसका अनुवाद उसी तरह करना चाहिए जैसे आपने पिछले भाग में किया था।</w:t>
      </w:r>
    </w:p>
    <w:p>
      <w:pPr/>
      <w:r>
        <w:rPr>
          <w:lang w:val="hi_IN" w:bidi="hi_IN"/>
        </w:rPr>
      </w:r>
      <w:r>
        <w:rPr>
          <w:lang w:val="hi_IN" w:bidi="hi_IN"/>
        </w:rPr>
        <w:t>बिलाम भविष्यवाणी या संदेश के शेष भाग के विषयों के लिए विपरीत या 'X' (क्रॉस-आकार की) समानांतर संरचना का उपयोग करता है। सबसे पहले, वह इस्राएल और उसके भविष्य के महान राजा के बारे में बात करता है। फिर बिलाम भविष्यवाणी करता है कि इस्राएल मोआब और एदोम को नष्ट कर देगा। अन्त में, बिलाम इस्राएल और भविष्य के राजा के बारे में बात करने के लिए लौटता है।</w:t>
      </w:r>
    </w:p>
    <w:p>
      <w:pPr/>
      <w:r>
        <w:rPr>
          <w:lang w:val="hi_IN" w:bidi="hi_IN"/>
        </w:rPr>
      </w:r>
      <w:r>
        <w:rPr>
          <w:lang w:val="hi_IN" w:bidi="hi_IN"/>
        </w:rPr>
        <w:t>यहाँ रुकें और यदि आवश्यक हो, तो कविता के परिचय के मॉड्यूल 3 से उलटी या 'X' समानांतर संरचना की समीक्षा करें। इस ऑडियो को यहाँ रोकें।</w:t>
      </w:r>
    </w:p>
    <w:p>
      <w:pPr/>
      <w:r>
        <w:rPr>
          <w:lang w:val="hi_IN" w:bidi="hi_IN"/>
        </w:rPr>
      </w:r>
      <w:r>
        <w:rPr>
          <w:lang w:val="hi_IN" w:bidi="hi_IN"/>
        </w:rPr>
        <w:t>तीसरे दृश्य में, बिलाम कहता है कि वह भविष्य में किसी को देखता है। बिलाम यह बात दो तरीकों से कहता है, एक ही अर्थ वाले शब्दों के जोड़े का उपयोग करते हुए। बिलाम उसे "देखता है" और "उसको निहारता है"। बिलाम “अभी नहीं” और “पास नहीं” शब्दों का उपयोग करके कहता है कि यह भविष्य में है। फिर बिलाम समान अर्थ वाले वाक्यांशों का उपयोग करके उस व्यक्ति का वर्णन करता है। बिलाम जिस व्यक्ति को देखता है उसे वह एक तारा और राजदंड कहता है, जिससे लोगों को पता चलता है कि यह व्यक्ति एक राजा है। बिलाम कहता है कि तारा याकूब से आता है, और राजदंड इस्राएल से निकलता है। बिलाम के अन्य संदेशों की तरह, याकूब और इस्राएल दोनों ही याकूब के वंशज इस्राएलियों को संदर्भित करते हैं।</w:t>
      </w:r>
    </w:p>
    <w:p>
      <w:pPr/>
      <w:r>
        <w:rPr>
          <w:lang w:val="hi_IN" w:bidi="hi_IN"/>
        </w:rPr>
      </w:r>
      <w:r>
        <w:rPr>
          <w:lang w:val="hi_IN" w:bidi="hi_IN"/>
        </w:rPr>
        <w:t>यहाँ रुकें और चर्चा करें कि आप अपनी संस्कृति में लोगों के लिए इस भविष्य के राजा का वर्णन कैसे करेंगे। यदि आप इन प्रतीकों को रखना चाहते हैं, तो आप इनका अनुवाद कैसे करेंगे ताकि लोगों को पता चले कि वह एक राजा है? इसे वर्णित करने के कुछ संभावित तरीके ये हैं: "एक राजा तारे की तरह उदय होगा," या "याकूब के वंशजों में से एक विशेष अगुवा बनेगा," और "इस्राएल के वंशजों में से एक शासक का पदभार संभालेगा," या "इस्राएल से कोई राजा बनेगा।" इस ऑडियो को यहाँ रोकें।</w:t>
      </w:r>
    </w:p>
    <w:p>
      <w:pPr/>
      <w:r>
        <w:rPr>
          <w:lang w:val="hi_IN" w:bidi="hi_IN"/>
        </w:rPr>
      </w:r>
      <w:r>
        <w:rPr>
          <w:lang w:val="hi_IN" w:bidi="hi_IN"/>
        </w:rPr>
        <w:t>अगले समानांतर या सहयोगी वाक्यों के समूह में, बिलाम कहता है कि यह भविष्य का अगुवा मोआब और शेत के पुत्रों के माथे या खोपड़ियों को कुचल देगा। बिलाम विशेष प्रतीकात्मक भाषा का उपयोग कर रहा है। यह कहकर कि वह सिर या खोपड़ियों को कुचल देगा, बिलाम कह रहा है कि इस्राएल का भविष्य का राजा मोआब और शेत के अगुवों यानी वहां के प्रधानों को नष्ट कर देगा। हालांकि यह स्पष्ट नहीं है कि शेत के पुत्र कौन थे, लेकिन कई लोगों का मानना है कि वे मोआब और उसके आसपास के क्षेत्रों में रहने वाले खानाबदोश लोग थे।</w:t>
      </w:r>
    </w:p>
    <w:p>
      <w:pPr/>
      <w:r>
        <w:rPr>
          <w:lang w:val="hi_IN" w:bidi="hi_IN"/>
        </w:rPr>
      </w:r>
      <w:r>
        <w:rPr>
          <w:lang w:val="hi_IN" w:bidi="hi_IN"/>
        </w:rPr>
        <w:t>यहाँ रुकें और चर्चा करें कि आप इस्राएल द्वारा मोआब और उसके अगुवों को नष्ट करने का वर्णन कैसे करेंगे। इस ऑडियो को यहाँ रोकें।</w:t>
      </w:r>
    </w:p>
    <w:p>
      <w:pPr/>
      <w:r>
        <w:rPr>
          <w:lang w:val="hi_IN" w:bidi="hi_IN"/>
        </w:rPr>
      </w:r>
      <w:r>
        <w:rPr>
          <w:lang w:val="hi_IN" w:bidi="hi_IN"/>
        </w:rPr>
        <w:t>चौथे दृश्य में, बिलाम भविष्य में होने वाले विनाश के विषय को आगे बढ़ाता है। बिलाम ने तीन संबंधित वाक्यांशों का उपयोग करके यह वर्णन किया कि इस्राएल एदोम को कैसे नष्ट करेगा। पहले दो वाक्यांशों के अर्थ समान हैं, और तीसरा वाक्यांश विचार को गहरा या पूरा करता है। एदोम मोआब के दक्षिण में स्थित क्षेत्र है, और सेईर एदोम की मुख्य पर्वत श्रृंखला है। बिलाम ने कहा कि कोई व्यक्ति एदोम को जीत लेगा और सेईर पहाड़ों पर अधिकार कर लेगा। बिलाम यह कहकर विचार को पूरा करता है कि इस्राएल ही वह है जो विजय प्राप्त करेगा।</w:t>
      </w:r>
    </w:p>
    <w:p>
      <w:pPr/>
      <w:r>
        <w:rPr>
          <w:lang w:val="hi_IN" w:bidi="hi_IN"/>
        </w:rPr>
      </w:r>
      <w:r>
        <w:rPr>
          <w:lang w:val="hi_IN" w:bidi="hi_IN"/>
        </w:rPr>
        <w:t xml:space="preserve">यहाँ रुकें और यदि आवश्यक हो, तो </w:t>
      </w:r>
      <w:r>
        <w:rPr>
          <w:b/>
          <w:lang w:val="hi_IN" w:bidi="hi_IN"/>
        </w:rPr>
        <w:t>मोआब, एदोम और सेईर पहाड़ों</w:t>
      </w:r>
      <w:r>
        <w:rPr>
          <w:lang w:val="hi_IN" w:bidi="hi_IN"/>
        </w:rPr>
        <w:t xml:space="preserve"> का नक्शा देखें। इस ऑडियो को यहाँ रोकें।</w:t>
      </w:r>
    </w:p>
    <w:p>
      <w:pPr/>
      <w:r>
        <w:rPr>
          <w:lang w:val="hi_IN" w:bidi="hi_IN"/>
        </w:rPr>
      </w:r>
      <w:r>
        <w:rPr>
          <w:lang w:val="hi_IN" w:bidi="hi_IN"/>
        </w:rPr>
        <w:t>अब बिलाम इस्राएल के भविष्य के राजा के बारे में बात करने के लिए लौटता है। बिलाम कहता है कि याकूब का वंशज, जो भविष्य में राजा बनेगा, उसको पूर्ण अधिकार प्राप्त होगा। वह या तो शहर को नष्ट कर देगा या फिर शहर से भागने की कोशिश करने वालों 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24:14–19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भविष्य का शासक</w:t>
      </w:r>
    </w:p>
    <w:p>
      <w:pPr>
        <w:pStyle w:val="ListBullet"/>
        <w:spacing w:line="240" w:lineRule="auto"/>
        <w:ind w:left="720"/>
      </w:pPr>
      <w:r>
        <w:rPr>
          <w:lang w:val="hi_IN" w:bidi="hi_IN"/>
        </w:rPr>
      </w:r>
      <w:r>
        <w:rPr>
          <w:lang w:val="hi_IN" w:bidi="hi_IN"/>
        </w:rPr>
        <w:t>मोआबी</w:t>
      </w:r>
    </w:p>
    <w:p>
      <w:pPr>
        <w:pStyle w:val="ListBullet"/>
        <w:spacing w:line="240" w:lineRule="auto"/>
        <w:ind w:left="720"/>
      </w:pPr>
      <w:r>
        <w:rPr>
          <w:lang w:val="hi_IN" w:bidi="hi_IN"/>
        </w:rPr>
      </w:r>
      <w:r>
        <w:rPr>
          <w:lang w:val="hi_IN" w:bidi="hi_IN"/>
        </w:rPr>
        <w:t>शेत के पुत्र</w:t>
      </w:r>
    </w:p>
    <w:p>
      <w:pPr>
        <w:pStyle w:val="ListBullet"/>
        <w:spacing w:line="240" w:lineRule="auto"/>
        <w:ind w:left="720"/>
      </w:pPr>
      <w:r>
        <w:rPr>
          <w:lang w:val="hi_IN" w:bidi="hi_IN"/>
        </w:rPr>
      </w:r>
      <w:r>
        <w:rPr>
          <w:lang w:val="hi_IN" w:bidi="hi_IN"/>
        </w:rPr>
        <w:t>एदोमी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पिछले भाग में, बालाक ने बिलाम से कहा कि वह अपने घर जाए क्योंकि उसने इस्राएलियों को श्राप देने से इनकार कर दिया था।</w:t>
      </w:r>
    </w:p>
    <w:p>
      <w:pPr/>
      <w:r>
        <w:rPr>
          <w:lang w:val="hi_IN" w:bidi="hi_IN"/>
        </w:rPr>
      </w:r>
      <w:r>
        <w:rPr>
          <w:lang w:val="hi_IN" w:bidi="hi_IN"/>
        </w:rPr>
        <w:t>पहले दृश्य में, बिलाम बालाक से कहता है, “मैं अपने लोगों के पास घर लौट रहा हूँ, पर पहले, मैं चाहता हूँ कि तू जान ले कि इस्राएली तेरे लोगों, यानी मोआबियों के साथ क्या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शायद कुछ ऐसा जवाब दे, "बेचैन हूँ। मैंने बालाक से कहा है कि मैं केवल वही कर सकता हूँ जो यहोवा मुझे बताता है। मैंने उसे चेतावनी दी थी, फिर वह मुझसे इतना क्रोधित क्यों है?" या "सशक्त। परमेश्वर ने अपने कार्यों के बारे में विशेष अंतर्दृष्टि प्रदान की है। मुझे कम से कम यह बात बालाक के साथ तो साझा करनी चाहिए।"</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के उत्तर दे सकता है, "क्रोधित हूँ। काश बिलाम घर चला जाता, जैसा मैंने उससे कहा था। उसने पहले ही मेरा बहुत समय बर्बाद कर दिया है," या "घबराया हुआ हूँ। मुझे बिलाम की कही कोई भी बात पहले पसंद नहीं आई है। मैं निश्चित नहीं हूँ कि मैं और सुनना चाहता हूँ या नहीं।"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बिलाम अपना संदेश यह कहकर शुरू करता है:</w:t>
      </w:r>
    </w:p>
    <w:p>
      <w:pPr/>
      <w:r>
        <w:rPr>
          <w:lang w:val="hi_IN" w:bidi="hi_IN"/>
        </w:rPr>
      </w:r>
      <w:r>
        <w:rPr>
          <w:lang w:val="hi_IN" w:bidi="hi_IN"/>
        </w:rPr>
        <w:t>"यह बोर के पुत्र बिलाम की भविष्यद्वाणी है,</w:t>
      </w:r>
    </w:p>
    <w:p>
      <w:pPr/>
      <w:r>
        <w:rPr>
          <w:lang w:val="hi_IN" w:bidi="hi_IN"/>
        </w:rPr>
      </w:r>
      <w:r>
        <w:rPr>
          <w:lang w:val="hi_IN" w:bidi="hi_IN"/>
        </w:rPr>
        <w:t>एक ऐसे व्यक्ति की भविष्यवाणी जो स्पष्ट रूप से देख सकता है,</w:t>
      </w:r>
    </w:p>
    <w:p>
      <w:pPr/>
      <w:r>
        <w:rPr>
          <w:lang w:val="hi_IN" w:bidi="hi_IN"/>
        </w:rPr>
      </w:r>
      <w:r>
        <w:rPr>
          <w:lang w:val="hi_IN" w:bidi="hi_IN"/>
        </w:rPr>
        <w:t>उस व्यक्ति की भविष्यवाणी जो परमेश्वर के वचन सुनता है</w:t>
      </w:r>
    </w:p>
    <w:p>
      <w:pPr/>
      <w:r>
        <w:rPr>
          <w:lang w:val="hi_IN" w:bidi="hi_IN"/>
        </w:rPr>
      </w:r>
      <w:r>
        <w:rPr>
          <w:lang w:val="hi_IN" w:bidi="hi_IN"/>
        </w:rPr>
        <w:t>और जिसके पास परमप्रधान का ज्ञान है,</w:t>
      </w:r>
    </w:p>
    <w:p>
      <w:pPr/>
      <w:r>
        <w:rPr>
          <w:lang w:val="hi_IN" w:bidi="hi_IN"/>
        </w:rPr>
      </w:r>
      <w:r>
        <w:rPr>
          <w:lang w:val="hi_IN" w:bidi="hi_IN"/>
        </w:rPr>
        <w:t>जो सर्वशक्तिमान परमेश्वर से दर्शन प्राप्त करता है,</w:t>
      </w:r>
    </w:p>
    <w:p>
      <w:pPr/>
      <w:r>
        <w:rPr>
          <w:lang w:val="hi_IN" w:bidi="hi_IN"/>
        </w:rPr>
      </w:r>
      <w:r>
        <w:rPr>
          <w:lang w:val="hi_IN" w:bidi="hi_IN"/>
        </w:rPr>
        <w:t>जिसके कारण वह अपनी खुली हुई आँखों के साथ गिर पड़ा।"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खुशी है कि बिलाम आखिरकार समझ गया है। "वास्तविक ज्ञान मुझसे आता है, न कि जादू-टोना करने से," या "मैं सर्वशक्तिमान हूँ। मैं किसी ऐसे व्यक्ति के माध्यम से बोल सकता हूँ और उसे ज्ञान दे सकता हूँ जो इस्राएल से नहीं है या कोई आधिकारिक भविष्यद्वक्ता नहीं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 किसी को देखता हूँ, लेकिन अब नहीं</w:t>
      </w:r>
    </w:p>
    <w:p>
      <w:pPr/>
      <w:r>
        <w:rPr>
          <w:lang w:val="hi_IN" w:bidi="hi_IN"/>
        </w:rPr>
      </w:r>
      <w:r>
        <w:rPr>
          <w:lang w:val="hi_IN" w:bidi="hi_IN"/>
        </w:rPr>
        <w:t>मैं उसे देख रहा हूँ, लेकिन भविष्य में:</w:t>
      </w:r>
    </w:p>
    <w:p>
      <w:pPr/>
      <w:r>
        <w:rPr>
          <w:lang w:val="hi_IN" w:bidi="hi_IN"/>
        </w:rPr>
      </w:r>
      <w:r>
        <w:rPr>
          <w:lang w:val="hi_IN" w:bidi="hi_IN"/>
        </w:rPr>
        <w:t>याकूब के वंशजों में से एक राजा तारे की तरह उदय होगा,</w:t>
      </w:r>
    </w:p>
    <w:p>
      <w:pPr/>
      <w:r>
        <w:rPr>
          <w:lang w:val="hi_IN" w:bidi="hi_IN"/>
        </w:rPr>
      </w:r>
      <w:r>
        <w:rPr>
          <w:lang w:val="hi_IN" w:bidi="hi_IN"/>
        </w:rPr>
        <w:t>इस्राएल का एक वंशज शासक की लाठी पकड़ लेगा।</w:t>
      </w:r>
    </w:p>
    <w:p>
      <w:pPr/>
      <w:r>
        <w:rPr>
          <w:lang w:val="hi_IN" w:bidi="hi_IN"/>
        </w:rPr>
      </w:r>
      <w:r>
        <w:rPr>
          <w:lang w:val="hi_IN" w:bidi="hi_IN"/>
        </w:rPr>
        <w:t>वह मोआबियों और आसपास के स्थानों में रहने वाले लोगों के सिरों को कुचल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 “हम बहुत खुश हैं कि हमारे पास हमारी अगुवाई करने के लिए एक शक्तिशाली राजा होगा,” या “आभारी हैं कि हम अपने शत्रुओं पर विजय प्राप्त करेंगे।”</w:t>
      </w:r>
    </w:p>
    <w:p>
      <w:pPr>
        <w:pStyle w:val="ListBullet"/>
        <w:spacing w:line="240" w:lineRule="auto"/>
        <w:ind w:left="720"/>
      </w:pPr>
      <w:r>
        <w:rPr>
          <w:lang w:val="hi_IN" w:bidi="hi_IN"/>
        </w:rPr>
      </w:r>
      <w:r>
        <w:rPr>
          <w:lang w:val="hi_IN" w:bidi="hi_IN"/>
        </w:rPr>
        <w:t>मोआबियों की भूमिका निभाने वाले व्यक्ति से पूछें, "आप क्या महसूस कर रहे हैं या क्या सोच रहे हैं?" वह व्यक्ति इस तरह उत्तर दे सकता है, "डर लग रहा है। हमारे पास इतने शक्तिशाली अगुवे थे, पर इस्राएल का यह अगुवा उनसे भी अधिक शक्तिशाली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बिलाम यह कहकर समाप्त करता है:</w:t>
      </w:r>
    </w:p>
    <w:p>
      <w:pPr/>
      <w:r>
        <w:rPr>
          <w:lang w:val="hi_IN" w:bidi="hi_IN"/>
        </w:rPr>
      </w:r>
      <w:r>
        <w:rPr>
          <w:lang w:val="hi_IN" w:bidi="hi_IN"/>
        </w:rPr>
        <w:t>"वह एदोम की भूमि और सेइर पहाड़ों में अपने शत्रुओं को जीत लेगा।</w:t>
      </w:r>
    </w:p>
    <w:p>
      <w:pPr/>
      <w:r>
        <w:rPr>
          <w:lang w:val="hi_IN" w:bidi="hi_IN"/>
        </w:rPr>
      </w:r>
      <w:r>
        <w:rPr>
          <w:lang w:val="hi_IN" w:bidi="hi_IN"/>
        </w:rPr>
        <w:t>इस्राएल विजयी होगा।</w:t>
      </w:r>
    </w:p>
    <w:p>
      <w:pPr/>
      <w:r>
        <w:rPr>
          <w:lang w:val="hi_IN" w:bidi="hi_IN"/>
        </w:rPr>
      </w:r>
      <w:r>
        <w:rPr>
          <w:lang w:val="hi_IN" w:bidi="hi_IN"/>
        </w:rPr>
        <w:t>याकूब का वंशज अधिकार के साथ शासन करेगा</w:t>
      </w:r>
    </w:p>
    <w:p>
      <w:pPr/>
      <w:r>
        <w:rPr>
          <w:lang w:val="hi_IN" w:bidi="hi_IN"/>
        </w:rPr>
      </w:r>
      <w:r>
        <w:rPr>
          <w:lang w:val="hi_IN" w:bidi="hi_IN"/>
        </w:rPr>
        <w:t>वह शहरों और भागने की कोशिश करने वालों को नष्ट कर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एदोमियों की भूमिका निभाने वाले व्यक्ति से पूछें, "आप क्या महसूस कर रहे हैं या क्या सोच रहे हैं?" वह व्यक्ति शायद इस तरह के उत्तर दे सकता है, “मुझे अफ़सोस है कि हम इस्राएल के प्रति दयालु नहीं थे और वर्षों पहले उन्हें अपने देश से होकर जाने नहीं दिया,” या “डरा हुआ हूँ। ऐसी कोई जगह नहीं है जहाँ हम विनाश से बचकर सुरक्षित रह सकें।"</w:t>
      </w:r>
    </w:p>
    <w:p>
      <w:pPr>
        <w:pStyle w:val="ListBullet"/>
        <w:spacing w:line="240" w:lineRule="auto"/>
        <w:ind w:left="720"/>
      </w:pPr>
      <w:r>
        <w:rPr>
          <w:lang w:val="hi_IN" w:bidi="hi_IN"/>
        </w:rPr>
      </w:r>
      <w:r>
        <w:rPr>
          <w:lang w:val="hi_IN" w:bidi="hi_IN"/>
        </w:rPr>
        <w:t>इस्राएल के भविष्य के राजा की भूमिका निभाने वाले व्यक्ति से पूछें, "आप क्या महसूस कर रहे हैं या क्या सोच रहे हैं?" वह व्यक्ति इस तरह उत्तर दे सकता है, “मैं अधिकार के साथ इस्राएल की अगुवाई करूँगा, और हम परमेश्वर के लोगों के शत्रुओं पर विजय प्राप्त करेंगे।”</w:t>
      </w:r>
      <w:r>
        <w:rPr>
          <w:lang w:val="hi_IN" w:bidi="hi_IN"/>
        </w:rPr>
      </w:r>
    </w:p>
    <w:p>
      <w:pPr>
        <w:pStyle w:val="Heading3"/>
      </w:pPr>
      <w:r>
        <w:rPr>
          <w:lang w:val="hi_IN" w:bidi="hi_IN"/>
        </w:rPr>
        <w:t>आवश्यक जानकारी</w:t>
      </w:r>
    </w:p>
    <w:p>
      <w:pPr/>
      <w:r>
        <w:rPr>
          <w:lang w:val="hi_IN" w:bidi="hi_IN"/>
        </w:rPr>
      </w:r>
      <w:r>
        <w:rPr>
          <w:lang w:val="hi_IN" w:bidi="hi_IN"/>
        </w:rPr>
        <w:t>गिनती 24:14–19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बिलाम बालाक से कहता है कि घर जाने से पहले, वह बालाक को बताने जा रहा है कि यह लोग, </w:t>
      </w:r>
      <w:r>
        <w:rPr>
          <w:b/>
          <w:lang w:val="hi_IN" w:bidi="hi_IN"/>
        </w:rPr>
        <w:t>इस्राएली</w:t>
      </w:r>
      <w:r>
        <w:rPr>
          <w:lang w:val="hi_IN" w:bidi="hi_IN"/>
        </w:rPr>
        <w:t xml:space="preserve">, भविष्य में उसके लोगों के साथ क्या करेंगे। बिलाम इस्राएलियों को नाम से नहीं बुलाता है। यदि आप "इस्राएलियों" नाम का उपयोग करने का निर्णय लेते हैं, तो इस्राएलियों के लिए उसी शब्द का उपयोग करें जिसका उपयोग आपने अन्य भागों में किया है।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बिलाम अपना </w:t>
      </w:r>
      <w:r>
        <w:rPr>
          <w:b/>
          <w:lang w:val="hi_IN" w:bidi="hi_IN"/>
        </w:rPr>
        <w:t>संदेश</w:t>
      </w:r>
      <w:r>
        <w:rPr>
          <w:lang w:val="hi_IN" w:bidi="hi_IN"/>
        </w:rPr>
        <w:t xml:space="preserve"> देता है। मूसा बिलाम के संदेश का वर्णन करने के लिए, नीतिवचनों या दृष्टांतों जैसी बुद्धिमानी भरी बातों के लिए एक सामान्य शब्द का प्रयोग करता है। संदेश के लिए उसी शब्द का प्रयोग करें जिसका प्रयोग आपने बिलाम के बारे में पिछले भागों में किया है।</w:t>
      </w:r>
    </w:p>
    <w:p>
      <w:pPr/>
      <w:r>
        <w:rPr>
          <w:lang w:val="hi_IN" w:bidi="hi_IN"/>
        </w:rPr>
      </w:r>
      <w:r>
        <w:rPr>
          <w:lang w:val="hi_IN" w:bidi="hi_IN"/>
        </w:rPr>
        <w:t xml:space="preserve">बिलाम अपने संदेश की शुरुआत उसी तरह करता है जैसे उसने अपने पिछले संदेश की की थी। बिलाम अपने संदेश को एक </w:t>
      </w:r>
      <w:r>
        <w:rPr>
          <w:b/>
          <w:lang w:val="hi_IN" w:bidi="hi_IN"/>
        </w:rPr>
        <w:t>वचन-प्रचार</w:t>
      </w:r>
      <w:r>
        <w:rPr>
          <w:lang w:val="hi_IN" w:bidi="hi_IN"/>
        </w:rPr>
        <w:t xml:space="preserve"> या </w:t>
      </w:r>
      <w:r>
        <w:rPr>
          <w:b/>
          <w:lang w:val="hi_IN" w:bidi="hi_IN"/>
        </w:rPr>
        <w:t>भविष्यद्वाणी</w:t>
      </w:r>
      <w:r>
        <w:rPr>
          <w:lang w:val="hi_IN" w:bidi="hi_IN"/>
        </w:rPr>
        <w:t xml:space="preserve"> कहता है। वचन-प्रचार या भविष्यवाणी के लिए उसी शब्द का प्रयोग करें जिसका प्रयोग आपने पिछले भाग में किया था। </w:t>
      </w:r>
      <w:r>
        <w:rPr>
          <w:lang w:val="hi_IN" w:bidi="hi_IN"/>
        </w:rPr>
        <w:t>भविष्यद्वाणी</w:t>
      </w:r>
      <w:r>
        <w:rPr>
          <w:lang w:val="hi_IN" w:bidi="hi_IN"/>
        </w:rPr>
        <w:t xml:space="preserve"> के बारे में अधिक जानकारी के लिए, मुख्य शब्दावली देखें।</w:t>
      </w:r>
    </w:p>
    <w:p>
      <w:pPr/>
      <w:r>
        <w:rPr>
          <w:lang w:val="hi_IN" w:bidi="hi_IN"/>
        </w:rPr>
      </w:r>
      <w:r>
        <w:rPr>
          <w:lang w:val="hi_IN" w:bidi="hi_IN"/>
        </w:rPr>
        <w:t xml:space="preserve">बिलाम कहता है, "वह </w:t>
      </w:r>
      <w:r>
        <w:rPr>
          <w:b/>
          <w:lang w:val="hi_IN" w:bidi="hi_IN"/>
        </w:rPr>
        <w:t>परमेश्वर</w:t>
      </w:r>
      <w:r>
        <w:rPr>
          <w:lang w:val="hi_IN" w:bidi="hi_IN"/>
        </w:rPr>
        <w:t xml:space="preserve"> के वचन सुनता है।" यह परमेश्वर के लिए सामान्य शब्द है। परमेश्वर के लिए उसी शब्द का इस्तेमाल करें जो आपने पिछले भाग में इस्तेमाल किया है। अधिक जानकारी के लिए मुख्य शब्दावली में </w:t>
      </w:r>
      <w:r>
        <w:rPr>
          <w:lang w:val="hi_IN" w:bidi="hi_IN"/>
        </w:rPr>
        <w:t>परमेश्वर</w:t>
      </w:r>
      <w:r>
        <w:rPr>
          <w:lang w:val="hi_IN" w:bidi="hi_IN"/>
        </w:rPr>
        <w:t xml:space="preserve"> शब्द देखें।</w:t>
      </w:r>
    </w:p>
    <w:p>
      <w:pPr/>
      <w:r>
        <w:rPr>
          <w:lang w:val="hi_IN" w:bidi="hi_IN"/>
        </w:rPr>
      </w:r>
      <w:r>
        <w:rPr>
          <w:lang w:val="hi_IN" w:bidi="hi_IN"/>
        </w:rPr>
        <w:t xml:space="preserve">बिलाम अपने परिचय में एक बात और जोड़ता है। परिचय के बीच में, वह कहता है कि उसके पास </w:t>
      </w:r>
      <w:r>
        <w:rPr>
          <w:b/>
          <w:lang w:val="hi_IN" w:bidi="hi_IN"/>
        </w:rPr>
        <w:t>परमप्रधान</w:t>
      </w:r>
      <w:r>
        <w:rPr>
          <w:lang w:val="hi_IN" w:bidi="hi_IN"/>
        </w:rPr>
        <w:t xml:space="preserve"> या </w:t>
      </w:r>
      <w:r>
        <w:rPr>
          <w:b/>
          <w:lang w:val="hi_IN" w:bidi="hi_IN"/>
        </w:rPr>
        <w:t>एल्योन</w:t>
      </w:r>
      <w:r>
        <w:rPr>
          <w:lang w:val="hi_IN" w:bidi="hi_IN"/>
        </w:rPr>
        <w:t xml:space="preserve"> से प्राप्त ज्ञान है। बाइबल में, लोग अक्सर यहोवा को “परमप्रधान परमेश्वर” या मूल भाषा में एल-एल्योन कहते हैं। यहाँ, बिलाम केवल "परमप्रधान कहता है।" यहाँ, बिलाम को यह एहसास होता है कि परमेश्वर के पास अन्य किसी भी प्राणी की तुलना में अधिक सामर्थ्य और अधिकार है और वह अधिक महत्वपूर्ण है।</w:t>
      </w:r>
    </w:p>
    <w:p>
      <w:pPr/>
      <w:r>
        <w:rPr>
          <w:lang w:val="hi_IN" w:bidi="hi_IN"/>
        </w:rPr>
      </w:r>
      <w:r>
        <w:rPr>
          <w:lang w:val="hi_IN" w:bidi="hi_IN"/>
        </w:rPr>
        <w:t xml:space="preserve">यहाँ रुकें और समूह में चर्चा करें कि आप </w:t>
      </w:r>
      <w:r>
        <w:rPr>
          <w:b/>
          <w:lang w:val="hi_IN" w:bidi="hi_IN"/>
        </w:rPr>
        <w:t>परम प्रधान</w:t>
      </w:r>
      <w:r>
        <w:rPr>
          <w:lang w:val="hi_IN" w:bidi="hi_IN"/>
        </w:rPr>
        <w:t xml:space="preserve"> या </w:t>
      </w:r>
      <w:r>
        <w:rPr>
          <w:b/>
          <w:lang w:val="hi_IN" w:bidi="hi_IN"/>
        </w:rPr>
        <w:t>एल्योन</w:t>
      </w:r>
      <w:r>
        <w:rPr>
          <w:lang w:val="hi_IN" w:bidi="hi_IN"/>
        </w:rPr>
        <w:t xml:space="preserve"> के लिए किस शब्द या वाक्यांश का उपयोग करेंगे। अधिक जानकारी के लिए मुख्य शब्दावली में </w:t>
      </w:r>
      <w:r>
        <w:rPr>
          <w:b/>
          <w:lang w:val="hi_IN" w:bidi="hi_IN"/>
        </w:rPr>
        <w:t>एल-एल्योन</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बिलाम का कहना है कि उसे </w:t>
      </w:r>
      <w:r>
        <w:rPr>
          <w:b/>
          <w:lang w:val="hi_IN" w:bidi="hi_IN"/>
        </w:rPr>
        <w:t>सर्वशक्तिमान</w:t>
      </w:r>
      <w:r>
        <w:rPr>
          <w:lang w:val="hi_IN" w:bidi="hi_IN"/>
        </w:rPr>
        <w:t xml:space="preserve">, या </w:t>
      </w:r>
      <w:r>
        <w:rPr>
          <w:b/>
          <w:lang w:val="hi_IN" w:bidi="hi_IN"/>
        </w:rPr>
        <w:t>एल-शद्दई</w:t>
      </w:r>
      <w:r>
        <w:rPr>
          <w:lang w:val="hi_IN" w:bidi="hi_IN"/>
        </w:rPr>
        <w:t xml:space="preserve"> से एक </w:t>
      </w:r>
      <w:r>
        <w:rPr>
          <w:b/>
          <w:lang w:val="hi_IN" w:bidi="hi_IN"/>
        </w:rPr>
        <w:t>दर्शन</w:t>
      </w:r>
      <w:r>
        <w:rPr>
          <w:lang w:val="hi_IN" w:bidi="hi_IN"/>
        </w:rPr>
        <w:t xml:space="preserve"> प्राप्त हुआ है। दर्शन और सर्वशक्तिमान के लिए उसी शब्द का उपयोग करें जिसका उपयोग आपने पिछले भाग में किया था। </w:t>
      </w:r>
      <w:r>
        <w:rPr>
          <w:b/>
          <w:lang w:val="hi_IN" w:bidi="hi_IN"/>
        </w:rPr>
        <w:t>दर्शन</w:t>
      </w:r>
      <w:r>
        <w:rPr>
          <w:lang w:val="hi_IN" w:bidi="hi_IN"/>
        </w:rPr>
        <w:t xml:space="preserve"> और </w:t>
      </w:r>
      <w:r>
        <w:rPr>
          <w:b/>
          <w:lang w:val="hi_IN" w:bidi="hi_IN"/>
        </w:rPr>
        <w:t>एल-शद्दई</w:t>
      </w:r>
      <w:r>
        <w:rPr>
          <w:lang w:val="hi_IN" w:bidi="hi_IN"/>
        </w:rPr>
        <w:t xml:space="preserve"> के बारे में अधिक जानकारी के लिए मुख्य शब्दावली देखें।</w:t>
      </w:r>
    </w:p>
    <w:p>
      <w:pPr/>
      <w:r>
        <w:rPr>
          <w:lang w:val="hi_IN" w:bidi="hi_IN"/>
        </w:rPr>
      </w:r>
      <w:r>
        <w:rPr>
          <w:lang w:val="hi_IN" w:bidi="hi_IN"/>
        </w:rPr>
        <w:t xml:space="preserve">बिलाम ने </w:t>
      </w:r>
      <w:r>
        <w:rPr>
          <w:b/>
          <w:lang w:val="hi_IN" w:bidi="hi_IN"/>
        </w:rPr>
        <w:t>इस्राएल</w:t>
      </w:r>
      <w:r>
        <w:rPr>
          <w:lang w:val="hi_IN" w:bidi="hi_IN"/>
        </w:rPr>
        <w:t xml:space="preserve"> से एक </w:t>
      </w:r>
      <w:r>
        <w:rPr>
          <w:b/>
          <w:lang w:val="hi_IN" w:bidi="hi_IN"/>
        </w:rPr>
        <w:t>राजदंड</w:t>
      </w:r>
      <w:r>
        <w:rPr>
          <w:lang w:val="hi_IN" w:bidi="hi_IN"/>
        </w:rPr>
        <w:t xml:space="preserve"> उठते हुए देखा। राजदंड एक सजावटी छड़ी या लंबा डंडा होता है जिसे सत्ताधारी लोग अपने अधिकार और शक्ति के प्रतीक के रूप में धारण करते हैं। राजदंड और इस्राएल के लिए उन्हीं शब्दों का उपयोग करें, जिनका उपयोग आपने पिछले भागों में किया है। </w:t>
      </w:r>
      <w:r>
        <w:rPr>
          <w:lang w:val="hi_IN" w:bidi="hi_IN"/>
        </w:rPr>
        <w:t>इस्राएल</w:t>
      </w:r>
      <w:r>
        <w:rPr>
          <w:lang w:val="hi_IN" w:bidi="hi_IN"/>
        </w:rPr>
        <w:t xml:space="preserve"> मुख्य शब्दावली में है।</w:t>
      </w:r>
    </w:p>
    <w:p>
      <w:pPr/>
      <w:r>
        <w:rPr>
          <w:lang w:val="hi_IN" w:bidi="hi_IN"/>
        </w:rPr>
      </w:r>
      <w:r>
        <w:rPr>
          <w:lang w:val="hi_IN" w:bidi="hi_IN"/>
        </w:rPr>
        <w:t xml:space="preserve">यहीं रुकें और यदि आवश्यक हो, तो </w:t>
      </w:r>
      <w:r>
        <w:rPr>
          <w:b/>
          <w:lang w:val="hi_IN" w:bidi="hi_IN"/>
        </w:rPr>
        <w:t>राजदंड</w:t>
      </w:r>
      <w:r>
        <w:rPr>
          <w:lang w:val="hi_IN" w:bidi="hi_IN"/>
        </w:rPr>
        <w:t xml:space="preserve"> की एक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24:20–25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24:20–25 को सुनें और अपने मन में रखें।</w:t>
      </w:r>
    </w:p>
    <w:p>
      <w:pPr/>
      <w:r>
        <w:rPr>
          <w:lang w:val="hi_IN" w:bidi="hi_IN"/>
        </w:rPr>
      </w:r>
      <w:r>
        <w:rPr>
          <w:lang w:val="hi_IN" w:bidi="hi_IN"/>
        </w:rPr>
        <w:t>यदि सम्भव हो, तो गिनती 24:20–25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24:20–25 का ऑडियो संस्करण सबसे आसानी से समझ में आने वाले अनुवाद में सुनें।</w:t>
      </w:r>
    </w:p>
    <w:p>
      <w:pPr/>
      <w:r>
        <w:rPr>
          <w:lang w:val="hi_IN" w:bidi="hi_IN"/>
        </w:rPr>
      </w:r>
      <w:r>
        <w:rPr>
          <w:lang w:val="hi_IN" w:bidi="hi_IN"/>
        </w:rPr>
        <w:t>पिछले भाग में, बिलाम ने अपने देश लौटने से पहले बालाक को चार अंतिम संदेशों में से पहला संदेश दिया। बिलाम बालाक से कहता है कि इस्राएलियों में से एक राजा आएगा। वह उनकी अगुवाई करेगा, और वे मोआबियों और एदोमियों का नाश करेंगे। अब, बिलाम इस क्षेत्र में रहने वाले अन्य जनसमूहों के भविष्य के बारे में तीन बहुत ही संक्षिप्त संदेश देता है।</w:t>
      </w:r>
    </w:p>
    <w:p>
      <w:pPr/>
      <w:r>
        <w:rPr>
          <w:lang w:val="hi_IN" w:bidi="hi_IN"/>
        </w:rPr>
      </w:r>
      <w:r>
        <w:rPr>
          <w:lang w:val="hi_IN" w:bidi="hi_IN"/>
        </w:rPr>
        <w:t>पहला संदेश पूरा करने के बाद, बिलाम तुरंत अपना अगला संदेश शुरू कर देता है। ये अगले संदेश पिछले संदेश में व्यक्त किए गए इस विचार को आगे बढ़ाते प्रतीत होते हैं कि इस्राएल अपने शत्रुओं पर विजय प्राप्त करेगा। ध्यान रहे कि बिलाम को भविष्य की घटनाओं का दर्शन मिल रहा है।</w:t>
      </w:r>
    </w:p>
    <w:p>
      <w:pPr/>
      <w:r>
        <w:rPr>
          <w:lang w:val="hi_IN" w:bidi="hi_IN"/>
        </w:rPr>
      </w:r>
      <w:r>
        <w:rPr>
          <w:lang w:val="hi_IN" w:bidi="hi_IN"/>
        </w:rPr>
        <w:t>बिलाम मुड़कर अमालेक या अमालेकी लोगों की ओर देखता है। अमालेक अमालेकियों का पूर्वज था। लोगों को अपना नाम उसी से मिला है। आपको याद होगा कि जब इस्राएली मिस्र से निकले थे, तब उनके विरुद्ध युद्ध छेड़ने वाले पहले लोग अमालेकी ही थे। यह कहानी निर्गमन 17:8–16 में मिलता है।</w:t>
      </w:r>
    </w:p>
    <w:p>
      <w:pPr/>
      <w:r>
        <w:rPr>
          <w:lang w:val="hi_IN" w:bidi="hi_IN"/>
        </w:rPr>
      </w:r>
      <w:r>
        <w:rPr>
          <w:lang w:val="hi_IN" w:bidi="hi_IN"/>
        </w:rPr>
        <w:t xml:space="preserve">यहाँ रुकें और समूह के रूप में </w:t>
      </w:r>
      <w:r>
        <w:rPr>
          <w:b/>
          <w:lang w:val="hi_IN" w:bidi="hi_IN"/>
        </w:rPr>
        <w:t>अमालेकियों की भूमि</w:t>
      </w:r>
      <w:r>
        <w:rPr>
          <w:lang w:val="hi_IN" w:bidi="hi_IN"/>
        </w:rPr>
        <w:t xml:space="preserve"> का नक्शा देखें। इस ऑडियो को यहाँ रोकें।</w:t>
      </w:r>
    </w:p>
    <w:p>
      <w:pPr/>
      <w:r>
        <w:rPr>
          <w:lang w:val="hi_IN" w:bidi="hi_IN"/>
        </w:rPr>
      </w:r>
      <w:r>
        <w:rPr>
          <w:lang w:val="hi_IN" w:bidi="hi_IN"/>
        </w:rPr>
        <w:t>यहाँ रुकें और यह गतिविधि करें: समूह के एक सदस्य से अपने समूह के तीन अलग-अलग लोगों को तीन अलग-अलग संदेश देने के लिए कहें। वक्ता द्वारा एक व्यक्ति से दूसरे व्यक्ति में परिवर्तित होने पर उपयोग किए जाने वाले शब्दों और कार्यों पर ध्यान दें। इस ऑडियो को यहाँ रोकें।</w:t>
      </w:r>
    </w:p>
    <w:p>
      <w:pPr/>
      <w:r>
        <w:rPr>
          <w:lang w:val="hi_IN" w:bidi="hi_IN"/>
        </w:rPr>
      </w:r>
      <w:r>
        <w:rPr>
          <w:lang w:val="hi_IN" w:bidi="hi_IN"/>
        </w:rPr>
        <w:t>बिलाम कहता है कि अमालेक जातियों में सबसे पहले था। बिलाम यह नहीं कह रहा है कि वे इतिहास की पहली जाति या सबसे महान जाति हैं। बिलाम शायद यह कह रहा हो कि अमालेकी एक अग्रणी जाति हैं, लेकिन शायद वह इस तथ्य का जिक्र कर रहा है कि अमालेकी ही वह पहली जाति थी जिन्होंने इस्राएलियों के खिलाफ युद्ध छेड़ा था। बिलाम का कहना है कि अमालेकियों का पूर्ण विनाश होगा।</w:t>
      </w:r>
    </w:p>
    <w:p>
      <w:pPr/>
      <w:r>
        <w:rPr>
          <w:lang w:val="hi_IN" w:bidi="hi_IN"/>
        </w:rPr>
      </w:r>
      <w:r>
        <w:rPr>
          <w:lang w:val="hi_IN" w:bidi="hi_IN"/>
        </w:rPr>
        <w:t>फिर बिलाम केनियों की ओर देखता है। केनी लोग उन गोत्रों में से एक थे जो कनान में रहते थे, परन्तु हम उनके बारे में बहुत कम जानते हैं। वे शायद कैन के वंशज थे और अमालेकियों और मिद्यानियों के निकट पर्वतीय क्षेत्र में रहते थे। बिलाम केनियों को या उनके बारे में एक संदेश देता है।</w:t>
      </w:r>
    </w:p>
    <w:p>
      <w:pPr/>
      <w:r>
        <w:rPr>
          <w:lang w:val="hi_IN" w:bidi="hi_IN"/>
        </w:rPr>
      </w:r>
      <w:r>
        <w:rPr>
          <w:lang w:val="hi_IN" w:bidi="hi_IN"/>
        </w:rPr>
        <w:t>बिलाम कहता है कि केनी लोग एक सुरक्षित स्थान पर रहते हैं, जैसे पत्थरों में पक्षी का घोंसला होता है। घोंसला एक ऐसी संरचना है जिसे पक्षी अपने अंडे देने और अपने बच्चों को पालने के लिए बनाते हैं। एक पक्षी कई अलग-अलग सामग्रियों जैसे टहनियों, घास, मिट्टी या पक्षी के लिए उपलब्ध अन्य सामग्रियों से घोंसला बना सकता है। पक्षी अपने बच्चों को नुकसान से बचाने के लिए पेड़ की ऊँची शाखाओं या चट्टान जैसी दुर्गम जगहों पर घोंसले बनाते हैं।</w:t>
      </w:r>
    </w:p>
    <w:p>
      <w:pPr/>
      <w:r>
        <w:rPr>
          <w:lang w:val="hi_IN" w:bidi="hi_IN"/>
        </w:rPr>
      </w:r>
      <w:r>
        <w:rPr>
          <w:lang w:val="hi_IN" w:bidi="hi_IN"/>
        </w:rPr>
        <w:t xml:space="preserve">यहाँ रुकें और समूह में </w:t>
      </w:r>
      <w:r>
        <w:rPr>
          <w:lang w:val="hi_IN" w:bidi="hi_IN"/>
        </w:rPr>
        <w:t>पक्षियों के घोंसले</w:t>
      </w:r>
      <w:r>
        <w:rPr>
          <w:lang w:val="hi_IN" w:bidi="hi_IN"/>
        </w:rPr>
        <w:t xml:space="preserve"> की तस्वीर देखें। इस ऑडियो को यहाँ रोकें।</w:t>
      </w:r>
    </w:p>
    <w:p>
      <w:pPr/>
      <w:r>
        <w:rPr>
          <w:lang w:val="hi_IN" w:bidi="hi_IN"/>
        </w:rPr>
      </w:r>
      <w:r>
        <w:rPr>
          <w:lang w:val="hi_IN" w:bidi="hi_IN"/>
        </w:rPr>
        <w:t>बिलाम कहता है कि भले ही जिस जगह वे रहते हैं वह सुरक्षित प्रतीत होती हो, केनी लोग नष्ट हो जाएँगे। अश्शूर केनियों को बंदी बना लेगा और उनकी भूमि को जला देगा या नष्ट कर देगा। कुछ लोगों ने अश्शूर को अश्शूरों के लिए गलत समझ लिया है। हालांकि, अश्शूर शायद उत्तरी अरब का एक जनसमूह है जिसके साथ केनियों का युद्ध हुआ था। अश्शूर गोत्र के लोग नेगेव क्षेत्र में रहने वाले खानाबदोश थे, यह एक ऐसी भूमि थी जिसकी सीमाएँ केनियों और अमालेकियों दोनों को जोड़ती थीं।</w:t>
      </w:r>
    </w:p>
    <w:p>
      <w:pPr/>
      <w:r>
        <w:rPr>
          <w:lang w:val="hi_IN" w:bidi="hi_IN"/>
        </w:rPr>
      </w:r>
      <w:r>
        <w:rPr>
          <w:lang w:val="hi_IN" w:bidi="hi_IN"/>
        </w:rPr>
        <w:t xml:space="preserve">यहाँ रुकें और एक ऐसा नक्शा देखें जिसमें </w:t>
      </w:r>
      <w:r>
        <w:rPr>
          <w:b/>
          <w:lang w:val="hi_IN" w:bidi="hi_IN"/>
        </w:rPr>
        <w:t>नेगेव के क्षेत्र और अमालेकियों और केनियों की भूमि</w:t>
      </w:r>
      <w:r>
        <w:rPr>
          <w:lang w:val="hi_IN" w:bidi="hi_IN"/>
        </w:rPr>
        <w:t xml:space="preserve"> को एक समूह के रूप में दर्शाया गया हो। इस ऑडियो को यहाँ रोकें।</w:t>
      </w:r>
    </w:p>
    <w:p>
      <w:pPr/>
      <w:r>
        <w:rPr>
          <w:lang w:val="hi_IN" w:bidi="hi_IN"/>
        </w:rPr>
      </w:r>
      <w:r>
        <w:rPr>
          <w:lang w:val="hi_IN" w:bidi="hi_IN"/>
        </w:rPr>
        <w:t>बिलाम के पास एक अंतिम संदेश है। वह एक ऐसे प्रश्न से शुरुआत करता है जिसका उत्तर देने की उसे किसी से अपेक्षा नहीं है: "जब परमेश्वर ऐसा करता है या जब तक परमेश्वर की इच्छा न हो, तब तक कौन जीवित रह सकता है?" उत्तर यह है कि कोई भी जीवित नहीं रहेगा। फिर बिलाम कहता है कि कित्तीम से जहाज आएँगे। कित्तीम नाम साइप्रस के पूर्वी तट पर स्थित कित्तियों नगर को दर्शाता है। लोग अक्सर कित्तिम नाम का उपयोग समुद्र के किनारे रहने वाले लोगों या उन लोगों के लिए करते हैं जो जहाजों का उपयोग करते हैं।</w:t>
      </w:r>
    </w:p>
    <w:p>
      <w:pPr/>
      <w:r>
        <w:rPr>
          <w:lang w:val="hi_IN" w:bidi="hi_IN"/>
        </w:rPr>
      </w:r>
      <w:r>
        <w:rPr>
          <w:lang w:val="hi_IN" w:bidi="hi_IN"/>
        </w:rPr>
        <w:t xml:space="preserve">यहाँ रुकें और एक ऐसा नक्शा देखें जिसमें </w:t>
      </w:r>
      <w:r>
        <w:rPr>
          <w:b/>
          <w:lang w:val="hi_IN" w:bidi="hi_IN"/>
        </w:rPr>
        <w:t>साइप्रस, भूमध्य सागर, नेगेव और प्रतिज्ञा किया हुआ देश, या कनान</w:t>
      </w:r>
      <w:r>
        <w:rPr>
          <w:lang w:val="hi_IN" w:bidi="hi_IN"/>
        </w:rPr>
        <w:t xml:space="preserve"> शामिल हैं। इस ऑडियो को यहाँ रोकें।</w:t>
      </w:r>
    </w:p>
    <w:p>
      <w:pPr/>
      <w:r>
        <w:rPr>
          <w:lang w:val="hi_IN" w:bidi="hi_IN"/>
        </w:rPr>
      </w:r>
      <w:r>
        <w:rPr>
          <w:lang w:val="hi_IN" w:bidi="hi_IN"/>
        </w:rPr>
        <w:t xml:space="preserve">यहाँ रुकें और एक ऐसे जहाज की तस्वीर देखें </w:t>
      </w:r>
      <w:r>
        <w:rPr>
          <w:lang w:val="hi_IN" w:bidi="hi_IN"/>
        </w:rPr>
        <w:t>जो इस समय में भूमध्य सागर पर चल रहा था</w:t>
      </w:r>
      <w:r>
        <w:rPr>
          <w:lang w:val="hi_IN" w:bidi="hi_IN"/>
        </w:rPr>
        <w:t>। इस ऑडियो को यहाँ रोकें।</w:t>
      </w:r>
    </w:p>
    <w:p>
      <w:pPr/>
      <w:r>
        <w:rPr>
          <w:lang w:val="hi_IN" w:bidi="hi_IN"/>
        </w:rPr>
      </w:r>
      <w:r>
        <w:rPr>
          <w:lang w:val="hi_IN" w:bidi="hi_IN"/>
        </w:rPr>
        <w:t>बिलाम कहता है कि जो लोग जहाजों पर आएँगे, वे अश्शूर और एबेर पर अत्याचार करेंगे और उन्हें जीत लेंगे। ये आक्रमणकारी अश्शूर और एबेर को नष्ट कर देंगे। यह वही अश्शूर है जिसने केनियों को जीता था। हम नहीं जानते कि एबेर कौन है। बिलाम अपना संदेश यह कहकर समाप्त करता है कि कोई व्यक्ति अंततः कित्ती से इन आक्रमणकारियों को नष्ट कर देगा।</w:t>
      </w:r>
    </w:p>
    <w:p>
      <w:pPr/>
      <w:r>
        <w:rPr>
          <w:lang w:val="hi_IN" w:bidi="hi_IN"/>
        </w:rPr>
      </w:r>
      <w:r>
        <w:rPr>
          <w:lang w:val="hi_IN" w:bidi="hi_IN"/>
        </w:rPr>
        <w:t>बिलाम अपना आखिरी संदेश समाप्त करने के बाद, तैयार होकर अपने स्थान पर वापस चला गया। यह अनिश्चित है कि बिलाम सीधे पतोर में वापस जाता है या किसी ऐसे स्थान पर जाता है जहाँ वह अस्थायी रूप से रह रहा था। बालाक भी चला गया।</w:t>
      </w:r>
      <w:r>
        <w:rPr>
          <w:lang w:val="hi_IN" w:bidi="hi_IN"/>
        </w:rPr>
      </w:r>
    </w:p>
    <w:p>
      <w:pPr>
        <w:pStyle w:val="Heading3"/>
      </w:pPr>
      <w:r>
        <w:rPr>
          <w:lang w:val="hi_IN" w:bidi="hi_IN"/>
        </w:rPr>
        <w:t>घटनाओं को समझाना</w:t>
      </w:r>
    </w:p>
    <w:p>
      <w:pPr/>
      <w:r>
        <w:rPr>
          <w:lang w:val="hi_IN" w:bidi="hi_IN"/>
        </w:rPr>
      </w:r>
      <w:r>
        <w:rPr>
          <w:lang w:val="hi_IN" w:bidi="hi_IN"/>
        </w:rPr>
        <w:t>गिनती 24:20–25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बिलाम अमालेकियों की ओर देखता है और एक संदेश देता है। वह कहता है कि अमालेकी पूरी तरह नष्ट हो जाएँगे।</w:t>
      </w:r>
    </w:p>
    <w:p>
      <w:pPr/>
      <w:r>
        <w:rPr>
          <w:lang w:val="hi_IN" w:bidi="hi_IN"/>
        </w:rPr>
      </w:r>
      <w:r>
        <w:rPr>
          <w:b/>
          <w:lang w:val="hi_IN" w:bidi="hi_IN"/>
        </w:rPr>
        <w:t>दूसरे दृश्य में:</w:t>
      </w:r>
      <w:r>
        <w:rPr>
          <w:lang w:val="hi_IN" w:bidi="hi_IN"/>
        </w:rPr>
        <w:t xml:space="preserve"> फिर बिलाम केनियों की ओर देखता है और एक संदेश देता है। वह कहता है कि अश्शूर के लोग केनियों की भूमि को नष्ट कर देंगे और उन्हें बंदी बना लेंगे।</w:t>
      </w:r>
    </w:p>
    <w:p>
      <w:pPr/>
      <w:r>
        <w:rPr>
          <w:lang w:val="hi_IN" w:bidi="hi_IN"/>
        </w:rPr>
      </w:r>
      <w:r>
        <w:rPr>
          <w:b/>
          <w:lang w:val="hi_IN" w:bidi="hi_IN"/>
        </w:rPr>
        <w:t>तीसरे दृश्य में:</w:t>
      </w:r>
      <w:r>
        <w:rPr>
          <w:lang w:val="hi_IN" w:bidi="hi_IN"/>
        </w:rPr>
        <w:t xml:space="preserve"> बिलाम एक अंतिम संदेश देता है। वह कहता है कि लोग कित्ती से जहाजों पर सवार होकर आएँगे और अश्शूर और एबेर के लोगों को नष्ट कर देंगे। कोई व्यक्ति अंततः कित्ती को भी नष्ट कर देगा।</w:t>
      </w:r>
    </w:p>
    <w:p>
      <w:pPr/>
      <w:r>
        <w:rPr>
          <w:lang w:val="hi_IN" w:bidi="hi_IN"/>
        </w:rPr>
      </w:r>
      <w:r>
        <w:rPr>
          <w:b/>
          <w:lang w:val="hi_IN" w:bidi="hi_IN"/>
        </w:rPr>
        <w:t>चौथे दृश्य में:</w:t>
      </w:r>
      <w:r>
        <w:rPr>
          <w:lang w:val="hi_IN" w:bidi="hi_IN"/>
        </w:rPr>
        <w:t xml:space="preserve"> बिलाम निकलता है और घर जाता है। बालाक भी वहाँ से चला जाता है और अपने रास्ते पर निकल पड़ता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इस्राएल, हालांकि उनका उल्लेख नहीं किया गया है</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अश्शूर या अश्शूरियों</w:t>
      </w:r>
    </w:p>
    <w:p>
      <w:pPr>
        <w:pStyle w:val="ListBullet"/>
        <w:spacing w:line="240" w:lineRule="auto"/>
        <w:ind w:left="720"/>
      </w:pPr>
      <w:r>
        <w:rPr>
          <w:lang w:val="hi_IN" w:bidi="hi_IN"/>
        </w:rPr>
      </w:r>
      <w:r>
        <w:rPr>
          <w:lang w:val="hi_IN" w:bidi="hi_IN"/>
        </w:rPr>
        <w:t>कित्ती या कित्तियों</w:t>
      </w:r>
    </w:p>
    <w:p>
      <w:pPr>
        <w:pStyle w:val="ListBullet"/>
        <w:spacing w:line="240" w:lineRule="auto"/>
        <w:ind w:left="720"/>
      </w:pPr>
      <w:r>
        <w:rPr>
          <w:lang w:val="hi_IN" w:bidi="hi_IN"/>
        </w:rPr>
      </w:r>
      <w:r>
        <w:rPr>
          <w:lang w:val="hi_IN" w:bidi="hi_IN"/>
        </w:rPr>
        <w:t>एबेर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बिलाम ने अपने चार अंतिम संदेशों में से पहला संदेश दिया था। इस भाग में बिलाम अपने अंतिम तीन संदेशों को जारी रखता है। बिलाम बिना किसी तैयारी या उत्तर के प्रत्येक संदेश को एक के बाद एक बताता है। एक बार फिर, बिलाम अपने संदेशों को काव्य शैली में प्रस्तुत करता है।</w:t>
      </w:r>
    </w:p>
    <w:p>
      <w:pPr/>
      <w:r>
        <w:rPr>
          <w:lang w:val="hi_IN" w:bidi="hi_IN"/>
        </w:rPr>
      </w:r>
      <w:r>
        <w:rPr>
          <w:lang w:val="hi_IN" w:bidi="hi_IN"/>
        </w:rPr>
        <w:t>पहले दृश्य में, बिलाम अमालेकियों के क्षेत्र की ओर देखता है और केवल दो समानांतर या सहयोगी वाक्यांशों का एक बहुत छोटा संदेश देता है जो विपरीत या विरोधाभासी जानकारी देते हैं। बिलाम "प्रारंभ" या शुरुआत और "अंत" या आखिरी शब्दों का प्रयोग विरोधाभास दिखाने के लिए करता है।</w:t>
      </w:r>
    </w:p>
    <w:p>
      <w:pPr/>
      <w:r>
        <w:rPr>
          <w:lang w:val="hi_IN" w:bidi="hi_IN"/>
        </w:rPr>
      </w:r>
      <w:r>
        <w:rPr>
          <w:lang w:val="hi_IN" w:bidi="hi_IN"/>
        </w:rPr>
        <w:t>बिलाम कहता है कि अमालेक जातियों में सबसे पहले था। बिलाम यह नहीं कह रहा है कि वे सबसे पहली जाति या सबसे बड़ी जाति हैं। बिलाम शायद यह कह रहा हो कि अमालेकी एक अग्रणी जाति हैं, लेकिन शायद वह इस तथ्य का जिक्र कर रहा है कि अमालेकी ही वह पहली जाति थी जिसने इस्राएलियों के खिलाफ युद्ध छेड़ा था। बिलाम कहता है कि यद्यपि अमालेकी इस्राएल का विरोध करने वाली पहली जाति थे, लेकिन उनका अंत होगा और कोई उन्हें नष्ट कर देगा।</w:t>
      </w:r>
    </w:p>
    <w:p>
      <w:pPr/>
      <w:r>
        <w:rPr>
          <w:lang w:val="hi_IN" w:bidi="hi_IN"/>
        </w:rPr>
      </w:r>
      <w:r>
        <w:rPr>
          <w:lang w:val="hi_IN" w:bidi="hi_IN"/>
        </w:rPr>
        <w:t xml:space="preserve">यहाँ रुकें और यदि आवश्यक हो, तो </w:t>
      </w:r>
      <w:r>
        <w:rPr>
          <w:b/>
          <w:lang w:val="hi_IN" w:bidi="hi_IN"/>
        </w:rPr>
        <w:t>अमालेकियों की भूमि</w:t>
      </w:r>
      <w:r>
        <w:rPr>
          <w:lang w:val="hi_IN" w:bidi="hi_IN"/>
        </w:rPr>
        <w:t xml:space="preserve"> का नक्शा देखें। इस ऑडियो को यहाँ रोकें।</w:t>
      </w:r>
    </w:p>
    <w:p>
      <w:pPr/>
      <w:r>
        <w:rPr>
          <w:lang w:val="hi_IN" w:bidi="hi_IN"/>
        </w:rPr>
      </w:r>
      <w:r>
        <w:rPr>
          <w:lang w:val="hi_IN" w:bidi="hi_IN"/>
        </w:rPr>
        <w:t>यहाँ रुकें और चर्चा करें: आप इस विचार का अनुवाद कैसे करेंगे कि अमालेकी लोग सबसे पहली जाति नहीं थे, बल्कि वे इस्राएल के साथ युद्ध करने वाली पहली जाति थे? इस ऑडियो को यहाँ रोकें।</w:t>
      </w:r>
    </w:p>
    <w:p>
      <w:pPr/>
      <w:r>
        <w:rPr>
          <w:lang w:val="hi_IN" w:bidi="hi_IN"/>
        </w:rPr>
      </w:r>
      <w:r>
        <w:rPr>
          <w:lang w:val="hi_IN" w:bidi="hi_IN"/>
        </w:rPr>
        <w:t>दूसरे दृश्य में, बिलाम केनी क्षेत्र की ओर देखता है और अपना संदेश देता है।</w:t>
      </w:r>
    </w:p>
    <w:p>
      <w:pPr/>
      <w:r>
        <w:rPr>
          <w:lang w:val="hi_IN" w:bidi="hi_IN"/>
        </w:rPr>
      </w:r>
      <w:r>
        <w:rPr>
          <w:lang w:val="hi_IN" w:bidi="hi_IN"/>
        </w:rPr>
        <w:t xml:space="preserve">यदि आवश्यक हो, तो यहीं रुकें और एक ऐसा नक्शा देखें जिसमें </w:t>
      </w:r>
      <w:r>
        <w:rPr>
          <w:b/>
          <w:lang w:val="hi_IN" w:bidi="hi_IN"/>
        </w:rPr>
        <w:t>नेगेव का क्षेत्र और अमालेकियों और केनियों की भूमि</w:t>
      </w:r>
      <w:r>
        <w:rPr>
          <w:lang w:val="hi_IN" w:bidi="hi_IN"/>
        </w:rPr>
        <w:t xml:space="preserve"> शामिल हो। इस ऑडियो को यहाँ रोकें।</w:t>
      </w:r>
    </w:p>
    <w:p>
      <w:pPr/>
      <w:r>
        <w:rPr>
          <w:lang w:val="hi_IN" w:bidi="hi_IN"/>
        </w:rPr>
      </w:r>
      <w:r>
        <w:rPr>
          <w:lang w:val="hi_IN" w:bidi="hi_IN"/>
        </w:rPr>
        <w:t>इस संदेश में विपरीत संगत वाक्यांशों के दो समूह हैं जो एक विपरीत या X-संरचना में व्यवस्थित हैं। बिलाम कहता है कि केनियों का घर टिकाऊ या सुरक्षित है। वह इसके विपरीत कहता है जब वह कहता है कि अश्शूर उन्हें बंदी बना लेगा। केनियों का घर बहुत सुरक्षित नहीं है।</w:t>
      </w:r>
    </w:p>
    <w:p>
      <w:pPr/>
      <w:r>
        <w:rPr>
          <w:lang w:val="hi_IN" w:bidi="hi_IN"/>
        </w:rPr>
      </w:r>
      <w:r>
        <w:rPr>
          <w:lang w:val="hi_IN" w:bidi="hi_IN"/>
        </w:rPr>
        <w:t>इस संदेश में बिलाम अपने शब्दों का चयन मूल भाषा के शब्दों की ध्वनियों और अर्थों के साथ खेल खेलते हुए करता है। मूल भाषा में, घोंसला और केनी शब्दों की ध्वनियाँ समान हैं, इसलिए बिलाम केनियों के घर को घोंसला कहना पसंद करता है। बिलाम कहता है कि भले ही उनका घोंसला, या घर, किसी चट्टान पर बना हो, फिर भी कोई उसे जला देगा या नष्ट कर देगा। बिलाम कहता है, "कैन को जला दिया जाएगा।" एक बार फिर, बिलाम शब्दों के साथ खेलता है क्योंकि कैन नाम का अर्थ धातुकर्मी भी हो सकता है। धातुकर्मी आग का इस्तेमाल करते हैं और आग से वे अक्सर जल जाते हैं।</w:t>
      </w:r>
    </w:p>
    <w:p>
      <w:pPr/>
      <w:r>
        <w:rPr>
          <w:lang w:val="hi_IN" w:bidi="hi_IN"/>
        </w:rPr>
      </w:r>
      <w:r>
        <w:rPr>
          <w:lang w:val="hi_IN" w:bidi="hi_IN"/>
        </w:rPr>
        <w:t>यहाँ रुकें और चर्चा करें: आपकी भाषा में लोग शब्दों के साथ किस तरह से खेलते हैं? आपकी भाषा में शब्द-खेलों का उपयोग कैसे किया जाता है? इस ऑडियो को यहाँ रोकें।</w:t>
      </w:r>
    </w:p>
    <w:p>
      <w:pPr/>
      <w:r>
        <w:rPr>
          <w:lang w:val="hi_IN" w:bidi="hi_IN"/>
        </w:rPr>
      </w:r>
      <w:r>
        <w:rPr>
          <w:lang w:val="hi_IN" w:bidi="hi_IN"/>
        </w:rPr>
        <w:t>तीसरे दृश्य में, बिलाम अपना अंतिम संदेश देना शुरू करता है। वह संदेश की शुरुआत एक ऐसा प्रश्न पूछकर करता है जिसका उत्तर वह किसी से मिलने की अपेक्षा नहीं करता है, क्योंकि उत्तर स्पष्ट है। बिलाम पूछता है, "जब परमेश्वर ऐसा करता है या जब तक परमेश्वर की इच्छा न हो, तब तक कौन जीवित रह सकता है?" उत्तर यह है कि कोई भी जीवित नहीं रहेगा। बिलाम प्रश्न की शुरुआत मूल भाषा के एक वाक्यांश से करता है, जो आने वाले विनाश को देखते हुए एक चिंताजनक पुकार है।</w:t>
      </w:r>
    </w:p>
    <w:p>
      <w:pPr/>
      <w:r>
        <w:rPr>
          <w:lang w:val="hi_IN" w:bidi="hi_IN"/>
        </w:rPr>
      </w:r>
      <w:r>
        <w:rPr>
          <w:lang w:val="hi_IN" w:bidi="hi_IN"/>
        </w:rPr>
        <w:t>बिलाम प्रश्न के बाद तीन संबंधित वाक्यांशों का अनुसरण करता है। जहाज साइप्रस के तट पर कित्ती से आते हैं। वे अश्शूर और एबेर के लोगों को सताएँगे या अत्याचार करेंगे। विनाश का काम जहाज नहीं कर रहे हैं, बल्कि वह आक्रमणकारी सेना कर रही है जो इन जहाजों पर यात्रा कर रही है।</w:t>
      </w:r>
    </w:p>
    <w:p>
      <w:pPr/>
      <w:r>
        <w:rPr>
          <w:lang w:val="hi_IN" w:bidi="hi_IN"/>
        </w:rPr>
      </w:r>
      <w:r>
        <w:rPr>
          <w:lang w:val="hi_IN" w:bidi="hi_IN"/>
        </w:rPr>
        <w:t xml:space="preserve">यहाँ रुकें और यदि आवश्यक हो, तो एक ऐसा नक्शा देखें जिसमें </w:t>
      </w:r>
      <w:r>
        <w:rPr>
          <w:b/>
          <w:lang w:val="hi_IN" w:bidi="hi_IN"/>
        </w:rPr>
        <w:t>साइप्रस, भूमध्य सागर, नेगेव और प्रतिज्ञा किया हुआ देश, या कनान</w:t>
      </w:r>
      <w:r>
        <w:rPr>
          <w:lang w:val="hi_IN" w:bidi="hi_IN"/>
        </w:rPr>
        <w:t xml:space="preserve"> शामिल हैं। इस ऑडियो को यहाँ रोकें।</w:t>
      </w:r>
    </w:p>
    <w:p>
      <w:pPr/>
      <w:r>
        <w:rPr>
          <w:lang w:val="hi_IN" w:bidi="hi_IN"/>
        </w:rPr>
      </w:r>
      <w:r>
        <w:rPr>
          <w:lang w:val="hi_IN" w:bidi="hi_IN"/>
        </w:rPr>
        <w:t>यहाँ रुकें और चर्चा करें कि आप इस विचार का अनुवाद कैसे करेंगे ताकि लोग समझ सकें कि जहाज विनाश नहीं कर रहे हैं, बल्कि उन जहाजों में आने वाले लोग ही अश्शूर और एबेर के लोगों को नष्ट कर रहे हैं। इस ऑडियो को यहाँ रोकें।</w:t>
      </w:r>
    </w:p>
    <w:p>
      <w:pPr/>
      <w:r>
        <w:rPr>
          <w:lang w:val="hi_IN" w:bidi="hi_IN"/>
        </w:rPr>
      </w:r>
      <w:r>
        <w:rPr>
          <w:lang w:val="hi_IN" w:bidi="hi_IN"/>
        </w:rPr>
        <w:t>बिलाम संदेश का अंत यह कहकर करता है कि जो लोग अश्शूर और एबेर को नष्ट कर देंगे, वे भी एक दिन नष्ट हो जाएँगे। बिलाम अपना संदेश समाप्त करता है, उठता है और अपने स्थान पर वापस चला जाता है। बालाक भी अपने स्थान पर चला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24:20–25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बिलाम</w:t>
      </w:r>
    </w:p>
    <w:p>
      <w:pPr>
        <w:pStyle w:val="ListBullet"/>
        <w:spacing w:line="240" w:lineRule="auto"/>
        <w:ind w:left="720"/>
      </w:pPr>
      <w:r>
        <w:rPr>
          <w:lang w:val="hi_IN" w:bidi="hi_IN"/>
        </w:rPr>
      </w:r>
      <w:r>
        <w:rPr>
          <w:lang w:val="hi_IN" w:bidi="hi_IN"/>
        </w:rPr>
        <w:t>बालाक</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हालांकि इस्राएल का उल्लेख नहीं किया गया है</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अश्शूर या अश्शूरियों</w:t>
      </w:r>
    </w:p>
    <w:p>
      <w:pPr>
        <w:pStyle w:val="ListBullet"/>
        <w:spacing w:line="240" w:lineRule="auto"/>
        <w:ind w:left="720"/>
      </w:pPr>
      <w:r>
        <w:rPr>
          <w:lang w:val="hi_IN" w:bidi="hi_IN"/>
        </w:rPr>
      </w:r>
      <w:r>
        <w:rPr>
          <w:lang w:val="hi_IN" w:bidi="hi_IN"/>
        </w:rPr>
        <w:t>कित्ती या कित्तियों</w:t>
      </w:r>
    </w:p>
    <w:p>
      <w:pPr>
        <w:pStyle w:val="ListBullet"/>
        <w:spacing w:line="240" w:lineRule="auto"/>
        <w:ind w:left="720"/>
      </w:pPr>
      <w:r>
        <w:rPr>
          <w:lang w:val="hi_IN" w:bidi="hi_IN"/>
        </w:rPr>
      </w:r>
      <w:r>
        <w:rPr>
          <w:lang w:val="hi_IN" w:bidi="hi_IN"/>
        </w:rPr>
        <w:t>एबेर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पिछले भाग में, बिलाम ने अपने चार अंतिम संदेशों में से पहला संदेश दिया था। इस भाग में, बिलाम अपने अंतिम तीन संदेशों को जारी रखता है।</w:t>
      </w:r>
    </w:p>
    <w:p>
      <w:pPr/>
      <w:r>
        <w:rPr>
          <w:lang w:val="hi_IN" w:bidi="hi_IN"/>
        </w:rPr>
      </w:r>
      <w:r>
        <w:rPr>
          <w:lang w:val="hi_IN" w:bidi="hi_IN"/>
        </w:rPr>
        <w:t>बिलाम ने अमालेक के लोगों की ओर देखा और यह संदेश दिया:</w:t>
      </w:r>
    </w:p>
    <w:p>
      <w:pPr/>
      <w:r>
        <w:rPr>
          <w:lang w:val="hi_IN" w:bidi="hi_IN"/>
        </w:rPr>
      </w:r>
      <w:r>
        <w:rPr>
          <w:lang w:val="hi_IN" w:bidi="hi_IN"/>
        </w:rPr>
        <w:t>अमालेक इस्राएल का विरोध करने वाली पहली जाति थी,</w:t>
      </w:r>
    </w:p>
    <w:p>
      <w:pPr/>
      <w:r>
        <w:rPr>
          <w:lang w:val="hi_IN" w:bidi="hi_IN"/>
        </w:rPr>
      </w:r>
      <w:r>
        <w:rPr>
          <w:lang w:val="hi_IN" w:bidi="hi_IN"/>
        </w:rPr>
        <w:t>लेकिन इसका भविष्य पूर्ण विनाश के साथ समाप्त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अमालेकियों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बिलाम ने केनियों की ओर देखा और यह संदेश दिया:</w:t>
      </w:r>
    </w:p>
    <w:p>
      <w:pPr/>
      <w:r>
        <w:rPr>
          <w:lang w:val="hi_IN" w:bidi="hi_IN"/>
        </w:rPr>
      </w:r>
      <w:r>
        <w:rPr>
          <w:lang w:val="hi_IN" w:bidi="hi_IN"/>
        </w:rPr>
        <w:t>तुम एक सुरक्षित स्थान पर रहते हो,</w:t>
      </w:r>
    </w:p>
    <w:p>
      <w:pPr/>
      <w:r>
        <w:rPr>
          <w:lang w:val="hi_IN" w:bidi="hi_IN"/>
        </w:rPr>
      </w:r>
      <w:r>
        <w:rPr>
          <w:lang w:val="hi_IN" w:bidi="hi_IN"/>
        </w:rPr>
        <w:t>यह किसी ऊँची चट्टान पर घोंसले की तरह है</w:t>
      </w:r>
    </w:p>
    <w:p>
      <w:pPr/>
      <w:r>
        <w:rPr>
          <w:lang w:val="hi_IN" w:bidi="hi_IN"/>
        </w:rPr>
      </w:r>
      <w:r>
        <w:rPr>
          <w:lang w:val="hi_IN" w:bidi="hi_IN"/>
        </w:rPr>
        <w:t>लेकिन अश्शूर के लोग आकर तुम्हारे घरों को जला देंगे और तुम्हें बंदी के रूप में 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केनियों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बिलाम ने यह संदेश बोला:</w:t>
      </w:r>
    </w:p>
    <w:p>
      <w:pPr/>
      <w:r>
        <w:rPr>
          <w:lang w:val="hi_IN" w:bidi="hi_IN"/>
        </w:rPr>
      </w:r>
      <w:r>
        <w:rPr>
          <w:lang w:val="hi_IN" w:bidi="hi_IN"/>
        </w:rPr>
        <w:t>ओह, जब परमेश्वर ऐसा करेगा, तो कोई भी जीवित नहीं रहेगा।</w:t>
      </w:r>
    </w:p>
    <w:p>
      <w:pPr/>
      <w:r>
        <w:rPr>
          <w:lang w:val="hi_IN" w:bidi="hi_IN"/>
        </w:rPr>
      </w:r>
      <w:r>
        <w:rPr>
          <w:lang w:val="hi_IN" w:bidi="hi_IN"/>
        </w:rPr>
        <w:t>आक्रमणकारी कित्तिम या साइप्रस से जहाजों पर आएँगे।</w:t>
      </w:r>
    </w:p>
    <w:p>
      <w:pPr/>
      <w:r>
        <w:rPr>
          <w:lang w:val="hi_IN" w:bidi="hi_IN"/>
        </w:rPr>
      </w:r>
      <w:r>
        <w:rPr>
          <w:lang w:val="hi_IN" w:bidi="hi_IN"/>
        </w:rPr>
        <w:t>वे अश्शूर और एबेर को जीतेंगे</w:t>
      </w:r>
    </w:p>
    <w:p>
      <w:pPr/>
      <w:r>
        <w:rPr>
          <w:lang w:val="hi_IN" w:bidi="hi_IN"/>
        </w:rPr>
      </w:r>
      <w:r>
        <w:rPr>
          <w:lang w:val="hi_IN" w:bidi="hi_IN"/>
        </w:rPr>
        <w:t>लेकिन कित्ती के लोग भी एक दिन नष्ट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बिलाम की भूमिका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अश्शूर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जब बिलाम ने अपने संदेश समाप्त किये, तो वह उठा और अपने स्थान पर वापस चला गया। बालाक भी वहाँ से चला जाता है और अपने रास्ते पर निकल पड़ता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बालाक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24:20–25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बिलाम ने अमालेकियों की ओर देखा और उन्हें एक </w:t>
      </w:r>
      <w:r>
        <w:rPr>
          <w:b/>
          <w:lang w:val="hi_IN" w:bidi="hi_IN"/>
        </w:rPr>
        <w:t>संदेश</w:t>
      </w:r>
      <w:r>
        <w:rPr>
          <w:lang w:val="hi_IN" w:bidi="hi_IN"/>
        </w:rPr>
        <w:t xml:space="preserve"> दिया। संदेश के लिए उसी शब्द का प्रयोग करें जिसका प्रयोग आपने बिलाम के बारे में पिछले भागों में किया है।</w:t>
      </w:r>
    </w:p>
    <w:p>
      <w:pPr/>
      <w:r>
        <w:rPr>
          <w:lang w:val="hi_IN" w:bidi="hi_IN"/>
        </w:rPr>
      </w:r>
      <w:r>
        <w:rPr>
          <w:lang w:val="hi_IN" w:bidi="hi_IN"/>
        </w:rPr>
        <w:t xml:space="preserve">बिलाम ने कहा कि अमालेक पहली </w:t>
      </w:r>
      <w:r>
        <w:rPr>
          <w:b/>
          <w:lang w:val="hi_IN" w:bidi="hi_IN"/>
        </w:rPr>
        <w:t>जाति</w:t>
      </w:r>
      <w:r>
        <w:rPr>
          <w:lang w:val="hi_IN" w:bidi="hi_IN"/>
        </w:rPr>
        <w:t xml:space="preserve"> थी। जाति के लिए उसी शब्द का उपयोग करें जो आपने पिछले भागों में उपयोग किया है। </w:t>
      </w:r>
      <w:r>
        <w:rPr>
          <w:lang w:val="hi_IN" w:bidi="hi_IN"/>
        </w:rPr>
        <w:t>जाति</w:t>
      </w:r>
      <w:r>
        <w:rPr>
          <w:lang w:val="hi_IN" w:bidi="hi_IN"/>
        </w:rPr>
        <w:t xml:space="preserve"> के बारे में अधिक जानकारी के लिए मुख्य शब्दावली देखें। </w:t>
      </w:r>
    </w:p>
    <w:p>
      <w:pPr/>
      <w:r>
        <w:rPr>
          <w:lang w:val="hi_IN" w:bidi="hi_IN"/>
        </w:rPr>
      </w:r>
      <w:r>
        <w:rPr>
          <w:lang w:val="hi_IN" w:bidi="hi_IN"/>
        </w:rPr>
        <w:t xml:space="preserve">बिलाम ने कहा कि केनियों का घर चट्टानों में बने </w:t>
      </w:r>
      <w:r>
        <w:rPr>
          <w:b/>
          <w:lang w:val="hi_IN" w:bidi="hi_IN"/>
        </w:rPr>
        <w:t>घोंसले</w:t>
      </w:r>
      <w:r>
        <w:rPr>
          <w:lang w:val="hi_IN" w:bidi="hi_IN"/>
        </w:rPr>
        <w:t xml:space="preserve"> जैसा था। घोंसला एक ऐसी संरचना है जिसे पक्षी अपने अंडे देने और अपने बच्चों को पालने के लिए बनाते हैं। एक पक्षी कई अलग-अलग सामग्रियों जैसे टहनियों, घास, मिट्टी या पक्षी के लिए उपलब्ध अन्य सामग्रियों से घोंसला बना सकता है। पक्षी अपने बच्चों को नुकसान से बचाने के लिए पेड़ की ऊँची शाखाओं या चट्टान जैसी दुर्गम जगहों पर घोंसले बनाते हैं।</w:t>
      </w:r>
    </w:p>
    <w:p>
      <w:pPr/>
      <w:r>
        <w:rPr>
          <w:lang w:val="hi_IN" w:bidi="hi_IN"/>
        </w:rPr>
      </w:r>
      <w:r>
        <w:rPr>
          <w:lang w:val="hi_IN" w:bidi="hi_IN"/>
        </w:rPr>
        <w:t xml:space="preserve">यहीं रुकें और यदि आवश्यक हो तो </w:t>
      </w:r>
      <w:r>
        <w:rPr>
          <w:lang w:val="hi_IN" w:bidi="hi_IN"/>
        </w:rPr>
        <w:t>घोंसले</w:t>
      </w:r>
      <w:r>
        <w:rPr>
          <w:lang w:val="hi_IN" w:bidi="hi_IN"/>
        </w:rPr>
        <w:t xml:space="preserve"> की तस्वीर देखें। फिर, समूह में चर्चा करें कि आप </w:t>
      </w:r>
      <w:r>
        <w:rPr>
          <w:b/>
          <w:lang w:val="hi_IN" w:bidi="hi_IN"/>
        </w:rPr>
        <w:t>घोंसले</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अपने अंतिम संदेश में, बिलाम कहता है, "ओह, जब </w:t>
      </w:r>
      <w:r>
        <w:rPr>
          <w:b/>
          <w:lang w:val="hi_IN" w:bidi="hi_IN"/>
        </w:rPr>
        <w:t>परमेश्वर</w:t>
      </w:r>
      <w:r>
        <w:rPr>
          <w:lang w:val="hi_IN" w:bidi="hi_IN"/>
        </w:rPr>
        <w:t xml:space="preserve"> ऐसा करता है, तो कोई भी जीवित नहीं रह सकता।" बिलाम इस कथन में परमेश्वर के लिए सामान्य नाम का उपयोग करता है। परमेश्वर के लिए उसी शब्द का इस्तेमाल करें जो आपने पिछले भाग में इस्तेमाल किया है। अधिक जानकारी के लिए मुख्य शब्दावली में </w:t>
      </w:r>
      <w:r>
        <w:rPr>
          <w:lang w:val="hi_IN" w:bidi="hi_IN"/>
        </w:rPr>
        <w:t>परमेश्वर</w:t>
      </w:r>
      <w:r>
        <w:rPr>
          <w:lang w:val="hi_IN" w:bidi="hi_IN"/>
        </w:rPr>
        <w:t xml:space="preserve"> शब्द देखें।</w:t>
      </w:r>
    </w:p>
    <w:p>
      <w:pPr/>
      <w:r>
        <w:rPr>
          <w:lang w:val="hi_IN" w:bidi="hi_IN"/>
        </w:rPr>
      </w:r>
      <w:r>
        <w:rPr>
          <w:lang w:val="hi_IN" w:bidi="hi_IN"/>
        </w:rPr>
        <w:t xml:space="preserve">बिलाम का कहना है कि कित्तिम या साइप्रस से </w:t>
      </w:r>
      <w:r>
        <w:rPr>
          <w:b/>
          <w:lang w:val="hi_IN" w:bidi="hi_IN"/>
        </w:rPr>
        <w:t>जहाज</w:t>
      </w:r>
      <w:r>
        <w:rPr>
          <w:lang w:val="hi_IN" w:bidi="hi_IN"/>
        </w:rPr>
        <w:t xml:space="preserve"> आएंगे। लोग समुद्र में यात्रा करने के लिए जहाजों का इस्तेमाल करते थे, जिन्हें या तो लोग चप्पू चलाकर या हवा की शक्ति का उपयोग करके एक स्थान से दूसरे स्थान पर ले जाते थे। जहाजों का आकार भिन्न-भिन्न था। 300 से अधिक लोग एक बड़े जहाज पर यात्रा कर सकते थे जो भूमध्य सागर पर चलता था।</w:t>
      </w:r>
    </w:p>
    <w:p>
      <w:pPr/>
      <w:r>
        <w:rPr>
          <w:lang w:val="hi_IN" w:bidi="hi_IN"/>
        </w:rPr>
      </w:r>
      <w:r>
        <w:rPr>
          <w:lang w:val="hi_IN" w:bidi="hi_IN"/>
        </w:rPr>
        <w:t xml:space="preserve">यहाँ रुकें और यदि आवश्यक हो तो </w:t>
      </w:r>
      <w:r>
        <w:rPr>
          <w:lang w:val="hi_IN" w:bidi="hi_IN"/>
        </w:rPr>
        <w:t>जहाज</w:t>
      </w:r>
      <w:r>
        <w:rPr>
          <w:lang w:val="hi_IN" w:bidi="hi_IN"/>
        </w:rPr>
        <w:t xml:space="preserve"> की एक तस्वीर देखें। फिर, समूह में चर्चा करें कि आप </w:t>
      </w:r>
      <w:r>
        <w:rPr>
          <w:b/>
          <w:lang w:val="hi_IN" w:bidi="hi_IN"/>
        </w:rPr>
        <w:t>जहाज</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25:1–9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25:1–9 को सुनें और अपने मन में रखें।</w:t>
      </w:r>
    </w:p>
    <w:p>
      <w:pPr/>
      <w:r>
        <w:rPr>
          <w:lang w:val="hi_IN" w:bidi="hi_IN"/>
        </w:rPr>
      </w:r>
      <w:r>
        <w:rPr>
          <w:lang w:val="hi_IN" w:bidi="hi_IN"/>
        </w:rPr>
        <w:t>यदि सम्भव हो, तो गिनती 25:1–9 का ऑडियो संस्करण तीन बार, तीन अलग-अलग अनुवादों में सुनें।</w:t>
      </w:r>
    </w:p>
    <w:p>
      <w:pPr/>
      <w:r>
        <w:rPr>
          <w:lang w:val="hi_IN" w:bidi="hi_IN"/>
        </w:rPr>
      </w:r>
      <w:r>
        <w:rPr>
          <w:lang w:val="hi_IN" w:bidi="hi_IN"/>
        </w:rPr>
        <w:t>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ऑडियो को यहाँ रोकें।</w:t>
      </w:r>
    </w:p>
    <w:p>
      <w:pPr>
        <w:pStyle w:val="ListBullet"/>
        <w:spacing w:line="240" w:lineRule="auto"/>
        <w:ind w:left="720"/>
      </w:pPr>
      <w:r>
        <w:rPr>
          <w:lang w:val="hi_IN" w:bidi="hi_IN"/>
        </w:rPr>
      </w:r>
      <w:r>
        <w:rPr>
          <w:lang w:val="hi_IN" w:bidi="hi_IN"/>
        </w:rPr>
        <w:t>यह भाग हमें लोगों के बारे में क्या बताता है?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25:1–9 का ऑडियो संस्करण सबसे आसानी से समझ में आने वाले अनुवाद में सुनें।</w:t>
      </w:r>
    </w:p>
    <w:p>
      <w:pPr/>
      <w:r>
        <w:rPr>
          <w:lang w:val="hi_IN" w:bidi="hi_IN"/>
        </w:rPr>
      </w:r>
      <w:r>
        <w:rPr>
          <w:lang w:val="hi_IN" w:bidi="hi_IN"/>
        </w:rPr>
        <w:t>इस कहानी से पहले, बालाक ने बिलाम को इस्राएल को श्राप देने के लिए भुगतान किया। हालांकि, परमेश्वर ने पोर के पास इस्राएल के लिए उस श्राप को आशीष में बदल दिया। इस कहानी में, पहली बार प्रतिज्ञा किए गए देश में प्रवेश करने से इनकार करने के बाद, इस्राएली लगभग 40 वर्षों से जंगल में भटक रहे हैं। मिस्र के अधिकांश मूल इस्राएली मर चुके हैं। अब इस्राएली यरदन नदी के पास शित्तीम के मैदानों में डेरा डाले हुए हैं। इस कहानी में, कुछ इस्राएली परमेश्वर की आज्ञा का उल्लंघन करना और खुले रूप से उसकी आत्मिक व्यवस्थाओं को तोड़ना चुनते हैं।</w:t>
      </w:r>
    </w:p>
    <w:p>
      <w:pPr/>
      <w:r>
        <w:rPr>
          <w:lang w:val="hi_IN" w:bidi="hi_IN"/>
        </w:rPr>
      </w:r>
      <w:r>
        <w:rPr>
          <w:lang w:val="hi_IN" w:bidi="hi_IN"/>
        </w:rPr>
        <w:t>यह कहानी इस्राएलियों से शुरू होती है, ठीक उसी समय जब पिछली कहानी में बिलाम और बालाक एक-दूसरे से अलग होकर अपने घर चले जाते हैं। बिलाम ने अभी-अभी इस्राएल को आशीष दी है। इस्राएली शित्तीम में डेरा डाले हुए हैं। शित्तीम बबूल की वृक्षवाटिका का दूसरा नाम है। बबूल का पेड़ एकमात्र पेड़ है जो उस जंगल में उगता है जहाँ इस्राएली हैं। आपको याद होगा कि इस्राएलियों ने वाचा के सन्दूक के निर्माण के लिए बबूल की लकड़ी का उपयोग किया था।</w:t>
      </w:r>
    </w:p>
    <w:p>
      <w:pPr/>
      <w:r>
        <w:rPr>
          <w:lang w:val="hi_IN" w:bidi="hi_IN"/>
        </w:rPr>
      </w:r>
      <w:r>
        <w:rPr>
          <w:lang w:val="hi_IN" w:bidi="hi_IN"/>
        </w:rPr>
        <w:t xml:space="preserve">यहाँ रुकें और एक समूह में </w:t>
      </w:r>
      <w:r>
        <w:rPr>
          <w:b/>
          <w:lang w:val="hi_IN" w:bidi="hi_IN"/>
        </w:rPr>
        <w:t>शित्तीम</w:t>
      </w:r>
      <w:r>
        <w:rPr>
          <w:lang w:val="hi_IN" w:bidi="hi_IN"/>
        </w:rPr>
        <w:t xml:space="preserve"> का नक्शा देखें: शित्तीम के स्थान पर ध्यान दें। यह पोर पर्वत के उत्तर-पश्चिम में है। पोर पर्वत वह स्थान है जहाँ पिछली कहानी में मोआबी राजा ने बिलाम से इस्राएलियों को श्राप दिलवाने की कोशिश की थी। शित्तीम, मोआब के मैदानों के किनारे पर स्थित है, जो पहाड़ों के पास एक समतल, सूखा जंगल क्षेत्र है। मोआब के मैदानों के पश्चिम में यरदन नदी है। यरदन नदी वह सीमा है जिसे पार करके इस्राएलियों को प्रतिज्ञा किए हुए देश में प्रवेश करना है। इस्राएली एक तरफ पहाड़ और दूसरी तरफ नदी के पास, प्रतिज्ञा किए हुए देश के सामने मरुभूमि या जंगल में डेरा डाले हुए थे। आपको क्या लगता है कि इस तरह के जंगल में रहने का इस्राएलियों के व्यवहार पर क्या प्रभाव पड़ा? इस ऑडियो को यहाँ रोकें।</w:t>
      </w:r>
    </w:p>
    <w:p>
      <w:pPr/>
      <w:r>
        <w:rPr>
          <w:lang w:val="hi_IN" w:bidi="hi_IN"/>
        </w:rPr>
      </w:r>
      <w:r>
        <w:rPr>
          <w:lang w:val="hi_IN" w:bidi="hi_IN"/>
        </w:rPr>
        <w:t>दो लोगों के समूह पास ही रहते थे: मिद्यानी और मोआबी। आमतौर पर, मिद्यानी और मोआबी अलग-अलग रहते थे, लेकिन यहाँ वे एक-दूसरे के पास रहते थे। मिद्यानियों और मोआबियों ने शायद मोआब के मैदानों में आपस में विवाह किया था और वे एक ही जनसमूह की तरह थे।</w:t>
      </w:r>
    </w:p>
    <w:p>
      <w:pPr/>
      <w:r>
        <w:rPr>
          <w:lang w:val="hi_IN" w:bidi="hi_IN"/>
        </w:rPr>
      </w:r>
      <w:r>
        <w:rPr>
          <w:lang w:val="hi_IN" w:bidi="hi_IN"/>
        </w:rPr>
        <w:t>कुछ इस्राएलियों ने मोआबियों और मिद्यानियों के साथ मेल-जोल किया। मोआबी स्त्रियों ने इस्राएलियों को अपने साथ अपने झूठे देवता बाल की उपासना करने के लिए आमंत्रित किया। बाल को कभी-कभी पोर का बाल कहा जाता है ताकि उस शहर या क्षेत्र को दिखाया जा सके जो झूठे देवता की उपासना करता है। इस्राइली लोग पोर नामक इस क्षेत्र में थे, जहाँ के लोग बाल को अपना देवता मानकर उसकी उपासना करते थे। बाल उन झूठे देवताओं में सबसे श्रेष्ठ था जिनकी उपासना मोआबी और मिद्यानी करते थे। कुछ इस्राएलियों ने इन स्त्रियों के साथ "व्यभिचार" किया, जिसका अर्थ है कि इस्राएली बाल देवता की उपासना भी करते थे और बाल देवता की उपासना के हिस्से के रूप में इन स्त्रियों के साथ यौन संबंध भी रखते थे। कुछ इस्राएली लोग बाल देवता के सामने सिर झुकाते थे और बाल देवता की उपासना के हिस्से के रूप में उन्हें चढ़ाया गया भोजन भी खाते थे। यह सब परमेश्वर की व्यवस्था के विरुद्ध था। जब लोग बाल की उपासना करते थे, तो वे उस प्रजनन क्षमता की उपासना करते थे ताकि पौधे बढ़ें, पशुओं के बच्चे हों, और लोगों के बच्चे हों। यहोवा इस्राएल के सभी लोगों पर क्रोधित था क्योंकि इस्राएल के लोगों ने केवल यहोवा की उपासना और आज्ञापालन करके स्वयं को अलग या पवित्र नहीं रखा था।</w:t>
      </w:r>
    </w:p>
    <w:p>
      <w:pPr/>
      <w:r>
        <w:rPr>
          <w:lang w:val="hi_IN" w:bidi="hi_IN"/>
        </w:rPr>
      </w:r>
      <w:r>
        <w:rPr>
          <w:lang w:val="hi_IN" w:bidi="hi_IN"/>
        </w:rPr>
        <w:t>यहाँ रुकें और समूह में इस पर चर्चा करें: आपकी संस्कृति में लोग कैसे दिखाते हैं कि वे परमेश्वर के लिए अलग या पवित्र हैं? इस प्रदर्शन को आज़माएँ। एक कटोरा लें, स्वच्छ और पारदर्शी पानी का एक पात्र लें, गंदगी या मिट्टी का एक पात्र लें। कटोरे में थोड़ा सा साफ पानी डालें। क्या यह शुद्ध है? क्या यह पीने के लिए या किसी को उपहार के रूप में देने के लिए पर्याप्त अच्छा है? साफ पानी के कटोरे में थोड़ी सी मिट्टी या कीचड़ मिला दें। क्या पानी अभी भी साफ है? क्या यह अभी भी शुद्ध है? क्या मिट्टी मिला हुआ पानी पीने के लिए उपहार के रूप में स्वीकार्य है? क्या आप गंदे पानी में साफ पानी मिलाकर गंदे पानी को शुद्ध बना सकते हैं? क्या साफ पानी को गंदे पानी से अलग रखना बेहतर है? ऑडियो को यहाँ रोकें।</w:t>
      </w:r>
    </w:p>
    <w:p>
      <w:pPr/>
      <w:r>
        <w:rPr>
          <w:lang w:val="hi_IN" w:bidi="hi_IN"/>
        </w:rPr>
      </w:r>
      <w:r>
        <w:rPr>
          <w:lang w:val="hi_IN" w:bidi="hi_IN"/>
        </w:rPr>
        <w:t>यहाँ रुकें और समूह में चर्चा करें: इस्राएल के लोगों ने बाल देवता की उपासना करने और परमेश्वर के प्रति विश्वासघात करने के अनेक तरीके अपनाए। चर्चा करें कि आपकी संस्कृति में लोग कैसे दिखाते हैं कि वे परमेश्वर की उपासना करते हैं। यदि परमेश्वर अपने लोगों को किसी अन्य झूठे देवता की उपासना करते हुए देखे तो उसे कैसा लगेगा? यदि सच्चे आराधक किसी ऐसे व्यक्ति को देखें जो यहोवा से प्रेम करने का दावा करता है और जाकर किसी झूठे देवता की उपासना करता है, तो वे क्या करेंगे? ऑडियो को यहाँ रोकें।</w:t>
      </w:r>
    </w:p>
    <w:p>
      <w:pPr/>
      <w:r>
        <w:rPr>
          <w:lang w:val="hi_IN" w:bidi="hi_IN"/>
        </w:rPr>
      </w:r>
      <w:r>
        <w:rPr>
          <w:lang w:val="hi_IN" w:bidi="hi_IN"/>
        </w:rPr>
        <w:t>जब इस्राएली मोआबियों के साथ पाप कर रहे थे, तब मूसा और इस्राएली अगुवे शिविर में थे। मूसा और अगुवे शायद शिविर के बीच में मिलापवाले तम्बू या निवासस्थान के पास थे।</w:t>
      </w:r>
    </w:p>
    <w:p>
      <w:pPr/>
      <w:r>
        <w:rPr>
          <w:lang w:val="hi_IN" w:bidi="hi_IN"/>
        </w:rPr>
      </w:r>
      <w:r>
        <w:rPr>
          <w:lang w:val="hi_IN" w:bidi="hi_IN"/>
        </w:rPr>
        <w:t>यहोवा ने मूसा को उन लोगों के अगुवों को मृत्युदंड देने, या मार डालने का आदेश दिया, जो झूठे देवताओं की उपासना करते थे और पवित्र नहीं थे। हम नहीं जानते कि मूसा ने अगुवों को कैसे मार डाला था, परन्तु यहोवा ने मूसा से कहा कि वह दिन के दौरान अगुवों के शवों को लटकाए रखे, ताकि इस्राएली जाति स्पष्ट रूप से देख सके। यहोवा अन्य कहानियों में कहता है कि लोगों को मृत इस्राएली शरीरों को ढकना चाहिए। हालांकि, यहोवा इन शवों को यहोवा की उपस्थिति में प्रकट करना चाहता था क्योंकि मृत शरीरों को खुले में प्रकट करना शर्मनाक था। यहोवा का क्रोध प्रचंड या जलती हुई गर्मी के समान था। मूसा द्वारा अवज्ञाकारी अगुवों के शवों को लटकाए जाने के बाद यहोवा इस्राएली जाति से अपना क्रोध हटा लेता।</w:t>
      </w:r>
    </w:p>
    <w:p>
      <w:pPr/>
      <w:r>
        <w:rPr>
          <w:lang w:val="hi_IN" w:bidi="hi_IN"/>
        </w:rPr>
      </w:r>
      <w:r>
        <w:rPr>
          <w:lang w:val="hi_IN" w:bidi="hi_IN"/>
        </w:rPr>
        <w:t>मूसा ने लोगों के लिए निर्णय लेने में मदद करने वाले न्यायियों को आदेश दिया कि वे झूठे देवताओं की उपासना करने वाले अगुवों को मौत की सजा देने या मार डालने में मदद करें। मूसा और लोगों के न्यायियों के पास मृत्यु दंड भी देने का अधिकार है। हमें नहीं पता कि क्या ये वही न्यायी थे जिन्हें मूसा ने कई साल पहले विवादों को सुलझाने में मदद करने के लिए नियुक्त किया था। मूसा ने हर न्यायी को अपने अधिकार के अधीन उन अगुवों को मार डालने की आज्ञा दी जिन्होंने बाल-पोर की उपासना की थी। यहोवा ने इस्राएलियों को उनके पापों के लिए दंडित करने के लिए उनमें एक महामारी या फैलने वाली बीमारी भी भेज दी।</w:t>
      </w:r>
    </w:p>
    <w:p>
      <w:pPr/>
      <w:r>
        <w:rPr>
          <w:lang w:val="hi_IN" w:bidi="hi_IN"/>
        </w:rPr>
      </w:r>
      <w:r>
        <w:rPr>
          <w:lang w:val="hi_IN" w:bidi="hi_IN"/>
        </w:rPr>
        <w:t>मूसा और अन्य इस्राएली धार्मिक अगुवे मिलापवाले तम्बू के प्रवेश द्वार पर थे। मिलापवाला तम्बू यहोवा की उपासना का स्थान था। लगभग सभी इस्राएली मिलापवाले तम्बू के पास थे और शोक में रो रहे थे, शायद महामारी और मृत्यु की सजाओं के कारण। उसी समय, एक इस्राएली पुरुष एक मिद्यानी स्त्री को अपने भाइयों से मिलवाने के लिए इस्राएली शिविर में लेकर आया। वह व्यक्ति मूसा और अगुवों के सामने से गुजरकर उस स्त्री के साथ अपने तम्बू में चला गया। मूसा और अन्य इस्राएली अगुवों ने उस पुरुष और मिद्यानी स्त्री को शिविर में से होकर चलते हुए देखा।</w:t>
      </w:r>
    </w:p>
    <w:p>
      <w:pPr/>
      <w:r>
        <w:rPr>
          <w:lang w:val="hi_IN" w:bidi="hi_IN"/>
        </w:rPr>
      </w:r>
      <w:r>
        <w:rPr>
          <w:lang w:val="hi_IN" w:bidi="hi_IN"/>
        </w:rPr>
        <w:t>ऑडियो को यहीं रोकें और समूह में इस पर चर्चा करें: आपकी संस्कृति में लोग पाप के लिए शोक या पश्चाताप कैसे व्यक्त करते हैं? जब कोई समूह पाप करता है तो वह उस पाप के लिए शोक कैसे व्यक्त करता है? मिद्यानी स्त्री के साथ चल रहे उस व्यक्ति के बारे में सोचें। उसके कार्य बाकी इस्राएलियों से कैसे अलग हैं? वह अपने व्यवहार या पाप के बारे में कैसा महसूस करता है? वह अपने आसपास के इस्राएलियों के बारे में कैसा महसूस करता है? यदि आपकी संस्कृति में ऐसा होना था, तो उस व्यक्ति के साथ क्या होगा? ऑडियो को यहाँ रोकें।</w:t>
      </w:r>
    </w:p>
    <w:p>
      <w:pPr/>
      <w:r>
        <w:rPr>
          <w:lang w:val="hi_IN" w:bidi="hi_IN"/>
        </w:rPr>
      </w:r>
      <w:r>
        <w:rPr>
          <w:lang w:val="hi_IN" w:bidi="hi_IN"/>
        </w:rPr>
        <w:t>पीनहास हारून का पोता है। हारून इस्राएल का महायाजक है और मूसा का भाई है। पीनहास मूसा और इस्राएलियों के साथ था और वह पाप के बारे में और उस पाप के कारण मरने वाले लोगों के बारे में रो रहा था। पीनहास ने इस्राएली पुरुष और मिद्यानी स्त्री को शिविर में से होकर चलते हुए देखा। पीनहास ने तुरंत एक भाला पकड़ लिया, एक ऐसा हथियार जिसकी धातु की लंबी नोक और तेज किनारा था। यह धातु का भाला शायद एक व्यक्ति की ऊँचाई के बराबर था। पीनहास उस पुरुष और मिद्यानी स्त्री के पीछे गया। पीनहास के पास शायद एक भाला आस-पास ही रहा होगा क्योंकि वह मिलापवाले तम्बू के रक्षक के रूप में काम करता था।</w:t>
      </w:r>
    </w:p>
    <w:p>
      <w:pPr/>
      <w:r>
        <w:rPr>
          <w:lang w:val="hi_IN" w:bidi="hi_IN"/>
        </w:rPr>
      </w:r>
      <w:r>
        <w:rPr>
          <w:lang w:val="hi_IN" w:bidi="hi_IN"/>
        </w:rPr>
        <w:t xml:space="preserve">यहाँ रुकें और </w:t>
      </w:r>
      <w:r>
        <w:rPr>
          <w:lang w:val="hi_IN" w:bidi="hi_IN"/>
        </w:rPr>
        <w:t>बाइबल काल के इसी तरह के भाले</w:t>
      </w:r>
      <w:r>
        <w:rPr>
          <w:lang w:val="hi_IN" w:bidi="hi_IN"/>
        </w:rPr>
        <w:t xml:space="preserve"> की तस्वीर देखें। चर्चा करें कि इस हथियार का उपयोग कैसे किया गया था। लोग आमने-सामने की लड़ाई में भाले का इस्तेमाल करते थे। चर्चा करें कि आपके समुदाय के लोग इस तरह के हथियार का उपयोग कैसे करेंगे। आपको क्या लगता है कि इस कहानी में पीनहास ने भाले का इस्तेमाल क्यों किया? ऑडियो को यहाँ रोकें।</w:t>
      </w:r>
    </w:p>
    <w:p>
      <w:pPr/>
      <w:r>
        <w:rPr>
          <w:lang w:val="hi_IN" w:bidi="hi_IN"/>
        </w:rPr>
      </w:r>
      <w:r>
        <w:rPr>
          <w:lang w:val="hi_IN" w:bidi="hi_IN"/>
        </w:rPr>
        <w:t>पीनहास इस्राएली पुरुष और मिद्यानी स्त्री के पीछे चलकर उस व्यक्ति के तम्बू में गया। वह उस पुरुष और महिला के पीछे-पीछे उस पुरुष के तम्बू के अंदर एक निजी कमरे में चला गया। पीनहास ने मिद्यानी पुरुष और स्त्री दोनों के आर-पार भाला घोंपकर उन्हें मार डाला, जो पुरुष के शरीर से होता हुआ स्त्री के पेट में जा घुसा। जब पीनहास ने इस्राएली पुरुष और मिद्यानी स्त्री को मार डाला, तो यहोवा ने उस महामारी को रोक दिया जो इस्राएलियों को मार रही थी। इस्राएलियों में से, 24,000 लोग महामारी से मर गए। महामारी आमतौर पर एक ऐसी बीमारी या कोई कठिनाई होती है जिसके परिणामस्वरूप बहुत से लोग मर जाते हैं।</w:t>
      </w:r>
      <w:r>
        <w:rPr>
          <w:lang w:val="hi_IN" w:bidi="hi_IN"/>
        </w:rPr>
      </w:r>
    </w:p>
    <w:p>
      <w:pPr>
        <w:pStyle w:val="Heading3"/>
      </w:pPr>
      <w:r>
        <w:rPr>
          <w:lang w:val="hi_IN" w:bidi="hi_IN"/>
        </w:rPr>
        <w:t>घटनाओं को समझाना</w:t>
      </w:r>
    </w:p>
    <w:p>
      <w:pPr/>
      <w:r>
        <w:rPr>
          <w:lang w:val="hi_IN" w:bidi="hi_IN"/>
        </w:rPr>
      </w:r>
      <w:r>
        <w:rPr>
          <w:lang w:val="hi_IN" w:bidi="hi_IN"/>
        </w:rPr>
        <w:t>गिनती 25:1–9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जब इस्राएल शित्तिम में डेरा डाले हुए था, तब कुछ पुरुष मोआबी स्त्रियों के साथ यौन संबंध बनाकर और मोआबी देवताओं को बलि चढ़ाकर यहोवा के प्रति शारीरिक और आत्मिक रूप से विश्वासघात कर रहे थे। यहोवा क्रोधित है। यहोवा मूसा को आदेश देता है कि वह उन इस्राएलियों को, जिनमें अधिकतर पुरुष थे, मार डाले जो बाल की उपासना कर रहे थे और उससे जुड़े यौन पाप में लिप्त थे। मूसा ने न्यायियों को आदेश दिया कि वे ऐसा करने वाले इस्राएली पुरुषों को मृत्युदंड दें। यहोवा ने इस्राएल पर पाप के दण्ड के रूप में महामारी भेजी।</w:t>
      </w:r>
    </w:p>
    <w:p>
      <w:pPr/>
      <w:r>
        <w:rPr>
          <w:lang w:val="hi_IN" w:bidi="hi_IN"/>
        </w:rPr>
      </w:r>
      <w:r>
        <w:rPr>
          <w:b/>
          <w:lang w:val="hi_IN" w:bidi="hi_IN"/>
        </w:rPr>
        <w:t>दूसरे दृश्य में:</w:t>
      </w:r>
      <w:r>
        <w:rPr>
          <w:lang w:val="hi_IN" w:bidi="hi_IN"/>
        </w:rPr>
        <w:t xml:space="preserve"> बहुत से इस्राएली मूसा और अन्य अगुवों के साथ मिलापवाले तम्बू के सामने इकट्ठा हुए थे। वे पाप और मृत्यु की सजाओं पर पछतावे से रो रहे थे। एक इस्राएली पुरुष एक मिद्यानी स्त्री को शिविर के माध्यम से मूसा, अगुवों और अन्य इस्राएलियों के सामने लाता है। इस्राएली पुरुष मिद्यानी स्त्री को उस पुरुष के तम्बू के एक एकांत कमरे में ले गया। पीनहास, महायाजक हारून जो मूसा का भाई था, उसका पोता तुरंत खड़ा हुआ, एक भाला उठाया और उस पुरुष और स्त्री के पीछे तम्बू में चला गया। पीनहास ने उस पुरुष और स्त्री को मार डाला और महामारी रुक गई।</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इस्राएली पुरुष</w:t>
      </w:r>
    </w:p>
    <w:p>
      <w:pPr>
        <w:pStyle w:val="ListBullet"/>
        <w:spacing w:line="240" w:lineRule="auto"/>
        <w:ind w:left="720"/>
      </w:pPr>
      <w:r>
        <w:rPr>
          <w:lang w:val="hi_IN" w:bidi="hi_IN"/>
        </w:rPr>
      </w:r>
      <w:r>
        <w:rPr>
          <w:lang w:val="hi_IN" w:bidi="hi_IN"/>
        </w:rPr>
        <w:t>मिद्यानी स्त्री</w:t>
      </w:r>
    </w:p>
    <w:p>
      <w:pPr>
        <w:pStyle w:val="ListBullet"/>
        <w:spacing w:line="240" w:lineRule="auto"/>
        <w:ind w:left="720"/>
      </w:pPr>
      <w:r>
        <w:rPr>
          <w:lang w:val="hi_IN" w:bidi="hi_IN"/>
        </w:rPr>
      </w:r>
      <w:r>
        <w:rPr>
          <w:lang w:val="hi_IN" w:bidi="hi_IN"/>
        </w:rPr>
        <w:t>और इस्राएली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ठीक उसी समय से शुरू होती है जब पिछली कहानी में परमेश्वर ने इस्राएलियों के शत्रुओं को इस्राएलियों को आशीष देने के लिए विवश किया था। परमेश्वर ने उनके शत्रुओं से इस्राएलियों को आशीष दिलवाया क्योंकि इस्राएली यहोवा की उपासना करते थे। अचानक, यह कहानी कुछ इस्राएलियों के यहोवा के प्रति विश्वासघात करने और झूठे देवता बाल की उपासना करने से शुरू होती है। इस कहानी में, कई इस्राएली पुरुष मोआबी और मिद्यानी स्त्रियों के साथ यौन संबंध बनाने और उनके देवताओं का अनुसरण करने का विकल्प चुनते हैं।</w:t>
      </w:r>
    </w:p>
    <w:p>
      <w:pPr/>
      <w:r>
        <w:rPr>
          <w:lang w:val="hi_IN" w:bidi="hi_IN"/>
        </w:rPr>
      </w:r>
      <w:r>
        <w:rPr>
          <w:lang w:val="hi_IN" w:bidi="hi_IN"/>
        </w:rPr>
        <w:t xml:space="preserve">रुकें और नक्शा देखें और चर्चा करें: </w:t>
      </w:r>
      <w:r>
        <w:rPr>
          <w:b/>
          <w:lang w:val="hi_IN" w:bidi="hi_IN"/>
        </w:rPr>
        <w:t>शित्तीम, या बबूल के पेड़ों की घाटी</w:t>
      </w:r>
      <w:r>
        <w:rPr>
          <w:lang w:val="hi_IN" w:bidi="hi_IN"/>
        </w:rPr>
        <w:t xml:space="preserve"> की स्थिति पर ध्यान दें। इस्राएली शित्तीम में डेरा डाले हुए थे। वे नगरों के पास हैं। मोआबी और मिद्यानी नगरों में रहते हैं। इस्राएली अलग-अलग या अकेले नहीं हैं। ऑडियो को यहाँ रोकें।</w:t>
      </w:r>
    </w:p>
    <w:p>
      <w:pPr/>
      <w:r>
        <w:rPr>
          <w:lang w:val="hi_IN" w:bidi="hi_IN"/>
        </w:rPr>
      </w:r>
      <w:r>
        <w:rPr>
          <w:lang w:val="hi_IN" w:bidi="hi_IN"/>
        </w:rPr>
        <w:t>जब यह कहानी शुरू होती है, तो कुछ इस्राएली पुरुषों ने मोआबी स्त्रियों के साथ बाल की उपासना शुरू कर दी। यह कहानी इस बात पर ज़ोर देती है कि इस्राएली परमेश्वर के प्रति कैसे चौंकाने वाली तरह से विश्वासघात कर रहे थे। कुछ इस्राएली लोग उन पशुओं और अनाज की बलि खाते थे जो लोग बाल देवता को चढ़ाते थे। कुछ इस्राएली बाल देवता के सामने झुक गए। कुछ इस्राएली बाल की उपासना करने के लिए मोआबी स्त्रियों के साथ यौन संबंध बनाते थे। झूठे देवताओं के प्रति इस प्रकार की उपासना यहोवा के प्रति विश्वासघात के कार्य थे। बाल उर्वरता का झूठा देवता था। बाल के उपासक उपासना के एक भाग के रूप में यौन संबंध बनाते थे, और इस तरह वे पौधों को उगाने और अपने परिवारों में अधिक बच्चे पैदा करने की कोशिश करते थे। मोआबियों और मिद्यानियों ने अपनी बाल उपासना में मन्दिर की वेश्याओं के साथ यौन संबंध बनाया था। मूसा इस्राएलियों के कार्यों के बारे में बात करने के लिए विशेष भाषा का प्रयोग करता है। सबसे पहले वह कहता है कि इस्राएली पुरुषों ने मोआब की बेटियों के साथ वेश्यावृत्ति करना, या यौन संबंध बनाना शुरू कर दिया। मोआब की बेटियाँ मोआबी स्त्रियाँ होंगी। मूसा का कहना है कि इससे इस्राएली लोग बाल देवता के साथ जुए में जुत गए, जैसे लोग दो गायों को जुए या लगाम से एक साथ बांधते हैं। जो पशु अधिक बलवान होता है, वही अगुवा होता है। कमजोर या छोटा पशु जुए में पीछे-पीछे चलता है। इस भाग में, इस्राएलियों ने यहोवा को त्याग दिया और बाल के साथ जुए में जुत गए। परिणामस्वरूप, इस्राएलियों ने बाल को उसी प्रकार अपना अगुवा बनने दिया जैसे एक शक्तिशाली पशु एक कमजोर पशु की अगुवाई करता है। इस्राएली अब यहोवा से जुड़े हुए नहीं थे, न ही उससे बंधे हुए थे। इस्राएलियों ने यहोवा को छोड़ दिया था जो उनसे प्रेम करता था।</w:t>
      </w:r>
    </w:p>
    <w:p>
      <w:pPr/>
      <w:r>
        <w:rPr>
          <w:lang w:val="hi_IN" w:bidi="hi_IN"/>
        </w:rPr>
      </w:r>
      <w:r>
        <w:rPr>
          <w:lang w:val="hi_IN" w:bidi="hi_IN"/>
        </w:rPr>
        <w:t>मूसा कहता है कि यहोवा "क्रोध से भड़क गया", जिसका अर्थ है कि यहोवा इतना क्रोधित था कि उसका क्रोध भयंकर आग के समान था।</w:t>
      </w:r>
    </w:p>
    <w:p>
      <w:pPr/>
      <w:r>
        <w:rPr>
          <w:lang w:val="hi_IN" w:bidi="hi_IN"/>
        </w:rPr>
      </w:r>
      <w:r>
        <w:rPr>
          <w:lang w:val="hi_IN" w:bidi="hi_IN"/>
        </w:rPr>
        <w:t xml:space="preserve">यहाँ रुकें और </w:t>
      </w:r>
      <w:r>
        <w:rPr>
          <w:lang w:val="hi_IN" w:bidi="hi_IN"/>
        </w:rPr>
        <w:t>दो गायों की एक तस्वीर देखें जो एक जूए से जुती हुई हैं</w:t>
      </w:r>
      <w:r>
        <w:rPr>
          <w:lang w:val="hi_IN" w:bidi="hi_IN"/>
        </w:rPr>
        <w:t>। समूह में चर्चा करें: उस समय के बारे में सोचें जब आप किसी ऐसे समूह में शामिल हुए थे जिससे आपका गहरा जुड़ाव था। वह कहानी सुनाएँ। इस बात पर ध्यान दें कि उस व्यक्ति ने आपके और समूह के बीच गहरे बंधन या जुड़ाव के बारे में कैसे बात की। ऑडियो को यहाँ रोकें।</w:t>
      </w:r>
    </w:p>
    <w:p>
      <w:pPr/>
      <w:r>
        <w:rPr>
          <w:lang w:val="hi_IN" w:bidi="hi_IN"/>
        </w:rPr>
      </w:r>
      <w:r>
        <w:rPr>
          <w:lang w:val="hi_IN" w:bidi="hi_IN"/>
        </w:rPr>
        <w:t>ऐसा लगता है कि किसी समय यहोवा ने इस्राएली लोगों को मारने के लिए एक महामारी या घातक बीमारी भेजी। हम नहीं जानते कि यह कब हुआ, लेकिन ऐसा लगता है कि यह उसी समय के आसपास हुआ था जब यहोवा ने मूसा से बात की थी। यहोवा अक्सर इस्राएली शिविर के बीच में निवास या मिलापवाले तम्बू में मूसा से बात करता था। यहोवा ने मूसा को आज्ञा दी कि वह उन इस्राएली अगुवों को, जिन्होंने पाप किया था, दिन दहाड़े मार डाले। ऐसा करने से, सभी इस्राएली लोग पाप का परिणाम देखेंगे। उनके मरने के बाद, यहोवा इस्राएल पर क्रोधित होना बंद कर देगा, या बहुत अधिक क्रोधित होना बंद कर देगा, और वह घातक महामारी को रोक देगा। यह स्पष्ट नहीं है कि यहोवा कैसे चाहता था कि मूसा पाप करने वाले इस्राएलियों को मृत्युदंड दे। हालांकि, यह स्पष्ट है कि मूसा को इन लोगों को सार्वजनिक रूप से और दिन के उजाले में मृत्युदंड देना था। फिर मूसा को शवों को खुले में प्रदर्शित करना था ताकि बाकी इस्राएली दंड को देख सकें। मूसा ने आज्ञा मानी और न्यायियों से कहा कि वे उन सभी पुरुषों को मार डालें जो बाल की उपासना कर रहे थे। प्रत्येक न्यायी को उन पुरुषों को मृत्युदंड देना था जो प्रत्येक न्यायी के नियंत्रण में थे।</w:t>
      </w:r>
    </w:p>
    <w:p>
      <w:pPr/>
      <w:r>
        <w:rPr>
          <w:lang w:val="hi_IN" w:bidi="hi_IN"/>
        </w:rPr>
      </w:r>
      <w:r>
        <w:rPr>
          <w:lang w:val="hi_IN" w:bidi="hi_IN"/>
        </w:rPr>
        <w:t>इसके बाद दो बातें होती हैं। पहले न्यायियों ने उन पुरुषों को मृत्युदंड देने की तैयारी की, और दूसरे, मूसा और अन्य अगुवे इस समस्या पर शोक व्यक्त करने के लिए मिलापवाले तम्बू के प्रवेश द्वार पर एकत्रित हुए। हमें नहीं पता कि न्यायियों ने पहले ही किसी पुरुष को मार डाला था या नहीं।</w:t>
      </w:r>
    </w:p>
    <w:p>
      <w:pPr/>
      <w:r>
        <w:rPr>
          <w:lang w:val="hi_IN" w:bidi="hi_IN"/>
        </w:rPr>
      </w:r>
      <w:r>
        <w:rPr>
          <w:lang w:val="hi_IN" w:bidi="hi_IN"/>
        </w:rPr>
        <w:t>दृश्य दो यहोवा के निर्देश देने के तुरंत बाद शुरू होता है। इस्राएली पुरुष मिद्यानी स्त्री को इस्राएली शिविर में लाया। हम जानते हैं कि यह तत्काल है क्योंकि लोग अभी भी निवास-स्थान में लगातार शोक मना रहे हैं, लोग महामारी से मर रहे हैं, और यहोवा ने मृत्युदंड का आदेश दिया है। इस्राएली पुरुष मिद्यानी स्त्री को अपने परिवार के पुरुषों से मिलाने के लिए लाया। वह इस्राएली पुरुष उस स्त्री के साथ रोते हुए इस्राएलियों, मिलापवाले तम्बू, मूसा और अन्य अगुवों के सामने चला। उस इस्राएली पुरुष ने उस स्त्री को अपने तम्बू में ले जाकर फिर तम्बू के अंदर एक निजी कमरे में ले गया।</w:t>
      </w:r>
    </w:p>
    <w:p>
      <w:pPr/>
      <w:r>
        <w:rPr>
          <w:lang w:val="hi_IN" w:bidi="hi_IN"/>
        </w:rPr>
      </w:r>
      <w:r>
        <w:rPr>
          <w:lang w:val="hi_IN" w:bidi="hi_IN"/>
        </w:rPr>
        <w:t xml:space="preserve">यहाँ रुकें और </w:t>
      </w:r>
      <w:r>
        <w:rPr>
          <w:b/>
          <w:lang w:val="hi_IN" w:bidi="hi_IN"/>
        </w:rPr>
        <w:t>इस्राएली शिविर</w:t>
      </w:r>
      <w:r>
        <w:rPr>
          <w:lang w:val="hi_IN" w:bidi="hi_IN"/>
        </w:rPr>
        <w:t xml:space="preserve"> का एक चित्र देखें: पहले की कहानियों से, हम जानते हैं कि इस्राएलियों ने एक विशेष स्वरूप में डेरा डाला था। इस्राएली हमेशा मिलापवाले तम्बू या निवास-स्थान के साथ शिविर के बीच में डेरा डालते थे। इस्राएल के बारह गोत्र अपने-अपने गोत्र के नाम के अनुसार निवास-स्थान के चारों ओर डेरा डालते थे। ध्यान दें कि निवास के सामने तक पहुंचने का एकमात्र रास्ता शिविर के बाहरी हिस्से से शुरू होकर शिविर के केंद्र से होकर गुजरना है। इस्राएली पुरुष और मिद्यानी स्त्री चुपके से पुरुष के तम्बू में घुसने के लिए शिविर के बाहरी किनारे के चारों ओर घूमकर नहीं गए थे। इस्राएली पुरुष और मिद्यानी स्त्री ने साहसपूर्वक शिविर के बीचोंबीच से होते हुए मूसा, यहोवा और शोक मना रहे इस्राएलियों के सामने से गुजरे। आपको क्या लगता है उन्होंने ऐसा क्यों किया? ऑडियो को यहाँ रोकें।</w:t>
      </w:r>
    </w:p>
    <w:p>
      <w:pPr/>
      <w:r>
        <w:rPr>
          <w:lang w:val="hi_IN" w:bidi="hi_IN"/>
        </w:rPr>
      </w:r>
      <w:r>
        <w:rPr>
          <w:lang w:val="hi_IN" w:bidi="hi_IN"/>
        </w:rPr>
        <w:t>पीनहास ने इस्राएली पुरुष को मिद्यानी स्त्री के साथ शिविर में से होकर इस्राएली पुरुष के व्यक्तिगत तम्बू तक चलते हुए देखा। पीनहास एक लेवी और इस्राएल के महायाजक हारून का पोता था। पीनहास मूसा का भतीजा था। हम अन्य कहानियों से जानते हैं कि पीनहास अन्य लेवियों की तरह मिलापवाले तम्बू का पहरेदार था। पीनहास ने जब इस्राएली पुरुष और मिद्यानी स्त्री को शिविर में देखा तो वह तुरंत उठ खड़ा हुआ। पीनहास ने संकोच नहीं किया, लेकिन उसने एक भाला उठाया। पीनहास उस इस्राएली पुरुष और मिद्यानी स्त्री के पीछे-पीछे तम्बू में और तम्बू के अंदर बने एकांत कमरे में गया। पीनहास ने भाले को पुरुष के शरीर में घुसाकर स्त्री के पेट में घोंप दिया और भाले के एक ही वार से दोनों को मार डाला। भाले का डंडा इतना लंबा होता है कि वह एक ही समय में दो वयस्कों को भेद सकता है। यह कोई गैर-कानूनी हत्या नहीं थी। पीनहास ने उन्हें यहोवा के विरुद्ध उनके खुले पाप के कारण मार डाला।</w:t>
      </w:r>
    </w:p>
    <w:p>
      <w:pPr/>
      <w:r>
        <w:rPr>
          <w:lang w:val="hi_IN" w:bidi="hi_IN"/>
        </w:rPr>
      </w:r>
      <w:r>
        <w:rPr>
          <w:lang w:val="hi_IN" w:bidi="hi_IN"/>
        </w:rPr>
        <w:t>यहोवा ने तुरंत ही इस्राएली पुरुष और मिद्यानी स्त्री के वध को स्वीकार किया और उस महामारी को रोक दिया जो यहोवा के प्रति विश्वासघात के पाप के लिए इस्राएलियों को दंडित कर रही थी। उस पुरुष और स्त्री की मृत्यु के बाद महामारी रुक गई। चौबीस हजार लोग यहोवा के विरुद्ध पाप करने के कारण महामारी में मर गए। हालांकि इस लेख के अंत तक महामारी का स्पष्ट रूप से उल्लेख नहीं किया गया है, लेकिन हम जानते हैं कि महामारी पहले ही शुरू हो गई थी क्योंकि 24,000 लोगों की मृत्यु होने में कुछ समय लगा होगा। हमें नहीं पता कि यह किस प्रकार की महामारी थी।</w:t>
      </w:r>
      <w:r>
        <w:rPr>
          <w:lang w:val="hi_IN" w:bidi="hi_IN"/>
        </w:rPr>
      </w:r>
    </w:p>
    <w:p>
      <w:pPr>
        <w:pStyle w:val="Heading3"/>
      </w:pPr>
      <w:r>
        <w:rPr>
          <w:lang w:val="hi_IN" w:bidi="hi_IN"/>
        </w:rPr>
        <w:t>पाठ को नाटकीय रूप देना</w:t>
      </w:r>
    </w:p>
    <w:p>
      <w:pPr/>
      <w:r>
        <w:rPr>
          <w:lang w:val="hi_IN" w:bidi="hi_IN"/>
        </w:rPr>
      </w:r>
      <w:r>
        <w:rPr>
          <w:lang w:val="hi_IN" w:bidi="hi_IN"/>
        </w:rPr>
        <w:t>गिनती 25:1–9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इस्राएली पुरुष</w:t>
      </w:r>
    </w:p>
    <w:p>
      <w:pPr>
        <w:pStyle w:val="ListBullet"/>
        <w:spacing w:line="240" w:lineRule="auto"/>
        <w:ind w:left="720"/>
      </w:pPr>
      <w:r>
        <w:rPr>
          <w:lang w:val="hi_IN" w:bidi="hi_IN"/>
        </w:rPr>
      </w:r>
      <w:r>
        <w:rPr>
          <w:lang w:val="hi_IN" w:bidi="hi_IN"/>
        </w:rPr>
        <w:t>मिद्यानी स्त्री</w:t>
      </w:r>
    </w:p>
    <w:p>
      <w:pPr>
        <w:pStyle w:val="ListBullet"/>
        <w:spacing w:line="240" w:lineRule="auto"/>
        <w:ind w:left="720"/>
      </w:pPr>
      <w:r>
        <w:rPr>
          <w:lang w:val="hi_IN" w:bidi="hi_IN"/>
        </w:rPr>
      </w:r>
      <w:r>
        <w:rPr>
          <w:lang w:val="hi_IN" w:bidi="hi_IN"/>
        </w:rPr>
        <w:t>और इस्राएली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जैसे ही पहला दृश्य शुरू होता है, इस्राएली यहोवा के प्रति विश्वासघाती थे, भले ही वे यरदन नदी और प्रतिज्ञा की भूमि से केवल कुछ मील की दूरी पर डेरा डाले हुए थे।</w:t>
      </w:r>
    </w:p>
    <w:p>
      <w:pPr/>
      <w:r>
        <w:rPr>
          <w:lang w:val="hi_IN" w:bidi="hi_IN"/>
        </w:rPr>
      </w:r>
      <w:r>
        <w:rPr>
          <w:lang w:val="hi_IN" w:bidi="hi_IN"/>
        </w:rPr>
        <w:t>बबूल की घाटी, शित्तीम में रहते हुए, कुछ इस्राएली यहोवा के प्रति विश्वासघात करने लगे। कुछ इस्राएली, जो ज्यादातर पुरुष थे, प्रजनन के झूठे देवता बाल की उपासना कर रहे थे। इस्राएलियों ने शायद झूठे देवता की उपासना के भाग के रूप में मन्दिर में वेश्याओं के साथ यौन संबंध बनाए थे। यहोवा इस्राएल से क्रोधित था क्योंकि इस्राएल के बहुत से लोग बाल के साथ जुड़ गए थे या उसके साथ शामिल हो गए थे और अब यहोवा के प्रति विश्वासयोग्य नहीं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अभिनेता से पूछें, "आप इस्राएल के विश्वासघात के कार्यों के बारे में कैसा महसूस करते हैं?" आप इस तरह के उत्तर सुन सकते हैं, "मैं उनसे बहुत प्रेम करता था, लेकिन इस्राएलियों ने मुझसे प्रेम नहीं दिखाया।" या "मैं बहुत दुखी था। मेरे द्वारा उन्हें आशीष देने के बाद वे इतने विश्वासघात कैसे कर सकते थे?" या "मैं बहुत क्रोधित था। अब इस्राएली मेरे शत्रु के साथ मिल गए थे, उनसे जुड़ गए थे।"</w:t>
      </w:r>
    </w:p>
    <w:p>
      <w:pPr>
        <w:pStyle w:val="ListBullet"/>
        <w:spacing w:line="240" w:lineRule="auto"/>
        <w:ind w:left="720"/>
      </w:pPr>
      <w:r>
        <w:rPr>
          <w:lang w:val="hi_IN" w:bidi="hi_IN"/>
        </w:rPr>
      </w:r>
      <w:r>
        <w:rPr>
          <w:lang w:val="hi_IN" w:bidi="hi_IN"/>
        </w:rPr>
        <w:t>इस्राएली लोगों से पूछें, "आप मिद्यानी और मोआबी स्त्रियों के साथ मेलजोल और उपासना क्यों करते हैं?" आप इस तरह के उत्तर सुन सकते हैं, "मुझे उत्साह पसंद है। शिविर का जीवन बहुत उबाऊ है।" या फिर "यह मजेदार है। स्त्रियाँ मुझ पर ध्यान देती हैं।" या "मुझे कोई समस्या नहीं दिखती। मैं मिद्यानी लोगों की तरह यहोवा और अन्य देवताओं की उपासना कर सकता हूँ।" या "मैं मरुभूमि में भटकते हुए थक गया हूँ। मिद्यानी लोग इतने बुरे नहीं हैं। मुझे वे पसंद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को आज्ञा देता है कि वह उन अगुवों को मार डाले जो बाल की उपासना कर रहे हैं। यह मृत्युदंड दिन के उजाले में, यहोवा के सामने दिया जाना चाहिए, और मृत शरीरों को इस्राएली लोगों के देखने के लिए प्रदर्शित किया जाना चाहिए। मृत्युदंड के पूरा होने के बाद, यहोवा इस्राएल पर क्रोधित होना बंद कर देगा। मूसा न्यायियों को मृत्युदंड की सजा पूरी करने का आदेश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अभिनेता से पूछें, "आप इस्राएलियों को मार डालने के बारे में कैसा महसूस करते हैं, क्योंकि इस्राएली परिवार हैं, न कि बाहरी लोग?" आप इस तरह के उत्तर सुन सकते हैं, "मैं परमेश्वर की त्वरित और दृढ आज्ञा से स्तब्ध रह गया था।" या "मुझे हैरानी नहीं हुई क्योंकि परमेश्वर विश्वासघात को बर्दाश्त नहीं करता है।" या "मैं दुखी था, लेकिन आज्ञा मानने के लिए तैयार था।"</w:t>
      </w:r>
    </w:p>
    <w:p>
      <w:pPr/>
      <w:r>
        <w:rPr>
          <w:lang w:val="hi_IN" w:bidi="hi_IN"/>
        </w:rPr>
      </w:r>
      <w:r>
        <w:rPr>
          <w:lang w:val="hi_IN" w:bidi="hi_IN"/>
        </w:rPr>
        <w:t>दृश्य दो जैसे ही शुरू होता है वैसे ही मूसा मृत्युदंड का आदेश देता है। मूसा, इस्राएली अगुवे और इस्राएली शिविर के बीच में मिलापवाले तम्बू के सामने इकट्ठा होते हैं। इस्राएली महामारी से मरने वाले लोगों के लिए दुख से रो रहे हैं। लोग यहोवा के विरुद्ध पाप के कारण दुखी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प्रत्येक अभिनेता से पूछें कि वे क्या देख रहे हैं, सुन रहे हैं और सूँघ रहे हैं। आप निम्नलिखित जैसे उत्तर सुन सकते हैं। मूसा कह सकता है, "मैं अपने लोगों को चिल्लाते हुए सुनता हूँ। वे बहुत दुखी हैं। इस्राएलियों ने ऐसा भयानक पाप किया।" आप इस्राएलियों को यह कहते हुए सुन सकते हैं, "लहू की गंध बहुत तीव्र है। बहुत से पुरुष बाल के साथ शामिल हो गए थे।" या फिर "महामारी से होने वाली मौत की बदबू से मेरा दम घुट रहा है।" या "मैं बहुत से मृत परिवार और दोस्तों को देखता हूँ। मैं दुखी हूँ, डरा हुआ हूँ और अकेला हूँ।"</w:t>
      </w:r>
    </w:p>
    <w:p>
      <w:pPr>
        <w:pStyle w:val="ListBullet"/>
        <w:spacing w:line="240" w:lineRule="auto"/>
        <w:ind w:left="720"/>
      </w:pPr>
      <w:r>
        <w:rPr>
          <w:lang w:val="hi_IN" w:bidi="hi_IN"/>
        </w:rPr>
      </w:r>
      <w:r>
        <w:rPr>
          <w:lang w:val="hi_IN" w:bidi="hi_IN"/>
        </w:rPr>
        <w:t>प्रत्येक अभिनेता से पूछें कि वह प्रतिज्ञा किए हुए देश के इतने पास हैं, यह जानकर कैसा महसूस करता है। आप ऐसी बातें सुन सकते हैं, "मैं बहुत दुखी और चिंतित हूँ। अब क्या होगा? लोग मर रहे हैं।" या फिर "मैं उलझन में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पुरुष एक मिद्यानी स्त्री को मूसा के आगे, मिलापवाले तम्बू के सामने, शिविर के बीचोंबीच ले जा रहा था। वह इस्राएली व्यक्ति उस स्त्री को अपने तंबू में और तंबू के अंदर बने निजी कमरे में 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व्यक्ति की भूमिका निभाने वाले अभिनेता से पूछें कि वह क्या सोच रहा था और क्या महसूस कर रहा था। आप इस तरह के उत्तर सुन सकते हैं, "मुझे देखो! परमेश्वर ने मुझे नहीं मारा! मैं इतना महत्वपूर्ण हूँ कि मुझे मारा नहीं जा सकता। मैं जो करना चाहता हूँ वह कर सकता हूँ!" या "मुझे परवाह नहीं है कि मैं जो करता हूँ उसे कौन देखता है। मुझे परमेश्वर की व्यवस्था का पालन करना ज़रूरी नहीं है।"</w:t>
      </w:r>
    </w:p>
    <w:p>
      <w:pPr>
        <w:pStyle w:val="ListBullet"/>
        <w:spacing w:line="240" w:lineRule="auto"/>
        <w:ind w:left="720"/>
      </w:pPr>
      <w:r>
        <w:rPr>
          <w:lang w:val="hi_IN" w:bidi="hi_IN"/>
        </w:rPr>
      </w:r>
      <w:r>
        <w:rPr>
          <w:lang w:val="hi_IN" w:bidi="hi_IN"/>
        </w:rPr>
        <w:t>मिद्यानी स्त्री का किरदार निभाने वाली अभिनेत्री से पूछें कि वह क्या सोच रही थी और क्या महसूस कर रही थी। आपको ऐसे जवाब सुनने को मिल सकते हैं, "मैंने कर दिखाया! मैंने इस्राएलियों को पराजित किया। अब उनका परमेश्वर, यहोवा, टूट गया है। शिविर के सभी मृतकों को देखो। मेरा देवता बेहतर है।" या फिर "मुझे इस बात की परवाह नहीं है कि लोगों को पता चले कि मैं अपने पति के अलावा अन्य पुरुषों के साथ यौन संबंध बनाती हूँ।" मैं अपने काम को नहीं छिपाती हूँ। मैं शर्मिंदा नहीं हूँ।" या "मैं बहुत महत्वपूर्ण हूँ। इस्राएली अगुवे मुझे नुकसान नहीं पहुँचा सकते। मैं जाकर जो चाहूँ वो कर सकता हूँ। मुझे व्यवस्था का पालन करने की आवश्यकता नहीं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पीनहास ने इस्राएली पुरुष और मिद्यानी स्त्री को शिविर में प्रवेश करते और मिलापवाले तंबू, यानी निवासस्थान के सामने वाले क्षेत्र की ओर बढ़ते हुए देखा। उसने इस्राएली पुरुष और मिद्यानी स्त्री को शिविर के बीच से गुजरते हुए और पुरुष के तम्बू में प्रवेश करते हुए देखा। पीनहास तुरंत खड़ा हुआ और एक भाला पकड़ा। पीनहास उस इस्राएली पुरुष और मिद्यानी स्त्री के पीछे-पीछे तम्बू में और तम्बू के अंदर बने एकांत कमरे में गया। पीनहास ने भाले को उस पुरुष से होकर स्त्री के पेट में मारा। पीनहास ने एक ही वार में उस पुरुष और स्त्री दोनों को मार डाला। यहोवा का क्रोध इस्राएली पुरुष और मिद्यानी स्त्री के वध के साथ ही शांत हो गया। महामारी 24,000 इस्राएलियों की मृत्यु के साथ रुक गई।</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पीनहास की भूमिका निभाने वाले अभिनेता से पूछें कि जब उसने एक इस्राएली पुरुष को मिद्यानी स्त्री के साथ पाप करते हुए देखा तो वह क्या सोच रहा था। आप इस तरह के उत्तर सुन सकते हैं, "मैं धर्मी क्रोध से जल रहा था। यहोवा हमारे लोगों को बाल की अविश्वासपूर्ण उपासना के लिए दंडित कर रहा था। बाल की उपासना मिद्यानी और मोआबी स्त्रियों से शुरू हुई थी। मुझे इस बात पर गुस्सा आया कि मेरा इस्राएली देशवासी एक मिद्यानी स्त्री को शिविर में लेकर आया था।" या फिर "मैं इस बात से क्रोधित था कि पाप को छिपाया नहीं गया बल्कि मूसा और शोक मना रहे सभी इस्राएलियों के सामने उसका प्रदर्शन किया गया।" या फिर, "मैंने उस पाप को रोकने का दृढ़ निश्चय किया था जिसके कारण मेरा यहोवा इस्राएल से क्रोधित हो गया था। मुझे पता था कि उस पुरुष और स्त्री को भी अन्य बाल-देवता के उपासकों की तरह ही मृत्युदंड दिया जाना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25:1–9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पिछले भाग में, यहोवा ने </w:t>
      </w:r>
      <w:r>
        <w:rPr>
          <w:b/>
          <w:lang w:val="hi_IN" w:bidi="hi_IN"/>
        </w:rPr>
        <w:t>इस्राएल</w:t>
      </w:r>
      <w:r>
        <w:rPr>
          <w:lang w:val="hi_IN" w:bidi="hi_IN"/>
        </w:rPr>
        <w:t xml:space="preserve"> के शत्रु बिलाम का उपयोग पास के पोर पर्वत पर इस्राएल को आशीष देने के लिए किया। जैसे ही यह आशीष समाप्त होती है, यह कहानी शित्तीम, या बबूल के पेड़ों की घाटी में डेरा डाले हुए इस्राएल के साथ शुरू होती है। इस्राएल के लिए उसी शब्द का प्रयोग करें जिसका प्रयोग आपने पिछले भागों में किया है, और याद रखें कि </w:t>
      </w:r>
      <w:r>
        <w:rPr>
          <w:lang w:val="hi_IN" w:bidi="hi_IN"/>
        </w:rPr>
        <w:t>इस्राएल</w:t>
      </w:r>
      <w:r>
        <w:rPr>
          <w:lang w:val="hi_IN" w:bidi="hi_IN"/>
        </w:rPr>
        <w:t xml:space="preserve"> मुख्य शब्दावली में शामिल है।</w:t>
      </w:r>
    </w:p>
    <w:p>
      <w:pPr/>
      <w:r>
        <w:rPr>
          <w:lang w:val="hi_IN" w:bidi="hi_IN"/>
        </w:rPr>
      </w:r>
      <w:r>
        <w:rPr>
          <w:b/>
          <w:lang w:val="hi_IN" w:bidi="hi_IN"/>
        </w:rPr>
        <w:t>मोआबी</w:t>
      </w:r>
      <w:r>
        <w:rPr>
          <w:lang w:val="hi_IN" w:bidi="hi_IN"/>
        </w:rPr>
        <w:t xml:space="preserve"> और </w:t>
      </w:r>
      <w:r>
        <w:rPr>
          <w:b/>
          <w:lang w:val="hi_IN" w:bidi="hi_IN"/>
        </w:rPr>
        <w:t>मिद्यानी</w:t>
      </w:r>
      <w:r>
        <w:rPr>
          <w:lang w:val="hi_IN" w:bidi="hi_IN"/>
        </w:rPr>
        <w:t xml:space="preserve"> लोग दोनों इस क्षेत्र में रहते हैं। मोआबी अब्राहम के भतीजे लूत से पैदा हुए बच्चों के वंशज हैं, जब उसे उसकी बेटी ने नशे में धुत कर दिया था। मिद्यानी अब्राहम और उसकी रखैल कतूरा के बच्चे हैं। पिछले भागों में मोआबी और मिद्यानी दोनों लोग इस्राएलियों के प्रति दयालु और क्रूर रहे हैं।</w:t>
      </w:r>
    </w:p>
    <w:p>
      <w:pPr/>
      <w:r>
        <w:rPr>
          <w:lang w:val="hi_IN" w:bidi="hi_IN"/>
        </w:rPr>
      </w:r>
      <w:r>
        <w:rPr>
          <w:lang w:val="hi_IN" w:bidi="hi_IN"/>
        </w:rPr>
        <w:t xml:space="preserve">इस्राएली मोआबी स्त्रियों के साथ पाप कर रहे हैं। इस्राएली मोआबी स्त्रियों के साथ </w:t>
      </w:r>
      <w:r>
        <w:rPr>
          <w:b/>
          <w:lang w:val="hi_IN" w:bidi="hi_IN"/>
        </w:rPr>
        <w:t>वेश्यावृत्ति</w:t>
      </w:r>
      <w:r>
        <w:rPr>
          <w:lang w:val="hi_IN" w:bidi="hi_IN"/>
        </w:rPr>
        <w:t xml:space="preserve"> करते थे। “वेश्यावृत्ति” एक विशेष भाषा है जो बताती है कि इस्राएलियों ने स्त्रियों के साथ यौन संबंध बनाकर यहोवा की उपासना के साथ विश्वासघात किया था। इस्राइली लोग, जिनमें अधिकतर पुरुष थे, उन्होंने शायद मोआबी स्त्रियों से विवाह किया होगा। हालाँकि, यह बात सर्वज्ञ थी कि झूठे देवता </w:t>
      </w:r>
      <w:r>
        <w:rPr>
          <w:b/>
          <w:lang w:val="hi_IN" w:bidi="hi_IN"/>
        </w:rPr>
        <w:t>बाल</w:t>
      </w:r>
      <w:r>
        <w:rPr>
          <w:lang w:val="hi_IN" w:bidi="hi_IN"/>
        </w:rPr>
        <w:t xml:space="preserve"> की उपासना में मन्दिर की वेश्याओं के साथ यौन संबंध शामिल था। झूठे देवता बाल के बारे में यह गलत धारणा थी कि वह फसल उगाने, अधिक मवेशी पाने और अधिक बच्चे पैदा करने के लिए उर्वरता में मदद करता है। बाल के लिए उसी शब्द का प्रयोग करें जिसका प्रयोग आपने पिछले भागों में किया है, और याद रखें कि </w:t>
      </w:r>
      <w:r>
        <w:rPr>
          <w:b/>
          <w:lang w:val="hi_IN" w:bidi="hi_IN"/>
        </w:rPr>
        <w:t>बाल</w:t>
      </w:r>
      <w:r>
        <w:rPr>
          <w:lang w:val="hi_IN" w:bidi="hi_IN"/>
        </w:rPr>
        <w:t xml:space="preserve"> मुख्य शब्दावली में शामिल है।</w:t>
      </w:r>
    </w:p>
    <w:p>
      <w:pPr/>
      <w:r>
        <w:rPr>
          <w:lang w:val="hi_IN" w:bidi="hi_IN"/>
        </w:rPr>
      </w:r>
      <w:r>
        <w:rPr>
          <w:lang w:val="hi_IN" w:bidi="hi_IN"/>
        </w:rPr>
        <w:t xml:space="preserve">यहाँ रुकें और समूह में चर्चा करें कि आप इस्राएलियों द्वारा मोआबी स्त्रियों के साथ </w:t>
      </w:r>
      <w:r>
        <w:rPr>
          <w:b/>
          <w:lang w:val="hi_IN" w:bidi="hi_IN"/>
        </w:rPr>
        <w:t>वेश्यावृत्ति</w:t>
      </w:r>
      <w:r>
        <w:rPr>
          <w:lang w:val="hi_IN" w:bidi="hi_IN"/>
        </w:rPr>
        <w:t xml:space="preserve"> करने का वर्णन कैसे करेंगे। ऑडियो को यहाँ रोकें।</w:t>
      </w:r>
    </w:p>
    <w:p>
      <w:pPr/>
      <w:r>
        <w:rPr>
          <w:lang w:val="hi_IN" w:bidi="hi_IN"/>
        </w:rPr>
      </w:r>
      <w:r>
        <w:rPr>
          <w:lang w:val="hi_IN" w:bidi="hi_IN"/>
        </w:rPr>
        <w:t xml:space="preserve">झूठे देवता की उपासना में बाल देवता के प्रति सम्मान और श्रद्धा दिखाने के लिए </w:t>
      </w:r>
      <w:r>
        <w:rPr>
          <w:b/>
          <w:lang w:val="hi_IN" w:bidi="hi_IN"/>
        </w:rPr>
        <w:t>झुकना</w:t>
      </w:r>
      <w:r>
        <w:rPr>
          <w:lang w:val="hi_IN" w:bidi="hi_IN"/>
        </w:rPr>
        <w:t xml:space="preserve"> या सिर नीचे करना शामिल था। झूठे देवताओं की उपासना में बाल को पशुओं और अन्य भोजन और पेय पदार्थों का </w:t>
      </w:r>
      <w:r>
        <w:rPr>
          <w:b/>
          <w:lang w:val="hi_IN" w:bidi="hi_IN"/>
        </w:rPr>
        <w:t>बलिदान</w:t>
      </w:r>
      <w:r>
        <w:rPr>
          <w:lang w:val="hi_IN" w:bidi="hi_IN"/>
        </w:rPr>
        <w:t xml:space="preserve"> शामिल था। बलिदान और झुकने के लिए उसी शब्द का उपयोग करें जिसका उपयोग आपने पिछले भागों में किया है। </w:t>
      </w:r>
      <w:r>
        <w:rPr>
          <w:lang w:val="hi_IN" w:bidi="hi_IN"/>
        </w:rPr>
        <w:t>बलिदान</w:t>
      </w:r>
      <w:r>
        <w:rPr>
          <w:lang w:val="hi_IN" w:bidi="hi_IN"/>
        </w:rPr>
        <w:t xml:space="preserve"> और </w:t>
      </w:r>
      <w:r>
        <w:rPr>
          <w:lang w:val="hi_IN" w:bidi="hi_IN"/>
        </w:rPr>
        <w:t>झुकने</w:t>
      </w:r>
      <w:r>
        <w:rPr>
          <w:lang w:val="hi_IN" w:bidi="hi_IN"/>
        </w:rPr>
        <w:t xml:space="preserve"> के बारे में अधिक जानकारी के लिए, मुख्य शब्दावली देखें।</w:t>
      </w:r>
    </w:p>
    <w:p>
      <w:pPr/>
      <w:r>
        <w:rPr>
          <w:lang w:val="hi_IN" w:bidi="hi_IN"/>
        </w:rPr>
      </w:r>
      <w:r>
        <w:rPr>
          <w:lang w:val="hi_IN" w:bidi="hi_IN"/>
        </w:rPr>
        <w:t xml:space="preserve">इस भाग में, कुछ इस्राएली बाल देवता के साथ </w:t>
      </w:r>
      <w:r>
        <w:rPr>
          <w:b/>
          <w:lang w:val="hi_IN" w:bidi="hi_IN"/>
        </w:rPr>
        <w:t>जुत गए</w:t>
      </w:r>
      <w:r>
        <w:rPr>
          <w:lang w:val="hi_IN" w:bidi="hi_IN"/>
        </w:rPr>
        <w:t xml:space="preserve">, उनसे </w:t>
      </w:r>
      <w:r>
        <w:rPr>
          <w:b/>
          <w:lang w:val="hi_IN" w:bidi="hi_IN"/>
        </w:rPr>
        <w:t>बंध गए</w:t>
      </w:r>
      <w:r>
        <w:rPr>
          <w:lang w:val="hi_IN" w:bidi="hi_IN"/>
        </w:rPr>
        <w:t xml:space="preserve"> या </w:t>
      </w:r>
      <w:r>
        <w:rPr>
          <w:b/>
          <w:lang w:val="hi_IN" w:bidi="hi_IN"/>
        </w:rPr>
        <w:t>संरेखित</w:t>
      </w:r>
      <w:r>
        <w:rPr>
          <w:lang w:val="hi_IN" w:bidi="hi_IN"/>
        </w:rPr>
        <w:t xml:space="preserve"> किए गए। इसका अर्थ है मवेशियों की तरह एक साथ जुड़ना या जुए में जुतना। इस्राएली </w:t>
      </w:r>
      <w:r>
        <w:rPr>
          <w:b/>
          <w:lang w:val="hi_IN" w:bidi="hi_IN"/>
        </w:rPr>
        <w:t>यहोवा</w:t>
      </w:r>
      <w:r>
        <w:rPr>
          <w:lang w:val="hi_IN" w:bidi="hi_IN"/>
        </w:rPr>
        <w:t xml:space="preserve"> या यहोवा की व्यवस्था के प्रति विश्वासयोग्य नहीं थे, और यहोवा बहुत क्रोधित हो गया। इस भाग में परमेश्वर के लिए यहोवा नाम का प्रयोग किया गया है। यहोवा का अनुवाद उसी प्रकार करें जैसे आपने पिछले भागों में किया है, और </w:t>
      </w:r>
      <w:r>
        <w:rPr>
          <w:b/>
          <w:lang w:val="hi_IN" w:bidi="hi_IN"/>
        </w:rPr>
        <w:t>यहोवा</w:t>
      </w:r>
      <w:r>
        <w:rPr>
          <w:lang w:val="hi_IN" w:bidi="hi_IN"/>
        </w:rPr>
        <w:t xml:space="preserve"> के बारे में अधिक जानकारी के लिए, मुख्य शब्दावली देखें। यद्यपि इस भाग में </w:t>
      </w:r>
      <w:r>
        <w:rPr>
          <w:b/>
          <w:lang w:val="hi_IN" w:bidi="hi_IN"/>
        </w:rPr>
        <w:t>उपासना</w:t>
      </w:r>
      <w:r>
        <w:rPr>
          <w:lang w:val="hi_IN" w:bidi="hi_IN"/>
        </w:rPr>
        <w:t xml:space="preserve"> शब्द का उल्लेख नहीं है, फिर भी अधिक जानकारी के लिए आप मुख्य शब्दावली में </w:t>
      </w:r>
      <w:r>
        <w:rPr>
          <w:b/>
          <w:lang w:val="hi_IN" w:bidi="hi_IN"/>
        </w:rPr>
        <w:t>उपासना</w:t>
      </w:r>
      <w:r>
        <w:rPr>
          <w:lang w:val="hi_IN" w:bidi="hi_IN"/>
        </w:rPr>
        <w:t xml:space="preserve"> शब्द को देख सकते हैं।</w:t>
      </w:r>
    </w:p>
    <w:p>
      <w:pPr/>
      <w:r>
        <w:rPr>
          <w:lang w:val="hi_IN" w:bidi="hi_IN"/>
        </w:rPr>
      </w:r>
      <w:r>
        <w:rPr>
          <w:lang w:val="hi_IN" w:bidi="hi_IN"/>
        </w:rPr>
        <w:t>यहाँ रुकें और समूह में चर्चा करें कि आप यहोवा की सच्ची उपासना कैसे दिखाएँगे। यहोवा की नियमित उपासना किस प्रकार दूषित या अपवित्र हो रही थी और उसका उपयोग झूठे देवता की उपासना के लिए किया जा रहा था? आप इस बात की व्याख्या कैसे करेंगे कि इस्राएली दो देवताओं से जुड़ गए थे, एक सच्चे परमेश्वर यहोवा से और दूसरा झूठे देवता बाल से? ऑडियो को यहाँ रोकें।</w:t>
      </w:r>
    </w:p>
    <w:p>
      <w:pPr/>
      <w:r>
        <w:rPr>
          <w:lang w:val="hi_IN" w:bidi="hi_IN"/>
        </w:rPr>
      </w:r>
      <w:r>
        <w:rPr>
          <w:lang w:val="hi_IN" w:bidi="hi_IN"/>
        </w:rPr>
        <w:t xml:space="preserve">एक </w:t>
      </w:r>
      <w:r>
        <w:rPr>
          <w:b/>
          <w:lang w:val="hi_IN" w:bidi="hi_IN"/>
        </w:rPr>
        <w:t>इस्राएली</w:t>
      </w:r>
      <w:r>
        <w:rPr>
          <w:lang w:val="hi_IN" w:bidi="hi_IN"/>
        </w:rPr>
        <w:t xml:space="preserve"> पुरुष मूसा, अगुवों और इस्राएलियों के उस पूरे रोते हुए समुदाय या सभा के सामने एक मिद्यानी स्त्री को शिविर में ले आया, जो </w:t>
      </w:r>
      <w:r>
        <w:rPr>
          <w:b/>
          <w:lang w:val="hi_IN" w:bidi="hi_IN"/>
        </w:rPr>
        <w:t>मिलापवाले तम्बू</w:t>
      </w:r>
      <w:r>
        <w:rPr>
          <w:lang w:val="hi_IN" w:bidi="hi_IN"/>
        </w:rPr>
        <w:t xml:space="preserve"> के सामने था। मिलापवाला तम्बू और निवास एक ही चीज़ हैं। यहाँ भी मिलापवाले तम्बू और इस्राएलियों के लिए उसी शब्द का प्रयोग करें जिसका प्रयोग आपने पिछले भागों में किया है, और इन शब्दों के बारे में अधिक जानकारी के लिए मुख्य शब्दावली में </w:t>
      </w:r>
      <w:r>
        <w:rPr>
          <w:lang w:val="hi_IN" w:bidi="hi_IN"/>
        </w:rPr>
        <w:t>निवास</w:t>
      </w:r>
      <w:r>
        <w:rPr>
          <w:lang w:val="hi_IN" w:bidi="hi_IN"/>
        </w:rPr>
        <w:t xml:space="preserve"> और </w:t>
      </w:r>
      <w:r>
        <w:rPr>
          <w:b/>
          <w:lang w:val="hi_IN" w:bidi="hi_IN"/>
        </w:rPr>
        <w:t>इस्राएलियों</w:t>
      </w:r>
      <w:r>
        <w:rPr>
          <w:lang w:val="hi_IN" w:bidi="hi_IN"/>
        </w:rPr>
        <w:t xml:space="preserve"> को देखें। इस्राएलियों के समुदाय या सभा के लिए उसी शब्द का उपयोग करें जिसका उपयोग आपने पिछले भागों में किया है।</w:t>
      </w:r>
    </w:p>
    <w:p>
      <w:pPr/>
      <w:r>
        <w:rPr>
          <w:lang w:val="hi_IN" w:bidi="hi_IN"/>
        </w:rPr>
      </w:r>
      <w:r>
        <w:rPr>
          <w:lang w:val="hi_IN" w:bidi="hi_IN"/>
        </w:rPr>
        <w:t xml:space="preserve">हारून याजक के पोते </w:t>
      </w:r>
      <w:r>
        <w:rPr>
          <w:b/>
          <w:lang w:val="hi_IN" w:bidi="hi_IN"/>
        </w:rPr>
        <w:t>पीनहास</w:t>
      </w:r>
      <w:r>
        <w:rPr>
          <w:lang w:val="hi_IN" w:bidi="hi_IN"/>
        </w:rPr>
        <w:t xml:space="preserve"> ने एक इस्राएली पुरुष और मिद्यानी स्त्री को देखा। याजक के लिए उसी शब्द का उपयोग करें जिसका उपयोग आपने पिछले भागों में किया है, और याद रखें कि </w:t>
      </w:r>
      <w:r>
        <w:rPr>
          <w:b/>
          <w:lang w:val="hi_IN" w:bidi="hi_IN"/>
        </w:rPr>
        <w:t>याजक</w:t>
      </w:r>
      <w:r>
        <w:rPr>
          <w:lang w:val="hi_IN" w:bidi="hi_IN"/>
        </w:rPr>
        <w:t xml:space="preserve"> मुख्य शब्दावली में है।</w:t>
      </w:r>
    </w:p>
    <w:p>
      <w:pPr/>
      <w:r>
        <w:rPr>
          <w:lang w:val="hi_IN" w:bidi="hi_IN"/>
        </w:rPr>
      </w:r>
      <w:r>
        <w:rPr>
          <w:lang w:val="hi_IN" w:bidi="hi_IN"/>
        </w:rPr>
        <w:t xml:space="preserve">जैसे ही पीनहास ने उस पुरुष और स्त्री को देखा, वह खड़ा हुआ और एक </w:t>
      </w:r>
      <w:r>
        <w:rPr>
          <w:b/>
          <w:lang w:val="hi_IN" w:bidi="hi_IN"/>
        </w:rPr>
        <w:t>भाला</w:t>
      </w:r>
      <w:r>
        <w:rPr>
          <w:lang w:val="hi_IN" w:bidi="hi_IN"/>
        </w:rPr>
        <w:t xml:space="preserve"> पकड़ा। भाला एक ऐसा हथियार है जिसकी नोक धातु की बनी होती है और ब्लेड पर दो धारें होती हैं। यह किसी ऐसे डंडे पर लगा होता है जो कम से कम किसी पुरुष की लंबाई के बराबर होता है। डंडा किसी व्यक्ति के हाथ में आराम से फिट बैठता है। लोग भाले को दूसरे व्यक्ति के शरीर में घोंपकर या जबरदस्ती धकेलकर उसे मार डालते थे।</w:t>
      </w:r>
    </w:p>
    <w:p>
      <w:pPr/>
      <w:r>
        <w:rPr>
          <w:lang w:val="hi_IN" w:bidi="hi_IN"/>
        </w:rPr>
      </w:r>
      <w:r>
        <w:rPr>
          <w:lang w:val="hi_IN" w:bidi="hi_IN"/>
        </w:rPr>
        <w:t xml:space="preserve">यहाँ रुकें और समूह में चर्चा करें कि आप अपने अनुवाद में भाले का वर्णन कैसे करेंगे। यदि आवश्यक हो तो </w:t>
      </w:r>
      <w:r>
        <w:rPr>
          <w:lang w:val="hi_IN" w:bidi="hi_IN"/>
        </w:rPr>
        <w:t>भाले</w:t>
      </w:r>
      <w:r>
        <w:rPr>
          <w:lang w:val="hi_IN" w:bidi="hi_IN"/>
        </w:rPr>
        <w:t xml:space="preserve"> की तस्वीर फिर से देखें। आप कैसे स्पष्ट करेंगे कि यह एक बड़ा हथियार है? ऑडियो को यहाँ रोकें।</w:t>
      </w:r>
    </w:p>
    <w:p>
      <w:pPr/>
      <w:r>
        <w:rPr>
          <w:lang w:val="hi_IN" w:bidi="hi_IN"/>
        </w:rPr>
      </w:r>
      <w:r>
        <w:rPr>
          <w:lang w:val="hi_IN" w:bidi="hi_IN"/>
        </w:rPr>
        <w:t xml:space="preserve">पीनहास उस इस्राएली व्यक्ति के पीछे-पीछे उसके तम्बू में और </w:t>
      </w:r>
      <w:r>
        <w:rPr>
          <w:b/>
          <w:lang w:val="hi_IN" w:bidi="hi_IN"/>
        </w:rPr>
        <w:t>तम्बू के भीतरी कमरे</w:t>
      </w:r>
      <w:r>
        <w:rPr>
          <w:lang w:val="hi_IN" w:bidi="hi_IN"/>
        </w:rPr>
        <w:t xml:space="preserve"> में गया। भीतर का कमरा सोने या निजी उपासना के लिए एक कमरा हो सकता था। भीतर का कमरा एक बहुत निजी कमरा था।</w:t>
      </w:r>
    </w:p>
    <w:p>
      <w:pPr/>
      <w:r>
        <w:rPr>
          <w:lang w:val="hi_IN" w:bidi="hi_IN"/>
        </w:rPr>
      </w:r>
      <w:r>
        <w:rPr>
          <w:b/>
          <w:lang w:val="hi_IN" w:bidi="hi_IN"/>
        </w:rPr>
        <w:t>महामारी</w:t>
      </w:r>
      <w:r>
        <w:rPr>
          <w:lang w:val="hi_IN" w:bidi="hi_IN"/>
        </w:rPr>
        <w:t xml:space="preserve"> तब रुक गई जब पीनहास ने उस पुरुष और स्त्री को मार डाला। हमें नहीं पता कि यह किस प्रकार की महामारी थी, लेकिन यह शायद एक घातक और संक्रामक बीमारी थी। विपत्ति के लिए उसी शब्द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25:10–18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25:10–18 को सुनें और अपने मन में रखें।</w:t>
      </w:r>
    </w:p>
    <w:p>
      <w:pPr/>
      <w:r>
        <w:rPr>
          <w:lang w:val="hi_IN" w:bidi="hi_IN"/>
        </w:rPr>
      </w:r>
      <w:r>
        <w:rPr>
          <w:lang w:val="hi_IN" w:bidi="hi_IN"/>
        </w:rPr>
        <w:t>यदि सम्भव हो, तो गिनती 25:10–18 का ऑडियो संस्करण तीन बार, तीन अलग-अलग अनुवादों में सुनें।</w:t>
      </w:r>
    </w:p>
    <w:p>
      <w:pPr/>
      <w:r>
        <w:rPr>
          <w:lang w:val="hi_IN" w:bidi="hi_IN"/>
        </w:rPr>
      </w:r>
      <w:r>
        <w:rPr>
          <w:lang w:val="hi_IN" w:bidi="hi_IN"/>
        </w:rPr>
        <w:t>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ऑडियो को यहाँ रोकें।</w:t>
      </w:r>
    </w:p>
    <w:p>
      <w:pPr>
        <w:pStyle w:val="ListBullet"/>
        <w:spacing w:line="240" w:lineRule="auto"/>
        <w:ind w:left="720"/>
      </w:pPr>
      <w:r>
        <w:rPr>
          <w:lang w:val="hi_IN" w:bidi="hi_IN"/>
        </w:rPr>
      </w:r>
      <w:r>
        <w:rPr>
          <w:lang w:val="hi_IN" w:bidi="hi_IN"/>
        </w:rPr>
        <w:t>यह भाग हमें लोगों के बारे में क्या बताता है?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25:10–18 का ऑडियो संस्करण सबसे आसानी से समझ में आने वाले अनुवाद में सुनें।</w:t>
      </w:r>
    </w:p>
    <w:p>
      <w:pPr/>
      <w:r>
        <w:rPr>
          <w:lang w:val="hi_IN" w:bidi="hi_IN"/>
        </w:rPr>
      </w:r>
      <w:r>
        <w:rPr>
          <w:lang w:val="hi_IN" w:bidi="hi_IN"/>
        </w:rPr>
        <w:t>इस कहानी से पहले, इस्राएली यहोवा के प्रति विश्वासघाती थे। कुछ इस्राएलियों ने स्वयं को एक झूठे देवता से जोड़ लिया था और मोआबी स्त्रियों के साथ मिलकर उसकी उपासना करते थे। यहोवा ने मूसा को उन अगुवों को मार डालने का आदेश दिया जो झूठे देवता की उपासना कर रहे थे, और यहोवा ने एक महामारी भेजी जिससे बहुत से इस्राएली मारे गए। उसी समय, एक इस्राएली पुरुष एक मोआबी स्त्री को डेरे में लाया। महायाजक हारून के पोते पीनहास ने उस पुरुष और स्त्री को देखा। पीनहास उस पुरुष और स्त्री का पीछा करते हुए तम्बू में गया और उन्हें मार डाला। जब वह पुरुष और स्त्री मर गए, तो यहोवा ने महामारी को रोक दिया।</w:t>
      </w:r>
    </w:p>
    <w:p>
      <w:pPr/>
      <w:r>
        <w:rPr>
          <w:lang w:val="hi_IN" w:bidi="hi_IN"/>
        </w:rPr>
      </w:r>
      <w:r>
        <w:rPr>
          <w:lang w:val="hi_IN" w:bidi="hi_IN"/>
        </w:rPr>
        <w:t>यह कहानी पिछली कहानी की तरह ही शित्तीम के पास उसी इस्राएली डेरे में होती है। इस कहानी में, 24,000 लोगों के मरने के बाद ही महामारी रुकी है। तुरंत, यहोवा ने मूसा से बात की। यहोवा ने यह पहचाना कि महायाजक हारून का पोता पीनहास भी यहोवा के सम्मान के लिए वैसे ही उत्साह या जलन से भरा था, जैसे यहोवा था। यहोवा की तरह ही, पीनहास भी सचमुच चाहता था कि इस्राएली यहोवा का सम्मान करें और शुद्ध बने रहें। यहोवा की तरह, पीनहास भी क्रोधित हो गया जब लोग अन्य देवताओं का अनुसरण किया। यहोवा क्रोध से भर गया था, या अत्यधिक क्रोधित था क्योंकि उसके लोगों ने झूठे देवताओं की उपासना की थी। चूँकि पीनहास में भी यहोवा के लिए इस्राएल को शुद्ध रखने की ऐसी ही जलन या प्रबल इच्छा थी, इसलिए यहोवा ने उसके जलन के कारण इस्राएल को नष्ट नहीं किया। पीनहास ने जो किया उसके कारण यहोवा ने पीनहास के लिए एक वाचा का वादा किया।</w:t>
      </w:r>
    </w:p>
    <w:p>
      <w:pPr/>
      <w:r>
        <w:rPr>
          <w:lang w:val="hi_IN" w:bidi="hi_IN"/>
        </w:rPr>
      </w:r>
      <w:r>
        <w:rPr>
          <w:lang w:val="hi_IN" w:bidi="hi_IN"/>
        </w:rPr>
        <w:t>पीनहास ने लोगों द्वारा यहोवा के विरुद्ध पाप करने के बाद यहोवा के साथ टूटे हुए संबंध को फिर से बहाल करके इस्राएल के लिए प्रायश्चित किया था। इसी कारण यहोवा ने पीनहास को शांति की वाचा, या मित्रता और आशीष की प्रतिज्ञा की। यहोवा ने यह दिखाया कि वह इस शांति की वाचा को बनाए रखेगा, जब उसने पीनहास और उसके वंशजों से स्थायी याजक पद की वाचा का वादा किया। सदा की वाचा के लिए बलिदान की आवश्यकता थी। इस वाचा के लिए, यहोवा ने इस्राएली पुरुष और मिद्यानी स्त्री की मृत्यु को बलिदान के रूप में स्वीकार किया।</w:t>
      </w:r>
    </w:p>
    <w:p>
      <w:pPr/>
      <w:r>
        <w:rPr>
          <w:lang w:val="hi_IN" w:bidi="hi_IN"/>
        </w:rPr>
      </w:r>
      <w:r>
        <w:rPr>
          <w:lang w:val="hi_IN" w:bidi="hi_IN"/>
        </w:rPr>
        <w:t>यहाँ रुकें और समूह में इस प्रश्न पर चर्चा करें: याजक और धार्मिक अगुवे इस्राएलियों और आज हमारे लिए बहुत महत्वपूर्ण हैं। चर्चा करें कि परमेश्वर ने पीनहास और उसके वंशजों को इस्राएल में याजक बनने के लिए जो विशेष भूमिका दी, उसका क्या महत्व है। अपने धार्मिक अगुवों के बारे में सोचें। आप धार्मिक अगुवों को कैसे चुनते हैं? परमेश्वर आपको उन्हें चुनने में कैसे मदद करता है? इस ऑडियो को यहाँ रोकें।</w:t>
      </w:r>
    </w:p>
    <w:p>
      <w:pPr/>
      <w:r>
        <w:rPr>
          <w:lang w:val="hi_IN" w:bidi="hi_IN"/>
        </w:rPr>
      </w:r>
      <w:r>
        <w:rPr>
          <w:lang w:val="hi_IN" w:bidi="hi_IN"/>
        </w:rPr>
        <w:t>कहानी अब हमें इस्राएली पुरुष और मिद्यानी स्त्री के नाम बताती है जिन्हें पीनहास ने मार डाला था। वह इस्राएली व्यक्ति सालू का पुत्र, जिम्री है। जिम्री शिमोन गोत्र का था, जो याकूब के 12 पुत्रों में से एक था। जिम्री का पिता सालू, शिमोन गोत्र का एक अगुवा था।</w:t>
      </w:r>
    </w:p>
    <w:p>
      <w:pPr/>
      <w:r>
        <w:rPr>
          <w:lang w:val="hi_IN" w:bidi="hi_IN"/>
        </w:rPr>
      </w:r>
      <w:r>
        <w:rPr>
          <w:lang w:val="hi_IN" w:bidi="hi_IN"/>
        </w:rPr>
        <w:t>मिद्यानी स्त्री का नाम कोजबी था। वह सूर की बेटी थी। सूर या तो एक मिद्यानी प्रधान था या पाँच स्थानीय मिद्यानी राजाओं में से एक था। जिम्री और कोजबी दोनों शक्तिशाली अगुवों के वयस्क बच्चे थे।</w:t>
      </w:r>
    </w:p>
    <w:p>
      <w:pPr/>
      <w:r>
        <w:rPr>
          <w:lang w:val="hi_IN" w:bidi="hi_IN"/>
        </w:rPr>
      </w:r>
      <w:r>
        <w:rPr>
          <w:lang w:val="hi_IN" w:bidi="hi_IN"/>
        </w:rPr>
        <w:t>यहाँ रुकें और समूह में इस प्रश्न पर चर्चा करें: यहाँ पिताओं और उनके पुत्रों के बारे में एक छोटी कहानी है। पीनहास के बारे में सोचें। उसने अपने पिता और दादा का अनुसरण करते हुए यहोवा की आराधना यहोवा के जलन या उत्साह के साथ की। यहोवा ने पीनहास और पीनहास के बच्चों को प्रतिफल दिया। जिम्री के बारे में सोचें जो भी एक शक्तिशाली अगुवे का पुत्र था, लेकिन उसने यहोवा का अनुसरण करने के लिए कोई निर्णय नहीं लिया। चर्चा करें कि पिता अपने पुत्रों को परमेश्वर का अनुसरण करने या न करने के लिए कैसे प्रभावित करते हैं। अपनी संस्कृति में एक ऐसे पिता के बारे में एक कहानी सुनाएँ जिसने अपने पुत्र को भलाई या बुराई करने के लिए प्रभावित किया हो। इस ऑडियो को यहाँ रोकें।</w:t>
      </w:r>
    </w:p>
    <w:p>
      <w:pPr/>
      <w:r>
        <w:rPr>
          <w:lang w:val="hi_IN" w:bidi="hi_IN"/>
        </w:rPr>
      </w:r>
      <w:r>
        <w:rPr>
          <w:lang w:val="hi_IN" w:bidi="hi_IN"/>
        </w:rPr>
        <w:t>पीनहास के साथ वाचा का वादा करने के तुरंत बाद यहोवा मूसा से बात करता है। यहोवा मूसा से कहता है कि वह मिद्यानियों के साथ शत्रुओं के समान कठोर व्यवहार करे। इस्राएल को मिद्यानियों पर कठोर हमला करना है, यहाँ तक कि उन्हें मार डालना है, क्योंकि वे इस्राएल के प्रति कठोर थे। मिद्यानियों ने इस्राएलियों को धोखे और छल से अपने वश में कर लिया था, जब उन्होंने उन्हें झूठे देवताओं की उपासना करने के लिए मना लिया, और जब कोजबी ने जिम्री के साथ यहोवा के विरुद्ध पाप किया था। यहोवा ने मूसा को याद दिलाया कि यहोवा के विरुद्ध पाप करने के कारण जब महामारी आई, तब कोजबी मर गई थी।</w:t>
      </w:r>
      <w:r>
        <w:rPr>
          <w:lang w:val="hi_IN" w:bidi="hi_IN"/>
        </w:rPr>
      </w:r>
    </w:p>
    <w:p>
      <w:pPr>
        <w:pStyle w:val="Heading3"/>
      </w:pPr>
      <w:r>
        <w:rPr>
          <w:lang w:val="hi_IN" w:bidi="hi_IN"/>
        </w:rPr>
        <w:t>घटनाओं को समझाना</w:t>
      </w:r>
    </w:p>
    <w:p>
      <w:pPr/>
      <w:r>
        <w:rPr>
          <w:lang w:val="hi_IN" w:bidi="hi_IN"/>
        </w:rPr>
      </w:r>
      <w:r>
        <w:rPr>
          <w:lang w:val="hi_IN" w:bidi="hi_IN"/>
        </w:rPr>
        <w:t>गिनती 25:10–18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यह कहानी शित्तीम के पास इस्राएली डेरे में घटित होती है। यह वही डेरा है, जो पिछली कहानी में था। इस कहानी में, महामारी अभी-अभी रुकी है और 24,000 लोग मर गए हैं। तुरंत, यहोवा ने मूसा से बात की। यहोवा ने पहचाना कि महायाजक हारून का पोता पीनहास, यहोवा की तरह जलन से भरा हुआ था। यहोवा पीनहास के साथ वाचा का वादा करता है। यहोवा फिर से मूसा से बात करता है और कहता है कि वह मिद्यानियों के साथ शत्रुओं के समान कठोर व्यवहार करे।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और पीनहास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शित्तीम के पास इस्राएली डेरे में घटित होती है। यह पोर पर्वत के उत्तर-पश्चिम में है। शित्तीम, मोआब के मैदानों के किनारे पर स्थित है, जो पहाड़ों के पास एक समतल, सूखा जंगल क्षेत्र है। मोआब के मैदानों के पश्चिम में यरदन नदी है। यरदन नदी वह सीमा है जिसे पार करके इस्राएलियों को प्रतिज्ञा के देश में प्रवेश करना है, इसलिए इस्राएली प्रतिज्ञा के देश के बहुत निकट हैं।</w:t>
      </w:r>
    </w:p>
    <w:p>
      <w:pPr/>
      <w:r>
        <w:rPr>
          <w:lang w:val="hi_IN" w:bidi="hi_IN"/>
        </w:rPr>
      </w:r>
      <w:r>
        <w:rPr>
          <w:lang w:val="hi_IN" w:bidi="hi_IN"/>
        </w:rPr>
        <w:t>यह कहानी ठीक उसके बाद की है जब पीनहास ने एक इस्राएली पुरुष और एक मिद्यानी स्त्री को मार डाला था, और वह महामारी रुक गई थी जिसने 24,000 लोगों को मार डाला था। यहोवा मूसा से बात करता है। यहोवा यह पहचानता है कि महायाजक हारून का पोता पीनहास, यहोवा की तरह जलन से भरा हुआ था। पीनहास यहोवा की आज्ञा मानकर और किसी अन्य झूठे देवताओं की उपासना न करके इस्राएल को यहोवा के लिए शुद्ध बनाए रखने के लिए जलन या धार्मिक जोश से भरा हुआ था। यहोवा क्रोध से भरा हुआ था या अपने सम्मान की धर्मपूर्वक रक्षा करने के लिए अत्यधिक क्रोधित था। यहोवा कहता है कि पीनहास में एक जलन था जो यहोवा के जलन के समान था। चूँकि पीनहास में भी यहोवा के लिए इस्राएल को शुद्ध रखने का ऐसा ही जलन था, इसलिए यहोवा ने अपने जलन के कारण इस्राएल को नष्ट नहीं किया। इसके बजाय यहोवा पीनहास के लिए एक वाचा का वादा करता है क्योंकि पीनहास ने यहोवा के लिए अपने जलन का उपयोग करके यहोवा के सम्मान की रक्षा की और इस्राएल को शुद्ध बनाए रखा।</w:t>
      </w:r>
    </w:p>
    <w:p>
      <w:pPr/>
      <w:r>
        <w:rPr>
          <w:lang w:val="hi_IN" w:bidi="hi_IN"/>
        </w:rPr>
      </w:r>
      <w:r>
        <w:rPr>
          <w:lang w:val="hi_IN" w:bidi="hi_IN"/>
        </w:rPr>
        <w:t>यहाँ रुकें और समूह में इस प्रश्न पर चर्चा करें: इस भाग में कई प्रबल भावनाएँ हैं। इस्राएली 24,000 मृत इस्राएलियों के लिए दु:ख में विलाप कर रहे हैं। पीनहास यहोवा और इस्राएलियों के यहोवा के साथ संबंध की शुद्धता की रक्षा करने के लिए उत्साही है। यहोवा जलन से भरा हुआ था और क्रोध या अत्यधिक कोप से भरा हुआ था। इस भाग में यहोवा भावनाओं को दिखा रहा है। समूह में चर्चा करें कि आप पीनहास और यहोवा दोनों की भावनाओं को कैसे प्रकट करेंगे, जब आप उनके जलन या जोश और क्रोध दोनों पर चर्चा करेंगे। इस ऑडियो को यहाँ रोकें।</w:t>
      </w:r>
    </w:p>
    <w:p>
      <w:pPr/>
      <w:r>
        <w:rPr>
          <w:lang w:val="hi_IN" w:bidi="hi_IN"/>
        </w:rPr>
      </w:r>
      <w:r>
        <w:rPr>
          <w:lang w:val="hi_IN" w:bidi="hi_IN"/>
        </w:rPr>
        <w:t>जब पीनहास ने उस पुरुष और स्त्री को मार डाला था, तो उसने इस्राएलियों का यहोवा के साथ संबंध फिर से स्थापित किया, या इस्राएलियों के लिए प्रायश्चित किया। इसी कारण यहोवा पीनहास के साथ शांति की वाचा बाँधता है। शांति की वाचा यह थी कि पीनहास और उसके वंशज हमेशा यहोवा के याजक बने रहेंगे। शांति की वाचा दिखाती है कि पीनहास और उसके वंशजों के पास याजकों के रूप में हमेशा इस्राएलियों के लिए प्रायश्चित करने का काम होगा, या यहोवा के साथ उनके संबंध में शांति और पूर्णता लाने का काम होगा।</w:t>
      </w:r>
    </w:p>
    <w:p>
      <w:pPr/>
      <w:r>
        <w:rPr>
          <w:lang w:val="hi_IN" w:bidi="hi_IN"/>
        </w:rPr>
      </w:r>
      <w:r>
        <w:rPr>
          <w:lang w:val="hi_IN" w:bidi="hi_IN"/>
        </w:rPr>
        <w:t>अब मूसा उस पुरुष और स्त्री के बारे में अधिक पृष्ठभूमि की जानकारी देता है जिन्हें पीनहास ने मार डाला था। अब यह कहानी इस्राएली पुरुष और मिद्यानी स्त्री के नाम प्रकट करती है। वह इस्राएली व्यक्ति सालू का पुत्र, जिम्री है। जिम्री शिमोन गोत्र का था, जो याकूब के 12 पुत्रों में से एक था। जिम्री का पिता सालू, शिमोन गोत्र का एक अगुवा था।</w:t>
      </w:r>
    </w:p>
    <w:p>
      <w:pPr/>
      <w:r>
        <w:rPr>
          <w:lang w:val="hi_IN" w:bidi="hi_IN"/>
        </w:rPr>
      </w:r>
      <w:r>
        <w:rPr>
          <w:lang w:val="hi_IN" w:bidi="hi_IN"/>
        </w:rPr>
        <w:t>मिद्यानी स्त्री का नाम कोजबी था। वह सूर की बेटी थी। सूर या तो एक मिद्यानी प्रधान था या पाँच स्थानीय मिद्यानी राजाओं में से एक था। जिम्री और कोजबी दोनों शक्तिशाली अगुवों के वयस्क बच्चे थे।</w:t>
      </w:r>
    </w:p>
    <w:p>
      <w:pPr/>
      <w:r>
        <w:rPr>
          <w:lang w:val="hi_IN" w:bidi="hi_IN"/>
        </w:rPr>
      </w:r>
      <w:r>
        <w:rPr>
          <w:lang w:val="hi_IN" w:bidi="hi_IN"/>
        </w:rPr>
        <w:t>पीनहास के साथ वाचा का वादा करने के तुरंत बाद यहोवा मूसा से बात करता है। यहोवा मूसा से कहता है कि वह मिद्यानियों के साथ शत्रुओं के समान कठोर व्यवहार करे। इस्राएल को मिद्यानियों पर कठोर हमला करना है और उन्हें मार डालना है क्योंकि वे इस्राएल के प्रति कठोर थे और उनके साथ शत्रु की तरह व्यवहार करते थे। मिद्यानियों ने इस्राएलियों को झूठे देवताओं की उपासना करने के लिए मनाकर उनसे धोखा और छल किया था। फिर मिद्यानियों ने उन्हें धोखा देना जारी रखा, जब उन्होंने जिम्री को यह कहकर मनाया कि वह एक महत्वपूर्ण मिद्यानी स्त्री कोजबी को इस्राएली डेरे में ला सकता है और उसके साथ यौन संबंध बनाकर डेरे को अशुद्ध कर सकता है। यहोवा ने मूसा को याद दिलाया कि जब पोर में इस्राएलियों द्वारा झूठे देवताओं की उपासना के कारण महामारी आई थी, तब कोजबी की मृत्यु हो गई थी।</w:t>
      </w:r>
    </w:p>
    <w:p>
      <w:pPr/>
      <w:r>
        <w:rPr>
          <w:lang w:val="hi_IN" w:bidi="hi_IN"/>
        </w:rPr>
      </w:r>
      <w:r>
        <w:rPr>
          <w:lang w:val="hi_IN" w:bidi="hi_IN"/>
        </w:rPr>
        <w:t>यहाँ रुकें और समूह में इस प्रश्न पर चर्चा करें: इस कहानी की घटनाएँ जल्दी से आगे बढ़ती है और इसमें बहुत प्रबल भावनात्मक शब्दों का उपयोग किया जाता है। ऐसा लगता है कि इस कहानी की घटनाएँ जल्दी-जल्दी घटित होती हैं, एक घटना के बाद दूसरी घटना। अपने समुदाय में किसी ऐसे समय की चर्चा करें जब चीज़ें बहुत तेजी से और लगभग एक ही समय में घटित हुई। इसके बारे में कहानी साझा करने पर कैसा महसूस हुआ? जब आप बहुत सारी घटनाओं और प्रबल भावनाओं वाली कहानी सुनाते हैं, तो आप अपनी आवाज़ में किस प्रकार का लहजा और भावना का उपयोग करते हैं? इस ऑडियो को यहाँ रोकें।</w:t>
      </w:r>
      <w:r>
        <w:rPr>
          <w:lang w:val="hi_IN" w:bidi="hi_IN"/>
        </w:rPr>
      </w:r>
    </w:p>
    <w:p>
      <w:pPr>
        <w:pStyle w:val="Heading3"/>
      </w:pPr>
      <w:r>
        <w:rPr>
          <w:lang w:val="hi_IN" w:bidi="hi_IN"/>
        </w:rPr>
        <w:t>पाठ को नाटकीय रूप देना</w:t>
      </w:r>
    </w:p>
    <w:p>
      <w:pPr/>
      <w:r>
        <w:rPr>
          <w:lang w:val="hi_IN" w:bidi="hi_IN"/>
        </w:rPr>
      </w:r>
      <w:r>
        <w:rPr>
          <w:lang w:val="hi_IN" w:bidi="hi_IN"/>
        </w:rPr>
        <w:t>गिनती 25:10–18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और पीनहास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कहानी शित्तीम के पास इस्राएली डेरे में घटित होती है। इस कहानी में, महामारी अभी-अभी रुकी है और 24,000 लोग मर गए हैं। पीनहास ने अभी-अभी उस पुरुष और स्त्री को मार डाला है जिन्होंने इस्राएली डेरे में यहोवा के विरुद्ध पाप किया था। तुरंत, यहोवा ने मूसा से बात की। यहोवा ने यह पहचाना कि महायाजक हारून का पोता पीनहास यहोवा के लिए जलन से भरा हुआ था। पीनहास यहोवा की आज्ञा मानने और किसी अन्य झूठे देवताओं की उपासना न करने के लिए इस्राएल को यहोवा के लिए शुद्ध बनाए रखने के लिए उत्साही था। यहोवा अपने सम्मान की रक्षा करने के लिए क्रोध से भरा हुआ था। यहोवा ने कहा कि पीनहास में यहोवा के जलन के समान जलन था। चूँकि पीनहास में भी यहोवा के लिए इस्राएल को शुद्ध रखने का ऐसा ही जलन था, इसलिए यहोवा ने अपने जलन के कारण इस्राएल को नष्ट नहीं किया। यहोवा पीनहास के लिए एक वाचा का वादा करता है क्योंकि पीनहास ने यहोवा के लिए अपने जलन का उपयोग, यहोवा के सम्मान की रक्षा करने और इस्राएल को शुद्ध बनाए रखने के लिए किया। पीनहास ने इस्राएल और पाप के लिए प्रायश्चित किया था। इसी कारण यहोवा ने पीनहास और पीनहास के पुत्रों के लिए एक वाचा का वादा किया कि उन्हें स्थायी याजक का पद मिलेगा। यहोवा ने पीनहास और उसके वंशजों को अनन्त शांति की वाचा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"यहोवा द्वारा पीनहास पर ध्यान दिए जाने के बारे में आप कैसा महसूस करते हैं?" आप इस तरह उत्तर सुन सकते हैं, "मुझे खुशी है कि यहोवा ने पीनहास पर ध्यान दिया। पीनहास ने यहोवा का बचाव किया।"</w:t>
      </w:r>
    </w:p>
    <w:p>
      <w:pPr>
        <w:pStyle w:val="ListBullet"/>
        <w:spacing w:line="240" w:lineRule="auto"/>
        <w:ind w:left="720"/>
      </w:pPr>
      <w:r>
        <w:rPr>
          <w:lang w:val="hi_IN" w:bidi="hi_IN"/>
        </w:rPr>
      </w:r>
      <w:r>
        <w:rPr>
          <w:lang w:val="hi_IN" w:bidi="hi_IN"/>
        </w:rPr>
        <w:t>यहोवा की भूमिका निभाने वाले व्यक्ति से पूछें, “किसी ऐसे व्यक्ति को देखकर कैसा लगा जिसमें आपके समान ही इस्राइल को पवित्र और शुद्ध रखने का जलन या जुनून हो?” आप इस तरह उत्तर सुन सकते हैं, “मुझे पीनहास पर गर्व था,” या “इतने लोगों के झूठे देवता के साथ जुए में जुड़ने के बाद किसी इस्राएली को अच्छा काम करते हुए देखना अच्छा लगा।”</w:t>
      </w:r>
    </w:p>
    <w:p>
      <w:pPr>
        <w:pStyle w:val="ListBullet"/>
        <w:spacing w:line="240" w:lineRule="auto"/>
        <w:ind w:left="720"/>
      </w:pPr>
      <w:r>
        <w:rPr>
          <w:lang w:val="hi_IN" w:bidi="hi_IN"/>
        </w:rPr>
      </w:r>
      <w:r>
        <w:rPr>
          <w:lang w:val="hi_IN" w:bidi="hi_IN"/>
        </w:rPr>
        <w:t>यहोवा की भूमिका निभाने वाले व्यक्ति से पूछें, "इतना क्रोधित होना कैसा लगता है?" आप इस तरह उत्तर सुन सकते हैं, "मैं धर्मी क्रोध से बहुत क्रोधित था। मेरे लोग मुझ, यहोवा के प्रति समर्पित नहीं थे।"</w:t>
      </w:r>
    </w:p>
    <w:p>
      <w:pPr>
        <w:pStyle w:val="ListBullet"/>
        <w:spacing w:line="240" w:lineRule="auto"/>
        <w:ind w:left="720"/>
      </w:pPr>
      <w:r>
        <w:rPr>
          <w:lang w:val="hi_IN" w:bidi="hi_IN"/>
        </w:rPr>
      </w:r>
      <w:r>
        <w:rPr>
          <w:lang w:val="hi_IN" w:bidi="hi_IN"/>
        </w:rPr>
        <w:t>पीनहास की भूमिका निभाने वाले व्यक्ति से पूछें, "जब मूसा ने आपको बताया कि यहोवा ने क्या कहा, तो आपको कैसा महसूस हुआ?" आप इस तरह से उत्तर सुन सकते हैं, “मैं आश्चर्यचकित था,” या “मैं अपने परिवार के लिए विनम्र और सम्मानित महसूस करता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अब यह कहानी इस्राएली पुरुष और मिद्यानी स्त्री के नाम प्रकट करती है। वह इस्राएली व्यक्ति सालू का पुत्र, जिम्री है। जिम्री शिमोन गोत्र का था, जो याकूब के 12 पुत्रों में से एक था। जिम्री का पिता सालू, शिमोन गोत्र का एक अगुवा था।</w:t>
      </w:r>
    </w:p>
    <w:p>
      <w:pPr/>
      <w:r>
        <w:rPr>
          <w:lang w:val="hi_IN" w:bidi="hi_IN"/>
        </w:rPr>
      </w:r>
      <w:r>
        <w:rPr>
          <w:lang w:val="hi_IN" w:bidi="hi_IN"/>
        </w:rPr>
        <w:t>मिद्यानी स्त्री का नाम कोजबी था। वह सूर की बेटी थी। सूर या तो एक मिद्यानी प्रधान था या पाँच स्थानीय मिद्यानी राजाओं में से एक था।</w:t>
      </w:r>
    </w:p>
    <w:p>
      <w:pPr/>
      <w:r>
        <w:rPr>
          <w:lang w:val="hi_IN" w:bidi="hi_IN"/>
        </w:rPr>
      </w:r>
      <w:r>
        <w:rPr>
          <w:lang w:val="hi_IN" w:bidi="hi_IN"/>
        </w:rPr>
        <w:t>पीनहास के साथ वाचा का वादा करने के तुरंत बाद यहोवा मूसा से बात करता है। यहोवा मूसा से कहता है कि वह मिद्यानियों के साथ शत्रुओं के समान कठोर व्यवहार करे। इस्राएल को मिद्यानियों पर कठोर हमला करना है और यहाँ तक कि उन्हें मार डालना है, क्योंकि वे इस्राएल के प्रति कठोर और अत्याचारी थे। मिद्यानियों ने कोजबी के साथ मिलकर पोर में इस्राएलियों को धोखे और छल से फँसाया था। यहोवा ने मूसा को याद दिलाया कि यहोवा के विरुद्ध पाप करने के कारण जब महामारी आई, तब कोजबी की मृत्यु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“जब यहोवा ने इस्राएलियों को मिद्यानियों को शत्रु मानकर उन्हें मार डालने की आज्ञा दी तो आपको कैसा महसूस हुआ?” आप इस तरह उत्तर सुन सकते हैं, “मुझे दु:ख है, लेकिन आश्चर्य नहीं है क्योंकि मिद्यानी लोगों ने इस्राएलियों को चोट पहुँचाई थी और यहोवा पर हमला किया था।”</w:t>
      </w:r>
    </w:p>
    <w:p>
      <w:pPr>
        <w:pStyle w:val="ListBullet"/>
        <w:spacing w:line="240" w:lineRule="auto"/>
        <w:ind w:left="720"/>
      </w:pPr>
      <w:r>
        <w:rPr>
          <w:lang w:val="hi_IN" w:bidi="hi_IN"/>
        </w:rPr>
      </w:r>
      <w:r>
        <w:rPr>
          <w:lang w:val="hi_IN" w:bidi="hi_IN"/>
        </w:rPr>
        <w:t>यहोवा की भूमिका निभाने वाले व्यक्ति से पूछें कि मिद्यानियों को शत्रु घोषित करने और उन्हें मार डालने पर कैसा महसूस हुआ। आप इस तरह उत्तर सुन सकते हैं, "मिद्यानियों को मित्र बनने का अवसर दिए गए थे। मिद्यानियों ने मेरे लोगों को धोखा दिया है और उन पर भरोसा नहीं किया जा सकता।"</w:t>
      </w:r>
      <w:r>
        <w:rPr>
          <w:lang w:val="hi_IN" w:bidi="hi_IN"/>
        </w:rPr>
      </w:r>
    </w:p>
    <w:p>
      <w:pPr>
        <w:pStyle w:val="Heading3"/>
      </w:pPr>
      <w:r>
        <w:rPr>
          <w:lang w:val="hi_IN" w:bidi="hi_IN"/>
        </w:rPr>
        <w:t>आवश्यक जानकारी</w:t>
      </w:r>
    </w:p>
    <w:p>
      <w:pPr/>
      <w:r>
        <w:rPr>
          <w:lang w:val="hi_IN" w:bidi="hi_IN"/>
        </w:rPr>
      </w:r>
      <w:r>
        <w:rPr>
          <w:lang w:val="hi_IN" w:bidi="hi_IN"/>
        </w:rPr>
        <w:t>गिनती 25:10–18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कहानी से पहले, इस्राएली </w:t>
      </w:r>
      <w:r>
        <w:rPr>
          <w:b/>
          <w:lang w:val="hi_IN" w:bidi="hi_IN"/>
        </w:rPr>
        <w:t>यहोवा</w:t>
      </w:r>
      <w:r>
        <w:rPr>
          <w:lang w:val="hi_IN" w:bidi="hi_IN"/>
        </w:rPr>
        <w:t xml:space="preserve"> के प्रति विश्वासघाती थे। यहोवा के लिए उसी शब्द का प्रयोग करें जिसका प्रयोग आपने पिछले भागों में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तुरंत, यहोवा ने मूसा से बात की। यहोवा ने पहचाना कि महा </w:t>
      </w:r>
      <w:r>
        <w:rPr>
          <w:b/>
          <w:lang w:val="hi_IN" w:bidi="hi_IN"/>
        </w:rPr>
        <w:t>याजक</w:t>
      </w:r>
      <w:r>
        <w:rPr>
          <w:lang w:val="hi_IN" w:bidi="hi_IN"/>
        </w:rPr>
        <w:t xml:space="preserve"> हारून का पोता पीनहास यहोवा के प्रति जलन से भरा हुआ था। याजक के लिए उसी शब्द का उपयोग करें जिसका उपयोग आपने पिछले भागों में किया है, और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यहोवा ने पहचाना कि महायाजक हारून का पोता पीनहास यहोवा के </w:t>
      </w:r>
      <w:r>
        <w:rPr>
          <w:b/>
          <w:lang w:val="hi_IN" w:bidi="hi_IN"/>
        </w:rPr>
        <w:t>जलन</w:t>
      </w:r>
      <w:r>
        <w:rPr>
          <w:lang w:val="hi_IN" w:bidi="hi_IN"/>
        </w:rPr>
        <w:t xml:space="preserve"> से भरा हुआ था। जब कोई व्यक्ति जलन से भरा होता है, तो वह किसी व्यक्ति या वस्तु के प्रति इतनी गहराई से समर्पित हो जाता है कि वह उस संबंध की पवित्रता बनाए रखने के लिए ईर्ष्यालु भी हो जाता है। इस मामले में, पीनहास चाहता था कि इस्राएली यहोवा के साथ पवित्र संबंध बनाए रखें। वह यहोवा के साथ उस संबंध के लिए ईर्ष्यालु था, या जलन करता था।</w:t>
      </w:r>
    </w:p>
    <w:p>
      <w:pPr/>
      <w:r>
        <w:rPr>
          <w:lang w:val="hi_IN" w:bidi="hi_IN"/>
        </w:rPr>
      </w:r>
      <w:r>
        <w:rPr>
          <w:lang w:val="hi_IN" w:bidi="hi_IN"/>
        </w:rPr>
        <w:t xml:space="preserve">यहाँ रुकें और चर्चा करें कि आप </w:t>
      </w:r>
      <w:r>
        <w:rPr>
          <w:b/>
          <w:lang w:val="hi_IN" w:bidi="hi_IN"/>
        </w:rPr>
        <w:t>जलन</w:t>
      </w:r>
      <w:r>
        <w:rPr>
          <w:lang w:val="hi_IN" w:bidi="hi_IN"/>
        </w:rPr>
        <w:t xml:space="preserve"> के लिए किस शब्द या वाक्यांश का उपयोग करेंगे। यदि आपने पहले ही बाइबल की किसी अन्य पुस्तक में इसका अनुवाद किया है, तो यहाँ उसी शब्द का उपयोग करें। </w:t>
      </w:r>
      <w:r>
        <w:rPr>
          <w:b/>
          <w:lang w:val="hi_IN" w:bidi="hi_IN"/>
        </w:rPr>
        <w:t>जलन</w:t>
      </w:r>
      <w:r>
        <w:rPr>
          <w:lang w:val="hi_IN" w:bidi="hi_IN"/>
        </w:rPr>
        <w:t xml:space="preserve"> के बारे में अधिक जानकारी के लिए मुख्य शब्दावली देखें। ऑडियो को यहाँ रोकें।</w:t>
      </w:r>
    </w:p>
    <w:p>
      <w:pPr/>
      <w:r>
        <w:rPr>
          <w:lang w:val="hi_IN" w:bidi="hi_IN"/>
        </w:rPr>
      </w:r>
      <w:r>
        <w:rPr>
          <w:lang w:val="hi_IN" w:bidi="hi_IN"/>
        </w:rPr>
        <w:t xml:space="preserve">यहोवा अपने सम्मान की धार्मिक रूप से रक्षा करने के लिए </w:t>
      </w:r>
      <w:r>
        <w:rPr>
          <w:b/>
          <w:lang w:val="hi_IN" w:bidi="hi_IN"/>
        </w:rPr>
        <w:t>क्रोध</w:t>
      </w:r>
      <w:r>
        <w:rPr>
          <w:lang w:val="hi_IN" w:bidi="hi_IN"/>
        </w:rPr>
        <w:t xml:space="preserve"> से भरा हुआ था, या अत्यधिक क्रोधी था। यहोवा ने कहा कि पीनहास में यहोवा के जलन के समान जलन था। चूँकि पीनहास में भी यहोवा के लिए इस्राएल को शुद्ध रखने की ऐसी ही जलन थी, इसलिए यहोवा ने अपने जलन के कारण इस्राएल को नष्ट नहीं किया। हालाँकि यह क्रोध के लिए अनुवादित कुछ अन्य शब्दों से अलग शब्द है, फिर भी इसमें अत्यधिक क्रोध का वही विचार है। आप कोप या अत्यधिक क्रोध के लिए उसी शब्द का उपयोग कर सकते हैं जिसका उपयोग आपने पिछले भागों में किया है। </w:t>
      </w:r>
      <w:r>
        <w:rPr>
          <w:b/>
          <w:lang w:val="hi_IN" w:bidi="hi_IN"/>
        </w:rPr>
        <w:t>क्रोध</w:t>
      </w:r>
      <w:r>
        <w:rPr>
          <w:lang w:val="hi_IN" w:bidi="hi_IN"/>
        </w:rPr>
        <w:t xml:space="preserve"> के बारे में अधिक जानकारी के लिए मुख्य शब्दावली देखें।</w:t>
      </w:r>
    </w:p>
    <w:p>
      <w:pPr/>
      <w:r>
        <w:rPr>
          <w:lang w:val="hi_IN" w:bidi="hi_IN"/>
        </w:rPr>
      </w:r>
      <w:r>
        <w:rPr>
          <w:lang w:val="hi_IN" w:bidi="hi_IN"/>
        </w:rPr>
        <w:t xml:space="preserve">यहोवा पीनहास के लिए एक </w:t>
      </w:r>
      <w:r>
        <w:rPr>
          <w:b/>
          <w:lang w:val="hi_IN" w:bidi="hi_IN"/>
        </w:rPr>
        <w:t>वाचा</w:t>
      </w:r>
      <w:r>
        <w:rPr>
          <w:lang w:val="hi_IN" w:bidi="hi_IN"/>
        </w:rPr>
        <w:t xml:space="preserve"> का वादा करता है क्योंकि पीनहास ने यहोवा के लिए अपने उत्साह का उपयोग करके यहोवा के सम्मान की रक्षा की और इस्राएल को शुद्ध बनाए रखा। वाचा और </w:t>
      </w:r>
      <w:r>
        <w:rPr>
          <w:b/>
          <w:lang w:val="hi_IN" w:bidi="hi_IN"/>
        </w:rPr>
        <w:t>शांति</w:t>
      </w:r>
      <w:r>
        <w:rPr>
          <w:lang w:val="hi_IN" w:bidi="hi_IN"/>
        </w:rPr>
        <w:t xml:space="preserve"> के लिए आपने पहले जिन शब्दों का उपयोग किया है, उन्हीं शब्दों का उपयोग करें। </w:t>
      </w:r>
      <w:r>
        <w:rPr>
          <w:lang w:val="hi_IN" w:bidi="hi_IN"/>
        </w:rPr>
        <w:t>वाचा</w:t>
      </w:r>
      <w:r>
        <w:rPr>
          <w:lang w:val="hi_IN" w:bidi="hi_IN"/>
        </w:rPr>
        <w:t xml:space="preserve"> और </w:t>
      </w:r>
      <w:r>
        <w:rPr>
          <w:b/>
          <w:lang w:val="hi_IN" w:bidi="hi_IN"/>
        </w:rPr>
        <w:t>शांति</w:t>
      </w:r>
      <w:r>
        <w:rPr>
          <w:lang w:val="hi_IN" w:bidi="hi_IN"/>
        </w:rPr>
        <w:t xml:space="preserve"> के बारे में अधिक जानकारी के लिए, मुख्य शब्दावली देखें।</w:t>
      </w:r>
    </w:p>
    <w:p>
      <w:pPr/>
      <w:r>
        <w:rPr>
          <w:lang w:val="hi_IN" w:bidi="hi_IN"/>
        </w:rPr>
      </w:r>
      <w:r>
        <w:rPr>
          <w:lang w:val="hi_IN" w:bidi="hi_IN"/>
        </w:rPr>
        <w:t xml:space="preserve">पीनहास ने इस्राएल और पाप के लिए </w:t>
      </w:r>
      <w:r>
        <w:rPr>
          <w:b/>
          <w:lang w:val="hi_IN" w:bidi="hi_IN"/>
        </w:rPr>
        <w:t>प्रायश्चित</w:t>
      </w:r>
      <w:r>
        <w:rPr>
          <w:lang w:val="hi_IN" w:bidi="hi_IN"/>
        </w:rPr>
        <w:t xml:space="preserve"> किया था। जब कोई व्यक्ति प्रायश्चित करता है, तो वह परमेश्वर के साथ उस टूटे हुए संबंध को फिर से स्थापित करता है जो पाप या अशुद्धता के कारण टूट गया था। प्रायश्चित के लिए उसी शब्द का उपयोग करें जो आपने पिछले भागों में किया है। </w:t>
      </w:r>
      <w:r>
        <w:rPr>
          <w:b/>
          <w:lang w:val="hi_IN" w:bidi="hi_IN"/>
        </w:rPr>
        <w:t>प्रायश्चित</w:t>
      </w:r>
      <w:r>
        <w:rPr>
          <w:lang w:val="hi_IN" w:bidi="hi_IN"/>
        </w:rPr>
        <w:t xml:space="preserve"> के बारे में अधिक जानकारी के लिए, मुख्य शब्दावली देखें। </w:t>
      </w:r>
    </w:p>
    <w:p>
      <w:pPr/>
      <w:r>
        <w:rPr>
          <w:lang w:val="hi_IN" w:bidi="hi_IN"/>
        </w:rPr>
      </w:r>
      <w:r>
        <w:rPr>
          <w:lang w:val="hi_IN" w:bidi="hi_IN"/>
        </w:rPr>
        <w:t xml:space="preserve">अब यह कहानी इस्राएली पुरुष, मिद्यानी स्त्री और उनके पूर्वजों के नाम प्रकट करती है। दोनों ही पिता, सालू और सूर, उनके </w:t>
      </w:r>
      <w:r>
        <w:rPr>
          <w:b/>
          <w:lang w:val="hi_IN" w:bidi="hi_IN"/>
        </w:rPr>
        <w:t>घराने</w:t>
      </w:r>
      <w:r>
        <w:rPr>
          <w:lang w:val="hi_IN" w:bidi="hi_IN"/>
        </w:rPr>
        <w:t xml:space="preserve"> के प्रधान थे, या उनके पूरे परिवार के पिता और अगुवे थे। घराने के लिए उसी शब्द का उपयोग करें जिसका उपयोग आपने पिछले भागों में किया है। </w:t>
      </w:r>
      <w:r>
        <w:rPr>
          <w:lang w:val="hi_IN" w:bidi="hi_IN"/>
        </w:rPr>
        <w:t>घराने</w:t>
      </w:r>
      <w:r>
        <w:rPr>
          <w:lang w:val="hi_IN" w:bidi="hi_IN"/>
        </w:rPr>
        <w:t xml:space="preserve"> के बारे में अधिक जानकारी के लिए मुख्य शब्दावली देखें।</w:t>
      </w:r>
    </w:p>
    <w:p>
      <w:pPr/>
      <w:r>
        <w:rPr>
          <w:lang w:val="hi_IN" w:bidi="hi_IN"/>
        </w:rPr>
      </w:r>
      <w:r>
        <w:rPr>
          <w:lang w:val="hi_IN" w:bidi="hi_IN"/>
        </w:rPr>
        <w:t xml:space="preserve">पीनहास के साथ वाचा का वादा करने के तुरंत बाद यहोवा मूसा से बात करता है। यहोवा मूसा से कहता है कि मिद्यानियों के साथ </w:t>
      </w:r>
      <w:r>
        <w:rPr>
          <w:b/>
          <w:lang w:val="hi_IN" w:bidi="hi_IN"/>
        </w:rPr>
        <w:t>शत्रुओं</w:t>
      </w:r>
      <w:r>
        <w:rPr>
          <w:lang w:val="hi_IN" w:bidi="hi_IN"/>
        </w:rPr>
        <w:t xml:space="preserve"> की तरह कठोर व्यवहार करना, क्योंकि मिद्यानियों ने इस्राएलियों को शत्रुओं की तरह धोखा दिया और बहकाया था। मिद्यानियों ने इस्राएलियों को उन बातों पर विश्वास करने के लिए मनाया या राजी किया जो सच नहीं थी और बुरी थी।</w:t>
      </w:r>
    </w:p>
    <w:p>
      <w:pPr/>
      <w:r>
        <w:rPr>
          <w:lang w:val="hi_IN" w:bidi="hi_IN"/>
        </w:rPr>
      </w:r>
      <w:r>
        <w:rPr>
          <w:lang w:val="hi_IN" w:bidi="hi_IN"/>
        </w:rPr>
        <w:t>यहाँ रुकें और समूह में चर्चा करें: आप मिद्यानियों द्वारा इस्राएलियों के साथ शत्रुओं जैसा व्यवहार करने और उन्हें धोखा देने या छल करने के बारे में कैसे बात करेंगे? आप छल और धोखे का वर्णन करने के लिए किन शब्दों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26:1–11 को सुनें और अपने मन में रखें।</w:t>
      </w:r>
    </w:p>
    <w:p>
      <w:pPr/>
      <w:r>
        <w:rPr>
          <w:lang w:val="hi_IN" w:bidi="hi_IN"/>
        </w:rPr>
      </w:r>
      <w:r>
        <w:rPr>
          <w:lang w:val="hi_IN" w:bidi="hi_IN"/>
        </w:rPr>
        <w:t>यदि सम्भव हो, तो गिनती 26:1–11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26:1–11 का ऑडियो संस्करण सबसे आसानी से समझ में आने वाले अनुवाद में सुनें।</w:t>
      </w:r>
    </w:p>
    <w:p>
      <w:pPr/>
      <w:r>
        <w:rPr>
          <w:lang w:val="hi_IN" w:bidi="hi_IN"/>
        </w:rPr>
      </w:r>
      <w:r>
        <w:rPr>
          <w:lang w:val="hi_IN" w:bidi="hi_IN"/>
        </w:rPr>
        <w:t>इस भाग में, इस्राएली यरदन नदी के पूर्व में मोआब के मैदानों में हैं। इस्राएली यरीहो नगर के पास हैं। यहोवा ने उस भयानक महामारी को समाप्त कर दिया है, जिसने बहुत से लोगों को मार डाला था। आपको याद होगा कि इससे पहले कई साल पहले, यहोवा ने कहा था कि मिस्र से निकलने वाले इस्राएली पुरुषों में से कोई भी उस देश को नहीं देखेगा और प्रवेश नहीं करेगा जिसका यहोवा ने इस्राएलियों से वादा किया था। मूसा और हारून के साथ मिस्र से निकलने वाले लगभग सभी वृद्ध लोग मर चुके हैं। महामारी ने उन वृद्ध लोगों को मार डाला जो जंगल में रहने के बाद भी जीवित थे। इस्राएलियों का आज्ञा न मानने के बारे में यहोवा का दंड समाप्त हो गया है। यहोवा ने कालेब और यहोशू को जीवित रहने और उस देश में प्रवेश करने की अनुमति दी जिसका यहोवा ने इस्राएलियों से वादा किया था। मूसा भी अभी तक जीवित है।</w:t>
      </w:r>
    </w:p>
    <w:p>
      <w:pPr/>
      <w:r>
        <w:rPr>
          <w:lang w:val="hi_IN" w:bidi="hi_IN"/>
        </w:rPr>
      </w:r>
      <w:r>
        <w:rPr>
          <w:lang w:val="hi_IN" w:bidi="hi_IN"/>
        </w:rPr>
        <w:t xml:space="preserve">यहाँ रुकें और एक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यहोवा द्वारा महामारी को समाप्त करने के बाद, यहोवा मूसा और एलीआजर से बात करता है। अब हारून का सबसे बड़ा पुत्र, एलीआजार महायाजक है। मूसा एलीआजर को “याजक” कहता है, जिससे हमें यह याद रखने में सहायता मिलती है कि एलीआजर महायाजक है। यहोवा चाहता है कि मूसा और एलीआजर इस्राएलियों की गिनती करने और उनका विवरण दर्ज करने के लिए फिर से जनगणना करें। मूसा और महायाजक ने आखिरी बार इस्राएलियों की गिनती और सूची तब बनाई थी जब इस्राएली सीनै पर्वत छोड़कर उस देश की ओर यात्रा करने निकले थे जिसका वादा यहोवा ने इस्राएलियों से किया था। मूसा और हारून द्वारा लोगों की इस गिनती को किए हुए कई वर्ष बीत चुके हैं। यह नई गिनती इस्राएलियों के लिए एक नई शुरुआत का संकेत है। इस्राएली उस देश में प्रवेश करने के लिए तैयार हैं जिसका वादा यहोवा ने इस्राएलियों से किया था और मिद्यानियों से लड़ने के लिए भी तैयार हैं। यहोवा उन इस्राएलियों का विवरण चाहता है जो 20 साल या उससे अधिक उम्र के हैं और जो युद्ध में जाने और इस्राएल के लोगों के लिए लड़ने में सक्षम हैं। ये पुरुष वे लोग हैं जो युद्ध करेंगे, इसलिए इस्राएली 20 साल या उससे अधिक उम्र के पुरुषों की गिनती करेंगे। यहोवा चाहता है कि मूसा और एलीआजर उन पुरुषों की सूची उनके पितरों के घराने के अनुसार बनाएँ। यहोवा का यह मतलब नहीं है कि इस्राएली प्रत्येक व्यक्ति का नाम उसके वास्तविक पिता के साथ दर्ज करें, बल्कि उस कुल या बड़े पारिवारिक समूह के साथ दर्ज करें जिससे वह व्यक्ति संबंधित है। इस्राएली लोगों के पुरुष पूर्वज महत्वपूर्ण हैं और यह दिखाते हैं कि कोई व्यक्ति किस कुल से संबंधित है। प्रत्येक इस्राएली यह बता सकता है कि उसके पूर्वज कौन थे और याकूब का कौन सा पुत्र या पोता उसका पूर्वज है। आपको याद होगा कि याकूब का दूसरा नाम इस्राएल है। याकूब का पुत्र या पोता उन लोगों के समूह में पहला पिता था जो परिवार में वर्षों से पैदा हुए हैं। आपको याद होगा कि इस्राएली गोत्रों के नाम, याकूब या याकूब के पुत्र यूसुफ, जो कनान छोड़कर मिस्र में गया, उनके नाम पर रखे गए थे।</w:t>
      </w:r>
    </w:p>
    <w:p>
      <w:pPr/>
      <w:r>
        <w:rPr>
          <w:lang w:val="hi_IN" w:bidi="hi_IN"/>
        </w:rPr>
      </w:r>
      <w:r>
        <w:rPr>
          <w:lang w:val="hi_IN" w:bidi="hi_IN"/>
        </w:rPr>
        <w:t>यहाँ रुकें और इस प्रश्न पर समूह में चर्चा करें: किसी ऐसे समय के बारे में बात करें जब आपको अपनी सम्पत्ति या धन इकट्ठा करने या गिनने की जरूरत पड़ी, ताकि कोई नई परियोजना शुरू करने या अपने जीवन के नए समय की शुरुआत करने से पहले यह देखा जा सके कि आपके पास क्या है। इस ऑडियो को यहाँ रोकें।</w:t>
      </w:r>
    </w:p>
    <w:p>
      <w:pPr/>
      <w:r>
        <w:rPr>
          <w:lang w:val="hi_IN" w:bidi="hi_IN"/>
        </w:rPr>
      </w:r>
      <w:r>
        <w:rPr>
          <w:lang w:val="hi_IN" w:bidi="hi_IN"/>
        </w:rPr>
        <w:t>मूसा और एलीआजर को इस्राएल के लोगों की गिनती करने और उन्हें दर्ज करने के लिए मदद की जरूरत है। मूसा और एलीआजर इस्राएल के लोगों से कहते हैं कि वे उन पुरुषों की गिनती करें और उन्हें दर्ज करें जो 20 साल या उससे अधिक आयु के हैं। हम नहीं जानते कि मूसा और एलीआजर ने गिनती करने के लिए किससे मदद माँगी थी। हम जानते हैं कि यहोवा ने मूसा और हारून को पहली जनगणना करने में मदद करने के लिए प्रत्येक गोत्र में से एक-एक व्यक्ति को चुना था। शायद हर गोत्र में से एक-एक अगुवे ने मूसा और एलीआजर को दूसरी जनगणना करने में मदद की होगी। मूसा और एलीआजर इस्राएलियों से कहते हैं कि वे यहोवा की आज्ञा का पालन करने के लिए लोगों की गिनती कर रहे हैं और उनका विवरण दर्ज कर रहे हैं।</w:t>
      </w:r>
    </w:p>
    <w:p>
      <w:pPr/>
      <w:r>
        <w:rPr>
          <w:lang w:val="hi_IN" w:bidi="hi_IN"/>
        </w:rPr>
      </w:r>
      <w:r>
        <w:rPr>
          <w:lang w:val="hi_IN" w:bidi="hi_IN"/>
        </w:rPr>
        <w:t>मिस्र से निकले इस्राएल के लोगों का यह विवरण, वास्तव में उन लोगों का नहीं है जिन्होंने मिस्र छोड़ा था। यह विवरण उन इस्राएलियों का है जिन्होंने मिस्र से यात्रा पूरी कर ली है और उस देश में प्रवेश करने के लिए तैयार हैं जिसका वादा यहोवा ने इस्राएलियों से किया था। इस सूची में शामिल लोग बहुत पहले मर चुके हैं, लेकिन इस सूची में शामिल लोग उन इस्राएलियों के महत्वपूर्ण पूर्वज हैं जो अब जीवित हैं। सूची में प्रत्येक नाम, पूर्वज और उस कुल का नाम बताता है जिससे बाद में जन्मे सभी लोग संबंधित होते हैं। ये लोग उस पूर्वज के वंशज हैं जिनका नाम उन्होंने लिया था। इस्राएली लोग किसी पूर्वज के नाम के साथ एक विशेष प्रत्यय जोड़कर गोत्र का नाम बनाते हैं। विशेष प्रत्यय का अर्थ है उस नाम के व्यक्ति से सम्बंधित कोई चीज। यह ठीक उसी तरह है जैसे इस्राएली इस्राएल के लोग कहा हैं।</w:t>
      </w:r>
    </w:p>
    <w:p>
      <w:pPr/>
      <w:r>
        <w:rPr>
          <w:lang w:val="hi_IN" w:bidi="hi_IN"/>
        </w:rPr>
      </w:r>
      <w:r>
        <w:rPr>
          <w:lang w:val="hi_IN" w:bidi="hi_IN"/>
        </w:rPr>
        <w:t>इस्राएली अगुवे गोत्र के अनुसार गिनती को दर्ज करते हैं। अगुवे पहले रूबेन के गोत्र को दर्ज करते हैं। आपको याद होगा कि रूबेन याकूब का, जिसे इस्राएल के नाम से भी जाना जाता था, पहला पुत्र, सबसे बड़ा पुत्र था। मूसा जनगणना के परिणाम, इस्राएलियों के डेरे डालने और यात्रा करने वाले समूहों के अनुसार और लगभग पहली जनगणना के समान ही गोत्रों के क्रम में बताता है। रूबेन के गोत्र के सभी कुलों के नाम रूबेन के उन पुत्रों के नाम पर रखे गए हैं जो अपने पिता और दादा के साथ कनान छोड़ गए। हनोक के वंशज हनोकियों का कुल का हिस्सा हैं। पल्लू के वंशज पल्लूइयों का कुल का हिस्सा हैं। हेस्रोन के वंशज हेस्रोनियों का कुल का हिस्सा हैं। कर्मी के वंशज कर्मियों का कुल का हिस्सा हैं। जनगणना में रूबेन के गोत्र के सभी कुलों में 20 साल या उससे अधिक उम्र के 43,730 पुरुषों को दर्ज किया गया है।</w:t>
      </w:r>
    </w:p>
    <w:p>
      <w:pPr/>
      <w:r>
        <w:rPr>
          <w:lang w:val="hi_IN" w:bidi="hi_IN"/>
        </w:rPr>
      </w:r>
      <w:r>
        <w:rPr>
          <w:lang w:val="hi_IN" w:bidi="hi_IN"/>
        </w:rPr>
        <w:t>यहाँ रुकें और इस प्रश्न पर समूह में चर्चा करें: आपके समुदाय में लोगों के अलग-अलग समूहों की पहचान कैसे होती है। क्या समूहों का नाम विशेष व्यक्तियों के नाम पर रखा जाता है या किसी अन्य चीज़ के नाम पर, जैसे कोई कौशल या वह स्थान, जहाँ वे रहते हैं? इस ऑडियो को यहाँ रोकें।</w:t>
      </w:r>
    </w:p>
    <w:p>
      <w:pPr/>
      <w:r>
        <w:rPr>
          <w:lang w:val="hi_IN" w:bidi="hi_IN"/>
        </w:rPr>
      </w:r>
      <w:r>
        <w:rPr>
          <w:lang w:val="hi_IN" w:bidi="hi_IN"/>
        </w:rPr>
        <w:t>जब हम यह जान लेते हैं कि इस्राएलियों ने रूबेन के गोत्र और उसके कुलों के लिए कितने पुरुषों की गणना की, तब मूसा पल्लू के वंशजों के एक विशेष समूह के बारे में, जो पल्लूइयों के कुल से थे, एक कहानी बताता है। कभी-कभी पुत्र शब्द का अर्थ किसी व्यक्ति के किसी भी पुरुष वंशज से हो सकता है। वे उस व्यक्ति के पुत्र हो सकते हैं, या वे उसके पोते या उससे भी आगे की पीढ़ियों से संबंधित हो सकते हैं। जब मूसा हमें नमूएल, दातान और अबीराम के बारे में बताता है, तो मूसा एलीआब को पल्लू का पुत्र कहता है, लेकिन एलीआब उसका सीधा वंशागत पुत्र नहीं था। एलीआब पल्लू का सीधा वंशज नहीं था, और संभवतः उसमें और पल्लू में कई पीढ़ियों का अंतर था। परन्तु, एलीआब नमूएल, दातान और अबीराम का सीधा पिता था।</w:t>
      </w:r>
    </w:p>
    <w:p>
      <w:pPr/>
      <w:r>
        <w:rPr>
          <w:lang w:val="hi_IN" w:bidi="hi_IN"/>
        </w:rPr>
      </w:r>
      <w:r>
        <w:rPr>
          <w:lang w:val="hi_IN" w:bidi="hi_IN"/>
        </w:rPr>
        <w:t>यहाँ रुकें और इस प्रश्न पर समूह में चर्चा करें: आप किन शब्दों का उपयोग यह दिखाने के लिए करते हैं कि कोई व्यक्ति किसी पूर्वज से संबंधित है? क्या यह पुरुष और स्त्री वंशजों के लिए अलग होता है, यदि हाँ तो किस तरह से? इस ऑडियो को यहाँ रोकें।</w:t>
      </w:r>
    </w:p>
    <w:p>
      <w:pPr/>
      <w:r>
        <w:rPr>
          <w:lang w:val="hi_IN" w:bidi="hi_IN"/>
        </w:rPr>
      </w:r>
      <w:r>
        <w:rPr>
          <w:lang w:val="hi_IN" w:bidi="hi_IN"/>
        </w:rPr>
        <w:t>लेविय कोरह के नेतृत्व में इस्राएलियों के एक समूह ने दातान और अबीराम को भी उस समूह के अगुवे बनने के लिए चुना। यह उसी के समान है जो इस्राएलियों ने सीनै पर्वत के पास किया था, जब उन्होंने पहली जनगणना में सहायता करने के लिए कुलों के अगुवों को चुना था। हालाँकि, दातान और अबीराम को चुनना मूसा, हारून और यहोवा के विरुद्ध कोरह के विद्रोह का हिस्सा था। यहोवा ने इस समूह के लोगों को नहीं बनाया। यहोवा ने पृथ्वी को फाड़ डाला, ठीक वैसे ही जैसे कोई भोजन करने के लिए मुँह खोलता है। यहोवा ने पृथ्वी का मुँह खोला, और उनके सब तंबू, सामान, और कोरह, दातान और अबीराम के परिवार पृथ्वी में समा गए। पृथ्वी ने लोगों और तंबुओं को ठीक उसी तरह ढक लिया जैसे लोग भोजन खाते और निगलते हैं। मूसा उन लोगों को एक मण्डली या समुदाय कहता है जिन्होंने यहोवा के विरुद्ध विद्रोह किया था। हालाँकि, विद्रोही लोग उस तरह का समूह नहीं थे जैसे कि पूरा इस्राएली समुदाय। विद्रोही समुदाय, इस्राएली समुदाय की तरह यहोवा का नहीं था—यहोवा उन्हें अच्छा या इस्राएलियों के लिए अपनी योजना का हिस्सा नहीं मानता था। लेखक ने लोगों के समूह का नाम इस तरह से रखा है ताकि दोनों समुदायों के बीच अंतर को दिखाया जा सके और यह दिखाया जा सके कि कोरह का समुदाय गलत था।</w:t>
      </w:r>
    </w:p>
    <w:p>
      <w:pPr/>
      <w:r>
        <w:rPr>
          <w:lang w:val="hi_IN" w:bidi="hi_IN"/>
        </w:rPr>
      </w:r>
      <w:r>
        <w:rPr>
          <w:lang w:val="hi_IN" w:bidi="hi_IN"/>
        </w:rPr>
        <w:t>यहाँ रुकें और इस प्रश्न पर समूह में चर्चा करें: आप उन लोगों का मज़ाक उड़ाने और उपहास करने के लिए शब्दों का उपयोग कैसे करते हैं जो शायद कुछ गलत या मूर्खतापूर्ण काम कर रहे हैं? आप अपनी आवाज का लहजा या अपनी आवाज का तरीका कैसे बदलते हैं ताकि मजाक उड़ाने या उपहास करने में मदद मिल सकें? इस ऑडियो को यहाँ रोकें।</w:t>
      </w:r>
    </w:p>
    <w:p>
      <w:pPr/>
      <w:r>
        <w:rPr>
          <w:lang w:val="hi_IN" w:bidi="hi_IN"/>
        </w:rPr>
      </w:r>
      <w:r>
        <w:rPr>
          <w:lang w:val="hi_IN" w:bidi="hi_IN"/>
        </w:rPr>
        <w:t>यहोवा की ओर से निकली आग ने उन 250 पुरुषों को भस्म कर दिया जो निवासस्थान में धूप जला रहे थे। भस्म करने का अर्थ है जल्दी से खाना, मानो कोई बहुत भूखा हो। आग ने लोगों को उस तरह नहीं खाया जैसे कोई व्यक्ति भोजन खाता है, बल्कि आग ने लोगों को इतनी तेजी से जलाया कि ऐसा लगा जैसे आग ने लोगों को खा लिया हो और वे खत्म हो गए। इस भाग का यह हिस्सा इस्राएलियों के लिए एक चेतावनी है, खतरे का संकेत है, ताकि इस्राएलियों को यहोवा की आज्ञा मानने के लिए प्रोत्साहित किया जा सके। इस भाग का यह हिस्सा हमें यह समझने में भी मदद करता है कि रूबेन के गोत्र में लोगों की संख्या पहली जनगणना की तुलना में लगभग 3,000 कम क्यों है।</w:t>
      </w:r>
    </w:p>
    <w:p>
      <w:pPr/>
      <w:r>
        <w:rPr>
          <w:lang w:val="hi_IN" w:bidi="hi_IN"/>
        </w:rPr>
      </w:r>
      <w:r>
        <w:rPr>
          <w:lang w:val="hi_IN" w:bidi="hi_IN"/>
        </w:rPr>
        <w:t>यहाँ रुकें और इस प्रश्न पर समूह में चर्चा करें: क्या आप कोई ऐसी सच्ची कहानी बता सकते हैं जो आपके परिवार ने आपको सुनाई हो और जो किसी खतरनाक या आज्ञा न मानने वाले कार्य को करने के खिलाफ चेतावनी के रूप में काम करती हो? इस ऑडियो को यहाँ रोकें।</w:t>
      </w:r>
    </w:p>
    <w:p>
      <w:pPr/>
      <w:r>
        <w:rPr>
          <w:lang w:val="hi_IN" w:bidi="hi_IN"/>
        </w:rPr>
      </w:r>
      <w:r>
        <w:rPr>
          <w:lang w:val="hi_IN" w:bidi="hi_IN"/>
        </w:rPr>
        <w:t>यह भाग हमें यह बताकर समाप्त होता है कि विद्रोह के दौरान कोरह के सभी पुत्र, उसका पूरा परिवार नहीं मरा था। इस नई जनगणना के समय इस्राएलियों के बीच कोरह के वंशज जीवित हैं।</w:t>
      </w:r>
      <w:r>
        <w:rPr>
          <w:lang w:val="hi_IN" w:bidi="hi_IN"/>
        </w:rPr>
      </w:r>
    </w:p>
    <w:p>
      <w:pPr>
        <w:pStyle w:val="Heading3"/>
      </w:pPr>
      <w:r>
        <w:rPr>
          <w:lang w:val="hi_IN" w:bidi="hi_IN"/>
        </w:rPr>
        <w:t>घटनाओं को समझाना</w:t>
      </w:r>
    </w:p>
    <w:p>
      <w:pPr/>
      <w:r>
        <w:rPr>
          <w:lang w:val="hi_IN" w:bidi="hi_IN"/>
        </w:rPr>
      </w:r>
      <w:r>
        <w:rPr>
          <w:lang w:val="hi_IN" w:bidi="hi_IN"/>
        </w:rPr>
        <w:t>गिनती 26:1–11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और हारून के पुत्र महायाजक एलीआज़र को जनगणना करने और 20 वर्ष या उससे अधिक आयु के उन पुरुषों को गिनने और दर्ज करने के लिए कहता है जो इस्राएल के लिए लड़ सकते हैं।</w:t>
      </w:r>
    </w:p>
    <w:p>
      <w:pPr/>
      <w:r>
        <w:rPr>
          <w:lang w:val="hi_IN" w:bidi="hi_IN"/>
        </w:rPr>
      </w:r>
      <w:r>
        <w:rPr>
          <w:b/>
          <w:lang w:val="hi_IN" w:bidi="hi_IN"/>
        </w:rPr>
        <w:t>दूसरे दृश्य में:</w:t>
      </w:r>
      <w:r>
        <w:rPr>
          <w:lang w:val="hi_IN" w:bidi="hi_IN"/>
        </w:rPr>
        <w:t xml:space="preserve"> मूसा और एलीआजर गोत्रों के अगुवों से इस्राएलियों की जनगणना करने में मदद करने के लिए कहते हैं।</w:t>
      </w:r>
    </w:p>
    <w:p>
      <w:pPr/>
      <w:r>
        <w:rPr>
          <w:lang w:val="hi_IN" w:bidi="hi_IN"/>
        </w:rPr>
      </w:r>
      <w:r>
        <w:rPr>
          <w:b/>
          <w:lang w:val="hi_IN" w:bidi="hi_IN"/>
        </w:rPr>
        <w:t>तीसरे दृश्य में:</w:t>
      </w:r>
      <w:r>
        <w:rPr>
          <w:lang w:val="hi_IN" w:bidi="hi_IN"/>
        </w:rPr>
        <w:t xml:space="preserve"> मूसा रूबेन के गोत्र के कुलों और पुरुषों की संख्या दर्ज करता है।</w:t>
      </w:r>
    </w:p>
    <w:p>
      <w:pPr/>
      <w:r>
        <w:rPr>
          <w:lang w:val="hi_IN" w:bidi="hi_IN"/>
        </w:rPr>
      </w:r>
      <w:r>
        <w:rPr>
          <w:b/>
          <w:lang w:val="hi_IN" w:bidi="hi_IN"/>
        </w:rPr>
        <w:t>चौथे दृश्य में:</w:t>
      </w:r>
      <w:r>
        <w:rPr>
          <w:lang w:val="hi_IN" w:bidi="hi_IN"/>
        </w:rPr>
        <w:t xml:space="preserve"> यह भाग हमें दो रूबेनी पुरुषों की याद दिलाता है, दातान और अबीराम, जिन्होंने मूसा, हारून और यहोवा के खिलाफ विद्रोह किया था। यहोवा ने दातान और अबीराम को कोरह नाम के एक लेवी के साथ मार डाला। कोरह के सभी वंशज नहीं मारे गए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हनोकी, पल्लूई, हेस्रोनी और कर्मी</w:t>
      </w:r>
    </w:p>
    <w:p>
      <w:pPr>
        <w:pStyle w:val="ListBullet"/>
        <w:spacing w:line="240" w:lineRule="auto"/>
        <w:ind w:left="720"/>
      </w:pPr>
      <w:r>
        <w:rPr>
          <w:lang w:val="hi_IN" w:bidi="hi_IN"/>
        </w:rPr>
      </w:r>
      <w:r>
        <w:rPr>
          <w:lang w:val="hi_IN" w:bidi="hi_IN"/>
        </w:rPr>
        <w:t>पल्लूई एलीआब और एलीआब का पुत्र नमूएल</w:t>
      </w:r>
    </w:p>
    <w:p>
      <w:pPr>
        <w:pStyle w:val="ListBullet"/>
        <w:spacing w:line="240" w:lineRule="auto"/>
        <w:ind w:left="720"/>
      </w:pPr>
      <w:r>
        <w:rPr>
          <w:lang w:val="hi_IN" w:bidi="hi_IN"/>
        </w:rPr>
      </w:r>
      <w:r>
        <w:rPr>
          <w:lang w:val="hi_IN" w:bidi="hi_IN"/>
        </w:rPr>
        <w:t>एलीआब के पुत्र दातान और अबीराम</w:t>
      </w:r>
    </w:p>
    <w:p>
      <w:pPr>
        <w:pStyle w:val="ListBullet"/>
        <w:spacing w:line="240" w:lineRule="auto"/>
        <w:ind w:left="720"/>
      </w:pPr>
      <w:r>
        <w:rPr>
          <w:lang w:val="hi_IN" w:bidi="hi_IN"/>
        </w:rPr>
      </w:r>
      <w:r>
        <w:rPr>
          <w:lang w:val="hi_IN" w:bidi="hi_IN"/>
        </w:rPr>
        <w:t>कोरह</w:t>
      </w:r>
    </w:p>
    <w:p>
      <w:pPr/>
      <w:r>
        <w:rPr>
          <w:lang w:val="hi_IN" w:bidi="hi_IN"/>
        </w:rPr>
      </w:r>
      <w:r>
        <w:rPr>
          <w:lang w:val="hi_IN" w:bidi="hi_IN"/>
        </w:rPr>
        <w:t>रूबेन, रूबेनी गोत्र के लोगों का पूर्वज है। रूबेन की मृत्यु इससे कई साल पहले ही हो गई थी। एलीआब, दातान, अबीराम और कोरह मोआब के मैदानों की यात्रा के दौरान मर गए। शायद नमूएल की मृत्यु मोआब के मैदानों की यात्रा के दौरान हुई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उन इस्राएलियों के लिए एक नई शुरुआत पर प्रकाश डालता है जो कई वर्षों से जंगल में रह रहे हैं। इस्राएलियों की यह कहानी उस महामारी के बाद घटित होती है जिसने यहोवा के खिलाफ विद्रोह करने वाली पिछली पीढ़ी के शेष इस्राएलियों को मार डाला था। यहोवा मूसा और एलीआजर से उन लोगों की जनगणना या गिनती करने के लिए कहता है जो युद्ध कर सकते हैं, और इन लोगों को उनके गोत्र और कुल के अनुसार दर्ज करने के लिए कहता है।</w:t>
      </w:r>
    </w:p>
    <w:p>
      <w:pPr/>
      <w:r>
        <w:rPr>
          <w:lang w:val="hi_IN" w:bidi="hi_IN"/>
        </w:rPr>
      </w:r>
      <w:r>
        <w:rPr>
          <w:lang w:val="hi_IN" w:bidi="hi_IN"/>
        </w:rPr>
        <w:t>यहाँ रुकें और समूह में इस प्रश्न पर चर्चा करें: आपके समुदाय में कहानियों की शुरुआत में कौन से वाक्यांश आपको और अन्य श्रोताओं को यह समझने में मदद करते हैं कि यह घटना कब हुई थी? इस ऑडियो को यहाँ रोकें।</w:t>
      </w:r>
    </w:p>
    <w:p>
      <w:pPr/>
      <w:r>
        <w:rPr>
          <w:lang w:val="hi_IN" w:bidi="hi_IN"/>
        </w:rPr>
      </w:r>
      <w:r>
        <w:rPr>
          <w:lang w:val="hi_IN" w:bidi="hi_IN"/>
        </w:rPr>
        <w:t>यहोवा के द्वारा मूसा और एलीआजर को निर्देश देने के बाद, मूसा और एलीआजर अन्य इस्राएलियों से बात करने के लिए जाते हैं, शायद गोत्र के अगुवों से। मूसा और एलीआजर अन्य इस्राएलियों से कहते हैं कि वे जनगणना करें जैसे यहोवा ने मूसा और एलीआजर को करने के लिए कहा है। यह इसलिए है ताकि वे यहोवा के आज्ञाकारी हों।</w:t>
      </w:r>
    </w:p>
    <w:p>
      <w:pPr/>
      <w:r>
        <w:rPr>
          <w:lang w:val="hi_IN" w:bidi="hi_IN"/>
        </w:rPr>
      </w:r>
      <w:r>
        <w:rPr>
          <w:lang w:val="hi_IN" w:bidi="hi_IN"/>
        </w:rPr>
        <w:t>जनगणना के परिणाम इस्राएल के उन लोगों के रूप में दिए गए हैं जो मिस्र से बाहर निकले थे, लेकिन यह याद रखना महत्वपूर्ण है कि ये केवल वे लोग हैं जो मोआब के मैदानों में उपस्थित हैं। मिस्र से निकलने वाले लगभग सभी लोग मर चुके हैं। इस्राएली लोग जिन्होंने मिस्र से अपनी यात्रा पूरी की, वास्तव में वे बच्चे हैं जो जंगल में पले-बढ़े हैं।</w:t>
      </w:r>
    </w:p>
    <w:p>
      <w:pPr/>
      <w:r>
        <w:rPr>
          <w:lang w:val="hi_IN" w:bidi="hi_IN"/>
        </w:rPr>
      </w:r>
      <w:r>
        <w:rPr>
          <w:lang w:val="hi_IN" w:bidi="hi_IN"/>
        </w:rPr>
        <w:t>रूबेन के गोत्र की सूची में रूबेन के उन पुत्रों के नाम दिए गए हैं जिनके नाम पर कुलों का नाम रखा गया है। हर एक कुल का नाम एक पुत्र के नाम से बना है। इस जनगणना के समय रूबेन के गोत्र में युद्ध करने योग्य पुरुषों की संख्या 43,730 है। हम नहीं जानते कि प्रत्येक कुल में कितने लोग हैं।</w:t>
      </w:r>
    </w:p>
    <w:p>
      <w:pPr/>
      <w:r>
        <w:rPr>
          <w:lang w:val="hi_IN" w:bidi="hi_IN"/>
        </w:rPr>
      </w:r>
      <w:r>
        <w:rPr>
          <w:lang w:val="hi_IN" w:bidi="hi_IN"/>
        </w:rPr>
        <w:t>यहाँ रुकें और समूह में इस प्रश्न पर चर्चा करें: यदि आपका समुदाय अपने समुदाय लोगों की संख्या दर्ज करता है, तो वे ऐसा कैसे करते हैं? वे ऐसा कितनी बार करते हैं? आप बड़ी संख्या में लोगों को कैसे दर्ज करते हैं? इस ऑडियो को यहाँ रोकें।</w:t>
      </w:r>
    </w:p>
    <w:p>
      <w:pPr/>
      <w:r>
        <w:rPr>
          <w:lang w:val="hi_IN" w:bidi="hi_IN"/>
        </w:rPr>
      </w:r>
      <w:r>
        <w:rPr>
          <w:lang w:val="hi_IN" w:bidi="hi_IN"/>
        </w:rPr>
        <w:t xml:space="preserve">मूसा इस्राएलियों को चेतावनी के रूप में पल्लू के वंशजों के बारे में कहानी सुनाता है। पल्लू के पुरुष वंशजों को पल्लू के पुत्र के रूप में दर्शाया गया है। एलीआब का जन्म पल्लू की मृत्यु के कई साल बाद हुआ था, और पल्लू और एलीआब के बीच कई पीढ़ियाँ पैदा हुई थीं। एलीआब तीन पुत्रों का पिता है: नमूएल, दातान और अबीराम। चेतावनी की कहानी रूबेन के गोत्र के दातान और अबीराम नामक पल्लूई पुरुषों के बारे में है। चेतावनी की यह कहानी हमें कई साल पहले की एक घटना की याद दिलाती है जब इस्राएली लोग जंगल में थे। हम ठीक से नहीं जानते कि कोरह, दातान और अबीराम का विद्रोह कहाँ या कब हुआ था। यहोवा की ओर से निकली आग ने विद्रोह में शामिल और धूप जलाने वाले 250 पुरुषों को भस्म कर दिया। </w:t>
      </w:r>
    </w:p>
    <w:p>
      <w:pPr/>
      <w:r>
        <w:rPr>
          <w:lang w:val="hi_IN" w:bidi="hi_IN"/>
        </w:rPr>
      </w:r>
      <w:r>
        <w:rPr>
          <w:lang w:val="hi_IN" w:bidi="hi_IN"/>
        </w:rPr>
        <w:t>यहाँ रुकें और समीक्षा करें कि आपने गिनती 16 में कोरह के विद्रोह के बारे में कहानी में 250 पुरुषों को भस्म कर देने वाली आग के बारे में कैसे बात की थी। आप इस भाग में आग के बारे में कैसे बात करेंगे? इस ऑडियो को यहाँ रोकें।</w:t>
      </w:r>
    </w:p>
    <w:p>
      <w:pPr/>
      <w:r>
        <w:rPr>
          <w:lang w:val="hi_IN" w:bidi="hi_IN"/>
        </w:rPr>
      </w:r>
      <w:r>
        <w:rPr>
          <w:lang w:val="hi_IN" w:bidi="hi_IN"/>
        </w:rPr>
        <w:t>यद्यपि कोरह लेवी वंश का था, रूबेन वंश का नहीं, फिर भी इस भाग का लेखक कोरह के विद्रोह की कहानी का उपयोग इस्राएलियों को यह बताने के लिए करता है कि कोरह के कुछ वंशज जीवित हैं। हम नहीं जानते कि उनमें से कौन जीवित हैं या उनकी संख्या कितनी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हनोकी, पल्लूई, हेस्रोनी और कर्मी</w:t>
      </w:r>
    </w:p>
    <w:p>
      <w:pPr>
        <w:pStyle w:val="ListBullet"/>
        <w:spacing w:line="240" w:lineRule="auto"/>
        <w:ind w:left="720"/>
      </w:pPr>
      <w:r>
        <w:rPr>
          <w:lang w:val="hi_IN" w:bidi="hi_IN"/>
        </w:rPr>
      </w:r>
      <w:r>
        <w:rPr>
          <w:lang w:val="hi_IN" w:bidi="hi_IN"/>
        </w:rPr>
        <w:t>पल्लूई एलीआब और एलीआब का पुत्र नमूएल</w:t>
      </w:r>
    </w:p>
    <w:p>
      <w:pPr>
        <w:pStyle w:val="ListBullet"/>
        <w:spacing w:line="240" w:lineRule="auto"/>
        <w:ind w:left="720"/>
      </w:pPr>
      <w:r>
        <w:rPr>
          <w:lang w:val="hi_IN" w:bidi="hi_IN"/>
        </w:rPr>
      </w:r>
      <w:r>
        <w:rPr>
          <w:lang w:val="hi_IN" w:bidi="hi_IN"/>
        </w:rPr>
        <w:t>एलीआब के पुत्र दातान और अबीराम</w:t>
      </w:r>
    </w:p>
    <w:p>
      <w:pPr>
        <w:pStyle w:val="ListBullet"/>
        <w:spacing w:line="240" w:lineRule="auto"/>
        <w:ind w:left="720"/>
      </w:pPr>
      <w:r>
        <w:rPr>
          <w:lang w:val="hi_IN" w:bidi="hi_IN"/>
        </w:rPr>
      </w:r>
      <w:r>
        <w:rPr>
          <w:lang w:val="hi_IN" w:bidi="hi_IN"/>
        </w:rPr>
        <w:t>कोरह</w:t>
      </w:r>
    </w:p>
    <w:p>
      <w:pPr/>
      <w:r>
        <w:rPr>
          <w:lang w:val="hi_IN" w:bidi="hi_IN"/>
        </w:rPr>
      </w:r>
      <w:r>
        <w:rPr>
          <w:lang w:val="hi_IN" w:bidi="hi_IN"/>
        </w:rPr>
        <w:t>रूबेन, रूबेनी गोत्र के लोगों का पूर्वज है। रूबेन मर गया है। एलीआब, दातान, अबीराम और कोरह मोआब के मैदानों की यात्रा के दौरान मर गए। शायद नमूएल की मृत्यु मोआब के मैदानों की यात्रा के दौरान हुई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और हारून का पुत्र एलीआजर मोआब के मैदानों में हैं। यहोवा मूसा और एलीआजर से कहता है कि वे उन इस्राएलियों की जनगणना करें जो 20 साल या उससे अधिक उम्र के हैं और जो इस्राएल के लिए लड़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“अब हम उस देश में प्रवेश करने की तैयारी कर सकते हैं जिसका मैंने अपने लोगों से वादा किया है,” या, “मूसा और एलीआजर को यह जानने की ज़रूरत है कि मिद्यानियों से कौन युद्ध कर सकता है,” या, “मूसा और एलीआजर को यह जानने की ज़रूरत है कि कितने इस्राएलियों को अपने नए घर में कितनी भूमि की आवश्यकता होगी।”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और एलीआजर अन्य इस्राएलियों से, शायद इस्राएल के गोत्रों और कुलों के प्रधान से कहते हैं कि वे उन इस्राएलियों की जनगणना करें जो 20 साल या उससे अधिक उम्र के हैं। मूसा और एलीआजर चाहते हैं कि अन्य इस्राएली ऐसा करें क्योंकि यहोवा ने उन्हें ऐसा करने के लिए कहा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“हम यहोवा के प्रति आज्ञाकारी रहने वाले लोगों की एक और गिनती लेंगे,” या, “मुझे आश्चर्य है कि हमारे कितने लोग उस देश में प्रवेश करेंगे जिसका यहोवा ने हमसे वादा किया है।”</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से उत्तर दे सकता है: “मैं यहोवा की सेवा करूँगा और अपने लोगों की गिनती करके उनको दर्ज करूँगा,” या, “हमें अपने लोगों की गिनती करने में मदद की ज़रूरत है, ठीक वैसे ही जैसे मेरे पिता को सीनै पर्वत के पास मदद की ज़रूरत थी।”</w:t>
      </w:r>
    </w:p>
    <w:p>
      <w:pPr>
        <w:pStyle w:val="ListBullet"/>
        <w:spacing w:line="240" w:lineRule="auto"/>
        <w:ind w:left="720"/>
      </w:pPr>
      <w:r>
        <w:rPr>
          <w:lang w:val="hi_IN" w:bidi="hi_IN"/>
        </w:rPr>
      </w:r>
      <w:r>
        <w:rPr>
          <w:lang w:val="hi_IN" w:bidi="hi_IN"/>
        </w:rPr>
        <w:t>इस्राएल के गोत्रों के अगुवों की भूमिका निभाने वाले व्यक्तियों से पूछें, "आप क्या महसूस कर रहे हैं या क्या सोच रहे हैं?" वे व्यक्ति इस तरह से उत्तर दे सकते हैं: “हम मूसा और एलीआजर की गिनती करने और दर्ज करने में सहायता करेंगे,” या, “हम यहोवा की आज्ञा मानेंगे,” या, “हम उस देश में प्रवेश करने के लिए तैयार होने के लिए उत्साहित हैं जिसका वादा यहोवा ने हमसे किया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 पुत्र रूबेन के वंशजों को रूबेनी कहा जाता है। जो रूबेनी मिस्र से यात्रा पूरी करके यरदन नदी और यरीहो के पास मोआब के मैदानों में डेरा डाले हुए थे, वे चार अलग-अलग कुलों से संबंधित थे। हनोक के वंशज हनोकी कुल के थे। पल्लूई कुल पल्लू के वंशज हैं। हेस्रोनी कुल हेस्रोन के वंशज हैं। कर्मियों का कुल कर्मी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हनोकियों, पल्लूइयों, हेस्रोनियों और कर्मियों की भूमिका निभाने वाले व्यक्तियों से पूछें, "आप कैसा महसूस कर रहे हैं या क्या सोच रहे हैं?" वे व्यक्ति इस तरह से उत्तर दे सकते हैं: “हम में से बहुत से लोग इस्राएल के लिए लड़ने को तैयार हैं,” या, “भले ही यहोवा ने हम में से कुछ को मार डाला हो, फिर भी हम एक मजबूत गोत्र हैं,” या, “हम यहोवा की आज्ञा मानने के लिए तैयार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जब इस्राएली जंगल में थे, पल्लूई वंश के एलीआब के तीन पुत्र थे, जिनका नाम नमूएल, दातान और अबीराम था। दातान और अबीराम ने कोरह का अनुसरण करते हुए मूसा और हारून के नेतृत्व के खिलाफ विद्रोह किया। दातान, अबीराम और लेविय कोरह को यहोवा ने तब मार डाला जब यहोवा ने पृथ्वी का मुँह खोल दिया, ताकि वे पुरुष उसमें गिर पड़ें। कोरह के पीछे चलने वाले समूह के अन्य अगुवों को यहोवा ने जलाकर मार डाला। यह कहानी इस्राएलियों को यहोवा के प्रति आज्ञाकारी रहने की याद दिलाती है। यह इस्राएलियों के लिए एक चेतावनी है। कोरह के कुछ वंशज अभी जीवित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“मैं चाहता हूँ कि इस्राएली याद रखें कि यहोवा विद्रोह करने वाले लोगों को कैसे दंड देता है,” या, “हमें याद रखना चाहिए कि हमें यहोवा की आज्ञा माननी चाहिए,” या, “जब यहोवा ने दातान, अबीराम और उनके घरानों को मार डाला तो मैं डर गया था।”</w:t>
      </w:r>
    </w:p>
    <w:p>
      <w:pPr>
        <w:pStyle w:val="ListBullet"/>
        <w:spacing w:line="240" w:lineRule="auto"/>
        <w:ind w:left="720"/>
      </w:pPr>
      <w:r>
        <w:rPr>
          <w:lang w:val="hi_IN" w:bidi="hi_IN"/>
        </w:rPr>
      </w:r>
      <w:r>
        <w:rPr>
          <w:lang w:val="hi_IN" w:bidi="hi_IN"/>
        </w:rPr>
        <w:t>हनोकियों, पल्लूइयों, हेस्रोनियों और कर्मियों की भूमिका निभाने वाले व्यक्तियों से पूछें, "आप कैसा महसूस कर रहे हैं या क्या सोच रहे हैं?" वे लोग इस तरह उत्तर दे सकते हैं: “हमें दातान और अबीराम द्वारा यहोवा के खिलाफ विद्रोह करने की कहानी याद है,” या, “हम जानते हैं कि हमारी ओर से यहोवा की सेवा करने के लिए हमें अपने याजकों पर भरोसा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26:1–11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महामारी के बाद, </w:t>
      </w:r>
      <w:r>
        <w:rPr>
          <w:b/>
          <w:lang w:val="hi_IN" w:bidi="hi_IN"/>
        </w:rPr>
        <w:t>यहोवा</w:t>
      </w:r>
      <w:r>
        <w:rPr>
          <w:lang w:val="hi_IN" w:bidi="hi_IN"/>
        </w:rPr>
        <w:t xml:space="preserve"> ने मूसा और एलीआजर से बात की। </w:t>
      </w:r>
      <w:r>
        <w:rPr>
          <w:b/>
          <w:lang w:val="hi_IN" w:bidi="hi_IN"/>
        </w:rPr>
        <w:t>महामारी</w:t>
      </w:r>
      <w:r>
        <w:rPr>
          <w:lang w:val="hi_IN" w:bidi="hi_IN"/>
        </w:rPr>
        <w:t xml:space="preserve"> के लिए उसी शब्द या वाक्यांश का उपयोग करें जिसका उपयोग आपने पिछले भागों में किया था। यहोवा परमेश्वर का व्यक्तिगत नाम है। इस भाग में, परमेश्वर को यहोवा कहा गया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और एलीआजर से कहता है कि वे उन </w:t>
      </w:r>
      <w:r>
        <w:rPr>
          <w:b/>
          <w:lang w:val="hi_IN" w:bidi="hi_IN"/>
        </w:rPr>
        <w:t>इस्राएलियों</w:t>
      </w:r>
      <w:r>
        <w:rPr>
          <w:lang w:val="hi_IN" w:bidi="hi_IN"/>
        </w:rPr>
        <w:t xml:space="preserve"> की </w:t>
      </w:r>
      <w:r>
        <w:rPr>
          <w:b/>
          <w:lang w:val="hi_IN" w:bidi="hi_IN"/>
        </w:rPr>
        <w:t>जनगणना</w:t>
      </w:r>
      <w:r>
        <w:rPr>
          <w:lang w:val="hi_IN" w:bidi="hi_IN"/>
        </w:rPr>
        <w:t xml:space="preserve"> करें जो युद्ध कर सकते हैं, और उन्हें उनके पितरों के घराने, उनके कुलों के अनुसार दर्ज करें। जनगणना और इस्राएलियों के लिए उन्हीं शब्दों या वाक्यांशों का उपयोग करें जिनका उपयोग आपने पिछले भागों में किया था, और याद रखें कि </w:t>
      </w:r>
      <w:r>
        <w:rPr>
          <w:b/>
          <w:lang w:val="hi_IN" w:bidi="hi_IN"/>
        </w:rPr>
        <w:t>इस्राएली</w:t>
      </w:r>
      <w:r>
        <w:rPr>
          <w:lang w:val="hi_IN" w:bidi="hi_IN"/>
        </w:rPr>
        <w:t xml:space="preserve"> शब्द मुख्य शब्दावली में है।</w:t>
      </w:r>
    </w:p>
    <w:p>
      <w:pPr/>
      <w:r>
        <w:rPr>
          <w:lang w:val="hi_IN" w:bidi="hi_IN"/>
        </w:rPr>
      </w:r>
      <w:r>
        <w:rPr>
          <w:lang w:val="hi_IN" w:bidi="hi_IN"/>
        </w:rPr>
        <w:t xml:space="preserve">मूसा और एलीआज़र इस्राएली गोत्रों और </w:t>
      </w:r>
      <w:r>
        <w:rPr>
          <w:b/>
          <w:lang w:val="hi_IN" w:bidi="hi_IN"/>
        </w:rPr>
        <w:t>कुलों</w:t>
      </w:r>
      <w:r>
        <w:rPr>
          <w:lang w:val="hi_IN" w:bidi="hi_IN"/>
        </w:rPr>
        <w:t xml:space="preserve"> के प्रधानों से कहते हैं कि वे उन इस्राएलियों की जनगणना करें जो युद्ध करने के योग्य हैं, जैसा कि यहोवा ने मूसा को करने के लिए कहा था। कुल उन लोगों के समूह होते हैं जो एक ही पूर्वज के द्वारा एक-दूसरे से संबंधित होते हैं। उस कुल के सभी लोग उस पूर्वज के वंशज होते हैं। कुलों के लिए उसी शब्द का उपयोग करें जिसका उपयोग आपने पिछले भागों में किया था। यह भाग जनगणना के परिणामों को दर्ज करता है।</w:t>
      </w:r>
    </w:p>
    <w:p>
      <w:pPr/>
      <w:r>
        <w:rPr>
          <w:lang w:val="hi_IN" w:bidi="hi_IN"/>
        </w:rPr>
      </w:r>
      <w:r>
        <w:rPr>
          <w:lang w:val="hi_IN" w:bidi="hi_IN"/>
        </w:rPr>
        <w:t>"पल्लू के पुत्र" पल्लू के पुरुष वंशज हैं। पुत्रों, पुरुष वंशजों के लिए उसी शब्द या वाक्यांश का उपयोग करें, जिसका उपयोग आपने पिछले भागों में किया था।</w:t>
      </w:r>
    </w:p>
    <w:p>
      <w:pPr/>
      <w:r>
        <w:rPr>
          <w:lang w:val="hi_IN" w:bidi="hi_IN"/>
        </w:rPr>
      </w:r>
      <w:r>
        <w:rPr>
          <w:lang w:val="hi_IN" w:bidi="hi_IN"/>
        </w:rPr>
        <w:t xml:space="preserve">पल्लू के वंशज एलीआब के तीन पुत्र थे, जिनका नाम नमूएल, दातान और अबीराम था। दातान और अबीराम ने कोरह नाम के एक लेविय के साथ मिलकर मूसा और हारून के खिलाफ विद्रोह किया। यहोवा ने दातान और अबीराम और लोगों के </w:t>
      </w:r>
      <w:r>
        <w:rPr>
          <w:b/>
          <w:lang w:val="hi_IN" w:bidi="hi_IN"/>
        </w:rPr>
        <w:t>मण्डली</w:t>
      </w:r>
      <w:r>
        <w:rPr>
          <w:lang w:val="hi_IN" w:bidi="hi_IN"/>
        </w:rPr>
        <w:t>के अन्य अगुवों को मार डाला। लोगों के समुदाय के लिए उसी शब्द का उपयोग करें जिसका उपयोग आपने पिछले भागों में किया था।</w:t>
      </w:r>
    </w:p>
    <w:p>
      <w:pPr/>
      <w:r>
        <w:rPr>
          <w:lang w:val="hi_IN" w:bidi="hi_IN"/>
        </w:rPr>
      </w:r>
      <w:r>
        <w:rPr>
          <w:lang w:val="hi_IN" w:bidi="hi_IN"/>
        </w:rPr>
        <w:t xml:space="preserve">दातान, अबीराम और कोरह और अन्य विद्रोहियों की कहानी इस्राएलियों के लिए एक </w:t>
      </w:r>
      <w:r>
        <w:rPr>
          <w:b/>
          <w:lang w:val="hi_IN" w:bidi="hi_IN"/>
        </w:rPr>
        <w:t>चेतावनी चिन्ह</w:t>
      </w:r>
      <w:r>
        <w:rPr>
          <w:lang w:val="hi_IN" w:bidi="hi_IN"/>
        </w:rPr>
        <w:t xml:space="preserve"> है। दूसरों के लिए एक चिन्ह एक झंडा या भौतिक वस्तु हो सकती है जो दिखाती है कि लोगों का समूह कौन है और वे सभी मिलकर लड़ते हैं। कई बार, चिन्ह लोगों को कुछ करने या कहीं जाने से रोकने के लिए होता है। इस मामले में, यह चिन्ह एक ऐसी घटना की कहानी है जो लोगों को याद दिलाती है कि क्या करना है और क्या नहीं करना है।</w:t>
      </w:r>
    </w:p>
    <w:p>
      <w:pPr/>
      <w:r>
        <w:rPr>
          <w:lang w:val="hi_IN" w:bidi="hi_IN"/>
        </w:rPr>
      </w:r>
      <w:r>
        <w:rPr>
          <w:lang w:val="hi_IN" w:bidi="hi_IN"/>
        </w:rPr>
        <w:t xml:space="preserve">यहाँ रुकें और समूह में चर्चा करें कि आप </w:t>
      </w:r>
      <w:r>
        <w:rPr>
          <w:b/>
          <w:lang w:val="hi_IN" w:bidi="hi_IN"/>
        </w:rPr>
        <w:t>चेतावनी चिन्ह</w:t>
      </w:r>
      <w:r>
        <w:rPr>
          <w:lang w:val="hi_IN" w:bidi="hi_IN"/>
        </w:rPr>
        <w:t xml:space="preserve"> के लिए किस शब्द या वाक्यांश का उपयोग करेंगे। यदि आपने इस विचार का अनुवाद बाइबल की किसी अन्य पुस्तक में पहले ही कर लिया है, तो उन्हीं शब्दों का उपयोग करें जिनका उपयोग आपने वहाँ किया है। इस ऑडियो को यहाँ रोकें।</w:t>
      </w:r>
    </w:p>
    <w:p>
      <w:pPr/>
      <w:r>
        <w:rPr>
          <w:lang w:val="hi_IN" w:bidi="hi_IN"/>
        </w:rPr>
      </w:r>
      <w:r>
        <w:rPr>
          <w:lang w:val="hi_IN" w:bidi="hi_IN"/>
        </w:rPr>
        <w:t>लेविय कोरह के परिवार के पुरुष सदस्य, यानी उसके पुत्र नहीं मरे।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26:12–14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26:12–14 को सुनें और अपने मन में रखें।</w:t>
      </w:r>
    </w:p>
    <w:p>
      <w:pPr/>
      <w:r>
        <w:rPr>
          <w:lang w:val="hi_IN" w:bidi="hi_IN"/>
        </w:rPr>
      </w:r>
      <w:r>
        <w:rPr>
          <w:lang w:val="hi_IN" w:bidi="hi_IN"/>
        </w:rPr>
        <w:t>यदि सम्भव हो, तो गिनती 26:12–14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26:12–14 का ऑडियो संस्करण सबसे आसानी से समझ में आने वाले अनुवाद में सुनें।</w:t>
      </w:r>
    </w:p>
    <w:p>
      <w:pPr/>
      <w:r>
        <w:rPr>
          <w:lang w:val="hi_IN" w:bidi="hi_IN"/>
        </w:rPr>
      </w:r>
      <w:r>
        <w:rPr>
          <w:lang w:val="hi_IN" w:bidi="hi_IN"/>
        </w:rPr>
        <w:t>इस भाग में, हम इस्राएलियों की संख्या सुनना जारी रखते हैं जो मोआब के मैदानों में, यरीहो के पास और यरदन नदी के पूर्व में हैं। आपको याद होगा कि यहोवा ने मूसा और एलीआजर से कहा था कि वे सभी 20 साल और उससे अधिक आयु के पुरुषों की जनगणना करें, या गिनती करके दर्ज करें जो युद्ध करने में सक्षम हैं । इस भाग में, मूसा हमें शिमोन के गोत्र और इस गोत्र के कुलों या परिवार के समूहों के बारे में बताता है। शिमोन याकूब का, जो इस्राएल के रूप में भी जाना जाता है दूसरा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शिमोन के पुत्रों या पुरुष वंशजों के बारे में बताता है। उत्पत्ति की पुस्तक में, जब याकूब और उसका परिवार कनान से मिस्र जाने के लिए निकला था, तो मूसा ने हमें बताया कि कौन- कौन यात्रा कर रहा था। यहाँ गिनती की पुस्तक में मूसा द्वारा सूचीबद्ध लोगों की सूची वास्तव में पहले की सूची के समान हैं। यदि आप नामों की तुलना करते हैं, तो आप कुछ छोटे परिवर्तनों को देखेंगे। उदाहरण के लिए, उत्पत्ति की पुस्तक में मूसा शिमोन के पुत्र का नाम यमूएल बताया है, लेकिन गिनती की पुस्तक में मूसा शिमोन के पुत्र का नाम नमूएल बताया है। कभी-कभी, समय के साथ नामों को याद रखने का हमारा तरीका बदल जाता है, या लोग नाम बदलने का विकल्प चुनते हैं। हमें नहीं पता कि यमूएल, नमूएल में क्यों बदल गया, लेकिन संभावना है कि वे दोनों एक ही व्यक्ति हैं।</w:t>
      </w:r>
    </w:p>
    <w:p>
      <w:pPr/>
      <w:r>
        <w:rPr>
          <w:lang w:val="hi_IN" w:bidi="hi_IN"/>
        </w:rPr>
      </w:r>
      <w:r>
        <w:rPr>
          <w:lang w:val="hi_IN" w:bidi="hi_IN"/>
        </w:rPr>
        <w:t>यहाँ रुकें और समूह में इस प्रश्न पर चर्चा करें: क्या आप किसी ऐसे उदाहरण के बारे में सोच सकते हैं जब कुछ लोगों ने पूर्वजों के नाम एक-दूसरे से अलग तरीके से याद किए हों या समय के साथ नाम बदल गए हों? इस ऑडियो को यहाँ रोकें।</w:t>
      </w:r>
    </w:p>
    <w:p>
      <w:pPr/>
      <w:r>
        <w:rPr>
          <w:lang w:val="hi_IN" w:bidi="hi_IN"/>
        </w:rPr>
      </w:r>
      <w:r>
        <w:rPr>
          <w:lang w:val="hi_IN" w:bidi="hi_IN"/>
        </w:rPr>
        <w:t>मूसा शिमोन के पुत्रों को इस प्रकार बताता है: नमूएल, यामीन, याकीन, जेरह और शाऊल। आपको पिछले भाग से याद होगा कि इस्राएली लोग अपने कुलों का नाम एक महत्वपूर्ण पूर्वज के नाम पर रखते थे और कुल का नाम दर्शाने के लिए पूर्वज के नाम के अंत में एक प्रत्यय जोड़ते थे। नमूएल के वंशज नमूएली कुल का हिस्सा हैं। यामीन के वंशज यामीनी कुल का हिस्सा हैं। याकीन के वंशज याकीनी कुल का हिस्सा हैं। जेरह के वंशज जेरही कुल का हिस्सा हैं। शाऊल के वंशज शाऊली कुल का हिस्सा हैं। मूसा शिमोन के गोत्र के सभी कुलों के 22,200 पुरुषों की संख्या दर्ज करता है जो 20 साल या उससे अधिक उम्र के हैं। यह संख्या उस संख्या से बहुत छोटी है जो मूसा और हारून ने पहली जनगणना में दर्ज की थी। पहली जनगणना और दूसरी जनगणना के बीच के समय में कई शिमोनियों की मृत्यु हो गई।</w:t>
      </w:r>
    </w:p>
    <w:p>
      <w:pPr/>
      <w:r>
        <w:rPr>
          <w:lang w:val="hi_IN" w:bidi="hi_IN"/>
        </w:rPr>
      </w:r>
      <w:r>
        <w:rPr>
          <w:lang w:val="hi_IN" w:bidi="hi_IN"/>
        </w:rPr>
        <w:t>इस जनगणना में मूसा केवल पाँच पुत्रों और उनके कुलों की ही सूची बताता है। शिमोन का एक और पुत्र था जिसका नाम ओहद था जो शिमोन के साथ मिस्र गया था। हमें नहीं पता कि मूसा यहाँ ओहद और ओहद के नाम के किसी भी कुल की सूची क्यों नहीं देता है। आपको पहले के भाग से याद होगा कि जब इस्राएली शित्तीम में थे, तब वे यहोवा के प्रति विश्वासघाती थे। सालू के पुत्र शिमोनी जिम्री ने एक मिद्यानी स्त्री को अपने परिवार में शामिल किया। यहोवा ने कुछ इस्राएलियों को मार डालने के लिए एक महामारी, या घातक बीमारी भेजी, और एलीआजर के पुत्र पीनहास ने जिम्री को मार डाला और महामारी को रोक दिया। इस महामारी में चौबीस हजार लोग मर गए। हमें नहीं पता कि ओहदी कुल महामारी से पहले ही मर गया या महामारी ने कुल को पूरी तरह से नष्ट कर दिया था। शायद माहमारी ही वह कारण है जिसके चलते दूसरी जनगणना में शिमोनियों की संख्या पहली जनगणना की तुलना में बहुत कम है।</w:t>
      </w:r>
      <w:r>
        <w:rPr>
          <w:lang w:val="hi_IN" w:bidi="hi_IN"/>
        </w:rPr>
      </w:r>
    </w:p>
    <w:p>
      <w:pPr>
        <w:pStyle w:val="Heading3"/>
      </w:pPr>
      <w:r>
        <w:rPr>
          <w:lang w:val="hi_IN" w:bidi="hi_IN"/>
        </w:rPr>
        <w:t>घटनाओं को समझाना</w:t>
      </w:r>
    </w:p>
    <w:p>
      <w:pPr/>
      <w:r>
        <w:rPr>
          <w:lang w:val="hi_IN" w:bidi="hi_IN"/>
        </w:rPr>
      </w:r>
      <w:r>
        <w:rPr>
          <w:lang w:val="hi_IN" w:bidi="hi_IN"/>
        </w:rPr>
        <w:t>गिनती 26:12–14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शिमोन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नमूएली, यामीनी, याकीनी, जेरही और शाऊली</w:t>
      </w:r>
    </w:p>
    <w:p>
      <w:pPr/>
      <w:r>
        <w:rPr>
          <w:lang w:val="hi_IN" w:bidi="hi_IN"/>
        </w:rPr>
      </w:r>
      <w:r>
        <w:rPr>
          <w:lang w:val="hi_IN" w:bidi="hi_IN"/>
        </w:rPr>
        <w:t>शिमोन, शिमोन गोत्र के लोगों का पूर्वज है, और शिमोन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के गोत्र के बारे में बताया है, और अब मूसा हमें शिमोन के गोत्र के बारे में बता रहा है। अगला शिमोन का गोत्र है क्योंकि शिमोन याकूब का जिसे इस्राएल भी कहा जाता था, दूसरा पुत्र था।</w:t>
      </w:r>
    </w:p>
    <w:p>
      <w:pPr/>
      <w:r>
        <w:rPr>
          <w:lang w:val="hi_IN" w:bidi="hi_IN"/>
        </w:rPr>
      </w:r>
      <w:r>
        <w:rPr>
          <w:lang w:val="hi_IN" w:bidi="hi_IN"/>
        </w:rPr>
        <w:t>शिमोन के गोत्र की सूची में शिमोन के उन पुत्रों के नाम बताए गए हैं जिनके नाम पर उनके कुलों के नाम रखे गए हैं और वर्तमान में मौजूद हैं। हर एक कुल का नाम एक पुत्र के नाम से बना है। इस जनगणना के समय शिमोन के गोत्र में युद्ध करने की आयु के पुरुषों की संख्या 22,200 है। हम नहीं जानते कि प्रत्येक कुल में कितने लोग हैं।</w:t>
      </w:r>
    </w:p>
    <w:p>
      <w:pPr/>
      <w:r>
        <w:rPr>
          <w:lang w:val="hi_IN" w:bidi="hi_IN"/>
        </w:rPr>
      </w:r>
      <w:r>
        <w:rPr>
          <w:lang w:val="hi_IN" w:bidi="hi_IN"/>
        </w:rPr>
        <w:t>यहाँ रुकें और इस प्रश्न पर समूह में चर्चा करें: अपने लोगों के इतिहास की एक कहानी सुनाएँ जब लोगों का समूह एक पीढ़ी से दूसरी पीढ़ी में बहुत छोटा हो गया हो। उस अगली पीढ़ी में रहने वाले लोगों को कैसा महसूस हुआ होगा?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26:12–14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नमूएली, यामीनी, याकीनी, जेरही और शाऊली</w:t>
      </w:r>
    </w:p>
    <w:p>
      <w:pPr/>
      <w:r>
        <w:rPr>
          <w:lang w:val="hi_IN" w:bidi="hi_IN"/>
        </w:rPr>
      </w:r>
      <w:r>
        <w:rPr>
          <w:lang w:val="hi_IN" w:bidi="hi_IN"/>
        </w:rPr>
        <w:t>शिमोन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शिमोन के गोत्र के बारे में बताता है। इस्राएल के पुत्र शिमोन के वंशजों को शिमोनी कहा जाता है। वे शिमोनी जिन्होंने मिस्र से अपनी यात्रा पूरी की और यरदन नदी और यरीहो के पास मोआब के मैदानों में डेरा डाला, वे पाँच अलग-अलग कुलों से सम्बंधित थे। नमूएली कुल नमूएल के वंशज हैं। यामीनी कुल यामीन के वंशज हैं। याकीनी कुल याकीन के वंशज हैं। जेरही कुल जेरह के वंशज हैं। शाऊली कुल शाऊल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नमूएलियों, यामीनियों, याकीनियों, जेरहियों और शाऊलियों की भूमिका निभाने वाले व्यक्तियों से पूछें, "आप क्या महसूस कर रहे हैं या क्या सोच रहे हैं?" वे लोग इस तरह उत्तर दे सकते हैं: “हमारे गोत्र के बहुत से लोग जंगल में मर गए,” या, “हम में से जो बचे हुए हैं, वे यहोवा के प्रति विश्वासयोग्य रहेंगे,” या, “हम यहोवा द्वारा दिए गए देश में अपना नया जीवन शुरू करने के लिए उत्साहित हैं।”</w:t>
      </w:r>
    </w:p>
    <w:p>
      <w:pPr/>
      <w:r>
        <w:rPr>
          <w:lang w:val="hi_IN" w:bidi="hi_IN"/>
        </w:rPr>
      </w:r>
      <w:r>
        <w:rPr>
          <w:lang w:val="hi_IN" w:bidi="hi_IN"/>
        </w:rPr>
        <w:t>मूसा हमें बताता है कि शिमोन के गोत्र में 22,200 योद्धा लोग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गोत्र बहुत छोटा हो गया है,” या, “मुझे दु:ख है कि इस स्थान की ओर जाते समय इतने शिमोनी लोग मर गए।”</w:t>
      </w:r>
      <w:r>
        <w:rPr>
          <w:lang w:val="hi_IN" w:bidi="hi_IN"/>
        </w:rPr>
      </w:r>
    </w:p>
    <w:p>
      <w:pPr>
        <w:pStyle w:val="Heading3"/>
      </w:pPr>
      <w:r>
        <w:rPr>
          <w:lang w:val="hi_IN" w:bidi="hi_IN"/>
        </w:rPr>
        <w:t>आवश्यक जानकारी</w:t>
      </w:r>
    </w:p>
    <w:p>
      <w:pPr/>
      <w:r>
        <w:rPr>
          <w:lang w:val="hi_IN" w:bidi="hi_IN"/>
        </w:rPr>
      </w:r>
      <w:r>
        <w:rPr>
          <w:lang w:val="hi_IN" w:bidi="hi_IN"/>
        </w:rPr>
        <w:t>गिनती 26:12–14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शिमोन के गोत्र की जनगणना के परिणाम बताता है। मूसा शिमोन के पुरुष वंशजों या </w:t>
      </w:r>
      <w:r>
        <w:rPr>
          <w:b/>
          <w:lang w:val="hi_IN" w:bidi="hi_IN"/>
        </w:rPr>
        <w:t>पुत्रों</w:t>
      </w:r>
      <w:r>
        <w:rPr>
          <w:lang w:val="hi_IN" w:bidi="hi_IN"/>
        </w:rPr>
        <w:t xml:space="preserve"> का विवरण उनके </w:t>
      </w:r>
      <w:r>
        <w:rPr>
          <w:b/>
          <w:lang w:val="hi_IN" w:bidi="hi_IN"/>
        </w:rPr>
        <w:t>कुल</w:t>
      </w:r>
      <w:r>
        <w:rPr>
          <w:lang w:val="hi_IN" w:bidi="hi_IN"/>
        </w:rPr>
        <w:t xml:space="preserve"> या परिवार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शिमोन के गोत्र में योद्धाओं की संख्या 22,200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26:15–18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26:15–18 को सुनें और अपने मन में रखें।</w:t>
      </w:r>
    </w:p>
    <w:p>
      <w:pPr/>
      <w:r>
        <w:rPr>
          <w:lang w:val="hi_IN" w:bidi="hi_IN"/>
        </w:rPr>
      </w:r>
      <w:r>
        <w:rPr>
          <w:lang w:val="hi_IN" w:bidi="hi_IN"/>
        </w:rPr>
        <w:t>यदि सम्भव हो, तो गिनती 26:15–18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26:15–18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सभी 20 साल और उससे अधिक आयु के पुरुषों की जनगणना करें, या गिनती करके दर्ज करें जो युद्ध करने में सक्षम हैं । इस भाग में, मूसा हमें गाद के गोत्र और कुलों या परिवार के समूहों के बारे में बताता है। गाद याकूब का जो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गाद के पुत्रों या पुरुष वंशजों के बारे में बताता है। उत्पत्ति की पुस्तक में, जब याकूब और उसका परिवार कनान से मिस्र जाने के लिए निकला था, तो मूसा ने हमें बताया कि कौन- कौन यात्रा कर रहा था। यहाँ गिनती की पुस्तक में मूसा द्वारा सूचीबद्ध लोगों की सूची वास्तव में पहले की सूची के समान हैं। यदि आप नामों की तुलना करते हैं, तो आप कुछ छोटे परिवर्तनों को देखेंगे। उदाहरण के लिए, उत्पत्ति की पुस्तक में मूसा ने गाद के पुत्र का नाम सिय्योन बताया है, लेकिन गिनती की पुस्तक में मूसा ने गाद के पुत्र का नाम सपोन बताया है। कभी-कभी, समय के साथ नामों को याद रखने का हमारा तरीका बदल जाता है, या लोग नाम बदलने का विकल्प चुनते हैं। मूसा गाद के कुछ अन्य पुत्रों को थोड़े अलग नाम भी देता है। एसबोन अब ओजनी बन गया है, और अरोदी अब अरोद बन गया है। हमें नहीं पता कि यहाँ मूसा द्वारा दिए गए नाम पहले लिखे गए नामों से अलग क्यों हैं, लेकिन संभावना है कि मूसा उन्हीं लोगों का उल्लेख कर रहा है। मूसा गाद के पुत्रों को नाम उसी तरह दे रहा है जैसे इस्राएलियों ने मोआब के मैदानों में पहुँचने पर गाद के पुत्रों को नाम दिया था।</w:t>
      </w:r>
    </w:p>
    <w:p>
      <w:pPr/>
      <w:r>
        <w:rPr>
          <w:lang w:val="hi_IN" w:bidi="hi_IN"/>
        </w:rPr>
      </w:r>
      <w:r>
        <w:rPr>
          <w:lang w:val="hi_IN" w:bidi="hi_IN"/>
        </w:rPr>
        <w:t>मूसा गाद के पुत्रों के नाम सपोन, हाग्गी, शूनी, ओजनी, एरी, अरोद और अरेली देता है। 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सपोन के वंशज सपोनियों के कुल का हिस्सा हैं। हाग्गी के वंशज हाग्गियों कुल का हिस्सा हैं। शूनी के वंशज शूनियों के कुल का हिस्सा हैं। ओजनी के वंशज ओजनियों के कुल का हिस्सा हैं। एरी के वंशज एरियों के कुल का हिस्सा हैं। अरोद के वंशज अरोदियों के कुल का हिस्सा हैं। अरेली के वंशज अरेलियों के कुल का हिस्सा हैं। गाद के गोत्र में सात कुल हैं। मूसा गाद के गोत्र के सभी कुलों में 20 साल या उससे अधिक उम्र के 40,500 पुरुषों को दर्ज करता है। गाद के गोत्र के लिए, मूसा ने इस दूसरी जनगणना में पहली जनगणना की तुलना में 5,000 कम लोगों को दर्ज किया है। हम किसी भी ऐसी घटना के बारे में नहीं जानते हैं जिसने विशेष रूप से गाद के गोत्र को प्रभावित किया हो, जब इस्राएली मोआब के मैदानों की ओर यात्रा कर रहे थे।</w:t>
      </w:r>
      <w:r>
        <w:rPr>
          <w:lang w:val="hi_IN" w:bidi="hi_IN"/>
        </w:rPr>
      </w:r>
    </w:p>
    <w:p>
      <w:pPr>
        <w:pStyle w:val="Heading3"/>
      </w:pPr>
      <w:r>
        <w:rPr>
          <w:lang w:val="hi_IN" w:bidi="hi_IN"/>
        </w:rPr>
        <w:t>घटनाओं को समझाना</w:t>
      </w:r>
    </w:p>
    <w:p>
      <w:pPr/>
      <w:r>
        <w:rPr>
          <w:lang w:val="hi_IN" w:bidi="hi_IN"/>
        </w:rPr>
      </w:r>
      <w:r>
        <w:rPr>
          <w:lang w:val="hi_IN" w:bidi="hi_IN"/>
        </w:rPr>
        <w:t>गिनती 26:15–18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गाद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सपोनी, हाग्गी, शूनी, ओजनी, एरी, अरोदी और अरेली</w:t>
      </w:r>
    </w:p>
    <w:p>
      <w:pPr/>
      <w:r>
        <w:rPr>
          <w:lang w:val="hi_IN" w:bidi="hi_IN"/>
        </w:rPr>
      </w:r>
      <w:r>
        <w:rPr>
          <w:lang w:val="hi_IN" w:bidi="hi_IN"/>
        </w:rPr>
        <w:t>गाद, गादी गोत्र के लोगों का पूर्वज है। गाद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और शिमोन के गोत्रों के बारे में बताया है, और अब मूसा हमें गाद के गोत्र के बारे में बता रहा है।</w:t>
      </w:r>
    </w:p>
    <w:p>
      <w:pPr/>
      <w:r>
        <w:rPr>
          <w:lang w:val="hi_IN" w:bidi="hi_IN"/>
        </w:rPr>
      </w:r>
      <w:r>
        <w:rPr>
          <w:lang w:val="hi_IN" w:bidi="hi_IN"/>
        </w:rPr>
        <w:t>गाद के गोत्र की सूची में गाद के उन पुत्रों के नाम हैं जिनके नाम पर कुलों के नाम रखे गए हैं और इस समय मौजूद हैं। हर एक कुल का नाम एक पुत्र के नाम से बना है। इस जनगणना के समय गाद के गोत्र में युद्ध करने वाले पुरुषों की संख्या 40,500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26:15–18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सपोनी, हग्गी, शूनी, ओजनी, एरी, अरोदी और अरेली</w:t>
      </w:r>
    </w:p>
    <w:p>
      <w:pPr/>
      <w:r>
        <w:rPr>
          <w:lang w:val="hi_IN" w:bidi="hi_IN"/>
        </w:rPr>
      </w:r>
      <w:r>
        <w:rPr>
          <w:lang w:val="hi_IN" w:bidi="hi_IN"/>
        </w:rPr>
        <w:t>गाद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गाद के गोत्र के बारे में बताता है। इस्राएल के पुत्र गाद के वंशजों को गादी कहा जाता है। जिन गादियों ने मिस्र से अपनी यात्रा पूरी की और यरदन नदी और यरीहो के पास मोआब के मैदानों में डेरा डाला, वे सात अलग-अलग कुलों के हैं। सपोनियों का कुल सपोन के वंशज हैं। हाग्गियों का कुल हाग्गी के वंशज हैं। शूनियों का कुल शूनी के वंशज हैं। ओजनियों का कुल ओजनी के वंशज हैं। एरियों का कुल एरी के वंशज हैं। अरोदियों का कुल अरोद के वंशज हैं। अरेलियों का कुल अरेली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सपोनी, हाग्गी, शूनी, ओजनी, एरी, अरोदी और अरेली लोगों की भूमिका निभाने वाले व्यक्तियों से पूछें, "आप क्या महसूस कर रहे हैं या क्या सोच रहे हैं?" वे लोग इस तरह से उत्तर दे सकते हैं: "हमें दु:ख है कि हमारे पुरखे मर चुके हैं और वे उस देश में प्रवेश नहीं करेंगे जिसका वादा यहोवा ने हमसे किया है," या, "इस स्थान की यात्रा करते हुए हमारा गोत्र छोटा होता गया," या, "हम अपने नए घर के लिए लड़ने को तैयार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गाद के गोत्र में 40,500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"गाद के गोत्र में बहुत से कुल हैं," या, "मुझे दु:ख है कि गाद का गोत्र उस समय की तुलना में छोटा हो गया, जब हम सीनै पर्वत से निकले थे।"</w:t>
      </w:r>
      <w:r>
        <w:rPr>
          <w:lang w:val="hi_IN" w:bidi="hi_IN"/>
        </w:rPr>
      </w:r>
    </w:p>
    <w:p>
      <w:pPr>
        <w:pStyle w:val="Heading3"/>
      </w:pPr>
      <w:r>
        <w:rPr>
          <w:lang w:val="hi_IN" w:bidi="hi_IN"/>
        </w:rPr>
        <w:t>आवश्यक जानकारी</w:t>
      </w:r>
    </w:p>
    <w:p>
      <w:pPr/>
      <w:r>
        <w:rPr>
          <w:lang w:val="hi_IN" w:bidi="hi_IN"/>
        </w:rPr>
      </w:r>
      <w:r>
        <w:rPr>
          <w:lang w:val="hi_IN" w:bidi="hi_IN"/>
        </w:rPr>
        <w:t>गिनती 26:15–18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गाद के गोत्र के लिए जनगणना के परिणाम बताता है। मूसा गाद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गाद के गोत्र में योद्धाओं की संख्या 40,500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26:19–22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26:19–22 को सुनें और अपने मन में रखें।</w:t>
      </w:r>
    </w:p>
    <w:p>
      <w:pPr/>
      <w:r>
        <w:rPr>
          <w:lang w:val="hi_IN" w:bidi="hi_IN"/>
        </w:rPr>
      </w:r>
      <w:r>
        <w:rPr>
          <w:lang w:val="hi_IN" w:bidi="hi_IN"/>
        </w:rPr>
        <w:t>यदि सम्भव हो, तो गिनती 26:19–22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26:19–22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या गिनती और सूचीबद्ध करें जो युद्ध करने में सक्षम हैं। इस भाग में, मूसा हमें यहूदा के गोत्र और इस गोत्र के कुलों या परिवार के समूहों के बारे में बताता है। यहूदा याकूब का जो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यहूदा के पुत्रों या पुरुष वंशजों के बारे में बताता है। मूसा हमें यहूदा के दो पुत्रों के बारे में याद दिलाकर शुरू करता है, जिन्हें एर और ओनान कहते हैं। यह इस्राएलियों के लिए यहोवा के प्रति आज्ञाकारी रहने का एक और चेतावनी चिन्ह है। एर और ओनान दोनों ने ऐसे काम किए जिन्हें यहोवा ने गलत बताया था। इस्राएलियों के मिस्र जाने से पहले ही कनान में ही यहोवा के कारण एर और ओनान दोनों की मृत्यु हो गई। एर और ओनान के कोई वंशज नहीं थे और उनके नाम पर किसी कुल का नाम नहीं रखा गया। मूसा एर और ओनान के नामों का उपयोग, इस्राएलियों को यहोवा के निर्देशों और आज्ञाओं का पालन करने की याद दिलाने के लिए करता है।</w:t>
      </w:r>
    </w:p>
    <w:p>
      <w:pPr/>
      <w:r>
        <w:rPr>
          <w:lang w:val="hi_IN" w:bidi="hi_IN"/>
        </w:rPr>
      </w:r>
      <w:r>
        <w:rPr>
          <w:lang w:val="hi_IN" w:bidi="hi_IN"/>
        </w:rPr>
        <w:t>यहाँ रुकें और समूह में इस प्रश्न पर चर्चा करें: आपके परिवार के अगुवे या वृद्ध लोग चेतावनी के रूप में किन लोगों के नामों का उपयोग करते हैं? ये नाम आपको कैसे कुछ घटनाओं की याद दिलाते हैं जो चेतावनी हैं? इस ऑडियो को यहाँ रोकें।</w:t>
      </w:r>
    </w:p>
    <w:p>
      <w:pPr/>
      <w:r>
        <w:rPr>
          <w:lang w:val="hi_IN" w:bidi="hi_IN"/>
        </w:rPr>
      </w:r>
      <w:r>
        <w:rPr>
          <w:lang w:val="hi_IN" w:bidi="hi_IN"/>
        </w:rPr>
        <w:t>उत्पत्ति की पुस्तक में, जब याकूब और उसका परिवार कनान से मिस्र जाने के लिए निकला था, तो मूसा ने हमें बताया कि कौन- कौन यात्रा कर रहा था। गिनती की पुस्तक में मूसा ने यहाँ जिन पहले तीन लोगों के नाम गिनाए हैं, वे वही हैं जो यहूदा के उन पुत्रों की पिछली सूची में थे, जो मिस्र गए थे। यहूदा के सीधे पुत्र शेला, पेरेस और जेरह हैं। 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शेला के वंशज शेली कुल का हिस्सा हैं। पेरेस के वंशज पेरेसी कुल का हिस्सा हैं। जेरह के वंशज जेरही कुल का हिस्सा हैं।</w:t>
      </w:r>
    </w:p>
    <w:p>
      <w:pPr/>
      <w:r>
        <w:rPr>
          <w:lang w:val="hi_IN" w:bidi="hi_IN"/>
        </w:rPr>
      </w:r>
      <w:r>
        <w:rPr>
          <w:lang w:val="hi_IN" w:bidi="hi_IN"/>
        </w:rPr>
        <w:t>मूसा दो और पुरुषों के नाम बताता है जो यहूदा के गोत्र में महत्वपूर्ण हैं और जिनके नाम पर कुलों का नाम रखा गया है। ये दोनों पुत्र, हेस्रोन और हामूल, पेरेस के वंशज हैं। हमें नहीं पता कि वे पेरेस के सीधे पुत्र थे या उनका पेरेस से अलग संबंध था। हेस्रोन के वंशज हेस्रोनी कुल का हिस्सा हैं। हामूल के वंशज हामूली कुल का हिस्सा हैं। यहूदा के गोत्र में पाँच कुल हैं। हमें नहीं पता कि शेलियों, पेरेसियों और जेरहियों का कुल, हेस्रोनियों और हामूलियों के कुलों से अधिक महत्वपूर्ण हैं या उनके बराबर हैं।</w:t>
      </w:r>
    </w:p>
    <w:p>
      <w:pPr/>
      <w:r>
        <w:rPr>
          <w:lang w:val="hi_IN" w:bidi="hi_IN"/>
        </w:rPr>
      </w:r>
      <w:r>
        <w:rPr>
          <w:lang w:val="hi_IN" w:bidi="hi_IN"/>
        </w:rPr>
        <w:t>मूसा यहूदा के गोत्र के सभी कुलों में 20 साल या उससे अधिक आयु के 76,500 पुरुषों को दर्ज करता है। यहूदा के गोत्र के लिए, मूसा इस दूसरी जनगणना में पहली जनगणना की तुलना में लगभग 2,000 अधिक लोगों को दर्ज करता है। दूसरी जनगणना के अनुसार यहूदा का गोत्र सबसे बड़ा गोत्र है।</w:t>
      </w:r>
      <w:r>
        <w:rPr>
          <w:lang w:val="hi_IN" w:bidi="hi_IN"/>
        </w:rPr>
      </w:r>
    </w:p>
    <w:p>
      <w:pPr>
        <w:pStyle w:val="Heading3"/>
      </w:pPr>
      <w:r>
        <w:rPr>
          <w:lang w:val="hi_IN" w:bidi="hi_IN"/>
        </w:rPr>
        <w:t>घटनाओं को समझाना</w:t>
      </w:r>
    </w:p>
    <w:p>
      <w:pPr/>
      <w:r>
        <w:rPr>
          <w:lang w:val="hi_IN" w:bidi="hi_IN"/>
        </w:rPr>
      </w:r>
      <w:r>
        <w:rPr>
          <w:lang w:val="hi_IN" w:bidi="hi_IN"/>
        </w:rPr>
        <w:t>गिनती 26:19–22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हमें यहूदा के पुत्र एर और ओनान की याद दिलाता है जो कनान में मर गए थे।</w:t>
      </w:r>
    </w:p>
    <w:p>
      <w:pPr/>
      <w:r>
        <w:rPr>
          <w:lang w:val="hi_IN" w:bidi="hi_IN"/>
        </w:rPr>
      </w:r>
      <w:r>
        <w:rPr>
          <w:b/>
          <w:lang w:val="hi_IN" w:bidi="hi_IN"/>
        </w:rPr>
        <w:t>दूसरे दृश्य में:</w:t>
      </w:r>
      <w:r>
        <w:rPr>
          <w:lang w:val="hi_IN" w:bidi="hi_IN"/>
        </w:rPr>
        <w:t xml:space="preserve"> मूसा यहूदा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एर और ओनान</w:t>
      </w:r>
    </w:p>
    <w:p>
      <w:pPr>
        <w:pStyle w:val="ListBullet"/>
        <w:spacing w:line="240" w:lineRule="auto"/>
        <w:ind w:left="720"/>
      </w:pPr>
      <w:r>
        <w:rPr>
          <w:lang w:val="hi_IN" w:bidi="hi_IN"/>
        </w:rPr>
      </w:r>
      <w:r>
        <w:rPr>
          <w:lang w:val="hi_IN" w:bidi="hi_IN"/>
        </w:rPr>
        <w:t>शेली, पेरेसी, जेरही, हेस्रोनी और हामूली</w:t>
      </w:r>
    </w:p>
    <w:p>
      <w:pPr/>
      <w:r>
        <w:rPr>
          <w:lang w:val="hi_IN" w:bidi="hi_IN"/>
        </w:rPr>
      </w:r>
      <w:r>
        <w:rPr>
          <w:lang w:val="hi_IN" w:bidi="hi_IN"/>
        </w:rPr>
        <w:t>यहूदा, यहूदा के गोत्र के लोगों का पूर्वज है। यहूदा पहले ही मर चुका है। एर और ओनान भी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जनगणना के परिणाम बताते हुए रुक जाता है ताकि इस्राएलियों को एर और ओनान के बारे में याद दिला सके। मूसा हमें यहूदा के गोत्र के बारे में बताने से पहले यह चेतावनी देता है। एर और ओनान यहूदा के पुत्र थे, लेकिन किसी भी कुलों का नाम एर और ओनान के नाम पर नहीं रखा गया था, क्योंकि एर और ओनान मर गए और उनका कोई वंशज नहीं था।</w:t>
      </w:r>
    </w:p>
    <w:p>
      <w:pPr/>
      <w:r>
        <w:rPr>
          <w:lang w:val="hi_IN" w:bidi="hi_IN"/>
        </w:rPr>
      </w:r>
      <w:r>
        <w:rPr>
          <w:lang w:val="hi_IN" w:bidi="hi_IN"/>
        </w:rPr>
        <w:t>मूसा हमें उस जनगणना के परिणाम बताता है जो मूसा और एलीआजर ने इस्राएली समुदाय के अगुवों की मदद से इस्राएलियों की की थी। मूसा ने हमें रूबेन, शिमोन और गाद के गोत्रों के बारे में बताया है, और अब वह हमें यहूदा के गोत्र के बारे में बता रहा है।</w:t>
      </w:r>
    </w:p>
    <w:p>
      <w:pPr/>
      <w:r>
        <w:rPr>
          <w:lang w:val="hi_IN" w:bidi="hi_IN"/>
        </w:rPr>
      </w:r>
      <w:r>
        <w:rPr>
          <w:lang w:val="hi_IN" w:bidi="hi_IN"/>
        </w:rPr>
        <w:t>यहूदा के गोत्र की सूची यहूदा के उन तीन सीधे पुत्रों के नाम बताती है जिनके नाम पर कुलों के नाम रखे गए हैं और इस समय मौजूद हैं। हर कुल का नाम एक सीधे पुत्र के नाम पर रखा गया है। यहूदा के पुत्र पेरेस के दो वंशज भी हैं, जिनके नाम पर कुलों का नाम रखा गया है। इस जनगणना के समय यहूदा के गोत्र में युद्ध करने की आयु के पुरुषों की संख्या 76,500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26:19–22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एर और ओनान</w:t>
      </w:r>
    </w:p>
    <w:p>
      <w:pPr>
        <w:pStyle w:val="ListBullet"/>
        <w:spacing w:line="240" w:lineRule="auto"/>
        <w:ind w:left="720"/>
      </w:pPr>
      <w:r>
        <w:rPr>
          <w:lang w:val="hi_IN" w:bidi="hi_IN"/>
        </w:rPr>
      </w:r>
      <w:r>
        <w:rPr>
          <w:lang w:val="hi_IN" w:bidi="hi_IN"/>
        </w:rPr>
        <w:t>शेली, पेरेसी, जेरही, हेस्रोनी और हामूली</w:t>
      </w:r>
    </w:p>
    <w:p>
      <w:pPr/>
      <w:r>
        <w:rPr>
          <w:lang w:val="hi_IN" w:bidi="hi_IN"/>
        </w:rPr>
      </w:r>
      <w:r>
        <w:rPr>
          <w:lang w:val="hi_IN" w:bidi="hi_IN"/>
        </w:rPr>
        <w:t>यहूदा, एर और ओनान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यहूदा के पुत्र एर और ओनान की याद दिलाता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लोगों को याद दिलाना चाहता हूँ कि एर और ओनान उनके बच्चे होने से पहले ही मर गए,” या, “यहोवा चाहता है कि हम उसके न्याय से बचने के लिए उसके निर्देशों का पालन करें।”</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यहूदा के गोत्र के बारे में बताता है। इस्राएल के पुत्र, यहूदा के वंशज, जिन्होंने मिस्र से अपनी यात्रा पूरी की और यरदन नदी और यरीहो के पास मोआब के मैदानों में डेरा डाला, वे पाँच अलग-अलग कुलों के हैं। शेलियों का कुल शेला के वंशज हैं। पेरेसियों का कुल पेरेस के वंशज हैं। जेरहियों का कुल जेरह के वंशज हैं। हेस्रोनियों का कुल हेस्रोन के वंशज हैं, जो पेरेस का वंशज था। हामूलियों का कुल हामूल के वंशज हैं, जो पेरेस का वंशज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शेलियों, पेरेसियों, जेरहियों, हेस्रोनियों और हामूलियों की भूमिका निभाने वाले व्यक्तियों से पूछें, "आप क्या महसूस कर रहे हैं या क्या सोच रहे हैं?" वे लोग इस तरह से उत्तर दे सकते हैं: “हमारे गोत्र में सबसे अधिक योद्धा लोग हैं,” या, “सीनै पर्वत के बाद से हमारी संख्या बढ़ गई है,” या, “हम उस देश में नया जीवन शुरू करने के लिए उत्साहित हैं जिसका वादा यहोवा ने हमसे किया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यहूदा के गोत्र में 76,500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“यहूदा एक बड़ा और मजबूत गोत्र है,” या, “यहूदा के पुत्र इतने सारे वंशजों को देखकर गर्व महसूस करेंगे।"</w:t>
      </w:r>
      <w:r>
        <w:rPr>
          <w:lang w:val="hi_IN" w:bidi="hi_IN"/>
        </w:rPr>
      </w:r>
    </w:p>
    <w:p>
      <w:pPr>
        <w:pStyle w:val="Heading3"/>
      </w:pPr>
      <w:r>
        <w:rPr>
          <w:lang w:val="hi_IN" w:bidi="hi_IN"/>
        </w:rPr>
        <w:t>आवश्यक जानकारी</w:t>
      </w:r>
    </w:p>
    <w:p>
      <w:pPr/>
      <w:r>
        <w:rPr>
          <w:lang w:val="hi_IN" w:bidi="hi_IN"/>
        </w:rPr>
      </w:r>
      <w:r>
        <w:rPr>
          <w:lang w:val="hi_IN" w:bidi="hi_IN"/>
        </w:rPr>
        <w:t>गिनती 26:19–22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मूसा इस्राएलियों को यहूदा के पुत्र एर और ओनान की याद दिलाता है।</w:t>
      </w:r>
    </w:p>
    <w:p>
      <w:pPr/>
      <w:r>
        <w:rPr>
          <w:lang w:val="hi_IN" w:bidi="hi_IN"/>
        </w:rPr>
      </w:r>
      <w:r>
        <w:rPr>
          <w:lang w:val="hi_IN" w:bidi="hi_IN"/>
        </w:rPr>
        <w:t xml:space="preserve">मूसा हमें यहूदा के गोत्र के लिए जनगणना के परिणाम बताता है। मूसा यहूदा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यहूदा के गोत्र में योद्धाओं की संख्या 76,500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26:23–25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26:23–25 को सुनें और अपने मन में रखें।</w:t>
      </w:r>
    </w:p>
    <w:p>
      <w:pPr/>
      <w:r>
        <w:rPr>
          <w:lang w:val="hi_IN" w:bidi="hi_IN"/>
        </w:rPr>
      </w:r>
      <w:r>
        <w:rPr>
          <w:lang w:val="hi_IN" w:bidi="hi_IN"/>
        </w:rPr>
        <w:t>यदि सम्भव हो, तो गिनती 26:23–25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26:23–25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या गिनती और सूचीबद्ध करें जो युद्ध करने में सक्षम हैं। इस भाग में, मूसा हमें इस्साकार के गोत्र और इस गोत्र के कुलों या परिवार के समूहों के बारे में बताता है। इस्साकार याकूब का जो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इस्साकार के पुत्रों या पुरुष वंशजों के बारे में बताता है। उत्पत्ति की पुस्तक में, जब याकूब और उसका परिवार कनान से मिस्र जाने के लिए निकला था, तो मूसा ने हमें बताया कि कौन- कौन यात्रा कर रहा था। यहाँ गिनती की पुस्तक में मूसा द्वारा सूचीबद्ध लोगों की सूची वास्तव में पहले की सूची के समान हैं। यदि आप नामों की तुलना करते हैं, तो आप एक छोटा सा परिवर्तन देखेंगे। उत्पत्ति की पुस्तक में मूसा इस्साकार के पुत्र का नाम योब बताया है, लेकिन गिनती की पुस्तक में मूसा इस्साकार के पुत्र का नाम याशूब बताया है। कभी-कभी, समय के साथ नामों को याद रखने का हमारा तरीका बदल जाता है, या लोग नाम बदलने का विकल्प चुनते हैं। हमें नहीं पता कि योब याशूब में क्यों बदल गया, लेकिन संभावना है कि वे दोनों एक ही व्यक्ति हैं।</w:t>
      </w:r>
    </w:p>
    <w:p>
      <w:pPr/>
      <w:r>
        <w:rPr>
          <w:lang w:val="hi_IN" w:bidi="hi_IN"/>
        </w:rPr>
      </w:r>
      <w:r>
        <w:rPr>
          <w:lang w:val="hi_IN" w:bidi="hi_IN"/>
        </w:rPr>
        <w:t>मूसा इस्साकार के पुत्रों के नाम इस प्रकार से बताता है: तोला, पुव्वा, याशूब और शिम्रोन। 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तोला के वंशज तोलियों के कुल का हिस्सा हैं। पुव्वा के वंशज पुव्वियों के कुल का हिस्सा हैं। याशूब के वंशज याशूबियों के कुल का हिस्सा हैं। शिम्रोन के वंशज शिम्रोनियों के कुल का हिस्सा हैं। मूसा इस्साकार के गोत्र के सभी कुलों में 20 साल या उससे अधिक आयु के 64,300 पुरुषों को दर्ज करता है। इस्साकार के गोत्र के लिए, मूसा इस दूसरी जनगणना में पहली जनगणना की तुलना में लगभग 10,000 अधिक लोगों को दर्ज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26:23–25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इस्साकार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तोली, पुव्वी, याशूबी और शिमोनी</w:t>
      </w:r>
    </w:p>
    <w:p>
      <w:pPr/>
      <w:r>
        <w:rPr>
          <w:lang w:val="hi_IN" w:bidi="hi_IN"/>
        </w:rPr>
      </w:r>
      <w:r>
        <w:rPr>
          <w:lang w:val="hi_IN" w:bidi="hi_IN"/>
        </w:rPr>
        <w:t>इस्साकार इस्साकार के गोत्र के लोगों का पूर्वज है। इस्साकार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और यहूदा के गोत्रों के बारे में बताया है, और अब वह हमें इस्साकार के गोत्र के बारे में बता रहा है।</w:t>
      </w:r>
    </w:p>
    <w:p>
      <w:pPr/>
      <w:r>
        <w:rPr>
          <w:lang w:val="hi_IN" w:bidi="hi_IN"/>
        </w:rPr>
      </w:r>
      <w:r>
        <w:rPr>
          <w:lang w:val="hi_IN" w:bidi="hi_IN"/>
        </w:rPr>
        <w:t>इस्साकार के गोत्र की सूची में इस्साकार के उन सीधे पुत्रों के नाम बताए गए हैं जिनके नाम पर कुलों का नाम रखा गया है और इस समय भी मौजूद है। हर कुल का नाम इस्साकार के सीधे पुत्र के नाम से रखा गया है। इस जनगणना के समय इस्साकार के गोत्र में युद्ध करने की आयु के पुरुषों की संख्या 64,300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26:23–25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तोली, पुव्वी, याशूबी और शिम्रोनी</w:t>
      </w:r>
    </w:p>
    <w:p>
      <w:pPr/>
      <w:r>
        <w:rPr>
          <w:lang w:val="hi_IN" w:bidi="hi_IN"/>
        </w:rPr>
      </w:r>
      <w:r>
        <w:rPr>
          <w:lang w:val="hi_IN" w:bidi="hi_IN"/>
        </w:rPr>
        <w:t>इस्साकार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इस्साकार के गोत्र के बारे में बताता है। इस्राएल के पुत्र, इस्साकार के वंशज, जिन्होंने मिस्र से अपनी यात्रा पूरी की और यरदन नदी और यरीहो के पास मोआब के मैदानों में डेरा डाला, वे चार अलग-अलग कुलों के हैं। तोलियों का कुल तोला के वंशज हैं। पुव्वियों का कुल पुव्वा के वंशज हैं। याशूबियों का कुल याशूब के वंशज हैं। शिम्रोनियों का कुल शिम्रोन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तोलियों, पुव्वियों, याशूबियों और शिम्रोनियों की भूमिका निभाने वाले व्यक्तियों से पूछें, "आप क्या महसूस कर रहे हैं या क्या सोच रहे हैं?" वे लोग इस तरह से उत्तर दे सकते हैं: “हम जंगल छोड़ने के लिए तैयार हैं,” या, “सीनै पर्वत के बाद से हमारी संख्या बढ़ गई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इस्साकार के गोत्र में 64,300 योद्धा लोग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“इस्साकार का गोत्र बड़ा है,” या, “चारों कुल अपने पूर्वज इस्साकार को सम्मान दिलाते हैं।”</w:t>
      </w:r>
      <w:r>
        <w:rPr>
          <w:lang w:val="hi_IN" w:bidi="hi_IN"/>
        </w:rPr>
      </w:r>
    </w:p>
    <w:p>
      <w:pPr>
        <w:pStyle w:val="Heading3"/>
      </w:pPr>
      <w:r>
        <w:rPr>
          <w:lang w:val="hi_IN" w:bidi="hi_IN"/>
        </w:rPr>
        <w:t>आवश्यक जानकारी</w:t>
      </w:r>
    </w:p>
    <w:p>
      <w:pPr/>
      <w:r>
        <w:rPr>
          <w:lang w:val="hi_IN" w:bidi="hi_IN"/>
        </w:rPr>
      </w:r>
      <w:r>
        <w:rPr>
          <w:lang w:val="hi_IN" w:bidi="hi_IN"/>
        </w:rPr>
        <w:t>गिनती 26:23–25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इस्साकार के गोत्र के लिए जनगणना के परिणाम बताता है। मूसा इस्साकार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इस्साकार के गोत्र में योद्धाओं की संख्या 64,300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26:26–27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26:26–27 को सुनें और अपने मन में रखें।</w:t>
      </w:r>
    </w:p>
    <w:p>
      <w:pPr/>
      <w:r>
        <w:rPr>
          <w:lang w:val="hi_IN" w:bidi="hi_IN"/>
        </w:rPr>
      </w:r>
      <w:r>
        <w:rPr>
          <w:lang w:val="hi_IN" w:bidi="hi_IN"/>
        </w:rPr>
        <w:t>यदि सम्भव हो, तो गिनती 26:26–27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26:26–27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या गिनती और सूचीबद्ध करें जो युद्ध करने में सक्षम हैं। इस भाग में, मूसा हमें जबूलून के गोत्र और इस गोत्र के कुलों या परिवार के समूहों के बारे में बताता है। जबूलून याकूब का जिसे इस्राएल के रूप में भी जाना जाता है,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जबूलून के पुत्रों या पुरुष वंशजों के बारे में बताता है। उत्पत्ति की पुस्तक में, जब याकूब और उसका परिवार कनान से मिस्र जाने के लिए निकला था, तो मूसा ने हमें बताया कि कौन- कौन यात्रा कर रहा था। यहाँ गिनती की पुस्तक में मूसा द्वारा सूचीबद्ध लोग वही हैं जो पहले मिस्र की यात्रा करने वाले जबूलुन के पुत्रों की सूची में थे।</w:t>
      </w:r>
    </w:p>
    <w:p>
      <w:pPr/>
      <w:r>
        <w:rPr>
          <w:lang w:val="hi_IN" w:bidi="hi_IN"/>
        </w:rPr>
      </w:r>
      <w:r>
        <w:rPr>
          <w:lang w:val="hi_IN" w:bidi="hi_IN"/>
        </w:rPr>
        <w:t>मूसा जबूलून के पुत्रों को सेरेद, एलोन और यहलेल के रूप में बताता है। 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सेरेद के वंशज सेरेदी कुल का हिस्सा हैं। एलोन के वंशज एलोनी कुल का हिस्सा हैं। यहलेल के वंशज यहलेली कुल का हिस्सा हैं। मूसा जबूलून के गोत्र के सभी कुलों में 20 साल या उससे अधिक उम्र के 60,500 पुरुषों को दर्ज करता है। जबूलून के गोत्र के लिए, मूसा इस दूसरी जनगणना में पहली जनगणना की तुलना में लगभग 3,000 अधिक लोगों को दर्ज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26:26–27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जबूलून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सेरेदी, एलोनी और यहलेली</w:t>
      </w:r>
    </w:p>
    <w:p>
      <w:pPr/>
      <w:r>
        <w:rPr>
          <w:lang w:val="hi_IN" w:bidi="hi_IN"/>
        </w:rPr>
      </w:r>
      <w:r>
        <w:rPr>
          <w:lang w:val="hi_IN" w:bidi="hi_IN"/>
        </w:rPr>
        <w:t>जबूलून, जबूलून के गोत्र के लोगों का पूर्वज है। जबूलून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यहूदा और इस्साकार के गोत्रों के बारे में बताया है, और अब मूसा हमें जबूलून के गोत्र के बारे में बता रहा है।</w:t>
      </w:r>
    </w:p>
    <w:p>
      <w:pPr/>
      <w:r>
        <w:rPr>
          <w:lang w:val="hi_IN" w:bidi="hi_IN"/>
        </w:rPr>
      </w:r>
      <w:r>
        <w:rPr>
          <w:lang w:val="hi_IN" w:bidi="hi_IN"/>
        </w:rPr>
        <w:t>जबूलून के गोत्र की सूची जबूलून के उन सीधे पुत्रों के नाम बताती है जिनके नाम पर कुलों के नाम रखे गए हैं और इस समय भी मौजूद हैं। हर कुल का नाम जबूलून से सीधे पुत्र के नाम पर रखा गया है। इस जनगणना के समय जबूलून के गोत्र में युद्ध करने की आयु के पुरुषों की संख्या 60,500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26:26–27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सेरेदी, एलोनी और यहलेली</w:t>
      </w:r>
    </w:p>
    <w:p>
      <w:pPr/>
      <w:r>
        <w:rPr>
          <w:lang w:val="hi_IN" w:bidi="hi_IN"/>
        </w:rPr>
      </w:r>
      <w:r>
        <w:rPr>
          <w:lang w:val="hi_IN" w:bidi="hi_IN"/>
        </w:rPr>
        <w:t>जबूलून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जबूलून के गोत्र के बारे में बताता है। इस्राएल के पुत्र, जबूलून के वंशज, जिन्होंने मिस्र से अपनी यात्रा पूरी की और यरदन नदी और यरीहो के पास मोआब के मैदानों में डेरा डाला था, वे तीन अलग-अलग कुलों के हैं। सेरेदी कुल सेरेद के वंशज हैं। एलोनी कुल एलोन के वंशज हैं। यहलेली कुल यहलेली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सेरेदी, एलोनी और यहलेली की भूमिका निभाने वाले व्यक्तियों से पूछें, "आप क्या महसूस कर रहे हैं या क्या सोच रहे हैं?" वे लोग इस तरह उत्तर दे सकते हैं: “हमारा कुल एक लंबी यात्रा कर रहा है,” या, “हमें अपने गोत्र की देखभाल करनी चाहिए और उसे मजबूत रखना चाहिए,” या, “हम यहोवा पर भरोसा करते हैं कि वह हमें अच्छा देश देगा।”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जबूलून के गोत्र में 60,500 योद्धा लोग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“जबूलून के तीनों कुलों में बहुत से लोग हैं।”</w:t>
      </w:r>
      <w:r>
        <w:rPr>
          <w:lang w:val="hi_IN" w:bidi="hi_IN"/>
        </w:rPr>
      </w:r>
    </w:p>
    <w:p>
      <w:pPr>
        <w:pStyle w:val="Heading3"/>
      </w:pPr>
      <w:r>
        <w:rPr>
          <w:lang w:val="hi_IN" w:bidi="hi_IN"/>
        </w:rPr>
        <w:t>आवश्यक जानकारी</w:t>
      </w:r>
    </w:p>
    <w:p>
      <w:pPr/>
      <w:r>
        <w:rPr>
          <w:lang w:val="hi_IN" w:bidi="hi_IN"/>
        </w:rPr>
      </w:r>
      <w:r>
        <w:rPr>
          <w:lang w:val="hi_IN" w:bidi="hi_IN"/>
        </w:rPr>
        <w:t>गिनती 26:26–27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जबूलून के गोत्र की जनगणना के परिणाम बताता है। मूसा जबूलून के पुरुष वंशजों, या </w:t>
      </w:r>
      <w:r>
        <w:rPr>
          <w:b/>
          <w:lang w:val="hi_IN" w:bidi="hi_IN"/>
        </w:rPr>
        <w:t>पुत्रों</w:t>
      </w:r>
      <w:r>
        <w:rPr>
          <w:lang w:val="hi_IN" w:bidi="hi_IN"/>
        </w:rPr>
        <w:t xml:space="preserve"> का विवरण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जबूलून के गोत्र में योद्धाओं की संख्या 60,500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26:28–34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26:28–34 को सुनें और अपने मन में रखें।</w:t>
      </w:r>
    </w:p>
    <w:p>
      <w:pPr/>
      <w:r>
        <w:rPr>
          <w:lang w:val="hi_IN" w:bidi="hi_IN"/>
        </w:rPr>
      </w:r>
      <w:r>
        <w:rPr>
          <w:lang w:val="hi_IN" w:bidi="hi_IN"/>
        </w:rPr>
        <w:t>यदि सम्भव हो, तो गिनती 26:28–34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26:28–34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यूसुफ के वंशजों के बारे में बताता है जो मनश्शे के गोत्र का हिस्सा हैं, और इस गोत्र के कुलों या परिवार के समूहों के बारे में बताता है। मनश्शे यूसुफ का सीधा पुत्र था, जो याकूब का सीधा पुत्र था जिसे इस्राएल के रूप में भी जाना जाता है।</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मनश्शे के पुत्रों या पुरुष वंशजों के बारे में बताता है। उत्पत्ति की पुस्तक में, जब याकूब और उसका परिवार कनान से मिस्र जाने के लिए निकला, तो मूसा ने हमें बताया कि यूसुफ के दो पुत्र थे, मनश्शे और एप्रैम, जो तब पैदा हुए थे जब यूसुफ मिस्र में रह रहा था। मनश्शे और एप्रैम दोनों के नाम पर गोत्र के नाम रखे गए हैं। इस जनगणना में मूसा मनश्शे और एप्रैम का कुलों के रूप में उल्लेख करता है, लेकिन वे इस्राएली लोगों के गोत्र हैं।</w:t>
      </w:r>
    </w:p>
    <w:p>
      <w:pPr/>
      <w:r>
        <w:rPr>
          <w:lang w:val="hi_IN" w:bidi="hi_IN"/>
        </w:rPr>
      </w:r>
      <w:r>
        <w:rPr>
          <w:lang w:val="hi_IN" w:bidi="hi_IN"/>
        </w:rPr>
        <w:t>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मनश्शे के कुलों के नाम मनश्शे के वंशजों की कई अलग-अलग पीढ़ियों के लोगों के नाम पर रखे गए हैं। हमें नहीं पता कि ये पुत्र सीधे पुत्र थे या फिर इन पुरुष वंशजों के बीच कई पीढ़ियों का अंतर था। माकीर के वंशज माकीरी कुल का हिस्सा हैं। गिलाद के वंशज गिलादी कुल का हिस्सा हैं। ईएजेर, हेलेक, अस्रीएल, शेकेम, शमीदा और हेपेर गिलाद के वंशज हैं। ईएजेर के वंशज ईएजेरी कुल का हिस्सा हैं। हेलेक के वंशज हेलेकी कुल का हिस्सा हैं। अस्रीएल के वंशज अस्रीएली कुल का हिस्सा हैं। शेकेम के वंशज शेकेमी कुल का हिस्सा हैं। शमीदा के वंशज शमीदी कुल का हिस्सा हैं। हेपेर के वंशज हेपेरी कुल का हिस्सा हैं।</w:t>
      </w:r>
    </w:p>
    <w:p>
      <w:pPr/>
      <w:r>
        <w:rPr>
          <w:lang w:val="hi_IN" w:bidi="hi_IN"/>
        </w:rPr>
      </w:r>
      <w:r>
        <w:rPr>
          <w:lang w:val="hi_IN" w:bidi="hi_IN"/>
        </w:rPr>
        <w:t>मूसा हमें हेपेर के पुत्र या पुरुष वंशज सलोफाद के बारे में बताता है। सलोफाद के कोई सीधे पुत्र नहीं थे, लेकिन सलोफाद की पाँच बेटियाँ थीं। सलोफाद की दूसरी जनगणना से पहले मृत्यु हो गई। मूसा बेटियों के नाम महला, नोवा, होग्ला, मिल्का और तिर्सा बताता है। मूसा चाहता है कि इस्राएली इस परिवार के बारे में जानें, क्योंकि बाद में गिनती की पुस्तक में मूसा हमें इन स्त्रियों की एक समस्या और उस समाधान के बारे में एक कहानी बताएगा जो यहोवा इन स्त्रियों के लिए मूसा को देता है।</w:t>
      </w:r>
    </w:p>
    <w:p>
      <w:pPr/>
      <w:r>
        <w:rPr>
          <w:lang w:val="hi_IN" w:bidi="hi_IN"/>
        </w:rPr>
      </w:r>
      <w:r>
        <w:rPr>
          <w:lang w:val="hi_IN" w:bidi="hi_IN"/>
        </w:rPr>
        <w:t>यहाँ रुकें और समूह में इस प्रश्न पर चर्चा करें: क्या आप किसी ऐसे परिवार का नाम बता सकते हैं जिसकी एक पीढ़ी में केवल बेटियाँ ही हुई हों। क्या पुत्र न होने के कारण परिवार को कोई कठिनाई हुई? इस ऑडियो को यहाँ रोकें।</w:t>
      </w:r>
    </w:p>
    <w:p>
      <w:pPr/>
      <w:r>
        <w:rPr>
          <w:lang w:val="hi_IN" w:bidi="hi_IN"/>
        </w:rPr>
      </w:r>
      <w:r>
        <w:rPr>
          <w:lang w:val="hi_IN" w:bidi="hi_IN"/>
        </w:rPr>
        <w:t>मूसा मनश्शे के गोत्र के सभी कुलों में 20 साल या उससे अधिक आयु के 52,700 पुरुषों की संख्या दर्ज करता है। मनश्शे के गोत्र के लिए, मूसा इस दूसरी जनगणना में पहली जनगणना की तुलना में 22,500 अधिक लोगों को दर्ज करता है। पहली जनगणना के बाद से मनश्शे के गोत्र में बहुत वृद्धि हुई है।</w:t>
      </w:r>
      <w:r>
        <w:rPr>
          <w:lang w:val="hi_IN" w:bidi="hi_IN"/>
        </w:rPr>
      </w:r>
    </w:p>
    <w:p>
      <w:pPr>
        <w:pStyle w:val="Heading3"/>
      </w:pPr>
      <w:r>
        <w:rPr>
          <w:lang w:val="hi_IN" w:bidi="hi_IN"/>
        </w:rPr>
        <w:t>घटनाओं को समझाना</w:t>
      </w:r>
    </w:p>
    <w:p>
      <w:pPr/>
      <w:r>
        <w:rPr>
          <w:lang w:val="hi_IN" w:bidi="hi_IN"/>
        </w:rPr>
      </w:r>
      <w:r>
        <w:rPr>
          <w:lang w:val="hi_IN" w:bidi="hi_IN"/>
        </w:rPr>
        <w:t>गिनती 26:28–34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यूसुफ के पुत्र मनश्शे के गोत्र के कुलों को दर्ज करता है।</w:t>
      </w:r>
    </w:p>
    <w:p>
      <w:pPr/>
      <w:r>
        <w:rPr>
          <w:lang w:val="hi_IN" w:bidi="hi_IN"/>
        </w:rPr>
      </w:r>
      <w:r>
        <w:rPr>
          <w:b/>
          <w:lang w:val="hi_IN" w:bidi="hi_IN"/>
        </w:rPr>
        <w:t>दूसरे दृश्य में:</w:t>
      </w:r>
      <w:r>
        <w:rPr>
          <w:lang w:val="hi_IN" w:bidi="hi_IN"/>
        </w:rPr>
        <w:t xml:space="preserve"> मूसा हमें हेपेरी कुल में सलोफाद की बेटियों के बारे में बताता है।</w:t>
      </w:r>
    </w:p>
    <w:p>
      <w:pPr/>
      <w:r>
        <w:rPr>
          <w:lang w:val="hi_IN" w:bidi="hi_IN"/>
        </w:rPr>
      </w:r>
      <w:r>
        <w:rPr>
          <w:b/>
          <w:lang w:val="hi_IN" w:bidi="hi_IN"/>
        </w:rPr>
        <w:t>तीसरे दृश्य में:</w:t>
      </w:r>
      <w:r>
        <w:rPr>
          <w:lang w:val="hi_IN" w:bidi="hi_IN"/>
        </w:rPr>
        <w:t xml:space="preserve"> मूसा मनश्शे के गोत्र के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माकीरी, गिलादी, ईएजेरी, हेलेकी, अस्रीएली, शेकेमी, शमीदी और हेपेरी</w:t>
      </w:r>
    </w:p>
    <w:p>
      <w:pPr>
        <w:pStyle w:val="ListBullet"/>
        <w:spacing w:line="240" w:lineRule="auto"/>
        <w:ind w:left="720"/>
      </w:pPr>
      <w:r>
        <w:rPr>
          <w:lang w:val="hi_IN" w:bidi="hi_IN"/>
        </w:rPr>
      </w:r>
      <w:r>
        <w:rPr>
          <w:lang w:val="hi_IN" w:bidi="hi_IN"/>
        </w:rPr>
        <w:t>सलोफाद</w:t>
      </w:r>
    </w:p>
    <w:p>
      <w:pPr>
        <w:pStyle w:val="ListBullet"/>
        <w:spacing w:line="240" w:lineRule="auto"/>
        <w:ind w:left="720"/>
      </w:pPr>
      <w:r>
        <w:rPr>
          <w:lang w:val="hi_IN" w:bidi="hi_IN"/>
        </w:rPr>
      </w:r>
      <w:r>
        <w:rPr>
          <w:lang w:val="hi_IN" w:bidi="hi_IN"/>
        </w:rPr>
        <w:t>सलोफाद की बेटियाँ: महला, नोवा, होग्ला, मिल्का और तिर्सा</w:t>
      </w:r>
    </w:p>
    <w:p>
      <w:pPr/>
      <w:r>
        <w:rPr>
          <w:lang w:val="hi_IN" w:bidi="hi_IN"/>
        </w:rPr>
      </w:r>
      <w:r>
        <w:rPr>
          <w:lang w:val="hi_IN" w:bidi="hi_IN"/>
        </w:rPr>
        <w:t>यूसुफ और मनश्शे, मनश्शे के गोत्र के लोगों के पूर्वज हैं। यूसुफ और मनश्शे पहले ही मर चुके हैं। एप्रैम भी पहले ही मर चुका है। इस्राएली के मोआब के मैदान में पहुँचने से पहले ही सलोफाद की मृत्यु हो गई।</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यहूदा, इस्साकार और जबूलून के गोत्रों के बारे में बताया है, और अब मूसा हमें यूसुफ के पुत्र, मनश्शे के गोत्र के बारे में बता रहा है।</w:t>
      </w:r>
    </w:p>
    <w:p>
      <w:pPr/>
      <w:r>
        <w:rPr>
          <w:lang w:val="hi_IN" w:bidi="hi_IN"/>
        </w:rPr>
      </w:r>
      <w:r>
        <w:rPr>
          <w:lang w:val="hi_IN" w:bidi="hi_IN"/>
        </w:rPr>
        <w:t>मनश्शे के गोत्र की सूची, मनश्शे के उन पुरुष वंशजों के नाम बताती है जिनके नाम पर कुलों के नाम रखे गए हैं और इस समय मौजूद हैं। हर कुल का नाम मनश्शे के एक पुरुष वंशज के नाम पर रखा गया है।</w:t>
      </w:r>
    </w:p>
    <w:p>
      <w:pPr/>
      <w:r>
        <w:rPr>
          <w:lang w:val="hi_IN" w:bidi="hi_IN"/>
        </w:rPr>
      </w:r>
      <w:r>
        <w:rPr>
          <w:lang w:val="hi_IN" w:bidi="hi_IN"/>
        </w:rPr>
        <w:t>मूसा हमें हेपेरी कुल के एक परिवार के बारे में कुछ अतिरिक्त जानकारी देता है। यह जनगणना के परिणाम का हिस्सा नहीं है। मूसा इस परिवार का उल्लेख इसलिए करता है क्योंकि इस परिवार में कोई भी पुरुष नहीं है। सलोफाद के परिवार को आगे बढ़ाने के लिए केवल बेटियाँ ही थीं।</w:t>
      </w:r>
    </w:p>
    <w:p>
      <w:pPr/>
      <w:r>
        <w:rPr>
          <w:lang w:val="hi_IN" w:bidi="hi_IN"/>
        </w:rPr>
      </w:r>
      <w:r>
        <w:rPr>
          <w:lang w:val="hi_IN" w:bidi="hi_IN"/>
        </w:rPr>
        <w:t>अब मूसा इस्राएलियों को जनगणना के परिणाम बताता है। इस जनगणना के समय मनश्शे के गोत्र में युद्ध करने की आयु के पुरुषों की संख्या 52,700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26:28–34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मनश्शे</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माकीरी, गिलादी, ईएजेरी, हेलेकी, अस्रीएली, शेकेमी, शमीदी और हेपेरी</w:t>
      </w:r>
    </w:p>
    <w:p>
      <w:pPr>
        <w:pStyle w:val="ListBullet"/>
        <w:spacing w:line="240" w:lineRule="auto"/>
        <w:ind w:left="720"/>
      </w:pPr>
      <w:r>
        <w:rPr>
          <w:lang w:val="hi_IN" w:bidi="hi_IN"/>
        </w:rPr>
      </w:r>
      <w:r>
        <w:rPr>
          <w:lang w:val="hi_IN" w:bidi="hi_IN"/>
        </w:rPr>
        <w:t>सलोफाद</w:t>
      </w:r>
    </w:p>
    <w:p>
      <w:pPr>
        <w:pStyle w:val="ListBullet"/>
        <w:spacing w:line="240" w:lineRule="auto"/>
        <w:ind w:left="720"/>
      </w:pPr>
      <w:r>
        <w:rPr>
          <w:lang w:val="hi_IN" w:bidi="hi_IN"/>
        </w:rPr>
      </w:r>
      <w:r>
        <w:rPr>
          <w:lang w:val="hi_IN" w:bidi="hi_IN"/>
        </w:rPr>
        <w:t>सलोफाद की बेटियाँ: महला, नोवा, होग्ला, मिल्का और तिर्सा</w:t>
      </w:r>
    </w:p>
    <w:p>
      <w:pPr/>
      <w:r>
        <w:rPr>
          <w:lang w:val="hi_IN" w:bidi="hi_IN"/>
        </w:rPr>
      </w:r>
      <w:r>
        <w:rPr>
          <w:lang w:val="hi_IN" w:bidi="hi_IN"/>
        </w:rPr>
        <w:t>यूसुफ और मनश्शे, मनश्शे के गोत्र के लोगों के पूर्वज हैं। यूसुफ और मनश्शे पहले ही मर चुके हैं। एप्रैम भी पहले ही मर चुका है। इस्राएलियों के मोआब के मैदानों में पहुँचने से पहले ही सलोफाद की मृत्यु हो गई।</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मनश्शे के गोत्र के बारे में बताता है। यूसुफ के पुत्र, मनश्शे के वंशज, जिन्होंने मिस्र से अपनी यात्रा पूरी की और यरदन नदी और यरीहो के पास मोआब के मैदानों में डेरा डाला, वे आठ अलग-अलग कुलों के हैं। माकीरी कुल माकीर के वंशज हैं। गिलादी कुल गिलाद के वंशज हैं। ईएजेरी कुल ईएजेर के वंशज हैं। हेलेकी कुल हेलेक के वंशज हैं। अस्रीएली कुल अस्रीएल के वंशज हैं। शेकेमी कुल शेकेम के वंशज हैं। शमीदी कुल शमीदा के वंशज हैं। हेपेरी कुल हेपेर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माकीरी, गिलादी, ईएजेरी, हेलेकी, अस्रीएली, शेकेमी, शमीदी और हेपेरियों की भूमिका निभाने वाले व्यक्तियों से पूछें, "आप क्या महसूस कर रहे हैं या क्या सोच रहे हैं?" वे लोग इस तरह उत्तर दे सकते हैं: “हमारे गोत्र में बहुत से कुल हैं,” या, “मनश्शे का गोत्र मजबूत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हेपेरी कुल में सलोफाद की बेटियों के बारे में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"इन स्त्रियों को याद रखें; वे महत्वपूर्ण हैं!"</w:t>
      </w:r>
    </w:p>
    <w:p>
      <w:pPr>
        <w:pStyle w:val="ListBullet"/>
        <w:spacing w:line="240" w:lineRule="auto"/>
        <w:ind w:left="720"/>
      </w:pPr>
      <w:r>
        <w:rPr>
          <w:lang w:val="hi_IN" w:bidi="hi_IN"/>
        </w:rPr>
      </w:r>
      <w:r>
        <w:rPr>
          <w:lang w:val="hi_IN" w:bidi="hi_IN"/>
        </w:rPr>
        <w:t>सलोफाद की बेटियाँ, महला, नोवा, होग्ला, मिल्का और तिर्सा की भूमिका निभाने वाले व्यक्तियों से पूछें, "आप क्या महसूस कर रहे हैं या क्या सोच रहे हैं?" वे ‎लोग इस तरह उत्तर दे सकते हैं, “हमारे कोई भाई नहीं हैं, और हमारे पिता मर चुके हैं,” या, “हमें चिंता है कि हमारे परिवार में कोई पुरुष नहीं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मनश्शे के गोत्र में 52,700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“जब से हम सीनै पर्वत से निकले हैं, तब से मनश्शे का गोत्र बहुत बढ़ गया है।”</w:t>
      </w:r>
      <w:r>
        <w:rPr>
          <w:lang w:val="hi_IN" w:bidi="hi_IN"/>
        </w:rPr>
      </w:r>
    </w:p>
    <w:p>
      <w:pPr>
        <w:pStyle w:val="Heading3"/>
      </w:pPr>
      <w:r>
        <w:rPr>
          <w:lang w:val="hi_IN" w:bidi="hi_IN"/>
        </w:rPr>
        <w:t>आवश्यक जानकारी</w:t>
      </w:r>
    </w:p>
    <w:p>
      <w:pPr/>
      <w:r>
        <w:rPr>
          <w:lang w:val="hi_IN" w:bidi="hi_IN"/>
        </w:rPr>
      </w:r>
      <w:r>
        <w:rPr>
          <w:lang w:val="hi_IN" w:bidi="hi_IN"/>
        </w:rPr>
        <w:t>गिनती 26:28–34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मनश्शे के गोत्र के लिए जनगणना के परिणाम बताता है। मूसा मनश्शे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मनश्शे के गोत्र में योद्धाओं की संख्या 52,700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26:35–37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26:35–37 को सुनें और अपने मन में रखें।</w:t>
      </w:r>
    </w:p>
    <w:p>
      <w:pPr/>
      <w:r>
        <w:rPr>
          <w:lang w:val="hi_IN" w:bidi="hi_IN"/>
        </w:rPr>
      </w:r>
      <w:r>
        <w:rPr>
          <w:lang w:val="hi_IN" w:bidi="hi_IN"/>
        </w:rPr>
        <w:t>यदि सम्भव हो, तो गिनती 26:35–37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26:35–37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यूसुफ के वंशजों के बारे में बताता है जो एप्रैम के गोत्र का हिस्सा हैं, और इस गोत्र के कुलों या परिवार के समूहों के बारे में बताता है। एप्रैम यूसुफ का सीधा पुत्र था, जो याकूब का सीधा पुत्र था, जिसे इस्राएल के नाम से भी जाना जाता है।</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एप्रैम के पुत्रों या पुरुष वंशजों के बारे में बताता है। उत्पत्ति की पुस्तक में, जब याकूब और उसका परिवार कनान से मिस्र जाने के लिए निकला, तो मूसा ने हमें बताया कि यूसुफ के दो पुत्र थे, मनश्शे और एप्रैम, जो तब पैदा हुए थे जब यूसुफ मिस्र में रह रहा था। एप्रैम इस्राएल के लोगों का एक गोत्र है।</w:t>
      </w:r>
    </w:p>
    <w:p>
      <w:pPr/>
      <w:r>
        <w:rPr>
          <w:lang w:val="hi_IN" w:bidi="hi_IN"/>
        </w:rPr>
      </w:r>
      <w:r>
        <w:rPr>
          <w:lang w:val="hi_IN" w:bidi="hi_IN"/>
        </w:rPr>
        <w:t>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एप्रैम के कुलों के नाम एप्रैम के वंशजों की कई अलग-अलग पीढ़ियों के लोगों के नाम पर रखे गए हैं। हमें नहीं पता कि ये पुत्र सीधे पुत्र थे या फिर इन पुरुष वंशजो के बीच कई पीढ़ियों का अंतर था। शूतेलह के वंशज शूतेलही कुल का हिस्सा हैं। बेकेर के वंशज बेकेरी कुल का हिस्सा हैं। तहन के वंशज तहनी कुल का हिस्सा हैं। एरान शूतेलह का वंशज है। एरान के वंशज एरानी कुल का हिस्सा हैं।</w:t>
      </w:r>
    </w:p>
    <w:p>
      <w:pPr/>
      <w:r>
        <w:rPr>
          <w:lang w:val="hi_IN" w:bidi="hi_IN"/>
        </w:rPr>
      </w:r>
      <w:r>
        <w:rPr>
          <w:lang w:val="hi_IN" w:bidi="hi_IN"/>
        </w:rPr>
        <w:t>मूसा एप्रैम के गोत्र के सभी कुलों के 32,500 पुरुषों की संख्या दर्ज करता है, जो 20 साल या उससे अधिक उम्र के हैं। एप्रैम के गोत्र के लिए, मूसा ने इस दूसरी जनगणना में पहली जनगणना की तुलना में 8,000 कम लोगों को दर्ज किया है। पहली जनगणना के बाद से एप्रैम का गोत्र छोटा हो गया है। एप्रैम का गोत्र अब मनश्शे के गोत्र से छोटा है। पहली जनगणना में, एप्रैम का गोत्र मनश्शे के गोत्र से बड़ा था। शायद यही कारण है कि मूसा ने जनगणना के परिणामों को बताने का क्रम बदल दिया है: मूसा पहले मनश्शे के गोत्र की गिनती का विवरण देता है, शायद इसलिए कि वह बड़ा है।</w:t>
      </w:r>
    </w:p>
    <w:p>
      <w:pPr/>
      <w:r>
        <w:rPr>
          <w:lang w:val="hi_IN" w:bidi="hi_IN"/>
        </w:rPr>
      </w:r>
      <w:r>
        <w:rPr>
          <w:lang w:val="hi_IN" w:bidi="hi_IN"/>
        </w:rPr>
        <w:t>मूसा जनगणना के इस भाग को हमें यह याद दिलाकर समाप्त करता है कि एप्रैम और मनश्शे दोनों यूसुफ के पुत्र या वंशज हैं।</w:t>
      </w:r>
      <w:r>
        <w:rPr>
          <w:lang w:val="hi_IN" w:bidi="hi_IN"/>
        </w:rPr>
      </w:r>
    </w:p>
    <w:p>
      <w:pPr>
        <w:pStyle w:val="Heading3"/>
      </w:pPr>
      <w:r>
        <w:rPr>
          <w:lang w:val="hi_IN" w:bidi="hi_IN"/>
        </w:rPr>
        <w:t>घटनाओं को समझाना</w:t>
      </w:r>
    </w:p>
    <w:p>
      <w:pPr/>
      <w:r>
        <w:rPr>
          <w:lang w:val="hi_IN" w:bidi="hi_IN"/>
        </w:rPr>
      </w:r>
      <w:r>
        <w:rPr>
          <w:lang w:val="hi_IN" w:bidi="hi_IN"/>
        </w:rPr>
        <w:t>गिनती 26:35–37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इस दृश्य में:</w:t>
      </w:r>
      <w:r>
        <w:rPr>
          <w:lang w:val="hi_IN" w:bidi="hi_IN"/>
        </w:rPr>
        <w:t xml:space="preserve"> मूसा एप्रैम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शूतेलही, बेकेरी, तहनी और एरानी</w:t>
      </w:r>
    </w:p>
    <w:p>
      <w:pPr/>
      <w:r>
        <w:rPr>
          <w:lang w:val="hi_IN" w:bidi="hi_IN"/>
        </w:rPr>
      </w:r>
      <w:r>
        <w:rPr>
          <w:lang w:val="hi_IN" w:bidi="hi_IN"/>
        </w:rPr>
        <w:t>एप्रैम, एप्रैम के गोत्र के लोगों का पूर्वज है। एप्रैम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यहूदा, इस्साकार, जबूलून और मनश्शे के गोत्रों के बारे में बताया है, और अब मूसा हमें यूसुफ के पुत्र, एप्रैम के गोत्र के बारे में बता रहा है।</w:t>
      </w:r>
    </w:p>
    <w:p>
      <w:pPr/>
      <w:r>
        <w:rPr>
          <w:lang w:val="hi_IN" w:bidi="hi_IN"/>
        </w:rPr>
      </w:r>
      <w:r>
        <w:rPr>
          <w:lang w:val="hi_IN" w:bidi="hi_IN"/>
        </w:rPr>
        <w:t>एप्रैम के गोत्र की सूची में एप्रैम के उन पुरुष वंशजों के नाम दिए गए हैं, जिनके नाम पर उस समय के कुलों के नाम रखे गए थे और जो इस समय मौजूद हैं। प्रत्येक कुल का नाम एप्रैम के एक पुरुष वंशज के नाम से लिया गया है। इस जनगणना के समय एप्रैम के गोत्र में युद्ध करने योग्य पुरुषों की संख्या 32,500 है। हम नहीं जानते कि प्रत्येक कुल में कितने लोग हैं।</w:t>
      </w:r>
    </w:p>
    <w:p>
      <w:pPr/>
      <w:r>
        <w:rPr>
          <w:lang w:val="hi_IN" w:bidi="hi_IN"/>
        </w:rPr>
      </w:r>
      <w:r>
        <w:rPr>
          <w:lang w:val="hi_IN" w:bidi="hi_IN"/>
        </w:rPr>
        <w:t>मूसा, यूसुफ से उत्पन्न गोत्रों के भाग को यह कहकर समाप्त करता है कि जनगणना में यूसुफ के पुत्रों या वंशजों को उनके कुलों के अनुसार गिना गया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26:35–37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एप्रैम</w:t>
      </w:r>
    </w:p>
    <w:p>
      <w:pPr>
        <w:pStyle w:val="ListBullet"/>
        <w:spacing w:line="240" w:lineRule="auto"/>
        <w:ind w:left="720"/>
      </w:pPr>
      <w:r>
        <w:rPr>
          <w:lang w:val="hi_IN" w:bidi="hi_IN"/>
        </w:rPr>
      </w:r>
      <w:r>
        <w:rPr>
          <w:lang w:val="hi_IN" w:bidi="hi_IN"/>
        </w:rPr>
        <w:t>शूतेलही, बेकेरी, तहनी और एरानी</w:t>
      </w:r>
    </w:p>
    <w:p>
      <w:pPr/>
      <w:r>
        <w:rPr>
          <w:lang w:val="hi_IN" w:bidi="hi_IN"/>
        </w:rPr>
      </w:r>
      <w:r>
        <w:rPr>
          <w:lang w:val="hi_IN" w:bidi="hi_IN"/>
        </w:rPr>
        <w:t>एप्रैम पहले से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एप्रैम के गोत्र के बारे में बताता है। यूसुफ के पुत्र, एप्रैम के वंशज, जिन्होंने मिस्र से अपनी यात्रा पूरी की और यरदन नदी और यरीहो के पास मोआब के मैदानों में डेरा डाला, वे चार अलग-अलग कुलों के हैं। शूतेलही कुल शूतेलह के वंशज हैं। बेकेरी कुल बेकेर के वंशज हैं। तहनी कुल तहन के वंशज हैं। एरानी कुल एरान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शूतेलहियों, बेकेरियों, तहनियों और एरानियों की भूमिका निभाने वाले व्यक्तियों से पूछें, "आप क्या महसूस कर रहे हैं या क्या सोच रहे हैं?" वे लोग इस तरह उत्तर दे सकते हैं, “बीते वर्षों में हमारी संख्या कम हो गई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एप्रैम के गोत्र में 32,500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“एप्रैम का गोत्र अब मनश्शे के गोत्र से छोटा है।”</w:t>
      </w:r>
      <w:r>
        <w:rPr>
          <w:lang w:val="hi_IN" w:bidi="hi_IN"/>
        </w:rPr>
      </w:r>
    </w:p>
    <w:p>
      <w:pPr>
        <w:pStyle w:val="Heading3"/>
      </w:pPr>
      <w:r>
        <w:rPr>
          <w:lang w:val="hi_IN" w:bidi="hi_IN"/>
        </w:rPr>
        <w:t>आवश्यक जानकारी</w:t>
      </w:r>
    </w:p>
    <w:p>
      <w:pPr/>
      <w:r>
        <w:rPr>
          <w:lang w:val="hi_IN" w:bidi="hi_IN"/>
        </w:rPr>
      </w:r>
      <w:r>
        <w:rPr>
          <w:lang w:val="hi_IN" w:bidi="hi_IN"/>
        </w:rPr>
        <w:t>गिनती 26:35–37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एप्रैम के गोत्र के लिए जनगणना के परिणाम बताता है। मूसा एप्रैम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मनश्शे के गोत्र में योद्धाओं की संख्या 32,500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26:38–41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26:38–41 को सुनें और अपने मन में रखें।</w:t>
      </w:r>
    </w:p>
    <w:p>
      <w:pPr/>
      <w:r>
        <w:rPr>
          <w:lang w:val="hi_IN" w:bidi="hi_IN"/>
        </w:rPr>
      </w:r>
      <w:r>
        <w:rPr>
          <w:lang w:val="hi_IN" w:bidi="hi_IN"/>
        </w:rPr>
        <w:t>यदि सम्भव हो, तो गिनती 26:38–41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26:38–41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बिन्यामीन के गोत्र और इसके कुलों या परिवार के समूहों के बारे में बताता है। बिन्यामीन याकूब का जिसे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बिन्यामीन के पुत्रों या पुरुष वंशजों के बारे में बताता है। उत्पत्ति की पुस्तक में, जब याकूब और उसका परिवार कनान से मिस्र जाने के लिए निकला, तब मूसा ने हमें बिन्यामीन के पुत्रों या पुरुष वंशजों के बारे में बताया। यहाँ गिनती की पुस्तक में मूसा द्वारा सूचीबद्ध लोगों की सूची पहले की सूची से काफी अलग है। उत्पत्ति की पुस्तक में दिए गए कुछ नाम गिनती की पुस्तक में नहीं है। यह संभव है कि बिन्यामीन के कुछ पुत्र बिना परिवार बसाए ही मर गए हों, या उनका परिवार इतना बड़ा ना हुआ हो कि वे एक कुल शुरू कर सकें। कुछ नाम बदल गए हैं। उत्पत्ति की पुस्तक में मूसा ने बिन्यामीन के पुत्र का नाम एही बताया है, लेकिन गिनती की पुस्तक में मूसा ने बिन्यामीन के पुत्र का नाम अहीराम बताया है। एही, अहीराम नाम का एक संक्षिप्त रूप है।</w:t>
      </w:r>
    </w:p>
    <w:p>
      <w:pPr/>
      <w:r>
        <w:rPr>
          <w:lang w:val="hi_IN" w:bidi="hi_IN"/>
        </w:rPr>
      </w:r>
      <w:r>
        <w:rPr>
          <w:lang w:val="hi_IN" w:bidi="hi_IN"/>
        </w:rPr>
        <w:t>यहाँ रुकें और समूह में इस प्रश्न पर चर्चा करें: आपके समुदाय में ऐसे कौन से नाम हैं जिनके सामान्य संक्षिप्त रूप हैं? इस बारे में बात करें कि पूरे नाम और उनके संक्षिप्त रूप एक-दूसरे से कैसे समान या अलग हैं। इस ऑडियो को यहाँ रोकें।</w:t>
      </w:r>
    </w:p>
    <w:p>
      <w:pPr/>
      <w:r>
        <w:rPr>
          <w:lang w:val="hi_IN" w:bidi="hi_IN"/>
        </w:rPr>
      </w:r>
      <w:r>
        <w:rPr>
          <w:lang w:val="hi_IN" w:bidi="hi_IN"/>
        </w:rPr>
        <w:t>कभी-कभी, समय के साथ नामों को याद रखने का हमारा तरीका बदल जाता है, या लोग नाम बदलने का विकल्प चुनते हैं। मुप्पीम, शपूपाम या शूपाम में बदल गया, और हुप्पीम, हूपाम में बदल गया। हमें नहीं पता कि ये नाम क्यों बदल गए हैं, लेकिन संभावना है कि ये वही लोग हैं।</w:t>
      </w:r>
    </w:p>
    <w:p>
      <w:pPr/>
      <w:r>
        <w:rPr>
          <w:lang w:val="hi_IN" w:bidi="hi_IN"/>
        </w:rPr>
      </w:r>
      <w:r>
        <w:rPr>
          <w:lang w:val="hi_IN" w:bidi="hi_IN"/>
        </w:rPr>
        <w:t>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मूसा बिन्यामीन के सीधे पुत्रों के रूप में बेला, अश्बेल, अहीराम, शपूपाम और हूपाम को बताता है। बेला के वंशज बेली कुल का हिस्सा हैं। अशबेल के वंशज अशबेली कुल का हिस्सा हैं। अहीराम के वंशज अहीरामी कुल का हिस्सा हैं। शपूपाम के वंशज शपूपामी कुल का हिस्सा हैं। हूपाम के वंशज हूपामी कुल का हिस्सा हैं। अर्द और नामान बेला के वंशज थे। अर्द और नामान शायद बेला के सीधे पुत्र हैं। अर्द के वंशज अर्दी कुल का हिस्सा हैं। नामान के वंशज नामानी कुल का हिस्सा हैं। मूसा बिन्यामीन के गोत्र के सभी कुलों में 20 साल या उससे अधिक उम्र के 45,600 पुरुषों को दर्ज करता है। बिन्यामीन के गोत्र के लिए, मूसा इस दूसरी जनगणना में पहली जनगणना की तुलना में लगभग 10,000 अधिक लोगों को दर्ज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26:38–41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बिन्यामीन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बेली, अशबेली, अहीरामी, शूपपामी, हूपामी, अर्दी और नामानी</w:t>
      </w:r>
    </w:p>
    <w:p>
      <w:pPr/>
      <w:r>
        <w:rPr>
          <w:lang w:val="hi_IN" w:bidi="hi_IN"/>
        </w:rPr>
      </w:r>
      <w:r>
        <w:rPr>
          <w:lang w:val="hi_IN" w:bidi="hi_IN"/>
        </w:rPr>
        <w:t>बिन्यामीन बिन्यामीन के गोत्र के लोगों का पूर्वज है। बिन्यामीन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यहूदा, इस्साकार, जबूलून, मनश्शे और एप्रैम के गोत्रों के बारे में बताया है। अब मूसा हमें बिन्यामीन के गोत्र के बारे में बता रहा है।</w:t>
      </w:r>
    </w:p>
    <w:p>
      <w:pPr/>
      <w:r>
        <w:rPr>
          <w:lang w:val="hi_IN" w:bidi="hi_IN"/>
        </w:rPr>
      </w:r>
      <w:r>
        <w:rPr>
          <w:lang w:val="hi_IN" w:bidi="hi_IN"/>
        </w:rPr>
        <w:t>बिन्यामीन के गोत्र की सूची में बिन्यामीन के उन पुत्रों या पुरुष वंशजों के नाम शामिल है, जिनके नाम पर कुलों के नाम रखे गए हैं और इस समय मौजूद हैं। हर कुल का नाम बिन्यामीन के एक पुरुष वंशज के नाम से रखा गया है। इस जनगणना के समय बिन्यामीन के गोत्र में युद्ध करने की आयु के पुरुषों की संख्या 45,600 है। हम नहीं जानते कि प्रत्येक कुल में कितने लोग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26:38–41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बेली, अशबेली, अहीरामी, शूपपामी, हूपामी, अर्दी और नामानी</w:t>
      </w:r>
    </w:p>
    <w:p>
      <w:pPr/>
      <w:r>
        <w:rPr>
          <w:lang w:val="hi_IN" w:bidi="hi_IN"/>
        </w:rPr>
      </w:r>
      <w:r>
        <w:rPr>
          <w:lang w:val="hi_IN" w:bidi="hi_IN"/>
        </w:rPr>
        <w:t>बिन्यामीन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बिन्यामीन के गोत्र के बारे में बताता है। याकूब के पुत्र बिन्यामीन के वंशज, जिन्होंने मिस्र से अपनी यात्रा पूरी की और यरदन नदी और यरीहो के पास मोआब के मैदानों में डेरा डाला, वे सात अलग-अलग कुलों से सम्बंधित हैं। बेली कुल बेला के वंशज हैं। अशबेली कुल अशबेल के वंशज हैं। अहीरामी कुल अहीराम के वंशज हैं। शपूपामी कुल शपूपाम या शूपाम के वंशज हैं। हूपामी कुल हूपाम के वंशज हैं। अर्दी कुल अर्द के वंशज हैं। नामानी कुल नामान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बेलियों, अशबेलियों, अहीरामियों, शपूपामियों, हूपामियों, अर्दियों और नामानियों की भूमिका निभाने वाले लोगों से पूछें, "आप क्या महसूस कर रहे हैं या क्या सोच रहे हैं?" वे लोग इस तरह उत्तर दे सकते हैं: “हम बच जाने से बहुत खुश हैं,” या, “हम अपने गोत्र को और मजबूत बनाने की उम्मीद कर रहे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बिन्यामीन के गोत्र में 45,600 योद्धा लोग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“याकूब के सबसे छोटे पुत्र के कुल शक्तिशाली और वीर हैं।”</w:t>
      </w:r>
      <w:r>
        <w:rPr>
          <w:lang w:val="hi_IN" w:bidi="hi_IN"/>
        </w:rPr>
      </w:r>
    </w:p>
    <w:p>
      <w:pPr>
        <w:pStyle w:val="Heading3"/>
      </w:pPr>
      <w:r>
        <w:rPr>
          <w:lang w:val="hi_IN" w:bidi="hi_IN"/>
        </w:rPr>
        <w:t>आवश्यक जानकारी</w:t>
      </w:r>
    </w:p>
    <w:p>
      <w:pPr/>
      <w:r>
        <w:rPr>
          <w:lang w:val="hi_IN" w:bidi="hi_IN"/>
        </w:rPr>
      </w:r>
      <w:r>
        <w:rPr>
          <w:lang w:val="hi_IN" w:bidi="hi_IN"/>
        </w:rPr>
        <w:t>गिनती 26:38–41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बिन्यामीन के गोत्र की जनगणना के परिणाम बताता है। मूसा बिन्यामीन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बिन्यामीन के गोत्र में योद्धाओं की संख्या 45,600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26:42–43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26:42–43 को सुनें और अपने मन में रखें।</w:t>
      </w:r>
    </w:p>
    <w:p>
      <w:pPr/>
      <w:r>
        <w:rPr>
          <w:lang w:val="hi_IN" w:bidi="hi_IN"/>
        </w:rPr>
      </w:r>
      <w:r>
        <w:rPr>
          <w:lang w:val="hi_IN" w:bidi="hi_IN"/>
        </w:rPr>
        <w:t>यदि सम्भव हो, तो गिनती 26:42–43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26:42–43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दान के गोत्र के बारे में बताता है और इस गोत्र के कुलों या परिवार के समूहों के बारे में बताता है। दान याकूब का जिसे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दान के पुत्रों या पुरुष वंशजों के बारे में बताता है। उत्पत्ति की पुस्तक में, जब याकूब और उसका परिवार कनान से मिस्र जाने के लिए निकला था, तो मूसा ने हमें बताया कि कौन- कौन यात्रा कर रहा था। यहाँ गिनती की पुस्तक में मूसा जिस व्यक्ति का उल्लेख करता है, वह दान के पुत्रों की पहले की सूची के समान है जिन्होंने मिस्र की यात्रा की थी। यदि आप नामों की तुलना करते हैं, तो आप एक छोटा सा परिवर्तन देखेंगे। उत्पत्ति की पुस्तक में, मूसा दान के पुत्र का नाम हूशीम बताता है, लेकिन गिनती की पुस्तक में, मूसा दान के पुत्र का नाम शूहाम बताता है। कभी-कभी, समय के साथ नामों को याद रखने का हमारा तरीका बदल जाता है, या लोग नाम बदलना चुनते हैं।</w:t>
      </w:r>
    </w:p>
    <w:p>
      <w:pPr/>
      <w:r>
        <w:rPr>
          <w:lang w:val="hi_IN" w:bidi="hi_IN"/>
        </w:rPr>
      </w:r>
      <w:r>
        <w:rPr>
          <w:lang w:val="hi_IN" w:bidi="hi_IN"/>
        </w:rPr>
        <w:t>मूसा दान के पुत्रों को शूहाम के रूप में बताता है। आपको पिछले भाग से याद होगा कि इस्राएली लोग अपने कुलों का नाम एक महत्वपूर्ण पूर्वज के नाम पर रखते थे और कुलों का नाम दर्शाने के लिए पूर्वज के नाम के में एक प्रत्यय जोड़ते थे। शूहाम के वंशज शूहामी कुल का हिस्सा हैं। हमें नहीं पता कि मूसा एक से अधिक कुलों का उल्लेख क्यों करता है, लेकिन केवल एक ही कुल की सूची देता है। यह संभव है कि शूहामी कुल के भीतर छोटे कुल हों। मूसा दान के गोत्र के कुलों में 20 साल या उससे अधिक आयु के 64,400 पुरुषों को दर्ज करता है। दान के गोत्र के लिए, मूसा इस दूसरी जनगणना में पहली जनगणना की तुलना में लगभग 2,000 अधिक लोगों को दर्ज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26:42–43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दान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 xml:space="preserve">शूहामी लोग </w:t>
      </w:r>
    </w:p>
    <w:p>
      <w:pPr/>
      <w:r>
        <w:rPr>
          <w:lang w:val="hi_IN" w:bidi="hi_IN"/>
        </w:rPr>
      </w:r>
      <w:r>
        <w:rPr>
          <w:lang w:val="hi_IN" w:bidi="hi_IN"/>
        </w:rPr>
        <w:t>दान, दान के गोत्र के लोगों का पूर्वज है। दान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मूसा हमें उस जनगणना के परिणाम बता रहा है जो मूसा और एलीआजर ने इस्राएली समुदाय के अगुवों की सहायता से ली थी। मूसा ने हमें रूबेन, शिमोन, गाद, यहूदा, इस्साकार, जबूलून, मनश्शे, एप्रैम और बिन्यामीन के गोत्रों के बारे में बताया है। अब मूसा हमें दान के गोत्र के बारे में बता रहा है। </w:t>
      </w:r>
    </w:p>
    <w:p>
      <w:pPr/>
      <w:r>
        <w:rPr>
          <w:lang w:val="hi_IN" w:bidi="hi_IN"/>
        </w:rPr>
      </w:r>
      <w:r>
        <w:rPr>
          <w:lang w:val="hi_IN" w:bidi="hi_IN"/>
        </w:rPr>
        <w:t>दान के गोत्र की सूची में दान के पुत्र, या पुरुष वंशज के नाम बताए गए हैं, जिसके नाम पर कुल का नाम रखा गया है और इस समय भी मौजूद है। कुल का नाम दान के एक पुरुष वंशज के नाम पर रखा गया है। इस जनगणना के समय दान के गोत्र में युद्ध करने की आयु के पुरुषों की संख्या 64,400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26:42–43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 xml:space="preserve">शूहामी लोग </w:t>
      </w:r>
    </w:p>
    <w:p>
      <w:pPr/>
      <w:r>
        <w:rPr>
          <w:lang w:val="hi_IN" w:bidi="hi_IN"/>
        </w:rPr>
      </w:r>
      <w:r>
        <w:rPr>
          <w:lang w:val="hi_IN" w:bidi="hi_IN"/>
        </w:rPr>
        <w:t>दान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दान के गोत्र के बारे में बताता है। याकूब के पुत्र, दान के वंशज, जिन्होंने मिस्र से यात्रा पूरी की और यरदन नदी और यरीहो के पास मोआब के मैदानों में डेरा डाला, एक ही कुल से सम्बंधित हैं। शूहामी कुल शूहाम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शूहामियों की भूमिका निभाने वाले व्यक्ति से पूछें, "आप क्या महसूस कर रहे हैं या क्या सोच रहे हैं?" वह व्यक्ति इस तरह उत्तर दे सकता है: “हम एक बड़ा गोत्र हैं,” या, “हमें आशा है कि हम सभी के लिए बहुत भूमि होगी।”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दान के गोत्र में 64,400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“दान के गोत्र को अपने लोगों की मदद करने के लिए बहुत सारी भूमि की आवश्यकता होगी।”</w:t>
      </w:r>
      <w:r>
        <w:rPr>
          <w:lang w:val="hi_IN" w:bidi="hi_IN"/>
        </w:rPr>
      </w:r>
    </w:p>
    <w:p>
      <w:pPr>
        <w:pStyle w:val="Heading3"/>
      </w:pPr>
      <w:r>
        <w:rPr>
          <w:lang w:val="hi_IN" w:bidi="hi_IN"/>
        </w:rPr>
        <w:t>आवश्यक जानकारी</w:t>
      </w:r>
    </w:p>
    <w:p>
      <w:pPr/>
      <w:r>
        <w:rPr>
          <w:lang w:val="hi_IN" w:bidi="hi_IN"/>
        </w:rPr>
      </w:r>
      <w:r>
        <w:rPr>
          <w:lang w:val="hi_IN" w:bidi="hi_IN"/>
        </w:rPr>
        <w:t>गिनती 26:42–43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दान के गोत्र के लिए जनगणना के परिणाम बताता है। मूसा दान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दान के गोत्र में योद्धाओं की संख्या 64,400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26:44–47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26:44–47 को सुनें और अपने मन में रखें।</w:t>
      </w:r>
    </w:p>
    <w:p>
      <w:pPr/>
      <w:r>
        <w:rPr>
          <w:lang w:val="hi_IN" w:bidi="hi_IN"/>
        </w:rPr>
      </w:r>
      <w:r>
        <w:rPr>
          <w:lang w:val="hi_IN" w:bidi="hi_IN"/>
        </w:rPr>
        <w:t>यदि सम्भव हो, तो गिनती 26:44–47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26:44–47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आशेर के गोत्र और इस गोत्र के कुलों या पारिवारिक समूहों के बारे में बताता है। आशेर, याकूब का जिसे इस्राएल के नाम से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आशेर के पुत्रों या पुरुष वंशजों के बारे में बताता है। उत्पत्ति की पुस्तक में, जब याकूब और उसका परिवार कनान देश से मिस्र जाने के लिए निकला था, तब मूसा ने हमें आशेर के पुत्रों या पुरुष वंशजों के बारे में बताया। गिनती की पुस्तक में मूसा यहाँ जिन लोगों की सूची देता है, वह पहले दी गई सूची के समान है। गिनती की पुस्तक में आशेर का पुत्र यिश्वा नहीं है। यह संभव है कि यिश्वा बिना परिवार के ही मर गया हो, या उसका परिवार इतना बड़ा न हुआ हो कि वह एक कुल की स्थापना कर सके।</w:t>
      </w:r>
    </w:p>
    <w:p>
      <w:pPr/>
      <w:r>
        <w:rPr>
          <w:lang w:val="hi_IN" w:bidi="hi_IN"/>
        </w:rPr>
      </w:r>
      <w:r>
        <w:rPr>
          <w:lang w:val="hi_IN" w:bidi="hi_IN"/>
        </w:rPr>
        <w:t>आपको पिछले भाग से याद होगा कि इस्राएली लोग अपने गोत्रों का नाम एक महत्वपूर्ण पूर्वज के नाम पर रखते थे और गोत्र का नाम दर्शाने के लिए पूर्वज के नाम के अंत में एक प्रत्यय जोड़ते थे। मूसा आशेर के प्रत्यक्ष पुत्रों के नाम यिम्ना, यिश्वी और बरीआ देता है। यिम्ना के वंशज यिम्नियों के कुल का हिस्सा हैं। यिश्वी के वंशज यिश्वीयों के कुल का हिस्सा हैं। बरीआ के वंशज बैरियों के कुल का हिस्सा हैं। हेबेर और मल्कीएल बरीआ के वंशज थे। वे शायद सीधे ही बरीआ के पुत्र हैं। हेबेर के वंशज हेबेरियों के कुल का हिस्सा हैं। मल्कीएल के वंशज मल्कीएलियों के कुल का हिस्सा हैं। मूसा इस्राएलियों को याद दिलाता है कि आशेर की एक पुत्री थी जिसका नाम सेरह था। हम नहीं जानते कि मूसा इस समय सेरह का उल्लेख क्यों करता है।</w:t>
      </w:r>
    </w:p>
    <w:p>
      <w:pPr/>
      <w:r>
        <w:rPr>
          <w:lang w:val="hi_IN" w:bidi="hi_IN"/>
        </w:rPr>
      </w:r>
      <w:r>
        <w:rPr>
          <w:lang w:val="hi_IN" w:bidi="hi_IN"/>
        </w:rPr>
        <w:t>मूसा आशेर के गोत्र के सभी कुलों में 20 वर्ष या उससे अधिक आयु के पुरुषों की संख्या 53,400 दर्ज करता है। आशेर के गोत्र के लिए, मूसा इस दूसरी जनगणना में पहली जनगणना की तुलना में लगभग 12,000 अधिक लोगों की संख्या दर्ज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26:44–47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आशेर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यिम्नियों, यिश्वीयों, बैरियों, हेबेरियों और मल्कीएलियों</w:t>
      </w:r>
    </w:p>
    <w:p>
      <w:pPr/>
      <w:r>
        <w:rPr>
          <w:lang w:val="hi_IN" w:bidi="hi_IN"/>
        </w:rPr>
      </w:r>
      <w:r>
        <w:rPr>
          <w:lang w:val="hi_IN" w:bidi="hi_IN"/>
        </w:rPr>
        <w:t>आशेर, आशेर के गोत्र के लोगों का पूर्वज है। आशेर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मूसा हमें उस जनगणना के परिणाम बता रहा है जो मूसा और एलीआजर ने इस्राएली समुदाय के अगुवों की सहायता से ली थी। मूसा ने हमें रूबेन, शिमोन, गाद, यहूदा, इस्साकार, जबूलून, मनश्शे, एप्रैम, बिन्यामीन और दान के गोत्रों के बारे में बताया है। अब मूसा हमें आशेर के गोत्र के बारे में बता रहा है। </w:t>
      </w:r>
    </w:p>
    <w:p>
      <w:pPr/>
      <w:r>
        <w:rPr>
          <w:lang w:val="hi_IN" w:bidi="hi_IN"/>
        </w:rPr>
      </w:r>
      <w:r>
        <w:rPr>
          <w:lang w:val="hi_IN" w:bidi="hi_IN"/>
        </w:rPr>
        <w:t>आशेर के गोत्र की सूची में आशेर के उन पुत्रों या पुरुष वंशजों के नाम बताए गए हैं, जिनके नाम पर कुलों के नाम रखे गए हैं और इस समय भी मौजूद हैं। कुल के नाम आशेर के पुरुष वंशजों के नाम पर रखे गए हैं। मूसा इस्राएलियों को याद दिलाता है कि आशेर की एक पुत्री थी जिसका नाम सेरह था। इस जनगणना के समय आशेर के गोत्र में युद्ध की आयु के पुरुषों की संख्या 53,400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26:44–47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यिम्नियों, यिश्वीयों, बैरियों, हेबेरियों और मल्कीएलियों</w:t>
      </w:r>
    </w:p>
    <w:p>
      <w:pPr/>
      <w:r>
        <w:rPr>
          <w:lang w:val="hi_IN" w:bidi="hi_IN"/>
        </w:rPr>
      </w:r>
      <w:r>
        <w:rPr>
          <w:lang w:val="hi_IN" w:bidi="hi_IN"/>
        </w:rPr>
        <w:t>आशेर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आशेर के गोत्र के बारे में बताता है। याकूब के पुत्र आशेर के वंशज, जिन्होंने मिस्र से अपनी यात्रा पूरी की और यरदन नदी और यरीहो के पास मोआब के मैदानों में डेरा डाला, जो पाँच गोत्रों से सम्बंधित है। यिम्नियों का कुल यिम्ना के वंशज हैं। यिश्वीयों का कुल यिश्वी के वंशज हैं। बैरियों का कुल बरीआ के वंशज हैं। हेबेरियों का कुल हेबेर के वंशज हैं। मल्कीएलियों का कुल मल्कीएल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यिम्नियों, यिश्वीयों, बैरियों, हेबेरियों और मल्कीएलियों की भूमिका निभाने वाले व्यक्तियों से पूछें, "आप क्या महसूस कर रहे हैं या क्या सोच रहे हैं?" वह लोग इस तरह उत्तर दे सकता है: “यात्रा के साल कठिन रहे हैं,” या, “हम अपनी नई भूमि के लिए लड़ने के लिए तैयार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आशेर के गोत्र में 53,400 योद्धा लोग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“आशेर का गोत्र बहुत बढ़ गया है। ऐसे बहुत से लोग हैं जो लड़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26:44–47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हमें आशेर के गोत्र के लिए जनगणना के परिणाम बताता है। मूसा आशेर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आशेर के गोत्र में योद्धाओं की संख्या 53,400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26:48–50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26:48–50 को सुनें और अपने मन में रखें।</w:t>
      </w:r>
    </w:p>
    <w:p>
      <w:pPr/>
      <w:r>
        <w:rPr>
          <w:lang w:val="hi_IN" w:bidi="hi_IN"/>
        </w:rPr>
      </w:r>
      <w:r>
        <w:rPr>
          <w:lang w:val="hi_IN" w:bidi="hi_IN"/>
        </w:rPr>
        <w:t>यदि सम्भव हो, तो गिनती 26:48–50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26:48–50 का ऑडियो संस्करण सबसे आसानी से समझ में आने वाले अनुवाद में सुनें।</w:t>
      </w:r>
    </w:p>
    <w:p>
      <w:pPr/>
      <w:r>
        <w:rPr>
          <w:lang w:val="hi_IN" w:bidi="hi_IN"/>
        </w:rPr>
      </w:r>
      <w:r>
        <w:rPr>
          <w:lang w:val="hi_IN" w:bidi="hi_IN"/>
        </w:rPr>
        <w:t>इस भाग में, हम उन इस्राएलियों की संख्या सुनना जारी रखते हैं जो मोआब के मैदानों में, यरीहो के पास और यरदन नदी के पूर्व में हैं। आपको याद होगा कि यहोवा ने मूसा और एलीआजर से कहा था कि वे 20 साल और उससे अधिक आयु के सभी पुरुषों की जनगणना करें, या गिनती और सूचीबद्ध करें जो युद्ध करने में सक्षम हैं। इस भाग में, मूसा हमें नप्ताली के गोत्र और इस गोत्र के कुलों या परिवार के समूहों के बारे में बताता है। नप्ताली याकूब का जिसे इस्राएल के रूप में भी जाना जाता है, एक पुत्र था।</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नप्ताली के पुत्रों या पुरुष वंशजों के बारे में बताता है। उत्पत्ति की पुस्तक में, जब याकूब और उसका परिवार कनान से मिस्र जाने के लिए निकला था, तब मूसा ने हमें नप्ताली के पुत्रों या पुरुष वंशजों के बारे में बताया। यहाँ गिनती की पुस्तक में मूसा द्वारा सूचीबद्ध लोग पहले की सूची के समान हैं।</w:t>
      </w:r>
    </w:p>
    <w:p>
      <w:pPr/>
      <w:r>
        <w:rPr>
          <w:lang w:val="hi_IN" w:bidi="hi_IN"/>
        </w:rPr>
      </w:r>
      <w:r>
        <w:rPr>
          <w:lang w:val="hi_IN" w:bidi="hi_IN"/>
        </w:rPr>
        <w:t>आपको पिछले भाग से याद होगा कि इस्राएली लोग अपने कुलों का नाम एक महत्वपूर्ण पूर्वज के नाम पर रखते थे और कुलों का नाम दर्शाने के लिए पूर्वज के नाम के में एक प्रत्यय जोड़ते थे। मूसा नप्ताली के सीधे पुत्रों को यहसेल, गूनी, येसेर और शिल्लेम के रूप में बताता है। यहसेल के वंशज यहसेलियों के कुल का हिस्सा हैं। गूनी के वंशज गूनियों के कुल का हिस्सा हैं। येसेर के वंशज येसेरियों के कुल का हिस्सा हैं। शिल्लेम के वंशज शिल्लेमियों के कुल का हिस्सा हैं।</w:t>
      </w:r>
    </w:p>
    <w:p>
      <w:pPr/>
      <w:r>
        <w:rPr>
          <w:lang w:val="hi_IN" w:bidi="hi_IN"/>
        </w:rPr>
      </w:r>
      <w:r>
        <w:rPr>
          <w:lang w:val="hi_IN" w:bidi="hi_IN"/>
        </w:rPr>
        <w:t>मूसा नप्ताली के गोत्र के सभी कुलों में 20 साल या उससे अधिक उम्र के 45,400 पुरुषों को दर्ज करता है। नप्ताली के गोत्र के लिए, मूसा ने इस दूसरी जनगणना में पहली जनगणना की तुलना में 8,000 कम लोगों को दर्ज किया है।</w:t>
      </w:r>
      <w:r>
        <w:rPr>
          <w:lang w:val="hi_IN" w:bidi="hi_IN"/>
        </w:rPr>
      </w:r>
    </w:p>
    <w:p>
      <w:pPr>
        <w:pStyle w:val="Heading3"/>
      </w:pPr>
      <w:r>
        <w:rPr>
          <w:lang w:val="hi_IN" w:bidi="hi_IN"/>
        </w:rPr>
        <w:t>घटनाओं को समझाना</w:t>
      </w:r>
    </w:p>
    <w:p>
      <w:pPr/>
      <w:r>
        <w:rPr>
          <w:lang w:val="hi_IN" w:bidi="hi_IN"/>
        </w:rPr>
      </w:r>
      <w:r>
        <w:rPr>
          <w:lang w:val="hi_IN" w:bidi="hi_IN"/>
        </w:rPr>
        <w:t>गिनती 26:48–50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दृश्य में:</w:t>
      </w:r>
      <w:r>
        <w:rPr>
          <w:lang w:val="hi_IN" w:bidi="hi_IN"/>
        </w:rPr>
        <w:t xml:space="preserve"> मूसा नप्ताली के गोत्र के कुलों और पुरुषों की संख्या दर्ज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यहसेलियों, गूनियों, येसेरियों और शिल्लेमियों</w:t>
      </w:r>
    </w:p>
    <w:p>
      <w:pPr/>
      <w:r>
        <w:rPr>
          <w:lang w:val="hi_IN" w:bidi="hi_IN"/>
        </w:rPr>
      </w:r>
      <w:r>
        <w:rPr>
          <w:lang w:val="hi_IN" w:bidi="hi_IN"/>
        </w:rPr>
        <w:t>नप्ताली, नप्ताली के गोत्र के लोगों का पूर्वज है। नप्ताली पहले ही मर चुका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हमें उस जनगणना के परिणाम बता रहा है जो मूसा और एलीआजर ने इस्राएली समुदाय के अगुवों की सहायता से ली थी। मूसा ने हमें रूबेन, शिमोन, गाद, यहूदा, इस्साकार, जबूलून, मनश्शे, एप्रैम, बिन्यामीन, दान और आशेर के गोत्रों के बारे में बताया है। अब हमें मूसा नप्ताली के गोत्र के बारे में बता रहा है।</w:t>
      </w:r>
    </w:p>
    <w:p>
      <w:pPr/>
      <w:r>
        <w:rPr>
          <w:lang w:val="hi_IN" w:bidi="hi_IN"/>
        </w:rPr>
      </w:r>
      <w:r>
        <w:rPr>
          <w:lang w:val="hi_IN" w:bidi="hi_IN"/>
        </w:rPr>
        <w:t>नप्ताली के गोत्र की सूची में नप्ताली के उन पुत्रों या पुरुष वंशजों के नाम दिए गए हैं, जिनके नाम पर कुलों के नाम रखे गए हैं और इस समय भी मौजूद हैं। कुल के नाम नप्ताली के एक पुरुष वंशज के नाम पर रखे गए हैं। इस जनगणना के समय नप्ताली के गोत्र में युद्ध करने की आयु के पुरुषों की संख्या 45,400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26:48–50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यहसेलियों, गूनियों, येसेरियों और शिल्लेमियों</w:t>
      </w:r>
    </w:p>
    <w:p>
      <w:pPr/>
      <w:r>
        <w:rPr>
          <w:lang w:val="hi_IN" w:bidi="hi_IN"/>
        </w:rPr>
      </w:r>
      <w:r>
        <w:rPr>
          <w:lang w:val="hi_IN" w:bidi="hi_IN"/>
        </w:rPr>
        <w:t>नप्ताली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हमें नप्ताली के गोत्र के बारे में बताता है। याकूब के पुत्र, नप्ताली के वंशज, जिन्होंने मिस्र से अपनी यात्रा पूरी की और यरदन नदी और यरीहो के पास मोआब के मैदानों में डेरा डाला, वे चार कुलों से सम्बंधित हैं। यहसेलियों का कुल यहसेल के वंशज हैं। गूनियों का कुल गूनी के वंशज हैं। येसेरियों का कुल येसेर के वंशज हैं। शिल्लेमियों का कुल शिल्लेम के वंशज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यहसेलियों, गूनियों, येसेरियों और शिल्लेमियों की भूमिका निभाने वाले लोगों से पूछें, “आप क्या महसूस कर रहे हैं या क्या सोच रहे हैं?” वे लोग इस तरह उत्तर दे सकते हैं: “जब से हमने सीनै पर्वत छोड़ा है, तब से बहुत से लोग मर चुके हैं,” या, “हम यहोवा के प्रति विश्वासयोग्य बने रहेंगे और उसका आशीर्वाद प्राप्त करेंगे।” </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हमें बताता है कि नप्ताली के गोत्र में 45,400 योद्धा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दु:ख है कि नप्ताली के कुल छोटे हो गए हैं।</w:t>
      </w:r>
      <w:r>
        <w:rPr>
          <w:lang w:val="hi_IN" w:bidi="hi_IN"/>
        </w:rPr>
      </w:r>
    </w:p>
    <w:p>
      <w:pPr>
        <w:pStyle w:val="Heading3"/>
      </w:pPr>
      <w:r>
        <w:rPr>
          <w:lang w:val="hi_IN" w:bidi="hi_IN"/>
        </w:rPr>
        <w:t>आवश्यक जानकारी</w:t>
      </w:r>
    </w:p>
    <w:p>
      <w:pPr/>
      <w:r>
        <w:rPr>
          <w:lang w:val="hi_IN" w:bidi="hi_IN"/>
        </w:rPr>
      </w:r>
      <w:r>
        <w:rPr>
          <w:lang w:val="hi_IN" w:bidi="hi_IN"/>
        </w:rPr>
        <w:t>गिनती 26:48–50 का ऑडियो संस्करण सबसे आसानी से समझ में आने वाले अनुवाद में सुनें।</w:t>
      </w:r>
    </w:p>
    <w:p>
      <w:pPr/>
      <w:r>
        <w:rPr>
          <w:lang w:val="hi_IN" w:bidi="hi_IN"/>
        </w:rPr>
      </w:r>
      <w:r>
        <w:rPr>
          <w:lang w:val="hi_IN" w:bidi="hi_IN"/>
        </w:rPr>
        <w:t xml:space="preserve">इस चरण में, समूह इस भाग के मुख्य शब्दों और शब्दावली पर चर्चा करेगा। मूसा हमें नप्ताली के गोत्र के लिए जनगणना के परिणाम बताता है। मूसा नप्ताली के पुरुष वंशजों या </w:t>
      </w:r>
      <w:r>
        <w:rPr>
          <w:b/>
          <w:lang w:val="hi_IN" w:bidi="hi_IN"/>
        </w:rPr>
        <w:t>पुत्रों</w:t>
      </w:r>
      <w:r>
        <w:rPr>
          <w:lang w:val="hi_IN" w:bidi="hi_IN"/>
        </w:rPr>
        <w:t xml:space="preserve"> को उनके </w:t>
      </w:r>
      <w:r>
        <w:rPr>
          <w:b/>
          <w:lang w:val="hi_IN" w:bidi="hi_IN"/>
        </w:rPr>
        <w:t>कुल</w:t>
      </w:r>
      <w:r>
        <w:rPr>
          <w:lang w:val="hi_IN" w:bidi="hi_IN"/>
        </w:rPr>
        <w:t xml:space="preserve"> या परिवार के समूह के अनुसार दर्ज करता है। पुत्रों और कुल के लिए उन्हीं शब्दों या वाक्यांशों का उपयोग करें जिनका उपयोग आपने पिछले भागों में किया था।</w:t>
      </w:r>
    </w:p>
    <w:p>
      <w:pPr/>
      <w:r>
        <w:rPr>
          <w:lang w:val="hi_IN" w:bidi="hi_IN"/>
        </w:rPr>
      </w:r>
      <w:r>
        <w:rPr>
          <w:lang w:val="hi_IN" w:bidi="hi_IN"/>
        </w:rPr>
        <w:t>नप्ताली के गोत्र में योद्धाओं की संख्या 45,400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26:51–56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26:51–56 को सुनें और अपने मन में रखें।</w:t>
      </w:r>
    </w:p>
    <w:p>
      <w:pPr/>
      <w:r>
        <w:rPr>
          <w:lang w:val="hi_IN" w:bidi="hi_IN"/>
        </w:rPr>
      </w:r>
      <w:r>
        <w:rPr>
          <w:lang w:val="hi_IN" w:bidi="hi_IN"/>
        </w:rPr>
        <w:t>यदि सम्भव हो, तो गिनती 26:51–56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26:51–56 का ऑडियो संस्करण सबसे आसानी से समझ में आने वाले अनुवाद में सुनें।</w:t>
      </w:r>
    </w:p>
    <w:p>
      <w:pPr/>
      <w:r>
        <w:rPr>
          <w:lang w:val="hi_IN" w:bidi="hi_IN"/>
        </w:rPr>
      </w:r>
      <w:r>
        <w:rPr>
          <w:lang w:val="hi_IN" w:bidi="hi_IN"/>
        </w:rPr>
        <w:t>इस भाग में, हम उन इस्राएलियों की जनगणना का परिणाम सुनते हैं जो मोआब के मैदानों में, यरीहो और यरदन नदी के पास हैं। आपको याद होगा कि यहोवा ने मूसा और एलीआजर से कहा था कि वे 20 साल और उससे अधिक आयु के सभी पुरुषों की जनगणना करें, या गिनती दर्ज करें जो युद्ध करने में सक्षम हैं।</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उन योद्धाओं की कुल संख्या बताता है जो 20 साल या उससे अधिक आयु के हैं, जिन्हें मूसा और एलीआजर ने जनगणना में दर्ज किया है। कुल पुरुषों की संख्या 601,730 है। आपको पहले के भागों से याद होगा कि इस्राएलियों की गिनती से केवल लोगों की संख्या का अनुमान ही मिलता है, न कि उस समय की सटीक संख्या। दूसरी जनगणना में दर्ज किए गए पुरुषों की संख्या, सीनै पर्वत के पास पहली जनगणना में दर्ज पुरुषों की संख्या से थोड़ी कम है।</w:t>
      </w:r>
    </w:p>
    <w:p>
      <w:pPr/>
      <w:r>
        <w:rPr>
          <w:lang w:val="hi_IN" w:bidi="hi_IN"/>
        </w:rPr>
      </w:r>
      <w:r>
        <w:rPr>
          <w:lang w:val="hi_IN" w:bidi="hi_IN"/>
        </w:rPr>
        <w:t>यहोवा मूसा से बात करता है और उसे बताता है कि इस्राएल के गोत्रों के बीच भूमि को कैसे बाँटना है। हम नहीं जानते कि यहोवा ने जनगणना समाप्त होने के बाद मूसा से बात की थी या जनगणना करने के लिए मूसा को निर्देश देने के बाद। अब यहोवा मोआब के मैदानों में इस्राएलियों की जनगणना करने का दूसरा कारण बताता है। यहोवा मूसा से कहता है कि जो भूमि यहोवा इस्राएलियों को दे रहा है, उसे प्रत्येक गोत्र के नामों की संख्या के अनुसार बाँटा जाएगा।</w:t>
      </w:r>
    </w:p>
    <w:p>
      <w:pPr/>
      <w:r>
        <w:rPr>
          <w:lang w:val="hi_IN" w:bidi="hi_IN"/>
        </w:rPr>
      </w:r>
      <w:r>
        <w:rPr>
          <w:lang w:val="hi_IN" w:bidi="hi_IN"/>
        </w:rPr>
        <w:t>यहाँ रुकें और समूह में इस प्रश्न पर चर्चा करें: भूमि के मालिक होने के विचार के बारे में आप कैसा महसूस करते हैं? क्या आपके समुदाय के कुछ या सभी लोग उस भूमि के स्वामी हैं जिसका उपयोग वे करते हैं? क्या यह भूमि किसी और की है या किसी की नहीं है? इस ऑडियो को यहाँ रोकें।</w:t>
      </w:r>
    </w:p>
    <w:p>
      <w:pPr/>
      <w:r>
        <w:rPr>
          <w:lang w:val="hi_IN" w:bidi="hi_IN"/>
        </w:rPr>
      </w:r>
      <w:r>
        <w:rPr>
          <w:lang w:val="hi_IN" w:bidi="hi_IN"/>
        </w:rPr>
        <w:t>यहोवा वह भूमि गोत्रों को इसलिए देता है ताकि गोत्रों को आपस में यह चुनना न पड़े कि किसे भूमि का कौनसा टुकड़ा मिलेगा।</w:t>
      </w:r>
    </w:p>
    <w:p>
      <w:pPr/>
      <w:r>
        <w:rPr>
          <w:lang w:val="hi_IN" w:bidi="hi_IN"/>
        </w:rPr>
      </w:r>
      <w:r>
        <w:rPr>
          <w:lang w:val="hi_IN" w:bidi="hi_IN"/>
        </w:rPr>
        <w:t>यहाँ रुकें और समूह में इस प्रश्न पर चर्चा करें: यदि आपके समुदाय को उपयोग या स्वामित्व के लिए नई भूमि मिलती है, तो आप कैसे तय करते हैं कि उस भूमि का उपयोग या स्वामित्व किसे मिलेगा? इस ऑडियो को यहाँ रोकें।</w:t>
      </w:r>
    </w:p>
    <w:p>
      <w:pPr/>
      <w:r>
        <w:rPr>
          <w:lang w:val="hi_IN" w:bidi="hi_IN"/>
        </w:rPr>
      </w:r>
      <w:r>
        <w:rPr>
          <w:lang w:val="hi_IN" w:bidi="hi_IN"/>
        </w:rPr>
        <w:t>यहोवा उस भूमि को एक उपहार के रूप में देता है जो गोत्र के भीतर के लोगों के एक पीढ़ी से अगली पीढ़ी को दी जाती है, या विरासत में मिलती है।</w:t>
      </w:r>
    </w:p>
    <w:p>
      <w:pPr/>
      <w:r>
        <w:rPr>
          <w:lang w:val="hi_IN" w:bidi="hi_IN"/>
        </w:rPr>
      </w:r>
      <w:r>
        <w:rPr>
          <w:lang w:val="hi_IN" w:bidi="hi_IN"/>
        </w:rPr>
        <w:t>यहाँ रुकें और समूह में इस प्रश्न पर चर्चा करें: आपके समुदाय में जब कोई व्यक्ति, जिसके पास कोई मूल्यवान वस्तु होती है, मर जाता है, तो समुदाय कैसे तय करता है कि वह मूल्यवान वस्तु किसे मिलेगी? इस ऑडियो को यहाँ रोकें।</w:t>
      </w:r>
    </w:p>
    <w:p>
      <w:pPr/>
      <w:r>
        <w:rPr>
          <w:lang w:val="hi_IN" w:bidi="hi_IN"/>
        </w:rPr>
      </w:r>
      <w:r>
        <w:rPr>
          <w:lang w:val="hi_IN" w:bidi="hi_IN"/>
        </w:rPr>
        <w:t>यहोवा मूसा से कहता है कि वह बड़े समूह को भूमि का बड़ा हिस्सा दे और छोटे समूह को भूमि का छोटा हिस्सा दे। मूसा प्रत्येक गोत्र को उसकी जनसंख्या के आकार के अनुसार, या उसके अनुपात में, भूमि का हिस्सा देगा।</w:t>
      </w:r>
    </w:p>
    <w:p>
      <w:pPr/>
      <w:r>
        <w:rPr>
          <w:lang w:val="hi_IN" w:bidi="hi_IN"/>
        </w:rPr>
      </w:r>
      <w:r>
        <w:rPr>
          <w:lang w:val="hi_IN" w:bidi="hi_IN"/>
        </w:rPr>
        <w:t>यहाँ रुकें और समूह में इस प्रश्न पर चर्चा करें: उस समय की एक कहानी बताइए जब किसी व्यक्ति या लोगों के पास रहने के लिए बहुत अधिक भूमि थी, या बहुत कम भूमि थी। उस व्यक्ति या लोगों के समूह को किन-किन कठिनाइयों का सामना करना पड़ा? इस ऑडियो को यहाँ रोकें।</w:t>
      </w:r>
    </w:p>
    <w:p>
      <w:pPr/>
      <w:r>
        <w:rPr>
          <w:lang w:val="hi_IN" w:bidi="hi_IN"/>
        </w:rPr>
      </w:r>
      <w:r>
        <w:rPr>
          <w:lang w:val="hi_IN" w:bidi="hi_IN"/>
        </w:rPr>
        <w:t>यहोवा मूसा से कहता है कि भूमि का बँटवारा चिट्ठी डालने की व्यवस्था के द्वारा किया जाए। जब कोई चिट्ठी डालता है, तो वह कंकड़ या तिनकों जैसी चीज़ों का उपयोग करता है, जिन्हें वह किसी पात्र से निकाल सकता है या फेंक सकता है। परिणाम क्रमरहित होता है, जिसमें कोई तरीका नहीं होता है और किसी व्यक्ति का कोई प्रभाव नहीं होता है, और यही निर्णय को निर्धारित करता है। सीनै पर्वत पर इस्राएलियों के आसपास के देशों में लोग अक्सर निर्णय लेने में सहायता के लिए चिट्ठी डालने की वस्तुओं का उपयोग करते थे। हम यह नहीं जानते कि भूमि के बँटवारे के लिए यहोवा मूसा से चिट्ठी डालने की कौन-सी विधि अपनाने को कहता है। हम जानते हैं कि महायाजक निर्णय लेने के लिए अपने न्याय की चपरास में ऊरीम और तुम्मीम को रखता है। हम बाइबल के अन्य स्थानों से यह भी जानते हैं कि यद्यपि चिट्ठी मनुष्य द्वारा डाली जाती है, परन्तु उसके परिणाम को यहोवा ही निर्धारित करता है। चिट्ठी डालना यहोवा के लिए अपनी इच्छा को प्रकट करने का एक तरीका है।</w:t>
      </w:r>
    </w:p>
    <w:p>
      <w:pPr/>
      <w:r>
        <w:rPr>
          <w:lang w:val="hi_IN" w:bidi="hi_IN"/>
        </w:rPr>
      </w:r>
      <w:r>
        <w:rPr>
          <w:lang w:val="hi_IN" w:bidi="hi_IN"/>
        </w:rPr>
        <w:t>यहाँ रुकें और समूह में इस प्रश्न पर चर्चा करें: आपका समुदाय किसी बात को क्रमरहित तरीके से तय करने के लिए कौनसी विधि का उपयोग करता है? इस ऑडियो को यहाँ रोकें।</w:t>
      </w:r>
    </w:p>
    <w:p>
      <w:pPr/>
      <w:r>
        <w:rPr>
          <w:lang w:val="hi_IN" w:bidi="hi_IN"/>
        </w:rPr>
      </w:r>
      <w:r>
        <w:rPr>
          <w:lang w:val="hi_IN" w:bidi="hi_IN"/>
        </w:rPr>
        <w:t>यहोवा चाहता है कि भूमि का बँटवारा चिट्ठी डालकर किया जाए, ताकि गोत्र आपस में यह विवाद न करें कि मूसा ने किसी एक गोत्र को दूसरे से बेहतर भूमि इसलिए दी क्योंकि वह एक गोत्र को दूसरे से अधिक पसंद करता है। यहोवा चाहता है कि इस्राएली गोत्र जानें कि यह प्रक्रिया निष्पक्ष है।</w:t>
      </w:r>
    </w:p>
    <w:p>
      <w:pPr/>
      <w:r>
        <w:rPr>
          <w:lang w:val="hi_IN" w:bidi="hi_IN"/>
        </w:rPr>
      </w:r>
      <w:r>
        <w:rPr>
          <w:lang w:val="hi_IN" w:bidi="hi_IN"/>
        </w:rPr>
        <w:t>यहाँ रुकें और समूह में इस प्रश्न पर चर्चा करें: उस समय की एक कहानी सुनाएँ जब आपके माता-पिता में से किसी एक ने, या आपके परिवार के किसी व्यक्ति ने आपके और आपके परिवार या दोस्तों के बीच कुछ विशेष बँटवारा किया हो। क्या आप सभी को बराबर हिस्सा मिला, या किसी को अधिक या कुछ बेहतर मिला? आपने कैसा महसूस किया? इस ऑडियो को यहाँ रोकें।</w:t>
      </w:r>
    </w:p>
    <w:p>
      <w:pPr/>
      <w:r>
        <w:rPr>
          <w:lang w:val="hi_IN" w:bidi="hi_IN"/>
        </w:rPr>
      </w:r>
      <w:r>
        <w:rPr>
          <w:lang w:val="hi_IN" w:bidi="hi_IN"/>
        </w:rPr>
        <w:t>लोगों के प्रत्येक समूह को उनके गोत्र के अनुसार भूमि दी जाएगी। इसका अर्थ है कि कुलों को एक-दूसरे के पास भूमि दी जाएगी। लोगों के पास अधिक शक्ति होगी क्योंकि एक ही गोत्र के सभी लोग एक ही स्थान पर होंगे।</w:t>
      </w:r>
    </w:p>
    <w:p>
      <w:pPr/>
      <w:r>
        <w:rPr>
          <w:lang w:val="hi_IN" w:bidi="hi_IN"/>
        </w:rPr>
      </w:r>
      <w:r>
        <w:rPr>
          <w:lang w:val="hi_IN" w:bidi="hi_IN"/>
        </w:rPr>
        <w:t>यहाँ रुकें और समूह में इस प्रश्न पर चर्चा करें: क्या आपके समुदाय में, जो लोग एक-दूसरे के रिश्तेदार हैं, वे एक-दूसरे के पास रहते हैं, या जहाँ वे चाहते हैं, वहाँ रहते हैं? आप यह कैसे तय करते हैं कि जो लोग आपस में रिश्तेदार हैं, वे कहाँ रहेंगे? इस ऑडियो को यहाँ रोकें।</w:t>
      </w:r>
    </w:p>
    <w:p>
      <w:pPr/>
      <w:r>
        <w:rPr>
          <w:lang w:val="hi_IN" w:bidi="hi_IN"/>
        </w:rPr>
      </w:r>
      <w:r>
        <w:rPr>
          <w:lang w:val="hi_IN" w:bidi="hi_IN"/>
        </w:rPr>
        <w:t>यहोवा मूसा से कहता है कि मूसा को चिट्ठी डालकर या फेंककर उस भूमि का स्थान निर्धारित करना चाहिए। मूसा प्रत्येक गोत्र के आकार के आधार पर यह तय करता है कि प्रत्येक गोत्र को कितनी भूमि मिलेगी। बड़े गोत्रों को अधिक भूमि मिलती है। छोटे गोत्रों को कम भूमि मिलती है।</w:t>
      </w:r>
      <w:r>
        <w:rPr>
          <w:lang w:val="hi_IN" w:bidi="hi_IN"/>
        </w:rPr>
      </w:r>
    </w:p>
    <w:p>
      <w:pPr>
        <w:pStyle w:val="Heading3"/>
      </w:pPr>
      <w:r>
        <w:rPr>
          <w:lang w:val="hi_IN" w:bidi="hi_IN"/>
        </w:rPr>
        <w:t>घटनाओं को समझाना</w:t>
      </w:r>
    </w:p>
    <w:p>
      <w:pPr/>
      <w:r>
        <w:rPr>
          <w:lang w:val="hi_IN" w:bidi="hi_IN"/>
        </w:rPr>
      </w:r>
      <w:r>
        <w:rPr>
          <w:lang w:val="hi_IN" w:bidi="hi_IN"/>
        </w:rPr>
        <w:t>गिनती 26:51–56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इस्राएली पुरुषों की कुल संख्या दर्ज करता है।</w:t>
      </w:r>
    </w:p>
    <w:p>
      <w:pPr/>
      <w:r>
        <w:rPr>
          <w:lang w:val="hi_IN" w:bidi="hi_IN"/>
        </w:rPr>
      </w:r>
      <w:r>
        <w:rPr>
          <w:b/>
          <w:lang w:val="hi_IN" w:bidi="hi_IN"/>
        </w:rPr>
        <w:t>दूसरे दृश्य में:</w:t>
      </w:r>
      <w:r>
        <w:rPr>
          <w:lang w:val="hi_IN" w:bidi="hi_IN"/>
        </w:rPr>
        <w:t xml:space="preserve"> यहोवा मूसा को बताता है कि इस्राएल के गोत्रों के बीच भूमि को कैसे बाँटना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पुरुष</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मोआब के मैदानों में की गई जनगणना को उन इस्राएली पुरुषों की कुल संख्या को दर्ज करते हुए करता है, जो युद्ध कर सकते हैं। मूसा हमें यह बताने के बाद कि यहोवा ने उसे जनगणना करने के लिए कैसे निर्देश दिए, जनगणना के सभी परिणामों को दर्ज करता है।</w:t>
      </w:r>
    </w:p>
    <w:p>
      <w:pPr/>
      <w:r>
        <w:rPr>
          <w:lang w:val="hi_IN" w:bidi="hi_IN"/>
        </w:rPr>
      </w:r>
      <w:r>
        <w:rPr>
          <w:lang w:val="hi_IN" w:bidi="hi_IN"/>
        </w:rPr>
        <w:t>यहोवा मूसा को बताता है कि इस्राएल के गोत्रों के बीच भूमि को कैसे बाँटना है। मूसा निवासस्थान में या इस्राएलियों के डेरे में कहीं हो सकता है। हम नहीं जानते कि यहोवा ये निर्देश मूसा को जनगणना पूरी होने के बाद देता है या तब जब वह मूसा को जनगणना करने का निर्देश देता है।</w:t>
      </w:r>
    </w:p>
    <w:p>
      <w:pPr/>
      <w:r>
        <w:rPr>
          <w:lang w:val="hi_IN" w:bidi="hi_IN"/>
        </w:rPr>
      </w:r>
      <w:r>
        <w:rPr>
          <w:lang w:val="hi_IN" w:bidi="hi_IN"/>
        </w:rPr>
        <w:t>यहोवा मूसा से कहता है कि बड़े गोत्रों को अधिक भूमि मिलेगी और छोटे गोत्रों को कम भूमि मिलेगी। यहोवा इस बात पर जोर देता है कि यहोवा चाहता है कि मूसा यह तय करने के लिए चिट्ठी डालकर निर्णय करे कि किसे भूमि का कौन-सा भाग मिलेगा। यह भूमि यहोवा की ओर से एक उपहार है जो गोत्र के भीतर एक पीढ़ी से अगली पीढ़ी को दी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26:51–56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पुरुष</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इस्राएली पुरुषों की कुल संख्या दर्ज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“कई इस्राएली यहाँ तक की हमारी कठिन यात्रा में जीवित बचे गए हैं” या, “मोआब के मैदानों की ओर जाते समय हमने बहुत से लोग खो दिए हैं,” या, “बहुत से ऐसे पुरुष हैं जो मिद्यानियों से लड़ेंगे।”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मूसा से कहता है कि वह यह भूमि गोत्रों को दान के रूप में दे दे, जो गोत्र में एक पीढ़ी से अगली पीढ़ी को दी जाएगी। यहोवा मूसा से कहता है कि वह बड़े गोत्रों को अधिक भूमि दे और छोटे गोत्रों को कम भूमि दे। यहोवा मूसा से कहता है कि वह चिट्ठियाँ डाले और यह तय करे कि किस गोत्र को भूमि का कौनसा भाग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पुरुषों की भूमिका निभाने वाले व्यक्तियों से पूछें, "आप क्या महसूस कर रहे हैं या क्या सोच रहे हैं?" वह व्यक्ति इस तरह उत्तर दे सकता है: “हम उस भूमि को प्राप्त करने के लिए उत्साहित हैं जो यहोवा हमें दे रहा है,” या, “यहोवा यह सुनिश्चित करेगा कि प्रत्येक गोत्र के पास अच्छी भूमि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“मेरे लोगों के पास अच्छी भूमि होगी,” या, “हर गोत्र के प्रत्येक कुल के पास अपने परिवारों की देखभाल करने के लिए पर्याप्त भूमि होगी,” या, “मैं नहीं चाहता कि मेरे लोग इस बारे में बहस करें कि भूमि का कौन सा भाग किसका है।”</w:t>
      </w:r>
      <w:r>
        <w:rPr>
          <w:lang w:val="hi_IN" w:bidi="hi_IN"/>
        </w:rPr>
      </w:r>
    </w:p>
    <w:p>
      <w:pPr>
        <w:pStyle w:val="Heading3"/>
      </w:pPr>
      <w:r>
        <w:rPr>
          <w:lang w:val="hi_IN" w:bidi="hi_IN"/>
        </w:rPr>
        <w:t>आवश्यक जानकारी</w:t>
      </w:r>
    </w:p>
    <w:p>
      <w:pPr/>
      <w:r>
        <w:rPr>
          <w:lang w:val="hi_IN" w:bidi="hi_IN"/>
        </w:rPr>
      </w:r>
      <w:r>
        <w:rPr>
          <w:lang w:val="hi_IN" w:bidi="hi_IN"/>
        </w:rPr>
        <w:t>गिनती 26:51–56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w:t>
      </w:r>
      <w:r>
        <w:rPr>
          <w:b/>
          <w:lang w:val="hi_IN" w:bidi="hi_IN"/>
        </w:rPr>
        <w:t>इस्राएल के पुरुषों</w:t>
      </w:r>
      <w:r>
        <w:rPr>
          <w:lang w:val="hi_IN" w:bidi="hi_IN"/>
        </w:rPr>
        <w:t xml:space="preserve"> की कुल संख्या 601,730 के रूप में दर्ज करता है। </w:t>
      </w:r>
      <w:r>
        <w:rPr>
          <w:b/>
          <w:lang w:val="hi_IN" w:bidi="hi_IN"/>
        </w:rPr>
        <w:t>इस्राएलियों</w:t>
      </w:r>
      <w:r>
        <w:rPr>
          <w:lang w:val="hi_IN" w:bidi="hi_IN"/>
        </w:rPr>
        <w:t xml:space="preserve"> या इस्राएल के पुरुषों के लिए उसी शब्द का उपयोग करें जिसका उपयोग आपने पिछले भागों में किया है। </w:t>
      </w:r>
      <w:r>
        <w:rPr>
          <w:b/>
          <w:lang w:val="hi_IN" w:bidi="hi_IN"/>
        </w:rPr>
        <w:t>इस्राएली</w:t>
      </w:r>
      <w:r>
        <w:rPr>
          <w:lang w:val="hi_IN" w:bidi="hi_IN"/>
        </w:rPr>
        <w:t xml:space="preserve"> मुख्य शब्दावली में है।</w:t>
      </w:r>
    </w:p>
    <w:p>
      <w:pPr/>
      <w:r>
        <w:rPr>
          <w:lang w:val="hi_IN" w:bidi="hi_IN"/>
        </w:rPr>
      </w:r>
      <w:r>
        <w:rPr>
          <w:b/>
          <w:lang w:val="hi_IN" w:bidi="hi_IN"/>
        </w:rPr>
        <w:t>यहोवा</w:t>
      </w:r>
      <w:r>
        <w:rPr>
          <w:lang w:val="hi_IN" w:bidi="hi_IN"/>
        </w:rPr>
        <w:t xml:space="preserve"> मूसा को बताता है कि इस्राएल के गोत्रों के बीच भूमि को कैसे बाँटना है। यहोवा परमेश्वर का व्यक्तिगत नाम है। इस भाग में, परमेश्वर को यहोवा कहा गया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से कहता है कि इस भूमि को इस्राएल के गोत्रों के बीच </w:t>
      </w:r>
      <w:r>
        <w:rPr>
          <w:b/>
          <w:lang w:val="hi_IN" w:bidi="hi_IN"/>
        </w:rPr>
        <w:t>आवंटित किया जाना</w:t>
      </w:r>
      <w:r>
        <w:rPr>
          <w:lang w:val="hi_IN" w:bidi="hi_IN"/>
        </w:rPr>
        <w:t xml:space="preserve"> या </w:t>
      </w:r>
      <w:r>
        <w:rPr>
          <w:b/>
          <w:lang w:val="hi_IN" w:bidi="hi_IN"/>
        </w:rPr>
        <w:t>बाँटा जाना</w:t>
      </w:r>
      <w:r>
        <w:rPr>
          <w:lang w:val="hi_IN" w:bidi="hi_IN"/>
        </w:rPr>
        <w:t xml:space="preserve"> है।</w:t>
      </w:r>
    </w:p>
    <w:p>
      <w:pPr/>
      <w:r>
        <w:rPr>
          <w:lang w:val="hi_IN" w:bidi="hi_IN"/>
        </w:rPr>
      </w:r>
      <w:r>
        <w:rPr>
          <w:lang w:val="hi_IN" w:bidi="hi_IN"/>
        </w:rPr>
        <w:t xml:space="preserve">यहाँ रुकें और समूह में चर्चा करें कि आप </w:t>
      </w:r>
      <w:r>
        <w:rPr>
          <w:b/>
          <w:lang w:val="hi_IN" w:bidi="hi_IN"/>
        </w:rPr>
        <w:t>आवंटित करने</w:t>
      </w:r>
      <w:r>
        <w:rPr>
          <w:lang w:val="hi_IN" w:bidi="hi_IN"/>
        </w:rPr>
        <w:t xml:space="preserve"> या </w:t>
      </w:r>
      <w:r>
        <w:rPr>
          <w:b/>
          <w:lang w:val="hi_IN" w:bidi="hi_IN"/>
        </w:rPr>
        <w:t>बाँटे जाने</w:t>
      </w:r>
      <w:r>
        <w:rPr>
          <w:lang w:val="hi_IN" w:bidi="hi_IN"/>
        </w:rPr>
        <w:t xml:space="preserve"> के लिए किस शब्द या वाक्यांश का उपयोग करेंगे। यदि आपने पहले ही बाइबल की किसी अन्य पुस्तक में इस विचार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 भूमि एक </w:t>
      </w:r>
      <w:r>
        <w:rPr>
          <w:b/>
          <w:lang w:val="hi_IN" w:bidi="hi_IN"/>
        </w:rPr>
        <w:t>विरासत</w:t>
      </w:r>
      <w:r>
        <w:rPr>
          <w:lang w:val="hi_IN" w:bidi="hi_IN"/>
        </w:rPr>
        <w:t xml:space="preserve"> है। विरासत वह संपत्ति या धन है जो एक बच्चे को अपने पिता की मृत्यु के बाद उनसे मिलती है। यहोवा अपने बच्चों को एक विरासत देता है, या पिता होने के नाते अपनी ओर से अपने बच्चों को एक उपहार देता है। विरासत के लिए उसी शब्द या वाक्यांश का उपयोग करें जिसका उपयोग आपने पिछले भागों में किया था।</w:t>
      </w:r>
    </w:p>
    <w:p>
      <w:pPr/>
      <w:r>
        <w:rPr>
          <w:lang w:val="hi_IN" w:bidi="hi_IN"/>
        </w:rPr>
      </w:r>
      <w:r>
        <w:rPr>
          <w:lang w:val="hi_IN" w:bidi="hi_IN"/>
        </w:rPr>
        <w:t xml:space="preserve">बड़े </w:t>
      </w:r>
      <w:r>
        <w:rPr>
          <w:b/>
          <w:lang w:val="hi_IN" w:bidi="hi_IN"/>
        </w:rPr>
        <w:t>गोत्र</w:t>
      </w:r>
      <w:r>
        <w:rPr>
          <w:lang w:val="hi_IN" w:bidi="hi_IN"/>
        </w:rPr>
        <w:t xml:space="preserve"> को अधिक भूमि मिलेगी और छोटे गोत्र को कम भूमि मिलेगी। गोत्र के लिए उसी शब्द या वाक्यांश का उपयोग करें जिसका उपयोग आपने पिछले भागों में किया था।</w:t>
      </w:r>
    </w:p>
    <w:p>
      <w:pPr/>
      <w:r>
        <w:rPr>
          <w:lang w:val="hi_IN" w:bidi="hi_IN"/>
        </w:rPr>
      </w:r>
      <w:r>
        <w:rPr>
          <w:lang w:val="hi_IN" w:bidi="hi_IN"/>
        </w:rPr>
        <w:t xml:space="preserve">मूसा उस भूमि को </w:t>
      </w:r>
      <w:r>
        <w:rPr>
          <w:b/>
          <w:lang w:val="hi_IN" w:bidi="hi_IN"/>
        </w:rPr>
        <w:t>चिट्ठियों</w:t>
      </w:r>
      <w:r>
        <w:rPr>
          <w:lang w:val="hi_IN" w:bidi="hi_IN"/>
        </w:rPr>
        <w:t xml:space="preserve"> से या </w:t>
      </w:r>
      <w:r>
        <w:rPr>
          <w:b/>
          <w:lang w:val="hi_IN" w:bidi="hi_IN"/>
        </w:rPr>
        <w:t>चिट्ठी डालकर</w:t>
      </w:r>
      <w:r>
        <w:rPr>
          <w:lang w:val="hi_IN" w:bidi="hi_IN"/>
        </w:rPr>
        <w:t xml:space="preserve"> आवंटित करेगा और बाँटेगा। चिट्ठियाँ डालना, किसी चीज को क्रम रहित तरीके से या किसी एक व्यक्ति को दूसरे से अधिक प्राथमिकता दिए बिना आवंटित करने का एक तरीका है। चिट्ठियाँ डालने में पत्थरों या लकड़ी को नीचे फेंकना शामिल हो सकता है जिन पर कोई निशान हो या न हो। बाइबल में, चिट्ठी डालने से यहोवा को किसी स्थिति में अपनी पसंद या इच्छा को दिखाने का अवसर मिल सकता है।</w:t>
      </w:r>
    </w:p>
    <w:p>
      <w:pPr/>
      <w:r>
        <w:rPr>
          <w:lang w:val="hi_IN" w:bidi="hi_IN"/>
        </w:rPr>
      </w:r>
      <w:r>
        <w:rPr>
          <w:lang w:val="hi_IN" w:bidi="hi_IN"/>
        </w:rPr>
        <w:t xml:space="preserve">यहाँ रुकें और समूह में चर्चा करें कि आप </w:t>
      </w:r>
      <w:r>
        <w:rPr>
          <w:b/>
          <w:lang w:val="hi_IN" w:bidi="hi_IN"/>
        </w:rPr>
        <w:t>चिट्ठियाँ</w:t>
      </w:r>
      <w:r>
        <w:rPr>
          <w:lang w:val="hi_IN" w:bidi="hi_IN"/>
        </w:rPr>
        <w:t xml:space="preserve"> या </w:t>
      </w:r>
      <w:r>
        <w:rPr>
          <w:b/>
          <w:lang w:val="hi_IN" w:bidi="hi_IN"/>
        </w:rPr>
        <w:t>चिट्ठियाँ डालने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26:57–65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26:57–65 को सुनें और अपने मन में रखें।</w:t>
      </w:r>
    </w:p>
    <w:p>
      <w:pPr/>
      <w:r>
        <w:rPr>
          <w:lang w:val="hi_IN" w:bidi="hi_IN"/>
        </w:rPr>
      </w:r>
      <w:r>
        <w:rPr>
          <w:lang w:val="hi_IN" w:bidi="hi_IN"/>
        </w:rPr>
        <w:t>यदि सम्भव हो, तो गिनती 26:57–65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26:57–65 का ऑडियो संस्करण सबसे आसानी से समझ में आने वाले अनुवाद में सुनें।</w:t>
      </w:r>
    </w:p>
    <w:p>
      <w:pPr/>
      <w:r>
        <w:rPr>
          <w:lang w:val="hi_IN" w:bidi="hi_IN"/>
        </w:rPr>
      </w:r>
      <w:r>
        <w:rPr>
          <w:lang w:val="hi_IN" w:bidi="hi_IN"/>
        </w:rPr>
        <w:t>इस भाग में, मूसा हमें लेवी के गोत्र के बारे में बताता है, जिसे लेवीवंशी कहा जाता है। मूसा और एलीआजर ने इस्राएलियों की जनगणना में लेवियों को शामिल नहीं किया जो मोआब के मैदानों में, यरीहो के पास और यरदन नदी के पूर्व में हैं। आपको याद होगा कि लेवियों को अन्य इस्राएलियों से अलग किया गया है और यहोवा के हैं।</w:t>
      </w:r>
    </w:p>
    <w:p>
      <w:pPr/>
      <w:r>
        <w:rPr>
          <w:lang w:val="hi_IN" w:bidi="hi_IN"/>
        </w:rPr>
      </w:r>
      <w:r>
        <w:rPr>
          <w:lang w:val="hi_IN" w:bidi="hi_IN"/>
        </w:rPr>
        <w:t xml:space="preserve">यहाँ रुकें और यदि आवश्यक हो, तो समूह के रूप में </w:t>
      </w:r>
      <w:r>
        <w:rPr>
          <w:b/>
          <w:lang w:val="hi_IN" w:bidi="hi_IN"/>
        </w:rPr>
        <w:t>मोआब के मैदान, यरदन नदी और यरीहो</w:t>
      </w:r>
      <w:r>
        <w:rPr>
          <w:lang w:val="hi_IN" w:bidi="hi_IN"/>
        </w:rPr>
        <w:t xml:space="preserve"> का नक्शा देखें। इस ऑडियो को यहाँ रोकें।</w:t>
      </w:r>
    </w:p>
    <w:p>
      <w:pPr/>
      <w:r>
        <w:rPr>
          <w:lang w:val="hi_IN" w:bidi="hi_IN"/>
        </w:rPr>
      </w:r>
      <w:r>
        <w:rPr>
          <w:lang w:val="hi_IN" w:bidi="hi_IN"/>
        </w:rPr>
        <w:t>मूसा हमें लेवियों के गोत्र के कुलों या परिवार के समूहों के बारे में बताता है। लेवियों के तीन मुख्य कुल हैं। आपको पिछले भागों से याद होगा कि इस्राएली लोग अपने कुलों के नाम अपने महत्वपूर्ण पूर्वजों के नाम पर रखते थे और उस पूर्वज के नाम में एक प्रत्यय जोड़ते थे, ताकि यह दिखाया जा सके कि यह एक कुल का नाम है। गेर्शोन के वंशज गेर्शोनियों के कुल का हिस्सा हैं। कहात के वंशज कहातियों के कुल का हिस्सा हैं। मरारी के वंशज मरारियों के कुल का हिस्सा हैं। मूसा हमें लेवी गोत्र में पाँच और कुलों के बारे में बताता है। लिब्नायों का कुल लिब्नी के वंशज हैं, जो गेर्शोन का वंशज था। हेब्रोनियों का कुल हेब्रोन के वंशज हैं, जो कहात का वंशज था। महलियों का कुल महली के वंशज हैं, और मूशियों का कुल मूशी के वंशज हैं। महली और मूशी मरारी के वंशज हैं। कोरहियों का कुल कोरह के वंशज हैं, जो कहात का वंशज था। लिब्नायों, हेब्रोनियों, महलियों, मूशियों और कोरहियों के परिवार के समूहों को कभी-कभी उप-कुल कहा जाता है। उप-कुल एक छोटा परिवार समूह होता है जो किसी बड़े कुल का हिस्सा होता है। हम नहीं जानते कि उन अन्य तीन कुलों या उप-कुलों के साथ क्या हुआ जिन्हें मूसा ने सीनै पर्वत पर दर्ज किया था, जब मूसा ने पहली बार लेवियों की गिनती की और उन्हें दर्ज किया था।</w:t>
      </w:r>
    </w:p>
    <w:p>
      <w:pPr/>
      <w:r>
        <w:rPr>
          <w:lang w:val="hi_IN" w:bidi="hi_IN"/>
        </w:rPr>
      </w:r>
      <w:r>
        <w:rPr>
          <w:lang w:val="hi_IN" w:bidi="hi_IN"/>
        </w:rPr>
        <w:t>यहाँ रुकें और समूह में इस प्रश्न पर चर्चा करें: आप अपने आप को किन परिवारिक समूहों से सम्बंधित मानते हैं? क्या आप एक से अधिक परिवारिक समूहों से सम्बंधित हैं? इस ऑडियो को यहाँ रोकें।</w:t>
      </w:r>
    </w:p>
    <w:p>
      <w:pPr/>
      <w:r>
        <w:rPr>
          <w:lang w:val="hi_IN" w:bidi="hi_IN"/>
        </w:rPr>
      </w:r>
      <w:r>
        <w:rPr>
          <w:lang w:val="hi_IN" w:bidi="hi_IN"/>
        </w:rPr>
        <w:t>मूसा इस्राएलियों को महायाजक के पूर्वजों की याद दिलाता है। मूसा इस्राएलियों को याद दिलाता है कि एलीआजर एक कहाती लेवी है और उस कुल का हिस्सा है जिसे यहोवा ने निवास-स्थान में सेवा करने के लिए चुना था। साथ ही, एलीआजर हारून का पुत्र है, और यहोवा ने हारून को महायाजक के रूप में चुना था। यहोवा ने मूसा और हारून से कहा कि जब हारून की मृत्यु होगी तो उसका पुत्र महायाजक होगा। अम्राम कहात का पुत्र था। हम नहीं जानते कि यह कहात का सीधा पुत्र था या कहात का कोई वंशज था। अम्राम मूसा और हारून का पिता था। हम नहीं जानते कि मूसा का पिता अम्राम वही अम्राम है जिसका नाम कहात का पुत्र रखा गया है। यदि अम्राम कहात का सीधा पुत्र था, तो मूसा और हारून का पिता अम्राम, शायद एक अलग अम्राम था। मूसा इस्राएलियों को दिखाता है कि हारून अपने पिता और माता दोनों की ओर से लेवी वंश का था। हारून की माता योकेबेद, लेवी की एक बेटी या स्त्री वंशज थी। लेवी की मृत्यु बहुत पहले हो चुकी है और योकेबेद का सीधा पिता नहीं हो सकता।</w:t>
      </w:r>
    </w:p>
    <w:p>
      <w:pPr/>
      <w:r>
        <w:rPr>
          <w:lang w:val="hi_IN" w:bidi="hi_IN"/>
        </w:rPr>
      </w:r>
      <w:r>
        <w:rPr>
          <w:lang w:val="hi_IN" w:bidi="hi_IN"/>
        </w:rPr>
        <w:t>मूसा हमें हारून के पुत्रों की याद दिलाता है और इस्राएलियों को यहोवा के प्रति आज्ञाकारी बने रहने के लिए तीसरी और अंतिम चेतावनी देता है। आपको याद होगा कि मूसा ने इस्राएलियों को पहली चेतावनी के रूप में रूबेन के गोत्र के दातान और अबीराम की याद दिलाई थी। मूसा ने दूसरी चेतावनी के रूप में इस्राएलियों को यहूदा के गोत्र के एर और ओनान की याद दिलाई। लेवी के गोत्र के नादाब और अबीहू तीसरी चेतावनी है। नादाब और अबीहू ने यहोवा के निर्देशों का पालन नहीं किया कि किस तरह की आग जलानी है, और यहोवा ने उन्हें मार डाला।</w:t>
      </w:r>
    </w:p>
    <w:p>
      <w:pPr/>
      <w:r>
        <w:rPr>
          <w:lang w:val="hi_IN" w:bidi="hi_IN"/>
        </w:rPr>
      </w:r>
      <w:r>
        <w:rPr>
          <w:lang w:val="hi_IN" w:bidi="hi_IN"/>
        </w:rPr>
        <w:t>मूसा लेवी के गोत्र में एक महीने या उससे अधिक आयु के 23,000 पुरुषों और लड़कों को दर्ज करता है। लेवियों को उसी तरह दर्ज किया गया है जैसे सीनै पर्वत पर दर्ज किया गया था। यह इस्राएल के अन्य गोत्रों से अलग है। मूसा ने लेवियों की गिनती में एक महीने से अधिक उम्र के बच्चों, लड़कों और सभी पुरुषों को शामिल किया है। हम नहीं जानते कि प्रत्येक कुल में कितने लोग हैं। लेवी के गोत्र के लिए, मूसा इस दूसरी गिनती में पहली गिनती की तुलना में 1,000 अधिक लोगों को दर्ज करता है।</w:t>
      </w:r>
    </w:p>
    <w:p>
      <w:pPr/>
      <w:r>
        <w:rPr>
          <w:lang w:val="hi_IN" w:bidi="hi_IN"/>
        </w:rPr>
      </w:r>
      <w:r>
        <w:rPr>
          <w:lang w:val="hi_IN" w:bidi="hi_IN"/>
        </w:rPr>
        <w:t>यहाँ रुकें और समूह में इस प्रश्न पर चर्चा करें: यदि कोई आपके लोगों की गिनती करता है, तो उस गिनती में किसे शामिल किया जाता है। क्या अलग-अलग लोगों के समूहों को अलग-अलग तरीके से गिना जाता है या दर्ज किया जाता है? इस ऑडियो को यहाँ रोकें।</w:t>
      </w:r>
    </w:p>
    <w:p>
      <w:pPr/>
      <w:r>
        <w:rPr>
          <w:lang w:val="hi_IN" w:bidi="hi_IN"/>
        </w:rPr>
      </w:r>
      <w:r>
        <w:rPr>
          <w:lang w:val="hi_IN" w:bidi="hi_IN"/>
        </w:rPr>
        <w:t>मूसा ने मोआब के मैदानों में इस्राएल के गोत्रों की जनगणना की ताकि यह पता लगा सके कि प्रत्येक गोत्र को कितनी भूमि की आवश्यकता होगी और कितने पुरुष युद्ध कर सकते हैं। लेवियों को भूमि की आवश्यकता नहीं है, और वे युद्ध नहीं करेंगे, इसलिए उन्हें दूसरी जनगणना में शामिल नहीं किया गया है। लेवियों को न तो कोई विरासत मिलती है, और न ही पीढ़ियों में देने के लिए भूमि का कोई उपहार, क्योंकि इस्राएल के गोत्र लेवियों की सहायता के लिए अपने पास मौजूद चीज़ों का एक भाग देते हैं। लेवियों को यहोवा की सेवा करने के लिए अलग किया गया है।</w:t>
      </w:r>
    </w:p>
    <w:p>
      <w:pPr/>
      <w:r>
        <w:rPr>
          <w:lang w:val="hi_IN" w:bidi="hi_IN"/>
        </w:rPr>
      </w:r>
      <w:r>
        <w:rPr>
          <w:lang w:val="hi_IN" w:bidi="hi_IN"/>
        </w:rPr>
        <w:t>यहाँ रुकें और समूह में इस प्रश्न पर चर्चा करें: आपके समुदाय में कौन है, यदि कोई है, जो अपना भोजन खरीदता नहीं है और न ही उगाता है, बल्कि समुदाय के अन्य सदस्य उनके लिए भोजन प्रदान करते हैं? समुदाय के बाकी लोग उनकी देखभाल क्यों करते हैं? इस ऑडियो को यहाँ रोकें।</w:t>
      </w:r>
    </w:p>
    <w:p>
      <w:pPr/>
      <w:r>
        <w:rPr>
          <w:lang w:val="hi_IN" w:bidi="hi_IN"/>
        </w:rPr>
      </w:r>
      <w:r>
        <w:rPr>
          <w:lang w:val="hi_IN" w:bidi="hi_IN"/>
        </w:rPr>
        <w:t>मूसा इस्राएलियों को दूसरी जनगणना और लेवियों का विवरण बताते हुए समाप्त करता है। मूसा ने हमें जनगणना के समय मोआब के मैदानों में, इस्राएल के 12 गोत्रों में 20 साल या उससे अधिक उम्र के पुरुषों की संख्या उनके कुलों के अनुसार और एक महीने या उससे अधिक उम्र के लेविय लड़कों और पुरुषों की संख्या बताई है। मूसा हमें बताता है कि इस्राएल के लोगों पर यहोवा का न्याय पूरा हो चूका है। पहली जनगणना में गिना और दर्ज किया गया लगभग कोई भी व्यक्ति दूसरी जनगणना में जीवित नहीं था। दोनों स्थानों पर केवल दो पुरुषों को ही गिना गया और दर्ज किया गया था। कालेब और यहोशू यहोवा के प्रति विश्वासयोग्य थे और जंगल में उस समय जीवित रहे। मूसा स्वयं को उन लोगों में शामिल नहीं करता जो जीवित रहेंगे। मूसा जानता है कि मूसा उस देश में प्रवेश करने के लिए जीवित नहीं रहेगा जिसका वादा यहोवा ने इस्राएलियों से किया है। मूसा यहोवा के प्रति अविश्वासयोग्य था और जंगल में ही मर जाएगा।</w:t>
      </w:r>
      <w:r>
        <w:rPr>
          <w:lang w:val="hi_IN" w:bidi="hi_IN"/>
        </w:rPr>
      </w:r>
    </w:p>
    <w:p>
      <w:pPr>
        <w:pStyle w:val="Heading3"/>
      </w:pPr>
      <w:r>
        <w:rPr>
          <w:lang w:val="hi_IN" w:bidi="hi_IN"/>
        </w:rPr>
        <w:t>घटनाओं को समझाना</w:t>
      </w:r>
    </w:p>
    <w:p>
      <w:pPr/>
      <w:r>
        <w:rPr>
          <w:lang w:val="hi_IN" w:bidi="hi_IN"/>
        </w:rPr>
      </w:r>
      <w:r>
        <w:rPr>
          <w:lang w:val="hi_IN" w:bidi="hi_IN"/>
        </w:rPr>
        <w:t>गिनती 26:57–65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मूसा लेविय कुलों और उप-कुलों को दर्ज करता है।</w:t>
      </w:r>
    </w:p>
    <w:p>
      <w:pPr/>
      <w:r>
        <w:rPr>
          <w:lang w:val="hi_IN" w:bidi="hi_IN"/>
        </w:rPr>
      </w:r>
      <w:r>
        <w:rPr>
          <w:b/>
          <w:lang w:val="hi_IN" w:bidi="hi_IN"/>
        </w:rPr>
        <w:t>दूसरे दृश्य में:</w:t>
      </w:r>
      <w:r>
        <w:rPr>
          <w:lang w:val="hi_IN" w:bidi="hi_IN"/>
        </w:rPr>
        <w:t xml:space="preserve"> मूसा इस्राएलियों को महायाजक हारून और एलीआजर के पूर्वजों की याद दिलाता है।</w:t>
      </w:r>
    </w:p>
    <w:p>
      <w:pPr/>
      <w:r>
        <w:rPr>
          <w:lang w:val="hi_IN" w:bidi="hi_IN"/>
        </w:rPr>
      </w:r>
      <w:r>
        <w:rPr>
          <w:b/>
          <w:lang w:val="hi_IN" w:bidi="hi_IN"/>
        </w:rPr>
        <w:t>तीसरे दृश्य में:</w:t>
      </w:r>
      <w:r>
        <w:rPr>
          <w:lang w:val="hi_IN" w:bidi="hi_IN"/>
        </w:rPr>
        <w:t xml:space="preserve"> मूसा इस्राएलियों को नादाब और अबीहू की चेतावनी के रूप में याद दिलाता है कि वे यहोवा के प्रति आज्ञाकारी बने रहें।</w:t>
      </w:r>
    </w:p>
    <w:p>
      <w:pPr/>
      <w:r>
        <w:rPr>
          <w:lang w:val="hi_IN" w:bidi="hi_IN"/>
        </w:rPr>
      </w:r>
      <w:r>
        <w:rPr>
          <w:b/>
          <w:lang w:val="hi_IN" w:bidi="hi_IN"/>
        </w:rPr>
        <w:t>चौथे दृश्य में:</w:t>
      </w:r>
      <w:r>
        <w:rPr>
          <w:lang w:val="hi_IN" w:bidi="hi_IN"/>
        </w:rPr>
        <w:t xml:space="preserve"> मूसा इस्राएलियों को मोआब के मैदानों में लेवियों की संख्या बताता है।</w:t>
      </w:r>
    </w:p>
    <w:p>
      <w:pPr/>
      <w:r>
        <w:rPr>
          <w:lang w:val="hi_IN" w:bidi="hi_IN"/>
        </w:rPr>
      </w:r>
      <w:r>
        <w:rPr>
          <w:b/>
          <w:lang w:val="hi_IN" w:bidi="hi_IN"/>
        </w:rPr>
        <w:t>पाँचवें दृश्य में:</w:t>
      </w:r>
      <w:r>
        <w:rPr>
          <w:lang w:val="hi_IN" w:bidi="hi_IN"/>
        </w:rPr>
        <w:t xml:space="preserve"> मूसा इस्राएलियों को दूसरी जनगणना के बारे में बताकर समाप्त करता है। मूसा इस्राएलियों से कहता है कि यहोवा ने इस्राएलियों की अविश्वासयोग्यता पर उसके न्याय को पूरा कर दिया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गेर्शोनियों, कहातियों, मरारियों, लिब्नायों, हेब्रोनियों, महलियों, मूशियों और कोरहियों</w:t>
      </w:r>
    </w:p>
    <w:p>
      <w:pPr>
        <w:pStyle w:val="ListBullet"/>
        <w:spacing w:line="240" w:lineRule="auto"/>
        <w:ind w:left="720"/>
      </w:pPr>
      <w:r>
        <w:rPr>
          <w:lang w:val="hi_IN" w:bidi="hi_IN"/>
        </w:rPr>
      </w:r>
      <w:r>
        <w:rPr>
          <w:lang w:val="hi_IN" w:bidi="hi_IN"/>
        </w:rPr>
        <w:t>हारून और हारून के पूर्वज, अम्राम, कहात और योकेबेद</w:t>
      </w:r>
    </w:p>
    <w:p>
      <w:pPr>
        <w:pStyle w:val="ListBullet"/>
        <w:spacing w:line="240" w:lineRule="auto"/>
        <w:ind w:left="720"/>
      </w:pPr>
      <w:r>
        <w:rPr>
          <w:lang w:val="hi_IN" w:bidi="hi_IN"/>
        </w:rPr>
      </w:r>
      <w:r>
        <w:rPr>
          <w:lang w:val="hi_IN" w:bidi="hi_IN"/>
        </w:rPr>
        <w:t>हारून के मृत पुत्र, नादाब और अबीहू</w:t>
      </w:r>
    </w:p>
    <w:p>
      <w:pPr>
        <w:pStyle w:val="ListBullet"/>
        <w:spacing w:line="240" w:lineRule="auto"/>
        <w:ind w:left="720"/>
      </w:pPr>
      <w:r>
        <w:rPr>
          <w:lang w:val="hi_IN" w:bidi="hi_IN"/>
        </w:rPr>
      </w:r>
      <w:r>
        <w:rPr>
          <w:lang w:val="hi_IN" w:bidi="hi_IN"/>
        </w:rPr>
        <w:t>महायाजक एलीआजर</w:t>
      </w:r>
    </w:p>
    <w:p>
      <w:pPr>
        <w:pStyle w:val="ListBullet"/>
        <w:spacing w:line="240" w:lineRule="auto"/>
        <w:ind w:left="720"/>
      </w:pPr>
      <w:r>
        <w:rPr>
          <w:lang w:val="hi_IN" w:bidi="hi_IN"/>
        </w:rPr>
      </w:r>
      <w:r>
        <w:rPr>
          <w:lang w:val="hi_IN" w:bidi="hi_IN"/>
        </w:rPr>
        <w:t xml:space="preserve">याजक ईतामार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कालेब और यहोशू</w:t>
      </w:r>
    </w:p>
    <w:p>
      <w:pPr/>
      <w:r>
        <w:rPr>
          <w:lang w:val="hi_IN" w:bidi="hi_IN"/>
        </w:rPr>
      </w:r>
      <w:r>
        <w:rPr>
          <w:lang w:val="hi_IN" w:bidi="hi_IN"/>
        </w:rPr>
        <w:t>हारून और हारून के पूर्वज, अम्राम, कहात और योकेबेद, जो पहले ही मर चुके हैं। हारून के पुत्र, नादाब और अबीहू, जो मर गए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ने इस्राएल के गोत्रों की जनगणना के परिणाम बताना समाप्त कर दिया है। अब, मूसा लेवी के गोत्र की सूची देता है और लेवी के उन पुत्रों या पुरुष वंशजों के नाम बताता है, जिनके नाम पर कुल या उप-कुल के नाम हैं और इस समय मौजूद हैं। कुल और उप-कुल के नाम लेवी के पुरुष वंशजों के नामों से रखे गए हैं।</w:t>
      </w:r>
    </w:p>
    <w:p>
      <w:pPr/>
      <w:r>
        <w:rPr>
          <w:lang w:val="hi_IN" w:bidi="hi_IN"/>
        </w:rPr>
      </w:r>
      <w:r>
        <w:rPr>
          <w:lang w:val="hi_IN" w:bidi="hi_IN"/>
        </w:rPr>
        <w:t>मूसा कुछ अतिरिक्त पृष्ठभूमि की जानकारी देता है जो जनगणना से संबंधित नहीं है। मूसा कहात के वंशजों के बारे में बात करता है और इस्राएलियों को चेतावनी देता है। कहात हारून, मूसा और मिर्याम का पूर्वज था। हारून एलीआजर का सीधा पिता था। मूसा इस्राएलियों को याद दिलाता है कि हारून और उसके पुत्रों को यहोवा ने अपने याजक होने के लिए अलग किया है। मूसा इस्राएलियों को हारून के पहले और दूसरे पुत्र, नादाब और अबीहू की याद दिलाता है। मूसा नादाब और अबीहू का उपयोग इस्राएलियों के लिए तीसरी चेतावनी के रूप में करता है। यह चेतावनी इस्राएलियों को याद दिलाती है कि वे यहोवा के प्रति आज्ञाकारी बने रहें और केवल वही करें जो यहोवा उन्हें करने के लिए कहता है। यहोवा ने नादाब और अबीहू को मार डाला क्योंकि उन्होंने गलत तरीके से यहोवा को आग चढ़ाई थी।</w:t>
      </w:r>
    </w:p>
    <w:p>
      <w:pPr/>
      <w:r>
        <w:rPr>
          <w:lang w:val="hi_IN" w:bidi="hi_IN"/>
        </w:rPr>
      </w:r>
      <w:r>
        <w:rPr>
          <w:lang w:val="hi_IN" w:bidi="hi_IN"/>
        </w:rPr>
        <w:t>मूसा द्वारा तीसरी चेतावनी देने के बाद, मूसा मोआब के मैदानों में रहने वाले लेवियों का विवरण दर्ज करना समाप्त करता है। यह दर्ज करने के समय लेवी के गोत्र में एक महीने या उससे अधिक आयु के लोगों, लड़कों और पुरुषों की संख्या 23,000 है। मूसा इस्राएलियों को समझाता है कि लेवियों को अलग से दर्ज किया गया है क्योंकि लेवियों को कोई विरासत या भूमि का उपहार नहीं मिलेगा। यहोवा लेवियों के लिए भोजन और रहने की व्यवस्था इस्राएल के अन्य गोत्रों से अलग तरीके से करता है।</w:t>
      </w:r>
    </w:p>
    <w:p>
      <w:pPr/>
      <w:r>
        <w:rPr>
          <w:lang w:val="hi_IN" w:bidi="hi_IN"/>
        </w:rPr>
      </w:r>
      <w:r>
        <w:rPr>
          <w:lang w:val="hi_IN" w:bidi="hi_IN"/>
        </w:rPr>
        <w:t>यहाँ रुकें और यह कार्य समूह में करें: समूह में से एक व्यक्ति कल उन्होंने क्या किया, इसके बारे में बताए, लेकिन अपनी बात पूरी करने से पहले बीच में रुक जाए और उस व्यक्ति के बारे में अतिरिक्त पृष्ठभूमि जानकारी दे, जिसे उन्होंने कल देखा था। इस बात पर ध्यान दें कि वे अतिरिक्त जानकारी कैसे देते हैं और फिर मुख्य कहानी पर वापस कैसे लौटते हैं। इस ऑडियो को यहाँ रोकें।</w:t>
      </w:r>
    </w:p>
    <w:p>
      <w:pPr/>
      <w:r>
        <w:rPr>
          <w:lang w:val="hi_IN" w:bidi="hi_IN"/>
        </w:rPr>
      </w:r>
      <w:r>
        <w:rPr>
          <w:lang w:val="hi_IN" w:bidi="hi_IN"/>
        </w:rPr>
        <w:t>इस भाग का अंतिम भाग पिछले सभी भागों के अंत के रूप में है, जहाँ मूसा इस्राएलियों को इस्राएल के गोत्रों की दूसरी जनगणना और लेवियों के विवरण के बारे में बताता है। अब इस्राएलियों के पास उन सभी इस्राएलियों का पूरा विवरण है जो यरीहो में यरदन नदी के पास मोआब के मैदानों में हैं। मूसा इस्राएलियों से कहता है कि इस जनगणना में दिया गया विवरण पहली जनगणना के विवरण से अलग लोगों का है। ऐसा इसलिए है क्योंकि कालेब और यहोशू को छोड़कर पहली जनगणना के सभी लोग मर चुके हैं। यहोवा का न्याय पूरा हो चूका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26:57–65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गेर्शोनियों, कहातियों, मरारियों, लिब्नायों, हेब्रोनियों, महलियों, मूशियों और कोरहियों</w:t>
      </w:r>
    </w:p>
    <w:p>
      <w:pPr>
        <w:pStyle w:val="ListBullet"/>
        <w:spacing w:line="240" w:lineRule="auto"/>
        <w:ind w:left="720"/>
      </w:pPr>
      <w:r>
        <w:rPr>
          <w:lang w:val="hi_IN" w:bidi="hi_IN"/>
        </w:rPr>
      </w:r>
      <w:r>
        <w:rPr>
          <w:lang w:val="hi_IN" w:bidi="hi_IN"/>
        </w:rPr>
        <w:t>हारून और हारून के पूर्वज, अम्राम, कहात और योकेबेद</w:t>
      </w:r>
    </w:p>
    <w:p>
      <w:pPr>
        <w:pStyle w:val="ListBullet"/>
        <w:spacing w:line="240" w:lineRule="auto"/>
        <w:ind w:left="720"/>
      </w:pPr>
      <w:r>
        <w:rPr>
          <w:lang w:val="hi_IN" w:bidi="hi_IN"/>
        </w:rPr>
      </w:r>
      <w:r>
        <w:rPr>
          <w:lang w:val="hi_IN" w:bidi="hi_IN"/>
        </w:rPr>
        <w:t>हारून के मृत पुत्र, नादाब और अबीहू</w:t>
      </w:r>
    </w:p>
    <w:p>
      <w:pPr>
        <w:pStyle w:val="ListBullet"/>
        <w:spacing w:line="240" w:lineRule="auto"/>
        <w:ind w:left="720"/>
      </w:pPr>
      <w:r>
        <w:rPr>
          <w:lang w:val="hi_IN" w:bidi="hi_IN"/>
        </w:rPr>
      </w:r>
      <w:r>
        <w:rPr>
          <w:lang w:val="hi_IN" w:bidi="hi_IN"/>
        </w:rPr>
        <w:t>महायाजक एलीआजर</w:t>
      </w:r>
    </w:p>
    <w:p>
      <w:pPr>
        <w:pStyle w:val="ListBullet"/>
        <w:spacing w:line="240" w:lineRule="auto"/>
        <w:ind w:left="720"/>
      </w:pPr>
      <w:r>
        <w:rPr>
          <w:lang w:val="hi_IN" w:bidi="hi_IN"/>
        </w:rPr>
      </w:r>
      <w:r>
        <w:rPr>
          <w:lang w:val="hi_IN" w:bidi="hi_IN"/>
        </w:rPr>
        <w:t xml:space="preserve">याजक ईतामार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कालेब और यहोशू</w:t>
      </w:r>
    </w:p>
    <w:p>
      <w:pPr/>
      <w:r>
        <w:rPr>
          <w:lang w:val="hi_IN" w:bidi="hi_IN"/>
        </w:rPr>
      </w:r>
      <w:r>
        <w:rPr>
          <w:lang w:val="hi_IN" w:bidi="hi_IN"/>
        </w:rPr>
        <w:t>हारून, अम्राम, कहात, योकेबेद, नादाब और अबीहू पहले ही मर चुके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लेवियों के कुलों और उप-कुलों को दर्ज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उन लेविय कुलों का विवरण देना चाहता हूँ जो मोआब के मैदानों में हैं,” या, “लेवियों के कुछ परिवारिक समूह हमारी मोआब के मैदानों की ओर यात्रा में जीवित नहीं बचे।”</w:t>
      </w:r>
    </w:p>
    <w:p>
      <w:pPr>
        <w:pStyle w:val="ListBullet"/>
        <w:spacing w:line="240" w:lineRule="auto"/>
        <w:ind w:left="720"/>
      </w:pPr>
      <w:r>
        <w:rPr>
          <w:lang w:val="hi_IN" w:bidi="hi_IN"/>
        </w:rPr>
      </w:r>
      <w:r>
        <w:rPr>
          <w:lang w:val="hi_IN" w:bidi="hi_IN"/>
        </w:rPr>
        <w:t>गेर्शोनियों, कहातियों, मरारियों, लिब्नायों, हेब्रोनियों, महलियों, मूशियों और कोरहियों की भूमिका निभाने वाले व्यक्तियों से पूछें, "आप क्या महसूस कर रहे हैं या क्या सोच रहे हैं?" वे लोग इस तरह से उत्तर दे सकते हैं: “हमने जंगल की यात्रा के दौरान यहोवा की सेवा की है,” या, “हम इस बात से प्रसन्न हैं कि हम उस देश में प्रवेश करने के करीब हैं जिसे यहोवा ने इस्राएल के गोत्रों से वादा किया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को महायाजक हारून और एलीआजर के पूर्वजों की याद दिलाता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“इस्राएलियों को यह याद रखना चाहिए कि एलीआजर महायाजक है, क्योंकि वह एक लेविय है और हारून का वंशज है, जिसे यहोवा ने महायाजक होने के लिए चुना था,” या, “यहोवा का महायाजक सदा हारून का लेविय वंशज ही होगा।”</w:t>
      </w:r>
    </w:p>
    <w:p>
      <w:pPr>
        <w:pStyle w:val="ListBullet"/>
        <w:spacing w:line="240" w:lineRule="auto"/>
        <w:ind w:left="720"/>
      </w:pPr>
      <w:r>
        <w:rPr>
          <w:lang w:val="hi_IN" w:bidi="hi_IN"/>
        </w:rPr>
      </w:r>
      <w:r>
        <w:rPr>
          <w:lang w:val="hi_IN" w:bidi="hi_IN"/>
        </w:rPr>
        <w:t>एलीआजर की भूमिका निभाने वाले व्यक्ति से पूछें, "आप क्या महसूस कर रहे हैं या क्या सोच रहे हैं?" वह व्यक्ति इस तरह उत्तर दे सकता है, “यहोवा ने मुझे महायाजक के रूप में चुना है क्योंकि मैं हारून का सबसे बड़ा जीवित पुत्र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को चेतावनी के रूप में नादाब और अबीहू की याद दिलाता है ताकि वे यहोवा के प्रति आज्ञाकारी बने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“लेवियों को यहोवा की सेवा करते समय यहोवा के सभी निर्देशों का ध्यान से पालन करना चाहिए।”</w:t>
      </w:r>
    </w:p>
    <w:p>
      <w:pPr>
        <w:pStyle w:val="ListBullet"/>
        <w:spacing w:line="240" w:lineRule="auto"/>
        <w:ind w:left="720"/>
      </w:pPr>
      <w:r>
        <w:rPr>
          <w:lang w:val="hi_IN" w:bidi="hi_IN"/>
        </w:rPr>
      </w:r>
      <w:r>
        <w:rPr>
          <w:lang w:val="hi_IN" w:bidi="hi_IN"/>
        </w:rPr>
        <w:t>ईतामार की भूमिका निभाने वाले व्यक्ति से पूछें, "आप क्या महसूस कर रहे हैं या क्या सोच रहे हैं?" वह व्यक्ति इस तरह उत्तर दे सकता है, "मुझे लगता है कि यहोवा मुझे सावधान रहने की चेतावनी दे रहा है! मैं केवल यहोवा के याजक के रूप में ही यहोवा की सेवा करूँगा और महायाजक का कोई काम करने की कोशिश नहीं करूँगा।”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को मोआब के मैदानों में लेवियों की संख्या बताता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गेर्शोनियों, कहातियों, मरारियों, लिब्नायों, हेब्रोनियों, महलियों, मूशियों और कोरहियों की भूमिका निभाने वाले व्यक्तियों से पूछें, "आप क्या महसूस कर रहे हैं या क्या सोच रहे हैं?" वे लोग इस तरह उत्तर दे सकते हैं: “हमारे नए देश में यहोवा की सेवा करने के लिए बहुत से लेविय लोग तैयार होंगे,” या, “अन्य गोत्रों को हम सभी की देखभाल के लिए बहुत अधिक भोजन देना होगा।”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को दूसरी जनगणना के बारे में बताकर समाप्त करता है। मूसा इस्राएलियों से कहता है कि यहोवा ने इस्राएलियों की अविश्वासयोग्यता पर उसके न्याय को पूरा कर दिया है। सीनै पर्वत और मोआब के मैदानों में होने वाली दोनों जनगणना में केवल कालेब और यहोशू के नाम ही दर्ज किए गए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"मूसा और एलीआजर ने मेरी आज्ञा मानी है और मेरे सभी लोगों को दर्ज किया है," या "मैं अपने लोगों के लिए बहुत खुश हूँ! वे उस देश में जाने के लिए तैयार हैं जिसका मैंने उनसे वादा किया था,” या, “मेरे लोगों पर मेरा न्याय पूरा हो चुका है।”</w:t>
      </w:r>
    </w:p>
    <w:p>
      <w:pPr>
        <w:pStyle w:val="ListBullet"/>
        <w:spacing w:line="240" w:lineRule="auto"/>
        <w:ind w:left="720"/>
      </w:pPr>
      <w:r>
        <w:rPr>
          <w:lang w:val="hi_IN" w:bidi="hi_IN"/>
        </w:rPr>
      </w:r>
      <w:r>
        <w:rPr>
          <w:lang w:val="hi_IN" w:bidi="hi_IN"/>
        </w:rPr>
        <w:t>कालेब और यहोशू की भूमिका निभाने वाले व्यक्तियों से पूछें, "आप क्या महसूस कर रहे हैं या क्या सोच रहे हैं?" वे लोग इस तरह से उत्तर दे सकते हैं, “हमें इस बात का दु:ख है कि हमने अपने दोस्तों और परिवार को जंगल में मरते हुए देखा है, लेकिन हम आखिरकार उस देश में प्रवेश करके बहुत खुश हैं जो इतने साल पहले बहुत अच्छा दिखता था।”</w:t>
      </w:r>
      <w:r>
        <w:rPr>
          <w:lang w:val="hi_IN" w:bidi="hi_IN"/>
        </w:rPr>
      </w:r>
    </w:p>
    <w:p>
      <w:pPr>
        <w:pStyle w:val="Heading3"/>
      </w:pPr>
      <w:r>
        <w:rPr>
          <w:lang w:val="hi_IN" w:bidi="hi_IN"/>
        </w:rPr>
        <w:t>आवश्यक जानकारी</w:t>
      </w:r>
    </w:p>
    <w:p>
      <w:pPr/>
      <w:r>
        <w:rPr>
          <w:lang w:val="hi_IN" w:bidi="hi_IN"/>
        </w:rPr>
      </w:r>
      <w:r>
        <w:rPr>
          <w:lang w:val="hi_IN" w:bidi="hi_IN"/>
        </w:rPr>
        <w:t>गिनती 26:57–65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लेवियों के </w:t>
      </w:r>
      <w:r>
        <w:rPr>
          <w:b/>
          <w:lang w:val="hi_IN" w:bidi="hi_IN"/>
        </w:rPr>
        <w:t>कुलों</w:t>
      </w:r>
      <w:r>
        <w:rPr>
          <w:lang w:val="hi_IN" w:bidi="hi_IN"/>
        </w:rPr>
        <w:t xml:space="preserve"> और उप-कुलों या छोटे </w:t>
      </w:r>
      <w:r>
        <w:rPr>
          <w:b/>
          <w:lang w:val="hi_IN" w:bidi="hi_IN"/>
        </w:rPr>
        <w:t>परिवार के समूहों</w:t>
      </w:r>
      <w:r>
        <w:rPr>
          <w:lang w:val="hi_IN" w:bidi="hi_IN"/>
        </w:rPr>
        <w:t xml:space="preserve"> को दर्ज करता है। कुल या परिवार के समूह के लिए उसी शब्द या वाक्यांश का उपयोग करें जिसका उपयोग आपने पिछले भागों में किया था।</w:t>
      </w:r>
    </w:p>
    <w:p>
      <w:pPr/>
      <w:r>
        <w:rPr>
          <w:lang w:val="hi_IN" w:bidi="hi_IN"/>
        </w:rPr>
      </w:r>
      <w:r>
        <w:rPr>
          <w:lang w:val="hi_IN" w:bidi="hi_IN"/>
        </w:rPr>
        <w:t xml:space="preserve">कहात अम्राम </w:t>
      </w:r>
      <w:r>
        <w:rPr>
          <w:b/>
          <w:lang w:val="hi_IN" w:bidi="hi_IN"/>
        </w:rPr>
        <w:t>का पिता</w:t>
      </w:r>
      <w:r>
        <w:rPr>
          <w:lang w:val="hi_IN" w:bidi="hi_IN"/>
        </w:rPr>
        <w:t xml:space="preserve"> था, या उसने अम्राम को </w:t>
      </w:r>
      <w:r>
        <w:rPr>
          <w:b/>
          <w:lang w:val="hi_IN" w:bidi="hi_IN"/>
        </w:rPr>
        <w:t>जन्माया</w:t>
      </w:r>
      <w:r>
        <w:rPr>
          <w:lang w:val="hi_IN" w:bidi="hi_IN"/>
        </w:rPr>
        <w:t>। जन्माया शब्द का अर्थ है कहात के कारण अम्राम का जन्म हुआ। "का पिता" या जन्माने के लिए उसी शब्द या वाक्यांश का उपयोग करें जिसका उपयोग आपने पिछले भागों में किया था।</w:t>
      </w:r>
    </w:p>
    <w:p>
      <w:pPr/>
      <w:r>
        <w:rPr>
          <w:lang w:val="hi_IN" w:bidi="hi_IN"/>
        </w:rPr>
      </w:r>
      <w:r>
        <w:rPr>
          <w:lang w:val="hi_IN" w:bidi="hi_IN"/>
        </w:rPr>
        <w:t xml:space="preserve">अम्राम की पत्नी योकेबेद थी, जो लेवी की </w:t>
      </w:r>
      <w:r>
        <w:rPr>
          <w:b/>
          <w:lang w:val="hi_IN" w:bidi="hi_IN"/>
        </w:rPr>
        <w:t>बेटी</w:t>
      </w:r>
      <w:r>
        <w:rPr>
          <w:lang w:val="hi_IN" w:bidi="hi_IN"/>
        </w:rPr>
        <w:t xml:space="preserve"> या </w:t>
      </w:r>
      <w:r>
        <w:rPr>
          <w:b/>
          <w:lang w:val="hi_IN" w:bidi="hi_IN"/>
        </w:rPr>
        <w:t>स्त्री वंशज</w:t>
      </w:r>
      <w:r>
        <w:rPr>
          <w:lang w:val="hi_IN" w:bidi="hi_IN"/>
        </w:rPr>
        <w:t xml:space="preserve"> थी। बेटी या स्त्री वंशज के लिए उसी शब्द या वाक्यांश का उपयोग करें जिसका उपयोग आपने पिछले भागों में किया था।</w:t>
      </w:r>
    </w:p>
    <w:p>
      <w:pPr/>
      <w:r>
        <w:rPr>
          <w:lang w:val="hi_IN" w:bidi="hi_IN"/>
        </w:rPr>
      </w:r>
      <w:r>
        <w:rPr>
          <w:lang w:val="hi_IN" w:bidi="hi_IN"/>
        </w:rPr>
        <w:t xml:space="preserve">योकेबेद लेवी के यहाँ </w:t>
      </w:r>
      <w:r>
        <w:rPr>
          <w:b/>
          <w:lang w:val="hi_IN" w:bidi="hi_IN"/>
        </w:rPr>
        <w:t>पैदा हुई थी</w:t>
      </w:r>
      <w:r>
        <w:rPr>
          <w:lang w:val="hi_IN" w:bidi="hi_IN"/>
        </w:rPr>
        <w:t xml:space="preserve">, या </w:t>
      </w:r>
      <w:r>
        <w:rPr>
          <w:b/>
          <w:lang w:val="hi_IN" w:bidi="hi_IN"/>
        </w:rPr>
        <w:t>उसकी वंशज</w:t>
      </w:r>
      <w:r>
        <w:rPr>
          <w:lang w:val="hi_IN" w:bidi="hi_IN"/>
        </w:rPr>
        <w:t xml:space="preserve"> थी। जन्म लेने या वंशज होने के लिए उसी शब्द या वाक्यांश का उपयोग करें जिसका उपयोग आपने पिछले भागों में किया था।</w:t>
      </w:r>
    </w:p>
    <w:p>
      <w:pPr/>
      <w:r>
        <w:rPr>
          <w:lang w:val="hi_IN" w:bidi="hi_IN"/>
        </w:rPr>
      </w:r>
      <w:r>
        <w:rPr>
          <w:lang w:val="hi_IN" w:bidi="hi_IN"/>
        </w:rPr>
        <w:t xml:space="preserve">नादाब और अबीहू ने </w:t>
      </w:r>
      <w:r>
        <w:rPr>
          <w:b/>
          <w:lang w:val="hi_IN" w:bidi="hi_IN"/>
        </w:rPr>
        <w:t>यहोवा</w:t>
      </w:r>
      <w:r>
        <w:rPr>
          <w:lang w:val="hi_IN" w:bidi="hi_IN"/>
        </w:rPr>
        <w:t xml:space="preserve"> को अनाधिकृत आग चढ़ाई। जब कोई व्यक्ति अनाधिकृत काम करता है, तो इसका अर्थ है कि वह यहोवा के निर्देशों का पालन नहीं करता है। यहोवा परमेश्वर का व्यक्तिगत नाम है। इस भाग में, परमेश्वर को यहोवा कहा गया है। यहोवा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 नादाब और अबीहू ने यहोवा को </w:t>
      </w:r>
      <w:r>
        <w:rPr>
          <w:b/>
          <w:lang w:val="hi_IN" w:bidi="hi_IN"/>
        </w:rPr>
        <w:t>भेंट चढ़ाई</w:t>
      </w:r>
      <w:r>
        <w:rPr>
          <w:lang w:val="hi_IN" w:bidi="hi_IN"/>
        </w:rPr>
        <w:t xml:space="preserve">। भेंट या भेंट चढ़ाने के लिए उसी शब्द का उपयोग करें जिसका उपयोग आपने पिछले भागों में किया है, और याद रखें कि </w:t>
      </w:r>
      <w:r>
        <w:rPr>
          <w:lang w:val="hi_IN" w:bidi="hi_IN"/>
        </w:rPr>
        <w:t>भेंट</w:t>
      </w:r>
      <w:r>
        <w:rPr>
          <w:lang w:val="hi_IN" w:bidi="hi_IN"/>
        </w:rPr>
        <w:t xml:space="preserve"> मुख्य शब्दावली में है।</w:t>
      </w:r>
    </w:p>
    <w:p>
      <w:pPr/>
      <w:r>
        <w:rPr>
          <w:lang w:val="hi_IN" w:bidi="hi_IN"/>
        </w:rPr>
      </w:r>
      <w:r>
        <w:rPr>
          <w:lang w:val="hi_IN" w:bidi="hi_IN"/>
        </w:rPr>
        <w:t xml:space="preserve">मूसा ने लेवियों की गिनती उसी तरह नहीं की जैसे उसने अन्य </w:t>
      </w:r>
      <w:r>
        <w:rPr>
          <w:b/>
          <w:lang w:val="hi_IN" w:bidi="hi_IN"/>
        </w:rPr>
        <w:t>इस्राएलियों</w:t>
      </w:r>
      <w:r>
        <w:rPr>
          <w:lang w:val="hi_IN" w:bidi="hi_IN"/>
        </w:rPr>
        <w:t xml:space="preserve"> की की थी, क्योंकि लेवियों के लिए कोई विरासत या भूमि नहीं थी। इस्राएलियों और विरासत के लिए उसी शब्द या वाक्यांश का उपयोग करें जिसका उपयोग आपने पिछले भागों में किया था।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जनगणना मूसा और एलीआजर </w:t>
      </w:r>
      <w:r>
        <w:rPr>
          <w:b/>
          <w:lang w:val="hi_IN" w:bidi="hi_IN"/>
        </w:rPr>
        <w:t>याजक</w:t>
      </w:r>
      <w:r>
        <w:rPr>
          <w:lang w:val="hi_IN" w:bidi="hi_IN"/>
        </w:rPr>
        <w:t xml:space="preserve"> के द्वारा की गई थी। याजक के लिए उसी शब्द या वाक्यांश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मूसा और एलीआजर ने लोगों को मोआब के मैदानों में दर्ज किया। मोआब के मैदानों के लिए उसी शब्द या वाक्यांश का उपयोग करें जिसका उपयोग आपने पिछले भागों में किया था। सीनै के </w:t>
      </w:r>
      <w:r>
        <w:rPr>
          <w:b/>
          <w:lang w:val="hi_IN" w:bidi="hi_IN"/>
        </w:rPr>
        <w:t>जंगल</w:t>
      </w:r>
      <w:r>
        <w:rPr>
          <w:lang w:val="hi_IN" w:bidi="hi_IN"/>
        </w:rPr>
        <w:t xml:space="preserve"> में जिन लोगों की गिनती की गई थी, उनमें से यहोशू और कालेब को छोड़कर कोई भी व्यक्ति इस जनगणना के समय जीवित नहीं था। जंगल के लिए उसी शब्द या वाक्यांश का उपयोग करें जिसका उपयोग आपने पिछले भागों में किया था, और याद रखें कि </w:t>
      </w:r>
      <w:r>
        <w:rPr>
          <w:lang w:val="hi_IN" w:bidi="hi_IN"/>
        </w:rPr>
        <w:t>जंगल</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27:1–11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27:1–11 को सुनें और अपने मन में रखें।</w:t>
      </w:r>
    </w:p>
    <w:p>
      <w:pPr/>
      <w:r>
        <w:rPr>
          <w:lang w:val="hi_IN" w:bidi="hi_IN"/>
        </w:rPr>
      </w:r>
      <w:r>
        <w:rPr>
          <w:lang w:val="hi_IN" w:bidi="hi_IN"/>
        </w:rPr>
        <w:t>यदि सम्भव हो, तो गिनती 27:1–11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27:1–11 का ऑडियो संस्करण सबसे आसानी से समझ में आने वाले अनुवाद में सुनें।</w:t>
      </w:r>
    </w:p>
    <w:p>
      <w:pPr/>
      <w:r>
        <w:rPr>
          <w:lang w:val="hi_IN" w:bidi="hi_IN"/>
        </w:rPr>
      </w:r>
      <w:r>
        <w:rPr>
          <w:lang w:val="hi_IN" w:bidi="hi_IN"/>
        </w:rPr>
        <w:t>पिछले भाग में, इस्राएलियों की जंगल की पीढ़ी के स्थान पर एक नई पीढ़ी आई थी। यहोवा ने मूसा और हारून याजक के पुत्र एलीआजर से कहा कि वे सभी इस्राएली पुरुषों की गोत्र के अनुसार जनगणना करें जो 20 साल या उससे अधिक आयु के हैं। इन पुरुषों को कनान देश पर कब्जा करने के लिए सैन्य युद्ध में भाग लेने के लिए तैयार रहना चाहिए। मूसा जनगणना से मिली जानकारी का उपयोग यह निर्धारित करने के लिए भी करेगा कि प्रतिज्ञा किए गए देश में प्रत्येक कुल या परिवार को कितनी भूमि मिलेगी।</w:t>
      </w:r>
    </w:p>
    <w:p>
      <w:pPr/>
      <w:r>
        <w:rPr>
          <w:lang w:val="hi_IN" w:bidi="hi_IN"/>
        </w:rPr>
      </w:r>
      <w:r>
        <w:rPr>
          <w:lang w:val="hi_IN" w:bidi="hi_IN"/>
        </w:rPr>
        <w:t>हम जनगणना में देखते हैं कि मनश्शे के गोत्र में एक पिता सलोफाद है, जिसका कोई पुत्र नहीं है। सलोफाद की पाँच बेटियाँ हैं। उसकी बेटियों के नाम महला, नोवा, होग्ला, मिल्का और तिर्सा हैं। उस समय की संस्कृति में, केवल पुत्रों को ही अपने पिता से भूमि विरासत में मिलती थी।</w:t>
      </w:r>
    </w:p>
    <w:p>
      <w:pPr/>
      <w:r>
        <w:rPr>
          <w:lang w:val="hi_IN" w:bidi="hi_IN"/>
        </w:rPr>
      </w:r>
      <w:r>
        <w:rPr>
          <w:lang w:val="hi_IN" w:bidi="hi_IN"/>
        </w:rPr>
        <w:t>गोत्र की जनगणना के कुछ समय बाद, सलोफाद की बेटियाँ मिलापवाले तम्बू या निवासस्थान के प्रवेश द्वार के पास आती हैं और मूसा के सामने खड़ी होती हैं। मिलापवाला तम्बू एक ऐसा स्थान है जहाँ मूसा लोगों से उनकी चिंताएँ सुनने के लिए मिलता था।</w:t>
      </w:r>
    </w:p>
    <w:p>
      <w:pPr/>
      <w:r>
        <w:rPr>
          <w:lang w:val="hi_IN" w:bidi="hi_IN"/>
        </w:rPr>
      </w:r>
      <w:r>
        <w:rPr>
          <w:lang w:val="hi_IN" w:bidi="hi_IN"/>
        </w:rPr>
        <w:t>इन बेटियों ने अपने आपको मूसा, एलीआजर याजक, प्रधानों या अगुवों और इस्राएल की पूरी मण्डली के सामने मिलापवाले तम्बू के द्वार पर उपस्थित किया। मूसा, याजक और अगुवे लोगों का एक महत्वपूर्ण समूह हैं जो तब निर्णय लेते हैं जब लोगों के पास कोई विनती होती है। विनम्रता से बेटियाँ मूसा, एलीआजर, प्रधानों और बाकी इस्राएलियों से कहती हैं, “कृपया हमें हमारे पिता के रिश्तेदारों में हमारी सम्पत्ति या अधिकार दे।” आमतौर पर संपत्ति के अधिकार पिता से पुत्र को मिलते थे, और बेटियों को अपने पिता की संपत्ति पर अधिकार नहीं होता था। ये बेटियाँ कुछ असामान्य माँग रही थीं।</w:t>
      </w:r>
    </w:p>
    <w:p>
      <w:pPr/>
      <w:r>
        <w:rPr>
          <w:lang w:val="hi_IN" w:bidi="hi_IN"/>
        </w:rPr>
      </w:r>
      <w:r>
        <w:rPr>
          <w:lang w:val="hi_IN" w:bidi="hi_IN"/>
        </w:rPr>
        <w:t>यहाँ रुकें और समूह में इस प्रश्न पर चर्चा करें: अपनी संस्कृति में चर्चा करें कि आप परिवार के सदस्यों के बीच विरासत को कैसे बाँटते हैं। इस ऑडियो को यहाँ रोकें।</w:t>
      </w:r>
    </w:p>
    <w:p>
      <w:pPr/>
      <w:r>
        <w:rPr>
          <w:lang w:val="hi_IN" w:bidi="hi_IN"/>
        </w:rPr>
      </w:r>
      <w:r>
        <w:rPr>
          <w:lang w:val="hi_IN" w:bidi="hi_IN"/>
        </w:rPr>
        <w:t>बेटियाँ मूसा, एलीआजर, प्रधानों और बाकी इस्राएलियों को समझाती हैं कि उन्हें यह सम्पत्ति क्यों प्राप्त करनी चाहिए। पहले वे यह दिखाती हैं कि उनका पिता एक विश्वासयोग्य व्यक्ति था। याद रखें कि पिछली कहानियों में कोरह, दातान और अबीराम ने मूसा और हारून के खिलाफ विद्रोह किया था। बेटियाँ बताती हैं कि उनके पिता उन विद्रोहियों में से नहीं थे। बेटियाँ कहती हैं कि उनका पिता “अपने ही पाप” के कारण मरा, जिसका अर्थ है कि उनके पिता ने भी, हर किसी की तरह कभी-कभी पाप किया था, लेकिन उसके पाप ने समुदाय के अन्य लोगों को कोरह, दातान और अबीराम के पाप की तरह इतने बड़े स्तर पर प्रभावित नहीं किया था।</w:t>
      </w:r>
    </w:p>
    <w:p>
      <w:pPr/>
      <w:r>
        <w:rPr>
          <w:lang w:val="hi_IN" w:bidi="hi_IN"/>
        </w:rPr>
      </w:r>
      <w:r>
        <w:rPr>
          <w:lang w:val="hi_IN" w:bidi="hi_IN"/>
        </w:rPr>
        <w:t>सलोफाद की बेटियाँ पूछती हैं, "हमारे पिता का नाम उसके कुल में से पुत्र न होने के कारण क्यों मिट जाए?" सलोफाद की बेटियाँ जानती हैं कि यदि उन्हें भूमि विरासत में नहीं मिलती है, तो उनके पिता का नाम कुल या परिवार में से मिट जाएगा। सलोफाद हेपेर का का पुत्र था, जो गिलाद का, जो माकीर का और जो मनश्शे का पुत्र था। इसलिए, सलोफाद की बेटियाँ यूसुफ के पुत्र मनश्शे के कुलों की हैं। ये बेटियाँ नहीं चाहती थी कि उनके पिता का नाम मनश्शे के गोत्र में उसके कुल या परिवार से मिट जाए। उस समय की संस्कृति में, पारिवारिक नाम बहुत महत्वपूर्ण थे, और परिवार के लिए यह महत्वपूर्ण था कि कोई व्यक्ति अपने पूर्वजों के समान नाम को कई पीढ़ियों तक बनाए रखे।</w:t>
      </w:r>
    </w:p>
    <w:p>
      <w:pPr/>
      <w:r>
        <w:rPr>
          <w:lang w:val="hi_IN" w:bidi="hi_IN"/>
        </w:rPr>
      </w:r>
      <w:r>
        <w:rPr>
          <w:lang w:val="hi_IN" w:bidi="hi_IN"/>
        </w:rPr>
        <w:t>रुकें और चर्चा करें कि आपकी संस्कृति में क्या होता है, जब किसी पिता का नाम उसके कुल से गायब हो जाता है। उसके बाकी परिवार के साथ क्या होता है? इस ऑडियो को यहाँ रोकें।</w:t>
      </w:r>
    </w:p>
    <w:p>
      <w:pPr/>
      <w:r>
        <w:rPr>
          <w:lang w:val="hi_IN" w:bidi="hi_IN"/>
        </w:rPr>
      </w:r>
      <w:r>
        <w:rPr>
          <w:lang w:val="hi_IN" w:bidi="hi_IN"/>
        </w:rPr>
        <w:t>इससे पहले किसी ने भी ऐसा अनुरोध नहीं किया था, इसलिए इस बारे में कोई कानून नहीं था कि अगर किसी व्यक्ति के पास अपनी जमीन देने के लिए कोई पुत्र न हो तो क्या किया जाए। मूसा यहोवा से निर्देश माँगता है। मूसा बेटियों का मामला यहोवा के सामने लाता है। हम नहीं जानते कि मूसा इस बारे में यहोवा से कहाँ बात करता है, हालांकि ऐसा लगता है कि मूसा मिलापवाले तम्बू के द्वार पर है, जहाँ यहोवा अपनी प्रजा इस्राएल के अगुवों से महत्वपूर्ण बातों के बारे में निर्णय लेने के लिए मिलता था।</w:t>
      </w:r>
    </w:p>
    <w:p>
      <w:pPr/>
      <w:r>
        <w:rPr>
          <w:lang w:val="hi_IN" w:bidi="hi_IN"/>
        </w:rPr>
      </w:r>
      <w:r>
        <w:rPr>
          <w:lang w:val="hi_IN" w:bidi="hi_IN"/>
        </w:rPr>
        <w:t>यहोवा मूसा को एक निर्णय देता है जिसका परिणाम इस्राएल के पूरे समुदाय के लिए होगा। यहोवा मूसा को एक आधिकारिक आदेश, या एक कानूनी निर्णय देता है। यहोवा कहता है कि सलोफाद की बेटियाँ सही हैं; बेटियों का एक वैध दावा है। यहोवा कहता है कि मूसा को निश्चित रूप से बेटियों को विरासत के रूप में संपत्ति देनी चाहिए। मूसा को पिता की विरासत को बेटियों को सौंप देना होगा, ताकि बेटियों को भी अपने पिता के भाइयों या चाचा की संपत्ति के बीच संपत्ति मिल सके।</w:t>
      </w:r>
    </w:p>
    <w:p>
      <w:pPr/>
      <w:r>
        <w:rPr>
          <w:lang w:val="hi_IN" w:bidi="hi_IN"/>
        </w:rPr>
      </w:r>
      <w:r>
        <w:rPr>
          <w:lang w:val="hi_IN" w:bidi="hi_IN"/>
        </w:rPr>
        <w:t>यहोवा मूसा से कहता है कि वह इस्राएलियों से कहे कि यदि कोई पुरुष मर जाए, और उसके किसी पुरुष बच्चे का जन्म नहीं होता है, तो इस्राएलियों को उस पुरुष की विरासत की सम्पत्ति उस व्यक्ति की बेटी को दे देनी चाहिए। यहोवा कहता है कि उन परिस्थितियों में जहाँ उस व्यक्ति की बेटी भी नहीं है, उस व्यक्ति की विरासत उस व्यक्ति के खून के भाइयों को दी जानी चाहिए। यहोवा कहता है कि यदि उस व्यक्ति का खून का भाई नहीं है, तो विरासत उस व्यक्ति के पिता के भाइयों को दी जानी चाहिए। यदि उस व्यक्ति के पिता का भी कोई भाई नहीं है, तो विरासत किसी अन्य करीबी रिश्तेदार को दी जानी चाहिए।</w:t>
      </w:r>
    </w:p>
    <w:p>
      <w:pPr/>
      <w:r>
        <w:rPr>
          <w:lang w:val="hi_IN" w:bidi="hi_IN"/>
        </w:rPr>
      </w:r>
      <w:r>
        <w:rPr>
          <w:lang w:val="hi_IN" w:bidi="hi_IN"/>
        </w:rPr>
        <w:t>ये वे नियम और आज्ञाएँ हैं जो यहोवा इस्राएलियों को देता है। यहोवा द्वारा कही गई ये बातें प्रतिज्ञा किए हुए देश में संपत्ति की विरासत से जुड़े इन मामलों के लिए कानूनी नियम या विधियाँ बन गई। यहोवा चाहता है कि मूसा इस औपचारिक निर्णय या सीधे कथन को इस्राएल के लोगों को बताए।</w:t>
      </w:r>
    </w:p>
    <w:p>
      <w:pPr/>
      <w:r>
        <w:rPr>
          <w:lang w:val="hi_IN" w:bidi="hi_IN"/>
        </w:rPr>
      </w:r>
      <w:r>
        <w:rPr>
          <w:lang w:val="hi_IN" w:bidi="hi_IN"/>
        </w:rPr>
        <w:t>यहाँ रुकें और समूह में इन प्रश्नों पर चर्चा करें: आपकी संस्कृति में, जब परिवार के सदस्यों के बीच संपत्ति की विरासत को लेकर असहमति होती है, तो इसमें शामिल होने वाले लोग कौन होते हैं? एक कहानी सुनाएँ जब परिवार के सदस्यों के बीच इस बात को लेकर असहमति थी कि उनके पिता की संपत्ति का वारिस कौन होगा।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27:1–11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सलोफाद की बेटियाँ मिलापवाले तम्बू में आकर मूसा के सामने खड़ी होती हैं ताकि वे अपने पिता के भाइयों के बीच अपने पिता की विरासत का दावा कर सकें।</w:t>
      </w:r>
    </w:p>
    <w:p>
      <w:pPr/>
      <w:r>
        <w:rPr>
          <w:lang w:val="hi_IN" w:bidi="hi_IN"/>
        </w:rPr>
      </w:r>
      <w:r>
        <w:rPr>
          <w:b/>
          <w:lang w:val="hi_IN" w:bidi="hi_IN"/>
        </w:rPr>
        <w:t>दूसरे दृश्य में:</w:t>
      </w:r>
      <w:r>
        <w:rPr>
          <w:lang w:val="hi_IN" w:bidi="hi_IN"/>
        </w:rPr>
        <w:t xml:space="preserve"> बेटियाँ मूसा, एलीआजर, प्रधानों और बाकी इस्राएलियों से विनम्रता से विनती करती हैं कि वे बेटियों को अपने पिता की विरासत प्राप्त करने की अनुमति दें। बेटियाँ पूछती हैं कि उनके पिता का नाम उनके कुल में से पुत्र न होने के कारण क्यों मिट जाए। मूसा बेटियों के मामले में मार्गदर्शन के लिए यहोवा की ओर देखता है।</w:t>
      </w:r>
    </w:p>
    <w:p>
      <w:pPr/>
      <w:r>
        <w:rPr>
          <w:lang w:val="hi_IN" w:bidi="hi_IN"/>
        </w:rPr>
      </w:r>
      <w:r>
        <w:rPr>
          <w:b/>
          <w:lang w:val="hi_IN" w:bidi="hi_IN"/>
        </w:rPr>
        <w:t>तीसरे दृश्य में:</w:t>
      </w:r>
      <w:r>
        <w:rPr>
          <w:lang w:val="hi_IN" w:bidi="hi_IN"/>
        </w:rPr>
        <w:t xml:space="preserve"> यहोवा इस तरह के विरासत के मामलों का न्याय करने के बारे में एक विशेष कानूनी निर्णय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प्रधान या अगुवे</w:t>
      </w:r>
    </w:p>
    <w:p>
      <w:pPr>
        <w:pStyle w:val="ListBullet"/>
        <w:spacing w:line="240" w:lineRule="auto"/>
        <w:ind w:left="720"/>
      </w:pPr>
      <w:r>
        <w:rPr>
          <w:lang w:val="hi_IN" w:bidi="hi_IN"/>
        </w:rPr>
      </w:r>
      <w:r>
        <w:rPr>
          <w:lang w:val="hi_IN" w:bidi="hi_IN"/>
        </w:rPr>
        <w:t>इस्राएलियों का समुदाय</w:t>
      </w:r>
    </w:p>
    <w:p>
      <w:pPr>
        <w:pStyle w:val="ListBullet"/>
        <w:spacing w:line="240" w:lineRule="auto"/>
        <w:ind w:left="720"/>
      </w:pPr>
      <w:r>
        <w:rPr>
          <w:lang w:val="hi_IN" w:bidi="hi_IN"/>
        </w:rPr>
      </w:r>
      <w:r>
        <w:rPr>
          <w:lang w:val="hi_IN" w:bidi="hi_IN"/>
        </w:rPr>
        <w:t>सलोफाद की बेटियाँ: महला, नोवा, होग्ला, मिल्का और तिर्सा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मूसा और एलीआजर याजक द्वारा उन सभी इस्राएलियों के गोत्र की जनगणना किए जाने के तुरंत बाद होता है जो कनान पर कब्जा करते समय सैन्य गतिविधियों में भाग लेने के लिए तैयार हैं। इस जनगणना ने यह भी निर्धारित किया कि प्रतिज्ञा किए हुए देश में किसको संपत्ति मिलेगी।</w:t>
      </w:r>
    </w:p>
    <w:p>
      <w:pPr/>
      <w:r>
        <w:rPr>
          <w:lang w:val="hi_IN" w:bidi="hi_IN"/>
        </w:rPr>
      </w:r>
      <w:r>
        <w:rPr>
          <w:lang w:val="hi_IN" w:bidi="hi_IN"/>
        </w:rPr>
        <w:t>इस भाग में, हम सलोफाद की बेटियों के बारे में अधिक सुनते हैं। हम सुनते हैं कि सलोफाद हेपेर का पुत्र है। हेपेर गिलाद का पुत्र है। गिलाद माकीर का पुत्र है। माकीर मनश्शे का पुत्र है। मनश्शे यूसुफ का पुत्र है। सलोफाद और उसकी बेटियाँ मनश्शे के गोत्र से हैं। हम पाँच बेटियों के नाम सुनते हैं: महला, नोवा, होग्ला, मिल्का और तिर्सा। पाँचों बेटियाँ मिलापवाले तम्बू में आकर मूसा, एलीआजर, गोत्र के अगुवों या प्रधानों और इस्राएल के पूरे समुदाय के सामने खड़ी होती हैं। इस तरह, इस्राएल का पूरा समुदाय बेटियों की माँगों को सुनता है और यहोवा के निर्णय को समझता है।</w:t>
      </w:r>
    </w:p>
    <w:p>
      <w:pPr/>
      <w:r>
        <w:rPr>
          <w:lang w:val="hi_IN" w:bidi="hi_IN"/>
        </w:rPr>
      </w:r>
      <w:r>
        <w:rPr>
          <w:lang w:val="hi_IN" w:bidi="hi_IN"/>
        </w:rPr>
        <w:t>यहाँ रुकें और समूह में चर्चा करें: इस परिचय में हम सलोफाद के परिवार और बेटियों के नाम सुनते हैं। यह परिवार में बेटियों की स्थिति को समझने में मदद करने के लिए महत्वपूर्ण जानकारी है। जब आप किसी का परिचय कराना चाहते हैं और उसके परिवार के बारे में बात करना चाहते हैं, तो आप उसके बारे में कैसे बात करते हैं? किसी व्यक्ति का परिचय देने और उसके परिवार के इतिहास के बारे में बताने का अभ्यास करें। आप जिन शब्दों का प्रयोग करते हैं और जिस तरह से उन्हें प्रस्तुत करते हैं, उन पर ध्यान दें। इस ऑडियो को यहाँ रोकें।</w:t>
      </w:r>
    </w:p>
    <w:p>
      <w:pPr/>
      <w:r>
        <w:rPr>
          <w:lang w:val="hi_IN" w:bidi="hi_IN"/>
        </w:rPr>
      </w:r>
      <w:r>
        <w:rPr>
          <w:lang w:val="hi_IN" w:bidi="hi_IN"/>
        </w:rPr>
        <w:t>दूसरे दृश्य में, सलोफाद की बेटियों ने अपनी विनती की शुरुआत यह बताते हुए की कि उनके पिता जंगल में मर गए थे। हालाँकि, उनका पिता कोरह के पीछे चलने वालों में शामिल नहीं था जिन्होंने कभी यहोवा का विरोध किया था। हालाँकि उनके पिता की मृत्यु हो गई, लेकिन उनके पिता की मृत्यु उनके अपने पापों के कारण हुई। बेटियाँ अपने पिता के पाप और कोरह के दल के पाप के बीच का अंतर दिखा रही हैं। कोरह के अनुयायियों के पाप का परिणाम पूरे इस्राएल के लिए बुरा हुआ, लेकिन उनके पिता के पाप का ऐसा कोई परिणाम नहीं हुआ। लेकिन अब सबसे बुरी सजा उनके पिता को भुगतनी पड़ेगी। उनके पिता के कोई पुत्र नहीं थे, इसलिए उनके पिता की संपत्ति के अधिकार किसी को विरासत में नहीं मिलेंगे। बेटियाँ एक ऐसा प्रश्न पूछती हैं जिसके उत्तर की वे उम्मीद नहीं करती है। वे पूछती हैं, "हमारे पिता का नाम उसके कुल में से पुत्र न होने के कारण क्यों मिट जाए?" इसका अर्थ है कि मनश्शे के गोत्र को प्राप्त होने वाली भूमि में उनके पिता का नाम एक पीढ़ी से अगली पीढ़ी तक नहीं बढ़ेगा। क्योंकि उनके पिता का कोई पुत्र नहीं है, इसलिए उनके पिता का नाम केवल तभी बना रह सकता है जब उनकी बेटियाँ उनकी भूमि को विरासत में प्राप्त करें। बेटियों के निवेदन के उत्तर में, मूसा यहोवा से एक कानूनी निर्णय माँगता है ताकि वह उस मामले का समाधान कर सके जिसे इन स्त्रियों ने उसके सामने रखा है।</w:t>
      </w:r>
    </w:p>
    <w:p>
      <w:pPr/>
      <w:r>
        <w:rPr>
          <w:lang w:val="hi_IN" w:bidi="hi_IN"/>
        </w:rPr>
      </w:r>
      <w:r>
        <w:rPr>
          <w:lang w:val="hi_IN" w:bidi="hi_IN"/>
        </w:rPr>
        <w:t>यहाँ रुकें और समूह में चर्चा करें: किसी ऐसे समय के बारे में बात करें जब आपके समुदाय ने किसी अधिकारी से कानूनी निर्णय लेने के लिए विनती की। आप जो माँग रहे हैं उसका वर्णन करने के लिए आप जिन शब्दों का उपयोग करते हैं, उन पर ध्यान दें। इस ऑडियो को यहाँ रोकें।</w:t>
      </w:r>
    </w:p>
    <w:p>
      <w:pPr/>
      <w:r>
        <w:rPr>
          <w:lang w:val="hi_IN" w:bidi="hi_IN"/>
        </w:rPr>
      </w:r>
      <w:r>
        <w:rPr>
          <w:lang w:val="hi_IN" w:bidi="hi_IN"/>
        </w:rPr>
        <w:t>तीसरे दृश्य में, यहोवा मूसा को उत्तर देता है। यहोवा मूसा को इस मामले में एक कानूनी फैसला देता है। यहोवा सबसे पहले यही कहता है कि ये स्त्रियाँ सही हैं; इन स्त्रियों का एक वैध दावा है। यहोवा बहुत दृढ़ता से कहता है कि मूसा को इन स्त्रियों को उनके पिता के गोत्र को मिलने वाली विरासत में से उनके पिता की विरासत का हिस्सा जरूर देना चाहिए। मूसा को इन स्त्रियों के पिता की विरासत को उनके पिता के भाइयों या रिश्तेदारों में से उन्हें देनी होगी। इस्राएल में विरासत आमतौर पर पिता की ओर से पुरुषों को दी जाती थी। अब, यहोवा इस्राएल में विरासत के बारे में एक नया नियम बताता है। यदि कोई व्यक्ति मर जाता है और उसका कोई पुत्र नहीं है, तो उस व्यक्ति की विरासत उसकी बेटी को मिलेगी। यदि उस व्यक्ति की कोई बेटी नहीं है, तो उस व्यक्ति की विरासत उसके भाइयों को मिलेगी। यदि उस व्यक्ति का कोई भाई नहीं है, तो उस व्यक्ति की विरासत उसके पिता के भाइयों को जाएगी। यदि उस व्यक्ति के पिता का कोई भाई नहीं है, तो वह विरासत उस व्यक्ति के करीबी रिश्तेदारों को मिलेगी।</w:t>
      </w:r>
    </w:p>
    <w:p>
      <w:pPr/>
      <w:r>
        <w:rPr>
          <w:lang w:val="hi_IN" w:bidi="hi_IN"/>
        </w:rPr>
      </w:r>
      <w:r>
        <w:rPr>
          <w:lang w:val="hi_IN" w:bidi="hi_IN"/>
        </w:rPr>
        <w:t>ये बातें कानूनी नियम या रीति-रिवाज बन गए, जिन्हें इस्राएली अब इस तरह के मामलों से निपटने के लिए अपनाते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27:1–11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प्रधान</w:t>
      </w:r>
    </w:p>
    <w:p>
      <w:pPr>
        <w:pStyle w:val="ListBullet"/>
        <w:spacing w:line="240" w:lineRule="auto"/>
        <w:ind w:left="720"/>
      </w:pPr>
      <w:r>
        <w:rPr>
          <w:lang w:val="hi_IN" w:bidi="hi_IN"/>
        </w:rPr>
      </w:r>
      <w:r>
        <w:rPr>
          <w:lang w:val="hi_IN" w:bidi="hi_IN"/>
        </w:rPr>
        <w:t>इस्राएलियों का समुदाय</w:t>
      </w:r>
    </w:p>
    <w:p>
      <w:pPr>
        <w:pStyle w:val="ListBullet"/>
        <w:spacing w:line="240" w:lineRule="auto"/>
        <w:ind w:left="720"/>
      </w:pPr>
      <w:r>
        <w:rPr>
          <w:lang w:val="hi_IN" w:bidi="hi_IN"/>
        </w:rPr>
      </w:r>
      <w:r>
        <w:rPr>
          <w:lang w:val="hi_IN" w:bidi="hi_IN"/>
        </w:rPr>
        <w:t>सलोफाद की बेटियाँ: महला, नोवा, होग्ला, मिल्का और तिर्सा</w:t>
      </w:r>
    </w:p>
    <w:p>
      <w:pPr/>
      <w:r>
        <w:rPr>
          <w:lang w:val="hi_IN" w:bidi="hi_IN"/>
        </w:rPr>
      </w:r>
      <w:r>
        <w:rPr>
          <w:lang w:val="hi_IN" w:bidi="hi_IN"/>
        </w:rPr>
        <w:t>इस कहानी के संवाद, प्रवाह, कथानक और कालक्रम पर ध्यान दें। यह सुनिश्चित करें कि आप कहानी के कठिन या महत्वपूर्ण हिस्सों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जो व्यक्ति उस पात्र की भूमिका निभा रहा है, उसे यह बताना चाहिए कि यदि वह वास्तव में वही पात्र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सलोफाद की बेटियाँ मिलापवाले तम्बू के प्रवेश द्वार के पास आती हैं और मूसा के सामने खड़ी होकर अपनी विशेष विरासत का मामला पेश करती हैं। सलोफाद हेपेर का पुत्र था, जो गिलाद का, जो माकीर का और मनश्शे का पुत्र था। इस प्रकार से सलोफाद की बेटियाँ यूसुफ के पुत्र मनश्शे के कुलों की थीं। सलोफाद की बेटियों के नाम थे: महला, नोवा, होग्ला, मिल्का और तिर्सा।</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 इस तरह की बातें सुन सकते हैं, “मुझे आशा है कि सब कुछ ठीक है, क्योंकि मैं सलोफाद की पाँचों बेटियों को केवल मिलापवाले तम्बू में मेरे सामने ही नहीं, बल्कि इस्राएल के पूरे समुदाय के सामने खड़ी हुई देख रहा हूँ।”</w:t>
      </w:r>
    </w:p>
    <w:p>
      <w:pPr>
        <w:pStyle w:val="ListBullet"/>
        <w:spacing w:line="240" w:lineRule="auto"/>
        <w:ind w:left="720"/>
      </w:pPr>
      <w:r>
        <w:rPr>
          <w:lang w:val="hi_IN" w:bidi="hi_IN"/>
        </w:rPr>
      </w:r>
      <w:r>
        <w:rPr>
          <w:lang w:val="hi_IN" w:bidi="hi_IN"/>
        </w:rPr>
        <w:t>सलोफाद की बेटियों की भूमिका निभाने वाले लोगों से पूछें, "आप कैसा महसूस कर रहे हैं या कैसा सोच रहे हैं?" आप इस तरह की बातें सुन सकते हैं, “हमें लगता है कि मिलापवाले तम्बू के अलावा मूसा से मिलने का कोई और तरीका नहीं है। हम डरे हुए हैं। हम इसके परिणाम के बारे में पूरी तरह से निश्चित नहीं हैं, क्योंकि हम जानते हैं कि आमतौर पर बेटियों को विरासत नहीं मिलती। लेकिन हमें आशा है कि मूसा हम पर कुछ दयालु विचार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सलोफाद की बेटियाँ अपने आप को मिलापवाले तम्बू के द्वार पर मूसा, एलीआजर याजक, प्रधानों और इस्राएल के पूरे समुदाय के सामने उपस्थित करती हैं। बेटियाँ कहती हैं, “जब हमारा पिता जंगल में मरा, तो वह कोरह के अनुयायियों में शामिल नहीं था जो यहोवा के खिलाफ इकट्ठा हुए थे। लेकिन वह जंगल में अपने ही पापों के कारण मरा और उसके कोई पुत्र नहीं थे। तो हमारे पिता का नाम उसके कुल में से पुत्र न होने के कारण क्यों मिट जाए? “हम विनती करते हैं कि हमें हमारे पिता के भाइयों या चाचा के बीच में संपत्तियाँ दी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एलीआजर याजक, प्रधानों और इस्राएल के समुदाय की भूमिका निभाने वाले लोगों से पूछें, "आप कैसा महसूस कर रहे हैं या कैसा सोच रहे हैं?" आप इस तरह की बातें सुन सकते हैं: "हम न्याय की खोज में इन स्त्रियों के साहस का सच में सम्मान करते हैं। यह एक ऐसा मुद्दा है जिस पर सच में तुरंत ध्यान देने की आवश्यकता है। “हमें एक स्थायी समाधान ढूँढना होगा ताकि इस तरह की समस्याएँ फिर से पैदा न हो,” या, “इन स्त्रियों की हिम्मत कैसे हुई कि वे ऐसी माँग रखे जो उनका अधिकार नहीं है!”</w:t>
      </w:r>
    </w:p>
    <w:p>
      <w:pPr>
        <w:pStyle w:val="ListBullet"/>
        <w:spacing w:line="240" w:lineRule="auto"/>
        <w:ind w:left="720"/>
      </w:pPr>
      <w:r>
        <w:rPr>
          <w:lang w:val="hi_IN" w:bidi="hi_IN"/>
        </w:rPr>
      </w:r>
      <w:r>
        <w:rPr>
          <w:lang w:val="hi_IN" w:bidi="hi_IN"/>
        </w:rPr>
        <w:t>सलोफाद की बेटियों की भूमिका निभाने वाले लोगों से पूछें, "आप कैसा महसूस कर रहे हैं या कैसा सोच रहे हैं?" आप इस तरह की बातें सुन सकते हैं, "हमें गर्व है कि हमने मिलापवाले तम्बू के पास अपनी विरासत के अधिकार के प्रति अपने भय और अपेक्षाओं को व्यक्त करने के लिए अवसर का उपयोग किया। हमें आशा है कि न्याय किया 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मूसा मार्गदर्शन के लिए यहोवा की ओर देखता है। यहोवा मूसा से कहता है, "सलोफाद की बेटियाँ सही हैं; उनका एक वैध दावा है। “तुम्हें निश्चित रूप से विरासत के रूप में उन्हें संपत्ति देनी होगी, और उनके पिता की विरासत को उनके पिता के भाइयों या चाचाओं के बीच में उन्हें देनी होगी।” यहोवा मूसा से कहना जारी रखता है, “तू इस्राएल के लोगों से कह कि, यदि कोई व्यक्ति मर जाए, और उसके कोई पुत्र न हो, तो इस्राएल के लोग उस व्यक्ति की विरासत उसकी बेटी को दे दें। और यदि उस व्यक्ति की कोई बेटी नहीं है, तो उसकी विरासत उसके भाई को दे दे। और यदि उस व्यक्ति का कोई भाई नहीं है, तो इस्राएल के लोग उस व्यक्ति की विरासत उसके परिवार की वंशावली में उसके सबसे करीबी रिश्तेदार को दे दें। और ये इस्राएल के लोगों के लिए मूसा के द्वारा दी गई यहोवा की विधियाँ और नियम ठहरेंगे।"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 इस तरह की बातें सुन सकते हैं, “मैं सच में आश्चर्यचकित हूँ और पूरी तरह से खुश हूँ कि यहोवा ने हमारे समुदाय में स्थिति को बदलने के लिए ऐसे निर्णय लिए।”</w:t>
      </w:r>
    </w:p>
    <w:p>
      <w:pPr>
        <w:pStyle w:val="ListBullet"/>
        <w:spacing w:line="240" w:lineRule="auto"/>
        <w:ind w:left="720"/>
      </w:pPr>
      <w:r>
        <w:rPr>
          <w:lang w:val="hi_IN" w:bidi="hi_IN"/>
        </w:rPr>
      </w:r>
      <w:r>
        <w:rPr>
          <w:lang w:val="hi_IN" w:bidi="hi_IN"/>
        </w:rPr>
        <w:t>सलोफाद की बेटियों की भूमिका निभाने वाले लोगों से पूछें, "आप कैसा महसूस कर रहे हैं या कैसा सोच रहे हैं?" आप इस तरह की बातें सुन सकते हैं, “हमें बहुत आशा है कि मूसा बिना पक्षपात के हमें उत्तर देगा और यह सुनिश्चित करेगा कि हमारे पिता के भाइयों या चाचाओं के बीच हमें न्याय मिले।”</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27:1–11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सलोफाद की बेटियाँ अपने आप को </w:t>
      </w:r>
      <w:r>
        <w:rPr>
          <w:b/>
          <w:lang w:val="hi_IN" w:bidi="hi_IN"/>
        </w:rPr>
        <w:t>मिलापवाले तम्बू</w:t>
      </w:r>
      <w:r>
        <w:rPr>
          <w:lang w:val="hi_IN" w:bidi="hi_IN"/>
        </w:rPr>
        <w:t xml:space="preserve"> के द्वार पर मूसा, एलीआजर </w:t>
      </w:r>
      <w:r>
        <w:rPr>
          <w:b/>
          <w:lang w:val="hi_IN" w:bidi="hi_IN"/>
        </w:rPr>
        <w:t>याजक</w:t>
      </w:r>
      <w:r>
        <w:rPr>
          <w:lang w:val="hi_IN" w:bidi="hi_IN"/>
        </w:rPr>
        <w:t xml:space="preserve">, </w:t>
      </w:r>
      <w:r>
        <w:rPr>
          <w:b/>
          <w:lang w:val="hi_IN" w:bidi="hi_IN"/>
        </w:rPr>
        <w:t>अगुवों</w:t>
      </w:r>
      <w:r>
        <w:rPr>
          <w:lang w:val="hi_IN" w:bidi="hi_IN"/>
        </w:rPr>
        <w:t xml:space="preserve"> या प्रधानों और इस्राएल की पूरी मण्डली या पूरे </w:t>
      </w:r>
      <w:r>
        <w:rPr>
          <w:b/>
          <w:lang w:val="hi_IN" w:bidi="hi_IN"/>
        </w:rPr>
        <w:t>इस्राएली समुदाय</w:t>
      </w:r>
      <w:r>
        <w:rPr>
          <w:lang w:val="hi_IN" w:bidi="hi_IN"/>
        </w:rPr>
        <w:t xml:space="preserve"> के सामने उपस्थित करती हैं। याजक, अगुवों और इस्राएल के समुदाय का अनुवाद उसी तरह करें जैसे आपने पिछले भागों में किया है, और याद रखें कि </w:t>
      </w:r>
      <w:r>
        <w:rPr>
          <w:b/>
          <w:lang w:val="hi_IN" w:bidi="hi_IN"/>
        </w:rPr>
        <w:t>याजक</w:t>
      </w:r>
      <w:r>
        <w:rPr>
          <w:lang w:val="hi_IN" w:bidi="hi_IN"/>
        </w:rPr>
        <w:t xml:space="preserve"> मुख्य शब्दावली में है। मिलापवाला तम्बू निवासस्थान को दर्शाता है। मिलापवाले तम्बू का अनुवाद उसी तरह करें जैसे आपने पिछले भागों में किया है, और याद रखें कि </w:t>
      </w:r>
      <w:r>
        <w:rPr>
          <w:lang w:val="hi_IN" w:bidi="hi_IN"/>
        </w:rPr>
        <w:t>निवासस्थान</w:t>
      </w:r>
      <w:r>
        <w:rPr>
          <w:lang w:val="hi_IN" w:bidi="hi_IN"/>
        </w:rPr>
        <w:t xml:space="preserve"> मुख्य शब्दावली में है।</w:t>
      </w:r>
    </w:p>
    <w:p>
      <w:pPr/>
      <w:r>
        <w:rPr>
          <w:lang w:val="hi_IN" w:bidi="hi_IN"/>
        </w:rPr>
      </w:r>
      <w:r>
        <w:rPr>
          <w:lang w:val="hi_IN" w:bidi="hi_IN"/>
        </w:rPr>
        <w:t xml:space="preserve">सलोफाद की बेटियाँ समझाती हैं कि उनका पिता विद्रोहियों का हिस्सा नहीं था, बल्कि वह जंगल में अपने ही </w:t>
      </w:r>
      <w:r>
        <w:rPr>
          <w:b/>
          <w:lang w:val="hi_IN" w:bidi="hi_IN"/>
        </w:rPr>
        <w:t>पाप</w:t>
      </w:r>
      <w:r>
        <w:rPr>
          <w:lang w:val="hi_IN" w:bidi="hi_IN"/>
        </w:rPr>
        <w:t xml:space="preserve"> या परमेश्वर के प्रति अवज्ञा के कारण मरा था। पाप का अनुवाद उसी तरह करें जैसे आपने पिछले भागों में किया है, और याद रखें कि </w:t>
      </w:r>
      <w:r>
        <w:rPr>
          <w:lang w:val="hi_IN" w:bidi="hi_IN"/>
        </w:rPr>
        <w:t>पाप</w:t>
      </w:r>
      <w:r>
        <w:rPr>
          <w:lang w:val="hi_IN" w:bidi="hi_IN"/>
        </w:rPr>
        <w:t xml:space="preserve"> मुख्य शब्दावली में शामिल है।</w:t>
      </w:r>
    </w:p>
    <w:p>
      <w:pPr/>
      <w:r>
        <w:rPr>
          <w:lang w:val="hi_IN" w:bidi="hi_IN"/>
        </w:rPr>
      </w:r>
      <w:r>
        <w:rPr>
          <w:lang w:val="hi_IN" w:bidi="hi_IN"/>
        </w:rPr>
        <w:t xml:space="preserve">इस्राएल के लोग कई वर्षों से </w:t>
      </w:r>
      <w:r>
        <w:rPr>
          <w:b/>
          <w:lang w:val="hi_IN" w:bidi="hi_IN"/>
        </w:rPr>
        <w:t>जंगल</w:t>
      </w:r>
      <w:r>
        <w:rPr>
          <w:lang w:val="hi_IN" w:bidi="hi_IN"/>
        </w:rPr>
        <w:t xml:space="preserve"> में भटक रहे हैं। जंगल के लिए उसी शब्द का उपयोग करें जिसका उपयोग आपने पिछले भागों में किया है, और याद रखें कि </w:t>
      </w:r>
      <w:r>
        <w:rPr>
          <w:lang w:val="hi_IN" w:bidi="hi_IN"/>
        </w:rPr>
        <w:t>जंगल</w:t>
      </w:r>
      <w:r>
        <w:rPr>
          <w:lang w:val="hi_IN" w:bidi="hi_IN"/>
        </w:rPr>
        <w:t xml:space="preserve"> मुख्य शब्दावली में है।</w:t>
      </w:r>
    </w:p>
    <w:p>
      <w:pPr/>
      <w:r>
        <w:rPr>
          <w:lang w:val="hi_IN" w:bidi="hi_IN"/>
        </w:rPr>
      </w:r>
      <w:r>
        <w:rPr>
          <w:lang w:val="hi_IN" w:bidi="hi_IN"/>
        </w:rPr>
        <w:t xml:space="preserve">मूसा बेटियों का मामला </w:t>
      </w:r>
      <w:r>
        <w:rPr>
          <w:b/>
          <w:lang w:val="hi_IN" w:bidi="hi_IN"/>
        </w:rPr>
        <w:t>यहोवा</w:t>
      </w:r>
      <w:r>
        <w:rPr>
          <w:lang w:val="hi_IN" w:bidi="hi_IN"/>
        </w:rPr>
        <w:t xml:space="preserve"> के सामने लाता है। यहोवा परमेश्वर का व्यक्तिगत नाम है। यहोवा के लिए उसी नाम का उपयोग करें जिसका उपयोग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से कहता है कि यहोवा का यह निर्णय </w:t>
      </w:r>
      <w:r>
        <w:rPr>
          <w:b/>
          <w:lang w:val="hi_IN" w:bidi="hi_IN"/>
        </w:rPr>
        <w:t>इस्राएलियों</w:t>
      </w:r>
      <w:r>
        <w:rPr>
          <w:lang w:val="hi_IN" w:bidi="hi_IN"/>
        </w:rPr>
        <w:t xml:space="preserve"> के लिए एक </w:t>
      </w:r>
      <w:r>
        <w:rPr>
          <w:b/>
          <w:lang w:val="hi_IN" w:bidi="hi_IN"/>
        </w:rPr>
        <w:t>व्यवस्था</w:t>
      </w:r>
      <w:r>
        <w:rPr>
          <w:lang w:val="hi_IN" w:bidi="hi_IN"/>
        </w:rPr>
        <w:t xml:space="preserve"> और </w:t>
      </w:r>
      <w:r>
        <w:rPr>
          <w:b/>
          <w:lang w:val="hi_IN" w:bidi="hi_IN"/>
        </w:rPr>
        <w:t>विधि</w:t>
      </w:r>
      <w:r>
        <w:rPr>
          <w:lang w:val="hi_IN" w:bidi="hi_IN"/>
        </w:rPr>
        <w:t xml:space="preserve"> ठहरेगा। व्यवस्थाएँ अक्सर ऐसे नियम के रूप में होती हैं जो लोगों को दिखाते हैं कि कौन से काम करने हैं, और विधियाँ स्थापित रीति-रिवाज या कानूनी निर्णय होते हैं। इस मामले में इन दोनों शब्दों का एक साथ उपयोग यह दिखाने के लिए किया गया है कि यहोवा भविष्य के किसी भी मामले में उसी तरह उपयोग करने के लिए एक कानूनी व्यवस्था बना रहा है। व्यवस्थाओं, विधियों और इस्राएलियों के लिए उन्हीं शब्दों का उपयोग करें जिनका उपयोग आपने पिछले भागों में किया है। </w:t>
      </w:r>
      <w:r>
        <w:rPr>
          <w:b/>
          <w:lang w:val="hi_IN" w:bidi="hi_IN"/>
        </w:rPr>
        <w:t>इस्राएली</w:t>
      </w:r>
      <w:r>
        <w:rPr>
          <w:lang w:val="hi_IN" w:bidi="hi_IN"/>
        </w:rPr>
        <w:t xml:space="preserve">, </w:t>
      </w:r>
      <w:r>
        <w:rPr>
          <w:b/>
          <w:lang w:val="hi_IN" w:bidi="hi_IN"/>
        </w:rPr>
        <w:t>व्यवस्था</w:t>
      </w:r>
      <w:r>
        <w:rPr>
          <w:lang w:val="hi_IN" w:bidi="hi_IN"/>
        </w:rPr>
        <w:t xml:space="preserve"> और </w:t>
      </w:r>
      <w:r>
        <w:rPr>
          <w:b/>
          <w:lang w:val="hi_IN" w:bidi="hi_IN"/>
        </w:rPr>
        <w:t>विधि</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27:12–23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27:12–23 को सुनें और अपने मन में रखें।</w:t>
      </w:r>
    </w:p>
    <w:p>
      <w:pPr/>
      <w:r>
        <w:rPr>
          <w:lang w:val="hi_IN" w:bidi="hi_IN"/>
        </w:rPr>
      </w:r>
      <w:r>
        <w:rPr>
          <w:lang w:val="hi_IN" w:bidi="hi_IN"/>
        </w:rPr>
        <w:t>यदि सम्भव हो, तो गिनती 27:12–23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27:12–23 का ऑडियो संस्करण सबसे आसानी से समझ में आने वाले अनुवाद में सुनें।</w:t>
      </w:r>
    </w:p>
    <w:p>
      <w:pPr/>
      <w:r>
        <w:rPr>
          <w:lang w:val="hi_IN" w:bidi="hi_IN"/>
        </w:rPr>
      </w:r>
      <w:r>
        <w:rPr>
          <w:lang w:val="hi_IN" w:bidi="hi_IN"/>
        </w:rPr>
        <w:t>पिछले भाग में, सलोफाद की बेटियाँ अपनी सम्पत्ति और विरासत की विनती करने के लिए मूसा के पास आई। मूसा ने प्रतिज्ञा की थी कि बेटियों को उनकी विरासत मिलेगी।</w:t>
      </w:r>
    </w:p>
    <w:p>
      <w:pPr/>
      <w:r>
        <w:rPr>
          <w:lang w:val="hi_IN" w:bidi="hi_IN"/>
        </w:rPr>
      </w:r>
      <w:r>
        <w:rPr>
          <w:lang w:val="hi_IN" w:bidi="hi_IN"/>
        </w:rPr>
        <w:t>इस भाग में, यहोवा मूसा से कहता है कि वह अबारीम पर्वतश्रृंखला के एक पर्वत पर चढ़कर उस देश को देखे, जो यहोवा इस्राएल के लोगों को देगा। अबारीम की पर्वत श्रृंखला यरदन नदी के लगभग 10 मील उत्तर-पश्चिम में है। यहोवा मूसा से कहता है कि जब मूसा देश को देख लेगा, तब यहोवा मूसा के भाई हारून की तरह उसे “अपने लोगों में मिला देगा।” इसका अर्थ है कि मूसा की मृत्यु हो जाएगी और वह अपने पूर्वजों के साथ मृतकों के स्थान पर चला जाएगा। यहोवा मूसा को याद दिलाता है कि कैसे मूसा और हारून ने इस्राएल के लोगों को यह नहीं बताकर आज्ञा का उल्लंघन किया कि यहोवा ही ने इस्राएलियों के लिए मरीबा की चट्टान से जल निकालना संभव बनाया था। यहोवा मूसा को याद दिलाता है कि कैसे यहोवा ने यह निर्णय लिया था कि मूसा और हारून प्रतिज्ञा किए हुए देश में प्रवेश नहीं करेंगे। मूसा केवल अबारीम पर्वत से ही प्रतिज्ञा किए हुए देश को देखेगा।</w:t>
      </w:r>
    </w:p>
    <w:p>
      <w:pPr/>
      <w:r>
        <w:rPr>
          <w:lang w:val="hi_IN" w:bidi="hi_IN"/>
        </w:rPr>
      </w:r>
      <w:r>
        <w:rPr>
          <w:lang w:val="hi_IN" w:bidi="hi_IN"/>
        </w:rPr>
        <w:t>यहाँ रुकें और समूह में इस प्रश्न पर चर्चा करें: आपकी संस्कृति में, यदि कोई समुदाय का अगुवा, राजा या मुख्य अगुवे के निर्देशों का उल्लंघन करता है, और राजा या मुख्य अगुवा उस समुदाय के अगुवे को आज्ञा न मानने के कारण किसी अन्य व्यक्ति के साथ बदलने का फैसला करता है, तो वह परिवर्तन कैसे होता है? इस ऑडियो को यहाँ रोकें।</w:t>
      </w:r>
    </w:p>
    <w:p>
      <w:pPr/>
      <w:r>
        <w:rPr>
          <w:lang w:val="hi_IN" w:bidi="hi_IN"/>
        </w:rPr>
      </w:r>
      <w:r>
        <w:rPr>
          <w:lang w:val="hi_IN" w:bidi="hi_IN"/>
        </w:rPr>
        <w:t>मूसा यहोवा से कहता है, “हे सब जीवित प्राणियों को साँस देने वाले परमेश्वर, तू किसी ऐसे व्यक्ति को चुन ले, जो इस्राएल के लोगों की अगुवाई करे, और उनके बाहर जाने और भीतर आने पर निर्देशित करे। इससे तेरे लोगों को मदद मिलेगी कि वे बिना चरवाहे की भेड़ों के समान न हो।" मूसा प्रार्थना करता है और यहोवा से विनती करता है कि वह किसी ऐसे व्यक्ति को चुनें जो जीवन के सभी मामलों या परिस्थितियों में अच्छी अगुवाई कर सके, जैसे युद्ध में जाना या युद्ध से वापस आना। मूसा इस्राएल के लोगों की तुलना उन भेड़ों से करता है जो बिखरी हुई और असहाय हैं।</w:t>
      </w:r>
    </w:p>
    <w:p>
      <w:pPr/>
      <w:r>
        <w:rPr>
          <w:lang w:val="hi_IN" w:bidi="hi_IN"/>
        </w:rPr>
      </w:r>
      <w:r>
        <w:rPr>
          <w:lang w:val="hi_IN" w:bidi="hi_IN"/>
        </w:rPr>
        <w:t>यहोवा नहीं चाहता कि इस्राएल के लोग किसी अगुवे या राजा के बिना रहें, जो उनका मार्गदर्शन करें, उनकी रक्षा करें और उन्हें दिशा दिखा सकें। यहोवा ने बहुत से संभावित अगुवों में से यहोशू को चुना और वह उसे प्रतिज्ञा किए हुए देश पर अधिकार करने के लिए अगला अगुवा बनने के लिए तैयार कर रहा है। अब यहोशू वह नया अगुवा बनता है जो मूसा का स्थान लेगा। यहोवा मूसा से कहता है, "नून के पुत्र यहोशू को चुन ले। वह एक ऐसा व्यक्ति है जिसमें अगुवाई के लिए आत्मा या मन है। यहोशू से कह कि वह एलीआजर याजक और इस्राएल के सभी लोगों के सामने खड़ा हो, और अपने हाथ यहोशू पर रख।” यहोवा की आज्ञा के अनुसार, मूसा अपने कुछ अधिकार को यहोशू को दे देगा ताकि वह अगुवाई कर सके, हालाँकि मूसा अभी भी बोल सकता है और इस्राएल के लोगों की अगुवाई करने में बहुत सक्रिय है। यहोवा महायाजक एलीआजर से यह भी कहता है कि वह यहोवा की योजनाओं के बारे में यहोशू को निर्देश देना शुरू करें।</w:t>
      </w:r>
    </w:p>
    <w:p>
      <w:pPr/>
      <w:r>
        <w:rPr>
          <w:lang w:val="hi_IN" w:bidi="hi_IN"/>
        </w:rPr>
      </w:r>
      <w:r>
        <w:rPr>
          <w:lang w:val="hi_IN" w:bidi="hi_IN"/>
        </w:rPr>
        <w:t>यहाँ रुकें और समूह में इस प्रश्न पर चर्चा करें: आपकी संस्कृति में, लोगों की अगुवाई करने के लिए एक अगुवे को कैसे चुना जाता है? किसी पूर्व अगुवे द्वारा पद छोड़ने से पहले, नए अगुवे के साथ उसका संबंध कैसा दिखता है? इस ऑडियो को यहाँ रोकें।</w:t>
      </w:r>
    </w:p>
    <w:p>
      <w:pPr/>
      <w:r>
        <w:rPr>
          <w:lang w:val="hi_IN" w:bidi="hi_IN"/>
        </w:rPr>
      </w:r>
      <w:r>
        <w:rPr>
          <w:lang w:val="hi_IN" w:bidi="hi_IN"/>
        </w:rPr>
        <w:t>यहोवा मूसा से कहता है कि वह यहोशू को एलीआजर याजक के सामने खड़ा करे, जो सीधे परमेश्वर से बात करेगा। आपको याद होगा कि महायाजक ऊरीम का उपयोग अक्सर तुम्मीम के साथ पवित्र चिट्ठियों के रूप में यहोवा की इच्छा जानने या यहोवा से सलाह प्राप्त करने के लिए करता है। ऊरीम और तुम्मीम शायद पत्थर या लाठी थे जिन्हें महायाजक अपनी सामने की जेब में रखता था और कभी-कभी यहोवा की उपस्थिति में एक समतल सतह पर फेंकता था। याजक ऊरीम और तुम्मीम के गिरने के तरीके से देखता था कि यहोवा की इच्छा क्या थी। इस तरह, यहोवा के निर्देशों के अनुसार, यहोशू इस्राएल के लोगों को बाहर जाने और भीतर आने के बारे में निर्देश देगा, जिसका अर्थ है कि वह लोगों को प्रतिज्ञा किए गए देश को जीतने के लिए होने वाले युद्धों के लिए दिशा-निर्देश देगा।</w:t>
      </w:r>
    </w:p>
    <w:p>
      <w:pPr/>
      <w:r>
        <w:rPr>
          <w:lang w:val="hi_IN" w:bidi="hi_IN"/>
        </w:rPr>
      </w:r>
      <w:r>
        <w:rPr>
          <w:lang w:val="hi_IN" w:bidi="hi_IN"/>
        </w:rPr>
        <w:t>मूसा ठीक वही करता है जो यहोवा मूसा को करने की आज्ञा देता है और यहोशू को एलीआजर याजक और इस्राएल के समुदाय के सामने पेश करता है। मूसा सार्वजनिक रूप से यहोशू के सिर पर अपना हाथ रखता है, यह दिखाने के लिए कि वह अपनी शक्ति और अधिकार यहोशू को दे रहा है। अब लोग यहोशू की आज्ञा मानना शुरू करेंगे जैसा यहोवा ने उन्हें करने के लिए कहा था।</w:t>
      </w:r>
    </w:p>
    <w:p>
      <w:pPr/>
      <w:r>
        <w:rPr>
          <w:lang w:val="hi_IN" w:bidi="hi_IN"/>
        </w:rPr>
      </w:r>
      <w:r>
        <w:rPr>
          <w:lang w:val="hi_IN" w:bidi="hi_IN"/>
        </w:rPr>
        <w:t>यहाँ रुकें और समूह में इस प्रश्न पर चर्चा करें: आपकी संस्कृति में, लोग यह दिखाने के लिए कौन से समारोह करते हैं कि किसी व्यक्ति को अगुवे के रूप में चुना गया है, वह आधिकारिक रूप से नियुक्त किया गया है?</w:t>
      </w:r>
      <w:r>
        <w:rPr>
          <w:lang w:val="hi_IN" w:bidi="hi_IN"/>
        </w:rPr>
      </w:r>
    </w:p>
    <w:p>
      <w:pPr>
        <w:pStyle w:val="Heading3"/>
      </w:pPr>
      <w:r>
        <w:rPr>
          <w:lang w:val="hi_IN" w:bidi="hi_IN"/>
        </w:rPr>
        <w:t>घटनाओं को समझाना</w:t>
      </w:r>
    </w:p>
    <w:p>
      <w:pPr/>
      <w:r>
        <w:rPr>
          <w:lang w:val="hi_IN" w:bidi="hi_IN"/>
        </w:rPr>
      </w:r>
      <w:r>
        <w:rPr>
          <w:lang w:val="hi_IN" w:bidi="hi_IN"/>
        </w:rPr>
        <w:t>गिनती 27:12–23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से कहता है कि वह प्रतिज्ञा किए हुए देश को देखने के लिए अबारीम पर्वत पर चढ़े, लेकिन यहोवा मूसा से यह भी कहता है कि मूसा की अवज्ञा के कारण वह प्रतिज्ञा किए हुए देश में प्रवेश किए बिना ही मर जाएगा, क्योंकि मूसा ने मरीबा के सोते के पास इस्राएल के लोगों के सामने यहोवा का आदर करने से मना किया था।</w:t>
      </w:r>
    </w:p>
    <w:p>
      <w:pPr/>
      <w:r>
        <w:rPr>
          <w:lang w:val="hi_IN" w:bidi="hi_IN"/>
        </w:rPr>
      </w:r>
      <w:r>
        <w:rPr>
          <w:b/>
          <w:lang w:val="hi_IN" w:bidi="hi_IN"/>
        </w:rPr>
        <w:t>दूसरे दृश्य में:</w:t>
      </w:r>
      <w:r>
        <w:rPr>
          <w:lang w:val="hi_IN" w:bidi="hi_IN"/>
        </w:rPr>
        <w:t xml:space="preserve"> मूसा यहोवा से विनती करता है कि वह किसी ऐसे व्यक्ति को नियुक्त करे जो इस्राएल के लोगों को अच्छी अगुवाई दे सकें, जब वे प्रतिज्ञा किए हुए देश में प्रवेश करें।</w:t>
      </w:r>
    </w:p>
    <w:p>
      <w:pPr/>
      <w:r>
        <w:rPr>
          <w:lang w:val="hi_IN" w:bidi="hi_IN"/>
        </w:rPr>
      </w:r>
      <w:r>
        <w:rPr>
          <w:b/>
          <w:lang w:val="hi_IN" w:bidi="hi_IN"/>
        </w:rPr>
        <w:t>तीसरे दृश्य में:</w:t>
      </w:r>
      <w:r>
        <w:rPr>
          <w:lang w:val="hi_IN" w:bidi="hi_IN"/>
        </w:rPr>
        <w:t xml:space="preserve"> यहोवा मूसा से कहता है कि वह नून के पुत्र यहोशू को इस्राएल के लोगों की अगुवाई करने के लिए नियुक्त करे। यहोवा मूसा से यह भी कहता है कि वह महायाजक एलीआजर से कहे कि वह यहोवा की ओर से यहोशू को निर्देश दे।</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इस्राएलियों का समुदाय</w:t>
      </w:r>
    </w:p>
    <w:p>
      <w:pPr>
        <w:pStyle w:val="ListBullet"/>
        <w:spacing w:line="240" w:lineRule="auto"/>
        <w:ind w:left="720"/>
      </w:pPr>
      <w:r>
        <w:rPr>
          <w:lang w:val="hi_IN" w:bidi="hi_IN"/>
        </w:rPr>
      </w:r>
      <w:r>
        <w:rPr>
          <w:lang w:val="hi_IN" w:bidi="hi_IN"/>
        </w:rPr>
        <w:t>नून का पुत्र यहोशू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अबारीम के पहाड़ों पर मूसा से बात की थी। ये पहाड़ मोआब के उत्तर-पश्चिमी क्षेत्र में स्थित हैं। इस कहानी के होने से पहले, मूसा और हारून इस्राएल के बच्चों को यह बताकर यहोवा का आदर करने में असफल रहे थे कि यहोवा ही था जिसने मरीबा की चट्टान से पानी निकाला था। यहोवा ने यह निर्णय लिया था कि मूसा और हारून अब इस्राएल के लोगों को प्रतिज्ञा किए हुए देश में नहीं ले जाएँगे।</w:t>
      </w:r>
    </w:p>
    <w:p>
      <w:pPr/>
      <w:r>
        <w:rPr>
          <w:lang w:val="hi_IN" w:bidi="hi_IN"/>
        </w:rPr>
      </w:r>
      <w:r>
        <w:rPr>
          <w:lang w:val="hi_IN" w:bidi="hi_IN"/>
        </w:rPr>
        <w:t xml:space="preserve">यहाँ रुकें और </w:t>
      </w:r>
      <w:r>
        <w:rPr>
          <w:lang w:val="hi_IN" w:bidi="hi_IN"/>
        </w:rPr>
        <w:t>अबारीम के पहाड़ों</w:t>
      </w:r>
      <w:r>
        <w:rPr>
          <w:lang w:val="hi_IN" w:bidi="hi_IN"/>
        </w:rPr>
        <w:t xml:space="preserve"> की एक तस्वीर देखें। इस ऑडियो को यहाँ रोकें।</w:t>
      </w:r>
    </w:p>
    <w:p>
      <w:pPr/>
      <w:r>
        <w:rPr>
          <w:lang w:val="hi_IN" w:bidi="hi_IN"/>
        </w:rPr>
      </w:r>
      <w:r>
        <w:rPr>
          <w:lang w:val="hi_IN" w:bidi="hi_IN"/>
        </w:rPr>
        <w:t>मूसा विनम्रता से यहोवा से विनती करता है कि वह किसी ऐसे व्यक्ति को चुनें जो मूसा के बाद अगुवाई करे। यह व्यक्ति निश्चित रूप से इस्राएल के लोगों को प्रतिज्ञा किए हुए देश में ले जाने में सक्षम है। अगुवे को उनके सामने बाहर जाने और भीतर आने में सक्षम होना चाहिए, जिसका अर्थ है कि वह हर परिस्थिति में उनकी अगुवाई करने में सक्षम होना चाहिए। मूसा शायद उन युद्धों के बारे में सोच रहा है जो इस्राएलियों को प्रतिज्ञा किए हुए देश को जीतने के दौरान लड़ने होंगे।</w:t>
      </w:r>
    </w:p>
    <w:p>
      <w:pPr/>
      <w:r>
        <w:rPr>
          <w:lang w:val="hi_IN" w:bidi="hi_IN"/>
        </w:rPr>
      </w:r>
      <w:r>
        <w:rPr>
          <w:lang w:val="hi_IN" w:bidi="hi_IN"/>
        </w:rPr>
        <w:t>यहाँ रुकें और समूह में चर्चा करें: आप अपने समुदाय के उन अगुवों का वर्णन कैसे करते हैं जो हर स्थिति में और विशेष रूप से युद्ध के समय में अच्छी अगुवाई करते हैं? याद रखें कि यह उसी प्रकार का अगुवा है जिसे मूसा ने यहोवा से माँगा था। इस ऑडियो को यहाँ रोकें।</w:t>
      </w:r>
    </w:p>
    <w:p>
      <w:pPr/>
      <w:r>
        <w:rPr>
          <w:lang w:val="hi_IN" w:bidi="hi_IN"/>
        </w:rPr>
      </w:r>
      <w:r>
        <w:rPr>
          <w:lang w:val="hi_IN" w:bidi="hi_IN"/>
        </w:rPr>
        <w:t>मूसा यहोवा से कहता है कि जब तक इस्राएल के लोगों को कोई अच्छा अगुवा नहीं मिलेगा, तब तक वे बिना चरवाहे की भेड़ों के समान होंगे। मूसा नए अगुवे की तुलना एक चरवाहे से करता है, और इस्राएल के लोगों की तुलना भेड़ों से करता है। अगुवा, चरवाहे के समान, इस्राएलियों की भेड़ों की तरह अगुवाई करेगा, ताकि वे तितर-बितर न हो जाएँ और निराश न हो जाएँ।</w:t>
      </w:r>
    </w:p>
    <w:p>
      <w:pPr/>
      <w:r>
        <w:rPr>
          <w:lang w:val="hi_IN" w:bidi="hi_IN"/>
        </w:rPr>
      </w:r>
      <w:r>
        <w:rPr>
          <w:lang w:val="hi_IN" w:bidi="hi_IN"/>
        </w:rPr>
        <w:t>यह ध्यान देना महत्वपूर्ण है कि यहोवा मूसा से कहता है कि वह नून के पुत्र यहोशू को चुने, जिसमें “अगुवाई की आत्मा या मन” है। शायद यहोवा विशेष रूप से यहोशू के पास यहोवा का आत्मा होने की बात नहीं कर रहा है, बल्कि यह कि यहोशू में एक अच्छा अगुवा बनने के लिए साहस और योग्यताएँ हैं।</w:t>
      </w:r>
    </w:p>
    <w:p>
      <w:pPr/>
      <w:r>
        <w:rPr>
          <w:lang w:val="hi_IN" w:bidi="hi_IN"/>
        </w:rPr>
      </w:r>
      <w:r>
        <w:rPr>
          <w:lang w:val="hi_IN" w:bidi="hi_IN"/>
        </w:rPr>
        <w:t>यहाँ रुकें और चर्चा करें कि आप अपने समुदाय में अगुवों के बारे में कैसे बात करते हैं, जिनमें साहस और कौशल जैसे अच्छे अगुवे के गुण हैं। आप उनके "अगुवाई की आत्मा या मन" का वर्णन कैसे करेंगे? इस ऑडियो को यहाँ रोकें।</w:t>
      </w:r>
    </w:p>
    <w:p>
      <w:pPr/>
      <w:r>
        <w:rPr>
          <w:lang w:val="hi_IN" w:bidi="hi_IN"/>
        </w:rPr>
      </w:r>
      <w:r>
        <w:rPr>
          <w:lang w:val="hi_IN" w:bidi="hi_IN"/>
        </w:rPr>
        <w:t>यह याद रखना महत्वपूर्ण है कि यहोवा ने मूसा से कहा था कि वह यहोशू से कहे कि जब मूसा उस पर अपना हाथ रखकर अधिकार और नेतृत्व उसको सौंपे, तब वह एलीआजर याजक और इस्राएल की सारी मण्डली या समुदाय के सामने खड़ा हो। मूसा ने यहोवा की आज्ञाओं का पालन किया और यहोशू को एलीआजर याजक और इस्राएल के लोगों के सामने पेश किया। मूसा ने यहोशू के सिर पर अपना हाथ रखा और उसे आशीष दी, ठीक वैसे ही जैसे यहोवा ने मूसा से करने के लिए कहा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27:12–23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इस्राएलियों का समुदाय</w:t>
      </w:r>
    </w:p>
    <w:p>
      <w:pPr>
        <w:pStyle w:val="ListBullet"/>
        <w:spacing w:line="240" w:lineRule="auto"/>
        <w:ind w:left="720"/>
      </w:pPr>
      <w:r>
        <w:rPr>
          <w:lang w:val="hi_IN" w:bidi="hi_IN"/>
        </w:rPr>
      </w:r>
      <w:r>
        <w:rPr>
          <w:lang w:val="hi_IN" w:bidi="hi_IN"/>
        </w:rPr>
        <w:t>नून का पुत्र यहोशू</w:t>
      </w:r>
    </w:p>
    <w:p>
      <w:pPr/>
      <w:r>
        <w:rPr>
          <w:lang w:val="hi_IN" w:bidi="hi_IN"/>
        </w:rPr>
      </w:r>
      <w:r>
        <w:rPr>
          <w:lang w:val="hi_IN" w:bidi="hi_IN"/>
        </w:rPr>
        <w:t>इस कहानी के संवाद, प्रवाह, कथानक और कालक्रम पर ध्यान दें। यह सुनिश्चित करें कि आप कहानी के कठिन या महत्वपूर्ण हिस्सों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जो व्यक्ति उस पात्र की भूमिका निभा रहा है, उसे यह बताना चाहिए कि यदि वह वास्तव में वही पात्र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एक दिन, यहोवा मूसा से कहता है कि वह अबारीम पर्वत पर चढ़कर उस देश को देखे, जो यहोवा इस्राएल के लोगों को देगा। यहोवा मूसा से कहता है, “क्योंकि तूने और हारून ने सीन के जंगल में पूरे इस्राएलियों के सामने मेरी बातों का उल्लंघन किया, और तुमने मुझे लोगों के सामने अपवित्र दिखाया, इसलिए तुम केवल अबारीम पर्वत से ही उस देश को देख पाओगे। तुम देश में प्रवेश किए बिना ही मर जाओगे।"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 इस तरह की बातें सुन सकते हैं, “मैंने नहीं सोचा था कि परमेश्वर वास्तव में इतना क्रोधित होगा और हमारे विरुद्ध ऐसा निर्णय लेगा कि हम प्रतिज्ञा किए हुए देश में प्रवेश न कर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मूसा यहोवा से कहता है, “तू ही सब जीवित प्राणियों को साँस देता है, इसलिए इस्राएल के लोगों पर किसी ऐसे व्यक्ति को नियुक्त कर जो उन्हें बाहर ले जाए, और उन्हें भीतर ले आए, ताकि तेरे लोग बिना चरवाहे की भेड़ों के समान 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लोगों से पूछें, "आप कैसा महसूस कर रहे हैं या कैसा सोच रहे हैं?" आप इस तरह की बातें सुन सकते हैं, "क्योंकि यहोवा ने मेरे खिलाफ ऐसा फैसला लिया है, तो मैं कौन होता हूँ कि उसके खिलाफ विद्रोह करूँ? लेकिन मुझे आशा है कि नया अगुवा लोगों के लिए अच्छा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यहोवा मूसा से कहता है, "नून के पुत्र यहोशू को नियुक्त कर। वह एक ऐसा व्यक्ति है जिसमें अगुवाई की आत्मा या मन है। यहोशू को एलीआजर याजक और इस्राएल के पूरे समुदाय के सामने खड़ा कर, और उस पर अपने हाथ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 इस तरह की बातें सुन सकते हैं, "अब मैं एक अगुवे के रूप में अपना अधिकार खो रहा हूँ, लेकिन मैं यहोशू के द्वारा परमेश्वर की योजनाओं में सहयोग करने की कोशिश करूँगा, भले ही यह मेरे लिए बहुत कठिन है।"</w:t>
      </w:r>
    </w:p>
    <w:p>
      <w:pPr>
        <w:pStyle w:val="ListBullet"/>
        <w:spacing w:line="240" w:lineRule="auto"/>
        <w:ind w:left="720"/>
      </w:pPr>
      <w:r>
        <w:rPr>
          <w:lang w:val="hi_IN" w:bidi="hi_IN"/>
        </w:rPr>
      </w:r>
      <w:r>
        <w:rPr>
          <w:lang w:val="hi_IN" w:bidi="hi_IN"/>
        </w:rPr>
        <w:t>यहोशू की भूमिका निभाने वाले व्यक्ति से पूछें, "आप कैसा महसूस कर रहे हैं या कैसा सोच रहे हैं?" आप इस तरह की बातें सुन सकते हैं, "मैं कौन हूँ कि यहोवा ने मुझे इस्राएल के लोगों की अगुवाई करने के योग्य समझा। मुझे डर है। यह संभालने के लिए बहुत बड़ी जिम्मेदारी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वह यहोशू को महायाजक एलीआजर और इस्राएलियों की पूरी मण्डली के सामने लाए। एलीआजर यहोवा से सुनने के लिए ऊरीम का उपयोग करेगा। यहोशू प्रतिज्ञा किए गए देश को जीतने के लिए लोगों की अगुवाई करेगा।</w:t>
      </w:r>
    </w:p>
    <w:p>
      <w:pPr/>
      <w:r>
        <w:rPr>
          <w:lang w:val="hi_IN" w:bidi="hi_IN"/>
        </w:rPr>
      </w:r>
      <w:r>
        <w:rPr>
          <w:lang w:val="hi_IN" w:bidi="hi_IN"/>
        </w:rPr>
        <w:t>इसलिए मूसा ने यहोवा की आज्ञा के अनुसार किया। मूसा ने यहोशू को लेकर, उसे एलीआजर और इस्राएल की पूरी मण्डली के सामने खड़ा किया, और उसे नियुक्त करने के लिए अपने हाथ उसके सिर पर रखे।</w:t>
      </w:r>
      <w:r>
        <w:rPr>
          <w:lang w:val="hi_IN" w:bidi="hi_IN"/>
        </w:rPr>
      </w:r>
    </w:p>
    <w:p>
      <w:pPr>
        <w:pStyle w:val="Heading3"/>
      </w:pPr>
      <w:r>
        <w:rPr>
          <w:lang w:val="hi_IN" w:bidi="hi_IN"/>
        </w:rPr>
        <w:t>आवश्यक जानकारी</w:t>
      </w:r>
    </w:p>
    <w:p>
      <w:pPr/>
      <w:r>
        <w:rPr>
          <w:lang w:val="hi_IN" w:bidi="hi_IN"/>
        </w:rPr>
      </w:r>
      <w:r>
        <w:rPr>
          <w:lang w:val="hi_IN" w:bidi="hi_IN"/>
        </w:rPr>
        <w:t>गिनती 27:12–23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अबारीम पहाड़ों की श्रृंखला पर चढ़े। यहोवा परमेश्वर का वास्तविक नाम है। यहोवा का अनुवाद उसी तरह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से कहता है कि वह अबारीम की पर्वत श्रृंखला के एक पहाड़ पर चढ़कर उस देश को देखे, जो यहोवा इस्राएल के पुत्रों या </w:t>
      </w:r>
      <w:r>
        <w:rPr>
          <w:b/>
          <w:lang w:val="hi_IN" w:bidi="hi_IN"/>
        </w:rPr>
        <w:t>इस्राएलियों</w:t>
      </w:r>
      <w:r>
        <w:rPr>
          <w:lang w:val="hi_IN" w:bidi="hi_IN"/>
        </w:rPr>
        <w:t xml:space="preserve"> को देगा। इस्राएली शब्द उन लोगों को दर्शाता है जो अब्राहम के वंशज हैं। इस्राएलियों का अनुवाद उसी तरह करें जैसे आपने पिछले भागों में किया है, और याद रखें कि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यहोवा मूसा से कहता है, “क्योंकि तूने और हारून ने सीन के </w:t>
      </w:r>
      <w:r>
        <w:rPr>
          <w:b/>
          <w:lang w:val="hi_IN" w:bidi="hi_IN"/>
        </w:rPr>
        <w:t>जंगल</w:t>
      </w:r>
      <w:r>
        <w:rPr>
          <w:lang w:val="hi_IN" w:bidi="hi_IN"/>
        </w:rPr>
        <w:t xml:space="preserve"> में इस्राएलियों की मण्डली या </w:t>
      </w:r>
      <w:r>
        <w:rPr>
          <w:b/>
          <w:lang w:val="hi_IN" w:bidi="hi_IN"/>
        </w:rPr>
        <w:t>समुदाय</w:t>
      </w:r>
      <w:r>
        <w:rPr>
          <w:lang w:val="hi_IN" w:bidi="hi_IN"/>
        </w:rPr>
        <w:t xml:space="preserve"> के सामने मेरी बातों का उल्लंघन किया, और तुमने मुझे लोगों के सामने </w:t>
      </w:r>
      <w:r>
        <w:rPr>
          <w:b/>
          <w:lang w:val="hi_IN" w:bidi="hi_IN"/>
        </w:rPr>
        <w:t>अपवित्र</w:t>
      </w:r>
      <w:r>
        <w:rPr>
          <w:lang w:val="hi_IN" w:bidi="hi_IN"/>
        </w:rPr>
        <w:t xml:space="preserve"> दिखाया, इसलिए तुम केवल अबारीम पर्वत से ही उस देश को देख पाओगे। समुदाय, जंगल और पवित्र शब्द का अनुवाद उसी तरह करें जैसे आपने पिछले भागों में किया है, और याद रखें कि </w:t>
      </w:r>
      <w:r>
        <w:rPr>
          <w:lang w:val="hi_IN" w:bidi="hi_IN"/>
        </w:rPr>
        <w:t>जंगल</w:t>
      </w:r>
      <w:r>
        <w:rPr>
          <w:lang w:val="hi_IN" w:bidi="hi_IN"/>
        </w:rPr>
        <w:t xml:space="preserve"> और </w:t>
      </w:r>
      <w:r>
        <w:rPr>
          <w:lang w:val="hi_IN" w:bidi="hi_IN"/>
        </w:rPr>
        <w:t>पवित्र</w:t>
      </w:r>
      <w:r>
        <w:rPr>
          <w:lang w:val="hi_IN" w:bidi="hi_IN"/>
        </w:rPr>
        <w:t xml:space="preserve"> मुख्य शब्दावली में हैं।</w:t>
      </w:r>
    </w:p>
    <w:p>
      <w:pPr/>
      <w:r>
        <w:rPr>
          <w:lang w:val="hi_IN" w:bidi="hi_IN"/>
        </w:rPr>
      </w:r>
      <w:r>
        <w:rPr>
          <w:lang w:val="hi_IN" w:bidi="hi_IN"/>
        </w:rPr>
        <w:t xml:space="preserve">मूसा यहोवा से कहता है, "तू ही वह है जो सभी जीवित प्राणियों को साँस देता है। इस्राएल के लोगों पर किसी ऐसे व्यक्ति को नियुक्त कर जो उन्हें बाहर ले जाए, और उन्हें भीतर ले आए, ताकि तेरे लोग बिना </w:t>
      </w:r>
      <w:r>
        <w:rPr>
          <w:b/>
          <w:lang w:val="hi_IN" w:bidi="hi_IN"/>
        </w:rPr>
        <w:t>चरवाहे</w:t>
      </w:r>
      <w:r>
        <w:rPr>
          <w:lang w:val="hi_IN" w:bidi="hi_IN"/>
        </w:rPr>
        <w:t xml:space="preserve"> की भेड़ों के समान न रहें।" क्योंकि इस्राएल में चरवाहे बहुत आम थे, इसलिए चरवाहा शब्द का इस्तेमाल अक्सर रक्षक या शासक के लिए चित्रात्मक भाषा के रूप में किया जाता है। परमेश्वर खुद को इस्राएल का चरवाहा कहता है। लोगों को परमेश्वर की भेड़े कहा जाता है। चरवाहे का अनुवाद उसी तरह करें जैसे आपने पिछले भागों में किया है, और याद रखें कि </w:t>
      </w:r>
      <w:r>
        <w:rPr>
          <w:lang w:val="hi_IN" w:bidi="hi_IN"/>
        </w:rPr>
        <w:t>चरवाहा</w:t>
      </w:r>
      <w:r>
        <w:rPr>
          <w:lang w:val="hi_IN" w:bidi="hi_IN"/>
        </w:rPr>
        <w:t xml:space="preserve"> मुख्य शब्दावली में है।</w:t>
      </w:r>
    </w:p>
    <w:p>
      <w:pPr/>
      <w:r>
        <w:rPr>
          <w:lang w:val="hi_IN" w:bidi="hi_IN"/>
        </w:rPr>
      </w:r>
      <w:r>
        <w:rPr>
          <w:lang w:val="hi_IN" w:bidi="hi_IN"/>
        </w:rPr>
        <w:t xml:space="preserve">यहोवा मूसा से कहता है, "नून के पुत्र यहोशू को चुन ले। वह एक ऐसा व्यक्ति है जिसमें अगुवाई की </w:t>
      </w:r>
      <w:r>
        <w:rPr>
          <w:b/>
          <w:lang w:val="hi_IN" w:bidi="hi_IN"/>
        </w:rPr>
        <w:t>आत्मा</w:t>
      </w:r>
      <w:r>
        <w:rPr>
          <w:lang w:val="hi_IN" w:bidi="hi_IN"/>
        </w:rPr>
        <w:t xml:space="preserve"> या मन है।" परमेश्वर ने लोगों को एक शरीर के साथ बनाया, और हम एक-दूसरे के शरीरों को देख सकते और छू सकते हैं। लेकिन परमेश्वर ने लोगों को विचारों, भावनाओं और इच्छाओं के साथ भी बनाया। हम किसी व्यक्ति के इस भाग को देख नहीं सकते, लेकिन हम जानते हैं कि वह है। बाइबल में, किसी व्यक्ति के इस अदृश्य भाग को आमतौर पर प्राण कहा जाता है, लेकिन कभी-कभी इसे आत्मा भी कहा जाता है। आत्मा का अनुवाद उसी तरह करें जैसे आपने पिछले भागों में किया है, और याद रखें कि </w:t>
      </w:r>
      <w:r>
        <w:rPr>
          <w:lang w:val="hi_IN" w:bidi="hi_IN"/>
        </w:rPr>
        <w:t>आत्मा</w:t>
      </w:r>
      <w:r>
        <w:rPr>
          <w:lang w:val="hi_IN" w:bidi="hi_IN"/>
        </w:rPr>
        <w:t xml:space="preserve"> मुख्य शब्दावली में है।</w:t>
      </w:r>
    </w:p>
    <w:p>
      <w:pPr/>
      <w:r>
        <w:rPr>
          <w:lang w:val="hi_IN" w:bidi="hi_IN"/>
        </w:rPr>
      </w:r>
      <w:r>
        <w:rPr>
          <w:lang w:val="hi_IN" w:bidi="hi_IN"/>
        </w:rPr>
        <w:t xml:space="preserve">यहोवा मूसा से कहता है कि वह यहोशू को एलीआजर </w:t>
      </w:r>
      <w:r>
        <w:rPr>
          <w:b/>
          <w:lang w:val="hi_IN" w:bidi="hi_IN"/>
        </w:rPr>
        <w:t>याजक</w:t>
      </w:r>
      <w:r>
        <w:rPr>
          <w:lang w:val="hi_IN" w:bidi="hi_IN"/>
        </w:rPr>
        <w:t xml:space="preserve"> और इस्राएल के सभी लोगों के सामने खड़ा करे और मूसा अपने हाथ यहोशू पर रखे। याजक का अनुवाद उसी तरह करें जैसे आपने पिछले भागों में किया है, और याद रखें कि </w:t>
      </w:r>
      <w:r>
        <w:rPr>
          <w:b/>
          <w:lang w:val="hi_IN" w:bidi="hi_IN"/>
        </w:rPr>
        <w:t>याजक</w:t>
      </w:r>
      <w:r>
        <w:rPr>
          <w:lang w:val="hi_IN" w:bidi="hi_IN"/>
        </w:rPr>
        <w:t xml:space="preserve"> मुख्य शब्दावली में है।</w:t>
      </w:r>
    </w:p>
    <w:p>
      <w:pPr/>
      <w:r>
        <w:rPr>
          <w:lang w:val="hi_IN" w:bidi="hi_IN"/>
        </w:rPr>
      </w:r>
      <w:r>
        <w:rPr>
          <w:lang w:val="hi_IN" w:bidi="hi_IN"/>
        </w:rPr>
        <w:t xml:space="preserve">यहोवा कहता है कि यहोशू को एलीआजर याजक के सामने खड़ा होना चाहिए। एलीआजर सीधे यहोवा से बात करेगा, इसके बजाय कि यहोशू सीधे यहोवा से निर्देश प्राप्त करे। एलीआजर याजक </w:t>
      </w:r>
      <w:r>
        <w:rPr>
          <w:b/>
          <w:lang w:val="hi_IN" w:bidi="hi_IN"/>
        </w:rPr>
        <w:t>ऊरीम</w:t>
      </w:r>
      <w:r>
        <w:rPr>
          <w:lang w:val="hi_IN" w:bidi="hi_IN"/>
        </w:rPr>
        <w:t xml:space="preserve"> के फैसले के द्वारा यहोवा से निर्देश सुनेगा। यद्यपि ऊरीम और तुम्मीम का उपयोग करना दैववाणी का एक रूप था, परन्तु यह याजक को दिखाता था कि यहोवा अपने लोगों से क्या करवाना चाहता है। फिर याजक लोगों को वह जानकारी दे सकता था। यहोवा ने याजक को निर्णय लेने के लिए ऊरीम और तुम्मीम का उपयोग करने की अनुमति दी, लेकिन केवल तभी जब महायाजक यहोवा की उपस्थिति में हो।</w:t>
      </w:r>
    </w:p>
    <w:p>
      <w:pPr/>
      <w:r>
        <w:rPr>
          <w:lang w:val="hi_IN" w:bidi="hi_IN"/>
        </w:rPr>
      </w:r>
      <w:r>
        <w:rPr>
          <w:lang w:val="hi_IN" w:bidi="hi_IN"/>
        </w:rPr>
        <w:t xml:space="preserve">यहाँ रुकें और चर्चा करें कि आप इस भाग में </w:t>
      </w:r>
      <w:r>
        <w:rPr>
          <w:b/>
          <w:lang w:val="hi_IN" w:bidi="hi_IN"/>
        </w:rPr>
        <w:t>ऊरीम</w:t>
      </w:r>
      <w:r>
        <w:rPr>
          <w:lang w:val="hi_IN" w:bidi="hi_IN"/>
        </w:rPr>
        <w:t xml:space="preserve"> का अनुवाद कैसे करेंगे। यदि आपने बाइबल की अन्य पुस्तकों, जैसे निर्गमन 28:30 में ऊरीम का अनुवाद किया है, तो उसी शब्द का उपयोग करें जिसका उपयोग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28:1–10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28:1–10 को सुनें और अपने मन में रखें।</w:t>
      </w:r>
    </w:p>
    <w:p>
      <w:pPr/>
      <w:r>
        <w:rPr>
          <w:lang w:val="hi_IN" w:bidi="hi_IN"/>
        </w:rPr>
      </w:r>
      <w:r>
        <w:rPr>
          <w:lang w:val="hi_IN" w:bidi="hi_IN"/>
        </w:rPr>
        <w:t>यदि सम्भव हो, तो गिनती 28:1–10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28:1–10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मूसा ने सभी इस्राएलियों की जनगणना की। यहोवा ने मूसा को आज्ञा दी कि वह पूरी मण्डली या समुदाय के सामने यहोशू को नियुक्त करे, ताकि वह मूसा के मरने के बाद उसके स्थान पर अगुवाई कर सकें।</w:t>
      </w:r>
    </w:p>
    <w:p>
      <w:pPr/>
      <w:r>
        <w:rPr>
          <w:lang w:val="hi_IN" w:bidi="hi_IN"/>
        </w:rPr>
      </w:r>
      <w:r>
        <w:rPr>
          <w:lang w:val="hi_IN" w:bidi="hi_IN"/>
        </w:rPr>
        <w:t>इस भाग में, कहानी बीच में रोक दी जाती है ताकि यहोवा मूसा से कह सके कि वह इस्राएली मण्डली को यहोवा के लिए दैनिक और साप्ताहिक भेंट चढ़ाने के निर्देश दे। यह भाग यहोवा को चढ़ाई जाने वाली दैनिक, साप्ताहिक, मासिक और वार्षिक भेंटों के बारे में निर्देशों के एक भाग से शुरू होता है।</w:t>
      </w:r>
    </w:p>
    <w:p>
      <w:pPr/>
      <w:r>
        <w:rPr>
          <w:lang w:val="hi_IN" w:bidi="hi_IN"/>
        </w:rPr>
      </w:r>
      <w:r>
        <w:rPr>
          <w:lang w:val="hi_IN" w:bidi="hi_IN"/>
        </w:rPr>
        <w:t xml:space="preserve">यहाँ रुकें और यदि आवश्यक हो, तो </w:t>
      </w:r>
      <w:r>
        <w:rPr>
          <w:b/>
          <w:lang w:val="hi_IN" w:bidi="hi_IN"/>
        </w:rPr>
        <w:t>मोआब के मैदानों</w:t>
      </w:r>
      <w:r>
        <w:rPr>
          <w:lang w:val="hi_IN" w:bidi="hi_IN"/>
        </w:rPr>
        <w:t xml:space="preserve"> का नक्शा फिर से देखें। इस ऑडियो को यहाँ रोकें।</w:t>
      </w:r>
    </w:p>
    <w:p>
      <w:pPr/>
      <w:r>
        <w:rPr>
          <w:lang w:val="hi_IN" w:bidi="hi_IN"/>
        </w:rPr>
      </w:r>
      <w:r>
        <w:rPr>
          <w:lang w:val="hi_IN" w:bidi="hi_IN"/>
        </w:rPr>
        <w:t>यहाँ रुकें और समूह में इस प्रश्न पर चर्चा करें: आपकी संस्कृति में लोग जिन देवताओं या मूर्तियों की पूजा करते हैं, उन्हें किस प्रकार की भेंट चढ़ाते हैं? इन भेंटों का क्या अर्थ है या क्या प्रतीक हैं? सप्ताह, महीने या वर्ष के कौन से विशेष समय होते हैं जब आपके लोग बलिदान चढ़ाते हैं? इस ऑडियो को यहाँ रोकें।</w:t>
      </w:r>
    </w:p>
    <w:p>
      <w:pPr/>
      <w:r>
        <w:rPr>
          <w:lang w:val="hi_IN" w:bidi="hi_IN"/>
        </w:rPr>
      </w:r>
      <w:r>
        <w:rPr>
          <w:lang w:val="hi_IN" w:bidi="hi_IN"/>
        </w:rPr>
        <w:t>इस्राएलियों को अपने दिन की शुरुआत और अंत यहोवा को भेंट या बलिदान चढ़ाकर करनी है। यहोवा इस्राएलियों को निर्देश देता है कि वे दैनिक बलिदान को सही समय पर चढ़ाने में सावधान रखें। इस्राएलियों को सुबह और शाम को आग द्वारा एक बलिदान चढ़ाकर, जिसे होमबलि भी कहा जाता है यहोवा की आराधना के इस दैनिक क्रम में जीना है। ये पशुओं के बलिदान हैं जिन्हें याजक पूरी तरह से वेदी पर जलाते हैं। यहोवा इन बलिदानों को यहोवा का हव्य और यहोवा के लिए एक सुखदायक या सुहावनी सुगंध कहता है। यहोवा जलने वाले पशुओं की गंध से वास्तव में प्रसन्न नहीं होता है। यहोवा यह दिखा रहा है कि वह इस्राएलियों की आज्ञाकारिता और यहोवा की आराधना से संतुष्ट और प्रसन्न है।</w:t>
      </w:r>
    </w:p>
    <w:p>
      <w:pPr/>
      <w:r>
        <w:rPr>
          <w:lang w:val="hi_IN" w:bidi="hi_IN"/>
        </w:rPr>
      </w:r>
      <w:r>
        <w:rPr>
          <w:lang w:val="hi_IN" w:bidi="hi_IN"/>
        </w:rPr>
        <w:t xml:space="preserve">यहोवा इस्राएलियों से कहता है कि वे दो नर मेम्ने चढ़ाएँ। यहोवा कहता है कि एक मेम्ना सुबह और एक मेम्ना शाम के समय चढ़ाए। मेम्ने एक साल के होने चाहिए, और उनमें कोई दोष या शारीरिक कमी नहीं होनी चाहिए। जब कोई मेम्ना एक साल का हो जाता है, तब वह पूरी तरह बड़ा हो जाता है और अधिक मूल्यवान होता है। इस्राएलियों को हर दिन सुबह एक मेम्ना चढ़ाना है। जब याजक यहोवा को भेंट चढ़ाने के लिए एक मेमने को मारते और जलाते हैं, तब वे साथ में तेल मिला हुआ आटा और कुछ पेय पदार्थ भी चढ़ाते हैं। याजक मैदे का आटा गूँथे, जिसमें एक चौथाई हीन जैतून का तेल मिलाया गया हो। मैदा एक एपा का दसवाँ हिस्सा होना चाहिए, और इसका वजन 1 से 3 किलोग्राम तक कुछ भी हो सकता था। हीन का एक चौथाई जैतून का तेल लगभग 1 लीटर होता है। इस तेल के लिए इस्राएली लोग जैतून को जैतून की चक्की में पीसने के बजाय ओखली और मूसल से कूटते थे। जैतून को कूटने से एक बेहतर और अधिक शुद्ध तेल निकलता था, जिसमें जैतून की गुठली का कोई भी हिस्सा नहीं रहता था। आटे और तेल का मिश्रण एक उत्तम आटा बन जाएगा। यह अन्नबलि है। याजकों को एक चौथाई हीन, अर्थात लगभग 1 लीटर, कड़क पेय, या कड़क दाखमधु भी चढ़ानी है। यह एक पेय-बलि है जिसे याजक को पवित्र स्थान में उंडेलना होता था, जो शायद आँगन में स्थित वेदी को संदर्भित करता है, जब याजक मेम्ने और अन्नबलि चढ़ाता है। याजक हर दिन की शुरुआत में और अंत में एक मेम्ना, गूँथा हुआ आटा और दाखमधु चढ़ाएँगे। </w:t>
      </w:r>
    </w:p>
    <w:p>
      <w:pPr/>
      <w:r>
        <w:rPr>
          <w:lang w:val="hi_IN" w:bidi="hi_IN"/>
        </w:rPr>
      </w:r>
      <w:r>
        <w:rPr>
          <w:lang w:val="hi_IN" w:bidi="hi_IN"/>
        </w:rPr>
        <w:t xml:space="preserve">यहाँ रुकें और </w:t>
      </w:r>
      <w:r>
        <w:rPr>
          <w:lang w:val="hi_IN" w:bidi="hi_IN"/>
        </w:rPr>
        <w:t>जवान नर मेम्ने</w:t>
      </w:r>
      <w:r>
        <w:rPr>
          <w:lang w:val="hi_IN" w:bidi="hi_IN"/>
        </w:rPr>
        <w:t xml:space="preserve">, </w:t>
      </w:r>
      <w:r>
        <w:rPr>
          <w:lang w:val="hi_IN" w:bidi="hi_IN"/>
        </w:rPr>
        <w:t>मैदा</w:t>
      </w:r>
      <w:r>
        <w:rPr>
          <w:lang w:val="hi_IN" w:bidi="hi_IN"/>
        </w:rPr>
        <w:t xml:space="preserve">, </w:t>
      </w:r>
      <w:r>
        <w:rPr>
          <w:lang w:val="hi_IN" w:bidi="hi_IN"/>
        </w:rPr>
        <w:t>जैतून का तेल</w:t>
      </w:r>
      <w:r>
        <w:rPr>
          <w:lang w:val="hi_IN" w:bidi="hi_IN"/>
        </w:rPr>
        <w:t xml:space="preserve">, और एक </w:t>
      </w:r>
      <w:r>
        <w:rPr>
          <w:lang w:val="hi_IN" w:bidi="hi_IN"/>
        </w:rPr>
        <w:t>ओखली और मूसल</w:t>
      </w:r>
      <w:r>
        <w:rPr>
          <w:lang w:val="hi_IN" w:bidi="hi_IN"/>
        </w:rPr>
        <w:t xml:space="preserve"> की तस्वीरें देखें। इस ऑडियो को यहाँ रोकें।</w:t>
      </w:r>
    </w:p>
    <w:p>
      <w:pPr/>
      <w:r>
        <w:rPr>
          <w:lang w:val="hi_IN" w:bidi="hi_IN"/>
        </w:rPr>
      </w:r>
      <w:r>
        <w:rPr>
          <w:lang w:val="hi_IN" w:bidi="hi_IN"/>
        </w:rPr>
        <w:t>यहोवा ने पहली बार इन होमबलियों के बारे में निर्देश तब दिए, जब उसने सीनै पर्वत पर मूसा को यहोवा की व्यवस्था दी थी। इस्राएलियों ने पहली बार ये होमबलियाँ तब चढ़ाई, जब उन्होंने निवासस्थान को यहोवा को समर्पित किया। अब यहोवा इस्राएलियों को याद दिलाता है कि जब वे उस देश में हों जिसका यहोवा ने उनसे वादा किया था, तो उन्हें प्रतिदिन सुबह और शाम को ये होमबलि चढ़ानी है।</w:t>
      </w:r>
    </w:p>
    <w:p>
      <w:pPr/>
      <w:r>
        <w:rPr>
          <w:lang w:val="hi_IN" w:bidi="hi_IN"/>
        </w:rPr>
      </w:r>
      <w:r>
        <w:rPr>
          <w:lang w:val="hi_IN" w:bidi="hi_IN"/>
        </w:rPr>
        <w:t>यहोवा इस्राएलियों को याद दिलाता है कि वे हर दिन शाम को, या गोधूलि बेला में, जो सूर्यास्त और रात के बीच का समय होता है, प्रभु को वही भेंट चढ़ाएँगे। रात का समय वह होता है जब पूरी तरह अंधेरा हो जाता है। इस्राएली एक साल का निर्दोष नर मेम्ना, कूटकर निकाले हुए तेल के साथ मिलाया गया मैदा और पेयबलि की इस भेंट को प्रभु के लिए सुखदायक सुगंध के रूप में प्रभु को चढ़ाएँगे।</w:t>
      </w:r>
    </w:p>
    <w:p>
      <w:pPr/>
      <w:r>
        <w:rPr>
          <w:lang w:val="hi_IN" w:bidi="hi_IN"/>
        </w:rPr>
      </w:r>
      <w:r>
        <w:rPr>
          <w:lang w:val="hi_IN" w:bidi="hi_IN"/>
        </w:rPr>
        <w:t>यहाँ रुकें और समूह में इस प्रश्न पर चर्चा करें: आपको कौन-सी गंध सुखद या शांतिदायक लगती हैं, और वे आपको सुखद या शांतिदायक क्यों लगती हैं? इस ऑडियो को यहाँ रोकें।</w:t>
      </w:r>
    </w:p>
    <w:p>
      <w:pPr/>
      <w:r>
        <w:rPr>
          <w:lang w:val="hi_IN" w:bidi="hi_IN"/>
        </w:rPr>
      </w:r>
      <w:r>
        <w:rPr>
          <w:lang w:val="hi_IN" w:bidi="hi_IN"/>
        </w:rPr>
        <w:t>सब्त के दिन, या सातवें दिन, अर्थात् विश्राम के दिन, इस्राएलियों को एक साल के और दो नर मेम्ने चढ़ाने हैं, जो बिना दोष के हो और साथ ही एक एपा का दुगना भाग ]या दो-दसवाँ हिस्सा, जो लगभग 2 से 6 किलोग्राम होता है, तेल में मिला हुआ अन्नबलि और पेयबलि भी चढ़ाएँ। इस्राएलियों को यह अतिरिक्त बलिदान सप्ताह में एक बार, सब्त के दिन दैनिक होमबलि और पेयबलि के साथ चढ़ाना है।</w:t>
      </w:r>
      <w:r>
        <w:rPr>
          <w:lang w:val="hi_IN" w:bidi="hi_IN"/>
        </w:rPr>
      </w:r>
    </w:p>
    <w:p>
      <w:pPr>
        <w:pStyle w:val="Heading3"/>
      </w:pPr>
      <w:r>
        <w:rPr>
          <w:lang w:val="hi_IN" w:bidi="hi_IN"/>
        </w:rPr>
        <w:t>घटनाओं को समझाना</w:t>
      </w:r>
    </w:p>
    <w:p>
      <w:pPr/>
      <w:r>
        <w:rPr>
          <w:lang w:val="hi_IN" w:bidi="hi_IN"/>
        </w:rPr>
      </w:r>
      <w:r>
        <w:rPr>
          <w:lang w:val="hi_IN" w:bidi="hi_IN"/>
        </w:rPr>
        <w:t>गिनती 28:1–10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बात करता है और मूसा से कहता है कि वह इस्राएलियों से कहे कि वे सही समय पर आग द्वारा होमबलि चढ़ाएँ। यहोवा कहता है कि ये भेंटें यहोवा का हव्य और यहोवा के लिए सुखदायक सुगंध हैं।</w:t>
      </w:r>
    </w:p>
    <w:p>
      <w:pPr/>
      <w:r>
        <w:rPr>
          <w:lang w:val="hi_IN" w:bidi="hi_IN"/>
        </w:rPr>
      </w:r>
      <w:r>
        <w:rPr>
          <w:b/>
          <w:lang w:val="hi_IN" w:bidi="hi_IN"/>
        </w:rPr>
        <w:t>दूसरे दृश्य में:</w:t>
      </w:r>
      <w:r>
        <w:rPr>
          <w:lang w:val="hi_IN" w:bidi="hi_IN"/>
        </w:rPr>
        <w:t xml:space="preserve"> यहोवा मूसा से कहता है कि आग द्वारा चढ़ाए जाने वाले बलिदान में एक साल के दो नर मेम्ने होंगे, जो बिना किसी शारीरिक दोष के होंगे। यह हर दिन चढ़ाई जाने वाली होमबलि होगी। इस्राएली एक नर मेम्ना सुबह और एक नर मेम्ना शाम के समय चढ़ाएँगे। वे मेम्ने के साथ शुद्ध जैतून के तेल के साथ मिला हुआ मैदा भी चढ़ाएँगे। जब इस्राएली सीनै पर्वत पर थे तब यहोवा ने सबसे पहले इस निरंतर होमबलि को ठहराया, जो यहोवा के लिए सुखदायक सुगंध है। यहोवा मूसा से कहता है कि प्रत्येक मेम्ने के लिए पेयबलि एक कड़क मादक पेय, या कड़क दाखमधु का एक चौथाई हीन हो। याजक इस दाखमधु को पवित्रस्थान की वेदी पर उण्डेलेंगे।</w:t>
      </w:r>
    </w:p>
    <w:p>
      <w:pPr/>
      <w:r>
        <w:rPr>
          <w:lang w:val="hi_IN" w:bidi="hi_IN"/>
        </w:rPr>
      </w:r>
      <w:r>
        <w:rPr>
          <w:b/>
          <w:lang w:val="hi_IN" w:bidi="hi_IN"/>
        </w:rPr>
        <w:t>तीसरे दृश्य में:</w:t>
      </w:r>
      <w:r>
        <w:rPr>
          <w:lang w:val="hi_IN" w:bidi="hi_IN"/>
        </w:rPr>
        <w:t xml:space="preserve"> इस्राएली शाम को भी वही होमबलि, अन्नबलि और पेयबलि यहोवा को सुखदायक सुगंध के रूप में चढ़ाएँगे।</w:t>
      </w:r>
    </w:p>
    <w:p>
      <w:pPr/>
      <w:r>
        <w:rPr>
          <w:lang w:val="hi_IN" w:bidi="hi_IN"/>
        </w:rPr>
      </w:r>
      <w:r>
        <w:rPr>
          <w:b/>
          <w:lang w:val="hi_IN" w:bidi="hi_IN"/>
        </w:rPr>
        <w:t>चौथे दृश्य में:</w:t>
      </w:r>
      <w:r>
        <w:rPr>
          <w:lang w:val="hi_IN" w:bidi="hi_IN"/>
        </w:rPr>
        <w:t xml:space="preserve"> हफ्ते में एक बार, सब्त के दिन, इस्राएली बिना किसी शारीरिक दोष के एक साल के दो नर मेम्ने चढ़ाएँगे, और साथ ही तेल में मिले हुए एपा का दो-दसवाँ अंश मैदा और पेयबलि भी चढ़ाएँगे। यह भेंट हर हफ्ते सब्त के दिन प्रतिदिन दी जाने वाली होमबलि और पेयबलि के अतिरिक्त चढ़ानी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हमेशा की तरह ही मूसा से बात करता है। यहोवा मूसा से ये निर्देश इस्राएलियों को देने के लिए कहता है। यहोवा उन दैनिक होमबलि और पेयबलि के लिए निर्देश देता है जो इस्राएलियों को सुबह और शाम को चढ़ानी हैं। यहोवा कहता है कि लोगों को ये भेंट निरंतर, या हर दिन, एक बार सुबह और एक बार शाम को चढ़ानी चाहिए। यद्यपि इस भाग में याजक का उल्लेख नहीं किया गया है, फिर भी याजक ही है जो वेदी पर भेंटें चढ़ा रहा है।</w:t>
      </w:r>
    </w:p>
    <w:p>
      <w:pPr/>
      <w:r>
        <w:rPr>
          <w:lang w:val="hi_IN" w:bidi="hi_IN"/>
        </w:rPr>
      </w:r>
      <w:r>
        <w:rPr>
          <w:lang w:val="hi_IN" w:bidi="hi_IN"/>
        </w:rPr>
        <w:t>यहाँ रुकें और इस प्रश्न पर समूह में चर्चा करें: आप किसी ऐसे अनुष्ठान या कार्य के बारे में कैसे बात करेंगे जो दैनिक या नियमित आधार पर किया जाता है? इस ऑडियो को यहाँ रोकें।</w:t>
      </w:r>
    </w:p>
    <w:p>
      <w:pPr/>
      <w:r>
        <w:rPr>
          <w:lang w:val="hi_IN" w:bidi="hi_IN"/>
        </w:rPr>
      </w:r>
      <w:r>
        <w:rPr>
          <w:lang w:val="hi_IN" w:bidi="hi_IN"/>
        </w:rPr>
        <w:t>यद्यपि यहोवा बलिदानों और भेंटों के बारे में बात कर रहा है जो दिन के अलग-अलग समय पर, सुबह और शाम को चढ़ाए जाएँगे, फिर भी ये कार्य बाद में होंगे, जब मूसा इस्राएलियों को यह जानकारी दे देगा। ये नियुक्त समय दिन के वे विशेष समय हैं जब इस्राएली यहोवा को बलिदान चढ़ाएँगे। यहोवा इस्राएलियों को जीने के लिए आराधना का एक नमूना दे रहा है।</w:t>
      </w:r>
    </w:p>
    <w:p>
      <w:pPr/>
      <w:r>
        <w:rPr>
          <w:lang w:val="hi_IN" w:bidi="hi_IN"/>
        </w:rPr>
      </w:r>
      <w:r>
        <w:rPr>
          <w:lang w:val="hi_IN" w:bidi="hi_IN"/>
        </w:rPr>
        <w:t>यहोवा होमबलि को यहोवा का भोजन कहता है, लेकिन इसका अर्थ यह नहीं है कि यहोवा वास्तव में होमबलि को खाता है। अपनी भाषा में भोजन के लिए सामान्य शब्द का उपयोग करें।</w:t>
      </w:r>
    </w:p>
    <w:p>
      <w:pPr/>
      <w:r>
        <w:rPr>
          <w:lang w:val="hi_IN" w:bidi="hi_IN"/>
        </w:rPr>
      </w:r>
      <w:r>
        <w:rPr>
          <w:lang w:val="hi_IN" w:bidi="hi_IN"/>
        </w:rPr>
        <w:t>यहोवा विशेष रूप से उल्लेख करता है कि इस्राएली पेयबलि को पवित्रस्थान में उण्डेलेंगे। पवित्र स्थान निवासस्थान के सामान्य क्षेत्र का वर्णन करने का एक और तरीका था। इस क्षेत्र में वह आँगन भी शामिल था जहाँ होमबलि के लिए वेदी थी। इसका अर्थ यह नहीं है कि केवल पेयबलि ही पवित्रस्थान में दी जाएगी। इस्राएली पवित्रस्थान में मेम्नों की होमबलि भी चढ़ाएँगे, जिसमें आँगन में स्थित होमबलि के लिए वेदी भी शामिल थी।</w:t>
      </w:r>
    </w:p>
    <w:p>
      <w:pPr/>
      <w:r>
        <w:rPr>
          <w:lang w:val="hi_IN" w:bidi="hi_IN"/>
        </w:rPr>
      </w:r>
      <w:r>
        <w:rPr>
          <w:lang w:val="hi_IN" w:bidi="hi_IN"/>
        </w:rPr>
        <w:t>तीसरे दृश्य में, यहोवा दोहराता है कि इस्राएलियों को वही भेंट शाम को गोधूलि के समय चढ़ानी चाहिए, जो वे सुबह चढ़ाते हैं। यहोवा मेम्ने, अन्नबलि और पेयबलि का उल्लेख करता है। यहोवा इस बात पर जोर देने के लिए दोहराता है कि यह एक भोजनबलि है जो यहोवा के लिए एक सुखदायक सुगंध है।</w:t>
      </w:r>
    </w:p>
    <w:p>
      <w:pPr/>
      <w:r>
        <w:rPr>
          <w:lang w:val="hi_IN" w:bidi="hi_IN"/>
        </w:rPr>
      </w:r>
      <w:r>
        <w:rPr>
          <w:lang w:val="hi_IN" w:bidi="hi_IN"/>
        </w:rPr>
        <w:t>चौथे दृश्य में, यहोवा इस्राएलियों को एक अतिरिक्त होमबलि के बारे में बताता है, जो सप्ताह में एक बार सब्त के दिन होगी। यह दैनिक भेंट के अतिरिक्त है, न कि दैनिक भेंट के स्थान पर। तो सब्त के दिन, इस्राएली दैनिक भेंट चढ़ाएँगे, एक सुबह और एक शाम को। इस्राएली शायद सब्त के दिन की भेंट सुबह की भेंट के ठीक बाद चढ़ाएँगे।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28:1–10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चढ़ा रहे हैं।</w:t>
      </w:r>
    </w:p>
    <w:p>
      <w:pPr/>
      <w:r>
        <w:rPr>
          <w:lang w:val="hi_IN" w:bidi="hi_IN"/>
        </w:rPr>
      </w:r>
      <w:r>
        <w:rPr>
          <w:lang w:val="hi_IN" w:bidi="hi_IN"/>
        </w:rPr>
        <w:t>यहोवा मूसा से बात करता है। यहोवा मूसा से कहता है कि वह इस्राएलियों से कहे कि वे सही समय पर आग से भेंटें चढ़ाएँ। यहोवा कहता है कि ये भेंटें यहोवा का हव्य और यहोवा के लिए सुखदायक सुगंध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“मैं कल्पना भी नहीं कर सकता कि वह गंध अच्छी होगी या परमेश्वर को प्रसन्न करने वाली होगी, लेकिन हम वही करेंगे जो वह कहता है,” या, “मुझे आश्चर्य है कि यहोवा वास्तव में इन भेंटों को खाएगा,” या, “मैं उन जानकारियों के लिए बहुत आभारी हूँ जो यहोवा यह सुनिश्चित करने के लिए देता है कि हम यह सही तरह से करें।”</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इस्राएलियों और उनकी आज्ञाकारिता से बहुत प्रसन्न होऊँगा,” या, “इस्राएलियों की आज्ञाकारिता और आराधना मेरे लिए एक सुखदायक सुगंध है। मुझे आशा है कि वे समझेंगे कि मैं सबसे अधिक यह चाहता हूँ कि इस्राएली मुझसे प्रेम करें और मेरा अनुसरण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आग द्वारा चढ़ाए जाने वाले बलिदान में एक साल के, बिना किसी शारीरिक दोष वाले दो नर मेम्ने होंगे। यह हर दिन चढ़ाई जाने वाली होमबलि होगी। इस्राएली एक नर मेम्ना सुबह और एक नर मेम्ना शाम के समय चढ़ाएँगे। वे मेम्ने के साथ शुद्ध जैतून के तेल के साथ मिला हुआ मैदा भी चढ़ाएँ।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सच में आशा है कि यहोवा हमें बिना किसी दोष के बहुत से नर मेम्ने प्रदान करेगा। मुझे लगता है कि हर दिन माँगने के लिए यह बहुत ज्यादा है," या, "मुझे इस बात की चिंता है कि यदि हम गलती से किसी दोषपूर्ण मेम्ने को चढ़ाएँ, तो क्या होगा," या, "मुझे आशा है कि इस्राएलियों को बताने के लिए मैं इन सभी विवरणों को याद रख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इस्राएली सीनै पर्वत पर थे, तब यहोवा ने इस निरंतर होमबलि को ठहराया और इस्राएलियों को इसके बारे में बताया, जिसकी सुगंध यहोवा के लिए सुखदायक है।</w:t>
      </w:r>
    </w:p>
    <w:p>
      <w:pPr/>
      <w:r>
        <w:rPr>
          <w:lang w:val="hi_IN" w:bidi="hi_IN"/>
        </w:rPr>
      </w:r>
      <w:r>
        <w:rPr>
          <w:lang w:val="hi_IN" w:bidi="hi_IN"/>
        </w:rPr>
        <w:t>यहोवा मूसा से कहता है कि प्रत्येक मेम्ने के लिए पेयबलि एक चौथाई हीन दाखमधु हो। याजक दाखमधु को पवित्रस्थान में वेदी पर उण्डेलेंगे। फिर इस्राएली शाम को भी वही होमबलि, अन्नबलि और पेयबलि यहोवा को सुखदायक सुगंध के रूप में चढ़ाएँगे।</w:t>
      </w:r>
    </w:p>
    <w:p>
      <w:pPr/>
      <w:r>
        <w:rPr>
          <w:lang w:val="hi_IN" w:bidi="hi_IN"/>
        </w:rPr>
      </w:r>
      <w:r>
        <w:rPr>
          <w:lang w:val="hi_IN" w:bidi="hi_IN"/>
        </w:rPr>
        <w:t>हफ्ते में एक बार, सब्त के दिन इस्राएली लोग एक साल के दो नर मेम्ने चढ़ाएँगे, जिनमें कोई शारीरिक दोष न हो, और तेल में मिला हुआ एपा का दो-दसवाँ अंश मैदा, पेयबलि के साथ चढ़ाएँगे। यह भेंट हर हफ्ते सब्त के दिन प्रतिदिन दी जाने वाली होमबलि और पेयबलि के अतिरिक्त चढ़ानी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लगा था कि हमें सब्त के दिन विश्राम करना था। मैं सोचता हूँ कि हमें उस दिन और अधिक बलिदान क्यों चढ़ाने पड़ते हैं,” या, “इस तरह से यहोवा ने हम से किए गए अपने सभी वादों को निभाया है। वह आराधना के योग्य है। मुझे आशा है कि इस्राएली इसे याद रखेंगे!"</w:t>
      </w:r>
      <w:r>
        <w:rPr>
          <w:lang w:val="hi_IN" w:bidi="hi_IN"/>
        </w:rPr>
      </w:r>
    </w:p>
    <w:p>
      <w:pPr>
        <w:pStyle w:val="Heading3"/>
      </w:pPr>
      <w:r>
        <w:rPr>
          <w:lang w:val="hi_IN" w:bidi="hi_IN"/>
        </w:rPr>
        <w:t>आवश्यक जानकारी</w:t>
      </w:r>
    </w:p>
    <w:p>
      <w:pPr/>
      <w:r>
        <w:rPr>
          <w:lang w:val="hi_IN" w:bidi="hi_IN"/>
        </w:rPr>
      </w:r>
      <w:r>
        <w:rPr>
          <w:lang w:val="hi_IN" w:bidi="hi_IN"/>
        </w:rPr>
        <w:t>गिनती 28:1–10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मूसा से कहता है कि वह इस्राएल के पुत्रों, या </w:t>
      </w:r>
      <w:r>
        <w:rPr>
          <w:b/>
          <w:lang w:val="hi_IN" w:bidi="hi_IN"/>
        </w:rPr>
        <w:t>इस्राएलियों</w:t>
      </w:r>
      <w:r>
        <w:rPr>
          <w:lang w:val="hi_IN" w:bidi="hi_IN"/>
        </w:rPr>
        <w:t xml:space="preserve"> को आज्ञा दे कि वे सही समय पर आग से चढ़ाई जाने वाली </w:t>
      </w:r>
      <w:r>
        <w:rPr>
          <w:b/>
          <w:lang w:val="hi_IN" w:bidi="hi_IN"/>
        </w:rPr>
        <w:t>भेंटे</w:t>
      </w:r>
      <w:r>
        <w:rPr>
          <w:lang w:val="hi_IN" w:bidi="hi_IN"/>
        </w:rPr>
        <w:t xml:space="preserve"> चढ़ाएँ। यहोवा कहता है कि ये भेंट यहोवा का हव्य और यहोवा के लिए एक </w:t>
      </w:r>
      <w:r>
        <w:rPr>
          <w:b/>
          <w:lang w:val="hi_IN" w:bidi="hi_IN"/>
        </w:rPr>
        <w:t>सुखदायक सुगंध</w:t>
      </w:r>
      <w:r>
        <w:rPr>
          <w:lang w:val="hi_IN" w:bidi="hi_IN"/>
        </w:rPr>
        <w:t xml:space="preserve"> या सुहावनी सुगंध है। यहोवा परमेश्वर का व्यक्तिगत और उचित नाम है। इस्राएली, या इस्राएल के पुत्र, याकूब के वंशज हैं जिसका नाम बदलकर इस्राएल रखा गया था। भेंट वह उपहार या बलिदान है जो आमतौर पर </w:t>
      </w:r>
      <w:r>
        <w:rPr>
          <w:lang w:val="hi_IN" w:bidi="hi_IN"/>
        </w:rPr>
        <w:t>निवासस्थान</w:t>
      </w:r>
      <w:r>
        <w:rPr>
          <w:lang w:val="hi_IN" w:bidi="hi_IN"/>
        </w:rPr>
        <w:t xml:space="preserve"> में यहोवा को चढ़ाया जाता है। यहोवा, इस्राएलियों, भेंट और सुखदायक सुगंध या सुहावनी सुगंध के लिए उन्हीं शब्दों का उपयोग करें जिनका उपयोग आपने पिछले भागों में किया है। </w:t>
      </w:r>
      <w:r>
        <w:rPr>
          <w:b/>
          <w:lang w:val="hi_IN" w:bidi="hi_IN"/>
        </w:rPr>
        <w:t>यहोवा</w:t>
      </w:r>
      <w:r>
        <w:rPr>
          <w:lang w:val="hi_IN" w:bidi="hi_IN"/>
        </w:rPr>
        <w:t xml:space="preserve">, </w:t>
      </w:r>
      <w:r>
        <w:rPr>
          <w:b/>
          <w:lang w:val="hi_IN" w:bidi="hi_IN"/>
        </w:rPr>
        <w:t>इस्राएलियों</w:t>
      </w:r>
      <w:r>
        <w:rPr>
          <w:lang w:val="hi_IN" w:bidi="hi_IN"/>
        </w:rPr>
        <w:t xml:space="preserve"> और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आग द्वारा चढ़ाए जाने वाले बलिदान में एक साल के, बिना किसी शारीरिक दोष वाले दो नर मेम्ने होंगे। यह हर दिन आग से चढ़ाया जाने वाला बलिदान या </w:t>
      </w:r>
      <w:r>
        <w:rPr>
          <w:b/>
          <w:lang w:val="hi_IN" w:bidi="hi_IN"/>
        </w:rPr>
        <w:t>होमबलि</w:t>
      </w:r>
      <w:r>
        <w:rPr>
          <w:lang w:val="hi_IN" w:bidi="hi_IN"/>
        </w:rPr>
        <w:t xml:space="preserve"> होगा। होमबलि एक ऐसी भेंट है जिसे लोग यहोवा के पास लाते हैं और उसे निवासस्थान में वेदी पर मारकर पूरी तरह से जलाते हैं। होमबलि या आग द्वारा चढ़ाए गए बलिदान के लिए उसी शब्द का उपयोग करें जिसका उपयोग आपने पिछले भागों में किया है। </w:t>
      </w:r>
      <w:r>
        <w:rPr>
          <w:lang w:val="hi_IN" w:bidi="hi_IN"/>
        </w:rPr>
        <w:t>होमबलि</w:t>
      </w:r>
      <w:r>
        <w:rPr>
          <w:lang w:val="hi_IN" w:bidi="hi_IN"/>
        </w:rPr>
        <w:t xml:space="preserve"> के बारे में अधिक जानकारी के लिए, मुख्य शब्दावली को देखें। </w:t>
      </w:r>
    </w:p>
    <w:p>
      <w:pPr/>
      <w:r>
        <w:rPr>
          <w:lang w:val="hi_IN" w:bidi="hi_IN"/>
        </w:rPr>
      </w:r>
      <w:r>
        <w:rPr>
          <w:lang w:val="hi_IN" w:bidi="hi_IN"/>
        </w:rPr>
        <w:t xml:space="preserve">इस्राएली एक नर मेम्ना सुबह और एक नर मेम्ना शाम के समय चढ़ाएँगे। मेम्ने के साथ वे एक </w:t>
      </w:r>
      <w:r>
        <w:rPr>
          <w:b/>
          <w:lang w:val="hi_IN" w:bidi="hi_IN"/>
        </w:rPr>
        <w:t>एपा</w:t>
      </w:r>
      <w:r>
        <w:rPr>
          <w:lang w:val="hi_IN" w:bidi="hi_IN"/>
        </w:rPr>
        <w:t xml:space="preserve"> का दसवाँ हिस्सा, या लगभग 1 से 3 किलोग्राम मैदा भी चढ़ाएँ, जो एक चौथाई </w:t>
      </w:r>
      <w:r>
        <w:rPr>
          <w:b/>
          <w:lang w:val="hi_IN" w:bidi="hi_IN"/>
        </w:rPr>
        <w:t>हीन</w:t>
      </w:r>
      <w:r>
        <w:rPr>
          <w:lang w:val="hi_IN" w:bidi="hi_IN"/>
        </w:rPr>
        <w:t xml:space="preserve"> शुद्ध जैतून के तेल में मिलाया गया हो। बाइबल विद्वानों को यह निश्चित नहीं है कि एक एपा कितना होता था, इसलिए इसे मैदे की एक माप के दसवें हिस्से के रूप में अनुवाद करना बेहतर होगा। आप एपा की माप के लिए एक स्थानीय शब्द का उपयोग भी कर सकते हैं। हीन का एक चौथाई लगभग एक लीटर होता है। जैतून का तेल एक ऐसा तेल होता है जिसे जैतून के फल को निचोड़ कर निकाला जाता है। इसका उपयोग अक्सर खाना पकाने के लिए किया जाता है। एपा, हीन और शुद्ध जैतून के तेल के लिए उन्हीं अनुवादों का उपयोग करें जिनका उपयोग आपने पिछले भागों में किया है। </w:t>
      </w:r>
      <w:r>
        <w:rPr>
          <w:b/>
          <w:lang w:val="hi_IN" w:bidi="hi_IN"/>
        </w:rPr>
        <w:t>पेयबलि</w:t>
      </w:r>
      <w:r>
        <w:rPr>
          <w:lang w:val="hi_IN" w:bidi="hi_IN"/>
        </w:rPr>
        <w:t xml:space="preserve">, </w:t>
      </w:r>
      <w:r>
        <w:rPr>
          <w:b/>
          <w:lang w:val="hi_IN" w:bidi="hi_IN"/>
        </w:rPr>
        <w:t>अन्नबलि</w:t>
      </w:r>
      <w:r>
        <w:rPr>
          <w:lang w:val="hi_IN" w:bidi="hi_IN"/>
        </w:rPr>
        <w:t xml:space="preserve">, </w:t>
      </w:r>
      <w:r>
        <w:rPr>
          <w:b/>
          <w:lang w:val="hi_IN" w:bidi="hi_IN"/>
        </w:rPr>
        <w:t>एपा</w:t>
      </w:r>
      <w:r>
        <w:rPr>
          <w:lang w:val="hi_IN" w:bidi="hi_IN"/>
        </w:rPr>
        <w:t xml:space="preserve"> और </w:t>
      </w:r>
      <w:r>
        <w:rPr>
          <w:b/>
          <w:lang w:val="hi_IN" w:bidi="hi_IN"/>
        </w:rPr>
        <w:t>हीन</w:t>
      </w:r>
      <w:r>
        <w:rPr>
          <w:lang w:val="hi_IN" w:bidi="hi_IN"/>
        </w:rPr>
        <w:t xml:space="preserve"> मुख्य शब्दावली में हैं।</w:t>
      </w:r>
    </w:p>
    <w:p>
      <w:pPr/>
      <w:r>
        <w:rPr>
          <w:lang w:val="hi_IN" w:bidi="hi_IN"/>
        </w:rPr>
      </w:r>
      <w:r>
        <w:rPr>
          <w:lang w:val="hi_IN" w:bidi="hi_IN"/>
        </w:rPr>
        <w:t>जब इस्राएली सीनै पर्वत पर थे, तब यहोवा ने इस्राएलियों को इस निरंतर होमबलि के बारे में आदेश दिया, स्थापित किया या निर्देश दिया जिसकी सुगंध यहोवा के लिए सुखदायक है।</w:t>
      </w:r>
    </w:p>
    <w:p>
      <w:pPr/>
      <w:r>
        <w:rPr>
          <w:lang w:val="hi_IN" w:bidi="hi_IN"/>
        </w:rPr>
      </w:r>
      <w:r>
        <w:rPr>
          <w:lang w:val="hi_IN" w:bidi="hi_IN"/>
        </w:rPr>
        <w:t xml:space="preserve">यहोवा मूसा से कहता है कि प्रत्येक मेम्ने के लिए पेयबली एक चौथाई हीन कड़क मादक पेय होनी चाहिए। याजक दाखमधु को </w:t>
      </w:r>
      <w:r>
        <w:rPr>
          <w:b/>
          <w:lang w:val="hi_IN" w:bidi="hi_IN"/>
        </w:rPr>
        <w:t>पवित्र स्थान</w:t>
      </w:r>
      <w:r>
        <w:rPr>
          <w:lang w:val="hi_IN" w:bidi="hi_IN"/>
        </w:rPr>
        <w:t xml:space="preserve"> या </w:t>
      </w:r>
      <w:r>
        <w:rPr>
          <w:b/>
          <w:lang w:val="hi_IN" w:bidi="hi_IN"/>
        </w:rPr>
        <w:t>पवित्रस्थल</w:t>
      </w:r>
      <w:r>
        <w:rPr>
          <w:lang w:val="hi_IN" w:bidi="hi_IN"/>
        </w:rPr>
        <w:t xml:space="preserve"> की वेदी पर उण्डेलेंगे। पवित्रस्थान उस स्थान के लिए सामान्य शब्द है जहाँ यहोवा इस्राएलियों के साथ रहता था। पवित्रस्थान पूरा निवासस्थान था, जिसमें आँगन भी शामिल था। पवित्रस्थल या पवित्र स्थान के लिए उसी शब्द का उपयोग करें जिसका उपयोग आपने पिछले भागों में किया है। </w:t>
      </w:r>
      <w:r>
        <w:rPr>
          <w:b/>
          <w:lang w:val="hi_IN" w:bidi="hi_IN"/>
        </w:rPr>
        <w:t>पवित्रस्थल</w:t>
      </w:r>
      <w:r>
        <w:rPr>
          <w:lang w:val="hi_IN" w:bidi="hi_IN"/>
        </w:rPr>
        <w:t xml:space="preserve"> और </w:t>
      </w:r>
      <w:r>
        <w:rPr>
          <w:b/>
          <w:lang w:val="hi_IN" w:bidi="hi_IN"/>
        </w:rPr>
        <w:t>पवित्र स्थान</w:t>
      </w:r>
      <w:r>
        <w:rPr>
          <w:lang w:val="hi_IN" w:bidi="hi_IN"/>
        </w:rPr>
        <w:t xml:space="preserve"> के बारे में अधिक जानकारी के लिए, मुख्य शब्दावली देखें। इस्राएली शाम को भी वही होमबलि और पेयबलि चढ़ाएँगे, जो यहोवा के लिए एक सुखदायक सुगंध है।</w:t>
      </w:r>
    </w:p>
    <w:p>
      <w:pPr/>
      <w:r>
        <w:rPr>
          <w:lang w:val="hi_IN" w:bidi="hi_IN"/>
        </w:rPr>
      </w:r>
      <w:r>
        <w:rPr>
          <w:b/>
          <w:lang w:val="hi_IN" w:bidi="hi_IN"/>
        </w:rPr>
        <w:t>सप्ताह</w:t>
      </w:r>
      <w:r>
        <w:rPr>
          <w:lang w:val="hi_IN" w:bidi="hi_IN"/>
        </w:rPr>
        <w:t xml:space="preserve"> में एक बार, सब्त के दिन इस्राएली लोग एक साल के दो नर मेम्ने बिना किसी शारीरिक दोष के चढ़ाएँगे, और साथ ही तेल में मिला हुआ एपा का दो-दसवाँ अंश मैदा तथा पेयबलि भी चढ़ाएँगे है। यह भेंट हर हफ्ते सब्त के दिन दैनिक होमबलि और पेयबलि के अतिरिक्त चढ़ानी है। सब्त सप्ताह का सातवाँ दिन है। सब्त इस्राएलियों के लिए विश्राम का दिन है। सब्त शुक्रवार को सूर्यास्त से शुरू होकर शनिवार को सूर्यास्त पर समाप्त होता था। उसी शब्द का उपयोग करें जिसका उपयोग आपने पिछले भागों में सब्त के लिए किया है। </w:t>
      </w:r>
      <w:r>
        <w:rPr>
          <w:lang w:val="hi_IN" w:bidi="hi_IN"/>
        </w:rPr>
        <w:t>सब्त</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28:11–15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28:11–15 को सुनें और अपने मन में रखें।</w:t>
      </w:r>
    </w:p>
    <w:p>
      <w:pPr/>
      <w:r>
        <w:rPr>
          <w:lang w:val="hi_IN" w:bidi="hi_IN"/>
        </w:rPr>
      </w:r>
      <w:r>
        <w:rPr>
          <w:lang w:val="hi_IN" w:bidi="hi_IN"/>
        </w:rPr>
        <w:t>यदि सम्भव हो, तो गिनती 28:11–15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28:11–15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दैनिक और साप्ताहिक भेंट के बारे में निर्देश दे रहा है।</w:t>
      </w:r>
    </w:p>
    <w:p>
      <w:pPr/>
      <w:r>
        <w:rPr>
          <w:lang w:val="hi_IN" w:bidi="hi_IN"/>
        </w:rPr>
      </w:r>
      <w:r>
        <w:rPr>
          <w:lang w:val="hi_IN" w:bidi="hi_IN"/>
        </w:rPr>
        <w:t>इस भाग में, यहोवा मूसा से कहता है कि वह इस्राएली मण्डली को यहोवा के लिए मासिक भेंट चढ़ाने का निर्देश दे।</w:t>
      </w:r>
    </w:p>
    <w:p>
      <w:pPr/>
      <w:r>
        <w:rPr>
          <w:lang w:val="hi_IN" w:bidi="hi_IN"/>
        </w:rPr>
      </w:r>
      <w:r>
        <w:rPr>
          <w:lang w:val="hi_IN" w:bidi="hi_IN"/>
        </w:rPr>
        <w:t xml:space="preserve">यहाँ रुकें और यदि आवश्यक हो, तो </w:t>
      </w:r>
      <w:r>
        <w:rPr>
          <w:b/>
          <w:lang w:val="hi_IN" w:bidi="hi_IN"/>
        </w:rPr>
        <w:t>मोआब के मैदानों</w:t>
      </w:r>
      <w:r>
        <w:rPr>
          <w:lang w:val="hi_IN" w:bidi="hi_IN"/>
        </w:rPr>
        <w:t xml:space="preserve"> का नक्शा फिर से देखें। इस ऑडियो को यहाँ रोकें।</w:t>
      </w:r>
    </w:p>
    <w:p>
      <w:pPr/>
      <w:r>
        <w:rPr>
          <w:lang w:val="hi_IN" w:bidi="hi_IN"/>
        </w:rPr>
      </w:r>
      <w:r>
        <w:rPr>
          <w:lang w:val="hi_IN" w:bidi="hi_IN"/>
        </w:rPr>
        <w:t>महीने की शुरुआत में चढ़ाए जाने वाले बलिदानों में अन्य बलिदानों की तुलना में बहुत अधिक पशु होते हैं। महीने की शुरुआत में होने वाले ये बलिदान इस्राएलियों के लिए उत्सव मनाने और आराधना में तुरहियाँ फूँकने के अवसर होते हैं। इस्राएलियों के लिए महीने की शुरुआत नए चाँद के दौरान होती है। नया चाँद, तब होता है जब चाँद का केवल एक हिस्सा या एक छोटा भाग शाम को दिखाई देता है।</w:t>
      </w:r>
    </w:p>
    <w:p>
      <w:pPr/>
      <w:r>
        <w:rPr>
          <w:lang w:val="hi_IN" w:bidi="hi_IN"/>
        </w:rPr>
      </w:r>
      <w:r>
        <w:rPr>
          <w:lang w:val="hi_IN" w:bidi="hi_IN"/>
        </w:rPr>
        <w:t>यहाँ रुकें और समूह में इस प्रश्न पर चर्चा करें: आपकी संस्कृति में कौन-कौन से मासिक धार्मिक या सांस्कृतिक उत्सव होते हैं? आपकी संस्कृति में ये मासिक अनुष्ठान क्यों महत्वपूर्ण हैं? इस ऑडियो को यहाँ रोकें।</w:t>
      </w:r>
    </w:p>
    <w:p>
      <w:pPr/>
      <w:r>
        <w:rPr>
          <w:lang w:val="hi_IN" w:bidi="hi_IN"/>
        </w:rPr>
      </w:r>
      <w:r>
        <w:rPr>
          <w:lang w:val="hi_IN" w:bidi="hi_IN"/>
        </w:rPr>
        <w:t>यहाँ रुकें और समूह में नए चाँद की एक तस्वीर देखें। इस ऑडियो को यहाँ रोकें।</w:t>
      </w:r>
    </w:p>
    <w:p>
      <w:pPr/>
      <w:r>
        <w:rPr>
          <w:lang w:val="hi_IN" w:bidi="hi_IN"/>
        </w:rPr>
      </w:r>
      <w:r>
        <w:rPr>
          <w:lang w:val="hi_IN" w:bidi="hi_IN"/>
        </w:rPr>
        <w:t>यहोवा इस्राएलियों को निर्देश देता है कि वे हर महीने के पहले दिन होमबलि चढ़ाएँ। ये विशेष भेंट एक सामुदायिक भेंट हैं—याजक पूरे इस्राएली समुदाय के लिए पशुओं का एक समूह चढ़ाते हैं। यहोवा मूसा से कहता है कि इस्राएलियों को दो जवान बैल, एक मेढ़ा और सात मेम्ने चढ़ाने चाहिए, जो सभी बिना किसी दोष या शारीरिक कमी के हो। मेढ़ा एक नर भेड़ होता है।</w:t>
      </w:r>
    </w:p>
    <w:p>
      <w:pPr/>
      <w:r>
        <w:rPr>
          <w:lang w:val="hi_IN" w:bidi="hi_IN"/>
        </w:rPr>
      </w:r>
      <w:r>
        <w:rPr>
          <w:lang w:val="hi_IN" w:bidi="hi_IN"/>
        </w:rPr>
        <w:t xml:space="preserve">यहाँ रुकें और यदि आवश्यक हो, तो फिर से एक </w:t>
      </w:r>
      <w:r>
        <w:rPr>
          <w:lang w:val="hi_IN" w:bidi="hi_IN"/>
        </w:rPr>
        <w:t>बैल</w:t>
      </w:r>
      <w:r>
        <w:rPr>
          <w:lang w:val="hi_IN" w:bidi="hi_IN"/>
        </w:rPr>
        <w:t xml:space="preserve">, एक </w:t>
      </w:r>
      <w:r>
        <w:rPr>
          <w:lang w:val="hi_IN" w:bidi="hi_IN"/>
        </w:rPr>
        <w:t>मेढ़े</w:t>
      </w:r>
      <w:r>
        <w:rPr>
          <w:lang w:val="hi_IN" w:bidi="hi_IN"/>
        </w:rPr>
        <w:t xml:space="preserve"> और </w:t>
      </w:r>
      <w:r>
        <w:rPr>
          <w:lang w:val="hi_IN" w:bidi="hi_IN"/>
        </w:rPr>
        <w:t>नर मेम्ने</w:t>
      </w:r>
      <w:r>
        <w:rPr>
          <w:lang w:val="hi_IN" w:bidi="hi_IN"/>
        </w:rPr>
        <w:t xml:space="preserve"> की तस्वीरें देखें। इस ऑडियो को यहाँ रोकें।</w:t>
      </w:r>
    </w:p>
    <w:p>
      <w:pPr/>
      <w:r>
        <w:rPr>
          <w:lang w:val="hi_IN" w:bidi="hi_IN"/>
        </w:rPr>
      </w:r>
      <w:r>
        <w:rPr>
          <w:lang w:val="hi_IN" w:bidi="hi_IN"/>
        </w:rPr>
        <w:t>हर पशु के साथ-साथ, इस्राएलियों को अन्नबलि भी चढ़ानी है। प्रत्येक बैल के लिए, इस्राएलियों को जैतून के तेल में मिलाए गए सबसे उत्तम मैदे का एपा का तीन-दसवाँ भाग लाना है। एपा अनाज का सूखा माप है। एक एपा का तीन-दसवाँ भाग शायद 3 से 9 किलोग्राम के बीच होता था। मैदा उत्तम किस्म का, बारीक पीसा हुआ गेहूँ का आटा होता है। इस्राएलियों को मैदे को जैतून के तेल के साथ मिलाना है।</w:t>
      </w:r>
    </w:p>
    <w:p>
      <w:pPr/>
      <w:r>
        <w:rPr>
          <w:lang w:val="hi_IN" w:bidi="hi_IN"/>
        </w:rPr>
      </w:r>
      <w:r>
        <w:rPr>
          <w:lang w:val="hi_IN" w:bidi="hi_IN"/>
        </w:rPr>
        <w:t>मेढ़े के साथ इस्राएलियों को एक एपा का दो-दसवाँ भाग अन्नबलि चढ़ाना है जिसमें जैतून के तेल के साथ सबसे उत्तम मैदा मिलाया गया हो। यह लगभग 2 से 6 किलोग्राम होगा। इस्राएलियों को प्रत्येक मेम्ने के लिए एक अन्नबलि चढ़ानी है। यह भेंट प्रत्येक मेम्ने के लिए जैतून के तेल में मिलाए गए सबसे उत्तम मैदे का एपा का दसवाँ भाग है। एक एपा का दसवाँ भाग लगभग 1 से 3 किलोग्राम के बीच होता है। यह सब इस्राएलियों को होमबलि के रूप में चढ़ाना है, जो यहोवा के लिए एक भोजनबलि और सुखदायक सुगंध है।</w:t>
      </w:r>
    </w:p>
    <w:p>
      <w:pPr/>
      <w:r>
        <w:rPr>
          <w:lang w:val="hi_IN" w:bidi="hi_IN"/>
        </w:rPr>
      </w:r>
      <w:r>
        <w:rPr>
          <w:lang w:val="hi_IN" w:bidi="hi_IN"/>
        </w:rPr>
        <w:t>यहाँ रुकें और समूह में इस प्रश्न पर चर्चा करें: आपकी संस्कृति में लोग देवताओं को प्रसन्न करने के लिए किस प्रकार की भेंटें चढ़ाते हैं? आपको क्या लगता है कि यहोवा ने इन भेंटों को यहोवा को प्रसन्न करने वाली भेंटें क्यों कहा? इस ऑडियो को यहाँ रोकें।</w:t>
      </w:r>
    </w:p>
    <w:p>
      <w:pPr/>
      <w:r>
        <w:rPr>
          <w:lang w:val="hi_IN" w:bidi="hi_IN"/>
        </w:rPr>
      </w:r>
      <w:r>
        <w:rPr>
          <w:lang w:val="hi_IN" w:bidi="hi_IN"/>
        </w:rPr>
        <w:t>इस्राएलियों को प्रत्येक पशु और अन्नबलि के साथ यहोवा को एक पेयबलि चढ़ानी है। इस्राएलियों को प्रत्येक बैल के लिए आधा हीन दाखमधु उण्डेलना है। हीन तरल पदार्थ का एक माप है, जो लगभग 4 क्वार्ट्स या 4 लीटर होता है। मेढ़े के लिए, इस्राएलियों को हीन का एक तिहाई उण्डेलना है। प्रत्येक मेम्ने के लिए, इस्राएलियों को हीन का एक चौथाई भाग उण्डेलना है।</w:t>
      </w:r>
    </w:p>
    <w:p>
      <w:pPr/>
      <w:r>
        <w:rPr>
          <w:lang w:val="hi_IN" w:bidi="hi_IN"/>
        </w:rPr>
      </w:r>
      <w:r>
        <w:rPr>
          <w:lang w:val="hi_IN" w:bidi="hi_IN"/>
        </w:rPr>
        <w:t>इस्राएलियों को ये होमबलि, अन्नबलि और पेयबलि को पूरे वर्ष महीने में एक बार नए चाँद पर या महीने की शुरुआत में यहोवा को चढ़ानी है। कई अन्य मूर्तिपूजक धर्म नए चाँद के पर्वों का पालन करते थे। हालाँकि यहोवा के लिए ये बलिदान इस्राएलियों को यह स्मरण दिलाते हैं कि उनकी आराधना केवल यहोवा के लिए है, न कि उन अन्य देवताओं के लिए जिनकी सेवा अन्य संस्कृतियाँ करती हैं। यहोवा यह घोषणा कर रहा है कि इस्राएली यहोवा के लोग हैं, और बलिदानों का समर्पण केवल यहोवा के लिए ही है।</w:t>
      </w:r>
    </w:p>
    <w:p>
      <w:pPr/>
      <w:r>
        <w:rPr>
          <w:lang w:val="hi_IN" w:bidi="hi_IN"/>
        </w:rPr>
      </w:r>
      <w:r>
        <w:rPr>
          <w:lang w:val="hi_IN" w:bidi="hi_IN"/>
        </w:rPr>
        <w:t>यहाँ रुकें और समूह में इस प्रश्न पर चर्चा करें: आपके समुदाय में मसीही लोग अन्य देवताओं या मूर्तियों के किन त्योहारों या उत्सवों का उपयोग परमेश्वर की आराधना करने के लिए करते हैं? इस ऑडियो को यहाँ रोकें।</w:t>
      </w:r>
    </w:p>
    <w:p>
      <w:pPr/>
      <w:r>
        <w:rPr>
          <w:lang w:val="hi_IN" w:bidi="hi_IN"/>
        </w:rPr>
      </w:r>
      <w:r>
        <w:rPr>
          <w:lang w:val="hi_IN" w:bidi="hi_IN"/>
        </w:rPr>
        <w:t>इन भेंटों के साथ-साथ, इस्राएलियों को अपने अनजाने में किए गए पापों की क्षमा के लिए पापबलि या शुद्धिकरण बलि के रूप में एक बकरा भी चढ़ाना है। कभी-कभी लोग अशुद्ध या यहोवा की सेवा के लिए अयोग्य हो जाते हैं, क्योंकि उन्होंने अनजाने में कुछ गलत कर दिया होता है या किसी ऐसी वस्तु को छू लिया होता है जो अशुद्ध या अयोग्य है। यह भेंट लोगों को शुद्ध करती है, या लोगों को फिर से धार्मिक रूप से शुद्ध बना देती है। यह भी होमबलि के ही प्रकारों में से एक है, जिसमें लोग पशु का अधिकांश भाग वेदी पर जला देते हैं। ये सभी भेंटें उन दैनिक भेंटों के अतिरिक्त हैं जिनके बारे में हमने पिछले भाग में सीखा था।</w:t>
      </w:r>
    </w:p>
    <w:p>
      <w:pPr/>
      <w:r>
        <w:rPr>
          <w:lang w:val="hi_IN" w:bidi="hi_IN"/>
        </w:rPr>
      </w:r>
      <w:r>
        <w:rPr>
          <w:lang w:val="hi_IN" w:bidi="hi_IN"/>
        </w:rPr>
        <w:t xml:space="preserve">यहाँ रुकें और यदि आवश्यक हो, तो एक </w:t>
      </w:r>
      <w:r>
        <w:rPr>
          <w:lang w:val="hi_IN" w:bidi="hi_IN"/>
        </w:rPr>
        <w:t>बकरे</w:t>
      </w:r>
      <w:r>
        <w:rPr>
          <w:lang w:val="hi_IN" w:bidi="hi_IN"/>
        </w:rPr>
        <w:t xml:space="preserve">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गिनती 28:11–15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इस्राएलियों को आज्ञा देता है कि वे महीने के पहले दिन मासिक होमबलि चढ़ाएँ। इस्राएलियों को दो जवान बैल, एक मेढ़ा और एक वर्ष के सात नर मेम्ने चढ़ाने हैं। पशुओं में कोई भी शारीरिक दोष नहीं होना चाहिए।</w:t>
      </w:r>
    </w:p>
    <w:p>
      <w:pPr/>
      <w:r>
        <w:rPr>
          <w:lang w:val="hi_IN" w:bidi="hi_IN"/>
        </w:rPr>
      </w:r>
      <w:r>
        <w:rPr>
          <w:b/>
          <w:lang w:val="hi_IN" w:bidi="hi_IN"/>
        </w:rPr>
        <w:t>दूसरे दृश्य में:</w:t>
      </w:r>
      <w:r>
        <w:rPr>
          <w:lang w:val="hi_IN" w:bidi="hi_IN"/>
        </w:rPr>
        <w:t xml:space="preserve"> इस्राएलियों को बलि दिए जाने वाले प्रत्येक पशु के साथ अन्नबलि भी चढ़ानी होगी। प्रत्येक बैल के साथ, उन्हें तेल में मिलाए गए सबसे उत्तम मैदे का एक एपा का तीन-दसवाँ भाग चढ़ाना होगा। मेढ़े के साथ, उन्हें तेल में मिलाए गए सबसे उत्तम मैदे का एक एपा का दो-दसवाँ भाग चढ़ाना होगा। इस्राएलियों को प्रत्येक मेम्ने के साथ तेल में मिलाए गए सबसे उत्तम मैदे का एक एपा का दसवाँ भाग भी चढ़ाना होगा। यह होमबलि एक सुखदायक सुगंध और यहोवा के लिए हव्य है।</w:t>
      </w:r>
    </w:p>
    <w:p>
      <w:pPr/>
      <w:r>
        <w:rPr>
          <w:lang w:val="hi_IN" w:bidi="hi_IN"/>
        </w:rPr>
      </w:r>
      <w:r>
        <w:rPr>
          <w:b/>
          <w:lang w:val="hi_IN" w:bidi="hi_IN"/>
        </w:rPr>
        <w:t>तीसरे दृश्य में:</w:t>
      </w:r>
      <w:r>
        <w:rPr>
          <w:lang w:val="hi_IN" w:bidi="hi_IN"/>
        </w:rPr>
        <w:t xml:space="preserve"> इस्राएलियों को प्रत्येक पशु के साथ पेयबलि भी चढ़ानी होगी। इस्राएलियों को प्रत्येक बैल के साथ आधा हीन दाखमधु चढ़ाना होगा। इस्राएलियों को मेढ़े के लिए एक तिहाई हीन दाखमधु चढ़ाना होगा। इस्राएलियों को सात मेम्नों में से प्रत्येक के लिए भी एक चौथाई हीन दाखमधु चढ़ाना होगा। यह सब मासिक होमबलि है। इस्राएलियों को पूरे वर्ष हर नए चाँद के समय यह भेंट चढ़ानी होगी।</w:t>
      </w:r>
    </w:p>
    <w:p>
      <w:pPr/>
      <w:r>
        <w:rPr>
          <w:lang w:val="hi_IN" w:bidi="hi_IN"/>
        </w:rPr>
      </w:r>
      <w:r>
        <w:rPr>
          <w:b/>
          <w:lang w:val="hi_IN" w:bidi="hi_IN"/>
        </w:rPr>
        <w:t>चौथे दृश्य में:</w:t>
      </w:r>
      <w:r>
        <w:rPr>
          <w:lang w:val="hi_IN" w:bidi="hi_IN"/>
        </w:rPr>
        <w:t xml:space="preserve"> इस मासिक होमबलि और पेयबलि के साथ, इस्राएलियों को यहोवा को पापबलि या शुद्धिकरण बलि के रूप में एक बकरा भी चढ़ाना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और मूसा को इस्राएलियों की पूरी सभा के लिए निर्देश दे रहा है। यहोवा उन मासिक होमबलियों और पेयबलियों के लिए निर्देश देता है जो इस्राएलियों को वर्ष के हर नए चाँद के समय चढ़ानी हैं।</w:t>
      </w:r>
    </w:p>
    <w:p>
      <w:pPr/>
      <w:r>
        <w:rPr>
          <w:lang w:val="hi_IN" w:bidi="hi_IN"/>
        </w:rPr>
      </w:r>
      <w:r>
        <w:rPr>
          <w:lang w:val="hi_IN" w:bidi="hi_IN"/>
        </w:rPr>
        <w:t>यहोवा मूसा को निर्देश दे रहा है ताकि वह बाद में इस्राएलियों को दे। इस्राएलियों को यहोवा को होमबलि, अन्नबलि और पेयबलि चढ़ानी है। होमबलि के हर पशु के पास अपनी अन्नबलि और पेयबलि होती है जो उसके साथ जाती है। इस्राएलियों को दो जवान बैल, एक मेढ़ा और एक वर्ष के सात नर मेम्ने चढ़ाने हैं। पशुओं में कोई भी शारीरिक दोष नहीं होना चाहिए। प्रत्येक बैल के साथ, इस्राएली तेल में मिलाए गए सबसे उत्तम मैदे का एक एपा का तीन-दसवाँ भाग चढ़ाएँगे। मेढ़े के साथ, इस्राएली तेल में मिलाए गए सबसे उत्तम मैदे का एक एपा का दो-दसवाँ भाग चढ़ाएँगे। इस्राएली प्रत्येक मेम्ने के साथ तेल में मिलाए गए सबसे उत्तम मैदे का एक एपा का दसवाँ भाग चढ़ाएँगे। इस्राएलियों को प्रत्येक बैल के साथ आधा हीन दाखमधु चढ़ाना होगा। इस्राएलियों को मेढ़े के लिए एक तिहाई हीन दाखमधु चढ़ाना होगा। इस्राएलियों को सात मेम्नों में से प्रत्येक के लिए भी एक चौथाई हीन दाखमधु चढ़ाना होगा। याजकों को पेयबलि को आँगन में वेदी पर उण्डेलना होगा, जहाँ वे पशुओं को और अन्नबलि को जलाते हैं।</w:t>
      </w:r>
    </w:p>
    <w:p>
      <w:pPr/>
      <w:r>
        <w:rPr>
          <w:lang w:val="hi_IN" w:bidi="hi_IN"/>
        </w:rPr>
      </w:r>
      <w:r>
        <w:rPr>
          <w:lang w:val="hi_IN" w:bidi="hi_IN"/>
        </w:rPr>
        <w:t>यहाँ रुकें और समूह में इस प्रश्न पर चर्चा करें: प्रत्येक जानवर की सूची बनाने की कोशिश करें और साथ ही यह भी कि प्रत्येक पशु के साथ लोगों को कितनी अन्नबलि और कितनी पेयबलि चढ़ानी होती थी। चर्चा करें कि आप अपने अनुवाद में इन वस्तुओं को कैसे सूचीबद्ध करेंगे। इस ऑडियो को यहाँ रोकें।</w:t>
      </w:r>
    </w:p>
    <w:p>
      <w:pPr/>
      <w:r>
        <w:rPr>
          <w:lang w:val="hi_IN" w:bidi="hi_IN"/>
        </w:rPr>
      </w:r>
      <w:r>
        <w:rPr>
          <w:lang w:val="hi_IN" w:bidi="hi_IN"/>
        </w:rPr>
        <w:t>इस भाग में ध्यान दें कि यहोवा लोगों को अन्नबलि में मिलाने के लिए तेल की कोई विशेष मात्रा नहीं बताता है। जब यहोवा ने मूसा को पिछले बलिदानों के बारे में निर्देश दिए थे, तब यहोवा ने मूसा को प्रत्येक पशु के लिए तेल की मानक मात्रा बताई थी।</w:t>
      </w:r>
    </w:p>
    <w:p>
      <w:pPr/>
      <w:r>
        <w:rPr>
          <w:lang w:val="hi_IN" w:bidi="hi_IN"/>
        </w:rPr>
      </w:r>
      <w:r>
        <w:rPr>
          <w:lang w:val="hi_IN" w:bidi="hi_IN"/>
        </w:rPr>
        <w:t>तीसरे दृश्य में, यहोवा विशेष रूप से कहता है कि ये भेंटें पूरे वर्ष में हर नए चाँद के समय चढ़ानी हैं। इस्राएली लोग महीनों की शुरुआत आने वाले हर नए चाँद से चिह्नित करते थे।</w:t>
      </w:r>
    </w:p>
    <w:p>
      <w:pPr/>
      <w:r>
        <w:rPr>
          <w:lang w:val="hi_IN" w:bidi="hi_IN"/>
        </w:rPr>
      </w:r>
      <w:r>
        <w:rPr>
          <w:lang w:val="hi_IN" w:bidi="hi_IN"/>
        </w:rPr>
        <w:t>यहाँ रुकें और इस बारे में बात करें कि आपकी संस्कृति समय को कैसे परिभाषित करती है। विशेष रूप से, आपकी संस्कृति महीनों को कैसे परिभाषित करती है, और आपको कैसे पता चलता है कि महीने की शुरुआत कब है? इस ऑडियो को यहाँ रोकें।</w:t>
      </w:r>
    </w:p>
    <w:p>
      <w:pPr/>
      <w:r>
        <w:rPr>
          <w:lang w:val="hi_IN" w:bidi="hi_IN"/>
        </w:rPr>
      </w:r>
      <w:r>
        <w:rPr>
          <w:lang w:val="hi_IN" w:bidi="hi_IN"/>
        </w:rPr>
        <w:t>इन भेंटों के साथ-साथ, इस्राएलियों को अपने अनजाने में किए गए पापों की क्षमा के लिए पापबलि या शुद्धिकरण बलि के रूप में एक बकरा चढ़ाना है। ये सभी भेंटें उन दैनिक भेंटों के अतिरिक्त हैं जिनके बारे में हमने पिछले भाग में सीखा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28:11–15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प्रस्तुत कर रहे हैं।</w:t>
      </w:r>
    </w:p>
    <w:p>
      <w:pPr/>
      <w:r>
        <w:rPr>
          <w:lang w:val="hi_IN" w:bidi="hi_IN"/>
        </w:rPr>
      </w:r>
      <w:r>
        <w:rPr>
          <w:lang w:val="hi_IN" w:bidi="hi_IN"/>
        </w:rPr>
        <w:t>यहोवा इस्राएलियों को आज्ञा देता है कि वे महीने के पहले दिन मासिक होमबलि चढ़ाएँ। इस्राएलियों को दो जवान बैल, एक मेढ़ा और एक वर्ष के सात नर मेम्ने चढ़ाने हैं। ये पशु बिना शारीरिक दोष के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"ऐसा लगता है जैसे बहुत सारे जानवर हैं। मैं सोच रहा हूँ कि केवल एक ही पशु पर्याप्त क्यों नहीं है," या, “यहोवा ने हमारे लिए इतना कुछ किया है, इसलिए मुझे यहोवा की सभी इच्छाओं का पालन करने में खुशी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इस्राएलियों को बलि दिए गए प्रत्येक पशु के साथ अन्नबलि भी चढ़ानी होगी। प्रत्येक बैल के साथ, उन्हें तेल में मिलाए गए सबसे उत्तम मैदे का एक एपा का तीन-दसवाँ भाग चढ़ाना होगा। मेढ़े के साथ, उन्हें तेल में मिलाए गए सबसे उत्तम मैदे का एक एपा का दो-दसवाँ भाग चढ़ाना होगा। इस्राएलियों को प्रत्येक मेम्ने के साथ तेल में मिलाए गए सबसे उत्तम मैदे का एक एपा का दसवाँ भाग चढ़ाना होगा। यह होमबलि एक सुखदायक सुगंध और यहोवा के लिए हव्य है।</w:t>
      </w:r>
    </w:p>
    <w:p>
      <w:pPr/>
      <w:r>
        <w:rPr>
          <w:lang w:val="hi_IN" w:bidi="hi_IN"/>
        </w:rPr>
      </w:r>
      <w:r>
        <w:rPr>
          <w:lang w:val="hi_IN" w:bidi="hi_IN"/>
        </w:rPr>
        <w:t>इस्राएलियों को प्रत्येक पशु के साथ पेयबलि भी चढ़ानी होगी। इस्राएलियों को प्रत्येक बैल के साथ आधा हीन दाखमधु चढ़ाना होगा। इस्राएलियों को मेढ़े के लिए एक तिहाई हीन दाखमधु चढ़ाना होगा। इस्राएलियों को सात मेम्नों में से प्रत्येक के लिए भी एक चौथाई हीन दाखमधु चढ़ाना होगा। यह सब मासिक होमबलि है। इस्राएलियों को पूरे वर्ष हर नए चाँद के समय यह भेंट चढ़ानी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उम्मीद है कि मेरे लोग यह महसूस करेंगे कि मैं उनसे कितना प्यार करता हूँ और यह हमें एक साथ रिश्ते में कैसे बाँधे रखता है,” या, “मैं सच में चाहता हूँ कि मेरे लोगों का मन आज्ञाकारी हों। मैं आशा करता हूँ कि वे इसे समझेंगे।”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 मासिक होमबलि और पेयबलि के साथ, इस्राएलियों को यहोवा को पापबलि या शुद्धिकरण बलि के रूप में एक बकरा भी चढ़ाना होगा।</w:t>
      </w:r>
      <w:r>
        <w:rPr>
          <w:lang w:val="hi_IN" w:bidi="hi_IN"/>
        </w:rPr>
      </w:r>
    </w:p>
    <w:p>
      <w:pPr>
        <w:pStyle w:val="Heading3"/>
      </w:pPr>
      <w:r>
        <w:rPr>
          <w:lang w:val="hi_IN" w:bidi="hi_IN"/>
        </w:rPr>
        <w:t>आवश्यक जानकारी</w:t>
      </w:r>
    </w:p>
    <w:p>
      <w:pPr/>
      <w:r>
        <w:rPr>
          <w:lang w:val="hi_IN" w:bidi="hi_IN"/>
        </w:rPr>
      </w:r>
      <w:r>
        <w:rPr>
          <w:lang w:val="hi_IN" w:bidi="hi_IN"/>
        </w:rPr>
        <w:t>गिनती 28:11–15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हर महीने के पहले दिन </w:t>
      </w:r>
      <w:r>
        <w:rPr>
          <w:b/>
          <w:lang w:val="hi_IN" w:bidi="hi_IN"/>
        </w:rPr>
        <w:t>इस्राएलियों</w:t>
      </w:r>
      <w:r>
        <w:rPr>
          <w:lang w:val="hi_IN" w:bidi="hi_IN"/>
        </w:rPr>
        <w:t xml:space="preserve"> को यहोवा को </w:t>
      </w:r>
      <w:r>
        <w:rPr>
          <w:b/>
          <w:lang w:val="hi_IN" w:bidi="hi_IN"/>
        </w:rPr>
        <w:t>होमबलि</w:t>
      </w:r>
      <w:r>
        <w:rPr>
          <w:lang w:val="hi_IN" w:bidi="hi_IN"/>
        </w:rPr>
        <w:t xml:space="preserve"> चढ़ानी होगी। यहोवा परमेश्वर का व्यक्तिगत और वास्तविक नाम है। होमबलि वह </w:t>
      </w:r>
      <w:r>
        <w:rPr>
          <w:b/>
          <w:lang w:val="hi_IN" w:bidi="hi_IN"/>
        </w:rPr>
        <w:t>भेंट</w:t>
      </w:r>
      <w:r>
        <w:rPr>
          <w:lang w:val="hi_IN" w:bidi="hi_IN"/>
        </w:rPr>
        <w:t xml:space="preserve"> है जिसे याजक यहोवा के पास लाते थे ताकि </w:t>
      </w:r>
      <w:r>
        <w:rPr>
          <w:lang w:val="hi_IN" w:bidi="hi_IN"/>
        </w:rPr>
        <w:t>मंदिर</w:t>
      </w:r>
      <w:r>
        <w:rPr>
          <w:lang w:val="hi_IN" w:bidi="hi_IN"/>
        </w:rPr>
        <w:t xml:space="preserve"> या </w:t>
      </w:r>
      <w:r>
        <w:rPr>
          <w:lang w:val="hi_IN" w:bidi="hi_IN"/>
        </w:rPr>
        <w:t>निवासस्थान</w:t>
      </w:r>
      <w:r>
        <w:rPr>
          <w:lang w:val="hi_IN" w:bidi="hi_IN"/>
        </w:rPr>
        <w:t xml:space="preserve"> में वेदी पर उसे मारकर पूरी तरह से जला दें। भेंट वह उपहार या बलिदान है जिसे इस्राएली लोग यहोवा को चढ़ाते हैं, आमतौर पर निवासस्थान या मन्दिर में। यहोवा और होमबलि के लिए उन्हीं शब्दों का उपयोग करें जिनका उपयोग आपने पिछले भागों में किया है। </w:t>
      </w:r>
      <w:r>
        <w:rPr>
          <w:b/>
          <w:lang w:val="hi_IN" w:bidi="hi_IN"/>
        </w:rPr>
        <w:t>यहोवा</w:t>
      </w:r>
      <w:r>
        <w:rPr>
          <w:lang w:val="hi_IN" w:bidi="hi_IN"/>
        </w:rPr>
        <w:t xml:space="preserve"> और </w:t>
      </w:r>
      <w:r>
        <w:rPr>
          <w:lang w:val="hi_IN" w:bidi="hi_IN"/>
        </w:rPr>
        <w:t>होमबलि</w:t>
      </w:r>
      <w:r>
        <w:rPr>
          <w:lang w:val="hi_IN" w:bidi="hi_IN"/>
        </w:rPr>
        <w:t xml:space="preserve"> या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होमबलि के रूप में दो बैल, एक मेढ़ा और एक वर्ष के सात नर मेम्ने होंगे, और वे सभी बिना किसी शारीरिक दोष के हों। हर एक पशु के साथ वे मैदे की </w:t>
      </w:r>
      <w:r>
        <w:rPr>
          <w:b/>
          <w:lang w:val="hi_IN" w:bidi="hi_IN"/>
        </w:rPr>
        <w:t>अन्नबलि</w:t>
      </w:r>
      <w:r>
        <w:rPr>
          <w:lang w:val="hi_IN" w:bidi="hi_IN"/>
        </w:rPr>
        <w:t xml:space="preserve"> भी चढ़ाएँगे, जो शुद्ध जैतून के तेल के साथ मिला हुआ होगा। यह होमबलि प्रभु के लिए सुखदायक सुगंध और हव्य होगा। सुगंध और हव्य के लिए उसी वाक्यांश का उपयोग करें जिसका उपयोग आपने पिछले भागों में किया है। </w:t>
      </w:r>
      <w:r>
        <w:rPr>
          <w:b/>
          <w:lang w:val="hi_IN" w:bidi="hi_IN"/>
        </w:rPr>
        <w:t>अन्नबलि</w:t>
      </w:r>
      <w:r>
        <w:rPr>
          <w:lang w:val="hi_IN" w:bidi="hi_IN"/>
        </w:rPr>
        <w:t xml:space="preserve"> मुख्य शब्दावली में है।</w:t>
      </w:r>
    </w:p>
    <w:p>
      <w:pPr/>
      <w:r>
        <w:rPr>
          <w:lang w:val="hi_IN" w:bidi="hi_IN"/>
        </w:rPr>
      </w:r>
      <w:r>
        <w:rPr>
          <w:lang w:val="hi_IN" w:bidi="hi_IN"/>
        </w:rPr>
        <w:t xml:space="preserve">यहोवा मूसा से कहता है कि इस्राएलियों को हर एक पशु के साथ </w:t>
      </w:r>
      <w:r>
        <w:rPr>
          <w:b/>
          <w:lang w:val="hi_IN" w:bidi="hi_IN"/>
        </w:rPr>
        <w:t>पेयबलि</w:t>
      </w:r>
      <w:r>
        <w:rPr>
          <w:lang w:val="hi_IN" w:bidi="hi_IN"/>
        </w:rPr>
        <w:t xml:space="preserve"> भी चढ़ानी चाहिए। यह सब वह होमबलि है जिसे इस्राएलियों को पूरे वर्ष प्रत्येक महीने की शुरुआत में चढ़ानी है। </w:t>
      </w:r>
      <w:r>
        <w:rPr>
          <w:b/>
          <w:lang w:val="hi_IN" w:bidi="hi_IN"/>
        </w:rPr>
        <w:t>पेयबलि</w:t>
      </w:r>
      <w:r>
        <w:rPr>
          <w:lang w:val="hi_IN" w:bidi="hi_IN"/>
        </w:rPr>
        <w:t xml:space="preserve"> के बारे में और </w:t>
      </w:r>
      <w:r>
        <w:rPr>
          <w:b/>
          <w:lang w:val="hi_IN" w:bidi="hi_IN"/>
        </w:rPr>
        <w:t>एपा</w:t>
      </w:r>
      <w:r>
        <w:rPr>
          <w:lang w:val="hi_IN" w:bidi="hi_IN"/>
        </w:rPr>
        <w:t xml:space="preserve"> और </w:t>
      </w:r>
      <w:r>
        <w:rPr>
          <w:b/>
          <w:lang w:val="hi_IN" w:bidi="hi_IN"/>
        </w:rPr>
        <w:t>हीन</w:t>
      </w:r>
      <w:r>
        <w:rPr>
          <w:lang w:val="hi_IN" w:bidi="hi_IN"/>
        </w:rPr>
        <w:t xml:space="preserve"> की माप के बारे में अधिक जानकारी के लिए मुख्य शब्दावली देखें।</w:t>
      </w:r>
    </w:p>
    <w:p>
      <w:pPr/>
      <w:r>
        <w:rPr>
          <w:lang w:val="hi_IN" w:bidi="hi_IN"/>
        </w:rPr>
      </w:r>
      <w:r>
        <w:rPr>
          <w:lang w:val="hi_IN" w:bidi="hi_IN"/>
        </w:rPr>
        <w:t xml:space="preserve">इन नियमित या दैनिक भेंटों के अलावा, इस्राएलियों को </w:t>
      </w:r>
      <w:r>
        <w:rPr>
          <w:b/>
          <w:lang w:val="hi_IN" w:bidi="hi_IN"/>
        </w:rPr>
        <w:t>पापबलि</w:t>
      </w:r>
      <w:r>
        <w:rPr>
          <w:lang w:val="hi_IN" w:bidi="hi_IN"/>
        </w:rPr>
        <w:t xml:space="preserve"> या </w:t>
      </w:r>
      <w:r>
        <w:rPr>
          <w:b/>
          <w:lang w:val="hi_IN" w:bidi="hi_IN"/>
        </w:rPr>
        <w:t>शुद्धिकरण बलि</w:t>
      </w:r>
      <w:r>
        <w:rPr>
          <w:lang w:val="hi_IN" w:bidi="hi_IN"/>
        </w:rPr>
        <w:t xml:space="preserve"> के लिए एक बकरा चढ़ाना चाहिए। पापबलि उन लोगों के पापों के शुद्धिकरण के रूप में चढ़ाई जाती थी जो यहोवा की सेवा के लिए अशुद्ध या अयोग्य हो गए थे। उसी वाक्यांश का उपयोग करें जिसका उपयोग आपने पिछले भागों में पापबलि या शुद्धिकरण बलि के लिए किया है। </w:t>
      </w:r>
      <w:r>
        <w:rPr>
          <w:b/>
          <w:lang w:val="hi_IN" w:bidi="hi_IN"/>
        </w:rPr>
        <w:t>पापबलि</w:t>
      </w:r>
      <w:r>
        <w:rPr>
          <w:lang w:val="hi_IN" w:bidi="hi_IN"/>
        </w:rPr>
        <w:t xml:space="preserve"> और </w:t>
      </w:r>
      <w:r>
        <w:rPr>
          <w:b/>
          <w:lang w:val="hi_IN" w:bidi="hi_IN"/>
        </w:rPr>
        <w:t>शुद्धिकरण बलि</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28:16–25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28:16–25 को सुनें और अपने मन में रखें।</w:t>
      </w:r>
    </w:p>
    <w:p>
      <w:pPr/>
      <w:r>
        <w:rPr>
          <w:lang w:val="hi_IN" w:bidi="hi_IN"/>
        </w:rPr>
      </w:r>
      <w:r>
        <w:rPr>
          <w:lang w:val="hi_IN" w:bidi="hi_IN"/>
        </w:rPr>
        <w:t>यदि सम्भव हो, तो गिनती 28:16–25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28:16–25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दैनिक, साप्ताहिक और मासिक भेंट के बारे में निर्देश दे रहा है।</w:t>
      </w:r>
    </w:p>
    <w:p>
      <w:pPr/>
      <w:r>
        <w:rPr>
          <w:lang w:val="hi_IN" w:bidi="hi_IN"/>
        </w:rPr>
      </w:r>
      <w:r>
        <w:rPr>
          <w:lang w:val="hi_IN" w:bidi="hi_IN"/>
        </w:rPr>
        <w:t>इस भाग में, यहोवा मूसा से कहता है कि वह इस्राएली मण्डली को उन बलिदानों के बारे में निर्देश दे, जो इस्राएलियों को वर्ष के पहले महीने में, अखमीरी रोटी के पर्व के दौरान यहोवा को चढ़ाने हैं। पहले महीने के चौदहवें दिन, इस्राएलियों ने यहोवा का फसह मनाया, और फिर सात दिनों तक अखमीरी रोटी का पर्व शुरू हुआ। यद्यपि मूसा ने यहाँ अखमीरी रोटी के पर्व के नाम का उल्लेख नहीं किया है, फिर भी हम जानते हैं कि वह इसी पर्व की बात कर रहा है क्योंकि इन दिनों में वे खमीर वाली रोटी नहीं खाते हैं।</w:t>
      </w:r>
    </w:p>
    <w:p>
      <w:pPr/>
      <w:r>
        <w:rPr>
          <w:lang w:val="hi_IN" w:bidi="hi_IN"/>
        </w:rPr>
      </w:r>
      <w:r>
        <w:rPr>
          <w:lang w:val="hi_IN" w:bidi="hi_IN"/>
        </w:rPr>
        <w:t>पहले महीने का चौदहवाँ दिन इस्राएलियों के लिए यहोवा का फसह मनाने के लिए पहले ही निर्धारित किया जा चुका है। फसह का पर्व इस्राएलियों को उस समय की याद दिलाता है जब यहोवा उन्हें मिस्र से बाहर लाया था और जब यहोवा का दूत उनके घरों को छोड़कर गुज़रा, और इस्राएलियों के पहिलौठों को बचाया। फसह के बाद का दिन सात दिनों के पर्व की शुरुआत है जिसे अखमीरी रोटी का पर्व कहा जाता है। इस पर्व के सात दिनों में प्रत्येक दिन इस्राएलियों को बिना खमीर की रोटी खानी है या वह रोटी जिसमें रोटी को फूलने में सहायता करने वाला पदार्थ न हो।</w:t>
      </w:r>
    </w:p>
    <w:p>
      <w:pPr/>
      <w:r>
        <w:rPr>
          <w:lang w:val="hi_IN" w:bidi="hi_IN"/>
        </w:rPr>
      </w:r>
      <w:r>
        <w:rPr>
          <w:lang w:val="hi_IN" w:bidi="hi_IN"/>
        </w:rPr>
        <w:t xml:space="preserve">यहाँ रुकें और यदि आवश्यक हो, तो </w:t>
      </w:r>
      <w:r>
        <w:rPr>
          <w:lang w:val="hi_IN" w:bidi="hi_IN"/>
        </w:rPr>
        <w:t>अखमीरी रोटी</w:t>
      </w:r>
      <w:r>
        <w:rPr>
          <w:lang w:val="hi_IN" w:bidi="hi_IN"/>
        </w:rPr>
        <w:t xml:space="preserve"> की तस्वीर देखें। इस ऑडियो को यहाँ रोकें।</w:t>
      </w:r>
    </w:p>
    <w:p>
      <w:pPr/>
      <w:r>
        <w:rPr>
          <w:lang w:val="hi_IN" w:bidi="hi_IN"/>
        </w:rPr>
      </w:r>
      <w:r>
        <w:rPr>
          <w:lang w:val="hi_IN" w:bidi="hi_IN"/>
        </w:rPr>
        <w:t>पर्व के पहले दिन, इस्राएलियों को एक पवित्र सभा करनी है, जहाँ उन्हें एक साथ आकर यहोवा की आराधना करनी है और अपना कोई दैनिक काम नहीं करना है। यह भाग ठीक से यह नहीं बताता कि उन्हें किस प्रकार का काम नहीं करना है। संभवतः यह उनके दैनिक काम से जुड़ा काम है, क्योंकि उन्हें यहोवा के लिए पशुओं का बलिदान करने का काम करना होता है।</w:t>
      </w:r>
    </w:p>
    <w:p>
      <w:pPr/>
      <w:r>
        <w:rPr>
          <w:lang w:val="hi_IN" w:bidi="hi_IN"/>
        </w:rPr>
      </w:r>
      <w:r>
        <w:rPr>
          <w:lang w:val="hi_IN" w:bidi="hi_IN"/>
        </w:rPr>
        <w:t>यहाँ रुकें और समूह में इस प्रश्न पर चर्चा करें: आपकी संस्कृति में ऐसे कौन से समय या अवसर होते हैं जब लोग एक दिन या कई दिनों के लिए काम करना बंद कर देते हैं? इस ऑडियो को यहाँ रोकें।</w:t>
      </w:r>
    </w:p>
    <w:p>
      <w:pPr/>
      <w:r>
        <w:rPr>
          <w:lang w:val="hi_IN" w:bidi="hi_IN"/>
        </w:rPr>
      </w:r>
      <w:r>
        <w:rPr>
          <w:lang w:val="hi_IN" w:bidi="hi_IN"/>
        </w:rPr>
        <w:t>यहोवा इस्राएलियों को निर्देश देता है कि वे एक भोजनबलि चढ़ाएँ जिसमें होमबलि के साथ-साथ अन्नबलि भी शामिल हो। पिछली भेंटों की तरह, अखमीरी रोटी के पर्व के लिए भेंटें सार्वजनिक भेंटें हैं जो याजक पूरे इस्राएली समुदाय के लिए यहोवा को चढ़ाते हैं। होमबलि, महीने के पहले दिन चढ़ाई जाने वाली भेंट के समान ही है। यहोवा मूसा से कहता है कि वह इस्राएलियों से कहे कि वे दो जवान बैल, एक मेढ़ा और एक वर्ष के सात नर मेम्ने चढ़ाएँ, जो सभी बिना दोष या शारीरिक कमी के हो।</w:t>
      </w:r>
    </w:p>
    <w:p>
      <w:pPr/>
      <w:r>
        <w:rPr>
          <w:lang w:val="hi_IN" w:bidi="hi_IN"/>
        </w:rPr>
      </w:r>
      <w:r>
        <w:rPr>
          <w:lang w:val="hi_IN" w:bidi="hi_IN"/>
        </w:rPr>
        <w:t xml:space="preserve">यहाँ रुकें और यदि आवश्यक हो, तो फिर से एक </w:t>
      </w:r>
      <w:r>
        <w:rPr>
          <w:lang w:val="hi_IN" w:bidi="hi_IN"/>
        </w:rPr>
        <w:t>बैल</w:t>
      </w:r>
      <w:r>
        <w:rPr>
          <w:lang w:val="hi_IN" w:bidi="hi_IN"/>
        </w:rPr>
        <w:t xml:space="preserve">, एक </w:t>
      </w:r>
      <w:r>
        <w:rPr>
          <w:lang w:val="hi_IN" w:bidi="hi_IN"/>
        </w:rPr>
        <w:t>मेढ़े</w:t>
      </w:r>
      <w:r>
        <w:rPr>
          <w:lang w:val="hi_IN" w:bidi="hi_IN"/>
        </w:rPr>
        <w:t xml:space="preserve"> और </w:t>
      </w:r>
      <w:r>
        <w:rPr>
          <w:lang w:val="hi_IN" w:bidi="hi_IN"/>
        </w:rPr>
        <w:t>नर मेम्ने</w:t>
      </w:r>
      <w:r>
        <w:rPr>
          <w:lang w:val="hi_IN" w:bidi="hi_IN"/>
        </w:rPr>
        <w:t xml:space="preserve"> की तस्वीरें देखें। इस ऑडियो को यहाँ रोकें।</w:t>
      </w:r>
    </w:p>
    <w:p>
      <w:pPr/>
      <w:r>
        <w:rPr>
          <w:lang w:val="hi_IN" w:bidi="hi_IN"/>
        </w:rPr>
      </w:r>
      <w:r>
        <w:rPr>
          <w:lang w:val="hi_IN" w:bidi="hi_IN"/>
        </w:rPr>
        <w:t>हमेशा की तरह, होमबलि के प्रत्येक पशु के साथ, इस्राएलियों को अन्नबलि भी चढ़ानी है। प्रत्येक बैल के लिए, इस्राएलियों को जैतून के तेल में मिलाए गए सबसे उत्तम मैदे का एपा का तीन-दसवाँ भाग लाना है। मैदा उत्तम किस्म का, बारीक पीसा हुआ गेहूँ का आटा होता है। इस्राएलियों को मैदे को जैतून के तेल के साथ मिलाना है।</w:t>
      </w:r>
    </w:p>
    <w:p>
      <w:pPr/>
      <w:r>
        <w:rPr>
          <w:lang w:val="hi_IN" w:bidi="hi_IN"/>
        </w:rPr>
      </w:r>
      <w:r>
        <w:rPr>
          <w:lang w:val="hi_IN" w:bidi="hi_IN"/>
        </w:rPr>
        <w:t>मेढ़े के साथ इस्राएलियों को एक एपा का दो-दसवाँ भाग अन्नबलि चढ़ाना है जिसमें जैतून के तेल के साथ सबसे उत्तम मैदा मिलाया गया हो। फिर इस्राएलियों को प्रत्येक मेम्ने के लिए एक अन्नबलि चढ़ानी है। यह भेंट प्रत्येक मेम्ने के लिए जैतून के तेल में मिलाए गए सबसे उत्तम मैदे के एक एपा का दसवाँ भाग है।</w:t>
      </w:r>
    </w:p>
    <w:p>
      <w:pPr/>
      <w:r>
        <w:rPr>
          <w:lang w:val="hi_IN" w:bidi="hi_IN"/>
        </w:rPr>
      </w:r>
      <w:r>
        <w:rPr>
          <w:lang w:val="hi_IN" w:bidi="hi_IN"/>
        </w:rPr>
        <w:t>इन भेंटों के साथ-साथ, इस्राएलियों को अपने अनजाने में किए गए पापों की क्षमा के लिए या पापबलि या शुद्धिकरण बलि के रूप में एक बकरा चढ़ाना है।</w:t>
      </w:r>
    </w:p>
    <w:p>
      <w:pPr/>
      <w:r>
        <w:rPr>
          <w:lang w:val="hi_IN" w:bidi="hi_IN"/>
        </w:rPr>
      </w:r>
      <w:r>
        <w:rPr>
          <w:lang w:val="hi_IN" w:bidi="hi_IN"/>
        </w:rPr>
        <w:t xml:space="preserve">यहाँ रुकें और यदि आवश्यक हो, तो एक </w:t>
      </w:r>
      <w:r>
        <w:rPr>
          <w:lang w:val="hi_IN" w:bidi="hi_IN"/>
        </w:rPr>
        <w:t>बकरे</w:t>
      </w:r>
      <w:r>
        <w:rPr>
          <w:lang w:val="hi_IN" w:bidi="hi_IN"/>
        </w:rPr>
        <w:t xml:space="preserve"> की तस्वीर देखें। इस ऑडियो को यहाँ रोकें।</w:t>
      </w:r>
    </w:p>
    <w:p>
      <w:pPr/>
      <w:r>
        <w:rPr>
          <w:lang w:val="hi_IN" w:bidi="hi_IN"/>
        </w:rPr>
      </w:r>
      <w:r>
        <w:rPr>
          <w:lang w:val="hi_IN" w:bidi="hi_IN"/>
        </w:rPr>
        <w:t>इस्राएलियों को पर्व के सभी सात दिनों तक इन भेंटों को प्रतिदिन दोहराना है। इस्राएलियों को ये भेंटें प्रतिदिन की नियमित सुबह की होमबलि और पेयबलि के अतिरिक्त चढ़ानी हैं। सातवें दिन, इस्राएलियों को एक और पवित्र सभा करनी है, जहाँ उन्हें कोई सामान्य काम नहीं करना है।</w:t>
      </w:r>
      <w:r>
        <w:rPr>
          <w:lang w:val="hi_IN" w:bidi="hi_IN"/>
        </w:rPr>
      </w:r>
    </w:p>
    <w:p>
      <w:pPr>
        <w:pStyle w:val="Heading3"/>
      </w:pPr>
      <w:r>
        <w:rPr>
          <w:lang w:val="hi_IN" w:bidi="hi_IN"/>
        </w:rPr>
        <w:t>घटनाओं को समझाना</w:t>
      </w:r>
    </w:p>
    <w:p>
      <w:pPr/>
      <w:r>
        <w:rPr>
          <w:lang w:val="hi_IN" w:bidi="hi_IN"/>
        </w:rPr>
      </w:r>
      <w:r>
        <w:rPr>
          <w:lang w:val="hi_IN" w:bidi="hi_IN"/>
        </w:rPr>
        <w:t>गिनती 28:16–25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को याद दिलाता है कि पहले महीने का चौदहवाँ दिन यहोवा का फसह का है। अगले दिन, इस्राएली एक ऐसा पर्व मनाएँगे जिसमें सात दिनों तक अखमीरी रोटी खाई जाएगी। इस्राएली उन सात दिनों में से पहले दिन एक पवित्र सभा करेंगे, और वे कोई काम नहीं करेंगे।</w:t>
      </w:r>
    </w:p>
    <w:p>
      <w:pPr/>
      <w:r>
        <w:rPr>
          <w:lang w:val="hi_IN" w:bidi="hi_IN"/>
        </w:rPr>
      </w:r>
      <w:r>
        <w:rPr>
          <w:b/>
          <w:lang w:val="hi_IN" w:bidi="hi_IN"/>
        </w:rPr>
        <w:t>दूसरे दृश्य में:</w:t>
      </w:r>
      <w:r>
        <w:rPr>
          <w:lang w:val="hi_IN" w:bidi="hi_IN"/>
        </w:rPr>
        <w:t xml:space="preserve"> इस्राएली लोग यहोवा को दो बैल, एक मेढ़ा और एक वर्ष के सात नर मेम्नों की होमबलि चढ़ाएँगे, जो सभी बिना किसी शारीरिक दोष के होंगे। इस्राएली प्रत्येक पशु के लिए तेल के साथ मिले हुए मैदे की अन्नबलि भी चढ़ाएँगे। इस्राएली अपने प्रायश्चित के लिए पापबलि के रूप में एक बकरा चढ़ाएँगे।</w:t>
      </w:r>
    </w:p>
    <w:p>
      <w:pPr/>
      <w:r>
        <w:rPr>
          <w:lang w:val="hi_IN" w:bidi="hi_IN"/>
        </w:rPr>
      </w:r>
      <w:r>
        <w:rPr>
          <w:b/>
          <w:lang w:val="hi_IN" w:bidi="hi_IN"/>
        </w:rPr>
        <w:t>तीसरे दृश्य में:</w:t>
      </w:r>
      <w:r>
        <w:rPr>
          <w:lang w:val="hi_IN" w:bidi="hi_IN"/>
        </w:rPr>
        <w:t xml:space="preserve"> यहोवा मूसा से कहता है कि वह इस्राएलियों से कहे कि वे इस होमबलि को प्रतिदिन की सुबह की भेंट के अतिरिक्त चढ़ाएँ, जो निरंतर चढ़ाई जाने वाली भेंट है। इस्राएली पर्व के सात दिनों में प्रत्येक दिन यह होमबलि चढ़ाएँ, क्योंकि यह यहोवा के लिए एक सुखदायक सुगंध है। यहोवा दोहराता है कि इस्राएली इस होमबलि को नियमित दैनिक होमबलि और पेयबलि के अतिरिक्त चढ़ाएँगे।</w:t>
      </w:r>
    </w:p>
    <w:p>
      <w:pPr/>
      <w:r>
        <w:rPr>
          <w:lang w:val="hi_IN" w:bidi="hi_IN"/>
        </w:rPr>
      </w:r>
      <w:r>
        <w:rPr>
          <w:b/>
          <w:lang w:val="hi_IN" w:bidi="hi_IN"/>
        </w:rPr>
        <w:t>चौथे दृश्य में:</w:t>
      </w:r>
      <w:r>
        <w:rPr>
          <w:lang w:val="hi_IN" w:bidi="hi_IN"/>
        </w:rPr>
        <w:t xml:space="preserve"> यहोवा कहता है कि पर्व का सातवाँ दिन एक और पवित्र सभा का दिन होगा, जिसमें इस्राएली कोई सामान्य काम नहीं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हालाँकि इस भाग में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और मूसा को इस्राएलियों की पूरी सभा के लिए निर्देश दे रहा है। यहोवा मूसा को इस्राएलियों के लिए निर्देश देता है कि वे अखमीरी रोटी के पर्व के दौरान उनका पालन करें। पर्व का पहला दिन, जो यहोवा के फसह का अगला दिन है, एक ऐसा दिन होगा जब इस्राएली कोई सामान्य काम नहीं करेंगे। हालाँकि, इस्राएलियों को अखमीरी रोटी के पर्व के हर दिन होमबलि चढ़ानी है।</w:t>
      </w:r>
    </w:p>
    <w:p>
      <w:pPr/>
      <w:r>
        <w:rPr>
          <w:lang w:val="hi_IN" w:bidi="hi_IN"/>
        </w:rPr>
      </w:r>
      <w:r>
        <w:rPr>
          <w:lang w:val="hi_IN" w:bidi="hi_IN"/>
        </w:rPr>
        <w:t>यहोवा मूसा को निर्देश दे रहा है ताकि वह बाद में इस्राएलियों को दे। इस्राएलियों को पहले महीने के पंद्रहवें दिन से लेकर इक्कीसवें दिन तक हर दिन यहोवा को होमबलि और अन्नबलि का हव्य चढ़ाना है। होमबलि के हर पशु की एक अन्नबलि होती है जो उसके साथ जाती है। इस्राएलियों को महीने के पहले दिन, होमबलियों के साथ-साथ, तेल में मिलाई हुई अन्नबलि भी उतनी ही मात्रा में चढ़ाना है। इस भाग में ध्यान दें कि यहोवा उन्हें अन्नबलि में मिलाने के लिए तेल की कोई विशेष मात्रा नहीं बताता है। यह भी ध्यान दें कि इन होमबलियों के साथ अतीत में दी गई पेयबलियों का कोई उल्लेख नहीं है। यहोवा ने मूसा को पिछले बलिदानों के बारे में निर्देश देते समय प्रत्येक अन्नबलि के लिए तेल की मानक मात्रा और पेयबलि की एक मात्रा बताई थी।</w:t>
      </w:r>
    </w:p>
    <w:p>
      <w:pPr/>
      <w:r>
        <w:rPr>
          <w:lang w:val="hi_IN" w:bidi="hi_IN"/>
        </w:rPr>
      </w:r>
      <w:r>
        <w:rPr>
          <w:lang w:val="hi_IN" w:bidi="hi_IN"/>
        </w:rPr>
        <w:t>होमबलि के साथ-साथ, इस्राएलियों को यहोवा के साथ अपने संबंधों को सुधारने के लिए एक बकरे को पापबलि या शुद्धिकरण बलि के रूप में भी चढ़ानी है।</w:t>
      </w:r>
    </w:p>
    <w:p>
      <w:pPr/>
      <w:r>
        <w:rPr>
          <w:lang w:val="hi_IN" w:bidi="hi_IN"/>
        </w:rPr>
      </w:r>
      <w:r>
        <w:rPr>
          <w:lang w:val="hi_IN" w:bidi="hi_IN"/>
        </w:rPr>
        <w:t>ये सभी भेंटें नियमित दैनिक होमबलि और पेयबलि के अतिरिक्त चढ़ानी हैं।</w:t>
      </w:r>
    </w:p>
    <w:p>
      <w:pPr/>
      <w:r>
        <w:rPr>
          <w:lang w:val="hi_IN" w:bidi="hi_IN"/>
        </w:rPr>
      </w:r>
      <w:r>
        <w:rPr>
          <w:lang w:val="hi_IN" w:bidi="hi_IN"/>
        </w:rPr>
        <w:t>पर्व के सातवें दिन, इस्राएलियों को फिर से एक पवित्र सभा करनी है और कोई सामान्य काम नहीं करना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28:16–25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हालाँकि इस भाग में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चढ़ा रहे हैं।</w:t>
      </w:r>
    </w:p>
    <w:p>
      <w:pPr/>
      <w:r>
        <w:rPr>
          <w:lang w:val="hi_IN" w:bidi="hi_IN"/>
        </w:rPr>
      </w:r>
      <w:r>
        <w:rPr>
          <w:lang w:val="hi_IN" w:bidi="hi_IN"/>
        </w:rPr>
        <w:t>यहोवा मूसा को याद दिलाता है कि पहले महीने का चौदहवाँ दिन यहोवा का फसह है। अगले दिन, इस्राएली एक ऐसा पर्व मनाएँगे जिसमें सात दिनों तक अखमीरी रोटी खाई जाएगी। उन सात दिनों में से पहले दिन इस्राएली एक पवित्र सभा करेंगे, और इस्राएली कोई काम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फसह का पर्व अच्छी तरह याद है। वह एक डरावना समय था, परन्तु यहोवा हमारे प्रति बहुत विश्वासयोग्य रहा," या, “यहोवा ने हमारे लिए जो कुछ भी किया है उसे याद करने का यह एक बहुत अच्छा तरीका होगा।" यहोवा हमारे पास जो कुछ भी है, उसमें से सबसे उत्तम पाने के योग्य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लोग यहोवा को दो बैल, एक मेढ़ा और एक वर्ष के सात मेम्नों की होमबलि चढ़ाएँगे, जो सभी बिना किसी शारीरिक दोष के होंगे। इस्राएली प्रत्येक पशु के लिए तेल के साथ मिले हुए मैदे की अन्नबलि भी चढ़ाएँगे। इस्राएली अपने पापों के प्रायश्चित के लिए पापबलि के रूप में एक बकरा चढ़ाएँगे।</w:t>
      </w:r>
    </w:p>
    <w:p>
      <w:pPr/>
      <w:r>
        <w:rPr>
          <w:lang w:val="hi_IN" w:bidi="hi_IN"/>
        </w:rPr>
      </w:r>
      <w:r>
        <w:rPr>
          <w:lang w:val="hi_IN" w:bidi="hi_IN"/>
        </w:rPr>
        <w:t>यहोवा मूसा से कहता है कि वह इस्राएलियों से कहे कि वे इस होमबलि को प्रतिदिन दी जाने वाली सुबह की भेंट के अतिरिक्त चढ़ाएँगे, जो एक नियमित भेंट है। इस्राएली लोग इस होमबलि को पर्व के सातों दिनों तक चढ़ाएँगे, क्योंकि यह यहोवा के लिए एक सुहावनी सुगंध है। यहोवा दोहराता है कि इस्राएली इस होमबलि को नियमित दैनिक होमबलि और पेयबलि के अतिरिक्त चढ़ाएँगे।</w:t>
      </w:r>
    </w:p>
    <w:p>
      <w:pPr/>
      <w:r>
        <w:rPr>
          <w:lang w:val="hi_IN" w:bidi="hi_IN"/>
        </w:rPr>
      </w:r>
      <w:r>
        <w:rPr>
          <w:lang w:val="hi_IN" w:bidi="hi_IN"/>
        </w:rPr>
        <w:t>यहोवा कहता है कि पर्व का सातवाँ दिन एक और पवित्र सभा का दिन होगा, जिसमें इस्राएली कोई सामान्य काम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“पर्व में आराम करना अच्छा होगा। मैं आभारी हूँ कि यहोवा हमें विश्राम देता है," या, “मुझे आशा है कि ये सभी बलिदान लोगों को यहोवा की योग्यता को पहचानने में मदद करेंगे,” या, “मैं आश्चर्यचकित हूँ कि इतने समय के बाद भी यहोवा अभी भी हमारे साथ संबंध रखना चाहता है।”</w:t>
      </w:r>
      <w:r>
        <w:rPr>
          <w:lang w:val="hi_IN" w:bidi="hi_IN"/>
        </w:rPr>
      </w:r>
    </w:p>
    <w:p>
      <w:pPr>
        <w:pStyle w:val="Heading3"/>
      </w:pPr>
      <w:r>
        <w:rPr>
          <w:lang w:val="hi_IN" w:bidi="hi_IN"/>
        </w:rPr>
        <w:t>आवश्यक जानकारी</w:t>
      </w:r>
    </w:p>
    <w:p>
      <w:pPr/>
      <w:r>
        <w:rPr>
          <w:lang w:val="hi_IN" w:bidi="hi_IN"/>
        </w:rPr>
      </w:r>
      <w:r>
        <w:rPr>
          <w:lang w:val="hi_IN" w:bidi="hi_IN"/>
        </w:rPr>
        <w:t>गिनती 28:16–25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पहले महीने के चौदहवें दिन यहोवा का </w:t>
      </w:r>
      <w:r>
        <w:rPr>
          <w:b/>
          <w:lang w:val="hi_IN" w:bidi="hi_IN"/>
        </w:rPr>
        <w:t>फसह</w:t>
      </w:r>
      <w:r>
        <w:rPr>
          <w:lang w:val="hi_IN" w:bidi="hi_IN"/>
        </w:rPr>
        <w:t xml:space="preserve"> है। यहोवा परमेश्वर का व्यक्तिगत और उचित नाम है। फसह का पर्व </w:t>
      </w:r>
      <w:r>
        <w:rPr>
          <w:b/>
          <w:lang w:val="hi_IN" w:bidi="hi_IN"/>
        </w:rPr>
        <w:t>इस्राएलियों</w:t>
      </w:r>
      <w:r>
        <w:rPr>
          <w:lang w:val="hi_IN" w:bidi="hi_IN"/>
        </w:rPr>
        <w:t xml:space="preserve"> के लिए एक महत्वपूर्ण उत्सव है। यह उत्सव इस्राएलियों को यह याद रखने में मदद करता है कि कैसे यहोवा ने इस्राएलियों को मिस्र से बाहर निकाला। यहोवा और फसह के लिए उन्हीं शब्दों का उपयोग करें जिनका उपयोग आपने पिछले भागों में किया है। </w:t>
      </w:r>
      <w:r>
        <w:rPr>
          <w:b/>
          <w:lang w:val="hi_IN" w:bidi="hi_IN"/>
        </w:rPr>
        <w:t>यहोवा</w:t>
      </w:r>
      <w:r>
        <w:rPr>
          <w:lang w:val="hi_IN" w:bidi="hi_IN"/>
        </w:rPr>
        <w:t xml:space="preserve"> और </w:t>
      </w:r>
      <w:r>
        <w:rPr>
          <w:lang w:val="hi_IN" w:bidi="hi_IN"/>
        </w:rPr>
        <w:t>फसह</w:t>
      </w:r>
      <w:r>
        <w:rPr>
          <w:lang w:val="hi_IN" w:bidi="hi_IN"/>
        </w:rPr>
        <w:t xml:space="preserve"> के बारे में अधिक जानकारी के लिए, मुख्य शब्दावली देखें।</w:t>
      </w:r>
    </w:p>
    <w:p>
      <w:pPr/>
      <w:r>
        <w:rPr>
          <w:lang w:val="hi_IN" w:bidi="hi_IN"/>
        </w:rPr>
      </w:r>
      <w:r>
        <w:rPr>
          <w:lang w:val="hi_IN" w:bidi="hi_IN"/>
        </w:rPr>
        <w:t xml:space="preserve">फसह के अगले दिन से सात दिनों का पर्व शुरू होता है जिसमें इस्राएली लोग खमीर वाली कोई भी रोटी नहीं खाते हैं। खमीर वह चीज़ है जिसे लोग आटे में मिलाते हैं ताकि रोटी फूल जाए या ऊपर उठ जाए। पर्व का पहला दिन एक </w:t>
      </w:r>
      <w:r>
        <w:rPr>
          <w:b/>
          <w:lang w:val="hi_IN" w:bidi="hi_IN"/>
        </w:rPr>
        <w:t>पवित्र</w:t>
      </w:r>
      <w:r>
        <w:rPr>
          <w:lang w:val="hi_IN" w:bidi="hi_IN"/>
        </w:rPr>
        <w:t xml:space="preserve"> सभा होगी, जहाँ इस्राएली कोई सामान्य काम नहीं करेंगे। हालाँकि, इस्राएली यहोवा को </w:t>
      </w:r>
      <w:r>
        <w:rPr>
          <w:b/>
          <w:lang w:val="hi_IN" w:bidi="hi_IN"/>
        </w:rPr>
        <w:t>होमबलि</w:t>
      </w:r>
      <w:r>
        <w:rPr>
          <w:lang w:val="hi_IN" w:bidi="hi_IN"/>
        </w:rPr>
        <w:t xml:space="preserve"> चढ़ाएँगे। जो कुछ भी पवित्र है, वह यहोवा के लिए अलग ठहराया गया है, और वह अच्छा और शुद्ध है। होमबलि एक ऐसी भेंट है जिसे यहोवा के पास लाया जाता है, और उसे </w:t>
      </w:r>
      <w:r>
        <w:rPr>
          <w:lang w:val="hi_IN" w:bidi="hi_IN"/>
        </w:rPr>
        <w:t>मन्दिर</w:t>
      </w:r>
      <w:r>
        <w:rPr>
          <w:lang w:val="hi_IN" w:bidi="hi_IN"/>
        </w:rPr>
        <w:t xml:space="preserve"> या </w:t>
      </w:r>
      <w:r>
        <w:rPr>
          <w:lang w:val="hi_IN" w:bidi="hi_IN"/>
        </w:rPr>
        <w:t>निवासस्थान</w:t>
      </w:r>
      <w:r>
        <w:rPr>
          <w:lang w:val="hi_IN" w:bidi="hi_IN"/>
        </w:rPr>
        <w:t xml:space="preserve"> में वेदी पर मारकर पूरी तरह जला दिया जाता है। </w:t>
      </w:r>
      <w:r>
        <w:rPr>
          <w:b/>
          <w:lang w:val="hi_IN" w:bidi="hi_IN"/>
        </w:rPr>
        <w:t>भेंट</w:t>
      </w:r>
      <w:r>
        <w:rPr>
          <w:lang w:val="hi_IN" w:bidi="hi_IN"/>
        </w:rPr>
        <w:t xml:space="preserve"> वह उपहार या बलिदान है जो आमतौर पर निवासस्थान या मन्दिर में यहोवा को चढ़ाया जाता है। पवित्र और होमबलि के लिए उसी शब्द का उपयोग करें जिसका उपयोग आपने पिछले भागों में किया है। </w:t>
      </w:r>
      <w:r>
        <w:rPr>
          <w:lang w:val="hi_IN" w:bidi="hi_IN"/>
        </w:rPr>
        <w:t>पवित्र</w:t>
      </w:r>
      <w:r>
        <w:rPr>
          <w:lang w:val="hi_IN" w:bidi="hi_IN"/>
        </w:rPr>
        <w:t xml:space="preserve">, </w:t>
      </w:r>
      <w:r>
        <w:rPr>
          <w:lang w:val="hi_IN" w:bidi="hi_IN"/>
        </w:rPr>
        <w:t>होमबलि</w:t>
      </w:r>
      <w:r>
        <w:rPr>
          <w:lang w:val="hi_IN" w:bidi="hi_IN"/>
        </w:rPr>
        <w:t xml:space="preserve"> और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होमबलि के रूप में दो बैल, एक मेढ़ा और एक वर्ष के सात नर मेम्ने होंगे, और वे सभी बिना किसी शारीरिक दोष के हों। हर एक पशु के साथ वे मैदे की </w:t>
      </w:r>
      <w:r>
        <w:rPr>
          <w:b/>
          <w:lang w:val="hi_IN" w:bidi="hi_IN"/>
        </w:rPr>
        <w:t>अन्नबलि</w:t>
      </w:r>
      <w:r>
        <w:rPr>
          <w:lang w:val="hi_IN" w:bidi="hi_IN"/>
        </w:rPr>
        <w:t xml:space="preserve"> भी चढ़ाएँगे, जो शुद्ध जैतून के तेल के साथ मिला हुआ होगा। यह होमबलि यहोवा के लिए एक सुखदायक सुगंध और हव्य के रूप में होगी। सुखदायक सुगंध और अन्नबलि के लिए उन्हीं वाक्यांशों का उपयोग करें जिनका उपयोग आपने पिछले भागों में किया है, और याद रखें कि </w:t>
      </w:r>
      <w:r>
        <w:rPr>
          <w:b/>
          <w:lang w:val="hi_IN" w:bidi="hi_IN"/>
        </w:rPr>
        <w:t>एपा</w:t>
      </w:r>
      <w:r>
        <w:rPr>
          <w:lang w:val="hi_IN" w:bidi="hi_IN"/>
        </w:rPr>
        <w:t xml:space="preserve"> और </w:t>
      </w:r>
      <w:r>
        <w:rPr>
          <w:b/>
          <w:lang w:val="hi_IN" w:bidi="hi_IN"/>
        </w:rPr>
        <w:t>अन्नबलि</w:t>
      </w:r>
      <w:r>
        <w:rPr>
          <w:lang w:val="hi_IN" w:bidi="hi_IN"/>
        </w:rPr>
        <w:t xml:space="preserve"> मुख्य शब्दावली में हैं।</w:t>
      </w:r>
    </w:p>
    <w:p>
      <w:pPr/>
      <w:r>
        <w:rPr>
          <w:lang w:val="hi_IN" w:bidi="hi_IN"/>
        </w:rPr>
      </w:r>
      <w:r>
        <w:rPr>
          <w:lang w:val="hi_IN" w:bidi="hi_IN"/>
        </w:rPr>
        <w:t xml:space="preserve">इन नियमित भेंटों के अलावा, इस्राएलियों को लोगों के </w:t>
      </w:r>
      <w:r>
        <w:rPr>
          <w:b/>
          <w:lang w:val="hi_IN" w:bidi="hi_IN"/>
        </w:rPr>
        <w:t>प्रायश्चित</w:t>
      </w:r>
      <w:r>
        <w:rPr>
          <w:lang w:val="hi_IN" w:bidi="hi_IN"/>
        </w:rPr>
        <w:t xml:space="preserve"> के लिए </w:t>
      </w:r>
      <w:r>
        <w:rPr>
          <w:b/>
          <w:lang w:val="hi_IN" w:bidi="hi_IN"/>
        </w:rPr>
        <w:t>पापबलि या शुद्धिकरण बलि</w:t>
      </w:r>
      <w:r>
        <w:rPr>
          <w:lang w:val="hi_IN" w:bidi="hi_IN"/>
        </w:rPr>
        <w:t xml:space="preserve"> के रूप में एक बकरा भी चढ़ाना होगा। पापबलि उन लोगों के पापों के शुद्धिकरण के रूप में चढ़ाई जाती थी जो यहोवा की सेवा करने के लिए अशुद्ध या अयोग्य हो गए थे। पापबलि या शुद्धिकरण बलि और प्रायश्चित के लिए उन्हीं शब्दों का उपयोग करें जिनका उपयोग आपने पिछले भागों में किया है। </w:t>
      </w:r>
      <w:r>
        <w:rPr>
          <w:b/>
          <w:lang w:val="hi_IN" w:bidi="hi_IN"/>
        </w:rPr>
        <w:t>पापबलि</w:t>
      </w:r>
      <w:r>
        <w:rPr>
          <w:lang w:val="hi_IN" w:bidi="hi_IN"/>
        </w:rPr>
        <w:t xml:space="preserve">, </w:t>
      </w:r>
      <w:r>
        <w:rPr>
          <w:b/>
          <w:lang w:val="hi_IN" w:bidi="hi_IN"/>
        </w:rPr>
        <w:t>शुद्धिकरण बलि</w:t>
      </w:r>
      <w:r>
        <w:rPr>
          <w:lang w:val="hi_IN" w:bidi="hi_IN"/>
        </w:rPr>
        <w:t xml:space="preserve"> और </w:t>
      </w:r>
      <w:r>
        <w:rPr>
          <w:b/>
          <w:lang w:val="hi_IN" w:bidi="hi_IN"/>
        </w:rPr>
        <w:t>प्रायश्चित</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इस्राएलियों को सात दिनों के पर्व के हर दिन नियमित दैनिक होमबलि और </w:t>
      </w:r>
      <w:r>
        <w:rPr>
          <w:b/>
          <w:lang w:val="hi_IN" w:bidi="hi_IN"/>
        </w:rPr>
        <w:t>पेयबलि</w:t>
      </w:r>
      <w:r>
        <w:rPr>
          <w:lang w:val="hi_IN" w:bidi="hi_IN"/>
        </w:rPr>
        <w:t xml:space="preserve"> के अतिरिक्त इस होमबलि और पाप या शुद्धिकरण बलि को चढ़ाना होगा। पेयबलि के लिए उन्हीं शब्दों का उपयोग करें जिनका उपयोग आपने पिछले भागों में किया है, और याद रखें कि </w:t>
      </w:r>
      <w:r>
        <w:rPr>
          <w:b/>
          <w:lang w:val="hi_IN" w:bidi="hi_IN"/>
        </w:rPr>
        <w:t>पेयबलि</w:t>
      </w:r>
      <w:r>
        <w:rPr>
          <w:lang w:val="hi_IN" w:bidi="hi_IN"/>
        </w:rPr>
        <w:t xml:space="preserve"> मुख्य शब्दावली में है। सातवें दिन, इस्राएलियों के लिए एक और पवित्र सभा होगी, जहाँ वे कोई काम नहीं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28:26–31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28:26–31 को सुनें और अपने मन में रखें।</w:t>
      </w:r>
    </w:p>
    <w:p>
      <w:pPr/>
      <w:r>
        <w:rPr>
          <w:lang w:val="hi_IN" w:bidi="hi_IN"/>
        </w:rPr>
      </w:r>
      <w:r>
        <w:rPr>
          <w:lang w:val="hi_IN" w:bidi="hi_IN"/>
        </w:rPr>
        <w:t>यदि सम्भव हो, तो गिनती 28:26–31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28:26–31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उन बलिदानों के बारे में निर्देश दे रहा है जो इस्राएलियों को वर्ष के पहले महीने में, अखमीरी रोटी के पर्व के दौरान यहोवा को चढ़ाने हैं।</w:t>
      </w:r>
    </w:p>
    <w:p>
      <w:pPr/>
      <w:r>
        <w:rPr>
          <w:lang w:val="hi_IN" w:bidi="hi_IN"/>
        </w:rPr>
      </w:r>
      <w:r>
        <w:rPr>
          <w:lang w:val="hi_IN" w:bidi="hi_IN"/>
        </w:rPr>
        <w:t>इस भाग में, यहोवा मूसा को सप्ताहों के पर्व के लिए बलिदान के बारे में निर्देश दे रहा है, जिसे पहली उपज का पर्व या कटनी का पर्व भी कहा जाता है, जो फसह के सात सप्ताह और एक दिन बाद होता है।</w:t>
      </w:r>
    </w:p>
    <w:p>
      <w:pPr/>
      <w:r>
        <w:rPr>
          <w:lang w:val="hi_IN" w:bidi="hi_IN"/>
        </w:rPr>
      </w:r>
      <w:r>
        <w:rPr>
          <w:lang w:val="hi_IN" w:bidi="hi_IN"/>
        </w:rPr>
        <w:t>पहली उपज का दिन उस दिन को दर्शाता है जब इस्राएली अपनी पहली उपज को यहोवा के पास लाते हैं। यहोवा ने पहले ही इस्राएलियों को निर्देश दे दिया है कि वे अपनी पहली उपज को अन्नबलि के रूप में यहोवा के पास लाएँ। जब इस्राएली अपनी पहली उपज को यहोवा को चढ़ाते हैं, तो यह इस बात का प्रतीक है कि पूरी फसल यहोवा की है।</w:t>
      </w:r>
    </w:p>
    <w:p>
      <w:pPr/>
      <w:r>
        <w:rPr>
          <w:lang w:val="hi_IN" w:bidi="hi_IN"/>
        </w:rPr>
      </w:r>
      <w:r>
        <w:rPr>
          <w:lang w:val="hi_IN" w:bidi="hi_IN"/>
        </w:rPr>
        <w:t>यहाँ रुकें और समूह में इस प्रश्न पर चर्चा करें: आपकी संस्कृति में परमेश्वर, देवताओं या मूर्तियों को किस प्रकार की उपज या फसलें चढ़ाई जाती है? इन भेंटों के महत्व पर चर्चा करें। इस ऑडियो को यहाँ रोकें।</w:t>
      </w:r>
    </w:p>
    <w:p>
      <w:pPr/>
      <w:r>
        <w:rPr>
          <w:lang w:val="hi_IN" w:bidi="hi_IN"/>
        </w:rPr>
      </w:r>
      <w:r>
        <w:rPr>
          <w:lang w:val="hi_IN" w:bidi="hi_IN"/>
        </w:rPr>
        <w:t>पर्व के दिन, जब इस्राएली यहोवा के लिए अपनी अन्नबलि लाते हैं, तो इस्राएलियों को एक पवित्र सभा करनी है, जिसका अर्थ है कि उन्हें अपना कोई भी व्यावसायिक काम नहीं करना है। यह भाग विशेष रूप से यह स्पष्ट नहीं करता है कि उन्हें किस प्रकार का काम नहीं करना है। शायद यह उनके दैनिक काम से सम्बंधित काम है, क्योंकि इस दिन उन्हें यहोवा के लिए पशुओं की बलि देने का काम करना होता है।</w:t>
      </w:r>
    </w:p>
    <w:p>
      <w:pPr/>
      <w:r>
        <w:rPr>
          <w:lang w:val="hi_IN" w:bidi="hi_IN"/>
        </w:rPr>
      </w:r>
      <w:r>
        <w:rPr>
          <w:lang w:val="hi_IN" w:bidi="hi_IN"/>
        </w:rPr>
        <w:t>यहोवा इस्राएलियों को निर्देश देता है कि वे एक होमबलि चढ़ाएँ, जो यहोवा के लिए सुहावनी सुगंध है। होमबलि, महीने के पहले दिन चढ़ाई जाने वाली भेंट और अखमीरी रोटी के पर्व के दौरान चढ़ाई जाने वाली भेंट के समान ही है। यहोवा मूसा से कहता है कि वह इस्राएलियों से कहे कि वे दो जवान बैल, एक मेढ़ा और एक वर्ष के सात मेम्ने चढ़ाएँ, जो सभी बिना दोष या शारीरिक कमी के हो।</w:t>
      </w:r>
    </w:p>
    <w:p>
      <w:pPr/>
      <w:r>
        <w:rPr>
          <w:lang w:val="hi_IN" w:bidi="hi_IN"/>
        </w:rPr>
      </w:r>
      <w:r>
        <w:rPr>
          <w:lang w:val="hi_IN" w:bidi="hi_IN"/>
        </w:rPr>
        <w:t>यहाँ रुकें और समूह में इस प्रश्न पर चर्चा करें: आपकी संस्कृति या समुदाय में उन पशुओं की शारीरिक विशेषताएँ क्या हैं जिन्हें लोग परमेश्वर, देवताओं या ईश्वरों को बलिदान के रूप में चढ़ाते हैं? इस ऑडियो को यहाँ रोकें।</w:t>
      </w:r>
    </w:p>
    <w:p>
      <w:pPr/>
      <w:r>
        <w:rPr>
          <w:lang w:val="hi_IN" w:bidi="hi_IN"/>
        </w:rPr>
      </w:r>
      <w:r>
        <w:rPr>
          <w:lang w:val="hi_IN" w:bidi="hi_IN"/>
        </w:rPr>
        <w:t>हर पशु के साथ-साथ, इस्राएलियों को अन्नबलि भी चढ़ानी है। ये अन्नबलियाँ प्रत्येक पशु के लिए वैसे ही हैं, जैसा इस्राएलियों को महीने के पहले दिन और अखमीरी रोटी के पर्व के दौरान चढ़ाने थे। प्रत्येक बैल के लिए, इस्राएलियों को जैतून के तेल में मिलाए गए सबसे उत्तम मैदे का एपा का तीन-दसवाँ भाग लाना है। एपा अनाज के लिए एक सूखा माप था, जो लगभग 13 से 23 किलोग्राम के बीच होता था। यह मैदा उत्तम गुणवत्ता का, बारीक पिसा हुआ गेहूँ का आटा था। इस्राएलियों को मैदे को जैतून के तेल के साथ मिलाना था।</w:t>
      </w:r>
    </w:p>
    <w:p>
      <w:pPr/>
      <w:r>
        <w:rPr>
          <w:lang w:val="hi_IN" w:bidi="hi_IN"/>
        </w:rPr>
      </w:r>
      <w:r>
        <w:rPr>
          <w:lang w:val="hi_IN" w:bidi="hi_IN"/>
        </w:rPr>
        <w:t>यहाँ रुकें और समूह में इस प्रश्न पर चर्चा करें: आपकी संस्कृति में किस प्रकार के अनाज और तेल का उपयोग किया जाता है जो सर्वोत्तम खाद्य उत्पाद बनाने के लिए जाने जाते हैं? देवताओं को बलिदान चढ़ाने के लिए किस प्रकार के अनाज और तेल का उपयोग किया जाता है? इस ऑडियो को यहाँ रोकें।</w:t>
      </w:r>
    </w:p>
    <w:p>
      <w:pPr/>
      <w:r>
        <w:rPr>
          <w:lang w:val="hi_IN" w:bidi="hi_IN"/>
        </w:rPr>
      </w:r>
      <w:r>
        <w:rPr>
          <w:lang w:val="hi_IN" w:bidi="hi_IN"/>
        </w:rPr>
        <w:t>मेढ़े के साथ इस्राएलियों को एक एपा का दो-दसवाँ भाग अन्नबलि चढ़ाना है जिसमें जैतून के तेल के साथ सबसे उत्तम मैदा मिलाया गया हो। फिर इस्राएलियों को प्रत्येक मेम्ने के लिए एक अन्नबलि चढ़ानी है। यह भेंट प्रत्येक मेम्ने के लिए जैतून के तेल में मिलाए गए सबसे उत्तम मैदे के एक एपा का दसवाँ भाग है।</w:t>
      </w:r>
    </w:p>
    <w:p>
      <w:pPr/>
      <w:r>
        <w:rPr>
          <w:lang w:val="hi_IN" w:bidi="hi_IN"/>
        </w:rPr>
      </w:r>
      <w:r>
        <w:rPr>
          <w:lang w:val="hi_IN" w:bidi="hi_IN"/>
        </w:rPr>
        <w:t>इन भेंटों के साथ-साथ, इस्राएलियों को अपने अनजाने में किए गए पापों की क्षमा के लिए या पापबलि या शुद्धिकरण बलि के रूप में एक नर बकरा चढ़ाना है। यह भेंट इस्राएलियों और यहोवा के बीच टूटे हुए संबंध के लिए प्रायश्चित के रूप में है। यह भेंट इस्राएलियों और यहोवा के बीच के उस संबंध को पुनर्स्थापित करती है, जब वह संबंध पाप या अशुद्ध होने या यहोवा की सेवा के लिए अयोग्य होने के कारण टूट गया हो।</w:t>
      </w:r>
    </w:p>
    <w:p>
      <w:pPr/>
      <w:r>
        <w:rPr>
          <w:lang w:val="hi_IN" w:bidi="hi_IN"/>
        </w:rPr>
      </w:r>
      <w:r>
        <w:rPr>
          <w:lang w:val="hi_IN" w:bidi="hi_IN"/>
        </w:rPr>
        <w:t xml:space="preserve">यहाँ रुकें और यदि आवश्यक हो, तो एक </w:t>
      </w:r>
      <w:r>
        <w:rPr>
          <w:lang w:val="hi_IN" w:bidi="hi_IN"/>
        </w:rPr>
        <w:t>बकरे</w:t>
      </w:r>
      <w:r>
        <w:rPr>
          <w:lang w:val="hi_IN" w:bidi="hi_IN"/>
        </w:rPr>
        <w:t xml:space="preserve"> की तस्वीर देखें। इस ऑडियो को यहाँ रोकें।</w:t>
      </w:r>
    </w:p>
    <w:p>
      <w:pPr/>
      <w:r>
        <w:rPr>
          <w:lang w:val="hi_IN" w:bidi="hi_IN"/>
        </w:rPr>
      </w:r>
      <w:r>
        <w:rPr>
          <w:lang w:val="hi_IN" w:bidi="hi_IN"/>
        </w:rPr>
        <w:t>इस्राएलियों को यह भेंट इसकी पेयबलि के साथ प्रतिदिन की नियमित सुबह की होमबलि और अन्नबलि के अतिरिक्त चढ़ानी हैं। यहोवा पेयबलि के बारे में स्पष्ट रूप से नहीं बताता, परन्तु सम्भव है कि यह सब्त के दिन और प्रत्येक महीने के पहले दिन दी जाने वाली भेंटों के समान ही हो। सभी पशु बिना किसी शारीरिक दोष के होने चाहिए।</w:t>
      </w:r>
      <w:r>
        <w:rPr>
          <w:lang w:val="hi_IN" w:bidi="hi_IN"/>
        </w:rPr>
      </w:r>
    </w:p>
    <w:p>
      <w:pPr>
        <w:pStyle w:val="Heading3"/>
      </w:pPr>
      <w:r>
        <w:rPr>
          <w:lang w:val="hi_IN" w:bidi="hi_IN"/>
        </w:rPr>
        <w:t>घटनाओं को समझाना</w:t>
      </w:r>
    </w:p>
    <w:p>
      <w:pPr/>
      <w:r>
        <w:rPr>
          <w:lang w:val="hi_IN" w:bidi="hi_IN"/>
        </w:rPr>
      </w:r>
      <w:r>
        <w:rPr>
          <w:lang w:val="hi_IN" w:bidi="hi_IN"/>
        </w:rPr>
        <w:t>गिनती 28:26–31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याद दिलाता है कि वह इस्राएलियों से कहे कि जब वे कटनी के पर्व के लिए अपनी अन्नबलि लाएँगे, तब उनके लिए एक पवित्र सभा होगी, और वे कोई काम नहीं करेंगे।</w:t>
      </w:r>
    </w:p>
    <w:p>
      <w:pPr/>
      <w:r>
        <w:rPr>
          <w:lang w:val="hi_IN" w:bidi="hi_IN"/>
        </w:rPr>
      </w:r>
      <w:r>
        <w:rPr>
          <w:b/>
          <w:lang w:val="hi_IN" w:bidi="hi_IN"/>
        </w:rPr>
        <w:t>दूसरे दृश्य में:</w:t>
      </w:r>
      <w:r>
        <w:rPr>
          <w:lang w:val="hi_IN" w:bidi="hi_IN"/>
        </w:rPr>
        <w:t xml:space="preserve"> इस्राएली एक होमबलि भी चढ़ाएँगे, जो यहोवा के लिए एक सुखदायक सुगंध है। इस्राएलियों को यहोवा के लिए दो बैल, एक मेढ़ा और एक वर्ष के सात मेम्ने चढ़ाने हैं, और ये सभी बिना किसी शारीरिक दोष के होने चाहिए। इस्राएली प्रत्येक पशु के लिए तेल के साथ मिले हुए मैदे की अन्नबलि भी चढ़ाएँगे। वे अपने प्रायश्चित के लिए एक बकरा भी चढ़ाएँगे। यहोवा मूसा से कहता है कि वह इस्राएलियों से कहे कि वे दैनिक होमबलि और अन्नबलि के अतिरिक्त यह होमबलि और उसकी पेयबलि को चढ़ाएँ।</w:t>
      </w:r>
    </w:p>
    <w:p>
      <w:pPr/>
      <w:r>
        <w:rPr>
          <w:lang w:val="hi_IN" w:bidi="hi_IN"/>
        </w:rPr>
      </w:r>
      <w:r>
        <w:rPr>
          <w:b/>
          <w:lang w:val="hi_IN" w:bidi="hi_IN"/>
        </w:rPr>
        <w:t>तीसरे दृश्य में:</w:t>
      </w:r>
      <w:r>
        <w:rPr>
          <w:lang w:val="hi_IN" w:bidi="hi_IN"/>
        </w:rPr>
        <w:t xml:space="preserve"> यहोवा मूसा को याद दिलाता है कि सभी पशु बिना किसी दोष के होने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बलिदान चढ़ाता है, हालाँकि इस भाग में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यहोवा मूसा को इस्राएलियों की पूरी मण्डली के लिए निर्देश दे रहा है। यहोवा मूसा को इस्राएलियों के लिए निर्देश देता है कि वे सप्ताहों के पर्व, या पहली उपज के पर्व के दौरान इनका पालन करें। यह पर्व तब होता है जब इस्राएली अपनी फसल या अनाज की पहली उपज को भेंट के रूप में यहोवा के लिए लाते हैं। इस्राएलियों को उस दिन काम से विश्राम लेना है और उस दिन को यहोवा के लिए पवित्र रखना है, या अलग ठहराना है। यह पर्व फसह के सात सप्ताह और एक दिन, या 50 दिन के बाद होता है।</w:t>
      </w:r>
    </w:p>
    <w:p>
      <w:pPr/>
      <w:r>
        <w:rPr>
          <w:lang w:val="hi_IN" w:bidi="hi_IN"/>
        </w:rPr>
      </w:r>
      <w:r>
        <w:rPr>
          <w:lang w:val="hi_IN" w:bidi="hi_IN"/>
        </w:rPr>
        <w:t>यहोवा मूसा को निर्देश दे रहा है ताकि वह बाद में इस्राएलियों को दे। इस्राएलियों को यहोवा को होमबलि और अन्नबलि चढ़ानी है। होमबलि के प्रत्येक पशु की अपनी अन्नबलि होती है जो उसके साथ होती है। इस्राएलियों को वही होमबलि और अन्नबलि चढ़ानी है जो वे हर महीने के पहले दिन और अखमीरी रोटी के पर्व के दिनों में भी चढ़ाते हैं।</w:t>
      </w:r>
    </w:p>
    <w:p>
      <w:pPr/>
      <w:r>
        <w:rPr>
          <w:lang w:val="hi_IN" w:bidi="hi_IN"/>
        </w:rPr>
      </w:r>
      <w:r>
        <w:rPr>
          <w:lang w:val="hi_IN" w:bidi="hi_IN"/>
        </w:rPr>
        <w:t>इस भाग में ध्यान दें कि यहोवा ने अन्नबलि में मिलाने के लिए तेल की कोई विशेष मात्रा नहीं बताई है। यहोवा ने मूसा को पिछले बलिदानों के बारे में निर्देश देते समय प्रत्येक अन्नबलि के लिए तेल की मानक मात्रा बताई थी।</w:t>
      </w:r>
    </w:p>
    <w:p>
      <w:pPr/>
      <w:r>
        <w:rPr>
          <w:lang w:val="hi_IN" w:bidi="hi_IN"/>
        </w:rPr>
      </w:r>
      <w:r>
        <w:rPr>
          <w:lang w:val="hi_IN" w:bidi="hi_IN"/>
        </w:rPr>
        <w:t>होमबलि के साथ-साथ, इस्राएलियों को यहोवा के साथ अपने संबंधों को सुधारने के लिए एक बकरे की पापबलि या शुद्धिकरण बलि भी चढ़ानी होती है। यहाँ पापबलि या शुद्धिकरण बलि का नाम नहीं बताया गया है, लेकिन इसका वर्णन किया गया है। हम जानते हैं कि लोग यहोवा के साथ अपने संबंध को पुनर्स्थापित करने या अपने पापों के प्रायश्चित और उन बाधाओं के लिए प्रायश्चित करने के लिए जो उन्हें यहोवा के साथ सही संबंध रखने से रोक रही हैं, पाप या शुद्धिकरण बलि चढ़ाते हैं।</w:t>
      </w:r>
    </w:p>
    <w:p>
      <w:pPr/>
      <w:r>
        <w:rPr>
          <w:lang w:val="hi_IN" w:bidi="hi_IN"/>
        </w:rPr>
      </w:r>
      <w:r>
        <w:rPr>
          <w:lang w:val="hi_IN" w:bidi="hi_IN"/>
        </w:rPr>
        <w:t>लोगों को इन सभी भेंटों को उनकी होमबलि के साथ होने वाली पेयबलि सहित चढ़ानी है, जो नियमित दैनिक होमबलि और अन्नबलि के अतिरिक्त हैं।</w:t>
      </w:r>
    </w:p>
    <w:p>
      <w:pPr/>
      <w:r>
        <w:rPr>
          <w:lang w:val="hi_IN" w:bidi="hi_IN"/>
        </w:rPr>
      </w:r>
      <w:r>
        <w:rPr>
          <w:lang w:val="hi_IN" w:bidi="hi_IN"/>
        </w:rPr>
        <w:t>इस्राएलियों को यह सुनिश्चित करना है कि सभी पशुओं में कोई शारीरिक दोष न हो। ध्यान दें कि यहोवा पशुओं के बारे में इस निर्देश को दोहराता है क्योंकि यह महत्वपूर्ण है। अपने अनुवाद में यह दिखाना सुनिश्चित करें कि पशुओं में कोई शारीरिक दोष न होना महत्वपूर्ण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28:26–31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बलिदान चढ़ाता है, हालाँकि इस भाग में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चढ़ा रहे हैं।</w:t>
      </w:r>
    </w:p>
    <w:p>
      <w:pPr/>
      <w:r>
        <w:rPr>
          <w:lang w:val="hi_IN" w:bidi="hi_IN"/>
        </w:rPr>
      </w:r>
      <w:r>
        <w:rPr>
          <w:lang w:val="hi_IN" w:bidi="hi_IN"/>
        </w:rPr>
        <w:t>यहोवा मूसा को याद दिलाता है कि वह इस्राएलियों से कहे कि जब वे कटनी के पर्व के लिए अपनी अन्नबलि लाएँगे, तब उनके लिए एक पवित्र सभा होगी और वे कोई काम नहीं करेंगे।</w:t>
      </w:r>
    </w:p>
    <w:p>
      <w:pPr/>
      <w:r>
        <w:rPr>
          <w:lang w:val="hi_IN" w:bidi="hi_IN"/>
        </w:rPr>
      </w:r>
      <w:r>
        <w:rPr>
          <w:lang w:val="hi_IN" w:bidi="hi_IN"/>
        </w:rPr>
        <w:t>इस्राएली एक होमबलि चढ़ाएँगे, जो यहोवा के लिए एक सुखदायक सुगंध है। इस्राएलियों को यहोवा के लिए दो बैल, एक मेढ़ा और एक वर्ष के सात मेम्ने चढ़ाने हैं, और ये सभी बिना किसी शारीरिक दोष के होने चाहिए। इस्राएली प्रत्येक पशु के लिए तेल के साथ मिले हुए मैदे की अन्नबलि भी चढ़ाएँगे, और हर पशु के लिए एक पेयबलि भी चढ़ाएँगे। इस्राएली लोग अपने प्रायश्चित के लिए एक बकरा भी चढ़ाएँगे। यहोवा मूसा से कहता है कि वह इस्राएलियों से कहे कि वे दैनिक होमबलि और अन्नबलि के अलावा ये सभी होमबलि और उनकी पेयबलि चढ़ाएँगे।</w:t>
      </w:r>
    </w:p>
    <w:p>
      <w:pPr/>
      <w:r>
        <w:rPr>
          <w:lang w:val="hi_IN" w:bidi="hi_IN"/>
        </w:rPr>
      </w:r>
      <w:r>
        <w:rPr>
          <w:lang w:val="hi_IN" w:bidi="hi_IN"/>
        </w:rPr>
        <w:t>यहोवा मूसा को याद दिलाता है कि सभी पशु बिना किसी दोष के होने चाहिए, या पूर्ण होने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आप थोड़ा ज्यादा दोहरा रहे हैं। मुझे लगता है कि मैंने यह सब पहले सुना है,” या, “मैं यह भरोसा करने की कोशिश कर रहा हूँ कि यहोवा इन सभी उत्तम पशुओं को प्रदान करेगा, लेकिन यह विश्वास करना कठिन है कि हमारे पास इतने अधिक होंगे!”</w:t>
      </w:r>
      <w:r>
        <w:rPr>
          <w:lang w:val="hi_IN" w:bidi="hi_IN"/>
        </w:rPr>
      </w:r>
    </w:p>
    <w:p>
      <w:pPr>
        <w:pStyle w:val="Heading3"/>
      </w:pPr>
      <w:r>
        <w:rPr>
          <w:lang w:val="hi_IN" w:bidi="hi_IN"/>
        </w:rPr>
        <w:t>आवश्यक जानकारी</w:t>
      </w:r>
    </w:p>
    <w:p>
      <w:pPr/>
      <w:r>
        <w:rPr>
          <w:lang w:val="hi_IN" w:bidi="hi_IN"/>
        </w:rPr>
      </w:r>
      <w:r>
        <w:rPr>
          <w:lang w:val="hi_IN" w:bidi="hi_IN"/>
        </w:rPr>
        <w:t>गिनती 28:26–31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जब </w:t>
      </w:r>
      <w:r>
        <w:rPr>
          <w:b/>
          <w:lang w:val="hi_IN" w:bidi="hi_IN"/>
        </w:rPr>
        <w:t>इस्राएली</w:t>
      </w:r>
      <w:r>
        <w:rPr>
          <w:lang w:val="hi_IN" w:bidi="hi_IN"/>
        </w:rPr>
        <w:t xml:space="preserve"> पहली उपज के दिन, या सप्ताहों के पर्व पर यहोवा के लिए अपनी अन्नबलि लाएँगे, तब उनकी </w:t>
      </w:r>
      <w:r>
        <w:rPr>
          <w:b/>
          <w:lang w:val="hi_IN" w:bidi="hi_IN"/>
        </w:rPr>
        <w:t>पवित्र</w:t>
      </w:r>
      <w:r>
        <w:rPr>
          <w:lang w:val="hi_IN" w:bidi="hi_IN"/>
        </w:rPr>
        <w:t xml:space="preserve"> सभा होगी और वे कोई काम नहीं करेंगे। </w:t>
      </w:r>
      <w:r>
        <w:rPr>
          <w:b/>
          <w:lang w:val="hi_IN" w:bidi="hi_IN"/>
        </w:rPr>
        <w:t>इस्राएली</w:t>
      </w:r>
      <w:r>
        <w:rPr>
          <w:lang w:val="hi_IN" w:bidi="hi_IN"/>
        </w:rPr>
        <w:t xml:space="preserve"> यहोवा को </w:t>
      </w:r>
      <w:r>
        <w:rPr>
          <w:b/>
          <w:lang w:val="hi_IN" w:bidi="hi_IN"/>
        </w:rPr>
        <w:t>होमबलि</w:t>
      </w:r>
      <w:r>
        <w:rPr>
          <w:lang w:val="hi_IN" w:bidi="hi_IN"/>
        </w:rPr>
        <w:t xml:space="preserve"> चढ़ाएँगे। </w:t>
      </w:r>
      <w:r>
        <w:rPr>
          <w:b/>
          <w:lang w:val="hi_IN" w:bidi="hi_IN"/>
        </w:rPr>
        <w:t>भेंट</w:t>
      </w:r>
      <w:r>
        <w:rPr>
          <w:lang w:val="hi_IN" w:bidi="hi_IN"/>
        </w:rPr>
        <w:t xml:space="preserve"> एक चढ़ावा या बलिदान है जो यहोवा को धन्यवाद करने या उससे क्षमा माँगने के लिए दी जाती है। यहोवा परमेश्वर का व्यक्तिगत और वास्तविक नाम है। पवित्र सभा एक विशेष, अलग की गई सभा है, जहाँ लोग यहोवा की आराधना करते हैं। होमबलि वह भेंट है जिसे लोग यहोवा के पास लाते हैं ताकि उसे मारकर निवासस्थान की वेदी पर पूरी तरह से जला दें। भेंट, यहोवा, पवित्र सभा और होमबलि के लिए उसी शब्द का उपयोग करें जिसका उपयोग आपने पिछले भागों में किया है। </w:t>
      </w:r>
      <w:r>
        <w:rPr>
          <w:lang w:val="hi_IN" w:bidi="hi_IN"/>
        </w:rPr>
        <w:t>भेंट</w:t>
      </w:r>
      <w:r>
        <w:rPr>
          <w:lang w:val="hi_IN" w:bidi="hi_IN"/>
        </w:rPr>
        <w:t xml:space="preserve">, </w:t>
      </w:r>
      <w:r>
        <w:rPr>
          <w:b/>
          <w:lang w:val="hi_IN" w:bidi="hi_IN"/>
        </w:rPr>
        <w:t>यहोवा</w:t>
      </w:r>
      <w:r>
        <w:rPr>
          <w:lang w:val="hi_IN" w:bidi="hi_IN"/>
        </w:rPr>
        <w:t xml:space="preserve">, </w:t>
      </w:r>
      <w:r>
        <w:rPr>
          <w:lang w:val="hi_IN" w:bidi="hi_IN"/>
        </w:rPr>
        <w:t>पवित्र</w:t>
      </w:r>
      <w:r>
        <w:rPr>
          <w:lang w:val="hi_IN" w:bidi="hi_IN"/>
        </w:rPr>
        <w:t xml:space="preserve">, और </w:t>
      </w:r>
      <w:r>
        <w:rPr>
          <w:lang w:val="hi_IN" w:bidi="hi_IN"/>
        </w:rPr>
        <w:t>होमबलि</w:t>
      </w:r>
      <w:r>
        <w:rPr>
          <w:lang w:val="hi_IN" w:bidi="hi_IN"/>
        </w:rPr>
        <w:t xml:space="preserve"> के बारे में अधिक जानकारी के लिए, मुख्य शब्दावली देखें।</w:t>
      </w:r>
    </w:p>
    <w:p>
      <w:pPr/>
      <w:r>
        <w:rPr>
          <w:lang w:val="hi_IN" w:bidi="hi_IN"/>
        </w:rPr>
      </w:r>
      <w:r>
        <w:rPr>
          <w:lang w:val="hi_IN" w:bidi="hi_IN"/>
        </w:rPr>
        <w:t>पहली उपज का पर्व, या सप्ताहों का पर्व, उस पर्व को दर्शाता है जो फसह के सात सप्ताह और एक दिन, या 50 दिन बाद आता है। इस दिन इस्राएली अपनी फसल की पहली उपज को यहोवा के पास लाते हैं।</w:t>
      </w:r>
    </w:p>
    <w:p>
      <w:pPr/>
      <w:r>
        <w:rPr>
          <w:lang w:val="hi_IN" w:bidi="hi_IN"/>
        </w:rPr>
      </w:r>
      <w:r>
        <w:rPr>
          <w:lang w:val="hi_IN" w:bidi="hi_IN"/>
        </w:rPr>
        <w:t xml:space="preserve">यहाँ रुकें और समूह में चर्चा करें कि आप </w:t>
      </w:r>
      <w:r>
        <w:rPr>
          <w:b/>
          <w:lang w:val="hi_IN" w:bidi="hi_IN"/>
        </w:rPr>
        <w:t>सप्ताहों के पर्व</w:t>
      </w:r>
      <w:r>
        <w:rPr>
          <w:lang w:val="hi_IN" w:bidi="hi_IN"/>
        </w:rPr>
        <w:t xml:space="preserve"> या </w:t>
      </w:r>
      <w:r>
        <w:rPr>
          <w:b/>
          <w:lang w:val="hi_IN" w:bidi="hi_IN"/>
        </w:rPr>
        <w:t>पहली उपज के पर्व</w:t>
      </w:r>
      <w:r>
        <w:rPr>
          <w:lang w:val="hi_IN" w:bidi="hi_IN"/>
        </w:rPr>
        <w:t xml:space="preserve"> का अनुवाद कैसे करेंगे। </w:t>
      </w:r>
      <w:r>
        <w:rPr>
          <w:b/>
          <w:lang w:val="hi_IN" w:bidi="hi_IN"/>
        </w:rPr>
        <w:t>सप्ताहों के पर्व</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यहोवा मूसा से कहता है कि होमबलि यहोवा को प्रसन्न करने वाली सुगंध हैं। यह भेंट दो बैल, एक मेढ़ा और एक साल के सात नर मेम्ने होनी चाहिए, जो सभी बिना किसी शारीरिक दोष के हों। प्रत्येक पशु के साथ, इस्राएली लोग शुद्ध जैतून के तेल में मिला हुआ मैदा भी चढ़ाएँ। </w:t>
      </w:r>
      <w:r>
        <w:rPr>
          <w:b/>
          <w:lang w:val="hi_IN" w:bidi="hi_IN"/>
        </w:rPr>
        <w:t>एपा</w:t>
      </w:r>
      <w:r>
        <w:rPr>
          <w:lang w:val="hi_IN" w:bidi="hi_IN"/>
        </w:rPr>
        <w:t xml:space="preserve"> के लिए उसी शब्द का उपयोग करें जिसका उपयोग आपने पिछले भागों में किया था, और याद रखें कि </w:t>
      </w:r>
      <w:r>
        <w:rPr>
          <w:b/>
          <w:lang w:val="hi_IN" w:bidi="hi_IN"/>
        </w:rPr>
        <w:t>एपा</w:t>
      </w:r>
      <w:r>
        <w:rPr>
          <w:lang w:val="hi_IN" w:bidi="hi_IN"/>
        </w:rPr>
        <w:t xml:space="preserve"> मुख्य शब्दावली में है।</w:t>
      </w:r>
    </w:p>
    <w:p>
      <w:pPr/>
      <w:r>
        <w:rPr>
          <w:lang w:val="hi_IN" w:bidi="hi_IN"/>
        </w:rPr>
      </w:r>
      <w:r>
        <w:rPr>
          <w:lang w:val="hi_IN" w:bidi="hi_IN"/>
        </w:rPr>
        <w:t xml:space="preserve">इन नियमित भेंटों के अलावा, इस्राएलियों को उन लोगों के पापों या अशुद्धता के लिए, जो यहोवा की सेवा के लिए अशुद्ध या अयोग्य हो गए हैं शुद्धिकरण या </w:t>
      </w:r>
      <w:r>
        <w:rPr>
          <w:b/>
          <w:lang w:val="hi_IN" w:bidi="hi_IN"/>
        </w:rPr>
        <w:t>प्रायश्चित</w:t>
      </w:r>
      <w:r>
        <w:rPr>
          <w:lang w:val="hi_IN" w:bidi="hi_IN"/>
        </w:rPr>
        <w:t xml:space="preserve"> के रूप में एक बकरा चढ़ाना चाहिए। प्रायश्चित का अर्थ है पाप या अशुद्धता को ढकना ताकि यहोवा से मेलमिलाप हो सके और टूटे हुए संबंध को फिर से स्थापित किया जा सके। प्रायश्चित के लिए उसी शब्द का उपयोग करें जिसका उपयोग आपने पिछले भागों में किया है। </w:t>
      </w:r>
      <w:r>
        <w:rPr>
          <w:b/>
          <w:lang w:val="hi_IN" w:bidi="hi_IN"/>
        </w:rPr>
        <w:t>प्रायश्चित</w:t>
      </w:r>
      <w:r>
        <w:rPr>
          <w:lang w:val="hi_IN" w:bidi="hi_IN"/>
        </w:rPr>
        <w:t xml:space="preserve"> के बारे में अधिक जानकारी के लिए, मुख्य शब्दावली देखें। हालाँकि इस भाग में इस बलिदान का नाम नहीं बताया गया है, जो कि </w:t>
      </w:r>
      <w:r>
        <w:rPr>
          <w:b/>
          <w:lang w:val="hi_IN" w:bidi="hi_IN"/>
        </w:rPr>
        <w:t>पापबलि या शुद्धिकरण</w:t>
      </w:r>
      <w:r>
        <w:rPr>
          <w:lang w:val="hi_IN" w:bidi="hi_IN"/>
        </w:rPr>
        <w:t xml:space="preserve"> का बलिदान है, फिर भी यह वही बलिदान है जिसके बारे में यहोवा यहाँ बात कर रहा है। यदि आप अपने अनुवाद में इसे पापबलि या शुद्धिकरण बलि कहते हैं, तो सुनिश्चित करें कि आप उन्हीं शब्दों का प्रयोग करें जिनका प्रयोग आपने पिछले भागों में किया था, और याद रखें कि </w:t>
      </w:r>
      <w:r>
        <w:rPr>
          <w:b/>
          <w:lang w:val="hi_IN" w:bidi="hi_IN"/>
        </w:rPr>
        <w:t>पापबलि या शुद्धिकरण</w:t>
      </w:r>
      <w:r>
        <w:rPr>
          <w:lang w:val="hi_IN" w:bidi="hi_IN"/>
        </w:rPr>
        <w:t xml:space="preserve"> मुख्य शब्दावली में है।</w:t>
      </w:r>
    </w:p>
    <w:p>
      <w:pPr/>
      <w:r>
        <w:rPr>
          <w:lang w:val="hi_IN" w:bidi="hi_IN"/>
        </w:rPr>
      </w:r>
      <w:r>
        <w:rPr>
          <w:lang w:val="hi_IN" w:bidi="hi_IN"/>
        </w:rPr>
        <w:t xml:space="preserve">इस्राएलियों को निरंतर प्रतिदिन चढ़ाई जाने वाली होमबलि और अन्नबलि के अतिरिक्त इस होमबलि और </w:t>
      </w:r>
      <w:r>
        <w:rPr>
          <w:b/>
          <w:lang w:val="hi_IN" w:bidi="hi_IN"/>
        </w:rPr>
        <w:t>पेयबलि</w:t>
      </w:r>
      <w:r>
        <w:rPr>
          <w:lang w:val="hi_IN" w:bidi="hi_IN"/>
        </w:rPr>
        <w:t xml:space="preserve"> को चढ़ाना होगा। इस्राएलियों को यह सुनिश्चित करना चाहिए कि पशुओं में कोई शारीरिक दोष न हो। पेयबलि के लिए उन्हीं शब्दों का उपयोग करें जिनका उपयोग आपने पिछले भागों में किया है, और याद रखें कि </w:t>
      </w:r>
      <w:r>
        <w:rPr>
          <w:b/>
          <w:lang w:val="hi_IN" w:bidi="hi_IN"/>
        </w:rPr>
        <w:t>पेयबलि</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29:1–6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29:1–6 को सुनें और अपने मन में रखें।</w:t>
      </w:r>
    </w:p>
    <w:p>
      <w:pPr/>
      <w:r>
        <w:rPr>
          <w:lang w:val="hi_IN" w:bidi="hi_IN"/>
        </w:rPr>
      </w:r>
      <w:r>
        <w:rPr>
          <w:lang w:val="hi_IN" w:bidi="hi_IN"/>
        </w:rPr>
        <w:t>यदि सम्भव हो, तो गिनती 29:1–6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29:1–6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उन बलिदानों के बारे में निर्देश दे रहा है जो उन्हें वर्ष के अलग-अलग समयों और पर्वों में यहोवा को चढ़ाने हैं।</w:t>
      </w:r>
    </w:p>
    <w:p>
      <w:pPr/>
      <w:r>
        <w:rPr>
          <w:lang w:val="hi_IN" w:bidi="hi_IN"/>
        </w:rPr>
      </w:r>
      <w:r>
        <w:rPr>
          <w:lang w:val="hi_IN" w:bidi="hi_IN"/>
        </w:rPr>
        <w:t>इस भाग में, यहोवा मूसा को सातवें महीने के पहले दिन के बलिदान के बारे में निर्देश दे रहा है। सातवाँ महीना सबसे पवित्र महीना माना जाता था। सातवें महीने में कई पर्व होते थे। वर्तमान पंचांग के अनुसार सातवाँ महीना सितंबर के मध्य से अक्टूबर के मध्य के आसपास होता था।</w:t>
      </w:r>
    </w:p>
    <w:p>
      <w:pPr/>
      <w:r>
        <w:rPr>
          <w:lang w:val="hi_IN" w:bidi="hi_IN"/>
        </w:rPr>
      </w:r>
      <w:r>
        <w:rPr>
          <w:lang w:val="hi_IN" w:bidi="hi_IN"/>
        </w:rPr>
        <w:t>यहोवा मूसा से कहता है कि सातवें महीने के पहले दिन, इस्राएलियों को एक पवित्र सभा रखनी है, जिसका अर्थ है कि उन्हें कोई दैनिक काम नहीं करना है। इसके बजाय, इस्राएलियों को तुरहियाँ या नरसिंगे फूँकने हैं, और आनंद व उत्सव के जोरदार जयघोष करने हैं। इस पर्व को कभी-कभी तुरहियों का पर्व या नए साल का पर्व कहा जाता है।</w:t>
      </w:r>
    </w:p>
    <w:p>
      <w:pPr/>
      <w:r>
        <w:rPr>
          <w:lang w:val="hi_IN" w:bidi="hi_IN"/>
        </w:rPr>
      </w:r>
      <w:r>
        <w:rPr>
          <w:lang w:val="hi_IN" w:bidi="hi_IN"/>
        </w:rPr>
        <w:t>यहाँ रुकें और समूह में इस प्रश्न पर चर्चा करें: आप उत्सव या आनंद की तेज आवाज़ निकालने के लिए, विशेष रूप से परमेश्वर की आराधना में, किस प्रकार के वाद्ययंत्रों का उपयोग करेंगे? इस ऑडियो को यहाँ रोकें।</w:t>
      </w:r>
    </w:p>
    <w:p>
      <w:pPr/>
      <w:r>
        <w:rPr>
          <w:lang w:val="hi_IN" w:bidi="hi_IN"/>
        </w:rPr>
      </w:r>
      <w:r>
        <w:rPr>
          <w:lang w:val="hi_IN" w:bidi="hi_IN"/>
        </w:rPr>
        <w:t xml:space="preserve">यहाँ रुकें और एक </w:t>
      </w:r>
      <w:r>
        <w:rPr>
          <w:b/>
          <w:lang w:val="hi_IN" w:bidi="hi_IN"/>
        </w:rPr>
        <w:t>नरसिंगे, या मेढ़े के सींग की तस्वीर</w:t>
      </w:r>
      <w:r>
        <w:rPr>
          <w:lang w:val="hi_IN" w:bidi="hi_IN"/>
        </w:rPr>
        <w:t xml:space="preserve"> देखें। इस ऑडियो को यहाँ रोकें।</w:t>
      </w:r>
    </w:p>
    <w:p>
      <w:pPr/>
      <w:r>
        <w:rPr>
          <w:lang w:val="hi_IN" w:bidi="hi_IN"/>
        </w:rPr>
      </w:r>
      <w:r>
        <w:rPr>
          <w:lang w:val="hi_IN" w:bidi="hi_IN"/>
        </w:rPr>
        <w:t>यहोवा इस्राएलियों को निर्देश देता है कि वे एक होमबलि चढ़ाएँ, जो यहोवा के लिए सुहावनी सुगंध है। होमबलि में वही पशु शामिल होते हैं जो महीने के पहले दिन की बलि में, और साथ ही अखमीरी रोटी के पर्व के दौरान और सप्ताहों के पर्व के दौरान दी जाने वाली बलि में शामिल होते हैं। यहोवा मूसा से कहता है कि इस्राएलियों को एक जवान बैल, एक मेढ़ा और एक वर्ष के सात नर मेम्ने चढ़ाने चाहिए, और ये सब बिना किसी दोष या शारीरिक कमी के हो।</w:t>
      </w:r>
    </w:p>
    <w:p>
      <w:pPr/>
      <w:r>
        <w:rPr>
          <w:lang w:val="hi_IN" w:bidi="hi_IN"/>
        </w:rPr>
      </w:r>
      <w:r>
        <w:rPr>
          <w:lang w:val="hi_IN" w:bidi="hi_IN"/>
        </w:rPr>
        <w:t>हर पशु के साथ-साथ, इस्राएलियों को अन्नबलि भी चढ़ानी है। प्रत्येक बैल के लिए, इस्राएलियों को जैतून के तेल में मिलाए गए सबसे उत्तम मैदे का एपा का तीन-दसवाँ भाग लाना है। एपा अनाज का एक सूखा माप है, जो लगभग 13 से 23 किलोग्राम के बीच होता है। मैदा उत्तम किस्म का, बारीक पीसा हुआ गेहूँ का आटा होता है। इस्राएलियों को मैदे को जैतून के तेल के साथ मिलाना है।</w:t>
      </w:r>
    </w:p>
    <w:p>
      <w:pPr/>
      <w:r>
        <w:rPr>
          <w:lang w:val="hi_IN" w:bidi="hi_IN"/>
        </w:rPr>
      </w:r>
      <w:r>
        <w:rPr>
          <w:lang w:val="hi_IN" w:bidi="hi_IN"/>
        </w:rPr>
        <w:t>इस्राएलियों को मेढ़े के साथ जैतून के तेल में मिलाए गए मैदे का एपा का दो-दसवाँ भाग अन्नबलि चढ़ाना है। फिर इस्राएलियों को प्रत्येक मेम्ने के लिए एक अन्नबलि चढ़ानी है। यह भेंट प्रत्येक मेम्ने के लिए जैतून के तेल में मिलाए गए सबसे उत्तम मैदे के एक एपा का दसवाँ भाग है।</w:t>
      </w:r>
    </w:p>
    <w:p>
      <w:pPr/>
      <w:r>
        <w:rPr>
          <w:lang w:val="hi_IN" w:bidi="hi_IN"/>
        </w:rPr>
      </w:r>
      <w:r>
        <w:rPr>
          <w:lang w:val="hi_IN" w:bidi="hi_IN"/>
        </w:rPr>
        <w:t>इन भेंटों के साथ-साथ, इस्राएलियों को एक बकरा पापबलि या शुद्धिकरण बलि के रूप में चढ़ाना है, जो इस्राएलियों के अनजाने में किए गए पापों की क्षमा के लिए एक भेंट है।</w:t>
      </w:r>
    </w:p>
    <w:p>
      <w:pPr/>
      <w:r>
        <w:rPr>
          <w:lang w:val="hi_IN" w:bidi="hi_IN"/>
        </w:rPr>
      </w:r>
      <w:r>
        <w:rPr>
          <w:lang w:val="hi_IN" w:bidi="hi_IN"/>
        </w:rPr>
        <w:t xml:space="preserve">इस्राएलियों को यह भेंट नियमित दैनिक और मासिक होमबलि और उनकी पेयबलि के अतिरिक्त चढ़ानी हैं। यहोवा इस्राएलियों द्वारा आराधना के रूप में की गई इस होमबलि की सुगंध से प्रसन्न होता है। </w:t>
      </w:r>
      <w:r>
        <w:rPr>
          <w:lang w:val="hi_IN" w:bidi="hi_IN"/>
        </w:rPr>
      </w:r>
    </w:p>
    <w:p>
      <w:pPr>
        <w:pStyle w:val="Heading3"/>
      </w:pPr>
      <w:r>
        <w:rPr>
          <w:lang w:val="hi_IN" w:bidi="hi_IN"/>
        </w:rPr>
        <w:t>घटनाओं को समझाना</w:t>
      </w:r>
    </w:p>
    <w:p>
      <w:pPr/>
      <w:r>
        <w:rPr>
          <w:lang w:val="hi_IN" w:bidi="hi_IN"/>
        </w:rPr>
      </w:r>
      <w:r>
        <w:rPr>
          <w:lang w:val="hi_IN" w:bidi="hi_IN"/>
        </w:rPr>
        <w:t>गिनती 29:1–6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याद दिलाता है कि वह इस्राएलियों को बताए कि सातवें महीने के पहले दिन उन्हें एक पवित्र सभा करनी है और उन्हें कोई काम नहीं करना है। इस्राएली आनन्द से जयजयकार करेंगे और जोर से तुरहियाँ फूँकेंगे।</w:t>
      </w:r>
    </w:p>
    <w:p>
      <w:pPr/>
      <w:r>
        <w:rPr>
          <w:lang w:val="hi_IN" w:bidi="hi_IN"/>
        </w:rPr>
      </w:r>
      <w:r>
        <w:rPr>
          <w:b/>
          <w:lang w:val="hi_IN" w:bidi="hi_IN"/>
        </w:rPr>
        <w:t>दूसरे दृश्य में:</w:t>
      </w:r>
      <w:r>
        <w:rPr>
          <w:lang w:val="hi_IN" w:bidi="hi_IN"/>
        </w:rPr>
        <w:t xml:space="preserve"> इस्राएलियों को होमबलि भी चढ़ानी है, जो यहोवा के लिए एक सुखदायक सुगंध है। इस्राएलियों को यहोवा के लिए एक बैल, एक मेढ़ा और एक वर्ष के सात मेम्ने चढ़ाने हैं, और ये सभी बिना किसी शारीरिक दोष के हो। इस्राएलियों को प्रत्येक पशु के लिए तेल के साथ मिले हुए मैदे की अन्नबलि चढ़ानी है। इस्राएली अपने प्रायश्चित के लिए एक बकरा भी चढ़ाएँगे।</w:t>
      </w:r>
    </w:p>
    <w:p>
      <w:pPr/>
      <w:r>
        <w:rPr>
          <w:lang w:val="hi_IN" w:bidi="hi_IN"/>
        </w:rPr>
      </w:r>
      <w:r>
        <w:rPr>
          <w:b/>
          <w:lang w:val="hi_IN" w:bidi="hi_IN"/>
        </w:rPr>
        <w:t>तीसरे दृश्य में:</w:t>
      </w:r>
      <w:r>
        <w:rPr>
          <w:lang w:val="hi_IN" w:bidi="hi_IN"/>
        </w:rPr>
        <w:t xml:space="preserve"> यहोवा मूसा से कहता है कि वह इस्राएलियों से कहे कि उन्हें यह होमबलि मासिक नए चाँद पर बलि और दैनिक होमबलि और पेयबलि के साथ यहोवा को एक सुहावनी सुगंध के रूप में चढ़ानी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हालाँकि इस भाग में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यहोवा मूसा को इस्राएलियों की पूरी मण्डली के लिए निर्देश दे रहा है। यहोवा मूसा को इस्राएलियों के लिए सातवें महीने के पहले दिन उनका पालन करने के लिए निर्देश देता है। यह तुरहियों का पर्व, या नए साल के पर्व के रूप में जाना गया। हालाँकि, यह भाग इस पर्व को कोई नाम नहीं देता है। यह केवल इतना बताता है कि इस दिन क्या होता है।</w:t>
      </w:r>
    </w:p>
    <w:p>
      <w:pPr/>
      <w:r>
        <w:rPr>
          <w:lang w:val="hi_IN" w:bidi="hi_IN"/>
        </w:rPr>
      </w:r>
      <w:r>
        <w:rPr>
          <w:lang w:val="hi_IN" w:bidi="hi_IN"/>
        </w:rPr>
        <w:t>यहाँ रुकें और समूह में इस प्रश्न पर चर्चा करें: आप अपने समुदाय में महीनों या ऋतुओं को कैसे चिह्नित करते हैं? आप अपने समुदाय में नए साल सहित किसी विशेष तारीख या समय को कैसे चिह्नित करते हैं? इस ऑडियो को यहाँ रोकें।</w:t>
      </w:r>
    </w:p>
    <w:p>
      <w:pPr/>
      <w:r>
        <w:rPr>
          <w:lang w:val="hi_IN" w:bidi="hi_IN"/>
        </w:rPr>
      </w:r>
      <w:r>
        <w:rPr>
          <w:lang w:val="hi_IN" w:bidi="hi_IN"/>
        </w:rPr>
        <w:t>यहोवा मूसा को निर्देश दे रहा है ताकि वह बाद में इस्राएलियों को दे। यहोवा कहता है कि इस्राएलियों को यहोवा को होमबलियाँ और अन्नबलियाँ चढ़ानी है। होमबलि के हर पशु की एक अन्नबलि होती है जो उसके साथ जाती है। यहोवा कहता है कि इस्राएलियों को वही भेंट चढ़ानी है जो वे हर महीने के पहले दिन और अन्य पर्वों के दौरान चढ़ाते हैं, सिवाय इसके कि उन्हें दो बैल के बजाय केवल एक ही बैल चढ़ाना है।</w:t>
      </w:r>
    </w:p>
    <w:p>
      <w:pPr/>
      <w:r>
        <w:rPr>
          <w:lang w:val="hi_IN" w:bidi="hi_IN"/>
        </w:rPr>
      </w:r>
      <w:r>
        <w:rPr>
          <w:lang w:val="hi_IN" w:bidi="hi_IN"/>
        </w:rPr>
        <w:t>इस भाग में ध्यान दें कि यहोवा ने अन्नबलि में मिलाने के लिए तेल की कोई विशेष मात्रा नहीं बताई है। यह भी ध्यान दें कि यहोवा इस होमबलि के साथ किसी पेयबलि का उल्लेख नहीं करता है। यहोवा ने मूसा को पिछले बलिदानों के बारे में निर्देश देते समय प्रत्येक अन्नबलि के लिए तेल की मानक मात्रा और पेयबलि की एक मात्रा बताई थी।</w:t>
      </w:r>
    </w:p>
    <w:p>
      <w:pPr/>
      <w:r>
        <w:rPr>
          <w:lang w:val="hi_IN" w:bidi="hi_IN"/>
        </w:rPr>
      </w:r>
      <w:r>
        <w:rPr>
          <w:lang w:val="hi_IN" w:bidi="hi_IN"/>
        </w:rPr>
        <w:t>होमबलि के साथ-साथ, इस्राएलियों को यहोवा के साथ अपने संबंधों को सुधारने के लिए एक बकरे की पापबलि या शुद्धिकरण बलि भी चढ़ानी होती है।</w:t>
      </w:r>
    </w:p>
    <w:p>
      <w:pPr/>
      <w:r>
        <w:rPr>
          <w:lang w:val="hi_IN" w:bidi="hi_IN"/>
        </w:rPr>
      </w:r>
      <w:r>
        <w:rPr>
          <w:lang w:val="hi_IN" w:bidi="hi_IN"/>
        </w:rPr>
        <w:t>ये सभी भेंटें नियमित मासिक, नए चाँद की भेंट, और दैनिक होमबलियों और पेयबलियों के अतिरिक्त चढ़ानी हैं, जैसा कि यहोवा ने निर्देश दिया है। यहोवा दोहराता है कि ये भेंटें यहोवा के लिए एक सुखदायक सुगंध या अच्छी खुशबू होगी। यहोवा बार-बार यह कहता है ताकि यह दिखाया जा सके कि यहोवा भेंटों से खुश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29:1–6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हालाँकि इस भाग में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चढ़ा रहे हैं।</w:t>
      </w:r>
    </w:p>
    <w:p>
      <w:pPr/>
      <w:r>
        <w:rPr>
          <w:lang w:val="hi_IN" w:bidi="hi_IN"/>
        </w:rPr>
      </w:r>
      <w:r>
        <w:rPr>
          <w:lang w:val="hi_IN" w:bidi="hi_IN"/>
        </w:rPr>
        <w:t>यहोवा मूसा को याद दिलाता है कि वह इस्राएलियों को बताए कि सातवें महीने के पहले दिन उन्हें एक पवित्र सभा करनी है, और उन्हें कोई काम नहीं करना है। इसके बजाय, इस्राएलियों को तुरहियाँ या नरसिंगे फूँकने हैं और आनंद और उत्सव के साथ जोर से जयघोष करने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"वाह, मैं इतने दिन काम न करने के लिए आभारी हूँ। हमें बहुत विश्राम मिलता है!" या, "ऐसा लगता है कि यह उत्सव मजेदार होगा, क्योंकि हम चिल्लाएँगे और नरसिंगे बजाएँगे।"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कि इस्राएलियों को होमबलि भी चढ़ानी है, जो यहोवा के लिए एक सुखदायक सुगंध है। इस्राएलियों को यहोवा को एक बैल, एक मेढ़ा और एक वर्ष के सात मेम्ने चढ़ाने हैं, और ये सभी बिना किसी शारीरिक दोष के होने चाहिए। इस्राएली प्रत्येक पशु के लिए तेल के साथ मिले हुए मैदे की अन्नबलि भी चढ़ाएँगे। इस्राएली लोग अपने प्रायश्चित के लिए एक बकरा भी चढ़ाएँगे। यहोवा मूसा से कहता है कि वह इस्राएलियों से कहे कि उन्हें मासिक नए चाँद की भेंट और दैनिक होमबलि और पेयबलि के अतिरिक्त यह होमबलि चढ़ानी है। यहोवा कहता है कि यह होमबलि यहोवा के लिए एक सुखदायक सुगंध या एक सुहावनी सुगंध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सोचता हूँ कि जले हुए माँस की गंध यहोवा को अच्छी क्यों लगती है,” या “मुझे यहोवा को ये भेंट देना जारी रखने में खुशी है। मुझे यहोवा को हमसे प्रसन्न होते देखना पसंद है।"</w:t>
      </w:r>
      <w:r>
        <w:rPr>
          <w:lang w:val="hi_IN" w:bidi="hi_IN"/>
        </w:rPr>
      </w:r>
    </w:p>
    <w:p>
      <w:pPr>
        <w:pStyle w:val="Heading3"/>
      </w:pPr>
      <w:r>
        <w:rPr>
          <w:lang w:val="hi_IN" w:bidi="hi_IN"/>
        </w:rPr>
        <w:t>आवश्यक जानकारी</w:t>
      </w:r>
    </w:p>
    <w:p>
      <w:pPr/>
      <w:r>
        <w:rPr>
          <w:lang w:val="hi_IN" w:bidi="hi_IN"/>
        </w:rPr>
      </w:r>
      <w:r>
        <w:rPr>
          <w:lang w:val="hi_IN" w:bidi="hi_IN"/>
        </w:rPr>
        <w:t>गिनती 29:1–6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वह इस्राएलियों से कहे कि सातवें महीने के पहले दिन इस्राएलियों को एक </w:t>
      </w:r>
      <w:r>
        <w:rPr>
          <w:b/>
          <w:lang w:val="hi_IN" w:bidi="hi_IN"/>
        </w:rPr>
        <w:t>पवित्र सभा</w:t>
      </w:r>
      <w:r>
        <w:rPr>
          <w:lang w:val="hi_IN" w:bidi="hi_IN"/>
        </w:rPr>
        <w:t xml:space="preserve"> करनी है, और उन्हें कोई काम नहीं करना है। हालाँकि, इस्राएली उस दिन का उपयोग तुरहियाँ फूँकने और यहोवा के लिए ऊँचे स्वर से जयजयकार करने के लिए करेंगे। यहोवा कहता है कि इस्राएली यहोवा के लिए </w:t>
      </w:r>
      <w:r>
        <w:rPr>
          <w:b/>
          <w:lang w:val="hi_IN" w:bidi="hi_IN"/>
        </w:rPr>
        <w:t>होमबलि</w:t>
      </w:r>
      <w:r>
        <w:rPr>
          <w:lang w:val="hi_IN" w:bidi="hi_IN"/>
        </w:rPr>
        <w:t xml:space="preserve"> चढ़ाएँगे। पवित्र सभा, होमबलि और यहोवा के लिए उन्हीं शब्दों का उपयोग करें जिनका उपयोग आपने पिछले भागों में किया है। </w:t>
      </w:r>
      <w:r>
        <w:rPr>
          <w:lang w:val="hi_IN" w:bidi="hi_IN"/>
        </w:rPr>
        <w:t>पवित्र</w:t>
      </w:r>
      <w:r>
        <w:rPr>
          <w:lang w:val="hi_IN" w:bidi="hi_IN"/>
        </w:rPr>
        <w:t xml:space="preserve">, </w:t>
      </w:r>
      <w:r>
        <w:rPr>
          <w:lang w:val="hi_IN" w:bidi="hi_IN"/>
        </w:rPr>
        <w:t>होमबलि</w:t>
      </w:r>
      <w:r>
        <w:rPr>
          <w:lang w:val="hi_IN" w:bidi="hi_IN"/>
        </w:rPr>
        <w:t xml:space="preserve">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कुछ संस्करण इस पर्व को </w:t>
      </w:r>
      <w:r>
        <w:rPr>
          <w:b/>
          <w:lang w:val="hi_IN" w:bidi="hi_IN"/>
        </w:rPr>
        <w:t>तुरहियों का पर्व</w:t>
      </w:r>
      <w:r>
        <w:rPr>
          <w:lang w:val="hi_IN" w:bidi="hi_IN"/>
        </w:rPr>
        <w:t xml:space="preserve"> कहते हैं। यदि आप इस भाग में इसका उपयोग करने वाले हैं, तो तुरहियों के पर्व के लिए उसी वाक्यांश का उपयोग करें जिसका उपयोग आपने पिछले भागों में किया है। </w:t>
      </w:r>
      <w:r>
        <w:rPr>
          <w:b/>
          <w:lang w:val="hi_IN" w:bidi="hi_IN"/>
        </w:rPr>
        <w:t>तुरहियों के पर्व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होमबलि यहोवा को प्रसन्न करने वाली सुगंध हैं। इस भेंट में एक बैल, एक मेढ़ा और एक साल के सात नर मेम्ने होने चाहिए, जो सभी बिना किसी शारीरिक दोष के हों। प्रत्येक पशु के साथ, इस्राएली लोग शुद्ध जैतून के तेल में मिला हुआ मैदा भी चढ़ाएँ। </w:t>
      </w:r>
      <w:r>
        <w:rPr>
          <w:b/>
          <w:lang w:val="hi_IN" w:bidi="hi_IN"/>
        </w:rPr>
        <w:t>एपा</w:t>
      </w:r>
      <w:r>
        <w:rPr>
          <w:lang w:val="hi_IN" w:bidi="hi_IN"/>
        </w:rPr>
        <w:t xml:space="preserve"> के लिए उसी शब्द का उपयोग करें जिसका उपयोग आपने पिछले भागों में किया था, और याद रखें कि </w:t>
      </w:r>
      <w:r>
        <w:rPr>
          <w:b/>
          <w:lang w:val="hi_IN" w:bidi="hi_IN"/>
        </w:rPr>
        <w:t>एपा</w:t>
      </w:r>
      <w:r>
        <w:rPr>
          <w:lang w:val="hi_IN" w:bidi="hi_IN"/>
        </w:rPr>
        <w:t xml:space="preserve"> मुख्य शब्दावली में है।</w:t>
      </w:r>
    </w:p>
    <w:p>
      <w:pPr/>
      <w:r>
        <w:rPr>
          <w:lang w:val="hi_IN" w:bidi="hi_IN"/>
        </w:rPr>
      </w:r>
      <w:r>
        <w:rPr>
          <w:lang w:val="hi_IN" w:bidi="hi_IN"/>
        </w:rPr>
        <w:t xml:space="preserve">इस भेंट के अलावा, इस्राएलियों को लोगों के </w:t>
      </w:r>
      <w:r>
        <w:rPr>
          <w:b/>
          <w:lang w:val="hi_IN" w:bidi="hi_IN"/>
        </w:rPr>
        <w:t>प्रायश्चित</w:t>
      </w:r>
      <w:r>
        <w:rPr>
          <w:lang w:val="hi_IN" w:bidi="hi_IN"/>
        </w:rPr>
        <w:t xml:space="preserve"> या शुद्धिकरण के लिए </w:t>
      </w:r>
      <w:r>
        <w:rPr>
          <w:b/>
          <w:lang w:val="hi_IN" w:bidi="hi_IN"/>
        </w:rPr>
        <w:t>पापबलि या शुद्धिकरण बलि</w:t>
      </w:r>
      <w:r>
        <w:rPr>
          <w:lang w:val="hi_IN" w:bidi="hi_IN"/>
        </w:rPr>
        <w:t xml:space="preserve"> के रूप में एक बकरा भी चढ़ाना होगा। लोगों ने उन लोगों के पापों के लिए शुद्धिकरण के रूप में पापबलि या शुद्धिकरण बलि चढ़ाई, जो यहोवा की सेवा के लिए अशुद्ध या अयोग्य हो गए थे। प्रायश्चित का अर्थ है पापों को ढकना ताकि परमेश्वर से मेल-मिलाप हो सके और टूटे हुए रिश्ते को फिर से स्थापित किया जा सके। पापबलि या शुद्धिकरण बलि और प्रायश्चित के लिए उन्हीं शब्दों का उपयोग करें जिनका उपयोग आपने पिछले भागों में किया है। </w:t>
      </w:r>
      <w:r>
        <w:rPr>
          <w:b/>
          <w:lang w:val="hi_IN" w:bidi="hi_IN"/>
        </w:rPr>
        <w:t>पापबलि या शुद्धिकरण बलि</w:t>
      </w:r>
      <w:r>
        <w:rPr>
          <w:lang w:val="hi_IN" w:bidi="hi_IN"/>
        </w:rPr>
        <w:t xml:space="preserve"> और </w:t>
      </w:r>
      <w:r>
        <w:rPr>
          <w:b/>
          <w:lang w:val="hi_IN" w:bidi="hi_IN"/>
        </w:rPr>
        <w:t>प्रायश्चित</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से कहता है कि इस्राएलियों को मासिक नए चाँद की भेंट और नियमित दैनिक होमबलि और </w:t>
      </w:r>
      <w:r>
        <w:rPr>
          <w:b/>
          <w:lang w:val="hi_IN" w:bidi="hi_IN"/>
        </w:rPr>
        <w:t>पेयबलि</w:t>
      </w:r>
      <w:r>
        <w:rPr>
          <w:lang w:val="hi_IN" w:bidi="hi_IN"/>
        </w:rPr>
        <w:t xml:space="preserve"> के अतिरिक्त यह होमबलि और </w:t>
      </w:r>
      <w:r>
        <w:rPr>
          <w:b/>
          <w:lang w:val="hi_IN" w:bidi="hi_IN"/>
        </w:rPr>
        <w:t>अन्नबलि</w:t>
      </w:r>
      <w:r>
        <w:rPr>
          <w:lang w:val="hi_IN" w:bidi="hi_IN"/>
        </w:rPr>
        <w:t xml:space="preserve"> चढ़ानी है। ये भेंटें यहोवा के लिए सुखदायक हैं। उन्हीं शब्दों और विवरणों का उपयोग करें जिनका उपयोग आपने पिछले भागों में किया है, और याद रखें कि </w:t>
      </w:r>
      <w:r>
        <w:rPr>
          <w:b/>
          <w:lang w:val="hi_IN" w:bidi="hi_IN"/>
        </w:rPr>
        <w:t>अन्नबलि</w:t>
      </w:r>
      <w:r>
        <w:rPr>
          <w:lang w:val="hi_IN" w:bidi="hi_IN"/>
        </w:rPr>
        <w:t xml:space="preserve"> और </w:t>
      </w:r>
      <w:r>
        <w:rPr>
          <w:b/>
          <w:lang w:val="hi_IN" w:bidi="hi_IN"/>
        </w:rPr>
        <w:t>पेयबलि</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29:7–11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29:7–11 को सुनें और अपने मन में रखें।</w:t>
      </w:r>
    </w:p>
    <w:p>
      <w:pPr/>
      <w:r>
        <w:rPr>
          <w:lang w:val="hi_IN" w:bidi="hi_IN"/>
        </w:rPr>
      </w:r>
      <w:r>
        <w:rPr>
          <w:lang w:val="hi_IN" w:bidi="hi_IN"/>
        </w:rPr>
        <w:t>यदि सम्भव हो, तो गिनती 29:7–11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29:7–11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उन बलिदानों के बारे में निर्देश दे रहा है जो उन्हें वर्ष के अलग-अलग समयों और पर्वों में यहोवा को चढ़ाने हैं।</w:t>
      </w:r>
    </w:p>
    <w:p>
      <w:pPr/>
      <w:r>
        <w:rPr>
          <w:lang w:val="hi_IN" w:bidi="hi_IN"/>
        </w:rPr>
      </w:r>
      <w:r>
        <w:rPr>
          <w:lang w:val="hi_IN" w:bidi="hi_IN"/>
        </w:rPr>
        <w:t>इस भाग में, यहोवा मूसा को सातवें महीने के दसवें दिन के बलिदान के बारे में निर्देश दे रहा है। सातवाँ महीना सबसे पवित्र महीना माना जाता था। सातवें महीने में कई पर्व होते थे। सातवाँ महीना लगभग सितंबर के मध्य से लेकर अक्टूबर के मध्य तक होता था। यह पर्व बाद में प्रायश्चित के दिन के रूप में जाना गया।</w:t>
      </w:r>
    </w:p>
    <w:p>
      <w:pPr/>
      <w:r>
        <w:rPr>
          <w:lang w:val="hi_IN" w:bidi="hi_IN"/>
        </w:rPr>
      </w:r>
      <w:r>
        <w:rPr>
          <w:lang w:val="hi_IN" w:bidi="hi_IN"/>
        </w:rPr>
        <w:t>सातवें महीने के दसवें दिन, इस्राएलियों को एक पवित्र सभा करनी है और उन्हें अपने आप को वंचित रखना है। कुछ संस्करण कहते हैं कि इस्राएलियों को दुःख सहना है, या स्वयं को विनम्र करना है। इसका अर्थ है अपने आप को भोजन से वंचित रखना, या उपवास करना। उन्हें बलिदानों को चढ़ाने के अलावा किसी भी प्रकार का कोई भी काम नहीं करना है।</w:t>
      </w:r>
    </w:p>
    <w:p>
      <w:pPr/>
      <w:r>
        <w:rPr>
          <w:lang w:val="hi_IN" w:bidi="hi_IN"/>
        </w:rPr>
      </w:r>
      <w:r>
        <w:rPr>
          <w:lang w:val="hi_IN" w:bidi="hi_IN"/>
        </w:rPr>
        <w:t>यहाँ रुकें और समूह में इस प्रश्न पर चर्चा करें: अपने समुदाय में आप कब उपवास करते हैं, या भोजन नहीं खाते हैं? आप उन दिनों में उपवास क्यों करते हैं? इस ऑडियो को यहाँ रोकें।</w:t>
      </w:r>
    </w:p>
    <w:p>
      <w:pPr/>
      <w:r>
        <w:rPr>
          <w:lang w:val="hi_IN" w:bidi="hi_IN"/>
        </w:rPr>
      </w:r>
      <w:r>
        <w:rPr>
          <w:lang w:val="hi_IN" w:bidi="hi_IN"/>
        </w:rPr>
        <w:t>यहोवा इस्राएलियों को निर्देश देता है कि वे एक होमबलि चढ़ाएँ, जो यहोवा के लिए सुहावनी सुगंध है। होमबलि सातवें महीने के पहले दिन, या तुरहियों के पर्व पर दी जाने वाली बलि के समान ही है। यहोवा मूसा से कहता है कि इस्राएलियों को एक जवान बैल, एक मेढ़ा और एक वर्ष के सात नर मेम्ने चढ़ाने चाहिए, और ये सब बिना किसी दोष या शारीरिक कमी के हो।</w:t>
      </w:r>
    </w:p>
    <w:p>
      <w:pPr/>
      <w:r>
        <w:rPr>
          <w:lang w:val="hi_IN" w:bidi="hi_IN"/>
        </w:rPr>
      </w:r>
      <w:r>
        <w:rPr>
          <w:lang w:val="hi_IN" w:bidi="hi_IN"/>
        </w:rPr>
        <w:t>हर पशु के साथ-साथ, इस्राएलियों को अन्नबलि भी चढ़ानी है। प्रत्येक बैल के लिए, इस्राएलियों को जैतून के तेल में मिलाए गए सबसे उत्तम मैदे का एपा का तीन-दसवाँ भाग लाना है। एपा अनाज के लिए एक सूखा माप था, जो लगभग 13 से 23 किलोग्राम के बीच होता था। मैदा गेंहूँ का बारीक पीसा हुआ उत्तम आटा है। इस्राएलियों को मैदे को जैतून के तेल के साथ मिलाना है।</w:t>
      </w:r>
    </w:p>
    <w:p>
      <w:pPr/>
      <w:r>
        <w:rPr>
          <w:lang w:val="hi_IN" w:bidi="hi_IN"/>
        </w:rPr>
      </w:r>
      <w:r>
        <w:rPr>
          <w:lang w:val="hi_IN" w:bidi="hi_IN"/>
        </w:rPr>
        <w:t>इस्राएलियों को मेढ़े के साथ जैतून के तेल में मिलाए गए मैदे का एपा का दो-दसवाँ भाग अन्नबलि चढ़ाना है। फिर इस्राएलियों को प्रत्येक मेम्ने के लिए एक अन्नबलि चढ़ानी है। यह भेंट प्रत्येक मेम्ने के लिए जैतून के तेल में मिलाए गए सबसे उत्तम मैदे के एक एपा का दसवाँ भाग है।</w:t>
      </w:r>
    </w:p>
    <w:p>
      <w:pPr/>
      <w:r>
        <w:rPr>
          <w:lang w:val="hi_IN" w:bidi="hi_IN"/>
        </w:rPr>
      </w:r>
      <w:r>
        <w:rPr>
          <w:lang w:val="hi_IN" w:bidi="hi_IN"/>
        </w:rPr>
        <w:t>इन भेंटों के साथ-साथ, इस्राएलियों को एक बकरा पापबलि या शुद्धिकरण बलि के रूप में चढ़ाना है, जो कि इस्राएलियों के अनजाने में किए गए पापों या अशुद्धियों की क्षमा के लिए एक भेंट है।</w:t>
      </w:r>
    </w:p>
    <w:p>
      <w:pPr/>
      <w:r>
        <w:rPr>
          <w:lang w:val="hi_IN" w:bidi="hi_IN"/>
        </w:rPr>
      </w:r>
      <w:r>
        <w:rPr>
          <w:lang w:val="hi_IN" w:bidi="hi_IN"/>
        </w:rPr>
        <w:t>इस्राएलियों को प्रायश्चित के लिए पापबलि या शुद्धिकरण बलि, और उनकी नियमित दैनिक होमबलि और उनकी अन्नबलि और पेयबलि के अतिरिक्त एक बकरा भी चढ़ाना है। यहाँ प्रायश्चित के लिए एक अतिरिक्त पापबलि या शुद्धिकरण बलि है। यह शायद बहुत ही विशेष पापबलि है जो लोगों ने प्रायश्चित के दिन पर चढ़ाई थी। हम इस दूसरी पापबलि या शुद्धिकरण बलि का उद्देश्य नहीं जानते हैं, क्योंकि इसका उल्लेख अभी तक गिनती की पुस्तक में नहीं किया गया है।</w:t>
      </w:r>
      <w:r>
        <w:rPr>
          <w:lang w:val="hi_IN" w:bidi="hi_IN"/>
        </w:rPr>
      </w:r>
    </w:p>
    <w:p>
      <w:pPr>
        <w:pStyle w:val="Heading3"/>
      </w:pPr>
      <w:r>
        <w:rPr>
          <w:lang w:val="hi_IN" w:bidi="hi_IN"/>
        </w:rPr>
        <w:t>घटनाओं को समझाना</w:t>
      </w:r>
    </w:p>
    <w:p>
      <w:pPr/>
      <w:r>
        <w:rPr>
          <w:lang w:val="hi_IN" w:bidi="hi_IN"/>
        </w:rPr>
      </w:r>
      <w:r>
        <w:rPr>
          <w:lang w:val="hi_IN" w:bidi="hi_IN"/>
        </w:rPr>
        <w:t>गिनती 29:7–11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से कहता है कि वह इस्राएलियों से कहे कि सातवें महीने के दसवें दिन इस्राएलियों को एक पवित्र सभा करनी है, और उन्हें अपने आप को भोजन से वंचित रखना है। इस्राएलियों को किसी भी प्रकार का कोई भी काम नहीं करना चाहिए।</w:t>
      </w:r>
    </w:p>
    <w:p>
      <w:pPr/>
      <w:r>
        <w:rPr>
          <w:lang w:val="hi_IN" w:bidi="hi_IN"/>
        </w:rPr>
      </w:r>
      <w:r>
        <w:rPr>
          <w:b/>
          <w:lang w:val="hi_IN" w:bidi="hi_IN"/>
        </w:rPr>
        <w:t>दूसरे दृश्य में:</w:t>
      </w:r>
      <w:r>
        <w:rPr>
          <w:lang w:val="hi_IN" w:bidi="hi_IN"/>
        </w:rPr>
        <w:t xml:space="preserve"> यहोवा मूसा से कहता है कि इस्राएलियों को होमबलि चढ़ानी है, जो यहोवा के लिए एक सुखदायक सुगंध है। इस्राएलियों को यहोवा के लिए एक बैल, एक मेढ़ा और एक वर्ष के सात मेम्ने चढ़ाने हैं, और ये सभी बिना किसी शारीरिक दोष के हो। इस्राएलियों को प्रत्येक पशु के लिए तेल के साथ मिले हुए आटे की एक अन्नबलि भी चढ़ानी होगी। इस्राएली अपने प्रायश्चित के लिए एक बकरा भी चढ़ाएँगे।</w:t>
      </w:r>
    </w:p>
    <w:p>
      <w:pPr/>
      <w:r>
        <w:rPr>
          <w:lang w:val="hi_IN" w:bidi="hi_IN"/>
        </w:rPr>
      </w:r>
      <w:r>
        <w:rPr>
          <w:b/>
          <w:lang w:val="hi_IN" w:bidi="hi_IN"/>
        </w:rPr>
        <w:t>तीसरे दृश्य में:</w:t>
      </w:r>
      <w:r>
        <w:rPr>
          <w:lang w:val="hi_IN" w:bidi="hi_IN"/>
        </w:rPr>
        <w:t xml:space="preserve"> यहोवा मूसा से कहता है कि वह इस्राएलियों से कहे कि उन्हें इस होमबलि को अन्य पापबलि या शुद्धिकरण बलि और उनमें से प्रत्येक के साथ जाने वाली सभी अन्नबलियों और पेयबलियों के साथ चढ़ाना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यहोवा मूसा को इस्राएलियों की पूरी मण्डली के लिए निर्देश दे रहा है। यहोवा मूसा को इस्राएलियों के लिए सातवें महीने के दसवें दिन में पालन करने के लिए निर्देश देता है।</w:t>
      </w:r>
    </w:p>
    <w:p>
      <w:pPr/>
      <w:r>
        <w:rPr>
          <w:lang w:val="hi_IN" w:bidi="hi_IN"/>
        </w:rPr>
      </w:r>
      <w:r>
        <w:rPr>
          <w:lang w:val="hi_IN" w:bidi="hi_IN"/>
        </w:rPr>
        <w:t>यहोवा मूसा को निर्देश दे रहा है ताकि वह बाद में इस्राएलियों को दे। यहोवा कहता है कि इस्राएलियों को यहोवा को होमबलियाँ और अन्नबलियाँ चढ़ानी है। यहोवा कहता है कि होमबलि के प्रत्येक पशु के साथ उसकी अपनी अन्नबलि होती है। यह भेंट तुरहियों के पर्व की भेंट के समान ही है। मूसा इन होमबलियों के प्रत्येक विवरण में इन अन्नबलियों और अन्नबलि की मात्रा का वर्णन उसी तरह और उन्हीं शब्दों में करता है।</w:t>
      </w:r>
    </w:p>
    <w:p>
      <w:pPr/>
      <w:r>
        <w:rPr>
          <w:lang w:val="hi_IN" w:bidi="hi_IN"/>
        </w:rPr>
      </w:r>
      <w:r>
        <w:rPr>
          <w:lang w:val="hi_IN" w:bidi="hi_IN"/>
        </w:rPr>
        <w:t>इस भाग में ध्यान दें कि यहोवा ने अन्नबलि में मिलाने के लिए तेल की कोई विशेष मात्रा नहीं बताई है। यहोवा ने मूसा को पिछले बलिदानों के बारे में निर्देश देते समय प्रत्येक अन्नबलि के लिए तेल की मानक मात्रा बताई थी।</w:t>
      </w:r>
    </w:p>
    <w:p>
      <w:pPr/>
      <w:r>
        <w:rPr>
          <w:lang w:val="hi_IN" w:bidi="hi_IN"/>
        </w:rPr>
      </w:r>
      <w:r>
        <w:rPr>
          <w:lang w:val="hi_IN" w:bidi="hi_IN"/>
        </w:rPr>
        <w:t>होमबलि के साथ-साथ, इस्राएलियों को यहोवा के साथ अपने संबंधों को सुधारने के लिए एक बकरे की पापबलि या शुद्धिकरण बलि भी चढ़ानी होती है।</w:t>
      </w:r>
    </w:p>
    <w:p>
      <w:pPr/>
      <w:r>
        <w:rPr>
          <w:lang w:val="hi_IN" w:bidi="hi_IN"/>
        </w:rPr>
      </w:r>
      <w:r>
        <w:rPr>
          <w:lang w:val="hi_IN" w:bidi="hi_IN"/>
        </w:rPr>
        <w:t>यह भाग एक सारांश कथन के साथ समाप्त होता है। इस्राएलियों को सातवें महीने के इस दसवें दिन के लिए होमबलि, दैनिक भेंटें, और पापबलि या शुद्धिकरण बलि चढ़ानी चाहिए। परन्तु उन सभी भेंटों के अलावा, उन्हें प्रायश्चित के लिए पापबलि भी चढ़ानी चाहिए। मूसा यहाँ प्रायश्चित के लिए पापबलि का वर्णन नहीं करता है और न ही यह बताता है कि यह क्या है।</w:t>
      </w:r>
    </w:p>
    <w:p>
      <w:pPr/>
      <w:r>
        <w:rPr>
          <w:lang w:val="hi_IN" w:bidi="hi_IN"/>
        </w:rPr>
      </w:r>
      <w:r>
        <w:rPr>
          <w:lang w:val="hi_IN" w:bidi="hi_IN"/>
        </w:rPr>
        <w:t>यहाँ रुकें और प्रत्येक भेंट की सूची बनाए जो इस्राएलियों को इस दिन चढ़ानी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29:7–11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इस कहानी को बताते समय समूह से भेंट चढ़वाने का अभिनय करवा सकते हैं।</w:t>
      </w:r>
    </w:p>
    <w:p>
      <w:pPr/>
      <w:r>
        <w:rPr>
          <w:lang w:val="hi_IN" w:bidi="hi_IN"/>
        </w:rPr>
      </w:r>
      <w:r>
        <w:rPr>
          <w:lang w:val="hi_IN" w:bidi="hi_IN"/>
        </w:rPr>
        <w:t>यहोवा मूसा को याद दिलाता है कि वह इस्राएलियों से कहे कि सातवें महीने के दसवें दिन उन्हें एक पवित्र सभा करनी है और उन्हें भोजन करने से अपने आप को वंचित रखना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"हम क्यों नहीं खा सकते हैं?" या, "हमारे पास भोजन न होने और स्वयं को भोजन करने से रोकने के बीच क्या अंतर है?" मुझे समझ नहीं आ रहा।"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इस्राएली कोई काम नहीं करेंगे, लेकिन इस्राएली होमबलि चढ़ाएँगे, जो यहोवा के लिए एक सुखदायक सुगंध है। इस्राएलियों को यहोवा के लिए दो बैल, एक मेढ़ा और एक वर्ष के सात मेम्ने चढ़ाने हैं, और ये सभी बिना किसी शारीरिक दोष के होने चाहिए। इस्राएलियों को प्रत्येक पशु के लिए तेल के साथ मिले हुए आटे की एक अन्नबलि भी चढ़ानी होगी। इस्राएलियों को अपने लिए पापबलि या शुद्धिकरण बलि के रूप में एक बकरा भी चढ़ाना होगा। यहोवा मूसा से कहता है कि वह इस्राएलियों से कहे कि उन्हें यह होमबलि, प्रायश्चित्त के लिए दी जाने वाली पापबलि, और दैनिक होमबलि तथा उसके अन्नबलि और पेयबलि के अतिरिक्त चढ़ानी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यह सब भोजन क्यों मिलता है, जबकि हम आज खा नहीं सकते?" या, "यह यहोवा के लिए एक बहुत ही विशेष दिन होगा।"</w:t>
      </w:r>
      <w:r>
        <w:rPr>
          <w:lang w:val="hi_IN" w:bidi="hi_IN"/>
        </w:rPr>
      </w:r>
    </w:p>
    <w:p>
      <w:pPr>
        <w:pStyle w:val="Heading3"/>
      </w:pPr>
      <w:r>
        <w:rPr>
          <w:lang w:val="hi_IN" w:bidi="hi_IN"/>
        </w:rPr>
        <w:t>आवश्यक जानकारी</w:t>
      </w:r>
    </w:p>
    <w:p>
      <w:pPr/>
      <w:r>
        <w:rPr>
          <w:lang w:val="hi_IN" w:bidi="hi_IN"/>
        </w:rPr>
      </w:r>
      <w:r>
        <w:rPr>
          <w:lang w:val="hi_IN" w:bidi="hi_IN"/>
        </w:rPr>
        <w:t>गिनती 29:7–11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वह इस्राएलियों से कहे कि सातवें महीने के दसवें दिन इस्राएलियों को एक </w:t>
      </w:r>
      <w:r>
        <w:rPr>
          <w:b/>
          <w:lang w:val="hi_IN" w:bidi="hi_IN"/>
        </w:rPr>
        <w:t>पवित्र सभा</w:t>
      </w:r>
      <w:r>
        <w:rPr>
          <w:lang w:val="hi_IN" w:bidi="hi_IN"/>
        </w:rPr>
        <w:t xml:space="preserve"> करनी है और उन्हें भोजन करने से अपने आप को वंचित रखना है। </w:t>
      </w:r>
      <w:r>
        <w:rPr>
          <w:b/>
          <w:lang w:val="hi_IN" w:bidi="hi_IN"/>
        </w:rPr>
        <w:t>इस्राएलियों</w:t>
      </w:r>
      <w:r>
        <w:rPr>
          <w:lang w:val="hi_IN" w:bidi="hi_IN"/>
        </w:rPr>
        <w:t xml:space="preserve"> को कोई भी काम नहीं करना चाहिए। इसका अर्थ है कि इस्राएलियों को बिल्कुल भी कोई काम नहीं करना चाहिए। हालाँकि, इस्राएली यहोवा को </w:t>
      </w:r>
      <w:r>
        <w:rPr>
          <w:b/>
          <w:lang w:val="hi_IN" w:bidi="hi_IN"/>
        </w:rPr>
        <w:t>होमबलि</w:t>
      </w:r>
      <w:r>
        <w:rPr>
          <w:lang w:val="hi_IN" w:bidi="hi_IN"/>
        </w:rPr>
        <w:t xml:space="preserve"> चढ़ाएँगे। पवित्र सभा, होमबलि और यहोवा के लिए उन्हीं शब्दों का उपयोग करें जिनका उपयोग आपने पिछले भागों में किया है। </w:t>
      </w:r>
      <w:r>
        <w:rPr>
          <w:lang w:val="hi_IN" w:bidi="hi_IN"/>
        </w:rPr>
        <w:t>पवित्र</w:t>
      </w:r>
      <w:r>
        <w:rPr>
          <w:lang w:val="hi_IN" w:bidi="hi_IN"/>
        </w:rPr>
        <w:t xml:space="preserve">, </w:t>
      </w:r>
      <w:r>
        <w:rPr>
          <w:lang w:val="hi_IN" w:bidi="hi_IN"/>
        </w:rPr>
        <w:t>होमबलि</w:t>
      </w:r>
      <w:r>
        <w:rPr>
          <w:lang w:val="hi_IN" w:bidi="hi_IN"/>
        </w:rPr>
        <w:t xml:space="preserve">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होमबलि यहोवा के लिए एक सुखदायक सुगंध है। इस भेंट में एक बैल, एक मेढ़ा और एक साल के सात नर मेम्ने होने चाहिए, जो सभी बिना किसी शारीरिक दोष के हों। हर एक पशु के साथ वे शुद्ध जैतून के तेल के साथ मिला हुआ मैदा भी चढ़ाएँ। सुखदायक सुगंध और </w:t>
      </w:r>
      <w:r>
        <w:rPr>
          <w:b/>
          <w:lang w:val="hi_IN" w:bidi="hi_IN"/>
        </w:rPr>
        <w:t>एपा</w:t>
      </w:r>
      <w:r>
        <w:rPr>
          <w:lang w:val="hi_IN" w:bidi="hi_IN"/>
        </w:rPr>
        <w:t xml:space="preserve"> के लिए उन्हीं शब्दों का उपयोग करें जिनका उपयोग आपने पिछले भागों में किया है, और याद रखें कि </w:t>
      </w:r>
      <w:r>
        <w:rPr>
          <w:b/>
          <w:lang w:val="hi_IN" w:bidi="hi_IN"/>
        </w:rPr>
        <w:t>एपा</w:t>
      </w:r>
      <w:r>
        <w:rPr>
          <w:lang w:val="hi_IN" w:bidi="hi_IN"/>
        </w:rPr>
        <w:t xml:space="preserve"> मुख्य शब्दावली में है।</w:t>
      </w:r>
    </w:p>
    <w:p>
      <w:pPr/>
      <w:r>
        <w:rPr>
          <w:lang w:val="hi_IN" w:bidi="hi_IN"/>
        </w:rPr>
      </w:r>
      <w:r>
        <w:rPr>
          <w:lang w:val="hi_IN" w:bidi="hi_IN"/>
        </w:rPr>
        <w:t xml:space="preserve">इस भेंट के अलावा, इस्राएलियों को लोगों के शुद्धिकरण के लिए </w:t>
      </w:r>
      <w:r>
        <w:rPr>
          <w:b/>
          <w:lang w:val="hi_IN" w:bidi="hi_IN"/>
        </w:rPr>
        <w:t>पापबलि या शुद्धिकरण बलि</w:t>
      </w:r>
      <w:r>
        <w:rPr>
          <w:lang w:val="hi_IN" w:bidi="hi_IN"/>
        </w:rPr>
        <w:t xml:space="preserve"> के रूप में एक बकरा चढ़ाना चाहिए। इस्राएलियों को यह भेंट उन लोगों के शुद्धिकरण के लिए चढ़ानी है जो यहोवा की सेवा के लिए अशुद्ध या अयोग्य हो गए हैं। पापबलि या शुद्धिकरण बलि और </w:t>
      </w:r>
      <w:r>
        <w:rPr>
          <w:b/>
          <w:lang w:val="hi_IN" w:bidi="hi_IN"/>
        </w:rPr>
        <w:t>प्रायश्चित</w:t>
      </w:r>
      <w:r>
        <w:rPr>
          <w:lang w:val="hi_IN" w:bidi="hi_IN"/>
        </w:rPr>
        <w:t xml:space="preserve"> के लिए उन्हीं शब्दों का उपयोग करें जिनका उपयोग आपने पिछले भागों में किया है। </w:t>
      </w:r>
      <w:r>
        <w:rPr>
          <w:b/>
          <w:lang w:val="hi_IN" w:bidi="hi_IN"/>
        </w:rPr>
        <w:t>पापबलि या शुद्धिकरण बलि</w:t>
      </w:r>
      <w:r>
        <w:rPr>
          <w:lang w:val="hi_IN" w:bidi="hi_IN"/>
        </w:rPr>
        <w:t xml:space="preserve"> और </w:t>
      </w:r>
      <w:r>
        <w:rPr>
          <w:b/>
          <w:lang w:val="hi_IN" w:bidi="hi_IN"/>
        </w:rPr>
        <w:t>प्रायश्चित</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इस्राएलियों को यह होमबलि प्रायश्चित की पापबलि या शुद्धिकरण बलि और नियमित दैनिक होमबलि, </w:t>
      </w:r>
      <w:r>
        <w:rPr>
          <w:b/>
          <w:lang w:val="hi_IN" w:bidi="hi_IN"/>
        </w:rPr>
        <w:t>अन्नबलि</w:t>
      </w:r>
      <w:r>
        <w:rPr>
          <w:lang w:val="hi_IN" w:bidi="hi_IN"/>
        </w:rPr>
        <w:t xml:space="preserve"> और </w:t>
      </w:r>
      <w:r>
        <w:rPr>
          <w:b/>
          <w:lang w:val="hi_IN" w:bidi="hi_IN"/>
        </w:rPr>
        <w:t>पेयबलि</w:t>
      </w:r>
      <w:r>
        <w:rPr>
          <w:lang w:val="hi_IN" w:bidi="hi_IN"/>
        </w:rPr>
        <w:t xml:space="preserve"> के अतिरिक्त चढ़ानी होगी। </w:t>
      </w:r>
      <w:r>
        <w:rPr>
          <w:b/>
          <w:lang w:val="hi_IN" w:bidi="hi_IN"/>
        </w:rPr>
        <w:t>अन्नबलि</w:t>
      </w:r>
      <w:r>
        <w:rPr>
          <w:lang w:val="hi_IN" w:bidi="hi_IN"/>
        </w:rPr>
        <w:t xml:space="preserve"> और </w:t>
      </w:r>
      <w:r>
        <w:rPr>
          <w:b/>
          <w:lang w:val="hi_IN" w:bidi="hi_IN"/>
        </w:rPr>
        <w:t>पेयबलि</w:t>
      </w:r>
      <w:r>
        <w:rPr>
          <w:lang w:val="hi_IN" w:bidi="hi_IN"/>
        </w:rPr>
        <w:t xml:space="preserve"> के लिए उन्हीं शब्दों का उपयोग करें, और इन भेंटों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29:12–40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29:12–40 को सुनें और अपने मन में रखें।</w:t>
      </w:r>
    </w:p>
    <w:p>
      <w:pPr/>
      <w:r>
        <w:rPr>
          <w:lang w:val="hi_IN" w:bidi="hi_IN"/>
        </w:rPr>
      </w:r>
      <w:r>
        <w:rPr>
          <w:lang w:val="hi_IN" w:bidi="hi_IN"/>
        </w:rPr>
        <w:t>यदि सम्भव हो, तो गिनती 29:12–40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29:12–40 का ऑडियो संस्करण सबसे आसानी से समझ में आने वाले अनुवाद में सुनें।</w:t>
      </w:r>
    </w:p>
    <w:p>
      <w:pPr/>
      <w:r>
        <w:rPr>
          <w:lang w:val="hi_IN" w:bidi="hi_IN"/>
        </w:rPr>
      </w:r>
      <w:r>
        <w:rPr>
          <w:lang w:val="hi_IN" w:bidi="hi_IN"/>
        </w:rPr>
        <w:t>पिछले भागों में, इस्राएलियों ने यरीहो के पास यरदन नदी के किनारे मोआब के मैदानों में डेरा डाला था। यहोवा मूसा को इस्राएलियों के लिए उन बलिदानों के बारे में निर्देश दे रहा है जो उन्हें यहोवा को चढ़ाने हैं।</w:t>
      </w:r>
    </w:p>
    <w:p>
      <w:pPr/>
      <w:r>
        <w:rPr>
          <w:lang w:val="hi_IN" w:bidi="hi_IN"/>
        </w:rPr>
      </w:r>
      <w:r>
        <w:rPr>
          <w:lang w:val="hi_IN" w:bidi="hi_IN"/>
        </w:rPr>
        <w:t>इस भाग में, यहोवा मूसा को सातवें महीने के बीच में दिए जाने वाले बलिदानों के बारे में निर्देश दे रहा है। सातवाँ महीना इस्राएलियों के लिए सबसे महत्वपूर्ण महीनों में से एक है। यह पर्व सातवें महीने के पंद्रहवें दिन शुरू होना था और सात दिनों तक जारी रहना था। कुछ संस्करणों में यह उल्लेख है कि इस पर्व को तम्बुओं का पर्व या झोपड़ियों का पर्व कहा जाता था। यह पर्व इस्राएलियों को उस समय की याद दिलाने के लिए था जब वे जंगल में भटक रहे थे, और साथ ही फसल के लिए यहोवा के प्रबंध के लिए उनका धन्यवाद करने के लिए भी था। इस पर्व के दौरान, इस्राएली टहनियों से बाहरी निवास, तम्बू या झोपड़ी बनाते थे, ताकि वे इस पर्व के दौरान उनमें रह सकें। यह इस्राएलियों को याद दिलाता था कि वे जंगल से गुज़रते समय कैसे रहते थे।</w:t>
      </w:r>
    </w:p>
    <w:p>
      <w:pPr/>
      <w:r>
        <w:rPr>
          <w:lang w:val="hi_IN" w:bidi="hi_IN"/>
        </w:rPr>
      </w:r>
      <w:r>
        <w:rPr>
          <w:lang w:val="hi_IN" w:bidi="hi_IN"/>
        </w:rPr>
        <w:t>यहोवा कहता है कि सातवें महीने के पंद्रहवें दिन इस्राएलियों की एक पवित्र सभा होनी है, जिसका अर्थ है कि उन्हें अपना कोई भी दैनिक काम नहीं करना है। यह भाग स्पष्ट नहीं करता है कि उन्हें किस प्रकार का काम नहीं करना है। संभवतः इसका अर्थ उनके दैनिक काम से जुड़ा कोई काम है, क्योंकि इस दिन उन्हें यहोवा के लिए पशुओं को बलि चढ़ाने का काम करना होता था। इस्राएलियों को सात दिनों तक यहोवा के लिए एक पर्व मनाना है।</w:t>
      </w:r>
    </w:p>
    <w:p>
      <w:pPr/>
      <w:r>
        <w:rPr>
          <w:lang w:val="hi_IN" w:bidi="hi_IN"/>
        </w:rPr>
      </w:r>
      <w:r>
        <w:rPr>
          <w:lang w:val="hi_IN" w:bidi="hi_IN"/>
        </w:rPr>
        <w:t>यहोवा इस्राएलियों को निर्देश देता है कि वे एक होमबलि चढ़ाएँ, जो यहोवा के लिए सुहावनी सुगंध है। यहोवा मूसा से कहता है कि इस्राएली एक वर्ष के 13 बैल, दो मेढ़े और चौदह नर मेम्ने चढ़ाएँ, जो सभी बिना दाग या बिना शारीरिक दोष के हों।</w:t>
      </w:r>
    </w:p>
    <w:p>
      <w:pPr/>
      <w:r>
        <w:rPr>
          <w:lang w:val="hi_IN" w:bidi="hi_IN"/>
        </w:rPr>
      </w:r>
      <w:r>
        <w:rPr>
          <w:lang w:val="hi_IN" w:bidi="hi_IN"/>
        </w:rPr>
        <w:t>हर पशु के साथ-साथ, इस्राएलियों को अन्नबलि भी चढ़ानी है। प्रत्येक बैल के लिए, इस्राएलियों को जैतून के तेल में मिला हुआ बेहतरीन मैदा, एक एपा का तीन-दसवाँ भाग या लगभग 3 से 9 किलोग्राम लाना है। एपा अनाज का एक सूखा माप होता था, जिसका वजन लगभग 13 से 23 किलोग्राम तक होता था। यह मैदा सबसे बेहतरीन मोटे पिसे हुए गेहूँ के आटों में से एक था। इस्राएलियों को मैदे को जैतून के तेल के साथ मिलाना था।</w:t>
      </w:r>
    </w:p>
    <w:p>
      <w:pPr/>
      <w:r>
        <w:rPr>
          <w:lang w:val="hi_IN" w:bidi="hi_IN"/>
        </w:rPr>
      </w:r>
      <w:r>
        <w:rPr>
          <w:lang w:val="hi_IN" w:bidi="hi_IN"/>
        </w:rPr>
        <w:t>प्रत्येक मेढ़े के साथ, इस्राएलियों को एपा का दो-दसवाँ भाग या लगभग 2 से 6 किलोग्राम की अन्नबलि चढ़ानी है, जिसमें मैदे को जैतून के तेल से मिलाया गया है। फिर इस्राएलियों को प्रत्येक मेम्ने के लिए एक अन्नबलि चढ़ानी है। यह भेंट प्रत्येक मेम्ने के लिए जैतून के तेल से मिलाए गए मैदे का एक दसवाँ भाग या लगभग 1 से 3 किलोग्राम है।</w:t>
      </w:r>
    </w:p>
    <w:p>
      <w:pPr/>
      <w:r>
        <w:rPr>
          <w:lang w:val="hi_IN" w:bidi="hi_IN"/>
        </w:rPr>
      </w:r>
      <w:r>
        <w:rPr>
          <w:lang w:val="hi_IN" w:bidi="hi_IN"/>
        </w:rPr>
        <w:t>इन भेंटों के साथ-साथ, इस्राएलियों को एक बकरा पापबलि या शुद्धिकरण बलि के रूप में चढ़ाना है, जो इस्राएलियों के अनजाने में किए गए पापों और अशुद्धियों की क्षमा के लिए एक भेंट है।</w:t>
      </w:r>
    </w:p>
    <w:p>
      <w:pPr/>
      <w:r>
        <w:rPr>
          <w:lang w:val="hi_IN" w:bidi="hi_IN"/>
        </w:rPr>
      </w:r>
      <w:r>
        <w:rPr>
          <w:lang w:val="hi_IN" w:bidi="hi_IN"/>
        </w:rPr>
        <w:t>इस्राएलियों को यह भेंट नियमित चढ़ाई जाने वाली होमबलि, पेयबलि और अन्नबलि के अतिरिक्त चढ़ानी है।</w:t>
      </w:r>
    </w:p>
    <w:p>
      <w:pPr/>
      <w:r>
        <w:rPr>
          <w:lang w:val="hi_IN" w:bidi="hi_IN"/>
        </w:rPr>
      </w:r>
      <w:r>
        <w:rPr>
          <w:lang w:val="hi_IN" w:bidi="hi_IN"/>
        </w:rPr>
        <w:t>सात दिन के इस उत्सव में, हर दिन इस्राएली वही होमबलि और अन्नबलि चढ़ाएँगे जो उन्होंने पहले दिन चढ़ाई थी, केवल हर दिन बैलों की संख्या एक कम कर दी जाएगी।</w:t>
      </w:r>
    </w:p>
    <w:p>
      <w:pPr/>
      <w:r>
        <w:rPr>
          <w:lang w:val="hi_IN" w:bidi="hi_IN"/>
        </w:rPr>
      </w:r>
      <w:r>
        <w:rPr>
          <w:lang w:val="hi_IN" w:bidi="hi_IN"/>
        </w:rPr>
        <w:t>इस प्रकार दूसरे दिन इस्राएली बारह बैल, दो मेढ़े और चौदह मेम्ने चढ़ाएँगे और साथ ही अन्नबलि, पापबलि या शुद्धिकारण बलि और दैनिक बलि भी चढ़ाएँगे। तीसरे दिन इस्राएली ग्यारह बैल, दो मेढ़े और चौदह मेम्ने चढ़ाएँगे और साथ ही अन्नबलि, पापबलि या शुद्धिकारण बलि और दैनिक बलि भी चढ़ाएँगे। इसी प्रकार सातवें दिन तक क्रम चलता रहेगा। सातवें दिन उन्हें सात बैल, दो मेढ़े और चौदह मेम्ने चढ़ाने हैं और साथ ही अन्नबलि, पापबलि या शुद्धिकारण बलि और दैनिक बलि भी चढ़ानी हैं।</w:t>
      </w:r>
    </w:p>
    <w:p>
      <w:pPr/>
      <w:r>
        <w:rPr>
          <w:lang w:val="hi_IN" w:bidi="hi_IN"/>
        </w:rPr>
      </w:r>
      <w:r>
        <w:rPr>
          <w:lang w:val="hi_IN" w:bidi="hi_IN"/>
        </w:rPr>
        <w:t>आठवें दिन, इस्राएलियों को एक और पवित्र सभा रखनी है और कोई काम नहीं करना है। हालाँकि, इस्राएलियों को एक और होमबलि भी चढ़ानी है जो सुखदायक सुगंध है। यह होमबलि एक बैल, एक मेढ़ा और सात नर मेम्ने है जो एक वर्ष के हैं, जिनमें कोई दोष नहीं है। इस्राएलियों को बैल, मेढ़े और मेम्नों के लिए अन्नबलि और पेयबलि भी चढ़ानी है। फिर उन्हें पापबलि या शुद्धिकरण बलि के लिए एक नर बकरा भी चढ़ाना होगा और साथ ही दैनिक होमबलि, अन्नबलि और पेयबलि भी चढ़ानी होगी।</w:t>
      </w:r>
    </w:p>
    <w:p>
      <w:pPr/>
      <w:r>
        <w:rPr>
          <w:lang w:val="hi_IN" w:bidi="hi_IN"/>
        </w:rPr>
      </w:r>
      <w:r>
        <w:rPr>
          <w:lang w:val="hi_IN" w:bidi="hi_IN"/>
        </w:rPr>
        <w:t>यहोवा मूसा को यह कहते हुए गिनती के इस भाग को समाप्त करता है कि इस्राएलियों को ये सभी भेंटें सही समय पर चढ़ानी चाहिए। संभव है कि यहोवा उन सभी भेंटों के बारे में बात कर रहा है जिनका उल्लेख यहोवा ने पिछले भागों में किया है: दैनिक भेंट, सब्त के दिन की साप्ताहिक भेंट, और मासिक भेंट, और साथ ही साथ पर्व की भेंट। यहोवा इस्राएलियों को यह भी याद दिलाता है कि ये सभी बलिदान उन मन्नतों से जुड़ी भेंटों के अलावा हैं जो वे यहोवा के साथ अपने रिश्ते में चढ़ाते हैं, और उन स्वेच्छा से यहोवा को चढ़ाई जाने वाली भेंटों के भी अतिरिक्त हैं, जिनमें होमबलि, अन्नबलि, पेयबलि और संगतिबलि या मेलबलि सम्मिलित है।</w:t>
      </w:r>
    </w:p>
    <w:p>
      <w:pPr/>
      <w:r>
        <w:rPr>
          <w:lang w:val="hi_IN" w:bidi="hi_IN"/>
        </w:rPr>
      </w:r>
      <w:r>
        <w:rPr>
          <w:lang w:val="hi_IN" w:bidi="hi_IN"/>
        </w:rPr>
        <w:t>मूसा ने इस्राएलियों को वह सब कुछ बताया जिसकी यहोवा ने मूसा को आज्ञा दी थी।</w:t>
      </w:r>
      <w:r>
        <w:rPr>
          <w:lang w:val="hi_IN" w:bidi="hi_IN"/>
        </w:rPr>
      </w:r>
    </w:p>
    <w:p>
      <w:pPr>
        <w:pStyle w:val="Heading3"/>
      </w:pPr>
      <w:r>
        <w:rPr>
          <w:lang w:val="hi_IN" w:bidi="hi_IN"/>
        </w:rPr>
        <w:t>घटनाओं को समझाना</w:t>
      </w:r>
    </w:p>
    <w:p>
      <w:pPr/>
      <w:r>
        <w:rPr>
          <w:lang w:val="hi_IN" w:bidi="hi_IN"/>
        </w:rPr>
      </w:r>
      <w:r>
        <w:rPr>
          <w:lang w:val="hi_IN" w:bidi="hi_IN"/>
        </w:rPr>
        <w:t>गिनती 29:12–40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को याद दिलाता है कि वह इस्राएलियों से कहे कि सातवें महीने के पंद्रहवें दिन उनकी एक पवित्र सभा होनी चाहिए और उन्हें कोई काम नहीं करना चाहिए।</w:t>
      </w:r>
    </w:p>
    <w:p>
      <w:pPr/>
      <w:r>
        <w:rPr>
          <w:lang w:val="hi_IN" w:bidi="hi_IN"/>
        </w:rPr>
      </w:r>
      <w:r>
        <w:rPr>
          <w:b/>
          <w:lang w:val="hi_IN" w:bidi="hi_IN"/>
        </w:rPr>
        <w:t>दूसरे दृश्य में:</w:t>
      </w:r>
      <w:r>
        <w:rPr>
          <w:lang w:val="hi_IN" w:bidi="hi_IN"/>
        </w:rPr>
        <w:t xml:space="preserve"> इस्राएलियों को एक होमबलि भी चढ़ानी चाहिए, जो यहोवा के लिए एक सुखदायक सुगंध है। इस्राएलियों को यहोवा को तेरह युवा बैल, दो मेढ़े और एक वर्ष के चौदह नर मेम्ने चढ़ाने हैं, और वे सभी बिना शारीरिक दोष के होने चाहिए। इस्राएलियों को प्रत्येक पशु के लिए तेल के साथ मिले हुए मैदे की एक अन्नबलि भी चढ़ानी होगी। इस्राएली पापबलि या शुद्धिकरण के लिए एक नर बकरा भी चढ़ाएँगे। यहोवा मूसा से कहता है कि वह इस्राएलियों को बताए कि उन्हें दैनिक होमबलि और अन्नबलि के अतिरिक्त यह होमबलि और उसकी पेयबलि भी चढ़ानी होगी। इस्राएलियों को यही भेंट सात दिनों तक चढ़ानी है, केवल हर दिन एक बैल कम चढ़ाना है।</w:t>
      </w:r>
    </w:p>
    <w:p>
      <w:pPr/>
      <w:r>
        <w:rPr>
          <w:lang w:val="hi_IN" w:bidi="hi_IN"/>
        </w:rPr>
      </w:r>
      <w:r>
        <w:rPr>
          <w:b/>
          <w:lang w:val="hi_IN" w:bidi="hi_IN"/>
        </w:rPr>
        <w:t>तीसरे दृश्य में:</w:t>
      </w:r>
      <w:r>
        <w:rPr>
          <w:lang w:val="hi_IN" w:bidi="hi_IN"/>
        </w:rPr>
        <w:t xml:space="preserve"> आठवें दिन, इस्राएलियों की एक और पवित्र सभा होनी है और उन्हें कोई काम नहीं करना है। इस दिन इस्राएलियों को एक होमबलि चढ़ानी है, जो यहोवा के लिए एक सुखदायक सुगंध है। इस्राएलियों को यहोवा को एक वर्ष का एक जवान बैल, एक मेढ़ा और सात नर मेम्ने चढ़ाने हैं, और ये सभी बिना शारीरिक दोष के होने चाहिए। इस्राएली प्रत्येक पशु के लिए तेल में मिलाए गए मैदे की अन्नबलि और पेयबलि चढ़ाएँगे। इस्राएली लोग अपने पाप या शुद्धिकरण के लिए एक नर बकरा भी चढ़ाएँगे। यहोवा मूसा से कहता है कि वह इस्राएलियों को बताए कि इस्राएलियों को दैनिक होमबलि और अन्नबलि के अतिरिक्त यह होमबलि और उसकी पेयबलि भी चढ़ानी होगी।</w:t>
      </w:r>
    </w:p>
    <w:p>
      <w:pPr/>
      <w:r>
        <w:rPr>
          <w:lang w:val="hi_IN" w:bidi="hi_IN"/>
        </w:rPr>
      </w:r>
      <w:r>
        <w:rPr>
          <w:b/>
          <w:lang w:val="hi_IN" w:bidi="hi_IN"/>
        </w:rPr>
        <w:t>चौथे दृश्य में:</w:t>
      </w:r>
      <w:r>
        <w:rPr>
          <w:lang w:val="hi_IN" w:bidi="hi_IN"/>
        </w:rPr>
        <w:t xml:space="preserve"> यहोवा मूसा से कहता है कि इस्राएलियों को अपनी मन्नत को पूरा करने के लिए भेंट, किसी भी स्वेच्छा-बलि, होमबलि, अन्नबलि, पेयबलि और संगति की मेलबलि के अतिरिक्त ये भेंटे चढ़ानी हैं। मूसा इस्राएलियों को वह सब कुछ बताता है जिसकी यहोवा ने मूसा को आज्ञा दी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याद रखें कि इस्राएली यरीहो के पास, यरदन नदी के किनारे मोआब के मैदानों में हैं। यहोवा मूसा से बात कर रहा है। यहोवा मूसा को इस्राएलियों की पूरी मण्डली के लिए निर्देश दे रहा है। यहोवा मूसा को निर्देश देता है कि इस्राएली तम्बुओं के पर्व, या झोपड़ियों के पर्व के दौरान उनका पालन करें। कुछ संस्करण इस पर्व का नाम बताते हैं, और अन्य इसका नाम नहीं बताते हैं। यह पर्व पिछले पर्व के समाप्त होने के पाँच दिन बाद शुरू होता है, और यह पर्व सात दिनों तक चलता है। पर्व के पहले दिन, इस्राएलियों को उस दिन के काम से छुट्टी लेनी है और उस दिन को पवित्र मानना है, या यहोवा के लिए अलग करना है।</w:t>
      </w:r>
    </w:p>
    <w:p>
      <w:pPr/>
      <w:r>
        <w:rPr>
          <w:lang w:val="hi_IN" w:bidi="hi_IN"/>
        </w:rPr>
      </w:r>
      <w:r>
        <w:rPr>
          <w:lang w:val="hi_IN" w:bidi="hi_IN"/>
        </w:rPr>
        <w:t>यहाँ रुकें और एक समूह के रूप में, बाहर कुछ शाखाओं का उपयोग करके एक ऐसी झोपड़ी बनाएँ जिनमें शायद इस्राएली सोते थे। इस ऑडियो को यहाँ रोकें।</w:t>
      </w:r>
    </w:p>
    <w:p>
      <w:pPr/>
      <w:r>
        <w:rPr>
          <w:lang w:val="hi_IN" w:bidi="hi_IN"/>
        </w:rPr>
      </w:r>
      <w:r>
        <w:rPr>
          <w:lang w:val="hi_IN" w:bidi="hi_IN"/>
        </w:rPr>
        <w:t>यहोवा मूसा को निर्देश दे रहा है ताकि वह बाद में इस्राएलियों को दे। इस पर्व के लिए, इस्राएलियों को यहोवा को होमबलि और अन्नबलि चढ़ानी है। होमबलि के हर पशु के साथ उसकी एक अन्नबलि भी होती है जो उसके साथ चढ़ाई जाती है। इस्राएलियों को सात दिनों तक हर दिन जानवरों की बलि चढ़ानी होगी, और इसमें एकमात्र बदलाव हर दिन बलि दिए जाने वाले बैलों की संख्या में होगा। हर दिन बैलों की संख्या एक कम होती है।</w:t>
      </w:r>
    </w:p>
    <w:p>
      <w:pPr/>
      <w:r>
        <w:rPr>
          <w:lang w:val="hi_IN" w:bidi="hi_IN"/>
        </w:rPr>
      </w:r>
      <w:r>
        <w:rPr>
          <w:lang w:val="hi_IN" w:bidi="hi_IN"/>
        </w:rPr>
        <w:t>इस भाग में ध्यान दें कि यहोवा ने अन्नबलि में मिलाने के लिए तेल की कोई विशेष मात्रा नहीं बताई है। जब यहोवा ने मूसा को पिछले बलिदानों के बारे में निर्देश दिए थे, तो उसने मूसा को प्रत्येक अन्नबलि के लिए तेल की मानक मात्रा और पेयबलि के लिए मात्रा भी दी थी। इस्राएलियों को दैनिक होमबलि और अन्नबलि और पेयबलि के अतिरिक्त ये सभी पर्व की होमबलियाँ अपनी पेयबलि के साथ चढ़ानी है। हालाँकि मूसा इसका उल्लेख नहीं करता है कि पर्व की भेंट में पहले दिन पेयबलि भी होनी चाहिए, फिर भी हम जानते हैं कि ऐसा होना चाहिए, क्योंकि मूसा दूसरे दिन से पेयबलि का उल्लेख करता है।</w:t>
      </w:r>
    </w:p>
    <w:p>
      <w:pPr/>
      <w:r>
        <w:rPr>
          <w:lang w:val="hi_IN" w:bidi="hi_IN"/>
        </w:rPr>
      </w:r>
      <w:r>
        <w:rPr>
          <w:lang w:val="hi_IN" w:bidi="hi_IN"/>
        </w:rPr>
        <w:t>पर्व के दौरान इन होमबलियों के साथ-साथ, हर दिन इस्राएलियों को एक नर बकरे की पापबलि या शुद्धिकरण बलि चढ़ानी है, ताकि वे स्वयं को यहोवा के साथ ठीक कर सकें।</w:t>
      </w:r>
    </w:p>
    <w:p>
      <w:pPr/>
      <w:r>
        <w:rPr>
          <w:lang w:val="hi_IN" w:bidi="hi_IN"/>
        </w:rPr>
      </w:r>
      <w:r>
        <w:rPr>
          <w:lang w:val="hi_IN" w:bidi="hi_IN"/>
        </w:rPr>
        <w:t>आठवें दिन, इस्राएलियों के पास एक और पवित्र सभा होगी और वे कोई काम नहीं करेंगे। उस दिन वे एक बैल, एक मेढ़ा और एक वर्ष के सात नर मेम्नों की होमबलि चढ़ाएँगे, जो सभी बिना किसी दोष के होंगे। इस्राएलियों को हर जानवर के साथ अन्नबलि और पेयबलि की भेंट चढ़ानी होंगी, और साथ ही पाप या शुद्धिकरण बलि के लिए एक नर बकरा और दैनिक बलियाँ भी चढ़ानी होंगी।</w:t>
      </w:r>
    </w:p>
    <w:p>
      <w:pPr/>
      <w:r>
        <w:rPr>
          <w:lang w:val="hi_IN" w:bidi="hi_IN"/>
        </w:rPr>
      </w:r>
      <w:r>
        <w:rPr>
          <w:lang w:val="hi_IN" w:bidi="hi_IN"/>
        </w:rPr>
        <w:t>अब मूसा उस पूरी बलिदान व्यवस्था का सारांश देता है जिसके बारे में मूसा ने पिछले भागों में इस बिन्दु तक बात की है। यहोवा मूसा से कहता है कि इस्राएलियों को किसी भी मन्नत की भेंट, स्वेच्छा-बलि और होमबलि, अन्नबलि, पेयबलि और किसी भी संगति की मेलबलि के अतिरिक्त इन पर्वों की बलियों को चढ़ाना चाहिए। आपको अपने अनुवाद में यह स्पष्ट करना चाहिए कि यह पूरी बलिदान व्यवस्था का सारांश है।</w:t>
      </w:r>
    </w:p>
    <w:p>
      <w:pPr/>
      <w:r>
        <w:rPr>
          <w:lang w:val="hi_IN" w:bidi="hi_IN"/>
        </w:rPr>
      </w:r>
      <w:r>
        <w:rPr>
          <w:lang w:val="hi_IN" w:bidi="hi_IN"/>
        </w:rPr>
        <w:t>मूसा इस्राएलियों को वह सब कुछ बताता है जिसकी यहोवा ने मूसा को आज्ञा दी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29:12–40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याजक जो भेंटें चढ़ा रहा है, हालाँकि उसका उल्लेख नहीं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उन लोगों और याजकों का अभिनय करवा सकते हैं जो ये भेंटे चढ़ा रहे हैं।</w:t>
      </w:r>
    </w:p>
    <w:p>
      <w:pPr/>
      <w:r>
        <w:rPr>
          <w:lang w:val="hi_IN" w:bidi="hi_IN"/>
        </w:rPr>
      </w:r>
      <w:r>
        <w:rPr>
          <w:lang w:val="hi_IN" w:bidi="hi_IN"/>
        </w:rPr>
        <w:t>यहोवा मूसा को याद दिलाता है कि वह इस्राएलियों से कहे कि सातवें महीने के पंद्रहवें दिन उनकी एक पवित्र सभा होनी चाहिए और उन्हें कोई काम नहीं करना चाहिए।</w:t>
      </w:r>
    </w:p>
    <w:p>
      <w:pPr/>
      <w:r>
        <w:rPr>
          <w:lang w:val="hi_IN" w:bidi="hi_IN"/>
        </w:rPr>
      </w:r>
      <w:r>
        <w:rPr>
          <w:lang w:val="hi_IN" w:bidi="hi_IN"/>
        </w:rPr>
        <w:t>इस्राएलियों को एक होमबलि भी चढ़ानी चाहिए, जो यहोवा के लिए एक सुखदायक सुगंध है। इस्राएलियों को यहोवा को तेरह बैल, दो मेढ़े और एक वर्ष के चौदह नर मेम्ने चढ़ाने हैं, और वे सभी बिना शारीरिक दोष के होने चाहिए। इस्राएली प्रत्येक पशु के लिए तेल के साथ मिले हुए मैदे की अन्नबलि भी चढ़ाएँगे। इस्राएली लोग अपने पाप या शुद्धिकरण के लिए एक नर बकरा भी चढ़ाएँगे। यहोवा मूसा से कहता है कि वह इस्राएलियों को बताए कि उन्हें दैनिक होमबलि और अन्नबलि के अतिरिक्त यह होमबलि और उसकी पेयबलि चढ़ानी होगी।</w:t>
      </w:r>
    </w:p>
    <w:p>
      <w:pPr/>
      <w:r>
        <w:rPr>
          <w:lang w:val="hi_IN" w:bidi="hi_IN"/>
        </w:rPr>
      </w:r>
      <w:r>
        <w:rPr>
          <w:lang w:val="hi_IN" w:bidi="hi_IN"/>
        </w:rPr>
        <w:t>यहोवा मूसा से कहता है कि इस्राएलियों को सात दिनों तक, प्रत्येक दिन यह बलि चढ़ानी है और हर दिन बैलों की संख्या एक कम करनी है।</w:t>
      </w:r>
    </w:p>
    <w:p>
      <w:pPr/>
      <w:r>
        <w:rPr>
          <w:lang w:val="hi_IN" w:bidi="hi_IN"/>
        </w:rPr>
      </w:r>
      <w:r>
        <w:rPr>
          <w:lang w:val="hi_IN" w:bidi="hi_IN"/>
        </w:rPr>
        <w:t>आठवें दिन, इस्राएलियों की एक और पवित्र सभा होगी और वे कोई काम नहीं करेंगे। उस दिन वे एक बैल, एक मेढ़ा और एक वर्ष के सात नर मेम्नों की होमबलि चढ़ाएँगे, जो सभी बिना किसी दोष के होंगे। इस्राएलियों को हर जानवर के साथ अन्नबलि और पेयबलि की भेंट चढ़ानी होगी।</w:t>
      </w:r>
    </w:p>
    <w:p>
      <w:pPr/>
      <w:r>
        <w:rPr>
          <w:lang w:val="hi_IN" w:bidi="hi_IN"/>
        </w:rPr>
      </w:r>
      <w:r>
        <w:rPr>
          <w:lang w:val="hi_IN" w:bidi="hi_IN"/>
        </w:rPr>
        <w:t>यहोवा मूसा से कहता है कि इस्राएलियों को किसी भी मन्नत की बलि, स्वेच्छा-बलि, किसी भी होमबलि, अन्नबलि, पेयबलि, और किसी भी संगति की मेलबलि के अतिरिक्त ये बलियाँ चढ़ानी हैं। मूसा इस्राएलियों को वह सब कुछ बताता है जिसकी यहोवा ने मूसा को आज्ञा दी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 "ये बहुत सारे जानवर हैं, विशेष रूप से सातवें महीने में। क्या हमारे पास इतनी उम्र के और बिना किसी दोष वाले इतने सारे पशु हैं? यदि हमारे पास इतने सारे नहीं हैं, तो क्या होगा?" या, “यहोवा हमारे लिए बहुत भला रहा है, लेकिन यहाँ बहुत सारे मरे हुए जानवर दिखाई दे रहे हैं और यह सब बहुत अस्त-व्यस्त लग रहा है,” या, “यहोवा हमसे जो कुछ भी माँगता है, वह उसके योग्य है,” या, “ये सभी पशु हमें याद दिलाते हैं कि कटनी के समय यहोवा हमें क्या-क्या प्रदान करता है।”</w:t>
      </w:r>
      <w:r>
        <w:rPr>
          <w:lang w:val="hi_IN" w:bidi="hi_IN"/>
        </w:rPr>
      </w:r>
    </w:p>
    <w:p>
      <w:pPr>
        <w:pStyle w:val="Heading3"/>
      </w:pPr>
      <w:r>
        <w:rPr>
          <w:lang w:val="hi_IN" w:bidi="hi_IN"/>
        </w:rPr>
        <w:t>आवश्यक जानकारी</w:t>
      </w:r>
    </w:p>
    <w:p>
      <w:pPr/>
      <w:r>
        <w:rPr>
          <w:lang w:val="hi_IN" w:bidi="hi_IN"/>
        </w:rPr>
      </w:r>
      <w:r>
        <w:rPr>
          <w:lang w:val="hi_IN" w:bidi="hi_IN"/>
        </w:rPr>
        <w:t>गिनती 29:12–40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यहोवा मूसा से कहता है कि सातवें महीने के पंद्रहवें दिन </w:t>
      </w:r>
      <w:r>
        <w:rPr>
          <w:b/>
          <w:lang w:val="hi_IN" w:bidi="hi_IN"/>
        </w:rPr>
        <w:t>इस्राएलियों</w:t>
      </w:r>
      <w:r>
        <w:rPr>
          <w:lang w:val="hi_IN" w:bidi="hi_IN"/>
        </w:rPr>
        <w:t xml:space="preserve"> को एक </w:t>
      </w:r>
      <w:r>
        <w:rPr>
          <w:b/>
          <w:lang w:val="hi_IN" w:bidi="hi_IN"/>
        </w:rPr>
        <w:t>पवित्र सभा</w:t>
      </w:r>
      <w:r>
        <w:rPr>
          <w:lang w:val="hi_IN" w:bidi="hi_IN"/>
        </w:rPr>
        <w:t xml:space="preserve"> करनी चाहिए और कोई काम नहीं करना चाहिए। इस्राएलियों को सात दिनों तक यहोवा के लिए एक पर्व मनाना है। इस्राएलियों को यहोवा को एक </w:t>
      </w:r>
      <w:r>
        <w:rPr>
          <w:b/>
          <w:lang w:val="hi_IN" w:bidi="hi_IN"/>
        </w:rPr>
        <w:t>होमबलि</w:t>
      </w:r>
      <w:r>
        <w:rPr>
          <w:lang w:val="hi_IN" w:bidi="hi_IN"/>
        </w:rPr>
        <w:t xml:space="preserve"> चढ़ानी होगी। भेंट, यहोवा, पवित्र सभा और होमबलि के लिए उन्हीं शब्दों का उपयोग करें जिनका उपयोग आपने पिछले भागों में किया है। </w:t>
      </w:r>
      <w:r>
        <w:rPr>
          <w:lang w:val="hi_IN" w:bidi="hi_IN"/>
        </w:rPr>
        <w:t>भेंट</w:t>
      </w:r>
      <w:r>
        <w:rPr>
          <w:lang w:val="hi_IN" w:bidi="hi_IN"/>
        </w:rPr>
        <w:t xml:space="preserve">, </w:t>
      </w:r>
      <w:r>
        <w:rPr>
          <w:b/>
          <w:lang w:val="hi_IN" w:bidi="hi_IN"/>
        </w:rPr>
        <w:t>यहोवा</w:t>
      </w:r>
      <w:r>
        <w:rPr>
          <w:lang w:val="hi_IN" w:bidi="hi_IN"/>
        </w:rPr>
        <w:t xml:space="preserve">, </w:t>
      </w:r>
      <w:r>
        <w:rPr>
          <w:lang w:val="hi_IN" w:bidi="hi_IN"/>
        </w:rPr>
        <w:t>पवित्र</w:t>
      </w:r>
      <w:r>
        <w:rPr>
          <w:lang w:val="hi_IN" w:bidi="hi_IN"/>
        </w:rPr>
        <w:t xml:space="preserve">, और </w:t>
      </w:r>
      <w:r>
        <w:rPr>
          <w:lang w:val="hi_IN" w:bidi="hi_IN"/>
        </w:rPr>
        <w:t>होमबलि</w:t>
      </w:r>
      <w:r>
        <w:rPr>
          <w:lang w:val="hi_IN" w:bidi="hi_IN"/>
        </w:rPr>
        <w:t xml:space="preserve"> के बारे में अधिक जानकारी के लिए, मुख्य शब्दावली देखें।</w:t>
      </w:r>
    </w:p>
    <w:p>
      <w:pPr/>
      <w:r>
        <w:rPr>
          <w:lang w:val="hi_IN" w:bidi="hi_IN"/>
        </w:rPr>
      </w:r>
      <w:r>
        <w:rPr>
          <w:lang w:val="hi_IN" w:bidi="hi_IN"/>
        </w:rPr>
        <w:t>कुछ अनुवादों में इस पर्व को तम्बुओं का पर्व या झोपड़ियों का पर्व कहा गया है। यह पर्व इस्राएलियों को याद दिलाता था कि जब वे जंगल में भटक रहे थे, तो वे किस तरह तंबुओं में रहते थे।</w:t>
      </w:r>
    </w:p>
    <w:p>
      <w:pPr/>
      <w:r>
        <w:rPr>
          <w:lang w:val="hi_IN" w:bidi="hi_IN"/>
        </w:rPr>
      </w:r>
      <w:r>
        <w:rPr>
          <w:lang w:val="hi_IN" w:bidi="hi_IN"/>
        </w:rPr>
        <w:t xml:space="preserve">यदि आप इस भाग में इस पर्व का नाम देने वाले हैं, तो यहाँ रुकें और चर्चा करें कि आप </w:t>
      </w:r>
      <w:r>
        <w:rPr>
          <w:b/>
          <w:lang w:val="hi_IN" w:bidi="hi_IN"/>
        </w:rPr>
        <w:t xml:space="preserve"> तम्बुओं के पर्व</w:t>
      </w:r>
      <w:r>
        <w:rPr>
          <w:lang w:val="hi_IN" w:bidi="hi_IN"/>
        </w:rPr>
        <w:t xml:space="preserve"> का नाम कैसे रखेंगे। </w:t>
      </w:r>
      <w:r>
        <w:rPr>
          <w:b/>
          <w:lang w:val="hi_IN" w:bidi="hi_IN"/>
        </w:rPr>
        <w:t>तम्बुओं के पर्व</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यहोवा मूसा से कहता है कि होमबलि यहोवा को प्रसन्न करने वाली सुगंध हैं। यह भेंट तेरह बैल, दो मेढ़े और एक वर्ष के चौदह नर मेम्ने होंगी, और इन सभी में कोई भी शारीरिक दोष नहीं होगा। हर एक पशु के साथ उन्हें शुद्ध जैतून के तेल के साथ मिले हुए मैदे की अन्नबलि भी चढ़ानी होगी।</w:t>
      </w:r>
    </w:p>
    <w:p>
      <w:pPr/>
      <w:r>
        <w:rPr>
          <w:lang w:val="hi_IN" w:bidi="hi_IN"/>
        </w:rPr>
      </w:r>
      <w:r>
        <w:rPr>
          <w:lang w:val="hi_IN" w:bidi="hi_IN"/>
        </w:rPr>
        <w:t xml:space="preserve">इन नियमित भेंटों के अलावा, इस्राएलियों को उन लोगों के पापों के लिए </w:t>
      </w:r>
      <w:r>
        <w:rPr>
          <w:b/>
          <w:lang w:val="hi_IN" w:bidi="hi_IN"/>
        </w:rPr>
        <w:t>शुद्धिकरण या पापबलि</w:t>
      </w:r>
      <w:r>
        <w:rPr>
          <w:lang w:val="hi_IN" w:bidi="hi_IN"/>
        </w:rPr>
        <w:t xml:space="preserve"> के रूप में एक बकरा भी चढ़ाना होगा, जो यहोवा की सेवा के लिए अशुद्ध या अयोग्य हो गए थे। शुद्धिकरण या पापबलि के लिए उसी शब्द का उपयोग करें जिसका उपयोग आपने पिछले भागों में किया है। </w:t>
      </w:r>
      <w:r>
        <w:rPr>
          <w:b/>
          <w:lang w:val="hi_IN" w:bidi="hi_IN"/>
        </w:rPr>
        <w:t>पापबलि, या शुद्धिकरण बलि</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इस्राएलियों को निरंतर प्रतिदिन चढ़ाई जाने वाली होमबलि और अन्नबलि के अतिरिक्त इस होमबलि और पेयबलि को चढ़ाना होगा। उन्हीं शब्दों का उपयोग करें जिनका उपयोग आपने पिछले भागों में </w:t>
      </w:r>
      <w:r>
        <w:rPr>
          <w:b/>
          <w:lang w:val="hi_IN" w:bidi="hi_IN"/>
        </w:rPr>
        <w:t>पेयबलि और अन्नबलि</w:t>
      </w:r>
      <w:r>
        <w:rPr>
          <w:lang w:val="hi_IN" w:bidi="hi_IN"/>
        </w:rPr>
        <w:t xml:space="preserve"> के लिए किया था। </w:t>
      </w:r>
      <w:r>
        <w:rPr>
          <w:b/>
          <w:lang w:val="hi_IN" w:bidi="hi_IN"/>
        </w:rPr>
        <w:t>पेयबलि</w:t>
      </w:r>
      <w:r>
        <w:rPr>
          <w:lang w:val="hi_IN" w:bidi="hi_IN"/>
        </w:rPr>
        <w:t xml:space="preserve"> और </w:t>
      </w:r>
      <w:r>
        <w:rPr>
          <w:b/>
          <w:lang w:val="hi_IN" w:bidi="hi_IN"/>
        </w:rPr>
        <w:t>अन्नबलि</w:t>
      </w:r>
      <w:r>
        <w:rPr>
          <w:lang w:val="hi_IN" w:bidi="hi_IN"/>
        </w:rPr>
        <w:t xml:space="preserve"> के बारे में अधिक जानकारी के लिए, मुख्य शब्दावली देखें।</w:t>
      </w:r>
    </w:p>
    <w:p>
      <w:pPr/>
      <w:r>
        <w:rPr>
          <w:lang w:val="hi_IN" w:bidi="hi_IN"/>
        </w:rPr>
      </w:r>
      <w:r>
        <w:rPr>
          <w:lang w:val="hi_IN" w:bidi="hi_IN"/>
        </w:rPr>
        <w:t>आठवें दिन, इस्राएलियों की एक और पवित्र सभा होगी और वे कोई काम नहीं करेंगे। उस दिन वे एक बैल, एक मेढ़ा और एक वर्ष के सात नर मेम्नों की होमबलि चढ़ाएँगे, जो सभी बिना किसी दोष के होंगे। इस्राएलियों को हर जानवर के साथ अन्नबलि और पेयबलि की भेंट चढ़ानी होगी।</w:t>
      </w:r>
    </w:p>
    <w:p>
      <w:pPr/>
      <w:r>
        <w:rPr>
          <w:lang w:val="hi_IN" w:bidi="hi_IN"/>
        </w:rPr>
      </w:r>
      <w:r>
        <w:rPr>
          <w:lang w:val="hi_IN" w:bidi="hi_IN"/>
        </w:rPr>
        <w:t xml:space="preserve">यहोवा मूसा से कहता है कि इस्राएलियों को किसी भी मन्नत की बलि, किसी भी </w:t>
      </w:r>
      <w:r>
        <w:rPr>
          <w:b/>
          <w:lang w:val="hi_IN" w:bidi="hi_IN"/>
        </w:rPr>
        <w:t>स्वैच्छिक बलि या स्वतन्त्र भेंट</w:t>
      </w:r>
      <w:r>
        <w:rPr>
          <w:lang w:val="hi_IN" w:bidi="hi_IN"/>
        </w:rPr>
        <w:t xml:space="preserve">, किसी भी होमबलि, अन्नबलि, पेयबलि, और किसी भी </w:t>
      </w:r>
      <w:r>
        <w:rPr>
          <w:b/>
          <w:lang w:val="hi_IN" w:bidi="hi_IN"/>
        </w:rPr>
        <w:t>मेलबलि या संगति की बलि</w:t>
      </w:r>
      <w:r>
        <w:rPr>
          <w:lang w:val="hi_IN" w:bidi="hi_IN"/>
        </w:rPr>
        <w:t xml:space="preserve"> के अतिरिक्त इन सभी बलियों को चढ़ाना होगा। मन्नत की भेंटें वे भेंटें होती हैं जिनकी आवश्यकता तब होती है जब कोई व्यक्ति यहोवा के सामने मन्नत माँगता है। स्वैच्छिक या स्वतन्त्र भेंटें वे होती हैं जब कोई उपासक स्वतंत्र रूप से कोई भेंट चढ़ाता है, क्योंकि वह ऐसा चाहता है। मन्नत और स्वेच्छा से दी जाने वाली भेंटें हमेशा साथ-साथ ही लगती हैं। स्वैच्छिक-बलि और मेलबलि या संगति की बलि के लिए उन्हीं शब्दों का उपयोग करें जिनका उपयोग आपने पिछले भागों में किया है। </w:t>
      </w:r>
      <w:r>
        <w:rPr>
          <w:b/>
          <w:lang w:val="hi_IN" w:bidi="hi_IN"/>
        </w:rPr>
        <w:t>स्वैच्छिक बलि</w:t>
      </w:r>
      <w:r>
        <w:rPr>
          <w:lang w:val="hi_IN" w:bidi="hi_IN"/>
        </w:rPr>
        <w:t xml:space="preserve"> और </w:t>
      </w:r>
      <w:r>
        <w:rPr>
          <w:b/>
          <w:lang w:val="hi_IN" w:bidi="hi_IN"/>
        </w:rPr>
        <w:t>मेलबलि या संगति की बलि</w:t>
      </w:r>
      <w:r>
        <w:rPr>
          <w:lang w:val="hi_IN" w:bidi="hi_IN"/>
        </w:rPr>
        <w:t xml:space="preserve"> के बारे में अधिक जानकारी के लिए, मुख्य शब्दावली देखें। मूसा इस्राएलियों को वह सब कुछ बताता है जिसकी यहोवा ने मूसा को आज्ञा दी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30:1–16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30:1–16 को सुनें और अपने मन में रखें।</w:t>
      </w:r>
    </w:p>
    <w:p>
      <w:pPr/>
      <w:r>
        <w:rPr>
          <w:lang w:val="hi_IN" w:bidi="hi_IN"/>
        </w:rPr>
      </w:r>
      <w:r>
        <w:rPr>
          <w:lang w:val="hi_IN" w:bidi="hi_IN"/>
        </w:rPr>
        <w:t>यदि सम्भव हो, तो गिनती 30:1–16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30:1–16 का ऑडियो संस्करण सबसे आसानी से समझ में आने वाले अनुवाद में सुनें।</w:t>
      </w:r>
    </w:p>
    <w:p>
      <w:pPr/>
      <w:r>
        <w:rPr>
          <w:lang w:val="hi_IN" w:bidi="hi_IN"/>
        </w:rPr>
      </w:r>
      <w:r>
        <w:rPr>
          <w:lang w:val="hi_IN" w:bidi="hi_IN"/>
        </w:rPr>
        <w:t>इस भाग में मूसा अब इस्राएल के बारह गोत्रों के प्रत्येक अगुवे से बात करता है। मूसा अगुवों को मन्नत और प्रतिज्ञाओं के बारे में यहोवा की आज्ञाओं के बारे में बताता है। उस संस्कृति में इस्राएली लोग मन्नत का उपयोग, यहोवा के प्रति एक निश्चित तरीके से कार्य करने की प्रतिज्ञा के रूप में करते थे। हालाँकि, प्रतिज्ञा कुछ ख़ास काम न करने का वादा था। जब कोई इस्राएली कोई मन्नत या प्रतिज्ञा करता था, तो वह अपनी कही हुई बात को पूरा करने के लिए बाध्य हो जाता था, क्योंकि उस मन्नत या प्रतिज्ञा का प्राप्तकर्ता स्वयं यहोवा होता था। उस व्यक्ति का वचन यहोवा से किया गया एक पक्का वादा होता था। यहोवा इन प्रतिज्ञाओं को बहुत गंभीरता से लेते थे। जब कोई व्यक्ति कोई मन्नत या प्रतिज्ञा करता था, तो यह दिखाने का एक तरीका होता था कि वह व्यक्ति अपने वादे को लेकर आमतौर से कहीं अधिक गंभीर है। यह यहोवा के साथ सौदेबाजी करने का एक तरीका भी हो सकता है, क्योंकि मन्नत या प्रतिज्ञा आमतौर पर सशर्त होती है। सशर्त का अर्थ है कि यदि यहोवा कुछ करता है, तो वह व्यक्ति भी अपने हिस्से का निभाएगा। चूँकि मन्नत या प्रतिज्ञा करने वाला व्यक्ति यहोवा के साथ एक समझौता कर रहा था, इसलिए वह व्यक्ति समझौते के अपने भाग का उल्लंघन नहीं कर सकता था, वरना यहोवा उससे नाराज़ हो जाता।</w:t>
      </w:r>
    </w:p>
    <w:p>
      <w:pPr/>
      <w:r>
        <w:rPr>
          <w:lang w:val="hi_IN" w:bidi="hi_IN"/>
        </w:rPr>
      </w:r>
      <w:r>
        <w:rPr>
          <w:lang w:val="hi_IN" w:bidi="hi_IN"/>
        </w:rPr>
        <w:t>यहाँ रुकें और समूह में इस प्रश्न पर चर्चा करें: अपनी संस्कृति में मन्नत के बारे में बात करें। आपके समुदाय में लोग मन्नत कैसे मानते हैं और परमेश्वर या देवताओं के सामने प्रतिज्ञा कैसे करते हैं? लोग मन्नत और प्रतिज्ञा क्यों करते हैं? मन्नत और प्रतिज्ञाओं का निभाना क्यों ज़रूरी है? यदि कोई व्यक्ति, विशेष रूप से परमेश्वर या देवता या अलौकिक प्राणी से की गई किसी मन्नत या प्रतिज्ञा को तोड़ देता है, तो क्या होता है? इस ऑडियो को यहाँ रोकें।</w:t>
      </w:r>
    </w:p>
    <w:p>
      <w:pPr/>
      <w:r>
        <w:rPr>
          <w:lang w:val="hi_IN" w:bidi="hi_IN"/>
        </w:rPr>
      </w:r>
      <w:r>
        <w:rPr>
          <w:lang w:val="hi_IN" w:bidi="hi_IN"/>
        </w:rPr>
        <w:t>इस भाग का पहला भाग उन लोगों के बारे में बात करता है जो यहोवा से मन्नत और प्रतिज्ञा करते हैं। ये लोग अपने वादे निभाने और जो कुछ करने के लिए कहा है, वह सब कुछ करने और जो कुछ नहीं करने के लिए कहा वह नहीं करने के लिए बाध्य होते हैं। इस भाग का बाकी का हिस्सा, स्त्रियों और यहोवा के प्रति उनकी मन्नतों और प्रतिज्ञाओं के बारे में बात करता है। इस्राएली संस्कृति में, स्त्रियाँ अपने जीवन में पुरुषों के अधिकार में रहती थीं: शादी से पहले वे अपने पिता के अधीन होती थीं और शादी के बाद अपने पति के। स्त्रियाँ मन्नतें और प्रतिज्ञाएँ कर सकती हैं, परन्तु उन मन्नतों और प्रतिज्ञाओं को उस स्त्री पर अधिकार रखने वाले पुरुष के द्वारा रद्द किया जा सकता है। इसका एकमात्र अपवाद विधवाओं और तलाकशुदा महिलाओं के लिए है। उनकी मन्नतें या प्रतिज्ञाएँ पुरुषों की तरह ही बाध्यकारी होती हैं, क्योंकि उन पर किसी पुरुष का अधिकार नहीं होता है।</w:t>
      </w:r>
    </w:p>
    <w:p>
      <w:pPr/>
      <w:r>
        <w:rPr>
          <w:lang w:val="hi_IN" w:bidi="hi_IN"/>
        </w:rPr>
      </w:r>
      <w:r>
        <w:rPr>
          <w:lang w:val="hi_IN" w:bidi="hi_IN"/>
        </w:rPr>
        <w:t>यहाँ रुकें और समूह में इस प्रश्न पर चर्चा करें: आपकी संस्कृति में स्त्रियाँ पुरुषों से किस प्रकार अलग तरीके से मन्नतें या प्रतिज्ञाएँ करती हैं? अपनी संस्कृति में उन स्थितियों पर चर्चा करें जिनमें किसी स्त्री को मन्नत या प्रतिज्ञा करने के लिए किसी पुरुष की स्वीकृति या अधिकार की आवश्यकता होती थी। इस ऑडियो को यहाँ रोकें।</w:t>
      </w:r>
    </w:p>
    <w:p>
      <w:pPr/>
      <w:r>
        <w:rPr>
          <w:lang w:val="hi_IN" w:bidi="hi_IN"/>
        </w:rPr>
      </w:r>
      <w:r>
        <w:rPr>
          <w:lang w:val="hi_IN" w:bidi="hi_IN"/>
        </w:rPr>
        <w:t>यह भाग कई तरह की स्त्रियों और उनकी मन्नतों और प्रतिज्ञाओं के बारे में चर्चा करता है। प्रत्येक स्त्री अपनी मन्नतों और प्रतिज्ञाओं के बारे में समान नियम के अधीन होती है। सबसे पहले, यह भाग एक अविवाहित स्त्री के बारे में चर्चा करता है, जो अभी भी अपने पिता के घर में है। क्योंकि अविवाहित स्त्री पर उसके पिता का अधिकार होता है, इसलिए स्त्री को ऐसा कुछ भी करने की अनुमति नहीं थी जो उसके पिता को परिवार के फ़ायदे के लिए स्त्री की स्थिति का इस्तेमाल करने से रोके, जैसे कि किसी खास शादी का इंतज़ाम करना। पिता के पास बेटी की मन्नतों और वादों को बनाए रखने या उन्हें रद्द करने की क्षमता होती है। जब पिता को अपनी बेटी द्वारा ली गई मन्नत या प्रतिज्ञा के बारे में पता चलता है, और यदि वह कुछ नहीं कहता है, तो वह मन्नत या प्रतिज्ञा मान्य रहती है। अगर पिता तुरंत बोल पड़े और बेटी को इस मन्नत या प्रतिज्ञा को पूरा करने से मना कर दे, तो यहोवा उसे उस मन्नत से मुक्त कर देता है।</w:t>
      </w:r>
    </w:p>
    <w:p>
      <w:pPr/>
      <w:r>
        <w:rPr>
          <w:lang w:val="hi_IN" w:bidi="hi_IN"/>
        </w:rPr>
      </w:r>
      <w:r>
        <w:rPr>
          <w:lang w:val="hi_IN" w:bidi="hi_IN"/>
        </w:rPr>
        <w:t>यहाँ रुकें और समूह में इस प्रश्न पर चर्चा करें: आपकी संस्कृति में, बेटियों की शादी से पहले उन पर उनके पिताओं का क्या अधिकार होता है? इस ऑडियो को यहाँ रोकें।</w:t>
      </w:r>
    </w:p>
    <w:p>
      <w:pPr/>
      <w:r>
        <w:rPr>
          <w:lang w:val="hi_IN" w:bidi="hi_IN"/>
        </w:rPr>
      </w:r>
      <w:r>
        <w:rPr>
          <w:lang w:val="hi_IN" w:bidi="hi_IN"/>
        </w:rPr>
        <w:t>जब कोई स्त्री विवाह कर लेती है, तो उसके ऊपर का अधिकार उसके पिता से उसके पति के पास चला जाता है। अब उस स्त्री का पति ही उस मन्नत को निभाने या उसे रद्द करने का अधिकार रखता है।</w:t>
      </w:r>
    </w:p>
    <w:p>
      <w:pPr/>
      <w:r>
        <w:rPr>
          <w:lang w:val="hi_IN" w:bidi="hi_IN"/>
        </w:rPr>
      </w:r>
      <w:r>
        <w:rPr>
          <w:lang w:val="hi_IN" w:bidi="hi_IN"/>
        </w:rPr>
        <w:t>जो जवान महिला मन्नत या प्रतिज्ञा करने के बाद विवाह कर लेती है, उसके लिए एक अलग नियम है। यदि कोई स्त्री मन्नत मानती है या उतावलेपन और बिना सोचे-समझे कोई प्रतिज्ञा कर बैठती है, अर्थात् वह परिस्थिति पर विचार किए बिना ही तुरंत कुछ कह देती है, तो उसका पति या तो कुछ न कहकर उसे वह मन्नत पूरी करने दे सकता है, या फिर उसे मना करके उस मन्नत को रद्द कर सकता है। यदि पति मन्नत या प्रतिज्ञा के लिए मना कर देता है, तो उस स्त्री को उस मन्नत या प्रतिज्ञा से मुक्त कर दिया जाएगा।</w:t>
      </w:r>
    </w:p>
    <w:p>
      <w:pPr/>
      <w:r>
        <w:rPr>
          <w:lang w:val="hi_IN" w:bidi="hi_IN"/>
        </w:rPr>
      </w:r>
      <w:r>
        <w:rPr>
          <w:lang w:val="hi_IN" w:bidi="hi_IN"/>
        </w:rPr>
        <w:t>यहाँ रुकें और समूह में इस प्रश्न पर चर्चा करें: आपकी संस्कृति में कोई जवान स्त्री विवाह करने से पहले किस तरह की लापरवाही वाली मन्नतें या प्रतिज्ञाएँ कर सकती हैं, जिन्हें बाद में किसी को रद्द करने की ज़रूरत पड़ सकती है? इस ऑडियो को यहाँ रोकें।</w:t>
      </w:r>
    </w:p>
    <w:p>
      <w:pPr/>
      <w:r>
        <w:rPr>
          <w:lang w:val="hi_IN" w:bidi="hi_IN"/>
        </w:rPr>
      </w:r>
      <w:r>
        <w:rPr>
          <w:lang w:val="hi_IN" w:bidi="hi_IN"/>
        </w:rPr>
        <w:t>एक तलाकशुदा स्त्री या विधवा, जिसके पति की मृत्यु हो गई है, वह अपनी किसी भी मन्नत या प्रतिज्ञा को निभाने के लिए बाध्य होती है। इस स्त्री पर किसी पुरुष का अधिकार नहीं है, इसलिए उसे अपनी मन्नत पूरी करनी ही होगी।</w:t>
      </w:r>
    </w:p>
    <w:p>
      <w:pPr/>
      <w:r>
        <w:rPr>
          <w:lang w:val="hi_IN" w:bidi="hi_IN"/>
        </w:rPr>
      </w:r>
      <w:r>
        <w:rPr>
          <w:lang w:val="hi_IN" w:bidi="hi_IN"/>
        </w:rPr>
        <w:t>यहाँ रुकें और समूह में इस प्रश्न पर चर्चा करें: अपनी संस्कृति में विधवा और तलाकशुदा स्त्रियों की भूमिकाओं के बारे में बात करें। इन स्त्रियों की जिम्मेदारी लेने वाले लोग कौन हैं, यदि कोई है तो? शादीशुदा स्त्रियों की तुलना में विधवा या तलाकशुदा स्त्रियों को किस तरह के फ़ैसले लेने पड़ सकते हैं? इस ऑडियो को यहाँ रोकें।</w:t>
      </w:r>
    </w:p>
    <w:p>
      <w:pPr/>
      <w:r>
        <w:rPr>
          <w:lang w:val="hi_IN" w:bidi="hi_IN"/>
        </w:rPr>
      </w:r>
      <w:r>
        <w:rPr>
          <w:lang w:val="hi_IN" w:bidi="hi_IN"/>
        </w:rPr>
        <w:t>यदि कोई विवाहित स्त्री मन्नत या प्रतिज्ञा करती है, तो फिर से उसका पति उसे बनाए रखने या उसे रद्द करने का अधिकार रखता है। लेकिन, अगर पति तुरंत कुछ नहीं कहता और उस मन्नत या वादे को रोकने में देर करता है, तो पत्नी के उस मन्नत या वादे को पूरा न कर पाने के लिए पति को ही सज़ा मिलेगी। पत्नी दोषी होगी, परन्तु पत्नी के कार्यों की सजा पति को भी भुगतनी होगी।</w:t>
      </w:r>
    </w:p>
    <w:p>
      <w:pPr/>
      <w:r>
        <w:rPr>
          <w:lang w:val="hi_IN" w:bidi="hi_IN"/>
        </w:rPr>
      </w:r>
      <w:r>
        <w:rPr>
          <w:lang w:val="hi_IN" w:bidi="hi_IN"/>
        </w:rPr>
        <w:t>यहाँ रुकें और समूह में इस प्रश्न पर चर्चा करें: उस समय की एक कहानी बताइए जब आपने कोई मन्नत या प्रतिज्ञा की थी और आप उस मन्नत को पूरा कर पाए या नहीं। किसी मन्नत या प्रतिज्ञा को तोड़ने के लिए आपको या आपके किसी परिचित को किन परिणामों का सामना करना पड़ा? इस ऑडियो को यहाँ रोकें।</w:t>
      </w:r>
    </w:p>
    <w:p>
      <w:pPr/>
      <w:r>
        <w:rPr>
          <w:lang w:val="hi_IN" w:bidi="hi_IN"/>
        </w:rPr>
      </w:r>
      <w:r>
        <w:rPr>
          <w:lang w:val="hi_IN" w:bidi="hi_IN"/>
        </w:rPr>
        <w:t>इस पूरे भाग में वे कानून या नियम दिए गए हैं, जो यहोवा ने एक पति और पत्नी के बारे में, और साथ ही एक पिता और बेटी के बारे में दिए थे, जबकि बेटी अभी भी पिता के घर में रह रही है।</w:t>
      </w:r>
      <w:r>
        <w:rPr>
          <w:lang w:val="hi_IN" w:bidi="hi_IN"/>
        </w:rPr>
      </w:r>
    </w:p>
    <w:p>
      <w:pPr>
        <w:pStyle w:val="Heading3"/>
      </w:pPr>
      <w:r>
        <w:rPr>
          <w:lang w:val="hi_IN" w:bidi="hi_IN"/>
        </w:rPr>
        <w:t>घटनाओं को समझाना</w:t>
      </w:r>
    </w:p>
    <w:p>
      <w:pPr/>
      <w:r>
        <w:rPr>
          <w:lang w:val="hi_IN" w:bidi="hi_IN"/>
        </w:rPr>
      </w:r>
      <w:r>
        <w:rPr>
          <w:lang w:val="hi_IN" w:bidi="hi_IN"/>
        </w:rPr>
        <w:t>गिनती 30:1–16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 दृश्य हैं।</w:t>
      </w:r>
    </w:p>
    <w:p>
      <w:pPr/>
      <w:r>
        <w:rPr>
          <w:lang w:val="hi_IN" w:bidi="hi_IN"/>
        </w:rPr>
      </w:r>
      <w:r>
        <w:rPr>
          <w:b/>
          <w:lang w:val="hi_IN" w:bidi="hi_IN"/>
        </w:rPr>
        <w:t>पहले दृश्य में:</w:t>
      </w:r>
      <w:r>
        <w:rPr>
          <w:lang w:val="hi_IN" w:bidi="hi_IN"/>
        </w:rPr>
        <w:t xml:space="preserve"> मूसा इस्राएल के गोत्रों के अगुवों को एक साथ इकट्ठा करता है ताकि उन्हें बताए कि यहोवा ने क्या आज्ञा दी है। मूसा अगुवों से कहता है कि यहोवा का कहना है कि यदि कोई व्यक्ति यहोवा से मन्नत मानता है, तो उसे उस मन्नत की हर बात का पालन करना चाहिए।</w:t>
      </w:r>
    </w:p>
    <w:p>
      <w:pPr/>
      <w:r>
        <w:rPr>
          <w:lang w:val="hi_IN" w:bidi="hi_IN"/>
        </w:rPr>
      </w:r>
      <w:r>
        <w:rPr>
          <w:b/>
          <w:lang w:val="hi_IN" w:bidi="hi_IN"/>
        </w:rPr>
        <w:t>दूसरे दृश्य में:</w:t>
      </w:r>
      <w:r>
        <w:rPr>
          <w:lang w:val="hi_IN" w:bidi="hi_IN"/>
        </w:rPr>
        <w:t xml:space="preserve"> यदि कोई जवान, अविवाहित स्त्री यहोवा के लिए कोई मन्नत मानती है, और उसका पिता उस मन्नत के बारे में सुनता है, परन्तु कुछ नहीं कहता है, तो उस स्त्री को उस मन्नत को पूरा करना चाहिए। यदि स्त्री का पिता उसे उस मन्नत को पूरा करने से मना कर दे, तो यहोवा उसे उस मन्नत से मुक्त कर देगा।</w:t>
      </w:r>
    </w:p>
    <w:p>
      <w:pPr/>
      <w:r>
        <w:rPr>
          <w:lang w:val="hi_IN" w:bidi="hi_IN"/>
        </w:rPr>
      </w:r>
      <w:r>
        <w:rPr>
          <w:b/>
          <w:lang w:val="hi_IN" w:bidi="hi_IN"/>
        </w:rPr>
        <w:t>तीसरे दृश्य में:</w:t>
      </w:r>
      <w:r>
        <w:rPr>
          <w:lang w:val="hi_IN" w:bidi="hi_IN"/>
        </w:rPr>
        <w:t xml:space="preserve"> यदि कोई युवती मन्नत मानती है या लापरवाही में कोई प्रतिज्ञा करती है, और फिर विवाह कर लेती है, तो उसका नया पति या तो उस मन्नत के विषय में कुछ न कहे, या उसे उस मन्नत को पूरा करने से मना कर सकता है। यदि स्त्री का पति उसे उस मन्नत के लिए रोकता है, तो यहोवा उसे उस मन्नत से मुक्त कर देगा।</w:t>
      </w:r>
    </w:p>
    <w:p>
      <w:pPr/>
      <w:r>
        <w:rPr>
          <w:lang w:val="hi_IN" w:bidi="hi_IN"/>
        </w:rPr>
      </w:r>
      <w:r>
        <w:rPr>
          <w:b/>
          <w:lang w:val="hi_IN" w:bidi="hi_IN"/>
        </w:rPr>
        <w:t>चौथे दृश्य में:</w:t>
      </w:r>
      <w:r>
        <w:rPr>
          <w:lang w:val="hi_IN" w:bidi="hi_IN"/>
        </w:rPr>
        <w:t xml:space="preserve"> जो स्त्रियाँ तलाकशुदा या विधवा हैं, उन्हें अपनी मन्नत की हर बात का पालन करना चाहिए।</w:t>
      </w:r>
    </w:p>
    <w:p>
      <w:pPr/>
      <w:r>
        <w:rPr>
          <w:lang w:val="hi_IN" w:bidi="hi_IN"/>
        </w:rPr>
      </w:r>
      <w:r>
        <w:rPr>
          <w:b/>
          <w:lang w:val="hi_IN" w:bidi="hi_IN"/>
        </w:rPr>
        <w:t>पाँचवें दृश्य में:</w:t>
      </w:r>
      <w:r>
        <w:rPr>
          <w:lang w:val="hi_IN" w:bidi="hi_IN"/>
        </w:rPr>
        <w:t xml:space="preserve"> यदि कोई विवाहित स्त्री मन्नत मानती है, तो उसका पति ही या तो उसे कुछ न कहे या उसे मन्नत मानने से रोक सकता है। लेकिन, यदि उसका पति इसके बारे में सुनता है और उसे मना करने की प्रतीक्षा करता है, तो उसकी मन्नत को पूरा न कर पाने के दोष के लिए वही ज़िमेदार होगा।</w:t>
      </w:r>
    </w:p>
    <w:p>
      <w:pPr/>
      <w:r>
        <w:rPr>
          <w:lang w:val="hi_IN" w:bidi="hi_IN"/>
        </w:rPr>
      </w:r>
      <w:r>
        <w:rPr>
          <w:b/>
          <w:lang w:val="hi_IN" w:bidi="hi_IN"/>
        </w:rPr>
        <w:t>छठे दृश्य में:</w:t>
      </w:r>
      <w:r>
        <w:rPr>
          <w:lang w:val="hi_IN" w:bidi="hi_IN"/>
        </w:rPr>
        <w:t xml:space="preserve"> यहोवा मूसा को ये आज्ञाएँ पति और पत्नी के बीच के संबंध और पिता और उस बेटी के बीच के संबंध के बारे में देता है जो अभी भी पिता के घर में रह रही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वयस्क पुरुष</w:t>
      </w:r>
    </w:p>
    <w:p>
      <w:pPr>
        <w:pStyle w:val="ListBullet"/>
        <w:spacing w:line="240" w:lineRule="auto"/>
        <w:ind w:left="720"/>
      </w:pPr>
      <w:r>
        <w:rPr>
          <w:lang w:val="hi_IN" w:bidi="hi_IN"/>
        </w:rPr>
      </w:r>
      <w:r>
        <w:rPr>
          <w:lang w:val="hi_IN" w:bidi="hi_IN"/>
        </w:rPr>
        <w:t>जवान अविवाहित स्त्री</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 xml:space="preserve">जवान स्त्री, जिसका विवाह होने वाला है </w:t>
      </w:r>
    </w:p>
    <w:p>
      <w:pPr>
        <w:pStyle w:val="ListBullet"/>
        <w:spacing w:line="240" w:lineRule="auto"/>
        <w:ind w:left="720"/>
      </w:pPr>
      <w:r>
        <w:rPr>
          <w:lang w:val="hi_IN" w:bidi="hi_IN"/>
        </w:rPr>
      </w:r>
      <w:r>
        <w:rPr>
          <w:lang w:val="hi_IN" w:bidi="hi_IN"/>
        </w:rPr>
        <w:t>विधवा</w:t>
      </w:r>
    </w:p>
    <w:p>
      <w:pPr>
        <w:pStyle w:val="ListBullet"/>
        <w:spacing w:line="240" w:lineRule="auto"/>
        <w:ind w:left="720"/>
      </w:pPr>
      <w:r>
        <w:rPr>
          <w:lang w:val="hi_IN" w:bidi="hi_IN"/>
        </w:rPr>
      </w:r>
      <w:r>
        <w:rPr>
          <w:lang w:val="hi_IN" w:bidi="hi_IN"/>
        </w:rPr>
        <w:t>तलाकशुदा स्त्री</w:t>
      </w:r>
    </w:p>
    <w:p>
      <w:pPr>
        <w:pStyle w:val="ListBullet"/>
        <w:spacing w:line="240" w:lineRule="auto"/>
        <w:ind w:left="720"/>
      </w:pPr>
      <w:r>
        <w:rPr>
          <w:lang w:val="hi_IN" w:bidi="hi_IN"/>
        </w:rPr>
      </w:r>
      <w:r>
        <w:rPr>
          <w:lang w:val="hi_IN" w:bidi="hi_IN"/>
        </w:rPr>
        <w:t>विवाहित स्त्री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मूसा और इस्राएली अभी भी यरदन नदी के पास, यरीहो के पार मोआब के मैदानों में हैं। मूसा इस्राएलियों और उनके अगुवों को यहोवा की आज्ञाओं को बताना जारी रखता है। मूसा इस्राएल के गोत्रों के अगुवों को एक साथ इकट्ठा करता है ताकि उन्हें बताए कि यहोवा ने उन्हें क्या आज्ञा दी है।</w:t>
      </w:r>
    </w:p>
    <w:p>
      <w:pPr/>
      <w:r>
        <w:rPr>
          <w:lang w:val="hi_IN" w:bidi="hi_IN"/>
        </w:rPr>
      </w:r>
      <w:r>
        <w:rPr>
          <w:lang w:val="hi_IN" w:bidi="hi_IN"/>
        </w:rPr>
        <w:t>यहोवा मूसा को इस बारे में निर्देश दे रहा है कि जब पुरुष या स्त्रियाँ परमेश्वर के लिए कुछ करने की मन्नत मानने या प्रतिज्ञा करने की शपथ लेते हैं, या जब लोग कुछ न करने की प्रतिज्ञा करते हैं। लोग परमेश्वर से मन्नत मानते हैं, या उससे कोई प्रतिज्ञा करते हैं। जब लोग शपथ का उपयोग करके मन्नत मानते हैं, तो वे यह कहते हैं कि यदि वे अपनी मन्नत को पूरा नहीं करते हैं, तो परमेश्वर उन्हें दण्ड दे सकता है। जब लोग शपथ के द्वारा परमेश्वर से मन्नत मानते हैं, तो वे उसे पूरा करने को लेकर बहुत गंभीर होते हैं। हालाँकि, प्रतिज्ञा कुछ खास काम न करने का एक वादा है।</w:t>
      </w:r>
    </w:p>
    <w:p>
      <w:pPr/>
      <w:r>
        <w:rPr>
          <w:lang w:val="hi_IN" w:bidi="hi_IN"/>
        </w:rPr>
      </w:r>
      <w:r>
        <w:rPr>
          <w:lang w:val="hi_IN" w:bidi="hi_IN"/>
        </w:rPr>
        <w:t>यहाँ रुकें और समूह के रूप में चर्चा करें: इस भाग में आप यहोवा से एक बहुत ही गंभीर मन्नत मानने के बारे में कैसे बात करेंगे? याद रखें कि मन्नतें इतनी गंभीर होती हैं कि लोग कहते थे कि यदि वे अपनी मन्नत को पूरा न करें, तो यहोवा उन्हें दण्ड दे सकता है। इस ऑडियो को यहाँ रोकें।</w:t>
      </w:r>
    </w:p>
    <w:p>
      <w:pPr/>
      <w:r>
        <w:rPr>
          <w:lang w:val="hi_IN" w:bidi="hi_IN"/>
        </w:rPr>
      </w:r>
      <w:r>
        <w:rPr>
          <w:lang w:val="hi_IN" w:bidi="hi_IN"/>
        </w:rPr>
        <w:t>इस भाग के अनुसार, जवान स्त्रियाँ और पत्नियाँ अपने पिता या पति की सहमति के बिना, स्वयं किसी भी मन्नत की कोई शपथ नहीं ले सकती हैं। घर के मुखिया के रूप में, पिता या पति को ऐसी किसी भी मन्नत को रद्द करने का अधिकार होता है। तलाकशुदा स्त्रियाँ और विधवाएँ मन्नत और प्रतिज्ञाएँ कर सकती थीं, परन्तु वे उन्हें पूरा करने के लिए बाध्य होती थीं, क्योंकि उन पर अधिकार रखने वाला कोई पुरुष नहीं है।</w:t>
      </w:r>
    </w:p>
    <w:p>
      <w:pPr/>
      <w:r>
        <w:rPr>
          <w:lang w:val="hi_IN" w:bidi="hi_IN"/>
        </w:rPr>
      </w:r>
      <w:r>
        <w:rPr>
          <w:lang w:val="hi_IN" w:bidi="hi_IN"/>
        </w:rPr>
        <w:t>पति अपनी पत्नी की मन्नत या प्रतिज्ञा को रद्द कर सकते हैं। हालाँकि, यदि वह पहले उस मन्नत को मंज़ूरी देता है और बाद में उस स्त्री को उसे पूरा करने से रोकता है, तो स्त्री के मन्नत पूरी न कर पाने की सज़ा पति को ही मिलती है। यद्यपि स्त्रियों का अक्सर अपने पतियों पर काफी प्रभाव होता था, फिर भी ऐसा लगता है कि इस्राएली समाज में केवल विधवाएँ और बुज़ुर्ग स्त्रियाँ ही अपनी मर्ज़ी से काम कर पाती थीं। जवान स्त्रियाँ जो अभी भी अपने माता-पिता के साथ रहती थीं और पत्नियाँ अपने पिता और पतियों के कानूनी नियंत्रण में होती थीं।</w:t>
      </w:r>
    </w:p>
    <w:p>
      <w:pPr/>
      <w:r>
        <w:rPr>
          <w:lang w:val="hi_IN" w:bidi="hi_IN"/>
        </w:rPr>
      </w:r>
      <w:r>
        <w:rPr>
          <w:lang w:val="hi_IN" w:bidi="hi_IN"/>
        </w:rPr>
        <w:t>यह भाग एक सारांश कथन के साथ समाप्त होता है: ये वे विधियाँ या कानून हैं जो यहोवा ने मूसा को दिए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30:1–16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गोत्रों के प्रधान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एक वयस्क पुरुष</w:t>
      </w:r>
    </w:p>
    <w:p>
      <w:pPr>
        <w:pStyle w:val="ListBullet"/>
        <w:spacing w:line="240" w:lineRule="auto"/>
        <w:ind w:left="720"/>
      </w:pPr>
      <w:r>
        <w:rPr>
          <w:lang w:val="hi_IN" w:bidi="hi_IN"/>
        </w:rPr>
      </w:r>
      <w:r>
        <w:rPr>
          <w:lang w:val="hi_IN" w:bidi="hi_IN"/>
        </w:rPr>
        <w:t>जवान अविवाहित स्त्री</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 xml:space="preserve">जवान स्त्री, जिसका विवाह होने वाला है </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तलाकशुदा स्त्री</w:t>
      </w:r>
    </w:p>
    <w:p>
      <w:pPr>
        <w:pStyle w:val="ListBullet"/>
        <w:spacing w:line="240" w:lineRule="auto"/>
        <w:ind w:left="720"/>
      </w:pPr>
      <w:r>
        <w:rPr>
          <w:lang w:val="hi_IN" w:bidi="hi_IN"/>
        </w:rPr>
      </w:r>
      <w:r>
        <w:rPr>
          <w:lang w:val="hi_IN" w:bidi="hi_IN"/>
        </w:rPr>
        <w:t>विवाहित स्त्री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 समूह से विधियों का अभिनय उसी तरह से करवा सकते हैं जैसे मूसा उनका वर्णन करता है।</w:t>
      </w:r>
    </w:p>
    <w:p>
      <w:pPr/>
      <w:r>
        <w:rPr>
          <w:lang w:val="hi_IN" w:bidi="hi_IN"/>
        </w:rPr>
      </w:r>
      <w:r>
        <w:rPr>
          <w:lang w:val="hi_IN" w:bidi="hi_IN"/>
        </w:rPr>
        <w:t>मूसा इस्राएल के गोत्रों के अगुवों को एक साथ इकट्ठा करता है ताकि उन्हें बताए कि यहोवा ने उन्हें क्या आज्ञा दी है। मूसा उनसे कहता है कि यहोवा का कहना है कि यदि कोई व्यक्ति यहोवा से मन्नत मानता है, तो उसे उस मन्नत की हर बात का पालन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प्रधानों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यदि कोई जवान, अविवाहित स्त्री यहोवा के लिए कोई मन्नत मानती है, और उसका पिता उस मन्नत के बारे में सुनता है, परन्तु कुछ नहीं कहता है, तो उस जवान स्त्री को उस मन्नत को पूरा करना चाहिए। यदि स्त्री का पिता तुरंत उसे उस मन्नत को पूरा करने से मना कर देता है, तो यहोवा उस जवान स्त्री को उस मन्नत से मुक्त कर देगा। यदि कोई जवान स्त्री मन्नत मानती है या लापरवाही में कोई प्रतिज्ञा करती है, और फिर उसकी शादी हो जाती है, तो उसका नया पति ही है जो या तो कुछ न कहे या फिर उसे उस मन्नत को पूरा करने से रोक सकता है। यदि जवान स्त्री का पति तुरंत उसे उस मन्नत को पूरा करने से मना कर देता है, तो यहोवा उस स्त्री को उस मन्नत से मुक्त कर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पति या पिता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जो स्त्रियाँ तलाकशुदा या विधवा हैं, उन्हें अपनी मन्नत की हर बात का पालन करना चाहिए। यदि कोई विवाहित स्त्री मन्नत मानती है, तो उसका पति ही है जो या तो उसे कुछ न कहे या फिर उसे मन्नत मानने से रोक सकता है। लेकिन, यदि उसका पति मन्नत के बारे में सुनता है और उसे मना करने में कुछ दिनों की देरी करता है, तो स्त्री द्वारा मन्नत पूरी न कर पाने के दोष का ज़िम्मेदार उसका पति होगा। यहोवा ने मूसा को ये विधियाँ पति और पत्नी के बीच के संबंध और पिता और उस बेटी के बीच के संबंध के बारे में दी हैं जो अभी भी अपने पिता के घर में रह रही है।</w:t>
      </w:r>
      <w:r>
        <w:rPr>
          <w:lang w:val="hi_IN" w:bidi="hi_IN"/>
        </w:rPr>
      </w:r>
    </w:p>
    <w:p>
      <w:pPr>
        <w:pStyle w:val="Heading3"/>
      </w:pPr>
      <w:r>
        <w:rPr>
          <w:lang w:val="hi_IN" w:bidi="hi_IN"/>
        </w:rPr>
        <w:t>आवश्यक जानकारी</w:t>
      </w:r>
    </w:p>
    <w:p>
      <w:pPr/>
      <w:r>
        <w:rPr>
          <w:lang w:val="hi_IN" w:bidi="hi_IN"/>
        </w:rPr>
      </w:r>
      <w:r>
        <w:rPr>
          <w:lang w:val="hi_IN" w:bidi="hi_IN"/>
        </w:rPr>
        <w:t>गिनती 30:1–16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w:t>
      </w:r>
      <w:r>
        <w:rPr>
          <w:b/>
          <w:lang w:val="hi_IN" w:bidi="hi_IN"/>
        </w:rPr>
        <w:t>इस्राएल</w:t>
      </w:r>
      <w:r>
        <w:rPr>
          <w:lang w:val="hi_IN" w:bidi="hi_IN"/>
        </w:rPr>
        <w:t xml:space="preserve"> के गोत्रों के अगुवों को एक साथ इकट्ठा करता है ताकि उन्हें बताए कि </w:t>
      </w:r>
      <w:r>
        <w:rPr>
          <w:b/>
          <w:lang w:val="hi_IN" w:bidi="hi_IN"/>
        </w:rPr>
        <w:t>यहोवा</w:t>
      </w:r>
      <w:r>
        <w:rPr>
          <w:lang w:val="hi_IN" w:bidi="hi_IN"/>
        </w:rPr>
        <w:t xml:space="preserve"> ने उन्हें क्या आज्ञा दी है। मूसा अगुवों से कहता है कि यहोवा का कहना है कि यदि कोई व्यक्ति </w:t>
      </w:r>
      <w:r>
        <w:rPr>
          <w:b/>
          <w:lang w:val="hi_IN" w:bidi="hi_IN"/>
        </w:rPr>
        <w:t>शपथ</w:t>
      </w:r>
      <w:r>
        <w:rPr>
          <w:lang w:val="hi_IN" w:bidi="hi_IN"/>
        </w:rPr>
        <w:t xml:space="preserve"> के तहत यहोवा से </w:t>
      </w:r>
      <w:r>
        <w:rPr>
          <w:b/>
          <w:lang w:val="hi_IN" w:bidi="hi_IN"/>
        </w:rPr>
        <w:t>मन्नत</w:t>
      </w:r>
      <w:r>
        <w:rPr>
          <w:lang w:val="hi_IN" w:bidi="hi_IN"/>
        </w:rPr>
        <w:t xml:space="preserve"> या प्रतिज्ञा करता है, तो उसे कभी भी उस मन्नत या शपथ को तोड़ना नहीं चाहिए। उस व्यक्ति को अपनी मन्नत या शपथ की हर बात का पालन करना चाहिए। मन्नत और प्रतिज्ञा दोनों ही यहोवा से किए गए गंभीर वादे हैं, और जो व्यक्ति मन्नत या प्रतिज्ञा करता है, उसे उम्मीद होती है कि इसे पूरा करने पर कुछ अच्छा होगा। मन्नत यहोवा के लिए कुछ करने का वादा है। प्रतिज्ञा किसी काम को निश्चित समय के लिए न करने का वादा है। इस्राएल, यहोवा, मन्नत और शपथ के लिए उन्हीं शब्दों का उपयोग करें जिनका उपयोग आपने पिछले भागों में किया है। </w:t>
      </w:r>
      <w:r>
        <w:rPr>
          <w:lang w:val="hi_IN" w:bidi="hi_IN"/>
        </w:rPr>
        <w:t>इस्राएल</w:t>
      </w:r>
      <w:r>
        <w:rPr>
          <w:lang w:val="hi_IN" w:bidi="hi_IN"/>
        </w:rPr>
        <w:t xml:space="preserve">, </w:t>
      </w:r>
      <w:r>
        <w:rPr>
          <w:b/>
          <w:lang w:val="hi_IN" w:bidi="hi_IN"/>
        </w:rPr>
        <w:t>यहोवा</w:t>
      </w:r>
      <w:r>
        <w:rPr>
          <w:lang w:val="hi_IN" w:bidi="hi_IN"/>
        </w:rPr>
        <w:t xml:space="preserve">, </w:t>
      </w:r>
      <w:r>
        <w:rPr>
          <w:b/>
          <w:lang w:val="hi_IN" w:bidi="hi_IN"/>
        </w:rPr>
        <w:t>मन्नत</w:t>
      </w:r>
      <w:r>
        <w:rPr>
          <w:lang w:val="hi_IN" w:bidi="hi_IN"/>
        </w:rPr>
        <w:t xml:space="preserve"> या </w:t>
      </w:r>
      <w:r>
        <w:rPr>
          <w:lang w:val="hi_IN" w:bidi="hi_IN"/>
        </w:rPr>
        <w:t>शपथ</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के रूप में चर्चा करें कि आप </w:t>
      </w:r>
      <w:r>
        <w:rPr>
          <w:b/>
          <w:lang w:val="hi_IN" w:bidi="hi_IN"/>
        </w:rPr>
        <w:t>प्रतिज्ञा</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यदि कोई जवान, अविवाहित स्त्री यहोवा के लिए कोई मन्नत मानती है, और उसका पिता उस मन्नत के बारे में सुनता है, परन्तु कुछ नहीं कहता है, तो उस स्त्री को उस मन्नत को पूरा करना चाहिए। यदि जवान स्त्री का पिता उस स्त्री को मन्नत को मानने से मना कर देता है, तो यहोवा उस स्त्री को उस मन्नत से मुक्त कर देगा या उसे क्षमा कर देगा। इस मामले में, </w:t>
      </w:r>
      <w:r>
        <w:rPr>
          <w:b/>
          <w:lang w:val="hi_IN" w:bidi="hi_IN"/>
        </w:rPr>
        <w:t>क्षमा</w:t>
      </w:r>
      <w:r>
        <w:rPr>
          <w:lang w:val="hi_IN" w:bidi="hi_IN"/>
        </w:rPr>
        <w:t xml:space="preserve"> किसी को आज़ाद करने का विचार है। उसी शब्द का उपयोग करें जिसका उपयोग आपने पिछले भागों में क्षमा करने के लिए किया है। </w:t>
      </w:r>
      <w:r>
        <w:rPr>
          <w:lang w:val="hi_IN" w:bidi="hi_IN"/>
        </w:rPr>
        <w:t>क्षमा</w:t>
      </w:r>
      <w:r>
        <w:rPr>
          <w:lang w:val="hi_IN" w:bidi="hi_IN"/>
        </w:rPr>
        <w:t xml:space="preserve"> के बारे में अधिक जानकारी के लिए, मुख्य शब्दावली देखें।</w:t>
      </w:r>
    </w:p>
    <w:p>
      <w:pPr/>
      <w:r>
        <w:rPr>
          <w:lang w:val="hi_IN" w:bidi="hi_IN"/>
        </w:rPr>
      </w:r>
      <w:r>
        <w:rPr>
          <w:lang w:val="hi_IN" w:bidi="hi_IN"/>
        </w:rPr>
        <w:t xml:space="preserve">यदि कोई जवान स्त्री मन्नत मानती है या लापरवाही में कोई प्रतिज्ञा करती है, और फिर उसकी शादी हो जाती है, तो उसका नया पति ही है जो या तो कुछ न कहे या फिर उसे उस मन्नत को पूरा करने से रोक सकता है। यदि स्त्री का पति उसे उस मन्नत को पूरा करने से मना कर देता है, तो यहोवा उस स्त्री को उस मन्नत से मुक्त कर देगा। जो स्त्रियाँ </w:t>
      </w:r>
      <w:r>
        <w:rPr>
          <w:b/>
          <w:lang w:val="hi_IN" w:bidi="hi_IN"/>
        </w:rPr>
        <w:t>तलाकशुदा</w:t>
      </w:r>
      <w:r>
        <w:rPr>
          <w:lang w:val="hi_IN" w:bidi="hi_IN"/>
        </w:rPr>
        <w:t xml:space="preserve"> या </w:t>
      </w:r>
      <w:r>
        <w:rPr>
          <w:b/>
          <w:lang w:val="hi_IN" w:bidi="hi_IN"/>
        </w:rPr>
        <w:t>विधवा</w:t>
      </w:r>
      <w:r>
        <w:rPr>
          <w:lang w:val="hi_IN" w:bidi="hi_IN"/>
        </w:rPr>
        <w:t xml:space="preserve"> हैं, उन्हें अपनी मन्नत की हर बात का पालन करना चाहिए। तलाक एक पति और पत्नी के बीच एक स्थायी कानूनी अलगाव होता है। विधवा वह स्त्री होती है जिसके पति की मृत्यु हो गई हो।</w:t>
      </w:r>
    </w:p>
    <w:p>
      <w:pPr/>
      <w:r>
        <w:rPr>
          <w:lang w:val="hi_IN" w:bidi="hi_IN"/>
        </w:rPr>
      </w:r>
      <w:r>
        <w:rPr>
          <w:lang w:val="hi_IN" w:bidi="hi_IN"/>
        </w:rPr>
        <w:t xml:space="preserve">यहाँ रुकें और समूह के रूप में चर्चा करें कि आप </w:t>
      </w:r>
      <w:r>
        <w:rPr>
          <w:b/>
          <w:lang w:val="hi_IN" w:bidi="hi_IN"/>
        </w:rPr>
        <w:t>विधवा</w:t>
      </w:r>
      <w:r>
        <w:rPr>
          <w:lang w:val="hi_IN" w:bidi="hi_IN"/>
        </w:rPr>
        <w:t xml:space="preserve"> और </w:t>
      </w:r>
      <w:r>
        <w:rPr>
          <w:b/>
          <w:lang w:val="hi_IN" w:bidi="hi_IN"/>
        </w:rPr>
        <w:t>तलाकशुदा</w:t>
      </w:r>
      <w:r>
        <w:rPr>
          <w:lang w:val="hi_IN" w:bidi="hi_IN"/>
        </w:rPr>
        <w:t xml:space="preserve"> के लिए किस शब्द या वाक्यांश का उपयोग करेंगे। अधिक जानकारी के लिए मुख्य शब्दावली में </w:t>
      </w:r>
      <w:r>
        <w:rPr>
          <w:lang w:val="hi_IN" w:bidi="hi_IN"/>
        </w:rPr>
        <w:t>तलाक</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यदि कोई विवाहित स्त्री मन्नत मानती है, तो उसका पति ही है जो या तो कुछ न कहे या फिर उसे उस मन्नत को पूरा करने से मना कर सकता है। लेकिन, यदि स्त्री के पति को उस मन्नत के बारे में पता चलता है और वह उसे रोकने के लिए कुछ दिन इंतज़ार करता है, तो मन्नत पूरी न कर पाने की वजह से स्त्री पर जो दोष आता है, उसके लिए उसका पति ज़िम्मेदार होता है। यहोवा ने मूसा को ये विधियाँ पति और पत्नी के बीच के संबंध और पिता और उस बेटी के बीच के संबंध के बारे में दी हैं जो अभी भी अपने पिता के घर में रह रही है। </w:t>
      </w:r>
      <w:r>
        <w:rPr>
          <w:b/>
          <w:lang w:val="hi_IN" w:bidi="hi_IN"/>
        </w:rPr>
        <w:t>विधियों</w:t>
      </w:r>
      <w:r>
        <w:rPr>
          <w:lang w:val="hi_IN" w:bidi="hi_IN"/>
        </w:rPr>
        <w:t xml:space="preserve"> के लिए उसी शब्द का उपयोग करें जिसका उपयोग आपने पिछले भागों में किया है, और </w:t>
      </w:r>
      <w:r>
        <w:rPr>
          <w:b/>
          <w:lang w:val="hi_IN" w:bidi="hi_IN"/>
        </w:rPr>
        <w:t>विधियों</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31:1–24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31:1–24 को सुनें और अपने मन में रखें।</w:t>
      </w:r>
    </w:p>
    <w:p>
      <w:pPr/>
      <w:r>
        <w:rPr>
          <w:lang w:val="hi_IN" w:bidi="hi_IN"/>
        </w:rPr>
      </w:r>
      <w:r>
        <w:rPr>
          <w:lang w:val="hi_IN" w:bidi="hi_IN"/>
        </w:rPr>
        <w:t>यदि सम्भव हो, तो गिनती 31:1–24 का ऑडियो संस्करण तीन बार, तीन अलग-अलग अनुवादों में सुनें। 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31:1–24 का ऑडियो संस्करण सबसे आसानी से समझ में आने वाले अनुवाद में सुनें।</w:t>
      </w:r>
    </w:p>
    <w:p>
      <w:pPr/>
      <w:r>
        <w:rPr>
          <w:lang w:val="hi_IN" w:bidi="hi_IN"/>
        </w:rPr>
      </w:r>
      <w:r>
        <w:rPr>
          <w:lang w:val="hi_IN" w:bidi="hi_IN"/>
        </w:rPr>
        <w:t>इस कहानी में, इस्राएली मोआब के मैदानों में, यरदन नदी के पास, यरीहो से ठीक पार शित्तीम में डेरा डाले हुए हैं। इस स्थान में, इस्राएली प्रतिज्ञा किए हुए देश के पास हैं। इस्राएलियों को आखिरकार कनान में पहुँचने के लिए केवल यरदन नदी को पार करना है।</w:t>
      </w:r>
    </w:p>
    <w:p>
      <w:pPr/>
      <w:r>
        <w:rPr>
          <w:lang w:val="hi_IN" w:bidi="hi_IN"/>
        </w:rPr>
      </w:r>
      <w:r>
        <w:rPr>
          <w:lang w:val="hi_IN" w:bidi="hi_IN"/>
        </w:rPr>
        <w:t xml:space="preserve">यहाँ रुकें और समूह के रूप में नक्शा देखें। </w:t>
      </w:r>
      <w:r>
        <w:rPr>
          <w:b/>
          <w:lang w:val="hi_IN" w:bidi="hi_IN"/>
        </w:rPr>
        <w:t>इस्राएल की प्रतिज्ञा किए हुए देश की यात्रा</w:t>
      </w:r>
      <w:r>
        <w:rPr>
          <w:lang w:val="hi_IN" w:bidi="hi_IN"/>
        </w:rPr>
        <w:t xml:space="preserve"> का पता लगाएँ। इस ऑडियो को यहाँ रोकें।</w:t>
      </w:r>
    </w:p>
    <w:p>
      <w:pPr/>
      <w:r>
        <w:rPr>
          <w:lang w:val="hi_IN" w:bidi="hi_IN"/>
        </w:rPr>
      </w:r>
      <w:r>
        <w:rPr>
          <w:lang w:val="hi_IN" w:bidi="hi_IN"/>
        </w:rPr>
        <w:t>पिछली कहानी में, जब इस्राएली मोआब के मैदानों में शित्तीम में ठहरे हुए थे, तब इस्राएलियों ने यहोवा के विरुद्ध एक गंभीर पाप किया। कुछ इस्राएली पुरुषों ने मिद्यानी स्त्रियों के साथ यौन पाप किया था। अंततः मिद्यानी स्त्रियों ने इस्राएलियों को पोर के बाल की आराधना करने के लिए प्रभावित किया, वह देवता जिसकी उपासना मोआबी और मिद्यानी करते थे। इससे यहोवा बहुत क्रोधित हो गया। यहोवा ने मूसा से कहा कि वह मिद्यानियों के साथ शत्रुओं की तरह व्यवहार करे। मिद्यानियों ने इस्राएलियों के साथ जो किया, उसके कारण यहोवा ने मिद्यानियों को मार डालने के लिए कहा था। किसी तरह उस दण्ड को टाल दिया गया।</w:t>
      </w:r>
    </w:p>
    <w:p>
      <w:pPr/>
      <w:r>
        <w:rPr>
          <w:lang w:val="hi_IN" w:bidi="hi_IN"/>
        </w:rPr>
      </w:r>
      <w:r>
        <w:rPr>
          <w:lang w:val="hi_IN" w:bidi="hi_IN"/>
        </w:rPr>
        <w:t>अब, इस कहानी में, यह समय यहोवा के लिए मिद्यानियों को दण्ड देने का है, इससे पहले कि इस्राएली मोआब के मैदानों को छोड़कर प्रतिज्ञा के देश की ओर जाए। यहोवा मूसा को आज्ञा देता है कि वह मिद्यानियों से इस्राएलियों को यहोवा के विरुद्ध पाप करने के लिए प्रभावित करने का बदला ले, या उन्हें दण्ड दे। यहोवा इस स्थिति का उपयोग इस्राएलियों को यह सिखाने के लिए करेगा कि युद्ध के समय में इस्राएलियों को क्या करना चाहिए। शायद यह इस्राएलियों को उन युद्धों के लिए तैयार करने के लिए है, जो प्रतिज्ञा किए हुए देश पर विजय प्राप्त करने के दौरान उनका इंतज़ार कर रहे हैं। यह कहानी युद्ध से जुड़े निर्देशों और शुद्धिकरण के अनुष्ठानों को बताती है।</w:t>
      </w:r>
    </w:p>
    <w:p>
      <w:pPr/>
      <w:r>
        <w:rPr>
          <w:lang w:val="hi_IN" w:bidi="hi_IN"/>
        </w:rPr>
      </w:r>
      <w:r>
        <w:rPr>
          <w:lang w:val="hi_IN" w:bidi="hi_IN"/>
        </w:rPr>
        <w:t>इस्राएली सैनिकों को मिद्यानियों को दण्ड देने के लिए वापस दक्षिण की ओर जाना होगा। मिद्यानी अलग-अलग गोत्रों का एक समूह हैं जो राजनीतिक और धार्मिक उद्देश्यों के लिए एक साथ इकट्ठा होते हैं। मिद्यान एदोम के दक्षिण में और एलत की खाड़ी के पूर्व में स्थित है।</w:t>
      </w:r>
    </w:p>
    <w:p>
      <w:pPr/>
      <w:r>
        <w:rPr>
          <w:lang w:val="hi_IN" w:bidi="hi_IN"/>
        </w:rPr>
      </w:r>
      <w:r>
        <w:rPr>
          <w:lang w:val="hi_IN" w:bidi="hi_IN"/>
        </w:rPr>
        <w:t>यहोवा मूसा से कहता है कि वह मिद्यानियों के विरुद्ध यह युद्ध लड़ने के लिए इस्राएल के प्रत्येक गोत्र से 1,000 पुरुषों को भेजे। पीनहास इन लोगों की अगुवाई करेगा। इस युद्ध में पीनहास एक महत्वपूर्ण व्यक्ति है, क्योंकि पीनहास ने उस समय ख़ास भूमिका निभाई थी जब इस्राएलियों ने मिद्यानी स्त्रियों के साथ मिलकर पाप किया था और यहोवा ने इस्राएलियों को एक महामारी से दण्ड दिया था। आपको याद होगा कि पीनहास ने यहोवा के लिए जुनून दिखाया था। एक इस्राएली पुरुष और एक मिद्यानी स्त्री लोगों के सामने बिना शर्म के साथ चलते थे। जब पीनहास ने उन्हें देखा, तो पीनहास उठ खड़ा हुआ, उस पुरुष और स्त्री के पीछे गया, और उसी समय उस मिद्यानी स्त्री के साथ इस्राएली पुरुष को एक ही बार में मार डाला। ठीक तभी, पीनहास के काम के कारण यहोवा ने महामारी को रोक दिया।</w:t>
      </w:r>
    </w:p>
    <w:p>
      <w:pPr/>
      <w:r>
        <w:rPr>
          <w:lang w:val="hi_IN" w:bidi="hi_IN"/>
        </w:rPr>
      </w:r>
      <w:r>
        <w:rPr>
          <w:lang w:val="hi_IN" w:bidi="hi_IN"/>
        </w:rPr>
        <w:t>शायद पीनहास के सैनिकों के साथ मिद्यानियों को दण्ड देने के लिए जाने का एक और कारण यह था कि याजक एलीआज़र को अपने याजकीय पद की शुद्धता बनाए रखनी थी। यहोवा ने याजक को आज्ञा दी थी कि वह लहू और मरे हुए शरीरों को छूकर अपने आप को अशुद्ध न करें। यदि एलीआजर अशुद्ध हो जाता है, तो उसे मिलापवाले तम्बू में प्रवेश करने की अनुमति नहीं होती। एलीआजर लोगों की ओर से यहोवा की सेवा नहीं कर पाएगा।</w:t>
      </w:r>
    </w:p>
    <w:p>
      <w:pPr/>
      <w:r>
        <w:rPr>
          <w:lang w:val="hi_IN" w:bidi="hi_IN"/>
        </w:rPr>
      </w:r>
      <w:r>
        <w:rPr>
          <w:lang w:val="hi_IN" w:bidi="hi_IN"/>
        </w:rPr>
        <w:t>हालाँकि, भले ही एलीआजर को मरे हुए शरीरों से दूर रहकर अपनी शुद्धता बनाए रखनी थी, फिर भी इस्राएलियों को भी यहोवा के आदेश के बिना युद्ध में नहीं जाना चाहिए। पीनहास पवित्र स्थान से याजकीय पात्र और युद्ध के संकेत के लिए तुरहियों को ले आता है। जब इस्राएली सीनै पर्वत से निकलकर प्रतिज्ञा किए हुए देश की ओर अपनी यात्रा शुरू करने वाले थे, तब यहोवा ने मूसा से कहा था कि वह इस्राएलियों को निर्देश दें कि जब भी वे युद्ध के लिए जाएँ, तो तुरही फूँकें। तुरही फूँकने का अर्थ है कि यहोवा की उपस्थिति इस्राएलियों के साथ जाती है और यहोवा उन्हें बचाएगा।</w:t>
      </w:r>
    </w:p>
    <w:p>
      <w:pPr/>
      <w:r>
        <w:rPr>
          <w:lang w:val="hi_IN" w:bidi="hi_IN"/>
        </w:rPr>
      </w:r>
      <w:r>
        <w:rPr>
          <w:lang w:val="hi_IN" w:bidi="hi_IN"/>
        </w:rPr>
        <w:t xml:space="preserve">समूह के रूप में यहाँ रुकें और </w:t>
      </w:r>
      <w:r>
        <w:rPr>
          <w:lang w:val="hi_IN" w:bidi="hi_IN"/>
        </w:rPr>
        <w:t>याजकीय पात्र</w:t>
      </w:r>
      <w:r>
        <w:rPr>
          <w:lang w:val="hi_IN" w:bidi="hi_IN"/>
        </w:rPr>
        <w:t xml:space="preserve"> और </w:t>
      </w:r>
      <w:r>
        <w:rPr>
          <w:b/>
          <w:lang w:val="hi_IN" w:bidi="hi_IN"/>
        </w:rPr>
        <w:t>चाँदी की तुरही</w:t>
      </w:r>
      <w:r>
        <w:rPr>
          <w:lang w:val="hi_IN" w:bidi="hi_IN"/>
        </w:rPr>
        <w:t xml:space="preserve"> की तस्वीर देखें। इस ऑडियो को यहाँ रोकें।</w:t>
      </w:r>
    </w:p>
    <w:p>
      <w:pPr/>
      <w:r>
        <w:rPr>
          <w:lang w:val="hi_IN" w:bidi="hi_IN"/>
        </w:rPr>
      </w:r>
      <w:r>
        <w:rPr>
          <w:lang w:val="hi_IN" w:bidi="hi_IN"/>
        </w:rPr>
        <w:t>रुकें और समूह में चर्चा करें कि आपकी संस्कृति में युद्ध में अगुवाई के लिए आप लोगों को कैसे चुनते हैं। ये लोग युद्ध में अपने साथ कौन-सी वस्तुएँ ले जाएँगे, और क्यों? इस ऑडियो को यहाँ रोकें।</w:t>
      </w:r>
    </w:p>
    <w:p>
      <w:pPr/>
      <w:r>
        <w:rPr>
          <w:lang w:val="hi_IN" w:bidi="hi_IN"/>
        </w:rPr>
      </w:r>
      <w:r>
        <w:rPr>
          <w:lang w:val="hi_IN" w:bidi="hi_IN"/>
        </w:rPr>
        <w:t>इस्राएली मिद्यानियों के विरुद्ध युद्ध करते हैं और जो कोई भी उन्हें मिलता है, उसे वे मार डालते हैं। सैनिक मिद्यान के सभी राजाओं को मार डालते हैं। सैनिक स्त्रियों और बच्चों को बंदी बना लेते हैं और बड़ी संख्या में खेत के पशु और खजाने को इकट्ठा करते हैं। इससे इस्राएलियों के पास खेत के पशुओं और खजाने की संख्या बहुत बढ़ जाती है। हालाँकि, कहानी में यह भी उल्लेख किया गया है कि सैनिक बिलाम को मार डालते हैं। आपको याद होगा कि जब इस्राएलियों ने मोआब के मैदानों में अपना डेरा डाला था, तो मोआब के राजा बालाक ने बिलाम को इस्राएलियों को श्राप देने के लिए रखा था। हालाँकि, बिलाम इस्राएलियों को श्राप नहीं दे सका था, क्योंकि यहोवा ने इसकी अनुमति नहीं दी। यहोवा ने बिलाम से बार-बार कहा था कि वह इस्राएलियों को नुकसान न पहुँचाए। वह कहानी इस बात पर खत्म हुई थी कि बालाक और बिलाम दोनों अलग-अलग अपने शहरों को लौट गए। हमें निश्चित रूप से पता नहीं है कि इस कहानी में बिलाम पूरी तरह से अपने घर लौट जाने के बजाय मिद्यानियों के साथ क्यों ठहरा रहा। शायद बिलाम रुक गया और मिद्यानियों के बीच रहने लगा।</w:t>
      </w:r>
    </w:p>
    <w:p>
      <w:pPr/>
      <w:r>
        <w:rPr>
          <w:lang w:val="hi_IN" w:bidi="hi_IN"/>
        </w:rPr>
      </w:r>
      <w:r>
        <w:rPr>
          <w:lang w:val="hi_IN" w:bidi="hi_IN"/>
        </w:rPr>
        <w:t>इस्राएली खज़ाना और बंदियों को मोआब के मैदानों में स्थित डेरे में वापस ले आते हैं। जब मूसा उन्हें देखता है तो वह क्रोधित हो जाता है, क्योंकि उन्होंने सभी लड़कों को नहीं मारा था। मूसा इस्राएली सैनिकों को आज्ञा देता है कि वे उन सभी लड़कों को और सभी स्त्रियों को मार डालें जो विवाहित हैं या जिन्होंने किसी पुरुष के साथ यौन संबंध बनाए हैं। ऐसा इसलिए किया गया ताकि मिद्यानी लोग इस्राएलियों के बीच आगे बच्चे पैदा न कर सकें। यहोवा उन स्त्रियों को भी दण्ड देना चाहता है, क्योंकि उन्हीं स्त्रियों ने इस्राएली पुरुषों के साथ सोकर उन्हें यहोवा के विरुद्ध पाप करने के लिए उकसाया था। मूसा इस्राएलियों को सभी जवान लड़कियों को दासी और पत्नियों के रूप में अपने लिए रखने की अनुमति देता है।</w:t>
      </w:r>
    </w:p>
    <w:p>
      <w:pPr/>
      <w:r>
        <w:rPr>
          <w:lang w:val="hi_IN" w:bidi="hi_IN"/>
        </w:rPr>
      </w:r>
      <w:r>
        <w:rPr>
          <w:lang w:val="hi_IN" w:bidi="hi_IN"/>
        </w:rPr>
        <w:t>सैनिकों को समुदाय में फिर से शामिल होने से पहले शुद्धिकरण का अनुष्ठान करना होगा। यह उन शुद्धता के नियमों के अनुसार है जो मूसा ने पहले इस्राएलियों को दिए थे। शुद्धता के नियम कहते हैं कि लहू और मरे हुए शरीरों को छूने से यहोवा के लोग अशुद्ध हो जाते हैं। शुद्धता के नियम यह भी कहते हैं कि अशुद्ध लोगों को छूने से दूसरा व्यक्ति भी अशुद्ध हो जाता है। यही कारण है कि सैनिकों को सात दिन तक डेरे के बाहर रहना चाहिए, ताकि वे पूरे डेरे को अशुद्ध न कर दें। सैनिकों को अपने आपको शुद्ध करने के लिए, तीसरे और सातवें दिन अपने शरीर और अपनी सभी वस्तुओं को धोना है।</w:t>
      </w:r>
    </w:p>
    <w:p>
      <w:pPr/>
      <w:r>
        <w:rPr>
          <w:lang w:val="hi_IN" w:bidi="hi_IN"/>
        </w:rPr>
      </w:r>
      <w:r>
        <w:rPr>
          <w:lang w:val="hi_IN" w:bidi="hi_IN"/>
        </w:rPr>
        <w:t>यहाँ रुकें और समूह में चर्चा करें: जब आपके सैनिक युद्ध से वापस आते हैं, तो वे फिर से अपने समुदायों में प्रवेश करने से पहले वे किस तरह की चीज़ें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31:1–24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को युद्ध में जाने और मिद्यानियों के विरुद्ध यहोवा के न्याय को पूरा करने का निर्देश देता है। मूसा सैनिकों को इकट्ठा करता है और उन्हें पीनहास की अगुवाई में मिद्यानियों के विरुद्ध युद्ध के लिए भेजता है।</w:t>
      </w:r>
    </w:p>
    <w:p>
      <w:pPr/>
      <w:r>
        <w:rPr>
          <w:lang w:val="hi_IN" w:bidi="hi_IN"/>
        </w:rPr>
      </w:r>
      <w:r>
        <w:rPr>
          <w:b/>
          <w:lang w:val="hi_IN" w:bidi="hi_IN"/>
        </w:rPr>
        <w:t>दूसरे दृश्य में:</w:t>
      </w:r>
      <w:r>
        <w:rPr>
          <w:lang w:val="hi_IN" w:bidi="hi_IN"/>
        </w:rPr>
        <w:t xml:space="preserve"> इस्राएली सैनिक मिद्यानियों को नष्ट कर देते हैं और युद्ध में पकड़े गए लोगों, पालतू जानवरों और खजाने को अपने साथ ले आते हैं।</w:t>
      </w:r>
    </w:p>
    <w:p>
      <w:pPr/>
      <w:r>
        <w:rPr>
          <w:lang w:val="hi_IN" w:bidi="hi_IN"/>
        </w:rPr>
      </w:r>
      <w:r>
        <w:rPr>
          <w:b/>
          <w:lang w:val="hi_IN" w:bidi="hi_IN"/>
        </w:rPr>
        <w:t>तीसरे दृश्य में:</w:t>
      </w:r>
      <w:r>
        <w:rPr>
          <w:lang w:val="hi_IN" w:bidi="hi_IN"/>
        </w:rPr>
        <w:t xml:space="preserve"> मूसा क्रोधित हो जाता है क्योंकि सैनिक मिद्यानी स्त्रियों को अपने साथ ले आए थे।</w:t>
      </w:r>
    </w:p>
    <w:p>
      <w:pPr/>
      <w:r>
        <w:rPr>
          <w:lang w:val="hi_IN" w:bidi="hi_IN"/>
        </w:rPr>
      </w:r>
      <w:r>
        <w:rPr>
          <w:b/>
          <w:lang w:val="hi_IN" w:bidi="hi_IN"/>
        </w:rPr>
        <w:t>चौथे दृश्य में:</w:t>
      </w:r>
      <w:r>
        <w:rPr>
          <w:lang w:val="hi_IN" w:bidi="hi_IN"/>
        </w:rPr>
        <w:t xml:space="preserve"> मूसा और एलीआजर सैनिकों को निर्देश देते हैं कि वे डेरे में प्रवेश करने और समुदाय में शामिल होने से पहले स्वयं को, बंदियों को और युद्ध के खजाने को शुद्ध करें।</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इस्राएली सेना के सेनापति</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मिद्यानी</w:t>
      </w:r>
    </w:p>
    <w:p>
      <w:pPr>
        <w:pStyle w:val="ListBullet"/>
        <w:spacing w:line="240" w:lineRule="auto"/>
        <w:ind w:left="720"/>
      </w:pPr>
      <w:r>
        <w:rPr>
          <w:lang w:val="hi_IN" w:bidi="hi_IN"/>
        </w:rPr>
      </w:r>
      <w:r>
        <w:rPr>
          <w:lang w:val="hi_IN" w:bidi="hi_IN"/>
        </w:rPr>
        <w:t>मिद्यानी राजा</w:t>
      </w:r>
    </w:p>
    <w:p>
      <w:pPr>
        <w:pStyle w:val="ListBullet"/>
        <w:spacing w:line="240" w:lineRule="auto"/>
        <w:ind w:left="720"/>
      </w:pPr>
      <w:r>
        <w:rPr>
          <w:lang w:val="hi_IN" w:bidi="hi_IN"/>
        </w:rPr>
      </w:r>
      <w:r>
        <w:rPr>
          <w:lang w:val="hi_IN" w:bidi="hi_IN"/>
        </w:rPr>
        <w:t>बोर का पुत्र बिलाम</w:t>
      </w:r>
    </w:p>
    <w:p>
      <w:pPr>
        <w:pStyle w:val="ListBullet"/>
        <w:spacing w:line="240" w:lineRule="auto"/>
        <w:ind w:left="720"/>
      </w:pPr>
      <w:r>
        <w:rPr>
          <w:lang w:val="hi_IN" w:bidi="hi_IN"/>
        </w:rPr>
      </w:r>
      <w:r>
        <w:rPr>
          <w:lang w:val="hi_IN" w:bidi="hi_IN"/>
        </w:rPr>
        <w:t>मिद्यानी स्त्रियाँ</w:t>
      </w:r>
    </w:p>
    <w:p>
      <w:pPr>
        <w:pStyle w:val="ListBullet"/>
        <w:spacing w:line="240" w:lineRule="auto"/>
        <w:ind w:left="720"/>
      </w:pPr>
      <w:r>
        <w:rPr>
          <w:lang w:val="hi_IN" w:bidi="hi_IN"/>
        </w:rPr>
      </w:r>
      <w:r>
        <w:rPr>
          <w:lang w:val="hi_IN" w:bidi="hi_IN"/>
        </w:rPr>
        <w:t>मिद्यानी लड़के</w:t>
      </w:r>
    </w:p>
    <w:p>
      <w:pPr>
        <w:pStyle w:val="ListBullet"/>
        <w:spacing w:line="240" w:lineRule="auto"/>
        <w:ind w:left="720"/>
      </w:pPr>
      <w:r>
        <w:rPr>
          <w:lang w:val="hi_IN" w:bidi="hi_IN"/>
        </w:rPr>
      </w:r>
      <w:r>
        <w:rPr>
          <w:lang w:val="hi_IN" w:bidi="hi_IN"/>
        </w:rPr>
        <w:t>मिद्यानी जवान कुँवारियाँ</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मूसा को आज्ञा देता है कि वह इस्राएलियों के लिए मिद्यानियों को दण्ड दे। यहोवा मूसा से मिद्यानियों के विरुद्ध युद्ध में जाने के लिए कहता है। यह निर्देश इस्राएल के युद्ध सेनापति के रूप में यहोवा की ओर से मूसा का अंतिम आदेश है। यहोवा मूसा को आज्ञा देता है कि वह उस महामारी में मारे गए इस्राएलियों का बदला लें और उनके दोषियों को दण्ड दें। पिछली कहानी में महामारी तब फैली थी जब इस्राएली मोआब के मैदानों में शित्तीम में रुके हुए थे और वहाँ डेरा डाले हुए थे। उस कहानी में, कुछ इस्राएली पुरुषों ने मिद्यानी स्त्रियों के साथ यौन पाप किया था। जल्द ही मिद्यानी स्त्रियों ने इन पुरुषों को पोर के बाल की उपासना करने के लिए प्रभावित किया था। इस्राएलियों ने जो किया था, उसके बारे में यहोवा बहुत क्रोधित था। इसके परिणामस्वरूप, यहोवा ने एक ऐसी महामारी फैलाई, जिससे बड़ी संख्या में इस्राएली मारे गए। लेकिन यहोवा ने अभी तक मिद्यानियों को दण्ड नहीं दिया है। इसलिए इस बार, यहोवा मिद्यानियों को, इस्राएलियों को पोर के बाल की उपासना करने के लिए प्रभावित करने के लिए दण्ड देने वाला है।</w:t>
      </w:r>
    </w:p>
    <w:p>
      <w:pPr/>
      <w:r>
        <w:rPr>
          <w:lang w:val="hi_IN" w:bidi="hi_IN"/>
        </w:rPr>
      </w:r>
      <w:r>
        <w:rPr>
          <w:lang w:val="hi_IN" w:bidi="hi_IN"/>
        </w:rPr>
        <w:t xml:space="preserve">यहाँ रुकें और एक समूह के रूप में </w:t>
      </w:r>
      <w:r>
        <w:rPr>
          <w:b/>
          <w:lang w:val="hi_IN" w:bidi="hi_IN"/>
        </w:rPr>
        <w:t>पोर के बाल</w:t>
      </w:r>
      <w:r>
        <w:rPr>
          <w:lang w:val="hi_IN" w:bidi="hi_IN"/>
        </w:rPr>
        <w:t xml:space="preserve"> की तस्वीर देखें। इस ऑडियो को यहाँ रोकें।</w:t>
      </w:r>
    </w:p>
    <w:p>
      <w:pPr/>
      <w:r>
        <w:rPr>
          <w:lang w:val="hi_IN" w:bidi="hi_IN"/>
        </w:rPr>
      </w:r>
      <w:r>
        <w:rPr>
          <w:lang w:val="hi_IN" w:bidi="hi_IN"/>
        </w:rPr>
        <w:t>दूसरे दृश्य में, मूसा वही करता है जो यहोवा ने उसे करने की आज्ञा दी थी। मूसा इस्राएलियों को आदेश देता है कि वे मिद्यानियों के विरुद्ध युद्ध करने के लिए लोगों को इकट्ठा करें और इस्राएलियों का बदला लें। बदला लेने का अर्थ है किसी व्यक्ति, या लोगों के समूह को उस नुकसान के लिए हानि पहुँचाना जो उन्होंने पहले उस व्यक्ति को पहुँचाया था जो अभी बदला ले रहा है। बदले को किए गए नुकसान के लिए दण्ड या परिणाम के रूप में देखा जा सकता है।</w:t>
      </w:r>
    </w:p>
    <w:p>
      <w:pPr/>
      <w:r>
        <w:rPr>
          <w:lang w:val="hi_IN" w:bidi="hi_IN"/>
        </w:rPr>
      </w:r>
      <w:r>
        <w:rPr>
          <w:lang w:val="hi_IN" w:bidi="hi_IN"/>
        </w:rPr>
        <w:t>यहाँ रुकें और समूह के रूप में इस प्रश्न पर चर्चा करें: आपकी संस्कृति में, आप अन्य लोगों के विरुद्ध बदला लेने का वर्णन कैसे करते हैं? इस ऑडियो को यहाँ रोकें।</w:t>
      </w:r>
    </w:p>
    <w:p>
      <w:pPr/>
      <w:r>
        <w:rPr>
          <w:lang w:val="hi_IN" w:bidi="hi_IN"/>
        </w:rPr>
      </w:r>
      <w:r>
        <w:rPr>
          <w:lang w:val="hi_IN" w:bidi="hi_IN"/>
        </w:rPr>
        <w:t>मूसा इस्राएलियों को आदेश देता है कि वे इस्राएल के 12 गोत्रों में से प्रत्येक से 1,000 पुरुषों को इकट्ठा करें। इस्राएल के गोत्र उन पुरुषों को इकट्ठा करते हैं और उन्हें मिद्यानियों पर आक्रमण करने के लिए वह सब कुछ देते हैं जिसकी उन्हें आवश्यकता है। मूसा सैनिकों को याजक एलीआजर के पुत्र पीनहास के साथ भेजता है। पीनहास पवित्र स्थान के याजकीय पात्र और तुरहियाँ लिए हुए होगा।</w:t>
      </w:r>
    </w:p>
    <w:p>
      <w:pPr/>
      <w:r>
        <w:rPr>
          <w:lang w:val="hi_IN" w:bidi="hi_IN"/>
        </w:rPr>
      </w:r>
      <w:r>
        <w:rPr>
          <w:lang w:val="hi_IN" w:bidi="hi_IN"/>
        </w:rPr>
        <w:t>तीसरे दृश्य में, हम देखते हैं कि युद्ध कैसे हुआ। इस्राएली सैनिक, मिद्यानियों को दण्ड देने के लिए जाकर, यहोवा द्वारा मूसा को दी गई आज्ञा का पालन करते हैं। सैनिक उन सभी मिद्यानी पुरुषों को मार डालते हैं जो उन्हें मिलते हैं। वे लोग मिद्यान के पाँच राजाओं को भी मार डालते हैं।</w:t>
      </w:r>
    </w:p>
    <w:p>
      <w:pPr/>
      <w:r>
        <w:rPr>
          <w:lang w:val="hi_IN" w:bidi="hi_IN"/>
        </w:rPr>
      </w:r>
      <w:r>
        <w:rPr>
          <w:lang w:val="hi_IN" w:bidi="hi_IN"/>
        </w:rPr>
        <w:t xml:space="preserve">यहाँ रुकें, और समूह के रूप में </w:t>
      </w:r>
      <w:r>
        <w:rPr>
          <w:b/>
          <w:lang w:val="hi_IN" w:bidi="hi_IN"/>
        </w:rPr>
        <w:t>इस्राएलियों की मिस्र से प्रतिज्ञा किए हुए देश तक की यात्रा</w:t>
      </w:r>
      <w:r>
        <w:rPr>
          <w:lang w:val="hi_IN" w:bidi="hi_IN"/>
        </w:rPr>
        <w:t xml:space="preserve"> का नक्शा देखें, और मिद्यान का पता लगाएँ। इस ऑडियो को यहाँ रोकें।</w:t>
      </w:r>
    </w:p>
    <w:p>
      <w:pPr/>
      <w:r>
        <w:rPr>
          <w:lang w:val="hi_IN" w:bidi="hi_IN"/>
        </w:rPr>
      </w:r>
      <w:r>
        <w:rPr>
          <w:lang w:val="hi_IN" w:bidi="hi_IN"/>
        </w:rPr>
        <w:t>सैनिक मिद्यान के राजाओं को मार डालते हैं। ये राजा एवी, रेकेम, सूर, हूर और रेबा थे। सैनिक बोर के पुत्र बिलाम को भी मार डालते हैं।</w:t>
      </w:r>
    </w:p>
    <w:p>
      <w:pPr/>
      <w:r>
        <w:rPr>
          <w:lang w:val="hi_IN" w:bidi="hi_IN"/>
        </w:rPr>
      </w:r>
      <w:r>
        <w:rPr>
          <w:lang w:val="hi_IN" w:bidi="hi_IN"/>
        </w:rPr>
        <w:t>इस्राएली सैनिक मिद्यानियों को लूट लेते हैं। सैनिक मिद्यानी स्त्रियों और बच्चों को बंदी बनाकर अपने साथ ले जाते हैं। सैनिक मिद्यानियों के सभी पालतू पशुओं और खजाने को भी अपने साथ ले जाते हैं। पालतू पशुओं में गाय और भेड़ें शामिल हैं। सैनिक पीछे कुछ भी नहीं छोड़ते हैं। फिर सैनिक सभी बंदियों, पालतू पशुओं और युद्ध के खजाने को अपने साथ लेकर मोआब के मैदानों में स्थित इस्राएली डेरे में वापस आते हैं।</w:t>
      </w:r>
    </w:p>
    <w:p>
      <w:pPr/>
      <w:r>
        <w:rPr>
          <w:lang w:val="hi_IN" w:bidi="hi_IN"/>
        </w:rPr>
      </w:r>
      <w:r>
        <w:rPr>
          <w:lang w:val="hi_IN" w:bidi="hi_IN"/>
        </w:rPr>
        <w:t>तीसरा दृश्य मिद्यानियों के विरुद्ध इस्राएलियों की जीत के प्रति एक अनपेक्षित प्रतिक्रिया दिखाता है। मूसा, एलीआजर याजक और समुदाय के सभी अगुवे सैनिकों से मिलने के लिए शित्तीम के डेरे से बाहर जाते हैं। सैनिक डेरे के अन्दर नहीं आ सकते क्योंकि उन्होंने लोगों को मारा है। आपको याद होगा कि जब कोई व्यक्ति किसी मरे हुए शरीर के पास होता है, तो वह अशुद्ध हो जाता है। ये सैनिक इस्राएली डेरे के अन्दर नहीं आ सकते। परन्तु मूसा सैनिकों से क्रोधित हो जाता है क्योंकि सैनिकों ने मिद्यानी स्त्रियों को जीवित रहने दिया और उन्हें डेरे के बाहर ले आए। मूसा सैनिकों के अधिकारियों और सेनापतियों से क्रोधित है क्योंकि उन्होंने स्त्रियों को जीवित रहने दिया। मूसा सैनिकों को ऐसे डाँटता है मानो वे यह भूल चुके हों कि मिद्यानी स्त्रियों की वजह से ही वह महामारी फैली थी जिसमें बहुत से इस्राएली मारे गए थे। मूसा सैनिकों को आज्ञा देता है कि वे उन सभी जवान लड़कों और उन सभी स्त्रियों को मार डालें जिनके पहले से यौन संबंध थे। सैनिक उन जवान स्त्रियों को अपनी दासी या पत्नियों के रूप में रख सकते थे जिन्होंने यौन संबंध नहीं बनाए थे।</w:t>
      </w:r>
    </w:p>
    <w:p>
      <w:pPr/>
      <w:r>
        <w:rPr>
          <w:lang w:val="hi_IN" w:bidi="hi_IN"/>
        </w:rPr>
      </w:r>
      <w:r>
        <w:rPr>
          <w:lang w:val="hi_IN" w:bidi="hi_IN"/>
        </w:rPr>
        <w:t>यहाँ रुकें और समूह में इस प्रश्न पर चर्चा करें: आप आपकी संस्कृति में, यौन सम्बन्ध बनाने वाली स्त्रियों और यौन सम्बन्ध न बनाने वाली कुँवारियों या उन स्त्रियों के बारे में कैसे बात करते हैं? इस ऑडियो को यहाँ रोकें।</w:t>
      </w:r>
    </w:p>
    <w:p>
      <w:pPr/>
      <w:r>
        <w:rPr>
          <w:lang w:val="hi_IN" w:bidi="hi_IN"/>
        </w:rPr>
      </w:r>
      <w:r>
        <w:rPr>
          <w:lang w:val="hi_IN" w:bidi="hi_IN"/>
        </w:rPr>
        <w:t>चौथा दृश्य युद्ध के बाद शुद्धिकरण के अनुष्ठानों के बारे में बात करता है। मूसा युद्ध में जाने वाले सैनिकों को निर्देश देता है कि वे एक सप्ताह तक डेरे से बाहर रहे। जैसा कि यहोवा ने गिनती की पुस्तक में पहले निर्देश दिया था, उसी प्रकार सैनिकों को भी तीसरे और सातवें दिन अपने आप को शुद्ध करना होगा। इस्राएली सैनिकों को अपने शरीर और अपने कपड़ों को धोने की आवश्यकता है। इस्राएली सैनिकों को चमड़े, बकरी के बाल और लकड़ी से बनी हर वस्तु को शुद्ध या साफ़ करना होगा, शायद उन पर विशेष जल छिड़ककर।</w:t>
      </w:r>
    </w:p>
    <w:p>
      <w:pPr/>
      <w:r>
        <w:rPr>
          <w:lang w:val="hi_IN" w:bidi="hi_IN"/>
        </w:rPr>
      </w:r>
      <w:r>
        <w:rPr>
          <w:lang w:val="hi_IN" w:bidi="hi_IN"/>
        </w:rPr>
        <w:t>एलीआजर याजक सैनिकों को व्यवस्था की मांगों के बारे में बताता है। व्यवस्था के अनुसार, जिन चीज़ों को आग से नष्ट नहीं किया जा सकता, उन्हें आग से ही शुद्ध किया जाना चाहिए। सोना, चाँदी, पीतल, लोहा, टिन और सीसा जैसी वस्तुओं को आग के द्वारा शुद्ध किया जाना चाहिए। जब ये चीज़ें पिघलती हैं, तो अशुद्धियाँ जलकर नष्ट हो जाती हैं, और जो बच जाती है, वह शुद्ध होती है। एलीआजर कहता है कि जब इस्राएली इन वस्तुओं को आग से शुद्ध कर लें, तो उन्हें पानी से धो लेना चाहिए। अन्य सभी वस्तु जो आग से नष्ट हो सकती हैं, उन्हें पानी से शुद्ध करना चाहिए। सातवें दिन या अंतिम दिन, सैनिकों को अपने आपको और अपने कपड़ों को धोना है। यहाँ, एलीआजर याजक मूसा की पहले कही हुई बात की पुष्टि करता है। ऐसा करने के बाद, सैनिक डेरे में प्रवेश कर सकते हैं।</w:t>
      </w:r>
    </w:p>
    <w:p>
      <w:pPr/>
      <w:r>
        <w:rPr>
          <w:lang w:val="hi_IN" w:bidi="hi_IN"/>
        </w:rPr>
      </w:r>
      <w:r>
        <w:rPr>
          <w:lang w:val="hi_IN" w:bidi="hi_IN"/>
        </w:rPr>
        <w:t>यहाँ रुकें और समूह में चर्चा करें: आपकी संस्कृति में, आप उन चीज़ों को कैसे शुद्ध करते हैं जिन्हें लोग समुदाय में उपयोग के लिए अयोग्य मानते हैं? जब आप इन चीजों को साफ या शुद्ध करते हैं, तो आप ऐसा करने के बारे में कैसे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31:1–24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पीनहास</w:t>
      </w:r>
    </w:p>
    <w:p>
      <w:pPr>
        <w:pStyle w:val="ListBullet"/>
        <w:spacing w:line="240" w:lineRule="auto"/>
        <w:ind w:left="720"/>
      </w:pPr>
      <w:r>
        <w:rPr>
          <w:lang w:val="hi_IN" w:bidi="hi_IN"/>
        </w:rPr>
      </w:r>
      <w:r>
        <w:rPr>
          <w:lang w:val="hi_IN" w:bidi="hi_IN"/>
        </w:rPr>
        <w:t>इस्राएली सेना के सेनापति</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मिद्यानी</w:t>
      </w:r>
    </w:p>
    <w:p>
      <w:pPr>
        <w:pStyle w:val="ListBullet"/>
        <w:spacing w:line="240" w:lineRule="auto"/>
        <w:ind w:left="720"/>
      </w:pPr>
      <w:r>
        <w:rPr>
          <w:lang w:val="hi_IN" w:bidi="hi_IN"/>
        </w:rPr>
      </w:r>
      <w:r>
        <w:rPr>
          <w:lang w:val="hi_IN" w:bidi="hi_IN"/>
        </w:rPr>
        <w:t>मिद्यानी राजा</w:t>
      </w:r>
    </w:p>
    <w:p>
      <w:pPr>
        <w:pStyle w:val="ListBullet"/>
        <w:spacing w:line="240" w:lineRule="auto"/>
        <w:ind w:left="720"/>
      </w:pPr>
      <w:r>
        <w:rPr>
          <w:lang w:val="hi_IN" w:bidi="hi_IN"/>
        </w:rPr>
      </w:r>
      <w:r>
        <w:rPr>
          <w:lang w:val="hi_IN" w:bidi="hi_IN"/>
        </w:rPr>
        <w:t>बोर का पुत्र बिलाम</w:t>
      </w:r>
    </w:p>
    <w:p>
      <w:pPr>
        <w:pStyle w:val="ListBullet"/>
        <w:spacing w:line="240" w:lineRule="auto"/>
        <w:ind w:left="720"/>
      </w:pPr>
      <w:r>
        <w:rPr>
          <w:lang w:val="hi_IN" w:bidi="hi_IN"/>
        </w:rPr>
      </w:r>
      <w:r>
        <w:rPr>
          <w:lang w:val="hi_IN" w:bidi="hi_IN"/>
        </w:rPr>
        <w:t>एलीआजर</w:t>
      </w:r>
    </w:p>
    <w:p>
      <w:pPr>
        <w:pStyle w:val="ListBullet"/>
        <w:spacing w:line="240" w:lineRule="auto"/>
        <w:ind w:left="720"/>
      </w:pPr>
      <w:r>
        <w:rPr>
          <w:lang w:val="hi_IN" w:bidi="hi_IN"/>
        </w:rPr>
      </w:r>
      <w:r>
        <w:rPr>
          <w:lang w:val="hi_IN" w:bidi="hi_IN"/>
        </w:rPr>
        <w:t>मिद्यानी स्त्रियाँ</w:t>
      </w:r>
    </w:p>
    <w:p>
      <w:pPr>
        <w:pStyle w:val="ListBullet"/>
        <w:spacing w:line="240" w:lineRule="auto"/>
        <w:ind w:left="720"/>
      </w:pPr>
      <w:r>
        <w:rPr>
          <w:lang w:val="hi_IN" w:bidi="hi_IN"/>
        </w:rPr>
      </w:r>
      <w:r>
        <w:rPr>
          <w:lang w:val="hi_IN" w:bidi="hi_IN"/>
        </w:rPr>
        <w:t>मिद्यानी लड़के</w:t>
      </w:r>
    </w:p>
    <w:p>
      <w:pPr>
        <w:pStyle w:val="ListBullet"/>
        <w:spacing w:line="240" w:lineRule="auto"/>
        <w:ind w:left="720"/>
      </w:pPr>
      <w:r>
        <w:rPr>
          <w:lang w:val="hi_IN" w:bidi="hi_IN"/>
        </w:rPr>
      </w:r>
      <w:r>
        <w:rPr>
          <w:lang w:val="hi_IN" w:bidi="hi_IN"/>
        </w:rPr>
        <w:t>मिद्यानी जवान कुँवारियाँ</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को निर्देश देता है कि वह मिद्यानियों को इस्राएलियों के साथ किए गए कामों के लिए दण्ड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मूसा की भूमिका निभाने वाले व्यक्ति से पूछें, "जब आपने यहोवा को इस्राएलियों के लिए मिद्यानियों को दण्ड देने की आज्ञा देते हुए सुना तो आप क्या महसूस कर रहे थे?"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को आदेश देता है कि वे इस्राएल के प्रत्येक गोत्र से 1,000 पुरुषों को इकट्ठा करें और उन्हें मिद्यानियों के विरुद्ध युद्ध के लिए भेजें।</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सैनिकों की भूमिका निभाने वाले लोगों से पूछें, "आप क्या महसूस कर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महायाजक एलीआजर के पुत्र पीनहास को भी भेजता है। पीनहास पवित्रस्थान से वस्तुएँ और तुरहियाँ लेकर आता है, और मिद्यानियों से युद्ध करने के लिए सैनिकों के साथ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पीनहास की भूमिका निभाने वाले व्यक्ति से पूछें, "आप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इस्राएली सैनिक मिद्यानियों के विरुद्ध युद्ध करने जाते हैं। इस्राएली मिद्यानियों को पराजित करते हैं, जिनमें मिद्यान के पाँच राजा और बिलाम भी शामिल हैं। सैनिक मिद्यानी नगरों को पूरी तरह से जला देते हैं। सैनिक स्त्रियों और बच्चों, खेत के पशुओं और युद्ध में लूट के खजाने को 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सैनिकों की भूमिका निभाने वाले लोगों से पूछें, "आप मिद्यानियों के विरुद्ध युद्ध जीतने के बारे में कैसा महसूस कर रहे हैं?" लोग इस तरह से उत्तर दे सकते हैं:</w:t>
      </w:r>
    </w:p>
    <w:p>
      <w:pPr>
        <w:pStyle w:val="ListBullet"/>
        <w:spacing w:line="240" w:lineRule="auto"/>
        <w:ind w:left="720"/>
      </w:pPr>
      <w:r>
        <w:rPr>
          <w:lang w:val="hi_IN" w:bidi="hi_IN"/>
        </w:rPr>
      </w:r>
      <w:r>
        <w:rPr>
          <w:lang w:val="hi_IN" w:bidi="hi_IN"/>
        </w:rPr>
        <w:t>अब मिद्यानी पुरुष, मिद्यान के पाँच राजा और बिलाम की भूमिका निभाने वाले लोगों से पूछें, "आपको यह जानकर कैसा महसूस होगा कि आपको इस्राएली सैनिक हरा देंगे और मार डालेंगे?" वे इस तरह के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इस्राएली सैनिक मिद्यानियों से मिले सभी खजाने के साथ शित्तीम के डेरे में वापस जाते हैं। मूसा, एलीआजर याजक और समुदाय के अगुवे उनसे मिलने के लिए बाहर जाते हैं। मूसा बहुत क्रोधित हो जाता है क्योंकि इस्राएली सैनिक लूट के साथ मिद्यानी स्त्रियों को भी वापस डेरे में ले आए थे। इसलिए मूसा सैनिकों को आज्ञा देता है कि वे लड़कों के साथ सभी मिद्यानी स्त्रियों को मार डालें। मूसा सैनिकों से कहता है कि वे केवल जवान कुँवारियों को छोड़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एलीआजर याजक और समुदाय के अगुवों की भूमिका निभाने वाले लोगों से पूछें, "जब आप सुनते हैं कि इस्राएली युद्ध जीतने के बाद वापस डेरे में आ रहे हैं, तो आप कैसा महसूस कर रहे हैं?" वे ऐसी बातें कह सकते हैं:</w:t>
      </w:r>
    </w:p>
    <w:p>
      <w:pPr>
        <w:pStyle w:val="ListBullet"/>
        <w:spacing w:line="240" w:lineRule="auto"/>
        <w:ind w:left="720"/>
      </w:pPr>
      <w:r>
        <w:rPr>
          <w:lang w:val="hi_IN" w:bidi="hi_IN"/>
        </w:rPr>
      </w:r>
      <w:r>
        <w:rPr>
          <w:lang w:val="hi_IN" w:bidi="hi_IN"/>
        </w:rPr>
        <w:t>मूसा की भूमिका निभाने वाले व्यक्ति से पूछें, "जब आप मिद्यानी स्त्रियों को जीवित छोड़ने और उन्हें डेरे में वापस लाने के लिए सैनिकों के सेनापतियों और अगुवों को डाँटते हैं, तो आपको कैसा महसूस होता है?" वह व्यक्ति इस तरह से उत्तर दे सकता है:</w:t>
      </w:r>
    </w:p>
    <w:p>
      <w:pPr>
        <w:pStyle w:val="ListBullet"/>
        <w:spacing w:line="240" w:lineRule="auto"/>
        <w:ind w:left="720"/>
      </w:pPr>
      <w:r>
        <w:rPr>
          <w:lang w:val="hi_IN" w:bidi="hi_IN"/>
        </w:rPr>
      </w:r>
      <w:r>
        <w:rPr>
          <w:lang w:val="hi_IN" w:bidi="hi_IN"/>
        </w:rPr>
        <w:t>इस्राएली सैनिकों की भूमिका निभाने वाले लोगों से पूछें, "जब मूसा आपको मिद्यानी स्त्रियों को डेरे में ले जाने के लिए डाँटता है, तो आपको कैसा महसूस होता है?" वे इस तरह उत्तर दे सकते हैं:</w:t>
      </w:r>
    </w:p>
    <w:p>
      <w:pPr>
        <w:pStyle w:val="ListBullet"/>
        <w:spacing w:line="240" w:lineRule="auto"/>
        <w:ind w:left="720"/>
      </w:pPr>
      <w:r>
        <w:rPr>
          <w:lang w:val="hi_IN" w:bidi="hi_IN"/>
        </w:rPr>
      </w:r>
      <w:r>
        <w:rPr>
          <w:lang w:val="hi_IN" w:bidi="hi_IN"/>
        </w:rPr>
        <w:t>मिद्यानी स्त्रियों और मिद्यानी लड़कों की भूमिका निभाने वाले लोगों से पूछें, "जब आप सुनते हैं कि आपको अभी भी दण्ड मिलेगा और मार दिया जाएगा, तो आपको कैसा महसूस होता है?" वे लोग कुछ इस तरह से उत्तर दे सकते हैं:</w:t>
      </w:r>
    </w:p>
    <w:p>
      <w:pPr>
        <w:pStyle w:val="ListBullet"/>
        <w:spacing w:line="240" w:lineRule="auto"/>
        <w:ind w:left="720"/>
      </w:pPr>
      <w:r>
        <w:rPr>
          <w:lang w:val="hi_IN" w:bidi="hi_IN"/>
        </w:rPr>
      </w:r>
      <w:r>
        <w:rPr>
          <w:lang w:val="hi_IN" w:bidi="hi_IN"/>
        </w:rPr>
        <w:t>जवान कुँवारियों से पूछें, "जब आप सुनते हैं कि आपको दण्ड से बचा लिया गया है, तो आपको कैसा महसूस होता है?" वे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मूसा और एलीआजर सैनिकों को निर्देश देते हैं कि वे डेरे के भीतर समुदाय में शामिल होने से पहले अपने आप को शुद्ध करें। सैनिकों को हर चीज़ को शुद्ध करना चाहिए, जिसमें बंदी, खेत के जानवर और युद्ध में मिले खजाने शामिल हैं। इस्राएली सैनिकों को तीसरे और सातवें दिन सारी धातु को आग से शुद्ध करना होगा, और तीसरे और सातवें दिन हर चीज़ को शुद्धिकरण के जल से शुद्ध करना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और एलीआजर याजक की भूमिका निभाने वाले लोगों से पूछें, "जब आप इस्राएली सैनिकों को शुद्धिकरण का निर्देश देते हैं, तो आप क्या सोच रहे हैं?" वे ऐसी बातें कह सकते हैं:</w:t>
      </w:r>
    </w:p>
    <w:p>
      <w:pPr>
        <w:pStyle w:val="ListBullet"/>
        <w:spacing w:line="240" w:lineRule="auto"/>
        <w:ind w:left="720"/>
      </w:pPr>
      <w:r>
        <w:rPr>
          <w:lang w:val="hi_IN" w:bidi="hi_IN"/>
        </w:rPr>
      </w:r>
      <w:r>
        <w:rPr>
          <w:lang w:val="hi_IN" w:bidi="hi_IN"/>
        </w:rPr>
        <w:t>इस्राएली सैनिकों की भूमिका निभाने वाले लोगों से पूछें, "जब आपको शुद्धिकरण का अनुष्ठान करने के लिए कहा जाता है, तो आपको कैसा महसूस होता है?" वे ऐसी बातें कह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31:1–24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पहले दृश्य में, </w:t>
      </w:r>
      <w:r>
        <w:rPr>
          <w:b/>
          <w:lang w:val="hi_IN" w:bidi="hi_IN"/>
        </w:rPr>
        <w:t>यहोवा</w:t>
      </w:r>
      <w:r>
        <w:rPr>
          <w:lang w:val="hi_IN" w:bidi="hi_IN"/>
        </w:rPr>
        <w:t xml:space="preserve">, मूसा को निर्देश देता है कि वह मिद्यानियों को यहोवा और </w:t>
      </w:r>
      <w:r>
        <w:rPr>
          <w:b/>
          <w:lang w:val="hi_IN" w:bidi="hi_IN"/>
        </w:rPr>
        <w:t>इस्राएलियों</w:t>
      </w:r>
      <w:r>
        <w:rPr>
          <w:lang w:val="hi_IN" w:bidi="hi_IN"/>
        </w:rPr>
        <w:t xml:space="preserve"> के विरुद्ध उनके पाप के लिए दण्ड दे। यहोवा और इस्राएलियों के लिए उन्हीं शब्दों का उपयोग करें जिनका उपयोग आपने पिछले भागों में किया है, और याद रखें कि </w:t>
      </w:r>
      <w:r>
        <w:rPr>
          <w:b/>
          <w:lang w:val="hi_IN" w:bidi="hi_IN"/>
        </w:rPr>
        <w:t>यहोवा</w:t>
      </w:r>
      <w:r>
        <w:rPr>
          <w:lang w:val="hi_IN" w:bidi="hi_IN"/>
        </w:rPr>
        <w:t xml:space="preserve"> और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मूसा इस्राएलियों को आदेश देता है कि वे इस्राएल के प्रत्येक गोत्र से 1,000 पुरुषों को इकट्ठा करें और उन लोगों को मिद्यानियों के विरुद्ध युद्ध करने के लिए हथियार दें। इस्राएली मूसा के आदेशों का पालन करते हैं। इस्राएली लोग 12,000 पुरुषों को हथियार देते हैं और उन्हें युद्ध के लिए तैयार करते हैं। एलीआजर </w:t>
      </w:r>
      <w:r>
        <w:rPr>
          <w:b/>
          <w:lang w:val="hi_IN" w:bidi="hi_IN"/>
        </w:rPr>
        <w:t>याजक</w:t>
      </w:r>
      <w:r>
        <w:rPr>
          <w:lang w:val="hi_IN" w:bidi="hi_IN"/>
        </w:rPr>
        <w:t xml:space="preserve"> का पुत्र पीनहास सेना में शामिल होता है और वह पवित्र वस्तुएँ लेकर आता है, अर्थात् वे पात्र जिनका उपयोग याजक </w:t>
      </w:r>
      <w:r>
        <w:rPr>
          <w:b/>
          <w:lang w:val="hi_IN" w:bidi="hi_IN"/>
        </w:rPr>
        <w:t>पवित्रस्थान</w:t>
      </w:r>
      <w:r>
        <w:rPr>
          <w:lang w:val="hi_IN" w:bidi="hi_IN"/>
        </w:rPr>
        <w:t xml:space="preserve"> या मिलापवाले तम्बू में करते हैं। हम नहीं जानते कि पीनहास अपने साथ कौन से पवित्र पात्र लाया था, इसलिए आपको वस्तुओं या पात्रों के लिए एक सामान्य शब्द का उपयोग करना चाहिए। आप या तो कह सकते हैं कि पीनहास अपने साथ </w:t>
      </w:r>
      <w:r>
        <w:rPr>
          <w:b/>
          <w:lang w:val="hi_IN" w:bidi="hi_IN"/>
        </w:rPr>
        <w:t>पवित्र</w:t>
      </w:r>
      <w:r>
        <w:rPr>
          <w:lang w:val="hi_IN" w:bidi="hi_IN"/>
        </w:rPr>
        <w:t xml:space="preserve"> वस्तुएँ लाया था, या पीनहास पवित्रस्थान से बर्तन लाया था। </w:t>
      </w:r>
      <w:r>
        <w:rPr>
          <w:b/>
          <w:lang w:val="hi_IN" w:bidi="hi_IN"/>
        </w:rPr>
        <w:t>याजक</w:t>
      </w:r>
      <w:r>
        <w:rPr>
          <w:lang w:val="hi_IN" w:bidi="hi_IN"/>
        </w:rPr>
        <w:t xml:space="preserve">, </w:t>
      </w:r>
      <w:r>
        <w:rPr>
          <w:b/>
          <w:lang w:val="hi_IN" w:bidi="hi_IN"/>
        </w:rPr>
        <w:t>पवित्र स्थान</w:t>
      </w:r>
      <w:r>
        <w:rPr>
          <w:lang w:val="hi_IN" w:bidi="hi_IN"/>
        </w:rPr>
        <w:t xml:space="preserve"> और </w:t>
      </w:r>
      <w:r>
        <w:rPr>
          <w:lang w:val="hi_IN" w:bidi="hi_IN"/>
        </w:rPr>
        <w:t>पवित्र</w:t>
      </w:r>
      <w:r>
        <w:rPr>
          <w:lang w:val="hi_IN" w:bidi="hi_IN"/>
        </w:rPr>
        <w:t xml:space="preserve"> के बारे में अधिक जानकारी के लिए मुख्य शब्दावली देखें। मिलापवाले तम्बू के पवित्र पात्रों के लिए उन्हीं शब्दों का उपयोग करें जिनका उपयोग आपने पिछले भागों में किया है।</w:t>
      </w:r>
    </w:p>
    <w:p>
      <w:pPr/>
      <w:r>
        <w:rPr>
          <w:lang w:val="hi_IN" w:bidi="hi_IN"/>
        </w:rPr>
      </w:r>
      <w:r>
        <w:rPr>
          <w:lang w:val="hi_IN" w:bidi="hi_IN"/>
        </w:rPr>
        <w:t>पीनहास चाँदी की तुरहियाँ भी लाता है जिनका उपयोग इस्राएली सैनिकों को यह संकेत देने के लिए करते हैं कि अब युद्ध के लिए कूच करने का समय आ गया है। चाँदी की तुरहियों के लिए उन्हीं शब्दों का उपयोग करें जिनका उपयोग आपने गिनती की पुस्तक के पहले के भागों में किया था।</w:t>
      </w:r>
    </w:p>
    <w:p>
      <w:pPr/>
      <w:r>
        <w:rPr>
          <w:lang w:val="hi_IN" w:bidi="hi_IN"/>
        </w:rPr>
      </w:r>
      <w:r>
        <w:rPr>
          <w:lang w:val="hi_IN" w:bidi="hi_IN"/>
        </w:rPr>
        <w:t>इस कहानी की शुरुआत में, यहोवा मूसा से मिद्यानियों के विरुद्ध लड़ने के लिए लोगों को भेजने के लिए कहता है। जब ये लोग वापस आते हैं, तो मूसा उन लोगों से क्रोधित होता है जो लोगों की अगुवाई कर रहे थे, या उन लोगों से जो हजारों और सैकड़ों सैनिकों के प्रभारी थे।</w:t>
      </w:r>
    </w:p>
    <w:p>
      <w:pPr/>
      <w:r>
        <w:rPr>
          <w:lang w:val="hi_IN" w:bidi="hi_IN"/>
        </w:rPr>
      </w:r>
      <w:r>
        <w:rPr>
          <w:lang w:val="hi_IN" w:bidi="hi_IN"/>
        </w:rPr>
        <w:t xml:space="preserve">यहाँ रुकें और चर्चा करें कि आप सैकड़ों और हजारों सैनिकों के </w:t>
      </w:r>
      <w:r>
        <w:rPr>
          <w:b/>
          <w:lang w:val="hi_IN" w:bidi="hi_IN"/>
        </w:rPr>
        <w:t>अधिकारियों</w:t>
      </w:r>
      <w:r>
        <w:rPr>
          <w:lang w:val="hi_IN" w:bidi="hi_IN"/>
        </w:rPr>
        <w:t xml:space="preserve"> या सेनापतियों के लिए किस शब्द का उपयोग करेंगे। यदि आपने बाइबल की अन्य पुस्तकों में इस तरह के शब्दों का अनुवाद किया है, तो यहाँ उन्हीं शब्दों का उपयोग करें। इस ऑडियो को यहाँ रोकें।</w:t>
      </w:r>
    </w:p>
    <w:p>
      <w:pPr/>
      <w:r>
        <w:rPr>
          <w:lang w:val="hi_IN" w:bidi="hi_IN"/>
        </w:rPr>
      </w:r>
      <w:r>
        <w:rPr>
          <w:lang w:val="hi_IN" w:bidi="hi_IN"/>
        </w:rPr>
        <w:t>एलीआजर याजक उन सैनिकों से बात करता है जो युद्ध में लड़ते थे। ये वही लोग हैं जिन्हें यहोवा ने लड़ने के लिए भेजा था। जब वे वापस आते हैं, तो उन्हें सैनिक कहा जाता है।</w:t>
      </w:r>
    </w:p>
    <w:p>
      <w:pPr/>
      <w:r>
        <w:rPr>
          <w:lang w:val="hi_IN" w:bidi="hi_IN"/>
        </w:rPr>
      </w:r>
      <w:r>
        <w:rPr>
          <w:lang w:val="hi_IN" w:bidi="hi_IN"/>
        </w:rPr>
        <w:t xml:space="preserve">यहाँ रुकें और समूह में चर्चा करें कि आप </w:t>
      </w:r>
      <w:r>
        <w:rPr>
          <w:b/>
          <w:lang w:val="hi_IN" w:bidi="hi_IN"/>
        </w:rPr>
        <w:t>सैनिकों</w:t>
      </w:r>
      <w:r>
        <w:rPr>
          <w:lang w:val="hi_IN" w:bidi="hi_IN"/>
        </w:rPr>
        <w:t xml:space="preserve"> के लिए किस शब्द का उपयोग करेंगे, जो शत्रु के विरुद्ध युद्ध में लड़ते हैं। इस ऑडियो को यहाँ रोकें।</w:t>
      </w:r>
    </w:p>
    <w:p>
      <w:pPr/>
      <w:r>
        <w:rPr>
          <w:lang w:val="hi_IN" w:bidi="hi_IN"/>
        </w:rPr>
      </w:r>
      <w:r>
        <w:rPr>
          <w:lang w:val="hi_IN" w:bidi="hi_IN"/>
        </w:rPr>
        <w:t>इस्राएली युद्ध से बंदियों को और लूट या खजाने को वापस लाते हैं। लूट के लिए दो शब्दों का उपयोग किया जाता है, परन्तु इन शब्दों के अर्थ बहुत समान हैं। लूट में मिद्यानी गाँवों के पशुधन और वस्तुएँ शामिल हैं।</w:t>
      </w:r>
    </w:p>
    <w:p>
      <w:pPr/>
      <w:r>
        <w:rPr>
          <w:lang w:val="hi_IN" w:bidi="hi_IN"/>
        </w:rPr>
      </w:r>
      <w:r>
        <w:rPr>
          <w:lang w:val="hi_IN" w:bidi="hi_IN"/>
        </w:rPr>
        <w:t xml:space="preserve">यहाँ रुकें और समूह में चर्चा करें कि आप युद्ध की </w:t>
      </w:r>
      <w:r>
        <w:rPr>
          <w:b/>
          <w:lang w:val="hi_IN" w:bidi="hi_IN"/>
        </w:rPr>
        <w:t>लूट</w:t>
      </w:r>
      <w:r>
        <w:rPr>
          <w:lang w:val="hi_IN" w:bidi="hi_IN"/>
        </w:rPr>
        <w:t xml:space="preserve"> या खजाने के लिए किस शब्द का उपयोग करेंगे। यदि आपने बाइबल की अन्य पुस्तकों में इस शब्द का अनुवाद किया है, तो यहाँ उसी शब्द का उपयोग करें। इस ऑडियो को यहाँ रोकें।</w:t>
      </w:r>
    </w:p>
    <w:p>
      <w:pPr/>
      <w:r>
        <w:rPr>
          <w:lang w:val="hi_IN" w:bidi="hi_IN"/>
        </w:rPr>
      </w:r>
      <w:r>
        <w:rPr>
          <w:lang w:val="hi_IN" w:bidi="hi_IN"/>
        </w:rPr>
        <w:t xml:space="preserve">इस्राएली उस लूट को इस्राएल के </w:t>
      </w:r>
      <w:r>
        <w:rPr>
          <w:b/>
          <w:lang w:val="hi_IN" w:bidi="hi_IN"/>
        </w:rPr>
        <w:t>समुदाय</w:t>
      </w:r>
      <w:r>
        <w:rPr>
          <w:lang w:val="hi_IN" w:bidi="hi_IN"/>
        </w:rPr>
        <w:t xml:space="preserve"> या मण्डली के पास लाते हैं। "इस्राएल के समुदाय" के लिए उसी शब्द का उपयोग करें जिसका उपयोग आपने पिछले भागों में किया है।</w:t>
      </w:r>
    </w:p>
    <w:p>
      <w:pPr/>
      <w:r>
        <w:rPr>
          <w:lang w:val="hi_IN" w:bidi="hi_IN"/>
        </w:rPr>
      </w:r>
      <w:r>
        <w:rPr>
          <w:lang w:val="hi_IN" w:bidi="hi_IN"/>
        </w:rPr>
        <w:t>मूसा सैनिकों से कहता है कि वे केवल जवान कुँवारियों को ही जीवित छोड़ें। कुँवारियाँ, वे स्त्रियाँ होती हैं जिन्होंने कभी किसी पुरुष के साथ यौन संबंध नहीं बनाए हैं।</w:t>
      </w:r>
    </w:p>
    <w:p>
      <w:pPr/>
      <w:r>
        <w:rPr>
          <w:lang w:val="hi_IN" w:bidi="hi_IN"/>
        </w:rPr>
      </w:r>
      <w:r>
        <w:rPr>
          <w:lang w:val="hi_IN" w:bidi="hi_IN"/>
        </w:rPr>
        <w:t>यहाँ रुकें और समूह में चर्चा करें कि आप उन जवान स्त्रियों के बारे में कैसे बात करेंगे जो कभी किसी पुरुष के साथ नहीं सोई हैं। इस ऑडियो को यहाँ रोकें।</w:t>
      </w:r>
    </w:p>
    <w:p>
      <w:pPr/>
      <w:r>
        <w:rPr>
          <w:lang w:val="hi_IN" w:bidi="hi_IN"/>
        </w:rPr>
      </w:r>
      <w:r>
        <w:rPr>
          <w:lang w:val="hi_IN" w:bidi="hi_IN"/>
        </w:rPr>
        <w:t xml:space="preserve">चौथे दृश्य में, मूसा और एलीआजर सैनिकों को निर्देश देते हैं कि वे डेरे के अन्दर समुदाय में शामिल होने से पहले अपने आप को और मिद्यान से लाई हुई हर चीज़ को </w:t>
      </w:r>
      <w:r>
        <w:rPr>
          <w:b/>
          <w:lang w:val="hi_IN" w:bidi="hi_IN"/>
        </w:rPr>
        <w:t>शुद्ध</w:t>
      </w:r>
      <w:r>
        <w:rPr>
          <w:lang w:val="hi_IN" w:bidi="hi_IN"/>
        </w:rPr>
        <w:t xml:space="preserve"> करें। शुद्ध के लिए उसी शब्द का उपयोग करें जिसका उपयोग आपने पहले किया है। </w:t>
      </w:r>
      <w:r>
        <w:rPr>
          <w:b/>
          <w:lang w:val="hi_IN" w:bidi="hi_IN"/>
        </w:rPr>
        <w:t>शुद्ध</w:t>
      </w:r>
      <w:r>
        <w:rPr>
          <w:lang w:val="hi_IN" w:bidi="hi_IN"/>
        </w:rPr>
        <w:t xml:space="preserve"> करने के बारे में अधिक जानकारी के लिए, मुख्य शब्दावली देखें।</w:t>
      </w:r>
    </w:p>
    <w:p>
      <w:pPr/>
      <w:r>
        <w:rPr>
          <w:lang w:val="hi_IN" w:bidi="hi_IN"/>
        </w:rPr>
      </w:r>
      <w:r>
        <w:rPr>
          <w:lang w:val="hi_IN" w:bidi="hi_IN"/>
        </w:rPr>
        <w:t>सैनिकों को चमड़े, बकरी के बाल या लकड़ी से बनी हर चीज़ को शुद्ध करना होगा। चमड़ा पशुओं की सूखी खाल होता है, और बकरी के बाल, बकरी से प्राप्त बाल होते हैं। सैनिकों को सोना, चाँदी, पीतल, टिन, लोहा और सीसे से बनी हुई सभी वस्तुओं को आग से शुद्ध करना था। ये सभी अलग-अलग प्रकार की धातुएँ हैं।</w:t>
      </w:r>
    </w:p>
    <w:p>
      <w:pPr/>
      <w:r>
        <w:rPr>
          <w:lang w:val="hi_IN" w:bidi="hi_IN"/>
        </w:rPr>
      </w:r>
      <w:r>
        <w:rPr>
          <w:lang w:val="hi_IN" w:bidi="hi_IN"/>
        </w:rPr>
        <w:t>यहाँ रुकें और समूह में चर्चा करें कि आप चमड़े, बकरी के बाल और लकड़ी के बारे में कैसे बात करेंगे, और आप सोना, चाँदी, पीतल, टिन, लोहा और सीसे के बारे में कैसे बात करेंगे। इस प्रकार की धातुओं के लिए उन्हीं शब्दों का उपयोग करें जिनका उपयोग आपने बाइबल की पिछली पुस्तकों में किया है। इस ऑडियो को यहाँ रोकें।</w:t>
      </w:r>
    </w:p>
    <w:p>
      <w:pPr/>
      <w:r>
        <w:rPr>
          <w:lang w:val="hi_IN" w:bidi="hi_IN"/>
        </w:rPr>
      </w:r>
      <w:r>
        <w:rPr>
          <w:lang w:val="hi_IN" w:bidi="hi_IN"/>
        </w:rPr>
        <w:t xml:space="preserve">एलीआजर याजक सैनिकों से कहता है कि ये नियम उस व्यवस्था की </w:t>
      </w:r>
      <w:r>
        <w:rPr>
          <w:b/>
          <w:lang w:val="hi_IN" w:bidi="hi_IN"/>
        </w:rPr>
        <w:t>विधियाँ</w:t>
      </w:r>
      <w:r>
        <w:rPr>
          <w:lang w:val="hi_IN" w:bidi="hi_IN"/>
        </w:rPr>
        <w:t xml:space="preserve"> हैं, जो यहोवा ने उन्हें दी थी। विधियाँ अक्सर समाज में जीने के तरीकों के बारे में नियम होती हैं। विधियों के लिए उसी शब्द का उपयोग करें जिसका उपयोग आपने पिछले भागों में किया है, और याद रखें कि </w:t>
      </w:r>
      <w:r>
        <w:rPr>
          <w:b/>
          <w:lang w:val="hi_IN" w:bidi="hi_IN"/>
        </w:rPr>
        <w:t>विधियाँ</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गिनती 31:1–24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31:25–54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31:25–54 को सुनें और अपने मन में रखें।</w:t>
      </w:r>
    </w:p>
    <w:p>
      <w:pPr/>
      <w:r>
        <w:rPr>
          <w:lang w:val="hi_IN" w:bidi="hi_IN"/>
        </w:rPr>
      </w:r>
      <w:r>
        <w:rPr>
          <w:lang w:val="hi_IN" w:bidi="hi_IN"/>
        </w:rPr>
        <w:t>यदि सम्भव हो, तो गिनती 31:25–54 का ऑडियो संस्करण तीन बार, तीन अलग-अलग अनुवादों में सुनें। 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31:25–54 का ऑडियो संस्करण सबसे आसानी से समझ में आने वाले अनुवाद में सुनें।</w:t>
      </w:r>
    </w:p>
    <w:p>
      <w:pPr/>
      <w:r>
        <w:rPr>
          <w:lang w:val="hi_IN" w:bidi="hi_IN"/>
        </w:rPr>
      </w:r>
      <w:r>
        <w:rPr>
          <w:lang w:val="hi_IN" w:bidi="hi_IN"/>
        </w:rPr>
        <w:t>पिछले भाग में, मूसा और एलीआजर याजक ने सैनिकों को निर्देश दिया था कि वे तब तक डेरे से बाहर रहें जब तक कि सैनिक स्वयं को शुद्ध नहीं कर लेते। पिछले भाग में इस बात पर भी जोर दिया गया था कि सैनिकों को युद्ध के बाद अपने आप को कैसे शुद्ध करना था।</w:t>
      </w:r>
    </w:p>
    <w:p>
      <w:pPr/>
      <w:r>
        <w:rPr>
          <w:lang w:val="hi_IN" w:bidi="hi_IN"/>
        </w:rPr>
      </w:r>
      <w:r>
        <w:rPr>
          <w:lang w:val="hi_IN" w:bidi="hi_IN"/>
        </w:rPr>
        <w:t>वर्तमान भाग में, यहोवा मूसा को निर्देश देता है कि युद्ध के बंदी, खेत के पशुओं और संपत्ति को कैसे बाँटना है।</w:t>
      </w:r>
    </w:p>
    <w:p>
      <w:pPr/>
      <w:r>
        <w:rPr>
          <w:lang w:val="hi_IN" w:bidi="hi_IN"/>
        </w:rPr>
      </w:r>
      <w:r>
        <w:rPr>
          <w:lang w:val="hi_IN" w:bidi="hi_IN"/>
        </w:rPr>
        <w:t>यह कहानी इस्राएली सैनिकों के मिद्यानियों के विरुद्ध युद्ध जीतकर लौटने के सात दिन बाद होती है। इस कहानी में, सैनिक पहले ही अपने आप को शुद्ध कर चुके हैं, और अब सैनिक मोआब के मैदानों में शित्तीम के डेरे के भीतर इस्राएली समुदाय में फिर से शामिल हो जाते हैं।</w:t>
      </w:r>
    </w:p>
    <w:p>
      <w:pPr/>
      <w:r>
        <w:rPr>
          <w:lang w:val="hi_IN" w:bidi="hi_IN"/>
        </w:rPr>
      </w:r>
      <w:r>
        <w:rPr>
          <w:lang w:val="hi_IN" w:bidi="hi_IN"/>
        </w:rPr>
        <w:t xml:space="preserve">यहाँ रुकें और समूह के रूप में </w:t>
      </w:r>
      <w:r>
        <w:rPr>
          <w:b/>
          <w:lang w:val="hi_IN" w:bidi="hi_IN"/>
        </w:rPr>
        <w:t>मोआब</w:t>
      </w:r>
      <w:r>
        <w:rPr>
          <w:lang w:val="hi_IN" w:bidi="hi_IN"/>
        </w:rPr>
        <w:t xml:space="preserve"> का नक्शा देखें। इस ऑडियो को यहाँ रोकें।</w:t>
      </w:r>
    </w:p>
    <w:p>
      <w:pPr/>
      <w:r>
        <w:rPr>
          <w:lang w:val="hi_IN" w:bidi="hi_IN"/>
        </w:rPr>
      </w:r>
      <w:r>
        <w:rPr>
          <w:lang w:val="hi_IN" w:bidi="hi_IN"/>
        </w:rPr>
        <w:t>यहोवा मूसा को निर्देश देता है कि मूसा, एलीआजर याजक और गोत्रों के अगुवों को इस्राएलियों के बीच युद्ध के बंदी, खेत के पशुओं और खजाने के वितरण की देखरेख कैसे करनी चाहिए। यहोवा मूसा को इस वितरण के लिए विस्तार से निर्देश देता है।</w:t>
      </w:r>
    </w:p>
    <w:p>
      <w:pPr/>
      <w:r>
        <w:rPr>
          <w:lang w:val="hi_IN" w:bidi="hi_IN"/>
        </w:rPr>
      </w:r>
      <w:r>
        <w:rPr>
          <w:lang w:val="hi_IN" w:bidi="hi_IN"/>
        </w:rPr>
        <w:t>यहोवा मूसा, एलीआजर याजक और समुदाय के अगुवों से कहता है कि वे सभी बंदियों और पालतू पशुओं की गिनती करें। यहोवा कहता है कि उन्हें युद्ध के बंदियों और पालतू पशुओं को दो समान भागों में विभाजित करना चाहिए। पहला भाग उन सैनिकों को मिलेगा जो युद्ध में गए थे, और दूसरा भाग उन लोगों को मिलेगा जो डेरे में ठहरे थे।</w:t>
      </w:r>
    </w:p>
    <w:p>
      <w:pPr/>
      <w:r>
        <w:rPr>
          <w:lang w:val="hi_IN" w:bidi="hi_IN"/>
        </w:rPr>
      </w:r>
      <w:r>
        <w:rPr>
          <w:lang w:val="hi_IN" w:bidi="hi_IN"/>
        </w:rPr>
        <w:t>मूसा युद्ध में गए सैनिकों के भाग में से यहोवा के लिए भेंटें निकालेगा। मूसा ये भाग एलीआजर याजक को यहोवा की भेंट के रूप में देगा।</w:t>
      </w:r>
    </w:p>
    <w:p>
      <w:pPr/>
      <w:r>
        <w:rPr>
          <w:lang w:val="hi_IN" w:bidi="hi_IN"/>
        </w:rPr>
      </w:r>
      <w:r>
        <w:rPr>
          <w:lang w:val="hi_IN" w:bidi="hi_IN"/>
        </w:rPr>
        <w:t>मूसा डेरे में ठहरे हुए लोगों को मिली वस्तुओं में से भी कुछ भाग निकालेगा। मूसा यह भाग लेवियों को मिलापवाले तम्बू में उनके काम के लिए देगा। यह कहानी वितरण की विस्तृत मात्रा प्रस्तुत करती है।</w:t>
      </w:r>
    </w:p>
    <w:p>
      <w:pPr/>
      <w:r>
        <w:rPr>
          <w:lang w:val="hi_IN" w:bidi="hi_IN"/>
        </w:rPr>
      </w:r>
      <w:r>
        <w:rPr>
          <w:lang w:val="hi_IN" w:bidi="hi_IN"/>
        </w:rPr>
        <w:t>यहाँ रुकें और समूह में चर्चा करें: जब आप युद्ध में जाते हैं, तो आप उन लोगों और खजाने के साथ क्या करते हैं जो आपने युद्ध से प्राप्त किए हैं? आप उन लोगों की देखभाल कैसे करते हैं जिन्होंने युद्ध में आपका साथ दिया है? इस ऑडियो को यहाँ रोकें।</w:t>
      </w:r>
    </w:p>
    <w:p>
      <w:pPr/>
      <w:r>
        <w:rPr>
          <w:lang w:val="hi_IN" w:bidi="hi_IN"/>
        </w:rPr>
      </w:r>
      <w:r>
        <w:rPr>
          <w:lang w:val="hi_IN" w:bidi="hi_IN"/>
        </w:rPr>
        <w:t>इस कहानी के अंत से पहले, युद्ध में गए सैनिक युद्ध के दौरान मिली सोने की वस्तुएँ, मूसा और एलीआजर याजक को दे देते हैं। सैनिक अपने आप के लिए प्रायश्चित करना चाहते हैं। दूसरे शब्दों में, सैनिक युद्ध लड़ने और लोगों को मारने के बाद फिर से यहोवा के साथ अपना सही संबंध बनाना चाहते हैं। सैनिक पहचानते हैं कि यहोवा ही ने उन्हें बचाया है, और सैनिक यह भी पहचानते हैं कि वे अशुद्ध हैं, क्योंकि उन्होंने मरे हुए शरीरों को छुआ है और लोगों को मारा है। सोने की ये वस्तुएँ, जो हुआ है, उसे याद रखने का एक तरीका भी होंगी। यहोवा अपने लोगों को याद रखेगा, और यहोवा के लोग भी यह याद रखेंगे कि यहोवा ने उनके लिए क्या किया है।</w:t>
      </w:r>
    </w:p>
    <w:p>
      <w:pPr/>
      <w:r>
        <w:rPr>
          <w:lang w:val="hi_IN" w:bidi="hi_IN"/>
        </w:rPr>
      </w:r>
      <w:r>
        <w:rPr>
          <w:lang w:val="hi_IN" w:bidi="hi_IN"/>
        </w:rPr>
        <w:t>यहाँ रुकें और समूह में चर्चा करें: जब आप युद्ध से वापस आते हैं, तो आप परमेश्वर या अपने देवताओं का धन्यवाद कैसे करते हैं?</w:t>
      </w:r>
      <w:r>
        <w:rPr>
          <w:lang w:val="hi_IN" w:bidi="hi_IN"/>
        </w:rPr>
      </w:r>
    </w:p>
    <w:p>
      <w:pPr>
        <w:pStyle w:val="Heading3"/>
      </w:pPr>
      <w:r>
        <w:rPr>
          <w:lang w:val="hi_IN" w:bidi="hi_IN"/>
        </w:rPr>
        <w:t>घटनाओं को समझाना</w:t>
      </w:r>
    </w:p>
    <w:p>
      <w:pPr/>
      <w:r>
        <w:rPr>
          <w:lang w:val="hi_IN" w:bidi="hi_IN"/>
        </w:rPr>
      </w:r>
      <w:r>
        <w:rPr>
          <w:lang w:val="hi_IN" w:bidi="hi_IN"/>
        </w:rPr>
        <w:t>गिनती 31:25–54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मूसा को निर्देश देता है कि मिद्यानियों के विरुद्ध युद्ध के बंदी और पालतू पशुओं को कैसे वितरित किया जाए। यहोवा कहता है कि मूसा, एलीआजर याजक और प्रत्येक गोत्र के अगुवे के साथ मिलकर वितरण की देखरेख करें।</w:t>
      </w:r>
    </w:p>
    <w:p>
      <w:pPr/>
      <w:r>
        <w:rPr>
          <w:lang w:val="hi_IN" w:bidi="hi_IN"/>
        </w:rPr>
      </w:r>
      <w:r>
        <w:rPr>
          <w:b/>
          <w:lang w:val="hi_IN" w:bidi="hi_IN"/>
        </w:rPr>
        <w:t>दूसरे दृश्य में:</w:t>
      </w:r>
      <w:r>
        <w:rPr>
          <w:lang w:val="hi_IN" w:bidi="hi_IN"/>
        </w:rPr>
        <w:t xml:space="preserve"> मूसा और एलीआजर याजक यहोवा के निर्देशों का पालन करते हैं। मूसा और एलीआजर याजक उन सभी चीज़ों की गिनती करते हैं जो सैनिक युद्ध से वापस लाए थे। यहोवा मूसा को निर्देश देता है कि कौन सा भाग यहोवा के पास जाना चाहिए।</w:t>
      </w:r>
    </w:p>
    <w:p>
      <w:pPr/>
      <w:r>
        <w:rPr>
          <w:lang w:val="hi_IN" w:bidi="hi_IN"/>
        </w:rPr>
      </w:r>
      <w:r>
        <w:rPr>
          <w:b/>
          <w:lang w:val="hi_IN" w:bidi="hi_IN"/>
        </w:rPr>
        <w:t>तीसरे दृश्य में:</w:t>
      </w:r>
      <w:r>
        <w:rPr>
          <w:lang w:val="hi_IN" w:bidi="hi_IN"/>
        </w:rPr>
        <w:t xml:space="preserve"> मूसा युद्ध में गए सैनिकों को वह भाग देता है जो यहोवा ने मूसा से सैनिकों को देने के लिए कहा था। इस भाग से, मूसा एलीआजर याजक को यहोवा के लिए भेंट देता है, जैसा कि यहोवा ने निर्देश दिया था।</w:t>
      </w:r>
    </w:p>
    <w:p>
      <w:pPr/>
      <w:r>
        <w:rPr>
          <w:lang w:val="hi_IN" w:bidi="hi_IN"/>
        </w:rPr>
      </w:r>
      <w:r>
        <w:rPr>
          <w:b/>
          <w:lang w:val="hi_IN" w:bidi="hi_IN"/>
        </w:rPr>
        <w:t>चौथे दृश्य में:</w:t>
      </w:r>
      <w:r>
        <w:rPr>
          <w:lang w:val="hi_IN" w:bidi="hi_IN"/>
        </w:rPr>
        <w:t xml:space="preserve"> मूसा युद्ध में न जाने वाले इस्राएलियों को वह भाग देता है, जो यहोवा ने मूसा से कहा था कि वह इन इस्राएलियों को दे। इस भाग से, मूसा लेवियों को वह हिस्सा देता है, जिसे देने का निर्देश यहोवा ने मूसा को दिया था।</w:t>
      </w:r>
    </w:p>
    <w:p>
      <w:pPr/>
      <w:r>
        <w:rPr>
          <w:lang w:val="hi_IN" w:bidi="hi_IN"/>
        </w:rPr>
      </w:r>
      <w:r>
        <w:rPr>
          <w:b/>
          <w:lang w:val="hi_IN" w:bidi="hi_IN"/>
        </w:rPr>
        <w:t>पाँचवें दृश्य में:</w:t>
      </w:r>
      <w:r>
        <w:rPr>
          <w:lang w:val="hi_IN" w:bidi="hi_IN"/>
        </w:rPr>
        <w:t xml:space="preserve"> अधिकारी और सैनिकों के सेनापति यहोवा के लिए अपनी सोने की भेंटें मूसा के पास लाते हैं। मूसा और एलीआजर याजक सोने की भेंटें प्राप्त करते हैं और उन्हें मिलापवाले तम्बू के भीतर लाते हैं। युद्ध के दौरान कोई भी सैनिक नहीं मरा था। सोने की भेंटें इस्राएल के लोगों को याद दिलाती हैं कि यहोवा ने युद्ध के दौरान सैनिकों की रक्षा की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गोत्रों के अगुवें</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वे सेनापति जो हजारों सैनिकों की अगुवाई करते हैं</w:t>
      </w:r>
    </w:p>
    <w:p>
      <w:pPr>
        <w:pStyle w:val="ListBullet"/>
        <w:spacing w:line="240" w:lineRule="auto"/>
        <w:ind w:left="720"/>
      </w:pPr>
      <w:r>
        <w:rPr>
          <w:lang w:val="hi_IN" w:bidi="hi_IN"/>
        </w:rPr>
      </w:r>
      <w:r>
        <w:rPr>
          <w:lang w:val="hi_IN" w:bidi="hi_IN"/>
        </w:rPr>
        <w:t>वे सेनापति जो सैकड़ों सैनिकों की अगुवाई करते हैं</w:t>
      </w:r>
    </w:p>
    <w:p>
      <w:pPr>
        <w:pStyle w:val="ListBullet"/>
        <w:spacing w:line="240" w:lineRule="auto"/>
        <w:ind w:left="720"/>
      </w:pPr>
      <w:r>
        <w:rPr>
          <w:lang w:val="hi_IN" w:bidi="hi_IN"/>
        </w:rPr>
      </w:r>
      <w:r>
        <w:rPr>
          <w:lang w:val="hi_IN" w:bidi="hi_IN"/>
        </w:rPr>
        <w:t>इस्राएली सैनिक</w:t>
      </w:r>
    </w:p>
    <w:p>
      <w:pPr>
        <w:pStyle w:val="ListBullet"/>
        <w:spacing w:line="240" w:lineRule="auto"/>
        <w:ind w:left="720"/>
      </w:pPr>
      <w:r>
        <w:rPr>
          <w:lang w:val="hi_IN" w:bidi="hi_IN"/>
        </w:rPr>
      </w:r>
      <w:r>
        <w:rPr>
          <w:lang w:val="hi_IN" w:bidi="hi_IN"/>
        </w:rPr>
        <w:t>इस्राएली, जो युद्ध में नहीं गए थे</w:t>
      </w:r>
    </w:p>
    <w:p>
      <w:pPr>
        <w:pStyle w:val="ListBullet"/>
        <w:spacing w:line="240" w:lineRule="auto"/>
        <w:ind w:left="720"/>
      </w:pPr>
      <w:r>
        <w:rPr>
          <w:lang w:val="hi_IN" w:bidi="hi_IN"/>
        </w:rPr>
      </w:r>
      <w:r>
        <w:rPr>
          <w:lang w:val="hi_IN" w:bidi="hi_IN"/>
        </w:rPr>
        <w:t>बंदी</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मूसा को निर्देश देता है कि वह उन सभी बंदियों और पालतू जानवरों की गिनती करे जिन्हें इस्राएली युद्ध से लाए थे। मूसा को यह एलीआजर याजक और समुदाय के अगुवों के साथ करना है। यहोवा निर्देश देता है कि मूसा, एलीआजर याजक और समुदाय के अगुवों को मिद्यानियों के विरुद्ध युद्ध के बंदियों और पालतू जानवरों को कैसे वितरित करना है। इस मामले में, बंदी केवल जवान कुँवारियाँ हैं। मूसा, एलीआजर याजक और प्रत्येक गोत्र के अगुवे के साथ मिलकर वितरण की देख-रेख करेगा। मूसा, एलीआजर याजक और बारह गोत्रों के अगुवों को सभी जवान कुँवारियों और फिर सभी पालतू जानवरों की गिनती करनी है। मूसा, एलीआजर याजक और बारह गोत्रों के अगुवे जवान कुँवारियों और पालतू जानवरों की कुल संख्या को दो भागों में विभाजित करेंगे। पहला आधा हिस्सा उन सैनिकों का है जो युद्ध में गए थे। यहोवा मूसा से कहता है कि वह युद्ध में जाने वाले सैनिकों के भाग में से प्रत्येक 500 जवान कुँवारियों में से 1, प्रत्येक 500 बैलों में से 1, प्रत्येक 500 गधों में से 1, और प्रत्येक 500 भेड़ों में से 1 भेड़ ले। मूसा को यह भाग एलीआजर याजक को यहोवा की भेंट के रूप में देना चाहिए।</w:t>
      </w:r>
    </w:p>
    <w:p>
      <w:pPr/>
      <w:r>
        <w:rPr>
          <w:lang w:val="hi_IN" w:bidi="hi_IN"/>
        </w:rPr>
      </w:r>
      <w:r>
        <w:rPr>
          <w:lang w:val="hi_IN" w:bidi="hi_IN"/>
        </w:rPr>
        <w:t>मूसा कुल बंदियों और पालतू जानवरों का बाकी का आधा हिस्सा उन इस्राएलियों को देगा जो युद्ध में नहीं गए, इसके बजाय डेरे में ही रहे। मूसा उन इस्राएलियों के हिस्से में से, जो युद्ध पर नहीं गए थे बल्कि शिविर में ही रहे थे, प्रत्येक 50 जवान कुँवारियों में से 1, प्रत्येक 50 बैलों में से 1, प्रत्येक 50 गधों में से 1, प्रत्येक 50 भेड़ों में से 1, और प्रत्येक 50 बकरियों में से 1 को लेगा। फिर मूसा यह भाग लेवियों को मिलापवाले तम्बू में उनकी सेवा के लिए देगा।</w:t>
      </w:r>
    </w:p>
    <w:p>
      <w:pPr/>
      <w:r>
        <w:rPr>
          <w:lang w:val="hi_IN" w:bidi="hi_IN"/>
        </w:rPr>
      </w:r>
      <w:r>
        <w:rPr>
          <w:lang w:val="hi_IN" w:bidi="hi_IN"/>
        </w:rPr>
        <w:t xml:space="preserve">यहाँ रुकें और समूह के रूप में </w:t>
      </w:r>
      <w:r>
        <w:rPr>
          <w:b/>
          <w:lang w:val="hi_IN" w:bidi="hi_IN"/>
        </w:rPr>
        <w:t>बैलों</w:t>
      </w:r>
      <w:r>
        <w:rPr>
          <w:lang w:val="hi_IN" w:bidi="hi_IN"/>
        </w:rPr>
        <w:t xml:space="preserve">, </w:t>
      </w:r>
      <w:r>
        <w:rPr>
          <w:lang w:val="hi_IN" w:bidi="hi_IN"/>
        </w:rPr>
        <w:t>गधों</w:t>
      </w:r>
      <w:r>
        <w:rPr>
          <w:lang w:val="hi_IN" w:bidi="hi_IN"/>
        </w:rPr>
        <w:t xml:space="preserve">, </w:t>
      </w:r>
      <w:r>
        <w:rPr>
          <w:lang w:val="hi_IN" w:bidi="hi_IN"/>
        </w:rPr>
        <w:t>भेड़ों और बकरियों</w:t>
      </w:r>
      <w:r>
        <w:rPr>
          <w:lang w:val="hi_IN" w:bidi="hi_IN"/>
        </w:rPr>
        <w:t xml:space="preserve"> की एक तस्वीरें देखें। इस ऑडियो को यहाँ रोकें।</w:t>
      </w:r>
    </w:p>
    <w:p>
      <w:pPr/>
      <w:r>
        <w:rPr>
          <w:lang w:val="hi_IN" w:bidi="hi_IN"/>
        </w:rPr>
      </w:r>
      <w:r>
        <w:rPr>
          <w:lang w:val="hi_IN" w:bidi="hi_IN"/>
        </w:rPr>
        <w:t>दूसरे दृश्य में, मूसा और एलीआजर याजक यहोवा के निर्देश का पालन करते हैं। बंदियों और पालतू जानवरों की कुल संख्या, सबसे बड़ी से लेकर सबसे छोटी तक, इस प्रकार हैं:</w:t>
      </w:r>
    </w:p>
    <w:p>
      <w:pPr>
        <w:pStyle w:val="ListBullet"/>
        <w:spacing w:line="240" w:lineRule="auto"/>
        <w:ind w:left="720"/>
      </w:pPr>
      <w:r>
        <w:rPr>
          <w:lang w:val="hi_IN" w:bidi="hi_IN"/>
        </w:rPr>
      </w:r>
      <w:r>
        <w:rPr>
          <w:lang w:val="hi_IN" w:bidi="hi_IN"/>
        </w:rPr>
        <w:t>675,000 भेड़ें</w:t>
      </w:r>
    </w:p>
    <w:p>
      <w:pPr>
        <w:pStyle w:val="ListBullet"/>
        <w:spacing w:line="240" w:lineRule="auto"/>
        <w:ind w:left="720"/>
      </w:pPr>
      <w:r>
        <w:rPr>
          <w:lang w:val="hi_IN" w:bidi="hi_IN"/>
        </w:rPr>
      </w:r>
      <w:r>
        <w:rPr>
          <w:lang w:val="hi_IN" w:bidi="hi_IN"/>
        </w:rPr>
        <w:t>72,000 बैल</w:t>
      </w:r>
    </w:p>
    <w:p>
      <w:pPr>
        <w:pStyle w:val="ListBullet"/>
        <w:spacing w:line="240" w:lineRule="auto"/>
        <w:ind w:left="720"/>
      </w:pPr>
      <w:r>
        <w:rPr>
          <w:lang w:val="hi_IN" w:bidi="hi_IN"/>
        </w:rPr>
      </w:r>
      <w:r>
        <w:rPr>
          <w:lang w:val="hi_IN" w:bidi="hi_IN"/>
        </w:rPr>
        <w:t>61,000 गधे</w:t>
      </w:r>
    </w:p>
    <w:p>
      <w:pPr>
        <w:pStyle w:val="ListBullet"/>
        <w:spacing w:line="240" w:lineRule="auto"/>
        <w:ind w:left="720"/>
      </w:pPr>
      <w:r>
        <w:rPr>
          <w:lang w:val="hi_IN" w:bidi="hi_IN"/>
        </w:rPr>
      </w:r>
      <w:r>
        <w:rPr>
          <w:lang w:val="hi_IN" w:bidi="hi_IN"/>
        </w:rPr>
        <w:t>32,000 जवान कुँवारियाँ</w:t>
      </w:r>
    </w:p>
    <w:p>
      <w:pPr/>
      <w:r>
        <w:rPr>
          <w:lang w:val="hi_IN" w:bidi="hi_IN"/>
        </w:rPr>
      </w:r>
      <w:r>
        <w:rPr>
          <w:lang w:val="hi_IN" w:bidi="hi_IN"/>
        </w:rPr>
        <w:t>तीसरे दृश्य में, मूसा युद्ध में गए सैनिकों को वह भाग देता है जो यहोवा ने मूसा से सैनिकों को देने का निर्देश दिया था। इस भाग से, मूसा एलीआजर याजक को वह भेंट देता है जो यहोवा के लिए निर्धारित की गई, जैसा कि यहोवा ने निर्देश दिया था।</w:t>
      </w:r>
    </w:p>
    <w:p>
      <w:pPr/>
      <w:r>
        <w:rPr>
          <w:lang w:val="hi_IN" w:bidi="hi_IN"/>
        </w:rPr>
      </w:r>
      <w:r>
        <w:rPr>
          <w:lang w:val="hi_IN" w:bidi="hi_IN"/>
        </w:rPr>
        <w:t>युद्ध में जाने वाले इस्राएली सैनिकों को मूसा जो हिस्सा देता है, वह यह है:</w:t>
      </w:r>
    </w:p>
    <w:p>
      <w:pPr>
        <w:pStyle w:val="ListBullet"/>
        <w:spacing w:line="240" w:lineRule="auto"/>
        <w:ind w:left="720"/>
      </w:pPr>
      <w:r>
        <w:rPr>
          <w:lang w:val="hi_IN" w:bidi="hi_IN"/>
        </w:rPr>
      </w:r>
      <w:r>
        <w:rPr>
          <w:lang w:val="hi_IN" w:bidi="hi_IN"/>
        </w:rPr>
        <w:t>337,500 भेड़ें इनमें से, मूसा 675 भेड़ों को यहोवा की भेंट के रूप में एलीआजर को देता है।</w:t>
      </w:r>
    </w:p>
    <w:p>
      <w:pPr>
        <w:pStyle w:val="ListBullet"/>
        <w:spacing w:line="240" w:lineRule="auto"/>
        <w:ind w:left="720"/>
      </w:pPr>
      <w:r>
        <w:rPr>
          <w:lang w:val="hi_IN" w:bidi="hi_IN"/>
        </w:rPr>
      </w:r>
      <w:r>
        <w:rPr>
          <w:lang w:val="hi_IN" w:bidi="hi_IN"/>
        </w:rPr>
        <w:t>36,000 बैल। इनमें से मूसा 72 बैल एलीआजर को यहोवा की भेंट के रूप में देता है।</w:t>
      </w:r>
    </w:p>
    <w:p>
      <w:pPr>
        <w:pStyle w:val="ListBullet"/>
        <w:spacing w:line="240" w:lineRule="auto"/>
        <w:ind w:left="720"/>
      </w:pPr>
      <w:r>
        <w:rPr>
          <w:lang w:val="hi_IN" w:bidi="hi_IN"/>
        </w:rPr>
      </w:r>
      <w:r>
        <w:rPr>
          <w:lang w:val="hi_IN" w:bidi="hi_IN"/>
        </w:rPr>
        <w:t>30,500 गधे इनमें से मूसा 61 गधे एलीआजर को यहोवा की भेंट के रूप में देता है।</w:t>
      </w:r>
    </w:p>
    <w:p>
      <w:pPr>
        <w:pStyle w:val="ListBullet"/>
        <w:spacing w:line="240" w:lineRule="auto"/>
        <w:ind w:left="720"/>
      </w:pPr>
      <w:r>
        <w:rPr>
          <w:lang w:val="hi_IN" w:bidi="hi_IN"/>
        </w:rPr>
      </w:r>
      <w:r>
        <w:rPr>
          <w:lang w:val="hi_IN" w:bidi="hi_IN"/>
        </w:rPr>
        <w:t>16,000 जवान कुँवारियाँ इनमें से, मूसा एलीआजर को 32 जवान कुँवारियाँ यहोवा के लिए भेंट के रूप में देता है।</w:t>
      </w:r>
    </w:p>
    <w:p>
      <w:pPr/>
      <w:r>
        <w:rPr>
          <w:lang w:val="hi_IN" w:bidi="hi_IN"/>
        </w:rPr>
      </w:r>
      <w:r>
        <w:rPr>
          <w:lang w:val="hi_IN" w:bidi="hi_IN"/>
        </w:rPr>
        <w:t>चौथे दृश्य में, जो इस्राएली युद्ध में नहीं गए थे, मूसा उनको वह हिस्सा देता है, जिसे देने का यहोवा ने मूसा को निर्देश दिया था। इस भाग में से, मूसा लेवियों को वह भेंट देता है जिसे यहोवा ने मूसा को लेवियों को देने का निर्देश दिया था।</w:t>
      </w:r>
    </w:p>
    <w:p>
      <w:pPr/>
      <w:r>
        <w:rPr>
          <w:lang w:val="hi_IN" w:bidi="hi_IN"/>
        </w:rPr>
      </w:r>
      <w:r>
        <w:rPr>
          <w:lang w:val="hi_IN" w:bidi="hi_IN"/>
        </w:rPr>
        <w:t>वह भाग जो मूसा उन इस्राएलियों को देता है जो युद्ध में नहीं गए और डेरे में ही रहे, वह है:</w:t>
      </w:r>
    </w:p>
    <w:p>
      <w:pPr>
        <w:pStyle w:val="ListBullet"/>
        <w:spacing w:line="240" w:lineRule="auto"/>
        <w:ind w:left="720"/>
      </w:pPr>
      <w:r>
        <w:rPr>
          <w:lang w:val="hi_IN" w:bidi="hi_IN"/>
        </w:rPr>
      </w:r>
      <w:r>
        <w:rPr>
          <w:lang w:val="hi_IN" w:bidi="hi_IN"/>
        </w:rPr>
        <w:t>337,500 भेड़ें इनमें से मूसा लेवियों को मिलापवाले तम्बू में उनकी सेवा के लिए 6,750 भेड़ें देता है।</w:t>
      </w:r>
    </w:p>
    <w:p>
      <w:pPr>
        <w:pStyle w:val="ListBullet"/>
        <w:spacing w:line="240" w:lineRule="auto"/>
        <w:ind w:left="720"/>
      </w:pPr>
      <w:r>
        <w:rPr>
          <w:lang w:val="hi_IN" w:bidi="hi_IN"/>
        </w:rPr>
      </w:r>
      <w:r>
        <w:rPr>
          <w:lang w:val="hi_IN" w:bidi="hi_IN"/>
        </w:rPr>
        <w:t>36,000 बैल। इनमें से मूसा लेवियों को मिलापवाले तम्बू में उनकी सेवा के लिए 720 बैल देता है।</w:t>
      </w:r>
    </w:p>
    <w:p>
      <w:pPr>
        <w:pStyle w:val="ListBullet"/>
        <w:spacing w:line="240" w:lineRule="auto"/>
        <w:ind w:left="720"/>
      </w:pPr>
      <w:r>
        <w:rPr>
          <w:lang w:val="hi_IN" w:bidi="hi_IN"/>
        </w:rPr>
      </w:r>
      <w:r>
        <w:rPr>
          <w:lang w:val="hi_IN" w:bidi="hi_IN"/>
        </w:rPr>
        <w:t>30,500 गधे। इनमें से मूसा लेवियों को मिलापवाले तम्बू में उनकी सेवा के लिए 610 गधे देता है।</w:t>
      </w:r>
    </w:p>
    <w:p>
      <w:pPr>
        <w:pStyle w:val="ListBullet"/>
        <w:spacing w:line="240" w:lineRule="auto"/>
        <w:ind w:left="720"/>
      </w:pPr>
      <w:r>
        <w:rPr>
          <w:lang w:val="hi_IN" w:bidi="hi_IN"/>
        </w:rPr>
      </w:r>
      <w:r>
        <w:rPr>
          <w:lang w:val="hi_IN" w:bidi="hi_IN"/>
        </w:rPr>
        <w:t>16,000 जवान कुँवारियाँ इनमें से, मूसा लेवियों को मिलापवाले तम्बू में उनकी सेवा के लिए 320 जवान कुँवारियाँ देता है।</w:t>
      </w:r>
    </w:p>
    <w:p>
      <w:pPr/>
      <w:r>
        <w:rPr>
          <w:lang w:val="hi_IN" w:bidi="hi_IN"/>
        </w:rPr>
      </w:r>
      <w:r>
        <w:rPr>
          <w:lang w:val="hi_IN" w:bidi="hi_IN"/>
        </w:rPr>
        <w:t>यहाँ रुकें और समूह में इस प्रश्न पर चर्चा करें: आपकी संस्कृति में, आप आमतौर पर वस्तुओं की गिनती और उनका बँटवारा कैसे करते हैं? इन सूचियों को बोलने का अभ्यास उसी तरह करें, जैसे आप आम तौर पर अपनी भाषा में चीज़ों की सूची बनाते हैं। इस ऑडियो को यहाँ रोकें।</w:t>
      </w:r>
    </w:p>
    <w:p>
      <w:pPr/>
      <w:r>
        <w:rPr>
          <w:lang w:val="hi_IN" w:bidi="hi_IN"/>
        </w:rPr>
      </w:r>
      <w:r>
        <w:rPr>
          <w:lang w:val="hi_IN" w:bidi="hi_IN"/>
        </w:rPr>
        <w:t>पाँचवें दृश्य में, अधिकारी और सैनिकों के सेनापति यहोवा के लिए अपनी सोने की भेंटें मूसा के पास लाते हैं। अधिकारियों और सेनापतियों को उनके अधीन सैनिकों की संख्या के अनुसार वर्गीकृत किया जाता है। एक अधिकारी हजारों सैनिकों का नेतृत्व करता है। प्रत्येक अधिकारी के अधीन, एक हजार सैनिकों के सेनापति और एक सौ सैनिकों के सेनापति हैं। जब प्रत्येक अधिकारी और सेनापतियों ने अपने अधीन सैनिकों की गिनती की, तो उन्हें पता चला कि युद्ध में कोई भी सैनिक नहीं मरा था। अधिकारियों और सैनिकों के सेनापतियों ने माना कि यहोवा ने सैनिकों की रक्षा की और सैनिकों को बचाया था। सैनिकों ने मूसा और एलीआजर याजक को युद्ध से लाए गए सभी गहने और सामान दे दिए। सोने से बने आभूषणों और सामान में बाजूबंद, कंगन, मुहर वाली अंगूठियाँ, बालियाँ और मनके शामिल थे। सैनिक यहोवा के सामने प्रायश्चित करने के लिए गहने और सामान लाए।</w:t>
      </w:r>
    </w:p>
    <w:p>
      <w:pPr/>
      <w:r>
        <w:rPr>
          <w:lang w:val="hi_IN" w:bidi="hi_IN"/>
        </w:rPr>
      </w:r>
      <w:r>
        <w:rPr>
          <w:lang w:val="hi_IN" w:bidi="hi_IN"/>
        </w:rPr>
        <w:t>मूसा और एलीआजर याजक को अधिकारियों और सेनापतियों से सोने की भेंटें प्राप्त हुईं। सोने के बने गहने और सामान का कुल वजन 190 किलोग्राम था।</w:t>
      </w:r>
    </w:p>
    <w:p>
      <w:pPr/>
      <w:r>
        <w:rPr>
          <w:lang w:val="hi_IN" w:bidi="hi_IN"/>
        </w:rPr>
      </w:r>
      <w:r>
        <w:rPr>
          <w:lang w:val="hi_IN" w:bidi="hi_IN"/>
        </w:rPr>
        <w:t xml:space="preserve">यहाँ रुकें और समूह के रूप में </w:t>
      </w:r>
      <w:r>
        <w:rPr>
          <w:lang w:val="hi_IN" w:bidi="hi_IN"/>
        </w:rPr>
        <w:t>सोने के बाजूबन्द, कंगन, मुहर वाली अंगूठियाँ, बालियाँ और गले के हारों</w:t>
      </w:r>
      <w:r>
        <w:rPr>
          <w:lang w:val="hi_IN" w:bidi="hi_IN"/>
        </w:rPr>
        <w:t xml:space="preserve"> की एक तस्वीरें देखें। इस ऑडियो को यहाँ रोकें।</w:t>
      </w:r>
    </w:p>
    <w:p>
      <w:pPr/>
      <w:r>
        <w:rPr>
          <w:lang w:val="hi_IN" w:bidi="hi_IN"/>
        </w:rPr>
      </w:r>
      <w:r>
        <w:rPr>
          <w:lang w:val="hi_IN" w:bidi="hi_IN"/>
        </w:rPr>
        <w:t>अधिकारी और सेनापति मूसा को वह सब कुछ देते हैं जो उन्होंने मिद्यानियों के विरुद्ध युद्ध में प्राप्त किया था। साधारण सैनिक, जो अधिकारी और सेनापति नहीं होते हैं, युद्ध के दौरान सोने के गहने और अन्य सामान अपने लिए ले लेते हैं। यह ध्यान देना महत्वपूर्ण है कि केवल अधिकारी और सेनापतियों ने ही यहोवा को सोने की भेंटें चढ़ाई, शायद यहोवा का धन्यवाद करने के लिए, क्योंकि उसने युद्ध के दौरान उनकी अगुवाई में लड़ने वाले सभी इस्राएली सैनिकों की रक्षा की और उन्हें सुरक्षित बचाए रखा। सेनापति कहते हैं कि “कोई भी नहीं—एक भी सैनिक—गायब नहीं है।”</w:t>
      </w:r>
    </w:p>
    <w:p>
      <w:pPr/>
      <w:r>
        <w:rPr>
          <w:lang w:val="hi_IN" w:bidi="hi_IN"/>
        </w:rPr>
      </w:r>
      <w:r>
        <w:rPr>
          <w:lang w:val="hi_IN" w:bidi="hi_IN"/>
        </w:rPr>
        <w:t>मूसा और एलीआजर याजक सोने की भेंटें प्राप्त करते हैं और उन्हें मिलापवाले तम्बू के भीतर लाते हैं। सोने की भेंटें इस्राएल के लोगों को याद दिलाती हैं कि यहोवा ने सैनिकों की रक्षा की और उन्हें बचाया।</w:t>
      </w:r>
    </w:p>
    <w:p>
      <w:pPr/>
      <w:r>
        <w:rPr>
          <w:lang w:val="hi_IN" w:bidi="hi_IN"/>
        </w:rPr>
      </w:r>
      <w:r>
        <w:rPr>
          <w:lang w:val="hi_IN" w:bidi="hi_IN"/>
        </w:rPr>
        <w:t>यहाँ रुकें और समूह में इस प्रश्न पर चर्चा करें: आपकी संस्कृति में, आप एक स्मारक कैसे स्थापित करते हैं जो आपको एक बहुत महत्वपूर्ण घटना या किसी महत्वपूर्ण व्यक्ति की याद दिलाएगा? आप उस स्मारक के बारे में कैसे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31:25–54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पहले दृश्य में, इस्राएली सैनिकों के समुदाय में फिर से शामिल होने के तुरंत बाद, </w:t>
      </w:r>
      <w:r>
        <w:rPr>
          <w:b/>
          <w:lang w:val="hi_IN" w:bidi="hi_IN"/>
        </w:rPr>
        <w:t>यहोवा</w:t>
      </w:r>
      <w:r>
        <w:rPr>
          <w:lang w:val="hi_IN" w:bidi="hi_IN"/>
        </w:rPr>
        <w:t xml:space="preserve"> मूसा को निर्देश देता है कि मूसा, एलीआजर </w:t>
      </w:r>
      <w:r>
        <w:rPr>
          <w:b/>
          <w:lang w:val="hi_IN" w:bidi="hi_IN"/>
        </w:rPr>
        <w:t>याजक</w:t>
      </w:r>
      <w:r>
        <w:rPr>
          <w:lang w:val="hi_IN" w:bidi="hi_IN"/>
        </w:rPr>
        <w:t xml:space="preserve"> और इस्राएल के समुदाय के अगुवों को बंदियों और बैलों, गधों, भेड़ों और अन्य पशुओं को विभाजित करना चाहिए। बैलों, गधों और भेड़ों के लिए उन्हीं शब्दों का उपयोग करें जिनका उपयोग आपने अन्य भागों में किया है। यहोवा, याजक और समुदाय के लिए उन्हीं शब्दों का उपयोग करें जिनका उपयोग आपने पिछले भागों में किया है, और याद रखें कि </w:t>
      </w:r>
      <w:r>
        <w:rPr>
          <w:b/>
          <w:lang w:val="hi_IN" w:bidi="hi_IN"/>
        </w:rPr>
        <w:t>यहोवा</w:t>
      </w:r>
      <w:r>
        <w:rPr>
          <w:lang w:val="hi_IN" w:bidi="hi_IN"/>
        </w:rPr>
        <w:t xml:space="preserve"> और </w:t>
      </w:r>
      <w:r>
        <w:rPr>
          <w:b/>
          <w:lang w:val="hi_IN" w:bidi="hi_IN"/>
        </w:rPr>
        <w:t>याजक</w:t>
      </w:r>
      <w:r>
        <w:rPr>
          <w:lang w:val="hi_IN" w:bidi="hi_IN"/>
        </w:rPr>
        <w:t xml:space="preserve"> मुख्य शब्दावली में हैं।</w:t>
      </w:r>
    </w:p>
    <w:p>
      <w:pPr/>
      <w:r>
        <w:rPr>
          <w:lang w:val="hi_IN" w:bidi="hi_IN"/>
        </w:rPr>
      </w:r>
      <w:r>
        <w:rPr>
          <w:lang w:val="hi_IN" w:bidi="hi_IN"/>
        </w:rPr>
        <w:t xml:space="preserve">सभी </w:t>
      </w:r>
      <w:r>
        <w:rPr>
          <w:b/>
          <w:lang w:val="hi_IN" w:bidi="hi_IN"/>
        </w:rPr>
        <w:t>इस्राएलियों</w:t>
      </w:r>
      <w:r>
        <w:rPr>
          <w:lang w:val="hi_IN" w:bidi="hi_IN"/>
        </w:rPr>
        <w:t xml:space="preserve"> को बंदियों और पालतू जानवरों का एक हिस्सा मिलेगा। यहाँ तक कि याजक और </w:t>
      </w:r>
      <w:r>
        <w:rPr>
          <w:b/>
          <w:lang w:val="hi_IN" w:bidi="hi_IN"/>
        </w:rPr>
        <w:t>लेवी</w:t>
      </w:r>
      <w:r>
        <w:rPr>
          <w:lang w:val="hi_IN" w:bidi="hi_IN"/>
        </w:rPr>
        <w:t xml:space="preserve"> भी जो </w:t>
      </w:r>
      <w:r>
        <w:rPr>
          <w:b/>
          <w:lang w:val="hi_IN" w:bidi="hi_IN"/>
        </w:rPr>
        <w:t>मिलापवाले तम्बू</w:t>
      </w:r>
      <w:r>
        <w:rPr>
          <w:lang w:val="hi_IN" w:bidi="hi_IN"/>
        </w:rPr>
        <w:t xml:space="preserve"> में सेवा करते हैं, उन्हें भी अपना भाग प्राप्त होगा। इस्राएलियों, लेवियों और मिलापवाले तम्बू के लिए उन्हीं शब्दों का उपयोग करें जिनका उपयोग आपने पिछले भागों में किया है, और याद रखें कि </w:t>
      </w:r>
      <w:r>
        <w:rPr>
          <w:b/>
          <w:lang w:val="hi_IN" w:bidi="hi_IN"/>
        </w:rPr>
        <w:t>इस्राएली,</w:t>
      </w:r>
      <w:r>
        <w:rPr>
          <w:lang w:val="hi_IN" w:bidi="hi_IN"/>
        </w:rPr>
        <w:t xml:space="preserve"> </w:t>
      </w:r>
      <w:r>
        <w:rPr>
          <w:b/>
          <w:lang w:val="hi_IN" w:bidi="hi_IN"/>
        </w:rPr>
        <w:t>लेवी</w:t>
      </w:r>
      <w:r>
        <w:rPr>
          <w:lang w:val="hi_IN" w:bidi="hi_IN"/>
        </w:rPr>
        <w:t xml:space="preserve"> और </w:t>
      </w:r>
      <w:r>
        <w:rPr>
          <w:lang w:val="hi_IN" w:bidi="hi_IN"/>
        </w:rPr>
        <w:t>मिलापवाला तम्बू</w:t>
      </w:r>
      <w:r>
        <w:rPr>
          <w:lang w:val="hi_IN" w:bidi="hi_IN"/>
        </w:rPr>
        <w:t xml:space="preserve"> मुख्य शब्दावली में हैं।</w:t>
      </w:r>
    </w:p>
    <w:p>
      <w:pPr/>
      <w:r>
        <w:rPr>
          <w:lang w:val="hi_IN" w:bidi="hi_IN"/>
        </w:rPr>
      </w:r>
      <w:r>
        <w:rPr>
          <w:lang w:val="hi_IN" w:bidi="hi_IN"/>
        </w:rPr>
        <w:t>दूसरे दृश्य में, मूसा और एलीआजर याजक ने वही किया जो यहोवा ने उन्हें करने का निर्देश दिया था। मूसा और एलीआजर याजक ने उन सभी चीज़ों की गिनती की जो युद्ध से वापस लाई गई थीं। मूसा और एलीआजर याजक ने उन सभी स्त्रियों की गिनती भी की जिन्होंने पहले कभी किसी पुरुष के साथ यौन संबंध नहीं बनाए थे। इन स्त्रियों के लिए उसी विवरण का उपयोग करें जिसका उपयोग आपने पिछले भाग में किया था।</w:t>
      </w:r>
    </w:p>
    <w:p>
      <w:pPr/>
      <w:r>
        <w:rPr>
          <w:lang w:val="hi_IN" w:bidi="hi_IN"/>
        </w:rPr>
      </w:r>
      <w:r>
        <w:rPr>
          <w:lang w:val="hi_IN" w:bidi="hi_IN"/>
        </w:rPr>
        <w:t>तीसरे दृश्य में, मूसा युद्ध में गए सैनिकों को वह भाग देता है जो यहोवा ने मूसा से सैनिकों को देने के लिए कहा था। इस भाग से, मूसा एलीआजर याजक को यहोवा के लिए भेंट देता है, जैसा कि यहोवा ने निर्देश दिया था। लूट के लिए उसी शब्द का उपयोग करें जिसका उपयोग आपने पिछले भाग में किया था।</w:t>
      </w:r>
    </w:p>
    <w:p>
      <w:pPr/>
      <w:r>
        <w:rPr>
          <w:lang w:val="hi_IN" w:bidi="hi_IN"/>
        </w:rPr>
      </w:r>
      <w:r>
        <w:rPr>
          <w:lang w:val="hi_IN" w:bidi="hi_IN"/>
        </w:rPr>
        <w:t>यहाँ रुकें और समूह में चर्चा करें कि आप लूट के उस भाग, या उस हिस्से के बारे में कैसे बात करेंगे, जो प्रत्येक समूह को प्राप्त होगा। इस ऑडियो को यहाँ रोकें।</w:t>
      </w:r>
    </w:p>
    <w:p>
      <w:pPr/>
      <w:r>
        <w:rPr>
          <w:lang w:val="hi_IN" w:bidi="hi_IN"/>
        </w:rPr>
      </w:r>
      <w:r>
        <w:rPr>
          <w:lang w:val="hi_IN" w:bidi="hi_IN"/>
        </w:rPr>
        <w:t xml:space="preserve">अधिकारी और सैनिकों के सेनापति यहोवा के लिए अपनी सोने की भेंटों को मूसा के पास लाते हैं, क्योंकि युद्ध के दौरान किसी भी सैनिक की मृत्यु नहीं हुई थी। अधिकारी और सेनापति मूसा के प्रति सम्मान दिखाने के लिए स्वयं को मूसा के </w:t>
      </w:r>
      <w:r>
        <w:rPr>
          <w:b/>
          <w:lang w:val="hi_IN" w:bidi="hi_IN"/>
        </w:rPr>
        <w:t>सेवक</w:t>
      </w:r>
      <w:r>
        <w:rPr>
          <w:lang w:val="hi_IN" w:bidi="hi_IN"/>
        </w:rPr>
        <w:t xml:space="preserve"> कहते हैं। सेवक के लिए उसी शब्द का उपयोग करें जिसका उपयोग आपने पिछले भागों में किया है, और याद रखें कि </w:t>
      </w:r>
      <w:r>
        <w:rPr>
          <w:lang w:val="hi_IN" w:bidi="hi_IN"/>
        </w:rPr>
        <w:t>सेवक</w:t>
      </w:r>
      <w:r>
        <w:rPr>
          <w:lang w:val="hi_IN" w:bidi="hi_IN"/>
        </w:rPr>
        <w:t xml:space="preserve"> मुख्य शब्दावली में है।</w:t>
      </w:r>
    </w:p>
    <w:p>
      <w:pPr/>
      <w:r>
        <w:rPr>
          <w:lang w:val="hi_IN" w:bidi="hi_IN"/>
        </w:rPr>
      </w:r>
      <w:r>
        <w:rPr>
          <w:lang w:val="hi_IN" w:bidi="hi_IN"/>
        </w:rPr>
        <w:t>युद्ध से लौटने पर अधिकारी और सेनापति जो सोने के गहने और आभूषण लाए, उनमें बाजूबंद, कंगन, मुहर वाली अंगूठियाँ, बालियाँ और हार शामिल थे।</w:t>
      </w:r>
    </w:p>
    <w:p>
      <w:pPr/>
      <w:r>
        <w:rPr>
          <w:lang w:val="hi_IN" w:bidi="hi_IN"/>
        </w:rPr>
      </w:r>
      <w:r>
        <w:rPr>
          <w:lang w:val="hi_IN" w:bidi="hi_IN"/>
        </w:rPr>
        <w:t xml:space="preserve">यहाँ रुकें और समूह के रूप में </w:t>
      </w:r>
      <w:r>
        <w:rPr>
          <w:lang w:val="hi_IN" w:bidi="hi_IN"/>
        </w:rPr>
        <w:t>सोने के बाजूबन्द, कंगन, मुहर वाली अंगूठियाँ, बालियाँ और गले के हारों</w:t>
      </w:r>
      <w:r>
        <w:rPr>
          <w:lang w:val="hi_IN" w:bidi="hi_IN"/>
        </w:rPr>
        <w:t xml:space="preserve"> की एक तस्वीरें देखें। समूह में चर्चा करें कि आप इनमें से प्रत्येक वस्तु का वर्णन कैसे करेंगे। इस ऑडियो को यहाँ रोकें।</w:t>
      </w:r>
    </w:p>
    <w:p>
      <w:pPr/>
      <w:r>
        <w:rPr>
          <w:lang w:val="hi_IN" w:bidi="hi_IN"/>
        </w:rPr>
      </w:r>
      <w:r>
        <w:rPr>
          <w:lang w:val="hi_IN" w:bidi="hi_IN"/>
        </w:rPr>
        <w:t xml:space="preserve">अधिकारी और सेनापति सोने की वस्तुएँ अपने आप के </w:t>
      </w:r>
      <w:r>
        <w:rPr>
          <w:b/>
          <w:lang w:val="hi_IN" w:bidi="hi_IN"/>
        </w:rPr>
        <w:t>प्रायश्चित</w:t>
      </w:r>
      <w:r>
        <w:rPr>
          <w:lang w:val="hi_IN" w:bidi="hi_IN"/>
        </w:rPr>
        <w:t xml:space="preserve"> के लिए देते हैं। दूसरे शब्दों में, अधिकारी फिर से यहोवा के पास आना चाहते हैं और यहोवा के साथ एक पूर्ण संबंध में होना चाहते हैं। प्रायश्चित के लिए उसी शब्द का उपयोग करें जिसका उपयोग आपने पहले किया है। </w:t>
      </w:r>
      <w:r>
        <w:rPr>
          <w:b/>
          <w:lang w:val="hi_IN" w:bidi="hi_IN"/>
        </w:rPr>
        <w:t>प्रायश्चित</w:t>
      </w:r>
      <w:r>
        <w:rPr>
          <w:lang w:val="hi_IN" w:bidi="hi_IN"/>
        </w:rPr>
        <w:t xml:space="preserve"> के बारे में अधिक जानकारी के लिए, मुख्य शब्दावली देखें। </w:t>
      </w:r>
    </w:p>
    <w:p>
      <w:pPr/>
      <w:r>
        <w:rPr>
          <w:lang w:val="hi_IN" w:bidi="hi_IN"/>
        </w:rPr>
      </w:r>
      <w:r>
        <w:rPr>
          <w:lang w:val="hi_IN" w:bidi="hi_IN"/>
        </w:rPr>
        <w:t xml:space="preserve">मूसा और एलीआजर याजक सोने की भेंटें प्राप्त करते हैं और उन्हें </w:t>
      </w:r>
      <w:r>
        <w:rPr>
          <w:b/>
          <w:lang w:val="hi_IN" w:bidi="hi_IN"/>
        </w:rPr>
        <w:t>मिलापवाले तम्बू</w:t>
      </w:r>
      <w:r>
        <w:rPr>
          <w:lang w:val="hi_IN" w:bidi="hi_IN"/>
        </w:rPr>
        <w:t xml:space="preserve"> के भीतर लाते हैं, जो </w:t>
      </w:r>
      <w:r>
        <w:rPr>
          <w:b/>
          <w:lang w:val="hi_IN" w:bidi="hi_IN"/>
        </w:rPr>
        <w:t>निवासस्थान</w:t>
      </w:r>
      <w:r>
        <w:rPr>
          <w:lang w:val="hi_IN" w:bidi="hi_IN"/>
        </w:rPr>
        <w:t xml:space="preserve"> को दर्शाता है। मिलापवाले तम्बू के लिए उसी शब्द का उपयोग करें जिसका उपयोग आपने पिछले भागों में किया है, और </w:t>
      </w:r>
      <w:r>
        <w:rPr>
          <w:lang w:val="hi_IN" w:bidi="hi_IN"/>
        </w:rPr>
        <w:t>निवासस्थान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गिनती 31:25–54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32:1–15 को सुनें और अपने मन में रखें।</w:t>
      </w:r>
    </w:p>
    <w:p>
      <w:pPr/>
      <w:r>
        <w:rPr>
          <w:lang w:val="hi_IN" w:bidi="hi_IN"/>
        </w:rPr>
      </w:r>
      <w:r>
        <w:rPr>
          <w:lang w:val="hi_IN" w:bidi="hi_IN"/>
        </w:rPr>
        <w:t>यदि सम्भव हो, तो गिनती 32:1–15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32:1–15 का ऑडियो संस्करण सबसे आसानी से समझ में आने वाले अनुवाद में सुनें।</w:t>
      </w:r>
    </w:p>
    <w:p>
      <w:pPr/>
      <w:r>
        <w:rPr>
          <w:lang w:val="hi_IN" w:bidi="hi_IN"/>
        </w:rPr>
      </w:r>
      <w:r>
        <w:rPr>
          <w:lang w:val="hi_IN" w:bidi="hi_IN"/>
        </w:rPr>
        <w:t>पिछले भाग में, इस्राएल ने हाल ही में युद्ध में मिद्यानियों को पराजित किया था। मूसा ने प्रत्येक गोत्र को मिद्यानियों से लूटी गई लूट, पशुधन और संपत्ति में से कुछ हिस्सा दिया था।</w:t>
      </w:r>
    </w:p>
    <w:p>
      <w:pPr/>
      <w:r>
        <w:rPr>
          <w:lang w:val="hi_IN" w:bidi="hi_IN"/>
        </w:rPr>
      </w:r>
      <w:r>
        <w:rPr>
          <w:lang w:val="hi_IN" w:bidi="hi_IN"/>
        </w:rPr>
        <w:t>इस कहानी में, इस्राएली अभी भी मोआब के मैदानों में डेरा डाले हुए हैं। रूबेन और गाद के गोत्र मूसा, एलीआजर याजक और इस्राएली समुदाय के अगुवों के पास आते हैं। रूबेन और गाद के गोत्र पूछते हैं कि क्या वे उस देश में रह सकते हैं जिसे इस्राएल ने जीत लिया है।</w:t>
      </w:r>
    </w:p>
    <w:p>
      <w:pPr/>
      <w:r>
        <w:rPr>
          <w:lang w:val="hi_IN" w:bidi="hi_IN"/>
        </w:rPr>
      </w:r>
      <w:r>
        <w:rPr>
          <w:lang w:val="hi_IN" w:bidi="hi_IN"/>
        </w:rPr>
        <w:t>रूबेन और गाद के गोत्रों के पास बड़ी संख्या में पशु हैं, जैसे मवेशी, भेड़ें और बकरियाँ। दोनों गोत्रों ने पहले ही देख लिया था कि याजेर और गिलाद की भूमि पशुओं के लिए अच्छी भूमि है। गिलाद यरदन नदी के पूर्व में एक बड़ा, उपजाऊ और भरपूर पानी वाला क्षेत्र है, और याजेर यरदन नदी के पूर्व में स्थित एक नगर है। शायद इन गोत्रों ने यह भूमि तब देखी थी, जब उन्होंने पिछली कहानी में उस देश के राजा सीहोन और ओग से युद्ध किया था।</w:t>
      </w:r>
    </w:p>
    <w:p>
      <w:pPr/>
      <w:r>
        <w:rPr>
          <w:lang w:val="hi_IN" w:bidi="hi_IN"/>
        </w:rPr>
      </w:r>
      <w:r>
        <w:rPr>
          <w:lang w:val="hi_IN" w:bidi="hi_IN"/>
        </w:rPr>
        <w:t xml:space="preserve">यहाँ रुकें और </w:t>
      </w:r>
      <w:r>
        <w:rPr>
          <w:b/>
          <w:lang w:val="hi_IN" w:bidi="hi_IN"/>
        </w:rPr>
        <w:t>मोआब, गिलाद और याजेर के मैदानों</w:t>
      </w:r>
      <w:r>
        <w:rPr>
          <w:lang w:val="hi_IN" w:bidi="hi_IN"/>
        </w:rPr>
        <w:t xml:space="preserve"> का नक्शा दिखाएँ। इस ऑडियो को यहाँ रोकें।</w:t>
      </w:r>
    </w:p>
    <w:p>
      <w:pPr/>
      <w:r>
        <w:rPr>
          <w:lang w:val="hi_IN" w:bidi="hi_IN"/>
        </w:rPr>
      </w:r>
      <w:r>
        <w:rPr>
          <w:lang w:val="hi_IN" w:bidi="hi_IN"/>
        </w:rPr>
        <w:t>रूबेन और गाद के गोत्रों के अगुवे, या प्रतिनिधि मूसा, इस्राएल के समुदाय के अगुवों और एलीआजर याजक के पास आते हैं। रूबेन और गाद के गोत्रों के ये अगुवे, या प्रतिनिधि उन सभी नगरों के नाम गिनाते हैं, जिन्हें इस्राएल ने हाल ही के युद्धों में जीता है। ये अगुवे आदरपूर्वक पूछते हैं कि क्या गाद और रूबेन के लोग इस भूमि में बस सकते हैं, क्योंकि यह भूमि गोत्रों के पशुओं के लिए अच्छी है। यहोवा ने इस्राएल से जिस कनान देश का वादा किया था, वह यरदन नदी के पश्चिम की ओर था, परन्तु गाद और रूबेन के गोत्र यरदन नदी के पार न जाने का अनुरोध करते हैं। ये दोनों गोत्र जो भूमि चाहते हैं, वह यरदन नदी के पूर्व की ओर है।</w:t>
      </w:r>
    </w:p>
    <w:p>
      <w:pPr/>
      <w:r>
        <w:rPr>
          <w:lang w:val="hi_IN" w:bidi="hi_IN"/>
        </w:rPr>
      </w:r>
      <w:r>
        <w:rPr>
          <w:lang w:val="hi_IN" w:bidi="hi_IN"/>
        </w:rPr>
        <w:t>मूसा दोनों गोत्रों से कुछ प्रश्न पूछकर उन्हें जवाब देता है। मूसा यह उम्मीद नहीं करता है कि गोत्र इन प्रश्नों के उत्तर दें। मूसा ने ये प्रश्न अपनी हैरानी और असहमति प्रकट करने के लिए तथा उन दोनों गोत्रों को डाँटने के उद्देश्य से पूछे। मूसा पहले पूछता है, “क्या तुम यहीं ठहरे रहना चाहते हो, जबकि तुम्हारे भाई, इस्राएल के अन्य गोत्र, नदी पार जाकर सारा युद्ध लड़ें? मूसा इस प्रश्न का उपयोग इस बात पर ज़ोर देने के लिए करता है कि यदि गाद और रूबेन के लोग यरदन नदी को पार नहीं करते हैं, तो वे कनान के लोगों के विरुद्ध युद्ध में इस्राएल के अन्य गोत्रों का समर्थन करने में सहायता नहीं करेंगे। फिर मूसा पूछता है, “आप इस्राएल के बाकी लोगों को उस देश में जाने से क्यों रोकना चाहते हैं जो यहोवा ने उन्हें दिया है?” मूसा इस प्रश्न का उपयोग गाद और रूबेन के प्रतिनिधियों पर इस बात का ज़ोर देने के लिए करता है कि यदि वे कनान देश में प्रवेश नहीं करते हैं, तो इस्राएल के अन्य गोत्र भी कनान में प्रवेश करना नहीं चाहेंगे और उस भूमि के लिए नहीं लड़ेंगे।</w:t>
      </w:r>
    </w:p>
    <w:p>
      <w:pPr/>
      <w:r>
        <w:rPr>
          <w:lang w:val="hi_IN" w:bidi="hi_IN"/>
        </w:rPr>
      </w:r>
      <w:r>
        <w:rPr>
          <w:lang w:val="hi_IN" w:bidi="hi_IN"/>
        </w:rPr>
        <w:t>यहाँ रुकें और समूह में चर्चा करें: उस समय की कोई कहानी सुनाएँ जब आपके समुदाय के लोगों के एक छोटे समूह ने समुदाय के बाकी लोगों के लिए सफल या समृद्ध होना कठिन बना दिया हो। समुदाय के बाकी लोगों ने छोटे समूह के प्रति कैसी प्रतिक्रिया दी? उनके मन में उनके प्रति किस प्रकार की भावनाएँ थीं? इस ऑडियो को यहाँ रोकें।</w:t>
      </w:r>
    </w:p>
    <w:p>
      <w:pPr/>
      <w:r>
        <w:rPr>
          <w:lang w:val="hi_IN" w:bidi="hi_IN"/>
        </w:rPr>
      </w:r>
      <w:r>
        <w:rPr>
          <w:lang w:val="hi_IN" w:bidi="hi_IN"/>
        </w:rPr>
        <w:t>मूसा प्रतिनिधियों को 40 वर्ष पहले के उस समय की याद दिलाता है, जब उनके पूर्वजों या इस्राएल की पिछली पीढ़ी ने कादेशबर्ने से उत्तर में एशकोल की घाटी तक यात्रा की थी और कनान देश को देखा था। मूसा दोनों गोत्रों को याद दिलाता है कि उस देश में गए खोजियों ने इस्राएल के लोगों को उस देश में प्रवेश करने से हतोत्साहित किया था, जिसकी यहोवा ने उनसे प्रतिज्ञा की थी। मूसा गोत्रों को याद दिलाता है कि यहोवा कितना क्रोधित था, क्योंकि इस्राएल के गोत्र उस देश में प्रवेश नहीं करना चाहते थे। मूसा कहता है कि यहोवा ने कसम खाई, या एक शपथ ली, कि जो लोग बीस वर्ष या उससे अधिक उम्र में मिस्र से निकले थे, उनमें से कोई भी उस देश में नहीं रहेगा, जिसे देने का यहोवा ने इस्राएल के पूर्वजों से वादा किया था। उस खोजियों के समूह की ओर से देश में प्रवेश करने वाले लोग केवल कालेब और यहोशू हैं, क्योंकि वे यहोवा का अनुसरण करने के लिए प्रतिबद्ध थे। मूसा दोनों गोत्रों को याद दिलाता है कि कैसे यहोवा इस्राएल से क्रोधित हुआ और इस्राएल को 40 वर्षों तक जंगल में भटकने या रहने दिया, जब तक कि वे सभी पीढ़ियाँ मर नहीं गईं जिन्होंने यहोवा के विरुद्ध पाप किया था। मूसा अतीत की कहानी से हटकर अब गाद और रूबेन से कहता है कि वे भी वही काम कर रहे हैं जो उनके पूर्वजों, या पिछली पीढ़ी ने किया था, और यह कि वे पापियों के बच्चे या एक बड़ा समूह हैं। मूसा कहता है कि दोनों गोत्र इस्राएल के विरुद्ध यहोवा के क्रोध को और भी भड़का रहे हैं। मूसा कहता है कि यदि गाद और रूबेन यहोवा का अनुसरण करना बंद कर देते हैं, तो यहोवा फिर से जंगल में इस्राएल को छोड़ देगा, और गाद और रूबेन के गोत्र इस्राएल के विनाश का कारण होंगे।</w:t>
      </w:r>
      <w:r>
        <w:rPr>
          <w:lang w:val="hi_IN" w:bidi="hi_IN"/>
        </w:rPr>
      </w:r>
    </w:p>
    <w:p>
      <w:pPr>
        <w:pStyle w:val="Heading3"/>
      </w:pPr>
      <w:r>
        <w:rPr>
          <w:lang w:val="hi_IN" w:bidi="hi_IN"/>
        </w:rPr>
        <w:t>घटनाओं को समझाना</w:t>
      </w:r>
    </w:p>
    <w:p>
      <w:pPr/>
      <w:r>
        <w:rPr>
          <w:lang w:val="hi_IN" w:bidi="hi_IN"/>
        </w:rPr>
      </w:r>
      <w:r>
        <w:rPr>
          <w:lang w:val="hi_IN" w:bidi="hi_IN"/>
        </w:rPr>
        <w:t>गिनती 32:1–15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रूबेन और गाद के पास बड़ी संख्या में पशु हैं।</w:t>
      </w:r>
    </w:p>
    <w:p>
      <w:pPr/>
      <w:r>
        <w:rPr>
          <w:lang w:val="hi_IN" w:bidi="hi_IN"/>
        </w:rPr>
      </w:r>
      <w:r>
        <w:rPr>
          <w:b/>
          <w:lang w:val="hi_IN" w:bidi="hi_IN"/>
        </w:rPr>
        <w:t>दूसरे दृश्य में:</w:t>
      </w:r>
      <w:r>
        <w:rPr>
          <w:lang w:val="hi_IN" w:bidi="hi_IN"/>
        </w:rPr>
        <w:t xml:space="preserve"> रूबेन और गाद के अगुवे मूसा, एलीआजर याजक और इस्राएल के समुदाय के अगुवों के पास जाते हैं ताकि उनसे पूछा जा सके कि क्या रूबेन और गाद के गोत्र उस देश में रह सकते हैं जिसे इस्राएल ने हाल ही में जीता है।</w:t>
      </w:r>
    </w:p>
    <w:p>
      <w:pPr/>
      <w:r>
        <w:rPr>
          <w:lang w:val="hi_IN" w:bidi="hi_IN"/>
        </w:rPr>
      </w:r>
      <w:r>
        <w:rPr>
          <w:b/>
          <w:lang w:val="hi_IN" w:bidi="hi_IN"/>
        </w:rPr>
        <w:t>तीसरे दृश्य में:</w:t>
      </w:r>
      <w:r>
        <w:rPr>
          <w:lang w:val="hi_IN" w:bidi="hi_IN"/>
        </w:rPr>
        <w:t xml:space="preserve"> मूसा अगुवों के अनुरोध का जवाब देता है और उन्हें याद दिलाता है कि जब इस्राएलियों की पिछली पीढ़ी ने देश में प्रवेश करने से इनकार कर दिया था, तब क्या हुआ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एलीआजर याजक, और प्रधानों या अगुवों का समुदाय</w:t>
      </w:r>
    </w:p>
    <w:p>
      <w:pPr>
        <w:pStyle w:val="ListBullet"/>
        <w:spacing w:line="240" w:lineRule="auto"/>
        <w:ind w:left="720"/>
      </w:pPr>
      <w:r>
        <w:rPr>
          <w:lang w:val="hi_IN" w:bidi="hi_IN"/>
        </w:rPr>
      </w:r>
      <w:r>
        <w:rPr>
          <w:lang w:val="hi_IN" w:bidi="hi_IN"/>
        </w:rPr>
        <w:t>रूबेन और गाद के गोत्रों के प्रतिनिधि या अगुवे</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में, इस्राएल ने अभी-अभी युद्ध में मिद्यानियों को पराजित किया था, और मूसा ने मिद्यानियों के पशुओं और संपत्ति को इस्राएल के गोत्रों के बीच बाँट दिया था।</w:t>
      </w:r>
    </w:p>
    <w:p>
      <w:pPr/>
      <w:r>
        <w:rPr>
          <w:lang w:val="hi_IN" w:bidi="hi_IN"/>
        </w:rPr>
      </w:r>
      <w:r>
        <w:rPr>
          <w:lang w:val="hi_IN" w:bidi="hi_IN"/>
        </w:rPr>
        <w:t>इस भाग में, अब रूबेन और गाद के गोत्रों के पास बड़ी संख्या में पशु हैं, जिनमें मवेशी, भेड़ें, बकरियाँ, गधे और ऊँट शामिल हैं। रूबेन और गाद के गोत्र देखते हैं कि गिलाद का देश और याजेर का नगर, जिसे इस्राएलियों ने जीत लिया है, उपजाऊ, जल से भरपूर, और इन पशुओं को पालने के लिए बहुत उपयुक्त है।</w:t>
      </w:r>
    </w:p>
    <w:p>
      <w:pPr/>
      <w:r>
        <w:rPr>
          <w:lang w:val="hi_IN" w:bidi="hi_IN"/>
        </w:rPr>
      </w:r>
      <w:r>
        <w:rPr>
          <w:lang w:val="hi_IN" w:bidi="hi_IN"/>
        </w:rPr>
        <w:t xml:space="preserve">यहाँ रुकें और </w:t>
      </w:r>
      <w:r>
        <w:rPr>
          <w:b/>
          <w:lang w:val="hi_IN" w:bidi="hi_IN"/>
        </w:rPr>
        <w:t>मोआब, गिलाद और याजेर के मैदानों</w:t>
      </w:r>
      <w:r>
        <w:rPr>
          <w:lang w:val="hi_IN" w:bidi="hi_IN"/>
        </w:rPr>
        <w:t xml:space="preserve"> का नक्शा दिखाएँ। इस ऑडियो को यहाँ रोकें।</w:t>
      </w:r>
    </w:p>
    <w:p>
      <w:pPr/>
      <w:r>
        <w:rPr>
          <w:lang w:val="hi_IN" w:bidi="hi_IN"/>
        </w:rPr>
      </w:r>
      <w:r>
        <w:rPr>
          <w:lang w:val="hi_IN" w:bidi="hi_IN"/>
        </w:rPr>
        <w:t>दूसरा दृश्य मोआब देश में तब शुरू होता है जब रूबेन और गाद के अगुवे या प्रतिनिधि मूसा, एलीआजर याजक और इस्राएल की मण्डली या समुदाय के अगुवों के पास आते हैं। रूबेन और गाद के अगुवे उन नगरों के नामों को सूचीबद्ध करके शुरू करते हैं, जिनमें अतारोत, दीबोन, याजेर, निम्रा, हेशबोन, एलाले, सबाम, नबो, और बोन शामिल हैं। अगुवे कहते हैं कि ये वे नगर हैं जिन्हें यहोवा ने इस्राएल के सामने या उसकी दृष्टि में जीता था। दोनों गोत्रों के अगुवे मूसा से कहते हैं कि उन्होंने देखा है कि यह भूमि पशुओं को पालने के लिए अच्छी है, और उनके गोत्रों के पास पशु हैं। रूबेन और गाद के अगुवे यरदन नदी के दूसरी ओर संपत्ति लेने के बजाय इसी क्षेत्र में बसना चाहते हैं। रूबेन और गाद के अगुवे अपने आप को मूसा के "सेवक" कहते हैं, ताकि अगुवों के प्रति सम्मान दिखाया जा सके। रूबेन और गाद के अगुवे, मूसा और अन्य अगुवों के अधिकार के अधीन रहने की अपनी इच्छा दिखाने के लिए कहते हैं, "यदि हमने तुझे प्रसन्न किया है..."।</w:t>
      </w:r>
    </w:p>
    <w:p>
      <w:pPr/>
      <w:r>
        <w:rPr>
          <w:lang w:val="hi_IN" w:bidi="hi_IN"/>
        </w:rPr>
      </w:r>
      <w:r>
        <w:rPr>
          <w:lang w:val="hi_IN" w:bidi="hi_IN"/>
        </w:rPr>
        <w:t>यहाँ रुकें और उस समय के बारे में एक कहानी सुनाएँ जब किसी ने किसी अगुवे या प्राचीन से बहुत आदरपूर्वक और विनम्र तरीके से कुछ माँगा था। वे जो कहते और करते हैं, उस पर ध्यान से नज़र रखें। जिन लोगों से वे पूछ रहे थे, उनके प्रति उन्होंने किस तरह से सम्मान दिखाया? इस ऑडियो को यहाँ रोकें।</w:t>
      </w:r>
    </w:p>
    <w:p>
      <w:pPr/>
      <w:r>
        <w:rPr>
          <w:lang w:val="hi_IN" w:bidi="hi_IN"/>
        </w:rPr>
      </w:r>
      <w:r>
        <w:rPr>
          <w:lang w:val="hi_IN" w:bidi="hi_IN"/>
        </w:rPr>
        <w:t>रूबेन और गाद के अगुवे मूसा से कहते हैं कि वह इन दोनों गोत्रों को यरदन नदी के पार न ले जाएँ। मूसा ने अगुवों से दो प्रश्न पूछकर उन्हें जवाब दिया, जिनके उत्तर देने की मूसा उम्मीद नहीं करता है। मूसा अगुवों से पूछता है कि क्या वे यहीं बैठे रहेंगे, जब उनके भाई युद्ध करने के लिए जाएँगे। मूसा ऐसा अपनी हैरानी और अस्वीकृति दिखाने के लिए, और अगुवों को डाँटने के उद्देश्य से पूछता है। जब मूसा पूछता है कि अगुवे इस्राएलियों का हौसला क्यों तोड़ रहे हैं या उन्हें अपना इरादा बदलने के लिए क्यों उकसा रहे हैं, तब मूसा अपनी अस्वीकृति और भी अधिक दिखाता है। मूसा अगुवों को एक घटना की याद दिलाता है जो 40 साल पहले हुई थी। यह संभव है कि जब यह घटना घटित हुई, तब इनमें से कुछ अगुवे जवान या बच्चे रहे हों।</w:t>
      </w:r>
    </w:p>
    <w:p>
      <w:pPr/>
      <w:r>
        <w:rPr>
          <w:lang w:val="hi_IN" w:bidi="hi_IN"/>
        </w:rPr>
      </w:r>
      <w:r>
        <w:rPr>
          <w:lang w:val="hi_IN" w:bidi="hi_IN"/>
        </w:rPr>
        <w:t>यहाँ रुकें और उस समय के बारे में एक कहानी सुनाएँ जब कोई व्यक्ति वर्तमान समय में किसी स्थिति के बारे में बात कर रहा था, और फिर अचानक अतीत में हुई किसी घटना के बारे में बात करने लगा। ध्यान से देखें कि वह व्यक्ति इसका वर्णन कैसे करता है। वे अभी जो हो रहा है, उससे उस बात की ओर कैसे बढ़ते हैं जो अतीत में हो चुकी है? इस ऑडियो को यहाँ रोकें।</w:t>
      </w:r>
    </w:p>
    <w:p>
      <w:pPr/>
      <w:r>
        <w:rPr>
          <w:lang w:val="hi_IN" w:bidi="hi_IN"/>
        </w:rPr>
      </w:r>
      <w:r>
        <w:rPr>
          <w:lang w:val="hi_IN" w:bidi="hi_IN"/>
        </w:rPr>
        <w:t>मूसा रूबेन और गाद के गोत्रों के अगुवों से कहता है कि वे भी अपने पिताओं या पूर्वजों के समान ही व्यवहार कर रहे हैं, जब मूसा ने उनके पूर्वजों को देश का भेद लेने के लिए भेजा था। मूसा ने उनके पूर्वजों को कादेशबर्ने से उत्तर की ओर एश्कोल की घाटी में उस देश को देखने के लिए भेजा था। इन अगुवों के पूर्वजों ने इस्राएलियों का हौंसला तोड़ दिया था, और उन्होंने उस देश में जाने के बारे में उनका मन या इच्छा को बदल दिया था, जिसकी यहोवा ने प्रतिज्ञा की थी। इस कार्य से यहोवा का क्रोध भड़क गया था। यहोवा का क्रोध किसी जलती हुई या गर्म चीज़ के समान है—यहोवा बहुत क्रोधित है! मूसा उस बात को उद्धृत करता है जो यहोवा ने 40 साल पहले कही थी। यहोवा ने कहा था कि मिस्र से निकलने के समय 20 वर्ष से अधिक उम्र के कोई भी इस्राएली प्रतिज्ञा किए हुए देश में प्रवेश नहीं कर पाएँगे, क्योंकि उन्होंने यहोवा का पूरे मन से, या पूरी तरह से अनुसरण नहीं किया था। फिर यहोवा कहता है कि केवल यपुन्ने कनजी का पुत्र कालेब और नून के पुत्र यहोशू ने ही पूरे मन से यहोवा का अनुसरण किया है।</w:t>
      </w:r>
    </w:p>
    <w:p>
      <w:pPr/>
      <w:r>
        <w:rPr>
          <w:lang w:val="hi_IN" w:bidi="hi_IN"/>
        </w:rPr>
      </w:r>
      <w:r>
        <w:rPr>
          <w:lang w:val="hi_IN" w:bidi="hi_IN"/>
        </w:rPr>
        <w:t>मूसा अतीत में हुई घटना की कहानी पर लौटता है। मूसा आगे कहता है कि यहोवा का क्रोध इस्राएल की पिछली पीढ़ी के विरुद्ध भड़क गया, और यहोवा ने पिछली पीढ़ी को 40 वर्षों तक जंगल में भटकने दिया, जब तक कि उस पूरी पीढ़ी की मृत्यु नहीं हो गई। मूसा कहता है कि यहोवा के निर्देशों का पालन न करके, इस्राएल की पिछली पीढ़ी ने "उसकी दृष्टि में बुरा किया।" फिर मूसा रूबेन और गाद के वर्तमान गोत्रों से बात करना शुरू करता है ताकि उनकी तुलना इस्राएलियों की पिछली पीढ़ियों से कर सके।</w:t>
      </w:r>
    </w:p>
    <w:p>
      <w:pPr/>
      <w:r>
        <w:rPr>
          <w:lang w:val="hi_IN" w:bidi="hi_IN"/>
        </w:rPr>
      </w:r>
      <w:r>
        <w:rPr>
          <w:lang w:val="hi_IN" w:bidi="hi_IN"/>
        </w:rPr>
        <w:t>यहाँ रुकें और उस समय के बारे में एक कहानी सुनाएँ जब कोई व्यक्ति अतीत की एक कहानी सुना रहा था, और फिर अचानक उसने वर्तमान में हो रही किसी घटना के बारे में बात करना शुरू कर दिया। ध्यान से देखें कि वह व्यक्ति इसका वर्णन कैसे करता है। वे पिछली घटनाओं से वर्तमान घटनाओं की ओर कैसे बढ़ते हैं? इस ऑडियो को रोकें।</w:t>
      </w:r>
    </w:p>
    <w:p>
      <w:pPr/>
      <w:r>
        <w:rPr>
          <w:lang w:val="hi_IN" w:bidi="hi_IN"/>
        </w:rPr>
      </w:r>
      <w:r>
        <w:rPr>
          <w:lang w:val="hi_IN" w:bidi="hi_IN"/>
        </w:rPr>
        <w:t>मूसा आगे रूबेन और गाद के अगुवों से कहता है कि वे पापियों के बच्चे, या एक बड़ा समूह हैं। मूसा समझाता है कि अगुवे अपने पूर्वजों के स्थान पर खड़े हैं, या अपने पूर्वजों की उसी गलती को दोहरा रहे हैं। मूसा अगुवों से कहता है कि ऐसा करने से यहोवा इस्राएल पर और भी अधिक क्रोधित हो जाएगा। मूसा चेतावनी देता है कि यदि अगुवे यहोवा का अनुसरण करना छोड़ देते हैं, तो यहोवा इस्राएलियों को जंगल में छोड़ देगा, और रूबेन और गाद के अगुवे ही इस्राएल के विनाश का कारण होंगे।</w:t>
      </w:r>
    </w:p>
    <w:p>
      <w:pPr/>
      <w:r>
        <w:rPr>
          <w:lang w:val="hi_IN" w:bidi="hi_IN"/>
        </w:rPr>
      </w:r>
      <w:r>
        <w:rPr>
          <w:lang w:val="hi_IN" w:bidi="hi_IN"/>
        </w:rPr>
        <w:t>यह पूरी कहानी दिखाती है कि रूबेन और गाद के गोत्रों के इस सुझाव से यहोवा कितना क्रोधित है। बार-बार यहोवा का क्रोध भड़क उठता है, और यहोवा इन गोत्रों की तुलना उनके बुरे पूर्वजों से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32:1–15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रूबेन और गाद के गोत्रों के लोगों के मूसा, एलीआजर </w:t>
      </w:r>
      <w:r>
        <w:rPr>
          <w:b/>
          <w:lang w:val="hi_IN" w:bidi="hi_IN"/>
        </w:rPr>
        <w:t>याजक</w:t>
      </w:r>
      <w:r>
        <w:rPr>
          <w:lang w:val="hi_IN" w:bidi="hi_IN"/>
        </w:rPr>
        <w:t xml:space="preserve"> और इस्राएल की मण्डली या समुदाय के अगुओं के पास आने से शुरू होती है। रूबेन और गाद के गोत्रों के अगुवे पूछते हैं कि क्या रूबेन और गाद के लोग उस देश में बस सकते हैं जिसे इस्राएल ने पिछली कहानियों में अभी-अभी जीता है। समुदाय और याजक के लिए उन्हीं शब्दों या वाक्यांशों का उपयोग करें जिनका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मूसा इस सवाल का जवाब देते हुए दोनों गोत्रों के लोगों से कहता है कि यदि दोनों गोत्र युद्ध नहीं लड़ेंगे, तो इससे </w:t>
      </w:r>
      <w:r>
        <w:rPr>
          <w:b/>
          <w:lang w:val="hi_IN" w:bidi="hi_IN"/>
        </w:rPr>
        <w:t>इस्राएल</w:t>
      </w:r>
      <w:r>
        <w:rPr>
          <w:lang w:val="hi_IN" w:bidi="hi_IN"/>
        </w:rPr>
        <w:t xml:space="preserve"> के लोगों का मन निराश हो सकता है। यहाँ इस्राएल शब्द एक साथ अब्राहम के सभी वंशजों को दर्शाता है। इसका अर्थ “</w:t>
      </w:r>
      <w:r>
        <w:rPr>
          <w:b/>
          <w:lang w:val="hi_IN" w:bidi="hi_IN"/>
        </w:rPr>
        <w:t>इस्राएली</w:t>
      </w:r>
      <w:r>
        <w:rPr>
          <w:lang w:val="hi_IN" w:bidi="hi_IN"/>
        </w:rPr>
        <w:t xml:space="preserve">” या “इस्राएल के लोग” के समान ही है। इस्राएल और इस्राएलियों के लिए उन्हीं शब्दों या वाक्यांशों का उपयोग करें जिनका उपयोग आपने पिछले भागों में किया था। </w:t>
      </w:r>
      <w:r>
        <w:rPr>
          <w:lang w:val="hi_IN" w:bidi="hi_IN"/>
        </w:rPr>
        <w:t>इस्राएल</w:t>
      </w:r>
      <w:r>
        <w:rPr>
          <w:lang w:val="hi_IN" w:bidi="hi_IN"/>
        </w:rPr>
        <w:t xml:space="preserve"> या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मूसा उस समय की कहानी बताता है जब 40 साल पहले इस्राएलियों ने उस देश में जाने से मना कर दिया था। </w:t>
      </w:r>
      <w:r>
        <w:rPr>
          <w:b/>
          <w:lang w:val="hi_IN" w:bidi="hi_IN"/>
        </w:rPr>
        <w:t>यहोवा</w:t>
      </w:r>
      <w:r>
        <w:rPr>
          <w:lang w:val="hi_IN" w:bidi="hi_IN"/>
        </w:rPr>
        <w:t xml:space="preserve"> ने इस्राएलियों की पिछली पीढ़ी को 40 वर्षों तक </w:t>
      </w:r>
      <w:r>
        <w:rPr>
          <w:b/>
          <w:lang w:val="hi_IN" w:bidi="hi_IN"/>
        </w:rPr>
        <w:t>जंगल</w:t>
      </w:r>
      <w:r>
        <w:rPr>
          <w:lang w:val="hi_IN" w:bidi="hi_IN"/>
        </w:rPr>
        <w:t xml:space="preserve"> में भटकने दिया, क्योंकि उन्होंने उस देश में प्रवेश नहीं किया था। यहोवा और जंगल के लिए उन्हीं शब्दों का उपयोग करें जिनका उपयोग आपने पिछले भागों में किया था। </w:t>
      </w:r>
      <w:r>
        <w:rPr>
          <w:b/>
          <w:lang w:val="hi_IN" w:bidi="hi_IN"/>
        </w:rPr>
        <w:t>यहोवा</w:t>
      </w:r>
      <w:r>
        <w:rPr>
          <w:lang w:val="hi_IN" w:bidi="hi_IN"/>
        </w:rPr>
        <w:t xml:space="preserve"> और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मूसा रूबेन और गाद के अगुवों को पापियों के बच्चे या पापियों का बड़ा समूह कहता है। पापी वह व्यक्ति होता है जो पाप करता है। </w:t>
      </w:r>
      <w:r>
        <w:rPr>
          <w:b/>
          <w:lang w:val="hi_IN" w:bidi="hi_IN"/>
        </w:rPr>
        <w:t>पाप</w:t>
      </w:r>
      <w:r>
        <w:rPr>
          <w:lang w:val="hi_IN" w:bidi="hi_IN"/>
        </w:rPr>
        <w:t xml:space="preserve"> परमेश्वर के खिलाफ अनाज्ञाकारिता का कार्य है। जब भी कोई व्यक्ति परमेश्वर के नियमों का उल्लंघन करता है, तो वह व्यक्ति पाप करता है। पाप के लिए उसी शब्द या वाक्यांश का उपयोग करें जिसका उपयोग आपने पिछले भागों में किया था।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मूसा रूबेन और गाद के लोगों से कहता है कि यदि ये दोनों गोत्र परमेश्वर के विरुद्ध हो जाते हैं, तो इस्राएल जंगल में ही रह जाएगा और इस्राएल की पिछली </w:t>
      </w:r>
      <w:r>
        <w:rPr>
          <w:b/>
          <w:lang w:val="hi_IN" w:bidi="hi_IN"/>
        </w:rPr>
        <w:t>पीढ़ी</w:t>
      </w:r>
      <w:r>
        <w:rPr>
          <w:lang w:val="hi_IN" w:bidi="hi_IN"/>
        </w:rPr>
        <w:t xml:space="preserve"> की तरह ही मर जाएगा। इस भाग में, पीढ़ी उन लोगों को दर्शाती है जो एक ही समय में एक-दूसरे के साथ रहते हैं। पीढ़ी के लिए उसी शब्द या वाक्यांश का प्रयोग करें जिसका प्रयोग आपने पिछले भागों में किया है। </w:t>
      </w:r>
      <w:r>
        <w:rPr>
          <w:lang w:val="hi_IN" w:bidi="hi_IN"/>
        </w:rPr>
        <w:t>पीढ़ी</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32:16–27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32:16–27 को सुनें और अपने मन में रखें।</w:t>
      </w:r>
    </w:p>
    <w:p>
      <w:pPr/>
      <w:r>
        <w:rPr>
          <w:lang w:val="hi_IN" w:bidi="hi_IN"/>
        </w:rPr>
      </w:r>
      <w:r>
        <w:rPr>
          <w:lang w:val="hi_IN" w:bidi="hi_IN"/>
        </w:rPr>
        <w:t>यदि सम्भव हो, तो गिनती 32:16–27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32:16–27 का ऑडियो संस्करण सबसे आसानी से समझ में आने वाले अनुवाद में सुनें।</w:t>
      </w:r>
    </w:p>
    <w:p>
      <w:pPr/>
      <w:r>
        <w:rPr>
          <w:lang w:val="hi_IN" w:bidi="hi_IN"/>
        </w:rPr>
      </w:r>
      <w:r>
        <w:rPr>
          <w:lang w:val="hi_IN" w:bidi="hi_IN"/>
        </w:rPr>
        <w:t>पिछले भाग में, रूबेन और गाद के अगुवों ने मूसा से पूछा कि क्या वे जीते गए देश में रह सकते हैं, परन्तु मूसा ने अगुवों को याद दिलाया कि यहोवा ने इस्राएल की पिछली पीढ़ी को दण्ड दिया था, जब उन्होंने कनान में प्रवेश करने से इनकार कर दिया था।</w:t>
      </w:r>
    </w:p>
    <w:p>
      <w:pPr/>
      <w:r>
        <w:rPr>
          <w:lang w:val="hi_IN" w:bidi="hi_IN"/>
        </w:rPr>
      </w:r>
      <w:r>
        <w:rPr>
          <w:lang w:val="hi_IN" w:bidi="hi_IN"/>
        </w:rPr>
        <w:t>वर्तमान भाग मूसा और रूबेन और गाद के अगुवों के बीच की बातचीत को जारी रखता है। रूबेन और गाद के अगुवे समझाते हैं कि वे विद्रोह करने की योजना नहीं बना रहे हैं, बल्कि वे मूसा के साथ एक समझौता करना चाहते हैं।</w:t>
      </w:r>
    </w:p>
    <w:p>
      <w:pPr/>
      <w:r>
        <w:rPr>
          <w:lang w:val="hi_IN" w:bidi="hi_IN"/>
        </w:rPr>
      </w:r>
      <w:r>
        <w:rPr>
          <w:lang w:val="hi_IN" w:bidi="hi_IN"/>
        </w:rPr>
        <w:t>रूबेन और गाद के अगुवे आदरपूर्वक एक प्रस्ताव रखकर मूसा की चिंता का उत्तर देते हैं। जब अगुवे मूसा के साथ बातचीत करना शुरू करते हैं, तो वे एक अधिकार वाले व्यक्ति के रूप में मूसा के पास जाते हैं। रूबेन और गाद के अगुवे मूसा से कहते हैं कि वे अपने पशुओं के लिए बाड़े या दीवारों से घिरे बाड़े बनाना चाहते हैं। अगुवे अपने छोटे परिजनों के लिए हाल ही में जीते हुए नगरों को फिर से बनाना और उन्हें मजबूत करना भी चाहते हैं, जो सेना का हिस्सा नहीं थे—अर्थात् उनकी पत्नियाँ, बच्चे और वृद्ध।</w:t>
      </w:r>
    </w:p>
    <w:p>
      <w:pPr/>
      <w:r>
        <w:rPr>
          <w:lang w:val="hi_IN" w:bidi="hi_IN"/>
        </w:rPr>
      </w:r>
      <w:r>
        <w:rPr>
          <w:lang w:val="hi_IN" w:bidi="hi_IN"/>
        </w:rPr>
        <w:t xml:space="preserve">यहाँ रुकें और उस क्षेत्र के एक </w:t>
      </w:r>
      <w:r>
        <w:rPr>
          <w:lang w:val="hi_IN" w:bidi="hi_IN"/>
        </w:rPr>
        <w:t>पशुओं के बाड़े</w:t>
      </w:r>
      <w:r>
        <w:rPr>
          <w:lang w:val="hi_IN" w:bidi="hi_IN"/>
        </w:rPr>
        <w:t xml:space="preserve"> और एक </w:t>
      </w:r>
      <w:r>
        <w:rPr>
          <w:lang w:val="hi_IN" w:bidi="hi_IN"/>
        </w:rPr>
        <w:t>दृढ़ नगर</w:t>
      </w:r>
      <w:r>
        <w:rPr>
          <w:lang w:val="hi_IN" w:bidi="hi_IN"/>
        </w:rPr>
        <w:t xml:space="preserve"> की तस्वीरें दिखाएँ। चर्चा करें कि आप अपनी संस्कृति में पशुपालन कैसे करते हैं। इस ऑडियो को यहाँ रोकें।</w:t>
      </w:r>
    </w:p>
    <w:p>
      <w:pPr/>
      <w:r>
        <w:rPr>
          <w:lang w:val="hi_IN" w:bidi="hi_IN"/>
        </w:rPr>
      </w:r>
      <w:r>
        <w:rPr>
          <w:lang w:val="hi_IN" w:bidi="hi_IN"/>
        </w:rPr>
        <w:t>रूबेन और गाद के गोत्रों के अगुवे बताते हैं कि उनके गोत्रों के पुरुष हथियार उठाएँगे, या हथियार तैयार रखेंगे, ताकि वे इस्राएल के लोगों के आगे-आगे चल सकें और अन्य गोत्रों को उस देश में पहुँचने में सहायता कर सकें, जो यहोवा ने उन्हें दिया है। रूबेन और गाद आमतौर पर युद्ध में प्रवेश करने वाले दूसरे गोत्र होते हैं, इसलिए यह कहकर कि वे इस्राएल के अन्य गोत्रों से आगे या उनसे पहले जाएँगे, शायद ये अगुवे मूसा को यह दिखाना चाहते थे कि ये दोनों गोत्र जीत हासिल करने की मुहिम में अगुवाई करने को तैयार हैं। अगुवे कहते हैं कि जब रूबेन और गाद के पुरुष युद्ध कर रहे होंगे, तब उनके छोटे परिजन, या स्त्रियाँ और बच्चे दृढ़ या सुरक्षित नगरों में रहेंगे, ताकि वे उस देश में रहने वाले अन्य लोगों से सुरक्षित रहें। अगुवे कहते हैं कि वे तब तक दृढ़ नगरों के घर में नहीं लौटेंगे, जब तक कि इस्राएलियों को उनकी विरासत या कनान में भूमि का अधिकार नहीं मिल जाता है, जिसे यहोवा ने उन्हें सौंपा था।</w:t>
      </w:r>
    </w:p>
    <w:p>
      <w:pPr/>
      <w:r>
        <w:rPr>
          <w:lang w:val="hi_IN" w:bidi="hi_IN"/>
        </w:rPr>
      </w:r>
      <w:r>
        <w:rPr>
          <w:lang w:val="hi_IN" w:bidi="hi_IN"/>
        </w:rPr>
        <w:t>यहाँ रुकें और समूह में चर्चा करें: आपकी संस्कृति में, जब कोई पुरुष लंबे समय के लिए दूर चले जाते हैं, तो वे स्त्रियों और बच्चों की सुरक्षा कैसे करते हैं? इस ऑडियो को यहाँ रोकें।</w:t>
      </w:r>
    </w:p>
    <w:p>
      <w:pPr/>
      <w:r>
        <w:rPr>
          <w:lang w:val="hi_IN" w:bidi="hi_IN"/>
        </w:rPr>
      </w:r>
      <w:r>
        <w:rPr>
          <w:lang w:val="hi_IN" w:bidi="hi_IN"/>
        </w:rPr>
        <w:t xml:space="preserve">रूबेन और गाद के अगुवे कहते हैं कि वे यरदन के पश्चिम की भूमि को विरासत या अधिकार में नहीं लेंगे, बल्कि वे पूर्व की भूमि पर ही अधिकार लेंगे। </w:t>
      </w:r>
    </w:p>
    <w:p>
      <w:pPr/>
      <w:r>
        <w:rPr>
          <w:lang w:val="hi_IN" w:bidi="hi_IN"/>
        </w:rPr>
      </w:r>
      <w:r>
        <w:rPr>
          <w:lang w:val="hi_IN" w:bidi="hi_IN"/>
        </w:rPr>
        <w:t>मूसा रूबेन और गाद के अगुवों से कहता है कि उन्हें युद्ध की तैयारी करनी होगी और नदी को पार करना होगा और उस देश को जीतना होगा तभी वे गिलाद लौट पाएँगे और यहोवा के प्रति अपने दायित्व से मुक्त हो पाएँगे। मूसा कहता है कि यदि वे ऐसा करते हैं, तो रूबेन और गाद इस्राएल और यहोवा से की गई अपनी प्रतिज्ञा को पूरा कर चुके होंगे। मूसा कहता है कि प्रभु के सामने दोनों गोत्रों के पास यरदन नदी के पूर्व में उनकी विरासत या संपत्ति के रूप में एक भूमि होगी। मूसा दो पक्षों के बीच में एक वाचा, या एक समझौता कर रहा है। मूसा कह रहा है कि यदि गाद और रूबेन युद्ध के लिए तैयार होते हैं, यरदन नदी को पार करते हैं, और कनान देश को जीतने में इस्राएल की सहायता करते हैं, तो दोनों गोत्र यरदन नदी के पूर्व के देश में रहने में सक्षम होंगे। मूसा दोहराता है कि रूबेन और गाद ये काम "यहोवा के सामने" करेंगे। मूसा यह दिखाने के लिए यह कहता है कि यहोवा देखेगा कि क्या दोनों गोत्र उस वाचा की शर्तों को पूरा कर रहे हैं, जो उन्होंने अन्य इस्राएली गोत्रों को देश जीतने में सहायता करने के लिए बाँधी थी।</w:t>
      </w:r>
    </w:p>
    <w:p>
      <w:pPr/>
      <w:r>
        <w:rPr>
          <w:lang w:val="hi_IN" w:bidi="hi_IN"/>
        </w:rPr>
      </w:r>
      <w:r>
        <w:rPr>
          <w:lang w:val="hi_IN" w:bidi="hi_IN"/>
        </w:rPr>
        <w:t>रुकें और समूह में चर्चा करें: आपकी संस्कृति में, देवता अन्य लोगों के साथ सौदा करने और समझौते करने की प्रक्रिया को कैसे प्रभावित करते हैं? लोग समझौतों में देवताओं का उल्लेख क्यों करते हैं? इस ऑडियो को यहाँ रोकें।</w:t>
      </w:r>
    </w:p>
    <w:p>
      <w:pPr/>
      <w:r>
        <w:rPr>
          <w:lang w:val="hi_IN" w:bidi="hi_IN"/>
        </w:rPr>
      </w:r>
      <w:r>
        <w:rPr>
          <w:lang w:val="hi_IN" w:bidi="hi_IN"/>
        </w:rPr>
        <w:t>मूसा अगुवों को चेतावनी देते हुए वाचा का वर्णन करना जारी रखता है कि यदि वे ऐसा नहीं करते जैसा मूसा ने अभी-अभी उनसे करने के लिए कहा है, तो वे अगुवें यहोवा के विरुद्ध पाप करेंगे। मूसा अगुवों से कहता है कि उनका पाप उन्हें लगेगा, और उन्हें अपने पाप के परिणामों का सामना करना पड़ेगा। मूसा इस बात से सहमत होता है कि अगुवों को अपने छोटे बच्चों और पशुओं के लिए अपने शहरों का निर्माण करना चाहिए और वह सब कुछ करना चाहिए जिसका अगुवों ने अभी-अभी वादा किया था। गाद और रूबेन के अगुवे मूसा से यह कहकर उत्तर देते हैं कि वे वह सब कुछ करेंगे जो मूसा ने उनसे कहा है। अगुवे इस बात से सहमत होते हैं कि उनकी पत्नियाँ, बच्चे और पशु गिलाद के शहरों में ही रहेंगे, जब सभी सशस्त्र पुरुष यहोवा के आगे-आगे नदी को पार करेंगे, ठीक वैसे ही जैसे मूसा ने आदेश दिया था।</w:t>
      </w:r>
      <w:r>
        <w:rPr>
          <w:lang w:val="hi_IN" w:bidi="hi_IN"/>
        </w:rPr>
      </w:r>
    </w:p>
    <w:p>
      <w:pPr>
        <w:pStyle w:val="Heading3"/>
      </w:pPr>
      <w:r>
        <w:rPr>
          <w:lang w:val="hi_IN" w:bidi="hi_IN"/>
        </w:rPr>
        <w:t>घटनाओं को समझाना</w:t>
      </w:r>
    </w:p>
    <w:p>
      <w:pPr/>
      <w:r>
        <w:rPr>
          <w:lang w:val="hi_IN" w:bidi="hi_IN"/>
        </w:rPr>
      </w:r>
      <w:r>
        <w:rPr>
          <w:lang w:val="hi_IN" w:bidi="hi_IN"/>
        </w:rPr>
        <w:t>गिनती 32:16–27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रूबेन और गाद के अगुवे मूसा के पास एक प्रस्ताव लाते हैं। अगुवे अपने परिवारों और पशुओं के लिए स्थान सुरक्षित करना चाहते हैं। अगुवे कहते हैं कि उनके लोग इस्राएल की सेना के आगे जाएँगे और कनान में युद्ध करेंगे। रूबेन और गाद के गोत्रों के लोग गिलाद में तब तक नहीं लौटेंगे, जब तक कि अन्य गोत्रों के लिए भूमि नहीं जीत ली जाती है।</w:t>
      </w:r>
    </w:p>
    <w:p>
      <w:pPr/>
      <w:r>
        <w:rPr>
          <w:lang w:val="hi_IN" w:bidi="hi_IN"/>
        </w:rPr>
      </w:r>
      <w:r>
        <w:rPr>
          <w:b/>
          <w:lang w:val="hi_IN" w:bidi="hi_IN"/>
        </w:rPr>
        <w:t>दूसरे दृश्य में:</w:t>
      </w:r>
      <w:r>
        <w:rPr>
          <w:lang w:val="hi_IN" w:bidi="hi_IN"/>
        </w:rPr>
        <w:t xml:space="preserve"> मूसा कहता है कि मूसा अगुवों को ऐसा करने की अनुमति देगा, परन्तु मूसा अगुवों को चेतावनी देता है कि यदि वे युद्ध नहीं करेंगे, तो उन्हें यहोवा के सामने उस पाप के परिणाम भुगतने होंगे।</w:t>
      </w:r>
    </w:p>
    <w:p>
      <w:pPr/>
      <w:r>
        <w:rPr>
          <w:lang w:val="hi_IN" w:bidi="hi_IN"/>
        </w:rPr>
      </w:r>
      <w:r>
        <w:rPr>
          <w:b/>
          <w:lang w:val="hi_IN" w:bidi="hi_IN"/>
        </w:rPr>
        <w:t>तीसरे दृश्य में:</w:t>
      </w:r>
      <w:r>
        <w:rPr>
          <w:lang w:val="hi_IN" w:bidi="hi_IN"/>
        </w:rPr>
        <w:t xml:space="preserve"> रूबेन और गाद के अगुवे फिर से इस बात पर सहमत होते हैं कि वे इस्राएल के साथ युद्ध में जाएँगे और बाद में गिलाद में बस जाएँगे।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रूबेन और गाद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एलीआजर याजक और इस्राएल की मण्डली के अगुवे</w:t>
      </w:r>
    </w:p>
    <w:p>
      <w:pPr/>
      <w:r>
        <w:rPr>
          <w:lang w:val="hi_IN" w:bidi="hi_IN"/>
        </w:rPr>
      </w:r>
      <w:r>
        <w:rPr>
          <w:lang w:val="hi_IN" w:bidi="hi_IN"/>
        </w:rPr>
        <w:t>समूह के रूप में, भाग के परिवेश के इन हिस्सों पर ध्यान दें:</w:t>
      </w:r>
    </w:p>
    <w:p>
      <w:pPr/>
      <w:r>
        <w:rPr>
          <w:lang w:val="hi_IN" w:bidi="hi_IN"/>
        </w:rPr>
      </w:r>
      <w:r>
        <w:rPr>
          <w:lang w:val="hi_IN" w:bidi="hi_IN"/>
        </w:rPr>
        <w:t>पिछले भाग में, रूबेन और गाद के अगुवों ने मूसा से पूछा कि क्या उनके दोनों गोत्र जीते गए देश में रह सकते हैं, परन्तु मूसा ने अगुवों को याद दिलाया कि जब इस्राएल की पिछली पीढ़ी ने कनान में प्रवेश करने से इनकार कर दिया था, तब क्या हुआ था।</w:t>
      </w:r>
    </w:p>
    <w:p>
      <w:pPr/>
      <w:r>
        <w:rPr>
          <w:lang w:val="hi_IN" w:bidi="hi_IN"/>
        </w:rPr>
      </w:r>
      <w:r>
        <w:rPr>
          <w:lang w:val="hi_IN" w:bidi="hi_IN"/>
        </w:rPr>
        <w:t>पहले दृश्य में, रूबेन और गाद के अगुवे मूसा से बात करना जारी रखते हैं। हालाँकि इस भाग में एलीआजर याजक और इस्राएल की मण्डली के अगुवों का उल्लेख नहीं किया गया है, फिर भी वे शायद इस दृश्य में हैं। कहानीकार रूबेन और गाद के अगुवों का वर्णन करता है कि वे विनम्रता और आदरपूर्वक इस्राएली अगुवों के समूह के पास आते हैं। इस भाग में "वे पास आए" वाक्यांश दिखाता है कि जब उन्होंने मूसा के साथ बातचीत करना शुरू किया, तो वे एक अधिकार वाले व्यक्ति के रूप में मूसा के पास गए।</w:t>
      </w:r>
    </w:p>
    <w:p>
      <w:pPr/>
      <w:r>
        <w:rPr>
          <w:lang w:val="hi_IN" w:bidi="hi_IN"/>
        </w:rPr>
      </w:r>
      <w:r>
        <w:rPr>
          <w:lang w:val="hi_IN" w:bidi="hi_IN"/>
        </w:rPr>
        <w:t>यहाँ रुकें और अपनी संस्कृति की एक कहानी सुनाएँ जब एक समूह ने किसी अधिक महत्वपूर्ण या अधिक शक्तिशाली अगुवों के समूह से कुछ माँगा था। इस बात पर ध्यान दें कि छोटा समूह अधिक शक्तिशाली समूह के पास कैसे जाता है और वे कैसे बात करते हैं। इस ऑडियो को यहाँ रोकें।</w:t>
      </w:r>
    </w:p>
    <w:p>
      <w:pPr/>
      <w:r>
        <w:rPr>
          <w:lang w:val="hi_IN" w:bidi="hi_IN"/>
        </w:rPr>
      </w:r>
      <w:r>
        <w:rPr>
          <w:lang w:val="hi_IN" w:bidi="hi_IN"/>
        </w:rPr>
        <w:t>रूबेन और गाद मूसा से कहते हैं कि वे अपने पशुओं के लिए बाड़े या दीवारें बनाएँगे, और अपने छोटे परिजनों, स्त्रियों और बच्चों के लिए शहर बनाएँगे।</w:t>
      </w:r>
    </w:p>
    <w:p>
      <w:pPr/>
      <w:r>
        <w:rPr>
          <w:lang w:val="hi_IN" w:bidi="hi_IN"/>
        </w:rPr>
      </w:r>
      <w:r>
        <w:rPr>
          <w:lang w:val="hi_IN" w:bidi="hi_IN"/>
        </w:rPr>
        <w:t xml:space="preserve">यहाँ रुकें और </w:t>
      </w:r>
      <w:r>
        <w:rPr>
          <w:b/>
          <w:lang w:val="hi_IN" w:bidi="hi_IN"/>
        </w:rPr>
        <w:t>यरदन नदी, गिलाद का देश, जिसमें रूबेन और गाद के गोत्र यरदन नदी के पूर्व में रहना चाहते हैं, और कनान देश</w:t>
      </w:r>
      <w:r>
        <w:rPr>
          <w:lang w:val="hi_IN" w:bidi="hi_IN"/>
        </w:rPr>
        <w:t xml:space="preserve"> का नक्शा दिखाएँ। इस ऑडियो को यहाँ रोकें।</w:t>
      </w:r>
    </w:p>
    <w:p>
      <w:pPr/>
      <w:r>
        <w:rPr>
          <w:lang w:val="hi_IN" w:bidi="hi_IN"/>
        </w:rPr>
      </w:r>
      <w:r>
        <w:rPr>
          <w:lang w:val="hi_IN" w:bidi="hi_IN"/>
        </w:rPr>
        <w:t>दोनों गोत्र कहते हैं कि वे हथियार उठाएँगे, या युद्ध के लिए अपने हथियार तैयार करेंगे। दोनों गोत्र कहते हैं कि वे जाने के लिए तैयार हैं, और मूसा को दिखाते हैं कि वे युद्ध के लिए जल्दी से निकल सकते हैं। गोत्र कहते हैं कि वे बाकी इस्राएल के आगे-आगे तब तक जाएँगे, जब तक वे इस्राएल के गोत्रों को उनके स्थानों पर नहीं पहुँचा देते। रूबेन और गाद के गोत्र आमतौर पर युद्ध में गोत्रों के आगे नहीं होते थे। "उन्हें उनके स्थान पर लाने" का अर्थ है कि बाकी के 10 गोत्रों को कनान देश के विशेष स्थान में बसने के लिए सहायता करना, जो यहोवा ने उन्हें अधिकार करने के लिए दिया था।</w:t>
      </w:r>
    </w:p>
    <w:p>
      <w:pPr/>
      <w:r>
        <w:rPr>
          <w:lang w:val="hi_IN" w:bidi="hi_IN"/>
        </w:rPr>
      </w:r>
      <w:r>
        <w:rPr>
          <w:lang w:val="hi_IN" w:bidi="hi_IN"/>
        </w:rPr>
        <w:t>रुकें और चर्चा करें कि आपकी संस्कृति में कोई व्यक्ति यह बात कैसे बताएगा कि जैसे ही उसका अगुवा कहता है, वह तुरंत लड़ाई में जाने के लिए तैयार है। वे जिन शब्दों का उपयोग करते हैं और वे अपने शरीर से कैसे संवाद करते हैं, या दिखाते है उस पर ध्यान दें। इस ऑडियो को यहाँ रोकें।</w:t>
      </w:r>
    </w:p>
    <w:p>
      <w:pPr/>
      <w:r>
        <w:rPr>
          <w:lang w:val="hi_IN" w:bidi="hi_IN"/>
        </w:rPr>
      </w:r>
      <w:r>
        <w:rPr>
          <w:lang w:val="hi_IN" w:bidi="hi_IN"/>
        </w:rPr>
        <w:t>फिर दोनों गोत्रों के अगुवे आगे यह कहते हैं कि उनके बाल-बच्चे, या स्त्रियाँ और बच्चे उस देश में रहने वाले अन्य लोगों के समूहों के कारण दृढ़ या सुरक्षित शहरों में रहेंगे। रूबेन और गाद के अगुवे कहते हैं कि वे तब तक घर नहीं लौटेंगे, जब तक कि इस्राएल के अन्य गोत्रों को उनकी भूमि की विरासत नहीं मिल जाती है। अगुवे कहते हैं कि दोनों गोत्र यरदन नदी के उसी किनारे भूमि में विरासत नहीं लेंगे, जिधर अन्य इस्राएली गोत्र हैं, क्योंकि ये दोनों गोत्र यरदन नदी के पूर्व की भूमि में विरासत या उस पर अधिकार करना चाहते हैं। याद रखें कि यहोवा ने प्रत्येक गोत्र को रहने के लिए भूमि दी है। यह भूमि उस विरासत के समान है जो एक पिता अपने बच्चों को देता है।</w:t>
      </w:r>
    </w:p>
    <w:p>
      <w:pPr/>
      <w:r>
        <w:rPr>
          <w:lang w:val="hi_IN" w:bidi="hi_IN"/>
        </w:rPr>
      </w:r>
      <w:r>
        <w:rPr>
          <w:lang w:val="hi_IN" w:bidi="hi_IN"/>
        </w:rPr>
        <w:t>मूसा यह कहकर अपना उत्तर शुरू करता है, "यदि आप ऐसा करेंगे...." मूसा रूबेन और गाद के साथ वाचा बाँधने वाला है, उन सभी बातों को बताकर जो वह चाहता है कि वे करें, और साथ ही उन्हें यह भी चेतावनी देता है कि यदि वे इन बातों का पालन नहीं करेंगे तो उसके क्या परिणाम होंगे, और यदि वे उनका पालन करेंगे तो उन्हें क्या प्रतिफल मिलेगा।</w:t>
      </w:r>
    </w:p>
    <w:p>
      <w:pPr/>
      <w:r>
        <w:rPr>
          <w:lang w:val="hi_IN" w:bidi="hi_IN"/>
        </w:rPr>
      </w:r>
      <w:r>
        <w:rPr>
          <w:lang w:val="hi_IN" w:bidi="hi_IN"/>
        </w:rPr>
        <w:t>रुकें और चर्चा करें: अपनी संस्कृति से किसी एक व्यक्ति की कहानी सुनाएँ जो किसी दूसरे व्यक्ति के साथ समझौता करता है। समझौता करने वाले व्यक्ति से कहें कि वह दूसरे व्यक्ति को यह समझाए कि यदि वह व्यक्ति समझौते के नियमों का पालन करता है, तो क्या होगा, और यह भी कि यदि वह नियमों का पालन नहीं करता है, तो क्या होगा। इस बात पर ध्यान दें कि वह कैसे समझाता है कि वह दूसरे व्यक्ति से क्या करवाना चाहता है। इस बात पर भी ध्यान दें कि वह समझौते को पूरा करने के प्रतिफल और उसे तोड़ने के परिणामों को कैसे समझाता है। इस ऑडियो को यहाँ रोकें।</w:t>
      </w:r>
    </w:p>
    <w:p>
      <w:pPr/>
      <w:r>
        <w:rPr>
          <w:lang w:val="hi_IN" w:bidi="hi_IN"/>
        </w:rPr>
      </w:r>
      <w:r>
        <w:rPr>
          <w:lang w:val="hi_IN" w:bidi="hi_IN"/>
        </w:rPr>
        <w:t>मूसा अगुवों को वे सभी बातें बताना शुरू करता है जो मूसा चाहता है कि वे करें। मूसा अगुवों से कहता है कि वे जाकर यहोवा के आगे या यहोवा की उपस्थिति में युद्ध के लिए हथियार उठाएँ, या हथियार तैयार करें। मूसा "यहोवा के आगे" वाक्यांश को दोहराता है। मूसा शायद ऐसा रूबेन और गाद को दिखाने के लिए करता है कि यहोवा उस समझौते की शर्तों का गवाह होगा, या उस पर नज़र रखेगा, जो अभी-अभी दोनों गोत्रों और मूसा के बीच किया गया है। फिर मूसा कहता है कि दोनों गोत्रों का प्रत्येक हथियारबंद व्यक्ति यहोवा के आगे-आगे यरदन नदी को पार करेगा, या यहोवा की आज्ञा के अधीन होगा। मूसा कहता है कि वह चाहता है कि रूबेन और गाद के लोग तब तक लड़ें जब तक कि यहोवा कनानियों को बाहर न निकाल दे, या कनानी लोगों को जाने के लिए मजबूर न कर दे, और उस देश पर यहोवा का पूरा नियंत्रण न हो जाए।</w:t>
      </w:r>
    </w:p>
    <w:p>
      <w:pPr/>
      <w:r>
        <w:rPr>
          <w:lang w:val="hi_IN" w:bidi="hi_IN"/>
        </w:rPr>
      </w:r>
      <w:r>
        <w:rPr>
          <w:lang w:val="hi_IN" w:bidi="hi_IN"/>
        </w:rPr>
        <w:t>यहाँ रुकें और उस समय के बारे में एक कहानी सुनाएँ जब लोगों का एक समूह गया और किसी दूसरे समूह के देश को पूरी तरह से जीत लिया हो। उन्होंने पूरी विजय का वर्णन कैसे किया? इस ऑडियो को रोकें।</w:t>
      </w:r>
    </w:p>
    <w:p>
      <w:pPr/>
      <w:r>
        <w:rPr>
          <w:lang w:val="hi_IN" w:bidi="hi_IN"/>
        </w:rPr>
      </w:r>
      <w:r>
        <w:rPr>
          <w:lang w:val="hi_IN" w:bidi="hi_IN"/>
        </w:rPr>
        <w:t>मूसा रूबेन और गाद के गोत्रों के अगुवों को यह बताना बंद करता है कि मूसा उन गोत्रों से क्या करवाना चाहता है। इसके बजाय, अब मूसा अगुवों से कहता है कि यदि वे उन सभी कामों को करते हैं जो मूसा ने कहे हैं, तो गोत्र लौटेंगे और यहोवा और इस्राएल के प्रति अपने दायित्व से मुक्त हो जाएँगे। मूसा कहता है कि जो भूमि अगुवे चाहते हैं, वह यहोवा के सामने दोनों गोत्रों की संपत्ति होगी। यह कथन दिखाता है कि दोनों गोत्रों को भूमि यहोवा से, या यहोवा की मंज़ूरी से मिलेगी। यहाँ मूसा तबदीली करते हुए गोत्रों को चेतावनी देता है कि यदि वे वाचा की मांगों को पूरा नहीं करते हैं, तो क्या होगा। मूसा शब्दों का उपयोग यह सुनिश्चित करने के लिए करता है कि वे उस बात पर ध्यान दें जो मूसा कहने वाला है।</w:t>
      </w:r>
    </w:p>
    <w:p>
      <w:pPr/>
      <w:r>
        <w:rPr>
          <w:lang w:val="hi_IN" w:bidi="hi_IN"/>
        </w:rPr>
      </w:r>
      <w:r>
        <w:rPr>
          <w:lang w:val="hi_IN" w:bidi="hi_IN"/>
        </w:rPr>
        <w:t>यहाँ रुकें और चर्चा करें: आप कैसे सुनिश्चित करेंगे कि कोई समूह उस चेतावनी पर ध्यान दे जो आप उन्हें देने वाले हैं? आप जिन शब्दों का उपयोग करते हैं और आप जिस तरह से बात करते हैं, उस पर ध्यान दें। इस ऑडियो को यहाँ रोकें।</w:t>
      </w:r>
    </w:p>
    <w:p>
      <w:pPr/>
      <w:r>
        <w:rPr>
          <w:lang w:val="hi_IN" w:bidi="hi_IN"/>
        </w:rPr>
      </w:r>
      <w:r>
        <w:rPr>
          <w:lang w:val="hi_IN" w:bidi="hi_IN"/>
        </w:rPr>
        <w:t>"आपका पाप आपको ढूंढ निकालेगा" वाक्यांश एक विशेष भाषा है, जिसमें पाप के बारे में ऐसे बात की जाती है जैसे वह कोई इंसान हो जो यह पता लगा लेता है कि किसी ने कुछ गलत किया है। यह वाक्यांश वर्णन करता है कि यदि अगुवे मूसा के साथ कनान देश को जीतने से इनकार कर देते हैं, तो वे यहोवा की आज्ञा का उल्लंघन करने के परिणामों से बच नहीं सकेंगे।</w:t>
      </w:r>
    </w:p>
    <w:p>
      <w:pPr/>
      <w:r>
        <w:rPr>
          <w:lang w:val="hi_IN" w:bidi="hi_IN"/>
        </w:rPr>
      </w:r>
      <w:r>
        <w:rPr>
          <w:lang w:val="hi_IN" w:bidi="hi_IN"/>
        </w:rPr>
        <w:t>यहाँ रुकें और चर्चा करें: आप लोगों के पाप "उन्हें ढूंढ लेंगे" के बारे में कैसे बात करेंगे? इस ऑडियो को यहाँ रोकें।</w:t>
      </w:r>
    </w:p>
    <w:p>
      <w:pPr/>
      <w:r>
        <w:rPr>
          <w:lang w:val="hi_IN" w:bidi="hi_IN"/>
        </w:rPr>
      </w:r>
      <w:r>
        <w:rPr>
          <w:lang w:val="hi_IN" w:bidi="hi_IN"/>
        </w:rPr>
        <w:t>कुछ लोगों से यह गलती हो सकती है कि वे मूसा के शब्द, “तुमने यहोवा के विरुद्ध पाप किया है,” को सुनकर यह सोचें कि यह अतीत की किसी घटना के बारे में है। अनुवाद करते समय, समूह को यह ज़रूर बताएँ कि मूसा वास्तव में यह कह रहा है कि यदि रूबेन और गाद बाकी इस्राएलियों के साथ मिलकर कनान को नहीं जीतते हैं, तो वे भविष्य में यहोवा के विरुद्ध पाप करेंगे।</w:t>
      </w:r>
    </w:p>
    <w:p>
      <w:pPr/>
      <w:r>
        <w:rPr>
          <w:lang w:val="hi_IN" w:bidi="hi_IN"/>
        </w:rPr>
      </w:r>
      <w:r>
        <w:rPr>
          <w:lang w:val="hi_IN" w:bidi="hi_IN"/>
        </w:rPr>
        <w:t>मूसा दोनों गोत्रों के अगुवों से कहता है कि वे आगे बढ़ें और अपने परिवारों के लिए शहरों को बनाने का काम करें, परन्तु मूसा अगुवों को चतावनी देता है कि वे यह सुनिश्चित करें कि जैसा उन्होंने वादा किया है, वे वैसा ही करें। रूबेन और गाद के अगुवे वाचा से सहमत होते हैं। अगुवे बहुत आदरणीय हैं। अगुवे, इस्राएल के अगुवों के सेवक होने का दावा करते हैं, और वे अपने प्रभुओं या स्वामियों की इच्छा पूरी करने के लिए सहमत होते हैं, जो मूसा और इस्राएली अगुवों के समूह को दर्शाते हैं। गोत्र के अगुवे अपने बच्चों, पत्नियों और पशुओं को गिलाद के शहरों में रखने के लिए सहमत होते हैं। लेकिन दोनों गोत्र इस बात पर सहमत होते हैं कि उनके सभी सक्रिय योद्धा यहोवा के आगे-आगे लड़ने के लिए यरदन नदी पार करेंगे। जब अगुवे “पार करने” की बात कहते हैं, तो उनका अर्थ यरदन नदी को पार करना होता है।</w:t>
      </w:r>
    </w:p>
    <w:p>
      <w:pPr/>
      <w:r>
        <w:rPr>
          <w:lang w:val="hi_IN" w:bidi="hi_IN"/>
        </w:rPr>
      </w:r>
      <w:r>
        <w:rPr>
          <w:lang w:val="hi_IN" w:bidi="hi_IN"/>
        </w:rPr>
        <w:t>यहाँ रुकें और उस समय के बारे में एक कहानी सुनाएँ जब आपकी संस्कृति में किसी व्यक्ति ने किसी बुज़ुर्ग या अगुवे से बहुत आदरपूर्वक और विनम्र तरीके से बात की थी। वे जो कहते और करते हैं, उस पर ध्यान से नज़र रखें। जिन लोगों से वे पूछ रहे थे, उनके प्रति उन्होंने किस तरह से सम्मान दिखाया? इस ऑडियो को रोकें।</w:t>
      </w:r>
      <w:r>
        <w:rPr>
          <w:lang w:val="hi_IN" w:bidi="hi_IN"/>
        </w:rPr>
      </w:r>
    </w:p>
    <w:p>
      <w:pPr>
        <w:pStyle w:val="Heading3"/>
      </w:pPr>
      <w:r>
        <w:rPr>
          <w:lang w:val="hi_IN" w:bidi="hi_IN"/>
        </w:rPr>
        <w:t>पाठ को नाटकीय रूप देना</w:t>
      </w:r>
    </w:p>
    <w:p>
      <w:pPr/>
      <w:r>
        <w:rPr>
          <w:lang w:val="hi_IN" w:bidi="hi_IN"/>
        </w:rPr>
      </w:r>
      <w:r>
        <w:rPr>
          <w:lang w:val="hi_IN" w:bidi="hi_IN"/>
        </w:rPr>
        <w:t>गिनती 32:16–27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रूबेन और गाद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एलीआजर याजक और इस्राएल की मण्डली के अगुवे</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रूबेन और गाद के अगुवे मूसा के पास एक प्रस्ताव लाते हैं। अगुवे मूसा से कहते हैं कि रूबेन और गाद के लोग यरदन नदी के पूर्व में स्थित देश में रहेंगे, परन्तु रूबेन और गाद के लोग नदी के दूसरी ओर कनान देश को जीतने के लिए बाकी गोत्रों के साथ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मूसा कहता है कि यदि रूबेन और गाद के लोग कनान देश को जीतने में इस्राएल की सहायता करेंगे, तो दोनों गोत्र गिलाद देश में रह सकते हैं। फिर मूसा रूबेन और गाद के अगुवों को चेतावनी देता है कि यदि वे इस्राएल की सहायता और यहोवा का अनुसरण नहीं करते हैं, तो वे यहोवा के विरुद्ध पाप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गोत्र के अगुवों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रूबेन और गाद इस बात पर सहमत होते हैं कि वे गिलाद में अपने बच्चों, पशुओं और पत्नियों को छोड़कर कनान देश में लड़ने के लिए इस्राएल के साथ शामिल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32:16–27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रूबेन और गाद के अगुवे मूसा के पास जाते हैं। अगुवे मूसा से कहते हैं कि रूबेन और गाद के गोत्र </w:t>
      </w:r>
      <w:r>
        <w:rPr>
          <w:lang w:val="hi_IN" w:bidi="hi_IN"/>
        </w:rPr>
        <w:t>यरदन नदी</w:t>
      </w:r>
      <w:r>
        <w:rPr>
          <w:lang w:val="hi_IN" w:bidi="hi_IN"/>
        </w:rPr>
        <w:t xml:space="preserve"> के पूर्व में स्थित देश में रहेंगे, परन्तु रूबेन और गाद के लोग कनान देश को जीतने के लिए </w:t>
      </w:r>
      <w:r>
        <w:rPr>
          <w:b/>
          <w:lang w:val="hi_IN" w:bidi="hi_IN"/>
        </w:rPr>
        <w:t>इस्राएल</w:t>
      </w:r>
      <w:r>
        <w:rPr>
          <w:lang w:val="hi_IN" w:bidi="hi_IN"/>
        </w:rPr>
        <w:t xml:space="preserve"> के बाकी गोत्रों के साथ जाएँगे। यहाँ इस्राएल शब्द एक साथ अब्राहम के सभी वंशजों को दर्शाता है। इसका अर्थ “</w:t>
      </w:r>
      <w:r>
        <w:rPr>
          <w:b/>
          <w:lang w:val="hi_IN" w:bidi="hi_IN"/>
        </w:rPr>
        <w:t>इस्राएली</w:t>
      </w:r>
      <w:r>
        <w:rPr>
          <w:lang w:val="hi_IN" w:bidi="hi_IN"/>
        </w:rPr>
        <w:t xml:space="preserve">” या “इस्राएल के लोगों” के समान ही है। इस्राएलियों और इस्राएल के लिए उसी शब्द या वाक्यांश का उपयोग करें जिसका उपयोग आपने पिछले भागों में किया था। </w:t>
      </w:r>
      <w:r>
        <w:rPr>
          <w:b/>
          <w:lang w:val="hi_IN" w:bidi="hi_IN"/>
        </w:rPr>
        <w:t>इस्राएल</w:t>
      </w:r>
      <w:r>
        <w:rPr>
          <w:lang w:val="hi_IN" w:bidi="hi_IN"/>
        </w:rPr>
        <w:t xml:space="preserve"> और </w:t>
      </w:r>
      <w:r>
        <w:rPr>
          <w:lang w:val="hi_IN" w:bidi="hi_IN"/>
        </w:rPr>
        <w:t xml:space="preserve">इस्राएलियों </w:t>
      </w:r>
      <w:r>
        <w:rPr>
          <w:lang w:val="hi_IN" w:bidi="hi_IN"/>
        </w:rPr>
        <w:t xml:space="preserve"> के बारे में अधिक जानकारी के लिए, मुख्य शब्दावली देखें।</w:t>
      </w:r>
    </w:p>
    <w:p>
      <w:pPr/>
      <w:r>
        <w:rPr>
          <w:lang w:val="hi_IN" w:bidi="hi_IN"/>
        </w:rPr>
      </w:r>
      <w:r>
        <w:rPr>
          <w:lang w:val="hi_IN" w:bidi="hi_IN"/>
        </w:rPr>
        <w:t xml:space="preserve">अगुवे कहते हैं कि वे गिलाद में तब तक घर नहीं लौटेंगे, जब तक कि इस्राएल को </w:t>
      </w:r>
      <w:r>
        <w:rPr>
          <w:b/>
          <w:lang w:val="hi_IN" w:bidi="hi_IN"/>
        </w:rPr>
        <w:t>कनान</w:t>
      </w:r>
      <w:r>
        <w:rPr>
          <w:lang w:val="hi_IN" w:bidi="hi_IN"/>
        </w:rPr>
        <w:t xml:space="preserve"> देश में उसकी </w:t>
      </w:r>
      <w:r>
        <w:rPr>
          <w:b/>
          <w:lang w:val="hi_IN" w:bidi="hi_IN"/>
        </w:rPr>
        <w:t>विरासत</w:t>
      </w:r>
      <w:r>
        <w:rPr>
          <w:lang w:val="hi_IN" w:bidi="hi_IN"/>
        </w:rPr>
        <w:t xml:space="preserve"> नहीं मिल जाती। इस कहानी में, यहोवा प्रत्येक गोत्र को भूमि का उसका विशेष भाग, या विरासत देता है, जैसे एक पिता अपने बच्चों को अपनी संपत्ति में हिस्सा देता है। प्रत्येक गोत्र उस भूमि पर पूरा अधिकार रखेगा जो यहोवा उन्हें देता है।</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मूसा कहता है कि यदि रूबेन और गाद के गोत्र कनान देश को जीतने में इस्राएल की सहायता करेंगे, तो दोनों गोत्र गिलाद देश में रह सकते हैं। फिर मूसा अगुवों को चेतावनी देता है कि यदि वे इस्राएल की सहायता और यहोवा का अनुसरण नहीं करते हैं, तो वे </w:t>
      </w:r>
      <w:r>
        <w:rPr>
          <w:b/>
          <w:lang w:val="hi_IN" w:bidi="hi_IN"/>
        </w:rPr>
        <w:t>पाप</w:t>
      </w:r>
      <w:r>
        <w:rPr>
          <w:lang w:val="hi_IN" w:bidi="hi_IN"/>
        </w:rPr>
        <w:t xml:space="preserve"> करेंगे। पाप के लिए उसी शब्द या वाक्यांश का उपयोग करें जिसका उपयोग आपने पिछले भागों में किया था।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मूसा अगुवों से कहता है कि वे अपने </w:t>
      </w:r>
      <w:r>
        <w:rPr>
          <w:b/>
          <w:lang w:val="hi_IN" w:bidi="hi_IN"/>
        </w:rPr>
        <w:t>छोटे बच्चों</w:t>
      </w:r>
      <w:r>
        <w:rPr>
          <w:lang w:val="hi_IN" w:bidi="hi_IN"/>
        </w:rPr>
        <w:t xml:space="preserve"> के लिए शहर बनाएँ। "छोटे बच्चे" उन लोगों को दर्शाता है जो सेना का हिस्सा नहीं थे—उनकी पत्नियाँ, बच्चे और वृद्ध व्यक्ति।</w:t>
      </w:r>
    </w:p>
    <w:p>
      <w:pPr/>
      <w:r>
        <w:rPr>
          <w:lang w:val="hi_IN" w:bidi="hi_IN"/>
        </w:rPr>
      </w:r>
      <w:r>
        <w:rPr>
          <w:lang w:val="hi_IN" w:bidi="hi_IN"/>
        </w:rPr>
        <w:t>यहाँ रुकें और समूह में चर्चा करें कि आप "छोटे बच्चों"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रूबेन और गाद गिलाद में अपने बच्चों, पशुओं और पत्नियों को छोड़ने के लिए सहमत हो जाते हैं, ताकि वे कनान देश में </w:t>
      </w:r>
      <w:r>
        <w:rPr>
          <w:b/>
          <w:lang w:val="hi_IN" w:bidi="hi_IN"/>
        </w:rPr>
        <w:t>यहोवा</w:t>
      </w:r>
      <w:r>
        <w:rPr>
          <w:lang w:val="hi_IN" w:bidi="hi_IN"/>
        </w:rPr>
        <w:t xml:space="preserve"> के आगे-आगे लड़ने के लिए इस्राएल में शामिल हो सकें। यहोवा परमेश्वर का व्यक्तिगत नाम है।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रूबेन और गाद के अगुवे मूसा को अपना </w:t>
      </w:r>
      <w:r>
        <w:rPr>
          <w:b/>
          <w:lang w:val="hi_IN" w:bidi="hi_IN"/>
        </w:rPr>
        <w:t xml:space="preserve">प्रभु </w:t>
      </w:r>
      <w:r>
        <w:rPr>
          <w:lang w:val="hi_IN" w:bidi="hi_IN"/>
        </w:rPr>
        <w:t xml:space="preserve">कहते हैं। प्रभु वह व्यक्ति होता है जो दूसरे लोगों पर स्वामी है, जिसके पास पूरा अधिकार है, और जो इस योग्य है कि लोग उसे सम्मान दें। जब आप किसी को "प्रभु" कहते हैं, तो आप कह रहे हैं कि उस व्यक्ति को आप पर अधिकार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देखें।</w:t>
      </w:r>
    </w:p>
    <w:p>
      <w:pPr/>
      <w:r>
        <w:rPr>
          <w:lang w:val="hi_IN" w:bidi="hi_IN"/>
        </w:rPr>
      </w:r>
      <w:r>
        <w:rPr>
          <w:lang w:val="hi_IN" w:bidi="hi_IN"/>
        </w:rPr>
        <w:t xml:space="preserve">अगुवे यह भी कहते हैं कि वे मूसा के </w:t>
      </w:r>
      <w:r>
        <w:rPr>
          <w:b/>
          <w:lang w:val="hi_IN" w:bidi="hi_IN"/>
        </w:rPr>
        <w:t>सेवक</w:t>
      </w:r>
      <w:r>
        <w:rPr>
          <w:lang w:val="hi_IN" w:bidi="hi_IN"/>
        </w:rPr>
        <w:t xml:space="preserve"> हैं। सेवक वह पुरुष या स्त्री होता है जो दूसरे व्यक्ति के लिए काम करता है। अगुवें इस शब्द का इस्तेमाल मूसा के प्रति अपना सम्मान दिखाने और यह बताने के लिए कर रहे थे कि वे वही करेंगे जो मूसा ने कहा था। सेवक के लिए उसी शब्द या वाक्यांश का उपयोग करें जिसका उपयोग आपने पिछले भागों में किया है। </w:t>
      </w:r>
      <w:r>
        <w:rPr>
          <w:lang w:val="hi_IN" w:bidi="hi_IN"/>
        </w:rPr>
        <w:t>सेवक</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32:28–32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32:28–32 को सुनें और अपने मन में रखें।</w:t>
      </w:r>
    </w:p>
    <w:p>
      <w:pPr/>
      <w:r>
        <w:rPr>
          <w:lang w:val="hi_IN" w:bidi="hi_IN"/>
        </w:rPr>
      </w:r>
      <w:r>
        <w:rPr>
          <w:lang w:val="hi_IN" w:bidi="hi_IN"/>
        </w:rPr>
        <w:t>यदि सम्भव हो, तो गिनती 32:28–32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32:28–32 का ऑडियो संस्करण सबसे आसानी से समझ में आने वाले अनुवाद में सुनें।</w:t>
      </w:r>
    </w:p>
    <w:p>
      <w:pPr/>
      <w:r>
        <w:rPr>
          <w:lang w:val="hi_IN" w:bidi="hi_IN"/>
        </w:rPr>
      </w:r>
      <w:r>
        <w:rPr>
          <w:lang w:val="hi_IN" w:bidi="hi_IN"/>
        </w:rPr>
        <w:t>पिछले भाग में रूबेन और गाद के इस्राएली गोत्रों के अगुवों ने पूछा था कि क्या वे गिलाद और याजेर के उस देश में बने रह सकते हैं, जिस पर इस्राएल ने अधिकार कर लिया था। मूसा ने उनके साथ एक वाचा या संधि बाँधी कि वे उस देश में तभी बस सकेंगे, जब रूबेन और गाद के गोत्र कनान देश को जीतने में इस्राएल के बाकी गोत्रों की सहायता करेंगे।</w:t>
      </w:r>
    </w:p>
    <w:p>
      <w:pPr/>
      <w:r>
        <w:rPr>
          <w:lang w:val="hi_IN" w:bidi="hi_IN"/>
        </w:rPr>
      </w:r>
      <w:r>
        <w:rPr>
          <w:lang w:val="hi_IN" w:bidi="hi_IN"/>
        </w:rPr>
        <w:t>इस भाग में मूसा एलीआजर याजक, नून के पुत्र यहोशू और इस्राएल के लोगों के गोत्रों के पितरों के घरों या परिवार के घरों के प्रधानों को दो आदेश देता है। मूसा इस्राएल के इन अगुवों से कहता है कि वे उस वाचा को देखें जो मूसा ने रूबेन और गाद के अगुवों के साथ बाँधी थी। इस्राएल के ये अगुवे यह सुनिश्चित करने के लिए भी जिम्मेदार होंगे कि हर कोई अपनी प्रतिज्ञा को पूरा करे। मूसा इस्राएल के अगुवों से कहता है कि यदि रूबेन और गाद के सशस्त्र लोग, या योद्धा, यरदन नदी को पार करके उस देश पर अधिकार कर लेते हैं, या उस पर विजय प्राप्त करते हैं, तो इस्राएल के इन अगुवों को उन दोनों गोत्रों को गिलाद के देश पर अधिकार करने या उस पर रहने की अनुमति देनी चाहिए। मूसा अगुवों से यह भी कहता है कि यदि रूबेन और गाद के लोग युद्ध के लिए तैयार होकर यरदन नदी पार नहीं करेंगे, तो इस्राएल के अगुवे उन दोनों गोत्रों को गिलाद देश में बसने की अनुमति न दें। इसके बजाय, उन्हें कनान देश में अपने भाग का अधिकार प्राप्त करना होगा, अर्थात् वहीं जाकर बसना होगा। मूसा अगुवों को आदेश देता है कि वे वाचा को लागू करें क्योंकि मूसा कनान देश में प्रवेश नहीं करेगा। आपको याद होगा कि यहोवा ने मूसा से कहा था कि मूसा देश में प्रवेश करने से पहले मर जाएगा।</w:t>
      </w:r>
    </w:p>
    <w:p>
      <w:pPr/>
      <w:r>
        <w:rPr>
          <w:lang w:val="hi_IN" w:bidi="hi_IN"/>
        </w:rPr>
      </w:r>
      <w:r>
        <w:rPr>
          <w:lang w:val="hi_IN" w:bidi="hi_IN"/>
        </w:rPr>
        <w:t>यहाँ रुकें और समूह में इस प्रश्न पर चर्चा करें: मूसा ने इस्राएलियों और रूबेन और गाद के गोत्रों के बीच की वाचा के गवाहों को बुलाया। आपकी संस्कृति में, दो समूहों के बीच वाचा या प्रतिज्ञा की शर्तें किस प्रकार तय की जाती हैं और उन पर सहमति कैसे बनाई जाती है? करार का गवाह कौन है? करार को कौन लागू करता है? इस ऑडियो को यहाँ रोकें।</w:t>
      </w:r>
    </w:p>
    <w:p>
      <w:pPr/>
      <w:r>
        <w:rPr>
          <w:lang w:val="hi_IN" w:bidi="hi_IN"/>
        </w:rPr>
      </w:r>
      <w:r>
        <w:rPr>
          <w:lang w:val="hi_IN" w:bidi="hi_IN"/>
        </w:rPr>
        <w:t>रूबेन और गाद के अगुवे यह कहकर वाचा से सहमत होते हैं कि वे मूसा के सेवक हैं और वे वही करेंगे जो यहोवा ने कहा है। रूबेन और गाद के अगुवे मूसा के सेवक नहीं थे, परन्तु अगुवे अपनी संस्कृति में सम्मान दिखाने के लिए इस शब्द का उपयोग करते हैं। दोनों गोत्रों के अगुवे मूसा और इस्राएल के अगुवों से कहते हैं कि रूबेन और गाद के योद्धा यहोवा के सामने कनान देश को जीतने में इस्राएल की सहायता करेंगे। अगुवे कहते हैं कि देश पर अधिकार करने के बाद वे यरदन नदी के इस पार, अर्थात् पूर्व की ओर, स्थित अपने निज भाग, अर्थात् अपनी विरासत की भूमि, पर अधिकार करेंगे। रूबेन और गाद के अगुवे जानते हैं कि वे यहोवा के सामने, अर्थात् उसकी दृष्टि में, उस देश को जीतने में सहायता करेंगे। दूसरे शब्दों में, रूबेन और गाद के गोत्र जानते हैं कि यहोवा उन पर दृष्टि रखेगा कि वे वाचा का पालन करते हैं या नहीं।</w:t>
      </w:r>
    </w:p>
    <w:p>
      <w:pPr/>
      <w:r>
        <w:rPr>
          <w:lang w:val="hi_IN" w:bidi="hi_IN"/>
        </w:rPr>
      </w:r>
      <w:r>
        <w:rPr>
          <w:lang w:val="hi_IN" w:bidi="hi_IN"/>
        </w:rPr>
        <w:t xml:space="preserve">रुकें और </w:t>
      </w:r>
      <w:r>
        <w:rPr>
          <w:b/>
          <w:lang w:val="hi_IN" w:bidi="hi_IN"/>
        </w:rPr>
        <w:t>यरदन नदी, गिलाद का वह देश जहाँ वे यरदन नदी के पूर्व में रहना चाहते हैं, और कनान देश का</w:t>
      </w:r>
      <w:r>
        <w:rPr>
          <w:lang w:val="hi_IN" w:bidi="hi_IN"/>
        </w:rPr>
        <w:t xml:space="preserve"> नक्शा दिखाएँ। यहाँ रुककर रूबेन और गाद के गोत्रों को मिलने वाली भूमि तथा इस्राएल के अन्य गोत्रों को मिलने वाली भूमि को दिखाएँ।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गिनती 32:28–32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मूसा रूबेन और गाद के अगुवों के साथ की गई वाचा को याजक एलीआजर, नून के पुत्र यहोशू और इस्राएलियों के गोत्रों के पितरों के घरानों, अर्थात् परिवारों के प्रधानों, को समझाता है। मूसा इस्राएल के अगुवों से कहता है कि वे इस वाचा को लागू करें और यह सुनिश्चित करें कि रूबेन और गाद के लोग कनान देश पर अधिकार करने में इस्राएल की सहायता करें। रूबेन और गाद के अगुवे वाचा को स्वीकार करते हैं और सशस्त्र लोगों को कनान देश में भेजने के लिए सहमत 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इस्राएल के लोगों के गोत्रों के प्रधान</w:t>
      </w:r>
    </w:p>
    <w:p>
      <w:pPr>
        <w:pStyle w:val="ListBullet"/>
        <w:spacing w:line="240" w:lineRule="auto"/>
        <w:ind w:left="720"/>
      </w:pPr>
      <w:r>
        <w:rPr>
          <w:lang w:val="hi_IN" w:bidi="hi_IN"/>
        </w:rPr>
      </w:r>
      <w:r>
        <w:rPr>
          <w:lang w:val="hi_IN" w:bidi="hi_IN"/>
        </w:rPr>
        <w:t>रूबेन और गाद के अगुवे और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पिछले भाग में रूबेन और गाद के अगुवों ने पूछा था कि क्या वे गिलाद और याजेर के उस देश में रह सकते हैं, जिस पर इस्राएल ने अधिकार कर लिया था। मूसा ने अगुवों के साथ एक वाचा, या करार करके उत्तर दिया कि रूबेन और गाद उस देश में तभी बस सकते हैं, जब दोनों गोत्र कनान देश को जीतने में बाकी इस्राएल की सहायता करेंगे।</w:t>
      </w:r>
    </w:p>
    <w:p>
      <w:pPr/>
      <w:r>
        <w:rPr>
          <w:lang w:val="hi_IN" w:bidi="hi_IN"/>
        </w:rPr>
      </w:r>
      <w:r>
        <w:rPr>
          <w:lang w:val="hi_IN" w:bidi="hi_IN"/>
        </w:rPr>
        <w:t>पहला दृश्य इस बात से शुरू होता है कि मूसा एलीआजर याजक, नून के पुत्र यहोशू और इस्राएल के लोगों के गोत्रों के पितरों के घरों या परिवार के घरों के प्रधानों को दो आदेश देता है। पहली आज्ञा यह है कि इस्राएल के अगुवे रूबेन और गाद के लोगों को वाचा का पालन करने के बदले उनका निर्धारित भाग देकर उन्हें प्रतिफल दें। दूसरी आज्ञा यह है कि यदि दोनों गोत्र अपनी प्रतिज्ञा पूरी न करें, तो इस्राएल के अगुवे यह सुनिश्चित करें कि उन्हें उसके परिणाम भोगना पड़ें। मूसा को इस समझौते को लागू करने के बारे में स्पष्ट निर्देश देने की आवश्यकता थी, क्योंकि मूसा जानता था कि जब इस्राएली प्रतिज्ञा किए हुए देश में प्रवेश करेंगे, तब वह वहाँ नहीं होगा।</w:t>
      </w:r>
    </w:p>
    <w:p>
      <w:pPr/>
      <w:r>
        <w:rPr>
          <w:lang w:val="hi_IN" w:bidi="hi_IN"/>
        </w:rPr>
      </w:r>
      <w:r>
        <w:rPr>
          <w:lang w:val="hi_IN" w:bidi="hi_IN"/>
        </w:rPr>
        <w:t>यहाँ रुककर अपनी संस्कृति की कोई ऐसी कहानी सुनाएँ जिसमें किसी अगुवे ने अपने जाने या मृत्यु के बाद भी उसके निर्देशों का पालन कैसे किया जाए, इसके बारे में निर्देश दिए हों। इस बात पर विशेष ध्यान दें कि वह अगुवा भविष्य के बारे में और अपने निर्देशों का ठीक प्रकार से पालन करने के विषय में कैसे बात करता है। इस ऑडियो को यहाँ रोकें।</w:t>
      </w:r>
    </w:p>
    <w:p>
      <w:pPr/>
      <w:r>
        <w:rPr>
          <w:lang w:val="hi_IN" w:bidi="hi_IN"/>
        </w:rPr>
      </w:r>
      <w:r>
        <w:rPr>
          <w:lang w:val="hi_IN" w:bidi="hi_IN"/>
        </w:rPr>
        <w:t>मूसा द्वारा दिया गया पहला आदेश उस करार को दोहराने का है जो मूसा ने पिछले भाग में रूबेन और गाद के गोत्रों के साथ किया था। मूसा वाचा के शब्दों को दोहराता है, जैसे इस्राएली संस्कृति की प्रथा थी, ताकि हर कोई उन्हें स्पष्ट रूप से समझ सके। मूसा अगुवों को दूसरी आज्ञा यह देता है कि यदि रूबेन और गाद के लोग हथियार बाँधकर यरदन नदी पार न करें, तो इस्राएल के अगुवे उन्हें गिलाद देश में बसने की अनुमति न दें। इसके बजाय, दोनों गोत्रों के पास कनान की भूमि का अधिकार करना होगा, या उसमें रहना होगा।</w:t>
      </w:r>
    </w:p>
    <w:p>
      <w:pPr/>
      <w:r>
        <w:rPr>
          <w:lang w:val="hi_IN" w:bidi="hi_IN"/>
        </w:rPr>
      </w:r>
      <w:r>
        <w:rPr>
          <w:lang w:val="hi_IN" w:bidi="hi_IN"/>
        </w:rPr>
        <w:t>फिर रूबेन और गाद के अगुवे यह कहकर वाचा से सहमत होते हैं और उसे स्वीकार करते हैं, कि वे मूसा के सेवक हैं और जो यहोवा ने कहा है, वे वही करेंगे। रूबेन और गाद के अगुवे मूसा के सेवक नहीं थे, परन्तु उनकी संस्कृति में इस शब्द का उपयोग सम्मान दिखाने के एक तरीके के रूप में किया जाता है। दोनों गोत्रों के अगुवे मूसा और इस्राएल के अगुवों से कहते हैं कि रूबेन और गाद के सशस्त्र लोग इस्राएल को कनान देश पर विजय प्राप्त करने में सहायता करेंगे और यरदन नदी के उस पार या पूर्व में उनकी विरासत या सम्पत्ति को ले लेंगे। रूबेन और गाद के अगुवे फिर से वाचा की शर्तों को दोहराते हैं ताकि वे करार में अपना भाग स्वीकार कर सकें।</w:t>
      </w:r>
    </w:p>
    <w:p>
      <w:pPr/>
      <w:r>
        <w:rPr>
          <w:lang w:val="hi_IN" w:bidi="hi_IN"/>
        </w:rPr>
      </w:r>
      <w:r>
        <w:rPr>
          <w:lang w:val="hi_IN" w:bidi="hi_IN"/>
        </w:rPr>
        <w:t>यहाँ रुकें और समूह में चर्चा करें: जब आप अपनी संस्कृति में करार करते हैं, तो दोनों समूह एक-दूसरे से कैसे बात करते हैं? वे किन शब्दों या वाक्यांशों का उपयोग करते हैं? आप अपने अनुवाद में कैसे दिखाएँगे कि रूबेन और गाद के अगुवे औपचारिक रूप से वाचा की शर्तों से सहमत हैं?</w:t>
      </w:r>
      <w:r>
        <w:rPr>
          <w:lang w:val="hi_IN" w:bidi="hi_IN"/>
        </w:rPr>
      </w:r>
    </w:p>
    <w:p>
      <w:pPr>
        <w:pStyle w:val="Heading3"/>
      </w:pPr>
      <w:r>
        <w:rPr>
          <w:lang w:val="hi_IN" w:bidi="hi_IN"/>
        </w:rPr>
        <w:t>आवश्यक जानकारी</w:t>
      </w:r>
    </w:p>
    <w:p>
      <w:pPr/>
      <w:r>
        <w:rPr>
          <w:lang w:val="hi_IN" w:bidi="hi_IN"/>
        </w:rPr>
      </w:r>
      <w:r>
        <w:rPr>
          <w:lang w:val="hi_IN" w:bidi="hi_IN"/>
        </w:rPr>
        <w:t>गिनती 32:28–32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इस प्रकार आरम्भ होती है कि मूसा रूबेन और गाद के अगुवों के साथ की गई वाचा को </w:t>
      </w:r>
      <w:r>
        <w:rPr>
          <w:b/>
          <w:lang w:val="hi_IN" w:bidi="hi_IN"/>
        </w:rPr>
        <w:t>याजक</w:t>
      </w:r>
      <w:r>
        <w:rPr>
          <w:lang w:val="hi_IN" w:bidi="hi_IN"/>
        </w:rPr>
        <w:t xml:space="preserve"> एलीआजर, नून के पुत्र यहोशू और इस्राएलियों के गोत्रों के अगुवों को समझाता है। याजक के लिए उसी शब्द या वाक्यांश का उपयोग करें जिसका उपयोग आपने पिछले भागों में किया था।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मूसा कहता है कि यदि रूबेन और गाद के गोत्र </w:t>
      </w:r>
      <w:r>
        <w:rPr>
          <w:b/>
          <w:lang w:val="hi_IN" w:bidi="hi_IN"/>
        </w:rPr>
        <w:t>यहोवा</w:t>
      </w:r>
      <w:r>
        <w:rPr>
          <w:lang w:val="hi_IN" w:bidi="hi_IN"/>
        </w:rPr>
        <w:t xml:space="preserve"> के सामने युद्ध के लिए हथियार बाँधकर तैयार होंगे, तो उन्हें गिलाद देश दिया जाएगा। यहोवा के लिए उसी शब्द या वाक्यांश का उपयोग करें जिसका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रूबेन और गाद के अगुवे वाचा को स्वीकार करते हैं और </w:t>
      </w:r>
      <w:r>
        <w:rPr>
          <w:b/>
          <w:lang w:val="hi_IN" w:bidi="hi_IN"/>
        </w:rPr>
        <w:t>इस्राएल</w:t>
      </w:r>
      <w:r>
        <w:rPr>
          <w:lang w:val="hi_IN" w:bidi="hi_IN"/>
        </w:rPr>
        <w:t xml:space="preserve"> को </w:t>
      </w:r>
      <w:r>
        <w:rPr>
          <w:b/>
          <w:lang w:val="hi_IN" w:bidi="hi_IN"/>
        </w:rPr>
        <w:t>कनान</w:t>
      </w:r>
      <w:r>
        <w:rPr>
          <w:lang w:val="hi_IN" w:bidi="hi_IN"/>
        </w:rPr>
        <w:t xml:space="preserve"> पर विजय प्राप्त करने में सहायता करने के लिए सशस्त्र लोगों को भेजने के लिए सहमत होते हैं। यहाँ इस्राएल शब्द एक साथ अब्राहम के सभी वंशजों को दर्शाता है। इसका अर्थ “</w:t>
      </w:r>
      <w:r>
        <w:rPr>
          <w:b/>
          <w:lang w:val="hi_IN" w:bidi="hi_IN"/>
        </w:rPr>
        <w:t>इस्राएली</w:t>
      </w:r>
      <w:r>
        <w:rPr>
          <w:lang w:val="hi_IN" w:bidi="hi_IN"/>
        </w:rPr>
        <w:t xml:space="preserve">” या “इस्राएल के लोगों” के समान ही है। कनान, इस्राएलियों और इस्राएल के लिए उन्हीं शब्दों या वाक्यांशों का उपयोग करें जिनका उपयोग आपने पिछले भागों में किया था। </w:t>
      </w:r>
      <w:r>
        <w:rPr>
          <w:b/>
          <w:lang w:val="hi_IN" w:bidi="hi_IN"/>
        </w:rPr>
        <w:t>कनान</w:t>
      </w:r>
      <w:r>
        <w:rPr>
          <w:lang w:val="hi_IN" w:bidi="hi_IN"/>
        </w:rPr>
        <w:t xml:space="preserve">, </w:t>
      </w:r>
      <w:r>
        <w:rPr>
          <w:b/>
          <w:lang w:val="hi_IN" w:bidi="hi_IN"/>
        </w:rPr>
        <w:t>इस्राएलियों</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अगुवे यह भी कहते हैं कि वे मूसा के सेवक हैं। </w:t>
      </w:r>
      <w:r>
        <w:rPr>
          <w:b/>
          <w:lang w:val="hi_IN" w:bidi="hi_IN"/>
        </w:rPr>
        <w:t>सेवक</w:t>
      </w:r>
      <w:r>
        <w:rPr>
          <w:lang w:val="hi_IN" w:bidi="hi_IN"/>
        </w:rPr>
        <w:t xml:space="preserve"> वह पुरुष या स्त्री होता है जो दूसरे व्यक्ति के लिए काम करता है। अगुवे इस शब्द का उपयोग मूसा के प्रति अपना सम्मान दिखाने के लिए कर रहे हैं और यह दिखाने के लिए कि वे वही करेंगे जो मूसा कहता है। सेवक के लिए उसी शब्द या वाक्यांश का उपयोग करें जिसका उपयोग आपने पिछले भागों में किया है। </w:t>
      </w:r>
      <w:r>
        <w:rPr>
          <w:lang w:val="hi_IN" w:bidi="hi_IN"/>
        </w:rPr>
        <w:t>सेवक</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32:33–42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32:33–42 को सुनें और अपने मन में रखें।</w:t>
      </w:r>
    </w:p>
    <w:p>
      <w:pPr/>
      <w:r>
        <w:rPr>
          <w:lang w:val="hi_IN" w:bidi="hi_IN"/>
        </w:rPr>
      </w:r>
      <w:r>
        <w:rPr>
          <w:lang w:val="hi_IN" w:bidi="hi_IN"/>
        </w:rPr>
        <w:t>यदि सम्भव हो, तो गिनती 32:33–42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32:33–42 का ऑडियो संस्करण सबसे आसानी से समझ में आने वाले अनुवाद में सुनें।</w:t>
      </w:r>
    </w:p>
    <w:p>
      <w:pPr/>
      <w:r>
        <w:rPr>
          <w:lang w:val="hi_IN" w:bidi="hi_IN"/>
        </w:rPr>
      </w:r>
      <w:r>
        <w:rPr>
          <w:lang w:val="hi_IN" w:bidi="hi_IN"/>
        </w:rPr>
        <w:t>यह भाग एक वर्णनात्मक विवरण है जिसमें मूसा बताता है कि मूसा ने गाद और रूबेन के गोत्रों को कौन-सी भूमि दी थी। मूसा हमें बताता है कि मनश्शे का आधा गोत्र भी यरदन नदी के दूसरी ओर बस जाता है। आपको याद होगा कि यूसुफ, जो याकूब के बारह पुत्रों में से एक था, उसके दो पुत्र, मनश्शे और एप्रैम थे। ये दोनों पुत्र प्रत्येक इस्राएल के लोगों के "आधे गोत्र" के पूर्वज बन गए।</w:t>
      </w:r>
    </w:p>
    <w:p>
      <w:pPr/>
      <w:r>
        <w:rPr>
          <w:lang w:val="hi_IN" w:bidi="hi_IN"/>
        </w:rPr>
      </w:r>
      <w:r>
        <w:rPr>
          <w:lang w:val="hi_IN" w:bidi="hi_IN"/>
        </w:rPr>
        <w:t>पिछले भाग में, गाद और रूबेन के गोत्रों ने मूसा से अनुरोध किया था कि वह उन्हें प्रतिज्ञा किए हुए कनान देश के बजाय यरदन नदी के दूसरी ओर की भूमि दे। इन गोत्रों के लोग इस्राएल के बाकी गोत्रों के साथ लड़ने के लिए यरदन नदी पार करने के लिए सहमत हुए, इसलिए मूसा इस भूमि के लिए उनके अनुरोध पर सहमत हो गया। मूसा ने पिछले भाग में मनश्शे के आधे गोत्र का उल्लेख नहीं किया था, परन्तु मूसा इस भाग की शुरुआत मनश्शे के आधे गोत्र को उन गोत्रों के समूह में जोड़ता है जिन्हें मूसा यह भूमि देगा। संभवतः मूसा ने ऐसा इसलिए किया ताकि गाद और रूबेन की कहानी को मनश्शे की कहानी से जोड़ सके, जिसके बारे में वह इस भाग में बताता है।</w:t>
      </w:r>
    </w:p>
    <w:p>
      <w:pPr/>
      <w:r>
        <w:rPr>
          <w:lang w:val="hi_IN" w:bidi="hi_IN"/>
        </w:rPr>
      </w:r>
      <w:r>
        <w:rPr>
          <w:lang w:val="hi_IN" w:bidi="hi_IN"/>
        </w:rPr>
        <w:t>इस्राएलियों ने हाल ही में एमोरियों के राजा सीहोन और बशान के राजा ओग के राज्य पर विजय प्राप्त की थी। यह वह भूमि है जो मूसा ने गाद, रूबेन और मनश्शे के गोत्रों को दी थी। मूसा हमें बताता है कि मूसा ने गाद, रूबेन और मनश्शे के गोत्रों को शहर और उनके आसपास के क्षेत्र दिए थे।</w:t>
      </w:r>
    </w:p>
    <w:p>
      <w:pPr/>
      <w:r>
        <w:rPr>
          <w:lang w:val="hi_IN" w:bidi="hi_IN"/>
        </w:rPr>
      </w:r>
      <w:r>
        <w:rPr>
          <w:lang w:val="hi_IN" w:bidi="hi_IN"/>
        </w:rPr>
        <w:t xml:space="preserve">यहाँ रुकें और नक्शा देखें </w:t>
      </w:r>
      <w:r>
        <w:rPr>
          <w:b/>
          <w:lang w:val="hi_IN" w:bidi="hi_IN"/>
        </w:rPr>
        <w:t>जो यरदन की तराई में सीहोन के राज्य और ओग के राज्य को दिखाता है</w:t>
      </w:r>
      <w:r>
        <w:rPr>
          <w:lang w:val="hi_IN" w:bidi="hi_IN"/>
        </w:rPr>
        <w:t>। इस ऑडियो को यहाँ रोकें।</w:t>
      </w:r>
    </w:p>
    <w:p>
      <w:pPr/>
      <w:r>
        <w:rPr>
          <w:lang w:val="hi_IN" w:bidi="hi_IN"/>
        </w:rPr>
      </w:r>
      <w:r>
        <w:rPr>
          <w:lang w:val="hi_IN" w:bidi="hi_IN"/>
        </w:rPr>
        <w:t>मूसा उन नगरों की सूची देता है जिन्हें गाद के गोत्र ने फिर से बनाया या उन्हें मजबूत बनाया था। हम ठीक से नहीं जानते कि ये सभी नगर कहाँ थे, परन्तु वे शायद यरदन नदी की घाटी के उत्तर और दक्षिण दोनों में थे। बाद में पुराने नियम में, यहोशू जैसे अन्य लेखक उन नगरों की एक अलग सूची देते हैं जो गाद के गोत्र के थे। संभव है कि गाद के लोगों ने बाद के समय में अपने कुछ नगरों को रूबेन के गोत्र को दे दिया था।</w:t>
      </w:r>
    </w:p>
    <w:p>
      <w:pPr/>
      <w:r>
        <w:rPr>
          <w:lang w:val="hi_IN" w:bidi="hi_IN"/>
        </w:rPr>
      </w:r>
      <w:r>
        <w:rPr>
          <w:lang w:val="hi_IN" w:bidi="hi_IN"/>
        </w:rPr>
        <w:t xml:space="preserve">समूह के रूप में यहाँ रुकें और </w:t>
      </w:r>
      <w:r>
        <w:rPr>
          <w:b/>
          <w:lang w:val="hi_IN" w:bidi="hi_IN"/>
        </w:rPr>
        <w:t>यरदन की तराई का नक्शा उन नगरों के संभावित स्थानों के साथ देखें जो मूसा ने गाद के गोत्र को दिए थे</w:t>
      </w:r>
      <w:r>
        <w:rPr>
          <w:lang w:val="hi_IN" w:bidi="hi_IN"/>
        </w:rPr>
        <w:t>। इस ऑडियो को यहाँ रोकें।</w:t>
      </w:r>
    </w:p>
    <w:p>
      <w:pPr/>
      <w:r>
        <w:rPr>
          <w:lang w:val="hi_IN" w:bidi="hi_IN"/>
        </w:rPr>
      </w:r>
      <w:r>
        <w:rPr>
          <w:lang w:val="hi_IN" w:bidi="hi_IN"/>
        </w:rPr>
        <w:t>गाद के पुरुष जब इस्राएल के बाकी लोगों के साथ प्रतिज्ञा किए हुए देश में युद्ध करने जाएंगे, तब वे अपने परिवारों को इन नगरों में छोड़कर जाएंगे। इसलिए वे चाहते थे कि ये नगर इतने सुरक्षित और दृढ़ हों कि उनके युद्ध पर रहने के दौरान कोई शत्रु उन पर अधिकार न कर सके। मूसा हमें बताता है कि गाद के लोगों ने जिन नगरों को फिर से बनाया था, वे दृढ़ नगर थे, या वे नगर जिन्हें उन्होंने आक्रमणकारियों से रक्षा करने के लिए अधिक मजबूत बनाया था। किलेबंदी में भेड़ों के बाड़े, अर्थात् उनके झुंडों के लिए घिरे हुए स्थान, भी शामिल थे। ये बाड़े या तो पथरीली पहाड़ियों की गुफाएँ होते थे, या फिर ऐसे घेरे होते थे जिन्हें लोग पत्थरों की दीवारें बनाकर और उनकी ऊपरी सतह पर काँटेदार डालियाँ लगाकर तैयार करते थे। गाद के लोगों ने ये बाड़े अपने पशुओं को सुरक्षित रखने के लिए बनाए थे।</w:t>
      </w:r>
    </w:p>
    <w:p>
      <w:pPr/>
      <w:r>
        <w:rPr>
          <w:lang w:val="hi_IN" w:bidi="hi_IN"/>
        </w:rPr>
      </w:r>
      <w:r>
        <w:rPr>
          <w:lang w:val="hi_IN" w:bidi="hi_IN"/>
        </w:rPr>
        <w:t>यहाँ रुकें और समूह में चर्चा करें कि आप अपने समुदाय के अपने पशुओं को अन्य पशुओं से कैसे सुरक्षित रखते हैं जो उन्हें नुकसान पहुँचाना चाहते हैं। इस ऑडियो को यहाँ रोकें।</w:t>
      </w:r>
    </w:p>
    <w:p>
      <w:pPr/>
      <w:r>
        <w:rPr>
          <w:lang w:val="hi_IN" w:bidi="hi_IN"/>
        </w:rPr>
      </w:r>
      <w:r>
        <w:rPr>
          <w:lang w:val="hi_IN" w:bidi="hi_IN"/>
        </w:rPr>
        <w:t>फिर मूसा हमें उन नगरों के बारे में बताता है जो मूसा ने रूबेन के गोत्र को दिए थे। फिर से, हम निश्चित रूप से इन नगरों के स्थान को नहीं जानते हैं, परन्तु संभव है कि वे हेशबोन नामक क्षेत्र के आसपास थे। हेशबोन उन नगरों के बीच में था जिन्हें गाद के लोगों ने फिर से बनाया था।</w:t>
      </w:r>
    </w:p>
    <w:p>
      <w:pPr/>
      <w:r>
        <w:rPr>
          <w:lang w:val="hi_IN" w:bidi="hi_IN"/>
        </w:rPr>
      </w:r>
      <w:r>
        <w:rPr>
          <w:lang w:val="hi_IN" w:bidi="hi_IN"/>
        </w:rPr>
        <w:t xml:space="preserve">समूह के रूप में यहाँ रुकें और </w:t>
      </w:r>
      <w:r>
        <w:rPr>
          <w:b/>
          <w:lang w:val="hi_IN" w:bidi="hi_IN"/>
        </w:rPr>
        <w:t>यरदन की तराई का नक्शा उन नगरों के संभावित स्थानों के साथ देखें जो मूसा ने रूबेन के गोत्र को दिए थे</w:t>
      </w:r>
      <w:r>
        <w:rPr>
          <w:lang w:val="hi_IN" w:bidi="hi_IN"/>
        </w:rPr>
        <w:t>। इस ऑडियो को यहाँ रोकें।</w:t>
      </w:r>
    </w:p>
    <w:p>
      <w:pPr/>
      <w:r>
        <w:rPr>
          <w:lang w:val="hi_IN" w:bidi="hi_IN"/>
        </w:rPr>
      </w:r>
      <w:r>
        <w:rPr>
          <w:lang w:val="hi_IN" w:bidi="hi_IN"/>
        </w:rPr>
        <w:t>मूसा कहता है कि रूबेन के गोत्र के लोगों ने अपने कुछ नगरों के नाम बदल दिए। यह स्पष्ट नहीं है कि उन्होंने अपने कितने नगरों के नाम बदले हैं। नबो और बालमोन के नगरों के में एक विदेशी देवता के नाम शामिल हैं, इसलिए शायद उन्होंने अपने नगरों के नाम बदल दिए।</w:t>
      </w:r>
    </w:p>
    <w:p>
      <w:pPr/>
      <w:r>
        <w:rPr>
          <w:lang w:val="hi_IN" w:bidi="hi_IN"/>
        </w:rPr>
      </w:r>
      <w:r>
        <w:rPr>
          <w:lang w:val="hi_IN" w:bidi="hi_IN"/>
        </w:rPr>
        <w:t xml:space="preserve">इसके बाद मूसा हमें बताता है कि मनश्शे के गोत्र के लोगों ने किन-किन स्थानों पर अधिकार किया। मूल रूप से, यह शायद एक अलग कहानी थी जो मूसा ने सुनाई थी। फिर भी, मूसा ने इसे गाद और रूबेन के लोगों को यहोवा द्वारा दी गई भूमि के विवरण के साथ जोड़ दिया, ताकि यरदन नदी के पूर्व की ओर की भूमि के विषय में जो कुछ हुआ उसका पूरा वर्णन प्रस्तुत कर सके। </w:t>
      </w:r>
    </w:p>
    <w:p>
      <w:pPr/>
      <w:r>
        <w:rPr>
          <w:lang w:val="hi_IN" w:bidi="hi_IN"/>
        </w:rPr>
      </w:r>
      <w:r>
        <w:rPr>
          <w:lang w:val="hi_IN" w:bidi="hi_IN"/>
        </w:rPr>
        <w:t>हमें केवल मनश्शे के कुछ लोगों के बारे में बताया गया है जो यरदन नदी के पूर्वी किनारे के भूमि के नगरों पर विजय प्राप्त कर रहे हैं। माकीर के वंशजों ने वहाँ रहने वाले एमोरियों से गिलाद के नाम से जाने वाले क्षेत्र पर कब्ज़ा कर लिया। संभव है कि माकीर के वंशज मनश्शे के गोत्र के केवल एक ही समूह या कुल थे, हालाँकि हम निश्चित रूप से नहीं जानते हैं।</w:t>
      </w:r>
    </w:p>
    <w:p>
      <w:pPr/>
      <w:r>
        <w:rPr>
          <w:lang w:val="hi_IN" w:bidi="hi_IN"/>
        </w:rPr>
      </w:r>
      <w:r>
        <w:rPr>
          <w:lang w:val="hi_IN" w:bidi="hi_IN"/>
        </w:rPr>
        <w:t>मूसा हमें नहीं बताता कि माकीर के वंशजों ने गिलाद के किन नगरों पर कब्जा किया था। यह संभव है कि मूसा केवल गिलाद के उत्तरी भाग का उल्लेख कर रहा था, परन्तु हम निश्चित रूप से नहीं जानते हैं। मूसा हमें यह भी नहीं बताता कि माकीर के वंशजों ने कब गिलाद पर विजय प्राप्त की थी।</w:t>
      </w:r>
    </w:p>
    <w:p>
      <w:pPr/>
      <w:r>
        <w:rPr>
          <w:lang w:val="hi_IN" w:bidi="hi_IN"/>
        </w:rPr>
      </w:r>
      <w:r>
        <w:rPr>
          <w:lang w:val="hi_IN" w:bidi="hi_IN"/>
        </w:rPr>
        <w:t xml:space="preserve">यहाँ रुकें और एक समूह के रूप में </w:t>
      </w:r>
      <w:r>
        <w:rPr>
          <w:b/>
          <w:lang w:val="hi_IN" w:bidi="hi_IN"/>
        </w:rPr>
        <w:t>गिलाद</w:t>
      </w:r>
      <w:r>
        <w:rPr>
          <w:lang w:val="hi_IN" w:bidi="hi_IN"/>
        </w:rPr>
        <w:t xml:space="preserve"> का नक्शा देखें। इस ऑडियो को यहाँ रोकें।</w:t>
      </w:r>
    </w:p>
    <w:p>
      <w:pPr/>
      <w:r>
        <w:rPr>
          <w:lang w:val="hi_IN" w:bidi="hi_IN"/>
        </w:rPr>
      </w:r>
      <w:r>
        <w:rPr>
          <w:lang w:val="hi_IN" w:bidi="hi_IN"/>
        </w:rPr>
        <w:t>इसके बाद, मूसा हमें उन नगरों के बारे में बताता है जो याईर ने जीते थे। याईर मनश्शे का एक और वंशज था, और याईर की माता के माध्यम से भी माकीर का वंशज था। हम नहीं जानते कि याईर अपने पिता के गोत्र के बजाये अपनी माता के गोत्र से क्यों जुड़ा था। यह स्पष्ट नहीं है कि मूसा याईर नाम के व्यक्ति का, या याईर नाम के लोगों के एक कुल या समूह का उल्लेख कर रहा है।</w:t>
      </w:r>
    </w:p>
    <w:p>
      <w:pPr/>
      <w:r>
        <w:rPr>
          <w:lang w:val="hi_IN" w:bidi="hi_IN"/>
        </w:rPr>
      </w:r>
      <w:r>
        <w:rPr>
          <w:lang w:val="hi_IN" w:bidi="hi_IN"/>
        </w:rPr>
        <w:t>याईर ने गाँवों पर अधिकार कर लिया, संभवतः गिलाद में या अर्गोब में। फिर से, मूसा हमें नहीं बताता कि याईर ने किन नगरों पर कब्जा किया था। याईर ने जिस भूमि पर कब्जा किया था, उसका नाम "हव्वोतयाईर" रख दिया, जिसका अर्थ है "याईर के तम्बू गाँव।"</w:t>
      </w:r>
    </w:p>
    <w:p>
      <w:pPr/>
      <w:r>
        <w:rPr>
          <w:lang w:val="hi_IN" w:bidi="hi_IN"/>
        </w:rPr>
      </w:r>
      <w:r>
        <w:rPr>
          <w:lang w:val="hi_IN" w:bidi="hi_IN"/>
        </w:rPr>
        <w:t xml:space="preserve">समूह के रूप में यहाँ रुकें और </w:t>
      </w:r>
      <w:r>
        <w:rPr>
          <w:b/>
          <w:lang w:val="hi_IN" w:bidi="hi_IN"/>
        </w:rPr>
        <w:t>अर्गोब क्षेत्र और गिलाद</w:t>
      </w:r>
      <w:r>
        <w:rPr>
          <w:lang w:val="hi_IN" w:bidi="hi_IN"/>
        </w:rPr>
        <w:t xml:space="preserve"> का नक्शा देखें। इस ऑडियो को यहाँ रोकें।</w:t>
      </w:r>
    </w:p>
    <w:p>
      <w:pPr/>
      <w:r>
        <w:rPr>
          <w:lang w:val="hi_IN" w:bidi="hi_IN"/>
        </w:rPr>
      </w:r>
      <w:r>
        <w:rPr>
          <w:lang w:val="hi_IN" w:bidi="hi_IN"/>
        </w:rPr>
        <w:t>अन्त में, मूसा हमें नोबह के बारे में बताता है जिसने जाकर कनात और उसके गाँवों पर कब्जा कर लिया। संभव है कि नोबह भी मनश्शे के गोत्र का हिस्सा था। फिर से, यह स्पष्ट नहीं है कि मूसा नोबह नाम के किसी व्यक्ति का उल्लेख कर रहा है, या नोबह नामक किसी कुल या लोगों के समूह का उल्लेख कर रहा है। नोबह ने कनात का नाम बदलकर अपने ही नाम पर नोबह रख दिया।</w:t>
      </w:r>
    </w:p>
    <w:p>
      <w:pPr/>
      <w:r>
        <w:rPr>
          <w:lang w:val="hi_IN" w:bidi="hi_IN"/>
        </w:rPr>
      </w:r>
      <w:r>
        <w:rPr>
          <w:lang w:val="hi_IN" w:bidi="hi_IN"/>
        </w:rPr>
        <w:t>कनात शायद उस भूमि के उत्तर-पूर्वी भाग में था जिसे मनश्शे के लोगों ने जीता था, परन्तु हम निश्चित रूप से नहीं जानते हैं।</w:t>
      </w:r>
    </w:p>
    <w:p>
      <w:pPr/>
      <w:r>
        <w:rPr>
          <w:lang w:val="hi_IN" w:bidi="hi_IN"/>
        </w:rPr>
      </w:r>
      <w:r>
        <w:rPr>
          <w:lang w:val="hi_IN" w:bidi="hi_IN"/>
        </w:rPr>
        <w:t xml:space="preserve">यहाँ रुकें और एक समूह के रूप में </w:t>
      </w:r>
      <w:r>
        <w:rPr>
          <w:b/>
          <w:lang w:val="hi_IN" w:bidi="hi_IN"/>
        </w:rPr>
        <w:t>कनात के संभावित स्थान</w:t>
      </w:r>
      <w:r>
        <w:rPr>
          <w:lang w:val="hi_IN" w:bidi="hi_IN"/>
        </w:rPr>
        <w:t xml:space="preserve"> का नक्शा देखें। इस ऑडियो को यहाँ रोकें।</w:t>
      </w:r>
    </w:p>
    <w:p>
      <w:pPr/>
      <w:r>
        <w:rPr>
          <w:lang w:val="hi_IN" w:bidi="hi_IN"/>
        </w:rPr>
      </w:r>
      <w:r>
        <w:rPr>
          <w:lang w:val="hi_IN" w:bidi="hi_IN"/>
        </w:rPr>
        <w:t xml:space="preserve">अब उस नक्शे को देखें जिसमें </w:t>
      </w:r>
      <w:r>
        <w:rPr>
          <w:b/>
          <w:lang w:val="hi_IN" w:bidi="hi_IN"/>
        </w:rPr>
        <w:t>मनश्शे के लोगों द्वारा जीती गई सारी भूमि, साथ ही वह भूमि भी दिखाई गई है जो यहोवा ने रूबेन और गाद के लोगों को दी थी</w:t>
      </w:r>
      <w:r>
        <w:rPr>
          <w:lang w:val="hi_IN" w:bidi="hi_IN"/>
        </w:rPr>
        <w:t xml:space="preserve">। </w:t>
      </w:r>
      <w:r>
        <w:rPr>
          <w:lang w:val="hi_IN" w:bidi="hi_IN"/>
        </w:rPr>
      </w:r>
    </w:p>
    <w:p>
      <w:pPr>
        <w:pStyle w:val="Heading3"/>
      </w:pPr>
      <w:r>
        <w:rPr>
          <w:lang w:val="hi_IN" w:bidi="hi_IN"/>
        </w:rPr>
        <w:t>घटनाओं को समझाना</w:t>
      </w:r>
    </w:p>
    <w:p>
      <w:pPr/>
      <w:r>
        <w:rPr>
          <w:lang w:val="hi_IN" w:bidi="hi_IN"/>
        </w:rPr>
      </w:r>
      <w:r>
        <w:rPr>
          <w:lang w:val="hi_IN" w:bidi="hi_IN"/>
        </w:rPr>
        <w:t>गिनती 32:33–42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उस भूमि का सारांश देता है जो मूसा ने गाद के गोत्र, रूबेन के गोत्र और मनश्शे के आधे गोत्र को दी थी।</w:t>
      </w:r>
    </w:p>
    <w:p>
      <w:pPr/>
      <w:r>
        <w:rPr>
          <w:lang w:val="hi_IN" w:bidi="hi_IN"/>
        </w:rPr>
      </w:r>
      <w:r>
        <w:rPr>
          <w:b/>
          <w:lang w:val="hi_IN" w:bidi="hi_IN"/>
        </w:rPr>
        <w:t>दूसरे दृश्य में:</w:t>
      </w:r>
      <w:r>
        <w:rPr>
          <w:lang w:val="hi_IN" w:bidi="hi_IN"/>
        </w:rPr>
        <w:t xml:space="preserve"> मूसा हमें बताता है कि गाद के गोत्र ने किन नगरों को फिर से बनाया था।</w:t>
      </w:r>
    </w:p>
    <w:p>
      <w:pPr/>
      <w:r>
        <w:rPr>
          <w:lang w:val="hi_IN" w:bidi="hi_IN"/>
        </w:rPr>
      </w:r>
      <w:r>
        <w:rPr>
          <w:b/>
          <w:lang w:val="hi_IN" w:bidi="hi_IN"/>
        </w:rPr>
        <w:t>तीसरे दृश्य में:</w:t>
      </w:r>
      <w:r>
        <w:rPr>
          <w:lang w:val="hi_IN" w:bidi="hi_IN"/>
        </w:rPr>
        <w:t xml:space="preserve"> मूसा हमें बताता है कि रूबेन के गोत्र ने किन नगरों को फिर से बनाया था।</w:t>
      </w:r>
    </w:p>
    <w:p>
      <w:pPr/>
      <w:r>
        <w:rPr>
          <w:lang w:val="hi_IN" w:bidi="hi_IN"/>
        </w:rPr>
      </w:r>
      <w:r>
        <w:rPr>
          <w:b/>
          <w:lang w:val="hi_IN" w:bidi="hi_IN"/>
        </w:rPr>
        <w:t>चौथे दृश्य में:</w:t>
      </w:r>
      <w:r>
        <w:rPr>
          <w:lang w:val="hi_IN" w:bidi="hi_IN"/>
        </w:rPr>
        <w:t xml:space="preserve"> मूसा हमें बताता है कि मनश्शे के आधे गोत्र ने किन नगरों पर कब्जा किया था। मूसा ने ये नगर मनश्शे के लोगों को दिए।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गाद का गोत्र</w:t>
      </w:r>
    </w:p>
    <w:p>
      <w:pPr>
        <w:pStyle w:val="ListBullet"/>
        <w:spacing w:line="240" w:lineRule="auto"/>
        <w:ind w:left="720"/>
      </w:pPr>
      <w:r>
        <w:rPr>
          <w:lang w:val="hi_IN" w:bidi="hi_IN"/>
        </w:rPr>
      </w:r>
      <w:r>
        <w:rPr>
          <w:lang w:val="hi_IN" w:bidi="hi_IN"/>
        </w:rPr>
        <w:t>रूबेन का गोत्र</w:t>
      </w:r>
    </w:p>
    <w:p>
      <w:pPr>
        <w:pStyle w:val="ListBullet"/>
        <w:spacing w:line="240" w:lineRule="auto"/>
        <w:ind w:left="720"/>
      </w:pPr>
      <w:r>
        <w:rPr>
          <w:lang w:val="hi_IN" w:bidi="hi_IN"/>
        </w:rPr>
      </w:r>
      <w:r>
        <w:rPr>
          <w:lang w:val="hi_IN" w:bidi="hi_IN"/>
        </w:rPr>
        <w:t>माकीर के वंशज, मनश्शे के आधे गोत्र का भाग</w:t>
      </w:r>
    </w:p>
    <w:p>
      <w:pPr>
        <w:pStyle w:val="ListBullet"/>
        <w:spacing w:line="240" w:lineRule="auto"/>
        <w:ind w:left="720"/>
      </w:pPr>
      <w:r>
        <w:rPr>
          <w:lang w:val="hi_IN" w:bidi="hi_IN"/>
        </w:rPr>
      </w:r>
      <w:r>
        <w:rPr>
          <w:lang w:val="hi_IN" w:bidi="hi_IN"/>
        </w:rPr>
        <w:t>याईर, मनश्शे के आधे गोत्र का हिस्सा</w:t>
      </w:r>
    </w:p>
    <w:p>
      <w:pPr>
        <w:pStyle w:val="ListBullet"/>
        <w:spacing w:line="240" w:lineRule="auto"/>
        <w:ind w:left="720"/>
      </w:pPr>
      <w:r>
        <w:rPr>
          <w:lang w:val="hi_IN" w:bidi="hi_IN"/>
        </w:rPr>
      </w:r>
      <w:r>
        <w:rPr>
          <w:lang w:val="hi_IN" w:bidi="hi_IN"/>
        </w:rPr>
        <w:t>नोबह, मनश्शे के आधे गोत्र का हिस्सा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की शुरुआत में, मूसा एक परिचयात्मक शब्द का उपयोग यह दिखाने के लिए करता है कि पिछले भाग का भाषण समाप्त हो गया है, और कहानी की अगली घटना शुरू हो रही है।</w:t>
      </w:r>
    </w:p>
    <w:p>
      <w:pPr/>
      <w:r>
        <w:rPr>
          <w:lang w:val="hi_IN" w:bidi="hi_IN"/>
        </w:rPr>
      </w:r>
      <w:r>
        <w:rPr>
          <w:lang w:val="hi_IN" w:bidi="hi_IN"/>
        </w:rPr>
        <w:t>यहाँ रुकें और समूह में इस प्रश्न पर चर्चा करें: एक कहानी बताएँ कि आपने कल क्या किया था। समूह के बाकी लोगों को उन शब्दों को सुनना चाहिए जिनका उपयोग आपके द्वारा किया जा रहा है जो यह दिखाते हैं कि कहानी अगली घटना की ओर बढ़ रही है। इस ऑडियो को यहाँ रोकें।</w:t>
      </w:r>
    </w:p>
    <w:p>
      <w:pPr/>
      <w:r>
        <w:rPr>
          <w:lang w:val="hi_IN" w:bidi="hi_IN"/>
        </w:rPr>
      </w:r>
      <w:r>
        <w:rPr>
          <w:lang w:val="hi_IN" w:bidi="hi_IN"/>
        </w:rPr>
        <w:t>फिर मूसा उस भूमि का सारांश देता है जो मूसा ने गाद के गोत्र, रूबेन के गोत्र और मनश्शे के आधे गोत्र को दी थी। पिछले भाग में, मूसा ने हमें केवल गाद और रूबेन के गोत्रों के बारे में बताया था। इस भाग में, मूसा सूची में मनश्शे के आधे गोत्र को जोड़कर शुरू करता है, शायद यह गाद और रूबेन की कहानियों को मनश्शे की कहानी से जोड़ने का एक तरीका है, जिसे मूसा इस भाग के चौथे दृश्य में बताता है।</w:t>
      </w:r>
    </w:p>
    <w:p>
      <w:pPr/>
      <w:r>
        <w:rPr>
          <w:lang w:val="hi_IN" w:bidi="hi_IN"/>
        </w:rPr>
      </w:r>
      <w:r>
        <w:rPr>
          <w:lang w:val="hi_IN" w:bidi="hi_IN"/>
        </w:rPr>
        <w:t xml:space="preserve">यहाँ रुकें और एक नक्शा देखें जो </w:t>
      </w:r>
      <w:r>
        <w:rPr>
          <w:b/>
          <w:lang w:val="hi_IN" w:bidi="hi_IN"/>
        </w:rPr>
        <w:t>मनश्शे के लोगों द्वारा जीती गई पूरी भूमि को दिखाता है, और साथ ही रूबेन और गाद के लोगों को दी गई भूमि को दिखाता है</w:t>
      </w:r>
      <w:r>
        <w:rPr>
          <w:lang w:val="hi_IN" w:bidi="hi_IN"/>
        </w:rPr>
        <w:t>। इस ऑडियो को यहाँ रोकें।</w:t>
      </w:r>
    </w:p>
    <w:p>
      <w:pPr/>
      <w:r>
        <w:rPr>
          <w:lang w:val="hi_IN" w:bidi="hi_IN"/>
        </w:rPr>
      </w:r>
      <w:r>
        <w:rPr>
          <w:lang w:val="hi_IN" w:bidi="hi_IN"/>
        </w:rPr>
        <w:t>मूसा हमें बताता है कि मूसा ने गाद, रूबेन और मनश्शे के गोत्रों को शहरों और शहरों के आसपास के क्षेत्र की पूरी भूमि भी दे दी थी। मूसा दोहराता है कि मूसा ने इन गोत्रों को उस क्षेत्र के सभी शहर दिए थे। मूसा इस बात पर जोर देना चाहता है कि यहोवा ने इन गोत्रों को भूमि का पूरा क्षेत्र दिया था।</w:t>
      </w:r>
    </w:p>
    <w:p>
      <w:pPr/>
      <w:r>
        <w:rPr>
          <w:lang w:val="hi_IN" w:bidi="hi_IN"/>
        </w:rPr>
      </w:r>
      <w:r>
        <w:rPr>
          <w:lang w:val="hi_IN" w:bidi="hi_IN"/>
        </w:rPr>
        <w:t>दूसरे और तीसरे दृश्य में, मूसा उन नगरों की सूची देता है जिन्हें गाद और रूबेन के गोत्रों ने फिर से बनाया था। ये नगर पहले से मौजूद रहे होंगे, परन्तु जब इस्राएल ने उन पर कब्जा कर लिया था, तब शायद वे क्षतिग्रस्त हो गए थे या नष्ट हो गए थे। गाद और रूबेन के लोगों ने इन सभी नगरों का पुनर्निर्माण किया होगा या उन्हें मजबूत किया होगा। शायद उन्होंने दीवारें जोड़ीं या उन नगरों के चारों ओर की दीवारों को मजबूत किया और उनकी मरम्मत की जो पहले से मौजूद थे।</w:t>
      </w:r>
    </w:p>
    <w:p>
      <w:pPr/>
      <w:r>
        <w:rPr>
          <w:lang w:val="hi_IN" w:bidi="hi_IN"/>
        </w:rPr>
      </w:r>
      <w:r>
        <w:rPr>
          <w:lang w:val="hi_IN" w:bidi="hi_IN"/>
        </w:rPr>
        <w:t>यहाँ रुकें और समूह में इस प्रश्न पर चर्चा करें: एक पुराने घर के बारे में एक कहानी सुनाएँ जो गिर रहा था। समूह को घर की मरम्मत करने के बारे में बताएँ ताकि वह हवा और बारिश के सामने मजबूत बना रह सके। समूह के बाकी लोगों को यह सुनना चाहिए कि आप घर के पुनर्निर्माण, मरम्मत और उसे मजबूत करने के लिए किन शब्दों का उपयोग करते हैं। इस ऑडियो को यहाँ रोकें।</w:t>
      </w:r>
    </w:p>
    <w:p>
      <w:pPr/>
      <w:r>
        <w:rPr>
          <w:lang w:val="hi_IN" w:bidi="hi_IN"/>
        </w:rPr>
      </w:r>
      <w:r>
        <w:rPr>
          <w:lang w:val="hi_IN" w:bidi="hi_IN"/>
        </w:rPr>
        <w:t>चौथे दृश्य में, मूसा हमें बताता है कि मनश्शे के लोगों ने किन स्थानों पर कब्ज़ा किया था। मूल रूप से, यह शायद एक अलग कहानी थी जो मूसा ने सुनाई थी। हालाँकि, यहाँ मूसा इस कहानी को इस विवरण के साथ मिलाता है कि यहोवा ने गाद और रूबेन के लोगों को कौन सी भूमि दी थी, ताकि हमें इस बात का पूर्ण विवरण दे सकें कि यरदन नदी के पूर्वी किनारे की भूमि के साथ क्या हुआ था। यह स्पष्ट नहीं है कि चौथे दृश्य की घटनाएँ कब घटी थीं। ये घटनाएँ इस भाग और पिछले भाग की अन्य घटनाओं के साथ उसी समय घटी होंगी, या फिर सम्भव है कि वे उनसे पहले घटित हुई हों।</w:t>
      </w:r>
    </w:p>
    <w:p>
      <w:pPr/>
      <w:r>
        <w:rPr>
          <w:lang w:val="hi_IN" w:bidi="hi_IN"/>
        </w:rPr>
      </w:r>
      <w:r>
        <w:rPr>
          <w:lang w:val="hi_IN" w:bidi="hi_IN"/>
        </w:rPr>
        <w:t xml:space="preserve">माकीर के वंशजों ने वहाँ रहने वाले एमोरियों से गिलाद के नाम से जाने वाले क्षेत्र पर कब्ज़ा कर लिया। मूसा जिस शब्द का प्रयोग उनके अधिकार करने का वर्णन करने के लिए करता है, उससे पता चलता है कि एमोरी लोगों को अपने शहरों और नगरों को छोड़ने के लिए विवश कर दिया गया था। </w:t>
      </w:r>
    </w:p>
    <w:p>
      <w:pPr/>
      <w:r>
        <w:rPr>
          <w:lang w:val="hi_IN" w:bidi="hi_IN"/>
        </w:rPr>
      </w:r>
      <w:r>
        <w:rPr>
          <w:lang w:val="hi_IN" w:bidi="hi_IN"/>
        </w:rPr>
        <w:t>मूसा गिलाद पर मनश्शे के लोगों की विजय की कहानी को थोड़ी देर के लिए रोककर हमें बताता है कि गिलाद का प्रदेश उसी ने माकीर के वंशजों को दिया था। हालाँकि मनश्शे के लोगों ने ही उस भूमि पर विजय प्राप्त की थी, फिर भी मूसा हमें दिखा रहा है कि मूसा ही वह व्यक्ति था जो प्रत्येक गोत्र को भूमि देने का जिम्मेदार था।</w:t>
      </w:r>
    </w:p>
    <w:p>
      <w:pPr/>
      <w:r>
        <w:rPr>
          <w:lang w:val="hi_IN" w:bidi="hi_IN"/>
        </w:rPr>
      </w:r>
      <w:r>
        <w:rPr>
          <w:lang w:val="hi_IN" w:bidi="hi_IN"/>
        </w:rPr>
        <w:t xml:space="preserve">यहाँ रुकें और एक समूह के रूप में </w:t>
      </w:r>
      <w:r>
        <w:rPr>
          <w:b/>
          <w:lang w:val="hi_IN" w:bidi="hi_IN"/>
        </w:rPr>
        <w:t>गिलाद</w:t>
      </w:r>
      <w:r>
        <w:rPr>
          <w:lang w:val="hi_IN" w:bidi="hi_IN"/>
        </w:rPr>
        <w:t xml:space="preserve"> का नक्शा देखें। इस ऑडियो को यहाँ रोकें।</w:t>
      </w:r>
    </w:p>
    <w:p>
      <w:pPr/>
      <w:r>
        <w:rPr>
          <w:lang w:val="hi_IN" w:bidi="hi_IN"/>
        </w:rPr>
      </w:r>
      <w:r>
        <w:rPr>
          <w:lang w:val="hi_IN" w:bidi="hi_IN"/>
        </w:rPr>
        <w:t>फिर मूसा कहानी को फिर से शुरू करता है ताकि हमें उस देश के बारे में बताया जा सके जिस पर याईर और नोबह ने अधिकार कर लिया था। हालाँकि मूसा हमें पहले माकीर के लोगों के बारे में बताता है, फिर याईर के बारे में और अंत में नोबह के बारे में बताता है, फिर भी इसका अर्थ यह नहीं है कि घटनाएँ इसी क्रम में घटित हुईं हो। हम नहीं जानते कि वे किस क्रम में हुई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32:33–42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में मूसा गाद, रूबेन और मनश्शे के गोत्रों के बारे में बात करता है। आपको गोत्रों के लिए उसी शब्द या वाक्यांश का उपयोग करना चाहिए जिसका उपयोग आपने पिछले भागों में किया था।</w:t>
      </w:r>
    </w:p>
    <w:p>
      <w:pPr/>
      <w:r>
        <w:rPr>
          <w:lang w:val="hi_IN" w:bidi="hi_IN"/>
        </w:rPr>
      </w:r>
      <w:r>
        <w:rPr>
          <w:lang w:val="hi_IN" w:bidi="hi_IN"/>
        </w:rPr>
        <w:t>गाद के गोत्र के लोगों ने अपने शहरों का पुनर्निर्माण किया, और उन्होंने अपने पशुओं के लिए भेड़शालाएँ बनाईं।</w:t>
      </w:r>
    </w:p>
    <w:p>
      <w:pPr/>
      <w:r>
        <w:rPr>
          <w:lang w:val="hi_IN" w:bidi="hi_IN"/>
        </w:rPr>
      </w:r>
      <w:r>
        <w:rPr>
          <w:lang w:val="hi_IN" w:bidi="hi_IN"/>
        </w:rPr>
        <w:t>यहाँ रुकें और समूह में चर्चा करें कि आप भेड़शालाओं के बारे में कैसे बात करेंगे जो लोग अपने पशुओं के लिए बनाते थे। इस ऑडियो को यहाँ रोकें।</w:t>
      </w:r>
    </w:p>
    <w:p>
      <w:pPr/>
      <w:r>
        <w:rPr>
          <w:lang w:val="hi_IN" w:bidi="hi_IN"/>
        </w:rPr>
      </w:r>
      <w:r>
        <w:rPr>
          <w:lang w:val="hi_IN" w:bidi="hi_IN"/>
        </w:rPr>
        <w:t xml:space="preserve">मूसा मनश्शे और माकीर के </w:t>
      </w:r>
      <w:r>
        <w:rPr>
          <w:b/>
          <w:lang w:val="hi_IN" w:bidi="hi_IN"/>
        </w:rPr>
        <w:t>वंशजों</w:t>
      </w:r>
      <w:r>
        <w:rPr>
          <w:lang w:val="hi_IN" w:bidi="hi_IN"/>
        </w:rPr>
        <w:t xml:space="preserve"> के बारे में भी बात करता है। वंशजों के लिए उसी शब्द या वाक्यांश का उपयोग करें जिसका उपयोग आपने पिछले भागों में किया था। </w:t>
      </w:r>
      <w:r>
        <w:rPr>
          <w:b/>
          <w:lang w:val="hi_IN" w:bidi="hi_IN"/>
        </w:rPr>
        <w:t>वंशजों</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33:1–15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33:1–15 को सुनें और अपने मन में रखें।</w:t>
      </w:r>
    </w:p>
    <w:p>
      <w:pPr/>
      <w:r>
        <w:rPr>
          <w:lang w:val="hi_IN" w:bidi="hi_IN"/>
        </w:rPr>
      </w:r>
      <w:r>
        <w:rPr>
          <w:lang w:val="hi_IN" w:bidi="hi_IN"/>
        </w:rPr>
        <w:t>यदि सम्भव हो, तो गिनती 33:1–15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33:1–15 का ऑडियो संस्करण सबसे आसानी से समझ में आने वाले अनुवाद में सुनें।</w:t>
      </w:r>
    </w:p>
    <w:p>
      <w:pPr/>
      <w:r>
        <w:rPr>
          <w:lang w:val="hi_IN" w:bidi="hi_IN"/>
        </w:rPr>
      </w:r>
      <w:r>
        <w:rPr>
          <w:lang w:val="hi_IN" w:bidi="hi_IN"/>
        </w:rPr>
        <w:t>यह भाग गिनती की पुस्तक की कहानी का सार प्रस्तुत करता है। इसमें उन अनेक स्थानों की सूची दी गई है जहाँ इस्राएलियों ने मिस्र से लेकर सीनै के जंगल तक की अपनी यात्रा के दौरान डेरा डाला था। संभव है कि यह उनकी यात्रा के केवल "सबसे महत्वपूर्ण" पड़ावो की सूची है। इस भाग में कुछ पड़ावों पर विशेष ध्यान दिया गया है और वहाँ घटी घटनाओं का उल्लेख भी किया गया है। याद रखें कि यहोवा ने इस्राएलियों से कहा था कि मिस्र छोड़ने वाली पहली पीढ़ी में से कोई भी प्रतिज्ञा किए हुए देश में नहीं आएगा। इस्राएली हमेशा बादल और आग के खम्भे के मार्गदर्शन के अधीन थे। परमेश्वर उन्हें भटकने के लिए ले गया। फिर भी परमेश्वर ने उनका सही मार्गदर्शन किया, ताकि इस्राएली जंगल और निर्जन प्रदेश से होकर चलते रहे, जब तक कि पहली पीढ़ी के सभी लोग मर नहीं गए।</w:t>
      </w:r>
    </w:p>
    <w:p>
      <w:pPr/>
      <w:r>
        <w:rPr>
          <w:lang w:val="hi_IN" w:bidi="hi_IN"/>
        </w:rPr>
      </w:r>
      <w:r>
        <w:rPr>
          <w:lang w:val="hi_IN" w:bidi="hi_IN"/>
        </w:rPr>
        <w:t xml:space="preserve">यह भाग गिनती का एकमात्र भाग है जो स्पष्ट करता है कि मूसा ही लेखक है। यहोवा मूसा को आज्ञा देता है कि वह मिस्र से लेकर कनान देश की सीमा के बाहर मोआब तक इस्राएलियों की यात्रा के प्रत्येक पड़ाव का लेखा लिखे। पहला, मूसा और हारून ने इस्राएलियों को मिस्र से उनके प्रस्थान के समय दलों, अर्थात् सेना या योद्धाओं के समूहों के समान व्यवस्थित करके उनका नेतृत्व किया। </w:t>
      </w:r>
    </w:p>
    <w:p>
      <w:pPr/>
      <w:r>
        <w:rPr>
          <w:lang w:val="hi_IN" w:bidi="hi_IN"/>
        </w:rPr>
      </w:r>
      <w:r>
        <w:rPr>
          <w:lang w:val="hi_IN" w:bidi="hi_IN"/>
        </w:rPr>
        <w:t>यहाँ रुकें और समूह में इस प्रश्न पर चर्चा करें: आसपास के समुदायों पर आक्रमण करने वाले अपने योद्धाओं या सेनाओं के बारे में कहानियाँ साझा करें। इस ऑडियो को यहाँ रोकें।</w:t>
      </w:r>
    </w:p>
    <w:p>
      <w:pPr/>
      <w:r>
        <w:rPr>
          <w:lang w:val="hi_IN" w:bidi="hi_IN"/>
        </w:rPr>
      </w:r>
      <w:r>
        <w:rPr>
          <w:lang w:val="hi_IN" w:bidi="hi_IN"/>
        </w:rPr>
        <w:t xml:space="preserve">यहाँ रुकें और समूह के रूप में एक साथ </w:t>
      </w:r>
      <w:r>
        <w:rPr>
          <w:b/>
          <w:lang w:val="hi_IN" w:bidi="hi_IN"/>
        </w:rPr>
        <w:t>इस्राएलियों की यात्रा</w:t>
      </w:r>
      <w:r>
        <w:rPr>
          <w:lang w:val="hi_IN" w:bidi="hi_IN"/>
        </w:rPr>
        <w:t xml:space="preserve"> का नक्शा देखें। इस भाग को सुनते समय नक्शे को साथ-साथ देखते रहें। इस ऑडियो को यहाँ रोकें।</w:t>
      </w:r>
    </w:p>
    <w:p>
      <w:pPr/>
      <w:r>
        <w:rPr>
          <w:lang w:val="hi_IN" w:bidi="hi_IN"/>
        </w:rPr>
      </w:r>
      <w:r>
        <w:rPr>
          <w:lang w:val="hi_IN" w:bidi="hi_IN"/>
        </w:rPr>
        <w:t>इस्राएलियों ने मिस्र में रामसेस नगर के निर्माण में सहायता की थी, जब वे वहाँ दास थे। इस्राएली पहले महीने के पंद्रहवें दिन, अर्थात् फसह के अगले दिन, मार्च के मध्य से अप्रैल के मध्य के समय में, रामसेस से निकल पड़े। इस्राएली "ऊँचे हाथ" के साथ चले गए, या बहादुरी से निकल गए। इसका अर्थ है कि इस्राएली विजय के साथ चले गए, मानो उन्होंने अभी-अभी कोई युद्ध जीता हो। इस्राएली चले गए, और किसी भी मिस्री ने उन्हें रोकने का प्रयास नहीं किया। इस बीच, मिस्री अपने पहलौठे को दफना रहे थे जिसे यहोवा ने फसह के दौरान मारा था।</w:t>
      </w:r>
    </w:p>
    <w:p>
      <w:pPr/>
      <w:r>
        <w:rPr>
          <w:lang w:val="hi_IN" w:bidi="hi_IN"/>
        </w:rPr>
      </w:r>
      <w:r>
        <w:rPr>
          <w:lang w:val="hi_IN" w:bidi="hi_IN"/>
        </w:rPr>
        <w:t xml:space="preserve">यहोवा ने इस्राएलियों को मिस्र से बाहर निकालने से पहले, यहोवा ने मिस्र के फ़िरौन को कई चिन्ह दिखाए ताकि वह फ़िरौन को समझाए कि यहोवा ही एक सच्चा परमेश्वर है। इनमें से अधिकांश चिन्हों उन देवताओं से सीधा सम्बन्ध था जिनकी उस समय मिस्री लोग उपासना करते थे। ये चिन्ह यहोवा के प्रमाण थे कि यहोवा सच्चा परमेश्वर है, और मिस्र के देवता शक्तिशाली नहीं हैं। न्याय में यहोवा ने मिस्र के देवताओं से इसी प्रकार व्यवहार किया और उन्हें पराजित किया। जब यहोवा फसह के अंतिम चिन्ह के बाद इस्राएलियों का अगुवा मिस्र से बाहर निकाला था, तब यहोवा ने देवताओं को पराजित किया। </w:t>
      </w:r>
    </w:p>
    <w:p>
      <w:pPr/>
      <w:r>
        <w:rPr>
          <w:lang w:val="hi_IN" w:bidi="hi_IN"/>
        </w:rPr>
      </w:r>
      <w:r>
        <w:rPr>
          <w:lang w:val="hi_IN" w:bidi="hi_IN"/>
        </w:rPr>
        <w:t>यहाँ रुकें और समूह में इस प्रश्न पर चर्चा करें: इस बारे में बात करें कि आपने परमेश्वर को कुछ झूठे देवताओं या अलौकिक प्राणियों पर कैसे विजय प्राप्त करते हुए देखा है, जिन पर आपकी संस्कृति के लोग विश्वास करते हैं। इस ऑडियो को यहाँ रोकें।</w:t>
      </w:r>
    </w:p>
    <w:p>
      <w:pPr/>
      <w:r>
        <w:rPr>
          <w:lang w:val="hi_IN" w:bidi="hi_IN"/>
        </w:rPr>
      </w:r>
      <w:r>
        <w:rPr>
          <w:lang w:val="hi_IN" w:bidi="hi_IN"/>
        </w:rPr>
        <w:t>इस भाग का बाकी हिस्सा उन स्थानों की सूची है जहाँ से इस्राएली निकले थे, और फिर जहाँ उन्होंने डेरा डाला था। यह भाग यह नहीं बताता है कि इस्राएली प्रत्येक पड़ाव में कितने समय तक रहे। मूसा कुछ पड़ावों का वर्णन वहाँ के आसपास की विशेष बातों का उल्लेख करके करता है। एताम रेगिस्तान या जंगल के किनारे पर है। पीहहीरोत लाल सागर के किनारे है, जहाँ यहोवा ने समुद्रों को विभाजित किया था और इस्राएली सूखी भूमि से पार कर गए थे। यद्यपि मूसा मारा की किसी विशेष विशेषता का उल्लेख नहीं करता है, फिर भी यह वह स्थान है जहाँ इस्राएली पानी नहीं पी सकते थे क्योंकि पानी कड़वा था। एलीम सम्भवतः एक शाद्वल या रेगिस्तान में उपजाऊ भूमि का स्थान था, क्योंकि उसमें पानी के 12 सोते और सत्तर खजूर के पेड़ थे। शाद्वल मरुभूमि में बहुत ही दुर्लभ होते थे।</w:t>
      </w:r>
    </w:p>
    <w:p>
      <w:pPr/>
      <w:r>
        <w:rPr>
          <w:lang w:val="hi_IN" w:bidi="hi_IN"/>
        </w:rPr>
      </w:r>
      <w:r>
        <w:rPr>
          <w:lang w:val="hi_IN" w:bidi="hi_IN"/>
        </w:rPr>
        <w:t xml:space="preserve">यहाँ रुकें और समूह के रूप में एक साथ </w:t>
      </w:r>
      <w:r>
        <w:rPr>
          <w:lang w:val="hi_IN" w:bidi="hi_IN"/>
        </w:rPr>
        <w:t>पानी और खजूर के पेड़ों से भरे एक शाद्वल</w:t>
      </w:r>
      <w:r>
        <w:rPr>
          <w:lang w:val="hi_IN" w:bidi="hi_IN"/>
        </w:rPr>
        <w:t xml:space="preserve"> की तस्वीर देखें। इस ऑडियो को यहाँ रोकें।</w:t>
      </w:r>
    </w:p>
    <w:p>
      <w:pPr/>
      <w:r>
        <w:rPr>
          <w:lang w:val="hi_IN" w:bidi="hi_IN"/>
        </w:rPr>
      </w:r>
      <w:r>
        <w:rPr>
          <w:lang w:val="hi_IN" w:bidi="hi_IN"/>
        </w:rPr>
        <w:t>यहाँ रुकें और समूह में इस प्रश्न पर चर्चा करें: आपके क्षेत्र में जहाँ आप रहते हैं किस प्रकार के परिदृश्य या भूमि संरचनाएँ असामान्य हैं? इस ऑडियो को यहाँ रोकें।</w:t>
      </w:r>
    </w:p>
    <w:p>
      <w:pPr/>
      <w:r>
        <w:rPr>
          <w:lang w:val="hi_IN" w:bidi="hi_IN"/>
        </w:rPr>
      </w:r>
      <w:r>
        <w:rPr>
          <w:lang w:val="hi_IN" w:bidi="hi_IN"/>
        </w:rPr>
        <w:t>अगला पड़ाव, जिसके बारे में कुछ विवरण दिया गया है, रपीदीम है, जहाँ इस्राएलियों के पास पीने के लिए पानी नहीं था। वहाँ से वे सीनै के जंगल में गए। यह वह स्थान है जहाँ यहोवा मूसा को सीनै पर्वत पर ले गया और उसे दस आज्ञाएँ दीं ताकि वह इस्राएलियों के साथ अपनी वाचा को दिखाए।</w:t>
      </w:r>
      <w:r>
        <w:rPr>
          <w:lang w:val="hi_IN" w:bidi="hi_IN"/>
        </w:rPr>
      </w:r>
    </w:p>
    <w:p>
      <w:pPr>
        <w:pStyle w:val="Heading3"/>
      </w:pPr>
      <w:r>
        <w:rPr>
          <w:lang w:val="hi_IN" w:bidi="hi_IN"/>
        </w:rPr>
        <w:t>घटनाओं को समझाना</w:t>
      </w:r>
    </w:p>
    <w:p>
      <w:pPr/>
      <w:r>
        <w:rPr>
          <w:lang w:val="hi_IN" w:bidi="hi_IN"/>
        </w:rPr>
      </w:r>
      <w:r>
        <w:rPr>
          <w:lang w:val="hi_IN" w:bidi="hi_IN"/>
        </w:rPr>
        <w:t>गिनती 33:1–15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 भाग का परिचय बताता है कि जब इस्राएली मिस्र से निकले थे, तो वे चरणबद्ध रीति से यात्रा करते थे। मूसा और हारून इस्राएलियों का नेतृत्व उनके दलों या योद्धा पुरुषों के समूहों में करते थे। यहोवा ने मूसा को आज्ञा दी कि वह यात्रा के पड़ाव लिखे। मूसा ने उनकी यात्रा के पड़ावों को दर्ज किया।</w:t>
      </w:r>
    </w:p>
    <w:p>
      <w:pPr/>
      <w:r>
        <w:rPr>
          <w:lang w:val="hi_IN" w:bidi="hi_IN"/>
        </w:rPr>
      </w:r>
      <w:r>
        <w:rPr>
          <w:b/>
          <w:lang w:val="hi_IN" w:bidi="hi_IN"/>
        </w:rPr>
        <w:t>दूसरे दृश्य में:</w:t>
      </w:r>
      <w:r>
        <w:rPr>
          <w:lang w:val="hi_IN" w:bidi="hi_IN"/>
        </w:rPr>
        <w:t xml:space="preserve"> इस्राएली फसह के बाद के दिन रामसेस शहर से निकले थे। इस्राएली मिस्र से साहस और निर्भीकता के साथ निकले, जबकि मिस्री उन्हें देखते रह गए। उस समय, बहुत से मिस्री अपने पहलौठे को दफना रहे थे जिसे यहोवा ने फसह के दौरान मार डाला था। यहोवा ने मिस्र के देवताओं का न्याय किया। इस्राएली रामसेस छोड़कर सुक्कोत गए।</w:t>
      </w:r>
    </w:p>
    <w:p>
      <w:pPr/>
      <w:r>
        <w:rPr>
          <w:lang w:val="hi_IN" w:bidi="hi_IN"/>
        </w:rPr>
      </w:r>
      <w:r>
        <w:rPr>
          <w:b/>
          <w:lang w:val="hi_IN" w:bidi="hi_IN"/>
        </w:rPr>
        <w:t>तीसरे दृश्य में:</w:t>
      </w:r>
      <w:r>
        <w:rPr>
          <w:lang w:val="hi_IN" w:bidi="hi_IN"/>
        </w:rPr>
        <w:t xml:space="preserve"> इस्राएली जंगल से होकर तब तक यात्रा करते रहे जब तक कि वे सीनै के जंगल में नहीं पहुँच गए।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पहलौठे पुत्र</w:t>
      </w:r>
    </w:p>
    <w:p>
      <w:pPr>
        <w:pStyle w:val="ListBullet"/>
        <w:spacing w:line="240" w:lineRule="auto"/>
        <w:ind w:left="720"/>
      </w:pPr>
      <w:r>
        <w:rPr>
          <w:lang w:val="hi_IN" w:bidi="hi_IN"/>
        </w:rPr>
      </w:r>
      <w:r>
        <w:rPr>
          <w:lang w:val="hi_IN" w:bidi="hi_IN"/>
        </w:rPr>
        <w:t>झूठे देवता</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यह भाग मिस्र से सीनै के जंगल तक इस्राएल की यात्रा को दिखाता है। यह भाग उन कई स्थानों का उल्लेख करता है जहाँ इस्राएलियों ने डेरा डाला था, परन्तु यह आवश्यक नहीं है कि इस सूची में सभी स्थान शामिल हों। हम नहीं जानते कि इनमें से कई स्थान आज कहाँ हैं। मूसा अपनी सूची को कुछ स्थानों पर रोकता है ताकि यह वर्णन किया जा सके कि वह भूमि कैसी थी। भूमि की विशेषताओं पर ध्यान दें।</w:t>
      </w:r>
    </w:p>
    <w:p>
      <w:pPr/>
      <w:r>
        <w:rPr>
          <w:lang w:val="hi_IN" w:bidi="hi_IN"/>
        </w:rPr>
      </w:r>
      <w:r>
        <w:rPr>
          <w:lang w:val="hi_IN" w:bidi="hi_IN"/>
        </w:rPr>
        <w:t xml:space="preserve">समूह के रूप में यहाँ रुकें और </w:t>
      </w:r>
      <w:r>
        <w:rPr>
          <w:b/>
          <w:lang w:val="hi_IN" w:bidi="hi_IN"/>
        </w:rPr>
        <w:t>इस्राएलियों की यात्रा</w:t>
      </w:r>
      <w:r>
        <w:rPr>
          <w:lang w:val="hi_IN" w:bidi="hi_IN"/>
        </w:rPr>
        <w:t xml:space="preserve"> का नक्शा फिर से देखें। चर्चा करें कि आपके समूह ने बाइबल में स्थानों के नाम कैसे देने का निर्णय लिया है। क्या अपने उच्चारण में केवल उस स्थान का नाम कहना बेहतर है, या इस नाम के अर्थ का वर्णन करना बेहतर है? इस ऑडियो को यहाँ रोकें।</w:t>
      </w:r>
    </w:p>
    <w:p>
      <w:pPr/>
      <w:r>
        <w:rPr>
          <w:lang w:val="hi_IN" w:bidi="hi_IN"/>
        </w:rPr>
      </w:r>
      <w:r>
        <w:rPr>
          <w:lang w:val="hi_IN" w:bidi="hi_IN"/>
        </w:rPr>
        <w:t>यह भाग उस समय के सैन्य अभियान के यात्रा-विवरणों की तरह ही लिखा गया है। इस भाग के अधिकांश अनुवादों में ऐसी भाषा का प्रयोग किया गया है जो सेना की कूच का वर्णन करती है। इस्राएली मिस्र के रामसेस से सैनिकों या योद्धाओं के समूहों में निकले। मूसा और हारून इस्राएलियों का नेतृत्व कर रहे थे। मूसा संभवतः इस्राएलियों को एक सुव्यवस्थित सेना के रूप में संदर्भित कर रहा है जो कनान देश पर अधिकार करने के लिए आगे बढ़ती है।</w:t>
      </w:r>
    </w:p>
    <w:p>
      <w:pPr/>
      <w:r>
        <w:rPr>
          <w:lang w:val="hi_IN" w:bidi="hi_IN"/>
        </w:rPr>
      </w:r>
      <w:r>
        <w:rPr>
          <w:lang w:val="hi_IN" w:bidi="hi_IN"/>
        </w:rPr>
        <w:t>यहाँ रुकें और समूह में इस प्रश्न पर चर्चा करें: आप एक बड़े सैन्य समूह के बारे में कैसे बात करते हैं जो एक देश से दूसरे देश की ओर जाता है? इस ऑडियो को यहाँ रोकें।</w:t>
      </w:r>
    </w:p>
    <w:p>
      <w:pPr/>
      <w:r>
        <w:rPr>
          <w:lang w:val="hi_IN" w:bidi="hi_IN"/>
        </w:rPr>
      </w:r>
      <w:r>
        <w:rPr>
          <w:lang w:val="hi_IN" w:bidi="hi_IN"/>
        </w:rPr>
        <w:t>यहाँ रुकें और चर्चा करें कि क्या आप ऐसे शब्दों का उपयोग करेंगे जो यह भी दर्शाते हैं कि इस्राएली एक सेना या सेना के समान थे, न कि केवल जंगल में घूमने वाले लोगों का एक बड़ा समूह। इस ऑडियो को यहाँ रोकें।</w:t>
      </w:r>
    </w:p>
    <w:p>
      <w:pPr/>
      <w:r>
        <w:rPr>
          <w:lang w:val="hi_IN" w:bidi="hi_IN"/>
        </w:rPr>
      </w:r>
      <w:r>
        <w:rPr>
          <w:lang w:val="hi_IN" w:bidi="hi_IN"/>
        </w:rPr>
        <w:t>यात्रा कार्यक्रम चरणों में विभाजित है और प्रस्थान के स्थानों से शुरू होता है। इस्राएली मिस्र के नगर रामसेस से "ऊँचे हाथ" के साथ अर्थात् साहस और निर्भीकता के साथ निकल पड़े। इस्राएली विजेता बनकर निकले मानो उन्होंने अभी-अभी एक युद्ध जीता हो। इस्राएली सभी मिस्रियों की आँखों के सामने निकल गए, अर्थात् किसी भी मिस्री ने उन्हें रोकने का प्रयास नहीं किया।</w:t>
      </w:r>
    </w:p>
    <w:p>
      <w:pPr/>
      <w:r>
        <w:rPr>
          <w:lang w:val="hi_IN" w:bidi="hi_IN"/>
        </w:rPr>
      </w:r>
      <w:r>
        <w:rPr>
          <w:lang w:val="hi_IN" w:bidi="hi_IN"/>
        </w:rPr>
        <w:t xml:space="preserve">इस्राएली मिस्र छोड़ने के बाद, चरणबद्ध रूप से सीनै के रेगिस्तान की ओर गए। मूसा ने उन स्थानों का वर्णन किया जहाँ से इस्राएली निकले थे और फिर जहाँ वे रुके थे। जिस स्थान पर वे रुकते थे, अगले चरण में उसी स्थान का उल्लेख उस जगह के रूप में फिर से किया जाता है जहाँ से इस्राएली आगे चले थे। </w:t>
      </w:r>
    </w:p>
    <w:p>
      <w:pPr/>
      <w:r>
        <w:rPr>
          <w:lang w:val="hi_IN" w:bidi="hi_IN"/>
        </w:rPr>
      </w:r>
      <w:r>
        <w:rPr>
          <w:lang w:val="hi_IN" w:bidi="hi_IN"/>
        </w:rPr>
        <w:t>यहाँ रुकें और समूह में इस प्रश्न पर चर्चा करें: आप इस्राएली यात्रा के प्रत्येक चरण का वर्णन इस तरह से कैसे करेंगे कि आपकी संस्कृति के लोग आसानी से समझ सकें? आप कई चरणों वाली यात्रा का वर्णन कैसे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33:1–15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और हारून ने </w:t>
      </w:r>
      <w:r>
        <w:rPr>
          <w:b/>
          <w:lang w:val="hi_IN" w:bidi="hi_IN"/>
        </w:rPr>
        <w:t>इस्राएलियों</w:t>
      </w:r>
      <w:r>
        <w:rPr>
          <w:lang w:val="hi_IN" w:bidi="hi_IN"/>
        </w:rPr>
        <w:t xml:space="preserve"> को </w:t>
      </w:r>
      <w:r>
        <w:rPr>
          <w:b/>
          <w:lang w:val="hi_IN" w:bidi="hi_IN"/>
        </w:rPr>
        <w:t>दलों</w:t>
      </w:r>
      <w:r>
        <w:rPr>
          <w:lang w:val="hi_IN" w:bidi="hi_IN"/>
        </w:rPr>
        <w:t xml:space="preserve"> में, अर्थात् योद्धाओं के समूहों के समान, मिस्र से बाहर निकाला। </w:t>
      </w:r>
      <w:r>
        <w:rPr>
          <w:b/>
          <w:lang w:val="hi_IN" w:bidi="hi_IN"/>
        </w:rPr>
        <w:t>यहोवा</w:t>
      </w:r>
      <w:r>
        <w:rPr>
          <w:lang w:val="hi_IN" w:bidi="hi_IN"/>
        </w:rPr>
        <w:t xml:space="preserve"> ने मूसा को आज्ञा दी कि वह उनकी यात्रा के पड़ावों को दर्ज करे। उन्हीं शब्दों का उपयोग करें जिनका उपयोग आपने पिछले भागों में इस्राएलियों, योद्धाओं के समूहों और यहोवा के लिए किया है। </w:t>
      </w:r>
      <w:r>
        <w:rPr>
          <w:b/>
          <w:lang w:val="hi_IN" w:bidi="hi_IN"/>
        </w:rPr>
        <w:t>इस्राएलियों</w:t>
      </w:r>
      <w:r>
        <w:rPr>
          <w:lang w:val="hi_IN" w:bidi="hi_IN"/>
        </w:rPr>
        <w:t xml:space="preserve">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मिस्र के रामसेस नगर से पहले महीने के पंद्रहवें दिन निकले, जो </w:t>
      </w:r>
      <w:r>
        <w:rPr>
          <w:b/>
          <w:lang w:val="hi_IN" w:bidi="hi_IN"/>
        </w:rPr>
        <w:t>फसह</w:t>
      </w:r>
      <w:r>
        <w:rPr>
          <w:lang w:val="hi_IN" w:bidi="hi_IN"/>
        </w:rPr>
        <w:t xml:space="preserve"> के अगले दिन था। उस समय फसह का दिन वह दिन था जब यहोवा ने मिस्रियों के पहलौठों को मार डाला था, ताकि फिरौन को विश्वास हो जाए कि यहोवा ही एकमात्र सच्चा परमेश्वर है। इसी कारण फिरौन ने इस्राएलियों को मिस्र से जाने दिया। फसह के लिए उसी शब्द का उपयोग करें जिसका उपयोग आपने पिछले भागों में किया था। </w:t>
      </w:r>
      <w:r>
        <w:rPr>
          <w:lang w:val="hi_IN" w:bidi="hi_IN"/>
        </w:rPr>
        <w:t>फसह</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साहस और विजय के साथ आगे बढ़े, और मिस्रियों ने उन्हें रोकने का प्रयास नहीं किया। उस समय, बहुत से मिस्री लोग अपने पहलौठे को दफना रहे थे जिन्हें यहोवा ने मारा था या उनकी हत्या कर दी थी। यहोवा ने मिस्र के </w:t>
      </w:r>
      <w:r>
        <w:rPr>
          <w:b/>
          <w:lang w:val="hi_IN" w:bidi="hi_IN"/>
        </w:rPr>
        <w:t>देवताओं</w:t>
      </w:r>
      <w:r>
        <w:rPr>
          <w:lang w:val="hi_IN" w:bidi="hi_IN"/>
        </w:rPr>
        <w:t xml:space="preserve"> का न्याय किया था। ये देवता अलौकिक प्राणी थे जिनकी लोग उपासना करते थे, परन्तु जो एकमात्र सच्चे परमेश्वर नहीं थे। देवताओं के लिए उसी शब्द का उपयोग करें जिसका उपयोग आपने पिछले भागों में किया है। </w:t>
      </w:r>
      <w:r>
        <w:rPr>
          <w:b/>
          <w:lang w:val="hi_IN" w:bidi="hi_IN"/>
        </w:rPr>
        <w:t>देवताओं</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इस्राएलियों ने रामसेस को छोड़कर सुक्कोत में डेरा डाला। डेरा डालने का अर्थ है एक तम्बू खड़ा करना या एक समय तक किसी भूमि में रहना। इस्राएलियों ने सुक्कोत को छोड़कर एताम में डेरा डाला और </w:t>
      </w:r>
      <w:r>
        <w:rPr>
          <w:b/>
          <w:lang w:val="hi_IN" w:bidi="hi_IN"/>
        </w:rPr>
        <w:t>रेगिस्तान</w:t>
      </w:r>
      <w:r>
        <w:rPr>
          <w:lang w:val="hi_IN" w:bidi="hi_IN"/>
        </w:rPr>
        <w:t xml:space="preserve"> या जंगल के किनारे पर डेरा डाला। रेगिस्तान एक निर्जन स्थान है जिसमें पानी नहीं होता और जहाँ पौधे अच्छी तरह से नहीं बढ़ते हैं। डेरे और रेगिस्तान के लिए उन्हीं शब्दों का उपयोग करें जिनका उपयोग आपने पिछले भागों में किया है। </w:t>
      </w:r>
      <w:r>
        <w:rPr>
          <w:lang w:val="hi_IN" w:bidi="hi_IN"/>
        </w:rPr>
        <w:t>रेगिस्तान</w:t>
      </w:r>
      <w:r>
        <w:rPr>
          <w:lang w:val="hi_IN" w:bidi="hi_IN"/>
        </w:rPr>
        <w:t xml:space="preserve"> के बारे में अधिक जानकारी के लिए, मुख्य शब्दावली देखें।</w:t>
      </w:r>
    </w:p>
    <w:p>
      <w:pPr/>
      <w:r>
        <w:rPr>
          <w:lang w:val="hi_IN" w:bidi="hi_IN"/>
        </w:rPr>
      </w:r>
      <w:r>
        <w:rPr>
          <w:lang w:val="hi_IN" w:bidi="hi_IN"/>
        </w:rPr>
        <w:t>मूसा इस यात्रा का वर्णन बार-बार दोहराए जाने वाले तरीके से करता है, जिसमें इस्राएली एक स्थान से निकलकर दूसरे स्थान पर डेरा डालते हैं। एक समय इस्राएली समुद्र से होकर रेगिस्तान में चले गए। यह वह स्थान है जहाँ यहोवा ने लाल सागर को अलग किया ताकि वे सूखी भूमि पर पार कर सकें। वे एलीम गए जहाँ पानी के 12 सोते और 70 खजूर के पेड़ थे। रपीदीम में इस्राएलियों के पीने के लिए कोई पानी नहीं था। अंततः इस्राएली सीनै के जंगल में आए।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33:16–36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33:16–36 को सुनें और अपने मन में रखें।</w:t>
      </w:r>
    </w:p>
    <w:p>
      <w:pPr/>
      <w:r>
        <w:rPr>
          <w:lang w:val="hi_IN" w:bidi="hi_IN"/>
        </w:rPr>
      </w:r>
      <w:r>
        <w:rPr>
          <w:lang w:val="hi_IN" w:bidi="hi_IN"/>
        </w:rPr>
        <w:t>यदि सम्भव हो, तो गिनती 33:16–36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33:16–36 का ऑडियो संस्करण सबसे आसानी से समझ में आने वाले अनुवाद में सुनें।</w:t>
      </w:r>
    </w:p>
    <w:p>
      <w:pPr/>
      <w:r>
        <w:rPr>
          <w:lang w:val="hi_IN" w:bidi="hi_IN"/>
        </w:rPr>
      </w:r>
      <w:r>
        <w:rPr>
          <w:lang w:val="hi_IN" w:bidi="hi_IN"/>
        </w:rPr>
        <w:t>इस भाग में, मूसा यात्रा के उन स्थानों को सूचीबद्ध करना जारी रखता है जहाँ इस्राएलियों ने डेरा डाला था, सीनै के जंगल से लेकर सीन के जंगल में कादेश तक। संभव है कि यह यात्रा कार्यक्रम उनकी यात्रा के इस भाग के केवल "सबसे महत्वपूर्ण" स्थानों की सूची है। सीनै का जंगल, जहाँ से इस्राएली निकल रहे हैं, वह स्थान था जहाँ यहोवा ने मूसा को दस आज्ञाएँ दी थीं ताकि वह इस्राएलियों के साथ अपनी वाचा को दिखाए।</w:t>
      </w:r>
    </w:p>
    <w:p>
      <w:pPr/>
      <w:r>
        <w:rPr>
          <w:lang w:val="hi_IN" w:bidi="hi_IN"/>
        </w:rPr>
      </w:r>
      <w:r>
        <w:rPr>
          <w:lang w:val="hi_IN" w:bidi="hi_IN"/>
        </w:rPr>
        <w:t xml:space="preserve">यहाँ रुकें और समूह के रूप में एक साथ </w:t>
      </w:r>
      <w:r>
        <w:rPr>
          <w:b/>
          <w:lang w:val="hi_IN" w:bidi="hi_IN"/>
        </w:rPr>
        <w:t>सीनै के जंगल से सीन के जंगल तक इस्राएलियों की यात्रा</w:t>
      </w:r>
      <w:r>
        <w:rPr>
          <w:lang w:val="hi_IN" w:bidi="hi_IN"/>
        </w:rPr>
        <w:t xml:space="preserve"> के नक्शे को देखें। जब आप इस भाग को फिर से सुनें, तो नक्शे को साथ-साथ देखते रहें। इस ऑडियो को यहाँ रोकें।</w:t>
      </w:r>
    </w:p>
    <w:p>
      <w:pPr/>
      <w:r>
        <w:rPr>
          <w:lang w:val="hi_IN" w:bidi="hi_IN"/>
        </w:rPr>
      </w:r>
      <w:r>
        <w:rPr>
          <w:lang w:val="hi_IN" w:bidi="hi_IN"/>
        </w:rPr>
        <w:t>इस भाग का बाकी हिस्सा उन स्थानों की सूची है जहाँ से इस्राएली निकले थे और फिर जहाँ उन्होंने डेरा डाला था। यह भाग यह नहीं बताता है कि इस्राएली प्रत्येक पड़ाव में कितने समय तक रहे। किब्रोतहत्तावा में पहला पड़ाव वह स्थान है जहाँ यहोवा ने इस्राएलियों के लिए बहुत सारी बटेरें उपलब्ध कराईं। यहोवा ने यह प्रदान किया क्योंकि इस्राएलियों ने पर्याप्त मांस नहीं होने की शिकायत की थी।</w:t>
      </w:r>
    </w:p>
    <w:p>
      <w:pPr/>
      <w:r>
        <w:rPr>
          <w:lang w:val="hi_IN" w:bidi="hi_IN"/>
        </w:rPr>
      </w:r>
      <w:r>
        <w:rPr>
          <w:lang w:val="hi_IN" w:bidi="hi_IN"/>
        </w:rPr>
        <w:t>यहाँ रुकें और समूह में इस प्रश्न पर चर्चा करें: जब आपकी संस्कृति का कोई शिकायत करता है, तो अन्य लोग कैसे प्रतिक्रिया देते हैं? इस ऑडियो को यहाँ रोकें।</w:t>
      </w:r>
    </w:p>
    <w:p>
      <w:pPr/>
      <w:r>
        <w:rPr>
          <w:lang w:val="hi_IN" w:bidi="hi_IN"/>
        </w:rPr>
      </w:r>
      <w:r>
        <w:rPr>
          <w:lang w:val="hi_IN" w:bidi="hi_IN"/>
        </w:rPr>
        <w:t>कई डेरा-स्थलों का उल्लेख बाइबल में अन्य जगह नहीं है, इसलिए हम उन डेरा-स्थलों के सटीक स्थान को नहीं जानते हैं।</w:t>
      </w:r>
    </w:p>
    <w:p>
      <w:pPr/>
      <w:r>
        <w:rPr>
          <w:lang w:val="hi_IN" w:bidi="hi_IN"/>
        </w:rPr>
      </w:r>
      <w:r>
        <w:rPr>
          <w:lang w:val="hi_IN" w:bidi="hi_IN"/>
        </w:rPr>
        <w:t>योतबाता का उल्लेख अन्य स्थानों पर पानी के नालों वाले देश के रूप में किया गया है। एस्योनगेबेर एक बंदरगाह शहर है जो अकाबा की खाड़ी के उत्तरी छोर पर स्थित था। इस्राएली एस्योनगेबेर से कादेश जाने के लिए निकलते हैं। कादेश सीन के जंगल और पारान के जंगल के बीच एक सीमा क्षेत्र है। इस्राएली शायद रेगिस्तान में अपने 40 वर्षों के भटकने के दौरान कुछ क्षेत्रों के बीच बार-बार यात्रा करते रहे। यह इस बात को समझा सकता है कि इस सूची में कादेश का उल्लेख केवल एक बार ही क्यों किया गया है, जबकि गिनती की पुस्तक ऐसा प्रतीत कराती है कि इस्राएलियों ने अपनी यात्रा के आरम्भ में एक बार और फिर अपनी यात्रा के अन्त के निकट दोबारा वहाँ पड़ाव डाला था। इस्राएलियों की यात्रा के आरम्भ में कादेश में ही भेदिए लोग प्रतिज्ञा किए हुए देश को देखने गए थे और उस देश का फल लेकर वापस आए थे।</w:t>
      </w:r>
      <w:r>
        <w:rPr>
          <w:lang w:val="hi_IN" w:bidi="hi_IN"/>
        </w:rPr>
      </w:r>
    </w:p>
    <w:p>
      <w:pPr>
        <w:pStyle w:val="Heading3"/>
      </w:pPr>
      <w:r>
        <w:rPr>
          <w:lang w:val="hi_IN" w:bidi="hi_IN"/>
        </w:rPr>
        <w:t>घटनाओं को समझाना</w:t>
      </w:r>
    </w:p>
    <w:p>
      <w:pPr/>
      <w:r>
        <w:rPr>
          <w:lang w:val="hi_IN" w:bidi="hi_IN"/>
        </w:rPr>
      </w:r>
      <w:r>
        <w:rPr>
          <w:lang w:val="hi_IN" w:bidi="hi_IN"/>
        </w:rPr>
        <w:t>गिनती 33:16–36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 सीनै के जंगल से निकलकर किब्रोतहत्तावा से अपने जंगल के भटकने की यात्रा आरम्भ करते हैं। यह वह क्षेत्र है जहाँ इस्राएलियों ने मिस्र छोड़ने की शिकायत करना शुरू किया था।</w:t>
      </w:r>
    </w:p>
    <w:p>
      <w:pPr/>
      <w:r>
        <w:rPr>
          <w:lang w:val="hi_IN" w:bidi="hi_IN"/>
        </w:rPr>
      </w:r>
      <w:r>
        <w:rPr>
          <w:b/>
          <w:lang w:val="hi_IN" w:bidi="hi_IN"/>
        </w:rPr>
        <w:t>दूसरे दृश्य में:</w:t>
      </w:r>
      <w:r>
        <w:rPr>
          <w:lang w:val="hi_IN" w:bidi="hi_IN"/>
        </w:rPr>
        <w:t xml:space="preserve"> इस्राएली जंगल से होकर यात्रा करते थे और कई अलग-अलग नगरों या स्थानों पर डेरा डालते थे। इस भाग में, इस्राएलियों ने किब्रोतहतावा के बाद 20 अतिरिक्त स्थानों पर डेरा डाला, जब तक कि वे सीन के जंगल में कादेश नहीं पहुँच गए।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याद रखें कि यह भाग सीनै के जंगल से सीन के जंगल तक की इस्राएल की यात्रा को दिखता है। यह भाग उन कई स्थानों का उल्लेख करता है जहाँ इस्राएलियों ने डेरा डाला था, परन्तु आवश्यक नहीं कि इस सूची में सभी स्थान शामिल हों। इनमें से कई स्थान आज ज्ञात नहीं हैं।</w:t>
      </w:r>
    </w:p>
    <w:p>
      <w:pPr/>
      <w:r>
        <w:rPr>
          <w:lang w:val="hi_IN" w:bidi="hi_IN"/>
        </w:rPr>
      </w:r>
      <w:r>
        <w:rPr>
          <w:lang w:val="hi_IN" w:bidi="hi_IN"/>
        </w:rPr>
        <w:t xml:space="preserve">यहाँ रुकें और समूह के रूप में </w:t>
      </w:r>
      <w:r>
        <w:rPr>
          <w:b/>
          <w:lang w:val="hi_IN" w:bidi="hi_IN"/>
        </w:rPr>
        <w:t>इस्राएलियों की यात्रा</w:t>
      </w:r>
      <w:r>
        <w:rPr>
          <w:lang w:val="hi_IN" w:bidi="hi_IN"/>
        </w:rPr>
        <w:t xml:space="preserve"> का नक्शा फिर से देखें। इस ऑडियो को यहाँ रोकें।</w:t>
      </w:r>
    </w:p>
    <w:p>
      <w:pPr/>
      <w:r>
        <w:rPr>
          <w:lang w:val="hi_IN" w:bidi="hi_IN"/>
        </w:rPr>
      </w:r>
      <w:r>
        <w:rPr>
          <w:lang w:val="hi_IN" w:bidi="hi_IN"/>
        </w:rPr>
        <w:t>यात्रा कार्यक्रम चरणों में विभाजित है और प्रस्थान के स्थानों से शुरू होता है। मूसा प्रत्येक चरण का वर्णन उस स्थान के अनुसार करता है जहाँ से इस्राएली निकले थे और फिर जहाँ वे रुके थे। अगले चरण में, मूसा उस स्थान को दोहराता है जहाँ वे रुके थे।</w:t>
      </w:r>
    </w:p>
    <w:p>
      <w:pPr/>
      <w:r>
        <w:rPr>
          <w:lang w:val="hi_IN" w:bidi="hi_IN"/>
        </w:rPr>
      </w:r>
      <w:r>
        <w:rPr>
          <w:lang w:val="hi_IN" w:bidi="hi_IN"/>
        </w:rPr>
        <w:t>यहाँ रुकें और समूह में इस प्रश्न पर चर्चा करें: आप इस्राएली यात्रा के प्रत्येक चरण का वर्णन इस तरह से कैसे करेंगे कि आपकी संस्कृति के लोग आसानी से समझ सकें? आप कई चरणों वाली यात्रा का वर्णन कैसे जारी रखेंगे? इस ऑडियो को यहाँ रोकें।</w:t>
      </w:r>
    </w:p>
    <w:p>
      <w:pPr/>
      <w:r>
        <w:rPr>
          <w:lang w:val="hi_IN" w:bidi="hi_IN"/>
        </w:rPr>
      </w:r>
      <w:r>
        <w:rPr>
          <w:lang w:val="hi_IN" w:bidi="hi_IN"/>
        </w:rPr>
        <w:t>यहाँ रुकें और समूह के रूप में इस गतिविधि को एक साथ पूरा करें। उन वस्तुओं को इकट्ठा करें जो इस्राएलियों की यात्रा के प्रत्येक स्थान का प्रतिनिधित्व करती हैं। इस भाग के स्थानों के क्रम में प्रत्येक वस्तु को भूमि पर रखें, और प्रत्येक स्थान का नाम लेने का अभ्यास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33:16–36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इस्राएलियों ने सीनै के </w:t>
      </w:r>
      <w:r>
        <w:rPr>
          <w:b/>
          <w:lang w:val="hi_IN" w:bidi="hi_IN"/>
        </w:rPr>
        <w:t>रेगिस्तान</w:t>
      </w:r>
      <w:r>
        <w:rPr>
          <w:lang w:val="hi_IN" w:bidi="hi_IN"/>
        </w:rPr>
        <w:t xml:space="preserve"> को छोड़कर किब्रोतहतावा में </w:t>
      </w:r>
      <w:r>
        <w:rPr>
          <w:b/>
          <w:lang w:val="hi_IN" w:bidi="hi_IN"/>
        </w:rPr>
        <w:t>डेरा</w:t>
      </w:r>
      <w:r>
        <w:rPr>
          <w:lang w:val="hi_IN" w:bidi="hi_IN"/>
        </w:rPr>
        <w:t xml:space="preserve"> डाला। रेगिस्तान और डेरे के लिए उन्हीं शब्दों का उपयोग करें जिनका उपयोग आपने पिछले भागों में किया है। </w:t>
      </w:r>
      <w:r>
        <w:rPr>
          <w:lang w:val="hi_IN" w:bidi="hi_IN"/>
        </w:rPr>
        <w:t>रेगिस्तान</w:t>
      </w:r>
      <w:r>
        <w:rPr>
          <w:lang w:val="hi_IN" w:bidi="hi_IN"/>
        </w:rPr>
        <w:t xml:space="preserve"> के बारे में अधिक जानकारी के लिए, मुख्य शब्दावली देखें।</w:t>
      </w:r>
    </w:p>
    <w:p>
      <w:pPr/>
      <w:r>
        <w:rPr>
          <w:lang w:val="hi_IN" w:bidi="hi_IN"/>
        </w:rPr>
      </w:r>
      <w:r>
        <w:rPr>
          <w:lang w:val="hi_IN" w:bidi="hi_IN"/>
        </w:rPr>
        <w:t>इस्राएली रेगिस्तान से होकर चरणबद्ध रूप से चलते रहे, जब तक कि वे सीन के जंगल में कादेश नहीं पहुँचे।</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33:37–49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33:37–49 को सुनें और अपने मन में रखें।</w:t>
      </w:r>
    </w:p>
    <w:p>
      <w:pPr/>
      <w:r>
        <w:rPr>
          <w:lang w:val="hi_IN" w:bidi="hi_IN"/>
        </w:rPr>
      </w:r>
      <w:r>
        <w:rPr>
          <w:lang w:val="hi_IN" w:bidi="hi_IN"/>
        </w:rPr>
        <w:t>यदि सम्भव हो, तो गिनती 33:37–49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33:37–49 का ऑडियो संस्करण सबसे आसानी से समझ में आने वाले अनुवाद में सुनें।</w:t>
      </w:r>
    </w:p>
    <w:p>
      <w:pPr/>
      <w:r>
        <w:rPr>
          <w:lang w:val="hi_IN" w:bidi="hi_IN"/>
        </w:rPr>
      </w:r>
      <w:r>
        <w:rPr>
          <w:lang w:val="hi_IN" w:bidi="hi_IN"/>
        </w:rPr>
        <w:t>यह भाग उन स्थानों की सूची का समापन करता है जिनसे होकर इस्राएली प्रतिज्ञा किए हुए देश में प्रवेश करने से पहले कादेश के जंगल से मोआब के मैदानों तक जाते थे।</w:t>
      </w:r>
    </w:p>
    <w:p>
      <w:pPr/>
      <w:r>
        <w:rPr>
          <w:lang w:val="hi_IN" w:bidi="hi_IN"/>
        </w:rPr>
      </w:r>
      <w:r>
        <w:rPr>
          <w:lang w:val="hi_IN" w:bidi="hi_IN"/>
        </w:rPr>
        <w:t xml:space="preserve">यहाँ रुकें और समूह के रूप में एक साथ </w:t>
      </w:r>
      <w:r>
        <w:rPr>
          <w:b/>
          <w:lang w:val="hi_IN" w:bidi="hi_IN"/>
        </w:rPr>
        <w:t>इस्राएलियों की कादेश से मोआब तक की यात्रा</w:t>
      </w:r>
      <w:r>
        <w:rPr>
          <w:lang w:val="hi_IN" w:bidi="hi_IN"/>
        </w:rPr>
        <w:t xml:space="preserve"> के नक्शे को देखें। जब आप इस भाग को फिर से सुनें, तो नक्शे को साथ-साथ देखते रहें। इस ऑडियो को यहाँ रोकें।</w:t>
      </w:r>
    </w:p>
    <w:p>
      <w:pPr/>
      <w:r>
        <w:rPr>
          <w:lang w:val="hi_IN" w:bidi="hi_IN"/>
        </w:rPr>
      </w:r>
      <w:r>
        <w:rPr>
          <w:lang w:val="hi_IN" w:bidi="hi_IN"/>
        </w:rPr>
        <w:t>यह भाग इस्राएलियों के कादेश छोड़कर होर पर्वत की ओर जाने से शुरू होता है। यह होर पर्वत ही है जहाँ यहोवा याजक हारून को होर पर्वत पर चढ़ने की आज्ञा देता है। इसलिए हारून होर पर्वत पर गया और मर गया। यह इस्राएलियों के मिस्र छोड़ने के 40वें वर्ष के पाँचवें महीने के पहले दिन था। इस्राएलियों के रामसेस से निकलने के समय से लेकर हारून याजक की मृत्यु के दिन तक, इस्राएलियों ने जंगल में 40 वर्षों तक यात्रा की थी। जब हारून की मृत्यु हुई थी, तो वह 123 साल का था।</w:t>
      </w:r>
    </w:p>
    <w:p>
      <w:pPr/>
      <w:r>
        <w:rPr>
          <w:lang w:val="hi_IN" w:bidi="hi_IN"/>
        </w:rPr>
      </w:r>
      <w:r>
        <w:rPr>
          <w:lang w:val="hi_IN" w:bidi="hi_IN"/>
        </w:rPr>
        <w:t>जब इस्राएली होर पर्वत पर थे, तब अराद के कनानी राजा ने सुना कि इस्राएली कनान आ रहे हैं। आपको याद होगा कि हारून की मृत्यु के ठीक बाद इस्राएलियों ने अराद के राजा के साथ युद्ध किया और विजय प्राप्त की। इस समय इस्राएली कनान के निकट थे, लेकिन फिर भी उन्होंने होर पर्वत से अपनी यात्रा तब तक जारी रखी जब तक कि वे यरीहो के सामने यरदन नदी के किनारे मोआब के मैदानों में नहीं पहुँच गए। इस्राएली अपनी यात्रा के अंत में यहाँ डेरा डालते हैं, इससे पहले कि वे उस देश में पहुँचे, जिसका वादा यहोवा ने उनसे किया था। वहाँ इस्राएलियों का डेरा बेत्यशीमोत से लेकर आबेलशित्तीम तक फैला हुआ था। दोनों शहरों के बीच की दूरी लगभग 8 किलोमीटर है।</w:t>
      </w:r>
    </w:p>
    <w:p>
      <w:pPr/>
      <w:r>
        <w:rPr>
          <w:lang w:val="hi_IN" w:bidi="hi_IN"/>
        </w:rPr>
      </w:r>
      <w:r>
        <w:rPr>
          <w:lang w:val="hi_IN" w:bidi="hi_IN"/>
        </w:rPr>
        <w:t xml:space="preserve">यहाँ रुकें और </w:t>
      </w:r>
      <w:r>
        <w:rPr>
          <w:b/>
          <w:lang w:val="hi_IN" w:bidi="hi_IN"/>
        </w:rPr>
        <w:t>मोआब के मैदानों</w:t>
      </w:r>
      <w:r>
        <w:rPr>
          <w:lang w:val="hi_IN" w:bidi="hi_IN"/>
        </w:rPr>
        <w:t xml:space="preserve"> का नक्शा देखें और ध्यान दें कि बेत्यशीमोत और आबेलशित्तीम कहाँ स्थित हैं।</w:t>
      </w:r>
      <w:r>
        <w:rPr>
          <w:lang w:val="hi_IN" w:bidi="hi_IN"/>
        </w:rPr>
      </w:r>
    </w:p>
    <w:p>
      <w:pPr>
        <w:pStyle w:val="Heading3"/>
      </w:pPr>
      <w:r>
        <w:rPr>
          <w:lang w:val="hi_IN" w:bidi="hi_IN"/>
        </w:rPr>
        <w:t>घटनाओं को समझाना</w:t>
      </w:r>
    </w:p>
    <w:p>
      <w:pPr/>
      <w:r>
        <w:rPr>
          <w:lang w:val="hi_IN" w:bidi="hi_IN"/>
        </w:rPr>
      </w:r>
      <w:r>
        <w:rPr>
          <w:lang w:val="hi_IN" w:bidi="hi_IN"/>
        </w:rPr>
        <w:t>गिनती 33:37–49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कादेश छोड़कर होर पर्वत पर गए। होर पर्वत पर, यहोवा ने हारून को पर्वत पर जाने का निर्देश दिया। हारून की मृत्यु 123 वर्ष की आयु में पर्वत पर हो गई। हारून की मृत्यु इस्राएलियों की यात्रा के 40वें वर्ष के पाँचवें महीने के पहले दिन हुई थी।</w:t>
      </w:r>
    </w:p>
    <w:p>
      <w:pPr/>
      <w:r>
        <w:rPr>
          <w:lang w:val="hi_IN" w:bidi="hi_IN"/>
        </w:rPr>
      </w:r>
      <w:r>
        <w:rPr>
          <w:b/>
          <w:lang w:val="hi_IN" w:bidi="hi_IN"/>
        </w:rPr>
        <w:t>दूसरे दृश्य में:</w:t>
      </w:r>
      <w:r>
        <w:rPr>
          <w:lang w:val="hi_IN" w:bidi="hi_IN"/>
        </w:rPr>
        <w:t xml:space="preserve"> अराद के कनानी राजा, जो कनान के नेगेव क्षेत्र में रहता था, उसने सुना कि इस्राएली कनान की ओर आ रहे हैं।</w:t>
      </w:r>
    </w:p>
    <w:p>
      <w:pPr/>
      <w:r>
        <w:rPr>
          <w:lang w:val="hi_IN" w:bidi="hi_IN"/>
        </w:rPr>
      </w:r>
      <w:r>
        <w:rPr>
          <w:b/>
          <w:lang w:val="hi_IN" w:bidi="hi_IN"/>
        </w:rPr>
        <w:t>तीसरे दृश्य में:</w:t>
      </w:r>
      <w:r>
        <w:rPr>
          <w:lang w:val="hi_IN" w:bidi="hi_IN"/>
        </w:rPr>
        <w:t xml:space="preserve"> इस्राएली होर पर्वत से निकलकर अपनी यात्रा के चरणों को जारी रखते हुए तब तक आगे बढ़ते रहे, जब तक कि वे यरीहो के सामने यरदन नदी के पास मोआब के मैदानों में नहीं पहुँच गए। इस्राएलियों ने यरदन नदी के किनारे बेत्यशीमोत से लेकर आबेलशित्तीम तक मोआब के मैदानों में डेरा डाला।</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अराद का कनानी राजा</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 xml:space="preserve">याद रखें कि यह भाग इस्राएल की कादेश से मोआब तक की यात्रा को दिखा रहा है। यह भाग उन कई स्थानों का उल्लेख करता है जहाँ इस्राएलियों ने डेरा डाला था, परन्तु यह आवश्यक नहीं की सूची में सभी स्थानों को शामिल किया हो। हम नहीं जानते कि इनमें से कई स्थान आज कहाँ हैं। </w:t>
      </w:r>
    </w:p>
    <w:p>
      <w:pPr/>
      <w:r>
        <w:rPr>
          <w:lang w:val="hi_IN" w:bidi="hi_IN"/>
        </w:rPr>
      </w:r>
      <w:r>
        <w:rPr>
          <w:lang w:val="hi_IN" w:bidi="hi_IN"/>
        </w:rPr>
        <w:t xml:space="preserve">यहाँ रुकें और समूह के रूप में </w:t>
      </w:r>
      <w:r>
        <w:rPr>
          <w:b/>
          <w:lang w:val="hi_IN" w:bidi="hi_IN"/>
        </w:rPr>
        <w:t>इस्राएलियों की यात्रा</w:t>
      </w:r>
      <w:r>
        <w:rPr>
          <w:lang w:val="hi_IN" w:bidi="hi_IN"/>
        </w:rPr>
        <w:t xml:space="preserve"> का नक्शा फिर से देखें। इस ऑडियो को यहाँ रोकें।</w:t>
      </w:r>
    </w:p>
    <w:p>
      <w:pPr/>
      <w:r>
        <w:rPr>
          <w:lang w:val="hi_IN" w:bidi="hi_IN"/>
        </w:rPr>
      </w:r>
      <w:r>
        <w:rPr>
          <w:lang w:val="hi_IN" w:bidi="hi_IN"/>
        </w:rPr>
        <w:t>चालीसवें वर्ष में, यहोवा ने हारून को होर पर्वत पर जाने की आज्ञा दी। हारून ने आज्ञा मानी, और वहाँ हारून की 123 वर्ष की आयु में मृत्यु हो गई।</w:t>
      </w:r>
    </w:p>
    <w:p>
      <w:pPr/>
      <w:r>
        <w:rPr>
          <w:lang w:val="hi_IN" w:bidi="hi_IN"/>
        </w:rPr>
      </w:r>
      <w:r>
        <w:rPr>
          <w:lang w:val="hi_IN" w:bidi="hi_IN"/>
        </w:rPr>
        <w:t>इस्राएलियों की यात्रा के बीच में, जब इस्राएली होर पर्वत पर थे, तब अराद के राजा, जो एक कनानी था, ने सुना कि इस्राएली कनान की ओर आ रहे हैं।</w:t>
      </w:r>
    </w:p>
    <w:p>
      <w:pPr/>
      <w:r>
        <w:rPr>
          <w:lang w:val="hi_IN" w:bidi="hi_IN"/>
        </w:rPr>
      </w:r>
      <w:r>
        <w:rPr>
          <w:lang w:val="hi_IN" w:bidi="hi_IN"/>
        </w:rPr>
        <w:t xml:space="preserve">जब इस्राएली होर पर्वत से निकले, तब वे अपनी यात्रा जारी रखते हुए यरदन नदी के पास, यरीहो के सामने मोआब के मैदानों में पहुँचे। </w:t>
      </w:r>
    </w:p>
    <w:p>
      <w:pPr/>
      <w:r>
        <w:rPr>
          <w:lang w:val="hi_IN" w:bidi="hi_IN"/>
        </w:rPr>
      </w:r>
      <w:r>
        <w:rPr>
          <w:lang w:val="hi_IN" w:bidi="hi_IN"/>
        </w:rPr>
        <w:t>मूसा यात्रा के विवरण को चरणों में बाँटता है, जिसकी शुरुआत उन स्थानों से होती है जहाँ से वे निकलते थे। मूसा प्रत्येक चरण का वर्णन उस स्थान के अनुसार करता है जहाँ से इस्राएली निकले थे और फिर जहाँ वे रुके थे। अगले चरण में, मूसा जहाँ वे रुके थे, उसे उस स्थान के रूप में बताते हैं जहाँ से इस्राएली आगे बढ़े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33:37–49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मूसा इस्राएलियों की यात्रा का वर्णन दोहराने वाले तरीके से करता है, जिसमें इस्राएली एक स्थान से निकलते हैं और दूसरे स्थान पर जाकर डेरा डालते हैं।</w:t>
      </w:r>
    </w:p>
    <w:p>
      <w:pPr/>
      <w:r>
        <w:rPr>
          <w:lang w:val="hi_IN" w:bidi="hi_IN"/>
        </w:rPr>
      </w:r>
      <w:r>
        <w:rPr>
          <w:lang w:val="hi_IN" w:bidi="hi_IN"/>
        </w:rPr>
        <w:t xml:space="preserve">जब इस्राएलियों ने होर पर्वत के पास डेरा डाला, तो </w:t>
      </w:r>
      <w:r>
        <w:rPr>
          <w:b/>
          <w:lang w:val="hi_IN" w:bidi="hi_IN"/>
        </w:rPr>
        <w:t>यहोवा</w:t>
      </w:r>
      <w:r>
        <w:rPr>
          <w:lang w:val="hi_IN" w:bidi="hi_IN"/>
        </w:rPr>
        <w:t xml:space="preserve"> ने हारून </w:t>
      </w:r>
      <w:r>
        <w:rPr>
          <w:b/>
          <w:lang w:val="hi_IN" w:bidi="hi_IN"/>
        </w:rPr>
        <w:t>याजक</w:t>
      </w:r>
      <w:r>
        <w:rPr>
          <w:lang w:val="hi_IN" w:bidi="hi_IN"/>
        </w:rPr>
        <w:t xml:space="preserve"> को पर्वत पर जाने की आज्ञा दी। वहाँ हारून मर गया। यह इस्राएलियों के मिस्र छोड़ने के 40वें वर्ष के पाँचवें महीने में हुआ था। यहोवा और याजक के लिए उन्हीं शब्दों का उपयोग करें जिनका उपयोग आपने पिछले भागों में किया है। </w:t>
      </w:r>
      <w:r>
        <w:rPr>
          <w:b/>
          <w:lang w:val="hi_IN" w:bidi="hi_IN"/>
        </w:rPr>
        <w:t>यहोवा</w:t>
      </w:r>
      <w:r>
        <w:rPr>
          <w:lang w:val="hi_IN" w:bidi="hi_IN"/>
        </w:rPr>
        <w:t xml:space="preserve"> और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जब </w:t>
      </w:r>
      <w:r>
        <w:rPr>
          <w:b/>
          <w:lang w:val="hi_IN" w:bidi="hi_IN"/>
        </w:rPr>
        <w:t>इस्राएली</w:t>
      </w:r>
      <w:r>
        <w:rPr>
          <w:lang w:val="hi_IN" w:bidi="hi_IN"/>
        </w:rPr>
        <w:t xml:space="preserve"> होर पर्वत पर थे, तब राजा, जो एक कनानी था, ने सुना कि इस्राएल के लोग उसकी भूमि के निकट आ रहे हैं। </w:t>
      </w:r>
      <w:r>
        <w:rPr>
          <w:b/>
          <w:lang w:val="hi_IN" w:bidi="hi_IN"/>
        </w:rPr>
        <w:t>कनान</w:t>
      </w:r>
      <w:r>
        <w:rPr>
          <w:lang w:val="hi_IN" w:bidi="hi_IN"/>
        </w:rPr>
        <w:t xml:space="preserve"> वह देश था जिसका वादा यहोवा ने इस्राएलियों से किया था। जो लोग उस भूमि में रहते थे, उन्हें कनानी कहा जाता था। उन्हीं शब्दों का उपयोग करें जिनका उपयोग आपने पिछले भागों में इस्राएलियों और कनानियों के लिए किया है। </w:t>
      </w:r>
      <w:r>
        <w:rPr>
          <w:b/>
          <w:lang w:val="hi_IN" w:bidi="hi_IN"/>
        </w:rPr>
        <w:t>इस्राएलियों</w:t>
      </w:r>
      <w:r>
        <w:rPr>
          <w:lang w:val="hi_IN" w:bidi="hi_IN"/>
        </w:rPr>
        <w:t xml:space="preserve"> और </w:t>
      </w:r>
      <w:r>
        <w:rPr>
          <w:b/>
          <w:lang w:val="hi_IN" w:bidi="hi_IN"/>
        </w:rPr>
        <w:t>कनान</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 होर पर्वत से आगे बढ़ते रहे, जब तक कि वे यरीहो के सामने </w:t>
      </w:r>
      <w:r>
        <w:rPr>
          <w:b/>
          <w:lang w:val="hi_IN" w:bidi="hi_IN"/>
        </w:rPr>
        <w:t>यरदन नदी</w:t>
      </w:r>
      <w:r>
        <w:rPr>
          <w:lang w:val="hi_IN" w:bidi="hi_IN"/>
        </w:rPr>
        <w:t xml:space="preserve"> के पास मोआब के मैदानों में नहीं पहुँचे। वहाँ इस्राएलियों ने मोआब के मैदानों में डेरा डाला। यरदन नदी एक नदी है जो इस्राएल में उत्तर से दक्षिण तक बहती है और मृत सागर पर समाप्त होती है। यरदन या यरदन नदी के लिए उसी शब्द का उपयोग करें जिसका उपयोग आपने पिछले भागों में किया है। </w:t>
      </w:r>
      <w:r>
        <w:rPr>
          <w:lang w:val="hi_IN" w:bidi="hi_IN"/>
        </w:rPr>
        <w:t>यरदन नदी</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33:50–56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33:50–56 को सुनें और अपने मन में रखें।</w:t>
      </w:r>
    </w:p>
    <w:p>
      <w:pPr/>
      <w:r>
        <w:rPr>
          <w:lang w:val="hi_IN" w:bidi="hi_IN"/>
        </w:rPr>
      </w:r>
      <w:r>
        <w:rPr>
          <w:lang w:val="hi_IN" w:bidi="hi_IN"/>
        </w:rPr>
        <w:t>यदि सम्भव हो, तो गिनती 33:50–56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33:50–56 का ऑडियो संस्करण सबसे आसानी से समझ में आने वाले अनुवाद में सुनें।</w:t>
      </w:r>
    </w:p>
    <w:p>
      <w:pPr/>
      <w:r>
        <w:rPr>
          <w:lang w:val="hi_IN" w:bidi="hi_IN"/>
        </w:rPr>
      </w:r>
      <w:r>
        <w:rPr>
          <w:lang w:val="hi_IN" w:bidi="hi_IN"/>
        </w:rPr>
        <w:t>यह भाग गिनती की पुस्तक के तीसरे और अंतिम भाग की शुरुआत है। यहोवा मूसा को आज्ञा देता है कि वह इस्राएलियों को बताए कि उन्हें कनान के लोगों पर कैसे विजय हासिल करना है और प्रतिज्ञा किए हुए देश में कैसे बसना है। यह भाग मूसा के इस्राएलियों के लिए अंतिम प्रोत्साहन को प्रस्तुत देता है कि वे देश में विश्वासयोग्यता से रहें और यहोवा की सभी आज्ञाओं का पालन करें।</w:t>
      </w:r>
    </w:p>
    <w:p>
      <w:pPr/>
      <w:r>
        <w:rPr>
          <w:lang w:val="hi_IN" w:bidi="hi_IN"/>
        </w:rPr>
      </w:r>
      <w:r>
        <w:rPr>
          <w:lang w:val="hi_IN" w:bidi="hi_IN"/>
        </w:rPr>
        <w:t>यह भाग पिछले भाग के तुरंत बाद आता है, जहाँ इस्राएली यरदन नदी और कनान देश के पूर्व में मोआब के मैदानों में डेरा डाले हुए थे। मोआब के मैदान, देश के समतल और उपजाऊ क्षेत्र हैं, जो मृत सागर के उत्तर और पूर्व में लगभग 5 से 6 मील चौड़े हैं।</w:t>
      </w:r>
    </w:p>
    <w:p>
      <w:pPr/>
      <w:r>
        <w:rPr>
          <w:lang w:val="hi_IN" w:bidi="hi_IN"/>
        </w:rPr>
      </w:r>
      <w:r>
        <w:rPr>
          <w:lang w:val="hi_IN" w:bidi="hi_IN"/>
        </w:rPr>
        <w:t xml:space="preserve">यहाँ रुकें और समूह के रूप में </w:t>
      </w:r>
      <w:r>
        <w:rPr>
          <w:b/>
          <w:lang w:val="hi_IN" w:bidi="hi_IN"/>
        </w:rPr>
        <w:t>मोआब के मैदानों</w:t>
      </w:r>
      <w:r>
        <w:rPr>
          <w:lang w:val="hi_IN" w:bidi="hi_IN"/>
        </w:rPr>
        <w:t xml:space="preserve"> का नक्शा देखें। इस ऑडियो को यहाँ रोकें।</w:t>
      </w:r>
    </w:p>
    <w:p>
      <w:pPr/>
      <w:r>
        <w:rPr>
          <w:lang w:val="hi_IN" w:bidi="hi_IN"/>
        </w:rPr>
      </w:r>
      <w:r>
        <w:rPr>
          <w:lang w:val="hi_IN" w:bidi="hi_IN"/>
        </w:rPr>
        <w:t>यहोवा मूसा से बात करता है। यहोवा मूसा को आज्ञा देता है कि वह फिर इस्राएलियों को यह संदेश दे। यहोवा मूसा को चार निर्देश देता है। यहोवा मूसा से कहता है कि इस्राएली जैसे ही यरदन नदी पार करते हैं, उन्हें यहोवा की आज्ञाओं का पालन करना शुरू कर देना चाहिए।</w:t>
      </w:r>
    </w:p>
    <w:p>
      <w:pPr/>
      <w:r>
        <w:rPr>
          <w:lang w:val="hi_IN" w:bidi="hi_IN"/>
        </w:rPr>
      </w:r>
      <w:r>
        <w:rPr>
          <w:lang w:val="hi_IN" w:bidi="hi_IN"/>
        </w:rPr>
        <w:t>यहोवा पहले इस्राएलियों को आज्ञा देता है कि वे कनान देश में रहने वाले सभी लोगों को निकाल दें। आपको याद होगा कि पहले यहोवा ने इस्राएलियों को ठीक से बताया था कि कनान देश में कौन सी जातियाँ रह रही हैं। यहोवा ने यह भी कहा कि यहोवा सभी जातियों को नष्ट कर देगा क्योंकि वे बुरे हैं। आपको याद होगा कि सात बड़ी और शक्तिशाली जातियाँ हित्ती, गिर्गाशी, एमोरी, कनानी, परिज्जी, हिव्वी और यबूसी हैं। अब यहोवा इस्राएलियों को आज्ञा देता है कि जैसे ही वे यरदन पार करते हैं, वे कनान के लोगों पर विजय प्राप्त करना और उन्हें नष्ट करना शुरू कर दें। और यहोवा कहता है कि यह कार्य तब तक जारी रखें जब तक इस्राएली कनान के सभी लोगों को मार न डालें या उन्हें खदेड़ न दें।</w:t>
      </w:r>
    </w:p>
    <w:p>
      <w:pPr/>
      <w:r>
        <w:rPr>
          <w:lang w:val="hi_IN" w:bidi="hi_IN"/>
        </w:rPr>
      </w:r>
      <w:r>
        <w:rPr>
          <w:lang w:val="hi_IN" w:bidi="hi_IN"/>
        </w:rPr>
        <w:t>यहोवा इस्राएलियों को एक दूसरी आज्ञा देता है। यहोवा मूसा को निर्देश देता है कि वह इस्राएलियों को आज्ञा दे कि वे कनान देश की सभी मूर्तियों और मूर्तिपूजक उपासना के स्थानों को पूरी तरह नष्ट कर दें। कनान के लोगों के पास कई मूर्तियाँ थीं जिनकी वे विशेष स्थानों पर उपासना करते थे। कनान के लोग पत्थर या लकड़ी से मूर्तियाँ बनाते थे। लोग खुदी हुई मूर्तियों को बहुमूल्य पत्थरों या मोज़ेक से सजाते थे ताकि अन्य लोग उनकी प्रशंसा कर सकें। कनानी लोग धातु को पिघलाकर और ढालकर भी मूर्तियाँ बनाते थे, जो संभवतः उनके देवी-देवताओं के आकार की होती थीं। ऊँचे स्थान पत्थरों से बने ऊँचे उपासना-स्थल थे, जो इन खुदी हुई मूर्तियों और धातु की मूर्तियों की उपासना के लिए समर्पित थे। लोग आमतौर पर पहाड़ियों की चोटी पर धार्मिक अनुष्ठान और बलिदान देते थे, परन्तु ऊँचे स्थान किसी भी उस स्थान को दर्शाते थे जहाँ वे अपने देवताओं को धार्मिक अनुष्ठान और बलिदान देते थे।</w:t>
      </w:r>
    </w:p>
    <w:p>
      <w:pPr/>
      <w:r>
        <w:rPr>
          <w:lang w:val="hi_IN" w:bidi="hi_IN"/>
        </w:rPr>
      </w:r>
      <w:r>
        <w:rPr>
          <w:lang w:val="hi_IN" w:bidi="hi_IN"/>
        </w:rPr>
        <w:t>यहाँ रुकें और समूह में इस प्रश्न पर चर्चा करें: आप अपनी संस्कृति में उपासना के विशेष स्थानों का वर्णन कैसे करते हैं? इस ऑडियो को यहाँ रोकें।</w:t>
      </w:r>
    </w:p>
    <w:p>
      <w:pPr/>
      <w:r>
        <w:rPr>
          <w:lang w:val="hi_IN" w:bidi="hi_IN"/>
        </w:rPr>
      </w:r>
      <w:r>
        <w:rPr>
          <w:lang w:val="hi_IN" w:bidi="hi_IN"/>
        </w:rPr>
        <w:t>यहोवा इस्राएलियों को एक तीसरी आज्ञा देता है। यहोवा मूसा को आज्ञा देता है कि वह इस्राएलियों को आदेश दे कि वे उस देश पर अधिकार करें और वहाँ स्थायी रूप से बस जाएँ। यहोवा मूसा से कहता है कि उसने वह देश पहले ही इस्राएलियों को उनके अधिकार में लेने के लिए दे दिया है। यहोवा इस बात पर जोर देता है कि उसने यह देश इस्राएलियों को उपहार के रूप में दिया है। यह भूमि इस्राएलियों की है।</w:t>
      </w:r>
    </w:p>
    <w:p>
      <w:pPr/>
      <w:r>
        <w:rPr>
          <w:lang w:val="hi_IN" w:bidi="hi_IN"/>
        </w:rPr>
      </w:r>
      <w:r>
        <w:rPr>
          <w:lang w:val="hi_IN" w:bidi="hi_IN"/>
        </w:rPr>
        <w:t>यहोवा इस्राएलियों को चौथी और अंतिम आज्ञा देता है। यहोवा मूसा को निर्देश देता है कि वह इस्राएलियों को आज्ञा दे कि वे कनान की भूमि को गोत्रों के आकार के अनुसार विरासत के रूप में विभाजित करें। इस्राएलियों ने चिट्ठियाँ डालकर भूमि को अलग किया और उसे आवंटित किया। चिट्ठियाँ इस प्रकार डाली गईं कि बड़े गोत्र को बड़ा भाग मिला और छोटे गोत्र को छोटा भाग मिला। उस संस्कृति में चिट्ठियाँ डालना निर्णय लेने का एक तरीका था, जिसका उपयोग लोग किसी परिणाम को निश्चित करने या चुनाव करने के लिए करते थे। लोग निर्णय लेने के लिए चिन्ह लगे हुए पत्थर, तिनके या पासे जैसी वस्तुएँ फेंकते थे। लोग अक्सर धार्मिक, कानूनी या सामुदायिक स्थितियों में भूमि सौंपने, अगुवों को चुनने या युद्ध के बाद लूट की संपत्ति को बाँटने के लिए चिट्ठियाँ डालते हैं। इस्राएली अगुवों ने पहले देश को गोत्रों के अनुसार बाँटा, और फिर प्रत्येक गोत्र के भीतर उसके कुलों के अनुसार बाँट दिया। यहोवा ने इस्राएल के लोगों को आज्ञा दी थी कि वे जंगल में भटकते समय अपने गोत्रों के भीतर रहें, और अब यहोवा उन्हें आज्ञा देता है कि वे प्रतिज्ञा किए हुए देश में अपने गोत्रों में स्थायी रूप से रहें। इस मामले में, हम जानते हैं कि यद्यपि इस्राएली अगुवे चिट्ठियाँ डालते थे, फिर भी यह निर्णय यहोवा ही करता था कि चिट्ठियाँ कैसे निकलेगी। और अंततः यह निर्णय यहोवा ही ले रहा था।</w:t>
      </w:r>
    </w:p>
    <w:p>
      <w:pPr/>
      <w:r>
        <w:rPr>
          <w:lang w:val="hi_IN" w:bidi="hi_IN"/>
        </w:rPr>
      </w:r>
      <w:r>
        <w:rPr>
          <w:lang w:val="hi_IN" w:bidi="hi_IN"/>
        </w:rPr>
        <w:t>यहाँ रुकें और समूह में चर्चा करें: आपकी संस्कृति के लोग परिवारों या लोगों के समूहों को भूमि कैसे बाँटते हैं? इस कहानी में लोगों ने चिट्ठियाँ डालीं, या फेंकी। आप अपनी संस्कृति में क्या करते हैं? इस ऑडियो को यहाँ रोकें।</w:t>
      </w:r>
    </w:p>
    <w:p>
      <w:pPr/>
      <w:r>
        <w:rPr>
          <w:lang w:val="hi_IN" w:bidi="hi_IN"/>
        </w:rPr>
      </w:r>
      <w:r>
        <w:rPr>
          <w:lang w:val="hi_IN" w:bidi="hi_IN"/>
        </w:rPr>
        <w:t>इसके बाद यहोवा इस्राएलियों को उन परिणामों के विषय में चेतावनी देता है जिनका उन्हें सामना करना पड़ेगा, यदि वे कनान के लोगों को देश से निकालने, अर्थात् उन्हें भगा देने की उसकी आज्ञा का पालन नहीं करेंगे। यह इस बात की पुष्टि करता है कि यहोवा ने अभी-अभी जो कुछ भी कहा है, वह एक आज्ञा और निर्देश है। ये ऐसे सुझाव नहीं हैं जिन्हें इस्राएली चाहें तो मानें या अनदेखा कर दें। यदि इस्राएली यहोवा की आज्ञा मानते हैं, तो वह इस्राएलियों को दण्ड नहीं देगा। यहोवा कहता है कि कनान के निवासी इस्राएलियों के सामने हैं। इसका अर्थ है कि यहोवा ने इन सभी जातियों को कनान में रहने के लिए इकट्ठा किया है, और अब सभी जातियाँ इस्राएलियों के की पहुँच में हैं ताकि वे उन्हें नष्ट कर सकें। यहोवा कहता है कि इस्राएली उसकी आज्ञा का पालन नहीं करेंगे। यहोवा कहता है कि इस्राएली जानबूझकर यह चुनेंगे कि वे कनान के कुछ लोगों को जीवित रखें और उन्हें देश में रहने दें। यहोवा कहता है कि कनान के लोग, जिन्हें इस्राएली जीवित छोड़ने का चुनाव करेंगे, वे उनकी आँखों में काँटे और उनके पांजरों में कीलें के समान होंगे। दूसरे शब्दों में, कनान के लोग इस्राएलियों पर आक्रमण करेंगे, उन्हें चोट पहुँचाएँगे, उन्हें नष्ट करेंगे और उन्हें कष्ट पहुँचाएँगे।</w:t>
      </w:r>
    </w:p>
    <w:p>
      <w:pPr/>
      <w:r>
        <w:rPr>
          <w:lang w:val="hi_IN" w:bidi="hi_IN"/>
        </w:rPr>
      </w:r>
      <w:r>
        <w:rPr>
          <w:lang w:val="hi_IN" w:bidi="hi_IN"/>
        </w:rPr>
        <w:t>यहाँ रुकें और उस समय की कहानी सुनाएँ जब किसी वस्तु की छोटी मात्रा ने उसी वस्तु की बहुत बड़ी मात्रा को नष्ट कर दिया। उदाहरण के लिए, शायद सड़े हुए फल के कुछ टुकड़ों ने फलों के एक बड़े ढेर को नष्ट कर दिया। इस ऑडियो को यहाँ रोकें।</w:t>
      </w:r>
    </w:p>
    <w:p>
      <w:pPr/>
      <w:r>
        <w:rPr>
          <w:lang w:val="hi_IN" w:bidi="hi_IN"/>
        </w:rPr>
      </w:r>
      <w:r>
        <w:rPr>
          <w:lang w:val="hi_IN" w:bidi="hi_IN"/>
        </w:rPr>
        <w:t>यहोवा मूसा से कहता है कि यदि इस्राएली यहोवा की आज्ञा का उल्लंघन करते हैं, तो कनान के लोग न केवल लगातार इस्राएलियों पर आक्रमण करेंगे, बल्कि यहोवा भी उन्हें दण्ड देगा। यहोवा इस्राएलियों से कहता है कि यदि वे उसकी आज्ञा का पालन नहीं करेंगे, तो जिन बातों को उसने कनान के लोगों के लिए ठहराया था—जैसे उन्हें देश से निकाल देना, उनका नाश करना और उनके देश को उजाड़ देना—वही बातें वह इस्राएलियों के साथ करेगा।</w:t>
      </w:r>
      <w:r>
        <w:rPr>
          <w:lang w:val="hi_IN" w:bidi="hi_IN"/>
        </w:rPr>
      </w:r>
    </w:p>
    <w:p>
      <w:pPr>
        <w:pStyle w:val="Heading3"/>
      </w:pPr>
      <w:r>
        <w:rPr>
          <w:lang w:val="hi_IN" w:bidi="hi_IN"/>
        </w:rPr>
        <w:t>घटनाओं को समझाना</w:t>
      </w:r>
    </w:p>
    <w:p>
      <w:pPr/>
      <w:r>
        <w:rPr>
          <w:lang w:val="hi_IN" w:bidi="hi_IN"/>
        </w:rPr>
      </w:r>
      <w:r>
        <w:rPr>
          <w:lang w:val="hi_IN" w:bidi="hi_IN"/>
        </w:rPr>
        <w:t>गिनती 33:50–56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कहता है कि वह इस्राएलियों को चार निर्देश दे। सबसे पहले, यहोवा मूसा को निर्देश देता है कि वह इस्राएलियों को कनान के लोगों को निकालने का आदेश दे। यहोवा इस्राएलियों को दूसरी आज्ञा देता है। यहोवा मूसा को निर्देश देता है कि वह इस्राएलियों को आज्ञा दे कि वे कनानियों के दुष्ट धर्म की सभी मूर्तियों, प्रतिमाओं और मंदिरों को नष्ट कर दें।</w:t>
      </w:r>
    </w:p>
    <w:p>
      <w:pPr/>
      <w:r>
        <w:rPr>
          <w:lang w:val="hi_IN" w:bidi="hi_IN"/>
        </w:rPr>
      </w:r>
      <w:r>
        <w:rPr>
          <w:b/>
          <w:lang w:val="hi_IN" w:bidi="hi_IN"/>
        </w:rPr>
        <w:t>दूसरे दृश्य में:</w:t>
      </w:r>
      <w:r>
        <w:rPr>
          <w:lang w:val="hi_IN" w:bidi="hi_IN"/>
        </w:rPr>
        <w:t xml:space="preserve"> यहोवा इस्राएलियों को तीसरा निर्देश देता है। यहोवा मूसा को आज्ञा देता है कि वह इस्राएलियों को आदेश दे कि वे उस देश पर अधिकार करें और वहाँ स्थायी रूप से बस जाएँ। </w:t>
      </w:r>
    </w:p>
    <w:p>
      <w:pPr/>
      <w:r>
        <w:rPr>
          <w:lang w:val="hi_IN" w:bidi="hi_IN"/>
        </w:rPr>
      </w:r>
      <w:r>
        <w:rPr>
          <w:b/>
          <w:lang w:val="hi_IN" w:bidi="hi_IN"/>
        </w:rPr>
        <w:t>तीसरे दृश्य में:</w:t>
      </w:r>
      <w:r>
        <w:rPr>
          <w:lang w:val="hi_IN" w:bidi="hi_IN"/>
        </w:rPr>
        <w:t xml:space="preserve"> यहोवा इस्राएलियों को चौथा निर्देश देता है। यहोवा मूसा को निर्देश देता है कि वह इस्राएलियों को आज्ञा दे कि वे कनान की भूमि को गोत्रों के आकार के अनुसार और चिट्ठी डालकर विरासत के रूप में बाँटें। बड़े गोत्र को बड़ा भाग मिलना है, और छोटे गोत्र को छोटा भाग मिलना है।</w:t>
      </w:r>
    </w:p>
    <w:p>
      <w:pPr/>
      <w:r>
        <w:rPr>
          <w:lang w:val="hi_IN" w:bidi="hi_IN"/>
        </w:rPr>
      </w:r>
      <w:r>
        <w:rPr>
          <w:b/>
          <w:lang w:val="hi_IN" w:bidi="hi_IN"/>
        </w:rPr>
        <w:t>चौथे दृश्य में:</w:t>
      </w:r>
      <w:r>
        <w:rPr>
          <w:lang w:val="hi_IN" w:bidi="hi_IN"/>
        </w:rPr>
        <w:t xml:space="preserve"> फिर यहोवा इस्राएलियों को चेतावनी देता है कि यदि वे कनान के लोगों को निकाल देने की यहोवा की आज्ञाओं का पालन नहीं करते हैं, तो कनान के लोग उन्हें बहुत कष्ट और परेशानी पहुँचाएँगे। यहोवा भी इस्राएलियों के विरुद्ध होगा। यहोवा इस्राएलियों को उसी दण्ड से दण्ड देगा जो यहोवा कनान के लोगों के लिए चाहता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मूसा और इस्राएली अभी भी मोआब के मैदानों में हैं, जैसे वे पिछले भाग के अंत में थे। कुछ अनुवाद इस भाग की शुरुआत इस प्रकार करते हैं, "वहाँ यहोवा ने मूसा से बात की।" यह वाक्यांश दिखाता है कि इस्राएली अभी भी मोआब के मैदानों में रह रहे हैं। इस वाक्यांश का उपयोग पूरे गिनती की पुस्तक में भी नियमित रूप से किया जाता है ताकि यह दिखाया जा सके कि यहोवा इस्राएलियों के लिए कब निर्देश दे रहा है। यहोवा मूसा से कहता है कि वह इस्राएलियों को चार निर्देश दे। यहोवा इस्राएलियों को पहली आज्ञा देता है। यहोवा मूसा को निर्देश देता है कि वह इस्राएलियों को कनान के लोगों को बाहर निकाल दे, या उन्हें खदेड़ दे। इसका अर्थ है कि यहोवा चाहता है कि इस्राएली सभी कनानियों को मार डालें, या उन्हें खदेड़ दें, ताकि देश में कोई भी कनानी बचे न रहे। इस आज्ञा के शब्द दिखाते हैं कि यह यहोवा की सीधी आज्ञा है, न कि भविष्य में क्या होगा, इसकी भविष्यद्वाणी है। यहोवा इस्राएलियों को दूसरी आज्ञा देता है। यहोवा इस्राएलियों से कहता है कि उन्हें कनान के लोगों के सभी नक्काशीदार पत्थरों, सभी धातु की मूर्तियों और सभी ऊँचे स्थानों को नष्ट कर देना है। यह याद रखना महत्वपूर्ण है कि यहोवा इस्राएलियों को आज्ञा देता है कि वे "सभी" नक्काशीदार पत्थरों, धातु की मूर्तियों और ऊँचे स्थानों को नष्ट कर दें और कनान के लोगों की मूर्तिपूजा का कोई भी हिस्सा न छोड़ें। फिर से, इस आज्ञा के शब्दों का अर्थ है कि यह यहोवा की सीधी आज्ञा है, न कि भविष्य में क्या होगा, इसकी भविष्यद्वाणी है।</w:t>
      </w:r>
    </w:p>
    <w:p>
      <w:pPr/>
      <w:r>
        <w:rPr>
          <w:lang w:val="hi_IN" w:bidi="hi_IN"/>
        </w:rPr>
      </w:r>
      <w:r>
        <w:rPr>
          <w:lang w:val="hi_IN" w:bidi="hi_IN"/>
        </w:rPr>
        <w:t>दूसरे दृश्य में, यहोवा इस्राएलियों को तीसरा निर्देश देता है। यहोवा मूसा को आज्ञा देता है कि वह इस्राएलियों को आदेश दे कि वे उस देश पर अधिकार करें और वहाँ स्थायी रूप से बस जाएँ। यहोवा ने हमेशा यह योजना बनाई थी कि इस्राएली इस देश में स्थायी रूप से रहें। यहोवा ने अब्राहम, इसहाक और याकूब से प्रतिज्ञा की थी कि उनके वंशज एक दिन प्रतिज्ञा किए हुए देश में रहेंगे। फिर से, इस आज्ञा के शब्द दिखाते हैं कि यह यहोवा की सीधी आज्ञा है, न कि भविष्य में क्या होगा, इसकी भविष्यद्वाणी है।</w:t>
      </w:r>
    </w:p>
    <w:p>
      <w:pPr/>
      <w:r>
        <w:rPr>
          <w:lang w:val="hi_IN" w:bidi="hi_IN"/>
        </w:rPr>
      </w:r>
      <w:r>
        <w:rPr>
          <w:lang w:val="hi_IN" w:bidi="hi_IN"/>
        </w:rPr>
        <w:t>तीसरे दृश्य में, यहोवा इस्राएलियों को चौथा निर्देश देता है। यहोवा मूसा को निर्देश देता है कि वह इस्राएलियों को आज्ञा दे कि वे कनान की भूमि को गोत्रों के आकार के अनुसार और चिट्ठी डालकर विरासत के रूप में बाँटें। बड़े गोत्र को एक बड़ी विरासत प्राप्त होगी। छोटे गोत्र को एक छोटी विरासत मिलेगी। यह भाग "कुलों" और "गोत्रों" के बारे में बात करता है, परन्तु यहाँ दोनों शब्द शायद लोगों के एक ही समूह को दर्शाते हैं। कुल या गोत्र दो सामान्य शब्द हैं जिनका उपयोग उन लोगों के एक बड़े समूह का वर्णन करने के लिए किया जाता है जो एक-दूसरे से संबंधित हैं। यदि आवश्यक हो, तो आप लोगों के समूह के बारे में बात करने के लिए एक अधिक सामान्य शब्द का उपयोग कर सकते हैं।</w:t>
      </w:r>
    </w:p>
    <w:p>
      <w:pPr/>
      <w:r>
        <w:rPr>
          <w:lang w:val="hi_IN" w:bidi="hi_IN"/>
        </w:rPr>
      </w:r>
      <w:r>
        <w:rPr>
          <w:lang w:val="hi_IN" w:bidi="hi_IN"/>
        </w:rPr>
        <w:t>चौथे दृश्य में, यहोवा इस्राएलियों को चेतावनी देता है कि यदि वे कनान के लोगों को निकालने की यहोवा की आज्ञाओं का पालन नहीं करते हैं, तो यहोवा उन्हें दण्ड देगा। यहोवा यह स्पष्ट करना चाहता है कि इस्राएलियों को यहोवा के निर्देशों का पालन करना चाहिए। यदि इस्राएली ऐसा नहीं करते हैं, तो यहोवा उन्हें दो तरीकों से दण्ड देगा। पहला, कनान के लोग इस्राएलियों के जीवन में बड़ी पीड़ा और परेशानी का कारण बनेंगे, उनकी आँखों में काँटों और उनके पांजरों में चुभने वाले कीलें के समान होंगे। किसी व्यक्ति के लिए अपनी आँख में काँटा या उसकी पांजरों में कीलें होना बहुत दर्दनाक होता है। कहानीकार इन दर्दनाक बातों की तुलना उन कनानियों से कर रहा है जिन्हें इस्राएली कनान में छोड़ देंगे। कहानीकार यह इसलिए कहता है ताकि यह देखा सके कनान के लोग इस्राएलियों के लिए बहुत कष्ट और समस्याएँ पैदा करेंगे। जो कनानी बचे हुए हैं, वे इस्राएलियों को उस देश से निकाल देने और उनकी भूमि वापस लेने के लिए हमेशा इस्राएलियों के विरुद्ध युद्ध करेंगे। फिर यहोवा कहता है कि कनान के लोग भी इस्राएलियों के लिए परेशानी होंगे। कनानी इस्राएलियों पर "आक्रमण करेंगे," "परेशान करेंगे" और "उनके विरुद्ध लड़ेंगे"। यहोवा का दूसरा दण्ड यह है कि यहोवा इस्राएलियों के साथ वही करेगा जो इस्राएलियों ने कनानियों के साथ करने की योजना बनाई थी। यहोवा इस्राएलियों के विरुद्ध होगा, और यहोवा इस्राएलियों को प्रतिज्ञा किए हुए देश से बाहर निकाल देगा।</w:t>
      </w:r>
    </w:p>
    <w:p>
      <w:pPr/>
      <w:r>
        <w:rPr>
          <w:lang w:val="hi_IN" w:bidi="hi_IN"/>
        </w:rPr>
      </w:r>
      <w:r>
        <w:rPr>
          <w:lang w:val="hi_IN" w:bidi="hi_IN"/>
        </w:rPr>
        <w:t>यहाँ रुकें और उस समय पर चर्चा करें जब लोगों का एक छोटा समूह एक बड़ी समस्या पैदा करता था। इस बात पर ध्यान दें कि आप लोगों के छोटे समूह से उत्पन्न हुई समस्याओं के बारे में कैसे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33:50–56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कनान देश के लोग</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कहता है कि वह इस्राएलियों को चार निर्देश दे। यहोवा इस्राएलियों को पहली आज्ञा देता है। यहोवा मूसा को निर्देश देता है कि वह इस्राएलियों को आज्ञा दे कि वे कनान के लोगों को बाहर निकाल दें। यहोवा इस्राएलियों को दूसरी आज्ञा देता है। यहोवा मूसा को निर्देश देता है कि वह इस्राएलियों को आज्ञा दे कि वे कनानियों के दुष्ट धर्म की सभी मूर्तियों, प्रतिमाओं और मंदिरों को नष्ट कर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 xml:space="preserve">यहोवा इस्राएलियों को तीसरा निर्देश देता है। यहोवा मूसा को आज्ञा देता है कि वह इस्राएलियों को आदेश दे कि वे उस देश पर अधिकार करें और वहाँ स्थायी रूप से बस जाएँ।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इस्राएलियों को चौथा निर्देश देता है। यहोवा मूसा को निर्देश देता है कि वह इस्राएलियों को आज्ञा दे कि वे कनान की भूमि को गोत्रों के आकार के अनुसार और चिट्ठी डालकर विरासत के रूप में बाँटें। बड़े गोत्र को एक बड़ी विरासत प्राप्त होगी। छोटे गोत्र को एक छोटी विरासत मिलेगी। यहोवा इस्राएल के लोगों को चेतावनी देता है कि यदि वे कनान के लोगों को निकालने की उसकी आज्ञाओं का पालन नहीं करते हैं, तो कनान के लोग इस्राएलियों के लिए बहुत कष्ट और परेशानी पैदा करेंगे। यहोवा भी इस्राएलियों के विरुद्ध होगा। यहोवा इस्राएलियों को उसी दण्ड से दण्डित करेगा, जो वह कनान के लोगों को देने का इरादा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r>
        <w:rPr>
          <w:lang w:val="hi_IN" w:bidi="hi_IN"/>
        </w:rPr>
      </w:r>
    </w:p>
    <w:p>
      <w:pPr>
        <w:pStyle w:val="Heading3"/>
      </w:pPr>
      <w:r>
        <w:rPr>
          <w:lang w:val="hi_IN" w:bidi="hi_IN"/>
        </w:rPr>
        <w:t>आवश्यक जानकारी</w:t>
      </w:r>
    </w:p>
    <w:p>
      <w:pPr/>
      <w:r>
        <w:rPr>
          <w:lang w:val="hi_IN" w:bidi="hi_IN"/>
        </w:rPr>
      </w:r>
      <w:r>
        <w:rPr>
          <w:lang w:val="hi_IN" w:bidi="hi_IN"/>
        </w:rPr>
        <w:t>गिनती 33:50–56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w:t>
      </w:r>
      <w:r>
        <w:rPr>
          <w:b/>
          <w:lang w:val="hi_IN" w:bidi="hi_IN"/>
        </w:rPr>
        <w:t>यरदन नदी</w:t>
      </w:r>
      <w:r>
        <w:rPr>
          <w:lang w:val="hi_IN" w:bidi="hi_IN"/>
        </w:rPr>
        <w:t xml:space="preserve"> के पास मोआब के </w:t>
      </w:r>
      <w:r>
        <w:rPr>
          <w:b/>
          <w:lang w:val="hi_IN" w:bidi="hi_IN"/>
        </w:rPr>
        <w:t>मैदानों</w:t>
      </w:r>
      <w:r>
        <w:rPr>
          <w:lang w:val="hi_IN" w:bidi="hi_IN"/>
        </w:rPr>
        <w:t xml:space="preserve"> में मूसा से बात करता है। मैदान भूमि का एक बड़ा और समतल क्षेत्र है जिसमें न तो कोई पेड़ है और न ही बहुत से पौधे हैं। यहोवा, यरदन नदी और मैदानों के लिए उन्हीं शब्दों या वाक्यांशों का उपयोग करें जिनका उपयोग आपने पिछले भागों में किया था। </w:t>
      </w:r>
      <w:r>
        <w:rPr>
          <w:b/>
          <w:lang w:val="hi_IN" w:bidi="hi_IN"/>
        </w:rPr>
        <w:t>यहोवा</w:t>
      </w:r>
      <w:r>
        <w:rPr>
          <w:lang w:val="hi_IN" w:bidi="hi_IN"/>
        </w:rPr>
        <w:t xml:space="preserve"> और </w:t>
      </w:r>
      <w:r>
        <w:rPr>
          <w:lang w:val="hi_IN" w:bidi="hi_IN"/>
        </w:rPr>
        <w:t>यरदन नदी</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यदि आवश्यक हो, तो समूह के रूप में </w:t>
      </w:r>
      <w:r>
        <w:rPr>
          <w:lang w:val="hi_IN" w:bidi="hi_IN"/>
        </w:rPr>
        <w:t>मैदानों</w:t>
      </w:r>
      <w:r>
        <w:rPr>
          <w:lang w:val="hi_IN" w:bidi="hi_IN"/>
        </w:rPr>
        <w:t xml:space="preserve"> की तस्वीर देखें। इस ऑडियो को यहाँ रोकें।</w:t>
      </w:r>
    </w:p>
    <w:p>
      <w:pPr/>
      <w:r>
        <w:rPr>
          <w:lang w:val="hi_IN" w:bidi="hi_IN"/>
        </w:rPr>
      </w:r>
      <w:r>
        <w:rPr>
          <w:lang w:val="hi_IN" w:bidi="hi_IN"/>
        </w:rPr>
        <w:t xml:space="preserve">यहोवा मूसा के माध्यम से इस्राएलियों से कहता है कि इस्राएलियों को </w:t>
      </w:r>
      <w:r>
        <w:rPr>
          <w:b/>
          <w:lang w:val="hi_IN" w:bidi="hi_IN"/>
        </w:rPr>
        <w:t>कनान</w:t>
      </w:r>
      <w:r>
        <w:rPr>
          <w:lang w:val="hi_IN" w:bidi="hi_IN"/>
        </w:rPr>
        <w:t xml:space="preserve"> देश में रहने वाले सभी लोगों को निकाल देना चाहिए, या उन्हें खदेड़ देना चाहिए। </w:t>
      </w:r>
      <w:r>
        <w:rPr>
          <w:b/>
          <w:lang w:val="hi_IN" w:bidi="hi_IN"/>
        </w:rPr>
        <w:t>कनान</w:t>
      </w:r>
      <w:r>
        <w:rPr>
          <w:lang w:val="hi_IN" w:bidi="hi_IN"/>
        </w:rPr>
        <w:t xml:space="preserve"> के लिए उसी शब्द का उपयोग करें जिसका उपयोग आपने पिछले भागों में किया है, और याद रखें कि कनान मुख्य शब्दावली में है।</w:t>
      </w:r>
    </w:p>
    <w:p>
      <w:pPr/>
      <w:r>
        <w:rPr>
          <w:lang w:val="hi_IN" w:bidi="hi_IN"/>
        </w:rPr>
      </w:r>
      <w:r>
        <w:rPr>
          <w:lang w:val="hi_IN" w:bidi="hi_IN"/>
        </w:rPr>
        <w:t xml:space="preserve">उसे </w:t>
      </w:r>
      <w:r>
        <w:rPr>
          <w:b/>
          <w:lang w:val="hi_IN" w:bidi="hi_IN"/>
        </w:rPr>
        <w:t>निकालना</w:t>
      </w:r>
      <w:r>
        <w:rPr>
          <w:lang w:val="hi_IN" w:bidi="hi_IN"/>
        </w:rPr>
        <w:t>, या उसे छीनना का अर्थ है किसी को उसकी संपत्ति से दूर करना और उस भूमि या वस्तु का नया स्वामी बनना। किसी को "निकाल दे" के लिए उसी वाक्यांश का उपयोग करें जिसका उपयोग आपने पिछले भागों में किया है।</w:t>
      </w:r>
    </w:p>
    <w:p>
      <w:pPr/>
      <w:r>
        <w:rPr>
          <w:lang w:val="hi_IN" w:bidi="hi_IN"/>
        </w:rPr>
      </w:r>
      <w:r>
        <w:rPr>
          <w:lang w:val="hi_IN" w:bidi="hi_IN"/>
        </w:rPr>
        <w:t xml:space="preserve">यहोवा इस्राएलियों से कहता है कि उन्हें सभी नक्काशीदार पत्थरों और धातु की प्रतिमाओं या </w:t>
      </w:r>
      <w:r>
        <w:rPr>
          <w:b/>
          <w:lang w:val="hi_IN" w:bidi="hi_IN"/>
        </w:rPr>
        <w:t>मूर्तियों</w:t>
      </w:r>
      <w:r>
        <w:rPr>
          <w:lang w:val="hi_IN" w:bidi="hi_IN"/>
        </w:rPr>
        <w:t xml:space="preserve"> को नष्ट कर देना चाहिए। लोग किसी देवता की एक वस्तु बनाते थे, जिसे कभी-कभी मूर्ति कहा जाता था, और फिर उस वस्तु की उपासना करते थे मानो वह वही देवता हो। लोग ऐसी वस्तु पत्थर, लकड़ी या धातु से बना सकते थे। लोग धातु को पिघलाते थे और उसे एक मूर्ति बना देते थे। ऐसी वस्तु किसी व्यक्ति के समान, या किसी पशु के समान, या किसी अलग आकार की हो सकती है। ये मूर्तियाँ बहुत बड़ी भी हो सकती थीं, या छोटी भी हो सकती थीं जिन्हें आसानी से एक स्थान से दूसरे स्थान तक ले जाया जा सकता था। इस भाग में, आप "नक्काशीदार पत्थर" और "धातु की मूर्तियाँ" कह सकते हैं।</w:t>
      </w:r>
    </w:p>
    <w:p>
      <w:pPr/>
      <w:r>
        <w:rPr>
          <w:lang w:val="hi_IN" w:bidi="hi_IN"/>
        </w:rPr>
      </w:r>
      <w:r>
        <w:rPr>
          <w:lang w:val="hi_IN" w:bidi="hi_IN"/>
        </w:rPr>
        <w:t xml:space="preserve">यहाँ रुकें और चर्चा करें कि आप नक्काशीदार पत्थर और धातु की </w:t>
      </w:r>
      <w:r>
        <w:rPr>
          <w:b/>
          <w:lang w:val="hi_IN" w:bidi="hi_IN"/>
        </w:rPr>
        <w:t>मूर्तियों</w:t>
      </w:r>
      <w:r>
        <w:rPr>
          <w:lang w:val="hi_IN" w:bidi="hi_IN"/>
        </w:rPr>
        <w:t xml:space="preserve"> या चित्रों के बारे में कैसे बात करेंगे। यदि आपने बाइबल की किसी अन्य पुस्तक में मूर्तियों का अनुवाद किया है, तो यहाँ उस शब्द का उपयोग करें। </w:t>
      </w:r>
      <w:r>
        <w:rPr>
          <w:b/>
          <w:lang w:val="hi_IN" w:bidi="hi_IN"/>
        </w:rPr>
        <w:t>मूर्तियों</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यहोवा इस्राएलियों से कहता है कि वे </w:t>
      </w:r>
      <w:r>
        <w:rPr>
          <w:b/>
          <w:lang w:val="hi_IN" w:bidi="hi_IN"/>
        </w:rPr>
        <w:t>ऊँचे स्थानों</w:t>
      </w:r>
      <w:r>
        <w:rPr>
          <w:lang w:val="hi_IN" w:bidi="hi_IN"/>
        </w:rPr>
        <w:t xml:space="preserve"> को नष्ट करें। याद रखें कि ऊँचे स्थान पत्थर के स्थल होते थे, जो इन नक्काशीदार पत्थरों और धातु की मूर्तियों की उपासना के लिए समर्पित थे। लोग आमतौर पर पहाड़ियों की चोटी पर धार्मिक स्थल बनाते हैं। हालाँकि, ऊँचे स्थान उस स्थान को भी दर्शाते हैं जहाँ लोग धार्मिक अनुष्ठान करते थे और अपने देवताओं को बलिदान देते थे।</w:t>
      </w:r>
    </w:p>
    <w:p>
      <w:pPr/>
      <w:r>
        <w:rPr>
          <w:lang w:val="hi_IN" w:bidi="hi_IN"/>
        </w:rPr>
      </w:r>
      <w:r>
        <w:rPr>
          <w:lang w:val="hi_IN" w:bidi="hi_IN"/>
        </w:rPr>
        <w:t xml:space="preserve">यहाँ रुकें और चर्चा करें कि आप </w:t>
      </w:r>
      <w:r>
        <w:rPr>
          <w:b/>
          <w:lang w:val="hi_IN" w:bidi="hi_IN"/>
        </w:rPr>
        <w:t>ऊँचे स्थानों</w:t>
      </w:r>
      <w:r>
        <w:rPr>
          <w:lang w:val="hi_IN" w:bidi="hi_IN"/>
        </w:rPr>
        <w:t xml:space="preserve"> के बारे में कैसे बात करेंगे। यदि आपने बाइबल की किसी अन्य पुस्तक में ऊँचे स्थानों का अनुवाद किया है, तो यहाँ उस शब्द का उपयोग करें। इस ऑडियो को यहाँ रोकें।</w:t>
      </w:r>
    </w:p>
    <w:p>
      <w:pPr/>
      <w:r>
        <w:rPr>
          <w:lang w:val="hi_IN" w:bidi="hi_IN"/>
        </w:rPr>
      </w:r>
      <w:r>
        <w:rPr>
          <w:lang w:val="hi_IN" w:bidi="hi_IN"/>
        </w:rPr>
        <w:t xml:space="preserve">यहोवा इस्राएलियों से कहता है कि वे भूमि का </w:t>
      </w:r>
      <w:r>
        <w:rPr>
          <w:b/>
          <w:lang w:val="hi_IN" w:bidi="hi_IN"/>
        </w:rPr>
        <w:t>अधिकार लें</w:t>
      </w:r>
      <w:r>
        <w:rPr>
          <w:lang w:val="hi_IN" w:bidi="hi_IN"/>
        </w:rPr>
        <w:t xml:space="preserve"> और उसमें बस जाएँ। वे भूमि के वारिस होंगे, बड़े गोत्र को एक बड़ी विरासत मिलेगी, और छोटे गोत्र को एक छोटी विरासत मिलेगी। अधिकार करना इसका अर्थ है किसी और की वस्तु को ले लेना, और उसका नया स्वामी बनना। सामान्य रूप से लोग किसी वस्तु या भूमि पर अधिकार खरीद-बिक्री के द्वारा या युद्ध के माध्यम से प्राप्त करते हैं। </w:t>
      </w:r>
    </w:p>
    <w:p>
      <w:pPr/>
      <w:r>
        <w:rPr>
          <w:lang w:val="hi_IN" w:bidi="hi_IN"/>
        </w:rPr>
      </w:r>
      <w:r>
        <w:rPr>
          <w:lang w:val="hi_IN" w:bidi="hi_IN"/>
        </w:rPr>
        <w:t>यहाँ रुकें और समूह में चर्चा करें कि आप "अधिकार कर लेना"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कहता है कि प्रत्येक गोत्र या कुल को अपनी </w:t>
      </w:r>
      <w:r>
        <w:rPr>
          <w:b/>
          <w:lang w:val="hi_IN" w:bidi="hi_IN"/>
        </w:rPr>
        <w:t>विरासत</w:t>
      </w:r>
      <w:r>
        <w:rPr>
          <w:lang w:val="hi_IN" w:bidi="hi_IN"/>
        </w:rPr>
        <w:t xml:space="preserve"> प्राप्त होगी। उस समय के लोगों में यह प्रथा थी कि जब किसी पिता की मृत्यु हो जाती थी, तो उसकी सम्पत्ति उसके पुत्र को मिलती थी। हम कहते हैं कि पुत्र अपने पिता की संपत्ति का वारिस है; पुत्र को अपने पिता की विरासत प्राप्त होती है। विरासत के लिए उसी शब्द या वाक्यांश का उपयोग करें जिसका उपयोग आपने पिछले भागों में किया था।</w:t>
      </w:r>
    </w:p>
    <w:p>
      <w:pPr/>
      <w:r>
        <w:rPr>
          <w:lang w:val="hi_IN" w:bidi="hi_IN"/>
        </w:rPr>
      </w:r>
      <w:r>
        <w:rPr>
          <w:lang w:val="hi_IN" w:bidi="hi_IN"/>
        </w:rPr>
        <w:t xml:space="preserve">अधिकांश अनुवाद भूमि को </w:t>
      </w:r>
      <w:r>
        <w:rPr>
          <w:b/>
          <w:lang w:val="hi_IN" w:bidi="hi_IN"/>
        </w:rPr>
        <w:t>कुलों</w:t>
      </w:r>
      <w:r>
        <w:rPr>
          <w:lang w:val="hi_IN" w:bidi="hi_IN"/>
        </w:rPr>
        <w:t xml:space="preserve"> और </w:t>
      </w:r>
      <w:r>
        <w:rPr>
          <w:b/>
          <w:lang w:val="hi_IN" w:bidi="hi_IN"/>
        </w:rPr>
        <w:t>गोत्रों</w:t>
      </w:r>
      <w:r>
        <w:rPr>
          <w:lang w:val="hi_IN" w:bidi="hi_IN"/>
        </w:rPr>
        <w:t xml:space="preserve"> दोनों द्वारा विभाजित करने के बारे में बात करते हैं। हालाँकि, यह स्पष्ट नहीं है कि यहाँ जिन कुलों का उल्लेख किया गया है, वे गोत्र के भीतर के छोटे समूह हैं या स्वयं गोत्र है। आप यहाँ कुलों और गोत्रों के लिए अपने शब्दों का उपयोग कर सकते हैं, या आप परिवारों या रिश्तेदारों के समूह के लिए एक सामान्य शब्द का उपयोग कर सकते हैं।</w:t>
      </w:r>
    </w:p>
    <w:p>
      <w:pPr/>
      <w:r>
        <w:rPr>
          <w:lang w:val="hi_IN" w:bidi="hi_IN"/>
        </w:rPr>
      </w:r>
      <w:r>
        <w:rPr>
          <w:lang w:val="hi_IN" w:bidi="hi_IN"/>
        </w:rPr>
        <w:t xml:space="preserve">मूसा ने </w:t>
      </w:r>
      <w:r>
        <w:rPr>
          <w:b/>
          <w:lang w:val="hi_IN" w:bidi="hi_IN"/>
        </w:rPr>
        <w:t>चिट्ठी डालकर</w:t>
      </w:r>
      <w:r>
        <w:rPr>
          <w:lang w:val="hi_IN" w:bidi="hi_IN"/>
        </w:rPr>
        <w:t xml:space="preserve"> भूमि को विभाजित किया। चिट्ठियाँ डालने के लिए उसी शब्द या वाक्यांश का उपयोग करें जिसका उपयोग आपने पिछले भागों में किया है।</w:t>
      </w:r>
    </w:p>
    <w:p>
      <w:pPr/>
      <w:r>
        <w:rPr>
          <w:lang w:val="hi_IN" w:bidi="hi_IN"/>
        </w:rPr>
      </w:r>
      <w:r>
        <w:rPr>
          <w:lang w:val="hi_IN" w:bidi="hi_IN"/>
        </w:rPr>
        <w:t xml:space="preserve">यहोवा इस्राएलियों से कहता है कि जिन निवासियों को वे नहीं निकालते हैं, वे इस्राएलियों की आँखों में </w:t>
      </w:r>
      <w:r>
        <w:rPr>
          <w:b/>
          <w:lang w:val="hi_IN" w:bidi="hi_IN"/>
        </w:rPr>
        <w:t>कांटों</w:t>
      </w:r>
      <w:r>
        <w:rPr>
          <w:lang w:val="hi_IN" w:bidi="hi_IN"/>
        </w:rPr>
        <w:t xml:space="preserve">और उनके पांजरों में </w:t>
      </w:r>
      <w:r>
        <w:rPr>
          <w:b/>
          <w:lang w:val="hi_IN" w:bidi="hi_IN"/>
        </w:rPr>
        <w:t>कीलों</w:t>
      </w:r>
      <w:r>
        <w:rPr>
          <w:lang w:val="hi_IN" w:bidi="hi_IN"/>
        </w:rPr>
        <w:t xml:space="preserve"> के समान होंगे।</w:t>
      </w:r>
    </w:p>
    <w:p>
      <w:pPr/>
      <w:r>
        <w:rPr>
          <w:lang w:val="hi_IN" w:bidi="hi_IN"/>
        </w:rPr>
      </w:r>
      <w:r>
        <w:rPr>
          <w:lang w:val="hi_IN" w:bidi="hi_IN"/>
        </w:rPr>
        <w:t>कांटा लकड़ी या धातु का एक पतला, नुकीला टुकड़ा होता है, जो किसी बड़ी वस्तु से अलग होकर सुई के समान चुभने वाला बन जाता है।</w:t>
      </w:r>
    </w:p>
    <w:p>
      <w:pPr/>
      <w:r>
        <w:rPr>
          <w:lang w:val="hi_IN" w:bidi="hi_IN"/>
        </w:rPr>
      </w:r>
      <w:r>
        <w:rPr>
          <w:lang w:val="hi_IN" w:bidi="hi_IN"/>
        </w:rPr>
        <w:t xml:space="preserve">यहाँ रुकें और समूह में चर्चा करें कि आप </w:t>
      </w:r>
      <w:r>
        <w:rPr>
          <w:b/>
          <w:lang w:val="hi_IN" w:bidi="hi_IN"/>
        </w:rPr>
        <w:t>कांटे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काँटे कुछ पौधों के तनों पर उगने वाली कठोर और नुकीली नोकें होती हैं।</w:t>
      </w:r>
    </w:p>
    <w:p>
      <w:pPr/>
      <w:r>
        <w:rPr>
          <w:lang w:val="hi_IN" w:bidi="hi_IN"/>
        </w:rPr>
      </w:r>
      <w:r>
        <w:rPr>
          <w:lang w:val="hi_IN" w:bidi="hi_IN"/>
        </w:rPr>
        <w:t xml:space="preserve">यहाँ रुकें और समूह में </w:t>
      </w:r>
      <w:r>
        <w:rPr>
          <w:lang w:val="hi_IN" w:bidi="hi_IN"/>
        </w:rPr>
        <w:t>काँटों</w:t>
      </w:r>
      <w:r>
        <w:rPr>
          <w:lang w:val="hi_IN" w:bidi="hi_IN"/>
        </w:rPr>
        <w:t xml:space="preserve"> की तस्वीर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काँटों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34:1–15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34:1–15 को सुनें और अपने मन में रखें।</w:t>
      </w:r>
    </w:p>
    <w:p>
      <w:pPr/>
      <w:r>
        <w:rPr>
          <w:lang w:val="hi_IN" w:bidi="hi_IN"/>
        </w:rPr>
      </w:r>
      <w:r>
        <w:rPr>
          <w:lang w:val="hi_IN" w:bidi="hi_IN"/>
        </w:rPr>
        <w:t>यदि सम्भव हो, तो गिनती 34:1–15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34:1–15 का ऑडियो संस्करण सबसे आसानी से समझ में आने वाले अनुवाद में सुनें।</w:t>
      </w:r>
    </w:p>
    <w:p>
      <w:pPr/>
      <w:r>
        <w:rPr>
          <w:lang w:val="hi_IN" w:bidi="hi_IN"/>
        </w:rPr>
      </w:r>
      <w:r>
        <w:rPr>
          <w:lang w:val="hi_IN" w:bidi="hi_IN"/>
        </w:rPr>
        <w:t>यह भाग पिछली कहानी को जारी रखता है, जब यहोवा ने मोआब के मैदानों में मूसा से बात की थी। उस कहानी में, मूसा को इस्राएलियों को आज्ञा देना था कि वे कनान देश के निवासियों को निकाल दें और उनके सभी उपासना के स्थानों को नष्ट कर दें। मूसा ने इस्राएलियों से कहा कि बड़े गोत्रों को एक बड़ी विरासत प्राप्त होगी।</w:t>
      </w:r>
    </w:p>
    <w:p>
      <w:pPr/>
      <w:r>
        <w:rPr>
          <w:lang w:val="hi_IN" w:bidi="hi_IN"/>
        </w:rPr>
      </w:r>
      <w:r>
        <w:rPr>
          <w:lang w:val="hi_IN" w:bidi="hi_IN"/>
        </w:rPr>
        <w:t>इस कहानी में, यहोवा उस देश की सीमाओं का वर्णन कर रहा है जिसे यहोवा ने पिछली कहानी में इस्राएलियों को देने का वादा किया था। यहोवा भूमि के उन हिस्सों का वर्णन नहीं कर रहा है जो प्रत्येक गोत्र को विरासत में मिलेंगे, बल्कि यरदन नदी के पश्चिम की पूरी भूमि का वर्णन कर रहा है। प्रतिज्ञा किया हुआ देश कनान का देश है। यहोवा अक्सर कनान देश का वर्णन इस्राएलियों की विरासत के रूप में करता है। विरासत भूमि, संपत्ति या वस्तुओं का वह टुकड़ा होता है जो किसी व्यक्ति को किसी पूर्वज से कानूनी रूप से प्राप्त होता है, और जिसे लोग न तो बेच सकते हैं और न ही उसे उसके स्वामी से चुरा सकते हैं।</w:t>
      </w:r>
    </w:p>
    <w:p>
      <w:pPr/>
      <w:r>
        <w:rPr>
          <w:lang w:val="hi_IN" w:bidi="hi_IN"/>
        </w:rPr>
      </w:r>
      <w:r>
        <w:rPr>
          <w:lang w:val="hi_IN" w:bidi="hi_IN"/>
        </w:rPr>
        <w:t xml:space="preserve">यहाँ रुकें और समूह के रूप में </w:t>
      </w:r>
      <w:r>
        <w:rPr>
          <w:b/>
          <w:lang w:val="hi_IN" w:bidi="hi_IN"/>
        </w:rPr>
        <w:t>प्रतिज्ञा किए हुए देश या कनान</w:t>
      </w:r>
      <w:r>
        <w:rPr>
          <w:lang w:val="hi_IN" w:bidi="hi_IN"/>
        </w:rPr>
        <w:t xml:space="preserve"> का नक्शा देखें। इस ऑडियो को यहाँ रोकें।</w:t>
      </w:r>
    </w:p>
    <w:p>
      <w:pPr/>
      <w:r>
        <w:rPr>
          <w:lang w:val="hi_IN" w:bidi="hi_IN"/>
        </w:rPr>
      </w:r>
      <w:r>
        <w:rPr>
          <w:lang w:val="hi_IN" w:bidi="hi_IN"/>
        </w:rPr>
        <w:t>यहोवा मूसा को आज्ञा देता है कि वह इस्राएलियों को बताए कि यहोवा ने प्रतिज्ञा किए हुए देश की सीमाएँ कहाँ निर्धारित की हैं। यहोवा कनान देश के पूरे क्षेत्र की सीमाओं का विस्तार से वर्णन करता है, जो यरदन नदी के पश्चिम में है। यह वह भूमि है जो यहोवा ने इस्राएलियों को एक विरासत के रूप में दी है। ध्यान रखें कि यहोवा पहले ही यह देश इस्राएलियों को दे चुका है, परन्तु इस्राएलियों को उन जातियों को निकालना है जो पहले से कनान देश में रहती हैं।</w:t>
      </w:r>
    </w:p>
    <w:p>
      <w:pPr/>
      <w:r>
        <w:rPr>
          <w:lang w:val="hi_IN" w:bidi="hi_IN"/>
        </w:rPr>
      </w:r>
      <w:r>
        <w:rPr>
          <w:lang w:val="hi_IN" w:bidi="hi_IN"/>
        </w:rPr>
        <w:t>यहोवा दक्षिणी सीमा, फिर पश्चिमी सीमा, फिर उत्तरी सीमा और अंत में पूर्वी सीमा को बताता है। यह दूसरी बार है जब यहोवा ने इस्राएलियों को प्रतिज्ञा किए हुए देश की सीमाओं का वर्णन किया है। याद रखें कि इस कहानी से लगभग 40 साल पहले, यहोवा ने उन इस्राएलियों को देश की सीमाओं का वर्णन किया था जो मिस्र से निकले थे। अब यहोवा इस्राएलियों की नई पीढ़ी के लिए प्रतिज्ञा किए हुए देश की उन्हीं सीमाओं का वर्णन करता है, जो जंगल में भटकते हुए पले-बढ़े थे।</w:t>
      </w:r>
    </w:p>
    <w:p>
      <w:pPr/>
      <w:r>
        <w:rPr>
          <w:lang w:val="hi_IN" w:bidi="hi_IN"/>
        </w:rPr>
      </w:r>
      <w:r>
        <w:rPr>
          <w:lang w:val="hi_IN" w:bidi="hi_IN"/>
        </w:rPr>
        <w:t>यहोवा कहता है कि दक्षिणी सीमा पूर्व में सीन के जंगल के पास नमक सागर से शुरू होती है, और एदोम देश के किनारे पर पश्चिम की ओर जारी रहती है। कनान देश जंगल सीन के द्वारा एदोम देश से अलग होता था। नमक सागर यरदन नदी के दक्षिणी छोर पर स्थित एक नमकीन और बड़ा समुद्र है। नमक सागर को मृत सागर भी कहा जाता है, क्योंकि समुद्र का 25 से 30 प्रतिशत नमक है, जिसका अर्थ है कि इसमें कोई भी पौधा या मछली जीवित नहीं रह सकती। नमक सागर पृथ्वी पर सबसे अधिक खारा जलाशय है।</w:t>
      </w:r>
    </w:p>
    <w:p>
      <w:pPr/>
      <w:r>
        <w:rPr>
          <w:lang w:val="hi_IN" w:bidi="hi_IN"/>
        </w:rPr>
      </w:r>
      <w:r>
        <w:rPr>
          <w:lang w:val="hi_IN" w:bidi="hi_IN"/>
        </w:rPr>
        <w:t xml:space="preserve">यहाँ रुकें और समूह में </w:t>
      </w:r>
      <w:r>
        <w:rPr>
          <w:b/>
          <w:lang w:val="hi_IN" w:bidi="hi_IN"/>
        </w:rPr>
        <w:t>प्रतिज्ञा किए हुए देश</w:t>
      </w:r>
      <w:r>
        <w:rPr>
          <w:lang w:val="hi_IN" w:bidi="hi_IN"/>
        </w:rPr>
        <w:t xml:space="preserve"> का नक्शा फिर से देखें और सीन के जंगल और नमक सागर के स्थानों को ध्यान दें। इस ऑडियो को यहाँ रोकें।</w:t>
      </w:r>
    </w:p>
    <w:p>
      <w:pPr/>
      <w:r>
        <w:rPr>
          <w:lang w:val="hi_IN" w:bidi="hi_IN"/>
        </w:rPr>
      </w:r>
      <w:r>
        <w:rPr>
          <w:lang w:val="hi_IN" w:bidi="hi_IN"/>
        </w:rPr>
        <w:t>यहोवा कहता है कि दक्षिणी सीमा अक्रब्बीम की चढ़ाई के दक्षिण की ओर मुड़ जाएगी। चढ़ाई का अर्थ है ऊपर जाना और यहाँ यह पर्वत से होकर जाने वाले मार्ग को दर्शाता है। अक्रब्बीम की चढ़ाई को अक्रब्बीम की ऊँचाइयाँ भी कहा जाता है। अक्रब्बीम की चढ़ाइयाँ सम्भवतः वे ऊँची सफेद चट्टानें हैं, जो अराबा की घाटी को पार करती हैं। सफेद चट्टानें 60 से 80 फीट लंबी हैं। अक्रब्बीम की चढ़ाई नमक सागर से लगभग 8 मील दूर है।</w:t>
      </w:r>
    </w:p>
    <w:p>
      <w:pPr/>
      <w:r>
        <w:rPr>
          <w:lang w:val="hi_IN" w:bidi="hi_IN"/>
        </w:rPr>
      </w:r>
      <w:r>
        <w:rPr>
          <w:lang w:val="hi_IN" w:bidi="hi_IN"/>
        </w:rPr>
        <w:t xml:space="preserve">यहाँ रुकें और समूह के रूप में </w:t>
      </w:r>
      <w:r>
        <w:rPr>
          <w:lang w:val="hi_IN" w:bidi="hi_IN"/>
        </w:rPr>
        <w:t>सफेद चट्टानों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रूप में एक </w:t>
      </w:r>
      <w:r>
        <w:rPr>
          <w:lang w:val="hi_IN" w:bidi="hi_IN"/>
        </w:rPr>
        <w:t>पहाड़ी मार्ग या पहाड़ी दर्रा</w:t>
      </w:r>
      <w:r>
        <w:rPr>
          <w:lang w:val="hi_IN" w:bidi="hi_IN"/>
        </w:rPr>
        <w:t xml:space="preserve"> की तस्वीर देखें। इस ऑडियो को यहाँ रोकें।</w:t>
      </w:r>
    </w:p>
    <w:p>
      <w:pPr/>
      <w:r>
        <w:rPr>
          <w:lang w:val="hi_IN" w:bidi="hi_IN"/>
        </w:rPr>
      </w:r>
      <w:r>
        <w:rPr>
          <w:lang w:val="hi_IN" w:bidi="hi_IN"/>
        </w:rPr>
        <w:t>यहोवा कहता है कि अक्रब्बीम की चढ़ाइयों के बाद दक्षिणी सीमा सीन के जंगल से होकर कादेशबर्ने तक जाएगी। कादेशबर्ने से दक्षिणी सीमा हसरद्दार शहर तक जाएगी, फिर अस्मोन तक, उसके बाद मिस्र के नाले तक पहुँचेगी, और अंत में समुद्र पर समाप्त होगी। मिस्र के नाले को मिस्र की नदी भी कहा जाता है। मिस्र का नाला वास्तव में एक सूखी नदी की घाटी, या वादी है। सूखे मौसम में यह सूखा होता है, और बरसात के मौसम में यह पानी से भर जाता है। यहाँ जिस समुद्र का उल्लेख किया गया है, उसे महान सागर या भूमध्य सागर भी कहा जाता है।</w:t>
      </w:r>
    </w:p>
    <w:p>
      <w:pPr/>
      <w:r>
        <w:rPr>
          <w:lang w:val="hi_IN" w:bidi="hi_IN"/>
        </w:rPr>
      </w:r>
      <w:r>
        <w:rPr>
          <w:lang w:val="hi_IN" w:bidi="hi_IN"/>
        </w:rPr>
        <w:t xml:space="preserve">यहाँ रुकें और समूह में </w:t>
      </w:r>
      <w:r>
        <w:rPr>
          <w:b/>
          <w:lang w:val="hi_IN" w:bidi="hi_IN"/>
        </w:rPr>
        <w:t>प्रतिज्ञा किए हुए देश</w:t>
      </w:r>
      <w:r>
        <w:rPr>
          <w:lang w:val="hi_IN" w:bidi="hi_IN"/>
        </w:rPr>
        <w:t xml:space="preserve"> का नक्शा देखें और मिस्र नदी के स्थान पर ध्यान दें। इस ऑडियो को यहाँ रोकें।</w:t>
      </w:r>
    </w:p>
    <w:p>
      <w:pPr/>
      <w:r>
        <w:rPr>
          <w:lang w:val="hi_IN" w:bidi="hi_IN"/>
        </w:rPr>
      </w:r>
      <w:r>
        <w:rPr>
          <w:lang w:val="hi_IN" w:bidi="hi_IN"/>
        </w:rPr>
        <w:t>यहोवा कहता है कि भूमध्य सागर पश्चिमी सीमा होगी।</w:t>
      </w:r>
    </w:p>
    <w:p>
      <w:pPr/>
      <w:r>
        <w:rPr>
          <w:lang w:val="hi_IN" w:bidi="hi_IN"/>
        </w:rPr>
      </w:r>
      <w:r>
        <w:rPr>
          <w:lang w:val="hi_IN" w:bidi="hi_IN"/>
        </w:rPr>
        <w:t xml:space="preserve">यहाँ रुकें और समूह के रूप में </w:t>
      </w:r>
      <w:r>
        <w:rPr>
          <w:b/>
          <w:lang w:val="hi_IN" w:bidi="hi_IN"/>
        </w:rPr>
        <w:t>प्रतिज्ञा किए हुए देश</w:t>
      </w:r>
      <w:r>
        <w:rPr>
          <w:lang w:val="hi_IN" w:bidi="hi_IN"/>
        </w:rPr>
        <w:t xml:space="preserve"> का नक्शा देखें और भूमध्य सागर के स्थान पर ध्यान दें। इस ऑडियो को यहाँ रोकें।</w:t>
      </w:r>
    </w:p>
    <w:p>
      <w:pPr/>
      <w:r>
        <w:rPr>
          <w:lang w:val="hi_IN" w:bidi="hi_IN"/>
        </w:rPr>
      </w:r>
      <w:r>
        <w:rPr>
          <w:lang w:val="hi_IN" w:bidi="hi_IN"/>
        </w:rPr>
        <w:t>इसके बाद यहोवा उत्तरी सीमा का वर्णन करता है। यहोवा इस्राएलियों से कहता है कि वे उत्तरी सीमा बनाने वाले विभिन्न स्थानों के बीच रेखाएँ खींचें। इसका अर्थ है कि इस्राएली अपनी उत्तरी सीमा को चिह्नित करेंगे। यहोवा उत्तरी सीमा के साथ छह स्थानों की सूची देता है। उत्तरी सीमा पश्चिम में भूमध्य सागर से शुरू होती है, और फिर पूर्व में होर पर्वत तक जाती है। यह शायद उस पर्वत से अलग है जहाँ हारून की मृत्यु हुई थी। तीसरा स्थान हमात नगर है, और चौथा स्थान सदाद गाँव है। पाँचवाँ स्थान जिप्रोन का गाँव है, परन्तु उसका सटीक स्थान अज्ञात है, क्योंकि बाइबल का यही एकमात्र भाग है जिसमें जिप्रोन का उल्लेख किया गया है। छठा और अंतिम स्थान पूर्व में हसरेनान का गाँव है।</w:t>
      </w:r>
    </w:p>
    <w:p>
      <w:pPr/>
      <w:r>
        <w:rPr>
          <w:lang w:val="hi_IN" w:bidi="hi_IN"/>
        </w:rPr>
      </w:r>
      <w:r>
        <w:rPr>
          <w:lang w:val="hi_IN" w:bidi="hi_IN"/>
        </w:rPr>
        <w:t>यहाँ रुकें और चर्चा करें कि कोई समुदाय उन क्षेत्रों में क्षेत्र की सीमाओं को कैसे चिह्नित कर सकता है जिनमें पहाड़ों और नदियों जैसे प्राकृतिक सीमाएँ नहीं हैं। इस ऑडियो को यहाँ रोकें।</w:t>
      </w:r>
    </w:p>
    <w:p>
      <w:pPr/>
      <w:r>
        <w:rPr>
          <w:lang w:val="hi_IN" w:bidi="hi_IN"/>
        </w:rPr>
      </w:r>
      <w:r>
        <w:rPr>
          <w:lang w:val="hi_IN" w:bidi="hi_IN"/>
        </w:rPr>
        <w:t>इसके बाद यहोवा पूर्वी सीमा का वर्णन करता है। पूर्वी सीमा हसरएनान के गाँव से शुरू होती है, फिर यह शपाम गाँव तक जाती है। इसके बाद सीमा शपाम गाँव के ऊँचे स्थान से रिबला गाँव के निचले स्थान तक जाती है। फिर वह नीचे उतरकर किन्नेरेत सागर, जिसे गलील की झील भी कहा जाता है, के किनारे तक पहुँचती है। किन्नरेत सागर का किनारा उस समुद्र के पास की पहाड़ी ढलानों या पहाड़ियों को दर्शाता है। पूर्वी सीमा फिर से यरदन नदी पर जाती है और नमक सागर पर समाप्त होती है।</w:t>
      </w:r>
    </w:p>
    <w:p>
      <w:pPr/>
      <w:r>
        <w:rPr>
          <w:lang w:val="hi_IN" w:bidi="hi_IN"/>
        </w:rPr>
      </w:r>
      <w:r>
        <w:rPr>
          <w:lang w:val="hi_IN" w:bidi="hi_IN"/>
        </w:rPr>
        <w:t xml:space="preserve">यदि आवश्यक हो, तो यहाँ रुकें और समूह के रूप में </w:t>
      </w:r>
      <w:r>
        <w:rPr>
          <w:b/>
          <w:lang w:val="hi_IN" w:bidi="hi_IN"/>
        </w:rPr>
        <w:t>प्रतिज्ञा किए हुए देश</w:t>
      </w:r>
      <w:r>
        <w:rPr>
          <w:lang w:val="hi_IN" w:bidi="hi_IN"/>
        </w:rPr>
        <w:t xml:space="preserve"> का नक्शा देखें। किन्नेरेत सागर और नमक सागर के स्थान पर ध्यान दें। इस ऑडियो को यहाँ रोकें।</w:t>
      </w:r>
    </w:p>
    <w:p>
      <w:pPr/>
      <w:r>
        <w:rPr>
          <w:lang w:val="hi_IN" w:bidi="hi_IN"/>
        </w:rPr>
      </w:r>
      <w:r>
        <w:rPr>
          <w:lang w:val="hi_IN" w:bidi="hi_IN"/>
        </w:rPr>
        <w:t>ये सीमाएँ यरदन नदी के पश्चिम में कनान देश का क्षेत्र हैं। इन सीमाओं में वे भूमि शामिल नहीं है जो यहोवा ने रूबेन, गाद और मनश्शे के आधे गोत्र को दी थी। आपको याद होगा कि इन ढाई गोत्रों ने यरदन नदी के पूर्वी किनारे पर रहने का चुनाव किया, जो कनान देश के बाहर है। जब यहोवा देश की सीमाओं का वर्णन करना समाप्त करता है, तो मूसा इस्राएलियों से बात करता है। मूसा इस्राएलियों को इस बात की पुष्टि करता है कि कनान के भीतर का क्षेत्र केवल इस्राएल के साढ़े नौ गोत्रों के लिए होगा, जिन्हें अभी तक अपनी विरासत नहीं मिली है। मूसा इस्राएलियों से कहता है कि वे चिट्ठियाँ डालकर उस देश को साढ़े नौ गोत्रों के बीच बाँट दें।</w:t>
      </w:r>
    </w:p>
    <w:p>
      <w:pPr/>
      <w:r>
        <w:rPr>
          <w:lang w:val="hi_IN" w:bidi="hi_IN"/>
        </w:rPr>
      </w:r>
      <w:r>
        <w:rPr>
          <w:lang w:val="hi_IN" w:bidi="hi_IN"/>
        </w:rPr>
        <w:t>आपको याद होगा कि इस संस्कृति में चिट्ठियाँ डालना निर्णय लेने की एक विधि थी जिसके परिणामों या विकल्पों को अंतिम रूप दिया जाता था। लोग चिन्ह लगे हुए पत्थर, लकड़ियाँ या पासे जैसी वस्तुएँ फेंकते थे और उन चिन्हित पत्थरों या लकड़ियों के गिरने के तरीके के आधार पर निर्णय लेते थे। धार्मिक, कानूनी या सामुदायिक स्थितियों में लोग अक्सर युद्ध के बाद भूमि सौंपने, अगुवों को चुनने या लूट की संपत्ति को बाँटने के लिए चिट्ठियाँ डालते थे।</w:t>
      </w:r>
      <w:r>
        <w:rPr>
          <w:lang w:val="hi_IN" w:bidi="hi_IN"/>
        </w:rPr>
      </w:r>
    </w:p>
    <w:p>
      <w:pPr>
        <w:pStyle w:val="Heading3"/>
      </w:pPr>
      <w:r>
        <w:rPr>
          <w:lang w:val="hi_IN" w:bidi="hi_IN"/>
        </w:rPr>
        <w:t>घटनाओं को समझाना</w:t>
      </w:r>
    </w:p>
    <w:p>
      <w:pPr/>
      <w:r>
        <w:rPr>
          <w:lang w:val="hi_IN" w:bidi="hi_IN"/>
        </w:rPr>
      </w:r>
      <w:r>
        <w:rPr>
          <w:lang w:val="hi_IN" w:bidi="hi_IN"/>
        </w:rPr>
        <w:t>गिनती 34:1–15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पहले मूसा को आज्ञा देता है कि वह इस्राएलियों से कहे कि वे प्रतिज्ञा किए हुए देश की सीमाओं को समझें। यहोवा प्रतिज्ञा किए हुए देश का इसकी दक्षिणी सीमा, पश्चिमी सीमा, उत्तरी सीमा और पूर्वी सीमा के संबंध में वर्णन करता है।</w:t>
      </w:r>
    </w:p>
    <w:p>
      <w:pPr/>
      <w:r>
        <w:rPr>
          <w:lang w:val="hi_IN" w:bidi="hi_IN"/>
        </w:rPr>
      </w:r>
      <w:r>
        <w:rPr>
          <w:b/>
          <w:lang w:val="hi_IN" w:bidi="hi_IN"/>
        </w:rPr>
        <w:t>दूसरे दृश्य में:</w:t>
      </w:r>
      <w:r>
        <w:rPr>
          <w:lang w:val="hi_IN" w:bidi="hi_IN"/>
        </w:rPr>
        <w:t xml:space="preserve"> मूसा इस्राएलियों से कहता है कि यरदन नदी के पश्चिम की भूमि इस्राएल के साढ़े नौ गोत्रों के लिए है, क्योंकि रूबेन के गोत्र, गाद के गोत्र और मनश्शे के आधे गोत्र ने यरदन नदी के पूर्व की भूमि को चुना। मूसा इस्राएलियों से कहता है कि वे चिट्ठियाँ डालकर यरदन नदी के पश्चिम की भूमि को इस्राएलियों के शेष साढ़े नौ गोत्रों के बीच बाँट दें।</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 स्पष्ट होना महत्वपूर्ण है कि ये सीमाएँ कनान देश के पूरे भाग को घेरती हैं। यरदन नदी के पूर्व के क्षेत्र, जहाँ ढाई गोत्र रहेंगे, कनान देश का हिस्सा नहीं हैं। यहोवा मूसा को निर्देश देकर शुरू करता है। मूसा ने अभी तक इस्राएलियों को इन भूमि की सीमाओं को नहीं समझाया है।</w:t>
      </w:r>
    </w:p>
    <w:p>
      <w:pPr/>
      <w:r>
        <w:rPr>
          <w:lang w:val="hi_IN" w:bidi="hi_IN"/>
        </w:rPr>
      </w:r>
      <w:r>
        <w:rPr>
          <w:lang w:val="hi_IN" w:bidi="hi_IN"/>
        </w:rPr>
        <w:t>दूसरे दृश्य में, मूसा इस्राएलियों से सीधे बात करना शुरू करता है। मूसा इस्राएलियों से दो बार कहता है कि यरदन नदी के पूर्व में रहने वाले ढाई गोत्रों को कनान देश के भीतर कोई विरासत नहीं मिलेगी। मूसा इस जानकारी को दोहराता है ताकि इस बात पर जोर दिया जा सके कि इन गोत्रों को कनान देश के भीतर कोई विरासत नहीं प्राप्त होगी। यरदन नदी के पूर्व की भूमि का वर्णन "सूर्योदय की ओर" के रूप में किया गया है, क्योंकि सूर्य पूर्व में उगता है।</w:t>
      </w:r>
    </w:p>
    <w:p>
      <w:pPr/>
      <w:r>
        <w:rPr>
          <w:lang w:val="hi_IN" w:bidi="hi_IN"/>
        </w:rPr>
      </w:r>
      <w:r>
        <w:rPr>
          <w:lang w:val="hi_IN" w:bidi="hi_IN"/>
        </w:rPr>
        <w:t>यहाँ रुकें और समूह में चर्चा करें: आप पूर्व, पश्चिम, उत्तर और दक्षिण जैसी दिशाओं के बारे में कैसे बात करते हैं? यहोवा ने यहाँ दिशाओं के बारे में बात करने के लिए जो तरीका चुना है, उसके बारे में आप क्या सोचते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34:1–15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को आज्ञा देने के द्वारा शुरू करता है कि वह इस्राएलियों से कहे कि वे प्रतिज्ञा किए हुए देश कनान की सीमाओं को समझें। यहोवा प्रतिज्ञा किए हुए देश कनान का वर्णन उसकी दक्षिणी सीमा, पश्चिमी सीमा, उत्तरी सीमा और पूर्वी सीमा के संबंध 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इस्राएलियों से कहता है कि यरदन नदी के पश्चिम की भूमि इस्राएल के साढ़े नौ गोत्रों के लिए है, क्योंकि रूबेन के गोत्र, गाद के गोत्र और मनश्शे के आधे गोत्र ने यरदन नदी के पूर्व की भूमि को चुना। मूसा इस्राएलियों से कहता है कि वे चिट्ठियाँ डालकर यरदन नदी के पश्चिम की भूमि को इस्राएलियों के शेष साढ़े नौ गोत्रों के बीच बाँट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गिनती 34:1–15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इस्राएलियों को </w:t>
      </w:r>
      <w:r>
        <w:rPr>
          <w:b/>
          <w:lang w:val="hi_IN" w:bidi="hi_IN"/>
        </w:rPr>
        <w:t>कनान</w:t>
      </w:r>
      <w:r>
        <w:rPr>
          <w:lang w:val="hi_IN" w:bidi="hi_IN"/>
        </w:rPr>
        <w:t xml:space="preserve"> देश को अलग-अलग हिस्सों में बांटने का निर्देश दे। यहोवा इस्राएलियों से कहता है कि कनान देश उन्हें एक </w:t>
      </w:r>
      <w:r>
        <w:rPr>
          <w:b/>
          <w:lang w:val="hi_IN" w:bidi="hi_IN"/>
        </w:rPr>
        <w:t>विरासत</w:t>
      </w:r>
      <w:r>
        <w:rPr>
          <w:lang w:val="hi_IN" w:bidi="hi_IN"/>
        </w:rPr>
        <w:t xml:space="preserve"> के रूप में दिया जाएगा। यहोवा इस्राएलियों को कनान देश की वे </w:t>
      </w:r>
      <w:r>
        <w:rPr>
          <w:b/>
          <w:lang w:val="hi_IN" w:bidi="hi_IN"/>
        </w:rPr>
        <w:t>सीमाएँ</w:t>
      </w:r>
      <w:r>
        <w:rPr>
          <w:lang w:val="hi_IN" w:bidi="hi_IN"/>
        </w:rPr>
        <w:t xml:space="preserve"> बताता है जो उस देश को निर्धारित करती हैं। सीमा बाहरी भाग या किनारे को कहते हैं। इस मामले में, यह कनान देश का किनारा है। यहोवा, कनान, विरासत और सीमा के लिए उन्हीं शब्दों या वाक्यांशों का उपयोग करें जिनका उपयोग आपने पिछले भागों में किया था। </w:t>
      </w:r>
      <w:r>
        <w:rPr>
          <w:b/>
          <w:lang w:val="hi_IN" w:bidi="hi_IN"/>
        </w:rPr>
        <w:t>यहोवा</w:t>
      </w:r>
      <w:r>
        <w:rPr>
          <w:lang w:val="hi_IN" w:bidi="hi_IN"/>
        </w:rPr>
        <w:t xml:space="preserve"> और </w:t>
      </w:r>
      <w:r>
        <w:rPr>
          <w:b/>
          <w:lang w:val="hi_IN" w:bidi="hi_IN"/>
        </w:rPr>
        <w:t>कनान</w:t>
      </w:r>
      <w:r>
        <w:rPr>
          <w:lang w:val="hi_IN" w:bidi="hi_IN"/>
        </w:rPr>
        <w:t xml:space="preserve"> मुख्य शब्दावली में हैं।</w:t>
      </w:r>
    </w:p>
    <w:p>
      <w:pPr/>
      <w:r>
        <w:rPr>
          <w:lang w:val="hi_IN" w:bidi="hi_IN"/>
        </w:rPr>
      </w:r>
      <w:r>
        <w:rPr>
          <w:lang w:val="hi_IN" w:bidi="hi_IN"/>
        </w:rPr>
        <w:t xml:space="preserve">दक्षिणी सीमा एदोम के पास के सीन के </w:t>
      </w:r>
      <w:r>
        <w:rPr>
          <w:b/>
          <w:lang w:val="hi_IN" w:bidi="hi_IN"/>
        </w:rPr>
        <w:t>जंगल</w:t>
      </w:r>
      <w:r>
        <w:rPr>
          <w:lang w:val="hi_IN" w:bidi="hi_IN"/>
        </w:rPr>
        <w:t xml:space="preserve"> से शुरू होती है, और दक्षिणी सीमा नमक सागर से निकलती है। जंगल के लिए उसी शब्द या वाक्यांश का उपयोग करें जिसका उपयोग आपने पिछले भागों में किया था। </w:t>
      </w:r>
      <w:r>
        <w:rPr>
          <w:lang w:val="hi_IN" w:bidi="hi_IN"/>
        </w:rPr>
        <w:t>निर्जन प्रदेश</w:t>
      </w:r>
      <w:r>
        <w:rPr>
          <w:lang w:val="hi_IN" w:bidi="hi_IN"/>
        </w:rPr>
        <w:t xml:space="preserve"> के बारे में अधिक जानकारी के लिए, मुख्य शब्दावली देखें।</w:t>
      </w:r>
    </w:p>
    <w:p>
      <w:pPr/>
      <w:r>
        <w:rPr>
          <w:lang w:val="hi_IN" w:bidi="hi_IN"/>
        </w:rPr>
      </w:r>
      <w:r>
        <w:rPr>
          <w:lang w:val="hi_IN" w:bidi="hi_IN"/>
        </w:rPr>
        <w:t xml:space="preserve">यदि आवश्यक हो, तो यहाँ रुकें और समूह के रूप में एक </w:t>
      </w:r>
      <w:r>
        <w:rPr>
          <w:lang w:val="hi_IN" w:bidi="hi_IN"/>
        </w:rPr>
        <w:t>रेगिस्तान के जंगल</w:t>
      </w:r>
      <w:r>
        <w:rPr>
          <w:lang w:val="hi_IN" w:bidi="hi_IN"/>
        </w:rPr>
        <w:t xml:space="preserve"> की तस्वीर देखें। इस ऑडियो को यहाँ रोकें।</w:t>
      </w:r>
    </w:p>
    <w:p>
      <w:pPr/>
      <w:r>
        <w:rPr>
          <w:lang w:val="hi_IN" w:bidi="hi_IN"/>
        </w:rPr>
      </w:r>
      <w:r>
        <w:rPr>
          <w:b/>
          <w:lang w:val="hi_IN" w:bidi="hi_IN"/>
        </w:rPr>
        <w:t>समुन्द्र</w:t>
      </w:r>
      <w:r>
        <w:rPr>
          <w:lang w:val="hi_IN" w:bidi="hi_IN"/>
        </w:rPr>
        <w:t xml:space="preserve"> खारे पानी का एक बहुत बड़ा जलाशय है, जो भूमि के एक बड़े भाग को ढके हुए है। समुद्र के लिए उसी शब्द या वाक्यांश का उपयोग करें जिसका उपयोग आपने पिछले भागों में किया था।</w:t>
      </w:r>
    </w:p>
    <w:p>
      <w:pPr/>
      <w:r>
        <w:rPr>
          <w:lang w:val="hi_IN" w:bidi="hi_IN"/>
        </w:rPr>
      </w:r>
      <w:r>
        <w:rPr>
          <w:lang w:val="hi_IN" w:bidi="hi_IN"/>
        </w:rPr>
        <w:t xml:space="preserve">दक्षिणी सीमा मिस्र के नाले या नदी से होकर जाएगी। यह एक सूखी नदी की घाटी, या </w:t>
      </w:r>
      <w:r>
        <w:rPr>
          <w:b/>
          <w:lang w:val="hi_IN" w:bidi="hi_IN"/>
        </w:rPr>
        <w:t>वादी</w:t>
      </w:r>
      <w:r>
        <w:rPr>
          <w:lang w:val="hi_IN" w:bidi="hi_IN"/>
        </w:rPr>
        <w:t xml:space="preserve"> है। "सूखी नदी की घाटी" के लिए उसी शब्द का उपयोग करें जिसका उपयोग आपने गिनती 21:14 में किया था।</w:t>
      </w:r>
    </w:p>
    <w:p>
      <w:pPr/>
      <w:r>
        <w:rPr>
          <w:lang w:val="hi_IN" w:bidi="hi_IN"/>
        </w:rPr>
      </w:r>
      <w:r>
        <w:rPr>
          <w:lang w:val="hi_IN" w:bidi="hi_IN"/>
        </w:rPr>
        <w:t>पश्चिमी सीमा में बड़ा समुद्र और उसका तट सम्मिलित होगा, और वह होर पर्वत तक जाएगी।</w:t>
      </w:r>
    </w:p>
    <w:p>
      <w:pPr/>
      <w:r>
        <w:rPr>
          <w:lang w:val="hi_IN" w:bidi="hi_IN"/>
        </w:rPr>
      </w:r>
      <w:r>
        <w:rPr>
          <w:lang w:val="hi_IN" w:bidi="hi_IN"/>
        </w:rPr>
        <w:t>तट वह भूमि है जहाँ समुद्र और एक बड़ा भूभाग मिलते हैं।</w:t>
      </w:r>
    </w:p>
    <w:p>
      <w:pPr/>
      <w:r>
        <w:rPr>
          <w:lang w:val="hi_IN" w:bidi="hi_IN"/>
        </w:rPr>
      </w:r>
      <w:r>
        <w:rPr>
          <w:lang w:val="hi_IN" w:bidi="hi_IN"/>
        </w:rPr>
        <w:t xml:space="preserve">यहाँ रुकें और समूह में चर्चा करें कि आप </w:t>
      </w:r>
      <w:r>
        <w:rPr>
          <w:b/>
          <w:lang w:val="hi_IN" w:bidi="hi_IN"/>
        </w:rPr>
        <w:t>तट</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एक यदि आवश्यक हो, तो यहाँ रुकें और समूह के रूप में </w:t>
      </w:r>
      <w:r>
        <w:rPr>
          <w:lang w:val="hi_IN" w:bidi="hi_IN"/>
        </w:rPr>
        <w:t>तट</w:t>
      </w:r>
      <w:r>
        <w:rPr>
          <w:lang w:val="hi_IN" w:bidi="hi_IN"/>
        </w:rPr>
        <w:t xml:space="preserve"> की तस्वीर देखें। इस ऑडियो को यहाँ रोकें।</w:t>
      </w:r>
    </w:p>
    <w:p>
      <w:pPr/>
      <w:r>
        <w:rPr>
          <w:lang w:val="hi_IN" w:bidi="hi_IN"/>
        </w:rPr>
      </w:r>
      <w:r>
        <w:rPr>
          <w:lang w:val="hi_IN" w:bidi="hi_IN"/>
        </w:rPr>
        <w:t xml:space="preserve">प्रतिज्ञा किए हुए देश की पूर्वी सीमा </w:t>
      </w:r>
      <w:r>
        <w:rPr>
          <w:b/>
          <w:lang w:val="hi_IN" w:bidi="hi_IN"/>
        </w:rPr>
        <w:t>यरदन नदी</w:t>
      </w:r>
      <w:r>
        <w:rPr>
          <w:lang w:val="hi_IN" w:bidi="hi_IN"/>
        </w:rPr>
        <w:t xml:space="preserve"> के साथ-साथ चलेगी। यरदन नदी के लिए उसी शीर्षक का उपयोग करें जिसका उपयोग आपने पिछले भागों में किया है, और याद रखें कि </w:t>
      </w:r>
      <w:r>
        <w:rPr>
          <w:lang w:val="hi_IN" w:bidi="hi_IN"/>
        </w:rPr>
        <w:t>यरदन नदी</w:t>
      </w:r>
      <w:r>
        <w:rPr>
          <w:lang w:val="hi_IN" w:bidi="hi_IN"/>
        </w:rPr>
        <w:t xml:space="preserve"> मुख्य शब्दावली में है।</w:t>
      </w:r>
    </w:p>
    <w:p>
      <w:pPr/>
      <w:r>
        <w:rPr>
          <w:lang w:val="hi_IN" w:bidi="hi_IN"/>
        </w:rPr>
      </w:r>
      <w:r>
        <w:rPr>
          <w:lang w:val="hi_IN" w:bidi="hi_IN"/>
        </w:rPr>
        <w:t xml:space="preserve">मूसा ने लोगों को </w:t>
      </w:r>
      <w:r>
        <w:rPr>
          <w:b/>
          <w:lang w:val="hi_IN" w:bidi="hi_IN"/>
        </w:rPr>
        <w:t>चिट्ठियाँ डालकर</w:t>
      </w:r>
      <w:r>
        <w:rPr>
          <w:lang w:val="hi_IN" w:bidi="hi_IN"/>
        </w:rPr>
        <w:t xml:space="preserve"> प्रतिज्ञा किए हुए देश के </w:t>
      </w:r>
      <w:r>
        <w:rPr>
          <w:b/>
          <w:lang w:val="hi_IN" w:bidi="hi_IN"/>
        </w:rPr>
        <w:t>वारिस</w:t>
      </w:r>
      <w:r>
        <w:rPr>
          <w:lang w:val="hi_IN" w:bidi="hi_IN"/>
        </w:rPr>
        <w:t xml:space="preserve"> होने की आज्ञा दी। किसी वस्तु का उत्तराधिकारी होना अर्थात अपने पूर्वज के द्वारा दी गई संपत्ति या अधिकार को प्राप्त करना और उसका स्वामी बनना। “विरासत” या “उत्तराधिकारी” के लिए वही शब्द या वाक्यांशों का उपयोग कीजिए जो आपने पिछले भागों में प्रयोग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34:16–29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34:16–29 को सुनें और अपने मन में रखें।</w:t>
      </w:r>
    </w:p>
    <w:p>
      <w:pPr/>
      <w:r>
        <w:rPr>
          <w:lang w:val="hi_IN" w:bidi="hi_IN"/>
        </w:rPr>
      </w:r>
      <w:r>
        <w:rPr>
          <w:lang w:val="hi_IN" w:bidi="hi_IN"/>
        </w:rPr>
        <w:t>यदि सम्भव हो, तो गिनती 34:16–29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34:16–29 का ऑडियो संस्करण सबसे आसानी से समझ में आने वाले अनुवाद में सुनें।</w:t>
      </w:r>
    </w:p>
    <w:p>
      <w:pPr/>
      <w:r>
        <w:rPr>
          <w:lang w:val="hi_IN" w:bidi="hi_IN"/>
        </w:rPr>
      </w:r>
      <w:r>
        <w:rPr>
          <w:lang w:val="hi_IN" w:bidi="hi_IN"/>
        </w:rPr>
        <w:t>जैसा कि आपको याद होगा, मूसा और इस्राएली मोआब के मैदानों में हैं। यहोवा ने अभी-अभी मूसा को कनान देश की सीमाओं के लिए विशेष निर्देश दिए हैं। इस भाग में, यहोवा इस्राएलियों के लिए 10 गोत्रों के अगुवों को चुनता है जो इन सीमाओं को चिह्नित करने और प्रतिज्ञा किए हुए देश में उनके गोत्रों को बसाने में सहायता करेंगे।</w:t>
      </w:r>
    </w:p>
    <w:p>
      <w:pPr/>
      <w:r>
        <w:rPr>
          <w:lang w:val="hi_IN" w:bidi="hi_IN"/>
        </w:rPr>
      </w:r>
      <w:r>
        <w:rPr>
          <w:lang w:val="hi_IN" w:bidi="hi_IN"/>
        </w:rPr>
        <w:t>यहोवा मूसा से बात करता है। यहोवा मूसा को नए इस्राएली अगुवों के नाम देता है। ये अगुवे कनान देश को साढ़े नौ गोत्रों के बीच विरासत के रूप में विभाजित करने के लिए जिम्मेदार होंगे, जो वहाँ रहेंगे। जैसा कि आपको याद होगा, रूबेन और गाद के गोत्रों ने यरदन नदी के पूर्वी किनारे पर बने रहने और प्रतिज्ञा किए हुए देश में प्रवेश नहीं करने का निर्णय लिया।</w:t>
      </w:r>
    </w:p>
    <w:p>
      <w:pPr/>
      <w:r>
        <w:rPr>
          <w:lang w:val="hi_IN" w:bidi="hi_IN"/>
        </w:rPr>
      </w:r>
      <w:r>
        <w:rPr>
          <w:lang w:val="hi_IN" w:bidi="hi_IN"/>
        </w:rPr>
        <w:t xml:space="preserve">यहाँ रुकें और समूह के रूप में </w:t>
      </w:r>
      <w:r>
        <w:rPr>
          <w:b/>
          <w:lang w:val="hi_IN" w:bidi="hi_IN"/>
        </w:rPr>
        <w:t>कनान देश का नक्शा देखें, जिसमें मोआब के मैदान और यरदन नदी</w:t>
      </w:r>
      <w:r>
        <w:rPr>
          <w:lang w:val="hi_IN" w:bidi="hi_IN"/>
        </w:rPr>
        <w:t xml:space="preserve"> भी शामिल हैं। इस ऑडियो को यहाँ रोकें।</w:t>
      </w:r>
    </w:p>
    <w:p>
      <w:pPr/>
      <w:r>
        <w:rPr>
          <w:lang w:val="hi_IN" w:bidi="hi_IN"/>
        </w:rPr>
      </w:r>
      <w:r>
        <w:rPr>
          <w:lang w:val="hi_IN" w:bidi="hi_IN"/>
        </w:rPr>
        <w:t>विरासत भूमि, संपत्ति या वस्तुओं का वह टुकड़ा होता है जो किसी व्यक्ति को किसी पूर्वज से कानूनी रूप से प्राप्त होता है। लोग किसी से विरासत में मिली चीज़ को न तो बेच सकते हैं और न ही चुरा सकते हैं। यहोवा अक्सर कनान देश का वर्णन इस्राएलियों की विरासत के रूप में करता है।</w:t>
      </w:r>
    </w:p>
    <w:p>
      <w:pPr/>
      <w:r>
        <w:rPr>
          <w:lang w:val="hi_IN" w:bidi="hi_IN"/>
        </w:rPr>
      </w:r>
      <w:r>
        <w:rPr>
          <w:lang w:val="hi_IN" w:bidi="hi_IN"/>
        </w:rPr>
        <w:t>यहोवा कहता है कि एलीआजर याजक और नून का पुत्र यहोशू सभी गोत्रों के अगुवों के ऊपर होंगे और प्रतिज्ञा किए हुए देश के बाँटने की देखरेख करेंगे। जैसा कि आपको याद होगा, एलीआजर हारून का पुत्र था। एलीआजर महायाजक भी था। इसका अर्थ है कि एलीआजर लोगों की ओर से बलिदान चढ़ाता था और उन्हें यहोवा के साथ एक अच्छा संबंध बनाने में सहायता करता था।</w:t>
      </w:r>
    </w:p>
    <w:p>
      <w:pPr/>
      <w:r>
        <w:rPr>
          <w:lang w:val="hi_IN" w:bidi="hi_IN"/>
        </w:rPr>
      </w:r>
      <w:r>
        <w:rPr>
          <w:lang w:val="hi_IN" w:bidi="hi_IN"/>
        </w:rPr>
        <w:t>यहोवा कहता है कि प्रतिज्ञा किए हुए देश में प्रवेश करने वाले साढ़े नौ गोत्रों में से प्रत्येक से एक अगुवा, अर्थात् एक अत्यन्त सम्मानित प्रधान, होगा। ये गोत्रों के प्रधान एलीआजर और यहोशू को कनान देश को अपने लोगों के बीच विभाजित करने में सहायता करेंगे।</w:t>
      </w:r>
    </w:p>
    <w:p>
      <w:pPr/>
      <w:r>
        <w:rPr>
          <w:lang w:val="hi_IN" w:bidi="hi_IN"/>
        </w:rPr>
      </w:r>
      <w:r>
        <w:rPr>
          <w:lang w:val="hi_IN" w:bidi="hi_IN"/>
        </w:rPr>
        <w:t>यहाँ रुकें और चर्चा करें कि आप अपनी भाषा में अगुवाई के विभिन्न स्तरों का वर्णन कैसे करेंगे। आप किसी ऐसे व्यक्ति के लिए किस शब्द का उपयोग करेंगे जिसका सभी द्वारा बहुत सम्मान किया जाता है? इस ऑडियो को यहाँ रोकें।</w:t>
      </w:r>
    </w:p>
    <w:p>
      <w:pPr/>
      <w:r>
        <w:rPr>
          <w:lang w:val="hi_IN" w:bidi="hi_IN"/>
        </w:rPr>
      </w:r>
      <w:r>
        <w:rPr>
          <w:lang w:val="hi_IN" w:bidi="hi_IN"/>
        </w:rPr>
        <w:t>जैसा कि आप जानते हैं, यह पहली बार नहीं है जब यहोवा ने मूसा की सहायता करने के लिए गोत्रों के अगुवों को सूचीबद्ध किया है। पहले दी गई अगुवों की सूची के विपरीत, यहाँ केवल 10 पुरुषों के नाम दिए गए हैं, और उनमें केवल एक ही नाम पहले वाली सूची के समान है, अर्थात् यहूदा के गोत्र का कालेब। जैसा कि आपको याद होगा, जब मूसा ने कालेब को कनान देश में एक जासूस के रूप में भेजा था, तो कालेब ने यहोवा पर विश्वास किया था। कालेब ही एकमात्र गोत्र का अगुवा था जो इस्राएलियों के जंगल में भटकने के समय जीवित बचा रहा। 12 के बजाय केवल 10 पुरुषों को सूचीबद्ध किया गया है, क्योंकि गाद और रूबेन के अगुवों को शामिल नहीं किया गया है। साथ ही, इस सूची में एलीआजर और यहोशू ने इस्राएलियों के अगुवों के रूप में हारून और मूसा का स्थान ले लिया है। ऐसा इसलिए है क्योंकि हारून पहले ही मर चुका है और मूसा प्रतिज्ञा किए हुए देश में प्रवेश नहीं कर रहा है।</w:t>
      </w:r>
    </w:p>
    <w:p>
      <w:pPr/>
      <w:r>
        <w:rPr>
          <w:lang w:val="hi_IN" w:bidi="hi_IN"/>
        </w:rPr>
      </w:r>
      <w:r>
        <w:rPr>
          <w:lang w:val="hi_IN" w:bidi="hi_IN"/>
        </w:rPr>
        <w:t>ये उन 10 पुरुषों के नाम हैं जिन्हें यहोवा ने चुना था, प्रत्येक गोत्र से एक व्यक्ति:</w:t>
      </w:r>
    </w:p>
    <w:p>
      <w:pPr>
        <w:pStyle w:val="ListBullet"/>
        <w:spacing w:line="240" w:lineRule="auto"/>
        <w:ind w:left="720"/>
      </w:pPr>
      <w:r>
        <w:rPr>
          <w:lang w:val="hi_IN" w:bidi="hi_IN"/>
        </w:rPr>
      </w:r>
      <w:r>
        <w:rPr>
          <w:lang w:val="hi_IN" w:bidi="hi_IN"/>
        </w:rPr>
        <w:t>यहूदा के गोत्र के लिए: यपुन्ने का पुत्र कालेब।</w:t>
      </w:r>
    </w:p>
    <w:p>
      <w:pPr>
        <w:pStyle w:val="ListBullet"/>
        <w:spacing w:line="240" w:lineRule="auto"/>
        <w:ind w:left="720"/>
      </w:pPr>
      <w:r>
        <w:rPr>
          <w:lang w:val="hi_IN" w:bidi="hi_IN"/>
        </w:rPr>
      </w:r>
      <w:r>
        <w:rPr>
          <w:lang w:val="hi_IN" w:bidi="hi_IN"/>
        </w:rPr>
        <w:t>शिमोन के गोत्र के लिए: अम्मीहूद का पुत्र शमूएल।</w:t>
      </w:r>
    </w:p>
    <w:p>
      <w:pPr>
        <w:pStyle w:val="ListBullet"/>
        <w:spacing w:line="240" w:lineRule="auto"/>
        <w:ind w:left="720"/>
      </w:pPr>
      <w:r>
        <w:rPr>
          <w:lang w:val="hi_IN" w:bidi="hi_IN"/>
        </w:rPr>
      </w:r>
      <w:r>
        <w:rPr>
          <w:lang w:val="hi_IN" w:bidi="hi_IN"/>
        </w:rPr>
        <w:t>बिन्यामीन के गोत्र के लिए: किसलोन का पुत्र एलीदाद।</w:t>
      </w:r>
    </w:p>
    <w:p>
      <w:pPr>
        <w:pStyle w:val="ListBullet"/>
        <w:spacing w:line="240" w:lineRule="auto"/>
        <w:ind w:left="720"/>
      </w:pPr>
      <w:r>
        <w:rPr>
          <w:lang w:val="hi_IN" w:bidi="hi_IN"/>
        </w:rPr>
      </w:r>
      <w:r>
        <w:rPr>
          <w:lang w:val="hi_IN" w:bidi="hi_IN"/>
        </w:rPr>
        <w:t>दान के गोत्र के लिए: योग्ली का पुत्र बुक्की।</w:t>
      </w:r>
    </w:p>
    <w:p>
      <w:pPr>
        <w:pStyle w:val="ListBullet"/>
        <w:spacing w:line="240" w:lineRule="auto"/>
        <w:ind w:left="720"/>
      </w:pPr>
      <w:r>
        <w:rPr>
          <w:lang w:val="hi_IN" w:bidi="hi_IN"/>
        </w:rPr>
      </w:r>
      <w:r>
        <w:rPr>
          <w:lang w:val="hi_IN" w:bidi="hi_IN"/>
        </w:rPr>
        <w:t>मनश्शे के गोत्र के लिए: एपोद का पुत्र हन्नीएल।</w:t>
      </w:r>
    </w:p>
    <w:p>
      <w:pPr>
        <w:pStyle w:val="ListBullet"/>
        <w:spacing w:line="240" w:lineRule="auto"/>
        <w:ind w:left="720"/>
      </w:pPr>
      <w:r>
        <w:rPr>
          <w:lang w:val="hi_IN" w:bidi="hi_IN"/>
        </w:rPr>
      </w:r>
      <w:r>
        <w:rPr>
          <w:lang w:val="hi_IN" w:bidi="hi_IN"/>
        </w:rPr>
        <w:t>एप्रैम के गोत्र के लिए: शिप्तान का पुत्र कमूएल। जैसा कि आपको याद होगा, मनश्शे और एप्रैम यूसुफ के पुत्र थे।</w:t>
      </w:r>
    </w:p>
    <w:p>
      <w:pPr>
        <w:pStyle w:val="ListBullet"/>
        <w:spacing w:line="240" w:lineRule="auto"/>
        <w:ind w:left="720"/>
      </w:pPr>
      <w:r>
        <w:rPr>
          <w:lang w:val="hi_IN" w:bidi="hi_IN"/>
        </w:rPr>
      </w:r>
      <w:r>
        <w:rPr>
          <w:lang w:val="hi_IN" w:bidi="hi_IN"/>
        </w:rPr>
        <w:t>जबूलून के गोत्र के लिए: परनाक का पुत्र एलीसाफान।</w:t>
      </w:r>
    </w:p>
    <w:p>
      <w:pPr>
        <w:pStyle w:val="ListBullet"/>
        <w:spacing w:line="240" w:lineRule="auto"/>
        <w:ind w:left="720"/>
      </w:pPr>
      <w:r>
        <w:rPr>
          <w:lang w:val="hi_IN" w:bidi="hi_IN"/>
        </w:rPr>
      </w:r>
      <w:r>
        <w:rPr>
          <w:lang w:val="hi_IN" w:bidi="hi_IN"/>
        </w:rPr>
        <w:t>इस्साकार के गोत्र के लिए: अज्जान का पुत्र पल्तीएल।</w:t>
      </w:r>
    </w:p>
    <w:p>
      <w:pPr>
        <w:pStyle w:val="ListBullet"/>
        <w:spacing w:line="240" w:lineRule="auto"/>
        <w:ind w:left="720"/>
      </w:pPr>
      <w:r>
        <w:rPr>
          <w:lang w:val="hi_IN" w:bidi="hi_IN"/>
        </w:rPr>
      </w:r>
      <w:r>
        <w:rPr>
          <w:lang w:val="hi_IN" w:bidi="hi_IN"/>
        </w:rPr>
        <w:t>आशेर के गोत्र के लिए: शलोमी का पुत्र अहीहूद।</w:t>
      </w:r>
    </w:p>
    <w:p>
      <w:pPr>
        <w:pStyle w:val="ListBullet"/>
        <w:spacing w:line="240" w:lineRule="auto"/>
        <w:ind w:left="720"/>
      </w:pPr>
      <w:r>
        <w:rPr>
          <w:lang w:val="hi_IN" w:bidi="hi_IN"/>
        </w:rPr>
      </w:r>
      <w:r>
        <w:rPr>
          <w:lang w:val="hi_IN" w:bidi="hi_IN"/>
        </w:rPr>
        <w:t>नप्ताली के गोत्र के लिए: अम्मीहूद का पुत्र पेदाहेल।</w:t>
      </w:r>
    </w:p>
    <w:p>
      <w:pPr/>
      <w:r>
        <w:rPr>
          <w:lang w:val="hi_IN" w:bidi="hi_IN"/>
        </w:rPr>
      </w:r>
      <w:r>
        <w:rPr>
          <w:lang w:val="hi_IN" w:bidi="hi_IN"/>
        </w:rPr>
        <w:t>यहाँ रुककर चर्चा करें कि आपकी भाषा में नामों की लम्बी सूचियों को याद रखने के लिए आप कौन-से तरीके अपनाते हैं। आप नाम किस क्रम में रखते हैं, और क्यों? इस ऑडियो को यहाँ रोकें।</w:t>
      </w:r>
    </w:p>
    <w:p>
      <w:pPr/>
      <w:r>
        <w:rPr>
          <w:lang w:val="hi_IN" w:bidi="hi_IN"/>
        </w:rPr>
      </w:r>
      <w:r>
        <w:rPr>
          <w:lang w:val="hi_IN" w:bidi="hi_IN"/>
        </w:rPr>
        <w:t>हम नहीं जानते कि यहोवा ने इस क्रम में 10 गोत्रों के अगुवों को सूचीबद्ध करने के लिए क्यों चुना। यह संभव है कि यह वही क्रम है जिसमें गोत्र प्रतिज्ञा किए हुए देश को जीत लेंगे।</w:t>
      </w:r>
    </w:p>
    <w:p>
      <w:pPr/>
      <w:r>
        <w:rPr>
          <w:lang w:val="hi_IN" w:bidi="hi_IN"/>
        </w:rPr>
      </w:r>
      <w:r>
        <w:rPr>
          <w:lang w:val="hi_IN" w:bidi="hi_IN"/>
        </w:rPr>
        <w:t>मूसा सारांश देता है कि ये वे लोग थे जिन्हें यहोवा ने कनान देश को उनके लोगों के बीच विरासत के रूप में विभाजित करने में सहायता करने के लिए चुना और आज्ञा दी थी।</w:t>
      </w:r>
      <w:r>
        <w:rPr>
          <w:lang w:val="hi_IN" w:bidi="hi_IN"/>
        </w:rPr>
      </w:r>
    </w:p>
    <w:p>
      <w:pPr>
        <w:pStyle w:val="Heading3"/>
      </w:pPr>
      <w:r>
        <w:rPr>
          <w:lang w:val="hi_IN" w:bidi="hi_IN"/>
        </w:rPr>
        <w:t>घटनाओं को समझाना</w:t>
      </w:r>
    </w:p>
    <w:p>
      <w:pPr/>
      <w:r>
        <w:rPr>
          <w:lang w:val="hi_IN" w:bidi="hi_IN"/>
        </w:rPr>
      </w:r>
      <w:r>
        <w:rPr>
          <w:lang w:val="hi_IN" w:bidi="hi_IN"/>
        </w:rPr>
        <w:t>गिनती 34:16–29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यहोवा मूसा से बात करता है। यहोवा यहोशू और एलीआजर को इस्राएलियों के नए अगुवों के रूप में चुनता है। यहोशू और एलीआजर प्रतिज्ञा किए हुए देश के बाँटने की देखरेख करेंगे। यहोवा उन दस गोत्रों में से प्रत्येक से एक-एक प्रधान को भी चुनता है, जो प्रतिज्ञा किए हुए देश में प्रवेश करेंगे, ताकि वे यहोशू और एलीआजर याजक के साथ मिलकर प्रतिज्ञा किए हुए देश को बाँटने में सहायता करें।</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यहूदा के गोत्र के लिए: यपुन्ने का पुत्र कालेब।</w:t>
      </w:r>
    </w:p>
    <w:p>
      <w:pPr>
        <w:pStyle w:val="ListBullet"/>
        <w:spacing w:line="240" w:lineRule="auto"/>
        <w:ind w:left="720"/>
      </w:pPr>
      <w:r>
        <w:rPr>
          <w:lang w:val="hi_IN" w:bidi="hi_IN"/>
        </w:rPr>
      </w:r>
      <w:r>
        <w:rPr>
          <w:lang w:val="hi_IN" w:bidi="hi_IN"/>
        </w:rPr>
        <w:t>शिमोन के गोत्र के लिए: अम्मीहूद का पुत्र शमूएल</w:t>
      </w:r>
    </w:p>
    <w:p>
      <w:pPr>
        <w:pStyle w:val="ListBullet"/>
        <w:spacing w:line="240" w:lineRule="auto"/>
        <w:ind w:left="720"/>
      </w:pPr>
      <w:r>
        <w:rPr>
          <w:lang w:val="hi_IN" w:bidi="hi_IN"/>
        </w:rPr>
      </w:r>
      <w:r>
        <w:rPr>
          <w:lang w:val="hi_IN" w:bidi="hi_IN"/>
        </w:rPr>
        <w:t>बिन्यामीन के गोत्र के लिए: किसलोन का पुत्र एलीदाद</w:t>
      </w:r>
    </w:p>
    <w:p>
      <w:pPr>
        <w:pStyle w:val="ListBullet"/>
        <w:spacing w:line="240" w:lineRule="auto"/>
        <w:ind w:left="720"/>
      </w:pPr>
      <w:r>
        <w:rPr>
          <w:lang w:val="hi_IN" w:bidi="hi_IN"/>
        </w:rPr>
      </w:r>
      <w:r>
        <w:rPr>
          <w:lang w:val="hi_IN" w:bidi="hi_IN"/>
        </w:rPr>
        <w:t>दान के गोत्र के लिए: योग्ली का पुत्र बुक्की</w:t>
      </w:r>
    </w:p>
    <w:p>
      <w:pPr>
        <w:pStyle w:val="ListBullet"/>
        <w:spacing w:line="240" w:lineRule="auto"/>
        <w:ind w:left="720"/>
      </w:pPr>
      <w:r>
        <w:rPr>
          <w:lang w:val="hi_IN" w:bidi="hi_IN"/>
        </w:rPr>
      </w:r>
      <w:r>
        <w:rPr>
          <w:lang w:val="hi_IN" w:bidi="hi_IN"/>
        </w:rPr>
        <w:t>मनश्शे के गोत्र के लिए: एपोद का पुत्र हन्नीएल</w:t>
      </w:r>
    </w:p>
    <w:p>
      <w:pPr>
        <w:pStyle w:val="ListBullet"/>
        <w:spacing w:line="240" w:lineRule="auto"/>
        <w:ind w:left="720"/>
      </w:pPr>
      <w:r>
        <w:rPr>
          <w:lang w:val="hi_IN" w:bidi="hi_IN"/>
        </w:rPr>
      </w:r>
      <w:r>
        <w:rPr>
          <w:lang w:val="hi_IN" w:bidi="hi_IN"/>
        </w:rPr>
        <w:t>एप्रैम के गोत्र के लिए: शिप्तान का पुत्र कमूएल</w:t>
      </w:r>
    </w:p>
    <w:p>
      <w:pPr>
        <w:pStyle w:val="ListBullet"/>
        <w:spacing w:line="240" w:lineRule="auto"/>
        <w:ind w:left="720"/>
      </w:pPr>
      <w:r>
        <w:rPr>
          <w:lang w:val="hi_IN" w:bidi="hi_IN"/>
        </w:rPr>
      </w:r>
      <w:r>
        <w:rPr>
          <w:lang w:val="hi_IN" w:bidi="hi_IN"/>
        </w:rPr>
        <w:t>जबूलून के गोत्र के लिए: परनाक का पुत्र एलीसाफान</w:t>
      </w:r>
    </w:p>
    <w:p>
      <w:pPr>
        <w:pStyle w:val="ListBullet"/>
        <w:spacing w:line="240" w:lineRule="auto"/>
        <w:ind w:left="720"/>
      </w:pPr>
      <w:r>
        <w:rPr>
          <w:lang w:val="hi_IN" w:bidi="hi_IN"/>
        </w:rPr>
      </w:r>
      <w:r>
        <w:rPr>
          <w:lang w:val="hi_IN" w:bidi="hi_IN"/>
        </w:rPr>
        <w:t>इस्साकार के गोत्र के लिए: अज्जान का पुत्र पल्तीएल।</w:t>
      </w:r>
    </w:p>
    <w:p>
      <w:pPr>
        <w:pStyle w:val="ListBullet"/>
        <w:spacing w:line="240" w:lineRule="auto"/>
        <w:ind w:left="720"/>
      </w:pPr>
      <w:r>
        <w:rPr>
          <w:lang w:val="hi_IN" w:bidi="hi_IN"/>
        </w:rPr>
      </w:r>
      <w:r>
        <w:rPr>
          <w:lang w:val="hi_IN" w:bidi="hi_IN"/>
        </w:rPr>
        <w:t>आशेर के गोत्र के लिए: शलोमी का पुत्र अहीहूद</w:t>
      </w:r>
    </w:p>
    <w:p>
      <w:pPr>
        <w:pStyle w:val="ListBullet"/>
        <w:spacing w:line="240" w:lineRule="auto"/>
        <w:ind w:left="720"/>
      </w:pPr>
      <w:r>
        <w:rPr>
          <w:lang w:val="hi_IN" w:bidi="hi_IN"/>
        </w:rPr>
      </w:r>
      <w:r>
        <w:rPr>
          <w:lang w:val="hi_IN" w:bidi="hi_IN"/>
        </w:rPr>
        <w:t>नप्ताली के गोत्र के लिए: अम्मीहूद का पुत्र पेदाहेल</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मूसा और इस्राएली यरदन नदी के पास मोआब के मैदानों में हैं।</w:t>
      </w:r>
    </w:p>
    <w:p>
      <w:pPr/>
      <w:r>
        <w:rPr>
          <w:lang w:val="hi_IN" w:bidi="hi_IN"/>
        </w:rPr>
      </w:r>
      <w:r>
        <w:rPr>
          <w:lang w:val="hi_IN" w:bidi="hi_IN"/>
        </w:rPr>
        <w:t>मूसा "यहोवा ने मूसा से बात की" वाक्यांश का उपयोग करता है ताकि यह जोर दिया जा सके कि इस्राएलियों के लिए मूसा के सभी आदेश सीधे यहोवा की ओर से थे।</w:t>
      </w:r>
    </w:p>
    <w:p>
      <w:pPr/>
      <w:r>
        <w:rPr>
          <w:lang w:val="hi_IN" w:bidi="hi_IN"/>
        </w:rPr>
      </w:r>
      <w:r>
        <w:rPr>
          <w:lang w:val="hi_IN" w:bidi="hi_IN"/>
        </w:rPr>
        <w:t>यहोवा दो नए अगुवों को नियुक्त करता है जो इस्राएलियों की विरासत के रूप में कनान देश के बाँटने की देखरेख करेंगे। एलीआजर हारून का स्थान लेगा, और यहोशू मूसा का स्थान ले लेगा।</w:t>
      </w:r>
    </w:p>
    <w:p>
      <w:pPr/>
      <w:r>
        <w:rPr>
          <w:lang w:val="hi_IN" w:bidi="hi_IN"/>
        </w:rPr>
      </w:r>
      <w:r>
        <w:rPr>
          <w:lang w:val="hi_IN" w:bidi="hi_IN"/>
        </w:rPr>
        <w:t>यह याद रखना महत्वपूर्ण है कि एलीआजर हारून का पुत्र था। एलीआजर एक याजक था, इसलिए वह मिलापवाले तम्बू में यहोवा के सामने लोगों का प्रतिनिधित्व करता है। इसका अर्थ है कि एलीआजर इस्राएलियों का धार्मिक अगुवा था। अब तक यहोशू मूसा का सहायक रहा है और जब मूसा यहोवा से मिलता था, तो वह मिलापवाले तम्बू की देखभाल करता था। अब जब इस्राएलियों यरदन नदी को पार करके प्रतिज्ञा किए हुए देश में प्रवेश करेंगे, तब यहोशू उनका नया अगुवा होगा।</w:t>
      </w:r>
    </w:p>
    <w:p>
      <w:pPr/>
      <w:r>
        <w:rPr>
          <w:lang w:val="hi_IN" w:bidi="hi_IN"/>
        </w:rPr>
      </w:r>
      <w:r>
        <w:rPr>
          <w:lang w:val="hi_IN" w:bidi="hi_IN"/>
        </w:rPr>
        <w:t>यहोवा मूसा से कहता है कि जो गोत्र प्रतिज्ञा किए हुए देश में प्रवेश करेंगे, उनमें से प्रत्येक से एक अगुवे को चुन ले, ताकि वे प्रतिज्ञा किए हुए देश को बाँटने और वहाँ बसने के कार्य में सहायता करें। यह ध्यान देना महत्वपूर्ण है कि अगुवा शब्द एक प्रतिष्ठित गोत्र के प्रमुख को दर्शाता है। ये 10 अगुवे अपने-अपने गोत्रों में अत्यन्त सम्मानित थे।</w:t>
      </w:r>
    </w:p>
    <w:p>
      <w:pPr/>
      <w:r>
        <w:rPr>
          <w:lang w:val="hi_IN" w:bidi="hi_IN"/>
        </w:rPr>
      </w:r>
      <w:r>
        <w:rPr>
          <w:lang w:val="hi_IN" w:bidi="hi_IN"/>
        </w:rPr>
        <w:t>यह संभव है कि यहोवा का सीधा भाषण यहीं समाप्त होता है, परन्तु अधिकांश विद्वान इस बात से सहमत हैं कि यहोवा ने 10 गोत्रों के अगुवों के नाम भी दिए हैं।</w:t>
      </w:r>
    </w:p>
    <w:p>
      <w:pPr/>
      <w:r>
        <w:rPr>
          <w:lang w:val="hi_IN" w:bidi="hi_IN"/>
        </w:rPr>
      </w:r>
      <w:r>
        <w:rPr>
          <w:lang w:val="hi_IN" w:bidi="hi_IN"/>
        </w:rPr>
        <w:t>फिर मूसा प्रत्येक गोत्र के प्रधानों के नामों की सूची देता है। केवल 10 गोत्रों को सूचीबद्ध किया गया है, क्योंकि गाद और रूबेन के गोत्रों ने पहले ही पीछे रहने और प्रतिज्ञा किए हुए देश में प्रवेश नहीं करने का निर्णय लिया था। यह ध्यान देना महत्वपूर्ण है कि कालेब ही एकमात्र अगुवा है जो अभी भी वही है।</w:t>
      </w:r>
    </w:p>
    <w:p>
      <w:pPr/>
      <w:r>
        <w:rPr>
          <w:lang w:val="hi_IN" w:bidi="hi_IN"/>
        </w:rPr>
      </w:r>
      <w:r>
        <w:rPr>
          <w:lang w:val="hi_IN" w:bidi="hi_IN"/>
        </w:rPr>
        <w:t>इसे दिखाने का एक तरीका यह है कि पत्थरों या गोले, जैसी वस्तुओं को 12 समूहों में विभाजित किया जाए। ढाई समूह पीछे रह जाते हैं, जबकि शेष 10 समूहों में से प्रत्येक में से एक वस्तु चुनी जाती है। ये 10 वस्तुएँ 10 गोत्रों के अगुवों का प्रतिनिधित्व कर सकती हैं।</w:t>
      </w:r>
    </w:p>
    <w:p>
      <w:pPr/>
      <w:r>
        <w:rPr>
          <w:lang w:val="hi_IN" w:bidi="hi_IN"/>
        </w:rPr>
      </w:r>
      <w:r>
        <w:rPr>
          <w:lang w:val="hi_IN" w:bidi="hi_IN"/>
        </w:rPr>
        <w:t>यह बहुत संभव है कि यहोवा के 10 गोत्रों के अगुवों की सूची देने के बाद यहोवा का सीधा भाषण समाप्त होता है।</w:t>
      </w:r>
    </w:p>
    <w:p>
      <w:pPr/>
      <w:r>
        <w:rPr>
          <w:lang w:val="hi_IN" w:bidi="hi_IN"/>
        </w:rPr>
      </w:r>
      <w:r>
        <w:rPr>
          <w:lang w:val="hi_IN" w:bidi="hi_IN"/>
        </w:rPr>
        <w:t>फिर मूसा एक सारांश देता है कि उन 10 लोगों को यहोवा ने कनान देश को विभाजित करने में सहायता करने के लिए चुना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34:16–29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नून का पुत्र यहोशू</w:t>
      </w:r>
    </w:p>
    <w:p>
      <w:pPr>
        <w:pStyle w:val="ListBullet"/>
        <w:spacing w:line="240" w:lineRule="auto"/>
        <w:ind w:left="720"/>
      </w:pPr>
      <w:r>
        <w:rPr>
          <w:lang w:val="hi_IN" w:bidi="hi_IN"/>
        </w:rPr>
      </w:r>
      <w:r>
        <w:rPr>
          <w:lang w:val="hi_IN" w:bidi="hi_IN"/>
        </w:rPr>
        <w:t>एलीआजर याजक</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यहूदा के गोत्र के लिए: यपुन्ने का पुत्र कालेब।</w:t>
      </w:r>
    </w:p>
    <w:p>
      <w:pPr>
        <w:pStyle w:val="ListBullet"/>
        <w:spacing w:line="240" w:lineRule="auto"/>
        <w:ind w:left="720"/>
      </w:pPr>
      <w:r>
        <w:rPr>
          <w:lang w:val="hi_IN" w:bidi="hi_IN"/>
        </w:rPr>
      </w:r>
      <w:r>
        <w:rPr>
          <w:lang w:val="hi_IN" w:bidi="hi_IN"/>
        </w:rPr>
        <w:t>शिमोन के गोत्र के लिए: अम्मीहूद का पुत्र शमूएल</w:t>
      </w:r>
    </w:p>
    <w:p>
      <w:pPr>
        <w:pStyle w:val="ListBullet"/>
        <w:spacing w:line="240" w:lineRule="auto"/>
        <w:ind w:left="720"/>
      </w:pPr>
      <w:r>
        <w:rPr>
          <w:lang w:val="hi_IN" w:bidi="hi_IN"/>
        </w:rPr>
      </w:r>
      <w:r>
        <w:rPr>
          <w:lang w:val="hi_IN" w:bidi="hi_IN"/>
        </w:rPr>
        <w:t>बिन्यामीन के गोत्र के लिए: किसलोन का पुत्र एलीदाद</w:t>
      </w:r>
    </w:p>
    <w:p>
      <w:pPr>
        <w:pStyle w:val="ListBullet"/>
        <w:spacing w:line="240" w:lineRule="auto"/>
        <w:ind w:left="720"/>
      </w:pPr>
      <w:r>
        <w:rPr>
          <w:lang w:val="hi_IN" w:bidi="hi_IN"/>
        </w:rPr>
      </w:r>
      <w:r>
        <w:rPr>
          <w:lang w:val="hi_IN" w:bidi="hi_IN"/>
        </w:rPr>
        <w:t>दान के गोत्र के लिए: योग्ली का पुत्र बुक्की</w:t>
      </w:r>
    </w:p>
    <w:p>
      <w:pPr>
        <w:pStyle w:val="ListBullet"/>
        <w:spacing w:line="240" w:lineRule="auto"/>
        <w:ind w:left="720"/>
      </w:pPr>
      <w:r>
        <w:rPr>
          <w:lang w:val="hi_IN" w:bidi="hi_IN"/>
        </w:rPr>
      </w:r>
      <w:r>
        <w:rPr>
          <w:lang w:val="hi_IN" w:bidi="hi_IN"/>
        </w:rPr>
        <w:t>मनश्शे के गोत्र के लिए: एपोद का पुत्र हन्नीएल</w:t>
      </w:r>
    </w:p>
    <w:p>
      <w:pPr>
        <w:pStyle w:val="ListBullet"/>
        <w:spacing w:line="240" w:lineRule="auto"/>
        <w:ind w:left="720"/>
      </w:pPr>
      <w:r>
        <w:rPr>
          <w:lang w:val="hi_IN" w:bidi="hi_IN"/>
        </w:rPr>
      </w:r>
      <w:r>
        <w:rPr>
          <w:lang w:val="hi_IN" w:bidi="hi_IN"/>
        </w:rPr>
        <w:t>एप्रैम के गोत्र के लिए: शिप्तान का पुत्र कमूएल</w:t>
      </w:r>
    </w:p>
    <w:p>
      <w:pPr>
        <w:pStyle w:val="ListBullet"/>
        <w:spacing w:line="240" w:lineRule="auto"/>
        <w:ind w:left="720"/>
      </w:pPr>
      <w:r>
        <w:rPr>
          <w:lang w:val="hi_IN" w:bidi="hi_IN"/>
        </w:rPr>
      </w:r>
      <w:r>
        <w:rPr>
          <w:lang w:val="hi_IN" w:bidi="hi_IN"/>
        </w:rPr>
        <w:t>जबूलून के गोत्र के लिए: परनाक का पुत्र एलीसाफान</w:t>
      </w:r>
    </w:p>
    <w:p>
      <w:pPr>
        <w:pStyle w:val="ListBullet"/>
        <w:spacing w:line="240" w:lineRule="auto"/>
        <w:ind w:left="720"/>
      </w:pPr>
      <w:r>
        <w:rPr>
          <w:lang w:val="hi_IN" w:bidi="hi_IN"/>
        </w:rPr>
      </w:r>
      <w:r>
        <w:rPr>
          <w:lang w:val="hi_IN" w:bidi="hi_IN"/>
        </w:rPr>
        <w:t>इस्साकार के गोत्र के लिए: अज्जान का पुत्र पल्तीएल।</w:t>
      </w:r>
    </w:p>
    <w:p>
      <w:pPr>
        <w:pStyle w:val="ListBullet"/>
        <w:spacing w:line="240" w:lineRule="auto"/>
        <w:ind w:left="720"/>
      </w:pPr>
      <w:r>
        <w:rPr>
          <w:lang w:val="hi_IN" w:bidi="hi_IN"/>
        </w:rPr>
      </w:r>
      <w:r>
        <w:rPr>
          <w:lang w:val="hi_IN" w:bidi="hi_IN"/>
        </w:rPr>
        <w:t>आशेर के गोत्र के लिए: शलोमी का पुत्र अहीहूद</w:t>
      </w:r>
    </w:p>
    <w:p>
      <w:pPr>
        <w:pStyle w:val="ListBullet"/>
        <w:spacing w:line="240" w:lineRule="auto"/>
        <w:ind w:left="720"/>
      </w:pPr>
      <w:r>
        <w:rPr>
          <w:lang w:val="hi_IN" w:bidi="hi_IN"/>
        </w:rPr>
      </w:r>
      <w:r>
        <w:rPr>
          <w:lang w:val="hi_IN" w:bidi="hi_IN"/>
        </w:rPr>
        <w:t>नप्ताली के गोत्र के लिए: अम्मीहूद का पुत्र पेदाहेल</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के मूसा से बात करने का अभिनय करें। यहोवा यहोशू और एलीआजर को इस्राएलियों के नए अगुवों के रूप में चुनता है। यहोशू और एलीआजर प्रतिज्ञा किए हुए देश के बाँटने की देखरेख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मुझे खुशी है कि हमारा परिवार अभी भी इस्राएलियों को प्रतिज्ञा किए हुए देश में ले जाने में सहायता करेगा; या</w:t>
      </w:r>
    </w:p>
    <w:p>
      <w:pPr>
        <w:pStyle w:val="ListBullet"/>
        <w:spacing w:line="240" w:lineRule="auto"/>
        <w:ind w:left="720"/>
      </w:pPr>
      <w:r>
        <w:rPr>
          <w:lang w:val="hi_IN" w:bidi="hi_IN"/>
        </w:rPr>
      </w:r>
      <w:r>
        <w:rPr>
          <w:lang w:val="hi_IN" w:bidi="hi_IN"/>
        </w:rPr>
        <w:t>यहोवा ने यहोशू को चुनकर बुद्धिमानी दिखाई। यहोशू बहुत लंबे समय से मेरे साथ रहा है। मुझे विश्वास है कि यहोशू अपने आप को विनम्र करेगा और लोगों की अच्छी तरह से अगुवाई करेगा; या</w:t>
      </w:r>
    </w:p>
    <w:p>
      <w:pPr>
        <w:pStyle w:val="ListBullet"/>
        <w:spacing w:line="240" w:lineRule="auto"/>
        <w:ind w:left="720"/>
      </w:pPr>
      <w:r>
        <w:rPr>
          <w:lang w:val="hi_IN" w:bidi="hi_IN"/>
        </w:rPr>
      </w:r>
      <w:r>
        <w:rPr>
          <w:lang w:val="hi_IN" w:bidi="hi_IN"/>
        </w:rPr>
        <w:t>उदास हूँ। इस्राएलियों की अगुवाई करने का मेरा समय समाप्त हो रहा है। मुझे दुःख है कि इतनी लंबी यात्रा के बाद मैं प्रतिज्ञा किए हुए देश को नहीं देख सकता।</w:t>
      </w:r>
    </w:p>
    <w:p>
      <w:pPr/>
      <w:r>
        <w:rPr>
          <w:lang w:val="hi_IN" w:bidi="hi_IN"/>
        </w:rPr>
      </w:r>
      <w:r>
        <w:rPr>
          <w:lang w:val="hi_IN" w:bidi="hi_IN"/>
        </w:rPr>
        <w:t>यह अभिनय करें कि यहोवा उन 10 गोत्रों में से एक गोत्र के प्रमुख को चुनता है जो प्रतिज्ञा किए हुए देश में प्रवेश करेंगे, ताकि यहोशू और एलीआजर को देश को विभाजित करने में सहायता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कालेब मेरे प्रति विश्वासयोग्य रहा है। मुझे यह देखकर खुशी है कि कालेब के लिए मेरा वादा पूरा हुआ है; या</w:t>
      </w:r>
    </w:p>
    <w:p>
      <w:pPr>
        <w:pStyle w:val="ListBullet"/>
        <w:spacing w:line="240" w:lineRule="auto"/>
        <w:ind w:left="720"/>
      </w:pPr>
      <w:r>
        <w:rPr>
          <w:lang w:val="hi_IN" w:bidi="hi_IN"/>
        </w:rPr>
      </w:r>
      <w:r>
        <w:rPr>
          <w:lang w:val="hi_IN" w:bidi="hi_IN"/>
        </w:rPr>
        <w:t>यह मेरे लोगों के लिए एक नई शुरुआत है; या</w:t>
      </w:r>
    </w:p>
    <w:p>
      <w:pPr>
        <w:pStyle w:val="ListBullet"/>
        <w:spacing w:line="240" w:lineRule="auto"/>
        <w:ind w:left="720"/>
      </w:pPr>
      <w:r>
        <w:rPr>
          <w:lang w:val="hi_IN" w:bidi="hi_IN"/>
        </w:rPr>
      </w:r>
      <w:r>
        <w:rPr>
          <w:lang w:val="hi_IN" w:bidi="hi_IN"/>
        </w:rPr>
        <w:t>मैं जानता हूँ कि यहोशू को सहायता की आवश्यकता होगी। ये विश्वासयोग्य लोग होंगे जो प्रत्येक गोत्र में यहोशू की सहायता करेंगे।</w:t>
      </w:r>
      <w:r>
        <w:rPr>
          <w:lang w:val="hi_IN" w:bidi="hi_IN"/>
        </w:rPr>
      </w:r>
    </w:p>
    <w:p>
      <w:pPr>
        <w:pStyle w:val="Heading3"/>
      </w:pPr>
      <w:r>
        <w:rPr>
          <w:lang w:val="hi_IN" w:bidi="hi_IN"/>
        </w:rPr>
        <w:t>आवश्यक जानकारी</w:t>
      </w:r>
    </w:p>
    <w:p>
      <w:pPr/>
      <w:r>
        <w:rPr>
          <w:lang w:val="hi_IN" w:bidi="hi_IN"/>
        </w:rPr>
      </w:r>
      <w:r>
        <w:rPr>
          <w:lang w:val="hi_IN" w:bidi="hi_IN"/>
        </w:rPr>
        <w:t>गिनती 34:16–29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गोत्रों के अगुवों की सूची देता है जो इस्राएलियों के लिए कनान देश को विभाजित करने में सहायता करेंगे। याद रखें, 'यहोवा' परमेश्वर का व्यक्तिगत नाम है, और इस पूरे भाग में इसी नाम 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यहोशू और एलीआजर </w:t>
      </w:r>
      <w:r>
        <w:rPr>
          <w:b/>
          <w:lang w:val="hi_IN" w:bidi="hi_IN"/>
        </w:rPr>
        <w:t>याजक</w:t>
      </w:r>
      <w:r>
        <w:rPr>
          <w:lang w:val="hi_IN" w:bidi="hi_IN"/>
        </w:rPr>
        <w:t xml:space="preserve"> सभी इस्राएलियों और कनान देश के विभाजन की देखरेख करेंगे। याजक के लिए उसी शब्द का उपयोग करें जिसका उपयोग आपने पिछले भागों में किया है। </w:t>
      </w:r>
      <w:r>
        <w:rPr>
          <w:b/>
          <w:lang w:val="hi_IN" w:bidi="hi_IN"/>
        </w:rPr>
        <w:t>याजक</w:t>
      </w:r>
      <w:r>
        <w:rPr>
          <w:lang w:val="hi_IN" w:bidi="hi_IN"/>
        </w:rPr>
        <w:t xml:space="preserve"> के बारे में अधिक जानकारी के लिए, मुख्य शब्दावली देखें। </w:t>
      </w:r>
    </w:p>
    <w:p>
      <w:pPr/>
      <w:r>
        <w:rPr>
          <w:lang w:val="hi_IN" w:bidi="hi_IN"/>
        </w:rPr>
      </w:r>
      <w:r>
        <w:rPr>
          <w:lang w:val="hi_IN" w:bidi="hi_IN"/>
        </w:rPr>
        <w:t xml:space="preserve">यहोवा कनान देश को इस्राएलियों की </w:t>
      </w:r>
      <w:r>
        <w:rPr>
          <w:b/>
          <w:lang w:val="hi_IN" w:bidi="hi_IN"/>
        </w:rPr>
        <w:t>विरासत</w:t>
      </w:r>
      <w:r>
        <w:rPr>
          <w:lang w:val="hi_IN" w:bidi="hi_IN"/>
        </w:rPr>
        <w:t xml:space="preserve"> के रूप में संदर्भित करता है। विरासत भूमि, संपत्ति या वस्तुओं का वह टुकड़ा होता है जो किसी व्यक्ति को किसी पूर्वज से कानूनी रूप से प्राप्त होता है। लोग किसी से विरासत में मिली चीज़ को न तो बेच सकते हैं और न ही चुरा सकते हैं। यहोवा अक्सर कनान देश का वर्णन इस्राएलियों की विरासत के रूप में करता है। “विरासत” के लिए उसी शब्द या वाक्यांश का उपयोग कीजिए जो आपने पिछले भागों में प्रयोग किया है।</w:t>
      </w:r>
    </w:p>
    <w:p>
      <w:pPr/>
      <w:r>
        <w:rPr>
          <w:lang w:val="hi_IN" w:bidi="hi_IN"/>
        </w:rPr>
      </w:r>
      <w:r>
        <w:rPr>
          <w:lang w:val="hi_IN" w:bidi="hi_IN"/>
        </w:rPr>
        <w:t xml:space="preserve">मूसा कहता है कि 10 पुरुषों की सूची वे लोग हैं जिन्हें यहोवा ने </w:t>
      </w:r>
      <w:r>
        <w:rPr>
          <w:b/>
          <w:lang w:val="hi_IN" w:bidi="hi_IN"/>
        </w:rPr>
        <w:t>इस्राएल</w:t>
      </w:r>
      <w:r>
        <w:rPr>
          <w:lang w:val="hi_IN" w:bidi="hi_IN"/>
        </w:rPr>
        <w:t xml:space="preserve"> के पुत्रों, या इस्राएलियों के लिए </w:t>
      </w:r>
      <w:r>
        <w:rPr>
          <w:b/>
          <w:lang w:val="hi_IN" w:bidi="hi_IN"/>
        </w:rPr>
        <w:t>कनान</w:t>
      </w:r>
      <w:r>
        <w:rPr>
          <w:lang w:val="hi_IN" w:bidi="hi_IN"/>
        </w:rPr>
        <w:t xml:space="preserve"> देश को विभाजित करने में सहायता करने के लिए चुना है। इस्राएली शब्द उन लोगों को दर्शाता है जो </w:t>
      </w:r>
      <w:r>
        <w:rPr>
          <w:b/>
          <w:lang w:val="hi_IN" w:bidi="hi_IN"/>
        </w:rPr>
        <w:t>अब्राहम</w:t>
      </w:r>
      <w:r>
        <w:rPr>
          <w:lang w:val="hi_IN" w:bidi="hi_IN"/>
        </w:rPr>
        <w:t xml:space="preserve"> के वंशज हैं। इस मामले में, 10 अगुवे कनान देश को इस्राएल के शेष 10 गोत्रों के बीच विभाजित करने में सहायता करेंगे। इस्राएलियों और कनान के लिए उन्हीं शब्दों का उपयोग करें जिनका उपयोग आपने पिछले भागों में किया है। </w:t>
      </w:r>
      <w:r>
        <w:rPr>
          <w:b/>
          <w:lang w:val="hi_IN" w:bidi="hi_IN"/>
        </w:rPr>
        <w:t>इस्राएलियों</w:t>
      </w:r>
      <w:r>
        <w:rPr>
          <w:lang w:val="hi_IN" w:bidi="hi_IN"/>
        </w:rPr>
        <w:t xml:space="preserve"> और </w:t>
      </w:r>
      <w:r>
        <w:rPr>
          <w:b/>
          <w:lang w:val="hi_IN" w:bidi="hi_IN"/>
        </w:rPr>
        <w:t>कनान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35:1–8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35:1–8 को सुनें और अपने मन में रखें।</w:t>
      </w:r>
    </w:p>
    <w:p>
      <w:pPr/>
      <w:r>
        <w:rPr>
          <w:lang w:val="hi_IN" w:bidi="hi_IN"/>
        </w:rPr>
      </w:r>
      <w:r>
        <w:rPr>
          <w:lang w:val="hi_IN" w:bidi="hi_IN"/>
        </w:rPr>
        <w:t>यदि सम्भव हो, तो गिनती 35:1–8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35:1–8 का ऑडियो संस्करण सबसे आसानी से समझ में आने वाले अनुवाद में सुनें।</w:t>
      </w:r>
    </w:p>
    <w:p>
      <w:pPr/>
      <w:r>
        <w:rPr>
          <w:lang w:val="hi_IN" w:bidi="hi_IN"/>
        </w:rPr>
      </w:r>
      <w:r>
        <w:rPr>
          <w:lang w:val="hi_IN" w:bidi="hi_IN"/>
        </w:rPr>
        <w:t>यह भाग पिछले भागों के विषय को जारी रखता है, जब यहोवा ने कनान के भीतर इस्राएल के क्षेत्र की सीमाओं को स्थापित किया था और उस देश को गोत्रों के बीच विभाजित करने के लिए अगुवों को नियुक्त किया। उस कहानी में, यहोवा ने लेवीयों के गोत्र को उन गोत्रों की सूची में शामिल नहीं किया जो भूमि की विरासत प्राप्त करेंगे।</w:t>
      </w:r>
    </w:p>
    <w:p>
      <w:pPr/>
      <w:r>
        <w:rPr>
          <w:lang w:val="hi_IN" w:bidi="hi_IN"/>
        </w:rPr>
      </w:r>
      <w:r>
        <w:rPr>
          <w:lang w:val="hi_IN" w:bidi="hi_IN"/>
        </w:rPr>
        <w:t>लेवी इस्राएल के बारह गोत्रों में से एक हैं। पिछले भागों में, यहोवा ने लेवियों को मिलापवाले तम्बू की देखभाल करने के विशेष कार्य के लिए चुना। उस समय, यहोवा ने लेवियों को विशेष निर्देश दिए थे कि वे तम्बू के चारों ओर डेरा डालें और उसकी रक्षा करें। इस कहानी में, यहोवा नए निर्देश देगा कि इस्राएल के कनान में प्रवेश करने के बाद लेवीयों को कहाँ रहना चाहिए।</w:t>
      </w:r>
    </w:p>
    <w:p>
      <w:pPr/>
      <w:r>
        <w:rPr>
          <w:lang w:val="hi_IN" w:bidi="hi_IN"/>
        </w:rPr>
      </w:r>
      <w:r>
        <w:rPr>
          <w:lang w:val="hi_IN" w:bidi="hi_IN"/>
        </w:rPr>
        <w:t>यह कहानी तब शुरू होती है जब यहोवा यरीहो के पार यरदन नदी के किनारे मोआब के मैदानों में मूसा से बात करता है। मोआब के मैदान समतल और उपजाऊ भूमि हैं जो यरदन नदी के पूर्व में स्थित हैं, और प्राचीन यरीहो के सामने स्थित हैं।</w:t>
      </w:r>
    </w:p>
    <w:p>
      <w:pPr/>
      <w:r>
        <w:rPr>
          <w:lang w:val="hi_IN" w:bidi="hi_IN"/>
        </w:rPr>
      </w:r>
      <w:r>
        <w:rPr>
          <w:lang w:val="hi_IN" w:bidi="hi_IN"/>
        </w:rPr>
        <w:t xml:space="preserve">यदि आवश्यक हो, तो यहाँ रुकें और </w:t>
      </w:r>
      <w:r>
        <w:rPr>
          <w:b/>
          <w:lang w:val="hi_IN" w:bidi="hi_IN"/>
        </w:rPr>
        <w:t>मोआब के मैदान, यरदन नदी और यरीहो के मैदानों</w:t>
      </w:r>
      <w:r>
        <w:rPr>
          <w:lang w:val="hi_IN" w:bidi="hi_IN"/>
        </w:rPr>
        <w:t xml:space="preserve"> को दिखाने वाला नक्शा देखें। इस ऑडियो को यहाँ रोकें।</w:t>
      </w:r>
    </w:p>
    <w:p>
      <w:pPr/>
      <w:r>
        <w:rPr>
          <w:lang w:val="hi_IN" w:bidi="hi_IN"/>
        </w:rPr>
      </w:r>
      <w:r>
        <w:rPr>
          <w:lang w:val="hi_IN" w:bidi="hi_IN"/>
        </w:rPr>
        <w:t xml:space="preserve">यहोवा मूसा से कहता है कि वह इस्राएल के गोत्रों को आज्ञा दे कि वे यहोवा से विरासत में मिली भूमि का कुछ भाग शहरों या नगरों के रूप में दे दें, ताकि लेवी लोग रह सकें। इस संस्कृति में, विरासत में मिली भूमि को न तो बेचा जा सकता था और न ही उन गोत्रों से लिया जा सकता था जो उसके स्वामी हैं। इसका अर्थ यह था कि लेवियों के पास भूमि का स्वामित्व नहीं होगा, बल्कि वे उसमें रह सकते हैं। कुछ बाइबल विद्वानों का मानना है कि यहोवा ने जानबूझकर लेवियों को इस्राएल के गोत्रों में बिखरा हुआ बसाया, ताकि जैसे-जैसे राष्ट्र बड़ा होता जाए, लेवी पूरे राष्ट्र की धार्मिक एकता बनाए रख सकें। </w:t>
      </w:r>
    </w:p>
    <w:p>
      <w:pPr/>
      <w:r>
        <w:rPr>
          <w:lang w:val="hi_IN" w:bidi="hi_IN"/>
        </w:rPr>
      </w:r>
      <w:r>
        <w:rPr>
          <w:lang w:val="hi_IN" w:bidi="hi_IN"/>
        </w:rPr>
        <w:t>यहाँ रुकें और समूह में इस प्रश्न पर चर्चा करें: क्या आपके क्षेत्र में ऐसे कोई लोग हैं जिनके पास अपनी कोई भूमि नहीं है? वे कहाँ रहते हैं, और लोग उनके साथ कैसा व्यवहार करते हैं? अब, यदि सम्भव हो, तो एक ऐसे परिवार के बारे में कहानी सुनाएँ जिसके पास रहने और काम करने के लिए कोई भूमि नहीं थी, और किसी दूसरे परिवार के बारे में जिसने उन्हें रहने के लिए कोई स्थान दिया। इस ऑडियो को यहाँ रोकें।</w:t>
      </w:r>
    </w:p>
    <w:p>
      <w:pPr/>
      <w:r>
        <w:rPr>
          <w:lang w:val="hi_IN" w:bidi="hi_IN"/>
        </w:rPr>
      </w:r>
      <w:r>
        <w:rPr>
          <w:lang w:val="hi_IN" w:bidi="hi_IN"/>
        </w:rPr>
        <w:t>शहरों के साथ-साथ इस्राएलियों को लेवियों को चरागाह की भूमि भी देनी थी, ताकि वे अपने पशुओं और दूसरे मवेशियों को वहाँ चरा सकें। चरागाह भूमि के खुले स्थान हैं जहाँ मवेशियों के झुंड और भेड़ों और बकरियों के झुंड घास चर सकते हैं। हर नगर की चारों ओर की शहरपनाह से बाहर की ओर नापने पर चरागाह की भूमि 1,000 हाथ, अर्थात लगभग 1,500 फुट तक फैली होनी थी। प्राचीन समय में लोग अक्सर अपने शहरों के चारों ओर पत्थर की दीवारें बनाते थे ताकि निवासियों को शत्रु के आक्रमण से बचाया जा सके। एक हाथ लगभग एक वयस्क पुरुष की बाँह की लंबाई के बराबर होता है, जो कोहनी से लेकर बीच की उंगली की नोक तक होती है।</w:t>
      </w:r>
    </w:p>
    <w:p>
      <w:pPr/>
      <w:r>
        <w:rPr>
          <w:lang w:val="hi_IN" w:bidi="hi_IN"/>
        </w:rPr>
      </w:r>
      <w:r>
        <w:rPr>
          <w:lang w:val="hi_IN" w:bidi="hi_IN"/>
        </w:rPr>
        <w:t>यहोवा चरागाह की भूमि के आकार के लिए मूसा को सटीक माप बताता है। यह दिखाता है कि यहोवा ने लेवी परिवारों के लिए पर्याप्त प्रावधान की सावधानी से योजना बनाई थी। इस्राएलियों को शहरों के चारों ओर की चारागाह को मापने में सावधान रहना चाहिए। इस्राएलियों को यह सुनिश्चित करना चाहिए कि लेवियों को वह सटीक क्षेत्र प्राप्त होगा जो यहोवा ने उनके लिए निर्धारित किया है। इस्राएली शहरों के बाहर से लेकर हर दिशा में 2,000 हाथ का मापकर उन्हें नगरों के लिए चराई के क्षेत्र के रूप में चिह्नित करेंगे और उन्हें केंद्र में रखेंगे।</w:t>
      </w:r>
    </w:p>
    <w:p>
      <w:pPr/>
      <w:r>
        <w:rPr>
          <w:lang w:val="hi_IN" w:bidi="hi_IN"/>
        </w:rPr>
      </w:r>
      <w:r>
        <w:rPr>
          <w:lang w:val="hi_IN" w:bidi="hi_IN"/>
        </w:rPr>
        <w:t>इस्राएलियों को कुल 48 शहर और उनके आसपास के चराई के क्षेत्र लेवियों को देने होंगे। इन 48 शहरों में से छह इस्राएल के विशेष शहर होंगे। यहोवा उन्हें "शरण या सुरक्षा के शहर" कहता है। शरण शहर सुरक्षा के स्थान हैं जहाँ कोई हत्यारा, या जिसने किसी को मार डाला है, वह भाग सकता है। हम अगले भाग से जानते हैं कि वहाँ जाने के बाद, हत्यारा सार्वजनिक मुकदमे की प्रतीक्षा करेगा ताकि यह तय किया जा सके कि वह हत्या जानबूझकर की गई थी या दुर्घटना।</w:t>
      </w:r>
    </w:p>
    <w:p>
      <w:pPr/>
      <w:r>
        <w:rPr>
          <w:lang w:val="hi_IN" w:bidi="hi_IN"/>
        </w:rPr>
      </w:r>
      <w:r>
        <w:rPr>
          <w:lang w:val="hi_IN" w:bidi="hi_IN"/>
        </w:rPr>
        <w:t>यहाँ रुकें और समूह में इस प्रश्न पर चर्चा करें: आपके समाज में किन लोगों को शरण या सुरक्षा की आवश्यकता होती है? जब वे शरण माँगते हैं तो वे कहाँ जाते हैं? इस ऑडियो को यहाँ रोकें।</w:t>
      </w:r>
    </w:p>
    <w:p>
      <w:pPr/>
      <w:r>
        <w:rPr>
          <w:lang w:val="hi_IN" w:bidi="hi_IN"/>
        </w:rPr>
      </w:r>
      <w:r>
        <w:rPr>
          <w:lang w:val="hi_IN" w:bidi="hi_IN"/>
        </w:rPr>
        <w:t>यहाँ रुकें और समूह में इस प्रश्न पर चर्चा करें: आपकी संस्कृति में जो व्यक्ति किसी दूसरे व्यक्ति को मार डालता है, उसके साथ क्या होता है? आपके समुदाय के अगुवे सुनवाई कहाँ करते हैं? इस ऑडियो को यहाँ रोकें।</w:t>
      </w:r>
    </w:p>
    <w:p>
      <w:pPr/>
      <w:r>
        <w:rPr>
          <w:lang w:val="hi_IN" w:bidi="hi_IN"/>
        </w:rPr>
      </w:r>
      <w:r>
        <w:rPr>
          <w:lang w:val="hi_IN" w:bidi="hi_IN"/>
        </w:rPr>
        <w:t>इस्राएल के प्रत्येक गोत्र को अपनी भूमि के आकार के अनुसार शहरों की संख्या देनी है। बड़े गोत्रों को अधिक नगर देने हैं, और छोटे गोत्रों को कम नगर देने हैं।</w:t>
      </w:r>
      <w:r>
        <w:rPr>
          <w:lang w:val="hi_IN" w:bidi="hi_IN"/>
        </w:rPr>
      </w:r>
    </w:p>
    <w:p>
      <w:pPr>
        <w:pStyle w:val="Heading3"/>
      </w:pPr>
      <w:r>
        <w:rPr>
          <w:lang w:val="hi_IN" w:bidi="hi_IN"/>
        </w:rPr>
        <w:t>घटनाओं को समझाना</w:t>
      </w:r>
    </w:p>
    <w:p>
      <w:pPr/>
      <w:r>
        <w:rPr>
          <w:lang w:val="hi_IN" w:bidi="hi_IN"/>
        </w:rPr>
      </w:r>
      <w:r>
        <w:rPr>
          <w:lang w:val="hi_IN" w:bidi="hi_IN"/>
        </w:rPr>
        <w:t>गिनती 35:1–8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इस्राएलियों को निर्देश दे कि यहोवा ने जो देश उन्हें दिया है, उसमें से वे लेवियों के रहने के लिए कुछ शहर दें, और उन शहरों के चारों ओर चरागाह की भूमि भी दें, ताकि लेवी अपने पशुओं और दूसरे मवेशियों को वहाँ चरा सकें।</w:t>
      </w:r>
    </w:p>
    <w:p>
      <w:pPr/>
      <w:r>
        <w:rPr>
          <w:lang w:val="hi_IN" w:bidi="hi_IN"/>
        </w:rPr>
      </w:r>
      <w:r>
        <w:rPr>
          <w:b/>
          <w:lang w:val="hi_IN" w:bidi="hi_IN"/>
        </w:rPr>
        <w:t>दूसरे दृश्य में:</w:t>
      </w:r>
      <w:r>
        <w:rPr>
          <w:lang w:val="hi_IN" w:bidi="hi_IN"/>
        </w:rPr>
        <w:t xml:space="preserve"> यहोवा मूसा से कहता है कि वह इस्राएल के लोगों को निर्देश दे कि वे कुल 48 शहर लेवियों को सौंपें। यहोवा विशेष रूप से बताता है कि 6 शहर शरण शहर होंगे जहाँ हत्यारे भाग सकेंगे। बड़े गोत्रों को अधिक देना था और छोटे गोत्रों को कम देना था। हर गोत्र को अपनी विरासत में मिलनेवाली भूमि के आकार के अनुसार देना था।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लेवीयों का गोत्र</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मूसा से यह कहकर शुरू करता है, "इस्राएल के लोगों को आज्ञा दे...." यह दिखाता है कि यहोवा इस्राएलियों को महत्वपूर्ण निर्देश देने वाला है ताकि वे उनका पालन कर सकें। इस्राएलियों से कहा जाता है कि वे अपनी "संपत्ति की विरासत" में से कुछ लेवियों को दे दें। इसका अर्थ उस भूमि से है जो इस्राएली कनान में बसने के बाद विरासत में पाने वाले थे, और उस भूमि से भी है जो गाद, रूबेन और मनश्शे के आधे गोत्र को यरदन नदी के दूसरी ओर मिल चुकी थी। आपका बाइबल का संस्करण केवल यह कह सकता है कि उन्हें अपनी कुछ "संपत्ति" देना चाहिए।</w:t>
      </w:r>
    </w:p>
    <w:p>
      <w:pPr/>
      <w:r>
        <w:rPr>
          <w:lang w:val="hi_IN" w:bidi="hi_IN"/>
        </w:rPr>
      </w:r>
      <w:r>
        <w:rPr>
          <w:lang w:val="hi_IN" w:bidi="hi_IN"/>
        </w:rPr>
        <w:t xml:space="preserve">इस्राएलियों को लेवियों को रहने के लिए शहरों या नगरों को देना है। इसके अतिरिक्त, इस्राएलियों को लेवियों के गाय-बैलों और भेड़-बकरियों के लिए शहरों के चारों ओर चरागाह की भूमि भी देनी थी। पाठ में कहा गया है कि चरागाह की भूमि शहरपनाह से हर दिशा में 1,000 हाथ तक फैली होनी चाहिए। </w:t>
      </w:r>
    </w:p>
    <w:p>
      <w:pPr/>
      <w:r>
        <w:rPr>
          <w:lang w:val="hi_IN" w:bidi="hi_IN"/>
        </w:rPr>
      </w:r>
      <w:r>
        <w:rPr>
          <w:lang w:val="hi_IN" w:bidi="hi_IN"/>
        </w:rPr>
        <w:t xml:space="preserve">फिर यहोवा मूसा को निर्देश देता है कि वह इस्राएलियों को आज्ञा दे कि वे शहर के बाहर से चरागाह की भूमि नापें: पूर्व की ओर 2,000 हाथ, दक्षिण की ओर 2,000 हाथ, पश्चिम की ओर 2,000 हाथ और उत्तर की ओर 2,000 हाथ, और शहर बीच में हो। </w:t>
      </w:r>
    </w:p>
    <w:p>
      <w:pPr/>
      <w:r>
        <w:rPr>
          <w:lang w:val="hi_IN" w:bidi="hi_IN"/>
        </w:rPr>
      </w:r>
      <w:r>
        <w:rPr>
          <w:lang w:val="hi_IN" w:bidi="hi_IN"/>
        </w:rPr>
        <w:t>यहाँ रुकें और समूह में चर्चा करें: जब आप इस तरह के दिशाओं के बारे में बात करते हैं, तो आप पहले कौन-सी दिशा कहते हैं? आप किसी भूमि के प्रत्येक भाग की दिशा का वर्णन कैसे करते हैं? इस ऑडियो को यहाँ रोकें।</w:t>
      </w:r>
    </w:p>
    <w:p>
      <w:pPr/>
      <w:r>
        <w:rPr>
          <w:lang w:val="hi_IN" w:bidi="hi_IN"/>
        </w:rPr>
      </w:r>
      <w:r>
        <w:rPr>
          <w:lang w:val="hi_IN" w:bidi="hi_IN"/>
        </w:rPr>
        <w:t>ये दोनों माप अलग-अलग प्रतीत होते हैं। हम नहीं जानते कि 2,000 हाथ के माप का अर्थ यह है कि चरागाह की भूमि की लंबाई और चौड़ाई 2,000 हाथ थी, और इसके अतिरिक्त शहर बीच में स्थित था। या संभव है कि चरागाह की भूमि की बाहरी सीमा हर दिशा में 2,000 हाथ चौड़ी रही हो। या 2,000 हाथ के क्षेत्र में 1,000 हाथ का एक छोटा चरागाह भी शामिल रहा हो। यद्यपि ये माप अलग-अलग प्रतीत होते हैं, फिर भी यहाँ यह बात महत्वपूर्ण है कि यहोवा लोगों के एक विशेष समूह, अर्थात लेवियों, के लिए एक निश्चित क्षेत्र निर्धारित कर रहा है। यहोवा यह सुनिश्चित कर रहा है कि लेवियों के पास वह सब कुछ हो जिसकी उन्हें इस्राएल के गोत्रों के बीच रहकर और सेवा करने के लिए यहोवा की योजना को पूरा करने हेतु आवश्यकता होगी।</w:t>
      </w:r>
    </w:p>
    <w:p>
      <w:pPr/>
      <w:r>
        <w:rPr>
          <w:lang w:val="hi_IN" w:bidi="hi_IN"/>
        </w:rPr>
      </w:r>
      <w:r>
        <w:rPr>
          <w:lang w:val="hi_IN" w:bidi="hi_IN"/>
        </w:rPr>
        <w:t xml:space="preserve">यहाँ रुकें और नगरों और उनके </w:t>
      </w:r>
      <w:r>
        <w:rPr>
          <w:b/>
          <w:lang w:val="hi_IN" w:bidi="hi_IN"/>
        </w:rPr>
        <w:t>चराई के क्षेत्रों की संभावित रूपरेखा</w:t>
      </w:r>
      <w:r>
        <w:rPr>
          <w:lang w:val="hi_IN" w:bidi="hi_IN"/>
        </w:rPr>
        <w:t xml:space="preserve"> का चित्र देखें। इस ऑडियो को यहाँ रोकें।</w:t>
      </w:r>
    </w:p>
    <w:p>
      <w:pPr/>
      <w:r>
        <w:rPr>
          <w:lang w:val="hi_IN" w:bidi="hi_IN"/>
        </w:rPr>
      </w:r>
      <w:r>
        <w:rPr>
          <w:lang w:val="hi_IN" w:bidi="hi_IN"/>
        </w:rPr>
        <w:t>दूसरे दृश्य में, यहोवा मूसा से कहता है कि इस्राएलियों को कुल 48 शहर लेवियों को देने होंगे। यहोवा यह नहीं बताता कि वे नगर कहाँ होने चाहिए या प्रत्येक गोत्र को कितने नगर देने चाहिए। यहोवा कहता है कि प्रत्येक गोत्र को अपनी भूमि के आकार के अनुसार देना है। अर्थात जिन गोत्रों के पास अधिक भूमि है, उन्हें लेवियों को अधिक शहर और चरागाह की भूमि देनी है, और जिन गोत्रों के पास कम भूमि है, उन्हें कम शहर और चरागाह की भूमि देनी है।</w:t>
      </w:r>
    </w:p>
    <w:p>
      <w:pPr/>
      <w:r>
        <w:rPr>
          <w:lang w:val="hi_IN" w:bidi="hi_IN"/>
        </w:rPr>
      </w:r>
      <w:r>
        <w:rPr>
          <w:lang w:val="hi_IN" w:bidi="hi_IN"/>
        </w:rPr>
        <w:t>यहोवा चाहता है कि इस्राएली 48 में से 6 को “शरण के शहर” के रूप में चुनें, जहाँ कोई भी हत्यारा भाग सके। हत्यारा वह व्यक्ति होता है जिसने किसी दूसरे व्यक्ति को गलती से या जानबूझकर मार डाला है। यहोवा शरण के शहरों के स्थानों को स्पष्ट नहीं करता है, परन्तु शायद इस्राएलियों को उन्हें पूरे देश में समान रूप से फैलाना होगा ताकि कोई भी हत्यारा बच निकलकर उसके पास के किसी स्थान पर जा सकें। यदि हत्यारा इन शरण शहरों में से किसी एक में जाएगा, तो वह सुरक्षा पाएगा।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35:1–8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लेवीयों का गोत्र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पहले दृश्य में यहोवा मूसा से कहता है कि वह इस्राएलियों को आज्ञा दे कि यहोवा जो देश उन्हें देने वाला है, उसमें से वे कुछ भूमि लेवी गोत्र को दें। यह भूमि लेवियों के रहने के लिए होगी। उस भूमि में उनके मवेशियों और अन्य पशुओं के लिए चारागाह भी शामिल होगी। चरागाह की भूमि शहरपनाह से उत्तर, पूर्व, दक्षिण और पश्चिम की ओर 2,000 हाथ तक होनी थी।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pStyle w:val="ListBullet"/>
        <w:spacing w:line="240" w:lineRule="auto"/>
        <w:ind w:left="720"/>
      </w:pPr>
      <w:r>
        <w:rPr>
          <w:lang w:val="hi_IN" w:bidi="hi_IN"/>
        </w:rPr>
      </w:r>
      <w:r>
        <w:rPr>
          <w:lang w:val="hi_IN" w:bidi="hi_IN"/>
        </w:rPr>
        <w:t>मैंने लेवियों को अपने लिए विशेष काम करने के लिए चुना है। मैं नहीं चाहता कि वे एक ही क्षेत्र में रहें, जैसे अन्य गोत्र । मैं चाहता हूँ कि वे अन्य सभी गोत्रों के बीच फैल जाएँ और रहें ताकि वे यह विशेष काम कर सकें; या</w:t>
      </w:r>
    </w:p>
    <w:p>
      <w:pPr>
        <w:pStyle w:val="ListBullet"/>
        <w:spacing w:line="240" w:lineRule="auto"/>
        <w:ind w:left="720"/>
      </w:pPr>
      <w:r>
        <w:rPr>
          <w:lang w:val="hi_IN" w:bidi="hi_IN"/>
        </w:rPr>
      </w:r>
      <w:r>
        <w:rPr>
          <w:lang w:val="hi_IN" w:bidi="hi_IN"/>
        </w:rPr>
        <w:t>मैंने लेवियों को देश में कोई विरासत नहीं दी, बल्कि मैं मूसा को ये विशेष निर्देश दे रहा हूँ ताकि यह सुनिश्चित हो सके कि उनके पास वह हो जो उन्हें प्रतिज्ञा किए हुए देश में मेरे लिए जीने और काम करने के लिए आवश्यक है।</w:t>
      </w:r>
    </w:p>
    <w:p>
      <w:pPr/>
      <w:r>
        <w:rPr>
          <w:lang w:val="hi_IN" w:bidi="hi_IN"/>
        </w:rPr>
      </w:r>
      <w:r>
        <w:rPr>
          <w:lang w:val="hi_IN" w:bidi="hi_IN"/>
        </w:rPr>
        <w:t xml:space="preserve">दूसरे दृश्य में, यहोवा मूसा से कहता है कि इस्राएलियों को कुल 48 शहर लेवियों को देने होंगे। इस्राएल इन 6 शहरों को शरण शहर के रूप में चुनेगा, जहाँ एक हत्यारा सुरक्षा के लिए भाग सकता है। जिन गोत्रों को बड़ी विरासत मिलेगी, वे लेवियों को अधिक शहर और भूमि देंगे, और जिन गोत्रों को छोटी विरासत मिलेगी, वे कम शहर और भूमि देंगे।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इस्राएलियों को वह सब कुछ बताने में सावधान रहना चाहिए जो यहोवा ने उन्हें करने की आज्ञा दी है, ताकि वे पूरी तरह से यहोवा की आज्ञा का पालन कर सकें; या</w:t>
      </w:r>
    </w:p>
    <w:p>
      <w:pPr>
        <w:pStyle w:val="ListBullet"/>
        <w:spacing w:line="240" w:lineRule="auto"/>
        <w:ind w:left="720"/>
      </w:pPr>
      <w:r>
        <w:rPr>
          <w:lang w:val="hi_IN" w:bidi="hi_IN"/>
        </w:rPr>
      </w:r>
      <w:r>
        <w:rPr>
          <w:lang w:val="hi_IN" w:bidi="hi_IN"/>
        </w:rPr>
        <w:t>मुझे आशा है कि लेवी देख सकते हैं कि यहोवा ने उनकी आवश्यकताओं की पूर्ति की है।</w:t>
      </w:r>
      <w:r>
        <w:rPr>
          <w:lang w:val="hi_IN" w:bidi="hi_IN"/>
        </w:rPr>
      </w:r>
    </w:p>
    <w:p>
      <w:pPr>
        <w:pStyle w:val="Heading3"/>
      </w:pPr>
      <w:r>
        <w:rPr>
          <w:lang w:val="hi_IN" w:bidi="hi_IN"/>
        </w:rPr>
        <w:t>आवश्यक जानकारी</w:t>
      </w:r>
    </w:p>
    <w:p>
      <w:pPr/>
      <w:r>
        <w:rPr>
          <w:lang w:val="hi_IN" w:bidi="hi_IN"/>
        </w:rPr>
      </w:r>
      <w:r>
        <w:rPr>
          <w:lang w:val="hi_IN" w:bidi="hi_IN"/>
        </w:rPr>
        <w:t>गिनती 35:1–8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यरीहो के </w:t>
      </w:r>
      <w:r>
        <w:rPr>
          <w:b/>
          <w:lang w:val="hi_IN" w:bidi="hi_IN"/>
        </w:rPr>
        <w:t>यरदन नदी</w:t>
      </w:r>
      <w:r>
        <w:rPr>
          <w:lang w:val="hi_IN" w:bidi="hi_IN"/>
        </w:rPr>
        <w:t xml:space="preserve"> के पास मोआब के मैदानों में मूसा से बात की। यहोवा परमेश्वर का व्यक्तिगत नाम है। यहोवा और यरदन नदी के लिए उसी शब्द का उपयोग करें जिसका उपयोग आपने पहले किया है, और याद रखें कि </w:t>
      </w:r>
      <w:r>
        <w:rPr>
          <w:b/>
          <w:lang w:val="hi_IN" w:bidi="hi_IN"/>
        </w:rPr>
        <w:t>यहोवा</w:t>
      </w:r>
      <w:r>
        <w:rPr>
          <w:lang w:val="hi_IN" w:bidi="hi_IN"/>
        </w:rPr>
        <w:t xml:space="preserve"> और </w:t>
      </w:r>
      <w:r>
        <w:rPr>
          <w:lang w:val="hi_IN" w:bidi="hi_IN"/>
        </w:rPr>
        <w:t>यरदन नदी</w:t>
      </w:r>
      <w:r>
        <w:rPr>
          <w:lang w:val="hi_IN" w:bidi="hi_IN"/>
        </w:rPr>
        <w:t xml:space="preserve"> मुख्य शब्दावली में है। मोआब का मैदान समतल और उपजाऊ भूमि का एक भाग है, जो लगभग 5 से 6 मील चौड़ा है। मोआब का मैदान यरदन नदी के पूर्व में है, जो मृत सागर के थोड़ा उत्तर में है, और यरीहो नामक एक प्राचीन कनानी नगर के सामने है।</w:t>
      </w:r>
    </w:p>
    <w:p>
      <w:pPr/>
      <w:r>
        <w:rPr>
          <w:lang w:val="hi_IN" w:bidi="hi_IN"/>
        </w:rPr>
      </w:r>
      <w:r>
        <w:rPr>
          <w:lang w:val="hi_IN" w:bidi="hi_IN"/>
        </w:rPr>
        <w:t>यहोवा मूसा को आज्ञा देता है कि वह इस्राएल के गोत्रों को आदेश दे कि वे लेवियों को रहने के लिए नगर या नगरियाँ और उनके पशुओं तथा अन्य जानवरों को रखने के लिए चराई का क्षेत्र दें। चराई वे स्थान होता है जो घास या अन्य पौधों से ढके होते हैं, जहाँ पशु चारा खाते हैं। ये नगर मध्यम आकार की बस्तियाँ हैं जहाँ लोग रहते हैं, जो राजधानी नगर से छोटे लेकिन छोटे गाँव से बड़े होते हैं।</w:t>
      </w:r>
    </w:p>
    <w:p>
      <w:pPr/>
      <w:r>
        <w:rPr>
          <w:lang w:val="hi_IN" w:bidi="hi_IN"/>
        </w:rPr>
      </w:r>
      <w:r>
        <w:rPr>
          <w:lang w:val="hi_IN" w:bidi="hi_IN"/>
        </w:rPr>
        <w:t xml:space="preserve">यहाँ रुकें और समूह के रूप में </w:t>
      </w:r>
      <w:r>
        <w:rPr>
          <w:lang w:val="hi_IN" w:bidi="hi_IN"/>
        </w:rPr>
        <w:t>चराई के क्षेत्रों में मवेशियों के झुंडों</w:t>
      </w:r>
      <w:r>
        <w:rPr>
          <w:lang w:val="hi_IN" w:bidi="hi_IN"/>
        </w:rPr>
        <w:t xml:space="preserve"> की तस्वीर देखें। इसके बाद समूह में चर्चा करें कि आप चराई के क्षेत्रों और नगरों के लिए किस शब्द या वाक्यांश का उपयोग करेंगे। इस ऑडियो को यहाँ रोकें।</w:t>
      </w:r>
    </w:p>
    <w:p>
      <w:pPr/>
      <w:r>
        <w:rPr>
          <w:lang w:val="hi_IN" w:bidi="hi_IN"/>
        </w:rPr>
      </w:r>
      <w:r>
        <w:rPr>
          <w:lang w:val="hi_IN" w:bidi="hi_IN"/>
        </w:rPr>
        <w:t xml:space="preserve">नगरों की चराई नगर की शहरपनाह से 1,000 </w:t>
      </w:r>
      <w:r>
        <w:rPr>
          <w:b/>
          <w:lang w:val="hi_IN" w:bidi="hi_IN"/>
        </w:rPr>
        <w:t>हाथ</w:t>
      </w:r>
      <w:r>
        <w:rPr>
          <w:lang w:val="hi_IN" w:bidi="hi_IN"/>
        </w:rPr>
        <w:t xml:space="preserve"> तक फैली होंगी। एक हाथ वह दूरी है जो किसी वयस्क पुरुष की कोहनी से लेकर उसकी मध्यमा उँगली के सिरे तक होती है। हाथ के लिए उसी शब्द का उपयोग करें जिसका उपयोग आपने पिछले भागों में किया है। </w:t>
      </w:r>
      <w:r>
        <w:rPr>
          <w:b/>
          <w:lang w:val="hi_IN" w:bidi="hi_IN"/>
        </w:rPr>
        <w:t>हाथ</w:t>
      </w:r>
      <w:r>
        <w:rPr>
          <w:lang w:val="hi_IN" w:bidi="hi_IN"/>
        </w:rPr>
        <w:t xml:space="preserve"> के बारे में अधिक जानकारी के लिए, मुख्य शब्दावली देखें। शहरपनाह एक मोटी और मजबूत दीवार होती है, जो किसी नगर को चारों ओर से घेरती है और जिसका उद्देश्य शत्रुओं के आक्रमण से नगर के लोगों की रक्षा करना होता है। इस संस्कृति में, लोग पत्थरों और मिट्टी से बनाई गई ईंटों से शहरपनाह बनाते थे।</w:t>
      </w:r>
    </w:p>
    <w:p>
      <w:pPr/>
      <w:r>
        <w:rPr>
          <w:lang w:val="hi_IN" w:bidi="hi_IN"/>
        </w:rPr>
      </w:r>
      <w:r>
        <w:rPr>
          <w:lang w:val="hi_IN" w:bidi="hi_IN"/>
        </w:rPr>
        <w:t xml:space="preserve">यहाँ रुकें और एक समूह के रूप में किसी </w:t>
      </w:r>
      <w:r>
        <w:rPr>
          <w:lang w:val="hi_IN" w:bidi="hi_IN"/>
        </w:rPr>
        <w:t>प्राचीन शहरपनाह वाले नगर</w:t>
      </w:r>
      <w:r>
        <w:rPr>
          <w:lang w:val="hi_IN" w:bidi="hi_IN"/>
        </w:rPr>
        <w:t xml:space="preserve"> का उदाहरण देखें। फिर समूह के रूप में चर्चा करें कि आप </w:t>
      </w:r>
      <w:r>
        <w:rPr>
          <w:b/>
          <w:lang w:val="hi_IN" w:bidi="hi_IN"/>
        </w:rPr>
        <w:t>शहरपनाह</w:t>
      </w:r>
      <w:r>
        <w:rPr>
          <w:lang w:val="hi_IN" w:bidi="hi_IN"/>
        </w:rPr>
        <w:t xml:space="preserve"> के लिए कौन-सा शब्द या वाक्यांश प्रयोग करेंगे। इस ऑडियो को यहाँ रोकें।</w:t>
      </w:r>
    </w:p>
    <w:p>
      <w:pPr/>
      <w:r>
        <w:rPr>
          <w:lang w:val="hi_IN" w:bidi="hi_IN"/>
        </w:rPr>
      </w:r>
      <w:r>
        <w:rPr>
          <w:lang w:val="hi_IN" w:bidi="hi_IN"/>
        </w:rPr>
        <w:t xml:space="preserve">यहोवा इस्राएल के लोगों को निर्देश देता है कि वे लेवियों को उनके चराई सहित कुल 48 शहर दें। यहोवा कहता है कि उन 48 नगरों में से 6 शहर </w:t>
      </w:r>
      <w:r>
        <w:rPr>
          <w:b/>
          <w:lang w:val="hi_IN" w:bidi="hi_IN"/>
        </w:rPr>
        <w:t>शरण शहर</w:t>
      </w:r>
      <w:r>
        <w:rPr>
          <w:lang w:val="hi_IN" w:bidi="hi_IN"/>
        </w:rPr>
        <w:t xml:space="preserve"> बनाए जाएँ, जहाँ </w:t>
      </w:r>
      <w:r>
        <w:rPr>
          <w:b/>
          <w:lang w:val="hi_IN" w:bidi="hi_IN"/>
        </w:rPr>
        <w:t>मनुष्य की हत्या</w:t>
      </w:r>
      <w:r>
        <w:rPr>
          <w:lang w:val="hi_IN" w:bidi="hi_IN"/>
        </w:rPr>
        <w:t xml:space="preserve"> करने वाला भागकर जा सके। शरण नगर एक सुरक्षा का स्थान था जहाँ कोई भी व्यक्ति जिसने अनजाने में किसी दूसरे व्यक्ति को मार डाला हो, वह उस व्यक्ति से बचने के लिए जा सकता था जो उसे अन्यायपूर्वक दण्ड देना चाहता था, क्योंकि उसने किसी व्यक्ति को मार डाला था। हत्यारा उस व्यक्ति को दर्शाता है जिसने किसी दूसरे व्यक्ति को गलती से या जानबूझकर मार डाला है। यदि न्यायी यह पाए कि मनुष्य की हत्या करने वाला किसी को जानबूझकर मारने का दोषी है, तो बाद में उसे हत्यारा ठहराया जाएगा। एक हत्यारा शरण नगर में नहीं रह सकता था।</w:t>
      </w:r>
    </w:p>
    <w:p>
      <w:pPr/>
      <w:r>
        <w:rPr>
          <w:lang w:val="hi_IN" w:bidi="hi_IN"/>
        </w:rPr>
      </w:r>
      <w:r>
        <w:rPr>
          <w:lang w:val="hi_IN" w:bidi="hi_IN"/>
        </w:rPr>
        <w:t xml:space="preserve">यहाँ रुकें और समूह में चर्चा करें कि आप </w:t>
      </w:r>
      <w:r>
        <w:rPr>
          <w:b/>
          <w:lang w:val="hi_IN" w:bidi="hi_IN"/>
        </w:rPr>
        <w:t>शरण शहरों</w:t>
      </w:r>
      <w:r>
        <w:rPr>
          <w:lang w:val="hi_IN" w:bidi="hi_IN"/>
        </w:rPr>
        <w:t xml:space="preserve"> और </w:t>
      </w:r>
      <w:r>
        <w:rPr>
          <w:b/>
          <w:lang w:val="hi_IN" w:bidi="hi_IN"/>
        </w:rPr>
        <w:t>हत्यारे</w:t>
      </w:r>
      <w:r>
        <w:rPr>
          <w:lang w:val="hi_IN" w:bidi="hi_IN"/>
        </w:rPr>
        <w:t xml:space="preserve"> के लिए किस शब्द या वाक्यांश का उपयोग करेंगे। इस ऑडियो को यहाँ रोकें।</w:t>
      </w:r>
    </w:p>
    <w:p>
      <w:pPr/>
      <w:r>
        <w:rPr>
          <w:lang w:val="hi_IN" w:bidi="hi_IN"/>
        </w:rPr>
      </w:r>
      <w:r>
        <w:rPr>
          <w:lang w:val="hi_IN" w:bidi="hi_IN"/>
        </w:rPr>
        <w:t>इस्राएल के गोत्रों को लेवियों को उतनी भूमि देनी थी जो उस भूमि के अनुपात में हो जिसे यहोवा उन्हें प्रतिज्ञा किए हुए देश कनान में प्रवेश करके अधिकार में लेने के बाद विरासत के रूप में देगा। यहोवा ने बड़े गोत्रों को छोटे गोत्रों की तुलना में अधिक भूमि दी। इसलिए, बड़े गोत्रों को लेवियों को छोटे गोत्रों की तुलना में अधिक भूमि देनी पड़ी। विरासत वह चीज़ है जो किसी व्यक्ति की मृत्यु के बाद किसी वारिस को दे दी जाती है। विरासत अक्सर धन या संपत्ति होती है। इस मामले में, इस्राएली कनान देश को विरासत में पाएँगे, जिसे यहोवा ने कई वर्ष पहले अब्राहम के वंशजों को देने की प्रतिज्ञा की थी। विरासत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35:9–29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35:9–29 को सुनें और अपने मन में रखें।</w:t>
      </w:r>
    </w:p>
    <w:p>
      <w:pPr/>
      <w:r>
        <w:rPr>
          <w:lang w:val="hi_IN" w:bidi="hi_IN"/>
        </w:rPr>
      </w:r>
      <w:r>
        <w:rPr>
          <w:lang w:val="hi_IN" w:bidi="hi_IN"/>
        </w:rPr>
        <w:t>यदि सम्भव हो, तो गिनती 35:9–29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35:9–29 का ऑडियो संस्करण सबसे आसानी से समझ में आने वाले अनुवाद में सुनें।</w:t>
      </w:r>
    </w:p>
    <w:p>
      <w:pPr/>
      <w:r>
        <w:rPr>
          <w:lang w:val="hi_IN" w:bidi="hi_IN"/>
        </w:rPr>
      </w:r>
      <w:r>
        <w:rPr>
          <w:lang w:val="hi_IN" w:bidi="hi_IN"/>
        </w:rPr>
        <w:t>पिछले भाग में यहोवा ने इस्राएलियों को निर्देश दिया था कि वे लेवी गोत्र के रहने के लिए उन्हें 48 शहर और उनके चारों ओर की चराई की भूमि दें। उन 48 शहरों में से 6 शहर "शरण शहर" थे, जहाँ वह व्यक्ति सुरक्षित रहने के लिए जा सकता था जिसने अनजाने में किसी मनुष्य को मार डाला हो।</w:t>
      </w:r>
    </w:p>
    <w:p>
      <w:pPr/>
      <w:r>
        <w:rPr>
          <w:lang w:val="hi_IN" w:bidi="hi_IN"/>
        </w:rPr>
      </w:r>
      <w:r>
        <w:rPr>
          <w:lang w:val="hi_IN" w:bidi="hi_IN"/>
        </w:rPr>
        <w:t>इस भाग में यहोवा शरण शहरों का उद्देश्य बताता है और यह भी बताता है कि उनसे किन लोगों को लाभ मिलेगा। यहोवा यह भी विस्तृत निर्देश देता है कि जब कोई हत्यारा किसी शरण शहर में भाग जाता है, तो इस्राएलियों को उसके साथ कैसे व्यवहार करना चाहिए।</w:t>
      </w:r>
    </w:p>
    <w:p>
      <w:pPr/>
      <w:r>
        <w:rPr>
          <w:lang w:val="hi_IN" w:bidi="hi_IN"/>
        </w:rPr>
      </w:r>
      <w:r>
        <w:rPr>
          <w:lang w:val="hi_IN" w:bidi="hi_IN"/>
        </w:rPr>
        <w:t>इस कहानी में इस्राएली शायद अभी भी मोआब के मैदानों में हैं, क्योंकि यहोवा कहता है कि इस्राएलियों को यरदन नदी पार करने और कनान देश में प्रवेश करने के बाद शरण शहरों को चुनना होगा।</w:t>
      </w:r>
    </w:p>
    <w:p>
      <w:pPr/>
      <w:r>
        <w:rPr>
          <w:lang w:val="hi_IN" w:bidi="hi_IN"/>
        </w:rPr>
      </w:r>
      <w:r>
        <w:rPr>
          <w:lang w:val="hi_IN" w:bidi="hi_IN"/>
        </w:rPr>
        <w:t xml:space="preserve">ये शहर उस व्यक्ति के लिए सुरक्षा, अर्थात शरण के स्थान होंगे, ताकि वह मरे हुए व्यक्ति के उस रिश्तेदार से सुरक्षित रह सके जो उसकी मृत्यु का बदला लेना चाहता हो। इस व्यक्ति को बदला लेने वाला कहा जाता है। शरण प्राचीन समय की वह प्रथा थी जिसमें लोग किसी राजा या देवता की सुरक्षा पाने के लिए किसी पवित्र या सुरक्षित स्थान में भागकर जाते थे। आपको निर्गमन की पुस्तक की पिछली कहानी याद होगी, जहाँ यहोवा ने मूसा से कहा था कि वह शरण का एक स्थान प्रदान करेगा, ताकि एक हत्यारा बच सके। शरण के ये शहर निर्गमन में वर्णित वेदी की शरण से अलग हैं, परन्तु सुरक्षा का सिद्धान्त दोनों में एक ही है। </w:t>
      </w:r>
    </w:p>
    <w:p>
      <w:pPr/>
      <w:r>
        <w:rPr>
          <w:lang w:val="hi_IN" w:bidi="hi_IN"/>
        </w:rPr>
      </w:r>
      <w:r>
        <w:rPr>
          <w:lang w:val="hi_IN" w:bidi="hi_IN"/>
        </w:rPr>
        <w:t>मरे हुए व्यक्ति का परिवार अपने परिवार में से किसी एक को चुनता था, जो उस व्यक्ति को दण्ड दे जिसने किसी मनुष्य को मार डाला था। यह उस दुःख और हानि का प्रतिफल माना जाता था जो उस व्यक्ति ने परिवार को पहुँचाई थी। जिस व्यक्ति ने अनजाने में किसी मनुष्य को मार डाला हो, उसे लहू का पलटा लेने वाले से सुरक्षा की आवश्यकता होती थी, क्योंकि वह उसे मारकर दण्ड देना चाहता था। यहोवा नहीं चाहता कि उस हत्यारे का समुदाय के सामने मुकदमा चलाने से पहले बदला लेने वाला उसे मार डाले। इस संस्कृति में, न्याय के लिए सभा के सामने खड़ा होना एक कानूनी प्रक्रिया थी, जिसमें समुदाय के लोग, संभवतः पुरुष अगुवे, इकट्ठे होकर गवाहों की बातें सुनते थे और विवाद में शामिल लोगों के कामों और उनके इरादों का न्याय करते थे। जिस व्यक्ति ने किसी मनुष्य को मार डाला हो, उसके मामले में समुदाय को यह निर्णय करना था कि उसने उस व्यक्ति को जानबूझकर मारा था या वह केवल एक दुर्घटना थी।</w:t>
      </w:r>
    </w:p>
    <w:p>
      <w:pPr/>
      <w:r>
        <w:rPr>
          <w:lang w:val="hi_IN" w:bidi="hi_IN"/>
        </w:rPr>
      </w:r>
      <w:r>
        <w:rPr>
          <w:lang w:val="hi_IN" w:bidi="hi_IN"/>
        </w:rPr>
        <w:t>यहाँ रुकें और समूह में इस प्रश्न पर चर्चा करें: आपके समुदाय के अगुवे किसी ऐसे व्यक्ति के साथ कैसे व्यवहार करते हैं जो गलती से किसी दूसरे व्यक्ति को मार डालता है? आपकी संस्कृति में परीक्षण कैसा दिखता है? इस ऑडियो को यहाँ रोकें।</w:t>
      </w:r>
    </w:p>
    <w:p>
      <w:pPr/>
      <w:r>
        <w:rPr>
          <w:lang w:val="hi_IN" w:bidi="hi_IN"/>
        </w:rPr>
      </w:r>
      <w:r>
        <w:rPr>
          <w:lang w:val="hi_IN" w:bidi="hi_IN"/>
        </w:rPr>
        <w:t>इस्राएलियों को यरदन नदी के दोनों ओर तीन-तीन नगर चुनने थे। यरदन नदी के पूर्व के क्षेत्र को कभी-कभी यरदन-पूर्व कहा जाता है; यह वह स्थान है जहाँ यहोवा ने रूबेन, गाद और मनश्शे के आधे गोत्र को भूमि दी थी। यरदन नदी के पश्चिम में स्थित भूमि को कनान कहा जाता है।</w:t>
      </w:r>
    </w:p>
    <w:p>
      <w:pPr/>
      <w:r>
        <w:rPr>
          <w:lang w:val="hi_IN" w:bidi="hi_IN"/>
        </w:rPr>
      </w:r>
      <w:r>
        <w:rPr>
          <w:lang w:val="hi_IN" w:bidi="hi_IN"/>
        </w:rPr>
        <w:t>बाइबल के विद्वान सोचते हैं कि शायद यहोवा चाहता था कि इस्राएली ऐसे नगरों को वितरित करें ताकि कोई हत्यारा इस्राएल में कहीं से भी आसानी से शरण के स्थान पर पहुँच सके। यहोवा कहता है कि जिसने किसी मनुष्य को मार डाला हो, वह चाहे इस्राएल का मूल निवासी न भी हो, फिर भी वह शरण नगरों में से किसी एक में शरण ले सकता है। इस्राएल के अगुवों को यही नियम उन लोगों पर भी समान रूप से लागू करने थे जो इस्राएल में अस्थायी या स्थायी रूप से रहते थे, और इस्राएल के मूल निवासियों पर भी। यहोवा कहता है कि उन दोनों के साथ समान व्यवहार किया जाना चाहिए। यहोवा उन सभी हत्यारों को सुरक्षा प्रदान करता है जो शरण के किसी शहर में भाग जाते हैं, परन्तु केवल तब तक, जब तक वे समुदाय के सामने न्याय के लिए उपस्थित न हों, जो यह निर्धारित करेगा कि उनका इरादा क्या था।</w:t>
      </w:r>
    </w:p>
    <w:p>
      <w:pPr/>
      <w:r>
        <w:rPr>
          <w:lang w:val="hi_IN" w:bidi="hi_IN"/>
        </w:rPr>
      </w:r>
      <w:r>
        <w:rPr>
          <w:lang w:val="hi_IN" w:bidi="hi_IN"/>
        </w:rPr>
        <w:t>यहाँ रुककर समूह में इस प्रश्न पर चर्चा करें: यदि किसी दूसरे गाँव से आया हुआ व्यक्ति गलती से आपके समुदाय के किसी व्यक्ति की मृत्यु का कारण बन जाए, तो आपके समुदाय के अगुवे उसके साथ कैसा व्यवहार करेंगे? इस ऑडियो को यहाँ रोकें।</w:t>
      </w:r>
    </w:p>
    <w:p>
      <w:pPr/>
      <w:r>
        <w:rPr>
          <w:lang w:val="hi_IN" w:bidi="hi_IN"/>
        </w:rPr>
      </w:r>
      <w:r>
        <w:rPr>
          <w:lang w:val="hi_IN" w:bidi="hi_IN"/>
        </w:rPr>
        <w:t>यहोवा उन मानदंडों की सूची देता है जिनके आधार पर समुदाय को किसी मानवीय हत्यारे के इरादों का न्याय करना चाहिए और हत्यारा, जो गलती से किसी दूसरे व्यक्ति को मार डालता है, और हत्यारा, जो जानबूझकर किसी दूसरे व्यक्ति को मार डालता है, के बीच अंतर निर्धारित करना चाहिए। यहोवा ज़ोर देकर कहता है कि हत्यारे को अवश्य मृत्यु दण्ड दिया जाए। एक हत्यारे को अब शरण शहर में सुरक्षा नहीं मिल सकती। यह उस दंड के सिद्धांत और दण्ड को रेखांकित करता है जिसे यहोवा ने उत्पत्ति की पुस्तक में स्थापित किया था, जब यहोवा ने कहा था कि यदि कोई किसी व्यक्ति को मारता है, तो उस हत्या करने वाले को कोई और मार डालेगा।</w:t>
      </w:r>
    </w:p>
    <w:p>
      <w:pPr/>
      <w:r>
        <w:rPr>
          <w:lang w:val="hi_IN" w:bidi="hi_IN"/>
        </w:rPr>
      </w:r>
      <w:r>
        <w:rPr>
          <w:lang w:val="hi_IN" w:bidi="hi_IN"/>
        </w:rPr>
        <w:t>यहोवा कहता है कि यदि कोई किसी व्यक्ति को या तो भारी धातु की वस्तु से मारता है, या काटने और आकार देने के लिए उपयोग किए जाने वाले पत्थर के औजार, या यहाँ तक कि लकड़ी की वस्तु से मारता है, और इससे वह गिर कर मर जाता है, तो मारनेवाला एक हत्यारा है। किसी दूसरे व्यक्ति को ऐसी वस्तु से मारना जो नुकसान पहुँचाने में सक्षम है और उसे मार डाल सकती है, यह प्रमाण है कि वह व्यक्ति उस व्यक्ति को मारना चाहता था, या उसके दुष्ट इरादे हैं। इस जानकारी से समुदाय यह निर्धारित कर सकता है कि हत्यारे ने जानबूझकर किसी दूसरे व्यक्ति को मार डाला है, और यहोवा कहता है कि हत्यारे को मरना चाहिए।</w:t>
      </w:r>
    </w:p>
    <w:p>
      <w:pPr/>
      <w:r>
        <w:rPr>
          <w:lang w:val="hi_IN" w:bidi="hi_IN"/>
        </w:rPr>
      </w:r>
      <w:r>
        <w:rPr>
          <w:lang w:val="hi_IN" w:bidi="hi_IN"/>
        </w:rPr>
        <w:t>यहाँ रुकें और समूह में इस प्रश्न पर चर्चा करें: आपकी संस्कृति में हत्यारों को क्या सज़ा मिलती है? इस ऑडियो को यहाँ रोकें।</w:t>
      </w:r>
    </w:p>
    <w:p>
      <w:pPr/>
      <w:r>
        <w:rPr>
          <w:lang w:val="hi_IN" w:bidi="hi_IN"/>
        </w:rPr>
      </w:r>
      <w:r>
        <w:rPr>
          <w:lang w:val="hi_IN" w:bidi="hi_IN"/>
        </w:rPr>
        <w:t>यहोवा न्याय करने और हत्यारे को मृत्युदण्ड देने का कार्य मरे हुए व्यक्ति के बदला लेने वाले को सौंप देता है। इस संस्कृति में, बदला लेने वाले या छुड़ाने वाले के पास कई प्रकार के कार्य होते हैं, जो इस बात पर निर्भर करते हैं कि किसी दूसरे व्यक्ति के कारण परिवार को किस प्रकार की हानि हुई है। जब किसी हत्या का बदला लेने का दायित्व होता है, तब बदला लेने वाले को "लहू का पलटा लेने वाला" कहा जाता है। यदि समुदाय यह निर्णय लेता है कि किसी हत्यारे ने किसी की हत्या की है, तो समुदाय की जिम्मेदारी है कि वह हत्यारे को लहू का बदला लेने वाले को सौंप दे। लहू का बदला लेने वाला हत्यारे को मार डाले।</w:t>
      </w:r>
    </w:p>
    <w:p>
      <w:pPr/>
      <w:r>
        <w:rPr>
          <w:lang w:val="hi_IN" w:bidi="hi_IN"/>
        </w:rPr>
      </w:r>
      <w:r>
        <w:rPr>
          <w:lang w:val="hi_IN" w:bidi="hi_IN"/>
        </w:rPr>
        <w:t>यदि समुदाय यह निर्णय करे कि जिस व्यक्ति ने मनुष्य को मार डाला और जो मर गया उसके बीच पहले से बैर या नफरत थी, तो वही प्रक्रिया लागू होगी। हो सकता है कि नफरत की वजह से हत्यारे ने उस मृत व्यक्ति को धक्का देकर या मारकर, या उस पर कोई चीज़ फेंककर उस पर अप्रत्याशित रूप से हमला करने की योजना बनाई हो। जब कोई किसी दूसरे व्यक्ति को नुकसान पहुँचाने की योजना बनाता है, तो वह योजना इस बात का प्रमाण होती है कि उसके बुरे इरादे थे। यहोवा कहता है कि यह व्यक्ति भी एक हत्यारा है, और लहू का बदला लेने वाले को हत्यारे को मार डालना चाहिए।</w:t>
      </w:r>
    </w:p>
    <w:p>
      <w:pPr/>
      <w:r>
        <w:rPr>
          <w:lang w:val="hi_IN" w:bidi="hi_IN"/>
        </w:rPr>
      </w:r>
      <w:r>
        <w:rPr>
          <w:lang w:val="hi_IN" w:bidi="hi_IN"/>
        </w:rPr>
        <w:t>यहाँ रुकें और समूह में इस प्रश्न पर चर्चा करें: आपकी संस्कृति में गलत लोगों को दण्ड देने के लिए कौन जिम्मेदार है? क्या यह समुदाय के अगुवों की जिम्मेदारी है, या पीड़ित के परिवार की जिम्मेदारी है? इस ऑडियो को यहाँ रोकें।</w:t>
      </w:r>
    </w:p>
    <w:p>
      <w:pPr/>
      <w:r>
        <w:rPr>
          <w:lang w:val="hi_IN" w:bidi="hi_IN"/>
        </w:rPr>
      </w:r>
      <w:r>
        <w:rPr>
          <w:lang w:val="hi_IN" w:bidi="hi_IN"/>
        </w:rPr>
        <w:t>हालाँकि, यहोवा समुदाय को निर्देश देता है कि यदि हत्यारा अनजाने में मृत्यु का कारण बनता है, तो वह उसे लहू का बदला लेने वाले से बचाए। यह उस स्थिति में लागू होगा जब किसी व्यक्ति ने बिना पहले से बैर प्रकट किए किसी दूसरे व्यक्ति को धक्का दिया हो और उससे उसकी मृत्यु हो गई हो। यह उस समय भी लागू होगा जब हत्यारा गलती से किसी ऐसे व्यक्ति पर एक बड़ा पत्थर फेंक देता है जो उसका शत्रु नहीं है। यदि हत्यारे ने किसी ऐसे हथियार का उपयोग नहीं किया जो किसी को मार सकता है, और यदि उसने पिछली शत्रुता का प्रमाण नहीं दिखाया, तो समुदाय को उस हत्यारे के पक्ष में निर्णय लेना चाहिए। यहोवा कहता है कि उन्हें हत्यारे को सुरक्षित रूप से शरण शहर में वापस ले जाना चाहिए। यह दिखाता है कि समुदाय ने शायद शहर के फाटकों पर मुकदमा चलाया था, जो शरण शहर के ठीक बाहर थे।</w:t>
      </w:r>
    </w:p>
    <w:p>
      <w:pPr/>
      <w:r>
        <w:rPr>
          <w:lang w:val="hi_IN" w:bidi="hi_IN"/>
        </w:rPr>
      </w:r>
      <w:r>
        <w:rPr>
          <w:lang w:val="hi_IN" w:bidi="hi_IN"/>
        </w:rPr>
        <w:t>यदि हत्यारा किसी दुर्घटना या अनजाने में मृत्यु का कारण बनता है, तो यहोवा कहता है कि हत्यारे का जीवन उस मृत्यु के भुगतान के रूप में नहीं लिया जाएगा। यहोवा इस बात पर जोर देता है कि समुदाय को हत्यारे के जीवन की रक्षा करनी चाहिए। संभवतः इसका उद्देश्य इस्राएल देश में और अधिक हत्या होने से रोकना था। यदि लहू का बदला लेने वाला बदला लेता और हत्यारे को मार डालता, हालाँकि हत्यारा हत्या का दोषी नहीं था, तो लहू का बदला लेने वाला स्वयं हत्या का दोषी हो जाएगा। फिर लहू का बदला लेने वाले को उस व्यक्ति को मार डालना होगा।</w:t>
      </w:r>
    </w:p>
    <w:p>
      <w:pPr/>
      <w:r>
        <w:rPr>
          <w:lang w:val="hi_IN" w:bidi="hi_IN"/>
        </w:rPr>
      </w:r>
      <w:r>
        <w:rPr>
          <w:lang w:val="hi_IN" w:bidi="hi_IN"/>
        </w:rPr>
        <w:t>यहाँ रुकें और समूह में इस प्रश्न पर चर्चा करें: यदि आपके समुदाय में किसी से अनजाने में किसी की मृत्यु हो जाए, तो उसकी सुरक्षा कैसे की जाती है? इस ऑडियो को यहाँ रोकें।</w:t>
      </w:r>
    </w:p>
    <w:p>
      <w:pPr/>
      <w:r>
        <w:rPr>
          <w:lang w:val="hi_IN" w:bidi="hi_IN"/>
        </w:rPr>
      </w:r>
      <w:r>
        <w:rPr>
          <w:lang w:val="hi_IN" w:bidi="hi_IN"/>
        </w:rPr>
        <w:t>जिस व्यक्ति ने अनजाने में किसी मनुष्य को मार डाला हो, उसे लहू का पलटा लेने वाले से सुरक्षा मिलती रहे, इसके लिए उसे शरण शहर के भीतर ही रहना था, जब तक कि वह महायाजक, जिसका पवित्र तेल से अभिषेक किया गया था, मर न जाए। याद रखें कि यहोवा ने पहले उत्पत्ति की पुस्तक में कहा था कि यदि कोई व्यक्ति किसी को मारता है, तो उस हत्यारे को कोई और मारेगा। चूंकि हत्यारा अनजाने में हुई मृत्यु का कारण बना, इसलिए यहोवा हत्यारे की ओर से महायाजक की स्वाभाविक मृत्यु को एक प्रतिस्थापन या अदला-बदली के रूप में प्रदान करता है, ताकि हत्यारे को मरने की आवश्यकता न हो। महायाजक एकमात्र व्यक्ति है जिसे पवित्र तेल का अभिषेक प्राप्त होता है। यह अभिषेक महायाजक को अन्य सभी लोगों से अलग करता है ताकि वह एक विशेष तरीके से यहोवा की सेवा कर सके। केवल महायाजक की मृत्यु ही उस हत्या करने वाले को छुड़ा सकती थी, या उसे मुक्त कर सकती थी। कोई और यह नहीं कर सकता था।</w:t>
      </w:r>
    </w:p>
    <w:p>
      <w:pPr/>
      <w:r>
        <w:rPr>
          <w:lang w:val="hi_IN" w:bidi="hi_IN"/>
        </w:rPr>
      </w:r>
      <w:r>
        <w:rPr>
          <w:lang w:val="hi_IN" w:bidi="hi_IN"/>
        </w:rPr>
        <w:t>हालाँकि, यदि हत्यारा कभी महायाजक की मृत्यु से पहले शरण शहर की सीमाओं से परे जाता है, तो हत्यारा लहू का बदला लेने वाले से सारी सुरक्षा खो देगा। इन परिस्थितियों में, यदि वह हत्यारे को ढूँढता है और उसे मार डालता है, तो बदला लेने वाला हत्या का दोषी नहीं होगा, क्योंकि हत्यारे ने हत्यारे की शरण की शर्तों का पालन नहीं किया।</w:t>
      </w:r>
    </w:p>
    <w:p>
      <w:pPr/>
      <w:r>
        <w:rPr>
          <w:lang w:val="hi_IN" w:bidi="hi_IN"/>
        </w:rPr>
      </w:r>
      <w:r>
        <w:rPr>
          <w:lang w:val="hi_IN" w:bidi="hi_IN"/>
        </w:rPr>
        <w:t>एक बार महायाजक की मृत्यु हो जाने के बाद, हत्यारा अपनी संपत्ति पर लौटने के लिए स्वतंत्र है, क्योंकि हत्यारे का अपराध समाप्त हो गया है। कोई भी नहीं जानता था कि महायाजक कब मर सकता है, जिसका अर्थ है कि कोई भी नहीं जानता था कि हत्यारे का दण्ड कितने समय तक रहेगा।</w:t>
      </w:r>
    </w:p>
    <w:p>
      <w:pPr/>
      <w:r>
        <w:rPr>
          <w:lang w:val="hi_IN" w:bidi="hi_IN"/>
        </w:rPr>
      </w:r>
      <w:r>
        <w:rPr>
          <w:lang w:val="hi_IN" w:bidi="hi_IN"/>
        </w:rPr>
        <w:t>यहाँ रुकें और समूह में इस प्रश्न पर चर्चा करें: क्या आपकी संस्कृति में ऐसी कोई विशेष परिस्थितियाँ हैं जो कैदियों को रिहा करने की अनुमति देती हैं? यदि सम्भव हो, तो एक कहानी उस समय के बारे में बताएँ जब यह हुआ था। इस ऑडियो को यहाँ रोकें।</w:t>
      </w:r>
    </w:p>
    <w:p>
      <w:pPr/>
      <w:r>
        <w:rPr>
          <w:lang w:val="hi_IN" w:bidi="hi_IN"/>
        </w:rPr>
      </w:r>
      <w:r>
        <w:rPr>
          <w:lang w:val="hi_IN" w:bidi="hi_IN"/>
        </w:rPr>
        <w:t>इस्राएलियों को इन विधियों और नियमों का पालन अपनी आने वाली सभी पीढ़ियों तक, इस्राएल देश में जहाँ कहीं भी वे रहें, करते रहना था।</w:t>
      </w:r>
      <w:r>
        <w:rPr>
          <w:lang w:val="hi_IN" w:bidi="hi_IN"/>
        </w:rPr>
      </w:r>
    </w:p>
    <w:p>
      <w:pPr>
        <w:pStyle w:val="Heading3"/>
      </w:pPr>
      <w:r>
        <w:rPr>
          <w:lang w:val="hi_IN" w:bidi="hi_IN"/>
        </w:rPr>
        <w:t>घटनाओं को समझाना</w:t>
      </w:r>
    </w:p>
    <w:p>
      <w:pPr/>
      <w:r>
        <w:rPr>
          <w:lang w:val="hi_IN" w:bidi="hi_IN"/>
        </w:rPr>
      </w:r>
      <w:r>
        <w:rPr>
          <w:lang w:val="hi_IN" w:bidi="hi_IN"/>
        </w:rPr>
        <w:t>गिनती 35:9–29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को निर्देश देता है कि इस्राएल के लोग उस देश की सीमाओं के भीतर शरण के छह शहर चुनें जो यहोवा इस्राएलियों को देगा। यहोवा कहता है कि यरदन नदी के पूर्व की ओर तीन शहर और पश्चिम की ओर तीन शहर होने चाहिए, ताकि कोई भी व्यक्ति बदला लेने वाले से सुरक्षा के लिए उस शहर में भाग सके।</w:t>
      </w:r>
    </w:p>
    <w:p>
      <w:pPr/>
      <w:r>
        <w:rPr>
          <w:lang w:val="hi_IN" w:bidi="hi_IN"/>
        </w:rPr>
      </w:r>
      <w:r>
        <w:rPr>
          <w:b/>
          <w:lang w:val="hi_IN" w:bidi="hi_IN"/>
        </w:rPr>
        <w:t>दूसरे दृश्य में:</w:t>
      </w:r>
      <w:r>
        <w:rPr>
          <w:lang w:val="hi_IN" w:bidi="hi_IN"/>
        </w:rPr>
        <w:t xml:space="preserve"> यहोवा समुदाय के अगुवों को उस हत्यारे की पहचान करने में सहायता करने के लिए नियम देता है, या उस व्यक्ति को जो जानबूझकर किसी दूसरे व्यक्ति को मारता है। यहोवा हत्या के परिणामों को समझाता है। यहोवा लहू का बदला लेने वाले को हत्यारे को दण्ड देने का कार्य भी सौंपता है।</w:t>
      </w:r>
    </w:p>
    <w:p>
      <w:pPr/>
      <w:r>
        <w:rPr>
          <w:lang w:val="hi_IN" w:bidi="hi_IN"/>
        </w:rPr>
      </w:r>
      <w:r>
        <w:rPr>
          <w:b/>
          <w:lang w:val="hi_IN" w:bidi="hi_IN"/>
        </w:rPr>
        <w:t>तीसरे दृश्य में:</w:t>
      </w:r>
      <w:r>
        <w:rPr>
          <w:lang w:val="hi_IN" w:bidi="hi_IN"/>
        </w:rPr>
        <w:t xml:space="preserve"> यहोवा समुदाय के अगुवों को यह तय करने में सहायता करने के लिए नियम देता है कि कौन अनजाने में हत्या करने वाला है और कौन हत्यारा है। यहोवा समुदाय के अगुवों को आज्ञा देता है कि वे उस व्यक्ति को शरण शहर में वापस ले जाकर उस व्यक्ति को लहू का बदला लेने वाले से बचाएँ। यहोवा कहता है कि हत्यारे को महायाजक की मृत्यु तक शरण शहर में ही रहना चाहिए।</w:t>
      </w:r>
    </w:p>
    <w:p>
      <w:pPr/>
      <w:r>
        <w:rPr>
          <w:lang w:val="hi_IN" w:bidi="hi_IN"/>
        </w:rPr>
      </w:r>
      <w:r>
        <w:rPr>
          <w:b/>
          <w:lang w:val="hi_IN" w:bidi="hi_IN"/>
        </w:rPr>
        <w:t>चौथे दृश्य में:</w:t>
      </w:r>
      <w:r>
        <w:rPr>
          <w:lang w:val="hi_IN" w:bidi="hi_IN"/>
        </w:rPr>
        <w:t xml:space="preserve"> यहोवा उन परिस्थितियों को समझाता है जिनका पालन हत्यारे को लहू का बदला लेने वाले से सुरक्षा पाने के लिए करना चाहिए। यहोवा कहता है कि यदि हत्यारा यहोवा के निर्देशों का पालन करने में असफल रहता है, तो यहोवा लहू का बदला लेने वाले को जवाबदेह नहीं ठहराएगा। महायाजक की मृत्यु के बाद ही उस व्यक्ति को अपनी संपत्ति पर लौटने की अनुमति दी जाती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मरा हुआ व्यक्ति, या पीड़ित</w:t>
      </w:r>
    </w:p>
    <w:p>
      <w:pPr>
        <w:pStyle w:val="ListBullet"/>
        <w:spacing w:line="240" w:lineRule="auto"/>
        <w:ind w:left="720"/>
      </w:pPr>
      <w:r>
        <w:rPr>
          <w:lang w:val="hi_IN" w:bidi="hi_IN"/>
        </w:rPr>
      </w:r>
      <w:r>
        <w:rPr>
          <w:lang w:val="hi_IN" w:bidi="hi_IN"/>
        </w:rPr>
        <w:t>बदला लेने वाला, या लहू का पलटा लेने वाला</w:t>
      </w:r>
    </w:p>
    <w:p>
      <w:pPr>
        <w:pStyle w:val="ListBullet"/>
        <w:spacing w:line="240" w:lineRule="auto"/>
        <w:ind w:left="720"/>
      </w:pPr>
      <w:r>
        <w:rPr>
          <w:lang w:val="hi_IN" w:bidi="hi_IN"/>
        </w:rPr>
      </w:r>
      <w:r>
        <w:rPr>
          <w:lang w:val="hi_IN" w:bidi="hi_IN"/>
        </w:rPr>
        <w:t>प्राचीनों की कलीसिया या सभा</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महायाजक</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दूसरी बार मूसा से उन शरण शहरों के बारे में बात करता है जिन्हें इस्राएलियों को यरदन नदी पार करने और कनान देश में प्रवेश करने के बाद निर्धारित करना चाहिए। यह स्पष्ट नहीं है कि यह कहानी पिछली कहानी की निरंतरता है, या यहोवा ने किसी अलग दिन मूसा से बात की थी। संभव है कि यह कहानी उसी स्थान पर हुई हो, जहाँ पिछली कहानी घटी थी। ऐसा शायद इसलिए है क्योंकि हमें यह बात नहीं सुननी चाहिए कि इस्राएलियों ने फिर से डेरा बदला था। यह भी संभवतः इसलिए है क्योंकि यहोवा उस बात के बारे में बोल रहा है जो भविष्य में होनी है, जब इस्राएली यरदन नदी को पार करके कनान देश में प्रवेश करेंगे।</w:t>
      </w:r>
    </w:p>
    <w:p>
      <w:pPr/>
      <w:r>
        <w:rPr>
          <w:lang w:val="hi_IN" w:bidi="hi_IN"/>
        </w:rPr>
      </w:r>
      <w:r>
        <w:rPr>
          <w:lang w:val="hi_IN" w:bidi="hi_IN"/>
        </w:rPr>
        <w:t>ये छह शहर उन लोगों के लिए स्थान होंगे जो किसी को अनजाने में मार डालते हैं, ताकि वे वहाँ भागकर जाएँ और पलटा लेने वाले से सुरक्षा पा सकें। पलटा लेने वाला मृत व्यक्ति का वह रिश्तेदार है जो उसकी मृत्यु का बदला लेना चाहता है। मृत व्यक्ति का परिवार उसी परिवार में से एक व्यक्ति को बदला लेने वाला नियुक्त करता है। पलटा लेने वाला वह व्यक्ति है जो अपने परिवार के सदस्य की मृत्यु के लिए जिम्मेदार व्यक्ति को दण्ड या सजा देता है। पलटा लेने वाले का उद्देश्य पीड़ित और उसके परिवार की ओर से न्याय करना है। पलटा लेने वाले को ऐसा कठोर दण्ड देना चाहिए जो दोषी व्यक्ति द्वारा किए गए अपराध की तरह ही कठोर दण्ड हो। यह बदला लेने जैसा नहीं है, जो तब होता है जब कोई व्यक्ति गलत काम करने वाले को उचित से भी अधिक कष्ट पहुँचाने के लिए कुछ करता है। जो व्यक्ति बदला लेता है, वह अक्सर ऐसा इसलिए करता है क्योंकि वह क्रोधित महसूस करता है। लेकिन जो व्यक्ति गलत काम का बदला लेता है, वह ऐसा इसलिए करता है क्योंकि यह सही है कि गलत काम करने वाले को उसके कार्यों के लिए दंड मिले। बाइबल का आपका संस्करण यह कह सकता है कि मृत व्यक्ति का रिश्तेदार बदला लेना चाहता है, परन्तु याद रखें कि बदला लेने वाला दोषी व्यक्ति को इसलिए नहीं दण्ड दे रहा है क्योंकि वह क्रोधित है या अन्याय करना चाहता है।</w:t>
      </w:r>
    </w:p>
    <w:p>
      <w:pPr/>
      <w:r>
        <w:rPr>
          <w:lang w:val="hi_IN" w:bidi="hi_IN"/>
        </w:rPr>
      </w:r>
      <w:r>
        <w:rPr>
          <w:lang w:val="hi_IN" w:bidi="hi_IN"/>
        </w:rPr>
        <w:t>यहाँ रुकें और समूह में चर्चा करें कि आप "बदला लेने वाले" के लिए अपनी भाषा के किन शब्दों या वाक्यांशों का उपयोग करेंगे, और आप बदला लेने वाला क्या करता है, उसका वर्णन कैसे करेंगे। इस ऑडियो को यहाँ रोकें।</w:t>
      </w:r>
    </w:p>
    <w:p>
      <w:pPr/>
      <w:r>
        <w:rPr>
          <w:lang w:val="hi_IN" w:bidi="hi_IN"/>
        </w:rPr>
      </w:r>
      <w:r>
        <w:rPr>
          <w:lang w:val="hi_IN" w:bidi="hi_IN"/>
        </w:rPr>
        <w:t>यहोवा स्पष्ट करता है कि शरण शहर केवल मूल इस्राएलियों के लिए नहीं हैं। यहोवा अनजाने में हत्या करने वालों के लिए यह सुरक्षा-व्यवस्था उन गैर-इस्राएलियों के लिए भी उपलब्ध कराता है जो इस्राएल में अस्थायी या स्थायी रूप से रह रहे हैं। बाइबल का आपका संस्करण "अजनबी" या "विदेशी" कह सकता है। ये सभी इस्राएलियों के बीच रहने वाले अलग-अलग तरह के गैर-मूल निवासियों के बारे में हैं।</w:t>
      </w:r>
    </w:p>
    <w:p>
      <w:pPr/>
      <w:r>
        <w:rPr>
          <w:lang w:val="hi_IN" w:bidi="hi_IN"/>
        </w:rPr>
      </w:r>
      <w:r>
        <w:rPr>
          <w:lang w:val="hi_IN" w:bidi="hi_IN"/>
        </w:rPr>
        <w:t>दूसरे दृश्य में, यहोवा समुदाय के अगुवों को बहुत विशेष दिशानिर्देश देता है कि जब हत्यारा उनके सामने खड़ा होता है, तो उनका पालन करना चाहिए। यहोवा उन वस्तुओं की सूची देता है जिन्हें लोग अक्सर दूसरों को मारने के लिए उपयोग करते हैं—भारी धातु की वस्तु, पत्थर का औजार या लकड़ी की वस्तु। ये सभी वस्तुएँ वे वस्तुएँ हैं जिनका उपयोग लोग किसी दूसरे के प्रति शत्रुतापूर्ण होने पर करते हैं। सभी वस्तुएँ स्वभाव से वे हथियार हैं जो किसी को मार सकती हैं। यदि हत्यारा इन चीजों से किसी दूसरे व्यक्ति पर हमला करता है, या उसे मारता है, तो वह नुकसान पहुँचाने का दोषी है। यहोवा कहता है कि वे हत्यारे हैं। हत्यारा उस व्यक्ति से अलग होता है जिसने अनजाने में किसी को मार डाला हो, क्योंकि हत्यारा जानबूझकर किसी को मारता है। अपने अनुवाद में इन दोनों प्रकार के लोगों के लिए अलग-अलग शब्दों का उपयोग करना महत्वपूर्ण है।</w:t>
      </w:r>
    </w:p>
    <w:p>
      <w:pPr/>
      <w:r>
        <w:rPr>
          <w:lang w:val="hi_IN" w:bidi="hi_IN"/>
        </w:rPr>
      </w:r>
      <w:r>
        <w:rPr>
          <w:lang w:val="hi_IN" w:bidi="hi_IN"/>
        </w:rPr>
        <w:t>यहाँ रुकें और समूह में चर्चा करें कि आप "अनजाने में मनुष्य की हत्या करने वाले" और "हत्यारे" का वर्णन कैसे करेंगे। इस ऑडियो को यहाँ रोकें।</w:t>
      </w:r>
    </w:p>
    <w:p>
      <w:pPr/>
      <w:r>
        <w:rPr>
          <w:lang w:val="hi_IN" w:bidi="hi_IN"/>
        </w:rPr>
      </w:r>
      <w:r>
        <w:rPr>
          <w:lang w:val="hi_IN" w:bidi="hi_IN"/>
        </w:rPr>
        <w:t>यहोवा कहता है कि हत्यारे को "मृत्यु दंड दिया जाएगा।" इसका अर्थ है कि किसी को हत्या के गलत काम के लिए हत्यारे को मारना चाहिए। यह वाक्यांश इस दृश्य में पाँच बार आता है। दोहराना गलत काम की गंभीरता और आवश्यक दण्ड देने के महत्व को उजागर करता है।</w:t>
      </w:r>
    </w:p>
    <w:p>
      <w:pPr/>
      <w:r>
        <w:rPr>
          <w:lang w:val="hi_IN" w:bidi="hi_IN"/>
        </w:rPr>
      </w:r>
      <w:r>
        <w:rPr>
          <w:lang w:val="hi_IN" w:bidi="hi_IN"/>
        </w:rPr>
        <w:t>यहोवा हत्यारे को दण्ड देने की जिम्मेदारी पीड़ित के बदला लेने वाले के हाथों में देता है। यहोवा यह जिम्मेदारी इस्राएल के अगुवों के समुदाय को नहीं देता है, जैसा कि कुछ संस्कृतियों में प्रथा है। जब पलटा लेने वाले के कर्तव्य में अपने परिवार के सदस्य के गलत तरीके से बहाए गए लहू या मृत्यु का बदला लेना शामिल होता है, तब पलटा लेने वाला नाम बदलकर "लहू का पलटा लेने वाला" कहलाता है। यहोवा लहू का पलटा लेने वाले को आज्ञा देता है कि वह हत्यारे को मार डाले। मृत्युदण्ड वैकल्पिक नहीं है। अपने अनुवाद में यह स्पष्ट करना महत्वपूर्ण है।</w:t>
      </w:r>
    </w:p>
    <w:p>
      <w:pPr/>
      <w:r>
        <w:rPr>
          <w:lang w:val="hi_IN" w:bidi="hi_IN"/>
        </w:rPr>
      </w:r>
      <w:r>
        <w:rPr>
          <w:lang w:val="hi_IN" w:bidi="hi_IN"/>
        </w:rPr>
        <w:t>यहोवा उन परिस्थितियों का वर्णन करना जारी रखता है जब समुदाय यह निर्णय कर सकता है कि अनजाने में किसी को मारने वाला व्यक्ति हत्यारा होने का दोषी है या नहीं। यहोवा कहता है कि यदि कोई व्यक्ति बैर के कारण पहले से योजना बनाकर किसी पर अचानक हमला करे—उसे धक्का देकर, उस पर कोई वस्तु फेंककर, या अपने हाथ से मारकर उसकी हत्या कर दे—तो वह भी हत्यारा है और उसे अवश्य मृत्यु दंड दिया जाए। घृणा किसी के प्रति बहुत अधिक नापसंदगी और शत्रुता है, जिससे आप उसे हानि पहुँचाना चाहते हैं। यहाँ, यहोवा पीड़ित के प्रति हत्यारे के बुरे इरादों पर प्रकाश डाल रहा है। यह प्रमाण है कि यह मृत्यु दुर्घटना से नहीं थी, बल्कि जानबूझकर हुई थी।</w:t>
      </w:r>
    </w:p>
    <w:p>
      <w:pPr/>
      <w:r>
        <w:rPr>
          <w:lang w:val="hi_IN" w:bidi="hi_IN"/>
        </w:rPr>
      </w:r>
      <w:r>
        <w:rPr>
          <w:lang w:val="hi_IN" w:bidi="hi_IN"/>
        </w:rPr>
        <w:t>यहाँ रुकें और समूह में चर्चा करें कि आप "नफरत "के लिए अपनी भाषा के किन शब्दों या वाक्यांशों का उपयोग करेंगे। इस ऑडियो को यहाँ रोकें।</w:t>
      </w:r>
    </w:p>
    <w:p>
      <w:pPr/>
      <w:r>
        <w:rPr>
          <w:lang w:val="hi_IN" w:bidi="hi_IN"/>
        </w:rPr>
      </w:r>
      <w:r>
        <w:rPr>
          <w:lang w:val="hi_IN" w:bidi="hi_IN"/>
        </w:rPr>
        <w:t>दृश्य तीन में, यहोवा उन शर्तों की रूपरेखा बताता है जिनके आधार पर समुदाय के अगुवे यह न्याय या निर्णय कर सकते हैं कि किसी व्यक्ति से दुर्घटनावश या अनजाने में किसी की मृत्यु हुई है। यहोवा के अनुसार, अनजाने में किसी को मारने वाले व्यक्ति और हत्यारे के बीच अंतर उनकी मनसा या मनोभाव में है। दोनों मामलों में, एक व्यक्ति की मृत्यु हो गई है। लेकिन यदि अनजाने में किसी को मारने वाले व्यक्ति ने पीड़ित से घृणा नहीं की थी और पीड़ित को चोट पहुँचाने का उसका उद्देश्य नहीं था, तो यहोवा कहता है कि वह हत्यारा नहीं है।</w:t>
      </w:r>
    </w:p>
    <w:p>
      <w:pPr/>
      <w:r>
        <w:rPr>
          <w:lang w:val="hi_IN" w:bidi="hi_IN"/>
        </w:rPr>
      </w:r>
      <w:r>
        <w:rPr>
          <w:lang w:val="hi_IN" w:bidi="hi_IN"/>
        </w:rPr>
        <w:t>यहोवा समुदाय को आज्ञा देता है कि वह अनजाने में किसी को मारने वाले व्यक्ति को शरण शहर में वापस ले जाकर लहू का पलटा लेने वाले से बचाए। अनजाने में किसी को मारने वाले व्यक्ति को अभिषिक्त महायाजक की मृत्यु तक रहना होगा। यहोवा महायाजक पर पवित्र तेल से किए गए अभिषेक का विशेष रूप से उल्लेख करता है। उस समय यहोवा की सेवा करने वाले अन्य याजक भी थे, परन्तु महायाजक केवल एक ही होता था, और केवल महायाजक का ही पवित्र तेल से अभिषेक किया जाता था। ऐसा लगता है कि यहोवा कह रहा है कि अनजाने में किसी को मारने वाला व्यक्ति शरण नगर की सीमा के भीतर "महायाजक की मृत्यु तक, और केवल महायाजक की मृत्यु तक" ही रहे। इस दोहराव के माध्यम से, यहोवा समुदाय के अगुवों को इस बारे में स्पष्ट निर्देश दे रहा है कि हत्यारे को कितने समय तक शरण शहर में रहना था।</w:t>
      </w:r>
    </w:p>
    <w:p>
      <w:pPr/>
      <w:r>
        <w:rPr>
          <w:lang w:val="hi_IN" w:bidi="hi_IN"/>
        </w:rPr>
      </w:r>
      <w:r>
        <w:rPr>
          <w:lang w:val="hi_IN" w:bidi="hi_IN"/>
        </w:rPr>
        <w:t>चौथे दृश्य में, यहोवा उन नियमों को दोहराता है जिनका पालन अनजाने में किसी को मारने वाले व्यक्ति को सुरक्षा प्राप्त करते रहने के लिए करना होगा, साथ ही उन शर्तों को भी बताता है जिनके अनुसार वह व्यक्ति रिहा हो सकता है। अनजाने में किसी को मारने वाले व्यक्ति को महायाजक की मृत्यु तक शरण शहर की सीमा के भीतर रहना होगा। उस समय, अनजाने में किसी को मारने वाला व्यक्ति अपने घर लौट सकता है। यदि हत्यारा निर्धारित समय से पहले शहर को छोड़ देता है, और लहू का पलटा लेने वाला हत्यारे को ढूँढता है और उसे मार डालता है, तो यहोवा कहता है कि लहू का पलटा लेने वाला हत्या का दोषी नहीं होगा।</w:t>
      </w:r>
    </w:p>
    <w:p>
      <w:pPr/>
      <w:r>
        <w:rPr>
          <w:lang w:val="hi_IN" w:bidi="hi_IN"/>
        </w:rPr>
      </w:r>
      <w:r>
        <w:rPr>
          <w:lang w:val="hi_IN" w:bidi="hi_IN"/>
        </w:rPr>
        <w:t>यहोवा चाहता है कि पूरे इस्राएल देश में भविष्य की सभी पीढ़ियाँ इन नियमों का पालन करें। बाइबल का आपका संस्करण विधियाँ या कानूनी आवश्यकताएँ कह सकता है, जिसका अर्थ है कि वे यहोवा द्वारा बनाए गए अपरिवर्तनीय और आधिकारिक कानून हैं। यहोवा अपने निर्देशों में दोहराव का उपयोग करता है क्योंकि इस्राएलियों के लिए भविष्य में हानिकारक गलतियाँ करने से बचने के लिए यहोवा के निर्देशों को पूरी तरह से समझना बहुत महत्वपूर्ण था। दोहराव का उपयोग यह भी दिखाता है कि मृतकों के लिए न्याय, निर्दोषों की सुरक्षा और हत्या के लिए दंड यहोवा के लिए महत्वपूर्ण विषय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35:9–29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मरा हुआ व्यक्ति, या पीड़ित</w:t>
      </w:r>
    </w:p>
    <w:p>
      <w:pPr>
        <w:pStyle w:val="ListBullet"/>
        <w:spacing w:line="240" w:lineRule="auto"/>
        <w:ind w:left="720"/>
      </w:pPr>
      <w:r>
        <w:rPr>
          <w:lang w:val="hi_IN" w:bidi="hi_IN"/>
        </w:rPr>
      </w:r>
      <w:r>
        <w:rPr>
          <w:lang w:val="hi_IN" w:bidi="hi_IN"/>
        </w:rPr>
        <w:t>बदला लेने वाला, या लहू का पलटा लेने वाला</w:t>
      </w:r>
    </w:p>
    <w:p>
      <w:pPr>
        <w:pStyle w:val="ListBullet"/>
        <w:spacing w:line="240" w:lineRule="auto"/>
        <w:ind w:left="720"/>
      </w:pPr>
      <w:r>
        <w:rPr>
          <w:lang w:val="hi_IN" w:bidi="hi_IN"/>
        </w:rPr>
      </w:r>
      <w:r>
        <w:rPr>
          <w:lang w:val="hi_IN" w:bidi="hi_IN"/>
        </w:rPr>
        <w:t>प्राचीनों की कलीसिया या सभा</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महायाजक</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मूसा को शरण के छह शहरों के बारे में निर्देश देता है, जब इस्राएली यरदन नदी को पार करेंगे और कनान में प्रवेश करेंगे। यहोवा कहता है कि शरण शहर सुरक्षा के स्थान होने चाहिए जहाँ कोई भी मूल या गैर-मूल हत्यारा उसके पास भाग सकता है और समुदाय के अगुवों के सामने खड़े होने का अवसर प्राप्त कर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दूसरे दृश्य में, यहोवा समझाता है कि समुदाय कैसे बता सकता है कि कोई व्यक्ति हत्यारा है या नहीं। हत्यारा वह व्यक्ति है जो जानबूझकर किसी दूसरे व्यक्ति की हत्या करता है। यहोवा कहता है कि हत्यारे को उसके अपराध के लिए मरना चाहिए। यहोवा दण्ड को लागू करने के लिए पीड़ित के लहू का बदला लेने वाले को नियुक्त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अब लहू का बदला लेने वाले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तीसरे दृश्य में, यहोवा समझाता है कि समुदाय कैसे पहचान सकता है कि मारने वाला व्यक्ति हत्यारा नहीं है। यहोवा कहता है कि समुदाय को उस हत्यारे के जीवन की रक्षा करनी चाहिए जो गलती से किसी दूसरे व्यक्ति की मृत्यु का कारण बना। समुदाय को उस मनुष्य के प्राण लेने वाले व्यक्ति को शरण शहर में वापस ले जाना चाहिए, जहाँ उसे महायाजक की मृत्यु तक रहना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हत्यारे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चौथे दृश्य में, यहोवा कहता है कि हत्यारे को महायाजक की मृत्यु तक शरण शहर में रहना चाहिए। फिर हत्यारा अपनी संपत्ति पर वापस जा सकता है। यदि वह व्यक्ति जिसने अनजाने में किसी की जान ली है, महायाजक की मृत्यु से पहले शरण शहर की सीमा के बाहर चला जाता है, तो उसे लहू का पलटा लेने वाले के द्वारा पाए जाने और मार दिए जाने का खतरा रहता है। यदि ऐसा होता है, तो यहोवा कहता है कि लहू का बदला लेने वाला हत्या का दोषी नहीं होगा, क्योंकि हत्यारे ने नियमों को तोड़ा और यहोवा की सुरक्षा से बाहर चला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हत्यारे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अपने निर्देशों को कानूनी आवश्यकताओं के रूप में स्थापित करता है जिनका पूरे इस्राएल देश में सदा पालन किया जाना चाहिए।</w:t>
      </w:r>
      <w:r>
        <w:rPr>
          <w:lang w:val="hi_IN" w:bidi="hi_IN"/>
        </w:rPr>
      </w:r>
    </w:p>
    <w:p>
      <w:pPr>
        <w:pStyle w:val="Heading3"/>
      </w:pPr>
      <w:r>
        <w:rPr>
          <w:lang w:val="hi_IN" w:bidi="hi_IN"/>
        </w:rPr>
        <w:t>आवश्यक जानकारी</w:t>
      </w:r>
    </w:p>
    <w:p>
      <w:pPr/>
      <w:r>
        <w:rPr>
          <w:lang w:val="hi_IN" w:bidi="hi_IN"/>
        </w:rPr>
      </w:r>
      <w:r>
        <w:rPr>
          <w:lang w:val="hi_IN" w:bidi="hi_IN"/>
        </w:rPr>
        <w:t>गिनती 35:9–29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इस्राएलियों से कहता है कि वे 48 लेवी शहरों में से </w:t>
      </w:r>
      <w:r>
        <w:rPr>
          <w:b/>
          <w:lang w:val="hi_IN" w:bidi="hi_IN"/>
        </w:rPr>
        <w:t>शरण के 6 शहरों</w:t>
      </w:r>
      <w:r>
        <w:rPr>
          <w:lang w:val="hi_IN" w:bidi="hi_IN"/>
        </w:rPr>
        <w:t xml:space="preserve"> को चुनें। यहोवा परमेश्वर का व्यक्तिगत नाम है। यहोवा के लिए उसी शब्द या वाक्यांश का उपयोग करें जिसका उपयोग आपने पिछले भागों में किया था, और याद रखें कि </w:t>
      </w:r>
      <w:r>
        <w:rPr>
          <w:b/>
          <w:lang w:val="hi_IN" w:bidi="hi_IN"/>
        </w:rPr>
        <w:t>यहोवा</w:t>
      </w:r>
      <w:r>
        <w:rPr>
          <w:lang w:val="hi_IN" w:bidi="hi_IN"/>
        </w:rPr>
        <w:t xml:space="preserve"> मुख्य शब्दावली में है। शरण शहर सुरक्षा का स्थान है जहाँ कोई भी जो गलती से किसी दूसरे व्यक्ति को मार डालता है, वह जा सकता है। शरण शहर में, एक हत्यारा किसी ऐसे व्यक्ति से सुरक्षा पा सकता है जो उसे अनुचित रूप से दण्ड देना चाहता है क्योंकि उसने किसी व्यक्ति को मार डाला था। शरण शहर के लिए उसी शब्द या वाक्यांश का उपयोग करें जिसका उपयोग आपने पिछले भागों में किया था।</w:t>
      </w:r>
    </w:p>
    <w:p>
      <w:pPr/>
      <w:r>
        <w:rPr>
          <w:lang w:val="hi_IN" w:bidi="hi_IN"/>
        </w:rPr>
      </w:r>
      <w:r>
        <w:rPr>
          <w:lang w:val="hi_IN" w:bidi="hi_IN"/>
        </w:rPr>
        <w:t xml:space="preserve">शरण शहर किसी गैर-मूल या मूल इस्राएली </w:t>
      </w:r>
      <w:r>
        <w:rPr>
          <w:b/>
          <w:lang w:val="hi_IN" w:bidi="hi_IN"/>
        </w:rPr>
        <w:t>हत्यारे</w:t>
      </w:r>
      <w:r>
        <w:rPr>
          <w:lang w:val="hi_IN" w:bidi="hi_IN"/>
        </w:rPr>
        <w:t xml:space="preserve"> के लिए सुरक्षा के स्थान होंगे। एक गैर-मूल व्यक्ति वही होता है जो </w:t>
      </w:r>
      <w:r>
        <w:rPr>
          <w:b/>
          <w:lang w:val="hi_IN" w:bidi="hi_IN"/>
        </w:rPr>
        <w:t>विदेशी</w:t>
      </w:r>
      <w:r>
        <w:rPr>
          <w:lang w:val="hi_IN" w:bidi="hi_IN"/>
        </w:rPr>
        <w:t xml:space="preserve">, या किसी दूसरे देश का है। अधिक जानकारी के लिए मुख्य शब्दावली में </w:t>
      </w:r>
      <w:r>
        <w:rPr>
          <w:b/>
          <w:lang w:val="hi_IN" w:bidi="hi_IN"/>
        </w:rPr>
        <w:t>विदेशी</w:t>
      </w:r>
      <w:r>
        <w:rPr>
          <w:lang w:val="hi_IN" w:bidi="hi_IN"/>
        </w:rPr>
        <w:t xml:space="preserve"> शब्द देखें। हत्यारा उस व्यक्ति को दर्शाता है जिसने गलती से किसी दूसरे व्यक्ति को मार डाला है।</w:t>
      </w:r>
    </w:p>
    <w:p>
      <w:pPr/>
      <w:r>
        <w:rPr>
          <w:lang w:val="hi_IN" w:bidi="hi_IN"/>
        </w:rPr>
      </w:r>
      <w:r>
        <w:rPr>
          <w:lang w:val="hi_IN" w:bidi="hi_IN"/>
        </w:rPr>
        <w:t xml:space="preserve">हत्यारे को </w:t>
      </w:r>
      <w:r>
        <w:rPr>
          <w:b/>
          <w:lang w:val="hi_IN" w:bidi="hi_IN"/>
        </w:rPr>
        <w:t>लहू का बदला लेने वाले</w:t>
      </w:r>
      <w:r>
        <w:rPr>
          <w:lang w:val="hi_IN" w:bidi="hi_IN"/>
        </w:rPr>
        <w:t xml:space="preserve"> से सुरक्षा की आवश्यकता है। "लहू का बदला लेने वाला" पीड़ित का परिवार का एक करीबी सदस्य होता है, जिसके पास किसी परिवार द्वारा किए गए हानि या कष्ट का बदला लेने की जिम्मेदारी है। गलत करने वाले को उसी स्तर का दण्ड देना न्याय का एक कार्य है जो उसके गलत काम के लिए है। लहू का पलटा लेने वाला विशेष रूप से उस जिम्मेदारी को दर्शाता है, जो किसी हत्यारे द्वारा किसी व्यक्ति की हत्या किए जाने पर पलटा लेने वाले की होती है। लहू का बदला लेने वाले के लिए हत्यारे को मार डालना अनिवार्य है। इब्रानी भाषा में, बदला लेने वाले के लिए उपयोग किया गया शब्द वही है जो छुड़ाने वाले के लिए उपयोग किया जाता है, जो वह व्यक्ति है जो किसी व्यक्ति को छुड़ाता है या उसे मुक्त करता है। यहोवा की व्यवस्था में, जब कोई किसी दूसरे व्यक्ति को मारता है, तो भुगतान एक और जीवन होना चाहिए। एक तरह से, छुड़ाने वाला और पलटा लेने वाला दोनों उस ऋण को चुकाते हैं जो किसी व्यक्ति पर बकाया होता है।</w:t>
      </w:r>
    </w:p>
    <w:p>
      <w:pPr/>
      <w:r>
        <w:rPr>
          <w:lang w:val="hi_IN" w:bidi="hi_IN"/>
        </w:rPr>
      </w:r>
      <w:r>
        <w:rPr>
          <w:lang w:val="hi_IN" w:bidi="hi_IN"/>
        </w:rPr>
        <w:t>यहाँ रुकें और समूह में चर्चा करें कि आप "लहू का पलटा लेने वाले" के लिए किन शब्दों या वाक्यांशों का उपयोग करेंगे। इस ऑडियो को यहाँ रोकें।</w:t>
      </w:r>
    </w:p>
    <w:p>
      <w:pPr/>
      <w:r>
        <w:rPr>
          <w:lang w:val="hi_IN" w:bidi="hi_IN"/>
        </w:rPr>
      </w:r>
      <w:r>
        <w:rPr>
          <w:lang w:val="hi_IN" w:bidi="hi_IN"/>
        </w:rPr>
        <w:t xml:space="preserve">यदि कोई हत्यारा शरण शहर में भाग जाता है, तो समुदाय के अगुवे एक कानूनी प्रक्रिया के माध्यम से हत्यारे का न्याय करने के लिए जिम्मेदार हैं, जिसे </w:t>
      </w:r>
      <w:r>
        <w:rPr>
          <w:b/>
          <w:lang w:val="hi_IN" w:bidi="hi_IN"/>
        </w:rPr>
        <w:t>मुकदमा</w:t>
      </w:r>
      <w:r>
        <w:rPr>
          <w:lang w:val="hi_IN" w:bidi="hi_IN"/>
        </w:rPr>
        <w:t xml:space="preserve"> कहा जाता है। एक मुकदमे में, अधिकारी हत्यारे से प्रश्न पूछते हैं कि उसने दूसरे व्यक्ति को क्यों मारा। इसके बाद अधिकारी यह निर्णय करेंगे कि जिस गलत काम का आरोप उस व्यक्ति पर लगाया गया है, वह उसके लिए दोषी है या नहीं।</w:t>
      </w:r>
    </w:p>
    <w:p>
      <w:pPr/>
      <w:r>
        <w:rPr>
          <w:lang w:val="hi_IN" w:bidi="hi_IN"/>
        </w:rPr>
      </w:r>
      <w:r>
        <w:rPr>
          <w:lang w:val="hi_IN" w:bidi="hi_IN"/>
        </w:rPr>
        <w:t>यहाँ रुकें और समूह में चर्चा करें कि आप कानूनी मुकदमे का वर्णन कैसे करेंगे। इस ऑडियो को यहाँ रोकें।</w:t>
      </w:r>
    </w:p>
    <w:p>
      <w:pPr/>
      <w:r>
        <w:rPr>
          <w:lang w:val="hi_IN" w:bidi="hi_IN"/>
        </w:rPr>
      </w:r>
      <w:r>
        <w:rPr>
          <w:lang w:val="hi_IN" w:bidi="hi_IN"/>
        </w:rPr>
        <w:t>जब सभा या समुदाय के अगुवों ने मृत्यु की परिस्थितियों के बारे में गवाही सुन ली हो, तब उन्हें यह निर्णय करना होगा कि उस व्यक्ति ने अनजाने में किसी की जान ली थी या नहीं। यदि हत्यारे ने किसी ऐसे हथियार का उपयोग किया हो जिससे किसी की जान जा सकती थी, या उसने पीड़ित के प्रति नफरत दिखाई थी, या पीड़ित पर हमला करने की योजना बनाई थी, तो समुदाय उस हत्यारे का न्याय करेगा और कहेगा कि वह हत्या का दोषी है। हत्यारा वह व्यक्ति होता है जो हत्या करता है।</w:t>
      </w:r>
    </w:p>
    <w:p>
      <w:pPr/>
      <w:r>
        <w:rPr>
          <w:lang w:val="hi_IN" w:bidi="hi_IN"/>
        </w:rPr>
      </w:r>
      <w:r>
        <w:rPr>
          <w:lang w:val="hi_IN" w:bidi="hi_IN"/>
        </w:rPr>
        <w:t xml:space="preserve">यहाँ रुकें और समूह में चर्चा करें कि आप एक </w:t>
      </w:r>
      <w:r>
        <w:rPr>
          <w:b/>
          <w:lang w:val="hi_IN" w:bidi="hi_IN"/>
        </w:rPr>
        <w:t>अनजाने में हत्या करने वाले</w:t>
      </w:r>
      <w:r>
        <w:rPr>
          <w:lang w:val="hi_IN" w:bidi="hi_IN"/>
        </w:rPr>
        <w:t xml:space="preserve"> और एक </w:t>
      </w:r>
      <w:r>
        <w:rPr>
          <w:b/>
          <w:lang w:val="hi_IN" w:bidi="hi_IN"/>
        </w:rPr>
        <w:t>हत्यारे</w:t>
      </w:r>
      <w:r>
        <w:rPr>
          <w:lang w:val="hi_IN" w:bidi="hi_IN"/>
        </w:rPr>
        <w:t xml:space="preserve"> का वर्णन किस प्रकार करेंगे। इस ऑडियो को यहाँ रोकें।</w:t>
      </w:r>
    </w:p>
    <w:p>
      <w:pPr/>
      <w:r>
        <w:rPr>
          <w:lang w:val="hi_IN" w:bidi="hi_IN"/>
        </w:rPr>
      </w:r>
      <w:r>
        <w:rPr>
          <w:lang w:val="hi_IN" w:bidi="hi_IN"/>
        </w:rPr>
        <w:t xml:space="preserve">लहू का पलटा लेने वाले को हत्यारे को मार डालना चाहिए, और हत्यारे को शरण शहर की सीमाओं या मर्यादाओं के भीतर तब तक रहना चाहिए, जब तक कि पवित्र तेल से </w:t>
      </w:r>
      <w:r>
        <w:rPr>
          <w:lang w:val="hi_IN" w:bidi="hi_IN"/>
        </w:rPr>
        <w:t>अभिषेक</w:t>
      </w:r>
      <w:r>
        <w:rPr>
          <w:lang w:val="hi_IN" w:bidi="hi_IN"/>
        </w:rPr>
        <w:t xml:space="preserve"> किए गए </w:t>
      </w:r>
      <w:r>
        <w:rPr>
          <w:b/>
          <w:lang w:val="hi_IN" w:bidi="hi_IN"/>
        </w:rPr>
        <w:t>महायाजक</w:t>
      </w:r>
      <w:r>
        <w:rPr>
          <w:lang w:val="hi_IN" w:bidi="hi_IN"/>
        </w:rPr>
        <w:t xml:space="preserve"> की मृत्यु नहीं हो जाती है। याजक वे लोग थे जो </w:t>
      </w:r>
      <w:r>
        <w:rPr>
          <w:lang w:val="hi_IN" w:bidi="hi_IN"/>
        </w:rPr>
        <w:t>मिलापवाले तम्बू</w:t>
      </w:r>
      <w:r>
        <w:rPr>
          <w:lang w:val="hi_IN" w:bidi="hi_IN"/>
        </w:rPr>
        <w:t xml:space="preserve"> में यहोवा के लिए काम करते थे। यहोवा ने पवित्र तेल से उसका अभिषेक करके एक याजक को अलग ठहराया। इस विशेष अभिषेक ने उसे महायाजक बनाया। महायाजक के महत्वपूर्ण कार्य थे जो केवल वही कर सकता था। अधिक जानकारी के लिए, मुख्य शब्दावली में </w:t>
      </w:r>
      <w:r>
        <w:rPr>
          <w:b/>
          <w:lang w:val="hi_IN" w:bidi="hi_IN"/>
        </w:rPr>
        <w:t>याजक</w:t>
      </w:r>
      <w:r>
        <w:rPr>
          <w:lang w:val="hi_IN" w:bidi="hi_IN"/>
        </w:rPr>
        <w:t xml:space="preserve"> देखें। </w:t>
      </w:r>
      <w:r>
        <w:rPr>
          <w:b/>
          <w:lang w:val="hi_IN" w:bidi="hi_IN"/>
        </w:rPr>
        <w:t>महायाजक</w:t>
      </w:r>
      <w:r>
        <w:rPr>
          <w:lang w:val="hi_IN" w:bidi="hi_IN"/>
        </w:rPr>
        <w:t xml:space="preserve"> के लिए उसी शब्द या वाक्यांश का उपयोग करें जिसका उपयोग आपने पिछले भागों में किया था। </w:t>
      </w:r>
    </w:p>
    <w:p>
      <w:pPr/>
      <w:r>
        <w:rPr>
          <w:lang w:val="hi_IN" w:bidi="hi_IN"/>
        </w:rPr>
      </w:r>
      <w:r>
        <w:rPr>
          <w:lang w:val="hi_IN" w:bidi="hi_IN"/>
        </w:rPr>
        <w:t xml:space="preserve">अनजाने में हत्या करने वालों और जानबूझकर हत्या करने वालों के बारे में यहोवा के निर्देश इस्राएलियों के लिए सदा पालन करने हेतु </w:t>
      </w:r>
      <w:r>
        <w:rPr>
          <w:b/>
          <w:lang w:val="hi_IN" w:bidi="hi_IN"/>
        </w:rPr>
        <w:t>विधियाँ</w:t>
      </w:r>
      <w:r>
        <w:rPr>
          <w:lang w:val="hi_IN" w:bidi="hi_IN"/>
        </w:rPr>
        <w:t xml:space="preserve"> और </w:t>
      </w:r>
      <w:r>
        <w:rPr>
          <w:b/>
          <w:lang w:val="hi_IN" w:bidi="hi_IN"/>
        </w:rPr>
        <w:t>अध्यादेश</w:t>
      </w:r>
      <w:r>
        <w:rPr>
          <w:lang w:val="hi_IN" w:bidi="hi_IN"/>
        </w:rPr>
        <w:t xml:space="preserve">, या </w:t>
      </w:r>
      <w:r>
        <w:rPr>
          <w:b/>
          <w:lang w:val="hi_IN" w:bidi="hi_IN"/>
        </w:rPr>
        <w:t>नियम</w:t>
      </w:r>
      <w:r>
        <w:rPr>
          <w:lang w:val="hi_IN" w:bidi="hi_IN"/>
        </w:rPr>
        <w:t xml:space="preserve"> हैं। विधियाँ अक्सर ऐसे नियम होते हैं जो लोगों को बताते हैं कि उन्हें क्या कार्य करने हैं, और अध्यादेश रीति-रिवाज या कानूनी निर्णय होते हैं। इन दोनों शब्दों का एक साथ उपयोग यह दिखाता है कि यहोवा भविष्य के मामलों को इसी प्रकार से निपटाने के लिए एक कानूनी आवश्यकता ठहरा रहा है। अधिक जानकारी के लिए मुख्य शब्दावली में </w:t>
      </w:r>
      <w:r>
        <w:rPr>
          <w:b/>
          <w:lang w:val="hi_IN" w:bidi="hi_IN"/>
        </w:rPr>
        <w:t>विधि,</w:t>
      </w:r>
      <w:r>
        <w:rPr>
          <w:lang w:val="hi_IN" w:bidi="hi_IN"/>
        </w:rPr>
        <w:t xml:space="preserve"> </w:t>
      </w:r>
      <w:r>
        <w:rPr>
          <w:b/>
          <w:lang w:val="hi_IN" w:bidi="hi_IN"/>
        </w:rPr>
        <w:t>अध्यादेश</w:t>
      </w:r>
      <w:r>
        <w:rPr>
          <w:lang w:val="hi_IN" w:bidi="hi_IN"/>
        </w:rPr>
        <w:t xml:space="preserve"> और </w:t>
      </w:r>
      <w:r>
        <w:rPr>
          <w:lang w:val="hi_IN" w:bidi="hi_IN"/>
        </w:rPr>
        <w:t>व्यवस्था</w:t>
      </w:r>
      <w:r>
        <w:rPr>
          <w:lang w:val="hi_IN" w:bidi="hi_IN"/>
        </w:rPr>
        <w:t xml:space="preserve"> देखें। विधियों और अध्यादेशों के लिए उन्हीं शब्दों या वाक्यांशों का उपयोग करें जिनका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35:30–34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35:30–34 को सुनें और अपने मन में रखें।</w:t>
      </w:r>
    </w:p>
    <w:p>
      <w:pPr/>
      <w:r>
        <w:rPr>
          <w:lang w:val="hi_IN" w:bidi="hi_IN"/>
        </w:rPr>
      </w:r>
      <w:r>
        <w:rPr>
          <w:lang w:val="hi_IN" w:bidi="hi_IN"/>
        </w:rPr>
        <w:t>यदि सम्भव हो, तो गिनती 35:30–34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35:30–34 का ऑडियो संस्करण सबसे आसानी से समझ में आने वाले अनुवाद में सुनें।</w:t>
      </w:r>
    </w:p>
    <w:p>
      <w:pPr/>
      <w:r>
        <w:rPr>
          <w:lang w:val="hi_IN" w:bidi="hi_IN"/>
        </w:rPr>
      </w:r>
      <w:r>
        <w:rPr>
          <w:lang w:val="hi_IN" w:bidi="hi_IN"/>
        </w:rPr>
        <w:t xml:space="preserve">निर्गमन की पुस्तक में, यहोवा ने इस्राएलियों को एक-दूसरे की हत्या न करने की आज्ञा दी। और पिछली कहानी में, यहोवा ने मूसा को निर्देश दिए थे कि यदि इस्राएली उस आज्ञा को तोड़ दें, तो क्या करना है। यह भाग इस विषय पर यहोवा के निर्देशों का समापन करता है कि जिस व्यक्ति ने किसी दूसरे का प्राण लिया हो, चाहे वह अनजाने में किसी का प्राण लेने वाला हो या हत्यारा, उसके साथ समुदाय को कैसे व्यवहार करना चाहिए। </w:t>
      </w:r>
    </w:p>
    <w:p>
      <w:pPr/>
      <w:r>
        <w:rPr>
          <w:lang w:val="hi_IN" w:bidi="hi_IN"/>
        </w:rPr>
      </w:r>
      <w:r>
        <w:rPr>
          <w:lang w:val="hi_IN" w:bidi="hi_IN"/>
        </w:rPr>
        <w:t>इस कहानी में, यहोवा मानव जीवन के पूर्ण मूल्य पर विशेष ज़ोर देता है। यहोवा समझाता है कि खून बहाने से देश अशुद्ध और अपवित्र हो जाता है। यहोवा यह भी समझाता है कि इस्राएलियों के लिए अपनी सब पीढ़ियों तक और प्रतिज्ञा किए हुए देश में जहाँ कहीं भी वे रहें, इन नियमों का पालन करना क्यों आवश्यक है।</w:t>
      </w:r>
    </w:p>
    <w:p>
      <w:pPr/>
      <w:r>
        <w:rPr>
          <w:lang w:val="hi_IN" w:bidi="hi_IN"/>
        </w:rPr>
      </w:r>
      <w:r>
        <w:rPr>
          <w:lang w:val="hi_IN" w:bidi="hi_IN"/>
        </w:rPr>
        <w:t>याद रखें, यहोवा ने पहले समुदाय के अगुवों को ऐसे दिशानिर्देश दिए थे जिनका पालन उन्हें मुकदमे के दौरान यह तय करते समय करना था कि कोई व्यक्ति हत्या का दोषी है या नहीं। अब यहोवा कहता है कि समुदाय किसी हत्यारे को मृत्युदण्ड की सजा तभी दे सकता है, जब एक से अधिक गवाह हों, जो हत्यारे के पीड़ित को जानबूझकर मारने के इरादे का साक्ष्य या प्रमाण दे सकें। गवाह वह व्यक्ति होता है जो दूसरों को उन बातों की जानकारी देता है जो उन्होंने देखी या सुनी हैं।</w:t>
      </w:r>
    </w:p>
    <w:p>
      <w:pPr/>
      <w:r>
        <w:rPr>
          <w:lang w:val="hi_IN" w:bidi="hi_IN"/>
        </w:rPr>
      </w:r>
      <w:r>
        <w:rPr>
          <w:lang w:val="hi_IN" w:bidi="hi_IN"/>
        </w:rPr>
        <w:t>हत्या का दण्ड हत्यारे की मृत्यु, या मृत्युदण्ड है। किसी मुकदमे में एक से अधिक गवाहों की गवाही से इस संभावना को कम होना चाहिए कि गलती से किसी ऐसे व्यक्ति को मृत्युदंड दिया जाए, जो हत्या का दोषी नहीं है। गलती से किसी को मार डालने से इस्राएल देश में और भी अधिक रक्तपात होगा।</w:t>
      </w:r>
    </w:p>
    <w:p>
      <w:pPr/>
      <w:r>
        <w:rPr>
          <w:lang w:val="hi_IN" w:bidi="hi_IN"/>
        </w:rPr>
      </w:r>
      <w:r>
        <w:rPr>
          <w:lang w:val="hi_IN" w:bidi="hi_IN"/>
        </w:rPr>
        <w:t>यहाँ रुकें और समूह में इन प्रश्नों पर चर्चा करें: यदि केवल एक ही गवाह हो, तो आपके समुदाय के अगुवे हत्या के मुकदमे में क्या कर सकते हैं? वे एक न्यायपूर्ण, या अच्छा निर्णय कैसे ले सकते हैं? इस ऑडियो को यहाँ रोकें।</w:t>
      </w:r>
    </w:p>
    <w:p>
      <w:pPr/>
      <w:r>
        <w:rPr>
          <w:lang w:val="hi_IN" w:bidi="hi_IN"/>
        </w:rPr>
      </w:r>
      <w:r>
        <w:rPr>
          <w:lang w:val="hi_IN" w:bidi="hi_IN"/>
        </w:rPr>
        <w:t>जो व्यक्ति हत्या का दोषी है, वह मृत्यु के दण्ड से नहीं बच सकता। किसी भी परिस्थिति में समुदाय के अगुवे हत्यारे को जीवित रहने की अनुमति नहीं दे सकते। यहोवा हत्यारे को मृत्यु के दण्ड से बच निकलने के लिए अपने जीवन के बदले फिरौती या धन देने की अनुमति नहीं देता। यह आज्ञा उन अन्य समुदायों के नियमों के विपरीत है जो किसी हत्यारे के जीवन को वापस लेने के लिए फिरौती की कीमत देने की अनुमति देते हैं। उन अन्य समुदायों में, कभी-कभी मरे हुए व्यक्ति के परिवार के पास हत्यारे को मार डालने या फिरौती लेने का विकल्प होता था। यहोवा ने इस प्रथा की अनुमति नहीं दी।</w:t>
      </w:r>
    </w:p>
    <w:p>
      <w:pPr/>
      <w:r>
        <w:rPr>
          <w:lang w:val="hi_IN" w:bidi="hi_IN"/>
        </w:rPr>
      </w:r>
      <w:r>
        <w:rPr>
          <w:lang w:val="hi_IN" w:bidi="hi_IN"/>
        </w:rPr>
        <w:t>यह नियम बनाकर, यहोवा कह रहा है कि किसी भी धन की मात्रा किसी व्यक्ति के जीवन के बराबर नहीं हो सकती। कुछ लोगों का मानना है कि यहोवा लोगों को फिरौती देने की अनुमति इसलिए नहीं देता ताकि वह बहुत अधिक धन रखने वाले लोगों को यह सिखा सके कि वे केवल इसलिए हत्या के परिणामों से नहीं बच सकते क्योंकि उनके पास फिरौती की रकम चुकाने के लिए पर्याप्त पैसा है। यहोवा के लिए मनुष्य का जीवन इतना बहुमूल्य है कि हत्या न्याय की माँग करती है।</w:t>
      </w:r>
    </w:p>
    <w:p>
      <w:pPr/>
      <w:r>
        <w:rPr>
          <w:lang w:val="hi_IN" w:bidi="hi_IN"/>
        </w:rPr>
      </w:r>
      <w:r>
        <w:rPr>
          <w:lang w:val="hi_IN" w:bidi="hi_IN"/>
        </w:rPr>
        <w:t>यहाँ रुकें और समूह में इन प्रश्नों पर चर्चा करें: जब कोई किसी दूसरे की हत्या करता है, तो लोग कैसी प्रतिक्रिया देते हैं? वे हत्यारे के साथ कैसा व्यवहार करते हैं? वे हत्यारे के साथ इस तरह से व्यवहार क्यों करते हैं? इस ऑडियो को यहाँ रोकें।</w:t>
      </w:r>
    </w:p>
    <w:p>
      <w:pPr/>
      <w:r>
        <w:rPr>
          <w:lang w:val="hi_IN" w:bidi="hi_IN"/>
        </w:rPr>
      </w:r>
      <w:r>
        <w:rPr>
          <w:lang w:val="hi_IN" w:bidi="hi_IN"/>
        </w:rPr>
        <w:t>यहोवा मानव जीवन के दुर्घटना से खोने को भी एक बहुत गंभीर मुद्दा मानता है। आपको पिछली कहानी में याद होगा कि जो हत्यारा अनजाने में किसी दूसरे व्यक्ति को मार डालता है, वह महायाजक की स्वाभाविक मृत्यु तक अपनी संपत्ति पर नहीं लौट सकता। यहाँ, यहोवा इस्राएल के लोगों को किसी ऐसे हत्यारे से फिरौती लेने की अनुमति नहीं देता जो महायाजक की मृत्यु से पहले शरण शहर छोड़ने के लिए भुगतान करना चाहता है। जब कोई गलती से किसी की हत्या कर दे, तो यह नियम शायद पीड़ित के परिवारों को धन पाने के प्रयास करने से रोक देगा। फिर यहोवा मूसा को यह कारण बताता है कि इस्राएलियों के लिए रक्तपात से निपटने के बारे में यहोवा के निर्देशों का पालन करना बहुत महत्वपूर्ण क्यों है। यहोवा कहता है कि रक्तपात भूमि को प्रदूषित या अशुद्ध करता है, अर्थात् यह भूमि स्वयं यहोवा के लिए अशुद्ध या अयोग्य हो जाती है। वाचा के उपहार के रूप में प्रतिज्ञा किया हुआ देश पावन या पवित्र है। रक्तपात भूमि को प्रदूषित कर सकता है, क्योंकि लहू ही जीवन का स्रोत है। लहू परमेश्वर का एक पवित्र उपहार है। देश का अशुद्ध होना सभी इस्राएली लोगों को यहोवा के सामने अशुद्ध कर देगा।</w:t>
      </w:r>
    </w:p>
    <w:p>
      <w:pPr/>
      <w:r>
        <w:rPr>
          <w:lang w:val="hi_IN" w:bidi="hi_IN"/>
        </w:rPr>
      </w:r>
      <w:r>
        <w:rPr>
          <w:lang w:val="hi_IN" w:bidi="hi_IN"/>
        </w:rPr>
        <w:t>यह बहुत महत्वपूर्ण है, क्योंकि यहोवा स्वयं इस्राएलियों के बीच रहता है। यदि इस्राएली लोग उस भूमि को अशुद्ध होने देते हैं, तो यहोवा, जो पवित्र है, अब उनके बीच नहीं रहेगा।</w:t>
      </w:r>
    </w:p>
    <w:p>
      <w:pPr/>
      <w:r>
        <w:rPr>
          <w:lang w:val="hi_IN" w:bidi="hi_IN"/>
        </w:rPr>
      </w:r>
      <w:r>
        <w:rPr>
          <w:lang w:val="hi_IN" w:bidi="hi_IN"/>
        </w:rPr>
        <w:t>उत्पत्ति की पुस्तक में, यहोवा ने कहा कि वह उन लोगों के लहू की माँग करेगा जो किसी दूसरे व्यक्ति को मारते हैं। रक्तपात का प्रायश्चित करने, या भूमि को शुद्ध करने और उसे फिर से स्वच्छ बनाने का एकमात्र तरीका हत्यारे को मृत्युदंड देना या हत्यारे के स्थान पर महायाजक की स्वाभाविक मृत्यु है।</w:t>
      </w:r>
    </w:p>
    <w:p>
      <w:pPr/>
      <w:r>
        <w:rPr>
          <w:lang w:val="hi_IN" w:bidi="hi_IN"/>
        </w:rPr>
      </w:r>
      <w:r>
        <w:rPr>
          <w:lang w:val="hi_IN" w:bidi="hi_IN"/>
        </w:rPr>
        <w:t>आपको पिछली कहानी से याद होगा कि यहोवा ने महायाजक की स्वाभाविक मृत्यु को नियुक्त किया था ताकि वह हत्यारे के दोष को दूर कर सके। हत्यारे को शरण शहर की सीमाओं के भीतर ही रहना चाहिए ताकि हत्यारे को लहू का बदला लेने वाले से सुरक्षित रखा जा सके। यह उस भूमि को लहू बहाने के कारण होने वाली अशुद्धता से अलग भी रखेगा, जब तक कि महायाजक की मृत्यु बहाए गए लहू के लिए प्रायश्चित करके लहू के दोष को दूर नहीं कर देती।</w:t>
      </w:r>
    </w:p>
    <w:p>
      <w:pPr/>
      <w:r>
        <w:rPr>
          <w:lang w:val="hi_IN" w:bidi="hi_IN"/>
        </w:rPr>
      </w:r>
      <w:r>
        <w:rPr>
          <w:lang w:val="hi_IN" w:bidi="hi_IN"/>
        </w:rPr>
        <w:t>यहोवा चाहता है कि इस्राएली यहोवा की आज्ञाओं का पालन करके प्रतिज्ञा किए हुए देश को शुद्ध या पवित्र रखें। इसका अर्थ यह होगा कि यहोवा उनके बीच रहने की अपनी वाचा की प्रतिज्ञा को पूरा कर सकेगा।</w:t>
      </w:r>
      <w:r>
        <w:rPr>
          <w:lang w:val="hi_IN" w:bidi="hi_IN"/>
        </w:rPr>
      </w:r>
    </w:p>
    <w:p>
      <w:pPr>
        <w:pStyle w:val="Heading3"/>
      </w:pPr>
      <w:r>
        <w:rPr>
          <w:lang w:val="hi_IN" w:bidi="hi_IN"/>
        </w:rPr>
        <w:t>घटनाओं को समझाना</w:t>
      </w:r>
    </w:p>
    <w:p>
      <w:pPr/>
      <w:r>
        <w:rPr>
          <w:lang w:val="hi_IN" w:bidi="hi_IN"/>
        </w:rPr>
      </w:r>
      <w:r>
        <w:rPr>
          <w:lang w:val="hi_IN" w:bidi="hi_IN"/>
        </w:rPr>
        <w:t>गिनती 35:30–34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कहता है कि समुदाय के अगुवों को केवल एक गवाह की गवाही के आधार पर हत्यारे को मृत्युदण्ड नहीं देना चाहिए।</w:t>
      </w:r>
    </w:p>
    <w:p>
      <w:pPr/>
      <w:r>
        <w:rPr>
          <w:lang w:val="hi_IN" w:bidi="hi_IN"/>
        </w:rPr>
      </w:r>
      <w:r>
        <w:rPr>
          <w:b/>
          <w:lang w:val="hi_IN" w:bidi="hi_IN"/>
        </w:rPr>
        <w:t>दूसरे दृश्य में:</w:t>
      </w:r>
      <w:r>
        <w:rPr>
          <w:lang w:val="hi_IN" w:bidi="hi_IN"/>
        </w:rPr>
        <w:t xml:space="preserve"> यहोवा कहता है कि वे सभी लोग जो हत्यारे साबित होते हैं, उन्हें मृत्युदंड दिया जाना चाहिए। इस्राएलियों को मृत्यु के दंड से मुक्त करने के लिए कोई भी फिरौती स्वीकार नहीं की जा सकती।</w:t>
      </w:r>
    </w:p>
    <w:p>
      <w:pPr/>
      <w:r>
        <w:rPr>
          <w:lang w:val="hi_IN" w:bidi="hi_IN"/>
        </w:rPr>
      </w:r>
      <w:r>
        <w:rPr>
          <w:b/>
          <w:lang w:val="hi_IN" w:bidi="hi_IN"/>
        </w:rPr>
        <w:t>तीसरे दृश्य में:</w:t>
      </w:r>
      <w:r>
        <w:rPr>
          <w:lang w:val="hi_IN" w:bidi="hi_IN"/>
        </w:rPr>
        <w:t xml:space="preserve"> यहोवा कहता है कि अनजाने में हत्या करने वाले सभी लोगों को महायाजक की मृत्यु तक शरण शहर में ही रहना चाहिए। इस्राएली किसी भी फिरौती को स्वीकार नहीं कर सकते, जिससे उस व्यक्ति को शरण शहर छोड़ने की अनुमति दी जाए।</w:t>
      </w:r>
    </w:p>
    <w:p>
      <w:pPr/>
      <w:r>
        <w:rPr>
          <w:lang w:val="hi_IN" w:bidi="hi_IN"/>
        </w:rPr>
      </w:r>
      <w:r>
        <w:rPr>
          <w:b/>
          <w:lang w:val="hi_IN" w:bidi="hi_IN"/>
        </w:rPr>
        <w:t>चौथे दृश्य में:</w:t>
      </w:r>
      <w:r>
        <w:rPr>
          <w:lang w:val="hi_IN" w:bidi="hi_IN"/>
        </w:rPr>
        <w:t xml:space="preserve"> यहोवा कहता है कि लहू बहाना उस देश को अशुद्ध बना देता है। यहोवा इस्राएलियों के बीच रहता है; इसलिए, इस्राएलियों को देश को शुद्ध रखने के लिए इन निर्देशों का पालन करना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गवाह</w:t>
      </w:r>
    </w:p>
    <w:p>
      <w:pPr>
        <w:pStyle w:val="ListBullet"/>
        <w:spacing w:line="240" w:lineRule="auto"/>
        <w:ind w:left="720"/>
      </w:pPr>
      <w:r>
        <w:rPr>
          <w:lang w:val="hi_IN" w:bidi="hi_IN"/>
        </w:rPr>
      </w:r>
      <w:r>
        <w:rPr>
          <w:lang w:val="hi_IN" w:bidi="hi_IN"/>
        </w:rPr>
        <w:t>हत्यारा</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पहले दृश्य में, यहोवा इस्राएलियों को आज्ञा देता है कि वे सभी हत्यारों को मार डालें। फिर यहोवा एक प्रकार की पुनरुक्ति का प्रयोग करके इस बात पर ज़ोर देता है कि यह तभी हो सकता है जब समुदाय के अगुवों को एक से अधिक गवाहों से प्रमाण प्राप्त हो। सबसे पहले, यहोवा कहता है कि हत्यारा एक से अधिक गवाहों के सबूत के आधार पर होगा। फिर यहोवा कहता है कि कोई भी व्यक्ति केवल एक ही गवाह के प्रमाण पर आधारित नहीं होगा। यह एक बहुत गंभीर मुद्दा है। आज्ञा को दोहराकर, यहोवा यह सुनिश्चित करता है कि लोग इसे स्पष्ट रूप से समझें, और यहोवा इस्राएलियों के बीच अन्यायपूर्ण मृत्युदंड की संभावना कम करता है।</w:t>
      </w:r>
    </w:p>
    <w:p>
      <w:pPr/>
      <w:r>
        <w:rPr>
          <w:lang w:val="hi_IN" w:bidi="hi_IN"/>
        </w:rPr>
      </w:r>
      <w:r>
        <w:rPr>
          <w:lang w:val="hi_IN" w:bidi="hi_IN"/>
        </w:rPr>
        <w:t>यहाँ रुकें और समूह में चर्चा करें कि आप अपने अनुवाद में यहोवा की आज्ञा को कैसे उजागर करेंगे। इस ऑडियो को यहाँ रोकें।</w:t>
      </w:r>
    </w:p>
    <w:p>
      <w:pPr/>
      <w:r>
        <w:rPr>
          <w:lang w:val="hi_IN" w:bidi="hi_IN"/>
        </w:rPr>
      </w:r>
      <w:r>
        <w:rPr>
          <w:lang w:val="hi_IN" w:bidi="hi_IN"/>
        </w:rPr>
        <w:t>दूसरे दृश्य में, फिर यहोवा इस आज्ञा को दोहराता है कि एक हत्यारे को मरना चाहिए। एक हत्यारा अपने कार्यों के दंड से बच नहीं सकता। एक हत्यारा दण्ड से बचने के लिए फिरौती या कोई शुल्क नहीं दे सकता। यहोवा का न्याय यह माँग करता है कि हत्यारे को मृत्यु का दंड दिया जाए। किसी हत्यारे को जीवित रहने देने से इस्राएल के लिए गंभीर परिणाम होंगे।</w:t>
      </w:r>
    </w:p>
    <w:p>
      <w:pPr/>
      <w:r>
        <w:rPr>
          <w:lang w:val="hi_IN" w:bidi="hi_IN"/>
        </w:rPr>
      </w:r>
      <w:r>
        <w:rPr>
          <w:lang w:val="hi_IN" w:bidi="hi_IN"/>
        </w:rPr>
        <w:t>तीसरे दृश्य में, यहोवा उस दंड के मामले से निपटता है जो एक हत्यारे को मिलना चाहिए। हत्या करने वाले को महायाजक की मृत्यु तक शरण शहर की सीमाओं के भीतर ही सीमित रहना चाहिए। इस्राएली लोग महायाजक की मृत्यु से पहले उस व्यक्ति को शरण शहर छोड़ने की अनुमति देने के लिए कोई फिरौती स्वीकार नहीं कर सकते।</w:t>
      </w:r>
    </w:p>
    <w:p>
      <w:pPr/>
      <w:r>
        <w:rPr>
          <w:lang w:val="hi_IN" w:bidi="hi_IN"/>
        </w:rPr>
      </w:r>
      <w:r>
        <w:rPr>
          <w:lang w:val="hi_IN" w:bidi="hi_IN"/>
        </w:rPr>
        <w:t>इस कहानी के पहले तीन दृश्यों में, यहोवा इस्राएल को पालन करने के लिए आज्ञाएँ देता है। अब, चौथे दृश्य में, यहोवा आज्ञाओं का कारण समझाता है। अपने अनुवाद में कार्य के इस कालक्रम का पालन करना महत्वपूर्ण है।</w:t>
      </w:r>
    </w:p>
    <w:p>
      <w:pPr/>
      <w:r>
        <w:rPr>
          <w:lang w:val="hi_IN" w:bidi="hi_IN"/>
        </w:rPr>
      </w:r>
      <w:r>
        <w:rPr>
          <w:lang w:val="hi_IN" w:bidi="hi_IN"/>
        </w:rPr>
        <w:t>यहोवा इस्राएलियों से कहता है कि रक्तपात देश को प्रदूषित करता है। बाइबल का आपका संस्करण यह कह सकता है कि रक्तपात भूमि को अशुद्ध करता है। इसका अर्थ है कि भूमि अनुष्ठानिक रूप से अशुद्ध हो जाती है, जिसका अर्थ है कि इस्राएल के लोग भी अनुष्ठानिक रूप से अशुद्ध या यहोवा की उपासना करने के अयोग्य हो जाते हैं।</w:t>
      </w:r>
    </w:p>
    <w:p>
      <w:pPr/>
      <w:r>
        <w:rPr>
          <w:lang w:val="hi_IN" w:bidi="hi_IN"/>
        </w:rPr>
      </w:r>
      <w:r>
        <w:rPr>
          <w:lang w:val="hi_IN" w:bidi="hi_IN"/>
        </w:rPr>
        <w:t>यहोवा कहता है कि भूमि को औपचारिक शुद्धता की स्थिति में प्रायश्चित करने या उसे पुनर्स्थापित करने का एकमात्र तरीका उस व्यक्ति के लहू के माध्यम से है जिसने दूसरे को मार डाला था। इसलिए, हत्यारे को मरना चाहिए। इसी कारण से, हत्यारे को महायाजक की स्वाभाविक मृत्यु की प्रतीक्षा करनी चाहिए। अन्यथा, यहोवा हत्यारे के जीवन से उस जीवन का प्रायश्चित करने का अनुरोध करेगा जिसे उस हत्यारे ने समाप्त किया था।</w:t>
      </w:r>
    </w:p>
    <w:p>
      <w:pPr/>
      <w:r>
        <w:rPr>
          <w:lang w:val="hi_IN" w:bidi="hi_IN"/>
        </w:rPr>
      </w:r>
      <w:r>
        <w:rPr>
          <w:lang w:val="hi_IN" w:bidi="hi_IN"/>
        </w:rPr>
        <w:t>यहोवा इस दृश्य में पुनरावृत्ति का उपयोग भी करता है। यहोवा दो बार कहता है कि इस्राएलियों को भूमि को प्रदूषित नहीं करना चाहिए, जिसका अर्थ है कि उन्हें उस देश को शुद्ध करने के नियमों का पालन करना चाहिए जहाँ मानवीय रक्तपात किया गया है।</w:t>
      </w:r>
    </w:p>
    <w:p>
      <w:pPr/>
      <w:r>
        <w:rPr>
          <w:lang w:val="hi_IN" w:bidi="hi_IN"/>
        </w:rPr>
      </w:r>
      <w:r>
        <w:rPr>
          <w:lang w:val="hi_IN" w:bidi="hi_IN"/>
        </w:rPr>
        <w:t>फिर यहोवा इस कहानी को समाप्त करने के लिए पुनरावृत्ति का उपयोग करता है और इस कारण पर जोर देता है कि इस्राएलियों को रक्तपात के बारे में यहोवा की आज्ञाओं का पालन करने में सावधान क्यों रहना चाहिए। दो बार यहोवा यह महत्वपूर्ण कथन देता है कि यहोवा इस्राएल के लोगों के बीच रहता है। यदि रक्तपात भूमि को प्रदूषित करता है, तो यहोवा अब इस्राएल के लोगों के बीच नहीं रह सकता।</w:t>
      </w:r>
      <w:r>
        <w:rPr>
          <w:lang w:val="hi_IN" w:bidi="hi_IN"/>
        </w:rPr>
      </w:r>
    </w:p>
    <w:p>
      <w:pPr>
        <w:pStyle w:val="Heading3"/>
      </w:pPr>
      <w:r>
        <w:rPr>
          <w:lang w:val="hi_IN" w:bidi="hi_IN"/>
        </w:rPr>
        <w:t>आवश्यक जानकारी</w:t>
      </w:r>
    </w:p>
    <w:p>
      <w:pPr/>
      <w:r>
        <w:rPr>
          <w:lang w:val="hi_IN" w:bidi="hi_IN"/>
        </w:rPr>
      </w:r>
      <w:r>
        <w:rPr>
          <w:lang w:val="hi_IN" w:bidi="hi_IN"/>
        </w:rPr>
        <w:t>गिनती 35:30–34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एक </w:t>
      </w:r>
      <w:r>
        <w:rPr>
          <w:b/>
          <w:lang w:val="hi_IN" w:bidi="hi_IN"/>
        </w:rPr>
        <w:t>हत्यारे</w:t>
      </w:r>
      <w:r>
        <w:rPr>
          <w:lang w:val="hi_IN" w:bidi="hi_IN"/>
        </w:rPr>
        <w:t xml:space="preserve"> को मरना चाहिए, लेकिन केवल तभी जब एक से अधिक </w:t>
      </w:r>
      <w:r>
        <w:rPr>
          <w:b/>
          <w:lang w:val="hi_IN" w:bidi="hi_IN"/>
        </w:rPr>
        <w:t>गवाह</w:t>
      </w:r>
      <w:r>
        <w:rPr>
          <w:lang w:val="hi_IN" w:bidi="hi_IN"/>
        </w:rPr>
        <w:t xml:space="preserve"> प्रमाण दे सकें। यहोवा परमेश्वर का व्यक्तिगत नाम है। अधिक जानकारी के लिए मुख्य शब्दावली में </w:t>
      </w:r>
      <w:r>
        <w:rPr>
          <w:b/>
          <w:lang w:val="hi_IN" w:bidi="hi_IN"/>
        </w:rPr>
        <w:t>यहोवा</w:t>
      </w:r>
      <w:r>
        <w:rPr>
          <w:lang w:val="hi_IN" w:bidi="hi_IN"/>
        </w:rPr>
        <w:t xml:space="preserve"> देखें। हत्यारा वह व्यक्ति होता है जो जानबूझकर किसी दूसरे व्यक्ति को मार डालता है। गवाह वह व्यक्ति होता है जो उन चीजों के बारे में जानकारी देता है जो उसने देखी और सुनी हैं। यहोवा, हत्यारे और गवाह के लिए उन्हीं शब्दों या वाक्यांशों का उपयोग करें जिनका उपयोग आपने पिछले भागों में किया था।</w:t>
      </w:r>
    </w:p>
    <w:p>
      <w:pPr/>
      <w:r>
        <w:rPr>
          <w:lang w:val="hi_IN" w:bidi="hi_IN"/>
        </w:rPr>
      </w:r>
      <w:r>
        <w:rPr>
          <w:lang w:val="hi_IN" w:bidi="hi_IN"/>
        </w:rPr>
        <w:t xml:space="preserve">एक हत्यारे को अपने गलत काम के लिए मरना चाहिए। इस्राएल के लोग किसी हत्यारे के जीवन के बदले फिरौती या धन का कोई भी </w:t>
      </w:r>
      <w:r>
        <w:rPr>
          <w:b/>
          <w:lang w:val="hi_IN" w:bidi="hi_IN"/>
        </w:rPr>
        <w:t>भुगतान</w:t>
      </w:r>
      <w:r>
        <w:rPr>
          <w:lang w:val="hi_IN" w:bidi="hi_IN"/>
        </w:rPr>
        <w:t xml:space="preserve"> स्वीकार नहीं कर सकते हैं। फिरौती वह होती है जब कोई व्यक्ति किसी कैदी या दास की स्वतंत्रता के बदले धन, भूमि या संपत्ति का भुगतान करता है।</w:t>
      </w:r>
    </w:p>
    <w:p>
      <w:pPr/>
      <w:r>
        <w:rPr>
          <w:lang w:val="hi_IN" w:bidi="hi_IN"/>
        </w:rPr>
      </w:r>
      <w:r>
        <w:rPr>
          <w:lang w:val="hi_IN" w:bidi="hi_IN"/>
        </w:rPr>
        <w:t xml:space="preserve">यहाँ रुकें और समूह में चर्चा करें कि आप </w:t>
      </w:r>
      <w:r>
        <w:rPr>
          <w:b/>
          <w:lang w:val="hi_IN" w:bidi="hi_IN"/>
        </w:rPr>
        <w:t>फिरौती</w:t>
      </w:r>
      <w:r>
        <w:rPr>
          <w:lang w:val="hi_IN" w:bidi="hi_IN"/>
        </w:rPr>
        <w:t xml:space="preserve"> के लिए किस शब्द का उपयोग करेंगे। यदि आपने पहले ही बाइबल की किसी अन्य पुस्तक में इस शब्द का अनुवाद किया है, तो यहाँ उसी शब्द का उपयोग करें। अधिक जानकारी के लिए मुख्य शब्दावली में </w:t>
      </w:r>
      <w:r>
        <w:rPr>
          <w:lang w:val="hi_IN" w:bidi="hi_IN"/>
        </w:rPr>
        <w:t>फिरौती</w:t>
      </w:r>
      <w:r>
        <w:rPr>
          <w:lang w:val="hi_IN" w:bidi="hi_IN"/>
        </w:rPr>
        <w:t xml:space="preserve"> देखें। इस ऑडियो को यहाँ रोकें।</w:t>
      </w:r>
    </w:p>
    <w:p>
      <w:pPr/>
      <w:r>
        <w:rPr>
          <w:lang w:val="hi_IN" w:bidi="hi_IN"/>
        </w:rPr>
      </w:r>
      <w:r>
        <w:rPr>
          <w:lang w:val="hi_IN" w:bidi="hi_IN"/>
        </w:rPr>
        <w:t xml:space="preserve">इस्राएल के लोगों को किसी हत्यारे के लिए फिरौती </w:t>
      </w:r>
      <w:r>
        <w:rPr>
          <w:b/>
          <w:lang w:val="hi_IN" w:bidi="hi_IN"/>
        </w:rPr>
        <w:t>स्वीकार</w:t>
      </w:r>
      <w:r>
        <w:rPr>
          <w:lang w:val="hi_IN" w:bidi="hi_IN"/>
        </w:rPr>
        <w:t xml:space="preserve"> नहीं करनी चाहिए। हत्यारा उस व्यक्ति को दर्शाता है जिसने गलती से किसी दूसरे व्यक्ति को मार डाला है। हत्यारे के लिए उसी शब्द या वाक्यांश का उपयोग करें जिसका उपयोग आपने पिछले भागों में किया था।</w:t>
      </w:r>
    </w:p>
    <w:p>
      <w:pPr/>
      <w:r>
        <w:rPr>
          <w:lang w:val="hi_IN" w:bidi="hi_IN"/>
        </w:rPr>
      </w:r>
      <w:r>
        <w:rPr>
          <w:lang w:val="hi_IN" w:bidi="hi_IN"/>
        </w:rPr>
        <w:t xml:space="preserve">एक हत्यारे को महायाजक की मृत्यु तक </w:t>
      </w:r>
      <w:r>
        <w:rPr>
          <w:b/>
          <w:lang w:val="hi_IN" w:bidi="hi_IN"/>
        </w:rPr>
        <w:t>शरण शहर</w:t>
      </w:r>
      <w:r>
        <w:rPr>
          <w:lang w:val="hi_IN" w:bidi="hi_IN"/>
        </w:rPr>
        <w:t xml:space="preserve"> के भीतर </w:t>
      </w:r>
      <w:r>
        <w:rPr>
          <w:b/>
          <w:lang w:val="hi_IN" w:bidi="hi_IN"/>
        </w:rPr>
        <w:t>रहना चाहिए</w:t>
      </w:r>
      <w:r>
        <w:rPr>
          <w:lang w:val="hi_IN" w:bidi="hi_IN"/>
        </w:rPr>
        <w:t xml:space="preserve">। फिर हत्यारा अपनी संपत्ति पर लौट सकता है। शरण शहर सुरक्षा का स्थान होता था जहाँ कोई भी जिसने गलती से किसी दूसरे व्यक्ति को मार डाला, वह सुरक्षा पाने जा सकता था। </w:t>
      </w:r>
      <w:r>
        <w:rPr>
          <w:b/>
          <w:lang w:val="hi_IN" w:bidi="hi_IN"/>
        </w:rPr>
        <w:t>याजकों</w:t>
      </w:r>
      <w:r>
        <w:rPr>
          <w:lang w:val="hi_IN" w:bidi="hi_IN"/>
        </w:rPr>
        <w:t xml:space="preserve"> के बारे में अधिक जानकारी के लिए, मुख्य शब्दावली देखें। "शरण शहर" और महायाजक के लिए उन्हीं शब्दों या वाक्यांशों का </w:t>
      </w:r>
      <w:r>
        <w:rPr>
          <w:b/>
          <w:lang w:val="hi_IN" w:bidi="hi_IN"/>
        </w:rPr>
        <w:t>उपयोग करें</w:t>
      </w:r>
      <w:r>
        <w:rPr>
          <w:lang w:val="hi_IN" w:bidi="hi_IN"/>
        </w:rPr>
        <w:t xml:space="preserve"> जिनका उपयोग आपने पिछले भागों में किया था।</w:t>
      </w:r>
    </w:p>
    <w:p>
      <w:pPr/>
      <w:r>
        <w:rPr>
          <w:lang w:val="hi_IN" w:bidi="hi_IN"/>
        </w:rPr>
      </w:r>
      <w:r>
        <w:rPr>
          <w:lang w:val="hi_IN" w:bidi="hi_IN"/>
        </w:rPr>
        <w:t xml:space="preserve">इन नियमों का पालन करके, यहोवा कहता है कि इस्राएली यह सुनिश्चित करेंगे कि हत्या भूमि को प्रदूषित न करे। अशुद्ध करने का अर्थ है धार्मिक रूप से अशुद्ध करना। इसी प्रकार का एक विचार है भूमि को </w:t>
      </w:r>
      <w:r>
        <w:rPr>
          <w:b/>
          <w:lang w:val="hi_IN" w:bidi="hi_IN"/>
        </w:rPr>
        <w:t>अपवित्र</w:t>
      </w:r>
      <w:r>
        <w:rPr>
          <w:lang w:val="hi_IN" w:bidi="hi_IN"/>
        </w:rPr>
        <w:t xml:space="preserve"> या अशुद्ध करना। अधिक जानकारी के लिए मुख्य शब्दावली में </w:t>
      </w:r>
      <w:r>
        <w:rPr>
          <w:b/>
          <w:lang w:val="hi_IN" w:bidi="hi_IN"/>
        </w:rPr>
        <w:t>अपवित्र</w:t>
      </w:r>
      <w:r>
        <w:rPr>
          <w:lang w:val="hi_IN" w:bidi="hi_IN"/>
        </w:rPr>
        <w:t xml:space="preserve"> शब्द देखें।</w:t>
      </w:r>
    </w:p>
    <w:p>
      <w:pPr/>
      <w:r>
        <w:rPr>
          <w:lang w:val="hi_IN" w:bidi="hi_IN"/>
        </w:rPr>
      </w:r>
      <w:r>
        <w:rPr>
          <w:b/>
          <w:lang w:val="hi_IN" w:bidi="hi_IN"/>
        </w:rPr>
        <w:t>इस्राएलियों</w:t>
      </w:r>
      <w:r>
        <w:rPr>
          <w:lang w:val="hi_IN" w:bidi="hi_IN"/>
        </w:rPr>
        <w:t xml:space="preserve"> को रक्तपात से भूमि को प्रदूषित नहीं होने देना चाहिए, क्योंकि यहोवा </w:t>
      </w:r>
      <w:r>
        <w:rPr>
          <w:lang w:val="hi_IN" w:bidi="hi_IN"/>
        </w:rPr>
        <w:t>पवित्र</w:t>
      </w:r>
      <w:r>
        <w:rPr>
          <w:lang w:val="hi_IN" w:bidi="hi_IN"/>
        </w:rPr>
        <w:t xml:space="preserve"> है। यहोवा सभी बुराई से अलग है, और यहोवा इस्राएलियों के साथ रहता है। केवल हत्यारे का लहू, या उस हत्यारे के स्थान पर महायाजक की स्वाभाविक मृत्यु जिसने गलती से किसी व्यक्ति को मार डाला, भूमि के लिए प्रायश्चित कर सकती है, या भूमि को फिर से </w:t>
      </w:r>
      <w:r>
        <w:rPr>
          <w:b/>
          <w:lang w:val="hi_IN" w:bidi="hi_IN"/>
        </w:rPr>
        <w:t>यहोवा</w:t>
      </w:r>
      <w:r>
        <w:rPr>
          <w:lang w:val="hi_IN" w:bidi="hi_IN"/>
        </w:rPr>
        <w:t xml:space="preserve"> के रहने के लिए शुद्ध बना सकती है। अधिक जानकारी के लिए मुख्य शब्दावली में </w:t>
      </w:r>
      <w:r>
        <w:rPr>
          <w:b/>
          <w:lang w:val="hi_IN" w:bidi="hi_IN"/>
        </w:rPr>
        <w:t>प्रायश्चित</w:t>
      </w:r>
      <w:r>
        <w:rPr>
          <w:lang w:val="hi_IN" w:bidi="hi_IN"/>
        </w:rPr>
        <w:t xml:space="preserve"> देखें, और प्रायश्चित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गिनती 36:1–13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गिनती 36:1–13 को सुनें और अपने मन में रखें।</w:t>
      </w:r>
    </w:p>
    <w:p>
      <w:pPr/>
      <w:r>
        <w:rPr>
          <w:lang w:val="hi_IN" w:bidi="hi_IN"/>
        </w:rPr>
      </w:r>
      <w:r>
        <w:rPr>
          <w:lang w:val="hi_IN" w:bidi="hi_IN"/>
        </w:rPr>
        <w:t>यदि सम्भव हो, तो गिनती 36:1–13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गिनती 36:1–13 का ऑडियो संस्करण सबसे आसानी से समझ में आने वाले अनुवाद में सुनें।</w:t>
      </w:r>
    </w:p>
    <w:p>
      <w:pPr/>
      <w:r>
        <w:rPr>
          <w:lang w:val="hi_IN" w:bidi="hi_IN"/>
        </w:rPr>
      </w:r>
      <w:r>
        <w:rPr>
          <w:lang w:val="hi_IN" w:bidi="hi_IN"/>
        </w:rPr>
        <w:t>पिछला भाग इस बारे में बात करता है कि यहोवा ने लेवियों को भूमि के विशेष भाग कैसे दिए, जिनमें शरण शहर भी शामिल थे। यह भाग हमें सलोफाद की पुत्रियों के बारे में पहले की एक कहानी की याद दिलाता है जो मनश्शे के गोत्र के गिलाद के कुल से थीं। आपको याद होगा कि सलोफाद की पुत्रियों ने इस्राएलियों के बीच विरासत की माँग की थी, भले ही उनके पिता की मृत्यु बिना किसी पुत्र के हुई थी। उस समय की संस्कृति में, केवल पुत्रों को ही अपने पिता से भूमि विरासत में मिलती थी। हालाँकि, यहोवा सलोफाद की पुत्रियों के अनुरोध से सहमत हुए। यह भाग गिलाद के कुलों के अगुवों की उस विनती के बारे में उनकी कुछ चिंताओं की कहानी बताता है। यह यह भी दिखाता है कि यहोवा उन चिंताओं को कैसे हल करता है। यहोवा गिनती की पुस्तक को इसके मुख्य विषयों में से एक पर फिर से ध्यान केंद्रित करते हुए समाप्त करता है—कि कैसे यहोवा ने प्रत्येक गोत्र को भूमि की एक विशेष विरासत दी।</w:t>
      </w:r>
    </w:p>
    <w:p>
      <w:pPr/>
      <w:r>
        <w:rPr>
          <w:lang w:val="hi_IN" w:bidi="hi_IN"/>
        </w:rPr>
      </w:r>
      <w:r>
        <w:rPr>
          <w:lang w:val="hi_IN" w:bidi="hi_IN"/>
        </w:rPr>
        <w:t>यूसुफ के वंश के गोत्रों में से मनश्शे के पुत्र माकीर के पुत्र गिलाद के कुल के परिवारों के मुखिया मूसा और इस्राएली परिवारों के प्रधानों के सामने आए और उनसे कहने लगे। कुल के परिवार के प्रधान बड़े परिवारों के अगुवे हैं। आपको याद होगा कि यूसुफ के वंशज दो गोत्र हैं, और गोत्रों में से एक मनश्शे का गोत्र है।</w:t>
      </w:r>
    </w:p>
    <w:p>
      <w:pPr/>
      <w:r>
        <w:rPr>
          <w:lang w:val="hi_IN" w:bidi="hi_IN"/>
        </w:rPr>
      </w:r>
      <w:r>
        <w:rPr>
          <w:lang w:val="hi_IN" w:bidi="hi_IN"/>
        </w:rPr>
        <w:t>मूसा और अगुवे महत्वपूर्ण लोगों का एक समूह थे, जो लोगों की विनती होने पर निर्णय लेते थे।</w:t>
      </w:r>
    </w:p>
    <w:p>
      <w:pPr/>
      <w:r>
        <w:rPr>
          <w:lang w:val="hi_IN" w:bidi="hi_IN"/>
        </w:rPr>
      </w:r>
      <w:r>
        <w:rPr>
          <w:lang w:val="hi_IN" w:bidi="hi_IN"/>
        </w:rPr>
        <w:t>यहाँ रुकें और समूह में इस प्रश्न पर चर्चा करें: आपकी संस्कृति में परिवार की समस्याओं को हल करने के लिए कौन जिम्मेदार है? आपकी संस्कृति में लोग पारिवारिक समस्याओं को कैसे हल करते हैं? इस ऑडियो को यहाँ रोकें।</w:t>
      </w:r>
    </w:p>
    <w:p>
      <w:pPr/>
      <w:r>
        <w:rPr>
          <w:lang w:val="hi_IN" w:bidi="hi_IN"/>
        </w:rPr>
      </w:r>
      <w:r>
        <w:rPr>
          <w:lang w:val="hi_IN" w:bidi="hi_IN"/>
        </w:rPr>
        <w:t>कुलों के प्रमुख आदरपूर्वक मूसा को उस समय की याद दिलाते हैं जब प्रभु ने मूसा को चिट्ठियाँ डालकर सलोफाद की पुत्रियों को विरासत के रूप में भूमि के भाग देने की आज्ञा दी थी। प्राचीन समय में लोग निर्णय लेने और परिणाम या चुनाव करने की विधि के रूप में चिट्ठियाँ डालते थे। जब लोग चिट्ठियाँ डालते थे, तो वे किसी बात का निर्णय करने के लिए पत्थर, पासे या निशान लगाए हुए डंडों जैसी वस्तुओं को फेंकते थे। लोग धार्मिक, कानूनी या सामुदायिक निर्णय लेने के लिए चिट्ठियाँ डालते थे। कभी-कभी वे यह तय करने के लिए चिट्ठियाँ डालते थे कि किसे कौन सी भूमि मिले, किन अगुवों को चुना जाए, या युद्ध के दौरान इकट्ठा की गई संपत्ति को कैसे बाँटा जाए।</w:t>
      </w:r>
    </w:p>
    <w:p>
      <w:pPr/>
      <w:r>
        <w:rPr>
          <w:lang w:val="hi_IN" w:bidi="hi_IN"/>
        </w:rPr>
      </w:r>
      <w:r>
        <w:rPr>
          <w:lang w:val="hi_IN" w:bidi="hi_IN"/>
        </w:rPr>
        <w:t>गिलाद के कुलों के प्रधान चिंतित थे। उन्होंने कहा कि यदि सलोफाद की पुत्रियाँ अन्य इस्राएली गोत्रों से विवाह करती हैं, तो उनकी विरासत उस गोत्र में जोड़ दी जाएगी जिसमें वे पुत्रियाँ विवाह करती हैं। और जब जुबली का वर्ष आएगा, तब भी उनकी विरासत उस गोत्र में जोड़ दी जाएगी जिसमें वे विवाह करती हैं, और उनकी संपत्ति उनके पूर्वजों के गोत्र की विरासत से निकाल ली जाएगी।</w:t>
      </w:r>
    </w:p>
    <w:p>
      <w:pPr/>
      <w:r>
        <w:rPr>
          <w:lang w:val="hi_IN" w:bidi="hi_IN"/>
        </w:rPr>
      </w:r>
      <w:r>
        <w:rPr>
          <w:lang w:val="hi_IN" w:bidi="hi_IN"/>
        </w:rPr>
        <w:t>जुबली का वर्ष 49 वर्ष के चक्र के बाद 50वां वर्ष था। उस वर्ष के दौरान, जो भूमि लोगों ने बेची थी, उसे उसके मूल स्वामियों को वापस जाना था। हालाँकि, यह विरासत में मिली भूमि का मामला नहीं था। इसलिए, यदि सलोफाद की पुत्रियाँ उनके अपने गोत्र के बाहर विवाह करती हैं, तो जो भूमि उन्हें विरासत में मिली है, वह जुबली के वर्ष के बाद भी उनके पति के गोत्रों की ही रहेगी। ऐसा इसलिए है क्योंकि उस समय की संस्कृति में, किसी स्त्री का विवाह होते ही उसकी विरासत उसके पति की संपत्ति बन जाती है। यदि सलोफाद की पुत्रियाँ विवाह कर लेतीं, तो उनके पति विरासत में उस भूमि के स्वामी बन जाते, न कि इसलिए कि उन्होंने उसे खरीदा था। इसलिए, वह भूमि पतियों के गोत्र की भूमि का हिस्सा बन जाएगी। इसलिए वह संपत्ति जुबली के वर्ष में भी वापस नहीं की जा सकती थी।</w:t>
      </w:r>
    </w:p>
    <w:p>
      <w:pPr/>
      <w:r>
        <w:rPr>
          <w:lang w:val="hi_IN" w:bidi="hi_IN"/>
        </w:rPr>
      </w:r>
      <w:r>
        <w:rPr>
          <w:lang w:val="hi_IN" w:bidi="hi_IN"/>
        </w:rPr>
        <w:t>यहाँ रुकें और समूह में इस प्रश्न पर चर्चा करें: वर्णन करें कि आपकी संस्कृति में लोग भूमि कैसे खरीदते हैं और बेचते हैं। भूमि का स्वामी कौन है? लोग अपने वंशजों को भूमि कैसे देते हैं? इस ऑडियो को यहाँ रोकें।</w:t>
      </w:r>
    </w:p>
    <w:p>
      <w:pPr/>
      <w:r>
        <w:rPr>
          <w:lang w:val="hi_IN" w:bidi="hi_IN"/>
        </w:rPr>
      </w:r>
      <w:r>
        <w:rPr>
          <w:lang w:val="hi_IN" w:bidi="hi_IN"/>
        </w:rPr>
        <w:t>फिर यहोवा मूसा को आज्ञा देता है कि वह इस्राएलियों को यह आदेश दे। यहोवा कहता है कि यूसुफ के वंशजों के गोत्र ने जो कहा वह सही है। यहोवा कहता है कि सलोफाद की पुत्रियाँ जिससे चाहें उससे विवाह कर सकती हैं, लेकिन वे केवल अपने पिता के गोत्र के कुलों में से ही किसी से विवाह करें।</w:t>
      </w:r>
    </w:p>
    <w:p>
      <w:pPr/>
      <w:r>
        <w:rPr>
          <w:lang w:val="hi_IN" w:bidi="hi_IN"/>
        </w:rPr>
      </w:r>
      <w:r>
        <w:rPr>
          <w:lang w:val="hi_IN" w:bidi="hi_IN"/>
        </w:rPr>
        <w:t>यहोवा द्वारा सलोफाद की पुत्रियों के मामले के बारे में आज्ञा देने के बाद, अब यहोवा सामान्य रूप से सभी इस्राएलियों पर वही आज्ञा लागू करता है। यहोवा कहता है कि इस्राएल में कोई भी विरासत एक गोत्र से दूसरे गोत्र में न जाए। प्रत्येक इस्राएली अपने पूर्वजों की गोत्र की विरासत को बनाए रखेगा। साथ ही, हर पुत्री जो किसी इस्राएली गोत्र की भूमि विरासत में पाती है, उसे अपने पिता के गोत्र के किसी एक कुल में से ही किसी से विवाह करना होगा। इस तरह, प्रत्येक इस्राएली अपने पूर्वजों की विरासत के अधिकारी होंगे। यहोवा यह भी आज्ञा देता है कि कोई भी विरासत एक गोत्र से दूसरे गोत्र में न जाए, क्योंकि प्रत्येक इस्राएली गोत्र को वह भूमि अपने पास रखनी है जो उसे विरासत में मिली है।</w:t>
      </w:r>
    </w:p>
    <w:p>
      <w:pPr/>
      <w:r>
        <w:rPr>
          <w:lang w:val="hi_IN" w:bidi="hi_IN"/>
        </w:rPr>
      </w:r>
      <w:r>
        <w:rPr>
          <w:lang w:val="hi_IN" w:bidi="hi_IN"/>
        </w:rPr>
        <w:t>यहाँ रुकें और समूह में इस प्रश्न पर चर्चा करें: चर्चा करें कि आपकी संस्कृति में अलग-अलग गोत्र या लोगों के समूह ज़मीन के मालिक कैसे होते हैं। अलग-अलग गोत्र कहाँ रहते हैं, और आप कैसे निर्णय करते हैं कि वे कहाँ रहेंगे? जब कोई व्यक्ति किसी दूसरे गोत्र या लोगों के समूह के किसी व्यक्ति से विवाह करता है, तो क्या होता है? इस ऑडियो को यहाँ रोकें।</w:t>
      </w:r>
    </w:p>
    <w:p>
      <w:pPr/>
      <w:r>
        <w:rPr>
          <w:lang w:val="hi_IN" w:bidi="hi_IN"/>
        </w:rPr>
      </w:r>
      <w:r>
        <w:rPr>
          <w:lang w:val="hi_IN" w:bidi="hi_IN"/>
        </w:rPr>
        <w:t>इसलिए सलोफाद की पुत्रियों ने वही किया जो यहोवा ने मूसा को आज्ञा दी थी। सलोफाद की पुत्रियाँ—महला, तिर्सा, होग्ला, मिल्का, और नोवा—उनके पिता की ओर से अपने चचेरे भाइयों से विवाह करती हैं। सलोफाद की पुत्रियों ने यूसुफ के पुत्र मनश्शे के वंशजों के कुलों के भीतर ही विवाह किया। इस तरह, उनकी विरासत उनके पिता के गोत्र और परिवार के समूह में बनी रही।</w:t>
      </w:r>
    </w:p>
    <w:p>
      <w:pPr/>
      <w:r>
        <w:rPr>
          <w:lang w:val="hi_IN" w:bidi="hi_IN"/>
        </w:rPr>
      </w:r>
      <w:r>
        <w:rPr>
          <w:lang w:val="hi_IN" w:bidi="hi_IN"/>
        </w:rPr>
        <w:t>यहाँ रुकें और समूह में इस प्रश्न पर चर्चा करें: आपकी संस्कृति में नए नियम कैसे बनाए जाते हैं? उस समय की एक कहानी सुनाएँ जब किसी विशेष स्थिति ने लोगों को आपकी संस्कृति में एक नया नियम बनाने के लिए प्रेरित किया। इस ऑडियो को यहाँ रोकें।</w:t>
      </w:r>
    </w:p>
    <w:p>
      <w:pPr/>
      <w:r>
        <w:rPr>
          <w:lang w:val="hi_IN" w:bidi="hi_IN"/>
        </w:rPr>
      </w:r>
      <w:r>
        <w:rPr>
          <w:lang w:val="hi_IN" w:bidi="hi_IN"/>
        </w:rPr>
        <w:t>यहोवा गिनती की पुस्तक को इस बात की याद दिलाकर समाप्त करता है कि यहोवा ने अपने लोगों को प्रतिज्ञा की हुई भूमि के बारे में विशेष आज्ञाएँ और विधियाँ दी हैं, जिसे वह उन्हें देने वाला है। यहोवा के लोग प्रतिज्ञा किए हुए देश में प्रवेश करने के लिए तैयार हैं—वे यरदन नदी के पास मोआब के मैदानों में हैं। यरीहो शहर नदी के ठीक उस पार है, और वे उस देश में प्रवेश करने और उसे जीतने की तैयारी कर रहे हैं ताकि उस विरासत पर अपना दावा कर सकें जो यहोवा उन्हें दे रहा है। ये वे आज्ञाएँ और अध्यादेश हैं जो यहोवा ने मूसा के माध्यम से यरीहो के उस पार, यरदन के किनारे, मोआब के मैदानों में इस्राएलियों को दिए थे।</w:t>
      </w:r>
      <w:r>
        <w:rPr>
          <w:lang w:val="hi_IN" w:bidi="hi_IN"/>
        </w:rPr>
      </w:r>
    </w:p>
    <w:p>
      <w:pPr>
        <w:pStyle w:val="Heading3"/>
      </w:pPr>
      <w:r>
        <w:rPr>
          <w:lang w:val="hi_IN" w:bidi="hi_IN"/>
        </w:rPr>
        <w:t>घटनाओं को समझाना</w:t>
      </w:r>
    </w:p>
    <w:p>
      <w:pPr/>
      <w:r>
        <w:rPr>
          <w:lang w:val="hi_IN" w:bidi="hi_IN"/>
        </w:rPr>
      </w:r>
      <w:r>
        <w:rPr>
          <w:lang w:val="hi_IN" w:bidi="hi_IN"/>
        </w:rPr>
        <w:t>गिनती 36:1–13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यूसुफ के वंशजों के कुलों में से मनश्शे के पुत्र माकीर के पुत्र गिलाद के परिवार समूह के प्रमुख, मूसा और उन अगुवों के सामने आते हैं और बोलते हैं जो इस्राएली परिवारों के प्रधान हैं।</w:t>
      </w:r>
    </w:p>
    <w:p>
      <w:pPr/>
      <w:r>
        <w:rPr>
          <w:lang w:val="hi_IN" w:bidi="hi_IN"/>
        </w:rPr>
      </w:r>
      <w:r>
        <w:rPr>
          <w:b/>
          <w:lang w:val="hi_IN" w:bidi="hi_IN"/>
        </w:rPr>
        <w:t>दूसरे दृश्य में:</w:t>
      </w:r>
      <w:r>
        <w:rPr>
          <w:lang w:val="hi_IN" w:bidi="hi_IN"/>
        </w:rPr>
        <w:t xml:space="preserve"> इस्राएली परिवार के समूहों के अगुवे उस भूमि के बारे में चिंता करते हैं जो यहोवा ने सलोफाद की पुत्रियों को दी थी।</w:t>
      </w:r>
    </w:p>
    <w:p>
      <w:pPr/>
      <w:r>
        <w:rPr>
          <w:lang w:val="hi_IN" w:bidi="hi_IN"/>
        </w:rPr>
      </w:r>
      <w:r>
        <w:rPr>
          <w:b/>
          <w:lang w:val="hi_IN" w:bidi="hi_IN"/>
        </w:rPr>
        <w:t>तीसरे दृश्य में:</w:t>
      </w:r>
      <w:r>
        <w:rPr>
          <w:lang w:val="hi_IN" w:bidi="hi_IN"/>
        </w:rPr>
        <w:t xml:space="preserve"> मूसा परिवार के प्रधानों को यहोवा की ओर से एक उत्तर और इस्राएल के संतानों के लिए एक नई आज्ञा देता है।</w:t>
      </w:r>
    </w:p>
    <w:p>
      <w:pPr/>
      <w:r>
        <w:rPr>
          <w:lang w:val="hi_IN" w:bidi="hi_IN"/>
        </w:rPr>
      </w:r>
      <w:r>
        <w:rPr>
          <w:b/>
          <w:lang w:val="hi_IN" w:bidi="hi_IN"/>
        </w:rPr>
        <w:t>चौथे दृश्य में:</w:t>
      </w:r>
      <w:r>
        <w:rPr>
          <w:lang w:val="hi_IN" w:bidi="hi_IN"/>
        </w:rPr>
        <w:t xml:space="preserve"> सलोफाद की पुत्रियाँ प्रभु की आज्ञा का पालन करती हैं।</w:t>
      </w:r>
    </w:p>
    <w:p>
      <w:pPr/>
      <w:r>
        <w:rPr>
          <w:lang w:val="hi_IN" w:bidi="hi_IN"/>
        </w:rPr>
      </w:r>
      <w:r>
        <w:rPr>
          <w:b/>
          <w:lang w:val="hi_IN" w:bidi="hi_IN"/>
        </w:rPr>
        <w:t>पाँचवें दृश्य में:</w:t>
      </w:r>
      <w:r>
        <w:rPr>
          <w:lang w:val="hi_IN" w:bidi="hi_IN"/>
        </w:rPr>
        <w:t xml:space="preserve"> मूसा गिनती की पुस्तक का समापन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गिलाद के कुल के परिवार के अगुवे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परिवारों के अगुवे, या प्रधान</w:t>
      </w:r>
    </w:p>
    <w:p>
      <w:pPr>
        <w:pStyle w:val="ListBullet"/>
        <w:spacing w:line="240" w:lineRule="auto"/>
        <w:ind w:left="720"/>
      </w:pPr>
      <w:r>
        <w:rPr>
          <w:lang w:val="hi_IN" w:bidi="hi_IN"/>
        </w:rPr>
      </w:r>
      <w:r>
        <w:rPr>
          <w:lang w:val="hi_IN" w:bidi="hi_IN"/>
        </w:rPr>
        <w:t>सलोफाद की पुत्रियाँ</w:t>
      </w:r>
    </w:p>
    <w:p>
      <w:pPr>
        <w:pStyle w:val="ListBullet"/>
        <w:spacing w:line="240" w:lineRule="auto"/>
        <w:ind w:left="720"/>
      </w:pPr>
      <w:r>
        <w:rPr>
          <w:lang w:val="hi_IN" w:bidi="hi_IN"/>
        </w:rPr>
      </w:r>
      <w:r>
        <w:rPr>
          <w:lang w:val="hi_IN" w:bidi="hi_IN"/>
        </w:rPr>
        <w:t>सलोफाद की पुत्रियों के पिता के पक्ष के चचेरे भाई</w:t>
      </w:r>
    </w:p>
    <w:p>
      <w:pPr/>
      <w:r>
        <w:rPr>
          <w:lang w:val="hi_IN" w:bidi="hi_IN"/>
        </w:rPr>
      </w:r>
      <w:r>
        <w:rPr>
          <w:lang w:val="hi_IN" w:bidi="hi_IN"/>
        </w:rPr>
        <w:t>समूह में, भाग के परिवेश के इन हिस्सों पर ध्यान दें:</w:t>
      </w:r>
    </w:p>
    <w:p>
      <w:pPr/>
      <w:r>
        <w:rPr>
          <w:lang w:val="hi_IN" w:bidi="hi_IN"/>
        </w:rPr>
      </w:r>
      <w:r>
        <w:rPr>
          <w:lang w:val="hi_IN" w:bidi="hi_IN"/>
        </w:rPr>
        <w:t>यूसुफ के वंशजों के कुलों में से मनश्शे के पुत्र माकीर के पुत्र गिलाद के कुल के पितृ-कुलों के मुखिया आए और उन्होंने मूसा और उन अगुओं के सामने बात की, जो इस्राएली परिवारों के मुखिया थे। याद रखें कि कुलों के प्रधान यूसुफ के वंशजों के बीच विस्तारित परिवारों के अगुवों को दर्शाते हैं।</w:t>
      </w:r>
    </w:p>
    <w:p>
      <w:pPr/>
      <w:r>
        <w:rPr>
          <w:lang w:val="hi_IN" w:bidi="hi_IN"/>
        </w:rPr>
      </w:r>
      <w:r>
        <w:rPr>
          <w:lang w:val="hi_IN" w:bidi="hi_IN"/>
        </w:rPr>
        <w:t>ध्यान दें कि कुलों के प्रधान ने मूसा से आदरपूर्वक "मेरा प्रभु" या "मेरा स्वामी" कहकर बात की। गिलाद के कुल के अगुवे इस तरह बात करते हैं मानो वे एक ही व्यक्ति हों। दूसरे शब्दों में, अगुवे मूसा के अनुरोध में एकजुट थे।</w:t>
      </w:r>
    </w:p>
    <w:p>
      <w:pPr/>
      <w:r>
        <w:rPr>
          <w:lang w:val="hi_IN" w:bidi="hi_IN"/>
        </w:rPr>
      </w:r>
      <w:r>
        <w:rPr>
          <w:lang w:val="hi_IN" w:bidi="hi_IN"/>
        </w:rPr>
        <w:t>याद रखें कि कुलों के प्रधान ने मूसा को उस समय की याद दिलाया था जब यहोवा ने चिट्ठियाँ डालकर सलोफाद की पुत्रियों को विरासत के रूप में भूमि के भाग देने की आज्ञा दी थी। कुलों का प्रमुख बताता है कि यदि सलोफाद की पुत्रियाँ अन्य इस्राएली गोत्रों से विवाह करती हैं, तो उनकी विरासत उस गोत्र में जोड़ दी जाएगी जिसमें वे पुत्रियाँ विवाह करती हैं। और जब जुबली का वर्ष आएगा, तब भी उनका भाग उस गोत्र में जोड़ दिया जाएगा जिसमें उनका विवाह हुआ होगा। इस तरह, उनकी संपत्ति उनके पूर्वजों की गोत्र की विरासत से ली जाएगी।</w:t>
      </w:r>
    </w:p>
    <w:p>
      <w:pPr/>
      <w:r>
        <w:rPr>
          <w:lang w:val="hi_IN" w:bidi="hi_IN"/>
        </w:rPr>
      </w:r>
      <w:r>
        <w:rPr>
          <w:lang w:val="hi_IN" w:bidi="hi_IN"/>
        </w:rPr>
        <w:t>गिलाद के कुल के अगुवे मूसा से अपने प्रश्न में बहुत सी जानकारी दोहराते हैं। दोहराव का अर्थ यह हो सकता है कि वे अपनी विनती के विषय को लेकर चिंतित थे। वे इस बात से चिंतित लग रहे हैं कि उनके गोत्र की विरासत का एक हिस्सा उनसे छिन सकता है और किसी दूसरे गोत्र के पास जा सकता है, यदि मूसा स्थिति को सुधारने के लिए तत्काल कदम नहीं उठाते।</w:t>
      </w:r>
    </w:p>
    <w:p>
      <w:pPr/>
      <w:r>
        <w:rPr>
          <w:lang w:val="hi_IN" w:bidi="hi_IN"/>
        </w:rPr>
      </w:r>
      <w:r>
        <w:rPr>
          <w:lang w:val="hi_IN" w:bidi="hi_IN"/>
        </w:rPr>
        <w:t>गिलाद के कुल के अगुवों द्वारा यह दोहराव उस समय सार्वजनिक चर्चाओं के दौरान लोगों द्वारा औपचारिक विषयों या बातों के बारे में बात करने का एक तरीका या शैली भी हो सकती है। इस भाग का अनुवाद इस प्रकार करने का ध्यान रखें कि यह स्पष्ट हो कि मूसा यहोवा से उत्तर लेकर आया था। फिर यहोवा मूसा को आज्ञा देता है कि वह इस्राएलियों को यह आदेश दे। यहोवा कहता है कि यूसुफ के वंशजों के गोत्र ने जो कहा वह सही है। जैसे यहोवा ने पहले कहा था कि सलोफाद की पुत्रियों का अपने लिए विरासत माँगना सही था, वैसे ही अब यहोवा यह भी कह रहा है कि गिलाद के कुल की यह चिंता करना सही है कि उनके गोत्र की विरासत दूसरे गोत्र को चली जाएगी। यहोवा आज्ञा देता है कि सलोफाद की पुत्रियाँ किसी भी व्यक्ति से विवाह कर सकती हैं, जब तक कि वे अपने पिता के गोत्र के भीतर ही विवाह करती हैं। इसका अर्थ है कि सलोफाद की पुत्रियों को केवल अपने पिता के गोत्र के किसी एक कुल में से ही विवाह करना चाहिए।</w:t>
      </w:r>
    </w:p>
    <w:p>
      <w:pPr/>
      <w:r>
        <w:rPr>
          <w:lang w:val="hi_IN" w:bidi="hi_IN"/>
        </w:rPr>
      </w:r>
      <w:r>
        <w:rPr>
          <w:lang w:val="hi_IN" w:bidi="hi_IN"/>
        </w:rPr>
        <w:t>यहोवा द्वारा सलोफाद की पुत्रियों के मामले के बारे में आज्ञा देने के बाद, अब यहोवा सामान्य रूप से सभी इस्राएलियों पर वही आज्ञा लागू करता है कि इस्राएल में कोई भी विरासत एक गोत्र से दूसरे गोत्र में स्थानांतरित न हो। ऐसा इसलिए है क्योंकि प्रत्येक इस्राएली अपने पूर्वजों के गोत्र की विरासत को बनाए रखेगा। साथ ही, हर पुत्री जो किसी इस्राएली गोत्र की भूमि विरासत में पाती है, उसे अपने पिता के गोत्र के किसी व्यक्ति से विवाह करना चाहिए। यह सुनिश्चित करता है कि प्रत्येक इस्राएली अपने पूर्वजों की विरासत के अधिकारी होंगे। यहोवा यह भी आज्ञा देता है कि कोई भी विरासत एक गोत्र से दूसरे गोत्र में न जाए, क्योंकि प्रत्येक इस्राएली गोत्र को उस भूमि को अपने पास रखना है जो उसे विरासत में मिली है।</w:t>
      </w:r>
    </w:p>
    <w:p>
      <w:pPr/>
      <w:r>
        <w:rPr>
          <w:lang w:val="hi_IN" w:bidi="hi_IN"/>
        </w:rPr>
      </w:r>
      <w:r>
        <w:rPr>
          <w:lang w:val="hi_IN" w:bidi="hi_IN"/>
        </w:rPr>
        <w:t>यह याद रखना महत्वपूर्ण है कि सलोफाद की पुत्रियों ने वही किया जो यहोवा ने मूसा के माध्यम से उन्हें आज्ञा दी थी। इसलिए सलोफाद की पुत्रियों—महला, तिर्सा, होग्ला, मिल्का, और नोवा—ने अपने पिता की ओर के अपने चचेरे भाइयों या अपने पिता के भाइयों के पुत्रों से विवाह किया। यह सुनिश्चित करें कि आप उस क्रम को बनाए रखें जिसमें सलोफाद की पुत्रियों के नाम आपके अनुवाद में सूचीबद्ध किए गए हैं।</w:t>
      </w:r>
    </w:p>
    <w:p>
      <w:pPr/>
      <w:r>
        <w:rPr>
          <w:lang w:val="hi_IN" w:bidi="hi_IN"/>
        </w:rPr>
      </w:r>
      <w:r>
        <w:rPr>
          <w:lang w:val="hi_IN" w:bidi="hi_IN"/>
        </w:rPr>
        <w:t>यहाँ रुकें और समूह में इस प्रश्न पर चर्चा करें: आपकी संस्कृति में लोग पिता या माता की ओर से एक-दूसरे के साथ अपने संबंधों का वर्णन कैसे करते हैं? इस ऑडियो को यहाँ रोकें।</w:t>
      </w:r>
    </w:p>
    <w:p>
      <w:pPr/>
      <w:r>
        <w:rPr>
          <w:lang w:val="hi_IN" w:bidi="hi_IN"/>
        </w:rPr>
      </w:r>
      <w:r>
        <w:rPr>
          <w:lang w:val="hi_IN" w:bidi="hi_IN"/>
        </w:rPr>
        <w:t>सलोफाद की पुत्रियों ने यूसुफ के पुत्र मनश्शे के वंशजों के कुलों के भीतर ही विवाह किया, और उनकी विरासत उनके पिता के गोत्र और कुल में ही बनी रही।</w:t>
      </w:r>
    </w:p>
    <w:p>
      <w:pPr/>
      <w:r>
        <w:rPr>
          <w:lang w:val="hi_IN" w:bidi="hi_IN"/>
        </w:rPr>
      </w:r>
      <w:r>
        <w:rPr>
          <w:lang w:val="hi_IN" w:bidi="hi_IN"/>
        </w:rPr>
        <w:t>इस कहानी का अंतिम भाग आगे बढ़ता है और कहता है कि ये वे आज्ञाएँ और अध्यादेश हैं जो यहोवा ने मूसा के माध्यम से इस्राएलियों को दिए थे। इस्राएली यरीहो के उस पार यरदन के किनारे मोआब के मैदानों में हैं। यह स्थान महत्वपूर्ण है। इस्राएली यरीहो के पास हैं, जो उस देश के भीतर एक नगर है जिसका यहोवा ने उनसे वादा किया था। अब जब यहोवा ने उन्हें रहने के तरीके के बारे में सभी निर्देश दिए हैं, तो इस्राएली प्रतिज्ञा किए हुए देश में प्रवेश करने के लिए तैयार हैं। बाइबल की अगली किताबें वर्णन करेंगी कि जब इस्राएली प्रतिज्ञा किए हुए देश में प्रवेश करते हैं, तो क्या होता है।</w:t>
      </w:r>
    </w:p>
    <w:p>
      <w:pPr/>
      <w:r>
        <w:rPr>
          <w:lang w:val="hi_IN" w:bidi="hi_IN"/>
        </w:rPr>
      </w:r>
      <w:r>
        <w:rPr>
          <w:lang w:val="hi_IN" w:bidi="hi_IN"/>
        </w:rPr>
        <w:t>यहाँ रुकें और समूह में इस प्रश्न पर चर्चा करें: लोग किसी कहानी के एक भाग को किन तरीकों से समाप्त करते हैं ताकि अगली कहानी की शुरुआत के लिए आधार तैयार किया जा सके?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गिनती 36:1–13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गिलाद के कुल के परिवार के अगुवे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परिवारों के अगुवे, या प्रधान</w:t>
      </w:r>
    </w:p>
    <w:p>
      <w:pPr>
        <w:pStyle w:val="ListBullet"/>
        <w:spacing w:line="240" w:lineRule="auto"/>
        <w:ind w:left="720"/>
      </w:pPr>
      <w:r>
        <w:rPr>
          <w:lang w:val="hi_IN" w:bidi="hi_IN"/>
        </w:rPr>
      </w:r>
      <w:r>
        <w:rPr>
          <w:lang w:val="hi_IN" w:bidi="hi_IN"/>
        </w:rPr>
        <w:t>सलोफाद की पुत्रियाँ</w:t>
      </w:r>
    </w:p>
    <w:p>
      <w:pPr>
        <w:pStyle w:val="ListBullet"/>
        <w:spacing w:line="240" w:lineRule="auto"/>
        <w:ind w:left="720"/>
      </w:pPr>
      <w:r>
        <w:rPr>
          <w:lang w:val="hi_IN" w:bidi="hi_IN"/>
        </w:rPr>
      </w:r>
      <w:r>
        <w:rPr>
          <w:lang w:val="hi_IN" w:bidi="hi_IN"/>
        </w:rPr>
        <w:t>सलोफाद की पुत्रियों के पिता के पक्ष के चचेरे भाई</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यूसुफ के वंशजों के कुलों में से मनश्शे के पुत्र माकीर के पुत्र गिलाद के कुल के पितरों के घरानों के मुखिया आए और उन्होंने मूसा और उन अगुवों के सामने अपनी बात रखी जो इस्राएली परिवारों के मुखिया थे।</w:t>
      </w:r>
    </w:p>
    <w:p>
      <w:pPr/>
      <w:r>
        <w:rPr>
          <w:lang w:val="hi_IN" w:bidi="hi_IN"/>
        </w:rPr>
      </w:r>
      <w:r>
        <w:rPr>
          <w:lang w:val="hi_IN" w:bidi="hi_IN"/>
        </w:rPr>
        <w:t>गोत्रों का प्रमुख मूसा को उस समय की याद दिलाता है जब यहोवा ने मूसा को चिट्ठियाँ बनाकर सलोफाद की पुत्रियों को विरासत के रूप में भूमि के कुछ भाग देने की आज्ञा दी थी। गिलाद के कुलों का प्रमुख बताता है कि यदि सलोफाद की पुत्रियाँ अन्य इस्राएली गोत्रों से विवाह करती हैं, तो उनकी विरासत उस गोत्र में जोड़ दी जाएगी जिसमें उनकी पुत्रियाँ विवाह करती हैं। और जब जुबली का वर्ष आएगा, तब भी उनका भाग उस गोत्र में जोड़ दिया जाएगा जिसमें उनका विवाह हुआ होगा। परिणामस्वरूप, उनकी संपत्ति उनके पूर्वजों की गोत्र की विरासत से ली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परिवार के प्रधानों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अगुवों की भूमिका निभाने वाले लोगों से पूछें जो इस्राएली परिवारों के प्रधान हैं,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फिर यहोवा मूसा को आज्ञा देता है कि वह इस्राएलियों को यह आदेश दे। यहोवा कहता है कि यूसुफ के वंशजों के गोत्र ने जो कहा वह सही है। यहोवा आज्ञा देता है कि सलोफाद की पुत्रियाँ जिस भी व्यक्ति से वे विवाह करना चाहें उससे विवाह कर सकती हैं, बशर्ते कि वे अपने पिता के गोत्र के भीतर ही विवाह करें।</w:t>
      </w:r>
    </w:p>
    <w:p>
      <w:pPr/>
      <w:r>
        <w:rPr>
          <w:lang w:val="hi_IN" w:bidi="hi_IN"/>
        </w:rPr>
      </w:r>
      <w:r>
        <w:rPr>
          <w:lang w:val="hi_IN" w:bidi="hi_IN"/>
        </w:rPr>
        <w:t>यहोवा द्वारा सलोफाद की पुत्रियों के मामले के बारे में आज्ञा देने के बाद, अब यहोवा सामान्य रूप से सभी इस्राएलियों पर वही आज्ञा लागू करता है। यहोवा आज्ञा देता है कि इस्राएल की कोई भी विरासत एक गोत्र से दूसरे गोत्र में न जाए, क्योंकि हर इस्राएली अपने पूर्वजों के गोत्र की विरासत को बनाए रखेगा। साथ ही, हर पुत्री जो किसी इस्राएली गोत्र की भूमि विरासत में पाती है, उसे अपने पिता के गोत्र के किसी व्यक्ति से विवाह करना चाहिए। इस तरह, प्रत्येक इस्राएली अपने पूर्वजों की विरासत के अधिकारी होंगे। यहोवा यह भी आज्ञा देता है कि कोई भी विरासत एक गोत्र से दूसरे गोत्र में न जाए। प्रत्येक इस्राएली गोत्र को उस भूमि को अपने पास रखना है जो उसे विरासत में मिली है।</w:t>
      </w:r>
    </w:p>
    <w:p>
      <w:pPr/>
      <w:r>
        <w:rPr>
          <w:lang w:val="hi_IN" w:bidi="hi_IN"/>
        </w:rPr>
      </w:r>
      <w:r>
        <w:rPr>
          <w:lang w:val="hi_IN" w:bidi="hi_IN"/>
        </w:rPr>
        <w:t>इसलिए सलोफाद की पुत्रियों ने वही किया जो यहोवा ने मूसा को आज्ञा दी थी। सलोफाद की पुत्रियों—महला, तिर्सा, होग्ला, मिल्का, और नोवा—ने अपने पिता के पक्ष के अपने चचेरे भाइयों से विवाह किया। सलोफाद की पुत्रियों ने यूसुफ के पुत्र मनश्शे के वंशजों के कुलों के भीतर ही विवाह किया, और उनकी विरासत उनके पिता के गोत्र और कुल में ही बनी रही।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गिलाद के कुल के परिवार के प्रमुखों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सलोफाद की पुत्रियों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 वे आज्ञाएँ और नियम हैं जो यहोवा ने मूसा के माध्यम से यरीहो के उस पार, यरदन के किनारे, मोआब के मैदानों में इस्राएलियों को दिए थे।</w:t>
      </w:r>
      <w:r>
        <w:rPr>
          <w:lang w:val="hi_IN" w:bidi="hi_IN"/>
        </w:rPr>
      </w:r>
    </w:p>
    <w:p>
      <w:pPr>
        <w:pStyle w:val="Heading3"/>
      </w:pPr>
      <w:r>
        <w:rPr>
          <w:lang w:val="hi_IN" w:bidi="hi_IN"/>
        </w:rPr>
        <w:t>आवश्यक जानकारी</w:t>
      </w:r>
    </w:p>
    <w:p>
      <w:pPr/>
      <w:r>
        <w:rPr>
          <w:lang w:val="hi_IN" w:bidi="hi_IN"/>
        </w:rPr>
      </w:r>
      <w:r>
        <w:rPr>
          <w:lang w:val="hi_IN" w:bidi="hi_IN"/>
        </w:rPr>
        <w:t>गिनती 36:1–13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यूसुफ के वंशजों के गोत्रों में से मनश्शे के पुत्र माकीर के पुत्र गिलाद के </w:t>
      </w:r>
      <w:r>
        <w:rPr>
          <w:b/>
          <w:lang w:val="hi_IN" w:bidi="hi_IN"/>
        </w:rPr>
        <w:t>कुल</w:t>
      </w:r>
      <w:r>
        <w:rPr>
          <w:lang w:val="hi_IN" w:bidi="hi_IN"/>
        </w:rPr>
        <w:t xml:space="preserve"> के परिवारों के मुखिया आए और उन्होंने मूसा और उन अगुओं के सामने जो </w:t>
      </w:r>
      <w:r>
        <w:rPr>
          <w:b/>
          <w:lang w:val="hi_IN" w:bidi="hi_IN"/>
        </w:rPr>
        <w:t>इस्राएली</w:t>
      </w:r>
      <w:r>
        <w:rPr>
          <w:lang w:val="hi_IN" w:bidi="hi_IN"/>
        </w:rPr>
        <w:t xml:space="preserve"> परिवारों के मुखिया थे, अपनी बात रखी। कुल कई परिवारों का समूह होता है। कुल और इस्राएली अगुवों के लिए उन्हीं शब्दों या वाक्यांशों का उपयोग करें जिनका उपयोग आपने पिछले भागों में किया था, और याद रखें कि </w:t>
      </w:r>
      <w:r>
        <w:rPr>
          <w:b/>
          <w:lang w:val="hi_IN" w:bidi="hi_IN"/>
        </w:rPr>
        <w:t>इस्राएली</w:t>
      </w:r>
      <w:r>
        <w:rPr>
          <w:lang w:val="hi_IN" w:bidi="hi_IN"/>
        </w:rPr>
        <w:t xml:space="preserve"> मुख्य शब्दावली में है।</w:t>
      </w:r>
    </w:p>
    <w:p>
      <w:pPr/>
      <w:r>
        <w:rPr>
          <w:lang w:val="hi_IN" w:bidi="hi_IN"/>
        </w:rPr>
      </w:r>
      <w:r>
        <w:rPr>
          <w:lang w:val="hi_IN" w:bidi="hi_IN"/>
        </w:rPr>
        <w:t xml:space="preserve">कुल के प्रधानों ने मूसा से आदरपूर्वक बात की और उसे "मेरा प्रभु" कहा। </w:t>
      </w:r>
      <w:r>
        <w:rPr>
          <w:b/>
          <w:lang w:val="hi_IN" w:bidi="hi_IN"/>
        </w:rPr>
        <w:t>प्रभु</w:t>
      </w:r>
      <w:r>
        <w:rPr>
          <w:lang w:val="hi_IN" w:bidi="hi_IN"/>
        </w:rPr>
        <w:t xml:space="preserve"> वह व्यक्ति होता है जो दूसरे लोगों पर स्वामी है, जिसके पास पूरा अधिकार है, और जो इस योग्य है कि लोग उसे सम्मान दें। जब आप किसी को "प्रभु" कहकर संबोधित करते हैं, तो आप कह रहे हैं कि उस व्यक्ति का आप पर अधिकार है। प्रभु के लिए उसी शब्द या वाक्यांश का उपयोग करें जिसका उपयोग आपने पिछले भागों में किया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कुल के प्रधान मूसा को उस समय की याद दिलाते हैं जब </w:t>
      </w:r>
      <w:r>
        <w:rPr>
          <w:b/>
          <w:lang w:val="hi_IN" w:bidi="hi_IN"/>
        </w:rPr>
        <w:t>यहोवा</w:t>
      </w:r>
      <w:r>
        <w:rPr>
          <w:lang w:val="hi_IN" w:bidi="hi_IN"/>
        </w:rPr>
        <w:t xml:space="preserve"> ने मूसा को </w:t>
      </w:r>
      <w:r>
        <w:rPr>
          <w:b/>
          <w:lang w:val="hi_IN" w:bidi="hi_IN"/>
        </w:rPr>
        <w:t>चिट्ठियाँ डालकर</w:t>
      </w:r>
      <w:r>
        <w:rPr>
          <w:lang w:val="hi_IN" w:bidi="hi_IN"/>
        </w:rPr>
        <w:t xml:space="preserve"> सलोफाद की पुत्रियों को </w:t>
      </w:r>
      <w:r>
        <w:rPr>
          <w:b/>
          <w:lang w:val="hi_IN" w:bidi="hi_IN"/>
        </w:rPr>
        <w:t>विरासत</w:t>
      </w:r>
      <w:r>
        <w:rPr>
          <w:lang w:val="hi_IN" w:bidi="hi_IN"/>
        </w:rPr>
        <w:t xml:space="preserve"> के रूप में भूमि के भाग देने की आज्ञा दी थी। विरासत और यहोवा के लिए उन्हीं शब्दों का उपयोग करें जिनका उपयोग आपने पिछले भागों में किया है, और याद रखें कि </w:t>
      </w:r>
      <w:r>
        <w:rPr>
          <w:b/>
          <w:lang w:val="hi_IN" w:bidi="hi_IN"/>
        </w:rPr>
        <w:t>यहोवा</w:t>
      </w:r>
      <w:r>
        <w:rPr>
          <w:lang w:val="hi_IN" w:bidi="hi_IN"/>
        </w:rPr>
        <w:t xml:space="preserve"> मुख्य शब्दावली में है। चिट्ठी डालना प्राचीन समय में निर्णय लेने की एक विधि थी, जिसका उपयोग परिणाम निर्धारित करने या चुनाव करने के लिए किया जाता था। प्राचीन समय में लोग निर्णय लेने और परिणाम निर्धारित करने या चुनाव करने के लिए चिट्ठियाँ डालते थे। जब लोग चिट्ठियाँ डालते थे, तो वे किसी बात का निर्णय करने के लिए पत्थर, पासे या निशान लगाए हुए डंडों जैसी वस्तुओं को फेंकते थे। लोग धार्मिक, कानूनी या सामुदायिक निर्णय लेने के लिए चिट्ठियाँ डालते हैं। कभी-कभी वे यह तय करने के लिए चिट्ठियाँ डालते हैं कि कौन सी भूमि मिलेगी, कौन से अगुवे को चुनें, या युद्ध के दौरान इकट्ठा हुई संपत्ति को कैसे बाँटना है। चिट्ठियों के लिए उसी शब्द या वाक्यांश का उपयोग करें जिसका उपयोग आपने पिछले भागों में किया था।</w:t>
      </w:r>
    </w:p>
    <w:p>
      <w:pPr/>
      <w:r>
        <w:rPr>
          <w:lang w:val="hi_IN" w:bidi="hi_IN"/>
        </w:rPr>
      </w:r>
      <w:r>
        <w:rPr>
          <w:lang w:val="hi_IN" w:bidi="hi_IN"/>
        </w:rPr>
        <w:t>कुल के प्रधान बताते हैं कि यदि सलोफाद की पुत्रियाँ अन्य इस्राएली गोत्रों में विवाह करती हैं, तो उनकी विरासत उस गोत्र में जोड़ दी जाएगी जिसमें वे पुत्रियाँ विवाह करती हैं। और जब जुबली का वर्ष आएगा, तब भी उनका भाग उस गोत्र में जोड़ दिया जाएगा जिसमें उनका विवाह हुआ होगा। इस तरह, उनकी संपत्ति उनके पूर्वजों की गोत्र की विरासत से ले ली जाएगी।</w:t>
      </w:r>
    </w:p>
    <w:p>
      <w:pPr/>
      <w:r>
        <w:rPr>
          <w:lang w:val="hi_IN" w:bidi="hi_IN"/>
        </w:rPr>
      </w:r>
      <w:r>
        <w:rPr>
          <w:lang w:val="hi_IN" w:bidi="hi_IN"/>
        </w:rPr>
        <w:t>जुबली का वर्ष 49 वर्ष के चक्र के बाद 50वां वर्ष था। उस वर्ष के दौरान, जो भूमि बेची गई थी, उसे उसके मूल मालिकों को लौटाया जाना था। यह इस्राएल के लिए एक पवित्र वर्ष था, जिसे पारंपरिक रूप से "जुबली का वर्ष" कहा जाता है।</w:t>
      </w:r>
    </w:p>
    <w:p>
      <w:pPr/>
      <w:r>
        <w:rPr>
          <w:lang w:val="hi_IN" w:bidi="hi_IN"/>
        </w:rPr>
      </w:r>
      <w:r>
        <w:rPr>
          <w:lang w:val="hi_IN" w:bidi="hi_IN"/>
        </w:rPr>
        <w:t xml:space="preserve">यहाँ रुकें और समूह में चर्चा करें कि आप </w:t>
      </w:r>
      <w:r>
        <w:rPr>
          <w:b/>
          <w:lang w:val="hi_IN" w:bidi="hi_IN"/>
        </w:rPr>
        <w:t>जुबली वर्ष</w:t>
      </w:r>
      <w:r>
        <w:rPr>
          <w:lang w:val="hi_IN" w:bidi="hi_IN"/>
        </w:rPr>
        <w:t xml:space="preserve"> के लिए किस शब्द या वाक्यांश का उपयोग करेंगे। अधिक जानकारी के लिए मुख्य शब्दावली में </w:t>
      </w:r>
      <w:r>
        <w:rPr>
          <w:b/>
          <w:lang w:val="hi_IN" w:bidi="hi_IN"/>
        </w:rPr>
        <w:t>जुबली वर्ष</w:t>
      </w:r>
      <w:r>
        <w:rPr>
          <w:lang w:val="hi_IN" w:bidi="hi_IN"/>
        </w:rPr>
        <w:t xml:space="preserve">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गिनती की पुस्तक को अपने लोगों को यह याद दिलाते हुए समाप्त करता है कि यहोवा ने उन्हें उस प्रतिज्ञा किए हुए देश के बारे में विशेष </w:t>
      </w:r>
      <w:r>
        <w:rPr>
          <w:b/>
          <w:lang w:val="hi_IN" w:bidi="hi_IN"/>
        </w:rPr>
        <w:t>आज्ञाएँ</w:t>
      </w:r>
      <w:r>
        <w:rPr>
          <w:lang w:val="hi_IN" w:bidi="hi_IN"/>
        </w:rPr>
        <w:t xml:space="preserve"> और </w:t>
      </w:r>
      <w:r>
        <w:rPr>
          <w:b/>
          <w:lang w:val="hi_IN" w:bidi="hi_IN"/>
        </w:rPr>
        <w:t>अध्यादेश</w:t>
      </w:r>
      <w:r>
        <w:rPr>
          <w:lang w:val="hi_IN" w:bidi="hi_IN"/>
        </w:rPr>
        <w:t xml:space="preserve"> दिए हैं, जो यहोवा उन्हें देने वाला है। आज्ञाएँ सामान्य नियमों को दर्शाती हैं जो यहोवा ने अपने लोगों को दिए थे। अध्यादेश अनुष्ठानों और पर्वों के बारे में अधिक विशेष नियमों को दर्शाते हैं। आज्ञाओं और अध्यादेशों के लिए उन्हीं शब्दों का उपयोग करें जिनका उपयोग आपने पिछले भागों में किया है, और </w:t>
      </w:r>
      <w:r>
        <w:rPr>
          <w:b/>
          <w:lang w:val="hi_IN" w:bidi="hi_IN"/>
        </w:rPr>
        <w:t>आज्ञाओं</w:t>
      </w:r>
      <w:r>
        <w:rPr>
          <w:lang w:val="hi_IN" w:bidi="hi_IN"/>
        </w:rPr>
        <w:t xml:space="preserve"> और </w:t>
      </w:r>
      <w:r>
        <w:rPr>
          <w:b/>
          <w:lang w:val="hi_IN" w:bidi="hi_IN"/>
        </w:rPr>
        <w:t>अध्यादेशों</w:t>
      </w:r>
      <w:r>
        <w:rPr>
          <w:lang w:val="hi_IN" w:bidi="hi_IN"/>
        </w:rPr>
        <w:t xml:space="preserve"> के बारे में अधिक जानकारी के लिए मुख्य शब्दावली देखें।</w:t>
      </w:r>
    </w:p>
    <w:p>
      <w:pPr/>
      <w:r>
        <w:rPr>
          <w:lang w:val="hi_IN" w:bidi="hi_IN"/>
        </w:rPr>
      </w:r>
      <w:r>
        <w:rPr>
          <w:lang w:val="hi_IN" w:bidi="hi_IN"/>
        </w:rPr>
        <w:t xml:space="preserve">पुस्तक का अंत हमें यह याद दिलाते हुए होता है कि इस्राएली मोआब के मैदानों में, </w:t>
      </w:r>
      <w:r>
        <w:rPr>
          <w:b/>
          <w:lang w:val="hi_IN" w:bidi="hi_IN"/>
        </w:rPr>
        <w:t>यरदन नदी</w:t>
      </w:r>
      <w:r>
        <w:rPr>
          <w:lang w:val="hi_IN" w:bidi="hi_IN"/>
        </w:rPr>
        <w:t xml:space="preserve"> के पास और यरीहो के सामने हैं। इस्राएली प्रतिज्ञा किए हुए देश में पहुँचने ही वाले हैं। स्थानों के नामों के लिए उन्हीं शब्दों का उपयोग करें जिनका उपयोग आपने पूरी पुस्तक में किया है, और याद रखें कि </w:t>
      </w:r>
      <w:r>
        <w:rPr>
          <w:lang w:val="hi_IN" w:bidi="hi_IN"/>
        </w:rPr>
        <w:t>यरदन नदी</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भाग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