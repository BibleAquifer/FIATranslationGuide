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w:t>
      </w:r>
      <w:r>
        <w:rPr>
          <w:lang w:val="hi_IN" w:bidi="hi_IN"/>
        </w:rPr>
      </w:r>
    </w:p>
    <w:p>
      <w:pPr/>
      <w:r>
        <w:rPr>
          <w:lang w:val="hi_IN" w:bidi="hi_IN"/>
        </w:rPr>
      </w:r>
      <w:r>
        <w:rPr>
          <w:b/>
          <w:lang w:val="hi_IN" w:bidi="hi_IN"/>
        </w:rPr>
        <w:t>Familiarization, Internalization, Articulation (FIA) Translation Guide</w:t>
      </w:r>
      <w:r>
        <w:rPr>
          <w:lang w:val="hi_IN" w:bidi="hi_IN"/>
        </w:rPr>
        <w:t xml:space="preserve"> © 2025 Word Collective Released under CC BY-SA 4.0 license. </w:t>
      </w:r>
      <w:r>
        <w:rPr>
          <w:lang w:val="hi_IN" w:bidi="hi_IN"/>
        </w:rPr>
        <w:t>Familiarization, Internalization, Articulation (FIA) Translation Guide</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JAS</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याकूब 1:1–11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याकूब 1:1–11 को सुनें और इसे अपने मनों में रखें।</w:t>
      </w:r>
    </w:p>
    <w:p>
      <w:pPr/>
      <w:r>
        <w:rPr>
          <w:lang w:val="hi_IN" w:bidi="hi_IN"/>
        </w:rPr>
      </w:r>
      <w:r>
        <w:rPr>
          <w:lang w:val="hi_IN" w:bidi="hi_IN"/>
        </w:rPr>
        <w:t>यदि सम्भव हो, तो याकूब 1:1–11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याकूब 1:1–11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याकूब यह पत्र यरूशलेम में लिख रहा है, जहाँ याकूब यहूदी विश्वासियों के बीच में एक महत्वपूर्ण अगुवा है। याकूब एक सामान्य पत्र लिखता है, जिसे वह किसी विशेष कलीसिया, व्यक्ति या परिस्थिति को ध्यान में रखकर नहीं लिखता। याकूब अपने पत्र में सभी विश्वासियों को व्यावहारिक सलाह देता है कि उन्हें विश्वासियों के रूप में अपना जीवन कैसे जीना चाहिए। यह संभव है, लेकिन इसकी संभावना कम है कि पत्र की केवल एक ही प्रति थी और फिर किसी ने उसे एक-एक करके प्रत्येक विश्वासी समुदाय तक पहुँचाया। इस बात की अधिक संभावना है कि किसी ने उस पत्र की कई प्रतियाँ बनाई हों, और फिर कई लोगों ने पत्र की एक-एक प्रति अपने साथ ली हो, ताकि वे उसे कुछ विश्वासियों या किसी विश्वासी समुदाय के सामने पढ़कर सुना सकें।</w:t>
      </w:r>
    </w:p>
    <w:p>
      <w:pPr/>
      <w:r>
        <w:rPr>
          <w:lang w:val="hi_IN" w:bidi="hi_IN"/>
        </w:rPr>
      </w:r>
      <w:r>
        <w:rPr>
          <w:lang w:val="hi_IN" w:bidi="hi_IN"/>
        </w:rPr>
        <w:t>जिस समय याकूब ने यह पत्र लिखा था, उस समय इस तरह के पत्रों के अधिकांश लेखक पत्र की शुरुआत उसी तरह करते थे। पत्र लिखने वाला बताता था कि पत्र कौन लिख रहा है, फिर यह कि वह किसे लिख रहा है, और फिर एक अभिवादन जोड़ता था। याकूब ऐसा ही करता है, और फिर वह संक्षेप में बताता है कि यह पत्र किन विषयों के बारे में होगा।</w:t>
      </w:r>
    </w:p>
    <w:p>
      <w:pPr/>
      <w:r>
        <w:rPr>
          <w:lang w:val="hi_IN" w:bidi="hi_IN"/>
        </w:rPr>
      </w:r>
      <w:r>
        <w:rPr>
          <w:lang w:val="hi_IN" w:bidi="hi_IN"/>
        </w:rPr>
        <w:t>याकूब यह कहकर शुरू करता है कि वह याकूब है, जो परमेश्वर का दास और प्रभु यीशु मसीह का दास है। जब याकूब कहता है कि वह प्रभु यीशु मसीह का सेवक या दास है, तो याकूब यह दिखा रहा है कि वह अत्यंत विनम्र है और उसके मन में यीशु तथा परमेश्वर पिता के लिए बहुत आदर है। याकूब कहता है कि वह यह पत्र उन "12 गोत्रों" को लिख रहा है जो अब यरूशलेम के बाहर कई अलग-अलग स्थानों पर समूहों में रह रहे हैं। 12 गोत्र याकूब के 12 पुत्रों के वंशज थे। इसका अर्थ शायद यह है कि याकूब अपना पत्र इस्राएलियों या यहूदियों के लिए लिख रहा है, जो अब यीशु के अनुयायी हैं और यरूशलेम के बाहर रहते हैं। संभव है कि भूमध्य सागर के पूर्वी छोर के आसपास विश्वासियों के समुदाय मौजूद थे। यह संभव है कि गैर-यहूदी विश्वासी भी उन समूहों का हिस्सा थे जिन्हें याकूब लिख रहा था।</w:t>
      </w:r>
    </w:p>
    <w:p>
      <w:pPr/>
      <w:r>
        <w:rPr>
          <w:lang w:val="hi_IN" w:bidi="hi_IN"/>
        </w:rPr>
      </w:r>
      <w:r>
        <w:rPr>
          <w:lang w:val="hi_IN" w:bidi="hi_IN"/>
        </w:rPr>
        <w:t>यहाँ रुकें और एक समूह के रूप में याकूब के समय के इस्राएल और आसपास के क्षेत्र का नक्शा देखें। यह नक्शा उन स्थानों को दिखाता है जहाँ यहूदी लोगों के ऐसे समुदाय थे, जो अब यरूशलेम में नहीं रहते हैं। इस ऑडियो को यहाँ रोकें।</w:t>
      </w:r>
    </w:p>
    <w:p>
      <w:pPr/>
      <w:r>
        <w:rPr>
          <w:lang w:val="hi_IN" w:bidi="hi_IN"/>
        </w:rPr>
      </w:r>
      <w:r>
        <w:rPr>
          <w:lang w:val="hi_IN" w:bidi="hi_IN"/>
        </w:rPr>
        <w:t>अब, याकूब सीधे उन विश्वासियों से बात करता है जिन्हें वह पत्र लिख रहा है। याकूब विश्वासियों को "भाइयों और बहनों" कहकर संबोधित करता है, हालाँकि वे याकूब के खून के रिश्तेदार नहीं हैं। विश्वासी एक-दूसरे के भाई और बहन हैं, क्योंकि याकूब के साथ वे सभी परमेश्वर के परिवार का हिस्सा हैं।</w:t>
      </w:r>
    </w:p>
    <w:p>
      <w:pPr/>
      <w:r>
        <w:rPr>
          <w:lang w:val="hi_IN" w:bidi="hi_IN"/>
        </w:rPr>
      </w:r>
      <w:r>
        <w:rPr>
          <w:lang w:val="hi_IN" w:bidi="hi_IN"/>
        </w:rPr>
        <w:t>याकूब विश्वासियों से यह कहकर बात शुरू करता है कि जब उनके साथ कठिन परिस्थितियाँ आती हैं, तो वे बहुत प्रसन्न हो सकते हैं, या आनन्दित हो सकते हैं। आनन्द केवल खुश होने से कहीं बढ़कर है। जब कोई व्यक्ति परमेश्वर के प्रति आभारी होता है और परमेश्वर पर दृढ़ता से भरोसा करता है, तो उसे आनन्द होता है।</w:t>
      </w:r>
    </w:p>
    <w:p>
      <w:pPr/>
      <w:r>
        <w:rPr>
          <w:lang w:val="hi_IN" w:bidi="hi_IN"/>
        </w:rPr>
      </w:r>
      <w:r>
        <w:rPr>
          <w:lang w:val="hi_IN" w:bidi="hi_IN"/>
        </w:rPr>
        <w:t>याकूब कहता है कि यदि विश्वासी कठिन परिस्थितियों का अनुभव करने के बाद भी पहले की तरह दृढ़ता से परमेश्वर पर भरोसा और विश्वास बनाए रखें, तो वे परिपक्व या सिद्ध बनेंगे और उनके पास वह सब कुछ होगा जिसकी उन्हें आवश्यकता है। याकूब का अर्थ यह नहीं है कि विश्वासियों के पास वे सभी भौतिक वस्तुएँ होंगी जिनकी उन्हें आवश्यकता है, या यह कि वे कभी कोई गलती नहीं करेंगे। याकूब का अर्थ है कि विश्वासी आत्मिक रूप से परिपक्व होंगे। इस पत्र में, याकूब कई बार विश्वासियों के सिद्ध होने के बारे में या उनके परिपक्व होने के बारे में बात करता है।</w:t>
      </w:r>
    </w:p>
    <w:p>
      <w:pPr/>
      <w:r>
        <w:rPr>
          <w:lang w:val="hi_IN" w:bidi="hi_IN"/>
        </w:rPr>
      </w:r>
      <w:r>
        <w:rPr>
          <w:lang w:val="hi_IN" w:bidi="hi_IN"/>
        </w:rPr>
        <w:t>याकूब का कहना है कि जब विश्वासी कठिन परिस्थितियों से गुजरते हैं, तो वे हर समय परमेश्वर पर भरोसा करना और उस पर निर्भर रहना सीखते हैं, न कि केवल तब जब कोई समस्या आती है। परमेश्वर पर भरोसा करना विश्वासी के जीवन का एक सामान्य हिस्सा बन जाता है, न कि केवल कुछ ऐसा जो विश्वासी तब करता है जब परिस्थितियाँ कठिन होती हैं। और जब किसी विश्वासी ने हर समय परमेश्वर पर भरोसा करना सीख लिया है, तो वह पूरी तरह से परिपक्व, या "सिद्ध" हो जाता है। वह विश्वासी सिद्ध है, या परमेश्वर पर भरोसा करने में सक्षम है, क्योंकि उसके पास परमेश्वर पर भरोसा करने के लिए आवश्यक सब कुछ है।</w:t>
      </w:r>
    </w:p>
    <w:p>
      <w:pPr/>
      <w:r>
        <w:rPr>
          <w:lang w:val="hi_IN" w:bidi="hi_IN"/>
        </w:rPr>
      </w:r>
      <w:r>
        <w:rPr>
          <w:lang w:val="hi_IN" w:bidi="hi_IN"/>
        </w:rPr>
        <w:t>याकूब जिन कठिन परिस्थितियों की बात कर रहे हैं, उनमें यह भी शामिल हो सकता है कि लोग किसी व्यक्ति के साथ बुरा व्यवहार करें क्योंकि वह यीशु का अनुसरण करता है। कठिन चीजें वे मुश्किल चीजें भी हो सकती हैं, जैसे मृत्यु, बीमारी और किसी को खो देना, जो हर दिन लोगों के साथ घटित होते हैं।</w:t>
      </w:r>
    </w:p>
    <w:p>
      <w:pPr/>
      <w:r>
        <w:rPr>
          <w:lang w:val="hi_IN" w:bidi="hi_IN"/>
        </w:rPr>
      </w:r>
      <w:r>
        <w:rPr>
          <w:lang w:val="hi_IN" w:bidi="hi_IN"/>
        </w:rPr>
        <w:t>यहाँ रुकें और समूह के रूप में इस प्रश्न पर चर्चा करें: आपकी संस्कृति या समुदाय में, लोग अपने दैनिक जीवन में किन "कठिन बातों" का अनुभव करते हैं? इसमें ऐसी चीज़ें शामिल हो सकती हैं जैसे परिवार के लिए भोजन खरीदने के लिए पर्याप्त धन न होना, भोजन उगाने के लिए बहुत अधिक या बहुत कम बारिश होना, या कहीं आने-जाने में कठिनाई होना। इस ऑडियो को यहाँ रोकें।</w:t>
      </w:r>
    </w:p>
    <w:p>
      <w:pPr/>
      <w:r>
        <w:rPr>
          <w:lang w:val="hi_IN" w:bidi="hi_IN"/>
        </w:rPr>
      </w:r>
      <w:r>
        <w:rPr>
          <w:lang w:val="hi_IN" w:bidi="hi_IN"/>
        </w:rPr>
        <w:t xml:space="preserve">याकूब आगे कहता है कि यदि विश्वासियों को यह नहीं पता कि परमेश्वर पर पूरी तरह भरोसा करते हुए उन्हें किस प्रकार जीवन जीना चाहिए, तो उन्हें परमेश्वर से बुद्धि माँगनी चाहिए। परमेश्वर विश्वासियों को वह बुद्धि उदारतापूर्वक और बिना किसी संकोच के देगा जिसके लिए वे माँगते हैं, और इसके बदले में उनसे कुछ भी करने की अपेक्षा नहीं करेगा। यह दिखाता है कि परमेश्वर विश्वासियों से प्रेम करता है और उनकी परवाह करता है। याकूब यह नहीं कह रहा है कि परमेश्वर विश्वासियों को वह सब कुछ देगा जो वे माँगते हैं, या यह कि परमेश्वर हर परिस्थिति में उन्हें ठीक-ठीक बताएगा कि उन्हें क्या करना है। याकूब कह रहा है कि यदि परमेश्वर विश्वासियों को बुद्धि देता है, तो वे समझ पाएँगे कि परमेश्वर उनसे </w:t>
      </w:r>
      <w:r>
        <w:rPr>
          <w:b/>
          <w:lang w:val="hi_IN" w:bidi="hi_IN"/>
        </w:rPr>
        <w:t>किस प्रकार</w:t>
      </w:r>
      <w:r>
        <w:rPr>
          <w:lang w:val="hi_IN" w:bidi="hi_IN"/>
        </w:rPr>
        <w:t xml:space="preserve"> का जीवन जीने की इच्छा रखता है और कठिन परिस्थितियों से किस प्रकार गुजरना है।</w:t>
      </w:r>
    </w:p>
    <w:p>
      <w:pPr/>
      <w:r>
        <w:rPr>
          <w:lang w:val="hi_IN" w:bidi="hi_IN"/>
        </w:rPr>
      </w:r>
      <w:r>
        <w:rPr>
          <w:lang w:val="hi_IN" w:bidi="hi_IN"/>
        </w:rPr>
        <w:t>याकूब आगे कहता है कि जब विश्वासी बुद्धि माँगते हैं, तो उन्हें परमेश्वर पर भरोसा रखना चाहिए, न कि इस बात पर भरोसा करना चाहिए कि परमेश्वर उनकी प्रार्थना का उत्तर देगा। किसी व्यक्ति पर भरोसा या विश्वास रखने के विपरीत उस व्यक्ति पर सन्देह करना है। याकूब कहता है कि जो व्यक्ति परमेश्वर पर सन्देह करता है, वह समुद्र या झील की लहर के समान है। हवा लहर को लगातार बहाती रहती है, इसलिए लहर हमेशा चलती रहती है, लेकिन कहीं पहुँचती नहीं है। यहूदियों के लिए समुद्र और लहरें अक्सर अराजकता, खतरे और अनिश्चितता का प्रतीक होती थीं, इसलिए इससे पता चलता है कि याकूब सन्देह को एक बुरी बात मानता है। सन्देह करने वाला व्यक्ति केवल ऐसा व्यक्ति नहीं होता जो निर्णय नहीं ले सकता। सन्देह करने वाला व्यक्ति परमेश्वर का अनुसरण करने के बारे में सोचता है और फिर उन अन्य लोगों का अनुसरण करने के बारे में सोचता है जो परमेश्वर का अनुसरण नहीं करते हैं। यह व्यक्ति कभी भी किसी भी पक्ष के लिए पूरी तरह से प्रतिबद्ध नहीं होता है, इसलिए वह हमेशा बेचैन रहता है और कभी कोई प्रगति नहीं करता। याकूब कहता है कि परमेश्वर उस व्यक्ति को उत्तर नहीं देगा जो सन्देह करता है। सन्देह करने वाला व्यक्ति परमेश्वर का अनुसरण भी करना चाहेगा और संसार के लोगों का अनुसरण भी करना चाहेगा, इसलिए वह अपने किसी भी कार्य के बारे में कोई निर्णय नहीं ले पाएगा।</w:t>
      </w:r>
    </w:p>
    <w:p>
      <w:pPr/>
      <w:r>
        <w:rPr>
          <w:lang w:val="hi_IN" w:bidi="hi_IN"/>
        </w:rPr>
      </w:r>
      <w:r>
        <w:rPr>
          <w:lang w:val="hi_IN" w:bidi="hi_IN"/>
        </w:rPr>
        <w:t>यहाँ रुकें और हवा से हिलती हुई लहर का एक वीडियो देखें। इस ऑडियो को यहाँ रोकें।</w:t>
      </w:r>
    </w:p>
    <w:p>
      <w:pPr/>
      <w:r>
        <w:rPr>
          <w:lang w:val="hi_IN" w:bidi="hi_IN"/>
        </w:rPr>
      </w:r>
      <w:r>
        <w:rPr>
          <w:lang w:val="hi_IN" w:bidi="hi_IN"/>
        </w:rPr>
        <w:t>याकूब धनी और गरीब विश्वासियों के बारे में बात करना जारी रखता है। गरीब विश्वासियों के पास बहुत कम संपत्ति होती है और समाज में उनका दर्जा भी निम्न होता है। धनी विश्वासियों के पास धन और संपत्ति होती है। याकूब कहता है कि गरीब और धनवान विश्वासी दोनों "घमण्डी" हो सकते हैं। बाइबल में, जब कोई व्यक्ति घमण्ड करता है, तो यह अक्सर बुरी बात होती है, लेकिन यहाँ याकूब कहता है कि इस तरह घमण्ड करना एक अच्छी बात है। यहाँ, जब कोई व्यक्ति घमण्डी होता है, तो इसका अर्थ है कि वह व्यक्ति आनन्दित होता है या परमेश्वर की महिमा करता है।</w:t>
      </w:r>
    </w:p>
    <w:p>
      <w:pPr/>
      <w:r>
        <w:rPr>
          <w:lang w:val="hi_IN" w:bidi="hi_IN"/>
        </w:rPr>
      </w:r>
      <w:r>
        <w:rPr>
          <w:lang w:val="hi_IN" w:bidi="hi_IN"/>
        </w:rPr>
        <w:t>विनम्र विश्वासी घमण्ड कर सकते हैं, क्योंकि परमेश्वर उन्हें आत्मिक समृद्धि देता है। याकूब सुझाव देता है कि यदि धनी या सम्पन्न लोग यह समझते हैं कि उनकी धन-संपत्ति और सामाजिक प्रतिष्ठा अस्थायी हैं और हमेशा नहीं रहेंगी, तो वे भी घमण्ड कर सकते हैं। गरीब और धनी विश्वासियों दोनों को यह समझना चाहिए कि परमेश्वर उन्हें इस आधार पर महत्व नहीं देते कि उनके पास कितना धन है, बल्कि इस आधार पर कि वे कितना परमेश्वर पर भरोसा करते हैं और उसके साथ उनका कैसा संबंध है।</w:t>
      </w:r>
    </w:p>
    <w:p>
      <w:pPr/>
      <w:r>
        <w:rPr>
          <w:lang w:val="hi_IN" w:bidi="hi_IN"/>
        </w:rPr>
      </w:r>
      <w:r>
        <w:rPr>
          <w:lang w:val="hi_IN" w:bidi="hi_IN"/>
        </w:rPr>
        <w:t>यहाँ रुकें और समूह के रूप में इस प्रश्न पर चर्चा करें: आपकी संस्कृति या समुदाय में, किसी व्यक्ति को धनी क्या बनाता है? क्या यह धन है, या जमीन है, या कुछ और? क्या आपकी संस्कृति धनी लोगों को गरीब लोगों की तुलना में अधिक महत्व देती है? आप उन लोगों के साथ कैसा व्यवहार करते हैं जो कभी धनी थे, लेकिन अपनी सम्पत्ति खो चुके हैं? इस ऑडियो को यहाँ रोकें।</w:t>
      </w:r>
    </w:p>
    <w:p>
      <w:pPr/>
      <w:r>
        <w:rPr>
          <w:lang w:val="hi_IN" w:bidi="hi_IN"/>
        </w:rPr>
      </w:r>
      <w:r>
        <w:rPr>
          <w:lang w:val="hi_IN" w:bidi="hi_IN"/>
        </w:rPr>
        <w:t>याकूब धनी लोगों को याद दिलाता है कि उनकी धन-संपत्ति और प्रतिष्ठा हमेशा नहीं रहेंगी, ठीक वैसे ही जैसे जंगल में उगने वाले फूल हमेशा जीवित नहीं रहते। ये फूल बहुत सुंदर हो सकते हैं, लेकिन तेज़ धूप में ये जल्दी मुरझाकर सूख सकते हैं। जब याकूब पत्र के इस भाग को लिख रहे थे, तो संभव है कि उनके मन में यीशु के ये शब्द भी हों: “पृथ्वी पर अपने लिए धन-संपत्ति इकट्ठी न करो, जहाँ कोई उसे नष्ट या चोरी कर सकता है। स्वर्ग में धन इकट्ठा करो। तुम्हारा मन और हृदय उसी स्थान पर लगा रहेगा जहाँ तुम्हारा धन है।"</w:t>
      </w:r>
    </w:p>
    <w:p>
      <w:pPr/>
      <w:r>
        <w:rPr>
          <w:lang w:val="hi_IN" w:bidi="hi_IN"/>
        </w:rPr>
      </w:r>
      <w:r>
        <w:rPr>
          <w:lang w:val="hi_IN" w:bidi="hi_IN"/>
        </w:rPr>
        <w:t>यहाँ रुकें और एक खिलते हुए फूल, एक मुरझाते हुए फूल और अपनी पंखुड़ियाँ गिराते हुए एक फूल की तस्वीर देखें।</w:t>
      </w:r>
      <w:r>
        <w:rPr>
          <w:lang w:val="hi_IN" w:bidi="hi_IN"/>
        </w:rPr>
      </w:r>
    </w:p>
    <w:p>
      <w:pPr>
        <w:pStyle w:val="Heading3"/>
      </w:pPr>
      <w:r>
        <w:rPr>
          <w:lang w:val="hi_IN" w:bidi="hi_IN"/>
        </w:rPr>
        <w:t>घटनाओं को समझाना</w:t>
      </w:r>
    </w:p>
    <w:p>
      <w:pPr/>
      <w:r>
        <w:rPr>
          <w:lang w:val="hi_IN" w:bidi="hi_IN"/>
        </w:rPr>
      </w:r>
      <w:r>
        <w:rPr>
          <w:lang w:val="hi_IN" w:bidi="hi_IN"/>
        </w:rPr>
        <w:t>याकूब 1:1–11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हिस्से हैं।</w:t>
      </w:r>
    </w:p>
    <w:p>
      <w:pPr/>
      <w:r>
        <w:rPr>
          <w:lang w:val="hi_IN" w:bidi="hi_IN"/>
        </w:rPr>
      </w:r>
      <w:r>
        <w:rPr>
          <w:b/>
          <w:lang w:val="hi_IN" w:bidi="hi_IN"/>
        </w:rPr>
        <w:t>पहले भाग में:</w:t>
      </w:r>
      <w:r>
        <w:rPr>
          <w:lang w:val="hi_IN" w:bidi="hi_IN"/>
        </w:rPr>
        <w:t xml:space="preserve"> याकूब अपने पत्र की शुरुआत यह बताते हुए करता है कि वह कौन है, किसे पत्र लिख रहा है, और यहूदी विश्वासियों का अभिवादन करता है।</w:t>
      </w:r>
    </w:p>
    <w:p>
      <w:pPr/>
      <w:r>
        <w:rPr>
          <w:lang w:val="hi_IN" w:bidi="hi_IN"/>
        </w:rPr>
      </w:r>
      <w:r>
        <w:rPr>
          <w:b/>
          <w:lang w:val="hi_IN" w:bidi="hi_IN"/>
        </w:rPr>
        <w:t>दूसरे भाग में:</w:t>
      </w:r>
      <w:r>
        <w:rPr>
          <w:lang w:val="hi_IN" w:bidi="hi_IN"/>
        </w:rPr>
        <w:t xml:space="preserve"> याकूब विश्वासियों से कहता है कि जब वे विभिन्न प्रकार की कठिनाइयों से गुजर रहे हों, तब भी उनके लिए परमेश्वर पर भरोसा करना महत्वपूर्ण है। परमेश्वर इन परीक्षाओं का उपयोग विश्वासियों के विश्वास की परीक्षा के लिए करता है।</w:t>
      </w:r>
    </w:p>
    <w:p>
      <w:pPr/>
      <w:r>
        <w:rPr>
          <w:lang w:val="hi_IN" w:bidi="hi_IN"/>
        </w:rPr>
      </w:r>
      <w:r>
        <w:rPr>
          <w:b/>
          <w:lang w:val="hi_IN" w:bidi="hi_IN"/>
        </w:rPr>
        <w:t>तीसरे भाग में:</w:t>
      </w:r>
      <w:r>
        <w:rPr>
          <w:lang w:val="hi_IN" w:bidi="hi_IN"/>
        </w:rPr>
        <w:t xml:space="preserve"> याकूब कहता है कि विश्वासियों को परमेश्वर के प्रति विश्वासयोग्य बने रहने के लिए परमेश्वर की बुद्धि की आवश्यकता है, और इसलिए उन्हें परमेश्वर से बुद्धि माँगनी चाहिए। याकूब विश्वासियों को यह भी प्रोत्साहित करता है कि जब वे परमेश्वर से प्रार्थना करें, तो उन्हें पूरी तरह से परमेश्वर पर भरोसा रखना चाहिए।</w:t>
      </w:r>
    </w:p>
    <w:p>
      <w:pPr/>
      <w:r>
        <w:rPr>
          <w:lang w:val="hi_IN" w:bidi="hi_IN"/>
        </w:rPr>
      </w:r>
      <w:r>
        <w:rPr>
          <w:b/>
          <w:lang w:val="hi_IN" w:bidi="hi_IN"/>
        </w:rPr>
        <w:t>चौथे भाग में:</w:t>
      </w:r>
      <w:r>
        <w:rPr>
          <w:lang w:val="hi_IN" w:bidi="hi_IN"/>
        </w:rPr>
        <w:t xml:space="preserve"> याकूब कहता है कि धनी और गरीब दोनों विश्वासियों को परमेश्वर पर भरोसा रखना चाहिए और गरीबी तथा धन-संपत्ति के बारे में वैसा ही दृष्टिकोण रखना सीखना चाहिए जैसा परमेश्वर रखता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यीशु मसीह</w:t>
      </w:r>
    </w:p>
    <w:p>
      <w:pPr>
        <w:pStyle w:val="ListBullet"/>
        <w:spacing w:line="240" w:lineRule="auto"/>
        <w:ind w:left="720"/>
      </w:pPr>
      <w:r>
        <w:rPr>
          <w:lang w:val="hi_IN" w:bidi="hi_IN"/>
        </w:rPr>
      </w:r>
      <w:r>
        <w:rPr>
          <w:lang w:val="hi_IN" w:bidi="hi_IN"/>
        </w:rPr>
        <w:t>यरूशलेम में या उसके निकट न रहने वाले यहूदी विश्वासी</w:t>
      </w:r>
    </w:p>
    <w:p>
      <w:pPr>
        <w:pStyle w:val="ListBullet"/>
        <w:spacing w:line="240" w:lineRule="auto"/>
        <w:ind w:left="720"/>
      </w:pPr>
      <w:r>
        <w:rPr>
          <w:lang w:val="hi_IN" w:bidi="hi_IN"/>
        </w:rPr>
      </w:r>
      <w:r>
        <w:rPr>
          <w:lang w:val="hi_IN" w:bidi="hi_IN"/>
        </w:rPr>
        <w:t>कुछ यहूदी विश्वासी जो परमेश्वर पर सन्देह करते हैं</w:t>
      </w:r>
    </w:p>
    <w:p>
      <w:pPr>
        <w:pStyle w:val="ListBullet"/>
        <w:spacing w:line="240" w:lineRule="auto"/>
        <w:ind w:left="720"/>
      </w:pPr>
      <w:r>
        <w:rPr>
          <w:lang w:val="hi_IN" w:bidi="hi_IN"/>
        </w:rPr>
      </w:r>
      <w:r>
        <w:rPr>
          <w:lang w:val="hi_IN" w:bidi="hi_IN"/>
        </w:rPr>
        <w:t>कुछ यहूदी विश्वासी जो गरीब हैं</w:t>
      </w:r>
    </w:p>
    <w:p>
      <w:pPr>
        <w:pStyle w:val="ListBullet"/>
        <w:spacing w:line="240" w:lineRule="auto"/>
        <w:ind w:left="720"/>
      </w:pPr>
      <w:r>
        <w:rPr>
          <w:lang w:val="hi_IN" w:bidi="hi_IN"/>
        </w:rPr>
      </w:r>
      <w:r>
        <w:rPr>
          <w:lang w:val="hi_IN" w:bidi="hi_IN"/>
        </w:rPr>
        <w:t>और कुछ यहूदी विश्वासी जो धनी हैं</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याद रखें कि याकूब ने यह पत्र यरूशलेम में लिखा था। फिर कोई व्यक्ति उस पत्र को लेकर उन लोगों के पास गया, जिन्हें याकूब ने यह पत्र लिखा था, और वहाँ किसी ने उस पत्र को विश्वासियों के सामने पढ़कर सुनाया।</w:t>
      </w:r>
    </w:p>
    <w:p>
      <w:pPr/>
      <w:r>
        <w:rPr>
          <w:lang w:val="hi_IN" w:bidi="hi_IN"/>
        </w:rPr>
      </w:r>
      <w:r>
        <w:rPr>
          <w:lang w:val="hi_IN" w:bidi="hi_IN"/>
        </w:rPr>
        <w:t>याकूब अपने पत्र की शुरुआत उसी तरह करता है, जैसे उस समय अधिकांश लोग पत्र लिखते थे। याकूब अपने पत्र की शुरुआत पत्र लिखने वाले व्यक्ति, पत्र के प्राप्तकर्ता, और एक अभिवादन के साथ करता है।</w:t>
      </w:r>
    </w:p>
    <w:p>
      <w:pPr/>
      <w:r>
        <w:rPr>
          <w:lang w:val="hi_IN" w:bidi="hi_IN"/>
        </w:rPr>
      </w:r>
      <w:r>
        <w:rPr>
          <w:lang w:val="hi_IN" w:bidi="hi_IN"/>
        </w:rPr>
        <w:t>याकूब कहता है कि वह यह पत्र लिख रहा है, और वह याकूब है, जो परमेश्वर और प्रभु यीशु मसीह का दास है। याकूब को अपने बारे में और कुछ बताने की आवश्यकता नहीं है, क्योंकि पत्र सुनने वाला हर व्यक्ति जानता होगा कि यह पत्र किसने लिखा है। याकूब कहता है कि वह यह पत्र उन "12 गोत्रों" को लिख रहा है जो प्रवास में रहते हैं, या यरूशलेम के बाहर कई अलग-अलग स्थानों पर रहते हैं। 12 गोत्र वे 12 यहूदी गोत्र थे जिनके बारे में हम पुराने नियम की कहानियों में सुनते हैं। यहाँ, याकूब का अर्थ है कि वह यहूदी विश्वासियों को अपना पत्र लिख रहा है। याकूब द्वारा दिया गया अभिवादन वही है, जैसे “नमस्कार” कहना। याकूब जिस शब्द का प्रयोग करते हैं, वह “आनन्द” के अर्थ वाले शब्द से बहुत मिलता-जुलता है, इसलिए याकूब का अभिवादन “आनन्दित रहो” या “खुश रहो” के अर्थ में भी समझा जा सकता है।</w:t>
      </w:r>
    </w:p>
    <w:p>
      <w:pPr/>
      <w:r>
        <w:rPr>
          <w:lang w:val="hi_IN" w:bidi="hi_IN"/>
        </w:rPr>
      </w:r>
      <w:r>
        <w:rPr>
          <w:lang w:val="hi_IN" w:bidi="hi_IN"/>
        </w:rPr>
        <w:t>यहाँ रुकें और समूह के रूप में चर्चा करें: जब आप लोगों के किसी समूह को संदेश भेजते हैं, तो आप अपने शब्दों या वाक्यांशों को इस आधार पर कैसे बदलते हैं कि वे आपको जानते हैं या नहीं? यदि आप अपनी संस्कृति में लोगों का आनन्द से अभिवादन करना चाहते हैं, तो आप उनका अभिवादन करने के लिए किस शब्द या वाक्यांश का उपयोग करेंगे? इस बारे में सोचें कि क्या इससे आपके इस पत्र का अनुवाद करने का तरीका बदल जाएगा। इस ऑडियो को यहाँ रोकें।</w:t>
      </w:r>
    </w:p>
    <w:p>
      <w:pPr/>
      <w:r>
        <w:rPr>
          <w:lang w:val="hi_IN" w:bidi="hi_IN"/>
        </w:rPr>
      </w:r>
      <w:r>
        <w:rPr>
          <w:lang w:val="hi_IN" w:bidi="hi_IN"/>
        </w:rPr>
        <w:t>अपने पत्र के परिचय के इस दूसरे भाग में, याकूब सीधे उन विश्वासियों से बात करता है जिन्हें वह पत्र लिख रहा है। याकूब विश्वासियों को "भाइयों और बहनों" कहकर संबोधित करता है, हालाँकि वे याकूब के खून के रिश्तेदार नहीं हैं। विश्वासी भाई-बहन हैं क्योंकि, याकूब की पत्री के अनुसार, वे सभी परमेश्वर के परिवार का हिस्सा हैं।</w:t>
      </w:r>
    </w:p>
    <w:p>
      <w:pPr/>
      <w:r>
        <w:rPr>
          <w:lang w:val="hi_IN" w:bidi="hi_IN"/>
        </w:rPr>
      </w:r>
      <w:r>
        <w:rPr>
          <w:lang w:val="hi_IN" w:bidi="hi_IN"/>
        </w:rPr>
        <w:t>यहाँ रुकें और समूह के रूप में चर्चा करें: जब आप उन अन्य विश्वासियों से बात करते हैं जिन्हें आप जानते हैं और जिनसे प्रेम करते हैं, तो आप किन शब्दों का उपयोग करते हैं? इस बारे में बात करें कि आप इन भागों में "भाइयों और बहनों" का अनुवाद कैसे करेंगे। इस ऑडियो को यहाँ रोकें।</w:t>
      </w:r>
    </w:p>
    <w:p>
      <w:pPr/>
      <w:r>
        <w:rPr>
          <w:lang w:val="hi_IN" w:bidi="hi_IN"/>
        </w:rPr>
      </w:r>
      <w:r>
        <w:rPr>
          <w:lang w:val="hi_IN" w:bidi="hi_IN"/>
        </w:rPr>
        <w:t>याकूब विश्वासियों से कहता है कि जब उनके साथ कठिन परिस्थितियाँ आती हैं, तो वे बहुत प्रसन्न हो सकते हैं, या आनन्दित हो सकते हैं। दूसरे शब्दों में, जब उनके साथ कठिन परिस्थितियाँ आती हैं, तो विश्वासी आभारी हो सकते हैं और परमेश्वर पर दृढ़ता से भरोसा कर सकते हैं।</w:t>
      </w:r>
    </w:p>
    <w:p>
      <w:pPr/>
      <w:r>
        <w:rPr>
          <w:lang w:val="hi_IN" w:bidi="hi_IN"/>
        </w:rPr>
      </w:r>
      <w:r>
        <w:rPr>
          <w:lang w:val="hi_IN" w:bidi="hi_IN"/>
        </w:rPr>
        <w:t>यहाँ रुकें और समूह के रूप में चर्चा करें: किसी ऐसे व्यक्ति के बारे में बात करें जिसका परमेश्वर पर गहरा और आभारी भरोसा है। इस व्यक्ति के बारे में बात करते समय आप जिन शब्दों और वाक्यांशों का उपयोग करते हैं, उन पर ध्यान दें। इस ऑडियो को यहाँ रोकें।</w:t>
      </w:r>
    </w:p>
    <w:p>
      <w:pPr/>
      <w:r>
        <w:rPr>
          <w:lang w:val="hi_IN" w:bidi="hi_IN"/>
        </w:rPr>
      </w:r>
      <w:r>
        <w:rPr>
          <w:lang w:val="hi_IN" w:bidi="hi_IN"/>
        </w:rPr>
        <w:t>याकूब विश्वासियों से कहता है कि वे आनन्दित हो सकते हैं, क्योंकि जैसे-जैसे वे कठिन परिस्थितियों का अनुभव करते हैं, वे परमेश्वर पर और अधिक भरोसा करना सीखेंगे। आखिरकार, ये विश्वासी हर समय परमेश्वर पर भरोसा करना और उस पर निर्भर रहना सीखेंगे, न कि केवल तब जब कुछ गलत हो जाता है। ये विश्वासी परिपक्व और सिद्ध होंगे। याकूब जिन कठिन परिस्थितियों के बारे में बात कर रहा है, वे तब हो सकते हैं, जब लोग विश्वासियों को सताते हैं या उनके साथ बुरा व्यवहार करते हैं। कठिन परिस्थितियों में वे मुश्किल घटनाएँ भी शामिल हैं, जो हर दिन लोगों के जीवन में घटित होती हैं।</w:t>
      </w:r>
    </w:p>
    <w:p>
      <w:pPr/>
      <w:r>
        <w:rPr>
          <w:lang w:val="hi_IN" w:bidi="hi_IN"/>
        </w:rPr>
      </w:r>
      <w:r>
        <w:rPr>
          <w:lang w:val="hi_IN" w:bidi="hi_IN"/>
        </w:rPr>
        <w:t>यहाँ रुकें और समूह के रूप में चर्चा करें: इस बारे में बात करें कि एक विश्वासी जो अभी भी अपरिपक्व है, किसी कठिन परिस्थिति के प्रति कैसे प्रतिक्रिया देगा, और फिर एक परिपक्व विश्वासी उसी परिस्थिति के प्रति कैसे प्रतिक्रिया देगा। इन लोगों का वर्णन करते समय आप जिन शब्दों और वाक्यांशों का उपयोग करते हैं, उन पर ध्यान दें। इस ऑडियो को यहाँ रोकें।</w:t>
      </w:r>
    </w:p>
    <w:p>
      <w:pPr/>
      <w:r>
        <w:rPr>
          <w:lang w:val="hi_IN" w:bidi="hi_IN"/>
        </w:rPr>
      </w:r>
      <w:r>
        <w:rPr>
          <w:lang w:val="hi_IN" w:bidi="hi_IN"/>
        </w:rPr>
        <w:t xml:space="preserve">तीसरे भाग में, याकूब कहता है कि विश्वासियों को परमेश्वर से बुद्धि माँगनी चाहिए। परमेश्वर विश्वासियों को वह बुद्धि स्वतंत्र रूप से और उदारतापूर्वक देगा, जो वे माँगते हैं, और बदले में उनसे कुछ भी अपेक्षा नहीं करेगा। यह दिखाता है कि परमेश्वर विश्वासियों से प्रेम करता है और उनकी परवाह करता है। याकूब यह नहीं कह रहा है कि परमेश्वर विश्वासियों को वह सब कुछ देगा जो वे माँगते हैं, या यह कि परमेश्वर हर परिस्थिति में उन्हें ठीक-ठीक बताएगा कि उन्हें क्या करना है। याकूब कह रहा है कि परमेश्वर द्वारा दी गई बुद्धि विश्वासियों को यह समझने में सहायता करेगी कि परमेश्वर उनसे </w:t>
      </w:r>
      <w:r>
        <w:rPr>
          <w:b/>
          <w:lang w:val="hi_IN" w:bidi="hi_IN"/>
        </w:rPr>
        <w:t>किस प्रकार</w:t>
      </w:r>
      <w:r>
        <w:rPr>
          <w:lang w:val="hi_IN" w:bidi="hi_IN"/>
        </w:rPr>
        <w:t xml:space="preserve"> जीवन जीने और कठिन परिस्थितियों में किस प्रकार व्यवहार करने की इच्छा रखता है।</w:t>
      </w:r>
    </w:p>
    <w:p>
      <w:pPr/>
      <w:r>
        <w:rPr>
          <w:lang w:val="hi_IN" w:bidi="hi_IN"/>
        </w:rPr>
      </w:r>
      <w:r>
        <w:rPr>
          <w:lang w:val="hi_IN" w:bidi="hi_IN"/>
        </w:rPr>
        <w:t>याकूब आगे कहता है कि जब विश्वासी परमेश्वर से बुद्धि माँगते हैं, तो उन्हें परमेश्वर पर भरोसा करना चाहिए। परमेश्वर पर भरोसा करने के विपरीत परमेश्वर पर सन्देह करना है। याकूब उस व्यक्ति के बारे में बात करता है जो परमेश्वर पर सन्देह करता है, यह कहकर कि वह व्यक्ति एक लहर के समान है जो समुद्र या झील में लगातार चलती रहती है। यह व्यक्ति ऐसा है जो कभी एक तरह से व्यवहार करना चुनता है, तो कभी अलग तरह से व्यवहार करने का निर्णय लेता है। यह व्यक्ति कभी भी किसी भी पक्ष के लिए पूरी तरह से प्रतिबद्ध नहीं होता है, इसलिए वह हमेशा बेचैन रहता है और कभी कोई प्रगति नहीं करता।</w:t>
      </w:r>
    </w:p>
    <w:p>
      <w:pPr/>
      <w:r>
        <w:rPr>
          <w:lang w:val="hi_IN" w:bidi="hi_IN"/>
        </w:rPr>
      </w:r>
      <w:r>
        <w:rPr>
          <w:lang w:val="hi_IN" w:bidi="hi_IN"/>
        </w:rPr>
        <w:t>यहाँ रुकें और समूह के रूप में यह गतिविधि करें: एक कटोरे में थोड़ा पानी भरें और दो या तीन लोगों से पानी पर फूँक मारने को कहें, ताकि पानी इधर-उधर हिलने लगे। ध्यान दें कि पानी कैसे हिलता है। अब, जब आप इस बारे में सोचते हैं कि पानी कैसे हिलता है, तो चर्चा करें कि आप किसी ऐसे व्यक्ति के बारे में बात करने के लिए किन शब्दों या वाक्यांशों का उपयोग करेंगे जो उस तरह से संदेह करता है जैसा कि याकूब ने वर्णन किया है। इस ऑडियो को यहाँ रोकें।</w:t>
      </w:r>
    </w:p>
    <w:p>
      <w:pPr/>
      <w:r>
        <w:rPr>
          <w:lang w:val="hi_IN" w:bidi="hi_IN"/>
        </w:rPr>
      </w:r>
      <w:r>
        <w:rPr>
          <w:lang w:val="hi_IN" w:bidi="hi_IN"/>
        </w:rPr>
        <w:t>चौथे भाग में, याकूब कहता है कि धनी और गरीब विश्वासियों दोनों को परमेश्वर पर भरोसा करना चाहिए और गरीब होने और धनी होने के बारे में उसी तरह सोचना सीखना चाहिए जैसे परमेश्वर इन बातों के बारे में सोचता है।</w:t>
      </w:r>
    </w:p>
    <w:p>
      <w:pPr/>
      <w:r>
        <w:rPr>
          <w:lang w:val="hi_IN" w:bidi="hi_IN"/>
        </w:rPr>
      </w:r>
      <w:r>
        <w:rPr>
          <w:lang w:val="hi_IN" w:bidi="hi_IN"/>
        </w:rPr>
        <w:t>विनम्र विश्वासी घमण्ड कर सकते हैं, क्योंकि परमेश्वर इन विश्वासियों को आत्मिक धन देता है। धनी विश्वासी तब गर्व कर सकते हैं जब वे यह समझते हैं कि उनकी धन-संपत्ति और सामाजिक प्रतिष्ठा अस्थायी हैं और हमेशा नहीं रहेंगी। गरीब और धनी विश्वासियों दोनों को यह जानना चाहिए कि परमेश्वर उन्हें इस आधार पर महत्व नहीं देता कि उनके पास कितना धन है, बल्कि इस आधार पर कि वे परमेश्वर पर कितना भरोसा करते हैं और उसके साथ उनका संबंध है। याकूब धनी लोगों को याद दिलाता है कि उनकी धन-संपत्ति और प्रतिष्ठा अस्थायी हैं, ठीक वैसे ही जैसे जंगल में उगने वाले फूल होते हैं। ये फूल बहुत सुंदर हो सकते हैं, लेकिन जब वे तेज़ धूप में होते हैं, तो वे जल्दी ही मुरझाकर सूख सकते हैं और मर सकते हैं।</w:t>
      </w:r>
    </w:p>
    <w:p>
      <w:pPr/>
      <w:r>
        <w:rPr>
          <w:lang w:val="hi_IN" w:bidi="hi_IN"/>
        </w:rPr>
      </w:r>
      <w:r>
        <w:rPr>
          <w:lang w:val="hi_IN" w:bidi="hi_IN"/>
        </w:rPr>
        <w:t>याकूब धन और संपत्ति के बारे में बात करता है जो स्थायी नहीं रहतीं। याकूब शायद यीशु के उन शब्दों के बारे में सोच रहा होगा, जब यीशु ने कहा, “पृथ्वी पर धन इकट्ठा न करो जहाँ कोई उसे नष्ट कर सके या चुरा सके। स्वर्ग में धन इकट्ठा करो। तुम्हारा मन और हृदय उसी स्थान पर लगा रहेगा जहाँ तुम्हारा धन है।"</w:t>
      </w:r>
    </w:p>
    <w:p>
      <w:pPr/>
      <w:r>
        <w:rPr>
          <w:lang w:val="hi_IN" w:bidi="hi_IN"/>
        </w:rPr>
      </w:r>
      <w:r>
        <w:rPr>
          <w:lang w:val="hi_IN" w:bidi="hi_IN"/>
        </w:rPr>
        <w:t>यहाँ रुकें और समूह में चर्चा करें: क्या आप किसी ऐसे पौधे, फूल या वस्तु के बारे में सोच सकते हैं जो सुंदर तो लगती है, लेकिन कठोर परिस्थितियों में लंबे समय तक नहीं टिकती? यह आपको यह समझने में कैसे मदद करता है कि धन और चीज़ें हमेशा नहीं टिकते? क्या लोग फूल के खिलने और फिर मुरझाकर मर जाने की बात आसानी से समझ पाएँगे, या कोई दूसरा वर्णन है जो उन्हें अधिक आसानी से समझ में आएगा? इस अंश का अनुवाद करते समय आप किन शब्दों और चित्रों का उपयोग करेंगे, इस बारे में मिलकर चर्चा करें।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इस्तेमाल करना चाहिए। आप याकूब, परमेश्वर, यीशु और विश्वासियों के विभिन्न समूहों को दिखाने के लिए लोगों या वस्तुओं का उपयोग कर सकते हैं। जब आप इस कहानी को दोबारा सुनाएँ, तो आप याकूब को परमेश्वर और यीशु के साथ खड़ा कर सकते हैं, ताकि यह दिखाया जा सके कि याकूब उनका सेवक है। आप विश्वासियों के अलग-अलग समूहों को उस स्थान के अलग-अलग हिस्सों में खड़ा कर सकते हैं जहाँ आप हैं, ताकि यह दिखाया जा सके कि विश्वासी कई अलग-अलग स्थानों में रहते थे। याद रखें कि याकूब सन्देह करने वाले लोगों को समझाने के लिए इधर-उधर हिलती हुई लहरों और धन-संपत्ति और सांसारिक वस्तुओं के समाप्त हो जाने को दिखाने के लिए मुरझाकर मरने वाले फूलों का उदाहरण देता है। आप इन विचारों को कैसे दिखाएँगे?</w:t>
      </w:r>
      <w:r>
        <w:rPr>
          <w:lang w:val="hi_IN" w:bidi="hi_IN"/>
        </w:rPr>
      </w:r>
    </w:p>
    <w:p>
      <w:pPr>
        <w:pStyle w:val="Heading3"/>
      </w:pPr>
      <w:r>
        <w:rPr>
          <w:lang w:val="hi_IN" w:bidi="hi_IN"/>
        </w:rPr>
        <w:t>पाठ को नाटकीय रूप देना</w:t>
      </w:r>
    </w:p>
    <w:p>
      <w:pPr/>
      <w:r>
        <w:rPr>
          <w:lang w:val="hi_IN" w:bidi="hi_IN"/>
        </w:rPr>
      </w:r>
      <w:r>
        <w:rPr>
          <w:lang w:val="hi_IN" w:bidi="hi_IN"/>
        </w:rPr>
        <w:t>याकूब 1:1–11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हिस्से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यीशु मसीह</w:t>
      </w:r>
    </w:p>
    <w:p>
      <w:pPr>
        <w:pStyle w:val="ListBullet"/>
        <w:spacing w:line="240" w:lineRule="auto"/>
        <w:ind w:left="720"/>
      </w:pPr>
      <w:r>
        <w:rPr>
          <w:lang w:val="hi_IN" w:bidi="hi_IN"/>
        </w:rPr>
      </w:r>
      <w:r>
        <w:rPr>
          <w:lang w:val="hi_IN" w:bidi="hi_IN"/>
        </w:rPr>
        <w:t>यरूशलेम में या उसके निकट न रहने वाले यहूदी विश्वासी</w:t>
      </w:r>
    </w:p>
    <w:p>
      <w:pPr>
        <w:pStyle w:val="ListBullet"/>
        <w:spacing w:line="240" w:lineRule="auto"/>
        <w:ind w:left="720"/>
      </w:pPr>
      <w:r>
        <w:rPr>
          <w:lang w:val="hi_IN" w:bidi="hi_IN"/>
        </w:rPr>
      </w:r>
      <w:r>
        <w:rPr>
          <w:lang w:val="hi_IN" w:bidi="hi_IN"/>
        </w:rPr>
        <w:t>कुछ यहूदी विश्वासी जो परमेश्वर पर सन्देह करते हैं</w:t>
      </w:r>
    </w:p>
    <w:p>
      <w:pPr>
        <w:pStyle w:val="ListBullet"/>
        <w:spacing w:line="240" w:lineRule="auto"/>
        <w:ind w:left="720"/>
      </w:pPr>
      <w:r>
        <w:rPr>
          <w:lang w:val="hi_IN" w:bidi="hi_IN"/>
        </w:rPr>
      </w:r>
      <w:r>
        <w:rPr>
          <w:lang w:val="hi_IN" w:bidi="hi_IN"/>
        </w:rPr>
        <w:t>कुछ यहूदी विश्वासी जो गरीब हैं</w:t>
      </w:r>
    </w:p>
    <w:p>
      <w:pPr>
        <w:pStyle w:val="ListBullet"/>
        <w:spacing w:line="240" w:lineRule="auto"/>
        <w:ind w:left="720"/>
      </w:pPr>
      <w:r>
        <w:rPr>
          <w:lang w:val="hi_IN" w:bidi="hi_IN"/>
        </w:rPr>
      </w:r>
      <w:r>
        <w:rPr>
          <w:lang w:val="hi_IN" w:bidi="hi_IN"/>
        </w:rPr>
        <w:t>और कुछ यहूदी विश्वासी जो धनी हैं</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की भूमिका निभा रहे व्यक्ति को यह बताना चाहिए कि यदि वह उस पात्र के स्थान पर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प्रतिक्रियाएँ निम्नलिखित हैं।</w:t>
      </w:r>
    </w:p>
    <w:p>
      <w:pPr/>
      <w:r>
        <w:rPr>
          <w:lang w:val="hi_IN" w:bidi="hi_IN"/>
        </w:rPr>
      </w:r>
      <w:r>
        <w:rPr>
          <w:lang w:val="hi_IN" w:bidi="hi_IN"/>
        </w:rPr>
        <w:t>याकूब ये शब्द कहता है, और याकूब के साथ कोई व्यक्ति है जो उसकी बात लिखता है। जब याकूब बोलता है, तो विश्वासी याकूब की बात पर कार्य करते हैं।</w:t>
      </w:r>
    </w:p>
    <w:p>
      <w:pPr/>
      <w:r>
        <w:rPr>
          <w:lang w:val="hi_IN" w:bidi="hi_IN"/>
        </w:rPr>
      </w:r>
      <w:r>
        <w:rPr>
          <w:lang w:val="hi_IN" w:bidi="hi_IN"/>
        </w:rPr>
        <w:t>याकूब कहता है, "मैं याकूब हूँ, परमेश्वर का दास और प्रभु यीशु मसीह का दास। मैं यह पत्र उन सभी यहूदी विश्वासियों को भेज रहा हूँ जो यरूशलेम को छोड़ चुके हैं और अब अन्य स्थानों पर रह रहे हैं। नमस्कार!"</w:t>
      </w:r>
    </w:p>
    <w:p>
      <w:pPr/>
      <w:r>
        <w:rPr>
          <w:lang w:val="hi_IN" w:bidi="hi_IN"/>
        </w:rPr>
      </w:r>
      <w:r>
        <w:rPr>
          <w:lang w:val="hi_IN" w:bidi="hi_IN"/>
        </w:rPr>
        <w:t>अभिनय को रोकें। जो व्यक्ति उन विश्वासियों की भूमिका निभा रहा है जो कई अन्य स्थानों पर रह रहे हैं, उससे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यरूशलेम में विश्वासियों के समुदाय का हिस्सा था। यह जानना बहुत अच्छा है कि मुझे अभी भी याकूब से शिक्षा मिल सकती है; या</w:t>
      </w:r>
    </w:p>
    <w:p>
      <w:pPr>
        <w:pStyle w:val="ListBullet"/>
        <w:spacing w:line="240" w:lineRule="auto"/>
        <w:ind w:left="720"/>
      </w:pPr>
      <w:r>
        <w:rPr>
          <w:lang w:val="hi_IN" w:bidi="hi_IN"/>
        </w:rPr>
      </w:r>
      <w:r>
        <w:rPr>
          <w:lang w:val="hi_IN" w:bidi="hi_IN"/>
        </w:rPr>
        <w:t>हम बहुत सारे हैं, और हम अलग-अलग जगहों पर रहते हैं। मुझे खुशी है कि याकूब हम सभी को लिख रहा है। इससे मुझे ऐसा महसूस होता है कि हम अभी भी एक ही कलीसिया का हिस्सा हैं।</w:t>
      </w:r>
    </w:p>
    <w:p>
      <w:pPr/>
      <w:r>
        <w:rPr>
          <w:lang w:val="hi_IN" w:bidi="hi_IN"/>
        </w:rPr>
      </w:r>
      <w:r>
        <w:rPr>
          <w:lang w:val="hi_IN" w:bidi="hi_IN"/>
        </w:rPr>
        <w:t>नाटक को जारी रखें।</w:t>
      </w:r>
    </w:p>
    <w:p>
      <w:pPr/>
      <w:r>
        <w:rPr>
          <w:lang w:val="hi_IN" w:bidi="hi_IN"/>
        </w:rPr>
      </w:r>
      <w:r>
        <w:rPr>
          <w:lang w:val="hi_IN" w:bidi="hi_IN"/>
        </w:rPr>
        <w:t>याकूब कहता है, "भाइयों और बहनों, जब आपके जीवन में कठिन परिस्थितियाँ आती हैं, तो आप बहुत आनन्दित हो सकते हैं, क्योंकि इन कठिन परिस्थितियों से आप और मजबूत बनेंगे और आपके लिए परमेश्वर पर भरोसा करना आसान होता जाएगा। और जब परमेश्वर पर भरोसा करना आपके जीवन का एक सामान्य हिस्सा बन जाता है, न कि केवल कुछ ऐसा जो आप कठिन समय में करते हैं, तब आप संपूर्ण होंगे, और परमेश्वर का काम पूरा हो जाएगा!"</w:t>
      </w:r>
    </w:p>
    <w:p>
      <w:pPr/>
      <w:r>
        <w:rPr>
          <w:lang w:val="hi_IN" w:bidi="hi_IN"/>
        </w:rPr>
      </w:r>
      <w:r>
        <w:rPr>
          <w:lang w:val="hi_IN" w:bidi="hi_IN"/>
        </w:rPr>
        <w:t>अभिनय को रोकें। याकूब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जब मुझे यह पता ही नहीं है कि ये लोग किन कठिन परिस्थितियों से गुजर रहे हैं, तो इस तरह की बातें कहना कठिन है। मुझे आशा है कि ये लोग जानते हैं कि मैं उन्हें प्रोत्साहित करना चाहता हूँ; या</w:t>
      </w:r>
    </w:p>
    <w:p>
      <w:pPr>
        <w:pStyle w:val="ListBullet"/>
        <w:spacing w:line="240" w:lineRule="auto"/>
        <w:ind w:left="720"/>
      </w:pPr>
      <w:r>
        <w:rPr>
          <w:lang w:val="hi_IN" w:bidi="hi_IN"/>
        </w:rPr>
      </w:r>
      <w:r>
        <w:rPr>
          <w:lang w:val="hi_IN" w:bidi="hi_IN"/>
        </w:rPr>
        <w:t>मुझे दुख है कि यहूदी विश्वासियों को यरूशलेम छोड़ना पड़ा। मैं यहूदी विश्वासियों को फिर से देखना चाहूँगा।</w:t>
      </w:r>
    </w:p>
    <w:p>
      <w:pPr/>
      <w:r>
        <w:rPr>
          <w:lang w:val="hi_IN" w:bidi="hi_IN"/>
        </w:rPr>
      </w:r>
      <w:r>
        <w:rPr>
          <w:lang w:val="hi_IN" w:bidi="hi_IN"/>
        </w:rPr>
        <w:t>नाटक को जारी रखें।</w:t>
      </w:r>
    </w:p>
    <w:p>
      <w:pPr/>
      <w:r>
        <w:rPr>
          <w:lang w:val="hi_IN" w:bidi="hi_IN"/>
        </w:rPr>
      </w:r>
      <w:r>
        <w:rPr>
          <w:lang w:val="hi_IN" w:bidi="hi_IN"/>
        </w:rPr>
        <w:t>याकूब कहता है, "यदि तुम कठिन परिस्थितियों से गुजरना नहीं जानते हो, तो तुमको परमेश्वर से बुद्धि माँगनी चाहिए। क्योंकि परमेश्वर तुमसे प्रेम करता है और तुम्हारी परवाह करता है, इसलिए परमेश्वर तुम्हें बिना किसी शर्त के मुफ्त और उदारतापूर्वक बुद्धि देगा। परमेश्वर तुम्हें ठीक-ठीक यह नहीं बताएगा कि तुम्हें क्या करना है, लेकिन परमेश्वर की बुद्धि तुम्हें यह समझने में सहायता करेगी कि परमेश्वर किस प्रकार का जीवन तुमसे चाहता है और कठिन परिस्थितियों से कैसे गुजरना है।"</w:t>
      </w:r>
    </w:p>
    <w:p>
      <w:pPr/>
      <w:r>
        <w:rPr>
          <w:lang w:val="hi_IN" w:bidi="hi_IN"/>
        </w:rPr>
      </w:r>
      <w:r>
        <w:rPr>
          <w:lang w:val="hi_IN" w:bidi="hi_IN"/>
        </w:rPr>
        <w:t>अभिनय को रोकें। परमेश्वर का किरदार निभाने वाले व्यक्ति से पूछें, "आप कैसा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विश्वासियों से प्रेम करता हूँ, और मैं उनकी मदद करना चाहता हूँ। जब विश्वासी मुझसे बुद्धि नहीं माँगते हैं, तो मुझे दुख होता है; या</w:t>
      </w:r>
    </w:p>
    <w:p>
      <w:pPr>
        <w:pStyle w:val="ListBullet"/>
        <w:spacing w:line="240" w:lineRule="auto"/>
        <w:ind w:left="720"/>
      </w:pPr>
      <w:r>
        <w:rPr>
          <w:lang w:val="hi_IN" w:bidi="hi_IN"/>
        </w:rPr>
      </w:r>
      <w:r>
        <w:rPr>
          <w:lang w:val="hi_IN" w:bidi="hi_IN"/>
        </w:rPr>
        <w:t>कभी-कभी विश्वासी छोटे बच्चों की तरह व्यवहार करते हैं और फिर चाहते हैं कि मैं उनके लिए सब कुछ करूँ। मैं दुखी हूँ। मैं चाहता हूँ कि विश्वासी बड़े हों और परिपक्व विश्वासी बनें।</w:t>
      </w:r>
    </w:p>
    <w:p>
      <w:pPr/>
      <w:r>
        <w:rPr>
          <w:lang w:val="hi_IN" w:bidi="hi_IN"/>
        </w:rPr>
      </w:r>
      <w:r>
        <w:rPr>
          <w:lang w:val="hi_IN" w:bidi="hi_IN"/>
        </w:rPr>
        <w:t>नाटक को जारी रखें।</w:t>
      </w:r>
    </w:p>
    <w:p>
      <w:pPr/>
      <w:r>
        <w:rPr>
          <w:lang w:val="hi_IN" w:bidi="hi_IN"/>
        </w:rPr>
      </w:r>
      <w:r>
        <w:rPr>
          <w:lang w:val="hi_IN" w:bidi="hi_IN"/>
        </w:rPr>
        <w:t>याकूब फिर कहता है, "जब तुम परमेश्वर से बुद्धि माँगो, तो पूरे विश्वास और भरोसे के साथ माँगो, और अपने मन में कोई सन्देह मत रखो। जो व्यक्ति परमेश्वर पर सन्देह करता है, वह समुद्र में या झील में लहर के समान है, जो हवा से बहती या उछलती है। लहर लगातार चलती रहती है, लेकिन कहीं नहीं जाती है। यदि तुम्हें सन्देह है, तो परमेश्वर बुद्धि के लिए तुम्हारी प्रार्थना का उत्तर नहीं देगा।"</w:t>
      </w:r>
    </w:p>
    <w:p>
      <w:pPr/>
      <w:r>
        <w:rPr>
          <w:lang w:val="hi_IN" w:bidi="hi_IN"/>
        </w:rPr>
      </w:r>
      <w:r>
        <w:rPr>
          <w:lang w:val="hi_IN" w:bidi="hi_IN"/>
        </w:rPr>
        <w:t>अभिनय को रोकें। उन विश्वासियों की भूमिका निभाने वाले व्यक्ति से पूछें जिनके पास हवा बह रही है,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डरा हुआ हूँ। मुझे डर है कि यदि मैं परमेश्वर से बुद्धि माँगता हूँ, तो परमेश्वर मुझे उत्तर नहीं देगा; या</w:t>
      </w:r>
    </w:p>
    <w:p>
      <w:pPr>
        <w:pStyle w:val="ListBullet"/>
        <w:spacing w:line="240" w:lineRule="auto"/>
        <w:ind w:left="720"/>
      </w:pPr>
      <w:r>
        <w:rPr>
          <w:lang w:val="hi_IN" w:bidi="hi_IN"/>
        </w:rPr>
      </w:r>
      <w:r>
        <w:rPr>
          <w:lang w:val="hi_IN" w:bidi="hi_IN"/>
        </w:rPr>
        <w:t>मैं उलझन में हूँ। मुझे नहीं पता कि क्या करना है।</w:t>
      </w:r>
    </w:p>
    <w:p>
      <w:pPr/>
      <w:r>
        <w:rPr>
          <w:lang w:val="hi_IN" w:bidi="hi_IN"/>
        </w:rPr>
      </w:r>
      <w:r>
        <w:rPr>
          <w:lang w:val="hi_IN" w:bidi="hi_IN"/>
        </w:rPr>
        <w:t>नाटक को जारी रखें।</w:t>
      </w:r>
    </w:p>
    <w:p>
      <w:pPr/>
      <w:r>
        <w:rPr>
          <w:lang w:val="hi_IN" w:bidi="hi_IN"/>
        </w:rPr>
      </w:r>
      <w:r>
        <w:rPr>
          <w:lang w:val="hi_IN" w:bidi="hi_IN"/>
        </w:rPr>
        <w:t>याकूब कहता है, "समुदाय के लोग गरीब विश्वासियों को तुच्छ समझते हैं, क्योंकि उनके पास धन-संपत्ति या भौतिक वस्तुएँ नहीं हैं। लेकिन ये विश्वासी घमण्ड कर सकते हैं, क्योंकि उनके पास आत्मिक धन-सम्पत्ति है। गरीब विश्वासियों के पास आत्मिक धन-सम्पत्ति है, क्योंकि परमेश्वर उन्हें सम्मान देते हैं, और इन विश्वासियों का परमेश्वर के राज्य में भविष्य है। और तुम विश्वासी लोग, जिनके पास धन-सम्पत्ति और भौतिक वस्तुएँ हैं, तुम भी गर्व कर सकते हो, क्योंकि परमेश्वर तुम्हें भी आत्मिक धन-सम्पत्ति प्रदान करता है। लेकिन तुमको यह याद रखना चाहिए कि धन और प्रतिष्ठा अस्थायी हैं, ठीक वैसे ही जैसे जंगल में उगने वाले फूल होते हैं। ये फूल बहुत सुंदर हो सकते हैं, लेकिन तेज़ धूप में रहने पर ये जल्दी ही मुरझाकर सूख सकते हैं।</w:t>
      </w:r>
    </w:p>
    <w:p>
      <w:pPr/>
      <w:r>
        <w:rPr>
          <w:lang w:val="hi_IN" w:bidi="hi_IN"/>
        </w:rPr>
      </w:r>
      <w:r>
        <w:rPr>
          <w:lang w:val="hi_IN" w:bidi="hi_IN"/>
        </w:rPr>
        <w:t>अभिनय को रोकें। गरीब विश्वासियों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कभी-कभी, जब लोग मुझसे घृणा करते हैं और मुझे तुच्छ समझते हैं, तो यह याद रखना बहुत कठिन होता है कि मेरे पास आत्मिक धन-सम्पत्ति है; या</w:t>
      </w:r>
    </w:p>
    <w:p>
      <w:pPr>
        <w:pStyle w:val="ListBullet"/>
        <w:spacing w:line="240" w:lineRule="auto"/>
        <w:ind w:left="720"/>
      </w:pPr>
      <w:r>
        <w:rPr>
          <w:lang w:val="hi_IN" w:bidi="hi_IN"/>
        </w:rPr>
      </w:r>
      <w:r>
        <w:rPr>
          <w:lang w:val="hi_IN" w:bidi="hi_IN"/>
        </w:rPr>
        <w:t>मुझे बहुत खुशी है कि मेरे पास कुछ सम्पत्ति है। मुझे लगता है कि इससे मेरे लिए यह याद रखना आसान हो जाता है कि मेरे पास आत्मिक धन-सम्पत्ति है।</w:t>
      </w:r>
    </w:p>
    <w:p>
      <w:pPr/>
      <w:r>
        <w:rPr>
          <w:lang w:val="hi_IN" w:bidi="hi_IN"/>
        </w:rPr>
      </w:r>
      <w:r>
        <w:rPr>
          <w:lang w:val="hi_IN" w:bidi="hi_IN"/>
        </w:rPr>
        <w:t>जो व्यक्ति धनी विश्वासियों की भूमिका निभा रहा है, उससे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खुशी है कि याकूब मुझे याद दिलाता है कि मेरा सारा धन और सम्पत्ति अस्थायी है; या</w:t>
      </w:r>
    </w:p>
    <w:p>
      <w:pPr>
        <w:pStyle w:val="ListBullet"/>
        <w:spacing w:line="240" w:lineRule="auto"/>
        <w:ind w:left="720"/>
      </w:pPr>
      <w:r>
        <w:rPr>
          <w:lang w:val="hi_IN" w:bidi="hi_IN"/>
        </w:rPr>
      </w:r>
      <w:r>
        <w:rPr>
          <w:lang w:val="hi_IN" w:bidi="hi_IN"/>
        </w:rPr>
        <w:t>मुझे यह सुनना पसंद नहीं है। कभी-कभी मैं आत्मिक धन के बजाय ऐसी चीज़ें रखना पसंद करता हूँ जिन्हें मैं देख और छू सकता हूँ।</w:t>
      </w:r>
      <w:r>
        <w:rPr>
          <w:lang w:val="hi_IN" w:bidi="hi_IN"/>
        </w:rPr>
      </w:r>
    </w:p>
    <w:p>
      <w:pPr>
        <w:pStyle w:val="Heading3"/>
      </w:pPr>
      <w:r>
        <w:rPr>
          <w:lang w:val="hi_IN" w:bidi="hi_IN"/>
        </w:rPr>
        <w:t>आवश्यक जानकारी</w:t>
      </w:r>
    </w:p>
    <w:p>
      <w:pPr/>
      <w:r>
        <w:rPr>
          <w:lang w:val="hi_IN" w:bidi="hi_IN"/>
        </w:rPr>
      </w:r>
      <w:r>
        <w:rPr>
          <w:lang w:val="hi_IN" w:bidi="hi_IN"/>
        </w:rPr>
        <w:t>याकूब 1:1–11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याकूब अपने पत्र की शुरुआत अपने आप को एक सेवक, या दास के रूप में बताते हुए करता है। एक दास अपने स्वामी के अधीन होता है और उसकी आज्ञा मानता है, और स्वामी को दास से अपनी इच्छा अनुसार कुछ भी करवाने का अधिकार है।</w:t>
      </w:r>
    </w:p>
    <w:p>
      <w:pPr/>
      <w:r>
        <w:rPr>
          <w:lang w:val="hi_IN" w:bidi="hi_IN"/>
        </w:rPr>
      </w:r>
      <w:r>
        <w:rPr>
          <w:lang w:val="hi_IN" w:bidi="hi_IN"/>
        </w:rPr>
        <w:t xml:space="preserve">यहाँ रुकें और चर्चा करें कि आप </w:t>
      </w:r>
      <w:r>
        <w:rPr>
          <w:b/>
          <w:lang w:val="hi_IN" w:bidi="hi_IN"/>
        </w:rPr>
        <w:t>सेवक</w:t>
      </w:r>
      <w:r>
        <w:rPr>
          <w:lang w:val="hi_IN" w:bidi="hi_IN"/>
        </w:rPr>
        <w:t xml:space="preserve"> या </w:t>
      </w:r>
      <w:r>
        <w:rPr>
          <w:b/>
          <w:lang w:val="hi_IN" w:bidi="hi_IN"/>
        </w:rPr>
        <w:t>दास</w:t>
      </w:r>
      <w:r>
        <w:rPr>
          <w:lang w:val="hi_IN" w:bidi="hi_IN"/>
        </w:rPr>
        <w:t xml:space="preserve"> के लिए किस शब्द या वाक्यांश का उपयोग करेंगे। यदि आपने बाइबल की किसी अन्य पुस्तक में सेवक या दास का अनुवाद किया है, तो यहाँ उसी शब्द का उपयोग करें। सेवक और दास के बारे में अधिक जानकारी के लिए मुख्य शब्दावली देखें। इस ऑडियो को यहाँ रोकें।</w:t>
      </w:r>
    </w:p>
    <w:p>
      <w:pPr/>
      <w:r>
        <w:rPr>
          <w:lang w:val="hi_IN" w:bidi="hi_IN"/>
        </w:rPr>
      </w:r>
      <w:r>
        <w:rPr>
          <w:lang w:val="hi_IN" w:bidi="hi_IN"/>
        </w:rPr>
        <w:t>याकूब अपने आप को परमेश्वर और प्रभु यीशु मसीह का दास बताता है। परमेश्वर के लिए उसी शब्द का उपयोग करें जिसका उपयोग आपने अपने पूरे अनुवाद में किया है। प्रभु का अर्थ है "स्वामी" या "मालिक", लेकिन बाइबल में इसका एक विशेष अर्थ है। प्रभु सम्मान और अधिकार की उपाधि है। यह पुराने नियम में परमेश्वर के लिए उपयोग की जाने वाली उपाधियों में से एक है, और नए नियम में, "प्रभु" आमतौर पर यीशु को संदर्भित करता है। याकूब की पत्री में, "प्रभु" आमतौर पर परमेश्वर को संदर्भित करता है, लेकिन इस अभिवादन में, याकूब इसका उपयोग यीशु के लिए करता है।</w:t>
      </w:r>
    </w:p>
    <w:p>
      <w:pPr/>
      <w:r>
        <w:rPr>
          <w:lang w:val="hi_IN" w:bidi="hi_IN"/>
        </w:rPr>
      </w:r>
      <w:r>
        <w:rPr>
          <w:lang w:val="hi_IN" w:bidi="hi_IN"/>
        </w:rPr>
        <w:t xml:space="preserve">यहाँ रुकें और चर्चा करें कि आप </w:t>
      </w:r>
      <w:r>
        <w:rPr>
          <w:b/>
          <w:lang w:val="hi_IN" w:bidi="hi_IN"/>
        </w:rPr>
        <w:t>प्रभु</w:t>
      </w:r>
      <w:r>
        <w:rPr>
          <w:lang w:val="hi_IN" w:bidi="hi_IN"/>
        </w:rPr>
        <w:t xml:space="preserve"> और </w:t>
      </w:r>
      <w:r>
        <w:rPr>
          <w:b/>
          <w:lang w:val="hi_IN" w:bidi="hi_IN"/>
        </w:rPr>
        <w:t>मसीह</w:t>
      </w:r>
      <w:r>
        <w:rPr>
          <w:lang w:val="hi_IN" w:bidi="hi_IN"/>
        </w:rPr>
        <w:t xml:space="preserve"> के लिए किस शब्द या वाक्यांश का उपयोग करेंगे। यदि आपने बाइबल की किसी अन्य पुस्तक में प्रभु या मसीह का अनुवाद किया है, तो यहाँ उसी शब्द का उपयोग करें। प्रभु और मसीह के बारे में अधिक जानकारी के लिए मुख्य शब्दावली देखें। इस ऑडियो को यहाँ रोकें।</w:t>
      </w:r>
    </w:p>
    <w:p>
      <w:pPr/>
      <w:r>
        <w:rPr>
          <w:lang w:val="hi_IN" w:bidi="hi_IN"/>
        </w:rPr>
      </w:r>
      <w:r>
        <w:rPr>
          <w:lang w:val="hi_IN" w:bidi="hi_IN"/>
        </w:rPr>
        <w:t>याकूब यह पत्र उन 12 गोत्रों को लिख रहा है जो प्रवासी होकर रहते हैं, या संसार के कई अलग-अलग स्थानों में रहते हैं। 12 गोत्रों से तात्पर्य याकूब के 12 पुत्रों के वंशजों से है। यह यहूदी लोगों के बारे में बात करने का एक और तरीका है। क्योंकि याकूब यह पत्र विश्वासियों को लिख रहा है, इसलिए हम मान सकते हैं कि याकूब उन यहूदी लोगों को लिख रहा है जो यीशु के अनुयायी बन गए थे और यरूशलेम से दूर दूसरे स्थानों पर जाकर रहने लगे थे। कुछ लोगों को लगता है कि याकूब यह पत्र अन्य स्थानों पर रहने वाले सभी नए विश्वासियों के लिए लिख रहे थे, न कि केवल यहूदी विश्वासियों के लिए। याकूब इन अन्य स्थानों को 'प्रवासी' कहता है, जिसका अर्थ है कि लोग कई अलग-अलग नगरों और देशों में रहते हैं। आप कह सकते हैं कि ये लोग कई अलग-अलग स्थानों या राष्ट्रों में रहते हैं।</w:t>
      </w:r>
    </w:p>
    <w:p>
      <w:pPr/>
      <w:r>
        <w:rPr>
          <w:lang w:val="hi_IN" w:bidi="hi_IN"/>
        </w:rPr>
      </w:r>
      <w:r>
        <w:rPr>
          <w:lang w:val="hi_IN" w:bidi="hi_IN"/>
        </w:rPr>
        <w:t xml:space="preserve">यहाँ रुकें और समूह के रूप में चर्चा करें कि आप </w:t>
      </w:r>
      <w:r>
        <w:rPr>
          <w:b/>
          <w:lang w:val="hi_IN" w:bidi="hi_IN"/>
        </w:rPr>
        <w:t>12 गोत्रों</w:t>
      </w:r>
      <w:r>
        <w:rPr>
          <w:lang w:val="hi_IN" w:bidi="hi_IN"/>
        </w:rPr>
        <w:t xml:space="preserve"> और </w:t>
      </w:r>
      <w:r>
        <w:rPr>
          <w:b/>
          <w:lang w:val="hi_IN" w:bidi="hi_IN"/>
        </w:rPr>
        <w:t>प्रवासी लोगों</w:t>
      </w:r>
      <w:r>
        <w:rPr>
          <w:lang w:val="hi_IN" w:bidi="hi_IN"/>
        </w:rPr>
        <w:t xml:space="preserve"> के लिए किस शब्द या वाक्यांश का उपयोग करेंगे। इस ऑडियो को यहाँ रोकें।</w:t>
      </w:r>
    </w:p>
    <w:p>
      <w:pPr/>
      <w:r>
        <w:rPr>
          <w:lang w:val="hi_IN" w:bidi="hi_IN"/>
        </w:rPr>
      </w:r>
      <w:r>
        <w:rPr>
          <w:lang w:val="hi_IN" w:bidi="hi_IN"/>
        </w:rPr>
        <w:t xml:space="preserve">याकूब यहाँ और इस पत्र में कई अन्य स्थानों पर विश्वासियों को </w:t>
      </w:r>
      <w:r>
        <w:rPr>
          <w:b/>
          <w:lang w:val="hi_IN" w:bidi="hi_IN"/>
        </w:rPr>
        <w:t>भाइयों</w:t>
      </w:r>
      <w:r>
        <w:rPr>
          <w:lang w:val="hi_IN" w:bidi="hi_IN"/>
        </w:rPr>
        <w:t xml:space="preserve"> कहकर संबोधित करता है। हम निश्चित रूप से कह सकते हैं कि याकूब भी चाहता था कि स्त्रियाँ उसका पत्र सुनें। कुछ अनुवादों में "भाइयों और बहनों" शब्दों का उपयोग किया गया है, और कुछ में केवल "विश्वासी" कहा गया है। विश्वासी याकूब के ख़ून के रिश्तेदार नहीं हैं। विश्वासी भाई-बहन हैं क्योंकि, याकूब की पत्री के अनुसार, वे सभी परमेश्वर के परिवार का हिस्सा हैं।</w:t>
      </w:r>
    </w:p>
    <w:p>
      <w:pPr/>
      <w:r>
        <w:rPr>
          <w:lang w:val="hi_IN" w:bidi="hi_IN"/>
        </w:rPr>
      </w:r>
      <w:r>
        <w:rPr>
          <w:lang w:val="hi_IN" w:bidi="hi_IN"/>
        </w:rPr>
        <w:t xml:space="preserve">यहाँ रुकें और समूह के रूप में चर्चा करें कि </w:t>
      </w:r>
      <w:r>
        <w:rPr>
          <w:b/>
          <w:lang w:val="hi_IN" w:bidi="hi_IN"/>
        </w:rPr>
        <w:t>भाइयों</w:t>
      </w:r>
      <w:r>
        <w:rPr>
          <w:lang w:val="hi_IN" w:bidi="hi_IN"/>
        </w:rPr>
        <w:t xml:space="preserve"> या </w:t>
      </w:r>
      <w:r>
        <w:rPr>
          <w:b/>
          <w:lang w:val="hi_IN" w:bidi="hi_IN"/>
        </w:rPr>
        <w:t>भाइयों और बहनों</w:t>
      </w:r>
      <w:r>
        <w:rPr>
          <w:lang w:val="hi_IN" w:bidi="hi_IN"/>
        </w:rPr>
        <w:t xml:space="preserve"> के लिए आप कौन-सा शब्द या वाक्यांश इस्तेमाल करेंगे। यदि आप </w:t>
      </w:r>
      <w:r>
        <w:rPr>
          <w:b/>
          <w:lang w:val="hi_IN" w:bidi="hi_IN"/>
        </w:rPr>
        <w:t>विश्वासियों</w:t>
      </w:r>
      <w:r>
        <w:rPr>
          <w:lang w:val="hi_IN" w:bidi="hi_IN"/>
        </w:rPr>
        <w:t xml:space="preserve"> के लिए किसी शब्द का उपयोग करना चुनते हैं, तो विश्वासियों के बारे में अधिक जानकारी के लिए मुख्य शब्दावली देखें। इस ऑडियो को यहाँ रोकें।</w:t>
      </w:r>
    </w:p>
    <w:p>
      <w:pPr/>
      <w:r>
        <w:rPr>
          <w:lang w:val="hi_IN" w:bidi="hi_IN"/>
        </w:rPr>
      </w:r>
      <w:r>
        <w:rPr>
          <w:lang w:val="hi_IN" w:bidi="hi_IN"/>
        </w:rPr>
        <w:t>याकूब विश्वासियों को बताता है कि जब उनके विश्वास की परीक्षा लेने के लिए बुरी परिस्थितियाँ आती हैं, तो वे बहुत आनन्दित या हर्षित हो सकते हैं। जब किसी के पास विश्वास होता है, तो वह व्यक्ति भरोसा करता है कि परमेश्वर भला है और परमेश्वर वह करेगा जो उसने वादा किया है, तब भी जब यह असंभव लग रहा हो। आनन्द एक गहरी खुशी है, जो लोगों को तब होती है जब वे परमेश्वर को जानते हैं और उस पर भरोसा करते हैं, चाहे कुछ भी हो जाए।</w:t>
      </w:r>
    </w:p>
    <w:p>
      <w:pPr/>
      <w:r>
        <w:rPr>
          <w:lang w:val="hi_IN" w:bidi="hi_IN"/>
        </w:rPr>
      </w:r>
      <w:r>
        <w:rPr>
          <w:lang w:val="hi_IN" w:bidi="hi_IN"/>
        </w:rPr>
        <w:t xml:space="preserve">यहाँ रुकें और चर्चा करें कि आप </w:t>
      </w:r>
      <w:r>
        <w:rPr>
          <w:b/>
          <w:lang w:val="hi_IN" w:bidi="hi_IN"/>
        </w:rPr>
        <w:t>आनन्द</w:t>
      </w:r>
      <w:r>
        <w:rPr>
          <w:lang w:val="hi_IN" w:bidi="hi_IN"/>
        </w:rPr>
        <w:t xml:space="preserve"> और </w:t>
      </w:r>
      <w:r>
        <w:rPr>
          <w:b/>
          <w:lang w:val="hi_IN" w:bidi="hi_IN"/>
        </w:rPr>
        <w:t>विश्वास</w:t>
      </w:r>
      <w:r>
        <w:rPr>
          <w:lang w:val="hi_IN" w:bidi="hi_IN"/>
        </w:rPr>
        <w:t xml:space="preserve"> के लिए किन शब्दों या वाक्यांशों का उपयोग करेंगे। यदि आपने बाइबल की किसी अन्य पुस्तक में आनन्द का अनुवाद किया है, तो यहाँ उसी शब्द का उपयोग करें। चर्चा करें कि आप विश्वास के लिए किस शब्द या वाक्यांश का उपयोग करेंगे। यदि आपने बाइबल की किसी अन्य पुस्तक में विश्वास का अनुवाद किया है, तो यहाँ उसी शब्द का उपयोग करें। विश्वास के बारे में अधिक जानकारी के लिए मुख्य शब्दावली देखें। इस ऑडियो को यहाँ रोकें।</w:t>
      </w:r>
    </w:p>
    <w:p>
      <w:pPr/>
      <w:r>
        <w:rPr>
          <w:lang w:val="hi_IN" w:bidi="hi_IN"/>
        </w:rPr>
      </w:r>
      <w:r>
        <w:rPr>
          <w:lang w:val="hi_IN" w:bidi="hi_IN"/>
        </w:rPr>
        <w:t>याकूब विश्वासियों को बताता है कि परीक्षाएँ उनके विश्वास की परीक्षा लेंगी। परीक्षाएँ ऐसी कठिन परिस्थितियाँ या चुनौतियाँ होती हैं, जो यह परखती हैं कि आप कितने मजबूत हैं, कितने धैर्यवान हैं, या आप परमेश्वर पर कितना भरोसा करते हैं। परीक्षाएँ ऐसी समस्याओं के कारण आ सकती हैं जो अक्सर आपके नियंत्रण से बाहर होती हैं, जैसे नौकरी खो देना, गंभीर बीमारी होना, या किसी प्राकृतिक आपदा का सामना करना।</w:t>
      </w:r>
    </w:p>
    <w:p>
      <w:pPr/>
      <w:r>
        <w:rPr>
          <w:lang w:val="hi_IN" w:bidi="hi_IN"/>
        </w:rPr>
      </w:r>
      <w:r>
        <w:rPr>
          <w:lang w:val="hi_IN" w:bidi="hi_IN"/>
        </w:rPr>
        <w:t xml:space="preserve">यहाँ रुकें और चर्चा करें कि आप </w:t>
      </w:r>
      <w:r>
        <w:rPr>
          <w:b/>
          <w:lang w:val="hi_IN" w:bidi="hi_IN"/>
        </w:rPr>
        <w:t>परीक्षाओं</w:t>
      </w:r>
      <w:r>
        <w:rPr>
          <w:lang w:val="hi_IN" w:bidi="hi_IN"/>
        </w:rPr>
        <w:t xml:space="preserve"> के लिए किस शब्द या वाक्यांश का उपयोग करेंगे। यदि आपने बाइबल की किसी अन्य पुस्तक में परीक्षाओं का अनुवाद किया है, तो यहाँ उसी शब्द का उपयोग करें। इस ऑडियो को यहाँ रोकें।</w:t>
      </w:r>
    </w:p>
    <w:p>
      <w:pPr/>
      <w:r>
        <w:rPr>
          <w:lang w:val="hi_IN" w:bidi="hi_IN"/>
        </w:rPr>
      </w:r>
      <w:r>
        <w:rPr>
          <w:lang w:val="hi_IN" w:bidi="hi_IN"/>
        </w:rPr>
        <w:t>याकूब विश्वासियों से कहता है कि जब बुरी चीजें उनके विश्वास की परीक्षा लेती हैं, तो विश्वासियों में और अधिक धीरज आएगा। जब कोई व्यक्ति धीरज रखता है, तो कठिन परिस्थितियाँ आने पर भी वह बार-बार परमेश्वर पर भरोसा करता रहता है।</w:t>
      </w:r>
    </w:p>
    <w:p>
      <w:pPr/>
      <w:r>
        <w:rPr>
          <w:lang w:val="hi_IN" w:bidi="hi_IN"/>
        </w:rPr>
      </w:r>
      <w:r>
        <w:rPr>
          <w:lang w:val="hi_IN" w:bidi="hi_IN"/>
        </w:rPr>
        <w:t xml:space="preserve">यहाँ रुकें और चर्चा करें कि आप </w:t>
      </w:r>
      <w:r>
        <w:rPr>
          <w:b/>
          <w:lang w:val="hi_IN" w:bidi="hi_IN"/>
        </w:rPr>
        <w:t>धीरज</w:t>
      </w:r>
      <w:r>
        <w:rPr>
          <w:lang w:val="hi_IN" w:bidi="hi_IN"/>
        </w:rPr>
        <w:t xml:space="preserve"> के लिए किस शब्द या वाक्यांश का उपयोग करेंगे। यदि आपने बाइबल की किसी अन्य पुस्तक में धीरज का अनुवाद किया है, तो यहाँ उसी शब्द का उपयोग करें। इस ऑडियो को यहाँ रोकें।</w:t>
      </w:r>
    </w:p>
    <w:p>
      <w:pPr/>
      <w:r>
        <w:rPr>
          <w:lang w:val="hi_IN" w:bidi="hi_IN"/>
        </w:rPr>
      </w:r>
      <w:r>
        <w:rPr>
          <w:lang w:val="hi_IN" w:bidi="hi_IN"/>
        </w:rPr>
        <w:t>याकूब विश्वासियों को बताता है कि जब कोई व्यक्ति धीरज से काम करता है, तो वह व्यक्ति सिद्ध और परिपूर्ण हो जाता है। इसका अर्थ है कि वह व्यक्ति परमेश्वर पर भरोसा करता रहता है और कठिन समय में हार नहीं मानता है। जैसे-जैसे विश्वासी इन चुनौतियों से गुजरते हैं, उनका चरित्र और परमेश्वर पर उनका भरोसा मजबूत होता जाएगा। अंत में, विश्वासी सिद्ध, या पूरी तरह से परिपक्व होंगे। जैसे कोई फल तब परिपक्व हो जाता है जब वह पूरी तरह विकसित हो चुका हो और इस्तेमाल के लिए तैयार हो, वैसे ही कोई व्यक्ति तब सिद्ध या परिपक्व माना जाता है जब वह हमेशा समझदारी और काम करने की तत्परता के साथ व्यवहार करता है। जब कोई व्यक्ति पूर्ण होता है, तो वह संपूर्ण होता है—उसके पास अच्छे कार्य करने के लिए आवश्यक सब कुछ होता है।</w:t>
      </w:r>
    </w:p>
    <w:p>
      <w:pPr/>
      <w:r>
        <w:rPr>
          <w:lang w:val="hi_IN" w:bidi="hi_IN"/>
        </w:rPr>
      </w:r>
      <w:r>
        <w:rPr>
          <w:lang w:val="hi_IN" w:bidi="hi_IN"/>
        </w:rPr>
        <w:t xml:space="preserve">यहाँ रुकें और चर्चा करें कि आप </w:t>
      </w:r>
      <w:r>
        <w:rPr>
          <w:b/>
          <w:lang w:val="hi_IN" w:bidi="hi_IN"/>
        </w:rPr>
        <w:t>सिद्ध</w:t>
      </w:r>
      <w:r>
        <w:rPr>
          <w:lang w:val="hi_IN" w:bidi="hi_IN"/>
        </w:rPr>
        <w:t xml:space="preserve"> और </w:t>
      </w:r>
      <w:r>
        <w:rPr>
          <w:b/>
          <w:lang w:val="hi_IN" w:bidi="hi_IN"/>
        </w:rPr>
        <w:t>पूर्ण</w:t>
      </w:r>
      <w:r>
        <w:rPr>
          <w:lang w:val="hi_IN" w:bidi="hi_IN"/>
        </w:rPr>
        <w:t xml:space="preserve"> के लिए किन शब्दों या वाक्यांशों का उपयोग करेंगे। सिद्ध के बारे में अधिक जानकारी के लिए मुख्य शब्दावली देखें। इस ऑडियो को यहाँ रोकें।</w:t>
      </w:r>
    </w:p>
    <w:p>
      <w:pPr/>
      <w:r>
        <w:rPr>
          <w:lang w:val="hi_IN" w:bidi="hi_IN"/>
        </w:rPr>
      </w:r>
      <w:r>
        <w:rPr>
          <w:lang w:val="hi_IN" w:bidi="hi_IN"/>
        </w:rPr>
        <w:t>याकूब विश्वासियों से कहता है कि यदि वे बुद्धिमान नहीं हैं और यह नहीं जानते कि विश्वासयोग्य जीवन कैसे जीना है, या उनमें बुद्धि की कमी है, तो उन्हें परमेश्वर से बुद्धि माँगनी चाहिए, ताकि वे बुद्धिमान बनें या उन्हें बुद्धि मिले। यहाँ बुद्धि का अर्थ है यह समझना कि परमेश्वर चाहता है कि विश्वासी कैसे जीएँ।</w:t>
      </w:r>
    </w:p>
    <w:p>
      <w:pPr/>
      <w:r>
        <w:rPr>
          <w:lang w:val="hi_IN" w:bidi="hi_IN"/>
        </w:rPr>
      </w:r>
      <w:r>
        <w:rPr>
          <w:lang w:val="hi_IN" w:bidi="hi_IN"/>
        </w:rPr>
        <w:t xml:space="preserve">यहाँ रुकें और चर्चा करें कि आप इस भाग में </w:t>
      </w:r>
      <w:r>
        <w:rPr>
          <w:b/>
          <w:lang w:val="hi_IN" w:bidi="hi_IN"/>
        </w:rPr>
        <w:t>बुद्धि</w:t>
      </w:r>
      <w:r>
        <w:rPr>
          <w:lang w:val="hi_IN" w:bidi="hi_IN"/>
        </w:rPr>
        <w:t xml:space="preserve"> के लिए किस शब्द या वाक्यांश का उपयोग करेंगे। बुद्धि के बारे में अधिक जानकारी के लिए मुख्य शब्दावली देखें। इस ऑडियो को यहाँ रोकें।</w:t>
      </w:r>
    </w:p>
    <w:p>
      <w:pPr/>
      <w:r>
        <w:rPr>
          <w:lang w:val="hi_IN" w:bidi="hi_IN"/>
        </w:rPr>
      </w:r>
      <w:r>
        <w:rPr>
          <w:lang w:val="hi_IN" w:bidi="hi_IN"/>
        </w:rPr>
        <w:t>याकूब विश्वासियों से कहते हैं कि जब वे परमेश्वर से बुद्धि माँगें, तो उन्हें विश्वास करना चाहिए अथवा विश्वास रखना चाहिए और सन्देह नहीं करना चाहिए। किसी बात पर विश्वास करना यानी उस पर इतना भरोसा करना कि जिस बात पर आप विश्वास करते हैं, उसके अनुसार कार्य करने के लिए तैयार हों। सन्देह विश्वास के विपरीत है।</w:t>
      </w:r>
    </w:p>
    <w:p>
      <w:pPr/>
      <w:r>
        <w:rPr>
          <w:lang w:val="hi_IN" w:bidi="hi_IN"/>
        </w:rPr>
      </w:r>
      <w:r>
        <w:rPr>
          <w:lang w:val="hi_IN" w:bidi="hi_IN"/>
        </w:rPr>
        <w:t xml:space="preserve">यहाँ रुकें और चर्चा करें कि </w:t>
      </w:r>
      <w:r>
        <w:rPr>
          <w:b/>
          <w:lang w:val="hi_IN" w:bidi="hi_IN"/>
        </w:rPr>
        <w:t>विश्वास करना</w:t>
      </w:r>
      <w:r>
        <w:rPr>
          <w:lang w:val="hi_IN" w:bidi="hi_IN"/>
        </w:rPr>
        <w:t xml:space="preserve">, </w:t>
      </w:r>
      <w:r>
        <w:rPr>
          <w:b/>
          <w:lang w:val="hi_IN" w:bidi="hi_IN"/>
        </w:rPr>
        <w:t>विश्वास</w:t>
      </w:r>
      <w:r>
        <w:rPr>
          <w:lang w:val="hi_IN" w:bidi="hi_IN"/>
        </w:rPr>
        <w:t xml:space="preserve"> रखना, और </w:t>
      </w:r>
      <w:r>
        <w:rPr>
          <w:b/>
          <w:lang w:val="hi_IN" w:bidi="hi_IN"/>
        </w:rPr>
        <w:t>सन्देह करना</w:t>
      </w:r>
      <w:r>
        <w:rPr>
          <w:lang w:val="hi_IN" w:bidi="hi_IN"/>
        </w:rPr>
        <w:t xml:space="preserve"> के लिए आप किन शब्दों या वाक्यांशों का उपयोग करेंगे। विश्वास करना और विश्वास रखना के बारे में अधिक जानकारी के लिए मुख्य शब्दावली देखें। यदि आपने बाइबल की किसी अन्य पुस्तक में सन्देह का अनुवाद किया है, तो यहाँ उसी शब्द का उपयोग करें। इस ऑडियो को यहाँ रोकें।</w:t>
      </w:r>
    </w:p>
    <w:p>
      <w:pPr/>
      <w:r>
        <w:rPr>
          <w:lang w:val="hi_IN" w:bidi="hi_IN"/>
        </w:rPr>
      </w:r>
      <w:r>
        <w:rPr>
          <w:lang w:val="hi_IN" w:bidi="hi_IN"/>
        </w:rPr>
        <w:t>याकूब कहता है कि जो व्यक्ति सन्देह करता है, वह दुचित्ता है। बाइबल में केवल दो ही ऐसे स्थान हैं जहाँ लेखक इस शब्द का प्रयोग करते हैं, यह उनमें से पहला है। जब कोई व्यक्ति दुचित्ता होता है, तो वह एक ही समय में दो अलग-अलग काम करना चाहता है और उसे यह नहीं पता होता कि कौन सा काम करना है। यह परमेश्वर को अविभाजित, या पूर्ण, हृदय से प्रेम करने के विपरीत है। जब कोई व्यक्ति पूरे मन से परमेश्वर से प्रेम करता है, तो वह केवल परमेश्वर के बारे में और इस बात के बारे में सोचता है कि परमेश्वर उससे क्या करवाना चाहता है। जब कोई व्यक्ति दुचित्ता होता है, तो वह केवल इस बात के बारे में नहीं सोचता कि परमेश्वर उससे क्या करना चाहता है, बल्कि कई दूसरी बातों के बारे में भी सोचता है, और ये बातें उसे उलझन में डाल देती हैं, जिससे वह समझ नहीं पाता कि उसे क्या करना चाहिए।</w:t>
      </w:r>
    </w:p>
    <w:p>
      <w:pPr/>
      <w:r>
        <w:rPr>
          <w:lang w:val="hi_IN" w:bidi="hi_IN"/>
        </w:rPr>
      </w:r>
      <w:r>
        <w:rPr>
          <w:lang w:val="hi_IN" w:bidi="hi_IN"/>
        </w:rPr>
        <w:t xml:space="preserve">यहाँ रुकें और समूह के रूप में चर्चा करें कि आप </w:t>
      </w:r>
      <w:r>
        <w:rPr>
          <w:b/>
          <w:lang w:val="hi_IN" w:bidi="hi_IN"/>
        </w:rPr>
        <w:t>दुचित्ता</w:t>
      </w:r>
      <w:r>
        <w:rPr>
          <w:lang w:val="hi_IN" w:bidi="hi_IN"/>
        </w:rPr>
        <w:t xml:space="preserve"> के लिए किस शब्द या वाक्यांश का उपयोग करेंगे। इस ऑडियो को यहाँ रोकें।</w:t>
      </w:r>
    </w:p>
    <w:p>
      <w:pPr/>
      <w:r>
        <w:rPr>
          <w:lang w:val="hi_IN" w:bidi="hi_IN"/>
        </w:rPr>
      </w:r>
      <w:r>
        <w:rPr>
          <w:lang w:val="hi_IN" w:bidi="hi_IN"/>
        </w:rPr>
        <w:t>याकूब गरीब और विनम्र विश्वासियों तथा धनी विश्वासियों से कहते हैं कि वे अपनी-अपनी स्थिति पर घमण्ड करें। बाइबल में, घमण्ड करना अक्सर एक बुरी बात होती है, लेकिन यहाँ याकूब इसका अच्छे तरीके से उपयोग करता है। यहाँ, घमण्डी होने का अर्थ है आनन्दित होना, या परमेश्वर की महिमा करना।</w:t>
      </w:r>
    </w:p>
    <w:p>
      <w:pPr/>
      <w:r>
        <w:rPr>
          <w:lang w:val="hi_IN" w:bidi="hi_IN"/>
        </w:rPr>
      </w:r>
      <w:r>
        <w:rPr>
          <w:lang w:val="hi_IN" w:bidi="hi_IN"/>
        </w:rPr>
        <w:t xml:space="preserve">यहाँ रुकें और चर्चा करें कि आप इस भाग में </w:t>
      </w:r>
      <w:r>
        <w:rPr>
          <w:b/>
          <w:lang w:val="hi_IN" w:bidi="hi_IN"/>
        </w:rPr>
        <w:t>घमण्ड</w:t>
      </w:r>
      <w:r>
        <w:rPr>
          <w:lang w:val="hi_IN" w:bidi="hi_IN"/>
        </w:rPr>
        <w:t xml:space="preserve"> के लिए किस शब्द या वाक्यांश का उपयोग करेंगे। इस ऑडियो को यहाँ रोकें।</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याकूब 1:12–18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याकूब 1:12–18 को सुनें और इसे अपने मनों में रखें।</w:t>
      </w:r>
    </w:p>
    <w:p>
      <w:pPr/>
      <w:r>
        <w:rPr>
          <w:lang w:val="hi_IN" w:bidi="hi_IN"/>
        </w:rPr>
      </w:r>
      <w:r>
        <w:rPr>
          <w:lang w:val="hi_IN" w:bidi="hi_IN"/>
        </w:rPr>
        <w:t>यदि सम्भव हो, तो याकूब 1:12–18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याकूब 1:12–18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पत्र के पिछले भाग में, याकूब ने कहा कि जो विश्वासी कठिन समय में परमेश्वर पर भरोसा रखते हैं, वे वास्तव में सुखी हो सकते हैं क्योंकि कठिनाइयाँ उनके विश्वास को मजबूत बनाती हैं।</w:t>
      </w:r>
    </w:p>
    <w:p>
      <w:pPr/>
      <w:r>
        <w:rPr>
          <w:lang w:val="hi_IN" w:bidi="hi_IN"/>
        </w:rPr>
      </w:r>
      <w:r>
        <w:rPr>
          <w:lang w:val="hi_IN" w:bidi="hi_IN"/>
        </w:rPr>
        <w:t>याकूब के पत्र के इस भाग में, याकूब फिर से उन विश्वासियों के बारे में बात करता है जो कठिन समय में भी परमेश्वर पर भरोसा करना जारी रखते हैं। यहाँ, याकूब कहता है कि जो विश्वासी कठिन समय में भी परमेश्वर पर भरोसा करते रहते हैं, वे वास्तव में खुश हो सकते हैं, क्योंकि परमेश्वर ने इन विश्वासियों को "जीवन का मुकुट" देने का वादा किया है। याकूब किसी वास्तविक मुकुट के बारे में नहीं सोच रहा है जिसे राजा या रानी पहनते हैं। याकूब पत्तियों के उस मुकुट के बारे में सोच रहा है जिसे यूनानी और रोमी समय में दौड़ का विजेता पहनता है। प्राचीन यूनानी और रोमी समय में, दौड़ की प्रतियोगिताएँ ओलंपिक जैसे बड़े उत्सवों में महत्वपूर्ण आयोजन होती थीं। लोगों ने यह दिखाने के लिए दौड़ में भाग लिया कि वे मजबूत और कुशल थे। दौड़ के विजेताओं का अन्य लोग सम्मान और आदर करते थे। लोग विजेताओं को धन और पत्तियों से बनी मालाओं जैसे पुरस्कार देते थे। लोग विजेताओं की प्रशंसा करते थे और उनके साथ नायकों की तरह व्यवहार करते थे।</w:t>
      </w:r>
    </w:p>
    <w:p>
      <w:pPr/>
      <w:r>
        <w:rPr>
          <w:lang w:val="hi_IN" w:bidi="hi_IN"/>
        </w:rPr>
      </w:r>
      <w:r>
        <w:rPr>
          <w:lang w:val="hi_IN" w:bidi="hi_IN"/>
        </w:rPr>
        <w:t>यहाँ रुकें और एक ऐसे व्यक्ति की तस्वीर देखें जो दौड़ जीतने वाले यूनानी खिलाड़ी को पत्तियों का मुकुट पहना रहा है। इस ऑडियो को यहाँ रोकें।</w:t>
      </w:r>
    </w:p>
    <w:p>
      <w:pPr/>
      <w:r>
        <w:rPr>
          <w:lang w:val="hi_IN" w:bidi="hi_IN"/>
        </w:rPr>
      </w:r>
      <w:r>
        <w:rPr>
          <w:lang w:val="hi_IN" w:bidi="hi_IN"/>
        </w:rPr>
        <w:t>याकूब का अर्थ यह नहीं है कि परमेश्वर केवल एक विश्वासी को, या थोड़े से विश्वासियों को ही सच्चा मुकुट देगा। याकूब उन सभी विश्वासियों से बात कर रहा है जो कठिन समय में भी परमेश्वर पर भरोसा करना जारी रखते हैं। याकूब कहता है कि परमेश्वर इन लोगों को परमेश्वर के साथ हमेशा के लिए जीवन का पुरस्कार देगा।</w:t>
      </w:r>
    </w:p>
    <w:p>
      <w:pPr/>
      <w:r>
        <w:rPr>
          <w:lang w:val="hi_IN" w:bidi="hi_IN"/>
        </w:rPr>
      </w:r>
      <w:r>
        <w:rPr>
          <w:lang w:val="hi_IN" w:bidi="hi_IN"/>
        </w:rPr>
        <w:t>यहाँ रुकें और समूह के रूप में इस प्रश्न पर चर्चा करें: आपकी संस्कृति या समुदाय में, आप किसी ऐसे व्यक्ति का सम्मान या प्रतिफल कैसे देते हैं जो साहसी और धीरज रखता रहा है, या कठिन समय में सही काम करना जारी रखता है? इस ऑडियो को यहाँ रोकें।</w:t>
      </w:r>
    </w:p>
    <w:p>
      <w:pPr/>
      <w:r>
        <w:rPr>
          <w:lang w:val="hi_IN" w:bidi="hi_IN"/>
        </w:rPr>
      </w:r>
      <w:r>
        <w:rPr>
          <w:lang w:val="hi_IN" w:bidi="hi_IN"/>
        </w:rPr>
        <w:t>याकूब उन परीक्षाओं या कठिन परिस्थितियों के बारे में बात कर रहे हैं, जिनका सामना विश्वासी अपने जीवन में करते हैं। अब याकूब परीक्षाओं के बारे में बात करता है। परीक्षा तब होती है जब किसी व्यक्ति के पास वह चीज़ पाने या वह करने का अवसर होता है जो वह चाहता है, लेकिन उस तरीके से जो अच्छा या सही नहीं होता है। किसी के पास तब परीक्षा होती है जब उसे कोई बुरा काम करने की बहुत तीव्र इच्छा होती है। याकूब कहता है कि परमेश्वर विश्वासियों को ऐसी कोई चीज़ नहीं देता जो उन्हें नुकसान पहुँचाए, क्योंकि ऐसा करना गलत होगा, और परमेश्वर कोई गलत काम नहीं कर सकता। इसलिए, परमेश्वर लोगों की परीक्षा नहीं लेता है। इसके बजाय, लोग बुरे काम करने की इतनी अधिक इच्छा रखते हैं कि ऐसा लगता है जैसे उनकी बुरी इच्छाएँ ही उन्हें वे काम करने के लिए मजबूर कर रही हैं! याकूब कहता है कि परीक्षा एक ऐसे चारे के समान है जिसे लोग किसी पशु को पकड़ने के लिए जाल में रखते हैं, या मछली पकड़ने के लिए काँटे पर लगाते हैं।</w:t>
      </w:r>
    </w:p>
    <w:p>
      <w:pPr/>
      <w:r>
        <w:rPr>
          <w:lang w:val="hi_IN" w:bidi="hi_IN"/>
        </w:rPr>
      </w:r>
      <w:r>
        <w:rPr>
          <w:lang w:val="hi_IN" w:bidi="hi_IN"/>
        </w:rPr>
        <w:t>यहाँ रुकें और पशुओं को पकड़ने के लिए चारे वाले जाल तथा मछली पकड़ने के लिए चारे वाले काँटे की तस्वीरें देखें। इस ऑडियो को यहाँ रोकें।</w:t>
      </w:r>
    </w:p>
    <w:p>
      <w:pPr/>
      <w:r>
        <w:rPr>
          <w:lang w:val="hi_IN" w:bidi="hi_IN"/>
        </w:rPr>
      </w:r>
      <w:r>
        <w:rPr>
          <w:lang w:val="hi_IN" w:bidi="hi_IN"/>
        </w:rPr>
        <w:t>याकूब आगे बताता है कि जब कोई व्यक्ति जाल में पड़ता है या परीक्षा में हार मानता है, तो क्या होता है। याकूब इसकी तुलना उस प्रक्रिया से करते हैं जब एक स्त्री गर्भवती होती है और फिर एक बच्चे को जन्म देती है। फिर बच्चा बड़ा होता है, और जब वह पूरी तरह बड़ा हो जाता है, तो वह भी बच्चे को जन्म देता है। याकूब कह रहा है कि व्यक्ति की बुरी इच्छाएँ उसे पाप करने की ओर ले जाती हैं, और फिर उसका पाप उसे आत्मिक रूप से मृत कर देता है। जब कोई व्यक्ति आत्मिक रूप से मृत होता है, तो वह परमेश्वर से अलग हो जाता है, तब भी जब वह शारीरिक रूप से जीवित होता है।</w:t>
      </w:r>
    </w:p>
    <w:p>
      <w:pPr/>
      <w:r>
        <w:rPr>
          <w:lang w:val="hi_IN" w:bidi="hi_IN"/>
        </w:rPr>
      </w:r>
      <w:r>
        <w:rPr>
          <w:lang w:val="hi_IN" w:bidi="hi_IN"/>
        </w:rPr>
        <w:t>यहाँ रुकें और समूह के रूप में चर्चा करें: कभी-कभी कठिन परिस्थितियाँ किसी व्यक्ति को बुरे काम करने के लिए प्रेरित कर सकती हैं। उदाहरण के लिए, कोई बीमार व्यक्ति उसे ठीक न करने के लिए परमेश्वर को दोष देना चाह सकता है, या जिसके पास पर्याप्त धन नहीं है, वह किसी दूसरे व्यक्ति से पैसे चुराना चाह सकता है। उस व्यक्ति के बारे में कहानी सुनाएँ जिसने बुरे काम किए क्योंकि वह कठिन स्थिति में था। इस ऑडियो को यहाँ रोकें।</w:t>
      </w:r>
    </w:p>
    <w:p>
      <w:pPr/>
      <w:r>
        <w:rPr>
          <w:lang w:val="hi_IN" w:bidi="hi_IN"/>
        </w:rPr>
      </w:r>
      <w:r>
        <w:rPr>
          <w:lang w:val="hi_IN" w:bidi="hi_IN"/>
        </w:rPr>
        <w:t>याकूब वास्तव में विश्वासियों से प्रेम करता है और उनकी परवाह करता है, इसलिए याकूब विश्वासियों को याद दिलाता है कि सभी अच्छी चीज़ें "ज्योतियों के पिता" की ओर से आती हैं। ज्योतियों के पिता, परमेश्वर के बारे में बात करने का एक और तरीका है, जो सूर्य, चन्द्रमा और अन्य आकाशीय पिंडों, या तारों का सृष्टिकर्ता है। यह परमेश्वर के लिए एक ऐसी उपाधि है जिसका उपयोग केवल याकूब अपने पत्र के इस भाग में करता है, और पवित्रशास्त्र में कोई अन्य इसका उपयोग कहीं नहीं करता है। याकूब कहता है कि परमेश्वर नहीं बदलता है। याकूब प्रकाश और छाया के बदलते रूपों का उल्लेख करते हैं, जो सूर्य, चन्द्रमा और तारों की गति के कारण होते हैं। याकूब बदलते हुए प्रकाश और छाया की तुलना परमेश्वर से करता है, जो न तो बदलता है और न ही उसमें कोई परिवर्तन आता है।</w:t>
      </w:r>
    </w:p>
    <w:p>
      <w:pPr/>
      <w:r>
        <w:rPr>
          <w:lang w:val="hi_IN" w:bidi="hi_IN"/>
        </w:rPr>
      </w:r>
      <w:r>
        <w:rPr>
          <w:lang w:val="hi_IN" w:bidi="hi_IN"/>
        </w:rPr>
        <w:t>याकूब विश्वासियों को यह याद दिलाते हुए अपनी बात समाप्त करता है कि परमेश्वर ही हमें नया जीवन देता है। यह नया जीवन इसलिए मिलता है क्योंकि परमेश्वर ऐसा चाहता है, न कि इसलिए कि लोग इसे अर्जित करते हैं। नया जीवन इसलिए आता है क्योंकि लोग यीशु के बारे में सुसमाचार या सच्ची बातों पर विश्वास करते हैं।</w:t>
      </w:r>
    </w:p>
    <w:p>
      <w:pPr/>
      <w:r>
        <w:rPr>
          <w:lang w:val="hi_IN" w:bidi="hi_IN"/>
        </w:rPr>
      </w:r>
      <w:r>
        <w:rPr>
          <w:lang w:val="hi_IN" w:bidi="hi_IN"/>
        </w:rPr>
        <w:t>विश्वासियों के पास नया जीवन है, इसलिए वे सृष्टि के “प्रथम फल” हैं। पुराने नियम में, हम सुनते हैं कि कैसे इस्राएली किसान अपनी फसल का पहला भाग परमेश्वर को एक विशेष भेंट के रूप में देते हैं। यह दर्शाता है कि लोग फसल के लिए परमेश्वर को धन्यवाद देते हैं और बाकी फसल के लिए परमेश्वर पर भरोसा रखते हैं। जब याकूब कहता है कि परमेश्वर "हमें" नया जीवन देता है, तो याकूब के दो अर्थ हो सकते हैं। याकूब शायद यह कह रहा है कि इस्राएली विश्वासी परमेश्वर के चुने हुए लोग हैं और वे परमेश्वर की आशीषें प्राप्त करने वाले पहले लोग थे। या फिर याकूब यीशु के सभी अनुयायियों के बारे में बात कर रहा होगा और यह संकेत दे रहा होगा कि बाद में और भी बहुत से लोग विश्वास करेंगे। याकूब यह स्पष्ट नहीं करता कि उसका मतलब इनमें से कौन-सा है, लेकिन दोनों विचार यह दिखाते हैं कि परमेश्वर की एक बड़ी योजना है, जो कुछ लोगों से शुरू होती है और आगे बढ़कर बहुत से लोगों को इसमें शामिल करेगी। हालाँकि, जो लोग परमेश्वर के राज्य में सबसे पहले शामिल हुए, उनका परमेश्वर के राज्य के इतिहास में विशेष सम्मान का स्थान होगा।</w:t>
      </w:r>
      <w:r>
        <w:rPr>
          <w:lang w:val="hi_IN" w:bidi="hi_IN"/>
        </w:rPr>
      </w:r>
    </w:p>
    <w:p>
      <w:pPr>
        <w:pStyle w:val="Heading3"/>
      </w:pPr>
      <w:r>
        <w:rPr>
          <w:lang w:val="hi_IN" w:bidi="hi_IN"/>
        </w:rPr>
        <w:t>घटनाओं को समझाना</w:t>
      </w:r>
    </w:p>
    <w:p>
      <w:pPr/>
      <w:r>
        <w:rPr>
          <w:lang w:val="hi_IN" w:bidi="hi_IN"/>
        </w:rPr>
      </w:r>
      <w:r>
        <w:rPr>
          <w:lang w:val="hi_IN" w:bidi="hi_IN"/>
        </w:rPr>
        <w:t>याकूब 1:12–18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कल्पांकित करने की कोशिश करेगा।</w:t>
      </w:r>
    </w:p>
    <w:p>
      <w:pPr/>
      <w:r>
        <w:rPr>
          <w:lang w:val="hi_IN" w:bidi="hi_IN"/>
        </w:rPr>
      </w:r>
      <w:r>
        <w:rPr>
          <w:lang w:val="hi_IN" w:bidi="hi_IN"/>
        </w:rPr>
        <w:t xml:space="preserve">इस भाग में तीन हिस्से हैं। </w:t>
      </w:r>
    </w:p>
    <w:p>
      <w:pPr/>
      <w:r>
        <w:rPr>
          <w:lang w:val="hi_IN" w:bidi="hi_IN"/>
        </w:rPr>
      </w:r>
      <w:r>
        <w:rPr>
          <w:b/>
          <w:lang w:val="hi_IN" w:bidi="hi_IN"/>
        </w:rPr>
        <w:t>पहले भाग में:</w:t>
      </w:r>
      <w:r>
        <w:rPr>
          <w:lang w:val="hi_IN" w:bidi="hi_IN"/>
        </w:rPr>
        <w:t xml:space="preserve"> याकूब विश्वासियों को बताता है कि परमेश्वर उन विश्वासियों को एक स्थायी प्रतिफल देगा जो कठिन समय में भी परमेश्वर पर भरोसा करते रहते हैं।</w:t>
      </w:r>
    </w:p>
    <w:p>
      <w:pPr/>
      <w:r>
        <w:rPr>
          <w:lang w:val="hi_IN" w:bidi="hi_IN"/>
        </w:rPr>
      </w:r>
      <w:r>
        <w:rPr>
          <w:b/>
          <w:lang w:val="hi_IN" w:bidi="hi_IN"/>
        </w:rPr>
        <w:t>दूसरे भाग में:</w:t>
      </w:r>
      <w:r>
        <w:rPr>
          <w:lang w:val="hi_IN" w:bidi="hi_IN"/>
        </w:rPr>
        <w:t xml:space="preserve"> याकूब विश्वासियों से परीक्षाओं के बारे में बात करता है।</w:t>
      </w:r>
    </w:p>
    <w:p>
      <w:pPr/>
      <w:r>
        <w:rPr>
          <w:lang w:val="hi_IN" w:bidi="hi_IN"/>
        </w:rPr>
      </w:r>
      <w:r>
        <w:rPr>
          <w:b/>
          <w:lang w:val="hi_IN" w:bidi="hi_IN"/>
        </w:rPr>
        <w:t>तीसरे भाग में:</w:t>
      </w:r>
      <w:r>
        <w:rPr>
          <w:lang w:val="hi_IN" w:bidi="hi_IN"/>
        </w:rPr>
        <w:t xml:space="preserve"> याकूब विश्वासियों को याद दिलाता है कि सभी अच्छी चीज़ें, जिनमें नया जीवन भी शामिल है, परमेश्वर की ओर से आती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यरूशलेम में या उसके निकट न रहने वाले यहूदी विश्वासी</w:t>
      </w:r>
    </w:p>
    <w:p>
      <w:pPr>
        <w:pStyle w:val="ListBullet"/>
        <w:spacing w:line="240" w:lineRule="auto"/>
        <w:ind w:left="720"/>
      </w:pPr>
      <w:r>
        <w:rPr>
          <w:lang w:val="hi_IN" w:bidi="hi_IN"/>
        </w:rPr>
      </w:r>
      <w:r>
        <w:rPr>
          <w:lang w:val="hi_IN" w:bidi="hi_IN"/>
        </w:rPr>
        <w:t>परमेश्वर से जीवन का मुकुट प्राप्त करने वाले कुछ विश्वासी</w:t>
      </w:r>
    </w:p>
    <w:p>
      <w:pPr>
        <w:pStyle w:val="ListBullet"/>
        <w:spacing w:line="240" w:lineRule="auto"/>
        <w:ind w:left="720"/>
      </w:pPr>
      <w:r>
        <w:rPr>
          <w:lang w:val="hi_IN" w:bidi="hi_IN"/>
        </w:rPr>
      </w:r>
      <w:r>
        <w:rPr>
          <w:lang w:val="hi_IN" w:bidi="hi_IN"/>
        </w:rPr>
        <w:t>और कुछ विश्वासी जो परीक्षा का अनुभव कर रहे हैं</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याद रखें कि याकूब यरूशलेम में है और उन विश्वासियों को लिख रहा है जो कई अलग-अलग स्थानों में रहते हैं।</w:t>
      </w:r>
    </w:p>
    <w:p>
      <w:pPr/>
      <w:r>
        <w:rPr>
          <w:lang w:val="hi_IN" w:bidi="hi_IN"/>
        </w:rPr>
      </w:r>
      <w:r>
        <w:rPr>
          <w:lang w:val="hi_IN" w:bidi="hi_IN"/>
        </w:rPr>
        <w:t>पहले भाग में, याकूब कहता है कि जो विश्वासी कठिन समय में भी परमेश्वर पर भरोसा करते रहते हैं, वे धन्य या आशीषित हैं। याकूब का मतलब है कि ये विश्वासी खुश या आनन्द से भरे हुए हैं, क्योंकि कठिन समय से गुजरते हुए भी वे हिम्मत रखते हैं और हार नहीं मानते। आप खुश या आनन्दित होने के लिए उसी शब्द का उपयोग कर सकते हैं जिसका उपयोग आपने पिछले भाग में किया था।</w:t>
      </w:r>
    </w:p>
    <w:p>
      <w:pPr/>
      <w:r>
        <w:rPr>
          <w:lang w:val="hi_IN" w:bidi="hi_IN"/>
        </w:rPr>
      </w:r>
      <w:r>
        <w:rPr>
          <w:lang w:val="hi_IN" w:bidi="hi_IN"/>
        </w:rPr>
        <w:t>यहाँ रुकें और समूह के रूप में चर्चा करें: मत्ती 5 में यीशु की शिक्षा सुनें, जहाँ यीशु यह भी कहता है कि जब लोग कुछ काम करते हैं, तो वे धन्य होते हैं। आपने उस भाग में लोगों के “धन्य” या “खुश” होने के भाव को व्यक्त करने के लिए किन शब्दों का प्रयोग किया? क्या आपको वह तरीका पसंद है जिससे आपने वहाँ इसका अनुवाद किया? क्या आपको इस भाग में एक ही शब्द या किसी अलग शब्द का उपयोग करने की आवश्यकता है? इस ऑडियो को यहाँ रोकें।</w:t>
      </w:r>
    </w:p>
    <w:p>
      <w:pPr/>
      <w:r>
        <w:rPr>
          <w:lang w:val="hi_IN" w:bidi="hi_IN"/>
        </w:rPr>
      </w:r>
      <w:r>
        <w:rPr>
          <w:lang w:val="hi_IN" w:bidi="hi_IN"/>
        </w:rPr>
        <w:t>याकूब विश्वासियों को बताता है कि यदि वे कठिन समय में भी परमेश्वर पर भरोसा करते रहते हैं, तो परमेश्वर उन्हें "जीवन का मुकुट" देगा। याकूब किसी वास्तविक मुकुट के बारे में नहीं सोच रहा है जिसे राजा या रानी पहनते हैं। याकूब पत्तियों के उस मुकुट के बारे में सोच रहा है जिसे यूनानी और रोमी समय में दौड़ का विजेता पहनता है।</w:t>
      </w:r>
    </w:p>
    <w:p>
      <w:pPr/>
      <w:r>
        <w:rPr>
          <w:lang w:val="hi_IN" w:bidi="hi_IN"/>
        </w:rPr>
      </w:r>
      <w:r>
        <w:rPr>
          <w:lang w:val="hi_IN" w:bidi="hi_IN"/>
        </w:rPr>
        <w:t>यहाँ रुकें और समूह में चर्चा करें: जब आप किसी ऐसे व्यक्ति के बारे में बात करते हैं जो दौड़ जीतता है या कठिन काम पूरा करता है, तो आप किन शब्दों या वाक्यांशों का उपयोग करते हैं? लोग विजेता को क्या इनाम या पुरस्कार देते हैं? इस बारे में बात करें कि आप "जीवन का मुकुट" प्राप्त करने के विचार का अनुवाद कैसे करेंगे। इस ऑडियो को यहाँ रोकें।</w:t>
      </w:r>
    </w:p>
    <w:p>
      <w:pPr/>
      <w:r>
        <w:rPr>
          <w:lang w:val="hi_IN" w:bidi="hi_IN"/>
        </w:rPr>
      </w:r>
      <w:r>
        <w:rPr>
          <w:lang w:val="hi_IN" w:bidi="hi_IN"/>
        </w:rPr>
        <w:t>दूसरे भाग में, याकूब विश्वासियों को बताता है कि परमेश्वर उनकी परीक्षा नहीं लेता है, क्योंकि परमेश्वर के लिए विश्वासियों की परीक्षा लेना असंभव है। लेकिन विश्वासी बुरे काम करना चाहते हैं, और विश्वासी ये काम करते हैं। याकूब "कठिन समय" और "परीक्षाओं" के बारे में बात करता है, जो दो अलग-अलग बातें हैं। कठिन परिस्थितियाँ तब होती हैं जब ऐसी चीज़ें हमारे साथ होती हैं जिन पर हमारा नियंत्रण नहीं होता और हमें नुकसान पहुँचाती हैं। लेकिन परीक्षाएँ तब आती हैं, जब हम कठिन परिस्थितियों में होते हैं और वास्तव में कुछ बुरा करना चाहते हैं। यदि हम वह बुरा काम करते हैं, तो यह हमें या अन्य लोगों को नुकसान पहुँचाएगा।</w:t>
      </w:r>
    </w:p>
    <w:p>
      <w:pPr/>
      <w:r>
        <w:rPr>
          <w:lang w:val="hi_IN" w:bidi="hi_IN"/>
        </w:rPr>
      </w:r>
      <w:r>
        <w:rPr>
          <w:lang w:val="hi_IN" w:bidi="hi_IN"/>
        </w:rPr>
        <w:t>यहाँ रुकें और समूह के रूप में चर्चा करें: सबसे पहले, उस समय की एक कहानी सुनाएँ जब आप ऐसी कठिन परिस्थिति में थे, जिस पर आपका कोई नियंत्रण नहीं था। फिर उस समय की कहानी सुनाएँ जब आप एक कठिन परिस्थिति में थे और आपका कुछ बुरा करने का मन हुआ। आपने क्या किया? उन शब्दों और वाक्यांशों पर ध्यान दें जिनका उपयोग आप दो अलग-अलग स्थितियों का वर्णन करने के लिए करते हैं। यह चुनें कि जब आप इस भाग का अनुवाद करते हैं तो आप "कठिन समय" और "परीक्षा" के लिए किन शब्दों का उपयोग करेंगे। इस ऑडियो को यहाँ रोकें।</w:t>
      </w:r>
    </w:p>
    <w:p>
      <w:pPr/>
      <w:r>
        <w:rPr>
          <w:lang w:val="hi_IN" w:bidi="hi_IN"/>
        </w:rPr>
      </w:r>
      <w:r>
        <w:rPr>
          <w:lang w:val="hi_IN" w:bidi="hi_IN"/>
        </w:rPr>
        <w:t>हमारी बुरी इच्छाएँ एक चारे या जाल की तरह हैं जो पशु को आकर्षित करता है। हम तब तक पाप करने की इच्छा करते रहते हैं, जब तक कि आखिरकार हम उसके आगे झुककर पाप कर ही बैठते हैं।</w:t>
      </w:r>
    </w:p>
    <w:p>
      <w:pPr/>
      <w:r>
        <w:rPr>
          <w:lang w:val="hi_IN" w:bidi="hi_IN"/>
        </w:rPr>
      </w:r>
      <w:r>
        <w:rPr>
          <w:lang w:val="hi_IN" w:bidi="hi_IN"/>
        </w:rPr>
        <w:t>यहाँ रुकें और समूह के रूप में चर्चा करें: उस कहानी को याद करें जो आपने चरण दो में किसी ऐसे व्यक्ति के बारे में बताई थी जिसने पाप किया था क्योंकि वे एक कठिन परिस्थिति में थे। ऐसी कठिन स्थिति में होने के बारे में सोचें जब आप वास्तव में कुछ बुरा करना चाहते हैं, और वह बुरा काम न करना कठिन है। क्या आपको चरण दो में देखे गए पशुओं को पकड़ने वाले जाल की तस्वीर याद है? आप अपनी उन बुरी इच्छाओं के बारे में कैसे बात करेंगे जो पशुओं को पकड़ने वाले जाल में रखे चारे की तरह आपको पाप करने के लिए उकसाती हैं? इस ऑडियो को यहाँ रोकें।</w:t>
      </w:r>
    </w:p>
    <w:p>
      <w:pPr/>
      <w:r>
        <w:rPr>
          <w:lang w:val="hi_IN" w:bidi="hi_IN"/>
        </w:rPr>
      </w:r>
      <w:r>
        <w:rPr>
          <w:lang w:val="hi_IN" w:bidi="hi_IN"/>
        </w:rPr>
        <w:t>याकूब इस बात की तुलना करता है कि जब कोई व्यक्ति पाप करने की इच्छा करता है, तो जो होता है, वह वैसा ही है जैसे किसी स्त्री का गर्भवती होना। फिर वह स्त्री एक बच्चे को जन्म देती है। बच्चे का जन्म पाप करने वाले व्यक्ति का प्रतीक है। फिर वह व्यक्ति पाप करना जारी रखता है, और यह वैसा ही है जैसे बच्चा बड़ा होता है। जब बच्चा पूरी तरह बड़ा हो जाता है, तो वह भी एक और बच्चे को जन्म देता है। लेकिन यह बच्चा मृत्यु है। दूसरे शब्दों में, याकूब कह रहा है कि किसी व्यक्ति की बुरी इच्छाएँ उसे पाप करने की ओर ले जाती हैं, और जब कोई व्यक्ति पाप करना जारी रखता है, तो वह आत्मिक रूप से मर जाता है और अब परमेश्वर के साथ उसका संबंध नहीं है।</w:t>
      </w:r>
    </w:p>
    <w:p>
      <w:pPr/>
      <w:r>
        <w:rPr>
          <w:lang w:val="hi_IN" w:bidi="hi_IN"/>
        </w:rPr>
      </w:r>
      <w:r>
        <w:rPr>
          <w:lang w:val="hi_IN" w:bidi="hi_IN"/>
        </w:rPr>
        <w:t>यहाँ रुकें और समूह के रूप में चर्चा करें: आप अपनी संस्कृति में एक स्त्री के गर्भवती होने और बच्चे को जन्म देने के तरीके का उचित वर्णन कैसे करते हैं? यदि किसी स्त्री के गर्भवती होने और बच्चे को जन्म देने के बारे में बात करना कठिन है, तो आप कैसे वर्णन करेंगे कि बुरी इच्छाएँ पाप की ओर ले जाती हैं, जो परमेश्वर से अलग होने की ओर ले जाता है? इस ऑडियो को यहाँ रोकें।</w:t>
      </w:r>
    </w:p>
    <w:p>
      <w:pPr/>
      <w:r>
        <w:rPr>
          <w:lang w:val="hi_IN" w:bidi="hi_IN"/>
        </w:rPr>
      </w:r>
      <w:r>
        <w:rPr>
          <w:lang w:val="hi_IN" w:bidi="hi_IN"/>
        </w:rPr>
        <w:t>अब रुकें और समूह के रूप में चर्चा करें: किसी ऐसे व्यक्ति के बारे में कहानी सुनाएँ जो आत्मिक रूप से मृत है। दूसरे शब्दों में, वह व्यक्ति शारीरिक रूप से जीवित है, लेकिन परमेश्वर के साथ उसका कोई संबंध नहीं है। उन शब्दों और वाक्यांशों के बारे में बात करें जिनका उपयोग आप इस व्यक्ति को आत्मिक रूप से मृत बताने के लिए करते हैं। इस ऑडियो को यहाँ रोकें।</w:t>
      </w:r>
    </w:p>
    <w:p>
      <w:pPr/>
      <w:r>
        <w:rPr>
          <w:lang w:val="hi_IN" w:bidi="hi_IN"/>
        </w:rPr>
      </w:r>
      <w:r>
        <w:rPr>
          <w:lang w:val="hi_IN" w:bidi="hi_IN"/>
        </w:rPr>
        <w:t>याकूब इस भाग के तीसरे भाग की शुरुआत एक वाक्यांश का उपयोग करके करता है, जिसका अर्थ है कि याकूब चाहता है कि विश्वासी स्पष्ट रूप से समझें कि याकूब क्या कह रहा है।</w:t>
      </w:r>
    </w:p>
    <w:p>
      <w:pPr/>
      <w:r>
        <w:rPr>
          <w:lang w:val="hi_IN" w:bidi="hi_IN"/>
        </w:rPr>
      </w:r>
      <w:r>
        <w:rPr>
          <w:lang w:val="hi_IN" w:bidi="hi_IN"/>
        </w:rPr>
        <w:t>यहाँ रुकें और समूह के रूप में चर्चा करें: अपने समूह को कुछ ऐसा बताएँ जो उनके लिए जानना बहुत महत्वपूर्ण है। उन शब्दों, वाक्यांशों और इशारों पर ध्यान दें जिनका उपयोग आप यह सुनिश्चित करने के लिए करते हैं कि समूह जानता है कि यह महत्वपूर्ण है। इस बारे में बात करें कि इस भाग के इस भाग का अनुवाद करते समय आप किन शब्दों, वाक्यांशों और इशारों का उपयोग करेंगे। इस ऑडियो को यहाँ रोकें।</w:t>
      </w:r>
    </w:p>
    <w:p>
      <w:pPr/>
      <w:r>
        <w:rPr>
          <w:lang w:val="hi_IN" w:bidi="hi_IN"/>
        </w:rPr>
      </w:r>
      <w:r>
        <w:rPr>
          <w:lang w:val="hi_IN" w:bidi="hi_IN"/>
        </w:rPr>
        <w:t>याकूब विश्वासियों को "भाइयों और बहनों" कहता है, लेकिन याकूब यह भी कहता है कि वे "प्रिय" भाई और बहन हैं। इसका अर्थ है कि याकूब विश्वासियों से प्रेम करता है और उनकी परवाह करता है।</w:t>
      </w:r>
    </w:p>
    <w:p>
      <w:pPr/>
      <w:r>
        <w:rPr>
          <w:lang w:val="hi_IN" w:bidi="hi_IN"/>
        </w:rPr>
      </w:r>
      <w:r>
        <w:rPr>
          <w:lang w:val="hi_IN" w:bidi="hi_IN"/>
        </w:rPr>
        <w:t>यहाँ रुकें और समूह के रूप में चर्चा करें: आपने पिछले भाग में पहले ही "भाइयों और बहनों" का अनुवाद किया है। अपनी भाषा में, आप लोगों के प्रति अपनी गहरी परवाह दर्शाने के लिए किस शब्द या वाक्यांश का उपयोग करेंगे, जो उन्हें केवल भाई-बहन कहने से भी बढ़कर हो? इस ऑडियो को यहाँ रोकें।</w:t>
      </w:r>
    </w:p>
    <w:p>
      <w:pPr/>
      <w:r>
        <w:rPr>
          <w:lang w:val="hi_IN" w:bidi="hi_IN"/>
        </w:rPr>
      </w:r>
      <w:r>
        <w:rPr>
          <w:lang w:val="hi_IN" w:bidi="hi_IN"/>
        </w:rPr>
        <w:t>फिर याकूब विश्वासियों को याद दिलाता है कि सभी अच्छी चीज़ें "ज्योतियों के पिता" की ओर से आती हैं। "ज्योतियों का पिता" परमेश्वर का एक और नाम है, जो हर चीज़ का सृष्टिकर्ता है, जिसमें सूर्य, चन्द्रमा और अन्य आकाशीय पिंड, या तारे शामिल हैं। याकूब सूर्य, चन्द्रमा और आकाश पिंडों की बदलती ज्योति और परछाई की तुलना उस परमेश्वर से करता है जो न तो हिलता है और न ही बदलता है।</w:t>
      </w:r>
    </w:p>
    <w:p>
      <w:pPr/>
      <w:r>
        <w:rPr>
          <w:lang w:val="hi_IN" w:bidi="hi_IN"/>
        </w:rPr>
      </w:r>
      <w:r>
        <w:rPr>
          <w:lang w:val="hi_IN" w:bidi="hi_IN"/>
        </w:rPr>
        <w:t>यहाँ रुकें और यह गतिविधि करें: बाहर जाकर पेड़ या झाड़ी की परछाई देखें। यदि हवा चल रही है, तो ध्यान दें कि परछाई कैसे चलती है। यदि हवा ठहरी है, तो जमीन पर एक निशान बनाएँ ताकि यह दिखाया जा सके कि परछाई कहाँ ठहरी है। चले जाएँ, लेकिन बाद में वापस आएँ और देखें कि परछाई हट गई है। इस ऑडियो को यहाँ रोकें।</w:t>
      </w:r>
    </w:p>
    <w:p>
      <w:pPr/>
      <w:r>
        <w:rPr>
          <w:lang w:val="hi_IN" w:bidi="hi_IN"/>
        </w:rPr>
      </w:r>
      <w:r>
        <w:rPr>
          <w:lang w:val="hi_IN" w:bidi="hi_IN"/>
        </w:rPr>
        <w:t>परमेश्वर परछाई के समान नहीं है। परमेश्वर हिलता या बदलता नहीं है।</w:t>
      </w:r>
    </w:p>
    <w:p>
      <w:pPr/>
      <w:r>
        <w:rPr>
          <w:lang w:val="hi_IN" w:bidi="hi_IN"/>
        </w:rPr>
      </w:r>
      <w:r>
        <w:rPr>
          <w:lang w:val="hi_IN" w:bidi="hi_IN"/>
        </w:rPr>
        <w:t>यहाँ रुकें और समूह के रूप में चर्चा करें: आप इस तथ्य के बारे में कैसे बात करेंगे कि परमेश्वर परछाई की तरह हिलता नहीं है? इस ऑडियो को यहाँ रोकें।</w:t>
      </w:r>
    </w:p>
    <w:p>
      <w:pPr/>
      <w:r>
        <w:rPr>
          <w:lang w:val="hi_IN" w:bidi="hi_IN"/>
        </w:rPr>
      </w:r>
      <w:r>
        <w:rPr>
          <w:lang w:val="hi_IN" w:bidi="hi_IN"/>
        </w:rPr>
        <w:t>याकूब विश्वासियों को यह याद दिलाते हुए अपनी बात समाप्त करता है कि जब वे परमेश्वर के सच्चे वचन या संदेश पर विश्वास करते हैं, तो परमेश्वर विश्वासियों को नया और पूर्ण जीवन देने के लिए चुनता है। याकूब कहता है कि वह और ये विश्वासी परमेश्वर के "पहले फल" के समान हैं। आपको याद होगा कि पहली उपज फसल का पहला और सबसे अच्छा हिस्सा होती थी, जिसे इस्राएली परमेश्वर को समर्पित करने के लिए लाते थे। तब इस्राएलियों ने भरोसा किया कि परमेश्वर और भी अधिक फसल देगा! जिस तरह फसल की पहली उपज परमेश्वर के लिए विशेष होती है, उसी तरह ये विश्वासी भी परमेश्वर के लिए विशेष हैं। और परमेश्वर के पास अपने राज्य में कई और विश्वासियों को शामिल करने की और भी बड़ी योजना है!</w:t>
      </w:r>
    </w:p>
    <w:p>
      <w:pPr/>
      <w:r>
        <w:rPr>
          <w:lang w:val="hi_IN" w:bidi="hi_IN"/>
        </w:rPr>
      </w:r>
      <w:r>
        <w:rPr>
          <w:lang w:val="hi_IN" w:bidi="hi_IN"/>
        </w:rPr>
        <w:t>यहाँ रुकें और समूह के रूप में चर्चा करें: आप फसल के "पहले फल" के बारे में कैसे बात करेंगे, या इस तथ्य के बारे में कि परमेश्वर के सच्चे संदेश पर विश्वास करने वाले विश्वासी फसल के सबसे अच्छे भाग के समान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याकूब 1:12–18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में तीन हिस्से हैं। </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यरूशलेम में या उसके निकट न रहने वाले यहूदी विश्वासी</w:t>
      </w:r>
    </w:p>
    <w:p>
      <w:pPr>
        <w:pStyle w:val="ListBullet"/>
        <w:spacing w:line="240" w:lineRule="auto"/>
        <w:ind w:left="720"/>
      </w:pPr>
      <w:r>
        <w:rPr>
          <w:lang w:val="hi_IN" w:bidi="hi_IN"/>
        </w:rPr>
      </w:r>
      <w:r>
        <w:rPr>
          <w:lang w:val="hi_IN" w:bidi="hi_IN"/>
        </w:rPr>
        <w:t>परमेश्वर से जीवन का मुकुट प्राप्त करने वाले कुछ विश्वासी</w:t>
      </w:r>
    </w:p>
    <w:p>
      <w:pPr>
        <w:pStyle w:val="ListBullet"/>
        <w:spacing w:line="240" w:lineRule="auto"/>
        <w:ind w:left="720"/>
      </w:pPr>
      <w:r>
        <w:rPr>
          <w:lang w:val="hi_IN" w:bidi="hi_IN"/>
        </w:rPr>
      </w:r>
      <w:r>
        <w:rPr>
          <w:lang w:val="hi_IN" w:bidi="hi_IN"/>
        </w:rPr>
        <w:t>और कुछ विश्वासी जो परीक्षा का अनुभव कर रहे हैं</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की भूमिका निभा रहे व्यक्ति को यह बताना चाहिए कि यदि वह उस पात्र के स्थान पर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प्रतिक्रियाएँ निम्नलिखित हैं।</w:t>
      </w:r>
    </w:p>
    <w:p>
      <w:pPr/>
      <w:r>
        <w:rPr>
          <w:lang w:val="hi_IN" w:bidi="hi_IN"/>
        </w:rPr>
      </w:r>
      <w:r>
        <w:rPr>
          <w:lang w:val="hi_IN" w:bidi="hi_IN"/>
        </w:rPr>
        <w:t>इस पत्र के पहले भाग में, याकूब फिर से उन विश्वासियों के बारे में बात करता है जो कठिन समय में भी परमेश्वर पर भरोसा करना जारी रखते हैं। यहाँ, याकूब कहता है कि जो विश्वासी कठिन समय में भी परमेश्वर पर भरोसा करते हैं, वे खुश हो सकते हैं, क्योंकि परमेश्वर ने उन सभी विश्वासियों को "जीवन का मुकुट" या अनन्त जीवन देने का वादा किया है जो कठिन समय में भी परमेश्वर पर भरोसा करते रहते हैं।</w:t>
      </w:r>
    </w:p>
    <w:p>
      <w:pPr/>
      <w:r>
        <w:rPr>
          <w:lang w:val="hi_IN" w:bidi="hi_IN"/>
        </w:rPr>
      </w:r>
      <w:r>
        <w:rPr>
          <w:lang w:val="hi_IN" w:bidi="hi_IN"/>
        </w:rPr>
        <w:t>अभिनय को रोकें। उस व्यक्ति से, जो उन विश्वासियों की भूमिका निभा रहा है जिन्हें परमेश्वर जीवन का मुकुट दे रहा है,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यह अद्भुत है। कभी-कभी परमेश्वर पर भरोसा करना कठिन रहा है, लेकिन मुझे खुशी है कि मैंने ऐसा किया; या</w:t>
      </w:r>
    </w:p>
    <w:p>
      <w:pPr>
        <w:pStyle w:val="ListBullet"/>
        <w:spacing w:line="240" w:lineRule="auto"/>
        <w:ind w:left="720"/>
      </w:pPr>
      <w:r>
        <w:rPr>
          <w:lang w:val="hi_IN" w:bidi="hi_IN"/>
        </w:rPr>
      </w:r>
      <w:r>
        <w:rPr>
          <w:lang w:val="hi_IN" w:bidi="hi_IN"/>
        </w:rPr>
        <w:t>मेरे परिवार के कुछ सदस्यों के पास परमेश्वर की ओर से यह प्रतिफल नहीं है, क्योंकि उन्होंने हमेशा परमेश्वर पर भरोसा नहीं किया। इससे मैं दुखी हूँ।</w:t>
      </w:r>
    </w:p>
    <w:p>
      <w:pPr/>
      <w:r>
        <w:rPr>
          <w:lang w:val="hi_IN" w:bidi="hi_IN"/>
        </w:rPr>
      </w:r>
      <w:r>
        <w:rPr>
          <w:lang w:val="hi_IN" w:bidi="hi_IN"/>
        </w:rPr>
        <w:t>नाटक को जारी रखें।</w:t>
      </w:r>
    </w:p>
    <w:p>
      <w:pPr/>
      <w:r>
        <w:rPr>
          <w:lang w:val="hi_IN" w:bidi="hi_IN"/>
        </w:rPr>
      </w:r>
      <w:r>
        <w:rPr>
          <w:lang w:val="hi_IN" w:bidi="hi_IN"/>
        </w:rPr>
        <w:t>याकूब उन परीक्षाओं या कठिन परिस्थितियों के बारे में बात करता आ रहा है, जिनका सामना विश्वासी अपने जीवन में करते हैं। इस दूसरे भाग में, याकूब परीक्षाओं के बारे में बात करना शुरू करता है। परीक्षा तब होती है जब कोई व्यक्ति कुछ ऐसा करना चाहता है जो उस व्यक्ति या किसी अन्य व्यक्ति को किसी तरह से नुकसान पहुँचाए। याकूब कहता है कि परमेश्वर विश्वासियों को ऐसा कुछ भी नहीं देता जो उन्हें नुकसान पहुँचाए, क्योंकि ऐसा करना गलत होगा, और परमेश्वर कोई गलत काम नहीं कर सकता। याकूब कहता है कि जब कोई व्यक्ति वही करता है जो वह करना चाहता है, तो उसके परिणामस्वरूप बुरे काम हो सकते हैं, और जब कोई व्यक्ति बुरे काम करना जारी रखता है, तो उसके परिणामस्वरूप आत्मिक मृत्यु हो सकती है। याकूब उन्हीं शब्दों का उपयोग करता है जिनका उपयोग वह उस स्त्री का वर्णन करने के लिए करता था जो एक बच्चे को जन्म देती है। याकूब कह रहा है कि व्यक्ति की बुरी इच्छाएँ उसे पाप करने की ओर ले जाती हैं, और फिर पाप उसे आत्मिक मृत्यु की ओर ले जाता है।</w:t>
      </w:r>
    </w:p>
    <w:p>
      <w:pPr/>
      <w:r>
        <w:rPr>
          <w:lang w:val="hi_IN" w:bidi="hi_IN"/>
        </w:rPr>
      </w:r>
      <w:r>
        <w:rPr>
          <w:lang w:val="hi_IN" w:bidi="hi_IN"/>
        </w:rPr>
        <w:t>अभिनय को रोकें। परमेश्वर का किरदार निभाने वाले व्यक्ति से पूछें, "आप कैसा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दुख है कि विश्वासियों को लगता है कि मैं उन्हें कुछ बुरा करने के लिए परीक्षा में डालूँगा; या</w:t>
      </w:r>
    </w:p>
    <w:p>
      <w:pPr>
        <w:pStyle w:val="ListBullet"/>
        <w:spacing w:line="240" w:lineRule="auto"/>
        <w:ind w:left="720"/>
      </w:pPr>
      <w:r>
        <w:rPr>
          <w:lang w:val="hi_IN" w:bidi="hi_IN"/>
        </w:rPr>
      </w:r>
      <w:r>
        <w:rPr>
          <w:lang w:val="hi_IN" w:bidi="hi_IN"/>
        </w:rPr>
        <w:t>मैं वास्तव में चाहता हूँ कि विश्वासी मुझ पर भरोसा करें और अच्छे निर्णय लें।</w:t>
      </w:r>
    </w:p>
    <w:p>
      <w:pPr/>
      <w:r>
        <w:rPr>
          <w:lang w:val="hi_IN" w:bidi="hi_IN"/>
        </w:rPr>
      </w:r>
      <w:r>
        <w:rPr>
          <w:lang w:val="hi_IN" w:bidi="hi_IN"/>
        </w:rPr>
        <w:t>नाटक को जारी रखें।</w:t>
      </w:r>
    </w:p>
    <w:p>
      <w:pPr/>
      <w:r>
        <w:rPr>
          <w:lang w:val="hi_IN" w:bidi="hi_IN"/>
        </w:rPr>
      </w:r>
      <w:r>
        <w:rPr>
          <w:lang w:val="hi_IN" w:bidi="hi_IN"/>
        </w:rPr>
        <w:t>याकूब विश्वासियों को "भाइयों और बहनों" कहता है, लेकिन याकूब यह भी कहता है कि वे "प्रिय" भाई और बहन हैं। इसका अर्थ है कि याकूब विश्वासियों से प्रेम करता है और उनकी परवाह करता है।</w:t>
      </w:r>
    </w:p>
    <w:p>
      <w:pPr/>
      <w:r>
        <w:rPr>
          <w:lang w:val="hi_IN" w:bidi="hi_IN"/>
        </w:rPr>
      </w:r>
      <w:r>
        <w:rPr>
          <w:lang w:val="hi_IN" w:bidi="hi_IN"/>
        </w:rPr>
        <w:t>अभिनय को रोकें। याकूब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विश्वासियों से बहुत प्रेम करता हूँ और उनकी परवाह करता हूँ। मुझे इस बात का दुख है कि मैं व्यक्तिगत रूप से विश्वासियों के साथ उपस्थित नहीं हो सकता; या</w:t>
      </w:r>
    </w:p>
    <w:p>
      <w:pPr>
        <w:pStyle w:val="ListBullet"/>
        <w:spacing w:line="240" w:lineRule="auto"/>
        <w:ind w:left="720"/>
      </w:pPr>
      <w:r>
        <w:rPr>
          <w:lang w:val="hi_IN" w:bidi="hi_IN"/>
        </w:rPr>
      </w:r>
      <w:r>
        <w:rPr>
          <w:lang w:val="hi_IN" w:bidi="hi_IN"/>
        </w:rPr>
        <w:t>मैं यह पत्र विश्वासियों को भेज रहा हूँ, लेकिन मुझे नहीं पता कि क्या विश्वासी मेरी बात सुनेंगे या समझेंगे।</w:t>
      </w:r>
    </w:p>
    <w:p>
      <w:pPr/>
      <w:r>
        <w:rPr>
          <w:lang w:val="hi_IN" w:bidi="hi_IN"/>
        </w:rPr>
      </w:r>
      <w:r>
        <w:rPr>
          <w:lang w:val="hi_IN" w:bidi="hi_IN"/>
        </w:rPr>
        <w:t>नाटक को जारी रखें।</w:t>
      </w:r>
    </w:p>
    <w:p>
      <w:pPr/>
      <w:r>
        <w:rPr>
          <w:lang w:val="hi_IN" w:bidi="hi_IN"/>
        </w:rPr>
      </w:r>
      <w:r>
        <w:rPr>
          <w:lang w:val="hi_IN" w:bidi="hi_IN"/>
        </w:rPr>
        <w:t>फिर याकूब विश्वासियों को याद दिलाता है कि सभी अच्छी चीज़ें "ज्योतियों के पिता" की ओर से आती हैं। याकूब प्रकाश और परछाई के बदलते रूपों का उल्लेख करता है, जो सूर्य, चन्द्रमा और तारों की गति के कारण होते हैं। याकूब बदलते हुए प्रकाश और छाया की तुलना परमेश्वर से करता है, जो न तो बदलता है और न ही उसमें कोई परिवर्तन आता है।</w:t>
      </w:r>
    </w:p>
    <w:p>
      <w:pPr/>
      <w:r>
        <w:rPr>
          <w:lang w:val="hi_IN" w:bidi="hi_IN"/>
        </w:rPr>
      </w:r>
      <w:r>
        <w:rPr>
          <w:lang w:val="hi_IN" w:bidi="hi_IN"/>
        </w:rPr>
        <w:t>अभिनय को रोकें। विश्वासियों की भूमिका निभाने वाले व्यक्ति से पूछो, “तुम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कभी-कभी मैं भूल जाता हूँ कि सभी अच्छी चीज़ें परमेश्वर की ओर से आती हैं; या</w:t>
      </w:r>
    </w:p>
    <w:p>
      <w:pPr>
        <w:pStyle w:val="ListBullet"/>
        <w:spacing w:line="240" w:lineRule="auto"/>
        <w:ind w:left="720"/>
      </w:pPr>
      <w:r>
        <w:rPr>
          <w:lang w:val="hi_IN" w:bidi="hi_IN"/>
        </w:rPr>
      </w:r>
      <w:r>
        <w:rPr>
          <w:lang w:val="hi_IN" w:bidi="hi_IN"/>
        </w:rPr>
        <w:t>यह याद रखना अच्छा है कि परमेश्वर कभी नहीं बदलता, जबकि सूर्य का प्रकाश और चाँदनी हमेशा बदलते रहते हैं।</w:t>
      </w:r>
    </w:p>
    <w:p>
      <w:pPr/>
      <w:r>
        <w:rPr>
          <w:lang w:val="hi_IN" w:bidi="hi_IN"/>
        </w:rPr>
      </w:r>
      <w:r>
        <w:rPr>
          <w:lang w:val="hi_IN" w:bidi="hi_IN"/>
        </w:rPr>
        <w:t>नाटक को जारी रखें।</w:t>
      </w:r>
    </w:p>
    <w:p>
      <w:pPr/>
      <w:r>
        <w:rPr>
          <w:lang w:val="hi_IN" w:bidi="hi_IN"/>
        </w:rPr>
      </w:r>
      <w:r>
        <w:rPr>
          <w:lang w:val="hi_IN" w:bidi="hi_IN"/>
        </w:rPr>
        <w:t>याकूब विश्वासियों को यह याद दिलाते हुए अपनी बात समाप्त करता है कि परमेश्वर ही नया जीवन देता है। नया जीवन इसलिए मिलता है क्योंकि परमेश्वर ऐसा चाहता है, न कि इसलिए कि लोग इसे अर्जित करते हैं। विश्वासी तब यह नया जीवन प्राप्त करते हैं, जब वे परमेश्वर के सच्चे संदेश पर विश्वास करते हैं। फिर ये विश्वासी फसल के सबसे अच्छे भाग के समान हैं, और अभी और फसल आना बाकी है!</w:t>
      </w:r>
    </w:p>
    <w:p>
      <w:pPr/>
      <w:r>
        <w:rPr>
          <w:lang w:val="hi_IN" w:bidi="hi_IN"/>
        </w:rPr>
      </w:r>
      <w:r>
        <w:rPr>
          <w:lang w:val="hi_IN" w:bidi="hi_IN"/>
        </w:rPr>
        <w:t>अभिनय को रोकें। विश्वासियों की भूमिका निभाने वाले व्यक्ति से पूछो, “तुम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कभी-कभी मुझे याद दिलाए जाने की आवश्यकता होती है कि एक विश्वासी के रूप में मेरा जीवन परमेश्वर की ओर से एक उपहार है और मैंने इसे पाने के लिए कुछ नहीं किया है; या</w:t>
      </w:r>
    </w:p>
    <w:p>
      <w:pPr>
        <w:pStyle w:val="ListBullet"/>
        <w:spacing w:line="240" w:lineRule="auto"/>
        <w:ind w:left="720"/>
      </w:pPr>
      <w:r>
        <w:rPr>
          <w:lang w:val="hi_IN" w:bidi="hi_IN"/>
        </w:rPr>
      </w:r>
      <w:r>
        <w:rPr>
          <w:lang w:val="hi_IN" w:bidi="hi_IN"/>
        </w:rPr>
        <w:t>यह जानना बहुत उत्साहजनक है कि हम पहली उपज हैं और हमारे बाद अभी और भी बहुत से विश्वासी आने वाले हैं।</w:t>
      </w:r>
      <w:r>
        <w:rPr>
          <w:lang w:val="hi_IN" w:bidi="hi_IN"/>
        </w:rPr>
      </w:r>
    </w:p>
    <w:p>
      <w:pPr>
        <w:pStyle w:val="Heading3"/>
      </w:pPr>
      <w:r>
        <w:rPr>
          <w:lang w:val="hi_IN" w:bidi="hi_IN"/>
        </w:rPr>
        <w:t>आवश्यक जानकारी</w:t>
      </w:r>
    </w:p>
    <w:p>
      <w:pPr/>
      <w:r>
        <w:rPr>
          <w:lang w:val="hi_IN" w:bidi="hi_IN"/>
        </w:rPr>
      </w:r>
      <w:r>
        <w:rPr>
          <w:lang w:val="hi_IN" w:bidi="hi_IN"/>
        </w:rPr>
        <w:t>याकूब 1:12–18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याकूब इस अंश की शुरुआत में विश्वासियों से कहता है कि यदि वे धीरज रखते हैं, अर्थात् कठिन समय में भी परमेश्वर पर भरोसा करते रहते हैं, तो वे धन्य हैं। यदि कोई व्यक्ति धन्य है, तो कभी-कभी इसका अर्थ यह हो सकता है कि वह व्यक्ति परमेश्वर की ओर से आशीष प्राप्त कर रहा है। यहाँ, धन्य का अर्थ है बहुत खुश, या आनंद से भरा हुआ।</w:t>
      </w:r>
    </w:p>
    <w:p>
      <w:pPr/>
      <w:r>
        <w:rPr>
          <w:lang w:val="hi_IN" w:bidi="hi_IN"/>
        </w:rPr>
      </w:r>
      <w:r>
        <w:rPr>
          <w:lang w:val="hi_IN" w:bidi="hi_IN"/>
        </w:rPr>
        <w:t xml:space="preserve">यहाँ रुकें और समूह में चर्चा करें कि आप </w:t>
      </w:r>
      <w:r>
        <w:rPr>
          <w:b/>
          <w:lang w:val="hi_IN" w:bidi="hi_IN"/>
        </w:rPr>
        <w:t>धन्य</w:t>
      </w:r>
      <w:r>
        <w:rPr>
          <w:lang w:val="hi_IN" w:bidi="hi_IN"/>
        </w:rPr>
        <w:t xml:space="preserve"> के लिए कौन सा शब्द या वाक्यांश प्रयोग करेंगे। धन्य मुख्य शब्दावली में दिखाई देता है, लेकिन इस भाग में इसका अर्थ अलग है। याद रखें, आपने इस शब्द का अनुवाद पहले ही कर लिया है जब आपने मत्ती 5 में यीशु की शिक्षा का अनुवाद किया था। आप उसी शब्द का उपयोग कर सकते हैं जो आपने वहाँ इस्तेमाल किया था। इस ऑडियो को यहाँ रोकें।</w:t>
      </w:r>
    </w:p>
    <w:p>
      <w:pPr/>
      <w:r>
        <w:rPr>
          <w:lang w:val="hi_IN" w:bidi="hi_IN"/>
        </w:rPr>
      </w:r>
      <w:r>
        <w:rPr>
          <w:lang w:val="hi_IN" w:bidi="hi_IN"/>
        </w:rPr>
        <w:t xml:space="preserve">याकूब विश्वासियों से कहता है कि यदि वे धीरज रखते हैं, अर्थात् कठिन समय या </w:t>
      </w:r>
      <w:r>
        <w:rPr>
          <w:b/>
          <w:lang w:val="hi_IN" w:bidi="hi_IN"/>
        </w:rPr>
        <w:t>परीक्षाओं</w:t>
      </w:r>
      <w:r>
        <w:rPr>
          <w:lang w:val="hi_IN" w:bidi="hi_IN"/>
        </w:rPr>
        <w:t xml:space="preserve"> में भी परमेश्वर पर भरोसा करते रहते हैं, तो वे धन्य हैं। परीक्षाएँ ऐसी कठिन परिस्थितियाँ या चुनौतियाँ होती हैं, जो आपकी शक्ति, धैर्य या विश्वास को परखती हैं। यदि आप कठिन परिस्थिति को सफलतापूर्वक पार कर लेते हैं, तो आप और अधिक मजबूत बनेंगे, आपके अंदर अधिक धैर्य आएगा और आप परमेश्वर पर और भी अधिक भरोसा करेंगे। परीक्षाओं के लिए उसी शब्द का उपयोग करें जिसका उपयोग आपने पिछले भाग में किया था।</w:t>
      </w:r>
    </w:p>
    <w:p>
      <w:pPr/>
      <w:r>
        <w:rPr>
          <w:lang w:val="hi_IN" w:bidi="hi_IN"/>
        </w:rPr>
      </w:r>
      <w:r>
        <w:rPr>
          <w:lang w:val="hi_IN" w:bidi="hi_IN"/>
        </w:rPr>
        <w:t xml:space="preserve">याकूब विश्वासियों से कहता है कि </w:t>
      </w:r>
      <w:r>
        <w:rPr>
          <w:b/>
          <w:lang w:val="hi_IN" w:bidi="hi_IN"/>
        </w:rPr>
        <w:t>प्रभु</w:t>
      </w:r>
      <w:r>
        <w:rPr>
          <w:lang w:val="hi_IN" w:bidi="hi_IN"/>
        </w:rPr>
        <w:t xml:space="preserve"> ने विश्वासियों से जीवन का मुकुट देने का वादा किया है। यहाँ, प्रभु से तात्पर्य परमेश्वर से है। प्रभु के लिए उसी शब्द या वाक्यांश का उपयोग करें जिसका उपयोग आपने पिछले भागों में किया है।</w:t>
      </w:r>
    </w:p>
    <w:p>
      <w:pPr/>
      <w:r>
        <w:rPr>
          <w:lang w:val="hi_IN" w:bidi="hi_IN"/>
        </w:rPr>
      </w:r>
      <w:r>
        <w:rPr>
          <w:lang w:val="hi_IN" w:bidi="hi_IN"/>
        </w:rPr>
        <w:t>याकूब विश्वासियों को परमेश्वर द्वारा प्रतिज्ञा किए गए जीवन का मुकुट नामक एक विशेष प्रतिफल के बारे में बताता है। यह वास्तविक मुकुट नहीं है, जैसा कि राजा पहनते हैं। इसके बजाय, यह पत्तियों के उस मुकुट के समान है, जो प्राचीन यूनानी और रोमी दौड़ प्रतियोगिताओं के विजेताओं को दिया जाता था। उन दौड़ प्रतियोगिताओं में केवल पहले स्थान पर आने वाले विजेता को ही मुकुट दिया जाता था। लेकिन याकूब कहता है कि वे सभी विश्वासी जो कठिन समय में भी परमेश्वर पर भरोसा करते रहते हैं, उन्हें यह पुरस्कार मिलेगा। जीवन का मुकुट भौतिक मुकुट नहीं है। यह अनन्त जीवन के उस उपहार का वर्णन करने का एक तरीका है जो परमेश्वर सच्चे विश्वासियों को देता है।</w:t>
      </w:r>
    </w:p>
    <w:p>
      <w:pPr/>
      <w:r>
        <w:rPr>
          <w:lang w:val="hi_IN" w:bidi="hi_IN"/>
        </w:rPr>
      </w:r>
      <w:r>
        <w:rPr>
          <w:lang w:val="hi_IN" w:bidi="hi_IN"/>
        </w:rPr>
        <w:t>यहाँ रुकें और एक ऐसे व्यक्ति की तस्वीर देखें जो दौड़ जीतने वाले यूनानी खिलाड़ी को पत्तियों का मुकुट पहना रहा है। इस ऑडियो को यहाँ रोकें।</w:t>
      </w:r>
    </w:p>
    <w:p>
      <w:pPr/>
      <w:r>
        <w:rPr>
          <w:lang w:val="hi_IN" w:bidi="hi_IN"/>
        </w:rPr>
      </w:r>
      <w:r>
        <w:rPr>
          <w:lang w:val="hi_IN" w:bidi="hi_IN"/>
        </w:rPr>
        <w:t xml:space="preserve">यहाँ रुकें और समूह के रूप में चर्चा करें कि आप </w:t>
      </w:r>
      <w:r>
        <w:rPr>
          <w:b/>
          <w:lang w:val="hi_IN" w:bidi="hi_IN"/>
        </w:rPr>
        <w:t>जीवन के मुकुट</w:t>
      </w:r>
      <w:r>
        <w:rPr>
          <w:lang w:val="hi_IN" w:bidi="hi_IN"/>
        </w:rPr>
        <w:t xml:space="preserve"> के लिए किस शब्द या वाक्यांश का उपयोग करेंगे। इस ऑडियो को यहाँ रोकें।</w:t>
      </w:r>
    </w:p>
    <w:p>
      <w:pPr/>
      <w:r>
        <w:rPr>
          <w:lang w:val="hi_IN" w:bidi="hi_IN"/>
        </w:rPr>
      </w:r>
      <w:r>
        <w:rPr>
          <w:lang w:val="hi_IN" w:bidi="hi_IN"/>
        </w:rPr>
        <w:t>इस भाग में, याकूब परीक्षाओं और प्रलोभनों के बारे में बात करता है। परीक्षाएँ केवल किसी चीज़ को पाने की तीव्र इच्छा या कुछ करने का अवसर मिलने के बारे में नहीं हैं। किसी व्यक्ति को परीक्षा तब होता है जब वह ऐसी परिस्थिति में होता है जहाँ उसे अपनी मनचाही चीज़ मिल सकती है, लेकिन उसे पाने के लिए उसे कोई बुरा काम करना पड़ेगा। उदाहरण के लिए, लोग अपनी मनचाही चीज़ पाने के लिए झूठ बोल सकते हैं या चोरी कर सकते हैं। हो सकता है कि लोग उस व्यक्ति के साथ कुछ बुरा करना चाहें जिसने उनके साथ गलत किया हो, ताकि उन्हें लगे कि न्याय हुआ है।</w:t>
      </w:r>
    </w:p>
    <w:p>
      <w:pPr/>
      <w:r>
        <w:rPr>
          <w:lang w:val="hi_IN" w:bidi="hi_IN"/>
        </w:rPr>
      </w:r>
      <w:r>
        <w:rPr>
          <w:lang w:val="hi_IN" w:bidi="hi_IN"/>
        </w:rPr>
        <w:t xml:space="preserve">यहाँ रुकें और समूह के रूप में चर्चा करें कि आप </w:t>
      </w:r>
      <w:r>
        <w:rPr>
          <w:b/>
          <w:lang w:val="hi_IN" w:bidi="hi_IN"/>
        </w:rPr>
        <w:t>परीक्षाओं</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याकूब विश्वासियों से कहता है कि उन्हें यह नहीं कहना चाहिए कि परमेश्वर उन्हें परीक्षा में डाल रहा है, क्योंकि बुरी बातें परमेश्वर की परीक्षा नहीं कर सकतीं।</w:t>
      </w:r>
    </w:p>
    <w:p>
      <w:pPr/>
      <w:r>
        <w:rPr>
          <w:lang w:val="hi_IN" w:bidi="hi_IN"/>
        </w:rPr>
      </w:r>
      <w:r>
        <w:rPr>
          <w:lang w:val="hi_IN" w:bidi="hi_IN"/>
        </w:rPr>
        <w:t xml:space="preserve">यहाँ रुकें और समूह में चर्चा करें कि आप </w:t>
      </w:r>
      <w:r>
        <w:rPr>
          <w:b/>
          <w:lang w:val="hi_IN" w:bidi="hi_IN"/>
        </w:rPr>
        <w:t>दुष्टता</w:t>
      </w:r>
      <w:r>
        <w:rPr>
          <w:lang w:val="hi_IN" w:bidi="hi_IN"/>
        </w:rPr>
        <w:t xml:space="preserve"> के लिए किस शब्द या वाक्यांश का उपयोग करेंगे। अधिक जानकारी के लिए मुख्य शब्दावली में दुष्टता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याकूब विश्वासियों से कहता है कि बुरी इच्छाएँ किसी को पाप करने की ओर ले जा सकती हैं। यदि किसी व्यक्ति की बुरी इच्छा है, तो वह कुछ ऐसा करना या पाना चाहता है जो गलत है या जिससे उसे या किसी अन्य व्यक्ति को नुकसान पहुँचेगा। जब कोई पाप करता है, तो वह परमेश्वर की आज्ञा का उल्लंघन करता है।</w:t>
      </w:r>
    </w:p>
    <w:p>
      <w:pPr/>
      <w:r>
        <w:rPr>
          <w:lang w:val="hi_IN" w:bidi="hi_IN"/>
        </w:rPr>
      </w:r>
      <w:r>
        <w:rPr>
          <w:lang w:val="hi_IN" w:bidi="hi_IN"/>
        </w:rPr>
        <w:t xml:space="preserve">यहाँ रुकें और समूह के रूप में चर्चा करें कि आप </w:t>
      </w:r>
      <w:r>
        <w:rPr>
          <w:b/>
          <w:lang w:val="hi_IN" w:bidi="hi_IN"/>
        </w:rPr>
        <w:t>पाप</w:t>
      </w:r>
      <w:r>
        <w:rPr>
          <w:lang w:val="hi_IN" w:bidi="hi_IN"/>
        </w:rPr>
        <w:t xml:space="preserve"> के लिए किस शब्द या वाक्यांश का उपयोग करेंगे। अधिक जानकारी के लिए मुख्य शब्दावली में पाप शब्द को देखें। यदि आपने पहले ही बाइबल की अन्य पुस्तकों में इस शब्द का अनुवाद किया है, तो उसी शब्द का उपयोग करें जिसका उपयोग आपने वहाँ किया है। इस ऑडियो को यहाँ रोकें।</w:t>
      </w:r>
    </w:p>
    <w:p>
      <w:pPr/>
      <w:r>
        <w:rPr>
          <w:lang w:val="hi_IN" w:bidi="hi_IN"/>
        </w:rPr>
      </w:r>
      <w:r>
        <w:rPr>
          <w:lang w:val="hi_IN" w:bidi="hi_IN"/>
        </w:rPr>
        <w:t>याकूब कहता है कि पाप मृत्यु की ओर ले जा सकता है। यहाँ, मृत्यु का अर्थ शारीरिक मृत्यु नहीं है, जो तब होती है जब आप सांस लेना बंद कर देते हैं और आपका शरीर काम करना बंद कर देता है। यहाँ मृत्यु का अर्थ आत्मिक मृत्यु है, अर्थात् ऐसी स्थिति जब आपका परमेश्वर के साथ संबंध नहीं रह जाता।</w:t>
      </w:r>
    </w:p>
    <w:p>
      <w:pPr/>
      <w:r>
        <w:rPr>
          <w:lang w:val="hi_IN" w:bidi="hi_IN"/>
        </w:rPr>
      </w:r>
      <w:r>
        <w:rPr>
          <w:lang w:val="hi_IN" w:bidi="hi_IN"/>
        </w:rPr>
        <w:t xml:space="preserve">यहाँ रुकें और समूह के रूप में चर्चा करें कि आप </w:t>
      </w:r>
      <w:r>
        <w:rPr>
          <w:b/>
          <w:lang w:val="hi_IN" w:bidi="hi_IN"/>
        </w:rPr>
        <w:t>मृत्यु</w:t>
      </w:r>
      <w:r>
        <w:rPr>
          <w:lang w:val="hi_IN" w:bidi="hi_IN"/>
        </w:rPr>
        <w:t xml:space="preserve"> के लिए किस शब्द या वाक्यांश का उपयोग करेंगे। इस ऑडियो को यहाँ रोकें।</w:t>
      </w:r>
    </w:p>
    <w:p>
      <w:pPr/>
      <w:r>
        <w:rPr>
          <w:lang w:val="hi_IN" w:bidi="hi_IN"/>
        </w:rPr>
      </w:r>
      <w:r>
        <w:rPr>
          <w:lang w:val="hi_IN" w:bidi="hi_IN"/>
        </w:rPr>
        <w:t xml:space="preserve">याकूब विश्वासियों को </w:t>
      </w:r>
      <w:r>
        <w:rPr>
          <w:b/>
          <w:lang w:val="hi_IN" w:bidi="hi_IN"/>
        </w:rPr>
        <w:t>भाइयों और बहनों</w:t>
      </w:r>
      <w:r>
        <w:rPr>
          <w:lang w:val="hi_IN" w:bidi="hi_IN"/>
        </w:rPr>
        <w:t xml:space="preserve"> के रूप में संबोधित करता है। उसी शब्द या वाक्यांश का उपयोग करें जिसका उपयोग आपने पिछले भाग में भाइयों और बहनों के लिए किया था। यहाँ याकूब विश्वासियों को "प्रिय" भाई-बहन कहकर संबोधित करता है, अर्थात् ऐसे भाई-बहन जिनसे वह बहुत प्रेम करता है। इसका अर्थ केवल यह नहीं है कि विश्वासी परमेश्वर के परिवार के एक साथ सदस्य हैं, बल्कि यह भी कि याकूब वास्तव में विश्वासियों की परवाह करता है।</w:t>
      </w:r>
    </w:p>
    <w:p>
      <w:pPr/>
      <w:r>
        <w:rPr>
          <w:lang w:val="hi_IN" w:bidi="hi_IN"/>
        </w:rPr>
      </w:r>
      <w:r>
        <w:rPr>
          <w:lang w:val="hi_IN" w:bidi="hi_IN"/>
        </w:rPr>
        <w:t xml:space="preserve">यहाँ रुकें और समूह के रूप में चर्चा करें कि आप </w:t>
      </w:r>
      <w:r>
        <w:rPr>
          <w:b/>
          <w:lang w:val="hi_IN" w:bidi="hi_IN"/>
        </w:rPr>
        <w:t>प्रिय</w:t>
      </w:r>
      <w:r>
        <w:rPr>
          <w:lang w:val="hi_IN" w:bidi="hi_IN"/>
        </w:rPr>
        <w:t>, या प्यारे भाइयों और बहनों के बारे में कैसे बात करेंगे। यदि आपने इस विचार का अनुवाद बाइबल की किसी अन्य पुस्तक में पहले ही कर लिया है, तो उन्हीं शब्दों का उपयोग करें जिनका उपयोग आपने वहाँ किया है। इस ऑडियो को यहाँ रोकें।</w:t>
      </w:r>
    </w:p>
    <w:p>
      <w:pPr/>
      <w:r>
        <w:rPr>
          <w:lang w:val="hi_IN" w:bidi="hi_IN"/>
        </w:rPr>
      </w:r>
      <w:r>
        <w:rPr>
          <w:lang w:val="hi_IN" w:bidi="hi_IN"/>
        </w:rPr>
        <w:t>याकूब विश्वासियों से कहता है कि परमेश्वर उन्हें सिद्ध उपहार देता है। यहाँ, सिद्ध का अर्थ है कि परमेश्वर की ओर से जो कुछ भी आता है, वह पूर्ण, शुद्ध और बिना किसी दोष के है। इसका अर्थ है कि परमेश्वर जो कुछ भी देता है, वह ठीक वही होता है जिसकी हमें आवश्यकता होती है, और वह प्रेम से दिया जाता है और विश्वसनीय होता है, क्योंकि परमेश्वर कभी नहीं बदलता।</w:t>
      </w:r>
    </w:p>
    <w:p>
      <w:pPr/>
      <w:r>
        <w:rPr>
          <w:lang w:val="hi_IN" w:bidi="hi_IN"/>
        </w:rPr>
      </w:r>
      <w:r>
        <w:rPr>
          <w:lang w:val="hi_IN" w:bidi="hi_IN"/>
        </w:rPr>
        <w:t xml:space="preserve">यहाँ रुकें और समूह के रूप में चर्चा करें कि आप इस स्थिति में </w:t>
      </w:r>
      <w:r>
        <w:rPr>
          <w:b/>
          <w:lang w:val="hi_IN" w:bidi="hi_IN"/>
        </w:rPr>
        <w:t>सिद्ध</w:t>
      </w:r>
      <w:r>
        <w:rPr>
          <w:lang w:val="hi_IN" w:bidi="hi_IN"/>
        </w:rPr>
        <w:t xml:space="preserve"> होने के लिए किस शब्द या वाक्यांश का उपयोग करेंगे। किसी सिद्ध चीज़ के बारे में अधिक जानकारी के लिए मुख्य शब्दावली में सिद्ध देखें। इस ऑडियो को यहाँ रोकें।</w:t>
      </w:r>
    </w:p>
    <w:p>
      <w:pPr/>
      <w:r>
        <w:rPr>
          <w:lang w:val="hi_IN" w:bidi="hi_IN"/>
        </w:rPr>
      </w:r>
      <w:r>
        <w:rPr>
          <w:lang w:val="hi_IN" w:bidi="hi_IN"/>
        </w:rPr>
        <w:t>याकूब परमेश्वर को "ज्योतियों के पिता" की उपाधि देता है। ज्योतियाँ सूर्य, चन्द्रमा और तारे हैं। याकूब कहता है कि परमेश्वर विश्वासियों का पिता है, क्योंकि परमेश्वर ने विश्वासियों की रचना की है। बाइबल में यह एकमात्र स्थान है जहाँ कहानीकार परमेश्वर को "ज्योतियों के पिता" की उपाधि देते हैं।</w:t>
      </w:r>
    </w:p>
    <w:p>
      <w:pPr/>
      <w:r>
        <w:rPr>
          <w:lang w:val="hi_IN" w:bidi="hi_IN"/>
        </w:rPr>
      </w:r>
      <w:r>
        <w:rPr>
          <w:lang w:val="hi_IN" w:bidi="hi_IN"/>
        </w:rPr>
        <w:t xml:space="preserve">यहाँ रुकें और समूह के रूप में चर्चा करें कि आप </w:t>
      </w:r>
      <w:r>
        <w:rPr>
          <w:b/>
          <w:lang w:val="hi_IN" w:bidi="hi_IN"/>
        </w:rPr>
        <w:t>ज्योतियों के पिता</w:t>
      </w:r>
      <w:r>
        <w:rPr>
          <w:lang w:val="hi_IN" w:bidi="hi_IN"/>
        </w:rPr>
        <w:t xml:space="preserve"> के लिए किस शब्द या वाक्यांश का उपयोग करेंगे। इस ऑडियो को यहाँ रोकें।</w:t>
      </w:r>
    </w:p>
    <w:p>
      <w:pPr/>
      <w:r>
        <w:rPr>
          <w:lang w:val="hi_IN" w:bidi="hi_IN"/>
        </w:rPr>
      </w:r>
      <w:r>
        <w:rPr>
          <w:lang w:val="hi_IN" w:bidi="hi_IN"/>
        </w:rPr>
        <w:t>याकूब विश्वासियों से कहता है कि परमेश्वर ने "सत्य के वचन" के माध्यम से उन्हें जन्म, या नया जीवन देने के लिए चुना था। यह नया जीवन इसलिए आता है क्योंकि लोग यीशु के बारे में सुसमाचार या सच्चे संदेश के माध्यम से परमेश्वर पर विश्वास करते हैं।</w:t>
      </w:r>
    </w:p>
    <w:p>
      <w:pPr/>
      <w:r>
        <w:rPr>
          <w:lang w:val="hi_IN" w:bidi="hi_IN"/>
        </w:rPr>
      </w:r>
      <w:r>
        <w:rPr>
          <w:lang w:val="hi_IN" w:bidi="hi_IN"/>
        </w:rPr>
        <w:t xml:space="preserve">यहाँ रुकें और समूह के रूप में चर्चा करें कि आप </w:t>
      </w:r>
      <w:r>
        <w:rPr>
          <w:b/>
          <w:lang w:val="hi_IN" w:bidi="hi_IN"/>
        </w:rPr>
        <w:t>सत्य के वचन</w:t>
      </w:r>
      <w:r>
        <w:rPr>
          <w:lang w:val="hi_IN" w:bidi="hi_IN"/>
        </w:rPr>
        <w:t xml:space="preserve"> के लिए किन शब्दों या वाक्यांशों का उपयोग करेंगे। अधिक जानकारी के लिए वचन शब्‍द को मुख्‍य शब्दावली में देखें। इस ऑडियो को यहाँ रोकें।</w:t>
      </w:r>
    </w:p>
    <w:p>
      <w:pPr/>
      <w:r>
        <w:rPr>
          <w:lang w:val="hi_IN" w:bidi="hi_IN"/>
        </w:rPr>
      </w:r>
      <w:r>
        <w:rPr>
          <w:lang w:val="hi_IN" w:bidi="hi_IN"/>
        </w:rPr>
        <w:t>याकूब विश्वासियों का वर्णन पहले फलों के रूप में करता है। पुराने नियम में, परमेश्वर ने अपने लोगों को आज्ञा दी कि वे अपनी फसल के पहले और सबसे अच्छे हिस्सों को परमेश्वर के लिए एक विशेष भेंट के रूप में लाएँ। इससे पता चला कि लोगों ने फसल के लिए परमेश्वर को धन्यवाद दिया और बाकी फसल के लिए परमेश्वर पर भरोसा किया। लोग कभी-कभी पहले फलों शब्द का इस्तेमाल उन दूसरी चीज़ों के लिए भी करते हैं जो परमेश्वर के लिए विशेष होती हैं, जैसा कि इस भाग में विश्वासियों के लिए किया गया है।</w:t>
      </w:r>
    </w:p>
    <w:p>
      <w:pPr/>
      <w:r>
        <w:rPr>
          <w:lang w:val="hi_IN" w:bidi="hi_IN"/>
        </w:rPr>
      </w:r>
      <w:r>
        <w:rPr>
          <w:lang w:val="hi_IN" w:bidi="hi_IN"/>
        </w:rPr>
        <w:t xml:space="preserve">यहाँ रुकें और समूह के रूप में चर्चा करें कि आप </w:t>
      </w:r>
      <w:r>
        <w:rPr>
          <w:b/>
          <w:lang w:val="hi_IN" w:bidi="hi_IN"/>
        </w:rPr>
        <w:t>पहले फलों</w:t>
      </w:r>
      <w:r>
        <w:rPr>
          <w:lang w:val="hi_IN" w:bidi="hi_IN"/>
        </w:rPr>
        <w:t xml:space="preserve"> के लिए किस शब्द या वाक्यांश का उपयोग करेंगे। पहले फलों के बारे में अधिक जानकारी के लिए मुख्य शब्दावली देखें। यदि आपने पहले ही बाइबल की किसी अन्य पुस्तक में इस शब्द का अनुवाद किया है, तो उसी शब्द का प्रयोग करें जिसका प्रयोग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याकूब 1:19–27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याकूब 1:19–27 को सुनें और इसे अपने मन में रखें।</w:t>
      </w:r>
    </w:p>
    <w:p>
      <w:pPr/>
      <w:r>
        <w:rPr>
          <w:lang w:val="hi_IN" w:bidi="hi_IN"/>
        </w:rPr>
      </w:r>
      <w:r>
        <w:rPr>
          <w:lang w:val="hi_IN" w:bidi="hi_IN"/>
        </w:rPr>
        <w:t>यदि सम्भव हो, तो याकूब 1:19–27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याकूब 1:19–27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याकूब विश्वासियों को लिखता रहा है और उन्हें कठिन समय में भी परमेश्वर पर भरोसा करना जारी रखने के लिए प्रोत्साहित करता रहा है। अब याकूब विश्वासियों से कहता है कि उन्हें न केवल परमेश्वर के वचन को सुनना चाहिए, बल्कि उन्हें परमेश्वर के वचन का पालन भी करना चाहिए।</w:t>
      </w:r>
    </w:p>
    <w:p>
      <w:pPr/>
      <w:r>
        <w:rPr>
          <w:lang w:val="hi_IN" w:bidi="hi_IN"/>
        </w:rPr>
      </w:r>
      <w:r>
        <w:rPr>
          <w:lang w:val="hi_IN" w:bidi="hi_IN"/>
        </w:rPr>
        <w:t>याकूब अपनी बात की शुरुआत विश्वासियों को यह याद दिलाकर करता है कि न केवल वह और वे सभी परमेश्वर के परिवार का हिस्सा हैं, बल्कि वह उनसे प्रेम भी करता है और उनकी परवाह करता है।</w:t>
      </w:r>
    </w:p>
    <w:p>
      <w:pPr/>
      <w:r>
        <w:rPr>
          <w:lang w:val="hi_IN" w:bidi="hi_IN"/>
        </w:rPr>
      </w:r>
      <w:r>
        <w:rPr>
          <w:lang w:val="hi_IN" w:bidi="hi_IN"/>
        </w:rPr>
        <w:t>याकूब विश्वासियों के साथ एक बहुत महत्वपूर्ण बात साझा करना चाहता है। ये निर्देश इतने महत्वपूर्ण हैं कि याकूब शब्दों के एक विशेष क्रम का उपयोग करता है, ताकि विश्वासी इन्हें याद रख सकें।</w:t>
      </w:r>
    </w:p>
    <w:p>
      <w:pPr/>
      <w:r>
        <w:rPr>
          <w:lang w:val="hi_IN" w:bidi="hi_IN"/>
        </w:rPr>
      </w:r>
      <w:r>
        <w:rPr>
          <w:lang w:val="hi_IN" w:bidi="hi_IN"/>
        </w:rPr>
        <w:t>याकूब विश्वासियों को तीन निर्देश देता है। याकूब विश्वासियों से कहता है कि वे हमेशा दूसरे लोगों की बातें सुनने के लिए तैयार रहें। याकूब विश्वासियों से कहता है कि वे कुछ कहने से पहले अपनी बात पर विचार करने के लिए समय निकालें। याकूब विश्वासियों से यह भी कहता है कि वे जल्दी या आसानी से क्रोधित न हों। याकूब उस समय की बात नहीं कर रहा है जब लोग सही या धर्मी तरीके से क्रोधित होते हैं। याकूब उस समय की बात कर रहा है जब लोग बुरे तरीके से क्रोधित होते हैं। याकूब विश्वासियों को बताता है कि उन्हें इस तरह क्रोधित क्यों नहीं होना चाहिए, क्योंकि जब लोग गलत तरीके से क्रोध करते हैं, तो यह उन्हें उस सही जीवन को जीने में सहायता नहीं करता, जैसा परमेश्वर चाहता है कि वे जिएँ।</w:t>
      </w:r>
    </w:p>
    <w:p>
      <w:pPr/>
      <w:r>
        <w:rPr>
          <w:lang w:val="hi_IN" w:bidi="hi_IN"/>
        </w:rPr>
      </w:r>
      <w:r>
        <w:rPr>
          <w:lang w:val="hi_IN" w:bidi="hi_IN"/>
        </w:rPr>
        <w:t>यहाँ रुकें और समूह के रूप में इस प्रश्न पर चर्चा करें: उस समय की कहानी सुनाएँ जब आप बुरे तरीके से क्रोधित थे। जब आप क्रोधित थे, तो आपने क्या-क्या किया? क्या ये करने के लिए अच्छी चीजें थीं, या बुरी? इस ऑडियो को यहाँ रोकें।</w:t>
      </w:r>
    </w:p>
    <w:p>
      <w:pPr/>
      <w:r>
        <w:rPr>
          <w:lang w:val="hi_IN" w:bidi="hi_IN"/>
        </w:rPr>
      </w:r>
      <w:r>
        <w:rPr>
          <w:lang w:val="hi_IN" w:bidi="hi_IN"/>
        </w:rPr>
        <w:t>क्रोधित होने के बजाय, जो हमें उस जीवन की ओर नहीं ले जाता जो परमेश्वर हमारे लिए चाहता है, याकूब विश्वासियों से कुछ अलग करने के लिए कहता है। याकूब विश्वासियों से कहता है कि उन्हें परमेश्वर के वचन को सुनना चाहिए और उसका पालन करना चाहिए। ऐसा करना विश्वासियों को पाप के परिणामों से बचाएगा। सबसे पहले, याकूब विश्वासियों से कहता है कि वे बुरे काम करना बंद कर दें। जब याकूब विश्वासियों से बुरी बातों को उतार फेंकने या उन्हें करना बंद करने के लिए कहता है, तो वह ऐसे शब्दों का इस्तेमाल करता है जिन्हें लोग गंदे कपड़े उतारने के लिए भी इस्तेमाल करते हैं। फिर याकूब विश्वासियों को परमेश्वर के वचन या संदेश को स्वीकार करने के लिए प्रोत्साहित करता है। याकूब ऐसे शब्दों का प्रयोग करता है जो उस बीज का वर्णन करते हैं जिसे कोई व्यक्ति मिट्टी में बोता है, ताकि वह बढ़े और फल उत्पन्न करे। परमेश्वर का वचन उस बीज के समान है जिसे परमेश्वर लोगों में बोता है, जो बढ़कर लोगों के व्यवहार और सोचने के तरीके को बदल देता है। दूसरे शब्दों में, याकूब विश्वासियों से कहता है कि परमेश्वर के वचन को सुनने और उसका पालन करने से पहले, उन्हें उन सभी बुरे कामों को करना छोड़ देना चाहिए जो वे कर रहे हैं।</w:t>
      </w:r>
    </w:p>
    <w:p>
      <w:pPr/>
      <w:r>
        <w:rPr>
          <w:lang w:val="hi_IN" w:bidi="hi_IN"/>
        </w:rPr>
      </w:r>
      <w:r>
        <w:rPr>
          <w:lang w:val="hi_IN" w:bidi="hi_IN"/>
        </w:rPr>
        <w:t>यहाँ रुकें और समूह के रूप में इस प्रश्न पर चर्चा करें: एक ऐसी घटना के बारे में कहानी सुनाएँ जब आपको लोगों के एक समूह को बुरे काम करने से रोकना पड़ा था। जब आपने लोगों से कहा कि वे बुरे काम करना बंद कर दें, तो आपको कैसा महसूस हुआ? लोगों ने क्या प्रतिक्रिया दी? इस ऑडियो को यहाँ रोकें।</w:t>
      </w:r>
    </w:p>
    <w:p>
      <w:pPr/>
      <w:r>
        <w:rPr>
          <w:lang w:val="hi_IN" w:bidi="hi_IN"/>
        </w:rPr>
      </w:r>
      <w:r>
        <w:rPr>
          <w:lang w:val="hi_IN" w:bidi="hi_IN"/>
        </w:rPr>
        <w:t xml:space="preserve">याकूब विश्वासियों से कहता है कि यदि वे यह सोचते हैं कि वे परमेश्वर का वचन सुन सकते हैं और परमेश्वर की आज्ञा का पालन नहीं कर सकते, तो वे गलत हैं। विश्वासियों को वह भी </w:t>
      </w:r>
      <w:r>
        <w:rPr>
          <w:b/>
          <w:lang w:val="hi_IN" w:bidi="hi_IN"/>
        </w:rPr>
        <w:t>करना</w:t>
      </w:r>
      <w:r>
        <w:rPr>
          <w:lang w:val="hi_IN" w:bidi="hi_IN"/>
        </w:rPr>
        <w:t xml:space="preserve"> चाहिए जो परमेश्वर का वचन कहता है। परमेश्वर का “वचन” वह है जो परमेश्वर पवित्रशास्त्र के माध्यम से, यीशु के द्वारा और कलीसिया के शिक्षकों के द्वारा विश्वासियों से कहता है। याकूब कहता है कि जो विश्वासी परमेश्वर के वचन का पालन नहीं करते, वे उन लोगों के समान हैं जो दर्पण में अपने चेहरे को ध्यान से देखते हैं, फिर दर्पण से दूर चले जाते हैं और भूल जाते हैं कि उनका चेहरा कैसा दिखता था! दर्पण चमकाए हुए धातु का एक गोल टुकड़ा होता था, जिसका उपयोग लोग अपना प्रतिबिंब देखने के लिए करते थे। याकूब उन लोगों की तुलना उन लोगों से करता है जो अपने चेहरे का रूप भूल जाते हैं, और उन लोगों से जो दर्पण में ध्यान से देखते हैं और फिर जो कुछ उन्हें करना चाहिए, वह करते हैं। ये वे विश्वासी हैं जो परमेश्वर के वचन का ध्यान से अध्ययन करते हैं और फिर वही करते हैं जो परमेश्वर चाहता है कि वे करें। याकूब इसे "सिद्ध व्यवस्था" में "ध्यान से देखने" के रूप में वर्णित करता है। "सिद्ध व्यवस्था" पूर्णतः उत्तम है। यह व्यवस्था वे सभी आज्ञाएँ और निर्देश हैं जो परमेश्वर ने अपने लोगों को जीने के लिए दिए हैं, जिनमें यीशु की शिक्षाएँ भी शामिल हैं। जब हम बार-बार पाप करते रहते हैं, तो ऐसा लगता है जैसे हम स्वयं को ऐसी जेल में बंद कर लेते हैं, जिससे हम बाहर नहीं निकल सकते। लेकिन जब हम परमेश्वर के वचन का पालन करते हैं, तो परमेश्वर हमारे लिए मार्ग खोलता है और हमें स्वतंत्र करता है, ताकि हम उस तरह जीवन जी सकें जैसा परमेश्वर चाहता है। परमेश्वर उस व्यक्ति को आशीष देता है जो परमेश्वर के वचन की बातों पर ध्यान देता है, और फिर उस पर चलता है।</w:t>
      </w:r>
    </w:p>
    <w:p>
      <w:pPr/>
      <w:r>
        <w:rPr>
          <w:lang w:val="hi_IN" w:bidi="hi_IN"/>
        </w:rPr>
      </w:r>
      <w:r>
        <w:rPr>
          <w:lang w:val="hi_IN" w:bidi="hi_IN"/>
        </w:rPr>
        <w:t>यहाँ रुकें और दर्पण की एक तस्वीर देखें। इस ऑडियो को यहाँ रोकें।</w:t>
      </w:r>
    </w:p>
    <w:p>
      <w:pPr/>
      <w:r>
        <w:rPr>
          <w:lang w:val="hi_IN" w:bidi="hi_IN"/>
        </w:rPr>
      </w:r>
      <w:r>
        <w:rPr>
          <w:lang w:val="hi_IN" w:bidi="hi_IN"/>
        </w:rPr>
        <w:t>इस भाग के तीसरे भाग में, याकूब विश्वासियों से कहता है कि यदि कोई व्यक्ति अपनी बातों पर नियंत्रण नहीं रख सकता, लेकिन फिर भी सोचता है कि वह अच्छा जीवन जी रहा है, तो वह गलत है। जब याकूब जीभ के बारे में बात करता है, तो उसका मतलब व्यक्ति के मुँह में मौजूद वास्तविक जीभ से नहीं है। इसके बजाय, याकूब उन शब्दों के बारे में बात कर रहा है जो लोग कहते हैं। लगाम या नकेल घोड़े के सिर पर लगी रस्सी या चमड़े की पट्टियाँ होती हैं, जिनका उपयोग व्यक्ति घोड़े को नियंत्रित करने के लिए करता है। याकूब तुलना करता है कि जो व्यक्ति अपनी बातों पर नियंत्रण रख सकता है, वह उस व्यक्ति के समान है जो अपने घोड़े को नियंत्रित करता है।</w:t>
      </w:r>
    </w:p>
    <w:p>
      <w:pPr/>
      <w:r>
        <w:rPr>
          <w:lang w:val="hi_IN" w:bidi="hi_IN"/>
        </w:rPr>
      </w:r>
      <w:r>
        <w:rPr>
          <w:lang w:val="hi_IN" w:bidi="hi_IN"/>
        </w:rPr>
        <w:t>यहाँ रुकें और एक ऐसे व्यक्ति की तस्वीर देखें जो घोड़े पर सवार है और लगाम की सहायता से घोड़े को नियंत्रित कर रहा है। इस ऑडियो को यहाँ रोकें।</w:t>
      </w:r>
    </w:p>
    <w:p>
      <w:pPr/>
      <w:r>
        <w:rPr>
          <w:lang w:val="hi_IN" w:bidi="hi_IN"/>
        </w:rPr>
      </w:r>
      <w:r>
        <w:rPr>
          <w:lang w:val="hi_IN" w:bidi="hi_IN"/>
        </w:rPr>
        <w:t>याकूब आगे कहता है कि परमेश्वर को प्रसन्न करने वाले जीवन का मार्ग शुद्ध और निर्मल या सच्चा है। फिर याकूब दो बातों को सूचीबद्ध करता है जो परमेश्वर को प्रसन्न करती हैं। सबसे पहले, विश्वासियों को अनाथों और विधवाओं के कष्ट के समय उनकी देखभाल करनी चाहिए। अनाथ का आम तौर पर मतलब ऐसे बच्चे से होता है जिसके माता-पिता नहीं हैं, लेकिन यहाँ इसका मतलब शायद ऐसे बच्चे से है जिसका पिता नहीं है। विधवाएँ वे स्त्रियाँ हैं जिनके पति मर चुके हैं। यहूदी समाज में, पिता और पति परिवार की देखभाल और देख-रेख करते थे। जिस परिवार में कोई पिता या पति नहीं था, उसे अन्य परिवारों की तुलना में अधिक सहायता की आवश्यकता होती थी, क्योंकि उनकी देखभाल करने और उनकी रक्षा करने वाला कोई पुरुष नहीं था।</w:t>
      </w:r>
    </w:p>
    <w:p>
      <w:pPr/>
      <w:r>
        <w:rPr>
          <w:lang w:val="hi_IN" w:bidi="hi_IN"/>
        </w:rPr>
      </w:r>
      <w:r>
        <w:rPr>
          <w:lang w:val="hi_IN" w:bidi="hi_IN"/>
        </w:rPr>
        <w:t>यहाँ रुकें और समूह के रूप में इस प्रश्न पर चर्चा करें: आपकी संस्कृति या समुदाय में, लोग उन लोगों की सुरक्षा और देखभाल कैसे करते हैं जिन्हें मदद की ज़रूरत होती है? वे लोग कौन हैं जिन्हें सबसे अधिक सहायता की आवश्यकता है? इस ऑडियो को यहाँ रोकें।</w:t>
      </w:r>
    </w:p>
    <w:p>
      <w:pPr/>
      <w:r>
        <w:rPr>
          <w:lang w:val="hi_IN" w:bidi="hi_IN"/>
        </w:rPr>
      </w:r>
      <w:r>
        <w:rPr>
          <w:lang w:val="hi_IN" w:bidi="hi_IN"/>
        </w:rPr>
        <w:t>याकूब अपने पत्र के इस भाग को यह कहते हुए समाप्त करता है कि दूसरी बात जो परमेश्वर को प्रसन्न करती है, वह है इस संसार के लोगों के बुरे व्यवहार से दूर रहना।</w:t>
      </w:r>
      <w:r>
        <w:rPr>
          <w:lang w:val="hi_IN" w:bidi="hi_IN"/>
        </w:rPr>
      </w:r>
    </w:p>
    <w:p>
      <w:pPr>
        <w:pStyle w:val="Heading3"/>
      </w:pPr>
      <w:r>
        <w:rPr>
          <w:lang w:val="hi_IN" w:bidi="hi_IN"/>
        </w:rPr>
        <w:t>घटनाओं को समझाना</w:t>
      </w:r>
    </w:p>
    <w:p>
      <w:pPr/>
      <w:r>
        <w:rPr>
          <w:lang w:val="hi_IN" w:bidi="hi_IN"/>
        </w:rPr>
      </w:r>
      <w:r>
        <w:rPr>
          <w:lang w:val="hi_IN" w:bidi="hi_IN"/>
        </w:rPr>
        <w:t>याकूब 1:19–27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में तीन हिस्से हैं। </w:t>
      </w:r>
    </w:p>
    <w:p>
      <w:pPr/>
      <w:r>
        <w:rPr>
          <w:lang w:val="hi_IN" w:bidi="hi_IN"/>
        </w:rPr>
      </w:r>
      <w:r>
        <w:rPr>
          <w:b/>
          <w:lang w:val="hi_IN" w:bidi="hi_IN"/>
        </w:rPr>
        <w:t>पहले भाग में:</w:t>
      </w:r>
      <w:r>
        <w:rPr>
          <w:lang w:val="hi_IN" w:bidi="hi_IN"/>
        </w:rPr>
        <w:t xml:space="preserve"> याकूब विश्वासियों को प्रोत्साहित करता है कि वे ध्यान से सुनें, बोलने से पहले सोचें, और क्रोध में आकर कोई काम न करें। इसके बजाय, विश्वासियों को बुरे काम करना छोड़ देना चाहिए और परमेश्वर के वचन के अनुसार जो करने को कहा गया है, उसे स्वीकार करके करना चाहिए।</w:t>
      </w:r>
    </w:p>
    <w:p>
      <w:pPr/>
      <w:r>
        <w:rPr>
          <w:lang w:val="hi_IN" w:bidi="hi_IN"/>
        </w:rPr>
      </w:r>
      <w:r>
        <w:rPr>
          <w:b/>
          <w:lang w:val="hi_IN" w:bidi="hi_IN"/>
        </w:rPr>
        <w:t>दूसरे भाग में:</w:t>
      </w:r>
      <w:r>
        <w:rPr>
          <w:lang w:val="hi_IN" w:bidi="hi_IN"/>
        </w:rPr>
        <w:t xml:space="preserve"> याकूब विश्वासियों से कहता है कि वे परमेश्वर के वचन का ध्यान से अध्ययन करें और उसका पालन करें।</w:t>
      </w:r>
    </w:p>
    <w:p>
      <w:pPr/>
      <w:r>
        <w:rPr>
          <w:lang w:val="hi_IN" w:bidi="hi_IN"/>
        </w:rPr>
      </w:r>
      <w:r>
        <w:rPr>
          <w:b/>
          <w:lang w:val="hi_IN" w:bidi="hi_IN"/>
        </w:rPr>
        <w:t>तीसरे भाग में:</w:t>
      </w:r>
      <w:r>
        <w:rPr>
          <w:lang w:val="hi_IN" w:bidi="hi_IN"/>
        </w:rPr>
        <w:t xml:space="preserve"> याकूब विश्वासियों को ध्यान से बोलने के लिए प्रोत्साहित करता है और उस तरीके का वर्णन करता है जिस तरह से परमेश्वर चाहता है कि हम जीएँ।</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विश्वासी</w:t>
      </w:r>
    </w:p>
    <w:p>
      <w:pPr>
        <w:pStyle w:val="ListBullet"/>
        <w:spacing w:line="240" w:lineRule="auto"/>
        <w:ind w:left="720"/>
      </w:pPr>
      <w:r>
        <w:rPr>
          <w:lang w:val="hi_IN" w:bidi="hi_IN"/>
        </w:rPr>
      </w:r>
      <w:r>
        <w:rPr>
          <w:lang w:val="hi_IN" w:bidi="hi_IN"/>
        </w:rPr>
        <w:t>वे विश्वासी जो परमेश्वर के वचन को सुनते हैं, लेकिन परमेश्वर के वचन का पालन नहीं करते हैं</w:t>
      </w:r>
    </w:p>
    <w:p>
      <w:pPr>
        <w:pStyle w:val="ListBullet"/>
        <w:spacing w:line="240" w:lineRule="auto"/>
        <w:ind w:left="720"/>
      </w:pPr>
      <w:r>
        <w:rPr>
          <w:lang w:val="hi_IN" w:bidi="hi_IN"/>
        </w:rPr>
      </w:r>
      <w:r>
        <w:rPr>
          <w:lang w:val="hi_IN" w:bidi="hi_IN"/>
        </w:rPr>
        <w:t>वे विश्वासी जो परमेश्वर के वचन को सुनते हैं और उसका पालन करते हैं</w:t>
      </w:r>
    </w:p>
    <w:p>
      <w:pPr>
        <w:pStyle w:val="ListBullet"/>
        <w:spacing w:line="240" w:lineRule="auto"/>
        <w:ind w:left="720"/>
      </w:pPr>
      <w:r>
        <w:rPr>
          <w:lang w:val="hi_IN" w:bidi="hi_IN"/>
        </w:rPr>
      </w:r>
      <w:r>
        <w:rPr>
          <w:lang w:val="hi_IN" w:bidi="hi_IN"/>
        </w:rPr>
        <w:t>अनाथ</w:t>
      </w:r>
    </w:p>
    <w:p>
      <w:pPr>
        <w:pStyle w:val="ListBullet"/>
        <w:spacing w:line="240" w:lineRule="auto"/>
        <w:ind w:left="720"/>
      </w:pPr>
      <w:r>
        <w:rPr>
          <w:lang w:val="hi_IN" w:bidi="hi_IN"/>
        </w:rPr>
      </w:r>
      <w:r>
        <w:rPr>
          <w:lang w:val="hi_IN" w:bidi="hi_IN"/>
        </w:rPr>
        <w:t>विधवाएँ</w:t>
      </w:r>
    </w:p>
    <w:p>
      <w:pPr>
        <w:pStyle w:val="ListBullet"/>
        <w:spacing w:line="240" w:lineRule="auto"/>
        <w:ind w:left="720"/>
      </w:pPr>
      <w:r>
        <w:rPr>
          <w:lang w:val="hi_IN" w:bidi="hi_IN"/>
        </w:rPr>
      </w:r>
      <w:r>
        <w:rPr>
          <w:lang w:val="hi_IN" w:bidi="hi_IN"/>
        </w:rPr>
        <w:t>और परमेश्वर</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भाग में, याकूब दूसरी बार विश्वासियों को प्रिय भाइयों और बहनों कहता है। याकूब अक्सर "भाइयों और बहनों" वाक्यांश का उपयोग यह दिखाने के लिए करता है कि वह किसी अलग बात के बारे में बात करना शुरू करने वाला है। फिर याकूब एक ऐसा वाक्यांश इस्तेमाल करता है जिसका अर्थ है कि अब याकूब जो कहने जा रहा है, वह महत्वपूर्ण है और विश्वासियों को उसकी बात समझने और उसे याद रखने की ज़रूरत है। याकूब उन तीन विषयों का भी उल्लेख करता है जिनके बारे में वह बात करने वाला है: सुनना, बोलना और क्रोधित होना। याकूब शब्दों के एक ऐसे तरीके का इस्तेमाल करता है जिससे विश्वासियों के लिए इन विषयों के बारे में याकूब द्वारा उन्हें दी जाने वाली महत्वपूर्ण शिक्षाओं को याद रखना आसान हो जाता है। याकूब कहता है कि विश्वासियों को सुनने में तत्पर, बोलने में धीमे और क्रोध करने में धीमे होना चाहिए।</w:t>
      </w:r>
    </w:p>
    <w:p>
      <w:pPr/>
      <w:r>
        <w:rPr>
          <w:lang w:val="hi_IN" w:bidi="hi_IN"/>
        </w:rPr>
      </w:r>
      <w:r>
        <w:rPr>
          <w:lang w:val="hi_IN" w:bidi="hi_IN"/>
        </w:rPr>
        <w:t>यहाँ रुकें और समूह के रूप में इस प्रश्न पर चर्चा करें: उस समय के बारे में एक कहानी सुनाएँ जब आपको लोगों के एक समूह से कुछ बहुत महत्वपूर्ण कहना था, और आप चाहते थे कि वे आपकी कही हुई बात को याद रखें। ध्यान दें कि आपने कौन-से शब्द, वाक्यांश या हाव-भाव इस्तेमाल किए, ताकि समूह समझ सके कि आप जो कह रहे थे वह महत्वपूर्ण है और वे आपकी बात को याद रख सकें। इस ऑडियो को यहाँ रोकें।</w:t>
      </w:r>
    </w:p>
    <w:p>
      <w:pPr/>
      <w:r>
        <w:rPr>
          <w:lang w:val="hi_IN" w:bidi="hi_IN"/>
        </w:rPr>
      </w:r>
      <w:r>
        <w:rPr>
          <w:lang w:val="hi_IN" w:bidi="hi_IN"/>
        </w:rPr>
        <w:t>याकूब यह अंतर दिखाता है कि विश्वासियों को लोगों की बात कैसे सुननी चाहिए और कैसे बात करनी चाहिए। याकूब कहता है कि विश्वासियों को सुनने में तत्पर और बोलने में धीमे होना चाहिए। इसका मतलब है कि विश्वासियों को दूसरे लोग जो कह रहे हैं, उसे हमेशा सुनने के लिए तैयार रहना चाहिए और जवाब देने से पहले उन बातों के बारे में सोचने के लिए समय लेना चाहिए। फिर याकूब विश्वासियों से कहता है कि वे जल्दी या आसानी से क्रोधित न हों। याकूब लोगों के अच्छे या धर्मी तरीके से क्रोधित होने के बारे में बात नहीं कर रहा है। याकूब उस समय की बात कर रहा है जब लोग बुरे तरीके से क्रोधित होते हैं। जब लोग गलत तरीके से क्रोधित होते हैं, तो वे अक्सर दूसरों को चोट पहुँचाते हैं। याकूब विश्वासियों से कहता है कि उन्हें इस तरह क्रोधित नहीं होना चाहिए क्योंकि इससे उन्हें धार्मिक जीवन जीने में मदद नहीं मिलती, या उस तरह का जीवन जीने में नहीं, जैसा परमेश्वर चाहता है कि वे उसके साथ अच्छे संबंध में रहते हुए जिएँ।</w:t>
      </w:r>
    </w:p>
    <w:p>
      <w:pPr/>
      <w:r>
        <w:rPr>
          <w:lang w:val="hi_IN" w:bidi="hi_IN"/>
        </w:rPr>
      </w:r>
      <w:r>
        <w:rPr>
          <w:lang w:val="hi_IN" w:bidi="hi_IN"/>
        </w:rPr>
        <w:t>यहाँ रुकें और समूह के रूप में चर्चा करें कि आप सुनने में तत्पर और बोलने में धीमे होने के बारे में कैसे बात करेंगे। इस ऑडियो को यहाँ रोकें।</w:t>
      </w:r>
    </w:p>
    <w:p>
      <w:pPr/>
      <w:r>
        <w:rPr>
          <w:lang w:val="hi_IN" w:bidi="hi_IN"/>
        </w:rPr>
      </w:r>
      <w:r>
        <w:rPr>
          <w:lang w:val="hi_IN" w:bidi="hi_IN"/>
        </w:rPr>
        <w:t>याकूब विश्वासियों से कहता है कि उन्हें अपने सभी बुरे कामों से छुटकारा पाना चाहिए। याकूब किसी चीज़ से छुटकारा पाने के लिए जिन शब्दों का उपयोग करता है, वे वही शब्द हैं जिनका उपयोग लोग गंदे कपड़े उतारने के बारे में बात करने के लिए करते हैं। याकूब दो शब्दों का इस्तेमाल करके इस बात पर ज़ोर देता है कि विश्वासियों द्वारा किए जा रहे काम कितने बुरे हैं। याकूब कहता है कि ये कार्य "गंदे" या नैतिक रूप से गलत हैं। याकूब यह भी कहता है कि ये कार्य बुरे हैं। याकूब शायद उन बुरे व्यवहार और रीति-रिवाजों के बारे में सोच रहा था जो उस समय इन विश्वासियों के आसपास के गैर-यहूदी समाज में सामान्य थे, जब याकूब यह पत्र लिख रहा था।</w:t>
      </w:r>
    </w:p>
    <w:p>
      <w:pPr/>
      <w:r>
        <w:rPr>
          <w:lang w:val="hi_IN" w:bidi="hi_IN"/>
        </w:rPr>
      </w:r>
      <w:r>
        <w:rPr>
          <w:lang w:val="hi_IN" w:bidi="hi_IN"/>
        </w:rPr>
        <w:t>यहाँ रुकें और समूह के रूप में चर्चा करें कि आप विश्वासियों द्वारा किए जा रहे बुरे कामों को छोड़ने या उनसे छुटकारा पाने के बारे में कैसे बात करेंगे। दूसरे चरण की अपनी चर्चा को याद करें कि आपने लोगों के एक समूह से कैसे कहा था कि वे बुरे काम करना बंद कर दें। आप याकूब के पत्र के इस भाग का अनुवाद कैसे करेंगे ताकि यह स्पष्ट हो कि याकूब विश्वासियों से दृढ़ता से कह रहा है कि वे बुरे काम करना बंद कर दें? इस ऑडियो को यहाँ रोकें।</w:t>
      </w:r>
    </w:p>
    <w:p>
      <w:pPr/>
      <w:r>
        <w:rPr>
          <w:lang w:val="hi_IN" w:bidi="hi_IN"/>
        </w:rPr>
      </w:r>
      <w:r>
        <w:rPr>
          <w:lang w:val="hi_IN" w:bidi="hi_IN"/>
        </w:rPr>
        <w:t>केवल तभी, जब विश्वासी इन गंदे कपड़ों—अर्थात् अपने पापों—को उतार फेंकते हैं, तब उनके जीवन में किसी नई चीज़ के लिए जगह बनती है। याकूब कहता है कि विश्वासियों को परमेश्वर के उस वचन को नम्रता से स्वीकार करना चाहिए जिसे परमेश्वर ने उनमें बोया है। परमेश्वर का वचन उस बीज के समान है जिसे कोई भूमि में बोता है। इसे बढ़ने के लिए स्थान की आवश्यकता है। यदि विश्वासी परमेश्वर के वचन को सुनकर उसकी आज्ञा मानते हैं, तो यह उस बीज के समान है जो बढ़कर सही व्यवहार उत्पन्न करता है, जैसे बीज बढ़कर फल उत्पन्न करता है। परमेश्वर का वचन, जब लोग उसके अनुसार चलते हैं, तो उन्हें बचाता है!</w:t>
      </w:r>
    </w:p>
    <w:p>
      <w:pPr/>
      <w:r>
        <w:rPr>
          <w:lang w:val="hi_IN" w:bidi="hi_IN"/>
        </w:rPr>
      </w:r>
      <w:r>
        <w:rPr>
          <w:lang w:val="hi_IN" w:bidi="hi_IN"/>
        </w:rPr>
        <w:t>यहाँ रुकें और समूह के रूप में चर्चा करें कि आप लोगों द्वारा परमेश्वर के उस वचन को स्वीकार करने का वर्णन कैसे करेंगे, जिसे परमेश्वर उनके अंदर बोता है। इस ऑडियो को यहाँ रोकें।</w:t>
      </w:r>
    </w:p>
    <w:p>
      <w:pPr/>
      <w:r>
        <w:rPr>
          <w:lang w:val="hi_IN" w:bidi="hi_IN"/>
        </w:rPr>
      </w:r>
      <w:r>
        <w:rPr>
          <w:lang w:val="hi_IN" w:bidi="hi_IN"/>
        </w:rPr>
        <w:t>दूसरे भाग में, याकूब विश्वासियों से कहता है कि यदि वे यह सोचते हैं कि वे परमेश्वर के वचन को सुन सकते हैं और उसका पालन नहीं करते, तो वे गलत हैं। विश्वासियों को परमेश्वर के वचन के अनुसार कार्य भी करना चाहिए। यहाँ परमेश्वर का "वचन" वह है जो परमेश्वर पवित्रशास्त्र के माध्यम से, यीशु के द्वारा और कलीसिया के शिक्षकों के द्वारा विश्वासियों से कहता है। याकूब कहता है कि जो विश्वासी परमेश्वर के वचन का पालन नहीं करते हैं, वे उन लोगों के समान हैं जो दर्पण में देखते हैं और शायद अपने मुँह पर गंदगी देखकर फिर दर्पण से दूर हो जाते हैं और गंदगी को धोना भूल जाते हैं। दर्पण चमकाए हुए धातु का एक गोल टुकड़ा होता था, जिसका उपयोग लोग अपना प्रतिबिंब देखने के लिए करते थे। याकूब उन लोगों की तुलना उन लोगों से करता है जो दर्पण के सामने से हटकर उसे भूल जाते हैं, और उन लोगों से जो दर्पण में ध्यान से देखते हैं और फिर जो करना ज़रूरी है, वह करते हैं। जो लोग दर्पण में देखते हैं और जो उन्हें करना चाहिए, वह करते हैं, वे उन विश्वासियों के समान हैं जो परमेश्वर के वचन का ध्यानपूर्वक अध्ययन करते हैं और फिर वही करते हैं जो परमेश्वर उनसे चाहता है। याकूब इस प्रकार के कार्य को "सिद्ध व्यवस्था" में "ध्यान से देखने" के रूप में वर्णित करता है। सिद्ध व्यवस्था पूर्णतः उत्तम है। इस व्यवस्था का अर्थ वे सभी आज्ञाएँ और निर्देश हैं जो परमेश्वर ने अपने लोगों को जीने के लिए दिए हैं, जिनमें यीशु की शिक्षाएँ भी शामिल हैं। जब हम बार-बार पाप करते रहते हैं, तो ऐसा लगता है जैसे हम स्वयं को ऐसी जेल में बंद कर लेते हैं, जिससे हम बाहर नहीं निकल सकते। लेकिन जब हम परमेश्वर के वचन का पालन करते हैं, तो परमेश्वर हमारे लिए मार्ग खोलता है और हमें स्वतंत्र करता है, ताकि हम उस तरह जीवन जी सकें जैसा परमेश्वर चाहता है। परमेश्वर उस व्यक्ति को आशीष देता है जो परमेश्वर के वचन पर ध्यान देता है और फिर उस पर चलता है।</w:t>
      </w:r>
    </w:p>
    <w:p>
      <w:pPr/>
      <w:r>
        <w:rPr>
          <w:lang w:val="hi_IN" w:bidi="hi_IN"/>
        </w:rPr>
      </w:r>
      <w:r>
        <w:rPr>
          <w:lang w:val="hi_IN" w:bidi="hi_IN"/>
        </w:rPr>
        <w:t>यहाँ रुकें और समूह के रूप में इस प्रश्न पर चर्चा करें: उस समय के बारे में बात करें जब आपने दो समूहों को निर्देश दिए थे। एक समूह ने निर्देश सुने और फिर वह काम किया जो आपने उन्हें दिया था। दूसरे समूह ने निर्देश सुने, लेकिन वह काम नहीं किया जो आपने उन्हें दिया था। जब आप इन दो समूहों के लोगों के बारे में बात करें, तो आपके द्वारा इस्तेमाल किए जाने वाले शब्दों, वाक्यांशों और हाव-भाव पर ध्यान दें। यह बात आपको याकूब की उस शिक्षा का अनुवाद करने में कैसे मदद करेगी, जिसमें वह परमेश्वर के वचन को सुनने और फिर वही करने की बात कहते हैं जो परमेश्वर चाहता है? इस ऑडियो को यहाँ रोकें।</w:t>
      </w:r>
    </w:p>
    <w:p>
      <w:pPr/>
      <w:r>
        <w:rPr>
          <w:lang w:val="hi_IN" w:bidi="hi_IN"/>
        </w:rPr>
      </w:r>
      <w:r>
        <w:rPr>
          <w:lang w:val="hi_IN" w:bidi="hi_IN"/>
        </w:rPr>
        <w:t>तीसरे भाग में, याकूब विश्वासियों से कहता है कि यदि कोई व्यक्ति अपनी वाणी पर नियंत्रण नहीं रख सकता, लेकिन सोचता है कि वह अच्छा जीवन जी रहा है, तो वह गलत है। उस व्यक्ति का जीवन व्यर्थ है, क्योंकि वह उस तरह नहीं जी रहा है जैसा परमेश्वर चाहता है कि वह जिए। याकूब किसी व्यक्ति की जीभ की तस्वीर का उपयोग यह दिखाने के लिए करता है कि उसका क्या मतलब है। जीभ उन शब्दों का प्रतिनिधित्व करती है जो लोग बोलते हैं। जो व्यक्ति अपनी बातों पर नियंत्रण नहीं रख सकता, वह शब्दों का इस्तेमाल करने में बुद्धिमान नहीं है। वह व्यक्ति झूठ बोलने, लोगों को दुखी करने या परेशानी पैदा करने के लिए शब्दों का उपयोग कर सकता है। याकूब कह रहा है कि जो व्यक्ति अपनी बातों पर नियंत्रण रख सकता है, वह उस व्यक्ति के समान है जो लगाम खींचकर अपने घोड़े को नियंत्रित करता है।</w:t>
      </w:r>
    </w:p>
    <w:p>
      <w:pPr/>
      <w:r>
        <w:rPr>
          <w:lang w:val="hi_IN" w:bidi="hi_IN"/>
        </w:rPr>
      </w:r>
      <w:r>
        <w:rPr>
          <w:lang w:val="hi_IN" w:bidi="hi_IN"/>
        </w:rPr>
        <w:t>यहाँ रुकें और समूह के रूप में चर्चा करें: किसी ऐसे व्यक्ति के बारे में कहानी सुनाएँ जो अपनी बोली पर नियंत्रण नहीं रखता, जो मुसीबत पैदा करता है और नासमझी की बातें कहता है। जब आप इस व्यक्ति के बारे में बात करें, तो आपके द्वारा इस्तेमाल किए जाने वाले हाव-भाव, शब्दों और वाक्यांशों पर ध्यान दें। इस बारे में बात करें कि आप याकूब के पत्र के इस भाग का अनुवाद कैसे करेंगे। इस ऑडियो को यहाँ रोकें।</w:t>
      </w:r>
    </w:p>
    <w:p>
      <w:pPr/>
      <w:r>
        <w:rPr>
          <w:lang w:val="hi_IN" w:bidi="hi_IN"/>
        </w:rPr>
      </w:r>
      <w:r>
        <w:rPr>
          <w:lang w:val="hi_IN" w:bidi="hi_IN"/>
        </w:rPr>
        <w:t>याकूब आगे कहता है कि धर्म, अर्थात् जिस तरह हम जीवन जीते और परमेश्वर की आराधना करते हैं, वह शुद्ध और निर्मल होना चाहिए। यदि कोई व्यक्ति शुद्ध जीवन जीता है, तो इसका अर्थ है कि वह पूरी तरह से वह सब कुछ करने के लिए समर्पित है जो परमेश्वर उससे करने के लिए कहता है। इसी तरह, यदि कोई व्यक्ति निर्मल जीवन जीता है, तो वह ईमानदारी से जीता है जो परमेश्वर को प्रसन्न करता है। याकूब दो बातों को सूचीबद्ध करता है जो परमेश्वर को प्रसन्न करती हैं। सबसे पहले, याकूब कहता है कि जब विश्वासी समुदाय में उन लोगों की देखभाल करते हैं जिनकी देखभाल करने वाला कोई नहीं है, जैसे विधवाओं और अनाथों की, तो यह परमेश्वर को प्रसन्न करता है। दूसरी बात, याकूब कहता है कि जब विश्वासी ऐसे तरीके से जीवन जीते हैं जो संसार के उन लोगों से अलग होता है जो बुरे काम करते हैं, तो यह परमेश्वर को प्रसन्न करता है। याकूब ऐसे शब्दों का इस्तेमाल करता है जो विश्वासियों के अच्छे जीवन की तुलना इस बात से करते हैं कि कोई व्यक्ति अपने कपड़ों या शरीर को साफ रखता है, या यह सुनिश्चित करता है कि उसके कपड़ों या शरीर पर गंदे दाग न हों।</w:t>
      </w:r>
    </w:p>
    <w:p>
      <w:pPr/>
      <w:r>
        <w:rPr>
          <w:lang w:val="hi_IN" w:bidi="hi_IN"/>
        </w:rPr>
      </w:r>
      <w:r>
        <w:rPr>
          <w:lang w:val="hi_IN" w:bidi="hi_IN"/>
        </w:rPr>
        <w:t>यहाँ रुकें और समूह के रूप में चर्चा करें कि आप विश्वासियों के परमेश्वर के लिए जीने और उसकी आराधना करने के तरीके को शुद्ध और पवित्र कैसे बताएँगे। साथ ही, इस बात पर चर्चा करें कि आप संसार के लोगों से अलग व्यवहार करने के बारे में कैसे बात करेंगे। क्या आप ऐसे शब्दों का उपयोग करेंगे जो विश्वासियों के आचरण की तुलना पवित्रता बनाए रखने से करते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इस्तेमाल करना चाहिए। आप याकूब, परमेश्वर और विश्वासियों के विभिन्न समूहों को दिखाने के लिए लोगों या वस्तुओं का उपयोग कर सकते हैं। आप विश्वासियों के अलग-अलग समूहों को उस स्थान के विभिन्न हिस्सों में खड़ा कर सकते हैं जहाँ आप हैं, ताकि यह दिखाया जा सके कि विश्वासी कई अलग-अलग स्थानों पर रहते थे। इस भाग में कई विरोधाभासी विचार हैं। उदाहरण के लिए: सुनने के लिए तैयार रहना या जल्दी क्रोधित हो जाना; केवल परमेश्वर का वचन सुनना या परमेश्वर का वचन सुनकर उसके अनुसार करना; दर्पण में अपना गंदा मुँह देखकर उसे साफ करना या दर्पण में अपना गंदा मुँह देखकर वहाँ से चले जाना। कहानी को दोबारा सुनाते समय, आप चाहें तो कुछ लोगों से “अच्छा काम” और कुछ लोगों से “बुरा काम” करवा सकते हैं।</w:t>
      </w:r>
      <w:r>
        <w:rPr>
          <w:lang w:val="hi_IN" w:bidi="hi_IN"/>
        </w:rPr>
      </w:r>
    </w:p>
    <w:p>
      <w:pPr>
        <w:pStyle w:val="Heading3"/>
      </w:pPr>
      <w:r>
        <w:rPr>
          <w:lang w:val="hi_IN" w:bidi="hi_IN"/>
        </w:rPr>
        <w:t>पाठ को नाटकीय रूप देना</w:t>
      </w:r>
    </w:p>
    <w:p>
      <w:pPr/>
      <w:r>
        <w:rPr>
          <w:lang w:val="hi_IN" w:bidi="hi_IN"/>
        </w:rPr>
      </w:r>
      <w:r>
        <w:rPr>
          <w:lang w:val="hi_IN" w:bidi="hi_IN"/>
        </w:rPr>
        <w:t>याकूब 1:19–27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में तीन हिस्से हैं। </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विश्वासी</w:t>
      </w:r>
    </w:p>
    <w:p>
      <w:pPr>
        <w:pStyle w:val="ListBullet"/>
        <w:spacing w:line="240" w:lineRule="auto"/>
        <w:ind w:left="720"/>
      </w:pPr>
      <w:r>
        <w:rPr>
          <w:lang w:val="hi_IN" w:bidi="hi_IN"/>
        </w:rPr>
      </w:r>
      <w:r>
        <w:rPr>
          <w:lang w:val="hi_IN" w:bidi="hi_IN"/>
        </w:rPr>
        <w:t>वे विश्वासी जो परमेश्वर के वचन को सुनते हैं, लेकिन परमेश्वर के वचन का पालन नहीं करते हैं</w:t>
      </w:r>
    </w:p>
    <w:p>
      <w:pPr>
        <w:pStyle w:val="ListBullet"/>
        <w:spacing w:line="240" w:lineRule="auto"/>
        <w:ind w:left="720"/>
      </w:pPr>
      <w:r>
        <w:rPr>
          <w:lang w:val="hi_IN" w:bidi="hi_IN"/>
        </w:rPr>
      </w:r>
      <w:r>
        <w:rPr>
          <w:lang w:val="hi_IN" w:bidi="hi_IN"/>
        </w:rPr>
        <w:t>वे विश्वासी जो परमेश्वर के वचन को सुनते हैं और उसका पालन करते हैं</w:t>
      </w:r>
    </w:p>
    <w:p>
      <w:pPr>
        <w:pStyle w:val="ListBullet"/>
        <w:spacing w:line="240" w:lineRule="auto"/>
        <w:ind w:left="720"/>
      </w:pPr>
      <w:r>
        <w:rPr>
          <w:lang w:val="hi_IN" w:bidi="hi_IN"/>
        </w:rPr>
      </w:r>
      <w:r>
        <w:rPr>
          <w:lang w:val="hi_IN" w:bidi="hi_IN"/>
        </w:rPr>
        <w:t>अनाथ</w:t>
      </w:r>
    </w:p>
    <w:p>
      <w:pPr>
        <w:pStyle w:val="ListBullet"/>
        <w:spacing w:line="240" w:lineRule="auto"/>
        <w:ind w:left="720"/>
      </w:pPr>
      <w:r>
        <w:rPr>
          <w:lang w:val="hi_IN" w:bidi="hi_IN"/>
        </w:rPr>
      </w:r>
      <w:r>
        <w:rPr>
          <w:lang w:val="hi_IN" w:bidi="hi_IN"/>
        </w:rPr>
        <w:t>विधवाएँ</w:t>
      </w:r>
    </w:p>
    <w:p>
      <w:pPr>
        <w:pStyle w:val="ListBullet"/>
        <w:spacing w:line="240" w:lineRule="auto"/>
        <w:ind w:left="720"/>
      </w:pPr>
      <w:r>
        <w:rPr>
          <w:lang w:val="hi_IN" w:bidi="hi_IN"/>
        </w:rPr>
      </w:r>
      <w:r>
        <w:rPr>
          <w:lang w:val="hi_IN" w:bidi="hi_IN"/>
        </w:rPr>
        <w:t>और परमेश्वर</w:t>
      </w:r>
    </w:p>
    <w:p>
      <w:pPr/>
      <w:r>
        <w:rPr>
          <w:lang w:val="hi_IN" w:bidi="hi_IN"/>
        </w:rPr>
      </w:r>
      <w:r>
        <w:rPr>
          <w:lang w:val="hi_IN" w:bidi="hi_IN"/>
        </w:rPr>
        <w:t>एक समूह के रूप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की भूमिका निभा रहे व्यक्ति को यह बताना चाहिए कि यदि वह उस पात्र के स्थान पर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प्रतिक्रियाएँ निम्नलिखित हैं।</w:t>
      </w:r>
    </w:p>
    <w:p>
      <w:pPr/>
      <w:r>
        <w:rPr>
          <w:lang w:val="hi_IN" w:bidi="hi_IN"/>
        </w:rPr>
      </w:r>
      <w:r>
        <w:rPr>
          <w:lang w:val="hi_IN" w:bidi="hi_IN"/>
        </w:rPr>
        <w:t>पहले भाग में, याकूब विश्वासियों को प्रिय भाइयों और बहनों कहकर संबोधित करता है। याकूब विश्वासियों से कहता है कि वे हमेशा दूसरे लोगों की बातें सुनने के लिए तैयार रहें। याकूब विश्वासियों से कहता है कि जवाब देने से पहले वे दूसरे लोगों की कही हुई बातों के बारे में सोचने के लिए समय लें। याकूब विश्वासियों से यह भी कहता है कि वे जल्दी या आसानी से क्रोधित न हों। याकूब विश्वासियों से कहता है कि उन्हें इस गलत तरीके से क्रोधित नहीं होना चाहिए, क्योंकि इससे उन्हें उस तरह का सही जीवन जीने में मदद नहीं मिलती, जैसा परमेश्वर चाहता है कि वे जिएँ।</w:t>
      </w:r>
    </w:p>
    <w:p>
      <w:pPr/>
      <w:r>
        <w:rPr>
          <w:lang w:val="hi_IN" w:bidi="hi_IN"/>
        </w:rPr>
      </w:r>
      <w:r>
        <w:rPr>
          <w:lang w:val="hi_IN" w:bidi="hi_IN"/>
        </w:rPr>
        <w:t>अभिनय को रोकें। याकूब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विश्वासियों से जो कह रहा हूँ, वह वास्तव में महत्वपूर्ण है। मैं स्वयं विश्वासियों को बताना चाहता हूँ, लेकिन मैं उन सभी के साथ नहीं रह सकता। मुझे भरोसा करना होगा कि जो व्यक्ति यह पत्र विश्वासियों को पढ़कर सुनाता है, वह समझता है कि विश्वासियों के लिए यह बात सुनना महत्वपूर्ण है; या</w:t>
      </w:r>
    </w:p>
    <w:p>
      <w:pPr>
        <w:pStyle w:val="ListBullet"/>
        <w:spacing w:line="240" w:lineRule="auto"/>
        <w:ind w:left="720"/>
      </w:pPr>
      <w:r>
        <w:rPr>
          <w:lang w:val="hi_IN" w:bidi="hi_IN"/>
        </w:rPr>
      </w:r>
      <w:r>
        <w:rPr>
          <w:lang w:val="hi_IN" w:bidi="hi_IN"/>
        </w:rPr>
        <w:t xml:space="preserve">मुझे आशा है कि मैं यह सही तरीके से कह रहा हूँ। मैं नहीं चाहता कि विश्वासी यह सोचें कि मैं उनसे क्रोधित हूँ। </w:t>
      </w:r>
    </w:p>
    <w:p>
      <w:pPr/>
      <w:r>
        <w:rPr>
          <w:lang w:val="hi_IN" w:bidi="hi_IN"/>
        </w:rPr>
      </w:r>
      <w:r>
        <w:rPr>
          <w:lang w:val="hi_IN" w:bidi="hi_IN"/>
        </w:rPr>
        <w:t>नाटक को जारी रखें।</w:t>
      </w:r>
    </w:p>
    <w:p>
      <w:pPr/>
      <w:r>
        <w:rPr>
          <w:lang w:val="hi_IN" w:bidi="hi_IN"/>
        </w:rPr>
      </w:r>
      <w:r>
        <w:rPr>
          <w:lang w:val="hi_IN" w:bidi="hi_IN"/>
        </w:rPr>
        <w:t>याकूब कहता है कि यदि विश्वासी सही प्रकार का जीवन जीना चाहते हैं, तो उन्हें अपने जीवन से सारी बुराई को दूर कर देना चाहिए। फिर विश्वासी परमेश्वर के उस वचन को स्वीकार और उसका पालन कर सकते हैं जिसे परमेश्वर ने उनके मन में बोया है, जैसे कोई व्यक्ति बीज बोता है। परमेश्वर का वचन शक्तिशाली है। जब विश्वासी परमेश्वर के वचन का पालन करते हैं, तो यह विश्वासियों के प्राणों की रक्षा करता है।</w:t>
      </w:r>
    </w:p>
    <w:p>
      <w:pPr/>
      <w:r>
        <w:rPr>
          <w:lang w:val="hi_IN" w:bidi="hi_IN"/>
        </w:rPr>
      </w:r>
      <w:r>
        <w:rPr>
          <w:lang w:val="hi_IN" w:bidi="hi_IN"/>
        </w:rPr>
        <w:t>अभिनय को रोकें। विश्वासियों की भूमिका निभाने वाले व्यक्ति से पूछो, “तुम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समझता हूँ कि याकूब हमें बुरे काम करना बंद करने के लिए कह रहा है, लेकिन कभी-कभी अपने आसपास के लोगों से अलग होना बहुत कठिन होता है; या</w:t>
      </w:r>
    </w:p>
    <w:p>
      <w:pPr>
        <w:pStyle w:val="ListBullet"/>
        <w:spacing w:line="240" w:lineRule="auto"/>
        <w:ind w:left="720"/>
      </w:pPr>
      <w:r>
        <w:rPr>
          <w:lang w:val="hi_IN" w:bidi="hi_IN"/>
        </w:rPr>
      </w:r>
      <w:r>
        <w:rPr>
          <w:lang w:val="hi_IN" w:bidi="hi_IN"/>
        </w:rPr>
        <w:t>जब याकूब इस बारे में लिखता है, तो मैं समझ सकता हूँ कि मैं जो करता रहा हूँ, वह गलत है, लेकिन मैं अलग बनना चाहता हूँ।</w:t>
      </w:r>
    </w:p>
    <w:p>
      <w:pPr/>
      <w:r>
        <w:rPr>
          <w:lang w:val="hi_IN" w:bidi="hi_IN"/>
        </w:rPr>
      </w:r>
      <w:r>
        <w:rPr>
          <w:lang w:val="hi_IN" w:bidi="hi_IN"/>
        </w:rPr>
        <w:t>नाटक को जारी रखें।</w:t>
      </w:r>
    </w:p>
    <w:p>
      <w:pPr/>
      <w:r>
        <w:rPr>
          <w:lang w:val="hi_IN" w:bidi="hi_IN"/>
        </w:rPr>
      </w:r>
      <w:r>
        <w:rPr>
          <w:lang w:val="hi_IN" w:bidi="hi_IN"/>
        </w:rPr>
        <w:t>दूसरे भाग में, याकूब विश्वासियों के दो समूहों का वर्णन करता है। सबसे पहले, याकूब उन विश्वासियों के बारे में बात करता है जो गलतफहमी में हैं क्योंकि उन्हें लगता है कि वे परमेश्वर का वचन सुन सकते हैं और उसका पालन न करें। विश्वासियों का दूसरा समूह उन लोगों का है जो परमेश्वर के वचन में ध्यान से मन लगाते हैं और फिर वही करते हैं जो परमेश्वर उनसे चाहता है। याकूब कहता है कि परमेश्वर उस व्यक्ति को आशीष देता है जो ध्यानपूर्वक परमेश्वर के वचन को सुनता है और फिर उसके अनुसार करता है।</w:t>
      </w:r>
    </w:p>
    <w:p>
      <w:pPr/>
      <w:r>
        <w:rPr>
          <w:lang w:val="hi_IN" w:bidi="hi_IN"/>
        </w:rPr>
      </w:r>
      <w:r>
        <w:rPr>
          <w:lang w:val="hi_IN" w:bidi="hi_IN"/>
        </w:rPr>
        <w:t>अभिनय को रोकें। जो व्यक्ति उन विश्वासियों की भूमिका निभा रहा है जो सुनते तो हैं, लेकिन वे वह नहीं करते जो परमेश्वर उनसे चाहता है, उससे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बहुत बुरा लग रहा है। मुझे लगता है कि याकूब मेरे बारे में बात कर रहा है। किसी ने याकूब से कहा होगा कि मैं परमेश्वर के वचन का पालन नहीं कर रहा हूँ; या</w:t>
      </w:r>
    </w:p>
    <w:p>
      <w:pPr>
        <w:pStyle w:val="ListBullet"/>
        <w:spacing w:line="240" w:lineRule="auto"/>
        <w:ind w:left="720"/>
      </w:pPr>
      <w:r>
        <w:rPr>
          <w:lang w:val="hi_IN" w:bidi="hi_IN"/>
        </w:rPr>
      </w:r>
      <w:r>
        <w:rPr>
          <w:lang w:val="hi_IN" w:bidi="hi_IN"/>
        </w:rPr>
        <w:t>काश याकूब हमसे ये बातें न कहता। याकूब यह नहीं समझता कि मेरी स्थिति में विश्वासी होना कैसा है।</w:t>
      </w:r>
    </w:p>
    <w:p>
      <w:pPr/>
      <w:r>
        <w:rPr>
          <w:lang w:val="hi_IN" w:bidi="hi_IN"/>
        </w:rPr>
      </w:r>
      <w:r>
        <w:rPr>
          <w:lang w:val="hi_IN" w:bidi="hi_IN"/>
        </w:rPr>
        <w:t>नाटक को जारी रखें।</w:t>
      </w:r>
    </w:p>
    <w:p>
      <w:pPr/>
      <w:r>
        <w:rPr>
          <w:lang w:val="hi_IN" w:bidi="hi_IN"/>
        </w:rPr>
      </w:r>
      <w:r>
        <w:rPr>
          <w:lang w:val="hi_IN" w:bidi="hi_IN"/>
        </w:rPr>
        <w:t>तीसरे भाग में, याकूब विश्वासियों से कहता है कि यदि कोई व्यक्ति अपनी बातों पर नियंत्रण नहीं रख सकता, लेकिन फिर भी सोचता है कि वह अच्छा जीवन जी रहा है, तो वह गलतफहमी में है। जो व्यक्ति अपनी बातों पर नियंत्रण नहीं रख सकता, वह शब्दों का इस्तेमाल करने में बुद्धिमान नहीं है। वह व्यक्ति झूठ बोलने, लोगों को दुखी करने या परेशानी पैदा करने के लिए शब्दों का उपयोग करता है। याकूब कह रहा है कि जो व्यक्ति अपनी बातों पर नियंत्रण रख सकता है, वह उस व्यक्ति के समान है जो लगाम के द्वारा अपने घोड़े को नियंत्रित करता है।</w:t>
      </w:r>
    </w:p>
    <w:p>
      <w:pPr/>
      <w:r>
        <w:rPr>
          <w:lang w:val="hi_IN" w:bidi="hi_IN"/>
        </w:rPr>
      </w:r>
      <w:r>
        <w:rPr>
          <w:lang w:val="hi_IN" w:bidi="hi_IN"/>
        </w:rPr>
        <w:t>अभिनय को रोकें। विश्वासियों की भूमिका निभाने वाले व्यक्ति से पूछो, “तुम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दुखी हूँ। मुझे लगता है कि मैं एक अच्छा जीवन जीता आया हूँ, और मुझे लगा था कि परमेश्वर मुझसे प्रसन्न था, लेकिन अब मैं समझता हूँ कि मैं जो कुछ भी कहता हूँ, उसके प्रति मैं सावधान नहीं रहा हूँ। मुझे यह एहसास नहीं था कि मैं जो कहता हूँ वह परमेश्वर के लिए बहुत महत्वपूर्ण है; या</w:t>
      </w:r>
    </w:p>
    <w:p>
      <w:pPr>
        <w:pStyle w:val="ListBullet"/>
        <w:spacing w:line="240" w:lineRule="auto"/>
        <w:ind w:left="720"/>
      </w:pPr>
      <w:r>
        <w:rPr>
          <w:lang w:val="hi_IN" w:bidi="hi_IN"/>
        </w:rPr>
      </w:r>
      <w:r>
        <w:rPr>
          <w:lang w:val="hi_IN" w:bidi="hi_IN"/>
        </w:rPr>
        <w:t>अब मैं देखता हूँ कि मेरे जीवन के कई क्षेत्र हैं जहाँ परमेश्वर मुझसे प्रसन्न नहीं हैं। मुझे परमेश्वर की इच्छा जानने और उसे पूरा करने में और अधिक समय बिताने की आवश्यकता है।</w:t>
      </w:r>
    </w:p>
    <w:p>
      <w:pPr/>
      <w:r>
        <w:rPr>
          <w:lang w:val="hi_IN" w:bidi="hi_IN"/>
        </w:rPr>
      </w:r>
      <w:r>
        <w:rPr>
          <w:lang w:val="hi_IN" w:bidi="hi_IN"/>
        </w:rPr>
        <w:t>नाटक को जारी रखें।</w:t>
      </w:r>
    </w:p>
    <w:p>
      <w:pPr/>
      <w:r>
        <w:rPr>
          <w:lang w:val="hi_IN" w:bidi="hi_IN"/>
        </w:rPr>
      </w:r>
      <w:r>
        <w:rPr>
          <w:lang w:val="hi_IN" w:bidi="hi_IN"/>
        </w:rPr>
        <w:t>याकूब आगे कहता है कि परमेश्वर को प्रसन्न करने वाला जीवन शुद्ध, निर्मल और सच्चा होता है। याकूब दो बातों को सूचीबद्ध करता है जो परमेश्वर को प्रसन्न करती हैं। सबसे पहले, समुदाय में उन लोगों की देखभाल करना जिनकी देखभाल करने वाला कोई नहीं है, और दूसरी बात, इस संसार के बुरे लोगों की तरह व्यवहार न करना।</w:t>
      </w:r>
    </w:p>
    <w:p>
      <w:pPr/>
      <w:r>
        <w:rPr>
          <w:lang w:val="hi_IN" w:bidi="hi_IN"/>
        </w:rPr>
      </w:r>
      <w:r>
        <w:rPr>
          <w:lang w:val="hi_IN" w:bidi="hi_IN"/>
        </w:rPr>
        <w:t>अभिनय को रोकें। विश्वासियों की भूमिका निभाने वाले व्यक्ति से पूछो, “तुम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अपने समुदाय में ऐसे लोगों के बारे में सोच सकता हूँ जिनकी देखभाल समुदाय नहीं कर रहा है। मैं जानता हूँ कि मुझे उन लोगों की मदद करने के लिए कुछ करना होगा; या</w:t>
      </w:r>
    </w:p>
    <w:p>
      <w:pPr>
        <w:pStyle w:val="ListBullet"/>
        <w:spacing w:line="240" w:lineRule="auto"/>
        <w:ind w:left="720"/>
      </w:pPr>
      <w:r>
        <w:rPr>
          <w:lang w:val="hi_IN" w:bidi="hi_IN"/>
        </w:rPr>
      </w:r>
      <w:r>
        <w:rPr>
          <w:lang w:val="hi_IN" w:bidi="hi_IN"/>
        </w:rPr>
        <w:t>मुझे खुशी है कि परमेश्वर ने याकूब से कहा है कि वह हमें याद दिलाए कि इस संसार के दुष्ट लोगों की तरह व्यवहार न करें। मुझे इसे फिर से सुनने की आवश्यकता थी।</w:t>
      </w:r>
      <w:r>
        <w:rPr>
          <w:lang w:val="hi_IN" w:bidi="hi_IN"/>
        </w:rPr>
      </w:r>
    </w:p>
    <w:p>
      <w:pPr>
        <w:pStyle w:val="Heading3"/>
      </w:pPr>
      <w:r>
        <w:rPr>
          <w:lang w:val="hi_IN" w:bidi="hi_IN"/>
        </w:rPr>
        <w:t>आवश्यक जानकारी</w:t>
      </w:r>
    </w:p>
    <w:p>
      <w:pPr/>
      <w:r>
        <w:rPr>
          <w:lang w:val="hi_IN" w:bidi="hi_IN"/>
        </w:rPr>
      </w:r>
      <w:r>
        <w:rPr>
          <w:lang w:val="hi_IN" w:bidi="hi_IN"/>
        </w:rPr>
        <w:t>याकूब 1:19–27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याकूब विश्वासियों को </w:t>
      </w:r>
      <w:r>
        <w:rPr>
          <w:b/>
          <w:lang w:val="hi_IN" w:bidi="hi_IN"/>
        </w:rPr>
        <w:t>प्रिय भाइयों और बहनों</w:t>
      </w:r>
      <w:r>
        <w:rPr>
          <w:lang w:val="hi_IN" w:bidi="hi_IN"/>
        </w:rPr>
        <w:t xml:space="preserve"> के रूप में संबोधित करता है। उसी वाक्यांश का उपयोग करें जिसका उपयोग आपने पिछले भाग में प्रिय भाइयों और बहनों के लिए किया था।</w:t>
      </w:r>
    </w:p>
    <w:p>
      <w:pPr/>
      <w:r>
        <w:rPr>
          <w:lang w:val="hi_IN" w:bidi="hi_IN"/>
        </w:rPr>
      </w:r>
      <w:r>
        <w:rPr>
          <w:lang w:val="hi_IN" w:bidi="hi_IN"/>
        </w:rPr>
        <w:t>याकूब विश्वासियों से कहता है कि जब वे मानवीय या गलत तरीके से क्रोधित होते हैं, तो वे ऐसा जीवन नहीं जी सकते जो परमेश्वर को प्रसन्न करे। जब लोग गलत या मानवीय तरीके से क्रोधित होते हैं, तो यह एक तीव्र भावना होती है और अक्सर ऐसी परिस्थिति की प्रतिक्रिया होती है जिसमें व्यक्ति को खतरा महसूस होता है या उसे चोट पहुँची होती है। इसी कारण, जब कोई व्यक्ति क्रोधित होता है, तो वह चीज़ों को नुकसान पहुँचा सकता है और लोगों को चोट पहुँचा सकता है। जब कोई व्यक्ति इस तरह क्रोधित होता है, तो वह स्वार्थी होता है और कुछ अच्छा नहीं होता है। जब कोई व्यक्ति स्वार्थपूर्ण तरीके से क्रोधित होता है, तो यह परमेश्वर के क्रोधित होने से अलग है, क्योंकि जब परमेश्वर क्रोधित होता है, तो वह पाप और बुराई को दूर करता है, और परमेश्वर का क्रोध अच्छी चीज़ें उत्पन्न करता है।</w:t>
      </w:r>
    </w:p>
    <w:p>
      <w:pPr/>
      <w:r>
        <w:rPr>
          <w:lang w:val="hi_IN" w:bidi="hi_IN"/>
        </w:rPr>
      </w:r>
      <w:r>
        <w:rPr>
          <w:lang w:val="hi_IN" w:bidi="hi_IN"/>
        </w:rPr>
        <w:t xml:space="preserve">यहाँ रुकें और समूह के रूप में चर्चा करें कि आप इस भाग में </w:t>
      </w:r>
      <w:r>
        <w:rPr>
          <w:b/>
          <w:lang w:val="hi_IN" w:bidi="hi_IN"/>
        </w:rPr>
        <w:t>मानवीय क्रोध</w:t>
      </w:r>
      <w:r>
        <w:rPr>
          <w:lang w:val="hi_IN" w:bidi="hi_IN"/>
        </w:rPr>
        <w:t xml:space="preserve"> के लिए किस शब्द या वाक्यांश का उपयोग करेंगे। इस ऑडियो को यहाँ रोकें।</w:t>
      </w:r>
    </w:p>
    <w:p>
      <w:pPr/>
      <w:r>
        <w:rPr>
          <w:lang w:val="hi_IN" w:bidi="hi_IN"/>
        </w:rPr>
      </w:r>
      <w:r>
        <w:rPr>
          <w:lang w:val="hi_IN" w:bidi="hi_IN"/>
        </w:rPr>
        <w:t>याकूब विश्वासियों से कहता है कि जब लोग क्रोधित होते हैं, तो उससे वह धार्मिकता उत्पन्न नहीं होती जो परमेश्वर अपने लोगों से चाहता है। यहाँ याकूब का मतलब उस सही व्यवहार या कार्यों से है, जो परमेश्वर अपने लोगों से चाहता है। इन सही कार्यों के कारण परमेश्वर के साथ हमारा अच्छा संबंध बना रहता है।</w:t>
      </w:r>
    </w:p>
    <w:p>
      <w:pPr/>
      <w:r>
        <w:rPr>
          <w:lang w:val="hi_IN" w:bidi="hi_IN"/>
        </w:rPr>
      </w:r>
      <w:r>
        <w:rPr>
          <w:lang w:val="hi_IN" w:bidi="hi_IN"/>
        </w:rPr>
        <w:t xml:space="preserve">यहाँ रुकें और समूह में चर्चा करें कि आप </w:t>
      </w:r>
      <w:r>
        <w:rPr>
          <w:b/>
          <w:lang w:val="hi_IN" w:bidi="hi_IN"/>
        </w:rPr>
        <w:t>धार्मिकता</w:t>
      </w:r>
      <w:r>
        <w:rPr>
          <w:lang w:val="hi_IN" w:bidi="hi_IN"/>
        </w:rPr>
        <w:t xml:space="preserve"> के लिए किस शब्द या वाक्यांश का उपयोग करेंगे। अधिक जानकारी के लिए मुख्य शब्दावली में धार्मिकता शब्द को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विश्वासियों को गंदगी और दुष्टता का त्याग कर देना चाहिए। याकूब गंदगी का उपयोग उन बुरे और दुष्ट कामों का प्रतिनिधित्व करने के लिए करता है जो लोग करते हैं। दुष्टता का अर्थ बुराई के समान है। बुराई, अच्छाई के विपरीत होती है।</w:t>
      </w:r>
    </w:p>
    <w:p>
      <w:pPr/>
      <w:r>
        <w:rPr>
          <w:lang w:val="hi_IN" w:bidi="hi_IN"/>
        </w:rPr>
      </w:r>
      <w:r>
        <w:rPr>
          <w:lang w:val="hi_IN" w:bidi="hi_IN"/>
        </w:rPr>
        <w:t xml:space="preserve">यहाँ रुकें और समूह के रूप में चर्चा करें कि आप </w:t>
      </w:r>
      <w:r>
        <w:rPr>
          <w:b/>
          <w:lang w:val="hi_IN" w:bidi="hi_IN"/>
        </w:rPr>
        <w:t>दुष्टता</w:t>
      </w:r>
      <w:r>
        <w:rPr>
          <w:lang w:val="hi_IN" w:bidi="hi_IN"/>
        </w:rPr>
        <w:t xml:space="preserve"> के लिए किस शब्द या वाक्यांश का उपयोग करेंगे। अधिक जानकारी के लिए मुख्य शब्दावली में दुष्टता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याकूब विश्वासियों से कहता है कि उन्हें </w:t>
      </w:r>
      <w:r>
        <w:rPr>
          <w:b/>
          <w:lang w:val="hi_IN" w:bidi="hi_IN"/>
        </w:rPr>
        <w:t>वचन</w:t>
      </w:r>
      <w:r>
        <w:rPr>
          <w:lang w:val="hi_IN" w:bidi="hi_IN"/>
        </w:rPr>
        <w:t xml:space="preserve"> को सुनना ही नहीं, बल्कि जो वह कहता है, उसके अनुसार करना भी चाहिए। यहाँ परमेश्वर का "वचन" वह है जो परमेश्वर पवित्रशास्त्र के माध्यम से, यीशु के द्वारा और कलीसिया के शिक्षकों के द्वारा विश्वासियों से कहता है। उसी शब्द का उपयोग करें जिसका उपयोग आपने पिछले भागों में वचन के लिए किया है, और अधिक जानकारी के लिए मुख्य शब्दावली देखें।</w:t>
      </w:r>
    </w:p>
    <w:p>
      <w:pPr/>
      <w:r>
        <w:rPr>
          <w:lang w:val="hi_IN" w:bidi="hi_IN"/>
        </w:rPr>
      </w:r>
      <w:r>
        <w:rPr>
          <w:lang w:val="hi_IN" w:bidi="hi_IN"/>
        </w:rPr>
        <w:t>परमेश्वर का वचन विश्वासियों के प्राणों को बचाता है। जब लोग प्राण शब्द का इस्तेमाल करते हैं, तो कभी-कभी उनका मतलब व्यक्ति के उस अदृश्य हिस्से से होता है जहाँ वह सोचता, महसूस करता और अपनी इच्छाएँ रखता है। यहाँ, याकूब पूरे व्यक्ति को दर्शाने के लिए प्राण शब्द का उपयोग करता है।</w:t>
      </w:r>
    </w:p>
    <w:p>
      <w:pPr/>
      <w:r>
        <w:rPr>
          <w:lang w:val="hi_IN" w:bidi="hi_IN"/>
        </w:rPr>
      </w:r>
      <w:r>
        <w:rPr>
          <w:lang w:val="hi_IN" w:bidi="hi_IN"/>
        </w:rPr>
        <w:t xml:space="preserve">यहाँ रुकें और समूह में चर्चा करें कि आप </w:t>
      </w:r>
      <w:r>
        <w:rPr>
          <w:b/>
          <w:lang w:val="hi_IN" w:bidi="hi_IN"/>
        </w:rPr>
        <w:t>प्राण</w:t>
      </w:r>
      <w:r>
        <w:rPr>
          <w:lang w:val="hi_IN" w:bidi="hi_IN"/>
        </w:rPr>
        <w:t xml:space="preserve"> के लिए किस शब्द या वाक्यांश का उपयोग करेंगे। अधिक जानकारी के लिए मुख्य शब्दावली में मन शब्द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याकूब कहता है कि परमेश्वर के वचन को सुनना दर्पण में देखने के समान है। एक दर्पण चमकाए हुए धातु का एक गोल टुकड़ा होता था, जिसका उपयोग लोग अपना प्रतिबिंब देखने के लिए करते थे।</w:t>
      </w:r>
    </w:p>
    <w:p>
      <w:pPr/>
      <w:r>
        <w:rPr>
          <w:lang w:val="hi_IN" w:bidi="hi_IN"/>
        </w:rPr>
      </w:r>
      <w:r>
        <w:rPr>
          <w:lang w:val="hi_IN" w:bidi="hi_IN"/>
        </w:rPr>
        <w:t xml:space="preserve">यहाँ रुकें और एक </w:t>
      </w:r>
      <w:r>
        <w:rPr>
          <w:b/>
          <w:lang w:val="hi_IN" w:bidi="hi_IN"/>
        </w:rPr>
        <w:t>दर्पण</w:t>
      </w:r>
      <w:r>
        <w:rPr>
          <w:lang w:val="hi_IN" w:bidi="hi_IN"/>
        </w:rPr>
        <w:t xml:space="preserve"> की तस्वीर देखें। फिर समूह के रूप में चर्चा करें कि आप दर्पण के लिए किस शब्द या वाक्यांश का उपयोग करेंगे। इस ऑडियो को यहाँ रोकें।</w:t>
      </w:r>
    </w:p>
    <w:p>
      <w:pPr/>
      <w:r>
        <w:rPr>
          <w:lang w:val="hi_IN" w:bidi="hi_IN"/>
        </w:rPr>
      </w:r>
      <w:r>
        <w:rPr>
          <w:lang w:val="hi_IN" w:bidi="hi_IN"/>
        </w:rPr>
        <w:t xml:space="preserve">याकूब विश्वासियों से कहता है कि उन्हें परमेश्वर की व्यवस्था का ध्यान से अध्ययन करना चाहिए, क्योंकि परमेश्वर की </w:t>
      </w:r>
      <w:r>
        <w:rPr>
          <w:b/>
          <w:lang w:val="hi_IN" w:bidi="hi_IN"/>
        </w:rPr>
        <w:t>सिद्ध</w:t>
      </w:r>
      <w:r>
        <w:rPr>
          <w:lang w:val="hi_IN" w:bidi="hi_IN"/>
        </w:rPr>
        <w:t xml:space="preserve"> व्यवस्था स्वतंत्रता देती है। व्यवस्था एक नियम है, या नियमों का एक समूह है जिसका लोगों को पालन करना होता है। परमेश्वर की व्यवस्था उन निर्देशों और आज्ञाओं का समूह है जो परमेश्वर ने यहूदी लोगों को और फिर विश्वासियों को दिए थे। परमेश्वर की सिद्ध व्यवस्था पूरी तरह से अच्छी है और इसमें वह सब कुछ है जिसकी हमें आवश्यकता है। सिद्ध के लिए उसी शब्द या वाक्यांश का उपयोग करें जिसका उपयोग आपने पहले किया है, और अधिक जानकारी के लिए मुख्य शब्दावली में सिद्ध देखें। जब लोग परमेश्वर की व्यवस्था का पालन करते हैं, तो यह उन्हें परमेश्वर की आज्ञा न मानने की इच्छा से स्वतंत्र करती है और उनके लिए वह करना संभव बनाती है जो परमेश्वर उनसे चाहता है। पाप अब लोगों पर नियंत्रण नहीं रखता है, जब वे स्वतंत्र होते हैं।</w:t>
      </w:r>
    </w:p>
    <w:p>
      <w:pPr/>
      <w:r>
        <w:rPr>
          <w:lang w:val="hi_IN" w:bidi="hi_IN"/>
        </w:rPr>
      </w:r>
      <w:r>
        <w:rPr>
          <w:lang w:val="hi_IN" w:bidi="hi_IN"/>
        </w:rPr>
        <w:t xml:space="preserve">यहाँ रुकें और समूह के रूप में चर्चा करें कि आप परमेश्वर की सिद्ध </w:t>
      </w:r>
      <w:r>
        <w:rPr>
          <w:b/>
          <w:lang w:val="hi_IN" w:bidi="hi_IN"/>
        </w:rPr>
        <w:t>व्यवस्था</w:t>
      </w:r>
      <w:r>
        <w:rPr>
          <w:lang w:val="hi_IN" w:bidi="hi_IN"/>
        </w:rPr>
        <w:t xml:space="preserve"> और </w:t>
      </w:r>
      <w:r>
        <w:rPr>
          <w:b/>
          <w:lang w:val="hi_IN" w:bidi="hi_IN"/>
        </w:rPr>
        <w:t>स्वतंत्रता</w:t>
      </w:r>
      <w:r>
        <w:rPr>
          <w:lang w:val="hi_IN" w:bidi="hi_IN"/>
        </w:rPr>
        <w:t xml:space="preserve"> के लिए किन शब्दों या वाक्यांशों का उपयोग करेंगे। अधिक जानकारी के लिए मुख्य शब्दावली में व्यवस्था को देखें।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जब विश्वासी परमेश्वर की सिद्ध व्यवस्था का पालन करते हैं, तो परमेश्वर उन्हें आशीष देता है। जब परमेश्वर किसी को आशीष देता है, तो वह उस व्यक्ति पर कृपा करता है और उसके लिए अच्छे काम करता है।</w:t>
      </w:r>
    </w:p>
    <w:p>
      <w:pPr/>
      <w:r>
        <w:rPr>
          <w:lang w:val="hi_IN" w:bidi="hi_IN"/>
        </w:rPr>
      </w:r>
      <w:r>
        <w:rPr>
          <w:lang w:val="hi_IN" w:bidi="hi_IN"/>
        </w:rPr>
        <w:t xml:space="preserve">यहाँ रुकें और समूह के रूप में चर्चा करें कि आप </w:t>
      </w:r>
      <w:r>
        <w:rPr>
          <w:b/>
          <w:lang w:val="hi_IN" w:bidi="hi_IN"/>
        </w:rPr>
        <w:t>आशीष</w:t>
      </w:r>
      <w:r>
        <w:rPr>
          <w:lang w:val="hi_IN" w:bidi="hi_IN"/>
        </w:rPr>
        <w:t xml:space="preserve"> के लिए किस शब्द या वाक्यांश का उपयोग करेंगे। आशीष के बारे में अधिक जानकारी के लिए मुख्य शब्दावली देखें। इस ऑडियो को यहाँ रोकें।</w:t>
      </w:r>
    </w:p>
    <w:p>
      <w:pPr/>
      <w:r>
        <w:rPr>
          <w:lang w:val="hi_IN" w:bidi="hi_IN"/>
        </w:rPr>
      </w:r>
      <w:r>
        <w:rPr>
          <w:lang w:val="hi_IN" w:bidi="hi_IN"/>
        </w:rPr>
        <w:t>याकूब विश्वासियों से कहता है कि उन्हें अपनी बातों पर उसी तरह नियंत्रण रखना चाहिए, जैसे कोई व्यक्ति लगाम या नकेल के द्वारा घोड़े को नियंत्रित करता है। लगाम या नकेल घोड़े के सिर पर लगी रस्सी या चमड़े की पट्टियाँ होती हैं, जिनका उपयोग व्यक्ति घोड़े को नियंत्रित करने के लिए करता है।</w:t>
      </w:r>
    </w:p>
    <w:p>
      <w:pPr/>
      <w:r>
        <w:rPr>
          <w:lang w:val="hi_IN" w:bidi="hi_IN"/>
        </w:rPr>
      </w:r>
      <w:r>
        <w:rPr>
          <w:lang w:val="hi_IN" w:bidi="hi_IN"/>
        </w:rPr>
        <w:t xml:space="preserve">यहाँ रुकें और </w:t>
      </w:r>
      <w:r>
        <w:rPr>
          <w:b/>
          <w:lang w:val="hi_IN" w:bidi="hi_IN"/>
        </w:rPr>
        <w:t>लगाम</w:t>
      </w:r>
      <w:r>
        <w:rPr>
          <w:lang w:val="hi_IN" w:bidi="hi_IN"/>
        </w:rPr>
        <w:t xml:space="preserve"> या </w:t>
      </w:r>
      <w:r>
        <w:rPr>
          <w:b/>
          <w:lang w:val="hi_IN" w:bidi="hi_IN"/>
        </w:rPr>
        <w:t>नकेल</w:t>
      </w:r>
      <w:r>
        <w:rPr>
          <w:lang w:val="hi_IN" w:bidi="hi_IN"/>
        </w:rPr>
        <w:t xml:space="preserve"> की एक तस्वीर देखें। फिर समूह के रूप में चर्चा करें कि आप लगाम या नकेल के लिए किस शब्द या वाक्यांश का उपयोग करेंगे। इस ऑडियो को यहाँ रोकें।</w:t>
      </w:r>
    </w:p>
    <w:p>
      <w:pPr/>
      <w:r>
        <w:rPr>
          <w:lang w:val="hi_IN" w:bidi="hi_IN"/>
        </w:rPr>
      </w:r>
      <w:r>
        <w:rPr>
          <w:lang w:val="hi_IN" w:bidi="hi_IN"/>
        </w:rPr>
        <w:t>याकूब कहता है कि वह धर्म जो परमेश्वर को प्रसन्न करता है, शुद्ध और निर्मल है, अर्थात् उसमें कोई दोष नहीं है। धर्म विश्वास और आस्था की एक प्रणाली है, या एक तरीका जिससे लोग नियमित रूप से परमेश्वर की आराधना करते हैं और परमेश्वर के बारे में जो विश्वास करते हैं, उसे मानते हैं। परमेश्वर को प्रसन्न करने वाली यह भक्ति वह मार्ग है जिसमें विश्वासी यीशु पर भरोसा करते हैं और परमेश्वर के लोगों के रूप में जीवन जीते हैं। जो चीज़ शुद्ध होती है, उसमें कोई मिलावट नहीं होती। जो चीज़ शुद्ध होती है, उसमें केवल अच्छी चीजें होती हैं, न कि कई अच्छी और बुरी चीजें जिन्हें लोग आपस में मिला देते हैं।</w:t>
      </w:r>
    </w:p>
    <w:p>
      <w:pPr/>
      <w:r>
        <w:rPr>
          <w:lang w:val="hi_IN" w:bidi="hi_IN"/>
        </w:rPr>
      </w:r>
      <w:r>
        <w:rPr>
          <w:lang w:val="hi_IN" w:bidi="hi_IN"/>
        </w:rPr>
        <w:t xml:space="preserve">यहाँ रुकें और समूह के रूप में चर्चा करें कि आप </w:t>
      </w:r>
      <w:r>
        <w:rPr>
          <w:b/>
          <w:lang w:val="hi_IN" w:bidi="hi_IN"/>
        </w:rPr>
        <w:t>धर्म</w:t>
      </w:r>
      <w:r>
        <w:rPr>
          <w:lang w:val="hi_IN" w:bidi="hi_IN"/>
        </w:rPr>
        <w:t xml:space="preserve"> और </w:t>
      </w:r>
      <w:r>
        <w:rPr>
          <w:b/>
          <w:lang w:val="hi_IN" w:bidi="hi_IN"/>
        </w:rPr>
        <w:t>शुद्ध</w:t>
      </w:r>
      <w:r>
        <w:rPr>
          <w:lang w:val="hi_IN" w:bidi="hi_IN"/>
        </w:rPr>
        <w:t xml:space="preserve"> के लिए किन शब्दों या वाक्यांशों का उपयोग करेंगे। अधिक जानकारी के लिए मुख्य शब्दावली में शुद्ध शब्द को देखें।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जब याकूब कहता है कि विश्वासियों को संसार से अपने आप को अशुद्ध नहीं होने देना चाहिए, तो उसका अर्थ यह है कि विश्वासियों को संसार के अविश्वासियों के बुरे कामों से प्रभावित होकर स्वयं बुरे काम नहीं करने चाहिए।</w:t>
      </w:r>
    </w:p>
    <w:p>
      <w:pPr/>
      <w:r>
        <w:rPr>
          <w:lang w:val="hi_IN" w:bidi="hi_IN"/>
        </w:rPr>
      </w:r>
      <w:r>
        <w:rPr>
          <w:lang w:val="hi_IN" w:bidi="hi_IN"/>
        </w:rPr>
        <w:t>यहाँ रुकें और समूह के रूप में चर्चा करें कि आप "</w:t>
      </w:r>
      <w:r>
        <w:rPr>
          <w:b/>
          <w:lang w:val="hi_IN" w:bidi="hi_IN"/>
        </w:rPr>
        <w:t>संसार</w:t>
      </w:r>
      <w:r>
        <w:rPr>
          <w:lang w:val="hi_IN" w:bidi="hi_IN"/>
        </w:rPr>
        <w:t>" का वर्णन कैसे करेंगे।</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याकूब 2:1–7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याकूब 2:1–7 को सुनें और इसे अपने मनों में रखें।</w:t>
      </w:r>
    </w:p>
    <w:p>
      <w:pPr/>
      <w:r>
        <w:rPr>
          <w:lang w:val="hi_IN" w:bidi="hi_IN"/>
        </w:rPr>
      </w:r>
      <w:r>
        <w:rPr>
          <w:lang w:val="hi_IN" w:bidi="hi_IN"/>
        </w:rPr>
        <w:t>यदि सम्भव हो, तो याकूब 2:1–7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याकूब 2:1–7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याकूब अपने पत्र के इस भाग की शुरुआत फिर से विश्वासियों को भाइयों और बहनों कहकर करता है। याकूब विश्वासियों को फिर से याद दिलाना चाहता है कि वे सभी मिलकर परमेश्वर के परिवार के सदस्य हैं। फिर याकूब एक कड़ी बात कहता है और उसके बाद एक कहानी बताता है, ताकि यह स्पष्ट हो सके कि उसका क्या मतलब है। याकूब कहता है कि जो लोग यीशु पर विश्वास करते हैं, उन्हें कुछ लोगों को दूसरों से अधिक सम्मान नहीं देना चाहिए। याकूब यीशु को जो उपाधि देता है, वह "हमारा महिमामय प्रभु यीशु मसीह" है। जब कोई चीज़ या व्यक्ति गौरवशाली या महिमा से भरपूर होता है, तो वह भव्य और अद्भुत होता है। याकूब विश्वासियों को याद दिला रहा है कि यीशु अब परमेश्वर के साथ है और यीशु महिमामय है, क्योंकि परमेश्वर महिमामय है! यदि हम यीशु पर इस तरह विश्वास करते हैं, तो हमें कभी किसी का अनादर नहीं करना चाहिए!</w:t>
      </w:r>
    </w:p>
    <w:p>
      <w:pPr/>
      <w:r>
        <w:rPr>
          <w:lang w:val="hi_IN" w:bidi="hi_IN"/>
        </w:rPr>
      </w:r>
      <w:r>
        <w:rPr>
          <w:lang w:val="hi_IN" w:bidi="hi_IN"/>
        </w:rPr>
        <w:t>याकूब एक कहानी सुनाता है ताकि विश्वासियों को यह समझने में मदद मिल सके कि याकूब क्या कहना चाहता है। याकूब एक धनवान व्यक्ति और एक गरीब व्यक्ति के बारे में कहानी सुनाता है, जो दोनों एक सभा में आते हैं। यह स्पष्ट नहीं है कि यह किस प्रकार की बैठक है, लेकिन पूरी संभावना है कि यह विश्वासियों की एक सभा है। हालाँकि याकूब केवल एक कहानी सुना रहा है, फिर भी संभव है कि याकूब उन वास्तविक परिस्थितियों के बारे में सोच रहा है जिन्हें उसने देखा या सुना है। कहानी में, धनवान व्यक्ति के पास सोने की एक अंगूठी और सुंदर कपड़े हैं। इन वस्तुओं का उस संस्कृति में बहुत अधिक मूल्य था, इसलिए विश्वासी समझ जाते हैं कि यह व्यक्ति धनी है और समुदाय के लोग उस धनी व्यक्ति का सम्मान करते हैं। कहानी में, दूसरा व्यक्ति पुराने और गंदे कपड़े पहने हुए है। विश्वासी जानते हैं कि यह व्यक्ति गरीब है और उसके पास कोई संपत्ति नहीं है, और समुदाय के लोग गरीब व्यक्ति का आदर नहीं करते।</w:t>
      </w:r>
    </w:p>
    <w:p>
      <w:pPr/>
      <w:r>
        <w:rPr>
          <w:lang w:val="hi_IN" w:bidi="hi_IN"/>
        </w:rPr>
      </w:r>
      <w:r>
        <w:rPr>
          <w:lang w:val="hi_IN" w:bidi="hi_IN"/>
        </w:rPr>
        <w:t>यहाँ रुकें और समूह के रूप में इस प्रश्न पर चर्चा करें: अपने समुदाय या संस्कृति में किसी ऐसे व्यक्ति के बारे में कहानी सुनाएँ जो महत्वपूर्ण है। इस व्यक्ति को महत्वपूर्ण क्या बनाता है? यदि आप इस व्यक्ति से पहली बार मिलें, तो उसे देखकर आपको कैसे पता चलेगा कि वह एक महत्वपूर्ण व्यक्ति है? अपने समुदाय या संस्कृति में किसी ऐसे व्यक्ति के बारे में एक और कहानी सुनाएँ जो महत्वहीन है। इस व्यक्ति को क्या महत्वहीन बनाता है? यदि आप इस व्यक्ति से पहली बार मिलें, तो आपको कैसे पता चलेगा कि वह महत्वहीन है? उदाहरण के लिए, ऐसा इसलिए हो सकता है क्योंकि वे हर दिन एक ही कपड़े पहनते हैं, या उन्हें हर जगह पैदल ही जाना पड़ता है। इस ऑडियो को यहाँ रोकें।</w:t>
      </w:r>
    </w:p>
    <w:p>
      <w:pPr/>
      <w:r>
        <w:rPr>
          <w:lang w:val="hi_IN" w:bidi="hi_IN"/>
        </w:rPr>
      </w:r>
      <w:r>
        <w:rPr>
          <w:lang w:val="hi_IN" w:bidi="hi_IN"/>
        </w:rPr>
        <w:t>कहानी में, विश्वासी धनी व्यक्ति को देखते हैं और उसका सम्मान करते हैं। विश्वासी उस व्यक्ति की परवाह करते हैं और उसमें रुचि रखते हैं। विश्वासी उस व्यक्ति को सम्मान का स्थान देते हैं। कहानी में, जब विश्वासी उस गरीब व्यक्ति को देखते हैं, तो वे उससे कहते हैं कि उसे या तो खड़ा होना होगा या फर्श पर बैठना होगा। जिस समय याकूब जीवित था, उस समय महत्वपूर्ण लोग एक अच्छी कुर्सी पर बैठते थे और उनके सामने एक नीचा पायदान रखा जाता था। महत्वपूर्ण लोग इस पायदान पर अपने पैर रखते थे। लोग इसे चरणों की चौकी कहते थे। गरीब लोग फर्श पर, धनी व्यक्ति के पायदान पर रखे पैरों के स्तर से नीचे बैठते थे। जब विश्वासी उस व्यक्ति से फर्श पर खड़े होने या बैठने के लिए कहते हैं, तो इसका मतलब है कि वे उसका सम्मान नहीं करते या उसे आदर नहीं देते।</w:t>
      </w:r>
    </w:p>
    <w:p>
      <w:pPr/>
      <w:r>
        <w:rPr>
          <w:lang w:val="hi_IN" w:bidi="hi_IN"/>
        </w:rPr>
      </w:r>
      <w:r>
        <w:rPr>
          <w:lang w:val="hi_IN" w:bidi="hi_IN"/>
        </w:rPr>
        <w:t>यहाँ रुकें और समूह के रूप में इस प्रश्न पर चर्चा करें: अपने समुदाय में एक महत्वपूर्ण व्यक्ति और अपने समुदाय में एक महत्वहीन व्यक्ति के बारे में कहानी सुनाएँ। जब समुदाय एक साथ मिलता है, तो समुदाय के लोग इन लोगों का स्वागत कैसे करते हैं? लोग महत्वपूर्ण व्यक्ति और महत्वहीन व्यक्ति के प्रति कैसे व्यवहार करते हैं? क्या उनके साथ भी उसी तरह व्यवहार करना कठिन है? इस ऑडियो को यहाँ रोकें।</w:t>
      </w:r>
    </w:p>
    <w:p>
      <w:pPr/>
      <w:r>
        <w:rPr>
          <w:lang w:val="hi_IN" w:bidi="hi_IN"/>
        </w:rPr>
      </w:r>
      <w:r>
        <w:rPr>
          <w:lang w:val="hi_IN" w:bidi="hi_IN"/>
        </w:rPr>
        <w:t>याकूब विश्वासियों से एक प्रश्न पूछकर इस कहानी को समाप्त करता है। याकूब पूछता है, “क्या यह सच है कि जिस तरह आपने लोगों का अनुचित न्याय किया है, उससे पता चलता है कि आपके इरादे बुरे हैं?” याकूब जानकारी पाने के लिए प्रश्न नहीं पूछ रहा है और न ही वह विश्वासियों से प्रश्न का उत्तर देने की अपेक्षा कर रहा है। याकूब इस प्रकार के प्रश्न का उपयोग याकूब की बातों पर जोर देने के लिए कर रहा है। याकूब चाहता है कि विश्वासी समझें कि किसी व्यक्ति के धन और संपत्ति के कारण उसका सम्मान करना गलत है, और किसी व्यक्ति के पास धन या संपत्ति न होने के कारण उसका अनादर करना भी गलत है। जब विश्वासी इस तरह के निर्णय लेते हैं, तो वे यह सोच रहे होते हैं कि वे स्वयं तय कर सकते हैं कि कौन सम्मान के योग्य है। इन विश्वासियों के पास न्याय करने का अधिकार नहीं है, और वे गलत इरादों से लोगों का न्याय करते हैं। केवल परमेश्वर ही लोगों का निष्पक्ष न्याय कर सकता है, और केवल परमेश्वर ही के पास ऐसा करने का अधिकार है।</w:t>
      </w:r>
    </w:p>
    <w:p>
      <w:pPr/>
      <w:r>
        <w:rPr>
          <w:lang w:val="hi_IN" w:bidi="hi_IN"/>
        </w:rPr>
      </w:r>
      <w:r>
        <w:rPr>
          <w:lang w:val="hi_IN" w:bidi="hi_IN"/>
        </w:rPr>
        <w:t>सबसे पहले, याकूब ने एक कहानी बताई जिससे यह दिखाया कि गरीब लोगों की तुलना में धनी लोगों को अधिक सम्मान देना गलत है। अब याकूब विश्वासियों को दो कारण बताते हैं कि गरीब लोगों की तुलना में धनी लोगों को अधिक सम्मान देना गलत क्यों है।</w:t>
      </w:r>
    </w:p>
    <w:p>
      <w:pPr/>
      <w:r>
        <w:rPr>
          <w:lang w:val="hi_IN" w:bidi="hi_IN"/>
        </w:rPr>
      </w:r>
      <w:r>
        <w:rPr>
          <w:lang w:val="hi_IN" w:bidi="hi_IN"/>
        </w:rPr>
        <w:t>याकूब विश्वासियों को एक बहुत महत्वपूर्ण बात बताता है। याकूब फिर से विश्वासियों को भाइयों और बहनों कहकर संबोधित करता है और उनसे एक और प्रश्न पूछता है। याकूब पूछता है, “क्या यह सच है कि परमेश्वर ने इस संसार के गरीब लोगों को चुना है ताकि वे परमेश्वर पर दृढ़ विश्वास रखें? क्या यह सच है कि गरीब लोग ही वे लोग हैं जो उस राज्य के वारिस होंगे, जिसका वादा परमेश्वर ने उससे प्रेम करने वालों से किया है?" फिर से, याकूब जानकारी पाने के लिए यह प्रश्न नहीं पूछ रहा है और न ही वह विश्वासियों से इस प्रश्न का उत्तर देने की अपेक्षा कर रहा है। याकूब इस प्रकार के प्रश्न का उपयोग याकूब की बातों पर जोर देने के लिए कर रहा है। याकूब चाहता है कि विश्वासी याद रखें कि परमेश्वर उन लोगों को चुनता है जो संसार में महत्वहीन लगते हैं। जब ये गरीब और महत्वहीन लोग यीशु पर विश्वास करते हैं, तो वे आत्मिक रूप से धनी हो जाते हैं, क्योंकि जब वे यीशु पर भरोसा करते हैं, तो परमेश्वर उन्हें बहुमूल्य लोगों के रूप में देखता है। परमेश्वर उन लोगों को आशीष देगा, क्योंकि परमेश्वर ने वादा किया है कि वह परमेश्वर पर भरोसा करने वाले हर व्यक्ति को अपने राज्य का नागरिक बनाएगा। याकूब यह नहीं कह रहा है कि सभी गरीब और महत्वहीन लोग आत्मिक रूप से धनी हैं। याकूब का मतलब है कि गरीब लोग जो परमेश्वर पर भरोसा करते हैं, वे आत्मिक रूप से धनी होते हैं। याकूब शायद विश्वासियों को यह भी याद दिलाना चाहता है कि यीशु अक्सर गरीब लोगों के बारे में कहता था कि वे परमेश्वर का राज्य प्राप्त करेंगे, या परमेश्वर के राज्य के नागरिक बनेंगे।</w:t>
      </w:r>
    </w:p>
    <w:p>
      <w:pPr/>
      <w:r>
        <w:rPr>
          <w:lang w:val="hi_IN" w:bidi="hi_IN"/>
        </w:rPr>
      </w:r>
      <w:r>
        <w:rPr>
          <w:lang w:val="hi_IN" w:bidi="hi_IN"/>
        </w:rPr>
        <w:t>यहाँ रुकें और समूह के रूप में चर्चा करें: कुछ ऐसे महत्वहीन विश्वासियों के बारे में सोचें जिन्हें समुदाय महत्व नहीं देता, शायद इसलिए कि वे गरीब हैं। लेकिन ये महत्वहीन लोग भी विश्वासी हैं, और वे भी तुम्हारे साथ परमेश्वर के राज्य के नागरिक बनने वाले हैं। यह जानकर आपको कैसा महसूस होता है कि ये लोग परमेश्वर के राज्य में हमेशा आपके साथ रहेंगे? इस ऑडियो को यहाँ रोकें।</w:t>
      </w:r>
    </w:p>
    <w:p>
      <w:pPr/>
      <w:r>
        <w:rPr>
          <w:lang w:val="hi_IN" w:bidi="hi_IN"/>
        </w:rPr>
      </w:r>
      <w:r>
        <w:rPr>
          <w:lang w:val="hi_IN" w:bidi="hi_IN"/>
        </w:rPr>
        <w:t>अब याकूब इस बात की तुलना करता है कि विश्वासी आमतौर पर क्या करते हैं और परमेश्वर क्या करता है। परमेश्वर उन लोगों को चुनता है और उन्हें सम्मान देता है जो महत्वहीन लगते हैं। विश्वासी लोग उन लोगों का अनादर करते हैं जो महत्वहीन लगते हैं।</w:t>
      </w:r>
    </w:p>
    <w:p>
      <w:pPr/>
      <w:r>
        <w:rPr>
          <w:lang w:val="hi_IN" w:bidi="hi_IN"/>
        </w:rPr>
      </w:r>
      <w:r>
        <w:rPr>
          <w:lang w:val="hi_IN" w:bidi="hi_IN"/>
        </w:rPr>
        <w:t>याकूब तीन और प्रश्न पूछकर अपनी बात समाप्त करता है, जिनका उत्तर देने की वह किसी से अपेक्षा नहीं करता है। याकूब विश्वासियों को वह याद दिला रहा है जो वे पहले से जानते हैं। याकूब विश्वासियों को याद दिलाता है कि समुदाय के धनवान और महत्वपूर्ण लोग ही विश्वासियों के साथ बुरा व्यवहार कर रहे हैं, उनके विरुद्ध अपनी शक्ति का इस्तेमाल कर रहे हैं और उन्हें कष्ट दे रहे हैं। याकूब विश्वासियों को याद दिलाता है कि धनी लोग विश्वासियों के विरुद्ध झूठे आरोप लगा रहे हैं और उन्हें अदालत में जाने के लिए मजबूर कर रहे हैं। किसी को अदालत में ले जाने का मतलब है किसी व्यक्ति को न्यायाधीश के पास ले जाकर उससे यह कहने के लिए कहना कि आप सही हैं और दूसरा व्यक्ति गलत है। एक व्यक्ति ऐसा इसलिए करता है ताकि न्यायाधीश दूसरे व्यक्ति को दण्डित करे। याकूब विश्वासियों को याद दिलाता है कि धनी लोग यीशु के नाम की निन्दा या अपमान कर रहे हैं। याकूब चाहता है कि विश्वासी समझें कि केवल इसलिए कि कोई व्यक्ति धनी है, इसका मतलब यह नहीं है कि वह अच्छा है!</w:t>
      </w:r>
      <w:r>
        <w:rPr>
          <w:lang w:val="hi_IN" w:bidi="hi_IN"/>
        </w:rPr>
      </w:r>
    </w:p>
    <w:p>
      <w:pPr>
        <w:pStyle w:val="Heading3"/>
      </w:pPr>
      <w:r>
        <w:rPr>
          <w:lang w:val="hi_IN" w:bidi="hi_IN"/>
        </w:rPr>
        <w:t>घटनाओं को समझाना</w:t>
      </w:r>
    </w:p>
    <w:p>
      <w:pPr/>
      <w:r>
        <w:rPr>
          <w:lang w:val="hi_IN" w:bidi="hi_IN"/>
        </w:rPr>
      </w:r>
      <w:r>
        <w:rPr>
          <w:lang w:val="hi_IN" w:bidi="hi_IN"/>
        </w:rPr>
        <w:t>याकूब 2:1–7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में तीन हिस्से हैं। </w:t>
      </w:r>
    </w:p>
    <w:p>
      <w:pPr/>
      <w:r>
        <w:rPr>
          <w:lang w:val="hi_IN" w:bidi="hi_IN"/>
        </w:rPr>
      </w:r>
      <w:r>
        <w:rPr>
          <w:b/>
          <w:lang w:val="hi_IN" w:bidi="hi_IN"/>
        </w:rPr>
        <w:t>पहले भाग में:</w:t>
      </w:r>
      <w:r>
        <w:rPr>
          <w:lang w:val="hi_IN" w:bidi="hi_IN"/>
        </w:rPr>
        <w:t xml:space="preserve"> याकूब विश्वासियों से कहता है कि उन्हें कुछ लोगों का सम्मान दूसरों से अधिक नहीं करना चाहिए।</w:t>
      </w:r>
    </w:p>
    <w:p>
      <w:pPr/>
      <w:r>
        <w:rPr>
          <w:lang w:val="hi_IN" w:bidi="hi_IN"/>
        </w:rPr>
      </w:r>
      <w:r>
        <w:rPr>
          <w:b/>
          <w:lang w:val="hi_IN" w:bidi="hi_IN"/>
        </w:rPr>
        <w:t>दूसरे भाग में:</w:t>
      </w:r>
      <w:r>
        <w:rPr>
          <w:lang w:val="hi_IN" w:bidi="hi_IN"/>
        </w:rPr>
        <w:t xml:space="preserve"> याकूब एक कहानी सुनाता है ताकि विश्वासियों को यह समझने में मदद मिल सके कि याकूब का क्या मतलब है।</w:t>
      </w:r>
    </w:p>
    <w:p>
      <w:pPr/>
      <w:r>
        <w:rPr>
          <w:lang w:val="hi_IN" w:bidi="hi_IN"/>
        </w:rPr>
      </w:r>
      <w:r>
        <w:rPr>
          <w:b/>
          <w:lang w:val="hi_IN" w:bidi="hi_IN"/>
        </w:rPr>
        <w:t>तीसरे भाग में:</w:t>
      </w:r>
      <w:r>
        <w:rPr>
          <w:lang w:val="hi_IN" w:bidi="hi_IN"/>
        </w:rPr>
        <w:t xml:space="preserve"> याकूब विश्वासियों को दो और कारण बताता है कि उन्हें कुछ लोगों को दूसरों से अधिक सम्मान क्यों नहीं देना चाहिए।</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विश्वासी</w:t>
      </w:r>
    </w:p>
    <w:p>
      <w:pPr>
        <w:pStyle w:val="ListBullet"/>
        <w:spacing w:line="240" w:lineRule="auto"/>
        <w:ind w:left="720"/>
      </w:pPr>
      <w:r>
        <w:rPr>
          <w:lang w:val="hi_IN" w:bidi="hi_IN"/>
        </w:rPr>
      </w:r>
      <w:r>
        <w:rPr>
          <w:lang w:val="hi_IN" w:bidi="hi_IN"/>
        </w:rPr>
        <w:t>यीशु मसीह</w:t>
      </w:r>
    </w:p>
    <w:p>
      <w:pPr>
        <w:pStyle w:val="ListBullet"/>
        <w:spacing w:line="240" w:lineRule="auto"/>
        <w:ind w:left="720"/>
      </w:pPr>
      <w:r>
        <w:rPr>
          <w:lang w:val="hi_IN" w:bidi="hi_IN"/>
        </w:rPr>
      </w:r>
      <w:r>
        <w:rPr>
          <w:lang w:val="hi_IN" w:bidi="hi_IN"/>
        </w:rPr>
        <w:t>एक ऐसा व्यक्ति जिसने सुंदर कपड़े पहन रखे हैं</w:t>
      </w:r>
    </w:p>
    <w:p>
      <w:pPr>
        <w:pStyle w:val="ListBullet"/>
        <w:spacing w:line="240" w:lineRule="auto"/>
        <w:ind w:left="720"/>
      </w:pPr>
      <w:r>
        <w:rPr>
          <w:lang w:val="hi_IN" w:bidi="hi_IN"/>
        </w:rPr>
      </w:r>
      <w:r>
        <w:rPr>
          <w:lang w:val="hi_IN" w:bidi="hi_IN"/>
        </w:rPr>
        <w:t>एक व्यक्ति जो गंदे कपड़े पहने हुए है</w:t>
      </w:r>
    </w:p>
    <w:p>
      <w:pPr>
        <w:pStyle w:val="ListBullet"/>
        <w:spacing w:line="240" w:lineRule="auto"/>
        <w:ind w:left="720"/>
      </w:pPr>
      <w:r>
        <w:rPr>
          <w:lang w:val="hi_IN" w:bidi="hi_IN"/>
        </w:rPr>
      </w:r>
      <w:r>
        <w:rPr>
          <w:lang w:val="hi_IN" w:bidi="hi_IN"/>
        </w:rPr>
        <w:t>और परमेश्वर</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भाग में, याकूब विश्वासियों को भाई और बहन कहकर संबोधित करता है। याकूब विश्वासियों को फिर से याद दिलाता है कि वे सभी मिलकर परमेश्वर के परिवार के सदस्य हैं। फिर याकूब कहता है कि जो लोग "हमारे महिमामय प्रभु यीशु मसीह" पर विश्वास करते हैं, उन्हें कुछ लोगों को दूसरों से अधिक सम्मान नहीं देना चाहिए। जब याकूब "हमारा" का उपयोग करता है, तो उसका मतलब है कि याकूब और विश्वासी एक ही प्रभु यीशु मसीह पर विश्वास करते हैं। याकूब यीशु को "महिमामय" कहकर वर्णित करता है, क्योंकि यीशु अब परमेश्वर के साथ स्वर्ग में है।</w:t>
      </w:r>
    </w:p>
    <w:p>
      <w:pPr/>
      <w:r>
        <w:rPr>
          <w:lang w:val="hi_IN" w:bidi="hi_IN"/>
        </w:rPr>
      </w:r>
      <w:r>
        <w:rPr>
          <w:lang w:val="hi_IN" w:bidi="hi_IN"/>
        </w:rPr>
        <w:t>दूसरे भाग में, याकूब एक कहानी सुनाता है ताकि विश्वासियों को यह समझने में मदद मिल सके कि याकूब का क्या मतलब है। कहानी में, एक धनी व्यक्ति और एक गरीब व्यक्ति दोनों एक सभा में आते हैं। यह स्पष्ट नहीं है कि यह किस प्रकार की सभा है, लेकिन पूरी संभावना है कि यह विश्वासियों की एक सभा है। कहानी में, धनी व्यक्ति के पास सोने की एक अँगूठी और सुंदर, महँगे कपड़े हैं। इन वस्तुओं का उस संस्कृति में बहुत अधिक मूल्य था, इसलिए विश्वासी समझ जाते हैं कि वह व्यक्ति धनी है और समुदाय के लोग उसका सम्मान करते हैं। कहानी में, दूसरा व्यक्ति पुराने और गंदे कपड़े पहने हुए है। विश्वासी जानते हैं कि यह व्यक्ति गरीब है और उसके पास कोई संपत्ति नहीं है, और समुदाय के लोग उसका सम्मान नहीं करते हैं। कहानी में, विश्वासी धनी व्यक्ति को सम्मान का स्थान, या सभा में सबसे महत्वपूर्ण स्थान देते हैं।</w:t>
      </w:r>
    </w:p>
    <w:p>
      <w:pPr/>
      <w:r>
        <w:rPr>
          <w:lang w:val="hi_IN" w:bidi="hi_IN"/>
        </w:rPr>
      </w:r>
      <w:r>
        <w:rPr>
          <w:lang w:val="hi_IN" w:bidi="hi_IN"/>
        </w:rPr>
        <w:t>यहाँ रुकें और समूह के रूप में इस प्रश्न पर चर्चा करें: आपकी संस्कृति में, सम्मानजनक आसन या बैठने के लिए सबसे अच्छा और सबसे महत्वपूर्ण स्थान क्या है? आप इस स्थान को क्या कहते हैं? चर्चा करें कि आप सम्मानजनक आसन के विचार का अनुवाद कैसे करना चाहते हैं। इस ऑडियो को यहाँ रोकें।</w:t>
      </w:r>
    </w:p>
    <w:p>
      <w:pPr/>
      <w:r>
        <w:rPr>
          <w:lang w:val="hi_IN" w:bidi="hi_IN"/>
        </w:rPr>
      </w:r>
      <w:r>
        <w:rPr>
          <w:lang w:val="hi_IN" w:bidi="hi_IN"/>
        </w:rPr>
        <w:t>कहानी में, जब विश्वासी उस गरीब व्यक्ति को देखते हैं, तो वे उससे कहते हैं कि उसे या तो खड़ा होना चाहिए या फर्श पर बैठना चाहिए। जिस समय याकूब जीवित था, उस समय महत्वपूर्ण लोग एक अच्छी कुर्सी पर बैठते थे और उनके सामने एक नीचा पायदान रखा जाता था। महत्वपूर्ण लोग इस पायदान पर अपने पैर रखते थे। इसे पायदान कहा जाता था। गरीब लोग फर्श पर, धनी व्यक्ति के पायदान पर रखे पैरों के स्तर से नीचे बैठते थे। जब विश्वासी उस व्यक्ति से फर्श पर खड़े होने या बैठने के लिए कहते हैं, तो इसका मतलब है कि विश्वासी उस व्यक्ति का सम्मान या आदर नहीं करते।</w:t>
      </w:r>
    </w:p>
    <w:p>
      <w:pPr/>
      <w:r>
        <w:rPr>
          <w:lang w:val="hi_IN" w:bidi="hi_IN"/>
        </w:rPr>
      </w:r>
      <w:r>
        <w:rPr>
          <w:lang w:val="hi_IN" w:bidi="hi_IN"/>
        </w:rPr>
        <w:t>यहाँ रुकें और समूह के रूप में इस प्रश्न पर चर्चा करें: आपकी संस्कृति में, सबसे कम सम्मानजनक आसन या बैठने के लिए सबसे बुरा स्थान क्या है? लोग किसी ऐसे आसन के बारे में क्या सोचेंगे जो किसी दूसरे व्यक्ति के पैरों के पास या नीचे है? चर्चा करें कि आप गरीब लोगों के पायदान के पास फर्श पर बैठने के तरीके का वर्णन कैसे करना चाहते हैं। इस ऑडियो को यहाँ रोकें।</w:t>
      </w:r>
    </w:p>
    <w:p>
      <w:pPr/>
      <w:r>
        <w:rPr>
          <w:lang w:val="hi_IN" w:bidi="hi_IN"/>
        </w:rPr>
      </w:r>
      <w:r>
        <w:rPr>
          <w:lang w:val="hi_IN" w:bidi="hi_IN"/>
        </w:rPr>
        <w:t>याकूब कहानी को तब समाप्त करता है जब याकूब पूछता है कि क्या विश्वासी लोगों के बीच भेदभाव पैदा कर रहे हैं और बुरे इरादों के साथ न्याय करने वाले बन रहे हैं। याकूब किसी से इस प्रश्न का उत्तर देने की अपेक्षा नहीं करता। याकूब इस प्रकार के प्रश्न का उपयोग याकूब की बातों पर जोर देने के लिए कर रहा है। याकूब चाहता है कि विश्वासी समझें कि किसी व्यक्ति के धन और संपत्ति के कारण उसका सम्मान करना गलत है, और किसी व्यक्ति के पास धन या संपत्ति न होने के कारण उसका अनादर करना भी गलत है। जब विश्वासी ऐसा करते हैं, तो वे सोचते हैं कि विश्वासी यह तय कर सकते हैं कि कौन सम्मान के योग्य है। विश्वासी न्यायियों की तरह व्यवहार करते हैं, जो यह तय करते हैं कि किसी व्यक्ति ने सही या गलत तरीके से व्यवहार किया है। कुछ न्यायी बुरे होते हैं, और इसलिए वे निष्पक्ष न्याय नहीं करते हैं। जब ये विश्वासी एक व्यक्ति को दूसरे व्यक्ति से अधिक सम्मान देने का निर्णय लेते हैं, तो वे बुरे इरादों वाले न्यायियों के समान बन जाते हैं।</w:t>
      </w:r>
    </w:p>
    <w:p>
      <w:pPr/>
      <w:r>
        <w:rPr>
          <w:lang w:val="hi_IN" w:bidi="hi_IN"/>
        </w:rPr>
      </w:r>
      <w:r>
        <w:rPr>
          <w:lang w:val="hi_IN" w:bidi="hi_IN"/>
        </w:rPr>
        <w:t>यहाँ रुकें और समूह के रूप में इस प्रश्न पर चर्चा करें: उस समय के बारे में बात करें जब आप चाहते थे कि लोगों का एक समूह किसी बात को समझे। आपने लोगों को अपनी बात समझाने में मदद करने के लिए उन्हें एक कहानी सुनाने का फैसला किया। आपने लोगों को एक कहानी क्यों सुनाई? जब आपने कहानी सुनाई, तब आपने जिन हाव-भाव, शब्दों और वाक्यांशों का इस्तेमाल किया, उन पर ध्यान दें। आप सभा में आने वाले धनी व्यक्ति और गरीब व्यक्ति की यह कहानी कैसे सुनाएँगे? इस ऑडियो को यहाँ रोकें।</w:t>
      </w:r>
    </w:p>
    <w:p>
      <w:pPr/>
      <w:r>
        <w:rPr>
          <w:lang w:val="hi_IN" w:bidi="hi_IN"/>
        </w:rPr>
      </w:r>
      <w:r>
        <w:rPr>
          <w:lang w:val="hi_IN" w:bidi="hi_IN"/>
        </w:rPr>
        <w:t>याकूब तीसरे भाग की शुरुआत एक ऐसे शब्द से करता है जो विश्वासियों को बताता है कि उन्हें याकूब जो कहने वाला है, उसे ध्यान से सुनना और उस पर विशेष ध्यान देना चाहिए। याकूब विश्वासियों को फिर से प्रिय भाइयों और बहनों कहकर बुलाता है, ताकि उन्हें याद दिलाया जा सके कि वह उन्हें एक भाई के रूप में लिख रहा है और यह कि वह उनकी परवाह करता है और उनसे प्रेम करता है। याकूब वास्तव में चाहता है कि विश्वासी समझें कि याकूब क्या कह रहा है।</w:t>
      </w:r>
    </w:p>
    <w:p>
      <w:pPr/>
      <w:r>
        <w:rPr>
          <w:lang w:val="hi_IN" w:bidi="hi_IN"/>
        </w:rPr>
      </w:r>
      <w:r>
        <w:rPr>
          <w:lang w:val="hi_IN" w:bidi="hi_IN"/>
        </w:rPr>
        <w:t>यहाँ रुकें और समूह के रूप में इस प्रश्न पर चर्चा करें: उस समय के बारे में बात करें जब आप चाहते थे कि लोगों का एक समूह उस बात पर विशेष ध्यान दे जो आप कहने वाले थे। यह सुनिश्चित करने के लिए कि वे आपकी बात सुन रहे हैं, आपने कौन-से हाव-भाव, शब्द और वाक्यांश इस्तेमाल किए? इस ऑडियो को यहाँ रोकें।</w:t>
      </w:r>
    </w:p>
    <w:p>
      <w:pPr/>
      <w:r>
        <w:rPr>
          <w:lang w:val="hi_IN" w:bidi="hi_IN"/>
        </w:rPr>
      </w:r>
      <w:r>
        <w:rPr>
          <w:lang w:val="hi_IN" w:bidi="hi_IN"/>
        </w:rPr>
        <w:t>याकूब विश्वासियों से एक और प्रश्न पूछता है। याकूब पूछता है कि क्या यह सच है कि परमेश्वर ने इस संसार में गरीब या महत्वहीन लोगों को चुना है ताकि वे परमेश्वर के राज्य में महत्वपूर्ण हों। फिर से, याकूब जानकारी नहीं मांग रहा है और न ही वह विश्वासियों से प्रश्न का उत्तर देने की अपेक्षा कर रहा है। याकूब इस तरह के प्रश्न का इस्तेमाल अपनी कही हुई बात पर ज़ोर देने के लिए कर रहा है।</w:t>
      </w:r>
    </w:p>
    <w:p>
      <w:pPr/>
      <w:r>
        <w:rPr>
          <w:lang w:val="hi_IN" w:bidi="hi_IN"/>
        </w:rPr>
      </w:r>
      <w:r>
        <w:rPr>
          <w:lang w:val="hi_IN" w:bidi="hi_IN"/>
        </w:rPr>
        <w:t>अब याकूब चाहता है कि विश्वासी याद रखें कि परमेश्वर ऐसे लोगों को अपने राज्य का हिस्सा बनने के लिए चुनता है, जो संसार की दृष्टि में महत्वहीन दिखाई देते हैं। जब ये गरीब और महत्वहीन लोग यीशु पर विश्वास करते हैं, तो वे आत्मिक रूप से धनी बन जाते हैं, क्योंकि यीशु पर उनका भरोसा उन्हें मूल्यवान बनाता है। परमेश्वर इन लोगों को आशीष देगा, और परमेश्वर ने वादा किया है कि जो कोई परमेश्वर पर भरोसा करता है, वह परमेश्वर के राज्य का वारिस होगा। परमेश्वर का राज्य पृथ्वी पर किसी देश को नहीं दर्शाता है। यह राज्य हर उस जगह है जहाँ परमेश्वर का शासन है। इस राज्य में, लोग परमेश्वर के हैं, परमेश्वर की आज्ञा मानते हैं, और परमेश्वर के साथ सही संबंध में रहते हैं। सब कुछ परमेश्वर का है, और परमेश्वर अब और भविष्य में भी विश्वासियों के साथ अच्छी चीजें बाँटता है। जब विश्वासी परमेश्वर के राज्य को विरासत में पाते हैं, तो वे ये अच्छी बातें विरासत में पाते हैं या प्राप्त करते हैं।</w:t>
      </w:r>
    </w:p>
    <w:p>
      <w:pPr/>
      <w:r>
        <w:rPr>
          <w:lang w:val="hi_IN" w:bidi="hi_IN"/>
        </w:rPr>
      </w:r>
      <w:r>
        <w:rPr>
          <w:lang w:val="hi_IN" w:bidi="hi_IN"/>
        </w:rPr>
        <w:t>यहाँ रुकें और चर्चा करें कि आप "विश्वास में धनी" या "आत्मिक रूप से धनी" होने का वर्णन कैसे करेंगे। आप इस बात का वर्णन कैसे करेंगे कि विश्वासी आत्मिक रूप से धनी हैं, क्योंकि वे परमेश्वर के राज्य के वारिस हैं? आप अपनी भाषा में उस स्थिति के बारे में कैसे बात करते हैं जब किसी व्यक्ति के पास किसी अच्छी, लेकिन ऐसी चीज़ की बहुतायत हो जिसे धन की तरह छुआ नहीं जा सकता? दूसरे शब्दों में, कोई व्यक्ति तब "धनी" होता है जब उसका परमेश्वर और दूसरों के साथ अच्छा संबंध होता है। इस ऑडियो को यहाँ रोकें।</w:t>
      </w:r>
    </w:p>
    <w:p>
      <w:pPr/>
      <w:r>
        <w:rPr>
          <w:lang w:val="hi_IN" w:bidi="hi_IN"/>
        </w:rPr>
      </w:r>
      <w:r>
        <w:rPr>
          <w:lang w:val="hi_IN" w:bidi="hi_IN"/>
        </w:rPr>
        <w:t>याकूब यह नहीं कह रहा है कि सभी गरीब और महत्वहीन लोग विश्वास में धनी हैं, बल्कि केवल वे गरीब लोग जो परमेश्वर से प्रेम करते हैं। हो सकता है कि याकूब यह भी चाहता हो कि विश्वासी मत्ती 5 में यीशु की कही हुई बातों को याद रखें: "परमेश्वर उन लोगों को आशीष देता है जो मन के दीन हैं, अर्थात वे जो जानते हैं कि उन्हें परमेश्वर की आवश्यकता है, क्योंकि परमेश्वर ने उन लोगों को अपने राज्य का नागरिक बनने की क्षमता दी है।"</w:t>
      </w:r>
    </w:p>
    <w:p>
      <w:pPr/>
      <w:r>
        <w:rPr>
          <w:lang w:val="hi_IN" w:bidi="hi_IN"/>
        </w:rPr>
      </w:r>
      <w:r>
        <w:rPr>
          <w:lang w:val="hi_IN" w:bidi="hi_IN"/>
        </w:rPr>
        <w:t>याकूब अगले भाग की शुरुआत एक ऐसे शब्द से करता है जो परमेश्वर के कार्यों और विश्वासियों के कार्यों के बीच अंतर दिखाता है। परमेश्वर उन लोगों को चुनता है जो महत्वहीन लगते हैं, ताकि वे परमेश्वर के राज्य में शामिल हो सकें। लेकिन विश्वासी उन लोगों का अनादर करते हैं जो महत्वहीन लगते हैं।</w:t>
      </w:r>
    </w:p>
    <w:p>
      <w:pPr/>
      <w:r>
        <w:rPr>
          <w:lang w:val="hi_IN" w:bidi="hi_IN"/>
        </w:rPr>
      </w:r>
      <w:r>
        <w:rPr>
          <w:lang w:val="hi_IN" w:bidi="hi_IN"/>
        </w:rPr>
        <w:t>यहाँ रुकें और समूह के रूप में इस प्रश्न पर चर्चा करें: दो लोगों के बारे में एक कहानी सुनाएँ जिन्होंने अलग-अलग काम किए थे। ऐसे किसी समय के बारे में सोचें जब एक व्यक्ति ने एक तरह से व्यवहार किया हो, जबकि दूसरे व्यक्ति ने बिल्कुल अलग तरीके से व्यवहार किया हो। जब आप अपनी कहानी सुनाएँ, तो ध्यान दें कि कार्यों के बीच के अंतर पर ध्यान दिलाते समय आप किन हाव-भाव, शब्दों और वाक्यांशों का इस्तेमाल करते हैं। इस ऑडियो को यहाँ रोकें।</w:t>
      </w:r>
    </w:p>
    <w:p>
      <w:pPr/>
      <w:r>
        <w:rPr>
          <w:lang w:val="hi_IN" w:bidi="hi_IN"/>
        </w:rPr>
      </w:r>
      <w:r>
        <w:rPr>
          <w:lang w:val="hi_IN" w:bidi="hi_IN"/>
        </w:rPr>
        <w:t>याकूब तीन और प्रश्न पूछकर समाप्त करता है, जिनका उत्तर देने की वह किसी से अपेक्षा नहीं करता है। याकूब विश्वासियों को वह याद दिला रहा है जो वे पहले से जानते हैं। याकूब विश्वासियों को याद दिलाता है कि समुदाय के धनी और महत्वपूर्ण लोग ही विश्वासियों के साथ बुरा व्यवहार कर रहे हैं। समुदाय के धनी लोग विश्वासियों के विरुद्ध अपनी शक्ति का इस्तेमाल करते हैं और उन्हें कष्ट देते हैं। याकूब विश्वासियों को याद दिलाता है कि धनी लोग विश्वासियों के विरुद्ध झूठे आरोप लगा रहे हैं और उन्हें अदालत में जाने के लिए मजबूर कर रहे हैं। याकूब विश्वासियों को याद दिलाता है कि धनी लोग उस आदरणीय नाम की निन्दा या अपमान कर रहे हैं। लेकिन यही वह नाम, या व्यक्ति है, जिसके विश्वासी हैं! हालाँकि याकूब यह नहीं बताता कि यह कौन सा नाम है, फिर भी यह नाम शायद यीशु का नाम है। जब यीशु किसी व्यक्ति पर अपना नाम रखता है, तो इसका अर्थ है कि वह व्यक्ति यीशु का हो जाता है और उसका यीशु के साथ एक विशेष संबंध होता है। उस समय, किसी व्यक्ति का नाम उसकी प्रतिष्ठा से भी बहुत गहराई से जुड़ा हुआ होता था। यदि किसी ने किसी व्यक्ति के नाम का अपमान किया, तो उन्होंने उस व्यक्ति की प्रतिष्ठा और चरित्र का अपमान किया। इसलिए याकूब का मतलब है कि जब धनी लोग यीशु से जुड़े विश्वासियों का अपमान करते थे, तो वे यीशु का भी अपमान करते थे।</w:t>
      </w:r>
    </w:p>
    <w:p>
      <w:pPr/>
      <w:r>
        <w:rPr>
          <w:lang w:val="hi_IN" w:bidi="hi_IN"/>
        </w:rPr>
      </w:r>
      <w:r>
        <w:rPr>
          <w:lang w:val="hi_IN" w:bidi="hi_IN"/>
        </w:rPr>
        <w:t>यहाँ रुकें और समूह के रूप में इस प्रश्न पर चर्चा करें: आपके उपनाम किस प्रकार के हैं, या आप अपने परिवार या गोत्र के अन्य सदस्यों के साथ कौन से नाम साझा करते हैं? यदि कोई आपका अपमान करता है या आपका अनादर करता है, तो आपके परिवार को कैसा महसूस होता है? इस ऑडियो को यहाँ रोकें।</w:t>
      </w:r>
    </w:p>
    <w:p>
      <w:pPr/>
      <w:r>
        <w:rPr>
          <w:lang w:val="hi_IN" w:bidi="hi_IN"/>
        </w:rPr>
      </w:r>
      <w:r>
        <w:rPr>
          <w:lang w:val="hi_IN" w:bidi="hi_IN"/>
        </w:rPr>
        <w:t>यहाँ रुकें और समूह में इस प्रश्न पर चर्चा करें: उस समय की कहानी सुनाएँ जब आप लोगों के किसी समूह से बात कर रहे थे और आपको उन्हें कुछ ऐसी बात बतानी पड़ी जो वे पहले से जानते थे। जब आप किसी को कोई ऐसी बात बता रहे हैं जो वह पहले से जानता है, तो आप किन हाव-भाव, शब्दों और वाक्यांशों का उपयोग करते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इस्तेमाल करना चाहिए। आप याकूब, परमेश्वर और विश्वासियों के विभिन्न समूहों को दिखाने के लिए लोगों या वस्तुओं का उपयोग कर सकते हैं। आप उस स्थान के अलग-अलग हिस्सों में विश्वासियों के अलग-अलग समूहों को खड़ा कर सकते हैं, जहाँ आपको यह दिखाना हो कि विश्वासी कई अलग-अलग स्थानों पर रहते थे। कहानी को दोबारा सुनाते समय, आप चाहें तो धनी व्यक्ति और गरीब व्यक्ति को विश्वासियों के किसी एक समूह में आते हुए दिखा सकते हैं। आप किसी दूसरे विश्वासी से कह सकते हैं कि वह धनी व्यक्ति को बैठने के लिए कुर्सी दे और गरीब व्यक्ति से फर्श पर बैठने के लिए कहे।</w:t>
      </w:r>
      <w:r>
        <w:rPr>
          <w:lang w:val="hi_IN" w:bidi="hi_IN"/>
        </w:rPr>
      </w:r>
    </w:p>
    <w:p>
      <w:pPr>
        <w:pStyle w:val="Heading3"/>
      </w:pPr>
      <w:r>
        <w:rPr>
          <w:lang w:val="hi_IN" w:bidi="hi_IN"/>
        </w:rPr>
        <w:t>पाठ को नाटकीय रूप देना</w:t>
      </w:r>
    </w:p>
    <w:p>
      <w:pPr/>
      <w:r>
        <w:rPr>
          <w:lang w:val="hi_IN" w:bidi="hi_IN"/>
        </w:rPr>
      </w:r>
      <w:r>
        <w:rPr>
          <w:lang w:val="hi_IN" w:bidi="hi_IN"/>
        </w:rPr>
        <w:t>याकूब 2:1–7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में तीन हिस्से हैं। </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विश्वासी</w:t>
      </w:r>
    </w:p>
    <w:p>
      <w:pPr>
        <w:pStyle w:val="ListBullet"/>
        <w:spacing w:line="240" w:lineRule="auto"/>
        <w:ind w:left="720"/>
      </w:pPr>
      <w:r>
        <w:rPr>
          <w:lang w:val="hi_IN" w:bidi="hi_IN"/>
        </w:rPr>
      </w:r>
      <w:r>
        <w:rPr>
          <w:lang w:val="hi_IN" w:bidi="hi_IN"/>
        </w:rPr>
        <w:t>यीशु मसीह</w:t>
      </w:r>
    </w:p>
    <w:p>
      <w:pPr>
        <w:pStyle w:val="ListBullet"/>
        <w:spacing w:line="240" w:lineRule="auto"/>
        <w:ind w:left="720"/>
      </w:pPr>
      <w:r>
        <w:rPr>
          <w:lang w:val="hi_IN" w:bidi="hi_IN"/>
        </w:rPr>
      </w:r>
      <w:r>
        <w:rPr>
          <w:lang w:val="hi_IN" w:bidi="hi_IN"/>
        </w:rPr>
        <w:t>एक ऐसा व्यक्ति जिसने सुंदर कपड़े पहन रखे हैं</w:t>
      </w:r>
    </w:p>
    <w:p>
      <w:pPr>
        <w:pStyle w:val="ListBullet"/>
        <w:spacing w:line="240" w:lineRule="auto"/>
        <w:ind w:left="720"/>
      </w:pPr>
      <w:r>
        <w:rPr>
          <w:lang w:val="hi_IN" w:bidi="hi_IN"/>
        </w:rPr>
      </w:r>
      <w:r>
        <w:rPr>
          <w:lang w:val="hi_IN" w:bidi="hi_IN"/>
        </w:rPr>
        <w:t>एक व्यक्ति जो गंदे कपड़े पहने हुए है</w:t>
      </w:r>
    </w:p>
    <w:p>
      <w:pPr>
        <w:pStyle w:val="ListBullet"/>
        <w:spacing w:line="240" w:lineRule="auto"/>
        <w:ind w:left="720"/>
      </w:pPr>
      <w:r>
        <w:rPr>
          <w:lang w:val="hi_IN" w:bidi="hi_IN"/>
        </w:rPr>
      </w:r>
      <w:r>
        <w:rPr>
          <w:lang w:val="hi_IN" w:bidi="hi_IN"/>
        </w:rPr>
        <w:t>और परमेश्वर</w:t>
      </w:r>
    </w:p>
    <w:p>
      <w:pPr/>
      <w:r>
        <w:rPr>
          <w:lang w:val="hi_IN" w:bidi="hi_IN"/>
        </w:rPr>
      </w:r>
      <w:r>
        <w:rPr>
          <w:lang w:val="hi_IN" w:bidi="hi_IN"/>
        </w:rPr>
        <w:t>एक समूह के रूप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की भूमिका निभा रहे व्यक्ति को यह बताना चाहिए कि यदि वह उस पात्र के स्थान पर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प्रतिक्रियाएँ निम्नलिखित हैं।</w:t>
      </w:r>
    </w:p>
    <w:p>
      <w:pPr/>
      <w:r>
        <w:rPr>
          <w:lang w:val="hi_IN" w:bidi="hi_IN"/>
        </w:rPr>
      </w:r>
      <w:r>
        <w:rPr>
          <w:lang w:val="hi_IN" w:bidi="hi_IN"/>
        </w:rPr>
        <w:t>पहले भाग में, याकूब विश्वासियों को भाई और बहन कहकर संबोधित करता है। फिर याकूब कहता है कि जो लोग "हमारे महिमामय प्रभु यीशु मसीह" पर विश्वास करते हैं, उन्हें कुछ लोगों को दूसरों से अधिक सम्मान नहीं देना चाहिए।</w:t>
      </w:r>
    </w:p>
    <w:p>
      <w:pPr/>
      <w:r>
        <w:rPr>
          <w:lang w:val="hi_IN" w:bidi="hi_IN"/>
        </w:rPr>
      </w:r>
      <w:r>
        <w:rPr>
          <w:lang w:val="hi_IN" w:bidi="hi_IN"/>
        </w:rPr>
        <w:t>अभिनय को रोकें। विश्वासियों की भूमिका निभाने वाले व्यक्ति से पूछो, “तुम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समझ नहीं आ रहा है कि याकूब हमसे यह क्यों कह रहा है। विश्वासियों का हमारा समुदाय हर किसी के लिए खुला है; या</w:t>
      </w:r>
    </w:p>
    <w:p>
      <w:pPr>
        <w:pStyle w:val="ListBullet"/>
        <w:spacing w:line="240" w:lineRule="auto"/>
        <w:ind w:left="720"/>
      </w:pPr>
      <w:r>
        <w:rPr>
          <w:lang w:val="hi_IN" w:bidi="hi_IN"/>
        </w:rPr>
      </w:r>
      <w:r>
        <w:rPr>
          <w:lang w:val="hi_IN" w:bidi="hi_IN"/>
        </w:rPr>
        <w:t>मुझे खुशी है कि याकूब यह कह रहा है। जब मैं विश्वासी बना, तो मुझे ऐसा महसूस नहीं हुआ कि अन्य विश्वासियों ने मेरा स्वागत किया।</w:t>
      </w:r>
    </w:p>
    <w:p>
      <w:pPr/>
      <w:r>
        <w:rPr>
          <w:lang w:val="hi_IN" w:bidi="hi_IN"/>
        </w:rPr>
      </w:r>
      <w:r>
        <w:rPr>
          <w:lang w:val="hi_IN" w:bidi="hi_IN"/>
        </w:rPr>
        <w:t>नाटक को जारी रखें।</w:t>
      </w:r>
    </w:p>
    <w:p>
      <w:pPr/>
      <w:r>
        <w:rPr>
          <w:lang w:val="hi_IN" w:bidi="hi_IN"/>
        </w:rPr>
      </w:r>
      <w:r>
        <w:rPr>
          <w:lang w:val="hi_IN" w:bidi="hi_IN"/>
        </w:rPr>
        <w:t>दूसरे भाग में, याकूब एक कहानी सुनाता है ताकि विश्वासियों को यह समझने में मदद मिल सके कि याकूब का क्या मतलब है।</w:t>
      </w:r>
    </w:p>
    <w:p>
      <w:pPr/>
      <w:r>
        <w:rPr>
          <w:lang w:val="hi_IN" w:bidi="hi_IN"/>
        </w:rPr>
      </w:r>
      <w:r>
        <w:rPr>
          <w:lang w:val="hi_IN" w:bidi="hi_IN"/>
        </w:rPr>
        <w:t>याद रखें, यह एक कहानी है जो याकूब विश्वासियों को सुना रहा है। यह कहानी वास्तव में नहीं हो रही है, लेकिन आपके लिए इस कहानी का अभिनय करना महत्वपूर्ण है।</w:t>
      </w:r>
    </w:p>
    <w:p>
      <w:pPr/>
      <w:r>
        <w:rPr>
          <w:lang w:val="hi_IN" w:bidi="hi_IN"/>
        </w:rPr>
      </w:r>
      <w:r>
        <w:rPr>
          <w:lang w:val="hi_IN" w:bidi="hi_IN"/>
        </w:rPr>
        <w:t>कहानी में, एक धनी व्यक्ति और एक गरीब व्यक्ति दोनों एक सभा में आते हैं, जो शायद विश्वासियों की एक सभा है। कहानी में, धनवान व्यक्ति के पास सोने की एक अंगूठी और सुंदर कपड़े हैं। कहानी में, दूसरा व्यक्ति पुराने और गंदे कपड़े पहने हुए है। सभा में उपस्थित विश्वासी धनी व्यक्ति का सम्मान करते हैं और उसे बैठने के लिए एक स्थान देते हैं। लेकिन सभा में उपस्थित विश्वासी गरीब व्यक्ति का अनादर करते हैं। विश्वासी गरीब व्यक्ति से कहते हैं कि उसे या तो खड़ा होना होगा या फर्श पर बैठना होगा। याकूब पूछता है कि क्या विश्वासी लोगों के बीच भेदभाव पैदा कर रहे हैं और बुरे इरादों से न्याय करने वाले बन रहे हैं। लेकिन याकूब पहले से ही जानता है कि विश्वासी यही कर रहे हैं। याकूब चाहता है कि विश्वासी समझें कि किसी व्यक्ति के धन और संपत्ति के कारण उसका सम्मान करना गलत है, और किसी व्यक्ति के पास धन या संपत्ति न होने के कारण उसका अनादर करना भी गलत है।</w:t>
      </w:r>
    </w:p>
    <w:p>
      <w:pPr/>
      <w:r>
        <w:rPr>
          <w:lang w:val="hi_IN" w:bidi="hi_IN"/>
        </w:rPr>
      </w:r>
      <w:r>
        <w:rPr>
          <w:lang w:val="hi_IN" w:bidi="hi_IN"/>
        </w:rPr>
        <w:t>अभिनय को रोकें। धनी व्यक्ति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यह सही है कि दूसरे विश्वासियों ने मुझे सभा में ऐसी अच्छी जगह बैठाया जहाँ लोग मुझे देख सकते हैं; या</w:t>
      </w:r>
    </w:p>
    <w:p>
      <w:pPr>
        <w:pStyle w:val="ListBullet"/>
        <w:spacing w:line="240" w:lineRule="auto"/>
        <w:ind w:left="720"/>
      </w:pPr>
      <w:r>
        <w:rPr>
          <w:lang w:val="hi_IN" w:bidi="hi_IN"/>
        </w:rPr>
      </w:r>
      <w:r>
        <w:rPr>
          <w:lang w:val="hi_IN" w:bidi="hi_IN"/>
        </w:rPr>
        <w:t>मुझे बुरा लग रहा है कि दूसरे विश्वासियों ने मुझे बैठने के लिए एक अच्छा स्थान दिया है। जो गरीब व्यक्ति मेरे साथ ही सभा में आया, उसे फर्श पर बैठना पड़ता है। हम दोनों विश्वासी हैं। मुझे लगता है कि लोगों को हमारे साथ एक जैसा व्यवहार करना चाहिए।</w:t>
      </w:r>
    </w:p>
    <w:p>
      <w:pPr/>
      <w:r>
        <w:rPr>
          <w:lang w:val="hi_IN" w:bidi="hi_IN"/>
        </w:rPr>
      </w:r>
      <w:r>
        <w:rPr>
          <w:lang w:val="hi_IN" w:bidi="hi_IN"/>
        </w:rPr>
        <w:t>जो व्यक्ति कहानी देख रहे विश्वासियों की भूमिका निभा रहा है, उससे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बुरा लग रहा है। यह मुझे हमारी कुछ सभाओं में हुई बातों की याद दिलाता है; या</w:t>
      </w:r>
    </w:p>
    <w:p>
      <w:pPr>
        <w:pStyle w:val="ListBullet"/>
        <w:spacing w:line="240" w:lineRule="auto"/>
        <w:ind w:left="720"/>
      </w:pPr>
      <w:r>
        <w:rPr>
          <w:lang w:val="hi_IN" w:bidi="hi_IN"/>
        </w:rPr>
      </w:r>
      <w:r>
        <w:rPr>
          <w:lang w:val="hi_IN" w:bidi="hi_IN"/>
        </w:rPr>
        <w:t>यह सही नहीं है कि गरीब व्यक्ति को फर्श पर बैठना पड़े। गरीब व्यक्ति को धनी व्यक्ति के पास बैठने की अनुमति दी जानी चाहिए।</w:t>
      </w:r>
    </w:p>
    <w:p>
      <w:pPr/>
      <w:r>
        <w:rPr>
          <w:lang w:val="hi_IN" w:bidi="hi_IN"/>
        </w:rPr>
      </w:r>
      <w:r>
        <w:rPr>
          <w:lang w:val="hi_IN" w:bidi="hi_IN"/>
        </w:rPr>
        <w:t>नाटक को जारी रखें।</w:t>
      </w:r>
    </w:p>
    <w:p>
      <w:pPr/>
      <w:r>
        <w:rPr>
          <w:lang w:val="hi_IN" w:bidi="hi_IN"/>
        </w:rPr>
      </w:r>
      <w:r>
        <w:rPr>
          <w:lang w:val="hi_IN" w:bidi="hi_IN"/>
        </w:rPr>
        <w:t>याकूब कहता है, "प्रिय भाइयों और बहनों, मेरी बात सुनो!"</w:t>
      </w:r>
    </w:p>
    <w:p>
      <w:pPr/>
      <w:r>
        <w:rPr>
          <w:lang w:val="hi_IN" w:bidi="hi_IN"/>
        </w:rPr>
      </w:r>
      <w:r>
        <w:rPr>
          <w:lang w:val="hi_IN" w:bidi="hi_IN"/>
        </w:rPr>
        <w:t>याकूब पूछता है कि क्या यह सच है कि परमेश्वर ने उन लोगों को चुना है जिन्हें संसार महत्वहीन समझता है, ताकि वे विश्वास रखें, जो वास्तव में मूल्यवान है, और परमेश्वर के राज्य के नागरिक बनें। यह निश्चित रूप से सच है!</w:t>
      </w:r>
    </w:p>
    <w:p>
      <w:pPr/>
      <w:r>
        <w:rPr>
          <w:lang w:val="hi_IN" w:bidi="hi_IN"/>
        </w:rPr>
      </w:r>
      <w:r>
        <w:rPr>
          <w:lang w:val="hi_IN" w:bidi="hi_IN"/>
        </w:rPr>
        <w:t>हालाँकि, जब परमेश्वर उन लोगों को चुनता है जो महत्वहीन लगते हैं, तो विश्वासी उन लोगों का अनादर करते हैं जो महत्वहीन लगते हैं!</w:t>
      </w:r>
    </w:p>
    <w:p>
      <w:pPr/>
      <w:r>
        <w:rPr>
          <w:lang w:val="hi_IN" w:bidi="hi_IN"/>
        </w:rPr>
      </w:r>
      <w:r>
        <w:rPr>
          <w:lang w:val="hi_IN" w:bidi="hi_IN"/>
        </w:rPr>
        <w:t>अभिनय को रोकें। परमेश्वर का किरदार निभाने वाले व्यक्ति से पूछें, "आप कैसा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जब मैं विश्वासियों को उन लोगों के प्रति अनादर करते हुए देखता हूँ जिन्हें समुदाय महत्वहीन समझता है, तो मुझे दुख होता है। मैंने उन लोगों को बनाया, और मैं उनकी परवाह करता हूँ। मैं चाहता हूँ कि विश्वासी उन लोगों को महत्व दें, जैसे मैं करता हूँ; या</w:t>
      </w:r>
    </w:p>
    <w:p>
      <w:pPr>
        <w:pStyle w:val="ListBullet"/>
        <w:spacing w:line="240" w:lineRule="auto"/>
        <w:ind w:left="720"/>
      </w:pPr>
      <w:r>
        <w:rPr>
          <w:lang w:val="hi_IN" w:bidi="hi_IN"/>
        </w:rPr>
      </w:r>
      <w:r>
        <w:rPr>
          <w:lang w:val="hi_IN" w:bidi="hi_IN"/>
        </w:rPr>
        <w:t>जब मैं विश्वासियों को उन लोगों के साथ अनादरपूर्ण व्यवहार करते देखता हूँ जिन्हें समुदाय महत्वहीन समझता है, तो मुझे गुस्सा आता है।</w:t>
      </w:r>
    </w:p>
    <w:p>
      <w:pPr/>
      <w:r>
        <w:rPr>
          <w:lang w:val="hi_IN" w:bidi="hi_IN"/>
        </w:rPr>
      </w:r>
      <w:r>
        <w:rPr>
          <w:lang w:val="hi_IN" w:bidi="hi_IN"/>
        </w:rPr>
        <w:t>नाटक को जारी रखें।</w:t>
      </w:r>
    </w:p>
    <w:p>
      <w:pPr/>
      <w:r>
        <w:rPr>
          <w:lang w:val="hi_IN" w:bidi="hi_IN"/>
        </w:rPr>
      </w:r>
      <w:r>
        <w:rPr>
          <w:lang w:val="hi_IN" w:bidi="hi_IN"/>
        </w:rPr>
        <w:t>याकूब विश्वासियों को याद दिलाता है कि समुदाय के धनवान और महत्वपूर्ण लोग ही विश्वासियों के साथ बुरा व्यवहार कर रहे हैं, उनके विरुद्ध अपनी शक्ति का इस्तेमाल कर रहे हैं और उन्हें कष्ट दे रहे हैं। याकूब विश्वासियों को याद दिलाता है कि धनी लोग विश्वासियों के विरुद्ध झूठे आरोप लगा रहे हैं और उन्हें अदालत में ले जा रहे हैं। याकूब विश्वासियों को याद दिलाता है कि धनी लोग परमेश्वर के नाम की निन्दा या अपमान कर रहे हैं।</w:t>
      </w:r>
      <w:r>
        <w:rPr>
          <w:lang w:val="hi_IN" w:bidi="hi_IN"/>
        </w:rPr>
      </w:r>
    </w:p>
    <w:p>
      <w:pPr>
        <w:pStyle w:val="Heading3"/>
      </w:pPr>
      <w:r>
        <w:rPr>
          <w:lang w:val="hi_IN" w:bidi="hi_IN"/>
        </w:rPr>
        <w:t>आवश्यक जानकारी</w:t>
      </w:r>
    </w:p>
    <w:p>
      <w:pPr/>
      <w:r>
        <w:rPr>
          <w:lang w:val="hi_IN" w:bidi="hi_IN"/>
        </w:rPr>
      </w:r>
      <w:r>
        <w:rPr>
          <w:lang w:val="hi_IN" w:bidi="hi_IN"/>
        </w:rPr>
        <w:t>याकूब 2:1–7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याकूब विश्वासियों को </w:t>
      </w:r>
      <w:r>
        <w:rPr>
          <w:b/>
          <w:lang w:val="hi_IN" w:bidi="hi_IN"/>
        </w:rPr>
        <w:t>भाइयों और बहनों</w:t>
      </w:r>
      <w:r>
        <w:rPr>
          <w:lang w:val="hi_IN" w:bidi="hi_IN"/>
        </w:rPr>
        <w:t xml:space="preserve"> और </w:t>
      </w:r>
      <w:r>
        <w:rPr>
          <w:b/>
          <w:lang w:val="hi_IN" w:bidi="hi_IN"/>
        </w:rPr>
        <w:t>प्रिय भाइयों और बहनों</w:t>
      </w:r>
      <w:r>
        <w:rPr>
          <w:lang w:val="hi_IN" w:bidi="hi_IN"/>
        </w:rPr>
        <w:t xml:space="preserve"> के रूप में संबोधित करता है। उन्हीं शब्दों या वाक्यांशों का उपयोग करें जिनका उपयोग आपने "भाइयों और बहनों" और "प्रिय भाइयों और बहनों" के लिए पिछले भाग में किया था।</w:t>
      </w:r>
    </w:p>
    <w:p>
      <w:pPr/>
      <w:r>
        <w:rPr>
          <w:lang w:val="hi_IN" w:bidi="hi_IN"/>
        </w:rPr>
      </w:r>
      <w:r>
        <w:rPr>
          <w:lang w:val="hi_IN" w:bidi="hi_IN"/>
        </w:rPr>
        <w:t>याकूब कहता है कि जो हमारे महिमामय प्रभु यीशु मसीह पर विश्वास करते हैं, उन्हें पक्षपात नहीं करना चाहिए। "प्रभु" सम्मान की एक उपाधि है और यह दर्शाता है कि यीशु के पास अधिकार और शक्ति है। "यीशु" उसका मानवीय नाम है। "मसीह" मसीहा या अभिषिक्त के लिए यूनानी शब्द है। यीशु को “महिमामय” कहने का अर्थ है कि वह अद्भुत और प्रतापी है, ठीक वैसे ही जैसे परमेश्वर है!</w:t>
      </w:r>
    </w:p>
    <w:p>
      <w:pPr/>
      <w:r>
        <w:rPr>
          <w:lang w:val="hi_IN" w:bidi="hi_IN"/>
        </w:rPr>
      </w:r>
      <w:r>
        <w:rPr>
          <w:lang w:val="hi_IN" w:bidi="hi_IN"/>
        </w:rPr>
        <w:t>यहाँ रुकें और समूह के रूप में चर्चा करें कि आप "महिमामय प्रभु यीशु मसीह" की उपाधि के लिए किस शब्द या वाक्यांश का उपयोग करेंगे। अधिक जानकारी के लिए मुख्य शब्दावली में महिमा, प्रभु और मसीह को देखें। प्रभु और मसीह का अनुवाद उसी तरह करें जैसे आपने पहले किया है। इस ऑडियो को यहाँ रोकें।</w:t>
      </w:r>
    </w:p>
    <w:p>
      <w:pPr/>
      <w:r>
        <w:rPr>
          <w:lang w:val="hi_IN" w:bidi="hi_IN"/>
        </w:rPr>
      </w:r>
      <w:r>
        <w:rPr>
          <w:lang w:val="hi_IN" w:bidi="hi_IN"/>
        </w:rPr>
        <w:t>याकूब विश्वासियों से कहता है कि उन्हें पक्षपात नहीं करना चाहिए। इसे कहने का एक और तरीका यह है कि विश्वासियों को कुछ लोगों को दूसरों से अधिक सम्मान नहीं देना चाहिए।</w:t>
      </w:r>
    </w:p>
    <w:p>
      <w:pPr/>
      <w:r>
        <w:rPr>
          <w:lang w:val="hi_IN" w:bidi="hi_IN"/>
        </w:rPr>
      </w:r>
      <w:r>
        <w:rPr>
          <w:lang w:val="hi_IN" w:bidi="hi_IN"/>
        </w:rPr>
        <w:t xml:space="preserve">यहाँ रुकें और समूह के रूप में चर्चा करें कि आप किसी का </w:t>
      </w:r>
      <w:r>
        <w:rPr>
          <w:b/>
          <w:lang w:val="hi_IN" w:bidi="hi_IN"/>
        </w:rPr>
        <w:t>पक्षपात</w:t>
      </w:r>
      <w:r>
        <w:rPr>
          <w:lang w:val="hi_IN" w:bidi="hi_IN"/>
        </w:rPr>
        <w:t xml:space="preserve"> दिखाने या उसे सम्मान देने के लिए किस शब्द या वाक्यांश का उपयोग करेंगे। यदि आपने पहले ही बाइबल की किसी अन्य पुस्तक में इस विचार का अनुवाद किया है, तो इस विचार का अनुवाद इसी तरह से करें। इस ऑडियो को यहाँ रोकें।</w:t>
      </w:r>
    </w:p>
    <w:p>
      <w:pPr/>
      <w:r>
        <w:rPr>
          <w:lang w:val="hi_IN" w:bidi="hi_IN"/>
        </w:rPr>
      </w:r>
      <w:r>
        <w:rPr>
          <w:lang w:val="hi_IN" w:bidi="hi_IN"/>
        </w:rPr>
        <w:t>याकूब एक धनवान व्यक्ति और एक गरीब व्यक्ति के बारे में कहानी सुनाता है, जो दोनों एक सभा में आते हैं। हालाँकि याकूब केवल एक कहानी सुना रहा है, फिर भी संभव है कि याकूब उन वास्तविक परिस्थितियों के बारे में सोच रहा है जिन्हें उसने देखा या सुना है। कहानी में, उस व्यक्ति के पास सोने की एक अँगूठी और सुन्दर और महँगे कपड़े हैं। इन वस्तुओं का उस संस्कृति में बहुत अधिक मूल्य था, इसलिए विश्वासी समझ जाते हैं कि वह व्यक्ति धनी है और समुदाय के लोग उसका सम्मान करते हैं। कहानी में, दूसरा व्यक्ति पुराने और गंदे कपड़े पहने हुए है। विश्वासी जानते हैं कि यह व्यक्ति गरीब है और उसके पास कुछ नहीं है, और समुदाय के लोग उसका आदर नहीं करते।</w:t>
      </w:r>
    </w:p>
    <w:p>
      <w:pPr/>
      <w:r>
        <w:rPr>
          <w:lang w:val="hi_IN" w:bidi="hi_IN"/>
        </w:rPr>
      </w:r>
      <w:r>
        <w:rPr>
          <w:lang w:val="hi_IN" w:bidi="hi_IN"/>
        </w:rPr>
        <w:t>यहाँ रुकें और समूह के रूप में चर्चा करें कि जब आप धनी व्यक्ति और गरीब व्यक्ति का वर्णन करते हैं और लोग उनके साथ कैसा व्यवहार करते हैं, तो आप किन शब्दों या वाक्यांशों का उपयोग करेंगे। इस ऑडियो को यहाँ रोकें।</w:t>
      </w:r>
    </w:p>
    <w:p>
      <w:pPr/>
      <w:r>
        <w:rPr>
          <w:lang w:val="hi_IN" w:bidi="hi_IN"/>
        </w:rPr>
      </w:r>
      <w:r>
        <w:rPr>
          <w:lang w:val="hi_IN" w:bidi="hi_IN"/>
        </w:rPr>
        <w:t xml:space="preserve">याकूब कहता है कि विश्वासी </w:t>
      </w:r>
      <w:r>
        <w:rPr>
          <w:b/>
          <w:lang w:val="hi_IN" w:bidi="hi_IN"/>
        </w:rPr>
        <w:t>बुरे</w:t>
      </w:r>
      <w:r>
        <w:rPr>
          <w:lang w:val="hi_IN" w:bidi="hi_IN"/>
        </w:rPr>
        <w:t xml:space="preserve"> इरादों वाले न्यायियों की तरह व्यवहार करते हैं। बुराई, भलाई के विपरीत है। न्यायी वह व्यक्ति होता है जिसके पास यह निर्णय लेने का अधिकार होता है कि किसी व्यक्ति के कार्य सही हैं या गलत। यदि न्यायी यह निर्णय लेता है कि वह व्यक्ति गलत काम करने का दोषी है, तो न्यायी उस व्यक्ति को दण्ड देगा। ये विश्वासी दूसरों के बारे में ऐसे निर्णय लेते हैं मानो इन विश्वासियों को ऐसा करने का अधिकार है। लेकिन ये विश्वासी उन निर्णयों को बुरे या गलत इरादों से लेते हैं! बुराई के बारे में अधिक जानकारी के लिए, मुख्य शब्दावली को देखें। बुराई के लिए उसी शब्द का उपयोग करें जिसका उपयोग आपने पिछले भागों में किया था।</w:t>
      </w:r>
    </w:p>
    <w:p>
      <w:pPr/>
      <w:r>
        <w:rPr>
          <w:lang w:val="hi_IN" w:bidi="hi_IN"/>
        </w:rPr>
      </w:r>
      <w:r>
        <w:rPr>
          <w:lang w:val="hi_IN" w:bidi="hi_IN"/>
        </w:rPr>
        <w:t xml:space="preserve">यहाँ रुकें और समूह में चर्चा करें कि आप </w:t>
      </w:r>
      <w:r>
        <w:rPr>
          <w:b/>
          <w:lang w:val="hi_IN" w:bidi="hi_IN"/>
        </w:rPr>
        <w:t>न्यायी</w:t>
      </w:r>
      <w:r>
        <w:rPr>
          <w:lang w:val="hi_IN" w:bidi="hi_IN"/>
        </w:rPr>
        <w:t xml:space="preserve"> के लिए किस शब्द या वाक्यांश का उपयोग करेंगे। अधिक जानकारी के लिए मुख्य शब्दावली में न्यायी को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याकूब विश्वासियों से कहता है कि परमेश्वर ने उन लोगों को चुना है जिन्हें संसार महत्वहीन समझता है, ताकि वे </w:t>
      </w:r>
      <w:r>
        <w:rPr>
          <w:b/>
          <w:lang w:val="hi_IN" w:bidi="hi_IN"/>
        </w:rPr>
        <w:t>विश्वास</w:t>
      </w:r>
      <w:r>
        <w:rPr>
          <w:lang w:val="hi_IN" w:bidi="hi_IN"/>
        </w:rPr>
        <w:t xml:space="preserve"> में धनी हों। यदि आप किसी पर विश्वास करते हैं या भरोसा रखते हैं, तो आप मानते हैं कि वह व्यक्ति अपने बारे में जो कहता है वह सच है। फिर आप उस व्यक्ति पर भरोसा करते हैं और जो वह आपसे करने को कहता है, उसे करने के लिए तैयार रहते हैं। यहाँ, याकूब परमेश्वर पर विश्वास करने के बारे में बात कर रहा है। विश्वास के बारे में अधिक जानकारी के लिए, मुख्य शब्दावली को देखें। विश्वास के लिए उसी शब्द का उपयोग करें जो आपने पिछले भागों में उपयोग किया है।</w:t>
      </w:r>
    </w:p>
    <w:p>
      <w:pPr/>
      <w:r>
        <w:rPr>
          <w:lang w:val="hi_IN" w:bidi="hi_IN"/>
        </w:rPr>
      </w:r>
      <w:r>
        <w:rPr>
          <w:lang w:val="hi_IN" w:bidi="hi_IN"/>
        </w:rPr>
        <w:t>याकूब कहता है कि विश्वास होने से व्यक्ति धनी होता है, क्योंकि वे उस राज्य के वारिस होंगे जिसे परमेश्वर ने उन्हें देने का वादा किया है। राज्य वह क्षेत्र है जहाँ एक राजा शासन करता है। यहाँ, याकूब स्वर्ग के राज्य, या परमेश्वर के राज्य के बारे में बात कर रहा है, जहाँ परमेश्वर शासन करता है।</w:t>
      </w:r>
    </w:p>
    <w:p>
      <w:pPr/>
      <w:r>
        <w:rPr>
          <w:lang w:val="hi_IN" w:bidi="hi_IN"/>
        </w:rPr>
      </w:r>
      <w:r>
        <w:rPr>
          <w:lang w:val="hi_IN" w:bidi="hi_IN"/>
        </w:rPr>
        <w:t xml:space="preserve">यहाँ रुकें और समूह में चर्चा करें कि आप </w:t>
      </w:r>
      <w:r>
        <w:rPr>
          <w:b/>
          <w:lang w:val="hi_IN" w:bidi="hi_IN"/>
        </w:rPr>
        <w:t>राज्य</w:t>
      </w:r>
      <w:r>
        <w:rPr>
          <w:lang w:val="hi_IN" w:bidi="hi_IN"/>
        </w:rPr>
        <w:t xml:space="preserve"> के लिए किस शब्द या वाक्यांश का उपयोग करेंगे। अधिक जानकारी के लिए मुख्य शब्दावली में परमेश्वर का राज्य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धनी लोग विश्वासियों को अदालत में ले जाते हैं। किसी को अदालत में ले जाने का मतलब है किसी व्यक्ति को न्यायाधीश के पास ले जाकर उससे यह कहने के लिए कहना कि आप सही हैं और दूसरा व्यक्ति गलत है। एक व्यक्ति ऐसा इसलिए करता है ताकि न्यायाधीश दूसरे व्यक्ति को दण्ड दे।</w:t>
      </w:r>
    </w:p>
    <w:p>
      <w:pPr/>
      <w:r>
        <w:rPr>
          <w:lang w:val="hi_IN" w:bidi="hi_IN"/>
        </w:rPr>
      </w:r>
      <w:r>
        <w:rPr>
          <w:lang w:val="hi_IN" w:bidi="hi_IN"/>
        </w:rPr>
        <w:t xml:space="preserve">यहाँ रुकें और समूह के रूप में चर्चा करें कि आप किसी को </w:t>
      </w:r>
      <w:r>
        <w:rPr>
          <w:b/>
          <w:lang w:val="hi_IN" w:bidi="hi_IN"/>
        </w:rPr>
        <w:t>अदालत</w:t>
      </w:r>
      <w:r>
        <w:rPr>
          <w:lang w:val="hi_IN" w:bidi="hi_IN"/>
        </w:rPr>
        <w:t xml:space="preserve"> में ले जाने के बारे में कैसे बात करेंगे। इस ऑडियो को यहाँ रोकें।</w:t>
      </w:r>
    </w:p>
    <w:p>
      <w:pPr/>
      <w:r>
        <w:rPr>
          <w:lang w:val="hi_IN" w:bidi="hi_IN"/>
        </w:rPr>
      </w:r>
      <w:r>
        <w:rPr>
          <w:lang w:val="hi_IN" w:bidi="hi_IN"/>
        </w:rPr>
        <w:t>याकूब उन धनी लोगों के बारे में बात करता है जो परमेश्वर के नाम की निन्दा कर रहे हैं। इसका अर्थ है कि धनी लोग परमेश्वर के नाम का अपमान कर रहे हैं।</w:t>
      </w:r>
    </w:p>
    <w:p>
      <w:pPr/>
      <w:r>
        <w:rPr>
          <w:lang w:val="hi_IN" w:bidi="hi_IN"/>
        </w:rPr>
      </w:r>
      <w:r>
        <w:rPr>
          <w:lang w:val="hi_IN" w:bidi="hi_IN"/>
        </w:rPr>
        <w:t xml:space="preserve">यहाँ रुकें और समूह के रूप में चर्चा करें कि </w:t>
      </w:r>
      <w:r>
        <w:rPr>
          <w:b/>
          <w:lang w:val="hi_IN" w:bidi="hi_IN"/>
        </w:rPr>
        <w:t>निन्दा करना</w:t>
      </w:r>
      <w:r>
        <w:rPr>
          <w:lang w:val="hi_IN" w:bidi="hi_IN"/>
        </w:rPr>
        <w:t xml:space="preserve"> के लिए आप कौन-सा शब्द या वाक्यांश इस्तेमाल करेंगे। अधिक जानकारी के लिए मुख्य शब्दावली में निन्दा करना देखें। यदि आपने पहले ही बाइबल की किसी अन्य पुस्तक में इस शब्द का अनुवाद किया है, तो उसी शब्द का प्रयोग करें जिसका प्रयोग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याकूब 2:8–13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याकूब 2:8–13 को सुनें और इसे अपने मनों में रखें।</w:t>
      </w:r>
    </w:p>
    <w:p>
      <w:pPr/>
      <w:r>
        <w:rPr>
          <w:lang w:val="hi_IN" w:bidi="hi_IN"/>
        </w:rPr>
      </w:r>
      <w:r>
        <w:rPr>
          <w:lang w:val="hi_IN" w:bidi="hi_IN"/>
        </w:rPr>
        <w:t>यदि सम्भव हो, तो याकूब 2:8–13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याकूब 2:8–13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याकूब के पत्र के पिछले भाग में, याकूब ने विश्वासियों से कहा कि उन्हें कुछ लोगों का दूसरों से अधिक आदर नहीं करना चाहिए। अपने पत्र के इस भाग में, याकूब विश्वासियों से कहता है कि यदि वे कुछ लोगों का दूसरों से अधिक आदर करते हैं, तो वे परमेश्वर की व्यवस्था को तोड़ रहे हैं।</w:t>
      </w:r>
    </w:p>
    <w:p>
      <w:pPr/>
      <w:r>
        <w:rPr>
          <w:lang w:val="hi_IN" w:bidi="hi_IN"/>
        </w:rPr>
      </w:r>
      <w:r>
        <w:rPr>
          <w:lang w:val="hi_IN" w:bidi="hi_IN"/>
        </w:rPr>
        <w:t>याकूब विश्वासियों से कहता है कि पवित्रशास्त्र में परमेश्वर की शाही व्यवस्था कहती है कि "अपने पड़ोसी से अपने समान प्रेम कर।" याकूब परमेश्वर की व्यवस्था को "शाही व्यवस्था" कहता है, क्योंकि यह परमेश्वर की ओर से आती है, जो सर्वोच्च राजा है! याकूब यह भी कहता है कि व्यवस्था पवित्रशास्त्र से आती है। जब याकूब पवित्रशास्त्र के बारे में बात करता है, तो याकूब परमेश्वर के उन वचनों की ओर संकेत कर रहा है जिन्हें लोगों ने पुराने नियम में लिखा था। पुराने नियम की व्यवस्था इस्राएल के लोगों के लिए थी, और इस्राएल के लोग मानते थे कि उनके पड़ोसी वे लोग हैं जो उनके ही समुदाय का हिस्सा थे। आपको याद होगा कि लूका की पुस्तक में यीशु दिखाता है कि हमें उन लोगों से भी प्रेम करना चाहिए, जिनसे प्रेम करना हमने पहले नहीं सोचा था! लूका में, हम सुनते हैं कि एक व्यक्ति ने यीशु से उसे यह समझाने के लिए कहा कि उसके पड़ोसी कौन थे। यीशु ने उस व्यक्ति को एक ऐसे आदमी की कहानी सुनाई जिसने एक घायल व्यक्ति की मदद की, भले ही वे दोनों अलग-अलग जाति के थे और उनकी जातियाँ एक-दूसरे से घृणा करती थीं। यीशु ने यह कहानी यह समझाने के लिए सुनाई कि जिस किसी से भी हम मिलते हैं, वह हमारा पड़ोसी है। यीशु द्वारा सुनाई गई कहानी दिखाती है कि हमें हर उस व्यक्ति से प्रेम करना चाहिए जिससे हमारा संपर्क होता है, चाहे उसकी पृष्ठभूमि या सामाजिक स्थिति कुछ भी हो। जब हम किसी से प्रेम करते हैं, तो हम उस व्यक्ति के लिए भलाई के काम करने, उसका सम्मान करने और उसकी शारीरिक ज़रूरतों का ध्यान रखने का चुनाव करते हैं। याकूब विश्वासियों से कहते हैं कि यदि वे अपने पड़ोसी से अपने समान प्रेम करने की इस व्यवस्था का पालन कर रहे हैं, तो वे सही काम कर रहे हैं।</w:t>
      </w:r>
    </w:p>
    <w:p>
      <w:pPr/>
      <w:r>
        <w:rPr>
          <w:lang w:val="hi_IN" w:bidi="hi_IN"/>
        </w:rPr>
      </w:r>
      <w:r>
        <w:rPr>
          <w:lang w:val="hi_IN" w:bidi="hi_IN"/>
        </w:rPr>
        <w:t>यहाँ रुकें और लूका 10:25–37 का अपना अनुवाद सुनें, जहाँ यीशु नेक सामरी की कहानी सुनाते हैं। इस ऑडियो को यहाँ रोकें।</w:t>
      </w:r>
    </w:p>
    <w:p>
      <w:pPr/>
      <w:r>
        <w:rPr>
          <w:lang w:val="hi_IN" w:bidi="hi_IN"/>
        </w:rPr>
      </w:r>
      <w:r>
        <w:rPr>
          <w:lang w:val="hi_IN" w:bidi="hi_IN"/>
        </w:rPr>
        <w:t>यहाँ रुकें और इस प्रश्न पर समूह के रूप में चर्चा करें: ऐसे लोगों के किसी समूह के बारे में एक कहानी बताएँ, जिन्हें आपका समुदाय स्वीकार नहीं करता। आपका समुदाय इन लोगों को क्यों नहीं स्वीकार करता है? आपका समुदाय इन लोगों के साथ कैसे व्यवहार करता है? क्या इन लोगों को एक अलग स्थान पर रहना पड़ता है, या क्या ऐसे स्थान हैं जहाँ इन लोगों को जाने की अनुमति नहीं है? इस ऑडियो को यहाँ रोकें।</w:t>
      </w:r>
    </w:p>
    <w:p>
      <w:pPr/>
      <w:r>
        <w:rPr>
          <w:lang w:val="hi_IN" w:bidi="hi_IN"/>
        </w:rPr>
      </w:r>
      <w:r>
        <w:rPr>
          <w:lang w:val="hi_IN" w:bidi="hi_IN"/>
        </w:rPr>
        <w:t>फिर याकूब उन लोगों के बारे में बात करता है जो पक्षपात करके, अर्थात् कुछ लोगों को दूसरों से अधिक सम्मान देकर, इस व्यवस्था को तोड़ते हैं। याकूब पक्षपात करने वाले लोगों के बारे में उसी तरह बात करता है जैसे वह अदालत में किसी अपराधी के बारे में करता है। याकूब उन लोगों का वर्णन करता है जो पक्षपात करते हैं, मानो वे अदालत में हों, जहाँ अधिकारी उन लोगों पर कुछ गलत करने का आरोप लगाते हैं। याकूब व्यवस्था का वर्णन ऐसे करता है, मानो वह न्यायालय में बैठे न्यायी के समान हो। यह न्यायी—अर्थात् व्यवस्था—उन लोगों के कार्यों को देखती है जो पक्षपात करते हैं और निर्णय देती है कि वे व्यवस्था को तोड़ने के दोषी हैं।</w:t>
      </w:r>
    </w:p>
    <w:p>
      <w:pPr/>
      <w:r>
        <w:rPr>
          <w:lang w:val="hi_IN" w:bidi="hi_IN"/>
        </w:rPr>
      </w:r>
      <w:r>
        <w:rPr>
          <w:lang w:val="hi_IN" w:bidi="hi_IN"/>
        </w:rPr>
        <w:t>याकूब फिर कहता है कि यदि आप परमेश्वर की केवल एक ही व्यवस्था का उल्लंघन करते हैं, तो यह ऐसा ही है जैसे आपने परमेश्वर की सभी व्यवस्थाओं का उल्लंघन किया हो। परमेश्वर की सभी व्यवस्थाएं महत्वपूर्ण हैं, और परमेश्वर यह अपेक्षा करता है कि उसके लोग उसकी सभी व्यवस्थाओं का पालन करें। यदि कोई व्यक्ति परमेश्वर के नियमों में से एक का भी उल्लंघन करता है, तो भी वह दोषी है! फिर याकूब एक उदाहरण देता है: यदि कोई व्यक्ति हत्या करता है, लेकिन कभी व्यभिचार नहीं करता, तो वह व्यक्ति अभी भी व्यवस्था तोड़ने वाला है, क्योंकि परमेश्वर ने हमें हत्या नहीं करने और व्यभिचार नहीं करने के लिए कहा है। आपको याद होगा कि जो व्यक्ति हत्या करता है, वह किसी को मारने की योजना बनाता है और फिर उस व्यक्ति को मार डालता है। और आपको याद होगा कि जो व्यक्ति व्यभिचार करता है, वह किसी ऐसे व्यक्ति के साथ लैंगिक संबंध बनाता है जो उसका पति या पत्नी नहीं है।</w:t>
      </w:r>
    </w:p>
    <w:p>
      <w:pPr/>
      <w:r>
        <w:rPr>
          <w:lang w:val="hi_IN" w:bidi="hi_IN"/>
        </w:rPr>
      </w:r>
      <w:r>
        <w:rPr>
          <w:lang w:val="hi_IN" w:bidi="hi_IN"/>
        </w:rPr>
        <w:t>यहाँ रुकें और समूह के रूप में इस प्रश्न पर चर्चा करें: ऐसे किसी व्यक्ति की कहानी सुनाएँ जो समुदाय के अधिकांश नियमों का पालन करता है, लेकिन सभी नियमों का नहीं। फिर किसी ऐसे व्यक्ति की कहानी सुनाएँ जो समुदाय के कई नियमों को तोड़ता है। क्या आप इन लोगों को अलग तरीके से दण्ड देते हैं, क्योंकि एक ने केवल एक ही व्यवस्था तोड़ी है और दूसरे ने कई व्यवस्थाओं को तोड़ा है? आपका समुदाय ऐसे व्यक्ति के साथ, जो केवल एक नियम तोड़ता है, और ऐसे व्यक्ति के साथ, जो बहुत से नियम तोड़ता है, अलग-अलग व्यवहार कैसे करता है? क्यों? इस ऑडियो को यहाँ रोकें।</w:t>
      </w:r>
    </w:p>
    <w:p>
      <w:pPr/>
      <w:r>
        <w:rPr>
          <w:lang w:val="hi_IN" w:bidi="hi_IN"/>
        </w:rPr>
      </w:r>
      <w:r>
        <w:rPr>
          <w:lang w:val="hi_IN" w:bidi="hi_IN"/>
        </w:rPr>
        <w:t>अपने पत्र के पहले के भाग में, याकूब ने विश्वासियों को याद दिलाया कि परमेश्वर चाहता है कि वे उस व्यवस्था का पालन करें जो लोगों को स्वतंत्रता देती है, अर्थात् लोगों को पाप से मुक्त करती है। यह परमेश्वर की वह व्यवस्था है जो उसने अपने लोगों को दी थी, और इसमें यीशु की शिक्षाएँ भी शामिल हैं। यह सिद्ध, या पूर्ण, व्यवस्था हमें परमेश्वर की व्यवस्थाओं का पूरी तरह पालन करने के लिए स्वतंत्र करती है। यह अच्छी खबर है, और यह विश्वासियों को परमेश्वर की व्यवस्थाओं का पूरी तरह पालन करने की इच्छा रखने के लिए प्रेरित करती है! अब याकूब विश्वासियों को इस व्यवस्था के बारे में याद दिलाता है। जब विश्वासी इस व्यवस्था का पालन करना याद रखेंगे, तो वे उसी प्रकार बोलेंगे और कार्य करेंगे, जैसा यीशु ने लोगों को जीवन जीने की शिक्षा दी थी। जब विश्वासी ऐसा करेंगे, तो वे अपने आस-पास के लोगों पर दया या कृपा दिखाएँगे। वह व्यवस्था जो लोगों को स्वतंत्र करती है, उन्हें इसलिए अच्छे कार्य करने के लिए प्रेरित करती है क्योंकि वे परमेश्वर से प्रेम करते हैं, न कि इसलिए कि वे दण्ड दिए जाने से डरते हैं। जब लोग इस तरह जीते हैं, तो वे एक-दूसरे को क्षमा करते हैं, और वे एक-दूसरे के प्रति दयालु होते हैं या उन पर दया करते हैं। यह स्वतंत्रता देने वाली व्यवस्था वही व्यवस्था है जिसका उपयोग परमेश्वर यह निर्णय करने के लिए करेगा कि लोग निर्दोष हैं या दोषी। इसलिए विश्वासियों को इस व्यवस्था का पालन करना चाहिए, और उन्हें दूसरों पर दया करनी चाहिए।</w:t>
      </w:r>
    </w:p>
    <w:p>
      <w:pPr/>
      <w:r>
        <w:rPr>
          <w:lang w:val="hi_IN" w:bidi="hi_IN"/>
        </w:rPr>
      </w:r>
      <w:r>
        <w:rPr>
          <w:lang w:val="hi_IN" w:bidi="hi_IN"/>
        </w:rPr>
        <w:t>यहाँ रुकें और समूह में इस प्रश्न पर चर्चा करें: आपके समुदाय में लोग किन नियमों का पालन इसलिए करते हैं क्योंकि उन्हें डर होता है कि यदि वे उन नियमों का पालन नहीं करेंगे, तो उनके साथ क्या होगा? लोग इन नियमों के बारे में कैसा महसूस करते हैं? यदि आपके समुदाय में लोग अच्छे कार्य इसलिए करें क्योंकि वे स्वयं ऐसा करना चाहते हैं, न कि इसलिए कि उन्हें ऐसा करना पड़ता है, तो आपका समुदाय किस प्रकार अलग होगा? इस ऑडियो को यहाँ रोकें।</w:t>
      </w:r>
    </w:p>
    <w:p>
      <w:pPr/>
      <w:r>
        <w:rPr>
          <w:lang w:val="hi_IN" w:bidi="hi_IN"/>
        </w:rPr>
      </w:r>
      <w:r>
        <w:rPr>
          <w:lang w:val="hi_IN" w:bidi="hi_IN"/>
        </w:rPr>
        <w:t>यहाँ रुकें और समूह में इस प्रश्न पर चर्चा करें: आपके समुदाय में कौन-से नियम ऐसे हैं जिनका पालन करने पर लोगों को स्वतंत्रता और प्रसन्नता महसूस होती है? वे नियम लोगों को दूसरों के साथ दयालुता से व्यवहार करने में कैसे मदद करते हैं? इस ऑडियो को यहाँ रोकें।</w:t>
      </w:r>
    </w:p>
    <w:p>
      <w:pPr/>
      <w:r>
        <w:rPr>
          <w:lang w:val="hi_IN" w:bidi="hi_IN"/>
        </w:rPr>
      </w:r>
      <w:r>
        <w:rPr>
          <w:lang w:val="hi_IN" w:bidi="hi_IN"/>
        </w:rPr>
        <w:t xml:space="preserve">याकूब अपने पत्र के इस भाग को चेतावनी और प्रोत्साहन के साथ समाप्त करता है। इस संसार के अंत में उस दिन, जब परमेश्वर यह निर्णय करेगा कि लोग निर्दोष हैं या दोषी, तब वह उन लोगों पर दया नहीं करेगा जिन्होंने दूसरे लोगों पर दया नहीं की है। याकूब यह नहीं कहता, लेकिन याकूब स्पष्ट रूप से सुझाव देता है कि परमेश्वर उन लोगों पर दया </w:t>
      </w:r>
      <w:r>
        <w:rPr>
          <w:b/>
          <w:lang w:val="hi_IN" w:bidi="hi_IN"/>
        </w:rPr>
        <w:t>करेगा</w:t>
      </w:r>
      <w:r>
        <w:rPr>
          <w:lang w:val="hi_IN" w:bidi="hi_IN"/>
        </w:rPr>
        <w:t xml:space="preserve"> जिन्होंने दूसरों पर दया की है। यदि कोई व्यक्ति दूसरे लोगों पर दया करता है, तो इसका अर्थ है कि वह उन लोगों के प्रति दयालु शब्द कहने और दयालु कार्य करने का चुनाव करता है जिन्हें इनकी आवश्यकता है, भले ही वे इसके योग्य न हों। यह ऐसा है मानो जो व्यक्ति लोगों के प्रति दयालु बातें कहता है और दयालुता दिखाता है, उसने किसी शत्रु पर विजय प्राप्त कर ली है! वह व्यक्ति इस बात से नहीं डरता कि परमेश्वर उसे गलत ठहराएगा।</w:t>
      </w:r>
      <w:r>
        <w:rPr>
          <w:lang w:val="hi_IN" w:bidi="hi_IN"/>
        </w:rPr>
      </w:r>
    </w:p>
    <w:p>
      <w:pPr>
        <w:pStyle w:val="Heading3"/>
      </w:pPr>
      <w:r>
        <w:rPr>
          <w:lang w:val="hi_IN" w:bidi="hi_IN"/>
        </w:rPr>
        <w:t>घटनाओं को समझाना</w:t>
      </w:r>
    </w:p>
    <w:p>
      <w:pPr/>
      <w:r>
        <w:rPr>
          <w:lang w:val="hi_IN" w:bidi="hi_IN"/>
        </w:rPr>
      </w:r>
      <w:r>
        <w:rPr>
          <w:lang w:val="hi_IN" w:bidi="hi_IN"/>
        </w:rPr>
        <w:t>याकूब 2:8–13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हिस्से हैं।</w:t>
      </w:r>
    </w:p>
    <w:p>
      <w:pPr/>
      <w:r>
        <w:rPr>
          <w:lang w:val="hi_IN" w:bidi="hi_IN"/>
        </w:rPr>
      </w:r>
      <w:r>
        <w:rPr>
          <w:b/>
          <w:lang w:val="hi_IN" w:bidi="hi_IN"/>
        </w:rPr>
        <w:t>पहले भाग में:</w:t>
      </w:r>
      <w:r>
        <w:rPr>
          <w:lang w:val="hi_IN" w:bidi="hi_IN"/>
        </w:rPr>
        <w:t xml:space="preserve"> याकूब विश्वासियों से कहता है कि यदि वे “अपने पड़ोसी से अपने समान प्रेम करने” की व्यवस्था का पालन कर रहे हैं, तो वे सही काम कर रहे हैं।</w:t>
      </w:r>
    </w:p>
    <w:p>
      <w:pPr/>
      <w:r>
        <w:rPr>
          <w:lang w:val="hi_IN" w:bidi="hi_IN"/>
        </w:rPr>
      </w:r>
      <w:r>
        <w:rPr>
          <w:b/>
          <w:lang w:val="hi_IN" w:bidi="hi_IN"/>
        </w:rPr>
        <w:t>दूसरे भाग में:</w:t>
      </w:r>
      <w:r>
        <w:rPr>
          <w:lang w:val="hi_IN" w:bidi="hi_IN"/>
        </w:rPr>
        <w:t xml:space="preserve"> याकूब विश्वासियों से कहता है कि यदि वे पक्षपात कर रहे हैं, या कुछ लोगों को दूसरों से अधिक सम्मान दे रहे हैं, तो वे परमेश्वर की व्यवस्था को तोड़ रहे हैं।</w:t>
      </w:r>
    </w:p>
    <w:p>
      <w:pPr/>
      <w:r>
        <w:rPr>
          <w:lang w:val="hi_IN" w:bidi="hi_IN"/>
        </w:rPr>
      </w:r>
      <w:r>
        <w:rPr>
          <w:b/>
          <w:lang w:val="hi_IN" w:bidi="hi_IN"/>
        </w:rPr>
        <w:t>तीसरे भाग में</w:t>
      </w:r>
      <w:r>
        <w:rPr>
          <w:lang w:val="hi_IN" w:bidi="hi_IN"/>
        </w:rPr>
        <w:t>: याकूब विश्वासियों से कहता है कि वे उस व्यवस्था का पालन करें जो स्वतंत्रता देती है।</w:t>
      </w:r>
    </w:p>
    <w:p>
      <w:pPr/>
      <w:r>
        <w:rPr>
          <w:lang w:val="hi_IN" w:bidi="hi_IN"/>
        </w:rPr>
      </w:r>
      <w:r>
        <w:rPr>
          <w:b/>
          <w:lang w:val="hi_IN" w:bidi="hi_IN"/>
        </w:rPr>
        <w:t>चौथे भाग में</w:t>
      </w:r>
      <w:r>
        <w:rPr>
          <w:lang w:val="hi_IN" w:bidi="hi_IN"/>
        </w:rPr>
        <w:t>: याकूब विश्वासियों को चेतावनी देता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वे विश्वासी जो कुछ विश्वासियों का दूसरों से अधिक सम्मान करते हैं</w:t>
      </w:r>
    </w:p>
    <w:p>
      <w:pPr>
        <w:pStyle w:val="ListBullet"/>
        <w:spacing w:line="240" w:lineRule="auto"/>
        <w:ind w:left="720"/>
      </w:pPr>
      <w:r>
        <w:rPr>
          <w:lang w:val="hi_IN" w:bidi="hi_IN"/>
        </w:rPr>
      </w:r>
      <w:r>
        <w:rPr>
          <w:lang w:val="hi_IN" w:bidi="hi_IN"/>
        </w:rPr>
        <w:t>वे विश्वासी जो एक नियम तोड़ते हैं, परन्तु सभी नहीं</w:t>
      </w:r>
    </w:p>
    <w:p>
      <w:pPr>
        <w:pStyle w:val="ListBullet"/>
        <w:spacing w:line="240" w:lineRule="auto"/>
        <w:ind w:left="720"/>
      </w:pPr>
      <w:r>
        <w:rPr>
          <w:lang w:val="hi_IN" w:bidi="hi_IN"/>
        </w:rPr>
      </w:r>
      <w:r>
        <w:rPr>
          <w:lang w:val="hi_IN" w:bidi="hi_IN"/>
        </w:rPr>
        <w:t>दया दिखाने वाले विश्वासी</w:t>
      </w:r>
    </w:p>
    <w:p>
      <w:pPr>
        <w:pStyle w:val="ListBullet"/>
        <w:spacing w:line="240" w:lineRule="auto"/>
        <w:ind w:left="720"/>
      </w:pPr>
      <w:r>
        <w:rPr>
          <w:lang w:val="hi_IN" w:bidi="hi_IN"/>
        </w:rPr>
      </w:r>
      <w:r>
        <w:rPr>
          <w:lang w:val="hi_IN" w:bidi="hi_IN"/>
        </w:rPr>
        <w:t>वे विश्वासी जो दया नहीं करते हैं</w:t>
      </w:r>
    </w:p>
    <w:p>
      <w:pPr>
        <w:pStyle w:val="ListBullet"/>
        <w:spacing w:line="240" w:lineRule="auto"/>
        <w:ind w:left="720"/>
      </w:pPr>
      <w:r>
        <w:rPr>
          <w:lang w:val="hi_IN" w:bidi="hi_IN"/>
        </w:rPr>
      </w:r>
      <w:r>
        <w:rPr>
          <w:lang w:val="hi_IN" w:bidi="hi_IN"/>
        </w:rPr>
        <w:t>और परमेश्वर</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भाग में, याकूब विश्वासियों से कहता है कि यदि वे शाही व्यवस्था का पालन करें, तो वे सही काम कर रहे हैं। राजकीय व्यवस्था वह व्यवस्था है जिसे राजा देता है। परमेश्वर सभी लोगों पर राजा के रूप में शासन करता है, और परमेश्वर ने यह व्यवस्था दी है: “अपने पड़ोसी से अपने समान प्रेम कर।”</w:t>
      </w:r>
    </w:p>
    <w:p>
      <w:pPr/>
      <w:r>
        <w:rPr>
          <w:lang w:val="hi_IN" w:bidi="hi_IN"/>
        </w:rPr>
      </w:r>
      <w:r>
        <w:rPr>
          <w:lang w:val="hi_IN" w:bidi="hi_IN"/>
        </w:rPr>
        <w:t>यहाँ रुकें और समूह के रूप में इस प्रश्न पर चर्चा करें: आपकी भाषा में, आप उस व्यवस्था को क्या कहते हैं जिसे राजा या सर्वोच्च शासक देता है? उस प्रकार की व्यवस्था कितनी महत्वपूर्ण है? फिर समूह के रूप में चर्चा करें कि आप यहाँ "राजकीय व्यवस्था" का अनुवाद कैसे करेंगे। इस ऑडियो को यहाँ रोकें।</w:t>
      </w:r>
    </w:p>
    <w:p>
      <w:pPr/>
      <w:r>
        <w:rPr>
          <w:lang w:val="hi_IN" w:bidi="hi_IN"/>
        </w:rPr>
      </w:r>
      <w:r>
        <w:rPr>
          <w:lang w:val="hi_IN" w:bidi="hi_IN"/>
        </w:rPr>
        <w:t>यहाँ रुकें और किसी ऐसे व्यक्ति के बारे में कहानी सुनाएँ जो आपका पड़ोसी है। ध्यान दें कि आप उस व्यक्ति के बारे में किस प्रकार बात करते हैं और उसे क्या कहते हैं। फिर चर्चा करें कि आप परमेश्वर की इस आज्ञा का किस प्रकार अनुवाद करना चाहेंगे कि अपने पड़ोसी से उसी प्रकार प्रेम करें, जिस प्रकार आप अपने आप से प्रेम करते हैं। आप लूका 10:27 के अपने अनुवाद को सुन सकते हैं, ताकि यह सुन सकें कि आपने वहाँ इसका अनुवाद किस प्रकार किया है। इस ऑडियो को यहाँ रोकें।</w:t>
      </w:r>
    </w:p>
    <w:p>
      <w:pPr/>
      <w:r>
        <w:rPr>
          <w:lang w:val="hi_IN" w:bidi="hi_IN"/>
        </w:rPr>
      </w:r>
      <w:r>
        <w:rPr>
          <w:lang w:val="hi_IN" w:bidi="hi_IN"/>
        </w:rPr>
        <w:t>इसलिए विश्वासियों को हर उस व्यक्ति के प्रति प्रेम दिखाना चाहिए, जिससे वे मिलते हैं। किसी से प्रेम करने का अर्थ है कि हम लोगों के लिए दयालुतापूर्ण कार्य करने, उनका सम्मान करने और उनकी शारीरिक आवश्यकताओं की देखभाल करने का चुनाव करते हैं। हम ये काम अपने लिए करते हैं, और हमें एक-दूसरे से उसी तरह प्रेम करना चाहिए! याकूब विश्वासियों से कहता है कि यदि वे इस व्यवस्था को “मानते” या उसका पालन करते हैं, तो वे सही कार्य कर रहे हैं।</w:t>
      </w:r>
    </w:p>
    <w:p>
      <w:pPr/>
      <w:r>
        <w:rPr>
          <w:lang w:val="hi_IN" w:bidi="hi_IN"/>
        </w:rPr>
      </w:r>
      <w:r>
        <w:rPr>
          <w:lang w:val="hi_IN" w:bidi="hi_IN"/>
        </w:rPr>
        <w:t>दूसरे भाग में, याकूब उन विश्वासियों के बारे में बात करता है जो इस व्यवस्था का पालन नहीं करते हैं। ये लोग कुछ लोगों को दूसरों से अधिक सम्मान देते हैं, या पक्षपात दिखाते हैं। याकूब पक्षपात करने वाले व्यक्ति की तुलना न्यायालय में मुकदमे का सामना कर रहे व्यक्ति से करता है। याकूब व्यवस्था का वर्णन ऐसे करता है मानो वह न्यायालय में एक न्यायी हो। न्यायी—या व्यवस्था—पक्षपात करने वाले लोगों के कार्यों को देखकर यह निर्णय देती है कि वे व्यवस्था को तोड़ने के दोषी हैं।</w:t>
      </w:r>
    </w:p>
    <w:p>
      <w:pPr/>
      <w:r>
        <w:rPr>
          <w:lang w:val="hi_IN" w:bidi="hi_IN"/>
        </w:rPr>
      </w:r>
      <w:r>
        <w:rPr>
          <w:lang w:val="hi_IN" w:bidi="hi_IN"/>
        </w:rPr>
        <w:t>यहाँ रुकें और किसी ऐसे व्यक्ति के बारे में कहानी सुनाएँ जिसे किसी न्यायी के पास जाना पड़ा, और न्यायी ने निर्णय लिया कि वह व्यक्ति दोषी है, या उसने कोई व्यवस्था तोड़ी है। जब कोई न्यायी यह निर्णय करता है कि किसी व्यक्ति ने व्यवस्था तोड़ने का अपराध किया है, तो इसके लिए आपकी भाषा में कौन-से शब्द या वाक्यांश प्रयोग किए जाते हैं? चर्चा करें कि आप उस तरीके का अनुवाद कैसे करना चाहते हैं कि व्यवस्था एक ऐसे न्यायी के समान है जो लोगों को दोषी ठहराता है। इस ऑडियो को यहाँ रोकें।</w:t>
      </w:r>
    </w:p>
    <w:p>
      <w:pPr/>
      <w:r>
        <w:rPr>
          <w:lang w:val="hi_IN" w:bidi="hi_IN"/>
        </w:rPr>
      </w:r>
      <w:r>
        <w:rPr>
          <w:lang w:val="hi_IN" w:bidi="hi_IN"/>
        </w:rPr>
        <w:t>याकूब फिर कहता है कि यदि आप परमेश्वर की केवल एक ही व्यवस्था का उल्लंघन करते हैं, तो यह ऐसा ही है जैसे आपने परमेश्वर की सभी व्यवस्थाओं का उल्लंघन किया हो। याकूब विशेष शब्दों का प्रयोग करके यह बताता है कि कोई व्यक्ति किस प्रकार परमेश्वर की व्यवस्था का उल्लंघन करता है। याकूब कहता है कि वह व्यक्ति ठोकर खाता है या लगभग गिर पड़ता है। यदि वह व्यक्ति केवल एक ही व्यवस्था में ठोकर खाता है, या उसकी आज्ञा नहीं मानता, तो भी वह दोषी है, जिसका अर्थ है कि वह अब भी परमेश्वर की व्यवस्था को तोड़ने वाला व्यक्ति है! फिर याकूब एक उदाहरण देता है: यदि कोई व्यक्ति हत्या करता है, लेकिन कभी व्यभिचार नहीं करता, तो भी वह व्यवस्था को तोड़ने वाला व्यक्ति है।</w:t>
      </w:r>
    </w:p>
    <w:p>
      <w:pPr/>
      <w:r>
        <w:rPr>
          <w:lang w:val="hi_IN" w:bidi="hi_IN"/>
        </w:rPr>
      </w:r>
      <w:r>
        <w:rPr>
          <w:lang w:val="hi_IN" w:bidi="hi_IN"/>
        </w:rPr>
        <w:t>यहाँ रुकें और समूह के रूप में चर्चा करें कि आप उस विशेष भाषा या अभिव्यक्ति का किस प्रकार वर्णन करेंगे, जिसमें कोई व्यक्ति किसी एक व्यवस्था में ठोकर खाता है या उसकी आज्ञा नहीं मानता। इस ऑडियो को यहाँ रोकें।</w:t>
      </w:r>
    </w:p>
    <w:p>
      <w:pPr/>
      <w:r>
        <w:rPr>
          <w:lang w:val="hi_IN" w:bidi="hi_IN"/>
        </w:rPr>
      </w:r>
      <w:r>
        <w:rPr>
          <w:lang w:val="hi_IN" w:bidi="hi_IN"/>
        </w:rPr>
        <w:t>यहाँ रुकें और समूह के रूप में चर्चा करें कि आप कैसे वर्णन करेंगे कि जब कोई व्यक्ति एक व्यवस्था का उल्लंघन करता है, तो यह उसी प्रकार है मानो वह पूरी व्यवस्था का उल्लंघन करता है। वह व्यक्ति तब भी दोषी है, भले ही वह केवल एक ही व्यवस्था को तोड़े! इस ऑडियो को यहाँ रोकें।</w:t>
      </w:r>
    </w:p>
    <w:p>
      <w:pPr/>
      <w:r>
        <w:rPr>
          <w:lang w:val="hi_IN" w:bidi="hi_IN"/>
        </w:rPr>
      </w:r>
      <w:r>
        <w:rPr>
          <w:lang w:val="hi_IN" w:bidi="hi_IN"/>
        </w:rPr>
        <w:t>तीसरे भाग में, याकूब विश्वासियों से कहता है कि उन्हें उन लोगों की तरह बोलना और कार्य करना चाहिए जो जानते हैं कि परमेश्वर उस स्वतंत्रता देने वाली व्यवस्था का उपयोग यह निर्णय लेने के लिए करेगा कि लोग निर्दोष हैं या दोषी। जब याकूब उस व्यवस्था के बारे में बात करता है जो लोगों को स्वतंत्र करती है, तो उसका अर्थ है कि जब लोग यीशु की सिखाई हुई बातों का पालन करते हैं, तो उनके जीवन जीने का एक नया तरीका होता है। यह उन पुराने नियमों से भी बेहतर है जिनका लोग पालन करते थे। याकूब इसे “आज़ादी या स्वतंत्रता की व्यवस्था” कहता है, क्योंकि यह लोगों को इस भावना से मुक्त करती है कि वे बुरे काम करना बंद नहीं कर सकते। वह व्यवस्था जो लोगों को स्वतंत्र करती है, उन्हें इसलिए अच्छे कार्य करने के लिए प्रेरित करती है क्योंकि वे परमेश्वर से प्रेम करते हैं, न कि इसलिए कि वे डरते हैं कि परमेश्वर उन्हें दण्ड देगा। यह नई व्यवस्था लोगों को परमेश्वर से प्रेम करने और दूसरों के प्रति दयालु होने की शिक्षा देती है। जब लोग इस तरह जीते हैं, तो वे एक-दूसरे को क्षमा करते हैं, और वे एक-दूसरे के प्रति दयालु होते हैं। दूसरे शब्दों में, ये लोग एक-दूसरे पर दया करते हैं।</w:t>
      </w:r>
    </w:p>
    <w:p>
      <w:pPr/>
      <w:r>
        <w:rPr>
          <w:lang w:val="hi_IN" w:bidi="hi_IN"/>
        </w:rPr>
      </w:r>
      <w:r>
        <w:rPr>
          <w:lang w:val="hi_IN" w:bidi="hi_IN"/>
        </w:rPr>
        <w:t>यहाँ रुकें और दूसरे चरण में उन नियमों के बारे में हुई अपनी चर्चा को याद करें, जो लोगों को स्वतंत्र और प्रसन्न महसूस कराते हैं। चर्चा करें कि आप “उस व्यवस्था का अनुवाद कैसे करना चाहते हैं जो लोगों को स्वतंत्रता देती है।” याकूब अभी भी इस व्यवस्था को उसी नाम से—“व्यवस्था”—पुकारता है, लेकिन यह “व्यवस्था” न्याय नहीं, बल्कि स्वतंत्रता लाती है। इस ऑडियो को यहाँ रोकें।</w:t>
      </w:r>
    </w:p>
    <w:p>
      <w:pPr/>
      <w:r>
        <w:rPr>
          <w:lang w:val="hi_IN" w:bidi="hi_IN"/>
        </w:rPr>
      </w:r>
      <w:r>
        <w:rPr>
          <w:lang w:val="hi_IN" w:bidi="hi_IN"/>
        </w:rPr>
        <w:t xml:space="preserve">चौथे भाग में, याकूब विश्वासियों को चेतावनी देता है। याकूब विश्वासियों को चेतावनी देता है कि उस दिन जब परमेश्वर यह निर्णय करेगा कि लोग निर्दोष हैं या दोषी, तब वह उन लोगों पर दया नहीं करेगा जिन्होंने दूसरे लोगों पर दया नहीं की है। याकूब यह बात सीधे नहीं कहता, लेकिन उसका तात्पर्य है कि परमेश्वर उन लोगों पर दया </w:t>
      </w:r>
      <w:r>
        <w:rPr>
          <w:b/>
          <w:lang w:val="hi_IN" w:bidi="hi_IN"/>
        </w:rPr>
        <w:t>करेगा</w:t>
      </w:r>
      <w:r>
        <w:rPr>
          <w:lang w:val="hi_IN" w:bidi="hi_IN"/>
        </w:rPr>
        <w:t xml:space="preserve"> जिन्होंने दूसरे लोगों पर दया की है। यदि कोई व्यक्ति दूसरे लोगों पर दया करता है, तो इसका अर्थ है कि वह उन लोगों के प्रति दयालु शब्द कहने और दयालु कार्य करने का चुनाव करता है जिन्हें इनकी आवश्यकता है, भले ही वे इसके योग्य न हों। फिर याकूब कहता है कि दया न्याय पर जयवन्त होती है, या जीत जाती है। याकूब दया के बारे में ऐसे बात करता है, मानो वह एक व्यक्ति हो जो किसी दूसरे व्यक्ति पर विजय प्राप्त करता है। याकूब का अर्थ है कि जो व्यक्ति दूसरे लोगों पर दया करता है, वह इस बात से नहीं डरता कि परमेश्वर उसे दोषी ठहराएगा।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इस्तेमाल करना चाहिए। आप याकूब, विश्वासियों और परमेश्वर को दर्शाने के लिए अलग-अलग वस्तुओं या लोगों का उपयोग करना चाह सकते हैं। हो सकता है कि आप चाहें कि कुछ विश्वासी, अन्य विश्वासियों की अपेक्षा कुछ विश्वासियों का अधिक सम्मान करें। आप व्यवस्था में दी गई आज्ञाओं को दर्शाने के लिए लकड़ियों जैसी वस्तुओं के एक समूह को चुन सकते हैं। कोई इन वस्तुओं को लेकर यह दिखा सकता है कि कोई व्यक्ति व्यवस्था का पालन कैसे करता है। लेकिन फिर उस व्यक्ति से ऐसा अभिनय करवाएँ कि वह ठोकर खाकर गिरने जैसा करे और उन वस्तुओं में से एक को गिरा दे, जो यह दर्शाएगा कि एक व्यक्ति किस प्रकार ठोकर खाता है और किसी एक व्यवस्था का उल्लंघन करता है। आप चाहें तो कुछ विश्वासियों को अन्य विश्वासियों के प्रति दया या कृपा दिखाते हुए, और कुछ अन्य विश्वासियों को उनके प्रति दया या कृपा न दिखाते हुए दिखा सकते हैं। आप परमेश्वर को विश्वासियों का न्याय उसी प्रकार करते हुए दिखा सकते हैं, जिस प्रकार उन्होंने अन्य विश्वासियों के साथ व्यवहार किया है।</w:t>
      </w:r>
      <w:r>
        <w:rPr>
          <w:lang w:val="hi_IN" w:bidi="hi_IN"/>
        </w:rPr>
      </w:r>
    </w:p>
    <w:p>
      <w:pPr>
        <w:pStyle w:val="Heading3"/>
      </w:pPr>
      <w:r>
        <w:rPr>
          <w:lang w:val="hi_IN" w:bidi="hi_IN"/>
        </w:rPr>
        <w:t>पाठ को नाटकीय रूप देना</w:t>
      </w:r>
    </w:p>
    <w:p>
      <w:pPr/>
      <w:r>
        <w:rPr>
          <w:lang w:val="hi_IN" w:bidi="hi_IN"/>
        </w:rPr>
      </w:r>
      <w:r>
        <w:rPr>
          <w:lang w:val="hi_IN" w:bidi="hi_IN"/>
        </w:rPr>
        <w:t>याकूब 2:8–13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हिस्से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वे विश्वासी जो कुछ विश्वासियों का दूसरों से अधिक सम्मान करते हैं</w:t>
      </w:r>
    </w:p>
    <w:p>
      <w:pPr>
        <w:pStyle w:val="ListBullet"/>
        <w:spacing w:line="240" w:lineRule="auto"/>
        <w:ind w:left="720"/>
      </w:pPr>
      <w:r>
        <w:rPr>
          <w:lang w:val="hi_IN" w:bidi="hi_IN"/>
        </w:rPr>
      </w:r>
      <w:r>
        <w:rPr>
          <w:lang w:val="hi_IN" w:bidi="hi_IN"/>
        </w:rPr>
        <w:t>वे विश्वासी जो एक व्यवस्था तोड़ते हैं, लेकिन सभी को नहीं</w:t>
      </w:r>
    </w:p>
    <w:p>
      <w:pPr>
        <w:pStyle w:val="ListBullet"/>
        <w:spacing w:line="240" w:lineRule="auto"/>
        <w:ind w:left="720"/>
      </w:pPr>
      <w:r>
        <w:rPr>
          <w:lang w:val="hi_IN" w:bidi="hi_IN"/>
        </w:rPr>
      </w:r>
      <w:r>
        <w:rPr>
          <w:lang w:val="hi_IN" w:bidi="hi_IN"/>
        </w:rPr>
        <w:t>दया दिखाने वाले विश्वासी</w:t>
      </w:r>
    </w:p>
    <w:p>
      <w:pPr>
        <w:pStyle w:val="ListBullet"/>
        <w:spacing w:line="240" w:lineRule="auto"/>
        <w:ind w:left="720"/>
      </w:pPr>
      <w:r>
        <w:rPr>
          <w:lang w:val="hi_IN" w:bidi="hi_IN"/>
        </w:rPr>
      </w:r>
      <w:r>
        <w:rPr>
          <w:lang w:val="hi_IN" w:bidi="hi_IN"/>
        </w:rPr>
        <w:t>वे विश्वासी जो दया नहीं करते हैं</w:t>
      </w:r>
    </w:p>
    <w:p>
      <w:pPr>
        <w:pStyle w:val="ListBullet"/>
        <w:spacing w:line="240" w:lineRule="auto"/>
        <w:ind w:left="720"/>
      </w:pPr>
      <w:r>
        <w:rPr>
          <w:lang w:val="hi_IN" w:bidi="hi_IN"/>
        </w:rPr>
      </w:r>
      <w:r>
        <w:rPr>
          <w:lang w:val="hi_IN" w:bidi="hi_IN"/>
        </w:rPr>
        <w:t>और परमेश्वर</w:t>
      </w:r>
    </w:p>
    <w:p>
      <w:pPr/>
      <w:r>
        <w:rPr>
          <w:lang w:val="hi_IN" w:bidi="hi_IN"/>
        </w:rPr>
      </w:r>
      <w:r>
        <w:rPr>
          <w:lang w:val="hi_IN" w:bidi="hi_IN"/>
        </w:rPr>
        <w:t>एक समूह के रूप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की भूमिका निभा रहे व्यक्ति को यह बताना चाहिए कि यदि वह उस पात्र के स्थान पर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प्रतिक्रियाएँ निम्नलिखित हैं।</w:t>
      </w:r>
    </w:p>
    <w:p>
      <w:pPr/>
      <w:r>
        <w:rPr>
          <w:lang w:val="hi_IN" w:bidi="hi_IN"/>
        </w:rPr>
      </w:r>
      <w:r>
        <w:rPr>
          <w:lang w:val="hi_IN" w:bidi="hi_IN"/>
        </w:rPr>
        <w:t>पहले भाग में, याकूब विश्वासियों से कहता है कि यदि वे राज व्यवस्था “अपने पड़ोसी से अपने समान प्रेम करने” का पालन करते हैं, तो वे सही कार्य कर रहे हैं। याकूब विश्वासियों से कहता है कि यदि वे इस व्यवस्था को “मानते” या उसका पालन करते हैं, तो वे सही कार्य कर रहे हैं।</w:t>
      </w:r>
    </w:p>
    <w:p>
      <w:pPr/>
      <w:r>
        <w:rPr>
          <w:lang w:val="hi_IN" w:bidi="hi_IN"/>
        </w:rPr>
      </w:r>
      <w:r>
        <w:rPr>
          <w:lang w:val="hi_IN" w:bidi="hi_IN"/>
        </w:rPr>
        <w:t>अभिनय को रोकें। व्यवस्था को मानने वाले विश्वासियों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अपने आप पर बहुत गर्व है। मैं ऐसे लोगों के लिए अच्छे कार्य कर रहा हूँ जो उनके योग्य नहीं हैं; या</w:t>
      </w:r>
    </w:p>
    <w:p>
      <w:pPr>
        <w:pStyle w:val="ListBullet"/>
        <w:spacing w:line="240" w:lineRule="auto"/>
        <w:ind w:left="720"/>
      </w:pPr>
      <w:r>
        <w:rPr>
          <w:lang w:val="hi_IN" w:bidi="hi_IN"/>
        </w:rPr>
      </w:r>
      <w:r>
        <w:rPr>
          <w:lang w:val="hi_IN" w:bidi="hi_IN"/>
        </w:rPr>
        <w:t>मुझे खुशी है कि मैं दूसरे लोगों के प्रति उसी तरह प्रेम दिखा सकता हूँ, जैसे यीशु ने हमारे प्रति अपना प्रेम दिखाया है।</w:t>
      </w:r>
    </w:p>
    <w:p>
      <w:pPr/>
      <w:r>
        <w:rPr>
          <w:lang w:val="hi_IN" w:bidi="hi_IN"/>
        </w:rPr>
      </w:r>
      <w:r>
        <w:rPr>
          <w:lang w:val="hi_IN" w:bidi="hi_IN"/>
        </w:rPr>
        <w:t>नाटक को जारी रखें।</w:t>
      </w:r>
    </w:p>
    <w:p>
      <w:pPr/>
      <w:r>
        <w:rPr>
          <w:lang w:val="hi_IN" w:bidi="hi_IN"/>
        </w:rPr>
      </w:r>
      <w:r>
        <w:rPr>
          <w:lang w:val="hi_IN" w:bidi="hi_IN"/>
        </w:rPr>
        <w:t>दूसरे भाग में, याकूब उन विश्वासियों के बारे में बात करता है जो कुछ लोगों को दूसरों से अधिक सम्मान देते हैं, या पक्षपात करते हैं। जब ये लोग पक्षपात करते हैं, तो वे पाप करते हैं। व्यवस्था यह दर्शाता है कि इन लोगों ने व्यवस्था का उल्लंघन किया है।</w:t>
      </w:r>
    </w:p>
    <w:p>
      <w:pPr/>
      <w:r>
        <w:rPr>
          <w:lang w:val="hi_IN" w:bidi="hi_IN"/>
        </w:rPr>
      </w:r>
      <w:r>
        <w:rPr>
          <w:lang w:val="hi_IN" w:bidi="hi_IN"/>
        </w:rPr>
        <w:t>याकूब फिर कहता है कि यदि आप परमेश्वर की केवल एक ही व्यवस्था का उल्लंघन करते हैं, तो यह ऐसा ही है जैसे आपने परमेश्वर की सभी व्यवस्थाओं का उल्लंघन किया हो। फिर याकूब एक उदाहरण देता है: यदि कोई व्यक्ति हत्या करता है, लेकिन कभी व्यभिचार नहीं करता, तो भी वह व्यवस्था को तोड़ने वाला व्यक्ति है, क्योंकि परमेश्वर ने हमें हत्या न करने और व्यभिचार न करने की आज्ञा दी है।</w:t>
      </w:r>
    </w:p>
    <w:p>
      <w:pPr/>
      <w:r>
        <w:rPr>
          <w:lang w:val="hi_IN" w:bidi="hi_IN"/>
        </w:rPr>
      </w:r>
      <w:r>
        <w:rPr>
          <w:lang w:val="hi_IN" w:bidi="hi_IN"/>
        </w:rPr>
        <w:t>अभिनय को रोकें। उस व्यक्ति से, जो उन विश्वासियों की भूमिका निभा रहा है जिन्होंने केवल एक नियम तोड़ा है,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क्रोधित हूँ कि लोग कहते हैं कि मैं व्यवस्था तोड़ने वाला हूँ। मैं एक अच्छा व्यक्ति हूँ। मैंने केवल कुछ काम गलत किए हैं। मैं उन लोगों के समान नहीं हूँ जिन्होंने बहुत से नियम तोड़े हैं; या</w:t>
      </w:r>
    </w:p>
    <w:p>
      <w:pPr>
        <w:pStyle w:val="ListBullet"/>
        <w:spacing w:line="240" w:lineRule="auto"/>
        <w:ind w:left="720"/>
      </w:pPr>
      <w:r>
        <w:rPr>
          <w:lang w:val="hi_IN" w:bidi="hi_IN"/>
        </w:rPr>
      </w:r>
      <w:r>
        <w:rPr>
          <w:lang w:val="hi_IN" w:bidi="hi_IN"/>
        </w:rPr>
        <w:t>मैं शर्मिंदा हूँ। मुझे यह समझ नहीं आया कि यदि मैंने एक व्यवस्था तोड़ी है, तो मैं उतना ही दोषी हूँ जितना कि उस व्यक्ति ने बहुत सी व्यवस्थाओं को तोड़ा है।</w:t>
      </w:r>
    </w:p>
    <w:p>
      <w:pPr/>
      <w:r>
        <w:rPr>
          <w:lang w:val="hi_IN" w:bidi="hi_IN"/>
        </w:rPr>
      </w:r>
      <w:r>
        <w:rPr>
          <w:lang w:val="hi_IN" w:bidi="hi_IN"/>
        </w:rPr>
        <w:t>नाटक को जारी रखें।</w:t>
      </w:r>
    </w:p>
    <w:p>
      <w:pPr/>
      <w:r>
        <w:rPr>
          <w:lang w:val="hi_IN" w:bidi="hi_IN"/>
        </w:rPr>
      </w:r>
      <w:r>
        <w:rPr>
          <w:lang w:val="hi_IN" w:bidi="hi_IN"/>
        </w:rPr>
        <w:t>तीसरे भाग में, याकूब विश्वासियों से कहता है कि उन्हें ऐसे लोगों के समान बोलना और कार्य करना चाहिए, जो जानते हैं कि एक दिन परमेश्वर यह निर्णय करेगा कि विश्वासी निर्दोष हैं या दोषी। परमेश्वर उस व्यवस्था के आधार पर निर्णय करेगा जो विश्वासियों को पाप से मुक्त करती है।</w:t>
      </w:r>
    </w:p>
    <w:p>
      <w:pPr/>
      <w:r>
        <w:rPr>
          <w:lang w:val="hi_IN" w:bidi="hi_IN"/>
        </w:rPr>
      </w:r>
      <w:r>
        <w:rPr>
          <w:lang w:val="hi_IN" w:bidi="hi_IN"/>
        </w:rPr>
        <w:t>अभिनय को रोकें। याकूब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बहुत खुशी है कि मैं विश्वासियों को उस सुसमाचार के बारे में याद दिला सकता हूँ कि परमेश्वर विश्वासियों का न्याय स्वतंत्रता की व्यवस्था के अनुसार करता है, न कि पुरानी व्यवस्था के अनुसार; या</w:t>
      </w:r>
    </w:p>
    <w:p>
      <w:pPr>
        <w:pStyle w:val="ListBullet"/>
        <w:spacing w:line="240" w:lineRule="auto"/>
        <w:ind w:left="720"/>
      </w:pPr>
      <w:r>
        <w:rPr>
          <w:lang w:val="hi_IN" w:bidi="hi_IN"/>
        </w:rPr>
      </w:r>
      <w:r>
        <w:rPr>
          <w:lang w:val="hi_IN" w:bidi="hi_IN"/>
        </w:rPr>
        <w:t>मुझे दुःख है कि जब विश्वासी यह पत्र सुनेंगे, जो मैं उन्हें लिख रहा हूँ, तब मैं उनके साथ उपस्थित नहीं हो सकता। मैं उन्हें इस सुसमाचार के बारे में व्यक्तिगत रूप से याद दिलाना चाहूँगा।</w:t>
      </w:r>
    </w:p>
    <w:p>
      <w:pPr/>
      <w:r>
        <w:rPr>
          <w:lang w:val="hi_IN" w:bidi="hi_IN"/>
        </w:rPr>
      </w:r>
      <w:r>
        <w:rPr>
          <w:lang w:val="hi_IN" w:bidi="hi_IN"/>
        </w:rPr>
        <w:t>नाटक को जारी रखें।</w:t>
      </w:r>
    </w:p>
    <w:p>
      <w:pPr/>
      <w:r>
        <w:rPr>
          <w:lang w:val="hi_IN" w:bidi="hi_IN"/>
        </w:rPr>
      </w:r>
      <w:r>
        <w:rPr>
          <w:lang w:val="hi_IN" w:bidi="hi_IN"/>
        </w:rPr>
        <w:t>चौथे भाग में, याकूब विश्वासियों को चेतावनी देता है कि उस दिन जब परमेश्वर यह निर्णय करेगा कि लोग निर्दोष हैं या दोषी, तब वह उन लोगों पर दया नहीं करेगा जिन्होंने दूसरे लोगों पर दया नहीं की है। जो व्यक्ति लोगों के प्रति दया और भलाई की बातें कहता और अच्छे कार्य करता है, वह इस बात से नहीं डरता कि परमेश्वर उसे दोषी ठहराएगा, क्योंकि दया न्याय से अधिक शक्तिशाली है।</w:t>
      </w:r>
    </w:p>
    <w:p>
      <w:pPr/>
      <w:r>
        <w:rPr>
          <w:lang w:val="hi_IN" w:bidi="hi_IN"/>
        </w:rPr>
      </w:r>
      <w:r>
        <w:rPr>
          <w:lang w:val="hi_IN" w:bidi="hi_IN"/>
        </w:rPr>
        <w:t>अभिनय को रोकें। दूसरे लोगों पर दया दिखाने वाले विश्वासियों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कभी-कभी लोगों पर दया करना कठिन होता है, लेकिन मुझे याद है कि परमेश्वर ने मुझ पर दया की है, इसलिए मैं दूसरे लोगों पर दया करना चाहता हूँ; या</w:t>
      </w:r>
    </w:p>
    <w:p>
      <w:pPr>
        <w:pStyle w:val="ListBullet"/>
        <w:spacing w:line="240" w:lineRule="auto"/>
        <w:ind w:left="720"/>
      </w:pPr>
      <w:r>
        <w:rPr>
          <w:lang w:val="hi_IN" w:bidi="hi_IN"/>
        </w:rPr>
      </w:r>
      <w:r>
        <w:rPr>
          <w:lang w:val="hi_IN" w:bidi="hi_IN"/>
        </w:rPr>
        <w:t>यह जानकर मुझे आनन्द होता है कि चूँकि मैं लोगों पर दया करता हूँ, परमेश्वर भी मुझ पर निरन्तर दया करता रहेगा।</w:t>
      </w:r>
      <w:r>
        <w:rPr>
          <w:lang w:val="hi_IN" w:bidi="hi_IN"/>
        </w:rPr>
      </w:r>
    </w:p>
    <w:p>
      <w:pPr>
        <w:pStyle w:val="Heading3"/>
      </w:pPr>
      <w:r>
        <w:rPr>
          <w:lang w:val="hi_IN" w:bidi="hi_IN"/>
        </w:rPr>
        <w:t>आवश्यक जानकारी</w:t>
      </w:r>
    </w:p>
    <w:p>
      <w:pPr/>
      <w:r>
        <w:rPr>
          <w:lang w:val="hi_IN" w:bidi="hi_IN"/>
        </w:rPr>
      </w:r>
      <w:r>
        <w:rPr>
          <w:lang w:val="hi_IN" w:bidi="hi_IN"/>
        </w:rPr>
        <w:t>याकूब 2:8–13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याकूब विश्वासियों से कहता है कि वे पवित्रशास्त्र में दी गई राज </w:t>
      </w:r>
      <w:r>
        <w:rPr>
          <w:b/>
          <w:lang w:val="hi_IN" w:bidi="hi_IN"/>
        </w:rPr>
        <w:t>व्यवस्था</w:t>
      </w:r>
      <w:r>
        <w:rPr>
          <w:lang w:val="hi_IN" w:bidi="hi_IN"/>
        </w:rPr>
        <w:t xml:space="preserve"> को मानें। इसे राज व्यवस्था कहा जाता है क्योंकि राज शब्द उन चीज़ों के लिए प्रयोग किया जाता है जो राजाओं से संबंधित होती हैं। यह व्यवस्था परमेश्वर की ओर से आती है, जो समस्त सृष्टि का सर्वोच्च राजा है। व्यवस्था के लिए उसी शब्द या वाक्यांश का उपयोग करें जिसका उपयोग आपने पिछले भागों में किया है। अधिक जानकारी के लिए मुख्य शब्दावली में व्यवस्था देखें।</w:t>
      </w:r>
    </w:p>
    <w:p>
      <w:pPr/>
      <w:r>
        <w:rPr>
          <w:lang w:val="hi_IN" w:bidi="hi_IN"/>
        </w:rPr>
      </w:r>
      <w:r>
        <w:rPr>
          <w:lang w:val="hi_IN" w:bidi="hi_IN"/>
        </w:rPr>
        <w:t xml:space="preserve">यहाँ रुकें और समूह में चर्चा करें कि आप </w:t>
      </w:r>
      <w:r>
        <w:rPr>
          <w:b/>
          <w:lang w:val="hi_IN" w:bidi="hi_IN"/>
        </w:rPr>
        <w:t>राज व्यवस्था</w:t>
      </w:r>
      <w:r>
        <w:rPr>
          <w:lang w:val="hi_IN" w:bidi="hi_IN"/>
        </w:rPr>
        <w:t xml:space="preserve"> के लिए विशेष वाक्यांश का अनुवाद कैसे करेंगे। इस ऑडियो को यहाँ रोकें।</w:t>
      </w:r>
    </w:p>
    <w:p>
      <w:pPr/>
      <w:r>
        <w:rPr>
          <w:lang w:val="hi_IN" w:bidi="hi_IN"/>
        </w:rPr>
      </w:r>
      <w:r>
        <w:rPr>
          <w:lang w:val="hi_IN" w:bidi="hi_IN"/>
        </w:rPr>
        <w:t>याकूब यह भी कहता है कि व्यवस्था पवित्रशास्त्र से आती है। यहाँ, "पवित्रशास्त्र" का अर्थ है परमेश्वर के वे वचन जिन्हें लोगों ने पुराने नियम में लिखा है।</w:t>
      </w:r>
    </w:p>
    <w:p>
      <w:pPr/>
      <w:r>
        <w:rPr>
          <w:lang w:val="hi_IN" w:bidi="hi_IN"/>
        </w:rPr>
      </w:r>
      <w:r>
        <w:rPr>
          <w:lang w:val="hi_IN" w:bidi="hi_IN"/>
        </w:rPr>
        <w:t xml:space="preserve">यहाँ रुकें और समूह में चर्चा करें कि आप </w:t>
      </w:r>
      <w:r>
        <w:rPr>
          <w:b/>
          <w:lang w:val="hi_IN" w:bidi="hi_IN"/>
        </w:rPr>
        <w:t>पवित्रशास्त्र</w:t>
      </w:r>
      <w:r>
        <w:rPr>
          <w:lang w:val="hi_IN" w:bidi="hi_IN"/>
        </w:rPr>
        <w:t xml:space="preserve"> के लिए किस शब्द या वाक्यांश का इस्तेमाल करेंगे। अधिक जानकारी के लिए मुख्य शब्दावली में पवित्रशास्त्र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याकूब विश्वासियों से उस व्यवस्था के बारे में बात कर रहा है जो कहती है, “अपने पड़ोसी से अपने समान प्रेम कर।” लोग आमतौर पर पड़ोसी को ऐसा व्यक्ति समझते थे जो उनके साथ उसी समुदाय में रहता था।</w:t>
      </w:r>
    </w:p>
    <w:p>
      <w:pPr/>
      <w:r>
        <w:rPr>
          <w:lang w:val="hi_IN" w:bidi="hi_IN"/>
        </w:rPr>
      </w:r>
      <w:r>
        <w:rPr>
          <w:lang w:val="hi_IN" w:bidi="hi_IN"/>
        </w:rPr>
        <w:t xml:space="preserve">यहाँ रुकें और एक समूह में चर्चा करें कि आप </w:t>
      </w:r>
      <w:r>
        <w:rPr>
          <w:b/>
          <w:lang w:val="hi_IN" w:bidi="hi_IN"/>
        </w:rPr>
        <w:t>पड़ोसी</w:t>
      </w:r>
      <w:r>
        <w:rPr>
          <w:lang w:val="hi_IN" w:bidi="hi_IN"/>
        </w:rPr>
        <w:t xml:space="preserve"> के लिए किस शब्द या वाक्यांश का उपयोग करेंगे। अधिक जानकारी के लिए मुख्य शब्दावली में पड़ोसी को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 xml:space="preserve">याकूब कहता है कि जब लोग पक्षपात करते हैं, तो वे </w:t>
      </w:r>
      <w:r>
        <w:rPr>
          <w:b/>
          <w:lang w:val="hi_IN" w:bidi="hi_IN"/>
        </w:rPr>
        <w:t>पाप</w:t>
      </w:r>
      <w:r>
        <w:rPr>
          <w:lang w:val="hi_IN" w:bidi="hi_IN"/>
        </w:rPr>
        <w:t xml:space="preserve"> करते हैं। जब लोग पाप करते हैं, तो वे परमेश्वर की आज्ञा नहीं मानते और परमेश्वर के विरुद्ध विद्रोह करते हैं। पाप के लिए उसी शब्द या वाक्यांश का उपयोग करें जिसका उपयोग आपने पहले किया है, और अधिक जानकारी के लिए मुख्य शब्दावली में पाप देखें।</w:t>
      </w:r>
    </w:p>
    <w:p>
      <w:pPr/>
      <w:r>
        <w:rPr>
          <w:lang w:val="hi_IN" w:bidi="hi_IN"/>
        </w:rPr>
      </w:r>
      <w:r>
        <w:rPr>
          <w:lang w:val="hi_IN" w:bidi="hi_IN"/>
        </w:rPr>
        <w:t>यदि कोई व्यक्ति ठोकर खाता है और किसी नियम की अवज्ञा करता है, तो वह सारी व्यवस्था को तोड़ने का दोषी है। जो व्यक्ति दोषी है, उसने पाप किया है या परमेश्वर की आज्ञा नहीं मानी है। वह व्यक्ति परमेश्वर के दण्ड का पात्र है।</w:t>
      </w:r>
    </w:p>
    <w:p>
      <w:pPr/>
      <w:r>
        <w:rPr>
          <w:lang w:val="hi_IN" w:bidi="hi_IN"/>
        </w:rPr>
      </w:r>
      <w:r>
        <w:rPr>
          <w:lang w:val="hi_IN" w:bidi="hi_IN"/>
        </w:rPr>
        <w:t xml:space="preserve">यहाँ रुकें और समूह में चर्चा करें कि आप </w:t>
      </w:r>
      <w:r>
        <w:rPr>
          <w:b/>
          <w:lang w:val="hi_IN" w:bidi="hi_IN"/>
        </w:rPr>
        <w:t>दोषी</w:t>
      </w:r>
      <w:r>
        <w:rPr>
          <w:lang w:val="hi_IN" w:bidi="hi_IN"/>
        </w:rPr>
        <w:t xml:space="preserve"> के लिए किस शब्द या वाक्यांश का उपयोग करेंगे। दोष के बारे में अधिक जानकारी के लिए, मुख्य शब्दावली देखें। इस ऑडियो को यहाँ रोकें।</w:t>
      </w:r>
    </w:p>
    <w:p>
      <w:pPr/>
      <w:r>
        <w:rPr>
          <w:lang w:val="hi_IN" w:bidi="hi_IN"/>
        </w:rPr>
      </w:r>
      <w:r>
        <w:rPr>
          <w:lang w:val="hi_IN" w:bidi="hi_IN"/>
        </w:rPr>
        <w:t xml:space="preserve">याकूब विश्वासियों से उस </w:t>
      </w:r>
      <w:r>
        <w:rPr>
          <w:b/>
          <w:lang w:val="hi_IN" w:bidi="hi_IN"/>
        </w:rPr>
        <w:t>व्यवस्था के बारे में बात करता है जो स्वतंत्रता देती है</w:t>
      </w:r>
      <w:r>
        <w:rPr>
          <w:lang w:val="hi_IN" w:bidi="hi_IN"/>
        </w:rPr>
        <w:t>। याकूब उस नई जीवन-शैली के बारे में बात कर रहा है, जो यीशु ने सिखाई। यह उन पुरानी व्यवस्थाओं से भिन्न है, जिनका पालन लोग पहले किया करते थे। याकूब इसे स्वतंत्रता देने वाली व्यवस्था या स्वतंत्रता की व्यवस्था कहता है, क्योंकि यह लोगों को इस भावना से स्वतंत्र करती है कि वे बुरे काम करना छोड़ नहीं सकते। अब इन लोगों पर पाप का नियंत्रण नहीं है। "स्वतंत्रता देने वाली व्यवस्था" के लिए उसी शब्द या वाक्यांश का उपयोग करें जिसका उपयोग आपने पिछले भागों में किया था।</w:t>
      </w:r>
    </w:p>
    <w:p>
      <w:pPr/>
      <w:r>
        <w:rPr>
          <w:lang w:val="hi_IN" w:bidi="hi_IN"/>
        </w:rPr>
      </w:r>
      <w:r>
        <w:rPr>
          <w:lang w:val="hi_IN" w:bidi="hi_IN"/>
        </w:rPr>
        <w:t>याकूब ऐसे व्यक्ति का उदाहरण देता है, जो हत्या तो करता है, पर व्यभिचार नहीं करता। किसी व्यक्ति की हत्या करने का अर्थ है किसी को मार डालने की योजना बनाना और फिर उसे अंजाम देना, अक्सर गुप्त रूप से, ताकि कोई आपको रोक न सके। इस मामले में, व्यभिचार तब होता है जब लोग किसी ऐसे व्यक्ति के साथ लैंगिक संबंध बनाते हैं जिससे वे विवाहित नहीं हैं।</w:t>
      </w:r>
    </w:p>
    <w:p>
      <w:pPr/>
      <w:r>
        <w:rPr>
          <w:lang w:val="hi_IN" w:bidi="hi_IN"/>
        </w:rPr>
      </w:r>
      <w:r>
        <w:rPr>
          <w:lang w:val="hi_IN" w:bidi="hi_IN"/>
        </w:rPr>
        <w:t xml:space="preserve">यहाँ रुकें और समूह में चर्चा करें कि आप </w:t>
      </w:r>
      <w:r>
        <w:rPr>
          <w:b/>
          <w:lang w:val="hi_IN" w:bidi="hi_IN"/>
        </w:rPr>
        <w:t>हत्या</w:t>
      </w:r>
      <w:r>
        <w:rPr>
          <w:lang w:val="hi_IN" w:bidi="hi_IN"/>
        </w:rPr>
        <w:t xml:space="preserve"> और </w:t>
      </w:r>
      <w:r>
        <w:rPr>
          <w:b/>
          <w:lang w:val="hi_IN" w:bidi="hi_IN"/>
        </w:rPr>
        <w:t>व्यभिचार</w:t>
      </w:r>
      <w:r>
        <w:rPr>
          <w:lang w:val="hi_IN" w:bidi="hi_IN"/>
        </w:rPr>
        <w:t xml:space="preserve"> के लिए किन शब्दों या वाक्यांशों का उपयोग करेंगे। अधिक जानकारी के लिए मुख्य शब्दावली में व्यभिचार को देखें।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याकूब इस भाग का समापन यह बताते हुए करता है कि उन लोगों के साथ क्या होगा जो दूसरों पर दया नहीं करते हैं। यदि कोई व्यक्ति दूसरे लोगों पर दया करता है, तो इसका अर्थ है कि वह उन लोगों के प्रति दयालु शब्द कहने और दयालु कार्य करने का चुनाव करता है जिन्हें इनकी आवश्यकता है, भले ही वे इसके योग्य न हों।</w:t>
      </w:r>
    </w:p>
    <w:p>
      <w:pPr/>
      <w:r>
        <w:rPr>
          <w:lang w:val="hi_IN" w:bidi="hi_IN"/>
        </w:rPr>
      </w:r>
      <w:r>
        <w:rPr>
          <w:lang w:val="hi_IN" w:bidi="hi_IN"/>
        </w:rPr>
        <w:t xml:space="preserve">यहाँ रुकें और समूह के रूप में चर्चा करें कि आप </w:t>
      </w:r>
      <w:r>
        <w:rPr>
          <w:b/>
          <w:lang w:val="hi_IN" w:bidi="hi_IN"/>
        </w:rPr>
        <w:t>दया</w:t>
      </w:r>
      <w:r>
        <w:rPr>
          <w:lang w:val="hi_IN" w:bidi="hi_IN"/>
        </w:rPr>
        <w:t xml:space="preserve"> के लिए किस शब्द या वाक्यांश का उपयोग करेंगे। अधिक जानकारी के लिए मुख्य शब्दावली में दया को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याकूब विश्वासियों से कहता है कि परमेश्वर उन लोगों का न्याय करेंगे और उन पर दया नहीं करेंगे, जो दूसरों पर दया नहीं करते। जब कोई व्यक्ति किसी दूसरे का न्याय करता है, तो इसका अर्थ है कि वह यह निर्णय लेता है कि वह व्यक्ति कोई गलत काम करने का दोषी है या निर्दोष।</w:t>
      </w:r>
    </w:p>
    <w:p>
      <w:pPr/>
      <w:r>
        <w:rPr>
          <w:lang w:val="hi_IN" w:bidi="hi_IN"/>
        </w:rPr>
      </w:r>
      <w:r>
        <w:rPr>
          <w:lang w:val="hi_IN" w:bidi="hi_IN"/>
        </w:rPr>
        <w:t xml:space="preserve">यहाँ रुकें और समूह में चर्चा करें कि आप </w:t>
      </w:r>
      <w:r>
        <w:rPr>
          <w:b/>
          <w:lang w:val="hi_IN" w:bidi="hi_IN"/>
        </w:rPr>
        <w:t>न्यायी</w:t>
      </w:r>
      <w:r>
        <w:rPr>
          <w:lang w:val="hi_IN" w:bidi="hi_IN"/>
        </w:rPr>
        <w:t xml:space="preserve"> और </w:t>
      </w:r>
      <w:r>
        <w:rPr>
          <w:b/>
          <w:lang w:val="hi_IN" w:bidi="hi_IN"/>
        </w:rPr>
        <w:t>न्याय</w:t>
      </w:r>
      <w:r>
        <w:rPr>
          <w:lang w:val="hi_IN" w:bidi="hi_IN"/>
        </w:rPr>
        <w:t xml:space="preserve"> के लिए किस शब्द या वाक्यांश का उपयोग करेंगे। अधिक जानकारी के लिए मुख्य शब्दावली में न्यायी को देखें। यदि आपने पहले ही बाइबल की किसी अन्य पुस्तक में इस शब्द का अनुवाद किया है, तो उसी शब्द का प्रयोग करें जिसका प्रयोग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याकूब 2:14–26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याकूब 2:14–26 को सुनें और इसे अपने मनों में रखें।</w:t>
      </w:r>
    </w:p>
    <w:p>
      <w:pPr/>
      <w:r>
        <w:rPr>
          <w:lang w:val="hi_IN" w:bidi="hi_IN"/>
        </w:rPr>
      </w:r>
      <w:r>
        <w:rPr>
          <w:lang w:val="hi_IN" w:bidi="hi_IN"/>
        </w:rPr>
        <w:t>यदि सम्भव हो, तो याकूब 2:14–26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याकूब 2:14–26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याकूब ने विश्वासियों से कहा कि यदि वे कुछ लोगों को दूसरों से अधिक सम्मान देते हैं, तो वे परमेश्वर की व्यवस्था को तोड़ रहे हैं। अब याकूब विश्वासियों को यह स्पष्ट करता है कि यदि कोई व्यक्ति यीशु पर सच्चा विश्वास रखता है, तो वह न केवल यीशु पर विश्वास करेगा, बल्कि अच्छे काम भी करेगा।</w:t>
      </w:r>
    </w:p>
    <w:p>
      <w:pPr/>
      <w:r>
        <w:rPr>
          <w:lang w:val="hi_IN" w:bidi="hi_IN"/>
        </w:rPr>
      </w:r>
      <w:r>
        <w:rPr>
          <w:lang w:val="hi_IN" w:bidi="hi_IN"/>
        </w:rPr>
        <w:t>याकूब अपने पत्र के इस भाग की शुरुआत इस बात पर ज़ोर देते हुए करता है कि विश्वासियों को पहले से ही यह जानना और समझना चाहिए कि यदि कोई व्यक्ति कहता है कि वह यीशु पर विश्वास करता है, लेकिन वह अच्छे कार्य नहीं करता है, तो इस प्रकार का विश्वास व्यर्थ है। विश्वासियों को यह भी समझना चाहिए कि परमेश्वर ऐसे व्यक्ति का उद्धार नहीं करेगा, जिसका विश्वास केवल इसी प्रकार का हो। याकूब एक ऐसे विश्वासी का उदाहरण देता है जो दयालु बातें कहता है, लेकिन वह उस व्यक्ति की सहायता नहीं करता जिसे भोजन या कपड़ों की आवश्यकता है। यह विश्वासी किसी का भला नहीं करता है!</w:t>
      </w:r>
    </w:p>
    <w:p>
      <w:pPr/>
      <w:r>
        <w:rPr>
          <w:lang w:val="hi_IN" w:bidi="hi_IN"/>
        </w:rPr>
      </w:r>
      <w:r>
        <w:rPr>
          <w:lang w:val="hi_IN" w:bidi="hi_IN"/>
        </w:rPr>
        <w:t>यहाँ रुकें और समूह के रूप में इस प्रश्न पर चर्चा करें: अपने समुदाय में किसी ऐसे व्यक्ति के बारे में कहानी सुनाएँ जो एक अच्छा व्यक्ति है। उन्हें एक अच्छा व्यक्ति क्या बनाता है? क्या यह उनके कहने के कारण है, या उनके कार्यों के कारण, या फिर दोनों के कारण? इस ऑडियो को यहाँ रोकें।</w:t>
      </w:r>
    </w:p>
    <w:p>
      <w:pPr/>
      <w:r>
        <w:rPr>
          <w:lang w:val="hi_IN" w:bidi="hi_IN"/>
        </w:rPr>
      </w:r>
      <w:r>
        <w:rPr>
          <w:lang w:val="hi_IN" w:bidi="hi_IN"/>
        </w:rPr>
        <w:t>याकूब ऐसे विश्वासी का वर्णन करता है जिसके पास उस दिन खाने के लिए भोजन नहीं है और न ही गर्म रहने के लिए आवश्यक वस्त्र हैं। एक अन्य विश्वासी उस गरीब विश्वासी से कहता है, “शान्ति से जा।” यह कुछ ऐसा था जिसे लोग अक्सर विदा लेते समय कहा करते थे। विश्वासी यह भी कहता है, "गर्म रह और अच्छी तरह से खाना खा।" ये शब्द एक इच्छा या प्रार्थना के समान हैं कि गरीब व्यक्ति गर्म रहे और भरपेट भोजन करे। लेकिन विश्वासी गरीब विश्वासी को न तो कपड़े देता है और न ही भोजन! याकूब स्पष्ट करता है कि यदि विश्वासियों के पास विश्वास तो है, लेकिन वे अच्छे कार्य नहीं करते, तो वह विश्वास मृत के समान व्यर्थ और मूल्यहीन है।</w:t>
      </w:r>
    </w:p>
    <w:p>
      <w:pPr/>
      <w:r>
        <w:rPr>
          <w:lang w:val="hi_IN" w:bidi="hi_IN"/>
        </w:rPr>
      </w:r>
      <w:r>
        <w:rPr>
          <w:lang w:val="hi_IN" w:bidi="hi_IN"/>
        </w:rPr>
        <w:t>यहाँ रुकें और समूह के रूप में इस प्रश्न पर चर्चा करें: अपने समुदाय में किसी ऐसे व्यक्ति के बारे में कहानी सुनाएँ जो भूखा या गरीब है। इस व्यक्ति की देखभाल करने के लिए कौन जिम्मेदार है? आप इस भूखे या गरीब व्यक्ति से क्या कहेंगे? आप इस व्यक्ति के लिए क्या कर सकते हैं? इस ऑडियो को यहाँ रोकें।</w:t>
      </w:r>
    </w:p>
    <w:p>
      <w:pPr/>
      <w:r>
        <w:rPr>
          <w:lang w:val="hi_IN" w:bidi="hi_IN"/>
        </w:rPr>
      </w:r>
      <w:r>
        <w:rPr>
          <w:lang w:val="hi_IN" w:bidi="hi_IN"/>
        </w:rPr>
        <w:t>याकूब जानता है कि जब लोग उसकी कही हुई बात सुनेंगे, तो उनमें से कोई उसकी बात से असहमत होगा। कोई यह कह सकता है कि परमेश्वर के लोगों को बचाने के दो तरीके हैं। यह व्यक्ति कहता है कि परमेश्वर कुछ लोगों का उद्धार इसलिए करता है क्योंकि वे यीशु पर विश्वास करते हैं, और कुछ लोगों का उद्धार इसलिए करता है क्योंकि वे अच्छे कार्य करते हैं।</w:t>
      </w:r>
    </w:p>
    <w:p>
      <w:pPr/>
      <w:r>
        <w:rPr>
          <w:lang w:val="hi_IN" w:bidi="hi_IN"/>
        </w:rPr>
      </w:r>
      <w:r>
        <w:rPr>
          <w:lang w:val="hi_IN" w:bidi="hi_IN"/>
        </w:rPr>
        <w:t>याकूब ऐसे विचार रखने वाले किसी भी व्यक्ति को चुनौती देता है कि यदि वह अच्छे कार्य नहीं करता, तो वह यह प्रमाणित करके दिखाए कि उसका विश्वास सच्चा है। हालाँकि, लोग जानेंगे कि याकूब का विश्वास वास्तविक है, क्योंकि याकूब भी अच्छे काम करता है। याकूब जानता है कि जो लोग याकूब से असहमत हैं, वे यह भी कहते हैं कि वे "एक ही परमेश्वर" पर विश्वास करते हैं। यहूदी विश्वासी “एक ही परमेश्वर” इस कथन को अच्छी तरह जानते और समझते होंगे, क्योंकि यह यहूदी आराधना में एक महत्वपूर्ण कथन था। याकूब का कहना है कि ये लोग इस बात को स्वीकार करते हैं कि वास्तव में केवल एक ही सच्चा परमेश्वर है। लेकिन ये लोग परमेश्वर पर भरोसा नहीं करते और न ही परमेश्वर का अनुसरण करते हैं। याकूब चाहता है कि विश्वासी यह समझें कि केवल यह मानना कि परमेश्वर वास्तव में है और परमेश्वर पर भरोसा करके उसके पीछे चलना, इन दोनों में अंतर है।</w:t>
      </w:r>
    </w:p>
    <w:p>
      <w:pPr/>
      <w:r>
        <w:rPr>
          <w:lang w:val="hi_IN" w:bidi="hi_IN"/>
        </w:rPr>
      </w:r>
      <w:r>
        <w:rPr>
          <w:lang w:val="hi_IN" w:bidi="hi_IN"/>
        </w:rPr>
        <w:t>याकूब का कहना है कि दुष्टात्माएँ भी विश्वास करती हैं कि परमेश्वर वास्तव में है, लेकिन वे परमेश्वर पर भरोसा नहीं करतीं और न ही उसके पीछे चलती हैं। दुष्टात्माएँ बुरी आत्मिक शक्तियाँ हैं जो शैतान के पीछे चलती हैं। दुष्टात्माएँ परमेश्वर से इतनी डरती हैं कि वे थर-थर काँपती हैं। निश्चित रूप से परमेश्वर दुष्टात्माओं का उद्धार नहीं करता। इसलिए विश्वासियों के लिए केवल यह मानना पर्याप्त नहीं है कि परमेश्वर वास्तव में है, जैसा कि दुष्टात्माएँ भी मानती हैं। विश्वासियों को यीशु पर एक अलग और गहरे रूप में विश्वास और भरोसा करना चाहिए, ऐसा विश्वास जो लोगों के जीवन को बदल देता है और उन्हें अच्छे कार्य करने के लिए प्रेरित करता है!</w:t>
      </w:r>
    </w:p>
    <w:p>
      <w:pPr/>
      <w:r>
        <w:rPr>
          <w:lang w:val="hi_IN" w:bidi="hi_IN"/>
        </w:rPr>
      </w:r>
      <w:r>
        <w:rPr>
          <w:lang w:val="hi_IN" w:bidi="hi_IN"/>
        </w:rPr>
        <w:t>याकूब ऐसे किसी भी व्यक्ति को, जो इस तरह से सोचता है, मूर्ख या "व्यर्थ" व्यक्ति कहता है। वह व्यक्ति "व्यर्थ" है, क्योंकि उसके पास बुद्धिमानी से भरे विचार नहीं हैं। फिर याकूब अब्राहम और राहाब के बारे में बात करता है। ये पुराने नियम की कहानियों के दो ऐसे व्यक्ति हैं जिन्हें परमेश्वर ने धर्मी माना, क्योंकि उन्होंने परमेश्वर पर भरोसा किया और सही कार्य किए।</w:t>
      </w:r>
    </w:p>
    <w:p>
      <w:pPr/>
      <w:r>
        <w:rPr>
          <w:lang w:val="hi_IN" w:bidi="hi_IN"/>
        </w:rPr>
      </w:r>
      <w:r>
        <w:rPr>
          <w:lang w:val="hi_IN" w:bidi="hi_IN"/>
        </w:rPr>
        <w:t>सबसे पहले, याकूब अब्राहम के बारे में बात करता है। परमेश्वर ने अब्राहम से कहा कि वह अपने पुत्र इसहाक को वेदी पर बलिदान करे। वेदी एक प्रकार का चबूतरा होता है, जिस पर लोग परमेश्वर को "बलिदान" या भेंट चढ़ाते हैं। अब्राहम ने परमेश्वर की आज्ञा मानी और इसहाक को वेदी पर ले गया, लेकिन इससे पहले कि अब्राहम इसहाक को मारता, परमेश्वर ने उसे रोक दिया। परमेश्वर ने अब्राहम द्वारा बलिदान चढ़ाए जाने के लिए बदले में एक पशु का प्रबंध किया।</w:t>
      </w:r>
    </w:p>
    <w:p>
      <w:pPr/>
      <w:r>
        <w:rPr>
          <w:lang w:val="hi_IN" w:bidi="hi_IN"/>
        </w:rPr>
      </w:r>
      <w:r>
        <w:rPr>
          <w:lang w:val="hi_IN" w:bidi="hi_IN"/>
        </w:rPr>
        <w:t>यहाँ रुकें और समूह में एक वेदी की तस्वीर देखें। इस ऑडियो को यहाँ रोकें।</w:t>
      </w:r>
    </w:p>
    <w:p>
      <w:pPr/>
      <w:r>
        <w:rPr>
          <w:lang w:val="hi_IN" w:bidi="hi_IN"/>
        </w:rPr>
      </w:r>
      <w:r>
        <w:rPr>
          <w:lang w:val="hi_IN" w:bidi="hi_IN"/>
        </w:rPr>
        <w:t>अब्राहम ने अब्राहम के कामों से यह दिखाया कि अब्राहम का परमेश्वर पर विश्वास था। अब्राहम ने जिस तरह से परमेश्वर की आज्ञा मानी, उसके कारण परमेश्वर ने अब्राहम को धर्मी ठहराया। जो व्यक्ति धर्मी है, वह परमेश्वर के साथ सही संबंध में है, और परमेश्वर उस व्यक्ति को स्वीकार करता है। याकूब अब्राहम की कहानी का उपयोग यह दिखाने के लिए करता है कि जब कोई व्यक्ति सचमुच परमेश्वर पर भरोसा करता है, तो वह अच्छे तरीके से व्यवहार करेगा। इसलिए किसी व्यक्ति का विश्वास तब तक पूरा नहीं होता, जब तक वह अपने विश्वास के कारण अच्छे कार्य न करे।</w:t>
      </w:r>
    </w:p>
    <w:p>
      <w:pPr/>
      <w:r>
        <w:rPr>
          <w:lang w:val="hi_IN" w:bidi="hi_IN"/>
        </w:rPr>
      </w:r>
      <w:r>
        <w:rPr>
          <w:lang w:val="hi_IN" w:bidi="hi_IN"/>
        </w:rPr>
        <w:t>याकूब बताता है कि पवित्रशास्त्र के एक अन्य भाग में कहा गया है कि अब्राहम ने परमेश्वर पर विश्वास किया और परमेश्वर ने अब्राहम को धर्मी ठहराया। अब्राहम के इसहाक को बलिदान करने के लिए तैयार होने की कहानी दिखाती है कि पवित्रशास्त्र का वह दूसरा भाग निश्चित रूप से सत्य है। याकूब यह भी कहता है कि अब्राहम परमेश्वर का मित्र है, जो यह दिखाता है कि अब्राहम का परमेश्वर के साथ अच्छा संबंध था। याकूब समझाता है कि परमेश्वर किसी व्यक्ति को तब धर्मी ठहराता है, जब उसके पास ऐसा विश्वास हो, जो उसे अच्छे काम करने के लिए प्रवृत्त करता है और साथ ही परमेश्वर पर विश्वास करने और भरोसा करने के लिए प्रेरित करे।</w:t>
      </w:r>
    </w:p>
    <w:p>
      <w:pPr/>
      <w:r>
        <w:rPr>
          <w:lang w:val="hi_IN" w:bidi="hi_IN"/>
        </w:rPr>
      </w:r>
      <w:r>
        <w:rPr>
          <w:lang w:val="hi_IN" w:bidi="hi_IN"/>
        </w:rPr>
        <w:t>इसके बाद याकूब राहाब के बारे में बात करता है, जो पुराने नियम में एक और ऐसे व्यक्ति का उदाहरण है जिसे परमेश्वर ने धर्मी कहा था। राहाब एक गैर-यहूदी स्त्री थी जो यरीहो में रहती थी। राहाब एक वेश्या भी थी। वेश्या वह स्त्री होती है जो धन के बदले पुरुषों के साथ लैंगिक सम्बन्ध बनाती है। राहाब ने कुछ इस्राएली पुरुषों का स्वागत किया जो यरीहो नगर का भेद लेने के लिए आए थे। राहाब ने उन लोगों को छिपाया और फिर उन्हें एक सुरक्षित मार्ग से नगर से बाहर निकाल दिया। परमेश्वर ने राहाब को उसके कार्यों के कारण धर्मी माना।</w:t>
      </w:r>
    </w:p>
    <w:p>
      <w:pPr/>
      <w:r>
        <w:rPr>
          <w:lang w:val="hi_IN" w:bidi="hi_IN"/>
        </w:rPr>
      </w:r>
      <w:r>
        <w:rPr>
          <w:lang w:val="hi_IN" w:bidi="hi_IN"/>
        </w:rPr>
        <w:t>यहाँ रुकें और समूह के रूप में इस प्रश्न पर चर्चा करें: उस समय की कहानी सुनाएँ जब एक ऐसे व्यक्ति ने जो आपके समुदाय का हिस्सा नहीं था, आपके समुदाय के लोगों के लिए अच्छे काम किए थे। आपके समुदाय के अगुवे ने इस व्यक्ति के अच्छे कार्यों के कारण अपने समुदाय में उसका स्वागत किया। समुदाय ने इस व्यक्ति के बारे में कैसा महसूस किया? इस ऑडियो को यहाँ रोकें।</w:t>
      </w:r>
    </w:p>
    <w:p>
      <w:pPr/>
      <w:r>
        <w:rPr>
          <w:lang w:val="hi_IN" w:bidi="hi_IN"/>
        </w:rPr>
      </w:r>
      <w:r>
        <w:rPr>
          <w:lang w:val="hi_IN" w:bidi="hi_IN"/>
        </w:rPr>
        <w:t>याकूब विश्वासियों से कहता है कि उन्हें यह समझना आवश्यक है कि जब कोई व्यक्ति कहता है कि वह परमेश्वर पर भरोसा करता है, लेकिन अच्छे कार्य नहीं करता, तो ऐसा विश्वास मरा हुआ है, ठीक वैसे ही जैसे ऐसा शरीर जिसमें साँस नहीं होती, मरा हुआ होता है। कुछ अनुवादों में कहा गया है कि जिस शरीर में आत्मा, अथवा व्यक्ति का आंतरिक भाग नहीं होता, वह मरा हुआ है। यदि कोई व्यक्ति कहता है कि वह परमेश्वर पर विश्वास करता है, लेकिन अच्छे कार्य नहीं करता, तो उसका विश्वास उतना ही व्यर्थ है जितना एक निर्जीव शरीर।</w:t>
      </w:r>
    </w:p>
    <w:p>
      <w:pPr/>
      <w:r>
        <w:rPr>
          <w:lang w:val="hi_IN" w:bidi="hi_IN"/>
        </w:rPr>
      </w:r>
      <w:r>
        <w:rPr>
          <w:lang w:val="hi_IN" w:bidi="hi_IN"/>
        </w:rPr>
        <w:t>यहाँ रुकें और समूह के रूप में इस प्रश्न पर चर्चा करें: अपने समुदाय या संस्कृति के विश्वास या आत्मिक मान्यताओं के बारे में बात करें। ये विश्वास आपके समुदाय के लोगों के दैनिक जीवन में कैसे अंतर लाते हैं?</w:t>
      </w:r>
      <w:r>
        <w:rPr>
          <w:lang w:val="hi_IN" w:bidi="hi_IN"/>
        </w:rPr>
      </w:r>
    </w:p>
    <w:p>
      <w:pPr>
        <w:pStyle w:val="Heading3"/>
      </w:pPr>
      <w:r>
        <w:rPr>
          <w:lang w:val="hi_IN" w:bidi="hi_IN"/>
        </w:rPr>
        <w:t>घटनाओं को समझाना</w:t>
      </w:r>
    </w:p>
    <w:p>
      <w:pPr/>
      <w:r>
        <w:rPr>
          <w:lang w:val="hi_IN" w:bidi="hi_IN"/>
        </w:rPr>
      </w:r>
      <w:r>
        <w:rPr>
          <w:lang w:val="hi_IN" w:bidi="hi_IN"/>
        </w:rPr>
        <w:t>याकूब 2:14–26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हिस्से हैं।</w:t>
      </w:r>
    </w:p>
    <w:p>
      <w:pPr/>
      <w:r>
        <w:rPr>
          <w:lang w:val="hi_IN" w:bidi="hi_IN"/>
        </w:rPr>
      </w:r>
      <w:r>
        <w:rPr>
          <w:b/>
          <w:lang w:val="hi_IN" w:bidi="hi_IN"/>
        </w:rPr>
        <w:t>पहले भाग में:</w:t>
      </w:r>
      <w:r>
        <w:rPr>
          <w:lang w:val="hi_IN" w:bidi="hi_IN"/>
        </w:rPr>
        <w:t xml:space="preserve"> याकूब विश्वासियों से बात कर रहा है। याकूब विश्वासियों से तीन प्रश्न पूछता है जिनके उत्तर देने की वह विश्वासियों से अपेक्षा नहीं करता। याकूब चाहता है कि विश्वासी यह समझें कि यदि विश्वासियों के पास विश्वास है, लेकिन वे अच्छे कार्य नहीं करते, तो वह विश्वास मृत वस्तु के समान व्यर्थ और मूल्यहीन है।</w:t>
      </w:r>
    </w:p>
    <w:p>
      <w:pPr/>
      <w:r>
        <w:rPr>
          <w:lang w:val="hi_IN" w:bidi="hi_IN"/>
        </w:rPr>
      </w:r>
      <w:r>
        <w:rPr>
          <w:b/>
          <w:lang w:val="hi_IN" w:bidi="hi_IN"/>
        </w:rPr>
        <w:t>दूसरे भाग में:</w:t>
      </w:r>
      <w:r>
        <w:rPr>
          <w:lang w:val="hi_IN" w:bidi="hi_IN"/>
        </w:rPr>
        <w:t xml:space="preserve"> याकूब एक ऐसे व्यक्ति के साथ काल्पनिक बातचीत करता है जो उसकी कही हुई बात से सहमत नहीं है। याकूब से असहमत होने वाला यह व्यक्ति वास्तव में कोई वास्तविक व्यक्ति नहीं है, बल्कि वह उन सभी लोगों का प्रतिनिधित्व करता है जो याकूब की कही हुई बात से सहमत नहीं हैं। इस काल्पनिक बातचीत में, याकूब धर्मी व्यक्ति के उदाहरण के रूप में इब्राहीम के बारे में बात करता है।</w:t>
      </w:r>
    </w:p>
    <w:p>
      <w:pPr/>
      <w:r>
        <w:rPr>
          <w:lang w:val="hi_IN" w:bidi="hi_IN"/>
        </w:rPr>
      </w:r>
      <w:r>
        <w:rPr>
          <w:b/>
          <w:lang w:val="hi_IN" w:bidi="hi_IN"/>
        </w:rPr>
        <w:t>तीसरे भाग में:</w:t>
      </w:r>
      <w:r>
        <w:rPr>
          <w:lang w:val="hi_IN" w:bidi="hi_IN"/>
        </w:rPr>
        <w:t xml:space="preserve"> याकूब फिर से विश्वासियों से बात करता है और समझाता है कि जब कोई व्यक्ति अच्छे कार्य करता है और साथ ही परमेश्वर पर विश्वास और भरोसा करता है, तब वह धर्मी अर्थात् परमेश्वर के साथ एक अच्छा और सही संबंध रखने वाला व्यक्ति होता है। फिर याकूब एक धर्मी व्यक्ति के एक और उदाहरण के बारे में बात करता है। याकूब राहाब के बारे में बात करता है।</w:t>
      </w:r>
    </w:p>
    <w:p>
      <w:pPr/>
      <w:r>
        <w:rPr>
          <w:lang w:val="hi_IN" w:bidi="hi_IN"/>
        </w:rPr>
      </w:r>
      <w:r>
        <w:rPr>
          <w:b/>
          <w:lang w:val="hi_IN" w:bidi="hi_IN"/>
        </w:rPr>
        <w:t>चौथे भाग में:</w:t>
      </w:r>
      <w:r>
        <w:rPr>
          <w:lang w:val="hi_IN" w:bidi="hi_IN"/>
        </w:rPr>
        <w:t xml:space="preserve"> याकूब यह बात बताता है कि अच्छे कार्यों के बिना विश्वास कैसा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विश्वासी</w:t>
      </w:r>
    </w:p>
    <w:p>
      <w:pPr>
        <w:pStyle w:val="ListBullet"/>
        <w:spacing w:line="240" w:lineRule="auto"/>
        <w:ind w:left="720"/>
      </w:pPr>
      <w:r>
        <w:rPr>
          <w:lang w:val="hi_IN" w:bidi="hi_IN"/>
        </w:rPr>
      </w:r>
      <w:r>
        <w:rPr>
          <w:lang w:val="hi_IN" w:bidi="hi_IN"/>
        </w:rPr>
        <w:t>एक गरीब भाई या बहन</w:t>
      </w:r>
    </w:p>
    <w:p>
      <w:pPr>
        <w:pStyle w:val="ListBullet"/>
        <w:spacing w:line="240" w:lineRule="auto"/>
        <w:ind w:left="720"/>
      </w:pPr>
      <w:r>
        <w:rPr>
          <w:lang w:val="hi_IN" w:bidi="hi_IN"/>
        </w:rPr>
      </w:r>
      <w:r>
        <w:rPr>
          <w:lang w:val="hi_IN" w:bidi="hi_IN"/>
        </w:rPr>
        <w:t>वह व्यक्ति जिससे याकूब काल्पनिक बातचीत में बात कर रहा है</w:t>
      </w:r>
    </w:p>
    <w:p>
      <w:pPr>
        <w:pStyle w:val="ListBullet"/>
        <w:spacing w:line="240" w:lineRule="auto"/>
        <w:ind w:left="720"/>
      </w:pPr>
      <w:r>
        <w:rPr>
          <w:lang w:val="hi_IN" w:bidi="hi_IN"/>
        </w:rPr>
      </w:r>
      <w:r>
        <w:rPr>
          <w:lang w:val="hi_IN" w:bidi="hi_IN"/>
        </w:rPr>
        <w:t>अब्राहम</w:t>
      </w:r>
    </w:p>
    <w:p>
      <w:pPr>
        <w:pStyle w:val="ListBullet"/>
        <w:spacing w:line="240" w:lineRule="auto"/>
        <w:ind w:left="720"/>
      </w:pPr>
      <w:r>
        <w:rPr>
          <w:lang w:val="hi_IN" w:bidi="hi_IN"/>
        </w:rPr>
      </w:r>
      <w:r>
        <w:rPr>
          <w:lang w:val="hi_IN" w:bidi="hi_IN"/>
        </w:rPr>
        <w:t>इसहाक</w:t>
      </w:r>
    </w:p>
    <w:p>
      <w:pPr>
        <w:pStyle w:val="ListBullet"/>
        <w:spacing w:line="240" w:lineRule="auto"/>
        <w:ind w:left="720"/>
      </w:pPr>
      <w:r>
        <w:rPr>
          <w:lang w:val="hi_IN" w:bidi="hi_IN"/>
        </w:rPr>
      </w:r>
      <w:r>
        <w:rPr>
          <w:lang w:val="hi_IN" w:bidi="hi_IN"/>
        </w:rPr>
        <w:t>राहाब</w:t>
      </w:r>
    </w:p>
    <w:p>
      <w:pPr>
        <w:pStyle w:val="ListBullet"/>
        <w:spacing w:line="240" w:lineRule="auto"/>
        <w:ind w:left="720"/>
      </w:pPr>
      <w:r>
        <w:rPr>
          <w:lang w:val="hi_IN" w:bidi="hi_IN"/>
        </w:rPr>
      </w:r>
      <w:r>
        <w:rPr>
          <w:lang w:val="hi_IN" w:bidi="hi_IN"/>
        </w:rPr>
        <w:t>इस्राएली संदेशवाहक</w:t>
      </w:r>
    </w:p>
    <w:p>
      <w:pPr>
        <w:pStyle w:val="ListBullet"/>
        <w:spacing w:line="240" w:lineRule="auto"/>
        <w:ind w:left="720"/>
      </w:pPr>
      <w:r>
        <w:rPr>
          <w:lang w:val="hi_IN" w:bidi="hi_IN"/>
        </w:rPr>
      </w:r>
      <w:r>
        <w:rPr>
          <w:lang w:val="hi_IN" w:bidi="hi_IN"/>
        </w:rPr>
        <w:t>और परमेश्वर</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भाग में, याकूब विश्वासियों से बात कर रहा है। याकूब विश्वासियों को "भाइयों और बहनों" कहकर संबोधित करता है, हालाँकि वे खून के रिश्तेदार नहीं हैं। आपको याद होगा कि याकूब अक्सर "भाइयों" या "भाइयों और बहनों" वाक्यांश का उपयोग यह दिखाने के लिए करता है कि वह किसी अलग बात के बारे में बात करना शुरू करने वाला है।</w:t>
      </w:r>
    </w:p>
    <w:p>
      <w:pPr/>
      <w:r>
        <w:rPr>
          <w:lang w:val="hi_IN" w:bidi="hi_IN"/>
        </w:rPr>
      </w:r>
      <w:r>
        <w:rPr>
          <w:lang w:val="hi_IN" w:bidi="hi_IN"/>
        </w:rPr>
        <w:t>यहाँ रुकें और समूह के रूप में इस प्रश्न पर चर्चा करें: समूह को किसी ऐसी बात के बारे में बताइए जिसे आप चाहते हैं कि समूह जाने। फिर समूह को कुछ नई और अलग जानकारी दें। अपने शब्दों, वाक्यांशों और हाव-भाव पर ध्यान दें, ताकि समूह समझ सके कि आप उन्हें कुछ अलग बात बता रहे हैं। इस ऑडियो को यहाँ रोकें।</w:t>
      </w:r>
    </w:p>
    <w:p>
      <w:pPr/>
      <w:r>
        <w:rPr>
          <w:lang w:val="hi_IN" w:bidi="hi_IN"/>
        </w:rPr>
      </w:r>
      <w:r>
        <w:rPr>
          <w:lang w:val="hi_IN" w:bidi="hi_IN"/>
        </w:rPr>
        <w:t>याकूब तीन प्रश्न पूछकर शुरुआत करता है, ताकि उस बात पर ज़ोर दे सके जिसे विश्वासियों को पहले से ही जानना और समझना चाहिए। याकूब यह अपेक्षा नहीं करता कि विश्वासी प्रश्नों के उत्तर दें। सबसे पहले, याकूब पूछता है कि क्या कोई व्यक्ति यीशु पर विश्वास करने का दावा कर सकता है, लेकिन उस विश्वास के कारण कुछ भी न करे। विश्वासियों को पहले से ही पता होना चाहिए कि यदि कोई व्यक्ति कहता है कि उसके पास विश्वास है, लेकिन वह अच्छे कार्य नहीं करता, तो ऐसा विश्वास व्यर्थ है। दूसरी बात, याकूब पूछता है कि क्या उस प्रकार का विश्वास या भरोसा किसी व्यक्ति को बचाता है। विश्वासियों को पहले से ही यह जानना चाहिए कि यदि कोई व्यक्ति कहता है कि उसका परमेश्वर पर विश्वास है, लेकिन अच्छे कार्य नहीं करता, तो परमेश्वर उसे उसके पापों के दण्ड से नहीं बचाएगा। तीसरी बात, याकूब पूछता है कि यदि कोई विश्वासी ऐसे दूसरे विश्वासी से, जिसके पास वस्त्र या भोजन नहीं है, केवल दया की बातें कहे, लेकिन उसकी सहायता न करे, तो इससे क्या लाभ है। विश्वासियों को पहले से ही यह समझना चाहिए कि यदि कोई व्यक्ति किसी ऐसे व्यक्ति से, जिसकी वास्तविक या आवश्यक ज़रूरतें हैं, दया की बातें तो करता है, लेकिन उसकी सहायता नहीं करता, तो ऐसी भली बातें न तो उन्हें कहने वाले व्यक्ति के लिए और न ही ज़रूरतमंद व्यक्ति के लिए किसी काम की होती हैं।</w:t>
      </w:r>
    </w:p>
    <w:p>
      <w:pPr/>
      <w:r>
        <w:rPr>
          <w:lang w:val="hi_IN" w:bidi="hi_IN"/>
        </w:rPr>
      </w:r>
      <w:r>
        <w:rPr>
          <w:lang w:val="hi_IN" w:bidi="hi_IN"/>
        </w:rPr>
        <w:t>जब याकूब तीसरा प्रश्न पूछता है, तो वह ऐसे व्यक्ति का उदाहरण बताता है जिसके पास विश्वास है, लेकिन वह अच्छे कार्य नहीं करता। यह केवल एक उदाहरण हो सकता है, लेकिन यह एक ऐसी वास्तविक स्थिति भी हो सकती है जो वास्तव में हुई थी। याकूब के उदाहरण में, विश्वासियों में से एक उस गरीब व्यक्ति से बात करता है। विश्वासी कहता है, "शान्ति से जा," जो विदा कहने का एक तरीका है, और यह इच्छा करता है कि वह गरीब विश्वासी गर्म रहे और भरपेट भोजन करे। लेकिन विश्वासी गरीब व्यक्ति के लिए कुछ नहीं करता है। याकूब तीन प्रश्नों और गरीब व्यक्ति के उदाहरण का उपयोग करके विश्वासियों को यह स्पष्ट कर देता है कि यदि विश्वासियों के पास विश्वास है, लेकिन वे अच्छे कार्य नहीं करते, तो वह विश्वास एक मृत वस्तु के समान व्यर्थ और मूल्यहीन है।</w:t>
      </w:r>
    </w:p>
    <w:p>
      <w:pPr/>
      <w:r>
        <w:rPr>
          <w:lang w:val="hi_IN" w:bidi="hi_IN"/>
        </w:rPr>
      </w:r>
      <w:r>
        <w:rPr>
          <w:lang w:val="hi_IN" w:bidi="hi_IN"/>
        </w:rPr>
        <w:t>यहाँ रुकें और समूह के रूप में इस प्रश्न पर चर्चा करें: किसी ऐसे व्यक्ति के बारे में कहानी सुनाएँ जो आपके घर से यात्रा पर निकल रहा था। जब कोई व्यक्ति आपसे विदा होता है, तो क्या आप कोई विशेष हाव-भाव, शब्द या वाक्यांश इस्तेमाल करते हैं? क्या इससे आपके उस अनुवाद में कोई बदलाव आएगा कि याकूब के उदाहरण में विश्वासी उस गरीब व्यक्ति से क्या कहता है? इस ऑडियो को यहाँ रोकें।</w:t>
      </w:r>
    </w:p>
    <w:p>
      <w:pPr/>
      <w:r>
        <w:rPr>
          <w:lang w:val="hi_IN" w:bidi="hi_IN"/>
        </w:rPr>
      </w:r>
      <w:r>
        <w:rPr>
          <w:lang w:val="hi_IN" w:bidi="hi_IN"/>
        </w:rPr>
        <w:t>यहाँ रुकें और समूह के रूप में इस प्रश्न पर चर्चा करें: आपकी संस्कृति में ऐसी कौन-सी मरी हुई चीज़ें हैं जो किसी काम की नहीं होतीं? आप किसी चीज़ की तुलना उन मृत वस्तुओं से कैसे करेंगे, ताकि यह दिखाया जा सके कि दोनों आपके लिए बेकार हैं? चर्चा करें कि आप उस तरीके का अनुवाद कैसे करना चाहते हैं जिसमें याकूब कहता है कि इस प्रकार का विश्वास व्यर्थ है। इस ऑडियो को यहाँ रोकें।</w:t>
      </w:r>
    </w:p>
    <w:p>
      <w:pPr/>
      <w:r>
        <w:rPr>
          <w:lang w:val="hi_IN" w:bidi="hi_IN"/>
        </w:rPr>
      </w:r>
      <w:r>
        <w:rPr>
          <w:lang w:val="hi_IN" w:bidi="hi_IN"/>
        </w:rPr>
        <w:t>दूसरे भाग में, याकूब अपने और एक ऐसे व्यक्ति के बीच एक काल्पनिक बातचीत का वर्णन करता है, जो उसकी कही हुई बात से सहमत नहीं है। यह बातचीत वास्तव में नहीं हुई थी। याकूब से असहमत होने वाला यह व्यक्ति वास्तव में कोई वास्तविक व्यक्ति नहीं है, बल्कि वह उन सभी लोगों का प्रतिनिधित्व करता है जो याकूब की कही हुई बात से सहमत नहीं हैं। याकूब इस बातचीत का उपयोग विश्वासियों को यह समझाने के लिए करता है कि परमेश्वर केवल उन्हीं लोगों का उद्धार करता है जो सही और अच्छे कार्यों के द्वारा यह दिखाते हैं कि उनका विश्वास सच्चा है।</w:t>
      </w:r>
    </w:p>
    <w:p>
      <w:pPr/>
      <w:r>
        <w:rPr>
          <w:lang w:val="hi_IN" w:bidi="hi_IN"/>
        </w:rPr>
      </w:r>
      <w:r>
        <w:rPr>
          <w:lang w:val="hi_IN" w:bidi="hi_IN"/>
        </w:rPr>
        <w:t>इस बातचीत में, काल्पनिक व्यक्ति कहता है कि एक व्यक्ति अच्छे कार्य किए बिना विश्वास रख सकता है, और दूसरा व्यक्ति विश्वास के बिना अच्छे कार्य कर सकता है। याकूब कहता है कि लोग जानेंगे कि याकूब का विश्वास वास्तविक है, क्योंकि याकूब भी अच्छे काम करता है।</w:t>
      </w:r>
    </w:p>
    <w:p>
      <w:pPr/>
      <w:r>
        <w:rPr>
          <w:lang w:val="hi_IN" w:bidi="hi_IN"/>
        </w:rPr>
      </w:r>
      <w:r>
        <w:rPr>
          <w:lang w:val="hi_IN" w:bidi="hi_IN"/>
        </w:rPr>
        <w:t>काल्पनिक बातचीत में, याकूब कहता है कि दूसरा व्यक्ति "एक ही परमेश्वर" पर विश्वास करता है। यहूदी विश्वासी “एक ही परमेश्वर” इस कथन को अच्छी तरह जानते और समझते होंगे, क्योंकि यह यहूदी आराधना में एक महत्वपूर्ण कथन था। अन्य लोग कई देवताओं में विश्वास करते थे, इसलिए इस कथन ने दर्शाया कि यहूदी उनसे अलग थे। हालाँकि यह कथन सत्य है, याकूब दिखाता है कि परमेश्वर के बारे में किसी व्यक्ति का यह सबसे बुनियादी विश्वास हो सकता है। याकूब का अर्थ यह है कि केवल यह मानने में कि परमेश्वर वास्तव में है और परमेश्वर पर विश्वास करने, उस पर भरोसा रखने तथा उसके पीछे चलने में अंतर है।</w:t>
      </w:r>
    </w:p>
    <w:p>
      <w:pPr/>
      <w:r>
        <w:rPr>
          <w:lang w:val="hi_IN" w:bidi="hi_IN"/>
        </w:rPr>
      </w:r>
      <w:r>
        <w:rPr>
          <w:lang w:val="hi_IN" w:bidi="hi_IN"/>
        </w:rPr>
        <w:t>यहाँ रुकें और किसी ऐसे व्यक्ति के बारे में कहानी सुनाएँ जो विश्वास करता है कि केवल एक ही परमेश्वर है, लेकिन वह विश्वासी नहीं है। या फिर ऐसे किसी व्यक्ति की कहानी बताइए जो यह मानता है कि कोई मानवीय अगुवा वास्तव में है, लेकिन वह उस अगुवे का अनुसरण या उसकी आज्ञा का पालन नहीं करता। उस व्यक्ति के विश्वास का तरीका आपके परमेश्वर पर विश्वास करने के तरीके से अलग कैसे है? इस बात पर चर्चा करें कि आप याकूब के उस कथन का अनुवाद किस प्रकार करना चाहेंगे, जिसमें वह ऐसे व्यक्ति के बारे में बात करता है जो मानता है कि केवल एक ही परमेश्वर है, लेकिन परमेश्वर के वास्तविक होने पर विश्वास करने के अलावा और कुछ नहीं करता। इस ऑडियो को यहाँ रोकें।</w:t>
      </w:r>
    </w:p>
    <w:p>
      <w:pPr/>
      <w:r>
        <w:rPr>
          <w:lang w:val="hi_IN" w:bidi="hi_IN"/>
        </w:rPr>
      </w:r>
      <w:r>
        <w:rPr>
          <w:lang w:val="hi_IN" w:bidi="hi_IN"/>
        </w:rPr>
        <w:t>काल्पनिक बातचीत में, याकूब दूसरे व्यक्ति से कहता है कि परमेश्वर को वास्तविक रूप में जानना एक अच्छी बात है, लेकिन यही पर्याप्त नहीं है। याकूब का कहना है कि दुष्टात्माएँ भी विश्वास करती हैं कि परमेश्वर वास्तव में है, लेकिन वे परमेश्वर पर भरोसा नहीं करतीं और न ही उसके पीछे चलती हैं। दुष्टात्माएँ परमेश्वर से इतनी डरती हैं कि वे थर-थर काँपती हैं। दुष्टात्माएँ बुरी आत्मिक शक्तियाँ हैं जो शैतान के पीछे चलती हैं। याकूब का अर्थ यह है कि सच्चा विश्वास केवल परमेश्वर के बारे में जानने से बढ़कर होना चाहिए; सच्चा विश्वास व्यक्ति के जीवन को बदलना चाहिए और उसे अच्छे कार्य करने के लिए प्रेरित करना चाहिए।</w:t>
      </w:r>
    </w:p>
    <w:p>
      <w:pPr/>
      <w:r>
        <w:rPr>
          <w:lang w:val="hi_IN" w:bidi="hi_IN"/>
        </w:rPr>
      </w:r>
      <w:r>
        <w:rPr>
          <w:lang w:val="hi_IN" w:bidi="hi_IN"/>
        </w:rPr>
        <w:t>काल्पनिक बातचीत में, याकूब दूसरे व्यक्ति से बात करना जारी रखता है। याकूब दूसरे व्यक्ति को डाँटता है और उसे मूर्ख व्यक्ति कहता है। मूल भाषा में, याकूब कहता है कि वह व्यक्ति "खाली" है, क्योंकि उसके पास बुद्धिमान विचार नहीं हैं।</w:t>
      </w:r>
    </w:p>
    <w:p>
      <w:pPr/>
      <w:r>
        <w:rPr>
          <w:lang w:val="hi_IN" w:bidi="hi_IN"/>
        </w:rPr>
      </w:r>
      <w:r>
        <w:rPr>
          <w:lang w:val="hi_IN" w:bidi="hi_IN"/>
        </w:rPr>
        <w:t>यहाँ रुकें और समूह में इस प्रश्न पर चर्चा करें: उस समय की कहानी सुनाएँ जब आप किसी ऐसे व्यक्ति से बात कर रहे थे जो मूर्ख या नासमझ था। जब आप किसी व्यक्ति से कह रहे हैं कि वह मूर्ख या नासमझ है, तो आप किन हाव-भाव, शब्दों या वाक्यांशों का उपयोग करते हैं? आप इस भाग में "मूर्खता" का अनुवाद करने के लिए किन शब्दों का उपयोग करेंगे? इस ऑडियो को यहाँ रोकें।</w:t>
      </w:r>
    </w:p>
    <w:p>
      <w:pPr/>
      <w:r>
        <w:rPr>
          <w:lang w:val="hi_IN" w:bidi="hi_IN"/>
        </w:rPr>
      </w:r>
      <w:r>
        <w:rPr>
          <w:lang w:val="hi_IN" w:bidi="hi_IN"/>
        </w:rPr>
        <w:t>फिर याकूब एक और प्रश्न पूछता है जिसके उत्तर की वह किसी से अपेक्षा नहीं करता। याकूब पूछता है कि क्या यह सच है कि अब्राहम ने जो किया उसके कारण परमेश्वर ने अब्राहम को धर्मी ठहराया। याकूब इस प्रश्न के द्वारा अब्राहम के बारे में बात करना शुरू करता है। अब्राहम पुराने नियम की कहानियों में एक व्यक्ति था। पुराने नियम की एक कहानी में, परमेश्वर ने अब्राहम से एक वेदी बनाने के लिए कहा। अब्राहम ने पत्थर से एक वेदी बनाई। फिर परमेश्वर ने अब्राहम से कहा कि वह अपने पुत्र इसहाक को वेदी पर ले जाए और उसे वेदी पर बलिदान करे। इसहाक एक छोटा बच्चा नहीं था। इसहाक इतना बड़ा हो गया था कि वह उस लकड़ी को उठा सके जिसकी अब्राहम को बलिदान चढ़ाने के लिए आवश्यकता थी। अब्राहम ने परमेश्वर की आज्ञा मानी, लेकिन अब्राहम द्वारा इसहाक को मारने से पहले ही परमेश्वर ने अब्राहम को रोक दिया।</w:t>
      </w:r>
    </w:p>
    <w:p>
      <w:pPr/>
      <w:r>
        <w:rPr>
          <w:lang w:val="hi_IN" w:bidi="hi_IN"/>
        </w:rPr>
      </w:r>
      <w:r>
        <w:rPr>
          <w:lang w:val="hi_IN" w:bidi="hi_IN"/>
        </w:rPr>
        <w:t>याकूब अब्राहम को "हमारा पिता" कहता है। अब्राहम याकूब का शाब्दिक पिता नहीं था। अब्राहम यहूदी लोगों का एक पूर्वज था। याकूब और सभी यहूदी विश्वासी अब्राहम के वंशज थे।</w:t>
      </w:r>
    </w:p>
    <w:p>
      <w:pPr/>
      <w:r>
        <w:rPr>
          <w:lang w:val="hi_IN" w:bidi="hi_IN"/>
        </w:rPr>
      </w:r>
      <w:r>
        <w:rPr>
          <w:lang w:val="hi_IN" w:bidi="hi_IN"/>
        </w:rPr>
        <w:t>यहाँ रुकें और समूह के रूप में इस प्रश्न पर चर्चा करें: उस पूर्वज के बारे में एक कहानी सुनाइए जिसने आपके भाषा-समूह या गोत्र की शुरुआत की। आप इस व्यक्ति का वर्णन करने के लिए किन शब्दों का उपयोग करते हैं? आप याकूब और सभी यहूदी विश्वासियों के "पिता" के तौर पर अब्राहम के बारे में कैसे बात करेंगे? इस ऑडियो को यहाँ रोकें।</w:t>
      </w:r>
    </w:p>
    <w:p>
      <w:pPr/>
      <w:r>
        <w:rPr>
          <w:lang w:val="hi_IN" w:bidi="hi_IN"/>
        </w:rPr>
      </w:r>
      <w:r>
        <w:rPr>
          <w:lang w:val="hi_IN" w:bidi="hi_IN"/>
        </w:rPr>
        <w:t>नए नियम की कहानियों में, लोग अक्सर अब्राहम को विश्वास रखने वाले व्यक्ति के एक अच्छे उदाहरण के रूप में प्रस्तुत करते हैं। याकूब कहता है कि परमेश्वर ने अब्राहम को धर्मी ठहराया। इसका अर्थ है कि परमेश्वर ने अब्राहम को अपने साथ सही संबंध में माना और उसे स्वीकार किया, क्योंकि अब्राहम के कार्यों से यह दिखाई दिया कि उसका परमेश्वर पर विश्वास था।</w:t>
      </w:r>
    </w:p>
    <w:p>
      <w:pPr/>
      <w:r>
        <w:rPr>
          <w:lang w:val="hi_IN" w:bidi="hi_IN"/>
        </w:rPr>
      </w:r>
      <w:r>
        <w:rPr>
          <w:lang w:val="hi_IN" w:bidi="hi_IN"/>
        </w:rPr>
        <w:t>फिर याकूब बाइबल की पहली पुस्तक के कुछ शब्दों को दोहराता है। ये शब्द उस कहानी से निकले हैं जब अब्राहम ने परमेश्वर की उस प्रतिज्ञा पर भरोसा किया था कि उसके वंशज आकाश के तारागण के समान होंगे।</w:t>
      </w:r>
    </w:p>
    <w:p>
      <w:pPr/>
      <w:r>
        <w:rPr>
          <w:lang w:val="hi_IN" w:bidi="hi_IN"/>
        </w:rPr>
      </w:r>
      <w:r>
        <w:rPr>
          <w:lang w:val="hi_IN" w:bidi="hi_IN"/>
        </w:rPr>
        <w:t>यहाँ रुकें और समूह के रूप में इस प्रश्न पर चर्चा करें: यदि आपने पहले ही उत्पत्ति 15:6 की कहानी का अनुवाद कर लिया है, जब परमेश्वर ने अब्राहम से वादा किया था कि अब्राहम के वंशज आकाश के तारागण के समान होंगे, तो यह कहानी फिर से सुनें। यहाँ उन्हीं शब्दों का उपयोग करें जिनका उपयोग आपने उस कहानी में "अब्राहम ने परमेश्वर पर विश्वास किया और परमेश्वर ने अब्राहम को धर्मी ठहराया" के लिए किया था। इस ऑडियो को यहाँ रोकें।</w:t>
      </w:r>
    </w:p>
    <w:p>
      <w:pPr/>
      <w:r>
        <w:rPr>
          <w:lang w:val="hi_IN" w:bidi="hi_IN"/>
        </w:rPr>
      </w:r>
      <w:r>
        <w:rPr>
          <w:lang w:val="hi_IN" w:bidi="hi_IN"/>
        </w:rPr>
        <w:t>याकूब कहता है कि परमेश्वर ने पुराने नियम के उन वचनों को पूरा किया है। यहाँ, "पूरा" का अर्थ है कि ये शब्द सच थे। जब अब्राहम इसहाक को बलिदान करने के लिए तैयार था, तब इससे यह प्रकट हुआ कि अब्राहम वास्तव में परमेश्वर पर विश्वास करता था और उस पर भरोसा रखता था। इससे यह पता चला कि अब्राहम के धर्मी ठहराए जाने के बारे में पहले कही गई बातें सही थीं। परमेश्वर की आज्ञा मानने के लिए अब्राहम की तत्परता ने यह दिखाया कि परमेश्वर पर उसका विश्वास वास्तविक था।</w:t>
      </w:r>
    </w:p>
    <w:p>
      <w:pPr/>
      <w:r>
        <w:rPr>
          <w:lang w:val="hi_IN" w:bidi="hi_IN"/>
        </w:rPr>
      </w:r>
      <w:r>
        <w:rPr>
          <w:lang w:val="hi_IN" w:bidi="hi_IN"/>
        </w:rPr>
        <w:t>याकूब यह भी कहता है कि अब्राहम परमेश्वर का मित्र है। पुराने नियम में दो और स्थान हैं जहाँ परमेश्वर अब्राहम को "मेरा मित्र" कहता है। मित्र वह साथी है जिसका उद्देश्य आपके उद्देश्य के समान है। यह दिखाता है कि अब्राहम धर्मी है, या परमेश्वर के साथ अच्छे संबंध में है।</w:t>
      </w:r>
    </w:p>
    <w:p>
      <w:pPr/>
      <w:r>
        <w:rPr>
          <w:lang w:val="hi_IN" w:bidi="hi_IN"/>
        </w:rPr>
      </w:r>
      <w:r>
        <w:rPr>
          <w:lang w:val="hi_IN" w:bidi="hi_IN"/>
        </w:rPr>
        <w:t>तीसरे भाग में, याकूब उस काल्पनिक बातचीत को रोक देता है और फिर से विश्वासियों से बात करता है। याकूब समझाता है कि जब कोई व्यक्ति अच्छे कार्य करता है और साथ ही परमेश्वर पर विश्वास और भरोसा करता है, तब वह धर्मी अर्थात् परमेश्वर के साथ एक अच्छा और सही संबंध रखने वाला व्यक्ति होता है।</w:t>
      </w:r>
    </w:p>
    <w:p>
      <w:pPr/>
      <w:r>
        <w:rPr>
          <w:lang w:val="hi_IN" w:bidi="hi_IN"/>
        </w:rPr>
      </w:r>
      <w:r>
        <w:rPr>
          <w:lang w:val="hi_IN" w:bidi="hi_IN"/>
        </w:rPr>
        <w:t>याकूब एक और प्रश्न पूछता है जिसका उत्तर वह किसी से देने की अपेक्षा नहीं करता। याकूब ऐसा करके पुराने नियम में वर्णित एक और ऐसे व्यक्ति के उदाहरण के बारे में बात करना शुरू करता है, जिसे परमेश्वर ने धर्मी अर्थात् अपने साथ अच्छे और सही संबंध में रहने वाला व्यक्ति माना था। याकूब पूछता है कि क्या परमेश्वर ने राहाब के व्यवहार के कारण उसे धर्मी ठहराया। राहाब एक गैर-यहूदी स्त्री थी जो यरीहो में रहती थी। राहाब एक वेश्या भी थी। वेश्या वह स्त्री होती है जो धन के बदले पुरुषों के साथ लैंगिक संबंध बनाती है। राहाब ने कुछ इस्राएली दूतों का स्वागत किया, जो यरीहो नगर के बारे में गुप्त रूप से जानकारी प्राप्त करने के लिए आए थे। राहाब ने उन्हें शरण दी और फिर उन्हें सुरक्षित मार्ग से नगर से बाहर निकाल दिया। परमेश्वर ने राहाब को उसके अच्छे कार्यों के कारण धर्मी माना।</w:t>
      </w:r>
    </w:p>
    <w:p>
      <w:pPr/>
      <w:r>
        <w:rPr>
          <w:lang w:val="hi_IN" w:bidi="hi_IN"/>
        </w:rPr>
      </w:r>
      <w:r>
        <w:rPr>
          <w:lang w:val="hi_IN" w:bidi="hi_IN"/>
        </w:rPr>
        <w:t>चौथे भाग में, याकूब उस बात को दोहराते हुए समाप्त करता है जो उसने इस भाग में पहले कही थी। याकूब विश्वासियों से कहता है कि उन्हें यह समझना चाहिए कि अच्छे कार्यों के बिना विश्वास मरा हुआ है। लेकिन इस बार, याकूब विश्वास का वर्णन ऐसे करता है मानो वह किसी व्यक्ति का शरीर हो। यदि किसी शरीर में सांस नहीं है, तो वह मृत है। यदि किसी व्यक्ति के विश्वास में अच्छे कार्य शामिल नहीं हैं, तो वह भी मृत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इस्तेमाल करना चाहिए। आप याकूब, विश्वासियों और परमेश्वर को दिखाने के लिए वस्तुओं या लोगों का उपयोग कर सकते हैं। आप उन वस्तुओं या लोगों का भी उपयोग कर सकते हैं जो उन व्यक्तियों को दिखाने में सहायता करें जिनके बारे में याकूब कहानियाँ बता रहा था: एक गरीब भाई या बहन, वह व्यक्ति जिससे याकूब काल्पनिक बातचीत में बात कर रहा है, इब्राहीम, इसहाक, राहाब और इस्राएली दूत।</w:t>
      </w:r>
      <w:r>
        <w:rPr>
          <w:lang w:val="hi_IN" w:bidi="hi_IN"/>
        </w:rPr>
      </w:r>
    </w:p>
    <w:p>
      <w:pPr>
        <w:pStyle w:val="Heading3"/>
      </w:pPr>
      <w:r>
        <w:rPr>
          <w:lang w:val="hi_IN" w:bidi="hi_IN"/>
        </w:rPr>
        <w:t>पाठ को नाटकीय रूप देना</w:t>
      </w:r>
    </w:p>
    <w:p>
      <w:pPr/>
      <w:r>
        <w:rPr>
          <w:lang w:val="hi_IN" w:bidi="hi_IN"/>
        </w:rPr>
      </w:r>
      <w:r>
        <w:rPr>
          <w:lang w:val="hi_IN" w:bidi="hi_IN"/>
        </w:rPr>
        <w:t>याकूब 2:14–26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हिस्से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विश्वासी</w:t>
      </w:r>
    </w:p>
    <w:p>
      <w:pPr>
        <w:pStyle w:val="ListBullet"/>
        <w:spacing w:line="240" w:lineRule="auto"/>
        <w:ind w:left="720"/>
      </w:pPr>
      <w:r>
        <w:rPr>
          <w:lang w:val="hi_IN" w:bidi="hi_IN"/>
        </w:rPr>
      </w:r>
      <w:r>
        <w:rPr>
          <w:lang w:val="hi_IN" w:bidi="hi_IN"/>
        </w:rPr>
        <w:t>एक गरीब भाई या बहन</w:t>
      </w:r>
    </w:p>
    <w:p>
      <w:pPr>
        <w:pStyle w:val="ListBullet"/>
        <w:spacing w:line="240" w:lineRule="auto"/>
        <w:ind w:left="720"/>
      </w:pPr>
      <w:r>
        <w:rPr>
          <w:lang w:val="hi_IN" w:bidi="hi_IN"/>
        </w:rPr>
      </w:r>
      <w:r>
        <w:rPr>
          <w:lang w:val="hi_IN" w:bidi="hi_IN"/>
        </w:rPr>
        <w:t>वह व्यक्ति जिससे याकूब काल्पनिक बातचीत में बात कर रहा है</w:t>
      </w:r>
    </w:p>
    <w:p>
      <w:pPr>
        <w:pStyle w:val="ListBullet"/>
        <w:spacing w:line="240" w:lineRule="auto"/>
        <w:ind w:left="720"/>
      </w:pPr>
      <w:r>
        <w:rPr>
          <w:lang w:val="hi_IN" w:bidi="hi_IN"/>
        </w:rPr>
      </w:r>
      <w:r>
        <w:rPr>
          <w:lang w:val="hi_IN" w:bidi="hi_IN"/>
        </w:rPr>
        <w:t>अब्राहम</w:t>
      </w:r>
    </w:p>
    <w:p>
      <w:pPr>
        <w:pStyle w:val="ListBullet"/>
        <w:spacing w:line="240" w:lineRule="auto"/>
        <w:ind w:left="720"/>
      </w:pPr>
      <w:r>
        <w:rPr>
          <w:lang w:val="hi_IN" w:bidi="hi_IN"/>
        </w:rPr>
      </w:r>
      <w:r>
        <w:rPr>
          <w:lang w:val="hi_IN" w:bidi="hi_IN"/>
        </w:rPr>
        <w:t>इसहाक</w:t>
      </w:r>
    </w:p>
    <w:p>
      <w:pPr>
        <w:pStyle w:val="ListBullet"/>
        <w:spacing w:line="240" w:lineRule="auto"/>
        <w:ind w:left="720"/>
      </w:pPr>
      <w:r>
        <w:rPr>
          <w:lang w:val="hi_IN" w:bidi="hi_IN"/>
        </w:rPr>
      </w:r>
      <w:r>
        <w:rPr>
          <w:lang w:val="hi_IN" w:bidi="hi_IN"/>
        </w:rPr>
        <w:t>राहाब</w:t>
      </w:r>
    </w:p>
    <w:p>
      <w:pPr>
        <w:pStyle w:val="ListBullet"/>
        <w:spacing w:line="240" w:lineRule="auto"/>
        <w:ind w:left="720"/>
      </w:pPr>
      <w:r>
        <w:rPr>
          <w:lang w:val="hi_IN" w:bidi="hi_IN"/>
        </w:rPr>
      </w:r>
      <w:r>
        <w:rPr>
          <w:lang w:val="hi_IN" w:bidi="hi_IN"/>
        </w:rPr>
        <w:t>इस्राएली संदेशवाहक</w:t>
      </w:r>
    </w:p>
    <w:p>
      <w:pPr>
        <w:pStyle w:val="ListBullet"/>
        <w:spacing w:line="240" w:lineRule="auto"/>
        <w:ind w:left="720"/>
      </w:pPr>
      <w:r>
        <w:rPr>
          <w:lang w:val="hi_IN" w:bidi="hi_IN"/>
        </w:rPr>
      </w:r>
      <w:r>
        <w:rPr>
          <w:lang w:val="hi_IN" w:bidi="hi_IN"/>
        </w:rPr>
        <w:t>और परमेश्वर</w:t>
      </w:r>
    </w:p>
    <w:p>
      <w:pPr/>
      <w:r>
        <w:rPr>
          <w:lang w:val="hi_IN" w:bidi="hi_IN"/>
        </w:rPr>
      </w:r>
      <w:r>
        <w:rPr>
          <w:lang w:val="hi_IN" w:bidi="hi_IN"/>
        </w:rPr>
        <w:t>एक समूह के रूप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की भूमिका निभा रहे व्यक्ति को यह बताना चाहिए कि यदि वह उस पात्र के स्थान पर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प्रतिक्रियाएँ निम्नलिखित हैं।</w:t>
      </w:r>
    </w:p>
    <w:p>
      <w:pPr/>
      <w:r>
        <w:rPr>
          <w:lang w:val="hi_IN" w:bidi="hi_IN"/>
        </w:rPr>
      </w:r>
      <w:r>
        <w:rPr>
          <w:lang w:val="hi_IN" w:bidi="hi_IN"/>
        </w:rPr>
        <w:t>पहले भाग में, याकूब विश्वासियों को "भाइयों और बहनों" कहता है। याकूब कहता है कि यदि कोई व्यक्ति कहता है कि उसके पास विश्वास है, लेकिन वह अच्छे कार्य भी नहीं करता है, तो उस प्रकार का विश्वास व्यर्थ है। उस प्रकार का विश्वास निश्चित रूप से विश्वासियों को पाप के कारण परमेश्वर के दण्ड से नहीं बचाएगा।</w:t>
      </w:r>
    </w:p>
    <w:p>
      <w:pPr/>
      <w:r>
        <w:rPr>
          <w:lang w:val="hi_IN" w:bidi="hi_IN"/>
        </w:rPr>
      </w:r>
      <w:r>
        <w:rPr>
          <w:lang w:val="hi_IN" w:bidi="hi_IN"/>
        </w:rPr>
        <w:t>फिर याकूब एक ऐसी स्थिति का वर्णन करता है जब विश्वासियों में से एक किसी गरीब विश्वासी से बात करता है। विश्वासी गरीब विश्वासी को विदा कहता है और कामना करता है कि वह गर्म रहे और उसे भरपेट भोजन मिले। हालाँकि, विश्वासी गरीब व्यक्ति के लिए कुछ नहीं करता है। इससे कोई भी सहायता नहीं होती! याकूब स्पष्ट करता है कि यदि विश्वासियों के पास विश्वास तो है, लेकिन वे अच्छे कार्य नहीं करते, तो वह विश्वास मृत के समान व्यर्थ और मूल्यहीन है।</w:t>
      </w:r>
    </w:p>
    <w:p>
      <w:pPr/>
      <w:r>
        <w:rPr>
          <w:lang w:val="hi_IN" w:bidi="hi_IN"/>
        </w:rPr>
      </w:r>
      <w:r>
        <w:rPr>
          <w:lang w:val="hi_IN" w:bidi="hi_IN"/>
        </w:rPr>
        <w:t>अभिनय को रोकें। गरीब व्यक्ति का किरदार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विश्वासी मुझसे अच्छी बातें तो कह रहे हैं, लेकिन मुझे अभी भी भूख और ठंड लग रही है। वे जो बातें कहते हैं, उनका मेरे लिए कोई अर्थ नहीं है; या</w:t>
      </w:r>
    </w:p>
    <w:p>
      <w:pPr>
        <w:pStyle w:val="ListBullet"/>
        <w:spacing w:line="240" w:lineRule="auto"/>
        <w:ind w:left="720"/>
      </w:pPr>
      <w:r>
        <w:rPr>
          <w:lang w:val="hi_IN" w:bidi="hi_IN"/>
        </w:rPr>
      </w:r>
      <w:r>
        <w:rPr>
          <w:lang w:val="hi_IN" w:bidi="hi_IN"/>
        </w:rPr>
        <w:t>मैंने सोचा था कि विश्वासी मेरी सहायता करेंगे, लेकिन वे तो बस चाहते हैं कि मैं वहाँ से चला जाऊँ; या</w:t>
      </w:r>
    </w:p>
    <w:p>
      <w:pPr>
        <w:pStyle w:val="ListBullet"/>
        <w:spacing w:line="240" w:lineRule="auto"/>
        <w:ind w:left="720"/>
      </w:pPr>
      <w:r>
        <w:rPr>
          <w:lang w:val="hi_IN" w:bidi="hi_IN"/>
        </w:rPr>
      </w:r>
      <w:r>
        <w:rPr>
          <w:lang w:val="hi_IN" w:bidi="hi_IN"/>
        </w:rPr>
        <w:t>मुझे विश्वास नहीं है कि परमेश्वर मुझसे प्रेम करता है। मैंने सोचा था कि विश्वासियों को वही करना चाहिए जो परमेश्वर उनसे चाहता है। ऐसा लगता है कि परमेश्वर नहीं चाहता कि वे मेरी सहायता करें।</w:t>
      </w:r>
    </w:p>
    <w:p>
      <w:pPr/>
      <w:r>
        <w:rPr>
          <w:lang w:val="hi_IN" w:bidi="hi_IN"/>
        </w:rPr>
      </w:r>
      <w:r>
        <w:rPr>
          <w:lang w:val="hi_IN" w:bidi="hi_IN"/>
        </w:rPr>
        <w:t>नाटक को जारी रखें।</w:t>
      </w:r>
    </w:p>
    <w:p>
      <w:pPr/>
      <w:r>
        <w:rPr>
          <w:lang w:val="hi_IN" w:bidi="hi_IN"/>
        </w:rPr>
      </w:r>
      <w:r>
        <w:rPr>
          <w:lang w:val="hi_IN" w:bidi="hi_IN"/>
        </w:rPr>
        <w:t>दूसरे भाग में, याकूब अपने और एक ऐसे व्यक्ति के बीच एक काल्पनिक बातचीत का वर्णन करता है, जो उसकी कही हुई बात से सहमत नहीं है। जब आप ऐसा अभिनय कर रहे हों, तो याद रखें कि वह बातचीत वास्तव में नहीं हुई थी।</w:t>
      </w:r>
    </w:p>
    <w:p>
      <w:pPr/>
      <w:r>
        <w:rPr>
          <w:lang w:val="hi_IN" w:bidi="hi_IN"/>
        </w:rPr>
      </w:r>
      <w:r>
        <w:rPr>
          <w:lang w:val="hi_IN" w:bidi="hi_IN"/>
        </w:rPr>
        <w:t>याकूब कहता है कि कोई व्यक्ति यह कह सकता है कि एक व्यक्ति अच्छे कार्य किए बिना विश्वास रख सकता है, और दूसरा व्यक्ति विश्वास के बिना अच्छे कार्य कर सकता है। याकूब पूछता है कि यदि वह व्यक्ति अच्छे कार्य नहीं करता, तो क्या वह यह प्रमाणित कर सकता है कि वह यीशु मसीह पर विश्वास करता है। याकूब अपने अच्छे कार्यों से यह दिखा सकता है कि वह वास्तव में यीशु पर विश्वास करता है।</w:t>
      </w:r>
    </w:p>
    <w:p>
      <w:pPr/>
      <w:r>
        <w:rPr>
          <w:lang w:val="hi_IN" w:bidi="hi_IN"/>
        </w:rPr>
      </w:r>
      <w:r>
        <w:rPr>
          <w:lang w:val="hi_IN" w:bidi="hi_IN"/>
        </w:rPr>
        <w:t>याकूब कहता है कि दूसरा व्यक्ति "एक ही परमेश्वर" पर विश्वास करता है। लेकिन याकूब कहता है कि यह जानना कि परमेश्वर का अस्तित्व है, एक अच्छी बात है, लेकिन इतना ही पर्याप्त नहीं है। दुष्टात्माएँ भी विश्वास करती हैं कि परमेश्वर वास्तविक है, लेकिन वे परमेश्वर पर भरोसा नहीं करतीं और न ही उसके पीछे चलती हैं। दुष्टात्माएँ परमेश्वर से इतनी डरती हैं कि वे थर-थर काँपती हैं। याकूब दूसरे व्यक्ति को डाँटता है और उसे मूर्ख व्यक्ति कहता है। याकूब पूछता है कि क्या उस मूर्ख व्यक्ति को इस बात का प्रमाण चाहिए कि जब कोई व्यक्ति विश्वास तो रखता है, लेकिन अच्छे कार्य नहीं करता, तो ऐसा विश्वास किसी काम का नहीं है?</w:t>
      </w:r>
    </w:p>
    <w:p>
      <w:pPr/>
      <w:r>
        <w:rPr>
          <w:lang w:val="hi_IN" w:bidi="hi_IN"/>
        </w:rPr>
      </w:r>
      <w:r>
        <w:rPr>
          <w:lang w:val="hi_IN" w:bidi="hi_IN"/>
        </w:rPr>
        <w:t>याकूब उस व्यक्ति से कहता है कि वह अपने पूर्वज अब्राहम के बारे में सोचे। परमेश्वर ने कहा कि अब्राहम एक धर्मी व्यक्ति था, क्योंकि वह अपने पुत्र इसहाक को वेदी पर बलिदान करने के लिए तैयार था। यह स्पष्ट है कि अब्राहम ने केवल परमेश्वर पर भरोसा ही नहीं किया, बल्कि जो कुछ परमेश्वर चाहता था, अब्राहम ने वह भी किया। इसलिए, इब्राहीम के कार्यों से यह प्रकट हुआ कि उसका विश्वास सच्चा था।</w:t>
      </w:r>
    </w:p>
    <w:p>
      <w:pPr/>
      <w:r>
        <w:rPr>
          <w:lang w:val="hi_IN" w:bidi="hi_IN"/>
        </w:rPr>
      </w:r>
      <w:r>
        <w:rPr>
          <w:lang w:val="hi_IN" w:bidi="hi_IN"/>
        </w:rPr>
        <w:t>अब्राहम ने जिस तरह से कार्य किया, उससे यह प्रकट हुआ कि पवित्रशास्त्र में अब्राहम के बारे में जो लिखा गया था, वह वास्तव में सत्य था। पवित्रशास्त्र कहता है कि अब्राहम ने परमेश्वर पर भरोसा किया, और इसी कारण परमेश्वर ने अब्राहम को धर्मी और अपना मित्र कहा।</w:t>
      </w:r>
    </w:p>
    <w:p>
      <w:pPr/>
      <w:r>
        <w:rPr>
          <w:lang w:val="hi_IN" w:bidi="hi_IN"/>
        </w:rPr>
      </w:r>
      <w:r>
        <w:rPr>
          <w:lang w:val="hi_IN" w:bidi="hi_IN"/>
        </w:rPr>
        <w:t>अभिनय को रोकें। विश्वासियों की भूमिका निभाने वाले व्यक्ति से पूछो, “तुम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जानता था कि अब्राहम एक धर्मी व्यक्ति था, लेकिन मैं यह कभी नहीं समझ पाया हूँ कि ऐसा उसके कार्यों के कारण था, न कि केवल उसके विश्वास के कारण; या</w:t>
      </w:r>
    </w:p>
    <w:p>
      <w:pPr>
        <w:pStyle w:val="ListBullet"/>
        <w:spacing w:line="240" w:lineRule="auto"/>
        <w:ind w:left="720"/>
      </w:pPr>
      <w:r>
        <w:rPr>
          <w:lang w:val="hi_IN" w:bidi="hi_IN"/>
        </w:rPr>
      </w:r>
      <w:r>
        <w:rPr>
          <w:lang w:val="hi_IN" w:bidi="hi_IN"/>
        </w:rPr>
        <w:t>जब याकूब उन कहानियों की याद दिलाकर अपनी बात समझाता है जिन्हें हम अच्छी तरह जानते हैं, तो इससे उसकी बात को समझने में बहुत सहायता मिलती है।</w:t>
      </w:r>
    </w:p>
    <w:p>
      <w:pPr/>
      <w:r>
        <w:rPr>
          <w:lang w:val="hi_IN" w:bidi="hi_IN"/>
        </w:rPr>
      </w:r>
      <w:r>
        <w:rPr>
          <w:lang w:val="hi_IN" w:bidi="hi_IN"/>
        </w:rPr>
        <w:t>नाटक को जारी रखें।</w:t>
      </w:r>
    </w:p>
    <w:p>
      <w:pPr/>
      <w:r>
        <w:rPr>
          <w:lang w:val="hi_IN" w:bidi="hi_IN"/>
        </w:rPr>
      </w:r>
      <w:r>
        <w:rPr>
          <w:lang w:val="hi_IN" w:bidi="hi_IN"/>
        </w:rPr>
        <w:t>तीसरे भाग में, याकूब समझाता है कि कोई व्यक्ति धर्मी, अर्थात् परमेश्वर के साथ अच्छे और सही संबंध में तब होता है, जब वह ऐसे अच्छे कार्य करता है जो यह दिखाते हैं कि वह परमेश्वर पर भरोसा करता है।</w:t>
      </w:r>
    </w:p>
    <w:p>
      <w:pPr/>
      <w:r>
        <w:rPr>
          <w:lang w:val="hi_IN" w:bidi="hi_IN"/>
        </w:rPr>
      </w:r>
      <w:r>
        <w:rPr>
          <w:lang w:val="hi_IN" w:bidi="hi_IN"/>
        </w:rPr>
        <w:t>फिर याकूब राहाब के बारे में बात करता है, जिसे परमेश्वर ने भी उसके कार्य के कारण धर्मी ठहराया। राहाब एक वेश्या थी। राहाब ने कुछ इस्राएली पुरुषों का स्वागत किया, जो यरीहो नगर के बारे में जानने के लिए गुप्त रूप से आए थे। राहाब ने इन पुरुषों को शरण दी और फिर उन्हें सुरक्षित मार्ग से नगर से बाहर निकाल दिया।</w:t>
      </w:r>
    </w:p>
    <w:p>
      <w:pPr/>
      <w:r>
        <w:rPr>
          <w:lang w:val="hi_IN" w:bidi="hi_IN"/>
        </w:rPr>
      </w:r>
      <w:r>
        <w:rPr>
          <w:lang w:val="hi_IN" w:bidi="hi_IN"/>
        </w:rPr>
        <w:t>अभिनय को रोकें। विश्वासियों की भूमिका निभाने वाले व्यक्ति से पूछो, “तुम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राहाब की यह कहानी मुझे याद दिलाती है कि कोई भी व्यक्ति परमेश्वर के साथ अच्छा संबंध रख सकता है, यदि वह परमेश्वर पर भरोसा करे और अच्छे कार्य करे, भले ही वह मेरे समान यहूदी न हो; या</w:t>
      </w:r>
    </w:p>
    <w:p>
      <w:pPr>
        <w:pStyle w:val="ListBullet"/>
        <w:spacing w:line="240" w:lineRule="auto"/>
        <w:ind w:left="720"/>
      </w:pPr>
      <w:r>
        <w:rPr>
          <w:lang w:val="hi_IN" w:bidi="hi_IN"/>
        </w:rPr>
      </w:r>
      <w:r>
        <w:rPr>
          <w:lang w:val="hi_IN" w:bidi="hi_IN"/>
        </w:rPr>
        <w:t>मुझे यह कहानी पसंद नहीं है। मुझे अभी भी यह समझ नहीं आता कि परमेश्वर राहाब जैसे किसी व्यक्ति के साथ अच्छा संबंध कैसे रख सकते हैं, जो सही ढंग से जीवन नहीं जीती है।</w:t>
      </w:r>
    </w:p>
    <w:p>
      <w:pPr/>
      <w:r>
        <w:rPr>
          <w:lang w:val="hi_IN" w:bidi="hi_IN"/>
        </w:rPr>
      </w:r>
      <w:r>
        <w:rPr>
          <w:lang w:val="hi_IN" w:bidi="hi_IN"/>
        </w:rPr>
        <w:t>नाटक को जारी रखें।</w:t>
      </w:r>
    </w:p>
    <w:p>
      <w:pPr/>
      <w:r>
        <w:rPr>
          <w:lang w:val="hi_IN" w:bidi="hi_IN"/>
        </w:rPr>
      </w:r>
      <w:r>
        <w:rPr>
          <w:lang w:val="hi_IN" w:bidi="hi_IN"/>
        </w:rPr>
        <w:t>चौथे भाग में, याकूब विश्वासियों से कहता है कि उन्हें यह समझना चाहिए कि कार्यों के बिना विश्वास मरा हुआ है, ठीक वैसे ही जैसे जिस शरीर में साँस नहीं होती, वह मरा हुआ होता है।</w:t>
      </w:r>
    </w:p>
    <w:p>
      <w:pPr/>
      <w:r>
        <w:rPr>
          <w:lang w:val="hi_IN" w:bidi="hi_IN"/>
        </w:rPr>
      </w:r>
      <w:r>
        <w:rPr>
          <w:lang w:val="hi_IN" w:bidi="hi_IN"/>
        </w:rPr>
        <w:t>अभिनय को रोकें। विश्वासियों की भूमिका निभाने वाले व्यक्ति से पूछो, “तुम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याकूब ने मुझे यह समझने में सहायता की है कि जब मैं कहता हूँ कि मैं परमेश्वर पर विश्वास करता हूँ, तो यह पर्याप्त नहीं है। मुझे अच्छे कार्यों से यह दिखाने की आवश्यकता है कि मैं परमेश्वर का अनुसरण करता हूँ और उस पर भरोसा करता हूँ; या</w:t>
      </w:r>
    </w:p>
    <w:p>
      <w:pPr>
        <w:pStyle w:val="ListBullet"/>
        <w:spacing w:line="240" w:lineRule="auto"/>
        <w:ind w:left="720"/>
      </w:pPr>
      <w:r>
        <w:rPr>
          <w:lang w:val="hi_IN" w:bidi="hi_IN"/>
        </w:rPr>
      </w:r>
      <w:r>
        <w:rPr>
          <w:lang w:val="hi_IN" w:bidi="hi_IN"/>
        </w:rPr>
        <w:t>याकूब मुझसे कह रहा है कि मेरा विश्वास एक मरे हुए शरीर के समान है, क्योंकि मैं अच्छे कार्य नहीं करता। मैं बहुत असहज महसूस कर रहा हूँ।</w:t>
      </w:r>
      <w:r>
        <w:rPr>
          <w:lang w:val="hi_IN" w:bidi="hi_IN"/>
        </w:rPr>
      </w:r>
    </w:p>
    <w:p>
      <w:pPr>
        <w:pStyle w:val="Heading3"/>
      </w:pPr>
      <w:r>
        <w:rPr>
          <w:lang w:val="hi_IN" w:bidi="hi_IN"/>
        </w:rPr>
        <w:t>आवश्यक जानकारी</w:t>
      </w:r>
    </w:p>
    <w:p>
      <w:pPr/>
      <w:r>
        <w:rPr>
          <w:lang w:val="hi_IN" w:bidi="hi_IN"/>
        </w:rPr>
      </w:r>
      <w:r>
        <w:rPr>
          <w:lang w:val="hi_IN" w:bidi="hi_IN"/>
        </w:rPr>
        <w:t>याकूब 2:14–26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याकूब विश्वासियों को अपने </w:t>
      </w:r>
      <w:r>
        <w:rPr>
          <w:b/>
          <w:lang w:val="hi_IN" w:bidi="hi_IN"/>
        </w:rPr>
        <w:t>भाइयों और बहनों</w:t>
      </w:r>
      <w:r>
        <w:rPr>
          <w:lang w:val="hi_IN" w:bidi="hi_IN"/>
        </w:rPr>
        <w:t xml:space="preserve"> कहकर संबोधित करता है। उसी शब्द या वाक्यांश का उपयोग करें जिसका उपयोग आपने पिछले भाग में "प्रिय भाइयों और बहनों" के लिए किया था।</w:t>
      </w:r>
    </w:p>
    <w:p>
      <w:pPr/>
      <w:r>
        <w:rPr>
          <w:lang w:val="hi_IN" w:bidi="hi_IN"/>
        </w:rPr>
      </w:r>
      <w:r>
        <w:rPr>
          <w:lang w:val="hi_IN" w:bidi="hi_IN"/>
        </w:rPr>
        <w:t xml:space="preserve">याकूब विश्वासियों से कह रहा है कि उन्हें अच्छे कार्य करने की आवश्यकता है और उन्हें </w:t>
      </w:r>
      <w:r>
        <w:rPr>
          <w:b/>
          <w:lang w:val="hi_IN" w:bidi="hi_IN"/>
        </w:rPr>
        <w:t>विश्वास</w:t>
      </w:r>
      <w:r>
        <w:rPr>
          <w:lang w:val="hi_IN" w:bidi="hi_IN"/>
        </w:rPr>
        <w:t xml:space="preserve"> रखना चाहिए। यदि किसी व्यक्ति का किसी पर विश्वास है, तो इसका अर्थ है कि वह उस व्यक्ति पर भरोसा करता है और उसका अनुसरण करने के लिए प्रतिबद्ध होता है। विश्वास के बारे में अधिक जानकारी के लिए, मुख्य शब्दावली को देखें। उसी शब्द या वाक्यांश का उपयोग करें जिसका उपयोग आपने पिछले भाग में विश्वास के लिए किया था।</w:t>
      </w:r>
    </w:p>
    <w:p>
      <w:pPr/>
      <w:r>
        <w:rPr>
          <w:lang w:val="hi_IN" w:bidi="hi_IN"/>
        </w:rPr>
      </w:r>
      <w:r>
        <w:rPr>
          <w:lang w:val="hi_IN" w:bidi="hi_IN"/>
        </w:rPr>
        <w:t>एक विश्वासी दूसरे से कह सकता है, “शांति से जाओ।” लोग अक्सर इस वाक्यांश का उपयोग किसी को आशीष देने, विदाई कहने और किसी को आश्वस्त करने के लिए करते थे।</w:t>
      </w:r>
    </w:p>
    <w:p>
      <w:pPr/>
      <w:r>
        <w:rPr>
          <w:lang w:val="hi_IN" w:bidi="hi_IN"/>
        </w:rPr>
      </w:r>
      <w:r>
        <w:rPr>
          <w:lang w:val="hi_IN" w:bidi="hi_IN"/>
        </w:rPr>
        <w:t>यहाँ रुकें और समूह में चर्चा करें कि आप "</w:t>
      </w:r>
      <w:r>
        <w:rPr>
          <w:b/>
          <w:lang w:val="hi_IN" w:bidi="hi_IN"/>
        </w:rPr>
        <w:t>शांति से जाओ</w:t>
      </w:r>
      <w:r>
        <w:rPr>
          <w:lang w:val="hi_IN" w:bidi="hi_IN"/>
        </w:rPr>
        <w:t>" के लिए किस वाक्यांश का उपयोग करेंगे। अधिक जानकारी के लिए मुख्य शब्दावली में "शांति से जाओ" देखें। यदि आपने पहले ही बाइबल की किसी अन्य पुस्तक में इस वाक्यांश का अनुवाद किया है, तो उसी शब्द का उपयोग करें जिसका उपयोग आपने वहाँ किया है। इस ऑडियो को यहाँ रोकें।</w:t>
      </w:r>
    </w:p>
    <w:p>
      <w:pPr/>
      <w:r>
        <w:rPr>
          <w:lang w:val="hi_IN" w:bidi="hi_IN"/>
        </w:rPr>
      </w:r>
      <w:r>
        <w:rPr>
          <w:lang w:val="hi_IN" w:bidi="hi_IN"/>
        </w:rPr>
        <w:t>काल्पनिक बातचीत में, याकूब कहता है कि दूसरा व्यक्ति एक ही परमेश्वर पर विश्वास करता है और दुष्टात्माएँ भी एक ही परमेश्वर पर विश्वास करती हैं। मूल भाषा में, याकूब यहाँ “विश्वास करना” के लिए उसी शब्द का उपयोग करता है, जिसका उपयोग उसने इस भाग में पहले “विश्वास” के लिए किया था। यहाँ, उसी शब्द का एक अलग अर्थ है। यहाँ याकूब का अर्थ है कि यदि कोई व्यक्ति किसी बात पर विश्वास करता है, तो इसका केवल इतना अर्थ है कि वह व्यक्ति जानता है कि वह बात सत्य या वास्तविक है। याकूब चाहता है कि विश्वासी समझें कि यह मानने में कि परमेश्वर वास्तव में है और परमेश्वर पर विश्वास करने, उस पर भरोसा रखने तथा उसके पीछे चलने में अंतर है।</w:t>
      </w:r>
    </w:p>
    <w:p>
      <w:pPr/>
      <w:r>
        <w:rPr>
          <w:lang w:val="hi_IN" w:bidi="hi_IN"/>
        </w:rPr>
      </w:r>
      <w:r>
        <w:rPr>
          <w:lang w:val="hi_IN" w:bidi="hi_IN"/>
        </w:rPr>
        <w:t xml:space="preserve">यहाँ रुकें और समूह के साथ चर्चा करें कि जब </w:t>
      </w:r>
      <w:r>
        <w:rPr>
          <w:b/>
          <w:lang w:val="hi_IN" w:bidi="hi_IN"/>
        </w:rPr>
        <w:t>विश्वास</w:t>
      </w:r>
      <w:r>
        <w:rPr>
          <w:lang w:val="hi_IN" w:bidi="hi_IN"/>
        </w:rPr>
        <w:t xml:space="preserve"> का अर्थ केवल यह मानना हो कि कोई बात वास्तविक है, तब आप उसके लिए कौन-सा शब्द या वाक्यांश इस्तेमाल करेंगे। इस ऑडियो को यहाँ रोकें।</w:t>
      </w:r>
    </w:p>
    <w:p>
      <w:pPr/>
      <w:r>
        <w:rPr>
          <w:lang w:val="hi_IN" w:bidi="hi_IN"/>
        </w:rPr>
      </w:r>
      <w:r>
        <w:rPr>
          <w:lang w:val="hi_IN" w:bidi="hi_IN"/>
        </w:rPr>
        <w:t>याकूब कहता है कि दूसरा व्यक्ति एक ही परमेश्वर पर विश्वास करता है और दुष्टात्माएँ भी एक ही परमेश्वर पर विश्वास करती हैं। यहूदी विश्वासी “एक परमेश्वर” शब्दों को जानते और समझते थे, क्योंकि ये यहूदी आराधना में महत्वपूर्ण शब्द थे।</w:t>
      </w:r>
    </w:p>
    <w:p>
      <w:pPr/>
      <w:r>
        <w:rPr>
          <w:lang w:val="hi_IN" w:bidi="hi_IN"/>
        </w:rPr>
      </w:r>
      <w:r>
        <w:rPr>
          <w:lang w:val="hi_IN" w:bidi="hi_IN"/>
        </w:rPr>
        <w:t>यहाँ रुकें और समूह के रूप में चर्चा करें कि आप "</w:t>
      </w:r>
      <w:r>
        <w:rPr>
          <w:b/>
          <w:lang w:val="hi_IN" w:bidi="hi_IN"/>
        </w:rPr>
        <w:t>एक परमेश्वर</w:t>
      </w:r>
      <w:r>
        <w:rPr>
          <w:lang w:val="hi_IN" w:bidi="hi_IN"/>
        </w:rPr>
        <w:t>" में विश्वास करने के लिए किस शब्द या वाक्यांश का उपयोग करेंगे। ये शब्द पुराने नियम के व्यवस्थाविवरण 6:4 की कहानी से लिए गए हैं, जहाँ मूसा यहूदी लोगों से आखिरी बार बात कर रहा था। यदि आपने पहले ही उस कहानी का अनुवाद किया है, तो यहाँ उसी शब्द या वाक्यांश का उपयोग करें। इस ऑडियो को यहाँ रोकें।</w:t>
      </w:r>
    </w:p>
    <w:p>
      <w:pPr/>
      <w:r>
        <w:rPr>
          <w:lang w:val="hi_IN" w:bidi="hi_IN"/>
        </w:rPr>
      </w:r>
      <w:r>
        <w:rPr>
          <w:lang w:val="hi_IN" w:bidi="hi_IN"/>
        </w:rPr>
        <w:t>याकूब कहता है कि दुष्टात्माएँ भी एक ही परमेश्वर पर विश्वास करती हैं और परमेश्वर से डरती हैं। दुष्टात्माएँ बुरी आत्मिक प्राणी हैं जो शैतान के पीछे चलती हैं।</w:t>
      </w:r>
    </w:p>
    <w:p>
      <w:pPr/>
      <w:r>
        <w:rPr>
          <w:lang w:val="hi_IN" w:bidi="hi_IN"/>
        </w:rPr>
      </w:r>
      <w:r>
        <w:rPr>
          <w:lang w:val="hi_IN" w:bidi="hi_IN"/>
        </w:rPr>
        <w:t xml:space="preserve">यहाँ रुकें और समूह के रूप में चर्चा करें कि आप </w:t>
      </w:r>
      <w:r>
        <w:rPr>
          <w:b/>
          <w:lang w:val="hi_IN" w:bidi="hi_IN"/>
        </w:rPr>
        <w:t>दुष्टात्माओं</w:t>
      </w:r>
      <w:r>
        <w:rPr>
          <w:lang w:val="hi_IN" w:bidi="hi_IN"/>
        </w:rPr>
        <w:t xml:space="preserve"> के लिए किस शब्द या वाक्यांश का उपयोग करेंगे। अधिक जानकारी के लिए मुख्य शब्दावली में दुष्टात्मा को देखें। यदि आपने पहले ही बाइबल की किसी अन्य पुस्तक में इस शब्द का अनुवाद किया है, तो यहाँ उसी शब्द का उपयोग करें। इस ऑडियो को यहाँ रोकें।</w:t>
      </w:r>
    </w:p>
    <w:p>
      <w:pPr/>
      <w:r>
        <w:rPr>
          <w:lang w:val="hi_IN" w:bidi="hi_IN"/>
        </w:rPr>
      </w:r>
      <w:r>
        <w:rPr>
          <w:lang w:val="hi_IN" w:bidi="hi_IN"/>
        </w:rPr>
        <w:t>याकूब कहता है कि मूर्ख लोग चाहते हैं कि वह यह साबित करे कि उन्हें भी अच्छे काम करने चाहिए। एक मूर्ख व्यक्ति नासमझी से कार्य करता है। याकूब अब्राहम का उदाहरण देता है, जिसने अपने पुत्र को वेदी पर चढ़ाया। अब्राहम यहूदी लोगों का पूर्वज था। वेदी वह स्थान होती है जहाँ लोग परमेश्वर को भेंट या बलिदान चढ़ाते हैं। वेदी एक मेज़ या चबूतरे के समान होती है जिसे लोग मिट्टी या बड़े पत्थरों से बनाते हैं।</w:t>
      </w:r>
    </w:p>
    <w:p>
      <w:pPr/>
      <w:r>
        <w:rPr>
          <w:lang w:val="hi_IN" w:bidi="hi_IN"/>
        </w:rPr>
      </w:r>
      <w:r>
        <w:rPr>
          <w:lang w:val="hi_IN" w:bidi="hi_IN"/>
        </w:rPr>
        <w:t xml:space="preserve">यहाँ रुकें और समूह के रूप में चर्चा करें कि आप </w:t>
      </w:r>
      <w:r>
        <w:rPr>
          <w:b/>
          <w:lang w:val="hi_IN" w:bidi="hi_IN"/>
        </w:rPr>
        <w:t>मूर्ख</w:t>
      </w:r>
      <w:r>
        <w:rPr>
          <w:lang w:val="hi_IN" w:bidi="hi_IN"/>
        </w:rPr>
        <w:t xml:space="preserve"> व्यक्ति और </w:t>
      </w:r>
      <w:r>
        <w:rPr>
          <w:b/>
          <w:lang w:val="hi_IN" w:bidi="hi_IN"/>
        </w:rPr>
        <w:t>वेदी</w:t>
      </w:r>
      <w:r>
        <w:rPr>
          <w:lang w:val="hi_IN" w:bidi="hi_IN"/>
        </w:rPr>
        <w:t xml:space="preserve"> के लिए किन शब्दों या वाक्यांशों का उपयोग करेंगे, और आप </w:t>
      </w:r>
      <w:r>
        <w:rPr>
          <w:b/>
          <w:lang w:val="hi_IN" w:bidi="hi_IN"/>
        </w:rPr>
        <w:t>अब्राहम</w:t>
      </w:r>
      <w:r>
        <w:rPr>
          <w:lang w:val="hi_IN" w:bidi="hi_IN"/>
        </w:rPr>
        <w:t xml:space="preserve"> के लिए किस नाम का उपयोग करेंगे। अधिक जानकारी के लिए मुख्य शब्दावली में मूर्ख, वेदी और अब्राहम को देखें। यदि आपने पहले ही बाइबल की किसी अन्य पुस्तक में इन शब्दों का अनुवाद किया है, तो यहाँ उसी शब्द का उपयोग करें। इस ऑडियो को यहाँ रोकें।</w:t>
      </w:r>
    </w:p>
    <w:p>
      <w:pPr/>
      <w:r>
        <w:rPr>
          <w:lang w:val="hi_IN" w:bidi="hi_IN"/>
        </w:rPr>
      </w:r>
      <w:r>
        <w:rPr>
          <w:lang w:val="hi_IN" w:bidi="hi_IN"/>
        </w:rPr>
        <w:t xml:space="preserve">याकूब विश्वासियों को याद दिलाता है कि </w:t>
      </w:r>
      <w:r>
        <w:rPr>
          <w:b/>
          <w:lang w:val="hi_IN" w:bidi="hi_IN"/>
        </w:rPr>
        <w:t>पवित्रशास्त्र</w:t>
      </w:r>
      <w:r>
        <w:rPr>
          <w:lang w:val="hi_IN" w:bidi="hi_IN"/>
        </w:rPr>
        <w:t xml:space="preserve"> कहता है कि अब्राहम एक धर्मी व्यक्ति था। पवित्रशास्त्र या पवित्रशास्त्रों वही है जिसे आज हम पुराना नियम कहते हैं। अधिक जानकारी के लिए मुख्य शब्दावली में पवित्रशास्त्र को देखें, और उसी शब्द या वाक्यांश का उपयोग करें जिसका उपयोग आपने याकूब में पिछले भागों में किया था।</w:t>
      </w:r>
    </w:p>
    <w:p>
      <w:pPr/>
      <w:r>
        <w:rPr>
          <w:lang w:val="hi_IN" w:bidi="hi_IN"/>
        </w:rPr>
      </w:r>
      <w:r>
        <w:rPr>
          <w:lang w:val="hi_IN" w:bidi="hi_IN"/>
        </w:rPr>
        <w:t xml:space="preserve">याकूब अब्राहम का उदाहरण देता है और विश्वासियों को याद दिलाता है कि परमेश्वर ने कहा था कि अब्राहम एक </w:t>
      </w:r>
      <w:r>
        <w:rPr>
          <w:b/>
          <w:lang w:val="hi_IN" w:bidi="hi_IN"/>
        </w:rPr>
        <w:t>धर्मी</w:t>
      </w:r>
      <w:r>
        <w:rPr>
          <w:lang w:val="hi_IN" w:bidi="hi_IN"/>
        </w:rPr>
        <w:t xml:space="preserve"> व्यक्ति था। इसका अर्थ है कि परमेश्वर के साथ अब्राहम का संबंध अच्छा था। अधिक जानकारी के लिए मुख्य शब्दावली में धार्मिकता को देखें और धर्मी के लिए उसी शब्द या वाक्यांश का उपयोग करें जिसका उपयोग आपने पिछले भागों में किया है।</w:t>
      </w:r>
    </w:p>
    <w:p>
      <w:pPr/>
      <w:r>
        <w:rPr>
          <w:lang w:val="hi_IN" w:bidi="hi_IN"/>
        </w:rPr>
      </w:r>
      <w:r>
        <w:rPr>
          <w:lang w:val="hi_IN" w:bidi="hi_IN"/>
        </w:rPr>
        <w:t>इस भाग के अंत में, याकूब कहता है कि अच्छे कार्यों के बिना विश्वास मरा हुआ है, उसी तरह जैसे आत्मा के बिना शरीर मरा हुआ है। यहाँ, आत्मा से तात्पर्य उस वायु से है जिसे कोई व्यक्ति अपने शरीर में साँस के द्वारा लेता है और जो उसे जीवन देती है। जब वह व्यक्ति साँस लेना बंद कर देता है, तो वह मर जाता है। याकूब विश्वास का वर्णन ऐसे कर रहा है मानो वह किसी व्यक्ति का शरीर हो। जिस प्रकार साँस के बिना शरीर मरा हुआ होता है, उसी प्रकार यदि विश्वास के साथ कार्य न हों, तो वह विश्वास भी मरा हुआ है।</w:t>
      </w:r>
    </w:p>
    <w:p>
      <w:pPr/>
      <w:r>
        <w:rPr>
          <w:lang w:val="hi_IN" w:bidi="hi_IN"/>
        </w:rPr>
      </w:r>
      <w:r>
        <w:rPr>
          <w:lang w:val="hi_IN" w:bidi="hi_IN"/>
        </w:rPr>
        <w:t xml:space="preserve">यहाँ रुकें और समूह के रूप में चर्चा करें कि आप </w:t>
      </w:r>
      <w:r>
        <w:rPr>
          <w:b/>
          <w:lang w:val="hi_IN" w:bidi="hi_IN"/>
        </w:rPr>
        <w:t>आत्मा</w:t>
      </w:r>
      <w:r>
        <w:rPr>
          <w:lang w:val="hi_IN" w:bidi="hi_IN"/>
        </w:rPr>
        <w:t xml:space="preserve"> के लिए किस शब्द या वाक्यांश का उपयोग करेंगे, और अधिक जानकारी के लिए मुख्य शब्दावली में आत्मा देखें। यदि आपने पहले ही बाइबल की किसी अन्य पुस्तक में इस शब्द का अनुवाद किया है, तो यहाँ उसी शब्द का उपयोग करें।</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याकूब 3:1–12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याकूब 3:1–12 को सुनें और इसे अपने मन में रखें।</w:t>
      </w:r>
    </w:p>
    <w:p>
      <w:pPr/>
      <w:r>
        <w:rPr>
          <w:lang w:val="hi_IN" w:bidi="hi_IN"/>
        </w:rPr>
      </w:r>
      <w:r>
        <w:rPr>
          <w:lang w:val="hi_IN" w:bidi="hi_IN"/>
        </w:rPr>
        <w:t>यदि सम्भव हो, तो याकूब 3:1–12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याकूब 3:1–12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कुछ भागों में, याकूब ने इस संबंध के बारे में बात की है कि लोग क्या विश्वास करते हैं और वे क्या करते हैं। इस भाग में, याकूब उस काम के बारे में बात करता है जो सभी लोग करते हैं: बोलना! याकूब विश्वासियों को चेतावनी देता है कि वे जो कुछ कहते हैं, उसके बारे में सावधान रहें। हम जो कहते हैं, उस पर नियंत्रण रखना कठिन होता है, और हमारी कही हुई बातों का दूसरे लोगों पर बहुत बड़ा प्रभाव पड़ सकता है। इस पूरे भाग में, याकूब लोगों के बोलने के तरीके की तुलना कई अलग-अलग चीज़ों से करता है, ताकि यह दिखा सके कि लोगों की बातें कितनी महत्वपूर्ण और खतरनाक हो सकती हैं।</w:t>
      </w:r>
    </w:p>
    <w:p>
      <w:pPr/>
      <w:r>
        <w:rPr>
          <w:lang w:val="hi_IN" w:bidi="hi_IN"/>
        </w:rPr>
      </w:r>
      <w:r>
        <w:rPr>
          <w:lang w:val="hi_IN" w:bidi="hi_IN"/>
        </w:rPr>
        <w:t>इस भाग की शुरुआत में, याकूब पहले चेतावनी देता है कि हर विश्वासी को शिक्षक बनने का प्रयास नहीं करना चाहिए। यहाँ याकूब का तात्पर्य उन लोगों से है जो अन्य विश्वासियों को सिखाते हैं कि परमेश्वर ने क्या कहा है और उसका क्या अर्थ है। विश्वासी शिक्षकों का सम्मान करते थे, और कुछ विश्वासी शायद सम्मान पाने के लिए शिक्षक बनना चाहते थे। हालाँकि, शिक्षकों की महत्वपूर्ण ज़िम्मेदारियाँ होती हैं और वे अपनी कही हुई बातों के द्वारा बहुत से लोगों को प्रभावित कर सकते हैं। परमेश्वर शिक्षकों पर विशेष ध्यान देता है। जिस दिन परमेश्वर सभी लोगों का न्याय करेगा, उस दिन परमेश्वर शिक्षकों का न्याय बहुत कठोरता से करेगा। इसलिए याकूब चाहता है कि लोग गंभीरता से विचार करें कि क्या परमेश्वर चाहता है कि वे शिक्षक बनें।</w:t>
      </w:r>
    </w:p>
    <w:p>
      <w:pPr/>
      <w:r>
        <w:rPr>
          <w:lang w:val="hi_IN" w:bidi="hi_IN"/>
        </w:rPr>
      </w:r>
      <w:r>
        <w:rPr>
          <w:lang w:val="hi_IN" w:bidi="hi_IN"/>
        </w:rPr>
        <w:t>यहाँ रुकें और समूह के रूप में इस प्रश्न पर चर्चा करें: आप अपनी संस्कृति में धार्मिक शिक्षकों को कैसे चुनते हैं? लोग धार्मिक शिक्षकों के साथ कैसे व्यवहार करते हैं? धार्मिक शिक्षकों को कैसे कार्य करना चाहिए? इस ऑडियो को यहाँ रोकें।</w:t>
      </w:r>
    </w:p>
    <w:p>
      <w:pPr/>
      <w:r>
        <w:rPr>
          <w:lang w:val="hi_IN" w:bidi="hi_IN"/>
        </w:rPr>
      </w:r>
      <w:r>
        <w:rPr>
          <w:lang w:val="hi_IN" w:bidi="hi_IN"/>
        </w:rPr>
        <w:t>याकूब विश्वासियों को याद दिलाता है कि हर व्यक्ति गलतियाँ करता है, विशेषकर अपनी कही हुई बातों में। यदि कोई व्यक्ति कभी भी कोई गलत, चोट पहुँचाने वाली या असत्य बात न कहे, तो इससे यह दिखाई देगा कि वह व्यक्ति बहुत परिपक्व है और उसका चरित्र अच्छा है। यदि लोग अपनी कही हुई बातों पर नियंत्रण रख सकें, जो कि बहुत कठिन है, तो वे अपने हर काम, विचार और भावना पर भी नियंत्रण रखने में सक्षम होंगे!</w:t>
      </w:r>
    </w:p>
    <w:p>
      <w:pPr/>
      <w:r>
        <w:rPr>
          <w:lang w:val="hi_IN" w:bidi="hi_IN"/>
        </w:rPr>
      </w:r>
      <w:r>
        <w:rPr>
          <w:lang w:val="hi_IN" w:bidi="hi_IN"/>
        </w:rPr>
        <w:t>यहाँ रुकें और समूह में इस प्रश्न पर चर्चा करें: किसी ऐसे व्यक्ति का वर्णन करें जिसे आप जानते हैं जो अपनी बातों के प्रति बहुत सावधान रहता है और अच्छी, दयालु और सही बातें कहता है। यह व्यक्ति कैसा व्यवहार करता है और कैसे जीवन जीता है? चर्चा करें कि जो व्यक्ति अपने शब्दों पर नियंत्रण रख सकता है, वह अपने जीवन जीने के तरीके पर भी नियंत्रण रखने में क्यों सक्षम होता है। इस ऑडियो को यहाँ रोकें।</w:t>
      </w:r>
    </w:p>
    <w:p>
      <w:pPr/>
      <w:r>
        <w:rPr>
          <w:lang w:val="hi_IN" w:bidi="hi_IN"/>
        </w:rPr>
      </w:r>
      <w:r>
        <w:rPr>
          <w:lang w:val="hi_IN" w:bidi="hi_IN"/>
        </w:rPr>
        <w:t>याकूब इस बात की तुलना करता है कि एक व्यक्ति अपने आप पर किस प्रकार नियंत्रण रखता है, ठीक वैसे ही जैसे लोग घोड़े को लगाम लगाकर उसे नियंत्रित करते हैं। घोड़ा चार पैरों वाला एक बड़ा जानवर है, जिस पर लोग सवारी कर सकते हैं या जिसका उपयोग भारी बोझ खींचने के लिए कर सकते हैं। लगाम एक प्रकार का पट्टा होता है, जिसे लोग घोड़े के सिर और मुँह के चारों ओर लगाते हैं। एक व्यक्ति लगाम से घोड़े को नियंत्रित कर सकता है। मनुष्य की जीभ लगाम में लगे लोहे के टुकड़े के समान होती है। लगाम का टुकड़ा धातु का वह भाग होता है जिसे लोग घोड़े के मुँह में रखते हैं। हालाँकि मुँह की लगाम घोड़े की तुलना में बहुत छोटी होती है, फिर भी व्यक्ति उसका उपयोग घोड़े को सही दिशा में ले जाने के लिए करता है। जिस प्रकार जो व्यक्ति लगाम को नियंत्रित करता है वह घोड़े को नियंत्रित करता है, उसी प्रकार जो व्यक्ति अपनी जीभ पर नियंत्रण रखता है, वह अपने शरीर और अपने सभी कार्यों पर भी नियंत्रण रखता है। लोग बोलने के लिए अपनी जीभ का उपयोग करते हैं, इसलिए याकूब जीभ का उपयोग लोगों के बोलने के तरीके का प्रतिनिधित्व करने के लिए करता है।</w:t>
      </w:r>
    </w:p>
    <w:p>
      <w:pPr/>
      <w:r>
        <w:rPr>
          <w:lang w:val="hi_IN" w:bidi="hi_IN"/>
        </w:rPr>
      </w:r>
      <w:r>
        <w:rPr>
          <w:lang w:val="hi_IN" w:bidi="hi_IN"/>
        </w:rPr>
        <w:t>यहाँ रुकें और समूह के रूप में घोड़े की लगाम और बिट का एक चित्र देखें। आप अपनी संस्कृति में जानवरों को कैसे नियंत्रित करते हैं या उनका नेतृत्व कैसे करते हैं? इस ऑडियो को यहाँ रोकें।</w:t>
      </w:r>
    </w:p>
    <w:p>
      <w:pPr/>
      <w:r>
        <w:rPr>
          <w:lang w:val="hi_IN" w:bidi="hi_IN"/>
        </w:rPr>
      </w:r>
      <w:r>
        <w:rPr>
          <w:lang w:val="hi_IN" w:bidi="hi_IN"/>
        </w:rPr>
        <w:t>जीभ भी समुद्र में चलने वाले जहाज़ के पतवार के समान होती है। आपको याद होगा कि जहाज़ एक बहुत बड़ी नाव होती है। पाल वाला जहाज़ एक प्रकार का जहाज़ होता है जिसमें कम-से-कम एक पाल होता है, जो कि मजबूत कपड़े का एक बड़ा टुकड़ा होता है जिसे लोग जहाज़ पर लगे ऊँचे खंभों से बाँधते हैं। हवा उस कपड़े से टकराती है, जो बदले में पूरे जहाज़ को धकेलता है। ये जहाज़ बड़े हो सकते हैं, और तेज़ हवाएँ जहाज़ को पानी पर आगे बढ़ाती हैं। हालाँकि, जो व्यक्ति जहाज़ को चलाता है, वह पतवार के द्वारा जहाज़ को नियंत्रित कर सकता है। पतवार चौड़ी और चपटी लकड़ी का एक टुकड़ा होती है, जिसे लोग एक लंबे डंडे के सिरे से जोड़ते हैं। एक व्यक्ति जहाज़ को मोड़ने के लिए डंडे को धकेल या खींच सकता है। पतवार भी जहाज़ की तुलना में बहुत छोटा होता है। लेकिन जिस प्रकार बिट घोड़े के जाने की दिशा पर बहुत अधिक प्रभाव डाल सकता है, उसी प्रकार पतवार भी नाव के जाने की दिशा पर बहुत अधिक प्रभाव डाल सकती है। उसी प्रकार, मनुष्य की जीभ उसके कार्य करने के तरीके को बहुत अधिक प्रभावित करती है। उदाहरण के लिए, लोग अपनी जीभ का उपयोग अपने बारे में घमण्ड करने या अपने आपको बहुत बड़ा और महत्वपूर्ण बताने के लिए करते हैं।</w:t>
      </w:r>
    </w:p>
    <w:p>
      <w:pPr/>
      <w:r>
        <w:rPr>
          <w:lang w:val="hi_IN" w:bidi="hi_IN"/>
        </w:rPr>
      </w:r>
      <w:r>
        <w:rPr>
          <w:lang w:val="hi_IN" w:bidi="hi_IN"/>
        </w:rPr>
        <w:t>यहाँ रुकें और एक समूह के तौर पर पालदार जहाज़ और जहाज़ के पतवार के चित्रों को देखें। आप अपनी संस्कृति में जहाजों या नावों को कैसे नियंत्रित करते हैं? यदि आपके पास नावें नहीं हैं, तो इस बारे में सोचें कि आप अन्य बड़े वाहनों को कैसे नियंत्रित करते हैं, जैसे कि बैलगाड़ी या कार। इस ऑडियो को यहाँ रोकें।</w:t>
      </w:r>
    </w:p>
    <w:p>
      <w:pPr/>
      <w:r>
        <w:rPr>
          <w:lang w:val="hi_IN" w:bidi="hi_IN"/>
        </w:rPr>
      </w:r>
      <w:r>
        <w:rPr>
          <w:lang w:val="hi_IN" w:bidi="hi_IN"/>
        </w:rPr>
        <w:t>याकूब जीभ की तुलना आग से भी करता है। यदि कोई व्यक्ति छोटी-सी आग जलाता है और उसे नियंत्रित नहीं करता, तो आग फैल सकती है और उसके आसपास की बहुत-सी चीज़ों, जैसे पेड़ों को जला सकती है। जिस प्रकार आग वस्तुओं को नष्ट कर सकती है, उसी प्रकार कोई व्यक्ति अपनी जीभ से जो कुछ कहता है, उसके कारण भी चीज़ों को नष्ट कर सकता है।</w:t>
      </w:r>
    </w:p>
    <w:p>
      <w:pPr/>
      <w:r>
        <w:rPr>
          <w:lang w:val="hi_IN" w:bidi="hi_IN"/>
        </w:rPr>
      </w:r>
      <w:r>
        <w:rPr>
          <w:lang w:val="hi_IN" w:bidi="hi_IN"/>
        </w:rPr>
        <w:t>यहाँ रुकें और उस समय की कहानी सुनाएँ जब आग फैल गई और उसने कई चीज़ों को जला दिया। फिर एक ऐसी घटना के बारे में कहानी सुनाएँ जब किसी ने बुरी या कठोर बातें कहकर बहुत परेशानी खड़ी कर दी थी। ये दो कहानियाँ कैसे समान हैं? इस ऑडियो को यहाँ रोकें।</w:t>
      </w:r>
    </w:p>
    <w:p>
      <w:pPr/>
      <w:r>
        <w:rPr>
          <w:lang w:val="hi_IN" w:bidi="hi_IN"/>
        </w:rPr>
      </w:r>
      <w:r>
        <w:rPr>
          <w:lang w:val="hi_IN" w:bidi="hi_IN"/>
        </w:rPr>
        <w:t>लोग अपनी जीभ से कई बुरी बातें कह सकते हैं। हमारे शरीर के सभी अंगों में जीभ ही वह अंग है, जो बहुत परेशानी पैदा करती है। मनुष्य जो कुछ कहता है, वह उसके भीतर बुराई फैला सकता है, यहाँ तक कि उसके सोचने और महसूस करने के स्थानों को भी प्रभावित कर सकता है। मनुष्य अपनी जीभ के द्वारा अपने पूरे जीवन को नष्ट कर सकता है, ठीक वैसे ही जैसे आग नष्ट कर देती है। उदाहरण के लिए, कोई व्यक्ति झूठ बोल सकता है और अपनी प्रतिष्ठा को नष्ट कर सकता है। या कोई व्यक्ति क्रूरता से बोल सकता है और अपने संबंधों को नष्ट कर सकता है। बोलने के ये बुरे तरीके, जो किसी व्यक्ति को नष्ट कर देते हैं, नरक से आते हैं। नरक वह स्थान है जहाँ शैतान है, इसलिए कभी-कभी इसका अर्थ शैतान भी हो सकता है। शैतान चाहता है कि लोग ऐसी बुरी बातें बोलें जो स्वयं को और दूसरों को नष्ट कर दें।</w:t>
      </w:r>
    </w:p>
    <w:p>
      <w:pPr/>
      <w:r>
        <w:rPr>
          <w:lang w:val="hi_IN" w:bidi="hi_IN"/>
        </w:rPr>
      </w:r>
      <w:r>
        <w:rPr>
          <w:lang w:val="hi_IN" w:bidi="hi_IN"/>
        </w:rPr>
        <w:t>जंगली जानवर को वश में करना अपनी जीभ से निकलने वाले शब्दों को नियंत्रित करने से आसान है! मनुष्य ने हर प्रकार के जानवरों को वश में किया है और अब भी करता है, चाहे वे आकाश में उड़ते हों, पानी में तैरते हों, या ज़मीन पर चलते या रेंगते हों। लेकिन कोई भी अपनी जीभ से निकलने वाले शब्दों को नियंत्रित नहीं कर सकता। लोग अपनी जीभ से लगातार बुरी और हानिकारक बातें कहते रहते हैं। यह ऐसा है मानो जीभ उस जहर से भरी है जो मृत्यु को लाता है।</w:t>
      </w:r>
    </w:p>
    <w:p>
      <w:pPr/>
      <w:r>
        <w:rPr>
          <w:lang w:val="hi_IN" w:bidi="hi_IN"/>
        </w:rPr>
      </w:r>
      <w:r>
        <w:rPr>
          <w:lang w:val="hi_IN" w:bidi="hi_IN"/>
        </w:rPr>
        <w:t>यहाँ रुकें और समूह के रूप में चर्चा करें कि आपकी संस्कृति में लोग किन-किन प्रकार के जानवरों को नियंत्रित करते हैं। किन पशुओं को नियंत्रित करना सबसे कठिन है? एक ऐसे समय की कहानी सुनाएँ जब किसी व्यक्ति ने किसी ऐसे जानवर को नियंत्रित करने की कोशिश की जिसे वश में करना कठिन था। इस ऑडियो को यहाँ रोकें।</w:t>
      </w:r>
    </w:p>
    <w:p>
      <w:pPr/>
      <w:r>
        <w:rPr>
          <w:lang w:val="hi_IN" w:bidi="hi_IN"/>
        </w:rPr>
      </w:r>
      <w:r>
        <w:rPr>
          <w:lang w:val="hi_IN" w:bidi="hi_IN"/>
        </w:rPr>
        <w:t>लोग अपनी जीभ का उपयोग भी असंगत तरीके से करते हैं। लोग परमेश्वर पिता की स्तुति करेंगे, और फिर दूसरे लोगों को श्राप देंगे, जबकि परमेश्वर ही वह है जिसने सभी लोगों को बनाया है! परमेश्वर ने लोगों को कुछ मायनों में अपने जैसा बनाया है, जैसे कि लोगों के प्यार करने, बात करने, रचना करने और सुंदरता की सराहना करने के तरीके में। यह उचित नहीं है कि लोग परमेश्वर की स्तुति करें और फिर उन लोगों के लिए बुरी बातें होने की कामना करें, जिन्हें परमेश्वर ने अपने स्वरूप में बनाया है!</w:t>
      </w:r>
    </w:p>
    <w:p>
      <w:pPr/>
      <w:r>
        <w:rPr>
          <w:lang w:val="hi_IN" w:bidi="hi_IN"/>
        </w:rPr>
      </w:r>
      <w:r>
        <w:rPr>
          <w:lang w:val="hi_IN" w:bidi="hi_IN"/>
        </w:rPr>
        <w:t>अच्छी और बुरी चीज़ों का एक ही स्थान से निकलना सही या स्वाभाविक नहीं है। किसी सोते के बारे में सोचें, या ऐसी जगह जहाँ ज़मीन के भीतर से पानी बाहर निकलकर बहता है। किसी भी सोते में ताज़ा पानी और ऐसा पानी, जिसे लोग पी नहीं सकते, दोनों एक साथ नहीं होंगे। केवल एक ही प्रकार का पानी निकलता है! परमेश्वर ने पौधों को भी इस प्रकार बनाया है कि वे एक ही प्रकार का फल उत्पन्न करें। अंजीर के पेड़ अंजीर देते हैं, जैतून के पेड़ जैतून देते हैं, और अंगूर की बेलें अंगूर देती हैं। याकूब के क्षेत्र में अंजीर के पेड़, जैतून के पेड़ और अंगूर की बेलें बहुत सामान्य पौधे थे। अंजीर और अंगूर अच्छे फल थे, और लोग तेल बनाने के लिए जैतून का उपयोग करते थे। एक अंजीर का पेड़ अंजीर और जैतून दोनों नहीं उगा सकता! उसी प्रकार, एक व्यक्ति के मुँह से अच्छी और बुरी, दो प्रकार की बातें नहीं निकलनी चाहिए!</w:t>
      </w:r>
    </w:p>
    <w:p>
      <w:pPr/>
      <w:r>
        <w:rPr>
          <w:lang w:val="hi_IN" w:bidi="hi_IN"/>
        </w:rPr>
      </w:r>
      <w:r>
        <w:rPr>
          <w:lang w:val="hi_IN" w:bidi="hi_IN"/>
        </w:rPr>
        <w:t>यहाँ रुकें और एक समूह के रूप में सोते, अंजीर के पेड़ों, जैतून के पेड़ों और अंगूर की बेलों की तस्वीरें देखें। आपके क्षेत्र में कुछ सामान्य पौधे और पेड़ क्या हैं?</w:t>
      </w:r>
      <w:r>
        <w:rPr>
          <w:lang w:val="hi_IN" w:bidi="hi_IN"/>
        </w:rPr>
      </w:r>
    </w:p>
    <w:p>
      <w:pPr>
        <w:pStyle w:val="Heading3"/>
      </w:pPr>
      <w:r>
        <w:rPr>
          <w:lang w:val="hi_IN" w:bidi="hi_IN"/>
        </w:rPr>
        <w:t>घटनाओं को समझाना</w:t>
      </w:r>
    </w:p>
    <w:p>
      <w:pPr/>
      <w:r>
        <w:rPr>
          <w:lang w:val="hi_IN" w:bidi="hi_IN"/>
        </w:rPr>
      </w:r>
      <w:r>
        <w:rPr>
          <w:lang w:val="hi_IN" w:bidi="hi_IN"/>
        </w:rPr>
        <w:t>याकूब 3:1–12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वचन को अपने मन में समझने की कोशिश करेगा।</w:t>
      </w:r>
    </w:p>
    <w:p>
      <w:pPr/>
      <w:r>
        <w:rPr>
          <w:lang w:val="hi_IN" w:bidi="hi_IN"/>
        </w:rPr>
      </w:r>
      <w:r>
        <w:rPr>
          <w:lang w:val="hi_IN" w:bidi="hi_IN"/>
        </w:rPr>
        <w:t>इस गद्यांश के पाँच भाग हैं।</w:t>
      </w:r>
    </w:p>
    <w:p>
      <w:pPr/>
      <w:r>
        <w:rPr>
          <w:lang w:val="hi_IN" w:bidi="hi_IN"/>
        </w:rPr>
      </w:r>
      <w:r>
        <w:rPr>
          <w:b/>
          <w:lang w:val="hi_IN" w:bidi="hi_IN"/>
        </w:rPr>
        <w:t>पहले भाग में:</w:t>
      </w:r>
      <w:r>
        <w:rPr>
          <w:lang w:val="hi_IN" w:bidi="hi_IN"/>
        </w:rPr>
        <w:t xml:space="preserve"> याकूब विश्वासियों को चेतावनी देता है कि शिक्षकों की बड़ी ज़िम्मेदारियाँ होती हैं और यदि वे गलतियाँ करते हैं, तो उसके परिणाम हो सकते हैं।</w:t>
      </w:r>
    </w:p>
    <w:p>
      <w:pPr/>
      <w:r>
        <w:rPr>
          <w:lang w:val="hi_IN" w:bidi="hi_IN"/>
        </w:rPr>
      </w:r>
      <w:r>
        <w:rPr>
          <w:b/>
          <w:lang w:val="hi_IN" w:bidi="hi_IN"/>
        </w:rPr>
        <w:t>दूसरे भाग में:</w:t>
      </w:r>
      <w:r>
        <w:rPr>
          <w:lang w:val="hi_IN" w:bidi="hi_IN"/>
        </w:rPr>
        <w:t xml:space="preserve"> याकूब कहता है कि जीभ, या लोग जो कुछ कहते हैं, वह उनके कार्यों को प्रभावित कर सकता है, ठीक वैसे ही जैसे लगाम घोड़े को और पतवार जहाज़ को प्रभावित करती है।</w:t>
      </w:r>
    </w:p>
    <w:p>
      <w:pPr/>
      <w:r>
        <w:rPr>
          <w:lang w:val="hi_IN" w:bidi="hi_IN"/>
        </w:rPr>
      </w:r>
      <w:r>
        <w:rPr>
          <w:b/>
          <w:lang w:val="hi_IN" w:bidi="hi_IN"/>
        </w:rPr>
        <w:t>तीसरे भाग में:</w:t>
      </w:r>
      <w:r>
        <w:rPr>
          <w:lang w:val="hi_IN" w:bidi="hi_IN"/>
        </w:rPr>
        <w:t xml:space="preserve"> याकूब समझाता है कि जीभ भी आग की तरह बहुत नुकसान पहुँचा सकती है।</w:t>
      </w:r>
    </w:p>
    <w:p>
      <w:pPr/>
      <w:r>
        <w:rPr>
          <w:lang w:val="hi_IN" w:bidi="hi_IN"/>
        </w:rPr>
      </w:r>
      <w:r>
        <w:rPr>
          <w:b/>
          <w:lang w:val="hi_IN" w:bidi="hi_IN"/>
        </w:rPr>
        <w:t>चौथे भाग में:</w:t>
      </w:r>
      <w:r>
        <w:rPr>
          <w:lang w:val="hi_IN" w:bidi="hi_IN"/>
        </w:rPr>
        <w:t xml:space="preserve"> याकूब इस बारे में बात करता है कि जीभ को नियंत्रित करना कितना कठिन है। किसी व्यक्ति के लिए किसी भी जानवर को वश में करने की तुलना में अपनी जीभ को नियंत्रित करना अधिक कठिन है!</w:t>
      </w:r>
    </w:p>
    <w:p>
      <w:pPr/>
      <w:r>
        <w:rPr>
          <w:lang w:val="hi_IN" w:bidi="hi_IN"/>
        </w:rPr>
      </w:r>
      <w:r>
        <w:rPr>
          <w:b/>
          <w:lang w:val="hi_IN" w:bidi="hi_IN"/>
        </w:rPr>
        <w:t>पाँचवें भाग में:</w:t>
      </w:r>
      <w:r>
        <w:rPr>
          <w:lang w:val="hi_IN" w:bidi="hi_IN"/>
        </w:rPr>
        <w:t xml:space="preserve"> याकूब इस बारे में बात करता है कि लोग कैसे अपनी जीभ का उपयोग अच्छे और बुरे दोनों तरीके से कार्य करने के लिए करते हैं। यह सही नहीं है। परमेश्वर हमारी जीभ अच्छी बातें कहने के लिए बनाता है, न कि बुरी बातें।</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याकूब के पत्र को सुनने वाले विश्वासी</w:t>
      </w:r>
    </w:p>
    <w:p>
      <w:pPr>
        <w:pStyle w:val="ListBullet"/>
        <w:spacing w:line="240" w:lineRule="auto"/>
        <w:ind w:left="720"/>
      </w:pPr>
      <w:r>
        <w:rPr>
          <w:lang w:val="hi_IN" w:bidi="hi_IN"/>
        </w:rPr>
      </w:r>
      <w:r>
        <w:rPr>
          <w:lang w:val="hi_IN" w:bidi="hi_IN"/>
        </w:rPr>
        <w:t>परमेश्वर के वचन के शिक्षक</w:t>
      </w:r>
    </w:p>
    <w:p>
      <w:pPr>
        <w:pStyle w:val="ListBullet"/>
        <w:spacing w:line="240" w:lineRule="auto"/>
        <w:ind w:left="720"/>
      </w:pPr>
      <w:r>
        <w:rPr>
          <w:lang w:val="hi_IN" w:bidi="hi_IN"/>
        </w:rPr>
      </w:r>
      <w:r>
        <w:rPr>
          <w:lang w:val="hi_IN" w:bidi="hi_IN"/>
        </w:rPr>
        <w:t>परमेश्वर, हमारा प्रभु और पिता</w:t>
      </w:r>
    </w:p>
    <w:p>
      <w:pPr>
        <w:pStyle w:val="ListBullet"/>
        <w:spacing w:line="240" w:lineRule="auto"/>
        <w:ind w:left="720"/>
      </w:pPr>
      <w:r>
        <w:rPr>
          <w:lang w:val="hi_IN" w:bidi="hi_IN"/>
        </w:rPr>
      </w:r>
      <w:r>
        <w:rPr>
          <w:lang w:val="hi_IN" w:bidi="hi_IN"/>
        </w:rPr>
        <w:t>एक परिपक्व व्यक्ति</w:t>
      </w:r>
    </w:p>
    <w:p>
      <w:pPr>
        <w:pStyle w:val="ListBullet"/>
        <w:spacing w:line="240" w:lineRule="auto"/>
        <w:ind w:left="720"/>
      </w:pPr>
      <w:r>
        <w:rPr>
          <w:lang w:val="hi_IN" w:bidi="hi_IN"/>
        </w:rPr>
      </w:r>
      <w:r>
        <w:rPr>
          <w:lang w:val="hi_IN" w:bidi="hi_IN"/>
        </w:rPr>
        <w:t>एक व्यक्ति जो घोड़े को नियंत्रित करता है</w:t>
      </w:r>
    </w:p>
    <w:p>
      <w:pPr>
        <w:pStyle w:val="ListBullet"/>
        <w:spacing w:line="240" w:lineRule="auto"/>
        <w:ind w:left="720"/>
      </w:pPr>
      <w:r>
        <w:rPr>
          <w:lang w:val="hi_IN" w:bidi="hi_IN"/>
        </w:rPr>
      </w:r>
      <w:r>
        <w:rPr>
          <w:lang w:val="hi_IN" w:bidi="hi_IN"/>
        </w:rPr>
        <w:t>एक व्यक्ति जो जहाज़ चलाता है</w:t>
      </w:r>
    </w:p>
    <w:p>
      <w:pPr>
        <w:pStyle w:val="ListBullet"/>
        <w:spacing w:line="240" w:lineRule="auto"/>
        <w:ind w:left="720"/>
      </w:pPr>
      <w:r>
        <w:rPr>
          <w:lang w:val="hi_IN" w:bidi="hi_IN"/>
        </w:rPr>
      </w:r>
      <w:r>
        <w:rPr>
          <w:lang w:val="hi_IN" w:bidi="hi_IN"/>
        </w:rPr>
        <w:t>और वे लोग जिन्हें विश्वासी श्राप देते हैं</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अपने पत्र की शुरुआत में, याकूब ने विश्वासियों को चेतावनी दी कि वे अपनी जीभ पर ध्यान दें या अपनी बातों पर ध्यान दें। अपने पत्र के पिछले भाग में, याकूब ने विश्वासियों से निष्कपट होने और अपने विश्वास के अनुरूप आचरण करने के लिए कहा था। अब, इस भाग में, याकूब लोगों के बोलने के तरीके के बारे में और अधिक बताता है, विशेष रूप से इसलिए क्योंकि लोग इस तरह से बात कर सकते हैं जो परमेश्वर के बारे में उनके बताए हुए विश्वास को सही ढंग से प्रकट नहीं करता है।</w:t>
      </w:r>
    </w:p>
    <w:p>
      <w:pPr/>
      <w:r>
        <w:rPr>
          <w:lang w:val="hi_IN" w:bidi="hi_IN"/>
        </w:rPr>
      </w:r>
      <w:r>
        <w:rPr>
          <w:lang w:val="hi_IN" w:bidi="hi_IN"/>
        </w:rPr>
        <w:t>पहले भाग में, जब याकूब अगले विषय के बारे में बात करना शुरू करता है, तो वह अपने श्रोताओं को फिर से अपने भाइयों और बहनों के रूप में संबोधित करता है। याकूब उन शिक्षकों के बारे में बात करता है जो परमेश्वर के वचन को सिखाते हैं। हर विश्वासी को कलीसिया में नियमित रूप से शिक्षा नहीं देनी चाहिए, और जो ऐसा करते हैं, उन्हें अपनी ज़िम्मेदारी को समझना चाहिए। चूँकि याकूब एक शिक्षक है, इसलिए याकूब कहता है कि परमेश्वर “हम शिक्षकों” का न्याय अन्य लोगों की तुलना में अधिक कठोर रूप से करता है। यह उस न्याय की बात नहीं कर रहा है जिसमें परमेश्वर अविश्वासियों का न्याय करके उन्हें नरक में भेजते हैं, बल्कि यह उस न्याय की बात कर रहा है जिसमें परमेश्वर विश्वासियों का न्याय करते हैं। शिक्षक जो कहते हैं और सिखाते हैं, वह बहुत से लोगों को प्रभावित कर सकता है। परमेश्वर जान जाएगा कि यदि शिक्षक दूसरों को गुमराह करते हैं या जो वे सिखाते हैं, उसका पालन स्वयं नहीं करते।</w:t>
      </w:r>
    </w:p>
    <w:p>
      <w:pPr/>
      <w:r>
        <w:rPr>
          <w:lang w:val="hi_IN" w:bidi="hi_IN"/>
        </w:rPr>
      </w:r>
      <w:r>
        <w:rPr>
          <w:lang w:val="hi_IN" w:bidi="hi_IN"/>
        </w:rPr>
        <w:t>दूसरे भाग में, याकूब सभी लोगों, विश्वासियों और अविश्वासियों के बारे में बात करता है, जब याकूब कहता है कि हम सभी ठोकर खाते हैं, या गलतियाँ करते हैं। लोग जिस एक तरीके से गलती करते हैं, वह है अपनी बातों से। किसी व्यक्ति के लिए गलत बात न कहना, झूठ न बोलना, क्रोध में कठोर शब्द न बोलना, दूसरों का अपमान न करना और उन्हें श्राप न देना वास्तव में बहुत कठिन है। जो व्यक्ति कभी भी गलत बात नहीं कहता, वह सिद्ध होगा। यहाँ, याकूब का अर्थ आवश्यक रूप से यह नहीं है कि सिद्ध व्यक्ति वह है जो कभी पाप नहीं करता, बल्कि वह कोई ऐसा व्यक्ति है जो पूर्ण और परिपक्व है। ऐसा व्यक्ति अपने पूरे शरीर को पूरी तरह लगाम देकर नियंत्रित कर सकता है, जैसे कोई व्यक्ति लगाम के द्वारा पूरे घोड़े को नियंत्रित करता है। याकूब किसी व्यक्ति के शरीर को नियंत्रित करने की बात को उस व्यक्ति के बारे में सब कुछ नियंत्रित करने के रूप में बताते हैं, जैसे कि उनके कार्य करने, जीने, महसूस करने और सोचने का तरीका।</w:t>
      </w:r>
    </w:p>
    <w:p>
      <w:pPr/>
      <w:r>
        <w:rPr>
          <w:lang w:val="hi_IN" w:bidi="hi_IN"/>
        </w:rPr>
      </w:r>
      <w:r>
        <w:rPr>
          <w:lang w:val="hi_IN" w:bidi="hi_IN"/>
        </w:rPr>
        <w:t>यहाँ रुकें और समूह में इस प्रश्न पर चर्चा करें: आपकी भाषा में आप 'संपूर्ण व्यक्ति' के बारे में, यानी किसी के जीने, सोचने, कार्य करने और महसूस करने के तरीके के बारे में कैसे बात करेंगे? उस व्यक्ति के बारे में सोचें जिसका वर्णन आपने दूसरे चरण में किया था। आप किन शब्दों या वाक्यांशों का उपयोग यह बताने के लिए करेंगे कि यह व्यक्ति परिपक्व है और स्वयं पर पूर्ण नियंत्रण रखने में सक्षम है? इस ऑडियो को यहाँ रोकें।</w:t>
      </w:r>
    </w:p>
    <w:p>
      <w:pPr/>
      <w:r>
        <w:rPr>
          <w:lang w:val="hi_IN" w:bidi="hi_IN"/>
        </w:rPr>
      </w:r>
      <w:r>
        <w:rPr>
          <w:lang w:val="hi_IN" w:bidi="hi_IN"/>
        </w:rPr>
        <w:t>याकूब कई तुलनाओं का उपयोग यह दिखाने के लिए करता है कि लोगों के शब्द चीज़ों को कैसे प्रभावित कर सकते हैं। याकूब किसी व्यक्ति की जीभ का उपयोग उस व्यक्ति के बोलने के तरीके को दर्शाने के लिए करता है। याकूब जीभ की तुलना घोड़े के मुँह में लगाई जाने वाली लगाम और जहाज़ की पतवार से करता है। इन तुलनाओं से पता चलता है कि कोई बहुत छोटी सी चीज़ किसी व्यक्ति के जीवन के कई पहलुओं को प्रभावित कर सकती है।</w:t>
      </w:r>
    </w:p>
    <w:p>
      <w:pPr/>
      <w:r>
        <w:rPr>
          <w:lang w:val="hi_IN" w:bidi="hi_IN"/>
        </w:rPr>
      </w:r>
      <w:r>
        <w:rPr>
          <w:lang w:val="hi_IN" w:bidi="hi_IN"/>
        </w:rPr>
        <w:t>यहाँ रुकें और समूह में इस प्रश्न पर चर्चा करें: आपकी भाषा में आप किसी चीज़ का उपयोग किसी दूसरी चीज़ को दर्शाने के लिए कब करेंगे, जैसे कि याकूब जीभ का उपयोग लोगों के बोलने के तरीके को दर्शाने के लिए करता था? चर्चा करें कि आप इस पूरे भाग में जीभ का अनुवाद कैसे करना चाहते हैं। इस ऑडियो को यहाँ रोकें।</w:t>
      </w:r>
    </w:p>
    <w:p>
      <w:pPr/>
      <w:r>
        <w:rPr>
          <w:lang w:val="hi_IN" w:bidi="hi_IN"/>
        </w:rPr>
      </w:r>
      <w:r>
        <w:rPr>
          <w:lang w:val="hi_IN" w:bidi="hi_IN"/>
        </w:rPr>
        <w:t>लोग घोड़े को नियंत्रित करने के लिए उसके मुँह में बिट, यानी लगाम के एक छोटे से हिस्से का उपयोग करते हैं। याकूब अपने सुनने वालों को जहाज़ के बारे में भी विचार करने के लिए कहता है। एक व्यक्ति पतवार के द्वारा जहाज़ को दिशा देता है, और ऐसे व्यक्ति को अक्सर खेवनहार या नाविक कहा जाता है।</w:t>
      </w:r>
    </w:p>
    <w:p>
      <w:pPr/>
      <w:r>
        <w:rPr>
          <w:lang w:val="hi_IN" w:bidi="hi_IN"/>
        </w:rPr>
      </w:r>
      <w:r>
        <w:rPr>
          <w:lang w:val="hi_IN" w:bidi="hi_IN"/>
        </w:rPr>
        <w:t>यहाँ रुकें और समूह में इस प्रश्न पर चर्चा करें: पशुओं को नियंत्रित करने के लिए इस्तेमाल की जाने वाली लगाम, बिट या अन्य वस्तुओं के लिए आपकी भाषा में कौन-कौन से शब्द हैं? घोड़े की लगाम और बिट के चित्र को फिर से देखें। इस ऑडियो को यहाँ रोकें।</w:t>
      </w:r>
    </w:p>
    <w:p>
      <w:pPr/>
      <w:r>
        <w:rPr>
          <w:lang w:val="hi_IN" w:bidi="hi_IN"/>
        </w:rPr>
      </w:r>
      <w:r>
        <w:rPr>
          <w:lang w:val="hi_IN" w:bidi="hi_IN"/>
        </w:rPr>
        <w:t>यहाँ रुकें और समूह में चर्चा करें: आप उस व्यक्ति को क्या कहते हैं जो जहाज़ को चलाता है? चर्चा करें कि नाविक और पतवार के लिए आप किन शब्दों या वाक्यांशों का प्रयोग करना चाहेंगे। पतवार की एक तस्वीर को फिर से देखें। इस ऑडियो को यहाँ रोकें।</w:t>
      </w:r>
    </w:p>
    <w:p>
      <w:pPr/>
      <w:r>
        <w:rPr>
          <w:lang w:val="hi_IN" w:bidi="hi_IN"/>
        </w:rPr>
      </w:r>
      <w:r>
        <w:rPr>
          <w:lang w:val="hi_IN" w:bidi="hi_IN"/>
        </w:rPr>
        <w:t>फिर याकूब इस तुलना को समझाता है। छोटी-सी लगाम और छोटी-सी पतवार के समान, जीभ भी शरीर का एक छोटा-सा अंग है। लेकिन लोग अपनी जीभ का उपयोग बड़ी-बड़ी बातें करने के लिए करते हैं। उदाहरण के लिए, कोई व्यक्ति अपने बारे में बहुत अच्छी बातें कह सकता है या अपने बारे में बड़े-बड़े भाषण दे सकता है।</w:t>
      </w:r>
    </w:p>
    <w:p>
      <w:pPr/>
      <w:r>
        <w:rPr>
          <w:lang w:val="hi_IN" w:bidi="hi_IN"/>
        </w:rPr>
      </w:r>
      <w:r>
        <w:rPr>
          <w:lang w:val="hi_IN" w:bidi="hi_IN"/>
        </w:rPr>
        <w:t>तीसरे भाग में, याकूब किसी व्यक्ति की जीभ की तुलना आग से करता है, ताकि यह दिखाया जा सके कि जीभ कितनी खतरनाक हो सकती है। याकूब विश्वासियों से कहता है कि वे आग के बारे में सोचें और यह विचार करें कि कैसे एक छोटी सी ज्वाला एक बड़े जंगल या बहुत से पेड़ों के जलने का कारण बन सकती है। याकूब ने शायद उस समय प्रचलित किसी कहावत या बुद्धिमानी की बात का उल्लेख किया हो।</w:t>
      </w:r>
    </w:p>
    <w:p>
      <w:pPr/>
      <w:r>
        <w:rPr>
          <w:lang w:val="hi_IN" w:bidi="hi_IN"/>
        </w:rPr>
      </w:r>
      <w:r>
        <w:rPr>
          <w:lang w:val="hi_IN" w:bidi="hi_IN"/>
        </w:rPr>
        <w:t>यहाँ रुकें और समूह में इस प्रश्न पर चर्चा करें: आग या विनाश करने वाली चीज़ों के बारे में आपके पास कौन-कौन सी कहावतें हैं? आप जो कहते हैं, उसके बारे में लोगों को सोचने में मदद करने के लिए आप किसी कहावत का उपयोग कैसे करेंगे? इस ऑडियो को यहाँ रोकें।</w:t>
      </w:r>
    </w:p>
    <w:p>
      <w:pPr/>
      <w:r>
        <w:rPr>
          <w:lang w:val="hi_IN" w:bidi="hi_IN"/>
        </w:rPr>
      </w:r>
      <w:r>
        <w:rPr>
          <w:lang w:val="hi_IN" w:bidi="hi_IN"/>
        </w:rPr>
        <w:t>जीभ भी आग की तरह नष्ट कर सकती है। लोग अपनी जीभ का उपयोग झूठ बोलने और ऐसी हानिकारक बातें कहने के लिए करते हैं, जो संबंधों और प्रतिष्ठा को नष्ट कर सकती हैं। याकूब कहता है कि जीभ अधर्म से भरा एक लोक है, जिसका अर्थ है कि जीभ बहुत बुराई कर सकती है। जीभ किसी व्यक्ति के पूरे शरीर को भ्रष्ट कर सकती है या उसमें बुराई फैला सकती है। एक बार फिर, याकूब शरीर शब्द का प्रयोग केवल भौतिक शरीर के लिए नहीं, बल्कि एक व्यक्ति के संपूर्ण अस्तित्व के अर्थ में करते हैं। यदि कोई व्यक्ति बुरी बातें कहता है, तो वह अपने चरित्र को दुष्टतापूर्ण ढंग से विकसित करता है। जीभ किसी व्यक्ति के पूरे जीवन को नष्ट कर सकती है, जैसे आग करती है। याकूब कहता है कि नरक जीभ में आग लगा देता है। इसका मतलब यह है कि शैतान, जो नरक में है, लोगों को आग की तरह नष्ट करने की शक्ति देता है। शैतान सभी बुरी आत्माओं का अगुवा है, और नरक वह स्थान है जहाँ शैतान है।</w:t>
      </w:r>
    </w:p>
    <w:p>
      <w:pPr/>
      <w:r>
        <w:rPr>
          <w:lang w:val="hi_IN" w:bidi="hi_IN"/>
        </w:rPr>
      </w:r>
      <w:r>
        <w:rPr>
          <w:lang w:val="hi_IN" w:bidi="hi_IN"/>
        </w:rPr>
        <w:t>चौथे भाग में, याकूब किसी व्यक्ति की जीभ की तुलना पशुओं से करता है। याकूब संसार के सभी पशुओं को दर्शाने के लिए चार श्रेणियों का उपयोग करता है। जब याकूब पशुओं के बारे में बात करता है, तो उसका अर्थ भूमि पर रहने वाले जंगली और पालतू दोनों प्रकार के पशुओं से है। याकूब पक्षियों या उड़ने वाली चीज़ों के बारे में भी बात करता है। जब याकूब रेंगने वाले जीव या रेंगने वाली चीज़ों की बात करता है, तो उसका अर्थ उन जीवों से है जो ज़मीन के बहुत पास चलते हैं, जैसे साँप और कीड़े-मकौड़े। याकूब समुद्री जीवों या पानी में रहने वाली किसी भी चीज़ के बारे में भी बात करता है।</w:t>
      </w:r>
    </w:p>
    <w:p>
      <w:pPr/>
      <w:r>
        <w:rPr>
          <w:lang w:val="hi_IN" w:bidi="hi_IN"/>
        </w:rPr>
      </w:r>
      <w:r>
        <w:rPr>
          <w:lang w:val="hi_IN" w:bidi="hi_IN"/>
        </w:rPr>
        <w:t>यहाँ रुकें और समूह में इस प्रश्न पर चर्चा करें: आपकी भाषा में, आप पशुओं को किन श्रेणियों या समूहों में विभाजित करते हैं? आप पशुओं के सभी प्रकारों या समूहों को किस प्रकार संबोधित करेंगे? इस ऑडियो को यहाँ रोकें।</w:t>
      </w:r>
    </w:p>
    <w:p>
      <w:pPr/>
      <w:r>
        <w:rPr>
          <w:lang w:val="hi_IN" w:bidi="hi_IN"/>
        </w:rPr>
      </w:r>
      <w:r>
        <w:rPr>
          <w:lang w:val="hi_IN" w:bidi="hi_IN"/>
        </w:rPr>
        <w:t>मनुष्य हर प्रकार के पशु को वश में कर सकते हैं और उन्होंने उन्हें वश में किया भी है, लेकिन कोई भी अपनी जीभ से निकलने वाली हर बात को पूरी तरह नियंत्रित नहीं कर सकता। याकूब जीभ को एक ऐसी बला कहता है जो कभी रुकती ही नहीं है। इसका अर्थ यह है कि जीभ निरंतर बुराई करती है, जैसे कोई ऐसी चीज़ जो कभी विश्राम के लिए नहीं रुकती। जीभ भी खतरे से भरी हुई है, जैसे कोई ऐसी चीज़ जिसमें विष भरा हुआ हो।</w:t>
      </w:r>
    </w:p>
    <w:p>
      <w:pPr/>
      <w:r>
        <w:rPr>
          <w:lang w:val="hi_IN" w:bidi="hi_IN"/>
        </w:rPr>
      </w:r>
      <w:r>
        <w:rPr>
          <w:lang w:val="hi_IN" w:bidi="hi_IN"/>
        </w:rPr>
        <w:t>पाँचवें भाग में, याकूब इस बारे में बात करता है कि लोग कैसे बोलते हैं या अपनी जीभ का उपयोग असंगत तरीके से करते हैं। लोग अपनी जीभ का उपयोग परमेश्वर को धन्य कहने या उसकी स्तुति करने के लिए करते हैं। आप अपने अनुवाद में सुन सकते हैं कि लोग अपनी जीभ का उपयोग परमेश्वर को धन्य बोलने या परमेश्वर की स्तुति करने के लिए करते हैं। जब लोग परमेश्वर को धन्य कहते या उसकी स्तुति करते हैं, तो वे परमेश्वर के बारे में अच्छी बातें कहते हैं और उसके विषय में अच्छी बातें बोलते हैं। ध्यान दें कि याकूब यहाँ परमेश्वर को पिता और “प्रभु” दोनों कहता है। फिर लोग उन मनुष्यों को श्राप देते हैं या उनके लिए बुरी और हानिकारक चीजों की कामना करते हैं, जिन्हें परमेश्वर ने अपने स्वरूप में बनाया है। याकूब इस बात पर ज़ोर देता है कि यह कितनी अजीब बात है कि लोग अपने मुँह से आशीष देते हैं और फिर श्राप देते हैं! याकूब जोर देकर कहता है कि ऐसा करना सही नहीं है! याकूब अपने सुनने वालों को फिर से भाइयों और बहनों कहकर संबोधित करते हुए उनसे दृढ़ता से बात करता है। याकूब चाहता है कि विश्वासी इस बात से सहमत हों कि ऐसा करना सही नहीं है!</w:t>
      </w:r>
    </w:p>
    <w:p>
      <w:pPr/>
      <w:r>
        <w:rPr>
          <w:lang w:val="hi_IN" w:bidi="hi_IN"/>
        </w:rPr>
      </w:r>
      <w:r>
        <w:rPr>
          <w:lang w:val="hi_IN" w:bidi="hi_IN"/>
        </w:rPr>
        <w:t>फिर याकूब दो और उदाहरणों का उपयोग करता है, यह दिखाने के लिए कि ऐसा करना निश्चित रूप से सही नहीं है। याकूब दो प्रश्न पूछता है, जिनके उत्तर के रूप में वह लोगों से “नहीं” कहने की अपेक्षा करता है। याकूब इस बात पर ज़ोर देना चाहता है कि ये बातें निश्चित रूप से नहीं हो सकतीं। एक सोते से निश्चित रूप से दो प्रकार का पानी नहीं निकलता। एक पेड़ अलग-अलग प्रकार के फल नहीं उगा सकता। याकूब इन प्रश्नों का उपयोग अपने सुनने वालों को सही करने के लिए करता है। जिस प्रकार अंजीर का पेड़ जैतून नहीं उगा सकता और अंगूर की बेल अंजीर नहीं उगा सकती, उसी प्रकार एक भले व्यक्ति को श्राप नहीं देने चाहिए।</w:t>
      </w:r>
    </w:p>
    <w:p>
      <w:pPr/>
      <w:r>
        <w:rPr>
          <w:lang w:val="hi_IN" w:bidi="hi_IN"/>
        </w:rPr>
      </w:r>
      <w:r>
        <w:rPr>
          <w:lang w:val="hi_IN" w:bidi="hi_IN"/>
        </w:rPr>
        <w:t>यहाँ रुकें और समूह में इस प्रश्न पर चर्चा करें: कुछ अनुवादक ऐसे पेड़ों और फलों का उपयोग करना चुनते हैं जो उनके क्षेत्र में सामान्य हैं। चर्चा करें कि आप उन पेड़ों और फलों का अनुवाद कैसे करना चाहते हैं, जिनके बारे में याकूब यहाँ बात करता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याकूब 3:1–12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गद्यांश के पाँच भाग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याकूब के पत्र को सुनने वाले विश्वासी</w:t>
      </w:r>
    </w:p>
    <w:p>
      <w:pPr>
        <w:pStyle w:val="ListBullet"/>
        <w:spacing w:line="240" w:lineRule="auto"/>
        <w:ind w:left="720"/>
      </w:pPr>
      <w:r>
        <w:rPr>
          <w:lang w:val="hi_IN" w:bidi="hi_IN"/>
        </w:rPr>
      </w:r>
      <w:r>
        <w:rPr>
          <w:lang w:val="hi_IN" w:bidi="hi_IN"/>
        </w:rPr>
        <w:t>परमेश्वर के वचन के शिक्षक</w:t>
      </w:r>
    </w:p>
    <w:p>
      <w:pPr>
        <w:pStyle w:val="ListBullet"/>
        <w:spacing w:line="240" w:lineRule="auto"/>
        <w:ind w:left="720"/>
      </w:pPr>
      <w:r>
        <w:rPr>
          <w:lang w:val="hi_IN" w:bidi="hi_IN"/>
        </w:rPr>
      </w:r>
      <w:r>
        <w:rPr>
          <w:lang w:val="hi_IN" w:bidi="hi_IN"/>
        </w:rPr>
        <w:t>परमेश्वर, हमारा प्रभु और पिता</w:t>
      </w:r>
    </w:p>
    <w:p>
      <w:pPr>
        <w:pStyle w:val="ListBullet"/>
        <w:spacing w:line="240" w:lineRule="auto"/>
        <w:ind w:left="720"/>
      </w:pPr>
      <w:r>
        <w:rPr>
          <w:lang w:val="hi_IN" w:bidi="hi_IN"/>
        </w:rPr>
      </w:r>
      <w:r>
        <w:rPr>
          <w:lang w:val="hi_IN" w:bidi="hi_IN"/>
        </w:rPr>
        <w:t>एक परिपक्व व्यक्ति</w:t>
      </w:r>
    </w:p>
    <w:p>
      <w:pPr>
        <w:pStyle w:val="ListBullet"/>
        <w:spacing w:line="240" w:lineRule="auto"/>
        <w:ind w:left="720"/>
      </w:pPr>
      <w:r>
        <w:rPr>
          <w:lang w:val="hi_IN" w:bidi="hi_IN"/>
        </w:rPr>
      </w:r>
      <w:r>
        <w:rPr>
          <w:lang w:val="hi_IN" w:bidi="hi_IN"/>
        </w:rPr>
        <w:t>एक व्यक्ति जो घोड़े को नियंत्रित करता है</w:t>
      </w:r>
    </w:p>
    <w:p>
      <w:pPr>
        <w:pStyle w:val="ListBullet"/>
        <w:spacing w:line="240" w:lineRule="auto"/>
        <w:ind w:left="720"/>
      </w:pPr>
      <w:r>
        <w:rPr>
          <w:lang w:val="hi_IN" w:bidi="hi_IN"/>
        </w:rPr>
      </w:r>
      <w:r>
        <w:rPr>
          <w:lang w:val="hi_IN" w:bidi="hi_IN"/>
        </w:rPr>
        <w:t>एक व्यक्ति जो जहाज़ को चलाता है</w:t>
      </w:r>
    </w:p>
    <w:p>
      <w:pPr>
        <w:pStyle w:val="ListBullet"/>
        <w:spacing w:line="240" w:lineRule="auto"/>
        <w:ind w:left="720"/>
      </w:pPr>
      <w:r>
        <w:rPr>
          <w:lang w:val="hi_IN" w:bidi="hi_IN"/>
        </w:rPr>
      </w:r>
      <w:r>
        <w:rPr>
          <w:lang w:val="hi_IN" w:bidi="hi_IN"/>
        </w:rPr>
        <w:t>और वे लोग जिन्हें विश्वासी श्राप देते हैं</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की भूमिका निभा रहे व्यक्ति को यह बताना चाहिए कि यदि वह उस पात्र के स्थान पर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प्रतिक्रियाएँ निम्नलिखित हैं।</w:t>
      </w:r>
    </w:p>
    <w:p>
      <w:pPr/>
      <w:r>
        <w:rPr>
          <w:lang w:val="hi_IN" w:bidi="hi_IN"/>
        </w:rPr>
      </w:r>
      <w:r>
        <w:rPr>
          <w:lang w:val="hi_IN" w:bidi="hi_IN"/>
        </w:rPr>
        <w:t>प्रिय भाइयों और बहनों, हम सभी को परमेश्वर के वचन को सिखाने वाले शिक्षक बनने का प्रयास नहीं करना चाहिए। आप पहले से जानते हैं कि परमेश्वर हम लोगों का, जो परमेश्वर के वचन की शिक्षा देते हैं, न्याय अन्य लोगों की तुलना में अधिक कठोरता से करेगा। हम सभी अक्सर गलतियाँ करते हैं। लेकिन यदि कोई व्यक्ति कभी कुछ भी गलत नहीं कहता, तो वह पूर्ण और परिपक्व है। वह व्यक्ति अपने आप को पूरी तरह से नियंत्रित कर सकता है।</w:t>
      </w:r>
    </w:p>
    <w:p>
      <w:pPr/>
      <w:r>
        <w:rPr>
          <w:lang w:val="hi_IN" w:bidi="hi_IN"/>
        </w:rPr>
      </w:r>
      <w:r>
        <w:rPr>
          <w:lang w:val="hi_IN" w:bidi="hi_IN"/>
        </w:rPr>
        <w:t>अभिनय को रोकें। याकूब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चिंता है कि लोग गलत कारणों से शिक्षक बनना चाहते हैं; या</w:t>
      </w:r>
    </w:p>
    <w:p>
      <w:pPr>
        <w:pStyle w:val="ListBullet"/>
        <w:spacing w:line="240" w:lineRule="auto"/>
        <w:ind w:left="720"/>
      </w:pPr>
      <w:r>
        <w:rPr>
          <w:lang w:val="hi_IN" w:bidi="hi_IN"/>
        </w:rPr>
      </w:r>
      <w:r>
        <w:rPr>
          <w:lang w:val="hi_IN" w:bidi="hi_IN"/>
        </w:rPr>
        <w:t>मैं एक शिक्षक हूँ, और मैं समझता हूँ कि यह कितना कठिन और महत्वपूर्ण काम है; या</w:t>
      </w:r>
    </w:p>
    <w:p>
      <w:pPr>
        <w:pStyle w:val="ListBullet"/>
        <w:spacing w:line="240" w:lineRule="auto"/>
        <w:ind w:left="720"/>
      </w:pPr>
      <w:r>
        <w:rPr>
          <w:lang w:val="hi_IN" w:bidi="hi_IN"/>
        </w:rPr>
      </w:r>
      <w:r>
        <w:rPr>
          <w:lang w:val="hi_IN" w:bidi="hi_IN"/>
        </w:rPr>
        <w:t>मेरे लिए हमेशा अच्छी और सही बातें कहना कठिन है!</w:t>
      </w:r>
    </w:p>
    <w:p>
      <w:pPr/>
      <w:r>
        <w:rPr>
          <w:lang w:val="hi_IN" w:bidi="hi_IN"/>
        </w:rPr>
      </w:r>
      <w:r>
        <w:rPr>
          <w:lang w:val="hi_IN" w:bidi="hi_IN"/>
        </w:rPr>
        <w:t>इस पत्र को सुनने वाले विश्वासियों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देखता हूँ कि हम सभी शिक्षकों का कितना सम्मान करते हैं। मैं एक शिक्षक बनना चाहता हूँ, ताकि लोग भी मेरा सम्मान करें; या</w:t>
      </w:r>
    </w:p>
    <w:p>
      <w:pPr>
        <w:pStyle w:val="ListBullet"/>
        <w:spacing w:line="240" w:lineRule="auto"/>
        <w:ind w:left="720"/>
      </w:pPr>
      <w:r>
        <w:rPr>
          <w:lang w:val="hi_IN" w:bidi="hi_IN"/>
        </w:rPr>
      </w:r>
      <w:r>
        <w:rPr>
          <w:lang w:val="hi_IN" w:bidi="hi_IN"/>
        </w:rPr>
        <w:t>मैं आश्चर्यचकित हूँ कि याकूब हमें चेतावनी देता है कि हम शिक्षक न बनें। मैंने इस बारे में नहीं सोचा कि शिक्षक लोगों को कैसे प्रभावित कर सकते हैं; या</w:t>
      </w:r>
    </w:p>
    <w:p>
      <w:pPr>
        <w:pStyle w:val="ListBullet"/>
        <w:spacing w:line="240" w:lineRule="auto"/>
        <w:ind w:left="720"/>
      </w:pPr>
      <w:r>
        <w:rPr>
          <w:lang w:val="hi_IN" w:bidi="hi_IN"/>
        </w:rPr>
      </w:r>
      <w:r>
        <w:rPr>
          <w:lang w:val="hi_IN" w:bidi="hi_IN"/>
        </w:rPr>
        <w:t>मैं पूर्ण और परिपक्व होना चाहता हूँ! मैं सीखना चाहता हूँ कि मैं जो कहता हूँ, उसे कैसे नियंत्रित करूँ।</w:t>
      </w:r>
    </w:p>
    <w:p>
      <w:pPr/>
      <w:r>
        <w:rPr>
          <w:lang w:val="hi_IN" w:bidi="hi_IN"/>
        </w:rPr>
      </w:r>
      <w:r>
        <w:rPr>
          <w:lang w:val="hi_IN" w:bidi="hi_IN"/>
        </w:rPr>
        <w:t>नाटक को जारी रखें।</w:t>
      </w:r>
    </w:p>
    <w:p>
      <w:pPr/>
      <w:r>
        <w:rPr>
          <w:lang w:val="hi_IN" w:bidi="hi_IN"/>
        </w:rPr>
      </w:r>
      <w:r>
        <w:rPr>
          <w:lang w:val="hi_IN" w:bidi="hi_IN"/>
        </w:rPr>
        <w:t>यह वैसा ही है जैसे हम घोड़े के मुँह में लगाम लगाते हैं, ताकि घोड़ा हमारी आज्ञा माने। जब हम ऐसा करते हैं, तो हम पूरे घोड़े का मार्गदर्शन कर सकते हैं। एक और उदाहरण के लिए, पाल वाले जहाज़ के बारे में सोचें। जहाज़ बड़ा है, और तेज़ हवाएँ उसे पानी पर आगे ले जाती हैं। लेकिन जहाज़ चलाने वाला व्यक्ति केवल एक छोटी-सी पतवार से जहाज़ को नियंत्रित कर सकता है। यह व्यक्ति पतवार का उपयोग करके जहाज़ को अपनी इच्छानुसार किसी भी दिशा में मोड़ सकता है। जीभ के साथ भी ऐसा ही है। यद्यपि जीभ शरीर का एक छोटा-सा अंग है, फिर भी लोग अपनी जीभ से बड़ी-बड़ी डींगें मारते हैं।</w:t>
      </w:r>
    </w:p>
    <w:p>
      <w:pPr/>
      <w:r>
        <w:rPr>
          <w:lang w:val="hi_IN" w:bidi="hi_IN"/>
        </w:rPr>
      </w:r>
      <w:r>
        <w:rPr>
          <w:lang w:val="hi_IN" w:bidi="hi_IN"/>
        </w:rPr>
        <w:t>अभिनय को रोकें। इस पत्र को सुनने वाले विश्वासियों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मैंने देखा है कि कोई व्यक्ति घोड़े या जहाज़ को कैसे नियंत्रित करता है। ये तुलनाएँ मुझे यह समझने में मदद करती हैं कि याकूब का क्या अर्थ है; या</w:t>
      </w:r>
    </w:p>
    <w:p>
      <w:pPr>
        <w:pStyle w:val="ListBullet"/>
        <w:spacing w:line="240" w:lineRule="auto"/>
        <w:ind w:left="720"/>
      </w:pPr>
      <w:r>
        <w:rPr>
          <w:lang w:val="hi_IN" w:bidi="hi_IN"/>
        </w:rPr>
      </w:r>
      <w:r>
        <w:rPr>
          <w:lang w:val="hi_IN" w:bidi="hi_IN"/>
        </w:rPr>
        <w:t>मैं अपने बोले हुए शब्दों के बारे में ध्यानपूर्वक सोचना चाहता हूँ, क्योंकि मेरे बोलने का तरीका मेरे पूरे अस्तित्व को प्रभावित कर सकता है।</w:t>
      </w:r>
    </w:p>
    <w:p>
      <w:pPr/>
      <w:r>
        <w:rPr>
          <w:lang w:val="hi_IN" w:bidi="hi_IN"/>
        </w:rPr>
      </w:r>
      <w:r>
        <w:rPr>
          <w:lang w:val="hi_IN" w:bidi="hi_IN"/>
        </w:rPr>
        <w:t>नाटक को जारी रखें।</w:t>
      </w:r>
    </w:p>
    <w:p>
      <w:pPr/>
      <w:r>
        <w:rPr>
          <w:lang w:val="hi_IN" w:bidi="hi_IN"/>
        </w:rPr>
      </w:r>
      <w:r>
        <w:rPr>
          <w:lang w:val="hi_IN" w:bidi="hi_IN"/>
        </w:rPr>
        <w:t>इस बारे में सोचें कि एक छोटी सी आग कई पेड़ों को कैसे जला सकती है। जिस प्रकार आग चीज़ों को नष्ट कर देती है, उसी प्रकार हम अपनी जीभ से बोले गए शब्दों के द्वारा चीज़ों को नष्ट कर सकते हैं। जीभ शरीर का वह अंग है जो बहुत दुष्ट है। जीभ पूरे व्यक्ति में बुराई फैला सकती है। जीभ हमारे पूरे जीवन को नष्ट कर सकती है, जैसे आग करती है। नरक जीभ को ऐसा करने की सामर्थ्य देता है।</w:t>
      </w:r>
    </w:p>
    <w:p>
      <w:pPr/>
      <w:r>
        <w:rPr>
          <w:lang w:val="hi_IN" w:bidi="hi_IN"/>
        </w:rPr>
      </w:r>
      <w:r>
        <w:rPr>
          <w:lang w:val="hi_IN" w:bidi="hi_IN"/>
        </w:rPr>
        <w:t>अभिनय को रोकें। याकूब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विश्वासियों की परवाह करता हूँ और चाहता हूँ कि वे एक-दूसरे के साथ शान्ति से रहें। मैं चाहता हूँ कि विश्वासी समझें कि अपनी बातों पर नियंत्रण रखना कितना महत्वपूर्ण है; या</w:t>
      </w:r>
    </w:p>
    <w:p>
      <w:pPr>
        <w:pStyle w:val="ListBullet"/>
        <w:spacing w:line="240" w:lineRule="auto"/>
        <w:ind w:left="720"/>
      </w:pPr>
      <w:r>
        <w:rPr>
          <w:lang w:val="hi_IN" w:bidi="hi_IN"/>
        </w:rPr>
      </w:r>
      <w:r>
        <w:rPr>
          <w:lang w:val="hi_IN" w:bidi="hi_IN"/>
        </w:rPr>
        <w:t>मुझे दुख होता है जब लोग अपनी बातों से अपने आप को और दूसरों को चोट पहुँचाते हैं। मैं नहीं चाहता कि विश्वासी ऐसा करें!</w:t>
      </w:r>
    </w:p>
    <w:p>
      <w:pPr/>
      <w:r>
        <w:rPr>
          <w:lang w:val="hi_IN" w:bidi="hi_IN"/>
        </w:rPr>
      </w:r>
      <w:r>
        <w:rPr>
          <w:lang w:val="hi_IN" w:bidi="hi_IN"/>
        </w:rPr>
        <w:t>नाटक को जारी रखें।</w:t>
      </w:r>
    </w:p>
    <w:p>
      <w:pPr/>
      <w:r>
        <w:rPr>
          <w:lang w:val="hi_IN" w:bidi="hi_IN"/>
        </w:rPr>
      </w:r>
      <w:r>
        <w:rPr>
          <w:lang w:val="hi_IN" w:bidi="hi_IN"/>
        </w:rPr>
        <w:t>लोग भूमि पर रहने वाले, हवा में उड़ने वाले या पानी में रहने वाले सभी प्रकार के पशुओं को नियंत्रित करते हैं और करते आए हैं। लेकिन कोई भी अपनी जीभ से निकलने वाले शब्दों को नियंत्रित नहीं कर सकता। जीभ लगातार बुरे काम करती है। जीभ बहुत हानिकारक है, मानो घातक जहर हो। हम अपनी जीभ से अपने प्रभु की स्तुति करते हैं, जो हमारा पिता है, लेकिन हम अपनी जीभ से लोगों को श्राप भी देते हैं, यद्यपि परमेश्वर ने लोगों को अपने समान बनाया है। हम अपने मुँह से आशीष और श्राप, दोनों देते हैं। भाइयों और बहनों, यह सही नहीं है!</w:t>
      </w:r>
    </w:p>
    <w:p>
      <w:pPr/>
      <w:r>
        <w:rPr>
          <w:lang w:val="hi_IN" w:bidi="hi_IN"/>
        </w:rPr>
      </w:r>
      <w:r>
        <w:rPr>
          <w:lang w:val="hi_IN" w:bidi="hi_IN"/>
        </w:rPr>
        <w:t>अभिनय को रोकें। परमेश्वर का किरदार निभाने वाले व्यक्ति से पूछें, "आप कैसा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अच्छा लगता है जब मेरे लोग मेरा सम्मान करते हैं। मैं चाहता हूँ कि लोग न केवल मुझसे बात करते समय, बल्कि अपने हर काम के द्वारा मेरा सम्मान करें; या</w:t>
      </w:r>
    </w:p>
    <w:p>
      <w:pPr>
        <w:pStyle w:val="ListBullet"/>
        <w:spacing w:line="240" w:lineRule="auto"/>
        <w:ind w:left="720"/>
      </w:pPr>
      <w:r>
        <w:rPr>
          <w:lang w:val="hi_IN" w:bidi="hi_IN"/>
        </w:rPr>
      </w:r>
      <w:r>
        <w:rPr>
          <w:lang w:val="hi_IN" w:bidi="hi_IN"/>
        </w:rPr>
        <w:t>मैं सभी लोगों की गहरी परवाह करता हूँ, इसलिए जब लोग एक-दूसरे को श्राप देते हैं, तो मुझे दुख होता है; या</w:t>
      </w:r>
    </w:p>
    <w:p>
      <w:pPr>
        <w:pStyle w:val="ListBullet"/>
        <w:spacing w:line="240" w:lineRule="auto"/>
        <w:ind w:left="720"/>
      </w:pPr>
      <w:r>
        <w:rPr>
          <w:lang w:val="hi_IN" w:bidi="hi_IN"/>
        </w:rPr>
      </w:r>
      <w:r>
        <w:rPr>
          <w:lang w:val="hi_IN" w:bidi="hi_IN"/>
        </w:rPr>
        <w:t>मैं नहीं चाहता कि लोग कभी अच्छा व्यवहार करें और फिर कभी बुरा व्यवहार करें। लोग इस तरह से व्यवहार करके एक-दूसरे को चोट पहुँचा सकते हैं!</w:t>
      </w:r>
    </w:p>
    <w:p>
      <w:pPr/>
      <w:r>
        <w:rPr>
          <w:lang w:val="hi_IN" w:bidi="hi_IN"/>
        </w:rPr>
      </w:r>
      <w:r>
        <w:rPr>
          <w:lang w:val="hi_IN" w:bidi="hi_IN"/>
        </w:rPr>
        <w:t>नाटक को जारी रखें।</w:t>
      </w:r>
    </w:p>
    <w:p>
      <w:pPr/>
      <w:r>
        <w:rPr>
          <w:lang w:val="hi_IN" w:bidi="hi_IN"/>
        </w:rPr>
      </w:r>
      <w:r>
        <w:rPr>
          <w:lang w:val="hi_IN" w:bidi="hi_IN"/>
        </w:rPr>
        <w:t>निश्चित रूप से, एक ही सोते से मीठा और खारा पानी दोनों नहीं निकलते। मेरे साथी विश्वासियों, अंजीर का पेड़ निश्चित रूप से जैतून नहीं उगा सकता, और दाख की लता निश्चित रूप से अंजीर नहीं उगा सकती। उसी प्रकार, एक सोता जो खारा पानी देता है, मीठा पानी नहीं दे सकता।</w:t>
      </w:r>
    </w:p>
    <w:p>
      <w:pPr/>
      <w:r>
        <w:rPr>
          <w:lang w:val="hi_IN" w:bidi="hi_IN"/>
        </w:rPr>
      </w:r>
      <w:r>
        <w:rPr>
          <w:lang w:val="hi_IN" w:bidi="hi_IN"/>
        </w:rPr>
        <w:t>अभिनय को रोकें। याकूब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विश्वासियों को समझने में मदद करने के लिए कई उदाहरण दूँगा; या</w:t>
      </w:r>
    </w:p>
    <w:p>
      <w:pPr>
        <w:pStyle w:val="ListBullet"/>
        <w:spacing w:line="240" w:lineRule="auto"/>
        <w:ind w:left="720"/>
      </w:pPr>
      <w:r>
        <w:rPr>
          <w:lang w:val="hi_IN" w:bidi="hi_IN"/>
        </w:rPr>
      </w:r>
      <w:r>
        <w:rPr>
          <w:lang w:val="hi_IN" w:bidi="hi_IN"/>
        </w:rPr>
        <w:t>मैं चाहता हूँ कि विश्वासी यह समझें कि लोगों का कभी अच्छा और कभी बुरा व्यवहार करना न तो अच्छा है और न ही सही। परमेश्वर चाहता है कि हम लगातार अच्छे तरीके से व्यवहार करें!</w:t>
      </w:r>
      <w:r>
        <w:rPr>
          <w:lang w:val="hi_IN" w:bidi="hi_IN"/>
        </w:rPr>
      </w:r>
    </w:p>
    <w:p>
      <w:pPr>
        <w:pStyle w:val="Heading3"/>
      </w:pPr>
      <w:r>
        <w:rPr>
          <w:lang w:val="hi_IN" w:bidi="hi_IN"/>
        </w:rPr>
        <w:t>आवश्यक जानकारी</w:t>
      </w:r>
    </w:p>
    <w:p>
      <w:pPr/>
      <w:r>
        <w:rPr>
          <w:lang w:val="hi_IN" w:bidi="hi_IN"/>
        </w:rPr>
      </w:r>
      <w:r>
        <w:rPr>
          <w:lang w:val="hi_IN" w:bidi="hi_IN"/>
        </w:rPr>
        <w:t>याकूब 3:1–12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याकूब कहता है कि हर किसी को शिक्षक नहीं होना चाहिए। यहाँ, याकूब का तात्पर्य उन धार्मिक शिक्षकों से है जो लोगों को परमेश्वर के वचन को समझाते हैं।</w:t>
      </w:r>
    </w:p>
    <w:p>
      <w:pPr/>
      <w:r>
        <w:rPr>
          <w:lang w:val="hi_IN" w:bidi="hi_IN"/>
        </w:rPr>
      </w:r>
      <w:r>
        <w:rPr>
          <w:lang w:val="hi_IN" w:bidi="hi_IN"/>
        </w:rPr>
        <w:t xml:space="preserve">यहाँ रुकें और समूह के रूप में चर्चा करें कि आप </w:t>
      </w:r>
      <w:r>
        <w:rPr>
          <w:b/>
          <w:lang w:val="hi_IN" w:bidi="hi_IN"/>
        </w:rPr>
        <w:t>शिक्षक</w:t>
      </w:r>
      <w:r>
        <w:rPr>
          <w:lang w:val="hi_IN" w:bidi="hi_IN"/>
        </w:rPr>
        <w:t xml:space="preserve"> के लिए किस शब्द या वाक्यांश का उपयोग करेंगे। अधिक जानकारी के लिए मुख्य शब्दावली में शिक्षक शब्द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याकूब विश्वासियों को "</w:t>
      </w:r>
      <w:r>
        <w:rPr>
          <w:b/>
          <w:lang w:val="hi_IN" w:bidi="hi_IN"/>
        </w:rPr>
        <w:t>भाइयों</w:t>
      </w:r>
      <w:r>
        <w:rPr>
          <w:lang w:val="hi_IN" w:bidi="hi_IN"/>
        </w:rPr>
        <w:t>" कहता है। याकूब अक्सर भाई शब्द का उपयोग करता है, जब वह किसी साथी विश्वासी को दर्शाता है। जब एक से अधिक भाई होते हैं, तो इस शब्द का अर्थ भाईयों और बहनों भी हो सकता है। भाईयों या भाईयों और बहनों के लिए उसी शब्द या वाक्यांश का उपयोग करें जो आपने पिछले भागों में उपयोग किया है।</w:t>
      </w:r>
    </w:p>
    <w:p>
      <w:pPr/>
      <w:r>
        <w:rPr>
          <w:lang w:val="hi_IN" w:bidi="hi_IN"/>
        </w:rPr>
      </w:r>
      <w:r>
        <w:rPr>
          <w:lang w:val="hi_IN" w:bidi="hi_IN"/>
        </w:rPr>
        <w:t xml:space="preserve">याकूब चेतावनी देता है कि परमेश्वर शिक्षकों का </w:t>
      </w:r>
      <w:r>
        <w:rPr>
          <w:b/>
          <w:lang w:val="hi_IN" w:bidi="hi_IN"/>
        </w:rPr>
        <w:t>न्याय</w:t>
      </w:r>
      <w:r>
        <w:rPr>
          <w:lang w:val="hi_IN" w:bidi="hi_IN"/>
        </w:rPr>
        <w:t xml:space="preserve"> अधिक कठोरता से करता है। जब परमेश्वर किसी व्यक्ति का न्याय करता है, तो वह यह निर्णय करता है कि उस व्यक्ति ने सही या गलत कार्य किया है, और इसलिए कि क्या वह व्यक्ति किसी नियम को तोड़ने का दोषी है या निर्दोष है। न्यायी के बारे में अधिक जानकारी के लिए, मुख्य शब्दावली देखें। न्यायी के लिए उसी शब्द या वाक्यांश का उपयोग करें जिसका उपयोग आपने पिछले भागों में किया था।</w:t>
      </w:r>
    </w:p>
    <w:p>
      <w:pPr/>
      <w:r>
        <w:rPr>
          <w:lang w:val="hi_IN" w:bidi="hi_IN"/>
        </w:rPr>
      </w:r>
      <w:r>
        <w:rPr>
          <w:lang w:val="hi_IN" w:bidi="hi_IN"/>
        </w:rPr>
        <w:t xml:space="preserve">याकूब कहता है कि जो कोई अपनी जीभ को नियंत्रित करने में सक्षम है, वह </w:t>
      </w:r>
      <w:r>
        <w:rPr>
          <w:b/>
          <w:lang w:val="hi_IN" w:bidi="hi_IN"/>
        </w:rPr>
        <w:t>सिद्ध</w:t>
      </w:r>
      <w:r>
        <w:rPr>
          <w:lang w:val="hi_IN" w:bidi="hi_IN"/>
        </w:rPr>
        <w:t xml:space="preserve"> या पूरी तरह से परिपक्व है। “सिद्ध” के विचार के लिए उसी शब्द या वाक्यांश का उपयोग करें, जिसका उपयोग आपने याकूब 1:17 और 1:25 में किया था। सिद्ध मुख्य शब्दावली में है।</w:t>
      </w:r>
    </w:p>
    <w:p>
      <w:pPr/>
      <w:r>
        <w:rPr>
          <w:lang w:val="hi_IN" w:bidi="hi_IN"/>
        </w:rPr>
      </w:r>
      <w:r>
        <w:rPr>
          <w:lang w:val="hi_IN" w:bidi="hi_IN"/>
        </w:rPr>
        <w:t>याकूब लोगों द्वारा अपनी जीभ को नियंत्रित करने की तुलना घोड़े को नियंत्रित करने से करता है। लोग बिट और लगाम का उपयोग करते हैं। लगाम घोड़े के सिर पर लगाया जाने वाला एक प्रकार का उपकरण है, जिसका उपयोग लोग घोड़े को दिशा देने और उसे नियंत्रित करने के लिए करते हैं। लगाम का वह धातु का हिस्सा, जो घोड़े के मुँह में रखा जाता है, बिट कहलाता है।</w:t>
      </w:r>
    </w:p>
    <w:p>
      <w:pPr/>
      <w:r>
        <w:rPr>
          <w:lang w:val="hi_IN" w:bidi="hi_IN"/>
        </w:rPr>
      </w:r>
      <w:r>
        <w:rPr>
          <w:lang w:val="hi_IN" w:bidi="hi_IN"/>
        </w:rPr>
        <w:t xml:space="preserve">यहाँ रुकें और यदि आवश्यक हो, तो बिट और लगाम की तस्वीर को फिर से देखें। समूह में चर्चा करें कि आप </w:t>
      </w:r>
      <w:r>
        <w:rPr>
          <w:b/>
          <w:lang w:val="hi_IN" w:bidi="hi_IN"/>
        </w:rPr>
        <w:t>बिट</w:t>
      </w:r>
      <w:r>
        <w:rPr>
          <w:lang w:val="hi_IN" w:bidi="hi_IN"/>
        </w:rPr>
        <w:t xml:space="preserve"> और </w:t>
      </w:r>
      <w:r>
        <w:rPr>
          <w:b/>
          <w:lang w:val="hi_IN" w:bidi="hi_IN"/>
        </w:rPr>
        <w:t>लगाम</w:t>
      </w:r>
      <w:r>
        <w:rPr>
          <w:lang w:val="hi_IN" w:bidi="hi_IN"/>
        </w:rPr>
        <w:t xml:space="preserve"> के लिए किन शब्दों या वाक्यांशों का उपयोग करेंगे।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याकूब एक समुद्री जहाज़ की पतवार के बारे में भी बात करता है। पाल वाले जहाज़ में पाल या कपड़े के बड़े टुकड़े होते हैं, जिनसे टकराकर हवा जहाज़ को आगे धकेलती है। पतवार आमतौर पर लकड़ी का एक चौड़ा और चपटा टुकड़ा होता है, जिसे लोग एक डंडे से जोड़ते हैं। जहाज़ को चलाने वाला व्यक्ति डंडे के एक सिरे को पकड़कर रखता है, जबकि पतवार पानी के अंदर रहती है। जब वह व्यक्ति डंडे को आगे-पीछे करता है, तो वह जहाज़ को मोड़ सकता है।</w:t>
      </w:r>
    </w:p>
    <w:p>
      <w:pPr/>
      <w:r>
        <w:rPr>
          <w:lang w:val="hi_IN" w:bidi="hi_IN"/>
        </w:rPr>
      </w:r>
      <w:r>
        <w:rPr>
          <w:lang w:val="hi_IN" w:bidi="hi_IN"/>
        </w:rPr>
        <w:t xml:space="preserve">यदि आवश्यक हो, तो यहाँ रुकें और पतवार तथा पाल वाले जहाज़ की तस्वीरों को फिर से देखें। फिर समूह के रूप में चर्चा करें कि आप </w:t>
      </w:r>
      <w:r>
        <w:rPr>
          <w:b/>
          <w:lang w:val="hi_IN" w:bidi="hi_IN"/>
        </w:rPr>
        <w:t>पतवार</w:t>
      </w:r>
      <w:r>
        <w:rPr>
          <w:lang w:val="hi_IN" w:bidi="hi_IN"/>
        </w:rPr>
        <w:t xml:space="preserve"> और </w:t>
      </w:r>
      <w:r>
        <w:rPr>
          <w:b/>
          <w:lang w:val="hi_IN" w:bidi="hi_IN"/>
        </w:rPr>
        <w:t>पाल वाले जहाज़</w:t>
      </w:r>
      <w:r>
        <w:rPr>
          <w:lang w:val="hi_IN" w:bidi="hi_IN"/>
        </w:rPr>
        <w:t xml:space="preserve"> के लिए किन शब्दों या वाक्यांशों का प्रयोग करेंगे।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 xml:space="preserve">जीभ शरीर का एक बहुत </w:t>
      </w:r>
      <w:r>
        <w:rPr>
          <w:b/>
          <w:lang w:val="hi_IN" w:bidi="hi_IN"/>
        </w:rPr>
        <w:t>दुष्ट</w:t>
      </w:r>
      <w:r>
        <w:rPr>
          <w:lang w:val="hi_IN" w:bidi="hi_IN"/>
        </w:rPr>
        <w:t xml:space="preserve"> हिस्सा है। बुराई, भलाई के विपरीत है। बुराई के बारे में अधिक जानकारी के लिए, मुख्य शब्दावली को देखें। बुराई के लिए उसी शब्द या वाक्यांश का उपयोग करें जिसका उपयोग आपने पिछले भागों में किया है।</w:t>
      </w:r>
    </w:p>
    <w:p>
      <w:pPr/>
      <w:r>
        <w:rPr>
          <w:lang w:val="hi_IN" w:bidi="hi_IN"/>
        </w:rPr>
      </w:r>
      <w:r>
        <w:rPr>
          <w:lang w:val="hi_IN" w:bidi="hi_IN"/>
        </w:rPr>
        <w:t xml:space="preserve">जीभ की बुरी सामर्थ्य नरक से आती है। नरक शब्द उस स्थान का नाम है जहाँ दुष्ट लोग मृत्यु के बाद दण्ड पाएँगे। नरक वह स्थान भी है जहाँ </w:t>
      </w:r>
      <w:r>
        <w:rPr>
          <w:b/>
          <w:lang w:val="hi_IN" w:bidi="hi_IN"/>
        </w:rPr>
        <w:t>शैतान</w:t>
      </w:r>
      <w:r>
        <w:rPr>
          <w:lang w:val="hi_IN" w:bidi="hi_IN"/>
        </w:rPr>
        <w:t xml:space="preserve"> है, इसलिए कभी-कभी लोग शैतान के लिए नरक का उपयोग करते हैं। शैतान के बारे में अधिक जानकारी के लिए, मुख्य शब्दावली को देखें।</w:t>
      </w:r>
    </w:p>
    <w:p>
      <w:pPr/>
      <w:r>
        <w:rPr>
          <w:lang w:val="hi_IN" w:bidi="hi_IN"/>
        </w:rPr>
      </w:r>
      <w:r>
        <w:rPr>
          <w:lang w:val="hi_IN" w:bidi="hi_IN"/>
        </w:rPr>
        <w:t xml:space="preserve">यहाँ रुकें और समूह में चर्चा करें कि आप </w:t>
      </w:r>
      <w:r>
        <w:rPr>
          <w:b/>
          <w:lang w:val="hi_IN" w:bidi="hi_IN"/>
        </w:rPr>
        <w:t>नरक</w:t>
      </w:r>
      <w:r>
        <w:rPr>
          <w:lang w:val="hi_IN" w:bidi="hi_IN"/>
        </w:rPr>
        <w:t xml:space="preserve"> के लिए किस शब्द या वाक्यांश का उपयोग करेंगे। अधिक जानकारी के लिए मुख्य शब्दावली में नरक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विश्वासी अपनी जीभ का उपयोग अपने प्रभु, जो उनके पिता हैं, की स्तुति करने या उन्हें धन्य कहने के लिए करते हैं। हालाँकि, लोग दूसरों को श्राप देने के लिए भी अपनी जीभ का उपयोग करते हैं। जब आप किसी को श्राप देते हैं, तो आप यह कामना करते हैं कि उस व्यक्ति के साथ कुछ बुरा हो। बाद में, याकूब कहता है कि लोग अपने मुँह से आशीष और श्राप दोनों देते हैं। कभी-कभी, धन्य कहने का अर्थ स्तुति करने के समान ही हो सकता है। स्तुति करना और धन्य कहना दोनों का अर्थ किसी व्यक्ति के बारे में अच्छी बातें कहना और उसके लिए अच्छी चीज़ों की कामना करना हो सकता है। जब आप परमेश्वर को धन्य कहते हैं, तो आप परमेश्वर की आराधना करते हैं और उसकी भलाई और आशीषों के लिए उसे धन्यवाद देते हैं। जब आप परमेश्वर की स्तुति करते हैं, तब आप परमेश्वर के बारे में और परमेश्वर से ऊँचे स्वर में अच्छी बातें कहते हैं, क्योंकि आप मानते हैं कि परमेश्वर भला और महान है, और वह बड़े आदर के योग्य है। इसलिए कुछ अनुवादों में “धन्य हो” के स्थान पर “स्तुति” शब्द का उपयोग किया गया है।</w:t>
      </w:r>
    </w:p>
    <w:p>
      <w:pPr/>
      <w:r>
        <w:rPr>
          <w:lang w:val="hi_IN" w:bidi="hi_IN"/>
        </w:rPr>
      </w:r>
      <w:r>
        <w:rPr>
          <w:lang w:val="hi_IN" w:bidi="hi_IN"/>
        </w:rPr>
        <w:t xml:space="preserve">यहाँ रुकें और समूह के रूप में चर्चा करें कि आप </w:t>
      </w:r>
      <w:r>
        <w:rPr>
          <w:b/>
          <w:lang w:val="hi_IN" w:bidi="hi_IN"/>
        </w:rPr>
        <w:t>स्तुति</w:t>
      </w:r>
      <w:r>
        <w:rPr>
          <w:lang w:val="hi_IN" w:bidi="hi_IN"/>
        </w:rPr>
        <w:t xml:space="preserve">, </w:t>
      </w:r>
      <w:r>
        <w:rPr>
          <w:b/>
          <w:lang w:val="hi_IN" w:bidi="hi_IN"/>
        </w:rPr>
        <w:t>धन्य</w:t>
      </w:r>
      <w:r>
        <w:rPr>
          <w:lang w:val="hi_IN" w:bidi="hi_IN"/>
        </w:rPr>
        <w:t xml:space="preserve"> और </w:t>
      </w:r>
      <w:r>
        <w:rPr>
          <w:b/>
          <w:lang w:val="hi_IN" w:bidi="hi_IN"/>
        </w:rPr>
        <w:t>श्राप</w:t>
      </w:r>
      <w:r>
        <w:rPr>
          <w:lang w:val="hi_IN" w:bidi="hi_IN"/>
        </w:rPr>
        <w:t xml:space="preserve"> के लिए किन शब्दों या वाक्यांशों का उपयोग करेंगे। अधिक जानकारी के लिए मुख्य शब्दावली में स्तुति, धन्य और श्राप देखें।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 xml:space="preserve">यहाँ, याकूब परमेश्वर पिता को दर्शाने के लिए </w:t>
      </w:r>
      <w:r>
        <w:rPr>
          <w:b/>
          <w:lang w:val="hi_IN" w:bidi="hi_IN"/>
        </w:rPr>
        <w:t>प्रभु</w:t>
      </w:r>
      <w:r>
        <w:rPr>
          <w:lang w:val="hi_IN" w:bidi="hi_IN"/>
        </w:rPr>
        <w:t xml:space="preserve"> शब्द का उपयोग करता है। प्रभु के बारे में अधिक जानकारी के लिए, मुख्य शब्दावली देखें। प्रभु के लिए उसी शब्द या वाक्यांश का उपयोग करें जिसका उपयोग आपने पिछले भागों में किया है।</w:t>
      </w:r>
    </w:p>
    <w:p>
      <w:pPr/>
      <w:r>
        <w:rPr>
          <w:lang w:val="hi_IN" w:bidi="hi_IN"/>
        </w:rPr>
      </w:r>
      <w:r>
        <w:rPr>
          <w:lang w:val="hi_IN" w:bidi="hi_IN"/>
        </w:rPr>
        <w:t>परमेश्वर ने लोगों को अपने स्वरूप या प्रतिरूप में बनाया। किसी व्यक्ति की छवि या तस्वीर हमें यह बताती है कि वह व्यक्ति कैसा दिखाई देता है या उसका चरित्र कैसा है। इसका अर्थ यह नहीं है कि लोग शारीरिक रूप से परमेश्वर के समान दिखाई देते हैं, क्योंकि परमेश्वर आत्मा है और उसका हमारे जैसा शरीर नहीं है। लेकिन इसका अर्थ है कि लोग पृथ्वी पर परमेश्वर का प्रतिनिधित्व करते हैं। परमेश्वर ने मनुष्यों को कुछ बातों में अपने समान बनाया है और उन्हें परमेश्वर की ओर से कार्य करने के लिए बनाया है।</w:t>
      </w:r>
    </w:p>
    <w:p>
      <w:pPr/>
      <w:r>
        <w:rPr>
          <w:lang w:val="hi_IN" w:bidi="hi_IN"/>
        </w:rPr>
      </w:r>
      <w:r>
        <w:rPr>
          <w:lang w:val="hi_IN" w:bidi="hi_IN"/>
        </w:rPr>
        <w:t xml:space="preserve">यहाँ रुकें और समूह के रूप में चर्चा करें कि </w:t>
      </w:r>
      <w:r>
        <w:rPr>
          <w:b/>
          <w:lang w:val="hi_IN" w:bidi="hi_IN"/>
        </w:rPr>
        <w:t>परमेश्वर के स्वरूप के</w:t>
      </w:r>
      <w:r>
        <w:rPr>
          <w:lang w:val="hi_IN" w:bidi="hi_IN"/>
        </w:rPr>
        <w:t xml:space="preserve"> लिए किस शब्द या वाक्यांश का उपयोग करेंगे। अधिक जानकारी के लिए मुख्य शब्दावली में "परमेश्वर की समानता"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याकूब जीभ की तुलना एक सोते से करता है। सोता वह स्थान है जहाँ ज़मीन या चट्टान में बने छेद से पानी बाहर निकलकर बहता है। सोता केवल एक प्रकार का पानी दे सकता है—वह पानी जो लोगों के लिए पीने के लिए अच्छा है या वह पानी जो लोगों के लिए पीने के लिए अच्छा नहीं है।</w:t>
      </w:r>
    </w:p>
    <w:p>
      <w:pPr/>
      <w:r>
        <w:rPr>
          <w:lang w:val="hi_IN" w:bidi="hi_IN"/>
        </w:rPr>
      </w:r>
      <w:r>
        <w:rPr>
          <w:lang w:val="hi_IN" w:bidi="hi_IN"/>
        </w:rPr>
        <w:t xml:space="preserve">यहाँ रुकें और समूह में आवश्यकता होने पर फिर से एक सोते की तस्वीर देखें। फिर समूह में चर्चा करें कि आप </w:t>
      </w:r>
      <w:r>
        <w:rPr>
          <w:b/>
          <w:lang w:val="hi_IN" w:bidi="hi_IN"/>
        </w:rPr>
        <w:t>सोते</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याकूब पूछता है कि क्या अंजीर का पेड़ जैतून दे सकता है, या दाख की लता अंजीर दे सकती है।</w:t>
      </w:r>
    </w:p>
    <w:p>
      <w:pPr/>
      <w:r>
        <w:rPr>
          <w:lang w:val="hi_IN" w:bidi="hi_IN"/>
        </w:rPr>
      </w:r>
      <w:r>
        <w:rPr>
          <w:lang w:val="hi_IN" w:bidi="hi_IN"/>
        </w:rPr>
        <w:t xml:space="preserve">यहाँ रुकें और समूह के रूप में अंजीर के पेड़, अंजीर, जैतून के पेड़, जैतून, और दाख की लता और अंगूर की तस्वीरों को देखें। आप </w:t>
      </w:r>
      <w:r>
        <w:rPr>
          <w:b/>
          <w:lang w:val="hi_IN" w:bidi="hi_IN"/>
        </w:rPr>
        <w:t>अंजीर के पेड़</w:t>
      </w:r>
      <w:r>
        <w:rPr>
          <w:lang w:val="hi_IN" w:bidi="hi_IN"/>
        </w:rPr>
        <w:t xml:space="preserve">, </w:t>
      </w:r>
      <w:r>
        <w:rPr>
          <w:b/>
          <w:lang w:val="hi_IN" w:bidi="hi_IN"/>
        </w:rPr>
        <w:t>जैतून</w:t>
      </w:r>
      <w:r>
        <w:rPr>
          <w:lang w:val="hi_IN" w:bidi="hi_IN"/>
        </w:rPr>
        <w:t xml:space="preserve">, और </w:t>
      </w:r>
      <w:r>
        <w:rPr>
          <w:b/>
          <w:lang w:val="hi_IN" w:bidi="hi_IN"/>
        </w:rPr>
        <w:t>दाख की लता</w:t>
      </w:r>
      <w:r>
        <w:rPr>
          <w:lang w:val="hi_IN" w:bidi="hi_IN"/>
        </w:rPr>
        <w:t xml:space="preserve"> के लिए किन शब्दों का प्रयोग करेंगे?</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याकूब 3:13–18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याकूब 3:13–18 को सुनें और इसे अपने मन में रखें।</w:t>
      </w:r>
    </w:p>
    <w:p>
      <w:pPr/>
      <w:r>
        <w:rPr>
          <w:lang w:val="hi_IN" w:bidi="hi_IN"/>
        </w:rPr>
      </w:r>
      <w:r>
        <w:rPr>
          <w:lang w:val="hi_IN" w:bidi="hi_IN"/>
        </w:rPr>
        <w:t>यदि सम्भव हो, तो याकूब 3:13–18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याकूब 3:13–18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याकूब ने इस बारे में बात की कि लोगों के लिए अपने बोलने के तरीके को नियंत्रित करना कितना कठिन होता है।</w:t>
      </w:r>
    </w:p>
    <w:p>
      <w:pPr/>
      <w:r>
        <w:rPr>
          <w:lang w:val="hi_IN" w:bidi="hi_IN"/>
        </w:rPr>
      </w:r>
      <w:r>
        <w:rPr>
          <w:lang w:val="hi_IN" w:bidi="hi_IN"/>
        </w:rPr>
        <w:t>अब, इस भाग में, याकूब सच्चे ज्ञान के बारे में बात करता है। ज्ञान वह तरीका है जिससे लोग सही और गलत कार्यों के बीच चुनाव करते हैं। परमेश्वर लोगों को वास्तव में ज्ञानवान बनाता है। जब लोग परमेश्वर के मार्गों में ज्ञानवान होते हैं, तो वे अव्यवस्था उत्पन्न नहीं करते, बल्कि शान्ति उत्पन्न करते हैं।</w:t>
      </w:r>
    </w:p>
    <w:p>
      <w:pPr/>
      <w:r>
        <w:rPr>
          <w:lang w:val="hi_IN" w:bidi="hi_IN"/>
        </w:rPr>
      </w:r>
      <w:r>
        <w:rPr>
          <w:lang w:val="hi_IN" w:bidi="hi_IN"/>
        </w:rPr>
        <w:t>सबसे पहले, याकूब उन सुनने वालों से बात करता है जो अपने आप को ज्ञानवान समझते हैं। याकूब समझाता है कि वास्तव में ज्ञानवान लोग उस अच्छे चाल-चलन से रहते हैं जैसा परमेश्वर चाहता है। जो लोग ज्ञानवान हैं, वे भी विनम्र या दीन हैं। इसका अर्थ है कि वे घमण्डी नहीं हैं और वे परमेश्वर पर निर्भर हैं। हर कोई यह देख सकता है कि कोई व्यक्ति जिस तरह से जीवन जीता है, उससे पता चलता है कि वह ज्ञानवान है।</w:t>
      </w:r>
    </w:p>
    <w:p>
      <w:pPr/>
      <w:r>
        <w:rPr>
          <w:lang w:val="hi_IN" w:bidi="hi_IN"/>
        </w:rPr>
      </w:r>
      <w:r>
        <w:rPr>
          <w:lang w:val="hi_IN" w:bidi="hi_IN"/>
        </w:rPr>
        <w:t>यहाँ रुकें और समूह में इस प्रश्न पर चर्चा करें: किसी ऐसे व्यक्ति का वर्णन करें जिसे आप जानते हैं जो ज्ञानवान है। आप कैसे जानते हैं कि वह व्यक्ति ज्ञानवान है? आपकी संस्कृति में, कुछ ऐसे तरीके क्या हैं जिनसे लोग यह दिखाते हैं कि वे ज्ञानवान हैं? इस ऑडियो को यहाँ रोकें।</w:t>
      </w:r>
    </w:p>
    <w:p>
      <w:pPr/>
      <w:r>
        <w:rPr>
          <w:lang w:val="hi_IN" w:bidi="hi_IN"/>
        </w:rPr>
      </w:r>
      <w:r>
        <w:rPr>
          <w:lang w:val="hi_IN" w:bidi="hi_IN"/>
        </w:rPr>
        <w:t>लेकिन जो लोग ज्ञानवान नहीं हैं, वे अलग तरीके से व्यवहार करते हैं। बुद्धिहीन लोग दूसरों की सफलता से ईर्ष्या करते हैं या बहुत अधिक दुखी होते हैं। बुद्धिहीन लोग अपनी इच्छाओं को बाकी सभी चीज़ों से अधिक महत्व देते हैं। यदि कोई व्यक्ति अपने आपको ज्ञानवान होने का घमण्ड करता है, जबकि वास्तव में वह दूसरों से ईर्ष्या करता है और केवल अपने लिए चीज़ें चाहता है, तो वह व्यक्ति झूठ बोलता है और वास्तव में ज्ञानवान नहीं है!</w:t>
      </w:r>
    </w:p>
    <w:p>
      <w:pPr/>
      <w:r>
        <w:rPr>
          <w:lang w:val="hi_IN" w:bidi="hi_IN"/>
        </w:rPr>
      </w:r>
      <w:r>
        <w:rPr>
          <w:lang w:val="hi_IN" w:bidi="hi_IN"/>
        </w:rPr>
        <w:t>यहाँ रुकें और समूह में इस प्रश्न पर चर्चा करें: किसी ऐसे व्यक्ति का वर्णन करें जो ज्ञानवान नहीं है। आप कैसे जानते हैं कि वह व्यक्ति ज्ञानवान नहीं है? आपकी संस्कृति में ऐसे कौन-कौन से कार्य या जीवन जीने के तरीके हैं, जिन्हें लोग ज्ञानवान नहीं मानते? इस ऑडियो को यहाँ रोकें।</w:t>
      </w:r>
    </w:p>
    <w:p>
      <w:pPr/>
      <w:r>
        <w:rPr>
          <w:lang w:val="hi_IN" w:bidi="hi_IN"/>
        </w:rPr>
      </w:r>
      <w:r>
        <w:rPr>
          <w:lang w:val="hi_IN" w:bidi="hi_IN"/>
        </w:rPr>
        <w:t>जो भी ज्ञान या शिक्षा लोगों को एक-दूसरे से ईर्ष्या करने या अपनी इच्छाओं को बाकी सभी चीज़ों से अधिक महत्व देने के लिए प्रेरित करती है, वह वह ज्ञान नहीं है जो परमेश्वर सिखाता है। परमेश्वर का आत्मा लोगों को ऐसा ज्ञान नहीं देता है। इसके बजाय, यह ज्ञान उस प्रकार का ज्ञान है जो संसार के लोगों के पास है। यह झूठा या बुरा ज्ञान वैसा ही है जैसा दुष्टात्माओं के पास होता है। जब लोगों के पास इस तरह का ज्ञान होता है, तो वे दुष्टात्माओं की तरह बुरे काम करते हैं, जैसे कि परेशानी पैदा करना और अन्य सभी प्रकार के बुरे काम करना।</w:t>
      </w:r>
    </w:p>
    <w:p>
      <w:pPr/>
      <w:r>
        <w:rPr>
          <w:lang w:val="hi_IN" w:bidi="hi_IN"/>
        </w:rPr>
      </w:r>
      <w:r>
        <w:rPr>
          <w:lang w:val="hi_IN" w:bidi="hi_IN"/>
        </w:rPr>
        <w:t>लेकिन परमेश्वर की ओर से ज्ञान प्राप्त लोग अलग तरीके से कार्य करते हैं। सबसे महत्वपूर्ण बात यह है कि वास्तव में ज्ञानवान लोग शुद्ध हैं, वे पापी नहीं हैं। ये ज्ञानवान लोग मिलनसार, कोमल और दूसरों की बात सुनने के लिए तैयार भी हैं। ये लोग बहुत दयालु होते हैं और अपने भले कार्यों के द्वारा इसे प्रकट करते हैं। ये लोग सभी के साथ निष्पक्ष और कपटरहित व्यवहार करते हैं। इस प्रकार का ज्ञान लोगों के एक पूरे समूह को प्रभावित करता है और लोगों को शान्ति से जीवन जीने के लिए प्रेरित करता है। ज्ञानवान लोग शान्ति स्थापित करने वाले होते हैं, इसका अर्थ है कि वे स्वयं शान्ति में रहते हैं और दूसरों को झगड़ा करना बंद करके आपस में शान्तिपूर्वक रहने में सहायता करते हैं। ये शान्ति स्थापित करने वाले लोग उसी तरह शान्ति फैलाते हैं, जैसे कोई व्यक्ति बीज फैलाता और बोता है। और वे शान्ति स्थापित करने वाले लोग धर्मी जीवन उत्पन्न करेंगे, जो परमेश्वर को प्रसन्न करता है, ठीक वैसे ही जैसे बीज बोने वाला व्यक्ति फसल उत्पन्न करता है।</w:t>
      </w:r>
      <w:r>
        <w:rPr>
          <w:lang w:val="hi_IN" w:bidi="hi_IN"/>
        </w:rPr>
      </w:r>
    </w:p>
    <w:p>
      <w:pPr>
        <w:pStyle w:val="Heading3"/>
      </w:pPr>
      <w:r>
        <w:rPr>
          <w:lang w:val="hi_IN" w:bidi="hi_IN"/>
        </w:rPr>
        <w:t>घटनाओं को समझाना</w:t>
      </w:r>
    </w:p>
    <w:p>
      <w:pPr/>
      <w:r>
        <w:rPr>
          <w:lang w:val="hi_IN" w:bidi="hi_IN"/>
        </w:rPr>
      </w:r>
      <w:r>
        <w:rPr>
          <w:lang w:val="hi_IN" w:bidi="hi_IN"/>
        </w:rPr>
        <w:t>याकूब 3:13–18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में तीन हिस्से हैं। </w:t>
      </w:r>
    </w:p>
    <w:p>
      <w:pPr/>
      <w:r>
        <w:rPr>
          <w:lang w:val="hi_IN" w:bidi="hi_IN"/>
        </w:rPr>
      </w:r>
      <w:r>
        <w:rPr>
          <w:b/>
          <w:lang w:val="hi_IN" w:bidi="hi_IN"/>
        </w:rPr>
        <w:t>पहले भाग में:</w:t>
      </w:r>
      <w:r>
        <w:rPr>
          <w:lang w:val="hi_IN" w:bidi="hi_IN"/>
        </w:rPr>
        <w:t xml:space="preserve"> याकूब ज्ञान के बारे में बात करना शुरू करता है। ज्ञान लोगों को सही और विनम्र तरीके से जीवन जीने के लिए प्रेरित करता है।</w:t>
      </w:r>
    </w:p>
    <w:p>
      <w:pPr/>
      <w:r>
        <w:rPr>
          <w:lang w:val="hi_IN" w:bidi="hi_IN"/>
        </w:rPr>
      </w:r>
      <w:r>
        <w:rPr>
          <w:b/>
          <w:lang w:val="hi_IN" w:bidi="hi_IN"/>
        </w:rPr>
        <w:t>दूसरे भाग में:</w:t>
      </w:r>
      <w:r>
        <w:rPr>
          <w:lang w:val="hi_IN" w:bidi="hi_IN"/>
        </w:rPr>
        <w:t xml:space="preserve"> याकूब झूठे ज्ञान या उन लोगों के बारे में बात करता है जो अपने आप को ज्ञानवान कहते हैं, लेकिन वास्तव में ज्ञानवान नहीं हैं।</w:t>
      </w:r>
    </w:p>
    <w:p>
      <w:pPr/>
      <w:r>
        <w:rPr>
          <w:lang w:val="hi_IN" w:bidi="hi_IN"/>
        </w:rPr>
      </w:r>
      <w:r>
        <w:rPr>
          <w:b/>
          <w:lang w:val="hi_IN" w:bidi="hi_IN"/>
        </w:rPr>
        <w:t>तीसरे भाग में:</w:t>
      </w:r>
      <w:r>
        <w:rPr>
          <w:lang w:val="hi_IN" w:bidi="hi_IN"/>
        </w:rPr>
        <w:t xml:space="preserve"> याकूब उस सच्चे ज्ञान के बारे में बात करता है जो परमेश्वर की ओर से आता है और लोगों में अच्छी चीज़ें उत्पन्न करता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वे विश्वासी जो इस पत्र को सुनते हैं</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और मेलमिलाप करानेवाले</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इस भाग में, याकूब चाहता है कि विश्वासी समझें कि वास्तव में ज्ञानवान लोग धर्मी जीवन जीते हैं। याकूब दिखाता है कि झूठा ज्ञान रखने वाले या वास्तव में ज्ञानवान न होने वाले लोग अव्यवस्था और बुराई उत्पन्न करते हैं। याकूब ऐसे लोगों की तुलना वास्तव में ज्ञानवान लोगों से करता है, जो शान्ति और धार्मिकता को बढ़ावा देते हैं।</w:t>
      </w:r>
    </w:p>
    <w:p>
      <w:pPr/>
      <w:r>
        <w:rPr>
          <w:lang w:val="hi_IN" w:bidi="hi_IN"/>
        </w:rPr>
      </w:r>
      <w:r>
        <w:rPr>
          <w:lang w:val="hi_IN" w:bidi="hi_IN"/>
        </w:rPr>
        <w:t>याकूब पहले भाग की शुरुआत एक प्रश्न से करता है और पूछता है, “कौन सोचता है कि वे ज्ञानवान और समझदार हैं?” याकूब किसी से इस प्रश्न का उत्तर देने की अपेक्षा नहीं करता। याकूब दर्शाता है कि वह उन लोगों से बात कर रहा है जो अपने आप को ज्ञानवान और समझदार समझते हैं। इन दोनों शब्दों का अर्थ लगभग एक ही है और साथ मिलकर ये वास्तव में ज्ञानवान होने का अर्थ प्रकट करते हैं।</w:t>
      </w:r>
    </w:p>
    <w:p>
      <w:pPr/>
      <w:r>
        <w:rPr>
          <w:lang w:val="hi_IN" w:bidi="hi_IN"/>
        </w:rPr>
      </w:r>
      <w:r>
        <w:rPr>
          <w:lang w:val="hi_IN" w:bidi="hi_IN"/>
        </w:rPr>
        <w:t>यहाँ रुकें और समूह में इस प्रश्न पर चर्चा करें: आपकी भाषा में, यदि आप लोगों के किसी निश्चित समूह से बात करना चाहते हैं, तो आप उनका ध्यान कैसे आकर्षित करते हैं? आप कैसे दिखाते हैं कि आप किससे बात करना चाहते हैं? चर्चा करें कि आप इस भाग की शुरुआत का अनुवाद कैसे करना चाहते हैं। इस ऑडियो को यहाँ रोकें।</w:t>
      </w:r>
    </w:p>
    <w:p>
      <w:pPr/>
      <w:r>
        <w:rPr>
          <w:lang w:val="hi_IN" w:bidi="hi_IN"/>
        </w:rPr>
      </w:r>
      <w:r>
        <w:rPr>
          <w:lang w:val="hi_IN" w:bidi="hi_IN"/>
        </w:rPr>
        <w:t>याकूब उन लोगों और अन्य सुनने वालों से कहता है कि दो बातें दिखाती हैं कि कोई व्यक्ति वास्तव में ज्ञानवान है या नहीं। लोग अपने अच्छे जीवन, यानी अपने अच्छे और सही जीवन जीने के तरीके से दिखाते हैं कि वे ज्ञानवान हैं। दूसरा, जो लोग ज्ञानवान होते हैं, वे नम्र या विनम्र तरीके से अच्छे काम या कार्य करते हैं।</w:t>
      </w:r>
    </w:p>
    <w:p>
      <w:pPr/>
      <w:r>
        <w:rPr>
          <w:lang w:val="hi_IN" w:bidi="hi_IN"/>
        </w:rPr>
      </w:r>
      <w:r>
        <w:rPr>
          <w:lang w:val="hi_IN" w:bidi="hi_IN"/>
        </w:rPr>
        <w:t>लेकिन ऐसे लोग भी हैं जिनके मन में ईर्ष्या और स्वार्थी भावनाएँ हैं। लोग “मन” शब्द का उपयोग उस भाग को दर्शाने के लिए विशेष भाषा के रूप में करते थे जहाँ व्यक्ति सोचता और महसूस करता है। जो लोग दूसरों से ईर्ष्या करते हैं और स्वार्थी होकर दूसरों से बेहतर बनना चाहते हैं, वे कभी-कभी अपने आपको ज्ञानवान होने का घमण्ड करते हैं। लेकिन ये लोग झूठ बोलते हैं। ये लोग वास्तव में ज्ञानवान नहीं हैं। याद रखें कि पिछले भाग में याकूब ने चेतावनी दी थी कि हर किसी को शिक्षक नहीं होना चाहिए। लोग अक्सर शिक्षक बनना चाहते हैं, क्योंकि वे अपने आप को ज्ञानवान समझते हैं। लेकिन यदि इन लोगों में स्वार्थ और ईर्ष्या है, तो वे वास्तव में ज्ञानी नहीं हैं और उन्हें शिक्षक नहीं होना चाहिए।</w:t>
      </w:r>
    </w:p>
    <w:p>
      <w:pPr/>
      <w:r>
        <w:rPr>
          <w:lang w:val="hi_IN" w:bidi="hi_IN"/>
        </w:rPr>
      </w:r>
      <w:r>
        <w:rPr>
          <w:lang w:val="hi_IN" w:bidi="hi_IN"/>
        </w:rPr>
        <w:t>दूसरे भाग में, याकूब समझाता है कि इन ईर्ष्यालु और स्वार्थी लोगों का ज्ञान वास्तविक ज्ञान नहीं है, क्योंकि यह ऊपर से नहीं आता, अर्थात् यह ज्ञान परमेश्वर की ओर से नहीं आता। यह झूठा ज्ञान या सोचने का तरीका तीन प्रकार से बुरा है। यह सांसारिक है, जो उस चीज़ के विपरीत है जो परमेश्वर देता है। सांसारिक व्यक्ति वह है जो केवल इस संसार की बातों के बारे में सोचता है, न कि उस बारे में जो परमेश्वर चाहता है। यह ज्ञान आत्मिक नहीं है, अर्थात् यह पापी मनुष्यों से आता है, पवित्र आत्मा से नहीं। अन्त में, यह ज्ञान दुष्टात्माओं से संबंधित है, अर्थात् यह उसी प्रकार की सोच है जो शैतान और दुष्टात्माओं में होती है! यदि लोग दूसरों से ईर्ष्या करते हैं और स्वार्थी होते हैं, तो उनके पास यह झूठा ज्ञान होता है, इसलिए वे परेशानी पैदा करते हैं और हर तरह के बुरे काम करते हैं।</w:t>
      </w:r>
    </w:p>
    <w:p>
      <w:pPr/>
      <w:r>
        <w:rPr>
          <w:lang w:val="hi_IN" w:bidi="hi_IN"/>
        </w:rPr>
      </w:r>
      <w:r>
        <w:rPr>
          <w:lang w:val="hi_IN" w:bidi="hi_IN"/>
        </w:rPr>
        <w:t>यहाँ रुकें और समूह में इस प्रश्न पर चर्चा करें: सच्चा ज्ञान परमेश्वर की ओर से आता है। लेकिन जो लोग विश्वासी नहीं हैं, वे अक्सर “ज्ञान” शब्द का उपयोग उन जीवन जीने के तरीके के बारे में बात करने के लिए करते हैं जो वास्तव में बिल्कुल भी ज्ञानवान नहीं हैं। आप इस "ज्ञान" के बारे में कैसे बात करते हैं जो झूठा है या वास्तव में परमेश्वर की ओर से नहीं है? आप अपने अनुवाद में यह कैसे दिखाएँगे कि कुछ लोग इसे ज्ञानवान समझते हैं, लेकिन विश्वासी जानते हैं कि यह वास्तव में ज्ञानवान नहीं है? इस ऑडियो को यहाँ रोकें।</w:t>
      </w:r>
    </w:p>
    <w:p>
      <w:pPr/>
      <w:r>
        <w:rPr>
          <w:lang w:val="hi_IN" w:bidi="hi_IN"/>
        </w:rPr>
      </w:r>
      <w:r>
        <w:rPr>
          <w:lang w:val="hi_IN" w:bidi="hi_IN"/>
        </w:rPr>
        <w:t>तीसरे भाग में, याकूब उस ज्ञान के बारे में बात करता है जो परमेश्वर लोगों को देता है। याकूब ज्ञान के बारे में ऐसे बात करता है मानो यह अच्छे गुण वाला कोई व्यक्ति हो। याकूब का अर्थ है कि जिन लोगों को परमेश्वर ज्ञान देता है, वे इस प्रकार के बनने लगते हैं। सबसे महत्वपूर्ण बात यह है कि ये लोग पवित्र हैं। जो चीज़ पवित्र होती है, उसमें मिलावट नहीं होती। एक पवित्र व्यक्ति पूरी तरह से खुद को परमेश्वर के प्रति समर्पित करता है, न कि कई चीज़ों के प्रति। जो लोग परमेश्वर के प्रति समर्पित होते हैं, वे शान्तिपूर्ण होते हैं, जिसका केवल यह अर्थ नहीं है कि वे लड़ते नहीं हैं। शान्ति से रहने वाले लोग पूरी तरह भले होते हैं। इन लोगों का जीवन पूर्ण होता है और वे एक-दूसरे के साथ, प्रकृति के साथ और सबसे महत्वपूर्ण रूप से परमेश्वर के साथ सामंजस्य में रहते हैं! ज्ञानवान लोग कोमल होते हैं और दूसरों के अधीन होने या उनकी बात सुनने के लिए तैयार होते हैं। याकूब कहता है कि ज्ञानवान लोग दया और अच्छे फल से लदे हुए होते हैं। याकूब अच्छे परिणामों को दर्शाने के लिए अच्छे फल को एक विशेष भाषा के रूप में उपयोग करता है। दयालु व्यक्ति दूसरों के प्रति दया दिखाता है। चूंकि एक दयालु व्यक्ति करुणा महसूस करता है, इसलिए वह दूसरों की मदद करने के लिए कार्य करेगा, ठीक वैसे ही जैसे एक पेड़ अच्छे फल देगा। ज्ञानवान लोग निष्पक्ष और कपटरहित भी होते हैं। जब कोई व्यक्ति कपटरहित होता है, तो वह ऐसा दिखावा नहीं करता कि वह कोई और है।</w:t>
      </w:r>
    </w:p>
    <w:p>
      <w:pPr/>
      <w:r>
        <w:rPr>
          <w:lang w:val="hi_IN" w:bidi="hi_IN"/>
        </w:rPr>
      </w:r>
      <w:r>
        <w:rPr>
          <w:lang w:val="hi_IN" w:bidi="hi_IN"/>
        </w:rPr>
        <w:t>यहाँ रुकें और समूह में इस प्रश्न पर चर्चा करें: याकूब सच्चे ज्ञान का वर्णन करने के लिए सात शब्दों या वाक्यांशों का उपयोग करता है। याकूब कहता है कि परमेश्वर से आने वाला ज्ञान, पवित्र, मिलनसार, कोमल और मृदुभाव, दया, सच्चा और अच्छे फलों से लदा हुआ होता है। चर्चा करें कि ज्ञान के कारण लोगों में उत्पन्न होने वाली इन अच्छी बातों में से प्रत्येक के लिए आपके पास कौन से शब्द या वाक्यांश हैं। आपकी भाषा में संभव है कि इन अच्छी बातों के लिए आपको सात से कम शब्दों या वाक्यांशों की आवश्यकता हो। या आपको यह पता चल सकता है कि आपको सात शब्दों या वाक्यांशों से अधिक की आवश्यकता है! इस ऑडियो को यहाँ रोकें।</w:t>
      </w:r>
    </w:p>
    <w:p>
      <w:pPr/>
      <w:r>
        <w:rPr>
          <w:lang w:val="hi_IN" w:bidi="hi_IN"/>
        </w:rPr>
      </w:r>
      <w:r>
        <w:rPr>
          <w:lang w:val="hi_IN" w:bidi="hi_IN"/>
        </w:rPr>
        <w:t>याकूब शान्ति के बारे में अधिक बात करता है ताकि यह दिखाया जा सके कि विश्वासियों का एक-दूसरे के साथ शान्ति से रहना कितना महत्वपूर्ण है। ज्ञानवान व्यक्ति मेल-मिलाप करने वाले के रूप में कार्य करता है। मेलमिलाप करानेवाला व्यक्ति वह होता है जो दूसरों को लड़ाई समाप्त करने और उनकी समस्या का शांतिपूर्ण समाधान खोजने में सहायता करता है। मेलमिलाप करानेवाला लोगों को एकजुट होने और एक-दूसरे के साथ शान्ति से रहने के लिए प्रोत्साहित करता है।</w:t>
      </w:r>
    </w:p>
    <w:p>
      <w:pPr/>
      <w:r>
        <w:rPr>
          <w:lang w:val="hi_IN" w:bidi="hi_IN"/>
        </w:rPr>
      </w:r>
      <w:r>
        <w:rPr>
          <w:lang w:val="hi_IN" w:bidi="hi_IN"/>
        </w:rPr>
        <w:t>यहाँ रुकें और समूह में इस प्रश्न पर चर्चा करें: अपने समुदाय में किसी ऐसे व्यक्ति का वर्णन करें जो दूसरों को एक-दूसरे के साथ शान्ति से रहने में मदद करता है। ऐसे व्यक्ति के लिए आपके पास क्या नाम या उपाधियाँ हैं जो लोगों को शान्तिपूर्वक रहने के लिए प्रेरित करता है? यदि आपके पास ऐसे व्यक्ति का नाम नहीं है, तो आप उस व्यक्ति का वर्णन कैसे करेंगे ताकि यह दिखाया जा सके कि वह शान्ति पैदा करता है? इस ऑडियो को यहाँ रोकें।</w:t>
      </w:r>
    </w:p>
    <w:p>
      <w:pPr/>
      <w:r>
        <w:rPr>
          <w:lang w:val="hi_IN" w:bidi="hi_IN"/>
        </w:rPr>
      </w:r>
      <w:r>
        <w:rPr>
          <w:lang w:val="hi_IN" w:bidi="hi_IN"/>
        </w:rPr>
        <w:t>याकूब लोगों के बीज बोने और फिर फसल काटने के तरीके की तुलना शान्ति स्थापित करने वाले व्यक्ति के कार्यों से करता है। यदि आप बीज बोते हैं, तो फसलें उगेंगी। यदि आप विश्वासियों के समूह में शान्ति को बढ़ावा देते हैं, तो लोग धर्मी तरीके से व्यवहार करेंगे। जो ज्ञानवान लोग शान्ति को बढ़ावा देते हैं, वे ऐसा धर्मी जीवन उत्पन्न करते हैं जो परमेश्वर को प्रसन्न करता है, ठीक वैसे ही जैसे लोग फसल काटते हैं।</w:t>
      </w:r>
    </w:p>
    <w:p>
      <w:pPr/>
      <w:r>
        <w:rPr>
          <w:lang w:val="hi_IN" w:bidi="hi_IN"/>
        </w:rPr>
      </w:r>
      <w:r>
        <w:rPr>
          <w:lang w:val="hi_IN" w:bidi="hi_IN"/>
        </w:rPr>
        <w:t>यहाँ रुकें और उस समय की कहानी बताएँ जब आपने कोई बीज बोया, वह एक पौधे में उगा, और फिर आपने उस पौधे या उससे उगे किसी फल को खाया। फिर ऐसी घटना की कहानी सुनाएँ, जब आपने दूसरों को शान्तिपूर्ण तरीके से व्यवहार करने के लिए प्रोत्साहित किया। इन दो कहानियों की आपस में तुलना करें। दोनों कहानियों में आपको क्या काम करना पड़ा? आपके द्वारा किए गए कार्यों के कारण दोनों कहानियों में कौन-कौन सी अच्छी बातें हुईं? फिर चर्चा करें कि आप याकूब द्वारा ज्ञानवान लोगों के शान्ति को बढ़ावा देने और लोगों द्वारा फसल बोने तथा काटने के बीच की गई तुलना का अनुवाद किस प्रकार करना चाहेंगे।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याकूब 3:13–18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में तीन हिस्से हैं। </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वे विश्वासी जो इस पत्र को सुनते हैं</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और मेलमिलाप करानेवाले</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की भूमिका निभा रहे व्यक्ति को यह बताना चाहिए कि यदि वह उस पात्र के स्थान पर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प्रतिक्रियाएँ निम्नलिखित हैं।</w:t>
      </w:r>
    </w:p>
    <w:p>
      <w:pPr/>
      <w:r>
        <w:rPr>
          <w:lang w:val="hi_IN" w:bidi="hi_IN"/>
        </w:rPr>
      </w:r>
      <w:r>
        <w:rPr>
          <w:lang w:val="hi_IN" w:bidi="hi_IN"/>
        </w:rPr>
        <w:t>अब मैं तुममें से उन लोगों से बात करना चाहता हूँ जो समझते हैं कि वे वास्तव में ज्ञानवान हैं। तुम्हें अपने जीवन जीने के ढंग से यह अवश्य दिखाना चाहिए कि तुम ज्ञानवान हो। नम्रता से अच्छे काम करो। यदि तुम ज्ञानवान हो, तो तुम्हें विनम्र रहना चाहिए। लेकिन यदि आप दूसरों से ईर्ष्या करते हैं और स्वार्थी हैं, तो घमण्ड करके यह न कहें कि आप ज्ञानवान हैं। तुम झूठ बोल रहे हो। तुम वास्तव में ज्ञानवान नहीं हो।</w:t>
      </w:r>
    </w:p>
    <w:p>
      <w:pPr/>
      <w:r>
        <w:rPr>
          <w:lang w:val="hi_IN" w:bidi="hi_IN"/>
        </w:rPr>
      </w:r>
      <w:r>
        <w:rPr>
          <w:lang w:val="hi_IN" w:bidi="hi_IN"/>
        </w:rPr>
        <w:t>अभिनय को रोकें। याकूब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चाहता हूँ कि लोग ध्यान दें और यह सोचें कि क्या वे वास्तव में ज्ञानवान हैं। यदि उन्हें पता चलता है कि वे ज्ञानवान नहीं हैं, तो वे सीख सकते हैं! यदि वे ज्ञानवान नहीं हैं, लेकिन अपने आपको ज्ञानवान समझते हैं, तो वे वास्तव में ज्ञानवान बनने का प्रयास नहीं करेंगे; या</w:t>
      </w:r>
    </w:p>
    <w:p>
      <w:pPr>
        <w:pStyle w:val="ListBullet"/>
        <w:spacing w:line="240" w:lineRule="auto"/>
        <w:ind w:left="720"/>
      </w:pPr>
      <w:r>
        <w:rPr>
          <w:lang w:val="hi_IN" w:bidi="hi_IN"/>
        </w:rPr>
      </w:r>
      <w:r>
        <w:rPr>
          <w:lang w:val="hi_IN" w:bidi="hi_IN"/>
        </w:rPr>
        <w:t>मैं चाहता हूँ कि विश्वासी शांतिपूर्ण तरीके से एक साथ रहें। यदि विश्वासी एक-दूसरे से ईर्ष्या करते हैं और स्वार्थी होते हैं, तो वे एक-दूसरे के लिए परेशानी उत्पन्न करेंगे! लेकिन यदि विश्वासी ज्ञानवान और विनम्र हों, तो वे शान्तिपूर्ण जीवन जीएँगे।</w:t>
      </w:r>
    </w:p>
    <w:p>
      <w:pPr/>
      <w:r>
        <w:rPr>
          <w:lang w:val="hi_IN" w:bidi="hi_IN"/>
        </w:rPr>
      </w:r>
      <w:r>
        <w:rPr>
          <w:lang w:val="hi_IN" w:bidi="hi_IN"/>
        </w:rPr>
        <w:t>नाटक को जारी रखें।</w:t>
      </w:r>
    </w:p>
    <w:p>
      <w:pPr/>
      <w:r>
        <w:rPr>
          <w:lang w:val="hi_IN" w:bidi="hi_IN"/>
        </w:rPr>
      </w:r>
      <w:r>
        <w:rPr>
          <w:lang w:val="hi_IN" w:bidi="hi_IN"/>
        </w:rPr>
        <w:t>परमेश्वर लोगों को इस प्रकार का ज्ञान नहीं देता। इसके बजाय, यह उस प्रकार का ज्ञान है जो संसार के लोगों के पास है। परमेश्वर का आत्मा इस प्रकार का ज्ञान नहीं देता है। यह “ज्ञान” दुष्टात्माओं के सोचने का तरीका है। यदि लोग दूसरों से ईर्ष्या करते हैं और स्वार्थी होते हैं, तो वे परेशानी उत्पन्न करते हैं और हर प्रकार के बुरे काम करते हैं।</w:t>
      </w:r>
    </w:p>
    <w:p>
      <w:pPr/>
      <w:r>
        <w:rPr>
          <w:lang w:val="hi_IN" w:bidi="hi_IN"/>
        </w:rPr>
      </w:r>
      <w:r>
        <w:rPr>
          <w:lang w:val="hi_IN" w:bidi="hi_IN"/>
        </w:rPr>
        <w:t>अभिनय को रोकें। विश्वासियों की भूमिका निभाने वाले व्यक्ति से पूछो, “तुम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दुष्टात्माओं की तरह व्यवहार नहीं करना चाहता हूँ! यह भयानक होगा! या</w:t>
      </w:r>
    </w:p>
    <w:p>
      <w:pPr>
        <w:pStyle w:val="ListBullet"/>
        <w:spacing w:line="240" w:lineRule="auto"/>
        <w:ind w:left="720"/>
      </w:pPr>
      <w:r>
        <w:rPr>
          <w:lang w:val="hi_IN" w:bidi="hi_IN"/>
        </w:rPr>
      </w:r>
      <w:r>
        <w:rPr>
          <w:lang w:val="hi_IN" w:bidi="hi_IN"/>
        </w:rPr>
        <w:t>मैं लज्जित हूँ कि मैंने घमण्ड किया है और ईर्ष्या की है। लगता है मैं उतना ज्ञानवान नहीं हूँ जितना मैंने सोचा था। किसी और को सिखाने की कोशिश करने से पहले मुझे परमेश्वर से यह सीखना चाहिए कि ज्ञानवान कैसे बनें! या</w:t>
      </w:r>
    </w:p>
    <w:p>
      <w:pPr>
        <w:pStyle w:val="ListBullet"/>
        <w:spacing w:line="240" w:lineRule="auto"/>
        <w:ind w:left="720"/>
      </w:pPr>
      <w:r>
        <w:rPr>
          <w:lang w:val="hi_IN" w:bidi="hi_IN"/>
        </w:rPr>
      </w:r>
      <w:r>
        <w:rPr>
          <w:lang w:val="hi_IN" w:bidi="hi_IN"/>
        </w:rPr>
        <w:t>मैंने विनम्र लोगों और स्वार्थी लोगों के बीच का अंतर देखा है। मैं उस ज्ञान को पाना चाहूँगा जो नम्र लोगों में होता है!</w:t>
      </w:r>
    </w:p>
    <w:p>
      <w:pPr/>
      <w:r>
        <w:rPr>
          <w:lang w:val="hi_IN" w:bidi="hi_IN"/>
        </w:rPr>
      </w:r>
      <w:r>
        <w:rPr>
          <w:lang w:val="hi_IN" w:bidi="hi_IN"/>
        </w:rPr>
        <w:t>नाटक को जारी रखें।</w:t>
      </w:r>
    </w:p>
    <w:p>
      <w:pPr/>
      <w:r>
        <w:rPr>
          <w:lang w:val="hi_IN" w:bidi="hi_IN"/>
        </w:rPr>
      </w:r>
      <w:r>
        <w:rPr>
          <w:lang w:val="hi_IN" w:bidi="hi_IN"/>
        </w:rPr>
        <w:t>जिन लोगों को परमेश्वर ज्ञान देता है, वे सबसे बढ़कर पवित्र होते हैं। ये लोग मिलनसार, और सौम्य भी होते हैं, और वे दूसरों की बात सुनते हैं। ये लोग बहुत दयालु होते हैं, इसलिए वे दूसरों के लिए बहुत से भले काम करते हैं। ये लोग सभी के साथ निष्पक्ष तथा कपटरहित व्यवहार करते हैं। मेलमिलाप कराने वाले उन लोगों के समान होते हैं जो फसल बोते हैं और फिर काटते हैं। लोग शान्ति को इस तरह फैलाते हैं, जैसे कोई व्यक्ति बीज फैलाता है। यह शान्ति ऐसा धर्मी जीवन उत्पन्न करती है जो परमेश्वर को प्रसन्न करता है, ठीक वैसे ही जैसे बीज फसल उत्पन्न करते हैं!</w:t>
      </w:r>
    </w:p>
    <w:p>
      <w:pPr/>
      <w:r>
        <w:rPr>
          <w:lang w:val="hi_IN" w:bidi="hi_IN"/>
        </w:rPr>
      </w:r>
      <w:r>
        <w:rPr>
          <w:lang w:val="hi_IN" w:bidi="hi_IN"/>
        </w:rPr>
        <w:t>अभिनय को रोकें। परमेश्वर का किरदार निभाने वाले व्यक्ति से पूछें, "आप कैसा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अपने लोगों को ज्ञानपूर्ण तरीके से व्यवहार करते हुए देखना पसंद है। यह समझदारी भरा तरीका ही मेरे काम करने का तरीका है। मैं चाहता हूँ कि मेरे लोग मेरे जैसा व्यवहार करना और मेरे जैसा बनना सीखें, क्योंकि मेरे जीवन जीने का तरीका सबसे अच्छा है; या</w:t>
      </w:r>
    </w:p>
    <w:p>
      <w:pPr>
        <w:pStyle w:val="ListBullet"/>
        <w:spacing w:line="240" w:lineRule="auto"/>
        <w:ind w:left="720"/>
      </w:pPr>
      <w:r>
        <w:rPr>
          <w:lang w:val="hi_IN" w:bidi="hi_IN"/>
        </w:rPr>
      </w:r>
      <w:r>
        <w:rPr>
          <w:lang w:val="hi_IN" w:bidi="hi_IN"/>
        </w:rPr>
        <w:t>जब मेरे लोगों के पास शान्ति नहीं होती, तो मुझे दुःख होता है। मैं चाहता हूँ कि मेरे लोग एक-दूसरे पर भरोसा कर सकें और पूरी तरह से अच्छे तरीके से जीवन जीएँ; या</w:t>
      </w:r>
    </w:p>
    <w:p>
      <w:pPr>
        <w:pStyle w:val="ListBullet"/>
        <w:spacing w:line="240" w:lineRule="auto"/>
        <w:ind w:left="720"/>
      </w:pPr>
      <w:r>
        <w:rPr>
          <w:lang w:val="hi_IN" w:bidi="hi_IN"/>
        </w:rPr>
      </w:r>
      <w:r>
        <w:rPr>
          <w:lang w:val="hi_IN" w:bidi="hi_IN"/>
        </w:rPr>
        <w:t>यदि विश्वासी इस ज्ञानवान तरीके से जीवन जीएँगे, तो दूसरे लोग विश्वासियों के अच्छे जीवन को देखकर उस ज्ञान के बारे में और अधिक जानना चाहेंगे जो मैं देता हूँ।</w:t>
      </w:r>
    </w:p>
    <w:p>
      <w:pPr/>
      <w:r>
        <w:rPr>
          <w:lang w:val="hi_IN" w:bidi="hi_IN"/>
        </w:rPr>
      </w:r>
      <w:r>
        <w:rPr>
          <w:lang w:val="hi_IN" w:bidi="hi_IN"/>
        </w:rPr>
        <w:t>विश्वासियों की भूमिका निभाने वाले व्यक्ति से पूछो, “तुम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ऐसे लोगों के समुदाय में रहना पसंद करूँगा जो इस ज्ञानवान तरीके से व्यवहार करते हैं! हमें उस तरह से ज्ञानवान होना सीखना चाहिए जिस तरह परमेश्वर सिखाते हैं; या</w:t>
      </w:r>
    </w:p>
    <w:p>
      <w:pPr>
        <w:pStyle w:val="ListBullet"/>
        <w:spacing w:line="240" w:lineRule="auto"/>
        <w:ind w:left="720"/>
      </w:pPr>
      <w:r>
        <w:rPr>
          <w:lang w:val="hi_IN" w:bidi="hi_IN"/>
        </w:rPr>
      </w:r>
      <w:r>
        <w:rPr>
          <w:lang w:val="hi_IN" w:bidi="hi_IN"/>
        </w:rPr>
        <w:t>जब मैं ज्ञानवान लोगों के आसपास होता हूँ, तो मुझे शान्ति महसूस होती है। मैं ज्ञानवान बनना चाहता हूँ और शान्ति भी लाना चाहता हूँ!</w:t>
      </w:r>
      <w:r>
        <w:rPr>
          <w:lang w:val="hi_IN" w:bidi="hi_IN"/>
        </w:rPr>
      </w:r>
    </w:p>
    <w:p>
      <w:pPr>
        <w:pStyle w:val="Heading3"/>
      </w:pPr>
      <w:r>
        <w:rPr>
          <w:lang w:val="hi_IN" w:bidi="hi_IN"/>
        </w:rPr>
        <w:t>आवश्यक जानकारी</w:t>
      </w:r>
    </w:p>
    <w:p>
      <w:pPr/>
      <w:r>
        <w:rPr>
          <w:lang w:val="hi_IN" w:bidi="hi_IN"/>
        </w:rPr>
      </w:r>
      <w:r>
        <w:rPr>
          <w:lang w:val="hi_IN" w:bidi="hi_IN"/>
        </w:rPr>
        <w:t>याकूब 3:13–18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याकूब </w:t>
      </w:r>
      <w:r>
        <w:rPr>
          <w:b/>
          <w:lang w:val="hi_IN" w:bidi="hi_IN"/>
        </w:rPr>
        <w:t>ज्ञान</w:t>
      </w:r>
      <w:r>
        <w:rPr>
          <w:lang w:val="hi_IN" w:bidi="hi_IN"/>
        </w:rPr>
        <w:t xml:space="preserve"> के बारे में बात करता है। जब कोई व्यक्ति ज्ञानवान होता है, तो उस व्यक्ति के पास ज्ञान होता है। जिस व्यक्ति में ज्ञान होता है, वह बहुत-सी बातें समझता है और अच्छे निर्णय लेने में सक्षम होता है, जिनके अच्छे परिणाम होते हैं। यह परमेश्वर है जो लोगों को बुद्धि देता है। यदि कोई व्यक्ति बुद्धिमान होने का दिखावा करता है, लेकिन परमेश्वर को स्वीकार नहीं करता, तो उसकी बुद्धि व्यर्थ है, और अंत में उसकी योजनाएँ असफल हो जाएँगी। बुद्धि के बारे में अधिक जानकारी के लिए, मुख्य शब्दावली देखें। ज्ञान के लिए उसी शब्द या वाक्यांश का उपयोग करें जिसका उपयोग आपने पिछले भागों में किया है।</w:t>
      </w:r>
    </w:p>
    <w:p>
      <w:pPr/>
      <w:r>
        <w:rPr>
          <w:lang w:val="hi_IN" w:bidi="hi_IN"/>
        </w:rPr>
      </w:r>
      <w:r>
        <w:rPr>
          <w:lang w:val="hi_IN" w:bidi="hi_IN"/>
        </w:rPr>
        <w:t>याकूब उन लोगों से बात करता है जो ज्ञानवान और समझदार होने का दावा करते हैं। समझदार होने का अर्थ यह भी है कि कोई व्यक्ति बहुत कुछ समझता है। ये दोनों शब्द मिलकर सच्चे ज्ञानी होने का अर्थ रखते हैं।</w:t>
      </w:r>
    </w:p>
    <w:p>
      <w:pPr/>
      <w:r>
        <w:rPr>
          <w:lang w:val="hi_IN" w:bidi="hi_IN"/>
        </w:rPr>
      </w:r>
      <w:r>
        <w:rPr>
          <w:lang w:val="hi_IN" w:bidi="hi_IN"/>
        </w:rPr>
        <w:t>यहाँ रुकें और समूह में चर्चा करें कि आप “</w:t>
      </w:r>
      <w:r>
        <w:rPr>
          <w:b/>
          <w:lang w:val="hi_IN" w:bidi="hi_IN"/>
        </w:rPr>
        <w:t>ज्ञानवान और समझदार</w:t>
      </w:r>
      <w:r>
        <w:rPr>
          <w:lang w:val="hi_IN" w:bidi="hi_IN"/>
        </w:rPr>
        <w:t>” के लिए किस शब्द या वाक्यांश का उपयोग करेंगे। इस ऑडियो को यहाँ रोकें।</w:t>
      </w:r>
    </w:p>
    <w:p>
      <w:pPr/>
      <w:r>
        <w:rPr>
          <w:lang w:val="hi_IN" w:bidi="hi_IN"/>
        </w:rPr>
      </w:r>
      <w:r>
        <w:rPr>
          <w:lang w:val="hi_IN" w:bidi="hi_IN"/>
        </w:rPr>
        <w:t xml:space="preserve">याकूब उन लोगों के बारे में बात करता है जिनके </w:t>
      </w:r>
      <w:r>
        <w:rPr>
          <w:b/>
          <w:lang w:val="hi_IN" w:bidi="hi_IN"/>
        </w:rPr>
        <w:t>मन</w:t>
      </w:r>
      <w:r>
        <w:rPr>
          <w:lang w:val="hi_IN" w:bidi="hi_IN"/>
        </w:rPr>
        <w:t xml:space="preserve"> में ईर्ष्या और स्वार्थी भावनाएँ होती हैं। लोग मन शब्द का उपयोग उस स्थान के लिए करते हैं जहाँ किसी व्यक्ति के विचार, भावनाएँ और निर्णय होते हैं। मन के बारे में अधिक जानकारी के लिए, मुख्य शब्दावली को देखें। मन के लिए उसी शब्द या वाक्यांश का उपयोग करें जिसका उपयोग आपने पिछले भागों में किया था।</w:t>
      </w:r>
    </w:p>
    <w:p>
      <w:pPr/>
      <w:r>
        <w:rPr>
          <w:lang w:val="hi_IN" w:bidi="hi_IN"/>
        </w:rPr>
      </w:r>
      <w:r>
        <w:rPr>
          <w:lang w:val="hi_IN" w:bidi="hi_IN"/>
        </w:rPr>
        <w:t>सच्चा ज्ञान ऊपर से या स्वर्ग से आता है। स्वर्ग वह स्थान है जहाँ परमेश्वर रहता है, इसलिए इसका अर्थ है कि सच्चा ज्ञान परमेश्वर की ओर से आता है।</w:t>
      </w:r>
    </w:p>
    <w:p>
      <w:pPr/>
      <w:r>
        <w:rPr>
          <w:lang w:val="hi_IN" w:bidi="hi_IN"/>
        </w:rPr>
      </w:r>
      <w:r>
        <w:rPr>
          <w:lang w:val="hi_IN" w:bidi="hi_IN"/>
        </w:rPr>
        <w:t xml:space="preserve">यहाँ रुकें और समूह में चर्चा करें कि आप </w:t>
      </w:r>
      <w:r>
        <w:rPr>
          <w:b/>
          <w:lang w:val="hi_IN" w:bidi="hi_IN"/>
        </w:rPr>
        <w:t>ऊपर से</w:t>
      </w:r>
      <w:r>
        <w:rPr>
          <w:lang w:val="hi_IN" w:bidi="hi_IN"/>
        </w:rPr>
        <w:t xml:space="preserve"> या </w:t>
      </w:r>
      <w:r>
        <w:rPr>
          <w:b/>
          <w:lang w:val="hi_IN" w:bidi="hi_IN"/>
        </w:rPr>
        <w:t>स्वर्ग से</w:t>
      </w:r>
      <w:r>
        <w:rPr>
          <w:lang w:val="hi_IN" w:bidi="hi_IN"/>
        </w:rPr>
        <w:t xml:space="preserve"> के लिए किस शब्द या वाक्यांश का उपयोग करेंगे। अधिक जानकारी के लिए मुख्य शब्दावली में </w:t>
      </w:r>
      <w:r>
        <w:rPr>
          <w:b/>
          <w:lang w:val="hi_IN" w:bidi="hi_IN"/>
        </w:rPr>
        <w:t>आकाश</w:t>
      </w:r>
      <w:r>
        <w:rPr>
          <w:lang w:val="hi_IN" w:bidi="hi_IN"/>
        </w:rPr>
        <w:t xml:space="preserve"> शब्द देखें। इस ऑडियो को यहाँ रोकें।</w:t>
      </w:r>
    </w:p>
    <w:p>
      <w:pPr/>
      <w:r>
        <w:rPr>
          <w:lang w:val="hi_IN" w:bidi="hi_IN"/>
        </w:rPr>
      </w:r>
      <w:r>
        <w:rPr>
          <w:lang w:val="hi_IN" w:bidi="hi_IN"/>
        </w:rPr>
        <w:t>याकूब झूठे ज्ञान का वर्णन करने के लिए तीन शब्दों का उपयोग करता है। यह ज्ञान सांसारिक, शारीरिक, शैतानी है। ये शब्द यह दिखाने के तीन अलग-अलग तरीके हैं कि यह ज्ञान परमेश्वर की ओर से नहीं आता है। यह ज्ञान स्वर्ग के बजाय संसार से आता है। यह ज्ञान परमेश्वर के आत्मा से नहीं, बल्कि मनुष्यों से आता है। और यह ज्ञान दुष्टात्माओं के कार्य करने का तरीका है। हालाँकि इस भाग में याकूब पवित्र आत्मा के नाम का उल्लेख नहीं करता, फिर भी जब वह इस ज्ञान को “शारीरिक” कहता है, तो उसका अर्थ है कि यह ज्ञान पवित्र आत्मा की ओर से नहीं है।</w:t>
      </w:r>
    </w:p>
    <w:p>
      <w:pPr/>
      <w:r>
        <w:rPr>
          <w:lang w:val="hi_IN" w:bidi="hi_IN"/>
        </w:rPr>
      </w:r>
      <w:r>
        <w:rPr>
          <w:lang w:val="hi_IN" w:bidi="hi_IN"/>
        </w:rPr>
        <w:t xml:space="preserve">यहाँ रुकें और समूह में चर्चा करें कि आप </w:t>
      </w:r>
      <w:r>
        <w:rPr>
          <w:b/>
          <w:lang w:val="hi_IN" w:bidi="hi_IN"/>
        </w:rPr>
        <w:t>सांसारिक</w:t>
      </w:r>
      <w:r>
        <w:rPr>
          <w:lang w:val="hi_IN" w:bidi="hi_IN"/>
        </w:rPr>
        <w:t xml:space="preserve">, </w:t>
      </w:r>
      <w:r>
        <w:rPr>
          <w:b/>
          <w:lang w:val="hi_IN" w:bidi="hi_IN"/>
        </w:rPr>
        <w:t>शारीरिक</w:t>
      </w:r>
      <w:r>
        <w:rPr>
          <w:lang w:val="hi_IN" w:bidi="hi_IN"/>
        </w:rPr>
        <w:t xml:space="preserve"> और </w:t>
      </w:r>
      <w:r>
        <w:rPr>
          <w:b/>
          <w:lang w:val="hi_IN" w:bidi="hi_IN"/>
        </w:rPr>
        <w:t>शैतानी</w:t>
      </w:r>
      <w:r>
        <w:rPr>
          <w:lang w:val="hi_IN" w:bidi="hi_IN"/>
        </w:rPr>
        <w:t xml:space="preserve"> के लिए किन शब्दों या वाक्यांशों का उपयोग करेंगे। अधिक जानकारी के लिए मुख्य शब्दावली में </w:t>
      </w:r>
      <w:r>
        <w:rPr>
          <w:b/>
          <w:lang w:val="hi_IN" w:bidi="hi_IN"/>
        </w:rPr>
        <w:t>शैतानी</w:t>
      </w:r>
      <w:r>
        <w:rPr>
          <w:lang w:val="hi_IN" w:bidi="hi_IN"/>
        </w:rPr>
        <w:t xml:space="preserve"> को देखें। इस ऑडियो को यहाँ रोकें।</w:t>
      </w:r>
    </w:p>
    <w:p>
      <w:pPr/>
      <w:r>
        <w:rPr>
          <w:lang w:val="hi_IN" w:bidi="hi_IN"/>
        </w:rPr>
      </w:r>
      <w:r>
        <w:rPr>
          <w:lang w:val="hi_IN" w:bidi="hi_IN"/>
        </w:rPr>
        <w:t xml:space="preserve">जो लोग दूसरों से ईर्ष्या करते हैं और स्वार्थी महत्वाकांक्षा रखते हैं, वे </w:t>
      </w:r>
      <w:r>
        <w:rPr>
          <w:b/>
          <w:lang w:val="hi_IN" w:bidi="hi_IN"/>
        </w:rPr>
        <w:t>बुरे</w:t>
      </w:r>
      <w:r>
        <w:rPr>
          <w:lang w:val="hi_IN" w:bidi="hi_IN"/>
        </w:rPr>
        <w:t xml:space="preserve"> काम करते हैं। एक स्वार्थी और महत्वाकांक्षी व्यक्ति अपनी इच्छाओं को बाकी सभी चीज़ों से अधिक महत्व देता है। और बुराई भलाई के विपरीत है। बुराई के बारे में अधिक जानकारी के लिए, मुख्य शब्दावली को देखें। बुराई के लिए उसी शब्द या वाक्यांश का उपयोग करें जिसका उपयोग आपने पिछले भागों में किया है।</w:t>
      </w:r>
    </w:p>
    <w:p>
      <w:pPr/>
      <w:r>
        <w:rPr>
          <w:lang w:val="hi_IN" w:bidi="hi_IN"/>
        </w:rPr>
      </w:r>
      <w:r>
        <w:rPr>
          <w:lang w:val="hi_IN" w:bidi="hi_IN"/>
        </w:rPr>
        <w:t xml:space="preserve">वास्तव में ज्ञानवान लोग </w:t>
      </w:r>
      <w:r>
        <w:rPr>
          <w:b/>
          <w:lang w:val="hi_IN" w:bidi="hi_IN"/>
        </w:rPr>
        <w:t>पवित्र</w:t>
      </w:r>
      <w:r>
        <w:rPr>
          <w:lang w:val="hi_IN" w:bidi="hi_IN"/>
        </w:rPr>
        <w:t xml:space="preserve"> होते हैं। शुद्ध का अर्थ है मिलावटी नहीं। पवित्र व्यक्ति वह है जो केवल भलाई से भरा होता है और जिसमें कोई बुराई मिली हुई नहीं होती। पवित्र के बारे में अधिक जानकारी के लिए मुख्य शब्दावली देखें। पवित्र के लिए उसी शब्द या वाक्यांश का उपयोग करें जिसका उपयोग आपने पिछले भागों में किया था।</w:t>
      </w:r>
    </w:p>
    <w:p>
      <w:pPr/>
      <w:r>
        <w:rPr>
          <w:lang w:val="hi_IN" w:bidi="hi_IN"/>
        </w:rPr>
      </w:r>
      <w:r>
        <w:rPr>
          <w:lang w:val="hi_IN" w:bidi="hi_IN"/>
        </w:rPr>
        <w:t xml:space="preserve">वास्तव में ज्ञानवान लोग शान्तिपूर्ण होते हैं या उनके पास </w:t>
      </w:r>
      <w:r>
        <w:rPr>
          <w:b/>
          <w:lang w:val="hi_IN" w:bidi="hi_IN"/>
        </w:rPr>
        <w:t>शान्ति</w:t>
      </w:r>
      <w:r>
        <w:rPr>
          <w:lang w:val="hi_IN" w:bidi="hi_IN"/>
        </w:rPr>
        <w:t xml:space="preserve"> होती है। जब लोग शांति से रहते हैं, तो वे पूरी तरह से स्वस्थ होते हैं। इन लोगों का जीवन परिपूर्ण है और वे एक-दूसरे के साथ, प्रकृति के साथ और सबसे महत्वपूर्ण रूप से परमेश्वर के साथ सामंजस्य में जी रहे हैं! शांति के बारे में अधिक जानकारी के लिए, मुख्य शब्दावली में इस शब्‍द को देखें। शांति के लिए उसी शब्द या वाक्यांश का उपयोग करें जो आपने पिछले भागों में उपयोग किया है।</w:t>
      </w:r>
    </w:p>
    <w:p>
      <w:pPr/>
      <w:r>
        <w:rPr>
          <w:lang w:val="hi_IN" w:bidi="hi_IN"/>
        </w:rPr>
      </w:r>
      <w:r>
        <w:rPr>
          <w:lang w:val="hi_IN" w:bidi="hi_IN"/>
        </w:rPr>
        <w:t xml:space="preserve">सच्चे ज्ञानी लोग </w:t>
      </w:r>
      <w:r>
        <w:rPr>
          <w:b/>
          <w:lang w:val="hi_IN" w:bidi="hi_IN"/>
        </w:rPr>
        <w:t>दया</w:t>
      </w:r>
      <w:r>
        <w:rPr>
          <w:lang w:val="hi_IN" w:bidi="hi_IN"/>
        </w:rPr>
        <w:t xml:space="preserve"> से भरे होते हैं। दया का अर्थ है भलाई, दयालुता या करुणा। अगर आप किसी ज़रूरतमंद को देखते हैं, और उस व्यक्ति पर तरस खाकर उसकी मदद करते हैं, तो आप उस पर दया दिखा रहे होते हैं। दया के बारे में अधिक जानकारी के लिए, मुख्य शब्दावली देखें। दया के लिए उसी शब्द या वाक्यांश का उपयोग करें जिसका उपयोग आपने पिछले भागों में किया था।</w:t>
      </w:r>
    </w:p>
    <w:p>
      <w:pPr/>
      <w:r>
        <w:rPr>
          <w:lang w:val="hi_IN" w:bidi="hi_IN"/>
        </w:rPr>
      </w:r>
      <w:r>
        <w:rPr>
          <w:lang w:val="hi_IN" w:bidi="hi_IN"/>
        </w:rPr>
        <w:t xml:space="preserve">जो लोग शान्ति को प्रोत्साहित करते हैं, वे </w:t>
      </w:r>
      <w:r>
        <w:rPr>
          <w:b/>
          <w:lang w:val="hi_IN" w:bidi="hi_IN"/>
        </w:rPr>
        <w:t>धार्मिकता</w:t>
      </w:r>
      <w:r>
        <w:rPr>
          <w:lang w:val="hi_IN" w:bidi="hi_IN"/>
        </w:rPr>
        <w:t xml:space="preserve"> उत्पन्न करते हैं। धार्मिकता सही ढंग से जीना है जो परमेश्वर को प्रसन्न करता है। धार्मिकता के बारे में अधिक जानकारी के लिए मुख्य शब्दावली देखें। धार्मिकता के लिए उसी शब्द या वाक्यांश का उपयोग करें जिसका उपयोग आपने पिछले भागों में किया है। </w:t>
      </w:r>
    </w:p>
    <w:p>
      <w:pPr/>
      <w:r>
        <w:rPr>
          <w:lang w:val="hi_IN" w:bidi="hi_IN"/>
        </w:rPr>
      </w:r>
      <w:r>
        <w:rPr>
          <w:lang w:val="hi_IN" w:bidi="hi_IN"/>
        </w:rPr>
        <w:t>कुछ अनुवाद शान्ति को प्रोत्साहित करने वाले लोगों को “मेलमिलाप करानेवाले” कहते हैं। मेलमिलाप करानेवाला व्यक्ति दूसरों को लड़ाई समाप्त करने और उनकी समस्या का शान्तिपूर्ण समाधान खोजने में मदद करता है। मेलमिलाप करानेवाला लोगों को एकजुट होने और एक-दूसरे के साथ शान्ति से रहने के लिए प्रोत्साहित करता है।</w:t>
      </w:r>
    </w:p>
    <w:p>
      <w:pPr/>
      <w:r>
        <w:rPr>
          <w:lang w:val="hi_IN" w:bidi="hi_IN"/>
        </w:rPr>
      </w:r>
      <w:r>
        <w:rPr>
          <w:lang w:val="hi_IN" w:bidi="hi_IN"/>
        </w:rPr>
        <w:t xml:space="preserve">यहाँ रुकें और समूह में चर्चा करें कि आप </w:t>
      </w:r>
      <w:r>
        <w:rPr>
          <w:b/>
          <w:lang w:val="hi_IN" w:bidi="hi_IN"/>
        </w:rPr>
        <w:t>मेलमिलाप कराने वाले</w:t>
      </w:r>
      <w:r>
        <w:rPr>
          <w:lang w:val="hi_IN" w:bidi="hi_IN"/>
        </w:rPr>
        <w:t xml:space="preserve"> या </w:t>
      </w:r>
      <w:r>
        <w:rPr>
          <w:b/>
          <w:lang w:val="hi_IN" w:bidi="hi_IN"/>
        </w:rPr>
        <w:t>मेलमिलाप करने वाले व्यक्ति</w:t>
      </w:r>
      <w:r>
        <w:rPr>
          <w:lang w:val="hi_IN" w:bidi="hi_IN"/>
        </w:rPr>
        <w:t xml:space="preserve"> के लिए किन शब्दों या वाक्यांशों का उपयोग करेंगे। याद रखें कि </w:t>
      </w:r>
      <w:r>
        <w:rPr>
          <w:b/>
          <w:lang w:val="hi_IN" w:bidi="hi_IN"/>
        </w:rPr>
        <w:t>शान्ति</w:t>
      </w:r>
      <w:r>
        <w:rPr>
          <w:lang w:val="hi_IN" w:bidi="hi_IN"/>
        </w:rPr>
        <w:t xml:space="preserve">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याकूब 4:1–10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याकूब 4:1–10 को सुनें और इसे अपने मन में रखें।</w:t>
      </w:r>
    </w:p>
    <w:p>
      <w:pPr/>
      <w:r>
        <w:rPr>
          <w:lang w:val="hi_IN" w:bidi="hi_IN"/>
        </w:rPr>
      </w:r>
      <w:r>
        <w:rPr>
          <w:lang w:val="hi_IN" w:bidi="hi_IN"/>
        </w:rPr>
        <w:t>यदि सम्भव हो, तो याकूब 4:1–10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याकूब 4:1–10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याकूब ने उस सच्चे ज्ञान के बारे में बात की जो लोगों के बीच शान्ति लाता है, और उस झूठे ज्ञान के बारे में बात की जो परेशानी पैदा करता है। याकूब इस भाग में उस परेशानी के बारे में आगे भी बात करता है, विशेष रूप से इस बारे में कि विश्वासी किस प्रकार आपस में बहस और झगड़ा करते हैं। लोग इसलिए लड़ते हैं क्योंकि वे स्वार्थी रूप से ऐसी कई चीज़ें चाहते हैं, जो उनके पास नहीं हैं। इन झगड़ों को रोकने के लिए, विश्वासियों को स्वयं को नम्र करना चाहिए और परमेश्वर के अधीन हो जाना चाहिए।</w:t>
      </w:r>
    </w:p>
    <w:p>
      <w:pPr/>
      <w:r>
        <w:rPr>
          <w:lang w:val="hi_IN" w:bidi="hi_IN"/>
        </w:rPr>
      </w:r>
      <w:r>
        <w:rPr>
          <w:lang w:val="hi_IN" w:bidi="hi_IN"/>
        </w:rPr>
        <w:t>इस भाग की शुरुआत में, याकूब कहता है कि विश्वासी आपस में लड़ते और बहस करते हैं, क्योंकि वे स्वार्थी रूप से बहुत-सी चीज़ों की इच्छा करते हैं। ये विश्वासी बड़े घरों जैसी चीज़ें चाह सकते हैं, या फिर वे शक्तिशाली और लोकप्रिय बनना चाह सकते हैं। याकूब कहता है कि क्योंकि विश्वासियों को वह नहीं मिलता जो वे चाहते हैं, इसलिए वे दूसरों की हत्या करते हैं या जानबूझकर उन्हें मार डालते हैं। विश्वासी शायद वास्तव में एक-दूसरे को नहीं मारते हैं। लेकिन याकूब विश्वासियों को याद दिलाना चाहता है कि दूसरे लोग इसलिए हत्या करते हैं क्योंकि उनके पास वह नहीं होता जो वे चाहते हैं। याकूब विश्वासियों को चेतावनी देता है ताकि वे इस तरह का व्यवहार न करें। याकूब यीशु की शिक्षा का भी उल्लेख कर सकता है। यीशु ने कहा कि जो व्यक्ति किसी दूसरे व्यक्ति से घृणा करता है, वह हत्यारे के समान है। याकूब यह भी नहीं चाहता कि विश्वासी एक-दूसरे से घृणा करें।</w:t>
      </w:r>
    </w:p>
    <w:p>
      <w:pPr/>
      <w:r>
        <w:rPr>
          <w:lang w:val="hi_IN" w:bidi="hi_IN"/>
        </w:rPr>
      </w:r>
      <w:r>
        <w:rPr>
          <w:lang w:val="hi_IN" w:bidi="hi_IN"/>
        </w:rPr>
        <w:t>यहाँ रुकें और समूह में इस प्रश्न पर चर्चा करें: आप लोगों को उनके व्यवहार के कारण होने वाले दुष्परिणामों के बारे में किस प्रकार चेतावनी देंगे? ऐसे कौन से समय हैं जब आप किसी ऐसी बात का उल्लेख करेंगे जो अभी तक नहीं हुई है, लेकिन यदि कोई व्यक्ति बुरे तरीके से व्यवहार करना जारी रखता है, तो वह हो सकती है? इस ऑडियो को यहाँ रोकें।</w:t>
      </w:r>
    </w:p>
    <w:p>
      <w:pPr/>
      <w:r>
        <w:rPr>
          <w:lang w:val="hi_IN" w:bidi="hi_IN"/>
        </w:rPr>
      </w:r>
      <w:r>
        <w:rPr>
          <w:lang w:val="hi_IN" w:bidi="hi_IN"/>
        </w:rPr>
        <w:t>क्योंकि विश्वासी ऐसी चीज़ें चाहते हैं जैसी दूसरों के पास होती हैं, इसलिए वे लड़ते हैं और बहस करते हैं। लेकिन याकूब समझाता है कि बहुत से विश्वासी परमेश्वर से वह नहीं माँगते जो वे चाहते हैं। और यदि विश्वासी परमेश्वर से कुछ माँगते भी हैं, तो परमेश्वर उन्हें वह नहीं देता, क्योंकि वे स्वार्थी उद्देश्यों से माँगते हैं। वे विश्वासी योजना बनाते हैं कि परमेश्वर जो कुछ उन्हें देता है, उसे ऐसी चीज़ों पर खर्च करें जो केवल उन विश्वासियों को ही खुश करें।</w:t>
      </w:r>
    </w:p>
    <w:p>
      <w:pPr/>
      <w:r>
        <w:rPr>
          <w:lang w:val="hi_IN" w:bidi="hi_IN"/>
        </w:rPr>
      </w:r>
      <w:r>
        <w:rPr>
          <w:lang w:val="hi_IN" w:bidi="hi_IN"/>
        </w:rPr>
        <w:t>याकूब कहता है कि विश्वासी परमेश्वर के प्रति विश्वासघाती हैं, जैसे एक स्त्री अपने पति के प्रति विश्वासघाती है। विश्वासियों ने वादा किया कि वे परमेश्वर के प्रति विश्वासयोग्य रहेंगे, ठीक वैसे ही जैसे दुल्हन अपने पति के प्रति विश्वासयोग्य रहने का वादा करती है। लेकिन अब, विश्वासी परमेश्वर के प्रति विश्वासघाती हैं क्योंकि विश्वासी संसार से प्रेम करते हैं। संसार उस बुरी जीवन-शैली को दर्शाता है, जिसमें पापी लोग जीवन जीते हैं, सोचते हैं और यह निर्णय करते हैं कि क्या अच्छा है और क्या बुरा। ये लोग परमेश्वर और उसके तरीकों से प्रेम नहीं करते हैं। कुछ विश्वासियों ने अविश्वासियों के समान जीवन जीना चुना, जो इन विश्वासियों को परमेश्वर का शत्रु बना देता है।</w:t>
      </w:r>
    </w:p>
    <w:p>
      <w:pPr/>
      <w:r>
        <w:rPr>
          <w:lang w:val="hi_IN" w:bidi="hi_IN"/>
        </w:rPr>
      </w:r>
      <w:r>
        <w:rPr>
          <w:lang w:val="hi_IN" w:bidi="hi_IN"/>
        </w:rPr>
        <w:t>फिर याकूब विश्वासियों को याद दिलाता है कि परमेश्वर अपने पवित्रशास्त्र में क्या कहता है। यह इस भाग का एक कठिन हिस्सा है। यह स्पष्ट नहीं है कि याकूब जिस आत्मा की बात करता है, उससे उसका अर्थ मनुष्य की आत्मा है, जो मनुष्य को जीवित रखती है, या पवित्र आत्मा है, जो परमेश्वर का आत्मा है और विश्वासियों के भीतर निवास करता है। यह भी स्पष्ट नहीं है कि आत्मा किसी चीज़ से ईर्ष्या करती है या कोई चीज़ आत्मा से ईर्ष्या करती है। किसी भी स्थिति में, याकूब यह दर्शाता है कि पवित्रशास्त्र उसकी कही हुई बातों से सहमत है: कि जो लोग पापपूर्ण और बुरे तरीके से जीवन जीना चुनते हैं, वे परमेश्वर के शत्रु हैं।</w:t>
      </w:r>
    </w:p>
    <w:p>
      <w:pPr/>
      <w:r>
        <w:rPr>
          <w:lang w:val="hi_IN" w:bidi="hi_IN"/>
        </w:rPr>
      </w:r>
      <w:r>
        <w:rPr>
          <w:lang w:val="hi_IN" w:bidi="hi_IN"/>
        </w:rPr>
        <w:t>लेकिन परमेश्वर लोगों को और भी अधिक अनुग्रह देता है, जिसका अर्थ है कि परमेश्वर लोगों के प्रति बहुत दयालु है। याकूब पवित्रशास्त्र से उद्धरण देता है, ताकि यह दिखा सके कि परमेश्वर उन घमण्डी लोगों के साथ कैसा व्यवहार करता है, जो अपने आपको दूसरों से अधिक महत्वपूर्ण और बेहतर समझते हैं। घमण्डी लोग सोचते हैं कि उन्हें परमेश्वर की सहायता की आवश्यकता नहीं है। परमेश्वर घमण्डी लोगों के विरुद्ध काम करता है। लेकिन परमेश्वर नम्र लोगों पर अनुग्रह करता है। नम्र लोग जानते हैं कि उन्हें परमेश्वर की सहायता की आवश्यकता है और वे परमेश्वर पर निर्भर रहते हैं।</w:t>
      </w:r>
    </w:p>
    <w:p>
      <w:pPr/>
      <w:r>
        <w:rPr>
          <w:lang w:val="hi_IN" w:bidi="hi_IN"/>
        </w:rPr>
      </w:r>
      <w:r>
        <w:rPr>
          <w:lang w:val="hi_IN" w:bidi="hi_IN"/>
        </w:rPr>
        <w:t>इसलिए विश्वासियों को नम्र होना चाहिए और परमेश्वर के अधीन रहना चाहिए! विश्वासियों को परमेश्वर की आज्ञा माननी चाहिए, न कि शैतान की। शैतान बुरी आत्माओं का अगुवा है, जो लोगों को पाप करने के लिए उकसाता है। यदि विश्वासी शैतान की बात मानने से इनकार करें, तो शैतान उन्हें फिर परीक्षा में नहीं डालेगा और न ही उन पर आक्रमण करेगा। विश्वासियों को परमेश्वर के साथ घनिष्ठ सम्बन्ध बनाए रखना चाहिए, और परमेश्वर भी उनके साथ घनिष्ठ सम्बन्ध बनाए रखेगा। विश्वासी ऐसा तब करते हैं जब वे पाप करना छोड़ देते हैं।</w:t>
      </w:r>
    </w:p>
    <w:p>
      <w:pPr/>
      <w:r>
        <w:rPr>
          <w:lang w:val="hi_IN" w:bidi="hi_IN"/>
        </w:rPr>
      </w:r>
      <w:r>
        <w:rPr>
          <w:lang w:val="hi_IN" w:bidi="hi_IN"/>
        </w:rPr>
        <w:t>याकूब लोगों के अपने पापपूर्ण जीवन-शैली को बदलने की तुलना उस तरीके से करता है, जिस तरह लोग किसी धार्मिक समारोह के लिए तैयारी करते हैं। उस समय लोग अपने आपको स्वच्छ और शुद्ध करने के लिए एक विशेष स्नान करते थे, ताकि वे परमेश्वर की सेवा करने के लिए तैयार हो सकें। जब लोग परमेश्वर के विरुद्ध पाप करते हैं, तो वे अशुद्ध या अपवित्र हो जाते हैं। जब भी कोई व्यक्ति अशुद्ध हो जाता था, तो उसे स्वयं को धोकर शुद्ध करना पड़ता था ताकि वह फिर से शुद्ध हो सके। यह प्रक्रिया एक प्रतीक थी, जो दिखाती थी कि लोगों ने हर उस गन्दी और अशुद्ध बात को दूर कर दिया था, जो उन्हें परमेश्वर से अलग करती थी। याकूब विश्वासियों से आग्रह करता है कि वे शुद्ध रहें, और पापपूर्ण तरीके से नहीं, बल्कि शुद्ध तरीके से कार्य करें और सोचें। विश्वासियों को पापपूर्ण चीज़ों के बजाय पूरी तरह से अपने आपको परमेश्वर के प्रति समर्पित करना चाहिए।</w:t>
      </w:r>
    </w:p>
    <w:p>
      <w:pPr/>
      <w:r>
        <w:rPr>
          <w:lang w:val="hi_IN" w:bidi="hi_IN"/>
        </w:rPr>
      </w:r>
      <w:r>
        <w:rPr>
          <w:lang w:val="hi_IN" w:bidi="hi_IN"/>
        </w:rPr>
        <w:t>यहाँ रुकें और समूह में इस प्रश्न पर चर्चा करें: आपकी संस्कृति में, लोग किसी धार्मिक समारोह की तैयारी कैसे करते हैं? लोग अपने शरीरों को तैयार करने के लिए क्या करते हैं? लोग अपने भीतरी जीवन या अपनी सोच को कैसे तैयार करते हैं? इस ऑडियो को यहाँ रोकें।</w:t>
      </w:r>
    </w:p>
    <w:p>
      <w:pPr/>
      <w:r>
        <w:rPr>
          <w:lang w:val="hi_IN" w:bidi="hi_IN"/>
        </w:rPr>
      </w:r>
      <w:r>
        <w:rPr>
          <w:lang w:val="hi_IN" w:bidi="hi_IN"/>
        </w:rPr>
        <w:t>याकूब चाहता है कि विश्वासी अपने पाप करने के तरीके को लेकर दुखी हों और उसके लिए गहराई से पश्चाताप करें। कुछ पाप करने वाले विश्वासी मूर्खता से हँसते और खुश होते हैं, क्योंकि वे अपने पाप को गंभीर नहीं समझते। हालाँकि, जो लोग पाप करते हैं, उन्हें अपने आचरण में बदलाव लाते समय दुखी होना चाहिए। याकूब का यह अर्थ नहीं है कि विश्वासियों को हमेशा दुखी रहना चाहिए, बल्कि यह कि विश्वासियों को यह समझना चाहिए कि उनका पाप कितना गंभीर है और उसे यूँ ही नज़रअंदाज़ नहीं करना चाहिए।</w:t>
      </w:r>
    </w:p>
    <w:p>
      <w:pPr/>
      <w:r>
        <w:rPr>
          <w:lang w:val="hi_IN" w:bidi="hi_IN"/>
        </w:rPr>
      </w:r>
      <w:r>
        <w:rPr>
          <w:lang w:val="hi_IN" w:bidi="hi_IN"/>
        </w:rPr>
        <w:t>यहाँ रुकें और समूह में इस प्रश्न पर चर्चा करें: उस समय की एक कहानी सुनाएँ जब किसी ने कुछ बुरा किया, और फिर दिखाया कि उन्हें अपने किए पर वास्तव में पछतावा था। आपको कैसे पता चला कि उस व्यक्ति को वास्तव में पछतावा था? इस ऑडियो को यहाँ रोकें।</w:t>
      </w:r>
    </w:p>
    <w:p>
      <w:pPr/>
      <w:r>
        <w:rPr>
          <w:lang w:val="hi_IN" w:bidi="hi_IN"/>
        </w:rPr>
      </w:r>
      <w:r>
        <w:rPr>
          <w:lang w:val="hi_IN" w:bidi="hi_IN"/>
        </w:rPr>
        <w:t>यदि विश्वासी दूसरों के पास जो कुछ है, उसकी लालसा करते हैं और प्रभु से स्वार्थी होकर प्रार्थना करते हैं, तो उन्हें अच्छी चीज़ें प्राप्त नहीं होंगी और वे आपस में झगड़ेंगे। लेकिन यदि विश्वासी पश्चाताप करें और अपने आपको नम्र करें, तो प्रभु उनका आदर करेगा और उन्हें शिरोमणि बनाएगा।</w:t>
      </w:r>
      <w:r>
        <w:rPr>
          <w:lang w:val="hi_IN" w:bidi="hi_IN"/>
        </w:rPr>
      </w:r>
    </w:p>
    <w:p>
      <w:pPr>
        <w:pStyle w:val="Heading3"/>
      </w:pPr>
      <w:r>
        <w:rPr>
          <w:lang w:val="hi_IN" w:bidi="hi_IN"/>
        </w:rPr>
        <w:t>घटनाओं को समझाना</w:t>
      </w:r>
    </w:p>
    <w:p>
      <w:pPr/>
      <w:r>
        <w:rPr>
          <w:lang w:val="hi_IN" w:bidi="hi_IN"/>
        </w:rPr>
      </w:r>
      <w:r>
        <w:rPr>
          <w:lang w:val="hi_IN" w:bidi="hi_IN"/>
        </w:rPr>
        <w:t>याकूब 4:1–10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में तीन हिस्से हैं। </w:t>
      </w:r>
    </w:p>
    <w:p>
      <w:pPr/>
      <w:r>
        <w:rPr>
          <w:lang w:val="hi_IN" w:bidi="hi_IN"/>
        </w:rPr>
      </w:r>
      <w:r>
        <w:rPr>
          <w:b/>
          <w:lang w:val="hi_IN" w:bidi="hi_IN"/>
        </w:rPr>
        <w:t>पहले भाग में:</w:t>
      </w:r>
      <w:r>
        <w:rPr>
          <w:lang w:val="hi_IN" w:bidi="hi_IN"/>
        </w:rPr>
        <w:t xml:space="preserve"> याकूब विश्वासियों को याद दिलाता है कि वे लड़ते हैं और बहस करते हैं, क्योंकि वे स्वार्थी रूप से ऐसी चीज़ें चाहते हैं, जो उनके पास नहीं हैं।</w:t>
      </w:r>
    </w:p>
    <w:p>
      <w:pPr/>
      <w:r>
        <w:rPr>
          <w:lang w:val="hi_IN" w:bidi="hi_IN"/>
        </w:rPr>
      </w:r>
      <w:r>
        <w:rPr>
          <w:b/>
          <w:lang w:val="hi_IN" w:bidi="hi_IN"/>
        </w:rPr>
        <w:t>दूसरे भाग में:</w:t>
      </w:r>
      <w:r>
        <w:rPr>
          <w:lang w:val="hi_IN" w:bidi="hi_IN"/>
        </w:rPr>
        <w:t xml:space="preserve"> याकूब उन विश्वासियों को डाँटता है जो अविश्वासियों के जीने के तरीके से प्रेम करते हैं। याकूब पवित्रशास्त्र से दिखाता है कि परमेश्वर नम्र लोगों पर दया दिखाता है।</w:t>
      </w:r>
    </w:p>
    <w:p>
      <w:pPr/>
      <w:r>
        <w:rPr>
          <w:lang w:val="hi_IN" w:bidi="hi_IN"/>
        </w:rPr>
      </w:r>
      <w:r>
        <w:rPr>
          <w:b/>
          <w:lang w:val="hi_IN" w:bidi="hi_IN"/>
        </w:rPr>
        <w:t>तीसरे भाग में:</w:t>
      </w:r>
      <w:r>
        <w:rPr>
          <w:lang w:val="hi_IN" w:bidi="hi_IN"/>
        </w:rPr>
        <w:t xml:space="preserve"> याकूब विश्वासियों से कहता है कि वे अपने आप को परमेश्वर के अधीन कर दें और अपने पापों के कारण बहुत दुखी हों। परमेश्वर इस तरह से नम्र होने वाले विश्वासियों को महान सम्मान देगा।</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वे विश्वासी जो इस पत्र को सुनते हैं</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और शैतान</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इस भाग में, याकूब विश्वासियों के वर्तमान व्यवहार की तुलना उस व्यवहार से करता है, जैसा उन्हें करना चाहिए। अभी, कई विश्वासी अविश्वासियों की तरह व्यवहार करते हैं और स्वार्थी रूप से कई चीज़ें चाहते हैं। ये विश्वासी घमण्डी हैं और परमेश्वर के अधीन नहीं रहते हैं। यही कारण है कि इन विश्वासियों को परमेश्वर से अच्छी चीज़ें प्राप्त नहीं होती हैं, और इसलिए ये विश्वासी लड़ते हैं। हालाँकि, विश्वासियों को नम्र होना चाहिए और परमेश्वर के अधीन रहना चाहिए। फिर परमेश्वर विश्वासियों के प्रति बड़ी दया दिखाएगा और विश्वासियों का सम्मान करेगा।</w:t>
      </w:r>
    </w:p>
    <w:p>
      <w:pPr/>
      <w:r>
        <w:rPr>
          <w:lang w:val="hi_IN" w:bidi="hi_IN"/>
        </w:rPr>
      </w:r>
      <w:r>
        <w:rPr>
          <w:lang w:val="hi_IN" w:bidi="hi_IN"/>
        </w:rPr>
        <w:t>याकूब पहले भाग की शुरुआत एक प्रश्न से करता है। याकूब किसी से इस प्रश्न का उत्तर देने की अपेक्षा नहीं करता। याकूब ऐसा एक नए विषय का परिचय देने के लिए करता है। याकूब चाहता है कि विश्वासी इस बारे में सोचें कि वे एक-दूसरे से क्यों लड़ते हैं और बहस करते हैं। लड़ने और बहस करने का अर्थ लगभग एक ही है: कि विश्वासी आपस में बहस करते हैं और एक-दूसरे को चोट पहुँचाते हैं।</w:t>
      </w:r>
    </w:p>
    <w:p>
      <w:pPr/>
      <w:r>
        <w:rPr>
          <w:lang w:val="hi_IN" w:bidi="hi_IN"/>
        </w:rPr>
      </w:r>
      <w:r>
        <w:rPr>
          <w:lang w:val="hi_IN" w:bidi="hi_IN"/>
        </w:rPr>
        <w:t>फिर याकूब अपने पहले प्रश्न का उत्तर दूसरे प्रश्न के साथ देता है। इस प्रश्न का अर्थ है कि विश्वासी पहले से ही जानते हैं कि वे अपनी स्वार्थी इच्छाओं के कारण लड़ते हैं। ये इच्छाएँ वे तरीके हैं जिससे लोग स्वार्थी रूप से धन या शक्तिशाली और लोकप्रिय होना जैसी चीज़ें चाहते हैं। याकूब कहता है कि ये स्वार्थी इच्छाएँ विश्वासियों के भीतर लगातार लड़ती हैं। इसका अर्थ यह हो सकता है कि किसी व्यक्ति की स्वार्थी इच्छाएँ उन अच्छी बातों के विरुद्ध होती हैं जो वह व्यक्ति चाहता है, और इसलिए किसी व्यक्ति की इच्छाएँ उन लोगों के समान हैं जो उस व्यक्ति पर नियंत्रण पाने के लिए आपस में लड़ते हैं। या लोगों की स्वार्थी इच्छाएँ विश्वासियों के एक-दूसरे से लड़ने का कारण बनती हैं।</w:t>
      </w:r>
    </w:p>
    <w:p>
      <w:pPr/>
      <w:r>
        <w:rPr>
          <w:lang w:val="hi_IN" w:bidi="hi_IN"/>
        </w:rPr>
      </w:r>
      <w:r>
        <w:rPr>
          <w:lang w:val="hi_IN" w:bidi="hi_IN"/>
        </w:rPr>
        <w:t>यहाँ रुकें और समूह में इस प्रश्न पर चर्चा करें: याकूब एक प्रश्न पूछता है ताकि विश्वासियों को यह सोचने के लिए प्रेरित किया जा सके कि वे क्यों लड़ते हैं। आपकी भाषा में, आप लोगों से यह सोचने के लिए कैसे कहेंगे कि कुछ क्यों होता है? फिर याकूब अपने प्रश्न का उत्तर एक दूसरे प्रश्न के साथ देता है, ताकि इस बात पर ज़ोर दिया जा सके कि विश्वासी पहले से ही जानते हैं कि यह बात वास्तव में सत्य है। आप लोगों को कैसे बताएँगे कि वे पहले से ही जानते हैं कि कोई बात सत्य है? चर्चा करें कि आप यहाँ याकूब के प्रश्नों का अनुवाद कैसे करना चाहते हैं। इस ऑडियो को यहाँ रोकें।</w:t>
      </w:r>
    </w:p>
    <w:p>
      <w:pPr/>
      <w:r>
        <w:rPr>
          <w:lang w:val="hi_IN" w:bidi="hi_IN"/>
        </w:rPr>
      </w:r>
      <w:r>
        <w:rPr>
          <w:lang w:val="hi_IN" w:bidi="hi_IN"/>
        </w:rPr>
        <w:t>याकूब दो बार कहता है कि विश्वासी लालच करते हैं या किसी वस्तु की बहुत तीव्र इच्छा रखते हैं, लेकिन क्योंकि उन्हें वे वस्तुएँ नहीं मिलतीं, इसलिए वे बुरा व्यवहार करने लगते हैं। याकूब कहता है कि विश्वासी मार डालते हैं, लड़ते हैं और बहस करते हैं। विश्वासी पहले से ही लड़ते हैं और बहस करते हैं, लेकिन शायद वे एक-दूसरे की हत्या नहीं करते हैं। याकूब संभवतः यहाँ बात को बढ़ा-चढ़ाकर कहता है, ताकि विश्वासियों को चौंका सके और यह सुनिश्चित कर सके कि वे याकूब की बात को ध्यानपूर्वक सुनें। लेकिन यदि विश्वासी सावधान न रहें, तो वे किसी वस्तु की इतनी तीव्र इच्छा कर सकते हैं कि उसे प्राप्त करने के लिए वे वास्तव में किसी की हत्या तक कर दें।</w:t>
      </w:r>
    </w:p>
    <w:p>
      <w:pPr/>
      <w:r>
        <w:rPr>
          <w:lang w:val="hi_IN" w:bidi="hi_IN"/>
        </w:rPr>
      </w:r>
      <w:r>
        <w:rPr>
          <w:lang w:val="hi_IN" w:bidi="hi_IN"/>
        </w:rPr>
        <w:t>दूसरे भाग में, याकूब विश्वासियों को व्यभिचारिणी कहता है। व्यभिचारिणी वह पत्नी है जो अपने पति के प्रति विश्वासयोग्य नहीं है। बाइबल में, शिक्षक अक्सर परमेश्वर के प्रति विश्वासघाती लोगों की तुलना उन लोगों से करते हैं जो अपने जीवनसाथी के प्रति विश्वासघाती होते हैं। याकूब ऐसा विश्वासियों को डाँटने और लज्जित करने के लिए करता है।</w:t>
      </w:r>
    </w:p>
    <w:p>
      <w:pPr/>
      <w:r>
        <w:rPr>
          <w:lang w:val="hi_IN" w:bidi="hi_IN"/>
        </w:rPr>
      </w:r>
      <w:r>
        <w:rPr>
          <w:lang w:val="hi_IN" w:bidi="hi_IN"/>
        </w:rPr>
        <w:t>यहाँ रुकें और समूह में इस प्रश्न पर चर्चा करें: आपकी भाषा में, आप विश्वासघाती लोगों को शर्मिंदा करने के लिए क्या कहेंगे? इस बात पर चर्चा करें कि आपकी संस्कृति के अनुसार व्यभिचारिणियों शब्द का ऐसा अनुवाद कैसे किया जाए, जो उचित हो। इस ऑडियो को यहाँ रोकें।</w:t>
      </w:r>
    </w:p>
    <w:p>
      <w:pPr/>
      <w:r>
        <w:rPr>
          <w:lang w:val="hi_IN" w:bidi="hi_IN"/>
        </w:rPr>
      </w:r>
      <w:r>
        <w:rPr>
          <w:lang w:val="hi_IN" w:bidi="hi_IN"/>
        </w:rPr>
        <w:t>फिर याकूब एक और प्रश्न पूछता है जिसका उत्तर देने की वह किसी से अपेक्षा नहीं करता। याकूब ऐसा इसलिए करता है ताकि इस बात पर ज़ोर दे सके कि लोग निश्चित रूप से जानते हैं कि संसार के साथ मित्रता करना कितना बुरा है। याकूब संसार शब्द का उपयोग दुष्ट लोगों के सोचने और व्यवहार करने के बुरे तरीकों के अर्थ में करता है। ये लोग परमेश्वर और उसके तरीकों से प्रेम नहीं करते हैं। संसार के साथ मित्रता करने का अर्थ है दुष्ट लोगों के समान जीने और सोचने का चुनाव करना। यदि विश्वासी संसार के बुरे तरीकों से प्रेम करते हैं, तो वे ऐसा व्यवहार करते हैं जो परमेश्वर और परमेश्वर के मार्गों के प्रति शत्रुतापूर्ण या विपरीत होता है। यदि कोई विश्वासी इस प्रकार सांसारिक बातों का मित्र बनने का निर्णय करता है, तो वह परमेश्वर का शत्रु बनने का चुनाव करता है।</w:t>
      </w:r>
    </w:p>
    <w:p>
      <w:pPr/>
      <w:r>
        <w:rPr>
          <w:lang w:val="hi_IN" w:bidi="hi_IN"/>
        </w:rPr>
      </w:r>
      <w:r>
        <w:rPr>
          <w:lang w:val="hi_IN" w:bidi="hi_IN"/>
        </w:rPr>
        <w:t>यहाँ रुकें और समूह में इस प्रश्न पर चर्चा करें: आपकी भाषा में, आप अविश्वासियों के पापपूर्ण जीवन के बारे में कैसे बात करते हैं? इस पर चर्चा करें कि आप “संसार के साथ मित्रता” का अनुवाद कैसे करना चाहते हैं, या उस तरीके पर चर्चा करें जिससे विश्वासी दुष्ट लोगों के समान जीना और सोचना चुनते हैं। इस ऑडियो को यहाँ रोकें।</w:t>
      </w:r>
    </w:p>
    <w:p>
      <w:pPr/>
      <w:r>
        <w:rPr>
          <w:lang w:val="hi_IN" w:bidi="hi_IN"/>
        </w:rPr>
      </w:r>
      <w:r>
        <w:rPr>
          <w:lang w:val="hi_IN" w:bidi="hi_IN"/>
        </w:rPr>
        <w:t>फिर से, याकूब एक प्रश्न पूछता है। याकूब का अर्थ है कि विश्वासियों को यह नहीं सोचना चाहिए कि पवित्रशास्त्र गलत है। याकूब शायद पवित्रशास्त्र के किसी विशेष भाग को उद्धृत नहीं करता है। इसके बजाय, याकूब पवित्रशास्त्र के कई भागों का सारांश देता है। याकूब आत्मा के बारे में बात करता है, जो मानवीय आत्मा या पवित्र आत्मा हो सकती है। याकूब या तो इस बात के बारे में कहता है कि यह आत्मा किसी चीज़ के लिए ईर्ष्या करती है, या फिर इस बात के बारे में कहता है कि परमेश्वर आत्मा के लिए ईर्ष्या रखता है, अर्थात् परमेश्वर इस आत्मा की बहुत गहरी इच्छा रखता है और उसकी बहुत चिन्ता करता है।</w:t>
      </w:r>
    </w:p>
    <w:p>
      <w:pPr/>
      <w:r>
        <w:rPr>
          <w:lang w:val="hi_IN" w:bidi="hi_IN"/>
        </w:rPr>
      </w:r>
      <w:r>
        <w:rPr>
          <w:lang w:val="hi_IN" w:bidi="hi_IN"/>
        </w:rPr>
        <w:t>कुछ लोग सोचते हैं कि याकूब मानवीय आत्मा का उल्लेख करता है और कहता है कि परमेश्वर किसी व्यक्ति और उसकी आत्मा के लिए गहरी ईर्ष्या रखता है। परमेश्वर नहीं चाहता कि उसके लोग संसार से प्रेम करें। परमेश्वर चाहता है कि यह व्यक्ति पूरी तरह से उसके प्रति विश्वासयोग्य रहे। दूसरे लोग सोचते हैं कि याकूब इस बात का उल्लेख करता है कि परमेश्वर ने लोगों को मानवीय आत्मा दी है और यह मानवीय आत्मा लोगों को दूसरों से ईर्ष्या करने के लिए प्रेरित करती है। यदि इस भाग में आत्मा पवित्र आत्मा है, तो याकूब का अर्थ यह हो सकता है कि परमेश्वर ने लोगों को पवित्र आत्मा दिया, और पवित्र आत्मा चाहता है कि हम परमेश्वर के प्रति विश्वासयोग्य रहें। या इसका अर्थ यह हो सकता है कि परमेश्वर वास्तव में पवित्र आत्मा की परवाह करता है, जिसे परमेश्वर ने विश्वासियों में रखा है।</w:t>
      </w:r>
    </w:p>
    <w:p>
      <w:pPr/>
      <w:r>
        <w:rPr>
          <w:lang w:val="hi_IN" w:bidi="hi_IN"/>
        </w:rPr>
      </w:r>
      <w:r>
        <w:rPr>
          <w:lang w:val="hi_IN" w:bidi="hi_IN"/>
        </w:rPr>
        <w:t>यहाँ रुकें और समूह में इस प्रश्न पर चर्चा करें: आपने इस अनुच्छेद के इस भाग का अनुवाद पहले किस प्रकार सुना है? आपके क्षेत्र के लोग किस तरीके से अधिक परिचित होंगे या किसे अधिक अच्छी तरह समझ पाएँगे? चर्चा करें कि आप इस भाग का अनुवाद कैसे करना चाहते हैं। इस ऑडियो को यहाँ रोकें।</w:t>
      </w:r>
    </w:p>
    <w:p>
      <w:pPr/>
      <w:r>
        <w:rPr>
          <w:lang w:val="hi_IN" w:bidi="hi_IN"/>
        </w:rPr>
      </w:r>
      <w:r>
        <w:rPr>
          <w:lang w:val="hi_IN" w:bidi="hi_IN"/>
        </w:rPr>
        <w:t>फिर याकूब विश्वासियों को याद दिलाता है कि परमेश्वर अभी भी लोगों पर अनुग्रह करता है। यह अनुग्रह उस तरीके से अलग है जिससे परमेश्वर क्षमा करता है। यह अनुग्रह वह तरीका है जिससे परमेश्वर लोगों के प्रति दया दिखाता है, जब वे इसके योग्य नहीं होते। याकूब फिर से पवित्रशास्त्र से उद्धरण देता है, इस बार नीतिवचन की पुस्तक से, जिसमें बुद्धिमानी की बातें हैं। परमेश्वर घमण्डी लोगों का विरोध करता है या उनके विरुद्ध काम करता है। लेकिन परमेश्वर नम्र लोगों पर अनुग्रह करता है या दया दिखाता है।</w:t>
      </w:r>
    </w:p>
    <w:p>
      <w:pPr/>
      <w:r>
        <w:rPr>
          <w:lang w:val="hi_IN" w:bidi="hi_IN"/>
        </w:rPr>
      </w:r>
      <w:r>
        <w:rPr>
          <w:lang w:val="hi_IN" w:bidi="hi_IN"/>
        </w:rPr>
        <w:t>चौथे भाग में, याकूब विश्वासियों को बताता है कि परमेश्वर के साथ फिर से अच्छा संबंध कैसे बनाया जाए। विश्वासियों को परमेश्वर के अधीन रहना चाहिए और शैतान का सामना करना चाहिए। विरोध करना अधीन रहने के विपरीत है। विश्वासियों को शैतान का विरोध करना चाहिए या शैतान के विपरीत पक्ष में होना चाहिए और इसके बजाय परमेश्वर के पक्ष में होना चाहिए! यह विश्वासियों को परमेश्वर का शत्रु बनाने के बजाय परमेश्वर का मित्र बनाता है! तब शैतान विश्वासियों से दूर भाग जाएगा, या फिर उन्हें प्रलोभित करना और उन पर हमला करना बंद कर देगा।</w:t>
      </w:r>
    </w:p>
    <w:p>
      <w:pPr/>
      <w:r>
        <w:rPr>
          <w:lang w:val="hi_IN" w:bidi="hi_IN"/>
        </w:rPr>
      </w:r>
      <w:r>
        <w:rPr>
          <w:lang w:val="hi_IN" w:bidi="hi_IN"/>
        </w:rPr>
        <w:t>याकूब विश्वासियों से कहता है कि वे परमेश्वर के पास आएं या उसके निकट जाएँ। इसका अर्थ है परमेश्वर के साथ घनिष्ठ संबंध बनाए रखना, जैसे आप किसी ऐसे व्यक्ति के साथ घनिष्ठ संबंध रखते हैं जो आपके निकट है। विश्वासियों को अपने सोचने और व्यवहार करने के पापपूर्ण तरीकों को भी सुधारना या उनसे छुटकारा पाना चाहिए। याकूब यह दो अलग-अलग तरीकों से कहता है। याकूब लोगों के पापपूर्ण व्यवहार से छुटकारा पाने की तुलना उस तरह से करता है, जैसे कोई व्यक्ति अपने हाथ धोता है। याकूब लोगों के पापपूर्ण विचारों से छुटकारा पाने की तुलना उस रीति से भी करता है, जैसे लोग किसी धार्मिक समारोह के लिए स्वयं को शुद्ध या पवित्र करते हैं। विश्वासियों को अपने मन को पवित्र करना चाहिए। याद रखें कि मन का अर्थ उस तरीके से है, जिसमें कोई व्यक्ति सोचता है, महसूस करता है और इच्छाएँ रखता है। इसलिए, अपने मन को पवित्र करने का अर्थ है बुरे विचारों को सोचना और स्वार्थी चीज़ों की इच्छा करना छोड़ देना।</w:t>
      </w:r>
    </w:p>
    <w:p>
      <w:pPr/>
      <w:r>
        <w:rPr>
          <w:lang w:val="hi_IN" w:bidi="hi_IN"/>
        </w:rPr>
      </w:r>
      <w:r>
        <w:rPr>
          <w:lang w:val="hi_IN" w:bidi="hi_IN"/>
        </w:rPr>
        <w:t>याकूब विश्वासियों को पापी और दुचित्ते लोग कहता है। यहाँ, पापियों का अर्थ वे विश्वासी हैं जो परमेश्वर की आज्ञा का उल्लंघन करते रहते हैं। दुचित्ते लोग वे विश्वासी हैं जो अपने जीवन में एक समान और स्थिर तरीके से नहीं जीते। यह ऐसा है जैसे किसी व्यक्ति के दो मन या इच्छाएँ हों, जो एक-दूसरे से संघर्ष करती हों। एक मन परमेश्वर को प्रसन्न करना चाहता है। दूसरा मन संसार को प्रसन्न करना चाहता है। यह व्यक्ति दो अलग-अलग चीज़ें चाहता है, और इसलिए वह परस्पर विरोधी तरीके से महसूस करता है और कार्य करना चाहता है।</w:t>
      </w:r>
    </w:p>
    <w:p>
      <w:pPr/>
      <w:r>
        <w:rPr>
          <w:lang w:val="hi_IN" w:bidi="hi_IN"/>
        </w:rPr>
      </w:r>
      <w:r>
        <w:rPr>
          <w:lang w:val="hi_IN" w:bidi="hi_IN"/>
        </w:rPr>
        <w:t>यहाँ रुकें और समूह में इस प्रश्न पर चर्चा करें: आपकी भाषा में, आप उन लोगों को क्या कहते हैं जो परमेश्वर की आज्ञा का उल्लंघन करना जारी रखते हैं? आप उन लोगों को क्या कहते हैं जो स्थिर नहीं रहते या हर समय एक जैसा व्यवहार नहीं करते? इस ऑडियो को यहाँ रोकें।</w:t>
      </w:r>
    </w:p>
    <w:p>
      <w:pPr/>
      <w:r>
        <w:rPr>
          <w:lang w:val="hi_IN" w:bidi="hi_IN"/>
        </w:rPr>
      </w:r>
      <w:r>
        <w:rPr>
          <w:lang w:val="hi_IN" w:bidi="hi_IN"/>
        </w:rPr>
        <w:t>उनके पाप के कारण, याकूब कहता है कि विश्वासियों को दुखी होना, शोक करना और विलाप करना चाहिए, इन तीनों शब्दों का अर्थ लगभग एक ही है। इन सभी शब्दों का अर्थ है दुखी होना। जब कोई व्यक्ति विलाप करता है, तो वह ऊँची आवाज़ में रोता है और ऐसी आवाज़ें करता है, जो उसके गहरे दुख को प्रकट करती हैं। विश्वासियों को अपने पाप के कारण बहुत दुखी होना चाहिए। इस बात पर ज़ोर देने के लिए याकूब ने विश्वासियों से तीन बार दुखी होने के लिए कहा है। याकूब कहता है कि विश्वासियों को हँसना नहीं, बल्कि शोक करना चाहिए। विश्वासियों को खुश नहीं, बल्कि उदास महसूस करना चाहिए, जिसका अर्थ है अपराधबोध और लज्जा का अनुभव करना।</w:t>
      </w:r>
    </w:p>
    <w:p>
      <w:pPr/>
      <w:r>
        <w:rPr>
          <w:lang w:val="hi_IN" w:bidi="hi_IN"/>
        </w:rPr>
      </w:r>
      <w:r>
        <w:rPr>
          <w:lang w:val="hi_IN" w:bidi="hi_IN"/>
        </w:rPr>
        <w:t>यहाँ रुकें और समूह में इस प्रश्न पर चर्चा करें: आपकी भाषा में, आप इस बात पर कैसे जोर देंगे कि किसी को कोई काम निश्चित रूप से करना ही चाहिए? लोगों के दुखी, शर्मिंदा और शोक करने के तरीके के लिए आपके पास कौन-से शब्द हैं? इस ऑडियो को यहाँ रोकें।</w:t>
      </w:r>
    </w:p>
    <w:p>
      <w:pPr/>
      <w:r>
        <w:rPr>
          <w:lang w:val="hi_IN" w:bidi="hi_IN"/>
        </w:rPr>
      </w:r>
      <w:r>
        <w:rPr>
          <w:lang w:val="hi_IN" w:bidi="hi_IN"/>
        </w:rPr>
        <w:t>जब विश्वासी इस तरह से व्यवहार करते हैं, तो वे नम्र होते हैं और दिखाते हैं कि वे जानते हैं कि उन्होंने परमेश्वर की आज्ञा का उल्लंघन किया है। विश्वासी दिखाते हैं कि उन्हें परमेश्वर की सहायता की आवश्यकता है। और प्रभु नम्र लोगों के व्यवहार को देखता है और फिर उन्हें ऊँचा उठाता है, अर्थात् प्रभु उन लोगों का सम्मान करता है। ध्यान दें कि याकूब यहाँ परमेश्वर को “प्रभु” कहता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इस्तेमाल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याकूब 4:1–10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में तीन हिस्से हैं। </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वे विश्वासी जो इस पत्र को सुनते हैं</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और शैतान</w:t>
      </w:r>
    </w:p>
    <w:p>
      <w:pPr/>
      <w:r>
        <w:rPr>
          <w:lang w:val="hi_IN" w:bidi="hi_IN"/>
        </w:rPr>
      </w:r>
      <w:r>
        <w:rPr>
          <w:lang w:val="hi_IN" w:bidi="hi_IN"/>
        </w:rPr>
        <w:t>समूह के रूप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की भूमिका निभा रहे व्यक्ति को यह बताना चाहिए कि यदि वह उस पात्र के स्थान पर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प्रतिक्रियाएँ निम्नलिखित हैं।</w:t>
      </w:r>
    </w:p>
    <w:p>
      <w:pPr/>
      <w:r>
        <w:rPr>
          <w:lang w:val="hi_IN" w:bidi="hi_IN"/>
        </w:rPr>
      </w:r>
      <w:r>
        <w:rPr>
          <w:lang w:val="hi_IN" w:bidi="hi_IN"/>
        </w:rPr>
        <w:t>मैं चाहता हूँ कि तुम इस बारे में सोचो कि तुम इतनी बार एक-दूसरे से क्यों लड़ते हो और बहस करते हो। तुम्हें पता है कि ऐसा इसलिए है क्योंकि तुम में से प्रत्येक स्वार्थी रूप से कई अलग-अलग बातें चाहता है, जो उस भलाई के विपरीत हैं, जो तुम्हें चाहनी चाहिए। तुम चीज़ें चाहते हो, लेकिन वे तुम्हारे पास नहीं हैं, इसलिए तुम मारने के लिए तैयार हो। तुम दूसरों के पास जो कुछ है, उससे ईर्ष्या करते हो, लेकिन तुम उन चीज़ों को प्राप्त नहीं कर पाते, इसलिए तुम लड़ते और झगड़ते हो। तुम्हारे पास वे चीज़ें नहीं हैं जो तुम चाहते हो, क्योंकि तुम उनके लिए परमेश्वर से प्रार्थना नहीं करते। जब तुम किसी चीज़ के लिए प्रार्थना करते हो, तो तुम उसे परमेश्वर से इसलिए प्राप्त नहीं करते क्योंकि तुमने गलत कारणों से माँगा है। आप जो कुछ प्राप्त करते हैं, उसे अपनी बुरी इच्छाओं को पूरा करने के लिए इस्तेमाल करने की योजना बनाते हैं।</w:t>
      </w:r>
    </w:p>
    <w:p>
      <w:pPr/>
      <w:r>
        <w:rPr>
          <w:lang w:val="hi_IN" w:bidi="hi_IN"/>
        </w:rPr>
      </w:r>
      <w:r>
        <w:rPr>
          <w:lang w:val="hi_IN" w:bidi="hi_IN"/>
        </w:rPr>
        <w:t>अभिनय को रोकें। याकूब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जब मैं विश्वासियों के आपस में लड़ने के तरीके को देखता और सुनता हूँ, तो मुझे दुख होता है; या</w:t>
      </w:r>
    </w:p>
    <w:p>
      <w:pPr>
        <w:pStyle w:val="ListBullet"/>
        <w:spacing w:line="240" w:lineRule="auto"/>
        <w:ind w:left="720"/>
      </w:pPr>
      <w:r>
        <w:rPr>
          <w:lang w:val="hi_IN" w:bidi="hi_IN"/>
        </w:rPr>
      </w:r>
      <w:r>
        <w:rPr>
          <w:lang w:val="hi_IN" w:bidi="hi_IN"/>
        </w:rPr>
        <w:t>मुझे चिंता है कि विश्वासी अलग-अलग समूहों में विभाजित होना शुरू हो जाएँगे जो हर समय बहस करते हैं; या</w:t>
      </w:r>
    </w:p>
    <w:p>
      <w:pPr>
        <w:pStyle w:val="ListBullet"/>
        <w:spacing w:line="240" w:lineRule="auto"/>
        <w:ind w:left="720"/>
      </w:pPr>
      <w:r>
        <w:rPr>
          <w:lang w:val="hi_IN" w:bidi="hi_IN"/>
        </w:rPr>
      </w:r>
      <w:r>
        <w:rPr>
          <w:lang w:val="hi_IN" w:bidi="hi_IN"/>
        </w:rPr>
        <w:t>मैं इस बात से परेशान हूँ कि विश्वासी दूसरों की तुलना में अपनी अधिक परवाह करते हैं।</w:t>
      </w:r>
    </w:p>
    <w:p>
      <w:pPr/>
      <w:r>
        <w:rPr>
          <w:lang w:val="hi_IN" w:bidi="hi_IN"/>
        </w:rPr>
      </w:r>
      <w:r>
        <w:rPr>
          <w:lang w:val="hi_IN" w:bidi="hi_IN"/>
        </w:rPr>
        <w:t>अभिनय को जारी रखें।</w:t>
      </w:r>
    </w:p>
    <w:p>
      <w:pPr/>
      <w:r>
        <w:rPr>
          <w:lang w:val="hi_IN" w:bidi="hi_IN"/>
        </w:rPr>
      </w:r>
      <w:r>
        <w:rPr>
          <w:lang w:val="hi_IN" w:bidi="hi_IN"/>
        </w:rPr>
        <w:t>आप परमेश्वर के प्रति विश्वासघाती हैं, जैसे वे पत्नियाँ जो अपने पतियों के प्रति विश्वासघाती होती हैं! तुम्हें यह जानना चाहिए कि यदि तुम संसार के बुरे तरीकों से प्रेम करते हो, तो तुम परमेश्वर के विरुद्ध हो। इसलिए जो कोई संसार के बुरे तरीकों से प्रेम करना चुनता है, वह परमेश्वर का शत्रु है। तुम्हें यह नहीं सोचना चाहिए कि पवित्रशास्त्र में कोई सत्य नहीं है। परमेश्वर ने प्रत्येक व्यक्ति की आत्मा की सृष्टि की है। जैसे एक ईर्ष्यालु पति चाहता है कि उसकी पत्नी केवल उसी से प्रेम करे, वैसे ही परमेश्वर भी दृढ़ता से चाहते हैं कि हम केवल उनसे प्रेम करें। लेकिन परमेश्वर हमारे साथ बहुत दयालुता से व्यवहार करते हैं। जैसा कि हम पवित्रशास्त्र से जानते हैं, “परमेश्वर घमण्डी लोगों के विरुद्ध हैं। लेकिन परमेश्वर नम्र लोगों के प्रति दयालु है।"</w:t>
      </w:r>
    </w:p>
    <w:p>
      <w:pPr/>
      <w:r>
        <w:rPr>
          <w:lang w:val="hi_IN" w:bidi="hi_IN"/>
        </w:rPr>
      </w:r>
      <w:r>
        <w:rPr>
          <w:lang w:val="hi_IN" w:bidi="hi_IN"/>
        </w:rPr>
        <w:t>अभिनय को रोकें। परमेश्वर का किरदार निभाने वाले व्यक्ति से पूछें, "आप कैसा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विश्वासियों से प्रेम करता हूँ और चाहता हूँ कि वे भी मुझसे प्रेम करें। मैं नहीं चाहता कि विश्वासी उन चीज़ों से प्रेम करें जो उन्हें शान्ति नहीं देंगी। वे बातें विश्वासियों को चोट पहुँचाती हैं! या</w:t>
      </w:r>
    </w:p>
    <w:p>
      <w:pPr>
        <w:pStyle w:val="ListBullet"/>
        <w:spacing w:line="240" w:lineRule="auto"/>
        <w:ind w:left="720"/>
      </w:pPr>
      <w:r>
        <w:rPr>
          <w:lang w:val="hi_IN" w:bidi="hi_IN"/>
        </w:rPr>
      </w:r>
      <w:r>
        <w:rPr>
          <w:lang w:val="hi_IN" w:bidi="hi_IN"/>
        </w:rPr>
        <w:t>मैं विश्वासियों की चिन्ता करता हूँ, और यदि विश्वासी यह स्वीकार करें कि उन्हें सहायता की आवश्यकता है, तो मैं उनकी सहायता करूँगा! मैं विश्वासियों के प्रति दयालु रहना चाहता हूँ! या</w:t>
      </w:r>
    </w:p>
    <w:p>
      <w:pPr>
        <w:pStyle w:val="ListBullet"/>
        <w:spacing w:line="240" w:lineRule="auto"/>
        <w:ind w:left="720"/>
      </w:pPr>
      <w:r>
        <w:rPr>
          <w:lang w:val="hi_IN" w:bidi="hi_IN"/>
        </w:rPr>
      </w:r>
      <w:r>
        <w:rPr>
          <w:lang w:val="hi_IN" w:bidi="hi_IN"/>
        </w:rPr>
        <w:t>जब लोग घमण्डी होते हैं और ऐसा व्यवहार करते हैं मानो उन्हें मेरी आवश्यकता नहीं है, तो मुझे क्रोध आता है। ये घमण्डी लोग ऐसा व्यवहार करते हैं, मानो वे अपने जीवन को स्वयं नियंत्रित करते हों, मानो वे ही अपने जीवन के परमेश्वर हों।</w:t>
      </w:r>
    </w:p>
    <w:p>
      <w:pPr/>
      <w:r>
        <w:rPr>
          <w:lang w:val="hi_IN" w:bidi="hi_IN"/>
        </w:rPr>
      </w:r>
      <w:r>
        <w:rPr>
          <w:lang w:val="hi_IN" w:bidi="hi_IN"/>
        </w:rPr>
        <w:t>विश्वासियों की भूमिका निभाने वाले व्यक्ति से पूछो, “तुम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जब मैं याकूब का पत्र सुनता हूँ, तो मुझे लज्जा आती है, क्योंकि मैं घमण्डी हूँ और अविश्वासी व्यक्ति के समान जीवन जीता हूँ; या</w:t>
      </w:r>
    </w:p>
    <w:p>
      <w:pPr>
        <w:pStyle w:val="ListBullet"/>
        <w:spacing w:line="240" w:lineRule="auto"/>
        <w:ind w:left="720"/>
      </w:pPr>
      <w:r>
        <w:rPr>
          <w:lang w:val="hi_IN" w:bidi="hi_IN"/>
        </w:rPr>
      </w:r>
      <w:r>
        <w:rPr>
          <w:lang w:val="hi_IN" w:bidi="hi_IN"/>
        </w:rPr>
        <w:t>मैं शर्मिंदा हूँ कि मैं नम्रता से परमेश्वर से सहायता नहीं माँगता। जब भी मुझे सहायता की आवश्यकता हो, मुझे ऐसा करना चाहिए! या</w:t>
      </w:r>
    </w:p>
    <w:p>
      <w:pPr>
        <w:pStyle w:val="ListBullet"/>
        <w:spacing w:line="240" w:lineRule="auto"/>
        <w:ind w:left="720"/>
      </w:pPr>
      <w:r>
        <w:rPr>
          <w:lang w:val="hi_IN" w:bidi="hi_IN"/>
        </w:rPr>
      </w:r>
      <w:r>
        <w:rPr>
          <w:lang w:val="hi_IN" w:bidi="hi_IN"/>
        </w:rPr>
        <w:t>मैं बहुत आभारी हूँ कि परमेश्वर दयालु है और हमारी सहायता करना चाहता है।</w:t>
      </w:r>
    </w:p>
    <w:p>
      <w:pPr/>
      <w:r>
        <w:rPr>
          <w:lang w:val="hi_IN" w:bidi="hi_IN"/>
        </w:rPr>
      </w:r>
      <w:r>
        <w:rPr>
          <w:lang w:val="hi_IN" w:bidi="hi_IN"/>
        </w:rPr>
        <w:t>अभिनय को जारी रखें।</w:t>
      </w:r>
    </w:p>
    <w:p>
      <w:pPr/>
      <w:r>
        <w:rPr>
          <w:lang w:val="hi_IN" w:bidi="hi_IN"/>
        </w:rPr>
      </w:r>
      <w:r>
        <w:rPr>
          <w:lang w:val="hi_IN" w:bidi="hi_IN"/>
        </w:rPr>
        <w:t>इसलिए, परमेश्वर की आज्ञा मानो और वही करो जो वह तुमसे चाहता है। शैतान की आज्ञा न मानो, तो वह तुरन्त तुम्हें छोड़कर चला जाएगा। परमेश्वर के साथ घनिष्ठ संबंध विकसित करें, और परमेश्वर आपको उन्हें और बेहतर ढंग से समझने में सहायता करेंगे। हे पापियों, अपने आचरण को पापपूर्ण बनाने के बजाय शुद्ध करो! हे कपटियों, अपने विचारों को शुद्ध करो! तुम्हें हँसना नहीं चाहिए और इतना खुश नहीं होना चाहिए। अपने पापों के लिए गहराई से दुखी हो जाओ और रोओ। प्रभु के प्रति नम्र रहो, और वह तुम्हारा आदर करेगा।</w:t>
      </w:r>
    </w:p>
    <w:p>
      <w:pPr/>
      <w:r>
        <w:rPr>
          <w:lang w:val="hi_IN" w:bidi="hi_IN"/>
        </w:rPr>
      </w:r>
      <w:r>
        <w:rPr>
          <w:lang w:val="hi_IN" w:bidi="hi_IN"/>
        </w:rPr>
        <w:t>अभिनय को रोकें। शैतान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विश्वासियों को चोट पहुँचाना चाहता हूँ! मैं विश्वासियों को सभी प्रकार के झूठ बताऊँगा; या</w:t>
      </w:r>
    </w:p>
    <w:p>
      <w:pPr>
        <w:pStyle w:val="ListBullet"/>
        <w:spacing w:line="240" w:lineRule="auto"/>
        <w:ind w:left="720"/>
      </w:pPr>
      <w:r>
        <w:rPr>
          <w:lang w:val="hi_IN" w:bidi="hi_IN"/>
        </w:rPr>
      </w:r>
      <w:r>
        <w:rPr>
          <w:lang w:val="hi_IN" w:bidi="hi_IN"/>
        </w:rPr>
        <w:t>मैं विश्वासियों का ध्यान भटका दूँगा ताकि वे इस बारे में न सोचें कि वे कैसे पाप करते हैं; या</w:t>
      </w:r>
    </w:p>
    <w:p>
      <w:pPr>
        <w:pStyle w:val="ListBullet"/>
        <w:spacing w:line="240" w:lineRule="auto"/>
        <w:ind w:left="720"/>
      </w:pPr>
      <w:r>
        <w:rPr>
          <w:lang w:val="hi_IN" w:bidi="hi_IN"/>
        </w:rPr>
      </w:r>
      <w:r>
        <w:rPr>
          <w:lang w:val="hi_IN" w:bidi="hi_IN"/>
        </w:rPr>
        <w:t>जब विश्वासी नम्र होते हैं और परमेश्वर के साथ उनका अच्छा संबंध होता है, तो मैं क्रोधित होता हूँ। वे विश्वासी मेरी बात नहीं सुनेंगे, इसलिए मैं उन्हें यह विश्वास नहीं दिला सकता कि उनका पाप अच्छा है!</w:t>
      </w:r>
    </w:p>
    <w:p>
      <w:pPr/>
      <w:r>
        <w:rPr>
          <w:lang w:val="hi_IN" w:bidi="hi_IN"/>
        </w:rPr>
      </w:r>
      <w:r>
        <w:rPr>
          <w:lang w:val="hi_IN" w:bidi="hi_IN"/>
        </w:rPr>
        <w:t>विश्वासियों की भूमिका निभाने वाले व्यक्ति से पूछो, “तुम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आभारी हूँ कि याकूब ने हमें सत्य याद दिलाया है; या</w:t>
      </w:r>
    </w:p>
    <w:p>
      <w:pPr>
        <w:pStyle w:val="ListBullet"/>
        <w:spacing w:line="240" w:lineRule="auto"/>
        <w:ind w:left="720"/>
      </w:pPr>
      <w:r>
        <w:rPr>
          <w:lang w:val="hi_IN" w:bidi="hi_IN"/>
        </w:rPr>
      </w:r>
      <w:r>
        <w:rPr>
          <w:lang w:val="hi_IN" w:bidi="hi_IN"/>
        </w:rPr>
        <w:t>मैं परमेश्वर के साथ एक अच्छा संबंध रखना चाहता हूँ! मुझे दुख है कि मैं अक्सर परमेश्वर के साथ अच्छा संबंध बनाए रखने के बजाय पाप करना चुनता हूँ; या</w:t>
      </w:r>
    </w:p>
    <w:p>
      <w:pPr>
        <w:pStyle w:val="ListBullet"/>
        <w:spacing w:line="240" w:lineRule="auto"/>
        <w:ind w:left="720"/>
      </w:pPr>
      <w:r>
        <w:rPr>
          <w:lang w:val="hi_IN" w:bidi="hi_IN"/>
        </w:rPr>
      </w:r>
      <w:r>
        <w:rPr>
          <w:lang w:val="hi_IN" w:bidi="hi_IN"/>
        </w:rPr>
        <w:t>मुझे इस बात पर शर्मिंदगी है कि मैंने अपने पाप करने की आदत को नज़रअंदाज़ किया है। मुझे अपने पाप को परमेश्वर के सामने स्वीकार करना चाहिए, क्योंकि मुझे पता है कि परमेश्वर मेरी परवाह करता है।</w:t>
      </w:r>
      <w:r>
        <w:rPr>
          <w:lang w:val="hi_IN" w:bidi="hi_IN"/>
        </w:rPr>
      </w:r>
    </w:p>
    <w:p>
      <w:pPr>
        <w:pStyle w:val="Heading3"/>
      </w:pPr>
      <w:r>
        <w:rPr>
          <w:lang w:val="hi_IN" w:bidi="hi_IN"/>
        </w:rPr>
        <w:t>आवश्यक जानकारी</w:t>
      </w:r>
    </w:p>
    <w:p>
      <w:pPr/>
      <w:r>
        <w:rPr>
          <w:lang w:val="hi_IN" w:bidi="hi_IN"/>
        </w:rPr>
      </w:r>
      <w:r>
        <w:rPr>
          <w:lang w:val="hi_IN" w:bidi="hi_IN"/>
        </w:rPr>
        <w:t>याकूब 4:1–10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याकूब विश्वासियों की आलोचना करता है, क्योंकि वे परमेश्वर द्वारा दी गई वस्तुओं को अपनी स्वार्थी इच्छाओं या वासनाओं को पूरा करने में खर्च करने की योजना बनाते हैं। जब कोई व्यक्ति स्वार्थी रूप से किसी चीज़ की इच्छा करता है, तो वह कुछ ऐसा चाहता है जो केवल उसे खुश करे।</w:t>
      </w:r>
    </w:p>
    <w:p>
      <w:pPr/>
      <w:r>
        <w:rPr>
          <w:lang w:val="hi_IN" w:bidi="hi_IN"/>
        </w:rPr>
      </w:r>
      <w:r>
        <w:rPr>
          <w:lang w:val="hi_IN" w:bidi="hi_IN"/>
        </w:rPr>
        <w:t xml:space="preserve">यहाँ रुकें और समूह में चर्चा करें कि आप </w:t>
      </w:r>
      <w:r>
        <w:rPr>
          <w:b/>
          <w:lang w:val="hi_IN" w:bidi="hi_IN"/>
        </w:rPr>
        <w:t>स्वार्थी इच्छाओं</w:t>
      </w:r>
      <w:r>
        <w:rPr>
          <w:lang w:val="hi_IN" w:bidi="hi_IN"/>
        </w:rPr>
        <w:t xml:space="preserve"> के लिए किस शब्द या वाक्यांश का उपयोग करेंगे। इस ऑडियो को यहाँ रोकें।</w:t>
      </w:r>
    </w:p>
    <w:p>
      <w:pPr/>
      <w:r>
        <w:rPr>
          <w:lang w:val="hi_IN" w:bidi="hi_IN"/>
        </w:rPr>
      </w:r>
      <w:r>
        <w:rPr>
          <w:lang w:val="hi_IN" w:bidi="hi_IN"/>
        </w:rPr>
        <w:t xml:space="preserve">कभी-कभी लोग किसी चीज़ की इतनी इच्छा रखते हैं कि वे किसी और की </w:t>
      </w:r>
      <w:r>
        <w:rPr>
          <w:b/>
          <w:lang w:val="hi_IN" w:bidi="hi_IN"/>
        </w:rPr>
        <w:t>हत्या कर देते हैं</w:t>
      </w:r>
      <w:r>
        <w:rPr>
          <w:lang w:val="hi_IN" w:bidi="hi_IN"/>
        </w:rPr>
        <w:t>, या किसी को जान-बूझकर मार डालते हैं। हत्या या जानबूझकर किसी को मारने के लिए उसी शब्द का प्रयोग करें, जो आपने याकूब 2:11 में किया है।</w:t>
      </w:r>
    </w:p>
    <w:p>
      <w:pPr/>
      <w:r>
        <w:rPr>
          <w:lang w:val="hi_IN" w:bidi="hi_IN"/>
        </w:rPr>
      </w:r>
      <w:r>
        <w:rPr>
          <w:lang w:val="hi_IN" w:bidi="hi_IN"/>
        </w:rPr>
        <w:t>याकूब विश्वासियों की तुलना एक व्यभिचारिणी से करता है। व्यभिचारिणी वह स्त्री है जो व्यभिचार करती है। व्यभिचार एक प्रकार का यौन पाप है। यदि कोई विवाहित स्त्री किसी ऐसे पुरुष के साथ लैंगिक संबंध बनाती है जो उसका पति नहीं है, तो वह स्त्री और वह पुरुष दोनों व्यभिचार के दोषी हैं।</w:t>
      </w:r>
    </w:p>
    <w:p>
      <w:pPr/>
      <w:r>
        <w:rPr>
          <w:lang w:val="hi_IN" w:bidi="hi_IN"/>
        </w:rPr>
      </w:r>
      <w:r>
        <w:rPr>
          <w:lang w:val="hi_IN" w:bidi="hi_IN"/>
        </w:rPr>
        <w:t xml:space="preserve">यहाँ रुकें और समूह में चर्चा करें कि आप </w:t>
      </w:r>
      <w:r>
        <w:rPr>
          <w:b/>
          <w:lang w:val="hi_IN" w:bidi="hi_IN"/>
        </w:rPr>
        <w:t>व्यभिचारिणी</w:t>
      </w:r>
      <w:r>
        <w:rPr>
          <w:lang w:val="hi_IN" w:bidi="hi_IN"/>
        </w:rPr>
        <w:t xml:space="preserve"> के लिए किस शब्द या वाक्यांश का उपयोग करेंगे। अधिक जानकारी के लिए मुख्य शब्दावली में </w:t>
      </w:r>
      <w:r>
        <w:rPr>
          <w:b/>
          <w:lang w:val="hi_IN" w:bidi="hi_IN"/>
        </w:rPr>
        <w:t>व्यभिचार</w:t>
      </w:r>
      <w:r>
        <w:rPr>
          <w:lang w:val="hi_IN" w:bidi="hi_IN"/>
        </w:rPr>
        <w:t xml:space="preserve">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याकूब </w:t>
      </w:r>
      <w:r>
        <w:rPr>
          <w:b/>
          <w:lang w:val="hi_IN" w:bidi="hi_IN"/>
        </w:rPr>
        <w:t>पवित्रशास्त्र</w:t>
      </w:r>
      <w:r>
        <w:rPr>
          <w:lang w:val="hi_IN" w:bidi="hi_IN"/>
        </w:rPr>
        <w:t xml:space="preserve"> के कुछ हिस्सों के बारे में बात करता है। जब नए नियम में लोग शास्त्र या शास्त्रों के बारे में बात करते हैं, तो वे बाइबल के उस भाग के बारे में बात कर रहे होते हैं जिसे मसीही अब पुराना नियम कहते हैं। पवित्रशास्त्र के बारे में अधिक जानकारी के लिए, मुख्य शब्दावली देखें। पवित्रशास्त्र के लिए उसी शब्द या वाक्यांश का उपयोग करें जिसका उपयोग आपने पिछले भागों में किया है।</w:t>
      </w:r>
    </w:p>
    <w:p>
      <w:pPr/>
      <w:r>
        <w:rPr>
          <w:lang w:val="hi_IN" w:bidi="hi_IN"/>
        </w:rPr>
      </w:r>
      <w:r>
        <w:rPr>
          <w:lang w:val="hi_IN" w:bidi="hi_IN"/>
        </w:rPr>
        <w:t>इस भाग के एक भाग में, याकूब उस आत्मा के बारे में बात करता है जो परमेश्वर हमें देता है। यह आत्मा या तो मानवीय आत्मा या पवित्र आत्मा हो सकता है। मनुष्य की आत्मा मनुष्य का वह भाग है जो उसे जीवित बनाता है। यह किसी व्यक्ति का अदृश्य अंदरूनी भाग है। पवित्र आत्मा परमेश्वर का आत्मा है। पवित्र आत्मा विश्वासियों के हृदयों में काम करता है ताकि उन्हें यीशु जैसा व्यवहार करने में मदद मिले और उन्हें और अधिक पवित्र बनाया जा सके। पवित्र आत्मा केवल एक शक्ति नहीं है, बल्कि एक व्यक्ति भी है।</w:t>
      </w:r>
    </w:p>
    <w:p>
      <w:pPr/>
      <w:r>
        <w:rPr>
          <w:lang w:val="hi_IN" w:bidi="hi_IN"/>
        </w:rPr>
      </w:r>
      <w:r>
        <w:rPr>
          <w:lang w:val="hi_IN" w:bidi="hi_IN"/>
        </w:rPr>
        <w:t xml:space="preserve">यहाँ रुकें और समूह के रूप में चर्चा करें कि आप </w:t>
      </w:r>
      <w:r>
        <w:rPr>
          <w:b/>
          <w:lang w:val="hi_IN" w:bidi="hi_IN"/>
        </w:rPr>
        <w:t>आत्मा</w:t>
      </w:r>
      <w:r>
        <w:rPr>
          <w:lang w:val="hi_IN" w:bidi="hi_IN"/>
        </w:rPr>
        <w:t xml:space="preserve"> के लिए किस शब्द या वाक्यांश का उपयोग करेंगे। अधिक जानकारी के लिए मुख्य शब्दावली में आत्मा और </w:t>
      </w:r>
      <w:r>
        <w:rPr>
          <w:b/>
          <w:lang w:val="hi_IN" w:bidi="hi_IN"/>
        </w:rPr>
        <w:t>पवित्र आत्मा</w:t>
      </w:r>
      <w:r>
        <w:rPr>
          <w:lang w:val="hi_IN" w:bidi="hi_IN"/>
        </w:rPr>
        <w:t xml:space="preserve"> देखें। समूह में चर्चा करें कि आप इस भाग का अनुवाद कैसे करेंगे। इसका अनुवाद करने के कुछ तरीके हैं: “परमेश्वर किसी व्यक्ति और उसकी आत्मा के लिए गहरी जलन रखता है,” “परमेश्वर ने लोगों को मानवीय आत्मा दी है, और यह मानवीय आत्मा लोगों को दूसरों से ईर्ष्या करने के लिए प्रेरित करती है,” या “परमेश्वर ने लोगों को पवित्र आत्मा दी है, और पवित्र आत्मा चाहता है कि हम परमेश्वर के प्रति विश्वासयोग्य रहें”; या "परमेश्वर वास्तव में पवित्र आत्मा की परवाह करता है, जिसे उसने विश्वासियों में रखा है।" इस ऑडियो को यहाँ रोकें।</w:t>
      </w:r>
    </w:p>
    <w:p>
      <w:pPr/>
      <w:r>
        <w:rPr>
          <w:lang w:val="hi_IN" w:bidi="hi_IN"/>
        </w:rPr>
      </w:r>
      <w:r>
        <w:rPr>
          <w:lang w:val="hi_IN" w:bidi="hi_IN"/>
        </w:rPr>
        <w:t>इसी भाग में, याकूब ईर्ष्या के बारे में बात करता है। यह वह तरीका हो सकता है, जिस तरह मानवीय आत्मा दूसरों के पास जो कुछ है, उसके लिए ईर्ष्या या जलन महसूस करती है। या यह उस तरह हो सकता है जिससे परमेश्वर लोगों के लिए जलन या उत्साह महसूस करता है। इसका अर्थ है कि परमेश्वर लोगों के प्रति इतनी उत्साह से समर्पित है कि वह उस संबंध के शुद्ध बने रहने के लिए जलन करता है।</w:t>
      </w:r>
    </w:p>
    <w:p>
      <w:pPr/>
      <w:r>
        <w:rPr>
          <w:lang w:val="hi_IN" w:bidi="hi_IN"/>
        </w:rPr>
      </w:r>
      <w:r>
        <w:rPr>
          <w:lang w:val="hi_IN" w:bidi="hi_IN"/>
        </w:rPr>
        <w:t xml:space="preserve">यहाँ रुकें और समूह में चर्चा करें कि इस भाग का अनुवाद करने के लिए आपने कैसे चुना है, यह इस बात पर निर्भर करता है कि आप </w:t>
      </w:r>
      <w:r>
        <w:rPr>
          <w:b/>
          <w:lang w:val="hi_IN" w:bidi="hi_IN"/>
        </w:rPr>
        <w:t>जलन</w:t>
      </w:r>
      <w:r>
        <w:rPr>
          <w:lang w:val="hi_IN" w:bidi="hi_IN"/>
        </w:rPr>
        <w:t xml:space="preserve"> या </w:t>
      </w:r>
      <w:r>
        <w:rPr>
          <w:b/>
          <w:lang w:val="hi_IN" w:bidi="hi_IN"/>
        </w:rPr>
        <w:t>ईर्ष्या</w:t>
      </w:r>
      <w:r>
        <w:rPr>
          <w:lang w:val="hi_IN" w:bidi="hi_IN"/>
        </w:rPr>
        <w:t xml:space="preserve"> के लिए किस शब्द या वाक्यांश का उपयोग करेंगे। इस ऑडियो को यहाँ रोकें।</w:t>
      </w:r>
    </w:p>
    <w:p>
      <w:pPr/>
      <w:r>
        <w:rPr>
          <w:lang w:val="hi_IN" w:bidi="hi_IN"/>
        </w:rPr>
      </w:r>
      <w:r>
        <w:rPr>
          <w:lang w:val="hi_IN" w:bidi="hi_IN"/>
        </w:rPr>
        <w:t>परमेश्वर लोगों पर बहुत अनुग्रह दिखाता है। जब कोई हम पर अनुग्रह करता है, तो वह हमारे लिए कुछ अच्छा करता है या हमें कुछ अच्छा देता है, जिसके हम योग्य नहीं होते। यहाँ, अनुग्रह का अर्थ है वह अच्छी बात जो परमेश्वर ने किसी व्यक्ति विशेष के लिए की है, या कोई अच्छी बात जो परमेश्वर ने उस व्यक्ति को दी है।</w:t>
      </w:r>
    </w:p>
    <w:p>
      <w:pPr/>
      <w:r>
        <w:rPr>
          <w:lang w:val="hi_IN" w:bidi="hi_IN"/>
        </w:rPr>
      </w:r>
      <w:r>
        <w:rPr>
          <w:lang w:val="hi_IN" w:bidi="hi_IN"/>
        </w:rPr>
        <w:t xml:space="preserve">यहाँ रुकें और समूह के रूप में चर्चा करें कि आप </w:t>
      </w:r>
      <w:r>
        <w:rPr>
          <w:b/>
          <w:lang w:val="hi_IN" w:bidi="hi_IN"/>
        </w:rPr>
        <w:t>अनुग्रह</w:t>
      </w:r>
      <w:r>
        <w:rPr>
          <w:lang w:val="hi_IN" w:bidi="hi_IN"/>
        </w:rPr>
        <w:t xml:space="preserve"> के लिए किस शब्द या वाक्यांश का उपयोग करेंगे। अधिक जानकारी के लिए मुख्य शब्दावली में अनुग्रह शब्‍द को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विश्वासियों को शैतान का विरोध करना होगा, और शैतान विश्वासियों से दूर हो जाएगा। शैतान सभी दुष्ट आत्माओं का अगुवा है। उसका नाम भी शैतान है। शैतान हमेशा परमेश्वर के काम को नष्ट करने की कोशिश करता है। शैतान लोगों को परमेश्वर की आज्ञा न मानने के लिए प्रेरित करता है।</w:t>
      </w:r>
    </w:p>
    <w:p>
      <w:pPr/>
      <w:r>
        <w:rPr>
          <w:lang w:val="hi_IN" w:bidi="hi_IN"/>
        </w:rPr>
      </w:r>
      <w:r>
        <w:rPr>
          <w:lang w:val="hi_IN" w:bidi="hi_IN"/>
        </w:rPr>
        <w:t xml:space="preserve">यहाँ रुकें और समूह में चर्चा करें कि आप </w:t>
      </w:r>
      <w:r>
        <w:rPr>
          <w:b/>
          <w:lang w:val="hi_IN" w:bidi="hi_IN"/>
        </w:rPr>
        <w:t>शैतान</w:t>
      </w:r>
      <w:r>
        <w:rPr>
          <w:lang w:val="hi_IN" w:bidi="hi_IN"/>
        </w:rPr>
        <w:t xml:space="preserve"> के लिए किस शब्द या वाक्यांश का उपयोग करेंगे। अधिक जानकारी के लिए मुख्य शब्दावली में शैतान शब्द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याकूब विश्वासियों को पापी कहता है। एक पापी वह होता है जो पाप करना जारी रखता है, भले ही वह जानता हो कि यह गलत है।</w:t>
      </w:r>
    </w:p>
    <w:p>
      <w:pPr/>
      <w:r>
        <w:rPr>
          <w:lang w:val="hi_IN" w:bidi="hi_IN"/>
        </w:rPr>
      </w:r>
      <w:r>
        <w:rPr>
          <w:lang w:val="hi_IN" w:bidi="hi_IN"/>
        </w:rPr>
        <w:t xml:space="preserve">यहाँ रुकें और समूह में चर्चा करें कि आप </w:t>
      </w:r>
      <w:r>
        <w:rPr>
          <w:b/>
          <w:lang w:val="hi_IN" w:bidi="hi_IN"/>
        </w:rPr>
        <w:t>पापी</w:t>
      </w:r>
      <w:r>
        <w:rPr>
          <w:lang w:val="hi_IN" w:bidi="hi_IN"/>
        </w:rPr>
        <w:t xml:space="preserve"> के लिए किस शब्द या वाक्यांश का उपयोग करेंगे। अधिक जानकारी के लिए मुख्य शब्दावली में </w:t>
      </w:r>
      <w:r>
        <w:rPr>
          <w:b/>
          <w:lang w:val="hi_IN" w:bidi="hi_IN"/>
        </w:rPr>
        <w:t>पाप</w:t>
      </w:r>
      <w:r>
        <w:rPr>
          <w:lang w:val="hi_IN" w:bidi="hi_IN"/>
        </w:rPr>
        <w:t xml:space="preserve"> शब्द को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याकूब विश्वासियों से कहता है कि वे अपने मन को शुद्ध करें। किसी को शुद्ध करने का अर्थ है किसी को स्वच्छ या पवित्र बनाना। बाइबल में, शुद्ध व्यक्ति का अर्थ है वह व्यक्ति जो परमेश्वर की सेवा के लिए उपयुक्त है—वह व्यक्ति जो परमेश्वर की आराधना में भाग लेने के लिए स्वीकार्य है। जब कोई व्यक्ति परमेश्वर के विरुद्ध पाप करता है, तो वह अशुद्ध या अपवित्र हो सकता है। जब भी कोई व्यक्ति अशुद्ध हो जाता था, तो उसे फिर से शुद्ध होने के लिए कुछ विशेष धार्मिक विधियाँ पूरी करनी पड़ती थीं। इन धार्मिक विधियों में अक्सर एक विशेष स्नान करना शामिल होता था।</w:t>
      </w:r>
    </w:p>
    <w:p>
      <w:pPr/>
      <w:r>
        <w:rPr>
          <w:lang w:val="hi_IN" w:bidi="hi_IN"/>
        </w:rPr>
      </w:r>
      <w:r>
        <w:rPr>
          <w:lang w:val="hi_IN" w:bidi="hi_IN"/>
        </w:rPr>
        <w:t xml:space="preserve">यहाँ रुकें और समूह में चर्चा करें कि आप </w:t>
      </w:r>
      <w:r>
        <w:rPr>
          <w:b/>
          <w:lang w:val="hi_IN" w:bidi="hi_IN"/>
        </w:rPr>
        <w:t>शुद्ध होना</w:t>
      </w:r>
      <w:r>
        <w:rPr>
          <w:lang w:val="hi_IN" w:bidi="hi_IN"/>
        </w:rPr>
        <w:t xml:space="preserve"> के लिए कौन-सा शब्द या वाक्यांश इस्तेमाल करेंगे। अधिक जानकारी के लिए मुख्य शब्दावली में शुद्ध होना शब्द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बाइबल में, </w:t>
      </w:r>
      <w:r>
        <w:rPr>
          <w:b/>
          <w:lang w:val="hi_IN" w:bidi="hi_IN"/>
        </w:rPr>
        <w:t>मन</w:t>
      </w:r>
      <w:r>
        <w:rPr>
          <w:lang w:val="hi_IN" w:bidi="hi_IN"/>
        </w:rPr>
        <w:t xml:space="preserve"> उस स्थान के लिए विशेष भाषा है जहाँ किसी व्यक्ति के विचार, भावनाएँ और निर्णय होते हैं। अशुद्ध मन वाला व्यक्ति बुरी बातें सोचता है और बुरे निर्णय लेता है। मन के बारे में अधिक जानकारी के लिए, मुख्य शब्दावली को देखें। मन के लिए उसी शब्द या वाक्यांश का उपयोग करें जिसका उपयोग आपने पिछले भागों में किया था।</w:t>
      </w:r>
    </w:p>
    <w:p>
      <w:pPr/>
      <w:r>
        <w:rPr>
          <w:lang w:val="hi_IN" w:bidi="hi_IN"/>
        </w:rPr>
      </w:r>
      <w:r>
        <w:rPr>
          <w:lang w:val="hi_IN" w:bidi="hi_IN"/>
        </w:rPr>
        <w:t>याकूब इस भाग के अंत में परमेश्वर को "</w:t>
      </w:r>
      <w:r>
        <w:rPr>
          <w:b/>
          <w:lang w:val="hi_IN" w:bidi="hi_IN"/>
        </w:rPr>
        <w:t>प्रभु</w:t>
      </w:r>
      <w:r>
        <w:rPr>
          <w:lang w:val="hi_IN" w:bidi="hi_IN"/>
        </w:rPr>
        <w:t>" कहता है। जब लोग परमेश्वर से या परमेश्वर के बारे में बात करते हैं, तो वे अक्सर उसे प्रभु कहते हैं, ताकि उसका सम्मान किया जा सके। कभी-कभी नए नियम में यह स्पष्ट नहीं होता है कि प्रभु शब्द यीशु के लिए है या परमेश्वर पिता के लिए। प्रभु के बारे में अधिक जानकारी के लिए, मुख्य शब्दावली देखें। प्रभु के लिए उसी शब्द या वाक्यांश का उपयोग करें जिसका उपयोग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याकूब 4:11–17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याकूब 4:11–17 को सुनें और इसे अपने मन में रखें।</w:t>
      </w:r>
    </w:p>
    <w:p>
      <w:pPr/>
      <w:r>
        <w:rPr>
          <w:lang w:val="hi_IN" w:bidi="hi_IN"/>
        </w:rPr>
      </w:r>
      <w:r>
        <w:rPr>
          <w:lang w:val="hi_IN" w:bidi="hi_IN"/>
        </w:rPr>
        <w:t>यदि सम्भव हो, तो याकूब 4:11–17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याकूब 4:11–17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याद रखें कि पिछले भाग में याकूब ने कहा था कि लोग बुरे तरीके से व्यवहार करते हैं, क्योंकि वे बुरी चीज़ें चाहते हैं। याकूब ने यह भी कहा कि जो लोग अविश्वासियों की तरह रहते हैं, वे परमेश्वर के शत्रु हैं। इस भाग में, याकूब उन लोगों के कुछ बुरे कामों के बारे में बात करता है। वे लोग एक-दूसरे के बारे में कठोर शब्द कहते हैं। वे लोग भी घमंड करते हैं और ऐसी योजनाएँ बनाते हैं, मानो कोई परमेश्वर नहीं है। विश्वासियों को इस तरह से व्यवहार नहीं करना चाहिए।</w:t>
      </w:r>
    </w:p>
    <w:p>
      <w:pPr/>
      <w:r>
        <w:rPr>
          <w:lang w:val="hi_IN" w:bidi="hi_IN"/>
        </w:rPr>
      </w:r>
      <w:r>
        <w:rPr>
          <w:lang w:val="hi_IN" w:bidi="hi_IN"/>
        </w:rPr>
        <w:t>इस भाग की शुरुआत में, याकूब विश्वासियों से कहता है कि वे एक-दूसरे के विरुद्ध न बोलें। विश्वासियों को एक-दूसरे के बारे में कठोर बातें नहीं कहनी चाहिए और न ही किसी की आलोचना इस उद्देश्य से करनी चाहिए कि लोग उस व्यक्ति के बारे में बुरा सोचें। जो विश्वासी अपने आपको दूसरों से अधिक महत्वपूर्ण समझता है और दूसरों की कठोर आलोचना करता है, वह परमेश्वर की व्यवस्था को तोड़ता है, क्योंकि वह दूसरों से प्रेम नहीं करता। याद रखें कि पहले, याकूब ने कहा था कि एक-दूसरे से प्रेम करने की व्यवस्था सबसे महत्वपूर्ण नियम है, जो परमेश्वर ने लोगों को दिया था। यदि कोई विश्वासी उस व्यवस्था को तोड़ता है, तो वह विश्वासी व्यवस्था का न्याय करता है। इसका अर्थ है कि विश्वासी यह निर्णय करता है कि व्यवस्था बेकार है, इसलिए विश्वासी यह निर्णय करता है कि उसे व्यवस्था का पालन करने की आवश्यकता नहीं है।</w:t>
      </w:r>
    </w:p>
    <w:p>
      <w:pPr/>
      <w:r>
        <w:rPr>
          <w:lang w:val="hi_IN" w:bidi="hi_IN"/>
        </w:rPr>
      </w:r>
      <w:r>
        <w:rPr>
          <w:lang w:val="hi_IN" w:bidi="hi_IN"/>
        </w:rPr>
        <w:t>यह विश्वासी एक ऐसे न्यायी की तरह कार्य करता है, जिसके पास परमेश्वर की व्यवस्था पर अधिकार है। लेकिन परमेश्वर ही परमेश्वर की व्यवस्था का एकमात्र न्यायी है! परमेश्वर ही वह है जो सभी लोगों के लिए व्यवस्था देता है। केवल परमेश्वर के पास ही संसार के अन्त में लोगों का न्याय करने का अधिकार है, ताकि वह या तो लोगों का उद्धार करे या उनका नाश करे। विश्वासियों को निश्चित रूप से ऐसा व्यवहार करने का कोई अधिकार नहीं है, मानो उन्हें लोगों को दोषी ठहराने की परमेश्वर की सामर्थ्य प्राप्त हो।</w:t>
      </w:r>
    </w:p>
    <w:p>
      <w:pPr/>
      <w:r>
        <w:rPr>
          <w:lang w:val="hi_IN" w:bidi="hi_IN"/>
        </w:rPr>
      </w:r>
      <w:r>
        <w:rPr>
          <w:lang w:val="hi_IN" w:bidi="hi_IN"/>
        </w:rPr>
        <w:t>यहाँ रुकें और समूह में इस प्रश्न पर चर्चा करें: जब आपके समुदाय में समस्याएँ होती हैं, तो व्यवस्था कौन बनाता है और न्यायी के रूप में कौन कार्य करता है? यदि कोई ऐसा व्यक्ति, जो न्यायी नहीं है, न्यायी की तरह व्यवहार करने लगे और सही तथा गलत के बारे में निर्णय लेने लगे, तो क्या होगा? आप उस व्यक्ति के बारे में क्या सोचेंगे? इस ऑडियो को यहाँ रोकें।</w:t>
      </w:r>
    </w:p>
    <w:p>
      <w:pPr/>
      <w:r>
        <w:rPr>
          <w:lang w:val="hi_IN" w:bidi="hi_IN"/>
        </w:rPr>
      </w:r>
      <w:r>
        <w:rPr>
          <w:lang w:val="hi_IN" w:bidi="hi_IN"/>
        </w:rPr>
        <w:t>फिर याकूब इस बारे में बात करता है कि घमण्डी लोग पापपूर्ण तरीके से धनवान बनने की योजना बनाते हैं। याकूब वर्णन करता है कि लोग कैसे धनवान होने की योजना बनाते हैं, लेकिन परमेश्वर को अनदेखा करते हैं। लोग यह निर्णय करते हैं कि वे अपना नगर कब छोड़ेंगे, कहाँ जाएँगे, कितने समय तक रहेंगे, और इस बारे में बात करते हैं कि वे कितना पैसा कमाएँगे। ये लोग आश्वस्त हैं कि वे जो निर्णय लेते हैं, वह निश्चित रूप से होगा। ये लोग परमेश्वर की योजनाओं पर भरोसा नहीं करते क्योंकि वे घमण्डी हैं। ये लोग ऐसी योजना बनाते हैं मानो कोई परमेश्वर नहीं है और केवल इस बारे में योजना बनाते हैं कि वे पृथ्वी पर क्या करेंगे। ये लोग नहीं जानते कि कल या भविष्य में किसी भी समय क्या होगा। ये लोग यह भी नहीं जानते कि उनके अपने जीवन में क्या होगा!</w:t>
      </w:r>
    </w:p>
    <w:p>
      <w:pPr/>
      <w:r>
        <w:rPr>
          <w:lang w:val="hi_IN" w:bidi="hi_IN"/>
        </w:rPr>
      </w:r>
      <w:r>
        <w:rPr>
          <w:lang w:val="hi_IN" w:bidi="hi_IN"/>
        </w:rPr>
        <w:t>यहाँ रुकें और समूह में इस प्रश्न पर चर्चा करें: आपके समुदाय में, किस प्रकार के लोग अलग-अलग नगरों या गाँवों में चीज़ों का व्यापार करने या बेचने के लिए जाते हैं? लोग इन यात्राओं के बारे में योजना कैसे बनाते हैं या निर्णय कैसे लेते हैं? इस ऑडियो को यहाँ रोकें।</w:t>
      </w:r>
    </w:p>
    <w:p>
      <w:pPr/>
      <w:r>
        <w:rPr>
          <w:lang w:val="hi_IN" w:bidi="hi_IN"/>
        </w:rPr>
      </w:r>
      <w:r>
        <w:rPr>
          <w:lang w:val="hi_IN" w:bidi="hi_IN"/>
        </w:rPr>
        <w:t>याकूब लोगों के जीवन की तुलना धुंध या धुएँ से करता है। धुंध हवा में मौजूद पानी की बहुत छोटी-छोटी बूंदें होती हैं, जो धुएँ या बहुत हल्की बारिश जैसी दिखाई देती हैं। धुंध अक्सर सुबह के समय, सूर्योदय से पहले दिखाई देती है। सूर्य धुंध को सुखा देता है, या हवा धुएं को जल्दी उड़ा देती है। धुंध या धुआँ केवल बहुत थोड़े समय के लिए रहता है। उसी प्रकार, मनुष्य का जीवन बहुत छोटा है, और कोई भी निश्चित रूप से नहीं जानता कि वह कल भी जीवित रहेगा या नहीं। केवल परमेश्वर जानता है कि कोई व्यक्ति कितने समय तक जीवित रहेगा! इसलिए इसके बजाय, जब विश्वासी योजनाएँ बनाएँ, तो उन्हें यह जानना चाहिए कि प्रभु का उनके जीवन पर नियंत्रण है। विश्वासियों को कल क्या होगा, इस विषय में प्रभु पर भरोसा रखना चाहिए, क्योंकि प्रभु का हर चीज़ पर नियंत्रण है।</w:t>
      </w:r>
    </w:p>
    <w:p>
      <w:pPr/>
      <w:r>
        <w:rPr>
          <w:lang w:val="hi_IN" w:bidi="hi_IN"/>
        </w:rPr>
      </w:r>
      <w:r>
        <w:rPr>
          <w:lang w:val="hi_IN" w:bidi="hi_IN"/>
        </w:rPr>
        <w:t>यहाँ रुकें और समूह में इस प्रश्न पर चर्चा करें: पिछली बार जब आपने धुंध या धुएँ का एक झोंका देखा था, उस बारे में बात करें। यह कैसा दिखता था? यदि संभव हो, तो थोड़ा पानी उबालकर भाप बनाएँ या छोटी-सी आग जलाएँ! इस बात पर गौर करें कि कैसे धुंध और धुआँ ज़्यादा देर तक नहीं टिकते। आपकी संस्कृति में, आप लोगों के जीवन की तुलना किस बात से करते हैं, ताकि यह दिखाया जा सके कि लोगों का जीवन बहुत लंबा नहीं है? इस ऑडियो को यहाँ रोकें।</w:t>
      </w:r>
    </w:p>
    <w:p>
      <w:pPr/>
      <w:r>
        <w:rPr>
          <w:lang w:val="hi_IN" w:bidi="hi_IN"/>
        </w:rPr>
      </w:r>
      <w:r>
        <w:rPr>
          <w:lang w:val="hi_IN" w:bidi="hi_IN"/>
        </w:rPr>
        <w:t>हालाँकि, अभी लोग, यहाँ तक कि विश्वासी भी, इस तरह योजनाएँ नहीं बनाते जैसे कि उनके जीवन पर परमेश्वर का नियंत्रण है। लोग घमण्ड करते हैं कि वे परमेश्वर की किसी सहायता के बिना काम करने में सक्षम हैं। इस तरह बात करना बुरा है, क्योंकि लोग ऐसा व्यवहार करते हैं मानो परमेश्वर महत्वपूर्ण ही नहीं हैं। लोग ऐसा व्यवहार करते हैं मानो वे परमेश्वर से अधिक महत्वपूर्ण हों और अपने जीवन को स्वयं नियंत्रित करते हों।</w:t>
      </w:r>
    </w:p>
    <w:p>
      <w:pPr/>
      <w:r>
        <w:rPr>
          <w:lang w:val="hi_IN" w:bidi="hi_IN"/>
        </w:rPr>
      </w:r>
      <w:r>
        <w:rPr>
          <w:lang w:val="hi_IN" w:bidi="hi_IN"/>
        </w:rPr>
        <w:t>चूंकि याकूब ने विश्वासियों को सही तरीके से योजना बनाने और परमेश्वर के अधीन होने के बारे में बताया है, इसलिए विश्वासी जानते हैं कि क्या सही है। याकूब विश्वासियों को चेतावनी देता है कि यदि वे सही काम नहीं करते, तो वे पाप करते हैं।</w:t>
      </w:r>
      <w:r>
        <w:rPr>
          <w:lang w:val="hi_IN" w:bidi="hi_IN"/>
        </w:rPr>
      </w:r>
    </w:p>
    <w:p>
      <w:pPr>
        <w:pStyle w:val="Heading3"/>
      </w:pPr>
      <w:r>
        <w:rPr>
          <w:lang w:val="hi_IN" w:bidi="hi_IN"/>
        </w:rPr>
        <w:t>घटनाओं को समझाना</w:t>
      </w:r>
    </w:p>
    <w:p>
      <w:pPr/>
      <w:r>
        <w:rPr>
          <w:lang w:val="hi_IN" w:bidi="hi_IN"/>
        </w:rPr>
      </w:r>
      <w:r>
        <w:rPr>
          <w:lang w:val="hi_IN" w:bidi="hi_IN"/>
        </w:rPr>
        <w:t>याकूब 4:11–17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दो हिस्से हैं।</w:t>
      </w:r>
    </w:p>
    <w:p>
      <w:pPr/>
      <w:r>
        <w:rPr>
          <w:lang w:val="hi_IN" w:bidi="hi_IN"/>
        </w:rPr>
      </w:r>
      <w:r>
        <w:rPr>
          <w:b/>
          <w:lang w:val="hi_IN" w:bidi="hi_IN"/>
        </w:rPr>
        <w:t>पहले भाग में:</w:t>
      </w:r>
      <w:r>
        <w:rPr>
          <w:lang w:val="hi_IN" w:bidi="hi_IN"/>
        </w:rPr>
        <w:t xml:space="preserve"> याकूब विश्वासियों से कहता है कि उन्हें एक-दूसरे के विरुद्ध नहीं बोलना चाहिए और न ही परमेश्वर की उस व्यवस्था की अवज्ञा करनी चाहिए, जो उन्हें एक-दूसरे से प्रेम करने की आज्ञा देती है। केवल परमेश्वर ही व्यवस्था दे सकता है, और विश्वासियों को उन व्यवस्थाओं का पालन करना होगा।</w:t>
      </w:r>
    </w:p>
    <w:p>
      <w:pPr/>
      <w:r>
        <w:rPr>
          <w:lang w:val="hi_IN" w:bidi="hi_IN"/>
        </w:rPr>
      </w:r>
      <w:r>
        <w:rPr>
          <w:b/>
          <w:lang w:val="hi_IN" w:bidi="hi_IN"/>
        </w:rPr>
        <w:t>दूसरे भाग में:</w:t>
      </w:r>
      <w:r>
        <w:rPr>
          <w:lang w:val="hi_IN" w:bidi="hi_IN"/>
        </w:rPr>
        <w:t xml:space="preserve"> याकूब विश्वासियों को चेतावनी देता है कि वे भविष्य के बारे में इस तरह योजनाएँ न बनाएँ और घमण्ड न करें, मानो परमेश्वर का कोई अस्तित्व ही नहीं है। लोग नहीं जानते कि कल क्या होगा, इसलिए जब विश्वासी योजनाएँ बनाएँ, तो उन्हें परमेश्वर पर भरोसा करना चाहिए और यह जानना चाहिए कि परमेश्वर सब कुछ अपने नियंत्रण में रखता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विश्वासी</w:t>
      </w:r>
    </w:p>
    <w:p>
      <w:pPr>
        <w:pStyle w:val="ListBullet"/>
        <w:spacing w:line="240" w:lineRule="auto"/>
        <w:ind w:left="720"/>
      </w:pPr>
      <w:r>
        <w:rPr>
          <w:lang w:val="hi_IN" w:bidi="hi_IN"/>
        </w:rPr>
      </w:r>
      <w:r>
        <w:rPr>
          <w:lang w:val="hi_IN" w:bidi="hi_IN"/>
        </w:rPr>
        <w:t xml:space="preserve">प्रभु परमेश्वर </w:t>
      </w:r>
    </w:p>
    <w:p>
      <w:pPr>
        <w:pStyle w:val="ListBullet"/>
        <w:spacing w:line="240" w:lineRule="auto"/>
        <w:ind w:left="720"/>
      </w:pPr>
      <w:r>
        <w:rPr>
          <w:lang w:val="hi_IN" w:bidi="hi_IN"/>
        </w:rPr>
      </w:r>
      <w:r>
        <w:rPr>
          <w:lang w:val="hi_IN" w:bidi="hi_IN"/>
        </w:rPr>
        <w:t>और वे लोग जो घमण्डी तरीके से योजना बनाते हैं</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भाग में, याकूब फिर से एक नया विचार पेश करता है, जब वह विश्वासियों को भाइयों कहता है। याद रखें कि इस पूरी पुस्तक में याकूब विश्वासियों को भाइयों कहकर संबोधित करता है, ताकि विश्वासियों के प्रति अपने प्रेम को प्रकट कर सके। क्योंकि याकूब विश्वासियों से प्रेम करता है, इसलिए वह चाहता है कि विश्वासी सत्य की बात सुनें और अपना व्यवहार बदलें।</w:t>
      </w:r>
    </w:p>
    <w:p>
      <w:pPr/>
      <w:r>
        <w:rPr>
          <w:lang w:val="hi_IN" w:bidi="hi_IN"/>
        </w:rPr>
      </w:r>
      <w:r>
        <w:rPr>
          <w:lang w:val="hi_IN" w:bidi="hi_IN"/>
        </w:rPr>
        <w:t>याकूब विश्वासियों से कहता है कि वे एक-दूसरे की निन्दा न करें और न ही एक-दूसरे के विरुद्ध बोलें। यह उस तरीके को दर्शाता है जिसमें लोग किसी व्यक्ति के बारे में कठोर बातें कहते हैं, विशेष रूप से तब जब वह व्यक्ति वहाँ उपस्थित नहीं होता। इसका अर्थ उस तरीके से भी है जिससे लोग किसी व्यक्ति की प्रतिष्ठा को नष्ट करने के लिए उसकी आलोचना करते हैं।</w:t>
      </w:r>
    </w:p>
    <w:p>
      <w:pPr/>
      <w:r>
        <w:rPr>
          <w:lang w:val="hi_IN" w:bidi="hi_IN"/>
        </w:rPr>
      </w:r>
      <w:r>
        <w:rPr>
          <w:lang w:val="hi_IN" w:bidi="hi_IN"/>
        </w:rPr>
        <w:t>यहाँ रुकें और समूह में इस प्रश्न पर चर्चा करें: आपकी भाषा में, आप उस तरीके को कैसे व्यक्त करेंगे जिसमें लोग किसी व्यक्ति की प्रतिष्ठा को नष्ट करने के लिए उसके बारे में कठोर शब्दों को कहते हैं? इस ऑडियो को यहाँ रोकें।</w:t>
      </w:r>
    </w:p>
    <w:p>
      <w:pPr/>
      <w:r>
        <w:rPr>
          <w:lang w:val="hi_IN" w:bidi="hi_IN"/>
        </w:rPr>
      </w:r>
      <w:r>
        <w:rPr>
          <w:lang w:val="hi_IN" w:bidi="hi_IN"/>
        </w:rPr>
        <w:t>जो व्यक्ति किसी साथी विश्वासी के विरुद्ध बोलता है, वह उस विश्वासी का न्याय करता है या उसकी आलोचना करता है। यहाँ, न्याय करने या आलोचना करने का अर्थ है दूसरों पर नीचतापूर्ण तरीके से गलत काम करने का आरोप लगाना। अदालत में न्यायाधीश इस तरीके से लोगों का न्याय नहीं करते हैं। याकूब का यह अर्थ भी नहीं है कि लोगों को यह निर्णय नहीं करना चाहिए कि कोई बात सही है या गलत। याकूब का अर्थ है कि विश्वासियों को एक-दूसरे की कठोर और निर्दयी तरीके से आलोचना नहीं करनी चाहिए।</w:t>
      </w:r>
    </w:p>
    <w:p>
      <w:pPr/>
      <w:r>
        <w:rPr>
          <w:lang w:val="hi_IN" w:bidi="hi_IN"/>
        </w:rPr>
      </w:r>
      <w:r>
        <w:rPr>
          <w:lang w:val="hi_IN" w:bidi="hi_IN"/>
        </w:rPr>
        <w:t>जब विश्वासी एक-दूसरे की आलोचना और न्याय करते हैं, तो वे व्यवस्था की आलोचना और न्याय करते हैं। याकूब यहाँ जिस व्यवस्था की बात करता है, वह यह है कि विश्वासियों को एक-दूसरे से प्रेम करना चाहिए। व्यवस्था की आलोचना और न्याय करने का अर्थ है व्यवस्था की आलोचना करना। जब कोई व्यवस्था की आलोचना करता है, तो वह यह निर्णय लेता है कि उसे व्यवस्था का पालन करने की आवश्यकता नहीं है। यह ऐसा है जैसे विश्वासी स्वयं को न्यायी समझता है, जो यह निर्णय करता है कि व्यवस्थाएँ अच्छी हैं या नहीं।</w:t>
      </w:r>
    </w:p>
    <w:p>
      <w:pPr/>
      <w:r>
        <w:rPr>
          <w:lang w:val="hi_IN" w:bidi="hi_IN"/>
        </w:rPr>
      </w:r>
      <w:r>
        <w:rPr>
          <w:lang w:val="hi_IN" w:bidi="hi_IN"/>
        </w:rPr>
        <w:t>लेकिन विश्वासी न तो न्यायी हैं और न ही परमेश्वर की व्यवस्था देने वाले लोग हैं। याकूब कहता है कि केवल एक ही व्यवस्थादाता और न्यायी है। याकूब का अर्थ है कि एकमात्र व्यवस्था देने वाला और न्यायी परमेश्वर है। मनुष्य के व्यवस्थापक और न्यायी लोगों द्वारा बनाए गए नियमों के विषय में निर्णय लेते हैं, लेकिन सभी लोगों के लिए व्यवस्था केवल परमेश्वर ही बनाता है। संसार के अन्त में, परमेश्वर ही एकमात्र न्यायी है जो लोगों को हमेशा के लिए बचा सकता है या उन्हें नष्ट कर सकता है।</w:t>
      </w:r>
    </w:p>
    <w:p>
      <w:pPr/>
      <w:r>
        <w:rPr>
          <w:lang w:val="hi_IN" w:bidi="hi_IN"/>
        </w:rPr>
      </w:r>
      <w:r>
        <w:rPr>
          <w:lang w:val="hi_IN" w:bidi="hi_IN"/>
        </w:rPr>
        <w:t>फिर याकूब एक ऐसा प्रश्न पूछता है जिसका उत्तर वह किसी से देने की अपेक्षा नहीं करता। याकूब पूछता है, “तू कौन है, जो अपने पड़ोसी पर दोष लगाता है?” याकूब यह प्रश्न दूसरों की आलोचना करने वालों को लज्जित करने के लिए पूछता है। याकूब का अर्थ है कि विश्वासियों को निश्चित रूप से अपने पड़ोसियों की आलोचना करने का कोई अधिकार नहीं है। याकूब शायद विश्वासियों को यह याद दिलाना चाहता है कि यीशु ने सिखाया था कि पड़ोसी का अर्थ केवल उनके आस-पास रहने वाले लोग नहीं हैं, बल्कि हर वह व्यक्ति है जिससे वे मिलते हैं।</w:t>
      </w:r>
    </w:p>
    <w:p>
      <w:pPr/>
      <w:r>
        <w:rPr>
          <w:lang w:val="hi_IN" w:bidi="hi_IN"/>
        </w:rPr>
      </w:r>
      <w:r>
        <w:rPr>
          <w:lang w:val="hi_IN" w:bidi="hi_IN"/>
        </w:rPr>
        <w:t>दूसरे भाग की शुरुआत के लिए, याकूब लोगों का ध्यान आकर्षित करने के लिए एक वाक्यांश का उपयोग करता है। याकूब चाहता है कि विश्वासी ध्यानपूर्वक सुनें, क्योंकि अब याकूब विश्वासियों को किसी और बात के विषय में चेतावनी देने वाला है।</w:t>
      </w:r>
    </w:p>
    <w:p>
      <w:pPr/>
      <w:r>
        <w:rPr>
          <w:lang w:val="hi_IN" w:bidi="hi_IN"/>
        </w:rPr>
      </w:r>
      <w:r>
        <w:rPr>
          <w:lang w:val="hi_IN" w:bidi="hi_IN"/>
        </w:rPr>
        <w:t>यहाँ रुकें और समूह में इस प्रश्न पर चर्चा करें: आपकी भाषा में, आप यह कैसे बताते हैं कि अब आप एक नए विषय के बारे में बात करने वाले हैं? आप लोगों से यह कैसे कहेंगे कि वे आपकी बात को ध्यान से सुनें, क्योंकि अब आप किसी महत्वपूर्ण विषय के बारे में बात करने वाले हैं? इस ऑडियो को यहाँ रोकें।</w:t>
      </w:r>
    </w:p>
    <w:p>
      <w:pPr/>
      <w:r>
        <w:rPr>
          <w:lang w:val="hi_IN" w:bidi="hi_IN"/>
        </w:rPr>
      </w:r>
      <w:r>
        <w:rPr>
          <w:lang w:val="hi_IN" w:bidi="hi_IN"/>
        </w:rPr>
        <w:t>याकूब उन लोगों से सीधे बात करता है जो एक निश्चित तरीके से योजना बनाते हैं कि वे क्या करेंगे। याकूब इन लोगों को उद्धृत करता है, लेकिन वास्तव में याकूब किसी विशेष बातचीत को दोहराता नहीं है। याकूब केवल इस बात के बारे में सामान्य रूप से बताता है कि ये लोग किस प्रकार योजनाएँ बनाते हैं। यह योजना ऐसी लगती है, जैसी कोई व्यापारी या व्यवसायी बनाता है। ये लोग इस बारे में योजनाएँ बनाते हैं कि वे व्यापार के लिए किसी दूसरे नगर की कब यात्रा करेंगे। ध्यान दें कि याकूब किसी विशेष नगर का नाम नहीं लेता और न ही यह बताता है कि वे लोग किस वस्तु का व्यापार करने की योजना बना रहे हैं, इसलिए यह बातचीत वैसी ही सामान्य बातचीत हो सकती है, जैसी बहुत से लोग आपस में करते हैं। इन लोगों के योजना बनाने के तरीके में समस्या यह है कि वे अपनी योजनाओं के विषय में परमेश्वर से नहीं पूछते। ये लोग ऐसा व्यवहार करते हैं मानो वे सब कुछ जानते हैं और अपने जीवन पर पूरा नियंत्रण रखते हैं।</w:t>
      </w:r>
    </w:p>
    <w:p>
      <w:pPr/>
      <w:r>
        <w:rPr>
          <w:lang w:val="hi_IN" w:bidi="hi_IN"/>
        </w:rPr>
      </w:r>
      <w:r>
        <w:rPr>
          <w:lang w:val="hi_IN" w:bidi="hi_IN"/>
        </w:rPr>
        <w:t>यहाँ रुकें और समूह में इस प्रश्न पर चर्चा करें: एक गतिविधि के रूप में, उस तरीके का वर्णन करें जिससे कोई ऐसा व्यक्ति जिसे आप जानते हैं, कुछ विशिष्ट कार्य करने की योजना बनाता है। केवल यह न बताएं कि उन्होंने एक बार कोई योजना किस प्रकार बनाई थी, बल्कि यह बताएं कि उन्होंने कई बार योजनाएँ किस प्रकार बनाई हैं। इस बात पर ध्यान दें कि आप किस तरह दिखाते हैं कि यह केवल एक योजना नहीं है, बल्कि सामान्य रूप से किसी व्यक्ति के योजना बनाने का तरीका है। फिर इस बात पर चर्चा करें कि याकूब जिस तरह लोगों के सामान्य रूप से योजना बनाने के तरीके का वर्णन करता है, उसे आप किस प्रकार अनुवाद करना चाहेंगे। इस ऑडियो को यहाँ रोकें।</w:t>
      </w:r>
    </w:p>
    <w:p>
      <w:pPr/>
      <w:r>
        <w:rPr>
          <w:lang w:val="hi_IN" w:bidi="hi_IN"/>
        </w:rPr>
      </w:r>
      <w:r>
        <w:rPr>
          <w:lang w:val="hi_IN" w:bidi="hi_IN"/>
        </w:rPr>
        <w:t>लेकिन याकूब कहता है कि लोग यह भी नहीं जानते कि कल क्या होगा। फिर याकूब विश्वासियों से पूछता है कि उनके जीवन कैसे हैं। याकूब अगले वाक्य में अपने प्रश्न का उत्तर देता है। लोगों का जीवन धुंध या थोड़े से धुएँ के समान है, जो केवल थोड़े समय के लिए ही रहता है।</w:t>
      </w:r>
    </w:p>
    <w:p>
      <w:pPr/>
      <w:r>
        <w:rPr>
          <w:lang w:val="hi_IN" w:bidi="hi_IN"/>
        </w:rPr>
      </w:r>
      <w:r>
        <w:rPr>
          <w:lang w:val="hi_IN" w:bidi="hi_IN"/>
        </w:rPr>
        <w:t>क्योंकि लोगों का जीवन छोटा है और लोग यह नहीं जानते कि भविष्य में क्या होगा, इसलिए विश्वासियों को परमेश्वर पर भरोसा रखना चाहिए, क्योंकि परमेश्वर सदा जीवित हैं और जो कुछ भी होता है, उस पर उनका नियंत्रण है। जब विश्वासी योजनाएँ बनाते हैं, तो उन्हें यह याद रखना चाहिए कि वे तभी जीवित रहेंगे और कोई कार्य कर पाएँगे, जब प्रभु की इच्छा होगी। याकूब यहाँ परमेश्वर पिता को “प्रभु” कहकर हमें याद दिलाता है कि परमेश्वर ही सब वस्तुओं का प्रभु है, अर्थात् सब कुछ उसके नियंत्रण में है।</w:t>
      </w:r>
    </w:p>
    <w:p>
      <w:pPr/>
      <w:r>
        <w:rPr>
          <w:lang w:val="hi_IN" w:bidi="hi_IN"/>
        </w:rPr>
      </w:r>
      <w:r>
        <w:rPr>
          <w:lang w:val="hi_IN" w:bidi="hi_IN"/>
        </w:rPr>
        <w:t>लेकिन अभी, विश्वासी अपनी घमण्डी या अहंकारी योजनाओं के विषय में डींग मारते हैं। यह बुरा है, क्योंकि विश्वासी अपनी योजनाओं और अपने कार्यों के विषय में घमण्ड करते हैं। हालाँकि विश्वासी जानते हैं कि क्या सही है, फिर भी वे इसे न करने का निर्णय लेते हैं। याकूब समझाता है कि यह एक पाप है। पाप केवल वह गलत काम करना नहीं है जिसे परमेश्वर ने गलत कहा है, बल्कि जब हम वह काम नहीं करते जिसे परमेश्वर हमसे करने के लिए कहते हैं, तब भी वह पाप है। याकूब चाहता है कि विश्वासी उचित रीति से व्यवहार करें, अपनी योजनाएँ बनाते समय भी और अपने हर दूसरे कार्य में भी</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इस्तेमाल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याकूब 4:11–17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हिस्से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विश्वासी</w:t>
      </w:r>
    </w:p>
    <w:p>
      <w:pPr>
        <w:pStyle w:val="ListBullet"/>
        <w:spacing w:line="240" w:lineRule="auto"/>
        <w:ind w:left="720"/>
      </w:pPr>
      <w:r>
        <w:rPr>
          <w:lang w:val="hi_IN" w:bidi="hi_IN"/>
        </w:rPr>
      </w:r>
      <w:r>
        <w:rPr>
          <w:lang w:val="hi_IN" w:bidi="hi_IN"/>
        </w:rPr>
        <w:t xml:space="preserve">प्रभु परमेश्वर </w:t>
      </w:r>
    </w:p>
    <w:p>
      <w:pPr>
        <w:pStyle w:val="ListBullet"/>
        <w:spacing w:line="240" w:lineRule="auto"/>
        <w:ind w:left="720"/>
      </w:pPr>
      <w:r>
        <w:rPr>
          <w:lang w:val="hi_IN" w:bidi="hi_IN"/>
        </w:rPr>
      </w:r>
      <w:r>
        <w:rPr>
          <w:lang w:val="hi_IN" w:bidi="hi_IN"/>
        </w:rPr>
        <w:t>और वे लोग जो घमण्डी तरीके से योजना बनाते हैं</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की भूमिका निभा रहे व्यक्ति को यह बताना चाहिए कि यदि वह उस पात्र के स्थान पर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प्रतिक्रियाएँ निम्नलिखित हैं।</w:t>
      </w:r>
    </w:p>
    <w:p>
      <w:pPr/>
      <w:r>
        <w:rPr>
          <w:lang w:val="hi_IN" w:bidi="hi_IN"/>
        </w:rPr>
      </w:r>
      <w:r>
        <w:rPr>
          <w:lang w:val="hi_IN" w:bidi="hi_IN"/>
        </w:rPr>
        <w:t>मेरे भाइयों और बहनों, एक-दूसरे के विरुद्ध कठोर और झूठी बातें मत कहो। यदि तुममें से कोई अपने साथी विश्वासियों के विरुद्ध बुरी बातें कहता है, तो तुम व्यवस्था के विरुद्ध बुरी बातें कहते हो। यदि आप अपने साथी विश्वासियों की आलोचना करते हैं, तो आप व्यवस्था की आलोचना करते हैं। लेकिन आप ऐसे न्यायी नहीं हैं जो यह निर्णय कर सकते हैं कि व्यवस्था सही है या गलत। आपका काम व्यवस्था का पालन करना है। व्यवस्था बनाने वाले और लोगों का न्याय करने वाले परमेश्वर है, तुम नहीं। परमेश्वर वह है जो लोगों को हमेशा के लिए बचा सकता है और लोगों को हमेशा के लिए नष्ट कर सकता है। इसलिए आपको निश्चित रूप से अपने साथी विश्वासियों का न्याय करने और उनकी आलोचना करने का कोई अधिकार नहीं है!</w:t>
      </w:r>
    </w:p>
    <w:p>
      <w:pPr/>
      <w:r>
        <w:rPr>
          <w:lang w:val="hi_IN" w:bidi="hi_IN"/>
        </w:rPr>
      </w:r>
      <w:r>
        <w:rPr>
          <w:lang w:val="hi_IN" w:bidi="hi_IN"/>
        </w:rPr>
        <w:t>अभिनय को रोकें। विश्वासियों की भूमिका निभाने वाले व्यक्ति से पूछो, “तुम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कभी-कभी अपने साथी विश्वासियों पर क्रोधित होता हूँ, इसलिए मैं उनके बारे में कठोर बातें कहता हूँ; या</w:t>
      </w:r>
    </w:p>
    <w:p>
      <w:pPr>
        <w:pStyle w:val="ListBullet"/>
        <w:spacing w:line="240" w:lineRule="auto"/>
        <w:ind w:left="720"/>
      </w:pPr>
      <w:r>
        <w:rPr>
          <w:lang w:val="hi_IN" w:bidi="hi_IN"/>
        </w:rPr>
      </w:r>
      <w:r>
        <w:rPr>
          <w:lang w:val="hi_IN" w:bidi="hi_IN"/>
        </w:rPr>
        <w:t>मुझे शर्मिंदगी महसूस हो रही है कि मैंने घमण्ड से व्यवहार किया है। मैंने इस बारे में नहीं सोचा कि मैंने क्या किया; या</w:t>
      </w:r>
    </w:p>
    <w:p>
      <w:pPr>
        <w:pStyle w:val="ListBullet"/>
        <w:spacing w:line="240" w:lineRule="auto"/>
        <w:ind w:left="720"/>
      </w:pPr>
      <w:r>
        <w:rPr>
          <w:lang w:val="hi_IN" w:bidi="hi_IN"/>
        </w:rPr>
      </w:r>
      <w:r>
        <w:rPr>
          <w:lang w:val="hi_IN" w:bidi="hi_IN"/>
        </w:rPr>
        <w:t>मैं आभारी हूँ कि याकूब ने हमें इस बारे में एक संदेश भेजा है कि हमें कैसे बोलना और कार्य करना चाहिए। हमारे समुदाय में समस्याएँ रही हैं क्योंकि लोग एक-दूसरे के विरुद्ध बातें करते हैं। मुझे आशा है कि हम मिलकर काम कर सकते हैं और ऐसा व्यवहार कर सकते हैं जिससे परमेश्वर का आदर हो।</w:t>
      </w:r>
    </w:p>
    <w:p>
      <w:pPr/>
      <w:r>
        <w:rPr>
          <w:lang w:val="hi_IN" w:bidi="hi_IN"/>
        </w:rPr>
      </w:r>
      <w:r>
        <w:rPr>
          <w:lang w:val="hi_IN" w:bidi="hi_IN"/>
        </w:rPr>
        <w:t>याकूब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दुख है कि विश्वासी एक-दूसरे के प्रति कठोर व्यवहार करते हैं। मैं नहीं चाहता कि विश्वासी एक-दूसरे को लगातार चोट पहुँचाते रहें; या</w:t>
      </w:r>
    </w:p>
    <w:p>
      <w:pPr>
        <w:pStyle w:val="ListBullet"/>
        <w:spacing w:line="240" w:lineRule="auto"/>
        <w:ind w:left="720"/>
      </w:pPr>
      <w:r>
        <w:rPr>
          <w:lang w:val="hi_IN" w:bidi="hi_IN"/>
        </w:rPr>
      </w:r>
      <w:r>
        <w:rPr>
          <w:lang w:val="hi_IN" w:bidi="hi_IN"/>
        </w:rPr>
        <w:t>मैं क्रोधित हूँ कि विश्वासी ऐसा व्यवहार करते हैं जैसे उन्हें परमेश्वर की व्यवस्था का पालन करने की आवश्यकता नहीं है! यह परमेश्वर का बहुत बड़ा अपमान है! या</w:t>
      </w:r>
    </w:p>
    <w:p>
      <w:pPr>
        <w:pStyle w:val="ListBullet"/>
        <w:spacing w:line="240" w:lineRule="auto"/>
        <w:ind w:left="720"/>
      </w:pPr>
      <w:r>
        <w:rPr>
          <w:lang w:val="hi_IN" w:bidi="hi_IN"/>
        </w:rPr>
      </w:r>
      <w:r>
        <w:rPr>
          <w:lang w:val="hi_IN" w:bidi="hi_IN"/>
        </w:rPr>
        <w:t>मुझे आशा है कि विश्वासी समझते हैं कि मैं उनकी सहायता करना चाहता हूँ। मैं प्रेमपूर्वक उनकी आलोचना करता हूँ या उनकी गलतियों की ओर संकेत करता हूँ, और मैं उनसे सीधे बात करता हूँ। मैं विश्वासियों को चोट पहुँचाने के उद्देश्य से उनके बारे में कठोर बातें नहीं करता हूँ। मैं चाहता हूँ कि विश्वासी लोग शान्ति से रहें, न कि आपस में लड़ें और एक-दूसरे को चोट पहुँचाएँ!</w:t>
      </w:r>
    </w:p>
    <w:p>
      <w:pPr/>
      <w:r>
        <w:rPr>
          <w:lang w:val="hi_IN" w:bidi="hi_IN"/>
        </w:rPr>
      </w:r>
      <w:r>
        <w:rPr>
          <w:lang w:val="hi_IN" w:bidi="hi_IN"/>
        </w:rPr>
        <w:t>नाटक को जारी रखें।</w:t>
      </w:r>
    </w:p>
    <w:p>
      <w:pPr/>
      <w:r>
        <w:rPr>
          <w:lang w:val="hi_IN" w:bidi="hi_IN"/>
        </w:rPr>
      </w:r>
      <w:r>
        <w:rPr>
          <w:lang w:val="hi_IN" w:bidi="hi_IN"/>
        </w:rPr>
        <w:t>मेरी बात सुनो, तुम में से जो कहते हैं कि आज या कल तुम किसी नगर में जाओगे, वहाँ एक वर्ष रहोगे, व्यापार करोगे और धन कमाओगे। तुम यह भी नहीं जानते कि कल क्या होगा! अपने जीवन के बारे में सोचो! तुम्हारा जीवन धुंध या धुएँ के समान है। तुम्हारा जीवन थोड़े समय के लिए है, फिर वह समाप्त हो जाता है। अब जिस तरह तुम बात करते हो, उसके बजाय तुम्हें कहना चाहिए, “यदि प्रभु चाहे तो हम जीवित रहेंगे, और यह या वह काम भी करेंगे।” लेकिन अभी तुम अपनी घमण्डी योजनाओं के बारे में घमण्ड करते हो। इस तरह घमण्ड करना गलत है। तुम जानते हो कि सही काम क्या करना है। इसलिए यदि तुम ऐसा नहीं करते हो, तो तुमने पाप किया है।</w:t>
      </w:r>
    </w:p>
    <w:p>
      <w:pPr/>
      <w:r>
        <w:rPr>
          <w:lang w:val="hi_IN" w:bidi="hi_IN"/>
        </w:rPr>
      </w:r>
      <w:r>
        <w:rPr>
          <w:lang w:val="hi_IN" w:bidi="hi_IN"/>
        </w:rPr>
        <w:t>अभिनय को रोकें। विश्वासियों की भूमिका निभाने वाले व्यक्ति से पूछो, “तुम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हैरान हूँ। मैंने इस बात पर विचार नहीं किया कि जब मैं कोई काम नहीं करता, तो इस प्रकार भी पाप कर सकता हूँ; या</w:t>
      </w:r>
    </w:p>
    <w:p>
      <w:pPr>
        <w:pStyle w:val="ListBullet"/>
        <w:spacing w:line="240" w:lineRule="auto"/>
        <w:ind w:left="720"/>
      </w:pPr>
      <w:r>
        <w:rPr>
          <w:lang w:val="hi_IN" w:bidi="hi_IN"/>
        </w:rPr>
      </w:r>
      <w:r>
        <w:rPr>
          <w:lang w:val="hi_IN" w:bidi="hi_IN"/>
        </w:rPr>
        <w:t>जब मैं सोचता हूँ कि मेरा जीवन कितना छोटा है, तो मैं अपने आपको नम्र महसूस करता हूँ। मुझे सच में नहीं पता कि क्या होगा, इसलिए मुझे घमण्डी तरीके से व्यवहार नहीं करना चाहिए! या</w:t>
      </w:r>
    </w:p>
    <w:p>
      <w:pPr>
        <w:pStyle w:val="ListBullet"/>
        <w:spacing w:line="240" w:lineRule="auto"/>
        <w:ind w:left="720"/>
      </w:pPr>
      <w:r>
        <w:rPr>
          <w:lang w:val="hi_IN" w:bidi="hi_IN"/>
        </w:rPr>
      </w:r>
      <w:r>
        <w:rPr>
          <w:lang w:val="hi_IN" w:bidi="hi_IN"/>
        </w:rPr>
        <w:t>मैं आभारी हूँ कि परमेश्वर हमारी योजनाओं की परवाह करता है और चाहता है कि हम परमेश्वर पर भरोसा करें।</w:t>
      </w:r>
    </w:p>
    <w:p>
      <w:pPr/>
      <w:r>
        <w:rPr>
          <w:lang w:val="hi_IN" w:bidi="hi_IN"/>
        </w:rPr>
      </w:r>
      <w:r>
        <w:rPr>
          <w:lang w:val="hi_IN" w:bidi="hi_IN"/>
        </w:rPr>
        <w:t>परमेश्वर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मेरे पास प्रत्येक व्यक्ति के जीवन के लिए अच्छी योजनाएँ हैं, और मैं चाहता हूँ कि लोग उस अच्छे तरीके से जीवन जिएँ, जिसकी मैंने योजना बनाई है; या</w:t>
      </w:r>
    </w:p>
    <w:p>
      <w:pPr>
        <w:pStyle w:val="ListBullet"/>
        <w:spacing w:line="240" w:lineRule="auto"/>
        <w:ind w:left="720"/>
      </w:pPr>
      <w:r>
        <w:rPr>
          <w:lang w:val="hi_IN" w:bidi="hi_IN"/>
        </w:rPr>
      </w:r>
      <w:r>
        <w:rPr>
          <w:lang w:val="hi_IN" w:bidi="hi_IN"/>
        </w:rPr>
        <w:t>मुझे अच्छा लगता है जब विश्वासी इस प्रकार तैयारी और योजना बनाते हैं जिससे मेरा आदर होता है। यह दिखाता है कि विश्वासी जिम्मेदार हैं और मुझ पर भरोसा करते हैं; या</w:t>
      </w:r>
    </w:p>
    <w:p>
      <w:pPr>
        <w:pStyle w:val="ListBullet"/>
        <w:spacing w:line="240" w:lineRule="auto"/>
        <w:ind w:left="720"/>
      </w:pPr>
      <w:r>
        <w:rPr>
          <w:lang w:val="hi_IN" w:bidi="hi_IN"/>
        </w:rPr>
      </w:r>
      <w:r>
        <w:rPr>
          <w:lang w:val="hi_IN" w:bidi="hi_IN"/>
        </w:rPr>
        <w:t>मुझे अच्छा नहीं लगता जब विश्वासी घमण्ड से योजनाएँ बनाते हैं और ऐसा व्यवहार करते हैं मानो वे जानते हों कि आगे क्या होने वाला है। जब विश्वासी ऐसा करते हैं, तो वे अपने आप से झूठ बोलते हैं। विश्वासी यह मानने लगते हैं कि उन्हें मेरी सहायता की आवश्यकता नहीं है।</w:t>
      </w:r>
      <w:r>
        <w:rPr>
          <w:lang w:val="hi_IN" w:bidi="hi_IN"/>
        </w:rPr>
      </w:r>
    </w:p>
    <w:p>
      <w:pPr>
        <w:pStyle w:val="Heading3"/>
      </w:pPr>
      <w:r>
        <w:rPr>
          <w:lang w:val="hi_IN" w:bidi="hi_IN"/>
        </w:rPr>
        <w:t>आवश्यक जानकारी</w:t>
      </w:r>
    </w:p>
    <w:p>
      <w:pPr/>
      <w:r>
        <w:rPr>
          <w:lang w:val="hi_IN" w:bidi="hi_IN"/>
        </w:rPr>
      </w:r>
      <w:r>
        <w:rPr>
          <w:lang w:val="hi_IN" w:bidi="hi_IN"/>
        </w:rPr>
        <w:t>याकूब 4:11–17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याकूब विश्वासियों को अपने </w:t>
      </w:r>
      <w:r>
        <w:rPr>
          <w:b/>
          <w:lang w:val="hi_IN" w:bidi="hi_IN"/>
        </w:rPr>
        <w:t>भाइयों और बहनों</w:t>
      </w:r>
      <w:r>
        <w:rPr>
          <w:lang w:val="hi_IN" w:bidi="hi_IN"/>
        </w:rPr>
        <w:t xml:space="preserve"> कहता है। भाइयों और बहनों के लिए उसी शब्द या वाक्यांश का उपयोग करें जिसका उपयोग आपने पिछले भागों में किया था।</w:t>
      </w:r>
    </w:p>
    <w:p>
      <w:pPr/>
      <w:r>
        <w:rPr>
          <w:lang w:val="hi_IN" w:bidi="hi_IN"/>
        </w:rPr>
      </w:r>
      <w:r>
        <w:rPr>
          <w:lang w:val="hi_IN" w:bidi="hi_IN"/>
        </w:rPr>
        <w:t>याकूब कहता है कि विश्वासियों को एक-दूसरे की निन्दा नहीं करनी चाहिए और न ही एक-दूसरे के विरुद्ध बोलना चाहिए। लोग इसी तरह एक-दूसरे के बारे में कठोर बातें कहते हैं, अक्सर तब जब दूसरा व्यक्ति अपना बचाव करने में सक्षम नहीं होता।</w:t>
      </w:r>
    </w:p>
    <w:p>
      <w:pPr/>
      <w:r>
        <w:rPr>
          <w:lang w:val="hi_IN" w:bidi="hi_IN"/>
        </w:rPr>
      </w:r>
      <w:r>
        <w:rPr>
          <w:lang w:val="hi_IN" w:bidi="hi_IN"/>
        </w:rPr>
        <w:t xml:space="preserve">यहाँ रुकें और समूह में चर्चा करें कि आप एक-दूसरे के लिए </w:t>
      </w:r>
      <w:r>
        <w:rPr>
          <w:b/>
          <w:lang w:val="hi_IN" w:bidi="hi_IN"/>
        </w:rPr>
        <w:t>निन्दा करने</w:t>
      </w:r>
      <w:r>
        <w:rPr>
          <w:lang w:val="hi_IN" w:bidi="hi_IN"/>
        </w:rPr>
        <w:t xml:space="preserve"> या </w:t>
      </w:r>
      <w:r>
        <w:rPr>
          <w:b/>
          <w:lang w:val="hi_IN" w:bidi="hi_IN"/>
        </w:rPr>
        <w:t>विरुद्ध बोलने</w:t>
      </w:r>
      <w:r>
        <w:rPr>
          <w:lang w:val="hi_IN" w:bidi="hi_IN"/>
        </w:rPr>
        <w:t xml:space="preserve"> के लिए किस शब्द या वाक्यांश का उपयोग करेंगे। इस ऑडियो को यहाँ रोकें।</w:t>
      </w:r>
    </w:p>
    <w:p>
      <w:pPr/>
      <w:r>
        <w:rPr>
          <w:lang w:val="hi_IN" w:bidi="hi_IN"/>
        </w:rPr>
      </w:r>
      <w:r>
        <w:rPr>
          <w:lang w:val="hi_IN" w:bidi="hi_IN"/>
        </w:rPr>
        <w:t xml:space="preserve">विश्वासी </w:t>
      </w:r>
      <w:r>
        <w:rPr>
          <w:b/>
          <w:lang w:val="hi_IN" w:bidi="hi_IN"/>
        </w:rPr>
        <w:t>न्यायी</w:t>
      </w:r>
      <w:r>
        <w:rPr>
          <w:lang w:val="hi_IN" w:bidi="hi_IN"/>
        </w:rPr>
        <w:t xml:space="preserve"> नहीं हैं। परमेश्वर न्यायी है। न्यायी यह निर्णय करता है कि लोगों के कार्य सही हैं या गलत और इसलिए यह भी कि वह व्यक्ति किसी व्यवस्था को तोड़ने का दोषी है या निर्दोष। यदि न्यायी यह निर्णय लेता है कि वह व्यक्ति गलत काम करने का दोषी है, तो न्यायी उस व्यक्ति को दण्ड देगा। न्यायी के लिए उसी शब्द या वाक्यांश का उपयोग करें जिसका उपयोग आपने पिछले भागों में किया था। न्यायी के बारे में अधिक जानकारी के लिए, मुख्य शब्दावली देखें।</w:t>
      </w:r>
    </w:p>
    <w:p>
      <w:pPr/>
      <w:r>
        <w:rPr>
          <w:lang w:val="hi_IN" w:bidi="hi_IN"/>
        </w:rPr>
      </w:r>
      <w:r>
        <w:rPr>
          <w:lang w:val="hi_IN" w:bidi="hi_IN"/>
        </w:rPr>
        <w:t>परमेश्वर ही एकमात्र व्यवस्था देने वाला भी है, या वह है जो सभी लोगों के लिए व्यवस्था देता है। ये व्यवस्थाएँ वे व्यवस्थाएँ हैं जो परमेश्वर ने लोगों को दी हैं, और साथ ही वे बातें भी हैं जो यीशु ने लोगों को सिखाई हैं।</w:t>
      </w:r>
    </w:p>
    <w:p>
      <w:pPr/>
      <w:r>
        <w:rPr>
          <w:lang w:val="hi_IN" w:bidi="hi_IN"/>
        </w:rPr>
      </w:r>
      <w:r>
        <w:rPr>
          <w:lang w:val="hi_IN" w:bidi="hi_IN"/>
        </w:rPr>
        <w:t xml:space="preserve">यहाँ रुकें और समूह के रूप में चर्चा करें कि </w:t>
      </w:r>
      <w:r>
        <w:rPr>
          <w:b/>
          <w:lang w:val="hi_IN" w:bidi="hi_IN"/>
        </w:rPr>
        <w:t>व्यवस्था देने वाले</w:t>
      </w:r>
      <w:r>
        <w:rPr>
          <w:lang w:val="hi_IN" w:bidi="hi_IN"/>
        </w:rPr>
        <w:t xml:space="preserve"> या व्यवस्था बनाने वाले व्यक्ति के लिए आप कौन-सा शब्द या वाक्यांश प्रयोग करेंगे। परमेश्वर की व्यवस्था के बारे में अधिक जानकारी के लिए, मुख्य शब्दावली में व्यवस्था देखें। इस ऑडियो को यहाँ रोकें।</w:t>
      </w:r>
    </w:p>
    <w:p>
      <w:pPr/>
      <w:r>
        <w:rPr>
          <w:lang w:val="hi_IN" w:bidi="hi_IN"/>
        </w:rPr>
      </w:r>
      <w:r>
        <w:rPr>
          <w:lang w:val="hi_IN" w:bidi="hi_IN"/>
        </w:rPr>
        <w:t>विश्वासियों को परमेश्वर के समान व्यवहार नहीं करना चाहिए और अपने पड़ोसियों का न्याय नहीं करना चाहिए। पड़ोसियों का अर्थ आपके समुदाय के कोई भी लोग या वे लोग हैं जिनसे आपकी मुलाकात होती है।</w:t>
      </w:r>
    </w:p>
    <w:p>
      <w:pPr/>
      <w:r>
        <w:rPr>
          <w:lang w:val="hi_IN" w:bidi="hi_IN"/>
        </w:rPr>
      </w:r>
      <w:r>
        <w:rPr>
          <w:lang w:val="hi_IN" w:bidi="hi_IN"/>
        </w:rPr>
        <w:t xml:space="preserve">यहाँ रुकें और एक समूह में चर्चा करें कि आप </w:t>
      </w:r>
      <w:r>
        <w:rPr>
          <w:b/>
          <w:lang w:val="hi_IN" w:bidi="hi_IN"/>
        </w:rPr>
        <w:t>पड़ोसी</w:t>
      </w:r>
      <w:r>
        <w:rPr>
          <w:lang w:val="hi_IN" w:bidi="hi_IN"/>
        </w:rPr>
        <w:t xml:space="preserve"> के लिए किस शब्द या वाक्यांश का उपयोग करेंगे। अधिक जानकारी के लिए मुख्य शब्दावली में पड़ोसी को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 xml:space="preserve">विश्वासियों को समझना चाहिए कि वे केवल तभी कुछ कर सकते हैं यदि यह </w:t>
      </w:r>
      <w:r>
        <w:rPr>
          <w:b/>
          <w:lang w:val="hi_IN" w:bidi="hi_IN"/>
        </w:rPr>
        <w:t>प्रभु की</w:t>
      </w:r>
      <w:r>
        <w:rPr>
          <w:lang w:val="hi_IN" w:bidi="hi_IN"/>
        </w:rPr>
        <w:t xml:space="preserve"> इच्छा हो या यदि प्रभु इसकी योजना बनाए। याकूब यहाँ परमेश्वर पिता को “प्रभु” कहता है, क्योंकि परमेश्वर को पूरे संसार पर अधिकार है। प्रभु के लिए उसी शब्द या वाक्यांश का इस्तेमाल करें जिसका इस्तेमाल आपने पिछले भागों में किया है। प्रभु के बारे में अधिक जानकारी के लिए मुख्य शब्दावली देखें।</w:t>
      </w:r>
    </w:p>
    <w:p>
      <w:pPr/>
      <w:r>
        <w:rPr>
          <w:lang w:val="hi_IN" w:bidi="hi_IN"/>
        </w:rPr>
      </w:r>
      <w:r>
        <w:rPr>
          <w:lang w:val="hi_IN" w:bidi="hi_IN"/>
        </w:rPr>
        <w:t xml:space="preserve">विश्वासियों के लिए अपनी घमण्डी योजनाओं के बारे में घमण्ड करना </w:t>
      </w:r>
      <w:r>
        <w:rPr>
          <w:b/>
          <w:lang w:val="hi_IN" w:bidi="hi_IN"/>
        </w:rPr>
        <w:t>बुरा</w:t>
      </w:r>
      <w:r>
        <w:rPr>
          <w:lang w:val="hi_IN" w:bidi="hi_IN"/>
        </w:rPr>
        <w:t xml:space="preserve"> है। बुराई, भलाई के विपरीत है। बुराई के लिए उसी शब्द या वाक्यांश का उपयोग करें जिसका उपयोग आपने पिछले भागों में किया है। दुष्टता के बारे में अधिक जानकारी के लिए, मुख्य शब्दावली देखें। </w:t>
      </w:r>
    </w:p>
    <w:p>
      <w:pPr/>
      <w:r>
        <w:rPr>
          <w:lang w:val="hi_IN" w:bidi="hi_IN"/>
        </w:rPr>
      </w:r>
      <w:r>
        <w:rPr>
          <w:lang w:val="hi_IN" w:bidi="hi_IN"/>
        </w:rPr>
        <w:t xml:space="preserve">यदि विश्वासी जानते हैं कि उन्हें कौन-सा अच्छा काम करना चाहिए, लेकिन वे उसे नहीं करते, तो वे </w:t>
      </w:r>
      <w:r>
        <w:rPr>
          <w:b/>
          <w:lang w:val="hi_IN" w:bidi="hi_IN"/>
        </w:rPr>
        <w:t>पाप</w:t>
      </w:r>
      <w:r>
        <w:rPr>
          <w:lang w:val="hi_IN" w:bidi="hi_IN"/>
        </w:rPr>
        <w:t xml:space="preserve"> करते हैं। पाप परमेश्वर के खिलाफ अनाज्ञाकारिता का कार्य है। पाप के लिए उसी शब्द या वाक्यांश का उपयोग करें जिसका उपयोग आपने पिछले भागों में किया है। पाप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याकूब 5:1–6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याकूब 5:1–6 को सुनें और इसे अपने मन में रखें।</w:t>
      </w:r>
    </w:p>
    <w:p>
      <w:pPr/>
      <w:r>
        <w:rPr>
          <w:lang w:val="hi_IN" w:bidi="hi_IN"/>
        </w:rPr>
      </w:r>
      <w:r>
        <w:rPr>
          <w:lang w:val="hi_IN" w:bidi="hi_IN"/>
        </w:rPr>
        <w:t>यदि सम्भव हो, तो याकूब 5:1–6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याकूब 5:1–6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याकूब ने विश्वासियों को चेतावनी दी थी कि वे घमंड से भरी बातें न कहें और न ही ऐसी योजनाएँ बनाएँ। अब याकूब उन धनवानों की चर्चा करता है जो घमंडी और स्वार्थी जीवन जीते हैं। याकूब चेतावनी देता है कि परमेश्वर उन धनवानों को दण्ड देगा जो अपना धन जमा करते हैं और लोगों के साथ अन्यायपूर्ण व्यवहार करते हैं।</w:t>
      </w:r>
    </w:p>
    <w:p>
      <w:pPr/>
      <w:r>
        <w:rPr>
          <w:lang w:val="hi_IN" w:bidi="hi_IN"/>
        </w:rPr>
      </w:r>
      <w:r>
        <w:rPr>
          <w:lang w:val="hi_IN" w:bidi="hi_IN"/>
        </w:rPr>
        <w:t>याकूब इस भाग में धनवानों से बात करता है, पर शायद याकूब को यह आशा नहीं है कि जिन धनवानों के बारे में वह बात कर रहा है, वे उसका पत्र सुनेंगे। ये धनवान बुरा जीवन जीते हैं और हो सकता है कि वे अविश्वासी हों। यह भी हो सकता है कि वे विश्वासी हों, या कम से कम विश्वासी होने का दिखावा करते हों। याकूब शायद विश्वासियों की हिम्मत बढ़ाने के लिए धनवानों की बात करता है। बहुत से विश्वासी गरीब थे, और धनवान लोग अक्सर विश्वासियों के साथ बुरा बर्ताव करते थे। याकूब विश्वासियों को याद दिलाता है कि परमेश्वर निष्पक्ष रहेगा और उन धनवानों का न्याय करेगा जो विश्वासियों को सताते हैं। पर याकूब यह बात इसलिए भी कहता है ताकि विश्वासी इन धनवानों की तरह न सोचें और न ही उनकी तरह काम करें।</w:t>
      </w:r>
    </w:p>
    <w:p>
      <w:pPr/>
      <w:r>
        <w:rPr>
          <w:lang w:val="hi_IN" w:bidi="hi_IN"/>
        </w:rPr>
      </w:r>
      <w:r>
        <w:rPr>
          <w:lang w:val="hi_IN" w:bidi="hi_IN"/>
        </w:rPr>
        <w:t>याकूब इन धनवानों से कहता है कि वे फूट-फूटकर रोएं, क्योंकि उन पर भारी विपत्ति आने वाली है। धनवान लोगों का सारा धन निश्चित रूप से बेकार हो जाएगा। यह ऐसा होगा मानो सारा धन सड़ गया हो। इस समय, धनवानों के पास सुंदर कपड़े, सोना और चांदी होते थे। सुंदर कपड़े बहुत महंगे होते थे, और लोग उन्हें अमीरी की पहचान मानते थे। हालाँकि, याकूब कहता है कि कीड़े धनवान लोगों के कपड़ों को खा जाएँगे। कीड़ा एक छोटा जीव होता है जो कपड़ों को काटकर उनमें छेद कर देता है।</w:t>
      </w:r>
    </w:p>
    <w:p>
      <w:pPr/>
      <w:r>
        <w:rPr>
          <w:lang w:val="hi_IN" w:bidi="hi_IN"/>
        </w:rPr>
      </w:r>
      <w:r>
        <w:rPr>
          <w:lang w:val="hi_IN" w:bidi="hi_IN"/>
        </w:rPr>
        <w:t>यहाँ रुकें और सब मिलकर कीड़े का चित्र देखें। आपके यहाँ कौन-सी चीज़ें या कीड़े-मकोड़े कपड़ों को खराब करते हैं? इस ऑडियो को यहाँ रोकें।</w:t>
      </w:r>
    </w:p>
    <w:p>
      <w:pPr/>
      <w:r>
        <w:rPr>
          <w:lang w:val="hi_IN" w:bidi="hi_IN"/>
        </w:rPr>
      </w:r>
      <w:r>
        <w:rPr>
          <w:lang w:val="hi_IN" w:bidi="hi_IN"/>
        </w:rPr>
        <w:t>याकूब कहता है कि लोगों के सोने और चांदी पर जंग लग जाएगा। जब लोहे जैसी धातु पर नमी लगती है, तो उस पर लाल रंग की परत चढ़ जाती है, जिसे जंग कहते हैं। यह जंग धातु को नष्ट कर देता है। शुद्ध सोने और चांदी पर जंग नहीं लगती। पर लोगों के पास जो सोना-चांदी होता है, उसमें दूसरी धातुएं मिली होती हैं, इसलिए उन पर जंग लग सकती है। याकूब का मतलब यह है कि सोना और चांदी भी, जिन्हें लोग कीमती मानते हैं और जो आमतौर पर लंबे समय तक चलते हैं, वे भी अस्थायी हैं।</w:t>
      </w:r>
    </w:p>
    <w:p>
      <w:pPr/>
      <w:r>
        <w:rPr>
          <w:lang w:val="hi_IN" w:bidi="hi_IN"/>
        </w:rPr>
      </w:r>
      <w:r>
        <w:rPr>
          <w:lang w:val="hi_IN" w:bidi="hi_IN"/>
        </w:rPr>
        <w:t>यहाँ रुकें और सब मिलकर इस बात पर चर्चा करें: आपके इलाके में अमीर लोग खुद को बड़ा दिखाने के लिए कौन-सी महंगी चीजें जुटाते हैं? लोग खुद को सुरक्षित रखने के लिए क्या-क्या चीजें जमा करते हैं? इस ऑडियो को यहाँ रोकें।</w:t>
      </w:r>
    </w:p>
    <w:p>
      <w:pPr/>
      <w:r>
        <w:rPr>
          <w:lang w:val="hi_IN" w:bidi="hi_IN"/>
        </w:rPr>
      </w:r>
      <w:r>
        <w:rPr>
          <w:lang w:val="hi_IN" w:bidi="hi_IN"/>
        </w:rPr>
        <w:t>धनवानों की मुसीबतें केवल उनके धन के चले जाने से कहीं अधिक होती हैं। यह मुसीबत वह दुख है जो धनवानों को अंतिम दिनों में झेलना पड़ेगा, जब परमेश्वर सब लोगों का न्याय करेगा। तब उनका धन उनके किसी काम नहीं आएगा। याद रखें कि यीशु ने भी सिखाया था कि लोग पृथ्वी पर धन इकठ्ठा न करें, जहाँ कीड़े और जंग उसे नष्ट कर देते हैं। इसलिए लोगों का सोने और सुंदर कपड़ों जैसी भौतिक चीज़ों पर ध्यान देना और उन पर भरोसा रखना मूर्खता है।</w:t>
      </w:r>
    </w:p>
    <w:p>
      <w:pPr/>
      <w:r>
        <w:rPr>
          <w:lang w:val="hi_IN" w:bidi="hi_IN"/>
        </w:rPr>
      </w:r>
      <w:r>
        <w:rPr>
          <w:lang w:val="hi_IN" w:bidi="hi_IN"/>
        </w:rPr>
        <w:t>सच तो यह है कि किसी बुरे व्यक्ति की दौलत ही यह दिखाएगी कि वह कितना बुरा है। जिस दिन परमेश्वर सब मनुष्यों का न्याय करेगा, उस दिन धनी लोगों के सोने-चांदी पर लगी जंग इस बात का सबूत बनेगी कि उन धनी लोगों ने अपने धन का उपयोग वैसे नहीं किया जैसा उन्हें करना चाहिए था। इन धनवानों के पास जरूरत से ज्यादा था, फिर भी उन्होंने दूसरों की भलाई के लिए कुछ नहीं दिया। इसके बजाय, अमीर लोगों ने अपना सोना-चांदी अपने लिए तब तक जमा करके रखा जब तक कि उस सोने-चांदी पर जंग न लग गई। जैसे जंग धातु को खा जाती है, या जैसे आग शरीर को जला देती है, वैसे ही यह जंग इन धनवानों को भी नष्ट कर देगी। लोगों का और अधिक धन बटोरते जाना मूर्खता है, मानो परमेश्वर जल्द ही दुनिया में हर किसी का न्याय नहीं करेगा। याकूब संकेत देता है कि हम जिन दिनों में जी रहे हैं वे जल्द ही समाप्त हो जाएंगे, और तब परमेश्वर लोगों का न्याय करेगा।</w:t>
      </w:r>
    </w:p>
    <w:p>
      <w:pPr/>
      <w:r>
        <w:rPr>
          <w:lang w:val="hi_IN" w:bidi="hi_IN"/>
        </w:rPr>
      </w:r>
      <w:r>
        <w:rPr>
          <w:lang w:val="hi_IN" w:bidi="hi_IN"/>
        </w:rPr>
        <w:t>यहाँ रुकें और समूह के रूप में इस प्रश्न पर चर्चा करें: आपकी संस्कृति में, लोग धनवानों से कैसे व्यवहार करने की उम्मीद करते हैं? धनवानों को अपने धन का बुद्धिमानी से कैसे उपयोग करना चाहिए? यदि धनवान व्यक्ति विश्वासी है, तो उसे क्या करना चाहिए? इस ऑडियो को यहाँ रोकें।</w:t>
      </w:r>
    </w:p>
    <w:p>
      <w:pPr/>
      <w:r>
        <w:rPr>
          <w:lang w:val="hi_IN" w:bidi="hi_IN"/>
        </w:rPr>
      </w:r>
      <w:r>
        <w:rPr>
          <w:lang w:val="hi_IN" w:bidi="hi_IN"/>
        </w:rPr>
        <w:t>धनवानों के पाप करने का एक और तरीका यह है कि वे अपने मजदूरों को ठगते हैं। उस समय के धनवानों के पास बहुत सी जमीन होती थी जहाँ वे फसल उगाते थे। और धनवानों के लोग फसलों की देखभाल के लिए मजदूरों को काम पर रखते थे। फसल काटने के समय, मजदूर अनाज की बालियों के डंठलों को काटते थे ताकि अनाज की कटनी कर सकें। धनवानों को मजदूरों को उनके काम के लिए हर दिन मजदूरी देना होता है। तब मजदूर उस दिन के लिए खाने के लिए भोजन खरीद सकता था। हालाँकि, अमीर लोग मजदूरों को उतना पैसा देने से इनकार कर देते हैं, जितना देने का उन्होंने वादा किया था। मजदूर सहायता के लिए परमेश्वर को पुकारते हैं, और परमेश्वर, जो सेनाओं का प्रभु है, मजदूरों की सुन लेता है। यह उपाधि, सेनाओं का प्रभु, परमेश्वर को स्वर्ग में स्वर्गदूतों की विशाल सेना के शक्तिशाली सेनापति के रूप में दर्शाती है। धनवानों को इस परमेश्वर से डरना चाहिए</w:t>
      </w:r>
    </w:p>
    <w:p>
      <w:pPr/>
      <w:r>
        <w:rPr>
          <w:lang w:val="hi_IN" w:bidi="hi_IN"/>
        </w:rPr>
      </w:r>
      <w:r>
        <w:rPr>
          <w:lang w:val="hi_IN" w:bidi="hi_IN"/>
        </w:rPr>
        <w:t>यहाँ रुकें और समूह के रूप में इस प्रश्न पर चर्चा करें: कटाई के समय आप फसल कैसे इकट्ठा करते हैं? जिनके पास बहुत जमीन है, वे मदद के लिए दूसरों को काम पर कैसे रखते हैं? जो व्यक्ति किसी दूसरे व्यक्ति को काम पर रखता है, उसे उस व्यक्ति के साथ कैसा व्यवहार करना चाहिए? इस ऑडियो को यहाँ रोकें।</w:t>
      </w:r>
    </w:p>
    <w:p>
      <w:pPr/>
      <w:r>
        <w:rPr>
          <w:lang w:val="hi_IN" w:bidi="hi_IN"/>
        </w:rPr>
      </w:r>
      <w:r>
        <w:rPr>
          <w:lang w:val="hi_IN" w:bidi="hi_IN"/>
        </w:rPr>
        <w:t>हालाँकि, धनवान लोग न तो परमेश्वर से डरते हैं और न ही उसका आदर करते हैं। इसके बजाय, धनवान लोग आराम की जिंदगी जीते हैं और बिना कोई मेहनत किए मनचाही चीजें भोगते हैं। धनवान लोग बस यही सोचते हैं कि वे सबसे महंगी चीजों का मजा कैसे लें और मौज कैसे उड़ाएं। परन्तु याकूब चेतावनी देता है कि धनी लोग मोटे किए गए पशुओं के समान हैं। किसान कुछ पशुओं को बहुत अधिक भोजन खिलाते थे ताकि वे मोटे हो जाएँ। फिर किसान उन मोटे किए गए पशुओं को भोजन के लिए मार डालता था। इन पशुओं की तरह, धनी लोग परिश्रम नहीं करते, बल्कि मोटे होते जाते हैं। धनवान लोग परमेश्वर का आदर करने का प्रयास नहीं करते। इसके बजाय धनवान लोग वही करते हैं जिससे उन्हें आराम और सुख मिले, और इस प्रकार वे परमेश्वर की आज्ञा का उल्लंघन करते हैं। जिस दिन परमेश्वर लोगों का न्याय करेगा, वह किसान के पशुओं को मारने के दिन के समान होगा। परमेश्वर उन धनी लोगों का वैसे ही नाश करेगा जैसे किसान मोटे किए गए पशु को मार डालता है।</w:t>
      </w:r>
    </w:p>
    <w:p>
      <w:pPr/>
      <w:r>
        <w:rPr>
          <w:lang w:val="hi_IN" w:bidi="hi_IN"/>
        </w:rPr>
      </w:r>
      <w:r>
        <w:rPr>
          <w:lang w:val="hi_IN" w:bidi="hi_IN"/>
        </w:rPr>
        <w:t>यहाँ रुकें और किसी ऐसे पशु की कहानी सुनाएं जो खेत में रहता है और किसान के लिए काम करता है। कल्पना कीजिए कि वह पशु दूसरे पशुओं का भोजन चुरा लेता है, जिससे दूसरे पशुओं के पास पर्याप्त भोजन नहीं बचता। परन्तु जो पशु चोरी करता है, वह मोटा और आलसी हो जाता है। यह पशु अब और काम नहीं करना चाहता है! वह पशु कैसा महसूस करेगा? एक किसान ऐसे मोटे और काम न करने वाले पशु के साथ क्या कर सकता है? इस ऑडियो को यहाँ रोकें।</w:t>
      </w:r>
    </w:p>
    <w:p>
      <w:pPr/>
      <w:r>
        <w:rPr>
          <w:lang w:val="hi_IN" w:bidi="hi_IN"/>
        </w:rPr>
      </w:r>
      <w:r>
        <w:rPr>
          <w:lang w:val="hi_IN" w:bidi="hi_IN"/>
        </w:rPr>
        <w:t>धनी लोग कानून का भी उपयोग अनुचित ढंग से धन कमाने के लिए करते हैं। धनवान लोग अक्सर अगुवे होते हैं और न्यायाधीशों जैसे अन्य अगुवों के मित्र भी होते हैं। धनवान लोग अपनी शक्ति का उपयोग करके न्यायाधीशों और अगुवों को प्रभावित करते हैं ताकि वे दूसरों पर अत्याचार कर सकें। धनी लोग शायद गरीब लोगों को अदालत में ले जाते हैं। फिर धनवान लोग न्यायियों से कहते हैं कि वे निर्धन व्यक्ति को दोषी ठहराएँ, यहाँ तक कि उसे मृत्यु का दण्ड दें, जबकि उसने वह अपराध किया ही नहीं होता जो धनवान व्यक्ति ने उस पर आरोप लगाया गया है। ये निर्दोष लोग धनी लोगों का विरोध भी नहीं करते, क्योंकि ये निर्दोष लोग निर्बल और असहाय हैं।</w:t>
      </w:r>
      <w:r>
        <w:rPr>
          <w:lang w:val="hi_IN" w:bidi="hi_IN"/>
        </w:rPr>
      </w:r>
    </w:p>
    <w:p>
      <w:pPr>
        <w:pStyle w:val="Heading3"/>
      </w:pPr>
      <w:r>
        <w:rPr>
          <w:lang w:val="hi_IN" w:bidi="hi_IN"/>
        </w:rPr>
        <w:t>घटनाओं को समझाना</w:t>
      </w:r>
    </w:p>
    <w:p>
      <w:pPr/>
      <w:r>
        <w:rPr>
          <w:lang w:val="hi_IN" w:bidi="hi_IN"/>
        </w:rPr>
      </w:r>
      <w:r>
        <w:rPr>
          <w:lang w:val="hi_IN" w:bidi="hi_IN"/>
        </w:rPr>
        <w:t>याकूब 5:1–6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में तीन हिस्से हैं। </w:t>
      </w:r>
    </w:p>
    <w:p>
      <w:pPr/>
      <w:r>
        <w:rPr>
          <w:lang w:val="hi_IN" w:bidi="hi_IN"/>
        </w:rPr>
      </w:r>
      <w:r>
        <w:rPr>
          <w:b/>
          <w:lang w:val="hi_IN" w:bidi="hi_IN"/>
        </w:rPr>
        <w:t>पहले भाग में:</w:t>
      </w:r>
      <w:r>
        <w:rPr>
          <w:lang w:val="hi_IN" w:bidi="hi_IN"/>
        </w:rPr>
        <w:t xml:space="preserve"> याकूब धनी लोगों से कहता है कि वे शोक करें, क्योंकि उनका धन न केवल अस्थायी है, बल्कि बेकार भी है। जब परमेश्वर सभी लोगों का न्याय करता है, तो धनी लोगों का धन धनी लोगों की मदद नहीं कर सकता। वास्तव में, उनका धन ही धनी लोगों के विरुद्ध साक्षी होगा।</w:t>
      </w:r>
    </w:p>
    <w:p>
      <w:pPr/>
      <w:r>
        <w:rPr>
          <w:lang w:val="hi_IN" w:bidi="hi_IN"/>
        </w:rPr>
      </w:r>
      <w:r>
        <w:rPr>
          <w:b/>
          <w:lang w:val="hi_IN" w:bidi="hi_IN"/>
        </w:rPr>
        <w:t>दूसरे भाग में:</w:t>
      </w:r>
      <w:r>
        <w:rPr>
          <w:lang w:val="hi_IN" w:bidi="hi_IN"/>
        </w:rPr>
        <w:t xml:space="preserve"> याकूब धनी लोगों पर उनके मजदूरों के साथ छल करने के तरीके के कारण आरोप लगाता है। याकूब धनी लोगों को चेतावनी देता है कि परमेश्वर जानता है कि धनी लोग क्या करते हैं।</w:t>
      </w:r>
    </w:p>
    <w:p>
      <w:pPr/>
      <w:r>
        <w:rPr>
          <w:lang w:val="hi_IN" w:bidi="hi_IN"/>
        </w:rPr>
      </w:r>
      <w:r>
        <w:rPr>
          <w:b/>
          <w:lang w:val="hi_IN" w:bidi="hi_IN"/>
        </w:rPr>
        <w:t>तीसरे भाग में:</w:t>
      </w:r>
      <w:r>
        <w:rPr>
          <w:lang w:val="hi_IN" w:bidi="hi_IN"/>
        </w:rPr>
        <w:t xml:space="preserve"> याकूब धनी लोगों को चेतावनी देता है कि जिस तरह वे जीवन जीते हैं, वह परमेश्वर को उन्हें दण्ड देने के लिए प्रेरित करेगा, जैसे किसान मोटे किए गए पशु को मारेगा।</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वे विश्वासी जो इस पत्र को सुनते हैं</w:t>
      </w:r>
    </w:p>
    <w:p>
      <w:pPr>
        <w:pStyle w:val="ListBullet"/>
        <w:spacing w:line="240" w:lineRule="auto"/>
        <w:ind w:left="720"/>
      </w:pPr>
      <w:r>
        <w:rPr>
          <w:lang w:val="hi_IN" w:bidi="hi_IN"/>
        </w:rPr>
      </w:r>
      <w:r>
        <w:rPr>
          <w:lang w:val="hi_IN" w:bidi="hi_IN"/>
        </w:rPr>
        <w:t>वे धनी लोग जो बुरे तरीके से कार्य करते हैं</w:t>
      </w:r>
    </w:p>
    <w:p>
      <w:pPr>
        <w:pStyle w:val="ListBullet"/>
        <w:spacing w:line="240" w:lineRule="auto"/>
        <w:ind w:left="720"/>
      </w:pPr>
      <w:r>
        <w:rPr>
          <w:lang w:val="hi_IN" w:bidi="hi_IN"/>
        </w:rPr>
      </w:r>
      <w:r>
        <w:rPr>
          <w:lang w:val="hi_IN" w:bidi="hi_IN"/>
        </w:rPr>
        <w:t>मजदूर</w:t>
      </w:r>
    </w:p>
    <w:p>
      <w:pPr>
        <w:pStyle w:val="ListBullet"/>
        <w:spacing w:line="240" w:lineRule="auto"/>
        <w:ind w:left="720"/>
      </w:pPr>
      <w:r>
        <w:rPr>
          <w:lang w:val="hi_IN" w:bidi="hi_IN"/>
        </w:rPr>
      </w:r>
      <w:r>
        <w:rPr>
          <w:lang w:val="hi_IN" w:bidi="hi_IN"/>
        </w:rPr>
        <w:t>और निर्दोष लोग</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इस पूरे भाग में, याकूब धनी लोगों से बात करता है। ध्यान दें कि याकूब इन धनी लोगों को भाई नहीं कहता, और न ही याकूब इन लोगों से पश्चाताप करने या अपने व्यवहार को बदलने के लिए कहता है। इसलिए, ये धनी लोग शायद वास्तव में विश्वासी नहीं हैं, भले ही कुछ लोग ऐसा होने का दिखावा कर सकते हैं। जब कोई इस पत्र को पढ़कर सुनाता है, तो हो सकता है कि ये धनवान लोग विश्वासियों के साथ न हों। याकूब धनी लोगों के बारे में बात करता है ताकि विश्वासियों को प्रोत्साहित किया जा सके कि परमेश्वर जानता है कि धनी लोगों ने किस तरह का व्यवहार किया है। परमेश्वर उन धनवानों का न्याय करेगा जो बुरा आचरण करते हैं। परंतु याकूब विश्वासियों को यह चेतावनी भी देता है कि वे इन धनवानों जैसा आचरण न करें। याकूब कड़े शब्दों का उपयोग करता है और परमेश्वर के न्याय के भयानक चित्रों का वर्णन करता है। याकूब चाहता है कि विश्वासी समझें कि यह चेतावनी कितनी गंभीर है।</w:t>
      </w:r>
    </w:p>
    <w:p>
      <w:pPr/>
      <w:r>
        <w:rPr>
          <w:lang w:val="hi_IN" w:bidi="hi_IN"/>
        </w:rPr>
      </w:r>
      <w:r>
        <w:rPr>
          <w:lang w:val="hi_IN" w:bidi="hi_IN"/>
        </w:rPr>
        <w:t>पहले भाग को शुरू करते हुए याकूब धनवानों से सुनने और ध्यान देने के लिए कहता है। याकूब कहता है कि वह धनवानों से बात करता है, परंतु ध्यान दें कि वह उन्हें केवल धनवान होने के कारण दोषी नहीं ठहराता। याकूब उन्हें उनके बुरे कामों के कारण दोषी ठहराता है। इसलिए याकूब उन धनवानों से बात करता है जो बुरा आचरण करते हैं।</w:t>
      </w:r>
    </w:p>
    <w:p>
      <w:pPr/>
      <w:r>
        <w:rPr>
          <w:lang w:val="hi_IN" w:bidi="hi_IN"/>
        </w:rPr>
      </w:r>
      <w:r>
        <w:rPr>
          <w:lang w:val="hi_IN" w:bidi="hi_IN"/>
        </w:rPr>
        <w:t>याकूब इन धनवानों से कहता है कि वे रोएँ और विलाप करें, जो एक ही बात कहने के दो तरीके हैं। यह वह तरीका है जिससे लोग गहरे शोक को प्रकट करने के लिए ऊँचे स्वर में विलाप करते हैं। इन लोगों को आने वाली विपत्ति या घोर संताप के कारण रोना चाहिए, जिसके द्वारा परमेश्वर उन्हें दंड देगा।</w:t>
      </w:r>
    </w:p>
    <w:p>
      <w:pPr/>
      <w:r>
        <w:rPr>
          <w:lang w:val="hi_IN" w:bidi="hi_IN"/>
        </w:rPr>
      </w:r>
      <w:r>
        <w:rPr>
          <w:lang w:val="hi_IN" w:bidi="hi_IN"/>
        </w:rPr>
        <w:t>यहाँ रुकें और समूह में इस प्रश्न पर चर्चा करें: एक ऐसी कहानी सुनाएं जब कोई व्यक्ति किसी बहुत ही भयानक घटना के कारण अत्यंत दुखी हो गया था। उस व्यक्ति ने कैसे दिखाया कि वह बहुत दुखी और परेशान था? दुख प्रकट करने के लिए लोगों के ज़ोर-ज़ोर से रोने के तरीके के लिए आपके पास कौन से शब्द हैं? इस ऑडियो को यहाँ रोकें।</w:t>
      </w:r>
    </w:p>
    <w:p>
      <w:pPr/>
      <w:r>
        <w:rPr>
          <w:lang w:val="hi_IN" w:bidi="hi_IN"/>
        </w:rPr>
      </w:r>
      <w:r>
        <w:rPr>
          <w:lang w:val="hi_IN" w:bidi="hi_IN"/>
        </w:rPr>
        <w:t>इसके बाद याकूब बताता है कि धनवानों के धन का क्या होता है। धन वैसे ही मिट जाएगा जैसे भोजन सड़कर समाप्त हो जाता है। कीड़े वस्त्रों को, जो कि सुंदर वस्त्र हैं, खा जाते हैं। सोना और चांदी जैसी मूल्यवान धातुओं पर जंग लग जाता है। धन निश्चय ही धनवानों की सहायता नहीं करेगा, इसलिए याकूब धन के विषय में ऐसे बात करता है मानो वह पहले ही समाप्त हो चुका हो। कुछ अनुवाद कहते हैं "तुम्हारा धन नष्ट हो जाएगा," क्योंकि यह निश्चय ही होगा। कुछ अनुवाद कहते हैं "तुम्हारा धन नष्ट हो चुका है," यह दिखाने के लिए कि यद्यपि धनवानों के पास अब धन है, परंतु वह धन व्यर्थ है। अन्य अनुवाद यह दिखाने के लिए कि धनवानों का धन व्यर्थ है, कहते हैं "तुम्हारा धन नष्ट होता है।"</w:t>
      </w:r>
    </w:p>
    <w:p>
      <w:pPr/>
      <w:r>
        <w:rPr>
          <w:lang w:val="hi_IN" w:bidi="hi_IN"/>
        </w:rPr>
      </w:r>
      <w:r>
        <w:rPr>
          <w:lang w:val="hi_IN" w:bidi="hi_IN"/>
        </w:rPr>
        <w:t>यहाँ रुकें और समूह में इस प्रश्न पर चर्चा करें: आपकी भाषा में, आप इस विषय में कैसे बात करते हैं कि कोई बात निश्चय ही घटेगी? एक गतिविधि के रूप में, किसी ऐसी बात पर चर्चा करें जो निश्चय ही घटेगी, जैसे कि यदि आप पत्थर को गिराएंगे तो वह अवश्य गिरेगा। चर्चा करें कि आप याकूब के इस कथन का अनुवाद कैसे करना चाहते हैं कि धन सड़ता है, कीड़े सुंदर वस्त्रों को खा जाते हैं, और मूल्यवान धातुओं पर मोर्चा लगता है। इस ऑडियो को यहाँ रोकें।</w:t>
      </w:r>
    </w:p>
    <w:p>
      <w:pPr/>
      <w:r>
        <w:rPr>
          <w:lang w:val="hi_IN" w:bidi="hi_IN"/>
        </w:rPr>
      </w:r>
      <w:r>
        <w:rPr>
          <w:lang w:val="hi_IN" w:bidi="hi_IN"/>
        </w:rPr>
        <w:t>याकूब सोने और चांदी पर लगे जंग की चर्चा ऐसे करता है मानो जंग न्यायालय में साक्षी देने वाला कोई व्यक्ति हो। जब कोई व्यक्ति सोने या चाँदी पर जंग देखता है, तो वह जानता है कि स्वामी ने अपने धन की देखभाल नहीं की। इसलिए, जंग इस बात का प्रमाण देता है कि लोगों ने अपने धन का सही उपयोग नहीं किया। तब परमेश्वर उस प्रमाण के कारण धनवानों को दण्ड देगा। इस प्रकार जंग लोगों को हानि पहुँचाता है। याकूब कहता है कि जंग मनुष्य के देह को आग के समान "खा जाता है" या काटता है। जंग उस बुरे ढंग को दर्शाता है जिससे कोई धनवान अपने धन का उपयोग करता है। किसी व्यक्ति का देह या शरीर उस व्यक्ति का प्रतिनिधित्व करता है। इसलिए याकूब का अर्थ यह है कि एक धनवान व्यक्ति जिस बुरे तरीके से अपने धन का उपयोग करता है, वह आखिरकार उस धनवान व्यक्ति को ही नष्ट कर देगा।</w:t>
      </w:r>
    </w:p>
    <w:p>
      <w:pPr/>
      <w:r>
        <w:rPr>
          <w:lang w:val="hi_IN" w:bidi="hi_IN"/>
        </w:rPr>
      </w:r>
      <w:r>
        <w:rPr>
          <w:lang w:val="hi_IN" w:bidi="hi_IN"/>
        </w:rPr>
        <w:t>यहाँ रुकें और समूह में इस प्रश्न पर चर्चा करें: उस समय की कहानी सुनाएँ जब आपको कोई ऐसा साक्ष्य मिला जिससे किसी बात का पता चला हो, जैसे आपने पैरों के गंदे निशान देखे हों जिनसे पता चला कि कोई साफ़ घर के अंदर से चलकर गया था। उस प्रमाण से आपने क्या जाना कि उस व्यक्ति ने कैसे कार्य किया था या क्या सोचा था? जो वस्तु आपने पाई, वह किसी व्यक्ति के कार्यों के बारे में कुछ दर्शाती है, इस बारे में आप कैसे बात करते हैं? इस ऑडियो को यहाँ रोकें।</w:t>
      </w:r>
    </w:p>
    <w:p>
      <w:pPr/>
      <w:r>
        <w:rPr>
          <w:lang w:val="hi_IN" w:bidi="hi_IN"/>
        </w:rPr>
      </w:r>
      <w:r>
        <w:rPr>
          <w:lang w:val="hi_IN" w:bidi="hi_IN"/>
        </w:rPr>
        <w:t>याकूब दूसरे भाग का आरंभ एक अन्य आज्ञा के साथ करता है "ध्यान दो!" याकूब अब बताता है कि धनवान अपने मजदूरों को कैसे ठगते हैं। याकूब दिन भर के काम की मजदूरी के बारे में ऐसे बात करता है मानो वह मजदूरी ऐसे लोग हों जो पुकारते हैं। यहाँ, पुकारने का अर्थ है ऊँचे स्वर में विरोध करना या शिकायत करना कि कुछ अनुचित है। मजदूरी यह कहती है कि धनवान व्यक्ति को मजदूरों को भुगतान करना चाहिए था। फिर याकूब कहता है कि फसल काटने वाले दोहाई देते हैं। फसल काटने वाले और मजदूर एक ही लोग हैं। कटाई करने वाले वे मजदूर हैं जो अनाज काटते हैं और उसे खेत से हटाने के लिए एकत्र करते हैं।</w:t>
      </w:r>
    </w:p>
    <w:p>
      <w:pPr/>
      <w:r>
        <w:rPr>
          <w:lang w:val="hi_IN" w:bidi="hi_IN"/>
        </w:rPr>
      </w:r>
      <w:r>
        <w:rPr>
          <w:lang w:val="hi_IN" w:bidi="hi_IN"/>
        </w:rPr>
        <w:t>याकूब कहता है कि फसल काटने वालों की पुकार प्रभु के कानों तक पहुँच गई है। प्रभु फसल काटने वालों की बात उतनी ही स्पष्टता से सुन सकता है जितनी स्पष्टता से आप किसी को तब सुन पाते हैं जब वह सीधे आपके कान के पास बोलता है। उस दौर में, लोग अक्सर किसी चीज़ के एक हिस्से का उपयोग पूरी चीज़ को दर्शाने के लिए करते थे। कान अपने आप नहीं सुनते। जब याकूब प्रभु के कान कहता है, तो याकूब का अर्थ प्रभु है, जिसके पास मजदूरों की सुनने की क्षमता है। याकूब परमेश्वर को "सेनाओं के यहोवा" या "स्वर्ग के सेनाओं के प्रभु" कहकर संबोधित करता है। इसका अर्थ है कि परमेश्वर प्रत्येक शक्ति और आत्मा का स्वामी है।</w:t>
      </w:r>
    </w:p>
    <w:p>
      <w:pPr/>
      <w:r>
        <w:rPr>
          <w:lang w:val="hi_IN" w:bidi="hi_IN"/>
        </w:rPr>
      </w:r>
      <w:r>
        <w:rPr>
          <w:lang w:val="hi_IN" w:bidi="hi_IN"/>
        </w:rPr>
        <w:t>यहाँ रुकें और समूह में इस प्रश्न पर चर्चा करें: आप इस बारे में कैसे बात करते हैं कि कोई व्यक्ति किसी बात को कैसे सुनता है? चर्चा करें कि आप याकूब के इस कथन का अनुवाद कैसे करना चाहते हैं कि पुकारें प्रभु के कानों तक पहुँचती हैं या आती हैं। चूँकि कान प्रभु को समग्र रूप में दर्शाता है, आप यह भी कह सकते हैं कि प्रभु फसल काटने वालों की पुकार सुनते हैं। इस ऑडियो को यहाँ रोकें।</w:t>
      </w:r>
    </w:p>
    <w:p>
      <w:pPr/>
      <w:r>
        <w:rPr>
          <w:lang w:val="hi_IN" w:bidi="hi_IN"/>
        </w:rPr>
      </w:r>
      <w:r>
        <w:rPr>
          <w:lang w:val="hi_IN" w:bidi="hi_IN"/>
        </w:rPr>
        <w:t>तीसरे भाग में, याकूब कहता है कि धनवानों के जीने के ढंग का अंत बुरा होगा। धनवान विलासिता और सुख-भोग में जीते हैं, जिसका अर्थ है कि वे एक आसान जीवन जीते हैं और उनके पास अपनी पसंद की हर चीज़ होती है, लेकिन उन्हें कोई कठिन परिश्रम नहीं करना पड़ता। यह पृथ्वी पर धनवानों के जीने का ढंग है, और वे इस बात पर ध्यान नहीं देते कि परमेश्वर द्वारा सब मनुष्यों का न्याय किए जाने के पश्चात वे कैसे जीएँगे।</w:t>
      </w:r>
    </w:p>
    <w:p>
      <w:pPr/>
      <w:r>
        <w:rPr>
          <w:lang w:val="hi_IN" w:bidi="hi_IN"/>
        </w:rPr>
      </w:r>
      <w:r>
        <w:rPr>
          <w:lang w:val="hi_IN" w:bidi="hi_IN"/>
        </w:rPr>
        <w:t>याकूब कहता है कि धनवान लोग अपने मनों को मोटा करते हैं। यहाँ, मन पूरे व्यक्ति को दर्शाता है। याकूब का अर्थ यह है कि धनवान परमेश्वर को प्रसन्न करने के स्थान पर अपने सुख-आराम पर ध्यान देना चुनते हैं। याकूब धनवानों की तुलना पशुओं से करता है। दोनों मोटे हो जाते हैं। धनवान लोग काम नहीं करते, इसलिए वे मोटे हो जाते हैं। पशु भी काम नहीं करते और मोटे हो जाते हैं। किसान एक दिन भोजन के लिए पशु का वध करेंगे, और परमेश्वर एक दिन धनवानों को दंड देगा। किसान वध या हत्या के दिन मारता है, जो उस दिन के समान है जब परमेश्वर लोगों का न्याय करेगा।</w:t>
      </w:r>
    </w:p>
    <w:p>
      <w:pPr/>
      <w:r>
        <w:rPr>
          <w:lang w:val="hi_IN" w:bidi="hi_IN"/>
        </w:rPr>
      </w:r>
      <w:r>
        <w:rPr>
          <w:lang w:val="hi_IN" w:bidi="hi_IN"/>
        </w:rPr>
        <w:t>यहाँ रुकें और समूह में इस प्रश्न पर चर्चा करें: लोग परमेश्वर को प्रसन्न करने के स्थान पर अपने सुख-आराम पर कैसे ध्यान केंद्रित करते हैं, इसे आप अपनी भाषा में कैसे व्यक्त करते हैं? उस समय को आप क्या कहते हैं जब कोई किसान भोजन के लिए पशु का वध करता है? इस ऑडियो को यहाँ रोकें।</w:t>
      </w:r>
    </w:p>
    <w:p>
      <w:pPr/>
      <w:r>
        <w:rPr>
          <w:lang w:val="hi_IN" w:bidi="hi_IN"/>
        </w:rPr>
      </w:r>
      <w:r>
        <w:rPr>
          <w:lang w:val="hi_IN" w:bidi="hi_IN"/>
        </w:rPr>
        <w:t>याकूब कहता है कि धनवान निर्दोष लोगों को दोषी ठहराते हैं और उनका वध भी करते हैं। किसी को दोषी ठहराने का अर्थ है यह घोषित करना कि वह अपराधी है और यह निश्चित करना कि उसे क्या दंड दिया जाए। शायद धनवानों ने स्वयं निर्दोष लोगों को दोषी नहीं ठहराया और न ही उनकी हत्या की। इसकी अधिक संभावना है कि धनवानों ने लोगों को दोषी ठहराने और प्राणदंड दिलवाने के लिए न्यायियों का सहारा लिया। ये निर्दोष या धर्मी लोग सामान्य लोग हैं जो व्यवस्था का पालन करते हैं और वे काम नहीं करते जिनका दोष धनवान उन पर लगाते हैं। ये निर्दोष लोग धनवानों का विरोध भी नहीं करते।</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इस्तेमाल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याकूब 5:1–6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में तीन हिस्से हैं। </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वे विश्वासी जो इस पत्र को सुनते हैं</w:t>
      </w:r>
    </w:p>
    <w:p>
      <w:pPr>
        <w:pStyle w:val="ListBullet"/>
        <w:spacing w:line="240" w:lineRule="auto"/>
        <w:ind w:left="720"/>
      </w:pPr>
      <w:r>
        <w:rPr>
          <w:lang w:val="hi_IN" w:bidi="hi_IN"/>
        </w:rPr>
      </w:r>
      <w:r>
        <w:rPr>
          <w:lang w:val="hi_IN" w:bidi="hi_IN"/>
        </w:rPr>
        <w:t>जो अमीर लोग बुरे तरीके से काम करते हैं</w:t>
      </w:r>
    </w:p>
    <w:p>
      <w:pPr>
        <w:pStyle w:val="ListBullet"/>
        <w:spacing w:line="240" w:lineRule="auto"/>
        <w:ind w:left="720"/>
      </w:pPr>
      <w:r>
        <w:rPr>
          <w:lang w:val="hi_IN" w:bidi="hi_IN"/>
        </w:rPr>
      </w:r>
      <w:r>
        <w:rPr>
          <w:lang w:val="hi_IN" w:bidi="hi_IN"/>
        </w:rPr>
        <w:t>मजदूर</w:t>
      </w:r>
    </w:p>
    <w:p>
      <w:pPr>
        <w:pStyle w:val="ListBullet"/>
        <w:spacing w:line="240" w:lineRule="auto"/>
        <w:ind w:left="720"/>
      </w:pPr>
      <w:r>
        <w:rPr>
          <w:lang w:val="hi_IN" w:bidi="hi_IN"/>
        </w:rPr>
      </w:r>
      <w:r>
        <w:rPr>
          <w:lang w:val="hi_IN" w:bidi="hi_IN"/>
        </w:rPr>
        <w:t>और निर्दोष लोग</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की भूमिका निभा रहे व्यक्ति को यह बताना चाहिए कि यदि वह उस पात्र के स्थान पर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प्रतिक्रियाएँ निम्नलिखित हैं।</w:t>
      </w:r>
    </w:p>
    <w:p>
      <w:pPr/>
      <w:r>
        <w:rPr>
          <w:lang w:val="hi_IN" w:bidi="hi_IN"/>
        </w:rPr>
      </w:r>
      <w:r>
        <w:rPr>
          <w:lang w:val="hi_IN" w:bidi="hi_IN"/>
        </w:rPr>
        <w:t>हे धनवानों मेरी सुनो! रोओ और विलाप करो क्योंकि तुम्हारे साथ भयानक बातें होंगी। तुम्हारा धन निश्चित रूप से बेकार हो जाएगा। कीड़े तुम्हारे कपड़ों को नष्ट कर देंगे। तुम्हारी बहुमूल्य धातु पर जंग लग जाएगा, और वह जंग तुम्हारे विरुद्ध इस बात का प्रमाण होगा कि तुम अपने धन को लेकर स्वार्थी रहे हो। यह ऐसा होगा मानो जंग ही तुम्हें वैसे नष्ट कर दे जैसे आग नष्ट करती है। तुम भविष्य के लिए धन जमा करते हो, लेकिन संसार का अंत जल्द ही होगा, और तब परमेश्वर लोगों का न्याय करेगा।</w:t>
      </w:r>
    </w:p>
    <w:p>
      <w:pPr/>
      <w:r>
        <w:rPr>
          <w:lang w:val="hi_IN" w:bidi="hi_IN"/>
        </w:rPr>
      </w:r>
      <w:r>
        <w:rPr>
          <w:lang w:val="hi_IN" w:bidi="hi_IN"/>
        </w:rPr>
        <w:t>अभिनय को रोकें। धनवानों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दूसरों और उनके परिवारों की देखभाल करने की आवश्यकता नहीं है। मुझे केवल अपने और अपने परिवार के बारे में सोचने की आवश्यकता है। मैं अपने धन का उपयोग केवल अपने सुख-साधनों के लिए करूँगा; या</w:t>
      </w:r>
    </w:p>
    <w:p>
      <w:pPr>
        <w:pStyle w:val="ListBullet"/>
        <w:spacing w:line="240" w:lineRule="auto"/>
        <w:ind w:left="720"/>
      </w:pPr>
      <w:r>
        <w:rPr>
          <w:lang w:val="hi_IN" w:bidi="hi_IN"/>
        </w:rPr>
      </w:r>
      <w:r>
        <w:rPr>
          <w:lang w:val="hi_IN" w:bidi="hi_IN"/>
        </w:rPr>
        <w:t>मैं बहुत बुद्धिमान हूँ। मैंने बहुत सारा धन और बहुमूल्य वस्तुएँ संचित कर रखा है ताकि मैं अपने संपूर्ण जीवन में सुख से रह सकूँ; या</w:t>
      </w:r>
    </w:p>
    <w:p>
      <w:pPr>
        <w:pStyle w:val="ListBullet"/>
        <w:spacing w:line="240" w:lineRule="auto"/>
        <w:ind w:left="720"/>
      </w:pPr>
      <w:r>
        <w:rPr>
          <w:lang w:val="hi_IN" w:bidi="hi_IN"/>
        </w:rPr>
      </w:r>
      <w:r>
        <w:rPr>
          <w:lang w:val="hi_IN" w:bidi="hi_IN"/>
        </w:rPr>
        <w:t>मैं अन्य लोगों की तुलना में अधिक धनी हूँ। इसका मतलब तो यह हुआ कि परमेश्वर मुझसे प्रसन्न है! मैंने ज़रूर कुछ ऐसा किया होगा जिससे मैं इन चीज़ों का हकदार बना।</w:t>
      </w:r>
    </w:p>
    <w:p>
      <w:pPr/>
      <w:r>
        <w:rPr>
          <w:lang w:val="hi_IN" w:bidi="hi_IN"/>
        </w:rPr>
      </w:r>
      <w:r>
        <w:rPr>
          <w:lang w:val="hi_IN" w:bidi="hi_IN"/>
        </w:rPr>
        <w:t>याकूब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क्रोध आता है कि धनवानों के पास आवश्यकता से अधिक धन होने पर भी वे दूसरों की सहायता नहीं करते! जैसा मैंने पहले कहा था, जो लोग भलाई करना जानते हैं परंतु नहीं करते, वे पाप करते हैं; या</w:t>
      </w:r>
    </w:p>
    <w:p>
      <w:pPr>
        <w:pStyle w:val="ListBullet"/>
        <w:spacing w:line="240" w:lineRule="auto"/>
        <w:ind w:left="720"/>
      </w:pPr>
      <w:r>
        <w:rPr>
          <w:lang w:val="hi_IN" w:bidi="hi_IN"/>
        </w:rPr>
      </w:r>
      <w:r>
        <w:rPr>
          <w:lang w:val="hi_IN" w:bidi="hi_IN"/>
        </w:rPr>
        <w:t>मैं व्यथित हूँ कि धनवान लोग अक्सर विश्वासियों पर अत्याचार करते हैं। मैं विश्वासियों को प्रोत्साहित करूँगा कि परमेश्वर जानता है कि धनवान लोग क्या करते हैं और वह लोगों के साथ न्याय करेगा; या</w:t>
      </w:r>
    </w:p>
    <w:p>
      <w:pPr>
        <w:pStyle w:val="ListBullet"/>
        <w:spacing w:line="240" w:lineRule="auto"/>
        <w:ind w:left="720"/>
      </w:pPr>
      <w:r>
        <w:rPr>
          <w:lang w:val="hi_IN" w:bidi="hi_IN"/>
        </w:rPr>
      </w:r>
      <w:r>
        <w:rPr>
          <w:lang w:val="hi_IN" w:bidi="hi_IN"/>
        </w:rPr>
        <w:t>कभी-कभी परमेश्वर विश्वासियों को बहुत सारा धन भी देता है। मैं चाहता हूँ कि विश्वासी समझें कि अपने धन का इस प्रकार उपयोग करना कितना महत्वपूर्ण है जिससे परमेश्वर का आदर हो। मैं नहीं चाहता कि विश्वासी बुरे तरीके से कार्य करें।</w:t>
      </w:r>
    </w:p>
    <w:p>
      <w:pPr/>
      <w:r>
        <w:rPr>
          <w:lang w:val="hi_IN" w:bidi="hi_IN"/>
        </w:rPr>
      </w:r>
      <w:r>
        <w:rPr>
          <w:lang w:val="hi_IN" w:bidi="hi_IN"/>
        </w:rPr>
        <w:t>नाटक को जारी रखें।</w:t>
      </w:r>
    </w:p>
    <w:p>
      <w:pPr/>
      <w:r>
        <w:rPr>
          <w:lang w:val="hi_IN" w:bidi="hi_IN"/>
        </w:rPr>
      </w:r>
      <w:r>
        <w:rPr>
          <w:lang w:val="hi_IN" w:bidi="hi_IN"/>
        </w:rPr>
        <w:t>तुमने अपने खेतों में काम करने वालों को उनका वेतन देने से इनकार कर दिया। ये मजदूर तुम्हारे विरुद्ध परमेश्वर की दोहाई देते हैं। सर्वशक्तिमान प्रभु ने फसल काटने वाले मजदूरों की शिकायतें सुनी हैं। इस संसार में रहते हुए तुमने अपने धन के कारण जीवन का आनंद लिया है, और जो चाहा वही किया है। तुमने अपने आप को पशुओं के समान मोटे बना लिया है, जिन्हें मनुष्य वध के दिन के लिए तैयार करते हैं। तुमने न्यायियों से यह घोषणा करवाई कि निर्दोष लोगों ने नियम तोड़ा है, और फिर तुमने उन निर्दोष लोगों का वध कर दिया। इन निर्दोष लोगों ने तुम्हारा विरोध नहीं किया!</w:t>
      </w:r>
    </w:p>
    <w:p>
      <w:pPr/>
      <w:r>
        <w:rPr>
          <w:lang w:val="hi_IN" w:bidi="hi_IN"/>
        </w:rPr>
      </w:r>
      <w:r>
        <w:rPr>
          <w:lang w:val="hi_IN" w:bidi="hi_IN"/>
        </w:rPr>
        <w:t>अभिनय को रोकें। परमेश्वर का किरदार निभाने वाले व्यक्ति से पूछें, "आप कैसा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जब धनवान लोग अपने मजदूरों को ठगते हैं और निर्दोष लोगों पर अत्याचार करते हैं, तो मुझे क्रोध आता है; या</w:t>
      </w:r>
    </w:p>
    <w:p>
      <w:pPr>
        <w:pStyle w:val="ListBullet"/>
        <w:spacing w:line="240" w:lineRule="auto"/>
        <w:ind w:left="720"/>
      </w:pPr>
      <w:r>
        <w:rPr>
          <w:lang w:val="hi_IN" w:bidi="hi_IN"/>
        </w:rPr>
      </w:r>
      <w:r>
        <w:rPr>
          <w:lang w:val="hi_IN" w:bidi="hi_IN"/>
        </w:rPr>
        <w:t>मैं मजदूरों और निर्दोष लोगों की परवाह करता हूँ। मैं इन लोगों की बात सुनता हूँ और उनके साथ निष्पक्ष व्यवहार करूँगा; या</w:t>
      </w:r>
    </w:p>
    <w:p>
      <w:pPr>
        <w:pStyle w:val="ListBullet"/>
        <w:spacing w:line="240" w:lineRule="auto"/>
        <w:ind w:left="720"/>
      </w:pPr>
      <w:r>
        <w:rPr>
          <w:lang w:val="hi_IN" w:bidi="hi_IN"/>
        </w:rPr>
      </w:r>
      <w:r>
        <w:rPr>
          <w:lang w:val="hi_IN" w:bidi="hi_IN"/>
        </w:rPr>
        <w:t>मैं धनवानों से अधिक शक्तिशाली हूँ। मैं धर्मी भी हूँ। मैं धनवानों को उनके व्यवहार के अनुसार दण्ड दूँगा।</w:t>
      </w:r>
    </w:p>
    <w:p>
      <w:pPr/>
      <w:r>
        <w:rPr>
          <w:lang w:val="hi_IN" w:bidi="hi_IN"/>
        </w:rPr>
      </w:r>
      <w:r>
        <w:rPr>
          <w:lang w:val="hi_IN" w:bidi="hi_IN"/>
        </w:rPr>
        <w:t>विश्वासियों की भूमिका निभाने वाले व्यक्ति से पूछो, “तुम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जब मैं देखता हूँ कि धनवान लोग दूसरों के साथ कैसा व्यवहार करते हैं, तो मैं व्याकुल और भयभीत हो जाता हूँ। मुझे अपने परिवार की चिंता होती है; या</w:t>
      </w:r>
    </w:p>
    <w:p>
      <w:pPr>
        <w:pStyle w:val="ListBullet"/>
        <w:spacing w:line="240" w:lineRule="auto"/>
        <w:ind w:left="720"/>
      </w:pPr>
      <w:r>
        <w:rPr>
          <w:lang w:val="hi_IN" w:bidi="hi_IN"/>
        </w:rPr>
      </w:r>
      <w:r>
        <w:rPr>
          <w:lang w:val="hi_IN" w:bidi="hi_IN"/>
        </w:rPr>
        <w:t>मुझे तब साहस मिलता है जब याकूब हमें स्मरण दिलाता है कि परमेश्वर हमारी सुधि लेता है और लोगों को उनके बुरे आचरण के लिए दंड देगा; या</w:t>
      </w:r>
    </w:p>
    <w:p>
      <w:pPr>
        <w:pStyle w:val="ListBullet"/>
        <w:spacing w:line="240" w:lineRule="auto"/>
        <w:ind w:left="720"/>
      </w:pPr>
      <w:r>
        <w:rPr>
          <w:lang w:val="hi_IN" w:bidi="hi_IN"/>
        </w:rPr>
      </w:r>
      <w:r>
        <w:rPr>
          <w:lang w:val="hi_IN" w:bidi="hi_IN"/>
        </w:rPr>
        <w:t>परमेश्वर ने मुझे कुछ धन दिया है। मुझे सावधान रहना चाहिए कि मैं सही तरीके से जीऊँ, न कि इन धनवानों की तरह बुरे तरीके से। मैं नहीं चाहता कि अनजाने में भी मैं दूसरों की परवाह करने से ज़्यादा अपने धन की परवाह करने लगूँ।</w:t>
      </w:r>
      <w:r>
        <w:rPr>
          <w:lang w:val="hi_IN" w:bidi="hi_IN"/>
        </w:rPr>
      </w:r>
    </w:p>
    <w:p>
      <w:pPr>
        <w:pStyle w:val="Heading3"/>
      </w:pPr>
      <w:r>
        <w:rPr>
          <w:lang w:val="hi_IN" w:bidi="hi_IN"/>
        </w:rPr>
        <w:t>आवश्यक जानकारी</w:t>
      </w:r>
    </w:p>
    <w:p>
      <w:pPr/>
      <w:r>
        <w:rPr>
          <w:lang w:val="hi_IN" w:bidi="hi_IN"/>
        </w:rPr>
      </w:r>
      <w:r>
        <w:rPr>
          <w:lang w:val="hi_IN" w:bidi="hi_IN"/>
        </w:rPr>
        <w:t>याकूब 5:1–6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याकूब कहता है कि कीड़े धनवानों के कपड़े खा जाते हैं। कीड़ा एक प्रकार का कीट होता है जो वस्त्रों को, विशेषकर ऊनी वस्त्रों को, कुतरता और नष्ट करता है।</w:t>
      </w:r>
    </w:p>
    <w:p>
      <w:pPr/>
      <w:r>
        <w:rPr>
          <w:lang w:val="hi_IN" w:bidi="hi_IN"/>
        </w:rPr>
      </w:r>
      <w:r>
        <w:rPr>
          <w:lang w:val="hi_IN" w:bidi="hi_IN"/>
        </w:rPr>
        <w:t xml:space="preserve">यहाँ रुकें और आवश्यकता के अनुसार समूह में फिर से कीड़े की तस्वीर देखें। समूह में चर्चा करें कि आप </w:t>
      </w:r>
      <w:r>
        <w:rPr>
          <w:b/>
          <w:lang w:val="hi_IN" w:bidi="hi_IN"/>
        </w:rPr>
        <w:t>कीड़े</w:t>
      </w:r>
      <w:r>
        <w:rPr>
          <w:lang w:val="hi_IN" w:bidi="hi_IN"/>
        </w:rPr>
        <w:t>के लिए किस शब्द या वाक्यांश का उपयोग करेंगे। इस ऑडियो को यहाँ रोकें।</w:t>
      </w:r>
    </w:p>
    <w:p>
      <w:pPr/>
      <w:r>
        <w:rPr>
          <w:lang w:val="hi_IN" w:bidi="hi_IN"/>
        </w:rPr>
      </w:r>
      <w:r>
        <w:rPr>
          <w:lang w:val="hi_IN" w:bidi="hi_IN"/>
        </w:rPr>
        <w:t>याकूब कहता है कि जंग धनवानों के माँस को वैसे ही नष्ट करता है जैसे आग माँस को भस्म कर देती है। मांस हड्डियों और त्वचा के बीच किसी व्यक्ति के शरीर का नरम भाग होता है। कभी-कभी, लोग "मांस" शब्द का उपयोग किसी व्यक्ति या उसके शरीर के लिए करते हैं।</w:t>
      </w:r>
    </w:p>
    <w:p>
      <w:pPr/>
      <w:r>
        <w:rPr>
          <w:lang w:val="hi_IN" w:bidi="hi_IN"/>
        </w:rPr>
      </w:r>
      <w:r>
        <w:rPr>
          <w:lang w:val="hi_IN" w:bidi="hi_IN"/>
        </w:rPr>
        <w:t xml:space="preserve">यहाँ रुकें और समूह के रूप में चर्चा करें कि आप </w:t>
      </w:r>
      <w:r>
        <w:rPr>
          <w:b/>
          <w:lang w:val="hi_IN" w:bidi="hi_IN"/>
        </w:rPr>
        <w:t>माँस</w:t>
      </w:r>
      <w:r>
        <w:rPr>
          <w:lang w:val="hi_IN" w:bidi="hi_IN"/>
        </w:rPr>
        <w:t xml:space="preserve"> के लिए किस शब्द या वाक्यांश का उपयोग करेंगे। अधिक जानकारी के लिए मुख्य शब्दावली में शरीर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याकूब परमेश्वर को सेनाओं का यहोवा कहता है। "सेनाओं" शब्द इस्राएल की सेनाओं, स्वर्गदूतों, या आकाशीय पिंडों जैसे तारों को संदर्भित कर सकता है। परमेश्वर की यह उपाधि इस बात पर बल देती है कि प्रभु वह शासक है जिसके पास समस्त सामर्थ्य है। प्रभु केवल किसी विशेष क्षेत्र का ही शासक नहीं है, अपितु वह पृथ्वी और स्वर्ग की प्रत्येक वस्तु का स्वामी है। इसका अनुवाद कभी-कभी सर्वशक्तिमान प्रभु या सर्वशक्तिमान के रूप में किया जाता है।</w:t>
      </w:r>
    </w:p>
    <w:p>
      <w:pPr/>
      <w:r>
        <w:rPr>
          <w:lang w:val="hi_IN" w:bidi="hi_IN"/>
        </w:rPr>
      </w:r>
      <w:r>
        <w:rPr>
          <w:lang w:val="hi_IN" w:bidi="hi_IN"/>
        </w:rPr>
        <w:t xml:space="preserve">यहाँ रुकें और समूह के रूप में चर्चा करें कि आप </w:t>
      </w:r>
      <w:r>
        <w:rPr>
          <w:b/>
          <w:lang w:val="hi_IN" w:bidi="hi_IN"/>
        </w:rPr>
        <w:t>सेनाओं के यहोवा</w:t>
      </w:r>
      <w:r>
        <w:rPr>
          <w:lang w:val="hi_IN" w:bidi="hi_IN"/>
        </w:rPr>
        <w:t xml:space="preserve"> के लिए किस शब्द या वाक्यांश का उपयोग करेंगे। अधिक जानकारी के लिए मुख्य शब्दावली में </w:t>
      </w:r>
      <w:r>
        <w:rPr>
          <w:b/>
          <w:lang w:val="hi_IN" w:bidi="hi_IN"/>
        </w:rPr>
        <w:t>सेनाओं के यहोवा</w:t>
      </w:r>
      <w:r>
        <w:rPr>
          <w:lang w:val="hi_IN" w:bidi="hi_IN"/>
        </w:rPr>
        <w:t xml:space="preserve"> को देखें। इस ऑडियो को यहाँ रोकें।</w:t>
      </w:r>
    </w:p>
    <w:p>
      <w:pPr/>
      <w:r>
        <w:rPr>
          <w:lang w:val="hi_IN" w:bidi="hi_IN"/>
        </w:rPr>
      </w:r>
      <w:r>
        <w:rPr>
          <w:lang w:val="hi_IN" w:bidi="hi_IN"/>
        </w:rPr>
        <w:t xml:space="preserve">धनवान लोग अपने </w:t>
      </w:r>
      <w:r>
        <w:rPr>
          <w:b/>
          <w:lang w:val="hi_IN" w:bidi="hi_IN"/>
        </w:rPr>
        <w:t>मनों</w:t>
      </w:r>
      <w:r>
        <w:rPr>
          <w:lang w:val="hi_IN" w:bidi="hi_IN"/>
        </w:rPr>
        <w:t xml:space="preserve"> को मोटा करते हैं। यहाँ, याकूब मन शब्द का उपयोग पूरे व्यक्ति के लिए करता है, इसलिए कभी-कभी अनुवाद केवल यह कहते हैं कि धनवान लोग स्वयं को मोटे करते हैं। मन के बारे में अधिक जानकारी के लिए, मुख्य शब्दावली को देखें। यदि आप यहाँ मन के लिए शब्द का उपयोग करते हैं, तो मन के लिए उसी शब्द या वाक्यांश का उपयोग करें जिसका उपयोग आपने पिछले भागों में किया था।</w:t>
      </w:r>
    </w:p>
    <w:p>
      <w:pPr/>
      <w:r>
        <w:rPr>
          <w:lang w:val="hi_IN" w:bidi="hi_IN"/>
        </w:rPr>
      </w:r>
      <w:r>
        <w:rPr>
          <w:lang w:val="hi_IN" w:bidi="hi_IN"/>
        </w:rPr>
        <w:t xml:space="preserve">धनी लोग </w:t>
      </w:r>
      <w:r>
        <w:rPr>
          <w:b/>
          <w:lang w:val="hi_IN" w:bidi="hi_IN"/>
        </w:rPr>
        <w:t>धर्मी</w:t>
      </w:r>
      <w:r>
        <w:rPr>
          <w:lang w:val="hi_IN" w:bidi="hi_IN"/>
        </w:rPr>
        <w:t xml:space="preserve"> या निर्दोष लोगों को दोषी ठहराते हैं और </w:t>
      </w:r>
      <w:r>
        <w:rPr>
          <w:b/>
          <w:lang w:val="hi_IN" w:bidi="hi_IN"/>
        </w:rPr>
        <w:t>वध करते हैं</w:t>
      </w:r>
      <w:r>
        <w:rPr>
          <w:lang w:val="hi_IN" w:bidi="hi_IN"/>
        </w:rPr>
        <w:t>, या जान-बूझकर मार डालते हैं। जो व्यक्ति धर्मी है वह सही तरीके से व्यवहार करता है। धर्मी के बारे में अधिक जानकारी के लिए, मुख्य शब्दावली देखें। वध और धर्मी के लिए उन्हीं शब्दों या वाक्यांशों का प्रयोग करें जो आपने पिछले भागों में उपयोग किए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याकूब 5:7–12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याकूब 5:7–12 को सुनें और इसे अपने मन में रखें।</w:t>
      </w:r>
    </w:p>
    <w:p>
      <w:pPr/>
      <w:r>
        <w:rPr>
          <w:lang w:val="hi_IN" w:bidi="hi_IN"/>
        </w:rPr>
      </w:r>
      <w:r>
        <w:rPr>
          <w:lang w:val="hi_IN" w:bidi="hi_IN"/>
        </w:rPr>
        <w:t>यदि सम्भव हो, तो याकूब 5:7–12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याकूब 5:7–12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याकूब ने चेतावनी दी थी कि परमेश्वर धनवानों के बुरे जीवन के कारण उनका न्याय करेगा। अब, इस भाग में, याकूब विश्वासियों को सिखाता है कि जब वे उस दिन की प्रतीक्षा कर रहे हैं जब परमेश्वर सब लोगों का न्याय करेगा, तो उन्हें कैसा जीवन जीना चाहिए। दुख झेलते समय विश्वासियों को धीरज रखना चाहिए और उन लोगों के अच्छे उदाहरण का अनुसरण करना चाहिए जो कठिन समय में धीरज धरे रहे और परमेश्वर के प्रति वफादार रहे।</w:t>
      </w:r>
    </w:p>
    <w:p>
      <w:pPr/>
      <w:r>
        <w:rPr>
          <w:lang w:val="hi_IN" w:bidi="hi_IN"/>
        </w:rPr>
      </w:r>
      <w:r>
        <w:rPr>
          <w:lang w:val="hi_IN" w:bidi="hi_IN"/>
        </w:rPr>
        <w:t>इस भाग में, याकूब विश्वासियों से कहता है कि जब वे प्रभु यीशु के लौटने की प्रतीक्षा कर रहे हैं, तो वे धीरज धरें। याकूब विश्वासियों को प्रोत्साहित करना चाहता है, क्योंकि विश्वासी कठिन परिस्थितियों में हैं। हालाँकि दूसरे लोग विश्वासियों के साथ बुरा व्यवहार करते हैं, फिर भी विश्वासी शांत और आशा से भरे रह सकते हैं, क्योंकि वे जानते हैं कि जब प्रभु यीशु लौटेगा तो परमेश्वर हर एक के साथ निष्पक्ष न्याय करेगा।</w:t>
      </w:r>
    </w:p>
    <w:p>
      <w:pPr/>
      <w:r>
        <w:rPr>
          <w:lang w:val="hi_IN" w:bidi="hi_IN"/>
        </w:rPr>
      </w:r>
      <w:r>
        <w:rPr>
          <w:lang w:val="hi_IN" w:bidi="hi_IN"/>
        </w:rPr>
        <w:t>विश्वासियों को किसानों की तरह व्यवहार करना चाहिए। बीज बोने के तुरंत बाद किसान की फसल कटाई के लिए तैयार नहीं होती। किसान को प्रतीक्षा करनी पड़ती है। कटनी का समय आने से ठीक पहले फसल किसान के लिए विशेष रूप से मूल्यवान होती है, क्योंकि उस समय तक किसान के पास पिछली कटनी का बहुत थोड़ा सा ही भोजन बचा होता है। किसान को अच्छी कटनी की आवश्यकता होती है ताकि उसके पास अगले वर्ष के लिए पर्याप्त भोजन हो, और शायद बेचने के लिए कुछ अतिरिक्त फसल भी हो। किसान फसलों को बढ़ाने के लिए प्रारंभिक और अंतिम वर्षा की भी धीरज से प्रतीक्षा करता है। उस क्षेत्र में जहाँ याकूब रहता था, दो वर्षा ऋतुएँ होती हैं। अक्टूबर और नवंबर में बीज बोने से पहले जमीन को नरम करने के लिए किसानों को बारिश की आवश्यकता होती है। इस बारिश से बीज भी अंकुरित हो जाएंगे। इसके बाद अप्रैल और मई में कटनी करने से पहले किसानों को फसलों को पानी देने के लिए बारिश की आवश्यकता होती है। किसान बारिश को जल्दी नहीं ला सकता। जिस प्रकार किसान को बारिश के सही समय की प्रतीक्षा करनी पड़ती है, उसी प्रकार विश्वासियों को उस सही समय की प्रतीक्षा करनी चाहिए जब प्रभु यीशु लौटेंगे।</w:t>
      </w:r>
    </w:p>
    <w:p>
      <w:pPr/>
      <w:r>
        <w:rPr>
          <w:lang w:val="hi_IN" w:bidi="hi_IN"/>
        </w:rPr>
      </w:r>
      <w:r>
        <w:rPr>
          <w:lang w:val="hi_IN" w:bidi="hi_IN"/>
        </w:rPr>
        <w:t>यहाँ रुकें और समूह में इस बात पर चर्चा करें: आपके क्षेत्र में किसान खाने के लिए पौधे कैसे उगाते हैं? बीज बोने का समय कब होता है, और कटनी का समय कब होता है? बारिश कब आती है? इस ऑडियो को यहाँ रोकें।</w:t>
      </w:r>
    </w:p>
    <w:p>
      <w:pPr/>
      <w:r>
        <w:rPr>
          <w:lang w:val="hi_IN" w:bidi="hi_IN"/>
        </w:rPr>
      </w:r>
      <w:r>
        <w:rPr>
          <w:lang w:val="hi_IN" w:bidi="hi_IN"/>
        </w:rPr>
        <w:t>विश्वासियों को कठिन समय में भी धैर्यवान और साहसी होना चाहिए। कठिन समय में, जब लोग दुख सहते हैं, तो एक-दूसरे के विरुद्ध बड़बड़ाना आसान होता है। परंतु विश्वासियों को एक-दूसरे के प्रति धीरज रखना चाहिए, शिकायत नहीं करनी चाहिए और न ही एक-दूसरे पर दोष लगाना चाहिए। यदि विश्वासी एक-दूसरे के विरुद्ध बड़बड़ाएंगे, तो परमेश्वर विश्वासियों को दोषी ठहराएगा क्योंकि उन्होंने एक-दूसरे के साथ ऐसा व्यवहार किया है। याकूब विश्वासियों को स्मरण दिलाता है कि परमेश्वर, जो लोगों का न्याय करेगा, शीघ्र ही आने वाला है। यह ऐसा है मानो न्यायाधीश विश्वासियों के घर के द्वार पर खड़ा है, और प्रवेश करने ही वाला है!</w:t>
      </w:r>
    </w:p>
    <w:p>
      <w:pPr/>
      <w:r>
        <w:rPr>
          <w:lang w:val="hi_IN" w:bidi="hi_IN"/>
        </w:rPr>
      </w:r>
      <w:r>
        <w:rPr>
          <w:lang w:val="hi_IN" w:bidi="hi_IN"/>
        </w:rPr>
        <w:t>इसके बजाय, विश्वासियों को नबियों की तरह धीरज रखना चाहिए। ये भविष्यद्वक्ता वे लोग थे जिन्होंने अतीत में लोगों को परमेश्वर के संदेश सुनाए थे। दुर्भाग्य से, लोगों ने भविष्यद्वक्ताओं की बात नहीं सुनी और अक्सर उन्हें चोट पहुँचाई या मार डाला क्योंकि वे लोग परमेश्वर का आदर नहीं करते थे। भले ही नबियों ने दुख सहा, फिर भी वे धीरज धरे रहे और परमेश्वर के प्रति वफादार रहे।</w:t>
      </w:r>
    </w:p>
    <w:p>
      <w:pPr/>
      <w:r>
        <w:rPr>
          <w:lang w:val="hi_IN" w:bidi="hi_IN"/>
        </w:rPr>
      </w:r>
      <w:r>
        <w:rPr>
          <w:lang w:val="hi_IN" w:bidi="hi_IN"/>
        </w:rPr>
        <w:t>यहाँ रुकें और समूह में इस प्रश्न पर चर्चा करें: यशायाह या यिर्मयाह जैसे कुछ भविष्यद्वक्ताओं की कहानियाँ एक-दूसरे को याद दिलाएँ। उन भविष्यद्वक्ताओं के जीवन में घटी कुछ कठिन घटनाओं पर चर्चा करें। जब वे कठिन बातें हुईं, तो आपके विचार से उन भविष्यद्वक्ताओं को कैसा लगा होगा? इस ऑडियो को यहाँ रोकें।</w:t>
      </w:r>
    </w:p>
    <w:p>
      <w:pPr/>
      <w:r>
        <w:rPr>
          <w:lang w:val="hi_IN" w:bidi="hi_IN"/>
        </w:rPr>
      </w:r>
      <w:r>
        <w:rPr>
          <w:lang w:val="hi_IN" w:bidi="hi_IN"/>
        </w:rPr>
        <w:t>याकूब विश्वासियों को याद दिलाता है कि लोग उस व्यक्ति का आदर करते हैं जो हार नहीं मानता, भले ही उस व्यक्ति का जीवन कठिन हो। याकूब ऐसे ही एक व्यक्ति का उदाहरण देता है, जिसका नाम अयूब था। अय्यूब की कहानी पुराने नियम में है। अयूब प्रभु परमेश्वर पर भरोसा रखता रहा, तब भी जब अयूब ने अपना धन खो दिया, उसके परिवार के सदस्यों की मृत्यु हो गई, और वह बीमार पड़ गया। बाइबल में अयूब की कहानी के अंत में, प्रभु ने अयूब के साथ दया का व्यवहार किया। यह दर्शाता है कि प्रभु कितना करुणावान और दयालु है, जो कि एक ऐसी बात है जिसे हम बाइबल की कई कहानियों के माध्यम से प्रभु के विषय में सीखते हैं।</w:t>
      </w:r>
    </w:p>
    <w:p>
      <w:pPr/>
      <w:r>
        <w:rPr>
          <w:lang w:val="hi_IN" w:bidi="hi_IN"/>
        </w:rPr>
      </w:r>
      <w:r>
        <w:rPr>
          <w:lang w:val="hi_IN" w:bidi="hi_IN"/>
        </w:rPr>
        <w:t>यहाँ रुकें और समूह में इस प्रश्न पर चर्चा करें: एक-दूसरे को अय्यूब की कहानी की याद दिलाएँ। फिर अपने इतिहास के ऐसे लोगों के विषय में सोचें जिन्हें आप धीरज धरने वाले व्यक्ति के उदाहरण के रूप में याद करते हैं। लोग उन धीरज धरने वाले लोगों और उनकी कहानियों के विषय में क्या सोचते हैं? आप उन धीरज धरने वाले लोगों की कहानियों को क्यों दोहराते और स्मरण रखते हैं? इस ऑडियो को यहाँ रोकें।</w:t>
      </w:r>
    </w:p>
    <w:p>
      <w:pPr/>
      <w:r>
        <w:rPr>
          <w:lang w:val="hi_IN" w:bidi="hi_IN"/>
        </w:rPr>
      </w:r>
      <w:r>
        <w:rPr>
          <w:lang w:val="hi_IN" w:bidi="hi_IN"/>
        </w:rPr>
        <w:t>याकूब विश्वासियों को फिर से चेतावनी देता है कि वे सही तरीके से बोलें। याकूब विश्वासियों से कहता है कि वे कसम न खाएँ। उस समय के लोग अक्सर "कसम खाते थे", या कुछ करने के लिए पक्के वादे करते थे या कुछ करने की धमकी देते थे। कोई व्यक्ति यह विश्वास दिलाने के लिए कि जो वह कह रहा है वह सत्य है, परमेश्वर या किसी अन्य वस्तु, जैसे स्वर्ग या पृथ्वी को साक्षी बनाता था। वह व्यक्ति यह भी निवेदन करता था कि यदि वह अपना वादा पूरा न करे तो परमेश्वर उसे दंड दे। कोई व्यक्ति दूसरों को यह विश्वास दिलाने के लिए ऐसा करेगा कि वह वास्तव में सच बोल रहा है। परंतु यदि कोई व्यक्ति ईमानदार है, तो उसे किसी अन्य को यह विश्वास दिलाने के लिए कसम खाने की आवश्यकता नहीं है कि जो वह कहता है वह सत्य है। याकूब चाहता है कि विश्वासी हर समय ईमानदार रहें और सच बोलें। तब सारे विश्वासियों को केवल हाँ या ना कहना ही आवश्यक है।</w:t>
      </w:r>
    </w:p>
    <w:p>
      <w:pPr/>
      <w:r>
        <w:rPr>
          <w:lang w:val="hi_IN" w:bidi="hi_IN"/>
        </w:rPr>
      </w:r>
      <w:r>
        <w:rPr>
          <w:lang w:val="hi_IN" w:bidi="hi_IN"/>
        </w:rPr>
        <w:t>यहाँ रुकें और समूह में इस प्रश्न पर चर्चा करें: आपकी संस्कृति में लोग कैसे कसम खाते हैं या गंभीर वादे करते हैं? लोग यह कैसे साबित करते हैं कि वे वास्तव में सच बोलते हैं? लोग कसम खाने या शपथ लेने के तरीके के बारे में क्या सोचते हैं? इस ऑडियो को यहाँ रोकें।</w:t>
      </w:r>
    </w:p>
    <w:p>
      <w:pPr/>
      <w:r>
        <w:rPr>
          <w:lang w:val="hi_IN" w:bidi="hi_IN"/>
        </w:rPr>
      </w:r>
      <w:r>
        <w:rPr>
          <w:lang w:val="hi_IN" w:bidi="hi_IN"/>
        </w:rPr>
        <w:t>जो व्यक्ति हर समय कसम खाता है, वह आखिरकार अपना वादा तोड़ देगा या झूठ बोलेगा। तब यह व्यक्ति दोषी होगा क्योंकि उसने परमेश्वर के नाम का अनुचित उपयोग किया है। यह व्यक्ति झूठ बोलने के कारण भी दोषी होगा। तब परमेश्वर इस व्यक्ति के कामों के आधार पर उसका न्याय करेगा और उसे दण्ड देगा।</w:t>
      </w:r>
      <w:r>
        <w:rPr>
          <w:lang w:val="hi_IN" w:bidi="hi_IN"/>
        </w:rPr>
      </w:r>
    </w:p>
    <w:p>
      <w:pPr>
        <w:pStyle w:val="Heading3"/>
      </w:pPr>
      <w:r>
        <w:rPr>
          <w:lang w:val="hi_IN" w:bidi="hi_IN"/>
        </w:rPr>
        <w:t>घटनाओं को समझाना</w:t>
      </w:r>
    </w:p>
    <w:p>
      <w:pPr/>
      <w:r>
        <w:rPr>
          <w:lang w:val="hi_IN" w:bidi="hi_IN"/>
        </w:rPr>
      </w:r>
      <w:r>
        <w:rPr>
          <w:lang w:val="hi_IN" w:bidi="hi_IN"/>
        </w:rPr>
        <w:t>याकूब 5:7–12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में तीन हिस्से हैं। </w:t>
      </w:r>
    </w:p>
    <w:p>
      <w:pPr/>
      <w:r>
        <w:rPr>
          <w:lang w:val="hi_IN" w:bidi="hi_IN"/>
        </w:rPr>
      </w:r>
      <w:r>
        <w:rPr>
          <w:b/>
          <w:lang w:val="hi_IN" w:bidi="hi_IN"/>
        </w:rPr>
        <w:t>पहले भाग में:</w:t>
      </w:r>
      <w:r>
        <w:rPr>
          <w:lang w:val="hi_IN" w:bidi="hi_IN"/>
        </w:rPr>
        <w:t xml:space="preserve"> याकूब विश्वासियों से आग्रह करता है कि जब वे प्रभु यीशु के वापस आने की प्रतीक्षा करते हैं, तब वे धीरज रखें।</w:t>
      </w:r>
    </w:p>
    <w:p>
      <w:pPr/>
      <w:r>
        <w:rPr>
          <w:lang w:val="hi_IN" w:bidi="hi_IN"/>
        </w:rPr>
      </w:r>
      <w:r>
        <w:rPr>
          <w:b/>
          <w:lang w:val="hi_IN" w:bidi="hi_IN"/>
        </w:rPr>
        <w:t>दूसरे भाग में:</w:t>
      </w:r>
      <w:r>
        <w:rPr>
          <w:lang w:val="hi_IN" w:bidi="hi_IN"/>
        </w:rPr>
        <w:t xml:space="preserve"> याकूब कहता है कि विश्वासियों को भविष्यद्वक्ताओं और अय्यूब की तरह धीरज रखने वाले लोगों के अच्छे उदाहरण का अनुसरण करना चाहिए।</w:t>
      </w:r>
    </w:p>
    <w:p>
      <w:pPr/>
      <w:r>
        <w:rPr>
          <w:lang w:val="hi_IN" w:bidi="hi_IN"/>
        </w:rPr>
      </w:r>
      <w:r>
        <w:rPr>
          <w:b/>
          <w:lang w:val="hi_IN" w:bidi="hi_IN"/>
        </w:rPr>
        <w:t>तीसरे भाग में:</w:t>
      </w:r>
      <w:r>
        <w:rPr>
          <w:lang w:val="hi_IN" w:bidi="hi_IN"/>
        </w:rPr>
        <w:t xml:space="preserve"> याकूब विश्वासियों से कहता है कि उन्हें कसम नहीं खानी चाहिए।</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इस संदेश को सुनने वाले विश्वासी</w:t>
      </w:r>
    </w:p>
    <w:p>
      <w:pPr>
        <w:pStyle w:val="ListBullet"/>
        <w:spacing w:line="240" w:lineRule="auto"/>
        <w:ind w:left="720"/>
      </w:pPr>
      <w:r>
        <w:rPr>
          <w:lang w:val="hi_IN" w:bidi="hi_IN"/>
        </w:rPr>
      </w:r>
      <w:r>
        <w:rPr>
          <w:lang w:val="hi_IN" w:bidi="hi_IN"/>
        </w:rPr>
        <w:t xml:space="preserve">प्रभु यीशु </w:t>
      </w:r>
    </w:p>
    <w:p>
      <w:pPr>
        <w:pStyle w:val="ListBullet"/>
        <w:spacing w:line="240" w:lineRule="auto"/>
        <w:ind w:left="720"/>
      </w:pPr>
      <w:r>
        <w:rPr>
          <w:lang w:val="hi_IN" w:bidi="hi_IN"/>
        </w:rPr>
      </w:r>
      <w:r>
        <w:rPr>
          <w:lang w:val="hi_IN" w:bidi="hi_IN"/>
        </w:rPr>
        <w:t>किसान</w:t>
      </w:r>
    </w:p>
    <w:p>
      <w:pPr>
        <w:pStyle w:val="ListBullet"/>
        <w:spacing w:line="240" w:lineRule="auto"/>
        <w:ind w:left="720"/>
      </w:pPr>
      <w:r>
        <w:rPr>
          <w:lang w:val="hi_IN" w:bidi="hi_IN"/>
        </w:rPr>
      </w:r>
      <w:r>
        <w:rPr>
          <w:lang w:val="hi_IN" w:bidi="hi_IN"/>
        </w:rPr>
        <w:t xml:space="preserve">प्रभु परमेश्वर </w:t>
      </w:r>
    </w:p>
    <w:p>
      <w:pPr>
        <w:pStyle w:val="ListBullet"/>
        <w:spacing w:line="240" w:lineRule="auto"/>
        <w:ind w:left="720"/>
      </w:pPr>
      <w:r>
        <w:rPr>
          <w:lang w:val="hi_IN" w:bidi="hi_IN"/>
        </w:rPr>
      </w:r>
      <w:r>
        <w:rPr>
          <w:lang w:val="hi_IN" w:bidi="hi_IN"/>
        </w:rPr>
        <w:t>भविष्यद्वक्ता</w:t>
      </w:r>
    </w:p>
    <w:p>
      <w:pPr>
        <w:pStyle w:val="ListBullet"/>
        <w:spacing w:line="240" w:lineRule="auto"/>
        <w:ind w:left="720"/>
      </w:pPr>
      <w:r>
        <w:rPr>
          <w:lang w:val="hi_IN" w:bidi="hi_IN"/>
        </w:rPr>
      </w:r>
      <w:r>
        <w:rPr>
          <w:lang w:val="hi_IN" w:bidi="hi_IN"/>
        </w:rPr>
        <w:t>और अयूब</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याकूब अपने पत्र के लगभग अंत में है, और याकूब उन कुछ विचारों के बारे में कुछ और बात करता है जिनका उसने पहले ही उल्लेख किया है। याकूब विश्वासियों को धीरज के साथ बने रहने के लिए प्रोत्साहित करता है, ठीक वैसे ही जैसे उसने पत्र की शुरुआत में किया था। याकूब इस बारे में भी कुछ और बात करता है कि विश्वासियों को सावधानी से कैसे बोलना चाहिए, जैसा कि याकूब ने पिछले कुछ अंशों में चर्चा की है। याकूब चाहता है कि विश्वासी यहाँ उसकी बात को ध्यान से सुनें। तीन बार, याकूब विश्वासियों से सुनने या ध्यान देने के लिए कहता है। और याकूब कई बार विश्वासियों को सीधे संबोधित करता है। याकूब दिखाता है कि यह कितना महत्वपूर्ण है कि विश्वासी धीरज के साथ बने रहें!</w:t>
      </w:r>
    </w:p>
    <w:p>
      <w:pPr/>
      <w:r>
        <w:rPr>
          <w:lang w:val="hi_IN" w:bidi="hi_IN"/>
        </w:rPr>
      </w:r>
      <w:r>
        <w:rPr>
          <w:lang w:val="hi_IN" w:bidi="hi_IN"/>
        </w:rPr>
        <w:t>यहाँ रुकें और एक समूह के रूप में इस प्रश्न पर चर्चा करें: एक शिक्षिका कैसे दिखाएगी कि वह कोई बहुत महत्वपूर्ण बात सिखा रही है? आपकी भाषा में, शिक्षक अपने विद्यार्थियों से सुनने और ध्यान देने के लिए क्या कहेंगे? इस ऑडियो को यहाँ रोकें।</w:t>
      </w:r>
    </w:p>
    <w:p>
      <w:pPr/>
      <w:r>
        <w:rPr>
          <w:lang w:val="hi_IN" w:bidi="hi_IN"/>
        </w:rPr>
      </w:r>
      <w:r>
        <w:rPr>
          <w:lang w:val="hi_IN" w:bidi="hi_IN"/>
        </w:rPr>
        <w:t>चूँकि पिछले भाग में याकूब ने धनवानों से बात की थी, इसलिए याकूब इस भाग की शुरुआत “भाइयों और बहनों” से करता है, ताकि यह दिखाया जा सके कि याकूब फिर से विश्वासियों से बात कर रहा है। और याद रखें कि पिछले भाग में याकूब ने विश्वासियों को याद दिलाया कि एक दिन परमेश्वर सभी का न्याय निष्पक्षता से करेगा। यह तब होगा जब प्रभु यीशु वापस आएगा, जिसे इस भाग में याकूब प्रभु का आगमन कहता है। विश्वासियों को उस दिन की प्रतीक्षा करते समय धीरज रखना चाहिए जब प्रभु यीशु वापस आएगा।</w:t>
      </w:r>
    </w:p>
    <w:p>
      <w:pPr/>
      <w:r>
        <w:rPr>
          <w:lang w:val="hi_IN" w:bidi="hi_IN"/>
        </w:rPr>
      </w:r>
      <w:r>
        <w:rPr>
          <w:lang w:val="hi_IN" w:bidi="hi_IN"/>
        </w:rPr>
        <w:t>याकूब विश्वासियों से कहता है कि वे उन साधारण किसानों के बारे में सोचें जो भोजन उगाते हैं। ये किसान अपनी भूमि पर मूल्यवान फसलों के उगने की प्रतीक्षा करते हैं। ये फसलें वे सभी फल, सब्जियाँ और अनाज हैं जो किसानों के खेतों में उगते हैं। किसान शुरुआती बारिश और देर से होने वाली बारिश, या अक्टूबर और नवंबर के साथ-साथ अप्रैल और मई में आने वाली बारिश की भी धैर्यपूर्वक प्रतीक्षा करते हैं। विश्वासियों को किसानों के समान धीरज रखना चाहिए। याकूब विश्वासियों से दृढ़ रहने या अपने हृदयों को मजबूत करने के लिए भी कहता है। इसका अर्थ है साहस रखना और हार न मानना। विश्वासी साहसी हो सकते हैं क्योंकि वे जानते हैं कि प्रभु यीशु शीघ्र वापस आएंगे।</w:t>
      </w:r>
    </w:p>
    <w:p>
      <w:pPr/>
      <w:r>
        <w:rPr>
          <w:lang w:val="hi_IN" w:bidi="hi_IN"/>
        </w:rPr>
      </w:r>
      <w:r>
        <w:rPr>
          <w:lang w:val="hi_IN" w:bidi="hi_IN"/>
        </w:rPr>
        <w:t>यहाँ रुकें और एक समूह के रूप में इस प्रश्न पर चर्चा करें: आपकी भाषा में, आप किसी व्यक्ति के साहसी होने और हार न मानने के गुण के बारे में कैसे बात करते हैं? आप किसी व्यक्ति को साहसी बनने के लिए कैसे प्रोत्साहित करेंगे? इस ऑडियो को यहाँ रोकें।</w:t>
      </w:r>
    </w:p>
    <w:p>
      <w:pPr/>
      <w:r>
        <w:rPr>
          <w:lang w:val="hi_IN" w:bidi="hi_IN"/>
        </w:rPr>
      </w:r>
      <w:r>
        <w:rPr>
          <w:lang w:val="hi_IN" w:bidi="hi_IN"/>
        </w:rPr>
        <w:t>विश्वासियों को धीरज रखने का एक तरीका यह है कि वे एक-दूसरे के बारे में और एक-दूसरे से किस तरह बोलते हैं। विश्वासियों को एक-दूसरे के विरुद्ध कुड़कुड़ाना या शिकायत नहीं करनी चाहिए। यदि विश्वासी एक-दूसरे के विरुद्ध बड़बड़ाते हैं, तो प्रभु विश्वासियों का न्याय करेगा या घोषित करेगा कि विश्वासी दोषी हैं। यह उस तरीके के समान नहीं है जिस तरह प्रभु अविश्वासियों को दोषी ठहराकर नरक में दण्ड देता है। याकूब विश्वासियों को चेतावनी देता है कि वे ध्यान दें, क्योंकि न्यायी द्वार पर खड़ा है। याद रखें कि कुछ भागों पहले याकूब ने कहा था कि परमेश्वर वह न्यायी है जो सभी लोगों का न्याय करता है। परमेश्वर देखेगा कि विश्वासी एक-दूसरे के साथ अच्छा व्यवहार कर रहे हैं या नहीं और यदि वे ऐसा नहीं कर रहे हैं तो विश्वासियों को उसी प्रकार के न्याय से दण्ड देगा जैसा न्याय वे एक-दूसरे को दे रहे हैं।</w:t>
      </w:r>
    </w:p>
    <w:p>
      <w:pPr/>
      <w:r>
        <w:rPr>
          <w:lang w:val="hi_IN" w:bidi="hi_IN"/>
        </w:rPr>
      </w:r>
      <w:r>
        <w:rPr>
          <w:lang w:val="hi_IN" w:bidi="hi_IN"/>
        </w:rPr>
        <w:t>यहाँ रुकें और एक समूह के रूप में इस प्रश्न पर चर्चा करें: जब याकूब कहता है कि न्यायाधीश दरवाजे पर है, तो याकूब एक ऐसा शब्द कहता है जिसका अर्थ है “देखो!” या "ध्यान दो!" कुछ अनुवाद केवल उस वाक्य को जोर देकर कहते हैं। आपकी भाषा में, आप कैसे दिखाते हैं कि कोई बात आश्चर्यजनक है, ताकि लोग उस पर ध्यान दें? चर्चा करें कि आप याकूब द्वारा यहाँ विश्वासियों को ध्यान देने के लिए कहने के तरीके का अनुवाद कैसे करना चाहते हैं। इस ऑडियो को यहाँ रोकें।</w:t>
      </w:r>
    </w:p>
    <w:p>
      <w:pPr/>
      <w:r>
        <w:rPr>
          <w:lang w:val="hi_IN" w:bidi="hi_IN"/>
        </w:rPr>
      </w:r>
      <w:r>
        <w:rPr>
          <w:lang w:val="hi_IN" w:bidi="hi_IN"/>
        </w:rPr>
        <w:t>दूसरे भाग में, याकूब विश्वासियों को ऐसे लोगों के कई उदाहरण देता है जिन्होंने दुःख सहा और हार नहीं मानी। सबसे पहले, याकूब भविष्यद्वक्ताओं के बारे में बात करता है, जिन्होंने प्रभु के नाम में बात की थी। इसका अर्थ है कि भविष्यद्वक्ताओं ने प्रभु के प्रतिनिधियों के रूप में बात की। यहाँ “प्रभु” का अर्थ शायद परमेश्वर पिता है। भविष्यद्वक्ताओं ने दुख सहते हुए धीरज रखा। विश्वासी शायद भविष्यद्वक्ताओं की कहानियाँ जानते होंगे, इसलिए याकूब यहाँ भविष्यद्वक्ताओं की कहानियाँ नहीं बताता।</w:t>
      </w:r>
    </w:p>
    <w:p>
      <w:pPr/>
      <w:r>
        <w:rPr>
          <w:lang w:val="hi_IN" w:bidi="hi_IN"/>
        </w:rPr>
      </w:r>
      <w:r>
        <w:rPr>
          <w:lang w:val="hi_IN" w:bidi="hi_IN"/>
        </w:rPr>
        <w:t>याकूब विश्वासियों से कहता है कि वे उस तरीके के बारे में सोचें जिससे लोग ऐसे व्यक्ति के बारे में बात करते हैं जो दृढ़ रहता है। दृढ़ व्यक्ति वह है जो परेशानी या कठिन परिस्थितियों का सामना करने पर हार नहीं मानता। लोग कहते हैं कि परमेश्वर ने उस दृढ़ व्यक्ति को आशीष दी है। जिस व्यक्ति को परमेश्वर आशीष देता है, उसके जीवन में पूर्णता होती है। याकूब का तात्पर्य है कि ये दृढ़ लोग खुश या आनन्द से भरे हुए हैं क्योंकि कठिन समय से गुजरते समय वे साहसी होते हैं और हार नहीं मानते।</w:t>
      </w:r>
    </w:p>
    <w:p>
      <w:pPr/>
      <w:r>
        <w:rPr>
          <w:lang w:val="hi_IN" w:bidi="hi_IN"/>
        </w:rPr>
      </w:r>
      <w:r>
        <w:rPr>
          <w:lang w:val="hi_IN" w:bidi="hi_IN"/>
        </w:rPr>
        <w:t>यहाँ रुकें और एक समूह के रूप में चर्चा करें: किसी ऐसे व्यक्ति की कहानी बताएँ जिसे आप जानते हैं, जिसने अपने जीवन के कठिन होने पर भी हार नहीं मानी। आप और दूसरे लोग इस व्यक्ति के बारे में क्या सोचते हैं? आप उस व्यक्ति का सम्मान या आदर कैसे प्रकट करते हैं जिसने हार नहीं मानी? आप इस व्यक्ति के जीवन या उसके जीवन जीने के तरीके का वर्णन कैसे करेंगे? इस ऑडियो को यहाँ रोकें।</w:t>
      </w:r>
    </w:p>
    <w:p>
      <w:pPr/>
      <w:r>
        <w:rPr>
          <w:lang w:val="hi_IN" w:bidi="hi_IN"/>
        </w:rPr>
      </w:r>
      <w:r>
        <w:rPr>
          <w:lang w:val="hi_IN" w:bidi="hi_IN"/>
        </w:rPr>
        <w:t>फिर याकूब धीरज रखने वाले व्यक्ति के एक और उदाहरण के रूप में अय्यूब के बारे में बात करता है। विश्वासी अय्यूब की कहानी और अय्यूब की कहानी के अंत में प्रभु द्वारा अय्यूब के लिए किए गए अच्छे कामों को भी जानते होंगे। फिर से, यहाँ प्रभु शायद परमेश्वर पिता हैं। विश्वासी यह भी जानते हैं कि प्रभु करुणा और दया से भरपूर हैं, जिसका अर्थ है कि प्रभु बहुत करुणामय और दयालु हैं। करुणामय व्यक्ति दूसरों के लिए गहरा प्रेम और स्नेह महसूस करता है। याकूब चाहता है कि विश्वासी समझें कि प्रभु दयालु है और विश्वासियों की बहुत गहरी परवाह करता है। जिस तरह प्रभु ने अय्यूब के प्रति दयालुता दिखाई, उसी तरह प्रभु उन लोगों के प्रति दयालु होगा जो यीशु के वापस आने की प्रतीक्षा करते हुए धीरज के साथ बने रहते हैं।</w:t>
      </w:r>
    </w:p>
    <w:p>
      <w:pPr/>
      <w:r>
        <w:rPr>
          <w:lang w:val="hi_IN" w:bidi="hi_IN"/>
        </w:rPr>
      </w:r>
      <w:r>
        <w:rPr>
          <w:lang w:val="hi_IN" w:bidi="hi_IN"/>
        </w:rPr>
        <w:t>अंतिम दृश्य में, याकूब फिर से इस बारे में बात करता है कि लोगों को सही तरीके से कैसे बोलना चाहिए। याकूब विश्वासियों से कहता है कि वे कसम न खाएँ। कसम खाना, गाली-गलौज या बुरी भाषा का इस्तेमाल करने से अलग बात है। यह वह तरीका है जिससे लोग शपथ लेते हैं और परमेश्वर से गवाही देने के लिए कहते हैं कि वे सच बोल रहे हैं। जब लोग कसम खाते हैं, तो वे परमेश्वर से यह माँगते हैं कि यदि वे अपनी प्रतिज्ञा पूरी नहीं करते तो परमेश्वर उन्हें दण्ड दे। याकूब कहता है कि यह बहुत महत्वपूर्ण है कि विश्वासी कसम न खाएँ। याकूब का यह अर्थ नहीं है कि यह सबसे महत्वपूर्ण काम है जो एक विश्वासी को करना चाहिए। लेकिन विश्वासियों के लिए अपनी जीभ, या बोलने के तरीके को नियंत्रित करने का यह एक और बहुत महत्वपूर्ण तरीका है, जिसे याकूब ने बहुत महत्वपूर्ण बताया है!</w:t>
      </w:r>
    </w:p>
    <w:p>
      <w:pPr/>
      <w:r>
        <w:rPr>
          <w:lang w:val="hi_IN" w:bidi="hi_IN"/>
        </w:rPr>
      </w:r>
      <w:r>
        <w:rPr>
          <w:lang w:val="hi_IN" w:bidi="hi_IN"/>
        </w:rPr>
        <w:t>याकूब कहता है कि विश्वासियों को स्वर्ग या पृथ्वी की शपथ नहीं खानी चाहिए, जो सामान्य शपथों के उदाहरण हैं। यहाँ, स्वर्ग का अर्थ वह स्थान है जहाँ परमेश्वर रहता है, और पृथ्वी का अर्थ यह संसार है जहाँ मनुष्य रहते हैं। विश्वासियों को अपनी प्रतिज्ञाएँ पूरी करने के लिए किसी और चीज की आवश्यकता नहीं होनी चाहिए। याकूब चाहता है कि विश्वासी भरोसेमंद हों और सच बोलें, इसलिए कसम खाने की आवश्यकता नहीं है। जब विश्वासी हाँ कहते हैं, तो उनका अर्थ हाँ ही होना चाहिए! और जब विश्वासी नहीं कहते हैं, तो उनका अर्थ नहीं ही होना चाहिए। यदि विश्वासी कसम खाते रहते हैं, तो परमेश्वर विश्वासियों को दोषी ठहराएगा या उनका न्याय करेगा और उन्हें दण्ड देगा। फिर से, यह दण्ड उस तरीके का नहीं है जिससे परमेश्वर अविश्वासियों को दण्ड देता है।</w:t>
      </w:r>
    </w:p>
    <w:p>
      <w:pPr/>
      <w:r>
        <w:rPr>
          <w:lang w:val="hi_IN" w:bidi="hi_IN"/>
        </w:rPr>
      </w:r>
      <w:r>
        <w:rPr>
          <w:lang w:val="hi_IN" w:bidi="hi_IN"/>
        </w:rPr>
        <w:t>यहाँ रुकें और एक समूह के रूप में इस प्रश्न पर चर्चा करें: एक गतिविधि के रूप में, उस तरीके पर चर्चा करें जिससे माता-पिता अपने बच्चों को सच बोलना सिखाते हैं। फिर चर्चा करें कि जब याकूब कहता है कि “हाँ” कहते समय हाँ का अर्थ रखना चाहिए, तो आप इसका अनुवाद कैसे करेंगे। इस ऑडियो को यहाँ रोकें।</w:t>
      </w:r>
    </w:p>
    <w:p>
      <w:pPr/>
      <w:r>
        <w:rPr>
          <w:lang w:val="hi_IN" w:bidi="hi_IN"/>
        </w:rPr>
      </w:r>
      <w:r>
        <w:rPr>
          <w:lang w:val="hi_IN" w:bidi="hi_IN"/>
        </w:rPr>
        <w:t>यहाँ रुकें और एक समूह के रूप में इस प्रश्न पर चर्चा करें: आपकी भाषा में, आप उन अलग-अलग तरीकों के बारे में कैसे बात करते हैं जिनसे लोग कसम खाते हैं? याद रखें कि आपने दूसरे चरण में कसम खाने के बारे में क्या चर्चा की थी। चर्चा करें कि आप उस तरीके का अनुवाद कैसे करना चाहते हैं जिसमें याकूब कसम खाने के कई सामान्य तरीकों का उल्लेख करता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याकूब 5:7–12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में तीन हिस्से हैं। </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इस संदेश को सुनने वाले विश्वासी</w:t>
      </w:r>
    </w:p>
    <w:p>
      <w:pPr>
        <w:pStyle w:val="ListBullet"/>
        <w:spacing w:line="240" w:lineRule="auto"/>
        <w:ind w:left="720"/>
      </w:pPr>
      <w:r>
        <w:rPr>
          <w:lang w:val="hi_IN" w:bidi="hi_IN"/>
        </w:rPr>
      </w:r>
      <w:r>
        <w:rPr>
          <w:lang w:val="hi_IN" w:bidi="hi_IN"/>
        </w:rPr>
        <w:t>प्रभु यीशु</w:t>
      </w:r>
    </w:p>
    <w:p>
      <w:pPr>
        <w:pStyle w:val="ListBullet"/>
        <w:spacing w:line="240" w:lineRule="auto"/>
        <w:ind w:left="720"/>
      </w:pPr>
      <w:r>
        <w:rPr>
          <w:lang w:val="hi_IN" w:bidi="hi_IN"/>
        </w:rPr>
      </w:r>
      <w:r>
        <w:rPr>
          <w:lang w:val="hi_IN" w:bidi="hi_IN"/>
        </w:rPr>
        <w:t>किसान</w:t>
      </w:r>
    </w:p>
    <w:p>
      <w:pPr>
        <w:pStyle w:val="ListBullet"/>
        <w:spacing w:line="240" w:lineRule="auto"/>
        <w:ind w:left="720"/>
      </w:pPr>
      <w:r>
        <w:rPr>
          <w:lang w:val="hi_IN" w:bidi="hi_IN"/>
        </w:rPr>
      </w:r>
      <w:r>
        <w:rPr>
          <w:lang w:val="hi_IN" w:bidi="hi_IN"/>
        </w:rPr>
        <w:t xml:space="preserve">प्रभु परमेश्वर </w:t>
      </w:r>
    </w:p>
    <w:p>
      <w:pPr>
        <w:pStyle w:val="ListBullet"/>
        <w:spacing w:line="240" w:lineRule="auto"/>
        <w:ind w:left="720"/>
      </w:pPr>
      <w:r>
        <w:rPr>
          <w:lang w:val="hi_IN" w:bidi="hi_IN"/>
        </w:rPr>
      </w:r>
      <w:r>
        <w:rPr>
          <w:lang w:val="hi_IN" w:bidi="hi_IN"/>
        </w:rPr>
        <w:t>भविष्यद्वक्ता</w:t>
      </w:r>
    </w:p>
    <w:p>
      <w:pPr>
        <w:pStyle w:val="ListBullet"/>
        <w:spacing w:line="240" w:lineRule="auto"/>
        <w:ind w:left="720"/>
      </w:pPr>
      <w:r>
        <w:rPr>
          <w:lang w:val="hi_IN" w:bidi="hi_IN"/>
        </w:rPr>
      </w:r>
      <w:r>
        <w:rPr>
          <w:lang w:val="hi_IN" w:bidi="hi_IN"/>
        </w:rPr>
        <w:t>और अयूब</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की भूमिका निभा रहे व्यक्ति को यह बताना चाहिए कि यदि वह उस पात्र के स्थान पर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प्रतिक्रियाएँ निम्नलिखित हैं।</w:t>
      </w:r>
    </w:p>
    <w:p>
      <w:pPr/>
      <w:r>
        <w:rPr>
          <w:lang w:val="hi_IN" w:bidi="hi_IN"/>
        </w:rPr>
      </w:r>
      <w:r>
        <w:rPr>
          <w:lang w:val="hi_IN" w:bidi="hi_IN"/>
        </w:rPr>
        <w:t>इसलिए, मेरे भाइयों और बहनों, प्रभु के वापस आने तक धीरज रखें। किसानों के बारे में सोचें। वे अपनी मूल्यवान फसलों को उगाने के लिए अगली और पिछली बारिश की धीरज से प्रतीक्षा करते हैं। तुम भी धीरज और साहस रखो क्योंकि प्रभु यीशु शीघ्र आएगा। मेरे भाइयों और बहनों, एक-दूसरे के बारे में कुड़कुड़ाओ मत। यदि तुम कुड़कुड़ाते हो, तो प्रभु तुम्हें दोषी ठहराएगा। ध्यान दें! न्यायी जल्द ही यहाँ आ जाएगा—यह ऐसा है मानो न्यायी तुम्हारे दरवाजे पर खड़ा है!</w:t>
      </w:r>
    </w:p>
    <w:p>
      <w:pPr/>
      <w:r>
        <w:rPr>
          <w:lang w:val="hi_IN" w:bidi="hi_IN"/>
        </w:rPr>
      </w:r>
      <w:r>
        <w:rPr>
          <w:lang w:val="hi_IN" w:bidi="hi_IN"/>
        </w:rPr>
        <w:t>अभिनय को रोकें। याकूब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जब मैं उन बुरे कामों के बारे में परेशान होता हूँ जो लोग करते हैं, तो मैं याद करता हूँ कि प्रभु यीशु आएगा और सभी के साथ न्यायपूर्वक व्यवहार करेगा। मैं यह भी याद करता हूँ कि प्रभु यीशु हर उस व्यक्ति को बचाएगा जो यीशु पर विश्वास करता है। तब मुझे आशा होती है, भले ही मुझे अभी भी कठिन बातों का सामना करना पड़ता है; या</w:t>
      </w:r>
    </w:p>
    <w:p>
      <w:pPr>
        <w:pStyle w:val="ListBullet"/>
        <w:spacing w:line="240" w:lineRule="auto"/>
        <w:ind w:left="720"/>
      </w:pPr>
      <w:r>
        <w:rPr>
          <w:lang w:val="hi_IN" w:bidi="hi_IN"/>
        </w:rPr>
      </w:r>
      <w:r>
        <w:rPr>
          <w:lang w:val="hi_IN" w:bidi="hi_IN"/>
        </w:rPr>
        <w:t>विश्वासियों को अपना जीवन जीते समय एक-दूसरे की आवश्यकता होती है। विश्वासी एक-दूसरे की धीरज रखने में सहायता कर सकते हैं। लेकिन विश्वासी एक-दूसरे की सहायता नहीं कर सकते यदि वे एक-दूसरे के बारे में कुड़कुड़ाते और शिकायत करते हैं; या</w:t>
      </w:r>
    </w:p>
    <w:p>
      <w:pPr>
        <w:pStyle w:val="ListBullet"/>
        <w:spacing w:line="240" w:lineRule="auto"/>
        <w:ind w:left="720"/>
      </w:pPr>
      <w:r>
        <w:rPr>
          <w:lang w:val="hi_IN" w:bidi="hi_IN"/>
        </w:rPr>
      </w:r>
      <w:r>
        <w:rPr>
          <w:lang w:val="hi_IN" w:bidi="hi_IN"/>
        </w:rPr>
        <w:t>मैं चाहता हूँ कि विश्वासी याद रखें कि प्रभु यीशु किसी भी समय आ सकता है। मैं नहीं चाहता कि विश्वासी उस प्रभु से डरें जो उनका न्याय करेगा, जैसे प्रभु उनके कुछ बुरा करने की प्रतीक्षा कर रहा हो ताकि उन्हें पकड़ सके। लेकिन मैं चाहता हूँ कि विश्वासी जागरूक रहें ताकि जब प्रभु आए, तब विश्वासी तैयार हों!</w:t>
      </w:r>
    </w:p>
    <w:p>
      <w:pPr/>
      <w:r>
        <w:rPr>
          <w:lang w:val="hi_IN" w:bidi="hi_IN"/>
        </w:rPr>
      </w:r>
      <w:r>
        <w:rPr>
          <w:lang w:val="hi_IN" w:bidi="hi_IN"/>
        </w:rPr>
        <w:t>नाटक को जारी रखें।</w:t>
      </w:r>
    </w:p>
    <w:p>
      <w:pPr/>
      <w:r>
        <w:rPr>
          <w:lang w:val="hi_IN" w:bidi="hi_IN"/>
        </w:rPr>
      </w:r>
      <w:r>
        <w:rPr>
          <w:lang w:val="hi_IN" w:bidi="hi_IN"/>
        </w:rPr>
        <w:t>भाइयों और बहनों, उन भविष्यद्वक्ताओं के उदाहरण का अनुसरण करें जिन्होंने प्रभु परमेश्वर की ओर से बात की। भविष्यद्वक्ताओं ने बहुत-सी कठिन बातें सहीं, लेकिन उन्होंने धीरज रखा। और तुम जानते हो, हम उन लोगों को खुश कहते हैं जब वे दुःख सहते हुए भी सहते रहते हैं। तुमने सुना है कि अय्यूब ने दुःख सहते हुए कैसे धीरज रखा। तुम उस भलाई को भी जानते हो जो प्रभु परमेश्वर ने अंत में अय्यूब के लिए की। और तुम जानते हो कि प्रभु करुणामय और दयालु हैं।</w:t>
      </w:r>
    </w:p>
    <w:p>
      <w:pPr/>
      <w:r>
        <w:rPr>
          <w:lang w:val="hi_IN" w:bidi="hi_IN"/>
        </w:rPr>
      </w:r>
      <w:r>
        <w:rPr>
          <w:lang w:val="hi_IN" w:bidi="hi_IN"/>
        </w:rPr>
        <w:t>अभिनय को रोकें। विश्वासियों की भूमिका निभाने वाले व्यक्ति से पूछो, “तुम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यह सोचकर चकित होता हूँ कि भविष्यद्वक्ता दुःख सहते हुए भी परमेश्वर के प्रति कितने विश्वासयोग्य थे। मैं उन भविष्यद्वक्ताओं की तरह जीवन जीना चाहता हूँ; या</w:t>
      </w:r>
    </w:p>
    <w:p>
      <w:pPr>
        <w:pStyle w:val="ListBullet"/>
        <w:spacing w:line="240" w:lineRule="auto"/>
        <w:ind w:left="720"/>
      </w:pPr>
      <w:r>
        <w:rPr>
          <w:lang w:val="hi_IN" w:bidi="hi_IN"/>
        </w:rPr>
      </w:r>
      <w:r>
        <w:rPr>
          <w:lang w:val="hi_IN" w:bidi="hi_IN"/>
        </w:rPr>
        <w:t>जब मैं ऐसे लोगों की कहानियाँ सुनता हूँ जिन्होंने दुःख सहा लेकिन हार नहीं मानी, तो मुझे प्रोत्साहन मिलता है। उन लोगों ने वही दुःख, चिंता और पीड़ा महसूस की जो मैं महसूस करता हूँ। लेकिन उन लोगों ने हार नहीं मानी। मैं उन लोगों की तरह साहसी हो सकता हूँ; या</w:t>
      </w:r>
    </w:p>
    <w:p>
      <w:pPr>
        <w:pStyle w:val="ListBullet"/>
        <w:spacing w:line="240" w:lineRule="auto"/>
        <w:ind w:left="720"/>
      </w:pPr>
      <w:r>
        <w:rPr>
          <w:lang w:val="hi_IN" w:bidi="hi_IN"/>
        </w:rPr>
      </w:r>
      <w:r>
        <w:rPr>
          <w:lang w:val="hi_IN" w:bidi="hi_IN"/>
        </w:rPr>
        <w:t>मैंने देखा है कि प्रभु मुझ पर और दूसरे लोगों पर किस तरह करुणा दिखाता है! जब मैं सोचता हूँ कि प्रभु कौन है और प्रभु हमारी किस तरह परवाह करता है, तो मुझे आनन्द होता है।</w:t>
      </w:r>
    </w:p>
    <w:p>
      <w:pPr/>
      <w:r>
        <w:rPr>
          <w:lang w:val="hi_IN" w:bidi="hi_IN"/>
        </w:rPr>
      </w:r>
      <w:r>
        <w:rPr>
          <w:lang w:val="hi_IN" w:bidi="hi_IN"/>
        </w:rPr>
        <w:t>अय्यूब और भविष्यद्वक्ताओं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मेरे जीवन में आराम से रहने की अपेक्षा परमेश्वर की आज्ञा मानना अधिक महत्वपूर्ण है। यदि लोग मुझे मार भी डालें, तब भी मुझे वही करना चाहिए जो परमेश्वर मुझसे करने के लिए कहता है; या</w:t>
      </w:r>
    </w:p>
    <w:p>
      <w:pPr>
        <w:pStyle w:val="ListBullet"/>
        <w:spacing w:line="240" w:lineRule="auto"/>
        <w:ind w:left="720"/>
      </w:pPr>
      <w:r>
        <w:rPr>
          <w:lang w:val="hi_IN" w:bidi="hi_IN"/>
        </w:rPr>
      </w:r>
      <w:r>
        <w:rPr>
          <w:lang w:val="hi_IN" w:bidi="hi_IN"/>
        </w:rPr>
        <w:t>कभी-कभी परमेश्वर जो मुझसे करने के लिए कहता है, उसे करना कठिन होता है। मैं रोता हूँ, और मैं दर्द में हूँ। लेकिन प्रभु परमेश्वर मेरे प्रति दयालु है और मेरी सहायता करता है; या</w:t>
      </w:r>
    </w:p>
    <w:p>
      <w:pPr>
        <w:pStyle w:val="ListBullet"/>
        <w:spacing w:line="240" w:lineRule="auto"/>
        <w:ind w:left="720"/>
      </w:pPr>
      <w:r>
        <w:rPr>
          <w:lang w:val="hi_IN" w:bidi="hi_IN"/>
        </w:rPr>
      </w:r>
      <w:r>
        <w:rPr>
          <w:lang w:val="hi_IN" w:bidi="hi_IN"/>
        </w:rPr>
        <w:t>मैं अपने प्रभु परमेश्वर का सम्मान करना चाहता हूँ, क्योंकि वह बहुत महान और अद्भुत है। मैं परमेश्वर के प्रति इतना विस्मय महसूस करता हूँ कि मैं लोगों को परमेश्वर के बारे में बताना चाहता हूँ ताकि वे भी परमेश्वर का सम्मान करें।</w:t>
      </w:r>
    </w:p>
    <w:p>
      <w:pPr/>
      <w:r>
        <w:rPr>
          <w:lang w:val="hi_IN" w:bidi="hi_IN"/>
        </w:rPr>
      </w:r>
      <w:r>
        <w:rPr>
          <w:lang w:val="hi_IN" w:bidi="hi_IN"/>
        </w:rPr>
        <w:t>नाटक को जारी रखें।</w:t>
      </w:r>
    </w:p>
    <w:p>
      <w:pPr/>
      <w:r>
        <w:rPr>
          <w:lang w:val="hi_IN" w:bidi="hi_IN"/>
        </w:rPr>
      </w:r>
      <w:r>
        <w:rPr>
          <w:lang w:val="hi_IN" w:bidi="hi_IN"/>
        </w:rPr>
        <w:t>मेरे भाइयों और बहनों, यह सबसे महत्वपूर्ण है कि तुम दूसरों को यह विश्वास दिलाने के लिए शपथों का उपयोग न करो कि तुम सच बोलते हो। तुम्हें स्वर्ग की या इस संसार की, या किसी और चीज की शपथ नहीं खानी चाहिए। बिना शपथ के सच बोलो। जब तुम्हारा अर्थ “हाँ” हो, तब केवल “हाँ” कहो और जब तुम्हारा अर्थ “नहीं” हो, तब केवल “नहीं” कहो। यदि तुम इससे अधिक कहते हो, तो परमेश्वर तुम्हारा न्याय करेगा और तुम्हें दण्ड देगा।</w:t>
      </w:r>
    </w:p>
    <w:p>
      <w:pPr/>
      <w:r>
        <w:rPr>
          <w:lang w:val="hi_IN" w:bidi="hi_IN"/>
        </w:rPr>
      </w:r>
      <w:r>
        <w:rPr>
          <w:lang w:val="hi_IN" w:bidi="hi_IN"/>
        </w:rPr>
        <w:t>अभिनय को रोकें। परमेश्वर का किरदार निभाने वाले व्यक्ति से पूछें, "आप कैसा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जब विश्वासी भरोसा करते हैं कि मैं वही करूँगा जो मैं कहता हूँ कि मैं करूँगा और मेरे कार्य करने की धीरज से प्रतीक्षा करते हैं, तो मुझे प्रसन्नता होती है। मैं हमेशा अपनी प्रतिज्ञाओं को पूरा करता हूँ; या</w:t>
      </w:r>
    </w:p>
    <w:p>
      <w:pPr>
        <w:pStyle w:val="ListBullet"/>
        <w:spacing w:line="240" w:lineRule="auto"/>
        <w:ind w:left="720"/>
      </w:pPr>
      <w:r>
        <w:rPr>
          <w:lang w:val="hi_IN" w:bidi="hi_IN"/>
        </w:rPr>
      </w:r>
      <w:r>
        <w:rPr>
          <w:lang w:val="hi_IN" w:bidi="hi_IN"/>
        </w:rPr>
        <w:t>मैं वास्तव में चाहता हूँ कि विश्वासी एक-दूसरे पर भरोसा करें। तब दूसरे लोग भी विश्वासियों पर भरोसा करेंगे और यीशु के बारे में सुसमाचार सुनेंगे। इससे मुझे खुशी होती है! या</w:t>
      </w:r>
    </w:p>
    <w:p>
      <w:pPr>
        <w:pStyle w:val="ListBullet"/>
        <w:spacing w:line="240" w:lineRule="auto"/>
        <w:ind w:left="720"/>
      </w:pPr>
      <w:r>
        <w:rPr>
          <w:lang w:val="hi_IN" w:bidi="hi_IN"/>
        </w:rPr>
      </w:r>
      <w:r>
        <w:rPr>
          <w:lang w:val="hi_IN" w:bidi="hi_IN"/>
        </w:rPr>
        <w:t>मैं विश्वासियों की बहुत गहरी परवाह करता हूँ और चाहता हूँ कि वे इस पृथ्वी पर एक अच्छा और शांतिपूर्ण जीवन जिएं। विश्वासी लोग कठिन या दुखद समय में भी शांतिपूर्ण जीवन जी सकते हैं। मैं विश्वासियों के प्रति दया दिखाऊँगा और किसी भी कठिनाई में उनकी सहायता करूँगा।</w:t>
      </w:r>
      <w:r>
        <w:rPr>
          <w:lang w:val="hi_IN" w:bidi="hi_IN"/>
        </w:rPr>
      </w:r>
    </w:p>
    <w:p>
      <w:pPr>
        <w:pStyle w:val="Heading3"/>
      </w:pPr>
      <w:r>
        <w:rPr>
          <w:lang w:val="hi_IN" w:bidi="hi_IN"/>
        </w:rPr>
        <w:t>आवश्यक जानकारी</w:t>
      </w:r>
    </w:p>
    <w:p>
      <w:pPr/>
      <w:r>
        <w:rPr>
          <w:lang w:val="hi_IN" w:bidi="hi_IN"/>
        </w:rPr>
      </w:r>
      <w:r>
        <w:rPr>
          <w:lang w:val="hi_IN" w:bidi="hi_IN"/>
        </w:rPr>
        <w:t>याकूब 5:7–12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याकूब विश्वासियों को कई बार अपने </w:t>
      </w:r>
      <w:r>
        <w:rPr>
          <w:b/>
          <w:lang w:val="hi_IN" w:bidi="hi_IN"/>
        </w:rPr>
        <w:t>भाइयों और बहनों</w:t>
      </w:r>
      <w:r>
        <w:rPr>
          <w:lang w:val="hi_IN" w:bidi="hi_IN"/>
        </w:rPr>
        <w:t xml:space="preserve"> कहकर संबोधित करता है। भाइयों और बहनों के लिए उसी शब्द या वाक्यांश का उपयोग करें जिसका उपयोग आपने पिछले भागों में किया था।</w:t>
      </w:r>
    </w:p>
    <w:p>
      <w:pPr/>
      <w:r>
        <w:rPr>
          <w:lang w:val="hi_IN" w:bidi="hi_IN"/>
        </w:rPr>
      </w:r>
      <w:r>
        <w:rPr>
          <w:lang w:val="hi_IN" w:bidi="hi_IN"/>
        </w:rPr>
        <w:t xml:space="preserve">याकूब </w:t>
      </w:r>
      <w:r>
        <w:rPr>
          <w:b/>
          <w:lang w:val="hi_IN" w:bidi="hi_IN"/>
        </w:rPr>
        <w:t>प्रभु</w:t>
      </w:r>
      <w:r>
        <w:rPr>
          <w:lang w:val="hi_IN" w:bidi="hi_IN"/>
        </w:rPr>
        <w:t xml:space="preserve"> के दोबारा आगमन के बारे में बात करता है। यहाँ, इस भाग की शुरुआत में, याकूब का मतलब शायद यीशु से है, जो एक दिन पृथ्वी पर वापस आएगा। बाद में, याकूब उन भविष्यद्वक्ताओं के बारे में बात करता है, जिन्होंने प्रभु के प्रतिनिधियों के रूप में बात की, और इस बारे में कि प्रभु ने अय्यूब के साथ कैसा व्यवहार किया। उन भागों में, याकूब का अर्थ शायद परमेश्वर पिता है। प्रभु के बारे में अधिक जानकारी के लिए, मुख्य शब्दावली देखें। प्रभु के लिए उसी शब्द या वाक्यांश का उपयोग करें जिसका उपयोग आपने पिछले भागों में किया है।</w:t>
      </w:r>
    </w:p>
    <w:p>
      <w:pPr/>
      <w:r>
        <w:rPr>
          <w:lang w:val="hi_IN" w:bidi="hi_IN"/>
        </w:rPr>
      </w:r>
      <w:r>
        <w:rPr>
          <w:lang w:val="hi_IN" w:bidi="hi_IN"/>
        </w:rPr>
        <w:t>याकूब विश्वासियों से कहता है कि वे अपने मन को मजबूत करें। याकूब मन शब्द का उपयोग उस स्थान के लिए करता है जहाँ लोग महसूस करते और सोचते हैं। जब लोग किसी चीज को मजबूत करते हैं, तो वे उसे मजबूत और स्थिर बनाते हैं ताकि कुछ भी उसे हिला या तोड़ न सके। याकूब इस वाक्यांश का उपयोग यह बताने के लिए करता है कि विश्वासियों को साहसी होना चाहिए और हार नहीं माननी चाहिए।</w:t>
      </w:r>
    </w:p>
    <w:p>
      <w:pPr/>
      <w:r>
        <w:rPr>
          <w:lang w:val="hi_IN" w:bidi="hi_IN"/>
        </w:rPr>
      </w:r>
      <w:r>
        <w:rPr>
          <w:lang w:val="hi_IN" w:bidi="hi_IN"/>
        </w:rPr>
        <w:t xml:space="preserve">यहाँ रुकें और समूह में चर्चा करें कि आप </w:t>
      </w:r>
      <w:r>
        <w:rPr>
          <w:b/>
          <w:lang w:val="hi_IN" w:bidi="hi_IN"/>
        </w:rPr>
        <w:t>अपने मन को मजबूत</w:t>
      </w:r>
      <w:r>
        <w:rPr>
          <w:lang w:val="hi_IN" w:bidi="hi_IN"/>
        </w:rPr>
        <w:t xml:space="preserve"> करने के लिए किस शब्द या वाक्यांश का उपयोग करेंगे। इस वाक्यांश का अनुवाद बिना </w:t>
      </w:r>
      <w:r>
        <w:rPr>
          <w:b/>
          <w:lang w:val="hi_IN" w:bidi="hi_IN"/>
        </w:rPr>
        <w:t>मन</w:t>
      </w:r>
      <w:r>
        <w:rPr>
          <w:lang w:val="hi_IN" w:bidi="hi_IN"/>
        </w:rPr>
        <w:t xml:space="preserve"> शब्द के करने के अन्य तरीके हैं, लेकिन यदि आप “मन” शब्द का उपयोग करते हैं, तो आप अधिक जानकारी के लिए मुख्य शब्दावली में मन को देख सकते हैं। इस ऑडियो को यहाँ रोकें।</w:t>
      </w:r>
    </w:p>
    <w:p>
      <w:pPr/>
      <w:r>
        <w:rPr>
          <w:lang w:val="hi_IN" w:bidi="hi_IN"/>
        </w:rPr>
      </w:r>
      <w:r>
        <w:rPr>
          <w:lang w:val="hi_IN" w:bidi="hi_IN"/>
        </w:rPr>
        <w:t xml:space="preserve">याकूब कहता है कि </w:t>
      </w:r>
      <w:r>
        <w:rPr>
          <w:b/>
          <w:lang w:val="hi_IN" w:bidi="hi_IN"/>
        </w:rPr>
        <w:t>न्यायी</w:t>
      </w:r>
      <w:r>
        <w:rPr>
          <w:lang w:val="hi_IN" w:bidi="hi_IN"/>
        </w:rPr>
        <w:t xml:space="preserve"> दरवाजे पर है। न्यायी वह व्यक्ति होता है जो यह निर्णय करता है कि कोई व्यक्ति जो करता है वह सही है या गलत, और इसलिए क्या वह व्यक्ति किसी व्यवस्था तोड़ने का दोषी है या निर्दोष। यह न्यायी परमेश्वर है। न्यायी के बारे में अधिक जानकारी के लिए, मुख्य शब्दावली देखें। न्यायी के लिए उसी शब्द या वाक्यांश का उपयोग करें जिसका उपयोग आपने पिछले भागों में किया था।</w:t>
      </w:r>
    </w:p>
    <w:p>
      <w:pPr/>
      <w:r>
        <w:rPr>
          <w:lang w:val="hi_IN" w:bidi="hi_IN"/>
        </w:rPr>
      </w:r>
      <w:r>
        <w:rPr>
          <w:lang w:val="hi_IN" w:bidi="hi_IN"/>
        </w:rPr>
        <w:t>याकूब चाहता है कि विश्वासी भविष्यद्वक्ताओं को याद रखें और उनके बारे में सोचें। भविष्यद्वक्ता वह होता है जो परमेश्वर की ओर से लोगों को सन्देश देता है। अक्सर, ये संदेश लोगों को चेतावनी देते थे कि वे अब परमेश्वर की आज्ञा न मानने का काम न करें।</w:t>
      </w:r>
    </w:p>
    <w:p>
      <w:pPr/>
      <w:r>
        <w:rPr>
          <w:lang w:val="hi_IN" w:bidi="hi_IN"/>
        </w:rPr>
      </w:r>
      <w:r>
        <w:rPr>
          <w:lang w:val="hi_IN" w:bidi="hi_IN"/>
        </w:rPr>
        <w:t xml:space="preserve">यहाँ रुकें और समूह के रूप में चर्चा करें कि आप </w:t>
      </w:r>
      <w:r>
        <w:rPr>
          <w:b/>
          <w:lang w:val="hi_IN" w:bidi="hi_IN"/>
        </w:rPr>
        <w:t>भविष्यद्वक्ता</w:t>
      </w:r>
      <w:r>
        <w:rPr>
          <w:lang w:val="hi_IN" w:bidi="hi_IN"/>
        </w:rPr>
        <w:t xml:space="preserve"> के लिए किस शब्द या वाक्यांश का प्रयोग करेंगे। अधिक जानकारी के लिए मुख्य शब्दावली में भविष्यद्वक्ता शब्‍द को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भविष्यद्वक्ताओं ने प्रभु के नाम से बात की। इसका अर्थ है कि भविष्यद्वक्ताओं ने प्रभु के प्रतिनिधियों के रूप में बात की।</w:t>
      </w:r>
    </w:p>
    <w:p>
      <w:pPr/>
      <w:r>
        <w:rPr>
          <w:lang w:val="hi_IN" w:bidi="hi_IN"/>
        </w:rPr>
      </w:r>
      <w:r>
        <w:rPr>
          <w:lang w:val="hi_IN" w:bidi="hi_IN"/>
        </w:rPr>
        <w:t xml:space="preserve">यहाँ रुकें और समूह के रूप में चर्चा करें कि आप </w:t>
      </w:r>
      <w:r>
        <w:rPr>
          <w:b/>
          <w:lang w:val="hi_IN" w:bidi="hi_IN"/>
        </w:rPr>
        <w:t>प्रभु के नाम से बोलने</w:t>
      </w:r>
      <w:r>
        <w:rPr>
          <w:lang w:val="hi_IN" w:bidi="hi_IN"/>
        </w:rPr>
        <w:t xml:space="preserve"> के लिए किस वाक्यांश का उपयोग करेंगे। इस ऑडियो को यहाँ रोकें।</w:t>
      </w:r>
    </w:p>
    <w:p>
      <w:pPr/>
      <w:r>
        <w:rPr>
          <w:lang w:val="hi_IN" w:bidi="hi_IN"/>
        </w:rPr>
      </w:r>
      <w:r>
        <w:rPr>
          <w:lang w:val="hi_IN" w:bidi="hi_IN"/>
        </w:rPr>
        <w:t>लोग उस व्यक्ति को “</w:t>
      </w:r>
      <w:r>
        <w:rPr>
          <w:b/>
          <w:lang w:val="hi_IN" w:bidi="hi_IN"/>
        </w:rPr>
        <w:t>धन्य</w:t>
      </w:r>
      <w:r>
        <w:rPr>
          <w:lang w:val="hi_IN" w:bidi="hi_IN"/>
        </w:rPr>
        <w:t>” कहते हैं जो हार नहीं मानता। जब आप किसी को धन्य कहते हैं, तो आपका अर्थ यह है कि परमेश्वर ने उस व्यक्ति को आशीष दी है। तो यहाँ, धन्य का अर्थ है बहुत खुश, या आनन्द से भरपूर होना। आशीष के बारे में अधिक जानकारी के लिए, मुख्य शब्दावली देखें। धन्य के लिए उसी शब्द या वाक्यांश का उपयोग करें जो आपने पिछले भागों में उपयोग किया है।</w:t>
      </w:r>
    </w:p>
    <w:p>
      <w:pPr/>
      <w:r>
        <w:rPr>
          <w:lang w:val="hi_IN" w:bidi="hi_IN"/>
        </w:rPr>
      </w:r>
      <w:r>
        <w:rPr>
          <w:lang w:val="hi_IN" w:bidi="hi_IN"/>
        </w:rPr>
        <w:t>प्रभु करुणामय और दयालु हैं। जब कोई व्यक्ति किसी के प्रति करुणा का भाव रखता है, तो उसके मन में उस व्यक्ति के लिए गहरा स्नेह या प्रेम होता है।</w:t>
      </w:r>
    </w:p>
    <w:p>
      <w:pPr/>
      <w:r>
        <w:rPr>
          <w:lang w:val="hi_IN" w:bidi="hi_IN"/>
        </w:rPr>
      </w:r>
      <w:r>
        <w:rPr>
          <w:lang w:val="hi_IN" w:bidi="hi_IN"/>
        </w:rPr>
        <w:t xml:space="preserve">यहाँ रुकें और समूह में चर्चा करें कि आप </w:t>
      </w:r>
      <w:r>
        <w:rPr>
          <w:b/>
          <w:lang w:val="hi_IN" w:bidi="hi_IN"/>
        </w:rPr>
        <w:t>करुणा</w:t>
      </w:r>
      <w:r>
        <w:rPr>
          <w:lang w:val="hi_IN" w:bidi="hi_IN"/>
        </w:rPr>
        <w:t xml:space="preserve"> के लिए किस शब्द या वाक्यांश का उपयोग करेंगे। अधिक जानकारी के लिए मुख्य शब्दावली में </w:t>
      </w:r>
      <w:r>
        <w:rPr>
          <w:b/>
          <w:lang w:val="hi_IN" w:bidi="hi_IN"/>
        </w:rPr>
        <w:t>करुणा</w:t>
      </w:r>
      <w:r>
        <w:rPr>
          <w:lang w:val="hi_IN" w:bidi="hi_IN"/>
        </w:rPr>
        <w:t xml:space="preserve"> देखें। यदि आपने पहले ही बाइबल की किसी अन्य पुस्तक में इस विचार का अनुवाद किया है, तो उसी शब्द का उपयोग करें जिसका उपयोग आपने वहाँ किया है। इस ऑडियो को यहाँ रोकें।</w:t>
      </w:r>
    </w:p>
    <w:p>
      <w:pPr/>
      <w:r>
        <w:rPr>
          <w:lang w:val="hi_IN" w:bidi="hi_IN"/>
        </w:rPr>
      </w:r>
      <w:r>
        <w:rPr>
          <w:b/>
          <w:lang w:val="hi_IN" w:bidi="hi_IN"/>
        </w:rPr>
        <w:t>दया</w:t>
      </w:r>
      <w:r>
        <w:rPr>
          <w:lang w:val="hi_IN" w:bidi="hi_IN"/>
        </w:rPr>
        <w:t xml:space="preserve"> शब्द का अर्थ भलाई, दयालुता या करुणा है। यदि आप किसी जरूरतमंद व्यक्ति को देखते हैं, और आपको उस व्यक्ति पर तरस आता है और आप उसकी सहायता करते हैं, तो आप उस व्यक्ति पर दया दिखाते हैं। दया के बारे में अधिक जानकारी के लिए, मुख्य शब्दावली देखें। दया या दयालु के लिए उसी शब्द या वाक्यांश का उपयोग करें, जिसका उपयोग आपने पिछले भागों में किया था।</w:t>
      </w:r>
    </w:p>
    <w:p>
      <w:pPr/>
      <w:r>
        <w:rPr>
          <w:lang w:val="hi_IN" w:bidi="hi_IN"/>
        </w:rPr>
      </w:r>
      <w:r>
        <w:rPr>
          <w:lang w:val="hi_IN" w:bidi="hi_IN"/>
        </w:rPr>
        <w:t>याकूब विश्वासियों से कहता है कि वे कसम न खाएँ। जब लोग एक-दूसरे से वादा करते हैं, तो वे उस वादे को और ज़्यादा गंभीर बनाने के लिए शपथ ले सकते हैं। जब कोई शपथ लेता है, तो वह कहता है: "मैं अपना वादा बिल्कुल निभाऊँगा। यदि मैं ऐसा न करूँ, तो परमेश्वर मुझे दण्ड दे सकता है।" यदि किसी ने शपथ लेने के बाद अपना वादा पूरा नहीं किया, तो हम कहते हैं कि उसने अपनी शपथ तोड़ दी है। शपथ तोड़ना एक बहुत शर्मनाक और खतरनाक बात थी।</w:t>
      </w:r>
    </w:p>
    <w:p>
      <w:pPr/>
      <w:r>
        <w:rPr>
          <w:lang w:val="hi_IN" w:bidi="hi_IN"/>
        </w:rPr>
      </w:r>
      <w:r>
        <w:rPr>
          <w:lang w:val="hi_IN" w:bidi="hi_IN"/>
        </w:rPr>
        <w:t xml:space="preserve">यहाँ रुकें और समूह के रूप में चर्चा करें कि आप </w:t>
      </w:r>
      <w:r>
        <w:rPr>
          <w:b/>
          <w:lang w:val="hi_IN" w:bidi="hi_IN"/>
        </w:rPr>
        <w:t>शपथ</w:t>
      </w:r>
      <w:r>
        <w:rPr>
          <w:lang w:val="hi_IN" w:bidi="hi_IN"/>
        </w:rPr>
        <w:t xml:space="preserve"> के लिए किस शब्द या वाक्यांश का उपयोग करेंगे। अधिक जानकारी के लिए मुख्य शब्दावली में </w:t>
      </w:r>
      <w:r>
        <w:rPr>
          <w:b/>
          <w:lang w:val="hi_IN" w:bidi="hi_IN"/>
        </w:rPr>
        <w:t>शपथ</w:t>
      </w:r>
      <w:r>
        <w:rPr>
          <w:lang w:val="hi_IN" w:bidi="hi_IN"/>
        </w:rPr>
        <w:t xml:space="preserve">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विश्वासियों को </w:t>
      </w:r>
      <w:r>
        <w:rPr>
          <w:b/>
          <w:lang w:val="hi_IN" w:bidi="hi_IN"/>
        </w:rPr>
        <w:t>स्वर्ग</w:t>
      </w:r>
      <w:r>
        <w:rPr>
          <w:lang w:val="hi_IN" w:bidi="hi_IN"/>
        </w:rPr>
        <w:t xml:space="preserve"> की शपथ नहीं खानी चाहिए। यहाँ, स्वर्ग का अर्थ वह स्थान है जहाँ परमेश्वर अपने स्वर्गदूतों के साथ रहता है। स्वर्ग/आकाशके बारे में अधिक जानकारी के लिए, मुख्य शब्दावली को देखें। स्वर्ग के लिए उसी शब्द या वाक्यांश का इस्तेमाल करें जो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याकूब 5:13–20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याकूब 5:13–20 को सुनें और इसे अपने मन में रखें।</w:t>
      </w:r>
    </w:p>
    <w:p>
      <w:pPr/>
      <w:r>
        <w:rPr>
          <w:lang w:val="hi_IN" w:bidi="hi_IN"/>
        </w:rPr>
      </w:r>
      <w:r>
        <w:rPr>
          <w:lang w:val="hi_IN" w:bidi="hi_IN"/>
        </w:rPr>
        <w:t>यदि सम्भव हो, तो याकूब 5:13–20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याकूब 5:13–20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याकूब ने विश्वासियों से आग्रह किया था कि वे प्रभु यीशु के लौटने की प्रतीक्षा धीरज से करें और एक-दूसरे के विषय में शिकायत न करें। इस भाग में, याकूब विश्वासियों को बताता है कि जब वे धीरज से प्रतीक्षा कर रहे हैं, तो उन्हें कैसा जीवन जीना चाहिए। विश्वासियों को इसके बजाय परमेश्वर से प्रार्थना करते समय अच्छी बातें कहनी चाहिए। विश्वासियों को एक-दूसरे के लिए प्रार्थना करनी चाहिए और एक-दूसरे को परमेश्वर का अनुसरण करते रहने में सहायता करनी चाहिए।</w:t>
      </w:r>
    </w:p>
    <w:p>
      <w:pPr/>
      <w:r>
        <w:rPr>
          <w:lang w:val="hi_IN" w:bidi="hi_IN"/>
        </w:rPr>
      </w:r>
      <w:r>
        <w:rPr>
          <w:lang w:val="hi_IN" w:bidi="hi_IN"/>
        </w:rPr>
        <w:t>सबसे पहले, याकूब बात करता है कि यदि विश्वासी मुसीबत में हैं या उन्हें किसी भी प्रकार की कठिनाई है तो उन्हें क्या करना चाहिए। विश्वासियों को परमेश्वर से प्रार्थना करनी चाहिए! जब विश्वासी प्रार्थना करते हैं, तो वे परमेश्वर से सहायता माँग सकते हैं और परमेश्वर को बता सकते हैं कि वे कैसा महसूस करते हैं। और यदि विश्वासी खुश और संतुष्ट हैं, तो विश्वासियों को परमेश्वर की स्तुति करनी चाहिए! विश्वासियों को परमेश्वर से यह बताने के लिए कि वे परमेश्वर से कितना प्रेम करते हैं, उसका आदर और सम्मान करते हैं, गीत गाना चाहिए और संगीत बजाना चाहिए। अच्छे समय में और बुरे समय में, विश्वासियों को परमेश्वर के साथ अपना अच्छा संबंध बनाए रखना चाहिए।</w:t>
      </w:r>
    </w:p>
    <w:p>
      <w:pPr/>
      <w:r>
        <w:rPr>
          <w:lang w:val="hi_IN" w:bidi="hi_IN"/>
        </w:rPr>
      </w:r>
      <w:r>
        <w:rPr>
          <w:lang w:val="hi_IN" w:bidi="hi_IN"/>
        </w:rPr>
        <w:t>यहाँ रुकें और एक समूह के रूप में इस प्रश्न पर चर्चा करें: परमेश्वर की स्तुति और जयजयकार करने के लिए आपके पास कौन-से गीत हैं? आप अभी याकूब के निर्देशों का पालन कर सकते हैं! यदि आपके समुदाय में यह कठिन समय है, तो परमेश्वर से प्रार्थना करें। यदि आपके समुदाय में यह खुशी का समय है, तो परमेश्वर की जयजयकार करने के लिए गीत गाएँ! इस ऑडियो को यहाँ रोकें।</w:t>
      </w:r>
    </w:p>
    <w:p>
      <w:pPr/>
      <w:r>
        <w:rPr>
          <w:lang w:val="hi_IN" w:bidi="hi_IN"/>
        </w:rPr>
      </w:r>
      <w:r>
        <w:rPr>
          <w:lang w:val="hi_IN" w:bidi="hi_IN"/>
        </w:rPr>
        <w:t>फिर याकूब इस बारे में बात करता है कि यदि कोई विश्वासी बीमार हो, तो क्या करना चाहिए। बीमार विश्वासी को कलीसिया के अगुवों से अपने पास आने के लिए कहना चाहिए। पुरनिए स्थानीय कलीसिया, या उस क्षेत्र में विश्वासियों की सभा के अगुवे होते हैं। पुरनियों को परमेश्वर से बीमार विश्वासी को चंगा करने के लिए प्रार्थना करनी चाहिए और बीमार विश्वासी पर थोड़ा तेल लगाना चाहिए। याकूब के समय में, लोग अक्सर बीमार व्यक्ति पर औषधि के रूप में तेल लगाते थे। लेकिन विश्वासी किसी व्यक्ति पर इस बात के प्रतीक के रूप में भी तेल लगाते या डालते थे कि परमेश्वर विश्वासियों के साथ है। विश्वासी शायद उस देश में मिलने वाले सामान्य तेल का उपयोग करते थे, जिसे लोग जैतून से बनाते थे और भोजन पकाने तथा अपनी त्वचा की देखभाल करने के लिए उपयोग करते थे।</w:t>
      </w:r>
    </w:p>
    <w:p>
      <w:pPr/>
      <w:r>
        <w:rPr>
          <w:lang w:val="hi_IN" w:bidi="hi_IN"/>
        </w:rPr>
      </w:r>
      <w:r>
        <w:rPr>
          <w:lang w:val="hi_IN" w:bidi="hi_IN"/>
        </w:rPr>
        <w:t>यहाँ रुकें और एक समूह के रूप में इस प्रश्न पर चर्चा करें: आप बीमार लोगों का इलाज और उनकी देखभाल कैसे करते हैं? आपके समुदाय में विश्वासी बीमार होने पर एक-दूसरे की देखभाल कैसे करते हैं? एक-दूसरे को याद दिलाने के लिए आप कौन-से कार्य करते हैं कि परमेश्वर आपके साथ है? इस ऑडियो को यहाँ रोकें।</w:t>
      </w:r>
    </w:p>
    <w:p>
      <w:pPr/>
      <w:r>
        <w:rPr>
          <w:lang w:val="hi_IN" w:bidi="hi_IN"/>
        </w:rPr>
      </w:r>
      <w:r>
        <w:rPr>
          <w:lang w:val="hi_IN" w:bidi="hi_IN"/>
        </w:rPr>
        <w:t>पुरनिए प्रभु यीशु द्वारा दिए गए अधिकार के साथ प्रार्थना करते हैं और तेल डालते हैं। जब पुरनिए प्रभु से प्रार्थना करते हैं, तो उन्हें प्रभु की सामर्थ्य पर दृढ़ता से विश्वास करना चाहिए। तब प्रभु बीमार विश्वासी को चंगा करेगा, क्योंकि पुरनिओं ने प्रार्थना की थी। यदि बीमार व्यक्ति के पाप के कारण बीमारी हुई है, तो यदि वह व्यक्ति क्षमा माँगता है, तो परमेश्वर उसे चंगा भी करेगा। किसी व्यक्ति के पाप करने के कारण वह हमेशा बीमार नहीं होता, लेकिन कभी-कभी लोग अपने पाप करने के तरीके के परिणामस्वरूप बीमार होते हैं।</w:t>
      </w:r>
    </w:p>
    <w:p>
      <w:pPr/>
      <w:r>
        <w:rPr>
          <w:lang w:val="hi_IN" w:bidi="hi_IN"/>
        </w:rPr>
      </w:r>
      <w:r>
        <w:rPr>
          <w:lang w:val="hi_IN" w:bidi="hi_IN"/>
        </w:rPr>
        <w:t>यहाँ रुकें और एक समूह के रूप में इस प्रश्न पर चर्चा करें: बीमारियाँ कई अलग-अलग प्रकार की होती हैं, और बीमारियों के कारण भी अलग-अलग होते हैं। आपके समुदाय में, लोग किन चीजों को बीमारियों का कारण मानते हैं? आप कैसे पता लगाते हैं कि बीमारी का कारण क्या है? इस ऑडियो को यहाँ रोकें।</w:t>
      </w:r>
    </w:p>
    <w:p>
      <w:pPr/>
      <w:r>
        <w:rPr>
          <w:lang w:val="hi_IN" w:bidi="hi_IN"/>
        </w:rPr>
      </w:r>
      <w:r>
        <w:rPr>
          <w:lang w:val="hi_IN" w:bidi="hi_IN"/>
        </w:rPr>
        <w:t>क्योंकि परमेश्वर क्षमा करता है और चंगा करता है, इसलिए सभी विश्वासियों को यह स्वीकार करना चाहिए कि उन्होंने पाप किया है। विश्वासी न केवल एक-दूसरे को यह बताएँगे कि उन्होंने परमेश्वर की आज्ञा का उल्लंघन किया है, बल्कि वे अन्य विश्वासियों के सामने परमेश्वर से बात भी करेंगे। विश्वासियों को एक-दूसरे के लिए भी प्रार्थना करनी चाहिए, ताकि प्रभु विश्वासियों को चंगा करे। जब विश्वासी प्रार्थना करते हैं, तो परमेश्वर सुनता है और उत्तर देता है। यदि परमेश्वर के साथ सही संबंध रखने वाला व्यक्ति प्रार्थना करता है, तो उस व्यक्ति की प्रार्थनाएँ प्रभावशाली होती हैं क्योंकि परमेश्वर उन प्रार्थनाओं का उत्तर देने के लिए बड़े-बड़े काम करेगा।</w:t>
      </w:r>
    </w:p>
    <w:p>
      <w:pPr/>
      <w:r>
        <w:rPr>
          <w:lang w:val="hi_IN" w:bidi="hi_IN"/>
        </w:rPr>
      </w:r>
      <w:r>
        <w:rPr>
          <w:lang w:val="hi_IN" w:bidi="hi_IN"/>
        </w:rPr>
        <w:t>याकूब विश्वासियों से कहता है कि वे एलिय्याह के बारे में सोचें, जो एक धर्मी व्यक्ति का उदाहरण है जिसने प्रार्थना की और आश्चर्यजनक बातें हुईं। एलिय्याह कई साल पहले परमेश्वर का भविष्यद्वक्ता था। एलिय्याह के देश इस्राएल में लोगों ने बहुत बुरे काम किए, इसलिए एलिय्याह ने प्रार्थना की कि परमेश्वर उन लोगों को दण्ड दे। एलिय्याह ने प्रार्थना की कि परमेश्वर इस्राएल की भूमि पर बारिश न होने दे। एलिय्याह ने बहुत निष्ठा से प्रार्थना की और विश्वास किया कि परमेश्वर एलिय्याह को उत्तर देगा। परमेश्वर ने एलिय्याह को उत्तर दिया और इस्राएल में 3.5 वर्षों तक वर्षा न होने दी। लेकिन जब एलिय्याह ने बारिश के लिए प्रार्थना की, तो परमेश्वर ने आकाश से बारिश भेजी और पौधों को पृथ्वी से उगने दिया। याकूब चाहता है कि विश्वासी समझें कि जब लोग प्रार्थना करते हैं, तो परमेश्वर उनकी सुनता और उत्तर देता है। एलिय्याह भी विश्वासियों की तरह एक मनुष्य था। यदि विश्वासी परमेश्वर के साथ सही संबंध में हों और प्रार्थना करें, तो कोई भी विश्वासी एलिय्याह के समान सामर्थ्य और प्रभाव रख सकता है।</w:t>
      </w:r>
    </w:p>
    <w:p>
      <w:pPr/>
      <w:r>
        <w:rPr>
          <w:lang w:val="hi_IN" w:bidi="hi_IN"/>
        </w:rPr>
      </w:r>
      <w:r>
        <w:rPr>
          <w:lang w:val="hi_IN" w:bidi="hi_IN"/>
        </w:rPr>
        <w:t>यहाँ रुकें और समूह में इस प्रश्न पर चर्चा करें: एक-दूसरे को एलिय्याह की कहानी की याद दिलाएँ। जब आप एलिय्याह की कहानी में परमेश्वर द्वारा किए गए आश्चर्यजनक कामों को याद करते हैं, तो आपको कैसा महसूस होता है? आपके समुदाय में, ऐसे कौन-से अवसर होते हैं जब आप किसी दूसरे व्यक्ति को प्रोत्साहित करने के लिए किसी व्यक्ति की कहानी सुनाते हैं? इस ऑडियो को यहाँ रोकें।</w:t>
      </w:r>
    </w:p>
    <w:p>
      <w:pPr/>
      <w:r>
        <w:rPr>
          <w:lang w:val="hi_IN" w:bidi="hi_IN"/>
        </w:rPr>
      </w:r>
      <w:r>
        <w:rPr>
          <w:lang w:val="hi_IN" w:bidi="hi_IN"/>
        </w:rPr>
        <w:t>याकूब विश्वासियों को उन दूसरे विश्वासियों की सहायता करने के लिए भी प्रोत्साहित करता है जो अब परमेश्वर की आज्ञा नहीं मानते। ये विश्वासी अब उन बातों को नहीं सुनते या उन पर विश्वास नहीं करते जिन्हें परमेश्वर सत्य कहता है, और इसलिए वे पाप करते हैं। ये लोग परमेश्वर की आज्ञा नहीं मानने का चुनाव करते हैं और पापी हैं। याकूब कहता है कि विश्वासियों के लिए उन पापियों की सहायता करना बहुत महत्वपूर्ण और अच्छी बात है, भले ही यह कठिन हो।</w:t>
      </w:r>
    </w:p>
    <w:p>
      <w:pPr/>
      <w:r>
        <w:rPr>
          <w:lang w:val="hi_IN" w:bidi="hi_IN"/>
        </w:rPr>
      </w:r>
      <w:r>
        <w:rPr>
          <w:lang w:val="hi_IN" w:bidi="hi_IN"/>
        </w:rPr>
        <w:t>विश्वासी पापियों को मन फिराने और परमेश्वर के पास लौटने में सहायता करते हैं। इसी तरह परमेश्वर उन पापियों को आत्मिक मृत्यु से बचाता है। यदि कोई व्यक्ति परमेश्वर का अनुसरण नहीं करता, तो उस व्यक्ति की आत्मा हमेशा के लिए परमेश्वर से अलग हो जाएगी, जो आत्मिक मृत्यु है। प्राण किसी व्यक्ति का अंदर का हिस्सा है जो उसकी मृत्यु के बाद भी जीवित रहता है। जब कोई विश्वासी किसी पापी को फिर से परमेश्वर का अनुसरण करने में सहायता करता है, तो पापी का प्राण सुरक्षित होगा। तब परमेश्वर उस पापी को बचाएगा, ताकि वह पापी अब परमेश्वर से अलग न रहे। परमेश्वर उस व्यक्ति के कई पापों को भी क्षमा करेगा जो परमेश्वर के पास लौटता है। यह एक बहुत महत्वपूर्ण तरीका है जिससे विश्वासी एक-दूसरे की सहायता कर सकते हैं!</w:t>
      </w:r>
      <w:r>
        <w:rPr>
          <w:lang w:val="hi_IN" w:bidi="hi_IN"/>
        </w:rPr>
      </w:r>
    </w:p>
    <w:p>
      <w:pPr>
        <w:pStyle w:val="Heading3"/>
      </w:pPr>
      <w:r>
        <w:rPr>
          <w:lang w:val="hi_IN" w:bidi="hi_IN"/>
        </w:rPr>
        <w:t>घटनाओं को समझाना</w:t>
      </w:r>
    </w:p>
    <w:p>
      <w:pPr/>
      <w:r>
        <w:rPr>
          <w:lang w:val="hi_IN" w:bidi="hi_IN"/>
        </w:rPr>
      </w:r>
      <w:r>
        <w:rPr>
          <w:lang w:val="hi_IN" w:bidi="hi_IN"/>
        </w:rPr>
        <w:t>याकूब 5:13–20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में तीन हिस्से हैं। </w:t>
      </w:r>
    </w:p>
    <w:p>
      <w:pPr/>
      <w:r>
        <w:rPr>
          <w:lang w:val="hi_IN" w:bidi="hi_IN"/>
        </w:rPr>
      </w:r>
      <w:r>
        <w:rPr>
          <w:b/>
          <w:lang w:val="hi_IN" w:bidi="hi_IN"/>
        </w:rPr>
        <w:t>पहले भाग में:</w:t>
      </w:r>
      <w:r>
        <w:rPr>
          <w:lang w:val="hi_IN" w:bidi="hi_IN"/>
        </w:rPr>
        <w:t xml:space="preserve"> याकूब विश्वासियों से कहता है कि वे सभी परिस्थितियों में परमेश्वर से बात करें—यदि विश्वासियों को कोई कठिनाई हो, यदि विश्वासी खुश हों, यदि विश्वासी बीमार हों, यदि विश्वासियों ने पाप किया हो। परमेश्वर विश्वासियों की सुनेगा, उन्हें क्षमा करेगा और उन्हें चंगा करेगा।</w:t>
      </w:r>
    </w:p>
    <w:p>
      <w:pPr/>
      <w:r>
        <w:rPr>
          <w:lang w:val="hi_IN" w:bidi="hi_IN"/>
        </w:rPr>
      </w:r>
      <w:r>
        <w:rPr>
          <w:b/>
          <w:lang w:val="hi_IN" w:bidi="hi_IN"/>
        </w:rPr>
        <w:t>दूसरे भाग में:</w:t>
      </w:r>
      <w:r>
        <w:rPr>
          <w:lang w:val="hi_IN" w:bidi="hi_IN"/>
        </w:rPr>
        <w:t xml:space="preserve"> याकूब विश्वासियों को एलिय्याह की याद दिलाता है, जो विश्वासियों के समान एक साधारण मनुष्य था। एलिय्याह ने प्रार्थना की, और परमेश्वर ने वह किया जो एलिय्याह ने माँगा।</w:t>
      </w:r>
    </w:p>
    <w:p>
      <w:pPr/>
      <w:r>
        <w:rPr>
          <w:lang w:val="hi_IN" w:bidi="hi_IN"/>
        </w:rPr>
      </w:r>
      <w:r>
        <w:rPr>
          <w:b/>
          <w:lang w:val="hi_IN" w:bidi="hi_IN"/>
        </w:rPr>
        <w:t>तीसरे भाग में:</w:t>
      </w:r>
      <w:r>
        <w:rPr>
          <w:lang w:val="hi_IN" w:bidi="hi_IN"/>
        </w:rPr>
        <w:t xml:space="preserve"> याकूब विश्वासियों से आग्रह करता है कि वे उन विश्वासियों की सहायता करें जो अब परमेश्वर की ओर से दी गई सच्ची शिक्षाओं की आज्ञा नहीं मानते।</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सुनने वाले विश्वासी</w:t>
      </w:r>
    </w:p>
    <w:p>
      <w:pPr>
        <w:pStyle w:val="ListBullet"/>
        <w:spacing w:line="240" w:lineRule="auto"/>
        <w:ind w:left="720"/>
      </w:pPr>
      <w:r>
        <w:rPr>
          <w:lang w:val="hi_IN" w:bidi="hi_IN"/>
        </w:rPr>
      </w:r>
      <w:r>
        <w:rPr>
          <w:lang w:val="hi_IN" w:bidi="hi_IN"/>
        </w:rPr>
        <w:t xml:space="preserve">प्रभु परमेश्वर </w:t>
      </w:r>
    </w:p>
    <w:p>
      <w:pPr>
        <w:pStyle w:val="ListBullet"/>
        <w:spacing w:line="240" w:lineRule="auto"/>
        <w:ind w:left="720"/>
      </w:pPr>
      <w:r>
        <w:rPr>
          <w:lang w:val="hi_IN" w:bidi="hi_IN"/>
        </w:rPr>
      </w:r>
      <w:r>
        <w:rPr>
          <w:lang w:val="hi_IN" w:bidi="hi_IN"/>
        </w:rPr>
        <w:t xml:space="preserve">प्रभु यीशु </w:t>
      </w:r>
    </w:p>
    <w:p>
      <w:pPr>
        <w:pStyle w:val="ListBullet"/>
        <w:spacing w:line="240" w:lineRule="auto"/>
        <w:ind w:left="720"/>
      </w:pPr>
      <w:r>
        <w:rPr>
          <w:lang w:val="hi_IN" w:bidi="hi_IN"/>
        </w:rPr>
      </w:r>
      <w:r>
        <w:rPr>
          <w:lang w:val="hi_IN" w:bidi="hi_IN"/>
        </w:rPr>
        <w:t>पुरनिए</w:t>
      </w:r>
    </w:p>
    <w:p>
      <w:pPr>
        <w:pStyle w:val="ListBullet"/>
        <w:spacing w:line="240" w:lineRule="auto"/>
        <w:ind w:left="720"/>
      </w:pPr>
      <w:r>
        <w:rPr>
          <w:lang w:val="hi_IN" w:bidi="hi_IN"/>
        </w:rPr>
      </w:r>
      <w:r>
        <w:rPr>
          <w:lang w:val="hi_IN" w:bidi="hi_IN"/>
        </w:rPr>
        <w:t>एलिय्याह</w:t>
      </w:r>
    </w:p>
    <w:p>
      <w:pPr>
        <w:pStyle w:val="ListBullet"/>
        <w:spacing w:line="240" w:lineRule="auto"/>
        <w:ind w:left="720"/>
      </w:pPr>
      <w:r>
        <w:rPr>
          <w:lang w:val="hi_IN" w:bidi="hi_IN"/>
        </w:rPr>
      </w:r>
      <w:r>
        <w:rPr>
          <w:lang w:val="hi_IN" w:bidi="hi_IN"/>
        </w:rPr>
        <w:t>और वह विश्वासी जो परमेश्वर की ओर से दी गई सच्ची शिक्षाओं की आज्ञा नहीं मानता</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याकूब इस पत्र को सभी परिस्थितियों में प्रार्थना करने और परमेश्वर को याद रखने की याद दिलाते हुए समाप्त करता है। विश्वासियों को लिखे गए इस प्रकार के पत्रों को समाप्त करने का यह एक सामान्य तरीका था।</w:t>
      </w:r>
    </w:p>
    <w:p>
      <w:pPr/>
      <w:r>
        <w:rPr>
          <w:lang w:val="hi_IN" w:bidi="hi_IN"/>
        </w:rPr>
      </w:r>
      <w:r>
        <w:rPr>
          <w:lang w:val="hi_IN" w:bidi="hi_IN"/>
        </w:rPr>
        <w:t>पहले भाग में, याकूब तीन प्रश्न पूछता है और फिर उनका उत्तर देता है। याकूब ऐसा एक नया विषय शुरू करने और उन परिस्थितियों का सुझाव देने के लिए करता है जिनमें विश्वासी हो सकते हैं। याकूब विश्वासियों को बताना चाहता है कि यदि वे इन परिस्थितियों में हों, तो उन्हें क्या करना चाहिए। यदि विश्वासी कठिन परिस्थितियों में हों, तो विश्वासियों को परमेश्वर से प्रार्थना करनी चाहिए। यदि विश्वासी खुश और प्रसन्न हों, तो विश्वासियों को परमेश्वर की स्तुति और सम्मान करने के लिए गीत गाने चाहिए।</w:t>
      </w:r>
    </w:p>
    <w:p>
      <w:pPr/>
      <w:r>
        <w:rPr>
          <w:lang w:val="hi_IN" w:bidi="hi_IN"/>
        </w:rPr>
      </w:r>
      <w:r>
        <w:rPr>
          <w:lang w:val="hi_IN" w:bidi="hi_IN"/>
        </w:rPr>
        <w:t>यहाँ रुकें और समूह में इस प्रश्न पर चर्चा करें: एक गतिविधि के रूप में, समूह को सिखाएँ कि कोई सरल काम कैसे किया जाता है, जैसे खाना कैसे बनाया जाता है या पौधा कैसे उगाया जाता है। कुछ अलग-अलग समस्याओं के बारे में सोचें जो आपके निर्देशों का पालन करते समय किसी व्यक्ति को हो सकती हैं। उन परिस्थितियों के बारे में बात करें और समूह को सिखाएँ कि उन परिस्थितियों में क्या करना चाहिए। उदाहरण के लिए, यदि भोजन में पर्याप्त स्वाद नहीं है, तो व्यक्ति को और मसाले डालने चाहिए। यदि भोजन बहुत गर्म है, तो भोजन को ठंडा होने दें। फिर चर्चा करें कि आप उस तरीके का अनुवाद कैसे करना चाहते हैं जिसमें याकूब विश्वासियों को अलग-अलग परिस्थितियों में क्या करना चाहिए, यह बताता है। इस ऑडियो को यहाँ रोकें।</w:t>
      </w:r>
    </w:p>
    <w:p>
      <w:pPr/>
      <w:r>
        <w:rPr>
          <w:lang w:val="hi_IN" w:bidi="hi_IN"/>
        </w:rPr>
      </w:r>
      <w:r>
        <w:rPr>
          <w:lang w:val="hi_IN" w:bidi="hi_IN"/>
        </w:rPr>
        <w:t>फिर याकूब इस बारे में बात करता है कि यदि कोई विश्वासी बीमार हो, तो क्या करना चाहिए। बीमार विश्वासी को कलीसिया के अगुवों से आने के लिए कहना चाहिए। कलीसिया के ये अगुवे, या पुरनिए, प्रभु के नाम में दो काम करें, जिसका अर्थ है प्रभु यीशु के अधिकार से। पुरनियों को बीमार व्यक्ति के लिए प्रार्थना करनी चाहिए और बीमार व्यक्ति पर तेल लगाना चाहिए। किसी व्यक्ति का अभिषेक करने का अर्थ है उस व्यक्ति के शरीर पर जैतून का तेल डालना या मलना, यह इस बात के प्रतीक के रूप में कि परमेश्वर उस विश्वासी के साथ है। लोग आमतौर पर उस व्यक्ति के सिर या माथे पर जैतून का तेल लगाते थे। याकूब कहता है कि कलीसिया के अगुवे विश्वास के साथ जो प्रार्थना करते हैं, वह बीमार विश्वासी को स्वस्थ कर देगी। विश्वास वह है जिसके द्वारा एक व्यक्ति परमेश्वर पर भरोसा करता है। इसलिए यदि कलीसिया के अगुवे प्रार्थना करते समय परमेश्वर पर दृढ़ता से विश्वास करते हैं, तो बीमार विश्वासी फिर से स्वस्थ हो जाएगा। याकूब स्पष्ट करता है कि प्रभु ही बीमार विश्वासी को चंगा करता है। यह स्पष्ट नहीं है कि यहाँ “प्रभु” का अर्थ यीशु है या परमेश्वर पिता। याकूब कहता है कि प्रभु बीमार विश्वासी को चंगा करेगा। यह कहने का एक और तरीका है कि प्रभु उस व्यक्ति को चंगा करेगा, क्योंकि एक स्वस्थ व्यक्ति अपने बिस्तर से उठ सकता है और फिर सामान्य रूप से जीवन जी सकता है।</w:t>
      </w:r>
    </w:p>
    <w:p>
      <w:pPr/>
      <w:r>
        <w:rPr>
          <w:lang w:val="hi_IN" w:bidi="hi_IN"/>
        </w:rPr>
      </w:r>
      <w:r>
        <w:rPr>
          <w:lang w:val="hi_IN" w:bidi="hi_IN"/>
        </w:rPr>
        <w:t>यहाँ रुकें और एक समूह के रूप में इस प्रश्न पर चर्चा करें: आप अपने समुदाय में चर्च के अगुवों को क्या कहते हैं? इस ऑडियो को यहाँ रोकें।</w:t>
      </w:r>
    </w:p>
    <w:p>
      <w:pPr/>
      <w:r>
        <w:rPr>
          <w:lang w:val="hi_IN" w:bidi="hi_IN"/>
        </w:rPr>
      </w:r>
      <w:r>
        <w:rPr>
          <w:lang w:val="hi_IN" w:bidi="hi_IN"/>
        </w:rPr>
        <w:t>यहाँ रुकें और समूह के रूप में इस प्रश्न पर चर्चा करें: आप इस बारे में कैसे बात करते हैं कि परमेश्वर किसी व्यक्ति को कैसे चंगा करता है? चर्चा करें कि आप उस तरीके का अनुवाद कैसे करना चाहते हैं जिसमें याकूब कहता है कि प्रभु बीमार व्यक्ति को उठा खड़ा करेगा। इस ऑडियो को यहाँ रोकें।</w:t>
      </w:r>
    </w:p>
    <w:p>
      <w:pPr/>
      <w:r>
        <w:rPr>
          <w:lang w:val="hi_IN" w:bidi="hi_IN"/>
        </w:rPr>
      </w:r>
      <w:r>
        <w:rPr>
          <w:lang w:val="hi_IN" w:bidi="hi_IN"/>
        </w:rPr>
        <w:t>परमेश्वर बीमार व्यक्ति के पापों को भी क्षमा करेगा। लोग हमेशा इसलिए बीमार नहीं होते क्योंकि उन्होंने पाप किया है। लेकिन कभी-कभी लोग जिस तरह परमेश्वर की आज्ञा नहीं मानते, उसके कारण बीमार हो सकते हैं। क्योंकि जब विश्वासी प्रार्थना करते हैं, तब परमेश्वर क्षमा करता और चंगा करता है, इसलिए विश्वासियों को नियमित रूप से एक-दूसरे के सामने अपने पापों को स्वीकार करना चाहिए और एक-दूसरे के लिए प्रार्थना करनी चाहिए। परमेश्वर विश्वासियों की सुनेगा और उन्हें चंगा करेगा।</w:t>
      </w:r>
    </w:p>
    <w:p>
      <w:pPr/>
      <w:r>
        <w:rPr>
          <w:lang w:val="hi_IN" w:bidi="hi_IN"/>
        </w:rPr>
      </w:r>
      <w:r>
        <w:rPr>
          <w:lang w:val="hi_IN" w:bidi="hi_IN"/>
        </w:rPr>
        <w:t>याकूब समझाता है कि एक धर्मी व्यक्ति जिस तरह प्रार्थना करता है, वह सामर्थी और प्रभावशाली होती है। धर्मी व्यक्ति वह व्यक्ति है जिसका परमेश्वर के साथ सही संबंध है और जो उस तरीके से जीवन जीता है जैसा परमेश्वर चाहता है। जब एक धर्मी व्यक्ति प्रार्थना करता है, तो परमेश्वर बड़े-बड़े काम होने देता है।</w:t>
      </w:r>
    </w:p>
    <w:p>
      <w:pPr/>
      <w:r>
        <w:rPr>
          <w:lang w:val="hi_IN" w:bidi="hi_IN"/>
        </w:rPr>
      </w:r>
      <w:r>
        <w:rPr>
          <w:lang w:val="hi_IN" w:bidi="hi_IN"/>
        </w:rPr>
        <w:t>दूसरे भाग में, याकूब विश्वासियों को एलिय्याह की याद दिलाता है, जो एक धर्मी व्यक्ति था जिसने प्रार्थना की थी। विश्वासी एलिय्याह की कहानी जानते होंगे, इसलिए याकूब केवल संक्षेप में उल्लेख करता है कि क्या हुआ था। लेकिन लोग एलिय्याह को एक असाधारण व्यक्ति मानकर उनका बहुत आदर और सम्मान भी करते थे, इसलिए याकूब विश्वासियों को याद दिलाता है कि एलिय्याह केवल एक साधारण मनुष्य था। एलिय्याह का वही मानव स्वभाव था जो विश्वासियों का है।</w:t>
      </w:r>
    </w:p>
    <w:p>
      <w:pPr/>
      <w:r>
        <w:rPr>
          <w:lang w:val="hi_IN" w:bidi="hi_IN"/>
        </w:rPr>
      </w:r>
      <w:r>
        <w:rPr>
          <w:lang w:val="hi_IN" w:bidi="hi_IN"/>
        </w:rPr>
        <w:t>एलिय्याह ने बहुत गंभीरता से प्रार्थना की कि भूमि पर बारिश न हो, और यह भूमि इस्राएल की भूमि थी। परमेश्वर ने सुना और साढ़े तीन वर्ष तक बारिश नहीं होने दी। फिर एलिय्याह ने दोबारा प्रार्थना की, और आकाश से बारिश हुई। आकाश के लिए स्वर्ग भी एक दूसरा नाम है, इसलिए बारिश आकाश से नीचे गिरी और पृथ्वी ने फिर से फसलें उत्पन्न कीं।</w:t>
      </w:r>
    </w:p>
    <w:p>
      <w:pPr/>
      <w:r>
        <w:rPr>
          <w:lang w:val="hi_IN" w:bidi="hi_IN"/>
        </w:rPr>
      </w:r>
      <w:r>
        <w:rPr>
          <w:lang w:val="hi_IN" w:bidi="hi_IN"/>
        </w:rPr>
        <w:t>तीसरे भाग में, याकूब विश्वासियों को फिर से अपने भाई-बहन कहकर संबोधित करता है, ताकि यह दिखाए कि पत्र के अंत से पहले याकूब एक और विषय के बारे में बात करेगा। याकूब एक ऐसे विश्वासी के बारे में बात करता है जो सत्य के मार्ग से भटक जाता है। यह व्यक्ति पापी है क्योंकि वह परमेश्वर की ओर से दी गई सच्ची शिक्षाओं पर विश्वास न करने और उनकी आज्ञा न मानने का चुनाव करता है, ठीक वैसे ही जैसे कोई व्यक्ति अच्छी सड़क से भटक जाने का चुनाव करता है। यदि ऐसा होता है, तो कोई दूसरा विश्वासी उस पापी को परमेश्वर के पास लौटने के लिए प्रेरित कर सकता है, ठीक वैसे ही जैसे कोई व्यक्ति अपने मित्र को सही रास्ते पर वापस ले आता है। यह विश्वासी पापी को उसकी भटकने की राह, या बुरी जीवन-शैली से दूर होने में सहायता करता है।</w:t>
      </w:r>
    </w:p>
    <w:p>
      <w:pPr/>
      <w:r>
        <w:rPr>
          <w:lang w:val="hi_IN" w:bidi="hi_IN"/>
        </w:rPr>
      </w:r>
      <w:r>
        <w:rPr>
          <w:lang w:val="hi_IN" w:bidi="hi_IN"/>
        </w:rPr>
        <w:t>यहाँ रुकें और एक समूह के रूप में इस प्रश्न पर चर्चा करें: आप इस बारे में कैसे बात करते हैं कि लोग परमेश्वर के सही मार्ग के बजाय गलत तरीके से जीने का चुनाव कैसे करते हैं? आप उन जीवनशैलियों की तुलना किस चीज से करेंगे? चर्चा करें कि आप उस तरीके का अनुवाद कैसे करना चाहते हैं जिसमें याकूब किसी व्यक्ति द्वारा परमेश्वर को अस्वीकार करने के बारे में बात करता है, जैसे कोई व्यक्ति अच्छी सड़क को अस्वीकार करता है। इस ऑडियो को यहाँ रोकें।</w:t>
      </w:r>
    </w:p>
    <w:p>
      <w:pPr/>
      <w:r>
        <w:rPr>
          <w:lang w:val="hi_IN" w:bidi="hi_IN"/>
        </w:rPr>
      </w:r>
      <w:r>
        <w:rPr>
          <w:lang w:val="hi_IN" w:bidi="hi_IN"/>
        </w:rPr>
        <w:t>जब कोई विश्वासी इस तरह किसी पापी की सहायता करता है, तो उस विश्वासी को यह जानना चाहिए कि उसके इस कार्य के कारण परमेश्वर भलाई के परिणाम उत्पन्न करता है। परमेश्वर पापी की आत्मा को मृत्यु से बचाता है। यहाँ मृत्यु का अर्थ उस तरीके से है जिससे अविश्वासी हमेशा के लिए परमेश्वर से अलग हो जाएंगे। विश्वासी के कारण, परमेश्वर बहुत-से पापों को भी ढक देता है। इसका अर्थ है कि परमेश्वर पापी के सभी पापों को क्षमा करता है, चाहे पापी ने कितनी ही बार पाप किया हो।</w:t>
      </w:r>
    </w:p>
    <w:p>
      <w:pPr/>
      <w:r>
        <w:rPr>
          <w:lang w:val="hi_IN" w:bidi="hi_IN"/>
        </w:rPr>
      </w:r>
      <w:r>
        <w:rPr>
          <w:lang w:val="hi_IN" w:bidi="hi_IN"/>
        </w:rPr>
        <w:t>यहाँ रुकें और एक समूह के रूप में इस प्रश्न पर चर्चा करें: आप इस बारे में कैसे बात करते हैं कि अविश्वासी हमेशा के लिए परमेश्वर से अलग रहेंगे? चर्चा करें कि आप उस तरीके का अनुवाद कैसे करना चाहते हैं जिसमें याकूब कहता है कि विश्वासी पापी को मृत्यु से बचाएगा। इस ऑडियो को यहाँ रोकें।</w:t>
      </w:r>
    </w:p>
    <w:p>
      <w:pPr/>
      <w:r>
        <w:rPr>
          <w:lang w:val="hi_IN" w:bidi="hi_IN"/>
        </w:rPr>
      </w:r>
      <w:r>
        <w:rPr>
          <w:lang w:val="hi_IN" w:bidi="hi_IN"/>
        </w:rPr>
        <w:t>यहाँ रुकें और एक समूह के रूप में इस प्रश्न पर चर्चा करें: आप इस बारे में कैसे बात करते हैं कि परमेश्वर किसी विश्वासी के पापों को कैसे क्षमा करता है? चर्चा करें कि आप उस तरीके का अनुवाद कैसे करना चाहते हैं जिसमें परमेश्वर किसी विश्वासी के किए हुए काम के कारण किसी व्यक्ति के पाप को ढकता या क्षमा करता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याकूब 5:13–20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में तीन हिस्से हैं। </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सुनने वाले विश्वासी</w:t>
      </w:r>
    </w:p>
    <w:p>
      <w:pPr>
        <w:pStyle w:val="ListBullet"/>
        <w:spacing w:line="240" w:lineRule="auto"/>
        <w:ind w:left="720"/>
      </w:pPr>
      <w:r>
        <w:rPr>
          <w:lang w:val="hi_IN" w:bidi="hi_IN"/>
        </w:rPr>
      </w:r>
      <w:r>
        <w:rPr>
          <w:lang w:val="hi_IN" w:bidi="hi_IN"/>
        </w:rPr>
        <w:t xml:space="preserve">प्रभु परमेश्वर </w:t>
      </w:r>
    </w:p>
    <w:p>
      <w:pPr>
        <w:pStyle w:val="ListBullet"/>
        <w:spacing w:line="240" w:lineRule="auto"/>
        <w:ind w:left="720"/>
      </w:pPr>
      <w:r>
        <w:rPr>
          <w:lang w:val="hi_IN" w:bidi="hi_IN"/>
        </w:rPr>
      </w:r>
      <w:r>
        <w:rPr>
          <w:lang w:val="hi_IN" w:bidi="hi_IN"/>
        </w:rPr>
        <w:t xml:space="preserve">प्रभु यीशु </w:t>
      </w:r>
    </w:p>
    <w:p>
      <w:pPr>
        <w:pStyle w:val="ListBullet"/>
        <w:spacing w:line="240" w:lineRule="auto"/>
        <w:ind w:left="720"/>
      </w:pPr>
      <w:r>
        <w:rPr>
          <w:lang w:val="hi_IN" w:bidi="hi_IN"/>
        </w:rPr>
      </w:r>
      <w:r>
        <w:rPr>
          <w:lang w:val="hi_IN" w:bidi="hi_IN"/>
        </w:rPr>
        <w:t>पुरनिए</w:t>
      </w:r>
    </w:p>
    <w:p>
      <w:pPr>
        <w:pStyle w:val="ListBullet"/>
        <w:spacing w:line="240" w:lineRule="auto"/>
        <w:ind w:left="720"/>
      </w:pPr>
      <w:r>
        <w:rPr>
          <w:lang w:val="hi_IN" w:bidi="hi_IN"/>
        </w:rPr>
      </w:r>
      <w:r>
        <w:rPr>
          <w:lang w:val="hi_IN" w:bidi="hi_IN"/>
        </w:rPr>
        <w:t>एलिय्याह</w:t>
      </w:r>
    </w:p>
    <w:p>
      <w:pPr>
        <w:pStyle w:val="ListBullet"/>
        <w:spacing w:line="240" w:lineRule="auto"/>
        <w:ind w:left="720"/>
      </w:pPr>
      <w:r>
        <w:rPr>
          <w:lang w:val="hi_IN" w:bidi="hi_IN"/>
        </w:rPr>
      </w:r>
      <w:r>
        <w:rPr>
          <w:lang w:val="hi_IN" w:bidi="hi_IN"/>
        </w:rPr>
        <w:t>और वह विश्वासी जो परमेश्वर की ओर से दी गई सच्ची शिक्षाओं का पालन नहीं करता</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घटनाओं के 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की भूमिका निभा रहे व्यक्ति को यह बताना चाहिए कि यदि वह उस पात्र के स्थान पर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प्रतिक्रियाएँ निम्नलिखित हैं।</w:t>
      </w:r>
    </w:p>
    <w:p>
      <w:pPr/>
      <w:r>
        <w:rPr>
          <w:lang w:val="hi_IN" w:bidi="hi_IN"/>
        </w:rPr>
      </w:r>
      <w:r>
        <w:rPr>
          <w:lang w:val="hi_IN" w:bidi="hi_IN"/>
        </w:rPr>
        <w:t>जब आप कठिन परिस्थितियों में हों, तो परमेश्वर से प्रार्थना करें और उनसे सहायता माँगें। जब आप खुश हों, तो आपको परमेश्वर की स्तुति करने के लिए गीत गाने चाहिए। यदि आप बीमार हैं, तो आपको कलीसिया के अगुवों से अपने पास आने के लिए कहना चाहिए। अगुवों को तुम्हारे लिए प्रार्थना करनी चाहिए और उस अधिकार के साथ तुम पर तेल डालना चाहिए, जो प्रभु ने पुरनियों को दिया है। जब प्राचीन प्रार्थना करेंगे और प्रभु पर भरोसा रखेंगे, तो आप ठीक हो जाएंगे, क्योंकि प्रभु आपको स्वस्थ करेंगे। और यदि आपने पाप किया है, तो परमेश्वर आपको क्षमा करेगा। इसलिए तुम विश्वासियों को अन्य विश्वासियों के सामने यह स्वीकार करना चाहिए कि तुमने परमेश्वर की आज्ञा का उल्लंघन किया है। एक-दूसरे के लिए प्रार्थना करें ताकि प्रभु आपको चंगा करें। जब परमेश्वर के साथ सही संबंध रखने वाला व्यक्ति प्रार्थना करता है, तो अद्भुत चीजें होती हैं।</w:t>
      </w:r>
    </w:p>
    <w:p>
      <w:pPr/>
      <w:r>
        <w:rPr>
          <w:lang w:val="hi_IN" w:bidi="hi_IN"/>
        </w:rPr>
      </w:r>
      <w:r>
        <w:rPr>
          <w:lang w:val="hi_IN" w:bidi="hi_IN"/>
        </w:rPr>
        <w:t>अभिनय को रोकें। प्रभु यीशु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जब विश्वासी प्रसन्न होते हैं और उत्सव मनाते हैं, तो उन्हें सुनना मुझे बहुत अच्छा लगता है! जब विश्वासी खुश होते हैं, तो मुझे खुशी महसूस होती है। मुझे वे सुंदर गीत बहुत पसंद हैं जो विश्वासी मेरे लिए गाते हैं! या</w:t>
      </w:r>
    </w:p>
    <w:p>
      <w:pPr>
        <w:pStyle w:val="ListBullet"/>
        <w:spacing w:line="240" w:lineRule="auto"/>
        <w:ind w:left="720"/>
      </w:pPr>
      <w:r>
        <w:rPr>
          <w:lang w:val="hi_IN" w:bidi="hi_IN"/>
        </w:rPr>
      </w:r>
      <w:r>
        <w:rPr>
          <w:lang w:val="hi_IN" w:bidi="hi_IN"/>
        </w:rPr>
        <w:t>मैं विश्वासियों को तब भी सुनना चाहता हूँ जब वे दुखी हों या पीड़ा में हों। जब मेरे बच्चे खतरे या कठिन परिस्थितियों में होते हैं, तो मुझे दुख होता है। मैं अपने बच्चों को सांत्वना दूँगा और उनकी रक्षा करूँगा; या</w:t>
      </w:r>
    </w:p>
    <w:p>
      <w:pPr>
        <w:pStyle w:val="ListBullet"/>
        <w:spacing w:line="240" w:lineRule="auto"/>
        <w:ind w:left="720"/>
      </w:pPr>
      <w:r>
        <w:rPr>
          <w:lang w:val="hi_IN" w:bidi="hi_IN"/>
        </w:rPr>
      </w:r>
      <w:r>
        <w:rPr>
          <w:lang w:val="hi_IN" w:bidi="hi_IN"/>
        </w:rPr>
        <w:t>मैं विश्वासियों की बहुत परवाह करता हूँ और उनकी सहायता करूँगा। यदि विश्वासी क्षमा माँगते हैं, तो मैं उन्हें क्षमा करूँगा!</w:t>
      </w:r>
    </w:p>
    <w:p>
      <w:pPr/>
      <w:r>
        <w:rPr>
          <w:lang w:val="hi_IN" w:bidi="hi_IN"/>
        </w:rPr>
      </w:r>
      <w:r>
        <w:rPr>
          <w:lang w:val="hi_IN" w:bidi="hi_IN"/>
        </w:rPr>
        <w:t>पुरनियों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जब हमारे समुदाय के सदस्य बीमार होते हैं, तो हमें दुख होता है। हम उनकी सहायता करना चाहते हैं! या</w:t>
      </w:r>
    </w:p>
    <w:p>
      <w:pPr>
        <w:pStyle w:val="ListBullet"/>
        <w:spacing w:line="240" w:lineRule="auto"/>
        <w:ind w:left="720"/>
      </w:pPr>
      <w:r>
        <w:rPr>
          <w:lang w:val="hi_IN" w:bidi="hi_IN"/>
        </w:rPr>
      </w:r>
      <w:r>
        <w:rPr>
          <w:lang w:val="hi_IN" w:bidi="hi_IN"/>
        </w:rPr>
        <w:t>हमने सभी परिस्थितियों में परमेश्वर पर भरोसा करना सीखा है, इसलिए विश्वासी हम पर भरोसा करते हैं कि हम दूसरे विश्वासियों की अगुवाई करें और उनका उत्साह बढ़ाएँ; या</w:t>
      </w:r>
    </w:p>
    <w:p>
      <w:pPr>
        <w:pStyle w:val="ListBullet"/>
        <w:spacing w:line="240" w:lineRule="auto"/>
        <w:ind w:left="720"/>
      </w:pPr>
      <w:r>
        <w:rPr>
          <w:lang w:val="hi_IN" w:bidi="hi_IN"/>
        </w:rPr>
      </w:r>
      <w:r>
        <w:rPr>
          <w:lang w:val="hi_IN" w:bidi="hi_IN"/>
        </w:rPr>
        <w:t>जब मैं याकूब को यह कहते हुए सुनता हूँ कि परमेश्वर बीमार विश्वासियों की सुनेगा और उन्हें चंगा करेगा, तो मुझे प्रोत्साहन मिलता है।</w:t>
      </w:r>
    </w:p>
    <w:p>
      <w:pPr/>
      <w:r>
        <w:rPr>
          <w:lang w:val="hi_IN" w:bidi="hi_IN"/>
        </w:rPr>
      </w:r>
      <w:r>
        <w:rPr>
          <w:lang w:val="hi_IN" w:bidi="hi_IN"/>
        </w:rPr>
        <w:t>नाटक को जारी रखें।</w:t>
      </w:r>
    </w:p>
    <w:p>
      <w:pPr/>
      <w:r>
        <w:rPr>
          <w:lang w:val="hi_IN" w:bidi="hi_IN"/>
        </w:rPr>
      </w:r>
      <w:r>
        <w:rPr>
          <w:lang w:val="hi_IN" w:bidi="hi_IN"/>
        </w:rPr>
        <w:t>एलिय्याह के बारे में सोचें। एलिय्याह हम सभी के समान एक मनुष्य था। एलिय्याह ने बहुत गंभीरता से प्रार्थना की कि परमेश्वर इस्राएल की भूमि पर बारिश न होने दे। और इस्राएल में साढ़े तीन वर्षों तक वर्षा नहीं हुई। उन साढ़े तीन वर्षों के बाद, एलिय्याह ने फिर से प्रार्थना की, और परमेश्वर ने आकाश से बारिश भेजी और धरती से फसलें उगाईं।</w:t>
      </w:r>
    </w:p>
    <w:p>
      <w:pPr/>
      <w:r>
        <w:rPr>
          <w:lang w:val="hi_IN" w:bidi="hi_IN"/>
        </w:rPr>
      </w:r>
      <w:r>
        <w:rPr>
          <w:lang w:val="hi_IN" w:bidi="hi_IN"/>
        </w:rPr>
        <w:t>अभिनय को रोकें। याकूब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चाहता हूँ कि विश्वासी एक-दूसरे को इस बात का स्मरण कराएँ कि परमेश्वर ने अतीत में क्या किया है, जैसे कि एलिय्याह की कहानी में हुआ था। यह विश्वासियों को परमेश्वर द्वारा किए गए कार्यों को याद करते हुए परमेश्वर पर भरोसा रखने में मदद करेगा! या</w:t>
      </w:r>
    </w:p>
    <w:p>
      <w:pPr>
        <w:pStyle w:val="ListBullet"/>
        <w:spacing w:line="240" w:lineRule="auto"/>
        <w:ind w:left="720"/>
      </w:pPr>
      <w:r>
        <w:rPr>
          <w:lang w:val="hi_IN" w:bidi="hi_IN"/>
        </w:rPr>
      </w:r>
      <w:r>
        <w:rPr>
          <w:lang w:val="hi_IN" w:bidi="hi_IN"/>
        </w:rPr>
        <w:t>जब मैं उन कहानियों के बारे में सोचता हूँ कि परमेश्वर प्रार्थनाओं का उत्तर कैसे देता है, तो मुझे आश्चर्य होता है। जब मैं याद करता हूँ कि परमेश्वर ने मेरे जीवन में क्या किया है, तो मुझे भी आश्चर्य होता है! या</w:t>
      </w:r>
    </w:p>
    <w:p>
      <w:pPr>
        <w:pStyle w:val="ListBullet"/>
        <w:spacing w:line="240" w:lineRule="auto"/>
        <w:ind w:left="720"/>
      </w:pPr>
      <w:r>
        <w:rPr>
          <w:lang w:val="hi_IN" w:bidi="hi_IN"/>
        </w:rPr>
      </w:r>
      <w:r>
        <w:rPr>
          <w:lang w:val="hi_IN" w:bidi="hi_IN"/>
        </w:rPr>
        <w:t>ये अद्भुत बातें इसलिए नहीं हुईं कि एलिय्याह ने ऐसा कुछ विशेष किया था, जिसे दूसरे लोग नहीं कर सकते। एलिय्याह ने प्रार्थना की! और विश्वासी भी प्रार्थना कर सकते हैं!</w:t>
      </w:r>
    </w:p>
    <w:p>
      <w:pPr/>
      <w:r>
        <w:rPr>
          <w:lang w:val="hi_IN" w:bidi="hi_IN"/>
        </w:rPr>
      </w:r>
      <w:r>
        <w:rPr>
          <w:lang w:val="hi_IN" w:bidi="hi_IN"/>
        </w:rPr>
        <w:t>नाटक को जारी रखें।</w:t>
      </w:r>
    </w:p>
    <w:p>
      <w:pPr/>
      <w:r>
        <w:rPr>
          <w:lang w:val="hi_IN" w:bidi="hi_IN"/>
        </w:rPr>
      </w:r>
      <w:r>
        <w:rPr>
          <w:lang w:val="hi_IN" w:bidi="hi_IN"/>
        </w:rPr>
        <w:t>मेरे भाइयों और बहनों, आखिरकार तुम विश्वासियों में से कोई एक परमेश्वर की ओर से दी गई सच्ची शिक्षाओं की आज्ञा मानना छोड़ सकता है। यदि ऐसा होता है, तो कोई दूसरा विश्वासी उस पापी को पश्चाताप करने और परमेश्वर के पास वापस लौटने में सहायता कर सकता है। विश्वासी को यह जानना चाहिए कि जो कोई पापी को परमेश्वर के पास वापस लौटने में सहायता करता है, वह उस पापी को बचाएगा ताकि वह आत्मिक रूप से न मरे। परमेश्वर उस व्यक्ति के अनेक पापों को क्षमा कर देगा जो परमेश्वर के पास लौटता है।</w:t>
      </w:r>
    </w:p>
    <w:p>
      <w:pPr/>
      <w:r>
        <w:rPr>
          <w:lang w:val="hi_IN" w:bidi="hi_IN"/>
        </w:rPr>
      </w:r>
      <w:r>
        <w:rPr>
          <w:lang w:val="hi_IN" w:bidi="hi_IN"/>
        </w:rPr>
        <w:t>अभिनय को रोकें। परमेश्वर का किरदार निभाने वाले व्यक्ति से पूछें, "आप कैसा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विश्वासियों की बहुत गहरी परवाह करता हूँ और चाहता हूँ कि वे भी एक-दूसरे की बहुत गहरी परवाह करें। मैं चाहता हूँ कि विश्वासी एक-दूसरे को मुझसे प्रेम करने और मेरा अनुसरण करने में सहायता करें, तब भी जब यह कठिन हो; या</w:t>
      </w:r>
    </w:p>
    <w:p>
      <w:pPr>
        <w:pStyle w:val="ListBullet"/>
        <w:spacing w:line="240" w:lineRule="auto"/>
        <w:ind w:left="720"/>
      </w:pPr>
      <w:r>
        <w:rPr>
          <w:lang w:val="hi_IN" w:bidi="hi_IN"/>
        </w:rPr>
      </w:r>
      <w:r>
        <w:rPr>
          <w:lang w:val="hi_IN" w:bidi="hi_IN"/>
        </w:rPr>
        <w:t>जब विश्वासी मुझे अस्वीकार कर देते हैं और गलत तरीके से जीवन जीते हैं, तो मुझे दुख होता है। वे विश्वासी अपने आप को चोट पहुँचाते हैं और हमारे अच्छे संबंधों को नष्ट कर देते हैं; या</w:t>
      </w:r>
    </w:p>
    <w:p>
      <w:pPr>
        <w:pStyle w:val="ListBullet"/>
        <w:spacing w:line="240" w:lineRule="auto"/>
        <w:ind w:left="720"/>
      </w:pPr>
      <w:r>
        <w:rPr>
          <w:lang w:val="hi_IN" w:bidi="hi_IN"/>
        </w:rPr>
      </w:r>
      <w:r>
        <w:rPr>
          <w:lang w:val="hi_IN" w:bidi="hi_IN"/>
        </w:rPr>
        <w:t>मैंने वादा किया था कि यदि लोग क्षमा माँगेंगे, तो मैं उनके पापों को क्षमा करूँगा, और मैं हमेशा अपने वादे निभाता हूँ।</w:t>
      </w:r>
    </w:p>
    <w:p>
      <w:pPr/>
      <w:r>
        <w:rPr>
          <w:lang w:val="hi_IN" w:bidi="hi_IN"/>
        </w:rPr>
      </w:r>
      <w:r>
        <w:rPr>
          <w:lang w:val="hi_IN" w:bidi="hi_IN"/>
        </w:rPr>
        <w:t>विश्वासियों की भूमिका निभाने वाले व्यक्ति से पूछो, “तुम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उन विश्वासियों के बारे में चिंतित रहा हूँ जो परमेश्वर को अस्वीकार करने का चुनाव करते हैं। मैं इन लोगों को परमेश्वर के पास वापस ले जाना चाहता हूँ, ताकि परमेश्वर उनके पापों को क्षमा कर दे; या</w:t>
      </w:r>
    </w:p>
    <w:p>
      <w:pPr>
        <w:pStyle w:val="ListBullet"/>
        <w:spacing w:line="240" w:lineRule="auto"/>
        <w:ind w:left="720"/>
      </w:pPr>
      <w:r>
        <w:rPr>
          <w:lang w:val="hi_IN" w:bidi="hi_IN"/>
        </w:rPr>
      </w:r>
      <w:r>
        <w:rPr>
          <w:lang w:val="hi_IN" w:bidi="hi_IN"/>
        </w:rPr>
        <w:t>मुझे राहत है कि हम हर समय परमेश्वर से बात कर सकते हैं। परमेश्वर से बात करने के लिए हमें सिद्ध होने की आवश्यकता नहीं है। वास्तव में, परमेश्वर हमसे कहता है कि हम अपने पाप के बारे में उससे प्रार्थना करें! मुझे अभी भी आश्चर्य होता है कि परमेश्वर हमसे यह वादा करता है कि जब हम उसके सामने अपने पाप स्वीकार करते हैं, तो वह हमें क्षमा कर देता है! या</w:t>
      </w:r>
    </w:p>
    <w:p>
      <w:pPr>
        <w:pStyle w:val="ListBullet"/>
        <w:spacing w:line="240" w:lineRule="auto"/>
        <w:ind w:left="720"/>
      </w:pPr>
      <w:r>
        <w:rPr>
          <w:lang w:val="hi_IN" w:bidi="hi_IN"/>
        </w:rPr>
      </w:r>
      <w:r>
        <w:rPr>
          <w:lang w:val="hi_IN" w:bidi="hi_IN"/>
        </w:rPr>
        <w:t>मैं आभारी हूँ कि जब हम पाप करते हैं, तो परमेश्वर हमें क्षमा करेगा, जब हम बीमार होते हैं, तो वह हमें चंगा करेगा, और जब हम उससे बात करते हैं, तो वह हमारी सुनेगा। परमेश्वर वास्तव में हमसे प्रेम करता है!</w:t>
      </w:r>
      <w:r>
        <w:rPr>
          <w:lang w:val="hi_IN" w:bidi="hi_IN"/>
        </w:rPr>
      </w:r>
    </w:p>
    <w:p>
      <w:pPr>
        <w:pStyle w:val="Heading3"/>
      </w:pPr>
      <w:r>
        <w:rPr>
          <w:lang w:val="hi_IN" w:bidi="hi_IN"/>
        </w:rPr>
        <w:t>आवश्यक जानकारी</w:t>
      </w:r>
    </w:p>
    <w:p>
      <w:pPr/>
      <w:r>
        <w:rPr>
          <w:lang w:val="hi_IN" w:bidi="hi_IN"/>
        </w:rPr>
      </w:r>
      <w:r>
        <w:rPr>
          <w:lang w:val="hi_IN" w:bidi="hi_IN"/>
        </w:rPr>
        <w:t>याकूब 5:13–20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जब विश्वासी कठिन परिस्थितियों में हों, तो उन्हें प्रार्थना करनी चाहिए। जब आप प्रार्थना करते हैं, तो आप परमेश्वर से बात करते हैं। आप परमेश्वर की स्तुति कर सकते हैं, उसका धन्यवाद कर सकते हैं, सहायता माँग सकते हैं, उसे अपने द्वारा किए गए गलत कामों के बारे में बता सकते हैं, परमेश्वर से दूसरे लोगों की सहायता करने के लिए कह सकते हैं, या आप केवल परमेश्वर के सामने रो सकते हैं क्योंकि आप बहुत दुखी महसूस करते हैं।</w:t>
      </w:r>
    </w:p>
    <w:p>
      <w:pPr/>
      <w:r>
        <w:rPr>
          <w:lang w:val="hi_IN" w:bidi="hi_IN"/>
        </w:rPr>
      </w:r>
      <w:r>
        <w:rPr>
          <w:lang w:val="hi_IN" w:bidi="hi_IN"/>
        </w:rPr>
        <w:t xml:space="preserve">यहाँ रुकें और समूह में चर्चा करें कि आप </w:t>
      </w:r>
      <w:r>
        <w:rPr>
          <w:b/>
          <w:lang w:val="hi_IN" w:bidi="hi_IN"/>
        </w:rPr>
        <w:t>प्रार्थना</w:t>
      </w:r>
      <w:r>
        <w:rPr>
          <w:lang w:val="hi_IN" w:bidi="hi_IN"/>
        </w:rPr>
        <w:t xml:space="preserve"> के लिए किस शब्द या वाक्यांश का उपयोग करेंगे। अधिक जानकारी के लिए मुख्य शब्दावली में प्रार्थना शब्द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जब विश्वासी खुश हों, तो उन्हें परमेश्वर की स्तुति करने के लिए गीत गाने चाहिए। जब आप परमेश्वर की स्तुति करते हैं, तब आप परमेश्वर के बारे में और परमेश्वर से ऊँचे स्वर में अच्छी बातें कहते हैं, क्योंकि आप मानते हैं कि परमेश्वर भला और महान है, और वह बड़े आदर के योग्य है। आप उन अच्छी बातों के लिए परमेश्वर को धन्यवाद देते हैं जो उसने की हैं और उन आशीषों के लिए जो वह देगा। कई बार, लोग परमेश्वर की स्तुति करने के लिए गीत बनाते हैं और गाते हैं।</w:t>
      </w:r>
    </w:p>
    <w:p>
      <w:pPr/>
      <w:r>
        <w:rPr>
          <w:lang w:val="hi_IN" w:bidi="hi_IN"/>
        </w:rPr>
      </w:r>
      <w:r>
        <w:rPr>
          <w:lang w:val="hi_IN" w:bidi="hi_IN"/>
        </w:rPr>
        <w:t xml:space="preserve">यहाँ रुकें और समूह में चर्चा करें कि आप </w:t>
      </w:r>
      <w:r>
        <w:rPr>
          <w:b/>
          <w:lang w:val="hi_IN" w:bidi="hi_IN"/>
        </w:rPr>
        <w:t>स्तुति</w:t>
      </w:r>
      <w:r>
        <w:rPr>
          <w:lang w:val="hi_IN" w:bidi="hi_IN"/>
        </w:rPr>
        <w:t xml:space="preserve"> के लिए किस शब्द या वाक्यांश का प्रयोग करेंगे। अधिक जानकारी के लिए मुख्य शब्दावली में स्तुति शब्द देखें। यदि आपने बाइबल की किसी और पुस्तक में इस शब्द का पहले ही अनुवाद किया है, तो यहाँ भी उसी शब्द प्रयोग करें जो आपने वहाँ किया था। इस ऑडियो को यहाँ रोकें।</w:t>
      </w:r>
    </w:p>
    <w:p>
      <w:pPr/>
      <w:r>
        <w:rPr>
          <w:lang w:val="hi_IN" w:bidi="hi_IN"/>
        </w:rPr>
      </w:r>
      <w:r>
        <w:rPr>
          <w:lang w:val="hi_IN" w:bidi="hi_IN"/>
        </w:rPr>
        <w:t>यदि कोई विश्वासी बीमार है, तो उस विश्वासी को कलीसिया के प्राचीनों को बुलाना चाहिए ताकि वे आकर उसके लिए प्रार्थना करें। प्राचीन कलीसिया के वे लोग हैं जिनके पास अधिकार है। पौलुस जैसे प्रेरितों ने प्राचीनों को चुना था। समुदाय के लोग प्राचीनों का सम्मान करते थे। कलीसिया उन लोगों का एक समुदाय है जो यीशु पर विश्वास करते हैं। कभी-कभी कलीसिया शब्द का अर्थ किसी एक विशिष्ट स्थान पर विश्वासियों के समूह से होता है, जैसा कि यहाँ है।</w:t>
      </w:r>
    </w:p>
    <w:p>
      <w:pPr/>
      <w:r>
        <w:rPr>
          <w:lang w:val="hi_IN" w:bidi="hi_IN"/>
        </w:rPr>
      </w:r>
      <w:r>
        <w:rPr>
          <w:lang w:val="hi_IN" w:bidi="hi_IN"/>
        </w:rPr>
        <w:t xml:space="preserve">यहाँ रुकें और समूह में चर्चा करें कि आप </w:t>
      </w:r>
      <w:r>
        <w:rPr>
          <w:b/>
          <w:lang w:val="hi_IN" w:bidi="hi_IN"/>
        </w:rPr>
        <w:t>प्राचीन</w:t>
      </w:r>
      <w:r>
        <w:rPr>
          <w:lang w:val="hi_IN" w:bidi="hi_IN"/>
        </w:rPr>
        <w:t xml:space="preserve"> और </w:t>
      </w:r>
      <w:r>
        <w:rPr>
          <w:b/>
          <w:lang w:val="hi_IN" w:bidi="hi_IN"/>
        </w:rPr>
        <w:t>कलीसिया</w:t>
      </w:r>
      <w:r>
        <w:rPr>
          <w:lang w:val="hi_IN" w:bidi="hi_IN"/>
        </w:rPr>
        <w:t xml:space="preserve"> के लिए किन शब्दों या वाक्यांशों का उपयोग करेंगे। अधिक जानकारी के लिए मुख्य शब्दावली में प्राचीन और कलीसिया को देखें।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प्राचीनों को प्रार्थना करनी चाहिए और बीमार विश्वासी का अभिषेक करना चाहिए। किसी का अभिषेक करने का अर्थ है उस व्यक्ति पर सुगंधित तेल उण्डेलना। यह तेल इस बात का प्रतीक था कि परमेश्वर विश्वासियों के साथ कैसे था और कैसे परमेश्वर विश्वासियों को चंगा कर सकता है।</w:t>
      </w:r>
    </w:p>
    <w:p>
      <w:pPr/>
      <w:r>
        <w:rPr>
          <w:lang w:val="hi_IN" w:bidi="hi_IN"/>
        </w:rPr>
      </w:r>
      <w:r>
        <w:rPr>
          <w:lang w:val="hi_IN" w:bidi="hi_IN"/>
        </w:rPr>
        <w:t xml:space="preserve">यहाँ रुकें और समूह में चर्चा करें कि आप </w:t>
      </w:r>
      <w:r>
        <w:rPr>
          <w:b/>
          <w:lang w:val="hi_IN" w:bidi="hi_IN"/>
        </w:rPr>
        <w:t>अभिषेक</w:t>
      </w:r>
      <w:r>
        <w:rPr>
          <w:lang w:val="hi_IN" w:bidi="hi_IN"/>
        </w:rPr>
        <w:t xml:space="preserve"> के लिए किस शब्द या वाक्यांश का उपयोग करेंगे। अधिक जानकारी के लिए मुख्य शब्दावली में अभिषेक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प्राचीनों को प्रभु के नाम से, या उस अधिकार से जो </w:t>
      </w:r>
      <w:r>
        <w:rPr>
          <w:b/>
          <w:lang w:val="hi_IN" w:bidi="hi_IN"/>
        </w:rPr>
        <w:t>प्रभु</w:t>
      </w:r>
      <w:r>
        <w:rPr>
          <w:lang w:val="hi_IN" w:bidi="hi_IN"/>
        </w:rPr>
        <w:t xml:space="preserve"> प्राचीनों को देता है, प्रार्थना करनी चाहिए और अभिषेक करना चाहिए। प्रभु वह व्यक्ति होता है जिसका लोगों पर पूरा अधिकार होता है, इसलिए लोग आदर दिखाने के लिए परमेश्वर को "प्रभु" कहते थे। यहाँ, याकूब का अर्थ शायद प्रभु यीशु से है। प्रभु के बारे में अधिक जानकारी के लिए, मुख्य शब्दावली देखें। प्रभु के लिए उसी शब्द या वाक्यांश का उपयोग करें जिसका उपयोग आपने पिछले भागों में किया है।</w:t>
      </w:r>
    </w:p>
    <w:p>
      <w:pPr/>
      <w:r>
        <w:rPr>
          <w:lang w:val="hi_IN" w:bidi="hi_IN"/>
        </w:rPr>
      </w:r>
      <w:r>
        <w:rPr>
          <w:lang w:val="hi_IN" w:bidi="hi_IN"/>
        </w:rPr>
        <w:t xml:space="preserve">यदि प्राचीन </w:t>
      </w:r>
      <w:r>
        <w:rPr>
          <w:b/>
          <w:lang w:val="hi_IN" w:bidi="hi_IN"/>
        </w:rPr>
        <w:t>विश्वास</w:t>
      </w:r>
      <w:r>
        <w:rPr>
          <w:lang w:val="hi_IN" w:bidi="hi_IN"/>
        </w:rPr>
        <w:t xml:space="preserve"> के साथ प्रार्थना करते हैं, तो प्रभु बीमार विश्वासियों को चंगा कर देंगे। यदि आप परमेश्वर पर विश्वास रखते हैं, तो आप परमेश्वर पर भरोसा करते हैं। आप भरोसा करते हो कि परमेश्वर अपने सब वादों को पूरा करेगा, भले ही यह असंभव लग रहा हो। विश्वास के बारे में अधिक जानकारी के लिए, मुख्य शब्दावली को देखें। विश्वास के लिए उसी शब्द या वाक्यांश का उपयोग करें जो आपने पिछले भागों में उपयोग किया है।</w:t>
      </w:r>
    </w:p>
    <w:p>
      <w:pPr/>
      <w:r>
        <w:rPr>
          <w:lang w:val="hi_IN" w:bidi="hi_IN"/>
        </w:rPr>
      </w:r>
      <w:r>
        <w:rPr>
          <w:lang w:val="hi_IN" w:bidi="hi_IN"/>
        </w:rPr>
        <w:t xml:space="preserve">यदि किसी बीमार विश्वासी ने </w:t>
      </w:r>
      <w:r>
        <w:rPr>
          <w:b/>
          <w:lang w:val="hi_IN" w:bidi="hi_IN"/>
        </w:rPr>
        <w:t>पाप किया है</w:t>
      </w:r>
      <w:r>
        <w:rPr>
          <w:lang w:val="hi_IN" w:bidi="hi_IN"/>
        </w:rPr>
        <w:t>, तो परमेश्वर उस व्यक्ति को क्षमा कर देगा। जब भी कोई व्यक्ति परमेश्वर की व्यवस्थाओं का उल्लंघन करता है, तो वह पाप करता है। पाप के बारे में अधिक जानकारी के लिए, मुख्य शब्दावली को देखें। पाप के लिए उसी शब्द या वाक्यांश का उपयोग करें जिसका उपयोग आपने पिछले भागों में किया है।</w:t>
      </w:r>
    </w:p>
    <w:p>
      <w:pPr/>
      <w:r>
        <w:rPr>
          <w:lang w:val="hi_IN" w:bidi="hi_IN"/>
        </w:rPr>
      </w:r>
      <w:r>
        <w:rPr>
          <w:lang w:val="hi_IN" w:bidi="hi_IN"/>
        </w:rPr>
        <w:t>परमेश्वर विश्वासियों को क्षमा करता है। जब आप किसी को क्षमा कर देते हैं जिसने आपके साथ कुछ बुरा किया है, तो आप उस व्यक्ति पर गुस्सा होना छोड़ देते हैं। अब आप न तो बदला लेना चाहते हैं और न ही सजा देना चाहते हैं।</w:t>
      </w:r>
    </w:p>
    <w:p>
      <w:pPr/>
      <w:r>
        <w:rPr>
          <w:lang w:val="hi_IN" w:bidi="hi_IN"/>
        </w:rPr>
      </w:r>
      <w:r>
        <w:rPr>
          <w:lang w:val="hi_IN" w:bidi="hi_IN"/>
        </w:rPr>
        <w:t xml:space="preserve">यहाँ रुकें और एक समूह में चर्चा करें कि आप </w:t>
      </w:r>
      <w:r>
        <w:rPr>
          <w:b/>
          <w:lang w:val="hi_IN" w:bidi="hi_IN"/>
        </w:rPr>
        <w:t>क्षमा</w:t>
      </w:r>
      <w:r>
        <w:rPr>
          <w:lang w:val="hi_IN" w:bidi="hi_IN"/>
        </w:rPr>
        <w:t xml:space="preserve"> करने के लिए किस शब्द या वाक्यांश का प्रयोग करेंगे। अधिक जानकारी के लिए मुख्य शब्दावली में क्षमा शब्द को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जब एक </w:t>
      </w:r>
      <w:r>
        <w:rPr>
          <w:b/>
          <w:lang w:val="hi_IN" w:bidi="hi_IN"/>
        </w:rPr>
        <w:t>धर्मी</w:t>
      </w:r>
      <w:r>
        <w:rPr>
          <w:lang w:val="hi_IN" w:bidi="hi_IN"/>
        </w:rPr>
        <w:t xml:space="preserve"> व्यक्ति प्रार्थना करता है, तो महान और शक्तिशाली बातें होती हैं। जो व्यक्ति धर्मी है, वह सही तरीके से व्यवहार करता है। परमेश्वर से अच्छा रिश्ता केवल एक धर्मी व्यक्ति रख सकता है। धर्मी के बारे में अधिक जानकारी के लिए, मुख्य शब्दावली देखें। धर्मी के लिए वही शब्द या वाक्यांश इस्तेमाल करें, जो आपने पिछले भागों में इस्तेमाल किया है। </w:t>
      </w:r>
    </w:p>
    <w:p>
      <w:pPr/>
      <w:r>
        <w:rPr>
          <w:lang w:val="hi_IN" w:bidi="hi_IN"/>
        </w:rPr>
      </w:r>
      <w:r>
        <w:rPr>
          <w:lang w:val="hi_IN" w:bidi="hi_IN"/>
        </w:rPr>
        <w:t xml:space="preserve">जब एलिय्याह ने बारिश के लिए प्रार्थना की, तो </w:t>
      </w:r>
      <w:r>
        <w:rPr>
          <w:b/>
          <w:lang w:val="hi_IN" w:bidi="hi_IN"/>
        </w:rPr>
        <w:t>आकाश</w:t>
      </w:r>
      <w:r>
        <w:rPr>
          <w:lang w:val="hi_IN" w:bidi="hi_IN"/>
        </w:rPr>
        <w:t xml:space="preserve"> से बारिश बरसी। यहाँ, "स्वर्ग" शब्द का अर्थ शायद आकाश है। स्वर्ग/आकाशके बारे में अधिक जानकारी के लिए, मुख्य शब्दावली को देखें। स्वर्ग या आकाश के लिए उसी शब्द या वाक्यांश का उपयोग करें जिसका उपयोग आपने पिछले भागों में किया है।</w:t>
      </w:r>
    </w:p>
    <w:p>
      <w:pPr/>
      <w:r>
        <w:rPr>
          <w:lang w:val="hi_IN" w:bidi="hi_IN"/>
        </w:rPr>
      </w:r>
      <w:r>
        <w:rPr>
          <w:lang w:val="hi_IN" w:bidi="hi_IN"/>
        </w:rPr>
        <w:t xml:space="preserve">याकूब अपने पत्र के अंत में विश्वासियों को अपने </w:t>
      </w:r>
      <w:r>
        <w:rPr>
          <w:b/>
          <w:lang w:val="hi_IN" w:bidi="hi_IN"/>
        </w:rPr>
        <w:t>भाइयों और बहनों</w:t>
      </w:r>
      <w:r>
        <w:rPr>
          <w:lang w:val="hi_IN" w:bidi="hi_IN"/>
        </w:rPr>
        <w:t xml:space="preserve"> कहता है। भाइयों और बहनों के लिए उसी शब्द या वाक्यांश का उपयोग करें जिसका उपयोग आपने पिछले भागों में किया था।</w:t>
      </w:r>
    </w:p>
    <w:p>
      <w:pPr/>
      <w:r>
        <w:rPr>
          <w:lang w:val="hi_IN" w:bidi="hi_IN"/>
        </w:rPr>
      </w:r>
      <w:r>
        <w:rPr>
          <w:lang w:val="hi_IN" w:bidi="hi_IN"/>
        </w:rPr>
        <w:t xml:space="preserve">याकूब इस बात की चर्चा करता है कि तब क्या होता है जब कोई विश्वासी किसी </w:t>
      </w:r>
      <w:r>
        <w:rPr>
          <w:b/>
          <w:lang w:val="hi_IN" w:bidi="hi_IN"/>
        </w:rPr>
        <w:t>पापी</w:t>
      </w:r>
      <w:r>
        <w:rPr>
          <w:lang w:val="hi_IN" w:bidi="hi_IN"/>
        </w:rPr>
        <w:t xml:space="preserve"> को फिर से परमेश्वर की आज्ञा का पालन करने के लिए प्रेरित करता है। पापी वह व्यक्ति है जो पाप करना जारी रखता है, भले ही वह जानता है कि यह गलत है। पापी के बारे में अधिक जानकारी के लिए मुख्य शब्दावली में पाप देखें। पापी के लिए उसी शब्द या वाक्यांश का उपयोग करें जिसका उपयोग आपने पिछले भागों में किया है।</w:t>
      </w:r>
    </w:p>
    <w:p>
      <w:pPr/>
      <w:r>
        <w:rPr>
          <w:lang w:val="hi_IN" w:bidi="hi_IN"/>
        </w:rPr>
      </w:r>
      <w:r>
        <w:rPr>
          <w:lang w:val="hi_IN" w:bidi="hi_IN"/>
        </w:rPr>
        <w:t xml:space="preserve">वह विश्वासी पापी के </w:t>
      </w:r>
      <w:r>
        <w:rPr>
          <w:b/>
          <w:lang w:val="hi_IN" w:bidi="hi_IN"/>
        </w:rPr>
        <w:t>प्राण</w:t>
      </w:r>
      <w:r>
        <w:rPr>
          <w:lang w:val="hi_IN" w:bidi="hi_IN"/>
        </w:rPr>
        <w:t xml:space="preserve"> को मृत्यु से बचाता है। प्राण वह है जिसे लोग किसी व्यक्ति का पूर्णतः अदृश्य, आंतरिक हिस्सा कहते हैं। किसी व्यक्ति का यह हिस्सा उसके शरीर के मरने के बाद भी जीवित रह सकता है। दिल, मन, प्राण और आत्मा ये सभी शब्द किसी व्यक्ति के भीतर किसी अदृश्य हिस्से से जुड़े हैं, लेकिन उनमें से प्रत्येक का इस्तेमाल थोड़ा अलग होता है। कभी-कभी लोग प्राण शब्द का उपयोग पूरे व्यक्ति के लिए करते हैं, उसके दिखाई देने वाले और अदृश्य दोनों भागों के लिए, इसलिए कुछ अनुवाद केवल “व्यक्ति” कहते हैं। प्राण के बारे में अधिक जानकारी के लिए मुख्य शब्दावली देखें। प्राण के लिए उसी शब्द या वाक्यांश का उपयोग करें जिसका उपयोग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