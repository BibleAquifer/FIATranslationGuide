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यूहन्ना 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2 यूहन्ना 1–3 को सुनें और इसे अपने मन में रखें।</w:t>
      </w:r>
    </w:p>
    <w:p>
      <w:pPr/>
      <w:r>
        <w:rPr>
          <w:lang w:val="hi_IN" w:bidi="hi_IN"/>
        </w:rPr>
      </w:r>
      <w:r>
        <w:rPr>
          <w:lang w:val="hi_IN" w:bidi="hi_IN"/>
        </w:rPr>
        <w:t>यदि सम्भव हो, तो 2 यूहन्ना 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2 यूहन्ना 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पुस्तक एक पत्र है। इस भाग में हम पता लगाते हैं कि यह पत्र कौन और किसे लिख रहा है।</w:t>
      </w:r>
    </w:p>
    <w:p>
      <w:pPr/>
      <w:r>
        <w:rPr>
          <w:lang w:val="hi_IN" w:bidi="hi_IN"/>
        </w:rPr>
      </w:r>
      <w:r>
        <w:rPr>
          <w:lang w:val="hi_IN" w:bidi="hi_IN"/>
        </w:rPr>
        <w:t>पत्र का लेखक कहता है कि वह “प्राचीन” है। प्राचीन का अर्थ वह व्यक्ति हो सकता है जो अधिकांश अन्य लोगों से उम्र में बड़ा है, परन्तु यह कलीसिया में किसी ऐसे व्यक्ति के लिए एक उपाधि भी हो सकती है जिसके पास अधिकार है। आज कुछ कलीसियाएँ इस शब्द का उपयोग अपने पादरी या प्रचारक के पद के रूप में भी करती हैं।</w:t>
      </w:r>
    </w:p>
    <w:p>
      <w:pPr/>
      <w:r>
        <w:rPr>
          <w:lang w:val="hi_IN" w:bidi="hi_IN"/>
        </w:rPr>
      </w:r>
      <w:r>
        <w:rPr>
          <w:lang w:val="hi_IN" w:bidi="hi_IN"/>
        </w:rPr>
        <w:t>यहाँ रुकें और चर्चा करें: आपके समुदाय में, लोग वृद्ध लोगों के बारे में सम्मान से कैसे बात करते हैं? और एक वृद्ध व्यक्ति अपने आप को कैसे संबोधित करेगा? इस ऑडियो को यहाँ रोकें।</w:t>
      </w:r>
    </w:p>
    <w:p>
      <w:pPr/>
      <w:r>
        <w:rPr>
          <w:lang w:val="hi_IN" w:bidi="hi_IN"/>
        </w:rPr>
      </w:r>
      <w:r>
        <w:rPr>
          <w:lang w:val="hi_IN" w:bidi="hi_IN"/>
        </w:rPr>
        <w:t>लेखक अपने आप को "प्राचीन" कहता है, और वह अपना नाम नहीं बताता है। इसका अर्थ है कि लेखक के श्रोता समझ गए होंगे कि “प्राचीन” कौन था। लेखक को अपना नाम बताने की आवश्यकता नहीं थी।</w:t>
      </w:r>
    </w:p>
    <w:p>
      <w:pPr/>
      <w:r>
        <w:rPr>
          <w:lang w:val="hi_IN" w:bidi="hi_IN"/>
        </w:rPr>
      </w:r>
      <w:r>
        <w:rPr>
          <w:lang w:val="hi_IN" w:bidi="hi_IN"/>
        </w:rPr>
        <w:t>चूँकि हम मानते हैं कि इस पत्र का लेखक प्रेरित यूहन्ना है, इसलिए हम कह सकते हैं कि वह प्राचीन यूहन्ना ही था। शायद यूहन्ना अब बहुत वृद्ध व्यक्ति था, और उन प्रेरितों में से एकमात्र व्यक्ति था जो अभी भी जीवित था। यूहन्ना के समय में, बहुत से लोग विश्वासी बन गए थे और अलग-अलग स्थानों पर कलीसियाएँ शुरू कर दी थीं, लेकिन यूहन्ना ही एकमात्र ऐसा व्यक्ति जीवित बचा था जिसने यीशु को तब देखा था जब यीशु पृथ्वी पर थे।</w:t>
      </w:r>
    </w:p>
    <w:p>
      <w:pPr/>
      <w:r>
        <w:rPr>
          <w:lang w:val="hi_IN" w:bidi="hi_IN"/>
        </w:rPr>
      </w:r>
      <w:r>
        <w:rPr>
          <w:lang w:val="hi_IN" w:bidi="hi_IN"/>
        </w:rPr>
        <w:t>जब लोग यूहन्ना के बारे में बात करते थे, तो लोग शायद यूहन्ना को “प्राचीन” कहते थे। लोग यूहन्ना को प्राचीन कहते थे, क्योंकि वह बहुत वृद्ध था, और क्योंकि वे यूहन्ना से प्रेम करते थे और उसका सम्मान करते थे। अलग-अलग कलीसियाओं में अन्य प्राचीन भी होते होंगे—कुछ अधिकार रखने वाले लोग—परन्तु यूहन्ना वह प्राचीन है जिसके पास सबसे अधिक अधिकार है। इसका अर्थ है कि हर कोई यूहन्ना की बात सुनता है।</w:t>
      </w:r>
    </w:p>
    <w:p>
      <w:pPr/>
      <w:r>
        <w:rPr>
          <w:lang w:val="hi_IN" w:bidi="hi_IN"/>
        </w:rPr>
      </w:r>
      <w:r>
        <w:rPr>
          <w:lang w:val="hi_IN" w:bidi="hi_IN"/>
        </w:rPr>
        <w:t>यहाँ रुकें और चर्चा करें: आपकी कलीसिया में वे लोग कौन हैं जिनके पास अधिकार है? आप कलीसिया में अधिकार रखने वाले लोगों के लिए किन नामों का उपयोग कर रहे हैं? इस ऑडियो को यहाँ रोकें।</w:t>
      </w:r>
    </w:p>
    <w:p>
      <w:pPr/>
      <w:r>
        <w:rPr>
          <w:lang w:val="hi_IN" w:bidi="hi_IN"/>
        </w:rPr>
      </w:r>
      <w:r>
        <w:rPr>
          <w:lang w:val="hi_IN" w:bidi="hi_IN"/>
        </w:rPr>
        <w:t>प्राचीन कहता है कि वह उस स्त्री और उसके बच्चों को लिख रहा है। स्त्री का अर्थ है वह महत्वपूर्ण स्त्री जिसका अन्य लोग सम्मान करते हैं और जिसकी आज्ञा मानते हैं। कुछ लोग सोचते हैं कि यूहन्ना एक विशेष स्त्री और उसके परिवार को पत्र लिख रहा है, यद्यपि यूहन्ना उस स्त्री का नाम नहीं बताता है। लेकिन अधिकांश विद्वानों का मानना है कि यूहन्ना एक कलीसिया को लिख रहा है। इसलिए "स्त्री" का अर्थ कलीसिया है, और उस स्त्री के "बच्चे" इस कलीसिया के विश्वासी हैं। बिल्कुल, हमें यह नहीं भूलना चाहिए कि बाइबल में ‘कलीसिया’ शब्द कभी भवन के लिए नहीं, बल्कि हमेशा विश्वासियों के समूह के लिए प्रयोग होता है।</w:t>
      </w:r>
    </w:p>
    <w:p>
      <w:pPr/>
      <w:r>
        <w:rPr>
          <w:lang w:val="hi_IN" w:bidi="hi_IN"/>
        </w:rPr>
      </w:r>
      <w:r>
        <w:rPr>
          <w:lang w:val="hi_IN" w:bidi="hi_IN"/>
        </w:rPr>
        <w:t>यूहन्ना यह नहीं बताता कि वह किस कलीसिया को लिख रहा है। संभव है कि यूहन्ना अपने पत्र की शुरुआत को जानबूझकर थोड़ा अस्पष्ट रखता है। इस समय, बहुत से लोग विश्वासियों के विरुद्ध थे। यदि गलत व्यक्ति को यह पत्र मिल जाता है, तो वह केवल यह सोचेगा कि यह एक व्यक्ति की ओर से किसी स्त्री को लिखा गया पत्र है। उस व्यक्ति को यह नहीं पता होगा कि यह यूहन्ना की ओर से एक कलीसिया को लिखा पत्र था। इस तरह यूहन्ना और वह कलीसिया भी जिसे वह लिख रहा है, सुरक्षित रहेंगे।</w:t>
      </w:r>
    </w:p>
    <w:p>
      <w:pPr/>
      <w:r>
        <w:rPr>
          <w:lang w:val="hi_IN" w:bidi="hi_IN"/>
        </w:rPr>
      </w:r>
      <w:r>
        <w:rPr>
          <w:lang w:val="hi_IN" w:bidi="hi_IN"/>
        </w:rPr>
        <w:t>यहाँ रुकें और चर्चा करें: क्या आप कुछ ऐसे विश्वासियों की कहानी बता सकते हैं जिन्होंने सताव का सामना किया था? इन विश्वासियों को सुरक्षित रहने के लिए कौन‑कौन सी बातें करनी पड़ीं? इस ऑडियो को यहाँ रोकें।</w:t>
      </w:r>
    </w:p>
    <w:p>
      <w:pPr/>
      <w:r>
        <w:rPr>
          <w:lang w:val="hi_IN" w:bidi="hi_IN"/>
        </w:rPr>
      </w:r>
      <w:r>
        <w:rPr>
          <w:lang w:val="hi_IN" w:bidi="hi_IN"/>
        </w:rPr>
        <w:t>इसलिए, यूहन्ना एक कलीसिया को लिख रहा है, और वह इस कलीसिया को “वह स्त्री जिसे परमेश्वर ने चुना है” कहता है।</w:t>
      </w:r>
    </w:p>
    <w:p>
      <w:pPr/>
      <w:r>
        <w:rPr>
          <w:lang w:val="hi_IN" w:bidi="hi_IN"/>
        </w:rPr>
      </w:r>
      <w:r>
        <w:rPr>
          <w:lang w:val="hi_IN" w:bidi="hi_IN"/>
        </w:rPr>
        <w:t>उस स्त्री के बच्चे कलीसिया के व्यक्तिगत विश्वासी हैं। यूहन्ना अभी कह सकता था कि वह उस स्त्री—कलीसिया को लिख रहा था—क्योंकि सभी विश्वासी कलीसिया का हिस्सा हैं। परन्तु क्योंकि यूहन्ना कहता है कि वह उस स्त्री "और उसके बच्चों को" लिख रहा है, इसलिए यूहन्ना विश्वासियों को याद दिलाता है कि वे एक साथ जुड़े हुए हैं। विश्वासी एक परिवार हैं। यह बात विश्वासियों के लिए याद रखना महत्वपूर्ण थी, खासकर उस समय जब लोगों के बीच मतभेद थे!</w:t>
      </w:r>
    </w:p>
    <w:p>
      <w:pPr/>
      <w:r>
        <w:rPr>
          <w:lang w:val="hi_IN" w:bidi="hi_IN"/>
        </w:rPr>
      </w:r>
      <w:r>
        <w:rPr>
          <w:lang w:val="hi_IN" w:bidi="hi_IN"/>
        </w:rPr>
        <w:t>यूहन्ना कहता है कि वह कलीसिया के उन लोगों से प्रेम करता है जिन्हें वह लिख रहा है। यूहन्ना अन्य विश्वासियों का भी उल्लेख करता है जो इस कलीसिया और इस कलीसिया के लोगों से प्रेम करते हैं। यह विश्वासियों को याद दिलाता है कि वे एक बहुत बड़े परिवार का हिस्सा हैं। सभी विश्वासी हर जगह एक साथ रहते हैं और एक‑दूसरे से प्रेम करते हैं! आप निश्चित रूप से याद करेंगे कि यूहन्ना ने अपनी पहली पुस्तक में कितनी बार कहा है कि परमेश्वर ने विश्वासियों को अपने साथी विश्वासियों से प्रेम करने की आज्ञा दी है।</w:t>
      </w:r>
    </w:p>
    <w:p>
      <w:pPr/>
      <w:r>
        <w:rPr>
          <w:lang w:val="hi_IN" w:bidi="hi_IN"/>
        </w:rPr>
      </w:r>
      <w:r>
        <w:rPr>
          <w:lang w:val="hi_IN" w:bidi="hi_IN"/>
        </w:rPr>
        <w:t>इस पत्र में बाद में, हमें पता चलेगा कि यूहन्ना इस कलीसिया को लिख रहा है क्योंकि यूहन्ना विश्वासियों को कुछ झूठे शिक्षकों के बारे में चेतावनी देना चाहता है। ये झूठे शिक्षक यीशु के बारे में सही बातों पर विश्वास नहीं करते हैं। लेकिन जिन लोगों को यूहन्ना लिखता है, वे यीशु के बारे में सही बातों पर विश्वास करते हैं। यूहन्ना कहता है कि ये लोग सत्य को जानते हैं। यूहन्ना उन विश्वासियों से प्रेम करता है जिन्हें वह लिख रहा है। और अन्य विश्वासी, जो अन्य स्थानों की कलीसियाओं के हैं, वे भी उन लोगों से प्रेम करते हैं जिन्हें यूहन्ना लिख रहा है। इन सभी लोगों में एक बात समान है: वे सभी सत्य को जानते हैं। ये सभी लोग यीशु के बारे में सही बातों पर विश्वास करते हैं। ये सभी विश्वासी, जो अलग-अलग कलीसियाओं में हैं, एक-दूसरे से जुड़े हुए हैं क्योंकि वे सत्य पर विश्वास करते हैं।</w:t>
      </w:r>
    </w:p>
    <w:p>
      <w:pPr/>
      <w:r>
        <w:rPr>
          <w:lang w:val="hi_IN" w:bidi="hi_IN"/>
        </w:rPr>
      </w:r>
      <w:r>
        <w:rPr>
          <w:lang w:val="hi_IN" w:bidi="hi_IN"/>
        </w:rPr>
        <w:t>यहाँ रुकें और यह गतिविधि करें: एक बाइबल लें, या कोई और चीज़ जो परमेश्वर के सच्चे संदेश, यीशु के बारे में सही शिक्षा का प्रतिनिधित्व करती है। बाइबल को मेज़ पर रखें, या किसी ऐसी वस्तु पर रखें जिसके चारों ओर आप खड़े हो सकें। लोगों के तीन समूह बनाएँ। यूहन्ना एक समूह है। वे विश्वासी जिन्हें यूहन्ना लिख रहा है, वे अगला समूह हैं। और अन्य कलीसियाओं के विश्वासी अंतिम समूह हैं। तीनों समूहों को मेज़ के चारों ओर खड़े होने और मेज़ को छूने दें। इस ऑडियो को यहाँ रोकें।</w:t>
      </w:r>
    </w:p>
    <w:p>
      <w:pPr/>
      <w:r>
        <w:rPr>
          <w:lang w:val="hi_IN" w:bidi="hi_IN"/>
        </w:rPr>
      </w:r>
      <w:r>
        <w:rPr>
          <w:lang w:val="hi_IN" w:bidi="hi_IN"/>
        </w:rPr>
        <w:t>जब आपने यह गतिविधि की, तो हर कोई एक अलग समूह का था। लेकिन सभी ने बाइबल वाली उसी मेज़ को छुआ। बाइबल के कारण हर कोई एक-दूसरे से जुड़ा हुआ था। इसी तरह, यूहन्ना और हर जगह के वे लोग जो परमेश्वर के सच्चे संदेश पर विश्वास करते हैं, एक साथ जुड़े हुए हैं। ये लोग एक साथ हैं क्योंकि वे सभी यीशु के बारे में सही बातें मानते हैं।</w:t>
      </w:r>
    </w:p>
    <w:p>
      <w:pPr/>
      <w:r>
        <w:rPr>
          <w:lang w:val="hi_IN" w:bidi="hi_IN"/>
        </w:rPr>
      </w:r>
      <w:r>
        <w:rPr>
          <w:lang w:val="hi_IN" w:bidi="hi_IN"/>
        </w:rPr>
        <w:t>यूहन्ना अपने श्रोताओं के लिए प्रार्थना या कामना करके अपना अभिवादन समाप्त करता है। नए नियम की कई अन्य पत्रियों की शुरुआत में हमें ऐसी ही प्रार्थना या कामना मिलती है।</w:t>
      </w:r>
    </w:p>
    <w:p>
      <w:pPr/>
      <w:r>
        <w:rPr>
          <w:lang w:val="hi_IN" w:bidi="hi_IN"/>
        </w:rPr>
      </w:r>
      <w:r>
        <w:rPr>
          <w:lang w:val="hi_IN" w:bidi="hi_IN"/>
        </w:rPr>
        <w:t xml:space="preserve">यूहन्ना कहता है कि परमेश्वर विश्वासियों को अनुग्रह, दया और शांति देगा। इन शब्दों का यह अर्थ भी हो सकता है कि यूहन्ना </w:t>
      </w:r>
      <w:r>
        <w:rPr>
          <w:b/>
          <w:lang w:val="hi_IN" w:bidi="hi_IN"/>
        </w:rPr>
        <w:t>प्रार्थना करता है</w:t>
      </w:r>
      <w:r>
        <w:rPr>
          <w:lang w:val="hi_IN" w:bidi="hi_IN"/>
        </w:rPr>
        <w:t xml:space="preserve"> कि परमेश्वर विश्वासियों को ये बातें दे। जब परमेश्वर अनुग्रह देता है, तो इसका अर्थ है कि परमेश्वर विश्वासियों के लिए अच्छे काम करेगा, भले ही वे इसके योग्य न हों। जब परमेश्वर दया करता है, तो इसका अर्थ है कि परमेश्वर विश्वासियों के प्रति भला और दयालु होगा। परमेश्वर विश्वासियों पर दया करेगा। जब परमेश्वर शांति देता है, तो इसका अर्थ है कि लोग हर तरह से अच्छा महसूस करेंगे। विश्वासी परमेश्वर के साथ, एक‑दूसरे के साथ और प्रकृति के साथ सद्भाव में रहेंगे। लोगों की परिस्थितियाँ कैसी भी हों, वे संतुष्ट रहते हैं।</w:t>
      </w:r>
    </w:p>
    <w:p>
      <w:pPr/>
      <w:r>
        <w:rPr>
          <w:lang w:val="hi_IN" w:bidi="hi_IN"/>
        </w:rPr>
      </w:r>
      <w:r>
        <w:rPr>
          <w:lang w:val="hi_IN" w:bidi="hi_IN"/>
        </w:rPr>
        <w:t>यूहन्ना कहता है कि परमेश्वर विश्वासियों को ये बातें देगा क्योंकि परमेश्वर का संदेश सत्य है और वह विश्वासियों से प्रेम करता है।</w:t>
      </w:r>
      <w:r>
        <w:rPr>
          <w:lang w:val="hi_IN" w:bidi="hi_IN"/>
        </w:rPr>
      </w:r>
    </w:p>
    <w:p>
      <w:pPr>
        <w:pStyle w:val="Heading3"/>
      </w:pPr>
      <w:r>
        <w:rPr>
          <w:lang w:val="hi_IN" w:bidi="hi_IN"/>
        </w:rPr>
        <w:t>घटनाओं को समझाना</w:t>
      </w:r>
    </w:p>
    <w:p>
      <w:pPr/>
      <w:r>
        <w:rPr>
          <w:lang w:val="hi_IN" w:bidi="hi_IN"/>
        </w:rPr>
      </w:r>
      <w:r>
        <w:rPr>
          <w:lang w:val="hi_IN" w:bidi="hi_IN"/>
        </w:rPr>
        <w:t>2 यूहन्ना पद 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पत्र लिखता है और अपने आप को "प्राचीन" कहता है</w:t>
      </w:r>
    </w:p>
    <w:p>
      <w:pPr>
        <w:pStyle w:val="ListBullet"/>
        <w:spacing w:line="240" w:lineRule="auto"/>
        <w:ind w:left="720"/>
      </w:pPr>
      <w:r>
        <w:rPr>
          <w:lang w:val="hi_IN" w:bidi="hi_IN"/>
        </w:rPr>
      </w:r>
      <w:r>
        <w:rPr>
          <w:lang w:val="hi_IN" w:bidi="hi_IN"/>
        </w:rPr>
        <w:t>"स्त्री और उसके बच्चे" वे कलीसिया के विश्वासी हैं जिन्हें यूहन्ना लिख रहा 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और यीशु मसीह, परमेश्वर का पुत्र</w:t>
      </w:r>
    </w:p>
    <w:p>
      <w:pPr/>
      <w:r>
        <w:rPr>
          <w:lang w:val="hi_IN" w:bidi="hi_IN"/>
        </w:rPr>
      </w:r>
      <w:r>
        <w:rPr>
          <w:lang w:val="hi_IN" w:bidi="hi_IN"/>
        </w:rPr>
        <w:t>पत्र के इस भाग में, प्राचीन अपने श्रोताओं का अभिवादन करता है और उनके लिए शुभ कामना करता है। यूहन्ना के समय में यह एक पत्र शुरू करने का एक सामान्य तरीका था।</w:t>
      </w:r>
    </w:p>
    <w:p>
      <w:pPr/>
      <w:r>
        <w:rPr>
          <w:lang w:val="hi_IN" w:bidi="hi_IN"/>
        </w:rPr>
      </w:r>
      <w:r>
        <w:rPr>
          <w:lang w:val="hi_IN" w:bidi="hi_IN"/>
        </w:rPr>
        <w:t>यहाँ रुकें और चर्चा करें: क्या आपके समुदाय के लोग पत्र लिखते हैं, और यदि वे ऐसा करते हैं, तो लोग आमतौर पर पत्र कैसे शुरू करते हैं? आप इस पुस्तक को कैसे शुरू कर सकते हैं ताकि आपके सुनने वाले जान सकें कि यह किसी ऐसे व्यक्ति का पत्र है जो अपने आप को "प्राचीन" कहता है? इस ऑडियो को यहाँ रोकें।</w:t>
      </w:r>
    </w:p>
    <w:p>
      <w:pPr/>
      <w:r>
        <w:rPr>
          <w:lang w:val="hi_IN" w:bidi="hi_IN"/>
        </w:rPr>
      </w:r>
      <w:r>
        <w:rPr>
          <w:lang w:val="hi_IN" w:bidi="hi_IN"/>
        </w:rPr>
        <w:t xml:space="preserve">प्राचीन कहता है कि वह उस स्त्री और उसके बच्चों को लिख रहा है। इसका शायद अर्थ है कि प्राचीन किसी विशेष कलीसिया को लिख रहा है। इस कलीसिया के सभी विश्वासी </w:t>
      </w:r>
      <w:r>
        <w:rPr>
          <w:b/>
          <w:lang w:val="hi_IN" w:bidi="hi_IN"/>
        </w:rPr>
        <w:t>मिलकर</w:t>
      </w:r>
      <w:r>
        <w:rPr>
          <w:lang w:val="hi_IN" w:bidi="hi_IN"/>
        </w:rPr>
        <w:t xml:space="preserve"> वह स्त्री हैं। </w:t>
      </w:r>
      <w:r>
        <w:rPr>
          <w:b/>
          <w:lang w:val="hi_IN" w:bidi="hi_IN"/>
        </w:rPr>
        <w:t>प्रत्येक</w:t>
      </w:r>
      <w:r>
        <w:rPr>
          <w:lang w:val="hi_IN" w:bidi="hi_IN"/>
        </w:rPr>
        <w:t xml:space="preserve"> विश्वासी ही वे बच्चे हैं। यह भी संभव है कि वह स्त्री एक बड़ी कलीसिया को दर्शाती है, और उसके बच्चे छोटी कलीसियाओं को दर्शाते हैं। शायद बड़ी कलीसिया के लोगों ने ये छोटी कलीसियाएँ लगाई थीं, और इसलिए, छोटी कलीसियाएँ “बच्चों” के समान हैं।</w:t>
      </w:r>
    </w:p>
    <w:p>
      <w:pPr/>
      <w:r>
        <w:rPr>
          <w:lang w:val="hi_IN" w:bidi="hi_IN"/>
        </w:rPr>
      </w:r>
      <w:r>
        <w:rPr>
          <w:lang w:val="hi_IN" w:bidi="hi_IN"/>
        </w:rPr>
        <w:t>प्राचीन कहता है कि परमेश्वर ने इस स्त्री को चुना है। इसका अर्थ है कि परमेश्वर ने विश्वासियों को चुना है। विश्वासी परमेश्वर को जानते हैं और यीशु पर भरोसा करते हैं क्योंकि परमेश्वर ने यह संभव बनाया है।</w:t>
      </w:r>
    </w:p>
    <w:p>
      <w:pPr/>
      <w:r>
        <w:rPr>
          <w:lang w:val="hi_IN" w:bidi="hi_IN"/>
        </w:rPr>
      </w:r>
      <w:r>
        <w:rPr>
          <w:lang w:val="hi_IN" w:bidi="hi_IN"/>
        </w:rPr>
        <w:t xml:space="preserve">कुछ अनुवाद कहते हैं कि प्राचीन उन </w:t>
      </w:r>
      <w:r>
        <w:rPr>
          <w:b/>
          <w:lang w:val="hi_IN" w:bidi="hi_IN"/>
        </w:rPr>
        <w:t>विश्वासियों</w:t>
      </w:r>
      <w:r>
        <w:rPr>
          <w:lang w:val="hi_IN" w:bidi="hi_IN"/>
        </w:rPr>
        <w:t xml:space="preserve"> को लिख रहा है जिन्हें परमेश्वर ने चुना है। वे अनुवाद "स्त्री और उसके बच्चे" शब्दों का उपयोग नहीं करते हैं। अगर आपको डर है कि सुनने वालों को यह बहुत अजीब लगेगा कि एक प्राचीन व्यक्ति किसी स्त्री और उसके बच्चों को पत्र लिख रहा है, और वे यह नहीं समझ पाएँगे कि यूहन्ना असल में एक कलीसिया को पत्र लिख रहा है, तो यह एक अच्छा विचार हो सकता है। अन्य अनुवादक कहते हैं कि "स्त्री और उसके बच्चे" शब्दों को रखना अच्छा है क्योंकि यह थोड़ा रहस्यमय है। ये लोग कहते हैं कि यदि यूहन्ना ने जानबूझकर इसे थोड़ा रहस्यमय बनाया है, तो हमें इसे नहीं बदलना चाहिए। दोनों लोग सही बात कह रहे हैं। आप क्या करना चाहेंगे?</w:t>
      </w:r>
    </w:p>
    <w:p>
      <w:pPr/>
      <w:r>
        <w:rPr>
          <w:lang w:val="hi_IN" w:bidi="hi_IN"/>
        </w:rPr>
      </w:r>
      <w:r>
        <w:rPr>
          <w:lang w:val="hi_IN" w:bidi="hi_IN"/>
        </w:rPr>
        <w:t>यहाँ रुकें और चर्चा करें कि क्या आपको लगता है कि “स्त्री और उसके बच्चों” को बनाए रखना अच्छा है, या “विश्वासियों” कहना। इस ऑडियो को यहाँ रोकें।</w:t>
      </w:r>
    </w:p>
    <w:p>
      <w:pPr/>
      <w:r>
        <w:rPr>
          <w:lang w:val="hi_IN" w:bidi="hi_IN"/>
        </w:rPr>
      </w:r>
      <w:r>
        <w:rPr>
          <w:lang w:val="hi_IN" w:bidi="hi_IN"/>
        </w:rPr>
        <w:t>इस संक्षिप्त भाग में, यूहन्ना "सत्य" शब्द का चार बार उपयोग करता है। सत्य यूहन्ना के लिए बहुत महत्वपूर्ण है क्योंकि कुछ झूठे शिक्षक घूम‑घूमकर गलत बातें सिखा रहे थे। जब यूहन्ना सत्य के बारे में बात करता है, तो यूहन्ना का तात्पर्य उस सच्चे संदेश से है जो परमेश्वर ने लोगों को दिया है। इस पत्र में, "सत्य" शब्द यूहन्ना के लिए सुसमाचार के संदेश के बारे में बात करने का एक और तरीका है — वह सुसमाचार कि परमेश्वर यीशु की मृत्यु और पुनरुत्थान के द्वारा लोगों का उद्धार करता है</w:t>
      </w:r>
    </w:p>
    <w:p>
      <w:pPr/>
      <w:r>
        <w:rPr>
          <w:lang w:val="hi_IN" w:bidi="hi_IN"/>
        </w:rPr>
      </w:r>
      <w:r>
        <w:rPr>
          <w:lang w:val="hi_IN" w:bidi="hi_IN"/>
        </w:rPr>
        <w:t xml:space="preserve">यूहन्ना कहता है कि वह कलीसिया के उन लोगों से प्रेम करता है जिन्हें वह लिख रहा है। शायद यूहन्ना यह बात इसलिए कह रहा है कि वह उन झूठे विश्वासियों से अलग है जिन्होंने कलीसिया छोड़ दी है। इन झूठे विश्वासियों ने अन्य विश्वासियों से प्रेम करना बंद कर दिया। लेकिन यूहन्ना उन लोगों के समान नहीं है। यूनानी में, जिस भाषा का उपयोग यूहन्ना ने किया था, यूहन्ना ने "मैं" शब्द पर जोर दिया। ऐसा था मानो यूहन्ना सोच रहा हो, "अन्य लोग उस स्त्री और उसके बच्चों से प्रेम नहीं करते हैं, परन्तु </w:t>
      </w:r>
      <w:r>
        <w:rPr>
          <w:b/>
          <w:lang w:val="hi_IN" w:bidi="hi_IN"/>
        </w:rPr>
        <w:t>मैं</w:t>
      </w:r>
      <w:r>
        <w:rPr>
          <w:lang w:val="hi_IN" w:bidi="hi_IN"/>
        </w:rPr>
        <w:t xml:space="preserve"> उनसे प्रेम करता हूँ!"</w:t>
      </w:r>
    </w:p>
    <w:p>
      <w:pPr/>
      <w:r>
        <w:rPr>
          <w:lang w:val="hi_IN" w:bidi="hi_IN"/>
        </w:rPr>
      </w:r>
      <w:r>
        <w:rPr>
          <w:lang w:val="hi_IN" w:bidi="hi_IN"/>
        </w:rPr>
        <w:t xml:space="preserve">यूहन्ना कहता है कि वह उस स्त्री और उसके बच्चों से—वे विश्वासी जिन्हें यूहन्ना लिख रहा है—सच्चाई में प्रेम करता है। इसका शायद यह अर्थ है कि यूहन्ना विश्वासियों से प्रेम करता है </w:t>
      </w:r>
      <w:r>
        <w:rPr>
          <w:b/>
          <w:lang w:val="hi_IN" w:bidi="hi_IN"/>
        </w:rPr>
        <w:t>क्योंकि</w:t>
      </w:r>
      <w:r>
        <w:rPr>
          <w:lang w:val="hi_IN" w:bidi="hi_IN"/>
        </w:rPr>
        <w:t xml:space="preserve"> यूहन्ना और विश्वासी दोनों परमेश्वर के सच्चे संदेश पर विश्वास करते हैं। इसका यह अर्थ भी हो सकता है कि यूहन्ना विश्वासियों से </w:t>
      </w:r>
      <w:r>
        <w:rPr>
          <w:b/>
          <w:lang w:val="hi_IN" w:bidi="hi_IN"/>
        </w:rPr>
        <w:t>वास्तव में प्रेम करता है</w:t>
      </w:r>
      <w:r>
        <w:rPr>
          <w:lang w:val="hi_IN" w:bidi="hi_IN"/>
        </w:rPr>
        <w:t xml:space="preserve">। और इसका यह अर्थ भी हो सकता है कि यूहन्ना विश्वासियों से </w:t>
      </w:r>
      <w:r>
        <w:rPr>
          <w:b/>
          <w:lang w:val="hi_IN" w:bidi="hi_IN"/>
        </w:rPr>
        <w:t>उसी तरह प्रेम करता है जैसे परमेश्वर का सच्चा संदेश</w:t>
      </w:r>
      <w:r>
        <w:rPr>
          <w:lang w:val="hi_IN" w:bidi="hi_IN"/>
        </w:rPr>
        <w:t xml:space="preserve"> हमें एक-दूसरे से प्रेम करने के लिए कहता है।</w:t>
      </w:r>
    </w:p>
    <w:p>
      <w:pPr/>
      <w:r>
        <w:rPr>
          <w:lang w:val="hi_IN" w:bidi="hi_IN"/>
        </w:rPr>
      </w:r>
      <w:r>
        <w:rPr>
          <w:lang w:val="hi_IN" w:bidi="hi_IN"/>
        </w:rPr>
        <w:t>यहाँ रुकें और चर्चा करें कि आप कैसे कह सकते हैं कि यूहन्ना उस स्त्री और उसके बच्चों से "सच्चा" प्रेम करता है। इस पर बहुत अधिक समय न बिताएँ; आपको बाद में इस पर चर्चा करने के और अधिक अवसर मिलेंगे। इस ऑडियो को यहाँ रोकें।</w:t>
      </w:r>
    </w:p>
    <w:p>
      <w:pPr/>
      <w:r>
        <w:rPr>
          <w:lang w:val="hi_IN" w:bidi="hi_IN"/>
        </w:rPr>
      </w:r>
      <w:r>
        <w:rPr>
          <w:lang w:val="hi_IN" w:bidi="hi_IN"/>
        </w:rPr>
        <w:t>यूहन्ना एकमात्र ऐसा व्यक्ति नहीं है जो उन विश्वासियों से प्रेम करता है जिन्हें यूहन्ना लिख रहा है। अन्य सभी लोग जो सत्य को जानते हैं—जो परमेश्वर के सच्चे संदेश पर विश्वास करते हैं—वे भी इन विश्वासियों से प्रेम करते हैं। यूहन्ना के कहने का अर्थ है कि अन्य कलीसियाओं के लोग भी उन लोगों से प्रेम करते हैं जिन्हें यूहन्ना लिख रहा है।</w:t>
      </w:r>
    </w:p>
    <w:p>
      <w:pPr/>
      <w:r>
        <w:rPr>
          <w:lang w:val="hi_IN" w:bidi="hi_IN"/>
        </w:rPr>
      </w:r>
      <w:r>
        <w:rPr>
          <w:lang w:val="hi_IN" w:bidi="hi_IN"/>
        </w:rPr>
        <w:t>यूहन्ना और अन्य लोग उन विश्वासियों से प्रेम करते हैं जिन्हें यूहन्ना लिख रहा है, क्योंकि ये सभी लोग सत्य को जानते हैं। सत्य यूहन्ना और अन्य सभी विश्वासियों में हमेशा बना रहता है। इसका अर्थ है कि यूहन्ना और अन्य सभी विश्वासी परमेश्वर के सच्चे संदेश पर विश्वास करते हैं और हमेशा इस पर विश्वास करते रहेंगे। यूहन्ना की पहली पुस्तक में, उसके उपदेश में, यूहन्ना अक्सर परमेश्वर में बने रहने और सत्य में बने रहने के बारे में बात करता था। यदि कोई सत्य में बना रहता है, तो वह व्यक्ति परमेश्वर के सच्चे संदेश पर विश्वास करता रहता है। झूठे विश्वासी, सैम और सैली जैसे लोग, सत्य में बने नहीं रहे हैं! उन लोगों ने गलत बातों पर विश्वास करना शुरू कर दिया है।</w:t>
      </w:r>
    </w:p>
    <w:p>
      <w:pPr/>
      <w:r>
        <w:rPr>
          <w:lang w:val="hi_IN" w:bidi="hi_IN"/>
        </w:rPr>
      </w:r>
      <w:r>
        <w:rPr>
          <w:lang w:val="hi_IN" w:bidi="hi_IN"/>
        </w:rPr>
        <w:t>यूहन्ना अपने पत्र की भूमिका को अपने श्रोताओं के लिए एक प्रार्थना या शुभकामना के साथ समाप्त करता है।</w:t>
      </w:r>
    </w:p>
    <w:p>
      <w:pPr/>
      <w:r>
        <w:rPr>
          <w:lang w:val="hi_IN" w:bidi="hi_IN"/>
        </w:rPr>
      </w:r>
      <w:r>
        <w:rPr>
          <w:lang w:val="hi_IN" w:bidi="hi_IN"/>
        </w:rPr>
        <w:t>यूहन्ना कहता है कि परमेश्वर विश्वासियों को अनुग्रह, दया और शांति देगा। जब परमेश्वर अनुग्रह देता है, तो इसका अर्थ है कि परमेश्वर विश्वासियों के लिए अच्छे काम करेगा, भले ही वे इसके योग्य न हों। जब परमेश्वर दया करता है, तो इसका अर्थ है कि परमेश्वर विश्वासियों के प्रति भला और दयालु होगा। जब परमेश्वर शांति देता है, तो इसका अर्थ है कि लोग हर तरह से ठीक होंगे। लोग परमेश्वर के साथ, एक-दूसरे के साथ और प्रकृति के साथ सद्भाव में रहेंगे।</w:t>
      </w:r>
    </w:p>
    <w:p>
      <w:pPr/>
      <w:r>
        <w:rPr>
          <w:lang w:val="hi_IN" w:bidi="hi_IN"/>
        </w:rPr>
      </w:r>
      <w:r>
        <w:rPr>
          <w:lang w:val="hi_IN" w:bidi="hi_IN"/>
        </w:rPr>
        <w:t>यहाँ रुकें और चर्चा करें: आपके समुदाय में, जब लोग एक-दूसरे का अभिवादन करते हैं, तो वे ऐसी कौन-सी बातें कह सकते हैं जिनकी वे एक-दूसरे के लिए कामना करते हैं? इस ऑडियो को यहाँ रोकें।</w:t>
      </w:r>
    </w:p>
    <w:p>
      <w:pPr/>
      <w:r>
        <w:rPr>
          <w:lang w:val="hi_IN" w:bidi="hi_IN"/>
        </w:rPr>
      </w:r>
      <w:r>
        <w:rPr>
          <w:lang w:val="hi_IN" w:bidi="hi_IN"/>
        </w:rPr>
        <w:t>यूहन्ना कहता है कि परमेश्वर और यीशु मसीह हमें ये अच्छी बातें सत्य और प्रेम में देंगे। परमेश्वर हमसे प्रेम करता है, और परमेश्वर जो कुछ भी करता है, वह सुसमाचार के सच्चे संदेश के अनुरूप है। सुसमाचार का सच्चा संदेश यह है कि परमेश्वर हमसे प्रेम करता है और हमें बचाता है क्योंकि यीशु हमारे लिए मरा।</w:t>
      </w:r>
    </w:p>
    <w:p>
      <w:pPr/>
      <w:r>
        <w:rPr>
          <w:lang w:val="hi_IN" w:bidi="hi_IN"/>
        </w:rPr>
      </w:r>
      <w:r>
        <w:rPr>
          <w:lang w:val="hi_IN" w:bidi="hi_IN"/>
        </w:rPr>
        <w:t>यूहन्ना यीशु मसीह को "पिता का पुत्र" कहता है। पिता परमेश्वर को दर्शाता है। यूहन्ना इस बात पर जोर देता है कि यीशु परमेश्वर का पुत्र है। इस पत्र की शुरुआत में ही, यूहन्ना अपने श्रोताओं को याद दिलाता है कि यीशु के बारे में सही विश्वास क्या है!</w:t>
      </w:r>
      <w:r>
        <w:rPr>
          <w:lang w:val="hi_IN" w:bidi="hi_IN"/>
        </w:rPr>
      </w:r>
    </w:p>
    <w:p>
      <w:pPr>
        <w:pStyle w:val="Heading3"/>
      </w:pPr>
      <w:r>
        <w:rPr>
          <w:lang w:val="hi_IN" w:bidi="hi_IN"/>
        </w:rPr>
        <w:t>पाठ को नाटकीय रूप देना</w:t>
      </w:r>
    </w:p>
    <w:p>
      <w:pPr/>
      <w:r>
        <w:rPr>
          <w:lang w:val="hi_IN" w:bidi="hi_IN"/>
        </w:rPr>
      </w:r>
      <w:r>
        <w:rPr>
          <w:lang w:val="hi_IN" w:bidi="hi_IN"/>
        </w:rPr>
        <w:t>2 यूहन्ना पद 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पत्र लिखता है और अपने आप को "प्राचीन" कहता है</w:t>
      </w:r>
    </w:p>
    <w:p>
      <w:pPr>
        <w:pStyle w:val="ListBullet"/>
        <w:spacing w:line="240" w:lineRule="auto"/>
        <w:ind w:left="720"/>
      </w:pPr>
      <w:r>
        <w:rPr>
          <w:lang w:val="hi_IN" w:bidi="hi_IN"/>
        </w:rPr>
      </w:r>
      <w:r>
        <w:rPr>
          <w:lang w:val="hi_IN" w:bidi="hi_IN"/>
        </w:rPr>
        <w:t>"स्त्री और उसके बच्चे" वे कलीसिया के विश्वासी हैं जिन्हें यूहन्ना लिख रहा 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और यीशु मसीह, परमेश्वर का पुत्र</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निस्संदेह, यूहन्ना अपने श्रोताओं से बहुत दूर है, जो उसे लिखते हुए नहीं देख सकते। लेकिन यदि हम ऐसा व्यवहार करते हैं मानो यूहन्ना सीधे अपने श्रोताओं से बात कर रहा हो, तो हम पत्र को बेहतर तरीके से समझेंगे।</w:t>
      </w:r>
    </w:p>
    <w:p>
      <w:pPr/>
      <w:r>
        <w:rPr>
          <w:lang w:val="hi_IN" w:bidi="hi_IN"/>
        </w:rPr>
      </w:r>
      <w:r>
        <w:rPr>
          <w:lang w:val="hi_IN" w:bidi="hi_IN"/>
        </w:rPr>
        <w:t>यूहन्ना कुछ इस तरह से कहता है:</w:t>
      </w:r>
    </w:p>
    <w:p>
      <w:pPr/>
      <w:r>
        <w:rPr>
          <w:lang w:val="hi_IN" w:bidi="hi_IN"/>
        </w:rPr>
      </w:r>
      <w:r>
        <w:rPr>
          <w:lang w:val="hi_IN" w:bidi="hi_IN"/>
        </w:rPr>
        <w:t>"मैं, वृद्ध व्यक्ति, विशेष स्त्री और उसके बच्चों को लिख रहा हूँ। मैं, हाँ मैं, परमेश्वर के सच्चे संदेश के कारण तुमसे प्रेम करता हूँ। और सभी लोग जो परमेश्वर के सच्चे संदेश पर विश्वास करते हैं, वे भी तुमसे प्रेम करते हैं। हम तुमसे प्रेम करते हैं क्योंकि हम सभी परमेश्वर के सच्चे संदेश पर विश्वास करते हैं। और हम हमेशा इस संदेश पर विश्वास करते रहेंगे।"</w:t>
      </w:r>
    </w:p>
    <w:p>
      <w:pPr/>
      <w:r>
        <w:rPr>
          <w:lang w:val="hi_IN" w:bidi="hi_IN"/>
        </w:rPr>
      </w:r>
      <w:r>
        <w:rPr>
          <w:lang w:val="hi_IN" w:bidi="hi_IN"/>
        </w:rPr>
        <w:t>नाटक को रोकें। 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मुझे बहुत खुशी है कि यूहन्ना और अन्य कलीसियाओं के लोग हमसे प्रेम करते हैं! मुझे यह जानकर प्रोत्साहन मिलता है कि हम एक बड़े परिवार का हिस्सा हैं; या</w:t>
      </w:r>
    </w:p>
    <w:p>
      <w:pPr>
        <w:pStyle w:val="ListBullet"/>
        <w:spacing w:line="240" w:lineRule="auto"/>
        <w:ind w:left="720"/>
      </w:pPr>
      <w:r>
        <w:rPr>
          <w:lang w:val="hi_IN" w:bidi="hi_IN"/>
        </w:rPr>
      </w:r>
      <w:r>
        <w:rPr>
          <w:lang w:val="hi_IN" w:bidi="hi_IN"/>
        </w:rPr>
        <w:t>मुझे बहुत खुशी है कि यूहन्ना हमेशा हमें सच्ची बातों पर विश्वास करने में मदद करता है।</w:t>
      </w:r>
    </w:p>
    <w:p>
      <w:pPr/>
      <w:r>
        <w:rPr>
          <w:lang w:val="hi_IN" w:bidi="hi_IN"/>
        </w:rPr>
      </w:r>
      <w:r>
        <w:rPr>
          <w:lang w:val="hi_IN" w:bidi="hi_IN"/>
        </w:rPr>
        <w:t>अभिनय को फिर से शुरू करें।</w:t>
      </w:r>
    </w:p>
    <w:p>
      <w:pPr/>
      <w:r>
        <w:rPr>
          <w:lang w:val="hi_IN" w:bidi="hi_IN"/>
        </w:rPr>
      </w:r>
      <w:r>
        <w:rPr>
          <w:lang w:val="hi_IN" w:bidi="hi_IN"/>
        </w:rPr>
        <w:t>यूहन्ना कुछ इस तरह से कहता है:</w:t>
      </w:r>
    </w:p>
    <w:p>
      <w:pPr/>
      <w:r>
        <w:rPr>
          <w:lang w:val="hi_IN" w:bidi="hi_IN"/>
        </w:rPr>
      </w:r>
      <w:r>
        <w:rPr>
          <w:lang w:val="hi_IN" w:bidi="hi_IN"/>
        </w:rPr>
        <w:t>"परमेश्वर पिता और उसका पुत्र यीशु मसीह तुम्हारे प्रति अच्छे और दयालु होंगे। परमेश्वर तुम्हें शांति देगा। परमेश्वर ऐसा इसलिए करेगा क्योंकि उसका संदेश सच है, और वह हमसे प्रेम करता है।"</w:t>
      </w:r>
    </w:p>
    <w:p>
      <w:pPr/>
      <w:r>
        <w:rPr>
          <w:lang w:val="hi_IN" w:bidi="hi_IN"/>
        </w:rPr>
      </w:r>
      <w:r>
        <w:rPr>
          <w:lang w:val="hi_IN" w:bidi="hi_IN"/>
        </w:rPr>
        <w:t>नाटक को रोकें। 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मैं बहुत खुश हूँ कि परमेश्वर हमसे प्रेम करता है; या</w:t>
      </w:r>
    </w:p>
    <w:p>
      <w:pPr>
        <w:pStyle w:val="ListBullet"/>
        <w:spacing w:line="240" w:lineRule="auto"/>
        <w:ind w:left="720"/>
      </w:pPr>
      <w:r>
        <w:rPr>
          <w:lang w:val="hi_IN" w:bidi="hi_IN"/>
        </w:rPr>
      </w:r>
      <w:r>
        <w:rPr>
          <w:lang w:val="hi_IN" w:bidi="hi_IN"/>
        </w:rPr>
        <w:t>मैं यूहन्ना का पत्र मिलने से उत्साहित हूँ, और मुझे आश्चर्य है कि वह हमें क्या कहेगा!</w:t>
      </w:r>
      <w:r>
        <w:rPr>
          <w:lang w:val="hi_IN" w:bidi="hi_IN"/>
        </w:rPr>
      </w:r>
    </w:p>
    <w:p>
      <w:pPr>
        <w:pStyle w:val="Heading3"/>
      </w:pPr>
      <w:r>
        <w:rPr>
          <w:lang w:val="hi_IN" w:bidi="hi_IN"/>
        </w:rPr>
        <w:t>आवश्यक जानकारी</w:t>
      </w:r>
    </w:p>
    <w:p>
      <w:pPr/>
      <w:r>
        <w:rPr>
          <w:lang w:val="hi_IN" w:bidi="hi_IN"/>
        </w:rPr>
      </w:r>
      <w:r>
        <w:rPr>
          <w:lang w:val="hi_IN" w:bidi="hi_IN"/>
        </w:rPr>
        <w:t>2 यूहन्ना पद 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वाक्यांशों पर चर्चा करेगा।</w:t>
      </w:r>
    </w:p>
    <w:p>
      <w:pPr/>
      <w:r>
        <w:rPr>
          <w:lang w:val="hi_IN" w:bidi="hi_IN"/>
        </w:rPr>
      </w:r>
      <w:r>
        <w:rPr>
          <w:lang w:val="hi_IN" w:bidi="hi_IN"/>
        </w:rPr>
        <w:t>यह पुस्तक किसी ऐसे व्यक्ति का पत्र है जो स्वयं को "प्राचीन" कहता है। प्राचीन का अर्थ है वृद्ध व्यक्ति। एक वृद्ध व्यक्ति के पास एक युवा व्यक्ति की तुलना में अधिक अनुभव और अधिकार होता है। इसलिए, समय के साथ, लोगों ने कलीसिया में अधिकार रखने वाले किसी व्यक्ति के लिए "प्राचीन" शब्द का उपयोग करना शुरू कर दिया, जैसे कि कोई पास्टर या अगुवा।</w:t>
      </w:r>
    </w:p>
    <w:p>
      <w:pPr/>
      <w:r>
        <w:rPr>
          <w:lang w:val="hi_IN" w:bidi="hi_IN"/>
        </w:rPr>
      </w:r>
      <w:r>
        <w:rPr>
          <w:lang w:val="hi_IN" w:bidi="hi_IN"/>
        </w:rPr>
        <w:t>यूहन्ना कहता है कि वह "</w:t>
      </w:r>
      <w:r>
        <w:rPr>
          <w:b/>
          <w:lang w:val="hi_IN" w:bidi="hi_IN"/>
        </w:rPr>
        <w:t>प्राचीन</w:t>
      </w:r>
      <w:r>
        <w:rPr>
          <w:lang w:val="hi_IN" w:bidi="hi_IN"/>
        </w:rPr>
        <w:t>," है क्योंकि लोग यूहन्ना को इसी नाम से पुकारते रहे होंगे। वहाँ कई प्राचीन हो सकते थे, परंतु यूहन्ना सबसे मुख्य था।</w:t>
      </w:r>
    </w:p>
    <w:p>
      <w:pPr/>
      <w:r>
        <w:rPr>
          <w:lang w:val="hi_IN" w:bidi="hi_IN"/>
        </w:rPr>
      </w:r>
      <w:r>
        <w:rPr>
          <w:lang w:val="hi_IN" w:bidi="hi_IN"/>
        </w:rPr>
        <w:t xml:space="preserve">यहाँ रुकें और चर्चा करें कि आप अपनी भाषा में कैसे कहेंगे कि यह </w:t>
      </w:r>
      <w:r>
        <w:rPr>
          <w:b/>
          <w:lang w:val="hi_IN" w:bidi="hi_IN"/>
        </w:rPr>
        <w:t>प्राचीन</w:t>
      </w:r>
      <w:r>
        <w:rPr>
          <w:lang w:val="hi_IN" w:bidi="hi_IN"/>
        </w:rPr>
        <w:t xml:space="preserve"> की ओर से एक पत्र है। अधिक जानकारी के लिए मुख्य शब्दावली में प्राचीन देखें। इस ऑडियो को यहाँ रोकें।</w:t>
      </w:r>
    </w:p>
    <w:p>
      <w:pPr/>
      <w:r>
        <w:rPr>
          <w:lang w:val="hi_IN" w:bidi="hi_IN"/>
        </w:rPr>
      </w:r>
      <w:r>
        <w:rPr>
          <w:lang w:val="hi_IN" w:bidi="hi_IN"/>
        </w:rPr>
        <w:t>प्राचीन चुनी हुई स्त्री और उसके बच्चों को लिख रहा है। स्त्री का अर्थ है वह महत्वपूर्ण स्त्री जिसके पास ऐसे सेवक हैं जो उसकी आज्ञा मानते हैं। यूहन्ना कलीसिया, यानी विश्वासियों के समूह के बारे में बात करने के लिए 'स्त्री' शब्द का उपयोग करता है। उस स्त्री के बच्चे का अर्थ इस कलीसिया के व्यक्तिगत विश्वासी हैं। यूहन्ना शायद इस कलीसिया के प्रति सम्मान दिखाने के लिए "स्त्री और उसके बच्चों" शब्दों का उपयोग कर रहा है। लेकिन यह भी हो सकता है कि यूहन्ना इन शब्दों का उपयोग एक प्रकार की गुप्त भाषा के रूप में करता है। यदि कोई गलत व्यक्ति इस पत्र को पढ़ता, तो वह नहीं जान पाता कि यह पत्र किसने और किसके लिए लिखा है।</w:t>
      </w:r>
    </w:p>
    <w:p>
      <w:pPr/>
      <w:r>
        <w:rPr>
          <w:lang w:val="hi_IN" w:bidi="hi_IN"/>
        </w:rPr>
      </w:r>
      <w:r>
        <w:rPr>
          <w:lang w:val="hi_IN" w:bidi="hi_IN"/>
        </w:rPr>
        <w:t>यूहन्ना कहता है कि इस स्त्री को चुना गया है। इसका अर्थ है कि परमेश्वर ने कलीसिया और विश्वासियों को चुना है। परमेश्वर ने विश्वासियों के लिए उसे जानना और उसका मित्र बनना संभव किया है।</w:t>
      </w:r>
    </w:p>
    <w:p>
      <w:pPr/>
      <w:r>
        <w:rPr>
          <w:lang w:val="hi_IN" w:bidi="hi_IN"/>
        </w:rPr>
      </w:r>
      <w:r>
        <w:rPr>
          <w:lang w:val="hi_IN" w:bidi="hi_IN"/>
        </w:rPr>
        <w:t xml:space="preserve">यहाँ रुकें और फिर से चर्चा करें कि आप अपनी भाषा में कैसे कहना चाहते हैं कि प्राचीन </w:t>
      </w:r>
      <w:r>
        <w:rPr>
          <w:b/>
          <w:lang w:val="hi_IN" w:bidi="hi_IN"/>
        </w:rPr>
        <w:t>चुनी हुई स्त्री और उसके बच्चों</w:t>
      </w:r>
      <w:r>
        <w:rPr>
          <w:lang w:val="hi_IN" w:bidi="hi_IN"/>
        </w:rPr>
        <w:t xml:space="preserve"> को लिखता है। इस ऑडियो को यहाँ रोकें।</w:t>
      </w:r>
    </w:p>
    <w:p>
      <w:pPr/>
      <w:r>
        <w:rPr>
          <w:lang w:val="hi_IN" w:bidi="hi_IN"/>
        </w:rPr>
      </w:r>
      <w:r>
        <w:rPr>
          <w:lang w:val="hi_IN" w:bidi="hi_IN"/>
        </w:rPr>
        <w:t xml:space="preserve">यूहन्ना के पत्रों में </w:t>
      </w:r>
      <w:r>
        <w:rPr>
          <w:b/>
          <w:lang w:val="hi_IN" w:bidi="hi_IN"/>
        </w:rPr>
        <w:t>सत्य</w:t>
      </w:r>
      <w:r>
        <w:rPr>
          <w:lang w:val="hi_IN" w:bidi="hi_IN"/>
        </w:rPr>
        <w:t xml:space="preserve"> शब्द महत्वपूर्ण है। जब यूहन्ना सत्य के बारे में बात करता है, तो यूहन्ना का अर्थ है वह सच्चा संदेश जो परमेश्वर ने लोगों को दिया है। यूहन्ना के लिए “सत्य” सुसमाचार के बारे में बात करने का एक और तरीका है। सुसमाचार परमेश्वर का सच्चा संदेश है, वह शुभ समाचार कि परमेश्वर यीशु की मृत्यु और पुनरुत्थान के द्वारा लोगों को बचाता है।</w:t>
      </w:r>
    </w:p>
    <w:p>
      <w:pPr/>
      <w:r>
        <w:rPr>
          <w:lang w:val="hi_IN" w:bidi="hi_IN"/>
        </w:rPr>
      </w:r>
      <w:r>
        <w:rPr>
          <w:lang w:val="hi_IN" w:bidi="hi_IN"/>
        </w:rPr>
        <w:t xml:space="preserve">यूहन्ना कहता है कि वह उस स्त्री और उसके बच्चों — यानी जिन विश्वासियों को वह लिख रहा है — उनसे ‘सच्चा’ प्रेम करता है। इसका शायद यह अर्थ है कि यूहन्ना विश्वासियों से प्रेम करता है </w:t>
      </w:r>
      <w:r>
        <w:rPr>
          <w:b/>
          <w:lang w:val="hi_IN" w:bidi="hi_IN"/>
        </w:rPr>
        <w:t>क्योंकि</w:t>
      </w:r>
      <w:r>
        <w:rPr>
          <w:lang w:val="hi_IN" w:bidi="hi_IN"/>
        </w:rPr>
        <w:t xml:space="preserve"> यूहन्ना और विश्वासी दोनों परमेश्वर के सच्चे संदेश पर विश्वास करते हैं। इसका यह अर्थ भी हो सकता है कि यूहन्ना विश्वासियों से </w:t>
      </w:r>
      <w:r>
        <w:rPr>
          <w:b/>
          <w:lang w:val="hi_IN" w:bidi="hi_IN"/>
        </w:rPr>
        <w:t>वास्तव में प्रेम करता</w:t>
      </w:r>
      <w:r>
        <w:rPr>
          <w:lang w:val="hi_IN" w:bidi="hi_IN"/>
        </w:rPr>
        <w:t xml:space="preserve"> है। और इसका यह अर्थ भी हो सकता है कि यूहन्ना विश्वासियों से </w:t>
      </w:r>
      <w:r>
        <w:rPr>
          <w:b/>
          <w:lang w:val="hi_IN" w:bidi="hi_IN"/>
        </w:rPr>
        <w:t>उसी तरह प्रेम करता है जैसे परमेश्वर का सच्चा संदेश</w:t>
      </w:r>
      <w:r>
        <w:rPr>
          <w:lang w:val="hi_IN" w:bidi="hi_IN"/>
        </w:rPr>
        <w:t xml:space="preserve"> हमें एक-दूसरे से प्रेम करने के लिए कहता है।</w:t>
      </w:r>
    </w:p>
    <w:p>
      <w:pPr/>
      <w:r>
        <w:rPr>
          <w:lang w:val="hi_IN" w:bidi="hi_IN"/>
        </w:rPr>
      </w:r>
      <w:r>
        <w:rPr>
          <w:lang w:val="hi_IN" w:bidi="hi_IN"/>
        </w:rPr>
        <w:t>याद रखें कि जब यूहन्ना प्रेम के बारे में बात करता है, तो वह रोमांटिक प्रेम या पति और पत्नी के बीच के प्रेम के बारे में बात नहीं कर रहा है, बल्कि उस प्रेम के बारे में बात कर रहा है जो परमेश्वर चाहता है कि सभी विश्वासियों में एक-दूसरे के प्रति हो।</w:t>
      </w:r>
    </w:p>
    <w:p>
      <w:pPr/>
      <w:r>
        <w:rPr>
          <w:lang w:val="hi_IN" w:bidi="hi_IN"/>
        </w:rPr>
      </w:r>
      <w:r>
        <w:rPr>
          <w:lang w:val="hi_IN" w:bidi="hi_IN"/>
        </w:rPr>
        <w:t xml:space="preserve">यहाँ रुकें और चर्चा करें कि आप अपनी भाषा में कैसे कह सकते हैं कि यूहन्ना विश्वासियों से </w:t>
      </w:r>
      <w:r>
        <w:rPr>
          <w:b/>
          <w:lang w:val="hi_IN" w:bidi="hi_IN"/>
        </w:rPr>
        <w:t>सच्चाई में</w:t>
      </w:r>
      <w:r>
        <w:rPr>
          <w:lang w:val="hi_IN" w:bidi="hi_IN"/>
        </w:rPr>
        <w:t xml:space="preserve"> प्रेम करता है। इस ऑडियो को यहाँ रोकें।</w:t>
      </w:r>
    </w:p>
    <w:p>
      <w:pPr/>
      <w:r>
        <w:rPr>
          <w:lang w:val="hi_IN" w:bidi="hi_IN"/>
        </w:rPr>
      </w:r>
      <w:r>
        <w:rPr>
          <w:lang w:val="hi_IN" w:bidi="hi_IN"/>
        </w:rPr>
        <w:t>बाकी हर कोई जो सत्य जानता है, वह भी चुनी हुई स्त्री और उसके बच्चों से प्रेम करता है। जो लोग "सत्य को जानते हैं" वे वो लोग हैं जो परमेश्वर के सच्चे संदेश पर विश्वास करते हैं। यह विश्वासियों के बारे में बात करने का एक और तरीका है। अन्य स्थानों की अन्य कलीसियाओं के लोग भी उस कलीसिया के विश्वासियों से प्रेम करते हैं जिसे यूहन्ना लिख रहा है।</w:t>
      </w:r>
    </w:p>
    <w:p>
      <w:pPr/>
      <w:r>
        <w:rPr>
          <w:lang w:val="hi_IN" w:bidi="hi_IN"/>
        </w:rPr>
      </w:r>
      <w:r>
        <w:rPr>
          <w:lang w:val="hi_IN" w:bidi="hi_IN"/>
        </w:rPr>
        <w:t xml:space="preserve">यहाँ रुकें और चर्चा करें कि आप अपनी भाषा में कैसे कह सकते हैं कि वे सभी लोग जो </w:t>
      </w:r>
      <w:r>
        <w:rPr>
          <w:b/>
          <w:lang w:val="hi_IN" w:bidi="hi_IN"/>
        </w:rPr>
        <w:t>सत्य को जानते हैं</w:t>
      </w:r>
      <w:r>
        <w:rPr>
          <w:lang w:val="hi_IN" w:bidi="hi_IN"/>
        </w:rPr>
        <w:t>, चुनी हुई स्त्री और उसके बच्चों से भी प्रेम करते हैं। इस ऑडियो को यहाँ रोकें।</w:t>
      </w:r>
    </w:p>
    <w:p>
      <w:pPr/>
      <w:r>
        <w:rPr>
          <w:lang w:val="hi_IN" w:bidi="hi_IN"/>
        </w:rPr>
      </w:r>
      <w:r>
        <w:rPr>
          <w:lang w:val="hi_IN" w:bidi="hi_IN"/>
        </w:rPr>
        <w:t xml:space="preserve">यूहन्ना कहता है कि परमेश्वर विश्वासियों को अनुग्रह, दया और शांति देगा। इन शब्दों का यह अर्थ भी हो सकता है कि यूहन्ना </w:t>
      </w:r>
      <w:r>
        <w:rPr>
          <w:b/>
          <w:lang w:val="hi_IN" w:bidi="hi_IN"/>
        </w:rPr>
        <w:t>प्रार्थना करता है</w:t>
      </w:r>
      <w:r>
        <w:rPr>
          <w:lang w:val="hi_IN" w:bidi="hi_IN"/>
        </w:rPr>
        <w:t xml:space="preserve"> कि परमेश्वर विश्वासियों को ये बातें दे। जब परमेश्वर </w:t>
      </w:r>
      <w:r>
        <w:rPr>
          <w:b/>
          <w:lang w:val="hi_IN" w:bidi="hi_IN"/>
        </w:rPr>
        <w:t>अनुग्रह</w:t>
      </w:r>
      <w:r>
        <w:rPr>
          <w:lang w:val="hi_IN" w:bidi="hi_IN"/>
        </w:rPr>
        <w:t xml:space="preserve"> देता है, तो इसका अर्थ है कि परमेश्वर विश्वासियों के लिए अच्छे काम करेगा, भले ही वे इसके योग्य न हों।</w:t>
      </w:r>
    </w:p>
    <w:p>
      <w:pPr/>
      <w:r>
        <w:rPr>
          <w:lang w:val="hi_IN" w:bidi="hi_IN"/>
        </w:rPr>
      </w:r>
      <w:r>
        <w:rPr>
          <w:lang w:val="hi_IN" w:bidi="hi_IN"/>
        </w:rPr>
        <w:t xml:space="preserve">यहाँ रुकें और चर्चा करें कि आप कैसे कह सकते हैं कि परमेश्वर विश्वासियों को </w:t>
      </w:r>
      <w:r>
        <w:rPr>
          <w:b/>
          <w:lang w:val="hi_IN" w:bidi="hi_IN"/>
        </w:rPr>
        <w:t>अनुग्रह</w:t>
      </w:r>
      <w:r>
        <w:rPr>
          <w:lang w:val="hi_IN" w:bidi="hi_IN"/>
        </w:rPr>
        <w:t xml:space="preserve"> देगा। अनुग्रह शब्द मुख्य शब्दावली में है। उसी शब्द या वाक्यांश का उपयोग करें जिसका उपयोग आपने पिछले भागों में किया है। इस ऑडियो को यहाँ रोकें।</w:t>
      </w:r>
    </w:p>
    <w:p>
      <w:pPr/>
      <w:r>
        <w:rPr>
          <w:lang w:val="hi_IN" w:bidi="hi_IN"/>
        </w:rPr>
      </w:r>
      <w:r>
        <w:rPr>
          <w:lang w:val="hi_IN" w:bidi="hi_IN"/>
        </w:rPr>
        <w:t>जब परमेश्वर दया करता है, तो इसका अर्थ है कि परमेश्वर विश्वासियों के प्रति भला और दयालु होगा। परमेश्वर विश्वासियों पर दया करेगा।</w:t>
      </w:r>
    </w:p>
    <w:p>
      <w:pPr/>
      <w:r>
        <w:rPr>
          <w:lang w:val="hi_IN" w:bidi="hi_IN"/>
        </w:rPr>
      </w:r>
      <w:r>
        <w:rPr>
          <w:lang w:val="hi_IN" w:bidi="hi_IN"/>
        </w:rPr>
        <w:t xml:space="preserve">यहाँ रुकें और चर्चा करें कि आप कैसे कह सकते हैं कि परमेश्वर विश्वासियों को </w:t>
      </w:r>
      <w:r>
        <w:rPr>
          <w:b/>
          <w:lang w:val="hi_IN" w:bidi="hi_IN"/>
        </w:rPr>
        <w:t>दया</w:t>
      </w:r>
      <w:r>
        <w:rPr>
          <w:lang w:val="hi_IN" w:bidi="hi_IN"/>
        </w:rPr>
        <w:t xml:space="preserve"> देगा। दया शब्द मुख्य शब्दावली में है। उसी शब्द या वाक्यांश का उपयोग करें जिसका उपयोग आपने पिछले भागों में किया है। इस ऑडियो को यहाँ रोकें।</w:t>
      </w:r>
    </w:p>
    <w:p>
      <w:pPr/>
      <w:r>
        <w:rPr>
          <w:lang w:val="hi_IN" w:bidi="hi_IN"/>
        </w:rPr>
      </w:r>
      <w:r>
        <w:rPr>
          <w:lang w:val="hi_IN" w:bidi="hi_IN"/>
        </w:rPr>
        <w:t>जब परमेश्वर शांति देता है, तो इसका अर्थ है कि लोग हर तरह से अच्छा महसूस करेंगे। लोग परमेश्वर के साथ, एक-दूसरे के साथ और प्रकृति के साथ सद्भाव में रहेंगे। लोगों की परिस्थितियाँ कैसी भी हों, वे संतुष्ट रहते हैं।</w:t>
      </w:r>
    </w:p>
    <w:p>
      <w:pPr/>
      <w:r>
        <w:rPr>
          <w:lang w:val="hi_IN" w:bidi="hi_IN"/>
        </w:rPr>
      </w:r>
      <w:r>
        <w:rPr>
          <w:lang w:val="hi_IN" w:bidi="hi_IN"/>
        </w:rPr>
        <w:t xml:space="preserve">यहाँ रुकें और चर्चा करें कि आप कैसे कह सकते हैं कि परमेश्वर विश्वासियों को </w:t>
      </w:r>
      <w:r>
        <w:rPr>
          <w:b/>
          <w:lang w:val="hi_IN" w:bidi="hi_IN"/>
        </w:rPr>
        <w:t>शांति</w:t>
      </w:r>
      <w:r>
        <w:rPr>
          <w:lang w:val="hi_IN" w:bidi="hi_IN"/>
        </w:rPr>
        <w:t xml:space="preserve"> देगा। शांति शब्द मुख्य शब्दावली में है। उसी शब्द या वाक्यांश का उपयोग करें जिसका उपयोग आपने पिछले भागों में किया है। इस ऑडियो को यहाँ रोकें।</w:t>
      </w:r>
    </w:p>
    <w:p>
      <w:pPr/>
      <w:r>
        <w:rPr>
          <w:lang w:val="hi_IN" w:bidi="hi_IN"/>
        </w:rPr>
      </w:r>
      <w:r>
        <w:rPr>
          <w:lang w:val="hi_IN" w:bidi="hi_IN"/>
        </w:rPr>
        <w:t xml:space="preserve">परमेश्वर पिता और यीशु </w:t>
      </w:r>
      <w:r>
        <w:rPr>
          <w:b/>
          <w:lang w:val="hi_IN" w:bidi="hi_IN"/>
        </w:rPr>
        <w:t>मसीह</w:t>
      </w:r>
      <w:r>
        <w:rPr>
          <w:lang w:val="hi_IN" w:bidi="hi_IN"/>
        </w:rPr>
        <w:t>, पिता का पुत्र, हमें अनुग्रह, दया और शांति देंगे। मसीह का अर्थ है वह विशेष राजा और उद्धारकर्ता जिसे परमेश्वर ने भेजने की प्रतिज्ञा की थी। मसीह और "मसीहा" एक ही हैं। मसीहा इब्रानी शब्द है, और मसीह इस शब्द का यूनानी अनुवाद है। जब यूहन्ना यीशु को मसीह कहता है, तो उसका अर्थ है कि यीशु परमेश्वर का पुत्र है। मसीह शब्द मुख्य शब्दावली में है। उसी शब्द का उपयोग करें जिसका उपयोग आपने अन्य भागों में किया है।</w:t>
      </w:r>
    </w:p>
    <w:p>
      <w:pPr/>
      <w:r>
        <w:rPr>
          <w:lang w:val="hi_IN" w:bidi="hi_IN"/>
        </w:rPr>
      </w:r>
      <w:r>
        <w:rPr>
          <w:lang w:val="hi_IN" w:bidi="hi_IN"/>
        </w:rPr>
        <w:t>यीशु मसीह पिता का पुत्र है, क्योंकि यीशु मसीह परमेश्वर का पुत्र है।</w:t>
      </w:r>
    </w:p>
    <w:p>
      <w:pPr/>
      <w:r>
        <w:rPr>
          <w:lang w:val="hi_IN" w:bidi="hi_IN"/>
        </w:rPr>
      </w:r>
      <w:r>
        <w:rPr>
          <w:lang w:val="hi_IN" w:bidi="hi_IN"/>
        </w:rPr>
        <w:t xml:space="preserve">यहाँ रुकें और चर्चा करें कि आप कैसे कहेंगे कि परमेश्वर पिता और उसका पुत्र यीशु मसीह—या परमेश्वर पिता और यीशु मसीह, </w:t>
      </w:r>
      <w:r>
        <w:rPr>
          <w:b/>
          <w:lang w:val="hi_IN" w:bidi="hi_IN"/>
        </w:rPr>
        <w:t>पिता का पुत्र</w:t>
      </w:r>
      <w:r>
        <w:rPr>
          <w:lang w:val="hi_IN" w:bidi="hi_IN"/>
        </w:rPr>
        <w:t>—हमें अनुग्रह, दया और शांति देंगे। परमेश्वर का पुत्र मुख्य शब्दावली में है। इस ऑडियो को यहाँ रोकें।</w:t>
      </w:r>
    </w:p>
    <w:p>
      <w:pPr/>
      <w:r>
        <w:rPr>
          <w:lang w:val="hi_IN" w:bidi="hi_IN"/>
        </w:rPr>
      </w:r>
      <w:r>
        <w:rPr>
          <w:lang w:val="hi_IN" w:bidi="hi_IN"/>
        </w:rPr>
        <w:t>यूहन्ना कहता है कि परमेश्वर हमें सत्य और प्रेम में अनुग्रह, दया और शांति देगा। क्योंकि परमेश्वर हमसे प्रेम करता है और क्योंकि परमेश्वर का संदेश सच है, इसलिए परमेश्वर हमारे लिए ये अच्छे काम करेगा।</w:t>
      </w:r>
    </w:p>
    <w:p>
      <w:pPr/>
      <w:r>
        <w:rPr>
          <w:lang w:val="hi_IN" w:bidi="hi_IN"/>
        </w:rPr>
      </w:r>
      <w:r>
        <w:rPr>
          <w:lang w:val="hi_IN" w:bidi="hi_IN"/>
        </w:rPr>
        <w:t xml:space="preserve">यहाँ रुकें और चर्चा करें कि आप कैसे कहेंगे कि परमेश्वर हमें ये बातें </w:t>
      </w:r>
      <w:r>
        <w:rPr>
          <w:b/>
          <w:lang w:val="hi_IN" w:bidi="hi_IN"/>
        </w:rPr>
        <w:t>सत्य और प्रेम</w:t>
      </w:r>
      <w:r>
        <w:rPr>
          <w:lang w:val="hi_IN" w:bidi="hi_IN"/>
        </w:rPr>
        <w:t xml:space="preserve"> में देगा।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यह तय कर सकता है कि आपको उस भाग का किसका संस्करण सबसे अधिक पसंद है। आप यह निर्णय ले सकते हैं कि आपको समूह के एक सदस्य के द्वारा, एक भाग को बताने का तरीका पसंद आया, लेकिन आपको समूह के किसी दूसरे सदस्य के द्वारा दूसरे भाग को बताने का तरीका पसंद आया। </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2 यूहन्ना 1:4–6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2 यूहन्ना 4–6 को सुनें और इसे अपने मन में रखें।</w:t>
      </w:r>
    </w:p>
    <w:p>
      <w:pPr/>
      <w:r>
        <w:rPr>
          <w:lang w:val="hi_IN" w:bidi="hi_IN"/>
        </w:rPr>
      </w:r>
      <w:r>
        <w:rPr>
          <w:lang w:val="hi_IN" w:bidi="hi_IN"/>
        </w:rPr>
        <w:t>यदि सम्भव हो, तो 2 यूहन्ना पद 4–6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2 यूहन्ना पद 4–6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यूहन्ना के अपने श्रोताओं का अभिवादन करने के बाद, यूहन्ना कहता है कि वह बहुत खुश है कि कुछ विश्वासी सत्य पर चल रहे हैं। यूहन्ना की पिछली पुस्तक, 'पहला यूहन्ना' में हमने यह भी देखा कि यूहन्ना "चलना" शब्द का विशेष तरीके से उपयोग करता है। यूहन्ना के लिए, जो व्यक्ति सत्य पर चलता है, वह वह व्यक्ति है जो परमेश्वर के सच्चे संदेश पर विश्वास करता है और इस संदेश का पालन करता है। यह व्यक्ति वही करता है जो परमेश्वर चाहता है कि हम करें।</w:t>
      </w:r>
    </w:p>
    <w:p>
      <w:pPr/>
      <w:r>
        <w:rPr>
          <w:lang w:val="hi_IN" w:bidi="hi_IN"/>
        </w:rPr>
      </w:r>
      <w:r>
        <w:rPr>
          <w:lang w:val="hi_IN" w:bidi="hi_IN"/>
        </w:rPr>
        <w:t>फिर यूहन्ना अपने श्रोताओं से कुछ करने के लिए कहता है। यूहन्ना चाहता है कि उसके श्रोता और यूहन्ना स्वयं एक-दूसरे से प्रेम करते रहें। यूहन्ना पहले ही कह चुका था, जब उसने अपना पत्र शुरू किया था, कि वह उन लोगों से प्रेम करता है जिन्हें यूहन्ना लिख रहा है। अब, यूहन्ना यह भी चाहता है कि वे उससे प्रेम करते रहें, और एक-दूसरे से प्रेम करते रहें।</w:t>
      </w:r>
    </w:p>
    <w:p>
      <w:pPr/>
      <w:r>
        <w:rPr>
          <w:lang w:val="hi_IN" w:bidi="hi_IN"/>
        </w:rPr>
      </w:r>
      <w:r>
        <w:rPr>
          <w:lang w:val="hi_IN" w:bidi="hi_IN"/>
        </w:rPr>
        <w:t>यूहन्ना विश्वासियों से कहता है कि यह एक नई आज्ञा नहीं है। यह एक ऐसी आज्ञा है जिसे विश्वासी शुरुआत से ही, उस समय से जानते हैं जब वे विश्वासी बने थे। शायद आप पहचानते होंगे कि यूहन्ना ने अपनी पहली पुस्तक, उपदेश में लगभग यही बात कही थी!</w:t>
      </w:r>
    </w:p>
    <w:p>
      <w:pPr/>
      <w:r>
        <w:rPr>
          <w:lang w:val="hi_IN" w:bidi="hi_IN"/>
        </w:rPr>
      </w:r>
      <w:r>
        <w:rPr>
          <w:lang w:val="hi_IN" w:bidi="hi_IN"/>
        </w:rPr>
        <w:t>क्योंकि यूहन्ना कहता है कि यह एक नई आज्ञा नहीं है, यूहन्ना स्पष्ट करता है कि जो वह कह रहा है वह पूरी तरह उस सुसमाचार संदेश से मेल खाता है जिसे विश्वासियों ने शुरुआत में सुना था। यूहन्ना परमेश्वर के संदेश को नहीं बदल रहा है। यह झूठे विश्वासियों से बहुत अलग है, जो परमेश्वर के संदेश को बदल रहे थे!</w:t>
      </w:r>
    </w:p>
    <w:p>
      <w:pPr/>
      <w:r>
        <w:rPr>
          <w:lang w:val="hi_IN" w:bidi="hi_IN"/>
        </w:rPr>
      </w:r>
      <w:r>
        <w:rPr>
          <w:lang w:val="hi_IN" w:bidi="hi_IN"/>
        </w:rPr>
        <w:t>यहाँ रुकें और यह गतिविधि करें: कुछ अलग-अलग वस्तुओं से एक ट्रे तैयार करें। लोगों की एक पंक्ति बनाएँ। ट्रे को पहले व्यक्ति को दें। यह व्यक्ति अगले व्यक्ति को ट्रे देता है, और इसी तरह आगे भी। ध्यान रखें कि ट्रे पर रखी चीज़ें उसी स्थिति में रहें। इस ऑडियो को यहाँ रोकें।</w:t>
      </w:r>
    </w:p>
    <w:p>
      <w:pPr/>
      <w:r>
        <w:rPr>
          <w:lang w:val="hi_IN" w:bidi="hi_IN"/>
        </w:rPr>
      </w:r>
      <w:r>
        <w:rPr>
          <w:lang w:val="hi_IN" w:bidi="hi_IN"/>
        </w:rPr>
        <w:t>जब आप यह गतिविधि कर रहे थे, तो हर कोई ट्रे को उसी तरह आगे बढ़ाने में सावधान था जैसे उसे वह प्राप्त हुई थी। इस प्रकार, यूहन्ना और अन्य प्रेरितों ने सुसमाचार का संदेश ध्यान से अन्य लोगों तक पहुँचाया, ठीक उसी तरह जैसे उन्होंने यह बात यीशु से सीखी थी।</w:t>
      </w:r>
    </w:p>
    <w:p>
      <w:pPr/>
      <w:r>
        <w:rPr>
          <w:lang w:val="hi_IN" w:bidi="hi_IN"/>
        </w:rPr>
      </w:r>
      <w:r>
        <w:rPr>
          <w:lang w:val="hi_IN" w:bidi="hi_IN"/>
        </w:rPr>
        <w:t>अब, यहाँ रुकें और यह गतिविधि करें: वस्तुओं के साथ उसी ट्रे का उपयोग करें, और फिर से इस ट्रे को एक व्यक्ति से दूसरे व्यक्ति तक पहुँचाएँ। इस बार, कुछ लोग ट्रे से कोई वस्तु हटाने या उसमें कुछ और जोड़ने का निर्णय ले सकते हैं। इस ऑडियो को यहाँ रोकें।</w:t>
      </w:r>
    </w:p>
    <w:p>
      <w:pPr/>
      <w:r>
        <w:rPr>
          <w:lang w:val="hi_IN" w:bidi="hi_IN"/>
        </w:rPr>
      </w:r>
      <w:r>
        <w:rPr>
          <w:lang w:val="hi_IN" w:bidi="hi_IN"/>
        </w:rPr>
        <w:t>जब आपने यह गतिविधि की, तो अंत में ट्रे शुरुआत की तुलना में काफी अलग दिख रही थी! लोगों ने ट्रे को बदल दिया। इसी तरह, यूहन्ना के समय और आज भी कुछ लोग सुसमाचार के संदेश को बदल रहे हैं। लेकिन यूहन्ना अपने श्रोताओं को याद दिलाता है कि यूहन्ना उन्हें जो बताता है, वह वही है जो विश्वासियों ने पहले सुना था। यूहन्ना ने संदेश को नहीं बदला है।</w:t>
      </w:r>
    </w:p>
    <w:p>
      <w:pPr/>
      <w:r>
        <w:rPr>
          <w:lang w:val="hi_IN" w:bidi="hi_IN"/>
        </w:rPr>
      </w:r>
      <w:r>
        <w:rPr>
          <w:lang w:val="hi_IN" w:bidi="hi_IN"/>
        </w:rPr>
        <w:t>हमने कुछ काल्पनिक लोगों, सैम और सैली को उन लोगों के उदाहरण के रूप में उपयोग किया है जिन्होंने सुसमाचार के संदेश को बदल दिया था। सैम और सैली यीशु के बारे में गलत बातों पर विश्वास कर रहे थे। सैम और सैली ने अन्य विश्वासियों से प्रेम करना बंद कर दिया था और कलीसिया छोड़ दी थी। सैम और सैली अब यूहन्ना की बात नहीं सुनना चाहते थे। वे अब यूहन्ना से प्रेम नहीं करते थे।</w:t>
      </w:r>
    </w:p>
    <w:p>
      <w:pPr/>
      <w:r>
        <w:rPr>
          <w:lang w:val="hi_IN" w:bidi="hi_IN"/>
        </w:rPr>
      </w:r>
      <w:r>
        <w:rPr>
          <w:lang w:val="hi_IN" w:bidi="hi_IN"/>
        </w:rPr>
        <w:t>यूहन्ना शायद इस बात को लेकर चिंतित था कि जिन लोगों को वह लिख रहा है, वे भी गलत बातों पर विश्वास करने लगे थे। लेकिन, सौभाग्य से, यूहन्ना ने सुना है कि यह मामला नहीं है। और यूहन्ना वास्तव में चाहता है कि विश्वासी सही बातों पर विश्वास करते रहें और यूहन्ना के साथ अपना अच्छा सम्बन्ध बनाए रखें। जैसा कि यूहन्ना ने अपनी पहली पुस्तक, अपने उपदेश की शुरुआत में कहा था, यदि विश्वासी यूहन्ना की बात सुनते रहें और उसकी शिक्षा का पालन करते रहें, तो उनका यूहन्ना के साथ एक अच्छा सम्बन्ध होगा। और फिर, विश्वासियों का परमेश्वर और यीशु के साथ भी एक अच्छा सम्बन्ध होगा।</w:t>
      </w:r>
    </w:p>
    <w:p>
      <w:pPr/>
      <w:r>
        <w:rPr>
          <w:lang w:val="hi_IN" w:bidi="hi_IN"/>
        </w:rPr>
      </w:r>
      <w:r>
        <w:rPr>
          <w:lang w:val="hi_IN" w:bidi="hi_IN"/>
        </w:rPr>
        <w:t xml:space="preserve">क्योंकि यूहन्ना जानता है कि </w:t>
      </w:r>
      <w:r>
        <w:rPr>
          <w:b/>
          <w:lang w:val="hi_IN" w:bidi="hi_IN"/>
        </w:rPr>
        <w:t>कुछ</w:t>
      </w:r>
      <w:r>
        <w:rPr>
          <w:lang w:val="hi_IN" w:bidi="hi_IN"/>
        </w:rPr>
        <w:t xml:space="preserve"> विश्वासी सत्य पर चल रहे हैं, इसलिए यूहन्ना यह भी जानता है कि अन्य विश्वासी शायद संदेह कर रहे हैं या गलत बातों पर विश्वास करना शुरू कर रहे हैं। और हो सकता है कि कुछ लोगों ने एक-दूसरे से प्रेम करना बंद कर दिया हो। इसलिए, यूहन्ना के लिए विश्वासियों को एक‑दूसरे से प्रेम करने की याद दिलाना महत्वपूर्ण है।</w:t>
      </w:r>
    </w:p>
    <w:p>
      <w:pPr/>
      <w:r>
        <w:rPr>
          <w:lang w:val="hi_IN" w:bidi="hi_IN"/>
        </w:rPr>
      </w:r>
      <w:r>
        <w:rPr>
          <w:lang w:val="hi_IN" w:bidi="hi_IN"/>
        </w:rPr>
        <w:t>जिस प्रकार परमेश्वर चाहता है कि हम एक-दूसरे से प्रेम करें, वह केवल एक-दूसरे के बारे में अच्छा महसूस करना नहीं है, बल्कि एक-दूसरे के प्रति दयालु होना, एक-दूसरे की सहायता करना, और यह दिखाना है कि हम एक-दूसरे के लिए सर्वोत्तम चाहते हैं। इस तरह किसी से प्रेम करना कठिन हो सकता है, क्योंकि इसका अर्थ है कि आपको लोगों के लिए अच्छे काम करने होंगे, भले ही यह आपके लिए असुविधाजनक हो।</w:t>
      </w:r>
    </w:p>
    <w:p>
      <w:pPr/>
      <w:r>
        <w:rPr>
          <w:lang w:val="hi_IN" w:bidi="hi_IN"/>
        </w:rPr>
      </w:r>
      <w:r>
        <w:rPr>
          <w:lang w:val="hi_IN" w:bidi="hi_IN"/>
        </w:rPr>
        <w:t>यूहन्ना बताता है कि यीशु के बारे में सही बातों पर विश्वास करना, परमेश्वर की इच्छा का पालन करना और अन्य लोगों से प्रेम करना एक साथ जुड़े हुए हैं। यह सब उस बात का हिस्सा है जिसे यूहन्ना "सत्य में चलना" कहता है। झूठे विश्वासी यीशु के बारे में सही बातों पर विश्वास नहीं करते थे। और ये लोग यह भी नहीं मानते थे कि परमेश्वर की आज्ञा मानना महत्वपूर्ण है। और अन्य विश्वासियों से प्रेम करने के बजाय, ये लोग दूसरों को तुच्छ समझते थे और उनसे झगड़ते थे।</w:t>
      </w:r>
    </w:p>
    <w:p>
      <w:pPr/>
      <w:r>
        <w:rPr>
          <w:lang w:val="hi_IN" w:bidi="hi_IN"/>
        </w:rPr>
      </w:r>
      <w:r>
        <w:rPr>
          <w:lang w:val="hi_IN" w:bidi="hi_IN"/>
        </w:rPr>
        <w:t>यहाँ रुकें और यह गतिविधि करें: एक बड़ा, खाली कटोरा और तीन अलग-अलग प्याले या बोतलें लें जिन्हें आप तरल से भरेंगे। आप प्यालों में पानी डाल सकते हैं, परन्तु यदि आप इसे और अधिक रोमांचक बनाना चाहते हैं, तो तरल पदार्थों के अलग-अलग रंगों का उपयोग करें। फिर, इनमें से प्रत्येक प्याले के तरल पदार्थ को बड़े कटोरे में उड़ेलें, और मिलाएँ। देखें कि क्या होता है! इस ऑडियो को यहाँ रोकें।</w:t>
      </w:r>
    </w:p>
    <w:p>
      <w:pPr/>
      <w:r>
        <w:rPr>
          <w:lang w:val="hi_IN" w:bidi="hi_IN"/>
        </w:rPr>
      </w:r>
      <w:r>
        <w:rPr>
          <w:lang w:val="hi_IN" w:bidi="hi_IN"/>
        </w:rPr>
        <w:t>जब आपने यह गतिविधि की, तो कटोरे में सभी तरल पदार्थ एक साथ मिल गए। अब आप यह नहीं देख सकते थे कि पानी की कौन सी बूँदें किस प्याले से आयी थीं। और यदि आपने अलग-अलग रंगों के तरल पदार्थों का उपयोग किया होता, तो अब हर चीज़ का एक ही रंग होता।</w:t>
      </w:r>
    </w:p>
    <w:p>
      <w:pPr/>
      <w:r>
        <w:rPr>
          <w:lang w:val="hi_IN" w:bidi="hi_IN"/>
        </w:rPr>
      </w:r>
      <w:r>
        <w:rPr>
          <w:lang w:val="hi_IN" w:bidi="hi_IN"/>
        </w:rPr>
        <w:t>उसी तरह, यूहन्ना हमें दिखाता है कि हम वास्तव में यीशु के बारे में सही बातों पर विश्वास करने, परमेश्वर की इच्छा का पालन करने और अन्य विश्वासियों से प्रेम करने को एक-दूसरे से अलग नहीं कर सकते। ये सभी बातें एक-दूसरे से जुड़ी हुई हैं, ठीक वैसे ही जैसे आपके कटोरे का सारा तरल अब एक साथ है।</w:t>
      </w:r>
    </w:p>
    <w:p>
      <w:pPr/>
      <w:r>
        <w:rPr>
          <w:lang w:val="hi_IN" w:bidi="hi_IN"/>
        </w:rPr>
      </w:r>
      <w:r>
        <w:rPr>
          <w:lang w:val="hi_IN" w:bidi="hi_IN"/>
        </w:rPr>
        <w:t>और इसलिए, यूहन्ना विश्वासियों को परमेश्वर के सच्चे संदेश पर विश्वास करने, परमेश्वर की आज्ञा का पालन करने और एक-दूसरे से प्रेम करने के लिए प्रोत्साहित करता है।</w:t>
      </w:r>
    </w:p>
    <w:p>
      <w:pPr/>
      <w:r>
        <w:rPr>
          <w:lang w:val="hi_IN" w:bidi="hi_IN"/>
        </w:rPr>
      </w:r>
      <w:r>
        <w:rPr>
          <w:lang w:val="hi_IN" w:bidi="hi_IN"/>
        </w:rPr>
        <w:t>यहाँ रुकें और यदि आप चाहें, तो यह गतिविधि करें: परमेश्वर की आज्ञा मानने और एक-दूसरे से प्रेम करने के बारे में एक गीत गाएँ! यदि आपके पास कोई नया गीत नहीं है, तो एक नया गीत बनाएँ!</w:t>
      </w:r>
      <w:r>
        <w:rPr>
          <w:lang w:val="hi_IN" w:bidi="hi_IN"/>
        </w:rPr>
      </w:r>
    </w:p>
    <w:p>
      <w:pPr>
        <w:pStyle w:val="Heading3"/>
      </w:pPr>
      <w:r>
        <w:rPr>
          <w:lang w:val="hi_IN" w:bidi="hi_IN"/>
        </w:rPr>
        <w:t>घटनाओं को समझाना</w:t>
      </w:r>
    </w:p>
    <w:p>
      <w:pPr/>
      <w:r>
        <w:rPr>
          <w:lang w:val="hi_IN" w:bidi="hi_IN"/>
        </w:rPr>
      </w:r>
      <w:r>
        <w:rPr>
          <w:lang w:val="hi_IN" w:bidi="hi_IN"/>
        </w:rPr>
        <w:t xml:space="preserve">2 यूहन्ना पद 4–6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एक हिस्सा है।</w:t>
      </w:r>
    </w:p>
    <w:p>
      <w:pPr/>
      <w:r>
        <w:rPr>
          <w:lang w:val="hi_IN" w:bidi="hi_IN"/>
        </w:rPr>
      </w:r>
      <w:r>
        <w:rPr>
          <w:lang w:val="hi_IN" w:bidi="hi_IN"/>
        </w:rPr>
        <w:t>इस भाग में, यूहन्ना अपने श्रोताओं को याद दिलाता है कि वे परमेश्वर की आज्ञाओं का पालन करें और एक-दूसरे से प्रेम करें।</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पत्र लिखता है और अपने आप को "प्राचीन" कहता है</w:t>
      </w:r>
    </w:p>
    <w:p>
      <w:pPr>
        <w:pStyle w:val="ListBullet"/>
        <w:spacing w:line="240" w:lineRule="auto"/>
        <w:ind w:left="720"/>
      </w:pPr>
      <w:r>
        <w:rPr>
          <w:lang w:val="hi_IN" w:bidi="hi_IN"/>
        </w:rPr>
      </w:r>
      <w:r>
        <w:rPr>
          <w:lang w:val="hi_IN" w:bidi="hi_IN"/>
        </w:rPr>
        <w:t>"स्त्री और उसके बच्चे" वे कलीसिया के विश्वासी हैं जिन्हें यूहन्ना लिख रहा है</w:t>
      </w:r>
    </w:p>
    <w:p>
      <w:pPr>
        <w:pStyle w:val="ListBullet"/>
        <w:spacing w:line="240" w:lineRule="auto"/>
        <w:ind w:left="720"/>
      </w:pPr>
      <w:r>
        <w:rPr>
          <w:lang w:val="hi_IN" w:bidi="hi_IN"/>
        </w:rPr>
      </w:r>
      <w:r>
        <w:rPr>
          <w:lang w:val="hi_IN" w:bidi="hi_IN"/>
        </w:rPr>
        <w:t>वे लोग जो सत्य में चल रहे हैं</w:t>
      </w:r>
    </w:p>
    <w:p>
      <w:pPr>
        <w:pStyle w:val="ListBullet"/>
        <w:spacing w:line="240" w:lineRule="auto"/>
        <w:ind w:left="720"/>
      </w:pPr>
      <w:r>
        <w:rPr>
          <w:lang w:val="hi_IN" w:bidi="hi_IN"/>
        </w:rPr>
      </w:r>
      <w:r>
        <w:rPr>
          <w:lang w:val="hi_IN" w:bidi="hi_IN"/>
        </w:rPr>
        <w:t>और परमेश्वर पिता</w:t>
      </w:r>
    </w:p>
    <w:p>
      <w:pPr/>
      <w:r>
        <w:rPr>
          <w:lang w:val="hi_IN" w:bidi="hi_IN"/>
        </w:rPr>
      </w:r>
      <w:r>
        <w:rPr>
          <w:lang w:val="hi_IN" w:bidi="hi_IN"/>
        </w:rPr>
        <w:t>जब आपने यूहन्ना की पहली पत्री का अनुवाद किया, तो हमने कहा था कि यह ऐसा है मानो यूहन्ना हमें किसी बगीचे या पार्क में सैर पर ले जा रहा हो। हमने आपसे कहा कि आप अपने कमरे को एक बगीचे में बदल दें। क्या आपने अभी भी इस बगीचे को बनाए रखा है? यदि हाँ, तो आपको क्या लगता है कि इस भाग में यूहन्ना बगीचे के किस हिस्से या हिस्सों में है? यहाँ रुकें और चर्चा करें कि आपको क्या लगता है कि यूहन्ना बगीचे में कहाँ है! इस ऑडियो को यहाँ रोकें।</w:t>
      </w:r>
    </w:p>
    <w:p>
      <w:pPr/>
      <w:r>
        <w:rPr>
          <w:lang w:val="hi_IN" w:bidi="hi_IN"/>
        </w:rPr>
      </w:r>
      <w:r>
        <w:rPr>
          <w:lang w:val="hi_IN" w:bidi="hi_IN"/>
        </w:rPr>
        <w:t>आपने शायद देखा होगा कि यूहन्ना एक ही समय में बगीचे के दो हिस्सों में है। यूहन्ना बगीचे के उस हिस्से में है जहाँ वह कहता है कि परमेश्वर की संतानें एक-दूसरे से प्रेम करती हैं। और यूहन्ना बगीचे के उस भाग में भी है जहाँ वह कहता है कि परमेश्वर की सन्तानें परमेश्वर की आज्ञाओं का पालन करती हैं।</w:t>
      </w:r>
    </w:p>
    <w:p>
      <w:pPr/>
      <w:r>
        <w:rPr>
          <w:lang w:val="hi_IN" w:bidi="hi_IN"/>
        </w:rPr>
      </w:r>
      <w:r>
        <w:rPr>
          <w:lang w:val="hi_IN" w:bidi="hi_IN"/>
        </w:rPr>
        <w:t>और यदि आपने सोचा कि यूहन्ना बगीचे के उस हिस्से में भी है जहाँ वह सिखाता है कि परमेश्वर की सन्तानें यीशु के बारे में सही बातों पर विश्वास करती हैं, तो आप बिल्कुल सही हैं! इस छोटे से पत्र में यूहन्ना मानो अपने बगीचे के भीतर तेज़ी से दौड़ रहा है!</w:t>
      </w:r>
    </w:p>
    <w:p>
      <w:pPr/>
      <w:r>
        <w:rPr>
          <w:lang w:val="hi_IN" w:bidi="hi_IN"/>
        </w:rPr>
      </w:r>
      <w:r>
        <w:rPr>
          <w:lang w:val="hi_IN" w:bidi="hi_IN"/>
        </w:rPr>
        <w:t>यहाँ रुकें और यूहन्ना का प्रतिनिधित्व करने के लिए तीन लोगों को चुनें। इन लोगों से कहें कि वे बगीचे के इन भागों में बैठे या खड़े हों। साथ ही, बगीचे के प्रत्येक भाग में एक वस्तु छोड़ दें, ताकि आपको बाद में पता चले कि आप कितनी बार वहाँ गए हैं। इस ऑडियो को यहाँ रोकें।</w:t>
      </w:r>
    </w:p>
    <w:p>
      <w:pPr/>
      <w:r>
        <w:rPr>
          <w:lang w:val="hi_IN" w:bidi="hi_IN"/>
        </w:rPr>
      </w:r>
      <w:r>
        <w:rPr>
          <w:lang w:val="hi_IN" w:bidi="hi_IN"/>
        </w:rPr>
        <w:t xml:space="preserve">यूहन्ना बहुत खुश है कि उस स्त्री के कुछ बच्चे, अर्थात् कलीसिया के कुछ विश्वासी, सत्य पर चल रहे हैं। इसका अर्थ यह हो सकता है कि कुछ ऐसे लोग भी थे जो सत्य पर </w:t>
      </w:r>
      <w:r>
        <w:rPr>
          <w:b/>
          <w:lang w:val="hi_IN" w:bidi="hi_IN"/>
        </w:rPr>
        <w:t>नहीं</w:t>
      </w:r>
      <w:r>
        <w:rPr>
          <w:lang w:val="hi_IN" w:bidi="hi_IN"/>
        </w:rPr>
        <w:t xml:space="preserve"> चल रहे थे। इसका यह अर्थ भी हो सकता है कि यूहन्ना ने केवल कलीसिया के कुछ लोगों के बारे में </w:t>
      </w:r>
      <w:r>
        <w:rPr>
          <w:b/>
          <w:lang w:val="hi_IN" w:bidi="hi_IN"/>
        </w:rPr>
        <w:t>सुना</w:t>
      </w:r>
      <w:r>
        <w:rPr>
          <w:lang w:val="hi_IN" w:bidi="hi_IN"/>
        </w:rPr>
        <w:t xml:space="preserve"> है, और यूहन्ना अन्य लोगों के बारे में नहीं </w:t>
      </w:r>
      <w:r>
        <w:rPr>
          <w:b/>
          <w:lang w:val="hi_IN" w:bidi="hi_IN"/>
        </w:rPr>
        <w:t>जानता</w:t>
      </w:r>
      <w:r>
        <w:rPr>
          <w:lang w:val="hi_IN" w:bidi="hi_IN"/>
        </w:rPr>
        <w:t xml:space="preserve"> है। इसलिए, यूहन्ना सावधान रहता है कि वह यह न कहे कि सभी विश्वासी सत्य पर चल रहे हैं। और यूहन्ना कलीसिया को चेतावनी देना चाहता है, इस स्थिति में कि कहीं ऐसे लोग न हों जो संदेह कर रहे हों, या जो एक-दूसरे से झगड़ रहे हों।</w:t>
      </w:r>
    </w:p>
    <w:p>
      <w:pPr/>
      <w:r>
        <w:rPr>
          <w:lang w:val="hi_IN" w:bidi="hi_IN"/>
        </w:rPr>
      </w:r>
      <w:r>
        <w:rPr>
          <w:lang w:val="hi_IN" w:bidi="hi_IN"/>
        </w:rPr>
        <w:t>जो व्यक्ति सत्य पर चलता है, वह वह है जो यीशु के बारे में सही बातों पर विश्वास करता है, परमेश्वर की आज्ञा मानता है, और अन्य विश्वासियों से प्रेम करता है। कुछ अनुवाद "सत्य में चलना" के बजाय "सत्य में जीना" कहते हैं। बाइबल किसी व्यक्ति के जीने और व्यवहार करने के तरीके का वर्णन करने के लिए 'चलना' शब्द का उपयोग करती है। 1 यूहन्ना की पुस्तक में, यूहन्ना ने उन लोगों के बारे में बात की जो ज्योति में चल रहे थे और उन लोगों के बारे में जो अंधकार में चल रहे थे। सत्य में चलने का अर्थ वही है जो ज्योति में चलने का अर्थ है। जो लोग सत्य या ज्योति में चलते हैं, वे लगातार वही करना चाहते हैं जो परमेश्वर चाहता है। ये लोग केवल एक बार परमेश्वर की आज्ञा नहीं मानते या एक बार किसी विश्वासी से प्रेम नहीं दिखाते, बल्कि वे यह लगातार करते रहते हैं।</w:t>
      </w:r>
    </w:p>
    <w:p>
      <w:pPr/>
      <w:r>
        <w:rPr>
          <w:lang w:val="hi_IN" w:bidi="hi_IN"/>
        </w:rPr>
      </w:r>
      <w:r>
        <w:rPr>
          <w:lang w:val="hi_IN" w:bidi="hi_IN"/>
        </w:rPr>
        <w:t>यहाँ रुकें और यह गतिविधि करें: अपने कमरे या उस स्थान में एक रास्ता बनाएँ जहाँ आप काम करते हैं। किसी से मार्ग की शुरुआत में खड़े होने के लिए कहें। कुछ नरम वस्तुओं को इकट्ठा करें जिन्हें आप इस व्यक्ति पर फेंक सकते हैं। आपके समूह के अन्य लोग आपके कमरे में फैले हुए खड़े होंगे। रास्ते पर मौजूद व्यक्ति से कमरे के दूसरे छोर तक चलने के लिए कहें। जब वह व्यक्ति मार्ग पर चलता है, तो अन्य लोग धीरे-धीरे अपनी वस्तुओं को मार्ग की दिशा में फेंक देंगे। यह व्यक्ति जो रास्ते पर चल रहा है, वह कमरे के दूसरे छोर तक के रास्ते का अनुसरण करते हुए इन वस्तुओं को पकड़ने का प्रयास करेगा। उस व्यक्ति को रास्ता नहीं छोड़ना चाहिए। इस ऑडियो को यहाँ रोकें।</w:t>
      </w:r>
    </w:p>
    <w:p>
      <w:pPr/>
      <w:r>
        <w:rPr>
          <w:lang w:val="hi_IN" w:bidi="hi_IN"/>
        </w:rPr>
      </w:r>
      <w:r>
        <w:rPr>
          <w:lang w:val="hi_IN" w:bidi="hi_IN"/>
        </w:rPr>
        <w:t>जब आपने यह गतिविधि की, तब वह व्यक्ति रास्ते पर चलते हुए वस्तुओं को पकड़ रहा था। शायद उसने कभी-कभी कोई वस्तु गिराई थी, परन्तु वे रास्ते में चलते रहे। यह उस व्यक्ति के समान है जो सत्य में चल रहा है। मान लें कि जिन वस्तुओं को उस व्यक्ति को पकड़ना था, वे परमेश्वर की आज्ञाएँ थीं। यदि व्यक्ति ने उस वस्तु को पकड़ लिया, तो ऐसा था मानो वे परमेश्वर की आज्ञा का पालन कर रहे हों। यदि उन्होंने उस वस्तु को गिरा दिया, तो ऐसा लगा मानो उन्होंने आज्ञा नहीं मानी। लेकिन फिर भी, वे मार्ग पर चलते रहे।</w:t>
      </w:r>
    </w:p>
    <w:p>
      <w:pPr/>
      <w:r>
        <w:rPr>
          <w:lang w:val="hi_IN" w:bidi="hi_IN"/>
        </w:rPr>
      </w:r>
      <w:r>
        <w:rPr>
          <w:lang w:val="hi_IN" w:bidi="hi_IN"/>
        </w:rPr>
        <w:t>जो व्यक्ति सत्य में चलता है, वह हर समय परमेश्वर की आज्ञा का पालन करना चाहता है। वह व्यक्ति कोई गलती कर सकता है, ठीक वैसे ही जैसे इस गतिविधि में शामिल व्यक्ति ने कुछ वस्तुएँ गिरा दी हों। लेकिन जैसे यह व्यक्ति मार्ग पर चलता रहा, वैसे ही जो सत्य पर चलता है, वह आगे बढ़ता रहता है। वह व्यक्ति कभी-कभी पाप कर सकता है, परन्तु फिर वह पश्चाताप करता है। वह व्यक्ति सुबह और शाम, रविवार और सोमवार, आज और अपने पूरे जीवन भर परमेश्वर की आज्ञा मानना चाहता है!</w:t>
      </w:r>
    </w:p>
    <w:p>
      <w:pPr/>
      <w:r>
        <w:rPr>
          <w:lang w:val="hi_IN" w:bidi="hi_IN"/>
        </w:rPr>
      </w:r>
      <w:r>
        <w:rPr>
          <w:lang w:val="hi_IN" w:bidi="hi_IN"/>
        </w:rPr>
        <w:t>यूहन्ना कलीसिया को "प्रिय स्त्री" के रूप में संबोधित करता है। यूहन्ना बहुत दोस्ताना तरीके से बात करता है। कुछ अनुवाद कहते हैं कि यूहन्ना "प्रिय मित्रों" कहता है ताकि श्रोताओं को यह समझने में मदद मिल सके कि यूहन्ना केवल एक व्यक्ति से बात नहीं कर रहा है।</w:t>
      </w:r>
    </w:p>
    <w:p>
      <w:pPr/>
      <w:r>
        <w:rPr>
          <w:lang w:val="hi_IN" w:bidi="hi_IN"/>
        </w:rPr>
      </w:r>
      <w:r>
        <w:rPr>
          <w:lang w:val="hi_IN" w:bidi="hi_IN"/>
        </w:rPr>
        <w:t>यूहन्ना अपने श्रोताओं को एक‑दूसरे से प्रेम करने की आज्ञा नहीं देता, बल्कि वह उनसे अनुरोध करता है। यूहन्ना यीशु नहीं है! केवल परमेश्वर और यीशु ही विश्वासियों को कुछ करने का आदेश दे सकते हैं।</w:t>
      </w:r>
    </w:p>
    <w:p>
      <w:pPr/>
      <w:r>
        <w:rPr>
          <w:lang w:val="hi_IN" w:bidi="hi_IN"/>
        </w:rPr>
      </w:r>
      <w:r>
        <w:rPr>
          <w:lang w:val="hi_IN" w:bidi="hi_IN"/>
        </w:rPr>
        <w:t>फिर यूहन्ना इस बारे में कुछ कहता है कि प्रेम क्या है। यूहन्ना कहता है कि प्रेम परमेश्वर की आज्ञाओं के अनुसार चलना है। यूहन्ना यह नहीं बताता कि वह एक‑दूसरे से प्रेम करने की बात कर रहा है या परमेश्वर से प्रेम करने की। लेकिन यूहन्ना का तात्पर्य शायद दोनों से है। यदि हम परमेश्वर और एक-दूसरे से प्रेम करते हैं, तो हम भी लगातार परमेश्वर की आज्ञाओं का पालन करते हैं। यूहन्ना यहाँ फिर "चलने" शब्द का उपयोग करता है ताकि यह दिखा सके कि परमेश्वर की आज्ञा मानना केवल एक बार का काम नहीं है, बल्कि इसे लगातार करना होता है।</w:t>
      </w:r>
    </w:p>
    <w:p>
      <w:pPr/>
      <w:r>
        <w:rPr>
          <w:lang w:val="hi_IN" w:bidi="hi_IN"/>
        </w:rPr>
      </w:r>
      <w:r>
        <w:rPr>
          <w:lang w:val="hi_IN" w:bidi="hi_IN"/>
        </w:rPr>
        <w:t>यूहन्ना यहाँ हमें फिर से दिखा रहा है कि परमेश्वर की आज्ञा मानना और एक-दूसरे से प्रेम करना एक साथ जुड़े हुए हैं। क्या आपने कभी किसी कुत्ते को अपनी ही पूंछ काटने की कोशिश करते देखा है? इससे कुत्ता गोल‑गोल घूमने लगा। कुत्ता अपनी पूँछ का पीछा करता रहा, लेकिन निश्चित रूप से पूँछ तो कुत्ते से जुड़ी होती है, इसलिए पूँछ भी कुत्ते का ही पीछा करती है! परमेश्वर की आज्ञा मानने और एक‑दूसरे से प्रेम करने का संबंध भी कुछ ऐसा ही है। जब हम परमेश्वर की आज्ञाओं का पालन करते हैं, तो हम एक-दूसरे से प्रेम करते हैं। और जब हम एक-दूसरे से प्रेम करते हैं, तो हम परमेश्वर की आज्ञा का पालन कर रहे हैं। यह जानना कठिन है कि एक कहाँ शुरू होता है और दूसरा कहाँ समाप्त होता है! ये दोनों बातें एक-दूसरे से जुड़ी हुई हैं, जैसे कुत्ता और उसकी पूँछ एक-दूसरे से जुड़ी हुई हैं!</w:t>
      </w:r>
    </w:p>
    <w:p>
      <w:pPr/>
      <w:r>
        <w:rPr>
          <w:lang w:val="hi_IN" w:bidi="hi_IN"/>
        </w:rPr>
      </w:r>
      <w:r>
        <w:rPr>
          <w:lang w:val="hi_IN" w:bidi="hi_IN"/>
        </w:rPr>
        <w:t xml:space="preserve">जब हम 1 यूहन्ना का अनुवाद कर रहे थे, तो हमें पता चला कि यूहन्ना एक ही बात को दो बार, थोड़े अलग तरीके से कहना पसंद करता है। इस संक्षिप्त भाग में, हम यह भी सुनते हैं कि यूहन्ना उन्हीं बातों को दोहराता है। यूहन्ना चलना शब्द का तीन बार उपयोग करता है। एक बार, यूहन्ना सत्य में </w:t>
      </w:r>
      <w:r>
        <w:rPr>
          <w:b/>
          <w:lang w:val="hi_IN" w:bidi="hi_IN"/>
        </w:rPr>
        <w:t>चलने</w:t>
      </w:r>
      <w:r>
        <w:rPr>
          <w:lang w:val="hi_IN" w:bidi="hi_IN"/>
        </w:rPr>
        <w:t xml:space="preserve"> की बात करता है; एक बार, यूहन्ना कहता है कि हमें परमेश्वर की आज्ञा के अनुसार </w:t>
      </w:r>
      <w:r>
        <w:rPr>
          <w:b/>
          <w:lang w:val="hi_IN" w:bidi="hi_IN"/>
        </w:rPr>
        <w:t>चलना</w:t>
      </w:r>
      <w:r>
        <w:rPr>
          <w:lang w:val="hi_IN" w:bidi="hi_IN"/>
        </w:rPr>
        <w:t xml:space="preserve"> चाहिए; और फिर से, यूहन्ना कहता है कि हमें "आज्ञा में" </w:t>
      </w:r>
      <w:r>
        <w:rPr>
          <w:b/>
          <w:lang w:val="hi_IN" w:bidi="hi_IN"/>
        </w:rPr>
        <w:t>चलना</w:t>
      </w:r>
      <w:r>
        <w:rPr>
          <w:lang w:val="hi_IN" w:bidi="hi_IN"/>
        </w:rPr>
        <w:t xml:space="preserve"> चाहिए। ये एक ही बात को कहने के अलग‑अलग तरीके हैं: हमें यीशु के बारे में सही बातों पर विश्वास करना चाहिए और निरंतर परमेश्वर की आज्ञा माननी चाहिए। और परमेश्वर की आज्ञा मानने का अर्थ है अन्य विश्वासियों से प्रेम करना।</w:t>
      </w:r>
    </w:p>
    <w:p>
      <w:pPr/>
      <w:r>
        <w:rPr>
          <w:lang w:val="hi_IN" w:bidi="hi_IN"/>
        </w:rPr>
      </w:r>
      <w:r>
        <w:rPr>
          <w:lang w:val="hi_IN" w:bidi="hi_IN"/>
        </w:rPr>
        <w:t>यूहन्ना दो बार कहता है कि उसके श्रोताओं ने शुरुआत से ही एक-दूसरे से प्रेम करने की आज्ञा सुनी है।</w:t>
      </w:r>
    </w:p>
    <w:p>
      <w:pPr/>
      <w:r>
        <w:rPr>
          <w:lang w:val="hi_IN" w:bidi="hi_IN"/>
        </w:rPr>
      </w:r>
      <w:r>
        <w:rPr>
          <w:lang w:val="hi_IN" w:bidi="hi_IN"/>
        </w:rPr>
        <w:t>यहाँ रुकें और यह गतिविधि करें: इस भाग का अनुवाद फिर से सुनें, लेकिन इस बार, सुनते समय चलते रहें! जब आप चलते हैं, तो एक अच्छी लय ढूँढें। गोल‑गोल चलें, ताकि आप याद रखें कि परमेश्वर की आज्ञा मानना और अन्य विश्वासियों से प्रेम करना एक‑दूसरे से जुड़ा हुआ है, और यह जानना कठिन है कि इनमें से कौन पहले आता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2 यूहन्ना पद 4–6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पत्र लिखता है और अपने आप को "प्राचीन" कहता है</w:t>
      </w:r>
    </w:p>
    <w:p>
      <w:pPr>
        <w:pStyle w:val="ListBullet"/>
        <w:spacing w:line="240" w:lineRule="auto"/>
        <w:ind w:left="720"/>
      </w:pPr>
      <w:r>
        <w:rPr>
          <w:lang w:val="hi_IN" w:bidi="hi_IN"/>
        </w:rPr>
      </w:r>
      <w:r>
        <w:rPr>
          <w:lang w:val="hi_IN" w:bidi="hi_IN"/>
        </w:rPr>
        <w:t>"स्त्री और उसके बच्चे" वे कलीसिया के विश्वासी हैं जिन्हें यूहन्ना लिख रहा है</w:t>
      </w:r>
    </w:p>
    <w:p>
      <w:pPr>
        <w:pStyle w:val="ListBullet"/>
        <w:spacing w:line="240" w:lineRule="auto"/>
        <w:ind w:left="720"/>
      </w:pPr>
      <w:r>
        <w:rPr>
          <w:lang w:val="hi_IN" w:bidi="hi_IN"/>
        </w:rPr>
      </w:r>
      <w:r>
        <w:rPr>
          <w:lang w:val="hi_IN" w:bidi="hi_IN"/>
        </w:rPr>
        <w:t>वे लोग जो सत्य में चल रहे हैं</w:t>
      </w:r>
    </w:p>
    <w:p>
      <w:pPr>
        <w:pStyle w:val="ListBullet"/>
        <w:spacing w:line="240" w:lineRule="auto"/>
        <w:ind w:left="720"/>
      </w:pPr>
      <w:r>
        <w:rPr>
          <w:lang w:val="hi_IN" w:bidi="hi_IN"/>
        </w:rPr>
      </w:r>
      <w:r>
        <w:rPr>
          <w:lang w:val="hi_IN" w:bidi="hi_IN"/>
        </w:rPr>
        <w:t>और परमेश्वर पिता</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यूहन्ना कुछ इस तरह से कहता है:</w:t>
      </w:r>
    </w:p>
    <w:p>
      <w:pPr/>
      <w:r>
        <w:rPr>
          <w:lang w:val="hi_IN" w:bidi="hi_IN"/>
        </w:rPr>
      </w:r>
      <w:r>
        <w:rPr>
          <w:lang w:val="hi_IN" w:bidi="hi_IN"/>
        </w:rPr>
        <w:t>मुझे बहुत खुशी हुई जब मैंने सुना कि तेरे कुछ बच्चे वही करते हैं जो परमेश्वर पिता ने हमें करने की आज्ञा दी है—कि वे परमेश्वर के सच्चे संदेश पर विश्वास करते हैं और उसका पालन करते हैं।</w:t>
      </w:r>
    </w:p>
    <w:p>
      <w:pPr/>
      <w:r>
        <w:rPr>
          <w:lang w:val="hi_IN" w:bidi="hi_IN"/>
        </w:rPr>
      </w:r>
      <w:r>
        <w:rPr>
          <w:lang w:val="hi_IN" w:bidi="hi_IN"/>
        </w:rPr>
        <w:t>"मैं आपको उस आज्ञा के बारे में याद दिलाना चाहता हूँ जो परमेश्वर ने हमें दी है: वह आज्ञा जो पुरानी और नई दोनों है। आप इस आज्ञा को तब से जानते हैं जब आप यीशु के अनुयायी बने। इस आज्ञा के कारण, मैं तुमसे विनती करता हूँ, प्रिय मित्रों: आइए, हम एक-दूसरे से प्रेम करें!"</w:t>
      </w:r>
    </w:p>
    <w:p>
      <w:pPr/>
      <w:r>
        <w:rPr>
          <w:lang w:val="hi_IN" w:bidi="hi_IN"/>
        </w:rPr>
      </w:r>
      <w:r>
        <w:rPr>
          <w:lang w:val="hi_IN" w:bidi="hi_IN"/>
        </w:rPr>
        <w:t>नाटक को रोकें। यूहन्ना की भूमिका निभाने वाले व्यक्ति से पूछें, "आप क्या सोच रहे हैं?" लोग इस तरह उत्तर दे सकते हैं:</w:t>
      </w:r>
    </w:p>
    <w:p>
      <w:pPr>
        <w:pStyle w:val="ListBullet"/>
        <w:spacing w:line="240" w:lineRule="auto"/>
        <w:ind w:left="720"/>
      </w:pPr>
      <w:r>
        <w:rPr>
          <w:lang w:val="hi_IN" w:bidi="hi_IN"/>
        </w:rPr>
      </w:r>
      <w:r>
        <w:rPr>
          <w:lang w:val="hi_IN" w:bidi="hi_IN"/>
        </w:rPr>
        <w:t>मुझे बहुत खुशी है कि कुछ लोग अभी भी सही तरीके से रहते हैं; या</w:t>
      </w:r>
    </w:p>
    <w:p>
      <w:pPr>
        <w:pStyle w:val="ListBullet"/>
        <w:spacing w:line="240" w:lineRule="auto"/>
        <w:ind w:left="720"/>
      </w:pPr>
      <w:r>
        <w:rPr>
          <w:lang w:val="hi_IN" w:bidi="hi_IN"/>
        </w:rPr>
      </w:r>
      <w:r>
        <w:rPr>
          <w:lang w:val="hi_IN" w:bidi="hi_IN"/>
        </w:rPr>
        <w:t>मुझे लोगों को याद दिलाना होगा कि वे ऐसा करते रहें, क्योंकि मैं नहीं चाहता कि वे झूठे शिक्षकों की बात सुनना शुरू करें!</w:t>
      </w:r>
    </w:p>
    <w:p>
      <w:pPr/>
      <w:r>
        <w:rPr>
          <w:lang w:val="hi_IN" w:bidi="hi_IN"/>
        </w:rPr>
      </w:r>
      <w:r>
        <w:rPr>
          <w:lang w:val="hi_IN" w:bidi="hi_IN"/>
        </w:rPr>
        <w:t>अभिनय को फिर से शुरू करें।</w:t>
      </w:r>
    </w:p>
    <w:p>
      <w:pPr/>
      <w:r>
        <w:rPr>
          <w:lang w:val="hi_IN" w:bidi="hi_IN"/>
        </w:rPr>
      </w:r>
      <w:r>
        <w:rPr>
          <w:lang w:val="hi_IN" w:bidi="hi_IN"/>
        </w:rPr>
        <w:t>यूहन्ना कुछ इस तरह से कहता है:</w:t>
      </w:r>
    </w:p>
    <w:p>
      <w:pPr/>
      <w:r>
        <w:rPr>
          <w:lang w:val="hi_IN" w:bidi="hi_IN"/>
        </w:rPr>
      </w:r>
      <w:r>
        <w:rPr>
          <w:lang w:val="hi_IN" w:bidi="hi_IN"/>
        </w:rPr>
        <w:t>"और हम परमेश्वर और अन्य विश्वासियों को कैसे दिखाते हैं कि हम उनसे प्रेम करते हैं? लगातार परमेश्वर की आज्ञाओं का पालन करके।</w:t>
      </w:r>
    </w:p>
    <w:p>
      <w:pPr/>
      <w:r>
        <w:rPr>
          <w:lang w:val="hi_IN" w:bidi="hi_IN"/>
        </w:rPr>
      </w:r>
      <w:r>
        <w:rPr>
          <w:lang w:val="hi_IN" w:bidi="hi_IN"/>
        </w:rPr>
        <w:t>"यह वह आज्ञा है जिसे आपने शुरुआत से सुना है। और आपको इस आज्ञा के अनुसार जीना होगा।"</w:t>
      </w:r>
    </w:p>
    <w:p>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यह अच्छा है कि यूहन्ना हमें इन बातों की याद दिला रहा है, क्योंकि मैं जानता हूँ कि मैंने परमेश्वर के सच्चे संदेश पर विश्वास करना लगभग छोड़ दिया था; या</w:t>
      </w:r>
    </w:p>
    <w:p>
      <w:pPr>
        <w:pStyle w:val="ListBullet"/>
        <w:spacing w:line="240" w:lineRule="auto"/>
        <w:ind w:left="720"/>
      </w:pPr>
      <w:r>
        <w:rPr>
          <w:lang w:val="hi_IN" w:bidi="hi_IN"/>
        </w:rPr>
      </w:r>
      <w:r>
        <w:rPr>
          <w:lang w:val="hi_IN" w:bidi="hi_IN"/>
        </w:rPr>
        <w:t>मुझे बहुत खुशी है कि परमेश्वर हमें एक-दूसरे से प्रेम करने के लिए कहता है! हम अन्य लोगों से अलग हैं, क्योंकि हम एक-दूसरे से प्रेम करते हैं।</w:t>
      </w:r>
      <w:r>
        <w:rPr>
          <w:lang w:val="hi_IN" w:bidi="hi_IN"/>
        </w:rPr>
      </w:r>
    </w:p>
    <w:p>
      <w:pPr>
        <w:pStyle w:val="Heading3"/>
      </w:pPr>
      <w:r>
        <w:rPr>
          <w:lang w:val="hi_IN" w:bidi="hi_IN"/>
        </w:rPr>
        <w:t>आवश्यक जानकारी</w:t>
      </w:r>
    </w:p>
    <w:p>
      <w:pPr/>
      <w:r>
        <w:rPr>
          <w:lang w:val="hi_IN" w:bidi="hi_IN"/>
        </w:rPr>
      </w:r>
      <w:r>
        <w:rPr>
          <w:lang w:val="hi_IN" w:bidi="hi_IN"/>
        </w:rPr>
        <w:t>2 यूहन्ना पद 4–6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वाक्यांशों पर चर्चा करेगा।</w:t>
      </w:r>
    </w:p>
    <w:p>
      <w:pPr/>
      <w:r>
        <w:rPr>
          <w:lang w:val="hi_IN" w:bidi="hi_IN"/>
        </w:rPr>
      </w:r>
      <w:r>
        <w:rPr>
          <w:lang w:val="hi_IN" w:bidi="hi_IN"/>
        </w:rPr>
        <w:t>यूहन्ना बहुत खुश है कि कुछ विश्वासी सत्य में चल रहे हैं। जब यूहन्ना सत्य के विषय में बात करता है, तो यूहन्ना का अर्थ उस सच्चे संदेश से होता है जो परमेश्वर ने लोगों को दिया है। यूहन्ना के लिए “सत्य” सुसमाचार के बारे में बात करने का एक और तरीका है। सुसमाचार परमेश्वर का सच्चा संदेश है—यह शुभ समाचार कि परमेश्वर यीशु की मृत्यु और पुनरुत्थान के द्वारा लोगों को बचाता है। जब लोग सत्य पर चल रहे हैं, तो वे परमेश्वर के सच्चे संदेश पर विश्वास कर रहे हैं, और लगातार उसका पालन करते हैं। कुछ अनुवाद कहते हैं कि विश्वासी सत्य में जी रहे हैं। ये अनुवाद चलना शब्द का उपयोग नहीं करते हैं।</w:t>
      </w:r>
    </w:p>
    <w:p>
      <w:pPr/>
      <w:r>
        <w:rPr>
          <w:lang w:val="hi_IN" w:bidi="hi_IN"/>
        </w:rPr>
      </w:r>
      <w:r>
        <w:rPr>
          <w:lang w:val="hi_IN" w:bidi="hi_IN"/>
        </w:rPr>
        <w:t xml:space="preserve">यहाँ रुकें और चर्चा करें कि आप अपनी भाषा में कैसे कहेंगे कि लोग </w:t>
      </w:r>
      <w:r>
        <w:rPr>
          <w:b/>
          <w:lang w:val="hi_IN" w:bidi="hi_IN"/>
        </w:rPr>
        <w:t>सत्य पर चल रहे</w:t>
      </w:r>
      <w:r>
        <w:rPr>
          <w:lang w:val="hi_IN" w:bidi="hi_IN"/>
        </w:rPr>
        <w:t xml:space="preserve"> हैं। चलने के लिए उसी शब्द या वाक्यांश का उपयोग करें जिसका उपयोग आपने पहले यूहन्ना में किया था, जब आप "ज्योति में चलना" या "अंधकार में चलना" वाक्यांश का अनुवाद कर रहे थे। इस ऑडियो को यहाँ रोकें।</w:t>
      </w:r>
    </w:p>
    <w:p>
      <w:pPr/>
      <w:r>
        <w:rPr>
          <w:lang w:val="hi_IN" w:bidi="hi_IN"/>
        </w:rPr>
      </w:r>
      <w:r>
        <w:rPr>
          <w:lang w:val="hi_IN" w:bidi="hi_IN"/>
        </w:rPr>
        <w:t xml:space="preserve">विश्वासी सत्य में चल रहे हैं। </w:t>
      </w:r>
      <w:r>
        <w:rPr>
          <w:b/>
          <w:lang w:val="hi_IN" w:bidi="hi_IN"/>
        </w:rPr>
        <w:t>पिता</w:t>
      </w:r>
      <w:r>
        <w:rPr>
          <w:lang w:val="hi_IN" w:bidi="hi_IN"/>
        </w:rPr>
        <w:t xml:space="preserve"> ने विश्वासियों को ऐसा करने की आज्ञा दी थी। पिता का अर्थ पिता परमेश्वर से है।</w:t>
      </w:r>
    </w:p>
    <w:p>
      <w:pPr/>
      <w:r>
        <w:rPr>
          <w:lang w:val="hi_IN" w:bidi="hi_IN"/>
        </w:rPr>
      </w:r>
      <w:r>
        <w:rPr>
          <w:lang w:val="hi_IN" w:bidi="hi_IN"/>
        </w:rPr>
        <w:t>यूहन्ना उन लोगों को संबोधित करता है जिन्हें वह "प्रिय स्त्री" के रूप में लिख रहा है। स्त्री का अर्थ है एक महत्वपूर्ण स्त्री, जिसके पास ऐसे सेवक होते हैं जो उसकी आज्ञा मानते हैं। यूहन्ना कलीसिया, यानी विश्वासियों के समूह के बारे में बात करने के लिए 'स्त्री' शब्द का उपयोग करता है। यूहन्ना इन लोगों को "प्रिय" कहता है क्योंकि यूहन्ना उनसे प्रेम करता है।</w:t>
      </w:r>
    </w:p>
    <w:p>
      <w:pPr/>
      <w:r>
        <w:rPr>
          <w:lang w:val="hi_IN" w:bidi="hi_IN"/>
        </w:rPr>
      </w:r>
      <w:r>
        <w:rPr>
          <w:lang w:val="hi_IN" w:bidi="hi_IN"/>
        </w:rPr>
        <w:t>यहाँ रुकें और चर्चा करें कि क्या आप "</w:t>
      </w:r>
      <w:r>
        <w:rPr>
          <w:b/>
          <w:lang w:val="hi_IN" w:bidi="hi_IN"/>
        </w:rPr>
        <w:t>प्रिय स्त्री</w:t>
      </w:r>
      <w:r>
        <w:rPr>
          <w:lang w:val="hi_IN" w:bidi="hi_IN"/>
        </w:rPr>
        <w:t>" या "</w:t>
      </w:r>
      <w:r>
        <w:rPr>
          <w:b/>
          <w:lang w:val="hi_IN" w:bidi="hi_IN"/>
        </w:rPr>
        <w:t>प्रिय मित्र</w:t>
      </w:r>
      <w:r>
        <w:rPr>
          <w:lang w:val="hi_IN" w:bidi="hi_IN"/>
        </w:rPr>
        <w:t>" कहना चाहते हैं ताकि आपके श्रोताओं को यह समझने में मदद मिल सके कि यूहन्ना लोगों के एक समूह से बात कर रहा है। यदि आप "स्त्री" शब्द का उपयोग करना चाहते हैं, तो उसी शब्द का उपयोग करें जिसका उपयोग आपने पिछले भाग में किया था। यदि आप "प्रिय मित्रों" वाक्यांश का उपयोग करना चाहते हैं, तो आप उसी वाक्यांश का उपयोग कर सकते हैं जिसका उपयोग आपने पहले यूहन्ना में किया था। इस ऑडियो को यहाँ रोकें।</w:t>
      </w:r>
    </w:p>
    <w:p>
      <w:pPr/>
      <w:r>
        <w:rPr>
          <w:lang w:val="hi_IN" w:bidi="hi_IN"/>
        </w:rPr>
      </w:r>
      <w:r>
        <w:rPr>
          <w:lang w:val="hi_IN" w:bidi="hi_IN"/>
        </w:rPr>
        <w:t xml:space="preserve">यूहन्ना लोगों को कोई नई </w:t>
      </w:r>
      <w:r>
        <w:rPr>
          <w:b/>
          <w:lang w:val="hi_IN" w:bidi="hi_IN"/>
        </w:rPr>
        <w:t>आज्ञा</w:t>
      </w:r>
      <w:r>
        <w:rPr>
          <w:lang w:val="hi_IN" w:bidi="hi_IN"/>
        </w:rPr>
        <w:t xml:space="preserve"> नहीं दे रहा है, बल्कि एक ऐसी आज्ञा दे रहा है जिसे विश्वासी पहले से ही जानते हैं। आज्ञा का अर्थ है वह निर्देश जो परमेश्वर ने दिया है। उसी शब्द या वाक्यांश का उपयोग करें जिसका उपयोग आपने पिछले भागों में किया है। आज्ञा शब्द मुख्य शब्दावली में है।</w:t>
      </w:r>
    </w:p>
    <w:p>
      <w:pPr/>
      <w:r>
        <w:rPr>
          <w:lang w:val="hi_IN" w:bidi="hi_IN"/>
        </w:rPr>
      </w:r>
      <w:r>
        <w:rPr>
          <w:lang w:val="hi_IN" w:bidi="hi_IN"/>
        </w:rPr>
        <w:t>विश्वासी इस आज्ञा को पहले से ही जानते हैं। इसका अर्थ है कि वे इस आज्ञा को उस समय से जानते हैं जब वे विश्वासी बने।</w:t>
      </w:r>
    </w:p>
    <w:p>
      <w:pPr/>
      <w:r>
        <w:rPr>
          <w:lang w:val="hi_IN" w:bidi="hi_IN"/>
        </w:rPr>
      </w:r>
      <w:r>
        <w:rPr>
          <w:lang w:val="hi_IN" w:bidi="hi_IN"/>
        </w:rPr>
        <w:t xml:space="preserve">यहाँ रुकें और चर्चा करें कि आप अपनी भाषा में कैसे कहेंगे कि विश्वासी इस आज्ञा को </w:t>
      </w:r>
      <w:r>
        <w:rPr>
          <w:b/>
          <w:lang w:val="hi_IN" w:bidi="hi_IN"/>
        </w:rPr>
        <w:t>शुरुआत से</w:t>
      </w:r>
      <w:r>
        <w:rPr>
          <w:lang w:val="hi_IN" w:bidi="hi_IN"/>
        </w:rPr>
        <w:t xml:space="preserve"> ही जानते आए हैं। उसी वाक्यांश का उपयोग करें जिसका उपयोग आपने 1 यूहन्ना का अनुवाद करते समय किया था। यदि आपको 1 यूहन्ना में इस भाग के अपने अनुवाद को फिर से सुनने की आवश्यकता हो, तो आप उसे 1 यूहन्ना 2:7 में पा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यह तय कर सकता है कि आपको उस भाग का किसका संस्करण सबसे अधिक पसंद है। आप यह निर्णय ले सकते हैं कि आपको समूह के एक सदस्य के द्वारा, एक भाग को बताने का तरीका पसंद आया, लेकिन आपको समूह के किसी दूसरे सदस्य के द्वारा दूसरे भाग को बताने का तरीका पसंद आया। </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2 यूहन्ना 1:7–13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2 यूहन्ना 7–13 को सुनें और इसे अपने मन में रखें।</w:t>
      </w:r>
    </w:p>
    <w:p>
      <w:pPr/>
      <w:r>
        <w:rPr>
          <w:lang w:val="hi_IN" w:bidi="hi_IN"/>
        </w:rPr>
      </w:r>
      <w:r>
        <w:rPr>
          <w:lang w:val="hi_IN" w:bidi="hi_IN"/>
        </w:rPr>
        <w:t>यदि सम्भव हो, तो 2 यूहन्ना 7–13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2 यूहन्ना पद 7–13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 xml:space="preserve">पिछले भाग में, यूहन्ना खुश था क्योंकि कुछ विश्वासियों ने परमेश्वर के सच्चे संदेश पर विश्वास किया था। अब हमें पता चलता है कि दुर्भाग्य से </w:t>
      </w:r>
      <w:r>
        <w:rPr>
          <w:b/>
          <w:lang w:val="hi_IN" w:bidi="hi_IN"/>
        </w:rPr>
        <w:t>बहुत-से</w:t>
      </w:r>
      <w:r>
        <w:rPr>
          <w:lang w:val="hi_IN" w:bidi="hi_IN"/>
        </w:rPr>
        <w:t xml:space="preserve"> लोग हैं जो झूठ सिखा रहे हैं। ये झूठे शिक्षक इधर‑उधर घूमकर लोगों को यीशु के बारे में झूठ बताते हैं। ये ऐसे लोग हैं जैसे सैम और सैली, जो यह नहीं कहते कि यीशु परमेश्वर का पुत्र था जो मनुष्य बन गया था। सैम और सैली परमेश्वर के पुत्र में एक आत्मिक अस्तित्व के रूप में रुचि रखते थे, लेकिन वे यह महत्वपूर्ण नहीं समझते थे कि परमेश्वर का पुत्र एक मनुष्य बना जो हमें बचाने के लिए मर गया।</w:t>
      </w:r>
    </w:p>
    <w:p>
      <w:pPr/>
      <w:r>
        <w:rPr>
          <w:lang w:val="hi_IN" w:bidi="hi_IN"/>
        </w:rPr>
      </w:r>
      <w:r>
        <w:rPr>
          <w:lang w:val="hi_IN" w:bidi="hi_IN"/>
        </w:rPr>
        <w:t xml:space="preserve">लेकिन ये लोग गलत हैं। ये लोग विश्वासियों को धोखा देने की कोशिश कर रहे हैं। जो कोई भी यीशु के बारे में यह झूठी शिक्षा देता है, वह मसीह-विरोधी, यीशु का शत्रु है। याद रखें कि यूहन्ना के लिए, परमेश्वर की संतान होना सब कुछ या कुछ भी नहीं जैसा है। आप "थोड़ा सा परमेश्वर की संतान" नहीं हो सकते। यदि आप यीशु के बारे में </w:t>
      </w:r>
      <w:r>
        <w:rPr>
          <w:b/>
          <w:lang w:val="hi_IN" w:bidi="hi_IN"/>
        </w:rPr>
        <w:t>सभी</w:t>
      </w:r>
      <w:r>
        <w:rPr>
          <w:lang w:val="hi_IN" w:bidi="hi_IN"/>
        </w:rPr>
        <w:t xml:space="preserve"> सही बातें नहीं सिखाते हैं, तो आप यीशु के शत्रु हैं!</w:t>
      </w:r>
    </w:p>
    <w:p>
      <w:pPr/>
      <w:r>
        <w:rPr>
          <w:lang w:val="hi_IN" w:bidi="hi_IN"/>
        </w:rPr>
      </w:r>
      <w:r>
        <w:rPr>
          <w:lang w:val="hi_IN" w:bidi="hi_IN"/>
        </w:rPr>
        <w:t>विश्वासियों को सावधान रहना चाहिए कि वे सैम और सैली जैसे लोगों की बात न सुनें। यदि विश्वासी यीशु के बारे में सही बातों पर विश्वास करना बंद कर देते हैं, तो परमेश्वर विश्वासियों को उनका पूरा प्रतिफल नहीं देगा। जब यूहन्ना पूर्ण प्रतिफल के बारे में बात करता है, तो यूहन्ना शायद उद्धार के बारे में बात कर रहा है। यूहन्ना के कहने का अर्थ यह हो सकता है कि यदि विश्वासी सावधान नहीं हैं, तो अंत में परमेश्वर शायद इन विश्वासियों को नहीं बचाएगा। कुछ विद्वानों का मानना है कि यूहन्ना उद्धार की बात नहीं कर रहा है, बल्कि किसी और अच्छी बात के बारे में कह रहा है, जो परमेश्वर विश्वासियों के लिए करेगा यदि वे विश्वास करते रहें और सही काम करते रहें। किसी भी तरह, यदि विश्वासी यीशु के बारे में सही बातों पर विश्वास करना छोड़ दें, तो जब से वे विश्वासी बने हैं तब से उन्होंने जो कुछ सहा है, वह सब व्यर्थ हो जाएगा! या, यूहन्ना और अन्य प्रेरितों ने लोगों को यीशु के बारे में सिखाने के लिए जो काम किया है, वह भी व्यर्थ हो जाएगा।</w:t>
      </w:r>
    </w:p>
    <w:p>
      <w:pPr/>
      <w:r>
        <w:rPr>
          <w:lang w:val="hi_IN" w:bidi="hi_IN"/>
        </w:rPr>
      </w:r>
      <w:r>
        <w:rPr>
          <w:lang w:val="hi_IN" w:bidi="hi_IN"/>
        </w:rPr>
        <w:t>यहाँ रुकें और यह गतिविधि करें: अपने कमरे या स्थान को एक खेल क्षेत्र में बदल दें! एक निश्चित रास्ता तय करें जिस पर लोगों को दौड़ना या चलना हो। रास्ते में ऐसी वस्तुएँ रखकर इसे और कठिन बनाएँ जिनके ऊपर से लोगों को चढ़कर या नीचे से होकर जाना पड़े। इसे जितना कठिन या जटिल बनाना चाहें, बना दें। यदि आप कर सकें, तो कुछ नाश्ते ले लें जो आप उन लोगों को दे सकते हैं जो दौड़ पूरी करते हैं, या कुछ ऐसी वस्तुएँ इकट्ठा करें जो केवल एक पुरस्कार का प्रतिनिधित्व करती हों जो उन्हें मिल सकता है। जब आप सब कुछ तैयार कर लें, तो इस रिकॉर्डिंग पर वापस आएँ। इस ऑडियो को यहाँ रोकें।</w:t>
      </w:r>
    </w:p>
    <w:p>
      <w:pPr/>
      <w:r>
        <w:rPr>
          <w:lang w:val="hi_IN" w:bidi="hi_IN"/>
        </w:rPr>
      </w:r>
      <w:r>
        <w:rPr>
          <w:lang w:val="hi_IN" w:bidi="hi_IN"/>
        </w:rPr>
        <w:t xml:space="preserve">अब, कुछ लोगों से कहें कि वे इस रास्ते को दौड़कर पूरा करें। यदि लोग अंतिम रेखा तक पहुँचते हैं, तो उन्हें एक पुरस्कार मिलेगा। लेकिन फिर, कुछ अन्य लोगों से भी कहें कि वे इस मार्ग को दौड़कर पूरा करें। ये लोग अंतिम रेखा से </w:t>
      </w:r>
      <w:r>
        <w:rPr>
          <w:b/>
          <w:lang w:val="hi_IN" w:bidi="hi_IN"/>
        </w:rPr>
        <w:t>ठीक</w:t>
      </w:r>
      <w:r>
        <w:rPr>
          <w:lang w:val="hi_IN" w:bidi="hi_IN"/>
        </w:rPr>
        <w:t xml:space="preserve"> पहले रुक जाएँगे। ये लोग रास्ता छोड़कर कमरे के किनारे पर कहीं बैठ जाएँगे। इन लोगों को कोई पुरस्कार नहीं मिलेगा। इस ऑडियो को यहाँ रोकें।</w:t>
      </w:r>
    </w:p>
    <w:p>
      <w:pPr/>
      <w:r>
        <w:rPr>
          <w:lang w:val="hi_IN" w:bidi="hi_IN"/>
        </w:rPr>
      </w:r>
      <w:r>
        <w:rPr>
          <w:lang w:val="hi_IN" w:bidi="hi_IN"/>
        </w:rPr>
        <w:t>जब आपने यह गतिविधि की, तो कुछ लोगों ने अंत से ठीक पहले हार मान ली। इन लोगों को पुरस्कार नहीं मिला। यूहन्ना कहता है कि जो लोग सही बातों पर विश्वास करना जारी नहीं रखते हैं, उनके साथ भी ऐसा ही होगा।</w:t>
      </w:r>
    </w:p>
    <w:p>
      <w:pPr/>
      <w:r>
        <w:rPr>
          <w:lang w:val="hi_IN" w:bidi="hi_IN"/>
        </w:rPr>
      </w:r>
      <w:r>
        <w:rPr>
          <w:lang w:val="hi_IN" w:bidi="hi_IN"/>
        </w:rPr>
        <w:t>केवल वे लोग जो यीशु के बारे में सही बातों पर विश्वास करते रहते हैं, वे परमेश्वर के साथ एक सम्बन्ध रख सकते हैं। ये वे लोग हैं जो यह विश्वास करते हैं कि यीशु परमेश्वर का पुत्र है, और यीशु हमें बचाने के लिए मनुष्य बना।</w:t>
      </w:r>
    </w:p>
    <w:p>
      <w:pPr/>
      <w:r>
        <w:rPr>
          <w:lang w:val="hi_IN" w:bidi="hi_IN"/>
        </w:rPr>
      </w:r>
      <w:r>
        <w:rPr>
          <w:lang w:val="hi_IN" w:bidi="hi_IN"/>
        </w:rPr>
        <w:t>फिर यूहन्ना अपने श्रोताओं को बताता है कि यदि ये झूठे शिक्षक उनके पास आते हैं, तो उन्हें क्या करना है।</w:t>
      </w:r>
    </w:p>
    <w:p>
      <w:pPr/>
      <w:r>
        <w:rPr>
          <w:lang w:val="hi_IN" w:bidi="hi_IN"/>
        </w:rPr>
      </w:r>
      <w:r>
        <w:rPr>
          <w:lang w:val="hi_IN" w:bidi="hi_IN"/>
        </w:rPr>
        <w:t>आइए हम उस परिवार की कल्पना करें जो उस कलीसिया का हिस्सा है जिसे यूहन्ना लिख रहा है। इस परिवार का एक बड़ा घर है, और विश्वासी आमतौर पर कलीसिया की सेवा के लिए इस परिवार के घर में मिलते हैं। याद रखें कि यूहन्ना के समय में, लोगों के पास तब तक विशेष कलीसिया भवन नहीं थे। कभी-कभी कोई प्रचारक विश्वासियों के साथ पवित्रशास्त्र पढ़ने और प्रचार करने के लिए नगर से होकर गुजरता है। फिर वह प्रचारक कुछ दिनों के लिए इसी परिवार के साथ ठहरता था। शायद यूहन्ना स्वयं किसी समय इस परिवार के साथ रहा है!</w:t>
      </w:r>
    </w:p>
    <w:p>
      <w:pPr/>
      <w:r>
        <w:rPr>
          <w:lang w:val="hi_IN" w:bidi="hi_IN"/>
        </w:rPr>
      </w:r>
      <w:r>
        <w:rPr>
          <w:lang w:val="hi_IN" w:bidi="hi_IN"/>
        </w:rPr>
        <w:t>अब कल्पना करें कि एक दिन सैम और सैली इस परिवार के घर आते हैं, और यह परिवार अभी तक सैम और सैली को नहीं जानता है। परिवार सैम और सैली को भोजन के लिए आमंत्रित करता है। लेकिन जब परिवार सैम और सैली से बात करता है, तो परिवार को पता चलता है कि सैम और सैली यीशु के बारे में कुछ सिखाते हैं जो सही नहीं है। सैम और सैली यीशु के बारे में कुछ ऐसी बातें कहते हैं जो यूहन्ना और अन्य प्रेरितों से विश्वासियों द्वारा सीखी गई बातों से बहुत अलग हैं।</w:t>
      </w:r>
    </w:p>
    <w:p>
      <w:pPr/>
      <w:r>
        <w:rPr>
          <w:lang w:val="hi_IN" w:bidi="hi_IN"/>
        </w:rPr>
      </w:r>
      <w:r>
        <w:rPr>
          <w:lang w:val="hi_IN" w:bidi="hi_IN"/>
        </w:rPr>
        <w:t>भोजन के बाद, सैम और सैली कहते हैं, "क्या हम आपके साथ कुछ दिनों तक रह सकते हैं, और क्या हम आपकी कलीसिया के लोगों को सिखा सकते हैं?"</w:t>
      </w:r>
    </w:p>
    <w:p>
      <w:pPr/>
      <w:r>
        <w:rPr>
          <w:lang w:val="hi_IN" w:bidi="hi_IN"/>
        </w:rPr>
      </w:r>
      <w:r>
        <w:rPr>
          <w:lang w:val="hi_IN" w:bidi="hi_IN"/>
        </w:rPr>
        <w:t>यहाँ रुकें और चर्चा करें: आपको क्या लगता है, यूहन्ना क्या चाहता है कि यह परिवार करे? परिवार को इस प्रचारक को कैसी प्रतिक्रिया देनी चाहिए? इस ऑडियो को यहाँ रोकें।</w:t>
      </w:r>
    </w:p>
    <w:p>
      <w:pPr/>
      <w:r>
        <w:rPr>
          <w:lang w:val="hi_IN" w:bidi="hi_IN"/>
        </w:rPr>
      </w:r>
      <w:r>
        <w:rPr>
          <w:lang w:val="hi_IN" w:bidi="hi_IN"/>
        </w:rPr>
        <w:t>खैर, इस पत्र में, यूहन्ना बहुत स्पष्ट करता है कि वह इस परिवार से क्या करवाना चाहता है। परिवार को सैम और सैली को अपने साथ रहने नहीं देना चाहिए, और सैम और सैली को कलीसिया में बोलने नहीं देना चाहिए। और इसलिए, आइए हम कल्पना करें कि यह परिवार विनम्रता से लेकिन दृढ़ता के साथ सैम और सैली को फिर से बाहर निकाल देता है, और उनसे वापस न आने के लिए कहता है!</w:t>
      </w:r>
    </w:p>
    <w:p>
      <w:pPr/>
      <w:r>
        <w:rPr>
          <w:lang w:val="hi_IN" w:bidi="hi_IN"/>
        </w:rPr>
      </w:r>
      <w:r>
        <w:rPr>
          <w:lang w:val="hi_IN" w:bidi="hi_IN"/>
        </w:rPr>
        <w:t>यहाँ रुकें और इस स्थिति का अभिनय करें! इस ऑडियो को यहाँ रोकें।</w:t>
      </w:r>
    </w:p>
    <w:p>
      <w:pPr/>
      <w:r>
        <w:rPr>
          <w:lang w:val="hi_IN" w:bidi="hi_IN"/>
        </w:rPr>
      </w:r>
      <w:r>
        <w:rPr>
          <w:lang w:val="hi_IN" w:bidi="hi_IN"/>
        </w:rPr>
        <w:t>यूहन्ना कहता है कि विश्वासियों को झूठे शिक्षकों को अपने घर में नहीं लेना चाहिए और न ही उनका अभिवादन करना चाहिए या उनका स्वागत करना चाहिए। परन्तु, जैसा कि काल्पनिक परिवार के उदाहरण ने दिखाया, यूहन्ना का शायद यह अर्थ नहीं है कि हमें ऐसे लोगों से कभी भी बात नहीं करनी चाहिए, या उन्हें कभी भोजन नहीं देना चाहिए। यूहन्ना का संभवतः यह अर्थ है कि विश्वासियों को ऐसे व्यक्ति को कलीसिया में बोलने की अनुमति नहीं देनी चाहिए। यूहन्ना चाहता है कि विश्वासी इस बात से सावधान रहें कि वे अपनी कलीसिया में किसे प्रचार करने की अनुमति देते हैं। क्योंकि लोगों के पास अभी तक कलीसिया के भवन नहीं थे, बल्कि वे लोगों के घरों में मिलते थे, इसलिए यूहन्ना के समय किसी को अपने घर में आने की अनुमति देना उसी तरह था जैसे उसे अपनी कलीसिया में प्रवेश करने की अनुमति देना।</w:t>
      </w:r>
    </w:p>
    <w:p>
      <w:pPr/>
      <w:r>
        <w:rPr>
          <w:lang w:val="hi_IN" w:bidi="hi_IN"/>
        </w:rPr>
      </w:r>
      <w:r>
        <w:rPr>
          <w:lang w:val="hi_IN" w:bidi="hi_IN"/>
        </w:rPr>
        <w:t>विश्वासियों को झूठे शिक्षकों को अपनी कलीसियाओं में बोलने की अनुमति नहीं देनी चाहिए। क्योंकि यूहन्ना कहता है, यदि आप ऐसे लोगों को अपने घर में रहने और अपनी कलीसिया में बोलने की अनुमति देते हैं, तो आप स्वयं यह गलत शिक्षा देने के दोषी हो जाते हैं!</w:t>
      </w:r>
    </w:p>
    <w:p>
      <w:pPr/>
      <w:r>
        <w:rPr>
          <w:lang w:val="hi_IN" w:bidi="hi_IN"/>
        </w:rPr>
      </w:r>
      <w:r>
        <w:rPr>
          <w:lang w:val="hi_IN" w:bidi="hi_IN"/>
        </w:rPr>
        <w:t>यहाँ रुकें और चर्चा करें: आपके समुदाय में, यदि आप किसी का अपने घर में स्वागत करने से इनकार करते हैं, तो क्या होगा? अन्य लोग इसके बारे में क्या सोचेंगे? आपको क्या लगता है कि यूहन्ना इतना कठोर आदेश क्यों देता है, भले ही लोगों के लिए ऐसा करना कठिन हो सकता है? इस ऑडियो को यहाँ रोकें।</w:t>
      </w:r>
    </w:p>
    <w:p>
      <w:pPr/>
      <w:r>
        <w:rPr>
          <w:lang w:val="hi_IN" w:bidi="hi_IN"/>
        </w:rPr>
      </w:r>
      <w:r>
        <w:rPr>
          <w:lang w:val="hi_IN" w:bidi="hi_IN"/>
        </w:rPr>
        <w:t>यहाँ रुकें और चर्चा करें: आपके समुदाय में, यदि कोई व्यक्ति प्रचार करना चाहता है लेकिन अन्य लोग जानते हैं कि वह सही बातें नहीं सिखाता, तो आपकी कलीसिया इस स्थिति को कैसे संभालेगी? इस ऑडियो को यहाँ रोकें।</w:t>
      </w:r>
    </w:p>
    <w:p>
      <w:pPr/>
      <w:r>
        <w:rPr>
          <w:lang w:val="hi_IN" w:bidi="hi_IN"/>
        </w:rPr>
      </w:r>
      <w:r>
        <w:rPr>
          <w:lang w:val="hi_IN" w:bidi="hi_IN"/>
        </w:rPr>
        <w:t>जॉन आशा करता है कि वह स्वयं जल्द ही विश्वासियों से मिलने जाएगा, और शायद उन लोगों के साथ रहेगा जो उस परिवार की तरह हैं जिसकी हमने कल्पना की थी! फिर यूहन्ना कलीसिया के सभी विश्वासियों से अच्छी, लंबी बातचीत करेगा, और वह हर बात को और भी अच्छी तरह समझा सकेगा।</w:t>
      </w:r>
    </w:p>
    <w:p>
      <w:pPr/>
      <w:r>
        <w:rPr>
          <w:lang w:val="hi_IN" w:bidi="hi_IN"/>
        </w:rPr>
      </w:r>
      <w:r>
        <w:rPr>
          <w:lang w:val="hi_IN" w:bidi="hi_IN"/>
        </w:rPr>
        <w:t>यूहन्ना अपने पत्र का अंत अपनी कलीसिया के विश्वासियों की ओर से अन्य विश्वासियों को अभिवादन भेजकर करता है।</w:t>
      </w:r>
      <w:r>
        <w:rPr>
          <w:lang w:val="hi_IN" w:bidi="hi_IN"/>
        </w:rPr>
      </w:r>
    </w:p>
    <w:p>
      <w:pPr>
        <w:pStyle w:val="Heading3"/>
      </w:pPr>
      <w:r>
        <w:rPr>
          <w:lang w:val="hi_IN" w:bidi="hi_IN"/>
        </w:rPr>
        <w:t>घटनाओं को समझाना</w:t>
      </w:r>
    </w:p>
    <w:p>
      <w:pPr/>
      <w:r>
        <w:rPr>
          <w:lang w:val="hi_IN" w:bidi="hi_IN"/>
        </w:rPr>
      </w:r>
      <w:r>
        <w:rPr>
          <w:lang w:val="hi_IN" w:bidi="hi_IN"/>
        </w:rPr>
        <w:t xml:space="preserve">2 यूहन्ना पद 7–13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 xml:space="preserve">इस भाग में तीन हिस्से हैं। </w:t>
      </w:r>
    </w:p>
    <w:p>
      <w:pPr/>
      <w:r>
        <w:rPr>
          <w:lang w:val="hi_IN" w:bidi="hi_IN"/>
        </w:rPr>
      </w:r>
      <w:r>
        <w:rPr>
          <w:b/>
          <w:lang w:val="hi_IN" w:bidi="hi_IN"/>
        </w:rPr>
        <w:t>पहले भाग में:</w:t>
      </w:r>
      <w:r>
        <w:rPr>
          <w:lang w:val="hi_IN" w:bidi="hi_IN"/>
        </w:rPr>
        <w:t xml:space="preserve"> यूहन्ना अपने श्रोताओं को उन लोगों के बारे में चेतावनी देता है जो गलत बातें सिखा रहे हैं**। **</w:t>
      </w:r>
    </w:p>
    <w:p>
      <w:pPr/>
      <w:r>
        <w:rPr>
          <w:lang w:val="hi_IN" w:bidi="hi_IN"/>
        </w:rPr>
      </w:r>
      <w:r>
        <w:rPr>
          <w:b/>
          <w:lang w:val="hi_IN" w:bidi="hi_IN"/>
        </w:rPr>
        <w:t>दूसरे भाग में:</w:t>
      </w:r>
      <w:r>
        <w:rPr>
          <w:lang w:val="hi_IN" w:bidi="hi_IN"/>
        </w:rPr>
        <w:t xml:space="preserve"> यूहन्ना विश्वासियों से कहता है कि वे झूठे शिक्षकों को अपनी कलीसियाओं में बोलने की अनुमति न दें।</w:t>
      </w:r>
    </w:p>
    <w:p>
      <w:pPr/>
      <w:r>
        <w:rPr>
          <w:lang w:val="hi_IN" w:bidi="hi_IN"/>
        </w:rPr>
      </w:r>
      <w:r>
        <w:rPr>
          <w:b/>
          <w:lang w:val="hi_IN" w:bidi="hi_IN"/>
        </w:rPr>
        <w:t>तीसरे भाग में:</w:t>
      </w:r>
      <w:r>
        <w:rPr>
          <w:lang w:val="hi_IN" w:bidi="hi_IN"/>
        </w:rPr>
        <w:t xml:space="preserve"> यूहन्ना विश्वासियों से कहता है कि वह उनसे मिलने की आशा करता है, और यूहन्ना के पास रहने वाले विश्वासियों की ओर से अभिवादन देता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पत्र लिखता है और अपने आप को "प्राचीन" कहता है</w:t>
      </w:r>
    </w:p>
    <w:p>
      <w:pPr>
        <w:pStyle w:val="ListBullet"/>
        <w:spacing w:line="240" w:lineRule="auto"/>
        <w:ind w:left="720"/>
      </w:pPr>
      <w:r>
        <w:rPr>
          <w:lang w:val="hi_IN" w:bidi="hi_IN"/>
        </w:rPr>
      </w:r>
      <w:r>
        <w:rPr>
          <w:lang w:val="hi_IN" w:bidi="hi_IN"/>
        </w:rPr>
        <w:t>वे लोग जिन्हें यूहन्ना लिख रहा है</w:t>
      </w:r>
    </w:p>
    <w:p>
      <w:pPr>
        <w:pStyle w:val="ListBullet"/>
        <w:spacing w:line="240" w:lineRule="auto"/>
        <w:ind w:left="720"/>
      </w:pPr>
      <w:r>
        <w:rPr>
          <w:lang w:val="hi_IN" w:bidi="hi_IN"/>
        </w:rPr>
      </w:r>
      <w:r>
        <w:rPr>
          <w:lang w:val="hi_IN" w:bidi="hi_IN"/>
        </w:rPr>
        <w:t>धोखा देने वाले या झूठे शिक्षक—वे लोग जो यीशु के बारे में सही बातों पर विश्वास नहीं करते हैं</w:t>
      </w:r>
    </w:p>
    <w:p>
      <w:pPr>
        <w:pStyle w:val="ListBullet"/>
        <w:spacing w:line="240" w:lineRule="auto"/>
        <w:ind w:left="720"/>
      </w:pPr>
      <w:r>
        <w:rPr>
          <w:lang w:val="hi_IN" w:bidi="hi_IN"/>
        </w:rPr>
      </w:r>
      <w:r>
        <w:rPr>
          <w:lang w:val="hi_IN" w:bidi="hi_IN"/>
        </w:rPr>
        <w:t>मसीह-विरोधी, जो उन झूठे शिक्षकों के जैसा ही है</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और परमेश्वर पिता</w:t>
      </w:r>
    </w:p>
    <w:p>
      <w:pPr/>
      <w:r>
        <w:rPr>
          <w:lang w:val="hi_IN" w:bidi="hi_IN"/>
        </w:rPr>
      </w:r>
      <w:r>
        <w:rPr>
          <w:lang w:val="hi_IN" w:bidi="hi_IN"/>
        </w:rPr>
        <w:t>इस पूरे भाग में, यूहन्ना बगीचे के उस हिस्से में है जहाँ वह हमें बताता है कि परमेश्वर की संतान यीशु के बारे में सही बातों पर विश्वास करती है।</w:t>
      </w:r>
    </w:p>
    <w:p>
      <w:pPr/>
      <w:r>
        <w:rPr>
          <w:lang w:val="hi_IN" w:bidi="hi_IN"/>
        </w:rPr>
      </w:r>
      <w:r>
        <w:rPr>
          <w:lang w:val="hi_IN" w:bidi="hi_IN"/>
        </w:rPr>
        <w:t>यहाँ रुकें और अपने समूह के एक सदस्य को बगीचे के इस भाग में बैठने के लिए कहें। एक वस्तु को भी अपने पीछे छोड़ दें, ताकि आपको बाद में पता चले कि आप बगीचे के इस भाग में कितनी बार जा चुके हैं। इस ऑडियो को यहाँ रोकें।</w:t>
      </w:r>
    </w:p>
    <w:p>
      <w:pPr/>
      <w:r>
        <w:rPr>
          <w:lang w:val="hi_IN" w:bidi="hi_IN"/>
        </w:rPr>
      </w:r>
      <w:r>
        <w:rPr>
          <w:lang w:val="hi_IN" w:bidi="hi_IN"/>
        </w:rPr>
        <w:t xml:space="preserve">यूहन्ना अपने श्रोताओं से कहता है कि कई शिक्षक हैं जो यीशु के बारे में सच न बताकर लोगों को धोखा दे रहे हैं। ये लोग </w:t>
      </w:r>
      <w:r>
        <w:rPr>
          <w:b/>
          <w:lang w:val="hi_IN" w:bidi="hi_IN"/>
        </w:rPr>
        <w:t>संसार में निकल गए हैं</w:t>
      </w:r>
      <w:r>
        <w:rPr>
          <w:lang w:val="hi_IN" w:bidi="hi_IN"/>
        </w:rPr>
        <w:t xml:space="preserve">। यूहन्ना का अर्थ यह है कि ये लोग लोगों के बीच प्रचार करने के लिए चारों ओर यात्रा कर रहे हैं। हमें परिचय में पता चला कि कुछ प्रचारक कलीसिया से कलीसिया जा रहे थे, लोगों को सिखा रहे थे, उन्हें यीशु की कहानियाँ सुना रहे थे, और प्रेरितों के पत्र विश्वासियों को पढ़कर सुना रहे थे। यह अच्छा और महत्वपूर्ण काम था। लेकिन कुछ झूठे शिक्षक भी थे। ये लोग यीशु के बारे में गलत बातें सिखा रहे थे। इन लोगों ने स्पष्ट रूप से नहीं कहा कि परमेश्वर का पुत्र, मसीह, "शरीर में आया था।" ये लोग यह नहीं मानते थे कि परमेश्वर के पुत्र का मनुष्य बनना महत्वपूर्ण था, और परमेश्वर हमें बचाता है क्योंकि यीशु हमारे लिए मरा। यह ऐसा है मानो ये लोग परमेश्वर के सच्चे संदेश के केवल </w:t>
      </w:r>
      <w:r>
        <w:rPr>
          <w:b/>
          <w:lang w:val="hi_IN" w:bidi="hi_IN"/>
        </w:rPr>
        <w:t>आधे</w:t>
      </w:r>
      <w:r>
        <w:rPr>
          <w:lang w:val="hi_IN" w:bidi="hi_IN"/>
        </w:rPr>
        <w:t xml:space="preserve"> हिस्से पर ही विश्वास करते हैं, और यूहन्ना दिखाता है कि यह उतना ही बुरा है जितना परमेश्वर के संदेश पर बिल्कुल भी विश्वास न करना।</w:t>
      </w:r>
    </w:p>
    <w:p>
      <w:pPr/>
      <w:r>
        <w:rPr>
          <w:lang w:val="hi_IN" w:bidi="hi_IN"/>
        </w:rPr>
      </w:r>
      <w:r>
        <w:rPr>
          <w:lang w:val="hi_IN" w:bidi="hi_IN"/>
        </w:rPr>
        <w:t>यूहन्ना उस व्यक्ति को मसीह-विरोधी कहता है जो यह झूठी शिक्षा देता है। मसीह-विरोधी यीशु का शत्रु है। हमने यह पहले ही यूहन्ना की पहली पुस्तक में सुना है।</w:t>
      </w:r>
    </w:p>
    <w:p>
      <w:pPr/>
      <w:r>
        <w:rPr>
          <w:lang w:val="hi_IN" w:bidi="hi_IN"/>
        </w:rPr>
      </w:r>
      <w:r>
        <w:rPr>
          <w:lang w:val="hi_IN" w:bidi="hi_IN"/>
        </w:rPr>
        <w:t>यूहन्ना कहता है कि विश्वासियों को सावधान रहना चाहिए। विश्वासियों को झूठे शिक्षकों की बात नहीं सुननी चाहिए, बल्कि उन्हें यीशु के बारे में सही बातों पर विश्वास करते रहना चाहिए। यदि वे सही बातों पर विश्वास करते रहते हैं, तो परमेश्वर विश्वासियों को पूरा प्रतिफल देगा। पूर्ण प्रतिफल शायद अनन्त जीवन को दर्शाता है। यूहन्ना ने अपनी पहली पुस्तक में इसके बारे में बात की थी। जब हमारे पास अनन्त जीवन होता है, तो इसका अर्थ है कि हम परमेश्वर के साथ एक अद्भुत सम्बन्ध में जीवन बिताते हैं। यह संभवतः सबसे बेहतरीन प्रकार का जीवन है जो आपको मिल सकता है! लेकिन यदि लोग गलत बातों पर विश्वास करना शुरू कर देंगे, तो वे अपना प्रतिफल खो देंगे। यूहन्ना का अर्थ शायद यह है कि यदि विश्वासी सावधान नहीं हैं, तो अंत में परमेश्वर उन्हें नहीं बचाएगा। परमेश्वर इन लोगों को अनंत जीवन नहीं देगा।</w:t>
      </w:r>
    </w:p>
    <w:p>
      <w:pPr/>
      <w:r>
        <w:rPr>
          <w:lang w:val="hi_IN" w:bidi="hi_IN"/>
        </w:rPr>
      </w:r>
      <w:r>
        <w:rPr>
          <w:lang w:val="hi_IN" w:bidi="hi_IN"/>
        </w:rPr>
        <w:t>फिर यूहन्ना कुछ ऐसा कहता है जिसका मतलब हमें ठीक-ठीक समझ नहीं आता। यूहन्ना के इस पत्र के अलग-अलग और बहुत पुराने संस्करण हैं। और पत्र के कुछ संस्करण कहते हैं कि यदि विश्वासी अपना प्रतिफल खो देते हैं, तो विश्वासी बनने के बाद से विश्वासियों द्वारा की गई सारी कड़ी मेहनत व्यर्थ हो जाएगी। विश्वासियों ने जो कार्य किया होगा, वह उन कठिनाइयों और सताव की ओर संकेत कर सकता है जिन्हें उन्होंने विश्वासी बनने के बाद से सहा है। और यह कार्य उन सब चीज़ों का संदर्भ भी दे सकता है जो उन्होंने यीशु के बारे में और अधिक जानने के लिए की हैं।</w:t>
      </w:r>
    </w:p>
    <w:p>
      <w:pPr/>
      <w:r>
        <w:rPr>
          <w:lang w:val="hi_IN" w:bidi="hi_IN"/>
        </w:rPr>
      </w:r>
      <w:r>
        <w:rPr>
          <w:lang w:val="hi_IN" w:bidi="hi_IN"/>
        </w:rPr>
        <w:t xml:space="preserve">लेकिन पत्र के कुछ अन्य संस्करण कहते हैं कि यदि विश्वासी अपना प्रतिफल खो देते हैं, तो </w:t>
      </w:r>
      <w:r>
        <w:rPr>
          <w:b/>
          <w:lang w:val="hi_IN" w:bidi="hi_IN"/>
        </w:rPr>
        <w:t>यूहन्ना और अन्य प्रेरितों ने जो काम किया है,</w:t>
      </w:r>
      <w:r>
        <w:rPr>
          <w:lang w:val="hi_IN" w:bidi="hi_IN"/>
        </w:rPr>
        <w:t xml:space="preserve"> वह व्यर्थ हो जाएगा। इसका अर्थ यह होगा कि यूहन्ना और अन्य प्रेरितों ने लोगों को यीशु के बारे में सिखाने के लिए जो कड़ी मेहनत की है, वह व्यर्थ हो जाएगी।</w:t>
      </w:r>
    </w:p>
    <w:p>
      <w:pPr/>
      <w:r>
        <w:rPr>
          <w:lang w:val="hi_IN" w:bidi="hi_IN"/>
        </w:rPr>
      </w:r>
      <w:r>
        <w:rPr>
          <w:lang w:val="hi_IN" w:bidi="hi_IN"/>
        </w:rPr>
        <w:t>यहाँ रुकें और चर्चा करें कि आप अपनी भाषा में इस भाग को कैसे कहना चाहते हैं। क्या आप यह कहना चाहते हैं कि यदि विश्वासी अपना प्रतिफल खो दें, तो स्वयं विश्वासियों का किया हुआ कार्य व्यर्थ हो जाएगा? या क्या आप यह कहना चाहते हैं कि यदि विश्वासी अपना प्रतिफल खो देते हैं, तो यूहन्ना और अन्य प्रेरितों ने जो काम किया है, वह व्यर्थ हो जाएगा?</w:t>
      </w:r>
    </w:p>
    <w:p>
      <w:pPr/>
      <w:r>
        <w:rPr>
          <w:lang w:val="hi_IN" w:bidi="hi_IN"/>
        </w:rPr>
      </w:r>
      <w:r>
        <w:rPr>
          <w:lang w:val="hi_IN" w:bidi="hi_IN"/>
        </w:rPr>
        <w:t>इस ऑडियो को यहाँ रोकें।</w:t>
      </w:r>
    </w:p>
    <w:p>
      <w:pPr/>
      <w:r>
        <w:rPr>
          <w:lang w:val="hi_IN" w:bidi="hi_IN"/>
        </w:rPr>
      </w:r>
      <w:r>
        <w:rPr>
          <w:lang w:val="hi_IN" w:bidi="hi_IN"/>
        </w:rPr>
        <w:t>यूहन्ना कहता है कि जो लोग मसीह की शिक्षा से परे जाते हैं, उनके पास परमेश्वर नहीं है। मसीह की शिक्षा से परे जाने का अर्थ शायद यीशु के बारे में सही बातों पर विश्वास न करना है। जो व्यक्ति यीशु के बारे में सही बातों पर विश्वास नहीं करता है, उसके पास परमेश्वर नहीं है। जिस व्यक्ति के पास परमेश्वर नहीं है, उसका परमेश्वर के साथ कोई सम्बन्ध नहीं है। और परमेश्वर ने इस व्यक्ति को नहीं बचाया है। जिस व्यक्ति के पास परमेश्वर नहीं है, उसके पास अनन्त जीवन नहीं है।</w:t>
      </w:r>
    </w:p>
    <w:p>
      <w:pPr/>
      <w:r>
        <w:rPr>
          <w:lang w:val="hi_IN" w:bidi="hi_IN"/>
        </w:rPr>
      </w:r>
      <w:r>
        <w:rPr>
          <w:lang w:val="hi_IN" w:bidi="hi_IN"/>
        </w:rPr>
        <w:t>यूहन्ना की पहली पत्री में, हमें पता चला कि यूहन्ना अक्सर एक ही बात को अलग-अलग शब्दों का प्रयोग करके दो बार कहना पसंद करता है। यूहन्ना इस पत्र में वही काम करता है। पहली बार यूहन्ना यह नकारात्मक तरीके से कहता है, दूसरी बार सकारात्मक तरीके से।</w:t>
      </w:r>
    </w:p>
    <w:p>
      <w:pPr/>
      <w:r>
        <w:rPr>
          <w:lang w:val="hi_IN" w:bidi="hi_IN"/>
        </w:rPr>
      </w:r>
      <w:r>
        <w:rPr>
          <w:lang w:val="hi_IN" w:bidi="hi_IN"/>
        </w:rPr>
        <w:t xml:space="preserve">यूहन्ना पहले कहता है कि जो कोई मसीह के बारे में सही बातों पर विश्वास करना जारी </w:t>
      </w:r>
      <w:r>
        <w:rPr>
          <w:b/>
          <w:lang w:val="hi_IN" w:bidi="hi_IN"/>
        </w:rPr>
        <w:t>नहीं</w:t>
      </w:r>
      <w:r>
        <w:rPr>
          <w:lang w:val="hi_IN" w:bidi="hi_IN"/>
        </w:rPr>
        <w:t xml:space="preserve"> रखता है, उसके पास परमेश्वर </w:t>
      </w:r>
      <w:r>
        <w:rPr>
          <w:b/>
          <w:lang w:val="hi_IN" w:bidi="hi_IN"/>
        </w:rPr>
        <w:t>नहीं</w:t>
      </w:r>
      <w:r>
        <w:rPr>
          <w:lang w:val="hi_IN" w:bidi="hi_IN"/>
        </w:rPr>
        <w:t xml:space="preserve"> है। और फिर यूहन्ना कहता है, जो भी सही बातों पर विश्वास </w:t>
      </w:r>
      <w:r>
        <w:rPr>
          <w:b/>
          <w:lang w:val="hi_IN" w:bidi="hi_IN"/>
        </w:rPr>
        <w:t>करता ही रहता है</w:t>
      </w:r>
      <w:r>
        <w:rPr>
          <w:lang w:val="hi_IN" w:bidi="hi_IN"/>
        </w:rPr>
        <w:t>, उसके पास पिता है, जो परमेश्वर है, और पुत्र है, जो यीशु है। इसका अर्थ है कि यदि हम यीशु के बारे में सही बातों पर विश्वास करते हैं, तो हमारा परमेश्वर के साथ‑साथ यीशु के साथ भी संबंध होता है।</w:t>
      </w:r>
    </w:p>
    <w:p>
      <w:pPr/>
      <w:r>
        <w:rPr>
          <w:lang w:val="hi_IN" w:bidi="hi_IN"/>
        </w:rPr>
      </w:r>
      <w:r>
        <w:rPr>
          <w:lang w:val="hi_IN" w:bidi="hi_IN"/>
        </w:rPr>
        <w:t>यहाँ रुकें और आइए हम फिर से वह गतिविधि करें जो हमने यूहन्ना के पहले पत्र में की थी। दो लोगों से बीच में खड़े होने और अपनी बाहों को एक-दूसरे से फँसाने के लिए कहें। फिर बाकी लोग इनमें से एक व्यक्ति को किसी दूसरी जगह ले जाने का प्रयास करेंगे—शायद कमरे के किसी कोने में या पास के किसी पेड़ के नीचे। उसी समय, लोग दूसरे व्यक्ति को उसी जगह पहुँचने से रोकने का प्रयास करेंगे। उन दोनों लोगों को स्मरण दिलाएँ कि वे अपने हाथ एक-दूसरे में फँसाए रखें! देखें कि क्या होता है! इस ऑडियो को यहाँ रोकें।</w:t>
      </w:r>
    </w:p>
    <w:p>
      <w:pPr/>
      <w:r>
        <w:rPr>
          <w:lang w:val="hi_IN" w:bidi="hi_IN"/>
        </w:rPr>
      </w:r>
      <w:r>
        <w:rPr>
          <w:lang w:val="hi_IN" w:bidi="hi_IN"/>
        </w:rPr>
        <w:t>जब आपने यह गतिविधि की, तो आपको पता चला कि दोनों लोगों में से केवल एक को हिलाना असंभव था। आप दोनों लोगों को हिला सकते थे, या उनमें से किसी को नहीं। आप एक को दूसरे के बिना नहीं हिला सकते थे। उसी तरह, लोग परमेश्वर पिता के साथ संबंध नहीं रख सकते यदि वे यह विश्वास नहीं करते कि यीशु परमेश्वर का पुत्र है। लेकिन जब लोगों का यीशु के साथ संबंध होता है, तो स्वाभाविक रूप से उनका परमेश्वर पिता के साथ भी संबंध हो जाता है।</w:t>
      </w:r>
    </w:p>
    <w:p>
      <w:pPr/>
      <w:r>
        <w:rPr>
          <w:lang w:val="hi_IN" w:bidi="hi_IN"/>
        </w:rPr>
      </w:r>
      <w:r>
        <w:rPr>
          <w:lang w:val="hi_IN" w:bidi="hi_IN"/>
        </w:rPr>
        <w:t>यूहन्ना अपनी कलीसिया के लोगों की ओर से अभिवादन देते हुए अपनी बात समाप्त करता है। यूहन्ना की अपनी कलीसिया के लोग उन विश्वासियों के बारे में सोच रहे हैं, जिन्हें यूहन्ना लिख रहा है। इन लोगों ने यूहन्ना से कहा है कि वह उन लोगों का अभिवादन करे जिन्हें वह उनकी ओर से लिख रहा है।</w:t>
      </w:r>
    </w:p>
    <w:p>
      <w:pPr/>
      <w:r>
        <w:rPr>
          <w:lang w:val="hi_IN" w:bidi="hi_IN"/>
        </w:rPr>
      </w:r>
      <w:r>
        <w:rPr>
          <w:lang w:val="hi_IN" w:bidi="hi_IN"/>
        </w:rPr>
        <w:t>यहाँ रुकें और चर्चा करें: आपके समुदाय के लोग एक-दूसरे का अभिवादन कैसे करते हैं? उदाहरण के लिए, कल्पना करें कि आप अपने भाई से मिलने जा रहे हैं और रास्ते में आपका पड़ोसी मिलता है। आप अपने पड़ोसी से कहते हैं कि आप अपने भाई से मिलने जा रहे हैं। आपका पड़ोसी आपके भाई को अच्छी तरह से जानता है। आपका पड़ोसी आपसे कहता है कि आप उसकी ओर से अपने भाई को अभिवादन करें। जब आप अपने भाई के पास पहुँचेंगे, तो अपनी भाषा में कौन‑सा शब्द या वाक्य आप उपयोग करेंगे ताकि अपने भाई को बता सकें कि आपका पड़ोसी उसे अभिवादन करता है? इस ऑडियो को यहाँ रोकें।</w:t>
      </w:r>
    </w:p>
    <w:p>
      <w:pPr/>
      <w:r>
        <w:rPr>
          <w:lang w:val="hi_IN" w:bidi="hi_IN"/>
        </w:rPr>
      </w:r>
      <w:r>
        <w:rPr>
          <w:lang w:val="hi_IN" w:bidi="hi_IN"/>
        </w:rPr>
        <w:t>यूहन्ना अपनी कलीसिया के लोगों को "तेरी बहन की संतान" कहता है। पत्र की शुरुआत में, यूहन्ना उस कलीसिया को, जिसे वह लिख रहा है, "स्त्री और उसके बच्चे" कहता है। हमने समझाया कि यूहन्ना जानबूझकर थोड़ा अस्पष्ट हो सकता है। कई लोग थे जो विश्वासियों के विरुद्ध थे। यदि गलत व्यक्ति को यह पत्र मिल जाता, तो वह केवल यह सोचता कि यह एक व्यक्ति की ओर से दूसरे व्यक्ति को लिखा गया पत्र है। वह व्यक्ति यह नहीं जान पाएगा कि यह यूहन्ना की ओर से एक कलीसिया को लिखा गया पत्र था। इस तरह यूहन्ना और वह कलीसिया भी जिसे वह लिख रहा है, सुरक्षित रहेंगे।</w:t>
      </w:r>
    </w:p>
    <w:p>
      <w:pPr/>
      <w:r>
        <w:rPr>
          <w:lang w:val="hi_IN" w:bidi="hi_IN"/>
        </w:rPr>
      </w:r>
      <w:r>
        <w:rPr>
          <w:lang w:val="hi_IN" w:bidi="hi_IN"/>
        </w:rPr>
        <w:t>इसलिए, यूहन्ना इस तरह बात करता है मानो वह कलीसिया जिसे वह लिख रहा है, एक स्त्री है, और उसकी अपनी कलीसिया इस स्त्री की बहन है। यूहन्ना की अपनी कलीसिया, जो बहन है, दूसरी कलीसिया — उस स्त्री और उसके बच्चों — को अभिवादन भेजती है। यूहन्ना ने अपने पत्र की शुरुआत में कहा कि परमेश्वर ने उस स्त्री को चुना था। पत्र के अंत में, यूहन्ना कहता है कि परमेश्वर ने उसकी बहन को भी चुना है। परमेश्वर ने यूहन्ना की कलीसिया के सभी विश्वासियों को चुना है, और साथ ही उस कलीसिया के विश्वासियों को भी चुना है जिन्हें यूहन्ना लिख रहा है। परमेश्वर ने विश्वासियों को चुना है, इसका अर्थ है कि विश्वासी परमेश्वर को जानते हैं और यीशु पर भरोसा करते हैं, क्योंकि परमेश्वर ने यह संभव बनाया था।</w:t>
      </w:r>
    </w:p>
    <w:p>
      <w:pPr/>
      <w:r>
        <w:rPr>
          <w:lang w:val="hi_IN" w:bidi="hi_IN"/>
        </w:rPr>
      </w:r>
      <w:r>
        <w:rPr>
          <w:lang w:val="hi_IN" w:bidi="hi_IN"/>
        </w:rPr>
        <w:t>यूहन्ना के पास विश्वासियों को बताने के लिए थोड़ी और बातें हैं, लेकिन वह कागज़ और स्याही का उपयोग नहीं करना चाहता। यूहन्ना का मतलब यह है कि वह जो कहना चाहता है, उसे पत्र में नहीं कहना चाहता। यूहन्ना लोगों के पास आकर उनसे मिलना अधिक पसंद करेगा। यह कहना शायद किसी पत्र को समाप्त करने का एक सामान्य और विनम्र तरीका था।</w:t>
      </w:r>
    </w:p>
    <w:p>
      <w:pPr/>
      <w:r>
        <w:rPr>
          <w:lang w:val="hi_IN" w:bidi="hi_IN"/>
        </w:rPr>
      </w:r>
      <w:r>
        <w:rPr>
          <w:lang w:val="hi_IN" w:bidi="hi_IN"/>
        </w:rPr>
        <w:t>यूहन्ना के समय में, लोग विशेष पौधों के रेशों से कागज बनाते थे। यूहन्ना का यह छोटा पत्र उस समय के लोगों द्वारा उपयोग किए जाने वाले कागज के एक पन्ने पर समा जाने के लिए बिल्कुल सही लंबाई का है! और इसलिए, यूहन्ना शायद अब तक इस पन्ने के अंत तक पहुँच चुका है। लोग लिखने के लिए एक छोटी छड़ी का उपयोग करते थे और उसे स्याही के कटोरे में डुबोते थे।</w:t>
      </w:r>
    </w:p>
    <w:p>
      <w:pPr/>
      <w:r>
        <w:rPr>
          <w:lang w:val="hi_IN" w:bidi="hi_IN"/>
        </w:rPr>
      </w:r>
      <w:r>
        <w:rPr>
          <w:lang w:val="hi_IN" w:bidi="hi_IN"/>
        </w:rPr>
        <w:t>यहाँ रुकें और कागज़, कलम और स्याही की वह तस्वीर देखें जिनका उपयोग लोग नए नियम के समय में करते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आप यह कर लें, तो इस रिकॉर्डिंग पर वापस आएं, क्योंकि हमारे पास एक और गतिविधि है। इस ऑडियो को यहाँ रोकें।</w:t>
      </w:r>
    </w:p>
    <w:p>
      <w:pPr/>
      <w:r>
        <w:rPr>
          <w:lang w:val="hi_IN" w:bidi="hi_IN"/>
        </w:rPr>
      </w:r>
      <w:r>
        <w:rPr>
          <w:lang w:val="hi_IN" w:bidi="hi_IN"/>
        </w:rPr>
        <w:t>क्योंकि यह अंतिम भाग है, इसलिए यहाँ रुकें और निम्नलिखित गतिविधियाँ करें: उस बगीचे में चारों ओर देखें जिसमें से यूहन्ना हमें लेकर गया था। देखें कि आपने बगीचे के प्रत्येक भाग में कितनी वस्तुएँ रखी हैं। यह हमें दिखाता है कि यूहन्ना हमें कितनी बार बगीचे के उस भाग में ले गया है। यूहन्ना की इस पुस्तक में आपने विशेष रूप से बगीचे के किस भाग की यात्रा की? एक-दूसरे के साथ साझा करें कि बगीचे का कौन सा भाग आपका पसंदीदा है! इस ऑडियो को यहाँ रोकें।</w:t>
      </w:r>
    </w:p>
    <w:p>
      <w:pPr/>
      <w:r>
        <w:rPr>
          <w:lang w:val="hi_IN" w:bidi="hi_IN"/>
        </w:rPr>
      </w:r>
      <w:r>
        <w:rPr>
          <w:lang w:val="hi_IN" w:bidi="hi_IN"/>
        </w:rPr>
        <w:t>अपने बगीचे को उस समय तक रखें जब आप यूहन्ना के अगले पत्र का अनुवाद करेंगे!</w:t>
      </w:r>
    </w:p>
    <w:p>
      <w:pPr/>
      <w:r>
        <w:rPr>
          <w:lang w:val="hi_IN" w:bidi="hi_IN"/>
        </w:rPr>
      </w:r>
      <w:r>
        <w:rPr>
          <w:lang w:val="hi_IN" w:bidi="hi_IN"/>
        </w:rPr>
        <w:t>यहाँ रुकें और यदि आप चाहें, तो एक नाटक, गीत, नृत्य या कलाकृति तैयार करें जिसका उपयोग आप अपनी कलीसिया के लोगों को यूहन्ना के इस पत्र के बारे में बताने के लिए कर सकें।</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2 यूहन्ना पद 7–13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पत्र लिखता है और अपने आप को "प्राचीन" कहता है</w:t>
      </w:r>
    </w:p>
    <w:p>
      <w:pPr>
        <w:pStyle w:val="ListBullet"/>
        <w:spacing w:line="240" w:lineRule="auto"/>
        <w:ind w:left="720"/>
      </w:pPr>
      <w:r>
        <w:rPr>
          <w:lang w:val="hi_IN" w:bidi="hi_IN"/>
        </w:rPr>
      </w:r>
      <w:r>
        <w:rPr>
          <w:lang w:val="hi_IN" w:bidi="hi_IN"/>
        </w:rPr>
        <w:t>वे लोग जिन्हें यूहन्ना लिख रहा है</w:t>
      </w:r>
    </w:p>
    <w:p>
      <w:pPr>
        <w:pStyle w:val="ListBullet"/>
        <w:spacing w:line="240" w:lineRule="auto"/>
        <w:ind w:left="720"/>
      </w:pPr>
      <w:r>
        <w:rPr>
          <w:lang w:val="hi_IN" w:bidi="hi_IN"/>
        </w:rPr>
      </w:r>
      <w:r>
        <w:rPr>
          <w:lang w:val="hi_IN" w:bidi="hi_IN"/>
        </w:rPr>
        <w:t>धोखा देने वाले या झूठे शिक्षक—वे लोग जो यीशु के बारे में सही बातों पर विश्वास नहीं करते हैं</w:t>
      </w:r>
    </w:p>
    <w:p>
      <w:pPr>
        <w:pStyle w:val="ListBullet"/>
        <w:spacing w:line="240" w:lineRule="auto"/>
        <w:ind w:left="720"/>
      </w:pPr>
      <w:r>
        <w:rPr>
          <w:lang w:val="hi_IN" w:bidi="hi_IN"/>
        </w:rPr>
      </w:r>
      <w:r>
        <w:rPr>
          <w:lang w:val="hi_IN" w:bidi="hi_IN"/>
        </w:rPr>
        <w:t>मसीह-विरोधी, जो उन झूठे शिक्षकों के जैसा ही है</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और परमेश्वर पिता</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यूहन्ना कुछ इस तरह से कहता है:</w:t>
      </w:r>
    </w:p>
    <w:p>
      <w:pPr/>
      <w:r>
        <w:rPr>
          <w:lang w:val="hi_IN" w:bidi="hi_IN"/>
        </w:rPr>
      </w:r>
      <w:r>
        <w:rPr>
          <w:lang w:val="hi_IN" w:bidi="hi_IN"/>
        </w:rPr>
        <w:t>"मुझे आपको चेतावनी देना चाहिए कि बहुत से लोग आते हैं जो यीशु के बारे में झूठ बोलते हैं। ये लोग इस बात पर विश्वास नहीं करते कि परमेश्वर ने अपने पुत्र, यीशु मसीह को हमें बचाने के लिए मनुष्य बनाकर भेजा। उनकी बात न सुनें! इस तरह के लोग धोखेबाज और मसीह-विरोधी हैं; वे यीशु के शत्रु हैं।"</w:t>
      </w:r>
    </w:p>
    <w:p>
      <w:pPr/>
      <w:r>
        <w:rPr>
          <w:lang w:val="hi_IN" w:bidi="hi_IN"/>
        </w:rPr>
      </w:r>
      <w:r>
        <w:rPr>
          <w:lang w:val="hi_IN" w:bidi="hi_IN"/>
        </w:rPr>
        <w:t>नाटक को रोकें। यूहन्ना के श्रोताओं की भूमिका निभाने वाले लोगों से पूछें, "आप क्या सोच रहे हैं?" लोग इस तरह उत्तर दे सकते हैं:</w:t>
      </w:r>
    </w:p>
    <w:p>
      <w:pPr/>
      <w:r>
        <w:rPr>
          <w:lang w:val="hi_IN" w:bidi="hi_IN"/>
        </w:rPr>
      </w:r>
      <w:r>
        <w:rPr>
          <w:lang w:val="hi_IN" w:bidi="hi_IN"/>
        </w:rPr>
        <w:t>मुझे यह सुनकर हैरानी हुई है कि कुछ लोग यीशु के बारे में गलत बातें सिखा रहे हैं। मुझे बहुत खुशी है कि यूहन्ना हमें इन लोगों के बारे में चेतावनी दे रहा है।</w:t>
      </w:r>
    </w:p>
    <w:p>
      <w:pPr/>
      <w:r>
        <w:rPr>
          <w:lang w:val="hi_IN" w:bidi="hi_IN"/>
        </w:rPr>
      </w:r>
      <w:r>
        <w:rPr>
          <w:lang w:val="hi_IN" w:bidi="hi_IN"/>
        </w:rPr>
        <w:t>अभिनय को फिर से शुरू करें।</w:t>
      </w:r>
    </w:p>
    <w:p>
      <w:pPr/>
      <w:r>
        <w:rPr>
          <w:lang w:val="hi_IN" w:bidi="hi_IN"/>
        </w:rPr>
      </w:r>
      <w:r>
        <w:rPr>
          <w:lang w:val="hi_IN" w:bidi="hi_IN"/>
        </w:rPr>
        <w:t>यूहन्ना कुछ इस तरह से कहता है:</w:t>
      </w:r>
    </w:p>
    <w:p>
      <w:pPr/>
      <w:r>
        <w:rPr>
          <w:lang w:val="hi_IN" w:bidi="hi_IN"/>
        </w:rPr>
      </w:r>
      <w:r>
        <w:rPr>
          <w:lang w:val="hi_IN" w:bidi="hi_IN"/>
        </w:rPr>
        <w:t>"सावधान रहें कि गलत बातों पर विश्वास करने से आप वह न खो दें जिसके लिए आपने बहुत मेहनत की है। यह सुनिश्चित करें कि आपको अपना पूरा प्रतिफल मिले!"</w:t>
      </w:r>
    </w:p>
    <w:p>
      <w:pPr/>
      <w:r>
        <w:rPr>
          <w:lang w:val="hi_IN" w:bidi="hi_IN"/>
        </w:rPr>
      </w:r>
      <w:r>
        <w:rPr>
          <w:lang w:val="hi_IN" w:bidi="hi_IN"/>
        </w:rPr>
        <w:t>नाटक को रोकें। यूहन्ना की भूमिका निभाने वाले व्यक्ति से पूछें, "आप क्या सोच रहे हैं?" लोग इस तरह उत्तर दे सकते हैं:</w:t>
      </w:r>
    </w:p>
    <w:p>
      <w:pPr>
        <w:pStyle w:val="ListBullet"/>
        <w:spacing w:line="240" w:lineRule="auto"/>
        <w:ind w:left="720"/>
      </w:pPr>
      <w:r>
        <w:rPr>
          <w:lang w:val="hi_IN" w:bidi="hi_IN"/>
        </w:rPr>
      </w:r>
      <w:r>
        <w:rPr>
          <w:lang w:val="hi_IN" w:bidi="hi_IN"/>
        </w:rPr>
        <w:t>यदि लोग गलत बातों पर विश्वास करेंगे और विश्वास करते रहेंगे, तो हो सकता है कि परमेश्वर उन्हें न बचाए। मैं इसके बारे में बहुत चिंतित हूँ। मैं चाहता हूँ कि परमेश्वर विश्वासियों को बचाए! या</w:t>
      </w:r>
    </w:p>
    <w:p>
      <w:pPr>
        <w:pStyle w:val="ListBullet"/>
        <w:spacing w:line="240" w:lineRule="auto"/>
        <w:ind w:left="720"/>
      </w:pPr>
      <w:r>
        <w:rPr>
          <w:lang w:val="hi_IN" w:bidi="hi_IN"/>
        </w:rPr>
      </w:r>
      <w:r>
        <w:rPr>
          <w:lang w:val="hi_IN" w:bidi="hi_IN"/>
        </w:rPr>
        <w:t>मैं बहुत चिंतित हूँ कि विश्वासियों को झूठे शिक्षकों की बात नहीं सुननी चाहिए।</w:t>
      </w:r>
    </w:p>
    <w:p>
      <w:pPr/>
      <w:r>
        <w:rPr>
          <w:lang w:val="hi_IN" w:bidi="hi_IN"/>
        </w:rPr>
      </w:r>
      <w:r>
        <w:rPr>
          <w:lang w:val="hi_IN" w:bidi="hi_IN"/>
        </w:rPr>
        <w:t>अभिनय को फिर से शुरू करें।</w:t>
      </w:r>
    </w:p>
    <w:p>
      <w:pPr/>
      <w:r>
        <w:rPr>
          <w:lang w:val="hi_IN" w:bidi="hi_IN"/>
        </w:rPr>
      </w:r>
      <w:r>
        <w:rPr>
          <w:lang w:val="hi_IN" w:bidi="hi_IN"/>
        </w:rPr>
        <w:t>यूहन्ना कुछ इस तरह से कहता है:</w:t>
      </w:r>
    </w:p>
    <w:p>
      <w:pPr/>
      <w:r>
        <w:rPr>
          <w:lang w:val="hi_IN" w:bidi="hi_IN"/>
        </w:rPr>
      </w:r>
      <w:r>
        <w:rPr>
          <w:lang w:val="hi_IN" w:bidi="hi_IN"/>
        </w:rPr>
        <w:t>"जो कोई भी मसीह के बारे में सही शिक्षाओं पर विश्वास नहीं करता उसका परमेश्वर के साथ संबंध नहीं हो सकता।</w:t>
      </w:r>
    </w:p>
    <w:p>
      <w:pPr/>
      <w:r>
        <w:rPr>
          <w:lang w:val="hi_IN" w:bidi="hi_IN"/>
        </w:rPr>
      </w:r>
      <w:r>
        <w:rPr>
          <w:lang w:val="hi_IN" w:bidi="hi_IN"/>
        </w:rPr>
        <w:t>"लेकिन जो कोई मसीह के बारे में सही शिक्षाओं पर विश्वास करता है, उसका परमेश्वर पिता और उसके पुत्र यीशु मसीह के साथ भी एक सम्बन्ध है।"</w:t>
      </w:r>
    </w:p>
    <w:p>
      <w:pPr/>
      <w:r>
        <w:rPr>
          <w:lang w:val="hi_IN" w:bidi="hi_IN"/>
        </w:rPr>
      </w:r>
      <w:r>
        <w:rPr>
          <w:lang w:val="hi_IN" w:bidi="hi_IN"/>
        </w:rPr>
        <w:t>नाटक को रोकें। यूहन्ना के श्रोताओं की भूमिका निभाने वाले लोगों से पूछें, "आप क्या सोच रहे हैं?" लोग इस तरह उत्तर दे सकते हैं:</w:t>
      </w:r>
    </w:p>
    <w:p>
      <w:pPr/>
      <w:r>
        <w:rPr>
          <w:lang w:val="hi_IN" w:bidi="hi_IN"/>
        </w:rPr>
      </w:r>
      <w:r>
        <w:rPr>
          <w:lang w:val="hi_IN" w:bidi="hi_IN"/>
        </w:rPr>
        <w:t>हम जानते हैं कि यीशु मसीह परमेश्वर का पुत्र है। हम जानते हैं कि यीशु ने हमें बचाया है। यह मसीह के बारे में सही शिक्षा है, और हम इस पर विश्वास करते हैं। हम बहुत खुश हैं कि हम परमेश्वर पिता और उसके पुत्र यीशु मसीह के साथ एक संबंध रख सकते हैं!</w:t>
      </w:r>
    </w:p>
    <w:p>
      <w:pPr/>
      <w:r>
        <w:rPr>
          <w:lang w:val="hi_IN" w:bidi="hi_IN"/>
        </w:rPr>
      </w:r>
      <w:r>
        <w:rPr>
          <w:lang w:val="hi_IN" w:bidi="hi_IN"/>
        </w:rPr>
        <w:t>अभिनय को फिर से शुरू करें।</w:t>
      </w:r>
    </w:p>
    <w:p>
      <w:pPr/>
      <w:r>
        <w:rPr>
          <w:lang w:val="hi_IN" w:bidi="hi_IN"/>
        </w:rPr>
      </w:r>
      <w:r>
        <w:rPr>
          <w:lang w:val="hi_IN" w:bidi="hi_IN"/>
        </w:rPr>
        <w:t>यूहन्ना कुछ इस तरह से कहता है:</w:t>
      </w:r>
    </w:p>
    <w:p>
      <w:pPr/>
      <w:r>
        <w:rPr>
          <w:lang w:val="hi_IN" w:bidi="hi_IN"/>
        </w:rPr>
      </w:r>
      <w:r>
        <w:rPr>
          <w:lang w:val="hi_IN" w:bidi="hi_IN"/>
        </w:rPr>
        <w:t>"इसलिए, यदि कोई आपके पास ऐसी गलत बातें सिखाने वाला आता है, तो उसे अपने घर में रहने के लिए आमंत्रित न करें, और उसे अपनी कलीसिया में बोलने न दें! क्योंकि यदि आप ऐसे लोगों को उनकी गलत शिक्षा देने की अनुमति देते हैं, तो आप स्वयं इस बुरे काम के दोषी हो जाते हैं।"</w:t>
      </w:r>
    </w:p>
    <w:p>
      <w:pPr/>
      <w:r>
        <w:rPr>
          <w:lang w:val="hi_IN" w:bidi="hi_IN"/>
        </w:rPr>
      </w:r>
      <w:r>
        <w:rPr>
          <w:lang w:val="hi_IN" w:bidi="hi_IN"/>
        </w:rPr>
        <w:t>नाटक को रोकें। 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यह यूहन्ना की बहुत अच्छी सलाह है। यदि झूठे शिक्षक हमारी कलीसिया में प्रचार करेंगे, तो कुछ लोग उलझन में पड़ सकते हैं और झूठे शिक्षकों पर विश्वास करने लग सकते हैं; या</w:t>
      </w:r>
    </w:p>
    <w:p>
      <w:pPr>
        <w:pStyle w:val="ListBullet"/>
        <w:spacing w:line="240" w:lineRule="auto"/>
        <w:ind w:left="720"/>
      </w:pPr>
      <w:r>
        <w:rPr>
          <w:lang w:val="hi_IN" w:bidi="hi_IN"/>
        </w:rPr>
      </w:r>
      <w:r>
        <w:rPr>
          <w:lang w:val="hi_IN" w:bidi="hi_IN"/>
        </w:rPr>
        <w:t>जब ये लोग आएँगे, तो उनका स्वागत न करना कठिन होगा। लोग बहुत नाराज़ होंगे। लेकिन मैं समझता हूँ कि यह बहुत महत्वपूर्ण है; या</w:t>
      </w:r>
    </w:p>
    <w:p>
      <w:pPr>
        <w:pStyle w:val="ListBullet"/>
        <w:spacing w:line="240" w:lineRule="auto"/>
        <w:ind w:left="720"/>
      </w:pPr>
      <w:r>
        <w:rPr>
          <w:lang w:val="hi_IN" w:bidi="hi_IN"/>
        </w:rPr>
      </w:r>
      <w:r>
        <w:rPr>
          <w:lang w:val="hi_IN" w:bidi="hi_IN"/>
        </w:rPr>
        <w:t>मैं वास्तव में गलत बात सिखाने का दोषी नहीं होना चाहता हूँ! मैं ऐसे लोगों को हमारे घर में रहने और हमारी कलीसिया में सिखाने की अनुमति नहीं दूँगा।</w:t>
      </w:r>
    </w:p>
    <w:p>
      <w:pPr/>
      <w:r>
        <w:rPr>
          <w:lang w:val="hi_IN" w:bidi="hi_IN"/>
        </w:rPr>
      </w:r>
      <w:r>
        <w:rPr>
          <w:lang w:val="hi_IN" w:bidi="hi_IN"/>
        </w:rPr>
        <w:t>अभिनय को फिर से शुरू करें।</w:t>
      </w:r>
    </w:p>
    <w:p>
      <w:pPr/>
      <w:r>
        <w:rPr>
          <w:lang w:val="hi_IN" w:bidi="hi_IN"/>
        </w:rPr>
      </w:r>
      <w:r>
        <w:rPr>
          <w:lang w:val="hi_IN" w:bidi="hi_IN"/>
        </w:rPr>
        <w:t>यूहन्ना कुछ इस तरह से कहता है:</w:t>
      </w:r>
    </w:p>
    <w:p>
      <w:pPr/>
      <w:r>
        <w:rPr>
          <w:lang w:val="hi_IN" w:bidi="hi_IN"/>
        </w:rPr>
      </w:r>
      <w:r>
        <w:rPr>
          <w:lang w:val="hi_IN" w:bidi="hi_IN"/>
        </w:rPr>
        <w:t>"और भी बहुत कुछ है जो मैं आपको बताना चाहता हूँ, परन्तु मैं यह लिखकर नहीं करना चाहता हूँ। मुझे आपसे मिलने की आशा है, और फिर हम एक‑दूसरे से अच्छी बात कर सकते हैं। फिर हम एक साथ बहुत खुश होंगे!</w:t>
      </w:r>
    </w:p>
    <w:p>
      <w:pPr/>
      <w:r>
        <w:rPr>
          <w:lang w:val="hi_IN" w:bidi="hi_IN"/>
        </w:rPr>
      </w:r>
      <w:r>
        <w:rPr>
          <w:lang w:val="hi_IN" w:bidi="hi_IN"/>
        </w:rPr>
        <w:t>तुम्हारी बहन के बच्चे, जिन्हें परमेश्वर ने भी चुना है, तुम्हें अभिवादन भेज रहे हैं।"</w:t>
      </w:r>
    </w:p>
    <w:p>
      <w:pPr/>
      <w:r>
        <w:rPr>
          <w:lang w:val="hi_IN" w:bidi="hi_IN"/>
        </w:rPr>
      </w:r>
      <w:r>
        <w:rPr>
          <w:lang w:val="hi_IN" w:bidi="hi_IN"/>
        </w:rPr>
        <w:t>नाटक को रोकें। यूहन्ना की भूमिका निभाने वाले व्यक्ति से पूछें, "आप क्या सोच रहे हैं?" लोग इस तरह उत्तर दे सकते हैं:</w:t>
      </w:r>
    </w:p>
    <w:p>
      <w:pPr/>
      <w:r>
        <w:rPr>
          <w:lang w:val="hi_IN" w:bidi="hi_IN"/>
        </w:rPr>
      </w:r>
      <w:r>
        <w:rPr>
          <w:lang w:val="hi_IN" w:bidi="hi_IN"/>
        </w:rPr>
        <w:t>मुझे आशा है कि विश्वासी मेरे पत्र को समझेंगे। लेकिन मैं जल्द ही विश्वासियों से मिलने जाऊँगा, और फिर मैं उन्हें इस सब के बारे में और बहुत कुछ बताऊँगा। इसके बारे में लिखने या पढ़ने की तुलना में, इस पर एक साथ बात करना कहीं ज़्यादा आसान होगा!</w:t>
      </w:r>
    </w:p>
    <w:p>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हमें बहुत खुशी है कि यूहन्ना जल्द ही हमसे मिलने आएगा! हम यूहन्ना की शिक्षा का इंतज़ार कर रहे हैं। जब यूहन्ना आएगा, तो हम बहुत सम्मानित होंगे; या</w:t>
      </w:r>
    </w:p>
    <w:p>
      <w:pPr>
        <w:pStyle w:val="ListBullet"/>
        <w:spacing w:line="240" w:lineRule="auto"/>
        <w:ind w:left="720"/>
      </w:pPr>
      <w:r>
        <w:rPr>
          <w:lang w:val="hi_IN" w:bidi="hi_IN"/>
        </w:rPr>
      </w:r>
      <w:r>
        <w:rPr>
          <w:lang w:val="hi_IN" w:bidi="hi_IN"/>
        </w:rPr>
        <w:t>हमें खुशी है कि यूहन्ना की कलीसिया के विश्वासी हमारे बारे में सोच रहे हैं! हमें खुशी है कि हम सभी एक-दूसरे के भाई और बहन हैं, क्योंकि हम सभी परमेश्वर की संतान हैं।</w:t>
      </w:r>
      <w:r>
        <w:rPr>
          <w:lang w:val="hi_IN" w:bidi="hi_IN"/>
        </w:rPr>
      </w:r>
    </w:p>
    <w:p>
      <w:pPr>
        <w:pStyle w:val="Heading3"/>
      </w:pPr>
      <w:r>
        <w:rPr>
          <w:lang w:val="hi_IN" w:bidi="hi_IN"/>
        </w:rPr>
        <w:t>आवश्यक जानकारी</w:t>
      </w:r>
    </w:p>
    <w:p>
      <w:pPr/>
      <w:r>
        <w:rPr>
          <w:lang w:val="hi_IN" w:bidi="hi_IN"/>
        </w:rPr>
      </w:r>
      <w:r>
        <w:rPr>
          <w:lang w:val="hi_IN" w:bidi="hi_IN"/>
        </w:rPr>
        <w:t xml:space="preserve">2 यूहन्ना पद 7–13 का ऑडियो संस्करण सबसे आसानी से समझ में आने वाले अनुवाद में सुनें। </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वाक्यांशों पर चर्चा करेगा।</w:t>
      </w:r>
    </w:p>
    <w:p>
      <w:pPr/>
      <w:r>
        <w:rPr>
          <w:lang w:val="hi_IN" w:bidi="hi_IN"/>
        </w:rPr>
      </w:r>
      <w:r>
        <w:rPr>
          <w:lang w:val="hi_IN" w:bidi="hi_IN"/>
        </w:rPr>
        <w:t xml:space="preserve">यूहन्ना उन लोगों के विरुद्ध चेतावनी देता है जो यह </w:t>
      </w:r>
      <w:r>
        <w:rPr>
          <w:b/>
          <w:lang w:val="hi_IN" w:bidi="hi_IN"/>
        </w:rPr>
        <w:t>स्वीकार</w:t>
      </w:r>
      <w:r>
        <w:rPr>
          <w:lang w:val="hi_IN" w:bidi="hi_IN"/>
        </w:rPr>
        <w:t xml:space="preserve"> नहीं करते कि यीशु मसीह शरीर में आया है। यदि आप किसी बात को स्वीकार करते हैं, तो आप खुले तौर पर कह रहे हैं कि आप किसी बात को सच मानते हैं। उसी शब्द का उपयोग करें जिसका उपयोग आपने पिछले भागों में किया है।</w:t>
      </w:r>
    </w:p>
    <w:p>
      <w:pPr/>
      <w:r>
        <w:rPr>
          <w:lang w:val="hi_IN" w:bidi="hi_IN"/>
        </w:rPr>
      </w:r>
      <w:r>
        <w:rPr>
          <w:lang w:val="hi_IN" w:bidi="hi_IN"/>
        </w:rPr>
        <w:t xml:space="preserve">यीशु मसीह शरीर में होकर आया है। </w:t>
      </w:r>
      <w:r>
        <w:rPr>
          <w:b/>
          <w:lang w:val="hi_IN" w:bidi="hi_IN"/>
        </w:rPr>
        <w:t>मसीह</w:t>
      </w:r>
      <w:r>
        <w:rPr>
          <w:lang w:val="hi_IN" w:bidi="hi_IN"/>
        </w:rPr>
        <w:t xml:space="preserve"> का अर्थ है वह विशेष राजा और उद्धारकर्ता जिसे परमेश्वर ने भेजने की प्रतिज्ञा की थी। जब यूहन्ना यीशु को मसीह कहता है, तो उसका अर्थ है कि यीशु परमेश्वर का पुत्र है। मसीह शब्द मुख्य शब्दावली में है। उसी शब्द का उपयोग करें जो आपने अन्य भागों में उपयोग किया है।</w:t>
      </w:r>
    </w:p>
    <w:p>
      <w:pPr/>
      <w:r>
        <w:rPr>
          <w:lang w:val="hi_IN" w:bidi="hi_IN"/>
        </w:rPr>
      </w:r>
      <w:r>
        <w:rPr>
          <w:lang w:val="hi_IN" w:bidi="hi_IN"/>
        </w:rPr>
        <w:t>यीशु मसीह के शरीर में आने का अर्थ है कि यीशु एक मनुष्य के रूप में पैदा हुआ था, जिसके पास हमारे जैसा शरीर था, जिसमें वास्तविक हड्डियाँ, माँसपेशियाँ और खून था! यीशु हमेशा परमेश्वर के पुत्र के रूप में अस्तित्व में था, परन्तु वह एक कुँवारी मरियम के गर्भ में मनुष्य बन गया।</w:t>
      </w:r>
    </w:p>
    <w:p>
      <w:pPr/>
      <w:r>
        <w:rPr>
          <w:lang w:val="hi_IN" w:bidi="hi_IN"/>
        </w:rPr>
      </w:r>
      <w:r>
        <w:rPr>
          <w:lang w:val="hi_IN" w:bidi="hi_IN"/>
        </w:rPr>
        <w:t xml:space="preserve">यहाँ रुकें और चर्चा करें कि आप कैसे कहेंगे कि यीशु मसीह </w:t>
      </w:r>
      <w:r>
        <w:rPr>
          <w:b/>
          <w:lang w:val="hi_IN" w:bidi="hi_IN"/>
        </w:rPr>
        <w:t>शरीर में होकर आया है</w:t>
      </w:r>
      <w:r>
        <w:rPr>
          <w:lang w:val="hi_IN" w:bidi="hi_IN"/>
        </w:rPr>
        <w:t>। वही शब्द या वाक्यांश उपयोग करें जो आपने पहले यूहन्ना में उपयोग किया है। इस ऑडियो को यहाँ रोकें।</w:t>
      </w:r>
    </w:p>
    <w:p>
      <w:pPr/>
      <w:r>
        <w:rPr>
          <w:lang w:val="hi_IN" w:bidi="hi_IN"/>
        </w:rPr>
      </w:r>
      <w:r>
        <w:rPr>
          <w:lang w:val="hi_IN" w:bidi="hi_IN"/>
        </w:rPr>
        <w:t>जो लोग यह स्वीकार नहीं करते कि यीशु मसीह मनुष्य बन गया है, वे अन्य लोगों को धोखा दे रहे हैं। यदि आप किसी को धोखा दे रहे हैं, तो आप उस व्यक्ति को झूठ बता रहे हैं, और आप चाहते हैं कि वह व्यक्ति आपके झूठ पर विश्वास करे। यूहन्ना ऐसे व्यक्ति को मसीह-विरोधी कहता है। कोई भी मसीह-विरोधी यीशु का शत्रु होता है।</w:t>
      </w:r>
    </w:p>
    <w:p>
      <w:pPr/>
      <w:r>
        <w:rPr>
          <w:lang w:val="hi_IN" w:bidi="hi_IN"/>
        </w:rPr>
      </w:r>
      <w:r>
        <w:rPr>
          <w:lang w:val="hi_IN" w:bidi="hi_IN"/>
        </w:rPr>
        <w:t xml:space="preserve">यहाँ रुकें और चर्चा करें कि आप </w:t>
      </w:r>
      <w:r>
        <w:rPr>
          <w:b/>
          <w:lang w:val="hi_IN" w:bidi="hi_IN"/>
        </w:rPr>
        <w:t>मसीह-विरोधी</w:t>
      </w:r>
      <w:r>
        <w:rPr>
          <w:lang w:val="hi_IN" w:bidi="hi_IN"/>
        </w:rPr>
        <w:t xml:space="preserve"> के लिए किस शब्द या वाक्यांश का उपयोग करेंगे। वही शब्द या वाक्यांश उपयोग करें जो आपने पहले यूहन्ना में उपयोग किया है। इस ऑडियो को यहाँ रोकें।</w:t>
      </w:r>
    </w:p>
    <w:p>
      <w:pPr/>
      <w:r>
        <w:rPr>
          <w:lang w:val="hi_IN" w:bidi="hi_IN"/>
        </w:rPr>
      </w:r>
      <w:r>
        <w:rPr>
          <w:lang w:val="hi_IN" w:bidi="hi_IN"/>
        </w:rPr>
        <w:t>यूहन्ना कहता है कि कई धोखेबाज या झूठे शिक्षक संसार में निकल गए हैं। यूहन्ना का अर्थ यह है कि बहुत से झूठे शिक्षक हैं जो स्थान-स्थान पर घूमते हैं और गलत बातें सिखाते हैं।</w:t>
      </w:r>
    </w:p>
    <w:p>
      <w:pPr/>
      <w:r>
        <w:rPr>
          <w:lang w:val="hi_IN" w:bidi="hi_IN"/>
        </w:rPr>
      </w:r>
      <w:r>
        <w:rPr>
          <w:lang w:val="hi_IN" w:bidi="hi_IN"/>
        </w:rPr>
        <w:t>यूहन्ना का अर्थ है कि ये लोग जानबूझकर इन झूठे संदेशों को साझा कर रहे हैं। यूहन्ना “निकल गए” वाक्यांश का उपयोग उस काम का वर्णन करने के लिए करता है जो प्रचारक और मिशनरी करते हैं। धोखा देने वाले प्रचारकों और मिशनरियों जैसा ही काम करते हैं, परन्तु वे एक झूठे संदेश का प्रचार कर रहे हैं।</w:t>
      </w:r>
    </w:p>
    <w:p>
      <w:pPr/>
      <w:r>
        <w:rPr>
          <w:lang w:val="hi_IN" w:bidi="hi_IN"/>
        </w:rPr>
      </w:r>
      <w:r>
        <w:rPr>
          <w:lang w:val="hi_IN" w:bidi="hi_IN"/>
        </w:rPr>
        <w:t xml:space="preserve">यहाँ रुकें और चर्चा करें कि आप अपनी भाषा में कैसे कह सकते हैं कि कई धोखा देनेवाले </w:t>
      </w:r>
      <w:r>
        <w:rPr>
          <w:b/>
          <w:lang w:val="hi_IN" w:bidi="hi_IN"/>
        </w:rPr>
        <w:t>संसार में निकल गए हैं</w:t>
      </w:r>
      <w:r>
        <w:rPr>
          <w:lang w:val="hi_IN" w:bidi="hi_IN"/>
        </w:rPr>
        <w:t>। इस ऑडियो को यहाँ रोकें।</w:t>
      </w:r>
    </w:p>
    <w:p>
      <w:pPr/>
      <w:r>
        <w:rPr>
          <w:lang w:val="hi_IN" w:bidi="hi_IN"/>
        </w:rPr>
      </w:r>
      <w:r>
        <w:rPr>
          <w:lang w:val="hi_IN" w:bidi="hi_IN"/>
        </w:rPr>
        <w:t xml:space="preserve">जो कोई मसीह के बारे में सही बातों पर विश्वास करना जारी नहीं रखता है, परन्तु </w:t>
      </w:r>
      <w:r>
        <w:rPr>
          <w:b/>
          <w:lang w:val="hi_IN" w:bidi="hi_IN"/>
        </w:rPr>
        <w:t>उससे परे जाता है,</w:t>
      </w:r>
      <w:r>
        <w:rPr>
          <w:lang w:val="hi_IN" w:bidi="hi_IN"/>
        </w:rPr>
        <w:t xml:space="preserve"> उसके पास परमेश्वर नहीं है। शिक्षा से परे जाने का अर्थ है मसीह के बारे में सही शिक्षा से अलग कुछ सिखाना। जिसके पास परमेश्वर नहीं है, उसका परमेश्वर के साथ कोई संबंध नहीं है।</w:t>
      </w:r>
    </w:p>
    <w:p>
      <w:pPr/>
      <w:r>
        <w:rPr>
          <w:lang w:val="hi_IN" w:bidi="hi_IN"/>
        </w:rPr>
      </w:r>
      <w:r>
        <w:rPr>
          <w:lang w:val="hi_IN" w:bidi="hi_IN"/>
        </w:rPr>
        <w:t>यहाँ रुकें और चर्चा करें कि आप कैसे कह सकते हैं कि जो कोई भी मसीह के बारे में सही बातों पर विश्वास करना जारी नहीं रखता है, उसके पास परमेश्वर नहीं है। इस ऑडियो को यहाँ रोकें।</w:t>
      </w:r>
    </w:p>
    <w:p>
      <w:pPr/>
      <w:r>
        <w:rPr>
          <w:lang w:val="hi_IN" w:bidi="hi_IN"/>
        </w:rPr>
      </w:r>
      <w:r>
        <w:rPr>
          <w:lang w:val="hi_IN" w:bidi="hi_IN"/>
        </w:rPr>
        <w:t>जो लोग मसीह की शिक्षा में बने रहते हैं, उनके पास पिता और पुत्र दोनों होते हैं। 'पिता' शब्द परमेश्वर पिता को दर्शाता है, और 'पुत्र' यीशु को दर्शाता है। जिन लोगों के पास पिता और पुत्र हैं, उनका परमेश्वर और उसके पुत्र यीशु के साथ अच्छा संबंध है। जो व्यक्ति मसीह की शिक्षा में बना रहता है, वह यीशु मसीह के बारे में सही बातों पर विश्वास करता रहता है।</w:t>
      </w:r>
    </w:p>
    <w:p>
      <w:pPr/>
      <w:r>
        <w:rPr>
          <w:lang w:val="hi_IN" w:bidi="hi_IN"/>
        </w:rPr>
      </w:r>
      <w:r>
        <w:rPr>
          <w:lang w:val="hi_IN" w:bidi="hi_IN"/>
        </w:rPr>
        <w:t xml:space="preserve">यहाँ रुकें और चर्चा करें कि आप कैसे कह सकते हैं कि जो कोई मसीह की </w:t>
      </w:r>
      <w:r>
        <w:rPr>
          <w:b/>
          <w:lang w:val="hi_IN" w:bidi="hi_IN"/>
        </w:rPr>
        <w:t>शिक्षा में बना रहता है</w:t>
      </w:r>
      <w:r>
        <w:rPr>
          <w:lang w:val="hi_IN" w:bidi="hi_IN"/>
        </w:rPr>
        <w:t xml:space="preserve">, उसके पास </w:t>
      </w:r>
      <w:r>
        <w:rPr>
          <w:b/>
          <w:lang w:val="hi_IN" w:bidi="hi_IN"/>
        </w:rPr>
        <w:t>पिता</w:t>
      </w:r>
      <w:r>
        <w:rPr>
          <w:lang w:val="hi_IN" w:bidi="hi_IN"/>
        </w:rPr>
        <w:t xml:space="preserve"> भी है और </w:t>
      </w:r>
      <w:r>
        <w:rPr>
          <w:b/>
          <w:lang w:val="hi_IN" w:bidi="hi_IN"/>
        </w:rPr>
        <w:t>पुत्र</w:t>
      </w:r>
      <w:r>
        <w:rPr>
          <w:lang w:val="hi_IN" w:bidi="hi_IN"/>
        </w:rPr>
        <w:t xml:space="preserve"> भी। इस ऑडियो को यहाँ रोकें।</w:t>
      </w:r>
    </w:p>
    <w:p>
      <w:pPr/>
      <w:r>
        <w:rPr>
          <w:lang w:val="hi_IN" w:bidi="hi_IN"/>
        </w:rPr>
      </w:r>
      <w:r>
        <w:rPr>
          <w:lang w:val="hi_IN" w:bidi="hi_IN"/>
        </w:rPr>
        <w:t xml:space="preserve">यदि आप किसी ऐसे व्यक्ति का स्वागत करते हैं जो यीशु के बारे में सही बातें नहीं सिखा रहा है, तो आप स्वयं इस </w:t>
      </w:r>
      <w:r>
        <w:rPr>
          <w:b/>
          <w:lang w:val="hi_IN" w:bidi="hi_IN"/>
        </w:rPr>
        <w:t>बुरे</w:t>
      </w:r>
      <w:r>
        <w:rPr>
          <w:lang w:val="hi_IN" w:bidi="hi_IN"/>
        </w:rPr>
        <w:t xml:space="preserve"> काम के दोषी बन जाते हैं। जो बात बुरी है, वह अच्छाई के विपरीत है। बुराई शब्द मुख्य शब्दावली में है। वही शब्द या वाक्यांश उपयोग करें जिसका उपयोग आपने बाइबल की अन्य पुस्तकों में किया है।</w:t>
      </w:r>
    </w:p>
    <w:p>
      <w:pPr/>
      <w:r>
        <w:rPr>
          <w:lang w:val="hi_IN" w:bidi="hi_IN"/>
        </w:rPr>
      </w:r>
      <w:r>
        <w:rPr>
          <w:lang w:val="hi_IN" w:bidi="hi_IN"/>
        </w:rPr>
        <w:t>यदि आप किसी का स्वागत करते हैं, तो इस मामले में इसका अर्थ है कि आप किसी को प्रचार करने की अनुमति देते हैं। आइए हम कलीसिया के इस काल्पनिक परिवार के बारे में फिर से सोचें जिसे यूहन्ना लिख रहा था। हमने कल्पना की थी कि सैम और सैली इस परिवार के घर आकर पूछेंगे कि क्या वे परिवार के साथ रह सकते हैं। खैर, आइए कल्पना करें कि क्या होता यदि यह परिवार सैम और सैली को दूर भेजने के बजाय उन्हें रहने की अनुमति देता। फिर अगली बार जब उनकी कलीसिया की बैठक होती, तो परिवार अन्य विश्वासियों से कहता, “आज हमारे पास कुछ नए प्रचारक हैं!” ये प्रचारक जो कहते हैं, वह बहुत दिलचस्प है। आइए, उनकी बात सुनें!"</w:t>
      </w:r>
    </w:p>
    <w:p>
      <w:pPr/>
      <w:r>
        <w:rPr>
          <w:lang w:val="hi_IN" w:bidi="hi_IN"/>
        </w:rPr>
      </w:r>
      <w:r>
        <w:rPr>
          <w:lang w:val="hi_IN" w:bidi="hi_IN"/>
        </w:rPr>
        <w:t xml:space="preserve">खैर, यदि ऐसा होना होता, तो यह परिवार स्वयं गलत शिक्षा फैलाने के लिए जिम्मेदार बन गया होता। और इस गलत शिक्षा को फैलाना बुरा काम है। </w:t>
      </w:r>
    </w:p>
    <w:p>
      <w:pPr/>
      <w:r>
        <w:rPr>
          <w:lang w:val="hi_IN" w:bidi="hi_IN"/>
        </w:rPr>
      </w:r>
      <w:r>
        <w:rPr>
          <w:lang w:val="hi_IN" w:bidi="hi_IN"/>
        </w:rPr>
        <w:t xml:space="preserve">यहाँ रुकें और चर्चा करें कि आप कैसे कहेंगे कि जो कोई किसी ऐसे व्यक्ति का स्वागत करता है जो यीशु के बारे में सही शिक्षा नहीं देता है, वह </w:t>
      </w:r>
      <w:r>
        <w:rPr>
          <w:b/>
          <w:lang w:val="hi_IN" w:bidi="hi_IN"/>
        </w:rPr>
        <w:t>इस बुरे काम में भाग लेता है</w:t>
      </w:r>
      <w:r>
        <w:rPr>
          <w:lang w:val="hi_IN" w:bidi="hi_IN"/>
        </w:rPr>
        <w:t xml:space="preserve"> या इस बुरे काम का दोषी हो जाता है। इस ऑडियो को यहाँ रोकें।</w:t>
      </w:r>
    </w:p>
    <w:p>
      <w:pPr/>
      <w:r>
        <w:rPr>
          <w:lang w:val="hi_IN" w:bidi="hi_IN"/>
        </w:rPr>
      </w:r>
      <w:r>
        <w:rPr>
          <w:lang w:val="hi_IN" w:bidi="hi_IN"/>
        </w:rPr>
        <w:t>यूहन्ना के पास विश्वासियों से कहने के लिए बहुत कुछ है, लेकिन वह कागज़ और स्याही का उपयोग नहीं करना चाहता। यूहन्ना का कहना यह है कि वह जो उसे कहना है, उसे पत्र में नहीं कहना चाहता। यूहन्ना लोगों के पास आकर उनसे मिलना अधिक पसंद करेगा। यह किसी पत्र को समाप्त करने का एक विनम्र तरीका भी था।</w:t>
      </w:r>
    </w:p>
    <w:p>
      <w:pPr/>
      <w:r>
        <w:rPr>
          <w:lang w:val="hi_IN" w:bidi="hi_IN"/>
        </w:rPr>
      </w:r>
      <w:r>
        <w:rPr>
          <w:lang w:val="hi_IN" w:bidi="hi_IN"/>
        </w:rPr>
        <w:t xml:space="preserve">यहाँ रुकें और चर्चा करें कि आप कैसे कहेंगे कि यूहन्ना के पास लोगों से </w:t>
      </w:r>
      <w:r>
        <w:rPr>
          <w:b/>
          <w:lang w:val="hi_IN" w:bidi="hi_IN"/>
        </w:rPr>
        <w:t>कहने के लिए और भी बहुत कुछ है</w:t>
      </w:r>
      <w:r>
        <w:rPr>
          <w:lang w:val="hi_IN" w:bidi="hi_IN"/>
        </w:rPr>
        <w:t>, परन्तु यूहन्ना यह लिखकर नहीं करना चाहता है। इस ऑडियो को यहाँ रोकें।</w:t>
      </w:r>
    </w:p>
    <w:p>
      <w:pPr/>
      <w:r>
        <w:rPr>
          <w:lang w:val="hi_IN" w:bidi="hi_IN"/>
        </w:rPr>
      </w:r>
      <w:r>
        <w:rPr>
          <w:lang w:val="hi_IN" w:bidi="hi_IN"/>
        </w:rPr>
        <w:t xml:space="preserve">यूहन्ना आशा करता है कि वह जल्द ही लोगों से </w:t>
      </w:r>
      <w:r>
        <w:rPr>
          <w:b/>
          <w:lang w:val="hi_IN" w:bidi="hi_IN"/>
        </w:rPr>
        <w:t>आमने‑सामने</w:t>
      </w:r>
      <w:r>
        <w:rPr>
          <w:lang w:val="hi_IN" w:bidi="hi_IN"/>
        </w:rPr>
        <w:t xml:space="preserve"> बात करेगा। इसका अर्थ है कि वे एक साथ होंगे और एक‑दूसरे को देखते हुए बात कर सकेंगे।</w:t>
      </w:r>
    </w:p>
    <w:p>
      <w:pPr/>
      <w:r>
        <w:rPr>
          <w:lang w:val="hi_IN" w:bidi="hi_IN"/>
        </w:rPr>
      </w:r>
      <w:r>
        <w:rPr>
          <w:lang w:val="hi_IN" w:bidi="hi_IN"/>
        </w:rPr>
        <w:t>यहाँ रुकें और चर्चा करें कि आप अपनी भाषा में कौन‑सा शब्द या वाक्यांश उपयोग करते हैं जिससे यह बताया जाए कि लोग एक साथ होने पर और एक‑दूसरे को देखते हुए बात करते हैं। इस ऑडियो को यहाँ रोकें।</w:t>
      </w:r>
    </w:p>
    <w:p>
      <w:pPr/>
      <w:r>
        <w:rPr>
          <w:lang w:val="hi_IN" w:bidi="hi_IN"/>
        </w:rPr>
      </w:r>
      <w:r>
        <w:rPr>
          <w:lang w:val="hi_IN" w:bidi="hi_IN"/>
        </w:rPr>
        <w:t>यूहन्ना उस कलीसिया के विश्वासियों की ओर से अभिवादन देता है जहाँ यूहन्ना है, उन विश्वासियों को उस कलीसिया में जिन्हें यूहन्ना लिख रहा है। यूहन्ना इन लोगों के बारे में "तेरी बहन की संतानें" के रूप में बात करता है। यदि आपने यूहन्ना के पत्र की शुरुआत में “उस स्त्री और उसके बच्चों को” वाक्यांश का उपयोग नहीं करने का निर्णय लिया था और उसकी जगह “विश्वासियों को” जैसा कुछ कहा था, तो यहाँ भी “बहन” शब्द का उपयोग न करें। फिर आप कुछ ऐसा कह सकते हैं, "वे विश्वासी जो मेरे साथ हैं, तुम्हें अभिवादन दे रहे हैं।"</w:t>
      </w:r>
    </w:p>
    <w:p>
      <w:pPr/>
      <w:r>
        <w:rPr>
          <w:lang w:val="hi_IN" w:bidi="hi_IN"/>
        </w:rPr>
      </w:r>
      <w:r>
        <w:rPr>
          <w:lang w:val="hi_IN" w:bidi="hi_IN"/>
        </w:rPr>
        <w:t>यदि आपने पत्र की शुरुआत में “स्त्री और उसके बच्चों” शब्द का उपयोग किया है, तो पत्र के अंत में “तुम्हारी बहन” का भी उपयोग करें।</w:t>
      </w:r>
    </w:p>
    <w:p>
      <w:pPr/>
      <w:r>
        <w:rPr>
          <w:lang w:val="hi_IN" w:bidi="hi_IN"/>
        </w:rPr>
      </w:r>
      <w:r>
        <w:rPr>
          <w:lang w:val="hi_IN" w:bidi="hi_IN"/>
        </w:rPr>
        <w:t>यूहन्ना कहता है कि परमेश्वर ने तुम्हारी बहन के बच्चों को चुना है। क्योंकि परमेश्वर ने विश्वासियों को चुना है, इसलिए अब विश्वासी परमेश्वर को जानते हैं और उनका परमेश्वर के साथ संबंध है। यह कहने के लिए वही शब्द या वाक्यांश उपयोग करें कि परमेश्वर ने बहन के बच्चों को चुना है, जिसका उपयोग आपने पत्र की शुरुआत में यह कहने के लिए किया था कि परमेश्वर ने उस स्त्री और उसके बच्चों को चुना है।</w:t>
      </w:r>
    </w:p>
    <w:p>
      <w:pPr/>
      <w:r>
        <w:rPr>
          <w:lang w:val="hi_IN" w:bidi="hi_IN"/>
        </w:rPr>
      </w:r>
      <w:r>
        <w:rPr>
          <w:lang w:val="hi_IN" w:bidi="hi_IN"/>
        </w:rPr>
        <w:t xml:space="preserve">यहाँ रुकें और चर्चा करें कि आप यह कैसे कहेंगे कि यूहन्ना आपकी </w:t>
      </w:r>
      <w:r>
        <w:rPr>
          <w:b/>
          <w:lang w:val="hi_IN" w:bidi="hi_IN"/>
        </w:rPr>
        <w:t>बहन के बच्चों</w:t>
      </w:r>
      <w:r>
        <w:rPr>
          <w:lang w:val="hi_IN" w:bidi="hi_IN"/>
        </w:rPr>
        <w:t xml:space="preserve"> की ओर से अभिवादन दे रहा है और परमेश्वर ने इन लोगों को </w:t>
      </w:r>
      <w:r>
        <w:rPr>
          <w:b/>
          <w:lang w:val="hi_IN" w:bidi="hi_IN"/>
        </w:rPr>
        <w:t>चुना</w:t>
      </w:r>
      <w:r>
        <w:rPr>
          <w:lang w:val="hi_IN" w:bidi="hi_IN"/>
        </w:rPr>
        <w:t xml:space="preserve"> है।</w:t>
      </w:r>
    </w:p>
    <w:p>
      <w:pPr/>
      <w:r>
        <w:rPr>
          <w:lang w:val="hi_IN" w:bidi="hi_IN"/>
        </w:rPr>
      </w:r>
      <w:r>
        <w:rPr>
          <w:lang w:val="hi_IN" w:bidi="hi_IN"/>
        </w:rPr>
        <w:t>हम यूहन्ना के पत्र के अंत तक पहुँच गए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यह तय कर सकता है कि आपको उस भाग का किसका संस्करण सबसे अधिक पसंद है। आप यह निर्णय ले सकते हैं कि आपको समूह के एक सदस्य के द्वारा, एक भाग को बताने का तरीका पसंद आया, लेकिन आपको समूह के किसी दूसरे सदस्य के द्वारा दूसरे भाग को बताने का तरीका पसंद आया। </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