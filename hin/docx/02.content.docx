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w:t>
      </w:r>
      <w:r>
        <w:rPr>
          <w:lang w:val="hi_IN" w:bidi="hi_IN"/>
        </w:rPr>
      </w:r>
    </w:p>
    <w:p>
      <w:pPr/>
      <w:r>
        <w:rPr>
          <w:lang w:val="hi_IN" w:bidi="hi_IN"/>
        </w:rPr>
      </w:r>
      <w:r>
        <w:rPr>
          <w:b/>
          <w:lang w:val="hi_IN" w:bidi="hi_IN"/>
        </w:rPr>
        <w:t>Familiarization, Internalization, Articulation (FIA) Translation Guide</w:t>
      </w:r>
      <w:r>
        <w:rPr>
          <w:lang w:val="hi_IN" w:bidi="hi_IN"/>
        </w:rPr>
        <w:t xml:space="preserve"> © 2025 Word Collective Released under CC BY-SA 4.0 license. </w:t>
      </w:r>
      <w:r>
        <w:rPr>
          <w:lang w:val="hi_IN" w:bidi="hi_IN"/>
        </w:rPr>
        <w:t>Familiarization, Internalization, Articulation (FIA) Translation Guide</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EXO</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निर्गमन 1:1–7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1:1–7 को सुनें और अपने मन में रखें।</w:t>
      </w:r>
    </w:p>
    <w:p>
      <w:pPr/>
      <w:r>
        <w:rPr>
          <w:lang w:val="hi_IN" w:bidi="hi_IN"/>
        </w:rPr>
      </w:r>
      <w:r>
        <w:rPr>
          <w:lang w:val="hi_IN" w:bidi="hi_IN"/>
        </w:rPr>
        <w:t>यदि सम्भव हो तो निर्गमन 1:1–7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निर्गमन 1:1–7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जैसा कि पुस्तक के नाम से ही पता चलता है, निर्गमन की पुस्तक में याकूब के वंशजों की कहानी बताई गई है, जिनका नाम इस्राएल भी था, कि कैसे उन्होंने मिस्र से यात्रा की थी। याकूब अब्राहम का पोता था। आपको याद होगा कि परमेश्वर ने कनान का देश अब्राहम और अब्राहम के वंशजों को दिया था। आपको यह भी याद हो सकता है कि परमेश्वर ने याकूब का नाम बदलकर इस्राएल कर दिया था। याकूब, याकूब के पुत्र, उसके पुत्रों की पत्नियाँ और उनके बच्चे एक बड़े अकाल के दौरान मिस्र चले गए थे, जब लोगों के पास खाने के लिए पर्याप्त भोजन नहीं था। याकूब के वंशज 400 से अधिक वर्षों तक मिस्र में रहे। समय के साथ, लोग याकूब के वंशजों को "इस्राएली" के रूप में जानते थे, क्योंकि वे याकूब के वंशज थे, जिसका नाम परमेश्वर ने इस्राएल रखा था।</w:t>
      </w:r>
    </w:p>
    <w:p>
      <w:pPr/>
      <w:r>
        <w:rPr>
          <w:lang w:val="hi_IN" w:bidi="hi_IN"/>
        </w:rPr>
      </w:r>
      <w:r>
        <w:rPr>
          <w:lang w:val="hi_IN" w:bidi="hi_IN"/>
        </w:rPr>
        <w:t>एक समूह के रूप में यहाँ रुकें और कनान और मिस्र के नक्शे को देखें। इस ऑडियो को यहाँ रोकें।</w:t>
      </w:r>
    </w:p>
    <w:p>
      <w:pPr/>
      <w:r>
        <w:rPr>
          <w:lang w:val="hi_IN" w:bidi="hi_IN"/>
        </w:rPr>
      </w:r>
      <w:r>
        <w:rPr>
          <w:lang w:val="hi_IN" w:bidi="hi_IN"/>
        </w:rPr>
        <w:t>कहानी का यह भाग याकूब के पुत्रों और उनके परिवारों का एक संक्षिप्त परिचय है जो मिस्र आए थे। यह भाग इस्राएल के या याकूब के पुत्रों की सूची से शुरू होता है। प्रत्येक पुत्र अपने घर के लोगों को अपने साथ मिस्र ले गया। किसी व्यक्ति के घर में उस व्यक्ति का तत्काल परिवार शामिल होता है, जिसमें अक्सर कई पीढ़ियाँ शामिल होती हैं। एक घर में अन्य रिश्तेदार और पुरुष और दासियाँ भी शामिल हो सकते हैं। रूबेन, शिमोन, लेवी, यहूदा, इस्साकार, जबूलून, बिन्यामीन, दान, नप्ताली, गाद और आशेर याकूब के साथ मिस्र की यात्रा करते हैं। यूसुफ, जो याकूब का पुत्र भी था, पहले से ही मिस्र में है। आपको याद होगा कि यूसुफ मिस्र चला गया था, जब उसके भाइयों ने उसे गुलाम व्यापारियों को बेच दिया था।</w:t>
      </w:r>
    </w:p>
    <w:p>
      <w:pPr/>
      <w:r>
        <w:rPr>
          <w:lang w:val="hi_IN" w:bidi="hi_IN"/>
        </w:rPr>
      </w:r>
      <w:r>
        <w:rPr>
          <w:lang w:val="hi_IN" w:bidi="hi_IN"/>
        </w:rPr>
        <w:t>जब याकूब का परिवार मिस्र चला गया, तो याकूब के पास कुल 70 पुरुष वंशज थे। जब इस्राएली अपने वंशजों की सूची बनाते थे, तो वे आमतौर पर केवल पुरुषों को सूचीबद्ध करते थे—इसलिए ये याकूब के पुत्र, पोते और परपोते हैं। इस संख्या में यूसुफ और उसका परिवार शामिल नहीं हो सकता है, जो पहले से ही मिस्र में हैं।</w:t>
      </w:r>
    </w:p>
    <w:p>
      <w:pPr/>
      <w:r>
        <w:rPr>
          <w:lang w:val="hi_IN" w:bidi="hi_IN"/>
        </w:rPr>
      </w:r>
      <w:r>
        <w:rPr>
          <w:lang w:val="hi_IN" w:bidi="hi_IN"/>
        </w:rPr>
        <w:t>यहाँ रुकें और समूह में इस प्रश्न पर चर्चा करें: जब आप परिवारों और किसी व्यक्ति के वंशजों के बारे में बात करते हैं, तो आप इन लोगों को कैसे गिनते हैं? आप किसे शामिल करते हैं? इस ऑडियो को यहाँ रोकें।</w:t>
      </w:r>
    </w:p>
    <w:p>
      <w:pPr/>
      <w:r>
        <w:rPr>
          <w:lang w:val="hi_IN" w:bidi="hi_IN"/>
        </w:rPr>
      </w:r>
      <w:r>
        <w:rPr>
          <w:lang w:val="hi_IN" w:bidi="hi_IN"/>
        </w:rPr>
        <w:t>अन्त में, यूसुफ और यूसुफ के सभी भाई मर जाते हैं। यूसुफ के साथ उस समय रहने वाले सभी वयस्क लोग और उसके भाइयों की मृत्यु हो गई, जिनमें याकूब भी शामिल था। यह दिखाता है कि याकूब और उसके परिवार के मिस्र पहुँचने के बाद एक लंबी अवधि बीत गई है।</w:t>
      </w:r>
    </w:p>
    <w:p>
      <w:pPr/>
      <w:r>
        <w:rPr>
          <w:lang w:val="hi_IN" w:bidi="hi_IN"/>
        </w:rPr>
      </w:r>
      <w:r>
        <w:rPr>
          <w:lang w:val="hi_IN" w:bidi="hi_IN"/>
        </w:rPr>
        <w:t>याकूब के परिवार के लोग, यानी इस्राएलियों, के बहुत सारे बच्चे और पोते-पोतियां हैं। इस्राएली एक बहुत बड़ा समूह बन गए हैं और मिस्र के देश को भर देते हैं। इसका अर्थ यह नहीं है कि मिस्र के एकमात्र लोग इस्राएली हैं। इसके बजाय, इसका अर्थ है कि इतने सारे इस्राएली हैं कि ऐसा लगता है कि इस्राएली मिस्र देश में हर जगह हैं। यह आश्चर्यजनक है कि एक परिवार कैसे इतना बड़ा लोगों का समूह बन गया है!</w:t>
      </w:r>
    </w:p>
    <w:p>
      <w:pPr/>
      <w:r>
        <w:rPr>
          <w:lang w:val="hi_IN" w:bidi="hi_IN"/>
        </w:rPr>
      </w:r>
      <w:r>
        <w:rPr>
          <w:b/>
          <w:lang w:val="hi_IN" w:bidi="hi_IN"/>
        </w:rPr>
        <w:t>यह रिकॉर्डिंग का अंत है।</w:t>
      </w:r>
      <w:r>
        <w:rPr>
          <w:lang w:val="hi_IN" w:bidi="hi_IN"/>
        </w:rPr>
      </w:r>
    </w:p>
    <w:p>
      <w:pPr>
        <w:pStyle w:val="Heading3"/>
      </w:pPr>
      <w:r>
        <w:rPr>
          <w:lang w:val="hi_IN" w:bidi="hi_IN"/>
        </w:rPr>
        <w:t>घटनाओं को समझाना</w:t>
      </w:r>
    </w:p>
    <w:p>
      <w:pPr/>
      <w:r>
        <w:rPr>
          <w:lang w:val="hi_IN" w:bidi="hi_IN"/>
        </w:rPr>
      </w:r>
      <w:r>
        <w:rPr>
          <w:lang w:val="hi_IN" w:bidi="hi_IN"/>
        </w:rPr>
        <w:t>निर्गमन 1:1–7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दृश्यों, परिवेश और पात्रों को परिभाषित करेगा। "फिर समूह इस भाग को कल्पांकित करने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याकूब और उसके पुत्र मिस्र जाते हैं, जहाँ यूसुफ पहले से ही रहता है। </w:t>
      </w:r>
    </w:p>
    <w:p>
      <w:pPr/>
      <w:r>
        <w:rPr>
          <w:lang w:val="hi_IN" w:bidi="hi_IN"/>
        </w:rPr>
      </w:r>
      <w:r>
        <w:rPr>
          <w:b/>
          <w:lang w:val="hi_IN" w:bidi="hi_IN"/>
        </w:rPr>
        <w:t>दूसरे दृश्य में:</w:t>
      </w:r>
      <w:r>
        <w:rPr>
          <w:lang w:val="hi_IN" w:bidi="hi_IN"/>
        </w:rPr>
        <w:t xml:space="preserve"> याकूब, उसके सभी पुत्र, और वह पीढ़ी मर जाती है। याकूब के वंशजों के बहुत से बच्चे हैं, और उनकी संख्या इतनी बढ़ गई कि वे पूरे मिस्र में फैल गए।</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याकूब, जिसका नाम इस्राएल भी है</w:t>
      </w:r>
    </w:p>
    <w:p>
      <w:pPr>
        <w:pStyle w:val="ListBullet"/>
        <w:spacing w:line="240" w:lineRule="auto"/>
        <w:ind w:left="720"/>
      </w:pPr>
      <w:r>
        <w:rPr>
          <w:lang w:val="hi_IN" w:bidi="hi_IN"/>
        </w:rPr>
      </w:r>
      <w:r>
        <w:rPr>
          <w:lang w:val="hi_IN" w:bidi="hi_IN"/>
        </w:rPr>
        <w:t>रूबेन</w:t>
      </w:r>
    </w:p>
    <w:p>
      <w:pPr>
        <w:pStyle w:val="ListBullet"/>
        <w:spacing w:line="240" w:lineRule="auto"/>
        <w:ind w:left="720"/>
      </w:pPr>
      <w:r>
        <w:rPr>
          <w:lang w:val="hi_IN" w:bidi="hi_IN"/>
        </w:rPr>
      </w:r>
      <w:r>
        <w:rPr>
          <w:lang w:val="hi_IN" w:bidi="hi_IN"/>
        </w:rPr>
        <w:t>शिमोन</w:t>
      </w:r>
    </w:p>
    <w:p>
      <w:pPr>
        <w:pStyle w:val="ListBullet"/>
        <w:spacing w:line="240" w:lineRule="auto"/>
        <w:ind w:left="720"/>
      </w:pPr>
      <w:r>
        <w:rPr>
          <w:lang w:val="hi_IN" w:bidi="hi_IN"/>
        </w:rPr>
      </w:r>
      <w:r>
        <w:rPr>
          <w:lang w:val="hi_IN" w:bidi="hi_IN"/>
        </w:rPr>
        <w:t>लेवी</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इस्साकार</w:t>
      </w:r>
    </w:p>
    <w:p>
      <w:pPr>
        <w:pStyle w:val="ListBullet"/>
        <w:spacing w:line="240" w:lineRule="auto"/>
        <w:ind w:left="720"/>
      </w:pPr>
      <w:r>
        <w:rPr>
          <w:lang w:val="hi_IN" w:bidi="hi_IN"/>
        </w:rPr>
      </w:r>
      <w:r>
        <w:rPr>
          <w:lang w:val="hi_IN" w:bidi="hi_IN"/>
        </w:rPr>
        <w:t>जबूलून</w:t>
      </w:r>
    </w:p>
    <w:p>
      <w:pPr>
        <w:pStyle w:val="ListBullet"/>
        <w:spacing w:line="240" w:lineRule="auto"/>
        <w:ind w:left="720"/>
      </w:pPr>
      <w:r>
        <w:rPr>
          <w:lang w:val="hi_IN" w:bidi="hi_IN"/>
        </w:rPr>
      </w:r>
      <w:r>
        <w:rPr>
          <w:lang w:val="hi_IN" w:bidi="hi_IN"/>
        </w:rPr>
        <w:t>बिन्यामीन</w:t>
      </w:r>
    </w:p>
    <w:p>
      <w:pPr>
        <w:pStyle w:val="ListBullet"/>
        <w:spacing w:line="240" w:lineRule="auto"/>
        <w:ind w:left="720"/>
      </w:pPr>
      <w:r>
        <w:rPr>
          <w:lang w:val="hi_IN" w:bidi="hi_IN"/>
        </w:rPr>
      </w:r>
      <w:r>
        <w:rPr>
          <w:lang w:val="hi_IN" w:bidi="hi_IN"/>
        </w:rPr>
        <w:t>दान</w:t>
      </w:r>
    </w:p>
    <w:p>
      <w:pPr>
        <w:pStyle w:val="ListBullet"/>
        <w:spacing w:line="240" w:lineRule="auto"/>
        <w:ind w:left="720"/>
      </w:pPr>
      <w:r>
        <w:rPr>
          <w:lang w:val="hi_IN" w:bidi="hi_IN"/>
        </w:rPr>
      </w:r>
      <w:r>
        <w:rPr>
          <w:lang w:val="hi_IN" w:bidi="hi_IN"/>
        </w:rPr>
        <w:t>नप्ताली</w:t>
      </w:r>
    </w:p>
    <w:p>
      <w:pPr>
        <w:pStyle w:val="ListBullet"/>
        <w:spacing w:line="240" w:lineRule="auto"/>
        <w:ind w:left="720"/>
      </w:pPr>
      <w:r>
        <w:rPr>
          <w:lang w:val="hi_IN" w:bidi="hi_IN"/>
        </w:rPr>
      </w:r>
      <w:r>
        <w:rPr>
          <w:lang w:val="hi_IN" w:bidi="hi_IN"/>
        </w:rPr>
        <w:t>गाद</w:t>
      </w:r>
    </w:p>
    <w:p>
      <w:pPr>
        <w:pStyle w:val="ListBullet"/>
        <w:spacing w:line="240" w:lineRule="auto"/>
        <w:ind w:left="720"/>
      </w:pPr>
      <w:r>
        <w:rPr>
          <w:lang w:val="hi_IN" w:bidi="hi_IN"/>
        </w:rPr>
      </w:r>
      <w:r>
        <w:rPr>
          <w:lang w:val="hi_IN" w:bidi="hi_IN"/>
        </w:rPr>
        <w:t>आशेर</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याकूब के पुत्रों के घर</w:t>
      </w:r>
    </w:p>
    <w:p>
      <w:pPr>
        <w:pStyle w:val="ListBullet"/>
        <w:spacing w:line="240" w:lineRule="auto"/>
        <w:ind w:left="720"/>
      </w:pPr>
      <w:r>
        <w:rPr>
          <w:lang w:val="hi_IN" w:bidi="hi_IN"/>
        </w:rPr>
      </w:r>
      <w:r>
        <w:rPr>
          <w:lang w:val="hi_IN" w:bidi="hi_IN"/>
        </w:rPr>
        <w:t>और इस्राएली</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भाग इस कहानी को बताता है कि याकूब का परिवार कनान से मिस्र तक कैसे जाता है। कहानीकार यह मानकर चलता है कि लोग उत्पत्ति की पुस्तक से पहले से ही जानते हैं कि याकूब और उसका परिवार कौन थे, इसलिए कहानीकार यह नहीं बताता कि याकूब कौन था।</w:t>
      </w:r>
    </w:p>
    <w:p>
      <w:pPr/>
      <w:r>
        <w:rPr>
          <w:lang w:val="hi_IN" w:bidi="hi_IN"/>
        </w:rPr>
      </w:r>
      <w:r>
        <w:rPr>
          <w:lang w:val="hi_IN" w:bidi="hi_IN"/>
        </w:rPr>
        <w:t>पहले दृश्य में, कहानीकार याकूब के उन पुत्रों के नाम देता है जो याकूब के साथ मिस्र की यात्रा करते थे। कहानीकार इस सूची में यूसुफ का नाम शामिल नहीं करता है क्योंकि यूसुफ पहले से ही मिस्र में था। कहानीकार पुत्रों के नामों को उस माँ के नाम के अनुसार समूहबद्ध करता है जिसने पुत्र को जन्म दिया था। याद रखें कि याकूब के चार स्त्रियों से पुत्र थे। रूबेन, शिमोन, लेवी, यहूदा, इस्साकार और जबूलून एक ही स्त्री के पुत्र हैं। बिन्यामीन दूसरी स्त्री का पुत्र है। दान और नप्ताली तीसरी स्त्री के पुत्र हैं। और गाद और आशेर चौथी स्त्री के पुत्र हैं।</w:t>
      </w:r>
    </w:p>
    <w:p>
      <w:pPr/>
      <w:r>
        <w:rPr>
          <w:lang w:val="hi_IN" w:bidi="hi_IN"/>
        </w:rPr>
      </w:r>
      <w:r>
        <w:rPr>
          <w:lang w:val="hi_IN" w:bidi="hi_IN"/>
        </w:rPr>
        <w:t>यहाँ रुकें और समूह में इस प्रश्न पर चर्चा करें: आपकी भाषा में, आप एक पुरुष के पुत्रों की सूची कैसे बनाएँगे? यदि किसी पुरुष के बच्चे अलग-अलग स्त्रियों से हों, तो आप बच्चों को किस क्रम में सूचीबद्ध करेंगे, और आप उस सूची को कैसे व्यवस्थित करेंगे? इस ऑडियो को यहाँ रोकें।</w:t>
      </w:r>
    </w:p>
    <w:p>
      <w:pPr/>
      <w:r>
        <w:rPr>
          <w:lang w:val="hi_IN" w:bidi="hi_IN"/>
        </w:rPr>
      </w:r>
      <w:r>
        <w:rPr>
          <w:lang w:val="hi_IN" w:bidi="hi_IN"/>
        </w:rPr>
        <w:t>ये पुत्र अपने पूरे घरों के साथ यात्रा करते हैं, लेकिन कहानीकार केवल यात्रा करने वाले परिवार के 70 पुरुष सदस्यों की गिनती करता है। ये सभी लोग मिस्र की यात्रा करते हैं, जहाँ यूसुफ पहले से ही रहता है।</w:t>
      </w:r>
    </w:p>
    <w:p>
      <w:pPr/>
      <w:r>
        <w:rPr>
          <w:lang w:val="hi_IN" w:bidi="hi_IN"/>
        </w:rPr>
      </w:r>
      <w:r>
        <w:rPr>
          <w:lang w:val="hi_IN" w:bidi="hi_IN"/>
        </w:rPr>
        <w:t>दूसरा दृश्य कई वर्षों बाद शुरू होता है और कई वर्षों तक जारी रहता है। अन्त में, याकूब, याकूब के पुत्र और यूसुफ के साथ जीवित रहे सभी वयस्क लोग मर गए। लेकिन याकूब के वंशज, यानी इस्राएलियों के बहुत से बच्चे और पोते-पोतियां हैं। कहानीकार इस बात पर जोर देने के लिए कई वाक्यांशों का उपयोग करता है कि इस्राएली बहुत बड़े समूह में बढ़ते गए। इन वाक्यांशों का अर्थ एक ही है: कि इस्राएलियों के कई बच्चे थे और वे लोगों का एक बड़ा समूह बन गए। कहानीकार इस बात की तुलना करता है कि इस्राइलियों के बहुत सारे बच्चे कैसे होते थे, उस तरह जैसे एक पेड़ बहुत सारे फल देता है।</w:t>
      </w:r>
    </w:p>
    <w:p>
      <w:pPr/>
      <w:r>
        <w:rPr>
          <w:lang w:val="hi_IN" w:bidi="hi_IN"/>
        </w:rPr>
      </w:r>
      <w:r>
        <w:rPr>
          <w:lang w:val="hi_IN" w:bidi="hi_IN"/>
        </w:rPr>
        <w:t>यहाँ रुकें और समूह में इस प्रश्न पर चर्चा करें: आपकी भाषा में, आप किसी बात पर कैसे जोर देंगे ताकि यह दिखाया जा सके कि वह बहुत अद्भुत या प्रभावशाली है? आप उस तरीके के बारे में कैसे बात करते हैं जिसमें लोगों के कई बच्चे और पोते-पोतियाँ हैं? यदि आपकी भाषा में इन सभी वाक्यांशों का उपयोग करना स्वाभाविक नहीं है, तो आप अपने अनुवाद में कम शब्दों या वाक्यांशों का उपयोग कर सकते हैं। इस ऑडियो को यहाँ रोकें।</w:t>
      </w:r>
    </w:p>
    <w:p>
      <w:pPr/>
      <w:r>
        <w:rPr>
          <w:lang w:val="hi_IN" w:bidi="hi_IN"/>
        </w:rPr>
      </w:r>
      <w:r>
        <w:rPr>
          <w:lang w:val="hi_IN" w:bidi="hi_IN"/>
        </w:rPr>
        <w:t>कहानीकार जब कहता है कि इस्राएली देश को भरते हैं, तो वह अतिशयोक्ति करता है। कहानीकार का तात्पर्य यह है कि इतने अधिक इस्राएली हैं कि ऐसा प्रतीत होता है मानो मिस्र की भूमि में हर जगह इस्राएली ही मौजूद हैं। कुछ अनुवाद कहते हैं कि इस्राएलियों के समूह में इतने अधिक लोग हैं कि मिस्री मानते हैं कि इस्राएली मिस्रियों के लिए खतरनाक हैं।</w:t>
      </w:r>
    </w:p>
    <w:p>
      <w:pPr/>
      <w:r>
        <w:rPr>
          <w:lang w:val="hi_IN" w:bidi="hi_IN"/>
        </w:rPr>
      </w:r>
      <w:r>
        <w:rPr>
          <w:lang w:val="hi_IN" w:bidi="hi_IN"/>
        </w:rPr>
        <w:t>कहानीकार चाहता है कि लोग यह सुनकर आश्चर्यचकित हों! कहानीकार उत्पत्ति के शब्दों और वाक्यांशों का उपयोग यह दिखाने के लिए करता है कि परमेश्वर ने इस्राएलियों को इस प्रकार बढ़ने दिया। कहानीकार लोगों को यह याद दिलाना चाहता है कि परमेश्वर ने अब्राहम को इतने वंशज देने का अपना वादा पूरा किया कि कोई भी उन वंशजों की गिनती नहीं कर सकता था।</w:t>
      </w:r>
    </w:p>
    <w:p>
      <w:pPr/>
      <w:r>
        <w:rPr>
          <w:lang w:val="hi_IN" w:bidi="hi_IN"/>
        </w:rPr>
      </w:r>
      <w:r>
        <w:rPr>
          <w:lang w:val="hi_IN" w:bidi="hi_IN"/>
        </w:rPr>
        <w:t>यहाँ रुकें और समूह में इस प्रश्न पर चर्चा करें: यदि आपने उत्पत्ति की पुस्तक का अनुवाद किया है, तो इस बारे में बात करें कि आपने अब्राहम से परमेश्वर के उस वादे का अनुवाद किस प्रकार किया है कि अब्राहम के बहुत से वंशज होंगे।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p>
    <w:p>
      <w:pPr/>
      <w:r>
        <w:rPr>
          <w:lang w:val="hi_IN" w:bidi="hi_IN"/>
        </w:rPr>
      </w:r>
      <w:r>
        <w:rPr>
          <w:lang w:val="hi_IN" w:bidi="hi_IN"/>
        </w:rPr>
        <w:t>कहानीपट का उपयोग करके, याकूब के 12 पुत्रों की तस्वीरें बनाएँ और उनके वंशजों को दिखाने के लिए उनमें से प्रत्येक के चारों ओर बिन्दु बनाएँ। यदि सम्भव हो, तो पुत्रों और उनके वंशजों के लिए अलग-अलग रंगों या आकृतियों का उपयोग करें। एक और तरीका यह है कि आप मिस्र को दर्शाने के लिए भूमि या फर्श पर किसी क्षेत्र को चिह्नित करें, और फिर याकूब के 12 पुत्रों को दर्शाने के लिए बोतलें, पत्थर, या यहाँ तक कि पत्तियाँ जैसी चीजें रखी जाएँ। फिर उन वस्तुओं के चारों ओर अन्य चीजें जोड़ें ताकि यह दिखाया जा सके कि उनके वंशज संख्या में कैसे बढ़ते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1:1–7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याकूब, जिसका नाम इस्राएल भी है</w:t>
      </w:r>
    </w:p>
    <w:p>
      <w:pPr>
        <w:pStyle w:val="ListBullet"/>
        <w:spacing w:line="240" w:lineRule="auto"/>
        <w:ind w:left="720"/>
      </w:pPr>
      <w:r>
        <w:rPr>
          <w:lang w:val="hi_IN" w:bidi="hi_IN"/>
        </w:rPr>
      </w:r>
      <w:r>
        <w:rPr>
          <w:lang w:val="hi_IN" w:bidi="hi_IN"/>
        </w:rPr>
        <w:t>रूबेन</w:t>
      </w:r>
    </w:p>
    <w:p>
      <w:pPr>
        <w:pStyle w:val="ListBullet"/>
        <w:spacing w:line="240" w:lineRule="auto"/>
        <w:ind w:left="720"/>
      </w:pPr>
      <w:r>
        <w:rPr>
          <w:lang w:val="hi_IN" w:bidi="hi_IN"/>
        </w:rPr>
      </w:r>
      <w:r>
        <w:rPr>
          <w:lang w:val="hi_IN" w:bidi="hi_IN"/>
        </w:rPr>
        <w:t>शिमोन</w:t>
      </w:r>
    </w:p>
    <w:p>
      <w:pPr>
        <w:pStyle w:val="ListBullet"/>
        <w:spacing w:line="240" w:lineRule="auto"/>
        <w:ind w:left="720"/>
      </w:pPr>
      <w:r>
        <w:rPr>
          <w:lang w:val="hi_IN" w:bidi="hi_IN"/>
        </w:rPr>
      </w:r>
      <w:r>
        <w:rPr>
          <w:lang w:val="hi_IN" w:bidi="hi_IN"/>
        </w:rPr>
        <w:t>लेवी</w:t>
      </w:r>
    </w:p>
    <w:p>
      <w:pPr>
        <w:pStyle w:val="ListBullet"/>
        <w:spacing w:line="240" w:lineRule="auto"/>
        <w:ind w:left="720"/>
      </w:pPr>
      <w:r>
        <w:rPr>
          <w:lang w:val="hi_IN" w:bidi="hi_IN"/>
        </w:rPr>
      </w:r>
      <w:r>
        <w:rPr>
          <w:lang w:val="hi_IN" w:bidi="hi_IN"/>
        </w:rPr>
        <w:t>यहूदा</w:t>
      </w:r>
    </w:p>
    <w:p>
      <w:pPr>
        <w:pStyle w:val="ListBullet"/>
        <w:spacing w:line="240" w:lineRule="auto"/>
        <w:ind w:left="720"/>
      </w:pPr>
      <w:r>
        <w:rPr>
          <w:lang w:val="hi_IN" w:bidi="hi_IN"/>
        </w:rPr>
      </w:r>
      <w:r>
        <w:rPr>
          <w:lang w:val="hi_IN" w:bidi="hi_IN"/>
        </w:rPr>
        <w:t>इस्साकार</w:t>
      </w:r>
    </w:p>
    <w:p>
      <w:pPr>
        <w:pStyle w:val="ListBullet"/>
        <w:spacing w:line="240" w:lineRule="auto"/>
        <w:ind w:left="720"/>
      </w:pPr>
      <w:r>
        <w:rPr>
          <w:lang w:val="hi_IN" w:bidi="hi_IN"/>
        </w:rPr>
      </w:r>
      <w:r>
        <w:rPr>
          <w:lang w:val="hi_IN" w:bidi="hi_IN"/>
        </w:rPr>
        <w:t>जबूलून</w:t>
      </w:r>
    </w:p>
    <w:p>
      <w:pPr>
        <w:pStyle w:val="ListBullet"/>
        <w:spacing w:line="240" w:lineRule="auto"/>
        <w:ind w:left="720"/>
      </w:pPr>
      <w:r>
        <w:rPr>
          <w:lang w:val="hi_IN" w:bidi="hi_IN"/>
        </w:rPr>
      </w:r>
      <w:r>
        <w:rPr>
          <w:lang w:val="hi_IN" w:bidi="hi_IN"/>
        </w:rPr>
        <w:t>बिन्यामीन</w:t>
      </w:r>
    </w:p>
    <w:p>
      <w:pPr>
        <w:pStyle w:val="ListBullet"/>
        <w:spacing w:line="240" w:lineRule="auto"/>
        <w:ind w:left="720"/>
      </w:pPr>
      <w:r>
        <w:rPr>
          <w:lang w:val="hi_IN" w:bidi="hi_IN"/>
        </w:rPr>
      </w:r>
      <w:r>
        <w:rPr>
          <w:lang w:val="hi_IN" w:bidi="hi_IN"/>
        </w:rPr>
        <w:t>दान</w:t>
      </w:r>
    </w:p>
    <w:p>
      <w:pPr>
        <w:pStyle w:val="ListBullet"/>
        <w:spacing w:line="240" w:lineRule="auto"/>
        <w:ind w:left="720"/>
      </w:pPr>
      <w:r>
        <w:rPr>
          <w:lang w:val="hi_IN" w:bidi="hi_IN"/>
        </w:rPr>
      </w:r>
      <w:r>
        <w:rPr>
          <w:lang w:val="hi_IN" w:bidi="hi_IN"/>
        </w:rPr>
        <w:t>नप्ताली</w:t>
      </w:r>
    </w:p>
    <w:p>
      <w:pPr>
        <w:pStyle w:val="ListBullet"/>
        <w:spacing w:line="240" w:lineRule="auto"/>
        <w:ind w:left="720"/>
      </w:pPr>
      <w:r>
        <w:rPr>
          <w:lang w:val="hi_IN" w:bidi="hi_IN"/>
        </w:rPr>
      </w:r>
      <w:r>
        <w:rPr>
          <w:lang w:val="hi_IN" w:bidi="hi_IN"/>
        </w:rPr>
        <w:t>गाद</w:t>
      </w:r>
    </w:p>
    <w:p>
      <w:pPr>
        <w:pStyle w:val="ListBullet"/>
        <w:spacing w:line="240" w:lineRule="auto"/>
        <w:ind w:left="720"/>
      </w:pPr>
      <w:r>
        <w:rPr>
          <w:lang w:val="hi_IN" w:bidi="hi_IN"/>
        </w:rPr>
      </w:r>
      <w:r>
        <w:rPr>
          <w:lang w:val="hi_IN" w:bidi="hi_IN"/>
        </w:rPr>
        <w:t>आशेर</w:t>
      </w:r>
    </w:p>
    <w:p>
      <w:pPr>
        <w:pStyle w:val="ListBullet"/>
        <w:spacing w:line="240" w:lineRule="auto"/>
        <w:ind w:left="720"/>
      </w:pPr>
      <w:r>
        <w:rPr>
          <w:lang w:val="hi_IN" w:bidi="hi_IN"/>
        </w:rPr>
      </w:r>
      <w:r>
        <w:rPr>
          <w:lang w:val="hi_IN" w:bidi="hi_IN"/>
        </w:rPr>
        <w:t>यूसुफ</w:t>
      </w:r>
    </w:p>
    <w:p>
      <w:pPr>
        <w:pStyle w:val="ListBullet"/>
        <w:spacing w:line="240" w:lineRule="auto"/>
        <w:ind w:left="720"/>
      </w:pPr>
      <w:r>
        <w:rPr>
          <w:lang w:val="hi_IN" w:bidi="hi_IN"/>
        </w:rPr>
      </w:r>
      <w:r>
        <w:rPr>
          <w:lang w:val="hi_IN" w:bidi="hi_IN"/>
        </w:rPr>
        <w:t>याकूब के पुत्रों के घर</w:t>
      </w:r>
    </w:p>
    <w:p>
      <w:pPr>
        <w:pStyle w:val="ListBullet"/>
        <w:spacing w:line="240" w:lineRule="auto"/>
        <w:ind w:left="720"/>
      </w:pPr>
      <w:r>
        <w:rPr>
          <w:lang w:val="hi_IN" w:bidi="hi_IN"/>
        </w:rPr>
      </w:r>
      <w:r>
        <w:rPr>
          <w:lang w:val="hi_IN" w:bidi="hi_IN"/>
        </w:rPr>
        <w:t>और इस्राएली</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नाटक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जब याकूब मिस्र गया, तो याकूब के 11 पुत्र याकूब के साथ गए। इन लोगों के घरों में रहने वाले सभी लोग भी उन लोगों के साथ मिस्र गए। आप यह दिखा सकते हैं कि याकूब का बारहवां पुत्र यूसुफ पहले से ही मिस्र में है, जब उसका बाकी परिवार आकर उससे मिलता है। याकूब और याकूब के 11 पुत्रों को कमरे के एक ओर एक-दूसरे के पास खड़े होने दें। तब ये सभी पुरुष यूसुफ के करीब जा सकते हैं।</w:t>
      </w:r>
    </w:p>
    <w:p>
      <w:pPr/>
      <w:r>
        <w:rPr>
          <w:lang w:val="hi_IN" w:bidi="hi_IN"/>
        </w:rPr>
      </w:r>
      <w:r>
        <w:rPr>
          <w:lang w:val="hi_IN" w:bidi="hi_IN"/>
        </w:rPr>
        <w:t>अभिनय को रोकें। याकूब का किरदार निभा रहे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मुझे अपने सभी पुत्रों के पास रहकर बहुत खुशी होती है, विशेष रूप से यूसुफ, जो मिस्र में रहा है; या</w:t>
      </w:r>
    </w:p>
    <w:p>
      <w:pPr>
        <w:pStyle w:val="ListBullet"/>
        <w:spacing w:line="240" w:lineRule="auto"/>
        <w:ind w:left="720"/>
      </w:pPr>
      <w:r>
        <w:rPr>
          <w:lang w:val="hi_IN" w:bidi="hi_IN"/>
        </w:rPr>
      </w:r>
      <w:r>
        <w:rPr>
          <w:lang w:val="hi_IN" w:bidi="hi_IN"/>
        </w:rPr>
        <w:t>मैं आभारी हूँ कि हम इस अच्छे देश में रह सकते हैं, जहाँ मेरे बड़े परिवार के लिए पर्याप्त भोजन और स्थान है; या</w:t>
      </w:r>
    </w:p>
    <w:p>
      <w:pPr>
        <w:pStyle w:val="ListBullet"/>
        <w:spacing w:line="240" w:lineRule="auto"/>
        <w:ind w:left="720"/>
      </w:pPr>
      <w:r>
        <w:rPr>
          <w:lang w:val="hi_IN" w:bidi="hi_IN"/>
        </w:rPr>
      </w:r>
      <w:r>
        <w:rPr>
          <w:lang w:val="hi_IN" w:bidi="hi_IN"/>
        </w:rPr>
        <w:t>एक ऐसे नए देश में जाना अजीब लगता है जहाँ के लोग और संस्कृति मेरे लिए अपरिचित हैं।</w:t>
      </w:r>
    </w:p>
    <w:p>
      <w:pPr/>
      <w:r>
        <w:rPr>
          <w:lang w:val="hi_IN" w:bidi="hi_IN"/>
        </w:rPr>
      </w:r>
      <w:r>
        <w:rPr>
          <w:lang w:val="hi_IN" w:bidi="hi_IN"/>
        </w:rPr>
        <w:t>नाटक जारी रखें।</w:t>
      </w:r>
    </w:p>
    <w:p>
      <w:pPr/>
      <w:r>
        <w:rPr>
          <w:lang w:val="hi_IN" w:bidi="hi_IN"/>
        </w:rPr>
      </w:r>
      <w:r>
        <w:rPr>
          <w:lang w:val="hi_IN" w:bidi="hi_IN"/>
        </w:rPr>
        <w:t>दूसरे दृश्य में, यूसुफ, यूसुफ का पिता और यूसुफ के भाई सभी मर जाते हैं। याकूब के वंशज बढ़ते हैं और पूरे मिस्र में फैल जाते हैं। इस समय, याकूब के वंशज कमरे के विभिन्न हिस्सों में जा सकते हैं। बहुत से अन्य लोग उनके साथ शामिल हो सकते हैं, या वे इस तरह खड़े हो सकते हैं जिससे यह पता चलता है कि उनके समूह में बहुत से लोग हैं।</w:t>
      </w:r>
    </w:p>
    <w:p>
      <w:pPr/>
      <w:r>
        <w:rPr>
          <w:lang w:val="hi_IN" w:bidi="hi_IN"/>
        </w:rPr>
      </w:r>
      <w:r>
        <w:rPr>
          <w:lang w:val="hi_IN" w:bidi="hi_IN"/>
        </w:rPr>
        <w:t>अभिनय को रोकें। याकूब के वंशजों, यानी इस्राएलियों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मुझे गर्व है कि मैं इतने बड़े लोगों के समूह से आता हूँ! या</w:t>
      </w:r>
    </w:p>
    <w:p>
      <w:pPr>
        <w:pStyle w:val="ListBullet"/>
        <w:spacing w:line="240" w:lineRule="auto"/>
        <w:ind w:left="720"/>
      </w:pPr>
      <w:r>
        <w:rPr>
          <w:lang w:val="hi_IN" w:bidi="hi_IN"/>
        </w:rPr>
      </w:r>
      <w:r>
        <w:rPr>
          <w:lang w:val="hi_IN" w:bidi="hi_IN"/>
        </w:rPr>
        <w:t>निश्चित रूप से कोई भी हमें नुकसान पहुँचा नहीं सकेगा क्योंकि हम बहुत से हैं; या</w:t>
      </w:r>
    </w:p>
    <w:p>
      <w:pPr>
        <w:pStyle w:val="ListBullet"/>
        <w:spacing w:line="240" w:lineRule="auto"/>
        <w:ind w:left="720"/>
      </w:pPr>
      <w:r>
        <w:rPr>
          <w:lang w:val="hi_IN" w:bidi="hi_IN"/>
        </w:rPr>
      </w:r>
      <w:r>
        <w:rPr>
          <w:lang w:val="hi_IN" w:bidi="hi_IN"/>
        </w:rPr>
        <w:t>मुझे इस बात पर आश्चर्य होता है कि हमारे इतने सारे बच्चे और पोते-पोतियां हैं! हमारे पास अपने आसपास के लोगों के समूहों की तुलना में अधिक लोग हैं, इसलिए हमारा समूह अधिक तेज़ी से बढ़ता है; या</w:t>
      </w:r>
    </w:p>
    <w:p>
      <w:pPr>
        <w:pStyle w:val="ListBullet"/>
        <w:spacing w:line="240" w:lineRule="auto"/>
        <w:ind w:left="720"/>
      </w:pPr>
      <w:r>
        <w:rPr>
          <w:lang w:val="hi_IN" w:bidi="hi_IN"/>
        </w:rPr>
      </w:r>
      <w:r>
        <w:rPr>
          <w:lang w:val="hi_IN" w:bidi="hi_IN"/>
        </w:rPr>
        <w:t>मैं आभारी हूँ कि मेरे बच्चे और रिश्तेदार हैं जो बड़े होने पर मेरी देखभाल कर सकते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आवश्यक जानकारी</w:t>
      </w:r>
    </w:p>
    <w:p>
      <w:pPr/>
      <w:r>
        <w:rPr>
          <w:lang w:val="hi_IN" w:bidi="hi_IN"/>
        </w:rPr>
      </w:r>
      <w:r>
        <w:rPr>
          <w:lang w:val="hi_IN" w:bidi="hi_IN"/>
        </w:rPr>
        <w:t>निर्गमन 1:1–7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यह भाग </w:t>
      </w:r>
      <w:r>
        <w:rPr>
          <w:b/>
          <w:lang w:val="hi_IN" w:bidi="hi_IN"/>
        </w:rPr>
        <w:t>इस्राएल</w:t>
      </w:r>
      <w:r>
        <w:rPr>
          <w:lang w:val="hi_IN" w:bidi="hi_IN"/>
        </w:rPr>
        <w:t xml:space="preserve"> के उन पुत्रों के नामों से शुरू होता है जो याकूब के साथ मिस्र आए थे। आपको याद होगा कि इस्राएल वह नाम है जो परमेश्वर ने याकूब को दिया था। </w:t>
      </w:r>
      <w:r>
        <w:rPr>
          <w:b/>
          <w:lang w:val="hi_IN" w:bidi="hi_IN"/>
        </w:rPr>
        <w:t>इस्राएली</w:t>
      </w:r>
      <w:r>
        <w:rPr>
          <w:lang w:val="hi_IN" w:bidi="hi_IN"/>
        </w:rPr>
        <w:t xml:space="preserve"> याकूब के वंशज हैं।</w:t>
      </w:r>
    </w:p>
    <w:p>
      <w:pPr/>
      <w:r>
        <w:rPr>
          <w:lang w:val="hi_IN" w:bidi="hi_IN"/>
        </w:rPr>
      </w:r>
      <w:r>
        <w:rPr>
          <w:lang w:val="hi_IN" w:bidi="hi_IN"/>
        </w:rPr>
        <w:t>यहाँ रुकें और समूह के रूप में चर्चा करें कि इस्राएल और इस्राएली के लिए आप किस शब्द या वाक्यांश का इस्तेमाल करेंगे। अधिक जानकारी के लिए मुख्य शब्दावली में इस्राएल और इस्राएली देखें।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कहानीकार कहता है कि 70 लोग याकूब से आए, या याकूब के वंशज थे। ये लोग याकूब के वंशज हैं, और वे याकूब के साथ मिस्र आए थे। किसी व्यक्ति के </w:t>
      </w:r>
      <w:r>
        <w:rPr>
          <w:b/>
          <w:lang w:val="hi_IN" w:bidi="hi_IN"/>
        </w:rPr>
        <w:t>वंशज</w:t>
      </w:r>
      <w:r>
        <w:rPr>
          <w:lang w:val="hi_IN" w:bidi="hi_IN"/>
        </w:rPr>
        <w:t xml:space="preserve"> उसके बच्चे, पोते-पोतियाँ और उसी परिवार की सभी भावी पीढ़ियाँ होती हैं। इस्राएली याकूब के वंशज हैं।</w:t>
      </w:r>
    </w:p>
    <w:p>
      <w:pPr/>
      <w:r>
        <w:rPr>
          <w:lang w:val="hi_IN" w:bidi="hi_IN"/>
        </w:rPr>
      </w:r>
      <w:r>
        <w:rPr>
          <w:lang w:val="hi_IN" w:bidi="hi_IN"/>
        </w:rPr>
        <w:t>यहाँ रुकें और समूह में चर्चा करें कि आप वंशज के लिए किस शब्द या वाक्यांश का प्रयोग करेंगे। अधिक जानकारी के लिए मुख्य शब्दावली में वंशज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याकूब के पुत्र अपने </w:t>
      </w:r>
      <w:r>
        <w:rPr>
          <w:b/>
          <w:lang w:val="hi_IN" w:bidi="hi_IN"/>
        </w:rPr>
        <w:t>घराने</w:t>
      </w:r>
      <w:r>
        <w:rPr>
          <w:lang w:val="hi_IN" w:bidi="hi_IN"/>
        </w:rPr>
        <w:t xml:space="preserve"> को अपने साथ मिस्र लाते हैं। बाइबल में, घराना का अर्थ है वे सभी लोग जो एक ही घर में साथ रहते हैं। पिता आमतौर पर घराने का मुखिया होता था। एक पुरुष के परिवार में उसकी पत्नी, बच्चे, अविवाहित बेटियाँ और विवाहित बेटे तथा उनकी पत्नियाँ और बच्चे शामिल होते थे। अन्य रिश्तेदार भी उनके साथ रह सकते हैं। यदि परिवार में सेवक या दास होते थे, तो वे भी उस घराने में शामिल माने जाते थे।</w:t>
      </w:r>
    </w:p>
    <w:p>
      <w:pPr/>
      <w:r>
        <w:rPr>
          <w:lang w:val="hi_IN" w:bidi="hi_IN"/>
        </w:rPr>
      </w:r>
      <w:r>
        <w:rPr>
          <w:lang w:val="hi_IN" w:bidi="hi_IN"/>
        </w:rPr>
        <w:t>यहाँ रुकें और समूह के रूप में चर्चा करें कि आप घराने के लिए किस शब्द या वाक्यांश का इस्तेमाल करेंगे। अधिक जानकारी के लिए मुख्य शब्दावली में घराने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यूसुफ, यूसुफ के भाई, और वह सभी जो उस पूरी </w:t>
      </w:r>
      <w:r>
        <w:rPr>
          <w:b/>
          <w:lang w:val="hi_IN" w:bidi="hi_IN"/>
        </w:rPr>
        <w:t>पीढ़ी</w:t>
      </w:r>
      <w:r>
        <w:rPr>
          <w:lang w:val="hi_IN" w:bidi="hi_IN"/>
        </w:rPr>
        <w:t xml:space="preserve"> का हिस्सा हैं, मर जाते हैं। एक पीढ़ी से तात्पर्य उन लोगों के समूह से है जो एक ही समय में रह रहे हैं और लगभग एक ही उम्र के हैं।</w:t>
      </w:r>
    </w:p>
    <w:p>
      <w:pPr/>
      <w:r>
        <w:rPr>
          <w:lang w:val="hi_IN" w:bidi="hi_IN"/>
        </w:rPr>
      </w:r>
      <w:r>
        <w:rPr>
          <w:lang w:val="hi_IN" w:bidi="hi_IN"/>
        </w:rPr>
        <w:t>यहाँ रुकें और समूह में चर्चा करें कि आप पीढ़ी के लिए किस शब्द या वाक्यांश का प्रयोग करेंगे। अधिक जानकारी के लिए मुख्य शब्दावली में पीढ़ी को देखें। यदि आपने पहले ही बाइबल की किसी अन्य पुस्तक में इस शब्द का अनुवाद किया है, तो उसी शब्द का उपयोग करें जिसका उपयोग आपने वहाँ किया है।</w:t>
      </w:r>
    </w:p>
    <w:p>
      <w:pPr/>
      <w:r>
        <w:rPr>
          <w:lang w:val="hi_IN" w:bidi="hi_IN"/>
        </w:rPr>
      </w:r>
      <w:r>
        <w:rPr>
          <w:b/>
          <w:lang w:val="hi_IN" w:bidi="hi_IN"/>
        </w:rPr>
        <w:t>यह रिकॉर्डिंग का अंत है।</w:t>
      </w:r>
      <w:r>
        <w:rPr>
          <w:lang w:val="hi_IN" w:bidi="hi_IN"/>
        </w:rPr>
      </w:r>
    </w:p>
    <w:p>
      <w:pPr>
        <w:pStyle w:val="Heading3"/>
      </w:pPr>
      <w:r>
        <w:rPr>
          <w:lang w:val="hi_IN" w:bidi="hi_IN"/>
        </w:rPr>
        <w:t>वचन बोलना</w:t>
      </w:r>
    </w:p>
    <w:p>
      <w:pPr/>
      <w:r>
        <w:rPr>
          <w:lang w:val="hi_IN" w:bidi="hi_IN"/>
        </w:rPr>
      </w:r>
      <w:r>
        <w:rPr>
          <w:lang w:val="hi_IN" w:bidi="hi_IN"/>
        </w:rPr>
        <w:t>निर्गमन 1:1–7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तय कर सकते हैं कि आपको समूह के एक सदस्य द्वारा एक दृश्य को बताने का तरीका पसंद आया, लेकिन आपको दूसरे समूह के किसी अन्य सदस्य द्वारा दूसरे दृश्य को बताने का तरीका अधिक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हर एक सदस्य को पाठ्यांश के इस अंतिम संस्करण को बताने का अभ्यास करना चाहिए।</w:t>
      </w:r>
    </w:p>
    <w:p>
      <w:pPr/>
      <w:r>
        <w:rPr>
          <w:lang w:val="hi_IN" w:bidi="hi_IN"/>
        </w:rPr>
      </w:r>
      <w:r>
        <w:rPr>
          <w:b/>
          <w:lang w:val="hi_IN" w:bidi="hi_IN"/>
        </w:rPr>
        <w:t>यह रिकॉर्डिंग का अंत है।</w:t>
      </w:r>
      <w:r>
        <w:rPr>
          <w:lang w:val="hi_IN" w:bidi="hi_IN"/>
        </w:rPr>
      </w:r>
      <w:r>
        <w:rPr>
          <w:lang w:val="hi_IN" w:bidi="hi_IN"/>
        </w:rPr>
      </w:r>
    </w:p>
    <w:p>
      <w:pPr/>
      <w:r>
        <w:rPr>
          <w:lang w:val="hi_IN" w:bidi="hi_IN"/>
        </w:rPr>
      </w:r>
    </w:p>
    <w:p>
      <w:pPr>
        <w:pStyle w:val="Heading2"/>
      </w:pPr>
      <w:r>
        <w:rPr>
          <w:lang w:val="hi_IN" w:bidi="hi_IN"/>
        </w:rPr>
        <w:t>निर्गमन 1:8–14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1:8–14 को सुनें और अपने मन में रखें।</w:t>
      </w:r>
    </w:p>
    <w:p>
      <w:pPr/>
      <w:r>
        <w:rPr>
          <w:lang w:val="hi_IN" w:bidi="hi_IN"/>
        </w:rPr>
      </w:r>
      <w:r>
        <w:rPr>
          <w:lang w:val="hi_IN" w:bidi="hi_IN"/>
        </w:rPr>
        <w:t xml:space="preserve">यदि सम्भव हो, तो निर्गमन 1:8–14 का ऑडियो संस्करण तीन बार, तीन अलग-अलग अनुवादों में सुनें। </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1:8–14 का ऑडियो संस्करण सबसे आसानी से समझ में आने वाले अनुवाद में सुनें।</w:t>
      </w:r>
    </w:p>
    <w:p>
      <w:pPr/>
      <w:r>
        <w:rPr>
          <w:lang w:val="hi_IN" w:bidi="hi_IN"/>
        </w:rPr>
      </w:r>
      <w:r>
        <w:rPr>
          <w:lang w:val="hi_IN" w:bidi="hi_IN"/>
        </w:rPr>
        <w:t>यह भाग मिस्र में इस्राएलियों की कहानी को जारी रखता है।</w:t>
      </w:r>
    </w:p>
    <w:p>
      <w:pPr/>
      <w:r>
        <w:rPr>
          <w:lang w:val="hi_IN" w:bidi="hi_IN"/>
        </w:rPr>
      </w:r>
      <w:r>
        <w:rPr>
          <w:lang w:val="hi_IN" w:bidi="hi_IN"/>
        </w:rPr>
        <w:t>पिछले भाग में हमें याकूब के सभी पुत्रों के नाम, जिन्हें इस्राएल भी कहा जाता है, और उनके परिवारों के बारे में बताया गया है। जब उनका भाई यूसुफ उन्हें लाया, तो वे मिस्र में रहने के लिए गए। फिर यह भाग हमें बताता है कि यूसुफ और उसकी पीढ़ी की मृत्यु हो गई और इस्राएली लोग संख्या में बढ़ते चले गए। यह पहली बार है जब याकूब के वंशजों को इस्राएली कहा जाता है।</w:t>
      </w:r>
    </w:p>
    <w:p>
      <w:pPr/>
      <w:r>
        <w:rPr>
          <w:lang w:val="hi_IN" w:bidi="hi_IN"/>
        </w:rPr>
      </w:r>
      <w:r>
        <w:rPr>
          <w:lang w:val="hi_IN" w:bidi="hi_IN"/>
        </w:rPr>
        <w:t>यह भाग कई साल बाद होता है, और यह मिस्र में इस्राएलियों की कहानी के एक नए भाग की शुरुआत को दर्शाता है। यूसुफ की मृत्यु के बाद से कई पीढ़ियाँ बीत गई हैं। मिस्र का नया राजा, जिसे फ़िरौन भी कहा जाता है, यूसुफ को नहीं जानता था।</w:t>
      </w:r>
    </w:p>
    <w:p>
      <w:pPr/>
      <w:r>
        <w:rPr>
          <w:lang w:val="hi_IN" w:bidi="hi_IN"/>
        </w:rPr>
      </w:r>
      <w:r>
        <w:rPr>
          <w:lang w:val="hi_IN" w:bidi="hi_IN"/>
        </w:rPr>
        <w:t>नया राजा एक महत्वपूर्ण घोषणा करता है। वह इस्राएलियों के खिलाफ मिस्रियों के लिए एक नई रणनीति की घोषणा करता है। वह इस बारे में चिंतित है कि इस्राएली आबादी कितनी बड़ी है। इस्राएली अब "एक लोग" हैं क्योंकि वे केवल एक परिवार से अधिक हैं।</w:t>
      </w:r>
    </w:p>
    <w:p>
      <w:pPr/>
      <w:r>
        <w:rPr>
          <w:lang w:val="hi_IN" w:bidi="hi_IN"/>
        </w:rPr>
      </w:r>
      <w:r>
        <w:rPr>
          <w:lang w:val="hi_IN" w:bidi="hi_IN"/>
        </w:rPr>
        <w:t>राजा का मानना है कि समस्या गम्भीर है। वह उन शासकों की तरह व्यवहार करता है जो किसी जनसमूह को नष्ट करना चाहते हैं - वह उन पर मिस्र की सरकार को उखाड़ फेंकने की कोशिश करने का आरोप लगाता है। यदि कोई युद्ध होता है, तो राजा सोचता है कि इस्राएली मिस्र के खिलाफ लड़ने के लिए शत्रुओं में शामिल हो सकते हैं। मूल भाषा में यह स्पष्ट नहीं है कि राजा को इस बात का डर है कि इस्राएली लोग देश छोड़कर चले जाएँगे, या उसे इस बात का डर है कि वे विद्रोह करके मिस्र पर विजय प्राप्त कर लेंगे।</w:t>
      </w:r>
    </w:p>
    <w:p>
      <w:pPr/>
      <w:r>
        <w:rPr>
          <w:lang w:val="hi_IN" w:bidi="hi_IN"/>
        </w:rPr>
      </w:r>
      <w:r>
        <w:rPr>
          <w:lang w:val="hi_IN" w:bidi="hi_IN"/>
        </w:rPr>
        <w:t>कुछ विद्वान मानते हैं कि यूसुफ के समय में राजा, या फ़िरौन, विदेशी शासकों के एक वंश से था। कई वर्षों बाद, मिस्र के शासकों के एक वंश ने उन्हें उखाड़ फेंक दिया जिसने विदेशी शासकों को मिस्र छोड़ने के लिए मजबूर कर दिया। ये नए शासक विदेशियों को पसंद नहीं करते थे। विदेशियों के साथ शत्रु के रूप में व्यवहार किया जाता था। इस्राएली शायद इन विदेशियों के पास रहते थे।</w:t>
      </w:r>
    </w:p>
    <w:p>
      <w:pPr/>
      <w:r>
        <w:rPr>
          <w:lang w:val="hi_IN" w:bidi="hi_IN"/>
        </w:rPr>
      </w:r>
      <w:r>
        <w:rPr>
          <w:lang w:val="hi_IN" w:bidi="hi_IN"/>
        </w:rPr>
        <w:t>जब यूसुफ जीवित था, तो उस समय उसका विदेशी राजा के साथ एक विशेष समझौता हुआ था। कई वर्षों बाद, इस नए राजा को इस समझौते के बारे में पता नहीं है या उसे इस समझौते की परवाह नहीं है।</w:t>
      </w:r>
    </w:p>
    <w:p>
      <w:pPr/>
      <w:r>
        <w:rPr>
          <w:lang w:val="hi_IN" w:bidi="hi_IN"/>
        </w:rPr>
      </w:r>
      <w:r>
        <w:rPr>
          <w:lang w:val="hi_IN" w:bidi="hi_IN"/>
        </w:rPr>
        <w:t>इसलिए राजा ने इस्राएलियों को दास बना दिया और उनके साथ क्रूरता से व्यवहार किया। राजा ने कठोर दासों के स्वामियों या काम कराने वालों को इस्राएलियों पर अत्याचार करने और उन्हें कठोर काम करने की आज्ञा दी। काम करवाने वालों ने शायद इस्राएलियों पर भारी कोड़े मारे थे। भारी काम करने से उन्हें अपमानित महसूस होता था और उनके साथ अमानवीय व्यवहार किया जाता था।</w:t>
      </w:r>
    </w:p>
    <w:p>
      <w:pPr/>
      <w:r>
        <w:rPr>
          <w:lang w:val="hi_IN" w:bidi="hi_IN"/>
        </w:rPr>
      </w:r>
      <w:r>
        <w:rPr>
          <w:lang w:val="hi_IN" w:bidi="hi_IN"/>
        </w:rPr>
        <w:t>रुकें और नीचे दिए गए प्रश्न पर चर्चा करें: आपके क्षेत्र के अगुए विदेशियों या लोगों के समूहों के साथ खुद से अलग व्यवहार कैसे करते हैं? ऑडियो को यहाँ रोकें।</w:t>
      </w:r>
    </w:p>
    <w:p>
      <w:pPr/>
      <w:r>
        <w:rPr>
          <w:lang w:val="hi_IN" w:bidi="hi_IN"/>
        </w:rPr>
      </w:r>
      <w:r>
        <w:rPr>
          <w:lang w:val="hi_IN" w:bidi="hi_IN"/>
        </w:rPr>
        <w:t>मिस्रियों ने इस्राएलियों को राजा के लिए भण्डार नगर बनाने के लिए मजबूर किया, जिसे मूसा ने यहाँ पहली बार फ़िरौन कहा है। इस्राएलियों ने फ़िरौन के लिए भण्डारण शहरों के रूप में पितोम और रामसेस बनाए। रामसेस "गोशेन" का एक और नाम भी हो सकता है। यह एक नगर और एक क्षेत्र का नाम दोनों है। गोशेन मिस्र के उत्तर में वह क्षेत्र है जहाँ इस्राएली रहते थे।</w:t>
      </w:r>
    </w:p>
    <w:p>
      <w:pPr/>
      <w:r>
        <w:rPr>
          <w:lang w:val="hi_IN" w:bidi="hi_IN"/>
        </w:rPr>
      </w:r>
      <w:r>
        <w:rPr>
          <w:lang w:val="hi_IN" w:bidi="hi_IN"/>
        </w:rPr>
        <w:t xml:space="preserve">रुकें और </w:t>
      </w:r>
      <w:r>
        <w:rPr>
          <w:lang w:val="hi_IN" w:bidi="hi_IN"/>
        </w:rPr>
        <w:t>मिस्र</w:t>
      </w:r>
      <w:r>
        <w:rPr>
          <w:lang w:val="hi_IN" w:bidi="hi_IN"/>
        </w:rPr>
        <w:t xml:space="preserve"> का नक्शा दिखाएँ। रामसेस और पितोम के क्षेत्र को देखें। ऑडियो को यहाँ रोकें।</w:t>
      </w:r>
    </w:p>
    <w:p>
      <w:pPr/>
      <w:r>
        <w:rPr>
          <w:lang w:val="hi_IN" w:bidi="hi_IN"/>
        </w:rPr>
      </w:r>
      <w:r>
        <w:rPr>
          <w:lang w:val="hi_IN" w:bidi="hi_IN"/>
        </w:rPr>
        <w:t xml:space="preserve">महल के नगर विशेष नगर या गाँव थे जिनके चारों ओर ऊँची दीवारें थीं। मिस्री इनमें अनाज और अन्य चीजें संग्रहित करते थे। </w:t>
      </w:r>
    </w:p>
    <w:p>
      <w:pPr/>
      <w:r>
        <w:rPr>
          <w:lang w:val="hi_IN" w:bidi="hi_IN"/>
        </w:rPr>
      </w:r>
      <w:r>
        <w:rPr>
          <w:lang w:val="hi_IN" w:bidi="hi_IN"/>
        </w:rPr>
        <w:t xml:space="preserve">रुकें और इस प्रश्न पर चर्चा करें: आप अपनी संस्कृति में चीजों को कैसे संग्रहित करते हैं? साथ ही, एक </w:t>
      </w:r>
      <w:r>
        <w:rPr>
          <w:lang w:val="hi_IN" w:bidi="hi_IN"/>
        </w:rPr>
        <w:t>प्राचीन भण्डार नगर</w:t>
      </w:r>
      <w:r>
        <w:rPr>
          <w:lang w:val="hi_IN" w:bidi="hi_IN"/>
        </w:rPr>
        <w:t xml:space="preserve"> कैसा दिखता होगा, इसकी एक तस्वीर भी देखें। ऑडियो को यहाँ रोकें।</w:t>
      </w:r>
    </w:p>
    <w:p>
      <w:pPr/>
      <w:r>
        <w:rPr>
          <w:lang w:val="hi_IN" w:bidi="hi_IN"/>
        </w:rPr>
      </w:r>
      <w:r>
        <w:rPr>
          <w:lang w:val="hi_IN" w:bidi="hi_IN"/>
        </w:rPr>
        <w:t xml:space="preserve">दास मजदूरों के बावजूद इस्राएलियों की जनसंख्या में वृद्धि हुई। आमतौर पर, दास मजदूरी इस्राएली परिवारों को अलग रखती थी क्योंकि परिवार के अलग-अलग सदस्यों को काम करने के लिए दूर जाना पड़ता था, या इससे उनका स्वास्थ्य बिगड़ जाता था और वे उतने बच्चे उत्पन्न करने में असमर्थ हो जाते थे। मिस्री इस्राएलियों से भयभीत थे। वे इस्राएलियों से नफरत करने और उनसे डरने लगे। मिस्री चिंतित थे कि इस्राएलियों की संख्या लगातार बढ़ती गई। इसलिए मिस्र के अधिकारियों ने इस्राएलियों से और भी अधिक कठिन काम करवाया। काम करवाने वालों ने इस्राएलियों को ईंटें और गारा बनाने और खेतों में काम करने के लिए मजबूर किया। इसमें खेती और अन्य बाहरी श्रम शामिल थे। इस्राएलियों का जीवन कड़वा था, या बहुत कठिन था। </w:t>
      </w:r>
    </w:p>
    <w:p>
      <w:pPr/>
      <w:r>
        <w:rPr>
          <w:lang w:val="hi_IN" w:bidi="hi_IN"/>
        </w:rPr>
      </w:r>
      <w:r>
        <w:rPr>
          <w:lang w:val="hi_IN" w:bidi="hi_IN"/>
        </w:rPr>
        <w:t xml:space="preserve">लोगों ने इमारतों को ईंटों और गारे से बनाया। वे मिट्टी की ईंटें बनाते थे, जिसे भूसे से मजबूत किया जाता था और उन्हें साँचा-ढाल में दबाया जाता था। उन्होंने ईंटों को गारे से चिपकाया। उन्होंने चूना पत्थर को पीसकर पानी में मिलाकर गारा बनाया। </w:t>
      </w:r>
    </w:p>
    <w:p>
      <w:pPr/>
      <w:r>
        <w:rPr>
          <w:lang w:val="hi_IN" w:bidi="hi_IN"/>
        </w:rPr>
      </w:r>
      <w:r>
        <w:rPr>
          <w:lang w:val="hi_IN" w:bidi="hi_IN"/>
        </w:rPr>
        <w:t xml:space="preserve">रुकें और एक </w:t>
      </w:r>
      <w:r>
        <w:rPr>
          <w:lang w:val="hi_IN" w:bidi="hi_IN"/>
        </w:rPr>
        <w:t>मिट्टी की ईंट</w:t>
      </w:r>
      <w:r>
        <w:rPr>
          <w:lang w:val="hi_IN" w:bidi="hi_IN"/>
        </w:rPr>
        <w:t xml:space="preserve"> के चित्र को देखें। इस ऑडियो को यहाँ रोकें।</w:t>
      </w:r>
    </w:p>
    <w:p>
      <w:pPr>
        <w:pStyle w:val="ListBullet"/>
        <w:spacing w:line="240" w:lineRule="auto"/>
        <w:ind w:left="720"/>
      </w:pPr>
      <w:r>
        <w:rPr>
          <w:lang w:val="hi_IN" w:bidi="hi_IN"/>
        </w:rPr>
      </w:r>
      <w:r>
        <w:rPr>
          <w:lang w:val="hi_IN" w:bidi="hi_IN"/>
        </w:rPr>
        <w:t xml:space="preserve">रुकें और चर्चा करें: आप अपने देश में इमारतें कैसे बनाते हैं? भवन निर्माण सामग्री कैसे बनाई जाती है? और किस प्रकार के लोग निर्माण का काम करते हैं? </w:t>
      </w:r>
    </w:p>
    <w:p>
      <w:pPr>
        <w:pStyle w:val="ListBullet"/>
        <w:spacing w:line="240" w:lineRule="auto"/>
        <w:ind w:left="720"/>
      </w:pPr>
      <w:r>
        <w:rPr>
          <w:lang w:val="hi_IN" w:bidi="hi_IN"/>
        </w:rPr>
      </w:r>
      <w:r>
        <w:rPr>
          <w:lang w:val="hi_IN" w:bidi="hi_IN"/>
        </w:rPr>
        <w:t>इस पर भी चर्चा करें: आपकी संस्कृति में ऐसा कौन सा काम है जो इतना कठिन है?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 xml:space="preserve">निर्गमन 1:8–14 का ऑडियो संस्करण सबसे आसानी से समझ में आने वाले अनुवाद में सुनें। </w:t>
      </w:r>
    </w:p>
    <w:p>
      <w:pPr/>
      <w:r>
        <w:rPr>
          <w:lang w:val="hi_IN" w:bidi="hi_IN"/>
        </w:rPr>
      </w:r>
      <w:r>
        <w:rPr>
          <w:lang w:val="hi_IN" w:bidi="hi_IN"/>
        </w:rPr>
        <w:t>इस चरण में, समूह इस भाग के दृश्यों, परिवेश और पात्रों को परिभाषित करेगा। फिर समूह इस भाग को कल्पांकित करने की कोशिश करेगा।</w:t>
      </w:r>
    </w:p>
    <w:p>
      <w:pPr/>
      <w:r>
        <w:rPr>
          <w:lang w:val="hi_IN" w:bidi="hi_IN"/>
        </w:rPr>
      </w:r>
      <w:r>
        <w:rPr>
          <w:lang w:val="hi_IN" w:bidi="hi_IN"/>
        </w:rPr>
        <w:t>इस भाग में 3 दृश्य हैं।</w:t>
      </w:r>
    </w:p>
    <w:p>
      <w:pPr/>
      <w:r>
        <w:rPr>
          <w:lang w:val="hi_IN" w:bidi="hi_IN"/>
        </w:rPr>
      </w:r>
      <w:r>
        <w:rPr>
          <w:b/>
          <w:lang w:val="hi_IN" w:bidi="hi_IN"/>
        </w:rPr>
        <w:t>पहले दृश्य में:</w:t>
      </w:r>
      <w:r>
        <w:rPr>
          <w:lang w:val="hi_IN" w:bidi="hi_IN"/>
        </w:rPr>
        <w:t xml:space="preserve"> कई वर्षों बाद, मिस्र में एक नया राजा है जो यूसुफ को नहीं जानता है। वह चिंतित है कि इस्राएली बहुत संख्या में हैं। </w:t>
      </w:r>
    </w:p>
    <w:p>
      <w:pPr/>
      <w:r>
        <w:rPr>
          <w:lang w:val="hi_IN" w:bidi="hi_IN"/>
        </w:rPr>
      </w:r>
      <w:r>
        <w:rPr>
          <w:b/>
          <w:lang w:val="hi_IN" w:bidi="hi_IN"/>
        </w:rPr>
        <w:t>दूसरे दृश्य में:</w:t>
      </w:r>
      <w:r>
        <w:rPr>
          <w:lang w:val="hi_IN" w:bidi="hi_IN"/>
        </w:rPr>
        <w:t xml:space="preserve"> मिस्रियों ने इस्राएलियों को भण्डार नगर बनाने के लिए मजबूर किया। इस्राएली लगातार बढ़ते गए। </w:t>
      </w:r>
    </w:p>
    <w:p>
      <w:pPr/>
      <w:r>
        <w:rPr>
          <w:lang w:val="hi_IN" w:bidi="hi_IN"/>
        </w:rPr>
      </w:r>
      <w:r>
        <w:rPr>
          <w:b/>
          <w:lang w:val="hi_IN" w:bidi="hi_IN"/>
        </w:rPr>
        <w:t>तीसरे दृश्य में:</w:t>
      </w:r>
      <w:r>
        <w:rPr>
          <w:lang w:val="hi_IN" w:bidi="hi_IN"/>
        </w:rPr>
        <w:t xml:space="preserve"> मिस्रियों ने इस्राएलियों से गुलामों की तरह और भी कठिन काम करवाए, उनसे ईंटें बनवाईं और खेतों में काम करवाया।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फ़िरौन—मिस्र का राजा</w:t>
      </w:r>
    </w:p>
    <w:p>
      <w:pPr>
        <w:pStyle w:val="ListBullet"/>
        <w:spacing w:line="240" w:lineRule="auto"/>
        <w:ind w:left="720"/>
      </w:pPr>
      <w:r>
        <w:rPr>
          <w:lang w:val="hi_IN" w:bidi="hi_IN"/>
        </w:rPr>
      </w:r>
      <w:r>
        <w:rPr>
          <w:lang w:val="hi_IN" w:bidi="hi_IN"/>
        </w:rPr>
        <w:t>मिस्री काम कराने वाले</w:t>
      </w:r>
    </w:p>
    <w:p>
      <w:pPr>
        <w:pStyle w:val="ListBullet"/>
        <w:spacing w:line="240" w:lineRule="auto"/>
        <w:ind w:left="720"/>
      </w:pPr>
      <w:r>
        <w:rPr>
          <w:lang w:val="hi_IN" w:bidi="hi_IN"/>
        </w:rPr>
      </w:r>
      <w:r>
        <w:rPr>
          <w:lang w:val="hi_IN" w:bidi="hi_IN"/>
        </w:rPr>
        <w:t>मिस्री</w:t>
      </w:r>
    </w:p>
    <w:p>
      <w:pPr>
        <w:pStyle w:val="ListBullet"/>
        <w:spacing w:line="240" w:lineRule="auto"/>
        <w:ind w:left="720"/>
      </w:pPr>
      <w:r>
        <w:rPr>
          <w:lang w:val="hi_IN" w:bidi="hi_IN"/>
        </w:rPr>
      </w:r>
      <w:r>
        <w:rPr>
          <w:lang w:val="hi_IN" w:bidi="hi_IN"/>
        </w:rPr>
        <w:t>इस्राएली मजदूर</w:t>
      </w:r>
    </w:p>
    <w:p>
      <w:pPr/>
      <w:r>
        <w:rPr>
          <w:lang w:val="hi_IN" w:bidi="hi_IN"/>
        </w:rPr>
      </w:r>
      <w:r>
        <w:rPr>
          <w:lang w:val="hi_IN" w:bidi="hi_IN"/>
        </w:rPr>
        <w:t xml:space="preserve">एक समूह के रूप में, इस बात पर ध्यान दें कि पूरे भाग में मिस्री और इस्राएली एक-दूसरे के बारे में कैसा महसूस करते हैं। </w:t>
      </w:r>
    </w:p>
    <w:p>
      <w:pPr/>
      <w:r>
        <w:rPr>
          <w:lang w:val="hi_IN" w:bidi="hi_IN"/>
        </w:rPr>
      </w:r>
      <w:r>
        <w:rPr>
          <w:lang w:val="hi_IN" w:bidi="hi_IN"/>
        </w:rPr>
        <w:t xml:space="preserve">पहला दृश्य एक ऐसे शब्द से शुरू होता है जो हमें बताता है कि यह कहानी कई साल बाद शुरू होती है। </w:t>
      </w:r>
    </w:p>
    <w:p>
      <w:pPr/>
      <w:r>
        <w:rPr>
          <w:lang w:val="hi_IN" w:bidi="hi_IN"/>
        </w:rPr>
      </w:r>
      <w:r>
        <w:rPr>
          <w:lang w:val="hi_IN" w:bidi="hi_IN"/>
        </w:rPr>
        <w:t xml:space="preserve">अब एक नया राजा मिस्र पर शासन करता है। यूसुफ के समय से कई पीढ़ियाँ बीत गई हैं। यह नया राजा इस्राएलियों और मिस्रियों के बीच हुई सद्भावना और समझौते को याद नहीं रखता और उसे विदेशी पसंद नहीं हैं। </w:t>
      </w:r>
    </w:p>
    <w:p>
      <w:pPr/>
      <w:r>
        <w:rPr>
          <w:lang w:val="hi_IN" w:bidi="hi_IN"/>
        </w:rPr>
      </w:r>
      <w:r>
        <w:rPr>
          <w:lang w:val="hi_IN" w:bidi="hi_IN"/>
        </w:rPr>
        <w:t>रुकें और समूह के रूप में चर्चा करें: आप इस कहानी को कैसे शुरू करेंगे ताकि यह दिखाया जा सके कि कई साल बीत गए हैं? इस ऑडियो को यहाँ रोकें।</w:t>
      </w:r>
    </w:p>
    <w:p>
      <w:pPr/>
      <w:r>
        <w:rPr>
          <w:lang w:val="hi_IN" w:bidi="hi_IN"/>
        </w:rPr>
      </w:r>
      <w:r>
        <w:rPr>
          <w:lang w:val="hi_IN" w:bidi="hi_IN"/>
        </w:rPr>
        <w:t xml:space="preserve">यह नया राजा इस बात से चिंतित है कि इस्राएली कितने हैं। नया राजा एक महत्वपूर्ण घोषणा करता है। वह अपने सुनने वालों का ध्यान आकर्षित करने और उन्हें यह दिखाने के लिए एक शब्द का उपयोग करता है कि वह जो कहने वाला है वह बहुत महत्वपूर्ण है। </w:t>
      </w:r>
    </w:p>
    <w:p>
      <w:pPr/>
      <w:r>
        <w:rPr>
          <w:lang w:val="hi_IN" w:bidi="hi_IN"/>
        </w:rPr>
      </w:r>
      <w:r>
        <w:rPr>
          <w:lang w:val="hi_IN" w:bidi="hi_IN"/>
        </w:rPr>
        <w:t>रुकें और समूह के रूप में चर्चा करें: जब कोई अगुआ कोई महत्वपूर्ण घोषणा करने से पहले अपने सुनने वालों का ध्यान आकर्षित करना चाहता है, तो वह क्या कहता है? वे अपनी घोषणा को शुरू करने के लिए किन शब्दों या वाक्यांशों का उपयोग करते हैं? ऑडियो को यहाँ रोकें।</w:t>
      </w:r>
    </w:p>
    <w:p>
      <w:pPr/>
      <w:r>
        <w:rPr>
          <w:lang w:val="hi_IN" w:bidi="hi_IN"/>
        </w:rPr>
      </w:r>
      <w:r>
        <w:rPr>
          <w:lang w:val="hi_IN" w:bidi="hi_IN"/>
        </w:rPr>
        <w:t xml:space="preserve">राजा इस्राएलियों को सताने की योजना बनाना चाहता है ताकि उनकी संख्या न बढ़े। अगर युद्ध छिड़ जाता है, तो उसे चिंता है कि इस्राएली उसके शत्रुओं से मिल जाएँगे और विद्रोह कर देंगे। कभी-कभी "उठ" का अर्थ "विजय पाना" हो सकता है। हमें नहीं पता कि राजा को इस बात की चिन्ता है कि इस्राएली उसके लोगों पर विजय प्राप्त कर लेंगे या फिर उसे इस बात की चिन्ता है कि वे देश छोड़कर चले जाएँगे। आप आस-पास के अनुवादों में दी गई व्याख्या का अनुसरण कर सकते हैं। </w:t>
      </w:r>
    </w:p>
    <w:p>
      <w:pPr/>
      <w:r>
        <w:rPr>
          <w:lang w:val="hi_IN" w:bidi="hi_IN"/>
        </w:rPr>
      </w:r>
      <w:r>
        <w:rPr>
          <w:lang w:val="hi_IN" w:bidi="hi_IN"/>
        </w:rPr>
        <w:t xml:space="preserve">दूसरे दृश्य में, राजा अपनी आज्ञा में तत्काल ही इस्राएलियों पर अत्याचार करने के लिए काम कराने वालों को नियुक्त करे। </w:t>
      </w:r>
    </w:p>
    <w:p>
      <w:pPr/>
      <w:r>
        <w:rPr>
          <w:lang w:val="hi_IN" w:bidi="hi_IN"/>
        </w:rPr>
      </w:r>
      <w:r>
        <w:rPr>
          <w:lang w:val="hi_IN" w:bidi="hi_IN"/>
        </w:rPr>
        <w:t>रुकें और प्रश्न पर चर्चा करें: आप तात्कालिकता की भावना कैसे पैदा करते हैं? आप किस शब्द का इस्तेमाल करते हैं? ऑडियो को यहाँ रोकें।</w:t>
      </w:r>
    </w:p>
    <w:p>
      <w:pPr/>
      <w:r>
        <w:rPr>
          <w:lang w:val="hi_IN" w:bidi="hi_IN"/>
        </w:rPr>
      </w:r>
      <w:r>
        <w:rPr>
          <w:lang w:val="hi_IN" w:bidi="hi_IN"/>
        </w:rPr>
        <w:t xml:space="preserve">काम करवाने वालों ने इस्राएलियों को राजा के लिए भण्डारण नगर बनाने के लिए ईंटें और गारा बनाने के लिए मजबूर किया। मिस्रियों ने नगरों में अनाज और सैन्य सामग्री की आपूर्ति को संग्रहित किया। काम कराने वालों ने इस्राएलियों से खेतों में भी काम कराया। काम करवाने वाले कठोर थे और कोड़ों का प्रयोग करते थे। इस काम ने उनके जीवन को बहुत कठिन और कड़वा बना दिया और उन्होंने उन्हें अपमानित किया। </w:t>
      </w:r>
    </w:p>
    <w:p>
      <w:pPr/>
      <w:r>
        <w:rPr>
          <w:lang w:val="hi_IN" w:bidi="hi_IN"/>
        </w:rPr>
      </w:r>
      <w:r>
        <w:rPr>
          <w:lang w:val="hi_IN" w:bidi="hi_IN"/>
        </w:rPr>
        <w:t xml:space="preserve">ऑडियो को यहाँ रोकें। यदि आवश्यकता हो तो एक </w:t>
      </w:r>
      <w:r>
        <w:rPr>
          <w:lang w:val="hi_IN" w:bidi="hi_IN"/>
        </w:rPr>
        <w:t>मिट्टी की ईंट</w:t>
      </w:r>
      <w:r>
        <w:rPr>
          <w:lang w:val="hi_IN" w:bidi="hi_IN"/>
        </w:rPr>
        <w:t xml:space="preserve"> की तस्वीर को फिर से देखें। ऑडियो को रोकें।</w:t>
      </w:r>
    </w:p>
    <w:p>
      <w:pPr/>
      <w:r>
        <w:rPr>
          <w:lang w:val="hi_IN" w:bidi="hi_IN"/>
        </w:rPr>
      </w:r>
      <w:r>
        <w:rPr>
          <w:lang w:val="hi_IN" w:bidi="hi_IN"/>
        </w:rPr>
        <w:t xml:space="preserve">तीसरे दृश्य में भी इस्राएलियों की संख्या लगातार बढ़ती जा रही थी, इसलिए काम करवाने वालों ने उनसे और भी ज्यादा काम करवाया। </w:t>
      </w:r>
    </w:p>
    <w:p>
      <w:pPr/>
      <w:r>
        <w:rPr>
          <w:lang w:val="hi_IN" w:bidi="hi_IN"/>
        </w:rPr>
      </w:r>
      <w:r>
        <w:rPr>
          <w:lang w:val="hi_IN" w:bidi="hi_IN"/>
        </w:rPr>
        <w:t xml:space="preserve">मिस्री इस्राएलियों से डरे हुए थे। </w:t>
      </w:r>
    </w:p>
    <w:p>
      <w:pPr/>
      <w:r>
        <w:rPr>
          <w:lang w:val="hi_IN" w:bidi="hi_IN"/>
        </w:rPr>
      </w:r>
      <w:r>
        <w:rPr>
          <w:lang w:val="hi_IN" w:bidi="hi_IN"/>
        </w:rPr>
        <w:t xml:space="preserve">जैसे-जैसे मेहनत बढ़ी, वैसे-वैसे जनसंख्या भी बढ़ी। जैसे-जैसे यह हुआ, मिस्री इस्राएलियों से अधिक डरने लगे, और शायद वे उनसे नफरत करने लगे, क्योंकि वे उनसे डरने लगे थे। वे उनसे "भयभीत" थे। </w:t>
      </w:r>
    </w:p>
    <w:p>
      <w:pPr/>
      <w:r>
        <w:rPr>
          <w:lang w:val="hi_IN" w:bidi="hi_IN"/>
        </w:rPr>
      </w:r>
      <w:r>
        <w:rPr>
          <w:lang w:val="hi_IN" w:bidi="hi_IN"/>
        </w:rPr>
        <w:t>यहाँ रुकें और समूह के रूप में चर्चा करें: उस समय की एक कहानी सुनाएँ जब लोग किसी व्यक्ति या लोगों के समूह से नफरत करते थे और उनसे डरते थे। ध्यान से सुनें कि आप उन शब्दों का प्रयोग कैसे करते हैं जब आप यह वर्णन करते हैं कि वे एक दूसरे के बारे में कैसा महसूस करते थे। समूह के रूप में चर्चा करें कि आप किसी व्यक्ति से डरने और एक ही समय में उनसे नफरत करने के विचार का अनुवाद कैसे करेंगे।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 xml:space="preserve">निर्गमन 1:8–14 का ऑडियो संस्करण सबसे आसानी से समझ में आने वाले अनुवाद में सुनें। </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 xml:space="preserve">फ़िरौन—मिस्र का राजा </w:t>
      </w:r>
    </w:p>
    <w:p>
      <w:pPr>
        <w:pStyle w:val="ListBullet"/>
        <w:spacing w:line="240" w:lineRule="auto"/>
        <w:ind w:left="720"/>
      </w:pPr>
      <w:r>
        <w:rPr>
          <w:lang w:val="hi_IN" w:bidi="hi_IN"/>
        </w:rPr>
      </w:r>
      <w:r>
        <w:rPr>
          <w:lang w:val="hi_IN" w:bidi="hi_IN"/>
        </w:rPr>
        <w:t xml:space="preserve">मिस्री काम कराने वाले </w:t>
      </w:r>
    </w:p>
    <w:p>
      <w:pPr>
        <w:pStyle w:val="ListBullet"/>
        <w:spacing w:line="240" w:lineRule="auto"/>
        <w:ind w:left="720"/>
      </w:pPr>
      <w:r>
        <w:rPr>
          <w:lang w:val="hi_IN" w:bidi="hi_IN"/>
        </w:rPr>
      </w:r>
      <w:r>
        <w:rPr>
          <w:lang w:val="hi_IN" w:bidi="hi_IN"/>
        </w:rPr>
        <w:t xml:space="preserve">मिस्री </w:t>
      </w:r>
    </w:p>
    <w:p>
      <w:pPr>
        <w:pStyle w:val="ListBullet"/>
        <w:spacing w:line="240" w:lineRule="auto"/>
        <w:ind w:left="720"/>
      </w:pPr>
      <w:r>
        <w:rPr>
          <w:lang w:val="hi_IN" w:bidi="hi_IN"/>
        </w:rPr>
      </w:r>
      <w:r>
        <w:rPr>
          <w:lang w:val="hi_IN" w:bidi="hi_IN"/>
        </w:rPr>
        <w:t xml:space="preserve">इस्राएली मजदूर </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नाटक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 xml:space="preserve">नीचे नाटक और उसके संभावित उत्तरों का एक उदाहरण दिया गया है। </w:t>
      </w:r>
    </w:p>
    <w:p>
      <w:pPr/>
      <w:r>
        <w:rPr>
          <w:lang w:val="hi_IN" w:bidi="hi_IN"/>
        </w:rPr>
      </w:r>
      <w:r>
        <w:rPr>
          <w:lang w:val="hi_IN" w:bidi="hi_IN"/>
        </w:rPr>
        <w:t xml:space="preserve">एक नए राजा के सत्ता में आने का अभिनय करें।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फ़िरौन की भूमिका निभाने वाले व्यक्ति से पूछें, "आप क्या महसूस कर रहे हैं या क्या सोच रहे हैं?" वह व्यक्ति इस तरह के उत्तर दे सकता है, "महत्वपूर्ण है," या "आज्ञा देने की शक्ति होना अच्छा है।" </w:t>
      </w:r>
    </w:p>
    <w:p>
      <w:pPr>
        <w:pStyle w:val="ListBullet"/>
        <w:spacing w:line="240" w:lineRule="auto"/>
        <w:ind w:left="720"/>
      </w:pPr>
      <w:r>
        <w:rPr>
          <w:lang w:val="hi_IN" w:bidi="hi_IN"/>
        </w:rPr>
      </w:r>
      <w:r>
        <w:rPr>
          <w:lang w:val="hi_IN" w:bidi="hi_IN"/>
        </w:rPr>
        <w:t xml:space="preserve">इस्राएली लोगों का किरदार निभाने वाले लोगों से पूछें, "आप क्या महसूस कर रहे हैं या क्या सोच रहे हैं?" लोग शायद इस तरह जवाब दें, "नए राजा के कार्यों को लेकर चिंतित हैं," या "नए राजा के सम्भावित कार्यों से भयभीत हैं - उन्हें यूसुफ के पूर्वजों द्वारा किए गए वादे याद नहीं हैं।"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वह अभिनय करें जब फ़िरौन इस बात से चिंतित होता है कि इस्राएलियों की संख्या कितनी बढ़ गई है।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फ़िरौन की भूमिका निभाने वाले व्यक्ति से पूछें, "आप क्या महसूस कर रहे हैं या क्या सोच रहे हैं?" वह व्यक्ति इस तरह उत्तर दे सकता है, "मुझे इस्राएलियों की संख्या के बारे में चिन्ता है," या "यदि इस्राएली थोड़े भी बढ़ते हैं, तो वे हमारे शत्रुओं में शामिल हो सकते हैं और हमारे खिलाफ युद्ध कर सकते हैं," या "इस्राएली देश छोड़कर जा सकते हैं और फिर हम उन्हें अपने लिए काम पर नहीं रख पाएँगे।" </w:t>
      </w:r>
    </w:p>
    <w:p>
      <w:pPr>
        <w:pStyle w:val="ListBullet"/>
        <w:spacing w:line="240" w:lineRule="auto"/>
        <w:ind w:left="720"/>
      </w:pPr>
      <w:r>
        <w:rPr>
          <w:lang w:val="hi_IN" w:bidi="hi_IN"/>
        </w:rPr>
      </w:r>
      <w:r>
        <w:rPr>
          <w:lang w:val="hi_IN" w:bidi="hi_IN"/>
        </w:rPr>
        <w:t xml:space="preserve">मिस्रियों का किरदार निभा रहे व्यक्तियों से पूछें, 'आप क्या महसूस कर रहे हैं या क्या सोच रहे हैं? वे इस तरह उत्तर दे सकते हैं, "हम फ़िरौन से सहमत हैं। हमें इस्राएलियों की संख्या को बढ़ने से रोकने की आवश्यकता है," या "हमें चिन्ता है कि यदि युद्ध हुआ तो इस्राएली हमारे खिलाफ लड़ेंगे।"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फिरौन द्वारा अपने लोगों को इस्राएलियों पर अत्याचार करने का आदेश देने का अभिनय करें।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फ़िरौन की भूमिका निभाने वाले व्यक्ति से पूछें, "आप क्या महसूस कर रहे हैं या क्या सोच रहे हैं?" वह व्यक्ति इस तरह उत्तर दे सकता है, "मुझे चिन्ता है कि इस्राएली बहुत बड़े हो रहे हैं," या "इस्राएलियों के गुणा होने से रोकने का समय आ गया है, हमें तुरन्त कार्य करने की आवश्यकता है।" </w:t>
      </w:r>
    </w:p>
    <w:p>
      <w:pPr>
        <w:pStyle w:val="ListBullet"/>
        <w:spacing w:line="240" w:lineRule="auto"/>
        <w:ind w:left="720"/>
      </w:pPr>
      <w:r>
        <w:rPr>
          <w:lang w:val="hi_IN" w:bidi="hi_IN"/>
        </w:rPr>
      </w:r>
      <w:r>
        <w:rPr>
          <w:lang w:val="hi_IN" w:bidi="hi_IN"/>
        </w:rPr>
        <w:t xml:space="preserve">काम कराने वालों का किरदार निभा रहे व्यक्तियों से पूछें, 'आप क्या महसूस कर रहे हैं या क्या सोच रहे हैं? वे इस तरह उत्तर दे सकते हैं, "इस्राएलियों के साथ इतना कठोर होना कठिन है," या "हमें इस्राएलियों पर अत्याचार करने की आवश्यकता है, इसलिए हमें उन्हें वास्तव में कठोर काम करने के लिए मजबूर करना होगा।" </w:t>
      </w:r>
    </w:p>
    <w:p>
      <w:pPr>
        <w:pStyle w:val="ListBullet"/>
        <w:spacing w:line="240" w:lineRule="auto"/>
        <w:ind w:left="720"/>
      </w:pPr>
      <w:r>
        <w:rPr>
          <w:lang w:val="hi_IN" w:bidi="hi_IN"/>
        </w:rPr>
      </w:r>
      <w:r>
        <w:rPr>
          <w:lang w:val="hi_IN" w:bidi="hi_IN"/>
        </w:rPr>
        <w:t xml:space="preserve">इस्राएली लोगों का किरदार निभाने वाले लोगों से पूछें, "आप क्या महसूस कर रहे हैं या क्या सोच रहे हैं?" वे इस तरह उत्तर दे सकते हैं, "डर गया हूँ। वे हमें भण्डारण नगर बनाने के लिए कड़ी मेहनत करवा रहे हैं," या "पितोम और रामसेस के भण्डारण नगर बहुत बड़े हैं। हमें इन नगरों को बनाने के लिए ईंटें बनाने के लिए मजबूर होना पड़ता है। यह काम थका देने वाला और कभी न खत्म होने वाला है।"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इस्राएलियों द्वारा ईंटें बनाने और काम करवाने वालों द्वारा उन्हें और भी कठिन काम करने के लिए मजबूर किया जाने का अभिनय करें।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इस्राएली लोगों का किरदार निभाने वाले लोगों से पूछें, "आप क्या महसूस कर रहे हैं या क्या सोच रहे हैं?" वे उत्तर दे सकते हैं, "हम थक गए हैं," या "ईंटें बनाना वास्तव में कठिन है और काम देने वाले हमें पीटकर हमें और भी कठिन काम करने के लिए मजबूर करते हैं," या "मुझे नहीं पता कि परमेश्वर हमारे साथ ऐसा क्यों होने दे रहा है। यूसुफ के समय में हमें यहाँ स्वतंत्र रूप से रहने देने के लिए एक समझौता हुआ था। यह सही नहीं है," या "हममें से कुछ लोगों को तेज धूप में फसल काटनी पड़ती है। वे हमें कई घण्टों काम करने के लिए मजबूर करते हैं।" </w:t>
      </w:r>
    </w:p>
    <w:p>
      <w:pPr>
        <w:pStyle w:val="ListBullet"/>
        <w:spacing w:line="240" w:lineRule="auto"/>
        <w:ind w:left="720"/>
      </w:pPr>
      <w:r>
        <w:rPr>
          <w:lang w:val="hi_IN" w:bidi="hi_IN"/>
        </w:rPr>
      </w:r>
      <w:r>
        <w:rPr>
          <w:lang w:val="hi_IN" w:bidi="hi_IN"/>
        </w:rPr>
        <w:t>काम कराने वालों का किरदार निभा रहे व्यक्तियों से पूछें, 'आप क्या महसूस कर रहे हैं या क्या सोच रहे हैं? वे इस तरह उत्तर दे सकते हैं, "इस्राएली अभी भी बढ़ रहे हैं—यह बहुत चिंताजनक है। अगर हम उनसे और भी ज्यादा काम करवाएँ, तो शायद इससे वे रुक जाएँगे," या "हमें इस्राएलियों को बढ़ने से रोकना होगा।" हमें उन्हें और अधिक कड़ी मेहनत करने के लिए मजबूर करना होगा।" [! अभिनय] नाटक जारी रखें।</w:t>
      </w:r>
    </w:p>
    <w:p>
      <w:pPr/>
      <w:r>
        <w:rPr>
          <w:lang w:val="hi_IN" w:bidi="hi_IN"/>
        </w:rPr>
      </w:r>
      <w:r>
        <w:rPr>
          <w:lang w:val="hi_IN" w:bidi="hi_IN"/>
        </w:rPr>
        <w:t xml:space="preserve">मिस्री लोगों द्वारा इस्राएलियों से भयभीत होने का अभिनय करें।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मिस्रियों से पूछें, "आप क्या सोच रहे हैं या क्या महसूस कर रहे हैं?" वे उत्तर दे सकते हैं, "इस्राएली बहुत बड़े हो रहे हैं," या "हमें चिन्ता है कि वे हमारे खिलाफ युद्ध में लड़ेंगे," या "हम उनसे नफरत करते हैं।" [! अभिनय] नाटक जारी रखें।</w:t>
      </w:r>
      <w:r>
        <w:rPr>
          <w:lang w:val="hi_IN" w:bidi="hi_IN"/>
        </w:rPr>
      </w:r>
    </w:p>
    <w:p>
      <w:pPr>
        <w:pStyle w:val="Heading3"/>
      </w:pPr>
      <w:r>
        <w:rPr>
          <w:lang w:val="hi_IN" w:bidi="hi_IN"/>
        </w:rPr>
        <w:t>आवश्यक जानकारी</w:t>
      </w:r>
    </w:p>
    <w:p>
      <w:pPr/>
      <w:r>
        <w:rPr>
          <w:lang w:val="hi_IN" w:bidi="hi_IN"/>
        </w:rPr>
      </w:r>
      <w:r>
        <w:rPr>
          <w:lang w:val="hi_IN" w:bidi="hi_IN"/>
        </w:rPr>
        <w:t xml:space="preserve">निर्गमन 1:8–14 का ऑडियो संस्करण सबसे आसानी से समझ में आने वाले अनुवाद में सुनें। </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मिस्र के </w:t>
      </w:r>
      <w:r>
        <w:rPr>
          <w:lang w:val="hi_IN" w:bidi="hi_IN"/>
        </w:rPr>
        <w:t>राजा</w:t>
      </w:r>
      <w:r>
        <w:rPr>
          <w:lang w:val="hi_IN" w:bidi="hi_IN"/>
        </w:rPr>
        <w:t xml:space="preserve"> को फ़िरौन भी कहा जाता है। फ़िरौन एक शीर्षक है, न कि एक नाम है। इस कहानी का </w:t>
      </w:r>
      <w:r>
        <w:rPr>
          <w:b/>
          <w:lang w:val="hi_IN" w:bidi="hi_IN"/>
        </w:rPr>
        <w:t>फ़िरौन</w:t>
      </w:r>
      <w:r>
        <w:rPr>
          <w:lang w:val="hi_IN" w:bidi="hi_IN"/>
        </w:rPr>
        <w:t xml:space="preserve"> एक मुख्य पात्र है। किसी विशेष फ़िरौन का नाम नहीं लिया गया है, लेकिन हम जानते हैं कि वह उस फ़िरौन से अलग है जिसने यूसुफ के प्रति दयालु व्यवहार किया था। </w:t>
      </w:r>
    </w:p>
    <w:p>
      <w:pPr/>
      <w:r>
        <w:rPr>
          <w:lang w:val="hi_IN" w:bidi="hi_IN"/>
        </w:rPr>
      </w:r>
      <w:r>
        <w:rPr>
          <w:lang w:val="hi_IN" w:bidi="hi_IN"/>
        </w:rPr>
        <w:t xml:space="preserve">यहाँ रुकें और समूह के रूप में चर्चा करें कि आप फ़िरौन के लिए किस शब्द या वाक्यांश का उपयोग करेंगे। अधिक जानकारी के लिए मुख्य शब्दावली में </w:t>
      </w:r>
      <w:r>
        <w:rPr>
          <w:b/>
          <w:lang w:val="hi_IN" w:bidi="hi_IN"/>
        </w:rPr>
        <w:t>फ़िरौन</w:t>
      </w:r>
      <w:r>
        <w:rPr>
          <w:lang w:val="hi_IN" w:bidi="hi_IN"/>
        </w:rPr>
        <w:t xml:space="preserve">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इस भाग में राजा ने काम कराने वालों या दासों के स्वामियों को इस्राएलियों यानी याकूब या </w:t>
      </w:r>
      <w:r>
        <w:rPr>
          <w:b/>
          <w:lang w:val="hi_IN" w:bidi="hi_IN"/>
        </w:rPr>
        <w:t>इस्राएल के वंशजों</w:t>
      </w:r>
      <w:r>
        <w:rPr>
          <w:lang w:val="hi_IN" w:bidi="hi_IN"/>
        </w:rPr>
        <w:t xml:space="preserve"> पर अत्याचार करने का आदेश दिया। </w:t>
      </w:r>
      <w:r>
        <w:rPr>
          <w:b/>
          <w:lang w:val="hi_IN" w:bidi="hi_IN"/>
        </w:rPr>
        <w:t>इस्राएलियों के लिए उसी शब्द का उपयोग करें जिसका उपयोग आपने पिछले भाग में किया था</w:t>
      </w:r>
      <w:r>
        <w:rPr>
          <w:lang w:val="hi_IN" w:bidi="hi_IN"/>
        </w:rPr>
        <w:t xml:space="preserve">। यहाँ </w:t>
      </w:r>
      <w:r>
        <w:rPr>
          <w:b/>
          <w:lang w:val="hi_IN" w:bidi="hi_IN"/>
        </w:rPr>
        <w:t>दास</w:t>
      </w:r>
      <w:r>
        <w:rPr>
          <w:lang w:val="hi_IN" w:bidi="hi_IN"/>
        </w:rPr>
        <w:t xml:space="preserve"> शब्द का अर्थ है जबरन श्रम कराए जाने वाले मजदूर। मिस्रियों ने इस्राएलियों पर अत्याचार किया और उन्हें कठोर श्रम से काम करने के लिए मजबूर किया। </w:t>
      </w:r>
    </w:p>
    <w:p>
      <w:pPr/>
      <w:r>
        <w:rPr>
          <w:lang w:val="hi_IN" w:bidi="hi_IN"/>
        </w:rPr>
      </w:r>
      <w:r>
        <w:rPr>
          <w:lang w:val="hi_IN" w:bidi="hi_IN"/>
        </w:rPr>
        <w:t xml:space="preserve">यहाँ रुकें और समूह के रूप में चर्चा करें कि आप दास के लिए किस शब्द या वाक्यांश का उपयोग करेंगे। अधिक जानकारी के लिए </w:t>
      </w:r>
      <w:r>
        <w:rPr>
          <w:lang w:val="hi_IN" w:bidi="hi_IN"/>
        </w:rPr>
        <w:t>गुलाम</w:t>
      </w:r>
      <w:r>
        <w:rPr>
          <w:lang w:val="hi_IN" w:bidi="hi_IN"/>
        </w:rPr>
        <w:t xml:space="preserve"> को मुख्य शब्दावली में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दासों के स्वामियों ने उन पर क्रूरता से काम किया ताकि वे "उनकी आत्माओं को कुचल दें।" इसका अर्थ है कि वे उनका जीवन बहुत कठिन बना देंगे। मिस्री दासों के स्वामी वास्तव में काम कराने वाले थे। वे निर्गमन में बाद में उल्लिखित इब्रानी सरदार या पर्यवेक्षकों से अलग थे। उन्होंने इस्राएलियों पर और भी कठोर रूप से अत्याचार करने के लिए कोड़ों का उपयोग किया होगा। </w:t>
      </w:r>
    </w:p>
    <w:p>
      <w:pPr/>
      <w:r>
        <w:rPr>
          <w:lang w:val="hi_IN" w:bidi="hi_IN"/>
        </w:rPr>
      </w:r>
      <w:r>
        <w:rPr>
          <w:lang w:val="hi_IN" w:bidi="hi_IN"/>
        </w:rPr>
        <w:t xml:space="preserve">मिस्रियों ने इस्राएलियों को राजा के लिए </w:t>
      </w:r>
      <w:r>
        <w:rPr>
          <w:b/>
          <w:lang w:val="hi_IN" w:bidi="hi_IN"/>
        </w:rPr>
        <w:t>भण्डारण शहरों</w:t>
      </w:r>
      <w:r>
        <w:rPr>
          <w:lang w:val="hi_IN" w:bidi="hi_IN"/>
        </w:rPr>
        <w:t xml:space="preserve"> के रूप में पितोम और रामसेस बनाने के लिए मजबूर किया। ये विशेष नगर या गाँव थे जिनके चारों ओर ऊँची दीवारें थीं। मिस्री इन भण्डारण नगरों में अनाज और सेना की आपूर्ति को संग्रहित करते हैं। </w:t>
      </w:r>
    </w:p>
    <w:p>
      <w:pPr/>
      <w:r>
        <w:rPr>
          <w:lang w:val="hi_IN" w:bidi="hi_IN"/>
        </w:rPr>
      </w:r>
      <w:r>
        <w:rPr>
          <w:lang w:val="hi_IN" w:bidi="hi_IN"/>
        </w:rPr>
        <w:t xml:space="preserve">यहाँ रुकें और एक </w:t>
      </w:r>
      <w:r>
        <w:rPr>
          <w:lang w:val="hi_IN" w:bidi="hi_IN"/>
        </w:rPr>
        <w:t>प्राचीन भण्डारण नगर</w:t>
      </w:r>
      <w:r>
        <w:rPr>
          <w:lang w:val="hi_IN" w:bidi="hi_IN"/>
        </w:rPr>
        <w:t xml:space="preserve"> के समूह के रूप में एक तस्वीर देखें। इस ऑडियो को यहाँ रोकें।</w:t>
      </w:r>
    </w:p>
    <w:p>
      <w:pPr/>
      <w:r>
        <w:rPr>
          <w:lang w:val="hi_IN" w:bidi="hi_IN"/>
        </w:rPr>
      </w:r>
      <w:r>
        <w:rPr>
          <w:lang w:val="hi_IN" w:bidi="hi_IN"/>
        </w:rPr>
        <w:t xml:space="preserve">यह भाग में बताया गया है कि उनका कठिन श्रम गारे और ईंटों में था। </w:t>
      </w:r>
    </w:p>
    <w:p>
      <w:pPr/>
      <w:r>
        <w:rPr>
          <w:lang w:val="hi_IN" w:bidi="hi_IN"/>
        </w:rPr>
      </w:r>
      <w:r>
        <w:rPr>
          <w:lang w:val="hi_IN" w:bidi="hi_IN"/>
        </w:rPr>
        <w:t xml:space="preserve">उन्होंने दीवारें बनाने के लिए ईंटों का उपयोग किया। गारा मिट्टी की तरह नम होता है। उन्होंने ईंटों की परतों के बीच इसे लगाया ताकि वे आपस में जुड़ जाएँ। </w:t>
      </w:r>
    </w:p>
    <w:p>
      <w:pPr/>
      <w:r>
        <w:rPr>
          <w:lang w:val="hi_IN" w:bidi="hi_IN"/>
        </w:rPr>
      </w:r>
      <w:r>
        <w:rPr>
          <w:lang w:val="hi_IN" w:bidi="hi_IN"/>
        </w:rPr>
        <w:t xml:space="preserve">मिस्रियों ने शायद चूना पत्थर के गारे का उपयोग किया था। उन्होंने चूना पत्थर को जला कर चुरा बनाया, फिर उन्होंने चुरा को पानी के साथ मिलाकर लेई बनाया। उन्होंने ईंटों को एक साथ रखने के लिए उनके बीच गारा लगाया। जैसे ही गारा सूखता है, वह कठोर हो जाता है। </w:t>
      </w:r>
    </w:p>
    <w:p>
      <w:pPr/>
      <w:r>
        <w:rPr>
          <w:lang w:val="hi_IN" w:bidi="hi_IN"/>
        </w:rPr>
      </w:r>
      <w:r>
        <w:rPr>
          <w:lang w:val="hi_IN" w:bidi="hi_IN"/>
        </w:rPr>
        <w:t xml:space="preserve">मिट्टी की ईंट मिस्रियों द्वारा उपयोग की जाने वाली सबसे आम सामग्री थी। मिस्री आमतौर पर कैदियों या दासों को ईंटें बनाने के लिए मजबूर करते थे। ईंटें बनाने के लिए, पहले मजदूरों ने नील नदी से मिट्टी इकट्ठा की। फिर उन्होंने इसे पानी और भूसे के साथ मिलाकर उसे एक गड्ढे में डालकर रौंदा। फिर उन्होंने इसे साँचे में डाला, उसे बाहर निकाला और धूप में सूखने के लिए छोड़ दिया। </w:t>
      </w:r>
    </w:p>
    <w:p>
      <w:pPr/>
      <w:r>
        <w:rPr>
          <w:lang w:val="hi_IN" w:bidi="hi_IN"/>
        </w:rPr>
      </w:r>
      <w:r>
        <w:rPr>
          <w:lang w:val="hi_IN" w:bidi="hi_IN"/>
        </w:rPr>
        <w:t xml:space="preserve">यहाँ रुकें और समूह के रूप में चर्चा करें कि </w:t>
      </w:r>
      <w:r>
        <w:rPr>
          <w:b/>
          <w:lang w:val="hi_IN" w:bidi="hi_IN"/>
        </w:rPr>
        <w:t>गारे</w:t>
      </w:r>
      <w:r>
        <w:rPr>
          <w:lang w:val="hi_IN" w:bidi="hi_IN"/>
        </w:rPr>
        <w:t xml:space="preserve"> और </w:t>
      </w:r>
      <w:r>
        <w:rPr>
          <w:b/>
          <w:lang w:val="hi_IN" w:bidi="hi_IN"/>
        </w:rPr>
        <w:t>ईंट</w:t>
      </w:r>
      <w:r>
        <w:rPr>
          <w:lang w:val="hi_IN" w:bidi="hi_IN"/>
        </w:rPr>
        <w:t xml:space="preserve"> के लिए आप किस शब्द या वाक्यांश का इस्तेमाल करेंगे। यदि आवश्यकता हो तो एक </w:t>
      </w:r>
      <w:r>
        <w:rPr>
          <w:lang w:val="hi_IN" w:bidi="hi_IN"/>
        </w:rPr>
        <w:t>मिट्टी की ईंट</w:t>
      </w:r>
      <w:r>
        <w:rPr>
          <w:lang w:val="hi_IN" w:bidi="hi_IN"/>
        </w:rPr>
        <w:t xml:space="preserve"> की तस्वीर को फिर से देखें। ऑडियो को यहाँ रोकें।</w:t>
      </w:r>
      <w:r>
        <w:rPr>
          <w:lang w:val="hi_IN" w:bidi="hi_IN"/>
        </w:rPr>
      </w:r>
    </w:p>
    <w:p>
      <w:pPr>
        <w:pStyle w:val="Heading3"/>
      </w:pPr>
      <w:r>
        <w:rPr>
          <w:lang w:val="hi_IN" w:bidi="hi_IN"/>
        </w:rPr>
        <w:t>वचन बोलना</w:t>
      </w:r>
    </w:p>
    <w:p>
      <w:pPr/>
      <w:r>
        <w:rPr>
          <w:lang w:val="hi_IN" w:bidi="hi_IN"/>
        </w:rPr>
      </w:r>
      <w:r>
        <w:rPr>
          <w:lang w:val="hi_IN" w:bidi="hi_IN"/>
        </w:rPr>
        <w:t xml:space="preserve">निर्गमन 1:8–14 का ऑडियो संस्करण सबसे आसानी से समझ में आने वाले अनुवाद में सुनें। </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1:15–22</w:t>
      </w:r>
      <w:r>
        <w:rPr>
          <w:lang w:val="hi_IN" w:bidi="hi_IN"/>
        </w:rPr>
      </w:r>
    </w:p>
    <w:p>
      <w:pPr>
        <w:pStyle w:val="Heading3"/>
      </w:pPr>
      <w:r>
        <w:rPr>
          <w:lang w:val="hi_IN" w:bidi="hi_IN"/>
        </w:rPr>
        <w:t>सुने और मन में रखें</w:t>
      </w:r>
    </w:p>
    <w:p>
      <w:pPr/>
      <w:r>
        <w:rPr>
          <w:lang w:val="hi_IN" w:bidi="hi_IN"/>
        </w:rPr>
      </w:r>
      <w:r>
        <w:rPr>
          <w:lang w:val="hi_IN" w:bidi="hi_IN"/>
        </w:rPr>
        <w:t xml:space="preserve">इस चरण में, निर्गमन 1:15–22 को सुनें और अपने मन में रखें। </w:t>
      </w:r>
    </w:p>
    <w:p>
      <w:pPr/>
      <w:r>
        <w:rPr>
          <w:lang w:val="hi_IN" w:bidi="hi_IN"/>
        </w:rPr>
      </w:r>
      <w:r>
        <w:rPr>
          <w:lang w:val="hi_IN" w:bidi="hi_IN"/>
        </w:rPr>
        <w:t xml:space="preserve">यदि सम्भव हो, तो निर्गमन 1:15–22 का ऑडियो संस्करण तीन बार, तीन अलग-अलग अनुवादों में सुनें। </w:t>
      </w:r>
    </w:p>
    <w:p>
      <w:pPr/>
      <w:r>
        <w:rPr>
          <w:lang w:val="hi_IN" w:bidi="hi_IN"/>
        </w:rPr>
      </w:r>
      <w:r>
        <w:rPr>
          <w:lang w:val="hi_IN" w:bidi="hi_IN"/>
        </w:rPr>
        <w:t xml:space="preserve">इस ऑडियो को यहाँ रोकें। </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 xml:space="preserve">इस भाग में आपको क्या अच्छा लगा? इस ऑडियो को यहाँ रोकें। </w:t>
      </w:r>
    </w:p>
    <w:p>
      <w:pPr>
        <w:pStyle w:val="ListBullet"/>
        <w:spacing w:line="240" w:lineRule="auto"/>
        <w:ind w:left="720"/>
      </w:pPr>
      <w:r>
        <w:rPr>
          <w:lang w:val="hi_IN" w:bidi="hi_IN"/>
        </w:rPr>
      </w:r>
      <w:r>
        <w:rPr>
          <w:lang w:val="hi_IN" w:bidi="hi_IN"/>
        </w:rPr>
        <w:t xml:space="preserve">इस भाग में आपको क्या अच्छा नहीं लगा या क्या समझ नहीं आया? इस ऑडियो को यहाँ रोकें। </w:t>
      </w:r>
    </w:p>
    <w:p>
      <w:pPr>
        <w:pStyle w:val="ListBullet"/>
        <w:spacing w:line="240" w:lineRule="auto"/>
        <w:ind w:left="720"/>
      </w:pPr>
      <w:r>
        <w:rPr>
          <w:lang w:val="hi_IN" w:bidi="hi_IN"/>
        </w:rPr>
      </w:r>
      <w:r>
        <w:rPr>
          <w:lang w:val="hi_IN" w:bidi="hi_IN"/>
        </w:rPr>
        <w:t xml:space="preserve">यह भाग हमें परमेश्वर के बारे में क्या बताता है? इस ऑडियो को यहाँ रोकें। </w:t>
      </w:r>
    </w:p>
    <w:p>
      <w:pPr>
        <w:pStyle w:val="ListBullet"/>
        <w:spacing w:line="240" w:lineRule="auto"/>
        <w:ind w:left="720"/>
      </w:pPr>
      <w:r>
        <w:rPr>
          <w:lang w:val="hi_IN" w:bidi="hi_IN"/>
        </w:rPr>
      </w:r>
      <w:r>
        <w:rPr>
          <w:lang w:val="hi_IN" w:bidi="hi_IN"/>
        </w:rPr>
        <w:t xml:space="preserve">यह भाग हमें लोगों के बारे में क्या बताता है? इस ऑडियो को यहाँ रोकें। </w:t>
      </w:r>
    </w:p>
    <w:p>
      <w:pPr>
        <w:pStyle w:val="ListBullet"/>
        <w:spacing w:line="240" w:lineRule="auto"/>
        <w:ind w:left="720"/>
      </w:pPr>
      <w:r>
        <w:rPr>
          <w:lang w:val="hi_IN" w:bidi="hi_IN"/>
        </w:rPr>
      </w:r>
      <w:r>
        <w:rPr>
          <w:lang w:val="hi_IN" w:bidi="hi_IN"/>
        </w:rPr>
        <w:t xml:space="preserve">यह भाग हमारे दैनिक जीवन को कैसे प्रभावित करता है? इस ऑडियो को यहाँ रोकें। </w:t>
      </w:r>
    </w:p>
    <w:p>
      <w:pPr>
        <w:pStyle w:val="ListBullet"/>
        <w:spacing w:line="240" w:lineRule="auto"/>
        <w:ind w:left="720"/>
      </w:pPr>
      <w:r>
        <w:rPr>
          <w:lang w:val="hi_IN" w:bidi="hi_IN"/>
        </w:rPr>
      </w:r>
      <w:r>
        <w:rPr>
          <w:lang w:val="hi_IN" w:bidi="hi_IN"/>
        </w:rPr>
        <w:t xml:space="preserve">आप ऐसे किसी व्यक्ति को जानते हैं जिसे यह भाग सुनने की आवश्यकता है? इस ऑडियो को यहाँ रोकें। </w:t>
      </w:r>
      <w:r>
        <w:rPr>
          <w:lang w:val="hi_IN" w:bidi="hi_IN"/>
        </w:rPr>
      </w:r>
    </w:p>
    <w:p>
      <w:pPr>
        <w:pStyle w:val="Heading3"/>
      </w:pPr>
      <w:r>
        <w:rPr>
          <w:lang w:val="hi_IN" w:bidi="hi_IN"/>
        </w:rPr>
        <w:t>पाठ का परिचय</w:t>
      </w:r>
    </w:p>
    <w:p>
      <w:pPr/>
      <w:r>
        <w:rPr>
          <w:lang w:val="hi_IN" w:bidi="hi_IN"/>
        </w:rPr>
      </w:r>
      <w:r>
        <w:rPr>
          <w:lang w:val="hi_IN" w:bidi="hi_IN"/>
        </w:rPr>
        <w:t xml:space="preserve">निर्गमन 1:15–22 का ऑडियो संस्करण सबसे आसानी से समझ में आने वाले अनुवाद में सुनें। </w:t>
      </w:r>
    </w:p>
    <w:p>
      <w:pPr/>
      <w:r>
        <w:rPr>
          <w:lang w:val="hi_IN" w:bidi="hi_IN"/>
        </w:rPr>
      </w:r>
      <w:r>
        <w:rPr>
          <w:lang w:val="hi_IN" w:bidi="hi_IN"/>
        </w:rPr>
        <w:t xml:space="preserve">पिछले भाग में इस्राएलियों की संख्या बढ़ रही थी और वे बहुत शक्तिशाली होते जा रहे थे। मिस्र का राजा फ़िरौन उन पर अत्याचार करना चाहता था। वह चाहता था कि उनकी संख्या कम हो। इसलिए उसने उन्हें गुलाम बना लिया और उनसे कड़ी मेहनत करवाई। उसे उम्मीद थी कि यह पहली योजना उन्हें बढ़ने से रोक देगी। हम उत्पत्ति की पुस्तक से जानते हैं कि इस्राएली "गोशेन" नाम के एक क्षेत्र में रहते थे। फ़िरौन शायद नील नदी के पास रामसेस में रहता था। </w:t>
      </w:r>
    </w:p>
    <w:p>
      <w:pPr/>
      <w:r>
        <w:rPr>
          <w:lang w:val="hi_IN" w:bidi="hi_IN"/>
        </w:rPr>
      </w:r>
      <w:r>
        <w:rPr>
          <w:lang w:val="hi_IN" w:bidi="hi_IN"/>
        </w:rPr>
        <w:t xml:space="preserve">रुकें और इन क्षेत्रों को दिखाने वाले </w:t>
      </w:r>
      <w:r>
        <w:rPr>
          <w:lang w:val="hi_IN" w:bidi="hi_IN"/>
        </w:rPr>
        <w:t>मिस्र</w:t>
      </w:r>
      <w:r>
        <w:rPr>
          <w:lang w:val="hi_IN" w:bidi="hi_IN"/>
        </w:rPr>
        <w:t xml:space="preserve"> के नक्शे को देखें। इस ऑडियो को यहाँ रोकें।</w:t>
      </w:r>
    </w:p>
    <w:p>
      <w:pPr/>
      <w:r>
        <w:rPr>
          <w:lang w:val="hi_IN" w:bidi="hi_IN"/>
        </w:rPr>
      </w:r>
      <w:r>
        <w:rPr>
          <w:lang w:val="hi_IN" w:bidi="hi_IN"/>
        </w:rPr>
        <w:t xml:space="preserve">यह भाग कहानी को जारी रखता है। </w:t>
      </w:r>
    </w:p>
    <w:p>
      <w:pPr/>
      <w:r>
        <w:rPr>
          <w:lang w:val="hi_IN" w:bidi="hi_IN"/>
        </w:rPr>
      </w:r>
      <w:r>
        <w:rPr>
          <w:lang w:val="hi_IN" w:bidi="hi_IN"/>
        </w:rPr>
        <w:t xml:space="preserve">फ़िरौन की योजना विफल हो गई थी और इस्राएलियों की संख्या लगातार बढ़ रही थी। इस भाग में पहली बार इस्राएलियों को "इब्री" कहा जाता है। पुराने नियम में, जब कोई इस्राएली अपने आप को किसी दूसरे जातीय समूह के व्यक्ति से अलग करना चाहता था, तो वह अपने आप को “इब्री” कहता था। साथ ही, जब कोई विदेशी अपने आप को इस्राएली से अलग करना चाहता था, तो वह विदेशी उसे “इब्री” कहता था। </w:t>
      </w:r>
    </w:p>
    <w:p>
      <w:pPr/>
      <w:r>
        <w:rPr>
          <w:lang w:val="hi_IN" w:bidi="hi_IN"/>
        </w:rPr>
      </w:r>
      <w:r>
        <w:rPr>
          <w:lang w:val="hi_IN" w:bidi="hi_IN"/>
        </w:rPr>
        <w:t xml:space="preserve">फ़िरौन ने इब्रानी दाइयों से कहा कि वे सभी पुरुष बच्चों को जन्म के तुरन्त बाद मार दें। </w:t>
      </w:r>
    </w:p>
    <w:p>
      <w:pPr/>
      <w:r>
        <w:rPr>
          <w:lang w:val="hi_IN" w:bidi="hi_IN"/>
        </w:rPr>
      </w:r>
      <w:r>
        <w:rPr>
          <w:lang w:val="hi_IN" w:bidi="hi_IN"/>
        </w:rPr>
        <w:t xml:space="preserve">दाई वह स्त्री होती है जो स्त्रियों को जन्म देने में मदद करती है। </w:t>
      </w:r>
    </w:p>
    <w:p>
      <w:pPr/>
      <w:r>
        <w:rPr>
          <w:lang w:val="hi_IN" w:bidi="hi_IN"/>
        </w:rPr>
      </w:r>
      <w:r>
        <w:rPr>
          <w:lang w:val="hi_IN" w:bidi="hi_IN"/>
        </w:rPr>
        <w:t xml:space="preserve">इस भाग में, फ़िरौन ने दाइयों को आदेश देने के लिए बुलाया। दो दाइयाँ, शिप्रा और पूआ, फ़िरौन के साथ उस बैठक में गईं। इस कहानी में दाइयों के नाम लिए गए हैं, जिससे उन्हें विशेष सम्मान प्राप्त होता है। दाइयाँ इब्रियों के लिए साहसी नायक थीं। </w:t>
      </w:r>
    </w:p>
    <w:p>
      <w:pPr/>
      <w:r>
        <w:rPr>
          <w:lang w:val="hi_IN" w:bidi="hi_IN"/>
        </w:rPr>
      </w:r>
      <w:r>
        <w:rPr>
          <w:lang w:val="hi_IN" w:bidi="hi_IN"/>
        </w:rPr>
        <w:t xml:space="preserve">बहुत सी इब्रानी स्त्रियाँ थीं जो बच्चे को जन्म देती थीं, इसलिए यह सम्भावना नहीं है कि केवल दो दाइयाँ थीं। कुछ लोग मानते हैं कि शिप्रा और पूआ अन्य दाइयों की देखरेख करती थीं। वे शायद अधिक उम्र के और अधिक अनुभवी होंगे। </w:t>
      </w:r>
    </w:p>
    <w:p>
      <w:pPr/>
      <w:r>
        <w:rPr>
          <w:lang w:val="hi_IN" w:bidi="hi_IN"/>
        </w:rPr>
      </w:r>
      <w:r>
        <w:rPr>
          <w:lang w:val="hi_IN" w:bidi="hi_IN"/>
        </w:rPr>
        <w:t xml:space="preserve">फिरौन ने दाइयों से कहा कि जब वे इब्री बच्चों को जन्म देने में मदद करें, तो उन्हें जन्म के तुरन्त बाद सभी नर शिशुओं को मार डालना होगा। कुछ अंग्रेजी अनुवादों में प्रसव के दौरान उस प्रसवपीठ का उल्लेख है जिसका उपयोग उस संस्कृति की कई स्त्रियाँ प्रसव प्रक्रिया के दौरान करती थीं। यहाँ सटीक अनुवाद स्पष्ट नहीं है। आप शायद यह कहना चाहेंगे कि फ़िरौन ने दाइयों से कहा कि जब वे बच्चे को जन्म दें तो वे उसे देखें। </w:t>
      </w:r>
    </w:p>
    <w:p>
      <w:pPr/>
      <w:r>
        <w:rPr>
          <w:lang w:val="hi_IN" w:bidi="hi_IN"/>
        </w:rPr>
      </w:r>
      <w:r>
        <w:rPr>
          <w:lang w:val="hi_IN" w:bidi="hi_IN"/>
        </w:rPr>
        <w:t>रुकें और समूह में इस प्रश्न पर चर्चा करें: आपकी संस्कृति में प्रसव के समय क्या होता है? वे लोग कौन हैं जो उनकी मदद करते हैं? वे उन्हें क्या कहते हैं? आप सार्वजनिक वातावरण में प्रसव के बारे में कैसे बात करते हैं? इस ऑडियो को यहाँ रोकें।</w:t>
      </w:r>
    </w:p>
    <w:p>
      <w:pPr/>
      <w:r>
        <w:rPr>
          <w:lang w:val="hi_IN" w:bidi="hi_IN"/>
        </w:rPr>
      </w:r>
      <w:r>
        <w:rPr>
          <w:lang w:val="hi_IN" w:bidi="hi_IN"/>
        </w:rPr>
        <w:t xml:space="preserve">यह स्पष्ट नहीं है कि फ़िरौन ने वास्तव में दाइयों से सीधे बात की थी या उसने अपने सलाहकारों के माध्यम से आदेश भेजा था। इसका अर्थ है कि दाइयों के पास कोई विकल्प नहीं था। यदि उन्होंने फ़िरौन की आज्ञा न मानी, तो वह उन्हें मार डालेगा। इस संस्कृति में यह सामान्य होगा। </w:t>
      </w:r>
    </w:p>
    <w:p>
      <w:pPr/>
      <w:r>
        <w:rPr>
          <w:lang w:val="hi_IN" w:bidi="hi_IN"/>
        </w:rPr>
      </w:r>
      <w:r>
        <w:rPr>
          <w:lang w:val="hi_IN" w:bidi="hi_IN"/>
        </w:rPr>
        <w:t xml:space="preserve">वह उनसे कह रहा था कि वे नर बच्चों को बाहर निकलते ही गुप्त रूप से मार दें। </w:t>
      </w:r>
    </w:p>
    <w:p>
      <w:pPr/>
      <w:r>
        <w:rPr>
          <w:lang w:val="hi_IN" w:bidi="hi_IN"/>
        </w:rPr>
      </w:r>
      <w:r>
        <w:rPr>
          <w:lang w:val="hi_IN" w:bidi="hi_IN"/>
        </w:rPr>
        <w:t xml:space="preserve">कुछ विद्वान मानते हैं कि फ़िरौन ने पुरुष बच्चों को मारने के लिए चुना क्योंकि इस संस्कृति में पुरुष ही थे जो युद्धों में लड़ते थे। ये लड़के बड़े होकर लड़ने में सक्षम हो जाएँगे, इसलिए यह मिस्रियों के लिए बुरा होगा। </w:t>
      </w:r>
    </w:p>
    <w:p>
      <w:pPr/>
      <w:r>
        <w:rPr>
          <w:lang w:val="hi_IN" w:bidi="hi_IN"/>
        </w:rPr>
      </w:r>
      <w:r>
        <w:rPr>
          <w:lang w:val="hi_IN" w:bidi="hi_IN"/>
        </w:rPr>
        <w:t xml:space="preserve">यह फ़िरौन की इब्री आबादी को नियंत्रित करने की कोशिश करने की अगली योजना थी। यह एक लम्बी अवधि की योजना थी। फ़िरौन इस बारे में सोच रहा था कि जब बच्चे बड़े होंगे तो क्या होगा। अगर लड़कों की संख्या कम होती, तो 20 साल बाद लड़ने के लिए सैनिकों की संख्या भी कम होती। </w:t>
      </w:r>
    </w:p>
    <w:p>
      <w:pPr/>
      <w:r>
        <w:rPr>
          <w:lang w:val="hi_IN" w:bidi="hi_IN"/>
        </w:rPr>
      </w:r>
      <w:r>
        <w:rPr>
          <w:lang w:val="hi_IN" w:bidi="hi_IN"/>
        </w:rPr>
        <w:t xml:space="preserve">कहानी कुछ समय बाद आगे बढ़ती है, और फ़िरौन को एहसास हुआ कि दाइयों ने उसके आदेशों का पालन नहीं किया था क्योंकि इब्री लोगों की संख्या अभी भी बढ़ रही थी। हमें नहीं पता कि फ़िरौन को यह महसूस करने में कितना समय लगा था। दाइयों ने फ़िरौन की आज्ञा नहीं मानी। इब्री दाइयाँ परमेश्वर से डरती थीं, या उसकी आज्ञा मानती थीं और नर बच्चों को जीवित रहने देती थीं। </w:t>
      </w:r>
    </w:p>
    <w:p>
      <w:pPr/>
      <w:r>
        <w:rPr>
          <w:lang w:val="hi_IN" w:bidi="hi_IN"/>
        </w:rPr>
      </w:r>
      <w:r>
        <w:rPr>
          <w:lang w:val="hi_IN" w:bidi="hi_IN"/>
        </w:rPr>
        <w:t xml:space="preserve">दाइयों के पास परमेश्वर के बारे में कोई औपचारिक शिक्षा नहीं थी, लेकिन वे सही और गलत समझ गई होंगी और यह भी समझ गई होंगी कि एक ईश्वरीय सृष्टिकर्ता है और मृत्यु के बाद जीवन है। बच्चों को मारना सृष्टि की व्यवस्था के विरुद्ध होता और गलत होता। इसलिए इन स्त्रियों के लिए परमेश्वर का भय मानने का अर्थ यह था कि वे फ़िरौन द्वारा उनके साथ किए जाने वाले व्यवहार से कहीं अधिक परमेश्वर द्वारा मृत्यु के बाद उनके साथ किए जाने वाले व्यवहार से भयभीत थीं। </w:t>
      </w:r>
    </w:p>
    <w:p>
      <w:pPr/>
      <w:r>
        <w:rPr>
          <w:lang w:val="hi_IN" w:bidi="hi_IN"/>
        </w:rPr>
      </w:r>
      <w:r>
        <w:rPr>
          <w:lang w:val="hi_IN" w:bidi="hi_IN"/>
        </w:rPr>
        <w:t xml:space="preserve">इसलिए फ़िरौन ने एक संदेशवाहक भेजा ताकि दाइयों को उसके पास बुलाया जा सके और उनसे पूछा जा सके कि उन्होंने नर बच्चों को जीवित क्यों रहने दिया था। सम्भव है कि उसने वास्तव में उनसे सीधे बात की हो। उन्होंने कहा कि इब्री स्त्रियाँ “फुर्तीली” थीं और उन्होंने वहाँ पहुँचने से पहले ही बच्चे को जन्म दिया था। "फुर्तीली" का अर्थ है मजबूत, ऊर्जा से भरा हुआ। इसलिए उनके लिए किसी की नजर में आए बिना किसी यहूदी बच्चे को मारना मुश्किल होता। </w:t>
      </w:r>
    </w:p>
    <w:p>
      <w:pPr/>
      <w:r>
        <w:rPr>
          <w:lang w:val="hi_IN" w:bidi="hi_IN"/>
        </w:rPr>
      </w:r>
      <w:r>
        <w:rPr>
          <w:lang w:val="hi_IN" w:bidi="hi_IN"/>
        </w:rPr>
        <w:t xml:space="preserve">यह सम्भव है कि मिस्र की स्त्रियों की तुलना में इब्री स्त्रियाँ अपने बच्चों के जन्म में अधिक सक्रिय रूप से शामिल थीं। इब्री दाइयों ने शायद मिस्री स्त्रियों के साथ-साथ इब्री स्त्रियों की भी मदद की थी, इसलिए वे उनके बीच के अंतर को समझ सकती थीं। </w:t>
      </w:r>
    </w:p>
    <w:p>
      <w:pPr/>
      <w:r>
        <w:rPr>
          <w:lang w:val="hi_IN" w:bidi="hi_IN"/>
        </w:rPr>
      </w:r>
      <w:r>
        <w:rPr>
          <w:lang w:val="hi_IN" w:bidi="hi_IN"/>
        </w:rPr>
        <w:t xml:space="preserve">फ़िरौन को पता होगा कि ऊपरी वर्ग की मिस्री स्त्रियों के प्रसव के दौरान क्या होता था। </w:t>
      </w:r>
    </w:p>
    <w:p>
      <w:pPr/>
      <w:r>
        <w:rPr>
          <w:lang w:val="hi_IN" w:bidi="hi_IN"/>
        </w:rPr>
      </w:r>
      <w:r>
        <w:rPr>
          <w:lang w:val="hi_IN" w:bidi="hi_IN"/>
        </w:rPr>
        <w:t xml:space="preserve">चाहे वे फ़िरौन से झूठ बोल रहे हों या नहीं, दाइयाँ परमेश्वर की समग्र योजना को पूरा कर रही थीं—इस्राएलियों को एक मजबूत जाति बनाना। परमेश्वर ने इसके लिए उन्हें सम्मानित किया और प्रतिफल दिया। परमेश्वर ने उन्हें फ़िरौन से बचाया। उसने उन्हें उनके अपने परिवार देकर प्रतिफल दिया। मूसा ने दाइयों के नाम लिखे ताकि उनकी बहादुरी और विश्वासयोग्यता हमेशा के लिए दर्ज हो जाए। </w:t>
      </w:r>
    </w:p>
    <w:p>
      <w:pPr/>
      <w:r>
        <w:rPr>
          <w:lang w:val="hi_IN" w:bidi="hi_IN"/>
        </w:rPr>
      </w:r>
      <w:r>
        <w:rPr>
          <w:lang w:val="hi_IN" w:bidi="hi_IN"/>
        </w:rPr>
        <w:t xml:space="preserve">अक्सर, इस्राइली दाइयों के स्वयं के बच्चे नहीं होते थे। जिन स्त्रियों के बच्चे नहीं थे, वे प्रसव में मदद करने के लिए घरों में जाने में अधिक समय बिता सकती थीं। लोग सोचते थे कि स्त्रियों के लिए बच्चे न होना शर्मनाक है। परमेश्वर इस शर्म को तब दूर करता है जब वह दाइयों को उनके परिवार देता है। </w:t>
      </w:r>
    </w:p>
    <w:p>
      <w:pPr/>
      <w:r>
        <w:rPr>
          <w:lang w:val="hi_IN" w:bidi="hi_IN"/>
        </w:rPr>
      </w:r>
      <w:r>
        <w:rPr>
          <w:lang w:val="hi_IN" w:bidi="hi_IN"/>
        </w:rPr>
        <w:t xml:space="preserve">फिर फ़िरौन अपनी अगली योजना आज़माता है। अब वह मिस्र के </w:t>
      </w:r>
      <w:r>
        <w:rPr>
          <w:b/>
          <w:lang w:val="hi_IN" w:bidi="hi_IN"/>
        </w:rPr>
        <w:t>सभी</w:t>
      </w:r>
      <w:r>
        <w:rPr>
          <w:lang w:val="hi_IN" w:bidi="hi_IN"/>
        </w:rPr>
        <w:t xml:space="preserve"> लोगों, पूरी आबादी को, इब्री नवजात लड़कों को मारने की अपनी योजना में शामिल कर लेता है। वह उनसे कहता है कि वे सभी इब्री नर बच्चों को नील नदी में फेंक दें। </w:t>
      </w:r>
    </w:p>
    <w:p>
      <w:pPr/>
      <w:r>
        <w:rPr>
          <w:lang w:val="hi_IN" w:bidi="hi_IN"/>
        </w:rPr>
      </w:r>
      <w:r>
        <w:rPr>
          <w:lang w:val="hi_IN" w:bidi="hi_IN"/>
        </w:rPr>
        <w:t>रुकें और समूह में इस प्रश्न पर चर्चा करें: फ़िरौन ने अपनी योजना में पूरे मिस्री लोगों को क्यों शामिल किया? साथ ही, उस समय के बारे में बात करें जब आपने किसी संस्कृति या लोगों के समूह के बारे में सुना हो जो किसी दूसरे समूह को सताने में शामिल हो। इस ऑडियो को यहाँ रोकें।</w:t>
      </w:r>
    </w:p>
    <w:p>
      <w:pPr/>
      <w:r>
        <w:rPr>
          <w:lang w:val="hi_IN" w:bidi="hi_IN"/>
        </w:rPr>
      </w:r>
      <w:r>
        <w:rPr>
          <w:lang w:val="hi_IN" w:bidi="hi_IN"/>
        </w:rPr>
        <w:t xml:space="preserve">बच्चों को नील नदी में फेंकना आसान और सरल होगा। इससे कोई सबूत नहीं बचा और समस्या भी दूर हो गई। </w:t>
      </w:r>
    </w:p>
    <w:p>
      <w:pPr/>
      <w:r>
        <w:rPr>
          <w:lang w:val="hi_IN" w:bidi="hi_IN"/>
        </w:rPr>
      </w:r>
      <w:r>
        <w:rPr>
          <w:lang w:val="hi_IN" w:bidi="hi_IN"/>
        </w:rPr>
        <w:t xml:space="preserve">इसलिए इस पूरे भाग में हम देखते हैं कि मिस्र में इस्राएल की बढ़ोत्तरी के लिए परमेश्वर ही जिम्मेदार है। कोई भी योजना और कोई भी शक्ति उस बढ़ोत्तरी को समाप्त करने या धीमा करने में सफल नहीं हो सकती है। इसलिए हम यह निश्चित रूप से कह सकते हैं कि फ़िरौन की कोई भी योजना काम नहीं करेगी। </w:t>
      </w:r>
      <w:r>
        <w:rPr>
          <w:lang w:val="hi_IN" w:bidi="hi_IN"/>
        </w:rPr>
      </w:r>
    </w:p>
    <w:p>
      <w:pPr>
        <w:pStyle w:val="Heading3"/>
      </w:pPr>
      <w:r>
        <w:rPr>
          <w:lang w:val="hi_IN" w:bidi="hi_IN"/>
        </w:rPr>
        <w:t>घटनाओं को समझाना</w:t>
      </w:r>
    </w:p>
    <w:p>
      <w:pPr/>
      <w:r>
        <w:rPr>
          <w:lang w:val="hi_IN" w:bidi="hi_IN"/>
        </w:rPr>
      </w:r>
      <w:r>
        <w:rPr>
          <w:lang w:val="hi_IN" w:bidi="hi_IN"/>
        </w:rPr>
        <w:t xml:space="preserve">निर्गमन 1:15–22 का ऑडियो संस्करण सबसे आसानी से समझ में आने वाले अनुवाद में सुनें। </w:t>
      </w:r>
    </w:p>
    <w:p>
      <w:pPr/>
      <w:r>
        <w:rPr>
          <w:lang w:val="hi_IN" w:bidi="hi_IN"/>
        </w:rPr>
      </w:r>
      <w:r>
        <w:rPr>
          <w:lang w:val="hi_IN" w:bidi="hi_IN"/>
        </w:rPr>
        <w:t>इस चरण में, समूह इस भाग के दृश्यों, परिवेश और पात्रों को परिभाषित करेगा। "फिर समूह इस भाग की कल्पना करेगा।</w:t>
      </w:r>
    </w:p>
    <w:p>
      <w:pPr/>
      <w:r>
        <w:rPr>
          <w:lang w:val="hi_IN" w:bidi="hi_IN"/>
        </w:rPr>
      </w:r>
      <w:r>
        <w:rPr>
          <w:lang w:val="hi_IN" w:bidi="hi_IN"/>
        </w:rPr>
        <w:t>इस भाग में 4 दृश्य हैं।</w:t>
      </w:r>
    </w:p>
    <w:p>
      <w:pPr/>
      <w:r>
        <w:rPr>
          <w:lang w:val="hi_IN" w:bidi="hi_IN"/>
        </w:rPr>
      </w:r>
      <w:r>
        <w:rPr>
          <w:b/>
          <w:lang w:val="hi_IN" w:bidi="hi_IN"/>
        </w:rPr>
        <w:t>पहले दृश्य में:</w:t>
      </w:r>
      <w:r>
        <w:rPr>
          <w:lang w:val="hi_IN" w:bidi="hi_IN"/>
        </w:rPr>
        <w:t xml:space="preserve"> फ़िरौन दाइयों शिप्रा और पूआ को आदेश देता है कि वे उन इब्री बच्चों को मार दें जो नर थे। </w:t>
      </w:r>
    </w:p>
    <w:p>
      <w:pPr/>
      <w:r>
        <w:rPr>
          <w:lang w:val="hi_IN" w:bidi="hi_IN"/>
        </w:rPr>
      </w:r>
      <w:r>
        <w:rPr>
          <w:b/>
          <w:lang w:val="hi_IN" w:bidi="hi_IN"/>
        </w:rPr>
        <w:t>दूसरे दृश्य में:</w:t>
      </w:r>
      <w:r>
        <w:rPr>
          <w:lang w:val="hi_IN" w:bidi="hi_IN"/>
        </w:rPr>
        <w:t xml:space="preserve"> दाइयाँ परमेश्वर से डरती थीं और फ़िरौन की आज्ञा नहीं मानती थीं। </w:t>
      </w:r>
    </w:p>
    <w:p>
      <w:pPr/>
      <w:r>
        <w:rPr>
          <w:lang w:val="hi_IN" w:bidi="hi_IN"/>
        </w:rPr>
      </w:r>
      <w:r>
        <w:rPr>
          <w:b/>
          <w:lang w:val="hi_IN" w:bidi="hi_IN"/>
        </w:rPr>
        <w:t>तीसरे दृश्य में:</w:t>
      </w:r>
      <w:r>
        <w:rPr>
          <w:lang w:val="hi_IN" w:bidi="hi_IN"/>
        </w:rPr>
        <w:t xml:space="preserve"> फ़िरौन दाइयों को बुलाता है और उनसे यह समझाने के लिए कहता है कि उन्होंने उसकी आज्ञा क्यों नहीं मानी। वे उत्तर देते हैं कि इब्री स्त्रियाँ “फुर्तीली” होती हैं और उनके पहुँचने से पहले ही जन्म देती हैं, इसलिए नर बच्चों को मारने का समय नहीं होता है। </w:t>
      </w:r>
    </w:p>
    <w:p>
      <w:pPr/>
      <w:r>
        <w:rPr>
          <w:lang w:val="hi_IN" w:bidi="hi_IN"/>
        </w:rPr>
      </w:r>
      <w:r>
        <w:rPr>
          <w:b/>
          <w:lang w:val="hi_IN" w:bidi="hi_IN"/>
        </w:rPr>
        <w:t>चौथे दृश्य में:</w:t>
      </w:r>
      <w:r>
        <w:rPr>
          <w:lang w:val="hi_IN" w:bidi="hi_IN"/>
        </w:rPr>
        <w:t xml:space="preserve"> फ़िरौन अपने सभी लोगों को आदेश देता है कि वे सभी इब्री लड़कों को नील नदी में फेंक दें।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फिरौन</w:t>
      </w:r>
    </w:p>
    <w:p>
      <w:pPr>
        <w:pStyle w:val="ListBullet"/>
        <w:spacing w:line="240" w:lineRule="auto"/>
        <w:ind w:left="720"/>
      </w:pPr>
      <w:r>
        <w:rPr>
          <w:lang w:val="hi_IN" w:bidi="hi_IN"/>
        </w:rPr>
      </w:r>
      <w:r>
        <w:rPr>
          <w:lang w:val="hi_IN" w:bidi="hi_IN"/>
        </w:rPr>
        <w:t>शिप्रा</w:t>
      </w:r>
    </w:p>
    <w:p>
      <w:pPr>
        <w:pStyle w:val="ListBullet"/>
        <w:spacing w:line="240" w:lineRule="auto"/>
        <w:ind w:left="720"/>
      </w:pPr>
      <w:r>
        <w:rPr>
          <w:lang w:val="hi_IN" w:bidi="hi_IN"/>
        </w:rPr>
      </w:r>
      <w:r>
        <w:rPr>
          <w:lang w:val="hi_IN" w:bidi="hi_IN"/>
        </w:rPr>
        <w:t>पूआ</w:t>
      </w:r>
    </w:p>
    <w:p>
      <w:pPr>
        <w:pStyle w:val="ListBullet"/>
        <w:spacing w:line="240" w:lineRule="auto"/>
        <w:ind w:left="720"/>
      </w:pPr>
      <w:r>
        <w:rPr>
          <w:lang w:val="hi_IN" w:bidi="hi_IN"/>
        </w:rPr>
      </w:r>
      <w:r>
        <w:rPr>
          <w:lang w:val="hi_IN" w:bidi="hi_IN"/>
        </w:rPr>
        <w:t>मिस्री लोग</w:t>
      </w:r>
    </w:p>
    <w:p>
      <w:pPr>
        <w:pStyle w:val="ListBullet"/>
        <w:spacing w:line="240" w:lineRule="auto"/>
        <w:ind w:left="720"/>
      </w:pPr>
      <w:r>
        <w:rPr>
          <w:lang w:val="hi_IN" w:bidi="hi_IN"/>
        </w:rPr>
      </w:r>
      <w:r>
        <w:rPr>
          <w:lang w:val="hi_IN" w:bidi="hi_IN"/>
        </w:rPr>
        <w:t>फ़िरौन का संदेशवाहक</w:t>
      </w:r>
    </w:p>
    <w:p>
      <w:pPr>
        <w:pStyle w:val="ListBullet"/>
        <w:spacing w:line="240" w:lineRule="auto"/>
        <w:ind w:left="720"/>
      </w:pPr>
      <w:r>
        <w:rPr>
          <w:lang w:val="hi_IN" w:bidi="hi_IN"/>
        </w:rPr>
      </w:r>
      <w:r>
        <w:rPr>
          <w:lang w:val="hi_IN" w:bidi="hi_IN"/>
        </w:rPr>
        <w:t>इब्री माताएँ</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फ़िरौन इस्राएलियों की संख्या कम करने की कोशिश कर रहा था, क्योंकि वे संख्या में बढ़ रहे थे और फ़िरौन ने भय महसूस किया।</w:t>
      </w:r>
    </w:p>
    <w:p>
      <w:pPr/>
      <w:r>
        <w:rPr>
          <w:lang w:val="hi_IN" w:bidi="hi_IN"/>
        </w:rPr>
      </w:r>
      <w:r>
        <w:rPr>
          <w:lang w:val="hi_IN" w:bidi="hi_IN"/>
        </w:rPr>
        <w:t xml:space="preserve">पहले दृश्य में मिस्र का राजा फ़िरौन दाइयों से सीधे बात करता था और उन्हें आदेश देता था कि वे सभी इब्री बच्चे पैदा होते ही मार दें। कुछ अनुवादों में "प्रसव के पत्थर पर" शामिल है, जो उस समय को दर्शाता है जब स्त्रियाँ बच्चे को जन्म देती हैं। यहाँ मूल भाषा स्पष्ट नहीं है, लेकिन हम यह जानते हैं कि इब्री दाइयों को यह देखना था कि बच्चा लड़का है या लड़की, और अगर बच्चा लड़का होता तो उन्हें तुरन्त मार देना था। इसका मतलब है कि उन्हें जन्म लेते ही मार देना पड़ता था। </w:t>
      </w:r>
    </w:p>
    <w:p>
      <w:pPr/>
      <w:r>
        <w:rPr>
          <w:lang w:val="hi_IN" w:bidi="hi_IN"/>
        </w:rPr>
      </w:r>
      <w:r>
        <w:rPr>
          <w:lang w:val="hi_IN" w:bidi="hi_IN"/>
        </w:rPr>
        <w:t>रुकें और चर्चा करें: मिस्र की स्त्रियाँ शायद बच्चे को जन्म देते समय दो पत्थरों पर घुटने टेकती थीं। आपकी संस्कृति में स्त्रियाँ क्या करती हैं? साथ ही, अपने किसी परिचित के ऐसे बच्चे की मृत्यु की कहानी भी आपस में साझा करें। वर्णन करें कि आप या आपके परिवार के अन्य लोगों ने कैसा महसूस किया। ऑडियो को रोकें।</w:t>
      </w:r>
    </w:p>
    <w:p>
      <w:pPr/>
      <w:r>
        <w:rPr>
          <w:lang w:val="hi_IN" w:bidi="hi_IN"/>
        </w:rPr>
      </w:r>
      <w:r>
        <w:rPr>
          <w:lang w:val="hi_IN" w:bidi="hi_IN"/>
        </w:rPr>
        <w:t xml:space="preserve">मूल भाषा यहाँ कहानी को बाधित करती है ताकि हमें यह दिखाया जा सके कि कहानीकार इन स्त्रियों का सम्मान कर रहा है क्योंकि वे बहुत महत्वपूर्ण और बहादुर हैं। </w:t>
      </w:r>
    </w:p>
    <w:p>
      <w:pPr/>
      <w:r>
        <w:rPr>
          <w:lang w:val="hi_IN" w:bidi="hi_IN"/>
        </w:rPr>
      </w:r>
      <w:r>
        <w:rPr>
          <w:lang w:val="hi_IN" w:bidi="hi_IN"/>
        </w:rPr>
        <w:t xml:space="preserve">यहाँ रुकें और चर्चा करें: आपकी भाषा में, आप कैसे दिखाते हैं कि किसी कहानी का पात्र महत्वपूर्ण है? क्या आप उनके नाम देते हैं? जब आप उनके नाम बताते हैं, तो आप यह कैसे करते हैं? एक छोटी कहानी सुनाइए जिसमें कहानी के पात्रों के नाम बताइए, और ध्यान दीजिए कि आप उन पात्रों के नामों के बारे में कैसे बात करते हैं। ऑडियो को रोकें। </w:t>
      </w:r>
    </w:p>
    <w:p>
      <w:pPr/>
      <w:r>
        <w:rPr>
          <w:lang w:val="hi_IN" w:bidi="hi_IN"/>
        </w:rPr>
      </w:r>
      <w:r>
        <w:rPr>
          <w:lang w:val="hi_IN" w:bidi="hi_IN"/>
        </w:rPr>
        <w:t xml:space="preserve">पुराने नियम में, इब्री या इस्राएली लोग अक्सर विदेशियों से बात करते समय खुद को इब्री कहकर सम्बोधित करते थे। विदेशी अक्सर उन्हें इब्री कहते थे। </w:t>
      </w:r>
    </w:p>
    <w:p>
      <w:pPr/>
      <w:r>
        <w:rPr>
          <w:lang w:val="hi_IN" w:bidi="hi_IN"/>
        </w:rPr>
      </w:r>
      <w:r>
        <w:rPr>
          <w:lang w:val="hi_IN" w:bidi="hi_IN"/>
        </w:rPr>
        <w:t xml:space="preserve">यहाँ रुकें और समूह में चर्चा करें: जब आप विदेशियों से अपने लोगों के बारे में बात करते हैं, तो आप अपने आप का वर्णन कैसे करते हैं? विदेशी लोग आपका वर्णन कैसे करते हैं? ऑडियो को रोकें। </w:t>
      </w:r>
    </w:p>
    <w:p>
      <w:pPr/>
      <w:r>
        <w:rPr>
          <w:lang w:val="hi_IN" w:bidi="hi_IN"/>
        </w:rPr>
      </w:r>
      <w:r>
        <w:rPr>
          <w:lang w:val="hi_IN" w:bidi="hi_IN"/>
        </w:rPr>
        <w:t xml:space="preserve">शायद दो से अधिक इब्री दाइयाँ थीं। वे शायद अन्य सभी दाइयों का प्रतिनिधित्व कर रही थीं। </w:t>
      </w:r>
    </w:p>
    <w:p>
      <w:pPr/>
      <w:r>
        <w:rPr>
          <w:lang w:val="hi_IN" w:bidi="hi_IN"/>
        </w:rPr>
      </w:r>
      <w:r>
        <w:rPr>
          <w:lang w:val="hi_IN" w:bidi="hi_IN"/>
        </w:rPr>
        <w:t xml:space="preserve">दूसरे दृश्य में, दाइयाँ फ़िरौन की आज्ञा नहीं मानती हैं। उन्होंने सोचा कि उनसे जो करने के लिए कहा गया था, वह गलत था। </w:t>
      </w:r>
    </w:p>
    <w:p>
      <w:pPr/>
      <w:r>
        <w:rPr>
          <w:lang w:val="hi_IN" w:bidi="hi_IN"/>
        </w:rPr>
      </w:r>
      <w:r>
        <w:rPr>
          <w:lang w:val="hi_IN" w:bidi="hi_IN"/>
        </w:rPr>
        <w:t xml:space="preserve">वे परमेश्वर के बारे में जानती थीं, लेकिन जरूरी नहीं कि वे उनके बारे में बहुत कुछ जानती हों। उन्हें पता था कि शिशुओं को मारना गलत है। वे शायद मानती थीं कि मृत्यु के बाद जीवन होता है और आपका न्याय किया जाएगा। बच्चों की हत्या का असर उनके मृत्यु के बाद के जीवन पर पड़ेगा। इसलिए उन्होंने "परमेश्वर का भय मानने" का कठिन निर्णय लिया—यानी जो उन्हें सही लगता था उसका पालन करने का, न कि फ़िरौन का अनुसरण करने का। वे जानती थीं कि यदि उन्होंने फ़िरौन आज्ञा न मानी तो वह उन्हें मार डालेगा। </w:t>
      </w:r>
    </w:p>
    <w:p>
      <w:pPr/>
      <w:r>
        <w:rPr>
          <w:lang w:val="hi_IN" w:bidi="hi_IN"/>
        </w:rPr>
      </w:r>
      <w:r>
        <w:rPr>
          <w:lang w:val="hi_IN" w:bidi="hi_IN"/>
        </w:rPr>
        <w:t xml:space="preserve">रुकिए और समूह के साथ मिलकर उस समय के बारे में साझा कीजिए जब आपको कोई कठिन निर्णय लेना पड़ा था। ऑडियो को रोकें। </w:t>
      </w:r>
    </w:p>
    <w:p>
      <w:pPr/>
      <w:r>
        <w:rPr>
          <w:lang w:val="hi_IN" w:bidi="hi_IN"/>
        </w:rPr>
      </w:r>
      <w:r>
        <w:rPr>
          <w:lang w:val="hi_IN" w:bidi="hi_IN"/>
        </w:rPr>
        <w:t xml:space="preserve">तीसरे दृश्य में, कुछ समय बाद, फ़िरौन ने दाइयों को अपने पास बुलाने के लिए एक संदेशवाहक भेजा और उनसे पूछा कि उन्होंने उसके आदेश का पालन क्यों नहीं किया। हमें नहीं पता कि फ़िरौन को यह महसूस करने में कितना समय लगा कि नर बच्चों को मारा नहीं गया था। शायद यह काफी लम्बा समय था कि माता-पिता अब यह छिपा नहीं सकते थे कि उनके बच्चे लड़का थे या लड़की। दाइयों के पास यह तय करने के लिए भी पर्याप्त समय था कि वे फ़िरौन से क्या कहेंगी। वे शायद फ़िरौन के सामने घबरा गईं होंगी, लेकिन परमेश्वर ने उनकी रक्षा की। </w:t>
      </w:r>
    </w:p>
    <w:p>
      <w:pPr/>
      <w:r>
        <w:rPr>
          <w:lang w:val="hi_IN" w:bidi="hi_IN"/>
        </w:rPr>
      </w:r>
      <w:r>
        <w:rPr>
          <w:lang w:val="hi_IN" w:bidi="hi_IN"/>
        </w:rPr>
        <w:t xml:space="preserve">उन्होंने फ़िरौन से कहा कि इब्री स्त्रियाँ मिस्र की स्त्रियों से अलग थीं और वे इतनी जल्दी बच्चे को जन्म देती थीं कि उनके लिए नवजात लड़कों को मारना सम्भव नहीं था। प्रसव के समय दाइयाँ बहुत देर से पहुँचती थीं, और तब तक बच्चा पैदा हो चुका होता था। वहाँ शायद और भी लोग मौजूद थे, और अगर दाइयों ने उस समय बच्चे को मार डाला होता तो वे इस बात को देख लेते। </w:t>
      </w:r>
    </w:p>
    <w:p>
      <w:pPr/>
      <w:r>
        <w:rPr>
          <w:lang w:val="hi_IN" w:bidi="hi_IN"/>
        </w:rPr>
      </w:r>
      <w:r>
        <w:rPr>
          <w:lang w:val="hi_IN" w:bidi="hi_IN"/>
        </w:rPr>
        <w:t xml:space="preserve">परमेश्वर ने दाइयों को उनके साहस के लिए प्रतिफल दिया और उन्हें उनके परिवार दिए। दाइयों को अपने स्वयं के बच्चे न होने पर शर्म महसूस होती होगी। परमेश्वर ने उन्हें उनके अपने बच्चे देकर आशीष दी। वे बहुत आनन्दित होंगे। </w:t>
      </w:r>
    </w:p>
    <w:p>
      <w:pPr/>
      <w:r>
        <w:rPr>
          <w:lang w:val="hi_IN" w:bidi="hi_IN"/>
        </w:rPr>
      </w:r>
      <w:r>
        <w:rPr>
          <w:lang w:val="hi_IN" w:bidi="hi_IN"/>
        </w:rPr>
        <w:t xml:space="preserve">चौथे दृश्य में, फ़िरौन को एक और अधिक गम्भीर योजना बनानी पड़ती है। वह मिस्री के सभी लोगों को आदेश देता है कि वे शिशु लड़कों को नील नदी में फेंक दें। नील नदी एक बड़ी नदी थी जो मिस्र से होकर बहती थी। मिस्री लोग इब्री लोगों के पड़ोसियों के रूप में रह रहे थे। वे उन्हें अच्छी तरह से जानते होंगे और उनके लिए भी इस आदेश का पालन करना एक कठिन काम रहा होगा। मिस्री लोगों को भी बच्चों की हत्या करना गलत लगता होगा। </w:t>
      </w:r>
    </w:p>
    <w:p>
      <w:pPr/>
      <w:r>
        <w:rPr>
          <w:lang w:val="hi_IN" w:bidi="hi_IN"/>
        </w:rPr>
      </w:r>
      <w:r>
        <w:rPr>
          <w:lang w:val="hi_IN" w:bidi="hi_IN"/>
        </w:rPr>
        <w:t>रुकें और समूह में चर्चा करें: उस समय के बारे में बात करें जब एक लोगों के समूह या सरकार ने दूसरे लोगों के समूह को मार डाला हो। आप उनके बारे में कैसे बात करते हैं?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 xml:space="preserve">निर्गमन 1:15–22 का ऑडियो संस्करण सबसे आसानी से समझ में आने वाले अनुवाद में सुनें। </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4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फिरौन</w:t>
      </w:r>
    </w:p>
    <w:p>
      <w:pPr>
        <w:pStyle w:val="ListBullet"/>
        <w:spacing w:line="240" w:lineRule="auto"/>
        <w:ind w:left="720"/>
      </w:pPr>
      <w:r>
        <w:rPr>
          <w:lang w:val="hi_IN" w:bidi="hi_IN"/>
        </w:rPr>
      </w:r>
      <w:r>
        <w:rPr>
          <w:lang w:val="hi_IN" w:bidi="hi_IN"/>
        </w:rPr>
        <w:t>शिप्रा</w:t>
      </w:r>
    </w:p>
    <w:p>
      <w:pPr>
        <w:pStyle w:val="ListBullet"/>
        <w:spacing w:line="240" w:lineRule="auto"/>
        <w:ind w:left="720"/>
      </w:pPr>
      <w:r>
        <w:rPr>
          <w:lang w:val="hi_IN" w:bidi="hi_IN"/>
        </w:rPr>
      </w:r>
      <w:r>
        <w:rPr>
          <w:lang w:val="hi_IN" w:bidi="hi_IN"/>
        </w:rPr>
        <w:t>पूआ</w:t>
      </w:r>
    </w:p>
    <w:p>
      <w:pPr>
        <w:pStyle w:val="ListBullet"/>
        <w:spacing w:line="240" w:lineRule="auto"/>
        <w:ind w:left="720"/>
      </w:pPr>
      <w:r>
        <w:rPr>
          <w:lang w:val="hi_IN" w:bidi="hi_IN"/>
        </w:rPr>
      </w:r>
      <w:r>
        <w:rPr>
          <w:lang w:val="hi_IN" w:bidi="hi_IN"/>
        </w:rPr>
        <w:t>मिस्री लोग</w:t>
      </w:r>
    </w:p>
    <w:p>
      <w:pPr>
        <w:pStyle w:val="ListBullet"/>
        <w:spacing w:line="240" w:lineRule="auto"/>
        <w:ind w:left="720"/>
      </w:pPr>
      <w:r>
        <w:rPr>
          <w:lang w:val="hi_IN" w:bidi="hi_IN"/>
        </w:rPr>
      </w:r>
      <w:r>
        <w:rPr>
          <w:lang w:val="hi_IN" w:bidi="hi_IN"/>
        </w:rPr>
        <w:t>फ़िरौन का संदेशवाहक</w:t>
      </w:r>
    </w:p>
    <w:p>
      <w:pPr>
        <w:pStyle w:val="ListBullet"/>
        <w:spacing w:line="240" w:lineRule="auto"/>
        <w:ind w:left="720"/>
      </w:pPr>
      <w:r>
        <w:rPr>
          <w:lang w:val="hi_IN" w:bidi="hi_IN"/>
        </w:rPr>
      </w:r>
      <w:r>
        <w:rPr>
          <w:lang w:val="hi_IN" w:bidi="hi_IN"/>
        </w:rPr>
        <w:t>इब्री माताएँ</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नाटक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 xml:space="preserve">पहले दृश्य में, फ़िरौन दाइयों शिप्रा और पूआ को आदेश देता है, "जब तुम इब्री स्त्रियों के लिए दाइयों का काम करो, तो देखो कि जन्म के समय क्या होता है: अगर वह लड़का हो, तो उसे मार डालो; अगर वह लड़की हो, तो वह जीवित रह सकती है।"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फ़िरौन से पूछें, "आप यह आज्ञा क्यों दे रहे हैं?" आप सुन सकते हैं, "इब्रियों की संख्या बहुत बढ़ रही है। हमें उन्हें रोकना होगा," या "हमने इब्री लोगों को गुलाम बनाकर उनकी संख्या बढ़ने से रोकने की कोशिश की, लेकिन वे बढ़ते ही जा रहे हैं," या "इब्री संख्या में बहुत बढ़ गए हैं, हमें उन्हें मार डालना चाहिए। इस तरह दाइयाँ इसे चुपके से कर सकती हैं और किसी को पता भी नहीं चलेगा।" </w:t>
      </w:r>
    </w:p>
    <w:p>
      <w:pPr>
        <w:pStyle w:val="ListBullet"/>
        <w:spacing w:line="240" w:lineRule="auto"/>
        <w:ind w:left="720"/>
      </w:pPr>
      <w:r>
        <w:rPr>
          <w:lang w:val="hi_IN" w:bidi="hi_IN"/>
        </w:rPr>
      </w:r>
      <w:r>
        <w:rPr>
          <w:lang w:val="hi_IN" w:bidi="hi_IN"/>
        </w:rPr>
        <w:t xml:space="preserve">शिप्रा और पूआ से पूछें, "जब आपको यह आज्ञा दी गई थी, तो आपको कैसा महसूस हुआ?" आप सुन सकते हैं, "हैरान हैं," या "हम यह नहीं कर सकते हैं। यह गलत है," या "मैं ऐसा करने से डर रहा हूँ। परमेश्वर मुझे दण्डित करेगा," या "हम यह काम बिना किसी को पता चले कैसे कर सकते हैं?" </w:t>
      </w:r>
    </w:p>
    <w:p>
      <w:pPr>
        <w:pStyle w:val="ListBullet"/>
        <w:spacing w:line="240" w:lineRule="auto"/>
        <w:ind w:left="720"/>
      </w:pPr>
      <w:r>
        <w:rPr>
          <w:lang w:val="hi_IN" w:bidi="hi_IN"/>
        </w:rPr>
      </w:r>
      <w:r>
        <w:rPr>
          <w:lang w:val="hi_IN" w:bidi="hi_IN"/>
        </w:rPr>
        <w:t xml:space="preserve">इब्री माताओं से पूछें, "जब आप जन्म देती हैं तो क्या होता है? आपके साथ कौन है?" आप सुन सकते हैं, "मेरी स्त्री रिश्तेदार और दाई मुझे प्रसव कराने में मदद करने आईं," या "दाई मुझे प्रसव कराने में मदद करने आई।" उसने मुझे बताया कि क्या करना है और उसने बच्चे की गर्भनाल काट दी।"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दूसरे दृश्य में दाइयों ने फ़िरौन के आदेश का पालन नहीं किया। उन्होंने बच्चों को जीवित रहने दिया। </w:t>
      </w:r>
    </w:p>
    <w:p>
      <w:pPr/>
      <w:r>
        <w:rPr>
          <w:lang w:val="hi_IN" w:bidi="hi_IN"/>
        </w:rPr>
      </w:r>
      <w:r>
        <w:rPr>
          <w:lang w:val="hi_IN" w:bidi="hi_IN"/>
        </w:rPr>
        <w:t xml:space="preserve">तीसरे दृश्य में फ़िरौन उन्हें वापस बुलाता है और पूछता है, "तुमने ऐसा क्यों किया, लड़कों को जीवित रहने की अनुमति क्यों दी?"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फ़िरौन से पूछें, "आपको कैसे पता चला कि उन्होंने आपकी आज्ञा नहीं मानी है?" आप सुन सकते हैं, "इब्री लोग पहले की तरह ही मजबूत थे," या "बहुत से वयस्क पुरुष जवान हैं। उस उम्र की तो सिर्फ लड़कियाँ ही होनी चाहिए थीं," या "हमने जो काम उन्हें सौंपा है, उसे करने के लिए बहुत सारे पुरुष गुलाम मौजूद हैं।"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दाइयों ने फ़िरौन को उत्तर दिया कि इब्री स्त्रियाँ मिस्र की स्त्रियों से अलग थीं और अक्सर उनके पहुँचने से पहले ही बच्चे को जन्म दे देती थीं।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दाइयों से पूछें, "जब आपने फ़िरौन को यह उत्तर दिया तो आपको कैसा महसूस हुआ?" आप शायद ये बातें सुनें, "मुझे डर लग रहा था कि कहीं वो मुझे मार न डाले," या "यह बात कुछ हद तक सच थी, जब हम स्त्रियों की मदद करते हैं तो आसपास बहुत सारे लोग होते हैं," या "हम उनके बच्चे को बिना किसी की नज़र में आए नहीं मार सकते थे," या "मुझे पता था कि मैंने सही काम किया है इसलिए मैं परमेश्वर पर भरोसा कर रही थी।"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इसलिए परमेश्वर ने उनकी रक्षा की और फिर उन्हें अपना एक परिवार दिया।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दाइयों से पूछें, "जब परमेश्वर ने आपको अपने बच्चे पैदा करने की अनुमति दी तो आपको कैसा महसूस हुआ?" आप सुन सकते हैं, "बहुत धन्य हूँ," या "इतने समय के बाद मेरे बच्चे होने की सम्भावना बहुत अच्छी है," या "मुझे पता था कि मैंने सही काम किया था और परमेश्वर ने मुझे उसकी आज्ञा मानने के लिए प्रतिफल दिया।" </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 xml:space="preserve">चौथे दृश्य में, फ़िरौन अब अपने लोगों को आदेश देता है कि वे इब्री लड़कों को नील नदी में फेंक दें।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मिस्री लोगों से पूछें, "नवजात लड़कों को नील नदी में फेंकने के बारे में आप कैसा महसूस करते हैं?" आपको शायद ये सुनने को मिले, "मैं नहीं कर सकता—इब्रियों के लिए भी जीवन अनमोल है," या "हमें उनसे छुटकारा पाना होगा, इसलिए हाँ मैं यह करूँगा," या "इब्री संख्या में बहुत बड़े हैं; उन्हें रोकने का यही एकमात्र तरीका है," या "मुझे डर है कि उनका परमेश्वर क्या कर सकता है—यह गलत है।" </w:t>
      </w:r>
    </w:p>
    <w:p>
      <w:pPr>
        <w:pStyle w:val="ListBullet"/>
        <w:spacing w:line="240" w:lineRule="auto"/>
        <w:ind w:left="720"/>
      </w:pPr>
      <w:r>
        <w:rPr>
          <w:lang w:val="hi_IN" w:bidi="hi_IN"/>
        </w:rPr>
      </w:r>
      <w:r>
        <w:rPr>
          <w:lang w:val="hi_IN" w:bidi="hi_IN"/>
        </w:rPr>
        <w:t>नाटक जारी रखें।</w:t>
      </w:r>
      <w:r>
        <w:rPr>
          <w:lang w:val="hi_IN" w:bidi="hi_IN"/>
        </w:rPr>
      </w:r>
    </w:p>
    <w:p>
      <w:pPr>
        <w:pStyle w:val="Heading3"/>
      </w:pPr>
      <w:r>
        <w:rPr>
          <w:lang w:val="hi_IN" w:bidi="hi_IN"/>
        </w:rPr>
        <w:t>आवश्यक जानकारी</w:t>
      </w:r>
    </w:p>
    <w:p>
      <w:pPr/>
      <w:r>
        <w:rPr>
          <w:lang w:val="hi_IN" w:bidi="hi_IN"/>
        </w:rPr>
      </w:r>
      <w:r>
        <w:rPr>
          <w:lang w:val="hi_IN" w:bidi="hi_IN"/>
        </w:rPr>
        <w:t xml:space="preserve">निर्गमन 1:15–22 का ऑडियो संस्करण सबसे आसानी से समझ में आने वाले अनुवाद में सुनें। </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मिस्र के </w:t>
      </w:r>
      <w:r>
        <w:rPr>
          <w:lang w:val="hi_IN" w:bidi="hi_IN"/>
        </w:rPr>
        <w:t>राजा</w:t>
      </w:r>
      <w:r>
        <w:rPr>
          <w:lang w:val="hi_IN" w:bidi="hi_IN"/>
        </w:rPr>
        <w:t xml:space="preserve">, या फ़िरौन ने इब्री दाइयों से बात की। मिस्र के राजा को फ़िरौन भी कहा जाता है। इस कहानी का </w:t>
      </w:r>
      <w:r>
        <w:rPr>
          <w:b/>
          <w:lang w:val="hi_IN" w:bidi="hi_IN"/>
        </w:rPr>
        <w:t>फ़िरौन</w:t>
      </w:r>
      <w:r>
        <w:rPr>
          <w:lang w:val="hi_IN" w:bidi="hi_IN"/>
        </w:rPr>
        <w:t xml:space="preserve"> एक मुख्य पात्र है। किसी विशेष फ़िरौन का नाम नहीं बताया गया है, लेकिन हम जानते हैं कि यह उस फ़िरौन से भिन्न है जिसने यूसुफ के प्रति दयालुता दिखाई थी। फ़िरौन के लिए उसी शब्द का उपयोग करें जो आपने पिछले भाग में उपयोग किया है। </w:t>
      </w:r>
      <w:r>
        <w:rPr>
          <w:b/>
          <w:lang w:val="hi_IN" w:bidi="hi_IN"/>
        </w:rPr>
        <w:t>फ़िरौन</w:t>
      </w:r>
      <w:r>
        <w:rPr>
          <w:lang w:val="hi_IN" w:bidi="hi_IN"/>
        </w:rPr>
        <w:t xml:space="preserve"> के बारे में अधिक जानकारी के लिए मुख्य शब्दावली देखें। </w:t>
      </w:r>
    </w:p>
    <w:p>
      <w:pPr/>
      <w:r>
        <w:rPr>
          <w:lang w:val="hi_IN" w:bidi="hi_IN"/>
        </w:rPr>
      </w:r>
      <w:r>
        <w:rPr>
          <w:lang w:val="hi_IN" w:bidi="hi_IN"/>
        </w:rPr>
        <w:t xml:space="preserve">यह भाग </w:t>
      </w:r>
      <w:r>
        <w:rPr>
          <w:b/>
          <w:lang w:val="hi_IN" w:bidi="hi_IN"/>
        </w:rPr>
        <w:t>इस्राएलियों</w:t>
      </w:r>
      <w:r>
        <w:rPr>
          <w:lang w:val="hi_IN" w:bidi="hi_IN"/>
        </w:rPr>
        <w:t xml:space="preserve"> के बारे में नहीं बल्कि </w:t>
      </w:r>
      <w:r>
        <w:rPr>
          <w:b/>
          <w:lang w:val="hi_IN" w:bidi="hi_IN"/>
        </w:rPr>
        <w:t>इब्रियों</w:t>
      </w:r>
      <w:r>
        <w:rPr>
          <w:lang w:val="hi_IN" w:bidi="hi_IN"/>
        </w:rPr>
        <w:t xml:space="preserve"> के बारे में बात करता है। पुराने नियम में, जब कोई इस्राएली व्यक्ति किसी अन्य जातीय समूह के व्यक्ति से खुद को अलग करना चाहता था, तो वह खुद को "इब्री" कहता था। इसके अलावा, जब कोई </w:t>
      </w:r>
      <w:r>
        <w:rPr>
          <w:b/>
          <w:lang w:val="hi_IN" w:bidi="hi_IN"/>
        </w:rPr>
        <w:t>विदेशी</w:t>
      </w:r>
      <w:r>
        <w:rPr>
          <w:lang w:val="hi_IN" w:bidi="hi_IN"/>
        </w:rPr>
        <w:t xml:space="preserve"> खुद को किसी इस्राइली से अलग दिखाना चाहता था, तो वह उसे "इब्री" कहता था। </w:t>
      </w:r>
    </w:p>
    <w:p>
      <w:pPr/>
      <w:r>
        <w:rPr>
          <w:lang w:val="hi_IN" w:bidi="hi_IN"/>
        </w:rPr>
      </w:r>
      <w:r>
        <w:rPr>
          <w:lang w:val="hi_IN" w:bidi="hi_IN"/>
        </w:rPr>
        <w:t xml:space="preserve">यहाँ रुकें और समूह में चर्चा करें कि आप इब्रियों के लिए किस शब्द या वाक्यांश का उपयोग करेंगे। अधिक जानकारी के लिए मुख्य शब्दावली में </w:t>
      </w:r>
      <w:r>
        <w:rPr>
          <w:b/>
          <w:lang w:val="hi_IN" w:bidi="hi_IN"/>
        </w:rPr>
        <w:t>इब्रियों</w:t>
      </w:r>
      <w:r>
        <w:rPr>
          <w:lang w:val="hi_IN" w:bidi="hi_IN"/>
        </w:rPr>
        <w:t xml:space="preserve"> शब्द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b/>
          <w:lang w:val="hi_IN" w:bidi="hi_IN"/>
        </w:rPr>
        <w:t>दाई</w:t>
      </w:r>
      <w:r>
        <w:rPr>
          <w:lang w:val="hi_IN" w:bidi="hi_IN"/>
        </w:rPr>
        <w:t xml:space="preserve"> वह स्त्री होती है जो स्त्रियों को जन्म देने में मदद करती है। वे बच्चे की नाल काटते हैं, शिशु को पानी से धोते हैं, फिर उस पर नमक लगाते हैं और उसे लपेट देते हैं। फिर वे पिता को जन्म की खबर देंगे। गर्भनाल वह नाल है जो शिशु को माँ से जोड़ती है। </w:t>
      </w:r>
    </w:p>
    <w:p>
      <w:pPr/>
      <w:r>
        <w:rPr>
          <w:lang w:val="hi_IN" w:bidi="hi_IN"/>
        </w:rPr>
      </w:r>
      <w:r>
        <w:rPr>
          <w:lang w:val="hi_IN" w:bidi="hi_IN"/>
        </w:rPr>
        <w:t>यहाँ रुकें और चर्चा करें कि आप दाई के लिए किस शब्द का उपयोग करते हैं। ऑडियो को यहाँ रोकें।</w:t>
      </w:r>
    </w:p>
    <w:p>
      <w:pPr/>
      <w:r>
        <w:rPr>
          <w:lang w:val="hi_IN" w:bidi="hi_IN"/>
        </w:rPr>
      </w:r>
      <w:r>
        <w:rPr>
          <w:b/>
          <w:lang w:val="hi_IN" w:bidi="hi_IN"/>
        </w:rPr>
        <w:t>प्रसव के पत्थरों</w:t>
      </w:r>
      <w:r>
        <w:rPr>
          <w:lang w:val="hi_IN" w:bidi="hi_IN"/>
        </w:rPr>
        <w:t xml:space="preserve"> का उल्लेख कई अनुवादों में किया गया है, हालांकि मूल भाषा इब्री में इस शब्द का उपयोग नहीं किया गया है। कुछ अनुवादों में केवल इतना कहा गया है कि जन्म के तुरन्त बाद बच्चे की ओर देखना और यह देखना कि वह लड़की है या लड़का। उसी शब्द का उपयोग बाद में बाइबल में पत्थरों की जोड़ी के लिए किया गया है। प्राचीन मिस्र के लेखों से पता चलता है कि मिस्र की स्त्रियाँ अक्सर प्रसव के दौरान ईंटों या पत्थरों के जोड़े पर या प्रसवपीठ पर झुकती थीं। इसलिए यह माना जाता है कि मिस्र की इब्री स्त्रियों ने भी ऐसा ही किया होगा। </w:t>
      </w:r>
    </w:p>
    <w:p>
      <w:pPr/>
      <w:r>
        <w:rPr>
          <w:lang w:val="hi_IN" w:bidi="hi_IN"/>
        </w:rPr>
      </w:r>
      <w:r>
        <w:rPr>
          <w:lang w:val="hi_IN" w:bidi="hi_IN"/>
        </w:rPr>
        <w:t xml:space="preserve">यह भाग कहता है कि दाइयाँ </w:t>
      </w:r>
      <w:r>
        <w:rPr>
          <w:b/>
          <w:lang w:val="hi_IN" w:bidi="hi_IN"/>
        </w:rPr>
        <w:t>परमेश्वर का भय मानती थीं</w:t>
      </w:r>
      <w:r>
        <w:rPr>
          <w:lang w:val="hi_IN" w:bidi="hi_IN"/>
        </w:rPr>
        <w:t xml:space="preserve">। इन स्त्रियों के लिए </w:t>
      </w:r>
      <w:r>
        <w:rPr>
          <w:lang w:val="hi_IN" w:bidi="hi_IN"/>
        </w:rPr>
        <w:t>परमेश्वर</w:t>
      </w:r>
      <w:r>
        <w:rPr>
          <w:lang w:val="hi_IN" w:bidi="hi_IN"/>
        </w:rPr>
        <w:t xml:space="preserve"> का भय मानने का शायद यह अर्थ था कि वे डरती थीं कि परमेश्वर उनके मरने के बाद उनके साथ क्या करेगा। वे इस बात से भयभीत थीं कि परमेश्वर उनके साथ क्या करेगा, लेकिन वे परमेश्वर का सम्मान भी करती थीं। </w:t>
      </w:r>
    </w:p>
    <w:p>
      <w:pPr/>
      <w:r>
        <w:rPr>
          <w:lang w:val="hi_IN" w:bidi="hi_IN"/>
        </w:rPr>
      </w:r>
      <w:r>
        <w:rPr>
          <w:lang w:val="hi_IN" w:bidi="hi_IN"/>
        </w:rPr>
        <w:t xml:space="preserve">यहाँ रुकें और समूह में चर्चा करें कि आप </w:t>
      </w:r>
      <w:r>
        <w:rPr>
          <w:b/>
          <w:lang w:val="hi_IN" w:bidi="hi_IN"/>
        </w:rPr>
        <w:t>परमेश्वर का भय मानने</w:t>
      </w:r>
      <w:r>
        <w:rPr>
          <w:lang w:val="hi_IN" w:bidi="hi_IN"/>
        </w:rPr>
        <w:t xml:space="preserve"> के लिए किस शब्द या वाक्यांश का प्रयोग करेंगे। अधिक जानकारी के लिए मुख्य शब्दावली में </w:t>
      </w:r>
      <w:r>
        <w:rPr>
          <w:b/>
          <w:lang w:val="hi_IN" w:bidi="hi_IN"/>
        </w:rPr>
        <w:t>परमेश्वर का भय</w:t>
      </w:r>
      <w:r>
        <w:rPr>
          <w:lang w:val="hi_IN" w:bidi="hi_IN"/>
        </w:rPr>
        <w:t xml:space="preserve">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 xml:space="preserve">निर्गमन 1:15–22 का ऑडियो संस्करण सबसे आसानी से समझ में आने वाले अनुवाद में सुनें। </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w:t>
      </w:r>
      <w:r>
        <w:rPr>
          <w:b/>
          <w:lang w:val="hi_IN" w:bidi="hi_IN"/>
        </w:rPr>
        <w:t>इस ऑडियो को यहाँ रोकें</w:t>
      </w:r>
      <w:r>
        <w:rPr>
          <w:lang w:val="hi_IN" w:bidi="hi_IN"/>
        </w:rPr>
        <w:t xml:space="preserve">। </w:t>
      </w:r>
    </w:p>
    <w:p>
      <w:pPr/>
      <w:r>
        <w:rPr>
          <w:lang w:val="hi_IN" w:bidi="hi_IN"/>
        </w:rPr>
      </w:r>
      <w:r>
        <w:rPr>
          <w:lang w:val="hi_IN" w:bidi="hi_IN"/>
        </w:rPr>
        <w:t xml:space="preserve">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w:t>
      </w:r>
      <w:r>
        <w:rPr>
          <w:b/>
          <w:lang w:val="hi_IN" w:bidi="hi_IN"/>
        </w:rPr>
        <w:t>इस ऑडियो को यहाँ रोकें</w:t>
      </w:r>
      <w:r>
        <w:rPr>
          <w:lang w:val="hi_IN" w:bidi="hi_IN"/>
        </w:rPr>
        <w:t xml:space="preserve">। </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2:1–10</w:t>
      </w:r>
      <w:r>
        <w:rPr>
          <w:lang w:val="hi_IN" w:bidi="hi_IN"/>
        </w:rPr>
      </w:r>
    </w:p>
    <w:p>
      <w:pPr>
        <w:pStyle w:val="Heading3"/>
      </w:pPr>
      <w:r>
        <w:rPr>
          <w:lang w:val="hi_IN" w:bidi="hi_IN"/>
        </w:rPr>
        <w:t>सुने और मन में रखें</w:t>
      </w:r>
    </w:p>
    <w:p>
      <w:pPr/>
      <w:r>
        <w:rPr>
          <w:lang w:val="hi_IN" w:bidi="hi_IN"/>
        </w:rPr>
      </w:r>
      <w:r>
        <w:rPr>
          <w:lang w:val="hi_IN" w:bidi="hi_IN"/>
        </w:rPr>
        <w:t xml:space="preserve">इस चरण में, निर्गमन 2:1–10 को सुनें और अपने मन में रखें। </w:t>
      </w:r>
    </w:p>
    <w:p>
      <w:pPr/>
      <w:r>
        <w:rPr>
          <w:lang w:val="hi_IN" w:bidi="hi_IN"/>
        </w:rPr>
      </w:r>
      <w:r>
        <w:rPr>
          <w:lang w:val="hi_IN" w:bidi="hi_IN"/>
        </w:rPr>
        <w:t>यदि सम्भव हो, तो निर्गमन 2:1–10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 xml:space="preserve">निर्गमन 2:1–10 का ऑडियो संस्करण सबसे आसानी से समझ में आने वाले अनुवाद में सुनें। </w:t>
      </w:r>
    </w:p>
    <w:p>
      <w:pPr/>
      <w:r>
        <w:rPr>
          <w:lang w:val="hi_IN" w:bidi="hi_IN"/>
        </w:rPr>
      </w:r>
      <w:r>
        <w:rPr>
          <w:lang w:val="hi_IN" w:bidi="hi_IN"/>
        </w:rPr>
        <w:t xml:space="preserve">जब यह कहानी शुरू होती है, तो इस्राएली, जिन्हें इब्री भी कहा जाता है, मिस्र में गुलाम होते हैं, जिसका अर्थ है कि उनके पास कोई अधिकार नहीं होते और वे बिना वेतन के काम करते हैं। पिछले भाग में, मिस्रियों का राजा, जिसे फ़िरौन भी कहा जाता था, इस्राएलियों की बढ़ती संख्या के बारे में चिंतित था, कि इस्राएली जवाबी लड़ाई करेंगे, और उसने मिस्रियों को नए इस्राएली बच्चे को मारने का आदेश दिया था। यह मूसा के जन्म और सुरक्षा की एक कहानी है, जिसे परमेश्वर इस्राएल को मिस्र से बाहर निकालने के लिए चुनता है। </w:t>
      </w:r>
    </w:p>
    <w:p>
      <w:pPr/>
      <w:r>
        <w:rPr>
          <w:lang w:val="hi_IN" w:bidi="hi_IN"/>
        </w:rPr>
      </w:r>
      <w:r>
        <w:rPr>
          <w:lang w:val="hi_IN" w:bidi="hi_IN"/>
        </w:rPr>
        <w:t xml:space="preserve">यह कहानी लेवी के घर या गोत्र के एक पुरुष और एक स्त्री के विवाह से शुरू होती है। इसका अर्थ यह है कि वे लेवी के वंशज गोत्र या समूह का हिस्सा थे, जो याकूब के बारह पुत्रों में से एक था। </w:t>
      </w:r>
    </w:p>
    <w:p>
      <w:pPr/>
      <w:r>
        <w:rPr>
          <w:lang w:val="hi_IN" w:bidi="hi_IN"/>
        </w:rPr>
      </w:r>
      <w:r>
        <w:rPr>
          <w:lang w:val="hi_IN" w:bidi="hi_IN"/>
        </w:rPr>
        <w:t xml:space="preserve">बाद में हमें पता चलता है कि दम्पति के दो बच्चे हैं, लेकिन उनका तीसरा बच्चा, एक पुत्र, इसी खतरनाक समय के दौरान पैदा होता है। स्त्री देखती है कि बच्चा एक विशेष बच्चा है। इसका अर्थ यह है कि मूल भाषा में वह अपने बच्चे से प्रेम करती है और नहीं चाहती कि वह मरे, इसलिए वह उसे मिस्रियों से छिपाती है। वह उसे तीन महीने तक छिपाने में सक्षम है, लेकिन शायद वह इतना शोर मचाने वाला और सक्रिय हो जाता है कि वह अपने बच्चे को अपने साथ छिपाकर नहीं रख सकती। </w:t>
      </w:r>
    </w:p>
    <w:p>
      <w:pPr/>
      <w:r>
        <w:rPr>
          <w:lang w:val="hi_IN" w:bidi="hi_IN"/>
        </w:rPr>
      </w:r>
      <w:r>
        <w:rPr>
          <w:lang w:val="hi_IN" w:bidi="hi_IN"/>
        </w:rPr>
        <w:t xml:space="preserve">रुकें और चर्चा करें: </w:t>
      </w:r>
    </w:p>
    <w:p>
      <w:pPr/>
      <w:r>
        <w:rPr>
          <w:lang w:val="hi_IN" w:bidi="hi_IN"/>
        </w:rPr>
      </w:r>
      <w:r>
        <w:rPr>
          <w:lang w:val="hi_IN" w:bidi="hi_IN"/>
        </w:rPr>
        <w:t xml:space="preserve">बच्चे को सुरक्षित रखने के लिए, उसकी माँ सरकण्डों से बनी एक टोकरी लाती है, जो नदियों के किनारे उगने वाले सरकण्डे या पतले पौधे होते हैं। वह टोकरी को सावधानीपूर्वक चिकनी मिट्टी और राल से ढक देती है, जो चिपचिपे लेई होते हैं और छेदों को भर देते हैं ताकि टोकरी तैर सके। यह टोकरी तीन महीने के बच्चे को रखने के लिए काफी बड़ी होगी और इसमें एक ढक्कन भी है। </w:t>
      </w:r>
    </w:p>
    <w:p>
      <w:pPr/>
      <w:r>
        <w:rPr>
          <w:lang w:val="hi_IN" w:bidi="hi_IN"/>
        </w:rPr>
      </w:r>
      <w:r>
        <w:rPr>
          <w:lang w:val="hi_IN" w:bidi="hi_IN"/>
        </w:rPr>
        <w:t xml:space="preserve">रुकें और </w:t>
      </w:r>
      <w:r>
        <w:rPr>
          <w:b/>
          <w:lang w:val="hi_IN" w:bidi="hi_IN"/>
        </w:rPr>
        <w:t>सरकण्डों से बनी एक टोकरी</w:t>
      </w:r>
      <w:r>
        <w:rPr>
          <w:lang w:val="hi_IN" w:bidi="hi_IN"/>
        </w:rPr>
        <w:t xml:space="preserve"> की तस्वीर दिखाएँ। ऑडियो को यहाँ रोकें।</w:t>
      </w:r>
    </w:p>
    <w:p>
      <w:pPr/>
      <w:r>
        <w:rPr>
          <w:lang w:val="hi_IN" w:bidi="hi_IN"/>
        </w:rPr>
      </w:r>
      <w:r>
        <w:rPr>
          <w:lang w:val="hi_IN" w:bidi="hi_IN"/>
        </w:rPr>
        <w:t xml:space="preserve">बच्चे की माता अपने बच्चे को टोकरी में रखती है और उसे मिस्र की एक बड़ी नदी नील नदी के किनारे रखती है। वह अपने बच्चे को नहीं छोड़ रही है; उसने उसे छिपाने के लिए एक नया स्थान ढूँढ लिया है। यहाँ कोई भी जीवित बच्चे को नहीं ढूँढेगा, क्योंकि मिस्री इस्राएली बच्चों को नदी में डूबो रहे थे। सरकण्डों से निकलने वाली आवाज बच्चे की किसी भी आवाज को, खासकर रोने की आवाज को, दबा देती थी। माँ का अक्सर नदी पर लौटना कोई अजीब बात नहीं होगी, क्योंकि नदी मछली, पानी, बुनाई के लिए सरकण्डे और कई अन्य उपयोगी चीजें प्रदान करती थी। उसकी बड़ी बहन, जिसका नाम हमें बाद में मिर्याम पता चलता है, बच्चे की देखभाल के लिए पास में ही छिपी रहती है। वह शायद छह से बारह साल की है। </w:t>
      </w:r>
    </w:p>
    <w:p>
      <w:pPr/>
      <w:r>
        <w:rPr>
          <w:lang w:val="hi_IN" w:bidi="hi_IN"/>
        </w:rPr>
      </w:r>
      <w:r>
        <w:rPr>
          <w:lang w:val="hi_IN" w:bidi="hi_IN"/>
        </w:rPr>
        <w:t xml:space="preserve">रुकें और </w:t>
      </w:r>
      <w:r>
        <w:rPr>
          <w:lang w:val="hi_IN" w:bidi="hi_IN"/>
        </w:rPr>
        <w:t>नील नदी</w:t>
      </w:r>
      <w:r>
        <w:rPr>
          <w:lang w:val="hi_IN" w:bidi="hi_IN"/>
        </w:rPr>
        <w:t xml:space="preserve"> की तस्वीर दिखाएँ। ऑडियो को यहाँ रोकें।</w:t>
      </w:r>
    </w:p>
    <w:p>
      <w:pPr/>
      <w:r>
        <w:rPr>
          <w:lang w:val="hi_IN" w:bidi="hi_IN"/>
        </w:rPr>
      </w:r>
      <w:r>
        <w:rPr>
          <w:lang w:val="hi_IN" w:bidi="hi_IN"/>
        </w:rPr>
        <w:t xml:space="preserve">फ़िरौन की पुत्री नील नदी पर आती है। यह उस व्यक्ति की पुत्री है जिसने हत्याओं का आदेश दिया था। वह नदी में स्नान करने आती है, जो कि एक अनुष्ठानिक कारण हो सकता है या केवल खुद को धोने के लिए। नील नदी एक पवित्र नदी है, और मिस्री इसका उपयोग उपासना और अनुष्ठानिक स्नान के लिए करते थे। फ़िरौन की पुत्री ने इस नदी में स्नान करना अच्छा समझा होगा। वह स्त्रियों के एक समूह के साथ आती है, जो या तो दासियाँ थीं या गुलाम थीं और फ़िरौन की पुत्री की मदद करती थीं, खासकर उसकी निजता की रक्षा करके। </w:t>
      </w:r>
    </w:p>
    <w:p>
      <w:pPr/>
      <w:r>
        <w:rPr>
          <w:lang w:val="hi_IN" w:bidi="hi_IN"/>
        </w:rPr>
      </w:r>
      <w:r>
        <w:rPr>
          <w:lang w:val="hi_IN" w:bidi="hi_IN"/>
        </w:rPr>
        <w:t xml:space="preserve">फ़िरौन की पुत्री टोकरी को देखती है और अपनी एक स्त्री को टोकरी लाने के लिए भेजती है। जब फ़िरौन की पुत्री टोकरी खोलती है, तो वह बच्चे को देखती है, जो रो रहा है। उसे बच्चे के प्रति दया भाव है, जिसका अर्थ है कि उसे उसके प्रति स्नेह या लगाव का भाव है। वह तुरन्त कहती है, "यह एक इब्री बच्चा होना चाहिए।" वह शायद ऐसा इसलिए मानती है क्योंकि नील नदी वह स्थान है जहाँ मिस्री इस्राएली शिशु लड़कों को ला रहे थे। उसे यह बात पता चलने का एक और तरीका यह हो सकता था कि क्या उस लड़के का खतना हुआ था, जिसमें लड़के के लिंग की खाल को हटाकर यह दिखाया जाता था कि वे इस्राइली हैं। यह अक्सर तब किया जाता है जब लड़का आठ दिन का होता है। </w:t>
      </w:r>
    </w:p>
    <w:p>
      <w:pPr/>
      <w:r>
        <w:rPr>
          <w:lang w:val="hi_IN" w:bidi="hi_IN"/>
        </w:rPr>
      </w:r>
      <w:r>
        <w:rPr>
          <w:lang w:val="hi_IN" w:bidi="hi_IN"/>
        </w:rPr>
        <w:t xml:space="preserve">बच्चे की बहन पास आकर पूछती है, "क्या मैं आपके लिए बच्चे को दूध पिलाने के लिए किसी इब्री स्त्री को ढूँढू?" "दूध पिलाने" से लड़की का अर्थ है खिलाना और देखभाल करना, दोनों। यह असामान्य नहीं था। राजपरिवार अक्सर अपने बच्चों को स्तनपान कराने और उनकी देखभाल करने के लिए स्त्रीयों को काम पर रखते थे। फ़िरौन की पुत्री सहमत होती है और बहन बच्चे की माता को फ़िरौन की पुत्री के पास लाती है। फ़िरौन की पुत्री बच्चे को घर ले जाने और उसे दूध पिलाने के लिए माता को भुगतान करती है। चूँकि फ़िरौन की पुत्री इसके लिए भुगतान कर रही है, इसलिए बच्चे की "कानूनी" अभिरक्षा उसी के पास है। चूँकि इस्राएली गुलाम हैं, इसलिए फ़िरौन की पुत्री माता को आदेश दे सकती थी कि वह बच्चे को भुगतान किए बिना दूध पिलाए। लेकिन यहाँ ऐसा नहीं होता है। न केवल बच्चे की माँ को मिस्रियों के डर के बिना उसका पालन-पोषण करने का मौका मिलता है, बल्कि फ़िरौन की पुत्री शायद माँ को बच्चे का आराम से पालन-पोषण करने के लिए पर्याप्त धन के साथ-साथ उसके काम का भुगतान भी करेगी। </w:t>
      </w:r>
    </w:p>
    <w:p>
      <w:pPr/>
      <w:r>
        <w:rPr>
          <w:lang w:val="hi_IN" w:bidi="hi_IN"/>
        </w:rPr>
      </w:r>
      <w:r>
        <w:rPr>
          <w:lang w:val="hi_IN" w:bidi="hi_IN"/>
        </w:rPr>
        <w:t xml:space="preserve">उसकी माता बच्चे को तब तक रखती है जब तक उसका स्तनपान समाप्त नहीं हो जाता है, जिसका अर्थ है कि वह अपने परिवार के साथ तीन से चार साल तक रह रहा होगा। फिर उसकी माता उसे फ़िरौन की पुत्री के पास लाती है जो उसे गोद लेती है, या लड़के को अपना पुत्र बनाती है। उसका पालन-पोषण उसके घर में एक शाही पुत्र की तरह होगा, इसलिए उसके पास प्रचुर मात्रा में सम्पत्ति, शिक्षा और सम्मान होगा। अब फ़िरौन की पुत्री उसे "मूसा" नाम देती है, जिसका मिस्री और इब्री दोनों अर्थ हैं। मिस्री भाषा में इसका अर्थ "का पुत्र" या "लड़का" हो सकता है, जबकि इब्रानी में इसका अर्थ "बाहर निकालना" होता है। वह घोषणा करती है, "मैंने उसे यह नाम इसलिए दिया क्योंकि मैंने उसे पानी से बाहर उठाया था।" </w:t>
      </w:r>
    </w:p>
    <w:p>
      <w:pPr/>
      <w:r>
        <w:rPr>
          <w:lang w:val="hi_IN" w:bidi="hi_IN"/>
        </w:rPr>
      </w:r>
      <w:r>
        <w:rPr>
          <w:lang w:val="hi_IN" w:bidi="hi_IN"/>
        </w:rPr>
        <w:t xml:space="preserve">रुकें और चर्चा करें: </w:t>
      </w:r>
      <w:r>
        <w:rPr>
          <w:lang w:val="hi_IN" w:bidi="hi_IN"/>
        </w:rPr>
      </w:r>
    </w:p>
    <w:p>
      <w:pPr>
        <w:pStyle w:val="Heading3"/>
      </w:pPr>
      <w:r>
        <w:rPr>
          <w:lang w:val="hi_IN" w:bidi="hi_IN"/>
        </w:rPr>
        <w:t>घटनाओं को समझाना</w:t>
      </w:r>
    </w:p>
    <w:p>
      <w:pPr/>
      <w:r>
        <w:rPr>
          <w:lang w:val="hi_IN" w:bidi="hi_IN"/>
        </w:rPr>
      </w:r>
      <w:r>
        <w:rPr>
          <w:lang w:val="hi_IN" w:bidi="hi_IN"/>
        </w:rPr>
        <w:t xml:space="preserve">निर्गमन 2:1–10 का ऑडियो संस्करण सबसे आसानी से समझ में आने वाले अनुवाद में सुनें। </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एक खतरनाक समय के दौरान, एक लेवी पुरुष और स्त्री विवाह करते हैं और एक बच्चा पैदा करते हैं, बच्चे को तीन महीने तक छिपाते हैं। जब माता बढ़ते बच्चे को अब और छिपा नहीं रख सकती है, तो वह एक टोकरी तैयार करती है और अपने पुत्र को नील नदी में रखती है। </w:t>
      </w:r>
    </w:p>
    <w:p>
      <w:pPr/>
      <w:r>
        <w:rPr>
          <w:lang w:val="hi_IN" w:bidi="hi_IN"/>
        </w:rPr>
      </w:r>
      <w:r>
        <w:rPr>
          <w:b/>
          <w:lang w:val="hi_IN" w:bidi="hi_IN"/>
        </w:rPr>
        <w:t>दूसरे दृश्य में:</w:t>
      </w:r>
      <w:r>
        <w:rPr>
          <w:lang w:val="hi_IN" w:bidi="hi_IN"/>
        </w:rPr>
        <w:t xml:space="preserve"> जब उसकी बहन बच्चे को देख रही होती है, तभी फ़िरौन की पुत्री को बच्चा मिलता है और उसे उस पर दया आती है। बहन बच्चे के लिए एक दाई ढूँढने का सुझाव देती है और फ़िरौन की पुत्री सहमत होती है। बहन जाती है। </w:t>
      </w:r>
    </w:p>
    <w:p>
      <w:pPr/>
      <w:r>
        <w:rPr>
          <w:lang w:val="hi_IN" w:bidi="hi_IN"/>
        </w:rPr>
      </w:r>
      <w:r>
        <w:rPr>
          <w:b/>
          <w:lang w:val="hi_IN" w:bidi="hi_IN"/>
        </w:rPr>
        <w:t>तीसरे दृश्य में:</w:t>
      </w:r>
      <w:r>
        <w:rPr>
          <w:lang w:val="hi_IN" w:bidi="hi_IN"/>
        </w:rPr>
        <w:t xml:space="preserve"> बहन बच्चे की माता के साथ लौटती है और फ़िरौन की पुत्री उस स्त्री को दूध पिलाने और बच्चे को पालने के लिए काम पर रखती है। </w:t>
      </w:r>
    </w:p>
    <w:p>
      <w:pPr/>
      <w:r>
        <w:rPr>
          <w:lang w:val="hi_IN" w:bidi="hi_IN"/>
        </w:rPr>
      </w:r>
      <w:r>
        <w:rPr>
          <w:b/>
          <w:lang w:val="hi_IN" w:bidi="hi_IN"/>
        </w:rPr>
        <w:t>चौथे दृश्य में:</w:t>
      </w:r>
      <w:r>
        <w:rPr>
          <w:lang w:val="hi_IN" w:bidi="hi_IN"/>
        </w:rPr>
        <w:t xml:space="preserve"> जब बच्चा बड़ा हो जाता है, तो बच्चे की माता लड़के को फ़िरौन की पुत्री के पास लाती है, जो लड़के को अपना पुत्र मानती है और उसका नाम मूसा रखती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 xml:space="preserve">लेवी व्यक्ति </w:t>
      </w:r>
    </w:p>
    <w:p>
      <w:pPr>
        <w:pStyle w:val="ListBullet"/>
        <w:spacing w:line="240" w:lineRule="auto"/>
        <w:ind w:left="720"/>
      </w:pPr>
      <w:r>
        <w:rPr>
          <w:lang w:val="hi_IN" w:bidi="hi_IN"/>
        </w:rPr>
      </w:r>
      <w:r>
        <w:rPr>
          <w:lang w:val="hi_IN" w:bidi="hi_IN"/>
        </w:rPr>
        <w:t xml:space="preserve">लेवी माता </w:t>
      </w:r>
    </w:p>
    <w:p>
      <w:pPr>
        <w:pStyle w:val="ListBullet"/>
        <w:spacing w:line="240" w:lineRule="auto"/>
        <w:ind w:left="720"/>
      </w:pPr>
      <w:r>
        <w:rPr>
          <w:lang w:val="hi_IN" w:bidi="hi_IN"/>
        </w:rPr>
      </w:r>
      <w:r>
        <w:rPr>
          <w:lang w:val="hi_IN" w:bidi="hi_IN"/>
        </w:rPr>
        <w:t xml:space="preserve">शिशु लड़का, जिसका नाम मूसा है </w:t>
      </w:r>
    </w:p>
    <w:p>
      <w:pPr>
        <w:pStyle w:val="ListBullet"/>
        <w:spacing w:line="240" w:lineRule="auto"/>
        <w:ind w:left="720"/>
      </w:pPr>
      <w:r>
        <w:rPr>
          <w:lang w:val="hi_IN" w:bidi="hi_IN"/>
        </w:rPr>
      </w:r>
      <w:r>
        <w:rPr>
          <w:lang w:val="hi_IN" w:bidi="hi_IN"/>
        </w:rPr>
        <w:t>उसकी बहन</w:t>
      </w:r>
    </w:p>
    <w:p>
      <w:pPr>
        <w:pStyle w:val="ListBullet"/>
        <w:spacing w:line="240" w:lineRule="auto"/>
        <w:ind w:left="720"/>
      </w:pPr>
      <w:r>
        <w:rPr>
          <w:lang w:val="hi_IN" w:bidi="hi_IN"/>
        </w:rPr>
      </w:r>
      <w:r>
        <w:rPr>
          <w:lang w:val="hi_IN" w:bidi="hi_IN"/>
        </w:rPr>
        <w:t>फिरौन की पुत्री,</w:t>
      </w:r>
    </w:p>
    <w:p>
      <w:pPr>
        <w:pStyle w:val="ListBullet"/>
        <w:spacing w:line="240" w:lineRule="auto"/>
        <w:ind w:left="720"/>
      </w:pPr>
      <w:r>
        <w:rPr>
          <w:lang w:val="hi_IN" w:bidi="hi_IN"/>
        </w:rPr>
      </w:r>
      <w:r>
        <w:rPr>
          <w:lang w:val="hi_IN" w:bidi="hi_IN"/>
        </w:rPr>
        <w:t>फ़िरौन की पुत्री की सखियाँ</w:t>
      </w:r>
    </w:p>
    <w:p>
      <w:pPr/>
      <w:r>
        <w:rPr>
          <w:lang w:val="hi_IN" w:bidi="hi_IN"/>
        </w:rPr>
      </w:r>
      <w:r>
        <w:rPr>
          <w:lang w:val="hi_IN" w:bidi="hi_IN"/>
        </w:rPr>
        <w:t xml:space="preserve">कहानी "अब" या "इस समय के दौरान" से शुरू होती है, जिसका अर्थ है कि पहला दृश्य उस समय के दौरान होता है जब मिस्री इब्री शिशु लड़कों को मार रहे थे, जिसका वर्णन पिछले भाग में किया गया था। इस समय के दौरान, एक लेवी पुरुष एक लेवी स्त्री से विवाह करता है और वह स्त्री गर्भवती होती है और एक पुत्र को जन्म देती है। इससे पहले उनके एक और पुत्र और पुत्री थे, शायद मिस्रियों द्वारा शिशुओं को मारने से पहले, क्योंकि उनके पहले बच्चों में से एक लड़का था। इस कहानी के हिस्से के रूप में उनके जन्म का उल्लेख नहीं किया गया है। </w:t>
      </w:r>
    </w:p>
    <w:p>
      <w:pPr>
        <w:pStyle w:val="ListBullet"/>
        <w:spacing w:line="240" w:lineRule="auto"/>
        <w:ind w:left="720"/>
      </w:pPr>
      <w:r>
        <w:rPr>
          <w:lang w:val="hi_IN" w:bidi="hi_IN"/>
        </w:rPr>
      </w:r>
      <w:r>
        <w:rPr>
          <w:lang w:val="hi_IN" w:bidi="hi_IN"/>
        </w:rPr>
        <w:t xml:space="preserve">रुकें और चर्चा करें। </w:t>
      </w:r>
    </w:p>
    <w:p>
      <w:pPr>
        <w:pStyle w:val="ListBullet"/>
        <w:spacing w:line="240" w:lineRule="auto"/>
        <w:ind w:left="720"/>
      </w:pPr>
      <w:r>
        <w:rPr>
          <w:lang w:val="hi_IN" w:bidi="hi_IN"/>
        </w:rPr>
      </w:r>
      <w:r>
        <w:rPr>
          <w:lang w:val="hi_IN" w:bidi="hi_IN"/>
        </w:rPr>
        <w:t>समूह के अलग-अलग सदस्यों से कहें कि वे एक घटना के बारे में बात करें जो पहले घटित हो चुकी है, लेकिन इस तरह से नहीं। आप यह दिखाने का तरीका ढूँढ रहे हैं कि दम्पति का तीसरा बच्चा होने वाला है, लेकिन इस खतरनाक समय में यह पहला बच्चा होगा। ऑडियो को यहाँ रोकें।</w:t>
      </w:r>
    </w:p>
    <w:p>
      <w:pPr/>
      <w:r>
        <w:rPr>
          <w:lang w:val="hi_IN" w:bidi="hi_IN"/>
        </w:rPr>
      </w:r>
      <w:r>
        <w:rPr>
          <w:lang w:val="hi_IN" w:bidi="hi_IN"/>
        </w:rPr>
        <w:t xml:space="preserve">माता अपने नए शिशु के लड़के को तीन महीने तक छिपाने में सक्षम है। बच्चा शायद बढ़ रहा है और आवाजें निकाल रहा है, जिससे बच्चे को छिपाना मुश्किल हो रहा है। वह शायद बच्चे को अपने घर या पास में छिपा रही है। अब वह उसे और दूर नील नदी के किनारे छिपाने का निर्णय लेती है। नील नदी मिस्र की पूरी लम्बाई में बहती है और इसकी औसत चौड़ाई 2.8 किलोमीटर और गहराई आठ से ग्यारह मीटर है। वह एक टोकरी लेती है, और उसे बनाती है ताकि वह तैर सके, फिर वह बच्चे को टोकरी में रखती है। टोकरी एक बच्चे को रखने के लिए पर्याप्त होगी और इसमें एक ढक्कन भी होगा जो ऊपर के भाग को पूरी तरह से ढक देता है। यह शायद उसके घर की एक भण्डारण टोकरी थी। माता टोकरी को नदी के किनारे कांसों में रख देती है, जहाँ पानी गहरा नहीं होता और तेजी से बहता भी नहीं है। बहन पास ही रहकर देखती रहती है, शायद सरकंडों में छिपकर। </w:t>
      </w:r>
    </w:p>
    <w:p>
      <w:pPr/>
      <w:r>
        <w:rPr>
          <w:lang w:val="hi_IN" w:bidi="hi_IN"/>
        </w:rPr>
      </w:r>
      <w:r>
        <w:rPr>
          <w:lang w:val="hi_IN" w:bidi="hi_IN"/>
        </w:rPr>
        <w:t xml:space="preserve">रुकें और </w:t>
      </w:r>
      <w:r>
        <w:rPr>
          <w:lang w:val="hi_IN" w:bidi="hi_IN"/>
        </w:rPr>
        <w:t>नील नदी के किनारे उगे सरकंडों</w:t>
      </w:r>
      <w:r>
        <w:rPr>
          <w:lang w:val="hi_IN" w:bidi="hi_IN"/>
        </w:rPr>
        <w:t xml:space="preserve"> की तस्वीर दिखाइए। ऑडियो को यहाँ रोकें।</w:t>
      </w:r>
    </w:p>
    <w:p>
      <w:pPr/>
      <w:r>
        <w:rPr>
          <w:lang w:val="hi_IN" w:bidi="hi_IN"/>
        </w:rPr>
      </w:r>
      <w:r>
        <w:rPr>
          <w:lang w:val="hi_IN" w:bidi="hi_IN"/>
        </w:rPr>
        <w:t xml:space="preserve">दूसरे दृश्य की शुरुआत भी पहले दृश्य की तरह ही "अब" से होती है। यह शब्द दिखाता है कि कहानी का अगला भाग हो रहा है। यह माता द्वारा बच्चे को गोद में लेने के तुरन्त बाद या कुछ समय बीतने के बाद हो सकता है। किसी भी तरह से, इस दृश्य के दौरान माता मौजूद नहीं है। फ़िरौन की पुत्री, सखियों के एक समूह के साथ, उस स्थान के पास नदी पर आती है जहाँ बच्चे को छिपाया गया है। उसकी सखियाँ नदी के किनारे चल रहीं हैं, ताकि यह सुनिश्चित किया जा सके कि फ़िरौन की पुत्री के पानी में होने पर कोई भी उसके पास न आए और उसे परेशान न करे। फ़िरौन की पुत्री या तो पानी के किनारे पर है, या पानी के अन्दर है, क्योंकि वह छिपी हुई टोकरी को देख सकती है। वह एक दासी को अपने पास टोकरी लाने का आदेश देती है। </w:t>
      </w:r>
    </w:p>
    <w:p>
      <w:pPr/>
      <w:r>
        <w:rPr>
          <w:lang w:val="hi_IN" w:bidi="hi_IN"/>
        </w:rPr>
      </w:r>
      <w:r>
        <w:rPr>
          <w:lang w:val="hi_IN" w:bidi="hi_IN"/>
        </w:rPr>
        <w:t xml:space="preserve">जब वह टोकरी खोलती है, तो फ़िरौन की पुत्री बच्चे को देखती है, जो रो रहा है, और उसे उस पर दया आती है। वह जल्दी से समझ लेती है कि यह एक इब्री बच्चा है, या तो इसलिए कि वह मिस्री बच्चों से अलग दिखता था, या इसलिए कि उसने देखा कि उसका खतना किया गया है। बच्चे की बहन बोलने के लिए पर्याप्त करीब आती है और कहती है, "क्या मैं किसी इब्री स्त्री को बुलाऊँ जो आपके लिए बच्चे को खिलाए और उसका पालन-पोषण करे?" फ़िरौन की पुत्री सहमत होती है और बहन चली जाती है। </w:t>
      </w:r>
    </w:p>
    <w:p>
      <w:pPr/>
      <w:r>
        <w:rPr>
          <w:lang w:val="hi_IN" w:bidi="hi_IN"/>
        </w:rPr>
      </w:r>
      <w:r>
        <w:rPr>
          <w:lang w:val="hi_IN" w:bidi="hi_IN"/>
        </w:rPr>
        <w:t xml:space="preserve">तीसरा दृश्य तब शुरू होता है जब बहन लौटती है, और बच्चे की माता को अपने साथ लाती है। फ़िरौन की पुत्री बच्चे की माता को आदेश देती है कि वह बच्चे को ले जाए, उसे पाले। </w:t>
      </w:r>
    </w:p>
    <w:p>
      <w:pPr/>
      <w:r>
        <w:rPr>
          <w:lang w:val="hi_IN" w:bidi="hi_IN"/>
        </w:rPr>
      </w:r>
      <w:r>
        <w:rPr>
          <w:lang w:val="hi_IN" w:bidi="hi_IN"/>
        </w:rPr>
        <w:t xml:space="preserve">चौथा दृश्य एक लम्बी अवधि का है, जिसमें माता बच्चे की परवरिश कर रही है। यह कहानी एक निश्चित समय की अवधि नहीं बताती है कि माता ने बच्चे को कितने समय पाला था। बस इतना कहती है कि जब वह बड़ा हो गया, तो वह लड़के को फ़िरौन की पुत्री के पास ले आई। वह लड़का शायद पूरी तरह से पुरुष नहीं था, लेकिन कम से कम उसे अब स्तनपान कराने की आवश्यकता नहीं थी। अब फ़िरौन की पुत्री उस लड़के को गोद ले लेती है और उसका नाम रखती है, साथ ही वह नाम चुनने का कारण भी बताती है। वह किसी से या अपने आप से बात कर रही हो सकती है। वह कहती हैं, "मैंने उसे यह नाम इसलिए दिया क्योंकि मैंने उसे पानी से बाहर निकाला था।" इसका अर्थ यह हो सकता है कि वह उसे नाम देने के अपने अधिकार की घोषणा कर रही है, क्योंकि उसने उसे पाया था, या इसलिए कि "मूसा" नाम इब्रानी में "बाहर निकालना" शब्द जैसा लग सकता है। </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 xml:space="preserve">निर्गमन 2:1–10 का ऑडियो संस्करण सबसे आसानी से समझ में आने वाले अनुवाद में सुनें। </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लेवी व्यक्ति</w:t>
      </w:r>
    </w:p>
    <w:p>
      <w:pPr>
        <w:pStyle w:val="ListBullet"/>
        <w:spacing w:line="240" w:lineRule="auto"/>
        <w:ind w:left="720"/>
      </w:pPr>
      <w:r>
        <w:rPr>
          <w:lang w:val="hi_IN" w:bidi="hi_IN"/>
        </w:rPr>
      </w:r>
      <w:r>
        <w:rPr>
          <w:lang w:val="hi_IN" w:bidi="hi_IN"/>
        </w:rPr>
        <w:t>लेवी स्त्री</w:t>
      </w:r>
    </w:p>
    <w:p>
      <w:pPr>
        <w:pStyle w:val="ListBullet"/>
        <w:spacing w:line="240" w:lineRule="auto"/>
        <w:ind w:left="720"/>
      </w:pPr>
      <w:r>
        <w:rPr>
          <w:lang w:val="hi_IN" w:bidi="hi_IN"/>
        </w:rPr>
      </w:r>
      <w:r>
        <w:rPr>
          <w:lang w:val="hi_IN" w:bidi="hi_IN"/>
        </w:rPr>
        <w:t>शिशु लड़का या मूसा</w:t>
      </w:r>
    </w:p>
    <w:p>
      <w:pPr>
        <w:pStyle w:val="ListBullet"/>
        <w:spacing w:line="240" w:lineRule="auto"/>
        <w:ind w:left="720"/>
      </w:pPr>
      <w:r>
        <w:rPr>
          <w:lang w:val="hi_IN" w:bidi="hi_IN"/>
        </w:rPr>
      </w:r>
      <w:r>
        <w:rPr>
          <w:lang w:val="hi_IN" w:bidi="hi_IN"/>
        </w:rPr>
        <w:t>उसकी बहन</w:t>
      </w:r>
    </w:p>
    <w:p>
      <w:pPr>
        <w:pStyle w:val="ListBullet"/>
        <w:spacing w:line="240" w:lineRule="auto"/>
        <w:ind w:left="720"/>
      </w:pPr>
      <w:r>
        <w:rPr>
          <w:lang w:val="hi_IN" w:bidi="hi_IN"/>
        </w:rPr>
      </w:r>
      <w:r>
        <w:rPr>
          <w:lang w:val="hi_IN" w:bidi="hi_IN"/>
        </w:rPr>
        <w:t>फिरौन की पुत्री,</w:t>
      </w:r>
    </w:p>
    <w:p>
      <w:pPr>
        <w:pStyle w:val="ListBullet"/>
        <w:spacing w:line="240" w:lineRule="auto"/>
        <w:ind w:left="720"/>
      </w:pPr>
      <w:r>
        <w:rPr>
          <w:lang w:val="hi_IN" w:bidi="hi_IN"/>
        </w:rPr>
      </w:r>
      <w:r>
        <w:rPr>
          <w:lang w:val="hi_IN" w:bidi="hi_IN"/>
        </w:rPr>
        <w:t>फ़िरौन की पुत्री की सखियाँ</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उत्तर देना चाहिए कि अगर वह उस पात्र की जगह होता तो वह क्या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 xml:space="preserve">नीचे नाटक और उसके संभावित उत्तरों का एक उदाहरण दिया गया है। </w:t>
      </w:r>
    </w:p>
    <w:p>
      <w:pPr/>
      <w:r>
        <w:rPr>
          <w:lang w:val="hi_IN" w:bidi="hi_IN"/>
        </w:rPr>
      </w:r>
      <w:r>
        <w:rPr>
          <w:lang w:val="hi_IN" w:bidi="hi_IN"/>
        </w:rPr>
        <w:t xml:space="preserve">जब इस्राएली मिस्र में गुलाम होते हैं, तो लेवी के गोत्र का एक पुरुष उसी गोत्र की एक स्त्री से विवाह करता है। उस समय के दौरान जब मिस्री नए इब्री शिशु लड़कों को मार रहे थे, तो वह स्त्री एक बच्चे को जन्म देती है। माता देखती है कि लड़का एक स्वस्थ और सुन्दर बच्चा है और वह बच्चे को मिस्रियों से छिपाती है। तीन महीने बाद, वह अब बढ़ते लड़के को नहीं छिपा सकती है।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माता की भूमिका निभाने वाले व्यक्ति से पूछें, "आप एक बढ़ते बच्चे को उन लोगों से छिपाने की कोशिश करना कैसा महसूस करेंगे जो उसे मारना चाहते हैं?" वह व्यक्ति इस तरह से उत्तर दे सकता है:</w:t>
      </w:r>
    </w:p>
    <w:p>
      <w:pPr/>
      <w:r>
        <w:rPr>
          <w:lang w:val="hi_IN" w:bidi="hi_IN"/>
        </w:rPr>
      </w:r>
      <w:r>
        <w:rPr>
          <w:lang w:val="hi_IN" w:bidi="hi_IN"/>
        </w:rPr>
        <w:t xml:space="preserve">बच्चे की माता एक टोकरी लेती है और उसे तैयार करती है ताकि वह तैर सके। वह बच्चे को टोकरी में और टोकरी को नील नदी के किनारे धीमे पानी में रखती है। ऊँची घास टोकरी को छिपाती है। बच्चे की बहन यह देखने के लिए पर्याप्त रूप से खड़ी होती है कि बच्चे के साथ क्या होगा।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माता की भूमिका निभा रही व्यक्ति से पूछें, "अपने बच्चे को नदी में डालने पर आपको कैसा महसूस होता है?" वह व्यक्ति इस तरह से उत्तर दे सकता है:</w:t>
      </w:r>
    </w:p>
    <w:p>
      <w:pPr>
        <w:pStyle w:val="ListBullet"/>
        <w:spacing w:line="240" w:lineRule="auto"/>
        <w:ind w:left="720"/>
      </w:pPr>
      <w:r>
        <w:rPr>
          <w:lang w:val="hi_IN" w:bidi="hi_IN"/>
        </w:rPr>
      </w:r>
      <w:r>
        <w:rPr>
          <w:lang w:val="hi_IN" w:bidi="hi_IN"/>
        </w:rPr>
        <w:t>बहन की भूमिका निभाने वाले व्यक्ति से पूछें, "जब आप अपने भाई को देखतीं हैं तो आप कैसा महसूस करतीं हैं?" वह व्यक्ति इस तरह से उत्तर दे सकता है:</w:t>
      </w:r>
    </w:p>
    <w:p>
      <w:pPr/>
      <w:r>
        <w:rPr>
          <w:lang w:val="hi_IN" w:bidi="hi_IN"/>
        </w:rPr>
      </w:r>
      <w:r>
        <w:rPr>
          <w:lang w:val="hi_IN" w:bidi="hi_IN"/>
        </w:rPr>
        <w:t xml:space="preserve">जल्द ही, फ़िरौन की पुत्री स्नान करने के लिए नदी पर आती है, और उसके साथ उन स्त्रियों का एक समूह भी होता है जो आसपास की भूमि पर बिखरा होता हैं। वे उस स्थान के पास हैं जहाँ टोकरी छिपी हुई है। फ़िरौन की पुत्री टोकरी को देखती है और अपनी एक दासी को टोकरी लाने के लिए भेजती है। फ़िरौन की पुत्री टोकरी खोलती है, तो वह बच्चे को देखती है, जो रो रहा है।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बहन का किरदार निभाने वाले व्यक्ति से पूछें, "फ़िरौन की बेटी को टोकरी खोलते हुए देखकर आपको कैसा महसूस होता है?" वह व्यक्ति इस तरह से उत्तर दे सकता है:</w:t>
      </w:r>
    </w:p>
    <w:p>
      <w:pPr/>
      <w:r>
        <w:rPr>
          <w:lang w:val="hi_IN" w:bidi="hi_IN"/>
        </w:rPr>
      </w:r>
      <w:r>
        <w:rPr>
          <w:lang w:val="hi_IN" w:bidi="hi_IN"/>
        </w:rPr>
        <w:t xml:space="preserve">फ़िरौन की पुत्री को रो रहे बच्चे पर दया आती है और कहती है, "यह इब्री बच्चों में से एक होगा।" लड़के की बहन पास आती है और फ़िरौन की पुत्री से पूछती है, "क्या मैं आपके लिए बच्चे को खिलाने और पालने के लिए एक इब्री स्त्री को ढूँढ़ने जाऊँ?" फ़िरौन की पुत्री उत्तर देती है "हाँ, जाकर ऐसा कर।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फ़िरौन की पुत्री की भूमिका निभाने वाले व्यक्ति से पूछें, "इस बच्चे को पकड़कर आपको कैसा महसूस होता है?" आप सुन सकते हैं: </w:t>
      </w:r>
    </w:p>
    <w:p>
      <w:pPr>
        <w:pStyle w:val="ListBullet"/>
        <w:spacing w:line="240" w:lineRule="auto"/>
        <w:ind w:left="720"/>
      </w:pPr>
      <w:r>
        <w:rPr>
          <w:lang w:val="hi_IN" w:bidi="hi_IN"/>
        </w:rPr>
      </w:r>
      <w:r>
        <w:rPr>
          <w:lang w:val="hi_IN" w:bidi="hi_IN"/>
        </w:rPr>
        <w:t>बहन का किरदार निभाने वाली अभिनेत्री से पूछें, "आपको कैसा लग रहा है, किसी ऐसे महत्वपूर्ण व्यक्ति से बात करते हुए जो आपको नुकसान पहुँचा सकती है?" वह व्यक्ति इस तरह से उत्तर दे सकता है:</w:t>
      </w:r>
    </w:p>
    <w:p>
      <w:pPr/>
      <w:r>
        <w:rPr>
          <w:lang w:val="hi_IN" w:bidi="hi_IN"/>
        </w:rPr>
      </w:r>
      <w:r>
        <w:rPr>
          <w:lang w:val="hi_IN" w:bidi="hi_IN"/>
        </w:rPr>
        <w:t xml:space="preserve">बहन बच्चे की माता को ढूँढती है और उसे फ़िरौन की पुत्री के पास वापस लाती है। "इस बच्चे को ले लो। उसे खिलाओ और मेरे लिए उसकी देखभाल करो," फ़िरौन की पुत्री बच्चे की माता को आदेश देती है, "और मैं तुम्हें भुगतान करूँगी।" इसलिए बच्चे की माता बच्चे को घर ले जाती है और उसे पालती है।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बच्चे की माता की भूमिका निभाने वाले व्यक्ति से पूछें, "अपने बच्चे के साथ घर जाना आपको कैसा महसूस होता है?" वह व्यक्ति इस तरह से उत्तर दे सकता है:</w:t>
      </w:r>
    </w:p>
    <w:p>
      <w:pPr/>
      <w:r>
        <w:rPr>
          <w:lang w:val="hi_IN" w:bidi="hi_IN"/>
        </w:rPr>
      </w:r>
      <w:r>
        <w:rPr>
          <w:lang w:val="hi_IN" w:bidi="hi_IN"/>
        </w:rPr>
        <w:t xml:space="preserve">जब लड़का बड़ा हो जाता है और अब दूध पिलाना नहीं होता है, तो उसकी माता उसे फ़िरौन की पुत्री के पास ले जाती है जो लड़के को अपना पुत्र बनाती है। फ़िरौन की पुत्री उसे मूसा नाम देती है और कहती है, "मैं उसे यह नाम इसलिए देती हूँ क्योंकि मैंने उसे पानी से निकाला है।" </w:t>
      </w:r>
      <w:r>
        <w:rPr>
          <w:lang w:val="hi_IN" w:bidi="hi_IN"/>
        </w:rPr>
      </w:r>
    </w:p>
    <w:p>
      <w:pPr>
        <w:pStyle w:val="Heading3"/>
      </w:pPr>
      <w:r>
        <w:rPr>
          <w:lang w:val="hi_IN" w:bidi="hi_IN"/>
        </w:rPr>
        <w:t>आवश्यक जानकारी</w:t>
      </w:r>
    </w:p>
    <w:p>
      <w:pPr/>
      <w:r>
        <w:rPr>
          <w:lang w:val="hi_IN" w:bidi="hi_IN"/>
        </w:rPr>
      </w:r>
      <w:r>
        <w:rPr>
          <w:lang w:val="hi_IN" w:bidi="hi_IN"/>
        </w:rPr>
        <w:t xml:space="preserve">निर्गमन 2:1–10 का ऑडियो संस्करण सबसे आसानी से समझ में आने वाले अनुवाद में सुनें। </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इस कहानी की शुरुआत में पुरुष और स्त्री </w:t>
      </w:r>
      <w:r>
        <w:rPr>
          <w:b/>
          <w:lang w:val="hi_IN" w:bidi="hi_IN"/>
        </w:rPr>
        <w:t>लेवी के घराने</w:t>
      </w:r>
      <w:r>
        <w:rPr>
          <w:lang w:val="hi_IN" w:bidi="hi_IN"/>
        </w:rPr>
        <w:t xml:space="preserve">, या लेवी के गोत्र से आते हैं। </w:t>
      </w:r>
      <w:r>
        <w:rPr>
          <w:b/>
          <w:lang w:val="hi_IN" w:bidi="hi_IN"/>
        </w:rPr>
        <w:t>गोत्र</w:t>
      </w:r>
      <w:r>
        <w:rPr>
          <w:lang w:val="hi_IN" w:bidi="hi_IN"/>
        </w:rPr>
        <w:t xml:space="preserve"> लोगों का एक ऐसा समूह है जो सभी एक ही व्यक्ति से उत्पन्न हुए हैं, इस मामले में लेवी। लेवी याकूब के </w:t>
      </w:r>
      <w:r>
        <w:rPr>
          <w:lang w:val="hi_IN" w:bidi="hi_IN"/>
        </w:rPr>
        <w:t>पुत्रों</w:t>
      </w:r>
      <w:r>
        <w:rPr>
          <w:lang w:val="hi_IN" w:bidi="hi_IN"/>
        </w:rPr>
        <w:t xml:space="preserve"> में से एक था, जिसे </w:t>
      </w:r>
      <w:r>
        <w:rPr>
          <w:lang w:val="hi_IN" w:bidi="hi_IN"/>
        </w:rPr>
        <w:t>इस्राएल</w:t>
      </w:r>
      <w:r>
        <w:rPr>
          <w:lang w:val="hi_IN" w:bidi="hi_IN"/>
        </w:rPr>
        <w:t xml:space="preserve"> भी कहा जाता है। </w:t>
      </w:r>
    </w:p>
    <w:p>
      <w:pPr/>
      <w:r>
        <w:rPr>
          <w:lang w:val="hi_IN" w:bidi="hi_IN"/>
        </w:rPr>
      </w:r>
      <w:r>
        <w:rPr>
          <w:lang w:val="hi_IN" w:bidi="hi_IN"/>
        </w:rPr>
        <w:t xml:space="preserve">जब दम्पति का एक पुत्र होता है और माता अब बच्चे को पास नहीं छिपा सकती है, तो वह सरकण्डों से बनी एक </w:t>
      </w:r>
      <w:r>
        <w:rPr>
          <w:b/>
          <w:lang w:val="hi_IN" w:bidi="hi_IN"/>
        </w:rPr>
        <w:t>टोकरी</w:t>
      </w:r>
      <w:r>
        <w:rPr>
          <w:lang w:val="hi_IN" w:bidi="hi_IN"/>
        </w:rPr>
        <w:t xml:space="preserve"> लेती है। </w:t>
      </w:r>
      <w:r>
        <w:rPr>
          <w:b/>
          <w:lang w:val="hi_IN" w:bidi="hi_IN"/>
        </w:rPr>
        <w:t>सिरकंडा</w:t>
      </w:r>
      <w:r>
        <w:rPr>
          <w:lang w:val="hi_IN" w:bidi="hi_IN"/>
        </w:rPr>
        <w:t xml:space="preserve"> एक सरीखा या ऊँची घास है जो नदी के किनारे उथले पानी में उगती है। लोग इन सरकंडों को सुखाकर उनसे एक मजबूत टोकरी बुनते थे। यह टोकरी इतनी बड़ी होगी कि इसमें एक बच्चा समा सके और एक ढक्कन भी लग सके। यह मूल रूप से पानी की टोकरी नहीं थी, इसलिए वह स्त्री उस टोकरी को </w:t>
      </w:r>
      <w:r>
        <w:rPr>
          <w:b/>
          <w:lang w:val="hi_IN" w:bidi="hi_IN"/>
        </w:rPr>
        <w:t>चिकनी मिट्टी</w:t>
      </w:r>
      <w:r>
        <w:rPr>
          <w:lang w:val="hi_IN" w:bidi="hi_IN"/>
        </w:rPr>
        <w:t xml:space="preserve"> और </w:t>
      </w:r>
      <w:r>
        <w:rPr>
          <w:b/>
          <w:lang w:val="hi_IN" w:bidi="hi_IN"/>
        </w:rPr>
        <w:t>राल</w:t>
      </w:r>
      <w:r>
        <w:rPr>
          <w:lang w:val="hi_IN" w:bidi="hi_IN"/>
        </w:rPr>
        <w:t xml:space="preserve"> में ढालती है। ये गाढ़े, चिपचिपे लेई थे जिनका इस्तेमाल नावों में दरारों को बंद करने के लिए किया जाता था। इससे टोकरी पानी में तैरने में सक्षम होगी। </w:t>
      </w:r>
    </w:p>
    <w:p>
      <w:pPr/>
      <w:r>
        <w:rPr>
          <w:lang w:val="hi_IN" w:bidi="hi_IN"/>
        </w:rPr>
      </w:r>
      <w:r>
        <w:rPr>
          <w:lang w:val="hi_IN" w:bidi="hi_IN"/>
        </w:rPr>
        <w:t xml:space="preserve">माता टोकरी को </w:t>
      </w:r>
      <w:r>
        <w:rPr>
          <w:b/>
          <w:lang w:val="hi_IN" w:bidi="hi_IN"/>
        </w:rPr>
        <w:t>नील नदी</w:t>
      </w:r>
      <w:r>
        <w:rPr>
          <w:lang w:val="hi_IN" w:bidi="hi_IN"/>
        </w:rPr>
        <w:t xml:space="preserve"> में रखती है, जो मिस्र की सबसे महत्वपूर्ण नदी है और इसे अक्सर "नदी" कहा जाता है। </w:t>
      </w:r>
    </w:p>
    <w:p>
      <w:pPr/>
      <w:r>
        <w:rPr>
          <w:lang w:val="hi_IN" w:bidi="hi_IN"/>
        </w:rPr>
      </w:r>
      <w:r>
        <w:rPr>
          <w:lang w:val="hi_IN" w:bidi="hi_IN"/>
        </w:rPr>
        <w:t xml:space="preserve">फ़िरौन की </w:t>
      </w:r>
      <w:r>
        <w:rPr>
          <w:b/>
          <w:lang w:val="hi_IN" w:bidi="hi_IN"/>
        </w:rPr>
        <w:t>पुत्री</w:t>
      </w:r>
      <w:r>
        <w:rPr>
          <w:lang w:val="hi_IN" w:bidi="hi_IN"/>
        </w:rPr>
        <w:t xml:space="preserve"> नदी पर नीचे आती है। </w:t>
      </w:r>
      <w:r>
        <w:rPr>
          <w:b/>
          <w:lang w:val="hi_IN" w:bidi="hi_IN"/>
        </w:rPr>
        <w:t>फ़िरौन</w:t>
      </w:r>
      <w:r>
        <w:rPr>
          <w:lang w:val="hi_IN" w:bidi="hi_IN"/>
        </w:rPr>
        <w:t xml:space="preserve"> मिस्र में </w:t>
      </w:r>
      <w:r>
        <w:rPr>
          <w:lang w:val="hi_IN" w:bidi="hi_IN"/>
        </w:rPr>
        <w:t>राजा</w:t>
      </w:r>
      <w:r>
        <w:rPr>
          <w:lang w:val="hi_IN" w:bidi="hi_IN"/>
        </w:rPr>
        <w:t xml:space="preserve"> के लिए उपयोग किया जाने वाला शब्द है। फ़िरौन के लिए उसी शब्द या वाक्यांश का इस्तेमाल करें जिसका उपयोग आपने पिछले भागों में किया है। </w:t>
      </w:r>
      <w:r>
        <w:rPr>
          <w:b/>
          <w:lang w:val="hi_IN" w:bidi="hi_IN"/>
        </w:rPr>
        <w:t>फ़िरौन</w:t>
      </w:r>
      <w:r>
        <w:rPr>
          <w:lang w:val="hi_IN" w:bidi="hi_IN"/>
        </w:rPr>
        <w:t xml:space="preserve"> के बारे में अधिक जानकारी के लिए मुख्य शब्दावली देखें। </w:t>
      </w:r>
    </w:p>
    <w:p>
      <w:pPr/>
      <w:r>
        <w:rPr>
          <w:lang w:val="hi_IN" w:bidi="hi_IN"/>
        </w:rPr>
      </w:r>
      <w:r>
        <w:rPr>
          <w:lang w:val="hi_IN" w:bidi="hi_IN"/>
        </w:rPr>
        <w:t xml:space="preserve">जब फ़िरौन की पुत्री को बच्चे से भरी टोकरी मिलती है, तो वह कहती है, "यह जरूर एक इब्री बच्चा होगा।" </w:t>
      </w:r>
      <w:r>
        <w:rPr>
          <w:b/>
          <w:lang w:val="hi_IN" w:bidi="hi_IN"/>
        </w:rPr>
        <w:t>इब्री</w:t>
      </w:r>
      <w:r>
        <w:rPr>
          <w:lang w:val="hi_IN" w:bidi="hi_IN"/>
        </w:rPr>
        <w:t xml:space="preserve"> </w:t>
      </w:r>
      <w:r>
        <w:rPr>
          <w:b/>
          <w:lang w:val="hi_IN" w:bidi="hi_IN"/>
        </w:rPr>
        <w:t>इस्राएली</w:t>
      </w:r>
      <w:r>
        <w:rPr>
          <w:lang w:val="hi_IN" w:bidi="hi_IN"/>
        </w:rPr>
        <w:t xml:space="preserve"> का एक और नाम है, साथ ही उस भाषा का भी जो इस्राएली बोलते हैं। अधिक जानकारी के लिए, </w:t>
      </w:r>
      <w:r>
        <w:rPr>
          <w:b/>
          <w:lang w:val="hi_IN" w:bidi="hi_IN"/>
        </w:rPr>
        <w:t>इब्री</w:t>
      </w:r>
      <w:r>
        <w:rPr>
          <w:lang w:val="hi_IN" w:bidi="hi_IN"/>
        </w:rPr>
        <w:t xml:space="preserve"> शब्द के बारे में मुख्य शब्दावली देखें।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2:11–15</w:t>
      </w:r>
      <w:r>
        <w:rPr>
          <w:lang w:val="hi_IN" w:bidi="hi_IN"/>
        </w:rPr>
      </w:r>
    </w:p>
    <w:p>
      <w:pPr>
        <w:pStyle w:val="Heading3"/>
      </w:pPr>
      <w:r>
        <w:rPr>
          <w:lang w:val="hi_IN" w:bidi="hi_IN"/>
        </w:rPr>
        <w:t>सुने और मन में रखें</w:t>
      </w:r>
    </w:p>
    <w:p>
      <w:pPr/>
      <w:r>
        <w:rPr>
          <w:lang w:val="hi_IN" w:bidi="hi_IN"/>
        </w:rPr>
      </w:r>
      <w:r>
        <w:rPr>
          <w:lang w:val="hi_IN" w:bidi="hi_IN"/>
        </w:rPr>
        <w:t xml:space="preserve">इस चरण में, निर्गमन 2:11–15 को सुनें और अपने मन में रखें। </w:t>
      </w:r>
    </w:p>
    <w:p>
      <w:pPr/>
      <w:r>
        <w:rPr>
          <w:lang w:val="hi_IN" w:bidi="hi_IN"/>
        </w:rPr>
      </w:r>
      <w:r>
        <w:rPr>
          <w:lang w:val="hi_IN" w:bidi="hi_IN"/>
        </w:rPr>
        <w:t>यदि सम्भव हो, तो निर्गमन 2:11–15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 xml:space="preserve">निर्गमन 2:11–15 का ऑडियो संस्करण सबसे आसानी से समझ में आने वाले अनुवाद में सुनें। </w:t>
      </w:r>
    </w:p>
    <w:p>
      <w:pPr/>
      <w:r>
        <w:rPr>
          <w:lang w:val="hi_IN" w:bidi="hi_IN"/>
        </w:rPr>
      </w:r>
      <w:r>
        <w:rPr>
          <w:lang w:val="hi_IN" w:bidi="hi_IN"/>
        </w:rPr>
        <w:t xml:space="preserve">उत्पत्ति की पुस्तक में परमेश्वर ने अब्राहम से कहा कि उसके वंशज चार सौ साल तक विदेशी देश में दास रहेंगे, लेकिन फिर परमेश्वर उन्हें छुड़ाएगा और उन्हें प्रतिज्ञा के देश में वापस लाएगा। इस कहानी में, अब्राहम के वंशजों को इब्री कहा जाता है। इब्री अब चार सौ साल से मिस्रियों के गुलाम हैं। मिस्री इब्रियों से डरते हैं और उनके साथ बहुत कठोर व्यवहार कर रहे हैं। हमने अभी-अभी सीखा कि कैसे परमेश्वर ने मूसा की जन्म से ही रक्षा की और फ़िरौन की बेटी को मूसा का पालन-पोषण करने के लिए नियुक्त किया। फ़िरौन मिस्र के राजा के लिए एक उपाधि है। यह कहानी मिस्र में होती है। </w:t>
      </w:r>
    </w:p>
    <w:p>
      <w:pPr/>
      <w:r>
        <w:rPr>
          <w:lang w:val="hi_IN" w:bidi="hi_IN"/>
        </w:rPr>
      </w:r>
      <w:r>
        <w:rPr>
          <w:lang w:val="hi_IN" w:bidi="hi_IN"/>
        </w:rPr>
        <w:t xml:space="preserve">यहाँ रुकें और </w:t>
      </w:r>
      <w:r>
        <w:rPr>
          <w:lang w:val="hi_IN" w:bidi="hi_IN"/>
        </w:rPr>
        <w:t>मिस्र</w:t>
      </w:r>
      <w:r>
        <w:rPr>
          <w:lang w:val="hi_IN" w:bidi="hi_IN"/>
        </w:rPr>
        <w:t xml:space="preserve"> के नक्शे को देखें। मुख्य स्थलों और नगरों को ध्यान दें। इस ऑडियो को यहाँ रोकें।</w:t>
      </w:r>
    </w:p>
    <w:p>
      <w:pPr/>
      <w:r>
        <w:rPr>
          <w:lang w:val="hi_IN" w:bidi="hi_IN"/>
        </w:rPr>
      </w:r>
      <w:r>
        <w:rPr>
          <w:lang w:val="hi_IN" w:bidi="hi_IN"/>
        </w:rPr>
        <w:t xml:space="preserve">अब मूसा एक परिपक्व व्यक्ति है और वह इब्री लोगों को बचाने के लिए अपनी पहचान और नियति को महसूस कर रहा है। जब ये घटनाएँ घटित होती हैं, तब मूसा लगभग 40 साल का होता है। यह मूसा के वयस्कता में किए गए पहले कार्यों की एक कहानी है। यह उन कहानियों की श्रृंखला में पहली कहानी है, जो मूसा की परमेश्वर के चुने हुए लोगों, इब्रियों को छुड़ाने वाला और अगुआ बनने की तैयारी को दिखाती है। </w:t>
      </w:r>
    </w:p>
    <w:p>
      <w:pPr/>
      <w:r>
        <w:rPr>
          <w:lang w:val="hi_IN" w:bidi="hi_IN"/>
        </w:rPr>
      </w:r>
      <w:r>
        <w:rPr>
          <w:lang w:val="hi_IN" w:bidi="hi_IN"/>
        </w:rPr>
        <w:t>यहाँ रुकें और समूह में इस प्रश्न पर चर्चा करें: आपकी संस्कृति में एक प्रसिद्ध अगुआ या नायक कौन है? इस व्यक्ति के बारे में उसके चरित्र या अगुआ होने की योग्यता दिखाने के लिए कौन सी कहानियाँ सुनाई जाती हैं? इस ऑडियो को यहाँ रोकें।</w:t>
      </w:r>
    </w:p>
    <w:p>
      <w:pPr/>
      <w:r>
        <w:rPr>
          <w:lang w:val="hi_IN" w:bidi="hi_IN"/>
        </w:rPr>
      </w:r>
      <w:r>
        <w:rPr>
          <w:lang w:val="hi_IN" w:bidi="hi_IN"/>
        </w:rPr>
        <w:t xml:space="preserve">कहानी यह कहकर शुरू होती है कि मूसा अपने लोगों के बोझ देखने के लिए बाहर गया। शायद मूसा महल में रहता था, या कम से कम नगर के शाही भाग में, जहाँ शाही परिवार रहता था। उसे शिक्षा, पहनावे और जीवनशैली के मामले में मिस्र के शाही परिवार के सभी विशेषाधिकार प्राप्त थे। लेकिन इस कहानी के शुरुआत से हम देखते हैं कि वह अपनी पहचान एक इब्री के रूप में करता है, न कि एक मिस्री के रूप में। इसका महत्व नए नियम की पुस्तक इब्रानियों में उजागर किया गया है, जहाँ लेखक हमें बताता है कि मूसा ने अपने लोगों के साथ दुर्व्यवहार सहना चुना। मूसा ने व्यक्तिगत रूप से और जानबूझकर इब्रियों के साथ जुड़ने और उनकी मदद करने का निर्णय लिया। </w:t>
      </w:r>
    </w:p>
    <w:p>
      <w:pPr/>
      <w:r>
        <w:rPr>
          <w:lang w:val="hi_IN" w:bidi="hi_IN"/>
        </w:rPr>
      </w:r>
      <w:r>
        <w:rPr>
          <w:lang w:val="hi_IN" w:bidi="hi_IN"/>
        </w:rPr>
        <w:t xml:space="preserve">मूसा अपने साथी इब्रियों को काम करते हुए देखने गया। हमने पहले सीखा था कि इब्री लोग भण्डार नगर बना रहे थे, ईंट और गारा बना रहे थे और खेतों में हर तरह का काम कर रहे थे। मिस्रवासी बहुत कठोर थे और उन्हें कठोर श्रम कराते थे। </w:t>
      </w:r>
    </w:p>
    <w:p>
      <w:pPr/>
      <w:r>
        <w:rPr>
          <w:lang w:val="hi_IN" w:bidi="hi_IN"/>
        </w:rPr>
      </w:r>
      <w:r>
        <w:rPr>
          <w:lang w:val="hi_IN" w:bidi="hi_IN"/>
        </w:rPr>
        <w:t>यहाँ रुकें और समूह में इस प्रश्न पर चर्चा करें: उस समय का वर्णन करें जब आपने दूसरों को दुख उठाते हुए देखा। आपने कैसा महसूस किया? आपने क्या किया? इस ऑडियो को यहाँ रोकें।</w:t>
      </w:r>
    </w:p>
    <w:p>
      <w:pPr/>
      <w:r>
        <w:rPr>
          <w:lang w:val="hi_IN" w:bidi="hi_IN"/>
        </w:rPr>
      </w:r>
      <w:r>
        <w:rPr>
          <w:lang w:val="hi_IN" w:bidi="hi_IN"/>
        </w:rPr>
        <w:t xml:space="preserve">फिर मूसा एक मिस्री को एक इब्री को पीटते हुए देखता है और मूसा जल्दी से कार्य करता है। मूसा इधर-उधर देखता है और उसे कोई और दिखाई नहीं देता। कुछ लोग इस भाग की व्याख्या यह मानने के लिए इस प्रकार करते हैं कि मूसा ने वहाँ किसी और को मदद करने या हस्तक्षेप करने के लिए नहीं देखा, इसलिए मूसा ने इब्री को बचाने के लिए न्यायसंगत कार्रवाई की। हालांकि, यह अधिक सम्भावना है कि मूसा ने यह सुनिश्चित करने के लिए चारों ओर देखा कि कोई भी उसे वह करने से पहले नहीं देख रहा है जो वह करने वाला था। इसका समर्थन इस तथ्य से होता है कि मिस्री को मारने के बाद, मूसा जल्दी से शव को रेत में दफन देता है। मूसा यह सुनिश्चित करने की बहुत कोशिश करता है कि उसके काम कोई भी न देखे। </w:t>
      </w:r>
    </w:p>
    <w:p>
      <w:pPr/>
      <w:r>
        <w:rPr>
          <w:lang w:val="hi_IN" w:bidi="hi_IN"/>
        </w:rPr>
      </w:r>
      <w:r>
        <w:rPr>
          <w:lang w:val="hi_IN" w:bidi="hi_IN"/>
        </w:rPr>
        <w:t xml:space="preserve">अगले दिन मूसा फिर से उस स्थान पर चला जाता है जहाँ इब्री काम कर रहे हैं और इस बार वह दो इब्रियों को एक-दूसरे से लड़ते हुए देखकर हैरान हो जाता है। मूसा आगे बढ़ता है और दोषी व्यक्ति से बात करता है और कहता है, "तुम अपने मित्र को क्यों मार रहे हो?" </w:t>
      </w:r>
    </w:p>
    <w:p>
      <w:pPr/>
      <w:r>
        <w:rPr>
          <w:lang w:val="hi_IN" w:bidi="hi_IN"/>
        </w:rPr>
      </w:r>
      <w:r>
        <w:rPr>
          <w:lang w:val="hi_IN" w:bidi="hi_IN"/>
        </w:rPr>
        <w:t xml:space="preserve">लेकिन इब्री व्यक्ति मूसा के हस्तक्षेप करने की कोशिश को अस्वीकार करता है और उत्तर देता है, "तुझे किसने न्यायी ठहराया? जिस भाँति तूने मिस्री को घात किया क्या उसी भाँति तू मुझे भी घात करना चाहता है?" वह व्यक्ति मूसा से इन सवालों के उत्तर देने की उम्मीद नहीं करता है, लेकिन वह मूसा से दो बातें कह रहा है। पहले वह कह रहा है, "तेरा हम पर कोई अधिकार नहीं है।" लेकिन यह पहला प्रश्न उस भविष्य की ओर भी इशारा करता है जब परमेश्वर मूसा को इब्रानी लोगों का अगुआ बनाएगा। मूसा के इब्रियों को छुड़ाने के प्रयास की यह अस्वीकृति यह भी बताती है कि इब्री लोग आगे चलकर मूसा की अगुआई पर कैसे प्रतिक्रिया देंगे। उन्हें सन्देह है कि मूसा की मदद से फायदे से ज्यादा नुकसान होगा। </w:t>
      </w:r>
    </w:p>
    <w:p>
      <w:pPr/>
      <w:r>
        <w:rPr>
          <w:lang w:val="hi_IN" w:bidi="hi_IN"/>
        </w:rPr>
      </w:r>
      <w:r>
        <w:rPr>
          <w:lang w:val="hi_IN" w:bidi="hi_IN"/>
        </w:rPr>
        <w:t xml:space="preserve">दूसरे प्रश्न, "क्या तू मुझे भी मारने की योजना बना रहे हो?", के साथ इब्री व्यक्ति यह कह रहा है, "हम सभी जानते हैं कि तूने क्या किया है और जब मिस्रियों को पता चलेगा कि एक मिस्री व्यक्ति मर गया है तो हम तेरी रक्षा नहीं करेंगे।" इब्री व्यक्ति की प्रतिक्रिया दिखाती है कि इब्री लोग मूसा का सम्मान नहीं करते हैं। इब्री लोग मूसा से इस बात को लेकर नाराज़ थे कि उसे फ़िरौन के घर में पले-बढ़े होने का विशेषाधिकार प्राप्त था। यह सम्भव है कि इब्रियों को डर है कि मिस्रवासी उन्हें मूसा के अपराध के लिए दण्ड देंगे। यह व्यक्ति स्पष्ट कर रहा है कि जो लोग मूसा के कार्यों को जानते हैं, वे फ़िरौन से सच्चाई नहीं छिपाएँगे। </w:t>
      </w:r>
    </w:p>
    <w:p>
      <w:pPr/>
      <w:r>
        <w:rPr>
          <w:lang w:val="hi_IN" w:bidi="hi_IN"/>
        </w:rPr>
      </w:r>
      <w:r>
        <w:rPr>
          <w:lang w:val="hi_IN" w:bidi="hi_IN"/>
        </w:rPr>
        <w:t>यहाँ रुकें और समूह में इस प्रश्न पर चर्चा करें: क्या आप कभी करुणा से प्रेरित होकर किसी की मदद करने के लिए प्रेरित हुए हैं, लेकिन अपनी उत्तेजना में आपने भलाई से ज्यादा नुकसान पहुँचा दिया? उस अनुभव के बारे में बताएँ और आपने इससे क्या सीखा है। इस ऑडियो को यहाँ रोकें।</w:t>
      </w:r>
    </w:p>
    <w:p>
      <w:pPr/>
      <w:r>
        <w:rPr>
          <w:lang w:val="hi_IN" w:bidi="hi_IN"/>
        </w:rPr>
      </w:r>
      <w:r>
        <w:rPr>
          <w:lang w:val="hi_IN" w:bidi="hi_IN"/>
        </w:rPr>
        <w:t xml:space="preserve">तब मूसा को डर लगा, उस इब्रानी व्यक्ति से नहीं, बल्कि इसलिए कि लोगों को पता चल गया था कि मूसा ने एक पुरुष को मार डाला था। मूसा अपने मन में कहता है, "ओह नहीं! लोग जानते हैं कि मैंने क्या किया है!" और काफी निश्चित रूप से, फ़िरौन मूसा को मरवाने की कोशिश करता है। इसलिए मूसा अपनी जान बचाने के लिए फ़िरौन से भाग जाता है। </w:t>
      </w:r>
    </w:p>
    <w:p>
      <w:pPr/>
      <w:r>
        <w:rPr>
          <w:lang w:val="hi_IN" w:bidi="hi_IN"/>
        </w:rPr>
      </w:r>
      <w:r>
        <w:rPr>
          <w:lang w:val="hi_IN" w:bidi="hi_IN"/>
        </w:rPr>
        <w:t>यहाँ रुकें और समूह में इस प्रश्न पर चर्चा करें: उस समय के बारे में बताएँ जब आपको अपनी जान का खतरा महसूस हुआ हो। या, यदि आपके समूह में किसी को कभी अपना घर छोड़कर भागना पड़ा हो, तो बताएँ कि वह अनुभव कैसा था। इस ऑडियो को यहाँ रोकें।</w:t>
      </w:r>
    </w:p>
    <w:p>
      <w:pPr/>
      <w:r>
        <w:rPr>
          <w:lang w:val="hi_IN" w:bidi="hi_IN"/>
        </w:rPr>
      </w:r>
      <w:r>
        <w:rPr>
          <w:lang w:val="hi_IN" w:bidi="hi_IN"/>
        </w:rPr>
        <w:t xml:space="preserve">मूसा फ़िरौन के देश से निकलकर मिद्यान के देश की ओर भाग जाता है। मिद्यान एक अलग देश है, शायद मिस्र के पूर्व में स्थित है। मिद्यान एक स्थान है, लेकिन यह उस स्थान पर रहने वाले लोगों का नाम भी है। मिद्यान अब्राहम की दूसरी पत्नी कतूरा से चौथे पुत्र का नाम है। इसलिए ये लोग इब्रियों के दूर के रिश्तेदार हैं और हमें जल्द ही पता चलता है कि वे भी परमेश्वर की आराधना करते हैं। वे एक खानाबदोश लोग थे जो कई अलग-अलग स्थानों पर रहते थे। इसलिए यह निश्चित रूप से जानना कठिन है कि मूसा "मिद्यान के देश" में जाने पर कहाँ गया था। </w:t>
      </w:r>
    </w:p>
    <w:p>
      <w:pPr/>
      <w:r>
        <w:rPr>
          <w:lang w:val="hi_IN" w:bidi="hi_IN"/>
        </w:rPr>
      </w:r>
      <w:r>
        <w:rPr>
          <w:lang w:val="hi_IN" w:bidi="hi_IN"/>
        </w:rPr>
        <w:t xml:space="preserve">यहाँ रुकें और </w:t>
      </w:r>
      <w:r>
        <w:rPr>
          <w:lang w:val="hi_IN" w:bidi="hi_IN"/>
        </w:rPr>
        <w:t>मिद्यान के सम्भावित स्थानों</w:t>
      </w:r>
      <w:r>
        <w:rPr>
          <w:lang w:val="hi_IN" w:bidi="hi_IN"/>
        </w:rPr>
        <w:t xml:space="preserve"> का नक्शा देखें। इस ऑडियो को यहाँ रोकें।</w:t>
      </w:r>
    </w:p>
    <w:p>
      <w:pPr/>
      <w:r>
        <w:rPr>
          <w:lang w:val="hi_IN" w:bidi="hi_IN"/>
        </w:rPr>
      </w:r>
      <w:r>
        <w:rPr>
          <w:lang w:val="hi_IN" w:bidi="hi_IN"/>
        </w:rPr>
        <w:t xml:space="preserve">"और मूसा एक कुएँ के पास बैठ गया।" यह अन्तिम वाक्य इस कहानी का निष्कर्ष और अगली कहानी की शुरुआत दोनों है। कुआँ समुदाय के लिए पानी का एक स्रोत होता है। यह स्वाभाविक है कि मूसा यहाँ विश्राम और ताज़गी के लिए रुका, लेकिन अन्य लोगों से मिलने के लिए भी रुका। कुआँ पूरे पवित्रशास्त्र में एक प्रतीकात्मक स्थान हैं और लोगों के बीच महत्वपूर्ण बैठकों का स्थान हैं, जैसे कि जहाँ याकूब अपनी भावी पत्नी राहेल से मिला था। क्योंकि मूसा एक कुएँ पर रुका, इससे हमें पता चलता है कि मूसा के जीवन में कुछ ऐसा घटित होने वाला है जो उसके जीवन को बदल देगा। </w:t>
      </w:r>
      <w:r>
        <w:rPr>
          <w:lang w:val="hi_IN" w:bidi="hi_IN"/>
        </w:rPr>
      </w:r>
    </w:p>
    <w:p>
      <w:pPr>
        <w:pStyle w:val="Heading3"/>
      </w:pPr>
      <w:r>
        <w:rPr>
          <w:lang w:val="hi_IN" w:bidi="hi_IN"/>
        </w:rPr>
        <w:t>घटनाओं को समझाना</w:t>
      </w:r>
    </w:p>
    <w:p>
      <w:pPr/>
      <w:r>
        <w:rPr>
          <w:lang w:val="hi_IN" w:bidi="hi_IN"/>
        </w:rPr>
      </w:r>
      <w:r>
        <w:rPr>
          <w:lang w:val="hi_IN" w:bidi="hi_IN"/>
        </w:rPr>
        <w:t>निर्गमन 2:11–15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कल्पना करेगा।</w:t>
      </w:r>
    </w:p>
    <w:p>
      <w:pPr/>
      <w:r>
        <w:rPr>
          <w:lang w:val="hi_IN" w:bidi="hi_IN"/>
        </w:rPr>
      </w:r>
      <w:r>
        <w:rPr>
          <w:lang w:val="hi_IN" w:bidi="hi_IN"/>
        </w:rPr>
        <w:t>इस भाग में 4 दृश्य हैं।</w:t>
      </w:r>
    </w:p>
    <w:p>
      <w:pPr/>
      <w:r>
        <w:rPr>
          <w:lang w:val="hi_IN" w:bidi="hi_IN"/>
        </w:rPr>
      </w:r>
      <w:r>
        <w:rPr>
          <w:b/>
          <w:lang w:val="hi_IN" w:bidi="hi_IN"/>
        </w:rPr>
        <w:t>पहले दृश्य में:</w:t>
      </w:r>
      <w:r>
        <w:rPr>
          <w:lang w:val="hi_IN" w:bidi="hi_IN"/>
        </w:rPr>
        <w:t xml:space="preserve"> मूसा अपने साथी इब्रियों की कड़ी मेहनत को देखता है और एक मिस्री को एक इब्री पर हमला करते हुए देखता है। </w:t>
      </w:r>
    </w:p>
    <w:p>
      <w:pPr/>
      <w:r>
        <w:rPr>
          <w:lang w:val="hi_IN" w:bidi="hi_IN"/>
        </w:rPr>
      </w:r>
      <w:r>
        <w:rPr>
          <w:b/>
          <w:lang w:val="hi_IN" w:bidi="hi_IN"/>
        </w:rPr>
        <w:t>दूसरे दृश्य में:</w:t>
      </w:r>
      <w:r>
        <w:rPr>
          <w:lang w:val="hi_IN" w:bidi="hi_IN"/>
        </w:rPr>
        <w:t xml:space="preserve"> मूसा मिस्री को मार डालता है और शव को छिपा देता है। </w:t>
      </w:r>
    </w:p>
    <w:p>
      <w:pPr/>
      <w:r>
        <w:rPr>
          <w:lang w:val="hi_IN" w:bidi="hi_IN"/>
        </w:rPr>
      </w:r>
      <w:r>
        <w:rPr>
          <w:b/>
          <w:lang w:val="hi_IN" w:bidi="hi_IN"/>
        </w:rPr>
        <w:t>तीसरे दृश्य में:</w:t>
      </w:r>
      <w:r>
        <w:rPr>
          <w:lang w:val="hi_IN" w:bidi="hi_IN"/>
        </w:rPr>
        <w:t xml:space="preserve"> दूसरे दिन, मूसा दो इब्रियों को लड़ते हुए देखता है और उनका सामना करता है। दोषी व्यक्ति मूसा से बात करता है और मूसा को एहसास होता है कि मिस्री व्यक्ति को मारने का उसका काम सभी जानते हैं। </w:t>
      </w:r>
    </w:p>
    <w:p>
      <w:pPr/>
      <w:r>
        <w:rPr>
          <w:lang w:val="hi_IN" w:bidi="hi_IN"/>
        </w:rPr>
      </w:r>
      <w:r>
        <w:rPr>
          <w:b/>
          <w:lang w:val="hi_IN" w:bidi="hi_IN"/>
        </w:rPr>
        <w:t>चौथे दृश्य में:</w:t>
      </w:r>
      <w:r>
        <w:rPr>
          <w:lang w:val="hi_IN" w:bidi="hi_IN"/>
        </w:rPr>
        <w:t xml:space="preserve"> फ़िरौन मूसा के काम के बारे में सुनता है और मूसा को मरवाने की कोशिश करता है। मूसा मिद्यान की ओर भाग जाता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 xml:space="preserve">मूसा—इब्री लोगों को छुड़ाने वाला परमेश्वर का चुना हुआ </w:t>
      </w:r>
    </w:p>
    <w:p>
      <w:pPr>
        <w:pStyle w:val="ListBullet"/>
        <w:spacing w:line="240" w:lineRule="auto"/>
        <w:ind w:left="720"/>
      </w:pPr>
      <w:r>
        <w:rPr>
          <w:lang w:val="hi_IN" w:bidi="hi_IN"/>
        </w:rPr>
      </w:r>
      <w:r>
        <w:rPr>
          <w:lang w:val="hi_IN" w:bidi="hi_IN"/>
        </w:rPr>
        <w:t xml:space="preserve">इब्री लोग—परमेश्वर के चुने हुए लोग, वर्तमान में मिस्र में दास हैं </w:t>
      </w:r>
    </w:p>
    <w:p>
      <w:pPr>
        <w:pStyle w:val="ListBullet"/>
        <w:spacing w:line="240" w:lineRule="auto"/>
        <w:ind w:left="720"/>
      </w:pPr>
      <w:r>
        <w:rPr>
          <w:lang w:val="hi_IN" w:bidi="hi_IN"/>
        </w:rPr>
      </w:r>
      <w:r>
        <w:rPr>
          <w:lang w:val="hi_IN" w:bidi="hi_IN"/>
        </w:rPr>
        <w:t xml:space="preserve">मिस्री हमलावर—एक मिस्री एक इब्री दास पर हमला कर रहा है। मूसा उसे मार डालता है </w:t>
      </w:r>
    </w:p>
    <w:p>
      <w:pPr>
        <w:pStyle w:val="ListBullet"/>
        <w:spacing w:line="240" w:lineRule="auto"/>
        <w:ind w:left="720"/>
      </w:pPr>
      <w:r>
        <w:rPr>
          <w:lang w:val="hi_IN" w:bidi="hi_IN"/>
        </w:rPr>
      </w:r>
      <w:r>
        <w:rPr>
          <w:lang w:val="hi_IN" w:bidi="hi_IN"/>
        </w:rPr>
        <w:t xml:space="preserve">पीड़ित इब्री—इब्री पर मिस्री द्वारा हमला किया जा रहा है </w:t>
      </w:r>
    </w:p>
    <w:p>
      <w:pPr>
        <w:pStyle w:val="ListBullet"/>
        <w:spacing w:line="240" w:lineRule="auto"/>
        <w:ind w:left="720"/>
      </w:pPr>
      <w:r>
        <w:rPr>
          <w:lang w:val="hi_IN" w:bidi="hi_IN"/>
        </w:rPr>
      </w:r>
      <w:r>
        <w:rPr>
          <w:lang w:val="hi_IN" w:bidi="hi_IN"/>
        </w:rPr>
        <w:t xml:space="preserve">हमलावर इब्री—मूसा जिन इब्रियों को लड़ते हुए पाता है, उनमें से एक जो दोषी है और जो मूसा से बहस करता है। </w:t>
      </w:r>
    </w:p>
    <w:p>
      <w:pPr>
        <w:pStyle w:val="ListBullet"/>
        <w:spacing w:line="240" w:lineRule="auto"/>
        <w:ind w:left="720"/>
      </w:pPr>
      <w:r>
        <w:rPr>
          <w:lang w:val="hi_IN" w:bidi="hi_IN"/>
        </w:rPr>
      </w:r>
      <w:r>
        <w:rPr>
          <w:lang w:val="hi_IN" w:bidi="hi_IN"/>
        </w:rPr>
        <w:t>दूसरा पीड़ित इब्री—मूसा जिन इब्रियों को लड़ते हुए पाता है, उनमे से जो दोषी नहीं है वह व्यक्ति</w:t>
      </w:r>
    </w:p>
    <w:p>
      <w:pPr>
        <w:pStyle w:val="ListBullet"/>
        <w:spacing w:line="240" w:lineRule="auto"/>
        <w:ind w:left="720"/>
      </w:pPr>
      <w:r>
        <w:rPr>
          <w:lang w:val="hi_IN" w:bidi="hi_IN"/>
        </w:rPr>
      </w:r>
      <w:r>
        <w:rPr>
          <w:lang w:val="hi_IN" w:bidi="hi_IN"/>
        </w:rPr>
        <w:t xml:space="preserve">फ़िरौन—मिस्र का राजा </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 xml:space="preserve">यह कहानी मिस्र में होती है। हमें ठीक से यह नहीं पता कि उस समय कौन सा फ़िरौन सत्ता में था, लेकिन हम इतना जरूर जानते हैं कि वह इब्रियों से डरता था। इब्री परमेश्वर के चुने हुए लोग हैं, जो अब्राहम के वंशज हैं, और परमेश्वर ने उन्हें एक बड़े और मजबूत लोगों के समूह में विकसित किया है। क्योंकि फ़िरौन इब्रियों से डरता है, इसलिए उसने उन्हें गुलाम बना लिया और उनसे बहुत कठोर काम करवाया। </w:t>
      </w:r>
    </w:p>
    <w:p>
      <w:pPr/>
      <w:r>
        <w:rPr>
          <w:lang w:val="hi_IN" w:bidi="hi_IN"/>
        </w:rPr>
      </w:r>
      <w:r>
        <w:rPr>
          <w:lang w:val="hi_IN" w:bidi="hi_IN"/>
        </w:rPr>
        <w:t xml:space="preserve">यह कहानी मूसा के जन्म और बचपन से लेकर उसके वयस्क होने तक के लम्बे समय को छोड़ देती है। हम उसके बढ़ते वर्षों के बारे में कुछ भी नहीं जानते हैं। इस समय की कई कहानियाँ इस तरह बताई गई थीं। किसी महत्वपूर्ण व्यक्ति के बारे में लिखी गई कहानी में उसके जन्म की कहानी तभी शामिल की जाती है जब वह बहुत महत्वपूर्ण हो। तब उस महत्वपूर्ण व्यक्ति के जीवन की कहानी वास्तव में उस व्यक्ति के वयस्क के रूप में किए गए पहले कार्यों से शुरू होती है। </w:t>
      </w:r>
    </w:p>
    <w:p>
      <w:pPr/>
      <w:r>
        <w:rPr>
          <w:lang w:val="hi_IN" w:bidi="hi_IN"/>
        </w:rPr>
      </w:r>
      <w:r>
        <w:rPr>
          <w:lang w:val="hi_IN" w:bidi="hi_IN"/>
        </w:rPr>
        <w:t>यहाँ रुकें और समूह में इस प्रश्न पर चर्चा करें: एक ऐसी कहानी सुनाएँ जिसमें बहुत सारा समय या जानकारी छोड़ दी गई हो। कहानी के अगले भाग में जाने के लिए आप जिन शब्दों या वाक्यांशों का उपयोग करते हैं, उन पर ध्यान दें। इस ऑडियो को यहाँ रोकें।</w:t>
      </w:r>
    </w:p>
    <w:p>
      <w:pPr/>
      <w:r>
        <w:rPr>
          <w:lang w:val="hi_IN" w:bidi="hi_IN"/>
        </w:rPr>
      </w:r>
      <w:r>
        <w:rPr>
          <w:lang w:val="hi_IN" w:bidi="hi_IN"/>
        </w:rPr>
        <w:t xml:space="preserve">कई वर्षों बाद, एक दिन, जब मूसा वयस्क हो गया था, शायद लगभग 40 वर्ष का, तो वह अपने लोगों, इब्रियों से मिलने के लिए मिस्र के महल या शाही शहर से बाहर निकला। पहले वाक्य में दो बार, यह स्पष्टीकरण दिया गया है कि इब्री मूसा के अपने लोग या भाई थे। "अपने भाइयों के लिए" शब्द का प्रयोग यह दर्शाता है कि मूसा जानता था कि वह एक इब्री था और इन उत्पीड़ित लोगों के साथ पहचान स्थापित करना चाहता था। लेकिन "इब्री" शब्द का प्रयोग मूसा की असहजता को भी दर्शाता है—कि वह भी खुद को कुछ हद तक बाहरी व्यक्ति जैसा महसूस करता था। </w:t>
      </w:r>
    </w:p>
    <w:p>
      <w:pPr/>
      <w:r>
        <w:rPr>
          <w:lang w:val="hi_IN" w:bidi="hi_IN"/>
        </w:rPr>
      </w:r>
      <w:r>
        <w:rPr>
          <w:lang w:val="hi_IN" w:bidi="hi_IN"/>
        </w:rPr>
        <w:t xml:space="preserve">मूसा ने उनके बोझ को देखा। यहाँ बोझ शब्द का तात्पर्य उस कठोर श्रम से है जिसे इब्री दासों को सहना पड़ता था। इससे पहले के भागों में मिस्रियों को चतुर और निर्दयी शासकों के रूप में वर्णित किया गया था, जिन्होंने कठिन सेवा से इब्रियों के जीवन को कड़वा बना दिया था। यही कठोर व्यवहार है जो मूसा देखता है। मूसा ने सहानुभूति और भावनात्मक व्यस्तता के साथ देखा। उसने शायद बहुत हिंसा, पसीना, लहू और आन्सू देखे थे। </w:t>
      </w:r>
    </w:p>
    <w:p>
      <w:pPr/>
      <w:r>
        <w:rPr>
          <w:lang w:val="hi_IN" w:bidi="hi_IN"/>
        </w:rPr>
      </w:r>
      <w:r>
        <w:rPr>
          <w:lang w:val="hi_IN" w:bidi="hi_IN"/>
        </w:rPr>
        <w:t xml:space="preserve">"और मूसा ने एक मिस्री को अपने लोगों में से एक इब्री को पीटते हुए देखा।" शायद उस दिन किसी मिस्री द्वारा किसी इब्री दास पर हमला करने की यह एकमात्र घटना नहीं थी, लेकिन इस विशेष घटना ने मूसा को कार्रवाई करने के लिए प्रेरित किया। </w:t>
      </w:r>
    </w:p>
    <w:p>
      <w:pPr/>
      <w:r>
        <w:rPr>
          <w:lang w:val="hi_IN" w:bidi="hi_IN"/>
        </w:rPr>
      </w:r>
      <w:r>
        <w:rPr>
          <w:lang w:val="hi_IN" w:bidi="hi_IN"/>
        </w:rPr>
        <w:t>यहाँ रुकें और समूह में इस प्रश्न पर चर्चा करें: कल्पना करें कि आप यह सारी हिंसा देख रहे हैं। कौन सी बात आपको हद से ज्यादा परेशान कर देगी? यह कैसा महसूस होता होगा? इस ऑडियो को यहाँ रोकें।</w:t>
      </w:r>
    </w:p>
    <w:p>
      <w:pPr/>
      <w:r>
        <w:rPr>
          <w:lang w:val="hi_IN" w:bidi="hi_IN"/>
        </w:rPr>
      </w:r>
      <w:r>
        <w:rPr>
          <w:lang w:val="hi_IN" w:bidi="hi_IN"/>
        </w:rPr>
        <w:t xml:space="preserve">"वार करना", "हमला करना" या "पीटना" के लिए प्रयुक्त शब्द तीनों लड़ाइयों में एक ही है - जब मिस्रियों ने इब्रियों को पीटा, जब मूसा ने मिस्रियों को पीटा और जब दोनों इब्रियों ने एक-दूसरे को पीटा। इस शब्द का अर्थ एक ही प्रहार में मृत्यु देना नहीं है। इस शब्द से यह भी स्पष्ट नहीं होता कि यह किसी हथियार, लाठी या मुक्के से किया गया था। हमें नहीं पता कि इस पिटाई के परिणामस्वरूप वह इब्री व्यक्ति जीवित रहा या मर गया। मूसा और मिस्री के बीच हुई लड़ाई में यह स्पष्ट नहीं है कि मूसा का इरादा मिस्री को मारने का था या यह एक दुर्घटना थी। अन्य दो लड़ाइयों में, किसी की मृत्यु नहीं हुई। कई अनुवाद तीनों घटनाओं के बीच अन्तर को स्पष्ट करने के लिए अलग-अलग शब्दों का प्रयोग करते हैं, विशेष रूप से यह स्पष्ट करने के लिए कि मूसा द्वारा पीटे गए व्यक्ति की परिणामस्वरूप मृत्यु हो गई। </w:t>
      </w:r>
    </w:p>
    <w:p>
      <w:pPr/>
      <w:r>
        <w:rPr>
          <w:lang w:val="hi_IN" w:bidi="hi_IN"/>
        </w:rPr>
      </w:r>
      <w:r>
        <w:rPr>
          <w:lang w:val="hi_IN" w:bidi="hi_IN"/>
        </w:rPr>
        <w:t>यहाँ रुकें और समूह में इस प्रश्न पर चर्चा करें: विभिन्न प्रकार की लड़ाई के बारे में कुछ कहानियाँ सुनाएँ। आप लड़ाई का वर्णन करने के लिए उपयोग किए गए शब्दों या वाक्यांशों पर ध्यान दें। इस ऑडियो को यहाँ रोकें।</w:t>
      </w:r>
    </w:p>
    <w:p>
      <w:pPr/>
      <w:r>
        <w:rPr>
          <w:lang w:val="hi_IN" w:bidi="hi_IN"/>
        </w:rPr>
      </w:r>
      <w:r>
        <w:rPr>
          <w:lang w:val="hi_IN" w:bidi="hi_IN"/>
        </w:rPr>
        <w:t xml:space="preserve">मूसा ने चारों ओर देखा और उसने किसी को नहीं देखा। उसने यह देखने के लिए अपना चेहरा इधर-उधर घुमाया कि कहीं कोई उसे देख तो नहीं रहा है। चूंकि यह एक व्यस्त कार्यस्थल है जहाँ बहुत सारे कर्मचारी और उनके मालिक काम करते हैं, इसलिए यह असम्भव है कि वहाँ सचमुच कोई भी मौजूद न हो। इस बात की अधिक सम्भावना है कि कोई उसे देख नहीं रहा था। यह दिखाता है कि मूसा की प्रतिक्रिया जानबूझकर थी। उसने पहले यह सुनिश्चित किया कि वह जो करने वाला है, उसे कोई भी देख न रहा हो या देख न सके। </w:t>
      </w:r>
    </w:p>
    <w:p>
      <w:pPr/>
      <w:r>
        <w:rPr>
          <w:lang w:val="hi_IN" w:bidi="hi_IN"/>
        </w:rPr>
      </w:r>
      <w:r>
        <w:rPr>
          <w:lang w:val="hi_IN" w:bidi="hi_IN"/>
        </w:rPr>
        <w:t xml:space="preserve">मूसा ने मिस्री को पीट-पीटकर मार डाला और उसके शव को रेत में छिपा दिया। रेत एक प्रकार की ढीली मिट्टी होती है जो हवा में आसानी से उड़ जाती है या पानी से आसानी से बह जाती है। इसका अर्थ यह है कि मूसा ने शायद शव को अपने हाथों से एक बहुत ही उथले गड्ढे में जल्दी से दफना दिया था। मूसा के पास अपना अपराध छिपाने के लिए ज़्यादा समय नहीं था, लेकिन वह अपने काम को छिपाने के लिए जल्दी कर रहा था। </w:t>
      </w:r>
    </w:p>
    <w:p>
      <w:pPr/>
      <w:r>
        <w:rPr>
          <w:lang w:val="hi_IN" w:bidi="hi_IN"/>
        </w:rPr>
      </w:r>
      <w:r>
        <w:rPr>
          <w:lang w:val="hi_IN" w:bidi="hi_IN"/>
        </w:rPr>
        <w:t xml:space="preserve">अगले दिन मूसा महल से बाहर निकलकर लगभग उसी स्थान पर गया और दो इब्रियों को एक-दूसरे से लड़ते हुए देखकर वह हैरान हो गया। मूसा दूसरे को पीटने वाले व्यक्ति से बात करता है और पूछता है, "तू अपने साथी को क्यों मारता है?" </w:t>
      </w:r>
    </w:p>
    <w:p>
      <w:pPr/>
      <w:r>
        <w:rPr>
          <w:lang w:val="hi_IN" w:bidi="hi_IN"/>
        </w:rPr>
      </w:r>
      <w:r>
        <w:rPr>
          <w:lang w:val="hi_IN" w:bidi="hi_IN"/>
        </w:rPr>
        <w:t xml:space="preserve">इब्री एक प्रश्न के साथ उत्तर देता है, "तुझे हम पर हाकिम और न्यायी किसने ठहराया?" यह एक ऐसा प्रश्न है जिसके उत्तर की वह उम्मीद नहीं करता है। यह ऐसा है जैसे वह कह रहा है, "तुझे हस्तक्षेप करने का कोई अधिकार नहीं है!" या फिर "हम तुझे अपने ऊपर किसी भी प्रकार का अधिकार रखने वाले व्यक्ति के रूप में मान्यता नहीं देते!" </w:t>
      </w:r>
    </w:p>
    <w:p>
      <w:pPr/>
      <w:r>
        <w:rPr>
          <w:lang w:val="hi_IN" w:bidi="hi_IN"/>
        </w:rPr>
      </w:r>
      <w:r>
        <w:rPr>
          <w:lang w:val="hi_IN" w:bidi="hi_IN"/>
        </w:rPr>
        <w:t>यहाँ रुकें और समूह में इस प्रश्न पर चर्चा करें: आपको क्यों लगता है कि इब्री मूसा के अधिकार को अस्वीकार करते हैं? इस ऑडियो को यहाँ रोकें।</w:t>
      </w:r>
    </w:p>
    <w:p>
      <w:pPr/>
      <w:r>
        <w:rPr>
          <w:lang w:val="hi_IN" w:bidi="hi_IN"/>
        </w:rPr>
      </w:r>
      <w:r>
        <w:rPr>
          <w:lang w:val="hi_IN" w:bidi="hi_IN"/>
        </w:rPr>
        <w:t xml:space="preserve">वह इब्री आगे कहता है, "क्या तू मुझे भी मारने की योजना बना रहा है, जैसे तूने मिस्री को मारा था?" यह एक और प्रश्न है जिसके उत्तर की अपेक्षा नहीं की जाती है। यह वास्तव में मूसा के लिए एक धमकी की तरह है और इसे इस तरह के बयान के रूप में कहा जा सकता है, "मुझे लगता है कि तुम मुझे भी उसी तरह मारना चाहते हो जैसे तुमने उस मिस्री को मारा था।" यह दिखाता है कि बहुत से लोग जानते हैं कि मूसा ने क्या किया था। इससे यह भी पता चलता है कि इब्री लोग मूसा के अपने समुदाय का हिस्सा बनने के प्रयास को अस्वीकार करते हैं। </w:t>
      </w:r>
    </w:p>
    <w:p>
      <w:pPr/>
      <w:r>
        <w:rPr>
          <w:lang w:val="hi_IN" w:bidi="hi_IN"/>
        </w:rPr>
      </w:r>
      <w:r>
        <w:rPr>
          <w:lang w:val="hi_IN" w:bidi="hi_IN"/>
        </w:rPr>
        <w:t xml:space="preserve">तब मूसा को डर लगा, उस इब्री व्यक्ति से नहीं, बल्कि इसलिए कि सब जानते थे कि मूसा ने एक मिस्री को मार डाला था। मूसा ने अपने मन में सोचा, "ओह नहीं! लोग जानते हैं कि मैंने क्या किया है!" मूल पाठ में कहा गया है कि मूसा ने यह वाक्यांश कहा था, लेकिन सन्दर्भ से यह स्पष्ट है कि मूसा ने शायद इसे ज़ोर से नहीं कहा था, बल्कि उसने यह वाक्यांश अपने मन में स्वयं से कहा था। </w:t>
      </w:r>
    </w:p>
    <w:p>
      <w:pPr/>
      <w:r>
        <w:rPr>
          <w:lang w:val="hi_IN" w:bidi="hi_IN"/>
        </w:rPr>
      </w:r>
      <w:r>
        <w:rPr>
          <w:lang w:val="hi_IN" w:bidi="hi_IN"/>
        </w:rPr>
        <w:t xml:space="preserve">जब मिस्र के राजा फ़िरौन ने मूसा के काम को सुना, तो फ़िरौन ने मूसा को मारने की कोशिश की। एक राजा के रूप में, फ़िरौन ने शायद स्वयं मूसा को मारने की कोशिश नहीं की, लेकिन उसने मूसा को मारने का आदेश दिया था। ऐसा इसलिए हुआ क्योंकि मूसा ने एक अन्य मिस्री की हत्या कर दी थी, और इसी वजह से मिस्रियों ने मूसा को इब्रियों के बीच विद्रोह भड़काने की कोशिश करने वाले के रूप में देखा। अपनी जान बचाने के लिए मूसा </w:t>
      </w:r>
      <w:r>
        <w:rPr>
          <w:b/>
          <w:lang w:val="hi_IN" w:bidi="hi_IN"/>
        </w:rPr>
        <w:t>फ़िरौन से भाग जाता है</w:t>
      </w:r>
      <w:r>
        <w:rPr>
          <w:lang w:val="hi_IN" w:bidi="hi_IN"/>
        </w:rPr>
        <w:t xml:space="preserve">। इस वाक्यांश का अर्थ है कि मूसा उस देश से बाहर निकल गया जहाँ फ़िरौन का शासन था, यानी मिस्र देश से बाहर। यह शायद कई दिनों की एक लम्बी यात्रा थी। </w:t>
      </w:r>
    </w:p>
    <w:p>
      <w:pPr/>
      <w:r>
        <w:rPr>
          <w:lang w:val="hi_IN" w:bidi="hi_IN"/>
        </w:rPr>
      </w:r>
      <w:r>
        <w:rPr>
          <w:lang w:val="hi_IN" w:bidi="hi_IN"/>
        </w:rPr>
        <w:t>यहाँ रुकें और समूह में इस प्रश्न पर चर्चा करें: आप मूसा के फ़िरौन और मिस्र से भागने का वर्णन कैसे करेंगे? इस ऑडियो को यहाँ रोकें।</w:t>
      </w:r>
    </w:p>
    <w:p>
      <w:pPr/>
      <w:r>
        <w:rPr>
          <w:lang w:val="hi_IN" w:bidi="hi_IN"/>
        </w:rPr>
      </w:r>
      <w:r>
        <w:rPr>
          <w:lang w:val="hi_IN" w:bidi="hi_IN"/>
        </w:rPr>
        <w:t xml:space="preserve">अन्त में मूसा मिद्यान के देश में एक कुएँ के पास बैठ गया। </w:t>
      </w:r>
    </w:p>
    <w:p>
      <w:pPr/>
      <w:r>
        <w:rPr>
          <w:lang w:val="hi_IN" w:bidi="hi_IN"/>
        </w:rPr>
      </w:r>
      <w:r>
        <w:rPr>
          <w:lang w:val="hi_IN" w:bidi="hi_IN"/>
        </w:rPr>
        <w:t xml:space="preserve">यहाँ रुकें और एक </w:t>
      </w:r>
      <w:r>
        <w:rPr>
          <w:lang w:val="hi_IN" w:bidi="hi_IN"/>
        </w:rPr>
        <w:t>कुएँ</w:t>
      </w:r>
      <w:r>
        <w:rPr>
          <w:lang w:val="hi_IN" w:bidi="hi_IN"/>
        </w:rPr>
        <w:t xml:space="preserve"> के चित्र को देखें। इस ऑडियो को यहाँ रोकें।</w:t>
      </w:r>
    </w:p>
    <w:p>
      <w:pPr/>
      <w:r>
        <w:rPr>
          <w:lang w:val="hi_IN" w:bidi="hi_IN"/>
        </w:rPr>
      </w:r>
      <w:r>
        <w:rPr>
          <w:lang w:val="hi_IN" w:bidi="hi_IN"/>
        </w:rPr>
        <w:t xml:space="preserve">हो सकता है कि हाल की घटनाओं के घटित होने के क्रम को समझना मुश्किल हो। घटनाओं का वास्तविक क्रम यह है कि मूसा ने मिस्र छोड़ा और मिद्यान गया। जब मूसा पहली बार मिद्यान में पहुँचा, तो वह एक कुएँ के पास बैठ गया। अन्त में मूसा मिद्यान में ही रुक गया और लम्बे समय तक वहीं रहा। लेकिन मूसा का कुएँ पर बैठना, मिस्र से मूसा के प्रस्थान की इस कहानी का समापन करता है और कुएँ पर हुई उनकी महत्वपूर्ण मुलाकात की अगली कहानी की शुरुआत करता है। इसीलिए कुएँ पर बैठने का यह विवरण कहानी के बिल्कुल अन्त में रखा गया है। </w:t>
      </w:r>
    </w:p>
    <w:p>
      <w:pPr/>
      <w:r>
        <w:rPr>
          <w:lang w:val="hi_IN" w:bidi="hi_IN"/>
        </w:rPr>
      </w:r>
      <w:r>
        <w:rPr>
          <w:lang w:val="hi_IN" w:bidi="hi_IN"/>
        </w:rPr>
        <w:t>यहाँ रुकें और समूह में चर्चा करें कि आप इस कहानी के अन्त का वर्णन कैसे करना चाहते हैं ताकि घटनाओं का क्रम तर्कसंगत लगे और यह अगली कहानी में आसानी से जुड़ जाए।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 xml:space="preserve">निर्गमन 2:11–15 का ऑडियो संस्करण सबसे आसानी से समझ में आने वाले अनुवाद में सुनें। </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4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मूसा—इब्री लोगों को छुड़ाने वाला परमेश्वर का चुना हुआ</w:t>
      </w:r>
    </w:p>
    <w:p>
      <w:pPr>
        <w:pStyle w:val="ListBullet"/>
        <w:spacing w:line="240" w:lineRule="auto"/>
        <w:ind w:left="720"/>
      </w:pPr>
      <w:r>
        <w:rPr>
          <w:lang w:val="hi_IN" w:bidi="hi_IN"/>
        </w:rPr>
      </w:r>
      <w:r>
        <w:rPr>
          <w:lang w:val="hi_IN" w:bidi="hi_IN"/>
        </w:rPr>
        <w:t xml:space="preserve">इब्री लोग—परमेश्वर के चुने हुए लोग, वर्तमान में मिस्र में दास हैं </w:t>
      </w:r>
    </w:p>
    <w:p>
      <w:pPr>
        <w:pStyle w:val="ListBullet"/>
        <w:spacing w:line="240" w:lineRule="auto"/>
        <w:ind w:left="720"/>
      </w:pPr>
      <w:r>
        <w:rPr>
          <w:lang w:val="hi_IN" w:bidi="hi_IN"/>
        </w:rPr>
      </w:r>
      <w:r>
        <w:rPr>
          <w:lang w:val="hi_IN" w:bidi="hi_IN"/>
        </w:rPr>
        <w:t xml:space="preserve">मिस्री हमलावर—एक मिस्री एक इब्री दास पर हमला कर रहा है। मूसा उसे मार डालता है </w:t>
      </w:r>
    </w:p>
    <w:p>
      <w:pPr>
        <w:pStyle w:val="ListBullet"/>
        <w:spacing w:line="240" w:lineRule="auto"/>
        <w:ind w:left="720"/>
      </w:pPr>
      <w:r>
        <w:rPr>
          <w:lang w:val="hi_IN" w:bidi="hi_IN"/>
        </w:rPr>
      </w:r>
      <w:r>
        <w:rPr>
          <w:lang w:val="hi_IN" w:bidi="hi_IN"/>
        </w:rPr>
        <w:t xml:space="preserve">पीड़ित इब्री—इब्री पर मिस्री द्वारा हमला किया जा रहा है </w:t>
      </w:r>
    </w:p>
    <w:p>
      <w:pPr>
        <w:pStyle w:val="ListBullet"/>
        <w:spacing w:line="240" w:lineRule="auto"/>
        <w:ind w:left="720"/>
      </w:pPr>
      <w:r>
        <w:rPr>
          <w:lang w:val="hi_IN" w:bidi="hi_IN"/>
        </w:rPr>
      </w:r>
      <w:r>
        <w:rPr>
          <w:lang w:val="hi_IN" w:bidi="hi_IN"/>
        </w:rPr>
        <w:t>हमलावर इब्री—मूसा जिन इब्रियों को लड़ते हुए पाता है, उनमें से एक जो दोषी है और जो मूसा से बहस करता है।</w:t>
      </w:r>
    </w:p>
    <w:p>
      <w:pPr>
        <w:pStyle w:val="ListBullet"/>
        <w:spacing w:line="240" w:lineRule="auto"/>
        <w:ind w:left="720"/>
      </w:pPr>
      <w:r>
        <w:rPr>
          <w:lang w:val="hi_IN" w:bidi="hi_IN"/>
        </w:rPr>
      </w:r>
      <w:r>
        <w:rPr>
          <w:lang w:val="hi_IN" w:bidi="hi_IN"/>
        </w:rPr>
        <w:t>दूसरा पीड़ित इब्री—मूसा जिन इब्रियों को लड़ते हुए पाता है, उनमे से जो दोषी नहीं है वह व्यक्ति</w:t>
      </w:r>
    </w:p>
    <w:p>
      <w:pPr>
        <w:pStyle w:val="ListBullet"/>
        <w:spacing w:line="240" w:lineRule="auto"/>
        <w:ind w:left="720"/>
      </w:pPr>
      <w:r>
        <w:rPr>
          <w:lang w:val="hi_IN" w:bidi="hi_IN"/>
        </w:rPr>
      </w:r>
      <w:r>
        <w:rPr>
          <w:lang w:val="hi_IN" w:bidi="hi_IN"/>
        </w:rPr>
        <w:t xml:space="preserve">फ़िरौन—मिस्र का राजा </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नाटक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 xml:space="preserve">नीचे नाटक और उसके संभावित उत्तरों का एक उदाहरण दिया गया है। </w:t>
      </w:r>
    </w:p>
    <w:p>
      <w:pPr/>
      <w:r>
        <w:rPr>
          <w:lang w:val="hi_IN" w:bidi="hi_IN"/>
        </w:rPr>
      </w:r>
      <w:r>
        <w:rPr>
          <w:lang w:val="hi_IN" w:bidi="hi_IN"/>
        </w:rPr>
        <w:t xml:space="preserve">उन दिनों में जब इब्रियों को मिस्रियों के गुलाम बनाया गया था और मूसा वयस्क था, तब मूसा बाहर गया और अपने लोगों की कड़ी मेहनत को देखा।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इब्रियों का किरदार निभाने वाले लोगों से पूछें, "आप क्या महसूस कर रहे हैं या क्या सोच रहे हैं?" लोग इस तरह उत्तर दे सकते हैं, "वर्षों की कड़ी मेहनत और कठोर व्यवहार से थक गए हैं," या "मिस्रियों से गुस्सा हैं कि उन्होंने हमें गुलाम बनाया है, लेकिन वे परमेश्वर से भी क्रोधित हैं कि उन्होंने हमें बचाने के लिए कुछ नहीं किया," या "सोच रहे हैं कि परमेश्वर हमें कब छुड़ाएगा और हमें प्रतिज्ञा के देश में वापस ले जाएगा।"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अपनी यात्रा के दौरान, मूसा ने एक मिस्री को एक इब्री को पीटते हुए देखा।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मूसा का किरदार निभाने वाले व्यक्ति से पूछें, "आप क्या महसूस कर रहे हैं या क्या सोच रहे हैं?" वह व्यक्ति शायद इस तरह के जवाब दे सकता है, "मैं इब्री लोगों के साथ सहानुभूति रखता हूँ और उन्हें बचाना चाहता हूँ," या "मैं अपने लोगों पर हो रहे अत्याचार से क्रोधित हूँ!" या "मैं इसे अब सहन नहीं कर सकता! मुझे मदद करने के लिए कुछ करना होगा! मैं उस मिस्री को मारने वाला हूँ!"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मूसा ने मुड़कर चारों ओर देखा, लेकिन उसने किसी और को नहीं देखा, इसलिए उसने मिस्री को मार डाला और शव को रेत में छिपा दिया।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मूसा का किरदार निभाने वाले व्यक्ति से पूछें, "आप क्या महसूस कर रहे हैं या क्या सोच रहे हैं?" वह व्यक्ति इस तरह उत्तर दे सकता है, "मैं कम से कम इस इब्री को बचा सकता हूँ, भले ही मैं उन सभी की मदद न कर सकूँ," या "चूँकि इस निर्दोष इब्री की रक्षा कोई और नहीं करेगा, इसलिए मैंने मामलों को अपने हाथों में लेने का फैसला किया," या "मैंने क्रूर मिस्र के गुलाम मालिकों से कुछ हद तक बदला ले लिया।"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अगले दिन, मूसा बाहर गया और दो इब्रियों को एक-दूसरे से लड़ते हुए देखकर वह हैरान हो गया। मूसा ने लड़ाई शुरू करने वाले व्यक्ति से कहा, "तू अपने मित्र को क्यों मार रहा है?" लेकिन उस व्यक्ति ने उत्तर दिया, "तुझे हम पर प्रधान और न्यायी किसने ठहराया? क्या तू मुझे भी उसी तरह मारना चाहता है जैसे तूने मिस्री को मारा था?"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लड़ने वाले इब्रियों का किरदार निभाने वाले लोगों से पूछें, "आप क्या महसूस कर रहे हैं या क्या सोच रहे हैं?" लोग शायद इस तरह के जवाब दें, "हमें डर है कि मूसा के अपराध के लिए हमें दण्डित किया जाएगा," या "हमें इस बात का मलाल है कि मूसा खुद को हममें से एक समझता है जबकि वह महल में आराम का जीवन जी रहा है और हम गुलामों की तरह हर दिन कड़ी मेहनत करते हैं।"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तब मूसा भयभीत हो गया क्योंकि उसे एहसास हुआ कि उसके कार्यों के बारे में सबको पता चल गया है।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मूसा का किरदार निभाने वाले व्यक्ति से पूछें, "आप क्या महसूस कर रहे हैं या क्या सोच रहे हैं?" वह व्यक्ति शायद इस तरह के जवाब दे सकता है, "मैं बेनकाब हो गया हूँ क्योंकि जिस अपराध को मैंने गुप्त रूप से करने का सोचा था, वह अब दूसरों को पता चल गया है," या "मैं भयभीत हूँ क्योंकि मुझे पता है कि फ़िरौन को जल्द ही पता चल जाएगा और वह बदले में मुझे मारने की कोशिश करेगा," या "जिन इब्रियों की मैं मदद करना चाहता था, उन्होंने मुझे ठुकरा दिया है।"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फ़िरौन को इस घटना के बारे में पता चला और उसने मूसा को मारने की कोशिश की, लेकिन मूसा भागता रहा और अन्त में मिद्यान नामक देश में पहुँचकर एक कुएँ के पास रुक गया।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मूसा का किरदार निभाने वाले व्यक्ति से पूछें, "आप क्या महसूस कर रहे हैं या क्या सोच रहे हैं?" वह व्यक्ति शायद इस तरह के जवाब दे सकता है, "विदेश में डरा हुआ और अकेला," या "मिस्रियों और इब्रियों दोनों द्वारा ठुकराया गया," या "खुशी है कि मैं अपनी जान बचाकर भाग निकला, लेकिन अब मेरे पास कुछ नहीं है और मैं एक अनजान देश में हूँ," या "थका हुआ और प्यासा।" </w:t>
      </w:r>
    </w:p>
    <w:p>
      <w:pPr>
        <w:pStyle w:val="ListBullet"/>
        <w:spacing w:line="240" w:lineRule="auto"/>
        <w:ind w:left="720"/>
      </w:pPr>
      <w:r>
        <w:rPr>
          <w:lang w:val="hi_IN" w:bidi="hi_IN"/>
        </w:rPr>
      </w:r>
      <w:r>
        <w:rPr>
          <w:lang w:val="hi_IN" w:bidi="hi_IN"/>
        </w:rPr>
        <w:t>नाटक जारी रखें।</w:t>
      </w:r>
      <w:r>
        <w:rPr>
          <w:lang w:val="hi_IN" w:bidi="hi_IN"/>
        </w:rPr>
      </w:r>
    </w:p>
    <w:p>
      <w:pPr>
        <w:pStyle w:val="Heading3"/>
      </w:pPr>
      <w:r>
        <w:rPr>
          <w:lang w:val="hi_IN" w:bidi="hi_IN"/>
        </w:rPr>
        <w:t>आवश्यक जानकारी</w:t>
      </w:r>
    </w:p>
    <w:p>
      <w:pPr/>
      <w:r>
        <w:rPr>
          <w:lang w:val="hi_IN" w:bidi="hi_IN"/>
        </w:rPr>
      </w:r>
      <w:r>
        <w:rPr>
          <w:lang w:val="hi_IN" w:bidi="hi_IN"/>
        </w:rPr>
        <w:t xml:space="preserve">निर्गमन 2:11–15 का ऑडियो संस्करण सबसे आसानी से समझ में आने वाले अनुवाद में सुनें। </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एक दिन, जब मूसा लगभग 40 वर्ष का एक वयस्क व्यक्ति था, तो वह अपने </w:t>
      </w:r>
      <w:r>
        <w:rPr>
          <w:b/>
          <w:lang w:val="hi_IN" w:bidi="hi_IN"/>
        </w:rPr>
        <w:t>इब्री</w:t>
      </w:r>
      <w:r>
        <w:rPr>
          <w:lang w:val="hi_IN" w:bidi="hi_IN"/>
        </w:rPr>
        <w:t xml:space="preserve"> लोगों के पास गया। इब्री </w:t>
      </w:r>
      <w:r>
        <w:rPr>
          <w:lang w:val="hi_IN" w:bidi="hi_IN"/>
        </w:rPr>
        <w:t>परमेश्वर</w:t>
      </w:r>
      <w:r>
        <w:rPr>
          <w:lang w:val="hi_IN" w:bidi="hi_IN"/>
        </w:rPr>
        <w:t xml:space="preserve"> के चुने हुए लोगों के लिए उपयोग किया जाने वाला शब्द है, जिन्हें </w:t>
      </w:r>
      <w:r>
        <w:rPr>
          <w:b/>
          <w:lang w:val="hi_IN" w:bidi="hi_IN"/>
        </w:rPr>
        <w:t>इस्राएलियों</w:t>
      </w:r>
      <w:r>
        <w:rPr>
          <w:lang w:val="hi_IN" w:bidi="hi_IN"/>
        </w:rPr>
        <w:t xml:space="preserve"> के रूप में भी जाना जाता है। इब्री अब्राहम के </w:t>
      </w:r>
      <w:r>
        <w:rPr>
          <w:b/>
          <w:lang w:val="hi_IN" w:bidi="hi_IN"/>
        </w:rPr>
        <w:t>वंशजों</w:t>
      </w:r>
      <w:r>
        <w:rPr>
          <w:lang w:val="hi_IN" w:bidi="hi_IN"/>
        </w:rPr>
        <w:t xml:space="preserve"> को </w:t>
      </w:r>
      <w:r>
        <w:rPr>
          <w:b/>
          <w:lang w:val="hi_IN" w:bidi="hi_IN"/>
        </w:rPr>
        <w:t>सन्दर्भित</w:t>
      </w:r>
      <w:r>
        <w:rPr>
          <w:lang w:val="hi_IN" w:bidi="hi_IN"/>
        </w:rPr>
        <w:t xml:space="preserve"> करती है, जो इसहाक और याकूब के वंशज हैं। याद रखें कि </w:t>
      </w:r>
      <w:r>
        <w:rPr>
          <w:b/>
          <w:lang w:val="hi_IN" w:bidi="hi_IN"/>
        </w:rPr>
        <w:t>इब्री</w:t>
      </w:r>
      <w:r>
        <w:rPr>
          <w:lang w:val="hi_IN" w:bidi="hi_IN"/>
        </w:rPr>
        <w:t xml:space="preserve"> मुख्य शब्दावली में है। इब्री के लिए उसी शब्द का प्रयोग करें जिसका प्रयोग आपने पिछले भागों में किया है। </w:t>
      </w:r>
    </w:p>
    <w:p>
      <w:pPr/>
      <w:r>
        <w:rPr>
          <w:lang w:val="hi_IN" w:bidi="hi_IN"/>
        </w:rPr>
      </w:r>
      <w:r>
        <w:rPr>
          <w:lang w:val="hi_IN" w:bidi="hi_IN"/>
        </w:rPr>
        <w:t xml:space="preserve">मूसा ने उनके बोझ को देखा। यहाँ </w:t>
      </w:r>
      <w:r>
        <w:rPr>
          <w:b/>
          <w:lang w:val="hi_IN" w:bidi="hi_IN"/>
        </w:rPr>
        <w:t>बोझ</w:t>
      </w:r>
      <w:r>
        <w:rPr>
          <w:lang w:val="hi_IN" w:bidi="hi_IN"/>
        </w:rPr>
        <w:t xml:space="preserve"> शब्द का तात्पर्य उस कठोर श्रम से है जिसे इब्री </w:t>
      </w:r>
      <w:r>
        <w:rPr>
          <w:lang w:val="hi_IN" w:bidi="hi_IN"/>
        </w:rPr>
        <w:t>दासों</w:t>
      </w:r>
      <w:r>
        <w:rPr>
          <w:lang w:val="hi_IN" w:bidi="hi_IN"/>
        </w:rPr>
        <w:t xml:space="preserve"> को सहना पड़ता था। इससे पहले के भागों में मिस्रियों को चतुर और निर्दयी </w:t>
      </w:r>
      <w:r>
        <w:rPr>
          <w:b/>
          <w:lang w:val="hi_IN" w:bidi="hi_IN"/>
        </w:rPr>
        <w:t>शासकों</w:t>
      </w:r>
      <w:r>
        <w:rPr>
          <w:lang w:val="hi_IN" w:bidi="hi_IN"/>
        </w:rPr>
        <w:t xml:space="preserve"> के रूप में वर्णित किया गया था, जिन्होंने कठिन सेवा से इब्रियों के जीवन को कड़वा बना दिया था। यही कठोर व्यवहार है जो मूसा देखता है। </w:t>
      </w:r>
    </w:p>
    <w:p>
      <w:pPr/>
      <w:r>
        <w:rPr>
          <w:lang w:val="hi_IN" w:bidi="hi_IN"/>
        </w:rPr>
      </w:r>
      <w:r>
        <w:rPr>
          <w:lang w:val="hi_IN" w:bidi="hi_IN"/>
        </w:rPr>
        <w:t xml:space="preserve">यहाँ रुकें और समूह के रूप में चर्चा करें कि आप </w:t>
      </w:r>
      <w:r>
        <w:rPr>
          <w:b/>
          <w:lang w:val="hi_IN" w:bidi="hi_IN"/>
        </w:rPr>
        <w:t>बोझ</w:t>
      </w:r>
      <w:r>
        <w:rPr>
          <w:lang w:val="hi_IN" w:bidi="hi_IN"/>
        </w:rPr>
        <w:t xml:space="preserve"> के लिए किस शब्द या वाक्यांश का उपयोग करेंगे। इस ऑडियो को यहाँ रोकें।</w:t>
      </w:r>
    </w:p>
    <w:p>
      <w:pPr/>
      <w:r>
        <w:rPr>
          <w:lang w:val="hi_IN" w:bidi="hi_IN"/>
        </w:rPr>
      </w:r>
      <w:r>
        <w:rPr>
          <w:lang w:val="hi_IN" w:bidi="hi_IN"/>
        </w:rPr>
        <w:t xml:space="preserve">तब मूसा ने एक मिस्री को अपने लोगों में से एक इब्री को पीटते हुए देखा। </w:t>
      </w:r>
      <w:r>
        <w:rPr>
          <w:b/>
          <w:lang w:val="hi_IN" w:bidi="hi_IN"/>
        </w:rPr>
        <w:t>मिस्री</w:t>
      </w:r>
      <w:r>
        <w:rPr>
          <w:lang w:val="hi_IN" w:bidi="hi_IN"/>
        </w:rPr>
        <w:t xml:space="preserve"> का अर्थ मिस्र के उन लोगों को दर्शाता है जिन्होंने इब्री लोगों को गुलाम बनाया था। </w:t>
      </w:r>
    </w:p>
    <w:p>
      <w:pPr/>
      <w:r>
        <w:rPr>
          <w:lang w:val="hi_IN" w:bidi="hi_IN"/>
        </w:rPr>
      </w:r>
      <w:r>
        <w:rPr>
          <w:lang w:val="hi_IN" w:bidi="hi_IN"/>
        </w:rPr>
        <w:t xml:space="preserve">पहले वाक्य में दो बार यह स्पष्ट किया गया है कि इब्री लोग मूसा के </w:t>
      </w:r>
      <w:r>
        <w:rPr>
          <w:b/>
          <w:lang w:val="hi_IN" w:bidi="hi_IN"/>
        </w:rPr>
        <w:t>अपने लोग</w:t>
      </w:r>
      <w:r>
        <w:rPr>
          <w:lang w:val="hi_IN" w:bidi="hi_IN"/>
        </w:rPr>
        <w:t xml:space="preserve"> या उनके "भाई" थे। </w:t>
      </w:r>
    </w:p>
    <w:p>
      <w:pPr/>
      <w:r>
        <w:rPr>
          <w:lang w:val="hi_IN" w:bidi="hi_IN"/>
        </w:rPr>
      </w:r>
      <w:r>
        <w:rPr>
          <w:lang w:val="hi_IN" w:bidi="hi_IN"/>
        </w:rPr>
        <w:t>यहाँ रुकें और समूह में चर्चा करें कि आप मूसा के इब्री लोगों के साथ करीबी रिश्ते का वर्णन करने के लिए किस शब्द या वाक्यांश का उपयोग करेंगे। इस ऑडियो को यहाँ रोकें।</w:t>
      </w:r>
    </w:p>
    <w:p>
      <w:pPr/>
      <w:r>
        <w:rPr>
          <w:lang w:val="hi_IN" w:bidi="hi_IN"/>
        </w:rPr>
      </w:r>
      <w:r>
        <w:rPr>
          <w:lang w:val="hi_IN" w:bidi="hi_IN"/>
        </w:rPr>
        <w:t xml:space="preserve">मूसा ने मिस्री को इब्री को पीटते हुए देखा। पहले हमने तीन अलग-अलग लड़ाइयों और उनके अलग-अलग परिणामों में "पीटना" या "मारना" या "हमला" शब्द और उनके अलग-अलग परिणामों पर चर्चा की थी। </w:t>
      </w:r>
    </w:p>
    <w:p>
      <w:pPr/>
      <w:r>
        <w:rPr>
          <w:lang w:val="hi_IN" w:bidi="hi_IN"/>
        </w:rPr>
      </w:r>
      <w:r>
        <w:rPr>
          <w:lang w:val="hi_IN" w:bidi="hi_IN"/>
        </w:rPr>
        <w:t>यहाँ रुकें और समूह में चर्चा करें कि आप इन तीनों घटनाओं में हुई पिटाई का वर्णन करने के लिए किस शब्द या वाक्यांश या क्या अलग-अलग शब्दों का उपयोग करेंगे। इस ऑडियो को यहाँ रोकें।</w:t>
      </w:r>
    </w:p>
    <w:p>
      <w:pPr/>
      <w:r>
        <w:rPr>
          <w:lang w:val="hi_IN" w:bidi="hi_IN"/>
        </w:rPr>
      </w:r>
      <w:r>
        <w:rPr>
          <w:lang w:val="hi_IN" w:bidi="hi_IN"/>
        </w:rPr>
        <w:t xml:space="preserve">मूसा ने इधर-उधर देखा और पाया कि वहाँ कोई नहीं था और न ही कोई उसे देख रहा था। तब मूसा ने मिस्री को पीटकर मार डाला और उसके शव को रेत में छिपा दिया। </w:t>
      </w:r>
      <w:r>
        <w:rPr>
          <w:b/>
          <w:lang w:val="hi_IN" w:bidi="hi_IN"/>
        </w:rPr>
        <w:t>रेत</w:t>
      </w:r>
      <w:r>
        <w:rPr>
          <w:lang w:val="hi_IN" w:bidi="hi_IN"/>
        </w:rPr>
        <w:t xml:space="preserve"> वास्तव में महीन और ढीली मिट्टी होती है, जो हवा में आसानी से उड़ जाती है या पानी से बह जाती है। </w:t>
      </w:r>
    </w:p>
    <w:p>
      <w:pPr/>
      <w:r>
        <w:rPr>
          <w:lang w:val="hi_IN" w:bidi="hi_IN"/>
        </w:rPr>
      </w:r>
      <w:r>
        <w:rPr>
          <w:lang w:val="hi_IN" w:bidi="hi_IN"/>
        </w:rPr>
        <w:t xml:space="preserve">यहाँ रुकें और </w:t>
      </w:r>
      <w:r>
        <w:rPr>
          <w:lang w:val="hi_IN" w:bidi="hi_IN"/>
        </w:rPr>
        <w:t>रेत</w:t>
      </w:r>
      <w:r>
        <w:rPr>
          <w:lang w:val="hi_IN" w:bidi="hi_IN"/>
        </w:rPr>
        <w:t xml:space="preserve"> की एक तस्वीर देखें और समूह में चर्चा करें कि आप रेत शब्द का वर्णन करने के लिए किस शब्द या वाक्यांश का उपयोग करेंगे। इस ऑडियो को यहाँ रोकें।</w:t>
      </w:r>
    </w:p>
    <w:p>
      <w:pPr/>
      <w:r>
        <w:rPr>
          <w:lang w:val="hi_IN" w:bidi="hi_IN"/>
        </w:rPr>
      </w:r>
      <w:r>
        <w:rPr>
          <w:lang w:val="hi_IN" w:bidi="hi_IN"/>
        </w:rPr>
        <w:t xml:space="preserve">जब मूसा अगले दिन बाहर गया, तो दो इब्री पुरुष लड़ रहे थे। मूसा ने </w:t>
      </w:r>
      <w:r>
        <w:rPr>
          <w:b/>
          <w:lang w:val="hi_IN" w:bidi="hi_IN"/>
        </w:rPr>
        <w:t>गलती करने वाले</w:t>
      </w:r>
      <w:r>
        <w:rPr>
          <w:lang w:val="hi_IN" w:bidi="hi_IN"/>
        </w:rPr>
        <w:t xml:space="preserve"> से बात की। हमें नहीं पता कि मूसा ने इब्री लोगों में से एक को आक्रामक या दुष्ट व्यक्ति के रूप में कैसे पहचाना। शायद वही व्यक्ति दूसरे पर प्रहार या हमला कर रहा था। यह सम्भव है कि उन दोनों में से एक व्यक्ति अगुआ रहा हो, यानी एक ऐसा गुलाम जिसके पास समूह पर कुछ अधिकार था, जबकि दूसरा एक मजदूर रहा हो, भले ही वे दोनों इब्री गुलाम थे। </w:t>
      </w:r>
    </w:p>
    <w:p>
      <w:pPr/>
      <w:r>
        <w:rPr>
          <w:lang w:val="hi_IN" w:bidi="hi_IN"/>
        </w:rPr>
      </w:r>
      <w:r>
        <w:rPr>
          <w:lang w:val="hi_IN" w:bidi="hi_IN"/>
        </w:rPr>
        <w:t xml:space="preserve">यहाँ रुकें और समूह में चर्चा करें कि आप उस इब्री व्यक्ति का वर्णन करने के लिए किस शब्द या वाक्यांश का उपयोग करेंगे </w:t>
      </w:r>
      <w:r>
        <w:rPr>
          <w:b/>
          <w:lang w:val="hi_IN" w:bidi="hi_IN"/>
        </w:rPr>
        <w:t>जिसने गलती की थी</w:t>
      </w:r>
      <w:r>
        <w:rPr>
          <w:lang w:val="hi_IN" w:bidi="hi_IN"/>
        </w:rPr>
        <w:t>। इस ऑडियो को यहाँ रोकें।</w:t>
      </w:r>
    </w:p>
    <w:p>
      <w:pPr/>
      <w:r>
        <w:rPr>
          <w:lang w:val="hi_IN" w:bidi="hi_IN"/>
        </w:rPr>
      </w:r>
      <w:r>
        <w:rPr>
          <w:lang w:val="hi_IN" w:bidi="hi_IN"/>
        </w:rPr>
        <w:t xml:space="preserve">मूसा उस व्यक्ति से कहता है, "तू अपने साथी को क्यों पीट रहा है?" </w:t>
      </w:r>
      <w:r>
        <w:rPr>
          <w:b/>
          <w:lang w:val="hi_IN" w:bidi="hi_IN"/>
        </w:rPr>
        <w:t>साथी</w:t>
      </w:r>
      <w:r>
        <w:rPr>
          <w:lang w:val="hi_IN" w:bidi="hi_IN"/>
        </w:rPr>
        <w:t xml:space="preserve"> "मित्र" या "साथी इब्री" या "रिश्तेदार" भी हो सकता है। </w:t>
      </w:r>
    </w:p>
    <w:p>
      <w:pPr/>
      <w:r>
        <w:rPr>
          <w:lang w:val="hi_IN" w:bidi="hi_IN"/>
        </w:rPr>
      </w:r>
      <w:r>
        <w:rPr>
          <w:lang w:val="hi_IN" w:bidi="hi_IN"/>
        </w:rPr>
        <w:t xml:space="preserve">इब्री व्यक्ति ने उत्तर दिया, "तुझे हम पर हाकिम और न्यायी किसने ठहराया?" यहाँ </w:t>
      </w:r>
      <w:r>
        <w:rPr>
          <w:b/>
          <w:lang w:val="hi_IN" w:bidi="hi_IN"/>
        </w:rPr>
        <w:t>हाकिम</w:t>
      </w:r>
      <w:r>
        <w:rPr>
          <w:lang w:val="hi_IN" w:bidi="hi_IN"/>
        </w:rPr>
        <w:t xml:space="preserve"> का अर्थ "शासक" या "अधिकारी" है, न कि </w:t>
      </w:r>
      <w:r>
        <w:rPr>
          <w:lang w:val="hi_IN" w:bidi="hi_IN"/>
        </w:rPr>
        <w:t>राजा</w:t>
      </w:r>
      <w:r>
        <w:rPr>
          <w:lang w:val="hi_IN" w:bidi="hi_IN"/>
        </w:rPr>
        <w:t xml:space="preserve"> का </w:t>
      </w:r>
      <w:r>
        <w:rPr>
          <w:lang w:val="hi_IN" w:bidi="hi_IN"/>
        </w:rPr>
        <w:t>पुत्र</w:t>
      </w:r>
      <w:r>
        <w:rPr>
          <w:lang w:val="hi_IN" w:bidi="hi_IN"/>
        </w:rPr>
        <w:t xml:space="preserve">। इसका अर्थ है वह जो शासन करता है या उसके पास </w:t>
      </w:r>
      <w:r>
        <w:rPr>
          <w:lang w:val="hi_IN" w:bidi="hi_IN"/>
        </w:rPr>
        <w:t>अधिकार</w:t>
      </w:r>
      <w:r>
        <w:rPr>
          <w:lang w:val="hi_IN" w:bidi="hi_IN"/>
        </w:rPr>
        <w:t xml:space="preserve"> है। </w:t>
      </w:r>
      <w:r>
        <w:rPr>
          <w:b/>
          <w:lang w:val="hi_IN" w:bidi="hi_IN"/>
        </w:rPr>
        <w:t>न्यायी</w:t>
      </w:r>
      <w:r>
        <w:rPr>
          <w:lang w:val="hi_IN" w:bidi="hi_IN"/>
        </w:rPr>
        <w:t xml:space="preserve"> वह व्यक्ति होता है जो विवादों का निपटारा करता है। </w:t>
      </w:r>
    </w:p>
    <w:p>
      <w:pPr/>
      <w:r>
        <w:rPr>
          <w:lang w:val="hi_IN" w:bidi="hi_IN"/>
        </w:rPr>
      </w:r>
      <w:r>
        <w:rPr>
          <w:lang w:val="hi_IN" w:bidi="hi_IN"/>
        </w:rPr>
        <w:t>यहाँ रुकें और समूह में चर्चा करें कि आप हाकिम और न्यायी शब्दों के लिए किस शब्द या वाक्यांश का प्रयोग करेंगे। इस ऑडियो को यहाँ रोकें।</w:t>
      </w:r>
    </w:p>
    <w:p>
      <w:pPr/>
      <w:r>
        <w:rPr>
          <w:lang w:val="hi_IN" w:bidi="hi_IN"/>
        </w:rPr>
      </w:r>
      <w:r>
        <w:rPr>
          <w:lang w:val="hi_IN" w:bidi="hi_IN"/>
        </w:rPr>
        <w:t xml:space="preserve">जब </w:t>
      </w:r>
      <w:r>
        <w:rPr>
          <w:b/>
          <w:lang w:val="hi_IN" w:bidi="hi_IN"/>
        </w:rPr>
        <w:t>फ़िरौन</w:t>
      </w:r>
      <w:r>
        <w:rPr>
          <w:lang w:val="hi_IN" w:bidi="hi_IN"/>
        </w:rPr>
        <w:t xml:space="preserve"> ने सुना कि मूसा ने एक मिस्री को मार डाला है, तो फ़िरौन ने मूसा को मारने की कोशिश की। इसलिए मूसा फ़िरौन से भाग जाता है। </w:t>
      </w:r>
    </w:p>
    <w:p>
      <w:pPr/>
      <w:r>
        <w:rPr>
          <w:lang w:val="hi_IN" w:bidi="hi_IN"/>
        </w:rPr>
      </w:r>
      <w:r>
        <w:rPr>
          <w:lang w:val="hi_IN" w:bidi="hi_IN"/>
        </w:rPr>
        <w:t xml:space="preserve">मूसा </w:t>
      </w:r>
      <w:r>
        <w:rPr>
          <w:b/>
          <w:lang w:val="hi_IN" w:bidi="hi_IN"/>
        </w:rPr>
        <w:t>मिद्यान</w:t>
      </w:r>
      <w:r>
        <w:rPr>
          <w:lang w:val="hi_IN" w:bidi="hi_IN"/>
        </w:rPr>
        <w:t xml:space="preserve"> के देश में गया और वहाँ रहा और एक कुएँ के पास बैठ गया। मिद्यान एक स्थान और लोगों के समूह दोनों का नाम है। मिद्यान का सटीक स्थान ज्ञात नहीं है क्योंकि वहाँ के लोग खानाबदोश थे, लेकिन यह शायद मिस्र के पूर्व में स्थित था। मिद्यानी इब्रियों के दूर के रिश्तेदार हैं और परमेश्वर की </w:t>
      </w:r>
      <w:r>
        <w:rPr>
          <w:b/>
          <w:lang w:val="hi_IN" w:bidi="hi_IN"/>
        </w:rPr>
        <w:t>आराधना</w:t>
      </w:r>
      <w:r>
        <w:rPr>
          <w:lang w:val="hi_IN" w:bidi="hi_IN"/>
        </w:rPr>
        <w:t xml:space="preserve"> भी करते हैं। </w:t>
      </w:r>
    </w:p>
    <w:p>
      <w:pPr/>
      <w:r>
        <w:rPr>
          <w:lang w:val="hi_IN" w:bidi="hi_IN"/>
        </w:rPr>
      </w:r>
      <w:r>
        <w:rPr>
          <w:lang w:val="hi_IN" w:bidi="hi_IN"/>
        </w:rPr>
        <w:t>यहाँ रुकें और समूह के रूप में चर्चा करें कि आप मिद्यान के लिए किस शब्द या वाक्यांश का उपयोग करेंगे। इस ऑडियो को यहाँ रोकें।</w:t>
      </w:r>
    </w:p>
    <w:p>
      <w:pPr/>
      <w:r>
        <w:rPr>
          <w:lang w:val="hi_IN" w:bidi="hi_IN"/>
        </w:rPr>
      </w:r>
      <w:r>
        <w:rPr>
          <w:lang w:val="hi_IN" w:bidi="hi_IN"/>
        </w:rPr>
        <w:t xml:space="preserve">यह वाक्यांश कि मूसा एक कुएँ के किनारे बैठा था, एक क्षणिक घटना का संकेत दे सकता है, जैसे कि वह अपनी लम्बी यात्रा से थक गया था, लेकिन इसका अर्थ यह भी हो सकता है कि वह मिद्यान में एक कुएँ के किनारे बस गया और रहने लगा। </w:t>
      </w:r>
      <w:r>
        <w:rPr>
          <w:b/>
          <w:lang w:val="hi_IN" w:bidi="hi_IN"/>
        </w:rPr>
        <w:t>कुआँ</w:t>
      </w:r>
      <w:r>
        <w:rPr>
          <w:lang w:val="hi_IN" w:bidi="hi_IN"/>
        </w:rPr>
        <w:t xml:space="preserve"> ज़मीन में खोदा गया एक गहरा गड्ढा होता है। भूमिगत स्रोत से पानी इस छेद में आता है। लोग इस गहरे गड्ढे से पानी निकालने के लिए रस्सी से जुड़े मिट्टी के बर्तन का उपयोग करते हैं। इस पानी का उपयोग उनके पशुओं के लिए और समुदाय में दैनिक उपयोग के लिए किया जाता है। </w:t>
      </w:r>
    </w:p>
    <w:p>
      <w:pPr/>
      <w:r>
        <w:rPr>
          <w:lang w:val="hi_IN" w:bidi="hi_IN"/>
        </w:rPr>
      </w:r>
      <w:r>
        <w:rPr>
          <w:lang w:val="hi_IN" w:bidi="hi_IN"/>
        </w:rPr>
        <w:t xml:space="preserve">यहाँ रुकें और समूह में चर्चा करें कि आप </w:t>
      </w:r>
      <w:r>
        <w:rPr>
          <w:lang w:val="hi_IN" w:bidi="hi_IN"/>
        </w:rPr>
        <w:t>कुएँ</w:t>
      </w:r>
      <w:r>
        <w:rPr>
          <w:lang w:val="hi_IN" w:bidi="hi_IN"/>
        </w:rPr>
        <w:t xml:space="preserve"> का वर्णन करने के लिए किस शब्द या वाक्यांश का उपयोग करेंगे।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 xml:space="preserve">निर्गमन 2:11–15 का ऑडियो संस्करण सबसे आसानी से समझ में आने वाले अनुवाद में सुनें। </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2:16–25</w:t>
      </w:r>
      <w:r>
        <w:rPr>
          <w:lang w:val="hi_IN" w:bidi="hi_IN"/>
        </w:rPr>
      </w:r>
    </w:p>
    <w:p>
      <w:pPr>
        <w:pStyle w:val="Heading3"/>
      </w:pPr>
      <w:r>
        <w:rPr>
          <w:lang w:val="hi_IN" w:bidi="hi_IN"/>
        </w:rPr>
        <w:t>सुने और मन में रखें</w:t>
      </w:r>
    </w:p>
    <w:p>
      <w:pPr/>
      <w:r>
        <w:rPr>
          <w:lang w:val="hi_IN" w:bidi="hi_IN"/>
        </w:rPr>
      </w:r>
      <w:r>
        <w:rPr>
          <w:lang w:val="hi_IN" w:bidi="hi_IN"/>
        </w:rPr>
        <w:t xml:space="preserve">इस चरण में, निर्गमन 2:16–25 को सुनें और अपने मन में रखें। </w:t>
      </w:r>
    </w:p>
    <w:p>
      <w:pPr/>
      <w:r>
        <w:rPr>
          <w:lang w:val="hi_IN" w:bidi="hi_IN"/>
        </w:rPr>
      </w:r>
      <w:r>
        <w:rPr>
          <w:lang w:val="hi_IN" w:bidi="hi_IN"/>
        </w:rPr>
        <w:t>यदि सम्भव हो, तो निर्गमन 2:16–25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आपको इस भाग में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 xml:space="preserve">निर्गमन 2:16–25 का ऑडियो संस्करण सबसे आसानी से समझ में आने वाले अनुवाद में सुनें। </w:t>
      </w:r>
    </w:p>
    <w:p>
      <w:pPr/>
      <w:r>
        <w:rPr>
          <w:lang w:val="hi_IN" w:bidi="hi_IN"/>
        </w:rPr>
      </w:r>
      <w:r>
        <w:rPr>
          <w:lang w:val="hi_IN" w:bidi="hi_IN"/>
        </w:rPr>
        <w:t xml:space="preserve">यह कहानी समझाती है कि कैसे एक विदेशी देश में एक अजनबी, एक नया परिवार और एक नया घर पाता है। मूसा पहले मिस्र में अपने देश से भाग गया था, क्योंकि उसने मिस्र के राजा यानी फ़िरौन को नाराज़ कर दिया था। अब मूसा मिद्यानियों के नए और विदेशी देश में एक अजनबी है। </w:t>
      </w:r>
    </w:p>
    <w:p>
      <w:pPr/>
      <w:r>
        <w:rPr>
          <w:lang w:val="hi_IN" w:bidi="hi_IN"/>
        </w:rPr>
      </w:r>
      <w:r>
        <w:rPr>
          <w:lang w:val="hi_IN" w:bidi="hi_IN"/>
        </w:rPr>
        <w:t xml:space="preserve">यहाँ रुकें और समूह में </w:t>
      </w:r>
      <w:r>
        <w:rPr>
          <w:lang w:val="hi_IN" w:bidi="hi_IN"/>
        </w:rPr>
        <w:t>मिस्र और मिद्यान</w:t>
      </w:r>
      <w:r>
        <w:rPr>
          <w:lang w:val="hi_IN" w:bidi="hi_IN"/>
        </w:rPr>
        <w:t xml:space="preserve"> का नक्शा देखें। इस ऑडियो को यहाँ रोकें।</w:t>
      </w:r>
    </w:p>
    <w:p>
      <w:pPr/>
      <w:r>
        <w:rPr>
          <w:lang w:val="hi_IN" w:bidi="hi_IN"/>
        </w:rPr>
      </w:r>
      <w:r>
        <w:rPr>
          <w:lang w:val="hi_IN" w:bidi="hi_IN"/>
        </w:rPr>
        <w:t xml:space="preserve">पिछली कहानी के अन्त में, मूसा मिद्यान देश में एक कुएँ के किनारे बैठ गया। मिद्यान का याजक उस कुएँ के पास रहता था। याजक वह व्यक्ति होता था जो परमेश्वर के सामने लोगों के प्रवक्ता के रूप में कार्य करता था। एक याजक लोगों के भेंट परमेश्वर के सामने पेश करता है। मिद्यान के याजक की सात बेटियाँ थीं, और इस कहानी की शुरुआत में वे अपने पशुओं के झुण्ड के लिए पानी निकालने के लिए कुएँ पर जा रही हैं। ये बेटियाँ शायद सभी अविवाहित थीं, हालाँकि उनमें से कुछ शायद विवाह करने के लिए पर्याप्त बड़ी थीं। वे जिन पशुओं को कुएँ पर लाए थे, वे शायद भेड़ या बकरियाँ थीं, और वे मिद्यान के याजक के परिवार की सम्पत्ति और आजीविका का एक महत्वपूर्ण हिस्सा थे। बेटियाँ अपने पशुओं के लिए पानी भरने के लिए कुएँ पर आईं। उस समय लोग कुएँ में एक बर्तन नीचे डालते थे, उसे पानी से भरते थे, फिर उसे बाहर निकालते थे और बर्तन से पानी निकालकर अपने पशुओं के पीने के लिए कुण्डों में डालते थे। </w:t>
      </w:r>
    </w:p>
    <w:p>
      <w:pPr/>
      <w:r>
        <w:rPr>
          <w:lang w:val="hi_IN" w:bidi="hi_IN"/>
        </w:rPr>
      </w:r>
      <w:r>
        <w:rPr>
          <w:lang w:val="hi_IN" w:bidi="hi_IN"/>
        </w:rPr>
        <w:t xml:space="preserve">यहाँ रुकें और समूह में एक </w:t>
      </w:r>
      <w:r>
        <w:rPr>
          <w:lang w:val="hi_IN" w:bidi="hi_IN"/>
        </w:rPr>
        <w:t>भेड़</w:t>
      </w:r>
      <w:r>
        <w:rPr>
          <w:lang w:val="hi_IN" w:bidi="hi_IN"/>
        </w:rPr>
        <w:t xml:space="preserve">, एक </w:t>
      </w:r>
      <w:r>
        <w:rPr>
          <w:lang w:val="hi_IN" w:bidi="hi_IN"/>
        </w:rPr>
        <w:t>बकरी</w:t>
      </w:r>
      <w:r>
        <w:rPr>
          <w:lang w:val="hi_IN" w:bidi="hi_IN"/>
        </w:rPr>
        <w:t xml:space="preserve">, एक </w:t>
      </w:r>
      <w:r>
        <w:rPr>
          <w:lang w:val="hi_IN" w:bidi="hi_IN"/>
        </w:rPr>
        <w:t>कुआ</w:t>
      </w:r>
      <w:r>
        <w:rPr>
          <w:lang w:val="hi_IN" w:bidi="hi_IN"/>
        </w:rPr>
        <w:t xml:space="preserve">, </w:t>
      </w:r>
      <w:r>
        <w:rPr>
          <w:lang w:val="hi_IN" w:bidi="hi_IN"/>
        </w:rPr>
        <w:t>पानी भरने के लिए एक बर्तन</w:t>
      </w:r>
      <w:r>
        <w:rPr>
          <w:lang w:val="hi_IN" w:bidi="hi_IN"/>
        </w:rPr>
        <w:t xml:space="preserve">, और एक </w:t>
      </w:r>
      <w:r>
        <w:rPr>
          <w:lang w:val="hi_IN" w:bidi="hi_IN"/>
        </w:rPr>
        <w:t>पानी के कुण्ड</w:t>
      </w:r>
      <w:r>
        <w:rPr>
          <w:lang w:val="hi_IN" w:bidi="hi_IN"/>
        </w:rPr>
        <w:t xml:space="preserve"> की तस्वीर देखें। इस ऑडियो को यहाँ रोकें।</w:t>
      </w:r>
    </w:p>
    <w:p>
      <w:pPr/>
      <w:r>
        <w:rPr>
          <w:lang w:val="hi_IN" w:bidi="hi_IN"/>
        </w:rPr>
      </w:r>
      <w:r>
        <w:rPr>
          <w:lang w:val="hi_IN" w:bidi="hi_IN"/>
        </w:rPr>
        <w:t xml:space="preserve">जब बेटियाँ पानी भरने के लिए कुएँ में जा रही थीं, तभी कुछ चरवाहे आए और उन्हें कुएँ से भगा दिया। ये चरवाहे वे पुरुष थे जिनके अपने पशुओं के झुण्ड थे। वह कुआँ उनका नहीं था, लेकिन वे उसे लड़कियों के साथ साझा नहीं करना चाहते थे और न ही लड़कियों को उसका उपयोग करने की अनुमति देना चाहते थे। उस समय आमतौर पर घर के युवा पुरुष ही अपने परिवार के झुण्ड के लिए पानी भरने जाते थे; हालाँकि, मिद्यान के याजक के कोई पुत्र नहीं थे, इसलिए उसे अपनी बेटियों को यह काम करने के लिए भेजना पड़ता था। इससे एक समस्या उत्पन्न हो गई, क्योंकि लड़कियां शायद अधिक उम्र के और अधिक आक्रामक पुरुष चरवाहों से डरती थीं। </w:t>
      </w:r>
    </w:p>
    <w:p>
      <w:pPr/>
      <w:r>
        <w:rPr>
          <w:lang w:val="hi_IN" w:bidi="hi_IN"/>
        </w:rPr>
      </w:r>
      <w:r>
        <w:rPr>
          <w:lang w:val="hi_IN" w:bidi="hi_IN"/>
        </w:rPr>
        <w:t xml:space="preserve">मूसा ने देखा कि पुरुष चरवाहे लड़कियों को भगा रहे हैं। वह खड़ा होता है और लड़कियों को बचाता है। हो सकता है उसने पुरुष चरवाहों को भगा दिया हो, या उन्हें लड़कियों को अकेला छोड़ने का आदेश दिया हो। तब मूसा ने बेटियों को अपने पशुओं के पीने के लिए पानी भरने और कुण्डों को भरने में भी मदद की। यह दृश्य हमें मूसा के बारे में कई बातें बताता है। यह हमें बताता है कि मूसा एक गुणी व्यक्ति है। उसे न्याय और निष्पक्षता की गहरी परवाह है, और वह जरूरतमंदों की मदद करता है। मूसा विशेष रूप से कमजोर लोगों की रक्षा करने की परवाह करता है जो ताकतवर लोगों से कमजोर हैं। रूएल की बेटियों का बचाव, पिछली कहानी में मिस्रियों द्वारा सताए गए इस्राएली गुलाम के उसके बचाव के समान है। </w:t>
      </w:r>
    </w:p>
    <w:p>
      <w:pPr/>
      <w:r>
        <w:rPr>
          <w:lang w:val="hi_IN" w:bidi="hi_IN"/>
        </w:rPr>
      </w:r>
      <w:r>
        <w:rPr>
          <w:lang w:val="hi_IN" w:bidi="hi_IN"/>
        </w:rPr>
        <w:t xml:space="preserve">पशुओं को पानी पिलाने के बाद, सातों लड़कियाँ दौड़कर घर चली गईं। वे अपने पिता, मिद्यान के याजक के पास आए, जिसका नाम रूएल था। रूएल ने अपनी बेटियों से पूछा कि वे उस दिन इतनी जल्दी घर क्यों लौट आई हैं। रूएल की बेटियों ने समझाया कि एक व्यक्ति ने उन्हें चरवाहों से छुड़ाया था, और उसने उन्हें पीने के कुण्डों में पानी भरने में मदद की थी। बेटियाँ और रूएल अभी तक नहीं जानते कि मूसा कौन है, और बेटियाँ उसे केवल "मिस्री" कहती हैं। मूसा वास्तव में एक इस्राएली था, लेकिन वह मिस्र के राजा के घर में पाला गया था; उसकी बेटियों ने शायद मूसा के कपड़े या बोलने के तरीके से उसे मिस्री समझा होगा। </w:t>
      </w:r>
    </w:p>
    <w:p>
      <w:pPr/>
      <w:r>
        <w:rPr>
          <w:lang w:val="hi_IN" w:bidi="hi_IN"/>
        </w:rPr>
      </w:r>
      <w:r>
        <w:rPr>
          <w:lang w:val="hi_IN" w:bidi="hi_IN"/>
        </w:rPr>
        <w:t xml:space="preserve">रूएल ने अपनी बेटियों से पूछा कि उन्हें बचाने वाला वह पुरुष कहाँ है, और पूछा कि उसकी बेटियों ने उस पुरुष को कुएँ पर क्यों छोड़ दिया। रूएल ने ये प्रश्न इस बात से पूछे कि उसकी बेटियों ने मूसा को अपने साथ अपने घर में आमंत्रित नहीं किया, क्योंकि उस समय लोग आमतौर पर एक व्यक्ति को अपने घर में आमंत्रित करके और उसे भोजन देकर अपना कृतज्ञता दिखाते थे। अब रूएल अपनी बेटियों को बचाने के लिए मूसा के प्रति अपना आभार व्यक्त करना चाहता है, इसलिए वह उन्हें वापस जाकर मूसा को अपने साथ भोजन करने के लिए आमंत्रित करने का निर्देश देता है। </w:t>
      </w:r>
    </w:p>
    <w:p>
      <w:pPr/>
      <w:r>
        <w:rPr>
          <w:lang w:val="hi_IN" w:bidi="hi_IN"/>
        </w:rPr>
      </w:r>
      <w:r>
        <w:rPr>
          <w:lang w:val="hi_IN" w:bidi="hi_IN"/>
        </w:rPr>
        <w:t>रुकें और समूह में इस प्रश्न पर चर्चा करें: किसी के प्रति अपनी कृतज्ञता दिखाने के लिए आपके पास किस प्रकार के रीति-रिवाज हैं? जब आप ऐसा करना भूल जाते हैं तो क्या होता है? उस समय के बारे में एक कहानी सुनाएँ जब आप या आपका कोई जानने वाला किसी को अपना कृतज्ञता दिखाना भूल गया हो। रिकॉर्डिंग को यहाँ रोकें।</w:t>
      </w:r>
    </w:p>
    <w:p>
      <w:pPr/>
      <w:r>
        <w:rPr>
          <w:lang w:val="hi_IN" w:bidi="hi_IN"/>
        </w:rPr>
      </w:r>
      <w:r>
        <w:rPr>
          <w:lang w:val="hi_IN" w:bidi="hi_IN"/>
        </w:rPr>
        <w:t xml:space="preserve">कहानी यहाँ समय के साथ आगे बढ़ती है और इसमें बेटियों द्वारा मूसा को दिए गए निमंत्रण या मूसा द्वारा रूएल और उसके परिवार के साथ साझा किए गए भोजन को नहीं दिखाया गया है। रूएल ने अपनी बेटी सिप्पोरा को मूसा को विवाह करने के लिए दिया, और मूसा रूएल के घर में रहकर खुश था। रूएल ने मूसा को अपने परिवार का सदस्य बनाया, जो दिखाता है कि रूएल मूसा के साथ कितना खुश हुआ होगा। यदि उसे मूसा पर अविश्वास होता या वह मूसा को नापसंद करता, तो वह अपनी बेटी का विवाह मूसा से नहीं कराता। कुछ समय बाद, सिप्पोरा ने एक पुत्र को जन्म दिया। मूसा ने अपने पुत्र का नाम "गेर्शोम" रखा। मूसा की भाषा में, "गेर्शोम" का अर्थ "विदेशी"; मूसा ने समझाया कि उसने यह नाम चुना क्योंकि वह स्वयं मिद्यान देश में एक विदेशी था। यह नाम मूसा के लिए बहुत महत्वपूर्ण था, क्योंकि मूसा एक विदेशी था जो अपने देश और अपने लोगों से भाग गया था। लेकिन उसे एक नया घर और एक नया परिवार मिला। </w:t>
      </w:r>
    </w:p>
    <w:p>
      <w:pPr/>
      <w:r>
        <w:rPr>
          <w:lang w:val="hi_IN" w:bidi="hi_IN"/>
        </w:rPr>
      </w:r>
      <w:r>
        <w:rPr>
          <w:lang w:val="hi_IN" w:bidi="hi_IN"/>
        </w:rPr>
        <w:t>यहाँ रुकें और समूह में इस प्रश्न पर चर्चा करें: आपकी संस्कृति में नाम देने के रीति-रिवाज क्या हैं? आप नवजात शिशुओं के लिए नाम कैसे चुनते हैं? आपकी संस्कृति में बच्चों के नामों का क्या विशेष महत्व है? रिकॉर्डिंग को यहाँ रोकें।</w:t>
      </w:r>
    </w:p>
    <w:p>
      <w:pPr/>
      <w:r>
        <w:rPr>
          <w:lang w:val="hi_IN" w:bidi="hi_IN"/>
        </w:rPr>
      </w:r>
      <w:r>
        <w:rPr>
          <w:lang w:val="hi_IN" w:bidi="hi_IN"/>
        </w:rPr>
        <w:t xml:space="preserve">कहानी अब मूसा के मातृभूमि मिस्र लौट आती है। जिस समय मूसा रूएल के साथ रह रहा था, उसी दौरान मिस्र के राजा की मृत्यु हो गई। हालाँकि, इस्राएली मिस्रियों के गुलाम बने रहे। उनकी कठिनाई और पीड़ा बहुत अधिक बनी रही, और वे अपनी कैद में कराहते रहे। ये पीड़ादायक, आँसू भरी चीखें हैं। उन्होंने परमेश्वर को पुकारा कि वह उन्हें गुलामी से मुक्ति दिलाए। परमेश्वर ने उनकी सहायता के लिए पुकार सुनी, और परमेश्वर को वह वादा याद आया जो उसने इस्राएलियों के पूर्वज अब्राहम, इसहाक और याकूब से किया था। परमेश्वर ने इन लोगों से वादा किया था कि वह उनकी वंशजों को आशीष देगा, उन्हें उत्पीड़न से बचाएगा और उन्हें रहने के लिए एक विशेष भूमि पर ले जाएगा। कहानी के इस बिन्दु पर, परमेश्वर इस्राएलियों को सुनता है; वह उनका दुख देखता है; और वह अपने वादे को याद करता है। परमेश्वर उनकी मदद करना चाहता है, क्योंकि वे उसके लोग हैं। परमेश्वर जानता था कि उन्हें गुलामी से बचाने का समय आ गया था। </w:t>
      </w:r>
    </w:p>
    <w:p>
      <w:pPr/>
      <w:r>
        <w:rPr>
          <w:lang w:val="hi_IN" w:bidi="hi_IN"/>
        </w:rPr>
      </w:r>
      <w:r>
        <w:rPr>
          <w:lang w:val="hi_IN" w:bidi="hi_IN"/>
        </w:rPr>
        <w:t xml:space="preserve">यह कहानी उन लोगों को बचाने की परमेश्वर की इच्छा पर जोर देती है जो उत्पीड़ित हैं और जिन्हें उसकी आवश्यकता है। यह कहानी इस बात पर जोर देती है कि पहले मूसा ने मिद्यान के याजक की बेटियों को कैसे बचाया, और फिर अन्त में यह बताया जाता है कि कैसे परमेश्वर ने इस्राएलियों को गुलामी से बचाने के अपने वादे को याद किया। मूसा की बेटियों को बचाने की इच्छा हमें इस्राएलियों को बचाने की परमेश्वर की इच्छा की याद दिलाती है। </w:t>
      </w:r>
      <w:r>
        <w:rPr>
          <w:lang w:val="hi_IN" w:bidi="hi_IN"/>
        </w:rPr>
      </w:r>
    </w:p>
    <w:p>
      <w:pPr>
        <w:pStyle w:val="Heading3"/>
      </w:pPr>
      <w:r>
        <w:rPr>
          <w:lang w:val="hi_IN" w:bidi="hi_IN"/>
        </w:rPr>
        <w:t>घटनाओं को समझाना</w:t>
      </w:r>
    </w:p>
    <w:p>
      <w:pPr/>
      <w:r>
        <w:rPr>
          <w:lang w:val="hi_IN" w:bidi="hi_IN"/>
        </w:rPr>
      </w:r>
      <w:r>
        <w:rPr>
          <w:lang w:val="hi_IN" w:bidi="hi_IN"/>
        </w:rPr>
        <w:t xml:space="preserve">निर्गमन 2:16–25 का ऑडियो संस्करण सबसे आसानी से समझ में आने वाले अनुवाद में सुनें। </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सात दृश्य हैं।</w:t>
      </w:r>
    </w:p>
    <w:p>
      <w:pPr/>
      <w:r>
        <w:rPr>
          <w:lang w:val="hi_IN" w:bidi="hi_IN"/>
        </w:rPr>
      </w:r>
      <w:r>
        <w:rPr>
          <w:b/>
          <w:lang w:val="hi_IN" w:bidi="hi_IN"/>
        </w:rPr>
        <w:t>पहले दृश्य में:</w:t>
      </w:r>
      <w:r>
        <w:rPr>
          <w:lang w:val="hi_IN" w:bidi="hi_IN"/>
        </w:rPr>
        <w:t xml:space="preserve"> मिद्यान के याजक (जिसे रूएल भी कहा जाता है) रूएल की बेटियाँ, अपनी भेड़ों के लिए पानी भरने के लिए कुएँ पर आती हैं। </w:t>
      </w:r>
    </w:p>
    <w:p>
      <w:pPr/>
      <w:r>
        <w:rPr>
          <w:lang w:val="hi_IN" w:bidi="hi_IN"/>
        </w:rPr>
      </w:r>
      <w:r>
        <w:rPr>
          <w:b/>
          <w:lang w:val="hi_IN" w:bidi="hi_IN"/>
        </w:rPr>
        <w:t>दूसरे दृश्य में:</w:t>
      </w:r>
      <w:r>
        <w:rPr>
          <w:lang w:val="hi_IN" w:bidi="hi_IN"/>
        </w:rPr>
        <w:t xml:space="preserve"> पुरुष चरवाहों का एक समूह आकर बेटियों को भगा देता है। </w:t>
      </w:r>
    </w:p>
    <w:p>
      <w:pPr/>
      <w:r>
        <w:rPr>
          <w:lang w:val="hi_IN" w:bidi="hi_IN"/>
        </w:rPr>
      </w:r>
      <w:r>
        <w:rPr>
          <w:b/>
          <w:lang w:val="hi_IN" w:bidi="hi_IN"/>
        </w:rPr>
        <w:t>तीसरे दृश्य में:</w:t>
      </w:r>
      <w:r>
        <w:rPr>
          <w:lang w:val="hi_IN" w:bidi="hi_IN"/>
        </w:rPr>
        <w:t xml:space="preserve"> मूसा बेटियों को चरवाहों से बचाता है। फिर मूसा बेटियों को अपनी भेड़ों के लिए पानी निकालने में मदद करता है। </w:t>
      </w:r>
    </w:p>
    <w:p>
      <w:pPr/>
      <w:r>
        <w:rPr>
          <w:lang w:val="hi_IN" w:bidi="hi_IN"/>
        </w:rPr>
      </w:r>
      <w:r>
        <w:rPr>
          <w:b/>
          <w:lang w:val="hi_IN" w:bidi="hi_IN"/>
        </w:rPr>
        <w:t>चौथे दृश्य में:</w:t>
      </w:r>
      <w:r>
        <w:rPr>
          <w:lang w:val="hi_IN" w:bidi="hi_IN"/>
        </w:rPr>
        <w:t xml:space="preserve"> बेटियाँ घर लौटती हैं और अपने पिता रूएल को कुएँ पर हुई सारी घटना बताती हैं। रूएल उन्हें निर्देश देता है कि वे मूसा को अपने घर आमंत्रित करें और उनके साथ भोजन करें। </w:t>
      </w:r>
    </w:p>
    <w:p>
      <w:pPr/>
      <w:r>
        <w:rPr>
          <w:lang w:val="hi_IN" w:bidi="hi_IN"/>
        </w:rPr>
      </w:r>
      <w:r>
        <w:rPr>
          <w:b/>
          <w:lang w:val="hi_IN" w:bidi="hi_IN"/>
        </w:rPr>
        <w:t>पाँचवें दृश्य में:</w:t>
      </w:r>
      <w:r>
        <w:rPr>
          <w:lang w:val="hi_IN" w:bidi="hi_IN"/>
        </w:rPr>
        <w:t xml:space="preserve"> मूसा रूएल की बेटियों में से एक सिप्पोरा से विवाह करता है। </w:t>
      </w:r>
    </w:p>
    <w:p>
      <w:pPr/>
      <w:r>
        <w:rPr>
          <w:lang w:val="hi_IN" w:bidi="hi_IN"/>
        </w:rPr>
      </w:r>
      <w:r>
        <w:rPr>
          <w:b/>
          <w:lang w:val="hi_IN" w:bidi="hi_IN"/>
        </w:rPr>
        <w:t>छठे दृश्य में:</w:t>
      </w:r>
      <w:r>
        <w:rPr>
          <w:lang w:val="hi_IN" w:bidi="hi_IN"/>
        </w:rPr>
        <w:t xml:space="preserve"> सिप्पोरा एक पुत्र को जन्म देती है, और मूसा बच्चे का नाम "गेर्शोम" रखता है। </w:t>
      </w:r>
    </w:p>
    <w:p>
      <w:pPr/>
      <w:r>
        <w:rPr>
          <w:lang w:val="hi_IN" w:bidi="hi_IN"/>
        </w:rPr>
      </w:r>
      <w:r>
        <w:rPr>
          <w:b/>
          <w:lang w:val="hi_IN" w:bidi="hi_IN"/>
        </w:rPr>
        <w:t>सातवें दृश्य में:</w:t>
      </w:r>
      <w:r>
        <w:rPr>
          <w:lang w:val="hi_IN" w:bidi="hi_IN"/>
        </w:rPr>
        <w:t xml:space="preserve"> मिस्र के राजा की मृत्यु हो जाती है, और इस्राएल के लोग परमेश्वर को पुकारते हैं कि वह उन्हें उनकी गुलामी से मुक्त करे। परमेश्वर उनकी पुकार सुनता है और अब्राहम के साथ अपनी वाचा को याद करता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 xml:space="preserve">रूएल, मिद्यान का याजक (जिसे "रूएल" भी कहा जाता है) </w:t>
      </w:r>
    </w:p>
    <w:p>
      <w:pPr>
        <w:pStyle w:val="ListBullet"/>
        <w:spacing w:line="240" w:lineRule="auto"/>
        <w:ind w:left="720"/>
      </w:pPr>
      <w:r>
        <w:rPr>
          <w:lang w:val="hi_IN" w:bidi="hi_IN"/>
        </w:rPr>
      </w:r>
      <w:r>
        <w:rPr>
          <w:lang w:val="hi_IN" w:bidi="hi_IN"/>
        </w:rPr>
        <w:t xml:space="preserve">रूएल की बेटी सिप्पोरा </w:t>
      </w:r>
    </w:p>
    <w:p>
      <w:pPr>
        <w:pStyle w:val="ListBullet"/>
        <w:spacing w:line="240" w:lineRule="auto"/>
        <w:ind w:left="720"/>
      </w:pPr>
      <w:r>
        <w:rPr>
          <w:lang w:val="hi_IN" w:bidi="hi_IN"/>
        </w:rPr>
      </w:r>
      <w:r>
        <w:rPr>
          <w:lang w:val="hi_IN" w:bidi="hi_IN"/>
        </w:rPr>
        <w:t xml:space="preserve">रूएल की छह अन्य बेटियाँ </w:t>
      </w:r>
    </w:p>
    <w:p>
      <w:pPr>
        <w:pStyle w:val="ListBullet"/>
        <w:spacing w:line="240" w:lineRule="auto"/>
        <w:ind w:left="720"/>
      </w:pPr>
      <w:r>
        <w:rPr>
          <w:lang w:val="hi_IN" w:bidi="hi_IN"/>
        </w:rPr>
      </w:r>
      <w:r>
        <w:rPr>
          <w:lang w:val="hi_IN" w:bidi="hi_IN"/>
        </w:rPr>
        <w:t xml:space="preserve">पुरुष चरवाहों का एक समूह </w:t>
      </w:r>
    </w:p>
    <w:p>
      <w:pPr>
        <w:pStyle w:val="ListBullet"/>
        <w:spacing w:line="240" w:lineRule="auto"/>
        <w:ind w:left="720"/>
      </w:pPr>
      <w:r>
        <w:rPr>
          <w:lang w:val="hi_IN" w:bidi="hi_IN"/>
        </w:rPr>
      </w:r>
      <w:r>
        <w:rPr>
          <w:lang w:val="hi_IN" w:bidi="hi_IN"/>
        </w:rPr>
        <w:t xml:space="preserve">फ़िरौन, मिस्र का राजा </w:t>
      </w:r>
    </w:p>
    <w:p>
      <w:pPr>
        <w:pStyle w:val="ListBullet"/>
        <w:spacing w:line="240" w:lineRule="auto"/>
        <w:ind w:left="720"/>
      </w:pPr>
      <w:r>
        <w:rPr>
          <w:lang w:val="hi_IN" w:bidi="hi_IN"/>
        </w:rPr>
      </w:r>
      <w:r>
        <w:rPr>
          <w:lang w:val="hi_IN" w:bidi="hi_IN"/>
        </w:rPr>
        <w:t xml:space="preserve">इस्राएल के लोग </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 xml:space="preserve">एक समूह के रूप में, भाग के परिवेश के इन हिस्सों पर ध्यान दें: रूएल और उसकी बेटियाँ मिद्यान देश में रहती हैं। रूएल की बेटियाँ अपने घर से एक कुएँ पर जाती हैं, फिर अपने घर वापस जाती हैं। रूएल उनसे कहता है कि वे फिर से कुएँ पर वापस जाएँ और मूसा को अपने घर में आमंत्रित करें। हालाँकि, बाइबल में बेटियों द्वारा मूसा को निमंत्रण देने के दृश्य का वर्णन नहीं है; इसके बजाय, बाइबल की कहानी आगे बढ़ जाती है और बाद के समय में पहुँच जाती है जब मूसा रूएल के घर में रह रहा होता है और रूएल मूसा को अपनी बेटी सिप्पोरा विवाह में दे देता है। इसके बाद, कहानी मिद्यान देश से दूर मिस्र देश की ओर बढ़ जाती है, जहाँ मिस्र का राजा अभी-अभी मर गया है और गुलाम इस्राएली अभी भी दुख सहते हैं। </w:t>
      </w:r>
    </w:p>
    <w:p>
      <w:pPr/>
      <w:r>
        <w:rPr>
          <w:lang w:val="hi_IN" w:bidi="hi_IN"/>
        </w:rPr>
      </w:r>
      <w:r>
        <w:rPr>
          <w:lang w:val="hi_IN" w:bidi="hi_IN"/>
        </w:rPr>
        <w:t xml:space="preserve">पहले दृश्य में, मूसा पहले से ही कुएँ के किनारे बैठा है। फिर मिद्यान के याजक रूएल की सात बेटियाँ अपने झुण्ड के साथ एक कुएँ पर आईं ताकि वे अपने झुण्ड को पानी पिला सकें। </w:t>
      </w:r>
    </w:p>
    <w:p>
      <w:pPr/>
      <w:r>
        <w:rPr>
          <w:lang w:val="hi_IN" w:bidi="hi_IN"/>
        </w:rPr>
      </w:r>
      <w:r>
        <w:rPr>
          <w:lang w:val="hi_IN" w:bidi="hi_IN"/>
        </w:rPr>
        <w:t xml:space="preserve">रुकें और एक </w:t>
      </w:r>
      <w:r>
        <w:rPr>
          <w:b/>
          <w:lang w:val="hi_IN" w:bidi="hi_IN"/>
        </w:rPr>
        <w:t>भेड़</w:t>
      </w:r>
      <w:r>
        <w:rPr>
          <w:lang w:val="hi_IN" w:bidi="hi_IN"/>
        </w:rPr>
        <w:t xml:space="preserve">, एक </w:t>
      </w:r>
      <w:r>
        <w:rPr>
          <w:b/>
          <w:lang w:val="hi_IN" w:bidi="hi_IN"/>
        </w:rPr>
        <w:t>बकरी,</w:t>
      </w:r>
      <w:r>
        <w:rPr>
          <w:lang w:val="hi_IN" w:bidi="hi_IN"/>
        </w:rPr>
        <w:t xml:space="preserve"> एक </w:t>
      </w:r>
      <w:r>
        <w:rPr>
          <w:b/>
          <w:lang w:val="hi_IN" w:bidi="hi_IN"/>
        </w:rPr>
        <w:t>कुआ,</w:t>
      </w:r>
      <w:r>
        <w:rPr>
          <w:lang w:val="hi_IN" w:bidi="hi_IN"/>
        </w:rPr>
        <w:t xml:space="preserve"> </w:t>
      </w:r>
      <w:r>
        <w:rPr>
          <w:b/>
          <w:lang w:val="hi_IN" w:bidi="hi_IN"/>
        </w:rPr>
        <w:t>पानी भरने के लिए एक बर्तन</w:t>
      </w:r>
      <w:r>
        <w:rPr>
          <w:lang w:val="hi_IN" w:bidi="hi_IN"/>
        </w:rPr>
        <w:t xml:space="preserve"> और एक </w:t>
      </w:r>
      <w:r>
        <w:rPr>
          <w:b/>
          <w:lang w:val="hi_IN" w:bidi="hi_IN"/>
        </w:rPr>
        <w:t>कुण्ड</w:t>
      </w:r>
      <w:r>
        <w:rPr>
          <w:lang w:val="hi_IN" w:bidi="hi_IN"/>
        </w:rPr>
        <w:t xml:space="preserve"> की तस्वीर दिखाएँ। रिकॉर्डिंग को यहाँ रोकें।</w:t>
      </w:r>
    </w:p>
    <w:p>
      <w:pPr/>
      <w:r>
        <w:rPr>
          <w:lang w:val="hi_IN" w:bidi="hi_IN"/>
        </w:rPr>
      </w:r>
      <w:r>
        <w:rPr>
          <w:lang w:val="hi_IN" w:bidi="hi_IN"/>
        </w:rPr>
        <w:t xml:space="preserve">कहानी में यह नहीं बताया गया है कि चरवाहों के उन्हें भगाने से पहले बेटियों ने कितना काम पूरा किया था। जब चरवाहे आए तब तक शायद बेटियाँ बर्तनों में पानी भर चुकी थीं और कुण्डों में पानी डालना शुरू कर चुकी थीं, या शायद उन्होंने अभी-अभी अपने बर्तनों को कुएँ में डालना शुरू ही किया था। </w:t>
      </w:r>
    </w:p>
    <w:p>
      <w:pPr/>
      <w:r>
        <w:rPr>
          <w:lang w:val="hi_IN" w:bidi="hi_IN"/>
        </w:rPr>
      </w:r>
      <w:r>
        <w:rPr>
          <w:lang w:val="hi_IN" w:bidi="hi_IN"/>
        </w:rPr>
        <w:t xml:space="preserve">दूसरे दृश्य में, कुछ पुरुष चरवाहे आते हैं और रूएल की बेटियों को कुएँ से भगा देते हैं। वे रूएल की बेटियों से अधिक बलवान और शायद उम्र में भी बड़े हैं, इसलिए बेटियाँ उनसे डरती हैं। पुरुष चरवाहे लड़कियों को पानी का उपयोग करने की अनुमति नहीं देना चाहते हैं। </w:t>
      </w:r>
    </w:p>
    <w:p>
      <w:pPr/>
      <w:r>
        <w:rPr>
          <w:lang w:val="hi_IN" w:bidi="hi_IN"/>
        </w:rPr>
      </w:r>
      <w:r>
        <w:rPr>
          <w:lang w:val="hi_IN" w:bidi="hi_IN"/>
        </w:rPr>
        <w:t xml:space="preserve">तीसरे दृश्य में, मूसा रूएल की बेटियों को बचाता है। बाइबल का यह भाग स्पष्ट रूप से नहीं बताता है कि मूसा ऐसा कैसे करता है। ऐसा हो सकता है कि मूसा ने पुरुष चरवाहों को भगा दिया हो, या ऐसा भी हो सकता है कि उसने उन्हें लड़कियों को अकेला छोड़ने का आदेश दिया हो, और चरवाहों ने मूसा से डरकर उसकी बात मान ली हो। लेकिन बाइबल स्पष्ट है कि मूसा ने लड़कियों की मदद की: कहानी में इब्री शब्द कहता है कि उसने उन्हें "बचाया" या "छुड़ाया"। मूसा न केवल लड़कियों को पुरुष चरवाहों से बचाता है; वह उनके साथ भी रहता है और लड़कियों के झुण्ड को पानी देने में उनकी मदद करता है। </w:t>
      </w:r>
    </w:p>
    <w:p>
      <w:pPr/>
      <w:r>
        <w:rPr>
          <w:lang w:val="hi_IN" w:bidi="hi_IN"/>
        </w:rPr>
      </w:r>
      <w:r>
        <w:rPr>
          <w:lang w:val="hi_IN" w:bidi="hi_IN"/>
        </w:rPr>
        <w:t xml:space="preserve">पहले दृश्य में, बेटियाँ घर लौटती हैं और अपने पिता को बताती हैं कि कुएँ पर क्या हुआ था। रूएल अपनी बेटियों से दो प्रश्न पूछता है: चूँकि मूसा ने उन्हें बचाया था, इसलिए मूसा अब उनके साथ क्यों नहीं है? उन्होंने उसे कुएँ पर क्यों छोड़ दिया? रूएल ये प्रश्न पूछता है क्योंकि वह बहुत आश्चर्यचकित है। उसे आश्चर्य होता है कि उसकी बेटियों ने मूसा को अपने घर आमंत्रित करके उसके प्रति कृतज्ञता नहीं दिखाई। रूएल का मानना है कि उसे और उसकी बेटियों को मूसा को भोजन देना चाहिए ताकि यह दिखाया जा सके कि वे मूसा की मदद के लिए कितने आभारी हैं। तब रूएल अपनी बेटियों से कहता है कि वे वापस जाकर मूसा को अपने घर भोजन करने के लिए आमंत्रित करें। </w:t>
      </w:r>
    </w:p>
    <w:p>
      <w:pPr/>
      <w:r>
        <w:rPr>
          <w:lang w:val="hi_IN" w:bidi="hi_IN"/>
        </w:rPr>
      </w:r>
      <w:r>
        <w:rPr>
          <w:lang w:val="hi_IN" w:bidi="hi_IN"/>
        </w:rPr>
        <w:t xml:space="preserve">पाँचवें दृश्य में, कुछ समय बीत गया है, और मूसा अब रूएल के घर में रह रहा है। लड़कियाँ मूसा को अपने घर भोजन करने के लिए आमंत्रित करने के लिए वापस गई होंगी, और मूसा ने भी इसे स्वीकार कर लिया होगा, लेकिन यह दृश्य बाइबल में नहीं है। रूएल अपनी बेटी सिप्पोरा को मूसा को विवाह करने के लिए देता है। </w:t>
      </w:r>
    </w:p>
    <w:p>
      <w:pPr/>
      <w:r>
        <w:rPr>
          <w:lang w:val="hi_IN" w:bidi="hi_IN"/>
        </w:rPr>
      </w:r>
      <w:r>
        <w:rPr>
          <w:lang w:val="hi_IN" w:bidi="hi_IN"/>
        </w:rPr>
        <w:t xml:space="preserve">छठे दृश्य में, सिप्पोरा अपने और मूसा के पुत्र को जन्म देती है। मूसा ने पुत्र का नाम "गेर्शोम" रखा। इब्री में, "गेर्शोम" का अर्थ है "विदेशी।" इस नाम का मूसा के लिए विशेष और व्यक्तिगत महत्व है, क्योंकि मूसा स्वयं एक अजनबी देश में एक विदेशी रहा है। </w:t>
      </w:r>
    </w:p>
    <w:p>
      <w:pPr/>
      <w:r>
        <w:rPr>
          <w:lang w:val="hi_IN" w:bidi="hi_IN"/>
        </w:rPr>
      </w:r>
      <w:r>
        <w:rPr>
          <w:lang w:val="hi_IN" w:bidi="hi_IN"/>
        </w:rPr>
        <w:t xml:space="preserve">सातवें दृश्य में, कहानी मूसा के नए घर के देश मिद्यान से मूसा के पूर्व घर मिस्र की ओर जाती है। </w:t>
      </w:r>
    </w:p>
    <w:p>
      <w:pPr/>
      <w:r>
        <w:rPr>
          <w:lang w:val="hi_IN" w:bidi="hi_IN"/>
        </w:rPr>
      </w:r>
      <w:r>
        <w:rPr>
          <w:lang w:val="hi_IN" w:bidi="hi_IN"/>
        </w:rPr>
        <w:t xml:space="preserve">रुकें और एक नक्शा दिखाएँ जो </w:t>
      </w:r>
      <w:r>
        <w:rPr>
          <w:b/>
          <w:lang w:val="hi_IN" w:bidi="hi_IN"/>
        </w:rPr>
        <w:t>मिस्र और मिद्यान देश</w:t>
      </w:r>
      <w:r>
        <w:rPr>
          <w:lang w:val="hi_IN" w:bidi="hi_IN"/>
        </w:rPr>
        <w:t xml:space="preserve"> दोनों को दिखाता है। दोनों देशों के बीच की दूरी पर ध्यान दें। रिकॉर्डिंग को यहाँ रोकें।</w:t>
      </w:r>
    </w:p>
    <w:p>
      <w:pPr/>
      <w:r>
        <w:rPr>
          <w:lang w:val="hi_IN" w:bidi="hi_IN"/>
        </w:rPr>
      </w:r>
      <w:r>
        <w:rPr>
          <w:lang w:val="hi_IN" w:bidi="hi_IN"/>
        </w:rPr>
        <w:t xml:space="preserve">कई साल बीत जाते हैं, और अब मिस्र के राजा की मृत्यु हो जाती है, और इस्राएली मिस्रियों के गुलाम के रूप में कष्ट भोगते रहते हैं। इस्राइली लोग परमेश्वर को पुकारते हैं कि वह उन्हें गुलामी से मुक्ति दिलाए। परमेश्वर उनकी प्रार्थनाओं को सुनता है, और परमेश्वर उस वाचा को याद करता है जो उसने अब्राहम के साथ किया था। परमेश्वर इस्राएलियों को देखता है, और वह जानता है कि वे अब्राहम के वंशज हैं। </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 xml:space="preserve">निर्गमन 2:16–25 का ऑडियो संस्करण सबसे आसानी से समझ में आने वाले अनुवाद में सुनें। </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सात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 xml:space="preserve">रूएल, मिद्यान का याजक </w:t>
      </w:r>
    </w:p>
    <w:p>
      <w:pPr>
        <w:pStyle w:val="ListBullet"/>
        <w:spacing w:line="240" w:lineRule="auto"/>
        <w:ind w:left="720"/>
      </w:pPr>
      <w:r>
        <w:rPr>
          <w:lang w:val="hi_IN" w:bidi="hi_IN"/>
        </w:rPr>
      </w:r>
      <w:r>
        <w:rPr>
          <w:lang w:val="hi_IN" w:bidi="hi_IN"/>
        </w:rPr>
        <w:t xml:space="preserve">रूएल की बेटी सिप्पोरा </w:t>
      </w:r>
    </w:p>
    <w:p>
      <w:pPr>
        <w:pStyle w:val="ListBullet"/>
        <w:spacing w:line="240" w:lineRule="auto"/>
        <w:ind w:left="720"/>
      </w:pPr>
      <w:r>
        <w:rPr>
          <w:lang w:val="hi_IN" w:bidi="hi_IN"/>
        </w:rPr>
      </w:r>
      <w:r>
        <w:rPr>
          <w:lang w:val="hi_IN" w:bidi="hi_IN"/>
        </w:rPr>
        <w:t xml:space="preserve">रूएल की छह अन्य बेटियाँ </w:t>
      </w:r>
    </w:p>
    <w:p>
      <w:pPr>
        <w:pStyle w:val="ListBullet"/>
        <w:spacing w:line="240" w:lineRule="auto"/>
        <w:ind w:left="720"/>
      </w:pPr>
      <w:r>
        <w:rPr>
          <w:lang w:val="hi_IN" w:bidi="hi_IN"/>
        </w:rPr>
      </w:r>
      <w:r>
        <w:rPr>
          <w:lang w:val="hi_IN" w:bidi="hi_IN"/>
        </w:rPr>
        <w:t xml:space="preserve">पुरुष चरवाहों का एक समूह </w:t>
      </w:r>
    </w:p>
    <w:p>
      <w:pPr>
        <w:pStyle w:val="ListBullet"/>
        <w:spacing w:line="240" w:lineRule="auto"/>
        <w:ind w:left="720"/>
      </w:pPr>
      <w:r>
        <w:rPr>
          <w:lang w:val="hi_IN" w:bidi="hi_IN"/>
        </w:rPr>
      </w:r>
      <w:r>
        <w:rPr>
          <w:lang w:val="hi_IN" w:bidi="hi_IN"/>
        </w:rPr>
        <w:t xml:space="preserve">फ़िरौन, मिस्र का राजा </w:t>
      </w:r>
    </w:p>
    <w:p>
      <w:pPr>
        <w:pStyle w:val="ListBullet"/>
        <w:spacing w:line="240" w:lineRule="auto"/>
        <w:ind w:left="720"/>
      </w:pPr>
      <w:r>
        <w:rPr>
          <w:lang w:val="hi_IN" w:bidi="hi_IN"/>
        </w:rPr>
      </w:r>
      <w:r>
        <w:rPr>
          <w:lang w:val="hi_IN" w:bidi="hi_IN"/>
        </w:rPr>
        <w:t xml:space="preserve">इस्राएल के लोग </w:t>
      </w:r>
    </w:p>
    <w:p>
      <w:pPr>
        <w:pStyle w:val="ListBullet"/>
        <w:spacing w:line="240" w:lineRule="auto"/>
        <w:ind w:left="720"/>
      </w:pPr>
      <w:r>
        <w:rPr>
          <w:lang w:val="hi_IN" w:bidi="hi_IN"/>
        </w:rPr>
      </w:r>
      <w:r>
        <w:rPr>
          <w:lang w:val="hi_IN" w:bidi="hi_IN"/>
        </w:rPr>
        <w:t>और परमेश्वर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नाटक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 xml:space="preserve">पहले दृश्य में, मिद्यान के याजक रूएल की सात बेटियाँ अपने झुण्ड के साथ एक कुएँ पर आती हैं। वे कुएँ से पानी निकालना शुरू करतीं हैं ताकि वे अपने झुण्ड को पानी पीने के लिए दे सकें। </w:t>
      </w:r>
    </w:p>
    <w:p>
      <w:pPr/>
      <w:r>
        <w:rPr>
          <w:lang w:val="hi_IN" w:bidi="hi_IN"/>
        </w:rPr>
      </w:r>
      <w:r>
        <w:rPr>
          <w:lang w:val="hi_IN" w:bidi="hi_IN"/>
        </w:rPr>
        <w:t xml:space="preserve">दूसरे दृश्य में, कुछ पुरुष चरवाहे आते हैं और रूएल की बेटियों को कुएँ से भगा देते हैं। पुरुष चरवाहे लड़कियों को पानी का उपयोग करने की अनुमति नहीं देना चाहते हैं।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बेटियों की भूमिका निभाने वाले लोगों से पूछें, "आप चरवाहों को आपको भगाने क्यों दे रही हैं? ये चरवाहे आपको कैसा महसूस कराते हैं?" आप सुन सकते हैं: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तीसरे दृश्य में, मूसा रूएल की बेटियों को चरवाहों से बचाता है। मूसा ने शायद पुरुष चरवाहों को भगा दिया हो, या उन्हें लड़कियों को अकेला छोड़ने का आदेश दिया हो। मूसा भी लड़कियों के साथ रहता है और उनके लिए पानी के कुण्ड भरता है।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मूसा की भूमिका निभाने वाले व्यक्ति से पूछें, "आपने इन लड़कियों की इस तरह से मदद क्यों की?" आप सुन सकते हैं: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पहले दृश्य में, बेटियाँ घर लौटती हैं, और उनके पिता पूछते हैं कि वे इतनी जल्दी वापस क्यों लौट आई हैं। वे अपने पिता को कुएँ पर हुई घटना के बारे में बतातीं हैं। उनका पिता पूछता है कि मूसा उनके साथ क्यों नहीं है, और उन्होंने उसे कुएँ पर क्यों छोड़ दिया? फिर वह अपनी बेटियों से कहता है कि वे वापस जाकर मूसा को अपने घर भोजन करने के लिए आमंत्रित करें।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रूएल की भूमिका निभाने वाले व्यक्ति से पूछें कि जब उसने अपनी बेटियों को लौटते हुए देखा तो उसे कैसा महसूस हुआ। आप सुन सकते हैं: </w:t>
      </w:r>
    </w:p>
    <w:p>
      <w:pPr>
        <w:pStyle w:val="ListBullet"/>
        <w:spacing w:line="240" w:lineRule="auto"/>
        <w:ind w:left="720"/>
      </w:pPr>
      <w:r>
        <w:rPr>
          <w:lang w:val="hi_IN" w:bidi="hi_IN"/>
        </w:rPr>
      </w:r>
      <w:r>
        <w:rPr>
          <w:lang w:val="hi_IN" w:bidi="hi_IN"/>
        </w:rPr>
        <w:t xml:space="preserve">रूएल का किरदार निभाने वाले व्यक्ति से पूछिए कि मूसा द्वारा उसकी बेटियों को बचाने के बारे में सुनकर उसे कैसा लगा। आप सुन सकते हैं: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पाँचवें दृश्य में, मूसा अब यित्रो के घर में रह रहा है। रूएल अपनी बेटी सिप्पोरा को मूसा को विवाह करने के लिए देता है।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मूसा का किरदार निभाने वाले व्यक्ति से पूछें, "रूएल के घर में रहते हुए और उसकी बेटी से शादी करते हुए आपको कैसा महसूस हो रहा है?" आप सुन सकते हैं: </w:t>
      </w:r>
    </w:p>
    <w:p>
      <w:pPr>
        <w:pStyle w:val="ListBullet"/>
        <w:spacing w:line="240" w:lineRule="auto"/>
        <w:ind w:left="720"/>
      </w:pPr>
      <w:r>
        <w:rPr>
          <w:lang w:val="hi_IN" w:bidi="hi_IN"/>
        </w:rPr>
      </w:r>
      <w:r>
        <w:rPr>
          <w:lang w:val="hi_IN" w:bidi="hi_IN"/>
        </w:rPr>
        <w:t xml:space="preserve">रूएल का किरदार निभाने वाले व्यक्ति से पूछें, "आपने मूसा को अपने घर में क्यों रहने की अनुमति दी? आपने अपनी एक बेटी का विवाह उससे क्यों किया?" आप सुन सकते हैं: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छठे दृश्य में, सिप्पोरा एक पुत्र को जन्म देती है। मूसा ने पुत्र का नाम "गेर्शोम" रखा।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मूसा का किरदार निभाने वाले व्यक्ति से पूछें, "आपने अपने पुत्र का नाम 'गेर्शोम' क्यों रखा?" आप सुन सकते हैं: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सातवें दृश्य में, कहानी मूसा के नए घर के देश मिद्यान से मूसा के पूर्व घर मिस्र की ओर जाती है। मिस्र के राजा की अभी-अभी मृत्यु हुई है, और इस्राएली मदद के लिए परमेश्वर को पुकार रहे हैं। परमेश्वर उनकी प्रार्थनाओं को सुनता है, और परमेश्वर इस्राएलियों को देखता है।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इस्राएलियों का किरदार निभाने वाले लोगों से पूछें, "आप परमेश्वर के सामने क्यों कराहते हैं और क्यों पुकार रहे हैं?" आप सुन सकते हैं: </w:t>
      </w:r>
    </w:p>
    <w:p>
      <w:pPr>
        <w:pStyle w:val="ListBullet"/>
        <w:spacing w:line="240" w:lineRule="auto"/>
        <w:ind w:left="720"/>
      </w:pPr>
      <w:r>
        <w:rPr>
          <w:lang w:val="hi_IN" w:bidi="hi_IN"/>
        </w:rPr>
      </w:r>
      <w:r>
        <w:rPr>
          <w:lang w:val="hi_IN" w:bidi="hi_IN"/>
        </w:rPr>
        <w:t xml:space="preserve">परमेश्वर का किरदार निभाने वाले व्यक्ति से पूछें, "आप इस्राएलियों के पुकार पर क्यों ध्यान देते हैं?" आप सुन सकते हैं: </w:t>
      </w:r>
      <w:r>
        <w:rPr>
          <w:lang w:val="hi_IN" w:bidi="hi_IN"/>
        </w:rPr>
      </w:r>
    </w:p>
    <w:p>
      <w:pPr>
        <w:pStyle w:val="Heading3"/>
      </w:pPr>
      <w:r>
        <w:rPr>
          <w:lang w:val="hi_IN" w:bidi="hi_IN"/>
        </w:rPr>
        <w:t>आवश्यक जानकारी</w:t>
      </w:r>
    </w:p>
    <w:p>
      <w:pPr/>
      <w:r>
        <w:rPr>
          <w:lang w:val="hi_IN" w:bidi="hi_IN"/>
        </w:rPr>
      </w:r>
      <w:r>
        <w:rPr>
          <w:lang w:val="hi_IN" w:bidi="hi_IN"/>
        </w:rPr>
        <w:t xml:space="preserve">निर्गमन 2:16–25 का ऑडियो संस्करण सबसे आसानी से समझ में आने वाले अनुवाद में सुनें। </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मिद्यान के </w:t>
      </w:r>
      <w:r>
        <w:rPr>
          <w:b/>
          <w:lang w:val="hi_IN" w:bidi="hi_IN"/>
        </w:rPr>
        <w:t>याजक</w:t>
      </w:r>
      <w:r>
        <w:rPr>
          <w:lang w:val="hi_IN" w:bidi="hi_IN"/>
        </w:rPr>
        <w:t xml:space="preserve"> के पास सात </w:t>
      </w:r>
      <w:r>
        <w:rPr>
          <w:b/>
          <w:lang w:val="hi_IN" w:bidi="hi_IN"/>
        </w:rPr>
        <w:t>बेटियाँ</w:t>
      </w:r>
      <w:r>
        <w:rPr>
          <w:lang w:val="hi_IN" w:bidi="hi_IN"/>
        </w:rPr>
        <w:t xml:space="preserve"> थीं। एक याजक </w:t>
      </w:r>
      <w:r>
        <w:rPr>
          <w:lang w:val="hi_IN" w:bidi="hi_IN"/>
        </w:rPr>
        <w:t>परमेश्वर</w:t>
      </w:r>
      <w:r>
        <w:rPr>
          <w:lang w:val="hi_IN" w:bidi="hi_IN"/>
        </w:rPr>
        <w:t xml:space="preserve"> के सामने लोगों के प्रवक्ता के रूप में कार्य करता है और लोगों के भेंट परमेश्वर के सामने पेश करता है। </w:t>
      </w:r>
    </w:p>
    <w:p>
      <w:pPr/>
      <w:r>
        <w:rPr>
          <w:lang w:val="hi_IN" w:bidi="hi_IN"/>
        </w:rPr>
      </w:r>
      <w:r>
        <w:rPr>
          <w:lang w:val="hi_IN" w:bidi="hi_IN"/>
        </w:rPr>
        <w:t xml:space="preserve">यहाँ रुकें और समूह के रूप में चर्चा करें कि आप </w:t>
      </w:r>
      <w:r>
        <w:rPr>
          <w:b/>
          <w:lang w:val="hi_IN" w:bidi="hi_IN"/>
        </w:rPr>
        <w:t>याजक</w:t>
      </w:r>
      <w:r>
        <w:rPr>
          <w:lang w:val="hi_IN" w:bidi="hi_IN"/>
        </w:rPr>
        <w:t xml:space="preserve"> के लिए किस शब्द या वाक्यांश का उपयोग करेंगे। अधिक जानकारी के लिए मुख्य शब्दावली में </w:t>
      </w:r>
      <w:r>
        <w:rPr>
          <w:b/>
          <w:lang w:val="hi_IN" w:bidi="hi_IN"/>
        </w:rPr>
        <w:t>याजक</w:t>
      </w:r>
      <w:r>
        <w:rPr>
          <w:lang w:val="hi_IN" w:bidi="hi_IN"/>
        </w:rPr>
        <w:t xml:space="preserve">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मिद्यान के याजक की सात बेटियाँ कुएँ से पानी भरने निकलीं। उन्होंने अपने पशुओं के पीने के लिए कुण्डों में पानी भर दिया। उनके झुण्ड में शायद भेड़ या बकरियाँ शामिल थीं। </w:t>
      </w:r>
    </w:p>
    <w:p>
      <w:pPr/>
      <w:r>
        <w:rPr>
          <w:lang w:val="hi_IN" w:bidi="hi_IN"/>
        </w:rPr>
      </w:r>
      <w:r>
        <w:rPr>
          <w:lang w:val="hi_IN" w:bidi="hi_IN"/>
        </w:rPr>
        <w:t xml:space="preserve">यहाँ रुकें और समूह में एक </w:t>
      </w:r>
      <w:r>
        <w:rPr>
          <w:lang w:val="hi_IN" w:bidi="hi_IN"/>
        </w:rPr>
        <w:t>भेड़</w:t>
      </w:r>
      <w:r>
        <w:rPr>
          <w:lang w:val="hi_IN" w:bidi="hi_IN"/>
        </w:rPr>
        <w:t xml:space="preserve">, एक </w:t>
      </w:r>
      <w:r>
        <w:rPr>
          <w:lang w:val="hi_IN" w:bidi="hi_IN"/>
        </w:rPr>
        <w:t>बकरी</w:t>
      </w:r>
      <w:r>
        <w:rPr>
          <w:lang w:val="hi_IN" w:bidi="hi_IN"/>
        </w:rPr>
        <w:t xml:space="preserve">, एक </w:t>
      </w:r>
      <w:r>
        <w:rPr>
          <w:lang w:val="hi_IN" w:bidi="hi_IN"/>
        </w:rPr>
        <w:t>कुआ</w:t>
      </w:r>
      <w:r>
        <w:rPr>
          <w:lang w:val="hi_IN" w:bidi="hi_IN"/>
        </w:rPr>
        <w:t xml:space="preserve">, </w:t>
      </w:r>
      <w:r>
        <w:rPr>
          <w:lang w:val="hi_IN" w:bidi="hi_IN"/>
        </w:rPr>
        <w:t>पानी भरने के लिए एक बर्तन</w:t>
      </w:r>
      <w:r>
        <w:rPr>
          <w:lang w:val="hi_IN" w:bidi="hi_IN"/>
        </w:rPr>
        <w:t xml:space="preserve">, और एक </w:t>
      </w:r>
      <w:r>
        <w:rPr>
          <w:lang w:val="hi_IN" w:bidi="hi_IN"/>
        </w:rPr>
        <w:t>पीने के कुण्ड</w:t>
      </w:r>
      <w:r>
        <w:rPr>
          <w:lang w:val="hi_IN" w:bidi="hi_IN"/>
        </w:rPr>
        <w:t xml:space="preserve"> की तस्वीर देखें। इस ऑडियो को यहाँ रोकें।</w:t>
      </w:r>
    </w:p>
    <w:p>
      <w:pPr/>
      <w:r>
        <w:rPr>
          <w:lang w:val="hi_IN" w:bidi="hi_IN"/>
        </w:rPr>
      </w:r>
      <w:r>
        <w:rPr>
          <w:lang w:val="hi_IN" w:bidi="hi_IN"/>
        </w:rPr>
        <w:t xml:space="preserve">कुछ </w:t>
      </w:r>
      <w:r>
        <w:rPr>
          <w:b/>
          <w:lang w:val="hi_IN" w:bidi="hi_IN"/>
        </w:rPr>
        <w:t>चरवाहे</w:t>
      </w:r>
      <w:r>
        <w:rPr>
          <w:lang w:val="hi_IN" w:bidi="hi_IN"/>
        </w:rPr>
        <w:t xml:space="preserve"> आए और उन्होंने लड़कियों को कुएँ से भगा दिया। चरवाहे वे पुरुष थे जो बकरियों और भेड़ों की देखभाल करते थे। </w:t>
      </w:r>
    </w:p>
    <w:p>
      <w:pPr/>
      <w:r>
        <w:rPr>
          <w:lang w:val="hi_IN" w:bidi="hi_IN"/>
        </w:rPr>
      </w:r>
      <w:r>
        <w:rPr>
          <w:lang w:val="hi_IN" w:bidi="hi_IN"/>
        </w:rPr>
        <w:t xml:space="preserve">यहाँ रुकें और समूह के रूप में चर्चा करें कि आप </w:t>
      </w:r>
      <w:r>
        <w:rPr>
          <w:b/>
          <w:lang w:val="hi_IN" w:bidi="hi_IN"/>
        </w:rPr>
        <w:t>चरवाहों</w:t>
      </w:r>
      <w:r>
        <w:rPr>
          <w:lang w:val="hi_IN" w:bidi="hi_IN"/>
        </w:rPr>
        <w:t xml:space="preserve"> के लिए किस शब्द या वाक्यांश का उपयोग करेंगे। अधिक जानकारी के लिए मुख्य शब्दावली में </w:t>
      </w:r>
      <w:r>
        <w:rPr>
          <w:lang w:val="hi_IN" w:bidi="hi_IN"/>
        </w:rPr>
        <w:t>चरवाहे</w:t>
      </w:r>
      <w:r>
        <w:rPr>
          <w:lang w:val="hi_IN" w:bidi="hi_IN"/>
        </w:rPr>
        <w:t xml:space="preserve">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मूसा खड़ा हुआ और उसने लड़कियों को चरवाहों से बचाया, और उनके पीने के कुण्ड भरने में उनकी मदद की। जब बेटियाँ घर लौट आती हैं और रूएल मूसा को अपने घर भोजन के लिए आमंत्रित करता है, तो कहानी समय में आगे बढ़ जाती है। अब मूसा रूएल के घर में रह रहा है, और रूएल मूसा को अपनी बेटी सिप्पोरा को विवाह में दे देता है। मूसा और सिप्पोरा के विवाह के बाद, सिप्पोरा एक </w:t>
      </w:r>
      <w:r>
        <w:rPr>
          <w:lang w:val="hi_IN" w:bidi="hi_IN"/>
        </w:rPr>
        <w:t>पुत्र</w:t>
      </w:r>
      <w:r>
        <w:rPr>
          <w:lang w:val="hi_IN" w:bidi="hi_IN"/>
        </w:rPr>
        <w:t xml:space="preserve"> को जन्म देती है। मूसा ने अपने पुत्र का नाम गेर्शोम रखा। मूसा की भाषा में "गेर्शोम" नाम का अर्थ एक </w:t>
      </w:r>
      <w:r>
        <w:rPr>
          <w:b/>
          <w:lang w:val="hi_IN" w:bidi="hi_IN"/>
        </w:rPr>
        <w:t>विदेशी</w:t>
      </w:r>
      <w:r>
        <w:rPr>
          <w:lang w:val="hi_IN" w:bidi="hi_IN"/>
        </w:rPr>
        <w:t xml:space="preserve"> या कुछ अनुवादों के अनुसार एक </w:t>
      </w:r>
      <w:r>
        <w:rPr>
          <w:b/>
          <w:lang w:val="hi_IN" w:bidi="hi_IN"/>
        </w:rPr>
        <w:t>यात्री</w:t>
      </w:r>
      <w:r>
        <w:rPr>
          <w:lang w:val="hi_IN" w:bidi="hi_IN"/>
        </w:rPr>
        <w:t xml:space="preserve"> था। मूसा ने समझाया कि वह स्वयं मिद्यान देश में एक विदेशी या अजनबी था, और इसी कारण उसने अपने पुत्र के लिए यह नाम चुना। "गेर्शोम" नाम का मूसा के लिए विशेष और व्यक्तिगत महत्व था, क्योंकि अब मूसा एक विदेशी नहीं था। अब परमेश्वर उसे एक नए परिवार में ले आया था। </w:t>
      </w:r>
    </w:p>
    <w:p>
      <w:pPr/>
      <w:r>
        <w:rPr>
          <w:lang w:val="hi_IN" w:bidi="hi_IN"/>
        </w:rPr>
      </w:r>
      <w:r>
        <w:rPr>
          <w:lang w:val="hi_IN" w:bidi="hi_IN"/>
        </w:rPr>
        <w:t xml:space="preserve">यहाँ रुकें और समूह में चर्चा करें कि </w:t>
      </w:r>
      <w:r>
        <w:rPr>
          <w:b/>
          <w:lang w:val="hi_IN" w:bidi="hi_IN"/>
        </w:rPr>
        <w:t>विदेशी</w:t>
      </w:r>
      <w:r>
        <w:rPr>
          <w:lang w:val="hi_IN" w:bidi="hi_IN"/>
        </w:rPr>
        <w:t xml:space="preserve"> या </w:t>
      </w:r>
      <w:r>
        <w:rPr>
          <w:b/>
          <w:lang w:val="hi_IN" w:bidi="hi_IN"/>
        </w:rPr>
        <w:t>यात्री</w:t>
      </w:r>
      <w:r>
        <w:rPr>
          <w:lang w:val="hi_IN" w:bidi="hi_IN"/>
        </w:rPr>
        <w:t xml:space="preserve"> के लिए आप किस शब्द या वाक्यांश का उपयोग करेंगे। अधिक जानकारी के लिए मुख्य शब्दावली में </w:t>
      </w:r>
      <w:r>
        <w:rPr>
          <w:b/>
          <w:lang w:val="hi_IN" w:bidi="hi_IN"/>
        </w:rPr>
        <w:t>विदेशी</w:t>
      </w:r>
      <w:r>
        <w:rPr>
          <w:lang w:val="hi_IN" w:bidi="hi_IN"/>
        </w:rPr>
        <w:t xml:space="preserve"> या </w:t>
      </w:r>
      <w:r>
        <w:rPr>
          <w:b/>
          <w:lang w:val="hi_IN" w:bidi="hi_IN"/>
        </w:rPr>
        <w:t>यात्री</w:t>
      </w:r>
      <w:r>
        <w:rPr>
          <w:lang w:val="hi_IN" w:bidi="hi_IN"/>
        </w:rPr>
        <w:t xml:space="preserve"> शब्द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इस समय के दौरान, मिस्र के राजा की मृत्यु हो जाती है। कहानी यहाँ उसे </w:t>
      </w:r>
      <w:r>
        <w:rPr>
          <w:lang w:val="hi_IN" w:bidi="hi_IN"/>
        </w:rPr>
        <w:t>राजा</w:t>
      </w:r>
      <w:r>
        <w:rPr>
          <w:lang w:val="hi_IN" w:bidi="hi_IN"/>
        </w:rPr>
        <w:t xml:space="preserve"> के रूप में सन्दर्भित करती है, लेकिन वह वही व्यक्ति है जिसे अन्य समय पर </w:t>
      </w:r>
      <w:r>
        <w:rPr>
          <w:b/>
          <w:lang w:val="hi_IN" w:bidi="hi_IN"/>
        </w:rPr>
        <w:t>फ़िरौन</w:t>
      </w:r>
      <w:r>
        <w:rPr>
          <w:lang w:val="hi_IN" w:bidi="hi_IN"/>
        </w:rPr>
        <w:t xml:space="preserve"> कहा जाता है। परमेश्वर </w:t>
      </w:r>
      <w:r>
        <w:rPr>
          <w:b/>
          <w:lang w:val="hi_IN" w:bidi="hi_IN"/>
        </w:rPr>
        <w:t>इस्राएलियों</w:t>
      </w:r>
      <w:r>
        <w:rPr>
          <w:lang w:val="hi_IN" w:bidi="hi_IN"/>
        </w:rPr>
        <w:t xml:space="preserve"> को सुनता है और उन्हें देखता है; और परमेश्वर उस </w:t>
      </w:r>
      <w:r>
        <w:rPr>
          <w:b/>
          <w:lang w:val="hi_IN" w:bidi="hi_IN"/>
        </w:rPr>
        <w:t>वाचा</w:t>
      </w:r>
      <w:r>
        <w:rPr>
          <w:lang w:val="hi_IN" w:bidi="hi_IN"/>
        </w:rPr>
        <w:t xml:space="preserve"> को याद करता है जो उसने एक बार उन्हें बचाने के लिए किया था। कुछ अनुवादों में कहा गया है कि परमेश्वर ने इस्राएलियों को देखा और "जान लिया"; जबकि अन्य अनुवादों में कहा गया है कि उसने इस्राएलियों को देखा और उन पर "ध्यान दिया" या उनके लिए "चिंतित" था। </w:t>
      </w:r>
    </w:p>
    <w:p>
      <w:pPr/>
      <w:r>
        <w:rPr>
          <w:lang w:val="hi_IN" w:bidi="hi_IN"/>
        </w:rPr>
      </w:r>
      <w:r>
        <w:rPr>
          <w:lang w:val="hi_IN" w:bidi="hi_IN"/>
        </w:rPr>
        <w:t xml:space="preserve">यहाँ रुकें और समूह के रूप में चर्चा करें कि आप </w:t>
      </w:r>
      <w:r>
        <w:rPr>
          <w:b/>
          <w:lang w:val="hi_IN" w:bidi="hi_IN"/>
        </w:rPr>
        <w:t>वाचा</w:t>
      </w:r>
      <w:r>
        <w:rPr>
          <w:lang w:val="hi_IN" w:bidi="hi_IN"/>
        </w:rPr>
        <w:t xml:space="preserve"> के लिए किस शब्द या वाक्यांश का उपयोग करेंगे। अधिक जानकारी के लिए मुख्य शब्दावली में </w:t>
      </w:r>
      <w:r>
        <w:rPr>
          <w:lang w:val="hi_IN" w:bidi="hi_IN"/>
        </w:rPr>
        <w:t>वाचा</w:t>
      </w:r>
      <w:r>
        <w:rPr>
          <w:lang w:val="hi_IN" w:bidi="hi_IN"/>
        </w:rPr>
        <w:t xml:space="preserve"> देखें। यदि आपने पहले ही बाइबल की किसी अन्य पुस्तक में इस शब्द का अनुवाद किया है, तो उसी शब्द का इस्तेमाल करें जिसका इस्तेमाल आपने वहाँ किया है।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3:1–10</w:t>
      </w:r>
      <w:r>
        <w:rPr>
          <w:lang w:val="hi_IN" w:bidi="hi_IN"/>
        </w:rPr>
      </w:r>
    </w:p>
    <w:p>
      <w:pPr>
        <w:pStyle w:val="Heading3"/>
      </w:pPr>
      <w:r>
        <w:rPr>
          <w:lang w:val="hi_IN" w:bidi="hi_IN"/>
        </w:rPr>
        <w:t>सुने और मन में रखें</w:t>
      </w:r>
    </w:p>
    <w:p>
      <w:pPr/>
      <w:r>
        <w:rPr>
          <w:lang w:val="hi_IN" w:bidi="hi_IN"/>
        </w:rPr>
      </w:r>
      <w:r>
        <w:rPr>
          <w:lang w:val="hi_IN" w:bidi="hi_IN"/>
        </w:rPr>
        <w:t xml:space="preserve">इस चरण में, निर्गमन 3:1–10 को सुनें और अपने मन में रखें। </w:t>
      </w:r>
    </w:p>
    <w:p>
      <w:pPr/>
      <w:r>
        <w:rPr>
          <w:lang w:val="hi_IN" w:bidi="hi_IN"/>
        </w:rPr>
      </w:r>
      <w:r>
        <w:rPr>
          <w:lang w:val="hi_IN" w:bidi="hi_IN"/>
        </w:rPr>
        <w:t xml:space="preserve">यदि सम्भव हो, तो निर्गमन 3:1–10 का ऑडियो संस्करण तीन बार, तीन अलग-अलग अनुवादों में सुनें। </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 xml:space="preserve">निर्गमन 3:1–10 का ऑडियो संस्करण सबसे आसानी से समझ में आने वाले अनुवाद में सुनें। </w:t>
      </w:r>
    </w:p>
    <w:p>
      <w:pPr/>
      <w:r>
        <w:rPr>
          <w:lang w:val="hi_IN" w:bidi="hi_IN"/>
        </w:rPr>
      </w:r>
      <w:r>
        <w:rPr>
          <w:lang w:val="hi_IN" w:bidi="hi_IN"/>
        </w:rPr>
        <w:t xml:space="preserve">यह कहानी मूसा के मिस्र से मिद्यान भाग जाने और सिप्पोरा से विवाह करने के बाद होती है। यह एक ऐसी कथा है जिसमें परमेश्वर ने जलती हुई झाड़ी में मूसा को स्वयं को प्रकट किया। परमेश्वर मूसा से कहता है कि उसने देखा है कि उसके लोग कष्ट भोग रहे हैं और परमेश्वर मूसा से कहता है कि वह मूसा को अपने लोगों, इस्राएलियों को मिस्र से बचाने के लिए भेजेगा। </w:t>
      </w:r>
    </w:p>
    <w:p>
      <w:pPr/>
      <w:r>
        <w:rPr>
          <w:lang w:val="hi_IN" w:bidi="hi_IN"/>
        </w:rPr>
      </w:r>
      <w:r>
        <w:rPr>
          <w:lang w:val="hi_IN" w:bidi="hi_IN"/>
        </w:rPr>
        <w:t xml:space="preserve">यहाँ रुकें और समूह में </w:t>
      </w:r>
      <w:r>
        <w:rPr>
          <w:lang w:val="hi_IN" w:bidi="hi_IN"/>
        </w:rPr>
        <w:t>मिस्र और मिद्यान</w:t>
      </w:r>
      <w:r>
        <w:rPr>
          <w:lang w:val="hi_IN" w:bidi="hi_IN"/>
        </w:rPr>
        <w:t xml:space="preserve"> का नक्शा देखें। इस ऑडियो को यहाँ रोकें।</w:t>
      </w:r>
    </w:p>
    <w:p>
      <w:pPr/>
      <w:r>
        <w:rPr>
          <w:lang w:val="hi_IN" w:bidi="hi_IN"/>
        </w:rPr>
      </w:r>
      <w:r>
        <w:rPr>
          <w:lang w:val="hi_IN" w:bidi="hi_IN"/>
        </w:rPr>
        <w:t xml:space="preserve">इस भाग में यह नहीं बताया गया है कि पिछली कहानी में मूसा के विवाह के बाद कितना समय बीत चुका है, लेकिन अन्य भागों से हमें पता चलता है कि यह कहानी कुछ वर्षों बाद घटित होती है। मूसा अपने ससुर यित्रो की भेड़ों की देखभाल कर रहा है। यित्रो रूएल का एक और नाम है, वह नाम जो हमने पिछले भाग में सुना था। यित्रो और रूएल एक ही व्यक्ति हैं। आपको याद होगा कि यित्रो मूसा की पत्नी सिप्पोरा का पिता है। यित्रो मिद्यान में एक याजक है। वह शायद एक बहुत प्रभावशाली व्यक्ति है। यित्रो के झुण्ड में भेड़ और बकरियाँ शामिल थीं। </w:t>
      </w:r>
    </w:p>
    <w:p>
      <w:pPr/>
      <w:r>
        <w:rPr>
          <w:lang w:val="hi_IN" w:bidi="hi_IN"/>
        </w:rPr>
      </w:r>
      <w:r>
        <w:rPr>
          <w:lang w:val="hi_IN" w:bidi="hi_IN"/>
        </w:rPr>
        <w:t xml:space="preserve">यहाँ रुकें और समूह में </w:t>
      </w:r>
      <w:r>
        <w:rPr>
          <w:lang w:val="hi_IN" w:bidi="hi_IN"/>
        </w:rPr>
        <w:t>भेड़ों और बकरियों</w:t>
      </w:r>
      <w:r>
        <w:rPr>
          <w:lang w:val="hi_IN" w:bidi="hi_IN"/>
        </w:rPr>
        <w:t xml:space="preserve"> की एक तस्वीर देखें। इस ऑडियो को यहाँ रोकें।</w:t>
      </w:r>
    </w:p>
    <w:p>
      <w:pPr/>
      <w:r>
        <w:rPr>
          <w:lang w:val="hi_IN" w:bidi="hi_IN"/>
        </w:rPr>
      </w:r>
      <w:r>
        <w:rPr>
          <w:lang w:val="hi_IN" w:bidi="hi_IN"/>
        </w:rPr>
        <w:t xml:space="preserve">ये वही भेड़ों का झुण्ड है जिसे यित्रो की बेटियाँ पिछली कहानी में कुएँ पर लाई थीं। भेड़-बकरियों का झुण्ड ही परिवार की आजीविका का साधन रहा होगा। यह तथ्य कि मूसा को उनकी जिम्मेदारी सौंपी गई है, यह दर्शाता है कि मूसा अब मिद्यान में अपनी पत्नी के परिवार के साथ पूरी तरह से सहज महसूस कर रहा है। इससे यह भी पता चलता है कि मूसा ने अपने लोगों, यानी इब्रियों के साथ पूरी तरह से खुद को जोड़ लिया था। आपको याद होगा कि मूसा मिस्री महल में बड़ा हुआ था। इस समुदाय का कोई मिस्री कभी चरवाहा नहीं बनता। इसके विपरीत, इब्रियों का पशुओं के झुण्ड की देखभाल का एक लम्बा इतिहास था। </w:t>
      </w:r>
    </w:p>
    <w:p>
      <w:pPr/>
      <w:r>
        <w:rPr>
          <w:lang w:val="hi_IN" w:bidi="hi_IN"/>
        </w:rPr>
      </w:r>
      <w:r>
        <w:rPr>
          <w:lang w:val="hi_IN" w:bidi="hi_IN"/>
        </w:rPr>
        <w:t xml:space="preserve">मूसा पशुओं को जंगल में दूर ले जाता है। कुछ अनुवादों में कहा गया है कि वह जंगल के "पश्चिम" या "दूसरी ओर" गया था, लेकिन हम निश्चित रूप से नहीं जानते कि वह कहाँ गया था। कहानी से यह संकेत मिलता है कि वह अपने सामान्य चराने के क्षेत्रों से आगे बढ़ गया है। वह अपने घर से बहुत दूर एक अपरिचित स्थान पर है। </w:t>
      </w:r>
    </w:p>
    <w:p>
      <w:pPr/>
      <w:r>
        <w:rPr>
          <w:lang w:val="hi_IN" w:bidi="hi_IN"/>
        </w:rPr>
      </w:r>
      <w:r>
        <w:rPr>
          <w:lang w:val="hi_IN" w:bidi="hi_IN"/>
        </w:rPr>
        <w:t xml:space="preserve">मूसा होरेब नाम के एक पर्वत पर आता है। यह शायद वही पर्वत है जिसे बाद में सीनै कहा जाता है। होरेब का अर्थ है जंगल या उजाड़। हम सीनै नाम का अर्थ नहीं जानते हैं। हमें नहीं पता कि यह पर्वत कहाँ है। कहानी हमें बताती है कि यह परमेश्वर का पर्वत है, जिसका शायद अर्थ है कि लोग इस पर्वत को पावन या पवित्र मानते थे। कहानी के इस मोड़ पर, मूसा को इस पर्वत के महत्व का पता नहीं है, लेकिन यही पर्वत वह स्थान बनेगा जहाँ परमेश्वर मूसा से मिलेगा। </w:t>
      </w:r>
    </w:p>
    <w:p>
      <w:pPr/>
      <w:r>
        <w:rPr>
          <w:lang w:val="hi_IN" w:bidi="hi_IN"/>
        </w:rPr>
      </w:r>
      <w:r>
        <w:rPr>
          <w:lang w:val="hi_IN" w:bidi="hi_IN"/>
        </w:rPr>
        <w:t xml:space="preserve">यहाँ रुकें और समूह में </w:t>
      </w:r>
      <w:r>
        <w:rPr>
          <w:lang w:val="hi_IN" w:bidi="hi_IN"/>
        </w:rPr>
        <w:t>पर्वत</w:t>
      </w:r>
      <w:r>
        <w:rPr>
          <w:lang w:val="hi_IN" w:bidi="hi_IN"/>
        </w:rPr>
        <w:t xml:space="preserve"> की तस्वीर देखें। इस ऑडियो को यहाँ रोकें।</w:t>
      </w:r>
    </w:p>
    <w:p>
      <w:pPr/>
      <w:r>
        <w:rPr>
          <w:lang w:val="hi_IN" w:bidi="hi_IN"/>
        </w:rPr>
      </w:r>
      <w:r>
        <w:rPr>
          <w:lang w:val="hi_IN" w:bidi="hi_IN"/>
        </w:rPr>
        <w:t xml:space="preserve">जब यहोवा का स्वर्गदूत मूसा को प्रकट होता है तो मूसा परमेश्वर के पर्वत पर होता है। पुराना नियम अक्सर "यहोवा के स्वर्गदूत" के बारे में बात करता है। यह विशेष स्वर्गदूत इतने अधिकार के साथ बोल रहा है कि मानो स्वयं परमेश्वर ही बोल रहा है। इस भाग में यहोवा और यहोवा के स्वर्गदूत का प्रयोग एक दूसरे के स्थान पर किया गया है, इसलिए यह भी सम्भव है कि यह स्वर्गदूत स्वयं परमेश्वर ही हो। </w:t>
      </w:r>
    </w:p>
    <w:p>
      <w:pPr/>
      <w:r>
        <w:rPr>
          <w:lang w:val="hi_IN" w:bidi="hi_IN"/>
        </w:rPr>
      </w:r>
      <w:r>
        <w:rPr>
          <w:lang w:val="hi_IN" w:bidi="hi_IN"/>
        </w:rPr>
        <w:t xml:space="preserve">इस कहानी में, यहोवा का स्वर्गदूत आग की लौ का प्रतीकात्मक रूप धारण करता है। आग की लपट अक्सर पुराने नियम में यहोवा की उपस्थिति का प्रतीक होती है। </w:t>
      </w:r>
    </w:p>
    <w:p>
      <w:pPr/>
      <w:r>
        <w:rPr>
          <w:lang w:val="hi_IN" w:bidi="hi_IN"/>
        </w:rPr>
      </w:r>
      <w:r>
        <w:rPr>
          <w:lang w:val="hi_IN" w:bidi="hi_IN"/>
        </w:rPr>
        <w:t xml:space="preserve">कांटेदार झाड़ी के बीचोंबीच आग की लपटें दिखाई देती हैं, लेकिन आग झाड़ी को जला नहीं पाती। मूसा को यह अजीब लगता है कि आग झाड़ी को नहीं जला रही है और वह पास जाकर देखने के लिए अपनी दिशा बदल लेता है। </w:t>
      </w:r>
    </w:p>
    <w:p>
      <w:pPr/>
      <w:r>
        <w:rPr>
          <w:lang w:val="hi_IN" w:bidi="hi_IN"/>
        </w:rPr>
      </w:r>
      <w:r>
        <w:rPr>
          <w:lang w:val="hi_IN" w:bidi="hi_IN"/>
        </w:rPr>
        <w:t>यहाँ रुकें और एक आग के बारे में एक कहानी सुनाएँ जिसने किसी चीज़ को नुकसान या नष्ट कर दिया। उन शब्दों और वाक्यांशों पर विशेष ध्यान दें जो आप यह समझाने के लिए उपयोग करते हैं कि आग अपने रास्ते में मौजूद चीजों के साथ क्या करती है। इस ऑडियो को यहाँ रोकें।</w:t>
      </w:r>
    </w:p>
    <w:p>
      <w:pPr/>
      <w:r>
        <w:rPr>
          <w:lang w:val="hi_IN" w:bidi="hi_IN"/>
        </w:rPr>
      </w:r>
      <w:r>
        <w:rPr>
          <w:lang w:val="hi_IN" w:bidi="hi_IN"/>
        </w:rPr>
        <w:t xml:space="preserve">यहोवा देखता है कि मूसा करीब से देखने के लिए आया है, और उसने मूसा को बुलाया। मूसा उत्तर देता है "मैं यहाँ हूँ," जो मूसा की भाषा में उस व्यक्ति के लिए एक स्वाभाविक प्रतिक्रिया है, जिसका नाम अभी-अभी पुकारा गया है। </w:t>
      </w:r>
    </w:p>
    <w:p>
      <w:pPr/>
      <w:r>
        <w:rPr>
          <w:lang w:val="hi_IN" w:bidi="hi_IN"/>
        </w:rPr>
      </w:r>
      <w:r>
        <w:rPr>
          <w:lang w:val="hi_IN" w:bidi="hi_IN"/>
        </w:rPr>
        <w:t>यहाँ रुकें और बारी-बारी से समूह में से किसी एक का नाम पुकारें। अपना नाम पुकारने पर उत्तर देने के लिए आप जिन शब्दों और वाक्यांशों का उपयोग करते हैं, उन पर विशेष ध्यान दें। इस ऑडियो को यहाँ रोकें।</w:t>
      </w:r>
    </w:p>
    <w:p>
      <w:pPr/>
      <w:r>
        <w:rPr>
          <w:lang w:val="hi_IN" w:bidi="hi_IN"/>
        </w:rPr>
      </w:r>
      <w:r>
        <w:rPr>
          <w:lang w:val="hi_IN" w:bidi="hi_IN"/>
        </w:rPr>
        <w:t xml:space="preserve">परमेश्वर मूसा से कहता है कि वह पास न आए। पुराने नियम में "निकट आना" वाक्यांश का उपयोग अक्सर परमेश्वर की उपस्थिति में आने के लिए किया जाता है। फिर यहोवा मूसा को अपनी जूतियाँ उतारने का निर्देश देता है। जूतियाँ एक प्रकार का जूता है जो पट्टियों से बँधा होता है। जब कोई व्यक्ति अपने जूते उतारता है, तो यह सम्मान का चिन्ह हो सकता है। </w:t>
      </w:r>
    </w:p>
    <w:p>
      <w:pPr/>
      <w:r>
        <w:rPr>
          <w:lang w:val="hi_IN" w:bidi="hi_IN"/>
        </w:rPr>
      </w:r>
      <w:r>
        <w:rPr>
          <w:lang w:val="hi_IN" w:bidi="hi_IN"/>
        </w:rPr>
        <w:t xml:space="preserve">यहाँ रुकें और समूह में </w:t>
      </w:r>
      <w:r>
        <w:rPr>
          <w:lang w:val="hi_IN" w:bidi="hi_IN"/>
        </w:rPr>
        <w:t>जूतियों</w:t>
      </w:r>
      <w:r>
        <w:rPr>
          <w:lang w:val="hi_IN" w:bidi="hi_IN"/>
        </w:rPr>
        <w:t xml:space="preserve"> की एक तस्वीर देखें। इस ऑडियो को यहाँ रोकें।</w:t>
      </w:r>
    </w:p>
    <w:p>
      <w:pPr/>
      <w:r>
        <w:rPr>
          <w:lang w:val="hi_IN" w:bidi="hi_IN"/>
        </w:rPr>
      </w:r>
      <w:r>
        <w:rPr>
          <w:lang w:val="hi_IN" w:bidi="hi_IN"/>
        </w:rPr>
        <w:t xml:space="preserve">फिर परमेश्वर मूसा से कहता है कि जिस भूमि पर वह खड़ा है, वह पवित्र है, जिसका अर्थ है कि वह परमेश्वर के लिए अलग किया गया है। मूसा को पास न आने के लिए कहकर और मूसा को जूते उतारने का निर्देश देकर, यहोवा मूसा को यह दिखा रहा है कि लोग सीधे यहोवा की उपस्थिति में नहीं आ सकते। यहोवा मनुष्यों से भिन्न है। यहोवा पवित्र है, या मनुष्यों से भिन्न है, और यहोवा की उपस्थिति जंगल को एक पवित्र और अलग किये गए स्थान में बदल देती है। </w:t>
      </w:r>
    </w:p>
    <w:p>
      <w:pPr/>
      <w:r>
        <w:rPr>
          <w:lang w:val="hi_IN" w:bidi="hi_IN"/>
        </w:rPr>
      </w:r>
      <w:r>
        <w:rPr>
          <w:lang w:val="hi_IN" w:bidi="hi_IN"/>
        </w:rPr>
        <w:t xml:space="preserve">अब परमेश्वर मूसा से कहता है कि वह मूसा के पिता का परमेश्वर और उसके पूर्वजों का परमेश्वर है: अब्राहम, इसहाक और याकूब का। परमेश्वर मूसा को बता रहा है कि वह वही परमेश्वर है जिसकी आराधना मूसा के माता-पिता और बाकी इस्राएली मिस्र में करते थे। </w:t>
      </w:r>
    </w:p>
    <w:p>
      <w:pPr/>
      <w:r>
        <w:rPr>
          <w:lang w:val="hi_IN" w:bidi="hi_IN"/>
        </w:rPr>
      </w:r>
      <w:r>
        <w:rPr>
          <w:lang w:val="hi_IN" w:bidi="hi_IN"/>
        </w:rPr>
        <w:t xml:space="preserve">मूसा डर के मारे अपना चेहरा ढक लेता है। मूसा के समय के लोग मानते थे कि जो लोग परमेश्वर को देखेंगे उनकी मृत्यु हो जाएगी। मूसा ने शायद इस पर भी विश्वास किया था। मूसा की प्रतिक्रिया से पता चलता है कि मूसा वास्तव में समझ गया था कि यह वही महान परमेश्वर है जिसे उसके पूर्वज जानते थे। </w:t>
      </w:r>
    </w:p>
    <w:p>
      <w:pPr/>
      <w:r>
        <w:rPr>
          <w:lang w:val="hi_IN" w:bidi="hi_IN"/>
        </w:rPr>
      </w:r>
      <w:r>
        <w:rPr>
          <w:lang w:val="hi_IN" w:bidi="hi_IN"/>
        </w:rPr>
        <w:t xml:space="preserve">तब यहोवा मूसा से कहता है कि उसने देखा है कि मिस्र में रहने वाले उसके लोग कष्ट भोग रहे हैं। यहोवा इस्राएलियों को अपनी प्रजा कहता है क्योंकि यहोवा ने उन्हें सभी लोगों में से चुनकर उनके साथ एक विशेष सम्बन्ध स्थापित किया है। "मेरे लोग जो मिस्र में हैं" वाक्यांश से यह पता चलता है कि मूसा को छोड़कर यहोवा के सभी चुने हुए लोग मिस्र में हैं। </w:t>
      </w:r>
    </w:p>
    <w:p>
      <w:pPr/>
      <w:r>
        <w:rPr>
          <w:lang w:val="hi_IN" w:bidi="hi_IN"/>
        </w:rPr>
      </w:r>
      <w:r>
        <w:rPr>
          <w:lang w:val="hi_IN" w:bidi="hi_IN"/>
        </w:rPr>
        <w:t xml:space="preserve">यहोवा कहता है कि उसने अपने लोगों की पुकार सुनी है और उन पर ध्यान दिया है। मिस्र के गुलाम मालिक इस्राएलियों को खराब परिस्थितियों में कड़ी मेहनत करने के लिए मजबूर कर रहे थे। लोग चिल्ला रहे थे, या मदद के लिए विलाप कर रहे थे, क्योंकि मिस्री उनके साथ बुरा व्यवहार कर रहे थे। </w:t>
      </w:r>
    </w:p>
    <w:p>
      <w:pPr/>
      <w:r>
        <w:rPr>
          <w:lang w:val="hi_IN" w:bidi="hi_IN"/>
        </w:rPr>
      </w:r>
      <w:r>
        <w:rPr>
          <w:lang w:val="hi_IN" w:bidi="hi_IN"/>
        </w:rPr>
        <w:t xml:space="preserve">यहोवा कहता है कि वह अपने लोगों को मिस्रियों से छुड़ाने या बचाने के लिए आया है। मूल भाषा में लिखा है कि यहोवा अपने लोगों को मिस्रियों से छीन लेगा। भाषा से ऐसा लगता है कि बचाव में कुछ हिंसा शामिल होगी। </w:t>
      </w:r>
    </w:p>
    <w:p>
      <w:pPr/>
      <w:r>
        <w:rPr>
          <w:lang w:val="hi_IN" w:bidi="hi_IN"/>
        </w:rPr>
      </w:r>
      <w:r>
        <w:rPr>
          <w:lang w:val="hi_IN" w:bidi="hi_IN"/>
        </w:rPr>
        <w:t xml:space="preserve">यहोवा मूसा से कहता है कि वह अपने लोगों को मिस्र से बाहर एक अच्छे और बड़े देश में ले जाएगा जिसमें दूध और शहद बहता है। दूध एक सफेद तरल पदार्थ है जो मादा पशु अपने बच्चों को खिलाने के लिए उत्पन्न करती हैं। शहद मधुमक्खियों द्वारा बनाया गया एक मीठा चिपचिपा तरल है। "दूध और शहद से बहने वाला देश" का तात्पर्य यह है कि यहोवा अपने लोगों से जिस भूमि का वादा करता है वह विशाल होगी और फसलें उगाने के लिए उपयुक्त होगी। यहोवा मूसा से कहता है कि इस देश में छह लोगों के समूह रहते हैं: कनानी, हित्ती, एमोरी, परिज्जी, हिब्बी और यबूसी। इन लोगों के प्रत्येक समूह शायद एक विशेष स्थान पर रहते थे, और कुल मिलाकर उनकी व्यक्तिगत भूमि वह भूमि थी जिसका वादा यहोवा ने इस्राएलियों से किया था। जब यहोवा ने अब्राम के साथ वाचा बाँधी थी, तब उसने अब्राम से वादा किया था कि यह भूमि अब्राम के वंशजों की होगी। </w:t>
      </w:r>
    </w:p>
    <w:p>
      <w:pPr/>
      <w:r>
        <w:rPr>
          <w:lang w:val="hi_IN" w:bidi="hi_IN"/>
        </w:rPr>
      </w:r>
      <w:r>
        <w:rPr>
          <w:lang w:val="hi_IN" w:bidi="hi_IN"/>
        </w:rPr>
        <w:t xml:space="preserve">यहाँ रुकें और </w:t>
      </w:r>
      <w:r>
        <w:rPr>
          <w:lang w:val="hi_IN" w:bidi="hi_IN"/>
        </w:rPr>
        <w:t>वादा किए गए देश</w:t>
      </w:r>
      <w:r>
        <w:rPr>
          <w:lang w:val="hi_IN" w:bidi="hi_IN"/>
        </w:rPr>
        <w:t xml:space="preserve"> का नक्शा देखें। इस ऑडियो को यहाँ रोकें।</w:t>
      </w:r>
    </w:p>
    <w:p>
      <w:pPr/>
      <w:r>
        <w:rPr>
          <w:lang w:val="hi_IN" w:bidi="hi_IN"/>
        </w:rPr>
      </w:r>
      <w:r>
        <w:rPr>
          <w:lang w:val="hi_IN" w:bidi="hi_IN"/>
        </w:rPr>
        <w:t xml:space="preserve">यहोवा दोहराता है कि उसने इस्राएलियों की पुकार सुनी है और देखा है कि वे पीड़ा भोग रहे हैं। तब यहोवा मूसा से कहता है, "अब जा," जिसका अनुवाद कभी-कभी "आओ!" के अर्थ में "चलो!" के रूप में किया जाता है। यहोवा मूसा को कार्य करने के लिए बुला रहा है। यहोवा मूसा से कहता है कि वह मूसा को मिस्र के राजा फ़िरौन के पास भेज रहा है, ताकि मूसा यहोवा के लोगों को मिस्र से बाहर निकाल सके। यहोवा मूसा से कहता है कि मूसा ही वह व्यक्ति होगा जिसका उपयोग यहोवा अपने लोगों को बचाने के लिए करेगा। </w:t>
      </w:r>
    </w:p>
    <w:p>
      <w:pPr/>
      <w:r>
        <w:rPr>
          <w:lang w:val="hi_IN" w:bidi="hi_IN"/>
        </w:rPr>
      </w:r>
      <w:r>
        <w:rPr>
          <w:lang w:val="hi_IN" w:bidi="hi_IN"/>
        </w:rPr>
        <w:t xml:space="preserve">यहाँ रुकें और समूह में इस प्रश्न पर चर्चा करें: याद करें कि मूसा ने पिछली कहानी में क्या किया था, और मूसा को मिद्यान क्यों भागना पड़ा था। परमेश्वर द्वारा अपने लोगों को बचाने के लिए मूसा को चुनने के बारे में आप कैसा महसूस करते हैं? </w:t>
      </w:r>
      <w:r>
        <w:rPr>
          <w:lang w:val="hi_IN" w:bidi="hi_IN"/>
        </w:rPr>
      </w:r>
    </w:p>
    <w:p>
      <w:pPr>
        <w:pStyle w:val="Heading3"/>
      </w:pPr>
      <w:r>
        <w:rPr>
          <w:lang w:val="hi_IN" w:bidi="hi_IN"/>
        </w:rPr>
        <w:t>घटनाओं को समझाना</w:t>
      </w:r>
    </w:p>
    <w:p>
      <w:pPr/>
      <w:r>
        <w:rPr>
          <w:lang w:val="hi_IN" w:bidi="hi_IN"/>
        </w:rPr>
      </w:r>
      <w:r>
        <w:rPr>
          <w:lang w:val="hi_IN" w:bidi="hi_IN"/>
        </w:rPr>
        <w:t xml:space="preserve">निर्गमन 3:1–10 का ऑडियो संस्करण सबसे आसानी से समझ में आने वाले अनुवाद में सुनें। </w:t>
      </w:r>
    </w:p>
    <w:p>
      <w:pPr/>
      <w:r>
        <w:rPr>
          <w:lang w:val="hi_IN" w:bidi="hi_IN"/>
        </w:rPr>
      </w:r>
      <w:r>
        <w:rPr>
          <w:lang w:val="hi_IN" w:bidi="hi_IN"/>
        </w:rPr>
        <w:t>इस चरण में, समूह इस भाग के दृश्यों, परिवेश और पात्रों को परिभाषित करेगा। "फिर समूह इस भाग की कल्पना करेगा।</w:t>
      </w:r>
    </w:p>
    <w:p>
      <w:pPr/>
      <w:r>
        <w:rPr>
          <w:lang w:val="hi_IN" w:bidi="hi_IN"/>
        </w:rPr>
      </w:r>
      <w:r>
        <w:rPr>
          <w:lang w:val="hi_IN" w:bidi="hi_IN"/>
        </w:rPr>
        <w:t>इस भाग में 4 दृश्य हैं।</w:t>
      </w:r>
    </w:p>
    <w:p>
      <w:pPr/>
      <w:r>
        <w:rPr>
          <w:lang w:val="hi_IN" w:bidi="hi_IN"/>
        </w:rPr>
      </w:r>
      <w:r>
        <w:rPr>
          <w:b/>
          <w:lang w:val="hi_IN" w:bidi="hi_IN"/>
        </w:rPr>
        <w:t>पहले दृश्य में:</w:t>
      </w:r>
      <w:r>
        <w:rPr>
          <w:lang w:val="hi_IN" w:bidi="hi_IN"/>
        </w:rPr>
        <w:t xml:space="preserve"> मूसा यित्रो की भेड़ों और बकरियों के झुण्ड को जंगल में परमेश्वर के पर्वत पर ले जाता है। </w:t>
      </w:r>
    </w:p>
    <w:p>
      <w:pPr/>
      <w:r>
        <w:rPr>
          <w:lang w:val="hi_IN" w:bidi="hi_IN"/>
        </w:rPr>
      </w:r>
      <w:r>
        <w:rPr>
          <w:b/>
          <w:lang w:val="hi_IN" w:bidi="hi_IN"/>
        </w:rPr>
        <w:t>दूसरे दृश्य में:</w:t>
      </w:r>
      <w:r>
        <w:rPr>
          <w:lang w:val="hi_IN" w:bidi="hi_IN"/>
        </w:rPr>
        <w:t xml:space="preserve"> यहोवा का स्वर्गदूत एक झाड़ी के बीच आग में मूसा के सामने प्रकट होता है। मूसा झाड़ी को देखता है और देखता है कि झाड़ी जली नहीं है। मूसा झाड़ी को और अधिक बारीकी से देखने के लिए ऊपर जाता है। </w:t>
      </w:r>
    </w:p>
    <w:p>
      <w:pPr/>
      <w:r>
        <w:rPr>
          <w:lang w:val="hi_IN" w:bidi="hi_IN"/>
        </w:rPr>
      </w:r>
      <w:r>
        <w:rPr>
          <w:b/>
          <w:lang w:val="hi_IN" w:bidi="hi_IN"/>
        </w:rPr>
        <w:t>तीसरे दृश्य में:</w:t>
      </w:r>
      <w:r>
        <w:rPr>
          <w:lang w:val="hi_IN" w:bidi="hi_IN"/>
        </w:rPr>
        <w:t xml:space="preserve"> जब यहोवा देखता है कि मूसा हट गया है, तो परमेश्वर मूसा को पुकारता है। मूसा उत्तर देता है "मैं यहाँ हूँ।" परमेश्वर मूसा से कहता है कि वह पास न आए, और अपनी जूतियाँ उतारे, क्योंकि मूसा पवित्र भूमि पर खड़ा है। परमेश्वर मूसा से कहता है कि वह उसके पिता का परमेश्वर है, अब्राहम का परमेश्वर, इसहाक का परमेश्वर और याकूब का परमेश्वर। मूसा अपना चेहरा छिपाता है क्योंकि वह परमेश्वर की ओर देखने से डरता है। </w:t>
      </w:r>
    </w:p>
    <w:p>
      <w:pPr/>
      <w:r>
        <w:rPr>
          <w:lang w:val="hi_IN" w:bidi="hi_IN"/>
        </w:rPr>
      </w:r>
      <w:r>
        <w:rPr>
          <w:b/>
          <w:lang w:val="hi_IN" w:bidi="hi_IN"/>
        </w:rPr>
        <w:t>चौथे दृश्य में:</w:t>
      </w:r>
      <w:r>
        <w:rPr>
          <w:lang w:val="hi_IN" w:bidi="hi_IN"/>
        </w:rPr>
        <w:t xml:space="preserve"> यहोवा मूसा से कहता है कि उसने देखा है कि उसके लोग पीड़ित हैं और उसने गुलामों के स्वामियों के कारण उनके रोने की आवाज सुनी है। यहोवा कहता है कि वह अपने लोगों के दुख को जानता है और यहोवा अपने लोगों को मिस्रियों से बचाने और उन्हें उनकी अपनी भूमि पर लाने के लिए आया है, जो विशाल और फसलें उगाने के लिए अच्छी होगी। यहोवा मूसा से कहता है कि उस देश में दूध और मधु की धारा बहती है। यहोवा कहता है कि यह वह देश है जहाँ वर्तमान में कनानी, हित्ती, एमोरी, परिज्जी, हिब्बी और यबूसी रहते हैं। </w:t>
      </w:r>
    </w:p>
    <w:p>
      <w:pPr/>
      <w:r>
        <w:rPr>
          <w:lang w:val="hi_IN" w:bidi="hi_IN"/>
        </w:rPr>
      </w:r>
      <w:r>
        <w:rPr>
          <w:lang w:val="hi_IN" w:bidi="hi_IN"/>
        </w:rPr>
        <w:t xml:space="preserve">यहोवा कहता है कि उसने अपने लोगों की पुकार सुन ली है और उसने देखा है कि मिस्री उसके लोगों के साथ क्रूरतापूर्ण व्यवहार करते हैं। यहोवा कहता है कि वह मूसा को फ़िरौन के पास भेजेगा ताकि मूसा यहोवा के लोगों को मिस्र से बाहर निकाल सके।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यहोवा</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 xml:space="preserve">कहानी एक शुरुआती चिन्ह से शुरू होती है, जैसे "एक दिन, मूसा भेड़-बकरियों की देखभाल कर रहा था," या "अब, मूसा भेड़-बकरियों की देखभाल कर रहा था।" यह चिन्ह दिखाता है कि यह एक नई कहानी है, और पिछली कहानी से एक अलग दृश्य है। इस भाग में यह नहीं बताया गया है कि मूसा के विवाह के बाद कितना समय बीत चुका है, लेकिन अन्य भागों से हमें पता चलता है कि यह कई साल बाद हुआ है। </w:t>
      </w:r>
    </w:p>
    <w:p>
      <w:pPr/>
      <w:r>
        <w:rPr>
          <w:lang w:val="hi_IN" w:bidi="hi_IN"/>
        </w:rPr>
      </w:r>
      <w:r>
        <w:rPr>
          <w:lang w:val="hi_IN" w:bidi="hi_IN"/>
        </w:rPr>
        <w:t>यहाँ रुकें और समूह में इस प्रश्न पर चर्चा करें: प्रत्येक व्यक्ति को किसी ऐसे व्यक्ति के बारे में एक छोटी कहानी सुनानी चाहिए जिसने यात्रा की हो। बाकी समूह को प्रत्येक कहानी की शुरुआत में उपयोग किए गए शब्दों पर ध्यान देना चाहिए। इस ऑडियो को यहाँ रोकें।</w:t>
      </w:r>
    </w:p>
    <w:p>
      <w:pPr/>
      <w:r>
        <w:rPr>
          <w:lang w:val="hi_IN" w:bidi="hi_IN"/>
        </w:rPr>
      </w:r>
      <w:r>
        <w:rPr>
          <w:lang w:val="hi_IN" w:bidi="hi_IN"/>
        </w:rPr>
        <w:t>पहले दृश्य में, मूसा यित्रो की भेड़ों और बकरियों की देखभाल कर रहा है। मूसा भेड़ों के झुण्ड को लेकर जंगल से होते हुए, उनके सामान्य चराई के स्थानों से आगे निकल जाता है, जब तक कि वह परमेश्वर के पर्वत पर नहीं पहुँच जाता। पाठ में यह स्पष्ट नहीं है कि उसने भेड़ों के झुण्ड की अगुआई आगे से की या पीछे से उन्हें हाँका।</w:t>
      </w:r>
    </w:p>
    <w:p>
      <w:pPr/>
      <w:r>
        <w:rPr>
          <w:lang w:val="hi_IN" w:bidi="hi_IN"/>
        </w:rPr>
      </w:r>
      <w:r>
        <w:rPr>
          <w:lang w:val="hi_IN" w:bidi="hi_IN"/>
        </w:rPr>
        <w:t xml:space="preserve">जंगल वह स्थान है जहाँ कोई भी नहीं रहता है और बहुत कम वनस्पति उगती है। वह जंगल जहाँ मूसा था, शायद सूखा और पत्थरीला था। </w:t>
      </w:r>
    </w:p>
    <w:p>
      <w:pPr/>
      <w:r>
        <w:rPr>
          <w:lang w:val="hi_IN" w:bidi="hi_IN"/>
        </w:rPr>
      </w:r>
      <w:r>
        <w:rPr>
          <w:lang w:val="hi_IN" w:bidi="hi_IN"/>
        </w:rPr>
        <w:t xml:space="preserve">यहाँ रुकें और समूह में एक </w:t>
      </w:r>
      <w:r>
        <w:rPr>
          <w:lang w:val="hi_IN" w:bidi="hi_IN"/>
        </w:rPr>
        <w:t>जंगल</w:t>
      </w:r>
      <w:r>
        <w:rPr>
          <w:lang w:val="hi_IN" w:bidi="hi_IN"/>
        </w:rPr>
        <w:t xml:space="preserve"> के चित्र को देखें। इस ऑडियो को यहाँ रोकें।</w:t>
      </w:r>
    </w:p>
    <w:p>
      <w:pPr/>
      <w:r>
        <w:rPr>
          <w:lang w:val="hi_IN" w:bidi="hi_IN"/>
        </w:rPr>
      </w:r>
      <w:r>
        <w:rPr>
          <w:lang w:val="hi_IN" w:bidi="hi_IN"/>
        </w:rPr>
        <w:t xml:space="preserve">दूसरे दृश्य में, मूसा पर्वत पर है और यहोवा का स्वर्गदूत एक झाड़ी के बीच आग की लपट के रूप में प्रकट होता है। हमें ठीक से नहीं पता कि यहोवा का स्वर्गदूत किस प्रकार की झाड़ी में प्रकट हुआ, लेकिन शायद यह किसी प्रकार की कांटेदार झाड़ी थी। काँटेदार झाड़ियों की शाखाओं पर बहुत सारे नुकीले काँटे होते हैं जिन्हें काँटे कहा जाता है। </w:t>
      </w:r>
    </w:p>
    <w:p>
      <w:pPr/>
      <w:r>
        <w:rPr>
          <w:lang w:val="hi_IN" w:bidi="hi_IN"/>
        </w:rPr>
      </w:r>
      <w:r>
        <w:rPr>
          <w:lang w:val="hi_IN" w:bidi="hi_IN"/>
        </w:rPr>
        <w:t xml:space="preserve">यहाँ रुकें और समूह में </w:t>
      </w:r>
      <w:r>
        <w:rPr>
          <w:lang w:val="hi_IN" w:bidi="hi_IN"/>
        </w:rPr>
        <w:t>काँटों की झाड़ी</w:t>
      </w:r>
      <w:r>
        <w:rPr>
          <w:lang w:val="hi_IN" w:bidi="hi_IN"/>
        </w:rPr>
        <w:t xml:space="preserve"> के एक उदाहरण की तस्वीर देखें। चर्चा करें कि अपनी संस्कृति में आप किस काँटेदार या नुकीले झाड़ियों से परिचित हैं। इस ऑडियो को यहाँ रोकें।</w:t>
      </w:r>
    </w:p>
    <w:p>
      <w:pPr/>
      <w:r>
        <w:rPr>
          <w:lang w:val="hi_IN" w:bidi="hi_IN"/>
        </w:rPr>
      </w:r>
      <w:r>
        <w:rPr>
          <w:lang w:val="hi_IN" w:bidi="hi_IN"/>
        </w:rPr>
        <w:t xml:space="preserve">मूसा आग को देखता है और वह अपनी दिशा बदल देता है और करीब से देखने के लिए आता है। </w:t>
      </w:r>
    </w:p>
    <w:p>
      <w:pPr/>
      <w:r>
        <w:rPr>
          <w:lang w:val="hi_IN" w:bidi="hi_IN"/>
        </w:rPr>
      </w:r>
      <w:r>
        <w:rPr>
          <w:lang w:val="hi_IN" w:bidi="hi_IN"/>
        </w:rPr>
        <w:t xml:space="preserve">तीसरे दृश्य में, यहोवा काँटे की झाड़ी के बीच से मूसा को पुकारता है। यहोवा "मूसा, मूसा" कहकर पुकारता है, मूसा को तात्कालिकता का सन्देश देने के लिए मूसा का नाम दोहराता है। मूसा उत्तर देता है "मैं यहाँ हूँ।" परमेश्वर मूसा से कहता है कि वह और अधिक निकट न आए, और अपनी जूतियाँ उतारे। </w:t>
      </w:r>
    </w:p>
    <w:p>
      <w:pPr/>
      <w:r>
        <w:rPr>
          <w:lang w:val="hi_IN" w:bidi="hi_IN"/>
        </w:rPr>
      </w:r>
      <w:r>
        <w:rPr>
          <w:lang w:val="hi_IN" w:bidi="hi_IN"/>
        </w:rPr>
        <w:t xml:space="preserve">अब कहानी की भाषा में एक ठहराव दिखाई देता है, जब परमेश्वर मूसा के जूते उतारने की प्रतीक्षा करता है। </w:t>
      </w:r>
    </w:p>
    <w:p>
      <w:pPr/>
      <w:r>
        <w:rPr>
          <w:lang w:val="hi_IN" w:bidi="hi_IN"/>
        </w:rPr>
      </w:r>
      <w:r>
        <w:rPr>
          <w:lang w:val="hi_IN" w:bidi="hi_IN"/>
        </w:rPr>
        <w:t>यहाँ रुकें और समूह में चर्चा करें: जब आप एक कहानी बता रहे हैं, तो आप कार्य में विराम कैसे दिखाते हैं? इस ऑडियो को यहाँ रोकें।</w:t>
      </w:r>
    </w:p>
    <w:p>
      <w:pPr/>
      <w:r>
        <w:rPr>
          <w:lang w:val="hi_IN" w:bidi="hi_IN"/>
        </w:rPr>
      </w:r>
      <w:r>
        <w:rPr>
          <w:lang w:val="hi_IN" w:bidi="hi_IN"/>
        </w:rPr>
        <w:t xml:space="preserve">अब परमेश्वर मूसा से कहता है कि वह मूसा के पिता का परमेश्वर है, और उसके पूर्वजों का भी परमेश्वर है। मूसा डर के मारे अपना चेहरा ढक लेता है। हमें नहीं पता कि मूसा ने अपना चेहरा ढकने के लिए अपने हाथों या अपने कपड़ों का उपयोग किया था। </w:t>
      </w:r>
    </w:p>
    <w:p>
      <w:pPr/>
      <w:r>
        <w:rPr>
          <w:lang w:val="hi_IN" w:bidi="hi_IN"/>
        </w:rPr>
      </w:r>
      <w:r>
        <w:rPr>
          <w:lang w:val="hi_IN" w:bidi="hi_IN"/>
        </w:rPr>
        <w:t xml:space="preserve">फिर यहोवा घोषणा करता है कि उसने अपने लोगों का दुख देखा है। यहोवा अपने लोगों के प्रति अपनी करुणा पर जोर देते हुए कहता है, "मैंने अपने लोगों के दुख को ध्यानपूर्वक देखा है।" </w:t>
      </w:r>
    </w:p>
    <w:p>
      <w:pPr/>
      <w:r>
        <w:rPr>
          <w:lang w:val="hi_IN" w:bidi="hi_IN"/>
        </w:rPr>
      </w:r>
      <w:r>
        <w:rPr>
          <w:lang w:val="hi_IN" w:bidi="hi_IN"/>
        </w:rPr>
        <w:t xml:space="preserve">यहोवा कहता है कि वह अपने लोगों को बचाने के लिए नीचे आया है। यह पाठ हमें नहीं बताता है कि यहोवा कहाँ से उतरा है। तब यहोवा कहता है कि वह अपने लोगों को मिस्र से निकालकर प्रतिज्ञा किए गए देश में ले जाएगा। "ले जाएगा" वाक्यांश का शाब्दिक अर्थ शायद मिस्र के निचले देशों से लोगों को वादा किए गए देश के पहाड़ों पर ले जाना है। </w:t>
      </w:r>
    </w:p>
    <w:p>
      <w:pPr/>
      <w:r>
        <w:rPr>
          <w:lang w:val="hi_IN" w:bidi="hi_IN"/>
        </w:rPr>
      </w:r>
      <w:r>
        <w:rPr>
          <w:lang w:val="hi_IN" w:bidi="hi_IN"/>
        </w:rPr>
        <w:t xml:space="preserve">परमेश्वर मूसा को उन 6 लोगों के समूहों की सूची देता है जो वर्तमान में इस देश में रहते हैं। </w:t>
      </w:r>
    </w:p>
    <w:p>
      <w:pPr/>
      <w:r>
        <w:rPr>
          <w:lang w:val="hi_IN" w:bidi="hi_IN"/>
        </w:rPr>
      </w:r>
      <w:r>
        <w:rPr>
          <w:lang w:val="hi_IN" w:bidi="hi_IN"/>
        </w:rPr>
        <w:t>यहाँ रुकें और समूह में चर्चा करें: एक कहानी सुनाएँ जिसमें आप लोगों या चीजों के समूहों की सूची बना रहे हों। इस बात पर ध्यान दें कि आप उन्हें कैसे, किस क्रम में सूचीबद्ध करते हैं, और आप सूची को कैसे पेश करते हैं। इस ऑडियो को यहाँ रोकें।</w:t>
      </w:r>
    </w:p>
    <w:p>
      <w:pPr/>
      <w:r>
        <w:rPr>
          <w:lang w:val="hi_IN" w:bidi="hi_IN"/>
        </w:rPr>
      </w:r>
      <w:r>
        <w:rPr>
          <w:lang w:val="hi_IN" w:bidi="hi_IN"/>
        </w:rPr>
        <w:t xml:space="preserve">"और अब, देखो" वाक्यांश इसके बाद होने वाली घटनाओं पर जोर देता है। यहोवा दोहराता है कि इस्राएलियों की पुकार उसके पास पहुँच गई है, और यहोवा ने देखा है कि मिस्री इस्राएलियों के साथ क्रूरता के साथ व्यवहार करते हैं। यह दोहराना इस बात पर जोर देता है कि यहोवा ने अपने लोगों की मदद के लिए पुकार सुन ली है। </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 xml:space="preserve">निर्गमन 3:1–10 का ऑडियो संस्करण सबसे आसानी से समझ में आने वाले अनुवाद में सुनें। </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4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यहोवा</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नाटक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 xml:space="preserve">नीचे नाटक और उसके संभावित उत्तरों का एक उदाहरण दिया गया है। </w:t>
      </w:r>
    </w:p>
    <w:p>
      <w:pPr/>
      <w:r>
        <w:rPr>
          <w:lang w:val="hi_IN" w:bidi="hi_IN"/>
        </w:rPr>
      </w:r>
      <w:r>
        <w:rPr>
          <w:lang w:val="hi_IN" w:bidi="hi_IN"/>
        </w:rPr>
        <w:t xml:space="preserve">मूसा का अभिनय करें कि वह जंगल में यित्रो के झुण्ड के साथ जाता है जब तक कि वह परमेश्वर के पर्वत होरेब तक नहीं पहुँच जाता।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मूसा का किरदार निभाने वाले व्यक्ति से पूछें, "आप क्या महसूस कर रहे हैं या क्या सोच रहे हैं?" वह व्यक्ति इस तरह उत्तर दे सकता है, "मुझे झुण्ड के चरने के लिए जमीन खोजने के लिए लम्बी दूरी तय करनी पड़ी," या "आज मुझे भेड़ों के लिए पानी कहाँ से मिलेगा?" या "वाह, उस पर्वत को देखें!" या "काश मैं मिस्र में अपने परिवार के पास घर जा सकता।"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आग में यहोवा के स्वर्गदूत के मूसा के सामने प्रकट होने का अभिनय करें। आग एक झाड़ी के बीच में है। मूसा झाड़ी को देखता है और देखता है कि झाड़ी जली नहीं है। मूसा कहता है, "मैं इस अद्भुत चीज़ को देखने के लिए करीब जाऊँगा, ताकि देखूँ कि झाड़ी क्यों नहीं जली है।"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मूसा का किरदार निभाने वाले व्यक्ति से पूछें, "आप क्या महसूस कर रहे हैं या क्या सोच रहे हैं?" वह व्यक्ति इस तरह के उत्तर दे सकता है, "यह बहुत अजीब है, मुझे आश्चर्य है कि झाड़ी क्यों नहीं जलती है?" या फिर "मैंने ऐसा पहले कभी नहीं देखा, मुझे पास जाकर देखना होगा कि क्या हो रहा है।"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यहोवा देखता है कि मूसा मुड़ गया है, और परमेश्वर कहता है "मूसा, मूसा।" मूसा उत्तर देता है "मैं यहाँ हूँ।"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मूसा का किरदार निभाने वाले व्यक्ति से पूछें, "आप क्या महसूस कर रहे हैं या क्या सोच रहे हैं?" वह व्यक्ति इस तरह के उत्तर दे सकता है, "आग के बीच से मुझसे कौन बात कर रहा है?" या "मुझे डर है, वे मेरा नाम कैसे जानते हैं?"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परमेश्वर मूसा से कहता है "पास मत आ। अपनी जूतियाँ उतार क्योंकि तू पवित्र भूमि पर खड़ा है।" फिर परमेश्वर मूसा से कहता है "मैं तेरे पिता का परमेश्वर हूँ, अब्राहम का परमेश्वर, इसहाक का परमेश्वर और याकूब का परमेश्वर।" अभिनय करके दिखाइए कि मूसा अपना चेहरा छिपा रहा है क्योंकि उसे परमेश्वर की ओर देखने से डर लगता है।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मूसा का किरदार निभाने वाले व्यक्ति से पूछें, "आप क्या महसूस कर रहे हैं या क्या सोच रहे हैं?" वह व्यक्ति इस तरह के उत्तर दे सकता है, "परमेश्वर मुझसे क्यों बात कर रहा है? मैं कुछ भी खास नहीं हूँ," या "क्या परमेश्वर जानता है कि मैंने उस मिस्री को मार डाला था? क्या वह मुझे दण्ड देने वाला है?" या "क्या यह वास्तव में वही परमेश्वर हो सकता है जिसने मेरे पूर्वजों से बात की थी?" या "यदि मैं परमेश्वर की ओर देखता हूँ, तो मुझे लगता है कि मैं मर सकता हूँ।" </w:t>
      </w:r>
    </w:p>
    <w:p>
      <w:pPr>
        <w:pStyle w:val="ListBullet"/>
        <w:spacing w:line="240" w:lineRule="auto"/>
        <w:ind w:left="720"/>
      </w:pPr>
      <w:r>
        <w:rPr>
          <w:lang w:val="hi_IN" w:bidi="hi_IN"/>
        </w:rPr>
      </w:r>
      <w:r>
        <w:rPr>
          <w:lang w:val="hi_IN" w:bidi="hi_IN"/>
        </w:rPr>
        <w:t xml:space="preserve">यहोवा की भूमिका निभाने वाले व्यक्ति से पूछें, "आप क्या महसूस कर रहे हैं या क्या सोच रहे हैं?" वह व्यक्ति इस तरह के उत्तर दे सकता है, "मुझे खुशी है कि मूसा ने मुझे उत्तर दिया है," या "मैं चाहता हूँ कि मूसा जान ले कि मैं कौन हूँ ताकि वह मुझ पर भरोसा करे," या "मैं चाहता हूँ कि मूसा जान ले कि मैं ही परमेश्वर हूँ जिसने उसके पूर्वज अब्राम के साथ वाचा बाँधी थी।"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यहोवा मूसा से कहता है "मैंने मिस्र में अपने लोगों का दुख देखा है। मैंने उनके क्रूर मालिकों के कारण उनकी पुकार सुनी है। मुझे पता है कि मेरे लोग कष्ट झेल रहे हैं।"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यहोवा का किरदार निभाने वाले व्यक्ति से पूछें, "आप क्या महसूस कर रहे हैं या क्या सोच रहे हैं?" वह व्यक्ति इस तरह के उत्तर दे सकता है, "मुझे दुख है कि मेरे लोगों के साथ बुरा व्यवहार किया जा रहा है," या "मैं गुस्सा हूँ कि मिस्री मेरे लोगों को दुख पहुँचा रहे हैं।" </w:t>
      </w:r>
    </w:p>
    <w:p>
      <w:pPr>
        <w:pStyle w:val="ListBullet"/>
        <w:spacing w:line="240" w:lineRule="auto"/>
        <w:ind w:left="720"/>
      </w:pPr>
      <w:r>
        <w:rPr>
          <w:lang w:val="hi_IN" w:bidi="hi_IN"/>
        </w:rPr>
      </w:r>
      <w:r>
        <w:rPr>
          <w:lang w:val="hi_IN" w:bidi="hi_IN"/>
        </w:rPr>
        <w:t xml:space="preserve">मूसा की भूमिका निभाने वाले व्यक्ति से पूछें, "आप क्या महसूस कर रहे हैं या क्या सोच रहे हैं?" वह व्यक्ति इस तरह के उत्तर दे सकता है, "मुझे आश्चर्य है कि परमेश्वर ने मेरे लोगों को दुख सहते हुए देखा है," या "मुझे खुशी है कि परमेश्वर ने देखा है कि मिस्री हमारे साथ कैसे व्यवहार करते हैं। शायद वह इसके बारे में कुछ करेगा।"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यहोवा ने मूसा से कहा, "मैं अपने लोगों को मिस्रियों से छुड़ाने और उन्हें उनके अपने देश में ले जाने के लिए आया हूँ, जो विशाल और फसलें उपजने के लिए अच्छा होगा। उस देश में दूध और शहद की धारा बहती होगी। यह वह देश है जहाँ कनानी, हित्ती, एमोरी, परिज्जी, हिब्बी और यबूसी रहते हैं।"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मूसा का किरदार निभाने वाले व्यक्ति से पूछें, "आप क्या महसूस कर रहे हैं या क्या सोच रहे हैं?" वह व्यक्ति इस तरह के उत्तर दे सकता है, "मुझे राहत है कि परमेश्वर मेरे लोगों को भयानक मिस्रियों से बचाने वाला है। मुझे आशा है कि वह जल्द ही उन्हें बचाएगा," या "मुझे आशा है कि परमेश्वर मिस्रियों के साथ बहुत कठोर व्यवहार करेगा। वे हमारे प्रति बहुत कठोर रहे हैं," या "मैं उस देश को देखने के लिए उत्साहित हूँ जिसका वादा परमेश्वर ने किया है।" यह अद्भुत लगता है।"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यहोवा मूसा से कहता है, "मैंने अपने लोगों की पुकार सुनी है और मैंने देखा है कि मिस्री मेरे लोगों के साथ क्रूरता के साथ व्यवहार करते हैं। अब तुझे जाना चाहिए, क्योंकि मैं तुझे फ़िरौन के पास भेज रहा हूँ। तुझे लोगों को मिस्र से बाहर निकालना होगा।"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मूसा का किरदार निभाने वाले व्यक्ति से पूछें, "आप क्या महसूस कर रहे हैं या क्या सोच रहे हैं?" वह व्यक्ति इस तरह उत्तर दे सकता है कि, "मैं घबराया हुआ हूँ। परमेश्वर मुझे फ़िरौन के पास क्यों भेज रहा है?" या फिर "कोई और जरूर होगा जिसे परमेश्वर भेज सकता है।" मैं फ़िरौन के पास नहीं जा सकता!" या फिर "जब मैंने पहले उनकी मदद करने की कोशिश की थी, तो इस्राएलियों ने मेरी बात नहीं सुनी।" वे अब मेरी बात क्यों सुनेंगे? परमेश्वर गलत व्यक्ति से अपने लोगों की अगुवाई करने के लिए कह रहा है।" </w:t>
      </w:r>
      <w:r>
        <w:rPr>
          <w:lang w:val="hi_IN" w:bidi="hi_IN"/>
        </w:rPr>
      </w:r>
    </w:p>
    <w:p>
      <w:pPr>
        <w:pStyle w:val="Heading3"/>
      </w:pPr>
      <w:r>
        <w:rPr>
          <w:lang w:val="hi_IN" w:bidi="hi_IN"/>
        </w:rPr>
        <w:t>आवश्यक जानकारी</w:t>
      </w:r>
    </w:p>
    <w:p>
      <w:pPr/>
      <w:r>
        <w:rPr>
          <w:lang w:val="hi_IN" w:bidi="hi_IN"/>
        </w:rPr>
      </w:r>
      <w:r>
        <w:rPr>
          <w:lang w:val="hi_IN" w:bidi="hi_IN"/>
        </w:rPr>
        <w:t xml:space="preserve">निर्गमन 3:1–10 का ऑडियो संस्करण सबसे आसानी से समझ में आने वाले अनुवाद में सुनें। </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इस भाग में परमेश्वर के लिए दो अलग-अलग नामों का उपयोग किया गया है, व्यक्तिगत नाम </w:t>
      </w:r>
      <w:r>
        <w:rPr>
          <w:b/>
          <w:lang w:val="hi_IN" w:bidi="hi_IN"/>
        </w:rPr>
        <w:t>यहोवा</w:t>
      </w:r>
      <w:r>
        <w:rPr>
          <w:lang w:val="hi_IN" w:bidi="hi_IN"/>
        </w:rPr>
        <w:t xml:space="preserve"> और एक अधिक सामान्य नाम </w:t>
      </w:r>
      <w:r>
        <w:rPr>
          <w:b/>
          <w:lang w:val="hi_IN" w:bidi="hi_IN"/>
        </w:rPr>
        <w:t>परमेश्वर</w:t>
      </w:r>
      <w:r>
        <w:rPr>
          <w:lang w:val="hi_IN" w:bidi="hi_IN"/>
        </w:rPr>
        <w:t xml:space="preserve">। आपको याद होगा कि यहोवा </w:t>
      </w:r>
      <w:r>
        <w:rPr>
          <w:lang w:val="hi_IN" w:bidi="hi_IN"/>
        </w:rPr>
        <w:t>यहूदियों</w:t>
      </w:r>
      <w:r>
        <w:rPr>
          <w:lang w:val="hi_IN" w:bidi="hi_IN"/>
        </w:rPr>
        <w:t xml:space="preserve"> के परमेश्वर का उचित नाम है। ज्यादातर अंग्रेजी अनुवादों में </w:t>
      </w:r>
      <w:r>
        <w:rPr>
          <w:b/>
          <w:lang w:val="hi_IN" w:bidi="hi_IN"/>
        </w:rPr>
        <w:t>प्रभु</w:t>
      </w:r>
      <w:r>
        <w:rPr>
          <w:lang w:val="hi_IN" w:bidi="hi_IN"/>
        </w:rPr>
        <w:t xml:space="preserve"> शब्द का उपयोग किया गया है, जिसका अर्थ है हर चीज़ पर सर्वोच्च स्वामी। "परमेश्वर" नाम का अर्थ है दिव्य या सर्वोच्च सत्ता। </w:t>
      </w:r>
      <w:r>
        <w:rPr>
          <w:lang w:val="hi_IN" w:bidi="hi_IN"/>
        </w:rPr>
        <w:t>प्रभु</w:t>
      </w:r>
      <w:r>
        <w:rPr>
          <w:lang w:val="hi_IN" w:bidi="hi_IN"/>
        </w:rPr>
        <w:t xml:space="preserve"> और </w:t>
      </w:r>
      <w:r>
        <w:rPr>
          <w:lang w:val="hi_IN" w:bidi="hi_IN"/>
        </w:rPr>
        <w:t>परमेश्वर</w:t>
      </w:r>
      <w:r>
        <w:rPr>
          <w:lang w:val="hi_IN" w:bidi="hi_IN"/>
        </w:rPr>
        <w:t xml:space="preserve"> एक ही ईश्वरीय या सर्वोच्च अस्तित्व को सन्दर्भित करते हैं। </w:t>
      </w:r>
    </w:p>
    <w:p>
      <w:pPr/>
      <w:r>
        <w:rPr>
          <w:lang w:val="hi_IN" w:bidi="hi_IN"/>
        </w:rPr>
      </w:r>
      <w:r>
        <w:rPr>
          <w:lang w:val="hi_IN" w:bidi="hi_IN"/>
        </w:rPr>
        <w:t xml:space="preserve">यहाँ रुकें और समूह में चर्चा करें कि आप </w:t>
      </w:r>
      <w:r>
        <w:rPr>
          <w:b/>
          <w:lang w:val="hi_IN" w:bidi="hi_IN"/>
        </w:rPr>
        <w:t>यहोवा</w:t>
      </w:r>
      <w:r>
        <w:rPr>
          <w:lang w:val="hi_IN" w:bidi="hi_IN"/>
        </w:rPr>
        <w:t xml:space="preserve"> के लिए किस शब्द या वाक्यांश का प्रयोग करेंगे। अधिक जानकारी के लिए मुख्य शब्दावली में </w:t>
      </w:r>
      <w:r>
        <w:rPr>
          <w:b/>
          <w:lang w:val="hi_IN" w:bidi="hi_IN"/>
        </w:rPr>
        <w:t>यहोवा</w:t>
      </w:r>
      <w:r>
        <w:rPr>
          <w:lang w:val="hi_IN" w:bidi="hi_IN"/>
        </w:rPr>
        <w:t xml:space="preserve">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मूसा अपने ससुर यित्रो की भेड़ों की देखभाल कर रहा है। </w:t>
      </w:r>
      <w:r>
        <w:rPr>
          <w:b/>
          <w:lang w:val="hi_IN" w:bidi="hi_IN"/>
        </w:rPr>
        <w:t>ससुर</w:t>
      </w:r>
      <w:r>
        <w:rPr>
          <w:lang w:val="hi_IN" w:bidi="hi_IN"/>
        </w:rPr>
        <w:t xml:space="preserve"> एक वाक्यांश है जिसका अर्थ है उसकी पत्नी का पिता। यदि आपकी भाषा में उसकी पत्नी के पिता के लिए कोई शब्द है, तो आप उस शब्द का उपयोग कर सकते हैं। यदि आपकी भाषा में कोई विशेष शब्द नहीं है, तो आप यित्रो को मूसा की पत्नी का पिता के रूप में वर्णित कर सकते हैं। </w:t>
      </w:r>
    </w:p>
    <w:p>
      <w:pPr/>
      <w:r>
        <w:rPr>
          <w:lang w:val="hi_IN" w:bidi="hi_IN"/>
        </w:rPr>
      </w:r>
      <w:r>
        <w:rPr>
          <w:b/>
          <w:lang w:val="hi_IN" w:bidi="hi_IN"/>
        </w:rPr>
        <w:t>झुण्ड</w:t>
      </w:r>
      <w:r>
        <w:rPr>
          <w:lang w:val="hi_IN" w:bidi="hi_IN"/>
        </w:rPr>
        <w:t xml:space="preserve"> भेड़ों और बकरियों के समूह होते हैं जो एक ही व्यक्ति के होते थे। झुण्ड के लिए उसी शब्द या वाक्यांश का उपयोग करें जिसका उपयोग आपने पिछले भागों में किया है। </w:t>
      </w:r>
    </w:p>
    <w:p>
      <w:pPr/>
      <w:r>
        <w:rPr>
          <w:lang w:val="hi_IN" w:bidi="hi_IN"/>
        </w:rPr>
      </w:r>
      <w:r>
        <w:rPr>
          <w:lang w:val="hi_IN" w:bidi="hi_IN"/>
        </w:rPr>
        <w:t xml:space="preserve">यित्रो मिद्यान में एक याजक है। </w:t>
      </w:r>
      <w:r>
        <w:rPr>
          <w:b/>
          <w:lang w:val="hi_IN" w:bidi="hi_IN"/>
        </w:rPr>
        <w:t>याजक</w:t>
      </w:r>
      <w:r>
        <w:rPr>
          <w:lang w:val="hi_IN" w:bidi="hi_IN"/>
        </w:rPr>
        <w:t xml:space="preserve"> वे लोग थे जो लोगों के सामने एक ईश्वर का प्रतिनिधित्व करते थे। यित्रो मिद्यानियों के देवता का प्रतिनिधित्व मिद्यान के लोगों के सामने करता था। मिद्यान के याजक के लिए उसी शब्द या वाक्यांश का उपयोग करें जिसका उपयोग आपने पिछले भाग में किया है। </w:t>
      </w:r>
      <w:r>
        <w:rPr>
          <w:b/>
          <w:lang w:val="hi_IN" w:bidi="hi_IN"/>
        </w:rPr>
        <w:t>याजकों</w:t>
      </w:r>
      <w:r>
        <w:rPr>
          <w:lang w:val="hi_IN" w:bidi="hi_IN"/>
        </w:rPr>
        <w:t xml:space="preserve"> के बारे में अधिक जानकारी के लिए, मुख्य शब्दावली देखें।</w:t>
      </w:r>
    </w:p>
    <w:p>
      <w:pPr/>
      <w:r>
        <w:rPr>
          <w:lang w:val="hi_IN" w:bidi="hi_IN"/>
        </w:rPr>
      </w:r>
      <w:r>
        <w:rPr>
          <w:lang w:val="hi_IN" w:bidi="hi_IN"/>
        </w:rPr>
        <w:t xml:space="preserve">मूसा पशुओं को जंगल में दूर ले जाता है। </w:t>
      </w:r>
      <w:r>
        <w:rPr>
          <w:b/>
          <w:lang w:val="hi_IN" w:bidi="hi_IN"/>
        </w:rPr>
        <w:t>जंगल</w:t>
      </w:r>
      <w:r>
        <w:rPr>
          <w:lang w:val="hi_IN" w:bidi="hi_IN"/>
        </w:rPr>
        <w:t xml:space="preserve"> एक ऐसी जगह है जहाँ कोई भी नहीं रहता और उस भूमि पर कोई भी खेती नहीं करता। नगरों और गाँवों में रहने वाले लोग अपने पशुओं को जंगल में ले जाते थे ताकि वे पशुओं के लिए भोजन ढूँढें। वह जंगल जहाँ मूसा था, शायद सूखा और पत्थरीली था। </w:t>
      </w:r>
    </w:p>
    <w:p>
      <w:pPr/>
      <w:r>
        <w:rPr>
          <w:lang w:val="hi_IN" w:bidi="hi_IN"/>
        </w:rPr>
      </w:r>
      <w:r>
        <w:rPr>
          <w:lang w:val="hi_IN" w:bidi="hi_IN"/>
        </w:rPr>
        <w:t xml:space="preserve">यहाँ रुकें और समूह के रूप में चर्चा करें कि आप </w:t>
      </w:r>
      <w:r>
        <w:rPr>
          <w:b/>
          <w:lang w:val="hi_IN" w:bidi="hi_IN"/>
        </w:rPr>
        <w:t>जंगल</w:t>
      </w:r>
      <w:r>
        <w:rPr>
          <w:lang w:val="hi_IN" w:bidi="hi_IN"/>
        </w:rPr>
        <w:t xml:space="preserve"> के लिए किस शब्द या वाक्यांश का उपयोग करेंगे। अधिक जानकारी के लिए मुख्य शब्दावली में </w:t>
      </w:r>
      <w:r>
        <w:rPr>
          <w:lang w:val="hi_IN" w:bidi="hi_IN"/>
        </w:rPr>
        <w:t>जंगल</w:t>
      </w:r>
      <w:r>
        <w:rPr>
          <w:lang w:val="hi_IN" w:bidi="hi_IN"/>
        </w:rPr>
        <w:t xml:space="preserve"> शब्द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मूसा होरेब नाम के एक पर्वत पर आता है। </w:t>
      </w:r>
      <w:r>
        <w:rPr>
          <w:b/>
          <w:lang w:val="hi_IN" w:bidi="hi_IN"/>
        </w:rPr>
        <w:t>पर्वत</w:t>
      </w:r>
      <w:r>
        <w:rPr>
          <w:lang w:val="hi_IN" w:bidi="hi_IN"/>
        </w:rPr>
        <w:t xml:space="preserve"> बहुत ऊँचाई पर स्थित भूमि का एक क्षेत्र होता है। पर्वतों की ढलानें आमतौर पर खड़ी होती हैं जो एक ऊँचे स्थान पर जाकर मिलती हैं। यदि आपकी भाषा में पर्वत के लिए कोई शब्द नहीं है, तो आप उसे ऊँचे क्षेत्र के रूप में वर्णित कर सकते हैं। </w:t>
      </w:r>
    </w:p>
    <w:p>
      <w:pPr/>
      <w:r>
        <w:rPr>
          <w:lang w:val="hi_IN" w:bidi="hi_IN"/>
        </w:rPr>
      </w:r>
      <w:r>
        <w:rPr>
          <w:lang w:val="hi_IN" w:bidi="hi_IN"/>
        </w:rPr>
        <w:t xml:space="preserve">यहाँ रुकें और समूह में </w:t>
      </w:r>
      <w:r>
        <w:rPr>
          <w:lang w:val="hi_IN" w:bidi="hi_IN"/>
        </w:rPr>
        <w:t>पर्वत</w:t>
      </w:r>
      <w:r>
        <w:rPr>
          <w:lang w:val="hi_IN" w:bidi="hi_IN"/>
        </w:rPr>
        <w:t xml:space="preserve"> की तस्वीर देखें। इस ऑडियो को यहाँ रोकें।</w:t>
      </w:r>
    </w:p>
    <w:p>
      <w:pPr/>
      <w:r>
        <w:rPr>
          <w:lang w:val="hi_IN" w:bidi="hi_IN"/>
        </w:rPr>
      </w:r>
      <w:r>
        <w:rPr>
          <w:b/>
          <w:lang w:val="hi_IN" w:bidi="hi_IN"/>
        </w:rPr>
        <w:t>यहोवा का स्वर्गदूत</w:t>
      </w:r>
      <w:r>
        <w:rPr>
          <w:lang w:val="hi_IN" w:bidi="hi_IN"/>
        </w:rPr>
        <w:t xml:space="preserve"> मूसा के सामने प्रकट होता है। </w:t>
      </w:r>
      <w:r>
        <w:rPr>
          <w:b/>
          <w:lang w:val="hi_IN" w:bidi="hi_IN"/>
        </w:rPr>
        <w:t>स्वर्गदूत</w:t>
      </w:r>
      <w:r>
        <w:rPr>
          <w:lang w:val="hi_IN" w:bidi="hi_IN"/>
        </w:rPr>
        <w:t xml:space="preserve"> एक अलौकिक और आत्मिक प्राणी होता है। पुराना नियम अक्सर "यहोवा के स्वर्गदूत" के बारे में बात करता है। यह विशेष स्वर्गदूत इतने </w:t>
      </w:r>
      <w:r>
        <w:rPr>
          <w:lang w:val="hi_IN" w:bidi="hi_IN"/>
        </w:rPr>
        <w:t>अधिकार</w:t>
      </w:r>
      <w:r>
        <w:rPr>
          <w:lang w:val="hi_IN" w:bidi="hi_IN"/>
        </w:rPr>
        <w:t xml:space="preserve"> के साथ बोल रहा है कि मानो स्वयं परमेश्वर ही बोल रहा है। यह भी हो सकता है कि यह स्वर्गदूत स्वयं परमेश्वर है। </w:t>
      </w:r>
    </w:p>
    <w:p>
      <w:pPr/>
      <w:r>
        <w:rPr>
          <w:lang w:val="hi_IN" w:bidi="hi_IN"/>
        </w:rPr>
      </w:r>
      <w:r>
        <w:rPr>
          <w:lang w:val="hi_IN" w:bidi="hi_IN"/>
        </w:rPr>
        <w:t xml:space="preserve">यहाँ रुकें और समूह के रूप में चर्चा करें कि आप </w:t>
      </w:r>
      <w:r>
        <w:rPr>
          <w:b/>
          <w:lang w:val="hi_IN" w:bidi="hi_IN"/>
        </w:rPr>
        <w:t>यहोवा के स्वर्गदूत</w:t>
      </w:r>
      <w:r>
        <w:rPr>
          <w:lang w:val="hi_IN" w:bidi="hi_IN"/>
        </w:rPr>
        <w:t xml:space="preserve"> के लिए किस शब्द या वाक्यांश का उपयोग करेंगे। अधिक जानकारी के लिए मुख्य शब्दावली में </w:t>
      </w:r>
      <w:r>
        <w:rPr>
          <w:lang w:val="hi_IN" w:bidi="hi_IN"/>
        </w:rPr>
        <w:t>स्वर्गदूत</w:t>
      </w:r>
      <w:r>
        <w:rPr>
          <w:lang w:val="hi_IN" w:bidi="hi_IN"/>
        </w:rPr>
        <w:t xml:space="preserve"> और यहोवा का स्वर्गदूत या </w:t>
      </w:r>
      <w:r>
        <w:rPr>
          <w:b/>
          <w:lang w:val="hi_IN" w:bidi="hi_IN"/>
        </w:rPr>
        <w:t>प्रभु का स्वर्गदूत</w:t>
      </w:r>
      <w:r>
        <w:rPr>
          <w:lang w:val="hi_IN" w:bidi="hi_IN"/>
        </w:rPr>
        <w:t xml:space="preserve">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यहोवा मूसा को अपनी जूतियाँ उतारने का निर्देश देता है। </w:t>
      </w:r>
      <w:r>
        <w:rPr>
          <w:b/>
          <w:lang w:val="hi_IN" w:bidi="hi_IN"/>
        </w:rPr>
        <w:t>जूतियाँ</w:t>
      </w:r>
      <w:r>
        <w:rPr>
          <w:lang w:val="hi_IN" w:bidi="hi_IN"/>
        </w:rPr>
        <w:t xml:space="preserve"> एक प्रकार का जूता है जो पट्टियों से बँधा होता है। यदि आपकी भाषा में पट्टियों से बंधे जूते के लिए कोई शब्द नहीं है, तो आप जूते के लिए एक सामान्य शब्द का उपयोग कर सकते हैं। </w:t>
      </w:r>
    </w:p>
    <w:p>
      <w:pPr/>
      <w:r>
        <w:rPr>
          <w:lang w:val="hi_IN" w:bidi="hi_IN"/>
        </w:rPr>
      </w:r>
      <w:r>
        <w:rPr>
          <w:lang w:val="hi_IN" w:bidi="hi_IN"/>
        </w:rPr>
        <w:t xml:space="preserve">परमेश्वर मूसा से कहता है कि जिस भूमि पर वह खड़ा है वह </w:t>
      </w:r>
      <w:r>
        <w:rPr>
          <w:b/>
          <w:lang w:val="hi_IN" w:bidi="hi_IN"/>
        </w:rPr>
        <w:t>पवित्र</w:t>
      </w:r>
      <w:r>
        <w:rPr>
          <w:lang w:val="hi_IN" w:bidi="hi_IN"/>
        </w:rPr>
        <w:t xml:space="preserve"> है, जिसका अर्थ है कि वह परमेश्वर के लिए एक विशेष उद्देश्य के लिए अलग रखी गई है। जब पवित्र स्वयं परमेश्वर को संदर्भित करता है, तो यह दर्शाता है कि वे उनकी सृष्टि से न्यारे हैं, और वे नैतिक रूप से परिपूर्ण हैं। यह उसकी महिमा और सामर्थ्य को सन्दर्भित करता है। </w:t>
      </w:r>
    </w:p>
    <w:p>
      <w:pPr/>
      <w:r>
        <w:rPr>
          <w:lang w:val="hi_IN" w:bidi="hi_IN"/>
        </w:rPr>
      </w:r>
      <w:r>
        <w:rPr>
          <w:lang w:val="hi_IN" w:bidi="hi_IN"/>
        </w:rPr>
        <w:t xml:space="preserve">यहाँ रुकें और समूह में चर्चा करें कि आप </w:t>
      </w:r>
      <w:r>
        <w:rPr>
          <w:b/>
          <w:lang w:val="hi_IN" w:bidi="hi_IN"/>
        </w:rPr>
        <w:t>पवित्र</w:t>
      </w:r>
      <w:r>
        <w:rPr>
          <w:lang w:val="hi_IN" w:bidi="hi_IN"/>
        </w:rPr>
        <w:t xml:space="preserve"> के लिए किस शब्द या वाक्यांश का प्रयोग करेंगे। अधिक जानकारी के लिए मुख्य शब्दावली में </w:t>
      </w:r>
      <w:r>
        <w:rPr>
          <w:lang w:val="hi_IN" w:bidi="hi_IN"/>
        </w:rPr>
        <w:t>पवित्र</w:t>
      </w:r>
      <w:r>
        <w:rPr>
          <w:lang w:val="hi_IN" w:bidi="hi_IN"/>
        </w:rPr>
        <w:t xml:space="preserve">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यहोवा मूसा से कहता है कि वह मूसा को मिस्र के </w:t>
      </w:r>
      <w:r>
        <w:rPr>
          <w:b/>
          <w:lang w:val="hi_IN" w:bidi="hi_IN"/>
        </w:rPr>
        <w:t>राजा</w:t>
      </w:r>
      <w:r>
        <w:rPr>
          <w:lang w:val="hi_IN" w:bidi="hi_IN"/>
        </w:rPr>
        <w:t xml:space="preserve"> </w:t>
      </w:r>
      <w:r>
        <w:rPr>
          <w:lang w:val="hi_IN" w:bidi="hi_IN"/>
        </w:rPr>
        <w:t>फ़िरौन</w:t>
      </w:r>
      <w:r>
        <w:rPr>
          <w:lang w:val="hi_IN" w:bidi="hi_IN"/>
        </w:rPr>
        <w:t xml:space="preserve"> के पास भेज रहा है। फ़िरौन के लिए उसी शब्द या वाक्यांश का इस्तेमाल करें जिसका उपयोग आपने पिछले भागों में किया है। </w:t>
      </w:r>
      <w:r>
        <w:rPr>
          <w:b/>
          <w:lang w:val="hi_IN" w:bidi="hi_IN"/>
        </w:rPr>
        <w:t>फ़िरौन</w:t>
      </w:r>
      <w:r>
        <w:rPr>
          <w:lang w:val="hi_IN" w:bidi="hi_IN"/>
        </w:rPr>
        <w:t xml:space="preserve"> के बारे में अधिक जानकारी के लिए मुख्य शब्दावली देखें।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3:11–22</w:t>
      </w:r>
      <w:r>
        <w:rPr>
          <w:lang w:val="hi_IN" w:bidi="hi_IN"/>
        </w:rPr>
      </w:r>
    </w:p>
    <w:p>
      <w:pPr>
        <w:pStyle w:val="Heading3"/>
      </w:pPr>
      <w:r>
        <w:rPr>
          <w:lang w:val="hi_IN" w:bidi="hi_IN"/>
        </w:rPr>
        <w:t>सुने और मन में रखें</w:t>
      </w:r>
    </w:p>
    <w:p>
      <w:pPr/>
      <w:r>
        <w:rPr>
          <w:lang w:val="hi_IN" w:bidi="hi_IN"/>
        </w:rPr>
      </w:r>
      <w:r>
        <w:rPr>
          <w:lang w:val="hi_IN" w:bidi="hi_IN"/>
        </w:rPr>
        <w:t xml:space="preserve">इस चरण में, निर्गमन 3:11–22 को सुनें और अपने मन में रखें। </w:t>
      </w:r>
    </w:p>
    <w:p>
      <w:pPr/>
      <w:r>
        <w:rPr>
          <w:lang w:val="hi_IN" w:bidi="hi_IN"/>
        </w:rPr>
      </w:r>
      <w:r>
        <w:rPr>
          <w:lang w:val="hi_IN" w:bidi="hi_IN"/>
        </w:rPr>
        <w:t xml:space="preserve">यदि सम्भव हो, तो निर्गमन 3:11–22 का ऑडियो संस्करण तीन बार, तीन अलग-अलग अनुवादों में सुनें। </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 xml:space="preserve">निर्गमन 3:11–22 का ऑडियो संस्करण सबसे आसानी से समझ में आने वाले अनुवाद में सुनें। </w:t>
      </w:r>
    </w:p>
    <w:p>
      <w:pPr/>
      <w:r>
        <w:rPr>
          <w:lang w:val="hi_IN" w:bidi="hi_IN"/>
        </w:rPr>
      </w:r>
      <w:r>
        <w:rPr>
          <w:lang w:val="hi_IN" w:bidi="hi_IN"/>
        </w:rPr>
        <w:t xml:space="preserve">यह भाग उस कहानी को जारी रखता है जब यहोवा जंगल में एक जलती हुई झाड़ी में मूसा के सामने प्रकट हुआ। यहोवा ने मूसा से कहा कि उसने देखा है कि उसके लोग, इस्राएली, दुख भोग रहे हैं। यहोवा ने मूसा से यह भी कहा है कि वह मूसा को अपने लोगों को मिस्र से छुड़ाने के लिए भेजेगा। </w:t>
      </w:r>
    </w:p>
    <w:p>
      <w:pPr/>
      <w:r>
        <w:rPr>
          <w:lang w:val="hi_IN" w:bidi="hi_IN"/>
        </w:rPr>
      </w:r>
      <w:r>
        <w:rPr>
          <w:lang w:val="hi_IN" w:bidi="hi_IN"/>
        </w:rPr>
        <w:t xml:space="preserve">यह भाग एक कथात्मक कहानी है, जहाँ यहोवा मूसा को बताता है कि उसे क्या करना है, और वह वादा करता है कि वह मूसा के साथ होगा। </w:t>
      </w:r>
    </w:p>
    <w:p>
      <w:pPr/>
      <w:r>
        <w:rPr>
          <w:lang w:val="hi_IN" w:bidi="hi_IN"/>
        </w:rPr>
      </w:r>
      <w:r>
        <w:rPr>
          <w:lang w:val="hi_IN" w:bidi="hi_IN"/>
        </w:rPr>
        <w:t xml:space="preserve">मूसा यहोवा से कहता है, "मैं कौन हूँ जो फ़िरौन के पास जाकर इस्राएलियों को मिस्र से बाहर निकालूँ?" मूसा यहोवा के अनुरोध को अस्वीकार करने की कोशिश नहीं कर रहा है। मूसा की संस्कृति में, यदि कोई व्यक्ति किसी सम्मान को स्वीकार कर रहा होता था, तो विनम्रतापूर्वक और सम्मानपूर्वक यह कहना उचित माना जाता था कि "मैं ऐसा करने वाला कौन होता हूँ?" मूसा की प्रतिक्रिया से पता चलता है कि वह समझता है कि यहोवा उससे क्या करने को कह रहा है। मूसा यहोवा के प्रति विनम्रता दिखा रहा था और यह भी व्यक्त कर रहा था कि वह इस बहुत महत्वपूर्ण कार्य को करने के लिए खुद को "पर्याप्त अच्छा" या "पर्याप्त महत्वपूर्ण" नहीं समझता था। </w:t>
      </w:r>
    </w:p>
    <w:p>
      <w:pPr/>
      <w:r>
        <w:rPr>
          <w:lang w:val="hi_IN" w:bidi="hi_IN"/>
        </w:rPr>
      </w:r>
      <w:r>
        <w:rPr>
          <w:lang w:val="hi_IN" w:bidi="hi_IN"/>
        </w:rPr>
        <w:t>यहाँ रुकें और समूह में इस प्रश्न पर चर्चा करें: किसी ऐसे व्यक्ति के बारे में एक कहानी सुनाएँ जिसे किसी महत्वपूर्ण व्यक्ति ने उसके लिए कोई काम करने के लिए कहा हो। इस बारे में बात करें कि जब उस व्यक्ति को वह काम करने के लिए कहा जाता है तो वह कैसे प्रतिक्रिया देता है। आपकी संस्कृति में किस प्रकार की शिष्टतापूर्ण प्रतिक्रिया अपेक्षित है? इस ऑडियो को यहाँ रोकें।</w:t>
      </w:r>
    </w:p>
    <w:p>
      <w:pPr/>
      <w:r>
        <w:rPr>
          <w:lang w:val="hi_IN" w:bidi="hi_IN"/>
        </w:rPr>
      </w:r>
      <w:r>
        <w:rPr>
          <w:lang w:val="hi_IN" w:bidi="hi_IN"/>
        </w:rPr>
        <w:t xml:space="preserve">यहोवा ने मूसा के साथ रहने का वादा करके जवाब दिया। जब यहोवा किसी के साथ रहने का वादा करता है तो इसका मतलब है कि वह उस व्यक्ति की मदद करेगा और उसे मार्गदर्शन देगा। यहोवा की सहायता और मार्गदर्शन से, इस्राएली मूसा के अधिकार को पहचानेंगे। </w:t>
      </w:r>
    </w:p>
    <w:p>
      <w:pPr/>
      <w:r>
        <w:rPr>
          <w:lang w:val="hi_IN" w:bidi="hi_IN"/>
        </w:rPr>
      </w:r>
      <w:r>
        <w:rPr>
          <w:lang w:val="hi_IN" w:bidi="hi_IN"/>
        </w:rPr>
        <w:t xml:space="preserve">यहोवा ने मूसा से यह भी वादा किया कि सभी इस्राएली यहोवा की आराधना करने के लिए सीनै पर्वत पर लौट आएँगे, जहाँ इस समय यहोवा और मूसा मिल रहे हैं। आपको याद होगा कि सीनै पर्वत मिस्र के बाहर है। यह चिन्ह इस बात की पुष्टि करेगा कि मूसा ने यहोवा द्वारा दिए गए कार्य का एक महत्वपूर्ण हिस्सा पूरा कर लिया है। मूसा को लोगों को मिस्र से बाहर ले जाना होगा ताकि वे सीनै पर्वत पर पहुँच सकें। यहोवा पुराने नियम के भविष्यद्वक्ताओं और अगुओं को ऐसे चिन्ह देता है ताकि वे जान सकें कि उन्होंने एक महत्वपूर्ण काम पूरा कर लिया है। </w:t>
      </w:r>
    </w:p>
    <w:p>
      <w:pPr/>
      <w:r>
        <w:rPr>
          <w:lang w:val="hi_IN" w:bidi="hi_IN"/>
        </w:rPr>
      </w:r>
      <w:r>
        <w:rPr>
          <w:lang w:val="hi_IN" w:bidi="hi_IN"/>
        </w:rPr>
        <w:t xml:space="preserve">यहाँ रुकें और </w:t>
      </w:r>
      <w:r>
        <w:rPr>
          <w:lang w:val="hi_IN" w:bidi="hi_IN"/>
        </w:rPr>
        <w:t>सीनै पर्वत और मिस्र</w:t>
      </w:r>
      <w:r>
        <w:rPr>
          <w:lang w:val="hi_IN" w:bidi="hi_IN"/>
        </w:rPr>
        <w:t xml:space="preserve"> के नक़्शे को एक साथ देखें। इस ऑडियो को यहाँ रोकें। </w:t>
      </w:r>
    </w:p>
    <w:p>
      <w:pPr/>
      <w:r>
        <w:rPr>
          <w:lang w:val="hi_IN" w:bidi="hi_IN"/>
        </w:rPr>
      </w:r>
      <w:r>
        <w:rPr>
          <w:lang w:val="hi_IN" w:bidi="hi_IN"/>
        </w:rPr>
        <w:t xml:space="preserve">मूसा परमेश्वर से पूछता है कि उसका नाम क्या है, ताकि वह इस्राएलियों को बता सके। इस्राएलियों के आसपास रहने वाले सभी लोग एक से अधिक देवताओं में विश्वास करते थे, इसलिए मूसा को उम्मीद थी कि इस्राएली उससे पूछेंगे कि वह किस देवता के बारे में बात कर रहा था। ऐसे कई सम्भावित कारण हो सकते हैं कि मूसा के लिए परमेश्वर का नाम जानना क्यों महत्वपूर्ण था। </w:t>
      </w:r>
    </w:p>
    <w:p>
      <w:pPr/>
      <w:r>
        <w:rPr>
          <w:lang w:val="hi_IN" w:bidi="hi_IN"/>
        </w:rPr>
      </w:r>
      <w:r>
        <w:rPr>
          <w:lang w:val="hi_IN" w:bidi="hi_IN"/>
        </w:rPr>
        <w:t xml:space="preserve">मूसा के समय में, लोग मानते थे कि किसी देवता से प्रार्थना करने और उसकी आराधना करने के लिए, उन्हें उस देवता का नाम लेना पड़ता था जिससे वे प्रार्थना कर रहे थे। मूसा शायद परमेश्वर का नाम पूछ रहा हो क्योंकि "तुम्हारे पूर्वजों का परमेश्वर" शायद लोगों के लिए जानना पर्याप्त नहीं है। </w:t>
      </w:r>
    </w:p>
    <w:p>
      <w:pPr/>
      <w:r>
        <w:rPr>
          <w:lang w:val="hi_IN" w:bidi="hi_IN"/>
        </w:rPr>
      </w:r>
      <w:r>
        <w:rPr>
          <w:lang w:val="hi_IN" w:bidi="hi_IN"/>
        </w:rPr>
        <w:t xml:space="preserve">प्राचीन संस्कृतियों में लोग मानते थे कि नाम उन्हें किसी व्यक्ति के चरित्र के बारे में जानकारी देता है। मूसा परमेश्वर से अपने चरित्र के बारे में जानकारी माँग रहा है। मूसा शायद इस बात की भी तसल्ली ढूंढ रहा था कि परमेश्वर वास्तव में वह सब कुछ पूरा कर सकता है जो वह मूसा से वादा कर रहा था। </w:t>
      </w:r>
    </w:p>
    <w:p>
      <w:pPr/>
      <w:r>
        <w:rPr>
          <w:lang w:val="hi_IN" w:bidi="hi_IN"/>
        </w:rPr>
      </w:r>
      <w:r>
        <w:rPr>
          <w:lang w:val="hi_IN" w:bidi="hi_IN"/>
        </w:rPr>
        <w:t xml:space="preserve">इस्राएलियों के लिए यह समझना महत्वपूर्ण था कि मूसा एक सच्चा भविष्यद्वक्ता था। इस्राएलियों के पूरे इतिहास में, कोई व्यक्ति तभी सच्चा भविष्यद्वक्ता हो सकता है जब वह व्यक्ति यहोवा के नाम पर आए। </w:t>
      </w:r>
    </w:p>
    <w:p>
      <w:pPr/>
      <w:r>
        <w:rPr>
          <w:lang w:val="hi_IN" w:bidi="hi_IN"/>
        </w:rPr>
      </w:r>
      <w:r>
        <w:rPr>
          <w:lang w:val="hi_IN" w:bidi="hi_IN"/>
        </w:rPr>
        <w:t xml:space="preserve">परमेश्वर मूसा से कहता है कि उसका नाम यहोवा है, यह कहकर कि "मैं जो हूँ वह हूँ।" मूसा की भाषा, इब्रानी में यहोवा शब्द का अर्थ या तो मैं हूँ या मैं अस्तित्व में लाता हूँ होता है। इब्रानी संस्कृति में, नाम किसी व्यक्ति के चरित्र को प्रकट करते थे। परमेश्वर अपनी प्रजा को अपना चरित्र अपने नाम 'यहोवा' के द्वारा प्रकट करता है। यहोवा’ नाम परमेश्वर के अपने लोगों के प्रति विश्वासयोग्यता को दिखाता करता है। "यहोवा" नाम यह भी दर्शाता है कि वह एक ही है और हमेशा एक ही रहेगा, सृष्टिकर्ता परमेश्वर। परमेश्वर के अन्य सभी गुण इस नाम "यहोवा" में समाहित हैं। </w:t>
      </w:r>
    </w:p>
    <w:p>
      <w:pPr/>
      <w:r>
        <w:rPr>
          <w:lang w:val="hi_IN" w:bidi="hi_IN"/>
        </w:rPr>
      </w:r>
      <w:r>
        <w:rPr>
          <w:lang w:val="hi_IN" w:bidi="hi_IN"/>
        </w:rPr>
        <w:t xml:space="preserve">यहाँ रुकें और समूह में इस प्रश्न पर चर्चा करें: समूह के चारों ओर जाएँ और प्रत्येक व्यक्ति के नाम के अर्थ या महत्व पर चर्चा करें। आप अपनी संस्कृति में नाम कैसे चुनते हैं? इस ऑडियो को यहाँ रोकें। </w:t>
      </w:r>
    </w:p>
    <w:p>
      <w:pPr/>
      <w:r>
        <w:rPr>
          <w:lang w:val="hi_IN" w:bidi="hi_IN"/>
        </w:rPr>
      </w:r>
      <w:r>
        <w:rPr>
          <w:lang w:val="hi_IN" w:bidi="hi_IN"/>
        </w:rPr>
        <w:t xml:space="preserve">अब इस प्रश्न पर समूह में चर्चा करें: एक ऐसे समय के बारे में एक कहानी सुनाएँ जब किसी ने आपसे कोई सन्देश पहुँचाने के लिए कहा हो। उस भाषा पर ध्यान दें जो आप यह वर्णन करने के लिए उपयोग करते हैं कि आप किसी और की ओर से बोल रहे थे, या उसके नाम पर कोई सन्देश देने के लिए आ रहे थे। इस ऑडियो को यहाँ रोकें। </w:t>
      </w:r>
    </w:p>
    <w:p>
      <w:pPr/>
      <w:r>
        <w:rPr>
          <w:lang w:val="hi_IN" w:bidi="hi_IN"/>
        </w:rPr>
      </w:r>
      <w:r>
        <w:rPr>
          <w:lang w:val="hi_IN" w:bidi="hi_IN"/>
        </w:rPr>
        <w:t xml:space="preserve">यहोवा नाम को मूसा के पूर्वजों ने जाना था, लेकिन ऐसा लगता है कि इस्राएली अब यहोवा नाम का उपयोग नहीं कर रहे थे। ऐसा इसलिए हो सकता है क्योंकि इस्राएलियों की सबसे हाल की पीढ़ियों ने सच्चे परमेश्वर के बारे में अपना ज्ञान खो दिया था, या इसका अर्थ यह हो सकता है कि यहोवा अब इस्राएल के लोगों के लिए एक नया और गहरा अर्थ ग्रहण कर रहा था। </w:t>
      </w:r>
    </w:p>
    <w:p>
      <w:pPr/>
      <w:r>
        <w:rPr>
          <w:lang w:val="hi_IN" w:bidi="hi_IN"/>
        </w:rPr>
      </w:r>
      <w:r>
        <w:rPr>
          <w:lang w:val="hi_IN" w:bidi="hi_IN"/>
        </w:rPr>
        <w:t xml:space="preserve">यहोवा मूसा को यह अधिकार देता है कि वह इस्राएलियों से कहे कि "मैं हूँ" ने मुझे तुम्हारे पास भेजा है।" यहोवा यह स्पष्ट कर रहा है कि वह मूसा को अपनी ओर से बोलने और इस्राएलियों के सामने यहोवा का प्रतिनिधित्व करने के लिए भेज रहा है। मूसा इस्राएलियों से जो शब्द कहेगा, वे यहोवा के शब्द होंगे, न कि केवल मूसा के शब्द। </w:t>
      </w:r>
    </w:p>
    <w:p>
      <w:pPr/>
      <w:r>
        <w:rPr>
          <w:lang w:val="hi_IN" w:bidi="hi_IN"/>
        </w:rPr>
      </w:r>
      <w:r>
        <w:rPr>
          <w:lang w:val="hi_IN" w:bidi="hi_IN"/>
        </w:rPr>
        <w:t xml:space="preserve">यहोवा मूसा से यह भी कहता है कि वह इस्राएलियों से कहे कि उनके पूर्वजों के परमेश्वर ने ही मूसा को उनके पास भेजा है। इससे इस्राएलियों को यह समझने में मदद मिलेगी कि मूसा को भेजने वाला कोई नया देवता नहीं है, बल्कि वही ईश्वर है जिसकी आराधना उनके पूर्वज करते थे। यहोवा मूसा से कहता है कि इस्राएलियों को उसे बुलाने के लिए तुरन्त उसके नाम, यहोवा, का उपयोग करना चाहिए, और उसके नाम का उपयोग उनकी सभी सन्तानों द्वारा पीढ़ी दर पीढ़ी किया जाना चाहिए। </w:t>
      </w:r>
    </w:p>
    <w:p>
      <w:pPr/>
      <w:r>
        <w:rPr>
          <w:lang w:val="hi_IN" w:bidi="hi_IN"/>
        </w:rPr>
      </w:r>
      <w:r>
        <w:rPr>
          <w:lang w:val="hi_IN" w:bidi="hi_IN"/>
        </w:rPr>
        <w:t xml:space="preserve">यहोवा मूसा से कहता है कि वह इस्राएल के पुरनियों या अगुओं को वह बताए जो यहोवा ने कहा है। यहोवा कहता है कि वह इस्राएलियों पर ध्यान से नजर रखता है और उसने देखा है कि मिस्रियों ने इस्राएलियों के साथ कैसे व्यवहार किया है। यह यहोवा का यह कहने का तरीका है कि वह उनके कष्टों के बारे में कुछ करने वाला है। फिर यहोवा उस वादे को दोहराता है जो उसने पिछले भाग में मूसा से किया था। यहोवा कहता है कि वह अपने लोगों को मिस्र से बाहर कनानी, हित्ती, एमोरी, परिज्जी, हिब्बी और यबूसी देश में ले जाएगा। यहोवा ने इसका वर्णन पिछले भाग की ही तरह किया है, यह कहते हुए कि यह एक ऐसा देश होगा जहाँ दूध और शहद की नदियाँ बहेंगी। </w:t>
      </w:r>
    </w:p>
    <w:p>
      <w:pPr/>
      <w:r>
        <w:rPr>
          <w:lang w:val="hi_IN" w:bidi="hi_IN"/>
        </w:rPr>
      </w:r>
      <w:r>
        <w:rPr>
          <w:lang w:val="hi_IN" w:bidi="hi_IN"/>
        </w:rPr>
        <w:t xml:space="preserve">यहोवा ने मूसा को निर्देश दिया कि जब वे मिस्र के राजा से बात करने जाएँ तो उन्हें अपने बारे में इब्री करके बताना है। ऐसा इसलिए है क्योंकि राजा उन्हें इस्राएलियों के बजाय इब्रियों के रूप में सोचता होगा। </w:t>
      </w:r>
    </w:p>
    <w:p>
      <w:pPr/>
      <w:r>
        <w:rPr>
          <w:lang w:val="hi_IN" w:bidi="hi_IN"/>
        </w:rPr>
      </w:r>
      <w:r>
        <w:rPr>
          <w:lang w:val="hi_IN" w:bidi="hi_IN"/>
        </w:rPr>
        <w:t xml:space="preserve">यहाँ रुकें और समूह में इस प्रश्न पर चर्चा करें: लोगों के एक ही समूह को अक्सर अलग-अलग तरीके से वर्णित किया जा सकता है। उदाहरण के लिए, सरकारी अधिकारी किसी जनसमूह द्वारा स्वयं को वर्णित करने के तरीके से सहमत नहीं हो सकते हैं। कोई भी उदाहरण साझा करें जिसके बारे में आप सोच सकते हैं। इस ऑडियो को यहाँ रोकें। </w:t>
      </w:r>
    </w:p>
    <w:p>
      <w:pPr/>
      <w:r>
        <w:rPr>
          <w:lang w:val="hi_IN" w:bidi="hi_IN"/>
        </w:rPr>
      </w:r>
      <w:r>
        <w:rPr>
          <w:lang w:val="hi_IN" w:bidi="hi_IN"/>
        </w:rPr>
        <w:t xml:space="preserve">यहोवा ने इस्राएल के अगुओं को यह निर्देश दिया कि वे राजा से विनती करें कि उन्हें तीन दिनों के लिए जंगल में यात्रा करने की अनुमति दी जाए। मूसा के समय में, यह मिस्र से तीन दिनों के लिए नहीं, बल्कि जितनी देर के लिए वे चाहें, बाहर जाने की अनुमति माँगने का एक तरीका था। इस्राएलियों को राजा से पूछना था कि क्या वे यहोवा को बलिदान चढ़ाने के लिए जा सकते हैं। इसका एक और अर्थ यह है कि इस्राएली लोग जाकर अपना खुद का देश बसाने वाले थे और अपना खुद का ईश्वर स्थापित करने वाले थे। इसका अर्थ यह होगा कि इस्राएलियों की मिस्र से अलग एक विशिष्ट पहचान होगी। </w:t>
      </w:r>
    </w:p>
    <w:p>
      <w:pPr/>
      <w:r>
        <w:rPr>
          <w:lang w:val="hi_IN" w:bidi="hi_IN"/>
        </w:rPr>
      </w:r>
      <w:r>
        <w:rPr>
          <w:lang w:val="hi_IN" w:bidi="hi_IN"/>
        </w:rPr>
        <w:t xml:space="preserve">यहोवा कहता है कि वह जानता है कि राजा इस्राएलियों को मिस्र छोड़ने नहीं देगा, चाहे कितनी भी शक्तिशाली मानवीय शक्ति उसे विवश करने का प्रयास करे। यह दिखाता है कि यहोवा जानता है कि राजा कैसा है। यहोवा राजा के व्यक्तित्व और उसके सोचने के तरीके को जानता है। कुछ अनुवादों में कहा गया है कि राजा इस्राएलियों को तब तक जाने नहीं देगा जब तक कि कोई शक्तिशाली हाथ उसे उन्हें जाने देने के लिए मजबूर न करे। हालांकि, मूल भाषा, इब्रानी के अर्थ के अधिक निकट यह कहना है कि सबसे शक्तिशाली व्यक्ति भी राजा को सहमत होने के लिए मजबूर नहीं कर सकता था। </w:t>
      </w:r>
    </w:p>
    <w:p>
      <w:pPr/>
      <w:r>
        <w:rPr>
          <w:lang w:val="hi_IN" w:bidi="hi_IN"/>
        </w:rPr>
      </w:r>
      <w:r>
        <w:rPr>
          <w:lang w:val="hi_IN" w:bidi="hi_IN"/>
        </w:rPr>
        <w:t xml:space="preserve">फिर यहोवा कहता है कि वह कुछ ऐसा करेगा जो कोई भी मनुष्य नहीं कर सकता। यहोवा मिस्रियों पर प्रहार करने के लिए अपना हाथ बढ़ाकर राजा को सहमत करा देगा, जिसका अर्थ है कि वह उन्हें नष्ट कर देगा। यहोवा का कहना है कि वह ऐसा चमत्कार करके करेगा, या ऐसे संकेत दिखाकर करेगा जो मानवीय समझ से परे हैं। यहोवा इस समय मूसा को यह नहीं बताता कि ये चमत्कार क्या होंगे। यहोवा मूसा से कहता है कि तब राजा इस्राएलियों को मिस्र छोड़ने देगा। </w:t>
      </w:r>
    </w:p>
    <w:p>
      <w:pPr/>
      <w:r>
        <w:rPr>
          <w:lang w:val="hi_IN" w:bidi="hi_IN"/>
        </w:rPr>
      </w:r>
      <w:r>
        <w:rPr>
          <w:lang w:val="hi_IN" w:bidi="hi_IN"/>
        </w:rPr>
        <w:t xml:space="preserve">मिस्री इस्राएलियों के साथ बहुत बुरा व्यवहार कर रहे थे, लेकिन यहोवा मूसा से कहता है कि यह बदल जाएगा। यहोवा कहता है कि इस्राएलियों को मिस्रियों की आँखों में अनुग्रह मिलेगा। इसका मतलब यह है कि मिस्री इस्राएलियों पर अनुग्रह करेंगे और मिस्र छोड़ने से पहले इस्राएली स्त्रियों को सोने-चाँदी से बनी बहुमूल्य वस्तुएँ और कीमती वस्त्र भेंट करेंगे। मूसा की संस्कृति में, स्त्रियाँ आमतौर पर परिवार की कीमती वस्तुओं की देखभाल करने के लिए जिम्मेदार होती थीं। </w:t>
      </w:r>
    </w:p>
    <w:p>
      <w:pPr/>
      <w:r>
        <w:rPr>
          <w:lang w:val="hi_IN" w:bidi="hi_IN"/>
        </w:rPr>
      </w:r>
      <w:r>
        <w:rPr>
          <w:lang w:val="hi_IN" w:bidi="hi_IN"/>
        </w:rPr>
        <w:t xml:space="preserve">यहाँ रुकें और समूह में इस प्रश्न पर चर्चा करें: किसी ऐसे व्यक्ति की एक कहानी सुनाएँ जिसने आपके साथ अप्रत्याशित दयालु व्यवहार किया हो। इस बात पर ध्यान दें कि आप अपने प्रति उनके रवैए का वर्णन कैसे करते हैं। इस ऑडियो को यहाँ रोकें। </w:t>
      </w:r>
    </w:p>
    <w:p>
      <w:pPr/>
      <w:r>
        <w:rPr>
          <w:lang w:val="hi_IN" w:bidi="hi_IN"/>
        </w:rPr>
      </w:r>
      <w:r>
        <w:rPr>
          <w:lang w:val="hi_IN" w:bidi="hi_IN"/>
        </w:rPr>
        <w:t xml:space="preserve">यहोवा मूसा से कहता है कि इस्राएली मिस्रियों को इस तरह लूटेंगे। इसका सामान्य अर्थ यह है कि युद्ध के बाद एक जाति दूसरी जाति की सम्पत्ति चुरा लेती है। यहोवा मूसा से कह रहा है कि वह, यहोवा, इस्राएल की ओर से युद्ध लड़ेगा और मिस्री अपनी सम्पत्ति इस्राएल के लोगों को स्वेच्छा से दे देंगे। इस तरह यहोवा यह सुनिश्चित करेगा कि जब इस्राएली मिस्र से निकलें तो उनकी जरूरतों का ध्यान रखा जाए। </w:t>
      </w:r>
    </w:p>
    <w:p>
      <w:pPr/>
      <w:r>
        <w:rPr>
          <w:lang w:val="hi_IN" w:bidi="hi_IN"/>
        </w:rPr>
      </w:r>
      <w:r>
        <w:rPr>
          <w:lang w:val="hi_IN" w:bidi="hi_IN"/>
        </w:rPr>
        <w:t xml:space="preserve">यहाँ रुकें और समूह में इस प्रश्न पर चर्चा करें: बारी-बारी से एक ऐसे समय की एक छोटी कहानी सुनाएँ जब परमेश्वर ने आपके लिए अप्रत्याशित तरीके से प्रदान किया है। </w:t>
      </w:r>
      <w:r>
        <w:rPr>
          <w:lang w:val="hi_IN" w:bidi="hi_IN"/>
        </w:rPr>
      </w:r>
    </w:p>
    <w:p>
      <w:pPr>
        <w:pStyle w:val="Heading3"/>
      </w:pPr>
      <w:r>
        <w:rPr>
          <w:lang w:val="hi_IN" w:bidi="hi_IN"/>
        </w:rPr>
        <w:t>घटनाओं को समझाना</w:t>
      </w:r>
    </w:p>
    <w:p>
      <w:pPr/>
      <w:r>
        <w:rPr>
          <w:lang w:val="hi_IN" w:bidi="hi_IN"/>
        </w:rPr>
      </w:r>
      <w:r>
        <w:rPr>
          <w:lang w:val="hi_IN" w:bidi="hi_IN"/>
        </w:rPr>
        <w:t xml:space="preserve">निर्गमन 3:11–22 का ऑडियो संस्करण सबसे आसानी से समझ में आने वाले अनुवाद में सुनें। </w:t>
      </w:r>
    </w:p>
    <w:p>
      <w:pPr/>
      <w:r>
        <w:rPr>
          <w:lang w:val="hi_IN" w:bidi="hi_IN"/>
        </w:rPr>
      </w:r>
      <w:r>
        <w:rPr>
          <w:lang w:val="hi_IN" w:bidi="hi_IN"/>
        </w:rPr>
        <w:t>इस चरण में, समूह इस भाग के दृश्यों, परिवेश और पात्रों को परिभाषित करेगा। "फिर समूह इस भाग की कल्पना करेगा।</w:t>
      </w:r>
    </w:p>
    <w:p>
      <w:pPr/>
      <w:r>
        <w:rPr>
          <w:lang w:val="hi_IN" w:bidi="hi_IN"/>
        </w:rPr>
      </w:r>
      <w:r>
        <w:rPr>
          <w:lang w:val="hi_IN" w:bidi="hi_IN"/>
        </w:rPr>
        <w:t>इस भाग में 4 दृश्य हैं।</w:t>
      </w:r>
    </w:p>
    <w:p>
      <w:pPr/>
      <w:r>
        <w:rPr>
          <w:lang w:val="hi_IN" w:bidi="hi_IN"/>
        </w:rPr>
      </w:r>
      <w:r>
        <w:rPr>
          <w:b/>
          <w:lang w:val="hi_IN" w:bidi="hi_IN"/>
        </w:rPr>
        <w:t>पहले दृश्य में:</w:t>
      </w:r>
      <w:r>
        <w:rPr>
          <w:lang w:val="hi_IN" w:bidi="hi_IN"/>
        </w:rPr>
        <w:t xml:space="preserve"> मूसा परमेश्वर से पूछता है "मैं कौन हूँ जो यह करूँ?" परमेश्वर मूसा को यह कहकर उत्तर देता है कि वह मूसा के साथ होगा। </w:t>
      </w:r>
    </w:p>
    <w:p>
      <w:pPr/>
      <w:r>
        <w:rPr>
          <w:lang w:val="hi_IN" w:bidi="hi_IN"/>
        </w:rPr>
      </w:r>
      <w:r>
        <w:rPr>
          <w:b/>
          <w:lang w:val="hi_IN" w:bidi="hi_IN"/>
        </w:rPr>
        <w:t>दूसरे दृश्य में:</w:t>
      </w:r>
      <w:r>
        <w:rPr>
          <w:lang w:val="hi_IN" w:bidi="hi_IN"/>
        </w:rPr>
        <w:t xml:space="preserve"> मूसा परमेश्वर से पूछता है कि उसे इस्राएलियों से क्या बताना चाहिए। परमेश्वर उत्तर देता है और मूसा से कहता है कि "मैं जो हूँ वह हूँ।" </w:t>
      </w:r>
    </w:p>
    <w:p>
      <w:pPr/>
      <w:r>
        <w:rPr>
          <w:lang w:val="hi_IN" w:bidi="hi_IN"/>
        </w:rPr>
      </w:r>
      <w:r>
        <w:rPr>
          <w:b/>
          <w:lang w:val="hi_IN" w:bidi="hi_IN"/>
        </w:rPr>
        <w:t>तीसरे दृश्य में:</w:t>
      </w:r>
      <w:r>
        <w:rPr>
          <w:lang w:val="hi_IN" w:bidi="hi_IN"/>
        </w:rPr>
        <w:t xml:space="preserve"> यहोवा मूसा से कहता है कि वह इस्राएल के अगुओं को इकट्ठा करे, और मूसा को निर्देश देता है कि वह अगुओं को बताए कि वह उनके पूर्वजों के ईश्वर से मिला है और उसने उन्हें मिस्र से बाहर निकालने का वादा किया है। यहोवा मूसा से कहता है कि अगुए उसकी बात सुनेंगे, और फिर उन्हें मिस्र के राजा से जाकर बात करनी होगी। </w:t>
      </w:r>
    </w:p>
    <w:p>
      <w:pPr/>
      <w:r>
        <w:rPr>
          <w:lang w:val="hi_IN" w:bidi="hi_IN"/>
        </w:rPr>
      </w:r>
      <w:r>
        <w:rPr>
          <w:b/>
          <w:lang w:val="hi_IN" w:bidi="hi_IN"/>
        </w:rPr>
        <w:t>चौथे दृश्य में:</w:t>
      </w:r>
      <w:r>
        <w:rPr>
          <w:lang w:val="hi_IN" w:bidi="hi_IN"/>
        </w:rPr>
        <w:t xml:space="preserve"> यहोवा मूसा से कहता है कि मिस्र का राजा इस्राएलियों को जाने नहीं देगा। यहोवा कहता है कि वह मिस्र में चमत्कार करेगा और फिर राजा इस्राएलियों को जाने देगा। यहोवा यह भी कहता है कि मिस्री इस्राएलियों पर अनुग्रह दिखाएँगे और इस्राएली मिस्रियों की सम्पत्ति छीनने में सक्षम होंगे।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यहोवा</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 xml:space="preserve">यह भाग यहोवा के मूसा के सामने जलती हुई झाड़ी में प्रकट होने की पिछली कहानी का सिलसिला जारी रखता है। पूरी कहानी जंगल में, परमेश्वर के पर्वत पर होती है। आपको याद होगा कि जंगल शायद सूखा और पत्थरीला था। </w:t>
      </w:r>
    </w:p>
    <w:p>
      <w:pPr/>
      <w:r>
        <w:rPr>
          <w:lang w:val="hi_IN" w:bidi="hi_IN"/>
        </w:rPr>
      </w:r>
      <w:r>
        <w:rPr>
          <w:lang w:val="hi_IN" w:bidi="hi_IN"/>
        </w:rPr>
        <w:t xml:space="preserve">यहाँ रुकें और समूह में एक </w:t>
      </w:r>
      <w:r>
        <w:rPr>
          <w:lang w:val="hi_IN" w:bidi="hi_IN"/>
        </w:rPr>
        <w:t>जंगल</w:t>
      </w:r>
      <w:r>
        <w:rPr>
          <w:lang w:val="hi_IN" w:bidi="hi_IN"/>
        </w:rPr>
        <w:t xml:space="preserve"> के चित्र को देखें। इस ऑडियो को यहाँ रोकें।</w:t>
      </w:r>
    </w:p>
    <w:p>
      <w:pPr/>
      <w:r>
        <w:rPr>
          <w:lang w:val="hi_IN" w:bidi="hi_IN"/>
        </w:rPr>
      </w:r>
      <w:r>
        <w:rPr>
          <w:lang w:val="hi_IN" w:bidi="hi_IN"/>
        </w:rPr>
        <w:t xml:space="preserve">पहले दृश्य में, मूसा पूछता है "मैं कौन हूँ?" मूसा को शायद इस प्रश्न के उत्तर की उम्मीद नहीं थी, लेकिन वह यह संकेत दे रहा है कि वह राजा के पास जाने के योग्य नहीं है। यहोवा मूसा के प्रश्न का उत्तर नहीं देता, बल्कि मूसा के साथ रहने का वादा करके जवाब देता है। इससे हमें पता चलता है कि मूसा कौन है, यह समझने से कहीं अधिक महत्वपूर्ण यह समझना है कि यहोवा कौन है। </w:t>
      </w:r>
    </w:p>
    <w:p>
      <w:pPr/>
      <w:r>
        <w:rPr>
          <w:lang w:val="hi_IN" w:bidi="hi_IN"/>
        </w:rPr>
      </w:r>
      <w:r>
        <w:rPr>
          <w:lang w:val="hi_IN" w:bidi="hi_IN"/>
        </w:rPr>
        <w:t xml:space="preserve">आगे के सभी भागों में परमेश्वर के बोलने और मूसा के विरोध करने का यही क्रम जारी रहता है। </w:t>
      </w:r>
    </w:p>
    <w:p>
      <w:pPr/>
      <w:r>
        <w:rPr>
          <w:lang w:val="hi_IN" w:bidi="hi_IN"/>
        </w:rPr>
      </w:r>
      <w:r>
        <w:rPr>
          <w:lang w:val="hi_IN" w:bidi="hi_IN"/>
        </w:rPr>
        <w:t xml:space="preserve">दूसरे दृश्य में, मूसा यहोवा को उत्तर देते हुए कहता है, "यदि मैं इस्राएलियों के पास आऊँगा।" इस भाग से यह पूरी तरह स्पष्ट नहीं होता कि मूसा यह प्रश्न पूछते समय क्या सोच रहा था। मूसा शायद यह तय नहीं कर पा रहा है कि वह यहोवा के निर्देश मानेगा या नहीं, या फिर वह मानकर चल रहा है कि उसे मिस्र जाना ही है। मूसा शायद बस यही पूछ रहा है कि अगर लोग उससे पूछें कि उसे किसने भेजा है तो उसे क्या कहना चाहिए। यहोवा के उत्तर में, यहोवा अपना नाम, या वाक्यांश "मैं हूँ" चार बार दोहराता है। यह दोहराना यहोवा के नाम के महत्व और यहोवा के चरित्र के बारे में हमें जो कुछ भी पता चलता है, उस पर दृढ़ता से बल देता है। </w:t>
      </w:r>
    </w:p>
    <w:p>
      <w:pPr/>
      <w:r>
        <w:rPr>
          <w:lang w:val="hi_IN" w:bidi="hi_IN"/>
        </w:rPr>
      </w:r>
      <w:r>
        <w:rPr>
          <w:lang w:val="hi_IN" w:bidi="hi_IN"/>
        </w:rPr>
        <w:t xml:space="preserve">इस दृश्य में, मूसा और यहोवा उस बातचीत को जारी रखते हैं जो जंगल में हुई थी, जब यहोवा जलती हुई झाड़ी में मूसा के सामने प्रकट हुआ। आपको पिछले भाग से उनकी बातचीत याद होगी। हालाँकि, "और परमेश्वर ने मूसा से भी कहा" वाक्यांश से यह संकेत मिल सकता है कि पिछले भाग के बाद कुछ समय बीत चुका है जिसके बारे में लेखक, मूसा ने यहाँ लिखना उचित नहीं समझा। हालांकि, हमें यह नहीं पता कि ऐसा है या नहीं। </w:t>
      </w:r>
    </w:p>
    <w:p>
      <w:pPr/>
      <w:r>
        <w:rPr>
          <w:lang w:val="hi_IN" w:bidi="hi_IN"/>
        </w:rPr>
      </w:r>
      <w:r>
        <w:rPr>
          <w:lang w:val="hi_IN" w:bidi="hi_IN"/>
        </w:rPr>
        <w:t xml:space="preserve">वाक्यांश "और परमेश्वर ने मूसा से भी कहा" इस बात पर जोर देता है कि सब कुछ सीधे यहोवा से मूसा को बताया गया है, और यह यहोवा के वचन हैं, न कि मूसा के वचन। </w:t>
      </w:r>
    </w:p>
    <w:p>
      <w:pPr/>
      <w:r>
        <w:rPr>
          <w:lang w:val="hi_IN" w:bidi="hi_IN"/>
        </w:rPr>
      </w:r>
      <w:r>
        <w:rPr>
          <w:lang w:val="hi_IN" w:bidi="hi_IN"/>
        </w:rPr>
        <w:t xml:space="preserve">यहोवा कहता है, "यह मेरा नाम सदा के लिए है और तुम्हारे सभी वंशज मुझे इसी नाम से याद रखेंगे।" वह एक ही बात को दो अलग-अलग तरीकों से कह रहा है ताकि जोर दिया जा सके और यह दिखाया जा सके कि उसका नाम कितना महत्वपूर्ण है। यहोवा जो कहता है वह एक प्रकार की कविता है जिसका उपयोग मूसा कहानी के महत्वपूर्ण हिस्सों को उजागर करने के लिए करता है। </w:t>
      </w:r>
    </w:p>
    <w:p>
      <w:pPr/>
      <w:r>
        <w:rPr>
          <w:lang w:val="hi_IN" w:bidi="hi_IN"/>
        </w:rPr>
      </w:r>
      <w:r>
        <w:rPr>
          <w:lang w:val="hi_IN" w:bidi="hi_IN"/>
        </w:rPr>
        <w:t>यहाँ रुकें और समूह में इस प्रश्न पर चर्चा करें: कहानी सुनाते समय, आप सबसे महत्वपूर्ण हिस्से पर कैसे जोर देते हैं? इस ऑडियो को यहाँ रोकें।</w:t>
      </w:r>
    </w:p>
    <w:p>
      <w:pPr/>
      <w:r>
        <w:rPr>
          <w:lang w:val="hi_IN" w:bidi="hi_IN"/>
        </w:rPr>
      </w:r>
      <w:r>
        <w:rPr>
          <w:lang w:val="hi_IN" w:bidi="hi_IN"/>
        </w:rPr>
        <w:t xml:space="preserve">तीसरे दृश्य में, यहोवा मूसा से कहता है, "जा" और इस्राएल के अगुओं को इकट्ठा कर। यहोवा मूसा से कह रहा है कि उसे मिस्र जाना होगा क्योंकि इस्राएल का अगुआ वहीं हैं। मूसा को निर्देश दिया गया था कि वह अगुओं को एक साथ बैठक के लिए बुलाए। उसे खुद जाकर उन्हें इकट्ठा करने की जरूरत नहीं थी। </w:t>
      </w:r>
    </w:p>
    <w:p>
      <w:pPr/>
      <w:r>
        <w:rPr>
          <w:lang w:val="hi_IN" w:bidi="hi_IN"/>
        </w:rPr>
      </w:r>
      <w:r>
        <w:rPr>
          <w:lang w:val="hi_IN" w:bidi="hi_IN"/>
        </w:rPr>
        <w:t xml:space="preserve">यहोवा मूसा को बताता है कि उसे इस्राएल के अगुओं से क्या कहना है। यहोवा ने पिछले भाग में कही गई अपनी कई बातों को दोहराया है। प्राचीन कथाकारों के लिए यह एक सामान्य तरीका था जिससे वे यह समझाते थे कि क्या आदेश दिया गया था, और फिर यह समझाते थे कि इसे कैसे पूरा किया जाना था। वे इस बात पर जोर देने के लिए लगभग उन्हीं शब्दों का प्रयोग करते थे कि आज्ञा का पालन ठीक उसी तरह किया जाना चाहिए जैसा कि आदेश दिया गया था। </w:t>
      </w:r>
    </w:p>
    <w:p>
      <w:pPr/>
      <w:r>
        <w:rPr>
          <w:lang w:val="hi_IN" w:bidi="hi_IN"/>
        </w:rPr>
      </w:r>
      <w:r>
        <w:rPr>
          <w:lang w:val="hi_IN" w:bidi="hi_IN"/>
        </w:rPr>
        <w:t xml:space="preserve">यहोवा कहता है कि वह अपने लोगों को मिस्र से बाहर कनानी, हित्ती, एमोरी, परिज्जी, हिब्बी और यबूसी देश में ले जाएगा। यहोवा कहता है कि यह एक ऐसा देश होगा जिसमें दूध और शहद की नदियाँ बहती हैं। आपको याद होगा कि पिछले भाग में यहोवा इस्राएलियों को जो भूमि देने वाला था, उसका वर्णन इसी प्रकार किया था। इसका अर्थ है कि यह भूमि बड़ी और विशाल होगी और फसलें उगाने के लिए अच्छी होगी। आपको याद होगा कि "ले जाएगा" वाक्यांश का शाब्दिक अर्थ शायद मिस्र के निचले देशों से लोगों को वादा किए गए देश के पहाड़ों पर ले जाना है। </w:t>
      </w:r>
    </w:p>
    <w:p>
      <w:pPr/>
      <w:r>
        <w:rPr>
          <w:lang w:val="hi_IN" w:bidi="hi_IN"/>
        </w:rPr>
      </w:r>
      <w:r>
        <w:rPr>
          <w:lang w:val="hi_IN" w:bidi="hi_IN"/>
        </w:rPr>
        <w:t xml:space="preserve">चौथे दृश्य में, यहोवा मूसा से कहता है कि वह जानता है कि राजा उन्हें जाने नहीं देगा, इसलिए यहोवा मिस्रियों पर प्रहार करेगा। यहोवा मूसा से कह रहा है कि यहोवा के प्रहार राजा द्वारा इस्राएलियों को जाने देने से इनकार करने का प्रत्यक्ष परिणाम हैं। </w:t>
      </w:r>
    </w:p>
    <w:p>
      <w:pPr/>
      <w:r>
        <w:rPr>
          <w:lang w:val="hi_IN" w:bidi="hi_IN"/>
        </w:rPr>
      </w:r>
      <w:r>
        <w:rPr>
          <w:lang w:val="hi_IN" w:bidi="hi_IN"/>
        </w:rPr>
        <w:t>यहाँ रुकें और समूह में इस प्रश्न पर चर्चा करें: ऐसी घटनाओं के बारे में एक कहानी सुनाएँ जिनके परिणामस्वरूप विशिष्ट परिणाम निकले हों। समूह के बाकी सदस्यों को यह दर्शाने के लिए इस्तेमाल की गई भाषा पर ध्यान देना चाहिए कि परिणाम कार्यों का नतीजा थे। इस ऑडियो को यहाँ रोकें।</w:t>
      </w:r>
    </w:p>
    <w:p>
      <w:pPr/>
      <w:r>
        <w:rPr>
          <w:lang w:val="hi_IN" w:bidi="hi_IN"/>
        </w:rPr>
      </w:r>
      <w:r>
        <w:rPr>
          <w:lang w:val="hi_IN" w:bidi="hi_IN"/>
        </w:rPr>
        <w:t xml:space="preserve">यहोवा मूसा से कहता है कि इस्राएली स्त्रियों को अपने पड़ोसियों से सोने और चाँदी से बनी वस्तुएँ और कीमती वस्त्र माँगने चाहिए। यहोवा ने इस्राएली स्त्रियों को यह भी निर्देश दिया कि वे अपने घर में रहने वाली किसी भी स्त्री से उपहार माँगे। यह स्पष्ट नहीं है कि क्या यह इस्राएली के घर में रहने वाली एक स्त्री को दर्शाता है, या यह पड़ोसी के घर में रहने वाली एक स्त्री को दर्शाता है। इस बात की सम्भावना कम ही है कि इस्राएलियों के घरों में दूसरे लोग रहते होंगे क्योंकि इस्राएली खुद गुलाम थे। इसलिए इस आदेश का शायद यह अर्थ है कि इस्राएली स्त्रियों को अपने पड़ोसियों और उनके साथ रहने वाली किसी भी महिला से उपहार माँगने थे। यह एक ऐसा आदेश है जिसका पालन स्त्रियों से करने की उम्मीद की जाती है। </w:t>
      </w:r>
    </w:p>
    <w:p>
      <w:pPr/>
      <w:r>
        <w:rPr>
          <w:lang w:val="hi_IN" w:bidi="hi_IN"/>
        </w:rPr>
      </w:r>
      <w:r>
        <w:rPr>
          <w:lang w:val="hi_IN" w:bidi="hi_IN"/>
        </w:rPr>
        <w:t xml:space="preserve">सोने और चाँदी से बनी वस्तुएँ शायद गहने या अन्य घरेलू वस्तुएँ थीं। मूसा की भाषा इब्रानी में वस्त्रों के लिए प्रयुक्त शब्द का तात्पर्य चोग़ा जैसे बाहरी वस्त्र होता होगा। </w:t>
      </w:r>
    </w:p>
    <w:p>
      <w:pPr/>
      <w:r>
        <w:rPr>
          <w:lang w:val="hi_IN" w:bidi="hi_IN"/>
        </w:rPr>
      </w:r>
      <w:r>
        <w:rPr>
          <w:lang w:val="hi_IN" w:bidi="hi_IN"/>
        </w:rPr>
        <w:t xml:space="preserve">यहाँ रुकें और समूह में </w:t>
      </w:r>
      <w:r>
        <w:rPr>
          <w:lang w:val="hi_IN" w:bidi="hi_IN"/>
        </w:rPr>
        <w:t>चाँदी और सोने की वस्तुओं</w:t>
      </w:r>
      <w:r>
        <w:rPr>
          <w:lang w:val="hi_IN" w:bidi="hi_IN"/>
        </w:rPr>
        <w:t xml:space="preserve"> और </w:t>
      </w:r>
      <w:r>
        <w:rPr>
          <w:lang w:val="hi_IN" w:bidi="hi_IN"/>
        </w:rPr>
        <w:t>चोगाओं</w:t>
      </w:r>
      <w:r>
        <w:rPr>
          <w:lang w:val="hi_IN" w:bidi="hi_IN"/>
        </w:rPr>
        <w:t xml:space="preserve"> की तस्वीरों को देखें।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 xml:space="preserve">निर्गमन 3:11–22 का ऑडियो संस्करण सबसे आसानी से समझ में आने वाले अनुवाद में सुनें। </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4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यहोवा</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नाटक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 xml:space="preserve">नीचे नाटक और उसके संभावित उत्तरों का एक उदाहरण दिया गया है। </w:t>
      </w:r>
    </w:p>
    <w:p>
      <w:pPr/>
      <w:r>
        <w:rPr>
          <w:lang w:val="hi_IN" w:bidi="hi_IN"/>
        </w:rPr>
      </w:r>
      <w:r>
        <w:rPr>
          <w:lang w:val="hi_IN" w:bidi="hi_IN"/>
        </w:rPr>
        <w:t>यह कहानी जंगल में होती है। मूसा ने एक जलती हुई झाड़ी देखी और उसे देखने के लिए करीब गया। यहोवा ने जलती हुई झाड़ी से मूसा से बात की और मूसा को बताया कि यहोवा ने देखा है कि इस्राएली मिस्र में कष्ट भोग रहे हैं। यहोवा ने अभी-अभी मूसा से कहा है कि वह मूसा को इस्राएलियों को बचाने और उन्हें उनकी अपनी भूमि पर ले जाने के लिए भेज रहा है।</w:t>
      </w:r>
    </w:p>
    <w:p>
      <w:pPr/>
      <w:r>
        <w:rPr>
          <w:lang w:val="hi_IN" w:bidi="hi_IN"/>
        </w:rPr>
      </w:r>
      <w:r>
        <w:rPr>
          <w:lang w:val="hi_IN" w:bidi="hi_IN"/>
        </w:rPr>
        <w:t xml:space="preserve">लेकिन मूसा परमेश्वर से कहता है, "मैं कौन हूँ जो राजा से जाकर बात करूँ? इस्राएलियों को मिस्र से बाहर निकालने के लिए मैं कौन हूँ?"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मूसा का किरदार निभाने वाले व्यक्ति से पूछें, "आप क्या महसूस कर रहे हैं या क्या सोच रहे हैं?" वह व्यक्ति इस तरह उत्तर दे सकता है, "मुझे वास्तव में विश्वास नहीं हो रहा कि यहोवा ने मुझसे जाकर इस्राएलियों को बचाने के लिए कहा है। भले ही मैं महल में पला-बढ़ा हूँ, फिर भी मैं अब केवल एक साधारण चरवाहा हूँ। मैं कोई महत्वपूर्ण व्यक्ति नहीं हूँ," या "यहोवा की इस तरह सेवा करना कितना बड़ा सम्मान है," या "मुझे आश्चर्य है कि यहोवा ने मुझे राजा के पास जाने के लिए क्यों कहा है।" क्या वह किसी और से नहीं पूछ सकता था?"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परमेश्वर मूसा से कहता है "मैं तेरे साथ रहूँगा। और यही इस बात का चिन्ह है कि मैंने ही तुम्हें भेजा है। जब तुम इस्राएलियों को मिस्र से बाहर निकाल लाओगे, तब तुम इस पर्वत पर परमेश्वर की आराधना करोगे।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मूसा का किरदार निभाने वाले व्यक्ति से पूछें, "आप क्या महसूस कर रहे हैं या क्या सोच रहे हैं?" वह व्यक्ति इस तरह उत्तर दे सकता है, "मुझे खुशी है कि यहोवा मेरे साथ होगा, लेकिन यह अभी भी एक डरावना काम होने वाला है," या "मुझे आश्चर्य है कि क्या हम सच में इस पर्वत पर आराधना करने के लिए वापस लौटेंगे?"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मूसा फिर से शिकायत करता है, "यदि मैं इस्राएलियों के पास जाकर उनसे कहूँ कि उनके पूर्वजों के परमेश्वर ने मुझे भेजा है, तो वे मुझसे पूछेंगे कि 'उसका नाम क्या है?' तो फिर मैं उन्हें क्या बताऊँ?"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यहोवा का किरदार निभाने वाले व्यक्ति से पूछें, "आप क्या महसूस कर रहे हैं या क्या सोच रहे हैं?" वह व्यक्ति शायद इस तरह के जवाब दे सकता है, "मूसा मुझे बहाने देता रहता है," या "मुझे मूसा को यह एहसास दिलाने की जरूरत है कि यह इस बारे में नहीं है कि मूसा कौन है, बल्कि इस बारे में है कि मैं कौन हूँ।"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परमेश्वर मूसा को उत्तर देता है और कहता है, "मैं जो हूँ वह हूँ। तू इस्राएलियों से कह देना कि मैं हूँ ने ही तुझे भेजा है।" परमेश्वर मूसा से यह भी कहता है, "इस्राएलियों से कह कि तुम्हारे पूर्वजों का परमेश्वर यहोवा, अब्राहम, इसहाक और याकूब के परमेश्वर ने मुझे तुम्हारे पास भेजा है। यह मेरा नाम हमेशा के लिए है, मेरा वह नाम जिससे लोग मुझे युगों-युगों तक पुकारेंगे।" </w:t>
      </w:r>
    </w:p>
    <w:p>
      <w:pPr/>
      <w:r>
        <w:rPr>
          <w:lang w:val="hi_IN" w:bidi="hi_IN"/>
        </w:rPr>
      </w:r>
      <w:r>
        <w:rPr>
          <w:lang w:val="hi_IN" w:bidi="hi_IN"/>
        </w:rPr>
        <w:t xml:space="preserve">यहोवा मूसा से कहता है, "जाकर इस्राएल के अगुओं को इकट्ठा कर, उनसे कह, 'तुम्हारे पूर्वजों का परमेश्वर यहोवा, अब्राहम, इसहाक और इस्राएल का परमेश्वर मेरे सामने प्रकट हुआ और कहा: मैंने तुम्हारे ऊपर ध्यान रखा है और देखा है कि मिस्रियों ने तुम्हारे साथ क्या किया है। मैंने तुमसे वादा किया है कि मैं तुम्हें मिस्र में तुम्हारे दुख से निकालकर उस भूमि में ले आऊँगा जहाँ कनानी, हित्ती, एमोरी, परिज्जी, हिब्बी और यबूसी लोग रहते हैं। उस देश में दूध और शहद की धारा बहती होगी।'"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मूसा का किरदार निभाने वाले व्यक्ति से पूछें, "आप क्या महसूस कर रहे हैं या क्या सोच रहे हैं?" वह व्यक्ति शायद इस तरह के जवाब दे सकता है, "इस्राएल के अगुए मेरी बात सुनने वाले नहीं हैं," या "जब मैं कहूँगा कि मैं यहोवा से मिला हूँ, तो कोई भी मुझ पर विश्वास नहीं करेगा।"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"इस्राएल के अगुए तेरी बात सुनेंगे। तब तुझे और इस्राएल के अगुओं को मिस्र के राजा के पास जाकर उससे कहना है, 'इब्रियों का परमेश्वर यहोवा हमसे मिला है। हमें तीन दिन के लिए जंगल में यात्रा करने दें ताकि हम अपने परमेश्वर यहोवा को बलिदान चढ़ा सकें।' लेकिन मुझे पता है कि मिस्र का राजा तुम्हें जाने नहीं देगा, चाहे सबसे शक्तिशाली व्यक्ति भी उसे मनाने की कोशिश करे। इसलिए मैं, यहोवा, अपना हाथ उठाऊँगा और मिस्रियों पर प्रहार करूँगा। मैं उनके देखने के लिए सभी प्रकार के चमत्कार करूँगा। फिर मिस्र का राजा तुम्हें जाने देगा।"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यहोवा का किरदार निभाने वाले व्यक्ति से पूछें, "आप क्या महसूस कर रहे हैं या क्या सोच रहे हैं?" वह व्यक्ति शायद इस तरह के जवाब दे सकता है, "मैं जानता हूँ कि मिस्र का राजा मेरे लोगों को आसानी से जाने नहीं देगा, लेकिन मैं ऐसा करके दिखाऊँगा," या "मुझे अपने लोगों की परवाह है और उन्हें मिस्र से बाहर निकालने के लिए जो भी करना पड़ेगा, मैं करूँगा।" मुझे मूसा को इस बात पर विश्वास दिलाने की जरूरत है।"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मैं मिस्रियों को तुम्हारे प्रति दयालु दृष्टि रखने पर मजबूर कर दूँगा। जब आप जाएँगे तो वे आपको उपहार देंगे ताकि आप मिस्र से खाली हाथ न लौटें। प्रत्येक इस्राएली स्त्री अपने मिस्री पड़ोसियों और उनके घरों में रहने वाली विदेशी स्त्रियों से चाँदी, सोना और सुन्दर वस्त्र माँगेगी। तू अपने बच्चों को इन भेंटों से वस्त्र पहनाएगा, और मिस्रियों की सम्पत्ति उनसे छीन लेगा।"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मूसा का किरदार निभाने वाले व्यक्ति से पूछें, "आप क्या महसूस कर रहे हैं या क्या सोच रहे हैं?" वह व्यक्ति इस तरह उत्तर दे सकता है, "इस्राएली गुलाम हैं। मिस्री हमें सोना और चाँदी क्यों देंगे?" या "यदि यह सच है, तो यह अद्भुत है। क्या यह अच्छा नहीं होगा कि हम मिस्रियों की सम्पत्ति छीन लें और उन्हें उन सभी तरीकों के लिए दण्डित करें जिनसे उन्होंने हमें कष्ट पहुँचाया है।" </w:t>
      </w:r>
      <w:r>
        <w:rPr>
          <w:lang w:val="hi_IN" w:bidi="hi_IN"/>
        </w:rPr>
      </w:r>
    </w:p>
    <w:p>
      <w:pPr>
        <w:pStyle w:val="Heading3"/>
      </w:pPr>
      <w:r>
        <w:rPr>
          <w:lang w:val="hi_IN" w:bidi="hi_IN"/>
        </w:rPr>
        <w:t>आवश्यक जानकारी</w:t>
      </w:r>
    </w:p>
    <w:p>
      <w:pPr/>
      <w:r>
        <w:rPr>
          <w:lang w:val="hi_IN" w:bidi="hi_IN"/>
        </w:rPr>
      </w:r>
      <w:r>
        <w:rPr>
          <w:lang w:val="hi_IN" w:bidi="hi_IN"/>
        </w:rPr>
        <w:t xml:space="preserve">निर्गमन 3:11–22 का ऑडियो संस्करण सबसे आसानी से समझ में आने वाले अनुवाद में सुनें। </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पिछली कहानी के समान इस भाग में परमेश्वर के लिए दो अलग-अलग नामों का उपयोग किया गया है, व्यक्तिगत नाम </w:t>
      </w:r>
      <w:r>
        <w:rPr>
          <w:b/>
          <w:lang w:val="hi_IN" w:bidi="hi_IN"/>
        </w:rPr>
        <w:t>यहोवा</w:t>
      </w:r>
      <w:r>
        <w:rPr>
          <w:lang w:val="hi_IN" w:bidi="hi_IN"/>
        </w:rPr>
        <w:t xml:space="preserve"> और एक अधिक सामान्य नाम </w:t>
      </w:r>
      <w:r>
        <w:rPr>
          <w:b/>
          <w:lang w:val="hi_IN" w:bidi="hi_IN"/>
        </w:rPr>
        <w:t>परमेश्वर</w:t>
      </w:r>
      <w:r>
        <w:rPr>
          <w:lang w:val="hi_IN" w:bidi="hi_IN"/>
        </w:rPr>
        <w:t xml:space="preserve">। आपको याद होगा कि यहोवा </w:t>
      </w:r>
      <w:r>
        <w:rPr>
          <w:lang w:val="hi_IN" w:bidi="hi_IN"/>
        </w:rPr>
        <w:t>यहूदियों</w:t>
      </w:r>
      <w:r>
        <w:rPr>
          <w:lang w:val="hi_IN" w:bidi="hi_IN"/>
        </w:rPr>
        <w:t xml:space="preserve"> के परमेश्वर का उचित नाम है। ज्यादातर अंग्रेजी अनुवादों में </w:t>
      </w:r>
      <w:r>
        <w:rPr>
          <w:b/>
          <w:lang w:val="hi_IN" w:bidi="hi_IN"/>
        </w:rPr>
        <w:t>प्रभु</w:t>
      </w:r>
      <w:r>
        <w:rPr>
          <w:lang w:val="hi_IN" w:bidi="hi_IN"/>
        </w:rPr>
        <w:t xml:space="preserve"> शब्द का उपयोग किया गया है, जिसका अर्थ है हर चीज़ पर सर्वोच्च स्वामी। "परमेश्वर" नाम का अर्थ है दिव्य या सर्वोच्च सत्ता। </w:t>
      </w:r>
      <w:r>
        <w:rPr>
          <w:lang w:val="hi_IN" w:bidi="hi_IN"/>
        </w:rPr>
        <w:t>प्रभु</w:t>
      </w:r>
      <w:r>
        <w:rPr>
          <w:lang w:val="hi_IN" w:bidi="hi_IN"/>
        </w:rPr>
        <w:t xml:space="preserve"> और </w:t>
      </w:r>
      <w:r>
        <w:rPr>
          <w:lang w:val="hi_IN" w:bidi="hi_IN"/>
        </w:rPr>
        <w:t>परमेश्वर</w:t>
      </w:r>
      <w:r>
        <w:rPr>
          <w:lang w:val="hi_IN" w:bidi="hi_IN"/>
        </w:rPr>
        <w:t xml:space="preserve"> एक ही ईश्वरीय या सर्वोच्च अस्तित्व को सन्दर्भित करते हैं। परमेश्वर और यहोवा के लिए उन्हीं शब्दों या वाक्यांशों का उपयोग करें जिनका उपयोग आपने पिछले भाग में किया है। </w:t>
      </w:r>
      <w:r>
        <w:rPr>
          <w:b/>
          <w:lang w:val="hi_IN" w:bidi="hi_IN"/>
        </w:rPr>
        <w:t>यहोवा</w:t>
      </w:r>
      <w:r>
        <w:rPr>
          <w:lang w:val="hi_IN" w:bidi="hi_IN"/>
        </w:rPr>
        <w:t xml:space="preserve"> के बारे में अधिक जानकारी के लिए, मुख्य शब्दावली को देखें। </w:t>
      </w:r>
    </w:p>
    <w:p>
      <w:pPr/>
      <w:r>
        <w:rPr>
          <w:lang w:val="hi_IN" w:bidi="hi_IN"/>
        </w:rPr>
      </w:r>
      <w:r>
        <w:rPr>
          <w:lang w:val="hi_IN" w:bidi="hi_IN"/>
        </w:rPr>
        <w:t xml:space="preserve">यह भाग मूसा के मिस्र के </w:t>
      </w:r>
      <w:r>
        <w:rPr>
          <w:b/>
          <w:lang w:val="hi_IN" w:bidi="hi_IN"/>
        </w:rPr>
        <w:t>राजा</w:t>
      </w:r>
      <w:r>
        <w:rPr>
          <w:lang w:val="hi_IN" w:bidi="hi_IN"/>
        </w:rPr>
        <w:t xml:space="preserve"> </w:t>
      </w:r>
      <w:r>
        <w:rPr>
          <w:lang w:val="hi_IN" w:bidi="hi_IN"/>
        </w:rPr>
        <w:t>फ़िरौन</w:t>
      </w:r>
      <w:r>
        <w:rPr>
          <w:lang w:val="hi_IN" w:bidi="hi_IN"/>
        </w:rPr>
        <w:t xml:space="preserve"> के पास जाने के बारे में बात करता है। </w:t>
      </w:r>
      <w:r>
        <w:rPr>
          <w:b/>
          <w:lang w:val="hi_IN" w:bidi="hi_IN"/>
        </w:rPr>
        <w:t>फ़िरौन</w:t>
      </w:r>
      <w:r>
        <w:rPr>
          <w:lang w:val="hi_IN" w:bidi="hi_IN"/>
        </w:rPr>
        <w:t xml:space="preserve"> के लिए उसी शब्द या वाक्यांश का उपयोग करें जिसका उपयोग आपने पिछले भागों में किया है। हालाँकि, यह एकमात्र समय है जब लेखक इस भाग में फ़िरौन के लिए विशेष शीर्षक का उपयोग करता है। लेखक इस भाग के बाकी हिस्सों में राजा के लिए सामान्य शब्द का उपयोग करता है। </w:t>
      </w:r>
      <w:r>
        <w:rPr>
          <w:b/>
          <w:lang w:val="hi_IN" w:bidi="hi_IN"/>
        </w:rPr>
        <w:t>फ़िरौन</w:t>
      </w:r>
      <w:r>
        <w:rPr>
          <w:lang w:val="hi_IN" w:bidi="hi_IN"/>
        </w:rPr>
        <w:t xml:space="preserve"> के बारे में अधिक जानकारी के लिए मुख्य शब्दावली देखें। </w:t>
      </w:r>
    </w:p>
    <w:p>
      <w:pPr/>
      <w:r>
        <w:rPr>
          <w:lang w:val="hi_IN" w:bidi="hi_IN"/>
        </w:rPr>
      </w:r>
      <w:r>
        <w:rPr>
          <w:lang w:val="hi_IN" w:bidi="hi_IN"/>
        </w:rPr>
        <w:t xml:space="preserve">यहोवा कहता है कि वह मूसा को इस्राएलियों को बचाने के लिए भेज रहा है। </w:t>
      </w:r>
      <w:r>
        <w:rPr>
          <w:b/>
          <w:lang w:val="hi_IN" w:bidi="hi_IN"/>
        </w:rPr>
        <w:t>इस्राएलियों</w:t>
      </w:r>
      <w:r>
        <w:rPr>
          <w:lang w:val="hi_IN" w:bidi="hi_IN"/>
        </w:rPr>
        <w:t xml:space="preserve"> के लिए उसी शब्द या वाक्यांश का प्रयोग करें जो आपने पिछले भागों में किया है। </w:t>
      </w:r>
      <w:r>
        <w:rPr>
          <w:b/>
          <w:lang w:val="hi_IN" w:bidi="hi_IN"/>
        </w:rPr>
        <w:t>इस्राएलियों</w:t>
      </w:r>
      <w:r>
        <w:rPr>
          <w:lang w:val="hi_IN" w:bidi="hi_IN"/>
        </w:rPr>
        <w:t xml:space="preserve"> के बारे में अधिक जानकारी के लिए, मुख्य शब्दावली को देखें। </w:t>
      </w:r>
    </w:p>
    <w:p>
      <w:pPr/>
      <w:r>
        <w:rPr>
          <w:lang w:val="hi_IN" w:bidi="hi_IN"/>
        </w:rPr>
      </w:r>
      <w:r>
        <w:rPr>
          <w:lang w:val="hi_IN" w:bidi="hi_IN"/>
        </w:rPr>
        <w:t xml:space="preserve">यहोवा कहता है कि "मैं जो हूँ वह हूँ।" मूसा की भाषा, इब्रानी में यहोवा शब्द का अर्थ या तो मैं हूँ या मैं अस्तित्व में लाता हूँ होता है। यहाँ एक अनुवाद का उपयोग करना सहायक है जो यहोवा नाम के अर्थ को समझाता है। </w:t>
      </w:r>
    </w:p>
    <w:p>
      <w:pPr/>
      <w:r>
        <w:rPr>
          <w:lang w:val="hi_IN" w:bidi="hi_IN"/>
        </w:rPr>
      </w:r>
      <w:r>
        <w:rPr>
          <w:lang w:val="hi_IN" w:bidi="hi_IN"/>
        </w:rPr>
        <w:t xml:space="preserve">यहाँ रुकें और समूह में चर्चा करें कि आप </w:t>
      </w:r>
      <w:r>
        <w:rPr>
          <w:b/>
          <w:lang w:val="hi_IN" w:bidi="hi_IN"/>
        </w:rPr>
        <w:t>"मैं हूँ"</w:t>
      </w:r>
      <w:r>
        <w:rPr>
          <w:lang w:val="hi_IN" w:bidi="hi_IN"/>
        </w:rPr>
        <w:t xml:space="preserve"> के लिए किस शब्द या वाक्यांश का प्रयोग करेंगे। अधिक जानकारी के लिए मुख्य शब्दावली में </w:t>
      </w:r>
      <w:r>
        <w:rPr>
          <w:b/>
          <w:lang w:val="hi_IN" w:bidi="hi_IN"/>
        </w:rPr>
        <w:t>मैं हूँ</w:t>
      </w:r>
      <w:r>
        <w:rPr>
          <w:lang w:val="hi_IN" w:bidi="hi_IN"/>
        </w:rPr>
        <w:t xml:space="preserve"> और </w:t>
      </w:r>
      <w:r>
        <w:rPr>
          <w:b/>
          <w:lang w:val="hi_IN" w:bidi="hi_IN"/>
        </w:rPr>
        <w:t>यहोवा</w:t>
      </w:r>
      <w:r>
        <w:rPr>
          <w:lang w:val="hi_IN" w:bidi="hi_IN"/>
        </w:rPr>
        <w:t xml:space="preserve"> देखें। यदि आपने बाइबल की किसी अन्य पुस्तक में "मैं हूँ" का अनुवाद पहले ही कर लिया है, तो उसी शब्द का प्रयोग करें जो आपने वहाँ किया है। इस ऑडियो को यहाँ रोकें।</w:t>
      </w:r>
    </w:p>
    <w:p>
      <w:pPr/>
      <w:r>
        <w:rPr>
          <w:lang w:val="hi_IN" w:bidi="hi_IN"/>
        </w:rPr>
      </w:r>
      <w:r>
        <w:rPr>
          <w:lang w:val="hi_IN" w:bidi="hi_IN"/>
        </w:rPr>
        <w:t xml:space="preserve">यहोवा कहता है कि यह उसका नाम है जिसका उपयोग सभी </w:t>
      </w:r>
      <w:r>
        <w:rPr>
          <w:b/>
          <w:lang w:val="hi_IN" w:bidi="hi_IN"/>
        </w:rPr>
        <w:t>पीढ़ियाँ</w:t>
      </w:r>
      <w:r>
        <w:rPr>
          <w:lang w:val="hi_IN" w:bidi="hi_IN"/>
        </w:rPr>
        <w:t xml:space="preserve"> करेंगी। इस सन्दर्भ में, पीढ़ी से तात्पर्य उन लोगों से है जो एक ही समय में एक साथ रहते हैं। जब कोई व्यक्ति कई पीढ़ियों के बारे में बात करता है, या पीढ़ी से पीढ़ी वाक्यांश का उपयोग करता है, तो यह एक के बाद एक जीवनकाल के बारे में बात करने का एक तरीका है। यहोवा कह रहा है कि इतिहास के शेष समय में एक के बाद एक कई पीढ़ियों द्वारा उसके नाम का उपयोग किया जाना है। मूसा के सभी वंशजों को इस नाम का हमेशा के लिए उपयोग करना है। </w:t>
      </w:r>
    </w:p>
    <w:p>
      <w:pPr/>
      <w:r>
        <w:rPr>
          <w:lang w:val="hi_IN" w:bidi="hi_IN"/>
        </w:rPr>
      </w:r>
      <w:r>
        <w:rPr>
          <w:lang w:val="hi_IN" w:bidi="hi_IN"/>
        </w:rPr>
        <w:t xml:space="preserve">यहाँ रुकें और समूह में चर्चा करें कि आप आने वाली </w:t>
      </w:r>
      <w:r>
        <w:rPr>
          <w:b/>
          <w:lang w:val="hi_IN" w:bidi="hi_IN"/>
        </w:rPr>
        <w:t>पीढ़ियों</w:t>
      </w:r>
      <w:r>
        <w:rPr>
          <w:lang w:val="hi_IN" w:bidi="hi_IN"/>
        </w:rPr>
        <w:t xml:space="preserve"> के लिए किस शब्द या वाक्यांश का उपयोग करेंगे। अधिक जानकारी के लिए मुख्य शब्दावली में पीढ़ी या </w:t>
      </w:r>
      <w:r>
        <w:rPr>
          <w:lang w:val="hi_IN" w:bidi="hi_IN"/>
        </w:rPr>
        <w:t>पीढ़ियाँ</w:t>
      </w:r>
      <w:r>
        <w:rPr>
          <w:lang w:val="hi_IN" w:bidi="hi_IN"/>
        </w:rPr>
        <w:t xml:space="preserve">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मूसा से कहा जाता है कि वह इस्राएल के </w:t>
      </w:r>
      <w:r>
        <w:rPr>
          <w:b/>
          <w:lang w:val="hi_IN" w:bidi="hi_IN"/>
        </w:rPr>
        <w:t>पुरनियों</w:t>
      </w:r>
      <w:r>
        <w:rPr>
          <w:lang w:val="hi_IN" w:bidi="hi_IN"/>
        </w:rPr>
        <w:t xml:space="preserve"> को इकट्ठा करे। पुरनिया वह व्यक्ति होता है जिसके पास समुदाय में </w:t>
      </w:r>
      <w:r>
        <w:rPr>
          <w:lang w:val="hi_IN" w:bidi="hi_IN"/>
        </w:rPr>
        <w:t>अधिकार</w:t>
      </w:r>
      <w:r>
        <w:rPr>
          <w:lang w:val="hi_IN" w:bidi="hi_IN"/>
        </w:rPr>
        <w:t xml:space="preserve"> होता है। पुराने नियम में, एक पुरनिया अक्सर किसी एक परिवार या परिवारों के समूह का मुखिया होता था। पुरनियों का एक समूह मिलकर समुदाय के मामलों पर निर्णय लेने के लिए इकट्ठा होता था। इस उदाहरण में, यह मिस्र के इब्री लोगों के अगुओं की बात कर रहा है। </w:t>
      </w:r>
    </w:p>
    <w:p>
      <w:pPr/>
      <w:r>
        <w:rPr>
          <w:lang w:val="hi_IN" w:bidi="hi_IN"/>
        </w:rPr>
      </w:r>
      <w:r>
        <w:rPr>
          <w:lang w:val="hi_IN" w:bidi="hi_IN"/>
        </w:rPr>
        <w:t>जब आप इस शब्द का अनुवाद कर रहे हों, तो यह ध्यान रखें कि आप ऐसा शब्द इस्तेमाल न करें जिसका अर्थ केवल "बूढ़े लोग" हो। एक पुरनिया ज़रूरी नहीं कि कोई बूढ़ा व्यक्ति ही हो, लेकिन वह बहुत कम उम्र का भी नहीं होता था।</w:t>
      </w:r>
    </w:p>
    <w:p>
      <w:pPr/>
      <w:r>
        <w:rPr>
          <w:lang w:val="hi_IN" w:bidi="hi_IN"/>
        </w:rPr>
      </w:r>
      <w:r>
        <w:rPr>
          <w:lang w:val="hi_IN" w:bidi="hi_IN"/>
        </w:rPr>
        <w:t xml:space="preserve">यहाँ रुकें और समूह में चर्चा करें कि आप </w:t>
      </w:r>
      <w:r>
        <w:rPr>
          <w:b/>
          <w:lang w:val="hi_IN" w:bidi="hi_IN"/>
        </w:rPr>
        <w:t>पुरनियों</w:t>
      </w:r>
      <w:r>
        <w:rPr>
          <w:lang w:val="hi_IN" w:bidi="hi_IN"/>
        </w:rPr>
        <w:t xml:space="preserve"> के लिए किस शब्द या वाक्यांश का उपयोग करेंगे। अधिक जानकारी के लिए मुख्य शब्दावली में </w:t>
      </w:r>
      <w:r>
        <w:rPr>
          <w:lang w:val="hi_IN" w:bidi="hi_IN"/>
        </w:rPr>
        <w:t>पुरनियों</w:t>
      </w:r>
      <w:r>
        <w:rPr>
          <w:lang w:val="hi_IN" w:bidi="hi_IN"/>
        </w:rPr>
        <w:t xml:space="preserve"> शब्द को देखें। यदि आपने बाइबल की किसी अन्य पुस्तक में इस शब्द का अनुवाद जाति के अगुओं के अर्थ में किया है, तो वही शब्द प्रयोग करें जो आपने वहाँ प्रयोग किया है। इस ऑडियो को यहाँ रोकें।</w:t>
      </w:r>
    </w:p>
    <w:p>
      <w:pPr/>
      <w:r>
        <w:rPr>
          <w:lang w:val="hi_IN" w:bidi="hi_IN"/>
        </w:rPr>
      </w:r>
      <w:r>
        <w:rPr>
          <w:lang w:val="hi_IN" w:bidi="hi_IN"/>
        </w:rPr>
        <w:t xml:space="preserve">मूसा और पुरनियों से कहा जाता है कि वे राजा को बताएँ कि वे इब्रियों के परमेश्वर से मिले हैं। इब्रियों के लिए उसी शब्द या वाक्यांश का उपयोग करें जिसका उपयोग आपने </w:t>
      </w:r>
      <w:r>
        <w:rPr>
          <w:b/>
          <w:lang w:val="hi_IN" w:bidi="hi_IN"/>
        </w:rPr>
        <w:t>पिछले</w:t>
      </w:r>
      <w:r>
        <w:rPr>
          <w:lang w:val="hi_IN" w:bidi="hi_IN"/>
        </w:rPr>
        <w:t xml:space="preserve"> भागों में किया है। </w:t>
      </w:r>
      <w:r>
        <w:rPr>
          <w:b/>
          <w:lang w:val="hi_IN" w:bidi="hi_IN"/>
        </w:rPr>
        <w:t>इब्रियों</w:t>
      </w:r>
      <w:r>
        <w:rPr>
          <w:lang w:val="hi_IN" w:bidi="hi_IN"/>
        </w:rPr>
        <w:t xml:space="preserve"> के बारे में अधिक जानकारी के लिए, मुख्य शब्दावली को देखें।</w:t>
      </w:r>
    </w:p>
    <w:p>
      <w:pPr/>
      <w:r>
        <w:rPr>
          <w:lang w:val="hi_IN" w:bidi="hi_IN"/>
        </w:rPr>
      </w:r>
      <w:r>
        <w:rPr>
          <w:lang w:val="hi_IN" w:bidi="hi_IN"/>
        </w:rPr>
        <w:t xml:space="preserve">मूसा और पुरनियों को राजा से परमेश्वर को बलिदान चढ़ाने के लिए जंगल में जाने की अनुमति माँगनी है। </w:t>
      </w:r>
      <w:r>
        <w:rPr>
          <w:b/>
          <w:lang w:val="hi_IN" w:bidi="hi_IN"/>
        </w:rPr>
        <w:t>जंगल</w:t>
      </w:r>
      <w:r>
        <w:rPr>
          <w:lang w:val="hi_IN" w:bidi="hi_IN"/>
        </w:rPr>
        <w:t xml:space="preserve"> के लिए उसी शब्द या वाक्यांश का उपयोग करें जिसका उपयोग आपने पिछले भागों में किया है। </w:t>
      </w:r>
      <w:r>
        <w:rPr>
          <w:lang w:val="hi_IN" w:bidi="hi_IN"/>
        </w:rPr>
        <w:t>जंगल</w:t>
      </w:r>
      <w:r>
        <w:rPr>
          <w:lang w:val="hi_IN" w:bidi="hi_IN"/>
        </w:rPr>
        <w:t xml:space="preserve"> के बारे में अधिक जानकारी के लिए, मुख्य शब्दावली देखें। </w:t>
      </w:r>
    </w:p>
    <w:p>
      <w:pPr/>
      <w:r>
        <w:rPr>
          <w:lang w:val="hi_IN" w:bidi="hi_IN"/>
        </w:rPr>
      </w:r>
      <w:r>
        <w:rPr>
          <w:b/>
          <w:lang w:val="hi_IN" w:bidi="hi_IN"/>
        </w:rPr>
        <w:t>बलि</w:t>
      </w:r>
      <w:r>
        <w:rPr>
          <w:lang w:val="hi_IN" w:bidi="hi_IN"/>
        </w:rPr>
        <w:t xml:space="preserve"> परमेश्वर को दी गई भेंट है। लोग भेंट को अक्सर मिट्टी या बड़े पत्थरों से बने एक चबूतरे पर रखते थे, जिसे </w:t>
      </w:r>
      <w:r>
        <w:rPr>
          <w:b/>
          <w:lang w:val="hi_IN" w:bidi="hi_IN"/>
        </w:rPr>
        <w:t>वेदी</w:t>
      </w:r>
      <w:r>
        <w:rPr>
          <w:lang w:val="hi_IN" w:bidi="hi_IN"/>
        </w:rPr>
        <w:t xml:space="preserve"> कहा जाता था। बलिदान का उद्देश्य यह हो सकता है कि लोग किसी बात के लिए परमेश्वर को धन्यवाद देना चाहते हों, परमेश्वर की </w:t>
      </w:r>
      <w:r>
        <w:rPr>
          <w:b/>
          <w:lang w:val="hi_IN" w:bidi="hi_IN"/>
        </w:rPr>
        <w:t>आराधना</w:t>
      </w:r>
      <w:r>
        <w:rPr>
          <w:lang w:val="hi_IN" w:bidi="hi_IN"/>
        </w:rPr>
        <w:t xml:space="preserve"> करना चाहते हों, परमेश्वर के साथ अपने सम्बन्ध की पुष्टि करना चाहते हों, या अपने द्वारा किए गए किसी गलत काम के लिए </w:t>
      </w:r>
      <w:r>
        <w:rPr>
          <w:lang w:val="hi_IN" w:bidi="hi_IN"/>
        </w:rPr>
        <w:t>क्षमा</w:t>
      </w:r>
      <w:r>
        <w:rPr>
          <w:lang w:val="hi_IN" w:bidi="hi_IN"/>
        </w:rPr>
        <w:t xml:space="preserve"> माँगना चाहते हों। </w:t>
      </w:r>
      <w:r>
        <w:rPr>
          <w:b/>
          <w:lang w:val="hi_IN" w:bidi="hi_IN"/>
        </w:rPr>
        <w:t>बलिदान</w:t>
      </w:r>
      <w:r>
        <w:rPr>
          <w:lang w:val="hi_IN" w:bidi="hi_IN"/>
        </w:rPr>
        <w:t xml:space="preserve"> में किसी पशु को मारना शामिल हो सकता है, जिसे वेदी पर जलाया जाता था। लेकिन भेंट खाने की चीज़ें, तेल या मीठे सुगंधित मसाले भी हो सकते थे।</w:t>
      </w:r>
    </w:p>
    <w:p>
      <w:pPr/>
      <w:r>
        <w:rPr>
          <w:lang w:val="hi_IN" w:bidi="hi_IN"/>
        </w:rPr>
      </w:r>
      <w:r>
        <w:rPr>
          <w:lang w:val="hi_IN" w:bidi="hi_IN"/>
        </w:rPr>
        <w:t xml:space="preserve">यहाँ रुकें और समूह में चर्चा करें कि आप </w:t>
      </w:r>
      <w:r>
        <w:rPr>
          <w:b/>
          <w:lang w:val="hi_IN" w:bidi="hi_IN"/>
        </w:rPr>
        <w:t>बलिदान</w:t>
      </w:r>
      <w:r>
        <w:rPr>
          <w:lang w:val="hi_IN" w:bidi="hi_IN"/>
        </w:rPr>
        <w:t xml:space="preserve"> के लिए किस शब्द या वाक्यांश का उपयोग करेंगे। अधिक जानकारी के लिए मुख्य शब्दावली में </w:t>
      </w:r>
      <w:r>
        <w:rPr>
          <w:lang w:val="hi_IN" w:bidi="hi_IN"/>
        </w:rPr>
        <w:t>बलिदान</w:t>
      </w:r>
      <w:r>
        <w:rPr>
          <w:lang w:val="hi_IN" w:bidi="hi_IN"/>
        </w:rPr>
        <w:t xml:space="preserve"> शब्द देखें। यदि आपने पहले ही बाइबल की किसी अन्य पुस्तक में इस शब्द का अनुवाद किया है, तो उसी शब्द का उपयोग करें जिसका उपयोग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4:1–17</w:t>
      </w:r>
      <w:r>
        <w:rPr>
          <w:lang w:val="hi_IN" w:bidi="hi_IN"/>
        </w:rPr>
      </w:r>
    </w:p>
    <w:p>
      <w:pPr>
        <w:pStyle w:val="Heading3"/>
      </w:pPr>
      <w:r>
        <w:rPr>
          <w:lang w:val="hi_IN" w:bidi="hi_IN"/>
        </w:rPr>
        <w:t>सुने और मन में रखें</w:t>
      </w:r>
    </w:p>
    <w:p>
      <w:pPr/>
      <w:r>
        <w:rPr>
          <w:lang w:val="hi_IN" w:bidi="hi_IN"/>
        </w:rPr>
      </w:r>
      <w:r>
        <w:rPr>
          <w:lang w:val="hi_IN" w:bidi="hi_IN"/>
        </w:rPr>
        <w:t xml:space="preserve">इस चरण में, निर्गमन 4:1–17 को सुनें और अपने मन में रखें। </w:t>
      </w:r>
    </w:p>
    <w:p>
      <w:pPr/>
      <w:r>
        <w:rPr>
          <w:lang w:val="hi_IN" w:bidi="hi_IN"/>
        </w:rPr>
      </w:r>
      <w:r>
        <w:rPr>
          <w:lang w:val="hi_IN" w:bidi="hi_IN"/>
        </w:rPr>
        <w:t>यदि सम्भव हो, तो निर्गमन 4:1–17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आपको इस भाग में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 xml:space="preserve">निर्गमन 4:1–17 का ऑडियो संस्करण सबसे आसानी से समझ में आने वाले अनुवाद में सुनें। </w:t>
      </w:r>
    </w:p>
    <w:p>
      <w:pPr/>
      <w:r>
        <w:rPr>
          <w:lang w:val="hi_IN" w:bidi="hi_IN"/>
        </w:rPr>
      </w:r>
      <w:r>
        <w:rPr>
          <w:lang w:val="hi_IN" w:bidi="hi_IN"/>
        </w:rPr>
        <w:t xml:space="preserve">यह भाग मूसा और यहोवा के बीच हुई बातचीत का अन्तिम हिस्सा है। मूसा और यहोवा अभी भी होरेब पर्वत पर बात कर रहे हैं। यहोवा मूसा से एक ऐसी झाड़ी से बात कर रहा है जो जल रही है लेकिन पूरी तरह से जल नहीं रही है। यहोवा मूसा से कहता है कि वह मूसा को मिस्र में फ़िरौन के पास भेजेगा ताकि वह फ़िरौन से कहे कि वह इस्राएलियों को मिस्र से जाने की अनुमति दे। इस भाग में परमेश्वर के हर उदाहरण के लिए यहोवा का उपयोग किया गया है, जब तक कि मूसा अब्राहम, इसहाक और याकूब के परमेश्वर के बारे में बात नहीं करता। </w:t>
      </w:r>
    </w:p>
    <w:p>
      <w:pPr/>
      <w:r>
        <w:rPr>
          <w:lang w:val="hi_IN" w:bidi="hi_IN"/>
        </w:rPr>
      </w:r>
      <w:r>
        <w:rPr>
          <w:lang w:val="hi_IN" w:bidi="hi_IN"/>
        </w:rPr>
        <w:t xml:space="preserve">जहाँ तक हमें पता है, याकूब के समय से, यानी लगभग 400 साल पहले से, यहोवा किसी के भी सामने प्रकट नहीं हुआ है। इस भाग में, मूसा यहोवा की योजनाओं का पालन करने के सम्बन्ध में अपनी चिन्ताओं को यहोवा के सामने रखता है। मूसा इस बात पर सन्देह व्यक्त करता है कि क्या इस्राएली वास्तव में मूसा की बात सुनेंगे। यह तीसरी बार है जब मूसा ने यहोवा के सामने अपनी चिन्ता व्यक्त की है, और यहोवा ने पहले ही मूसा को आश्वस्त कर दिया है कि इस्राएली उसकी बात सुनेंगे। मूसा यहोवा से पूछता है, "क्या होगा यदि" इस्राएली अगुए या पुरनिए उस पर विश्वास न करें और कहें, "यहोवा तेरे सामने प्रकट नहीं हुआ।" </w:t>
      </w:r>
    </w:p>
    <w:p>
      <w:pPr/>
      <w:r>
        <w:rPr>
          <w:lang w:val="hi_IN" w:bidi="hi_IN"/>
        </w:rPr>
      </w:r>
      <w:r>
        <w:rPr>
          <w:lang w:val="hi_IN" w:bidi="hi_IN"/>
        </w:rPr>
        <w:t xml:space="preserve">मूसा के प्रश्न, "क्या होगा यदि" के उत्तर में यहोवा का जवाब भी एक प्रश्न ही है। यहोवा मूसा से पूछता है कि मूसा के हाथ में क्या है। मूसा के हाथ में रखी गई लाठी जादुई नहीं थी। यह एक सामान्य लाठी थी जिसके द्वारा चरवाहे को भेड़ों को एक साथ रखना पड़ता था। कभी-कभी चरवाहे की लाठी के एक छोर पर कुँगा लगा रहता था ताकि यदि कोई भेड़ भटकने लगी तो वह झुण्ड के करीब खींच सके। हम जानते हैं कि जब यहोवा ने उससे बात करना शुरू किया तो मूसा अपनी भेड़ों की अगुवाई कर रहा था। यह लाठी शायद लगभग पाँच फुट लम्बी थी और उसके सिरे पर कुँगा लगा हुआ हो सकता था। </w:t>
      </w:r>
    </w:p>
    <w:p>
      <w:pPr/>
      <w:r>
        <w:rPr>
          <w:lang w:val="hi_IN" w:bidi="hi_IN"/>
        </w:rPr>
      </w:r>
      <w:r>
        <w:rPr>
          <w:lang w:val="hi_IN" w:bidi="hi_IN"/>
        </w:rPr>
        <w:t xml:space="preserve">यहाँ रुकिए और एक समूह में </w:t>
      </w:r>
      <w:r>
        <w:rPr>
          <w:lang w:val="hi_IN" w:bidi="hi_IN"/>
        </w:rPr>
        <w:t>चरवाहे की लाठी</w:t>
      </w:r>
      <w:r>
        <w:rPr>
          <w:lang w:val="hi_IN" w:bidi="hi_IN"/>
        </w:rPr>
        <w:t xml:space="preserve"> की तस्वीर देखिए। इस प्रश्न पर समूह में चर्चा करें: आपकी संस्कृति में चरवाहे भेड़ों या अन्य पशुओं को एक साथ रखने के लिए किस प्रकार के उपकरणों का उपयोग करते हैं? इस ऑडियो को यहाँ रोकें।</w:t>
      </w:r>
    </w:p>
    <w:p>
      <w:pPr/>
      <w:r>
        <w:rPr>
          <w:lang w:val="hi_IN" w:bidi="hi_IN"/>
        </w:rPr>
      </w:r>
      <w:r>
        <w:rPr>
          <w:lang w:val="hi_IN" w:bidi="hi_IN"/>
        </w:rPr>
        <w:t xml:space="preserve">यहोवा मूसा को इस्राएली पुरनियों के सामने तीन चिन्ह दिखाने के लिए देता है, ताकि वे विश्वास करें कि अब्राहम, इसहाक और याकूब के परमेश्वर यहोवा ने मूसा को भेजा है। यहोवा चाहता है कि इस्राएली उसका नाम जानें और वह वही परमेश्वर है जिसकी आराधना उनके महत्वपूर्ण पूर्वज करते थे। पहला चिन्ह यह है कि मूसा की लाठी को लेकर उसे जमीन पर फेंक दिया जाए। जब मूसा उसे फेंकता है, तो वह साँप बन जाता है। साँप को काटने से रोकने के लिए, ज्यादातर लोग साँप को गले से उठा लेते थे। इससे साँप उस हाथ को काटने के लिए अपना सिर घुमाने से रुक जाता था, जिसने उसे उठाया था। हालाँकि, यहोवा मूसा को निर्देश देता है कि वह साँप की पूँछ उठाए, ताकि यह दिखाया जा सके कि यह चमत्कार था। जब मूसा साँप को उठाता है, तो वह फिर से लाठी बन जाता है। लाठी मिस्री अधिकार का एक प्रतीक था और साँप स्वयं फ़िरौन का प्रतीक था। ज्यादातर विद्वान मानते हैं कि यह इस बात का चिन्ह होना चाहिए कि फ़िरौन और मिस्रियों पर भी यहोवा का अधिकार है। </w:t>
      </w:r>
    </w:p>
    <w:p>
      <w:pPr/>
      <w:r>
        <w:rPr>
          <w:lang w:val="hi_IN" w:bidi="hi_IN"/>
        </w:rPr>
      </w:r>
      <w:r>
        <w:rPr>
          <w:lang w:val="hi_IN" w:bidi="hi_IN"/>
        </w:rPr>
        <w:t xml:space="preserve">यहाँ रुकें और समूह के रूप में एक </w:t>
      </w:r>
      <w:r>
        <w:rPr>
          <w:lang w:val="hi_IN" w:bidi="hi_IN"/>
        </w:rPr>
        <w:t>साँप</w:t>
      </w:r>
      <w:r>
        <w:rPr>
          <w:lang w:val="hi_IN" w:bidi="hi_IN"/>
        </w:rPr>
        <w:t xml:space="preserve"> के चित्र को देखें। </w:t>
      </w:r>
    </w:p>
    <w:p>
      <w:pPr/>
      <w:r>
        <w:rPr>
          <w:lang w:val="hi_IN" w:bidi="hi_IN"/>
        </w:rPr>
      </w:r>
      <w:r>
        <w:rPr>
          <w:lang w:val="hi_IN" w:bidi="hi_IN"/>
        </w:rPr>
        <w:t>यहाँ रुकें और समूह में इस प्रश्न पर चर्चा करें: आपकी संस्कृति साँपों के बारे में कैसा महसूस करती है? आपकी संस्कृति में लोग साँप को कैसे सम्भालेंगे? इस ऑडियो को यहाँ रोकें।</w:t>
      </w:r>
    </w:p>
    <w:p>
      <w:pPr/>
      <w:r>
        <w:rPr>
          <w:lang w:val="hi_IN" w:bidi="hi_IN"/>
        </w:rPr>
      </w:r>
      <w:r>
        <w:rPr>
          <w:lang w:val="hi_IN" w:bidi="hi_IN"/>
        </w:rPr>
        <w:t xml:space="preserve">दूसरा चिन्ह मूसा के लिए यह था कि वह अपना हाथ अपने चोगा या बाहरी वस्त्र पर सीने के पास रख दे। जब उसने अपना हाथ निकाला, तो वह बर्फ की तरह सफेद था, या वास्तव में गहरा सफेद था, और त्वचा के रोगों से भरा था। फिर जब मूसा ने अपना हाथ अपने चोगा में वापस डाला और उसे फिर से बाहर निकाला, तो उसके बाकी शरीर की तरह वह भी चंगा हो गया। यह त्वचा की बीमारी केवल एक छोटा दाग नहीं था, बल्कि एक गम्भीर बीमारी थी। बहुत से लोग चमड़े की बीमारियों से डरते थे, इसलिए परमेश्वर का इसे चंगा करने में सक्षम होना उसकी महान सामर्थ को दिखाता है। </w:t>
      </w:r>
    </w:p>
    <w:p>
      <w:pPr/>
      <w:r>
        <w:rPr>
          <w:lang w:val="hi_IN" w:bidi="hi_IN"/>
        </w:rPr>
      </w:r>
      <w:r>
        <w:rPr>
          <w:lang w:val="hi_IN" w:bidi="hi_IN"/>
        </w:rPr>
        <w:t>यहाँ रुकें और समूह में इस प्रश्न पर चर्चा करें: अपनी संस्कृति में ऐसी किसी चीज पर चर्चा करें जो आपके विचार से सबसे सफ़ेद चीज हो। अपनी संस्कृति में होने वाली त्वचा सम्बन्धी बीमारियों के बारे में बात करें। क्या कोई ऐसा है जिसका उपचार न होने पर जीवन को खतरा हो सकता है? आप इस त्वचा की बीमारी का वर्णन करने के लिए अपने अनुवाद में क्या उपयोग करेंगे? इस ऑडियो को यहाँ रोकें।</w:t>
      </w:r>
    </w:p>
    <w:p>
      <w:pPr/>
      <w:r>
        <w:rPr>
          <w:lang w:val="hi_IN" w:bidi="hi_IN"/>
        </w:rPr>
      </w:r>
      <w:r>
        <w:rPr>
          <w:lang w:val="hi_IN" w:bidi="hi_IN"/>
        </w:rPr>
        <w:t xml:space="preserve">यहाँ रुकें और समूह में एक </w:t>
      </w:r>
      <w:r>
        <w:rPr>
          <w:lang w:val="hi_IN" w:bidi="hi_IN"/>
        </w:rPr>
        <w:t>चोंगे</w:t>
      </w:r>
      <w:r>
        <w:rPr>
          <w:lang w:val="hi_IN" w:bidi="hi_IN"/>
        </w:rPr>
        <w:t xml:space="preserve"> की तस्वीर देखें। इस ऑडियो को यहाँ रोकें।</w:t>
      </w:r>
    </w:p>
    <w:p>
      <w:pPr/>
      <w:r>
        <w:rPr>
          <w:lang w:val="hi_IN" w:bidi="hi_IN"/>
        </w:rPr>
      </w:r>
      <w:r>
        <w:rPr>
          <w:lang w:val="hi_IN" w:bidi="hi_IN"/>
        </w:rPr>
        <w:t>फिर यहोवा मूसा से कहता है कि यदि इस्राएली पहले या दूसरे चिन्ह की आवाज नहीं सुनें, तो तीसरा चिन्ह करें। यहोवा के चिन्ह और उसके वचन के बीच सीधा सम्बन्ध है। चिन्ह इस बात का प्रमाण हैं कि यहोवा का वचन सच है। यहोवा मूसा से कहता है कि वह नील नदी से पानी निकाले और उसे जमीन पर उण्डेल दे। सूखी जमीन पर पानी लहू में बदल जाएगा। नील नदी अफ्रीका की सबसे लम्बी नदी है, जिसकी लम्बाई 6650 किलोमीटर है और यह उत्तर की ओर बहते हुए भूमध्य सागर में बहती है। इससे मिस्र को भूमध्य सागर के आसपास के कई जातियों के साथ व्यापार करने की सुविधा मिलती है। नील नदी मिस्र के लिए समृद्धि का स्रोत थी, और मिस्री नील नदी को मिस्र के देवताओं में से एक के साथ जोड़ते थे। कई विद्वानों का मानना है कि यह चिन्ह इस बात का एक बार फिर प्रमाण था कि यहोवा का मिस्र के धन के स्रोत पर नियंत्रण और सामर्थ्य थी, साथ ही वह मिस्र के किसी भी देवता से अधिक सामर्थी था।</w:t>
      </w:r>
    </w:p>
    <w:p>
      <w:pPr/>
      <w:r>
        <w:rPr>
          <w:lang w:val="hi_IN" w:bidi="hi_IN"/>
        </w:rPr>
      </w:r>
      <w:r>
        <w:rPr>
          <w:lang w:val="hi_IN" w:bidi="hi_IN"/>
        </w:rPr>
        <w:t xml:space="preserve">यहाँ रुकें और </w:t>
      </w:r>
      <w:r>
        <w:rPr>
          <w:lang w:val="hi_IN" w:bidi="hi_IN"/>
        </w:rPr>
        <w:t>नील नदी</w:t>
      </w:r>
      <w:r>
        <w:rPr>
          <w:lang w:val="hi_IN" w:bidi="hi_IN"/>
        </w:rPr>
        <w:t xml:space="preserve"> की तस्वीर देखें। </w:t>
      </w:r>
      <w:r>
        <w:rPr>
          <w:lang w:val="hi_IN" w:bidi="hi_IN"/>
        </w:rPr>
        <w:t>मिस्र</w:t>
      </w:r>
      <w:r>
        <w:rPr>
          <w:lang w:val="hi_IN" w:bidi="hi_IN"/>
        </w:rPr>
        <w:t xml:space="preserve"> का नक्शा देखें और देखें कि देश में नील नदी कहाँ है। इस ऑडियो को यहाँ रोकें।</w:t>
      </w:r>
    </w:p>
    <w:p>
      <w:pPr/>
      <w:r>
        <w:rPr>
          <w:lang w:val="hi_IN" w:bidi="hi_IN"/>
        </w:rPr>
      </w:r>
      <w:r>
        <w:rPr>
          <w:lang w:val="hi_IN" w:bidi="hi_IN"/>
        </w:rPr>
        <w:t xml:space="preserve">उस समय की मिस्र की संस्कृति में अच्छी तरह से बोलने को बहुत महत्व दिया जाता था। उनके पास सांस्कृतिक कहानियाँ थीं जो अच्छे भाषण का मूल्य दिखाती थीं। यहोवा के प्रति मूसा का सम्बोधन विनम्र और औपचारिक है। हे प्रभु, या कृपया मुझे क्षमा करें, प्रभु, या स्वामी। हालांकि, मूसा अब भी यहोवा से शिकायत करता है कि वह अच्छा वक्ता नहीं है और कभी नहीं रहा है, और यहोवा द्वारा उससे बात करना शुरू करने के बाद से मूसा अच्छा वक्ता नहीं बन पाया है। मूसा वह कर रहा है जो उस संस्कृति के बहुत से लोग करेंगे। मूसा अपने से अधिक महत्वपूर्ण या महान व्यक्ति से बात करते समय अत्यधिक विनम्रता का प्रदर्शन कर रहा है। </w:t>
      </w:r>
    </w:p>
    <w:p>
      <w:pPr/>
      <w:r>
        <w:rPr>
          <w:lang w:val="hi_IN" w:bidi="hi_IN"/>
        </w:rPr>
      </w:r>
      <w:r>
        <w:rPr>
          <w:lang w:val="hi_IN" w:bidi="hi_IN"/>
        </w:rPr>
        <w:t xml:space="preserve">यहोवा स्पष्ट करता है कि वह ही है जिसने मूसा और पूरी मानवता का मुँह बनाया। यहोवा मूसा से प्रश्न पूछता है जिनके उत्तर की वह उम्मीद नहीं करता है। यहोवा मूसा के सभी बहानों और समस्याओं को दूर करने में पूरी तरह से सक्षम है। यहोवा मूसा को केवल इस्राएली पुरनियों और मिस्रियों के पास नहीं भेज रहा है, बल्कि यहोवा स्वयं मूसा के साथ जाएगा। यहोवा कहता है कि वह मूसा के मुँह को बोलने के लिए शब्दों से भर देगा। मूसा के सारे बहाने काम नहीं आए। मूसा वह काम नहीं करना चाहता जो यहोवा उससे करने को कह रहा है। यह मूसा की यहोवा के सामने प्रत्यक्ष और विनम्र विनती में प्रकट होता है। कुछ संस्करण कहते हैं, "हे प्रभु, जिसे तू चाहे, भेजें।" यह भ्रमित कर सकता है क्योंकि ऐसा लगता है जैसे मूसा स्वीकार कर रहा है कि परमेश्वर उसे भेजेगा। हालाँकि, इसके बजाय मूसा जो कह रहा है, वह इस तरह है, "कृपया यहोवा, मुझे क्षमा कर, लेकिन मेरे अलावा किसी और को भेज दे।" </w:t>
      </w:r>
    </w:p>
    <w:p>
      <w:pPr/>
      <w:r>
        <w:rPr>
          <w:lang w:val="hi_IN" w:bidi="hi_IN"/>
        </w:rPr>
      </w:r>
      <w:r>
        <w:rPr>
          <w:lang w:val="hi_IN" w:bidi="hi_IN"/>
        </w:rPr>
        <w:t>यहाँ रुकें और समूह में इस प्रश्न पर चर्चा करें: उन बहानों के बारे में बात करें जो आप या अन्य परमेश्वर को दे सकते हैं, जब आप वह नहीं करना चाहते जो परमेश्वर ने आपको करने के लिए कहा है। इस ऑडियो को यहाँ रोकें।</w:t>
      </w:r>
    </w:p>
    <w:p>
      <w:pPr/>
      <w:r>
        <w:rPr>
          <w:lang w:val="hi_IN" w:bidi="hi_IN"/>
        </w:rPr>
      </w:r>
      <w:r>
        <w:rPr>
          <w:lang w:val="hi_IN" w:bidi="hi_IN"/>
        </w:rPr>
        <w:t xml:space="preserve">यहोवा मूसा को अपना क्रोध और अपनी महान दया दोनों दिखाता है। यहोवा मूसा को अपनी योजना में तब भी शामिल रखता है जब मूसा अवज्ञाकारी होना चाहता है। यहोवा कहता है कि मूसा का भाई, लेवी हारून मूसा के साथ एक साथ अगुवाई करेगा। हारून और मूसा दोनों ही इस्राएलियों के लेवी गोत्र या कुल से थे। हमें यह स्पष्ट नहीं है कि परमेश्वर ने इस भाग में यह क्यों स्पष्ट किया है कि हारून एक लेवी है। यहोवा कहता है कि हारून एक अच्छा वक्ता है, और उस समय वह मूसा से मिलने जा रहा था। यहोवा कहता है कि हारून अपने मन में खुश होगा। इसका शायद केवल यह अर्थ नहीं है कि हारून मूसा को देखकर खुश होगा, बल्कि यह भी है कि हारून इस्राएलियों को मिस्र से बचाने की परमेश्वर की योजना को सुनकर खुश होगा। </w:t>
      </w:r>
    </w:p>
    <w:p>
      <w:pPr/>
      <w:r>
        <w:rPr>
          <w:lang w:val="hi_IN" w:bidi="hi_IN"/>
        </w:rPr>
      </w:r>
      <w:r>
        <w:rPr>
          <w:lang w:val="hi_IN" w:bidi="hi_IN"/>
        </w:rPr>
        <w:t xml:space="preserve">यहोवा मूसा को आपत्ति करने का कोई अवसर नहीं देता है, बल्कि मूसा से कहता है कि मूसा अपने भाई हारून से बात करेगा और हारून को बोलने के लिए शब्द देगा। यहोवा ने यह भी वादा किया है कि वह उन दोनों के मुँह के साथ रहेगा और उन्हें सिखाएगा कि क्या कहना और क्या करना है। हारून मूसा की ओर से बोलेगा, और मूसा हारून से वही बात बोलेगा जो यहोवा उससे बोलता है। फिर यहोवा मूसा से कहता है कि वह चमत्कार करने के लिए अपनी लाठी ले जाए। मूसा की लाठी मूसा के लिए अधिकार का प्रतीक बन जाती है। यह यहोवा की उपस्थिति का भी एक प्रतीक है जो मूसा और हारून के साथ जाता है। </w:t>
      </w:r>
      <w:r>
        <w:rPr>
          <w:lang w:val="hi_IN" w:bidi="hi_IN"/>
        </w:rPr>
      </w:r>
    </w:p>
    <w:p>
      <w:pPr>
        <w:pStyle w:val="Heading3"/>
      </w:pPr>
      <w:r>
        <w:rPr>
          <w:lang w:val="hi_IN" w:bidi="hi_IN"/>
        </w:rPr>
        <w:t>घटनाओं को समझाना</w:t>
      </w:r>
    </w:p>
    <w:p>
      <w:pPr/>
      <w:r>
        <w:rPr>
          <w:lang w:val="hi_IN" w:bidi="hi_IN"/>
        </w:rPr>
      </w:r>
      <w:r>
        <w:rPr>
          <w:lang w:val="hi_IN" w:bidi="hi_IN"/>
        </w:rPr>
        <w:t xml:space="preserve">निर्गमन 4:1–17 का ऑडियो संस्करण सबसे आसानी से समझ में आने वाले अनुवाद में सुनें। </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मूसा यहोवा से पूछता है कि यदि इस्राएली पुरनिए उसके शब्दों को नहीं सुनें तो क्या करना है। </w:t>
      </w:r>
    </w:p>
    <w:p>
      <w:pPr/>
      <w:r>
        <w:rPr>
          <w:lang w:val="hi_IN" w:bidi="hi_IN"/>
        </w:rPr>
      </w:r>
      <w:r>
        <w:rPr>
          <w:b/>
          <w:lang w:val="hi_IN" w:bidi="hi_IN"/>
        </w:rPr>
        <w:t>दूसरे दृश्य में:</w:t>
      </w:r>
      <w:r>
        <w:rPr>
          <w:lang w:val="hi_IN" w:bidi="hi_IN"/>
        </w:rPr>
        <w:t xml:space="preserve"> यहोवा पुरनियों को दिखाने के लिए मूसा को तीन चिन्ह देता है ताकि यह विश्वास हो सके कि परमेश्वर ने मूसा से मुलाकात की। इन चमत्कारों में शामिल हैं: छड़ी का साँप में बदलना और फिर वापस छड़ी में बदलना, मूसा के हाथ का रोगग्रस्त होना और फिर ठीक हो जाना, और नील नदी के पानी का खून में बदल जाना। </w:t>
      </w:r>
    </w:p>
    <w:p>
      <w:pPr/>
      <w:r>
        <w:rPr>
          <w:lang w:val="hi_IN" w:bidi="hi_IN"/>
        </w:rPr>
      </w:r>
      <w:r>
        <w:rPr>
          <w:b/>
          <w:lang w:val="hi_IN" w:bidi="hi_IN"/>
        </w:rPr>
        <w:t>तीसरे दृश्य में:</w:t>
      </w:r>
      <w:r>
        <w:rPr>
          <w:lang w:val="hi_IN" w:bidi="hi_IN"/>
        </w:rPr>
        <w:t xml:space="preserve"> मूसा कहता है कि वह कभी भी अच्छा वक्ता नहीं था और अब भी अच्छा वक्ता नहीं है। यहोवा मूसा से कहता है कि वह मूसा को बोलने के लिए शब्द देगा और उसे सिखाएगा कि क्या कहना है। मूसा यहोवा से विनती करता है कि वह कृपया किसी और को भेज दे। </w:t>
      </w:r>
    </w:p>
    <w:p>
      <w:pPr/>
      <w:r>
        <w:rPr>
          <w:lang w:val="hi_IN" w:bidi="hi_IN"/>
        </w:rPr>
      </w:r>
      <w:r>
        <w:rPr>
          <w:b/>
          <w:lang w:val="hi_IN" w:bidi="hi_IN"/>
        </w:rPr>
        <w:t>चौथे दृश्य में:</w:t>
      </w:r>
      <w:r>
        <w:rPr>
          <w:lang w:val="hi_IN" w:bidi="hi_IN"/>
        </w:rPr>
        <w:t xml:space="preserve"> परमेश्वर मूसा पर क्रोधित हो जाता है। यहोवा मूसा से कहता है कि वह मूसा के भाई हारून को लोगों के साथ मूसा की ओर से बोलने के लिए भेजेगा। यहोवा उनके दोनों मुँह के साथ होगा और उन्हें सिखाएगा कि क्या कहना है। यहोवा मूसा से कहता है कि हारून मूसा की ओर से बोलेगा, और मूसा हारून के लिए यहोवा की आवाज होगा। यहोवा मूसा से कहता है कि वह अपनी लाठी को अपने साथ ले जाए।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 xml:space="preserve">इस्राएली पुरनियों का उल्लेख किया गया है </w:t>
      </w:r>
    </w:p>
    <w:p>
      <w:pPr>
        <w:pStyle w:val="ListBullet"/>
        <w:spacing w:line="240" w:lineRule="auto"/>
        <w:ind w:left="720"/>
      </w:pPr>
      <w:r>
        <w:rPr>
          <w:lang w:val="hi_IN" w:bidi="hi_IN"/>
        </w:rPr>
      </w:r>
      <w:r>
        <w:rPr>
          <w:lang w:val="hi_IN" w:bidi="hi_IN"/>
        </w:rPr>
        <w:t xml:space="preserve">लाठी/साँप </w:t>
      </w:r>
    </w:p>
    <w:p>
      <w:pPr>
        <w:pStyle w:val="ListBullet"/>
        <w:spacing w:line="240" w:lineRule="auto"/>
        <w:ind w:left="720"/>
      </w:pPr>
      <w:r>
        <w:rPr>
          <w:lang w:val="hi_IN" w:bidi="hi_IN"/>
        </w:rPr>
      </w:r>
      <w:r>
        <w:rPr>
          <w:lang w:val="hi_IN" w:bidi="hi_IN"/>
        </w:rPr>
        <w:t xml:space="preserve">हारून </w:t>
      </w:r>
    </w:p>
    <w:p>
      <w:pPr/>
      <w:r>
        <w:rPr>
          <w:lang w:val="hi_IN" w:bidi="hi_IN"/>
        </w:rPr>
      </w:r>
      <w:r>
        <w:rPr>
          <w:lang w:val="hi_IN" w:bidi="hi_IN"/>
        </w:rPr>
        <w:t xml:space="preserve">एक समूह के रूप में, इस भाग की पृष्ठभूमि के इन भागों पर ध्यान दें: यह भाग होरेब पर्वत पर मूसा और यहोवा के बीच हुई बातचीत को जारी रखता है। यहोवा अब भी एक जलती हुई झाड़ी के माध्यम से बोल रहा है, लेकिन वह झाड़ी जल नहीं रही है। मूसा के हाथ में उसकी चरवाहे की लाठी थी क्योंकि मूसा अपनी भेड़ों को इस क्षेत्र में लेकर आया था। </w:t>
      </w:r>
    </w:p>
    <w:p>
      <w:pPr/>
      <w:r>
        <w:rPr>
          <w:lang w:val="hi_IN" w:bidi="hi_IN"/>
        </w:rPr>
      </w:r>
      <w:r>
        <w:rPr>
          <w:lang w:val="hi_IN" w:bidi="hi_IN"/>
        </w:rPr>
        <w:t xml:space="preserve">मूसा यहोवा से पूछता है कि यदि इस्राएली पुरनिए उसकी बात न मानें तो उसे क्या करना चाहिए। यहोवा मूसा से पूछता है कि मूसा के हाथ में क्या है। मूसा अपने चरवाहे की लाठी को पकड़े हुए है। यहोवा मूसा से कहता है कि वह अपनी लाठी को जमीन पर गिरा दे और वह लाठी साँप की तरह बन जाएगी। मूसा साँप से पीछे हट जाता है। कुछ संस्करण कहते हैं कि मूसा भाग गया, लेकिन अधिक सम्भावना है कि मूसा अभी-अभी साँप से पीछे हट गया या दूर हो गया। फिर यहोवा मूसा से कहता है कि वह साँप को पूँछ से उठाए। मूसा साँप को पूँछ से उठाता है और साँप वापस लाठी में बदल जाता है। यहोवा मूसा से कहता है कि वह यह चिन्ह दिखाए और लोग विश्वास करेंगे कि यहोवा, वह परमेश्वर जिसकी उनके पूर्वज अब्राहम, इसहाक और याकूब आराधना करते थे, मूसा से मिला है। </w:t>
      </w:r>
    </w:p>
    <w:p>
      <w:pPr/>
      <w:r>
        <w:rPr>
          <w:lang w:val="hi_IN" w:bidi="hi_IN"/>
        </w:rPr>
      </w:r>
      <w:r>
        <w:rPr>
          <w:lang w:val="hi_IN" w:bidi="hi_IN"/>
        </w:rPr>
        <w:t xml:space="preserve">यहाँ रुकें और </w:t>
      </w:r>
      <w:r>
        <w:rPr>
          <w:lang w:val="hi_IN" w:bidi="hi_IN"/>
        </w:rPr>
        <w:t>चरवाहे की लाठी</w:t>
      </w:r>
      <w:r>
        <w:rPr>
          <w:lang w:val="hi_IN" w:bidi="hi_IN"/>
        </w:rPr>
        <w:t xml:space="preserve"> की तस्वीर को फिर से देखें। इस ऑडियो को यहाँ रोकें।</w:t>
      </w:r>
    </w:p>
    <w:p>
      <w:pPr/>
      <w:r>
        <w:rPr>
          <w:lang w:val="hi_IN" w:bidi="hi_IN"/>
        </w:rPr>
      </w:r>
      <w:r>
        <w:rPr>
          <w:lang w:val="hi_IN" w:bidi="hi_IN"/>
        </w:rPr>
        <w:t xml:space="preserve">यहोवा मूसा को एक और चिन्ह देता है, यदि पुरनिए पहले चिन्ह की बात न मानें तो। यहोवा मूसा से कहता है कि वह अपना हाथ अपने चोंगा की तह में, अपनी छाती के पास रखे। मूसा ऐसा करता है। जब मूसा अपना हाथ फिर से बाहर निकालता है, तो उसके हाथ में त्वचा की एक भयानक बीमारी हो जाती है, जिसे कोढ़ कहा जाता है, और वह बहुत सफेद हो जाता है। </w:t>
      </w:r>
    </w:p>
    <w:p>
      <w:pPr/>
      <w:r>
        <w:rPr>
          <w:lang w:val="hi_IN" w:bidi="hi_IN"/>
        </w:rPr>
      </w:r>
      <w:r>
        <w:rPr>
          <w:lang w:val="hi_IN" w:bidi="hi_IN"/>
        </w:rPr>
        <w:t xml:space="preserve">यहाँ रुकें और समूह के रूप में </w:t>
      </w:r>
      <w:r>
        <w:rPr>
          <w:lang w:val="hi_IN" w:bidi="hi_IN"/>
        </w:rPr>
        <w:t>रोगग्रस्त हाथ</w:t>
      </w:r>
      <w:r>
        <w:rPr>
          <w:lang w:val="hi_IN" w:bidi="hi_IN"/>
        </w:rPr>
        <w:t xml:space="preserve"> की एक तस्वीर देखें। इस ऑडियो को यहाँ रोकें।</w:t>
      </w:r>
    </w:p>
    <w:p>
      <w:pPr/>
      <w:r>
        <w:rPr>
          <w:lang w:val="hi_IN" w:bidi="hi_IN"/>
        </w:rPr>
      </w:r>
      <w:r>
        <w:rPr>
          <w:lang w:val="hi_IN" w:bidi="hi_IN"/>
        </w:rPr>
        <w:t xml:space="preserve">मूसा ने अपना हाथ वापस अपने चोगा में डाला और फिर उसे एक बार और बाहर निकाला और उसका हाथ उसके बाकी शरीर की तरह ठीक हो गया। यहोवा मूसा से कहता है कि यदि इस्राएली पुरनिए पहले या दूसरे चिन्ह को नहीं सुनें, तो तीसरा चिन्ह करें। इसका चिन्ह यह होगा कि नील नदी का कुछ पानी जमीन पर डाला जाए और वह खून में बदल जाएगा। </w:t>
      </w:r>
    </w:p>
    <w:p>
      <w:pPr/>
      <w:r>
        <w:rPr>
          <w:lang w:val="hi_IN" w:bidi="hi_IN"/>
        </w:rPr>
      </w:r>
      <w:r>
        <w:rPr>
          <w:lang w:val="hi_IN" w:bidi="hi_IN"/>
        </w:rPr>
        <w:t xml:space="preserve">मूसा का कहना है कि जब से यहोवा मूसा से बात कर रहा है, तब से वह कभी भी अच्छा वक्ता नहीं रहा है और न ही अच्छा वक्ता बन पाया है। मूसा कहता है कि वह बोलने और जीभ में धीमा है। इसका अर्थ है कि मूसा सही शब्दों को जल्दी या सही समय पर नहीं सोच सकता या कह नहीं सकता है। यहाँ मूसा अपनी विनम्रता को बढ़ा-चढ़ाकर बता रहा है क्योंकि मूसा एक ऐसे व्यक्ति से बात कर रहा है जो उससे कहीं अधिक महान है। यह परमेश्वर से बात करने का एक बहुत विनम्र तरीका है। </w:t>
      </w:r>
    </w:p>
    <w:p>
      <w:pPr/>
      <w:r>
        <w:rPr>
          <w:lang w:val="hi_IN" w:bidi="hi_IN"/>
        </w:rPr>
      </w:r>
      <w:r>
        <w:rPr>
          <w:lang w:val="hi_IN" w:bidi="hi_IN"/>
        </w:rPr>
        <w:t>यहाँ रुकें और समूह में इस प्रश्न पर चर्चा करें: आप कैसे कहेंगे कि किसी व्यक्ति को सही समय पर सही बात कहने में कठिनाई होती है? इस ऑडियो को यहाँ रोकें।</w:t>
      </w:r>
    </w:p>
    <w:p>
      <w:pPr/>
      <w:r>
        <w:rPr>
          <w:lang w:val="hi_IN" w:bidi="hi_IN"/>
        </w:rPr>
      </w:r>
      <w:r>
        <w:rPr>
          <w:lang w:val="hi_IN" w:bidi="hi_IN"/>
        </w:rPr>
        <w:t xml:space="preserve">यहोवा मूसा से पूछता है कि मनुष्यों के मुख किसने बनाए, और मनुष्य को गूंगा, या बोलने में असमर्थ, या बहरा, या देखने में असमर्थ, या अंधा कौन बनाता है? यहोवा एक ऐसा प्रश्न पूछ रहा है जिसका उत्तर वह अपेक्षा नहीं करता। यहोवा मूसा से कहता है कि वह मूसा के साथ जाएगा और उसे बोलने के लिए शब्द देगा और उसे सिखाएगा कि क्या कहना है। मूसा यहोवा से विनती करता है कि वह कृपया किसी और को भेज दे। यह यहोवा से एक सीधी विनती है। मूसा अब बहाने नहीं बना रहा है, बल्कि मूसा सीधे यहोवा से पूछ रहा है। यह यहोवा से बात करने का एक विनम्र तरीका नहीं है। </w:t>
      </w:r>
    </w:p>
    <w:p>
      <w:pPr/>
      <w:r>
        <w:rPr>
          <w:lang w:val="hi_IN" w:bidi="hi_IN"/>
        </w:rPr>
      </w:r>
      <w:r>
        <w:rPr>
          <w:lang w:val="hi_IN" w:bidi="hi_IN"/>
        </w:rPr>
        <w:t xml:space="preserve">यहोवा का क्रोध मूसा पर भड़क उठा। इसका शाब्दिक अर्थ है कि यहोवा की नाक गर्म हो गई या जलने लगी। उस समय किसी के बहुत गुस्से को व्यक्त करने के लिए यह एक आम अभिव्यक्ति थी। </w:t>
      </w:r>
    </w:p>
    <w:p>
      <w:pPr/>
      <w:r>
        <w:rPr>
          <w:lang w:val="hi_IN" w:bidi="hi_IN"/>
        </w:rPr>
      </w:r>
      <w:r>
        <w:rPr>
          <w:lang w:val="hi_IN" w:bidi="hi_IN"/>
        </w:rPr>
        <w:t>यहाँ रुकें और समूह में इस प्रश्न पर चर्चा करें: किसी के बहुत गुस्सा होने पर आप उससे कैसे बात करेंगे? इस ऑडियो को यहाँ रोकें।</w:t>
      </w:r>
    </w:p>
    <w:p>
      <w:pPr/>
      <w:r>
        <w:rPr>
          <w:lang w:val="hi_IN" w:bidi="hi_IN"/>
        </w:rPr>
      </w:r>
      <w:r>
        <w:rPr>
          <w:lang w:val="hi_IN" w:bidi="hi_IN"/>
        </w:rPr>
        <w:t xml:space="preserve">इस बातचीत से कुछ पहले, हारून ने मूसा से मिलने की यात्रा शुरू की। यहोवा मूसा से कहता है कि उसका भाई हारून पहले से ही अपने रास्ते पर है, इसलिए हारून मूसा की ओर से लोगों से बात करने के लिए मूसा के साथ जा सकता है। यहोवा मूसा से कहता है कि हारून मूसा की ओर से बोलेगा, मूसा हारून के मुँह में शब्द डालेगा। इसका अर्थ है कि जब यहोवा मूसा को बताता है कि उसे क्या कहना है, तब मूसा हारून को बताएगा कि उसे क्या कहना है। यहोवा उनके दोनों मुँह के साथ होगा और उन्हें सिखाएगा कि क्या कहना है। यहोवा कहता है कि ऐसा होगा मानो हारून मूसा का मुँह है और मूसा हारून के लिए परमेश्वर के समान होगा। इसका अर्थ यह है कि मूसा परमेश्वर की ओर से जो कुछ भी बोलने को कहेगा, उसका प्रतिनिधित्व करेगा और उसे हारून को बताएगा। यहोवा मूसा से कहता है कि वह अपनी लाठी को अपने साथ ले जाए। </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 xml:space="preserve">निर्गमन 4:1–17 का ऑडियो संस्करण सबसे आसानी से समझ में आने वाले अनुवाद में सुनें। </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4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 xml:space="preserve">इस्राएली पुरनियों का उल्लेख किया गया है </w:t>
      </w:r>
    </w:p>
    <w:p>
      <w:pPr>
        <w:pStyle w:val="ListBullet"/>
        <w:spacing w:line="240" w:lineRule="auto"/>
        <w:ind w:left="720"/>
      </w:pPr>
      <w:r>
        <w:rPr>
          <w:lang w:val="hi_IN" w:bidi="hi_IN"/>
        </w:rPr>
      </w:r>
      <w:r>
        <w:rPr>
          <w:lang w:val="hi_IN" w:bidi="hi_IN"/>
        </w:rPr>
        <w:t xml:space="preserve">लाठी/साँप </w:t>
      </w:r>
    </w:p>
    <w:p>
      <w:pPr>
        <w:pStyle w:val="ListBullet"/>
        <w:spacing w:line="240" w:lineRule="auto"/>
        <w:ind w:left="720"/>
      </w:pPr>
      <w:r>
        <w:rPr>
          <w:lang w:val="hi_IN" w:bidi="hi_IN"/>
        </w:rPr>
      </w:r>
      <w:r>
        <w:rPr>
          <w:lang w:val="hi_IN" w:bidi="hi_IN"/>
        </w:rPr>
        <w:t xml:space="preserve">हारून </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नाटक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 xml:space="preserve">नीचे नाटक और उसके संभावित उत्तरों का एक उदाहरण दिया गया है। </w:t>
      </w:r>
    </w:p>
    <w:p>
      <w:pPr/>
      <w:r>
        <w:rPr>
          <w:lang w:val="hi_IN" w:bidi="hi_IN"/>
        </w:rPr>
      </w:r>
      <w:r>
        <w:rPr>
          <w:lang w:val="hi_IN" w:bidi="hi_IN"/>
        </w:rPr>
        <w:t xml:space="preserve">मूसा यहोवा से पूछता है कि यदि इस्राएली पुरनिए उसकी बात न मानें तो उसे क्या करना चाहिए। यहोवा मूसा से पूछता है कि मूसा के हाथ में क्या है। मूसा अपने चरवाहे की लाठी को पकड़े हुए है। यहोवा मूसा से कहता है कि वह अपनी लाठी को जमीन पर गिरा दे और वह लाठी साँप की तरह बन जाएगी। मूसा साँप से पीछे हट जाता है। फिर यहोवा मूसा से कहता है कि वह साँप को पूँछ से उठाए।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मूसा का किरदार निभाने वाले व्यक्ति से पूछें, "आप क्या महसूस कर रहे हैं या क्या सोच रहे हैं?" वह व्यक्ति इस तरह के उत्तर दे सकता है, "मैं उस साँप को उठाना नहीं चाहता हूँ!" या "क्या यहोवा किसी और को नहीं चुन सकता है?" या "ठीक है, लाठी को साँप में बदलते देखना बहुत अच्छा था!"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मूसा साँप को पूँछ से उठाता है और साँप वापस लाठी में बदल जाता है। यहोवा मूसा से कहता है कि पुरनिए इस पहले चिन्ह को सुनेंगे। वे जान लेंगे कि उनके पूर्वजों अब्राहम, इसहाक और याकूब के परमेश्वर ने मूसा से भेंट की है। यहोवा मूसा को दो और चिन्ह देता है ताकि वह पुरनियों को दिखाए और वे विश्वास करें कि मूसा को परमेश्वर का दर्शन हुआ है। यहोवा मूसा से कहता है कि वह अपना हाथ अपने चोगा की तह में, अपनी छाती के पास रखे। मूसा ऐसा करता है। जब मूसा अपना हाथ दोबारा बाहर निकालता है, तो उसके हाथ में एक भयानक त्वचा रोग हो जाता है और वह अत्यधिक सफेद हो जाता है।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मूसा का किरदार निभाने वाले व्यक्ति से पूछें, "आप क्या महसूस कर रहे हैं या क्या सोच रहे हैं?" वह व्यक्ति इस तरह के उत्तर दे सकता है, "क्या हो रहा है!? मेरे हाथ को क्या हुआ!" या "मुझे निश्चित रूप से आशा है कि वह इसे ठीक करेगा!"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मूसा ने अपना हाथ वापस अपने चोगा में डाला और फिर उसे एक बार और बाहर निकाला और उसका हाथ उसके बाकी शरीर की तरह ठीक हो गया। यहोवा मूसा से कहता है कि यदि इस्राएली पुरनिए पहले या दूसरे चिन्ह को नहीं सुनें, तो तीसरा चिन्ह करें। इसका चिन्ह यह होगा कि नील नदी का कुछ पानी जमीन पर डाला जाए और वह खून में बदल जाएगा।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मूसा का किरदार निभाने वाले व्यक्ति से पूछें, "आप क्या महसूस कर रहे हैं या क्या सोच रहे हैं?" वह व्यक्ति इस तरह के उत्तर दे सकता है, "यह एक मूर्खाना विचार है," या "मैं इसके बारे में बहुत घबराया हुआ हूँ। मैं कौन हूँ जो पुरनियों से बात करूँ?" या "मैं वास्तव में ऐसा नहीं करना चाहता हूँ। मुझे समझ नहीं आ रहा कि यहोवा ने मुझे क्यों चुना।"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मूसा कहता है कि वह कभी भी अच्छा वक्ता नहीं था और अब भी अच्छा वक्ता नहीं है। यहोवा मूसा से पूछता है कि मनुष्यों के मुख किसने बनाए, और मनुष्यों को गूँगा, बहरा, अँधा या देखने वाला किसने बनाया? यहोवा मूसा से कहता है कि वह मूसा के साथ जाएगा और उसे बोलने के लिए शब्द देगा और उसे सिखाएगा कि क्या कहना है। मूसा यहोवा से विनती करता है कि वह कृपया किसी और को भेज दे।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यहोवा का किरदार निभाने वाले व्यक्ति से पूछें, "आप क्या महसूस कर रहे हैं या क्या सोच रहे हैं?" वह व्यक्ति इस तरह के उत्तर दे सकता है, "मुझे दुख है कि मूसा वास्तव में नहीं समझता कि मैं कौन हूँ," या "मुझे नहीं लगता कि मूसा यह समझता है कि मैं उसे किस बात का हिस्सा बनने के लिए कह रहा हूँ," या "मैं निराश हूँ कि मूसा बहाने बनाता है और मुझ पर भरोसा नहीं करता है," या "मैं उसकी मदद करना चाहता हूँ! उसे केवल मेरी आज्ञा मानने की आवश्यकता है!"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परमेश्वर मूसा पर क्रोधित हो जाता है। यहोवा मूसा से कहता है कि हारून मूसा से मिलने के लिए पहले ही रास्ते में है। यहोवा हारून को मूसा की ओर से लोगों से बोलने के लिए भेजेगा। यहोवा उनके दोनों मुँह के साथ होगा और उन्हें सिखाएगा कि क्या कहना है। यहोवा मूसा से कहता है कि हारून मूसा की ओर से बोलेगा, और मूसा हारून के लिए यहोवा की आवाज होगा। यहोवा मूसा से कहता है कि वह अपनी लाठी को अपने साथ ले जाए।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मूसा का किरदार निभाने वाले व्यक्ति से पूछें, "आप क्या महसूस कर रहे हैं या क्या सोच रहे हैं?" वह व्यक्ति शायद इस तरह के जवाब दे, "मुझे खुशी है कि परमेश्वर मुझे किसी के साथ भेज रहे हैं," या "मुझे ठीक से पता नहीं है कि मुझे ऐसा करने से इतना डर क्यों लग रहा है," या "यह बहुत महत्वपूर्ण है, मुझे उम्मीद है कि परमेश्वर भरोसेमंद हैं।" </w:t>
      </w:r>
      <w:r>
        <w:rPr>
          <w:lang w:val="hi_IN" w:bidi="hi_IN"/>
        </w:rPr>
      </w:r>
    </w:p>
    <w:p>
      <w:pPr>
        <w:pStyle w:val="Heading3"/>
      </w:pPr>
      <w:r>
        <w:rPr>
          <w:lang w:val="hi_IN" w:bidi="hi_IN"/>
        </w:rPr>
        <w:t>आवश्यक जानकारी</w:t>
      </w:r>
    </w:p>
    <w:p>
      <w:pPr/>
      <w:r>
        <w:rPr>
          <w:lang w:val="hi_IN" w:bidi="hi_IN"/>
        </w:rPr>
      </w:r>
      <w:r>
        <w:rPr>
          <w:lang w:val="hi_IN" w:bidi="hi_IN"/>
        </w:rPr>
        <w:t xml:space="preserve">निर्गमन 4:1–17 का ऑडियो संस्करण सबसे आसानी से समझ में आने वाले अनुवाद में सुनें। </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मूसा </w:t>
      </w:r>
      <w:r>
        <w:rPr>
          <w:b/>
          <w:lang w:val="hi_IN" w:bidi="hi_IN"/>
        </w:rPr>
        <w:t>यहोवा</w:t>
      </w:r>
      <w:r>
        <w:rPr>
          <w:lang w:val="hi_IN" w:bidi="hi_IN"/>
        </w:rPr>
        <w:t xml:space="preserve"> से पूछता है कि यदि </w:t>
      </w:r>
      <w:r>
        <w:rPr>
          <w:b/>
          <w:lang w:val="hi_IN" w:bidi="hi_IN"/>
        </w:rPr>
        <w:t>इस्राएली</w:t>
      </w:r>
      <w:r>
        <w:rPr>
          <w:lang w:val="hi_IN" w:bidi="hi_IN"/>
        </w:rPr>
        <w:t xml:space="preserve"> </w:t>
      </w:r>
      <w:r>
        <w:rPr>
          <w:lang w:val="hi_IN" w:bidi="hi_IN"/>
        </w:rPr>
        <w:t>पुरनिए</w:t>
      </w:r>
      <w:r>
        <w:rPr>
          <w:lang w:val="hi_IN" w:bidi="hi_IN"/>
        </w:rPr>
        <w:t xml:space="preserve"> उसकी बात न मानें तो उसे क्या करना चाहिए। यहोवा परमेश्वर का व्यक्तिगत नाम है। इस पूरे भाग में यहोवा का उपयोग परमेश्वर के लिए किया गया है। उसी शब्द का उपयोग करें जिसका उपयोग आपने पहले यहोवा के लिए किया है। </w:t>
      </w:r>
      <w:r>
        <w:rPr>
          <w:b/>
          <w:lang w:val="hi_IN" w:bidi="hi_IN"/>
        </w:rPr>
        <w:t>यहोवा</w:t>
      </w:r>
      <w:r>
        <w:rPr>
          <w:lang w:val="hi_IN" w:bidi="hi_IN"/>
        </w:rPr>
        <w:t xml:space="preserve"> के बारे में अधिक जानकारी के लिए, मुख्य शब्दावली को देखें। </w:t>
      </w:r>
    </w:p>
    <w:p>
      <w:pPr/>
      <w:r>
        <w:rPr>
          <w:lang w:val="hi_IN" w:bidi="hi_IN"/>
        </w:rPr>
      </w:r>
      <w:r>
        <w:rPr>
          <w:lang w:val="hi_IN" w:bidi="hi_IN"/>
        </w:rPr>
        <w:t xml:space="preserve">यहोवा मूसा से पूछता है कि मूसा के हाथ में क्या है। मूसा अपने </w:t>
      </w:r>
      <w:r>
        <w:rPr>
          <w:b/>
          <w:lang w:val="hi_IN" w:bidi="hi_IN"/>
        </w:rPr>
        <w:t>चरवाहे की लाठी</w:t>
      </w:r>
      <w:r>
        <w:rPr>
          <w:lang w:val="hi_IN" w:bidi="hi_IN"/>
        </w:rPr>
        <w:t xml:space="preserve"> को पकड़े हुए है। चरवाहा वह व्यक्ति होता है जो भेड़ों या बकरियों की देखभाल करता है। भेड़ों और बकरियों को सही दिशा में ले जाने के लिए चरवाहे द्वारा इस्तेमाल की जाने वाली लाठी का उपयोग किया जाता था। चरवाहे के लिए उसी शब्द का उपयोग करें जिसका उपयोग आपने पहले किया है। </w:t>
      </w:r>
      <w:r>
        <w:rPr>
          <w:lang w:val="hi_IN" w:bidi="hi_IN"/>
        </w:rPr>
        <w:t>चरवाहे</w:t>
      </w:r>
      <w:r>
        <w:rPr>
          <w:lang w:val="hi_IN" w:bidi="hi_IN"/>
        </w:rPr>
        <w:t xml:space="preserve"> के बारे में अधिक जानकारी के लिए, मुख्य शब्दावली को देखें। यहोवा मूसा से कहता है कि वह साँप का </w:t>
      </w:r>
      <w:r>
        <w:rPr>
          <w:b/>
          <w:lang w:val="hi_IN" w:bidi="hi_IN"/>
        </w:rPr>
        <w:t>चिन्ह</w:t>
      </w:r>
      <w:r>
        <w:rPr>
          <w:lang w:val="hi_IN" w:bidi="hi_IN"/>
        </w:rPr>
        <w:t xml:space="preserve"> दिखाए और लोग विश्वास करेंगे कि यहोवा, तुम्हारे </w:t>
      </w:r>
      <w:r>
        <w:rPr>
          <w:b/>
          <w:lang w:val="hi_IN" w:bidi="hi_IN"/>
        </w:rPr>
        <w:t>पूर्वजों अब्राहम, इसहाक और याकूब के परमेश्वर</w:t>
      </w:r>
      <w:r>
        <w:rPr>
          <w:lang w:val="hi_IN" w:bidi="hi_IN"/>
        </w:rPr>
        <w:t xml:space="preserve">, मूसा से मिले हैं। एक चिन्ह वह सूचक होता है जो बताता है कि कोई बात सच है या होने वाली है। </w:t>
      </w:r>
      <w:r>
        <w:rPr>
          <w:lang w:val="hi_IN" w:bidi="hi_IN"/>
        </w:rPr>
        <w:t>चमत्कार</w:t>
      </w:r>
      <w:r>
        <w:rPr>
          <w:lang w:val="hi_IN" w:bidi="hi_IN"/>
        </w:rPr>
        <w:t xml:space="preserve">, </w:t>
      </w:r>
      <w:r>
        <w:rPr>
          <w:lang w:val="hi_IN" w:bidi="hi_IN"/>
        </w:rPr>
        <w:t>चिन्ह</w:t>
      </w:r>
      <w:r>
        <w:rPr>
          <w:lang w:val="hi_IN" w:bidi="hi_IN"/>
        </w:rPr>
        <w:t xml:space="preserve"> और अद्भुत कामों के बारे में अधिक जानकारी के लिए मुख्य शब्दावली देखें। परमेश्वर हर चीज़ का सृष्टिकर्ता है। आपके पूर्वजों या पूर्वजों का परमेश्वर वह परमेश्वर है जिसकी </w:t>
      </w:r>
      <w:r>
        <w:rPr>
          <w:b/>
          <w:lang w:val="hi_IN" w:bidi="hi_IN"/>
        </w:rPr>
        <w:t>आराधना</w:t>
      </w:r>
      <w:r>
        <w:rPr>
          <w:lang w:val="hi_IN" w:bidi="hi_IN"/>
        </w:rPr>
        <w:t xml:space="preserve"> अब्राहम, इसहाक और याकूब करते थे। अब्राहम वह व्यक्ति था जिसके बारे में परमेश्वर ने वादा किया था कि वह उसे बहुत से </w:t>
      </w:r>
      <w:r>
        <w:rPr>
          <w:b/>
          <w:lang w:val="hi_IN" w:bidi="hi_IN"/>
        </w:rPr>
        <w:t>वंशज</w:t>
      </w:r>
      <w:r>
        <w:rPr>
          <w:lang w:val="hi_IN" w:bidi="hi_IN"/>
        </w:rPr>
        <w:t xml:space="preserve"> देगा और उसके माध्यम से सभी </w:t>
      </w:r>
      <w:r>
        <w:rPr>
          <w:lang w:val="hi_IN" w:bidi="hi_IN"/>
        </w:rPr>
        <w:t>जातियों</w:t>
      </w:r>
      <w:r>
        <w:rPr>
          <w:lang w:val="hi_IN" w:bidi="hi_IN"/>
        </w:rPr>
        <w:t xml:space="preserve"> को </w:t>
      </w:r>
      <w:r>
        <w:rPr>
          <w:lang w:val="hi_IN" w:bidi="hi_IN"/>
        </w:rPr>
        <w:t>आशीष</w:t>
      </w:r>
      <w:r>
        <w:rPr>
          <w:lang w:val="hi_IN" w:bidi="hi_IN"/>
        </w:rPr>
        <w:t xml:space="preserve"> देगा। अपने पूर्वजों के परमेश्वर और अब्राहम के लिए उन्हीं शब्दों का उपयोग करें जिनका उपयोग आपने पिछले भागों में किया है। </w:t>
      </w:r>
      <w:r>
        <w:rPr>
          <w:lang w:val="hi_IN" w:bidi="hi_IN"/>
        </w:rPr>
        <w:t>परमेश्वर</w:t>
      </w:r>
      <w:r>
        <w:rPr>
          <w:lang w:val="hi_IN" w:bidi="hi_IN"/>
        </w:rPr>
        <w:t xml:space="preserve"> और </w:t>
      </w:r>
      <w:r>
        <w:rPr>
          <w:b/>
          <w:lang w:val="hi_IN" w:bidi="hi_IN"/>
        </w:rPr>
        <w:t>अब्राहम</w:t>
      </w:r>
      <w:r>
        <w:rPr>
          <w:lang w:val="hi_IN" w:bidi="hi_IN"/>
        </w:rPr>
        <w:t xml:space="preserve"> के बारे में अधिक जानकारी के लिए मुख्य शब्दावली को देखें।</w:t>
      </w:r>
    </w:p>
    <w:p>
      <w:pPr/>
      <w:r>
        <w:rPr>
          <w:lang w:val="hi_IN" w:bidi="hi_IN"/>
        </w:rPr>
      </w:r>
      <w:r>
        <w:rPr>
          <w:lang w:val="hi_IN" w:bidi="hi_IN"/>
        </w:rPr>
        <w:t xml:space="preserve">यहोवा मूसा को एक और चिन्ह देता है। यहोवा मूसा से कहता है कि वह अपना हाथ अपने </w:t>
      </w:r>
      <w:r>
        <w:rPr>
          <w:b/>
          <w:lang w:val="hi_IN" w:bidi="hi_IN"/>
        </w:rPr>
        <w:t>चोगा</w:t>
      </w:r>
      <w:r>
        <w:rPr>
          <w:lang w:val="hi_IN" w:bidi="hi_IN"/>
        </w:rPr>
        <w:t xml:space="preserve"> की तह में, अपनी छाती के पास रखे। चोगा वह बाहरी वस्त्र है जिसे सामान्य कपड़ों के ऊपर पहना जाता है। </w:t>
      </w:r>
      <w:r>
        <w:rPr>
          <w:lang w:val="hi_IN" w:bidi="hi_IN"/>
        </w:rPr>
        <w:t>चोगा</w:t>
      </w:r>
      <w:r>
        <w:rPr>
          <w:lang w:val="hi_IN" w:bidi="hi_IN"/>
        </w:rPr>
        <w:t xml:space="preserve"> के बारे में अधिक जानकारी के लिए मुख्य शब्दावली देखें। मूसा ऐसा करता है। जब मूसा अपना हाथ फिर से बाहर निकालता है, तो उसके हाथ में त्वचा की एक भयानक बीमारी हो जाती है, जिसे </w:t>
      </w:r>
      <w:r>
        <w:rPr>
          <w:b/>
          <w:lang w:val="hi_IN" w:bidi="hi_IN"/>
        </w:rPr>
        <w:t>कोढ़</w:t>
      </w:r>
      <w:r>
        <w:rPr>
          <w:lang w:val="hi_IN" w:bidi="hi_IN"/>
        </w:rPr>
        <w:t xml:space="preserve"> कहा जाता है, और वह बहुत सफेद हो जाता है। कोढ़ कई प्रकार की त्वचा की बीमारियों को दर्शाता है, लेकिन यह बहुत संक्रामक था और किसी व्यक्ति को धार्मिक या रीति-रिवाज के रूप में अशुद्ध कर देता था। </w:t>
      </w:r>
    </w:p>
    <w:p>
      <w:pPr/>
      <w:r>
        <w:rPr>
          <w:lang w:val="hi_IN" w:bidi="hi_IN"/>
        </w:rPr>
      </w:r>
      <w:r>
        <w:rPr>
          <w:lang w:val="hi_IN" w:bidi="hi_IN"/>
        </w:rPr>
        <w:t xml:space="preserve">यहाँ रुकें और समूह में चर्चा करें कि आप </w:t>
      </w:r>
      <w:r>
        <w:rPr>
          <w:b/>
          <w:lang w:val="hi_IN" w:bidi="hi_IN"/>
        </w:rPr>
        <w:t>कोढ़</w:t>
      </w:r>
      <w:r>
        <w:rPr>
          <w:lang w:val="hi_IN" w:bidi="hi_IN"/>
        </w:rPr>
        <w:t xml:space="preserve"> के लिए किस शब्द या वाक्यांश का उपयोग करेंगे। अधिक जानकारी के लिए मुख्य शब्दावली में </w:t>
      </w:r>
      <w:r>
        <w:rPr>
          <w:lang w:val="hi_IN" w:bidi="hi_IN"/>
        </w:rPr>
        <w:t>कोढ़</w:t>
      </w:r>
      <w:r>
        <w:rPr>
          <w:lang w:val="hi_IN" w:bidi="hi_IN"/>
        </w:rPr>
        <w:t xml:space="preserve">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मूसा ने अपना हाथ वापस अपने चोगा में डाला और फिर उसे एक बार और बाहर निकाला और उसका हाथ उसके बाकी शरीर की तरह ठीक हो गया। यहोवा मूसा से कहता है कि यदि इस्राएली पुरनिए पहले या दूसरे चिन्ह को नहीं सुनें, तो तीसरा चिन्ह करें। इसका चिन्ह यह होगा कि नील नदी का कुछ पानी जमीन पर डाला जाए और वह </w:t>
      </w:r>
      <w:r>
        <w:rPr>
          <w:b/>
          <w:lang w:val="hi_IN" w:bidi="hi_IN"/>
        </w:rPr>
        <w:t>खून</w:t>
      </w:r>
      <w:r>
        <w:rPr>
          <w:lang w:val="hi_IN" w:bidi="hi_IN"/>
        </w:rPr>
        <w:t xml:space="preserve"> में बदल जाएगा। लहू का उपयोग अक्सर जीवन के प्रतीक के रूप में किया जाता है, हालाँकि, यहाँ इसका उपयोग मृत्यु के प्रतीक के रूप में किया जाता है। </w:t>
      </w:r>
    </w:p>
    <w:p>
      <w:pPr/>
      <w:r>
        <w:rPr>
          <w:lang w:val="hi_IN" w:bidi="hi_IN"/>
        </w:rPr>
      </w:r>
      <w:r>
        <w:rPr>
          <w:lang w:val="hi_IN" w:bidi="hi_IN"/>
        </w:rPr>
        <w:t xml:space="preserve">यहाँ रुकें और समूह में चर्चा करें कि आप </w:t>
      </w:r>
      <w:r>
        <w:rPr>
          <w:b/>
          <w:lang w:val="hi_IN" w:bidi="hi_IN"/>
        </w:rPr>
        <w:t>लहू</w:t>
      </w:r>
      <w:r>
        <w:rPr>
          <w:lang w:val="hi_IN" w:bidi="hi_IN"/>
        </w:rPr>
        <w:t xml:space="preserve"> के लिए किस शब्द या वाक्यांश का उपयोग करेंगे। अधिक जानकारी के लिए मुख्य शब्दावली में </w:t>
      </w:r>
      <w:r>
        <w:rPr>
          <w:b/>
          <w:lang w:val="hi_IN" w:bidi="hi_IN"/>
        </w:rPr>
        <w:t>लहू</w:t>
      </w:r>
      <w:r>
        <w:rPr>
          <w:lang w:val="hi_IN" w:bidi="hi_IN"/>
        </w:rPr>
        <w:t xml:space="preserve"> शब्द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मूसा कहता है, "हे </w:t>
      </w:r>
      <w:r>
        <w:rPr>
          <w:b/>
          <w:lang w:val="hi_IN" w:bidi="hi_IN"/>
        </w:rPr>
        <w:t>प्रभु</w:t>
      </w:r>
      <w:r>
        <w:rPr>
          <w:lang w:val="hi_IN" w:bidi="hi_IN"/>
        </w:rPr>
        <w:t xml:space="preserve">, अपने सेवक को क्षमा कर," और यह भी कि जब से यहोवा अपने </w:t>
      </w:r>
      <w:r>
        <w:rPr>
          <w:b/>
          <w:lang w:val="hi_IN" w:bidi="hi_IN"/>
        </w:rPr>
        <w:t>सेवक</w:t>
      </w:r>
      <w:r>
        <w:rPr>
          <w:lang w:val="hi_IN" w:bidi="hi_IN"/>
        </w:rPr>
        <w:t xml:space="preserve"> मूसा से बात कर रहा है, तब से वह कभी भी अच्छा वक्ता नहीं रहा है और न ही बन पाया है। एक दास वह व्यक्ति होता है जो आमतौर पर बिना विकल्प के अपने स्वामी के लिए सेवा करता है और काम करता है। </w:t>
      </w:r>
    </w:p>
    <w:p>
      <w:pPr/>
      <w:r>
        <w:rPr>
          <w:lang w:val="hi_IN" w:bidi="hi_IN"/>
        </w:rPr>
      </w:r>
      <w:r>
        <w:rPr>
          <w:lang w:val="hi_IN" w:bidi="hi_IN"/>
        </w:rPr>
        <w:t xml:space="preserve">यहाँ रुकें और समूह में चर्चा करें कि आप </w:t>
      </w:r>
      <w:r>
        <w:rPr>
          <w:b/>
          <w:lang w:val="hi_IN" w:bidi="hi_IN"/>
        </w:rPr>
        <w:t>सेवक</w:t>
      </w:r>
      <w:r>
        <w:rPr>
          <w:lang w:val="hi_IN" w:bidi="hi_IN"/>
        </w:rPr>
        <w:t xml:space="preserve"> के लिए किस शब्द या वाक्यांश का उपयोग करेंगे। अधिक जानकारी के लिए </w:t>
      </w:r>
      <w:r>
        <w:rPr>
          <w:lang w:val="hi_IN" w:bidi="hi_IN"/>
        </w:rPr>
        <w:t>सेवक</w:t>
      </w:r>
      <w:r>
        <w:rPr>
          <w:lang w:val="hi_IN" w:bidi="hi_IN"/>
        </w:rPr>
        <w:t xml:space="preserve"> को मुख्य शब्दावली में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प्रभु का अर्थ है </w:t>
      </w:r>
      <w:r>
        <w:rPr>
          <w:b/>
          <w:lang w:val="hi_IN" w:bidi="hi_IN"/>
        </w:rPr>
        <w:t>स्वामी</w:t>
      </w:r>
      <w:r>
        <w:rPr>
          <w:lang w:val="hi_IN" w:bidi="hi_IN"/>
        </w:rPr>
        <w:t xml:space="preserve">, या कोई ऐसा व्यक्ति जो उच्च पद में है। प्रभु के लिए उसी शब्द का उपयोग करें जिसका उपयोग आपने पिछले भागों में किया है। </w:t>
      </w:r>
      <w:r>
        <w:rPr>
          <w:lang w:val="hi_IN" w:bidi="hi_IN"/>
        </w:rPr>
        <w:t>प्रभु</w:t>
      </w:r>
      <w:r>
        <w:rPr>
          <w:lang w:val="hi_IN" w:bidi="hi_IN"/>
        </w:rPr>
        <w:t xml:space="preserve"> के बारे में अधिक जानकारी के लिए, मुख्य शब्दावली को देखें।</w:t>
      </w:r>
    </w:p>
    <w:p>
      <w:pPr/>
      <w:r>
        <w:rPr>
          <w:lang w:val="hi_IN" w:bidi="hi_IN"/>
        </w:rPr>
      </w:r>
      <w:r>
        <w:rPr>
          <w:lang w:val="hi_IN" w:bidi="hi_IN"/>
        </w:rPr>
        <w:t xml:space="preserve">यहोवा मूसा से कहता है कि हारून मूसा की ओर से बोलेगा, और मूसा हारून के लिए </w:t>
      </w:r>
      <w:r>
        <w:rPr>
          <w:b/>
          <w:lang w:val="hi_IN" w:bidi="hi_IN"/>
        </w:rPr>
        <w:t>परमेश्वर</w:t>
      </w:r>
      <w:r>
        <w:rPr>
          <w:lang w:val="hi_IN" w:bidi="hi_IN"/>
        </w:rPr>
        <w:t xml:space="preserve"> के समान होगा। परमेश्वर ब्रह्माण्ड के सृष्टिकर्ता के लिए उपयोग किया जाने वाला सामान्य शब्द है। परमेश्वर के लिए उसी शब्द का उपयोग करें जिसका उपयोग आपने पिछले भागों में किया है। </w:t>
      </w:r>
      <w:r>
        <w:rPr>
          <w:lang w:val="hi_IN" w:bidi="hi_IN"/>
        </w:rPr>
        <w:t>परमेश्वर</w:t>
      </w:r>
      <w:r>
        <w:rPr>
          <w:lang w:val="hi_IN" w:bidi="hi_IN"/>
        </w:rPr>
        <w:t xml:space="preserve"> के बारे में अधिक जानकारी के लिए, मुख्य शब्दावली देखें।</w:t>
      </w:r>
    </w:p>
    <w:p>
      <w:pPr/>
      <w:r>
        <w:rPr>
          <w:lang w:val="hi_IN" w:bidi="hi_IN"/>
        </w:rPr>
      </w:r>
      <w:r>
        <w:rPr>
          <w:lang w:val="hi_IN" w:bidi="hi_IN"/>
        </w:rPr>
        <w:t xml:space="preserve">यहोवा मूसा से कहता है कि वह अपनी लाठी को अपने साथ ले जाए।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4:18–31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4:18–31 को सुनें और अपने मन में रखें।</w:t>
      </w:r>
    </w:p>
    <w:p>
      <w:pPr/>
      <w:r>
        <w:rPr>
          <w:lang w:val="hi_IN" w:bidi="hi_IN"/>
        </w:rPr>
      </w:r>
      <w:r>
        <w:rPr>
          <w:lang w:val="hi_IN" w:bidi="hi_IN"/>
        </w:rPr>
        <w:t>यदि सम्भव हो, तो निर्गमन 4:18–31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आपको इस भाग में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4:18–31 का ऑडियो संस्करण सबसे आसानी से समझ में आने वाले अनुवाद में सुनें।</w:t>
      </w:r>
    </w:p>
    <w:p>
      <w:pPr/>
      <w:r>
        <w:rPr>
          <w:lang w:val="hi_IN" w:bidi="hi_IN"/>
        </w:rPr>
      </w:r>
      <w:r>
        <w:rPr>
          <w:lang w:val="hi_IN" w:bidi="hi_IN"/>
        </w:rPr>
        <w:t>मूसा अभी-अभी होरेब पर्वत पर यहोवा से मिला है। यहोवा मूसा से कहता है कि मूसा मिस्र वापस जाकर फ़िरौन से कहेगा कि वह इस्राएलियों को जाने दे। मूसा यहोवा को कई बहाने देता है कि यहोवा को किसी और को क्यों चुनना चाहिए, और अंत में यहोवा कहता है कि वह मूसा के भाई हारून को मूसा के साथ भेजेगा।</w:t>
      </w:r>
    </w:p>
    <w:p>
      <w:pPr/>
      <w:r>
        <w:rPr>
          <w:lang w:val="hi_IN" w:bidi="hi_IN"/>
        </w:rPr>
      </w:r>
      <w:r>
        <w:rPr>
          <w:lang w:val="hi_IN" w:bidi="hi_IN"/>
        </w:rPr>
        <w:t>इस भाग में, परमेश्वर के लिए हर बार यहोवा शब्द का इस्तेमाल किया जाता है, सिवाय इसके कि जब परमेश्वर की वस्तुओं के बारे में बात कर रहे हों; उदाहरण के लिए, परमेश्वर का पर्वत या परमेश्वर की लाठी।</w:t>
      </w:r>
    </w:p>
    <w:p>
      <w:pPr/>
      <w:r>
        <w:rPr>
          <w:lang w:val="hi_IN" w:bidi="hi_IN"/>
        </w:rPr>
      </w:r>
      <w:r>
        <w:rPr>
          <w:lang w:val="hi_IN" w:bidi="hi_IN"/>
        </w:rPr>
        <w:t>इस भाग में, मूसा होरेब पर्वत से लौटता है और मिद्यान में अपनी पत्नी के पिता यित्रो के पास वापस जाता है। क्योंकि मूसा यित्रो का एक चरवाहा है, इसलिए मूसा के लिए अपने परिवार के साथ जाने के लिए यित्रो से अनुमति माँगना सही है। मूसा ने यित्रो से अपने लोगों का हालचाल जानने के लिए मिस्र वापस जाने की अनुमति माँगी। मूसा उन इस्राएलियों के बारे में बात कर रहा है जो अभी भी मिस्र में हैं। यित्रो मूसा से कहता है कि वह कुशल से जाए।</w:t>
      </w:r>
    </w:p>
    <w:p>
      <w:pPr/>
      <w:r>
        <w:rPr>
          <w:lang w:val="hi_IN" w:bidi="hi_IN"/>
        </w:rPr>
      </w:r>
      <w:r>
        <w:rPr>
          <w:lang w:val="hi_IN" w:bidi="hi_IN"/>
        </w:rPr>
        <w:t xml:space="preserve">यहाँ रुकें और समूह में </w:t>
      </w:r>
      <w:r>
        <w:rPr>
          <w:lang w:val="hi_IN" w:bidi="hi_IN"/>
        </w:rPr>
        <w:t>होरेब पर्वत, मिद्यान और मिस्र</w:t>
      </w:r>
      <w:r>
        <w:rPr>
          <w:lang w:val="hi_IN" w:bidi="hi_IN"/>
        </w:rPr>
        <w:t xml:space="preserve"> का नक्शा देखें। इस ऑडियो को यहाँ रोकें।</w:t>
      </w:r>
    </w:p>
    <w:p>
      <w:pPr/>
      <w:r>
        <w:rPr>
          <w:lang w:val="hi_IN" w:bidi="hi_IN"/>
        </w:rPr>
      </w:r>
      <w:r>
        <w:rPr>
          <w:lang w:val="hi_IN" w:bidi="hi_IN"/>
        </w:rPr>
        <w:t>यहाँ रुकें और समूह में इस प्रश्न पर चर्चा करें: किसी ऐसे समय के बारे में एक कहानी सुनाएँ जब आपको कुछ करने के लिए विनम्रता से अनुमति माँगनी पड़ी। आपकी संस्कृति में विनम्र तरीके से चीजें कैसे मांगी जाती है? इस ऑडियो को यहाँ रोकें।</w:t>
      </w:r>
    </w:p>
    <w:p>
      <w:pPr/>
      <w:r>
        <w:rPr>
          <w:lang w:val="hi_IN" w:bidi="hi_IN"/>
        </w:rPr>
      </w:r>
      <w:r>
        <w:rPr>
          <w:lang w:val="hi_IN" w:bidi="hi_IN"/>
        </w:rPr>
        <w:t>किसी समय, मूसा मिद्यान में रहते हुए यहोवा मूसा से बात करता है। हमें यह निश्चित नहीं है कि मूसा के यित्रो से जाने की अनुमति माँगने से पहले यह घटना हुई थी या बाद में। लेकिन हम जानते हैं कि मूसा ने मिस्र वापस जाने के लिए यहोवा के आदेश के परिणामस्वरूप यित्रो से अनुमति माँगी। यहोवा मूसा से कहता है कि वह मिस्र लौट जाए क्योंकि जो लोग मूसा को मारना चाहते थे वे अब जा चुके हैं। जब मूसा मिस्र में था, तो उसने एक मिस्री को मार डाला। यह बात मिस्र के राजा फ़िरौन को मालूम हुई, और फ़िरौन मूसा को मरवाना चाहता था। अब फ़िरौन मर गया है और इसलिए इस समय मूसा मिस्र लौट सकता है। मूसा अपनी पत्नी सिप्पोरा और अपने पुत्रों को ले जाता है और उन्हें एक गदहे पर बिठाता है। गदहा घोड़े जैसा एक पशु होता है, लेकिन उसके कान लम्बे और टाँगें छोटी होती हैं। इनका उपयोग अक्सर सामान या लोगों का भार ढोने के लिए काम करने वाले पशुओं के रूप में किया जाता है।</w:t>
      </w:r>
    </w:p>
    <w:p>
      <w:pPr/>
      <w:r>
        <w:rPr>
          <w:lang w:val="hi_IN" w:bidi="hi_IN"/>
        </w:rPr>
      </w:r>
      <w:r>
        <w:rPr>
          <w:lang w:val="hi_IN" w:bidi="hi_IN"/>
        </w:rPr>
        <w:t xml:space="preserve">यहाँ रुकिए और एक समूह में मौजूद </w:t>
      </w:r>
      <w:r>
        <w:rPr>
          <w:lang w:val="hi_IN" w:bidi="hi_IN"/>
        </w:rPr>
        <w:t>गदहों</w:t>
      </w:r>
      <w:r>
        <w:rPr>
          <w:lang w:val="hi_IN" w:bidi="hi_IN"/>
        </w:rPr>
        <w:t xml:space="preserve"> की तस्वीर देखिए। इस ऑडियो को यहाँ रोकें।</w:t>
      </w:r>
    </w:p>
    <w:p>
      <w:pPr/>
      <w:r>
        <w:rPr>
          <w:lang w:val="hi_IN" w:bidi="hi_IN"/>
        </w:rPr>
      </w:r>
      <w:r>
        <w:rPr>
          <w:lang w:val="hi_IN" w:bidi="hi_IN"/>
        </w:rPr>
        <w:t>कई संस्करण कहते हैं कि मूसा मिस्र के देश में लौट आया। इस भाग में इसका अर्थ है कि मूसा ने मिस्र वापस जाने की यात्रा शुरू की, न कि मूसा वास्तव में मिस्र वापस पहुँच चुका था। मूसा अपने साथ परमेश्वर की लाठी को भी ले गया। यह वह लाठी थी जिसका उपयोग यहोवा ने मूसा को उन चमत्कारों में से एक दिखाने के लिए किया था जो मूसा करेगा यहोवा ने मूसा को निर्देश दिया था कि जब वह इस्राएली पुरनियों और फ़िरौन से बात करे तो वह अपने साथ लाठी ले जाए।</w:t>
      </w:r>
    </w:p>
    <w:p>
      <w:pPr/>
      <w:r>
        <w:rPr>
          <w:lang w:val="hi_IN" w:bidi="hi_IN"/>
        </w:rPr>
      </w:r>
      <w:r>
        <w:rPr>
          <w:lang w:val="hi_IN" w:bidi="hi_IN"/>
        </w:rPr>
        <w:t xml:space="preserve">यहाँ रुकें और </w:t>
      </w:r>
      <w:r>
        <w:rPr>
          <w:lang w:val="hi_IN" w:bidi="hi_IN"/>
        </w:rPr>
        <w:t>चरवाहे की लाठी</w:t>
      </w:r>
      <w:r>
        <w:rPr>
          <w:lang w:val="hi_IN" w:bidi="hi_IN"/>
        </w:rPr>
        <w:t xml:space="preserve"> की तस्वीर को एक साथ देखिए। इस ऑडियो को यहाँ रोकें।</w:t>
      </w:r>
    </w:p>
    <w:p>
      <w:pPr/>
      <w:r>
        <w:rPr>
          <w:lang w:val="hi_IN" w:bidi="hi_IN"/>
        </w:rPr>
      </w:r>
      <w:r>
        <w:rPr>
          <w:lang w:val="hi_IN" w:bidi="hi_IN"/>
        </w:rPr>
        <w:t>यहाँ रुकें और समूह में इस प्रश्न पर चर्चा करें: अपनी संस्कृति में शक्ति और अधिकार के प्रतीकों के बारे में बात करें। इस ऑडियो को यहाँ रोकें।</w:t>
      </w:r>
    </w:p>
    <w:p>
      <w:pPr/>
      <w:r>
        <w:rPr>
          <w:lang w:val="hi_IN" w:bidi="hi_IN"/>
        </w:rPr>
      </w:r>
      <w:r>
        <w:rPr>
          <w:lang w:val="hi_IN" w:bidi="hi_IN"/>
        </w:rPr>
        <w:t>हमें यह निश्चित नहीं है कि यहोवा और मूसा के बीच अगली बातचीत कब होगी। यह या तो तब हो सकता है जब मूसा मिद्यान में था, जब यहोवा ने मूसा को आश्वस्त किया कि जो लोग मूसा को मरना चाहते थे वे चले गए थे। या फिर ऐसा भी हो सकता है कि जब मूसा मिस्र लौट रहा हो, तब यहोवा उससे दोबारा बात करे। यहोवा मूसा से कहता है कि वह फ़िरौन के सामने वे सभी चमत्कार अवश्य करे, जिन्हें करने की सामर्थ्य यहोवा ने मूसा को दी है। यहोवा मूसा को बताता है कि फ़िरौन की प्रतिक्रिया क्या होगी। यहोवा इस वाक्यांश का उपयोग करता है, "मैं फ़िरौन के हृदय को कठोर कर दूँगा," या फिर मैं फ़िरौन को जिद्दी बना दूँगा। उस संस्कृति में, लोग मानते थे कि हृदय मन या चिंतन का केन्द्र होता है, और अक्सर भावनाओं का भी। जब फ़िरौन इस्राएली लोगों को जाने नहीं देगा, तो फ़िरौन का मन, इच्छा और भावनाएँ जिद्दी या अपरिवर्तनीय रहेंगी। फ़िरौन पहले से ही इस्राएलियों के पुकार को अनदेखा करता है, और इसलिए फ़िरौन का हृदय भी जिद्दी हो जाएगा और मूसा द्वारा किए गए चमत्कारों का विरोध करेगा।</w:t>
      </w:r>
    </w:p>
    <w:p>
      <w:pPr/>
      <w:r>
        <w:rPr>
          <w:lang w:val="hi_IN" w:bidi="hi_IN"/>
        </w:rPr>
      </w:r>
      <w:r>
        <w:rPr>
          <w:lang w:val="hi_IN" w:bidi="hi_IN"/>
        </w:rPr>
        <w:t>यहोवा मूसा को बताता है कि जब फ़िरौन इस्राएलियों को जाने न दे, तब मूसा को क्या कहने की आवश्यकता होगी। यहाँ यहोवा द्वारा मूसा को दिए गए भाषण के भीतर से यहोवा का एक उद्धरण है। यहोवा मूसा से कहता है कि वह कहे, "यहोवा यह कहता है," या "यहोवा इस तरह कहता है।" इस वाक्यांश ने यहोवा से सीधे उद्धरण के अधिकार को दिखाया जो संदेशवाहक ने कही थी। इसलिए मूसा को वही दोहराना होगा जो यहोवा उसे फ़िरौन से कहने के लिए कहता है। यहोवा इस्राएल को अपना पहिलौठा पुत्र कहता है, क्योंकि इस्राएल वह पहली जाति है जिसे यहोवा अपने लोगों के रूप में चुनता है। यहोवा कहता है कि फ़िरौन को यहोवा के पुत्र को जाने देना होगा ताकि वे उसकी आराधना कर सकें। लेकिन क्योंकि फ़िरौन न कहेगा, इसलिए यहोवा फ़िरौन के पहिलौठे पुत्र को मार डालेगा।</w:t>
      </w:r>
    </w:p>
    <w:p>
      <w:pPr/>
      <w:r>
        <w:rPr>
          <w:lang w:val="hi_IN" w:bidi="hi_IN"/>
        </w:rPr>
      </w:r>
      <w:r>
        <w:rPr>
          <w:lang w:val="hi_IN" w:bidi="hi_IN"/>
        </w:rPr>
        <w:t>यहाँ रुकें और समूह में इस प्रश्न पर चर्चा करें: आप कैसे इंगित करते हैं कि आपके संचार में अधिकार है? इस ऑडियो को यहाँ रोकें।</w:t>
      </w:r>
    </w:p>
    <w:p>
      <w:pPr/>
      <w:r>
        <w:rPr>
          <w:lang w:val="hi_IN" w:bidi="hi_IN"/>
        </w:rPr>
      </w:r>
      <w:r>
        <w:rPr>
          <w:lang w:val="hi_IN" w:bidi="hi_IN"/>
        </w:rPr>
        <w:t>यह अगला भाग मूसा, उसके परिवार और यहोवा के बीच एक भ्रमित करने वाला आदान-प्रदान है। एक स्थान पर जहाँ मूसा और उसका परिवार रात के लिए विश्राम करने के लिए रुका था, यहोवा "उसको" मिला और "उसको" मारने या उसे मारने की कोशिश करने आया। इस बात की कोई स्पष्टीकरण नहीं है कि "उसको" कौन है, लेकिन अधिकांश विद्वान इस बात से सहमत हैं कि यह मूसा है, और कुछ लोग मानते हैं कि यह मूसा का सबसे बड़ा पुत्र है। इस बारे में कोई स्पष्टीकरण नहीं है कि यहोवा ने इन दो पुरुषों में से किसी एक को कैसे या क्यों मारने की कोशिश की। मूसा की पत्नी के कार्यों से यह समझ मिल सकती है कि यहोवा ने मूसा या उसके पुत्र को क्यों मारना चाहा, लेकिन फिर से, पाठ स्पष्ट नहीं है। कुछ विद्वान मानते हैं कि क्योंकि मूसा ने मिस्री को मार डाला था, इसलिए वह अभी भी परमेश्वर के सामने दोषी था, और इसलिए परमेश्वर मूसा को मारने आया था। हालांकि, अधिकांश विद्वानों का मानना है कि चूंकि मूसा का पालन-पोषण एक मिस्रवासी के रूप में हुआ था, इसलिए मूसा ने अपने पुत्र का खतना नहीं कराया था, और न ही मूसा ने स्वयं खतना कराया था। यह उस वाचा का चिन्ह था जो यहोवा ने इस्राएलियों के पूर्वज अब्राहम के साथ स्थापित किया था। मिस्रवासी इस्राएलियों की तरह खतना नहीं करते थे, इसलिए मूसा को स्वयं खतना करवाकर मिस्रवासियों से खुद को अलग करना पड़ा। मूसा की पत्नी सिप्पोरा ने तुरन्त कार्रवाई करते हुए अपने पुत्र का खतना किया, और उसके लिंग के अन्त में ढीली त्वचा को चकमक पत्थर से काट दिया, जो प्राचीन यहूदी अनुष्ठानों में इस्तेमाल होने वाला धातु या पत्थर का एक बहुत ही नुकीला टुकड़ा था, और जो उस क्षेत्र में आसानी से मिल जाता था। फिर मरियम ने खलड़ी को उसके पाँवों से छुआया। फिर से, कोई संकेत नहीं है कि यह भाग मूसा के पाँवों के बारे में बात कर रहा है, या पुत्र के पाँवों के बारे में बात कर रहा है। उस संस्कृति में लोग अक्सर जननांगों को कहने के एक सभ्य तरीके के रूप में 'पाँव' शब्द का प्रयोग करते थे। इसलिए यह सम्भव है कि सिप्पोरा ने मूसा के जननांगों को खाल से छुआ हो, लेकिन हमें यह निश्चित नहीं है। इसका शाब्दिक अनुवाद करना सबसे अच्छा है जैसे "उसने खलड़ी को उसके पाँवों से छुआ था।" कई संस्करण कहते हैं कि यह मूसा के पाँव थे क्योंकि सिप्पोरा कहती है कि वह उसके लिए एक दूल्हा, या खून का रिश्तेदार बन गया है। यदि यह मूसा है, तो इस कार्य को मूसा का खतना होने का प्रतीक माना जाता है। हालाँकि, यदि यह पुत्र का पाँव है, तो सिप्पोरा के शब्द दूल्हा का अनुवाद एक ऐसे व्यक्ति के रूप में किया जाएगा जिसका खतना किया गया था। यदि पुत्र के बारे में बात कर रहे हों, तो इसका अनुवाद किया जा सकता है कि इस रक्तखराव के माध्यम से, वह अब उसका खतना पुत्र था। कुछ लोग मानते हैं कि सिप्पोरा के शब्द, "लहू का दूल्हा" खतना की रीति का हिस्सा हैं, और इसलिए कोई संकेत नहीं होना चाहिए कि सिप्पोरा क्रोधित या परेशान थी, बल्कि केवल शब्दों को बताना चाहिए।</w:t>
      </w:r>
    </w:p>
    <w:p>
      <w:pPr/>
      <w:r>
        <w:rPr>
          <w:lang w:val="hi_IN" w:bidi="hi_IN"/>
        </w:rPr>
      </w:r>
      <w:r>
        <w:rPr>
          <w:lang w:val="hi_IN" w:bidi="hi_IN"/>
        </w:rPr>
        <w:t>यहाँ रुकें और समूह के रूप में इस प्रश्न पर चर्चा करें: जब विवरण स्पष्ट नहीं होते हैं तो आप एक कहानी को कैसे समझाते हैं? इस ऑडियो को यहाँ रोकें।</w:t>
      </w:r>
    </w:p>
    <w:p>
      <w:pPr/>
      <w:r>
        <w:rPr>
          <w:lang w:val="hi_IN" w:bidi="hi_IN"/>
        </w:rPr>
      </w:r>
      <w:r>
        <w:rPr>
          <w:lang w:val="hi_IN" w:bidi="hi_IN"/>
        </w:rPr>
        <w:t>यहाँ रुकें और समूह के रूप में इस प्रश्न पर चर्चा करें: आपके पास अपनी संस्कृति में इस तरह किस प्रकार के गम्भीर रीति-रिवाज हैं? उनका वर्णन करें। इस ऑडियो को यहाँ रोकें।</w:t>
      </w:r>
    </w:p>
    <w:p>
      <w:pPr/>
      <w:r>
        <w:rPr>
          <w:lang w:val="hi_IN" w:bidi="hi_IN"/>
        </w:rPr>
      </w:r>
      <w:r>
        <w:rPr>
          <w:lang w:val="hi_IN" w:bidi="hi_IN"/>
        </w:rPr>
        <w:t>यहाँ रुकें और समूह के रूप में इस प्रश्न पर चर्चा करें: आपको क्या लगता है कि मूसा और उसके पुत्र के लिए खतना करवाना इतना महत्वपूर्ण क्यों था? परमेश्वर इस रीति के बारे में क्यों गम्भीर था? इस ऑडियो को यहाँ रोकें।</w:t>
      </w:r>
    </w:p>
    <w:p>
      <w:pPr/>
      <w:r>
        <w:rPr>
          <w:lang w:val="hi_IN" w:bidi="hi_IN"/>
        </w:rPr>
      </w:r>
      <w:r>
        <w:rPr>
          <w:lang w:val="hi_IN" w:bidi="hi_IN"/>
        </w:rPr>
        <w:t>इसलिए यहोवा ने उसे जीवित रहने दिया। यह वही व्यक्ति होना चाहिए जिसका जिक्र पिछले भागों में किया गया है, या तो मूसा या उसका सबसे बड़ा पुत्र। यह सिप्पोरा का खतना करने और "लहू का दूल्हा" शब्द बताने का परिणाम था।</w:t>
      </w:r>
    </w:p>
    <w:p>
      <w:pPr/>
      <w:r>
        <w:rPr>
          <w:lang w:val="hi_IN" w:bidi="hi_IN"/>
        </w:rPr>
      </w:r>
      <w:r>
        <w:rPr>
          <w:lang w:val="hi_IN" w:bidi="hi_IN"/>
        </w:rPr>
        <w:t>फिर यहोवा हारून से बात करता है और हारून से कहता है कि वह जंगल में मूसा से मिले। हमें यह निश्चित रूप से नहीं पता कि परमेश्वर ने हारून से कब और कहाँ बात की, या हारून कहाँ था, लेकिन शायद हारून मिस्र में था। हारून परमेश्वर के पर्वत पर मूसा से मिला था। यह सम्भव है कि हारून को मूसा संयोगवश परमेश्वर के पर्वत पर मिला हों, शायद होरेब पर्वत पर, लेकिन यह मिलने का कोई निर्धारित स्थान नहीं था। फिर से, हमें नहीं पता कि यह कौन सा पर्वत है। वहाँ हारून ने मूसा को चूमा, शायद गाल पर। यह यहूदी संस्कृति में परिवारों के लिए एक दोस्ताना अभिवादन था। फिर मूसा हारून को वह सब कुछ बताता है जो यहोवा ने उससे कही थी, और वे चिन्ह जो यहोवा ने मूसा को करने के लिए कहा था।</w:t>
      </w:r>
    </w:p>
    <w:p>
      <w:pPr/>
      <w:r>
        <w:rPr>
          <w:lang w:val="hi_IN" w:bidi="hi_IN"/>
        </w:rPr>
      </w:r>
      <w:r>
        <w:rPr>
          <w:lang w:val="hi_IN" w:bidi="hi_IN"/>
        </w:rPr>
        <w:t>फिर मूसा और हारून एक साथ मिस्र जाते हैं और इस्राएल के पुरनियों या अगुओं को एक साथ इकट्ठा करते हैं। हारून मूसा के लिए बोलता है, जैसे यहोवा ने कहा था कि वह करेगा। हारून अगुओं को यहोवा के सभी शब्द बताता है और फिर वह चिन्ह दिखाता है। फिर से, "वह" शब्द स्पष्ट नहीं किया गया है, इसलिए चमत्कार हारून या मूसा में से किसी ने भी किए हो सकते हैं। दोनों ही स्थिति में, लोगों ने विश्वास किया, और जब उन्होंने सुना कि यहोवा ने उनके साथ किए गए व्यवहार को देखा है, और उनकी चिन्ता की है, या उनसे मिलने आया है, तो उन्होंने आराधना के प्रतीक के रूप में भूमि पर झुककर प्रणाम किया।</w:t>
      </w:r>
    </w:p>
    <w:p>
      <w:pPr/>
      <w:r>
        <w:rPr>
          <w:lang w:val="hi_IN" w:bidi="hi_IN"/>
        </w:rPr>
      </w:r>
      <w:r>
        <w:rPr>
          <w:lang w:val="hi_IN" w:bidi="hi_IN"/>
        </w:rPr>
        <w:t>यहाँ रुकें और समूह में इस प्रश्न पर चर्चा करें: एक ऐसे समय के बारे में एक कहानी सुनाएँ जब आप परमेश्वर के काम के लिए बहुत आभारी थे जो उसने किया था। आपने परमेश्वर की आराधना कैसे की?</w:t>
      </w:r>
      <w:r>
        <w:rPr>
          <w:lang w:val="hi_IN" w:bidi="hi_IN"/>
        </w:rPr>
      </w:r>
    </w:p>
    <w:p>
      <w:pPr>
        <w:pStyle w:val="Heading3"/>
      </w:pPr>
      <w:r>
        <w:rPr>
          <w:lang w:val="hi_IN" w:bidi="hi_IN"/>
        </w:rPr>
        <w:t>घटनाओं को समझाना</w:t>
      </w:r>
    </w:p>
    <w:p>
      <w:pPr/>
      <w:r>
        <w:rPr>
          <w:lang w:val="hi_IN" w:bidi="hi_IN"/>
        </w:rPr>
      </w:r>
      <w:r>
        <w:rPr>
          <w:lang w:val="hi_IN" w:bidi="hi_IN"/>
        </w:rPr>
        <w:t>निर्गमन 4:18–31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कहानी में पाँच दृश्य हैं।</w:t>
      </w:r>
    </w:p>
    <w:p>
      <w:pPr/>
      <w:r>
        <w:rPr>
          <w:lang w:val="hi_IN" w:bidi="hi_IN"/>
        </w:rPr>
      </w:r>
      <w:r>
        <w:rPr>
          <w:b/>
          <w:lang w:val="hi_IN" w:bidi="hi_IN"/>
        </w:rPr>
        <w:t>पहले दृश्य में:</w:t>
      </w:r>
      <w:r>
        <w:rPr>
          <w:lang w:val="hi_IN" w:bidi="hi_IN"/>
        </w:rPr>
        <w:t xml:space="preserve"> मूसा मिद्यान लौटता है ताकि वह अपने ससुर यित्रो से अनुमति माँगे, ताकि वह अपने परिवार को मिस्र ले जा सके ताकि वहाँ मौजूद इस्राएलियों को देख सके। यित्रो मूसा से कहता है कि वह कुशल से जाए।</w:t>
      </w:r>
    </w:p>
    <w:p>
      <w:pPr/>
      <w:r>
        <w:rPr>
          <w:lang w:val="hi_IN" w:bidi="hi_IN"/>
        </w:rPr>
      </w:r>
      <w:r>
        <w:rPr>
          <w:b/>
          <w:lang w:val="hi_IN" w:bidi="hi_IN"/>
        </w:rPr>
        <w:t>दूसरे दृश्य में:</w:t>
      </w:r>
      <w:r>
        <w:rPr>
          <w:lang w:val="hi_IN" w:bidi="hi_IN"/>
        </w:rPr>
        <w:t xml:space="preserve"> लेखक हमें याद दिलाता है कि यहोवा मूसा से कहता है कि वह मिस्र वापस चला जाए क्योंकि जो लोग उसकी जान लेना चाहते थे वे मर चुके हैं। मूसा अपनी पत्नी और पुत्रों को गदहे पर बिठाता है और वे मिस्र की ओर चल पड़ते हैं। मूसा ने अपने हाथ में परमेश्वर की लाठी ले ली।</w:t>
      </w:r>
    </w:p>
    <w:p>
      <w:pPr/>
      <w:r>
        <w:rPr>
          <w:lang w:val="hi_IN" w:bidi="hi_IN"/>
        </w:rPr>
      </w:r>
      <w:r>
        <w:rPr>
          <w:b/>
          <w:lang w:val="hi_IN" w:bidi="hi_IN"/>
        </w:rPr>
        <w:t>तीसरे दृश्य में:</w:t>
      </w:r>
      <w:r>
        <w:rPr>
          <w:lang w:val="hi_IN" w:bidi="hi_IN"/>
        </w:rPr>
        <w:t xml:space="preserve"> यहोवा मूसा से बात करता है और मूसा को फ़िरौन के पास जाने और उन सभी चमत्कारों को करने के लिए कहता है जिन्हें करने की सामर्थ्य यहोवा ने मूसा को दी है। यहोवा मूसा से कहता है कि वह फ़िरौन के मन को कठोर कर देगा, ताकि फ़िरौन इस्राएलियों को जाने न दे। यहोवा मूसा को फ़िरौन से कहने के लिए वही शब्द देता है, कि इस्राएल यहोवा का पुत्र है, उसका पहलौठा है, और फ़िरौन को इस्राएल को मिस्र से निकलने देना चाहिए ताकि वह परमेश्वर की आराधना करने जा सके। क्योंकि फ़िरौन ने इस्राएल को जाने देने से इनकार कर दिया है, इसलिए यहोवा फ़िरौन के पहलौठे को मार डालेगा।</w:t>
      </w:r>
    </w:p>
    <w:p>
      <w:pPr/>
      <w:r>
        <w:rPr>
          <w:lang w:val="hi_IN" w:bidi="hi_IN"/>
        </w:rPr>
      </w:r>
      <w:r>
        <w:rPr>
          <w:b/>
          <w:lang w:val="hi_IN" w:bidi="hi_IN"/>
        </w:rPr>
        <w:t>चौथे दृश्य में:</w:t>
      </w:r>
      <w:r>
        <w:rPr>
          <w:lang w:val="hi_IN" w:bidi="hi_IN"/>
        </w:rPr>
        <w:t xml:space="preserve"> जब मूसा और उसका परिवार रात को आराम करने के लिए रुकते हैं, तो यहोवा उसे मारने आता है। सिप्पोरा जल्दी से अपने पुत्र की खाल काट देती है और उसे उसके पाँवों से छूते हुए घोषणा करती है कि अब वह उसका खून का दूल्हा है। यहोवा ने उसे जीवित रहने दिया।</w:t>
      </w:r>
    </w:p>
    <w:p>
      <w:pPr/>
      <w:r>
        <w:rPr>
          <w:lang w:val="hi_IN" w:bidi="hi_IN"/>
        </w:rPr>
      </w:r>
      <w:r>
        <w:rPr>
          <w:b/>
          <w:lang w:val="hi_IN" w:bidi="hi_IN"/>
        </w:rPr>
        <w:t>पाँचवें दृश्य में:</w:t>
      </w:r>
      <w:r>
        <w:rPr>
          <w:lang w:val="hi_IN" w:bidi="hi_IN"/>
        </w:rPr>
        <w:t xml:space="preserve"> यहोवा हारून से कहता है कि वह मूसा को ढूँढने के लिए जंगल में जाए। हारून जाता है और मूसा को परमेश्वर के पर्वत पर पाता है। हारून ने अभिवादन के रूप में मूसा को चूमा। मूसा हारून को वे सभी बातें बताता है जो यहोवा ने मूसा को कही थीं। मूसा और हारून मिस्र जाते हैं और इस्राएली अगुओं को एक साथ इकट्ठा करते हैं। हारून उन्हें वे सभी बातें बताता है जो यहोवा ने कही थीं और उनके लिए चमत्कार दिखाए जाते हैं। इस्राइली अगुए उन पर विश्वास करते हैं और जब उन्हें पता चलता है कि यहोवा ने उनसे भेंट की है और उनके साथ किए जा रहे व्यवहार को याद रखा है, तो वे आराधना में भूमि पर झुक जाते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यित्रो</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गधा</w:t>
      </w:r>
    </w:p>
    <w:p>
      <w:pPr>
        <w:pStyle w:val="ListBullet"/>
        <w:spacing w:line="240" w:lineRule="auto"/>
        <w:ind w:left="720"/>
      </w:pPr>
      <w:r>
        <w:rPr>
          <w:lang w:val="hi_IN" w:bidi="hi_IN"/>
        </w:rPr>
      </w:r>
      <w:r>
        <w:rPr>
          <w:lang w:val="hi_IN" w:bidi="hi_IN"/>
        </w:rPr>
        <w:t>सिप्पोरा</w:t>
      </w:r>
    </w:p>
    <w:p>
      <w:pPr>
        <w:pStyle w:val="ListBullet"/>
        <w:spacing w:line="240" w:lineRule="auto"/>
        <w:ind w:left="720"/>
      </w:pPr>
      <w:r>
        <w:rPr>
          <w:lang w:val="hi_IN" w:bidi="hi_IN"/>
        </w:rPr>
      </w:r>
      <w:r>
        <w:rPr>
          <w:lang w:val="hi_IN" w:bidi="hi_IN"/>
        </w:rPr>
        <w:t>मूसा का पुत्र</w:t>
      </w:r>
    </w:p>
    <w:p>
      <w:pPr>
        <w:pStyle w:val="ListBullet"/>
        <w:spacing w:line="240" w:lineRule="auto"/>
        <w:ind w:left="720"/>
      </w:pPr>
      <w:r>
        <w:rPr>
          <w:lang w:val="hi_IN" w:bidi="hi_IN"/>
        </w:rPr>
      </w:r>
      <w:r>
        <w:rPr>
          <w:lang w:val="hi_IN" w:bidi="hi_IN"/>
        </w:rPr>
        <w:t>फिरौन</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इस्राएली पुरनिए</w:t>
      </w:r>
    </w:p>
    <w:p>
      <w:pPr/>
      <w:r>
        <w:rPr>
          <w:lang w:val="hi_IN" w:bidi="hi_IN"/>
        </w:rPr>
      </w:r>
      <w:r>
        <w:rPr>
          <w:lang w:val="hi_IN" w:bidi="hi_IN"/>
        </w:rPr>
        <w:t>समूह के रूप में, इस भाग के परिवेश के इन भागों पर ध्यान दें: यह भाग कई अलग-अलग क्षेत्रों में घटित होता है। मूसा होरेब पर्वत से शुरू होता है और मिद्यान की ओर वापस चला जाता है। फिर मूसा अपने परिवार के साथ मिस्र के लिए निकलता है। इस भाग का कुछ हिस्सा मिस्र की यात्रा के दौरान घटित होता है, और अन्तिम हिस्सा मिस्र में ही कहीं घटित होता है।</w:t>
      </w:r>
    </w:p>
    <w:p>
      <w:pPr/>
      <w:r>
        <w:rPr>
          <w:lang w:val="hi_IN" w:bidi="hi_IN"/>
        </w:rPr>
      </w:r>
      <w:r>
        <w:rPr>
          <w:lang w:val="hi_IN" w:bidi="hi_IN"/>
        </w:rPr>
        <w:t xml:space="preserve">यहाँ रुकें और </w:t>
      </w:r>
      <w:r>
        <w:rPr>
          <w:lang w:val="hi_IN" w:bidi="hi_IN"/>
        </w:rPr>
        <w:t>मिद्यान, होरेब और मिस्र</w:t>
      </w:r>
      <w:r>
        <w:rPr>
          <w:lang w:val="hi_IN" w:bidi="hi_IN"/>
        </w:rPr>
        <w:t xml:space="preserve"> के नक्शे को फिर से देखें। इस ऑडियो को यहाँ रोकें।</w:t>
      </w:r>
    </w:p>
    <w:p>
      <w:pPr/>
      <w:r>
        <w:rPr>
          <w:lang w:val="hi_IN" w:bidi="hi_IN"/>
        </w:rPr>
      </w:r>
      <w:r>
        <w:rPr>
          <w:lang w:val="hi_IN" w:bidi="hi_IN"/>
        </w:rPr>
        <w:t>पहले दृश्य में, मूसा होरेब पर्वत पर यहोवा से बात कर रहा है। मूसा होरेब पर्वत से निकलता है और मिद्यान में अपने ससुर या अपनी पत्नी के पिता यित्रो के पास वापस चला जाता है। ध्यान देने वाली एक छोटी सी बात यह है कि जब मूसा होरेब गया तो यित्रो की भेड़ों की देखभाल कर रहा था। इस बात की अधिक सम्भावना है कि मूसा भेड़ों को अपने साथ वापस ले जा रहा है। मूसा ने यित्रो से अपनी पत्नी और पुत्रों के साथ मिद्यान छोड़ने और अपने लोगों, यानी इस्राएलियों को देखने के लिए मिस्र जाने की अनुमति माँगी। इस संस्कृति में, मूसा को अपने ससुर, यानी अपनी पत्नी के पिता के प्रति अतिरिक्त विनम्रता बरतनी पड़ती है। मूसा अनिवार्य रूप से अनुमति नहीं माँग रहा है, बल्कि वह बहुत ही विनम्र तरीके से यित्रो को बता रहा है कि वह मिस्र जा रहा है। यित्रो मूसा से कहता है, "कुशल से जा।" इसका मतलब यह है कि मूसा के जाने के बाद मूसा और यित्रो के बीच कोई समस्या नहीं होगी।</w:t>
      </w:r>
    </w:p>
    <w:p>
      <w:pPr/>
      <w:r>
        <w:rPr>
          <w:lang w:val="hi_IN" w:bidi="hi_IN"/>
        </w:rPr>
      </w:r>
      <w:r>
        <w:rPr>
          <w:lang w:val="hi_IN" w:bidi="hi_IN"/>
        </w:rPr>
        <w:t xml:space="preserve">दूसरे दृश्य में, यहोवा मूसा से बात करता है, जबकि मूसा अभी भी मिद्यान में है। हमें ठीक से पता नहीं है कि यह कब और किस घटना की बात कर रहा है, लेकिन हम जानते हैं कि परमेश्वर मूसा से मिस्र वापस जाने के बारे में बात कर रहा था। यहोवा मूसा से कहता है कि वह मिस्र लौट जाए क्योंकि मूसा को मारने की इच्छा रखने वाले लोग मर चुके हैं। मूसा अपनी पत्नी सिप्पोरा और अपने पुत्रों को गदहे पर बिठाता है और परमेश्वर की लाठी अपने हाथ में ले लेता है। फिर मूसा मिस्र वापस जाने के लिए निकलता है। </w:t>
      </w:r>
    </w:p>
    <w:p>
      <w:pPr/>
      <w:r>
        <w:rPr>
          <w:lang w:val="hi_IN" w:bidi="hi_IN"/>
        </w:rPr>
      </w:r>
      <w:r>
        <w:rPr>
          <w:lang w:val="hi_IN" w:bidi="hi_IN"/>
        </w:rPr>
        <w:t>तीसरे दृश्य में, मूसा अपने परिवार के साथ मिस्र की यात्रा कर रहा है। यहोवा मूसा से बात करता है और मूसा को बताता है कि जब मूसा फ़िरौन के सामने हो तो उसे क्या करना और क्या कहना चाहिए। यहोवा का कहना है कि वह फ़िरौन के हृदय को कठोर कर देगा, जिसका अर्थ है कि फ़िरौन बहुत जिद्दी हो जाएगा और इस्राएलियों को मिस्र छोड़ने नहीं देगा।</w:t>
      </w:r>
    </w:p>
    <w:p>
      <w:pPr/>
      <w:r>
        <w:rPr>
          <w:lang w:val="hi_IN" w:bidi="hi_IN"/>
        </w:rPr>
      </w:r>
      <w:r>
        <w:rPr>
          <w:lang w:val="hi_IN" w:bidi="hi_IN"/>
        </w:rPr>
        <w:t>यहाँ रुकें और समूह में इस प्रश्न पर चर्चा करें: आप किसी बहुत जिद्दी व्यक्ति के बारे में कैसे बात करते हैं?</w:t>
      </w:r>
    </w:p>
    <w:p>
      <w:pPr/>
      <w:r>
        <w:rPr>
          <w:lang w:val="hi_IN" w:bidi="hi_IN"/>
        </w:rPr>
      </w:r>
      <w:r>
        <w:rPr>
          <w:lang w:val="hi_IN" w:bidi="hi_IN"/>
        </w:rPr>
        <w:t>उस समय के बारे में एक कहानी सुनाएँ जब आप बहुत जिद्दी रहे हों या कोई ऐसा व्यक्ति जो बहुत जिद्दी हो जिसे आप जानते थे। इस ऑडियो को यहाँ रोकें।</w:t>
      </w:r>
    </w:p>
    <w:p>
      <w:pPr/>
      <w:r>
        <w:rPr>
          <w:lang w:val="hi_IN" w:bidi="hi_IN"/>
        </w:rPr>
      </w:r>
      <w:r>
        <w:rPr>
          <w:lang w:val="hi_IN" w:bidi="hi_IN"/>
        </w:rPr>
        <w:t>यहोवा मूसा से कहता है कि जब फ़िरौन इस्राएलियों को जाने नहीं देगा, तब मूसा को फ़िरौन को यहोवा की ओर से यह सीधा उद्धरण बताना होगा, "मैंने तुझसे कहा था, मेरे पुत्र को जाने दे ताकि वह मेरी आराधना करे, लेकिन तूने उसे जाने देने से इनकार कर दिया। अब मैं तेरे पहलौठे पुत्र को मार डालूँगा!" याद रखें कि यह एक सीधा उद्धरण है जो यहोवा मूसा को समय से पहले दे रहा है।</w:t>
      </w:r>
    </w:p>
    <w:p>
      <w:pPr/>
      <w:r>
        <w:rPr>
          <w:lang w:val="hi_IN" w:bidi="hi_IN"/>
        </w:rPr>
      </w:r>
      <w:r>
        <w:rPr>
          <w:lang w:val="hi_IN" w:bidi="hi_IN"/>
        </w:rPr>
        <w:t>चौथा दृश्य मिस्र जाने के रास्ते में एक ठहरने के स्थान पर घटित होता है, शायद तम्बू में। क्योंकि यह आराम करने का स्थान है, इसलिए इस दृश्य के दौरान शाम की सम्भावना अधिक है। याद रखें कि हम निश्चित रूप से नहीं जानते कि यहोवा मूसा को मारने आया था या मूसा के पुत्र को मारने के लिए। हमें यह निश्चित नहीं है कि सिप्पोरा कैसे जानती थी कि परमेश्वर मूसा या उसके पुत्र को मारने के लिए आ रहा है। हमें यह निश्चित नहीं है कि सिप्पोरा ने लिंग के खाल को मूसा के पाँवों को छुआ या उसके पुत्र के जननांगों को छुआ।</w:t>
      </w:r>
    </w:p>
    <w:p>
      <w:pPr/>
      <w:r>
        <w:rPr>
          <w:lang w:val="hi_IN" w:bidi="hi_IN"/>
        </w:rPr>
      </w:r>
      <w:r>
        <w:rPr>
          <w:lang w:val="hi_IN" w:bidi="hi_IN"/>
        </w:rPr>
        <w:t>यहाँ रुकें और समूह में इस प्रश्न पर चर्चा करें: इस बारे में बात करें कि आप इस भाग के इस हिस्से का अनुवाद कैसे करेंगे जो स्पष्ट नहीं है। इस बारे में बात करें कि क्या आप मूसा या उसके पुत्र को इस भाग की वस्तु के रूप में उपयोग करेंगे या नहीं, या आप इसे अनिश्चित रखेंगे? जब कभी-कभी कार्य स्पष्ट नहीं होता है, तो आप आमतौर पर कहानियाँ कैसे बताते हैं? इस ऑडियो को यहाँ रोकें।</w:t>
      </w:r>
    </w:p>
    <w:p>
      <w:pPr/>
      <w:r>
        <w:rPr>
          <w:lang w:val="hi_IN" w:bidi="hi_IN"/>
        </w:rPr>
      </w:r>
      <w:r>
        <w:rPr>
          <w:lang w:val="hi_IN" w:bidi="hi_IN"/>
        </w:rPr>
        <w:t>हमें ठीक-ठीक नहीं पता कि जब यहोवा ने हारून से बात करके उसे मूसा से मिलने के लिए कहा, तब वह कहाँ था। अधिकांश विद्वान मानते हैं कि वह मिस्र में है। इसलिए हारून मूसा से मिलने जाता है और उसे परमेश्वर के पर्वत पर पाता है, शायद होरेब पर्वत जहाँ मूसा परमेश्वर से मिला था। हारून ने मूसा को चुम्बन देकर अभिवादन किया। मूसा हारून को वे सभी बातें बताता है जो यहोवा ने कहा था। दोनों पुरुष एक साथ मिस्र वापस जाते हैं और इस्राएली अगुओं को एक साथ इकट्ठा करते हैं ताकि यहोवा ने जो कुछ कहा था वह सब उन्हें बता सकें। उनमें से एक वे चिन्ह भी दिखाता है जो यहोवा ने उन्हें करने की सामर्थ्य दी थी। इस्राइली अगुओं ने सुना कि यहोवा ने उनसे मुलाकात की थी, जिसका वास्तव में अर्थ यह है कि यहोवा को उनकी चिन्ता थी और उसने उनकी प्रार्थना सुनी थी। इस्राएली अगुए उन पर विश्वास करते हैं और यहोवा की आराधना करने के लिए झुकते हैं। अब हमें मूसा की पत्नी और पुत्रों के बारे में कोई जानकारी नहीं मिलती, इसलिए हम नहीं जानते कि वे अभी भी मूसा के साथ हैं या वे मिद्यान में सिप्पोरा के पिता के पास वापस चले गए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4:18–31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यित्रो</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गदहा</w:t>
      </w:r>
    </w:p>
    <w:p>
      <w:pPr>
        <w:pStyle w:val="ListBullet"/>
        <w:spacing w:line="240" w:lineRule="auto"/>
        <w:ind w:left="720"/>
      </w:pPr>
      <w:r>
        <w:rPr>
          <w:lang w:val="hi_IN" w:bidi="hi_IN"/>
        </w:rPr>
      </w:r>
      <w:r>
        <w:rPr>
          <w:lang w:val="hi_IN" w:bidi="hi_IN"/>
        </w:rPr>
        <w:t>सिप्पोरा</w:t>
      </w:r>
    </w:p>
    <w:p>
      <w:pPr>
        <w:pStyle w:val="ListBullet"/>
        <w:spacing w:line="240" w:lineRule="auto"/>
        <w:ind w:left="720"/>
      </w:pPr>
      <w:r>
        <w:rPr>
          <w:lang w:val="hi_IN" w:bidi="hi_IN"/>
        </w:rPr>
      </w:r>
      <w:r>
        <w:rPr>
          <w:lang w:val="hi_IN" w:bidi="hi_IN"/>
        </w:rPr>
        <w:t>मूसा का पुत्र</w:t>
      </w:r>
    </w:p>
    <w:p>
      <w:pPr>
        <w:pStyle w:val="ListBullet"/>
        <w:spacing w:line="240" w:lineRule="auto"/>
        <w:ind w:left="720"/>
      </w:pPr>
      <w:r>
        <w:rPr>
          <w:lang w:val="hi_IN" w:bidi="hi_IN"/>
        </w:rPr>
      </w:r>
      <w:r>
        <w:rPr>
          <w:lang w:val="hi_IN" w:bidi="hi_IN"/>
        </w:rPr>
        <w:t>फिरौन</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इस्राएली पुरनिए</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नाटक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मूसा अपने ससुर यित्रो से अपने परिवार को मिस्र ले जाने और वहाँ मौजूद इस्राएलियों को देखने की अनुमति माँगने के लिए मिद्यान लौटता है। यित्रो मूसा से कहता है कि वह कुशल से जाए।</w:t>
      </w:r>
    </w:p>
    <w:p>
      <w:pPr/>
      <w:r>
        <w:rPr>
          <w:lang w:val="hi_IN" w:bidi="hi_IN"/>
        </w:rPr>
      </w:r>
      <w:r>
        <w:rPr>
          <w:lang w:val="hi_IN" w:bidi="hi_IN"/>
        </w:rPr>
        <w:t>यहोवा मूसा से कहता है कि वह मिस्र लौट जाए क्योंकि जो लोग उसकी जान लेना चाहते थे वे मर चुके हैं। मूसा अपनी पत्नी और पुत्रों को गदहे पर बिठाता है और वे मिस्र की ओर चल पड़ते हैं। मूसा ने अपने हाथ में परमेश्वर की लाठी ले ली।</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"मुझे पता नहीं है कि मैं वास्तव में यह करना चाहता हूँ, लेकिन क्योंकि हारून मेरे साथ होगा, इसलिए शायद सब ठीक हो जाएगा," या "मैं इस बारे में घबरा रहा हूँ कि क्या होने वाला है," या "मुझे अभी भी समझ नहीं आ रहा कि यहोवा ने मुझे सभी लोगों में से क्यों चुना।"</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मूसा से बात करता है और मूसा को फ़िरौन के पास जाने और वे सभी चमत्कार दिखाने के लिए कहता है जो यहोवा ने मूसा को करने की सामर्थ्य दी है। यहोवा मूसा से कहता है कि वह फ़िरौन के मन को कठोर कर देगा, ताकि फ़िरौन इस्राएलियों को जाने न दे। यहोवा मूसा को फ़िरौन से कहने के लिए वही शब्द देता है, कि इस्राएल यहोवा का पुत्र है, उसका पहलौठा है, और फ़िरौन को इस्राएल को मिस्र से निकलने देना चाहिए ताकि वह परमेश्वर की आराधना करने जा सके। क्योंकि फ़िरौन ने इस्राएल को जाने देने से इनकार कर दिया है, इसलिए यहोवा फ़िरौन के पहलौठे को मार डालेगा।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"यदि यहोवा जानता है कि फ़िरौन उन्हें जाने नहीं देगा, तो हम ऐसा क्यों कर रहे हैं?" या "मुझे पता है कि फ़िरौन इस्राएलियों के साथ अच्छा व्यवहार नहीं कर रहा है, लेकिन यह उसके लिए एक कठोर सज़ा जैसा लगता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जब मूसा और उसका परिवार रात को आराम करने के लिए रुके, तो यहोवा उसे मारने आया। सिप्पोरा जल्दी से अपने पुत्र की खाल काट देती है और उसे उसके पाँवों से छूते हुए घोषणा करती है कि अब वह उसका खून का दूल्हा है। यहोवा ने उसे जीवित रहने दिया।</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सिप्पोरा का किरदार निभाने वाले व्यक्ति से पूछें, "आप क्या महसूस कर रहीं हैं या क्या सोच रहीं हैं?" वह व्यक्ति शायद इस तरह के जवाब दे सकती है, "मुझे यकीन नहीं है कि मूसा पूरी तरह से समझता है कि यहोवा कौन है," या "मैं बहुत आभारी हूँ कि मैं यहाँ चीजों को ठीक करने के लिए मौजूद थी।"</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यहोवा हारून से कहता है कि वह मूसा को ढूँढने के लिए जंगल में जाए। हारून जाता है और मूसा को परमेश्वर के पर्वत पर पाता है। हारून ने अभिवादन के रूप में मूसा को चूमा। मूसा हारून को वे सभी बातें बताता है जो यहोवा ने मूसा को कही थीं।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हारून का किरदार निभा रहे व्यक्ति से पूछें, "आप क्या महसूस कर रहे हैं या क्या सोच रहे हैं?" वह व्यक्ति शायद इस तरह जवाब दे, "यह तो अद्भुद है!" यहोवा की स्तुति करें कि उसने मिस्र से हमारी पुकार सुनी है!" या फिर "हम जिस चीज का हिस्सा बनने जा रहे हैं, उसे लेकर मैं उत्साहित और घबराया हुआ दोनों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मूसा और हारून मिस्र जाते हैं और इस्राएली अगुओं को एक साथ इकट्ठा करते हैं। हारून उन्हें वे सभी बातें बताता है जो यहोवा ने कही थीं और वह उनके लिए चमत्कार भी करता है। इस्राइली अगुए उन पर विश्वास करते हैं और जब उन्हें पता चलता है कि यहोवा ने उनसे भेंट की है और उनके साथ किए जा रहे व्यवहार को याद रखा है, तो वे आराधना में भूमि पर झुक जाते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अगुओं की भूमिका निभा रहे व्यक्ति से पूछें, "आप क्या महसूस कर रहे हैं या क्या सोच रहे हैं?" वह व्यक्ति शायद यह जवाब दे, "आखिरकार हम आज़ाद हो जाएँगे!" या फिर, "यहोवा की स्तुति हो, वह अन्त में हमारे लिए आ गया है!" या फिर "हमने इतना कुछ सहा है, मुझे विश्वास ही नहीं हो रहा कि यह सब आखिरकार खत्म हो जाएगा!"</w:t>
      </w:r>
      <w:r>
        <w:rPr>
          <w:lang w:val="hi_IN" w:bidi="hi_IN"/>
        </w:rPr>
      </w:r>
    </w:p>
    <w:p>
      <w:pPr>
        <w:pStyle w:val="Heading3"/>
      </w:pPr>
      <w:r>
        <w:rPr>
          <w:lang w:val="hi_IN" w:bidi="hi_IN"/>
        </w:rPr>
        <w:t>आवश्यक जानकारी</w:t>
      </w:r>
    </w:p>
    <w:p>
      <w:pPr/>
      <w:r>
        <w:rPr>
          <w:lang w:val="hi_IN" w:bidi="hi_IN"/>
        </w:rPr>
      </w:r>
      <w:r>
        <w:rPr>
          <w:lang w:val="hi_IN" w:bidi="hi_IN"/>
        </w:rPr>
        <w:t>निर्गमन 4:18–31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मूसा मिद्यान लौटकर अपने ससुर यित्रो से, जो मूसा की पत्नी का पिता है, अपने परिवार को मिस्र ले जाने की अनुमति माँगता है ताकि वहाँ मौजूद </w:t>
      </w:r>
      <w:r>
        <w:rPr>
          <w:b/>
          <w:lang w:val="hi_IN" w:bidi="hi_IN"/>
        </w:rPr>
        <w:t>इस्राएलियों</w:t>
      </w:r>
      <w:r>
        <w:rPr>
          <w:lang w:val="hi_IN" w:bidi="hi_IN"/>
        </w:rPr>
        <w:t xml:space="preserve"> का हालचाल पता लगाया जा सके। यित्रो मूसा से कहता है कि वह </w:t>
      </w:r>
      <w:r>
        <w:rPr>
          <w:b/>
          <w:lang w:val="hi_IN" w:bidi="hi_IN"/>
        </w:rPr>
        <w:t>कुशल</w:t>
      </w:r>
      <w:r>
        <w:rPr>
          <w:lang w:val="hi_IN" w:bidi="hi_IN"/>
        </w:rPr>
        <w:t xml:space="preserve"> से जाए। कुशल संघर्ष की अनुपस्थिति और जीवन की परिपूर्णता या पूर्णता है।</w:t>
      </w:r>
    </w:p>
    <w:p>
      <w:pPr/>
      <w:r>
        <w:rPr>
          <w:lang w:val="hi_IN" w:bidi="hi_IN"/>
        </w:rPr>
      </w:r>
      <w:r>
        <w:rPr>
          <w:lang w:val="hi_IN" w:bidi="hi_IN"/>
        </w:rPr>
        <w:t xml:space="preserve">यहाँ रुकें और समूह के रूप में चर्चा करें कि आप </w:t>
      </w:r>
      <w:r>
        <w:rPr>
          <w:b/>
          <w:lang w:val="hi_IN" w:bidi="hi_IN"/>
        </w:rPr>
        <w:t>शान्ति</w:t>
      </w:r>
      <w:r>
        <w:rPr>
          <w:lang w:val="hi_IN" w:bidi="hi_IN"/>
        </w:rPr>
        <w:t xml:space="preserve"> के लिए किस शब्द या वाक्यांश का उपयोग करेंगे। अधिक जानकारी के लिए मुख्य शब्दावली में </w:t>
      </w:r>
      <w:r>
        <w:rPr>
          <w:b/>
          <w:lang w:val="hi_IN" w:bidi="hi_IN"/>
        </w:rPr>
        <w:t>कुशल</w:t>
      </w:r>
      <w:r>
        <w:rPr>
          <w:lang w:val="hi_IN" w:bidi="hi_IN"/>
        </w:rPr>
        <w:t xml:space="preserve">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b/>
          <w:lang w:val="hi_IN" w:bidi="hi_IN"/>
        </w:rPr>
        <w:t>यहोवा</w:t>
      </w:r>
      <w:r>
        <w:rPr>
          <w:lang w:val="hi_IN" w:bidi="hi_IN"/>
        </w:rPr>
        <w:t xml:space="preserve"> मूसा से कहता है कि वह मिस्र लौट जाए क्योंकि जो लोग उसकी जान लेना चाहते थे वे मर चुके हैं। यहोवा परमेश्वर का व्यक्तिगत और उचित नाम है। यहोवा के लिए उसी शब्द का उपयोग करें जिसका उपयोग आपने पिछले भागों में किया है। </w:t>
      </w:r>
      <w:r>
        <w:rPr>
          <w:b/>
          <w:lang w:val="hi_IN" w:bidi="hi_IN"/>
        </w:rPr>
        <w:t>यहोवा</w:t>
      </w:r>
      <w:r>
        <w:rPr>
          <w:lang w:val="hi_IN" w:bidi="hi_IN"/>
        </w:rPr>
        <w:t xml:space="preserve"> और </w:t>
      </w:r>
      <w:r>
        <w:rPr>
          <w:lang w:val="hi_IN" w:bidi="hi_IN"/>
        </w:rPr>
        <w:t>परमेश्वर</w:t>
      </w:r>
      <w:r>
        <w:rPr>
          <w:lang w:val="hi_IN" w:bidi="hi_IN"/>
        </w:rPr>
        <w:t xml:space="preserve"> के लिए प्रयुक्त सामान्य शब्द के बारे में अधिक जानकारी के लिए, मुख्य शब्दावली देखें। इस भाग में यहोवा शब्द का उपयोग हर स्थिति में परमेश्वर के लिए किया गया है, सिवाय इसके कि जब हम परमेश्वर की चीज़ों के बारे में बात कर रहे हों, जैसे कि परमेश्वर की लाठी या परमेश्वर का पर्वत।</w:t>
      </w:r>
    </w:p>
    <w:p>
      <w:pPr/>
      <w:r>
        <w:rPr>
          <w:lang w:val="hi_IN" w:bidi="hi_IN"/>
        </w:rPr>
      </w:r>
      <w:r>
        <w:rPr>
          <w:lang w:val="hi_IN" w:bidi="hi_IN"/>
        </w:rPr>
        <w:t xml:space="preserve">मूसा अपनी पत्नी और पुत्रों को </w:t>
      </w:r>
      <w:r>
        <w:rPr>
          <w:b/>
          <w:lang w:val="hi_IN" w:bidi="hi_IN"/>
        </w:rPr>
        <w:t>गदहे</w:t>
      </w:r>
      <w:r>
        <w:rPr>
          <w:lang w:val="hi_IN" w:bidi="hi_IN"/>
        </w:rPr>
        <w:t xml:space="preserve"> पर बिठाता है और वे मिस्र की ओर चल पड़ते हैं। मूसा ने अपने हाथ में परमेश्वर की </w:t>
      </w:r>
      <w:r>
        <w:rPr>
          <w:b/>
          <w:lang w:val="hi_IN" w:bidi="hi_IN"/>
        </w:rPr>
        <w:t>लाठी</w:t>
      </w:r>
      <w:r>
        <w:rPr>
          <w:lang w:val="hi_IN" w:bidi="hi_IN"/>
        </w:rPr>
        <w:t xml:space="preserve"> ले ली। लाठी के लिए उसी शब्द का इस्तेमाल करें जिसका इस्तेमाल आपने पिछले भाग में किया है। गदहा घोड़े के समान एक ऐसा पशु होता है जिसका उपयोग बोझ उठाने के लिए किया जाता है।</w:t>
      </w:r>
    </w:p>
    <w:p>
      <w:pPr/>
      <w:r>
        <w:rPr>
          <w:lang w:val="hi_IN" w:bidi="hi_IN"/>
        </w:rPr>
      </w:r>
      <w:r>
        <w:rPr>
          <w:lang w:val="hi_IN" w:bidi="hi_IN"/>
        </w:rPr>
        <w:t xml:space="preserve">यहाँ रुकें और समूह में चर्चा करें कि आप </w:t>
      </w:r>
      <w:r>
        <w:rPr>
          <w:b/>
          <w:lang w:val="hi_IN" w:bidi="hi_IN"/>
        </w:rPr>
        <w:t>गदहे</w:t>
      </w:r>
      <w:r>
        <w:rPr>
          <w:lang w:val="hi_IN" w:bidi="hi_IN"/>
        </w:rPr>
        <w:t xml:space="preserve"> के लिए किस शब्द या वाक्यांश का उपयोग करेंगे। अधिक जानकारी के लिए मुख्य शब्दावली में </w:t>
      </w:r>
      <w:r>
        <w:rPr>
          <w:lang w:val="hi_IN" w:bidi="hi_IN"/>
        </w:rPr>
        <w:t>गदहे</w:t>
      </w:r>
      <w:r>
        <w:rPr>
          <w:lang w:val="hi_IN" w:bidi="hi_IN"/>
        </w:rPr>
        <w:t xml:space="preserve">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यहोवा मूसा से बात करता है और मूसा को </w:t>
      </w:r>
      <w:r>
        <w:rPr>
          <w:b/>
          <w:lang w:val="hi_IN" w:bidi="hi_IN"/>
        </w:rPr>
        <w:t>फ़िरौन</w:t>
      </w:r>
      <w:r>
        <w:rPr>
          <w:lang w:val="hi_IN" w:bidi="hi_IN"/>
        </w:rPr>
        <w:t xml:space="preserve"> के पास जाने और वे सभी </w:t>
      </w:r>
      <w:r>
        <w:rPr>
          <w:b/>
          <w:lang w:val="hi_IN" w:bidi="hi_IN"/>
        </w:rPr>
        <w:t>चमत्कार या अद्भुत</w:t>
      </w:r>
      <w:r>
        <w:rPr>
          <w:lang w:val="hi_IN" w:bidi="hi_IN"/>
        </w:rPr>
        <w:t xml:space="preserve"> कार्य करने के लिए कहता है, जिन्हें करने की सामर्थ्य यहोवा ने मूसा को दी है। फ़िरौन मिस्र के </w:t>
      </w:r>
      <w:r>
        <w:rPr>
          <w:lang w:val="hi_IN" w:bidi="hi_IN"/>
        </w:rPr>
        <w:t>राजा</w:t>
      </w:r>
      <w:r>
        <w:rPr>
          <w:lang w:val="hi_IN" w:bidi="hi_IN"/>
        </w:rPr>
        <w:t xml:space="preserve"> के लिए उपयोग किया जाने वाला शब्द है। चमत्कार ऐसे शक्तिशाली कार्य हैं जिन्हें केवल परमेश्वर ही कर सकता है। फ़िरौन और चमत्कार या अद्भुत कामों के लिए उसी शब्द का उपयोग करें जिसका उपयोग आपने पिछले भागों में किया है। </w:t>
      </w:r>
      <w:r>
        <w:rPr>
          <w:b/>
          <w:lang w:val="hi_IN" w:bidi="hi_IN"/>
        </w:rPr>
        <w:t>फ़िरौन</w:t>
      </w:r>
      <w:r>
        <w:rPr>
          <w:lang w:val="hi_IN" w:bidi="hi_IN"/>
        </w:rPr>
        <w:t xml:space="preserve"> और </w:t>
      </w:r>
      <w:r>
        <w:rPr>
          <w:lang w:val="hi_IN" w:bidi="hi_IN"/>
        </w:rPr>
        <w:t>चमत्कार</w:t>
      </w:r>
      <w:r>
        <w:rPr>
          <w:lang w:val="hi_IN" w:bidi="hi_IN"/>
        </w:rPr>
        <w:t xml:space="preserve"> के बारे में अधिक जानकारी के लिए मुख्य शब्दावली देखें।</w:t>
      </w:r>
    </w:p>
    <w:p>
      <w:pPr/>
      <w:r>
        <w:rPr>
          <w:lang w:val="hi_IN" w:bidi="hi_IN"/>
        </w:rPr>
      </w:r>
      <w:r>
        <w:rPr>
          <w:lang w:val="hi_IN" w:bidi="hi_IN"/>
        </w:rPr>
        <w:t xml:space="preserve">यहोवा मूसा से कहता है कि वह फ़िरौन के </w:t>
      </w:r>
      <w:r>
        <w:rPr>
          <w:b/>
          <w:lang w:val="hi_IN" w:bidi="hi_IN"/>
        </w:rPr>
        <w:t>मन</w:t>
      </w:r>
      <w:r>
        <w:rPr>
          <w:lang w:val="hi_IN" w:bidi="hi_IN"/>
        </w:rPr>
        <w:t xml:space="preserve"> को कठोर कर देगा, ताकि फ़िरौन इस्राएलियों को जाने न दे। हृदय वह स्थान है जहाँ भावनाएँ और निर्णय लिए जाते हैं।</w:t>
      </w:r>
    </w:p>
    <w:p>
      <w:pPr/>
      <w:r>
        <w:rPr>
          <w:lang w:val="hi_IN" w:bidi="hi_IN"/>
        </w:rPr>
      </w:r>
      <w:r>
        <w:rPr>
          <w:lang w:val="hi_IN" w:bidi="hi_IN"/>
        </w:rPr>
        <w:t xml:space="preserve">यहाँ रुकें और समूह में चर्चा करें कि आप </w:t>
      </w:r>
      <w:r>
        <w:rPr>
          <w:b/>
          <w:lang w:val="hi_IN" w:bidi="hi_IN"/>
        </w:rPr>
        <w:t>हृदय</w:t>
      </w:r>
      <w:r>
        <w:rPr>
          <w:lang w:val="hi_IN" w:bidi="hi_IN"/>
        </w:rPr>
        <w:t xml:space="preserve"> के लिए किस शब्द या वाक्यांश का उपयोग करेंगे। अधिक जानकारी के लिए मुख्य शब्दावली में </w:t>
      </w:r>
      <w:r>
        <w:rPr>
          <w:lang w:val="hi_IN" w:bidi="hi_IN"/>
        </w:rPr>
        <w:t>हृदय</w:t>
      </w:r>
      <w:r>
        <w:rPr>
          <w:lang w:val="hi_IN" w:bidi="hi_IN"/>
        </w:rPr>
        <w:t xml:space="preserve">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यहोवा मूसा को फ़िरौन से कहने के लिए वही शब्द देता है, कि </w:t>
      </w:r>
      <w:r>
        <w:rPr>
          <w:b/>
          <w:lang w:val="hi_IN" w:bidi="hi_IN"/>
        </w:rPr>
        <w:t>इस्राएल</w:t>
      </w:r>
      <w:r>
        <w:rPr>
          <w:lang w:val="hi_IN" w:bidi="hi_IN"/>
        </w:rPr>
        <w:t xml:space="preserve"> यहोवा का </w:t>
      </w:r>
      <w:r>
        <w:rPr>
          <w:lang w:val="hi_IN" w:bidi="hi_IN"/>
        </w:rPr>
        <w:t>पुत्र</w:t>
      </w:r>
      <w:r>
        <w:rPr>
          <w:lang w:val="hi_IN" w:bidi="hi_IN"/>
        </w:rPr>
        <w:t xml:space="preserve"> है, उसका पहलौठा है, और फ़िरौन को इस्राएल को मिस्र से निकलने देना चाहिए ताकि वह परमेश्वर की </w:t>
      </w:r>
      <w:r>
        <w:rPr>
          <w:b/>
          <w:lang w:val="hi_IN" w:bidi="hi_IN"/>
        </w:rPr>
        <w:t>आराधना</w:t>
      </w:r>
      <w:r>
        <w:rPr>
          <w:lang w:val="hi_IN" w:bidi="hi_IN"/>
        </w:rPr>
        <w:t xml:space="preserve"> करने जा सके। क्योंकि फ़िरौन ने इस्राएल को जाने देने से इनकार कर दिया है, इसलिए यहोवा फ़िरौन के पहलौठे को मार डालेगा। इस्राएल उन लोगों की जाति है जो याकूब के </w:t>
      </w:r>
      <w:r>
        <w:rPr>
          <w:b/>
          <w:lang w:val="hi_IN" w:bidi="hi_IN"/>
        </w:rPr>
        <w:t>वंशज</w:t>
      </w:r>
      <w:r>
        <w:rPr>
          <w:lang w:val="hi_IN" w:bidi="hi_IN"/>
        </w:rPr>
        <w:t xml:space="preserve"> थे, जिसका नाम बदलकर इस्राएल रखा गया था। आराधना करना किसी चीज के प्रति श्रद्धा और विस्मय व्यक्त करना है, इस मामले में परमेश्वर के प्रति। इस्राएल और आराधना के लिए उसी शब्द का उपयोग करें जिसका उपयोग आपने पिछले भागों में किया है। </w:t>
      </w:r>
      <w:r>
        <w:rPr>
          <w:lang w:val="hi_IN" w:bidi="hi_IN"/>
        </w:rPr>
        <w:t>इस्राएल</w:t>
      </w:r>
      <w:r>
        <w:rPr>
          <w:lang w:val="hi_IN" w:bidi="hi_IN"/>
        </w:rPr>
        <w:t xml:space="preserve"> और </w:t>
      </w:r>
      <w:r>
        <w:rPr>
          <w:b/>
          <w:lang w:val="hi_IN" w:bidi="hi_IN"/>
        </w:rPr>
        <w:t>आराधना</w:t>
      </w:r>
      <w:r>
        <w:rPr>
          <w:lang w:val="hi_IN" w:bidi="hi_IN"/>
        </w:rPr>
        <w:t xml:space="preserve"> के बारे में अधिक जानकारी के लिए, मुख्य शब्दावली को देखें।</w:t>
      </w:r>
    </w:p>
    <w:p>
      <w:pPr/>
      <w:r>
        <w:rPr>
          <w:lang w:val="hi_IN" w:bidi="hi_IN"/>
        </w:rPr>
      </w:r>
      <w:r>
        <w:rPr>
          <w:lang w:val="hi_IN" w:bidi="hi_IN"/>
        </w:rPr>
        <w:t xml:space="preserve">जब मूसा और उसका परिवार रात को आराम करने के लिए रुके, तो यहोवा उसे मारने आया। सिप्पोरा जल्दी से अपने पुत्र की खलड़ी काट देती है और उसे उसके पाँवों से छूते हुए घोषणा करती है कि अब वह उसका </w:t>
      </w:r>
      <w:r>
        <w:rPr>
          <w:b/>
          <w:lang w:val="hi_IN" w:bidi="hi_IN"/>
        </w:rPr>
        <w:t>खून का दूल्हा</w:t>
      </w:r>
      <w:r>
        <w:rPr>
          <w:lang w:val="hi_IN" w:bidi="hi_IN"/>
        </w:rPr>
        <w:t xml:space="preserve"> है। दूल्हा का अर्थ पति हो सकता है, या वह व्यक्ति जो खतना किया हो या रिश्तेदार। लहू अक्सर जीवन का प्रतीक होता है, लेकिन यहाँ यह किसी व्यक्ति का खतना करने से जुड़े लहू को दर्शाता है।</w:t>
      </w:r>
    </w:p>
    <w:p>
      <w:pPr/>
      <w:r>
        <w:rPr>
          <w:lang w:val="hi_IN" w:bidi="hi_IN"/>
        </w:rPr>
      </w:r>
      <w:r>
        <w:rPr>
          <w:lang w:val="hi_IN" w:bidi="hi_IN"/>
        </w:rPr>
        <w:t xml:space="preserve">यहाँ रुकें और समूह में चर्चा करें कि आप </w:t>
      </w:r>
      <w:r>
        <w:rPr>
          <w:b/>
          <w:lang w:val="hi_IN" w:bidi="hi_IN"/>
        </w:rPr>
        <w:t>लहू के दूल्हे</w:t>
      </w:r>
      <w:r>
        <w:rPr>
          <w:lang w:val="hi_IN" w:bidi="hi_IN"/>
        </w:rPr>
        <w:t xml:space="preserve"> के लिए किस शब्द या वाक्यांश का प्रयोग करेंगे। अधिक जानकारी के लिए मुख्य शब्दावली में </w:t>
      </w:r>
      <w:r>
        <w:rPr>
          <w:b/>
          <w:lang w:val="hi_IN" w:bidi="hi_IN"/>
        </w:rPr>
        <w:t>लहू</w:t>
      </w:r>
      <w:r>
        <w:rPr>
          <w:lang w:val="hi_IN" w:bidi="hi_IN"/>
        </w:rPr>
        <w:t xml:space="preserve"> शब्द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यहोवा ने </w:t>
      </w:r>
      <w:r>
        <w:rPr>
          <w:b/>
          <w:lang w:val="hi_IN" w:bidi="hi_IN"/>
        </w:rPr>
        <w:t>खतना</w:t>
      </w:r>
      <w:r>
        <w:rPr>
          <w:lang w:val="hi_IN" w:bidi="hi_IN"/>
        </w:rPr>
        <w:t xml:space="preserve"> के कारण उसे जीवित रहने दिया।</w:t>
      </w:r>
    </w:p>
    <w:p>
      <w:pPr/>
      <w:r>
        <w:rPr>
          <w:lang w:val="hi_IN" w:bidi="hi_IN"/>
        </w:rPr>
      </w:r>
      <w:r>
        <w:rPr>
          <w:lang w:val="hi_IN" w:bidi="hi_IN"/>
        </w:rPr>
        <w:t xml:space="preserve">यहाँ रुकें और समूह में चर्चा करें कि आप </w:t>
      </w:r>
      <w:r>
        <w:rPr>
          <w:b/>
          <w:lang w:val="hi_IN" w:bidi="hi_IN"/>
        </w:rPr>
        <w:t>खतना</w:t>
      </w:r>
      <w:r>
        <w:rPr>
          <w:lang w:val="hi_IN" w:bidi="hi_IN"/>
        </w:rPr>
        <w:t xml:space="preserve"> के लिए किस शब्द या वाक्यांश का प्रयोग करेंगे। अधिक जानकारी के लिए मुख्य शब्दावली में </w:t>
      </w:r>
      <w:r>
        <w:rPr>
          <w:b/>
          <w:lang w:val="hi_IN" w:bidi="hi_IN"/>
        </w:rPr>
        <w:t>खतना</w:t>
      </w:r>
      <w:r>
        <w:rPr>
          <w:lang w:val="hi_IN" w:bidi="hi_IN"/>
        </w:rPr>
        <w:t xml:space="preserve"> को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यहोवा हारून से कहता है कि वह मूसा को ढूँढने के लिए </w:t>
      </w:r>
      <w:r>
        <w:rPr>
          <w:b/>
          <w:lang w:val="hi_IN" w:bidi="hi_IN"/>
        </w:rPr>
        <w:t>जंगल</w:t>
      </w:r>
      <w:r>
        <w:rPr>
          <w:lang w:val="hi_IN" w:bidi="hi_IN"/>
        </w:rPr>
        <w:t xml:space="preserve"> में जाए। जंगल भूमि का वह क्षेत्र है जहाँ कोई भी नहीं रहता है, लेकिन आमतौर पर वहाँ </w:t>
      </w:r>
      <w:r>
        <w:rPr>
          <w:lang w:val="hi_IN" w:bidi="hi_IN"/>
        </w:rPr>
        <w:t>चरवाहे</w:t>
      </w:r>
      <w:r>
        <w:rPr>
          <w:lang w:val="hi_IN" w:bidi="hi_IN"/>
        </w:rPr>
        <w:t xml:space="preserve"> अपनी भेड़ों को ले जाते हैं। जंगल के लिए उसी शब्द का उपयोग करें जिसका उपयोग आपने पिछले भागों में किया है। </w:t>
      </w:r>
      <w:r>
        <w:rPr>
          <w:lang w:val="hi_IN" w:bidi="hi_IN"/>
        </w:rPr>
        <w:t>जंगल</w:t>
      </w:r>
      <w:r>
        <w:rPr>
          <w:lang w:val="hi_IN" w:bidi="hi_IN"/>
        </w:rPr>
        <w:t xml:space="preserve"> के बारे में अधिक जानकारी के लिए, मुख्य शब्दावली देखें।</w:t>
      </w:r>
    </w:p>
    <w:p>
      <w:pPr/>
      <w:r>
        <w:rPr>
          <w:lang w:val="hi_IN" w:bidi="hi_IN"/>
        </w:rPr>
      </w:r>
      <w:r>
        <w:rPr>
          <w:lang w:val="hi_IN" w:bidi="hi_IN"/>
        </w:rPr>
        <w:t xml:space="preserve">हारून जाता है और मूसा को परमेश्वर के पर्वत पर पाता है। हारून ने अभिवादन के रूप में मूसा को चूमा। मूसा </w:t>
      </w:r>
      <w:r>
        <w:rPr>
          <w:b/>
          <w:lang w:val="hi_IN" w:bidi="hi_IN"/>
        </w:rPr>
        <w:t>हारून</w:t>
      </w:r>
      <w:r>
        <w:rPr>
          <w:lang w:val="hi_IN" w:bidi="hi_IN"/>
        </w:rPr>
        <w:t xml:space="preserve"> को वे सभी बातें बताता है जो यहोवा ने मूसा को कही थीं, और उसे वे चिन्ह दिखाता है जो यहोवा ने मूसा को करने के लिए कहा था। चिन्ह एक संकेत या सूचक हैं कि कोई बात सच है या घटित होने वाली है। चिन्ह एक विशेष प्रकार का चमत्कार हो सकता है। इस भाग में, इन कार्यों को चमत्कार या चिन्ह के रूप में जाना जाता है। मूसा और हारून मिस्र जाते हैं और इस्राएली </w:t>
      </w:r>
      <w:r>
        <w:rPr>
          <w:b/>
          <w:lang w:val="hi_IN" w:bidi="hi_IN"/>
        </w:rPr>
        <w:t>पुरनियों</w:t>
      </w:r>
      <w:r>
        <w:rPr>
          <w:lang w:val="hi_IN" w:bidi="hi_IN"/>
        </w:rPr>
        <w:t xml:space="preserve"> को एक साथ इकट्ठा करते हैं। हारून उन्हें वे सभी बातें बताता है जो यहोवा ने कही थीं और उनके लिए चमत्कार दिखाए जाते हैं। इस्राइली अगुए उन पर </w:t>
      </w:r>
      <w:r>
        <w:rPr>
          <w:b/>
          <w:lang w:val="hi_IN" w:bidi="hi_IN"/>
        </w:rPr>
        <w:t>विश्वास</w:t>
      </w:r>
      <w:r>
        <w:rPr>
          <w:lang w:val="hi_IN" w:bidi="hi_IN"/>
        </w:rPr>
        <w:t xml:space="preserve"> करते हैं और जब उन्हें पता चलता है कि यहोवा ने उनसे भेंट की है और उनके साथ किए जा रहे व्यवहार को याद रखा है, तो वे आराधना में भूमि पर झुक जाते हैं। पुरनिए गोत्र या लोगों के समूह के शासक हैं। विश्वास करना किसी व्यक्ति की बात पर भरोसा करना है। चिन्ह, पुरनियों और विश्वास के लिए उन्हीं शब्दों का उपयोग करें जो आपने पिछले भागों में उपयोग किए हैं। </w:t>
      </w:r>
      <w:r>
        <w:rPr>
          <w:lang w:val="hi_IN" w:bidi="hi_IN"/>
        </w:rPr>
        <w:t>चिन्ह</w:t>
      </w:r>
      <w:r>
        <w:rPr>
          <w:lang w:val="hi_IN" w:bidi="hi_IN"/>
        </w:rPr>
        <w:t xml:space="preserve">, </w:t>
      </w:r>
      <w:r>
        <w:rPr>
          <w:lang w:val="hi_IN" w:bidi="hi_IN"/>
        </w:rPr>
        <w:t>पुरनियों</w:t>
      </w:r>
      <w:r>
        <w:rPr>
          <w:lang w:val="hi_IN" w:bidi="hi_IN"/>
        </w:rPr>
        <w:t xml:space="preserve"> और </w:t>
      </w:r>
      <w:r>
        <w:rPr>
          <w:lang w:val="hi_IN" w:bidi="hi_IN"/>
        </w:rPr>
        <w:t>विश्वास</w:t>
      </w:r>
      <w:r>
        <w:rPr>
          <w:lang w:val="hi_IN" w:bidi="hi_IN"/>
        </w:rPr>
        <w:t xml:space="preserve"> के बारे में अधिक जानकारी के लिए मुख्य शब्दावली देखें।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5:1–21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5:1–21 को सुनें और अपने मन में रखें।</w:t>
      </w:r>
    </w:p>
    <w:p>
      <w:pPr/>
      <w:r>
        <w:rPr>
          <w:lang w:val="hi_IN" w:bidi="hi_IN"/>
        </w:rPr>
      </w:r>
      <w:r>
        <w:rPr>
          <w:lang w:val="hi_IN" w:bidi="hi_IN"/>
        </w:rPr>
        <w:t xml:space="preserve">यदि सम्भव हो तो निर्गमन 5:1–21 का ऑडियो संस्करण तीन बार, तीन अलग-अलग अनुवादों में सुनें। </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5:1–21 का ऑडियो संस्करण सबसे आसानी से समझ में आने वाले अनुवाद में सुनें।</w:t>
      </w:r>
    </w:p>
    <w:p>
      <w:pPr/>
      <w:r>
        <w:rPr>
          <w:lang w:val="hi_IN" w:bidi="hi_IN"/>
        </w:rPr>
      </w:r>
      <w:r>
        <w:rPr>
          <w:lang w:val="hi_IN" w:bidi="hi_IN"/>
        </w:rPr>
        <w:t>पिछले भाग में यहोवा ने मूसा से कहा कि वह मिस्र लौट जाए और फ़िरौन से इस्राएलियों को जाने देने के लिए कहे, ताकि इस्राएल यहोवा की उपासना कर सके।। हारून मूसा से परमेश्वर के पर्वत पर मिला, और मूसा ने हारून को वह सब कुछ बताया जो यहोवा ने उसे करने की आज्ञा दी थी। मिस्र में मूसा और हारून ने इस्राएल के सभी पुरनियों को इकट्ठा किया और हारून ने उन्हें वह सब कुछ बता दिया जो यहोवा ने मूसा को कहने की आज्ञा दी थी। पुरनियों ने यहोवा पर विश्वास किया और उसकी आराधना की।</w:t>
      </w:r>
    </w:p>
    <w:p>
      <w:pPr/>
      <w:r>
        <w:rPr>
          <w:lang w:val="hi_IN" w:bidi="hi_IN"/>
        </w:rPr>
      </w:r>
      <w:r>
        <w:rPr>
          <w:lang w:val="hi_IN" w:bidi="hi_IN"/>
        </w:rPr>
        <w:t>मूसा और हारून इस्राएल के अगुवों से मिलने के बाद, हारून और मूसा मिस्र के राजा फ़िरौन से मिलने गए। परमेश्वर ने उन्हें ऐसा करने के लिए कहा था। कुछ इस्राएली अगुवे संभवतः उनके साथ गए थे। मिस्र की न्याय व्यवस्था किसी को भी फ़िरौन के सामने आने की अनुमति देती थी। फ़िरौन मिस्र के राजा की उपाधि थी, जो शायद उस समय पृथ्वी का सबसे शक्तिशाली देश था। मूसा और हारून ने फ़िरौन से सीधे और अधिकार के साथ बात की। उन्होंने फ़िरौन को स्पष्ट रूप से बताया कि वे यहोवा के वचन बोल रहे हैं, जो इस्राएल का परमेश्वर था। यहोवा परमेश्वर का व्यक्तिगत नाम है, जिसे परमेश्वर ने जलती हुई झाड़ी में मूसा पर प्रकट किया था। यहोवा मूसा और हारून के माध्यम से फ़िरौन से कह रहा था कि वह उसकी प्रजा इस्राएल को जाने दे, ताकि वे जंगल में जाकर भोज करें, उत्सव मनाएँ और यहोवा का आदर करें।</w:t>
      </w:r>
    </w:p>
    <w:p>
      <w:pPr/>
      <w:r>
        <w:rPr>
          <w:lang w:val="hi_IN" w:bidi="hi_IN"/>
        </w:rPr>
      </w:r>
      <w:r>
        <w:rPr>
          <w:lang w:val="hi_IN" w:bidi="hi_IN"/>
        </w:rPr>
        <w:t>लेकिन फ़िरौन ने एक प्रश्न के साथ उत्तर दिया, "यहोवा कौन है कि मैं उसकी बात मानकर इस्राएल को जाने दूँ?" उन दिनों लोग विभिन्न देवताओं की उपासना किया करते थे। उनकी शक्ति को पुकारने के लिए उन देवताओं के व्यक्तिगत नाम जानना आवश्यक था। फ़िरौन ने शायद अभी तक "यहोवा" नाम के परमेश्वर के बारे में नहीं सुना था। फ़िरौन, जो अपने आप को देवता मानता था, शायद अहंकारी था और तिरस्कारपूर्ण ढंग से बोलता था। उसके प्रश्न का अर्थ था, "मैं इस यहोवा को नहीं जानता।" मुझे उसकी बातों पर ध्यान क्यों देना चाहिए?" इसलिए फ़िरौन ने यहोवा की माँग को अस्वीकार कर दिया कि इस्राएल जंगल में जाकर यहोवा का आदर करे।</w:t>
      </w:r>
    </w:p>
    <w:p>
      <w:pPr/>
      <w:r>
        <w:rPr>
          <w:lang w:val="hi_IN" w:bidi="hi_IN"/>
        </w:rPr>
      </w:r>
      <w:r>
        <w:rPr>
          <w:lang w:val="hi_IN" w:bidi="hi_IN"/>
        </w:rPr>
        <w:t>फ़िरौन के कठोर उत्तर के बाद, मूसा और हारून ने विनम्र निवेदन किया। इस बार उन्होंने लगभग वही शब्द प्रयोग किए जो परमेश्वर ने मूसा से जलती हुई झाड़ी में होकर कहे थे। उन्होंने कहा, "इब्रियों का परमेश्वर हमसे मिला है। कृपया हमें तीन दिन की यात्रा पर जाने दे ताकि हम अपने परमेश्वर यहोवा को बलिदान चढ़ा सकें।" उन्होंने फ़िरौन को समझाया कि उनकी मुलाकात अप्रत्याशित रूप से "इब्रियों के परमेश्वर" से हुई थी। अंग्रेजी में "मिले" शब्द का अनुवाद यह दर्शाता है कि उन्होंने बैठक की योजना नहीं बनाई थी या व्यवस्था नहीं की थी। फिर उन्होंने फिरौन से विनती की कि वह इब्रियों को तीन दिन की यात्रा पर जाने की अनुमति दे ताकि वे अपने परमेश्वर यहोवा को बलिदान चढ़ा सकें। बलिदान वह वस्तु है जो परमेश्वर को अर्पित की जाती है — उसे धन्यवाद देने के लिए, उससे क्षमा माँगने के लिए, उसके साथ सम्बन्ध को पुनः स्थापित करने के लिए, या उसका आदर करने के लिए। यहाँ परमेश्वर चाहता था कि इस्राएली उसका आदर करें। यह एक लहू बलिदान हो सकता है जिसमें किसी पशु को मारना और जलाना शामिल हो, या कोई बिना लहू का बलिदान हो सकता है जिसमें परमेश्वर को धूप या अन्न चढ़ाया जाता है। हारून और मूसा ने आगे कहा कि यदि वे नहीं गए, तो यहोवा इब्रियों पर दण्ड भेजेगा। वह उन्हें मरी से मारेगा, जिसका अर्थ है कि यहोवा एक संक्रामक और आमतौर पर घातक बीमारी भेजेगा। या वह उन पर तलवार से हमला करेगा, जिसका अर्थ है कि परमेश्वर अन्य लोगों को युद्ध में इब्रियों को मारने के लिए प्रेरित करेगा।</w:t>
      </w:r>
    </w:p>
    <w:p>
      <w:pPr/>
      <w:r>
        <w:rPr>
          <w:lang w:val="hi_IN" w:bidi="hi_IN"/>
        </w:rPr>
      </w:r>
      <w:r>
        <w:rPr>
          <w:lang w:val="hi_IN" w:bidi="hi_IN"/>
        </w:rPr>
        <w:t>लेकिन किसी भी अनुरोध से फिरौन का मन नहीं बदला। उसने मूसा और हारून को नाम लेकर उत्तर दिया। राजा शायद उन्हें इस्राएली पुरनियों के समूह से अलग कर रहा था, या हो सकता है कि उसने मूसा को मिस्र के पूर्व राजकुमार और हारून को उसके भाई के रूप में पहचान लिया हो। फ़िरौन ने उनसे पूछा, "मूसा और हारून, तुम लोगों को उनके काम से क्यों हटा रहे हो?" फ़िरौन नहीं चाहता था कि इस्राएली लोग काम करना बंद करके परमेश्वर की आराधना करने के लिए जंगल में जाएँ। इस्राएली अब स्वतंत्र लोग नहीं थे, बल्कि मिस्र के दासों के स्वामी के नियंत्रण में दासों का एक समूह थे। इस्राएली लोग उस अर्थ में दास नहीं थे कि वे राजा की संपत्ति थे और उनके पास बिल्कुल भी स्वतंत्रता नहीं थी। वे भी राजा के अधीन थे, ठीक वैसे ही जैसे सभी मिस्रवासी थे। लेकिन, मिस्रवासियों के विपरीत, उन्हें एक जनसमूह के रूप में कम या बिना वेतन के भारी परिश्रम करने के लिए मजबूर किया जाता था। उनके जीवन का मुख्य उद्देश्य मिस्रियों द्वारा उन्हें सौंपी गई जबरन मजदूरी को करना था। वे मूल रूप से स्वतंत्र लोग थे और चरवाहों के रूप में काम करते थे। फिर फ़िरौन ने उन्हें घर बनाने वाले मजदूरों के रूप में काम करने के लिए दास बना लिया और उन्हें सामान्य मजदूरी करने और विशेष रूप से ईंटें बनाने के लिए मजबूर किया। वे खेतों में फसलें बोने, उनकी देखभाल करने और काटने का काम भी करते थे। फ़िरौन ने मिस्र के समाज में इस्राएलियों की स्थिति को कमजोर करने और उनके बढ़ते प्रभाव को रोकने के लिए ऐसा किया था। फ़िरौन ने बढ़ती इस्राएली आबादी को कम करने के लिए एक साधन के रूप में भी कठोर परिश्रम का उपयोग किया। फ़िरौन चाहता था कि ज़्यादा काम करवाकर मज़बूत लोग भी कमज़ोर और बीमार पड़ जाएँ, और जो पहले से कमज़ोर और बीमार थे उनके प्राण चले जाएँ।</w:t>
      </w:r>
    </w:p>
    <w:p>
      <w:pPr/>
      <w:r>
        <w:rPr>
          <w:lang w:val="hi_IN" w:bidi="hi_IN"/>
        </w:rPr>
      </w:r>
      <w:r>
        <w:rPr>
          <w:lang w:val="hi_IN" w:bidi="hi_IN"/>
        </w:rPr>
        <w:t>यहाँ रुकें और समूह में इस प्रश्न पर चर्चा करें: किसी ऐसे जनसमूह की कहानी सुनाएं जिस पर दूसरों द्वारा अत्याचार किया गया हो या आक्रमण किया गया हो। विजेताओं ने उनके साथ किस प्रकार के व्यवहार किए? इस ऑडियो को यहाँ रोकें।</w:t>
      </w:r>
    </w:p>
    <w:p>
      <w:pPr/>
      <w:r>
        <w:rPr>
          <w:lang w:val="hi_IN" w:bidi="hi_IN"/>
        </w:rPr>
      </w:r>
      <w:r>
        <w:rPr>
          <w:lang w:val="hi_IN" w:bidi="hi_IN"/>
        </w:rPr>
        <w:t>तब फ़िरौन ने मूसा, हारून, उनके साथ मौजूद पुरनियों और सभी इस्राएलियों को अपने बोझ या जबरन मजदूरी पर वापस लौटने का आदेश दिया।</w:t>
      </w:r>
    </w:p>
    <w:p>
      <w:pPr/>
      <w:r>
        <w:rPr>
          <w:lang w:val="hi_IN" w:bidi="hi_IN"/>
        </w:rPr>
      </w:r>
      <w:r>
        <w:rPr>
          <w:lang w:val="hi_IN" w:bidi="hi_IN"/>
        </w:rPr>
        <w:t>राजा ने आगे कहा, 'इस्राएली बहुत अधिक बढ़ गए हैं। अब तुम, मूसा और हारून, उन्हें काम करने से रोकना चाहते हो! फ़िरौन ने सोचा कि मिस्र में पहले ही बहुत अधिक इस्राएली हैं, तो वह उन्हें जबरन मज़दूरी से विश्राम क्यों दे? मूसा और हारून की यह विनती कि फ़िरौन लोगों को तीन दिन की यात्रा पर जंगल में जाने दे, फ़िरौन की उस नीति के विरुद्ध थी जिसमें वह इस्राएलियों से अत्यन्त कड़ी मेहनत करवाता था ताकि उनमें से कुछ मर जाएँ। जंगल की यात्रा लोगों को वह विश्राम प्रदान करेगी, जो फ़िरौन नहीं चाहता था कि उन्हें मिले।</w:t>
      </w:r>
    </w:p>
    <w:p>
      <w:pPr/>
      <w:r>
        <w:rPr>
          <w:lang w:val="hi_IN" w:bidi="hi_IN"/>
        </w:rPr>
      </w:r>
      <w:r>
        <w:rPr>
          <w:lang w:val="hi_IN" w:bidi="hi_IN"/>
        </w:rPr>
        <w:t>उसी दिन, जब हारून और मूसा महल से निकल गए, तब फ़िरौन ने एक आदेश दिया और इस्राएलियों के काम कराने वालों और उनके सरदारों को आज्ञा दी। काम कराने वाले मिस्र के दासों के ऐसे मालिक थे जो सीधे राजा के प्रति जवाबदेह थे। इस्राएली सरदार वे लोग थे जिनका काम दासों से लगातार काम करवाना था। वे मिस्र के काम कराने वालों, या दास-सरदारों के प्रति जवाबदेह थे। हम नहीं जानते कि इस्राएली यह मानते थे कि इस्राएली सरदार उनकी प्रजा का प्रतिनिधित्व कर रहा है, या वे यह समझते थे कि सरदार वास्तव में मिस्री काम कराने वालों, अर्थात् दास-सरदारों, के अधीन हैं। फ़िरौन ने एक नया आदेश जारी किया जिसमें काम करवाने वालों, या दासों के सरदारों को कहा गया कि वे इस्राएलियों को ईंटें बनाने के लिए भूसा देना बंद कर दें। उसके बाद से इस्राएलियों को स्वयं जाकर भूसा ढूंढना था। "उन्हें जाने दे" एक आज्ञा है और इसका मतलब यह था कि काम करवाने वाले, या दासों के सरदार, इस्राएली दासों को फसल के खेत में भेजकर जहाँ भी भूसा मिले, उसे इकट्ठा करने के लिए कहें। प्राचीन मिस्र में ईंटें धूप में सुखाई गई मिट्टी या चिकनी मिट्टी के सपाट आयताकार खंड होते थे, जिनका उपयोग लोग दीवारों और इमारतों के निर्माण के लिए करते थे। लोग ईंटों को एक-दूसरे के ऊपर रखते थे और उनके बीच मिट्टी की परत लगाते थे, जो गारे का काम करती थी। भूसा मतलब गेहूँ या जौ की फसल काटने के बाद बची हुई डंठलों के छोटे-छोटे टुकड़े से है। भूसे का काम दो तरह से होता था—यह मिट्टी को एक साथ बाँध देता था और सूखी ईंटों को मज़बूत बनाता था। इस समय तक जो इस्राएली ईंटें बनाने वाले थे, उन्हें स्वयं भूसा इकट्ठा करना नहीं पड़ता था, क्योंकि उन्हें भूसा देने की जिम्मेदारी दूसरे लोगों पर होती थी। हालाँकि, राजा के आदेश का अर्थ यह था कि ईंटें बनाने के अलावा उन्हें अब स्वयं जाकर भूसा भी इकट्ठा करना पड़ेगा। हालाँकि, राजा ने काम करवाने वालों या दासों के सरदारों को आदेश दिया कि वे इस्राएलियों से आवश्यक ईंटों की संख्या कम न करें, भले ही अब इस्राएलियों को अधिक काम करना पड़े। हमें यह तो नहीं पता कि काम करवाने वाले मालिकों या दासों के सरदारों को कितनी ईंटों की आवश्यकता होती थी, लेकिन हम यह जानते हैं कि वे दासों को हर दिन न्यूनतम संख्या में ईंटें बनाने के लिए मजबूर करते थे।</w:t>
      </w:r>
    </w:p>
    <w:p>
      <w:pPr/>
      <w:r>
        <w:rPr>
          <w:lang w:val="hi_IN" w:bidi="hi_IN"/>
        </w:rPr>
      </w:r>
      <w:r>
        <w:rPr>
          <w:lang w:val="hi_IN" w:bidi="hi_IN"/>
        </w:rPr>
        <w:t xml:space="preserve">यहाँ रुकें और समूह में मिट्टी और भूसे से बनी </w:t>
      </w:r>
      <w:r>
        <w:rPr>
          <w:lang w:val="hi_IN" w:bidi="hi_IN"/>
        </w:rPr>
        <w:t>मिस्र की ईंटों की तस्वीर</w:t>
      </w:r>
      <w:r>
        <w:rPr>
          <w:lang w:val="hi_IN" w:bidi="hi_IN"/>
        </w:rPr>
        <w:t xml:space="preserve"> देखें। इस ऑडियो को यहाँ रोकें।</w:t>
      </w:r>
    </w:p>
    <w:p>
      <w:pPr/>
      <w:r>
        <w:rPr>
          <w:lang w:val="hi_IN" w:bidi="hi_IN"/>
        </w:rPr>
      </w:r>
      <w:r>
        <w:rPr>
          <w:lang w:val="hi_IN" w:bidi="hi_IN"/>
        </w:rPr>
        <w:t>फिर फ़िरौन ने अपने नए आदेश का एक कारण बताया। फ़िरौन ने कहा कि इस्राएली आलसी हैं और उनके पास करने को पर्याप्त काम नहीं है, इसलिए वे काम करने के बजाय अपने परमेश्वर को बलिदान चढ़ाने के लिए जाने की विनती करते हैं। इसके बजाय, फ़िरौन ने उनके काम का बोझ बढ़ाने का फैसला किया। फ़िरौन ने परमेश्वर के नाम यहोवा का उल्लेख नहीं किया। ऐसा करके वह यह दिखा रहा था कि उसके लिए ‘यहोवा’ केवल वही ईश्वर है जिसकी उपासना ये लोग करते हैं, न कि कोई ऐसा परमेश्वर जिसे वह आदर देगा या जिसकी बात सुनेगा। वह यहोवा के बारे में अपमानजनक तरीक़े से बात कर रहा था।</w:t>
      </w:r>
    </w:p>
    <w:p>
      <w:pPr/>
      <w:r>
        <w:rPr>
          <w:lang w:val="hi_IN" w:bidi="hi_IN"/>
        </w:rPr>
      </w:r>
      <w:r>
        <w:rPr>
          <w:lang w:val="hi_IN" w:bidi="hi_IN"/>
        </w:rPr>
        <w:t>तब फ़िरौन ने काम करवाने वालों, अर्थात् कार्यपालकों और सरदारों को आज्ञा दी कि वे लोगों को पहले से भी अधिक कड़ी महेनत करने को मजबूर करें और उन्हें बहुत व्यस्त रखें। इस्राएलियों के कार्यभार को बढ़ाने के राजा के आदेश का पूरा उद्देश्य यही था कि उनके पास झूठी बातों को सुनने का समय न रहे। यह स्पष्ट नहीं है कि वे झूठी बातें क्या थीं। राजा शायद मूसा और हारून की बातों का ज़िक्र कर रहा था कि इब्रियों का परमेश्वर उनसे मिला है, या उनकी उस विनती का कि इस्राएलियों को जाने दिया जाए ताकि वे जंगल में यहोवा को बलिदान चढ़ा सकें।</w:t>
      </w:r>
    </w:p>
    <w:p>
      <w:pPr/>
      <w:r>
        <w:rPr>
          <w:lang w:val="hi_IN" w:bidi="hi_IN"/>
        </w:rPr>
      </w:r>
      <w:r>
        <w:rPr>
          <w:lang w:val="hi_IN" w:bidi="hi_IN"/>
        </w:rPr>
        <w:t>इसलिए कार्यपालक, अर्थात् काम करवाने वाले और इस्राएली दासों पर निगरानी रखने वाले सरदार वहाँ गए जहाँ इस्राएली काम कर रहे थे। ‘बाहर जाकर’ इस वाक्यांश का अर्थ यह नहीं है कि काम करवाने वाले और सरदार पहले महल में ही थे। इस वाक्यांश का सीधा सा अर्थ यह हो सकता है कि वे इस्राएलियों के पास गए थे। उन्होंने फ़िरौन के आदेश की सूचना दी थी। अब तक अन्य मजदूर इस्राएलियों को भूसा उपलब्ध कराते थे। अब फ़िरौन कहता है कि इस्राएलियों को "जहाँ भी उन्हें यह मिल सके" वहाँ जाना होगा—शायद खेतों में, या उन जगहों पर जहाँ लोग भूसा इकट्ठा करते हैं। इस्राएली दासों को भूसा इकट्ठा करने और फिर ईंटें बनाने के लिए बहुत अधिक समय व्यतीत करना पड़ेगा। लेकिन उन्हें पहले की तरह ही प्रतिदिन उतनी ही ईंटें बनानी होंगी।</w:t>
      </w:r>
    </w:p>
    <w:p>
      <w:pPr/>
      <w:r>
        <w:rPr>
          <w:lang w:val="hi_IN" w:bidi="hi_IN"/>
        </w:rPr>
      </w:r>
      <w:r>
        <w:rPr>
          <w:lang w:val="hi_IN" w:bidi="hi_IN"/>
        </w:rPr>
        <w:t>यहाँ रुकें और समूह में इस प्रश्न पर चर्चा करें: एक ऐसी घटना के बारे में बताएं जब आपके लोगों के शासक ने उनसे कुछ ऐसा करने को कहा हो जो उनके लिए करना बहुत कठिन था? यदि ऐसा है, तो वह क्या था? इस ऑडियो को यहाँ रोकें।</w:t>
      </w:r>
    </w:p>
    <w:p>
      <w:pPr/>
      <w:r>
        <w:rPr>
          <w:lang w:val="hi_IN" w:bidi="hi_IN"/>
        </w:rPr>
      </w:r>
      <w:r>
        <w:rPr>
          <w:lang w:val="hi_IN" w:bidi="hi_IN"/>
        </w:rPr>
        <w:t>इसलिए लोग मिस्र भर में बिखर गए और ठूँठ ढूँढने लगे ताकि उसे भूसे की तरह इस्तेमाल कर सकें। इन लोगों में शायद इस्राएली परिवार के सभी सदस्य शामिल थे। फ़िरौन द्वारा सौंपे गए अतिरिक्त काम के कारण, शायद उन्हें भूसा इकट्ठा करने में मदद करने के लिए प्रत्येक इस्राएली की आवश्यकता पड़ी होगी। इसलिए हर जगह हर कोई भूसे के विकल्प के रूप में इस्तेमाल करने के लिए फसल के ठूंठ की तलाश करने लगा। ठूँठ वह बहुत छोटा डंठल होता है जो फ़सल काटने के बाद पौधों में रह जाता है—जड़ और उस स्थान के बीच का हिस्सा जहाँ दरांती या हँसुए से पौधे को काटा जाता है। यह भूसे जितना अच्छा नहीं था और इससे उपयोगी ईंटें बनाने की प्रक्रिया काफी कठिन हो गई। लेकिन साथ ही, फसल कटाई के बाद खेतों से भूसे की तुलना में ठूंठ इकट्ठा करना कहीं अधिक कठिन था।</w:t>
      </w:r>
    </w:p>
    <w:p>
      <w:pPr/>
      <w:r>
        <w:rPr>
          <w:lang w:val="hi_IN" w:bidi="hi_IN"/>
        </w:rPr>
      </w:r>
      <w:r>
        <w:rPr>
          <w:lang w:val="hi_IN" w:bidi="hi_IN"/>
        </w:rPr>
        <w:t xml:space="preserve">यहाँ रुकें और समूह के रूप में </w:t>
      </w:r>
      <w:r>
        <w:rPr>
          <w:lang w:val="hi_IN" w:bidi="hi_IN"/>
        </w:rPr>
        <w:t>भूसे और ठूँठ</w:t>
      </w:r>
      <w:r>
        <w:rPr>
          <w:lang w:val="hi_IN" w:bidi="hi_IN"/>
        </w:rPr>
        <w:t xml:space="preserve"> की तस्वीरें देखें। इस ऑडियो को यहाँ रोकें।</w:t>
      </w:r>
    </w:p>
    <w:p>
      <w:pPr/>
      <w:r>
        <w:rPr>
          <w:lang w:val="hi_IN" w:bidi="hi_IN"/>
        </w:rPr>
      </w:r>
      <w:r>
        <w:rPr>
          <w:lang w:val="hi_IN" w:bidi="hi_IN"/>
        </w:rPr>
        <w:t>कार्यपालक, अर्थात् काम करवाने वाले, इस्राएलियों और सरदारों पर दबाव डालते रहे और कहते थे, ‘अपना काम पूरा करो, अपनी दैनिक जिम्मेदारी प्रतिदिन पूरी करो, वैसे ही जैसे तब करते थे जब भूसा मिलता था। कार्यपालक, अर्थात् काम करवाने वाले, इस्राएलियों को उनकी दैनिक ईंटों की मात्रा पूरी करने के लिए कहते रहे। वे कहते थे कि इस्राएलियों को प्रतिदिन उतनी ही ईंटें बनानी होंगी जितनी वे तब बनाते थे जब मिस्री उन्हें भूसा दिया करते थे।</w:t>
      </w:r>
    </w:p>
    <w:p>
      <w:pPr/>
      <w:r>
        <w:rPr>
          <w:lang w:val="hi_IN" w:bidi="hi_IN"/>
        </w:rPr>
      </w:r>
      <w:r>
        <w:rPr>
          <w:lang w:val="hi_IN" w:bidi="hi_IN"/>
        </w:rPr>
        <w:t>कार्यपालक, अर्थात् काम करवाने वाले, जिन्होंने इस्राएली सरदारों को लोगों पर नियुक्त किया था, उन्होंने उन सरदारों को पीटा। उन्होंने उनसे पूछा, "तुमने आज और कल ईंटें बनाने का अपना सौंपा हुआ काम पहले की तरह पूरा क्यों नहीं किया?" फ़िरौन के भूसा देना बंद करने से पहले मजदूर अपना काम पूरा कर लेते थे। लेकिन कल और आज, या हाल के दिनों में जब फ़िरौन ने उन्हें भूसा देना बंद कर दिया, तब वे अपना काम पूरा नहीं कर सके। ईंटें बनाने का काम स्वयं सरदार नहीं कर रहे थे, बल्कि वे उस काम के लिए जिम्मेदार थे जो इस्राएली लोग करते थे। इसलिए कार्यपालकों, अर्थात् काम करवाने वालों के प्रश्न का अर्थ यह है: ‘तुम मजदूरों को क्यों नहीं मजबूर कर रहे कि वे कल और आज उतनी ही ईंटें बनाएँ जितनी पहले बनाते थे?</w:t>
      </w:r>
    </w:p>
    <w:p>
      <w:pPr/>
      <w:r>
        <w:rPr>
          <w:lang w:val="hi_IN" w:bidi="hi_IN"/>
        </w:rPr>
      </w:r>
      <w:r>
        <w:rPr>
          <w:lang w:val="hi_IN" w:bidi="hi_IN"/>
        </w:rPr>
        <w:t>फिर इस्राएली सरदार महल में फ़िरौन के पास अपील करने के लिए आए। राजा के रूप में फ़िरौन अंतिम अपील का न्यायालय था। सरदार उनसे मिलने आए और विनम्रतापूर्वक, लेकिन कड़ी शिकायत के साथ राजा से पूछा, "तू अपने दसों के साथ ऐसा क्यों करता है?" वे तेरे दासों को ईंटें बनाने के लिए भूसा नहीं दे रहे, परन्तु हमें ईंटें बनाने का आदेश दे रहे हैं!" सरदार पूछ रहे थे कि फ़िरौन सरदारों और इस्राएलियों के साथ ऐसा व्यवहार क्यों कर रहा है। कोई भी उन्हें भूसा नहीं दे रहा था, लेकिन मिस्र के कार्यपालक, अर्थात् काम करवाने वाले, अभी भी उन्हें आदेश दे रहे थे कि इस्राएली पहले की तरह उतनी ही ईंटें बनाएँ। सरदारों ने व्याकुलता से कहा, "और अब वे तेरे दसों को पीट रहे हैं, लेकिन गलती तो तेरे ही लोगों की है।" सरदार शिकायत कर रहे थे कि मिस्री उन्हें पीट रहे हैं क्योंकि उन्होंने पर्याप्त ईंटें नहीं बनाईं। इस्राएली सरदार अपने आप को फ़िरौन का दास कह रहे हैं।</w:t>
      </w:r>
    </w:p>
    <w:p>
      <w:pPr/>
      <w:r>
        <w:rPr>
          <w:lang w:val="hi_IN" w:bidi="hi_IN"/>
        </w:rPr>
      </w:r>
      <w:r>
        <w:rPr>
          <w:lang w:val="hi_IN" w:bidi="hi_IN"/>
        </w:rPr>
        <w:t>मिस्री सरदारों को पीट रहे थे। इस्राएली सरदार शायद अप्रत्यक्ष रूप से फ़िरौन पर ही उन्हें सताने का आरोप लगा रहे थे, और वे कार्यपालकों, अर्थात् काम करवाने वालों पर, उनकी अपेक्षा से अधिक अधिकार दिखाने का दोष लगा रहे थे।</w:t>
      </w:r>
    </w:p>
    <w:p>
      <w:pPr/>
      <w:r>
        <w:rPr>
          <w:lang w:val="hi_IN" w:bidi="hi_IN"/>
        </w:rPr>
      </w:r>
      <w:r>
        <w:rPr>
          <w:lang w:val="hi_IN" w:bidi="hi_IN"/>
        </w:rPr>
        <w:t>यहाँ रुकें और समूह में इस प्रश्न पर चर्चा करें: आपके समुदाय में अन्याय के मामलों का निर्णय कौन करता है? यदि आप न्याय से खुश नहीं हैं, तो आप किससे अपील कर सकते हैं? इस ऑडियो को यहाँ रोकें।</w:t>
      </w:r>
    </w:p>
    <w:p>
      <w:pPr/>
      <w:r>
        <w:rPr>
          <w:lang w:val="hi_IN" w:bidi="hi_IN"/>
        </w:rPr>
      </w:r>
      <w:r>
        <w:rPr>
          <w:lang w:val="hi_IN" w:bidi="hi_IN"/>
        </w:rPr>
        <w:t>लेकिन फिरौन ने उत्तर दिया, "तुम आलसी हो—सिर्फ़ आलसी!" इसी वजह से तुम कहते रहते हो—‘हमें जाने दे ताकि हम यहोवा को बलिदान चढ़ाएँ।’ राजा ने सरदारों और इस्राएलियों के प्रति अपनी घृणा को ‘आलसी’ या ‘निकम्मे’ शब्द को दोहराकर प्रकट किया। उन्होंने मिस्रियों द्वारा भूसा उपलब्ध न कराने और उनकी पिटाई करने की उनकी शिकायत को नजरअंदाज कर दिया। फिर राजा ने सरदारों को अपने काम पर वापस जाने का आदेश दिया और कहा कि उन्हें कोई भूसा नहीं मिलेगा। फिरौन ने यह भी कहा कि उन्हें उतनी ही संख्या में ईंटें देनी होंगी जितनी पहले देते थे। इसका अर्थ था कि सरदारों को यह सुनिश्चित करना था कि इस्राएली हर दिन उतनी ही ईंटें बनाएँ जितनी राजा द्वारा आदेश जारी करने से पहले बनाते थे।</w:t>
      </w:r>
    </w:p>
    <w:p>
      <w:pPr/>
      <w:r>
        <w:rPr>
          <w:lang w:val="hi_IN" w:bidi="hi_IN"/>
        </w:rPr>
      </w:r>
      <w:r>
        <w:rPr>
          <w:lang w:val="hi_IN" w:bidi="hi_IN"/>
        </w:rPr>
        <w:t>अब इस्राएली सरदारों को समझ में आ गया कि वे और उनके अधीन इस्राएली संकट में हैं—वे ऐसी स्थिति में फँस गए थे, जहाँ से निकलने का कोई रास्ता नहीं था। उन्हें यह तब समझ में आया जब फ़िरौन और मिस्री कार्यपालकों ने कहा, ‘तुम्हें प्रतिदिन उतनी ही ईंटें बनानी होंगी जितनी पहले बनाते थे।’</w:t>
      </w:r>
    </w:p>
    <w:p>
      <w:pPr/>
      <w:r>
        <w:rPr>
          <w:lang w:val="hi_IN" w:bidi="hi_IN"/>
        </w:rPr>
      </w:r>
      <w:r>
        <w:rPr>
          <w:lang w:val="hi_IN" w:bidi="hi_IN"/>
        </w:rPr>
        <w:t>जब सरदार फ़िरौन के महल से बाहर आए, तो उन्हें मूसा और हारून मिले जो बाहर उनसे मिलने आए थे। मूसा और हारून राजा के साथ सरदारों की मुलाकात के परिणाम को जानने के लिए उत्सुक थे और वे समर्थन देना चाहते थे।</w:t>
      </w:r>
    </w:p>
    <w:p>
      <w:pPr/>
      <w:r>
        <w:rPr>
          <w:lang w:val="hi_IN" w:bidi="hi_IN"/>
        </w:rPr>
      </w:r>
      <w:r>
        <w:rPr>
          <w:lang w:val="hi_IN" w:bidi="hi_IN"/>
        </w:rPr>
        <w:t>सरदारो ने मूसा और हारून से बात की और क्रोधपूर्वक उन्हें डाँटा। उन्होंने कहा, ‘यहोवा तुम पर दृष्टि करे और तुम्हारा न्याय करे!’ तुम ने हमें फिरौन और उसके सेवकों के सामने घृणित ठहराया है, और हमें मारने के लिए उनके हाथ में तलवार थमा दी है।" सरदार क्रोधित थे और मूसा और हारून को श्राप दे रहे थे। वे चाहते थे कि यहोवा मूसा और हारून को घृणा की दृष्टि से देखे, उनके कार्यों पर ध्यान दे और उन्हें दंडित करे। सरदारों ने सोचा कि मूसा और हारून ने फ़िरौन के सामने इस्राएलियों का ठीक से प्रतिनिधित्व नहीं किया और इस कारण उन्होंने यहोवा की आज्ञा का उल्लंघन किया। ऐसा प्रतीत होता था कि वे सोचते थे कि मूसा और हारून ने यहोवा की इच्छा के विरुद्ध काम किया है, क्योंकि उनका विश्वास था कि यहोवा इतनी पीड़ा की अनुमति नहीं देता यदि मूसा और हारून ने उसकी आज्ञा का उल्लंघन न किया होता। और इस प्रकार, सरदारों ने चाहा कि परमेश्वर मूसा और हारून का न्याय करे। तुम ने हमें फ़िरौन और उसके सेवकों की दृष्टि में घृणित बना दिया’ का अर्थ है, ‘तुम ने फ़िरौन और उसके सेवकों या काम कराने वालों को हमसे घृणा करने पर मजबूर कर दिया।’ जब सरदारों ने कहा कि मूसा और हारून ने ‘मिस्रियों के हाथ में तलवार दे दी है ताकि वे हमें मार डालें,’ तो उनका मतलब यह था कि अब मिस्रियों के पास उन्हें मारने का साधन है।</w:t>
      </w:r>
      <w:r>
        <w:rPr>
          <w:lang w:val="hi_IN" w:bidi="hi_IN"/>
        </w:rPr>
      </w:r>
    </w:p>
    <w:p>
      <w:pPr>
        <w:pStyle w:val="Heading3"/>
      </w:pPr>
      <w:r>
        <w:rPr>
          <w:lang w:val="hi_IN" w:bidi="hi_IN"/>
        </w:rPr>
        <w:t>घटनाओं को समझाना</w:t>
      </w:r>
    </w:p>
    <w:p>
      <w:pPr/>
      <w:r>
        <w:rPr>
          <w:lang w:val="hi_IN" w:bidi="hi_IN"/>
        </w:rPr>
      </w:r>
      <w:r>
        <w:rPr>
          <w:lang w:val="hi_IN" w:bidi="hi_IN"/>
        </w:rPr>
        <w:t>निर्गमन 5:1–21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सात दृश्य हैं।</w:t>
      </w:r>
    </w:p>
    <w:p>
      <w:pPr/>
      <w:r>
        <w:rPr>
          <w:lang w:val="hi_IN" w:bidi="hi_IN"/>
        </w:rPr>
      </w:r>
      <w:r>
        <w:rPr>
          <w:b/>
          <w:lang w:val="hi_IN" w:bidi="hi_IN"/>
        </w:rPr>
        <w:t>पहले दृश्य में:</w:t>
      </w:r>
      <w:r>
        <w:rPr>
          <w:lang w:val="hi_IN" w:bidi="hi_IN"/>
        </w:rPr>
        <w:t xml:space="preserve"> मूसा और हारून फ़िरौन के पास जाते हैं और यहोवा की ओर से उससे विनती करते हैं कि वह यहोवा की प्रजा इस्राएल को जंगल में जाने दे ताकि वे यहोवा की आराधना कर सकें। फ़िरौन सहमत नहीं होता और मूसा तथा हारून से कहता है कि लोग अपने काम पर लौट जाएँ।</w:t>
      </w:r>
    </w:p>
    <w:p>
      <w:pPr/>
      <w:r>
        <w:rPr>
          <w:lang w:val="hi_IN" w:bidi="hi_IN"/>
        </w:rPr>
      </w:r>
      <w:r>
        <w:rPr>
          <w:b/>
          <w:lang w:val="hi_IN" w:bidi="hi_IN"/>
        </w:rPr>
        <w:t>दूसरे दृश्य में:</w:t>
      </w:r>
      <w:r>
        <w:rPr>
          <w:lang w:val="hi_IN" w:bidi="hi_IN"/>
        </w:rPr>
        <w:t xml:space="preserve"> फ़िरौन यह आदेश देता है कि अब इस्राएलियों को ईंटें बनाने के लिए खुद ही भूसा इकट्ठा करना होगा। वह काम करवाने वालों, या दासों के सरदारों को आदेश देता है कि वे इस्राएली दासों द्वारा प्रतिदिन बनाई जाने वाली ईंटों की मात्रा को कम न करें।</w:t>
      </w:r>
    </w:p>
    <w:p>
      <w:pPr/>
      <w:r>
        <w:rPr>
          <w:lang w:val="hi_IN" w:bidi="hi_IN"/>
        </w:rPr>
      </w:r>
      <w:r>
        <w:rPr>
          <w:b/>
          <w:lang w:val="hi_IN" w:bidi="hi_IN"/>
        </w:rPr>
        <w:t>तीसरे दृश्य में:</w:t>
      </w:r>
      <w:r>
        <w:rPr>
          <w:lang w:val="hi_IN" w:bidi="hi_IN"/>
        </w:rPr>
        <w:t xml:space="preserve"> काम कराने वाले, अर्थात् कार्यपालक, और सरदार इस्राएलियों से कहते हैं कि अब उन्हें खुद ही भूसा इकट्ठा करना होगा और और ईंटों का उनका कोटा पहले जैसा ही रहेगा।</w:t>
      </w:r>
    </w:p>
    <w:p>
      <w:pPr/>
      <w:r>
        <w:rPr>
          <w:lang w:val="hi_IN" w:bidi="hi_IN"/>
        </w:rPr>
      </w:r>
      <w:r>
        <w:rPr>
          <w:b/>
          <w:lang w:val="hi_IN" w:bidi="hi_IN"/>
        </w:rPr>
        <w:t>चौथे दृश्य में:</w:t>
      </w:r>
      <w:r>
        <w:rPr>
          <w:lang w:val="hi_IN" w:bidi="hi_IN"/>
        </w:rPr>
        <w:t xml:space="preserve"> इस्राएली दास पूरे देश में फैल जाते हैं ताकि भूसे के स्थान पर उपयोग करने के लिए ठूंठ खोज सकें। मिस्री काम कराने वाले, अर्थात् कार्यपालक, लोगों से यह आग्रह करते हैं कि वे प्रतिदिन पहले की तरह ही उतनी ही ईंटें बनाएँ।</w:t>
      </w:r>
    </w:p>
    <w:p>
      <w:pPr/>
      <w:r>
        <w:rPr>
          <w:lang w:val="hi_IN" w:bidi="hi_IN"/>
        </w:rPr>
      </w:r>
      <w:r>
        <w:rPr>
          <w:b/>
          <w:lang w:val="hi_IN" w:bidi="hi_IN"/>
        </w:rPr>
        <w:t>पाँचवें दृश्य में:</w:t>
      </w:r>
      <w:r>
        <w:rPr>
          <w:lang w:val="hi_IN" w:bidi="hi_IN"/>
        </w:rPr>
        <w:t xml:space="preserve"> मिस्री काम कराने वाले इस्राएली सरदारों को मारते हैं और उनसे पूछते हैं कि वे लोगों से पहले की तरह उतनी ही ईंटें क्यों नहीं बनवा रहे।</w:t>
      </w:r>
    </w:p>
    <w:p>
      <w:pPr/>
      <w:r>
        <w:rPr>
          <w:lang w:val="hi_IN" w:bidi="hi_IN"/>
        </w:rPr>
      </w:r>
      <w:r>
        <w:rPr>
          <w:b/>
          <w:lang w:val="hi_IN" w:bidi="hi_IN"/>
        </w:rPr>
        <w:t>छठे दृश्य में:</w:t>
      </w:r>
      <w:r>
        <w:rPr>
          <w:lang w:val="hi_IN" w:bidi="hi_IN"/>
        </w:rPr>
        <w:t xml:space="preserve"> इस्राएली सरदार फ़िरौन के पास जाते हैं ताकि वे शिकायत कर सकें कि मिस्री काम कराने वाले उनके साथ कैसा व्यवहार कर रहे हैं। फ़िरौन सरदारों पर आलसी होने का आरोप लगाता है और उन्हें अपने काम पर वापस जाने के लिए कहता है।</w:t>
      </w:r>
    </w:p>
    <w:p>
      <w:pPr/>
      <w:r>
        <w:rPr>
          <w:lang w:val="hi_IN" w:bidi="hi_IN"/>
        </w:rPr>
      </w:r>
      <w:r>
        <w:rPr>
          <w:b/>
          <w:lang w:val="hi_IN" w:bidi="hi_IN"/>
        </w:rPr>
        <w:t>सातवें दृश्य में:</w:t>
      </w:r>
      <w:r>
        <w:rPr>
          <w:lang w:val="hi_IN" w:bidi="hi_IN"/>
        </w:rPr>
        <w:t xml:space="preserve"> सरदार मूसा और हारून से क्रोधपूर्वक बात करते हैं और उन्हें श्राप देते हैं। सरदार मूसा और हारून पर यह आरोप लगाते हैं कि उन्होंने फ़िरौन और उसके अधिकारियों को उनसे घृणा करने पर मजबूर कर दिया।</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फ़िरौन</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मिस्री काम कराने वाले, अर्थात् कार्यपालक, फ़िरौन को समाचार देते हैं।</w:t>
      </w:r>
    </w:p>
    <w:p>
      <w:pPr>
        <w:pStyle w:val="ListBullet"/>
        <w:spacing w:line="240" w:lineRule="auto"/>
        <w:ind w:left="720"/>
      </w:pPr>
      <w:r>
        <w:rPr>
          <w:lang w:val="hi_IN" w:bidi="hi_IN"/>
        </w:rPr>
      </w:r>
      <w:r>
        <w:rPr>
          <w:lang w:val="hi_IN" w:bidi="hi_IN"/>
        </w:rPr>
        <w:t>इस्राएली सरदार काम कराने वालों, अर्थात् कार्यपालकों को समाचार देते हैं।</w:t>
      </w:r>
    </w:p>
    <w:p>
      <w:pPr>
        <w:pStyle w:val="ListBullet"/>
        <w:spacing w:line="240" w:lineRule="auto"/>
        <w:ind w:left="720"/>
      </w:pPr>
      <w:r>
        <w:rPr>
          <w:lang w:val="hi_IN" w:bidi="hi_IN"/>
        </w:rPr>
      </w:r>
      <w:r>
        <w:rPr>
          <w:lang w:val="hi_IN" w:bidi="hi_IN"/>
        </w:rPr>
        <w:t>और लोग, या इस्राएली</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मूसा और हारून इस्राएल के अगुवों से मिलने के बाद, हारून और मूसा मिस्र के राजा फ़िरौन से मिलने गए। कुछ इस्राएली अगुवे संभवतः उनके साथ गए थे। यह भाग कहता है कि "उन्होंने" फ़िरौन से बात की, लेकिन शायद उनमें से केवल एक, या तो मूसा या हारून ने बात की। वक्ता ने फ़िरौन को अधिकारपूर्ण और सीधे तरीके से संबोधित किया। उसने एक विशेष वाक्यांश का उपयोग किया, जिसने फ़िरौन को यह स्पष्ट कर दिया कि यहोवा उनके माध्यम से बात कर रहा है। उसने कहा, "यहोवा, इस्राएल का परमेश्वर, यों कहता है," और फिर उसने परमेश्वर के वचन सुनाते हुए फ़िरौन से विनती की कि वह यहोवा के लोगों को जाने दे और उन्हें जंगल में उसका आदर करने दे।</w:t>
      </w:r>
    </w:p>
    <w:p>
      <w:pPr/>
      <w:r>
        <w:rPr>
          <w:lang w:val="hi_IN" w:bidi="hi_IN"/>
        </w:rPr>
      </w:r>
      <w:r>
        <w:rPr>
          <w:lang w:val="hi_IN" w:bidi="hi_IN"/>
        </w:rPr>
        <w:t>यहाँ रुकें और इस प्रश्न पर समूह के रूप में चर्चा करें: आपकी भाषा में आप कैसे स्पष्ट करते हैं कि कोई व्यक्ति किसी अधिकार रखने वाले की ओर से संदेश ला रहा है? इस ऑडियो को यहाँ रोकें।</w:t>
      </w:r>
    </w:p>
    <w:p>
      <w:pPr/>
      <w:r>
        <w:rPr>
          <w:lang w:val="hi_IN" w:bidi="hi_IN"/>
        </w:rPr>
      </w:r>
      <w:r>
        <w:rPr>
          <w:lang w:val="hi_IN" w:bidi="hi_IN"/>
        </w:rPr>
        <w:t xml:space="preserve">लेकिन फ़िरौन ने एक प्रश्न के साथ उत्तर दिया, "यहोवा कौन है कि मैं उसकी बात मानकर इस्राएल को जाने दूं?" फ़िरौन कह रहा था कि वह यहोवा को नहीं जानता, और उसे उसकी बात सुनने का कोई कारण नहीं दिखता। इसलिए फ़िरौन ने यहोवा की माँग को अस्वीकार कर दिया कि इस्राएल को जाने दे और जंगल में यहोवा का आदर करे। </w:t>
      </w:r>
    </w:p>
    <w:p>
      <w:pPr/>
      <w:r>
        <w:rPr>
          <w:lang w:val="hi_IN" w:bidi="hi_IN"/>
        </w:rPr>
      </w:r>
      <w:r>
        <w:rPr>
          <w:lang w:val="hi_IN" w:bidi="hi_IN"/>
        </w:rPr>
        <w:t>फ़िरौन के कठोर उत्तर के बाद, मूसा और हारून ने विनम्र निवेदन किया। इस बार उन्होंने लगभग वही शब्द इस्तेमाल किए जो परमेश्वर ने मूसा को जलती हुई झाड़ी के पास कहे थे। उन्होंने कहा, "इब्रियों का परमेश्वर हमसे मिला है। कृपया हमें तीन दिन की यात्रा पर जाने दें ताकि हम अपने परमेश्वर यहोवा को बलिदान अर्पित कर सकें।" फिर उन्होंने आगे कहा कि यदि वे नहीं गए, तो यहोवा इब्रियों पर घातक बीमारी या युद्ध में मृत्यु के रूप में दंड भेजेगा।</w:t>
      </w:r>
    </w:p>
    <w:p>
      <w:pPr/>
      <w:r>
        <w:rPr>
          <w:lang w:val="hi_IN" w:bidi="hi_IN"/>
        </w:rPr>
      </w:r>
      <w:r>
        <w:rPr>
          <w:lang w:val="hi_IN" w:bidi="hi_IN"/>
        </w:rPr>
        <w:t>लेकिन फ़िरौन ने हारून और मूसा से पूछा कि वे लोगों को उनके काम से क्यों रोक रहे हैं। फ़िरौन ने मूसा और हारून को नाम लेकर संबोधित किया। राजा शायद उन्हें इस्राएली पुरनियों के समूह से अलग कर रहा था, या उसने मूसा को पूर्व मिस्र के राजकुमार और हारून को उसके भाई के रूप में पहचाना हो। तब फ़िरौन ने मूसा, हारून, उनके साथ मौजूद पुरनियों और सभी इस्राएलियों को अपने बोझ या जबरन मजदूरी पर वापस लौटने का आदेश दिया। राजा ने बोलना जारी रखा और उनका ध्यान आकर्षित करते हुए कहा, "मेरी बात सुनो!" जो लोग अब इस देश में रहते हैं, उनकी संख्या अब अधिक हो गई है, और तुम चाहते हो कि वे काम करना छोड़ दें और विश्राम करें! मूसा और हारून का यह अनुरोध कि फ़िरौन लोगों को तीन दिन की यात्रा पर जंगल में जाने दे, फ़िरौन की उस नीति के विरुद्ध था जिसमें वह इस्राएलियों से अत्यन्त कड़ी मेहनत करवाता था ताकि उनमें से कुछ मर जाएँ। जंगल की यात्रा लोगों को वह विश्राम प्रदान करेगी, जो फ़िरौन नहीं चाहता था कि उन्हें मिले।</w:t>
      </w:r>
    </w:p>
    <w:p>
      <w:pPr/>
      <w:r>
        <w:rPr>
          <w:lang w:val="hi_IN" w:bidi="hi_IN"/>
        </w:rPr>
      </w:r>
      <w:r>
        <w:rPr>
          <w:lang w:val="hi_IN" w:bidi="hi_IN"/>
        </w:rPr>
        <w:t>अगला दृश्य उसी 'दिन' से आरम्भ होता है जब फ़िरौन ने लोगों के काम कराने वालों, अर्थात् कार्यपालकों, और उनके सरदारों को आज्ञा दी। मूसा और हारून सम्भवतः महल से निकल गए, परन्तु राजा ने तुरंत एक नया आदेश जारी करके प्रतिक्रिया दी। "फ़िरौन ने आज्ञा दी" का अर्थ हो सकता है, "फ़िरौन ने आदेश दिया।" उसने जरूरी नहीं कि सब लोगों के काम कराने वालों, अर्थात् कार्यपालकों, और उनके सरदारों से सीधे बात की हो, और पाठ हमें यह नहीं बताता कि उनकी संख्या कितनी थी। उनमें से कुछ शायद उस समय महल में थे। फ़िरौन के आदेश ने काम कराने वालों, अर्थात् कार्यपालकों, और सरदारों को इस्राएली दासों को ईंटें बनाने के लिए भूसा देने से मना कर दिया, जैसा वे पहले करते थे। तब से इस्राएलियों को ईंटें बनाने के लिए खुद ही भूसा इकट्ठा करना पड़ता था। हालाँकि, राजा ने काम करवाने वालों या कार्यपालकों को आदेश दिया कि वे इस्राएलियों से आवश्यक ईंटों की संख्या कम न करें, भले ही अब इस्राएलियों को अधिक काम करना पड़े।</w:t>
      </w:r>
    </w:p>
    <w:p>
      <w:pPr/>
      <w:r>
        <w:rPr>
          <w:lang w:val="hi_IN" w:bidi="hi_IN"/>
        </w:rPr>
      </w:r>
      <w:r>
        <w:rPr>
          <w:lang w:val="hi_IN" w:bidi="hi_IN"/>
        </w:rPr>
        <w:t xml:space="preserve">यहाँ रुकें और समूह में मिट्टी और भूसे से बनी </w:t>
      </w:r>
      <w:r>
        <w:rPr>
          <w:lang w:val="hi_IN" w:bidi="hi_IN"/>
        </w:rPr>
        <w:t>मिस्र की ईंटों की तस्वीर</w:t>
      </w:r>
      <w:r>
        <w:rPr>
          <w:lang w:val="hi_IN" w:bidi="hi_IN"/>
        </w:rPr>
        <w:t xml:space="preserve"> देखें। इस ऑडियो को यहाँ रोकें।</w:t>
      </w:r>
    </w:p>
    <w:p>
      <w:pPr/>
      <w:r>
        <w:rPr>
          <w:lang w:val="hi_IN" w:bidi="hi_IN"/>
        </w:rPr>
      </w:r>
      <w:r>
        <w:rPr>
          <w:lang w:val="hi_IN" w:bidi="hi_IN"/>
        </w:rPr>
        <w:t>फिर फ़िरौन ने अपने नए आदेश का एक कारण बताया। उसने कहा, "क्योंकि वे आलसी हैं।" आलसी’ शब्द व्यंग्यात्मक है और यह संकेत देता है कि इस्राएली आलसी थे और कड़ी मेहनत करना नहीं चाहते थे। यही कारण है कि राजा ने उनके काम का बोझ बढ़ा दिया। फ़िरौन ने आगे कहा, "इसलिए वे चिल्लाते हैं, कि हमें जाने दे कि हम अपने परमेश्वर को बलिदान चढ़ाएँ।" राजा कह रहा था कि काम की कमी होने के कारण इस्राएली उससे बार-बार विनती करते थे या उससे लगातार गुहार लगाते थे कि उन्हें जंगल में जाकर अपने परमेश्वर को बलिदान चढ़ाने की अनुमति दी जाए। फ़िरौन ने परमेश्वर के नाम यहोवा का उल्लेख नहीं किया। ऐसा करके वह यह दिखा रहा था कि उसके लिए ‘यहोवा’ केवल वही ईश्वर है जिसकी उपासना ये लोग करते हैं, न कि कोई ऐसा परमेश्वर जिसे वह आदर देगा या जिसकी बात सुनेगा। फ़िरौन यहोवा का आदर नहीं करता था और न ही उसे पसंद करता था।</w:t>
      </w:r>
    </w:p>
    <w:p>
      <w:pPr/>
      <w:r>
        <w:rPr>
          <w:lang w:val="hi_IN" w:bidi="hi_IN"/>
        </w:rPr>
      </w:r>
      <w:r>
        <w:rPr>
          <w:lang w:val="hi_IN" w:bidi="hi_IN"/>
        </w:rPr>
        <w:t>यहाँ रुकें और समूह के रूप में इस प्रश्न पर चर्चा करें: फ़िरौन ने अपने शब्दों से यह दिखाया कि वह इस्राएलियों के परमेश्वर का आदर नहीं करता और न ही उसे पसंद करता है। जब अधिकार वाले लोग किसी और को पसंद नहीं करते या उसका आदर नहीं करते, तो वे उसके बारे में कैसे बात करते हैं? एक ऐसे समय का वर्णन करें जब किसी ने किसी दूसरे व्यक्ति के बारे में अपमानजनक तरीके से बात की हो। इस ऑडियो को यहाँ रोकें।</w:t>
      </w:r>
    </w:p>
    <w:p>
      <w:pPr/>
      <w:r>
        <w:rPr>
          <w:lang w:val="hi_IN" w:bidi="hi_IN"/>
        </w:rPr>
      </w:r>
      <w:r>
        <w:rPr>
          <w:lang w:val="hi_IN" w:bidi="hi_IN"/>
        </w:rPr>
        <w:t>फिर राजा ने काम करवाने वालों, अर्थात् कार्यपालकों और सरदारों को आज्ञा दी कि वे उन पुरुषों, अर्थात् लोगों को पहले से भी अधिक कड़ी महेनत करने के लिए मजबूर करें और उन्हें अपने काम में व्यस्त रखें। उसने ऐसा इसलिए किया ताकि इस्राएली उन बातों की ओर ध्यान न दें जिन्हें उसने 'धोखे के शब्द' कहा। इस्राएलियों के कार्यभार को बढ़ाने के राजा के आदेश का पूरा उद्देश्य यही था ताकि उनके पास झूठी बातों को सुनने का समय न रहे।" यह स्पष्ट नहीं है कि वे झूठी बातें क्या थीं। राजा ने शायद मूसा और हारून के उन शब्दों का उल्लेख किया होगा कि इब्रियों के परमेश्वर उनसे मिला था, या फिर मूसा, हारून और इस्राएली अगुवों की उस विनती का, जिसमें उन्होंने लोगों को जाने देने और जंगल में यहोवा को बलिदान चढ़ाने की अनुमति माँगी थी।</w:t>
      </w:r>
    </w:p>
    <w:p>
      <w:pPr/>
      <w:r>
        <w:rPr>
          <w:lang w:val="hi_IN" w:bidi="hi_IN"/>
        </w:rPr>
      </w:r>
      <w:r>
        <w:rPr>
          <w:lang w:val="hi_IN" w:bidi="hi_IN"/>
        </w:rPr>
        <w:t>तब काम कराने वाले, अर्थात् कार्यपालक, और इस्राएली दासों पर निगरानी रखने वाले सरदार वहाँ गए जहाँ इस्राएली काम कर रहे थे। ‘बाहर जाकर’ इस वाक्यांश का अर्थ यह नहीं है कि काम करवाने वाले और सरदार पहले महल में ही थे। इस वाक्यांश का सीधा सा अर्थ यह हो सकता है कि वे इस्राएलियों के पास गए थे। उन्होंने फ़िरौन के आदेश की सूचना दी थी। उन्होंने कहा, "फ़िरौन इस तरह कहता है, 'मैं तुम्हें भूसा नहीं दूँगा। जहां कहीं भी मिले, जाकर खुद ही भूसा ले आओ, लेकिन तुम्हारा काम जरा भी कम नहीं होगा।</w:t>
      </w:r>
    </w:p>
    <w:p>
      <w:pPr/>
      <w:r>
        <w:rPr>
          <w:lang w:val="hi_IN" w:bidi="hi_IN"/>
        </w:rPr>
      </w:r>
      <w:r>
        <w:rPr>
          <w:lang w:val="hi_IN" w:bidi="hi_IN"/>
        </w:rPr>
        <w:t>परिणामस्वरूप लोग पूरे मिस्र में फैल गए ताकि भूसे के स्थान पर उपयोग करने के लिए ठूँठ खोज सकें। इन लोगों में शायद इस्राएली परिवार के सभी सदस्य शामिल थे। फ़िरौन द्वारा सौंपे गए अतिरिक्त काम के कारण, शायद उन्हें भूसा इकट्ठा करने में मदद करने के लिए प्रत्येक इस्राएली की आवश्यकता होगी। इसलिए हर जगह हर कोई भूसे के विकल्प के रूप में इस्तेमाल करने के लिए फसल के ठूंठ की तलाश करने लगा।</w:t>
      </w:r>
    </w:p>
    <w:p>
      <w:pPr/>
      <w:r>
        <w:rPr>
          <w:lang w:val="hi_IN" w:bidi="hi_IN"/>
        </w:rPr>
      </w:r>
      <w:r>
        <w:rPr>
          <w:lang w:val="hi_IN" w:bidi="hi_IN"/>
        </w:rPr>
        <w:t xml:space="preserve">यहाँ रुकें और समूह के रूप में </w:t>
      </w:r>
      <w:r>
        <w:rPr>
          <w:lang w:val="hi_IN" w:bidi="hi_IN"/>
        </w:rPr>
        <w:t>भूसे और ठूँठ</w:t>
      </w:r>
      <w:r>
        <w:rPr>
          <w:lang w:val="hi_IN" w:bidi="hi_IN"/>
        </w:rPr>
        <w:t xml:space="preserve"> की तस्वीरें देखें। इस ऑडियो को यहाँ रोकें।</w:t>
      </w:r>
    </w:p>
    <w:p>
      <w:pPr/>
      <w:r>
        <w:rPr>
          <w:lang w:val="hi_IN" w:bidi="hi_IN"/>
        </w:rPr>
      </w:r>
      <w:r>
        <w:rPr>
          <w:lang w:val="hi_IN" w:bidi="hi_IN"/>
        </w:rPr>
        <w:t>काम कराने वाले, अर्थात् मिस्री कार्यपालक, इस्राएलियों और उनके सरदारों पर दबाव डालते रहे और कहते थे, ‘अपना काम पूरा करो, अपनी दैनिक जिम्मेदारी प्रतिदिन पूरी करो, जैसे तब करते थे जब भूसा मिलता था। काम कराने वाले, अर्थात् कार्यपालक, इस्राएलियों को उनकी रोज़ की ईंटों की गिनती पूरी करने के लिए दबाव डाल रहे थे। वे कहते थे कि इस्राएलियों को प्रतिदिन उतनी ही ईंटें बनानी होंगी जितनी वे तब बनाते थे जब मिस्री उन्हें भूसा देते थे। इस पाठ में कई बार इस विचार को दोहराया गया है कि इस्राएलियों को पहले की तरह ही उतनी ही संख्या में ईंटें बनानी होंगी। लेखक यह जानबूझकर करता है ताकि इस स्थिति पर ध्यान आकर्षित किया जा सके।</w:t>
      </w:r>
    </w:p>
    <w:p>
      <w:pPr/>
      <w:r>
        <w:rPr>
          <w:lang w:val="hi_IN" w:bidi="hi_IN"/>
        </w:rPr>
      </w:r>
      <w:r>
        <w:rPr>
          <w:lang w:val="hi_IN" w:bidi="hi_IN"/>
        </w:rPr>
        <w:t>काम कराने वाले, अर्थात् कार्यपालक, जिन्होंने इस्राएली सरदारों को लोगों पर नियुक्त किया था, उन्होंने उन सरदारों को पीटा। उन्होंने उनसे पूछा, "तुम ने आज और कल ईंटें बनाने का अपना सौंपा हुआ काम पहले की तरह पूरा क्यों नहीं किया?" सरदार खुद वास्तव में ईंटें नहीं बनाते थे, बल्कि वे बाकी इस्राएलियों से काम करवाते थे। तो काम कराने वालों, अर्थात् कार्यपालकों, के प्रश्न का अर्थ यह है: 'तुम मजदूरों को क्यों मजबूर नहीं कर रहे कि वे कल और आज उतनी ही ईंटें बनाएँ जितनी पहले बनाते थे?</w:t>
      </w:r>
    </w:p>
    <w:p>
      <w:pPr/>
      <w:r>
        <w:rPr>
          <w:lang w:val="hi_IN" w:bidi="hi_IN"/>
        </w:rPr>
      </w:r>
      <w:r>
        <w:rPr>
          <w:lang w:val="hi_IN" w:bidi="hi_IN"/>
        </w:rPr>
        <w:t>तब इस्राएली सरदार राजा के पास अपील करने आए। सरदार उनसे मिलने आए और विनम्रतापूर्वक, लेकिन कड़ी शिकायत के लहजे में राजा से पूछा, "तू अपने दसों के साथ ऐसा क्यों करता है?" वे तेरे दासों को ईंटें बनाने के लिए भूसा नहीं दे रहे, परन्तु हमें ईंटें बनाने का आदेश दे रहे हैं!" सरदार शायद खुद महल में प्रवेश करके राजा से बात करने गए थे। सरदारों ने व्याकुलता से कहा, "और अब वे तेरे दसों को पीट रहे हैं, लेकिन गलती तो तेरे ही लोगों की है।"</w:t>
      </w:r>
    </w:p>
    <w:p>
      <w:pPr/>
      <w:r>
        <w:rPr>
          <w:lang w:val="hi_IN" w:bidi="hi_IN"/>
        </w:rPr>
      </w:r>
      <w:r>
        <w:rPr>
          <w:lang w:val="hi_IN" w:bidi="hi_IN"/>
        </w:rPr>
        <w:t>फ़िरौन ने कहा, 'तुम बहुत आलसी हो—बस आलसी! इसी वजह से तुम कहते रहते हो—‘हमें जाने दे ताकि हम यहोवा को बलिदान चढ़ाएँ।’ राजा ने सरदारों और इस्राएलियों के प्रति अपनी घृणा को ‘आलसी’ या ‘आलसी’ शब्द को दोहराकर प्रकट किया। फिर राजा ने सरदारों को अपने काम पर वापस जाने का आदेश दिया और कहा कि उन्हें कोई भूसा नहीं मिलेगा। फिरौन ने यह भी कहा कि उन्हें उतनी ही संख्या में ईंटें देनी होंगी जितनी पहले देते थे। इसका अर्थ था कि सरदारों को यह सुनिश्चित करना था कि इस्राएली हर दिन उतनी ही ईंटें बनाएँ जितनी राजा द्वारा आदेश जारी करने से पहले बनाते थे।</w:t>
      </w:r>
    </w:p>
    <w:p>
      <w:pPr/>
      <w:r>
        <w:rPr>
          <w:lang w:val="hi_IN" w:bidi="hi_IN"/>
        </w:rPr>
      </w:r>
      <w:r>
        <w:rPr>
          <w:lang w:val="hi_IN" w:bidi="hi_IN"/>
        </w:rPr>
        <w:t>यहाँ रुकें और इस प्रश्न पर समूह में चर्चा करें: यहाँ फ़िरौन ने अपनी घृणा को 'आलसी' शब्द को दोहराकर प्रकट किया। अपनी भाषा में कहानी सुनाते समय आप गहरी भावना को कैसे प्रकट करते हैं? इस ऑडियो को यहाँ रोकें।</w:t>
      </w:r>
    </w:p>
    <w:p>
      <w:pPr/>
      <w:r>
        <w:rPr>
          <w:lang w:val="hi_IN" w:bidi="hi_IN"/>
        </w:rPr>
      </w:r>
      <w:r>
        <w:rPr>
          <w:lang w:val="hi_IN" w:bidi="hi_IN"/>
        </w:rPr>
        <w:t>अब इस्राएली सरदारों को समझ में आ गया कि वे और उनके अधीन इस्राएली संकट में हैं—वे ऐसी स्थिति में फँस गए थे, जहाँ से निकलने का कोई रास्ता नहीं था। उन्हें यह तब पता चला जब फ़िरौन और मिस्री काम कराने वालों ने कहा, 'तुम्हें रोज़ उतनी ही ईंटें बनानी हैं जितनी पहले बनाते थे।</w:t>
      </w:r>
    </w:p>
    <w:p>
      <w:pPr/>
      <w:r>
        <w:rPr>
          <w:lang w:val="hi_IN" w:bidi="hi_IN"/>
        </w:rPr>
      </w:r>
      <w:r>
        <w:rPr>
          <w:lang w:val="hi_IN" w:bidi="hi_IN"/>
        </w:rPr>
        <w:t>जब सरदार फ़िरौन के महल से बाहर आए, तो उन्हें मूसा और हारून मिले जो बाहर उनसे मिलने आए थे। सरदारों ने मूसा और हारून से बात की और उन्हें क्रोध के साथ डाँटा और कहा, "यहोवा तुम पर दृष्टि करे, और तुम्हारा न्याय करे! तुम ने हमें फिरौन और उसके सेवकों के सामने घृणित ठहराया है, और हमें मारने के लिए उनके हाथ में तलवार थमा दी है।" सरदार क्रोधित थे और मूसा और हारून को श्राप दे रहे थे। ऐसा प्रतीत होता था कि वे सोचते थे कि मूसा और हारून ने यहोवा की इच्छा के विरुद्ध काम किया है, क्योंकि उनका विश्वास था कि यहोवा इतनी पीड़ा की अनुमति नहीं देता यदि मूसा और हारून ने उसकी आज्ञा का उल्लंघन न किया होता। और इसलिए, सरदार चाहते थे कि परमेश्वर मूसा और हारून का न्याय करे।</w:t>
      </w:r>
    </w:p>
    <w:p>
      <w:pPr/>
      <w:r>
        <w:rPr>
          <w:lang w:val="hi_IN" w:bidi="hi_IN"/>
        </w:rPr>
      </w:r>
      <w:r>
        <w:rPr>
          <w:lang w:val="hi_IN" w:bidi="hi_IN"/>
        </w:rPr>
        <w:t>अब समूह को चाहिए कि वे इस भाग और उसमें हो रही घटनाओं को कथापट बनाकर, चित्र बनाकर, या वस्तुओं का उपयोग करके दृश्य रूप में दिखाएँ।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5:1–21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सात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फ़िरौन</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मिस्री काम कराने वाले जो फिरौन को समाचार देते थे</w:t>
      </w:r>
    </w:p>
    <w:p>
      <w:pPr>
        <w:pStyle w:val="ListBullet"/>
        <w:spacing w:line="240" w:lineRule="auto"/>
        <w:ind w:left="720"/>
      </w:pPr>
      <w:r>
        <w:rPr>
          <w:lang w:val="hi_IN" w:bidi="hi_IN"/>
        </w:rPr>
      </w:r>
      <w:r>
        <w:rPr>
          <w:lang w:val="hi_IN" w:bidi="hi_IN"/>
        </w:rPr>
        <w:t>इस्राएली सरदार काम जो कराने वालों को समाचार देते थे।</w:t>
      </w:r>
    </w:p>
    <w:p>
      <w:pPr>
        <w:pStyle w:val="ListBullet"/>
        <w:spacing w:line="240" w:lineRule="auto"/>
        <w:ind w:left="720"/>
      </w:pPr>
      <w:r>
        <w:rPr>
          <w:lang w:val="hi_IN" w:bidi="hi_IN"/>
        </w:rPr>
      </w:r>
      <w:r>
        <w:rPr>
          <w:lang w:val="hi_IN" w:bidi="hi_IN"/>
        </w:rPr>
        <w:t>और लोग, या इस्राएली</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नाटक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फिर हारून और मूसा मिस्र के राजा के पास गए और कहा, “यहोवा परमेश्वर, जिसकी हम इस्राएली आराधना करते हैं, तुमसे यह कहता है: ‘मेरे लोगों को जंगल में जाने दे, ताकि वे मेरे आदर के लिए भोज करें!’</w:t>
      </w:r>
    </w:p>
    <w:p>
      <w:pPr/>
      <w:r>
        <w:rPr>
          <w:lang w:val="hi_IN" w:bidi="hi_IN"/>
        </w:rPr>
      </w:r>
      <w:r>
        <w:rPr>
          <w:lang w:val="hi_IN" w:bidi="hi_IN"/>
        </w:rPr>
        <w:t>लेकिन राजा ने कहा, "यहोवा कौन है? मुझे उसकी बातों पर ध्यान क्यों देना चाहिए और इस्राएली लोगों को जाने क्यों देना चाहिए? मैं यहोवा को नहीं जानता! और इसके अलावा, मैं इस्राएली लोगों को जाने नहीं दूंगा!</w:t>
      </w:r>
    </w:p>
    <w:p>
      <w:pPr/>
      <w:r>
        <w:rPr>
          <w:lang w:val="hi_IN" w:bidi="hi_IN"/>
        </w:rPr>
      </w:r>
      <w:r>
        <w:rPr>
          <w:lang w:val="hi_IN" w:bidi="hi_IN"/>
        </w:rPr>
        <w:t>मूसा और हारून ने उत्तर दिया, “यहोवा परमेश्वर, जिसकी आराधना हम इब्री करते हैं, हमारे सामने प्रकट हुआ है और उसने हमें यह कहने को कहा है। इसलिए हम तुझसे अनुरोध करते हैं कि कृपया हमें जंगल में तीन दिन की यात्रा पर जाने दे। हमें वहाँ यहोवा परमेश्वर को बलिदान चढ़ाना आवश्यक है। यदि हम ऐसा नहीं करेंगे, तो वह हमें बीमारियों से या हमारे शत्रुओं के हमलों से मरवा देगा।" परन्तु मिस्र के राजा ने उनसे कहा, 'मूसा और हारून, तुम इस्राएली लोगों को काम करने से क्यों रोक रहे हो? उन दासों से कहो कि काम पर लौट जाएं! राजा ने यह भी कहा, 'मेरी बात सुनो! तुम लोग जो अब इस देश में रहते हो, अब बहुत अधिक हो गए हो, और तुम चाहते हो कि वे काम करना छोड़कर विश्राम करें!</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और हारून की भूमिका निभाने वाले व्यक्ति से पूछें, "आप क्या महसूस कर रहे हैं या क्या सोच रहे हैं?" लोग इस तरह उत्तर दे सकते हैं, 'अब हम क्या करें! हम यहोवा की आज्ञा का पालन कैसे करें?' या "फ़िरौन यहोवा को नहीं जानता और उसका मज़ाक उड़ाता है!" या 'फ़िरौन चाहता है कि इब्री लोग मर जाएँ। वह सोचता है कि हम बहुत अधिक हो गए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उसी दिन राजा ने मिस्री कार्यपालकों, और दासों की निगरानी करने वाले इस्राएली सरदारों को आदेश दिया, “इस्राएली लोगों को ईंटें बनाने के लिए अब और भूसा मत दो, जैसा तुम पहले देते थे। उन्हें खेतों में जाकर अपना भूसा खुद इकट्ठा करने दो। लेकिन उनसे यह भी माँग करो कि वे पहले जितनी ही ईंटें बनाएँ। संख्या को बिल्कुल भी कम न करें। उनके पास करने के लिए पर्याप्त काम नहीं है। यही कारण है कि वे मुझसे विनती कर रहे हैं कि उन्हें जंगल में जाने दिया जाए ताकि वे अपने परमेश्वर को बलिदान चढ़ा सकें। पुरुषों को और अधिक मेहनत करने के लिए मजबूर करो, ताकि उनके पास अपने अगुवों के झूठ सुनने का समय ही न हो!”</w:t>
      </w:r>
    </w:p>
    <w:p>
      <w:pPr/>
      <w:r>
        <w:rPr>
          <w:lang w:val="hi_IN" w:bidi="hi_IN"/>
        </w:rPr>
      </w:r>
      <w:r>
        <w:rPr>
          <w:lang w:val="hi_IN" w:bidi="hi_IN"/>
        </w:rPr>
        <w:t>इसलिए मिस्री काम कराने वाले और इस्राएली सरदार वहाँ गए जहाँ इस्राएली लोग थे, और उनसे कहा, “राजा ने कहा है कि वह अब तुम्हें कोई भूसा नहीं देगा। इसलिए तुम लोग खुद जाकर जहाँ भी भूसा मिले, वहाँ से ले आओ। लेकिन तुम्हें फिर भी उतनी ही ईंटें बनाते रहना होगा जितनी पहले बनाते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लोगों की भूमिका निभाने वाले लोगों से पूछें, "आप क्या महसूस कर रहे हैं या क्या सोच रहे हैं?" वह लोग इस तरह उत्तर दे सकते हैं, “हम पर हाय! हम पहले जितनी ही ईंटें कैसे बना सकते हैं? या फिर अब हमें ठूँठ निकालना पड़ रहा है, और हमें यह कहाँ मिलेगा? हम और भी कड़ी मेहनत कैसे कर सकते हैं?" या “मिस्री हमसे इतनी नफरत क्यों करते हैं?" हम शांतिप्रिय चरवाहे थे और उन्होंने हमें दयनीय दास बना दिया!"</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तब इस्राएली लोग भूसा ढूँढ़ने के लिए पूरे मिस्र में फैल गए। दासों के मालिक उन्हें लगातार कहते रहे, 'हर दिन का काम पूरा करो और उतनी ही ईंटें बनाओ जितनी पहले बनाते थे, जब हम तुम्हें भूसा देते थे!' जब वे ऐसा नहीं कर पाए, तो दासों के मालिकों ने दूसरों से इस्राएली सरदारों को डंडों से पिटवाया और उनसे पूछा, 'तुम्हारे अधीन काम करने वाले लोग आज उतनी ईंटें क्यों नहीं बना पाए जितनी पहले बनाते थे?'</w:t>
      </w:r>
    </w:p>
    <w:p>
      <w:pPr/>
      <w:r>
        <w:rPr>
          <w:lang w:val="hi_IN" w:bidi="hi_IN"/>
        </w:rPr>
      </w:r>
      <w:r>
        <w:rPr>
          <w:lang w:val="hi_IN" w:bidi="hi_IN"/>
        </w:rPr>
        <w:t>फिर इस्राएली सरदार राजा के पास गए और शिकायत की, “तू हमारे साथ ऐसा क्यों व्यवहार रहा है? अब वे हमें ईंटें बनाने के लिए भूसा नहीं दे रहे हैं, लेकिन वे हमें ईंटें बनाने का आदेश देते रहते हैं। और अब कभी-कभी वे हमें पीटते हैं। लेकिन यह तुम्हारे अपने दास मालिकों की गलती है कि हम पहले जितनी ईंटें नहीं बना पा रहे हैं!" लेकिन राजा ने कहा, "तुम आलसी हो और काम नहीं करना चाहते!" इसीलिए तुम बार-बार कहते हो, 'हमें जंगल में जाकर यहोवा को बलिदान चढ़ाने की अनुमति दे।' इसलिए जाओ और काम पर वापस लग जाओ! हम तुम्हें कोई भूसा नहीं देंगे, लेकिन तुम्हें उतनी ही ईंटें बनाते रहना होगा!</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सरदारों की भूमिका निभाने वाले लोगों से पूछें, "आप क्या महसूस कर रहे हैं या क्या सोच रहे हैं?" लोग इस तरह उत्तर दे सकते हैं, “यह एक निराशाजनक स्थिति है! हम और लोग मुसीबत में हैं!" या 'फ़िरौन हमारी मदद नहीं करने वाला है! तो हम क्या कर सकते हैं?" या 'हमने सोचा था कि यहोवा ने हमारी दुर्दशा के बारे में सुना है और हमें बाहर निकालने वाला है! मूसा और हारून दोषी हैं! यहोवा उनका न्याय करे!"</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इस्राएली सरदारों को एहसास हुआ कि वे कठिन परिस्थिति में हैं, क्योंकि उन्हें कहा गया था, 'हम प्रतिदिन बनाई जाने वाली ईंटों की संख्या कम नहीं करने वाले हैं।' जब वे राजा के महल से निकले, तो उनकी मुलाकात हारून और मूसा से हुई, जो वहां उनका इंतजार कर रहे थे। उन्होंने हारून और मूसा से कहा, 'यहोवा ने देखा है कि तुम दोनों ने क्या किया है। वह तुम्हें दण्ड देगा, क्योंकि तुमने राजा और उसके कर्मचारियों को हमारे प्रति घृणा करने पर मजबूर किया है! तुमने उन्हें हमें मारने का बहाना दे दिया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और हारून की भूमिका निभाने वाले लोगों से पूछें, "आप क्या महसूस कर रहे हैं या क्या सोच रहे हैं?" वह व्यक्ति इस तरह उत्तर दे सकते हैं, “सरदारों ने फ़िरौन का मन नहीं बदला। और वे हमें राजा के आदेश के लिए दोषी ठहरा रहे हैं!" या "वे हमें श्राप दे रहे हैं और चाहते हैं कि परमेश्वर हमारा न्याय करे! लेकिन हमने केवल वही कहा जो यहोवा ने हमें फ़िरौन से कहने के लिए कहा था!" या 'हम क्या करें? हमें यहोवा से बात करनी होगी।"</w:t>
      </w:r>
      <w:r>
        <w:rPr>
          <w:lang w:val="hi_IN" w:bidi="hi_IN"/>
        </w:rPr>
      </w:r>
    </w:p>
    <w:p>
      <w:pPr>
        <w:pStyle w:val="Heading3"/>
      </w:pPr>
      <w:r>
        <w:rPr>
          <w:lang w:val="hi_IN" w:bidi="hi_IN"/>
        </w:rPr>
        <w:t>आवश्यक जानकारी</w:t>
      </w:r>
    </w:p>
    <w:p>
      <w:pPr/>
      <w:r>
        <w:rPr>
          <w:lang w:val="hi_IN" w:bidi="hi_IN"/>
        </w:rPr>
      </w:r>
      <w:r>
        <w:rPr>
          <w:lang w:val="hi_IN" w:bidi="hi_IN"/>
        </w:rPr>
        <w:t>निर्गमन 5:1–21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इसके बाद मूसा और हारून </w:t>
      </w:r>
      <w:r>
        <w:rPr>
          <w:b/>
          <w:lang w:val="hi_IN" w:bidi="hi_IN"/>
        </w:rPr>
        <w:t>फ़िरौन</w:t>
      </w:r>
      <w:r>
        <w:rPr>
          <w:lang w:val="hi_IN" w:bidi="hi_IN"/>
        </w:rPr>
        <w:t xml:space="preserve"> के पास गए और कहा, '</w:t>
      </w:r>
      <w:r>
        <w:rPr>
          <w:b/>
          <w:lang w:val="hi_IN" w:bidi="hi_IN"/>
        </w:rPr>
        <w:t>यहोवा,</w:t>
      </w:r>
      <w:r>
        <w:rPr>
          <w:lang w:val="hi_IN" w:bidi="hi_IN"/>
        </w:rPr>
        <w:t xml:space="preserve"> </w:t>
      </w:r>
      <w:r>
        <w:rPr>
          <w:lang w:val="hi_IN" w:bidi="hi_IN"/>
        </w:rPr>
        <w:t>इस्राएल</w:t>
      </w:r>
      <w:r>
        <w:rPr>
          <w:lang w:val="hi_IN" w:bidi="hi_IN"/>
        </w:rPr>
        <w:t xml:space="preserve"> का </w:t>
      </w:r>
      <w:r>
        <w:rPr>
          <w:b/>
          <w:lang w:val="hi_IN" w:bidi="hi_IN"/>
        </w:rPr>
        <w:t>परमेश्वर,</w:t>
      </w:r>
      <w:r>
        <w:rPr>
          <w:lang w:val="hi_IN" w:bidi="hi_IN"/>
        </w:rPr>
        <w:t xml:space="preserve"> यों कहता है: मेरी प्रजा को जाने दे ताकि वे </w:t>
      </w:r>
      <w:r>
        <w:rPr>
          <w:b/>
          <w:lang w:val="hi_IN" w:bidi="hi_IN"/>
        </w:rPr>
        <w:t>जंगल</w:t>
      </w:r>
      <w:r>
        <w:rPr>
          <w:lang w:val="hi_IN" w:bidi="hi_IN"/>
        </w:rPr>
        <w:t xml:space="preserve"> में मेरे लिए पर्व मनाएँ।' फ़िरौन के लिए उसी शब्द या वाक्यांश का प्रयोग करें जिसका प्रयोग आपने पिछले भागों में किया है। </w:t>
      </w:r>
      <w:r>
        <w:rPr>
          <w:b/>
          <w:lang w:val="hi_IN" w:bidi="hi_IN"/>
        </w:rPr>
        <w:t>फ़िरौन</w:t>
      </w:r>
      <w:r>
        <w:rPr>
          <w:lang w:val="hi_IN" w:bidi="hi_IN"/>
        </w:rPr>
        <w:t xml:space="preserve"> के बारे में अधिक जानकारी के लिए मुख्य शब्दावली देखें।</w:t>
      </w:r>
    </w:p>
    <w:p>
      <w:pPr/>
      <w:r>
        <w:rPr>
          <w:lang w:val="hi_IN" w:bidi="hi_IN"/>
        </w:rPr>
      </w:r>
      <w:r>
        <w:rPr>
          <w:b/>
          <w:lang w:val="hi_IN" w:bidi="hi_IN"/>
        </w:rPr>
        <w:t>यहोवा</w:t>
      </w:r>
      <w:r>
        <w:rPr>
          <w:lang w:val="hi_IN" w:bidi="hi_IN"/>
        </w:rPr>
        <w:t xml:space="preserve"> के लिए उसी शब्द या वाक्यांश का प्रयोग करें जो आपने पिछले भागों में प्रयोग किया है। यहोवा के बारे में अधिक जानकारी के लिए, </w:t>
      </w:r>
      <w:r>
        <w:rPr>
          <w:b/>
          <w:lang w:val="hi_IN" w:bidi="hi_IN"/>
        </w:rPr>
        <w:t>मुख्य</w:t>
      </w:r>
      <w:r>
        <w:rPr>
          <w:lang w:val="hi_IN" w:bidi="hi_IN"/>
        </w:rPr>
        <w:t xml:space="preserve"> शब्दावली देखें। </w:t>
      </w:r>
    </w:p>
    <w:p>
      <w:pPr/>
      <w:r>
        <w:rPr>
          <w:lang w:val="hi_IN" w:bidi="hi_IN"/>
        </w:rPr>
      </w:r>
      <w:r>
        <w:rPr>
          <w:b/>
          <w:lang w:val="hi_IN" w:bidi="hi_IN"/>
        </w:rPr>
        <w:t>बाइबल</w:t>
      </w:r>
      <w:r>
        <w:rPr>
          <w:lang w:val="hi_IN" w:bidi="hi_IN"/>
        </w:rPr>
        <w:t xml:space="preserve"> में इस्राएल शब्द के कई अलग-अलग अर्थ हैं। यहाँ इस्राएल शब्द इस्राएल के लोगों को दर्शाता है, या उन </w:t>
      </w:r>
      <w:r>
        <w:rPr>
          <w:b/>
          <w:lang w:val="hi_IN" w:bidi="hi_IN"/>
        </w:rPr>
        <w:t>इस्राएली</w:t>
      </w:r>
      <w:r>
        <w:rPr>
          <w:lang w:val="hi_IN" w:bidi="hi_IN"/>
        </w:rPr>
        <w:t xml:space="preserve"> लोगों को जो इस्राएल या याकूब के वंशज थे। इस्राएल के लिए उसी शब्द या वाक्यांश का प्रयोग करें जिसका प्रयोग आपने पिछले भागों में किया है। इस्राएल के बारे में अधिक जानकारी के लिए, </w:t>
      </w:r>
      <w:r>
        <w:rPr>
          <w:lang w:val="hi_IN" w:bidi="hi_IN"/>
        </w:rPr>
        <w:t>मुख्य</w:t>
      </w:r>
      <w:r>
        <w:rPr>
          <w:lang w:val="hi_IN" w:bidi="hi_IN"/>
        </w:rPr>
        <w:t xml:space="preserve"> शब्दावली देखें।</w:t>
      </w:r>
    </w:p>
    <w:p>
      <w:pPr/>
      <w:r>
        <w:rPr>
          <w:lang w:val="hi_IN" w:bidi="hi_IN"/>
        </w:rPr>
      </w:r>
      <w:r>
        <w:rPr>
          <w:b/>
          <w:lang w:val="hi_IN" w:bidi="hi_IN"/>
        </w:rPr>
        <w:t>जंगल</w:t>
      </w:r>
      <w:r>
        <w:rPr>
          <w:lang w:val="hi_IN" w:bidi="hi_IN"/>
        </w:rPr>
        <w:t xml:space="preserve"> के लिए उसी शब्द या वाक्यांश का प्रयोग करें जिसका प्रयोग आपने पिछले भागों में किया है। </w:t>
      </w:r>
      <w:r>
        <w:rPr>
          <w:lang w:val="hi_IN" w:bidi="hi_IN"/>
        </w:rPr>
        <w:t>जंगल</w:t>
      </w:r>
      <w:r>
        <w:rPr>
          <w:lang w:val="hi_IN" w:bidi="hi_IN"/>
        </w:rPr>
        <w:t xml:space="preserve"> के बारे में अधिक जानकारी के लिए, मुख्य शब्दावली देखें।</w:t>
      </w:r>
    </w:p>
    <w:p>
      <w:pPr/>
      <w:r>
        <w:rPr>
          <w:lang w:val="hi_IN" w:bidi="hi_IN"/>
        </w:rPr>
      </w:r>
      <w:r>
        <w:rPr>
          <w:lang w:val="hi_IN" w:bidi="hi_IN"/>
        </w:rPr>
        <w:t xml:space="preserve">तब मूसा और हारून ने फ़िरौन से कहा, </w:t>
      </w:r>
      <w:r>
        <w:rPr>
          <w:b/>
          <w:lang w:val="hi_IN" w:bidi="hi_IN"/>
        </w:rPr>
        <w:t>'इब्रियों</w:t>
      </w:r>
      <w:r>
        <w:rPr>
          <w:lang w:val="hi_IN" w:bidi="hi_IN"/>
        </w:rPr>
        <w:t xml:space="preserve"> का परमेश्वर यहोवा हमसे मिला है। कृपया हमें जंगल में तीन दिन की यात्रा करने दें ताकि हम अपने परमेश्वर यहोवा को </w:t>
      </w:r>
      <w:r>
        <w:rPr>
          <w:b/>
          <w:lang w:val="hi_IN" w:bidi="hi_IN"/>
        </w:rPr>
        <w:t>बलिदान</w:t>
      </w:r>
      <w:r>
        <w:rPr>
          <w:lang w:val="hi_IN" w:bidi="hi_IN"/>
        </w:rPr>
        <w:t xml:space="preserve"> अर्पित कर सकें।" इब्री उसी लोगों के समूह को संदर्भित करता है जिन्हें इस्राएली कहा जाता है। इब्रियों के लिए उसी शब्द या वाक्यांश का प्रयोग करें जिसका प्रयोग आपने पिछले भागों में किया है। </w:t>
      </w:r>
      <w:r>
        <w:rPr>
          <w:b/>
          <w:lang w:val="hi_IN" w:bidi="hi_IN"/>
        </w:rPr>
        <w:t>इब्रियों</w:t>
      </w:r>
      <w:r>
        <w:rPr>
          <w:lang w:val="hi_IN" w:bidi="hi_IN"/>
        </w:rPr>
        <w:t xml:space="preserve"> के बारे में अधिक जानकारी के लिए, मुख्य शब्दावली देखें।</w:t>
      </w:r>
    </w:p>
    <w:p>
      <w:pPr/>
      <w:r>
        <w:rPr>
          <w:lang w:val="hi_IN" w:bidi="hi_IN"/>
        </w:rPr>
      </w:r>
      <w:r>
        <w:rPr>
          <w:b/>
          <w:lang w:val="hi_IN" w:bidi="hi_IN"/>
        </w:rPr>
        <w:t>बलिदान</w:t>
      </w:r>
      <w:r>
        <w:rPr>
          <w:lang w:val="hi_IN" w:bidi="hi_IN"/>
        </w:rPr>
        <w:t xml:space="preserve"> के लिए उसी शब्द या वाक्यांश का प्रयोग करें जिसका प्रयोग आपने पिछले भागों में किया है। </w:t>
      </w:r>
      <w:r>
        <w:rPr>
          <w:lang w:val="hi_IN" w:bidi="hi_IN"/>
        </w:rPr>
        <w:t>बलिदान</w:t>
      </w:r>
      <w:r>
        <w:rPr>
          <w:lang w:val="hi_IN" w:bidi="hi_IN"/>
        </w:rPr>
        <w:t xml:space="preserve"> के बारे में अधिक जानकारी के लिए, मुख्य शब्दावली देखें।</w:t>
      </w:r>
    </w:p>
    <w:p>
      <w:pPr/>
      <w:r>
        <w:rPr>
          <w:lang w:val="hi_IN" w:bidi="hi_IN"/>
        </w:rPr>
      </w:r>
      <w:r>
        <w:rPr>
          <w:lang w:val="hi_IN" w:bidi="hi_IN"/>
        </w:rPr>
        <w:t xml:space="preserve">उसी दिन फ़िरौन ने लोगों के काम </w:t>
      </w:r>
      <w:r>
        <w:rPr>
          <w:b/>
          <w:lang w:val="hi_IN" w:bidi="hi_IN"/>
        </w:rPr>
        <w:t>कराने</w:t>
      </w:r>
      <w:r>
        <w:rPr>
          <w:lang w:val="hi_IN" w:bidi="hi_IN"/>
        </w:rPr>
        <w:t xml:space="preserve"> वालों और उनके </w:t>
      </w:r>
      <w:r>
        <w:rPr>
          <w:b/>
          <w:lang w:val="hi_IN" w:bidi="hi_IN"/>
        </w:rPr>
        <w:t>सरदारों</w:t>
      </w:r>
      <w:r>
        <w:rPr>
          <w:lang w:val="hi_IN" w:bidi="hi_IN"/>
        </w:rPr>
        <w:t xml:space="preserve"> को आज्ञा दी, “तुम लोगों को </w:t>
      </w:r>
      <w:r>
        <w:rPr>
          <w:b/>
          <w:lang w:val="hi_IN" w:bidi="hi_IN"/>
        </w:rPr>
        <w:t>ईंटें</w:t>
      </w:r>
      <w:r>
        <w:rPr>
          <w:lang w:val="hi_IN" w:bidi="hi_IN"/>
        </w:rPr>
        <w:t xml:space="preserve"> बनाने के लिए </w:t>
      </w:r>
      <w:r>
        <w:rPr>
          <w:b/>
          <w:lang w:val="hi_IN" w:bidi="hi_IN"/>
        </w:rPr>
        <w:t>भूसा</w:t>
      </w:r>
      <w:r>
        <w:rPr>
          <w:lang w:val="hi_IN" w:bidi="hi_IN"/>
        </w:rPr>
        <w:t xml:space="preserve"> न देना, जैसा पहले देते थे; उन्हें जाने दो कि वे अपने लिए भूसा इकट्ठा करें।”</w:t>
      </w:r>
    </w:p>
    <w:p>
      <w:pPr/>
      <w:r>
        <w:rPr>
          <w:lang w:val="hi_IN" w:bidi="hi_IN"/>
        </w:rPr>
      </w:r>
      <w:r>
        <w:rPr>
          <w:lang w:val="hi_IN" w:bidi="hi_IN"/>
        </w:rPr>
        <w:t xml:space="preserve">काम कराने वाले मिस्र के दासों के ऐसे मालिक थे जो सीधे राजा के प्रति जवाबदेह थे। काम करवाने वालों के लिए उसी शब्द या वाक्यांश का प्रयोग करें जो आपने पिछले भागों में प्रयोग किया है। </w:t>
      </w:r>
    </w:p>
    <w:p>
      <w:pPr/>
      <w:r>
        <w:rPr>
          <w:lang w:val="hi_IN" w:bidi="hi_IN"/>
        </w:rPr>
      </w:r>
      <w:r>
        <w:rPr>
          <w:lang w:val="hi_IN" w:bidi="hi_IN"/>
        </w:rPr>
        <w:t xml:space="preserve">सरदार इस्राएली थे जिनकी जिम्मेदारी </w:t>
      </w:r>
      <w:r>
        <w:rPr>
          <w:lang w:val="hi_IN" w:bidi="hi_IN"/>
        </w:rPr>
        <w:t>दासों</w:t>
      </w:r>
      <w:r>
        <w:rPr>
          <w:lang w:val="hi_IN" w:bidi="hi_IN"/>
        </w:rPr>
        <w:t xml:space="preserve"> को काम पर लगाए रखना थी। वे मिस्री काम करवाने वालों को सूचना दिया करते थे।</w:t>
      </w:r>
    </w:p>
    <w:p>
      <w:pPr/>
      <w:r>
        <w:rPr>
          <w:lang w:val="hi_IN" w:bidi="hi_IN"/>
        </w:rPr>
      </w:r>
      <w:r>
        <w:rPr>
          <w:lang w:val="hi_IN" w:bidi="hi_IN"/>
        </w:rPr>
        <w:t xml:space="preserve">यहाँ रुकें और समूह के रूप में चर्चा करें कि आप </w:t>
      </w:r>
      <w:r>
        <w:rPr>
          <w:b/>
          <w:lang w:val="hi_IN" w:bidi="hi_IN"/>
        </w:rPr>
        <w:t>सरदार</w:t>
      </w:r>
      <w:r>
        <w:rPr>
          <w:lang w:val="hi_IN" w:bidi="hi_IN"/>
        </w:rPr>
        <w:t xml:space="preserve"> के लिए किस शब्द या वाक्यांश का प्रयोग करेंगे। इस ऑडियो को यहाँ रोकें।</w:t>
      </w:r>
    </w:p>
    <w:p>
      <w:pPr/>
      <w:r>
        <w:rPr>
          <w:lang w:val="hi_IN" w:bidi="hi_IN"/>
        </w:rPr>
      </w:r>
      <w:r>
        <w:rPr>
          <w:lang w:val="hi_IN" w:bidi="hi_IN"/>
        </w:rPr>
        <w:t xml:space="preserve">प्राचीन मिस्र में </w:t>
      </w:r>
      <w:r>
        <w:rPr>
          <w:b/>
          <w:lang w:val="hi_IN" w:bidi="hi_IN"/>
        </w:rPr>
        <w:t>ईंटें</w:t>
      </w:r>
      <w:r>
        <w:rPr>
          <w:lang w:val="hi_IN" w:bidi="hi_IN"/>
        </w:rPr>
        <w:t xml:space="preserve"> धूप में सुखाई गई मिट्टी या चिकनी मिट्टी के सपाट आयताकार खंड होते थे, जिनका प्रयोग लोग दीवारों और इमारतों के निर्माण के लिए करते थे। लोग ईंटों को एक-दूसरे के ऊपर रखते थे और उनके बीच गिल्ली मिट्टी की परत लगाते थे, जो गारे का काम करती थी। ईंटों के लिए उसी शब्द या वाक्यांश का प्रयोग करें जिसका प्रयोग आपने पिछले भागों में किया है। </w:t>
      </w:r>
    </w:p>
    <w:p>
      <w:pPr/>
      <w:r>
        <w:rPr>
          <w:lang w:val="hi_IN" w:bidi="hi_IN"/>
        </w:rPr>
      </w:r>
      <w:r>
        <w:rPr>
          <w:lang w:val="hi_IN" w:bidi="hi_IN"/>
        </w:rPr>
        <w:t xml:space="preserve">यहाँ रुकें और समूह में मिट्टी और भूसे से बनी </w:t>
      </w:r>
      <w:r>
        <w:rPr>
          <w:lang w:val="hi_IN" w:bidi="hi_IN"/>
        </w:rPr>
        <w:t>मिस्र की ईंटों की तस्वीर</w:t>
      </w:r>
      <w:r>
        <w:rPr>
          <w:lang w:val="hi_IN" w:bidi="hi_IN"/>
        </w:rPr>
        <w:t xml:space="preserve"> देखें। इस ऑडियो को यहाँ रोकें।</w:t>
      </w:r>
    </w:p>
    <w:p>
      <w:pPr/>
      <w:r>
        <w:rPr>
          <w:lang w:val="hi_IN" w:bidi="hi_IN"/>
        </w:rPr>
      </w:r>
      <w:r>
        <w:rPr>
          <w:b/>
          <w:lang w:val="hi_IN" w:bidi="hi_IN"/>
        </w:rPr>
        <w:t>भूसा</w:t>
      </w:r>
      <w:r>
        <w:rPr>
          <w:lang w:val="hi_IN" w:bidi="hi_IN"/>
        </w:rPr>
        <w:t xml:space="preserve"> का अभिप्राय गेहूँ या जौ की फसल काटने के बाद बची हुई डंठलों के छोटे-छोटे टुकड़े से है। भूसे का काम दो तरह से होता था—यह मिट्टी को एक साथ बाँध देता था और सूखी ईंटों को मज़बूत बनाता था।</w:t>
      </w:r>
    </w:p>
    <w:p>
      <w:pPr/>
      <w:r>
        <w:rPr>
          <w:lang w:val="hi_IN" w:bidi="hi_IN"/>
        </w:rPr>
      </w:r>
      <w:r>
        <w:rPr>
          <w:lang w:val="hi_IN" w:bidi="hi_IN"/>
        </w:rPr>
        <w:t xml:space="preserve">भूसे के लिए उसी शब्द या वाक्यांश का प्रयोग करें जिसका प्रयोग आपने पिछले भागों में किया है। </w:t>
      </w:r>
    </w:p>
    <w:p>
      <w:pPr/>
      <w:r>
        <w:rPr>
          <w:lang w:val="hi_IN" w:bidi="hi_IN"/>
        </w:rPr>
      </w:r>
      <w:r>
        <w:rPr>
          <w:lang w:val="hi_IN" w:bidi="hi_IN"/>
        </w:rPr>
        <w:t xml:space="preserve">इसलिए लोग भूसे के लिए ठूँठ इकट्ठा करने के लिए पूरे मिस्र देश में </w:t>
      </w:r>
      <w:r>
        <w:rPr>
          <w:b/>
          <w:lang w:val="hi_IN" w:bidi="hi_IN"/>
        </w:rPr>
        <w:t>तितर-बितर</w:t>
      </w:r>
      <w:r>
        <w:rPr>
          <w:lang w:val="hi_IN" w:bidi="hi_IN"/>
        </w:rPr>
        <w:t xml:space="preserve"> हो गए। ठूँठ वह बहुत छोटा डंठल है जो फ़सल काटने के बाद पौधों में रह जाता है—जड़ और उस स्थान के बीच का हिस्सा जहाँ दरांती या हँसिया से पौधा काटा जाता है।</w:t>
      </w:r>
    </w:p>
    <w:p>
      <w:pPr/>
      <w:r>
        <w:rPr>
          <w:lang w:val="hi_IN" w:bidi="hi_IN"/>
        </w:rPr>
      </w:r>
      <w:r>
        <w:rPr>
          <w:lang w:val="hi_IN" w:bidi="hi_IN"/>
        </w:rPr>
        <w:t>यहाँ रुकें और समूह में चर्चा करें कि आप ठूंठ के लिए किस शब्द या वाक्यांश का प्रयोग करेंगे।</w:t>
      </w:r>
    </w:p>
    <w:p>
      <w:pPr/>
      <w:r>
        <w:rPr>
          <w:lang w:val="hi_IN" w:bidi="hi_IN"/>
        </w:rPr>
      </w:r>
      <w:r>
        <w:rPr>
          <w:lang w:val="hi_IN" w:bidi="hi_IN"/>
        </w:rPr>
        <w:t xml:space="preserve">यहाँ रुकें और समूह के रूप में </w:t>
      </w:r>
      <w:r>
        <w:rPr>
          <w:lang w:val="hi_IN" w:bidi="hi_IN"/>
        </w:rPr>
        <w:t>भूसे और ठूँठ</w:t>
      </w:r>
      <w:r>
        <w:rPr>
          <w:lang w:val="hi_IN" w:bidi="hi_IN"/>
        </w:rPr>
        <w:t xml:space="preserve"> की तस्वीरें देखें।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5:22–6:13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5:22–6:13 को सुनें और अपने मन में रखें।</w:t>
      </w:r>
    </w:p>
    <w:p>
      <w:pPr/>
      <w:r>
        <w:rPr>
          <w:lang w:val="hi_IN" w:bidi="hi_IN"/>
        </w:rPr>
      </w:r>
      <w:r>
        <w:rPr>
          <w:lang w:val="hi_IN" w:bidi="hi_IN"/>
        </w:rPr>
        <w:t>यदि सम्भव हो तो निर्गमन 5:22–6:13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5:22–6:13 का ऑडियो संस्करण सबसे आसानी से समझ में आने वाले अनुवाद में सुनें।</w:t>
      </w:r>
    </w:p>
    <w:p>
      <w:pPr/>
      <w:r>
        <w:rPr>
          <w:lang w:val="hi_IN" w:bidi="hi_IN"/>
        </w:rPr>
      </w:r>
      <w:r>
        <w:rPr>
          <w:lang w:val="hi_IN" w:bidi="hi_IN"/>
        </w:rPr>
        <w:t>पिछले भाग में मूसा और हारून ने फ़िरौन से कहा था कि इब्रियों का परमेश्वर यहोवा चाहता है कि फिरौन इस्राएलियों को जंगल में जाकर यहोवा के लिए बलिदान चढ़ाने जाने दे। फ़िरौन ने इनकार कर दिया और इस्राएली दासों के काम को और भी कठिन बना दिया। उसने एक आदेश जारी किया जिसमें इस्राएली दासों को ईंटें बनाने के लिए भूसे के रूप में प्रयोग करने के लिए खुद ठूंठ को इकट्ठा करना होगा। लेकिन फ़िरौन उनसे पहले की तरह ही उतनी ही ईंटें बनाने की अपेक्षा करता था। जब इस्राएली अपनी ईंटों की निर्धारित संख्या पूरी न कर सके, तब मिस्रियों ने इस्राएली सरदारों को पीटा। सरदारों ने इस स्थिति के बारे में फ़िरौन से शिकायत की। लेकिन फ़िरौन पीछे नहीं हटा और सरदारों ने अपनी कठिनाई के लिए मूसा और हारून को दोषी ठहराया। सरदारों ने मूसा और हारून को श्राप दिया और कहा कि परमेश्वर उनका न्याय करें।</w:t>
      </w:r>
    </w:p>
    <w:p>
      <w:pPr/>
      <w:r>
        <w:rPr>
          <w:lang w:val="hi_IN" w:bidi="hi_IN"/>
        </w:rPr>
      </w:r>
      <w:r>
        <w:rPr>
          <w:lang w:val="hi_IN" w:bidi="hi_IN"/>
        </w:rPr>
        <w:t>तब मूसा ने यहोवा की ओर मुड़कर उससे प्रार्थना की। उसने निराशा में यहोवा से कहा, "हे प्रभु, या स्वामी, तूने इन लोगों को क्यों विपत्ति में डाला है?" मूसा को यहोवा से अपने प्रश्न का उत्तर मिलने की उम्मीद नहीं थी। यह एक विलाप जैसा था। इसमें उसने आरोप लगाया कि यहोवा ने उस विपत्ति को अनुमति दी है जो फ़िरौन ने इस्राएलियों पर डाली थी। जो कुछ हुआ था उससे मूसा दुखी और निराश था। यहोवा ने उसे बताया था कि फ़िरौन हठी बना रहेगा, परन्तु उसने यह उम्मीद नहीं की थी कि फ़िरौन से बात करने के कारण इस्राएलियों पर इतनी क्रूरता की जाएगी। इसीलिए मूसा ने अपनी अगली प्रार्थना के दौरान यहोवा से पूछा, "तूने मुझे ऐसे कार्य के लिए क्यों भेजा?" मूसा ने आगे कहा, “जब से मैं फ़िरौन के पास तेरी ओर से बोलने गया, तब से उसने तेरे लोगों के साथ क्रूरता का व्यवहार किया है। और तूने उनकी मदद के लिए कुछ नहीं किया! "जब से मैं फ़िरौन के पास गया" वाक्यांश का अर्थ है कि मूसा के फ़िरौन से मिलने और यहोवा से बात करने के बीच काफी समय बीत गया था। मूसा को उम्मीद थी कि यहोवा द्वारा प्रतिज्ञा की गया उद्धार शीघ्र ही होगा और इसमें कोई बाधा या निराशा शामिल नहीं होगी।</w:t>
      </w:r>
    </w:p>
    <w:p>
      <w:pPr/>
      <w:r>
        <w:rPr>
          <w:lang w:val="hi_IN" w:bidi="hi_IN"/>
        </w:rPr>
      </w:r>
      <w:r>
        <w:rPr>
          <w:lang w:val="hi_IN" w:bidi="hi_IN"/>
        </w:rPr>
        <w:t>यहाँ रुकें और समूह को उस समय की एक कहानी सुनाएं जब किसी ने आपसे कुछ ऐसा करने को कहा हो जो वास्तव में कठिन था और आपकी क्षमताओं से परे था। इस ऑडियो को यहाँ रोकें।</w:t>
      </w:r>
    </w:p>
    <w:p>
      <w:pPr/>
      <w:r>
        <w:rPr>
          <w:lang w:val="hi_IN" w:bidi="hi_IN"/>
        </w:rPr>
      </w:r>
      <w:r>
        <w:rPr>
          <w:lang w:val="hi_IN" w:bidi="hi_IN"/>
        </w:rPr>
        <w:t xml:space="preserve">यहोवा ने मूसा को उत्तर देते हुए कहा कि अब से मूसा देखेगा कि यहोवा फ़िरौन के साथ क्या करेगा। यहोवा बिना किसी देरी के फ़िरौन और मिस्र पर अपने सामर्थी काम करेगा। यहोवा ने आगे कहा, "मेरे सामर्थी हाथ के कारण फ़िरौन मेरी प्रजा इस्राएल को जाने देगा, और मेरे सामर्थी हाथ के कारण वह लोगों को अपने देश से बाहर निकाल देगा।" यहोवा कह रहा था, "मैं सामर्थ्यपूर्वक फ़िरौन को मजबूर करूँगा कि वह मेरे लोगों को जाने दे। दरअसल, मैं अपनी सामर्थ्य से फिरौन को विवश कर दूंगा कि वह इस्राएल को अपने देश से निकाल दे! यहोवा ने मूसा को जलती हुई झाड़ी के पास की गई अपनी मूल प्रतिज्ञा का हवाला देते हुए उत्तर दिया। प्रतिज्ञा यह थी कि फ़िरौन को इस्राएलियों को जाने देने के लिए राजी करने के लिए मानवीय शक्ति से कहीं अधिक बड़ी किसी सामर्थ्य की आवश्यकता होगी। यहाँ यहोवा ने मूसा से प्रतिज्ञा की कि वह फ़िरौन को मजबूर करेगा कि वह इस्राएलियों को मिस्र छोड़ने दे, न कि केवल तीन दिन के पर्व के लिए जाने दे। यहोवा फ़िरौन को मजबूर करेगा कि वह इस्राएलियों को हमेशा के लिए अपने देश से बाहर निकाल दे। </w:t>
      </w:r>
    </w:p>
    <w:p>
      <w:pPr/>
      <w:r>
        <w:rPr>
          <w:lang w:val="hi_IN" w:bidi="hi_IN"/>
        </w:rPr>
      </w:r>
      <w:r>
        <w:rPr>
          <w:lang w:val="hi_IN" w:bidi="hi_IN"/>
        </w:rPr>
        <w:t>परमेश्वर ने मूसा से कहा, "मैं यहोवा हूँ।" परमेश्वर ने अपना सही नाम 'यहोवा' बताकर अपना परिचय दिया। "यहोवा" एक अनोखा नाम है—इस्राएल के आसपास के क्षेत्र में किसी भी अन्य धर्म ने अपने ईश्वर के लिए ऐसा नाम नहीं प्रयोग किया। इब्री संस्कृति में, नाम किसी व्यक्ति के चरित्र को प्रकट करते थे। परमेश्वर अपनी प्रजा को अपना चरित्र अपने नाम 'यहोवा' के द्वारा प्रकट करता है। यहोवा’ नाम परमेश्वर की अपनी अपने लोगों के प्रति विश्वासयोग्यता को दिखाता करता है। "यहोवा" नाम दिखाता है कि वह है और हमेशा वही रहेगा, सृष्टिकर्ता परमेश्वर। परमेश्वर ने इस भाग में चार बार "मैं यहोवा हूँ" वाक्यांश का उपयोग किया। ऐसा करके परमेश्वर ने इस्राएल के परमेश्वर के रूप में अपने अधिकार और अपनी उपस्थिति की पुष्टि की। तब परमेश्वर ने मूसा को याद दिलाया कि वह वही परमेश्वर है जो इस्राएलियों के पूर्वजों अब्राहम, इसहाक और याकूब के सामने प्रकट हुआ था। परमेश्वर ने कहा कि उसने अपने आप को उनके सामने 'एल शद्दाई' नाम से प्रकट किया, जिसे कुछ लोग 'सर्वशक्तिमान परमेश्वर' या 'सर्वबलशाली परमेश्वर' के रूप में अनुवाद करते हैं। यह नाम परमेश्वर की चमत्कार करने की सामर्थ्य और शक्ति को दिखाता है।</w:t>
      </w:r>
    </w:p>
    <w:p>
      <w:pPr/>
      <w:r>
        <w:rPr>
          <w:lang w:val="hi_IN" w:bidi="hi_IN"/>
        </w:rPr>
      </w:r>
      <w:r>
        <w:rPr>
          <w:lang w:val="hi_IN" w:bidi="hi_IN"/>
        </w:rPr>
        <w:t xml:space="preserve">तब परमेश्वर ने कहा, "परन्तु मैंने अपने नाम यहोवा से अपने आप को उनके सामने पूरी तरह प्रकट नहीं किया।" हालाँकि, परमेश्वर ने इस्राएली पूर्वजों को अपना परिचय अपने व्यक्तिगत नाम "यहोवा" से दिया था और उत्पत्ति की पुस्तक में जब भी उन्होंने परमेश्वर से प्रार्थना की, तो उन्होंने "यहोवा" नाम का ही प्रयोग किया। इस पवित्रशास्त्र का अर्थ यह हो सकता है कि भले ही अब्राहम, इसहाक और याकूब परमेश्वर का नाम "यहोवा" जानते थे, लेकिन वे इस नाम के अर्थ के अनुसार उसे पूरी तरह से नहीं जानते थे। परमेश्वर अब्राहम, इसहाक और याकूब के साथ अपनी वाचा को पूरा करके अपने नाम "यहोवा" का पूरा अर्थ प्रकट करेगा। </w:t>
      </w:r>
    </w:p>
    <w:p>
      <w:pPr/>
      <w:r>
        <w:rPr>
          <w:lang w:val="hi_IN" w:bidi="hi_IN"/>
        </w:rPr>
      </w:r>
      <w:r>
        <w:rPr>
          <w:lang w:val="hi_IN" w:bidi="hi_IN"/>
        </w:rPr>
        <w:t>यहाँ रुकें और समूह में इस प्रश्न पर चर्चा करें: आपकी संस्कृति में लोगों और देवी-देवताओं के नामों के क्या अर्थ होते हैं? इस ऑडियो को यहाँ रोकें।</w:t>
      </w:r>
    </w:p>
    <w:p>
      <w:pPr/>
      <w:r>
        <w:rPr>
          <w:lang w:val="hi_IN" w:bidi="hi_IN"/>
        </w:rPr>
      </w:r>
      <w:r>
        <w:rPr>
          <w:lang w:val="hi_IN" w:bidi="hi_IN"/>
        </w:rPr>
        <w:t>परमेश्वर ने मूसा को यह भी याद दिलाया कि उसने अब्राहम, इसहाक और याकूब के साथ वाचा बांधी थी। वाचा एक ऐसा सम्बन्ध था जिसमें दो पक्षों के बीच बाध्यकारी समझौता होता था, जो शपथ द्वारा स्थिर किया जाता था और जिसे दोनों पक्षों को निभाना पड़ता था। यह वादे से बढ़कर था, लेकिन उसमें वादा भी शामिल था। यहोवा ने कहा कि यहोवा की वाचा अब्राहम, इसहाक और याकूब के साथ थी। यहोवा ने वाचा की शुरुआत की। उसने वाचा की शर्तें ठहराईं, जिनमें उसकी प्रतिज्ञा भी शामिल थी। यहोवा की वाचा इस्राएलियों को कनान देश देने की प्रतिज्ञा की थी। कनान देश में रहने वाले लोगों को कनानी कहा जाता था। मिस्र जाने से पहले, इस्राएली कनान में परदेशियों या विदेशियों के रूप में रहते थे। यहोवा ने अपनी वाचा की शर्तों के अनुसार इस्राएलियों को कनान देश का अधिकारी बनाने का प्रतिज्ञा की था। कनान उनकी मातृभूमि बनेगी।</w:t>
      </w:r>
    </w:p>
    <w:p>
      <w:pPr/>
      <w:r>
        <w:rPr>
          <w:lang w:val="hi_IN" w:bidi="hi_IN"/>
        </w:rPr>
      </w:r>
      <w:r>
        <w:rPr>
          <w:lang w:val="hi_IN" w:bidi="hi_IN"/>
        </w:rPr>
        <w:t>यहाँ रुकें और समूह के रूप में इस प्रश्न पर चर्चा करें: आपके समुदाय में लोग किस तरह के बाध्यकारी समझौते, या वाचाएँ करते हैं? इस ऑडियो को यहाँ रोकें।</w:t>
      </w:r>
    </w:p>
    <w:p>
      <w:pPr/>
      <w:r>
        <w:rPr>
          <w:lang w:val="hi_IN" w:bidi="hi_IN"/>
        </w:rPr>
      </w:r>
      <w:r>
        <w:rPr>
          <w:lang w:val="hi_IN" w:bidi="hi_IN"/>
        </w:rPr>
        <w:t>यहोवा ने मूसा को आश्वस्त किया और कहा, "इस समय मैंने इस्राएलियों की व्याकुल पुकार सुनी है, क्योंकि मिस्री उन्हें दास की तरह काम करने के लिए मजबूर करते हैं, और मैंने अपनी वाचा को स्मरण किया है।" जब यहोवा ने कहा, 'मैंने सुना है,' तो इसका सबसे सम्भावित अर्थ है, 'मैं तुम्हारी प्रार्थनाओं का अनुकूल उत्तर देने जा रहा हूँ और तुम्हारी आवश्यकताओं को पूरा करूँगा।</w:t>
      </w:r>
    </w:p>
    <w:p>
      <w:pPr/>
      <w:r>
        <w:rPr>
          <w:lang w:val="hi_IN" w:bidi="hi_IN"/>
        </w:rPr>
      </w:r>
      <w:r>
        <w:rPr>
          <w:lang w:val="hi_IN" w:bidi="hi_IN"/>
        </w:rPr>
        <w:t>यहोवा वह परमेश्वर है जो अब्राहम, इसहाक और याकूब के साथ बाँधी हुई वाचा को पूरा करने के लिए व्यक्तिगत रूप से, निर्णायक और विश्वासयोग्य रूप से उपस्थित रहेगा। इस्राएली पूर्वजों के पास केवल वादे थे, वे चीजें नहीं थीं जिनका परमेश्वर ने प्रतिज्ञा की था। वह समय आ गया है जब इस्राएली परमेश्वर को उसके नाम 'यहोवा' की सामर्थ्य और स्वभाव में जानेंगे। अब वह वही पूरा करेगा जो उसने प्रतिज्ञा की था और वही करेगा जो उसने ठहराया था।</w:t>
      </w:r>
    </w:p>
    <w:p>
      <w:pPr/>
      <w:r>
        <w:rPr>
          <w:lang w:val="hi_IN" w:bidi="hi_IN"/>
        </w:rPr>
      </w:r>
      <w:r>
        <w:rPr>
          <w:lang w:val="hi_IN" w:bidi="hi_IN"/>
        </w:rPr>
        <w:t>इसी कारण यहोवा ने मूसा को ऐसे वचन दिए जिनसे वह इस्राएलियों को आश्वस्त कर सके। यहोवा ने मूसा से कहा, "मैं यहोवा हूँ।" अपने व्यक्तिगत नाम "यहोवा" से फिर से अपना परिचय देकर यहोवा ने मूसा और इस्राएलियों को याद दिलाया कि वही परमेश्वर है जिसने अब्राहम, इसहाक और याकूब के साथ वाचा बाँधी थी। उसने अपने व्यक्तिगत नाम "यहोवा" का प्रयोग इस्राएली पूर्वजों से किए गए वादे की गारंटी के रूप में किया। यहोवा की वाचा का एक हिस्सा इस्राएलियों को मिस्र के दासत्व से छुड़ाना था यहोवा ने आगे कहा, "मैं तुम्हें उस जबरन मजदूरी के नीचे से छुड़ाऊँगा, जिसे मिस्रियों ने तुम पर लादा है। और मैं तुम्हें मिस्रियों के अत्याचार से छुड़ाऊँगा। और मैं अपनी फैली हुई भुजा और न्याय के महान कार्यों से तुम्हें छुड़ाऊंगा। "छुड़ाने" शब्द का प्रयोग अक्सर किसी की संपत्ति को वापस खरीदने के संदर्भ में किया जाता है, उदाहरण के लिए, उन परिवार के सदस्यों को वापस खरीदना जिन्हें किसी ने दास के रूप में बेच दिया था। यहाँ यहोवा कह रहा था कि वह इस्राएलियों को मिस्र से बाहर निकालेगा। वह उन्हें छुड़ाएगा और उन्हें बचाएगा। फैली हुई भुजा के साथ' वाक्यांश का अर्थ है 'मेरी महान सामर्थ के द्वारा,' और यह एक ऐसी भुजा का संकेत देता है जो प्रहार करने के लिए तैयार है। यहोवा अपनी महान सामर्थ के द्वारा अपने लोगों को छुड़ाएगा और बचाएगा, जब वह मिस्र पर अपने महान न्याय के कार्यों और भयानक दण्ड के साथ प्रहार करेगा। भयानक दंड शायद उन विपत्तियों को दर्शाता है जिन्हें यहोवा मिस्रियों पर लाएगा। यहोवा अपने लोगों को न केवल मिस्रियों से छुड़ाएगा, बल्कि उसी प्रक्रिया दौरान मिस्रियों को दंड भी देगा।</w:t>
      </w:r>
    </w:p>
    <w:p>
      <w:pPr/>
      <w:r>
        <w:rPr>
          <w:lang w:val="hi_IN" w:bidi="hi_IN"/>
        </w:rPr>
      </w:r>
      <w:r>
        <w:rPr>
          <w:lang w:val="hi_IN" w:bidi="hi_IN"/>
        </w:rPr>
        <w:t>यहाँ रुकें और समूह को एक ऐसी स्थिति की कहानी सुनाएं जब किसी अधिकारी ने आपको आश्वासन और प्रोत्साहन का संदेश दिया हो, जिसे आपको उन लोगों के समूह को बताना था जिनकी जिम्मेदारी आपके पास थी। इस ऑडियो को यहाँ रोकें।</w:t>
      </w:r>
    </w:p>
    <w:p>
      <w:pPr/>
      <w:r>
        <w:rPr>
          <w:lang w:val="hi_IN" w:bidi="hi_IN"/>
        </w:rPr>
      </w:r>
      <w:r>
        <w:rPr>
          <w:lang w:val="hi_IN" w:bidi="hi_IN"/>
        </w:rPr>
        <w:t>यहोवा ने आगे कहा, "और मैं तुम्हें अपनी प्रजा बनाऊंगा," जिसका अर्थ था कि यहोवा इस्राएलियों को अपने संतानों के रूप में अपनाएगा। वह उन्हें अपनी प्रजा ठहराएगा और उन्हें स्वीकार करेगा। यह यहोवा की इस्राएली पूर्वजों के साथ की गई वाचा का भी एक हिस्सा था। यहोवा ने आगे कहा, "और मैं तुम्हारा परमेश्वर ठहरूंगा, और तुम जान लोगे कि मैं तुम्हारा परमेश्वर यहोवा हूँ, जिसने तुम्हें मिस्रियों के बोझ के नीचे से निकाला है।" यहोवा इस्राएलियों का परमेश्वर बन जाएगा। वे उसे जानेंगे और उसकी आराधना करेंगे। यहोवा द्वारा उन्हें छुड़ाए जाने से, इस्राएली अनुभव से जान जाएंगे कि यहोवा ही वह सक्रिय और उपस्थित परमेश्वर है जिसने उन्हें मिस्र के दासत्व से छुड़ाया है।</w:t>
      </w:r>
    </w:p>
    <w:p>
      <w:pPr/>
      <w:r>
        <w:rPr>
          <w:lang w:val="hi_IN" w:bidi="hi_IN"/>
        </w:rPr>
      </w:r>
      <w:r>
        <w:rPr>
          <w:lang w:val="hi_IN" w:bidi="hi_IN"/>
        </w:rPr>
        <w:t>यहोवा ने आगे कहा कि वह इस्राएलियों को कनान देश में प्रवेश कराएगा। उसने शपथ ली थी और अब्राहम, इसहाक और याकूब से प्रतिज्ञा की था कि वह कनान देश उनकी सन्तानों को देगा। यहोवा इस्राएलियों को वह भूमि उनकी अपनी संपत्ति के रूप में देगा। यह उनका होगा। वे दास नहीं होंगे, बल्कि भूमि के मालिक होंगे। यह यहोवा की इस्राएली पूर्वजों के साथ हुई वाचा का अंतिम भाग था। वह उन्हें मिस्र के दासत्व से निकालकर उस भूमि में ले जाएगा, जहाँ वे यहोवा की सेवा करेंगे, जो भूमि उसने उन्हें देने का प्रतिज्ञा की था। यहोवा ने आपनी बात यह कहते हुए समाप्त की कि, "मैं यहोवा हूँ।" इस प्रकार यहोवा ने अब्राहम, इसहाक और याकूब के साथ की गई वाचा को पूरा करने के अपने अधिकार की पुष्टि की।</w:t>
      </w:r>
    </w:p>
    <w:p>
      <w:pPr/>
      <w:r>
        <w:rPr>
          <w:lang w:val="hi_IN" w:bidi="hi_IN"/>
        </w:rPr>
      </w:r>
      <w:r>
        <w:rPr>
          <w:lang w:val="hi_IN" w:bidi="hi_IN"/>
        </w:rPr>
        <w:t>मूसा ने इस्राएलियों को यहोवा की कही हुई बातें बताईं, लेकिन उन्होंने उसकी बात सुनने से इनकार कर दिया। इस्राएली दासता के कारण इतने निराश और थके हुए थे कि वे मूसा की बात सुनने या उसके उद्धृत वचनों पर ध्यान देने में असमर्थ थे।</w:t>
      </w:r>
    </w:p>
    <w:p>
      <w:pPr/>
      <w:r>
        <w:rPr>
          <w:lang w:val="hi_IN" w:bidi="hi_IN"/>
        </w:rPr>
      </w:r>
      <w:r>
        <w:rPr>
          <w:lang w:val="hi_IN" w:bidi="hi_IN"/>
        </w:rPr>
        <w:t>तब यहोवा ने मूसा से कहा कि वह फिर से मिस्र के राजा के पास जाए और उससे यह मांग करे कि वह इस्राएलियों को अपने देश से जाने दे। इस बार इस्राएली केवल तीन दिन के पर्व के लिए नहीं जाएंगे, बल्कि फ़िरौन को उन्हें अपनी भूमि से सदा के लिए जाने देना था।</w:t>
      </w:r>
    </w:p>
    <w:p>
      <w:pPr/>
      <w:r>
        <w:rPr>
          <w:lang w:val="hi_IN" w:bidi="hi_IN"/>
        </w:rPr>
      </w:r>
      <w:r>
        <w:rPr>
          <w:lang w:val="hi_IN" w:bidi="hi_IN"/>
        </w:rPr>
        <w:t xml:space="preserve">लेकिन मूसा ने यहोवा के सामने खुलकर कहा, 'यहाँ तक कि इस्राएलियों ने भी उस बात पर विश्वास करने से इन्कार कर दिया जो मैंने उन्हें बताई।' फ़िरौन मेरी बात क्यों सुनेगा?" मूसा कह रहा था कि इस्राएलियों ने उसकी बात नहीं सुनी, यद्यपि वे उसके ही लोग थे और उन्हें उस संदेश से लाभ मिलता जो वह यहोवा की ओर से बोल रहा था। इसलिए, फ़िरौन से इस्राएलियों के लिए छुटकारे की मांग करके वह भला कैसे सफल होने की उम्मीद कर सकता था? फ़िरौन मूसा का शत्रु था। यदि इस्राएली उसकी भूमि छोड़ देंगे, तो फ़िरौन इस्राएलियों के परिश्रम से मिलने वाले लाभ खो देगा। फिर मूसा ने कहा, "मैं खतना न किए हुए होंठों का व्यक्ति हूँ," जिसका अर्थ है कि वह अपने आप को एक खराब वक्ता मानता था। </w:t>
      </w:r>
    </w:p>
    <w:p>
      <w:pPr/>
      <w:r>
        <w:rPr>
          <w:lang w:val="hi_IN" w:bidi="hi_IN"/>
        </w:rPr>
      </w:r>
      <w:r>
        <w:rPr>
          <w:lang w:val="hi_IN" w:bidi="hi_IN"/>
        </w:rPr>
        <w:t>फिर यहोवा ने मूसा और हारून से बात की। यहोवा ने मूसा और हारून को आज्ञा दी कि वे इस्राएलियों को मिस्र देश से बाहर निकालें। इसका अर्थ यह है कि मूसा और हारून को यहोवा का आदेश था कि वे इस्राएलियों को मिस्र से बाहर निकालें। यहोवा ने शायद मूसा और हारून से कहा, "मैं तुम्हारे साथ हूँ। तुम्हें फ़िरौन या इस्राएलियों से डरना नहीं चाहिए। तुम्हें लोगों को मिस्र से बाहर निकालना होगा।"</w:t>
      </w:r>
      <w:r>
        <w:rPr>
          <w:lang w:val="hi_IN" w:bidi="hi_IN"/>
        </w:rPr>
      </w:r>
    </w:p>
    <w:p>
      <w:pPr>
        <w:pStyle w:val="Heading3"/>
      </w:pPr>
      <w:r>
        <w:rPr>
          <w:lang w:val="hi_IN" w:bidi="hi_IN"/>
        </w:rPr>
        <w:t>घटनाओं को समझाना</w:t>
      </w:r>
    </w:p>
    <w:p>
      <w:pPr/>
      <w:r>
        <w:rPr>
          <w:lang w:val="hi_IN" w:bidi="hi_IN"/>
        </w:rPr>
      </w:r>
      <w:r>
        <w:rPr>
          <w:lang w:val="hi_IN" w:bidi="hi_IN"/>
        </w:rPr>
        <w:t>निर्गमन 5:22–6:13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नौ दृश्य हैं।</w:t>
      </w:r>
    </w:p>
    <w:p>
      <w:pPr/>
      <w:r>
        <w:rPr>
          <w:lang w:val="hi_IN" w:bidi="hi_IN"/>
        </w:rPr>
      </w:r>
      <w:r>
        <w:rPr>
          <w:b/>
          <w:lang w:val="hi_IN" w:bidi="hi_IN"/>
        </w:rPr>
        <w:t>पहले दृश्य में:</w:t>
      </w:r>
      <w:r>
        <w:rPr>
          <w:lang w:val="hi_IN" w:bidi="hi_IN"/>
        </w:rPr>
        <w:t xml:space="preserve"> मूसा प्रार्थना और विलाप करने के लिए यहोवा की ओर मुड़ता है। वह यहोवा से पूछ रहा है कि यहोवा ने उसे ऐसे कार्य के लिए क्यों भेजा जिसके परिणामस्वरूप इस्राएलियों के लिए अधिक दुख उत्पन्न हुआ।</w:t>
      </w:r>
    </w:p>
    <w:p>
      <w:pPr/>
      <w:r>
        <w:rPr>
          <w:lang w:val="hi_IN" w:bidi="hi_IN"/>
        </w:rPr>
      </w:r>
      <w:r>
        <w:rPr>
          <w:b/>
          <w:lang w:val="hi_IN" w:bidi="hi_IN"/>
        </w:rPr>
        <w:t>दूसरे दृश्य में:</w:t>
      </w:r>
      <w:r>
        <w:rPr>
          <w:lang w:val="hi_IN" w:bidi="hi_IN"/>
        </w:rPr>
        <w:t xml:space="preserve"> यहोवा मूसा को उत्तर देता है और उससे प्रतिज्ञा करता है कि वह, यहोवा, फ़िरौन को मजबूर करेगा कि वह इस्राएलियों को मिस्र देश से हमेशा के लिए बाहर निकाल दे।</w:t>
      </w:r>
    </w:p>
    <w:p>
      <w:pPr/>
      <w:r>
        <w:rPr>
          <w:lang w:val="hi_IN" w:bidi="hi_IN"/>
        </w:rPr>
      </w:r>
      <w:r>
        <w:rPr>
          <w:b/>
          <w:lang w:val="hi_IN" w:bidi="hi_IN"/>
        </w:rPr>
        <w:t>तीसरे दृश्य में:</w:t>
      </w:r>
      <w:r>
        <w:rPr>
          <w:lang w:val="hi_IN" w:bidi="hi_IN"/>
        </w:rPr>
        <w:t xml:space="preserve"> परमेश्वर मूसा को याद दिलाता है कि वही यहोवा है — वह वही परमेश्वर जिसने अब्राहम, इसहाक और याकूब को दर्शन दिया था और उनसे यह वाचा बाँधी थी कि वह उन्हें कनान देश का अधिकार देगा। </w:t>
      </w:r>
    </w:p>
    <w:p>
      <w:pPr/>
      <w:r>
        <w:rPr>
          <w:lang w:val="hi_IN" w:bidi="hi_IN"/>
        </w:rPr>
      </w:r>
      <w:r>
        <w:rPr>
          <w:b/>
          <w:lang w:val="hi_IN" w:bidi="hi_IN"/>
        </w:rPr>
        <w:t>चौथे दृश्य में:</w:t>
      </w:r>
      <w:r>
        <w:rPr>
          <w:lang w:val="hi_IN" w:bidi="hi_IN"/>
        </w:rPr>
        <w:t xml:space="preserve"> यहोवा कहता है कि उसने मिस्र में इस्राएलियों की पीड़ा की निराशाजनक पुकारें सुनी हैं और अब वह उनसे की अपनी प्रतिज्ञाओं को पूरा करने जा रहा है।</w:t>
      </w:r>
    </w:p>
    <w:p>
      <w:pPr/>
      <w:r>
        <w:rPr>
          <w:lang w:val="hi_IN" w:bidi="hi_IN"/>
        </w:rPr>
      </w:r>
      <w:r>
        <w:rPr>
          <w:b/>
          <w:lang w:val="hi_IN" w:bidi="hi_IN"/>
        </w:rPr>
        <w:t>पाँचवें दृश्य में:</w:t>
      </w:r>
      <w:r>
        <w:rPr>
          <w:lang w:val="hi_IN" w:bidi="hi_IN"/>
        </w:rPr>
        <w:t xml:space="preserve"> यहोवा मूसा को वे सटीक वचन देता है जिनसे वह इस्राएलियों को उत्साहित कर सके। मूसा के उपदेश के माध्यम से यहोवा ने इस्राएलियों के सामने अपना व्यक्तिगत नाम प्रकट किया। वह उनसे प्रतिज्ञा करता है कि वह उन्हें मिस्र के दासत्व से बाहर निकालेगा और उन्हें अपनी प्रजा के रूप में स्थापित करेगा जो उसे जानेंगे और उसकी आराधना करेंगे। फिर वह उन्हें कनान देश में ले जाएगा जहाँ वे उसकी सेवा करेंगे।</w:t>
      </w:r>
    </w:p>
    <w:p>
      <w:pPr/>
      <w:r>
        <w:rPr>
          <w:lang w:val="hi_IN" w:bidi="hi_IN"/>
        </w:rPr>
      </w:r>
      <w:r>
        <w:rPr>
          <w:b/>
          <w:lang w:val="hi_IN" w:bidi="hi_IN"/>
        </w:rPr>
        <w:t>छठे दृश्य में:</w:t>
      </w:r>
      <w:r>
        <w:rPr>
          <w:lang w:val="hi_IN" w:bidi="hi_IN"/>
        </w:rPr>
        <w:t xml:space="preserve"> मूसा इस्राएलियों से बात करता है और उन्हें यहोवा का संदेश देता है, लेकिन वे उसके वचनों को स्वीकार नहीं करते। वे दासी से इतने थक चुके हैं कि वे यहोवा की ओर से मूसा के संदेश को सुनने की स्थिति में नहीं हैं।</w:t>
      </w:r>
    </w:p>
    <w:p>
      <w:pPr/>
      <w:r>
        <w:rPr>
          <w:lang w:val="hi_IN" w:bidi="hi_IN"/>
        </w:rPr>
      </w:r>
      <w:r>
        <w:rPr>
          <w:b/>
          <w:lang w:val="hi_IN" w:bidi="hi_IN"/>
        </w:rPr>
        <w:t>सातवें दृश्य में:</w:t>
      </w:r>
      <w:r>
        <w:rPr>
          <w:lang w:val="hi_IN" w:bidi="hi_IN"/>
        </w:rPr>
        <w:t xml:space="preserve"> यहोवा मूसा से कहता है कि वह फ़िरौन के पास जाए और उसे आदेश दे कि वह इस्राएलियों को मिस्र देश से जाने दे।</w:t>
      </w:r>
    </w:p>
    <w:p>
      <w:pPr/>
      <w:r>
        <w:rPr>
          <w:lang w:val="hi_IN" w:bidi="hi_IN"/>
        </w:rPr>
      </w:r>
      <w:r>
        <w:rPr>
          <w:b/>
          <w:lang w:val="hi_IN" w:bidi="hi_IN"/>
        </w:rPr>
        <w:t>आठवें दृश्य में:</w:t>
      </w:r>
      <w:r>
        <w:rPr>
          <w:lang w:val="hi_IN" w:bidi="hi_IN"/>
        </w:rPr>
        <w:t xml:space="preserve"> मूसा यहोवा को उत्तर देते हुए कहता है कि जब इस्राएली ही उसकी बात नहीं मानते, तो फ़िरौन कैसे मानेगा।</w:t>
      </w:r>
    </w:p>
    <w:p>
      <w:pPr/>
      <w:r>
        <w:rPr>
          <w:lang w:val="hi_IN" w:bidi="hi_IN"/>
        </w:rPr>
      </w:r>
      <w:r>
        <w:rPr>
          <w:b/>
          <w:lang w:val="hi_IN" w:bidi="hi_IN"/>
        </w:rPr>
        <w:t>नौवें दृश्य में:</w:t>
      </w:r>
      <w:r>
        <w:rPr>
          <w:lang w:val="hi_IN" w:bidi="hi_IN"/>
        </w:rPr>
        <w:t xml:space="preserve"> यहोवा मूसा और हारून से बात करता है और उन्हें इस्राएलियों को मिस्र से बाहर निकालने का आदेश देता है। मूसा और हारून को इस बारे में इस्राएलियों और फ़िरौन को बताना था।</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और हारून</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 xml:space="preserve">तब मूसा ने यहोवा से प्रार्थना की। यह भाग यह नहीं बताता है कि जब मूसा ने यहोवा से प्रार्थना की थी तब वह कहाँ था। मूसा निराश हुआ और उसने यहोवा से कहा, “हे प्रभु, तूने ऐसी बातों को होने की अनुमति क्यों दी?” मूसा को यहोवा से अपने प्रश्न का उत्तर मिलने की उम्मीद नहीं थी। यह एक विलाप जैसा था। हे यहोवा, तूने मुझे क्यों ऐसे कार्य के लिए भेजा जिसके परिणामस्वरूप इस्राएलियों को कष्ट सहना पड़ेगा। मूसा ने आगे कहा, “जब से मैं फ़िरौन के पास तेरी ओर से बोलने गया, तब से उसने तेरे लोगों के साथ क्रूरता का व्यवहार किया है। और तूने उनकी मदद के लिए कुछ नहीं किया! "जब से मैं फ़िरौन के पास गया" वाक्यांश का अर्थ है कि मूसा की फ़िरौन से मुलाकात और अब उसकी प्रार्थना के बीच कुछ समय बीत चुका है। </w:t>
      </w:r>
    </w:p>
    <w:p>
      <w:pPr/>
      <w:r>
        <w:rPr>
          <w:lang w:val="hi_IN" w:bidi="hi_IN"/>
        </w:rPr>
      </w:r>
      <w:r>
        <w:rPr>
          <w:lang w:val="hi_IN" w:bidi="hi_IN"/>
        </w:rPr>
        <w:t>यहाँ रुकें और एक समूह के रूप में अपनी संस्कृति की उन कहानियों के बारे में बात करें जिनमें कोई पात्र विलाप या प्रार्थना के माध्यम से अपनी स्थिति के बारे में शिकायत करता है। इस ऑडियो को यहाँ रोकें।</w:t>
      </w:r>
    </w:p>
    <w:p>
      <w:pPr/>
      <w:r>
        <w:rPr>
          <w:lang w:val="hi_IN" w:bidi="hi_IN"/>
        </w:rPr>
      </w:r>
      <w:r>
        <w:rPr>
          <w:lang w:val="hi_IN" w:bidi="hi_IN"/>
        </w:rPr>
        <w:t xml:space="preserve">यहोवा ने मूसा को उत्तर दिया और कहा कि बहुत जल्द मूसा देखेगा कि यहोवा फ़िरौन के साथ क्या करने वाला है। यहोवा ने आगे कहा, "मेरे सामर्थी हाथ के कारण फ़िरौन मेरी प्रजा इस्राएल को जाने देगा। मेरे सामर्थी हाथ के कारण वह लोगों को अपने देश से बाहर निकाल देगा।" यहोवा ने मूसा को उत्तर देते हुए कहा कि फ़िरौन को इस्राएलियों को जाने देने के लिए विवश करने के लिए मानवीय शक्ति से कहीं अधिक बड़ी सामर्थ की आवश्यकता होगी। यहाँ यहोवा ने मूसा से प्रतिज्ञा की कि वह फ़िरौन को मजबूर करेगा ताकि वह इस्राएलियों को मिस्र छोड़कर जाने दे। वे केवल तीन दिन के पर्व के लिए नहीं जाएँगे। परमेश्वर फ़िरौन को मजबूर करेगा कि वह उन्हें हमेशा के लिए मिस्र देश से बाहर निकाल दे। </w:t>
      </w:r>
    </w:p>
    <w:p>
      <w:pPr/>
      <w:r>
        <w:rPr>
          <w:lang w:val="hi_IN" w:bidi="hi_IN"/>
        </w:rPr>
      </w:r>
      <w:r>
        <w:rPr>
          <w:lang w:val="hi_IN" w:bidi="hi_IN"/>
        </w:rPr>
        <w:t>परमेश्वर ने मूसा से कहा, "मैं यहोवा हूँ।" परमेश्वर ने मूसा को अपना व्यक्तिगत नाम यहोवा बताकर अपना परिचय दिया। परमेश्वर ने इस भाग में चार बार "मैं यहोवा हूँ" वाक्यांश का उपयोग किया। ऐसा करके परमेश्वर ने इस्राएल के परमेश्वर के रूप में अपने अधिकार और अपनी उपस्थिति की पुष्टि की। यहाँ परमेश्वर ने मूसा को स्मरण दिलाया कि वह इस्राएलियों के पूर्वज अब्राहम, इसहाक और याकूब के सामने प्रकट हुआ था। परमेश्वर ने कहा कि उसने अपने आप को उनके सामने "एल शद्दाई" नाम से प्रकट किया, जिसका अर्थ है "सर्वशक्तिमान परमेश्वर"। एल परमेश्वर का नाम है। शद्दाई का अर्थ है सामर्थ। कुछ अनुवादों में "परमेश्वर सर्वशक्तिशाली" और अन्य में "परमेश्वर सर्वशक्तिमान" प्रयोग किया गया है।</w:t>
      </w:r>
    </w:p>
    <w:p>
      <w:pPr/>
      <w:r>
        <w:rPr>
          <w:lang w:val="hi_IN" w:bidi="hi_IN"/>
        </w:rPr>
      </w:r>
      <w:r>
        <w:rPr>
          <w:lang w:val="hi_IN" w:bidi="hi_IN"/>
        </w:rPr>
        <w:t xml:space="preserve">तब परमेश्वर ने कहा, "परन्तु मैंने अपने नाम यहोवा से अपने आप को उनके सामने पूरी तरह प्रकट नहीं किया।" हालाँकि, परमेश्वर ने इस्राएली पूर्वजों को अपना परिचय अपने व्यक्तिगत नाम "यहोवा" से दिया था और उत्पत्ति की पुस्तक में जब भी उन्होंने परमेश्वर से प्रार्थना की, तो उन्होंने "यहोवा" नाम का ही प्रयोग किया। इस पवित्रशास्त्र का अर्थ यह हो सकता है कि भले ही अब्राहम, इसहाक और याकूब परमेश्वर का नाम "यहोवा" जानते थे, लेकिन वे इस नाम के अर्थ के अनुसार उसे पूरी तरह से नहीं जानते थे। परमेश्वर अब्राहम, इसहाक और याकूब के साथ अपनी वाचा को पूरा करके अपने नाम "यहोवा" का पूरा अर्थ प्रकट करेगा। </w:t>
      </w:r>
    </w:p>
    <w:p>
      <w:pPr/>
      <w:r>
        <w:rPr>
          <w:lang w:val="hi_IN" w:bidi="hi_IN"/>
        </w:rPr>
      </w:r>
      <w:r>
        <w:rPr>
          <w:lang w:val="hi_IN" w:bidi="hi_IN"/>
        </w:rPr>
        <w:t>यहाँ रुकें और एक समूह के रूप में चर्चा करें कि आपकी संस्कृति में एक कहानी किसी पात्र के अधिकार को कैसे दर्शाएगी या उसका वर्णन कैसे करेगी। इस ऑडियो को यहाँ रोकें।</w:t>
      </w:r>
    </w:p>
    <w:p>
      <w:pPr/>
      <w:r>
        <w:rPr>
          <w:lang w:val="hi_IN" w:bidi="hi_IN"/>
        </w:rPr>
      </w:r>
      <w:r>
        <w:rPr>
          <w:lang w:val="hi_IN" w:bidi="hi_IN"/>
        </w:rPr>
        <w:t>परमेश्वर ने मूसा को यह भी याद दिलाया कि उसने अब्राहम, इसहाक और याकूब के साथ वाचा बांधी थी। यहोवा की वाचा इस्राएलियों को कनान देश देने की प्रतिज्ञा थी। कनानी लोग कनान में रहते थे और उस देश के मालिक थे। मिस्र जाने से पहले, इस्राएली कनान में परदेशियों या विदेशियों के रूप में रहते थे। यहोवा ने अपनी वाचा की शर्तों के अनुसार इस्राएलियों को कनान देश का अधिकारी बनाने की प्रतिज्ञा की था।</w:t>
      </w:r>
    </w:p>
    <w:p>
      <w:pPr/>
      <w:r>
        <w:rPr>
          <w:lang w:val="hi_IN" w:bidi="hi_IN"/>
        </w:rPr>
      </w:r>
      <w:r>
        <w:rPr>
          <w:lang w:val="hi_IN" w:bidi="hi_IN"/>
        </w:rPr>
        <w:t xml:space="preserve">परमेश्वर ने मूसा को आश्वस्त किया और कहा, "इस समय मैंने इस्राएलियों की व्याकुल पुकार सुनी है, क्योंकि मिस्री उन्हें दास की तरह कड़ी मेहनत करवा रहे हैं। मैं उनसे की अपनी प्रतिज्ञा पूरी करूँगा। परमेश्वर ने कहा कि अब वह समय आ गया है जब वह अपने लोगों से की हुई प्रतिज्ञा को पूरा करेगा। </w:t>
      </w:r>
    </w:p>
    <w:p>
      <w:pPr/>
      <w:r>
        <w:rPr>
          <w:lang w:val="hi_IN" w:bidi="hi_IN"/>
        </w:rPr>
      </w:r>
      <w:r>
        <w:rPr>
          <w:lang w:val="hi_IN" w:bidi="hi_IN"/>
        </w:rPr>
        <w:t>यहोवा इस्राएलियों को यह आश्वासन देना चाहता था कि वह उनके साथकी अपनी प्रतिज्ञा को पूरा करेगा। इसलिए यहोवा ने मूसा से कहा, "मैं यहोवा हूँ।" अपने व्यक्तिगत नाम "यहोवा" से फिर से अपना परिचय देकर परमेश्वर ने मूसा और इस्राएलियों को याद दिलाया कि वह वही परमेश्वर है जिसने अब्राहम, इसहाक और याकूब के साथ वाचा बाँधी थी। उसने अपने व्यक्तिगत नाम "यहोवा" का प्रयोग इस्राएली पूर्वजों से किए गए वादे की गारंटी के रूप में किया। यहोवा ने प्रतिज्ञा की था कि वह इस्राएलियों को मिस्रियों के जबरन मजदूरी और अत्याचार से छुड़ाएगा। वह अपनी फैली हुई भुजा और न्याय के महान कार्यों से अपने लोगों को छुड़ाएगा। "फैली हुई भुजा से" एक अभिव्यक्ति है जिसका अर्थ है कि यहोवा अपनी सामर्थ्य के द्वारा अपनी प्रजा इस्राएल को छुड़ाएगा।</w:t>
      </w:r>
    </w:p>
    <w:p>
      <w:pPr/>
      <w:r>
        <w:rPr>
          <w:lang w:val="hi_IN" w:bidi="hi_IN"/>
        </w:rPr>
      </w:r>
      <w:r>
        <w:rPr>
          <w:lang w:val="hi_IN" w:bidi="hi_IN"/>
        </w:rPr>
        <w:t>यहोवा ने आगे कहा कि वह इस्राएलियों को अपने संतानों के रूप में अपनाएगा। वह उन्हें अपनी प्रजा ठहराएगा और उन्हें स्वीकार करेगा। यहोवा इस्राएलियों का परमेश्वर बन जाएगा। वे उसे जानेंगे और उसकी आराधना करेंगे। यहोवा द्वारा उन्हें छुड़ाए जाने से, इस्राएली अनुभव से जान जाएंगे कि यहोवा ही वह सक्रिय और उपस्थित परमेश्वर है जिसने उन्हें मिस्र के दासत्व से छुड़ाया है।</w:t>
      </w:r>
    </w:p>
    <w:p>
      <w:pPr/>
      <w:r>
        <w:rPr>
          <w:lang w:val="hi_IN" w:bidi="hi_IN"/>
        </w:rPr>
      </w:r>
      <w:r>
        <w:rPr>
          <w:lang w:val="hi_IN" w:bidi="hi_IN"/>
        </w:rPr>
        <w:t>यहोवा ने आगे कहा कि वह इस्राएलियों को कनान देश में प्रवेश कराएगा। उसने शपथ खाई थी और अब्राहम, इसहाक और याकूब से प्रतिज्ञा की थी कि वह कनान को उन्हें और उनकी संतानों को देगा। यहोवा इस्राएलियों को वह भूमि उनकी अपनी संपत्ति के रूप में देगा। यह उनका होगा। वे दास नहीं होंगे, बल्कि भूमि के मालिक होंगे। यह यहोवा की इस्राएली पूर्वजों के साथ हुई वाचा का अंतिम भाग था। वह उन्हें मिस्र के दासत्व से निकालकर उस भूमि में ले जाएगा, जहाँ वे यहोवा की सेवा करेंगे, जो भूमि उसने उन्हें देने की प्रतिज्ञा की थी। यहोवा ने अपने उपदेश का समापन यह कहते हुए किया, "मैं यहोवा हूँ।" इस प्रकार यहोवा ने अब्राहम, इसहाक और याकूब के साथ की गई वाचा को पूरा करने के अपने अधिकार की पुष्टि की।</w:t>
      </w:r>
    </w:p>
    <w:p>
      <w:pPr/>
      <w:r>
        <w:rPr>
          <w:lang w:val="hi_IN" w:bidi="hi_IN"/>
        </w:rPr>
      </w:r>
      <w:r>
        <w:rPr>
          <w:lang w:val="hi_IN" w:bidi="hi_IN"/>
        </w:rPr>
        <w:t>यहाँ रुकें और एक समूह के रूप में चर्चा करें कि आपकी संस्कृति में लोग आधिकारिक भाषण समाप्त करने के बाद अपने अधिकार की पुष्टि कैसे करते हैं। इस ऑडियो को यहाँ रोकें।</w:t>
      </w:r>
    </w:p>
    <w:p>
      <w:pPr/>
      <w:r>
        <w:rPr>
          <w:lang w:val="hi_IN" w:bidi="hi_IN"/>
        </w:rPr>
      </w:r>
      <w:r>
        <w:rPr>
          <w:lang w:val="hi_IN" w:bidi="hi_IN"/>
        </w:rPr>
        <w:t>मूसा ने इस्राएलियों को यहोवा की कही हुई बातें बताईं, लेकिन उन्होंने उसकी बात सुनने से इनकार कर दिया। इस्राएली दासता के कारण इतने निराश और थके हुए थे कि वे मूसा की बात सुनने या उसके उद्धृत वचनों पर ध्यान देने में असमर्थ थे।</w:t>
      </w:r>
    </w:p>
    <w:p>
      <w:pPr/>
      <w:r>
        <w:rPr>
          <w:lang w:val="hi_IN" w:bidi="hi_IN"/>
        </w:rPr>
      </w:r>
      <w:r>
        <w:rPr>
          <w:lang w:val="hi_IN" w:bidi="hi_IN"/>
        </w:rPr>
        <w:t>यह कहानी यहाँ स्पष्ट करती है कि एक नया दृश्य शुरू हो रहा है। तब यहोवा ने मूसा से कहा कि वह फिर से मिस्र के राजा के पास जाए और उससे यह मांग करे कि वह इस्राएलियों को अपने देश से जाने दे।</w:t>
      </w:r>
    </w:p>
    <w:p>
      <w:pPr/>
      <w:r>
        <w:rPr>
          <w:lang w:val="hi_IN" w:bidi="hi_IN"/>
        </w:rPr>
      </w:r>
      <w:r>
        <w:rPr>
          <w:lang w:val="hi_IN" w:bidi="hi_IN"/>
        </w:rPr>
        <w:t>लेकिन मूसा ने यहोवा के सामने खुलकर कहा, "यहाँ तक कि इस्राएलियों ने भी मेरी बात पर विश्वास करने से इनकार कर दिया है। फ़िरौन मेरी बात क्यों सुनेगा?" मूसा के भाषण को इस तरह से प्रस्तुत करने से पता चलता है कि उसने यहोवा को कुछ भावनाओं के साथ उत्तर दिया था।</w:t>
      </w:r>
    </w:p>
    <w:p>
      <w:pPr/>
      <w:r>
        <w:rPr>
          <w:lang w:val="hi_IN" w:bidi="hi_IN"/>
        </w:rPr>
      </w:r>
      <w:r>
        <w:rPr>
          <w:lang w:val="hi_IN" w:bidi="hi_IN"/>
        </w:rPr>
        <w:t xml:space="preserve">मूसा ने कहा, "मैं ख़तनरहित होंठों वाला व्यक्ति हूँ।" मूसा ने खतना के विचार का उपयोग यह कहने के लिए किया कि वह एक खराब वक्ता था। आप सीधे-सीधे कह सकते हैं, "मैं एक प्रभावशाली वक्ता नहीं हूँ।" </w:t>
      </w:r>
    </w:p>
    <w:p>
      <w:pPr/>
      <w:r>
        <w:rPr>
          <w:lang w:val="hi_IN" w:bidi="hi_IN"/>
        </w:rPr>
      </w:r>
      <w:r>
        <w:rPr>
          <w:lang w:val="hi_IN" w:bidi="hi_IN"/>
        </w:rPr>
        <w:t>फिर यहोवा ने मूसा और हारून को आज्ञा दी कि वे इस्राएलियों को मिस्र देश से बाहर निकालें। इसका अर्थ यह है कि मूसा और हारून को यहोवा का आदेश था कि वे इस्राएलियों को मिस्र से बाहर निकालें। यहोवा ने शायद मूसा और हारून से कहा, "मैं तुम्हारे साथ हूँ। तुम्हें फ़िरौन या इस्राएलियों से डरना नहीं चाहिए। तुम्हें लोगों को मिस्र से बाहर निकालना होगा।"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5:22–6:13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और हारून</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नाटक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मूसा ने फिर यहोवा से प्रार्थना करते हुए कहा, “हे प्रभु, या स्वामी, तूने अपने लोगों पर ये सब बुराइयाँ क्यों घटित होने दी हैं?” और तूने मुझे क्यों भेजा? जब से मैं राजा के पास गया और उसे वही कहा जो तूने मुझे कहने के लिए कहा था, तब से उसने तेरे लोगों के साथ बहुत क्रूरता का व्यवहार किया है, और तूने उन्हें मदद या बचाने के लिए कुछ भी नहीं किया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 रहे व्यक्ति से पूछें, "आप क्या महसूस कर रहे हैं या क्या सोच रहे हैं?" वह व्यक्ति शायद इस तरह जवाब दे, "मैं वास्तव में यहोवा को नहीं समझता।" मैंने सोचा कि उसने मुझे इस्राएल के लोगों की मदद करने के लिए भेजा है," या "क्या यहोवा जानता था कि फ़िरौन इस्राएलियों के साथ क्या करेगा? क्या यहोवा को पता था कि मेरे और हारून के फिरौन से बात करने के परिणामस्वरूप फ़िरौन उनकी पीड़ा को और बढ़ा देगा? या फिर "मुझे ऐसा लगता है कि मैंने ही लोगों को दुख पहुंचाया है। यहोवा ने मुझे भेजा ही क्यों?</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फिर यहोवा ने मूसा से कहा, "अब तू देखेगा कि मैं राजा के साथ क्या करूँगा। मैं उसे सामर्थ्यपूर्वक मजबूर करूँगा कि वह मेरे लोगों को जाने दे। वास्तव में, मैं अपनी सामर्थ से उसे मजबूर करूँगा कि वह उन्हें अपने देश से निकाल दे!" परमेश्वर ने मूसा से यह भी कहा, "मैं यहोवा हूँ।" यह मैं ही हूँ जो अब्राहम, इसहाक और याकूब के सामने प्रकट हुआ और उन्हें कहा कि मैं सर्वशक्तिमान परमेश्वर हूँ, लेकिन मैंने उन्हें यह नहीं बताया कि मेरा नाम यहोवा है। मैंने उनके साथ एक गंभीर समझौता भी किया, जिसमें मैंने उन्हें कनान क्षेत्र देने का वादा किया। वह वही क्षेत्र था जिसमें वे परदेशी के रूप में रह रहे थे। और मैंने इस्राएली लोगों को मिस्रियों द्वारा दास बनाकर जबरन कराए गए कड़ी महेनत के कारण कराहते हुए भी सुना है। मैंने अपने द्वारा किए गए उस गंभीर वादे के बारे में सोचा है। इसलिए इस्राएलियों से कहो कि मैंने यह कहा है: 'मैं यहोवा हूँ।' मैं तुम्हें उन भारी काम के बोझ से छुड़ाऊंगा जो मिस्रियों ने तुम्हें दिए हैं। मैं तुम्हें उनकी दासी से छुड़ाऊंगा। मैं अपनी बड़ी सामर्थ्य से और उन्हें बहुत कठोर दण्ड देकर तुम्हें बचाऊँगा। मैं तुम्हें अपनी प्रजा बनाऊँगा, और मैं तुम्हारा परमेश्वर रहूँगा, जिसकी तुम आराधना करोगे। तुम सचमुच जानोगे कि मैं, यहोवा तुम्हारा परमेश्वर, वही हूँ जिसने तुम्हें मिस्रियों की ग़ुलामी के कामों के बोझ से छुड़ाया है। और मैं तुम्हें उस देश में ले जाऊँगा जिसे मैंने अब्राहम, इसहाक और याकूब को देने का वादा किया था। तुम सदा के लिए उसके अधिकारी हो जाओगे। मैं यहोवा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उत्तर दे सकता है: "मैं अपनी प्रजा इस्राएल से प्रेम करता हूँ।" इसीलिए मैंने उनके साथ वाचा बांधी है," या "मैंने उनकी पुकार सुनी है। मैं उनके लिए दुःखी महसूस करता हूँ। अब वह समय आ गया है कि मैं उनसे की हुई अपनी प्रतिज्ञा को पूरा करूँ," या "मैं अपनी प्रजा इस्राएल को उनकी दासी से छुड़ाऊँगा—फ़िरौन उन्हें जाने देगा! और मैं उन्हें कनान में ले जाऊँगा! वे जान जाएंगे कि मैं यहोवा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मूसा ने यह बात इस्राएलियों को बताई, लेकिन उन्होंने उसकी बात पर विश्वास नहीं किया। वे बहुत निराश हो गए थे क्योंकि उन्हें ग़ुलामों के रूप में कड़ी महेनत करने के लिए मजबूर किया गया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इस्राएली लोगों की भूमिका निभाने वाले लोगों से पूछें, "आप क्या महसूस कर रहे हैं या क्या सोच रहे हैं?" लोग इस तरह के उत्तर दे सकते हैं, जैसे, "मूसा क्या कहने की कोशिश कर रहा है? क्या उसने हमें पहले ही काफी दुख नहीं दिया है?" या "हम उसकी बात कैसे सुन सकते हैं?" हमें काम करना होगा!" या फिर "क्या होगा अगर हम मूसा पर भरोसा करें और हमारी जिंदगी और भी बदतर हो जाए?" हम उसकी बात नहीं सुनेंगे!"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यहोवा ने मूसा से कहा, "जाओ और मिस्र के राजा से फिर </w:t>
      </w:r>
      <w:r>
        <w:rPr>
          <w:b/>
          <w:lang w:val="hi_IN" w:bidi="hi_IN"/>
        </w:rPr>
        <w:t>कहो</w:t>
      </w:r>
      <w:r>
        <w:rPr>
          <w:lang w:val="hi_IN" w:bidi="hi_IN"/>
        </w:rPr>
        <w:t xml:space="preserve"> कि वह इस्राएलियों को अपने देश से जाने की अनुमति दे!" लेकिन मूसा ने यहोवा से कहा, "मैं जो कह रहा हूँ उसे सुन ले। यहाँ तक कि इस्राएलियों ने भी उस बात पर ध्यान नहीं दिया जो मैंने उन्हें कही थी। लेकिन मैं एक खराब वक्ता हूँ। तो फ़िरौन को मेरी बातों पर ध्यान क्यों देना चाहिए? फ़िरौन निश्चित रूप से मेरी बातों पर ध्यान नहीं देगा!" परन्तु यहोवा ने हारून और मूसा से कहा और उन्हें आज्ञा दी, "इस्राएलियों और मिस्र के राजा से कहो कि मैंने तुम दोनों को नियुक्त किया है ताकि तुम इस्राएली प्रजा को मिस्र से बाहर ले जाओ।" </w:t>
      </w:r>
      <w:r>
        <w:rPr>
          <w:lang w:val="hi_IN" w:bidi="hi_IN"/>
        </w:rPr>
      </w:r>
    </w:p>
    <w:p>
      <w:pPr>
        <w:pStyle w:val="Heading3"/>
      </w:pPr>
      <w:r>
        <w:rPr>
          <w:lang w:val="hi_IN" w:bidi="hi_IN"/>
        </w:rPr>
        <w:t>आवश्यक जानकारी</w:t>
      </w:r>
    </w:p>
    <w:p>
      <w:pPr/>
      <w:r>
        <w:rPr>
          <w:lang w:val="hi_IN" w:bidi="hi_IN"/>
        </w:rPr>
      </w:r>
      <w:r>
        <w:rPr>
          <w:lang w:val="hi_IN" w:bidi="hi_IN"/>
        </w:rPr>
        <w:t>निर्गमन 5:22–6:13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तब मूसा </w:t>
      </w:r>
      <w:r>
        <w:rPr>
          <w:b/>
          <w:lang w:val="hi_IN" w:bidi="hi_IN"/>
        </w:rPr>
        <w:t>यहोवा</w:t>
      </w:r>
      <w:r>
        <w:rPr>
          <w:lang w:val="hi_IN" w:bidi="hi_IN"/>
        </w:rPr>
        <w:t xml:space="preserve"> के पास लौटा और कहा, "हे प्रभु, तूने इस प्रजा के साथ यह </w:t>
      </w:r>
      <w:r>
        <w:rPr>
          <w:lang w:val="hi_IN" w:bidi="hi_IN"/>
        </w:rPr>
        <w:t>बुराई</w:t>
      </w:r>
      <w:r>
        <w:rPr>
          <w:lang w:val="hi_IN" w:bidi="hi_IN"/>
        </w:rPr>
        <w:t xml:space="preserve"> क्यों की है?" मूसा यहोवा को </w:t>
      </w:r>
      <w:r>
        <w:rPr>
          <w:b/>
          <w:lang w:val="hi_IN" w:bidi="hi_IN"/>
        </w:rPr>
        <w:t>प्रभु</w:t>
      </w:r>
      <w:r>
        <w:rPr>
          <w:lang w:val="hi_IN" w:bidi="hi_IN"/>
        </w:rPr>
        <w:t xml:space="preserve"> के रूप में संबोधित करता है, जिसका अर्थ है स्वामी। प्रभु के लिए उसी शब्द का प्रयोग करें जिसका प्रयोग आपने पिछले भागों में किया है, और याद रखें कि </w:t>
      </w:r>
      <w:r>
        <w:rPr>
          <w:lang w:val="hi_IN" w:bidi="hi_IN"/>
        </w:rPr>
        <w:t>प्रभु</w:t>
      </w:r>
      <w:r>
        <w:rPr>
          <w:lang w:val="hi_IN" w:bidi="hi_IN"/>
        </w:rPr>
        <w:t xml:space="preserve"> मुख्य शब्दावली में है। </w:t>
      </w:r>
      <w:r>
        <w:rPr>
          <w:b/>
          <w:lang w:val="hi_IN" w:bidi="hi_IN"/>
        </w:rPr>
        <w:t>यहोवा</w:t>
      </w:r>
      <w:r>
        <w:rPr>
          <w:lang w:val="hi_IN" w:bidi="hi_IN"/>
        </w:rPr>
        <w:t xml:space="preserve"> परमेश्वर का व्यक्तिगत नाम है, और इस भाग के अधिकांश हिस्सों में इसका प्रयोग किया गया है। कुछ स्थानों पर "परमेश्वर" शब्द का प्रयोग किया गया है। उन स्थानों में परमेश्वर के लिए उसी शब्द का प्रयोग करें जिसका प्रयोग आपने पिछले भागों में किया है, और अधिक जानकारी के लिए मुख्य शब्दावली में </w:t>
      </w:r>
      <w:r>
        <w:rPr>
          <w:lang w:val="hi_IN" w:bidi="hi_IN"/>
        </w:rPr>
        <w:t>परमेश्वर</w:t>
      </w:r>
      <w:r>
        <w:rPr>
          <w:lang w:val="hi_IN" w:bidi="hi_IN"/>
        </w:rPr>
        <w:t xml:space="preserve"> को देखें। </w:t>
      </w:r>
      <w:r>
        <w:rPr>
          <w:b/>
          <w:lang w:val="hi_IN" w:bidi="hi_IN"/>
        </w:rPr>
        <w:t>यहोवा</w:t>
      </w:r>
      <w:r>
        <w:rPr>
          <w:lang w:val="hi_IN" w:bidi="hi_IN"/>
        </w:rPr>
        <w:t xml:space="preserve"> के लिए उसी नाम का प्रयोग करें जो आपने पिछले भागों में प्रयोग किया है। अधिक जानकारी के लिए मुख्य शब्दावली में </w:t>
      </w:r>
      <w:r>
        <w:rPr>
          <w:b/>
          <w:lang w:val="hi_IN" w:bidi="hi_IN"/>
        </w:rPr>
        <w:t>यहोवा</w:t>
      </w:r>
      <w:r>
        <w:rPr>
          <w:lang w:val="hi_IN" w:bidi="hi_IN"/>
        </w:rPr>
        <w:t xml:space="preserve"> शब्द को देखें। </w:t>
      </w:r>
    </w:p>
    <w:p>
      <w:pPr/>
      <w:r>
        <w:rPr>
          <w:lang w:val="hi_IN" w:bidi="hi_IN"/>
        </w:rPr>
      </w:r>
      <w:r>
        <w:rPr>
          <w:lang w:val="hi_IN" w:bidi="hi_IN"/>
        </w:rPr>
        <w:t xml:space="preserve">क्योंकि जब से मैं तेरे नाम से फ़िरौन के पास बोलने गया हूँ, तब से उसने इन लोगों के साथ </w:t>
      </w:r>
      <w:r>
        <w:rPr>
          <w:b/>
          <w:lang w:val="hi_IN" w:bidi="hi_IN"/>
        </w:rPr>
        <w:t>बुराई</w:t>
      </w:r>
      <w:r>
        <w:rPr>
          <w:lang w:val="hi_IN" w:bidi="hi_IN"/>
        </w:rPr>
        <w:t xml:space="preserve"> की है। </w:t>
      </w:r>
      <w:r>
        <w:rPr>
          <w:b/>
          <w:lang w:val="hi_IN" w:bidi="hi_IN"/>
        </w:rPr>
        <w:t>फ़िरौन</w:t>
      </w:r>
      <w:r>
        <w:rPr>
          <w:lang w:val="hi_IN" w:bidi="hi_IN"/>
        </w:rPr>
        <w:t xml:space="preserve"> के लिए उसी शब्द या वाक्यांश का प्रयोग करें जिसका प्रयोग आपने पिछले भागों में किया है। </w:t>
      </w:r>
      <w:r>
        <w:rPr>
          <w:b/>
          <w:lang w:val="hi_IN" w:bidi="hi_IN"/>
        </w:rPr>
        <w:t>फ़िरौन</w:t>
      </w:r>
      <w:r>
        <w:rPr>
          <w:lang w:val="hi_IN" w:bidi="hi_IN"/>
        </w:rPr>
        <w:t xml:space="preserve"> के बारे में अधिक जानकारी के लिए मुख्य शब्दावली देखें।</w:t>
      </w:r>
    </w:p>
    <w:p>
      <w:pPr/>
      <w:r>
        <w:rPr>
          <w:lang w:val="hi_IN" w:bidi="hi_IN"/>
        </w:rPr>
      </w:r>
      <w:r>
        <w:rPr>
          <w:lang w:val="hi_IN" w:bidi="hi_IN"/>
        </w:rPr>
        <w:t xml:space="preserve">मैं </w:t>
      </w:r>
      <w:r>
        <w:rPr>
          <w:b/>
          <w:lang w:val="hi_IN" w:bidi="hi_IN"/>
        </w:rPr>
        <w:t>अब्राहम</w:t>
      </w:r>
      <w:r>
        <w:rPr>
          <w:lang w:val="hi_IN" w:bidi="hi_IN"/>
        </w:rPr>
        <w:t xml:space="preserve">, इसहाक और याकूब के सामने </w:t>
      </w:r>
      <w:r>
        <w:rPr>
          <w:b/>
          <w:lang w:val="hi_IN" w:bidi="hi_IN"/>
        </w:rPr>
        <w:t xml:space="preserve">एल शद्दाई </w:t>
      </w:r>
      <w:r>
        <w:rPr>
          <w:lang w:val="hi_IN" w:bidi="hi_IN"/>
        </w:rPr>
        <w:t xml:space="preserve"> के रूप में प्रकट हुआ, और मैंने स्वयं को उन पर अपने नाम यहोवा से प्रकट नहीं किया। </w:t>
      </w:r>
      <w:r>
        <w:rPr>
          <w:b/>
          <w:lang w:val="hi_IN" w:bidi="hi_IN"/>
        </w:rPr>
        <w:t>एल-शद्दाई</w:t>
      </w:r>
      <w:r>
        <w:rPr>
          <w:lang w:val="hi_IN" w:bidi="hi_IN"/>
        </w:rPr>
        <w:t xml:space="preserve"> परमेश्वर का एक नाम है जिसका अर्थ है सर्वशक्तिमान परमेश्वर। एल परमेश्वर का नाम है। शद्दाई का अर्थ है सामर्थ। कुछ अनुवादों में "सर्वसामर्थी परमेश्वर" और अन्य में "सर्वशक्तिमान परमेश्वर" प्रयोग किया गया है।</w:t>
      </w:r>
    </w:p>
    <w:p>
      <w:pPr/>
      <w:r>
        <w:rPr>
          <w:lang w:val="hi_IN" w:bidi="hi_IN"/>
        </w:rPr>
      </w:r>
      <w:r>
        <w:rPr>
          <w:lang w:val="hi_IN" w:bidi="hi_IN"/>
        </w:rPr>
        <w:t xml:space="preserve">यहाँ रुकें और समूह के रूप में चर्चा करें कि आप </w:t>
      </w:r>
      <w:r>
        <w:rPr>
          <w:b/>
          <w:lang w:val="hi_IN" w:bidi="hi_IN"/>
        </w:rPr>
        <w:t>एल शद्दाई</w:t>
      </w:r>
      <w:r>
        <w:rPr>
          <w:lang w:val="hi_IN" w:bidi="hi_IN"/>
        </w:rPr>
        <w:t xml:space="preserve"> के लिए किस शब्द या वाक्यांश का प्रयोग करेंगे। अधिक जानकारी के लिए मुख्य शब्दावली में </w:t>
      </w:r>
      <w:r>
        <w:rPr>
          <w:b/>
          <w:lang w:val="hi_IN" w:bidi="hi_IN"/>
        </w:rPr>
        <w:t>एल शद्दाई</w:t>
      </w:r>
      <w:r>
        <w:rPr>
          <w:lang w:val="hi_IN" w:bidi="hi_IN"/>
        </w:rPr>
        <w:t xml:space="preserve"> शब्द को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मैंने उनके साथ अपनी </w:t>
      </w:r>
      <w:r>
        <w:rPr>
          <w:b/>
          <w:lang w:val="hi_IN" w:bidi="hi_IN"/>
        </w:rPr>
        <w:t>वाचा</w:t>
      </w:r>
      <w:r>
        <w:rPr>
          <w:lang w:val="hi_IN" w:bidi="hi_IN"/>
        </w:rPr>
        <w:t xml:space="preserve"> भी बाँधी थी कि मैं उन्हें </w:t>
      </w:r>
      <w:r>
        <w:rPr>
          <w:b/>
          <w:lang w:val="hi_IN" w:bidi="hi_IN"/>
        </w:rPr>
        <w:t>कनान</w:t>
      </w:r>
      <w:r>
        <w:rPr>
          <w:lang w:val="hi_IN" w:bidi="hi_IN"/>
        </w:rPr>
        <w:t xml:space="preserve"> का देश दूँगा, वह देश जिसमें वे </w:t>
      </w:r>
      <w:r>
        <w:rPr>
          <w:b/>
          <w:lang w:val="hi_IN" w:bidi="hi_IN"/>
        </w:rPr>
        <w:t>परदेशी</w:t>
      </w:r>
      <w:r>
        <w:rPr>
          <w:lang w:val="hi_IN" w:bidi="hi_IN"/>
        </w:rPr>
        <w:t xml:space="preserve"> के रूप में रहा करते थे। </w:t>
      </w:r>
      <w:r>
        <w:rPr>
          <w:b/>
          <w:lang w:val="hi_IN" w:bidi="hi_IN"/>
        </w:rPr>
        <w:t>वाचा</w:t>
      </w:r>
      <w:r>
        <w:rPr>
          <w:lang w:val="hi_IN" w:bidi="hi_IN"/>
        </w:rPr>
        <w:t xml:space="preserve"> के लिए उसी शब्द या वाक्यांश का प्रयोग करें जिसका प्रयोग आपने पिछले भागों में किया है। अधिक जानकारी के लिए मुख्य शब्दावली में </w:t>
      </w:r>
      <w:r>
        <w:rPr>
          <w:lang w:val="hi_IN" w:bidi="hi_IN"/>
        </w:rPr>
        <w:t>वाचा</w:t>
      </w:r>
      <w:r>
        <w:rPr>
          <w:lang w:val="hi_IN" w:bidi="hi_IN"/>
        </w:rPr>
        <w:t xml:space="preserve"> शब्द को देखें। </w:t>
      </w:r>
    </w:p>
    <w:p>
      <w:pPr/>
      <w:r>
        <w:rPr>
          <w:lang w:val="hi_IN" w:bidi="hi_IN"/>
        </w:rPr>
      </w:r>
      <w:r>
        <w:rPr>
          <w:lang w:val="hi_IN" w:bidi="hi_IN"/>
        </w:rPr>
        <w:t xml:space="preserve">परमेश्वर कहता है कि उसने </w:t>
      </w:r>
      <w:r>
        <w:rPr>
          <w:b/>
          <w:lang w:val="hi_IN" w:bidi="hi_IN"/>
        </w:rPr>
        <w:t>इस्राएलियों</w:t>
      </w:r>
      <w:r>
        <w:rPr>
          <w:lang w:val="hi_IN" w:bidi="hi_IN"/>
        </w:rPr>
        <w:t xml:space="preserve"> का कराहना सुना है। </w:t>
      </w:r>
      <w:r>
        <w:rPr>
          <w:b/>
          <w:lang w:val="hi_IN" w:bidi="hi_IN"/>
        </w:rPr>
        <w:t>इस्राएलियों</w:t>
      </w:r>
      <w:r>
        <w:rPr>
          <w:lang w:val="hi_IN" w:bidi="hi_IN"/>
        </w:rPr>
        <w:t xml:space="preserve"> के लिए उसी शब्द का प्रयोग करें जिसका प्रयोग आपने पिछले भागों में किया है और यह याद रखें कि </w:t>
      </w:r>
      <w:r>
        <w:rPr>
          <w:b/>
          <w:lang w:val="hi_IN" w:bidi="hi_IN"/>
        </w:rPr>
        <w:t>इस्राएली</w:t>
      </w:r>
      <w:r>
        <w:rPr>
          <w:lang w:val="hi_IN" w:bidi="hi_IN"/>
        </w:rPr>
        <w:t xml:space="preserve"> शब्द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6:14–27</w:t>
      </w:r>
      <w:r>
        <w:rPr>
          <w:lang w:val="hi_IN" w:bidi="hi_IN"/>
        </w:rPr>
      </w:r>
    </w:p>
    <w:p>
      <w:pPr>
        <w:pStyle w:val="Heading3"/>
      </w:pPr>
      <w:r>
        <w:rPr>
          <w:lang w:val="hi_IN" w:bidi="hi_IN"/>
        </w:rPr>
        <w:t>सुने और मन में रखें</w:t>
      </w:r>
    </w:p>
    <w:p>
      <w:pPr/>
      <w:r>
        <w:rPr>
          <w:lang w:val="hi_IN" w:bidi="hi_IN"/>
        </w:rPr>
      </w:r>
      <w:r>
        <w:rPr>
          <w:lang w:val="hi_IN" w:bidi="hi_IN"/>
        </w:rPr>
        <w:t xml:space="preserve">इस चरण में, निर्गमन 6:14–27 को सुनें और अपने मन में रखें। </w:t>
      </w:r>
    </w:p>
    <w:p>
      <w:pPr/>
      <w:r>
        <w:rPr>
          <w:lang w:val="hi_IN" w:bidi="hi_IN"/>
        </w:rPr>
      </w:r>
      <w:r>
        <w:rPr>
          <w:lang w:val="hi_IN" w:bidi="hi_IN"/>
        </w:rPr>
        <w:t xml:space="preserve">यदि सम्भव हो तो निर्गमन 6:14–27 का ऑडियो संस्करण तीन बार, तीन अलग-अलग अनुवादों में सुनें। </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6:14–27 का ऑडियो संस्करण सबसे आसानी से समझ में आने वाले अनुवाद में सुनें।</w:t>
      </w:r>
    </w:p>
    <w:p>
      <w:pPr/>
      <w:r>
        <w:rPr>
          <w:lang w:val="hi_IN" w:bidi="hi_IN"/>
        </w:rPr>
      </w:r>
      <w:r>
        <w:rPr>
          <w:lang w:val="hi_IN" w:bidi="hi_IN"/>
        </w:rPr>
        <w:t xml:space="preserve">पिछले भाग में मूसा ने परमेश्वर से पूछा कि परमेश्वर ने उसे फ़िरौन के पास ऐसे मिशन पर क्यों भेजा, जिससे इस्राएलियों पर और अधिक दुख आ पड़ा। परमेश्वर ने मूसा को याद दिलाते हुए उत्तर दिया कि वह यहोवा है, वही परमेश्वर जिसने अब्राहम, इसहाक और याकूब के साथ वाचा बांधी थी। यहोवा ने मूसा से कहा कि वह इस्राएलियों को बताए कि उसने उनकी पुकार सुनी है और अब वह उनके साथ अपनी वाचा पूरी करेगा। वह उन्हें मिस्र के दासत्व से निकालेगा और उन्हें कनान देश में ले आएगा। </w:t>
      </w:r>
    </w:p>
    <w:p>
      <w:pPr/>
      <w:r>
        <w:rPr>
          <w:lang w:val="hi_IN" w:bidi="hi_IN"/>
        </w:rPr>
      </w:r>
      <w:r>
        <w:rPr>
          <w:lang w:val="hi_IN" w:bidi="hi_IN"/>
        </w:rPr>
        <w:t xml:space="preserve">यह भाग मूसा और हारून के परिवार के वंशावली से शुरू होता है। कहानी के इस चरण में दी गई पृष्ठभूमि की जानकारी हारून को अधिक महत्व देती है, क्योंकि वह मूसा का प्रवक्ता बनने वाला है। बाद में वह इस्राएलियों का पहला महायाजक बनेगा। इस सूची में हारून के परिवार के सदस्य शामिल हैं, जिनमें उसके पूर्वज और उसके बाद के वंशज दोनों शामिल हैं। इस सूची में हारून और मूसा के परिवार के सभी सदस्य शामिल नहीं हैं। इसमें केवल उन प्रमुख लोगों का उल्लेख है जो हारून के वंश को इस्राएल या याकूब के तत्काल परिवार से जोड़ने में मदद करते हैं। हारून के वंशजों का उल्लेख आने वाली पीढ़ियों को उनके वंश का पता लगाने में मदद करेगा। </w:t>
      </w:r>
    </w:p>
    <w:p>
      <w:pPr/>
      <w:r>
        <w:rPr>
          <w:lang w:val="hi_IN" w:bidi="hi_IN"/>
        </w:rPr>
      </w:r>
      <w:r>
        <w:rPr>
          <w:lang w:val="hi_IN" w:bidi="hi_IN"/>
        </w:rPr>
        <w:t xml:space="preserve">इस सूची में लोगों के तीन समूह शामिल हैं। पहले समूह में इस्राएल, यानी याकूब के तीन सबसे बड़े पुत्र - रूबेन, शिमोन और लेवी - और उनके पुत्र शामिल हैं। दूसरा समूह लेवी के गोत्र पर ध्यान केंद्रित करता है और लेवी के पोतों की सूची देता है। तीसरा समूह लेवी के गोत्र को आगे बढ़ाता है और लेवी के दूसरे पुत्र कहात के पुरुष वंशजों पर केंद्रित है। इसमें कहात के कुछ पोतों और एक परपोते की सूची दी गई है। इस सूची में हारून और मूसा भी शामिल हैं। </w:t>
      </w:r>
    </w:p>
    <w:p>
      <w:pPr/>
      <w:r>
        <w:rPr>
          <w:lang w:val="hi_IN" w:bidi="hi_IN"/>
        </w:rPr>
      </w:r>
      <w:r>
        <w:rPr>
          <w:lang w:val="hi_IN" w:bidi="hi_IN"/>
        </w:rPr>
        <w:t xml:space="preserve">आइए अब परिवार के सदस्यों के इन प्रत्येक समूह को और अधिक विस्तार से देखें। पहले समूह में याकूब या इस्राएल के तीन सबसे बड़े पुत्रों के नाम सूचीबद्ध हैं। याकूब, इसहाक का पुत्र और अब्राहम का पोता था। यहोवा ने अब्राहम से वादा किया था कि यहोवा अब्राहम के द्वारा अपनी चुनी हुई जाति बनाएगा। यहोवा के चुने हुए लोग याकूब के बारह पुत्रों की संतान हैं। यहोवा ने याकूब को इस्राएल नाम दिया, जिससे यहोवा के लोगों को भी "इस्राएल" नाम मिला। सूची सबसे पहले इस्राएल के पहिलौठा पुत्र रूबेन और उसके चार पुत्रों का उल्लेख करती है। हालाँकि, इस भाग में रूबेन के पोतों का उल्लेख नहीं है क्योंकि मूसा और हारून उनके वंश से नहीं थे। इस भाग की शुरुआत यह कहते हुए होती है, "ये उनके पिता के घरों के मुखिया हैं" और इसमें इस्राएल के पहले पुत्र रूबेन के पुत्रों की सूची दी गई है। उनके परिवारों के मुखिया’ का अर्थ है कि रूबेन के पुत्र अपने पितरों के घरानों के प्रधान बने। इसके बाद प्रत्येक वंश का नाम पुत्र के नाम पर रखा जाता था। उदाहरण के लिए, रूबेन का पुत्र हेस्रोन अपने परिवार के कुल का मुखिया होगा और लोग उसके वंशजों को "हेस्रोनियों के वंशज" कहेंगे। </w:t>
      </w:r>
    </w:p>
    <w:p>
      <w:pPr/>
      <w:r>
        <w:rPr>
          <w:lang w:val="hi_IN" w:bidi="hi_IN"/>
        </w:rPr>
      </w:r>
      <w:r>
        <w:rPr>
          <w:lang w:val="hi_IN" w:bidi="hi_IN"/>
        </w:rPr>
        <w:t xml:space="preserve">इस सूची में अगला व्यक्ति शिमोन है—जो याकूब का दूसरा पुत्र है। इस भाग में केवल शिमोन के छह पुत्रों का उल्लेख है और किसी भी पोते का उल्लेख नहीं है, क्योंकि हारून और मूसा भी उसके वंश से नहीं थे। इस भाग में कहा गया है कि शिमोन के पुत्र शाऊल की माता एक "कनानी स्त्री" थी। इसका अर्थ यह है कि वह एक इस्राएली नहीं थी, बल्कि कनान देश से आई थी। </w:t>
      </w:r>
    </w:p>
    <w:p>
      <w:pPr/>
      <w:r>
        <w:rPr>
          <w:lang w:val="hi_IN" w:bidi="hi_IN"/>
        </w:rPr>
      </w:r>
      <w:r>
        <w:rPr>
          <w:lang w:val="hi_IN" w:bidi="hi_IN"/>
        </w:rPr>
        <w:t xml:space="preserve">इसके बाद याकूब के तीसरे पुत्र लेवी के गोत्र की वंशावली आती है। इस भाग में उसके तीन पुत्रों के नामों की सूची दी गई है: गेर्शोन, कहात और मरारी "उनकी पीढ़ियों के अनुसार।" इसका अर्थ यह है कि नाम सबसे बड़े से सबसे छोटे के क्रम में आयु के अनुसार दिखाई देते हैं। परिवार की सूची में उनकी बहन का उल्लेख नहीं है। यह भाग चुनिंदा रूप से हमें कुछ परिवार के सदस्यों के महत्व को दर्शाने के लिए अधिक जानकारी देता है। इस भाग से हमें लेवी की उम्र का पता चलता है क्योंकि हारून और मूसा उसी के वंश से थे। लेवी 137 साल जीवित रहा। यह लंबी उम्र इस्राएली पूर्वजों अब्राहम, इसहाक और याकूब तथा उनकी पीढ़ी के अन्य लोगों के लिए सामान्य थी। </w:t>
      </w:r>
    </w:p>
    <w:p>
      <w:pPr/>
      <w:r>
        <w:rPr>
          <w:lang w:val="hi_IN" w:bidi="hi_IN"/>
        </w:rPr>
      </w:r>
      <w:r>
        <w:rPr>
          <w:lang w:val="hi_IN" w:bidi="hi_IN"/>
        </w:rPr>
        <w:t xml:space="preserve">इस भाग में याकूब के बाकी नौ पुत्रों की सूची नहीं दी गई है। इस बिन्दु से यह भाग लेवी के वंशजों पर केंद्रित है क्योंकि हारून और मूसा उसी के वंश से हैं। </w:t>
      </w:r>
    </w:p>
    <w:p>
      <w:pPr/>
      <w:r>
        <w:rPr>
          <w:lang w:val="hi_IN" w:bidi="hi_IN"/>
        </w:rPr>
      </w:r>
      <w:r>
        <w:rPr>
          <w:lang w:val="hi_IN" w:bidi="hi_IN"/>
        </w:rPr>
        <w:t xml:space="preserve">यहाँ रुकें और अपने समूह के लोगों से कहें कि वे अपने पूर्वजों के बारे में बताएँ: </w:t>
      </w:r>
    </w:p>
    <w:p>
      <w:pPr/>
      <w:r>
        <w:rPr>
          <w:lang w:val="hi_IN" w:bidi="hi_IN"/>
        </w:rPr>
      </w:r>
      <w:r>
        <w:rPr>
          <w:lang w:val="hi_IN" w:bidi="hi_IN"/>
        </w:rPr>
        <w:t xml:space="preserve">लेवी के सबसे बड़े पुत्र गेर्शोन के पुत्र लिब्नी और शिमी थे, "उनके गोत्र के अनुसार।" "उनके गोत्र के अनुसार" वाक्यांश स्पष्ट नहीं है, लेकिन इसका सबसे संभावित अर्थ यह है कि लिब्नी और शिमी नाम उनके परिवार के गोत्र या उनके वंशजों को भी दर्शाते थे। </w:t>
      </w:r>
    </w:p>
    <w:p>
      <w:pPr/>
      <w:r>
        <w:rPr>
          <w:lang w:val="hi_IN" w:bidi="hi_IN"/>
        </w:rPr>
      </w:r>
      <w:r>
        <w:rPr>
          <w:lang w:val="hi_IN" w:bidi="hi_IN"/>
        </w:rPr>
        <w:t xml:space="preserve">लेवी के दूसरे पुत्र कहात के पुत्र उम्र के क्रम में अम्राम, यिसहार, हेब्रोन और उज्जीएल थे। यह भाग हमें बताता है कि कहात 133 साल जीवित रहा। इस कहानी में कहात एक महत्वपूर्ण व्यक्ति है क्योंकि हारून और मूसा उसी के वंश से थे। </w:t>
      </w:r>
    </w:p>
    <w:p>
      <w:pPr/>
      <w:r>
        <w:rPr>
          <w:lang w:val="hi_IN" w:bidi="hi_IN"/>
        </w:rPr>
      </w:r>
      <w:r>
        <w:rPr>
          <w:lang w:val="hi_IN" w:bidi="hi_IN"/>
        </w:rPr>
        <w:t xml:space="preserve">लेवी के सबसे छोटे पुत्र मरारी के पुत्र: महली और मूशी थे। यह दर्शाने के लिए कि उसने लेवियों के बारे में बात करना समाप्त कर दिया है, लेखक लगभग वही बात कहता है जो उसने लेवी कुलों को सूचीबद्ध करना शुरू करते समय कही थी, "ये लेवियों के कुल हैं, उनकी पीढ़ियों के अनुसार।" यह कथन लेवी के तीन पुत्रों और आठ पोतों को दर्शाता है जिन्होंने अपने नाम लेवी कुलों को दिए थे। </w:t>
      </w:r>
    </w:p>
    <w:p>
      <w:pPr/>
      <w:r>
        <w:rPr>
          <w:lang w:val="hi_IN" w:bidi="hi_IN"/>
        </w:rPr>
      </w:r>
      <w:r>
        <w:rPr>
          <w:lang w:val="hi_IN" w:bidi="hi_IN"/>
        </w:rPr>
        <w:t xml:space="preserve">अब वंशावली तीसरे समूह पर केंद्रित है—यानी लेवी के दूसरे पुत्र कहात का कुल या उसके वंशज। इस कहानी में कहात का कुल महत्वपूर्ण है क्योंकि हारून और मूसा कहात के वंश से हैं। </w:t>
      </w:r>
    </w:p>
    <w:p>
      <w:pPr/>
      <w:r>
        <w:rPr>
          <w:lang w:val="hi_IN" w:bidi="hi_IN"/>
        </w:rPr>
      </w:r>
      <w:r>
        <w:rPr>
          <w:lang w:val="hi_IN" w:bidi="hi_IN"/>
        </w:rPr>
        <w:t xml:space="preserve">अम्राम कहात का सबसे बड़ा पुत्र था। उसने योकेबेद से विवाह किया, जो उसके पिता की बहन और अम्राम की फूफी थी। उस समय विवाह के रीति-रिवाज अलग थे। अब्राहम ने अपनी दूसरी माँ से जन्मी बहन से विवाह किया। इसहाक और याकूब ने भी करीबी रिश्तेदारों से ही विवाह किया था। बाद में परमेश्वर ने इस्राएलियों को ऐसी व्यवस्था दी जिसमें नज़दीकी रिश्तेदारों से विवाह और शारीरिक सम्बन्धों को मना किया गया, जैसे कि किसी पुरुष और उसके पिता की बहन के बीच। हालाँकि, परमेश्वर के व्यवस्था देने से पहले अम्राम ने अपनी फूसी योकेबेद से विवाह कर लिया था। इसका अर्थ है कि अम्राम और योकेबेद ने विवाह करके परमेश्वर की व्यवस्था का उल्लंघन नहीं किया। योकेबेद हारून और मूसा की माता थी। हारून और मूसा दोनों के माता-पिता लेवी गोत्र से थे। योकेबेद और अम्राम के अन्य बच्चे भी थे, लेकिन वे इस सूची में नहीं हैं। यह भाग हमें बताता है कि अम्राम 137 साल जीवित रहा। इस कहानी में वह एक महत्वपूर्ण व्यक्ति है क्योंकि वह हारून और मूसा का पिता है। </w:t>
      </w:r>
    </w:p>
    <w:p>
      <w:pPr/>
      <w:r>
        <w:rPr>
          <w:lang w:val="hi_IN" w:bidi="hi_IN"/>
        </w:rPr>
      </w:r>
      <w:r>
        <w:rPr>
          <w:lang w:val="hi_IN" w:bidi="hi_IN"/>
        </w:rPr>
        <w:t xml:space="preserve">फिर परिवार की सूची में यिसहार और उज्जीएल के पुत्रों का उल्लेख किया गया है। यिसहार और उज्जीएल कहात के दूसरे और चौथे पुत्र थे और अम्राम के छोटे भाई थे। हालाँकि, इस सूची में कहात के तीसरे पुत्र हेब्रोन के पुत्रों का उल्लेख नहीं किया गया है। हेब्रोन के वंशज शायद इस कहानी के लिए महत्वपूर्ण नहीं थे। </w:t>
      </w:r>
    </w:p>
    <w:p>
      <w:pPr/>
      <w:r>
        <w:rPr>
          <w:lang w:val="hi_IN" w:bidi="hi_IN"/>
        </w:rPr>
      </w:r>
      <w:r>
        <w:rPr>
          <w:lang w:val="hi_IN" w:bidi="hi_IN"/>
        </w:rPr>
        <w:t xml:space="preserve">अब यह भाग कहात के पुत्रों की अगली पीढ़ी पर ध्यान केंद्रित करता है, और यह उसके कुछ पुत्रों के वंशजों के बारे में बताता है, जो इस कहानी के लिए महत्वपूर्ण हैं। </w:t>
      </w:r>
    </w:p>
    <w:p>
      <w:pPr/>
      <w:r>
        <w:rPr>
          <w:lang w:val="hi_IN" w:bidi="hi_IN"/>
        </w:rPr>
      </w:r>
      <w:r>
        <w:rPr>
          <w:lang w:val="hi_IN" w:bidi="hi_IN"/>
        </w:rPr>
        <w:t>कहात के पुत्र अम्राम के पुत्र हारून ने एलीशेबा से विवाह किया, जो यहूदा के गोत्र से थी। उसके पिता अम्मीनादाब और उसके भाई नहशोन यीशु मसीह के पूर्वज थे। एलीशेबा ने नदाब, अबीहू, एलीआजर और ईतामार को जन्म दिया। बाद में हारून के पुत्र हारून के साथ याजक बने। हारून की मृत्यु के बाद एलीआजर प्रधान या महायाजक बना।</w:t>
      </w:r>
    </w:p>
    <w:p>
      <w:pPr/>
      <w:r>
        <w:rPr>
          <w:lang w:val="hi_IN" w:bidi="hi_IN"/>
        </w:rPr>
      </w:r>
      <w:r>
        <w:rPr>
          <w:lang w:val="hi_IN" w:bidi="hi_IN"/>
        </w:rPr>
        <w:t xml:space="preserve">इस भाग में मूसा के वंशजों के बारे में बात नहीं की गई है क्योंकि यह मुख्य रूप से मूसा के प्रवक्ता और भविष्य के महायाजक हारून पर केंद्रित है। </w:t>
      </w:r>
    </w:p>
    <w:p>
      <w:pPr/>
      <w:r>
        <w:rPr>
          <w:lang w:val="hi_IN" w:bidi="hi_IN"/>
        </w:rPr>
      </w:r>
      <w:r>
        <w:rPr>
          <w:lang w:val="hi_IN" w:bidi="hi_IN"/>
        </w:rPr>
        <w:t xml:space="preserve">फिर इस भाग में कोरह के पुत्रों की सूची दी गई है, जो यिसहार का पुत्र था, और हारून का चचेरा भाई था। कोरह और उसके पुत्रों का नाम इस पारिवारिक सूची में शायद इसलिए है क्योंकि बाद में उसने जंगल में मूसा के खिलाफ एक बड़े विद्रोह की अगुवाई की थी। साथ ही, कोरहियों का कुल लेवीयों के बीच एक शक्तिशाली कुल था। </w:t>
      </w:r>
    </w:p>
    <w:p>
      <w:pPr/>
      <w:r>
        <w:rPr>
          <w:lang w:val="hi_IN" w:bidi="hi_IN"/>
        </w:rPr>
      </w:r>
      <w:r>
        <w:rPr>
          <w:lang w:val="hi_IN" w:bidi="hi_IN"/>
        </w:rPr>
        <w:t xml:space="preserve">इस भाग में वंशावली हारून के पुत्र एलीआजर और उसके परिवार के साथ समाप्त होती है। हारून के पुत्र नादाब और अबीहू निःसंतान ही मर गए। इस भाग में हारून के सबसे छोटे पुत्र ईतामार के वंशजों का उल्लेख नहीं है। हारून के तीसरे पुत्र एलीआजर ने पूतीएल की बेटियों में से एक से विवाह किया। हम नहीं जानते कि पूतीएल कौन था और वह किस वंश से था। एलीआजर और उसकी पत्नी के पीनहास नाम का एक पुत्र था, जो अपने पिता एलीआजर के बाद महायाजक बना। परिवार सूची इस कथन के साथ समाप्त होती है, "ये लेवीयों के कुलों के अनुसार उनके पितरों के घरानों के मुखिया हैं।" यह इस पारिवारिक सूची में लेवी के सभी पुरुष वंशजों को संदर्भित करता है। सूची में उल्लिखित सभी पुरुष लेवियों के कुलों के मुखिया थे, जिन्हें परिवारों के अनुसार व्यवस्थित किया गया था। </w:t>
      </w:r>
    </w:p>
    <w:p>
      <w:pPr/>
      <w:r>
        <w:rPr>
          <w:lang w:val="hi_IN" w:bidi="hi_IN"/>
        </w:rPr>
      </w:r>
      <w:r>
        <w:rPr>
          <w:lang w:val="hi_IN" w:bidi="hi_IN"/>
        </w:rPr>
        <w:t xml:space="preserve">यहाँ रुकें और समूह में </w:t>
      </w:r>
      <w:r>
        <w:rPr>
          <w:b/>
          <w:lang w:val="hi_IN" w:bidi="hi_IN"/>
        </w:rPr>
        <w:t>इस परिवार की सूची में शामिल लोगों का पारिवारिक वृक्ष</w:t>
      </w:r>
      <w:r>
        <w:rPr>
          <w:lang w:val="hi_IN" w:bidi="hi_IN"/>
        </w:rPr>
        <w:t xml:space="preserve"> देखें। ऑडियो को यहाँ रोकें।</w:t>
      </w:r>
    </w:p>
    <w:p>
      <w:pPr/>
      <w:r>
        <w:rPr>
          <w:lang w:val="hi_IN" w:bidi="hi_IN"/>
        </w:rPr>
      </w:r>
      <w:r>
        <w:rPr>
          <w:lang w:val="hi_IN" w:bidi="hi_IN"/>
        </w:rPr>
        <w:t xml:space="preserve">अब यह भाग परिवार की सूची को समाप्त करता है और हारून तथा मूसा को उस कहानी से जोड़ता है, जिसे परिवार की सूची ने बीच में रोक दिया था। यह भाग यह कहता है कि हारून और मूसा, जिनका उल्लेख परिवार सूची में किया गया था, वे वही लोग हैं जिन्हें यहोवा ने इस्राएल के लोगों को उनके दलों सहित, मिस्र देश से बाहर निकालने की आज्ञा दी थी। इस भाग में हारून का उल्लेख पहले किया गया है, क्योंकि वह उम्र में बड़ा था और परिवार की सूची उसी पर अधिक ध्यान केंद्रित करती है। यह लगभग वही बात दोहराता है जो यहोवा ने परिवार की सूची शुरू होने से पहले हारून और मूसा से कही थी। "उनके दलों सहित" यह वाक्यांश बाद में जोड़ा गया है। यह एक सैन्य शब्द है जो युद्ध के लिए तैयार सैनिकों को संदर्भित करता है। यह संकेत कर सकता है कि हारून और मूसा को इस्राएलियों को मिस्र से युद्ध क्रम में, या दल-दल करके बाहर ले जाना था। यह वाक्यांश यह भी अर्थ दे सकता है कि हारून और मूसा को इस्राएलियों को गोत्र-गोत्र करके मिस्र से बाहर ले जाना था। </w:t>
      </w:r>
    </w:p>
    <w:p>
      <w:pPr/>
      <w:r>
        <w:rPr>
          <w:lang w:val="hi_IN" w:bidi="hi_IN"/>
        </w:rPr>
      </w:r>
      <w:r>
        <w:rPr>
          <w:lang w:val="hi_IN" w:bidi="hi_IN"/>
        </w:rPr>
        <w:t xml:space="preserve">यह भाग आगे इस बात पर फिर से जोर देता है कि परिवार की सूची में उल्लिखित मूसा और हारून ही वे लोग थे जिन्होंने मिस्र के राजा फ़िरौन से बात की और उनसे कहा कि वे उन्हें इस्राएल के लोगों को मिस्र से बाहर निकालने की अनुमति दें। यह भाग इस बात पर जोर देते हुए समाप्त होता है कि यह "इस मूसा और इस हारून" के बारे में बात कर रहा है। यहाँ मूसा का नाम सबसे पहले आता है, भले ही हारून सबसे बड़ा है, क्योंकि मूसा आगे आने वाली कहानी का मुख्य पात्र होगा। </w:t>
      </w:r>
      <w:r>
        <w:rPr>
          <w:lang w:val="hi_IN" w:bidi="hi_IN"/>
        </w:rPr>
      </w:r>
    </w:p>
    <w:p>
      <w:pPr>
        <w:pStyle w:val="Heading3"/>
      </w:pPr>
      <w:r>
        <w:rPr>
          <w:lang w:val="hi_IN" w:bidi="hi_IN"/>
        </w:rPr>
        <w:t>घटनाओं को समझाना</w:t>
      </w:r>
    </w:p>
    <w:p>
      <w:pPr/>
      <w:r>
        <w:rPr>
          <w:lang w:val="hi_IN" w:bidi="hi_IN"/>
        </w:rPr>
      </w:r>
      <w:r>
        <w:rPr>
          <w:lang w:val="hi_IN" w:bidi="hi_IN"/>
        </w:rPr>
        <w:t>निर्गमन 6:14–27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यह भाग पहले समूह के नामों को सूचीबद्ध करता है—इस्राएल अर्थात् याकूब के पहले तीन पुत्रों और उनके पुत्रों को। </w:t>
      </w:r>
    </w:p>
    <w:p>
      <w:pPr/>
      <w:r>
        <w:rPr>
          <w:lang w:val="hi_IN" w:bidi="hi_IN"/>
        </w:rPr>
      </w:r>
      <w:r>
        <w:rPr>
          <w:b/>
          <w:lang w:val="hi_IN" w:bidi="hi_IN"/>
        </w:rPr>
        <w:t>दूसरे दृश्य में:</w:t>
      </w:r>
      <w:r>
        <w:rPr>
          <w:lang w:val="hi_IN" w:bidi="hi_IN"/>
        </w:rPr>
        <w:t xml:space="preserve"> यह भाग दूसरे समूह के नामों को सूचीबद्ध करता है—लेवी का गोत्र, अर्थात् लेवी के पोतों को। </w:t>
      </w:r>
    </w:p>
    <w:p>
      <w:pPr/>
      <w:r>
        <w:rPr>
          <w:lang w:val="hi_IN" w:bidi="hi_IN"/>
        </w:rPr>
      </w:r>
      <w:r>
        <w:rPr>
          <w:b/>
          <w:lang w:val="hi_IN" w:bidi="hi_IN"/>
        </w:rPr>
        <w:t>यह भाग तीसरे समूह के नामों को सूचीबद्ध करता है—कहात, जो लेवी का दूसरा पुत्र था, के पुरुष वंशज:</w:t>
      </w:r>
      <w:r>
        <w:rPr>
          <w:lang w:val="hi_IN" w:bidi="hi_IN"/>
        </w:rPr>
        <w:t xml:space="preserve"> कहात के कुछ पोते और एक परपोता। इस सूची में हारून और मूसा भी शामिल हैं। </w:t>
      </w:r>
    </w:p>
    <w:p>
      <w:pPr/>
      <w:r>
        <w:rPr>
          <w:lang w:val="hi_IN" w:bidi="hi_IN"/>
        </w:rPr>
      </w:r>
      <w:r>
        <w:rPr>
          <w:b/>
          <w:lang w:val="hi_IN" w:bidi="hi_IN"/>
        </w:rPr>
        <w:t>चौथे दृश्य में:</w:t>
      </w:r>
      <w:r>
        <w:rPr>
          <w:lang w:val="hi_IN" w:bidi="hi_IN"/>
        </w:rPr>
        <w:t xml:space="preserve"> यह भाग हमें याद दिलाता है कि परिवार की सूची में शामिल हारून और मूसा ही वे लोग हैं जिन्हें परमेश्वर ने इस्राएल के लोगों को मिस्र से बाहर निकालने का आदेश दिया था। वे ही लोग हैं जिन्होंने फ़िरौन से कहा था कि वह इस्राएल के लोगों को मिस्र से बाहर जाने दे। </w:t>
      </w:r>
    </w:p>
    <w:p>
      <w:pPr/>
      <w:r>
        <w:rPr>
          <w:lang w:val="hi_IN" w:bidi="hi_IN"/>
        </w:rPr>
      </w:r>
      <w:r>
        <w:rPr>
          <w:lang w:val="hi_IN" w:bidi="hi_IN"/>
        </w:rPr>
        <w:t>इस भाग के पात्रों में शामिल हैं:</w:t>
      </w:r>
    </w:p>
    <w:p>
      <w:pPr/>
      <w:r>
        <w:rPr>
          <w:lang w:val="hi_IN" w:bidi="hi_IN"/>
        </w:rPr>
      </w:r>
      <w:r>
        <w:rPr>
          <w:lang w:val="hi_IN" w:bidi="hi_IN"/>
        </w:rPr>
        <w:t xml:space="preserve">परिवार सूची में तीनों समूहों में उल्लिखित सभी नाम </w:t>
      </w:r>
    </w:p>
    <w:p>
      <w:pPr/>
      <w:r>
        <w:rPr>
          <w:lang w:val="hi_IN" w:bidi="hi_IN"/>
        </w:rPr>
      </w:r>
      <w:r>
        <w:rPr>
          <w:lang w:val="hi_IN" w:bidi="hi_IN"/>
        </w:rPr>
        <w:t xml:space="preserve">ये वे लोग हैं जिन्हें इस भाग में पहले समूह में सूचीबद्ध किया गया है। </w:t>
      </w:r>
    </w:p>
    <w:p>
      <w:pPr>
        <w:pStyle w:val="ListBullet"/>
        <w:spacing w:line="240" w:lineRule="auto"/>
        <w:ind w:left="720"/>
      </w:pPr>
      <w:r>
        <w:rPr>
          <w:lang w:val="hi_IN" w:bidi="hi_IN"/>
        </w:rPr>
      </w:r>
      <w:r>
        <w:rPr>
          <w:lang w:val="hi_IN" w:bidi="hi_IN"/>
        </w:rPr>
        <w:t xml:space="preserve">इस्राएल, या याकूब </w:t>
      </w:r>
    </w:p>
    <w:p>
      <w:pPr>
        <w:pStyle w:val="ListBullet"/>
        <w:spacing w:line="240" w:lineRule="auto"/>
        <w:ind w:left="720"/>
      </w:pPr>
      <w:r>
        <w:rPr>
          <w:lang w:val="hi_IN" w:bidi="hi_IN"/>
        </w:rPr>
      </w:r>
      <w:r>
        <w:rPr>
          <w:lang w:val="hi_IN" w:bidi="hi_IN"/>
        </w:rPr>
        <w:t xml:space="preserve">रूबेन, इस्राएल का पहलौठा पुत्र </w:t>
      </w:r>
    </w:p>
    <w:p>
      <w:pPr>
        <w:pStyle w:val="ListBullet"/>
        <w:spacing w:line="240" w:lineRule="auto"/>
        <w:ind w:left="720"/>
      </w:pPr>
      <w:r>
        <w:rPr>
          <w:lang w:val="hi_IN" w:bidi="hi_IN"/>
        </w:rPr>
      </w:r>
      <w:r>
        <w:rPr>
          <w:lang w:val="hi_IN" w:bidi="hi_IN"/>
        </w:rPr>
        <w:t xml:space="preserve">रूबेन का पुत्र हनोक </w:t>
      </w:r>
    </w:p>
    <w:p>
      <w:pPr>
        <w:pStyle w:val="ListBullet"/>
        <w:spacing w:line="240" w:lineRule="auto"/>
        <w:ind w:left="720"/>
      </w:pPr>
      <w:r>
        <w:rPr>
          <w:lang w:val="hi_IN" w:bidi="hi_IN"/>
        </w:rPr>
      </w:r>
      <w:r>
        <w:rPr>
          <w:lang w:val="hi_IN" w:bidi="hi_IN"/>
        </w:rPr>
        <w:t xml:space="preserve">रूबेन का पुत्र पल्लू। </w:t>
      </w:r>
    </w:p>
    <w:p>
      <w:pPr>
        <w:pStyle w:val="ListBullet"/>
        <w:spacing w:line="240" w:lineRule="auto"/>
        <w:ind w:left="720"/>
      </w:pPr>
      <w:r>
        <w:rPr>
          <w:lang w:val="hi_IN" w:bidi="hi_IN"/>
        </w:rPr>
      </w:r>
      <w:r>
        <w:rPr>
          <w:lang w:val="hi_IN" w:bidi="hi_IN"/>
        </w:rPr>
        <w:t xml:space="preserve">रूबेन का पुत्र हेस्रोन </w:t>
      </w:r>
    </w:p>
    <w:p>
      <w:pPr>
        <w:pStyle w:val="ListBullet"/>
        <w:spacing w:line="240" w:lineRule="auto"/>
        <w:ind w:left="720"/>
      </w:pPr>
      <w:r>
        <w:rPr>
          <w:lang w:val="hi_IN" w:bidi="hi_IN"/>
        </w:rPr>
      </w:r>
      <w:r>
        <w:rPr>
          <w:lang w:val="hi_IN" w:bidi="hi_IN"/>
        </w:rPr>
        <w:t xml:space="preserve">रूबेन का पुत्र कर्मी </w:t>
      </w:r>
    </w:p>
    <w:p>
      <w:pPr>
        <w:pStyle w:val="ListBullet"/>
        <w:spacing w:line="240" w:lineRule="auto"/>
        <w:ind w:left="720"/>
      </w:pPr>
      <w:r>
        <w:rPr>
          <w:lang w:val="hi_IN" w:bidi="hi_IN"/>
        </w:rPr>
      </w:r>
      <w:r>
        <w:rPr>
          <w:lang w:val="hi_IN" w:bidi="hi_IN"/>
        </w:rPr>
        <w:t xml:space="preserve">शिमोन, इस्राएल का दूसरा पुत्र </w:t>
      </w:r>
    </w:p>
    <w:p>
      <w:pPr>
        <w:pStyle w:val="ListBullet"/>
        <w:spacing w:line="240" w:lineRule="auto"/>
        <w:ind w:left="720"/>
      </w:pPr>
      <w:r>
        <w:rPr>
          <w:lang w:val="hi_IN" w:bidi="hi_IN"/>
        </w:rPr>
      </w:r>
      <w:r>
        <w:rPr>
          <w:lang w:val="hi_IN" w:bidi="hi_IN"/>
        </w:rPr>
        <w:t xml:space="preserve">शिमोन का पुत्र यमूएल </w:t>
      </w:r>
    </w:p>
    <w:p>
      <w:pPr>
        <w:pStyle w:val="ListBullet"/>
        <w:spacing w:line="240" w:lineRule="auto"/>
        <w:ind w:left="720"/>
      </w:pPr>
      <w:r>
        <w:rPr>
          <w:lang w:val="hi_IN" w:bidi="hi_IN"/>
        </w:rPr>
      </w:r>
      <w:r>
        <w:rPr>
          <w:lang w:val="hi_IN" w:bidi="hi_IN"/>
        </w:rPr>
        <w:t xml:space="preserve">शिमोन का पुत्र यामीन </w:t>
      </w:r>
    </w:p>
    <w:p>
      <w:pPr>
        <w:pStyle w:val="ListBullet"/>
        <w:spacing w:line="240" w:lineRule="auto"/>
        <w:ind w:left="720"/>
      </w:pPr>
      <w:r>
        <w:rPr>
          <w:lang w:val="hi_IN" w:bidi="hi_IN"/>
        </w:rPr>
      </w:r>
      <w:r>
        <w:rPr>
          <w:lang w:val="hi_IN" w:bidi="hi_IN"/>
        </w:rPr>
        <w:t xml:space="preserve">शिमोन का पुत्र ओहद </w:t>
      </w:r>
    </w:p>
    <w:p>
      <w:pPr>
        <w:pStyle w:val="ListBullet"/>
        <w:spacing w:line="240" w:lineRule="auto"/>
        <w:ind w:left="720"/>
      </w:pPr>
      <w:r>
        <w:rPr>
          <w:lang w:val="hi_IN" w:bidi="hi_IN"/>
        </w:rPr>
      </w:r>
      <w:r>
        <w:rPr>
          <w:lang w:val="hi_IN" w:bidi="hi_IN"/>
        </w:rPr>
        <w:t xml:space="preserve">शिमोन का पुत्र याकीन </w:t>
      </w:r>
    </w:p>
    <w:p>
      <w:pPr>
        <w:pStyle w:val="ListBullet"/>
        <w:spacing w:line="240" w:lineRule="auto"/>
        <w:ind w:left="720"/>
      </w:pPr>
      <w:r>
        <w:rPr>
          <w:lang w:val="hi_IN" w:bidi="hi_IN"/>
        </w:rPr>
      </w:r>
      <w:r>
        <w:rPr>
          <w:lang w:val="hi_IN" w:bidi="hi_IN"/>
        </w:rPr>
        <w:t xml:space="preserve">शिमोन का पुत्र सोहर </w:t>
      </w:r>
    </w:p>
    <w:p>
      <w:pPr>
        <w:pStyle w:val="ListBullet"/>
        <w:spacing w:line="240" w:lineRule="auto"/>
        <w:ind w:left="720"/>
      </w:pPr>
      <w:r>
        <w:rPr>
          <w:lang w:val="hi_IN" w:bidi="hi_IN"/>
        </w:rPr>
      </w:r>
      <w:r>
        <w:rPr>
          <w:lang w:val="hi_IN" w:bidi="hi_IN"/>
        </w:rPr>
        <w:t xml:space="preserve">शिमोन का पुत्र शाऊल </w:t>
      </w:r>
    </w:p>
    <w:p>
      <w:pPr>
        <w:pStyle w:val="ListBullet"/>
        <w:spacing w:line="240" w:lineRule="auto"/>
        <w:ind w:left="720"/>
      </w:pPr>
      <w:r>
        <w:rPr>
          <w:lang w:val="hi_IN" w:bidi="hi_IN"/>
        </w:rPr>
      </w:r>
      <w:r>
        <w:rPr>
          <w:lang w:val="hi_IN" w:bidi="hi_IN"/>
        </w:rPr>
        <w:t>कनानी स्त्री, शाऊल की माता, जो शिमोन का पुत्र था।</w:t>
      </w:r>
    </w:p>
    <w:p>
      <w:pPr>
        <w:pStyle w:val="ListBullet"/>
        <w:spacing w:line="240" w:lineRule="auto"/>
        <w:ind w:left="720"/>
      </w:pPr>
      <w:r>
        <w:rPr>
          <w:lang w:val="hi_IN" w:bidi="hi_IN"/>
        </w:rPr>
      </w:r>
      <w:r>
        <w:rPr>
          <w:lang w:val="hi_IN" w:bidi="hi_IN"/>
        </w:rPr>
        <w:t xml:space="preserve">इस्राएल का तीसरा पुत्र लेवी </w:t>
      </w:r>
    </w:p>
    <w:p>
      <w:pPr>
        <w:pStyle w:val="ListBullet"/>
        <w:spacing w:line="240" w:lineRule="auto"/>
        <w:ind w:left="720"/>
      </w:pPr>
      <w:r>
        <w:rPr>
          <w:lang w:val="hi_IN" w:bidi="hi_IN"/>
        </w:rPr>
      </w:r>
      <w:r>
        <w:rPr>
          <w:lang w:val="hi_IN" w:bidi="hi_IN"/>
        </w:rPr>
        <w:t xml:space="preserve">लेवी का पुत्र गेर्शोन </w:t>
      </w:r>
    </w:p>
    <w:p>
      <w:pPr>
        <w:pStyle w:val="ListBullet"/>
        <w:spacing w:line="240" w:lineRule="auto"/>
        <w:ind w:left="720"/>
      </w:pPr>
      <w:r>
        <w:rPr>
          <w:lang w:val="hi_IN" w:bidi="hi_IN"/>
        </w:rPr>
      </w:r>
      <w:r>
        <w:rPr>
          <w:lang w:val="hi_IN" w:bidi="hi_IN"/>
        </w:rPr>
        <w:t xml:space="preserve">लेवी का पुत्र कहात </w:t>
      </w:r>
    </w:p>
    <w:p>
      <w:pPr>
        <w:pStyle w:val="ListBullet"/>
        <w:spacing w:line="240" w:lineRule="auto"/>
        <w:ind w:left="720"/>
      </w:pPr>
      <w:r>
        <w:rPr>
          <w:lang w:val="hi_IN" w:bidi="hi_IN"/>
        </w:rPr>
      </w:r>
      <w:r>
        <w:rPr>
          <w:lang w:val="hi_IN" w:bidi="hi_IN"/>
        </w:rPr>
        <w:t xml:space="preserve">लेवी का पुत्र मरारी </w:t>
      </w:r>
    </w:p>
    <w:p>
      <w:pPr/>
      <w:r>
        <w:rPr>
          <w:lang w:val="hi_IN" w:bidi="hi_IN"/>
        </w:rPr>
      </w:r>
      <w:r>
        <w:rPr>
          <w:lang w:val="hi_IN" w:bidi="hi_IN"/>
        </w:rPr>
        <w:t xml:space="preserve">ये वे लोग हैं जिनका उल्लेख इस भाग में दूसरे समूह में किया गया है। </w:t>
      </w:r>
    </w:p>
    <w:p>
      <w:pPr>
        <w:pStyle w:val="ListBullet"/>
        <w:spacing w:line="240" w:lineRule="auto"/>
        <w:ind w:left="720"/>
      </w:pPr>
      <w:r>
        <w:rPr>
          <w:lang w:val="hi_IN" w:bidi="hi_IN"/>
        </w:rPr>
      </w:r>
      <w:r>
        <w:rPr>
          <w:lang w:val="hi_IN" w:bidi="hi_IN"/>
        </w:rPr>
        <w:t xml:space="preserve">गेर्शोन का पुत्र लिब्नी </w:t>
      </w:r>
    </w:p>
    <w:p>
      <w:pPr>
        <w:pStyle w:val="ListBullet"/>
        <w:spacing w:line="240" w:lineRule="auto"/>
        <w:ind w:left="720"/>
      </w:pPr>
      <w:r>
        <w:rPr>
          <w:lang w:val="hi_IN" w:bidi="hi_IN"/>
        </w:rPr>
      </w:r>
      <w:r>
        <w:rPr>
          <w:lang w:val="hi_IN" w:bidi="hi_IN"/>
        </w:rPr>
        <w:t xml:space="preserve">गेर्शोन का पुत्र शिमी </w:t>
      </w:r>
    </w:p>
    <w:p>
      <w:pPr>
        <w:pStyle w:val="ListBullet"/>
        <w:spacing w:line="240" w:lineRule="auto"/>
        <w:ind w:left="720"/>
      </w:pPr>
      <w:r>
        <w:rPr>
          <w:lang w:val="hi_IN" w:bidi="hi_IN"/>
        </w:rPr>
      </w:r>
      <w:r>
        <w:rPr>
          <w:lang w:val="hi_IN" w:bidi="hi_IN"/>
        </w:rPr>
        <w:t xml:space="preserve">कहात का पुत्र अम्राम </w:t>
      </w:r>
    </w:p>
    <w:p>
      <w:pPr>
        <w:pStyle w:val="ListBullet"/>
        <w:spacing w:line="240" w:lineRule="auto"/>
        <w:ind w:left="720"/>
      </w:pPr>
      <w:r>
        <w:rPr>
          <w:lang w:val="hi_IN" w:bidi="hi_IN"/>
        </w:rPr>
      </w:r>
      <w:r>
        <w:rPr>
          <w:lang w:val="hi_IN" w:bidi="hi_IN"/>
        </w:rPr>
        <w:t xml:space="preserve">कहात का पुत्र यिसहार </w:t>
      </w:r>
    </w:p>
    <w:p>
      <w:pPr>
        <w:pStyle w:val="ListBullet"/>
        <w:spacing w:line="240" w:lineRule="auto"/>
        <w:ind w:left="720"/>
      </w:pPr>
      <w:r>
        <w:rPr>
          <w:lang w:val="hi_IN" w:bidi="hi_IN"/>
        </w:rPr>
      </w:r>
      <w:r>
        <w:rPr>
          <w:lang w:val="hi_IN" w:bidi="hi_IN"/>
        </w:rPr>
        <w:t xml:space="preserve">कहात का पुत्र हेब्रोन </w:t>
      </w:r>
    </w:p>
    <w:p>
      <w:pPr>
        <w:pStyle w:val="ListBullet"/>
        <w:spacing w:line="240" w:lineRule="auto"/>
        <w:ind w:left="720"/>
      </w:pPr>
      <w:r>
        <w:rPr>
          <w:lang w:val="hi_IN" w:bidi="hi_IN"/>
        </w:rPr>
      </w:r>
      <w:r>
        <w:rPr>
          <w:lang w:val="hi_IN" w:bidi="hi_IN"/>
        </w:rPr>
        <w:t xml:space="preserve">कहात का पुत्र उज्जीएल </w:t>
      </w:r>
    </w:p>
    <w:p>
      <w:pPr>
        <w:pStyle w:val="ListBullet"/>
        <w:spacing w:line="240" w:lineRule="auto"/>
        <w:ind w:left="720"/>
      </w:pPr>
      <w:r>
        <w:rPr>
          <w:lang w:val="hi_IN" w:bidi="hi_IN"/>
        </w:rPr>
      </w:r>
      <w:r>
        <w:rPr>
          <w:lang w:val="hi_IN" w:bidi="hi_IN"/>
        </w:rPr>
        <w:t xml:space="preserve">मरारी का पुत्र महली </w:t>
      </w:r>
    </w:p>
    <w:p>
      <w:pPr>
        <w:pStyle w:val="ListBullet"/>
        <w:spacing w:line="240" w:lineRule="auto"/>
        <w:ind w:left="720"/>
      </w:pPr>
      <w:r>
        <w:rPr>
          <w:lang w:val="hi_IN" w:bidi="hi_IN"/>
        </w:rPr>
      </w:r>
      <w:r>
        <w:rPr>
          <w:lang w:val="hi_IN" w:bidi="hi_IN"/>
        </w:rPr>
        <w:t xml:space="preserve">मरारी का पुत्र मूशी </w:t>
      </w:r>
    </w:p>
    <w:p>
      <w:pPr/>
      <w:r>
        <w:rPr>
          <w:lang w:val="hi_IN" w:bidi="hi_IN"/>
        </w:rPr>
      </w:r>
      <w:r>
        <w:rPr>
          <w:lang w:val="hi_IN" w:bidi="hi_IN"/>
        </w:rPr>
        <w:t xml:space="preserve">ये वे लोग हैं जिनका उल्लेख इस भाग में तीसरे समूह में किया गया है। </w:t>
      </w:r>
    </w:p>
    <w:p>
      <w:pPr>
        <w:pStyle w:val="ListBullet"/>
        <w:spacing w:line="240" w:lineRule="auto"/>
        <w:ind w:left="720"/>
      </w:pPr>
      <w:r>
        <w:rPr>
          <w:lang w:val="hi_IN" w:bidi="hi_IN"/>
        </w:rPr>
      </w:r>
      <w:r>
        <w:rPr>
          <w:lang w:val="hi_IN" w:bidi="hi_IN"/>
        </w:rPr>
        <w:t xml:space="preserve">योकेबेद, कहात की बहन और अम्राम की पत्नी </w:t>
      </w:r>
    </w:p>
    <w:p>
      <w:pPr>
        <w:pStyle w:val="ListBullet"/>
        <w:spacing w:line="240" w:lineRule="auto"/>
        <w:ind w:left="720"/>
      </w:pPr>
      <w:r>
        <w:rPr>
          <w:lang w:val="hi_IN" w:bidi="hi_IN"/>
        </w:rPr>
      </w:r>
      <w:r>
        <w:rPr>
          <w:lang w:val="hi_IN" w:bidi="hi_IN"/>
        </w:rPr>
        <w:t xml:space="preserve">हारून, अम्राम और योकेबेद का पुत्र। </w:t>
      </w:r>
    </w:p>
    <w:p>
      <w:pPr>
        <w:pStyle w:val="ListBullet"/>
        <w:spacing w:line="240" w:lineRule="auto"/>
        <w:ind w:left="720"/>
      </w:pPr>
      <w:r>
        <w:rPr>
          <w:lang w:val="hi_IN" w:bidi="hi_IN"/>
        </w:rPr>
      </w:r>
      <w:r>
        <w:rPr>
          <w:lang w:val="hi_IN" w:bidi="hi_IN"/>
        </w:rPr>
        <w:t xml:space="preserve">मूसा, अम्राम और योकेबेद का पुत्र। </w:t>
      </w:r>
    </w:p>
    <w:p>
      <w:pPr>
        <w:pStyle w:val="ListBullet"/>
        <w:spacing w:line="240" w:lineRule="auto"/>
        <w:ind w:left="720"/>
      </w:pPr>
      <w:r>
        <w:rPr>
          <w:lang w:val="hi_IN" w:bidi="hi_IN"/>
        </w:rPr>
      </w:r>
      <w:r>
        <w:rPr>
          <w:lang w:val="hi_IN" w:bidi="hi_IN"/>
        </w:rPr>
        <w:t xml:space="preserve">यिसहार का पुत्र कोरह </w:t>
      </w:r>
    </w:p>
    <w:p>
      <w:pPr>
        <w:pStyle w:val="ListBullet"/>
        <w:spacing w:line="240" w:lineRule="auto"/>
        <w:ind w:left="720"/>
      </w:pPr>
      <w:r>
        <w:rPr>
          <w:lang w:val="hi_IN" w:bidi="hi_IN"/>
        </w:rPr>
      </w:r>
      <w:r>
        <w:rPr>
          <w:lang w:val="hi_IN" w:bidi="hi_IN"/>
        </w:rPr>
        <w:t xml:space="preserve">यिसहार का पुत्र नेपेग </w:t>
      </w:r>
    </w:p>
    <w:p>
      <w:pPr>
        <w:pStyle w:val="ListBullet"/>
        <w:spacing w:line="240" w:lineRule="auto"/>
        <w:ind w:left="720"/>
      </w:pPr>
      <w:r>
        <w:rPr>
          <w:lang w:val="hi_IN" w:bidi="hi_IN"/>
        </w:rPr>
      </w:r>
      <w:r>
        <w:rPr>
          <w:lang w:val="hi_IN" w:bidi="hi_IN"/>
        </w:rPr>
        <w:t xml:space="preserve">यिसहार का पुत्र जिक्री </w:t>
      </w:r>
    </w:p>
    <w:p>
      <w:pPr>
        <w:pStyle w:val="ListBullet"/>
        <w:spacing w:line="240" w:lineRule="auto"/>
        <w:ind w:left="720"/>
      </w:pPr>
      <w:r>
        <w:rPr>
          <w:lang w:val="hi_IN" w:bidi="hi_IN"/>
        </w:rPr>
      </w:r>
      <w:r>
        <w:rPr>
          <w:lang w:val="hi_IN" w:bidi="hi_IN"/>
        </w:rPr>
        <w:t xml:space="preserve">उज्जीएल का पुत्र मीशाएल </w:t>
      </w:r>
    </w:p>
    <w:p>
      <w:pPr>
        <w:pStyle w:val="ListBullet"/>
        <w:spacing w:line="240" w:lineRule="auto"/>
        <w:ind w:left="720"/>
      </w:pPr>
      <w:r>
        <w:rPr>
          <w:lang w:val="hi_IN" w:bidi="hi_IN"/>
        </w:rPr>
      </w:r>
      <w:r>
        <w:rPr>
          <w:lang w:val="hi_IN" w:bidi="hi_IN"/>
        </w:rPr>
        <w:t xml:space="preserve">उज्जीएल का पुत्र एलसाफान </w:t>
      </w:r>
    </w:p>
    <w:p>
      <w:pPr>
        <w:pStyle w:val="ListBullet"/>
        <w:spacing w:line="240" w:lineRule="auto"/>
        <w:ind w:left="720"/>
      </w:pPr>
      <w:r>
        <w:rPr>
          <w:lang w:val="hi_IN" w:bidi="hi_IN"/>
        </w:rPr>
      </w:r>
      <w:r>
        <w:rPr>
          <w:lang w:val="hi_IN" w:bidi="hi_IN"/>
        </w:rPr>
        <w:t xml:space="preserve">उज्जीएल का पुत्र </w:t>
      </w:r>
    </w:p>
    <w:p>
      <w:pPr>
        <w:pStyle w:val="ListBullet"/>
        <w:spacing w:line="240" w:lineRule="auto"/>
        <w:ind w:left="720"/>
      </w:pPr>
      <w:r>
        <w:rPr>
          <w:lang w:val="hi_IN" w:bidi="hi_IN"/>
        </w:rPr>
      </w:r>
      <w:r>
        <w:rPr>
          <w:lang w:val="hi_IN" w:bidi="hi_IN"/>
        </w:rPr>
        <w:t>अम्मीनादाब</w:t>
      </w:r>
    </w:p>
    <w:p>
      <w:pPr>
        <w:pStyle w:val="ListBullet"/>
        <w:spacing w:line="240" w:lineRule="auto"/>
        <w:ind w:left="720"/>
      </w:pPr>
      <w:r>
        <w:rPr>
          <w:lang w:val="hi_IN" w:bidi="hi_IN"/>
        </w:rPr>
      </w:r>
      <w:r>
        <w:rPr>
          <w:lang w:val="hi_IN" w:bidi="hi_IN"/>
        </w:rPr>
        <w:t xml:space="preserve">अम्मीनादाब का पुत्र नहशोन </w:t>
      </w:r>
    </w:p>
    <w:p>
      <w:pPr>
        <w:pStyle w:val="ListBullet"/>
        <w:spacing w:line="240" w:lineRule="auto"/>
        <w:ind w:left="720"/>
      </w:pPr>
      <w:r>
        <w:rPr>
          <w:lang w:val="hi_IN" w:bidi="hi_IN"/>
        </w:rPr>
      </w:r>
      <w:r>
        <w:rPr>
          <w:lang w:val="hi_IN" w:bidi="hi_IN"/>
        </w:rPr>
        <w:t xml:space="preserve">अम्मीनादाब की पुत्री और हारून की पत्नी एलीशेबा </w:t>
      </w:r>
    </w:p>
    <w:p>
      <w:pPr>
        <w:pStyle w:val="ListBullet"/>
        <w:spacing w:line="240" w:lineRule="auto"/>
        <w:ind w:left="720"/>
      </w:pPr>
      <w:r>
        <w:rPr>
          <w:lang w:val="hi_IN" w:bidi="hi_IN"/>
        </w:rPr>
      </w:r>
      <w:r>
        <w:rPr>
          <w:lang w:val="hi_IN" w:bidi="hi_IN"/>
        </w:rPr>
        <w:t xml:space="preserve">हारून और एलीशेबा का पुत्र नादाब </w:t>
      </w:r>
    </w:p>
    <w:p>
      <w:pPr>
        <w:pStyle w:val="ListBullet"/>
        <w:spacing w:line="240" w:lineRule="auto"/>
        <w:ind w:left="720"/>
      </w:pPr>
      <w:r>
        <w:rPr>
          <w:lang w:val="hi_IN" w:bidi="hi_IN"/>
        </w:rPr>
      </w:r>
      <w:r>
        <w:rPr>
          <w:lang w:val="hi_IN" w:bidi="hi_IN"/>
        </w:rPr>
        <w:t xml:space="preserve">हारून और एलीशेबा का पुत्र अबीहू </w:t>
      </w:r>
    </w:p>
    <w:p>
      <w:pPr>
        <w:pStyle w:val="ListBullet"/>
        <w:spacing w:line="240" w:lineRule="auto"/>
        <w:ind w:left="720"/>
      </w:pPr>
      <w:r>
        <w:rPr>
          <w:lang w:val="hi_IN" w:bidi="hi_IN"/>
        </w:rPr>
      </w:r>
      <w:r>
        <w:rPr>
          <w:lang w:val="hi_IN" w:bidi="hi_IN"/>
        </w:rPr>
        <w:t xml:space="preserve">हारून और एलीशेबा का पुत्र एलीआजर </w:t>
      </w:r>
    </w:p>
    <w:p>
      <w:pPr>
        <w:pStyle w:val="ListBullet"/>
        <w:spacing w:line="240" w:lineRule="auto"/>
        <w:ind w:left="720"/>
      </w:pPr>
      <w:r>
        <w:rPr>
          <w:lang w:val="hi_IN" w:bidi="hi_IN"/>
        </w:rPr>
      </w:r>
      <w:r>
        <w:rPr>
          <w:lang w:val="hi_IN" w:bidi="hi_IN"/>
        </w:rPr>
        <w:t xml:space="preserve">हारून और एलीशेबा का पुत्र ईतामार </w:t>
      </w:r>
    </w:p>
    <w:p>
      <w:pPr>
        <w:pStyle w:val="ListBullet"/>
        <w:spacing w:line="240" w:lineRule="auto"/>
        <w:ind w:left="720"/>
      </w:pPr>
      <w:r>
        <w:rPr>
          <w:lang w:val="hi_IN" w:bidi="hi_IN"/>
        </w:rPr>
      </w:r>
      <w:r>
        <w:rPr>
          <w:lang w:val="hi_IN" w:bidi="hi_IN"/>
        </w:rPr>
        <w:t xml:space="preserve">कोरह का पुत्र अस्सीर </w:t>
      </w:r>
    </w:p>
    <w:p>
      <w:pPr>
        <w:pStyle w:val="ListBullet"/>
        <w:spacing w:line="240" w:lineRule="auto"/>
        <w:ind w:left="720"/>
      </w:pPr>
      <w:r>
        <w:rPr>
          <w:lang w:val="hi_IN" w:bidi="hi_IN"/>
        </w:rPr>
      </w:r>
      <w:r>
        <w:rPr>
          <w:lang w:val="hi_IN" w:bidi="hi_IN"/>
        </w:rPr>
        <w:t xml:space="preserve">कोरह का पुत्र एलकाना </w:t>
      </w:r>
    </w:p>
    <w:p>
      <w:pPr>
        <w:pStyle w:val="ListBullet"/>
        <w:spacing w:line="240" w:lineRule="auto"/>
        <w:ind w:left="720"/>
      </w:pPr>
      <w:r>
        <w:rPr>
          <w:lang w:val="hi_IN" w:bidi="hi_IN"/>
        </w:rPr>
      </w:r>
      <w:r>
        <w:rPr>
          <w:lang w:val="hi_IN" w:bidi="hi_IN"/>
        </w:rPr>
        <w:t xml:space="preserve">कोरह का पुत्र अबीआसाप </w:t>
      </w:r>
    </w:p>
    <w:p>
      <w:pPr>
        <w:pStyle w:val="ListBullet"/>
        <w:spacing w:line="240" w:lineRule="auto"/>
        <w:ind w:left="720"/>
      </w:pPr>
      <w:r>
        <w:rPr>
          <w:lang w:val="hi_IN" w:bidi="hi_IN"/>
        </w:rPr>
      </w:r>
      <w:r>
        <w:rPr>
          <w:lang w:val="hi_IN" w:bidi="hi_IN"/>
        </w:rPr>
        <w:t xml:space="preserve">पूतीएल एलीआजर का ससुर </w:t>
      </w:r>
    </w:p>
    <w:p>
      <w:pPr>
        <w:pStyle w:val="ListBullet"/>
        <w:spacing w:line="240" w:lineRule="auto"/>
        <w:ind w:left="720"/>
      </w:pPr>
      <w:r>
        <w:rPr>
          <w:lang w:val="hi_IN" w:bidi="hi_IN"/>
        </w:rPr>
      </w:r>
      <w:r>
        <w:rPr>
          <w:lang w:val="hi_IN" w:bidi="hi_IN"/>
        </w:rPr>
        <w:t xml:space="preserve">पूतीएल की पुत्री </w:t>
      </w:r>
    </w:p>
    <w:p>
      <w:pPr>
        <w:pStyle w:val="ListBullet"/>
        <w:spacing w:line="240" w:lineRule="auto"/>
        <w:ind w:left="720"/>
      </w:pPr>
      <w:r>
        <w:rPr>
          <w:lang w:val="hi_IN" w:bidi="hi_IN"/>
        </w:rPr>
      </w:r>
      <w:r>
        <w:rPr>
          <w:lang w:val="hi_IN" w:bidi="hi_IN"/>
        </w:rPr>
        <w:t xml:space="preserve">पिनहास, एलीआजर और पूतीएल की बेटी का पुत्र। </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 xml:space="preserve">और फ़िरौन </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 xml:space="preserve">परिवार की सूची निर्गमन की पुस्तक में एक महत्वपूर्ण कहानी को रोक देती है, जिसमें हारून और मूसा ने एक महत्वपूर्ण भूमिका निभाई थी। यह भाग "उनके परिवारों" के मुखियाओं की सूची के संदर्भ से शुरू होता है, यानी मूसा और हारून के परिवारों के मुखियाओं की सूची से। </w:t>
      </w:r>
    </w:p>
    <w:p>
      <w:pPr/>
      <w:r>
        <w:rPr>
          <w:lang w:val="hi_IN" w:bidi="hi_IN"/>
        </w:rPr>
      </w:r>
      <w:r>
        <w:rPr>
          <w:lang w:val="hi_IN" w:bidi="hi_IN"/>
        </w:rPr>
        <w:t xml:space="preserve">पारिवारिक सूची एक ऐसा उपकरण है जिसका उपयोग लेखक पाठक को हारून और मूसा की वंशावली को याकूब या इस्राएल के करीबी परिवार तक पहुँचाने में मदद करने के लिए करता है। हमें पता चलता है कि वे किस कुल या गोत्र से संबंधित हैं। हमें पता चलता है कि उनके करीबी परिवार के सदस्य कौन हैं और हारून के वंशज कौन हैं। </w:t>
      </w:r>
    </w:p>
    <w:p>
      <w:pPr/>
      <w:r>
        <w:rPr>
          <w:lang w:val="hi_IN" w:bidi="hi_IN"/>
        </w:rPr>
      </w:r>
      <w:r>
        <w:rPr>
          <w:lang w:val="hi_IN" w:bidi="hi_IN"/>
        </w:rPr>
        <w:t xml:space="preserve">यहाँ कुछ ऐसा है जो आपको इस्राएल या याकूब के विस्तारित परिवार में हारून और मूसा की स्थिति की कल्पना करने में मदद करेगा। आप सबसे पहले यह सोच सकते हैं कि कहानी में शामिल सभी लोगों के नामों का उच्चारण आप अपनी भाषा में कैसे करेंगे। </w:t>
      </w:r>
    </w:p>
    <w:p>
      <w:pPr/>
      <w:r>
        <w:rPr>
          <w:lang w:val="hi_IN" w:bidi="hi_IN"/>
        </w:rPr>
      </w:r>
      <w:r>
        <w:rPr>
          <w:lang w:val="hi_IN" w:bidi="hi_IN"/>
        </w:rPr>
        <w:t xml:space="preserve">अब परिवार के सभी नामों की सूची बनाकर एक परिवार का वृक्ष बनाना शुरू करें। यहाँ इस प्रकार है। सबसे पहले कंकड़, पत्थर, फलियाँ या अन्य छोटी वस्तुओं का एक थैला इकट्ठा करें। हर वस्तु सूची में दिए गए एक नाम का प्रतीक होगी। सुनिश्चित करें कि प्रत्येक पीढ़ी के लिए एक ही प्रकार की पर्याप्त वस्तुएँ हों। उदाहरण के लिए, इस्राएल (याकूब) के तीन पुत्रों और उनके पुत्रों के लिए एक ही प्रकार के पत्थरों का उपयोग करें। </w:t>
      </w:r>
    </w:p>
    <w:p>
      <w:pPr/>
      <w:r>
        <w:rPr>
          <w:lang w:val="hi_IN" w:bidi="hi_IN"/>
        </w:rPr>
      </w:r>
      <w:r>
        <w:rPr>
          <w:lang w:val="hi_IN" w:bidi="hi_IN"/>
        </w:rPr>
        <w:t xml:space="preserve">फिर बहुत सी लकड़ियों का एक थैला इकट्ठा करें। आप परिवार के सदस्यों का प्रतिनिधित्व करने वाले कंकड़ों या वस्तुओं को आपस में जोड़ने के लिए लकड़ियों का उपयोग करेंगे। </w:t>
      </w:r>
    </w:p>
    <w:p>
      <w:pPr/>
      <w:r>
        <w:rPr>
          <w:lang w:val="hi_IN" w:bidi="hi_IN"/>
        </w:rPr>
      </w:r>
      <w:r>
        <w:rPr>
          <w:lang w:val="hi_IN" w:bidi="hi_IN"/>
        </w:rPr>
        <w:t xml:space="preserve">अब इस्राएल या याकूब का प्रतिनिधित्व करने के लिए एक बड़ा पत्थर रखकर परिवार के वृक्ष की शुरुआत करें। अब इस्राइल के पत्थर के नीचे तीन ऐसे पत्थर रखें जो दिखने में एक जैसे हों। वे इस पारिवारिक सूची में से उसके तीन पुत्रों का प्रतिनिधित्व करेंगे। अब प्रत्येक पुत्र के पत्थर को बड़े इस्राएल के पत्थर के साथ लकड़ियों से जोड़ें। </w:t>
      </w:r>
    </w:p>
    <w:p>
      <w:pPr/>
      <w:r>
        <w:rPr>
          <w:lang w:val="hi_IN" w:bidi="hi_IN"/>
        </w:rPr>
      </w:r>
      <w:r>
        <w:rPr>
          <w:lang w:val="hi_IN" w:bidi="hi_IN"/>
        </w:rPr>
        <w:t xml:space="preserve">याद रखें, आप सिर्फ इसी पाठ में दी गई पारिवारिक सूची को दर्शा रहे हैं। इसके कारण आपके पास इस्राएल के बाकी नौ पुत्रों के लिए कोई पत्थर नहीं होंगे, क्योंकि वे इस सूची में नहीं हैं। </w:t>
      </w:r>
    </w:p>
    <w:p>
      <w:pPr/>
      <w:r>
        <w:rPr>
          <w:lang w:val="hi_IN" w:bidi="hi_IN"/>
        </w:rPr>
      </w:r>
      <w:r>
        <w:rPr>
          <w:lang w:val="hi_IN" w:bidi="hi_IN"/>
        </w:rPr>
        <w:t xml:space="preserve">अब लेवी के पुत्रों का प्रतिनिधित्व करने वाले पत्थरों के नीचे अलग-अलग दिखने वाले पत्थरों या वस्तुओं की एक और पंक्ति रखें। ये इस्राएल के पोते होंगे। जब आप पत्थर या वस्तुओं को नीचे रखें, तो उस व्यक्ति का नाम लें जिसका प्रतिनिधित्व वे कर रहे हैं। जब भी माँ का उल्लेख हो, आप एक अतिरिक्त पत्थर रख सकते हैं। माँ का पत्थर, पुत्र के पत्थर के बगल में हो सकता है। या फिर यह पति के बगल में भी हो सकता है, जैसा आपको पसंद हो। अब प्रत्येक पुत्र पत्थर और उसके पिता पत्थर को एक लकड़ी से जोड़ें। परिवार का पेड़ बढ़ रहा है! </w:t>
      </w:r>
    </w:p>
    <w:p>
      <w:pPr/>
      <w:r>
        <w:rPr>
          <w:lang w:val="hi_IN" w:bidi="hi_IN"/>
        </w:rPr>
      </w:r>
      <w:r>
        <w:rPr>
          <w:lang w:val="hi_IN" w:bidi="hi_IN"/>
        </w:rPr>
        <w:t xml:space="preserve">इसी तरह आगे बढ़ते हुए अन्य समूहों के लिए भी पत्थर या वस्तुएँ परिवार पेड़ में जोड़ें। आप हारून और मूसा के लिए दो बड़े पत्थर चुन सकते हैं। यह अच्छी तरह से देखें कि परिवार के पेड़ पर हारून और मूसा कहाँ हैं। बारी-बारी से वे अलग-अलग तथ्य बताइए जो आपने इस भाग से उनके करीबी परिवार के सदस्यों के बारे में सीखे हैं। क्या आप हारून और मूसा के पिता, दादा और परदादा के नाम बता सकते हैं? हारून के वंशजों के नाम क्या हैं? </w:t>
      </w:r>
    </w:p>
    <w:p>
      <w:pPr/>
      <w:r>
        <w:rPr>
          <w:lang w:val="hi_IN" w:bidi="hi_IN"/>
        </w:rPr>
      </w:r>
      <w:r>
        <w:rPr>
          <w:lang w:val="hi_IN" w:bidi="hi_IN"/>
        </w:rPr>
        <w:t>यहाँ रुकें और समूह में निम्नलिखित प्रश्न पर चर्चा करें: आपकी भाषा में पारिवारिक नामों की सूची देने का सबसे स्वाभाविक तरीका क्या है? इस ऑडियो को यहाँ रोकें।</w:t>
      </w:r>
    </w:p>
    <w:p>
      <w:pPr/>
      <w:r>
        <w:rPr>
          <w:lang w:val="hi_IN" w:bidi="hi_IN"/>
        </w:rPr>
      </w:r>
      <w:r>
        <w:rPr>
          <w:lang w:val="hi_IN" w:bidi="hi_IN"/>
        </w:rPr>
        <w:t xml:space="preserve">इस भाग से हमें पता चलता है कि परिवार की सूची में शामिल प्रत्येक पुत्र अपने पैतृक कुल का मुखिया बन गया। इसके बाद प्रत्येक वंश का नाम पुत्र के नाम पर रखा जाता था। उदाहरण के लिए, रूबेन का पुत्र हेस्रोन अपने परिवार के कुल का मुखिया होगा और लोग उसके वंशजों को "हेस्रोनियों के वंशज" कहेंगे। क्या आप सोच सकते हैं कि आप अपनी भाषा में कुलों के नाम कैसे बनाएँगे? </w:t>
      </w:r>
    </w:p>
    <w:p>
      <w:pPr/>
      <w:r>
        <w:rPr>
          <w:lang w:val="hi_IN" w:bidi="hi_IN"/>
        </w:rPr>
      </w:r>
      <w:r>
        <w:rPr>
          <w:lang w:val="hi_IN" w:bidi="hi_IN"/>
        </w:rPr>
        <w:t>यहाँ रुकें और समूह में इस प्रश्न पर चर्चा करें: आपके समुदाय में, आप अपने परिवार के विभिन्न हिस्सों या कुलों से आने वाले लोगों का वर्णन कैसे करते हैं? यदि आप अलग-अलग कुलों के लिए कोई नाम या उपनाम बनाते हैं, तो वह नाम कहाँ से आता है? ऑडियो को यहाँ रोकें।</w:t>
      </w:r>
    </w:p>
    <w:p>
      <w:pPr/>
      <w:r>
        <w:rPr>
          <w:lang w:val="hi_IN" w:bidi="hi_IN"/>
        </w:rPr>
      </w:r>
      <w:r>
        <w:rPr>
          <w:lang w:val="hi_IN" w:bidi="hi_IN"/>
        </w:rPr>
        <w:t>कहानी को याद रखने के लिए आप कुछ और भी कर सकते हैं। परिवार की सूची में से किसी एक वंश को चुनें। उदाहरण के लिए, हारून के कुल में हारून, उसके चार पुत्र और उसका पोता पीनहास शामिल होंगे। 6 लोगों को पंक्ति में खड़ा करें। उनमें से प्रत्येक हारून के कुल का एक भूमिका है। उनमें से प्रत्येक अपने-अपने भूमिका का नाम याद कर लेगा। सभी लोग अपने-अपने भूमिका का नाम एक-एक करके सही क्रम में बताए और यह भी बताते हैं कि उनका हारून से क्या सम्बन्ध है। इसे कुछ देर करें। इसके बाद, क्या लोग अपने पात्र के भाई का नाम भी याद रख सकते हैं? आप एक बड़ा कुल चुन सकते हैं, जैसे कि कहात का कुल, और गतिविधि में अधिक लोगों को शामिल कर सकते हैं।</w:t>
      </w:r>
    </w:p>
    <w:p>
      <w:pPr/>
      <w:r>
        <w:rPr>
          <w:lang w:val="hi_IN" w:bidi="hi_IN"/>
        </w:rPr>
      </w:r>
      <w:r>
        <w:rPr>
          <w:lang w:val="hi_IN" w:bidi="hi_IN"/>
        </w:rPr>
        <w:t xml:space="preserve">अब बारी-बारी से एक-दूसरे को समझाएं कि परिवार की सूची में शामिल हारून और मूसा निर्गमन की कहानी में कैसे फिट बैठते हैं। यह भाग यह कहता है कि हारून और मूसा, जिनका उल्लेख परिवार सूची में किया गया था, वे वही लोग हैं जिन्हें यहोवा ने इस्राएल के लोगों को उनके दलों सहित, मिस्र देश से बाहर निकालने की आज्ञा दी थी। </w:t>
      </w:r>
    </w:p>
    <w:p>
      <w:pPr/>
      <w:r>
        <w:rPr>
          <w:lang w:val="hi_IN" w:bidi="hi_IN"/>
        </w:rPr>
      </w:r>
      <w:r>
        <w:rPr>
          <w:lang w:val="hi_IN" w:bidi="hi_IN"/>
        </w:rPr>
        <w:t>यह भाग आगे इस बात पर फिर से जोर देता है कि परिवार की सूची में उल्लिखित मूसा और हारून ही वे लोग थे जिन्होंने मिस्र के राजा फ़िरौन से बात की और उनसे कहा कि वे उन्हें इस्राएल के लोगों को मिस्र से बाहर निकालने की अनुमति दें।</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6:14–27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r>
        <w:rPr>
          <w:lang w:val="hi_IN" w:bidi="hi_IN"/>
        </w:rPr>
      </w:r>
      <w:r>
        <w:rPr>
          <w:lang w:val="hi_IN" w:bidi="hi_IN"/>
        </w:rPr>
        <w:t xml:space="preserve">परिवार सूची में तीनों समूहों में उल्लिखित सभी नाम </w:t>
      </w:r>
    </w:p>
    <w:p>
      <w:pPr/>
      <w:r>
        <w:rPr>
          <w:lang w:val="hi_IN" w:bidi="hi_IN"/>
        </w:rPr>
      </w:r>
      <w:r>
        <w:rPr>
          <w:lang w:val="hi_IN" w:bidi="hi_IN"/>
        </w:rPr>
        <w:t xml:space="preserve">ये वे लोग हैं जिन्हें इस भाग में पहले समूह में सूचीबद्ध किया गया है। </w:t>
      </w:r>
    </w:p>
    <w:p>
      <w:pPr>
        <w:pStyle w:val="ListBullet"/>
        <w:spacing w:line="240" w:lineRule="auto"/>
        <w:ind w:left="720"/>
      </w:pPr>
      <w:r>
        <w:rPr>
          <w:lang w:val="hi_IN" w:bidi="hi_IN"/>
        </w:rPr>
      </w:r>
      <w:r>
        <w:rPr>
          <w:lang w:val="hi_IN" w:bidi="hi_IN"/>
        </w:rPr>
        <w:t xml:space="preserve">इस्राएल, या याकूब </w:t>
      </w:r>
    </w:p>
    <w:p>
      <w:pPr>
        <w:pStyle w:val="ListBullet"/>
        <w:spacing w:line="240" w:lineRule="auto"/>
        <w:ind w:left="720"/>
      </w:pPr>
      <w:r>
        <w:rPr>
          <w:lang w:val="hi_IN" w:bidi="hi_IN"/>
        </w:rPr>
      </w:r>
      <w:r>
        <w:rPr>
          <w:lang w:val="hi_IN" w:bidi="hi_IN"/>
        </w:rPr>
        <w:t xml:space="preserve">रूबेन, इस्राएल का पहलौठा पुत्र </w:t>
      </w:r>
    </w:p>
    <w:p>
      <w:pPr>
        <w:pStyle w:val="ListBullet"/>
        <w:spacing w:line="240" w:lineRule="auto"/>
        <w:ind w:left="720"/>
      </w:pPr>
      <w:r>
        <w:rPr>
          <w:lang w:val="hi_IN" w:bidi="hi_IN"/>
        </w:rPr>
      </w:r>
      <w:r>
        <w:rPr>
          <w:lang w:val="hi_IN" w:bidi="hi_IN"/>
        </w:rPr>
        <w:t xml:space="preserve">रूबेन का पुत्र हनोक </w:t>
      </w:r>
    </w:p>
    <w:p>
      <w:pPr>
        <w:pStyle w:val="ListBullet"/>
        <w:spacing w:line="240" w:lineRule="auto"/>
        <w:ind w:left="720"/>
      </w:pPr>
      <w:r>
        <w:rPr>
          <w:lang w:val="hi_IN" w:bidi="hi_IN"/>
        </w:rPr>
      </w:r>
      <w:r>
        <w:rPr>
          <w:lang w:val="hi_IN" w:bidi="hi_IN"/>
        </w:rPr>
        <w:t xml:space="preserve">रूबेन का पुत्र पल्लू। </w:t>
      </w:r>
    </w:p>
    <w:p>
      <w:pPr>
        <w:pStyle w:val="ListBullet"/>
        <w:spacing w:line="240" w:lineRule="auto"/>
        <w:ind w:left="720"/>
      </w:pPr>
      <w:r>
        <w:rPr>
          <w:lang w:val="hi_IN" w:bidi="hi_IN"/>
        </w:rPr>
      </w:r>
      <w:r>
        <w:rPr>
          <w:lang w:val="hi_IN" w:bidi="hi_IN"/>
        </w:rPr>
        <w:t xml:space="preserve">रूबेन का पुत्र हेस्रोन </w:t>
      </w:r>
    </w:p>
    <w:p>
      <w:pPr>
        <w:pStyle w:val="ListBullet"/>
        <w:spacing w:line="240" w:lineRule="auto"/>
        <w:ind w:left="720"/>
      </w:pPr>
      <w:r>
        <w:rPr>
          <w:lang w:val="hi_IN" w:bidi="hi_IN"/>
        </w:rPr>
      </w:r>
      <w:r>
        <w:rPr>
          <w:lang w:val="hi_IN" w:bidi="hi_IN"/>
        </w:rPr>
        <w:t xml:space="preserve">रूबेन का पुत्र कर्मी </w:t>
      </w:r>
    </w:p>
    <w:p>
      <w:pPr>
        <w:pStyle w:val="ListBullet"/>
        <w:spacing w:line="240" w:lineRule="auto"/>
        <w:ind w:left="720"/>
      </w:pPr>
      <w:r>
        <w:rPr>
          <w:lang w:val="hi_IN" w:bidi="hi_IN"/>
        </w:rPr>
      </w:r>
      <w:r>
        <w:rPr>
          <w:lang w:val="hi_IN" w:bidi="hi_IN"/>
        </w:rPr>
        <w:t xml:space="preserve">शिमोन, इस्राएल का दूसरा पुत्र </w:t>
      </w:r>
    </w:p>
    <w:p>
      <w:pPr>
        <w:pStyle w:val="ListBullet"/>
        <w:spacing w:line="240" w:lineRule="auto"/>
        <w:ind w:left="720"/>
      </w:pPr>
      <w:r>
        <w:rPr>
          <w:lang w:val="hi_IN" w:bidi="hi_IN"/>
        </w:rPr>
      </w:r>
      <w:r>
        <w:rPr>
          <w:lang w:val="hi_IN" w:bidi="hi_IN"/>
        </w:rPr>
        <w:t xml:space="preserve">शिमोन का पुत्र यमूएल </w:t>
      </w:r>
    </w:p>
    <w:p>
      <w:pPr>
        <w:pStyle w:val="ListBullet"/>
        <w:spacing w:line="240" w:lineRule="auto"/>
        <w:ind w:left="720"/>
      </w:pPr>
      <w:r>
        <w:rPr>
          <w:lang w:val="hi_IN" w:bidi="hi_IN"/>
        </w:rPr>
      </w:r>
      <w:r>
        <w:rPr>
          <w:lang w:val="hi_IN" w:bidi="hi_IN"/>
        </w:rPr>
        <w:t xml:space="preserve">शिमोन का पुत्र यामीन </w:t>
      </w:r>
    </w:p>
    <w:p>
      <w:pPr>
        <w:pStyle w:val="ListBullet"/>
        <w:spacing w:line="240" w:lineRule="auto"/>
        <w:ind w:left="720"/>
      </w:pPr>
      <w:r>
        <w:rPr>
          <w:lang w:val="hi_IN" w:bidi="hi_IN"/>
        </w:rPr>
      </w:r>
      <w:r>
        <w:rPr>
          <w:lang w:val="hi_IN" w:bidi="hi_IN"/>
        </w:rPr>
        <w:t xml:space="preserve">शिमोन का पुत्र ओहद </w:t>
      </w:r>
    </w:p>
    <w:p>
      <w:pPr>
        <w:pStyle w:val="ListBullet"/>
        <w:spacing w:line="240" w:lineRule="auto"/>
        <w:ind w:left="720"/>
      </w:pPr>
      <w:r>
        <w:rPr>
          <w:lang w:val="hi_IN" w:bidi="hi_IN"/>
        </w:rPr>
      </w:r>
      <w:r>
        <w:rPr>
          <w:lang w:val="hi_IN" w:bidi="hi_IN"/>
        </w:rPr>
        <w:t xml:space="preserve">शिमोन का पुत्र याकीन </w:t>
      </w:r>
    </w:p>
    <w:p>
      <w:pPr>
        <w:pStyle w:val="ListBullet"/>
        <w:spacing w:line="240" w:lineRule="auto"/>
        <w:ind w:left="720"/>
      </w:pPr>
      <w:r>
        <w:rPr>
          <w:lang w:val="hi_IN" w:bidi="hi_IN"/>
        </w:rPr>
      </w:r>
      <w:r>
        <w:rPr>
          <w:lang w:val="hi_IN" w:bidi="hi_IN"/>
        </w:rPr>
        <w:t xml:space="preserve">शिमोन का पुत्र सोहर </w:t>
      </w:r>
    </w:p>
    <w:p>
      <w:pPr>
        <w:pStyle w:val="ListBullet"/>
        <w:spacing w:line="240" w:lineRule="auto"/>
        <w:ind w:left="720"/>
      </w:pPr>
      <w:r>
        <w:rPr>
          <w:lang w:val="hi_IN" w:bidi="hi_IN"/>
        </w:rPr>
      </w:r>
      <w:r>
        <w:rPr>
          <w:lang w:val="hi_IN" w:bidi="hi_IN"/>
        </w:rPr>
        <w:t xml:space="preserve">शिमोन का पुत्र शाऊल </w:t>
      </w:r>
    </w:p>
    <w:p>
      <w:pPr>
        <w:pStyle w:val="ListBullet"/>
        <w:spacing w:line="240" w:lineRule="auto"/>
        <w:ind w:left="720"/>
      </w:pPr>
      <w:r>
        <w:rPr>
          <w:lang w:val="hi_IN" w:bidi="hi_IN"/>
        </w:rPr>
      </w:r>
      <w:r>
        <w:rPr>
          <w:lang w:val="hi_IN" w:bidi="hi_IN"/>
        </w:rPr>
        <w:t>कनानी स्त्री, शाऊल की माता, जो शिमोन का पुत्र था।</w:t>
      </w:r>
    </w:p>
    <w:p>
      <w:pPr>
        <w:pStyle w:val="ListBullet"/>
        <w:spacing w:line="240" w:lineRule="auto"/>
        <w:ind w:left="720"/>
      </w:pPr>
      <w:r>
        <w:rPr>
          <w:lang w:val="hi_IN" w:bidi="hi_IN"/>
        </w:rPr>
      </w:r>
      <w:r>
        <w:rPr>
          <w:lang w:val="hi_IN" w:bidi="hi_IN"/>
        </w:rPr>
        <w:t xml:space="preserve">इस्राएल का तीसरा पुत्र लेवी </w:t>
      </w:r>
    </w:p>
    <w:p>
      <w:pPr>
        <w:pStyle w:val="ListBullet"/>
        <w:spacing w:line="240" w:lineRule="auto"/>
        <w:ind w:left="720"/>
      </w:pPr>
      <w:r>
        <w:rPr>
          <w:lang w:val="hi_IN" w:bidi="hi_IN"/>
        </w:rPr>
      </w:r>
      <w:r>
        <w:rPr>
          <w:lang w:val="hi_IN" w:bidi="hi_IN"/>
        </w:rPr>
        <w:t xml:space="preserve">लेवी का पुत्र गेर्शोन </w:t>
      </w:r>
    </w:p>
    <w:p>
      <w:pPr>
        <w:pStyle w:val="ListBullet"/>
        <w:spacing w:line="240" w:lineRule="auto"/>
        <w:ind w:left="720"/>
      </w:pPr>
      <w:r>
        <w:rPr>
          <w:lang w:val="hi_IN" w:bidi="hi_IN"/>
        </w:rPr>
      </w:r>
      <w:r>
        <w:rPr>
          <w:lang w:val="hi_IN" w:bidi="hi_IN"/>
        </w:rPr>
        <w:t xml:space="preserve">लेवी का पुत्र कहात </w:t>
      </w:r>
    </w:p>
    <w:p>
      <w:pPr>
        <w:pStyle w:val="ListBullet"/>
        <w:spacing w:line="240" w:lineRule="auto"/>
        <w:ind w:left="720"/>
      </w:pPr>
      <w:r>
        <w:rPr>
          <w:lang w:val="hi_IN" w:bidi="hi_IN"/>
        </w:rPr>
      </w:r>
      <w:r>
        <w:rPr>
          <w:lang w:val="hi_IN" w:bidi="hi_IN"/>
        </w:rPr>
        <w:t xml:space="preserve">लेवी का पुत्र मरारी </w:t>
      </w:r>
    </w:p>
    <w:p>
      <w:pPr/>
      <w:r>
        <w:rPr>
          <w:lang w:val="hi_IN" w:bidi="hi_IN"/>
        </w:rPr>
      </w:r>
      <w:r>
        <w:rPr>
          <w:lang w:val="hi_IN" w:bidi="hi_IN"/>
        </w:rPr>
        <w:t xml:space="preserve">ये वे लोग हैं जिनका उल्लेख इस भाग में दूसरे समूह में किया गया है। </w:t>
      </w:r>
    </w:p>
    <w:p>
      <w:pPr>
        <w:pStyle w:val="ListBullet"/>
        <w:spacing w:line="240" w:lineRule="auto"/>
        <w:ind w:left="720"/>
      </w:pPr>
      <w:r>
        <w:rPr>
          <w:lang w:val="hi_IN" w:bidi="hi_IN"/>
        </w:rPr>
      </w:r>
      <w:r>
        <w:rPr>
          <w:lang w:val="hi_IN" w:bidi="hi_IN"/>
        </w:rPr>
        <w:t xml:space="preserve">गेर्शोन का पुत्र लिब्नी </w:t>
      </w:r>
    </w:p>
    <w:p>
      <w:pPr>
        <w:pStyle w:val="ListBullet"/>
        <w:spacing w:line="240" w:lineRule="auto"/>
        <w:ind w:left="720"/>
      </w:pPr>
      <w:r>
        <w:rPr>
          <w:lang w:val="hi_IN" w:bidi="hi_IN"/>
        </w:rPr>
      </w:r>
      <w:r>
        <w:rPr>
          <w:lang w:val="hi_IN" w:bidi="hi_IN"/>
        </w:rPr>
        <w:t xml:space="preserve">गेर्शोन का पुत्र शिमी </w:t>
      </w:r>
    </w:p>
    <w:p>
      <w:pPr>
        <w:pStyle w:val="ListBullet"/>
        <w:spacing w:line="240" w:lineRule="auto"/>
        <w:ind w:left="720"/>
      </w:pPr>
      <w:r>
        <w:rPr>
          <w:lang w:val="hi_IN" w:bidi="hi_IN"/>
        </w:rPr>
      </w:r>
      <w:r>
        <w:rPr>
          <w:lang w:val="hi_IN" w:bidi="hi_IN"/>
        </w:rPr>
        <w:t xml:space="preserve">कहात का पुत्र अम्राम </w:t>
      </w:r>
    </w:p>
    <w:p>
      <w:pPr>
        <w:pStyle w:val="ListBullet"/>
        <w:spacing w:line="240" w:lineRule="auto"/>
        <w:ind w:left="720"/>
      </w:pPr>
      <w:r>
        <w:rPr>
          <w:lang w:val="hi_IN" w:bidi="hi_IN"/>
        </w:rPr>
      </w:r>
      <w:r>
        <w:rPr>
          <w:lang w:val="hi_IN" w:bidi="hi_IN"/>
        </w:rPr>
        <w:t xml:space="preserve">कहात का पुत्र यिसहार </w:t>
      </w:r>
    </w:p>
    <w:p>
      <w:pPr>
        <w:pStyle w:val="ListBullet"/>
        <w:spacing w:line="240" w:lineRule="auto"/>
        <w:ind w:left="720"/>
      </w:pPr>
      <w:r>
        <w:rPr>
          <w:lang w:val="hi_IN" w:bidi="hi_IN"/>
        </w:rPr>
      </w:r>
      <w:r>
        <w:rPr>
          <w:lang w:val="hi_IN" w:bidi="hi_IN"/>
        </w:rPr>
        <w:t xml:space="preserve">कहात का पुत्र हेब्रोन </w:t>
      </w:r>
    </w:p>
    <w:p>
      <w:pPr>
        <w:pStyle w:val="ListBullet"/>
        <w:spacing w:line="240" w:lineRule="auto"/>
        <w:ind w:left="720"/>
      </w:pPr>
      <w:r>
        <w:rPr>
          <w:lang w:val="hi_IN" w:bidi="hi_IN"/>
        </w:rPr>
      </w:r>
      <w:r>
        <w:rPr>
          <w:lang w:val="hi_IN" w:bidi="hi_IN"/>
        </w:rPr>
        <w:t xml:space="preserve">कहात का पुत्र उज्जीएल </w:t>
      </w:r>
    </w:p>
    <w:p>
      <w:pPr>
        <w:pStyle w:val="ListBullet"/>
        <w:spacing w:line="240" w:lineRule="auto"/>
        <w:ind w:left="720"/>
      </w:pPr>
      <w:r>
        <w:rPr>
          <w:lang w:val="hi_IN" w:bidi="hi_IN"/>
        </w:rPr>
      </w:r>
      <w:r>
        <w:rPr>
          <w:lang w:val="hi_IN" w:bidi="hi_IN"/>
        </w:rPr>
        <w:t xml:space="preserve">मरारी का पुत्र महली </w:t>
      </w:r>
    </w:p>
    <w:p>
      <w:pPr>
        <w:pStyle w:val="ListBullet"/>
        <w:spacing w:line="240" w:lineRule="auto"/>
        <w:ind w:left="720"/>
      </w:pPr>
      <w:r>
        <w:rPr>
          <w:lang w:val="hi_IN" w:bidi="hi_IN"/>
        </w:rPr>
      </w:r>
      <w:r>
        <w:rPr>
          <w:lang w:val="hi_IN" w:bidi="hi_IN"/>
        </w:rPr>
        <w:t xml:space="preserve">मरारी का पुत्र मूशी </w:t>
      </w:r>
    </w:p>
    <w:p>
      <w:pPr/>
      <w:r>
        <w:rPr>
          <w:lang w:val="hi_IN" w:bidi="hi_IN"/>
        </w:rPr>
      </w:r>
      <w:r>
        <w:rPr>
          <w:lang w:val="hi_IN" w:bidi="hi_IN"/>
        </w:rPr>
        <w:t xml:space="preserve">ये वे लोग हैं जिनका उल्लेख इस भाग में तीसरे समूह में किया गया है। </w:t>
      </w:r>
    </w:p>
    <w:p>
      <w:pPr>
        <w:pStyle w:val="ListBullet"/>
        <w:spacing w:line="240" w:lineRule="auto"/>
        <w:ind w:left="720"/>
      </w:pPr>
      <w:r>
        <w:rPr>
          <w:lang w:val="hi_IN" w:bidi="hi_IN"/>
        </w:rPr>
      </w:r>
      <w:r>
        <w:rPr>
          <w:lang w:val="hi_IN" w:bidi="hi_IN"/>
        </w:rPr>
        <w:t xml:space="preserve">योकेबेद, कहात की बहन और अम्राम की पत्नी </w:t>
      </w:r>
    </w:p>
    <w:p>
      <w:pPr>
        <w:pStyle w:val="ListBullet"/>
        <w:spacing w:line="240" w:lineRule="auto"/>
        <w:ind w:left="720"/>
      </w:pPr>
      <w:r>
        <w:rPr>
          <w:lang w:val="hi_IN" w:bidi="hi_IN"/>
        </w:rPr>
      </w:r>
      <w:r>
        <w:rPr>
          <w:lang w:val="hi_IN" w:bidi="hi_IN"/>
        </w:rPr>
        <w:t xml:space="preserve">हारून, अम्राम और योकेबेद का पुत्र। </w:t>
      </w:r>
    </w:p>
    <w:p>
      <w:pPr>
        <w:pStyle w:val="ListBullet"/>
        <w:spacing w:line="240" w:lineRule="auto"/>
        <w:ind w:left="720"/>
      </w:pPr>
      <w:r>
        <w:rPr>
          <w:lang w:val="hi_IN" w:bidi="hi_IN"/>
        </w:rPr>
      </w:r>
      <w:r>
        <w:rPr>
          <w:lang w:val="hi_IN" w:bidi="hi_IN"/>
        </w:rPr>
        <w:t xml:space="preserve">मूसा, अम्राम और योकेबेद का पुत्र। </w:t>
      </w:r>
    </w:p>
    <w:p>
      <w:pPr>
        <w:pStyle w:val="ListBullet"/>
        <w:spacing w:line="240" w:lineRule="auto"/>
        <w:ind w:left="720"/>
      </w:pPr>
      <w:r>
        <w:rPr>
          <w:lang w:val="hi_IN" w:bidi="hi_IN"/>
        </w:rPr>
      </w:r>
      <w:r>
        <w:rPr>
          <w:lang w:val="hi_IN" w:bidi="hi_IN"/>
        </w:rPr>
        <w:t xml:space="preserve">यिसहार का पुत्र कोरह </w:t>
      </w:r>
    </w:p>
    <w:p>
      <w:pPr>
        <w:pStyle w:val="ListBullet"/>
        <w:spacing w:line="240" w:lineRule="auto"/>
        <w:ind w:left="720"/>
      </w:pPr>
      <w:r>
        <w:rPr>
          <w:lang w:val="hi_IN" w:bidi="hi_IN"/>
        </w:rPr>
      </w:r>
      <w:r>
        <w:rPr>
          <w:lang w:val="hi_IN" w:bidi="hi_IN"/>
        </w:rPr>
        <w:t xml:space="preserve">यिसहार का पुत्र नेपेग </w:t>
      </w:r>
    </w:p>
    <w:p>
      <w:pPr>
        <w:pStyle w:val="ListBullet"/>
        <w:spacing w:line="240" w:lineRule="auto"/>
        <w:ind w:left="720"/>
      </w:pPr>
      <w:r>
        <w:rPr>
          <w:lang w:val="hi_IN" w:bidi="hi_IN"/>
        </w:rPr>
      </w:r>
      <w:r>
        <w:rPr>
          <w:lang w:val="hi_IN" w:bidi="hi_IN"/>
        </w:rPr>
        <w:t xml:space="preserve">यिसहार का पुत्र जिक्री </w:t>
      </w:r>
    </w:p>
    <w:p>
      <w:pPr>
        <w:pStyle w:val="ListBullet"/>
        <w:spacing w:line="240" w:lineRule="auto"/>
        <w:ind w:left="720"/>
      </w:pPr>
      <w:r>
        <w:rPr>
          <w:lang w:val="hi_IN" w:bidi="hi_IN"/>
        </w:rPr>
      </w:r>
      <w:r>
        <w:rPr>
          <w:lang w:val="hi_IN" w:bidi="hi_IN"/>
        </w:rPr>
        <w:t xml:space="preserve">उज्जीएल का पुत्र मीशाएल </w:t>
      </w:r>
    </w:p>
    <w:p>
      <w:pPr>
        <w:pStyle w:val="ListBullet"/>
        <w:spacing w:line="240" w:lineRule="auto"/>
        <w:ind w:left="720"/>
      </w:pPr>
      <w:r>
        <w:rPr>
          <w:lang w:val="hi_IN" w:bidi="hi_IN"/>
        </w:rPr>
      </w:r>
      <w:r>
        <w:rPr>
          <w:lang w:val="hi_IN" w:bidi="hi_IN"/>
        </w:rPr>
        <w:t xml:space="preserve">उज्जीएल का पुत्र एलसाफान </w:t>
      </w:r>
    </w:p>
    <w:p>
      <w:pPr>
        <w:pStyle w:val="ListBullet"/>
        <w:spacing w:line="240" w:lineRule="auto"/>
        <w:ind w:left="720"/>
      </w:pPr>
      <w:r>
        <w:rPr>
          <w:lang w:val="hi_IN" w:bidi="hi_IN"/>
        </w:rPr>
      </w:r>
      <w:r>
        <w:rPr>
          <w:lang w:val="hi_IN" w:bidi="hi_IN"/>
        </w:rPr>
        <w:t xml:space="preserve">उज्जीएल का पुत्र </w:t>
      </w:r>
    </w:p>
    <w:p>
      <w:pPr>
        <w:pStyle w:val="ListBullet"/>
        <w:spacing w:line="240" w:lineRule="auto"/>
        <w:ind w:left="720"/>
      </w:pPr>
      <w:r>
        <w:rPr>
          <w:lang w:val="hi_IN" w:bidi="hi_IN"/>
        </w:rPr>
      </w:r>
      <w:r>
        <w:rPr>
          <w:lang w:val="hi_IN" w:bidi="hi_IN"/>
        </w:rPr>
        <w:t>अम्मीनादाब</w:t>
      </w:r>
    </w:p>
    <w:p>
      <w:pPr>
        <w:pStyle w:val="ListBullet"/>
        <w:spacing w:line="240" w:lineRule="auto"/>
        <w:ind w:left="720"/>
      </w:pPr>
      <w:r>
        <w:rPr>
          <w:lang w:val="hi_IN" w:bidi="hi_IN"/>
        </w:rPr>
      </w:r>
      <w:r>
        <w:rPr>
          <w:lang w:val="hi_IN" w:bidi="hi_IN"/>
        </w:rPr>
        <w:t xml:space="preserve">अम्मीनादाब का पुत्र नहशोन </w:t>
      </w:r>
    </w:p>
    <w:p>
      <w:pPr>
        <w:pStyle w:val="ListBullet"/>
        <w:spacing w:line="240" w:lineRule="auto"/>
        <w:ind w:left="720"/>
      </w:pPr>
      <w:r>
        <w:rPr>
          <w:lang w:val="hi_IN" w:bidi="hi_IN"/>
        </w:rPr>
      </w:r>
      <w:r>
        <w:rPr>
          <w:lang w:val="hi_IN" w:bidi="hi_IN"/>
        </w:rPr>
        <w:t xml:space="preserve">अम्मीनादाब की पुत्री और हारून की पत्नी एलीशेबा </w:t>
      </w:r>
    </w:p>
    <w:p>
      <w:pPr>
        <w:pStyle w:val="ListBullet"/>
        <w:spacing w:line="240" w:lineRule="auto"/>
        <w:ind w:left="720"/>
      </w:pPr>
      <w:r>
        <w:rPr>
          <w:lang w:val="hi_IN" w:bidi="hi_IN"/>
        </w:rPr>
      </w:r>
      <w:r>
        <w:rPr>
          <w:lang w:val="hi_IN" w:bidi="hi_IN"/>
        </w:rPr>
        <w:t xml:space="preserve">हारून और एलीशेबा का पुत्र नादाब </w:t>
      </w:r>
    </w:p>
    <w:p>
      <w:pPr>
        <w:pStyle w:val="ListBullet"/>
        <w:spacing w:line="240" w:lineRule="auto"/>
        <w:ind w:left="720"/>
      </w:pPr>
      <w:r>
        <w:rPr>
          <w:lang w:val="hi_IN" w:bidi="hi_IN"/>
        </w:rPr>
      </w:r>
      <w:r>
        <w:rPr>
          <w:lang w:val="hi_IN" w:bidi="hi_IN"/>
        </w:rPr>
        <w:t xml:space="preserve">हारून और एलीशेबा का पुत्र अबीहू </w:t>
      </w:r>
    </w:p>
    <w:p>
      <w:pPr>
        <w:pStyle w:val="ListBullet"/>
        <w:spacing w:line="240" w:lineRule="auto"/>
        <w:ind w:left="720"/>
      </w:pPr>
      <w:r>
        <w:rPr>
          <w:lang w:val="hi_IN" w:bidi="hi_IN"/>
        </w:rPr>
      </w:r>
      <w:r>
        <w:rPr>
          <w:lang w:val="hi_IN" w:bidi="hi_IN"/>
        </w:rPr>
        <w:t xml:space="preserve">हारून और एलीशेबा का पुत्र एलीआजर </w:t>
      </w:r>
    </w:p>
    <w:p>
      <w:pPr>
        <w:pStyle w:val="ListBullet"/>
        <w:spacing w:line="240" w:lineRule="auto"/>
        <w:ind w:left="720"/>
      </w:pPr>
      <w:r>
        <w:rPr>
          <w:lang w:val="hi_IN" w:bidi="hi_IN"/>
        </w:rPr>
      </w:r>
      <w:r>
        <w:rPr>
          <w:lang w:val="hi_IN" w:bidi="hi_IN"/>
        </w:rPr>
        <w:t xml:space="preserve">हारून और एलीशेबा का पुत्र ईतामार </w:t>
      </w:r>
    </w:p>
    <w:p>
      <w:pPr>
        <w:pStyle w:val="ListBullet"/>
        <w:spacing w:line="240" w:lineRule="auto"/>
        <w:ind w:left="720"/>
      </w:pPr>
      <w:r>
        <w:rPr>
          <w:lang w:val="hi_IN" w:bidi="hi_IN"/>
        </w:rPr>
      </w:r>
      <w:r>
        <w:rPr>
          <w:lang w:val="hi_IN" w:bidi="hi_IN"/>
        </w:rPr>
        <w:t xml:space="preserve">कोरह का पुत्र अस्सीर </w:t>
      </w:r>
    </w:p>
    <w:p>
      <w:pPr>
        <w:pStyle w:val="ListBullet"/>
        <w:spacing w:line="240" w:lineRule="auto"/>
        <w:ind w:left="720"/>
      </w:pPr>
      <w:r>
        <w:rPr>
          <w:lang w:val="hi_IN" w:bidi="hi_IN"/>
        </w:rPr>
      </w:r>
      <w:r>
        <w:rPr>
          <w:lang w:val="hi_IN" w:bidi="hi_IN"/>
        </w:rPr>
        <w:t xml:space="preserve">कोरह का पुत्र एलकाना </w:t>
      </w:r>
    </w:p>
    <w:p>
      <w:pPr>
        <w:pStyle w:val="ListBullet"/>
        <w:spacing w:line="240" w:lineRule="auto"/>
        <w:ind w:left="720"/>
      </w:pPr>
      <w:r>
        <w:rPr>
          <w:lang w:val="hi_IN" w:bidi="hi_IN"/>
        </w:rPr>
      </w:r>
      <w:r>
        <w:rPr>
          <w:lang w:val="hi_IN" w:bidi="hi_IN"/>
        </w:rPr>
        <w:t xml:space="preserve">कोरह का पुत्र अबीआसाप </w:t>
      </w:r>
    </w:p>
    <w:p>
      <w:pPr>
        <w:pStyle w:val="ListBullet"/>
        <w:spacing w:line="240" w:lineRule="auto"/>
        <w:ind w:left="720"/>
      </w:pPr>
      <w:r>
        <w:rPr>
          <w:lang w:val="hi_IN" w:bidi="hi_IN"/>
        </w:rPr>
      </w:r>
      <w:r>
        <w:rPr>
          <w:lang w:val="hi_IN" w:bidi="hi_IN"/>
        </w:rPr>
        <w:t xml:space="preserve">पूतीएल एलीआजर का ससुर </w:t>
      </w:r>
    </w:p>
    <w:p>
      <w:pPr>
        <w:pStyle w:val="ListBullet"/>
        <w:spacing w:line="240" w:lineRule="auto"/>
        <w:ind w:left="720"/>
      </w:pPr>
      <w:r>
        <w:rPr>
          <w:lang w:val="hi_IN" w:bidi="hi_IN"/>
        </w:rPr>
      </w:r>
      <w:r>
        <w:rPr>
          <w:lang w:val="hi_IN" w:bidi="hi_IN"/>
        </w:rPr>
        <w:t xml:space="preserve">पूतीएल की पुत्री </w:t>
      </w:r>
    </w:p>
    <w:p>
      <w:pPr>
        <w:pStyle w:val="ListBullet"/>
        <w:spacing w:line="240" w:lineRule="auto"/>
        <w:ind w:left="720"/>
      </w:pPr>
      <w:r>
        <w:rPr>
          <w:lang w:val="hi_IN" w:bidi="hi_IN"/>
        </w:rPr>
      </w:r>
      <w:r>
        <w:rPr>
          <w:lang w:val="hi_IN" w:bidi="hi_IN"/>
        </w:rPr>
        <w:t xml:space="preserve">पीनहास, एलीआजर और पूतीएल की बेटी का पुत्र। </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 xml:space="preserve">और फ़िरौन </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 xml:space="preserve">यह भाग अन्य अधिकांश भागों से अलग है, क्योंकि इसका अधिकांश भाग नामों की सूची है। नामों की सूची को दोहराने के लिए आप कई वक्ताओं को शामिल कर सकते हैं, पर इसमें संवाद या नाटकीयता नहीं होगी। अलग-अलग परिवार के कुलों को याद करने में एक-दूसरे की सहायता करें। कुछ अभिनेताओं को चुनें जो श्रोताओं की भूमिका निभाएँ और सुनें। </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इस भाग को दूसरी बार दोहराता है। कुछ बिंदुओं पर, कहानी सुनाना रोकें और दर्शकों से पूछें, "आप क्या महसूस कर रहे हैं या क्या सोच रहे हैं?" दर्शकों को यह बताना चाहिए कि वे क्या महसूस कर रहे होंगे या क्या सोच रहे होंगे।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 xml:space="preserve">ये इस्राएल के कुछ कुलों के पूर्वज हैं: इस्राएल के सबसे बड़े पुत्र रूबेन के पुत्र हनोक, पल्लू, हेस्रोन और कर्मी थे। उनके वंशज रूबेन के वंशज बने। </w:t>
      </w:r>
    </w:p>
    <w:p>
      <w:pPr/>
      <w:r>
        <w:rPr>
          <w:lang w:val="hi_IN" w:bidi="hi_IN"/>
        </w:rPr>
      </w:r>
      <w:r>
        <w:rPr>
          <w:lang w:val="hi_IN" w:bidi="hi_IN"/>
        </w:rPr>
        <w:t xml:space="preserve">शिमोन के पुत्र यमूएल, यामीन, ओहद, याकीन, सोहर और शाऊल थे। शाऊल की माता एक कनानी स्त्री थी। उनके वंशज शिमोन के वंश/कुल बने। </w:t>
      </w:r>
    </w:p>
    <w:p>
      <w:pPr/>
      <w:r>
        <w:rPr>
          <w:lang w:val="hi_IN" w:bidi="hi_IN"/>
        </w:rPr>
      </w:r>
      <w:r>
        <w:rPr>
          <w:lang w:val="hi_IN" w:bidi="hi_IN"/>
        </w:rPr>
        <w:t xml:space="preserve">परिवार के अभिलेखों में लेवी के वंशज इस प्रकार दर्ज हैं: लेवी के पुत्र गेर्शोन, कहात और मरारी थे। लेवी 137 साल जीवित रहा।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दर्शकों से पूछें, "आप क्या महसूस कर रहे हैं या क्या सोच रहे हैं?" लोग इस तरह उत्तर दे सकते हैं, "सूची हमें इस्राएल के अन्य नौ पुत्रों के नाम क्यों नहीं बता रही है?" या "क्या इस्राएल के अन्य पुत्र इस कहानी के लिए महत्वपूर्ण नहीं थे?"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गेर्शोन के वंशजों में लिब्नी और शिमी शामिल थे, जिनमें से प्रत्येक एक कुल का पूर्वज बना। </w:t>
      </w:r>
    </w:p>
    <w:p>
      <w:pPr/>
      <w:r>
        <w:rPr>
          <w:lang w:val="hi_IN" w:bidi="hi_IN"/>
        </w:rPr>
      </w:r>
      <w:r>
        <w:rPr>
          <w:lang w:val="hi_IN" w:bidi="hi_IN"/>
        </w:rPr>
        <w:t xml:space="preserve">कहात के वंशजों में अम्राम, यिसहार, हेब्रोन और उज्जीएल शामिल थे। कहात 133 साल जीवित रहा। </w:t>
      </w:r>
    </w:p>
    <w:p>
      <w:pPr/>
      <w:r>
        <w:rPr>
          <w:lang w:val="hi_IN" w:bidi="hi_IN"/>
        </w:rPr>
      </w:r>
      <w:r>
        <w:rPr>
          <w:lang w:val="hi_IN" w:bidi="hi_IN"/>
        </w:rPr>
        <w:t xml:space="preserve">मरारी के वंशजों में महली और मूशी शामिल थे। ये लेवी के कुल हैं, जैसा कि उनके परिवार के अभिलेखों में लिखा है। </w:t>
      </w:r>
    </w:p>
    <w:p>
      <w:pPr/>
      <w:r>
        <w:rPr>
          <w:lang w:val="hi_IN" w:bidi="hi_IN"/>
        </w:rPr>
      </w:r>
      <w:r>
        <w:rPr>
          <w:lang w:val="hi_IN" w:bidi="hi_IN"/>
        </w:rPr>
        <w:t xml:space="preserve">अम्राम ने अपने पिता की बहन योकेबेद से विवाह किया, और उसने उसके पुत्रों हारून और मूसा को जन्म दिया। अम्राम 137 साल जीवित रहा।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दर्शकों से पूछें, "आप क्या महसूस कर रहे हैं या क्या सोच रहे हैं?" लोग इस तरह उत्तर दे सकते हैं, "मुझे आश्चर्य है कि अम्राम ने अपनी फूफी से क्यों विवाह किया?" या 'क्या अम्राम ने योकेबेद से विवाह करके यहोवा की व्यवस्था का उल्लंघन किया था?'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यिसहार के पुत्र कोरह, नेपेग और जिक्री थे। उज्जीएल के पुत्र मीशाएल, एलसाफान और सित्री थे। </w:t>
      </w:r>
    </w:p>
    <w:p>
      <w:pPr/>
      <w:r>
        <w:rPr>
          <w:lang w:val="hi_IN" w:bidi="hi_IN"/>
        </w:rPr>
      </w:r>
      <w:r>
        <w:rPr>
          <w:lang w:val="hi_IN" w:bidi="hi_IN"/>
        </w:rPr>
        <w:t xml:space="preserve">हारून ने अम्मीनादाब की पुत्री और नहशोन की बहन एलीशेबा से विवाह किया, और उसने उसके पुत्रों नादाब, अबीहू, एलीआजर और ईतामार को जन्म दिया।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दर्शकों से पूछें, "आप क्या महसूस कर रहे हैं या क्या सोच रहे हैं?" लोग इस तरह उत्तर दे सकते हैं, "मुझे आश्चर्य है कि क्या अम्मीनादाब एक महत्वपूर्ण व्यक्ति है क्योंकि हारून ने उसकी पुत्री से विवाह किया था?"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कोरह के पुत्र अस्सीर, एलकाना और अबीआसाप थे। उनके वंशज कोरह का कुल बने।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दर्शकों से पूछें, "आप क्या महसूस कर रहे हैं या क्या सोच रहे हैं?" लोग इस तरह उत्तर दे सकते हैं, "मुझे आश्चर्य है कि कोरह के वंशज सूची में क्यों हैं, क्योंकि हारून उसके वंशज में नहीं हैं?"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हारून के पुत्र एलीआजर ने पूतीएल की पुत्रियों में से एक से विवाह किया, और उसने उसके पुत्र पीनहास को जन्म दिया। ये लेवी परिवारों के पूर्वज हैं, जिन्हें उनके कुलों के अनुसार सूचीबद्ध किया गया है।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दर्शकों से पूछें, "आप क्या महसूस कर रहे हैं या क्या सोच रहे हैं?" लोग इस तरह उत्तर दे सकते हैं, "मुझे आश्चर्य है कि इस सूची में हारून के पोतों में से केवल एक ही क्यों है?" या "क्या उसके और पोते नहीं थे?" या फिर "क्या इस कहानी में बाकी लोग महत्वपूर्ण नहीं थे?"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इस सूची में जिन हारून और मूसा का नाम लिया गया है, वे वही लोग हैं जिनसे यहोवा ने कहा था, "इस्राएल के लोगों को मिस्र देश से एक दल की तरह बाहर निकालो।" यह मूसा और हारून थे जिन्होंने मिस्र के राजा फ़िरौन से इस्राएल के लोगों को मिस्र से बाहर निकालने के बारे में बात की।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दर्शकों से पूछें, "आप क्या महसूस कर रहे हैं या क्या सोच रहे हैं?" लोग इस तरह उत्तर दे सकते हैं: 'यह जानना बहुत अच्छा है कि हारून और मूसा परिवार सूची में कहाँ आते हैं,' या 'वे लेवी के गोत्र से हैं,' या 'यहाँ तक कि उनकी माता भी लेवी वंश की थीं,' या 'वे इस्राएल से चार पीढ़ी नीचे हैं।' </w:t>
      </w:r>
      <w:r>
        <w:rPr>
          <w:lang w:val="hi_IN" w:bidi="hi_IN"/>
        </w:rPr>
      </w:r>
    </w:p>
    <w:p>
      <w:pPr>
        <w:pStyle w:val="Heading3"/>
      </w:pPr>
      <w:r>
        <w:rPr>
          <w:lang w:val="hi_IN" w:bidi="hi_IN"/>
        </w:rPr>
        <w:t>आवश्यक जानकारी</w:t>
      </w:r>
    </w:p>
    <w:p>
      <w:pPr/>
      <w:r>
        <w:rPr>
          <w:lang w:val="hi_IN" w:bidi="hi_IN"/>
        </w:rPr>
      </w:r>
      <w:r>
        <w:rPr>
          <w:lang w:val="hi_IN" w:bidi="hi_IN"/>
        </w:rPr>
        <w:t>निर्गमन 6:14–27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 वही </w:t>
      </w:r>
      <w:r>
        <w:rPr>
          <w:b/>
          <w:lang w:val="hi_IN" w:bidi="hi_IN"/>
        </w:rPr>
        <w:t>हारून</w:t>
      </w:r>
      <w:r>
        <w:rPr>
          <w:lang w:val="hi_IN" w:bidi="hi_IN"/>
        </w:rPr>
        <w:t xml:space="preserve"> और मूसा हैं जिनसे </w:t>
      </w:r>
      <w:r>
        <w:rPr>
          <w:b/>
          <w:lang w:val="hi_IN" w:bidi="hi_IN"/>
        </w:rPr>
        <w:t>यहोवा</w:t>
      </w:r>
      <w:r>
        <w:rPr>
          <w:lang w:val="hi_IN" w:bidi="hi_IN"/>
        </w:rPr>
        <w:t xml:space="preserve"> ने कहा था, 'इस्राएलियों को दल-दल करके मिस्र देश से बाहर ले जाओ। </w:t>
      </w:r>
    </w:p>
    <w:p>
      <w:pPr/>
      <w:r>
        <w:rPr>
          <w:lang w:val="hi_IN" w:bidi="hi_IN"/>
        </w:rPr>
      </w:r>
      <w:r>
        <w:rPr>
          <w:b/>
          <w:lang w:val="hi_IN" w:bidi="hi_IN"/>
        </w:rPr>
        <w:t>यहोवा</w:t>
      </w:r>
      <w:r>
        <w:rPr>
          <w:lang w:val="hi_IN" w:bidi="hi_IN"/>
        </w:rPr>
        <w:t xml:space="preserve"> </w:t>
      </w:r>
      <w:r>
        <w:rPr>
          <w:lang w:val="hi_IN" w:bidi="hi_IN"/>
        </w:rPr>
        <w:t>परमेश्वर</w:t>
      </w:r>
      <w:r>
        <w:rPr>
          <w:lang w:val="hi_IN" w:bidi="hi_IN"/>
        </w:rPr>
        <w:t xml:space="preserve"> का व्यक्तिगत नाम है, और इस पूरे भाग में इसका प्रयोग किया गया है। यहोवा के लिए उसी नाम का प्रयोग करें जो आपने पिछले भागों में प्रयोग किया है। अधिक जानकारी के लिए मुख्य शब्दावली में </w:t>
      </w:r>
      <w:r>
        <w:rPr>
          <w:b/>
          <w:lang w:val="hi_IN" w:bidi="hi_IN"/>
        </w:rPr>
        <w:t>यहोवा</w:t>
      </w:r>
      <w:r>
        <w:rPr>
          <w:lang w:val="hi_IN" w:bidi="hi_IN"/>
        </w:rPr>
        <w:t xml:space="preserve"> देखें।</w:t>
      </w:r>
    </w:p>
    <w:p>
      <w:pPr/>
      <w:r>
        <w:rPr>
          <w:lang w:val="hi_IN" w:bidi="hi_IN"/>
        </w:rPr>
      </w:r>
      <w:r>
        <w:rPr>
          <w:lang w:val="hi_IN" w:bidi="hi_IN"/>
        </w:rPr>
        <w:t xml:space="preserve">इस्राएल के लिए उसी शब्द या वाक्यांश का प्रयोग करें जो आपने पिछले भागों में </w:t>
      </w:r>
      <w:r>
        <w:rPr>
          <w:b/>
          <w:lang w:val="hi_IN" w:bidi="hi_IN"/>
        </w:rPr>
        <w:t>प्रयोग क</w:t>
      </w:r>
      <w:r>
        <w:rPr>
          <w:lang w:val="hi_IN" w:bidi="hi_IN"/>
        </w:rPr>
        <w:t xml:space="preserve">िया है। अधिक जानकारी के लिए मुख्य शब्दावली में </w:t>
      </w:r>
      <w:r>
        <w:rPr>
          <w:lang w:val="hi_IN" w:bidi="hi_IN"/>
        </w:rPr>
        <w:t>इस्राएल</w:t>
      </w:r>
      <w:r>
        <w:rPr>
          <w:lang w:val="hi_IN" w:bidi="hi_IN"/>
        </w:rPr>
        <w:t xml:space="preserve"> को देखें। </w:t>
      </w:r>
    </w:p>
    <w:p>
      <w:pPr/>
      <w:r>
        <w:rPr>
          <w:lang w:val="hi_IN" w:bidi="hi_IN"/>
        </w:rPr>
      </w:r>
      <w:r>
        <w:rPr>
          <w:lang w:val="hi_IN" w:bidi="hi_IN"/>
        </w:rPr>
        <w:t xml:space="preserve">ये वही </w:t>
      </w:r>
      <w:r>
        <w:rPr>
          <w:b/>
          <w:lang w:val="hi_IN" w:bidi="hi_IN"/>
        </w:rPr>
        <w:t>मूसा</w:t>
      </w:r>
      <w:r>
        <w:rPr>
          <w:lang w:val="hi_IN" w:bidi="hi_IN"/>
        </w:rPr>
        <w:t xml:space="preserve"> और हारून थे जिन्होंने मिस्र के </w:t>
      </w:r>
      <w:r>
        <w:rPr>
          <w:lang w:val="hi_IN" w:bidi="hi_IN"/>
        </w:rPr>
        <w:t>राजा</w:t>
      </w:r>
      <w:r>
        <w:rPr>
          <w:lang w:val="hi_IN" w:bidi="hi_IN"/>
        </w:rPr>
        <w:t xml:space="preserve"> फ़िरौन से इस्राएलियों को मिस्र से बाहर निकालने के बारे में बात की थी। </w:t>
      </w:r>
    </w:p>
    <w:p>
      <w:pPr/>
      <w:r>
        <w:rPr>
          <w:lang w:val="hi_IN" w:bidi="hi_IN"/>
        </w:rPr>
      </w:r>
      <w:r>
        <w:rPr>
          <w:lang w:val="hi_IN" w:bidi="hi_IN"/>
        </w:rPr>
        <w:t xml:space="preserve">फ़िरौन के लिए उसी शब्द या </w:t>
      </w:r>
      <w:r>
        <w:rPr>
          <w:b/>
          <w:lang w:val="hi_IN" w:bidi="hi_IN"/>
        </w:rPr>
        <w:t>वाक्यांश</w:t>
      </w:r>
      <w:r>
        <w:rPr>
          <w:lang w:val="hi_IN" w:bidi="hi_IN"/>
        </w:rPr>
        <w:t xml:space="preserve"> का प्रयोग करें जिसका प्रयोग आपने पिछले भागों में किया है। अधिक जानकारी के लिए मुख्य शब्दावली में </w:t>
      </w:r>
      <w:r>
        <w:rPr>
          <w:b/>
          <w:lang w:val="hi_IN" w:bidi="hi_IN"/>
        </w:rPr>
        <w:t>फ़िरौन</w:t>
      </w:r>
      <w:r>
        <w:rPr>
          <w:lang w:val="hi_IN" w:bidi="hi_IN"/>
        </w:rPr>
        <w:t xml:space="preserve"> को देखें।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6:28–7:13</w:t>
      </w:r>
      <w:r>
        <w:rPr>
          <w:lang w:val="hi_IN" w:bidi="hi_IN"/>
        </w:rPr>
      </w:r>
    </w:p>
    <w:p>
      <w:pPr>
        <w:pStyle w:val="Heading3"/>
      </w:pPr>
      <w:r>
        <w:rPr>
          <w:lang w:val="hi_IN" w:bidi="hi_IN"/>
        </w:rPr>
        <w:t>सुने और मन में रखें</w:t>
      </w:r>
    </w:p>
    <w:p>
      <w:pPr/>
      <w:r>
        <w:rPr>
          <w:lang w:val="hi_IN" w:bidi="hi_IN"/>
        </w:rPr>
      </w:r>
      <w:r>
        <w:rPr>
          <w:lang w:val="hi_IN" w:bidi="hi_IN"/>
        </w:rPr>
        <w:t xml:space="preserve">इस चरण में, निर्गमन 6:28–7:13 को सुनें और अपने मन में रखें। </w:t>
      </w:r>
    </w:p>
    <w:p>
      <w:pPr/>
      <w:r>
        <w:rPr>
          <w:lang w:val="hi_IN" w:bidi="hi_IN"/>
        </w:rPr>
      </w:r>
      <w:r>
        <w:rPr>
          <w:lang w:val="hi_IN" w:bidi="hi_IN"/>
        </w:rPr>
        <w:t xml:space="preserve">यदि सम्भव हो, तो निर्गमन 6:28–7:13 का ऑडियो संस्करण तीन बार, तीन अलग-अलग अनुवादों में सुनें। </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 xml:space="preserve">निर्गमन 6:28–7:13 का ऑडियो संस्करण सबसे आसानी से समझ में आने वाले अनुवाद में सुनें। </w:t>
      </w:r>
    </w:p>
    <w:p>
      <w:pPr/>
      <w:r>
        <w:rPr>
          <w:lang w:val="hi_IN" w:bidi="hi_IN"/>
        </w:rPr>
      </w:r>
      <w:r>
        <w:rPr>
          <w:lang w:val="hi_IN" w:bidi="hi_IN"/>
        </w:rPr>
        <w:t xml:space="preserve">पिछले भाग में नामों की एक पारिवारिक सूची थी, जिससे हमें हारून और मूसा की पारिवारिक पृष्ठभूमि को समझने में मदद मिली। वे इस्राएल के तीसरे पुत्र लेवी के परपोते थे। हारून के पूर्वजों के अलावा, सूची में उनके कुछ वंशजों का भी उल्लेख किया गया था। यह उसके पोते पीनहास पर आकर रूकी। </w:t>
      </w:r>
    </w:p>
    <w:p>
      <w:pPr/>
      <w:r>
        <w:rPr>
          <w:lang w:val="hi_IN" w:bidi="hi_IN"/>
        </w:rPr>
      </w:r>
      <w:r>
        <w:rPr>
          <w:lang w:val="hi_IN" w:bidi="hi_IN"/>
        </w:rPr>
        <w:t xml:space="preserve">इस अंश का पहला भाग उन घटनाओं का सारांश है जो पहले ही घटित हो चुकी थीं। यह उस कहानी को फिर से बताता है कि कैसे यहोवा ने मूसा को इस्राएलियों को मिस्र से बाहर निकलने देने की आज्ञा थी। जब यहोवा ने मिस्र देश में मूसा से बात की, तो उसने मूसा से कहा, "मैं यहोवा हूँ!" फ़िरौन, जो मिस्र का राजा है, उसे वह सब कुछ बता दे जो मैं तुझे कह रहा हूँ।" यह कहकर, "मैं यहोवा हूँ!" यहोवा मूसा को स्मरण दिला रहा था कि यहोवा सर्वशक्तिमान और सामर्थी परमेश्वर है, जिसने अब्राहम, इसहाक और याकूब से यह वचन किया था कि वह इस्राएल की प्रजा को मिस्र देश से बाहर ले जाएगा। मूसा की भूमिका केवल इतनी थी कि वह मिस्र के राजा फ़िरौन को वह बात बता दे जो परमेश्वर ने उसे कहने को कहा था। मूसा को परमेश्वर का प्रवक्ता बनने की भूमिका निभानी थी। </w:t>
      </w:r>
    </w:p>
    <w:p>
      <w:pPr/>
      <w:r>
        <w:rPr>
          <w:lang w:val="hi_IN" w:bidi="hi_IN"/>
        </w:rPr>
      </w:r>
      <w:r>
        <w:rPr>
          <w:lang w:val="hi_IN" w:bidi="hi_IN"/>
        </w:rPr>
        <w:t xml:space="preserve">लेकिन मूसा ने कहा, "मैं बिना खतना वाले होंठों का व्यक्ति हूँ।" फ़िरौन मेरी बात कैसे सुनेगा?" मूसा खुद को एक कमजोर वक्ता मानता था। उसका प्रश्न वास्तव में एक कथन था, जिसमें वह कह रहा था, 'फ़िरौन निश्चित ही मेरी बात नहीं सुनेगा।' </w:t>
      </w:r>
    </w:p>
    <w:p>
      <w:pPr/>
      <w:r>
        <w:rPr>
          <w:lang w:val="hi_IN" w:bidi="hi_IN"/>
        </w:rPr>
      </w:r>
      <w:r>
        <w:rPr>
          <w:lang w:val="hi_IN" w:bidi="hi_IN"/>
        </w:rPr>
        <w:t xml:space="preserve">यहाँ रुकिए और एक कहानी सुनाइए कि कैसे परमेश्वर ने आपसे विश्वास का एक कार्य करने की अपेक्षा की, जो आपको बहुत डरावना लगा। इस ऑडियो को यहाँ रोकें। </w:t>
      </w:r>
    </w:p>
    <w:p>
      <w:pPr/>
      <w:r>
        <w:rPr>
          <w:lang w:val="hi_IN" w:bidi="hi_IN"/>
        </w:rPr>
      </w:r>
      <w:r>
        <w:rPr>
          <w:lang w:val="hi_IN" w:bidi="hi_IN"/>
        </w:rPr>
        <w:t xml:space="preserve">यहोवा ने मूसा को उत्तर दिया और कहा कि वह मूसा को फ़िरौन के लिए परमेश्वर के समान बना देगा, और मूसा का भाई हारून उसका प्रवक्ता होगा। यहोवा मूसा को आश्वस्त करना चाहता था। यहोवा ने यह ज़ोर देकर कहा कि वही मूसा को फ़िरौन के सामने परमेश्वर के समान ठहराएगा। और जिस प्रकार एक भविष्यद्वक्ता अपने परमेश्वर का प्रवक्ता होता था, उसी प्रकार हारून मूसा का प्रवक्ता होगा, जो मूसा के निर्देशानुसार फ़िरौन से बात करेगा। </w:t>
      </w:r>
    </w:p>
    <w:p>
      <w:pPr/>
      <w:r>
        <w:rPr>
          <w:lang w:val="hi_IN" w:bidi="hi_IN"/>
        </w:rPr>
      </w:r>
      <w:r>
        <w:rPr>
          <w:lang w:val="hi_IN" w:bidi="hi_IN"/>
        </w:rPr>
        <w:t xml:space="preserve">यहोवा ने मूसा को आश्वस्त करना जारी रखा। मूसा वही बोलता था जो यहोवा उसे बोलने की आज्ञा देता था। वह केवल वही बोलता था जो यहोवा उसे बोलने को कहता था। इसके बाद हारून को यह संदेश फ़िरौन तक पहुंचाना था। इसलिए हारून ही वह व्यक्ति होगा जो फ़िरौन को यहोवा का संदेश बताएगा। वह फ़िरौन से कहेगा कि वह इस्राएल के लोगों को अपने देश या मिस्र से बाहर जाने दे। </w:t>
      </w:r>
    </w:p>
    <w:p>
      <w:pPr/>
      <w:r>
        <w:rPr>
          <w:lang w:val="hi_IN" w:bidi="hi_IN"/>
        </w:rPr>
      </w:r>
      <w:r>
        <w:rPr>
          <w:lang w:val="hi_IN" w:bidi="hi_IN"/>
        </w:rPr>
        <w:t xml:space="preserve">तब यहोवा ने मूसा से कहा कि वह फ़िरौन का हृदय कठोर करेगा, या वह राजा को हठीला बना देगा। उस संस्कृति में लोग मानते थे कि हृदय ही मन या सोच का केंद्र है, और अक्सर भावनाओं का भी। निर्गमन में फ़िरौन के हृदय को कठोर करने के विषय में तीन अलग-अलग वाक्यांशों का प्रयोग किया गया है। इन भागों में कभी कहा गया है कि यहोवा फ़िरौन का हृदय कठोर करेगा, कभी कहा गया है कि फ़िरौन स्वयं अपना हृदय कठोर करेगा, और कभी यह कि फ़िरौन का हृदय कठोर या हठीला हो गया। ये तीनों वाक्यांश एक ही बात को दर्शाते हैं कि परमेश्वर ने फ़िरौन को इस्राएलियों को मिस्र से जाने से रोके रखा, जब तक कि उसका चुना हुआ समय नहीं आया। ऐसा करके परमेश्वर फ़िरौन की शक्ति पर अपनी सामर्थ्य दिखा रहा था। </w:t>
      </w:r>
    </w:p>
    <w:p>
      <w:pPr/>
      <w:r>
        <w:rPr>
          <w:lang w:val="hi_IN" w:bidi="hi_IN"/>
        </w:rPr>
      </w:r>
      <w:r>
        <w:rPr>
          <w:lang w:val="hi_IN" w:bidi="hi_IN"/>
        </w:rPr>
        <w:t xml:space="preserve">इसलिए जब यहोवा ने फ़िरौन के हृदय को कठोर कर दिया, तो भले ही यहोवा ने अनेक चमत्कार और अद्भुत कार्य किए, फिर भी फ़िरौन ने मूसा की बात नहीं सुनी। चमत्कार और अद्भुत घटनाएँ अलौकिक घटनाएँ हैं, जिनका उपयोग यहोवा ने अपने वचन के प्रमाण के रूप में किया। यहोवा मूसा से कह रहा था कि जब फ़िरौन उन भयावह अलौकिक कामों का अनुभव करेगा जो यहोवा करेगा, तब भी फ़िरौन मूसा और हारून की बात नहीं मानेगा। </w:t>
      </w:r>
    </w:p>
    <w:p>
      <w:pPr/>
      <w:r>
        <w:rPr>
          <w:lang w:val="hi_IN" w:bidi="hi_IN"/>
        </w:rPr>
      </w:r>
      <w:r>
        <w:rPr>
          <w:lang w:val="hi_IN" w:bidi="hi_IN"/>
        </w:rPr>
        <w:t xml:space="preserve">यहोवा ने आगे कहा कि वह मिस्र पर अपना हाथ रखेगा, जिसका अर्थ था कि वह मिस्र के विरुद्ध अपनी सामर्थ का प्रयोग करेगा। और वह अपने 'दलों' अर्थात अपने लोगों, इस्राएलियों को, मिस्र की भूमि से महान न्याय के कामों द्वारा बाहर निकालेगा। यहाँ सैन्य शब्द, "दल," जिसका अर्थ "युद्ध के लिए तैयार सैनिक" है, जो यहोवा के लोगों, यानी इस्राएल के पुत्रों को दर्शाता है। यहोवा अपनी अलौकिक सामर्थ का प्रयोग करते हुए मिस्रियों को दण्डित करके अपने लोगों को मिस्र से बाहर निकालेगा। </w:t>
      </w:r>
    </w:p>
    <w:p>
      <w:pPr/>
      <w:r>
        <w:rPr>
          <w:lang w:val="hi_IN" w:bidi="hi_IN"/>
        </w:rPr>
      </w:r>
      <w:r>
        <w:rPr>
          <w:lang w:val="hi_IN" w:bidi="hi_IN"/>
        </w:rPr>
        <w:t>यहाँ रुकें और उस समय की एक कहानी सुनाएं जब परमेश्वर ने आपसे उनके प्रति आज्ञाकारिता में विश्वास का कोई कार्य करने की अपेक्षा की थी और उन्होंने आपको ऐसा करने के लिए व्यावहारिक रूप से कैसे प्रोत्साहित किया था। इस ऑडियो को यहाँ रोकें।</w:t>
      </w:r>
    </w:p>
    <w:p>
      <w:pPr/>
      <w:r>
        <w:rPr>
          <w:lang w:val="hi_IN" w:bidi="hi_IN"/>
        </w:rPr>
      </w:r>
      <w:r>
        <w:rPr>
          <w:lang w:val="hi_IN" w:bidi="hi_IN"/>
        </w:rPr>
        <w:t xml:space="preserve">यहोवा ने आगे कहा, "तब मिस्रवासी जान लेंगे कि मैं यहोवा हूँ, जब मैं मिस्र के विरुद्ध अपना हाथ बढ़ाऊँगा और इस्राएलियों को उनके बीच से निकाल लाऊँगा।" इस समय तक केवल इस्राएली ही यहोवा को जानते या मानते थे। "मिस्रवासी जानेंगे" इस वाक्यांश का अर्थ है कि मिस्रवासियों ने अभी तक यह स्वीकार नहीं किया है या यह नहीं समझा है कि यहोवा वास्तव में कौन था। वे यहोवा को उसके वास्तविक स्वरूप में पहचान लेंगे और जब वह उन्हें दण्डित करेगा, तब वे जान जाएंगे कि वह सर्वशक्तिमान है। </w:t>
      </w:r>
    </w:p>
    <w:p>
      <w:pPr/>
      <w:r>
        <w:rPr>
          <w:lang w:val="hi_IN" w:bidi="hi_IN"/>
        </w:rPr>
      </w:r>
      <w:r>
        <w:rPr>
          <w:lang w:val="hi_IN" w:bidi="hi_IN"/>
        </w:rPr>
        <w:t xml:space="preserve">इस भाग में कहा गया है कि मूसा और हारून ने "वैसा ही किया, जैसा यहोवा ने उन्हें आज्ञा दी थी।" यह उनके अतीत के उन कार्यों को संदर्भित करता है जब उन्होंने यहोवा की आज्ञा का पालन किया और फ़िरौन से बात की। हालाँकि, वाक्यांश "जैसा कि यहोवा ने उन्हें आज्ञा दी" केवल उनके अतीत के कार्यों की ओर संकेत नहीं करता, बल्कि यह उन विशिष्ट आज्ञाओं की ओर भी इंगित करता है जो यहोवा आगे आने वाले भागों में और बाद की घटनाओं में उन्हें देगा। यह वाक्य, इसलिए, अतीत की घटनाओं के पुनः वर्णन का निष्कर्ष भी है और साथ ही यह उन बातों की झलक भी देता है जो शीघ्र ही घटित होने वाली थीं। मूसा और हारून वास्तव में वैसा ही करेंगे जैसा यहोवा ने उन्हें आज्ञा दी। </w:t>
      </w:r>
    </w:p>
    <w:p>
      <w:pPr/>
      <w:r>
        <w:rPr>
          <w:lang w:val="hi_IN" w:bidi="hi_IN"/>
        </w:rPr>
      </w:r>
      <w:r>
        <w:rPr>
          <w:lang w:val="hi_IN" w:bidi="hi_IN"/>
        </w:rPr>
        <w:t xml:space="preserve">जब उन्होंने फ़िरौन से बात की, तो मूसा 80 साल का था और हारून 83 साल का था। हारून अपने छोटे भाई मूसा से तीन साल बड़ा था। </w:t>
      </w:r>
    </w:p>
    <w:p>
      <w:pPr/>
      <w:r>
        <w:rPr>
          <w:lang w:val="hi_IN" w:bidi="hi_IN"/>
        </w:rPr>
      </w:r>
      <w:r>
        <w:rPr>
          <w:lang w:val="hi_IN" w:bidi="hi_IN"/>
        </w:rPr>
        <w:t xml:space="preserve">इस क्षण से आगे यह भाग नई घटनाओं के बारे में बात करता है। तब यहोवा ने मूसा और हारून को बताया कि जब फ़िरौन मूसा और हारून से चमत्कार करके अपनी क्षमता साबित करने को कहे तो उन्हें क्या करना है। परमेश्वर को पता था कि फ़िरौन मूसा और हारून से यह साबित करने के लिए ठोस सबूत मांगेगा कि यहोवा ने उन्हें भेजा था। फ़िरौन उन्हें एक अलौकिक चिन्ह या आश्चर्य करने के लिए कहेगा। यहोवा ने मूसा से कहा कि जब ऐसा हो तो वह हारून से कहे, "अपनी लाठी को उठाकर उसे नीचे डाल दे ताकि वह साँप बन जाए।" हारून की "लाठी" वह छड़ी थी जिसका उपयोग वह मुख्य रूप से चलने के लिए करता था। उसे इसे फ़िरौन के सामने फेंक देना था और वह एक "साँप" बन जाएगी। इस वचन में 'साँप' शब्द का अर्थ कई बार 'समुद्री राक्षस' या 'अजगर' भी होता है। यह 'साँप' के लिए प्रयुक्त सामान्य शब्द नहीं है। यहाँ यह संकेत करता है कि यहोवा की सामर्थ बुराई की शक्तियों से कहीं अधिक महान है। हालाँकि, इसका सामान्य अनुवाद "साँप" है क्योंकि यह आकार और आकृति में एक छड़ी के समान है। इस पूरे भाग में "साँप" के लिए एक ही शब्द का उपयोग करें। </w:t>
      </w:r>
    </w:p>
    <w:p>
      <w:pPr/>
      <w:r>
        <w:rPr>
          <w:lang w:val="hi_IN" w:bidi="hi_IN"/>
        </w:rPr>
      </w:r>
      <w:r>
        <w:rPr>
          <w:lang w:val="hi_IN" w:bidi="hi_IN"/>
        </w:rPr>
        <w:t xml:space="preserve">इसलिए मूसा और हारून फ़िरौन के पास गए, जिसका अर्थ है कि वे शायद उसके महल में गए। फ़िरौन ने शायद उनसे चमत्कार की मांग की, क्योंकि यह भाग कहता है कि उन्होंने वैसा ही किया जैसा यहोवा ने उन्हें आज्ञा दी थी। हारून ने फ़िरौन और उसके सेवकों के सामने अपनी लाठी नीचे फेंक दी और वह एक साँप में बदल गई। फ़िरौन के सेवक शायद वे महत्वपूर्ण व्यक्ति थे जो राजा के सहायक और सलाहकार के रूप में कार्य करते थे। </w:t>
      </w:r>
    </w:p>
    <w:p>
      <w:pPr/>
      <w:r>
        <w:rPr>
          <w:lang w:val="hi_IN" w:bidi="hi_IN"/>
        </w:rPr>
      </w:r>
      <w:r>
        <w:rPr>
          <w:lang w:val="hi_IN" w:bidi="hi_IN"/>
        </w:rPr>
        <w:t xml:space="preserve">फिर फ़िरौन ने बुद्धिमान पुरुषों और जादूगरों को बुलाया। वे बुद्धिमान पुरुष शायद पुजारी थे जिन्हें "जादू" के बारे में बहुत ज्ञान था। जादूगर उनके सहायक थे, जिन्हें जड़ी-बूटियों का प्रयोग करने और औषधियाँ मिलाकर मंत्र पढ़ने तथा संकेतों की व्याख्या करने का प्रशिक्षण दिया गया था। वे दोनों बुद्धिमान पुरुष और जादूगर राजा के विशेष सलाहकार के रूप में कार्यरत थे और ज्यादा दूर नहीं थे। वे मिस्र के जादूगर थे और उन्होंने अपनी गुप्त शक्तियों का उपयोग करके मूसा और हारून के समान ही चमत्कारी चिह्न दिखाए। प्रत्येक जादूगर ने फ़िरौन के सामने अपनी लाठी नीचे फेंक दी और लाठियाँ साँपों में बदल गईं। फ़िरौन के जादूगरों ने अपने "चमत्कार" या तो भ्रम और धोखेबाज़ी के तरीकों से किए, या फिर उन्होंने अपने देवताओं की दुष्ट आत्मिक शक्ति का उपयोग किया। हारून की लाठी, जो उस समय "साँप" बन गई थी, ने जादूगरों की लाठियों से बने साँपों को निगल लिया। यह प्रमाण था कि यहोवा की सामर्थ फ़िरौन की शक्ति से अधिक थी। </w:t>
      </w:r>
    </w:p>
    <w:p>
      <w:pPr/>
      <w:r>
        <w:rPr>
          <w:lang w:val="hi_IN" w:bidi="hi_IN"/>
        </w:rPr>
      </w:r>
      <w:r>
        <w:rPr>
          <w:lang w:val="hi_IN" w:bidi="hi_IN"/>
        </w:rPr>
        <w:t>इन सब के बावजूद, फ़िरौन ने यहोवा के कहे अनुसार ही व्यवहार किया। वह हठी बना रहा और मूसा और हारून की बात सुनने से इनकार कर दिया।</w:t>
      </w:r>
      <w:r>
        <w:rPr>
          <w:lang w:val="hi_IN" w:bidi="hi_IN"/>
        </w:rPr>
      </w:r>
    </w:p>
    <w:p>
      <w:pPr>
        <w:pStyle w:val="Heading3"/>
      </w:pPr>
      <w:r>
        <w:rPr>
          <w:lang w:val="hi_IN" w:bidi="hi_IN"/>
        </w:rPr>
        <w:t>घटनाओं को समझाना</w:t>
      </w:r>
    </w:p>
    <w:p>
      <w:pPr/>
      <w:r>
        <w:rPr>
          <w:lang w:val="hi_IN" w:bidi="hi_IN"/>
        </w:rPr>
      </w:r>
      <w:r>
        <w:rPr>
          <w:lang w:val="hi_IN" w:bidi="hi_IN"/>
        </w:rPr>
        <w:t xml:space="preserve">निर्गमन 6:28–7:13 का ऑडियो संस्करण सबसे आसानी से समझ में आने वाले अनुवाद में सुनें। </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 xml:space="preserve">इस भाग में आठ दृश्य हैं। </w:t>
      </w:r>
    </w:p>
    <w:p>
      <w:pPr/>
      <w:r>
        <w:rPr>
          <w:lang w:val="hi_IN" w:bidi="hi_IN"/>
        </w:rPr>
      </w:r>
      <w:r>
        <w:rPr>
          <w:b/>
          <w:lang w:val="hi_IN" w:bidi="hi_IN"/>
        </w:rPr>
        <w:t>पहले दृश्य में:</w:t>
      </w:r>
      <w:r>
        <w:rPr>
          <w:lang w:val="hi_IN" w:bidi="hi_IN"/>
        </w:rPr>
        <w:t xml:space="preserve"> यह भाग अतीत में घटी घटनाओं को फिर से बताता है। यहोवा ने मूसा को फ़िरौन समक्ष उसका प्रवक्ता होने की आज्ञा दी। मूसा ने यहोवा से बहस करते हुए कहा कि वह एक खराब वक्ता है और फ़िरौन उसकी बात नहीं सुनेगा। </w:t>
      </w:r>
    </w:p>
    <w:p>
      <w:pPr/>
      <w:r>
        <w:rPr>
          <w:lang w:val="hi_IN" w:bidi="hi_IN"/>
        </w:rPr>
      </w:r>
      <w:r>
        <w:rPr>
          <w:b/>
          <w:lang w:val="hi_IN" w:bidi="hi_IN"/>
        </w:rPr>
        <w:t>दूसरे दृश्य में:</w:t>
      </w:r>
      <w:r>
        <w:rPr>
          <w:lang w:val="hi_IN" w:bidi="hi_IN"/>
        </w:rPr>
        <w:t xml:space="preserve"> यहोवा ने मूसा से कहा कि यहोवा मूसा को फ़िरौन के सामने परमेश्वर के समान बना देगा और हारून मूसा का भविष्यद्वक्ता होगा। मूसा वह सब कुछ कहेगा जो यहोवा उसे आज्ञा देगा, और हारून फ़िरौन से कहेगा कि वह इस्राएलियों को अपने देश से निकल जाने दे। </w:t>
      </w:r>
    </w:p>
    <w:p>
      <w:pPr/>
      <w:r>
        <w:rPr>
          <w:lang w:val="hi_IN" w:bidi="hi_IN"/>
        </w:rPr>
      </w:r>
      <w:r>
        <w:rPr>
          <w:b/>
          <w:lang w:val="hi_IN" w:bidi="hi_IN"/>
        </w:rPr>
        <w:t>तीसरे दृश्य में:</w:t>
      </w:r>
      <w:r>
        <w:rPr>
          <w:lang w:val="hi_IN" w:bidi="hi_IN"/>
        </w:rPr>
        <w:t xml:space="preserve"> यहोवा ने मूसा से कहा कि यहोवा फ़िरौन को हठी बना देगा। और भले ही यहोवा फ़िरौन के सामने बहुत से अद्भुत चिन्ह करेगा, फिर भी फ़िरौन मूसा की बात नहीं सुनेगा। तब यहोवा मिस्र के विरुद्ध महान न्याय के काम करेगा और अपने लोगों इस्राएल को बाहर ले आएगा। तब मिस्र के लोग जान जाएँगे कि यहोवा वास्तव में कौन था। </w:t>
      </w:r>
    </w:p>
    <w:p>
      <w:pPr/>
      <w:r>
        <w:rPr>
          <w:lang w:val="hi_IN" w:bidi="hi_IN"/>
        </w:rPr>
      </w:r>
      <w:r>
        <w:rPr>
          <w:b/>
          <w:lang w:val="hi_IN" w:bidi="hi_IN"/>
        </w:rPr>
        <w:t>चौथे दृश्य में:</w:t>
      </w:r>
      <w:r>
        <w:rPr>
          <w:lang w:val="hi_IN" w:bidi="hi_IN"/>
        </w:rPr>
        <w:t xml:space="preserve"> मूसा और हारून ने वह सब कुछ किया जो यहोवा ने उन्हें पहले आज्ञा दी थी, और आगे भी वे वही करेंगे जो यहोवा उन्हें कहेगा। </w:t>
      </w:r>
    </w:p>
    <w:p>
      <w:pPr/>
      <w:r>
        <w:rPr>
          <w:lang w:val="hi_IN" w:bidi="hi_IN"/>
        </w:rPr>
      </w:r>
      <w:r>
        <w:rPr>
          <w:b/>
          <w:lang w:val="hi_IN" w:bidi="hi_IN"/>
        </w:rPr>
        <w:t>पांचवें दृश्य में:</w:t>
      </w:r>
      <w:r>
        <w:rPr>
          <w:lang w:val="hi_IN" w:bidi="hi_IN"/>
        </w:rPr>
        <w:t xml:space="preserve"> इस क्षण से आगे का भाग नई घटनाओं के बारे में बात करता है। यहोवा मूसा और हारून को बताता है कि जब फ़िरौन उन्हें चमत्कार करके अपने आप को साबित करने के लिए कहता है तो उन्हें क्या करना है। मूसा को हारून से यह कहना है कि वह अपनी लाठी को फ़िरौन के सामने डाल दे, ताकि वह साँप बन जाए। </w:t>
      </w:r>
    </w:p>
    <w:p>
      <w:pPr/>
      <w:r>
        <w:rPr>
          <w:lang w:val="hi_IN" w:bidi="hi_IN"/>
        </w:rPr>
      </w:r>
      <w:r>
        <w:rPr>
          <w:b/>
          <w:lang w:val="hi_IN" w:bidi="hi_IN"/>
        </w:rPr>
        <w:t>छठे दृश्य में:</w:t>
      </w:r>
      <w:r>
        <w:rPr>
          <w:lang w:val="hi_IN" w:bidi="hi_IN"/>
        </w:rPr>
        <w:t xml:space="preserve"> मूसा और हारून फ़िरौन के पास जाते हैं और वैसा ही करते हैं जैसा यहोवा ने उन्हें आज्ञा दी थी। हारून अपनी लाठी नीचे फेंक देता है, जो साँप में बदल जाती है। </w:t>
      </w:r>
    </w:p>
    <w:p>
      <w:pPr/>
      <w:r>
        <w:rPr>
          <w:lang w:val="hi_IN" w:bidi="hi_IN"/>
        </w:rPr>
      </w:r>
      <w:r>
        <w:rPr>
          <w:b/>
          <w:lang w:val="hi_IN" w:bidi="hi_IN"/>
        </w:rPr>
        <w:t>सातवें दृश्य में:</w:t>
      </w:r>
      <w:r>
        <w:rPr>
          <w:lang w:val="hi_IN" w:bidi="hi_IN"/>
        </w:rPr>
        <w:t xml:space="preserve"> फ़िरौन अपने जादूगरों को बुलाता है जो अपनी गुप्त कला से वही चमत्कार करते हैं। जब वे अपनी लाठियों को जमीन पर फेंकते हैं तो वे साँपों में बदल जाती हैं। हालाँकि, हारून की साँप की लाठी जादूगर की साँप की लाठियों को निगल जाती है। </w:t>
      </w:r>
    </w:p>
    <w:p>
      <w:pPr/>
      <w:r>
        <w:rPr>
          <w:lang w:val="hi_IN" w:bidi="hi_IN"/>
        </w:rPr>
      </w:r>
      <w:r>
        <w:rPr>
          <w:b/>
          <w:lang w:val="hi_IN" w:bidi="hi_IN"/>
        </w:rPr>
        <w:t>आठवें दृश्य में:</w:t>
      </w:r>
      <w:r>
        <w:rPr>
          <w:lang w:val="hi_IN" w:bidi="hi_IN"/>
        </w:rPr>
        <w:t xml:space="preserve"> फ़िरौन का हृदय कठोर हो जाता है और वह मूसा और हारून की बात नहीं सुनता, ठीक वैसे ही जैसे यहोवा ने कहा था।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मिस्र का राजा फ़िरौन</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मिस्री</w:t>
      </w:r>
    </w:p>
    <w:p>
      <w:pPr>
        <w:pStyle w:val="ListBullet"/>
        <w:spacing w:line="240" w:lineRule="auto"/>
        <w:ind w:left="720"/>
      </w:pPr>
      <w:r>
        <w:rPr>
          <w:lang w:val="hi_IN" w:bidi="hi_IN"/>
        </w:rPr>
      </w:r>
      <w:r>
        <w:rPr>
          <w:lang w:val="hi_IN" w:bidi="hi_IN"/>
        </w:rPr>
        <w:t>हारून की लाठी और वह सर्प जिसमें वह बदल गई</w:t>
      </w:r>
    </w:p>
    <w:p>
      <w:pPr>
        <w:pStyle w:val="ListBullet"/>
        <w:spacing w:line="240" w:lineRule="auto"/>
        <w:ind w:left="720"/>
      </w:pPr>
      <w:r>
        <w:rPr>
          <w:lang w:val="hi_IN" w:bidi="hi_IN"/>
        </w:rPr>
      </w:r>
      <w:r>
        <w:rPr>
          <w:lang w:val="hi_IN" w:bidi="hi_IN"/>
        </w:rPr>
        <w:t>फ़िरौन के सेवक</w:t>
      </w:r>
    </w:p>
    <w:p>
      <w:pPr>
        <w:pStyle w:val="ListBullet"/>
        <w:spacing w:line="240" w:lineRule="auto"/>
        <w:ind w:left="720"/>
      </w:pPr>
      <w:r>
        <w:rPr>
          <w:lang w:val="hi_IN" w:bidi="hi_IN"/>
        </w:rPr>
      </w:r>
      <w:r>
        <w:rPr>
          <w:lang w:val="hi_IN" w:bidi="hi_IN"/>
        </w:rPr>
        <w:t xml:space="preserve">फ़िरौन के बुद्धिमान पुरुष और जादूगर, जिन्हें तांत्रिक भी कहा जाता था </w:t>
      </w:r>
    </w:p>
    <w:p>
      <w:pPr>
        <w:pStyle w:val="ListBullet"/>
        <w:spacing w:line="240" w:lineRule="auto"/>
        <w:ind w:left="720"/>
      </w:pPr>
      <w:r>
        <w:rPr>
          <w:lang w:val="hi_IN" w:bidi="hi_IN"/>
        </w:rPr>
      </w:r>
      <w:r>
        <w:rPr>
          <w:lang w:val="hi_IN" w:bidi="hi_IN"/>
        </w:rPr>
        <w:t xml:space="preserve">और फ़िरौन के जादूगरों की लाठियाँ तथा वे सर्प जिनमें उनकी लाठियाँ बदल गई थीं </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 xml:space="preserve">इस अंश का पहला भाग उन घटनाओं का सारांश है जो पहले ही घटित हो चुकी थीं। यह उस कहानी को फिर से बयां करता है कि कैसे यहोवा ने मूसा को इस्राएलियों को मिस्र से बाहर निकालने कि आज्ञा दी थी। यह कहानी का एक महत्वपूर्ण हिस्सा है, इसलिए मूसा कहानी के इस हिस्से को कई बार दोहराता है ताकि उसके श्रोता इसे याद रख सकें और समझ सकें कि यह महत्वपूर्ण है। </w:t>
      </w:r>
    </w:p>
    <w:p>
      <w:pPr/>
      <w:r>
        <w:rPr>
          <w:lang w:val="hi_IN" w:bidi="hi_IN"/>
        </w:rPr>
      </w:r>
      <w:r>
        <w:rPr>
          <w:lang w:val="hi_IN" w:bidi="hi_IN"/>
        </w:rPr>
        <w:t>यहाँ रुकें और एक समूह के रूप में अपनी संस्कृति की उन कहानियों के उदाहरणों पर चर्चा करें जिनमें कथा के कुछ महत्वपूर्ण भाग पूरी कहानी में कई बार दोहराए जाते हैं। इस ऑडियो को यहाँ रोकें।</w:t>
      </w:r>
    </w:p>
    <w:p>
      <w:pPr/>
      <w:r>
        <w:rPr>
          <w:lang w:val="hi_IN" w:bidi="hi_IN"/>
        </w:rPr>
      </w:r>
      <w:r>
        <w:rPr>
          <w:lang w:val="hi_IN" w:bidi="hi_IN"/>
        </w:rPr>
        <w:t xml:space="preserve">जब यहोवा ने मिस्र देश में मूसा से बात की, तो उसने मूसा से कहा, "मैं यहोवा हूँ!" फ़िरौन, जो मिस्र का राजा है, उसे वह सब कुछ बता दे जो मैं तुझे कह रहा हूँ।" यहोवा ने मूसा को फ़िरौन समक्ष अपना प्रवक्ता बनने की आज्ञा दी। लेकिन मूसा ने यहोवा से बहस करते हुए कहा कि उसके "होंठ खतना रहित" थे, जिसका अर्थ था कि वह एक खराब वक्ता था। इसका यह अर्थ नहीं है कि मूसा के होंठों का वास्तव में खतना किया गया था। यह कहने का एक तरीका है कि मूसा अच्छी तरह से बोल नहीं सकता था। हो सकता है कि उसे यह नहीं पता था कि किस तरह की बातें कहनी चाहिए। उसे डर था कि फ़िरौन उसकी बात नहीं सुनेगा। </w:t>
      </w:r>
    </w:p>
    <w:p>
      <w:pPr/>
      <w:r>
        <w:rPr>
          <w:lang w:val="hi_IN" w:bidi="hi_IN"/>
        </w:rPr>
      </w:r>
      <w:r>
        <w:rPr>
          <w:lang w:val="hi_IN" w:bidi="hi_IN"/>
        </w:rPr>
        <w:t>यहाँ रुकें और निम्नलिखित पर चर्चा करें: आप ऐसे व्यक्ति के बारे में कैसे बात करेंगे जो अच्छी तरह से बोल नहीं पाता है? आप किस तरह के वर्णन का प्रयोग करते हैं यह बताने के लिए कि कोई व्यक्ति बोलने में सहज नहीं है या उसे नहीं पता कि क्या कहना है? इस ऑडियो को यहाँ रोकें।</w:t>
      </w:r>
    </w:p>
    <w:p>
      <w:pPr/>
      <w:r>
        <w:rPr>
          <w:lang w:val="hi_IN" w:bidi="hi_IN"/>
        </w:rPr>
      </w:r>
      <w:r>
        <w:rPr>
          <w:lang w:val="hi_IN" w:bidi="hi_IN"/>
        </w:rPr>
        <w:t xml:space="preserve">यहोवा ने मूसा को उत्तर दिया कि यहोवा मूसा को फ़िरौन के सामने परमेश्वर के समान बना देगा और हारून मूसा का भविष्यद्वक्ता होगा। मूसा वह सब कुछ कहेगा जो यहोवा उसे आज्ञा देगा, और हारून फ़िरौन से कहेगा कि वह इस्राएलियों को अपने देश से निकल जाने दे। </w:t>
      </w:r>
    </w:p>
    <w:p>
      <w:pPr/>
      <w:r>
        <w:rPr>
          <w:lang w:val="hi_IN" w:bidi="hi_IN"/>
        </w:rPr>
      </w:r>
      <w:r>
        <w:rPr>
          <w:lang w:val="hi_IN" w:bidi="hi_IN"/>
        </w:rPr>
        <w:t xml:space="preserve">लेकिन यहोवा फ़िरौन को हठीला बना देगा। और भले ही यहोवा फ़िरौन के सामने बहुत से अद्भुत चिन्ह करेगा, फिर भी फ़िरौन मूसा की बात नहीं सुनेगा। तब यहोवा मिस्र के खिलाफ अपनी सामर्थ्य का उपयोग करेगा। यहोवा अपनी अलौकिक सामर्थ का प्रयोग करते हुए मिस्रियों को दण्डित करके अपने लोगों को मिस्र से बाहर निकालेगा। </w:t>
      </w:r>
    </w:p>
    <w:p>
      <w:pPr/>
      <w:r>
        <w:rPr>
          <w:lang w:val="hi_IN" w:bidi="hi_IN"/>
        </w:rPr>
      </w:r>
      <w:r>
        <w:rPr>
          <w:lang w:val="hi_IN" w:bidi="hi_IN"/>
        </w:rPr>
        <w:t>तब यहोवा ने कहा कि जब वह मिस्रियों के विरुद्ध अपनी सामर्थ्य का उपयोग करेगा और इस्राएलियों को मिस्र से बाहर निकालेगा, तब मिस्रियों को पता चल जाएगा कि वह यहोवा था।</w:t>
      </w:r>
    </w:p>
    <w:p>
      <w:pPr/>
      <w:r>
        <w:rPr>
          <w:lang w:val="hi_IN" w:bidi="hi_IN"/>
        </w:rPr>
      </w:r>
      <w:r>
        <w:rPr>
          <w:lang w:val="hi_IN" w:bidi="hi_IN"/>
        </w:rPr>
        <w:t xml:space="preserve">इस भाग में कहा गया है कि मूसा और हारून ने "वैसा ही किया, जैसा यहोवा ने उन्हें आज्ञा दी थी।" यह उनके अतीत के उन कार्यों को संदर्भित करता है जब उन्होंने यहोवा की आज्ञा का पालन किया और फ़िरौन से बात की। हालाँकि, 'जैसा यहोवा ने उन्हें आज्ञा दी' इस वाक्यांश में वे विशेष आज्ञाएँ भी सम्मिलित हैं जो यहोवा उन्हें आगे के भाग में और आने वाले भागों में देगा। यह वाक्य, इसलिए, अतीत की घटनाओं के पुनः वर्णन का निष्कर्ष भी है और साथ ही यह उन बातों की झलक भी देता है जो शीघ्र ही घटित होने वाली थीं। </w:t>
      </w:r>
    </w:p>
    <w:p>
      <w:pPr/>
      <w:r>
        <w:rPr>
          <w:lang w:val="hi_IN" w:bidi="hi_IN"/>
        </w:rPr>
      </w:r>
      <w:r>
        <w:rPr>
          <w:lang w:val="hi_IN" w:bidi="hi_IN"/>
        </w:rPr>
        <w:t>यहाँ रुकें और निम्नलिखित पर चर्चा करें। इस पड़ाव पर यह भाग एक महत्वपूर्ण कहानी के दोहराने को रोक देता है और श्रोताओं को कहानी की नई घटनाओं के बारे में बताना शुरू करता है। समूह में इस बात पर चर्चा करें कि श्रोताओं को कैसे स्पष्ट किया जाए कि जो घटनाएँ पहले दोहराई जा रही थीं, वे अब समाप्त हो गई हैं और कहानी में नई घटनाएँ शुरू हो रही हैं। इस ऑडियो को यहाँ रोकें।</w:t>
      </w:r>
    </w:p>
    <w:p>
      <w:pPr/>
      <w:r>
        <w:rPr>
          <w:lang w:val="hi_IN" w:bidi="hi_IN"/>
        </w:rPr>
      </w:r>
      <w:r>
        <w:rPr>
          <w:lang w:val="hi_IN" w:bidi="hi_IN"/>
        </w:rPr>
        <w:t xml:space="preserve">अब यह भाग हमें मूसा और हारून के बारे में अतिरिक्त जानकारी देता है। जब उन्होंने फ़िरौन से बात की, तो मूसा 80 साल का था और हारून 83 साल का था। हारून अपने छोटे भाई मूसा से तीन साल बड़ा था। </w:t>
      </w:r>
    </w:p>
    <w:p>
      <w:pPr/>
      <w:r>
        <w:rPr>
          <w:lang w:val="hi_IN" w:bidi="hi_IN"/>
        </w:rPr>
      </w:r>
      <w:r>
        <w:rPr>
          <w:lang w:val="hi_IN" w:bidi="hi_IN"/>
        </w:rPr>
        <w:t>इस क्षण से आगे यह भाग नई घटनाओं के बारे में बात करता है। तब यहोवा ने मूसा और हारून को बताया कि जब फ़िरौन मूसा और हारून से चमत्कार करके अपनी क्षमता साबित करने को कहे तो उन्हें क्या करना है। यहोवा ने मूसा से कहा कि जब ऐसा हो तो वह हारून से कहे: "अपनी चलने वाली लाठी ले और उसे फ़िरौन के सामने डाल दे। यह साँप में बदल जाएगी।"</w:t>
      </w:r>
    </w:p>
    <w:p>
      <w:pPr/>
      <w:r>
        <w:rPr>
          <w:lang w:val="hi_IN" w:bidi="hi_IN"/>
        </w:rPr>
      </w:r>
      <w:r>
        <w:rPr>
          <w:lang w:val="hi_IN" w:bidi="hi_IN"/>
        </w:rPr>
        <w:t xml:space="preserve">इसलिए मूसा और हारून फ़िरौन के पास गए, जिसका अर्थ है कि वे शायद उसके महल में गए। फ़िरौन ने शायद उनसे चमत्कार की मांग की, क्योंकि यह भाग कहता है कि उन्होंने वैसा ही किया जैसा यहोवा ने उन्हें आज्ञा दी थी। हारून ने फ़िरौन और उसके सेवकों के सामने अपनी लाठी नीचे फेंक दी और वह एक साँप में बदल गई। </w:t>
      </w:r>
    </w:p>
    <w:p>
      <w:pPr/>
      <w:r>
        <w:rPr>
          <w:lang w:val="hi_IN" w:bidi="hi_IN"/>
        </w:rPr>
      </w:r>
      <w:r>
        <w:rPr>
          <w:lang w:val="hi_IN" w:bidi="hi_IN"/>
        </w:rPr>
        <w:t xml:space="preserve">फिर फ़िरौन ने बुद्धिमान पुरुषों और जादूगरों को बुलाया। वे दोनों बुद्धिमान पुरुष और जादूगर राजा के विशेष सलाहकार के रूप में कार्यरत थे और ज्यादा दूर नहीं थे। वे मिस्र के जादूगर थे और उन्होंने अपनी गुप्त शक्तियों का उपयोग करके मूसा और हारून के समान ही चमत्कारी चिह्न दिखाए। प्रत्येक जादूगर ने फ़िरौन के सामने अपनी लाठी नीचे फेंक दी और लाठियाँ साँपों में बदल गईं। हालाँकि, हारून की लाठी, जो उस समय "साँप" बन गई थी, ने जादूगरों की लाठियों से बने साँपों को निगल लिया। </w:t>
      </w:r>
    </w:p>
    <w:p>
      <w:pPr/>
      <w:r>
        <w:rPr>
          <w:lang w:val="hi_IN" w:bidi="hi_IN"/>
        </w:rPr>
      </w:r>
      <w:r>
        <w:rPr>
          <w:lang w:val="hi_IN" w:bidi="hi_IN"/>
        </w:rPr>
        <w:t>इन सब के बावजूद, फ़िरौन ने यहोवा के कहे अनुसार ही व्यवहार किया। वह हठीला बना रहा और मूसा और हारून की बात सुनने से इनकार कर दिया।</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 xml:space="preserve">निर्गमन 6:28–7:13 का ऑडियो संस्करण सबसे आसानी से समझ में आने वाले अनुवाद में सुनें। </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आठ दृश्य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मिस्र का राजा फ़िरौन</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मिस्री</w:t>
      </w:r>
    </w:p>
    <w:p>
      <w:pPr>
        <w:pStyle w:val="ListBullet"/>
        <w:spacing w:line="240" w:lineRule="auto"/>
        <w:ind w:left="720"/>
      </w:pPr>
      <w:r>
        <w:rPr>
          <w:lang w:val="hi_IN" w:bidi="hi_IN"/>
        </w:rPr>
      </w:r>
      <w:r>
        <w:rPr>
          <w:lang w:val="hi_IN" w:bidi="hi_IN"/>
        </w:rPr>
        <w:t>हारून की लाठी और वह सर्प जिसमें वह बदल गई</w:t>
      </w:r>
    </w:p>
    <w:p>
      <w:pPr>
        <w:pStyle w:val="ListBullet"/>
        <w:spacing w:line="240" w:lineRule="auto"/>
        <w:ind w:left="720"/>
      </w:pPr>
      <w:r>
        <w:rPr>
          <w:lang w:val="hi_IN" w:bidi="hi_IN"/>
        </w:rPr>
      </w:r>
      <w:r>
        <w:rPr>
          <w:lang w:val="hi_IN" w:bidi="hi_IN"/>
        </w:rPr>
        <w:t>फ़िरौन के सेवक</w:t>
      </w:r>
    </w:p>
    <w:p>
      <w:pPr>
        <w:pStyle w:val="ListBullet"/>
        <w:spacing w:line="240" w:lineRule="auto"/>
        <w:ind w:left="720"/>
      </w:pPr>
      <w:r>
        <w:rPr>
          <w:lang w:val="hi_IN" w:bidi="hi_IN"/>
        </w:rPr>
      </w:r>
      <w:r>
        <w:rPr>
          <w:lang w:val="hi_IN" w:bidi="hi_IN"/>
        </w:rPr>
        <w:t xml:space="preserve">फ़िरौन के बुद्धिमान पुरुष और जादूगर, जिन्हें तांत्रिक भी कहा जाता था </w:t>
      </w:r>
    </w:p>
    <w:p>
      <w:pPr>
        <w:pStyle w:val="ListBullet"/>
        <w:spacing w:line="240" w:lineRule="auto"/>
        <w:ind w:left="720"/>
      </w:pPr>
      <w:r>
        <w:rPr>
          <w:lang w:val="hi_IN" w:bidi="hi_IN"/>
        </w:rPr>
      </w:r>
      <w:r>
        <w:rPr>
          <w:lang w:val="hi_IN" w:bidi="hi_IN"/>
        </w:rPr>
        <w:t xml:space="preserve">और फ़िरौन के जादूगरों की लाठियाँ तथा वे सर्प जिनमें उनकी लाठियाँ बदल गई थीं </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अभिनय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 xml:space="preserve">जब यहोवा ने मिस्र देश में मूसा से बात की, तो उसने उससे कहा, "मैं यहोवा हूँ!" फ़िरौन, जो मिस्र का राजा है, उसे वह सब कुछ बता दे जो मैं तुझे कह रहा हूँ।" लेकिन मूसा ने यहोवा से बहस करते हुए कहा, "मैं यह नहीं कर सकता!" मैं बोलने में निपुण नहीं हूँ। फ़िरौन मेरी बात क्यों सुनेगा?"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मूसा की भूमिका निभाने वाले व्यक्ति से पूछें, "आप क्या महसूस कर रहे हैं या क्या सोच रहे हैं?" वह व्यक्ति इस तरह उत्तर दे सकता है: 'मैं, मूसा, मिस्र के राजा फ़िरौन से कैसे बात करू? मैं एक बूढ़ा व्यक्ति हूँ!" या फिर "मैं ठीक से बोल भी नहीं सकता!" या "यहोवा मुझसे बहुत अधिक उम्मीद कर रहा है। मैं यह नहीं कर सकता!"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फिर यहोवा ने मूसा से कहा, "इस पर ध्यान दे। मैं तुझे फ़िरौन के सामने परमेश्वर के समान बना दूंगा, और तेरा भाई हारून तेरा भविष्यद्वक्ता होगा। जो कुछ मैं तुझे आज्ञा दूँ, वह सब हारून को बता; और हारून फ़िरौन को आज्ञा देगा कि वह इस्राएलियों को अपने देश से निकलने दे। लेकिन मैं फ़िरौन के मन को कठोर बना दूँगा, ताकि मैं मिस्र के देश में बहुत से चमत्कार और अद्भुत काम कर सकूँ। तब भी फ़िरौन तेरी बात सुनने से मना कर देगा। इसलिए मैं मिस्र पर अपना प्रहार करूंगा। तब मैं अपने सैनिकों—अपने लोगों, इस्राएलियों—को मिस्र देश से न्याय के महान कार्यों द्वारा छुड़ाऊंगा। जब मैं अपना सामर्थी हाथ उठाकर इस्राएलियों को बाहर निकालूंगा, तो मिस्रवासी जान लेंगे कि मैं यहोवा हूँ।"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 xml:space="preserve">मूसा की भूमिका निभाने वाले व्यक्ति से पूछें, "आप क्या महसूस कर रहे हैं या क्या सोच रहे हैं?" वह व्यक्ति इस तरह उत्तर दे सकता है: "यहोवा मुझे ठीक-ठीक बताएगा कि मुझे फ़िरौन से क्या कहना है।" मैं यहोवा का प्रवक्ता बनूंगा!" या "यहोवा मुझे फ़िरौन के सामने परमेश्वर के समान बना देगा! मैं सामर्थी हो जाऊँगा! या "यहोवा कहता है कि फ़िरौन मेरी बात सुनने से मना कर देगा!" इसलिए यहोवा मिस्र का न्याय करेगा और अपने लोग इस्राएल को बाहर ले जाएगा। तब फ़िरौन यहोवा की आज्ञा मानेगा!"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इसलिए मूसा और हारून ने वैसा ही किया जैसा यहोवा ने उन्हें आज्ञा दी थी। जब मूसा और हारून ने फ़िरौन के सामने अपनी मांगें रखीं, तब मूसा अस्सी साल का था और हारून तिरासी साल का था। </w:t>
      </w:r>
    </w:p>
    <w:p>
      <w:pPr/>
      <w:r>
        <w:rPr>
          <w:lang w:val="hi_IN" w:bidi="hi_IN"/>
        </w:rPr>
      </w:r>
      <w:r>
        <w:rPr>
          <w:lang w:val="hi_IN" w:bidi="hi_IN"/>
        </w:rPr>
        <w:t xml:space="preserve">तब यहोवा ने मूसा और हारून से कहा, 'फ़िरौन माँगेगा, मुझे कोई चमत्कार दिखाओ।' जब वह ऐसा करे, तो हारून से कहना, 'अपनी लाठी लेकर उसे फ़िरौन के सामने डाल दे, और वह साँप बन जाएगी।' </w:t>
      </w:r>
    </w:p>
    <w:p>
      <w:pPr/>
      <w:r>
        <w:rPr>
          <w:lang w:val="hi_IN" w:bidi="hi_IN"/>
        </w:rPr>
      </w:r>
      <w:r>
        <w:rPr>
          <w:lang w:val="hi_IN" w:bidi="hi_IN"/>
        </w:rPr>
        <w:t xml:space="preserve">तब मूसा और हारून फ़िरौन के पास गए और उन्होंने वही किया जो यहोवा ने उन्हें आज्ञा दी थी। हारून ने अपनी लाठी फ़िरौन और उसके कर्मचारियों के सामने फेंक दी, और वह साँप में बदल गई! तब फ़िरौन ने अपने बुद्धिमान लोगों और जादूगरों को बुलाया, और इन मिस्री जादूगरों ने भी अपने जादू से वही काम किया। उन्होंने अपनी लाठियाँ नीचे फेंक दीं, वे भी साँपों में बदल गईं! तब हारून की लाठी, जो साँप बन गई थी, ने उनकी लाठियों को निगल लिया। </w:t>
      </w:r>
    </w:p>
    <w:p>
      <w:pPr/>
      <w:r>
        <w:rPr>
          <w:lang w:val="hi_IN" w:bidi="hi_IN"/>
        </w:rPr>
      </w:r>
      <w:r>
        <w:rPr>
          <w:lang w:val="hi_IN" w:bidi="hi_IN"/>
        </w:rPr>
        <w:t xml:space="preserve">हालाँकि, फ़िरौन का मन कठोर बना रहा। उसने फिर भी सुनने से मना कर दिया, ठीक वैसे ही जैसे यहोवा ने भविष्यद्वाणी की थी। </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फ़िरौन की भूमिका निभाने वाले व्यक्ति से पूछें, "आप क्या महसूस कर रहे हैं या क्या सोच रहे हैं?" वह व्यक्ति इस तरह उत्तर दे सकता है,"मेरे जादूगर मूसा और हारून के समान ही चमत्कार कर सकते हैं!" मुझे क्या करना है यह बताने वाले मूसा और हारून कौन होते हैं? या "यहोवा उतना सामर्थी नहीं है," या "मैं इस्राएल के लोगों को मिस्र से बाहर नहीं जाने दूँगा!"</w:t>
      </w:r>
      <w:r>
        <w:rPr>
          <w:lang w:val="hi_IN" w:bidi="hi_IN"/>
        </w:rPr>
      </w:r>
    </w:p>
    <w:p>
      <w:pPr>
        <w:pStyle w:val="Heading3"/>
      </w:pPr>
      <w:r>
        <w:rPr>
          <w:lang w:val="hi_IN" w:bidi="hi_IN"/>
        </w:rPr>
        <w:t>आवश्यक जानकारी</w:t>
      </w:r>
    </w:p>
    <w:p>
      <w:pPr/>
      <w:r>
        <w:rPr>
          <w:lang w:val="hi_IN" w:bidi="hi_IN"/>
        </w:rPr>
      </w:r>
      <w:r>
        <w:rPr>
          <w:lang w:val="hi_IN" w:bidi="hi_IN"/>
        </w:rPr>
        <w:t xml:space="preserve">निर्गमन 6:28–7:13 का ऑडियो संस्करण सबसे आसानी से समझ में आने वाले अनुवाद में सुनें। </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जिस दिन </w:t>
      </w:r>
      <w:r>
        <w:rPr>
          <w:b/>
          <w:lang w:val="hi_IN" w:bidi="hi_IN"/>
        </w:rPr>
        <w:t>यहोवा</w:t>
      </w:r>
      <w:r>
        <w:rPr>
          <w:lang w:val="hi_IN" w:bidi="hi_IN"/>
        </w:rPr>
        <w:t xml:space="preserve"> ने मिस्र देश में मूसा से बात की, उस दिन यहोवा ने मूसा से कहा, "मैं यहोवा हूँ; मिस्र के </w:t>
      </w:r>
      <w:r>
        <w:rPr>
          <w:b/>
          <w:lang w:val="hi_IN" w:bidi="hi_IN"/>
        </w:rPr>
        <w:t>राजा</w:t>
      </w:r>
      <w:r>
        <w:rPr>
          <w:lang w:val="hi_IN" w:bidi="hi_IN"/>
        </w:rPr>
        <w:t xml:space="preserve"> </w:t>
      </w:r>
      <w:r>
        <w:rPr>
          <w:lang w:val="hi_IN" w:bidi="hi_IN"/>
        </w:rPr>
        <w:t>फ़िरौन</w:t>
      </w:r>
      <w:r>
        <w:rPr>
          <w:lang w:val="hi_IN" w:bidi="hi_IN"/>
        </w:rPr>
        <w:t xml:space="preserve"> को वह सब कुछ बता जो मैं तुझसे कहता हूँ।" </w:t>
      </w:r>
    </w:p>
    <w:p>
      <w:pPr/>
      <w:r>
        <w:rPr>
          <w:lang w:val="hi_IN" w:bidi="hi_IN"/>
        </w:rPr>
      </w:r>
      <w:r>
        <w:rPr>
          <w:b/>
          <w:lang w:val="hi_IN" w:bidi="hi_IN"/>
        </w:rPr>
        <w:t>यहोवा</w:t>
      </w:r>
      <w:r>
        <w:rPr>
          <w:lang w:val="hi_IN" w:bidi="hi_IN"/>
        </w:rPr>
        <w:t xml:space="preserve"> परमेश्वर का व्यक्तिगत नाम है, और इस पूरे भाग में इसका प्रयोग किया गया है। यहोवा के लिए उसी नाम का प्रयोग करें जो आपने पिछली भागों में प्रयोग किया है। अधिक जानकारी के लिए मुख्य शब्दावली में </w:t>
      </w:r>
      <w:r>
        <w:rPr>
          <w:b/>
          <w:lang w:val="hi_IN" w:bidi="hi_IN"/>
        </w:rPr>
        <w:t>यहोवा</w:t>
      </w:r>
      <w:r>
        <w:rPr>
          <w:lang w:val="hi_IN" w:bidi="hi_IN"/>
        </w:rPr>
        <w:t xml:space="preserve"> देखें।</w:t>
      </w:r>
    </w:p>
    <w:p>
      <w:pPr/>
      <w:r>
        <w:rPr>
          <w:lang w:val="hi_IN" w:bidi="hi_IN"/>
        </w:rPr>
      </w:r>
      <w:r>
        <w:rPr>
          <w:b/>
          <w:lang w:val="hi_IN" w:bidi="hi_IN"/>
        </w:rPr>
        <w:t>फ़िरौन</w:t>
      </w:r>
      <w:r>
        <w:rPr>
          <w:lang w:val="hi_IN" w:bidi="hi_IN"/>
        </w:rPr>
        <w:t xml:space="preserve"> के लिए उसी शब्द या वाक्यांश का प्रयोग करें जिसका प्रयोग आपने पिछले भागों में किया है। अधिक जानकारी के लिए मुख्य शब्दावली में </w:t>
      </w:r>
      <w:r>
        <w:rPr>
          <w:b/>
          <w:lang w:val="hi_IN" w:bidi="hi_IN"/>
        </w:rPr>
        <w:t>फ़िरौन</w:t>
      </w:r>
      <w:r>
        <w:rPr>
          <w:lang w:val="hi_IN" w:bidi="hi_IN"/>
        </w:rPr>
        <w:t xml:space="preserve"> को देखें। </w:t>
      </w:r>
    </w:p>
    <w:p>
      <w:pPr/>
      <w:r>
        <w:rPr>
          <w:lang w:val="hi_IN" w:bidi="hi_IN"/>
        </w:rPr>
      </w:r>
      <w:r>
        <w:rPr>
          <w:lang w:val="hi_IN" w:bidi="hi_IN"/>
        </w:rPr>
        <w:t xml:space="preserve">और यहोवा ने मूसा से कहा, "देख, मैंने तुझे फ़िरौन के लिए </w:t>
      </w:r>
      <w:r>
        <w:rPr>
          <w:b/>
          <w:lang w:val="hi_IN" w:bidi="hi_IN"/>
        </w:rPr>
        <w:t>परमेश्वर</w:t>
      </w:r>
      <w:r>
        <w:rPr>
          <w:lang w:val="hi_IN" w:bidi="hi_IN"/>
        </w:rPr>
        <w:t xml:space="preserve"> के समान ठहराया है, और तेरा भाई हारून तेरा </w:t>
      </w:r>
      <w:r>
        <w:rPr>
          <w:b/>
          <w:lang w:val="hi_IN" w:bidi="hi_IN"/>
        </w:rPr>
        <w:t>भविष्यद्वक्ता</w:t>
      </w:r>
      <w:r>
        <w:rPr>
          <w:lang w:val="hi_IN" w:bidi="hi_IN"/>
        </w:rPr>
        <w:t xml:space="preserve"> होगा।" </w:t>
      </w:r>
    </w:p>
    <w:p>
      <w:pPr/>
      <w:r>
        <w:rPr>
          <w:lang w:val="hi_IN" w:bidi="hi_IN"/>
        </w:rPr>
      </w:r>
      <w:r>
        <w:rPr>
          <w:b/>
          <w:lang w:val="hi_IN" w:bidi="hi_IN"/>
        </w:rPr>
        <w:t>परमेश्वर</w:t>
      </w:r>
      <w:r>
        <w:rPr>
          <w:lang w:val="hi_IN" w:bidi="hi_IN"/>
        </w:rPr>
        <w:t xml:space="preserve"> के लिए उसी शब्द या वाक्यांश का प्रयोग करें जो आपने पिछले भागों में प्रयोग किया है। अधिक जानकारी के लिए मुख्य शब्दावली में </w:t>
      </w:r>
      <w:r>
        <w:rPr>
          <w:lang w:val="hi_IN" w:bidi="hi_IN"/>
        </w:rPr>
        <w:t>परमेश्वर</w:t>
      </w:r>
      <w:r>
        <w:rPr>
          <w:lang w:val="hi_IN" w:bidi="hi_IN"/>
        </w:rPr>
        <w:t xml:space="preserve"> देखें। </w:t>
      </w:r>
    </w:p>
    <w:p>
      <w:pPr/>
      <w:r>
        <w:rPr>
          <w:lang w:val="hi_IN" w:bidi="hi_IN"/>
        </w:rPr>
      </w:r>
      <w:r>
        <w:rPr>
          <w:b/>
          <w:lang w:val="hi_IN" w:bidi="hi_IN"/>
        </w:rPr>
        <w:t>भविष्यद्वक्ता</w:t>
      </w:r>
      <w:r>
        <w:rPr>
          <w:lang w:val="hi_IN" w:bidi="hi_IN"/>
        </w:rPr>
        <w:t xml:space="preserve"> वह व्यक्ति होता है जो परमेश्वर का सन्देश लोगों तक पहुँचाता है। यहाँ परमेश्वर मूसा और हारून को अपना संदेश देगा, जैसे मूसा का प्रवक्ता फ़िरौन को परमेश्वर का संदेश देगा। </w:t>
      </w:r>
    </w:p>
    <w:p>
      <w:pPr/>
      <w:r>
        <w:rPr>
          <w:lang w:val="hi_IN" w:bidi="hi_IN"/>
        </w:rPr>
      </w:r>
      <w:r>
        <w:rPr>
          <w:lang w:val="hi_IN" w:bidi="hi_IN"/>
        </w:rPr>
        <w:t xml:space="preserve">यहाँ रुकें और समूह के रूप में चर्चा करें कि आप </w:t>
      </w:r>
      <w:r>
        <w:rPr>
          <w:b/>
          <w:lang w:val="hi_IN" w:bidi="hi_IN"/>
        </w:rPr>
        <w:t>भविष्यद्वक्ता</w:t>
      </w:r>
      <w:r>
        <w:rPr>
          <w:lang w:val="hi_IN" w:bidi="hi_IN"/>
        </w:rPr>
        <w:t xml:space="preserve"> के लिए किस शब्द या वाक्यांश का प्रयोग करेंगे। अधिक जानकारी के लिए मुख्य शब्दावली में </w:t>
      </w:r>
      <w:r>
        <w:rPr>
          <w:b/>
          <w:lang w:val="hi_IN" w:bidi="hi_IN"/>
        </w:rPr>
        <w:t>भविष्यद्वक्ता</w:t>
      </w:r>
      <w:r>
        <w:rPr>
          <w:lang w:val="hi_IN" w:bidi="hi_IN"/>
        </w:rPr>
        <w:t xml:space="preserve"> शब्द को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"परन्तु मैं फ़िरौन के </w:t>
      </w:r>
      <w:r>
        <w:rPr>
          <w:lang w:val="hi_IN" w:bidi="hi_IN"/>
        </w:rPr>
        <w:t>मन</w:t>
      </w:r>
      <w:r>
        <w:rPr>
          <w:lang w:val="hi_IN" w:bidi="hi_IN"/>
        </w:rPr>
        <w:t xml:space="preserve"> को कठोर कर दूंगा, और चाहे मैं मिस्र देश में अपने </w:t>
      </w:r>
      <w:r>
        <w:rPr>
          <w:b/>
          <w:lang w:val="hi_IN" w:bidi="hi_IN"/>
        </w:rPr>
        <w:t>चिन्ह</w:t>
      </w:r>
      <w:r>
        <w:rPr>
          <w:lang w:val="hi_IN" w:bidi="hi_IN"/>
        </w:rPr>
        <w:t xml:space="preserve"> और अद्भुत कामों को बढ़ाऊंगा, तब भी फ़िरौन तुम्हारी बात नहीं सुनेगा।" </w:t>
      </w:r>
    </w:p>
    <w:p>
      <w:pPr/>
      <w:r>
        <w:rPr>
          <w:lang w:val="hi_IN" w:bidi="hi_IN"/>
        </w:rPr>
      </w:r>
      <w:r>
        <w:rPr>
          <w:b/>
          <w:lang w:val="hi_IN" w:bidi="hi_IN"/>
        </w:rPr>
        <w:t>चिन्ह</w:t>
      </w:r>
      <w:r>
        <w:rPr>
          <w:lang w:val="hi_IN" w:bidi="hi_IN"/>
        </w:rPr>
        <w:t xml:space="preserve"> के लिए उसी शब्द या वाक्यांश का प्रयोग करें जो आपने पिछले भागों में प्रयोग किया है। अधिक जानकारी के लिए मुख्य शब्दावली में </w:t>
      </w:r>
      <w:r>
        <w:rPr>
          <w:lang w:val="hi_IN" w:bidi="hi_IN"/>
        </w:rPr>
        <w:t>चिन्ह</w:t>
      </w:r>
      <w:r>
        <w:rPr>
          <w:lang w:val="hi_IN" w:bidi="hi_IN"/>
        </w:rPr>
        <w:t xml:space="preserve"> शब्द को देखें। </w:t>
      </w:r>
    </w:p>
    <w:p>
      <w:pPr/>
      <w:r>
        <w:rPr>
          <w:lang w:val="hi_IN" w:bidi="hi_IN"/>
        </w:rPr>
      </w:r>
      <w:r>
        <w:rPr>
          <w:lang w:val="hi_IN" w:bidi="hi_IN"/>
        </w:rPr>
        <w:t xml:space="preserve">जब फ़िरौन तुमसे कहे, 'खुद को साबित कर और कोई </w:t>
      </w:r>
      <w:r>
        <w:rPr>
          <w:b/>
          <w:lang w:val="hi_IN" w:bidi="hi_IN"/>
        </w:rPr>
        <w:t>चमत्कार</w:t>
      </w:r>
      <w:r>
        <w:rPr>
          <w:lang w:val="hi_IN" w:bidi="hi_IN"/>
        </w:rPr>
        <w:t xml:space="preserve"> दिखा,' तब तू हारून से कहना, 'अपनी लाठी ले और उसे फ़िरौन के सामने डाल दे, ताकि वह साँप बन जाए।' </w:t>
      </w:r>
    </w:p>
    <w:p>
      <w:pPr/>
      <w:r>
        <w:rPr>
          <w:lang w:val="hi_IN" w:bidi="hi_IN"/>
        </w:rPr>
      </w:r>
      <w:r>
        <w:rPr>
          <w:b/>
          <w:lang w:val="hi_IN" w:bidi="hi_IN"/>
        </w:rPr>
        <w:t>चमत्कार</w:t>
      </w:r>
      <w:r>
        <w:rPr>
          <w:lang w:val="hi_IN" w:bidi="hi_IN"/>
        </w:rPr>
        <w:t xml:space="preserve"> के लिए उसी शब्द या वाक्यांश का प्रयोग करें जो आपने पिछले भागों में प्रयोग किया है। अधिक जानकारी के लिए मुख्य शब्दावली में </w:t>
      </w:r>
      <w:r>
        <w:rPr>
          <w:lang w:val="hi_IN" w:bidi="hi_IN"/>
        </w:rPr>
        <w:t>चमत्कार</w:t>
      </w:r>
      <w:r>
        <w:rPr>
          <w:lang w:val="hi_IN" w:bidi="hi_IN"/>
        </w:rPr>
        <w:t xml:space="preserve"> शब्द को देखें। </w:t>
      </w:r>
    </w:p>
    <w:p>
      <w:pPr/>
      <w:r>
        <w:rPr>
          <w:lang w:val="hi_IN" w:bidi="hi_IN"/>
        </w:rPr>
      </w:r>
      <w:r>
        <w:rPr>
          <w:lang w:val="hi_IN" w:bidi="hi_IN"/>
        </w:rPr>
        <w:t xml:space="preserve">तब फ़िरौन ने ज्योतिषियों और जादूगरों को बुलाया, और </w:t>
      </w:r>
      <w:r>
        <w:rPr>
          <w:b/>
          <w:lang w:val="hi_IN" w:bidi="hi_IN"/>
        </w:rPr>
        <w:t>उन्होंने</w:t>
      </w:r>
      <w:r>
        <w:rPr>
          <w:lang w:val="hi_IN" w:bidi="hi_IN"/>
        </w:rPr>
        <w:t xml:space="preserve"> भी अपनी गुप्त कला से वैसा ही किया। </w:t>
      </w:r>
    </w:p>
    <w:p>
      <w:pPr/>
      <w:r>
        <w:rPr>
          <w:lang w:val="hi_IN" w:bidi="hi_IN"/>
        </w:rPr>
      </w:r>
      <w:r>
        <w:rPr>
          <w:b/>
          <w:lang w:val="hi_IN" w:bidi="hi_IN"/>
        </w:rPr>
        <w:t>जादूगरों</w:t>
      </w:r>
      <w:r>
        <w:rPr>
          <w:lang w:val="hi_IN" w:bidi="hi_IN"/>
        </w:rPr>
        <w:t xml:space="preserve"> ने प्रकृति के कुछ हिस्सों को नियंत्रित करने के लिए विशेष शक्तियों का उपयोग किया। जादू का मतलब था खास तरीकों से अद्भुत या गुप्त शक्तियों का प्रयोग करना, ताकि ऐसे काम हो सकें जो सामान्य रूप से नहीं हो सकते। जादूगर सपनों और चिन्हों या शकुनों की भी व्याख्या करते थे। राजा विशेष रूप से सपनों की व्याख्या करने के लिए जादूगरों का उपयोग करते थे। जादूगर ने कुछ बीमारियों का इलाज करने के लिए जादुई शक्तियों का उपयोग किया। इस पूरे पवित्रशास्त्र में, परमेश्वर यह दिखाता है कि परमेश्वर के पास जादूगरों और उनकी जादुई शक्तियों से अधिक सामर्थ्य है। निर्गमन की आगे की घटनाओं में मूसा ने ऐसे चमत्कार किए जिन्हें फ़िरौन के जादूगर दोहरा नहीं सके। अन्ततः प्रेरितों के काम नामक पुस्तक में, इफिसुस के विश्वासियों ने अपनी जादू की पुस्तकों को जला दिया। </w:t>
      </w:r>
    </w:p>
    <w:p>
      <w:pPr/>
      <w:r>
        <w:rPr>
          <w:lang w:val="hi_IN" w:bidi="hi_IN"/>
        </w:rPr>
      </w:r>
      <w:r>
        <w:rPr>
          <w:lang w:val="hi_IN" w:bidi="hi_IN"/>
        </w:rPr>
        <w:t xml:space="preserve">यहाँ रुकें और समूह के रूप में चर्चा करें कि आप </w:t>
      </w:r>
      <w:r>
        <w:rPr>
          <w:b/>
          <w:lang w:val="hi_IN" w:bidi="hi_IN"/>
        </w:rPr>
        <w:t>जादूगर</w:t>
      </w:r>
      <w:r>
        <w:rPr>
          <w:lang w:val="hi_IN" w:bidi="hi_IN"/>
        </w:rPr>
        <w:t xml:space="preserve"> के लिए किस शब्द या वाक्यांश का उपयोग करेंगे। अधिक जानकारी के लिए मुख्य शब्दावली में </w:t>
      </w:r>
      <w:r>
        <w:rPr>
          <w:b/>
          <w:lang w:val="hi_IN" w:bidi="hi_IN"/>
        </w:rPr>
        <w:t>जादूगर</w:t>
      </w:r>
      <w:r>
        <w:rPr>
          <w:lang w:val="hi_IN" w:bidi="hi_IN"/>
        </w:rPr>
        <w:t xml:space="preserve"> देखें। यदि आपने बाइबल की किसी और पुस्तक में इस शब्द का पहले ही अनुवाद किया है, तो यहाँ भी वही शब्द प्रयोग करें जो आपने वहाँ किया था।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7:14–25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7:14–25 को सुनें और अपने मन में रखें।</w:t>
      </w:r>
    </w:p>
    <w:p>
      <w:pPr/>
      <w:r>
        <w:rPr>
          <w:lang w:val="hi_IN" w:bidi="hi_IN"/>
        </w:rPr>
      </w:r>
      <w:r>
        <w:rPr>
          <w:lang w:val="hi_IN" w:bidi="hi_IN"/>
        </w:rPr>
        <w:t xml:space="preserve">यदि सम्भव हो, तो निर्गमन 7:14–25 का ऑडियो संस्करण तीन बार, तीन अलग-अलग अनुवादों में सुनें। </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7:14–25 का ऑडियो संस्करण सबसे आसानी से समझ में आने वाले अनुवाद में सुनें।</w:t>
      </w:r>
    </w:p>
    <w:p>
      <w:pPr/>
      <w:r>
        <w:rPr>
          <w:lang w:val="hi_IN" w:bidi="hi_IN"/>
        </w:rPr>
      </w:r>
      <w:r>
        <w:rPr>
          <w:lang w:val="hi_IN" w:bidi="hi_IN"/>
        </w:rPr>
        <w:t xml:space="preserve">पिछला भाग इस बात को दोहराते हुए आरम्भ हुआ कि यहोवा पहले ही क्या कह और कर चुका था। यहोवा ने मूसा को आज्ञा दी थी कि वह फ़िरौन के सामने यहोवा का प्रवक्ता बने। यहोवा फ़िरौन को हठी बना देगा और फिर मिस्र के विरुद्ध न्याय के महान कार्य करेगा और अपने लोग इस्राएल को मिस्र से बाहर निकाल लाएगा। फिर इस भाग में नई घटनाओं का वर्णन किया गया जब मूसा और हारून फ़िरौन के पास गए, जिसने उनसे चमत्कार करके खुद को साबित करने के लिए कहा। हारून ने अपनी लाठी को भूमि पर फेंक दिया और वह साँप में बदल गई। फ़िरौन के जादूगरों ने वही चमत्कार किया, लेकिन हारून की साँप की लाठी ने उनकी साँप की लाठियों को खा लिया। फ़िरौन का मन कठोर हो गया और उसने मूसा और हारून की बात नहीं सुनी। </w:t>
      </w:r>
    </w:p>
    <w:p>
      <w:pPr/>
      <w:r>
        <w:rPr>
          <w:lang w:val="hi_IN" w:bidi="hi_IN"/>
        </w:rPr>
      </w:r>
      <w:r>
        <w:rPr>
          <w:lang w:val="hi_IN" w:bidi="hi_IN"/>
        </w:rPr>
        <w:t xml:space="preserve">फिर यहोवा ने मूसा से कहा कि फ़िरौन का मन अभी भी कठोर है। यहाँ 'कठिन' शब्द का अर्थ भारी या सुस्त है। यहोवा मूसा को यह बता रहा था कि हारून की लाठी को साँप में बदलने के चमत्कार के परिणामस्वरूप कुछ भी नहीं बदला है। यहोवा ने कहा कि फ़िरौन इस्राएल के लोगों को मिस्र छोड़ने से मना कर रहा था। यह उसके हठीले हृदय का परिणाम था। </w:t>
      </w:r>
    </w:p>
    <w:p>
      <w:pPr/>
      <w:r>
        <w:rPr>
          <w:lang w:val="hi_IN" w:bidi="hi_IN"/>
        </w:rPr>
      </w:r>
      <w:r>
        <w:rPr>
          <w:lang w:val="hi_IN" w:bidi="hi_IN"/>
        </w:rPr>
        <w:t>यहाँ रुकें और समूह को उस समय की एक कहानी सुनाएं जब किसी अधिकारी, उदाहरण के लिए, आपके मालिक या परिवार के किसी बड़े सदस्य ने आपसे किसी ऐसे व्यक्ति को निर्देश देने के लिए कहा हो जिसे आप जानते थे कि वह हाथी था और उससे बात करना मुश्किल था। आपने यह कैसे किया? उस व्यक्ति ने कैसी प्रतिक्रिया दी? इस ऑडियो को यहाँ रोकें।</w:t>
      </w:r>
    </w:p>
    <w:p>
      <w:pPr/>
      <w:r>
        <w:rPr>
          <w:lang w:val="hi_IN" w:bidi="hi_IN"/>
        </w:rPr>
      </w:r>
      <w:r>
        <w:rPr>
          <w:lang w:val="hi_IN" w:bidi="hi_IN"/>
        </w:rPr>
        <w:t xml:space="preserve">यहोवा ने मूसा से कहा कि अगले सुबह जब फ़िरौन पानी की ओर जा रहा होगा, तब उसके पास जा। वह पानी नील नदी का था। नील नदी अफ्रीका की सबसे लंबी नदी है और यह पूरे मिस्र में बहती है। यह मिस्र की सबसे मशहूर स्थल था मिस्र के लोग नील नदी पर जीवन, खेती और जीवित रहने के लिए निर्भर थे। नील नदी एक प्रमुख परिवहन मार्ग थी। हमें नहीं पता कि फ़िरौन सुबह पानी के पास क्यों गया था। वह वहाँ नील नदी के देवता हापी की पूजा करने गया हो सकता है। या हो सकता है कि वह नहाने के लिए नीचे गया हो। फ़िरौन का महल शायद नदी से ज्यादा दूर नहीं था। यहोवा ने मूसा से कहा कि वह फ़िरौन से मिलने के लिए नील नदी के किनारे खड़ा हो जाए। मूसा को अपने साथ अपनी लाठी, या चलने वाली छड़ी लाठी लानी थी। वह वही लाठी थी जिसे यहोवा ने होरेब पर्वत पर, मिस्र लौटने से पहले, मूसा के सामने साँप में बदल दिया था। यह पिछले भाग में वर्णित हारून की लाठी नहीं थी। यहाँ साँप के लिए प्रयुक्त शब्द साधारण "साँप" का ही सामान्य शब्द है। </w:t>
      </w:r>
    </w:p>
    <w:p>
      <w:pPr/>
      <w:r>
        <w:rPr>
          <w:lang w:val="hi_IN" w:bidi="hi_IN"/>
        </w:rPr>
      </w:r>
      <w:r>
        <w:rPr>
          <w:lang w:val="hi_IN" w:bidi="hi_IN"/>
        </w:rPr>
        <w:t xml:space="preserve">यहाँ रुकें और समूह में मिस्र का नक्शा देखें जिसमें </w:t>
      </w:r>
      <w:r>
        <w:rPr>
          <w:lang w:val="hi_IN" w:bidi="hi_IN"/>
        </w:rPr>
        <w:t>मिस्र नील नदी सहित</w:t>
      </w:r>
      <w:r>
        <w:rPr>
          <w:lang w:val="hi_IN" w:bidi="hi_IN"/>
        </w:rPr>
        <w:t xml:space="preserve"> दिखाई दे रहा है। इस ऑडियो को यहाँ रोकें।</w:t>
      </w:r>
    </w:p>
    <w:p>
      <w:pPr/>
      <w:r>
        <w:rPr>
          <w:lang w:val="hi_IN" w:bidi="hi_IN"/>
        </w:rPr>
      </w:r>
      <w:r>
        <w:rPr>
          <w:lang w:val="hi_IN" w:bidi="hi_IN"/>
        </w:rPr>
        <w:t xml:space="preserve">यहोवा ने मूसा से फ़िरौन से यह कहने को कहा, 'यहोवा, इब्रियों का परमेश्वर, ने मुझे, मूसा को, तेरे पास भेजा है। और यहोवा कहता है, 'मेरे लोगों को जाने दे ताकि वे जंगल में मेरी सेवा कर सकें।' तब मूसा को फ़िरौन से कहना था, "लेकिन अब तक तूने यहोवा की बात सुनने से मना कर दिया है।" यहोवा ने मूसा को फ़िरौन के सामने एक भाषण देने का आदेश दिया, जिसमें स्पष्ट रूप से बताया गया था कि मूसा यहोवा, "इब्रियों या इस्राएलियों के परमेश्वर" का प्रतिनिधित्व करता है और यहोवा फ़िरौन से यह मांग कर रहा था कि वह यहोवा के लोग इस्राएल को मिस्र छोड़ने की अनुमति दे। भाषण में यह भी बताया गया कि यहोवा फ़िरौन और पूरे मिस्र पर अपना न्याय प्रकट करने वाला है, क्योंकि अब तक फ़िरौन ने उसकी बात सुनने से इंकार किया है। मूसा को फ़िरौन से यह कहना था, "परन्तु यहोवा यों कहता है, 'इससे तुम जानोगे कि मैं यहोवा हूँ।'" यहाँ "इससे" वाक्यांश उस महामारी की ओर इशारा करता है जो शीघ्र ही घटित होने वाली थी, और इस प्रकार यह फिरौन को चेतावनी देता है। वाक्यांश "तू जान लेगा" का अर्थ है "तू पता कर लेगा" या "तुझे मालूम हो जाएगा।" यहोवा फ़िरौन को यह सिखाना चाहता था कि वह, यहोवा, कौन है। यहोवा चाहता था कि फ़िरौन उसकी महानता और उद्धार करने की सामर्थ्य को जाने, न कि केवल उसके नाम को। इससे पहले यहोवा ने केवल अब्राहम, इसहाक और याकूब, मूसा और इस्राएलियों को ही बताया था कि वह कौन है। अब, पहली बार, यहोवा एक गैर-इस्राएली को अपने नाम का अर्थ प्रकट कर रहा था। मूसा का भाषण जारी रहा, "देख! मेरे हाथ में जो लाठी है उससे मैं नील नदी के पानी पर मारूँगा, और नदी लहू में बदल जाएगी।" जब मूसा यहोवा की आज्ञाओं का पालन करता है, तो ऐसा लगता है मानो मूसा का हाथ यहोवा का हाथ हो। यहोवा मूसा के हाथ का उपयोग अपने हाथ के रूप में करता है ताकि वह पानी पर मारे। इसलिए वह कहता है "मैं पानी पर मारूँगा।" बाद में इस भाग में कही गई बातों को ध्यान में रखते हुए, यह निश्चित प्रतीत होता है कि यहोवा ही चमत्कार कर रहा है और अपनी सामर्थ से, या प्रतीकात्मक रूप से अपनी लाठी से पानी पर मार रहा है। मूसा की लाठी के साथ की गई गति यहोवा की सामर्थ का प्रतीक होगी और उस चमत्कार को दिखाएगी जिसमें यहोवा पानी को लहू में बदल देता है। लहू के लिए इब्री शब्द मनुष्य या पशु के लहू या लहू के रंग को दर्शाता है। </w:t>
      </w:r>
    </w:p>
    <w:p>
      <w:pPr/>
      <w:r>
        <w:rPr>
          <w:lang w:val="hi_IN" w:bidi="hi_IN"/>
        </w:rPr>
      </w:r>
      <w:r>
        <w:rPr>
          <w:lang w:val="hi_IN" w:bidi="hi_IN"/>
        </w:rPr>
        <w:t xml:space="preserve">यहोवा ने मूसा से आगे कहा कि उसे फ़िरौन से यह कहना है: "नील नदी की मछलियाँ मर जाएँगी, और नील नदी से दुर्गंध आने लगेगी, और मिस्री लोग नील नदी का पानी पीने से परेशान हो जाएँगे।।" मूसा को फ़िरौन को इस विपत्ति के परिणामों के बारे में बताना था कि यह मिस्रियों पर क्या असर डालेगी। "मछली" शब्द का मतलब नील नदी में पाए जाने वाले हर तरह के मीठे पानी की मछलियों और जीवित प्राणियों से है। वे मर जाएँगे क्योंकि नदी का पानी लहू में बदल जाएगा। नील नदी से उठने वाली दुर्गंध शायद लहू से नहीं, बल्कि मरी हुई मछलियों से आती होगी। मिस्रवासी नील नदी में पीने योग्य पानी की व्यर्थ खोज करते-करते थक जाएंगे। कुछ बाइबल विद्वानों का मानना है कि पानी सचमुच लहू में नहीं बदला, बल्कि यहोवा ने प्राकृतिक घटनाओं को आज्ञा दी जिससे नील नदी और अन्य सतही जल अस्थायी रूप से लाल हो गया और दूषित हो गया। इससे नील नदी का पानी पीने योग्य नहीं रहेगा और उसकी मछलियाँ मर जाएँगी। अन्य बाइबल विद्वानों का मानना है कि पानी लहू में बदल गया था। </w:t>
      </w:r>
    </w:p>
    <w:p>
      <w:pPr/>
      <w:r>
        <w:rPr>
          <w:lang w:val="hi_IN" w:bidi="hi_IN"/>
        </w:rPr>
      </w:r>
      <w:r>
        <w:rPr>
          <w:lang w:val="hi_IN" w:bidi="hi_IN"/>
        </w:rPr>
        <w:t xml:space="preserve">यहोवा ने मूसा से कहा कि वह हारून से बात करे और उसे ये निर्देश दे: “हारून, अपनी लाठी ले और मिस्र के जल पर, उनकी नदियों, नहरों, तालाबों और सभी जलाशयों पर अपना हाथ फैला, ताकि वे लहू बन जाएँ, और पूरे मिस्र देश में, यहाँ तक लकड़ी और पत्थर के बर्तनों में भी लहू हो जाए।” हारून को अपनी लाठी लेनी थी और जिस हाथ में उसने लाठी पकड़ी हुई थी उसे आगे बढ़ाना था। उसे अपने हाथ को प्रतीकात्मक रूप से मिस्र के सभी जलस्रोतों पर फैलाना था, ताकि वे लहू में बदल जाएं। हारून की लाठी एक प्रतीकात्मक याद दिलाने वाली चीज़ थी कि वास्तव में चमत्कार यहोवा कर रहा था — न कि हारून या मूसा। कुछ अंग्रेज़ी अनुवादों में "नदियाँ" की जगह "धाराएँ" लिखा गया है। अन्य अंग्रेज़ी अनुवादों में "नहरों" की जगह "धाराएँ" लिखा गया है। छोटी नदियाँ या जलधाराएँ नील नदी की शाखाएँ थीं, जो प्राकृतिक रूप से बनी थीं। नहरें नील नदी की ही शाखाएँ थीं, जिन्हें लोग अपने खेतों की सिंचाई और पोषण के लिए खोदते थे। नील नदी में बाढ़ आने के बाद बचे हुए जल के जमाव को तालाब कहा जाता था। जलाशय पानी के ऐसे कुंड होते थे जिन्हें लोग बाद में उपयोग के लिए पानी जमा करने के लिए खोदते थे। जैसे ही हारून ने अपनी लाठी हाथ में लेकर अपना हाथ फैलाया, मिस्र के पूरे देश के सभी जलस्रोतों में पानी की जगह लहू हो गया। </w:t>
      </w:r>
    </w:p>
    <w:p>
      <w:pPr/>
      <w:r>
        <w:rPr>
          <w:lang w:val="hi_IN" w:bidi="hi_IN"/>
        </w:rPr>
      </w:r>
      <w:r>
        <w:rPr>
          <w:lang w:val="hi_IN" w:bidi="hi_IN"/>
        </w:rPr>
        <w:t xml:space="preserve">यहाँ रुकें और समूह में मिलकर नील </w:t>
      </w:r>
      <w:r>
        <w:rPr>
          <w:lang w:val="hi_IN" w:bidi="hi_IN"/>
        </w:rPr>
        <w:t>नदी की एक नहर</w:t>
      </w:r>
      <w:r>
        <w:rPr>
          <w:lang w:val="hi_IN" w:bidi="hi_IN"/>
        </w:rPr>
        <w:t xml:space="preserve"> की तस्वीर देखें। इस ऑडियो को यहाँ रोकें।</w:t>
      </w:r>
    </w:p>
    <w:p>
      <w:pPr/>
      <w:r>
        <w:rPr>
          <w:lang w:val="hi_IN" w:bidi="hi_IN"/>
        </w:rPr>
      </w:r>
      <w:r>
        <w:rPr>
          <w:lang w:val="hi_IN" w:bidi="hi_IN"/>
        </w:rPr>
        <w:t>यहाँ रुकें और समूह को उस समय की एक कहानी सुनाएं जब किसी ने आपको उनके निर्देशों का पालन करने के लिए कहा था और यह महत्वपूर्ण था कि आप ठीक वही करें जो उन्होंने आपसे करने के लिए कहा था। यदि आपने उनके सभी निर्देशों का पालन नहीं किया होता तो क्या होता? इस ऑडियो को यहाँ रोकें।</w:t>
      </w:r>
    </w:p>
    <w:p>
      <w:pPr/>
      <w:r>
        <w:rPr>
          <w:lang w:val="hi_IN" w:bidi="hi_IN"/>
        </w:rPr>
      </w:r>
      <w:r>
        <w:rPr>
          <w:lang w:val="hi_IN" w:bidi="hi_IN"/>
        </w:rPr>
        <w:t xml:space="preserve">मूसा और हारून ने यहोवा की हर उस बात का पालन किया जो यहोवा ने उन्हें करने की आज्ञा दी थी। जब फ़िरौन और उसके कर्मचारी देख रहे थे, तो मूसा ने अपने शब्दों से हारून को निर्देश दिया। फिर हारून ने अपनी लाठी सबको दिखाने के लिए ऊपर उठाई और नील नदी के पानी की सतह पर मारी। पूरी नील नदी का पानी लहू में बदल गया। </w:t>
      </w:r>
    </w:p>
    <w:p>
      <w:pPr/>
      <w:r>
        <w:rPr>
          <w:lang w:val="hi_IN" w:bidi="hi_IN"/>
        </w:rPr>
      </w:r>
      <w:r>
        <w:rPr>
          <w:lang w:val="hi_IN" w:bidi="hi_IN"/>
        </w:rPr>
        <w:t>और नील नदी की मछलियाँ मर गईं। "मछली" शब्द में मछली की सभी प्रजातियों के साथ-साथ नदी में रहने वाले अन्य जीव भी शामिल थे। पानी के लहू में बदलने के परिणामस्वरूप वे मर गए। और मरी हुई मछलियों के कारण नील नदी का पानी बदबूदार हो गया था। परिणामस्वरूप, मिस्रवासी नील नदी का पानी नहीं पी सकते थे। और मिस्र में हर जगह पानी लहू में बदल गया।</w:t>
      </w:r>
    </w:p>
    <w:p>
      <w:pPr/>
      <w:r>
        <w:rPr>
          <w:lang w:val="hi_IN" w:bidi="hi_IN"/>
        </w:rPr>
      </w:r>
      <w:r>
        <w:rPr>
          <w:lang w:val="hi_IN" w:bidi="hi_IN"/>
        </w:rPr>
        <w:t xml:space="preserve">लेकिन मिस्र के जादूगरों ने अपनी गुप्त शक्तियों का उपयोग करके मूसा और हारून के समान ही चमत्कारी चिन्ह दिखाया। जादूगर फ़िरौन के बुद्धिमान पुरुष और तांत्रिक थे। उन्होंने पानी को लहू में बदल दिया। हमें यह निश्चित रूप से नहीं पता कि जादूगरों ने किस पानी को लहू में बदल दिया, क्योंकि मिस्र का सारा पानी यहोवा ने मूसा और हारून के माध्यम से पहले ही लहू में बदल दिया था। यह वह पानी हो सकता है जिसे मिस्रवासी पीने के लिए खोदकर निकालते थे, या यह वह पीने का पानी हो सकता है जो जादूगर अपने साथ रखते थे। फ़िरौन के जादूगर या तो भ्रम और धोखे भरी चालों से पानी को लाल करके अपना "चमत्कार" करते थे, या वे अपने देवताओं की शैतानी शक्ति का उपयोग करते थे। लेकिन जैसे यहोवा ने मूसा से कहा था, फ़िरौन का मन हठीला बना रहा। यह देखकर कि उसके जादूगरों ने भी वही चमत्कार किया था, फ़िरौन को मूसा और हारून की बात न सुनने का बहाना मिल गया और उसने इस्राएलियों को जाने नहीं दिया। </w:t>
      </w:r>
    </w:p>
    <w:p>
      <w:pPr/>
      <w:r>
        <w:rPr>
          <w:lang w:val="hi_IN" w:bidi="hi_IN"/>
        </w:rPr>
      </w:r>
      <w:r>
        <w:rPr>
          <w:lang w:val="hi_IN" w:bidi="hi_IN"/>
        </w:rPr>
        <w:t xml:space="preserve">फ़िरौन अपने कर्मचारियों के साथ नदी के किनारे खड़ा था। वह मूसा और हारून से, और शायद अपने जादूगरों से भी, मुंह मोड़कर अपने घर चला गया। "अपने घर में चला गया" वाक्यांश से पता चलता है कि महल नदी के पास था। फिर भाग में कहा गया है, "और उसने इस बात को भी मन में नहीं लिया।" इस वाक्यांश का अर्थ है कि फ़िरौन ने जो कुछ भी हुआ उस पर जरा भी ध्यान नहीं दिया। "हृदय" शब्द फ़िरौन के मन को भी संदर्भित कर सकता है। आप इस वाक्य का अनुवाद इस तरह भी कर सकते हैं "फ़िरौन ने इस मामले को अपने मन से निकाल दिया।" </w:t>
      </w:r>
    </w:p>
    <w:p>
      <w:pPr/>
      <w:r>
        <w:rPr>
          <w:lang w:val="hi_IN" w:bidi="hi_IN"/>
        </w:rPr>
      </w:r>
      <w:r>
        <w:rPr>
          <w:lang w:val="hi_IN" w:bidi="hi_IN"/>
        </w:rPr>
        <w:t>और सभी मिस्रियों ने पीने के पानी के लिए नील नदी के किनारे खुदाई की, क्योंकि वे नील नदी का पानी नहीं पी सकते थे। "सभी मिस्रवासी" वाक्यांश का अर्थ नदी के किनारे रहने वाले सभी मिस्रवासियों से हो सकता है, न कि हर एक मिस्रवासी से। हालाँकि, अधिकांश आबादी नील नदी के किनारे ही रहती थी, इसलिए इसका मतलब "बहुत सारे मिस्रवासी" भी हो सकता है, जिससे ऐसा प्रतीत होता था कि वे सभी वहीं रहते थे। "सभी मिस्रियों" वाक्यांश का अर्थ था कि इस विपत्ति ने केवल मिस्रियों को प्रभावित किया था, न कि इस्राएलियों को। मिस्रवासियों ने रेत और गाद में गड्ढे खोदकर शायद नील नदी के लहू जैसे पानी की गंध और अशुद्धियों से मुक्त "पीने का पानी" खोजने की उम्मीद की होगी। वे नील नदी का पानी नहीं पी सकते थे, लेकिन हमें यह नहीं पता कि ऐसा लहू के कारण हुआ था या बदबू के कारण, या दोनों।</w:t>
      </w:r>
    </w:p>
    <w:p>
      <w:pPr/>
      <w:r>
        <w:rPr>
          <w:lang w:val="hi_IN" w:bidi="hi_IN"/>
        </w:rPr>
      </w:r>
      <w:r>
        <w:rPr>
          <w:lang w:val="hi_IN" w:bidi="hi_IN"/>
        </w:rPr>
        <w:t xml:space="preserve">इस भाग में कहा गया है, "यहोवा द्वारा नील नदी को मारने के बाद सात दिन पूरे बीत गए।" यह वाक्य पहली विपत्ति का अंत करता है और दूसरी विपत्ति की शुरुआत करता है, जिसके द्वारा यहोवा मिस्र को पीड़ित करेगा। इसका अर्थ यह हो सकता है कि पहली विपत्ति सात दिनों तक चली या फिर यह केवल यह बताने के लिए हो सकता है कि जब यहोवा ने पानी को लहू में बदल दिया, उसके एक सप्ताह बाद दूसरी विपत्ति शुरू हुई। चूँकि इस भाग में यह नहीं बताया गया है कि पहली विपत्ति कब समाप्त हुई, इसलिए यह मानना उचित है कि लहू और मरी हुई मछलियों के प्रभाव को गायब होने में सात दिन लग गए थे। वाक्यांश "जब यहोवा ने नील नदी को मारा" उस समय को दर्शाता है जब मूसा ने अपने शब्दों से हारून को निर्देश दिया, और हारून ने अपनी लाठी उठाकर नील नदी के पानी की सतह पर मारा। फिर यहोवा ने पानी को लहू में बदल दिया। </w:t>
      </w:r>
      <w:r>
        <w:rPr>
          <w:lang w:val="hi_IN" w:bidi="hi_IN"/>
        </w:rPr>
      </w:r>
    </w:p>
    <w:p>
      <w:pPr>
        <w:pStyle w:val="Heading3"/>
      </w:pPr>
      <w:r>
        <w:rPr>
          <w:lang w:val="hi_IN" w:bidi="hi_IN"/>
        </w:rPr>
        <w:t>घटनाओं को समझाना</w:t>
      </w:r>
    </w:p>
    <w:p>
      <w:pPr/>
      <w:r>
        <w:rPr>
          <w:lang w:val="hi_IN" w:bidi="hi_IN"/>
        </w:rPr>
      </w:r>
      <w:r>
        <w:rPr>
          <w:lang w:val="hi_IN" w:bidi="hi_IN"/>
        </w:rPr>
        <w:t>निर्गमन 7:14–25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सात दृश्य हैं।</w:t>
      </w:r>
    </w:p>
    <w:p>
      <w:pPr/>
      <w:r>
        <w:rPr>
          <w:lang w:val="hi_IN" w:bidi="hi_IN"/>
        </w:rPr>
      </w:r>
      <w:r>
        <w:rPr>
          <w:b/>
          <w:lang w:val="hi_IN" w:bidi="hi_IN"/>
        </w:rPr>
        <w:t>पहले दृश्य में:</w:t>
      </w:r>
      <w:r>
        <w:rPr>
          <w:lang w:val="hi_IN" w:bidi="hi_IN"/>
        </w:rPr>
        <w:t xml:space="preserve"> यहोवा मूसा से कहता है कि फ़िरौन का हृदय अब भी कठोर है और वह इस्राएलियों को मिस्र से जाने देने से इंकार कर रहा है। </w:t>
      </w:r>
    </w:p>
    <w:p>
      <w:pPr/>
      <w:r>
        <w:rPr>
          <w:lang w:val="hi_IN" w:bidi="hi_IN"/>
        </w:rPr>
      </w:r>
      <w:r>
        <w:rPr>
          <w:b/>
          <w:lang w:val="hi_IN" w:bidi="hi_IN"/>
        </w:rPr>
        <w:t>दूसरे दृश्य में:</w:t>
      </w:r>
      <w:r>
        <w:rPr>
          <w:lang w:val="hi_IN" w:bidi="hi_IN"/>
        </w:rPr>
        <w:t xml:space="preserve"> यहोवा मूसा को आदेश देता है कि वह अपनी लाठी लेकर अगले सुबह नील नदी के किनारे जाए और फ़िरौन से बात करे। </w:t>
      </w:r>
    </w:p>
    <w:p>
      <w:pPr/>
      <w:r>
        <w:rPr>
          <w:lang w:val="hi_IN" w:bidi="hi_IN"/>
        </w:rPr>
      </w:r>
      <w:r>
        <w:rPr>
          <w:b/>
          <w:lang w:val="hi_IN" w:bidi="hi_IN"/>
        </w:rPr>
        <w:t>तीसरे दृश्य में:</w:t>
      </w:r>
      <w:r>
        <w:rPr>
          <w:lang w:val="hi_IN" w:bidi="hi_IN"/>
        </w:rPr>
        <w:t xml:space="preserve"> यहोवा मूसा को ठीक‑ठीक बताता है कि उसे फ़िरौन से क्या कहना है। मूसा को यह कहना था कि: </w:t>
      </w:r>
    </w:p>
    <w:p>
      <w:pPr>
        <w:pStyle w:val="ListBullet"/>
        <w:spacing w:line="240" w:lineRule="auto"/>
        <w:ind w:left="720"/>
      </w:pPr>
      <w:r>
        <w:rPr>
          <w:lang w:val="hi_IN" w:bidi="hi_IN"/>
        </w:rPr>
      </w:r>
      <w:r>
        <w:rPr>
          <w:lang w:val="hi_IN" w:bidi="hi_IN"/>
        </w:rPr>
        <w:t xml:space="preserve">यहोवा ने मूसा को फ़िरौन के पास भेजा ताकि वह यहोवा का प्रतिनिधित्व करे और उससे बात करे। </w:t>
      </w:r>
    </w:p>
    <w:p>
      <w:pPr>
        <w:pStyle w:val="ListBullet"/>
        <w:spacing w:line="240" w:lineRule="auto"/>
        <w:ind w:left="720"/>
      </w:pPr>
      <w:r>
        <w:rPr>
          <w:lang w:val="hi_IN" w:bidi="hi_IN"/>
        </w:rPr>
      </w:r>
      <w:r>
        <w:rPr>
          <w:lang w:val="hi_IN" w:bidi="hi_IN"/>
        </w:rPr>
        <w:t xml:space="preserve">यहोवा फ़िरौन से कह रहा है कि मेरी प्रजा इस्राएल को जाने दे ताकि वे जंगल में मेरी आराधना कर सकें। </w:t>
      </w:r>
    </w:p>
    <w:p>
      <w:pPr>
        <w:pStyle w:val="ListBullet"/>
        <w:spacing w:line="240" w:lineRule="auto"/>
        <w:ind w:left="720"/>
      </w:pPr>
      <w:r>
        <w:rPr>
          <w:lang w:val="hi_IN" w:bidi="hi_IN"/>
        </w:rPr>
      </w:r>
      <w:r>
        <w:rPr>
          <w:lang w:val="hi_IN" w:bidi="hi_IN"/>
        </w:rPr>
        <w:t xml:space="preserve">अब तक फ़िरौन ने बात नहीं मानी थी। </w:t>
      </w:r>
    </w:p>
    <w:p>
      <w:pPr>
        <w:pStyle w:val="ListBullet"/>
        <w:spacing w:line="240" w:lineRule="auto"/>
        <w:ind w:left="720"/>
      </w:pPr>
      <w:r>
        <w:rPr>
          <w:lang w:val="hi_IN" w:bidi="hi_IN"/>
        </w:rPr>
      </w:r>
      <w:r>
        <w:rPr>
          <w:lang w:val="hi_IN" w:bidi="hi_IN"/>
        </w:rPr>
        <w:t xml:space="preserve">यहोवा जिस विपत्ति को मिस्र पर भेजने वाला था, वह फ़िरौन को यह दिखाएगी कि यहोवा कौन है—उसकी महानता और सामर्थ क्या है। </w:t>
      </w:r>
    </w:p>
    <w:p>
      <w:pPr>
        <w:pStyle w:val="ListBullet"/>
        <w:spacing w:line="240" w:lineRule="auto"/>
        <w:ind w:left="720"/>
      </w:pPr>
      <w:r>
        <w:rPr>
          <w:lang w:val="hi_IN" w:bidi="hi_IN"/>
        </w:rPr>
      </w:r>
      <w:r>
        <w:rPr>
          <w:lang w:val="hi_IN" w:bidi="hi_IN"/>
        </w:rPr>
        <w:t xml:space="preserve">यहोवा अपनी लाठी, या अपनी सामर्थ्य से नील नदी पर मारेगा, और नील नदी लहू में बदल जाएगी। </w:t>
      </w:r>
    </w:p>
    <w:p>
      <w:pPr>
        <w:pStyle w:val="ListBullet"/>
        <w:spacing w:line="240" w:lineRule="auto"/>
        <w:ind w:left="720"/>
      </w:pPr>
      <w:r>
        <w:rPr>
          <w:lang w:val="hi_IN" w:bidi="hi_IN"/>
        </w:rPr>
      </w:r>
      <w:r>
        <w:rPr>
          <w:lang w:val="hi_IN" w:bidi="hi_IN"/>
        </w:rPr>
        <w:t xml:space="preserve">नील नदी की मछलियाँ मर जाएँगी, नील नदी से बदबू आने लगेगी और मिस्रवासी पीने का पानी ढूँढते-ढूँढते थक जाएँगे। </w:t>
      </w:r>
    </w:p>
    <w:p>
      <w:pPr/>
      <w:r>
        <w:rPr>
          <w:lang w:val="hi_IN" w:bidi="hi_IN"/>
        </w:rPr>
      </w:r>
      <w:r>
        <w:rPr>
          <w:b/>
          <w:lang w:val="hi_IN" w:bidi="hi_IN"/>
        </w:rPr>
        <w:t>चौथे दृश्य में:</w:t>
      </w:r>
      <w:r>
        <w:rPr>
          <w:lang w:val="hi_IN" w:bidi="hi_IN"/>
        </w:rPr>
        <w:t xml:space="preserve"> यहोवा मूसा से कहता है कि वह हारून को निर्देश दे। मूसा को हारून से कहना था कि वह अपनी लाठी ले और अपना हाथ मिस्र की नदियों, तालाबों और सारे जलाशयों पर फैलाए, और मिस्र का सारा पानी लहू में बदल जाएगा। </w:t>
      </w:r>
    </w:p>
    <w:p>
      <w:pPr/>
      <w:r>
        <w:rPr>
          <w:lang w:val="hi_IN" w:bidi="hi_IN"/>
        </w:rPr>
      </w:r>
      <w:r>
        <w:rPr>
          <w:b/>
          <w:lang w:val="hi_IN" w:bidi="hi_IN"/>
        </w:rPr>
        <w:t>पाँचवें दृश्य में:</w:t>
      </w:r>
      <w:r>
        <w:rPr>
          <w:lang w:val="hi_IN" w:bidi="hi_IN"/>
        </w:rPr>
        <w:t xml:space="preserve"> मूसा और हारून यहोवा की आज्ञाओं का पालन करते हैं। हारून फ़िरौन और उसके सेवकों के सामने अपनी लाठी उठाता है और नील नदी का सारा पानी लहू में बदल जाता है। नील नदी में मछलियाँ मर जाती हैं और नदी से दुर्गंध आने लगती है। </w:t>
      </w:r>
    </w:p>
    <w:p>
      <w:pPr/>
      <w:r>
        <w:rPr>
          <w:lang w:val="hi_IN" w:bidi="hi_IN"/>
        </w:rPr>
      </w:r>
      <w:r>
        <w:rPr>
          <w:b/>
          <w:lang w:val="hi_IN" w:bidi="hi_IN"/>
        </w:rPr>
        <w:t>छठे दृश्य में:</w:t>
      </w:r>
      <w:r>
        <w:rPr>
          <w:lang w:val="hi_IN" w:bidi="hi_IN"/>
        </w:rPr>
        <w:t xml:space="preserve"> फ़िरौन के जादूगर अपनी गुप्त कला से वही चमत्कार करते हैं। फ़िरौन का मन हठी बना रहता है और वह अपने महल को वापस चला जाता है। </w:t>
      </w:r>
    </w:p>
    <w:p>
      <w:pPr/>
      <w:r>
        <w:rPr>
          <w:lang w:val="hi_IN" w:bidi="hi_IN"/>
        </w:rPr>
      </w:r>
      <w:r>
        <w:rPr>
          <w:b/>
          <w:lang w:val="hi_IN" w:bidi="hi_IN"/>
        </w:rPr>
        <w:t>सातवें दृश्य में:</w:t>
      </w:r>
      <w:r>
        <w:rPr>
          <w:lang w:val="hi_IN" w:bidi="hi_IN"/>
        </w:rPr>
        <w:t xml:space="preserve"> मिस्रवासी नील नदी का पानी नहीं पी सकते और उन्हें पीने का पानी खोजने के लिए नील नदी के किनारे खुदाई करनी पड़ती है। यहोवा द्वारा नील नदी पर मारने के सात दिन बाद उस विपत्ति का प्रभाव समाप्त हो जाता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फ़िरौन</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मूसा की लाठी</w:t>
      </w:r>
    </w:p>
    <w:p>
      <w:pPr>
        <w:pStyle w:val="ListBullet"/>
        <w:spacing w:line="240" w:lineRule="auto"/>
        <w:ind w:left="720"/>
      </w:pPr>
      <w:r>
        <w:rPr>
          <w:lang w:val="hi_IN" w:bidi="hi_IN"/>
        </w:rPr>
      </w:r>
      <w:r>
        <w:rPr>
          <w:lang w:val="hi_IN" w:bidi="hi_IN"/>
        </w:rPr>
        <w:t xml:space="preserve">नील नदी की मछलियाँ </w:t>
      </w:r>
    </w:p>
    <w:p>
      <w:pPr>
        <w:pStyle w:val="ListBullet"/>
        <w:spacing w:line="240" w:lineRule="auto"/>
        <w:ind w:left="720"/>
      </w:pPr>
      <w:r>
        <w:rPr>
          <w:lang w:val="hi_IN" w:bidi="hi_IN"/>
        </w:rPr>
      </w:r>
      <w:r>
        <w:rPr>
          <w:lang w:val="hi_IN" w:bidi="hi_IN"/>
        </w:rPr>
        <w:t>मिस्री</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हारून की लाठी</w:t>
      </w:r>
    </w:p>
    <w:p>
      <w:pPr>
        <w:pStyle w:val="ListBullet"/>
        <w:spacing w:line="240" w:lineRule="auto"/>
        <w:ind w:left="720"/>
      </w:pPr>
      <w:r>
        <w:rPr>
          <w:lang w:val="hi_IN" w:bidi="hi_IN"/>
        </w:rPr>
      </w:r>
      <w:r>
        <w:rPr>
          <w:lang w:val="hi_IN" w:bidi="hi_IN"/>
        </w:rPr>
        <w:t>फ़िरौन के कर्मचारी</w:t>
      </w:r>
    </w:p>
    <w:p>
      <w:pPr>
        <w:pStyle w:val="ListBullet"/>
        <w:spacing w:line="240" w:lineRule="auto"/>
        <w:ind w:left="720"/>
      </w:pPr>
      <w:r>
        <w:rPr>
          <w:lang w:val="hi_IN" w:bidi="hi_IN"/>
        </w:rPr>
      </w:r>
      <w:r>
        <w:rPr>
          <w:lang w:val="hi_IN" w:bidi="hi_IN"/>
        </w:rPr>
        <w:t>और मिस्र के जादूगर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 xml:space="preserve">यहोवा ने मूसा से कहा कि फ़िरौन का हृदय अभी भी कठोर है और वह इस्राएल के लोगों को मिस्र से जाने देने से इंकार कर रहा है। </w:t>
      </w:r>
    </w:p>
    <w:p>
      <w:pPr/>
      <w:r>
        <w:rPr>
          <w:lang w:val="hi_IN" w:bidi="hi_IN"/>
        </w:rPr>
      </w:r>
      <w:r>
        <w:rPr>
          <w:lang w:val="hi_IN" w:bidi="hi_IN"/>
        </w:rPr>
        <w:t xml:space="preserve">यहोवा ने मूसा को निर्देश दिया कि अगले सुबह वह फ़िरौन से मिलने जाए, जब फ़िरौन नील नदी की ओर जा रहा होगा। फ़िरौन का महल शायद नदी से ज्यादा दूर नहीं था। यहोवा ने मूसा से कहा कि वह फ़िरौन से मिलने के लिए नील नदी के किनारे खड़ा हो जाए। मूसा को अपने साथ अपनी लाठी, या चलने वाली छड़ी लानी थी। हम जानते हैं कि हारून मूसा के साथ था, हालाँकि इस समय कहानी में ऐसा नहीं कहा गया है। </w:t>
      </w:r>
    </w:p>
    <w:p>
      <w:pPr/>
      <w:r>
        <w:rPr>
          <w:lang w:val="hi_IN" w:bidi="hi_IN"/>
        </w:rPr>
      </w:r>
      <w:r>
        <w:rPr>
          <w:lang w:val="hi_IN" w:bidi="hi_IN"/>
        </w:rPr>
        <w:t xml:space="preserve">यहाँ रुकें और समूह में मिस्र का नक्शा देखें जिसमें </w:t>
      </w:r>
      <w:r>
        <w:rPr>
          <w:lang w:val="hi_IN" w:bidi="hi_IN"/>
        </w:rPr>
        <w:t>मिस्र में नील नदी</w:t>
      </w:r>
      <w:r>
        <w:rPr>
          <w:lang w:val="hi_IN" w:bidi="hi_IN"/>
        </w:rPr>
        <w:t xml:space="preserve"> दिखाई दे रही है। इस ऑडियो को यहाँ रोकें।</w:t>
      </w:r>
    </w:p>
    <w:p>
      <w:pPr/>
      <w:r>
        <w:rPr>
          <w:lang w:val="hi_IN" w:bidi="hi_IN"/>
        </w:rPr>
      </w:r>
      <w:r>
        <w:rPr>
          <w:lang w:val="hi_IN" w:bidi="hi_IN"/>
        </w:rPr>
        <w:t xml:space="preserve">यहोवा ने मूसा को ठीक‑ठीक बताया कि उसे फ़िरौन से क्या कहना है। यहोवा ने मूसा को पूरा उपदेश दिया—उसमें वे वचन भी थे जो मूसा को स्वयं फ़िरौन से कहना था और वे वचन भी जो उसे यहोवा की ओर से फ़िरौन से कहना था। इस भाग को दोबारा सुनाते समय, उपदेश का अभिनय करें। मूसा, यहोवा और फ़िरौन की भूमिका निभाने के लिए तीन लोगों को चुनें। फ़िरौन की भूमिका निभाने वाला अभिनेता खड़ा होकर सुन रहा होगा, जबकि मूसा और यहोवा की भूमिका निभाने वाले अभिनेता उपदेश देंगे। </w:t>
      </w:r>
    </w:p>
    <w:p>
      <w:pPr/>
      <w:r>
        <w:rPr>
          <w:lang w:val="hi_IN" w:bidi="hi_IN"/>
        </w:rPr>
      </w:r>
      <w:r>
        <w:rPr>
          <w:lang w:val="hi_IN" w:bidi="hi_IN"/>
        </w:rPr>
        <w:t xml:space="preserve">यहोवा ने मूसा को आज्ञा दी कि वह फ़िरौन से यह कहे: "इब्रियों के परमेश्वर यहोवा ने मुझे तेरे पास यह कहने के लिए भेजा है, कि 'मेरे लोगों को जाने दे ताकि वे जंगल में मेरी आराधना करें।' लेकिन अब तक तूने मेरी बात नहीं सुनी है। यहोवा यों कहता है, 'इससे तुम जानोगे कि मैं यहोवा हूँ; मेरे हाथ में जो लाठी है उससे मैं नील नदी के पानी को मारूँगा, और वह लहू में बदल जाएगा। नील नदी की मछलियाँ मर जाएँगी, और नदी से दुर्गंध आने लगेगी; मिस्रवासी उसका पानी नहीं पी सकेंगे। </w:t>
      </w:r>
    </w:p>
    <w:p>
      <w:pPr/>
      <w:r>
        <w:rPr>
          <w:lang w:val="hi_IN" w:bidi="hi_IN"/>
        </w:rPr>
      </w:r>
      <w:r>
        <w:rPr>
          <w:lang w:val="hi_IN" w:bidi="hi_IN"/>
        </w:rPr>
        <w:t>यहाँ रुकें और समूह में चर्चा करें: आपकी संस्कृति में, किसी ऐसे व्यक्ति को निर्देश कैसे दिए जाते हैं जो किसी और ने आपको पहले ही दे दिए हों? आप किन शब्दों या वाक्यांशों का उपयोग यह बताने के लिए करते हैं कि निर्देश किसी और से आए हैं? इस ऑडियो को यहाँ रोकें।</w:t>
      </w:r>
    </w:p>
    <w:p>
      <w:pPr/>
      <w:r>
        <w:rPr>
          <w:lang w:val="hi_IN" w:bidi="hi_IN"/>
        </w:rPr>
      </w:r>
      <w:r>
        <w:rPr>
          <w:lang w:val="hi_IN" w:bidi="hi_IN"/>
        </w:rPr>
        <w:t xml:space="preserve">यहोवा ने मूसा से कहा कि वह हारून से बात करे और उसे ये निर्देश दे: “हारून, अपनी लाठी ले और मिस्र के जल पर, उनकी नदियों, नहरों, तालाबों और सभी जलाशयों पर अपना हाथ फैला दे, ताकि वे लहू से लथपथ हो जाएँ, और पुरे मिस्र देश में, यहाँ तक लकड़ी और पत्थर के बर्तनों में भी लहू हो जाए।” हारून को अपनी लाठी लेनी थी और जिस हाथ में उसने लाठी पकड़ी हुई थी उसे आगे बढ़ाना था। उसे अपने हाथ को प्रतीकात्मक रूप से मिस्र के सभी जलस्रोतों पर फैलाना था, ताकि वे लहू में बदल जाएं। </w:t>
      </w:r>
    </w:p>
    <w:p>
      <w:pPr/>
      <w:r>
        <w:rPr>
          <w:lang w:val="hi_IN" w:bidi="hi_IN"/>
        </w:rPr>
      </w:r>
      <w:r>
        <w:rPr>
          <w:lang w:val="hi_IN" w:bidi="hi_IN"/>
        </w:rPr>
        <w:t xml:space="preserve">यहाँ रुकें और समूह में मिलकर </w:t>
      </w:r>
      <w:r>
        <w:rPr>
          <w:lang w:val="hi_IN" w:bidi="hi_IN"/>
        </w:rPr>
        <w:t>नील नदी की एक नहर</w:t>
      </w:r>
      <w:r>
        <w:rPr>
          <w:lang w:val="hi_IN" w:bidi="hi_IN"/>
        </w:rPr>
        <w:t xml:space="preserve"> की तस्वीर देखें। इस ऑडियो को यहाँ रोकें।</w:t>
      </w:r>
    </w:p>
    <w:p>
      <w:pPr/>
      <w:r>
        <w:rPr>
          <w:lang w:val="hi_IN" w:bidi="hi_IN"/>
        </w:rPr>
      </w:r>
      <w:r>
        <w:rPr>
          <w:lang w:val="hi_IN" w:bidi="hi_IN"/>
        </w:rPr>
        <w:t xml:space="preserve">मूसा और हारून ने यहोवा की हर उस बात का पालन किया जो यहोवा ने उन्हें करने की आज्ञा दी थी। हालाँकि यह कहानी यहाँ यहोवा के निर्देशों को दोहराती नहीं है, फिर भी मूसा ने फ़िरौन को वह सब कुछ बता दिया होगा जो यहोवा ने उसे फ़िरौन से कहने के लिए कहा था। कहानी फिर कहती है कि 'उसने' सबको दिखाने के लिए लाठी उठाई और नील नदी के पानी की सतह पर मारी। यह पूरी तरह स्पष्ट नहीं है कि 'उसने' शब्द मूसा के लिए प्रयुक्त हुआ है या हारून के लिए। यह अधिक सम्भव है कि वह हारून था और जब फ़िरौन और उसके कर्मचारी देख रहे थे, तो मूसा ने अपने वचनों से हारून को निर्देश दिया। आप चाहें तो "उसने" शब्द का प्रयोग कर सकते हैं, जिसमें मूसा या हारून का कोई उल्लेख न हो, या आप "हारून" कह सकते हैं, क्योंकि हारून के होने की संभावना अधिक है। जब हारून ने अपनी लाठी उठाई, तो पूरी नील नदी का पानी लहू में बदल गया। </w:t>
      </w:r>
    </w:p>
    <w:p>
      <w:pPr/>
      <w:r>
        <w:rPr>
          <w:lang w:val="hi_IN" w:bidi="hi_IN"/>
        </w:rPr>
      </w:r>
      <w:r>
        <w:rPr>
          <w:lang w:val="hi_IN" w:bidi="hi_IN"/>
        </w:rPr>
        <w:t>और नील नदी में पानी के लहू में बदल जाने के परिणामस्वरूप मछलियाँ मर गईं। और मरी हुई मछलियों के कारण नील नदी का पानी बदबूदार हो गया था। परिणामस्वरूप, मिस्रवासी नील नदी का पानी नहीं पी सकते थे। और मिस्र में हर जगह पानी लहू में बदल गया।</w:t>
      </w:r>
    </w:p>
    <w:p>
      <w:pPr/>
      <w:r>
        <w:rPr>
          <w:lang w:val="hi_IN" w:bidi="hi_IN"/>
        </w:rPr>
      </w:r>
      <w:r>
        <w:rPr>
          <w:lang w:val="hi_IN" w:bidi="hi_IN"/>
        </w:rPr>
        <w:t xml:space="preserve">लेकिन मिस्र के जादूगरों ने अपनी गुप्त शक्तियों का उपयोग करके मूसा और हारून के समान ही चमत्कारी चिन्ह दिखाया। उन्होंने पानी को लहू में बदल दिया। हमें यह निश्चित रूप से नहीं पता कि जादूगरों ने किस पानी को खून में बदल दिया, क्योंकि मिस्र का सारा पानी यहोवा ने मूसा और हारून के माध्यम से पहले ही लहू में बदल दिया था। यह शायद वही पानी था जिसे मिस्रवासी पीने के लिए खोदकर निकालते थे। लेकिन जैसे यहोवा ने मूसा से कहा था, फ़िरौन का मन हठीला बना रहा। यह देखकर कि उसके जादूगरों ने भी वही चमत्कार किया था, फ़िरौन को मूसा और हारून की बात न सुनने का बहाना मिल गया और उसने इस्राएलियों को जाने नहीं दिया। </w:t>
      </w:r>
    </w:p>
    <w:p>
      <w:pPr/>
      <w:r>
        <w:rPr>
          <w:lang w:val="hi_IN" w:bidi="hi_IN"/>
        </w:rPr>
      </w:r>
      <w:r>
        <w:rPr>
          <w:lang w:val="hi_IN" w:bidi="hi_IN"/>
        </w:rPr>
        <w:t xml:space="preserve">फ़िरौन अपने कर्मचारियों के साथ नदी के किनारे खड़ा था। वह मूसा और हारून से, और शायद अपने जादूगरों से भी, मुंह मोड़कर अपने घर चला गया। "अपने घर में चला गया" वाक्यांश से पता चलता है कि महल नदी के पास था। फिर भाग में कहा गया है, "और उसने इस बात को भी मन में नहीं लिया।" इस वाक्यांश का अर्थ है कि फ़िरौन ने जो कुछ भी हुआ उस पर जरा भी ध्यान नहीं दिया। "हृदय" शब्द फ़िरौन के मन को भी संदर्भित कर सकता है। आप इस वाक्य का अनुवाद इस तरह भी कर सकते हैं "फ़िरौन ने इस मामले को अपने मन से निकाल दिया।" </w:t>
      </w:r>
    </w:p>
    <w:p>
      <w:pPr/>
      <w:r>
        <w:rPr>
          <w:lang w:val="hi_IN" w:bidi="hi_IN"/>
        </w:rPr>
      </w:r>
      <w:r>
        <w:rPr>
          <w:lang w:val="hi_IN" w:bidi="hi_IN"/>
        </w:rPr>
        <w:t xml:space="preserve">और सभी मिस्रियों ने पीने के पानी के लिए नील नदी के किनारे खुदाई की, क्योंकि वे नील नदी का पानी नहीं पी सकते थे। "सभी मिस्रियों" वाक्यांश का अर्थ था कि इस विपत्ति ने केवल मिस्रियों को प्रभावित किया था, न कि इस्राएलियों को। मिस्रवासियों ने रेत और गाद में गड्ढे खोदकर शायद नील नदी के लहू जैसे पानी की गंध और अशुद्धियों से मुक्त "पीने का पानी" खोजने की उम्मीद की होगी। यहोवा द्वारा नील नदी पर मारने के सात दिन बाद उस विपत्ति का प्रभाव समाप्त हो जाता है। </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7:14–25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सात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फ़िरौन</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मूसा की लाठी</w:t>
      </w:r>
    </w:p>
    <w:p>
      <w:pPr>
        <w:pStyle w:val="ListBullet"/>
        <w:spacing w:line="240" w:lineRule="auto"/>
        <w:ind w:left="720"/>
      </w:pPr>
      <w:r>
        <w:rPr>
          <w:lang w:val="hi_IN" w:bidi="hi_IN"/>
        </w:rPr>
      </w:r>
      <w:r>
        <w:rPr>
          <w:lang w:val="hi_IN" w:bidi="hi_IN"/>
        </w:rPr>
        <w:t xml:space="preserve">नील नदी की मछलियाँ </w:t>
      </w:r>
    </w:p>
    <w:p>
      <w:pPr>
        <w:pStyle w:val="ListBullet"/>
        <w:spacing w:line="240" w:lineRule="auto"/>
        <w:ind w:left="720"/>
      </w:pPr>
      <w:r>
        <w:rPr>
          <w:lang w:val="hi_IN" w:bidi="hi_IN"/>
        </w:rPr>
      </w:r>
      <w:r>
        <w:rPr>
          <w:lang w:val="hi_IN" w:bidi="hi_IN"/>
        </w:rPr>
        <w:t>मिस्री</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हारून की लाठी</w:t>
      </w:r>
    </w:p>
    <w:p>
      <w:pPr>
        <w:pStyle w:val="ListBullet"/>
        <w:spacing w:line="240" w:lineRule="auto"/>
        <w:ind w:left="720"/>
      </w:pPr>
      <w:r>
        <w:rPr>
          <w:lang w:val="hi_IN" w:bidi="hi_IN"/>
        </w:rPr>
      </w:r>
      <w:r>
        <w:rPr>
          <w:lang w:val="hi_IN" w:bidi="hi_IN"/>
        </w:rPr>
        <w:t>फ़िरौन के कर्मचारी</w:t>
      </w:r>
    </w:p>
    <w:p>
      <w:pPr>
        <w:pStyle w:val="ListBullet"/>
        <w:spacing w:line="240" w:lineRule="auto"/>
        <w:ind w:left="720"/>
      </w:pPr>
      <w:r>
        <w:rPr>
          <w:lang w:val="hi_IN" w:bidi="hi_IN"/>
        </w:rPr>
      </w:r>
      <w:r>
        <w:rPr>
          <w:lang w:val="hi_IN" w:bidi="hi_IN"/>
        </w:rPr>
        <w:t>और मिस्र के जादूगर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अभिनय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 xml:space="preserve">तब यहोवा ने मूसा से कहा, “फ़िरौन का हृदय हठीला है, और वह अब भी लोगों को जाने देने से इनकार करता है। इसलिए, जब फ़िरौन सुबह नदी की ओर जा रहा हो, तो उसके पास जा। नील नदी के किनारे खड़े रहना और वहाँ उससे मिलना। यह ध्यान रखना कि अपनी वह लाठी साथ ले जाना जो साँप में बदल गई थी।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मूसा की भूमिका निभाने वाले व्यक्ति से पूछें, "आप क्या महसूस कर रहे हैं या क्या सोच रहे हैं?" वह व्यक्ति इस तरह उत्तर दे सकता है, "यहोवा ने कहा था कि वह फ़िरौन के हृदय को कठोर बना देगा," या "यहोवा ने मुझसे कहा कि मैं अपनी लाठी अपने साथ ले जाऊँ। शायद वह फ़िरौन को मनाने के लिए कोई और चमत्कार करेगा," या "वह फ़िरौन को हठीला होने के लिए दण्डित करेगा, जिससे फ़िरौन इस्राएल के लोगों को मिस्र से बाहर जाने देगा।"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फिर फ़िरौन से कहो, "इब्रियों के परमेश्वर यहोवा ने मुझे तेरे पास यह कहने के लिए भेजा है, कि 'मेरे लोगों को जाने दे ताकि वे जंगल में मेरी आराधना कर सकें।' अब तक तूने उसकी बात सुनने से इंकार किया है। इसलिए यहोवा कहता है, 'मैं तुझे दिखाऊंगा कि मैं यहोवा हूं।' देख! मैं अपने हाथ की इस लाठी से नील नदी के पानी पर मारूँगा, और नदी लहू में बदल जाएगी। उसमें रहने वाली मछलियाँ मर जाएँगी और नदी से बदबू आने लगेगी। मिस्रवासी नील नदी का पानी नहीं पी सकेंगे।" </w:t>
      </w:r>
    </w:p>
    <w:p>
      <w:pPr/>
      <w:r>
        <w:rPr>
          <w:lang w:val="hi_IN" w:bidi="hi_IN"/>
        </w:rPr>
      </w:r>
      <w:r>
        <w:rPr>
          <w:lang w:val="hi_IN" w:bidi="hi_IN"/>
        </w:rPr>
        <w:t xml:space="preserve">तब यहोवा ने मूसा से कहा, "हारून से कह, 'अपनी लाठी ले और अपना हाथ मिस्र के पानी—उसकी सभी नदियों, नहरों, तालाबों और सभी जलाशयों पर बढ़ा। सारे पानी को लहू में बदल दें। मिस्र में हर जगह पानी लहू में बदल जाएगा, यहाँ तक कि लकड़ी के कटोरों और पत्थर के बर्तनों में रखा हुआ पानी भी।" </w:t>
      </w:r>
    </w:p>
    <w:p>
      <w:pPr/>
      <w:r>
        <w:rPr>
          <w:lang w:val="hi_IN" w:bidi="hi_IN"/>
        </w:rPr>
      </w:r>
      <w:r>
        <w:rPr>
          <w:lang w:val="hi_IN" w:bidi="hi_IN"/>
        </w:rPr>
        <w:t xml:space="preserve">इसलिए मूसा और हारून ने वैसा ही किया जैसा यहोवा ने उन्हें आज्ञा दी थी। जब फ़िरौन और उसके सभी कर्मचारी देख रहे थे, तो हारून ने अपनी लाठी उठाई और नील नदी के पानी पर मारा। अचानक, पूरी नदी लहू में बदल गई! नदी की मछलियाँ मर गईं, और पानी इतना गंदा हो गया कि मिस्रवासी उसे पी नहीं सके। पूरे मिस्र देश में हर जगह लहू था।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हारून की भूमिका निभा रहे व्यक्ति से पूछें, "आप क्या महसूस कर रहे हैं या क्या सोच रहे हैं?" वह व्यक्ति इस तरह उत्तर दे सकता है, "यहोवा अत्यधिक सामर्थी है!" हर जगह पानी कोदेखो! यह लहू है!" या पानी से बदबू आती है! सभी मछलियाँ मर गई हैं! मिस्रवासी क्या पिएंगे? या "मैं सोच रहा हूँ कि फ़िरौन क्या करेगा? मिस्रवासी पीड़ा में हैं।"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 xml:space="preserve">लेकिन फिर से मिस्र के जादूगरों ने अपने जादू का उपयोग किया, और उन्होंने भी पानी को लहू में बदल दिया। इसलिए फ़िरौन का हृदय कठोर बना रहा। उसने मूसा और हारून की बात सुनने से इनकार कर दिया, ठीक वैसे ही जैसे कि यहोवा ने भविष्यद्वाणी की थी। फ़िरौन अपने महल में लौट आया और उसने इस पूरी बात को अपने दिमाग से निकाल दिया। तब सभी मिस्रवासियों ने पीने का पानी खोजने के लिए नदी के किनारे खुदाई की, क्योंकि वे नील नदी का पानी नहीं पी सकते थे। यहोवा द्वारा नील नदी पर मारे जाने के बाद सात दिन बीत गए।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फ़िरौन की भूमिका निभाने वाले व्यक्ति से पूछें, "आप क्या महसूस कर रहे हैं या क्या सोच रहे हैं?" वह व्यक्ति इस तरह उत्तर दे सकता है, "मुझे पता था कि यहोवा इतना सामर्थी नहीं है। मेरे जादूगर वही चमत्कार कर सकते हैं जो हारून और मूसा ने किया।" या "मूसा और हारून कितने भोले हैं। क्या वे नहीं जानते कि मैं इस्राएल के लोगों को कभी नहीं जाने दूँगा?" या "यह मुझे प्रभावित नहीं करता है। मेरे पास मेरे महल में पीने के लिए बहुत साफ पानी है।" </w:t>
      </w:r>
      <w:r>
        <w:rPr>
          <w:lang w:val="hi_IN" w:bidi="hi_IN"/>
        </w:rPr>
      </w:r>
    </w:p>
    <w:p>
      <w:pPr>
        <w:pStyle w:val="Heading3"/>
      </w:pPr>
      <w:r>
        <w:rPr>
          <w:lang w:val="hi_IN" w:bidi="hi_IN"/>
        </w:rPr>
        <w:t>आवश्यक जानकारी</w:t>
      </w:r>
    </w:p>
    <w:p>
      <w:pPr/>
      <w:r>
        <w:rPr>
          <w:lang w:val="hi_IN" w:bidi="hi_IN"/>
        </w:rPr>
      </w:r>
      <w:r>
        <w:rPr>
          <w:lang w:val="hi_IN" w:bidi="hi_IN"/>
        </w:rPr>
        <w:t>निर्गमन 7:14–25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तब यहोवा ने </w:t>
      </w:r>
      <w:r>
        <w:rPr>
          <w:b/>
          <w:lang w:val="hi_IN" w:bidi="hi_IN"/>
        </w:rPr>
        <w:t>मूसा</w:t>
      </w:r>
      <w:r>
        <w:rPr>
          <w:lang w:val="hi_IN" w:bidi="hi_IN"/>
        </w:rPr>
        <w:t xml:space="preserve"> से कहा, “</w:t>
      </w:r>
      <w:r>
        <w:rPr>
          <w:b/>
          <w:lang w:val="hi_IN" w:bidi="hi_IN"/>
        </w:rPr>
        <w:t>फ़िरौन</w:t>
      </w:r>
      <w:r>
        <w:rPr>
          <w:lang w:val="hi_IN" w:bidi="hi_IN"/>
        </w:rPr>
        <w:t xml:space="preserve"> का </w:t>
      </w:r>
      <w:r>
        <w:rPr>
          <w:lang w:val="hi_IN" w:bidi="hi_IN"/>
        </w:rPr>
        <w:t>हृदय</w:t>
      </w:r>
      <w:r>
        <w:rPr>
          <w:lang w:val="hi_IN" w:bidi="hi_IN"/>
        </w:rPr>
        <w:t xml:space="preserve"> कठोर हो गया है; वह लोगों को जाने देने से इनकार करता है।” </w:t>
      </w:r>
    </w:p>
    <w:p>
      <w:pPr/>
      <w:r>
        <w:rPr>
          <w:lang w:val="hi_IN" w:bidi="hi_IN"/>
        </w:rPr>
      </w:r>
      <w:r>
        <w:rPr>
          <w:b/>
          <w:lang w:val="hi_IN" w:bidi="hi_IN"/>
        </w:rPr>
        <w:t>यहोवा</w:t>
      </w:r>
      <w:r>
        <w:rPr>
          <w:lang w:val="hi_IN" w:bidi="hi_IN"/>
        </w:rPr>
        <w:t xml:space="preserve"> </w:t>
      </w:r>
      <w:r>
        <w:rPr>
          <w:lang w:val="hi_IN" w:bidi="hi_IN"/>
        </w:rPr>
        <w:t>परमेश्वर</w:t>
      </w:r>
      <w:r>
        <w:rPr>
          <w:lang w:val="hi_IN" w:bidi="hi_IN"/>
        </w:rPr>
        <w:t xml:space="preserve"> का व्यक्तिगत नाम है, और इस पूरे भाग में इसका प्रयोग किया गया है। यहोवा के लिए उसी नाम का प्रयोग करें जो आपने पिछले भागों में प्रयोग किया है। अधिक जानकारी के लिए मुख्य शब्दावली में </w:t>
      </w:r>
      <w:r>
        <w:rPr>
          <w:b/>
          <w:lang w:val="hi_IN" w:bidi="hi_IN"/>
        </w:rPr>
        <w:t>यहोवा</w:t>
      </w:r>
      <w:r>
        <w:rPr>
          <w:lang w:val="hi_IN" w:bidi="hi_IN"/>
        </w:rPr>
        <w:t xml:space="preserve"> शब्द को देखें।</w:t>
      </w:r>
    </w:p>
    <w:p>
      <w:pPr/>
      <w:r>
        <w:rPr>
          <w:lang w:val="hi_IN" w:bidi="hi_IN"/>
        </w:rPr>
      </w:r>
      <w:r>
        <w:rPr>
          <w:b/>
          <w:lang w:val="hi_IN" w:bidi="hi_IN"/>
        </w:rPr>
        <w:t>फ़िरौन</w:t>
      </w:r>
      <w:r>
        <w:rPr>
          <w:lang w:val="hi_IN" w:bidi="hi_IN"/>
        </w:rPr>
        <w:t xml:space="preserve"> के लिए उसी शब्द या वाक्यांश का प्रयोग करें जिसका प्रयोग आपने पिछले भागों में किया है। अधिक जानकारी के लिए मुख्य शब्दावली में </w:t>
      </w:r>
      <w:r>
        <w:rPr>
          <w:b/>
          <w:lang w:val="hi_IN" w:bidi="hi_IN"/>
        </w:rPr>
        <w:t>फ़िरौन</w:t>
      </w:r>
      <w:r>
        <w:rPr>
          <w:lang w:val="hi_IN" w:bidi="hi_IN"/>
        </w:rPr>
        <w:t xml:space="preserve"> को देखें। </w:t>
      </w:r>
    </w:p>
    <w:p>
      <w:pPr/>
      <w:r>
        <w:rPr>
          <w:lang w:val="hi_IN" w:bidi="hi_IN"/>
        </w:rPr>
      </w:r>
      <w:r>
        <w:rPr>
          <w:lang w:val="hi_IN" w:bidi="hi_IN"/>
        </w:rPr>
        <w:t xml:space="preserve">यहोवा ने मूसा से बात की और उसे अगली सुबह उस समय फ़िरौन से बात करने के लिए कहा, जब फ़िरौन नदी के किनारे जाए। यहोवा ने मूसा से फ़िरौन से यह कहने को कहा: "यहोवा, </w:t>
      </w:r>
      <w:r>
        <w:rPr>
          <w:b/>
          <w:lang w:val="hi_IN" w:bidi="hi_IN"/>
        </w:rPr>
        <w:t>इब्रियों</w:t>
      </w:r>
      <w:r>
        <w:rPr>
          <w:lang w:val="hi_IN" w:bidi="hi_IN"/>
        </w:rPr>
        <w:t xml:space="preserve"> या </w:t>
      </w:r>
      <w:r>
        <w:rPr>
          <w:b/>
          <w:lang w:val="hi_IN" w:bidi="hi_IN"/>
        </w:rPr>
        <w:t>इस्राएलियों</w:t>
      </w:r>
      <w:r>
        <w:rPr>
          <w:lang w:val="hi_IN" w:bidi="hi_IN"/>
        </w:rPr>
        <w:t xml:space="preserve"> के परमेश्वर ने मुझे तेरे पास भेजा है, और कहा है, 'मेरे लोगों को जाने दे, ताकि वे </w:t>
      </w:r>
      <w:r>
        <w:rPr>
          <w:b/>
          <w:lang w:val="hi_IN" w:bidi="hi_IN"/>
        </w:rPr>
        <w:t>जंगल</w:t>
      </w:r>
      <w:r>
        <w:rPr>
          <w:lang w:val="hi_IN" w:bidi="hi_IN"/>
        </w:rPr>
        <w:t xml:space="preserve"> में मेरी </w:t>
      </w:r>
      <w:r>
        <w:rPr>
          <w:b/>
          <w:lang w:val="hi_IN" w:bidi="hi_IN"/>
        </w:rPr>
        <w:t>आराधना</w:t>
      </w:r>
      <w:r>
        <w:rPr>
          <w:lang w:val="hi_IN" w:bidi="hi_IN"/>
        </w:rPr>
        <w:t xml:space="preserve"> कर सकें।'"</w:t>
      </w:r>
    </w:p>
    <w:p>
      <w:pPr/>
      <w:r>
        <w:rPr>
          <w:lang w:val="hi_IN" w:bidi="hi_IN"/>
        </w:rPr>
      </w:r>
      <w:r>
        <w:rPr>
          <w:b/>
          <w:lang w:val="hi_IN" w:bidi="hi_IN"/>
        </w:rPr>
        <w:t>इब्री</w:t>
      </w:r>
      <w:r>
        <w:rPr>
          <w:lang w:val="hi_IN" w:bidi="hi_IN"/>
        </w:rPr>
        <w:t xml:space="preserve">, या इस्राएली शब्द अब्राहम के </w:t>
      </w:r>
      <w:r>
        <w:rPr>
          <w:b/>
          <w:lang w:val="hi_IN" w:bidi="hi_IN"/>
        </w:rPr>
        <w:t>वंशजों</w:t>
      </w:r>
      <w:r>
        <w:rPr>
          <w:lang w:val="hi_IN" w:bidi="hi_IN"/>
        </w:rPr>
        <w:t xml:space="preserve"> के लोगों के समूह का नाम है। इब्रियों के लिए उसी शब्द या वाक्यांश का प्रयोग करें जिसका प्रयोग आपने पिछले भागों में किया है। अधिक जानकारी के लिए मुख्य शब्दावली में </w:t>
      </w:r>
      <w:r>
        <w:rPr>
          <w:b/>
          <w:lang w:val="hi_IN" w:bidi="hi_IN"/>
        </w:rPr>
        <w:t>इब्रियों</w:t>
      </w:r>
      <w:r>
        <w:rPr>
          <w:lang w:val="hi_IN" w:bidi="hi_IN"/>
        </w:rPr>
        <w:t xml:space="preserve"> शब्द देखें। </w:t>
      </w:r>
    </w:p>
    <w:p>
      <w:pPr/>
      <w:r>
        <w:rPr>
          <w:lang w:val="hi_IN" w:bidi="hi_IN"/>
        </w:rPr>
      </w:r>
      <w:r>
        <w:rPr>
          <w:lang w:val="hi_IN" w:bidi="hi_IN"/>
        </w:rPr>
        <w:t xml:space="preserve">यहाँ </w:t>
      </w:r>
      <w:r>
        <w:rPr>
          <w:b/>
          <w:lang w:val="hi_IN" w:bidi="hi_IN"/>
        </w:rPr>
        <w:t>आराधना</w:t>
      </w:r>
      <w:r>
        <w:rPr>
          <w:lang w:val="hi_IN" w:bidi="hi_IN"/>
        </w:rPr>
        <w:t xml:space="preserve"> शब्द का अर्थ है यहोवा की सेवा करके उसके प्रति प्रेम दिखाना। आराधना के लिए उसी शब्द या वाक्यांश का प्रयोग करें जो आपने पिछले भागों में किया था। अधिक जानकारी के लिए मुख्य शब्दावली में </w:t>
      </w:r>
      <w:r>
        <w:rPr>
          <w:b/>
          <w:lang w:val="hi_IN" w:bidi="hi_IN"/>
        </w:rPr>
        <w:t>आराधना</w:t>
      </w:r>
      <w:r>
        <w:rPr>
          <w:lang w:val="hi_IN" w:bidi="hi_IN"/>
        </w:rPr>
        <w:t xml:space="preserve"> शब्द को देखें। </w:t>
      </w:r>
    </w:p>
    <w:p>
      <w:pPr/>
      <w:r>
        <w:rPr>
          <w:lang w:val="hi_IN" w:bidi="hi_IN"/>
        </w:rPr>
      </w:r>
      <w:r>
        <w:rPr>
          <w:b/>
          <w:lang w:val="hi_IN" w:bidi="hi_IN"/>
        </w:rPr>
        <w:t>जंगल</w:t>
      </w:r>
      <w:r>
        <w:rPr>
          <w:lang w:val="hi_IN" w:bidi="hi_IN"/>
        </w:rPr>
        <w:t xml:space="preserve"> के लिए उसी शब्द या वाक्यांश का प्रयोग करें जिसका प्रयोग आपने पिछले भागों में किया है। अधिक जानकारी के लिए मुख्य शब्दावली में </w:t>
      </w:r>
      <w:r>
        <w:rPr>
          <w:lang w:val="hi_IN" w:bidi="hi_IN"/>
        </w:rPr>
        <w:t>जंगल</w:t>
      </w:r>
      <w:r>
        <w:rPr>
          <w:lang w:val="hi_IN" w:bidi="hi_IN"/>
        </w:rPr>
        <w:t xml:space="preserve"> शब्द देखें। </w:t>
      </w:r>
    </w:p>
    <w:p>
      <w:pPr/>
      <w:r>
        <w:rPr>
          <w:lang w:val="hi_IN" w:bidi="hi_IN"/>
        </w:rPr>
      </w:r>
      <w:r>
        <w:rPr>
          <w:lang w:val="hi_IN" w:bidi="hi_IN"/>
        </w:rPr>
        <w:t xml:space="preserve">और यहोवा ने मूसा से कहा, “हारून से कह, ‘अपनी लाठी ले और मिस्र के जल पर, उनकी नदियों, नहरों, तालाबों और सभी जलाशयों पर अपना हाथ फैला दे, जिससे वे </w:t>
      </w:r>
      <w:r>
        <w:rPr>
          <w:b/>
          <w:lang w:val="hi_IN" w:bidi="hi_IN"/>
        </w:rPr>
        <w:t>लहू</w:t>
      </w:r>
      <w:r>
        <w:rPr>
          <w:lang w:val="hi_IN" w:bidi="hi_IN"/>
        </w:rPr>
        <w:t xml:space="preserve">बन जाएँ, और मिस्र देश की सारी भूमि में, लकड़ी और पत्थर के बर्तनों में भी लहू भर जाए।’” </w:t>
      </w:r>
      <w:r>
        <w:rPr>
          <w:b/>
          <w:lang w:val="hi_IN" w:bidi="hi_IN"/>
        </w:rPr>
        <w:t>नहरें</w:t>
      </w:r>
      <w:r>
        <w:rPr>
          <w:lang w:val="hi_IN" w:bidi="hi_IN"/>
        </w:rPr>
        <w:t xml:space="preserve"> नील नदी की ही शाखाएँ थीं, जिन्हें लोग अपने खेतों की सिंचाई और पोषण के लिए खोदते थे। </w:t>
      </w:r>
      <w:r>
        <w:rPr>
          <w:b/>
          <w:lang w:val="hi_IN" w:bidi="hi_IN"/>
        </w:rPr>
        <w:t>छोटी नदियाँ</w:t>
      </w:r>
      <w:r>
        <w:rPr>
          <w:lang w:val="hi_IN" w:bidi="hi_IN"/>
        </w:rPr>
        <w:t xml:space="preserve"> या जलधाराएँ नील नदी की शाखाएँ थीं, जो प्राकृतिक रूप से बनी थीं। नील नदी में बाढ़ आने के बाद बचे हुए जल के जमाव को </w:t>
      </w:r>
      <w:r>
        <w:rPr>
          <w:b/>
          <w:lang w:val="hi_IN" w:bidi="hi_IN"/>
        </w:rPr>
        <w:t>तालाब</w:t>
      </w:r>
      <w:r>
        <w:rPr>
          <w:lang w:val="hi_IN" w:bidi="hi_IN"/>
        </w:rPr>
        <w:t xml:space="preserve"> कहा जाता था। </w:t>
      </w:r>
      <w:r>
        <w:rPr>
          <w:b/>
          <w:lang w:val="hi_IN" w:bidi="hi_IN"/>
        </w:rPr>
        <w:t>जलाशय</w:t>
      </w:r>
      <w:r>
        <w:rPr>
          <w:lang w:val="hi_IN" w:bidi="hi_IN"/>
        </w:rPr>
        <w:t xml:space="preserve"> पानी के ऐसे कुंड होते थे जिन्हें लोग बाद में उपयोग के लिए पानी जमा करने के लिए खोदते थे। </w:t>
      </w:r>
    </w:p>
    <w:p>
      <w:pPr/>
      <w:r>
        <w:rPr>
          <w:lang w:val="hi_IN" w:bidi="hi_IN"/>
        </w:rPr>
      </w:r>
      <w:r>
        <w:rPr>
          <w:lang w:val="hi_IN" w:bidi="hi_IN"/>
        </w:rPr>
        <w:t>यहाँ रुकें और समूह में चर्चा करें कि आप विभिन्न जल निकायों के लिए कौन से शब्द या वाक्यांशों का प्रयोग करेंगे।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 xml:space="preserve">जब यहोवा ने पानी को लहू में बदल दिया, तो मिस्र के </w:t>
      </w:r>
      <w:r>
        <w:rPr>
          <w:b/>
          <w:lang w:val="hi_IN" w:bidi="hi_IN"/>
        </w:rPr>
        <w:t>जादूगरों</w:t>
      </w:r>
      <w:r>
        <w:rPr>
          <w:lang w:val="hi_IN" w:bidi="hi_IN"/>
        </w:rPr>
        <w:t xml:space="preserve"> ने भी अपनी गुप्त कला से ऐसा ही किया। </w:t>
      </w:r>
    </w:p>
    <w:p>
      <w:pPr/>
      <w:r>
        <w:rPr>
          <w:lang w:val="hi_IN" w:bidi="hi_IN"/>
        </w:rPr>
      </w:r>
      <w:r>
        <w:rPr>
          <w:b/>
          <w:lang w:val="hi_IN" w:bidi="hi_IN"/>
        </w:rPr>
        <w:t>जादूगरों</w:t>
      </w:r>
      <w:r>
        <w:rPr>
          <w:lang w:val="hi_IN" w:bidi="hi_IN"/>
        </w:rPr>
        <w:t xml:space="preserve"> के लिए उसी शब्द या वाक्यांश का प्रयोग करें जिसका प्रयोग आपने पिछले भागों में किया है। अधिक जानकारी के लिए मुख्य शब्दावली में </w:t>
      </w:r>
      <w:r>
        <w:rPr>
          <w:b/>
          <w:lang w:val="hi_IN" w:bidi="hi_IN"/>
        </w:rPr>
        <w:t>जादूगर</w:t>
      </w:r>
      <w:r>
        <w:rPr>
          <w:lang w:val="hi_IN" w:bidi="hi_IN"/>
        </w:rPr>
        <w:t xml:space="preserve"> शब्द को देखें।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8:1–15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8:1–15 को सुनें और अपने मन में रखें।</w:t>
      </w:r>
    </w:p>
    <w:p>
      <w:pPr/>
      <w:r>
        <w:rPr>
          <w:lang w:val="hi_IN" w:bidi="hi_IN"/>
        </w:rPr>
      </w:r>
      <w:r>
        <w:rPr>
          <w:lang w:val="hi_IN" w:bidi="hi_IN"/>
        </w:rPr>
        <w:t>यदि सम्भव हो, तो निर्गमन 8:1–15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r>
        <w:rPr>
          <w:lang w:val="hi_IN" w:bidi="hi_IN"/>
        </w:rPr>
      </w:r>
      <w:r>
        <w:rPr>
          <w:lang w:val="hi_IN" w:bidi="hi_IN"/>
        </w:rPr>
        <w:t>इस भाग में आपको क्या अच्छा लगा?</w:t>
      </w:r>
    </w:p>
    <w:p>
      <w:pPr/>
      <w:r>
        <w:rPr>
          <w:lang w:val="hi_IN" w:bidi="hi_IN"/>
        </w:rPr>
      </w:r>
      <w:r>
        <w:rPr>
          <w:lang w:val="hi_IN" w:bidi="hi_IN"/>
        </w:rPr>
        <w:t>इस ऑडियो को यहाँ रोकें।</w:t>
      </w:r>
    </w:p>
    <w:p>
      <w:pPr/>
      <w:r>
        <w:rPr>
          <w:lang w:val="hi_IN" w:bidi="hi_IN"/>
        </w:rPr>
      </w:r>
      <w:r>
        <w:rPr>
          <w:lang w:val="hi_IN" w:bidi="hi_IN"/>
        </w:rPr>
        <w:t>आपको इस भाग में क्या अच्छा नहीं लगा या क्या समझ नहीं आया?</w:t>
      </w:r>
    </w:p>
    <w:p>
      <w:pPr/>
      <w:r>
        <w:rPr>
          <w:lang w:val="hi_IN" w:bidi="hi_IN"/>
        </w:rPr>
      </w:r>
      <w:r>
        <w:rPr>
          <w:lang w:val="hi_IN" w:bidi="hi_IN"/>
        </w:rPr>
        <w:t>इस ऑडियो को यहाँ रोकें।</w:t>
      </w:r>
    </w:p>
    <w:p>
      <w:pPr/>
      <w:r>
        <w:rPr>
          <w:lang w:val="hi_IN" w:bidi="hi_IN"/>
        </w:rPr>
      </w:r>
      <w:r>
        <w:rPr>
          <w:lang w:val="hi_IN" w:bidi="hi_IN"/>
        </w:rPr>
        <w:t>यह भाग हमें परमेश्वर के बारे में क्या बताता है?</w:t>
      </w:r>
    </w:p>
    <w:p>
      <w:pPr/>
      <w:r>
        <w:rPr>
          <w:lang w:val="hi_IN" w:bidi="hi_IN"/>
        </w:rPr>
      </w:r>
      <w:r>
        <w:rPr>
          <w:lang w:val="hi_IN" w:bidi="hi_IN"/>
        </w:rPr>
        <w:t>इस ऑडियो को यहाँ रोकें।</w:t>
      </w:r>
    </w:p>
    <w:p>
      <w:pPr/>
      <w:r>
        <w:rPr>
          <w:lang w:val="hi_IN" w:bidi="hi_IN"/>
        </w:rPr>
      </w:r>
      <w:r>
        <w:rPr>
          <w:lang w:val="hi_IN" w:bidi="hi_IN"/>
        </w:rPr>
        <w:t>यह भाग हमें लोगों के बारे में क्या बताता है?</w:t>
      </w:r>
    </w:p>
    <w:p>
      <w:pPr/>
      <w:r>
        <w:rPr>
          <w:lang w:val="hi_IN" w:bidi="hi_IN"/>
        </w:rPr>
      </w:r>
      <w:r>
        <w:rPr>
          <w:lang w:val="hi_IN" w:bidi="hi_IN"/>
        </w:rPr>
        <w:t>इस ऑडियो को यहाँ रोकें।</w:t>
      </w:r>
    </w:p>
    <w:p>
      <w:pPr/>
      <w:r>
        <w:rPr>
          <w:lang w:val="hi_IN" w:bidi="hi_IN"/>
        </w:rPr>
      </w:r>
      <w:r>
        <w:rPr>
          <w:lang w:val="hi_IN" w:bidi="hi_IN"/>
        </w:rPr>
        <w:t>यह भाग हमारे दैनिक जीवन को कैसे प्रभावित करता है?</w:t>
      </w:r>
    </w:p>
    <w:p>
      <w:pPr/>
      <w:r>
        <w:rPr>
          <w:lang w:val="hi_IN" w:bidi="hi_IN"/>
        </w:rPr>
      </w:r>
      <w:r>
        <w:rPr>
          <w:lang w:val="hi_IN" w:bidi="hi_IN"/>
        </w:rPr>
        <w:t>इस ऑडियो को यहाँ रोकें।</w:t>
      </w:r>
    </w:p>
    <w:p>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lang w:val="hi_IN" w:bidi="hi_IN"/>
        </w:rPr>
        <w:t>इस ऑडियो को यहाँ रोकें।</w:t>
      </w:r>
      <w:r>
        <w:rPr>
          <w:lang w:val="hi_IN" w:bidi="hi_IN"/>
        </w:rPr>
      </w:r>
    </w:p>
    <w:p>
      <w:pPr>
        <w:pStyle w:val="Heading3"/>
      </w:pPr>
      <w:r>
        <w:rPr>
          <w:lang w:val="hi_IN" w:bidi="hi_IN"/>
        </w:rPr>
        <w:t>पाठ का परिचय</w:t>
      </w:r>
    </w:p>
    <w:p>
      <w:pPr/>
      <w:r>
        <w:rPr>
          <w:lang w:val="hi_IN" w:bidi="hi_IN"/>
        </w:rPr>
      </w:r>
      <w:r>
        <w:rPr>
          <w:lang w:val="hi_IN" w:bidi="hi_IN"/>
        </w:rPr>
        <w:t>निर्गमन 8:1–15 का ऑडियो संस्करण सबसे आसानी से समझ में आने वाले अनुवाद में सुनें।</w:t>
      </w:r>
    </w:p>
    <w:p>
      <w:pPr/>
      <w:r>
        <w:rPr>
          <w:lang w:val="hi_IN" w:bidi="hi_IN"/>
        </w:rPr>
      </w:r>
      <w:r>
        <w:rPr>
          <w:lang w:val="hi_IN" w:bidi="hi_IN"/>
        </w:rPr>
        <w:t xml:space="preserve">पिछले भाग में, यहोवा ने मूसा को आज्ञा दी कि वह अपने भाई हारून से नील नदी पर मारने के लिए कहे। अचानक, बांधों, बर्तनों, बाल्टियों और जलाशयों में जमा हुआ सारा पानी लहू में बदल गया। तब मिस्रवासियों को पीने का पानी प्राप्त करने के लिए नए कुएं खोदने पड़े। यह घटना यहोवा द्वारा पानी को लहू में बदलने के 7 दिन बाद घटित होती है। </w:t>
      </w:r>
    </w:p>
    <w:p>
      <w:pPr/>
      <w:r>
        <w:rPr>
          <w:lang w:val="hi_IN" w:bidi="hi_IN"/>
        </w:rPr>
      </w:r>
      <w:r>
        <w:rPr>
          <w:lang w:val="hi_IN" w:bidi="hi_IN"/>
        </w:rPr>
        <w:t xml:space="preserve">सात दिन बाद, यहोवा ने मूसा से कहा कि वह मिस्र के राजा फ़िरौन के पास वापस जाए और उससे कहे कि वह उसके लोगों, इस्राएलियों को जाने दे ताकि वे यहोवा की उपासना या सेवा कर सकें। इस बार मूसा इस्राएलियों को केवल थोड़े समय के लिए ही दूर जाने के लिए नहीं कह रहा है। यहोवा ने मूसा से कहा कि वह फ़िरौन से कहे, "यदि तू इस्राएलियों को जाने और मेरी आराधना करने की अनुमति देने से इंकार करेगा, तो यहोवा तुझे दण्ड देगा। मिस्र देश भर में मेंढकों की विपत्ति या आक्रमण होगा। नील नदी मेंढकों से भर जाएगी जो तेरे महल और शयनकक्ष में, तेरे बिस्तर में, तेरे कर्मचारियों और लोगों के घरों में, और तेरे चूल्हों और आटा गूंथने के बर्तनों में घुस आएंगे।" यह पहली बार होगा जब फ़िरौन स्वयं इन विपत्तियों से प्रभावित होगा। जब यहोवा ने कहा कि नील नदी मेंढकों से भर जाएगी, तो यहोवा यह दर्शा रहा है कि कोई भी स्थान मेंढकों से मुक्त नहीं होगा और कोई भी उनसे बच नहीं सकता। घर का हर हिस्सा मेंढकों से भर जाएगा—यहाँ तक कि भट्ठे और लकड़ी या मिट्टी के वे पात्र भी, जिनमें लोग रोटी के लिए आटा गूँथा करते थे। </w:t>
      </w:r>
    </w:p>
    <w:p>
      <w:pPr/>
      <w:r>
        <w:rPr>
          <w:lang w:val="hi_IN" w:bidi="hi_IN"/>
        </w:rPr>
      </w:r>
      <w:r>
        <w:rPr>
          <w:lang w:val="hi_IN" w:bidi="hi_IN"/>
        </w:rPr>
        <w:t>मेंढकों,</w:t>
      </w:r>
      <w:r>
        <w:rPr>
          <w:lang w:val="hi_IN" w:bidi="hi_IN"/>
        </w:rPr>
        <w:t xml:space="preserve"> </w:t>
      </w:r>
      <w:r>
        <w:rPr>
          <w:b/>
          <w:lang w:val="hi_IN" w:bidi="hi_IN"/>
        </w:rPr>
        <w:t>भट्ठी</w:t>
      </w:r>
      <w:r>
        <w:rPr>
          <w:lang w:val="hi_IN" w:bidi="hi_IN"/>
        </w:rPr>
        <w:t xml:space="preserve"> और </w:t>
      </w:r>
      <w:r>
        <w:rPr>
          <w:lang w:val="hi_IN" w:bidi="hi_IN"/>
        </w:rPr>
        <w:t>आटा गूंथने वाले</w:t>
      </w:r>
      <w:r>
        <w:rPr>
          <w:lang w:val="hi_IN" w:bidi="hi_IN"/>
        </w:rPr>
        <w:t xml:space="preserve"> बर्तनों की तस्वीर दिखाएं। इस ऑडियो को यहाँ रोकें।</w:t>
      </w:r>
    </w:p>
    <w:p>
      <w:pPr/>
      <w:r>
        <w:rPr>
          <w:lang w:val="hi_IN" w:bidi="hi_IN"/>
        </w:rPr>
      </w:r>
      <w:r>
        <w:rPr>
          <w:lang w:val="hi_IN" w:bidi="hi_IN"/>
        </w:rPr>
        <w:t xml:space="preserve">मिस्रवासी एक ऐसी देवी की पूजा करते थे जिसका सिर मेंढक जैसा था। यह देवी जीवन प्रदान करने में सहायक थी, इसलिए मिस्रवासी शायद अपने घरों में घुस आए मेंढकों को मारने में संकोच करते थे। </w:t>
      </w:r>
    </w:p>
    <w:p>
      <w:pPr/>
      <w:r>
        <w:rPr>
          <w:lang w:val="hi_IN" w:bidi="hi_IN"/>
        </w:rPr>
      </w:r>
      <w:r>
        <w:rPr>
          <w:lang w:val="hi_IN" w:bidi="hi_IN"/>
        </w:rPr>
        <w:t>यहाँ रुकें और समूह के रूप में इस प्रश्न पर चर्चा करें। अपने संस्कृति में लोग जिन पशुओं या सरीसृपों को पवित्र मानते हैं, उन पर चर्चा करें। और अगर कोई उसे मार देता है, तो ऐसे व्यक्ति का अक्सर क्या होता है? इस ऑडियो को यहाँ रोकें।</w:t>
      </w:r>
    </w:p>
    <w:p>
      <w:pPr/>
      <w:r>
        <w:rPr>
          <w:lang w:val="hi_IN" w:bidi="hi_IN"/>
        </w:rPr>
      </w:r>
      <w:r>
        <w:rPr>
          <w:lang w:val="hi_IN" w:bidi="hi_IN"/>
        </w:rPr>
        <w:t xml:space="preserve">हम केवल वही सुनते हैं जो यहोवा मूसा को फ़िरौन से कहने के लिए कहता है। हम यह मान लेते हैं कि मूसा सचमुच फ़िरौन से यही कहने गया था। तब यहोवा ने मूसा से फिर कहा कि वह अपने भाई हारून से कहे कि वह छड़ी या लाठी को अपने हाथ में पकड़े और उसे नदियों, नहरों और तालाबों पर बढ़ाए। नहरें पानी के लंबे निकाय होते हैं जिन पर कोई व्यक्ति नाव की सवारी कर सकता है या जिनका उपयोग खेतों की सिंचाई के लिए किया जा सकता है। तालाब पानी के छोटे, स्थिर निकाय होते हैं। इसलिए, हारून ने मिस्र के सारे जल पर अपना हाथ फैलाया और मेंढकों ने मिस्र की सारी भूमि को ढक लिया। लेकिन मिस्र के जादूगरों ने भी अपनी गुप्त शक्तियों या जादू से पूरे मिस्र की भूमि को मेंढकों से ढक दिया था। हालाँकि, जादूगरों की शक्ति सीमित थी। फ़िरौन को समस्या का समाधान करने के लिए मूसा और हारून पर निर्भर होना पड़ा। </w:t>
      </w:r>
    </w:p>
    <w:p>
      <w:pPr/>
      <w:r>
        <w:rPr>
          <w:lang w:val="hi_IN" w:bidi="hi_IN"/>
        </w:rPr>
      </w:r>
      <w:r>
        <w:rPr>
          <w:lang w:val="hi_IN" w:bidi="hi_IN"/>
        </w:rPr>
        <w:t xml:space="preserve">तब फ़िरौन ने मूसा और हारून को अपने महल में बुलाया और उनसे विनती की कि वे प्रार्थना करें और यहोवा से कहें कि वह उससे और उसके लोगों से मेंढकों को दूर कर दे। तब वह इस्राएलियों को यहोवा के लिए बलिदान चढ़ाने जाने देगा और उन्हें फिर मिस्र लौट आना होगा। जब फ़िरौन ने मूसा और उसके भाई हारून को बुलाया, तो यह दिखाता है कि परमेश्वर फ़िरौन को यह मानने और स्वीकार करने के लिए विवश करने में सफल रहा कि मिस्र में कोई भी व्यक्ति या शक्ति मिस्रवासियों और उस देश को परमेश्वर के न्याय से बचा नहीं सकती। </w:t>
      </w:r>
    </w:p>
    <w:p>
      <w:pPr/>
      <w:r>
        <w:rPr>
          <w:lang w:val="hi_IN" w:bidi="hi_IN"/>
        </w:rPr>
      </w:r>
      <w:r>
        <w:rPr>
          <w:lang w:val="hi_IN" w:bidi="hi_IN"/>
        </w:rPr>
        <w:t>नदियों,</w:t>
      </w:r>
      <w:r>
        <w:rPr>
          <w:lang w:val="hi_IN" w:bidi="hi_IN"/>
        </w:rPr>
        <w:t xml:space="preserve"> </w:t>
      </w:r>
      <w:r>
        <w:rPr>
          <w:lang w:val="hi_IN" w:bidi="hi_IN"/>
        </w:rPr>
        <w:t>नहरों</w:t>
      </w:r>
      <w:r>
        <w:rPr>
          <w:lang w:val="hi_IN" w:bidi="hi_IN"/>
        </w:rPr>
        <w:t xml:space="preserve"> और </w:t>
      </w:r>
      <w:r>
        <w:rPr>
          <w:lang w:val="hi_IN" w:bidi="hi_IN"/>
        </w:rPr>
        <w:t>तालाबों</w:t>
      </w:r>
      <w:r>
        <w:rPr>
          <w:lang w:val="hi_IN" w:bidi="hi_IN"/>
        </w:rPr>
        <w:t xml:space="preserve"> की तस्वीर दिखाएँ। इस ऑडियो को यहाँ रोकें।</w:t>
      </w:r>
    </w:p>
    <w:p>
      <w:pPr/>
      <w:r>
        <w:rPr>
          <w:lang w:val="hi_IN" w:bidi="hi_IN"/>
        </w:rPr>
      </w:r>
      <w:r>
        <w:rPr>
          <w:lang w:val="hi_IN" w:bidi="hi_IN"/>
        </w:rPr>
        <w:t>यहाँ रुकें और समूह के रूप में इस प्रश्न पर चर्चा करें। अपनी संस्कृति में उन स्थितियों पर चर्चा करें जहां जादूगर प्रकृति की शक्तियों को बदलने के लिए बुरी शक्तियों का उपयोग करते हैं। इस ऑडियो को यहाँ रोकें।</w:t>
      </w:r>
    </w:p>
    <w:p>
      <w:pPr/>
      <w:r>
        <w:rPr>
          <w:lang w:val="hi_IN" w:bidi="hi_IN"/>
        </w:rPr>
      </w:r>
      <w:r>
        <w:rPr>
          <w:lang w:val="hi_IN" w:bidi="hi_IN"/>
        </w:rPr>
        <w:t xml:space="preserve">मूसा ने फ़िरौन से कहा, "तू कब चाहता है कि मेंढक चले जाएँ? ताकि मैं तेरे, तेरे सेवकों और तेरे लोगों के लिए यहोवा से प्रार्थना करूँ। तब मेंढक तुझसे और तेरे घरों से दूर हो जाएँगे और सिर्फ़ नील नदी में ही रहेंगे।" फिर फ़िरौन ने मूसा से कहा "कल।" मूसा ने उत्तर दिया, "हाँ, जैसा तूने कहा है, वैसा ही होगा। यह कल तक पूरा हो जाएगा। यह तुझे यह समझने में मदद करेगा कि हमारे परमेश्वर के समान कोई भी नहीं है। मेंढक तुझसे, तेरे घरों से, तेरे सेवकों से और तेरे लोगों से दूर चले जाएंगे। ये मेंढक केवल नील नदी में ही रहेंगे।" फिर मूसा और उसका भाई हारून फ़िरौन के महल से निकल गए और मूसा ने मेंढकों के विषय में परमेश्वर से प्रार्थना की, जैसा कि उसने फिरौन के साथ तय किया था। इस प्रकार, परमेश्वर ने मूसा की प्रार्थना का उत्तर दिया और घरों, आंगनों और खेतों में मौजूद सभी मेंढक मर गए। परमेश्वर ने सभी मेंढकों को इसलिए मार डाला ताकि फ़िरौन को यह दिखाया जा सके कि फ़िरौन के देवताओं का अधिकार सृष्टिकर्ता यहोवा के अधिकार के बराबर नहीं है। सारे मेंढक ढेरों में जमा हो गए थे, और पूरा देश दुर्गंध से भर गया। लेकिन जब फ़िरौन ने देखा कि सारे मेंढक खत्म हो गए हैं, तो उसने एक बार फिर परमेश्वर के प्रति अपना हृदय कठोर कर लिया, ठीक वैसे ही जैसे यहोवा ने पहले मूसा को बताया था कि फ़िरौन करेगा। इसका अर्थ यह है कि फ़िरौन हठी हो गया था। </w:t>
      </w:r>
    </w:p>
    <w:p>
      <w:pPr/>
      <w:r>
        <w:rPr>
          <w:lang w:val="hi_IN" w:bidi="hi_IN"/>
        </w:rPr>
      </w:r>
      <w:r>
        <w:rPr>
          <w:lang w:val="hi_IN" w:bidi="hi_IN"/>
        </w:rPr>
        <w:t>यहाँ रुकिए और एक कहानी सुनाइए जब किसी राजा या शासक ने अपने लोगों से कोई वादा किया या समझौता किया, लेकिन अपना वादा पूरा करने में असफल रहा।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निर्गमन 8:1–15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कल्पांकित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परमेश्वर ने मूसा को आज्ञा दी कि वह फ़िरौन से कहे कि इस्राएलियों को जाने दे की वे परमेश्वर की आराधना करें। और यदि फ़िरौन इनकार करता है, तो वह पूरे मिस्र में मेंढकों के रूप में उन पर हमला करेगा। </w:t>
      </w:r>
    </w:p>
    <w:p>
      <w:pPr/>
      <w:r>
        <w:rPr>
          <w:lang w:val="hi_IN" w:bidi="hi_IN"/>
        </w:rPr>
      </w:r>
      <w:r>
        <w:rPr>
          <w:b/>
          <w:lang w:val="hi_IN" w:bidi="hi_IN"/>
        </w:rPr>
        <w:t>दूसरे दृश्य में:</w:t>
      </w:r>
      <w:r>
        <w:rPr>
          <w:lang w:val="hi_IN" w:bidi="hi_IN"/>
        </w:rPr>
        <w:t xml:space="preserve"> परमेश्वर ने मूसा को आज्ञा दी कि वह हारून से कहे कि वह अपनी लाठी हाथ में ले और उसे नदियों, नहरों और तालाबों पर फैलाए, ताकि मेंढक पूरे मिस्र देश में फैल जाएँ। मिस्र के जादूगरों ने भी वैसा ही किया। </w:t>
      </w:r>
    </w:p>
    <w:p>
      <w:pPr/>
      <w:r>
        <w:rPr>
          <w:lang w:val="hi_IN" w:bidi="hi_IN"/>
        </w:rPr>
      </w:r>
      <w:r>
        <w:rPr>
          <w:b/>
          <w:lang w:val="hi_IN" w:bidi="hi_IN"/>
        </w:rPr>
        <w:t>तीसरे दृश्य में:</w:t>
      </w:r>
      <w:r>
        <w:rPr>
          <w:lang w:val="hi_IN" w:bidi="hi_IN"/>
        </w:rPr>
        <w:t xml:space="preserve"> फ़िरौन ने मूसा और उसके भाई हारून को परमेश्वर से प्रार्थना करने के लिए बुलाया कि वह सभी मेंढकों को वापस नील नदी में भेज दे। और जब परमेश्वर ने सारे मेंढकों को दूर कर दिया, तो फ़िरौन ने परमेश्वर के प्रति अपना हृदय कठोर कर लिया।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मूसा और उसका भाई हारून</w:t>
      </w:r>
    </w:p>
    <w:p>
      <w:pPr>
        <w:pStyle w:val="ListBullet"/>
        <w:spacing w:line="240" w:lineRule="auto"/>
        <w:ind w:left="720"/>
      </w:pPr>
      <w:r>
        <w:rPr>
          <w:lang w:val="hi_IN" w:bidi="hi_IN"/>
        </w:rPr>
      </w:r>
      <w:r>
        <w:rPr>
          <w:lang w:val="hi_IN" w:bidi="hi_IN"/>
        </w:rPr>
        <w:t>फ़िरौन</w:t>
      </w:r>
    </w:p>
    <w:p>
      <w:pPr>
        <w:pStyle w:val="ListBullet"/>
        <w:spacing w:line="240" w:lineRule="auto"/>
        <w:ind w:left="720"/>
      </w:pPr>
      <w:r>
        <w:rPr>
          <w:lang w:val="hi_IN" w:bidi="hi_IN"/>
        </w:rPr>
      </w:r>
      <w:r>
        <w:rPr>
          <w:lang w:val="hi_IN" w:bidi="hi_IN"/>
        </w:rPr>
        <w:t>जादूगर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 xml:space="preserve">यह घटना बांधों, जलाशयों और बर्तनों का सारा पानी लहू में बदलने के सात दिन बाद घटित होती है। यहोवा ने मूसा को आज्ञा दी कि वह फ़िरौन के पास जाकर कहे: "यहोवा कहता है कि मेरे लोगों को जाने दो ताकि वे मेरी आराधना कर सकें। और यदि फ़िरौन इनकार करता है, तो यहोवा उसे दण्ड देने के लिए पूरे मिस्र देश में मेंढक भेजेगा। नील नदी मेंढकों से भर जाएगी और मेंढक फ़िरौन के महल और शयनकक्ष में, उसके सोने के बिस्तर पर और उसके कर्मचारियों के घरों में और मिस्र में रहने वाले हर किसी के घर में घुस आएंगे। मेंढक वहाँ भी चले जाएँगे जहाँ मिस्री लोग खाना बना रहे होंगे, और वे उनके खाना पकाने की थालियों और बर्तनों को भर देंगे। हम केवल यहोवा की मूसा को दी गई आज्ञाओं के बारे में सुनते हैं। हमें यह मान लेना चाहिए कि मूसा वास्तव में फ़िरौन के पास गया था और उसने फ़िरौन को ये सारी बातें बताई थीं। </w:t>
      </w:r>
    </w:p>
    <w:p>
      <w:pPr/>
      <w:r>
        <w:rPr>
          <w:lang w:val="hi_IN" w:bidi="hi_IN"/>
        </w:rPr>
      </w:r>
      <w:r>
        <w:rPr>
          <w:lang w:val="hi_IN" w:bidi="hi_IN"/>
        </w:rPr>
        <w:t xml:space="preserve">दूसरे दृश्य में, परमेश्वर ने मूसा को आज्ञा दी कि वह अपने भाई हारून से कहे कि वह अपने हाथ में पकड़ी हुई लाठी को मिस्र देश की नदियों, नहरों और तालाबों पर फैलाए। तो हारून ने अपनी लाठी नदियों पर फैलाई, और अचानक मेंढक पूरे मिस्र देश में फैल गए। तब फ़िरौन ने अपने जादूगरों को बुलाया, और उन्होंने भी अपनी गुप्त शक्तियों से वही काम किया। तब फ़िरौन ने मूसा और हारून को अपने महल में बुलाया और उनसे विनती की कि वे प्रार्थना करें और यहोवा से कहें कि वह उससे और उसके लोगों से मेंढकों को दूर कर दे। फिर फ़िरौन ने कहा कि जब मेंढक दूर हो जाएँगे तो वे यहोवा के लिए बलिदान चढ़ाने जा सकते हैं। यह उस बात से अलग है जो मूसा ने उससे करने को कहा था। मूसा ने फ़िरौन से कहा कि वह लोगों को जाने दे ताकि वे यहोवा की सेवा या आराधना कर सकें। फ़िरौन इस बात को लेकर अधिक स्पष्ट है कि लोग क्या कर सकते हैं, क्योंकि फ़िरौन चाहता है कि लोग बाद में वापस लौट आएँ। </w:t>
      </w:r>
    </w:p>
    <w:p>
      <w:pPr/>
      <w:r>
        <w:rPr>
          <w:lang w:val="hi_IN" w:bidi="hi_IN"/>
        </w:rPr>
      </w:r>
      <w:r>
        <w:rPr>
          <w:lang w:val="hi_IN" w:bidi="hi_IN"/>
        </w:rPr>
        <w:t xml:space="preserve">तीसरे दृश्य में, मूसा फ़िरौन से आदरपूर्वक बात करता है। मूसा फ़िरौन से कहता है कि वह समय बताए कि कब मूसा यहोवा से प्रार्थना करे ताकि मेंढकों की विपत्ति दूर हो सके। जब फ़िरौन मूसा को बताता है कि कब प्रार्थना करनी है, तो वह यह भी दिखा रहा है कि वह जानता है कि यहोवा ही सर्वशक्तिमान परमेश्वर है। फ़िरौन मूसा से "कल" या अगले दिन प्रार्थना करने के लिए कहता है। मूसा फ़िरौन से कहता है कि फ़िरौन के कहे अनुसार अगले दिन मेंढक आना बंद हो जाएंगे। तब फ़िरौन समझ जाएगा कि वह परमेश्वर के बराबर नहीं है और परमेश्वर के समान कोई और शक्ति और अधिकार नहीं है। मूसा ने फ़िरौन को ठीक-ठीक बताया कि मेंढक क्या करेंगे - वे घरों, कर्मचारियों और लोगों को छोड़कर केवल नील नदी में ही रहेंगे। </w:t>
      </w:r>
    </w:p>
    <w:p>
      <w:pPr/>
      <w:r>
        <w:rPr>
          <w:lang w:val="hi_IN" w:bidi="hi_IN"/>
        </w:rPr>
      </w:r>
      <w:r>
        <w:rPr>
          <w:lang w:val="hi_IN" w:bidi="hi_IN"/>
        </w:rPr>
        <w:t>फिर मूसा चला जाता है। मूसा ने ठीक वही किया जो उसने करने का वादा किया था। यहोवा ठीक वही करता है जो उसने करने का वादा किया था। यह जानकारी यहाँ दोहराई गई है—पहले हम सुनते हैं कि फ़िरौन क्या मांगता है और यहोवा क्या करने का वादा करता है, और अब हम सुनते हैं कि ये चीजें वास्तव में घटित होती हैं। सारे मेंढक मर गए और उन्हें ढेरों में इकट्ठा किया गया, जिससे पूरे देश में दुर्गंध फैल गई।</w:t>
      </w:r>
    </w:p>
    <w:p>
      <w:pPr/>
      <w:r>
        <w:rPr>
          <w:lang w:val="hi_IN" w:bidi="hi_IN"/>
        </w:rPr>
      </w:r>
      <w:r>
        <w:rPr>
          <w:lang w:val="hi_IN" w:bidi="hi_IN"/>
        </w:rPr>
        <w:t>जैसे ही फ़िरौन ने देखा कि यहोवा ने उसकी प्रार्थना सुन ली है और सारे मेंढक मिस्रियों के घरों से निकलकर वापस नील नदी में चले गए हैं, उसे बहुत राहत मिली। लेकिन उसी समय उसने अपना हृदय कठोर कर लिया और उन निर्देशों को मानने से इनकार कर दिया जो यहोवा ने मूसा और उसके भाई हारून के द्वारा उसे दिए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8:1–15 का ऑडियो संस्करण सबसे आसानी से समझ में आने वाले अनुवाद में सुनें।</w:t>
      </w:r>
    </w:p>
    <w:p>
      <w:pPr/>
      <w:r>
        <w:rPr>
          <w:lang w:val="hi_IN" w:bidi="hi_IN"/>
        </w:rPr>
      </w:r>
      <w:r>
        <w:rPr>
          <w:lang w:val="hi_IN" w:bidi="hi_IN"/>
        </w:rPr>
        <w:t>इस चरण में, समूह कहानी को नाटक के रूप में प्रस्तुत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परमेश्वर ने मूसा को आज्ञा दी कि वह फ़िरौन से कहे कि इस्राएलियों को जाने दे की वे परमेश्वर की आराधना करें। और यदि फ़िरौन इनकार करता है, तो वह पूरे मिस्र में मेंढकों के रूप में हमला करेगा। </w:t>
      </w:r>
    </w:p>
    <w:p>
      <w:pPr/>
      <w:r>
        <w:rPr>
          <w:lang w:val="hi_IN" w:bidi="hi_IN"/>
        </w:rPr>
      </w:r>
      <w:r>
        <w:rPr>
          <w:b/>
          <w:lang w:val="hi_IN" w:bidi="hi_IN"/>
        </w:rPr>
        <w:t>दूसरे दृश्य में:</w:t>
      </w:r>
      <w:r>
        <w:rPr>
          <w:lang w:val="hi_IN" w:bidi="hi_IN"/>
        </w:rPr>
        <w:t xml:space="preserve"> परमेश्वर ने मूसा को आज्ञा दी कि वह हारून से कहे कि वह अपनी लाठी हाथ में ले और उसे नदियों, नहरों और तालाबों पर फैलाए, ताकि मेंढक मिस्र की भूमि को ढक लें और मिस्र के जादूगरों ने भी ऐसा ही किया। </w:t>
      </w:r>
    </w:p>
    <w:p>
      <w:pPr/>
      <w:r>
        <w:rPr>
          <w:lang w:val="hi_IN" w:bidi="hi_IN"/>
        </w:rPr>
      </w:r>
      <w:r>
        <w:rPr>
          <w:b/>
          <w:lang w:val="hi_IN" w:bidi="hi_IN"/>
        </w:rPr>
        <w:t>तीसरे दृश्य में:</w:t>
      </w:r>
      <w:r>
        <w:rPr>
          <w:lang w:val="hi_IN" w:bidi="hi_IN"/>
        </w:rPr>
        <w:t xml:space="preserve"> फ़िरौन ने मूसा और उसके भाई हारून को परमेश्वर से प्रार्थना करने के लिए बुलाया कि वह सभी मेंढकों को वापस नील नदी में भेज दे। और जब सारे मेंढक हटा दिए गए, तो फ़िरौन ने परमेश्वर के प्रति अपना हृदय कठोर कर लिया।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मूसा और उसका भाई हारून</w:t>
      </w:r>
    </w:p>
    <w:p>
      <w:pPr>
        <w:pStyle w:val="ListBullet"/>
        <w:spacing w:line="240" w:lineRule="auto"/>
        <w:ind w:left="720"/>
      </w:pPr>
      <w:r>
        <w:rPr>
          <w:lang w:val="hi_IN" w:bidi="hi_IN"/>
        </w:rPr>
      </w:r>
      <w:r>
        <w:rPr>
          <w:lang w:val="hi_IN" w:bidi="hi_IN"/>
        </w:rPr>
        <w:t>फ़िरौन</w:t>
      </w:r>
    </w:p>
    <w:p>
      <w:pPr>
        <w:pStyle w:val="ListBullet"/>
        <w:spacing w:line="240" w:lineRule="auto"/>
        <w:ind w:left="720"/>
      </w:pPr>
      <w:r>
        <w:rPr>
          <w:lang w:val="hi_IN" w:bidi="hi_IN"/>
        </w:rPr>
      </w:r>
      <w:r>
        <w:rPr>
          <w:lang w:val="hi_IN" w:bidi="hi_IN"/>
        </w:rPr>
        <w:t>जादूगर</w:t>
      </w:r>
    </w:p>
    <w:p>
      <w:pPr/>
      <w:r>
        <w:rPr>
          <w:lang w:val="hi_IN" w:bidi="hi_IN"/>
        </w:rPr>
      </w:r>
      <w:r>
        <w:rPr>
          <w:lang w:val="hi_IN" w:bidi="hi_IN"/>
        </w:rPr>
        <w:t>इस कहानी के संवाद, घटनाओं के क्रम, रूपरेखा और उसकी गति पर ध्यान दें। सुनिश्चित करें कि अभिनय करते समय, कहानी का कोई महत्वपूर्ण या कठिन भाग छूट न जाए। कहानी के हर हिस्से को याद करने में एक-दूसरे की मदद करें। 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की भूमिका निभाने वाले व्यक्ति को यह जवाब देना चाहिए कि अगर वह उस पात्र की जगह होता तो वह क्या महसूस करता या क्या सोचता। नाटक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दृश्य में, परमेश्वर ने मूसा से कहा कि वह फ़िरौन के पास जाए और उससे कहे कि वह उसके लोगों, इस्राएलियों को जाने दे ताकि वे मेरी आराधना या सेवा कर सकें। लेकिन यदि तू उन्हें जाने नहीं देगा, तो मैं परमेश्वर पूरे मिस्र देश में मेंढकों से हमला करूँगा। नील नदी मेंढकों से भर जाएगी जो तेरे महल और शयनकक्ष में, तेरे बिस्तर में, तेरे कर्मचारियों और लोगों के घरों में, और तेरे तन्दूरों और आटा गूंथने के बर्तनों में घुस आएंगे।" और सारे मेंढक तुझ पर, तेरे लोगों पर और तेरे सभी कर्मचारियों पर आ पड़ेंगे।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मूसा की भूमिका निभा रहे व्यक्ति से पूछें, "आप कैसा महसूस कर रहे हैं या क्या सोच रहे हैं?" आप ऐसी बातें सुन सकते हैं, जैसे: "काश फ़िरौन जानता कि परमेश्वर सर्वशक्तिमान है और उसके पास यह निर्विवाद अधिकार है कि वह पृथ्वी पर किसी को भी अपनी इच्छा के अनुसार कार्य करने का आदेश दे सकता है।"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फ़िरौन की भूमिका निभाने वाले व्यक्ति से पूछें, "आप क्या महसूस कर रहे हैं या क्या सोच रहे हैं?" आपको ऐसी बातें सुनने को मिल सकती हैं, "मैं भी मिस्र का सबसे शक्तिशाली और अधिकार रखने वाला व्यक्ति हूँ। कम से कम परमेश्वर को तो मुझे अपनी प्रजा पर कुछ आदर देना चाहिए ताकि मैं भी वही कर सकूं जो मैं करना चाहता हूं।" </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 xml:space="preserve">दूसरे दृश्य में, परमेश्वर ने मूसा से कहा कि वह अपने भाई हारून से कहे कि वह अपनी लाठी लेकर अपना हाथ नदियों, नहरों और तालाबों पर फैलाए, ताकि मेंढक पूरे मिस्र देश को ढक लें। तब हारून ने मिस्र की नदियों पर अपना हाथ फैलाया और मेंढकों ने मिस्र की भूमि को ढक लिया। लेकिन जादूगरों ने भी अपनी गुप्त शक्तियों से मिस्र की भूमि पर मेंढकों को फैला दिया।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हारून की भूमिका निभा रहे व्यक्ति से पूछें, "आप क्या महसूस कर रहे हैं या क्या सोच रहे हैं?" आप ऐसी बातें सुन सकते हैं, "ये ऐसे चमत्कार हैं जिन्हें हमने पहले कभी नहीं देखा। यह परमेश्वर की सामर्थ के काम है। अब तक तो फ़िरौन को समझ जाना चाहिए कि कोई भी परमेश्वर की सर्वोच्च सामर्थ और अधिकार का मुकाबला नहीं कर सकता।"</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जादूगरों की भूमिका निभाने वाले व्यक्ति से पूछो, “आप क्या महसूस कर रहे हो या क्या सोच रहे हो?” आप ऐसी बातें सुन सकते हैं, "अच्छा।" परमेश्वर की चमत्कारी सामर्थ का यह अर्थ नहीं है कि हमें अपनी शक्ति और अधिकार का प्रयोग उस प्रकार नहीं करना चाहिए जैसा कि मिस्र के राजा ने हमसे अपेक्षा की थी।" </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 xml:space="preserve">तीसरे दृश्य में: फ़िरौन ने मूसा और उसके भाई हारून को परमेश्वर से प्रार्थना करने के लिए बुलाया कि वह सभी मेंढकों को वापस नील नदी में भेज दे। मूसा फ़िरौन से समय तय करने के लिए कह रहा है। मूसा का कहना है कि वह फ़िरौन को यह आदर दे रहा है कि वह समय तय करे जब मूसा उसकी ओर से, उसके कर्मचारियों और उसकी प्रजा की ओर से यहोवा से प्रार्थना करेगा कि मेंढक उससे दूर चले जाएं और केवल नील नदी में ही रहें। फिर फ़िरौन ने कहा "कल तक।" मूसा ने उत्तर दिया, "हाँ, जैसा तूने कहा है, वैसा ही कल तक हो जाएगा। इससे तुझे यह समझने में मदद मिलेगी कि हमारे परमेश्वर के समान कोई नहीं है। मेंढक तुझसे, तेरे घरों से, तेरे कर्मचारियों से और तेरे लोगों से दूर हो जाएँगे; वे केवल नील नदी में ही रहेंगे।" इसके बाद मूसा और उसका भाई हारून फ़िरौन के महल से निकलकर मेंढकों के विषय में परमेश्वर से प्रार्थना करने गए, जैसा कि उन्होंने फ़िरौन के साथ समझौता किया था। इस प्रकार, परमेश्वर ने मूसा की प्रार्थना का उत्तर दिया और घरों, आंगनों और खेतों में मौजूद सभी मेंढक मर गए। इससे बदबू आ रही थी। हालाँकि, जब फ़िरौन ने देखा कि सभी मेंढकों के खत्म हो जाने के बाद कुछ राहत मिली है, तो उसने परमेश्वर के प्रति अपना हृदय कठोर कर लिया। फ़िरौन ने मूसा और उसके भाई हारून की बात सुनना बंद कर दिया, ठीक वैसे ही जैसे परमेश्वर ने पहले ही मूसा से कहा था कि फ़िरौन ऐसा करेगा।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 रहे व्यक्ति से पूछें, "आप कैसा महसूस कर रहे हैं या क्या सोच रहे हैं?" आपको ऐसी बातें सुनने को मिल सकती हैं, जैसे, "फ़िरौन अपने पद के कारण इतना घमंडी हो गया है कि वह सोचता है कि वह परमेश्वर को उसी तरह आदेश दे सकता है जैसे वह अपने कर्मचारियों और अपनी प्रजा को आदेश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फ़िरौन की भूमिका निभाने वाले व्यक्ति से पूछें, "आप क्या महसूस कर रहे हैं या क्या सोच रहे हैं?" आपको ऐसी बातें सुनने को मिल सकती हैं, "कोई भी मुझे उसके अधीन करने या मिस्र के राजा के रूप में मेरे गौरव को छीनने की हिम्मत नहीं कर सकता। मुझे पता है कि चीजों को अपने तरीके से कैसे कराना है।"</w:t>
      </w:r>
    </w:p>
    <w:p>
      <w:pPr>
        <w:pStyle w:val="ListBullet"/>
        <w:spacing w:line="240" w:lineRule="auto"/>
        <w:ind w:left="720"/>
      </w:pPr>
      <w:r>
        <w:rPr>
          <w:lang w:val="hi_IN" w:bidi="hi_IN"/>
        </w:rPr>
      </w:r>
      <w:r>
        <w:rPr>
          <w:lang w:val="hi_IN" w:bidi="hi_IN"/>
        </w:rPr>
        <w:t>अभिनय जारी रखें।</w:t>
      </w:r>
      <w:r>
        <w:rPr>
          <w:lang w:val="hi_IN" w:bidi="hi_IN"/>
        </w:rPr>
      </w:r>
    </w:p>
    <w:p>
      <w:pPr>
        <w:pStyle w:val="Heading3"/>
      </w:pPr>
      <w:r>
        <w:rPr>
          <w:lang w:val="hi_IN" w:bidi="hi_IN"/>
        </w:rPr>
        <w:t>आवश्यक जानकारी</w:t>
      </w:r>
    </w:p>
    <w:p>
      <w:pPr/>
      <w:r>
        <w:rPr>
          <w:lang w:val="hi_IN" w:bidi="hi_IN"/>
        </w:rPr>
      </w:r>
      <w:r>
        <w:rPr>
          <w:lang w:val="hi_IN" w:bidi="hi_IN"/>
        </w:rPr>
        <w:t>निर्गमन 8:1–15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ने मूसा से कहा कि वह फिर से फ़िरौन के पास जाए और उससे कहे कि वह उसके लोगों, </w:t>
      </w:r>
      <w:r>
        <w:rPr>
          <w:b/>
          <w:lang w:val="hi_IN" w:bidi="hi_IN"/>
        </w:rPr>
        <w:t>इस्राएलियों</w:t>
      </w:r>
      <w:r>
        <w:rPr>
          <w:lang w:val="hi_IN" w:bidi="hi_IN"/>
        </w:rPr>
        <w:t xml:space="preserve"> को जाने दे ताकि वे मेरी आराधना या सेवा कर सकें। यहोवा </w:t>
      </w:r>
      <w:r>
        <w:rPr>
          <w:lang w:val="hi_IN" w:bidi="hi_IN"/>
        </w:rPr>
        <w:t>परमेश्वर</w:t>
      </w:r>
      <w:r>
        <w:rPr>
          <w:lang w:val="hi_IN" w:bidi="hi_IN"/>
        </w:rPr>
        <w:t xml:space="preserve"> का व्यक्तिगत नाम है। यहोवा के लिए उसी वाक्यांश का प्रयोग करें जिसका प्रयोग आपने पिछले भागों में किया था और याद रखें कि </w:t>
      </w:r>
      <w:r>
        <w:rPr>
          <w:b/>
          <w:lang w:val="hi_IN" w:bidi="hi_IN"/>
        </w:rPr>
        <w:t>यहोवा</w:t>
      </w:r>
      <w:r>
        <w:rPr>
          <w:lang w:val="hi_IN" w:bidi="hi_IN"/>
        </w:rPr>
        <w:t xml:space="preserve"> मुख्य शब्दावली में शामिल है।</w:t>
      </w:r>
    </w:p>
    <w:p>
      <w:pPr/>
      <w:r>
        <w:rPr>
          <w:lang w:val="hi_IN" w:bidi="hi_IN"/>
        </w:rPr>
      </w:r>
      <w:r>
        <w:rPr>
          <w:lang w:val="hi_IN" w:bidi="hi_IN"/>
        </w:rPr>
        <w:t xml:space="preserve">यहोवा ने मूसा से कहा कि वह फिर से </w:t>
      </w:r>
      <w:r>
        <w:rPr>
          <w:b/>
          <w:lang w:val="hi_IN" w:bidi="hi_IN"/>
        </w:rPr>
        <w:t>फ़िरौन</w:t>
      </w:r>
      <w:r>
        <w:rPr>
          <w:lang w:val="hi_IN" w:bidi="hi_IN"/>
        </w:rPr>
        <w:t xml:space="preserve"> के पास जाए और उससे कहे कि वह उसके लोगों, इस्राएलियों को जाने दे ताकि वे उसकी आराधना कर सकें। मिस्र के </w:t>
      </w:r>
      <w:r>
        <w:rPr>
          <w:lang w:val="hi_IN" w:bidi="hi_IN"/>
        </w:rPr>
        <w:t>राजाओं</w:t>
      </w:r>
      <w:r>
        <w:rPr>
          <w:lang w:val="hi_IN" w:bidi="hi_IN"/>
        </w:rPr>
        <w:t xml:space="preserve"> को ‘फ़िरौन’ कहा जाता था। फ़िरौन का अनुवाद उसी तरह करें जैसे आपने पिछले भागों में किया है, और याद रखें कि </w:t>
      </w:r>
      <w:r>
        <w:rPr>
          <w:b/>
          <w:lang w:val="hi_IN" w:bidi="hi_IN"/>
        </w:rPr>
        <w:t>फ़िरौन</w:t>
      </w:r>
      <w:r>
        <w:rPr>
          <w:lang w:val="hi_IN" w:bidi="hi_IN"/>
        </w:rPr>
        <w:t xml:space="preserve"> मुख्य शब्दावली में शामिल है।</w:t>
      </w:r>
    </w:p>
    <w:p>
      <w:pPr/>
      <w:r>
        <w:rPr>
          <w:lang w:val="hi_IN" w:bidi="hi_IN"/>
        </w:rPr>
      </w:r>
      <w:r>
        <w:rPr>
          <w:lang w:val="hi_IN" w:bidi="hi_IN"/>
        </w:rPr>
        <w:t xml:space="preserve">यहोवा ने मूसा से कहा कि वह फ़िरौन से कहे, "यदि तू इस्राएलियों को जाने देने से इनकार करेगा, तो यहोवा पूरे मिस्र देश में तुझे मेंढकों की विपत्ति से </w:t>
      </w:r>
      <w:r>
        <w:rPr>
          <w:b/>
          <w:lang w:val="hi_IN" w:bidi="hi_IN"/>
        </w:rPr>
        <w:t>पीड़ित</w:t>
      </w:r>
      <w:r>
        <w:rPr>
          <w:lang w:val="hi_IN" w:bidi="hi_IN"/>
        </w:rPr>
        <w:t xml:space="preserve"> करेगा।" विपत्तियाँ बीमारियां नहीं हैं; वे लोगों या प्रकृति पर पड़ने वाली कठोर सजाएं या आपदाएं हैं जो लोगों के लिए कई समस्याएं पैदा करती हैं। </w:t>
      </w:r>
    </w:p>
    <w:p>
      <w:pPr/>
      <w:r>
        <w:rPr>
          <w:lang w:val="hi_IN" w:bidi="hi_IN"/>
        </w:rPr>
      </w:r>
      <w:r>
        <w:rPr>
          <w:lang w:val="hi_IN" w:bidi="hi_IN"/>
        </w:rPr>
        <w:t xml:space="preserve">यहाँ रुकें और समूह में चर्चा करें कि आप </w:t>
      </w:r>
      <w:r>
        <w:rPr>
          <w:b/>
          <w:lang w:val="hi_IN" w:bidi="hi_IN"/>
        </w:rPr>
        <w:t>विपत्ति</w:t>
      </w:r>
      <w:r>
        <w:rPr>
          <w:lang w:val="hi_IN" w:bidi="hi_IN"/>
        </w:rPr>
        <w:t xml:space="preserve"> का अनुवाद कैसे करेंगे। इस ऑडियो को यहाँ रोकें।</w:t>
      </w:r>
    </w:p>
    <w:p>
      <w:pPr/>
      <w:r>
        <w:rPr>
          <w:lang w:val="hi_IN" w:bidi="hi_IN"/>
        </w:rPr>
      </w:r>
      <w:r>
        <w:rPr>
          <w:lang w:val="hi_IN" w:bidi="hi_IN"/>
        </w:rPr>
        <w:t xml:space="preserve">मेंढक तुझसे, तेरे घरों से, तेरे </w:t>
      </w:r>
      <w:r>
        <w:rPr>
          <w:b/>
          <w:lang w:val="hi_IN" w:bidi="hi_IN"/>
        </w:rPr>
        <w:t>कर्मचारियों</w:t>
      </w:r>
      <w:r>
        <w:rPr>
          <w:lang w:val="hi_IN" w:bidi="hi_IN"/>
        </w:rPr>
        <w:t xml:space="preserve"> से और तेरे लोगों से दूर हो जाएँगे; वे केवल नील नदी में ही रहेंगे।" कर्मचारी वह व्यक्ति होता है जो अपने </w:t>
      </w:r>
      <w:r>
        <w:rPr>
          <w:b/>
          <w:lang w:val="hi_IN" w:bidi="hi_IN"/>
        </w:rPr>
        <w:t>स्वामी</w:t>
      </w:r>
      <w:r>
        <w:rPr>
          <w:lang w:val="hi_IN" w:bidi="hi_IN"/>
        </w:rPr>
        <w:t xml:space="preserve"> की किसी न किसी प्रकार से सेवा करने के लिए उसी घर में उसके साथ रहता है। एक कर्मचारी पुरुष या स्त्री हो सकता है। इस मामले में, ये कर्मचारी फ़िरौन के विशेष सेवक थे। सेवक का अनुवाद उसी तरह करें जैसे आपने पिछले भागों में किया है, और याद रखें कि </w:t>
      </w:r>
      <w:r>
        <w:rPr>
          <w:lang w:val="hi_IN" w:bidi="hi_IN"/>
        </w:rPr>
        <w:t>सेवक</w:t>
      </w:r>
      <w:r>
        <w:rPr>
          <w:lang w:val="hi_IN" w:bidi="hi_IN"/>
        </w:rPr>
        <w:t xml:space="preserve"> मुख्य शब्दावली में शामिल है। </w:t>
      </w:r>
    </w:p>
    <w:p>
      <w:pPr/>
      <w:r>
        <w:rPr>
          <w:lang w:val="hi_IN" w:bidi="hi_IN"/>
        </w:rPr>
      </w:r>
      <w:r>
        <w:rPr>
          <w:lang w:val="hi_IN" w:bidi="hi_IN"/>
        </w:rPr>
        <w:t xml:space="preserve">तब हारून ने मिस्र की नदियों पर अपना हाथ फैलाया और मेंढकों ने मिस्र की सारी भूमि को ढक लिया। लेकिन मिस्र के </w:t>
      </w:r>
      <w:r>
        <w:rPr>
          <w:b/>
          <w:lang w:val="hi_IN" w:bidi="hi_IN"/>
        </w:rPr>
        <w:t>जादूगर</w:t>
      </w:r>
      <w:r>
        <w:rPr>
          <w:lang w:val="hi_IN" w:bidi="hi_IN"/>
        </w:rPr>
        <w:t xml:space="preserve"> भी अपनी गुप्त शक्तियों या जादू से पूरे मिस्र की भूमि पर मेंढकों को फैला देते हैं। जादूगर वे लोग होते हैं जिनके पास प्रकृति के कुछ हिस्सों को नियंत्रित करने की विशेष शक्तियां होती हैं। वे चमत्कारिक या रहस्यमय शक्तियों का सावधानीपूर्वक उपयोग करके सपनों की व्याख्या करते थे और कुछ बीमारियों का इलाज करते थे। पूरे पवित्रशास्त्र में, यहोवा यह दर्शाता है कि उसके पास जादूगरों और उनकी जादुई शक्तियों से कहीं अधिक सामर्थ है। पिछले भागों की तरह ही 'जादूगर' का अनुवाद करें और याद रखें कि '</w:t>
      </w:r>
      <w:r>
        <w:rPr>
          <w:b/>
          <w:lang w:val="hi_IN" w:bidi="hi_IN"/>
        </w:rPr>
        <w:t>जादूगर</w:t>
      </w:r>
      <w:r>
        <w:rPr>
          <w:lang w:val="hi_IN" w:bidi="hi_IN"/>
        </w:rPr>
        <w:t xml:space="preserve">' शब्द मुख्य शब्दावली में शामिल है। </w:t>
      </w:r>
    </w:p>
    <w:p>
      <w:pPr/>
      <w:r>
        <w:rPr>
          <w:lang w:val="hi_IN" w:bidi="hi_IN"/>
        </w:rPr>
      </w:r>
      <w:r>
        <w:rPr>
          <w:lang w:val="hi_IN" w:bidi="hi_IN"/>
        </w:rPr>
        <w:t xml:space="preserve">तब फ़िरौन ने मूसा और हारून को अपने महल में बुलाया और उनसे विनती की कि वे प्रार्थना करें और </w:t>
      </w:r>
      <w:r>
        <w:rPr>
          <w:lang w:val="hi_IN" w:bidi="hi_IN"/>
        </w:rPr>
        <w:t>यहोवा</w:t>
      </w:r>
      <w:r>
        <w:rPr>
          <w:lang w:val="hi_IN" w:bidi="hi_IN"/>
        </w:rPr>
        <w:t xml:space="preserve"> से कहें कि वह उससे और उसके लोगों से मेंढकों को दूर कर दे। तब वह </w:t>
      </w:r>
      <w:r>
        <w:rPr>
          <w:lang w:val="hi_IN" w:bidi="hi_IN"/>
        </w:rPr>
        <w:t>इस्राएल</w:t>
      </w:r>
      <w:r>
        <w:rPr>
          <w:lang w:val="hi_IN" w:bidi="hi_IN"/>
        </w:rPr>
        <w:t xml:space="preserve"> के लोगों को यहोवा के सामने </w:t>
      </w:r>
      <w:r>
        <w:rPr>
          <w:b/>
          <w:lang w:val="hi_IN" w:bidi="hi_IN"/>
        </w:rPr>
        <w:t>बलिदान</w:t>
      </w:r>
      <w:r>
        <w:rPr>
          <w:lang w:val="hi_IN" w:bidi="hi_IN"/>
        </w:rPr>
        <w:t xml:space="preserve"> चढ़ाने के लिए जाने देगा। बलिदान वह वस्तु है जो परमेश्वर को धन्यवाद देने या उससे </w:t>
      </w:r>
      <w:r>
        <w:rPr>
          <w:lang w:val="hi_IN" w:bidi="hi_IN"/>
        </w:rPr>
        <w:t>क्षमा मांगने</w:t>
      </w:r>
      <w:r>
        <w:rPr>
          <w:lang w:val="hi_IN" w:bidi="hi_IN"/>
        </w:rPr>
        <w:t xml:space="preserve"> के लिए अर्पित की जाती है। बलिदान का अनुवाद उसी तरह करें जैसे आपने पिछले भागों में किया है, और याद रखें कि </w:t>
      </w:r>
      <w:r>
        <w:rPr>
          <w:lang w:val="hi_IN" w:bidi="hi_IN"/>
        </w:rPr>
        <w:t>बलिदान</w:t>
      </w:r>
      <w:r>
        <w:rPr>
          <w:lang w:val="hi_IN" w:bidi="hi_IN"/>
        </w:rPr>
        <w:t xml:space="preserve"> मुख्य शब्दावली में शामिल है। </w:t>
      </w:r>
    </w:p>
    <w:p>
      <w:pPr/>
      <w:r>
        <w:rPr>
          <w:lang w:val="hi_IN" w:bidi="hi_IN"/>
        </w:rPr>
      </w:r>
      <w:r>
        <w:rPr>
          <w:lang w:val="hi_IN" w:bidi="hi_IN"/>
        </w:rPr>
        <w:t xml:space="preserve">हालाँकि, जब फ़िरौन ने देखा कि सभी मेंढकों के खत्म हो जाने के बाद कुछ राहत मिली है, तो उसने परमेश्वर, मूसा और उसके भाई हारून के प्रति </w:t>
      </w:r>
      <w:r>
        <w:rPr>
          <w:b/>
          <w:lang w:val="hi_IN" w:bidi="hi_IN"/>
        </w:rPr>
        <w:t>अपने हृदय को कठोर</w:t>
      </w:r>
      <w:r>
        <w:rPr>
          <w:lang w:val="hi_IN" w:bidi="hi_IN"/>
        </w:rPr>
        <w:t xml:space="preserve"> करने का फैसला किया, ठीक वैसे ही जैसे यहोवा प्रभु ने पहले मूसा को बताया था कि फ़िरौन ऐसा ही करेगा। कठोर हृदय का अर्थ है अत्यधिक हठी हो जाना। कठोर </w:t>
      </w:r>
      <w:r>
        <w:rPr>
          <w:lang w:val="hi_IN" w:bidi="hi_IN"/>
        </w:rPr>
        <w:t>हृदय</w:t>
      </w:r>
      <w:r>
        <w:rPr>
          <w:lang w:val="hi_IN" w:bidi="hi_IN"/>
        </w:rPr>
        <w:t xml:space="preserve"> का अनुवाद उसी तरह करें जैसे पिछले भागों में किया गया था।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8:16–19</w:t>
      </w:r>
      <w:r>
        <w:rPr>
          <w:lang w:val="hi_IN" w:bidi="hi_IN"/>
        </w:rPr>
      </w:r>
    </w:p>
    <w:p>
      <w:pPr>
        <w:pStyle w:val="Heading3"/>
      </w:pPr>
      <w:r>
        <w:rPr>
          <w:lang w:val="hi_IN" w:bidi="hi_IN"/>
        </w:rPr>
        <w:t>सुने और मन में रखें</w:t>
      </w:r>
    </w:p>
    <w:p>
      <w:pPr/>
      <w:r>
        <w:rPr>
          <w:lang w:val="hi_IN" w:bidi="hi_IN"/>
        </w:rPr>
      </w:r>
      <w:r>
        <w:rPr>
          <w:lang w:val="hi_IN" w:bidi="hi_IN"/>
        </w:rPr>
        <w:t xml:space="preserve">इस चरण में, निर्गमन 8:16–19 को सुनें और अपने मन में रखें। </w:t>
      </w:r>
    </w:p>
    <w:p>
      <w:pPr/>
      <w:r>
        <w:rPr>
          <w:lang w:val="hi_IN" w:bidi="hi_IN"/>
        </w:rPr>
      </w:r>
      <w:r>
        <w:rPr>
          <w:lang w:val="hi_IN" w:bidi="hi_IN"/>
        </w:rPr>
        <w:t>यदि सम्भव हो, तो निर्गमन 8:16–19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r>
        <w:rPr>
          <w:lang w:val="hi_IN" w:bidi="hi_IN"/>
        </w:rPr>
      </w:r>
      <w:r>
        <w:rPr>
          <w:lang w:val="hi_IN" w:bidi="hi_IN"/>
        </w:rPr>
        <w:t>इस भाग में आपको क्या अच्छा लगा?</w:t>
      </w:r>
    </w:p>
    <w:p>
      <w:pPr/>
      <w:r>
        <w:rPr>
          <w:lang w:val="hi_IN" w:bidi="hi_IN"/>
        </w:rPr>
      </w:r>
      <w:r>
        <w:rPr>
          <w:lang w:val="hi_IN" w:bidi="hi_IN"/>
        </w:rPr>
        <w:t>इस ऑडियो को यहाँ रोकें।</w:t>
      </w:r>
    </w:p>
    <w:p>
      <w:pPr/>
      <w:r>
        <w:rPr>
          <w:lang w:val="hi_IN" w:bidi="hi_IN"/>
        </w:rPr>
      </w:r>
      <w:r>
        <w:rPr>
          <w:lang w:val="hi_IN" w:bidi="hi_IN"/>
        </w:rPr>
        <w:t>आपको इस भाग में क्या अच्छा नहीं लगा या क्या समझ नहीं आया?</w:t>
      </w:r>
    </w:p>
    <w:p>
      <w:pPr/>
      <w:r>
        <w:rPr>
          <w:lang w:val="hi_IN" w:bidi="hi_IN"/>
        </w:rPr>
      </w:r>
      <w:r>
        <w:rPr>
          <w:lang w:val="hi_IN" w:bidi="hi_IN"/>
        </w:rPr>
        <w:t>इस ऑडियो को यहाँ रोकें।</w:t>
      </w:r>
    </w:p>
    <w:p>
      <w:pPr/>
      <w:r>
        <w:rPr>
          <w:lang w:val="hi_IN" w:bidi="hi_IN"/>
        </w:rPr>
      </w:r>
      <w:r>
        <w:rPr>
          <w:lang w:val="hi_IN" w:bidi="hi_IN"/>
        </w:rPr>
        <w:t>यह भाग हमें परमेश्वर के बारे में क्या बताता है?</w:t>
      </w:r>
    </w:p>
    <w:p>
      <w:pPr/>
      <w:r>
        <w:rPr>
          <w:lang w:val="hi_IN" w:bidi="hi_IN"/>
        </w:rPr>
      </w:r>
      <w:r>
        <w:rPr>
          <w:lang w:val="hi_IN" w:bidi="hi_IN"/>
        </w:rPr>
        <w:t>इस ऑडियो को यहाँ रोकें।</w:t>
      </w:r>
    </w:p>
    <w:p>
      <w:pPr/>
      <w:r>
        <w:rPr>
          <w:lang w:val="hi_IN" w:bidi="hi_IN"/>
        </w:rPr>
      </w:r>
      <w:r>
        <w:rPr>
          <w:lang w:val="hi_IN" w:bidi="hi_IN"/>
        </w:rPr>
        <w:t>यह भाग हमें लोगों के बारे में क्या बताता है?</w:t>
      </w:r>
    </w:p>
    <w:p>
      <w:pPr/>
      <w:r>
        <w:rPr>
          <w:lang w:val="hi_IN" w:bidi="hi_IN"/>
        </w:rPr>
      </w:r>
      <w:r>
        <w:rPr>
          <w:lang w:val="hi_IN" w:bidi="hi_IN"/>
        </w:rPr>
        <w:t>इस ऑडियो को यहाँ रोकें।</w:t>
      </w:r>
    </w:p>
    <w:p>
      <w:pPr/>
      <w:r>
        <w:rPr>
          <w:lang w:val="hi_IN" w:bidi="hi_IN"/>
        </w:rPr>
      </w:r>
      <w:r>
        <w:rPr>
          <w:lang w:val="hi_IN" w:bidi="hi_IN"/>
        </w:rPr>
        <w:t>यह भाग हमारे दैनिक जीवन को कैसे प्रभावित करता है?</w:t>
      </w:r>
    </w:p>
    <w:p>
      <w:pPr/>
      <w:r>
        <w:rPr>
          <w:lang w:val="hi_IN" w:bidi="hi_IN"/>
        </w:rPr>
      </w:r>
      <w:r>
        <w:rPr>
          <w:lang w:val="hi_IN" w:bidi="hi_IN"/>
        </w:rPr>
        <w:t>इस ऑडियो को यहाँ रोकें।</w:t>
      </w:r>
    </w:p>
    <w:p>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lang w:val="hi_IN" w:bidi="hi_IN"/>
        </w:rPr>
        <w:t>इस ऑडियो को यहाँ रोकें।</w:t>
      </w:r>
      <w:r>
        <w:rPr>
          <w:lang w:val="hi_IN" w:bidi="hi_IN"/>
        </w:rPr>
      </w:r>
    </w:p>
    <w:p>
      <w:pPr>
        <w:pStyle w:val="Heading3"/>
      </w:pPr>
      <w:r>
        <w:rPr>
          <w:lang w:val="hi_IN" w:bidi="hi_IN"/>
        </w:rPr>
        <w:t>पाठ का परिचय</w:t>
      </w:r>
    </w:p>
    <w:p>
      <w:pPr/>
      <w:r>
        <w:rPr>
          <w:lang w:val="hi_IN" w:bidi="hi_IN"/>
        </w:rPr>
      </w:r>
      <w:r>
        <w:rPr>
          <w:lang w:val="hi_IN" w:bidi="hi_IN"/>
        </w:rPr>
        <w:t>निर्गमन 8:16–19 का ऑडियो संस्करण सबसे आसानी से समझ में आने वाले अनुवाद में सुनें।</w:t>
      </w:r>
    </w:p>
    <w:p>
      <w:pPr/>
      <w:r>
        <w:rPr>
          <w:lang w:val="hi_IN" w:bidi="hi_IN"/>
        </w:rPr>
      </w:r>
      <w:r>
        <w:rPr>
          <w:lang w:val="hi_IN" w:bidi="hi_IN"/>
        </w:rPr>
        <w:t xml:space="preserve">पिछले भाग में, यहोवा ने पूरे मिस्र देश में मेंढक फैला दिए थे। मूसा ने प्रार्थना की और मेंढक मर गए, लेकिन फ़िरौन ने फिर से अपना हृदय कठोर कर दिया और इस्राएलियों को जाने नहीं दिया। इसलिए, कुछ समय बाद, यहोवा ने मूसा को आज्ञा दी कि वह अपने भाई हारून से कहे कि वह अपने हाथ में पकड़ी हुई लाठी का उपयोग करके ज़मीन पर गिरी धूल पर मारे। धूल ज़मीन की ऊपर की ढीली मिट्टी होती है। यह धूल पूरे मिस्र देश में कुटकियाँ में बदल जाएगी। हमें नहीं पता कि वे कुटकियाँ किस प्रकार की थीं। ये शायद उड़ने वाले, काटने वाले कीड़े हो सकते हैं जैसे कि मक्खियाँ, जूँ, या शायद मच्छर जो पूरे मिस्र में लोगों और जानवरों को डंक मारते थे। हमें उस समय ऐसे कीड़ों की सही संख्या का पता नहीं है। मूसा और हारून ने ठीक वही किया जो यहोवा ने उन्हें कहा था। मिस्र की सारी धूल इन कुटकियाँ में बदल गई। </w:t>
      </w:r>
    </w:p>
    <w:p>
      <w:pPr/>
      <w:r>
        <w:rPr>
          <w:lang w:val="hi_IN" w:bidi="hi_IN"/>
        </w:rPr>
      </w:r>
      <w:r>
        <w:rPr>
          <w:lang w:val="hi_IN" w:bidi="hi_IN"/>
        </w:rPr>
        <w:t xml:space="preserve">यहाँ रुकें और एक </w:t>
      </w:r>
      <w:r>
        <w:rPr>
          <w:lang w:val="hi_IN" w:bidi="hi_IN"/>
        </w:rPr>
        <w:t>लाठी</w:t>
      </w:r>
      <w:r>
        <w:rPr>
          <w:lang w:val="hi_IN" w:bidi="hi_IN"/>
        </w:rPr>
        <w:t xml:space="preserve"> और कुटकियोँ की </w:t>
      </w:r>
      <w:r>
        <w:rPr>
          <w:lang w:val="hi_IN" w:bidi="hi_IN"/>
        </w:rPr>
        <w:t>तस्वीर</w:t>
      </w:r>
      <w:r>
        <w:rPr>
          <w:lang w:val="hi_IN" w:bidi="hi_IN"/>
        </w:rPr>
        <w:t xml:space="preserve"> दिखाएँ। ऑडियो को यहाँ रोकें।</w:t>
      </w:r>
    </w:p>
    <w:p>
      <w:pPr/>
      <w:r>
        <w:rPr>
          <w:lang w:val="hi_IN" w:bidi="hi_IN"/>
        </w:rPr>
      </w:r>
      <w:r>
        <w:rPr>
          <w:lang w:val="hi_IN" w:bidi="hi_IN"/>
        </w:rPr>
        <w:t>यहाँ रुकें और इस प्रश्न पर समूह में चर्चा करें: अपनी संस्कृति में उन परिस्थितियों पर विचार करें जब मधुमक्खियाँ या अन्य कीट पूरे समुदाय में फैल जाते हैं और लोगों, जानवरों को डंक मारते या काटते हैं, या खेती की ज़मीन को नष्ट कर देते हैं। इस ऑडियो को यहाँ रोकें।</w:t>
      </w:r>
    </w:p>
    <w:p>
      <w:pPr/>
      <w:r>
        <w:rPr>
          <w:lang w:val="hi_IN" w:bidi="hi_IN"/>
        </w:rPr>
      </w:r>
      <w:r>
        <w:rPr>
          <w:lang w:val="hi_IN" w:bidi="hi_IN"/>
        </w:rPr>
        <w:t xml:space="preserve">जादूगरों ने भी अपनी गुप्त शक्ति का उपयोग करके कुटकियाँ पैदा करने की कोशिश की, लेकिन इस बार वे ऐसा करने में सफल नहीं हो सके। हो सकता है कि जादूगरों ने भी हारून की तरह अपनी लाठी से धूल पर मारने की कोशिश की हो, या हो सकता है कि उन्होंने कुटकियों को पैदा करने के लिए कुछ गुप्त मंत्रों का जाप करने की कोशिश की हो। उन्होंने जो कुछ भी किया, उससे कुछ भी फायदा नहीं हुआ। कुटकियाँ लोगों और जानवरों पर हर जगह फैल गई थीं, जिससे मिस्र देश में बहुत विनाश और समस्याएँ उत्पन्न हो रही थीं। जादूगर शायद पूरे समय फ़िरौन के साथ थे, या शायद वे अब उसके पास आए होंगे। कोई भी स्थिति हो, जादूगरों ने फ़िरौन से कहा, "यह तो परमेश्वर का ही हाथ है!" जादूगरों ने फ़िरौन के सामने स्वीकार किया कि उनका मानना था कि केवल परमेश्वर की सामर्थ से ही ये कुटकियाँ उत्पन्न हो सकते थी। </w:t>
      </w:r>
    </w:p>
    <w:p>
      <w:pPr/>
      <w:r>
        <w:rPr>
          <w:lang w:val="hi_IN" w:bidi="hi_IN"/>
        </w:rPr>
      </w:r>
      <w:r>
        <w:rPr>
          <w:lang w:val="hi_IN" w:bidi="hi_IN"/>
        </w:rPr>
        <w:t xml:space="preserve">जादूगर यह नहीं कह रहे थे कि वे यहोवा पर विश्वास करते हैं, लेकिन जादूगर जानते थे कि इस विपत्ति को किसी ईश्वर ने उत्पन्न किया है। लेकिन फ़िरौन का हृदय और अधिक कठोर या हठी हो गया, और उसने यहोवा की बात नहीं सुनी। यहोवा ने मूसा और उसके भाई हारून को यही बताया था कि फ़िरौन ऐसा ही करेगा। </w:t>
      </w:r>
    </w:p>
    <w:p>
      <w:pPr/>
      <w:r>
        <w:rPr>
          <w:lang w:val="hi_IN" w:bidi="hi_IN"/>
        </w:rPr>
      </w:r>
      <w:r>
        <w:rPr>
          <w:lang w:val="hi_IN" w:bidi="hi_IN"/>
        </w:rPr>
        <w:t xml:space="preserve">यहाँ रुकें और समूह में मिलकर एक ऐसी कहानी सुनाएं जिसमें आपने विभिन्न आत्मिक शक्तियों को एक-दूसरे के विरुद्ध काम करते देखा हो। क्या हुआ था? इस पर लोगों की क्या प्रतिक्रिया रही? </w:t>
      </w:r>
      <w:r>
        <w:rPr>
          <w:lang w:val="hi_IN" w:bidi="hi_IN"/>
        </w:rPr>
      </w:r>
    </w:p>
    <w:p>
      <w:pPr>
        <w:pStyle w:val="Heading3"/>
      </w:pPr>
      <w:r>
        <w:rPr>
          <w:lang w:val="hi_IN" w:bidi="hi_IN"/>
        </w:rPr>
        <w:t>घटनाओं को समझाना</w:t>
      </w:r>
    </w:p>
    <w:p>
      <w:pPr/>
      <w:r>
        <w:rPr>
          <w:lang w:val="hi_IN" w:bidi="hi_IN"/>
        </w:rPr>
      </w:r>
      <w:r>
        <w:rPr>
          <w:lang w:val="hi_IN" w:bidi="hi_IN"/>
        </w:rPr>
        <w:t>निर्गमन 8:16–19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कल्पना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कुछ समय बाद यहोवा ने मूसा को आज्ञा दी कि वह अपने भाई हारून से कहे कि वह अपने हाथ में पकड़ी हुई लाठी को भूमि की धूल पर मारे, और सारे मिस्र की धूल कुटकियों में बदल गई। </w:t>
      </w:r>
    </w:p>
    <w:p>
      <w:pPr/>
      <w:r>
        <w:rPr>
          <w:lang w:val="hi_IN" w:bidi="hi_IN"/>
        </w:rPr>
      </w:r>
      <w:r>
        <w:rPr>
          <w:b/>
          <w:lang w:val="hi_IN" w:bidi="hi_IN"/>
        </w:rPr>
        <w:t>दूसरे दृश्य में:</w:t>
      </w:r>
      <w:r>
        <w:rPr>
          <w:lang w:val="hi_IN" w:bidi="hi_IN"/>
        </w:rPr>
        <w:t xml:space="preserve"> मिस्र के जादूगरों ने भी अपने तंत्र-मंत्र से धूल को कुटकियों में बदलने की कोशिश की, लेकिन वे भी कुटकियों को उत्पन्न करने में के प्रयास में सफल न हुए जादूगर बोले कि 'यह तो परमेश्वर का हाथ है। फ़िरौन ने अपना हृदय कठोर कर लिया और यहोवा की बात नहीं मानी, ठीक वैसे ही जैसा यहोवा ने कहा था कि होगा।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मूसा और उसका भाई हारून</w:t>
      </w:r>
    </w:p>
    <w:p>
      <w:pPr>
        <w:pStyle w:val="ListBullet"/>
        <w:spacing w:line="240" w:lineRule="auto"/>
        <w:ind w:left="720"/>
      </w:pPr>
      <w:r>
        <w:rPr>
          <w:lang w:val="hi_IN" w:bidi="hi_IN"/>
        </w:rPr>
      </w:r>
      <w:r>
        <w:rPr>
          <w:lang w:val="hi_IN" w:bidi="hi_IN"/>
        </w:rPr>
        <w:t>फ़िरौन</w:t>
      </w:r>
    </w:p>
    <w:p>
      <w:pPr>
        <w:pStyle w:val="ListBullet"/>
        <w:spacing w:line="240" w:lineRule="auto"/>
        <w:ind w:left="720"/>
      </w:pPr>
      <w:r>
        <w:rPr>
          <w:lang w:val="hi_IN" w:bidi="hi_IN"/>
        </w:rPr>
      </w:r>
      <w:r>
        <w:rPr>
          <w:lang w:val="hi_IN" w:bidi="hi_IN"/>
        </w:rPr>
        <w:t>जादूगर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 xml:space="preserve">पहले दृश्य में, कुछ समय बाद, यहोवा ने मूसा को आज्ञा दी कि वह अपने भाई हारून से कहे कि वह अपने हाथ में पकड़ी हुई लाठी को भूमि की धूल पर मारे। याद रखें कि भूमि की धूल वास्तव में की ऊपरी सतह पर मौजूद ढीली मिट्टी या धूल होती है। यहोवा ने मूसा और हारून से प्रतिज्ञा की कि मिस्र की सारी धूल कुटकियों में, या छोटे काटने वाले कीड़ों में, बदल जाएगी। मूसा और हारून ने ठीक वैसा ही किया जैसा यहोवा ने उनसे कहा था, और मिस्र के सभी लोग और जानवर कुटकियों से ढक गए। </w:t>
      </w:r>
    </w:p>
    <w:p>
      <w:pPr/>
      <w:r>
        <w:rPr>
          <w:lang w:val="hi_IN" w:bidi="hi_IN"/>
        </w:rPr>
      </w:r>
      <w:r>
        <w:rPr>
          <w:lang w:val="hi_IN" w:bidi="hi_IN"/>
        </w:rPr>
        <w:t xml:space="preserve">दूसरे दृश्य में, मिस्र के जादूगर तंत्र-मंत्र का उपयोग करके कुटकियों को बुलाना चाहते थे। लेकिन इस बार मामला अलग है। जादूगरों ने शायद धूल पर मारा भी होगा या अपने गुप्त मंत्रों का जाप भी किया होगा, लेकिन इसका कोई असर नहीं हुआ। वे कुटकियों को उत्पन्न नहीं कर सके। जादूगर शायद पहले से ही फ़िरौन के साथ थे, या शायद वे इस समय फ़िरौन के पास आए थे। जादूगरों ने कहा, "यह तो परमेश्वर के हाथ का काम है।" "परमेश्वर का हाथ" एक विशेष भाषा है जिसका अर्थ है "परमेश्वर की सामर्थ।" उन्होंने हाथ का इस्तेमाल पूरे हाथ को दर्शाने के लिए किया। परमेश्वर का हाथ, परमेश्वर की सामर्थ को दिखाता है। जादूगरों का कहना था कि इस तरह के कुटकियाँ केवल ईश्वर ही उत्पन्न कर सकता है। लेकिन फ़िरौन बहुत हठी बना रहा। मूसा हमें याद दिलाता है कि यहोवा ने मूसा और हारून से पहले ही कह दिया था कि फ़िरौन हठी बना रहेगा। </w:t>
      </w:r>
    </w:p>
    <w:p>
      <w:pPr/>
      <w:r>
        <w:rPr>
          <w:lang w:val="hi_IN" w:bidi="hi_IN"/>
        </w:rPr>
      </w:r>
      <w:r>
        <w:rPr>
          <w:lang w:val="hi_IN" w:bidi="hi_IN"/>
        </w:rPr>
        <w:t>यहाँ रुकें और निम्नलिखित पर चर्चा करें: आप परमेश्वर की महान सामर्थ के बारे में कैसे बात करते हैं? किसी ऐसे समय के बारे में एक कहानी सुनाएँ जब केवल परमेश्वर ही कुछ कर सकता था। इस कहानी में परमेश्वर की सामर्थ का वर्णन आप कैसे करेंगे? उन शब्दों या वाक्यांशों को ध्यान से सुनें, जिनका प्रयोग आप परमेश्वर की सामर्थ का वर्णन करने के लिए करतें हैं। इस ऑडियो को यहाँ रोकें।</w:t>
      </w:r>
    </w:p>
    <w:p>
      <w:pPr/>
      <w:r>
        <w:rPr>
          <w:lang w:val="hi_IN" w:bidi="hi_IN"/>
        </w:rPr>
      </w:r>
      <w:r>
        <w:rPr>
          <w:lang w:val="hi_IN" w:bidi="hi_IN"/>
        </w:rPr>
        <w:t>अब, समूह को इस भाग और उसके कार्यों की कल्पना करने के लिए कथापट बनाना, चित्र बनाना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8:16–19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यहोवा ने मूसा को आज्ञा दी कि वह अपने भाई हारून से कहे कि वह अपने हाथ में पकड़ी हुई लाठी का उपयोग करके जमीन पर पड़ी धूल पर मारे, और मिस्र भर की धूल कुटकियों में बदल गई। </w:t>
      </w:r>
    </w:p>
    <w:p>
      <w:pPr/>
      <w:r>
        <w:rPr>
          <w:lang w:val="hi_IN" w:bidi="hi_IN"/>
        </w:rPr>
      </w:r>
      <w:r>
        <w:rPr>
          <w:b/>
          <w:lang w:val="hi_IN" w:bidi="hi_IN"/>
        </w:rPr>
        <w:t>दूसरे दृश्य में:</w:t>
      </w:r>
      <w:r>
        <w:rPr>
          <w:lang w:val="hi_IN" w:bidi="hi_IN"/>
        </w:rPr>
        <w:t xml:space="preserve"> मिस्र के जादूगरों ने भी अपनी गुप्त शक्ति से धूल पर मारकर कुटकियाँ उत्पन्न करने की कोशिश की, पर वे असफल रहे। जादूगर कहते हैं कि 'यह तो परमेश्वर का हाथ है। फ़िरौन ने अपना हृदय कठोर कर लिया और यहोवा की बात नहीं मानी, ठीक वैसे ही जैसा यहोवा ने कहा था कि होगा।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मूसा और उसका भाई हारून</w:t>
      </w:r>
    </w:p>
    <w:p>
      <w:pPr>
        <w:pStyle w:val="ListBullet"/>
        <w:spacing w:line="240" w:lineRule="auto"/>
        <w:ind w:left="720"/>
      </w:pPr>
      <w:r>
        <w:rPr>
          <w:lang w:val="hi_IN" w:bidi="hi_IN"/>
        </w:rPr>
      </w:r>
      <w:r>
        <w:rPr>
          <w:lang w:val="hi_IN" w:bidi="hi_IN"/>
        </w:rPr>
        <w:t>फ़िरौन</w:t>
      </w:r>
    </w:p>
    <w:p>
      <w:pPr>
        <w:pStyle w:val="ListBullet"/>
        <w:spacing w:line="240" w:lineRule="auto"/>
        <w:ind w:left="720"/>
      </w:pPr>
      <w:r>
        <w:rPr>
          <w:lang w:val="hi_IN" w:bidi="hi_IN"/>
        </w:rPr>
      </w:r>
      <w:r>
        <w:rPr>
          <w:lang w:val="hi_IN" w:bidi="hi_IN"/>
        </w:rPr>
        <w:t>जादूगर</w:t>
      </w:r>
    </w:p>
    <w:p>
      <w:pPr/>
      <w:r>
        <w:rPr>
          <w:lang w:val="hi_IN" w:bidi="hi_IN"/>
        </w:rPr>
      </w:r>
      <w:r>
        <w:rPr>
          <w:lang w:val="hi_IN" w:bidi="hi_IN"/>
        </w:rPr>
        <w:t>इस कहानी के संवाद, घटनाओं के क्रम, रूपरेखा और उसकी गति पर ध्यान दें। सुनिश्चित करें कि अभिनय करते समय, कहानी का कोई महत्वपूर्ण या कठिन भाग छूट न जाए। कहानी के हर हिस्से को याद करने में एक-दूसरे की मदद करें। 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भूमिका निभाने वाले व्यक्ति से पूछें, "आप क्या महसूस कर रहे हैं या क्या सोच रहे हैं?" भूमिका निभाने वाले व्यक्ति को यह उत्तर देना चाहिए कि यदि वह उस पात्र की जगह होता, तो वह क्या महसूस करता या सोचता। फिर नाटक को दोबारा शुरू करें। 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 xml:space="preserve">पहले दृश्य में, यहोवा ने मूसा को आज्ञा दी कि वह अपने भाई हारून से कहे कि वह अपने हाथ में पकड़ी हुई लाठी का उपयोग करके जमीन पर पड़ी धूल पर मारे और मिस्र भर की धूल कुटकियों में बदल जाएगी। मूसा और हारून ने ठीक वही किया जो यहोवा ने उन्हें कहा था। और अचानक कुटकियाँ लोगों और जानवरों पर फ़ैल गईं।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 रहे व्यक्ति से पूछें, "आप कैसा महसूस कर रहे हैं या क्या सोच रहे हैं?" आपको ऐसी बातें सुनने को मिल सकती हैं, जैसे, "फ़िरौन ऐसा व्यक्ति लगता है जो परमेश्वर के आदेशों को हल्के में लेता है। शायद फ़िरौन को जीवन भर के लिए यह सबक सिखाने की जरूरत है कि जब भी परमेश्वर कोई निर्देश दे, तो उसका आदर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फ़िरौन की भूमिका निभाने वाले व्यक्ति से पूछें, "आप क्या महसूस कर रहे हैं या क्या सोच रहे हैं?" आपको ऐसी बातें सुनने को मिल सकती हैं, 'मैं भी पूरे मिस्र में शक्ति और अधिकार वाला व्यक्ति हूँ, और मेरी अनुमति के बिना कोई निर्देश नहीं दिया जाता। सबसे पहले मेरे निर्देशों का पालन किया जाना चाहिए।"</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दूसरे दृश्य में, जब जादूगरों ने अपनी गुप्त शक्तियों से कुटकियाँ पैदा करने की कोशिश की, तो उन्होंने कहा, "फ़िरौन, यह अवश्य ही परमेश्वर का हाथ है।" लेकिन फ़िरौन का हृदय और अधिक कठोर हो गया और उसने यहोवा की बात नहीं सुनी, ठीक वैसा ही जैसा यहोवा ने मूसा और उसके भाई हारून से कहा था कि ऐसा 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 रहे व्यक्ति से पूछें, "आप कैसा महसूस कर रहे हैं या क्या सोच रहे हैं?" आपको ऐसी बातें सुनने को मिल सकती हैं, जैसे, "मुझे लगता है कि फ़िरौन को अब तक सबक सीख लेना चाहिए था और परमेश्वर के सामने खुद को विनम्र कर लेना चाहिए था। लेकिन अब तक वह परमेश्वर के धैर्य की परीक्षा ले रहा है! यह सब कब खत्म 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जादूगरों की भूमिका निभाने वाले व्यक्ति से पूछो, “आप क्या महसूस कर रहे हो या क्या सोच रहे हो?” आपको ऐसी बातें सुनने को मिल सकती हैं, जैसे, "हमने परमेश्वर की सामर्थ को हमारी शक्ति से कहीं अधिक सामर्थी रूप में काम करते हुए देखा है। हमारा मानना है कि अब समय आ गया है कि हम परमेश्वर के सामने आत्मसमर्पण कर दें और फ़िरौन को भी सूचित कर दें कि मिस्र के सभी अधिकारियों को परमेश्वर के सामने आत्मसमर्पण कर देना चाहिए।"</w:t>
      </w:r>
    </w:p>
    <w:p>
      <w:pPr>
        <w:pStyle w:val="ListBullet"/>
        <w:spacing w:line="240" w:lineRule="auto"/>
        <w:ind w:left="720"/>
      </w:pPr>
      <w:r>
        <w:rPr>
          <w:lang w:val="hi_IN" w:bidi="hi_IN"/>
        </w:rPr>
      </w:r>
      <w:r>
        <w:rPr>
          <w:lang w:val="hi_IN" w:bidi="hi_IN"/>
        </w:rPr>
        <w:t>अभिनय को जारी रखें।</w:t>
      </w:r>
      <w:r>
        <w:rPr>
          <w:lang w:val="hi_IN" w:bidi="hi_IN"/>
        </w:rPr>
      </w:r>
    </w:p>
    <w:p>
      <w:pPr>
        <w:pStyle w:val="Heading3"/>
      </w:pPr>
      <w:r>
        <w:rPr>
          <w:lang w:val="hi_IN" w:bidi="hi_IN"/>
        </w:rPr>
        <w:t>आवश्यक जानकारी</w:t>
      </w:r>
    </w:p>
    <w:p>
      <w:pPr/>
      <w:r>
        <w:rPr>
          <w:lang w:val="hi_IN" w:bidi="hi_IN"/>
        </w:rPr>
      </w:r>
      <w:r>
        <w:rPr>
          <w:lang w:val="hi_IN" w:bidi="hi_IN"/>
        </w:rPr>
        <w:t>निर्गमन 8:16–19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ने मूसा को आज्ञा दी कि वह अपने भाई हारून से कहे कि वह अपने हाथ में जो लाठी पकड़े हुए है, उसे लेकर भूमि की धूल पर मारे, और मिस्र की धूल कुटकियों में बदल जाएगी। यहोवा </w:t>
      </w:r>
      <w:r>
        <w:rPr>
          <w:lang w:val="hi_IN" w:bidi="hi_IN"/>
        </w:rPr>
        <w:t>परमेश्वर</w:t>
      </w:r>
      <w:r>
        <w:rPr>
          <w:lang w:val="hi_IN" w:bidi="hi_IN"/>
        </w:rPr>
        <w:t xml:space="preserve"> का व्यक्तिगत नाम है। यहोवा के लिए उसी वाक्यांश का प्रयोग करें जिसका प्रयोग आपने पिछले भागों में किया था और याद रखें कि </w:t>
      </w:r>
      <w:r>
        <w:rPr>
          <w:b/>
          <w:lang w:val="hi_IN" w:bidi="hi_IN"/>
        </w:rPr>
        <w:t>यहोवा</w:t>
      </w:r>
      <w:r>
        <w:rPr>
          <w:lang w:val="hi_IN" w:bidi="hi_IN"/>
        </w:rPr>
        <w:t xml:space="preserve"> शब्द मुख्य शब्दावली में शामिल है।</w:t>
      </w:r>
    </w:p>
    <w:p>
      <w:pPr/>
      <w:r>
        <w:rPr>
          <w:lang w:val="hi_IN" w:bidi="hi_IN"/>
        </w:rPr>
      </w:r>
      <w:r>
        <w:rPr>
          <w:lang w:val="hi_IN" w:bidi="hi_IN"/>
        </w:rPr>
        <w:t xml:space="preserve">इसलिए, जब जादूगरों ने देखा कि </w:t>
      </w:r>
      <w:r>
        <w:rPr>
          <w:b/>
          <w:lang w:val="hi_IN" w:bidi="hi_IN"/>
        </w:rPr>
        <w:t>कुटकियाँ</w:t>
      </w:r>
      <w:r>
        <w:rPr>
          <w:lang w:val="hi_IN" w:bidi="hi_IN"/>
        </w:rPr>
        <w:t xml:space="preserve"> उनके लोगों और जानवरों को नुकसान पहुंचा रही हैं, तो कुटकियाँ एक बहुत छोटे कीड़े या जूं भी कहते हैं जो मिस्र देश में फ़िरौन के विरुद्ध परमेश्वर के दण्ड के रूप में काम करते हैं। आप एक बहुत छोटे कीट का वर्णन कैसे करेंगे जो लोगों और जानवरों दोनों को नुकसान पहुँचा सकता है, जैसे मधुमक्खियाँ, जूँ और मच्छर? </w:t>
      </w:r>
    </w:p>
    <w:p>
      <w:pPr/>
      <w:r>
        <w:rPr>
          <w:lang w:val="hi_IN" w:bidi="hi_IN"/>
        </w:rPr>
      </w:r>
      <w:r>
        <w:rPr>
          <w:lang w:val="hi_IN" w:bidi="hi_IN"/>
        </w:rPr>
        <w:t xml:space="preserve">तब </w:t>
      </w:r>
      <w:r>
        <w:rPr>
          <w:b/>
          <w:lang w:val="hi_IN" w:bidi="hi_IN"/>
        </w:rPr>
        <w:t>जादूगरों</w:t>
      </w:r>
      <w:r>
        <w:rPr>
          <w:lang w:val="hi_IN" w:bidi="hi_IN"/>
        </w:rPr>
        <w:t xml:space="preserve"> ने भी प्रयास किया और भूमि की धूल पर मारा ताकि वह कुटकियों में बदल जाए, लेकिन इस बार वे असफल रहे। जादूगर वे लोग होते हैं जिनके पास प्रकृति के कुछ हिस्सों को नियंत्रित करने की विशेष शक्तियां होती हैं। वे चमत्कारिक या रहस्यमय शक्तियों का सावधानीपूर्वक उपयोग करके सपनों की व्याख्या करते थे और कुछ बीमारियों का इलाज किया करते थे। पूरे पवित्रशास्त्र में, यहोवा यह दर्शाता है कि उसके पास जादूगरों और उनकी जादुई शक्तियों से कहीं अधिक सामर्थ है। पिछले भागों की तरह ही 'जादूगर' का अनुवाद करें और याद रखें कि </w:t>
      </w:r>
      <w:r>
        <w:rPr>
          <w:b/>
          <w:lang w:val="hi_IN" w:bidi="hi_IN"/>
        </w:rPr>
        <w:t>जादूगर</w:t>
      </w:r>
      <w:r>
        <w:rPr>
          <w:lang w:val="hi_IN" w:bidi="hi_IN"/>
        </w:rPr>
        <w:t xml:space="preserve"> शब्द मुख्य शब्दावली में शामिल है। </w:t>
      </w:r>
    </w:p>
    <w:p>
      <w:pPr/>
      <w:r>
        <w:rPr>
          <w:lang w:val="hi_IN" w:bidi="hi_IN"/>
        </w:rPr>
      </w:r>
      <w:r>
        <w:rPr>
          <w:lang w:val="hi_IN" w:bidi="hi_IN"/>
        </w:rPr>
        <w:t xml:space="preserve">जादूगरों ने </w:t>
      </w:r>
      <w:r>
        <w:rPr>
          <w:b/>
          <w:lang w:val="hi_IN" w:bidi="hi_IN"/>
        </w:rPr>
        <w:t>फ़िरौन</w:t>
      </w:r>
      <w:r>
        <w:rPr>
          <w:lang w:val="hi_IN" w:bidi="hi_IN"/>
        </w:rPr>
        <w:t xml:space="preserve"> को बुलाया और उससे कहा, "फ़िरौन, यह तो निश्चय ही परमेश्वर का हाथ है।" मिस्र के </w:t>
      </w:r>
      <w:r>
        <w:rPr>
          <w:lang w:val="hi_IN" w:bidi="hi_IN"/>
        </w:rPr>
        <w:t>राजा</w:t>
      </w:r>
      <w:r>
        <w:rPr>
          <w:lang w:val="hi_IN" w:bidi="hi_IN"/>
        </w:rPr>
        <w:t xml:space="preserve"> को ‘फ़िरौन’ कहा जाता था। फ़िरौन का अनुवाद उसी तरह करें जैसे आपने पिछले भागों में किया है, और याद रखें कि </w:t>
      </w:r>
      <w:r>
        <w:rPr>
          <w:b/>
          <w:lang w:val="hi_IN" w:bidi="hi_IN"/>
        </w:rPr>
        <w:t>फ़िरौन</w:t>
      </w:r>
      <w:r>
        <w:rPr>
          <w:lang w:val="hi_IN" w:bidi="hi_IN"/>
        </w:rPr>
        <w:t xml:space="preserve"> शब्द मुख्य शब्दावली में शामिल है।</w:t>
      </w:r>
    </w:p>
    <w:p>
      <w:pPr/>
      <w:r>
        <w:rPr>
          <w:lang w:val="hi_IN" w:bidi="hi_IN"/>
        </w:rPr>
      </w:r>
      <w:r>
        <w:rPr>
          <w:lang w:val="hi_IN" w:bidi="hi_IN"/>
        </w:rPr>
        <w:t xml:space="preserve">लेकिन फ़िरौन का हृदय और अधिक कठोर या हठीला हो गया, और उसने यहोवा की बात नहीं सुनी। यहोवा ने मूसा और उसके भाई हारून को चेतावनी दी थी कि फ़िरौन उनकी बात नहीं सुनेगा। कठोर हृदय का अर्थ है अत्यधिक हठीला हो जाना। कठोर </w:t>
      </w:r>
      <w:r>
        <w:rPr>
          <w:lang w:val="hi_IN" w:bidi="hi_IN"/>
        </w:rPr>
        <w:t>हृदय</w:t>
      </w:r>
      <w:r>
        <w:rPr>
          <w:lang w:val="hi_IN" w:bidi="hi_IN"/>
        </w:rPr>
        <w:t xml:space="preserve"> का अनुवाद उसी तरह करें जैसे पिछले भागों में किया गया था।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8:20–32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8:20–32 को सुनें और अपने मन में रखें।</w:t>
      </w:r>
    </w:p>
    <w:p>
      <w:pPr/>
      <w:r>
        <w:rPr>
          <w:lang w:val="hi_IN" w:bidi="hi_IN"/>
        </w:rPr>
      </w:r>
      <w:r>
        <w:rPr>
          <w:lang w:val="hi_IN" w:bidi="hi_IN"/>
        </w:rPr>
        <w:t xml:space="preserve">यदि सम्भव हो, तो निर्गमन 8:20–32 का ऑडियो संस्करण तीन बार, तीन अलग-अलग अनुवादों में सुनें। </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8:20–32 का ऑडियो संस्करण सबसे आसानी से समझ में आने वाले अनुवाद में सुनें।</w:t>
      </w:r>
    </w:p>
    <w:p>
      <w:pPr/>
      <w:r>
        <w:rPr>
          <w:lang w:val="hi_IN" w:bidi="hi_IN"/>
        </w:rPr>
      </w:r>
      <w:r>
        <w:rPr>
          <w:lang w:val="hi_IN" w:bidi="hi_IN"/>
        </w:rPr>
        <w:t>पिछले भाग में, यहोवा ने मिस्र के लोगों को कुटकियों से मारा था। अब इस भाग में, यहोवा मूसा से कहता है कि वह सुबह फ़िरौन से नदी पर मिले, ठीक वैसे ही जैसे उसने पहले किया था जब पानी लहू में बदल गया था। यहोवा ने मूसा से कहा कि वह फिर से फ़िरौन से कहे कि फ़िरौन यहोवा के लोगों को जाने दे ताकि वे उसकी आराधना कर सकें। अगर फ़िरौन ऐसा नहीं करता है, तो यहोवा उसे चेतावनी देता है कि वह मिस्र में हर जगह डांसों के झुण्ड भेजेगा, यहाँ तक कि ज़मीन भी डांसों से ढक जाएगी। वे डांस संभवतः किसी प्रकार के काटने वाले उड़ने वाले कीट थे। ये बड़ी संख्या में डांस मिस्रियों के घरों में घुस गए और मिस्र के पूरे देश को बर्बाद कर दिया। मूसा ने फ़िरौन से यह भी कहा कि गोशेन में जिस भूमि पर इस्राएली रहते हैं, वहाँ डांसों का झुण्ड नहीं जाएगा। गोशेन की भूमि मिस्र का वह क्षेत्र है जहाँ इस्राएली लोग रहते हैं। जब यहोवा ने कहा कि गोशेन में डांसों के झुण्ड नहीं होंगे, तो यहोवा यह दिखा रहा था कि वह प्रकृति पर सामर्थी है। यहोवा तय कर सकता है कि डांस किसे परेशान करें और किसे छोड़ दें। यहोवा कहता है कि अगले दिन यह चिन्ह घटित होगा। और यहोवा ने ऐसा कर दिखाया।</w:t>
      </w:r>
    </w:p>
    <w:p>
      <w:pPr/>
      <w:r>
        <w:rPr>
          <w:lang w:val="hi_IN" w:bidi="hi_IN"/>
        </w:rPr>
      </w:r>
      <w:r>
        <w:rPr>
          <w:lang w:val="hi_IN" w:bidi="hi_IN"/>
        </w:rPr>
        <w:t xml:space="preserve">विपत्तियों में यह पहली बार है जब हम विशेष रूप से सुनते हैं कि इस्राएलियों को इस विपत्ति से कोई नुकसान नहीं पहुँचा था। यह संभव है कि पिछली किसी भी विपत्ति से इस्राएलियों को कोई हानि न हुई हो, लेकिन इस बार यहोवा ने विशेष रूप से ऐसा कहा है। यह बात बिल्कुल स्पष्ट हो गई कि मिस्र के देवता या जादूगर डांस के झुंड से मिस्रियों की रक्षा करने में सक्षम नहीं थे। अतः डांसों के झुण्ड से होने वाली पीड़ा ने फ़िरौन को यह समझा दिया कि यहोवा ही पृथ्वी का स्वामी है। </w:t>
      </w:r>
    </w:p>
    <w:p>
      <w:pPr/>
      <w:r>
        <w:rPr>
          <w:lang w:val="hi_IN" w:bidi="hi_IN"/>
        </w:rPr>
      </w:r>
      <w:r>
        <w:rPr>
          <w:lang w:val="hi_IN" w:bidi="hi_IN"/>
        </w:rPr>
        <w:t xml:space="preserve">यहाँ रुकिए और डांसों के झुण्ड की </w:t>
      </w:r>
      <w:r>
        <w:rPr>
          <w:lang w:val="hi_IN" w:bidi="hi_IN"/>
        </w:rPr>
        <w:t>तस्वीर दिखाइए</w:t>
      </w:r>
      <w:r>
        <w:rPr>
          <w:lang w:val="hi_IN" w:bidi="hi_IN"/>
        </w:rPr>
        <w:t>। ऑडियो को यहाँ रोकें।</w:t>
      </w:r>
    </w:p>
    <w:p>
      <w:pPr/>
      <w:r>
        <w:rPr>
          <w:lang w:val="hi_IN" w:bidi="hi_IN"/>
        </w:rPr>
      </w:r>
      <w:r>
        <w:rPr>
          <w:lang w:val="hi_IN" w:bidi="hi_IN"/>
        </w:rPr>
        <w:t xml:space="preserve">यहाँ रुकें और </w:t>
      </w:r>
      <w:r>
        <w:rPr>
          <w:lang w:val="hi_IN" w:bidi="hi_IN"/>
        </w:rPr>
        <w:t>मिस्र और गोशेन</w:t>
      </w:r>
      <w:r>
        <w:rPr>
          <w:lang w:val="hi_IN" w:bidi="hi_IN"/>
        </w:rPr>
        <w:t xml:space="preserve"> का नक्शा दिखाएँ। ऑडियो को यहाँ रोकें।</w:t>
      </w:r>
    </w:p>
    <w:p>
      <w:pPr/>
      <w:r>
        <w:rPr>
          <w:lang w:val="hi_IN" w:bidi="hi_IN"/>
        </w:rPr>
      </w:r>
      <w:r>
        <w:rPr>
          <w:lang w:val="hi_IN" w:bidi="hi_IN"/>
        </w:rPr>
        <w:t>यहाँ रुकें और समूह में इस प्रश्न पर चर्चा करें: अपनी संस्कृति में, एक ऐसी कहानी सुनाएं जब आपके क्षेत्र के कुछ हिस्सों पर किसी कीट ने हमला किया हो। क्या हुआ था? क्या आपकी जमीन के हर हिस्से पर हमला हुआ था? किन लोगों को कष्ट सहना पड़ा और उन्हें किस प्रकार का कष्ट सहना पड़ा? इस ऑडियो को यहाँ रोकें।</w:t>
      </w:r>
    </w:p>
    <w:p>
      <w:pPr/>
      <w:r>
        <w:rPr>
          <w:lang w:val="hi_IN" w:bidi="hi_IN"/>
        </w:rPr>
      </w:r>
      <w:r>
        <w:rPr>
          <w:lang w:val="hi_IN" w:bidi="hi_IN"/>
        </w:rPr>
        <w:t xml:space="preserve">इसके तुरन्त बाद फ़िरौन ने मूसा और उसके भाई हारून को बुलाया और उनसे कहा कि वे जल्दी से मिस्र देश में यहोवा के लिए बलिदान चढ़ाएँ। फ़िरौन इस्राएलियों को अपने करीब रखना चाहता था ताकि वह उन पर नजर रख सके कि वे भाग न जाएं। लेकिन मूसा ने कहा कि इस्राएली मिस्र देश में बलिदान नहीं कर सकते। सबसे पहले, उनके बलिदान मिस्रियों के लिए अपमानजनक होंगे, क्योंकि मिस्री भेड़ और बकरियां पालने वाले लोगों को नीची दृष्टि से देखते थे। भेड़ और बकरियों ही वे चीजें हैं जिन्हें इस्राएली परमेश्वर को बलिदान के रूप में चढ़ाते थे। फिर मूसा समझाता है कि अगर मिस्री इस्राएलियों को इस तरह बलिदान करते हुए देखेंगे तो वे उन्हें पत्थर मारकर मार डालेंगे या उनकी हत्या कर देंगे, क्योंकि यह उनके लिए बहुत अपमानजनक होगा। मूसा फिर से कहता है कि इस्राएलियों को यहोवा की आज्ञा मानकर और मिस्र छोड़कर तीन दिन की यात्रा करके जंगल में जाना होगा ताकि वे यहोवा को बलिदान चढ़ा सकें, जैसा कि उसने उन्हें आज्ञा दी थी। फ़िरौन ने कहा, “मैं तुम को जंगल में जाने दूँगा कि तुम अपने परमेश्वर यहोवा के लिये जंगल में बलिदान चढ़ाओगे।” तब फ़िरौन ने मूसा से कहा कि वह ज्यादा दूर न जाए। फ़िरौन के लिए यह स्वीकार करना कठिन हुआ होगा, क्योंकि इसका अर्थ था कि फ़िरौन की अपनी शक्ति और अपने जादूगरों पर विश्वास समाप्त हो रहा है। </w:t>
      </w:r>
    </w:p>
    <w:p>
      <w:pPr/>
      <w:r>
        <w:rPr>
          <w:lang w:val="hi_IN" w:bidi="hi_IN"/>
        </w:rPr>
      </w:r>
      <w:r>
        <w:rPr>
          <w:lang w:val="hi_IN" w:bidi="hi_IN"/>
        </w:rPr>
        <w:t>यहाँ रुकें और समूह में इस प्रश्न पर चर्चा करें: किसी ऐसे समय के बारे में बात करें जब आपके समुदाय के किसी अगुवे ने किसी महत्वपूर्ण निर्णय के बारे में अपना मन बदला लिया था। किस बात ने उसे अपना विचार बदलने पर मजबूर किया था? इस ऑडियो को यहाँ रोकें।</w:t>
      </w:r>
    </w:p>
    <w:p>
      <w:pPr/>
      <w:r>
        <w:rPr>
          <w:lang w:val="hi_IN" w:bidi="hi_IN"/>
        </w:rPr>
      </w:r>
      <w:r>
        <w:rPr>
          <w:lang w:val="hi_IN" w:bidi="hi_IN"/>
        </w:rPr>
        <w:t>फ़िरौन ने कहा, "लेकिन जाने से पहले मेरे लिए प्रार्थना कर। फ़िरौन मूसा से कह रहा था कि वह प्रार्थना करे ताकि डांसों के झुण्ड चले जाएँ। इसलिए मूसा ने फ़िरौन से कहा, "यदि तू चाहता है कि मैं तेरे लिए प्रार्थना करूं, तो तुझे यह सुनिश्चित करना होगा कि तू पिछली बार की तरह मुझे धोखा न दें या मुझसे झूठ न बोलें। यहोवा जब तेरी प्रार्थना सुनकर मेंढकों और डांसों के झुण्ड की विपत्ति दूर कर दे, तो उसी क्षण हमें जाने देने से इनकार मत करना। यदि तू सहमत हो, तो कल तक डांसों के सभी झुण्ड तुझसे, तेरे लोगों और तेरे कर्मचारियों से दूर चले जाएँगे।" मूसा ने फिर प्रार्थना की और यहोवा ने उत्तर दिया। यहाँ यहोवा दिखा रहा है कि उसके पास लोगों और अपनी सारी सृष्टि पर पूरा अधिकार है। डांसों के सभी झुण्ड फ़िरौन, उसके लोगों और उसके कर्मचारियों को छोड़कर चले गए। पूरा मिस्र देश डांसों के झुण्ड से पूरी तरह मुक्त हो गया था। फिर जैसे ही फ़िरौन को पता चला कि डांसों के सभी झुण्ड गायब हो गए हैं, फ़िरौन ने यहोवा के प्रति अपना हृदय कठोर कर लिया या बहुत हठी हो गया और इस्राएलियों को यहोवा की आराधना या सेवा करने के लिए जाने से मना कर दिया।</w:t>
      </w:r>
      <w:r>
        <w:rPr>
          <w:lang w:val="hi_IN" w:bidi="hi_IN"/>
        </w:rPr>
      </w:r>
    </w:p>
    <w:p>
      <w:pPr>
        <w:pStyle w:val="Heading3"/>
      </w:pPr>
      <w:r>
        <w:rPr>
          <w:lang w:val="hi_IN" w:bidi="hi_IN"/>
        </w:rPr>
        <w:t>घटनाओं को समझाना</w:t>
      </w:r>
    </w:p>
    <w:p>
      <w:pPr/>
      <w:r>
        <w:rPr>
          <w:lang w:val="hi_IN" w:bidi="hi_IN"/>
        </w:rPr>
      </w:r>
      <w:r>
        <w:rPr>
          <w:lang w:val="hi_IN" w:bidi="hi_IN"/>
        </w:rPr>
        <w:t>निर्गमन 8:20–32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कल्पना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यहोवा ने मूसा से कहा कि वह फ़िरौन से कहे कि यहोवा चाहता है कि इस्राएली मिस्र छोड़कर आराधना करने जाएं। और यदि फ़िरौन उन्हें जाने से इनकार करता है, तो यहोवा लोगों और देश को डांसों के झुण्ड से मार डालेगा। </w:t>
      </w:r>
    </w:p>
    <w:p>
      <w:pPr/>
      <w:r>
        <w:rPr>
          <w:lang w:val="hi_IN" w:bidi="hi_IN"/>
        </w:rPr>
      </w:r>
      <w:r>
        <w:rPr>
          <w:b/>
          <w:lang w:val="hi_IN" w:bidi="hi_IN"/>
        </w:rPr>
        <w:t>दूसरे दृश्य में:</w:t>
      </w:r>
      <w:r>
        <w:rPr>
          <w:lang w:val="hi_IN" w:bidi="hi_IN"/>
        </w:rPr>
        <w:t xml:space="preserve"> यहोवा ने लोगों को डांसों के झुण्ड से मारा। फ़िरौन ने सहमति व्यक्त की और मूसा से कहा कि इस्राएली मिस्र देश में यहोवा की आराधना या सेवा करने के लिए बलिदान चढ़ा सकते हैं। मूसा ने इस बात पर जोर दिया कि इस्राएली मिस्र छोड़ दें। फिरौन सहमत हो जाता है और मूसा से अपने लिए प्रार्थना करने को कहता है। </w:t>
      </w:r>
    </w:p>
    <w:p>
      <w:pPr/>
      <w:r>
        <w:rPr>
          <w:lang w:val="hi_IN" w:bidi="hi_IN"/>
        </w:rPr>
      </w:r>
      <w:r>
        <w:rPr>
          <w:b/>
          <w:lang w:val="hi_IN" w:bidi="hi_IN"/>
        </w:rPr>
        <w:t>तीसरे दृश्य में:</w:t>
      </w:r>
      <w:r>
        <w:rPr>
          <w:lang w:val="hi_IN" w:bidi="hi_IN"/>
        </w:rPr>
        <w:t xml:space="preserve"> फ़िरौन ने दिखावा किया कि उसने यहोवा की आज्ञाओं को मान लिया है, लेकिन बाद में उसने अपना मन कठोर कर लिया जब यहोवा ने मिस्रियों को डंक मारने वाले डांसों के झुण्ड से मुक्त कर दिया।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 और उसका भाई हारून</w:t>
      </w:r>
    </w:p>
    <w:p>
      <w:pPr>
        <w:pStyle w:val="ListBullet"/>
        <w:spacing w:line="240" w:lineRule="auto"/>
        <w:ind w:left="720"/>
      </w:pPr>
      <w:r>
        <w:rPr>
          <w:lang w:val="hi_IN" w:bidi="hi_IN"/>
        </w:rPr>
      </w:r>
      <w:r>
        <w:rPr>
          <w:lang w:val="hi_IN" w:bidi="hi_IN"/>
        </w:rPr>
        <w:t>फ़िरौन</w:t>
      </w:r>
    </w:p>
    <w:p>
      <w:pPr>
        <w:pStyle w:val="ListBullet"/>
        <w:spacing w:line="240" w:lineRule="auto"/>
        <w:ind w:left="720"/>
      </w:pPr>
      <w:r>
        <w:rPr>
          <w:lang w:val="hi_IN" w:bidi="hi_IN"/>
        </w:rPr>
      </w:r>
      <w:r>
        <w:rPr>
          <w:lang w:val="hi_IN" w:bidi="hi_IN"/>
        </w:rPr>
        <w:t xml:space="preserve">फ़िरौन के अधिकारी और मिस्र के लोग </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 xml:space="preserve">पहले दृश्य में हमें यह नहीं पता कि पिछली विपत्ति के बाद कितना समय बीत चुका है, और यह भी नहीं पता कि उससे पहले वाली विपत्ति कैसे समाप्त हुई। जब यहोवा ने मूसा से कहा कि वह सूर्योदय होते ही सुबह-सुबह फ़िरौन से मिलने जाए, तब हारून उसके साथ नहीं था। यहोवा चाहता था कि मूसा जाए और फ़िरौन के मार्ग में खड़ा हो या प्रतीक्षा करे, जब फ़िरौन नील नदी की ओर जा रहा हो। नील नदी शायद फ़िरौन के महल से ज्यादा दूर नहीं थी। यहोवा ने मूसा से कहा कि वह फ़िरौन को आदेश दे कि यहोवा चाहता है कि उसके लोग जाकर उसकी आराधना करने के लिए उचित अनुष्ठान करें। और यदि फ़िरौन यहोवा की चेतावनी नहीं माने, तो कल तक यहोवा फ़िरौन और स्वयं मिस्रियों पर बहुत दर्दनाक काटने वाले कीट भेज देगा। भूमि और मिस्रियों के घर इन काटने वाले कीड़ों से भर जाएँगे, और ऐसी कोई जगह नहीं होगी जहाँ मिस्री इन भयानक काटने वाले कीड़ों से बच सके। लेकिन यहोवा उस क्षेत्र की रक्षा करेगा या गोशेन की भूमि के साथ अलग तरह से व्यवहार करेगा; गोशेन में एक भी काटने वाला कीट नहीं पाया जाएगा। यहोवा कहता है, "तब तुम जान लोगे कि मैं यहोवा हूँ, मैं यहाँ मिस्र में हूँ। मैं अपने लोगों, इस्राएलियों को, उन दर्दनाक कीड़ों से बचाऊंगा जो मिस्रियों पर हमला करेंगे।" </w:t>
      </w:r>
    </w:p>
    <w:p>
      <w:pPr/>
      <w:r>
        <w:rPr>
          <w:lang w:val="hi_IN" w:bidi="hi_IN"/>
        </w:rPr>
      </w:r>
      <w:r>
        <w:rPr>
          <w:lang w:val="hi_IN" w:bidi="hi_IN"/>
        </w:rPr>
        <w:t xml:space="preserve">दूसरा दृश्य मूसा द्वारा यहोवा से ये निर्देश प्राप्त करने के दो दिन बाद और मूसा द्वारा फ़िरौन को चेतावनी देने के अगले दिन से शुरू होता है। मूसा द्वारा फ़िरौन को चेतावनी देने के अगले दिन, यहोवा ने फ़िरौन के महल में, उसके कर्मचारियों के घरों में और हर जगह बड़े-बड़े काटने वाले कीड़े भेज दिए। मिस्र की भूमि लगभग बड़े और दर्दनाक काटने वाले कीड़ों से नष्ट हो गई थी। इसलिए, जब फ़िरौन को पता चला कि काटने वाले कीड़े मिस्रियों पर हमला कर रहे हैं, तो फ़िरौन ने तुरंत अपने सेवकों को मूसा और हारून को लाने के लिए भेजा और उनसे कहा कि अब वे जा सकते हैं और यहोवा की आराधना करने के लिए जानवरों के उचित बलिदान चढ़ा सकते हैं, लेकिन उन्हें मिस्र में ही रहना होगा। फिर मूसा ने फ़िरौन से कहा, हमारे लिए यहाँ मिस्र में अपने बलिदान चढ़ाना उचित नहीं है। यह मिस्रियों के लिए अपमानजनक होगा क्योंकि मिस्रियों का मानना है कि हमारे तरह जानवरों का बलिदान देना उचित नहीं है। इसलिए, मूसा ने माँग की कि यहोवा ने हमें आदेश दिया है कि हम जंगल में तीन दिन की यात्रा करें ताकि हम उसके अनुसार उचित पशु बलिदान कर सकें। </w:t>
      </w:r>
    </w:p>
    <w:p>
      <w:pPr/>
      <w:r>
        <w:rPr>
          <w:lang w:val="hi_IN" w:bidi="hi_IN"/>
        </w:rPr>
      </w:r>
      <w:r>
        <w:rPr>
          <w:lang w:val="hi_IN" w:bidi="hi_IN"/>
        </w:rPr>
        <w:t xml:space="preserve">तीसरे दृश्य में, फ़िरौन ने इस्राएलियों को यहोवा की आराधना करने जाने की अनुमति देने के लिए सहमति दी। लेकिन उसने उनसे कहा कि वे बलिदान चढ़ाने और यहोवा की आराधना करने के लिए बहुत दूर न जाएँ। फ़िरौन ने मूसा से कहा कि वह यहोवा से प्रार्थना करे कि ये दर्दनाक काटने वाले कीड़े दूर कर दे। तब मूसा ने सहमति व्यक्त की और कहा, जैसे ही मैं तुझे छोड़कर जाऊँगा, मैं यहोवा से प्रार्थना करूंगा कि वह काटने वाले कीड़ों को तुझसे, तेरे सेवकों और तेरे लोगों से दूर कर दे। जब मूसा ने फ़िरौन से बात की, तो वह बहुत विनम्र था। मूसा ने फ़िरौन को उसकी उपाधि से संबोधित किया और फ़िरौन से ऐसे बात की जैसे वह किसी और के बारे में बात कर रहा हो, न कि सीधे फ़िरौन से बात कर रहा हो। यह किसी राजा से बात करने का एक विनम्र तरीका था। </w:t>
      </w:r>
    </w:p>
    <w:p>
      <w:pPr/>
      <w:r>
        <w:rPr>
          <w:lang w:val="hi_IN" w:bidi="hi_IN"/>
        </w:rPr>
      </w:r>
      <w:r>
        <w:rPr>
          <w:lang w:val="hi_IN" w:bidi="hi_IN"/>
        </w:rPr>
        <w:t>यहाँ रुकें और समूह में चर्चा करें: आपकी संस्कृति में, आप महत्वपूर्ण राजा या अगुवे से कैसे बात करते हैं? आप उसे कैसे संबोधित करते हैं, और आप कैसे व्यवहार करते हैं? इस ऑडियो को यहाँ रोकें।</w:t>
      </w:r>
    </w:p>
    <w:p>
      <w:pPr/>
      <w:r>
        <w:rPr>
          <w:lang w:val="hi_IN" w:bidi="hi_IN"/>
        </w:rPr>
      </w:r>
      <w:r>
        <w:rPr>
          <w:lang w:val="hi_IN" w:bidi="hi_IN"/>
        </w:rPr>
        <w:t xml:space="preserve">और यहोवा ने मूसा की प्रार्थना का उत्तर दिया और सभी काटने वाले कीड़ों को मिस्र से पूरी तरह से भगा दिया। यह कहानी इस बात पर जोर देती है कि यहोवा ने कीड़ों को पूरी तरह से हटा दिया - कहानी कहती है कि "एक भी डांस नहीं बचा।" लेकिन फ़िरौन ने एक बार फिर अपना हृदय कठोर कर लिया या हठी बन गया और उसने इस्राएलियों को यहोवा की आराधना के लिए जानवर के उचित बलिदान चढ़ाने से मना कर दिया। </w:t>
      </w:r>
    </w:p>
    <w:p>
      <w:pPr/>
      <w:r>
        <w:rPr>
          <w:lang w:val="hi_IN" w:bidi="hi_IN"/>
        </w:rPr>
      </w:r>
      <w:r>
        <w:rPr>
          <w:lang w:val="hi_IN" w:bidi="hi_IN"/>
        </w:rPr>
        <w:t>अब, समूह को इस भाग और उसके कार्यों की कल्पना करने के लिए कथापट बनाना, चित्र बनाना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8:20–32 का ऑडियो संस्करण सबसे आसानी से समझ में आने वाले अनुवाद में सुनें।</w:t>
      </w:r>
    </w:p>
    <w:p>
      <w:pPr/>
      <w:r>
        <w:rPr>
          <w:lang w:val="hi_IN" w:bidi="hi_IN"/>
        </w:rPr>
      </w:r>
      <w:r>
        <w:rPr>
          <w:lang w:val="hi_IN" w:bidi="hi_IN"/>
        </w:rPr>
        <w:t>इस चरण में, समूह कहानी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मूसा और उसका भाई हारून</w:t>
      </w:r>
    </w:p>
    <w:p>
      <w:pPr>
        <w:pStyle w:val="ListBullet"/>
        <w:spacing w:line="240" w:lineRule="auto"/>
        <w:ind w:left="720"/>
      </w:pPr>
      <w:r>
        <w:rPr>
          <w:lang w:val="hi_IN" w:bidi="hi_IN"/>
        </w:rPr>
      </w:r>
      <w:r>
        <w:rPr>
          <w:lang w:val="hi_IN" w:bidi="hi_IN"/>
        </w:rPr>
        <w:t>फ़िरौन</w:t>
      </w:r>
    </w:p>
    <w:p>
      <w:pPr>
        <w:pStyle w:val="ListBullet"/>
        <w:spacing w:line="240" w:lineRule="auto"/>
        <w:ind w:left="720"/>
      </w:pPr>
      <w:r>
        <w:rPr>
          <w:lang w:val="hi_IN" w:bidi="hi_IN"/>
        </w:rPr>
      </w:r>
      <w:r>
        <w:rPr>
          <w:lang w:val="hi_IN" w:bidi="hi_IN"/>
        </w:rPr>
        <w:t xml:space="preserve">फ़िरौन के अधिकारी और मिस्र के लोग </w:t>
      </w:r>
    </w:p>
    <w:p>
      <w:pPr/>
      <w:r>
        <w:rPr>
          <w:lang w:val="hi_IN" w:bidi="hi_IN"/>
        </w:rPr>
      </w:r>
      <w:r>
        <w:rPr>
          <w:lang w:val="hi_IN" w:bidi="hi_IN"/>
        </w:rPr>
        <w:t>एक समूह में, भाग के परिवेश के इन हिस्सों पर ध्यान दें: कहानी के संवाद, प्रवाह, कथा-रेखा और कहानी के कालक्रम पर ध्यान दें। सुनिश्चित करें कि अभिनय करते समय, कहानी का कोई महत्वपूर्ण या कठिन भाग छूट न जाए।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भूमिका निभाने वाले व्यक्ति से पूछें, "आप क्या महसूस कर रहे हैं या क्या सोच रहे हैं?" पात्र की भूमिका निभाने वाले व्यक्ति को यह जवाब देना चाहिए कि अगर वह उस पात्र की जगह होता तो वह क्या महसूस करता या क्या सोचता। नाटक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 xml:space="preserve">पहले दृश्य में, यहोवा ने मूसा से कहा, "सुबह फ़िरौन नील नदी की ओर जाएगा। मैं चाहता हूँ कि तू उठकर रास्ते में उससे मिले। फ़िरौन से कहो कि यहोवा चाहता है कि इस्राएली मिस्र छोड़कर मेरी आराधना या सेवा करने के लिए जाएं। और यदि वह उन्हें जाने देने से इनकार करता है, तो मैं उस पर, उसके सेवकों पर, उसके लोगों पर और उसके घरों पर डांसों के झुण्ड से हमला करूँगा। और मिस्र की पूरी भूमि डांसों के झुण्ड से भर जाएगी।" मूसा ने फ़िरौन से यह भी कहा कि गोशेन में जिस भूमि पर इस्राएली रहते हैं, वहाँ डांसों का झुण्ड नहीं जाएगा। तब यहोवा ने मूसा से कहा कि वह फ़िरौन से कहे कि उसके खिलाफ किया गया यह हमला उसके लोगों, इस्राएलियों और मिस्रियों के बीच एक स्पष्ट अंतर का प्रतीक होगा।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मूसा की भूमिका निभा रहे व्यक्ति से पूछें, "आप कैसा महसूस कर रहे हैं या क्या सोच रहे हैं?" आपको ऐसी बातें सुनने को मिल सकती हैं, जैसे, "काश मैं परमेश्वर होता, तो मैं फ़िरौन और मिस्रियों को परमेश्वर के निर्देशों की बार-बार और लगातार अवज्ञा करने के बाद मौत के घाट उतार देता।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फ़िरौन की भूमिका निभाने वाले व्यक्ति से पूछें, "आप क्या महसूस कर रहे हैं या क्या सोच रहे हैं?" आप ऐसी बातें सुन सकते हैं, जैसे कि — 'निश्चय ही परमेश्वर वास्तव में परमेश्वर है, जो क्रोध करने में धीमा है और विद्रोही अगुवों तथा उसकी आज्ञाओं की अवज्ञा करने वाले लोगों के विरुद्ध कार्य करने में धैर्यवान है। </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 xml:space="preserve">दूसरे दृश्य में यहोवा ने वही सब किया जो उसने मूसा से कहा था कि वह फ़िरौन से कहेगा कि वह करेगा। फ़िरौन के महल और उसके सेवकों के घरों में डांसों के झुण्ड घुस आए; पूरे मिस्र में डांसों के झुण्ड ने तबाही मचा दी। फ़िरौन ने मूसा और उसके भाई हारून को बुलाया और उनसे कहा कि वे जल्दी से मिस्र देश में जाकर बलिदान चढ़ाएँ। परन्तु मूसा ने कहा, 'इस्राएलियों के लिए यह कभी संभव नहीं होगा कि वे मिस्र देश में यहोवा के लिए कोई बलिदान चढ़ाएँ। मिस्र के लोग हमसे घृणा करेंगे और यह मिस्र देश में अपमानजनक होगा, और क्या तुझे नहीं लगता कि मिस्री हमें मार भी सकते हैं?" हमें केवल यहोवा की आज्ञा का पालन करना है और जंगल में तीन दिन की यात्रा करनी है, तथा वहाँ जाकर यहोवा के लिए बलिदान चढ़ाना है जैसा उसने हमें आज्ञा दी है। फ़िरौन ने कहा, “मैं तुम को जंगल में जाने दूँगा कि तुम अपने परमेश्वर यहोवा के लिये जंगल में बलिदान चढ़ाओगे।”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मूसा और हारून की भूमिका निभा रहे व्यक्ति से पूछें, "आप कैसा महसूस कर रहे हैं या क्या सोच रहे हैं?" आपको ऐसी बातें सुनने को मिल सकती हैं, जैसे, "मैं फ़िरौन और यहोवा के बीच मध्यस्थ बनकर थक गया हूँ। अब तक यहोवा को यह जान लेना चाहिए था कि मिस्र में फ़िरौन एक बहुत ही धोखेबाज शासक है। </w:t>
      </w:r>
    </w:p>
    <w:p>
      <w:pPr>
        <w:pStyle w:val="ListBullet"/>
        <w:spacing w:line="240" w:lineRule="auto"/>
        <w:ind w:left="720"/>
      </w:pPr>
      <w:r>
        <w:rPr>
          <w:lang w:val="hi_IN" w:bidi="hi_IN"/>
        </w:rPr>
      </w:r>
      <w:r>
        <w:rPr>
          <w:lang w:val="hi_IN" w:bidi="hi_IN"/>
        </w:rPr>
        <w:t xml:space="preserve">फ़िरौन की भूमिका निभाने वाले व्यक्ति से पूछें, "आप क्या महसूस कर रहे हैं या क्या सोच रहे हैं?" आपको ऐसी बातें सुनने को मिल सकती हैं, जैसे, "मुझे लगता है कि मैं अपनी सीमाओं को पार कर रहा हूँ और यहोवा को हल्के में ले रहा हूँ। फिर भी, मैं बस समय निकाल रहा हूँ ताकि देख सकूँ कि क्या यहोवा मुझे कुछ दयालुता दिखाए और मेरी इच्छा पूरी होने दे। </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तीसरे दृश्य में, फ़िरौन ने मूसा से कहा, "लेकिन जाने से पहले मेरे लिए प्रार्थना कर।" तब मूसा ने फ़िरौन से कहा, "यदि तू चाहता है कि मैं तेरे लिए प्रार्थना करूं, तो तुझे यह सुनिश्चित करना होगा कि तू पिछली बार की तरह मुझे धोखा न दे या मुझसे झूठ न बोले। यदि तू सहमत हो, तो कल तक डांसों के सभी झुण्ड तुझसे, तेरे लोगों और तेरे कर्मचारियों से दूर चले जाएँगे।" मूसा ने फिर प्रार्थना की और यहोवा ने उत्तर दिया। डांसों के सभी झुण्ड फ़िरौन, उसके लोगों और उसके कर्मचारियों को छोड़कर चले गए। पूरा मिस्र देश डांसों के झुण्ड से पूरी तरह मुक्त हो गया था। फिर जैसे ही फ़िरौन को पता चला कि डांसों के सभी झुण्ड गायब हो गए हैं, फ़िरौन ने यहोवा के प्रति अपना हृदय कठोर कर लिया और इस्राएलियों को यहोवा की आराधना या सेवा करने के लिए जाने से मना कर दिया।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मूसा की भूमिका निभा रहे व्यक्ति से पूछें, "आप कैसा महसूस कर रहे हैं या क्या सोच रहे हैं?" आपको ऐसी बातें सुनने को मिल सकती हैं, "यह बिलकुल वही हुआ जिसकी मैंने भविष्यद्वाणी की थी: कि फ़िरौन ने खुद को एक नियमित और बार-बार धोखा देने वाला साबित कर दिया है। यहोवा फ़िरौन जैसे धोखेबाज़ को कब तक ऐसा करने की अनुमति देगा?"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फ़िरौन की भूमिका निभाने वाले व्यक्ति से पूछें, "आप क्या महसूस कर रहे हैं या क्या सोच रहे हैं?" आपको ऐसी बातें सुनने को मिल सकती हैं, जैसे कि — 'मुझे लगता है कि यहोवा अपना मन बदल रहा है और लगातार कुछ दयालुता दिखा रहा है। हो सकता है यहोवा मूसा और हारून से कहे कि वे इस्राएलियों को जंगल में जाने के बजाय मिस्र में ही बलिदान करने की अनुमति दे दें।"</w:t>
      </w:r>
    </w:p>
    <w:p>
      <w:pPr>
        <w:pStyle w:val="ListBullet"/>
        <w:spacing w:line="240" w:lineRule="auto"/>
        <w:ind w:left="720"/>
      </w:pPr>
      <w:r>
        <w:rPr>
          <w:lang w:val="hi_IN" w:bidi="hi_IN"/>
        </w:rPr>
      </w:r>
      <w:r>
        <w:rPr>
          <w:lang w:val="hi_IN" w:bidi="hi_IN"/>
        </w:rPr>
        <w:t>अभिनय को जारी रखें।</w:t>
      </w:r>
      <w:r>
        <w:rPr>
          <w:lang w:val="hi_IN" w:bidi="hi_IN"/>
        </w:rPr>
      </w:r>
    </w:p>
    <w:p>
      <w:pPr>
        <w:pStyle w:val="Heading3"/>
      </w:pPr>
      <w:r>
        <w:rPr>
          <w:lang w:val="hi_IN" w:bidi="hi_IN"/>
        </w:rPr>
        <w:t>आवश्यक जानकारी</w:t>
      </w:r>
    </w:p>
    <w:p>
      <w:pPr/>
      <w:r>
        <w:rPr>
          <w:lang w:val="hi_IN" w:bidi="hi_IN"/>
        </w:rPr>
      </w:r>
      <w:r>
        <w:rPr>
          <w:lang w:val="hi_IN" w:bidi="hi_IN"/>
        </w:rPr>
        <w:t>निर्गमन 8:20–32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ने मूसा से कहा, "सुबह </w:t>
      </w:r>
      <w:r>
        <w:rPr>
          <w:b/>
          <w:lang w:val="hi_IN" w:bidi="hi_IN"/>
        </w:rPr>
        <w:t>फ़िरौन</w:t>
      </w:r>
      <w:r>
        <w:rPr>
          <w:lang w:val="hi_IN" w:bidi="hi_IN"/>
        </w:rPr>
        <w:t xml:space="preserve"> नील नदी की ओर जाएगा। मैं चाहता हूँ कि तू उठकर रास्ते में उससे मिले। यहोवा </w:t>
      </w:r>
      <w:r>
        <w:rPr>
          <w:lang w:val="hi_IN" w:bidi="hi_IN"/>
        </w:rPr>
        <w:t>परमेश्वर</w:t>
      </w:r>
      <w:r>
        <w:rPr>
          <w:lang w:val="hi_IN" w:bidi="hi_IN"/>
        </w:rPr>
        <w:t xml:space="preserve"> का व्यक्तिगत नाम है। यहोवा के लिए उसी वाक्यांश का प्रयोग करें जिसका प्रयोग आपने पिछले भागों में किया था और याद रखें कि </w:t>
      </w:r>
      <w:r>
        <w:rPr>
          <w:b/>
          <w:lang w:val="hi_IN" w:bidi="hi_IN"/>
        </w:rPr>
        <w:t>यहोवा</w:t>
      </w:r>
      <w:r>
        <w:rPr>
          <w:lang w:val="hi_IN" w:bidi="hi_IN"/>
        </w:rPr>
        <w:t xml:space="preserve"> मुख्य शब्दावली में शामिल है। मिस्र के </w:t>
      </w:r>
      <w:r>
        <w:rPr>
          <w:lang w:val="hi_IN" w:bidi="hi_IN"/>
        </w:rPr>
        <w:t>राजाओं</w:t>
      </w:r>
      <w:r>
        <w:rPr>
          <w:lang w:val="hi_IN" w:bidi="hi_IN"/>
        </w:rPr>
        <w:t xml:space="preserve"> को ‘फ़िरौन’ कहा जाता था। फ़िरौन का अनुवाद उसी तरह करें जैसे आपने पिछले भागों में किया है, और याद रखें कि </w:t>
      </w:r>
      <w:r>
        <w:rPr>
          <w:b/>
          <w:lang w:val="hi_IN" w:bidi="hi_IN"/>
        </w:rPr>
        <w:t>फ़िरौन</w:t>
      </w:r>
      <w:r>
        <w:rPr>
          <w:lang w:val="hi_IN" w:bidi="hi_IN"/>
        </w:rPr>
        <w:t xml:space="preserve"> मुख्य शब्दावली में शामिल है।</w:t>
      </w:r>
    </w:p>
    <w:p>
      <w:pPr/>
      <w:r>
        <w:rPr>
          <w:lang w:val="hi_IN" w:bidi="hi_IN"/>
        </w:rPr>
      </w:r>
      <w:r>
        <w:rPr>
          <w:lang w:val="hi_IN" w:bidi="hi_IN"/>
        </w:rPr>
        <w:t xml:space="preserve">तब यहोवा ने कहा कि वह अपने लोगों और फ़िरौन के लोगों के बीच अन्तर करेगा। यह </w:t>
      </w:r>
      <w:r>
        <w:rPr>
          <w:b/>
          <w:lang w:val="hi_IN" w:bidi="hi_IN"/>
        </w:rPr>
        <w:t>चिन्ह</w:t>
      </w:r>
      <w:r>
        <w:rPr>
          <w:lang w:val="hi_IN" w:bidi="hi_IN"/>
        </w:rPr>
        <w:t xml:space="preserve"> कल घटित होगा। और यहोवा ने ऐसा कर दिखाया। चिन्ह वह असामान्य घटना है जो किसी विशेष कारण से होती है। परमेश्वर लोगों को यह दिखाने के लिए एक चिन्ह दे सकता है कि जो कुछ वह उनसे कहता है, वह सच है। उदाहरण के लिए, जब परमेश्वर ने नूह से प्रतिज्ञा की कि वह फिर कभी पृथ्वी को पानी से नष्ट नहीं करेगा, तो उसने चिन्ह के रूप में आकाश में मेघधनुष रखा। जब भी लोग मेघधनुष को देखते थे, तो उन्हें परमेश्वर की प्रतिज्ञा याद आ जाती थी। चिन्ह का अनुवाद उसी तरह करें जैसे आपने पिछले भागों में किया है, और याद रखें कि </w:t>
      </w:r>
      <w:r>
        <w:rPr>
          <w:lang w:val="hi_IN" w:bidi="hi_IN"/>
        </w:rPr>
        <w:t>चिन्ह</w:t>
      </w:r>
      <w:r>
        <w:rPr>
          <w:lang w:val="hi_IN" w:bidi="hi_IN"/>
        </w:rPr>
        <w:t xml:space="preserve"> मुख्य शब्दावली में शामिल है।</w:t>
      </w:r>
    </w:p>
    <w:p>
      <w:pPr/>
      <w:r>
        <w:rPr>
          <w:lang w:val="hi_IN" w:bidi="hi_IN"/>
        </w:rPr>
      </w:r>
      <w:r>
        <w:rPr>
          <w:lang w:val="hi_IN" w:bidi="hi_IN"/>
        </w:rPr>
        <w:t xml:space="preserve">फ़िरौन ने मूसा और उसके भाई हारून को बुलाया और उनसे कहा कि वे जल्दी से मिस्र देश में जाकर </w:t>
      </w:r>
      <w:r>
        <w:rPr>
          <w:b/>
          <w:lang w:val="hi_IN" w:bidi="hi_IN"/>
        </w:rPr>
        <w:t>बलिदान</w:t>
      </w:r>
      <w:r>
        <w:rPr>
          <w:lang w:val="hi_IN" w:bidi="hi_IN"/>
        </w:rPr>
        <w:t xml:space="preserve"> चढ़ाएँ। बलिदान का अनुवाद उसी तरह करें जैसे आपने पिछले भागों में किया है, और याद रखें कि </w:t>
      </w:r>
      <w:r>
        <w:rPr>
          <w:lang w:val="hi_IN" w:bidi="hi_IN"/>
        </w:rPr>
        <w:t>बलिदान</w:t>
      </w:r>
      <w:r>
        <w:rPr>
          <w:lang w:val="hi_IN" w:bidi="hi_IN"/>
        </w:rPr>
        <w:t xml:space="preserve"> मुख्य शब्दावली में शामिल है। </w:t>
      </w:r>
    </w:p>
    <w:p>
      <w:pPr/>
      <w:r>
        <w:rPr>
          <w:lang w:val="hi_IN" w:bidi="hi_IN"/>
        </w:rPr>
      </w:r>
      <w:r>
        <w:rPr>
          <w:lang w:val="hi_IN" w:bidi="hi_IN"/>
        </w:rPr>
        <w:t xml:space="preserve">मूसा फिर से कहता है कि </w:t>
      </w:r>
      <w:r>
        <w:rPr>
          <w:b/>
          <w:lang w:val="hi_IN" w:bidi="hi_IN"/>
        </w:rPr>
        <w:t>इस्राएलियों</w:t>
      </w:r>
      <w:r>
        <w:rPr>
          <w:lang w:val="hi_IN" w:bidi="hi_IN"/>
        </w:rPr>
        <w:t xml:space="preserve"> को यहोवा की आज्ञा मानकर और मिस्र छोड़कर तीन दिन की यात्रा करके </w:t>
      </w:r>
      <w:r>
        <w:rPr>
          <w:b/>
          <w:lang w:val="hi_IN" w:bidi="hi_IN"/>
        </w:rPr>
        <w:t>जंगल</w:t>
      </w:r>
      <w:r>
        <w:rPr>
          <w:lang w:val="hi_IN" w:bidi="hi_IN"/>
        </w:rPr>
        <w:t xml:space="preserve"> में जाना होगा ताकि वे यहोवा को बलिदान चढ़ा सकें, जैसा कि उसने उन्हें आज्ञा दी थी। रेगिस्तान या जंगल एक सुनसान, और बंजर स्थान है, जहाँ पानी नहीं होता। रेगिस्तान में लगभग कोई पेड़ या झाड़ियाँ नहीं उगती। ज़मीन सूखी और पथरीली होती है, और वहाँ जंगली जानवर घूमते रहते हैं। लोग जंगल या रेगिस्तान में नहीं रहते। जंगल का अनुवाद उसी तरह करें जैसे आपने पिछले भागों में किया है, और याद रखें कि </w:t>
      </w:r>
      <w:r>
        <w:rPr>
          <w:lang w:val="hi_IN" w:bidi="hi_IN"/>
        </w:rPr>
        <w:t>जंगल</w:t>
      </w:r>
      <w:r>
        <w:rPr>
          <w:lang w:val="hi_IN" w:bidi="hi_IN"/>
        </w:rPr>
        <w:t xml:space="preserve"> शब्द मुख्य शब्दावली में शामिल है। </w:t>
      </w:r>
    </w:p>
    <w:p>
      <w:pPr/>
      <w:r>
        <w:rPr>
          <w:lang w:val="hi_IN" w:bidi="hi_IN"/>
        </w:rPr>
      </w:r>
      <w:r>
        <w:rPr>
          <w:lang w:val="hi_IN" w:bidi="hi_IN"/>
        </w:rPr>
        <w:t xml:space="preserve">फिर जैसे ही फ़िरौन को पता चला कि डांसों के सभी झुण्ड गायब हो गए हैं, फ़िरौन ने यहोवा के प्रति </w:t>
      </w:r>
      <w:r>
        <w:rPr>
          <w:b/>
          <w:lang w:val="hi_IN" w:bidi="hi_IN"/>
        </w:rPr>
        <w:t>अपना हृदय कठोर कर लिया</w:t>
      </w:r>
      <w:r>
        <w:rPr>
          <w:lang w:val="hi_IN" w:bidi="hi_IN"/>
        </w:rPr>
        <w:t xml:space="preserve"> और इस्राएलियों को यहोवा की आराधना या सेवा करने के लिए जाने से मना कर दिया। कठोर </w:t>
      </w:r>
      <w:r>
        <w:rPr>
          <w:lang w:val="hi_IN" w:bidi="hi_IN"/>
        </w:rPr>
        <w:t>हृदय</w:t>
      </w:r>
      <w:r>
        <w:rPr>
          <w:lang w:val="hi_IN" w:bidi="hi_IN"/>
        </w:rPr>
        <w:t xml:space="preserve"> का अर्थ है अत्यधिक हठीला हो जाना। कठोर हृदय का अनुवाद उसी तरह करें जैसे पिछले भागों में किया गया था। </w:t>
      </w:r>
    </w:p>
    <w:p>
      <w:pPr/>
      <w:r>
        <w:rPr>
          <w:lang w:val="hi_IN" w:bidi="hi_IN"/>
        </w:rPr>
      </w:r>
      <w:r>
        <w:rPr>
          <w:lang w:val="hi_IN" w:bidi="hi_IN"/>
        </w:rPr>
        <w:t xml:space="preserve">डांसों के </w:t>
      </w:r>
      <w:r>
        <w:rPr>
          <w:lang w:val="hi_IN" w:bidi="hi_IN"/>
        </w:rPr>
        <w:t>झुण्ड की तस्वीर</w:t>
      </w:r>
      <w:r>
        <w:rPr>
          <w:lang w:val="hi_IN" w:bidi="hi_IN"/>
        </w:rPr>
        <w:t xml:space="preserve"> दिखाएँ। </w:t>
      </w:r>
    </w:p>
    <w:p>
      <w:pPr/>
      <w:r>
        <w:rPr>
          <w:lang w:val="hi_IN" w:bidi="hi_IN"/>
        </w:rPr>
      </w:r>
      <w:r>
        <w:rPr>
          <w:lang w:val="hi_IN" w:bidi="hi_IN"/>
        </w:rPr>
        <w:t xml:space="preserve">मिस्र और गोशेन का </w:t>
      </w:r>
      <w:r>
        <w:rPr>
          <w:lang w:val="hi_IN" w:bidi="hi_IN"/>
        </w:rPr>
        <w:t>नक्शा दिखाएँ</w:t>
      </w:r>
      <w:r>
        <w:rPr>
          <w:lang w:val="hi_IN" w:bidi="hi_IN"/>
        </w:rPr>
        <w:t>।</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9:1–7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9:1–7 को सुनें और अपने मन में रखें।</w:t>
      </w:r>
    </w:p>
    <w:p>
      <w:pPr/>
      <w:r>
        <w:rPr>
          <w:lang w:val="hi_IN" w:bidi="hi_IN"/>
        </w:rPr>
      </w:r>
      <w:r>
        <w:rPr>
          <w:lang w:val="hi_IN" w:bidi="hi_IN"/>
        </w:rPr>
        <w:t>यदि सम्भव हो, तो निर्गमन 9:1–7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9:1–7 का ऑडियो संस्करण सबसे आसानी से समझ में आने वाले अनुवाद में सुनें।</w:t>
      </w:r>
    </w:p>
    <w:p>
      <w:pPr/>
      <w:r>
        <w:rPr>
          <w:lang w:val="hi_IN" w:bidi="hi_IN"/>
        </w:rPr>
      </w:r>
      <w:r>
        <w:rPr>
          <w:lang w:val="hi_IN" w:bidi="hi_IN"/>
        </w:rPr>
        <w:t xml:space="preserve">मूसा लगातार प्रयास करता रहा कि फ़िरौन, अर्थात मिस्र का राजा, इस्राएलियों को मिस्र छोड़ने की अनुमति दे। यह मिस्र के लोगों पर आने वाली पाँचवीं विपत्ति या आपदा है। डांसों की विपत्ति की तरह यह विपत्ति भी इब्रियों को नहीं छूती। यह विपत्ति पूरे मिस्र को प्रभावित करती है, लेकिन उस क्षेत्र को नहीं जहाँ इब्री लोग रहते थे। यह उन विपत्तियों में से पहली है जिनमें विपत्ति के कारण महत्वपूर्ण जानवरों की मृत्यु हुई, अर्थात् इस बार पशुधन और कृषि-जन्तुओं की मृत्यु हुई। यह इस विपत्ति की घटनाओं की एक कथात्मक कहानी है। </w:t>
      </w:r>
    </w:p>
    <w:p>
      <w:pPr/>
      <w:r>
        <w:rPr>
          <w:lang w:val="hi_IN" w:bidi="hi_IN"/>
        </w:rPr>
      </w:r>
      <w:r>
        <w:rPr>
          <w:lang w:val="hi_IN" w:bidi="hi_IN"/>
        </w:rPr>
        <w:t xml:space="preserve">यहोवा मूसा से कहता है कि वह फ़िरौन के पास जाए। परमेश्वर ने मूसा को दिए गए इस आदेश में हारून को शामिल नहीं किया है। </w:t>
      </w:r>
    </w:p>
    <w:p>
      <w:pPr/>
      <w:r>
        <w:rPr>
          <w:lang w:val="hi_IN" w:bidi="hi_IN"/>
        </w:rPr>
      </w:r>
      <w:r>
        <w:rPr>
          <w:lang w:val="hi_IN" w:bidi="hi_IN"/>
        </w:rPr>
        <w:t>यह भाग परमेश्वर के लिए दोनों नामों का उपयोग करता है। यहोवा परमेश्वर का व्यक्तिगत नाम है, और 'परमेश्वर' या 'एलोहीम' परमेश्वर का सामान्य नाम है। दोनों नाम एक ही जन के हैं। परमेश्वर ने अपनी पहचान यहोवा के रूप में दी, जो इब्रियों का परमेश्वर है। अपने नाम को इस प्रकार प्रकट करके, परमेश्वर फ़िरौन को अपना व्यक्तिगत नाम, यहोवा, दे रहा है। यह दर्शाता है कि यहोवा इस्राएलियों का परमेश्वर है। इब्री याकूब के वंशजों का नाम है, जो अकाल के समय में मिस्र में रहने के लिए आए थे, जब यूसुफ मिस्र का राज्यपाल था। उन्हें इस्राएली भी कहा जाता है क्योंकि इस्राएल वह नाम था जो यहोवा ने याकूब को दिया था। यह फ़िरौन, अर्थात मिस्र का राजा, इब्रियों के परमेश्वर को सच्चा और सामर्थी परमेश्वर नहीं मानता।</w:t>
      </w:r>
    </w:p>
    <w:p>
      <w:pPr/>
      <w:r>
        <w:rPr>
          <w:lang w:val="hi_IN" w:bidi="hi_IN"/>
        </w:rPr>
      </w:r>
      <w:r>
        <w:rPr>
          <w:lang w:val="hi_IN" w:bidi="hi_IN"/>
        </w:rPr>
        <w:t>परमेश्वर ने स्वयं को इब्रियों का परमेश्वर बताया। इसके बाद, इस भाग में लोगों को इस्राएली कहा गया है। इस्राएली लोग याकूब के वंशज थे, जिनका नाम भी इस्राइल था। इस्राएली इब्रानी भाषा बोलते थे। इब्री और इस्राएली नाम एक-दूसरे के स्थान पर प्रयुक्त किए जा सकते हैं और दोनों ही एक ही लोगों को संदर्भित करते हैं।</w:t>
      </w:r>
    </w:p>
    <w:p>
      <w:pPr/>
      <w:r>
        <w:rPr>
          <w:lang w:val="hi_IN" w:bidi="hi_IN"/>
        </w:rPr>
      </w:r>
      <w:r>
        <w:rPr>
          <w:lang w:val="hi_IN" w:bidi="hi_IN"/>
        </w:rPr>
        <w:t>मिस्र के लोग कई देवताओं की पूजा करते थे। इन देवताओं में एक देवी थी जिसे गाय के रूप में दर्शाया जाता था और एक देवता था जिसे बैल के रूप में दर्शाया जाता था। ये मिस्रियों के लिए महत्वपूर्ण देवता थे। पशुधन पर आई इस विपत्ति ने यह प्रमाणित किया कि परमेश्वर इन मिस्र के देवताओं से कहीं अधिक सामर्थी और श्रेष्ठ है।</w:t>
      </w:r>
    </w:p>
    <w:p>
      <w:pPr/>
      <w:r>
        <w:rPr>
          <w:lang w:val="hi_IN" w:bidi="hi_IN"/>
        </w:rPr>
      </w:r>
      <w:r>
        <w:rPr>
          <w:lang w:val="hi_IN" w:bidi="hi_IN"/>
        </w:rPr>
        <w:t xml:space="preserve">रुकिए और मिस्रवासियों द्वारा देवता के रूप में पूजे जाने वाले </w:t>
      </w:r>
      <w:r>
        <w:rPr>
          <w:lang w:val="hi_IN" w:bidi="hi_IN"/>
        </w:rPr>
        <w:t>पवित्र बैल, एपिस, की मूर्ति</w:t>
      </w:r>
      <w:r>
        <w:rPr>
          <w:lang w:val="hi_IN" w:bidi="hi_IN"/>
        </w:rPr>
        <w:t xml:space="preserve"> दिखाएँ। पवित्र गाय की </w:t>
      </w:r>
      <w:r>
        <w:rPr>
          <w:lang w:val="hi_IN" w:bidi="hi_IN"/>
        </w:rPr>
        <w:t>मूर्ति, हाथोर की तस्वीर</w:t>
      </w:r>
      <w:r>
        <w:rPr>
          <w:lang w:val="hi_IN" w:bidi="hi_IN"/>
        </w:rPr>
        <w:t xml:space="preserve"> दिखाएँ। रिकॉर्डिंग को यहाँ रोकें।</w:t>
      </w:r>
    </w:p>
    <w:p>
      <w:pPr/>
      <w:r>
        <w:rPr>
          <w:lang w:val="hi_IN" w:bidi="hi_IN"/>
        </w:rPr>
      </w:r>
      <w:r>
        <w:rPr>
          <w:lang w:val="hi_IN" w:bidi="hi_IN"/>
        </w:rPr>
        <w:t>परमेश्वर फ़िरौन से कहता है कि "प्रभु का हाथ प्रहार करेगा..." ‘प्रभु का हाथ’ एक रूपक है, जो परमेश्वर की पूर्ण सामर्थ्य और अधिकार का प्रतीक है। परमेश्वर जो कुछ भी घटित हो रहा है उसमें स्वयं हस्तक्षेप करेगा। जब परमेश्वर अपने हाथ का उपयोग करने की बात करता है, तो परमेश्वर अपनी सारी सामर्थ को उस घटना में लाने की बात कर रहा है। हम परमेश्वर का हाथ नहीं देख सकते। हम परमेश्वर द्वारा इस सामर्थ के प्रयोग के परिणाम देखते हैं। परमेश्वर के हाथ के कार्य करने की यह छवि हमें यह समझने में सहायता करती है कि परमेश्वर की अंतिम सामर्थ और अधिकार सब पर है। पहली विपत्तियों में, हारून ने विपत्ति शुरू करने के लिए अपनी लाठी का इस्तेमाल किया था। यहाँ, हारून अपनी लाठी का इस्तेमाल नहीं करता है। परमेश्वर स्वयं सीधे विपत्ति भेजता है। परमेश्वर दिखाता है कि विपत्ति शुरू करने के लिए परमेश्वर को हारून की लाठी की आवश्यकता नहीं है। परमेश्वर विपत्ति शुरू करने के लिए अपने सामर्थी हाथ का उपयोग करता है।</w:t>
      </w:r>
    </w:p>
    <w:p>
      <w:pPr/>
      <w:r>
        <w:rPr>
          <w:lang w:val="hi_IN" w:bidi="hi_IN"/>
        </w:rPr>
      </w:r>
      <w:r>
        <w:rPr>
          <w:lang w:val="hi_IN" w:bidi="hi_IN"/>
        </w:rPr>
        <w:t xml:space="preserve">परमेश्वर मूसा से कहता है कि फ़िरौन को बता दे कि परमेश्वर की सामर्थ मिस्र के पशुधन पर प्रहार करने वाली है। पशुधन वे पशु हैं जिन्हें मनुष्यों ने पालतू बनाया है या नियंत्रित किया है, और जिन्हें काम तथा भोजन के लिए उपयोग किया जाता है। इन पशुओं में घोड़े, गधे, ऊँट, गाय-बैल, भेड़ और बकरियाँ शामिल थीं। पशुओं वह शब्द है जिसमें एक से अधिक गायें और बैल शामिल होते हैं। बाकी पशुओं के नामों में नर और मादा दोनों शामिल होते हैं। </w:t>
      </w:r>
    </w:p>
    <w:p>
      <w:pPr/>
      <w:r>
        <w:rPr>
          <w:lang w:val="hi_IN" w:bidi="hi_IN"/>
        </w:rPr>
      </w:r>
      <w:r>
        <w:rPr>
          <w:lang w:val="hi_IN" w:bidi="hi_IN"/>
        </w:rPr>
        <w:t xml:space="preserve">रुकें और इन पशुओं में से प्रत्येक की तस्वीर दिखाएँ: </w:t>
      </w:r>
      <w:r>
        <w:rPr>
          <w:lang w:val="hi_IN" w:bidi="hi_IN"/>
        </w:rPr>
        <w:t>घोड़ा</w:t>
      </w:r>
      <w:r>
        <w:rPr>
          <w:lang w:val="hi_IN" w:bidi="hi_IN"/>
        </w:rPr>
        <w:t xml:space="preserve">, </w:t>
      </w:r>
      <w:r>
        <w:rPr>
          <w:lang w:val="hi_IN" w:bidi="hi_IN"/>
        </w:rPr>
        <w:t>गधा</w:t>
      </w:r>
      <w:r>
        <w:rPr>
          <w:lang w:val="hi_IN" w:bidi="hi_IN"/>
        </w:rPr>
        <w:t xml:space="preserve">, </w:t>
      </w:r>
      <w:r>
        <w:rPr>
          <w:lang w:val="hi_IN" w:bidi="hi_IN"/>
        </w:rPr>
        <w:t>एक-कूबड़ वाला ऊँट</w:t>
      </w:r>
      <w:r>
        <w:rPr>
          <w:lang w:val="hi_IN" w:bidi="hi_IN"/>
        </w:rPr>
        <w:t xml:space="preserve">, </w:t>
      </w:r>
      <w:r>
        <w:rPr>
          <w:b/>
          <w:lang w:val="hi_IN" w:bidi="hi_IN"/>
        </w:rPr>
        <w:t>गाय</w:t>
      </w:r>
      <w:r>
        <w:rPr>
          <w:lang w:val="hi_IN" w:bidi="hi_IN"/>
        </w:rPr>
        <w:t xml:space="preserve">, </w:t>
      </w:r>
      <w:r>
        <w:rPr>
          <w:lang w:val="hi_IN" w:bidi="hi_IN"/>
        </w:rPr>
        <w:t>साँड़</w:t>
      </w:r>
      <w:r>
        <w:rPr>
          <w:lang w:val="hi_IN" w:bidi="hi_IN"/>
        </w:rPr>
        <w:t xml:space="preserve">, </w:t>
      </w:r>
      <w:r>
        <w:rPr>
          <w:lang w:val="hi_IN" w:bidi="hi_IN"/>
        </w:rPr>
        <w:t>मेढ़ा</w:t>
      </w:r>
      <w:r>
        <w:rPr>
          <w:lang w:val="hi_IN" w:bidi="hi_IN"/>
        </w:rPr>
        <w:t xml:space="preserve">, </w:t>
      </w:r>
      <w:r>
        <w:rPr>
          <w:lang w:val="hi_IN" w:bidi="hi_IN"/>
        </w:rPr>
        <w:t>भेड़</w:t>
      </w:r>
      <w:r>
        <w:rPr>
          <w:lang w:val="hi_IN" w:bidi="hi_IN"/>
        </w:rPr>
        <w:t xml:space="preserve">, </w:t>
      </w:r>
      <w:r>
        <w:rPr>
          <w:lang w:val="hi_IN" w:bidi="hi_IN"/>
        </w:rPr>
        <w:t>बकरी</w:t>
      </w:r>
      <w:r>
        <w:rPr>
          <w:lang w:val="hi_IN" w:bidi="hi_IN"/>
        </w:rPr>
        <w:t>। रिकॉर्डिंग को यहाँ रोकें।</w:t>
      </w:r>
    </w:p>
    <w:p>
      <w:pPr/>
      <w:r>
        <w:rPr>
          <w:lang w:val="hi_IN" w:bidi="hi_IN"/>
        </w:rPr>
      </w:r>
      <w:r>
        <w:rPr>
          <w:lang w:val="hi_IN" w:bidi="hi_IN"/>
        </w:rPr>
        <w:t>परमेश्वर इन पशुओं को एक घातक विपत्ति से मारने वाला है, जिसका अर्थ है कि पशु मर जाएँगे। यह विपत्ति मिस्र के पशुओं के लिए थी, लेकिन इस्राएलियों के पशुओं के लिए नहीं। परमेश्वर ने कहा कि इस्राएली पशुओं में से एक भी नहीं मरेगा। परमेश्वर ने पशुओं के खिलाफ विपत्ति शुरू होने के लिए एक विशेष समय निर्धारित किया। मूसा फ़िरौन से बात कर रहा था। मूसा ने फ़िरौन से कहा कि विपत्ति कल शुरू होगी।</w:t>
      </w:r>
    </w:p>
    <w:p>
      <w:pPr/>
      <w:r>
        <w:rPr>
          <w:lang w:val="hi_IN" w:bidi="hi_IN"/>
        </w:rPr>
      </w:r>
      <w:r>
        <w:rPr>
          <w:lang w:val="hi_IN" w:bidi="hi_IN"/>
        </w:rPr>
        <w:t>अगले दिन, परमेश्वर ने ठीक वही किया जो उसने कहा था कि वह करेगा। परमेश्वर ने पशुओं पर विपत्ति भेजी। ठीक जैसे परमेश्वर ने कहा, मिस्री पशु मर गए। ठीक जैसे परमेश्वर ने कहा, इस्राएली पशु नहीं मरे।</w:t>
      </w:r>
    </w:p>
    <w:p>
      <w:pPr/>
      <w:r>
        <w:rPr>
          <w:lang w:val="hi_IN" w:bidi="hi_IN"/>
        </w:rPr>
      </w:r>
      <w:r>
        <w:rPr>
          <w:lang w:val="hi_IN" w:bidi="hi_IN"/>
        </w:rPr>
        <w:t>पवित्रशास्त्र में कई बार जानबूझकर संख्याओं में वृद्धि की जाती है या यह कहा जाता है कि बड़ी संख्या में लोग उपस्थित थे जबकि वास्तव में उनकी संख्या कम हो सकती थी। पाठ में यह कहा जा सकता है कि पूरे इस्राएल या पूरे यरूशलेम या पूरे मिस्र ने कुछ किया। इसका अर्थ है कि बड़ी संख्या में लोगों ने कुछ किया। यहाँ, पाठ में कहा गया है कि मिस्रियों के सभी पशु मर गए। सभी पशु नहीं मरे। हालाँकि, इस विपत्ति से बहुत बड़ी संख्या में पशु मर गए।</w:t>
      </w:r>
    </w:p>
    <w:p>
      <w:pPr/>
      <w:r>
        <w:rPr>
          <w:lang w:val="hi_IN" w:bidi="hi_IN"/>
        </w:rPr>
      </w:r>
      <w:r>
        <w:rPr>
          <w:lang w:val="hi_IN" w:bidi="hi_IN"/>
        </w:rPr>
        <w:t>रुकें और चर्चा करें: एक ऐसी कहानी सुनाएँ जिसमें कई लोगों से जुड़ी कोई बहुत बड़ी घटना शामिल हो। कहानीकार को इस घटना का वर्णन करने के लिए ऐसे शब्दों का प्रयोग करना चाहिए जो बहुत बड़े हों या जिनकी संख्या अधिक हो, ऐसे शब्दों का प्रयोग करते हुए जो यह दर्शाते हों कि वहाँ एक बहुत बड़ा समूह मौजूद था। कहानीकार इसका वर्णन कैसे करता है? दर्शक यह कैसे समझेंगे कि यह जानबूझकर किया गया अतिशयोक्ति है? रिकॉर्डिंग को यहाँ रोकें।</w:t>
      </w:r>
    </w:p>
    <w:p>
      <w:pPr/>
      <w:r>
        <w:rPr>
          <w:lang w:val="hi_IN" w:bidi="hi_IN"/>
        </w:rPr>
      </w:r>
      <w:r>
        <w:rPr>
          <w:lang w:val="hi_IN" w:bidi="hi_IN"/>
        </w:rPr>
        <w:t>मिस्री पशुओं के मरने के बाद, फ़िरौन ने अपने कर्मचारियों को यह देखने के लिए भेजा कि इस्राएली पशुओं को क्या हुआ था। अधिकारियों ने पाया और फ़िरौन को सूचना दी कि एक भी इस्राएली पशु नहीं मरा।</w:t>
      </w:r>
    </w:p>
    <w:p>
      <w:pPr/>
      <w:r>
        <w:rPr>
          <w:lang w:val="hi_IN" w:bidi="hi_IN"/>
        </w:rPr>
      </w:r>
      <w:r>
        <w:rPr>
          <w:lang w:val="hi_IN" w:bidi="hi_IN"/>
        </w:rPr>
        <w:t>फ़िरौन का हृदय हठीला या कठोर या अडिग रहा। एक अनुवाद के अनुसार, राजा अभी भी इतना हठी था कि उसने लोगों को जाने नहीं दिया। यह एक ऐसा शब्द चित्र है जिसका अर्थ है कि फ़िरौन या मिस्र का राजा इस आपदा से भी विश्वास नहीं कर पाया कि परमेश्वर सर्वसामर्थी है। फ़िरौन को इस बात का यकीन नहीं था कि उसे परमेश्वर के लोगों को मिस्र छोड़ने की अनुमति देना आवश्यक है।</w:t>
      </w:r>
      <w:r>
        <w:rPr>
          <w:lang w:val="hi_IN" w:bidi="hi_IN"/>
        </w:rPr>
      </w:r>
    </w:p>
    <w:p>
      <w:pPr>
        <w:pStyle w:val="Heading3"/>
      </w:pPr>
      <w:r>
        <w:rPr>
          <w:lang w:val="hi_IN" w:bidi="hi_IN"/>
        </w:rPr>
        <w:t>घटनाओं को समझाना</w:t>
      </w:r>
    </w:p>
    <w:p>
      <w:pPr/>
      <w:r>
        <w:rPr>
          <w:lang w:val="hi_IN" w:bidi="hi_IN"/>
        </w:rPr>
      </w:r>
      <w:r>
        <w:rPr>
          <w:lang w:val="hi_IN" w:bidi="hi_IN"/>
        </w:rPr>
        <w:t>निर्गमन 9:1–7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वचन को अपने मन में समझने और देखने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परमेश्वर मूसा को फ़िरौन से कहने के लिए भेजता है कि अगली विपत्ति पशुओं को मार डालेगी।</w:t>
      </w:r>
    </w:p>
    <w:p>
      <w:pPr/>
      <w:r>
        <w:rPr>
          <w:lang w:val="hi_IN" w:bidi="hi_IN"/>
        </w:rPr>
      </w:r>
      <w:r>
        <w:rPr>
          <w:lang w:val="hi_IN" w:bidi="hi_IN"/>
        </w:rPr>
      </w:r>
      <w:r>
        <w:rPr>
          <w:b/>
          <w:lang w:val="hi_IN" w:bidi="hi_IN"/>
        </w:rPr>
        <w:t>दूसरे दृश्य में:</w:t>
      </w:r>
      <w:r>
        <w:rPr>
          <w:lang w:val="hi_IN" w:bidi="hi_IN"/>
        </w:rPr>
        <w:t xml:space="preserve"> मिस्री पशु मर जाते हैं, लेकिन फ़िरौन लोगों को जाने देने से इनकार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फ़िरौन</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परमेश्वर या यहोवा</w:t>
      </w:r>
    </w:p>
    <w:p>
      <w:pPr>
        <w:pStyle w:val="ListBullet"/>
        <w:spacing w:line="240" w:lineRule="auto"/>
        <w:ind w:left="720"/>
      </w:pPr>
      <w:r>
        <w:rPr>
          <w:lang w:val="hi_IN" w:bidi="hi_IN"/>
        </w:rPr>
      </w:r>
      <w:r>
        <w:rPr>
          <w:lang w:val="hi_IN" w:bidi="hi_IN"/>
        </w:rPr>
        <w:t>राजा के अधिकारी</w:t>
      </w:r>
    </w:p>
    <w:p>
      <w:pPr>
        <w:pStyle w:val="ListBullet"/>
        <w:spacing w:line="240" w:lineRule="auto"/>
        <w:ind w:left="720"/>
      </w:pPr>
      <w:r>
        <w:rPr>
          <w:lang w:val="hi_IN" w:bidi="hi_IN"/>
        </w:rPr>
      </w:r>
      <w:r>
        <w:rPr>
          <w:lang w:val="hi_IN" w:bidi="hi_IN"/>
        </w:rPr>
        <w:t>इस्राएली और उनके पशु</w:t>
      </w:r>
    </w:p>
    <w:p>
      <w:pPr>
        <w:pStyle w:val="ListBullet"/>
        <w:spacing w:line="240" w:lineRule="auto"/>
        <w:ind w:left="720"/>
      </w:pPr>
      <w:r>
        <w:rPr>
          <w:lang w:val="hi_IN" w:bidi="hi_IN"/>
        </w:rPr>
      </w:r>
      <w:r>
        <w:rPr>
          <w:lang w:val="hi_IN" w:bidi="hi_IN"/>
        </w:rPr>
        <w:t>मिस्री और उनके पशु</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भाग समय बताने वाले शब्द या जोड़ने वाले शब्द से शुरू होता है। पिछला भाग इस कथन के साथ समाप्त होता है कि फ़िरौन ने अपना हृदय कठोर कर लिया है, या फ़िरौन हठी हो गया है और उसने इब्रियों को जाने देने से इनकार कर दिया। फिर यहोवा मूसा से कहता है कि वह अगली विपत्ति की घोषणा लेकर वापस जाए। फिर एक ऐसा शब्द है जो वर्तमान भाग को पिछले भाग से जोड़ता है।</w:t>
      </w:r>
    </w:p>
    <w:p>
      <w:pPr/>
      <w:r>
        <w:rPr>
          <w:lang w:val="hi_IN" w:bidi="hi_IN"/>
        </w:rPr>
      </w:r>
      <w:r>
        <w:rPr>
          <w:lang w:val="hi_IN" w:bidi="hi_IN"/>
        </w:rPr>
        <w:t>रुकें और एक कहानी सुनाएँ जिसमें घटनाओं का अनुक्रम शामिल हो। कहानीकार की बात ध्यान से सुनें। कहानीकार किस शब्द या शब्दों का प्रयोग यह बताने के लिए करता है कि एक घटना पिछली घटना के समाप्त होते ही शुरू हो जाती है? रिकॉर्डिंग को यहाँ रोकें।</w:t>
      </w:r>
    </w:p>
    <w:p>
      <w:pPr/>
      <w:r>
        <w:rPr>
          <w:lang w:val="hi_IN" w:bidi="hi_IN"/>
        </w:rPr>
      </w:r>
      <w:r>
        <w:rPr>
          <w:lang w:val="hi_IN" w:bidi="hi_IN"/>
        </w:rPr>
        <w:t>पहले दृश्य में, यहोवा मूसा से बात करता है और मूसा से कहता है कि वह एक विशेष सन्देश के साथ फ़िरौन के पास जाए। यहोवा ने इस आदेश में हारून को शामिल नहीं किया। यहोवा मूसा को एक बहुत ही विशेष सन्देश देता है, जिसमें विवरण दिया गया है कि यहोवा अगली विपत्ति के लिए क्या करने वाला है। मूसा कहता है, "यहोवा, इब्रियों का परमेश्वर, यह कहता है।" पुराने नियम में, भविष्यवक्ता अक्सर परमेश्वर की ओर से अपने सन्देशों की शुरुआत इस वाक्यांश से करते थे ताकि यह दिखाया जा सके कि वे जो शब्द बोलने जा रहे हैं वे यहोवा की ओर से हैं।</w:t>
      </w:r>
    </w:p>
    <w:p>
      <w:pPr/>
      <w:r>
        <w:rPr>
          <w:lang w:val="hi_IN" w:bidi="hi_IN"/>
        </w:rPr>
      </w:r>
      <w:r>
        <w:rPr>
          <w:lang w:val="hi_IN" w:bidi="hi_IN"/>
        </w:rPr>
        <w:t>यहाँ रुकें और समूह में चर्चा करें: आप अपनी संस्कृति में भविष्यद्वक्ताओं या शिक्षकों के महत्वपूर्ण सन्देशों को किस तरह के तरीकों से प्रस्तुत करते हैं? रिकॉर्डिंग को यहाँ रोकें।</w:t>
      </w:r>
    </w:p>
    <w:p>
      <w:pPr/>
      <w:r>
        <w:rPr>
          <w:lang w:val="hi_IN" w:bidi="hi_IN"/>
        </w:rPr>
      </w:r>
      <w:r>
        <w:rPr>
          <w:lang w:val="hi_IN" w:bidi="hi_IN"/>
        </w:rPr>
        <w:t>इस बार, विपत्ति पशुओं को मार डालेगी। यह पहली बार है जब मृत्यु विपत्ति के कारण हुई है। साथ ही, यहोवा इस बार मिस्रियों और इस्राएलियों के साथ अलग-अलग व्यवहार करने वाला है। मिस्री पशु मर जाएँगे। इस्राएली पशुओं के बीच कोई भी मृत्यु नहीं होगी। इसका अर्थ है कि विपत्ति केवल मिस्रियों को छूएगी। मूसा फ़िरौन से कहता है कि यहोवा ने पहले ही तय कर लिया है कि विपत्ति कब शुरू होगी। यहोवा कहता है कि विपत्ति कल शुरू होगी। मूसा फ़िरौन को यहोवा का सन्देश देने के लिए जाता है। सन्देश केवल एक बार दर्ज किया गया है। हमें नहीं पता कि यह यहोवा के सन्देश का सीधा उद्धरण है या यह वह सन्देश है जो मूसा ने फ़िरौन को दिया था। अनुवाद वही रहता है।</w:t>
      </w:r>
    </w:p>
    <w:p>
      <w:pPr/>
      <w:r>
        <w:rPr>
          <w:lang w:val="hi_IN" w:bidi="hi_IN"/>
        </w:rPr>
      </w:r>
      <w:r>
        <w:rPr>
          <w:lang w:val="hi_IN" w:bidi="hi_IN"/>
        </w:rPr>
        <w:t>दूसरे दृश्य में, यहोवा ठीक वही करता है जो यहोवा ने कहा था कि वह करने वाला है। पाठ में कहा गया है कि सभी मिस्री पशु मर गए। इसे जैसा लिखा है वैसा ही अनुवाद करना महत्वपूर्ण है—सभी पशु मर गए। हालाँकि, हमें यह समझने की आवश्यकता है कि सभी पशु नहीं मरे। यह कहने का एक तरीका है कि बहुत बड़ी संख्या में पशु मर गए। फ़िरौन अधिकारियों को यह देखने के लिए भेजता है कि इस्राएली पशुओं को क्या हुआ। अधिकारियों ने बताया कि इस्राएली पशु में से कोई भी नहीं मरा। इसके बावजूद भी फ़िरौन को यकीन नहीं हुआ। पाठ में फ़िरौन के कार्यों का वर्णन करने के लिए एक शब्द चित्र का उपयोग किया गया है। फ़िरौन का हृदय कठोर या हठीला या अडिग हो गया था। फ़िरौन ने लोगों को जाने देने से इनकार कर दिया।</w:t>
      </w:r>
    </w:p>
    <w:p>
      <w:pPr/>
      <w:r>
        <w:rPr>
          <w:lang w:val="hi_IN" w:bidi="hi_IN"/>
        </w:rPr>
      </w:r>
      <w:r>
        <w:rPr>
          <w:lang w:val="hi_IN" w:bidi="hi_IN"/>
        </w:rPr>
        <w:t>अब समूह को इस भाग और इसमें होने वाली घटनाओं को दृश्‍यमान करने के लिए चित्र,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9:1–7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फ़िरौन</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राजा के कर्मचारी</w:t>
      </w:r>
    </w:p>
    <w:p>
      <w:pPr>
        <w:pStyle w:val="ListBullet"/>
        <w:spacing w:line="240" w:lineRule="auto"/>
        <w:ind w:left="720"/>
      </w:pPr>
      <w:r>
        <w:rPr>
          <w:lang w:val="hi_IN" w:bidi="hi_IN"/>
        </w:rPr>
      </w:r>
      <w:r>
        <w:rPr>
          <w:lang w:val="hi_IN" w:bidi="hi_IN"/>
        </w:rPr>
        <w:t>इस्राएली और उनके पशु</w:t>
      </w:r>
    </w:p>
    <w:p>
      <w:pPr>
        <w:pStyle w:val="ListBullet"/>
        <w:spacing w:line="240" w:lineRule="auto"/>
        <w:ind w:left="720"/>
      </w:pPr>
      <w:r>
        <w:rPr>
          <w:lang w:val="hi_IN" w:bidi="hi_IN"/>
        </w:rPr>
      </w:r>
      <w:r>
        <w:rPr>
          <w:lang w:val="hi_IN" w:bidi="hi_IN"/>
        </w:rPr>
        <w:t>मिस्री और उनके पशु</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भूमिका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दृश्य में, यहोवा मूसा से कहता है कि वह फ़िरौन के पास वापस जाए, यह सन्देश लेकर कि यहोवा एक और विपत्ति भेजने वाला है। मूसा को यह माँग करनी है कि फ़िरौन इस्राएलियों को मिस्र छोड़ने की अनुमति दे। यदि फ़िरौन इनकार करता है, तो यहोवा का हाथ मिस्रियों के पशुओं को नष्ट कर देगा। इस बार विपत्ति मिस्री लोगों के पशुओं को मार डालेगी, लेकिन विपत्ति इस्राएलियों के पशुओं को नहीं छूएगी। मूसा आज्ञा मानता है और फ़िरौन के पास जाता है और यह सन्देश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से पूछें, "यह सन्देश देने के बारे में आप कैसा महसूस कर रहे हैं?" आप सुन सकते हैं, "मुझे डर है क्योंकि इस बार हारून मेरे साथ नहीं जा रहा है। फ़िरौन से सिर्फ मैं ही बात करूँगा। मुझे नहीं पता कि परमेश्वर क्यों चाहता है कि मैं यह अकेले करूँ," या, "यह सन्देश वास्तव में बुरा लगता है। मुझे लगता है कि जब फ़िरौन यह सुनेगा तो वह क्रोधित होगा," या, "मुझे ऐसा लगता है कि परमेश्वर अपनी सामर्थ्य दिखा रहा है और परमेश्वर मिस्र की पवित्र गाय और पवित्र बैल से कहीं अधिक सामर्थी है जिसकी फ़िरौन उपासना करता है।" मुझे खुशी है कि परमेश्वर फ़िरौन को यह दिखा रहा है।"</w:t>
      </w:r>
    </w:p>
    <w:p>
      <w:pPr>
        <w:pStyle w:val="ListBullet"/>
        <w:spacing w:line="240" w:lineRule="auto"/>
        <w:ind w:left="720"/>
      </w:pPr>
      <w:r>
        <w:rPr>
          <w:lang w:val="hi_IN" w:bidi="hi_IN"/>
        </w:rPr>
      </w:r>
      <w:r>
        <w:rPr>
          <w:lang w:val="hi_IN" w:bidi="hi_IN"/>
        </w:rPr>
        <w:t>फ़िरौन से पूछें, "जब आप यह सन्देश सुनते हैं तो आपको कैसा महसूस हो रहा है?" आप सुन सकते हैं, "यह अर्थहीन है। ऐसा कोई तरीका नहीं है कि यह परमेश्वर, जिसे कोई देख नहीं सकता, मिस्र के देवताओं से अधिक सामर्थी हो। मूसा कहता है कि इस्राएलियों के पशुओं को छुआ नहीं जाएगा। मुझे इस बात पर विश्वास नहीं है। ऐसा कोई नहीं हो सकता जो पशुओं में इस तरह की बीमारी फैलाए और वे सभी संक्रमित न हों। यह व्यर्थ हो जाएगा।"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दूसरे दृश्य में, अगले दिन, यहोवा मिस्री पशुओं पर विपत्ति भेजता है और मिस्री पशु मर जाते हैं। फ़िरौन ने अधिकारियों को यह पता लगाने के लिए भेजा कि इस्राएलियों के पशुओं के साथ क्या हुआ। कर्मचारियों की सूचना के अनुसार, इस्राएल के किसी भी पशु की मृत्यु नहीं हुई। लेकिन इस जानकारी के बावजूद भी फ़िरौन हठी रहा। फ़िरौन ने इस्राएलियों को मिस्र छोड़ने की अनुमति देने से इनकार कर दिया।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अधिकारियों से पूछें, "जब आपने देखा कि इस्राएली पशु सभी सुरक्षित थे, तो आपने क्या सोचा था?" आप सुन सकते हैं:</w:t>
      </w:r>
    </w:p>
    <w:p>
      <w:pPr>
        <w:pStyle w:val="ListBullet"/>
        <w:spacing w:line="240" w:lineRule="auto"/>
        <w:ind w:left="720"/>
      </w:pPr>
      <w:r>
        <w:rPr>
          <w:lang w:val="hi_IN" w:bidi="hi_IN"/>
        </w:rPr>
      </w:r>
      <w:r>
        <w:rPr>
          <w:lang w:val="hi_IN" w:bidi="hi_IN"/>
        </w:rPr>
        <w:t>इस्राएलियों से पूछें, "आज आप कैसा महसूस कर रहे हैं?" आप सुन सकते हैं:</w:t>
      </w:r>
    </w:p>
    <w:p>
      <w:pPr>
        <w:pStyle w:val="ListBullet"/>
        <w:spacing w:line="240" w:lineRule="auto"/>
        <w:ind w:left="720"/>
      </w:pPr>
      <w:r>
        <w:rPr>
          <w:lang w:val="hi_IN" w:bidi="hi_IN"/>
        </w:rPr>
      </w:r>
      <w:r>
        <w:rPr>
          <w:lang w:val="hi_IN" w:bidi="hi_IN"/>
        </w:rPr>
        <w:t>फिरौन से पूछें, "आज आप कैसा महसूस कर रहे हैं?" आप सुन सकते हैं:</w:t>
      </w:r>
    </w:p>
    <w:p>
      <w:pPr>
        <w:pStyle w:val="ListBullet"/>
        <w:spacing w:line="240" w:lineRule="auto"/>
        <w:ind w:left="720"/>
      </w:pPr>
      <w:r>
        <w:rPr>
          <w:lang w:val="hi_IN" w:bidi="hi_IN"/>
        </w:rPr>
      </w:r>
      <w:r>
        <w:rPr>
          <w:lang w:val="hi_IN" w:bidi="hi_IN"/>
        </w:rPr>
        <w:t>अभिनय को जारी रखें।</w:t>
      </w:r>
      <w:r>
        <w:rPr>
          <w:lang w:val="hi_IN" w:bidi="hi_IN"/>
        </w:rPr>
      </w:r>
    </w:p>
    <w:p>
      <w:pPr>
        <w:pStyle w:val="Heading3"/>
      </w:pPr>
      <w:r>
        <w:rPr>
          <w:lang w:val="hi_IN" w:bidi="hi_IN"/>
        </w:rPr>
        <w:t>आवश्यक जानकारी</w:t>
      </w:r>
    </w:p>
    <w:p>
      <w:pPr/>
      <w:r>
        <w:rPr>
          <w:lang w:val="hi_IN" w:bidi="hi_IN"/>
        </w:rPr>
      </w:r>
      <w:r>
        <w:rPr>
          <w:lang w:val="hi_IN" w:bidi="hi_IN"/>
        </w:rPr>
        <w:t>निर्गमन 9:1–7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यह पाँचवीं </w:t>
      </w:r>
      <w:r>
        <w:rPr>
          <w:b/>
          <w:lang w:val="hi_IN" w:bidi="hi_IN"/>
        </w:rPr>
        <w:t>विपत्ति</w:t>
      </w:r>
      <w:r>
        <w:rPr>
          <w:lang w:val="hi_IN" w:bidi="hi_IN"/>
        </w:rPr>
        <w:t xml:space="preserve"> या आपदा है जिसे परमेश्वर ने मिस्र में भेजा। विपत्ति के लिए उसी शब्द का प्रयोग करें जिसकाप्रयोग आपने पिछली चार विपत्तियों के लिए किया है।</w:t>
      </w:r>
    </w:p>
    <w:p>
      <w:pPr/>
      <w:r>
        <w:rPr>
          <w:lang w:val="hi_IN" w:bidi="hi_IN"/>
        </w:rPr>
      </w:r>
      <w:r>
        <w:rPr>
          <w:lang w:val="hi_IN" w:bidi="hi_IN"/>
        </w:rPr>
        <w:t xml:space="preserve">परमेश्वर ने अपनी पहचान </w:t>
      </w:r>
      <w:r>
        <w:rPr>
          <w:b/>
          <w:lang w:val="hi_IN" w:bidi="hi_IN"/>
        </w:rPr>
        <w:t>यहोवा</w:t>
      </w:r>
      <w:r>
        <w:rPr>
          <w:lang w:val="hi_IN" w:bidi="hi_IN"/>
        </w:rPr>
        <w:t xml:space="preserve"> के रूप में दी, जो </w:t>
      </w:r>
      <w:r>
        <w:rPr>
          <w:b/>
          <w:lang w:val="hi_IN" w:bidi="hi_IN"/>
        </w:rPr>
        <w:t>इब्रियों</w:t>
      </w:r>
      <w:r>
        <w:rPr>
          <w:lang w:val="hi_IN" w:bidi="hi_IN"/>
        </w:rPr>
        <w:t xml:space="preserve"> का </w:t>
      </w:r>
      <w:r>
        <w:rPr>
          <w:b/>
          <w:lang w:val="hi_IN" w:bidi="hi_IN"/>
        </w:rPr>
        <w:t>परमेश्वर</w:t>
      </w:r>
      <w:r>
        <w:rPr>
          <w:lang w:val="hi_IN" w:bidi="hi_IN"/>
        </w:rPr>
        <w:t xml:space="preserve"> है। </w:t>
      </w:r>
      <w:r>
        <w:rPr>
          <w:b/>
          <w:lang w:val="hi_IN" w:bidi="hi_IN"/>
        </w:rPr>
        <w:t>यहोवा</w:t>
      </w:r>
      <w:r>
        <w:rPr>
          <w:lang w:val="hi_IN" w:bidi="hi_IN"/>
        </w:rPr>
        <w:t xml:space="preserve">, </w:t>
      </w:r>
      <w:r>
        <w:rPr>
          <w:b/>
          <w:lang w:val="hi_IN" w:bidi="hi_IN"/>
        </w:rPr>
        <w:t>इब्री</w:t>
      </w:r>
      <w:r>
        <w:rPr>
          <w:lang w:val="hi_IN" w:bidi="hi_IN"/>
        </w:rPr>
        <w:t xml:space="preserve"> और </w:t>
      </w:r>
      <w:r>
        <w:rPr>
          <w:lang w:val="hi_IN" w:bidi="hi_IN"/>
        </w:rPr>
        <w:t>परमेश्वर</w:t>
      </w:r>
      <w:r>
        <w:rPr>
          <w:lang w:val="hi_IN" w:bidi="hi_IN"/>
        </w:rPr>
        <w:t xml:space="preserve"> की चर्चा मुख्य शब्दावली में की गई है। यहोवा और परमेश्वर के लिए उसी शब्द का प्रयोग करें जिसका प्रयोग आपने पिछले भागों में किया है। </w:t>
      </w:r>
    </w:p>
    <w:p>
      <w:pPr/>
      <w:r>
        <w:rPr>
          <w:lang w:val="hi_IN" w:bidi="hi_IN"/>
        </w:rPr>
      </w:r>
      <w:r>
        <w:rPr>
          <w:lang w:val="hi_IN" w:bidi="hi_IN"/>
        </w:rPr>
        <w:t xml:space="preserve">यहोवा फ़िरौन से कहता है कि वह लोगों को जाने दे ताकि वे परमेश्वर की </w:t>
      </w:r>
      <w:r>
        <w:rPr>
          <w:b/>
          <w:lang w:val="hi_IN" w:bidi="hi_IN"/>
        </w:rPr>
        <w:t>आराधना</w:t>
      </w:r>
      <w:r>
        <w:rPr>
          <w:lang w:val="hi_IN" w:bidi="hi_IN"/>
        </w:rPr>
        <w:t xml:space="preserve"> कर सकें। </w:t>
      </w:r>
      <w:r>
        <w:rPr>
          <w:b/>
          <w:lang w:val="hi_IN" w:bidi="hi_IN"/>
        </w:rPr>
        <w:t>आराधना</w:t>
      </w:r>
      <w:r>
        <w:rPr>
          <w:lang w:val="hi_IN" w:bidi="hi_IN"/>
        </w:rPr>
        <w:t xml:space="preserve"> के लिए उसी शब्द का प्रयोग करें जिसका प्रयोग आपने पिछले भागों में किया है। </w:t>
      </w:r>
    </w:p>
    <w:p>
      <w:pPr/>
      <w:r>
        <w:rPr>
          <w:lang w:val="hi_IN" w:bidi="hi_IN"/>
        </w:rPr>
      </w:r>
      <w:r>
        <w:rPr>
          <w:lang w:val="hi_IN" w:bidi="hi_IN"/>
        </w:rPr>
        <w:t xml:space="preserve">कुछ अनुवादों में </w:t>
      </w:r>
      <w:r>
        <w:rPr>
          <w:b/>
          <w:lang w:val="hi_IN" w:bidi="hi_IN"/>
        </w:rPr>
        <w:t>फ़िरौन</w:t>
      </w:r>
      <w:r>
        <w:rPr>
          <w:lang w:val="hi_IN" w:bidi="hi_IN"/>
        </w:rPr>
        <w:t xml:space="preserve"> नाम का प्रयोग किया गया है, जो मिस्र के </w:t>
      </w:r>
      <w:r>
        <w:rPr>
          <w:lang w:val="hi_IN" w:bidi="hi_IN"/>
        </w:rPr>
        <w:t>राजा</w:t>
      </w:r>
      <w:r>
        <w:rPr>
          <w:lang w:val="hi_IN" w:bidi="hi_IN"/>
        </w:rPr>
        <w:t xml:space="preserve"> की उपाधि है। प्रत्येक राजा को फ़िरौन कहा जाता है और उसके बाद उसका अपना नाम होता है। यह भाग हमें राजा का नाम नहीं देता है। कुछ अनुवादों में फ़िरौन की उपाधि के स्थान पर राजा शब्द का प्रयोग किया गया है। उसी शब्द का प्रयोग करें जिसका प्रयोग आपने पिछले भागों में किया है। </w:t>
      </w:r>
      <w:r>
        <w:rPr>
          <w:b/>
          <w:lang w:val="hi_IN" w:bidi="hi_IN"/>
        </w:rPr>
        <w:t>फ़िरौन</w:t>
      </w:r>
      <w:r>
        <w:rPr>
          <w:lang w:val="hi_IN" w:bidi="hi_IN"/>
        </w:rPr>
        <w:t xml:space="preserve"> की चर्चा मुख्य शब्दावली में की गई है।</w:t>
      </w:r>
    </w:p>
    <w:p>
      <w:pPr/>
      <w:r>
        <w:rPr>
          <w:lang w:val="hi_IN" w:bidi="hi_IN"/>
        </w:rPr>
      </w:r>
      <w:r>
        <w:rPr>
          <w:b/>
          <w:lang w:val="hi_IN" w:bidi="hi_IN"/>
        </w:rPr>
        <w:t>यहोवा का हाथ</w:t>
      </w:r>
      <w:r>
        <w:rPr>
          <w:lang w:val="hi_IN" w:bidi="hi_IN"/>
        </w:rPr>
        <w:t xml:space="preserve"> एक शब्द चित्र है जो परमेश्वर की पूरी सामर्थ्य या पराक्रम का वर्णन करता है। जब मूसा और हारून फ़िरौन के पास पहुँचे और हारून की लाठी एक साँप में बदल गई, तब आपके चेहरे पर भी वही भाव थे। आपने उस भाग के लिए जिन शब्दों का प्रयोग किया था, उन्हीं शब्दों का प्रयोग करें।</w:t>
      </w:r>
    </w:p>
    <w:p>
      <w:pPr/>
      <w:r>
        <w:rPr>
          <w:lang w:val="hi_IN" w:bidi="hi_IN"/>
        </w:rPr>
      </w:r>
      <w:r>
        <w:rPr>
          <w:lang w:val="hi_IN" w:bidi="hi_IN"/>
        </w:rPr>
        <w:t xml:space="preserve">यहोवा इस्राएलियों के पशुओं को मरने नहीं देगा। </w:t>
      </w:r>
      <w:r>
        <w:rPr>
          <w:b/>
          <w:lang w:val="hi_IN" w:bidi="hi_IN"/>
        </w:rPr>
        <w:t>इस्राएलियों</w:t>
      </w:r>
      <w:r>
        <w:rPr>
          <w:lang w:val="hi_IN" w:bidi="hi_IN"/>
        </w:rPr>
        <w:t xml:space="preserve"> का अनुवाद उसी तरह करें जैसे आपने पहले किया है, और याद रखें कि </w:t>
      </w:r>
      <w:r>
        <w:rPr>
          <w:lang w:val="hi_IN" w:bidi="hi_IN"/>
        </w:rPr>
        <w:t>इस्राएल</w:t>
      </w:r>
      <w:r>
        <w:rPr>
          <w:lang w:val="hi_IN" w:bidi="hi_IN"/>
        </w:rPr>
        <w:t xml:space="preserve"> मुख्य शब्दावली में है।</w:t>
      </w:r>
    </w:p>
    <w:p>
      <w:pPr/>
      <w:r>
        <w:rPr>
          <w:lang w:val="hi_IN" w:bidi="hi_IN"/>
        </w:rPr>
      </w:r>
      <w:r>
        <w:rPr>
          <w:lang w:val="hi_IN" w:bidi="hi_IN"/>
        </w:rPr>
        <w:t xml:space="preserve">फ़िरौन का हृदय </w:t>
      </w:r>
      <w:r>
        <w:rPr>
          <w:lang w:val="hi_IN" w:bidi="hi_IN"/>
        </w:rPr>
        <w:t>हठीला</w:t>
      </w:r>
      <w:r>
        <w:rPr>
          <w:lang w:val="hi_IN" w:bidi="hi_IN"/>
        </w:rPr>
        <w:t xml:space="preserve"> बना रहा या कठोर हो गया। उसी अनुवाद का प्रयोग करें जिसका प्रयोग आपने पहले इस अभिव्यक्ति के लिए किया है। यह एक शब्द चित्र है जो यह समझाने का प्रयास करती है कि फ़िरौन ने परमेश्वर की सामर्थ्य को स्वीकार करने से इनकार कर दिया था। फ़िरौन ने मूसा की बात सुनने से इनकार कर दिया। फ़िरौन ने इस्राएलियों को मिस्र छोड़ने की अनुमति देने से इनकार कर दिया।</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9:8–12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9:8–12 को सुनें और अपने मन में रखें।</w:t>
      </w:r>
    </w:p>
    <w:p>
      <w:pPr/>
      <w:r>
        <w:rPr>
          <w:lang w:val="hi_IN" w:bidi="hi_IN"/>
        </w:rPr>
      </w:r>
      <w:r>
        <w:rPr>
          <w:lang w:val="hi_IN" w:bidi="hi_IN"/>
        </w:rPr>
        <w:t>यदि सम्भव हो, तो निर्गमन 9:8–12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9:8–12 का ऑडियो संस्करण सबसे आसानी से समझ में आने वाले अनुवाद में सुनें।</w:t>
      </w:r>
    </w:p>
    <w:p>
      <w:pPr/>
      <w:r>
        <w:rPr>
          <w:lang w:val="hi_IN" w:bidi="hi_IN"/>
        </w:rPr>
      </w:r>
      <w:r>
        <w:rPr>
          <w:lang w:val="hi_IN" w:bidi="hi_IN"/>
        </w:rPr>
        <w:t>पशुओं की मृत्यु के बाद, यहोवा ने फिर से मूसा और हारून दोनों से बात की और मूसा और हारून से कहा कि वे फ़िरौन के पास फिर से जाएँ। यह छठी विपत्ति का एक कथात्मक विवरण है।</w:t>
      </w:r>
    </w:p>
    <w:p>
      <w:pPr/>
      <w:r>
        <w:rPr>
          <w:lang w:val="hi_IN" w:bidi="hi_IN"/>
        </w:rPr>
      </w:r>
      <w:r>
        <w:rPr>
          <w:lang w:val="hi_IN" w:bidi="hi_IN"/>
        </w:rPr>
        <w:t>"तब" शब्द अगली विपत्ति का परिचय देता है। यह भाग घटनाओं की एक सूची है जिसमें एक घटना दूसरी घटना के बाद घटित होती है। अंग्रेजी में "तब" शब्द का प्रयोग क्रम को जोड़ने और अगली घटना को प्रस्तुत करने के लिए किया जाता है।</w:t>
      </w:r>
    </w:p>
    <w:p>
      <w:pPr/>
      <w:r>
        <w:rPr>
          <w:lang w:val="hi_IN" w:bidi="hi_IN"/>
        </w:rPr>
      </w:r>
      <w:r>
        <w:rPr>
          <w:lang w:val="hi_IN" w:bidi="hi_IN"/>
        </w:rPr>
        <w:t>इस बार यहोवा ने मूसा और हारून दोनों से बात की और उन्हें निर्देश दिए। इस बार, मूसा और हारून ने पहले फ़िरौन से बात नहीं की। इसके बजाय, यहोवा ने मूसा और हारून को फ़िरौन के सामने जाकर, जब वह देखता हो, कोई कार्य करने के लिए कहा। मूसा फ़िरौन को इस बात की चेतावनी नहीं देता कि क्या होने वाला है। मूसा फ़िरौन को इस्राएलियों को जाने देने का मौका देने से पहले ही राख को हवा में उड़ा देता है। यह पिछली विपत्तियों के विवरणों से अलग है।</w:t>
      </w:r>
    </w:p>
    <w:p>
      <w:pPr/>
      <w:r>
        <w:rPr>
          <w:lang w:val="hi_IN" w:bidi="hi_IN"/>
        </w:rPr>
      </w:r>
      <w:r>
        <w:rPr>
          <w:lang w:val="hi_IN" w:bidi="hi_IN"/>
        </w:rPr>
        <w:t>यहोवा ने मूसा और हारून से भट्टी से कालिख या राख लेने को कहा। फिर मूसा को राख हवा में फेंकनी थी। राख को आकाश की ओर ऊपर फेंकने से हवा राख को पकड़ लेती है और उसे दूर-दूर तक बिखेर देती है। जब कोई चीज जल जाती है, तो जो बचता है वह बारीक धूल या राख होती है। राख तब तक ढेर के रूप में पड़ी रहती है जब तक कि उसे किसी तरह से छेड़ा न जाए। जब इस राख को छेड़ा जाता है, तो यह अत्यंत हल्की होने के कारण हवा में तैरने लगती है और हवा इसे अन्य स्थानों पर ले जाती है। कालिख राख के समान ही होती है, बस उससे कहीं अधिक महीन होती है। कालिख अधिक काली धूल के समान होती है। भट्टी एक प्रकार की भट्टी होती है जो बहुत अधिक गर्म हो जाती है। भट्टी का उपयोग मिट्टी को पकाने के लिए किया जाता है ताकि वह एक कठोर पदार्थ में परिवर्तित हो जाए जिसे तोड़ना मुश्किल हो। इस मिट्टी से कठोर मिट्टी, चीनी मिट्टी के बर्तन, ईंट या टाइलें बनाई जा सकती हैं। भट्ठे या भट्टी का उपयोग भोजन पकाने के लिए भी किया जा सकता है, जैसे कि रोटी या कचरा जलाने के लिए। इस भट्टी का उपयोग मृत पशु या व्यक्ति के शव को जलाने के लिए भी किया जा सकता है। पवित्रशास्त्र में यह नहीं बताया गया है कि यह किस प्रकार का भट्ठी थी, लेकिन यह कहा गया है कि इसमें राख या कालिख थी। भाषा से ऐसा प्रतीत होता है कि मूसा और हारून को अपने दोनों हाथों में राख भरनी थी और फिर मूसा को उस राख को हवा में फेंक देना था। यह फेंकने के लिए चार हाथ भर राख रही होगी। यहोवा ने मूसा और हारून से कहा कि वे यह सुनिश्चित करें कि जब मूसा राख को हवा में फेंके तो फिरौन देख रहा हो। यहोवा ने मूसा और हारून से कहा कि राख पूरे मिस्र में लोगों और पशुओं पर फोड़े पैदा कर देगी।</w:t>
      </w:r>
    </w:p>
    <w:p>
      <w:pPr/>
      <w:r>
        <w:rPr>
          <w:lang w:val="hi_IN" w:bidi="hi_IN"/>
        </w:rPr>
      </w:r>
      <w:r>
        <w:rPr>
          <w:lang w:val="hi_IN" w:bidi="hi_IN"/>
        </w:rPr>
        <w:t xml:space="preserve">रुकें और एक </w:t>
      </w:r>
      <w:r>
        <w:rPr>
          <w:lang w:val="hi_IN" w:bidi="hi_IN"/>
        </w:rPr>
        <w:t>भट्ठी</w:t>
      </w:r>
      <w:r>
        <w:rPr>
          <w:lang w:val="hi_IN" w:bidi="hi_IN"/>
        </w:rPr>
        <w:t xml:space="preserve"> की तस्वीर दिखाएँ। राख की </w:t>
      </w:r>
      <w:r>
        <w:rPr>
          <w:lang w:val="hi_IN" w:bidi="hi_IN"/>
        </w:rPr>
        <w:t>तस्वीर</w:t>
      </w:r>
      <w:r>
        <w:rPr>
          <w:lang w:val="hi_IN" w:bidi="hi_IN"/>
        </w:rPr>
        <w:t xml:space="preserve"> दिखाएँ। कालिख से ढकी हुई </w:t>
      </w:r>
      <w:r>
        <w:rPr>
          <w:lang w:val="hi_IN" w:bidi="hi_IN"/>
        </w:rPr>
        <w:t>किसी चीज़ की तस्वीर</w:t>
      </w:r>
      <w:r>
        <w:rPr>
          <w:lang w:val="hi_IN" w:bidi="hi_IN"/>
        </w:rPr>
        <w:t xml:space="preserve"> दिखाएँ। गतिविधि: कुछ राख लें और उसे हवा वाले दिन हवा में फेंक दें। राख को हवा में उड़ते हुए देखें। रिकॉर्डिंग को यहाँ रोकें।</w:t>
      </w:r>
    </w:p>
    <w:p>
      <w:pPr/>
      <w:r>
        <w:rPr>
          <w:lang w:val="hi_IN" w:bidi="hi_IN"/>
        </w:rPr>
      </w:r>
      <w:r>
        <w:rPr>
          <w:lang w:val="hi_IN" w:bidi="hi_IN"/>
        </w:rPr>
        <w:t>मूसा और हारून ने यहोवा की आज्ञा मानी। मूसा और हारून फिरौन के पास गए, दोनों के दोनों हाथों में राख थे। फिर मूसा ने राख ली और राख को हवा में फेंक दिया। आगे क्या हुआ, अपने आप समझ में आता है। यहोवा ने मूसा से कहा कि राख मिस्र देश में फैल जाएगी और फोड़े पैदा कर देगी। पाठ में यह बात दोहराई नहीं गई है। पाठ में यह नहीं कहा गया है कि धूल पूरे मिस्र में फैल गई। हालाँकि, पूरे मिस्र के लोगों और पूरे मिस्र के पशुओं को फोड़े हो गए। इसका अर्थ है कि हवा पूरे मिस्र में राख ले गई। लोगों और पशुओं पर फोड़े पैदा हो गए। कुछ अनुवादों में मनुष्य शब्द का प्रयोग किया गया है। यहाँ यह शब्द मनुष्य एक सामान्य शब्द है, जिसका अर्थ है पूरी मानवजाति या लोग या मनुष्य। राख सभी पर गिरी, जिनमें पुरुष, स्त्रियाँ और बच्चे शामिल थे। हर कोई या सभी मनुष्य या सभी लोग फोड़े से प्रभावित थे। पिछली विपत्ति में जो सभी पशु नहीं मरे थे, उनकी त्वचा पर भी फोड़े पैदा हो गए थे। इस भाग में इस विपत्ति से ग्रस्त इस्राएलियों का उल्लेख नहीं किया गया है। हमें नहीं पता कि इस्राएलियों को भी इस विपत्ति से फोड़े थे या नहीं।</w:t>
      </w:r>
    </w:p>
    <w:p>
      <w:pPr/>
      <w:r>
        <w:rPr>
          <w:lang w:val="hi_IN" w:bidi="hi_IN"/>
        </w:rPr>
      </w:r>
      <w:r>
        <w:rPr>
          <w:lang w:val="hi_IN" w:bidi="hi_IN"/>
        </w:rPr>
        <w:t>फोड़ा त्वचा पर होने वाली एक सूजन, दर्दनाक और मवाद से भरी हुई गांठ होती है, जो किसी प्रकार के संक्रमण के कारण होती है। फोड़े को छूने पर वह गर्म महसूस होता है। फोड़ा धीरे-धीरे आकार में बढ़ता जाएगा जब तक कि वह फट न जाए और एक खुला, मवाद से भरा घाव न बन जाए। क्योंकि यह एक संक्रमण है, इसलिए पूरे शरीर में थकान और बीमारी महसूस होगी। उस व्यक्ति को शायद बुखार या बढ़ा हुआ तापमान होगा। जिस व्यक्ति या पशु के शरीर पर फोड़े हों, वह वास्तव में बीमार होता है और अपना काम नहीं कर सकता।</w:t>
      </w:r>
    </w:p>
    <w:p>
      <w:pPr/>
      <w:r>
        <w:rPr>
          <w:lang w:val="hi_IN" w:bidi="hi_IN"/>
        </w:rPr>
      </w:r>
      <w:r>
        <w:rPr>
          <w:lang w:val="hi_IN" w:bidi="hi_IN"/>
        </w:rPr>
        <w:t xml:space="preserve">यहाँ रुकें और </w:t>
      </w:r>
      <w:r>
        <w:rPr>
          <w:lang w:val="hi_IN" w:bidi="hi_IN"/>
        </w:rPr>
        <w:t>किसी की त्वचा पर फोड़े</w:t>
      </w:r>
      <w:r>
        <w:rPr>
          <w:lang w:val="hi_IN" w:bidi="hi_IN"/>
        </w:rPr>
        <w:t xml:space="preserve"> की तस्वीर दिखाएँ। रिकॉर्डिंग को यहाँ रोकें।</w:t>
      </w:r>
    </w:p>
    <w:p>
      <w:pPr/>
      <w:r>
        <w:rPr>
          <w:lang w:val="hi_IN" w:bidi="hi_IN"/>
        </w:rPr>
      </w:r>
      <w:r>
        <w:rPr>
          <w:lang w:val="hi_IN" w:bidi="hi_IN"/>
        </w:rPr>
        <w:t>इस विपत्ति के साथ यहोवा स्वास्थ्य से जुड़े कम से कम तीन मिस्र के देवताओं पर हमला कर रहा था। यहोवा दिखा रहा था कि ये तीन देवता लोगों के स्वास्थ्य की रक्षा नहीं कर सकते थे। यहोवा ने इन तीनों देवताओं को पराजित किया।</w:t>
      </w:r>
    </w:p>
    <w:p>
      <w:pPr/>
      <w:r>
        <w:rPr>
          <w:lang w:val="hi_IN" w:bidi="hi_IN"/>
        </w:rPr>
      </w:r>
      <w:r>
        <w:rPr>
          <w:lang w:val="hi_IN" w:bidi="hi_IN"/>
        </w:rPr>
        <w:t>फोड़े ने पूरे मिस्र को प्रभावित किया। "पूरा मिस्र" शब्दों का वास्तव में अर्थ यह है कि मिस्र के सभी हिस्सों से बड़ी संख्या में लोग प्रभावित हुए थे। इसका यह मतलब नहीं है कि मिस्र में हर एक व्यक्ति, पुरुष, स्त्री, बच्चा और हर एक पशु को फोड़े-फुंसी थे। इसका अर्थ है कि फोड़े पूरे मिस्र देश में व्यापक रूप से फैले हुए थे। यह केवल वहाँ नहीं हुआ जहाँ फ़िरौन रहता था। जब यह कहानी लिखी गई थी, तब लोगों को यह समझ थी कि हर इंसान को फोड़ा नहीं हुआ था और हर पशु को फोड़ा नहीं हुआ था।</w:t>
      </w:r>
    </w:p>
    <w:p>
      <w:pPr/>
      <w:r>
        <w:rPr>
          <w:lang w:val="hi_IN" w:bidi="hi_IN"/>
        </w:rPr>
      </w:r>
      <w:r>
        <w:rPr>
          <w:lang w:val="hi_IN" w:bidi="hi_IN"/>
        </w:rPr>
        <w:t>रुकें और चर्चा करें: किसी ऐसी घटना के बारे में एक कहानी सुनाएँ जो आपके गाँव या नगर में हुई हो। कहानीकार कहता है कि सभी ने घटना में भाग लिया। आप जानते हैं कि हर किसी ने भाग नहीं लिया। आप यह कैसे जानते हैं? कहानीकार आपको यह कैसे बताता है कि जब वह सभी कहता है, तो उसका मतलब बहुत सारे लोग होते हैं, लेकिन हर एक व्यक्ति नहीं? रिकॉर्डिंग को यहाँ रोकें।</w:t>
      </w:r>
    </w:p>
    <w:p>
      <w:pPr/>
      <w:r>
        <w:rPr>
          <w:lang w:val="hi_IN" w:bidi="hi_IN"/>
        </w:rPr>
      </w:r>
      <w:r>
        <w:rPr>
          <w:lang w:val="hi_IN" w:bidi="hi_IN"/>
        </w:rPr>
        <w:t>इस विपत्ति ने जादूगरों को पंगु बना दिया। जादूगर फोड़ों से इतने परेशान थे कि वे खड़े भी नहीं हो पा रहे थे। जादूगर मूसा और हारून के सामने नहीं आ सकते थे। यह अंतिम बार है जब जादूगरों का उल्लेख विपत्तियों के साथ किया गया है।</w:t>
      </w:r>
    </w:p>
    <w:p>
      <w:pPr/>
      <w:r>
        <w:rPr>
          <w:lang w:val="hi_IN" w:bidi="hi_IN"/>
        </w:rPr>
      </w:r>
      <w:r>
        <w:rPr>
          <w:lang w:val="hi_IN" w:bidi="hi_IN"/>
        </w:rPr>
        <w:t>फ़िरौन ने यह सब होते हुए देखा। फ़िरौन का हृदय कठोर बना रहा। इस भाग में कहा गया है कि यहोवा ने फ़िरौन के हृदय को कठोर कर दिया। यह एक ऐसा शब्द चित्र है जिसका अर्थ है कि फ़िरौन ने सुनने से इनकार कर दिया या विश्वास करने से इनकार कर दिया। फ़िरौन हठी था। यहोवा ने मूसा से कहा था कि फ़िरौन नहीं सुनेगा और फ़िरौन ने नहीं सुनी।</w:t>
      </w:r>
    </w:p>
    <w:p>
      <w:pPr/>
      <w:r>
        <w:rPr>
          <w:lang w:val="hi_IN" w:bidi="hi_IN"/>
        </w:rPr>
      </w:r>
      <w:r>
        <w:rPr>
          <w:lang w:val="hi_IN" w:bidi="hi_IN"/>
        </w:rPr>
        <w:t>रुकें और चर्चा करें। एक ऐसी कहानी सुनाएँ जिसमें यह भविष्यद्वाणी हो कि कुछ होने वाला है। वह कुछ जरूर होता है। जब यह होता है, तो हमें पता चलता है कि किसी ने पहले ही भविष्यद्वाणी की थी कि यह घटना होगी। सुनें कि किस प्रकार कहानीकार यह समझाता है कि यह पहले से भविष्यवाणी की गई थी। रिकॉर्डिंग को यहाँ रोकें।</w:t>
      </w:r>
      <w:r>
        <w:rPr>
          <w:lang w:val="hi_IN" w:bidi="hi_IN"/>
        </w:rPr>
      </w:r>
    </w:p>
    <w:p>
      <w:pPr>
        <w:pStyle w:val="Heading3"/>
      </w:pPr>
      <w:r>
        <w:rPr>
          <w:lang w:val="hi_IN" w:bidi="hi_IN"/>
        </w:rPr>
        <w:t>घटनाओं को समझाना</w:t>
      </w:r>
    </w:p>
    <w:p>
      <w:pPr/>
      <w:r>
        <w:rPr>
          <w:lang w:val="hi_IN" w:bidi="hi_IN"/>
        </w:rPr>
      </w:r>
      <w:r>
        <w:rPr>
          <w:lang w:val="hi_IN" w:bidi="hi_IN"/>
        </w:rPr>
        <w:t>निर्गमन 9:8–12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वचन को अपने मन में समझने और देखने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यहोवा मूसा और हारून को फ़िरौन के पास जाने और फ़िरौन के देखते हुए हवा में राख या कालिख फेंकने के लिए कहता है।</w:t>
      </w:r>
    </w:p>
    <w:p>
      <w:pPr/>
      <w:r>
        <w:rPr>
          <w:lang w:val="hi_IN" w:bidi="hi_IN"/>
        </w:rPr>
      </w:r>
      <w:r>
        <w:rPr>
          <w:b/>
          <w:lang w:val="hi_IN" w:bidi="hi_IN"/>
        </w:rPr>
        <w:t>दूसरे दृश्य में:</w:t>
      </w:r>
      <w:r>
        <w:rPr>
          <w:lang w:val="hi_IN" w:bidi="hi_IN"/>
        </w:rPr>
        <w:t xml:space="preserve"> राख पूरे मिस्र में फैल जाती है और इससे मनुष्यों और पशुओं दोनों के शरीर पर फोड़े निकलने लगते हैं। फ़िरौन हठी बना रहता है और इस्राएलियों को जाने नहीं देता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फ़िरौन</w:t>
      </w:r>
    </w:p>
    <w:p>
      <w:pPr>
        <w:pStyle w:val="ListBullet"/>
        <w:spacing w:line="240" w:lineRule="auto"/>
        <w:ind w:left="720"/>
      </w:pPr>
      <w:r>
        <w:rPr>
          <w:lang w:val="hi_IN" w:bidi="hi_IN"/>
        </w:rPr>
      </w:r>
      <w:r>
        <w:rPr>
          <w:lang w:val="hi_IN" w:bidi="hi_IN"/>
        </w:rPr>
        <w:t>जादूगर</w:t>
      </w:r>
    </w:p>
    <w:p>
      <w:pPr>
        <w:pStyle w:val="ListBullet"/>
        <w:spacing w:line="240" w:lineRule="auto"/>
        <w:ind w:left="720"/>
      </w:pPr>
      <w:r>
        <w:rPr>
          <w:lang w:val="hi_IN" w:bidi="hi_IN"/>
        </w:rPr>
      </w:r>
      <w:r>
        <w:rPr>
          <w:lang w:val="hi_IN" w:bidi="hi_IN"/>
        </w:rPr>
        <w:t>मिस्र के लोग</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इस भाग की शुरुआत "तब" शब्द से होती है, जिसका अर्थ है कि यह अगली घटना या अगली विपत्ति है। हमें नहीं पता कि पशुओं में फैली विपत्ती को कितना समय बीत चुका है।</w:t>
      </w:r>
    </w:p>
    <w:p>
      <w:pPr/>
      <w:r>
        <w:rPr>
          <w:lang w:val="hi_IN" w:bidi="hi_IN"/>
        </w:rPr>
      </w:r>
      <w:r>
        <w:rPr>
          <w:lang w:val="hi_IN" w:bidi="hi_IN"/>
        </w:rPr>
        <w:t>पहले दृश्य में, यहोवा मूसा और हारून से कहता है कि वे जाकर भट्ठे से मुट्ठी भर राख लें। मूसा ने अपने दोनों हाथों में राख भरी और हारून भी अपने दोनों हाथों में राख भरी। फिर मूसा और हारून को फ़िरौन के पास जाना था और यह सुनिश्चित करना था कि फ़िरौन मूसा को हवा में राख फेंकते हुए देख रहा हो। यहोवा ने मूसा और हारून से कहा कि राख पूरे मिस्र में फैल जाएगी और जहाँ भी राख गिरेगी, लोगों और पशुओं के फोड़े हो जाएँगे। राख के कारण फोड़े बनने से कुछ समय पहले, यहोवा मूसा से कहता है कि फ़िरौन मूसा और हारून की बात नहीं सुनेगा, यहाँ तक कि इस विपत्ति को देखने के बाद भी।</w:t>
      </w:r>
    </w:p>
    <w:p>
      <w:pPr/>
      <w:r>
        <w:rPr>
          <w:lang w:val="hi_IN" w:bidi="hi_IN"/>
        </w:rPr>
      </w:r>
      <w:r>
        <w:rPr>
          <w:lang w:val="hi_IN" w:bidi="hi_IN"/>
        </w:rPr>
        <w:t>इस भाग में विपत्ति से प्रभावित लोगों की संख्या के बारे में उसी तरह बात की गई है जैसे अन्य विपत्तियों में की गई थी। राख पूरे मिस्र देश में फैल गई। यह ऐसा कहने जैसा है कि राख हर जगह फैल गई। इसका मतलब यह नहीं है कि हर व्यक्ति को फोड़े हो गए। सभी पशु फोड़ों से बीमार नहीं हुए। सारे मिस्र में बहुत से लोग और पशु फोड़ों से बीमार पड़ गए।</w:t>
      </w:r>
    </w:p>
    <w:p>
      <w:pPr/>
      <w:r>
        <w:rPr>
          <w:lang w:val="hi_IN" w:bidi="hi_IN"/>
        </w:rPr>
      </w:r>
      <w:r>
        <w:rPr>
          <w:lang w:val="hi_IN" w:bidi="hi_IN"/>
        </w:rPr>
        <w:t>यहाँ रुकें और चर्चा करें कि कहानी के इस हिस्से को कैसे कहा जाए ताकि लोग समझ सकें कि क्या हुआ था। रिकॉर्डिंग को यहाँ रोकें।</w:t>
      </w:r>
    </w:p>
    <w:p>
      <w:pPr/>
      <w:r>
        <w:rPr>
          <w:lang w:val="hi_IN" w:bidi="hi_IN"/>
        </w:rPr>
      </w:r>
      <w:r>
        <w:rPr>
          <w:lang w:val="hi_IN" w:bidi="hi_IN"/>
        </w:rPr>
        <w:t>दूसरे दृश्य में, मूसा और हारून मुट्ठी भर राख लेकर फ़िरौन के सामने जाकर खड़े हो जाते हैं। फिर फ़िरौन के देखते ही देखते मूसा ने राख को हवा में फेंक दिया। इस भाग से यह संकेत मिलता है कि राख हवा के माध्यम से पूरे मिस्र में फैल गई और जहाँ-जहाँ राख गिरी, वहाँ के लोगों और पशुओं की त्वचा पर फोड़े निकल आए। ध्यान रहे कि राख आग से जली हुई किसी चीज का अवशेष होती है। जब राख अलग हो जाती है, तो वह महीन काली धूल बन जाती है जिसे कालिख कहते हैं। यह इतना महीन है कि हल्की सी हवा भी कालिख को दूर-दूर तक उड़ा ले जाएगी।</w:t>
      </w:r>
    </w:p>
    <w:p>
      <w:pPr/>
      <w:r>
        <w:rPr>
          <w:lang w:val="hi_IN" w:bidi="hi_IN"/>
        </w:rPr>
      </w:r>
      <w:r>
        <w:rPr>
          <w:lang w:val="hi_IN" w:bidi="hi_IN"/>
        </w:rPr>
        <w:t>रुकें और एक कहानी सुनाएँ। कहानीकार को किसी ऐसी घटना के बारे में कहानी सुनानी चाहिए जो घटित हुई हो और जिसके कारण कोई दूसरी घटना घटी हो। कहानीकार को प्रक्रिया में कुछ चरणों को छोड़ने की आवश्यकता है। ध्यान से सुनें। आपको कैसे पता चला कि पहली क्रिया के कारण ही परिणाम आया? आपको कैसे पता चला कि इस कहानी में बताए गए फोड़े लोगों पर कालिख गिरने के कारण हुए थे? रिकॉर्डिंग को यहाँ रोकें।</w:t>
      </w:r>
    </w:p>
    <w:p>
      <w:pPr/>
      <w:r>
        <w:rPr>
          <w:lang w:val="hi_IN" w:bidi="hi_IN"/>
        </w:rPr>
      </w:r>
      <w:r>
        <w:rPr>
          <w:lang w:val="hi_IN" w:bidi="hi_IN"/>
        </w:rPr>
        <w:t>जादूगरों के पास भी इतने गम्भीर फोड़े थे कि जादूगर मूसा के सामने नहीं आ सकते थे। फ़िरौन ने यह सब होते हुए देखा। यहोवा ने फ़िरौन के मन को कठोर कर दिया। मूसा द्वारा कालिख को हवा में फेंकने से पहले ही यहोवा ने मूसा को भविष्यवाणी कर दी थी कि फ़िरौन लोगों को जाने देने से इनकार कर देगा। ठीक जैसे यहोवा ने कहा था, फ़िरौन ने लोगों को जाने देने से इनकार कर दिया। फ़िरौन ने सुनने से इनकार कर दिया।</w:t>
      </w:r>
    </w:p>
    <w:p>
      <w:pPr/>
      <w:r>
        <w:rPr>
          <w:lang w:val="hi_IN" w:bidi="hi_IN"/>
        </w:rPr>
      </w:r>
      <w:r>
        <w:rPr>
          <w:lang w:val="hi_IN" w:bidi="hi_IN"/>
        </w:rPr>
        <w:t>अब समूह को इस भाग और इसमें होने वाली घटनाओं को दृश्‍यमान करने के लिए चित्र,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9:8–12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फ़िरौन</w:t>
      </w:r>
    </w:p>
    <w:p>
      <w:pPr>
        <w:pStyle w:val="ListBullet"/>
        <w:spacing w:line="240" w:lineRule="auto"/>
        <w:ind w:left="720"/>
      </w:pPr>
      <w:r>
        <w:rPr>
          <w:lang w:val="hi_IN" w:bidi="hi_IN"/>
        </w:rPr>
      </w:r>
      <w:r>
        <w:rPr>
          <w:lang w:val="hi_IN" w:bidi="hi_IN"/>
        </w:rPr>
        <w:t>जादूगर</w:t>
      </w:r>
    </w:p>
    <w:p>
      <w:pPr>
        <w:pStyle w:val="ListBullet"/>
        <w:spacing w:line="240" w:lineRule="auto"/>
        <w:ind w:left="720"/>
      </w:pPr>
      <w:r>
        <w:rPr>
          <w:lang w:val="hi_IN" w:bidi="hi_IN"/>
        </w:rPr>
      </w:r>
      <w:r>
        <w:rPr>
          <w:lang w:val="hi_IN" w:bidi="hi_IN"/>
        </w:rPr>
        <w:t>मिस्र के लोग</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भूमिका निभाने वाले व्यक्ति से पूछें, "आप क्या महसूस कर रहे हैं या क्या सोच रहे हैं?" भूमिका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यहोवा मूसा और हारून से कहता है कि वे एक भट्ठी के पास जाकर उसकी राख को दोनों हाथों में ले लें। मूसा और हारून भट्ठी के पास जा हैं और दोनों हाथों में राख ले लेते हैं। यहोवा मूसा और हारून से कहता है कि वे फिरौन के सामने जाएँ और उसके देखते हुए राख को हवा में उड़ा दें। यहोवा मूसा और हारून को बताता है कि वह राख पूरे मिस्र में फैल जाएगी। पूरे मिस्र में लोगों और पशुओं के शरीर पर फोड़े फूट निकलेंगे।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और हारून से पूछें, "यह करने के बारे में आपको कैसा महसूस होता है?" आप सुन सकते हैं, "मुझे नहीं पता कि हमें राख का उपयोग क्यों करना पड़ता है। "राख गंदी होती है और आपके हाथों में चिपक जाती है," या, "इससे फ़िरौन जान लेगा कि यहोवा फ़िरौन के चंगाई के देवताओं से अधिक सामर्थी है।" वे देवता इन फोड़ों को होने से नहीं रोक पाएँगे," या, "मुझे आशा है कि यह अंतिम विपत्ति हो। मुझे मिस्र के लोगों को इस तरह दुख उठाते देखना पसंद नहीं है। मुझे लगता है कि वे हमें जाने देने के लिए तैयार होंगे।"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दूसरे दृश्य में, मूसा और हारून यहोवा की आज्ञा मानते हैं। मूसा और हारून भट्ठी पर जाते हैं और मुट्ठियों में राख भर लेते हैं। मूसा और हारून फ़िरौन के पास जाते हैं और फिरौन के देखते हुए, मूसा राख को हवा में उड़ा देता है। अचानक पूरे देश में मिस्रियों और उनके पशुओं को फोड़े होने लगते हैं। जादूगरों को भी फोड़े हो जाते हैं। फोड़े इतने गम्भीर और दर्दनाक होते हैं कि जादूगर आकर मूसा और हारून के सामने खड़े नहीं रह पाते। फ़िरौन वह सब कुछ देखता है जो हो रहा है। यहोवा फ़िरौन के मन को कठोर कर देता है। यहोवा ने मूसा को पहले ही बता दिया था कि यह कठोरता अवश्य उत्पन्न होगी। फ़िरौन ने सुनने से इनकार कर दिया।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फ़िरौन से पूछें, "अब आप कैसा महसूस कर रहे हैं?" आप सुन सकते हैं, "मैं मूसा और हारून को देखकर थक गया हूँ। वे मेरे लिए परेशानी के अलावा कुछ नहीं लाते हैं। मैं चाहता हूँ कि वे छजले जाएँ, लेकिन मैं इस्राएलियों को जाने नहीं दे सकता। यह हमारी अर्थव्यवस्था के लिए हानिकारक होगा। इसके अलावा, मैं यह स्वीकार करने के लिए तैयार नहीं हूँ कि उनका परमेश्वर मेरे देवताओं से अधिक सामर्थी है। मिस्र शक्तिशाली है और हमारे देवता भी उतने ही शक्तिशाली हैं।"</w:t>
      </w:r>
    </w:p>
    <w:p>
      <w:pPr>
        <w:pStyle w:val="ListBullet"/>
        <w:spacing w:line="240" w:lineRule="auto"/>
        <w:ind w:left="720"/>
      </w:pPr>
      <w:r>
        <w:rPr>
          <w:lang w:val="hi_IN" w:bidi="hi_IN"/>
        </w:rPr>
      </w:r>
      <w:r>
        <w:rPr>
          <w:lang w:val="hi_IN" w:bidi="hi_IN"/>
        </w:rPr>
        <w:t>लोगों से पूछें, "अब आप कैसा महसूस कर रहे हैं?" आप सुन सकते हैं, "मैं इन सब चीजों से थक गया हूँ। इन फोड़ों में दर्द हो रहा है। "जब मेरे पशु इस तरह से नाश होते हैं तो मुझे पैसे का नुकसान होता है, या "मैं क्रोधित हूँ।" मैं चाहता हूँ कि फ़िरौन इन विदेशियों को निकाल दे। इस्राएली कभी हमारा हिस्सा नहीं बने," या, "ऐसा लगता है कि इस्राएली परमेश्वर मिस्र के देवताओं से अधिक सामर्थी है। अन्यथा, हमारे देवता हमें इन आपदाओं से बचाते।"</w:t>
      </w:r>
    </w:p>
    <w:p>
      <w:pPr>
        <w:pStyle w:val="ListBullet"/>
        <w:spacing w:line="240" w:lineRule="auto"/>
        <w:ind w:left="720"/>
      </w:pPr>
      <w:r>
        <w:rPr>
          <w:lang w:val="hi_IN" w:bidi="hi_IN"/>
        </w:rPr>
      </w:r>
      <w:r>
        <w:rPr>
          <w:lang w:val="hi_IN" w:bidi="hi_IN"/>
        </w:rPr>
        <w:t>अभिनय को जारी रखें।</w:t>
      </w:r>
      <w:r>
        <w:rPr>
          <w:lang w:val="hi_IN" w:bidi="hi_IN"/>
        </w:rPr>
      </w:r>
    </w:p>
    <w:p>
      <w:pPr>
        <w:pStyle w:val="Heading3"/>
      </w:pPr>
      <w:r>
        <w:rPr>
          <w:lang w:val="hi_IN" w:bidi="hi_IN"/>
        </w:rPr>
        <w:t>आवश्यक जानकारी</w:t>
      </w:r>
    </w:p>
    <w:p>
      <w:pPr/>
      <w:r>
        <w:rPr>
          <w:lang w:val="hi_IN" w:bidi="hi_IN"/>
        </w:rPr>
      </w:r>
      <w:r>
        <w:rPr>
          <w:lang w:val="hi_IN" w:bidi="hi_IN"/>
        </w:rPr>
        <w:t>निर्गमन 9:8–12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इस पूरे भाग में </w:t>
      </w:r>
      <w:r>
        <w:rPr>
          <w:b/>
          <w:lang w:val="hi_IN" w:bidi="hi_IN"/>
        </w:rPr>
        <w:t>परमेश्वर</w:t>
      </w:r>
      <w:r>
        <w:rPr>
          <w:lang w:val="hi_IN" w:bidi="hi_IN"/>
        </w:rPr>
        <w:t xml:space="preserve"> के नाम के रूप में </w:t>
      </w:r>
      <w:r>
        <w:rPr>
          <w:lang w:val="hi_IN" w:bidi="hi_IN"/>
        </w:rPr>
        <w:t>यहोवा</w:t>
      </w:r>
      <w:r>
        <w:rPr>
          <w:lang w:val="hi_IN" w:bidi="hi_IN"/>
        </w:rPr>
        <w:t xml:space="preserve"> का प्रयोग किया गया है। यहोवा के लिए उसी शब्द का प्रयोग करें जिसका प्रयोग आपने पिछले भागों में किया है। </w:t>
      </w:r>
      <w:r>
        <w:rPr>
          <w:b/>
          <w:lang w:val="hi_IN" w:bidi="hi_IN"/>
        </w:rPr>
        <w:t>यहोवा</w:t>
      </w:r>
      <w:r>
        <w:rPr>
          <w:lang w:val="hi_IN" w:bidi="hi_IN"/>
        </w:rPr>
        <w:t xml:space="preserve"> की चर्चा मुख्य शब्दावली में की गई है।</w:t>
      </w:r>
    </w:p>
    <w:p>
      <w:pPr/>
      <w:r>
        <w:rPr>
          <w:lang w:val="hi_IN" w:bidi="hi_IN"/>
        </w:rPr>
      </w:r>
      <w:r>
        <w:rPr>
          <w:lang w:val="hi_IN" w:bidi="hi_IN"/>
        </w:rPr>
        <w:t xml:space="preserve">यहोवा ने मूसा और हारून से </w:t>
      </w:r>
      <w:r>
        <w:rPr>
          <w:b/>
          <w:lang w:val="hi_IN" w:bidi="hi_IN"/>
        </w:rPr>
        <w:t>फ़िरौन</w:t>
      </w:r>
      <w:r>
        <w:rPr>
          <w:lang w:val="hi_IN" w:bidi="hi_IN"/>
        </w:rPr>
        <w:t xml:space="preserve"> के पास जाने के लिए कहा। फ़िरौन एक उपाधि है जिसका प्रयोग मिस्र के </w:t>
      </w:r>
      <w:r>
        <w:rPr>
          <w:lang w:val="hi_IN" w:bidi="hi_IN"/>
        </w:rPr>
        <w:t>राजाओं</w:t>
      </w:r>
      <w:r>
        <w:rPr>
          <w:lang w:val="hi_IN" w:bidi="hi_IN"/>
        </w:rPr>
        <w:t xml:space="preserve"> द्वारा किया जाता है। </w:t>
      </w:r>
      <w:r>
        <w:rPr>
          <w:b/>
          <w:lang w:val="hi_IN" w:bidi="hi_IN"/>
        </w:rPr>
        <w:t>फ़िरौन</w:t>
      </w:r>
      <w:r>
        <w:rPr>
          <w:lang w:val="hi_IN" w:bidi="hi_IN"/>
        </w:rPr>
        <w:t xml:space="preserve"> के लिए उसी शब्द का प्रयोग करें जो आपने पिछले भाग में प्रयोग किया है। </w:t>
      </w:r>
    </w:p>
    <w:p>
      <w:pPr/>
      <w:r>
        <w:rPr>
          <w:lang w:val="hi_IN" w:bidi="hi_IN"/>
        </w:rPr>
      </w:r>
      <w:r>
        <w:rPr>
          <w:lang w:val="hi_IN" w:bidi="hi_IN"/>
        </w:rPr>
        <w:t xml:space="preserve">यहोवा ने मूसा और हारून से भट्टी से कालिख या राख लेने को कहा। मूल भाषा में, निर्देश यह प्रतीत होता है कि प्रत्येक व्यक्ति को दोनों हाथों में एक-एक मुट्ठी भर राख लेनी है, जिससे कुल मात्रा चार मुट्ठी भर हो जाएगी। </w:t>
      </w:r>
      <w:r>
        <w:rPr>
          <w:b/>
          <w:lang w:val="hi_IN" w:bidi="hi_IN"/>
        </w:rPr>
        <w:t>इब्रानी</w:t>
      </w:r>
      <w:r>
        <w:rPr>
          <w:lang w:val="hi_IN" w:bidi="hi_IN"/>
        </w:rPr>
        <w:t xml:space="preserve"> भाषा में इस शब्द का तात्पर्य किसी चीज को जलाने के बाद बचे हुए पाउडर जैसे पदार्थ से है। राख या कालिख, दोनों ही सही अनुवाद हैं। अंग्रेजी में, कालिख एक ऐसा पाउडर होता है जो राख से अधिक हल्का होता है, जिसका अर्थ है कि कालिख हवा के साथ और भी अधिक दूर बिखर जाता है। आपकी भाषा में इस पदार्थ के लिए एक ही शब्द हो सकता है। यदि आपके पास एक से अधिक शब्द हैं, तो वह शब्द चुनें जो अधिक सूक्ष्म और हल्का हो। भट्टी एक ऐसा चूल्हा या भट्टी है जिसका प्रयोग किसी चीज को सुखाने, पकाने या जलाने के लिए किया जाता है। किसी भी भट्ठे में राख या कालिख रह जाता था। अधिकांश अंग्रेजी अनुवादों में कालिख शब्द का प्रयोग किया गया है।</w:t>
      </w:r>
    </w:p>
    <w:p>
      <w:pPr/>
      <w:r>
        <w:rPr>
          <w:lang w:val="hi_IN" w:bidi="hi_IN"/>
        </w:rPr>
      </w:r>
      <w:r>
        <w:rPr>
          <w:lang w:val="hi_IN" w:bidi="hi_IN"/>
        </w:rPr>
        <w:t xml:space="preserve">रुकें और </w:t>
      </w:r>
      <w:r>
        <w:rPr>
          <w:lang w:val="hi_IN" w:bidi="hi_IN"/>
        </w:rPr>
        <w:t>भट्ठे,</w:t>
      </w:r>
      <w:r>
        <w:rPr>
          <w:lang w:val="hi_IN" w:bidi="hi_IN"/>
        </w:rPr>
        <w:t xml:space="preserve"> </w:t>
      </w:r>
      <w:r>
        <w:rPr>
          <w:lang w:val="hi_IN" w:bidi="hi_IN"/>
        </w:rPr>
        <w:t>राख</w:t>
      </w:r>
      <w:r>
        <w:rPr>
          <w:lang w:val="hi_IN" w:bidi="hi_IN"/>
        </w:rPr>
        <w:t xml:space="preserve"> और </w:t>
      </w:r>
      <w:r>
        <w:rPr>
          <w:lang w:val="hi_IN" w:bidi="hi_IN"/>
        </w:rPr>
        <w:t>कालिख</w:t>
      </w:r>
      <w:r>
        <w:rPr>
          <w:lang w:val="hi_IN" w:bidi="hi_IN"/>
        </w:rPr>
        <w:t xml:space="preserve"> की तस्वीरें दिखाएँ। रिकॉर्डिंग को यहाँ रोकें।</w:t>
      </w:r>
    </w:p>
    <w:p>
      <w:pPr/>
      <w:r>
        <w:rPr>
          <w:lang w:val="hi_IN" w:bidi="hi_IN"/>
        </w:rPr>
      </w:r>
      <w:r>
        <w:rPr>
          <w:lang w:val="hi_IN" w:bidi="hi_IN"/>
        </w:rPr>
        <w:t xml:space="preserve">मिस्र पर राख या कालिख फैल गई और इसके कारण लोगों और पशुओं की त्वचा पर फोड़े निकलने लगे। ये फोड़े दर्दनाक थे और लोगों को बीमार कर देते थे। </w:t>
      </w:r>
    </w:p>
    <w:p>
      <w:pPr/>
      <w:r>
        <w:rPr>
          <w:lang w:val="hi_IN" w:bidi="hi_IN"/>
        </w:rPr>
      </w:r>
      <w:r>
        <w:rPr>
          <w:lang w:val="hi_IN" w:bidi="hi_IN"/>
        </w:rPr>
        <w:t xml:space="preserve">रुकें और </w:t>
      </w:r>
      <w:r>
        <w:rPr>
          <w:lang w:val="hi_IN" w:bidi="hi_IN"/>
        </w:rPr>
        <w:t>किसी व्यक्ति पर फोड़े</w:t>
      </w:r>
      <w:r>
        <w:rPr>
          <w:lang w:val="hi_IN" w:bidi="hi_IN"/>
        </w:rPr>
        <w:t xml:space="preserve"> की तस्वीर दिखाएँ। रिकॉर्डिंग को यहाँ रोकें।</w:t>
      </w:r>
    </w:p>
    <w:p>
      <w:pPr/>
      <w:r>
        <w:rPr>
          <w:lang w:val="hi_IN" w:bidi="hi_IN"/>
        </w:rPr>
      </w:r>
      <w:r>
        <w:rPr>
          <w:lang w:val="hi_IN" w:bidi="hi_IN"/>
        </w:rPr>
        <w:t xml:space="preserve">मिस्र के </w:t>
      </w:r>
      <w:r>
        <w:rPr>
          <w:b/>
          <w:lang w:val="hi_IN" w:bidi="hi_IN"/>
        </w:rPr>
        <w:t>जादूगर</w:t>
      </w:r>
      <w:r>
        <w:rPr>
          <w:lang w:val="hi_IN" w:bidi="hi_IN"/>
        </w:rPr>
        <w:t xml:space="preserve"> फोड़ों से इतने बीमार थे कि वे मूसा के सामने नहीं आ सके। </w:t>
      </w:r>
      <w:r>
        <w:rPr>
          <w:b/>
          <w:lang w:val="hi_IN" w:bidi="hi_IN"/>
        </w:rPr>
        <w:t>जादूगरों</w:t>
      </w:r>
      <w:r>
        <w:rPr>
          <w:lang w:val="hi_IN" w:bidi="hi_IN"/>
        </w:rPr>
        <w:t xml:space="preserve"> के लिए उसी शब्द का प्रयोग करें जिसका प्रयोग आपने पिछले भागों में किया है। </w:t>
      </w:r>
    </w:p>
    <w:p>
      <w:pPr/>
      <w:r>
        <w:rPr>
          <w:lang w:val="hi_IN" w:bidi="hi_IN"/>
        </w:rPr>
      </w:r>
      <w:r>
        <w:rPr>
          <w:lang w:val="hi_IN" w:bidi="hi_IN"/>
        </w:rPr>
        <w:t>सभी मिस्रियों के फोड़े हुए थे। लेखक का इरादा सभी शब्द का प्रयोग करने का है। उस समय के लोग समझते थे कि इसका मतलब बहुत सारे लोग या अनेक लोग थे, लेकिन हर एक व्यक्ति नहीं। आपको अपने अनुवाद में एक ऐसे ही वाक्यांश का प्रयोग करना होगा जो बड़ी संख्या में लोगों को इंगित करता हो। समीक्षा करें कि पिछले भाग में आपने "सारे मिस्र" का अनुवाद कैसे किया। यहाँ उसी प्रकार की भाषा का प्रयोग करें।</w:t>
      </w:r>
    </w:p>
    <w:p>
      <w:pPr/>
      <w:r>
        <w:rPr>
          <w:lang w:val="hi_IN" w:bidi="hi_IN"/>
        </w:rPr>
      </w:r>
      <w:r>
        <w:rPr>
          <w:b/>
          <w:lang w:val="hi_IN" w:bidi="hi_IN"/>
        </w:rPr>
        <w:t>यहोवा ने फ़िरौन के मन को कठोर कर दिया</w:t>
      </w:r>
      <w:r>
        <w:rPr>
          <w:lang w:val="hi_IN" w:bidi="hi_IN"/>
        </w:rPr>
        <w:t xml:space="preserve">। यह अभिव्यक्ति एक शब्द चित्र है जिसका अर्थ है कि यहोवा ने फ़िरौन को हठी बने रहने और </w:t>
      </w:r>
      <w:r>
        <w:rPr>
          <w:b/>
          <w:lang w:val="hi_IN" w:bidi="hi_IN"/>
        </w:rPr>
        <w:t>इस्राएलियों</w:t>
      </w:r>
      <w:r>
        <w:rPr>
          <w:lang w:val="hi_IN" w:bidi="hi_IN"/>
        </w:rPr>
        <w:t xml:space="preserve"> को मिस्र छोड़ने से रोकने के लिए प्रेरित किया। यहोवा ने मूसा को फ़िरौन के पास जाने से पहले ही बता दिया था कि फ़िरौन का हृदय कठोर हो जाएगा। फ़िरौन के </w:t>
      </w:r>
      <w:r>
        <w:rPr>
          <w:lang w:val="hi_IN" w:bidi="hi_IN"/>
        </w:rPr>
        <w:t>हृदय</w:t>
      </w:r>
      <w:r>
        <w:rPr>
          <w:lang w:val="hi_IN" w:bidi="hi_IN"/>
        </w:rPr>
        <w:t xml:space="preserve"> को क्या होता है, यह बताने के लिए उसी अभिव्यक्ति का प्रयोग करें जो आपने पिछले भागों में किया है। आपकी भाषा में यह स्पष्ट होना चाहिए कि यहोवा ने मूसा को पहले ही बता दिया था कि फ़िरौन इस विपत्ति के प्रति कैसे प्रतिक्रिया देगा।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9:13–21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9:13–21 को सुनें और अपने मन में रखें।</w:t>
      </w:r>
    </w:p>
    <w:p>
      <w:pPr/>
      <w:r>
        <w:rPr>
          <w:lang w:val="hi_IN" w:bidi="hi_IN"/>
        </w:rPr>
      </w:r>
      <w:r>
        <w:rPr>
          <w:lang w:val="hi_IN" w:bidi="hi_IN"/>
        </w:rPr>
        <w:t>यदि सम्भव हो तो निर्गमन 9:13–21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9:13–21 का ऑडियो संस्करण सबसे आसानी से समझ में आने वाले अनुवाद में सुनें।</w:t>
      </w:r>
    </w:p>
    <w:p>
      <w:pPr/>
      <w:r>
        <w:rPr>
          <w:lang w:val="hi_IN" w:bidi="hi_IN"/>
        </w:rPr>
      </w:r>
      <w:r>
        <w:rPr>
          <w:lang w:val="hi_IN" w:bidi="hi_IN"/>
        </w:rPr>
        <w:t>लोगों और जानवरों पर फोड़ों की बीमारी फैलने के बाद भी, फ़िरौन ने इस्राएलियों को मिस्र से जाने की अनुमति देने से इनकार कर दियाा। फिर यहोवा ने मिस्रियों पर एक और विपत्ति भेजी। यह अगली विपत्ति, ओलों की महामारी का एक किस्सा है, जो सातवीं विपत्ति है।</w:t>
      </w:r>
    </w:p>
    <w:p>
      <w:pPr/>
      <w:r>
        <w:rPr>
          <w:lang w:val="hi_IN" w:bidi="hi_IN"/>
        </w:rPr>
      </w:r>
      <w:r>
        <w:rPr>
          <w:lang w:val="hi_IN" w:bidi="hi_IN"/>
        </w:rPr>
        <w:t>फिर, यहोवा ने मूसा से बात की। हारून तब तक दिखाई नहीं देता जब तक विपत्ति खत्म नहीं हो जाती और फिर फ़िरौन मूसा और हारून दोनों को बुलवा भेजता है। हमें यह नहीं पता कि फोड़ों की पिछली विपत्ति के बाद से कितना समय बीत चुका है। इस बार यहोवा ने मूसा को एक बहुत विशेष समय पर, सुबह तड़के, और फ़िरौन के सामने खड़ा होने के लिए कहा। ऐसा लगता है कि मूसा हारून के बिना ही गया और फ़िरौन को संदेश दिया।</w:t>
      </w:r>
    </w:p>
    <w:p>
      <w:pPr/>
      <w:r>
        <w:rPr>
          <w:lang w:val="hi_IN" w:bidi="hi_IN"/>
        </w:rPr>
      </w:r>
      <w:r>
        <w:rPr>
          <w:lang w:val="hi_IN" w:bidi="hi_IN"/>
        </w:rPr>
        <w:t>यहोवा ने मूसा को फ़िरौन के लिए एक बहुत ही निश्चित संदेश दिया। यहोवा अपनी पहचान इब्रियों के परमेश्वर, यहोवा के रूप में कराता है। इस तरह, यहोवा यह सुनिश्चित कर रहा है कि फ़िरौन यह याद रखें कि यहोवा कौन है। यहोवा फ़िरौन से कहता है कि "मेरी प्रजा के लोगों को जाने दे" ताकि वे लोग यहोवा की आराधना कर सकें। मेरी प्रजा का अर्थ है परमेश्वर के चुने हुए लोग या याकूब के वंशज, यानी वे इस्राएली जो अब मिस्र में गुलाम हैं। इस्राएलियों को मिस्र से दूर जाकर परमेश्वर की आराधना करनी थी। आराधना के विचार में उन जानवरों की बलि भी शामिल है जो परमेश्वर को अर्पित किए जाते थे। आराधना में प्रेम, भय और परमेश्वर के आश्चर्य का विचार भी शामिल है।</w:t>
      </w:r>
    </w:p>
    <w:p>
      <w:pPr/>
      <w:r>
        <w:rPr>
          <w:lang w:val="hi_IN" w:bidi="hi_IN"/>
        </w:rPr>
      </w:r>
      <w:r>
        <w:rPr>
          <w:lang w:val="hi_IN" w:bidi="hi_IN"/>
        </w:rPr>
        <w:t>यहोवा मूसा को आदेश देता है कि वह फ़िरौन से सीधे संवाद में बात करे।</w:t>
      </w:r>
    </w:p>
    <w:p>
      <w:pPr/>
      <w:r>
        <w:rPr>
          <w:lang w:val="hi_IN" w:bidi="hi_IN"/>
        </w:rPr>
      </w:r>
      <w:r>
        <w:rPr>
          <w:lang w:val="hi_IN" w:bidi="hi_IN"/>
        </w:rPr>
        <w:t>यहाँ रुकें और एक समूह के रूप में चर्चा करें। आप आमतौर पर किसी बड़े अधिकारी से कैसे बात करते हैं? क्या आप इस व्यक्ति से सीधे बात करते हैं? यदि नहीं, तो आप उसे यह कैसे संदेश देंगे? ऑडियो को यहाँ रोकें।</w:t>
      </w:r>
    </w:p>
    <w:p>
      <w:pPr/>
      <w:r>
        <w:rPr>
          <w:lang w:val="hi_IN" w:bidi="hi_IN"/>
        </w:rPr>
      </w:r>
      <w:r>
        <w:rPr>
          <w:lang w:val="hi_IN" w:bidi="hi_IN"/>
        </w:rPr>
        <w:t>यहोवा मूसा से कहता है कि वह फ़िरौन को बताए कि अभी और भी महामारियाँ आएँगी, और ये महामारियाँ उन महामारियों से कहीं अधिक भयानक होंगी जो पहले आ चुकी हैं। यहोवा फ़िरौन से कहता है कि अब फ़िरौन के साथ-साथ उसकी प्रजा को भी दंड दिया जाएगा। इस विपत्ति से न केवल जानवर, बल्कि लोग भी मरेंगे। यहोवा कहता है कि फ़िरौन जान लेगा कि पूरी पृथ्वी में परमेश्वर जैसा कोई भी नहीं है। मिस्र के लोग कई देवताओं की पूजा करते थे। इन सभी विपत्तियों ने एक या एक से अधिक मिस्र के देवताओं पर हमला किया और यह साबित किया कि परमेश्वर मिस्र के देवताओं से अधिक शक्तिशाली है। कुछ लोगों का मानना है कि ओलों की विपत्ति ने मिस्र के कम से कम चार देवताओं पर हमला किया था। उनमें से कोई भी देवता यहोवा के सामने टिक नहीं पाया।</w:t>
      </w:r>
    </w:p>
    <w:p>
      <w:pPr/>
      <w:r>
        <w:rPr>
          <w:lang w:val="hi_IN" w:bidi="hi_IN"/>
        </w:rPr>
      </w:r>
      <w:r>
        <w:rPr>
          <w:lang w:val="hi_IN" w:bidi="hi_IN"/>
        </w:rPr>
        <w:t>यहोवा "मेरे हाथ" का उल्लेख करता है। यह परमेश्वर का हाथ है। जब यहोवा किसी काम को करने के लिए यहोवा के हाथ शब्द का उपयोग करने के बारे में बात करता है, तो वह परमेश्वर की शक्ति और सामर्थ्य की बात कर रहा होता है। यहोवा कहता है कि वह अपने हाथ का उपयोग करके मिस्र के लोगों पर प्रहार कर सकता था और उन्हें धरती के ऊपर से मिटा सकता था। यह एक शब्द-चित्र है जिसका अर्थ है कि मिस्र के लोग पूरी तरह से गायब हो जाएँगे।</w:t>
      </w:r>
    </w:p>
    <w:p>
      <w:pPr>
        <w:pStyle w:val="ListBullet"/>
        <w:spacing w:line="240" w:lineRule="auto"/>
        <w:ind w:left="720"/>
      </w:pPr>
      <w:r>
        <w:rPr>
          <w:lang w:val="hi_IN" w:bidi="hi_IN"/>
        </w:rPr>
      </w:r>
      <w:r>
        <w:rPr>
          <w:lang w:val="hi_IN" w:bidi="hi_IN"/>
        </w:rPr>
        <w:t>रुकें और चर्चा करें:</w:t>
      </w:r>
    </w:p>
    <w:p>
      <w:pPr>
        <w:pStyle w:val="ListBullet"/>
        <w:spacing w:line="240" w:lineRule="auto"/>
        <w:ind w:left="720"/>
      </w:pPr>
      <w:r>
        <w:rPr>
          <w:lang w:val="hi_IN" w:bidi="hi_IN"/>
        </w:rPr>
      </w:r>
      <w:r>
        <w:rPr>
          <w:lang w:val="hi_IN" w:bidi="hi_IN"/>
        </w:rPr>
        <w:t>एक मेज या सतह पर कई चीज़ें रखें। फिर किसी व्यक्ति से कहें कि वह अपने हाथ के एक ही प्रहार से मेज पर रखी उन सभी वस्तुओं को नीचे गिरा दे। अब उस घटना पर चर्चा करें जो अभी-अभी हुई है। इस व्यक्ति ने अभी-अभी अपने हाथ का उपयोग करके मेज की सतह या उसके ऊपर से सभी वस्तुओं को पूरी तरह हटा दिया है। आप अपनी भाषा में उस कार्य का वर्णन कैसे करेंगे? यह वर्णन उस चित्र पर कैसे लागू होता है, जहाँ परमेश्वर अपने हाथ का उपयोग करके मिस्र के लोगों को मारता है और उन्हें पृथ्वी की सतह से मिटा देता है? रिकॉर्डिंग को यहाँ रोकें।</w:t>
      </w:r>
    </w:p>
    <w:p>
      <w:pPr/>
      <w:r>
        <w:rPr>
          <w:lang w:val="hi_IN" w:bidi="hi_IN"/>
        </w:rPr>
      </w:r>
      <w:r>
        <w:rPr>
          <w:lang w:val="hi_IN" w:bidi="hi_IN"/>
        </w:rPr>
        <w:t>यहोवा कहता है कि फ़िरौन और मिस्री अभी भी जीवित हैं क्योंकि परमेश्वर का एक उद्देश्य है। परमेश्वर सभी को यह साबित करना चाहता है कि उसके जैसा और कोई दूसरा परमेश्वर नहीं है। परमेश्वर अपनी सामर्थ्य का उपयोग सारी पृथ्वी पर अपनी ख्याति फैलाने के लिए कर रहा है। इसका अर्थ यह है कि हर जगह लोग इस बारे में सुनेंगे कि परमेश्वर ने मिस्र में क्या किया है। फ़िरौन अब भी यह मानने से इनकार करता है कि यहोवा के पास यह सामर्थ्य है। फ़िरौन अभी भी मानता है कि मिस्र के देवता अपनी शक्ति साबित करेंगे।</w:t>
      </w:r>
    </w:p>
    <w:p>
      <w:pPr/>
      <w:r>
        <w:rPr>
          <w:lang w:val="hi_IN" w:bidi="hi_IN"/>
        </w:rPr>
      </w:r>
      <w:r>
        <w:rPr>
          <w:lang w:val="hi_IN" w:bidi="hi_IN"/>
        </w:rPr>
        <w:t>यहोवा कहता है कि यदि फ़िरौन इस्राएलियों को मिस्र से नहीं जाने देता, तो यहोवा ओलों की महामारी भेजेगा। यह ओलों के साथ आने वाला एक गरजने वाले तूफ़ान होगा। एक गरजने वाले तूफ़ान में आमतौर पर बिजली चमकती है, जिसकी वजह से गर्जना की आवाज सुनाई देती है। अधिकांश गरजने वाली तूफ़ानों से भारी बारिश होती है। कभी-कभी, कुछ खास परिस्थितियों में, बारिश जमी हुई बर्फ के रूप में गिरती है, जो गिरते समय बर्फ के गोलों का रूप ले लेती है। हम इन जमी हुई बर्फ की गेंदों को ओले कहते हैं और ऐसे तूफ़ान को ओलों का तूफ़ान कहा जाता है। कुछ ओले बहुत छोटे होते हैं, जैसे मटर के दाने के बराबर या उससे भी छोटे, लेकिन कुछ इतने बड़े होते हैं कि वे फेंकने वाली गेंद के आकार के हो सकते हैं या व्यास में 2 से 4 सेंटीमीटर तक हो सकते हैं। हम इन जमे हुए बर्फ के गोलों को ओलों के पत्थर कहते हैं। क्योंकि ये गोले जमी हुई बर्फ के होते हैं, इसलिए ये भारी और विनाशकारी होते हैं। जमी हुई बर्फ के ये गोले जितने बड़े होते हैं, पौधों, पेड़ों, इमारतों और यहाँ तक कि वाहनों को उतना ही अधिक नुकसान पहुँचता है। बड़े ओले घर की छत को छेद सकते हैं।</w:t>
      </w:r>
    </w:p>
    <w:p>
      <w:pPr/>
      <w:r>
        <w:rPr>
          <w:lang w:val="hi_IN" w:bidi="hi_IN"/>
        </w:rPr>
      </w:r>
      <w:r>
        <w:rPr>
          <w:lang w:val="hi_IN" w:bidi="hi_IN"/>
        </w:rPr>
        <w:t>यहोवा फ़िरौन से कहता है कि ओले विनाशकारी होंगे। ओलों की वर्षा के दौरान जो कोई भी जानवर या कोई भी व्यक्ति बाहर होगा, वह ओलों से मारा जाएगा। यहोवा ने फ़िरौन को अगले दिन इसी समय तक का अवसर दिया कि वह अपने सभी पशुओं और लोगों को घरों के अंदर या किसी सुरक्षित स्थान में ले आए। पशु वे घरेलू जानवर हैं जो खेती में और खाने के लिए उपयोग किए जाते हैं। फ़िरौन के कुछ कर्मचारियों ने यहोवा के वचन को माना और अपने पशुओं और दासों को आश्रय के अंदर ले आए। यहाँ, यहोवा के वचन का मतलब उस चेतावनी से है जो यहोवा पहले ही दे चुका है। यहोवा का यह वचन यहोवा की ओर से एक दिव्य संदेश है। यहाँ, यहोवा के वचन का मतलब वह पूरा भाषण है जो यहोवा ने मूसा को दिया था। लोगों को यहोवा के वचन का सम्मान करना चाहिए, उससे डरना चाहिए और उसका सम्मान करना चाहिए। उन्हें यहोवा के वचन को आदर और भय के साथ स्वीकार करना चाहिए। दूसरे कर्मचारियों ने यहोवा के वचन पर ध्यान नहीं दिया और अपने पशुओं और दासों को बाहर खुले में छोड़ दिया।</w:t>
      </w:r>
    </w:p>
    <w:p>
      <w:pPr/>
      <w:r>
        <w:rPr>
          <w:lang w:val="hi_IN" w:bidi="hi_IN"/>
        </w:rPr>
      </w:r>
      <w:r>
        <w:rPr>
          <w:lang w:val="hi_IN" w:bidi="hi_IN"/>
        </w:rPr>
        <w:t>इस भाग में यह नहीं कहा गया है कि मूसा फ़िरौन के पास गया और उसने इस संदेश को दोहराया। यह इस भाग से पता चलता है। सब कुछ ठीक वैसा ही होता है, जैसा यहोवा ने कहा था कि होगा।</w:t>
      </w:r>
      <w:r>
        <w:rPr>
          <w:lang w:val="hi_IN" w:bidi="hi_IN"/>
        </w:rPr>
      </w:r>
    </w:p>
    <w:p>
      <w:pPr>
        <w:pStyle w:val="Heading3"/>
      </w:pPr>
      <w:r>
        <w:rPr>
          <w:lang w:val="hi_IN" w:bidi="hi_IN"/>
        </w:rPr>
        <w:t>घटनाओं को समझाना</w:t>
      </w:r>
    </w:p>
    <w:p>
      <w:pPr/>
      <w:r>
        <w:rPr>
          <w:lang w:val="hi_IN" w:bidi="hi_IN"/>
        </w:rPr>
      </w:r>
      <w:r>
        <w:rPr>
          <w:lang w:val="hi_IN" w:bidi="hi_IN"/>
        </w:rPr>
        <w:t>निर्गमन 9:13–21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वचन को अपने मन में समझने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यहोवा मूसा से कहता है कि वह फ़िरौन के पास जाए और उसे बताए कि यदि वह इस्राएलियों को जाने नहीं देगा, तो एक और विपत्ति आएगी। मूसा ने वैसा ही किया जैसा उसे आज्ञा दी गई थी।</w:t>
      </w:r>
    </w:p>
    <w:p>
      <w:pPr/>
      <w:r>
        <w:rPr>
          <w:lang w:val="hi_IN" w:bidi="hi_IN"/>
        </w:rPr>
      </w:r>
      <w:r>
        <w:rPr>
          <w:b/>
          <w:lang w:val="hi_IN" w:bidi="hi_IN"/>
        </w:rPr>
        <w:t>दूसरे दृश्य में:</w:t>
      </w:r>
      <w:r>
        <w:rPr>
          <w:lang w:val="hi_IN" w:bidi="hi_IN"/>
        </w:rPr>
        <w:t xml:space="preserve"> कुछ कर्मचारी मूसा की बात सुनते हैं और अपने पशुओं और दासों की रक्षा करते हैं। दूसरे कर्मचारी मूसा की बात नहीं सुनते और अपने पशुओं और दासों की रक्षा नहीं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फ़िरौन</w:t>
      </w:r>
    </w:p>
    <w:p>
      <w:pPr>
        <w:pStyle w:val="ListBullet"/>
        <w:spacing w:line="240" w:lineRule="auto"/>
        <w:ind w:left="720"/>
      </w:pPr>
      <w:r>
        <w:rPr>
          <w:lang w:val="hi_IN" w:bidi="hi_IN"/>
        </w:rPr>
      </w:r>
      <w:r>
        <w:rPr>
          <w:lang w:val="hi_IN" w:bidi="hi_IN"/>
        </w:rPr>
        <w:t>फ़िरौन के कर्मचारी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भाग एक ऐसे शब्द से शुरू होता है जो यह दर्शाता है कि यह अगली घटना है। इस बात पर ध्यान दें कि आपकी भाषा अगली घटना को कैसे पेश करती है।</w:t>
      </w:r>
    </w:p>
    <w:p>
      <w:pPr/>
      <w:r>
        <w:rPr>
          <w:lang w:val="hi_IN" w:bidi="hi_IN"/>
        </w:rPr>
      </w:r>
      <w:r>
        <w:rPr>
          <w:lang w:val="hi_IN" w:bidi="hi_IN"/>
        </w:rPr>
        <w:t>जो संदेश परमेश्वर मूसा से फ़िरौन को देने के लिए कहता है वह प्रत्यक्ष कथन में है। कुछ भाषाओं में एक औपचारिक द्वितीय पुरुष या "आप" होता है और एक अनौपचारिक या परिचित द्वितीय पुरुष या "तू" सर्वनाम होता है। अधिकांश अनुवादों में जिनके भाषण के ऐसे औपचारिक और अनौपचारिक तरीके हैं, वे इस भाग में फ़िरौन से बात करने के लिए अनौपचारिक “तू” का उपयोग करते हैं। यहोवा मूसा को दिए गए निर्देशों में यहोवा इस अनौपचारिक "तू" का उपयोग करता है। यहोवा मूसा से कहता है, "फ़िरौन से कह," "जिससे तू जान ले..." यह "तू" अनौपचारिक तू है। बात करने का यह तरीका ऐसा नहीं है जिसे हम आमतौर पर इस्तेमाल करने के बारे में सोचते हैं। क्योंकि ज़्यादातर भाषाओं में द्वितीय पुरुष के सर्वनाम "तुम" के दो रूप होते हैं और वे फिरौन से बात करने के लिए शायद औपचारिक "आप" का इस्तेमाल करेंगे इसलिए आप इस भाषण का अभ्यास समय से पहले कर सकते हैं।</w:t>
      </w:r>
    </w:p>
    <w:p>
      <w:pPr/>
      <w:r>
        <w:rPr>
          <w:lang w:val="hi_IN" w:bidi="hi_IN"/>
        </w:rPr>
      </w:r>
      <w:r>
        <w:rPr>
          <w:lang w:val="hi_IN" w:bidi="hi_IN"/>
        </w:rPr>
        <w:t>पहले दृश्य में, यहोवा मूसा से बात करता है और उसे बताता है कि वह सुबह तड़के, फिरौन को यह संदेश दे। फिर यहोवा बहुत लंबा भाषण देता है जिसमें मूसा को यह बताता है कि उसे फ़िरौन से क्या कहना है। ऐसा लगता है कि परमेश्वर मूसा से यह उम्मीद करता है कि वह अपना संदेश उसी तरह दोहराए जैसे परमेश्वर उसे देता है। परमेश्वर मूसा को सीधे फ़िरौन से बात करवाता है।</w:t>
      </w:r>
    </w:p>
    <w:p>
      <w:pPr/>
      <w:r>
        <w:rPr>
          <w:lang w:val="hi_IN" w:bidi="hi_IN"/>
        </w:rPr>
      </w:r>
      <w:r>
        <w:rPr>
          <w:lang w:val="hi_IN" w:bidi="hi_IN"/>
        </w:rPr>
        <w:t>परमेश्वर फिर से समझाता है कि परमेश्वर कौन है, वह यह क्यों कर रहा है और फ़िरौन क्या करने वाला है। परमेश्वर स्पष्ट रूप से कहता है कि यदि फ़िरौन लोगों को जाने देने से इनकार करता है, तो परमेश्वर ऐसे भारी-भारी ओले बरसाएगा जो मनुष्यों और पशुओं को मार डालेगा और फसलों को नष्ट कर देगा। लेकिन परमेश्वर फ़िरौन को 24 घंटे पहले सूचित करता है ताकि फ़िरौन लोगों को खुद को और अपने पशुओं को सुरक्षित रखने के लिए सावधान कर सके।</w:t>
      </w:r>
    </w:p>
    <w:p>
      <w:pPr/>
      <w:r>
        <w:rPr>
          <w:lang w:val="hi_IN" w:bidi="hi_IN"/>
        </w:rPr>
      </w:r>
      <w:r>
        <w:rPr>
          <w:lang w:val="hi_IN" w:bidi="hi_IN"/>
        </w:rPr>
        <w:t>दूसरे दृश्य में, कुछ कर्मचारी चेतावनी सुनते हैं और अपने पशुओं और दासों को खेतों से लाते हैं। इन जानवरों और लोगों के पास आने वाले तूफ़ान से बचने के लिए शरण है। दूसरे कर्मचारी चेतावनी को अनदेखा करते हैं। ये दूसरे कर्मचारी अपने पशुओं और दासों को खेतों से नहीं लाते हैं। ये लोग और जानवर खुले में छोड़ दिए गए हैं और उनके पास कोई आश्रय नहीं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9:13–21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फ़िरौन</w:t>
      </w:r>
    </w:p>
    <w:p>
      <w:pPr>
        <w:pStyle w:val="ListBullet"/>
        <w:spacing w:line="240" w:lineRule="auto"/>
        <w:ind w:left="720"/>
      </w:pPr>
      <w:r>
        <w:rPr>
          <w:lang w:val="hi_IN" w:bidi="hi_IN"/>
        </w:rPr>
      </w:r>
      <w:r>
        <w:rPr>
          <w:lang w:val="hi_IN" w:bidi="hi_IN"/>
        </w:rPr>
        <w:t>फ़िरौन के कर्मचारी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नाटक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दृश्य में, यहोवा मूसा से बात करता है और उसे सुबह तड़के, फ़िरौन के पास जाने के लिए कहता है। यहोवा मूसा को बताता है कि उसे फ़िरौन से ठीक-ठीक क्या कहना है। संदेश फ़िरौन को बताता है कि उसे क्या करना है और क्यों करना है। फिर यहोवा चेतावनी देता है। यदि फ़िरौन इस्राएलियों को जाने देने से इनकार करता है, तो यहोवा ओलों बरसाएगा। यहोवा फ़िरौन को 24 घंटे की चेतावनी देता है कि ओलों का तूफ़ान आने वाला है। यहोवा फ़िरौन से कहता है कि वह दासों और पशुओं को उनकी सुरक्षा के लिए खेतों से भीतर ले आए। यहोवा कहता है कि ओलों की बारिश के समय जो भी पशु या मनुष्य बाहर होगा, वह मर जाएगा।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से पूछें, "फ़िरौन को यह संदेश देने के बाद अब आपको कैसा लग रहा है?" आप सुन सकते हैं:</w:t>
      </w:r>
    </w:p>
    <w:p>
      <w:pPr>
        <w:pStyle w:val="ListBullet"/>
        <w:spacing w:line="240" w:lineRule="auto"/>
        <w:ind w:left="720"/>
      </w:pPr>
      <w:r>
        <w:rPr>
          <w:lang w:val="hi_IN" w:bidi="hi_IN"/>
        </w:rPr>
      </w:r>
      <w:r>
        <w:rPr>
          <w:lang w:val="hi_IN" w:bidi="hi_IN"/>
        </w:rPr>
        <w:t>फ़िरौन से पूछें, "अब आपको यह संदेश सुनने के बाद कैसा लग रहा है?" आप सुन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दूसरे दृश्य में, फ़िरौन के कुछ कर्मचारियों ने मूसा की चेतावनी पर ध्यान देने का फैसला किया। इन कर्मचारियों ने तुरंत अपने दासों और सभी पशुओं को ले जाकर सुरक्षित स्थान पर पहुँचा दिया। लेकिन फ़िरौन के दूसरे कर्मचारियों ने चेतावनी को अनदेखा कर दिया। ये कर्मचारियों ने अपने दासों और पशुओं को खेतों में ही छोड़ दिया ताकि वे काम करना जारी रखें।</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अलग-अलग कर्मचारियों से पूछें कि वे कैसा महसूस कर रहे हैं? आप सुन सकते हैं, "मैंने सुना कि मूसा ने क्या कहा।" मुझे डर है। हम पहले ही अपने बहुत से पशुओं को खो चुके हैं। मैं और ज्यादा नुकसान उठाने या अपने दासों को खोने का जोखिम नहीं लेना चाहता। मैं अपने दासों और पशुओं को सुरक्षा के लिए अंदर ला रहा हूँ। मुझे इस्राएलियों के परमेश्वर के बारे में ज्यादा नहीं पता लेकिन अब तक वह हमारे मिस्र के देवताओं से अधिक शक्तिशाली लगता है," या "मुझे कोई डर नहीं है। मैं इब्रानियों के इस परमेश्वर को नहीं देख सकता। मैं कैसे जानूँ कि यह परमेश्वर वास्तव में मौजूद है और वह वही कर सकता है जो वह कहता है। उन सभी जानवरों और लोगों को अंदर लाना मुझे आर्थिक नुकसान पहुंचाता है। मैं इस पर अपनी किस्मत आज़माने जा रहा हूँ। मुझे लगता है कि हमारे मिस्र के देवता हमारी रक्षा करेंगे।"</w:t>
      </w:r>
    </w:p>
    <w:p>
      <w:pPr>
        <w:pStyle w:val="ListBullet"/>
        <w:spacing w:line="240" w:lineRule="auto"/>
        <w:ind w:left="720"/>
      </w:pPr>
      <w:r>
        <w:rPr>
          <w:lang w:val="hi_IN" w:bidi="hi_IN"/>
        </w:rPr>
      </w:r>
      <w:r>
        <w:rPr>
          <w:lang w:val="hi_IN" w:bidi="hi_IN"/>
        </w:rPr>
        <w:t>नाटक जारी रखें।</w:t>
      </w:r>
      <w:r>
        <w:rPr>
          <w:lang w:val="hi_IN" w:bidi="hi_IN"/>
        </w:rPr>
      </w:r>
    </w:p>
    <w:p>
      <w:pPr>
        <w:pStyle w:val="Heading3"/>
      </w:pPr>
      <w:r>
        <w:rPr>
          <w:lang w:val="hi_IN" w:bidi="hi_IN"/>
        </w:rPr>
        <w:t>आवश्यक जानकारी</w:t>
      </w:r>
    </w:p>
    <w:p>
      <w:pPr/>
      <w:r>
        <w:rPr>
          <w:lang w:val="hi_IN" w:bidi="hi_IN"/>
        </w:rPr>
      </w:r>
      <w:r>
        <w:rPr>
          <w:lang w:val="hi_IN" w:bidi="hi_IN"/>
        </w:rPr>
        <w:t>निर्गमन 9:13–21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हर विपत्ति के साथ, यहोवा उसी आज्ञा का उपयोग करता है। मेरी प्रजा को जाने दे ताकि वे मेरी उपासना कर सकें। आप हर बार इस आज्ञा के लिए एक ही शब्दों का उपयोग करेंगे। विपत्ति के लिए उसी शब्द का इस्तेमाल करें जिसका इस्तेमाल आप करते आ रहे हैं।</w:t>
      </w:r>
    </w:p>
    <w:p>
      <w:pPr/>
      <w:r>
        <w:rPr>
          <w:lang w:val="hi_IN" w:bidi="hi_IN"/>
        </w:rPr>
      </w:r>
      <w:r>
        <w:rPr>
          <w:b/>
          <w:lang w:val="hi_IN" w:bidi="hi_IN"/>
        </w:rPr>
        <w:t>यहोवा</w:t>
      </w:r>
      <w:r>
        <w:rPr>
          <w:lang w:val="hi_IN" w:bidi="hi_IN"/>
        </w:rPr>
        <w:t xml:space="preserve"> वह नाम है जिसका उपयोग परमेश्वर ने किया था। </w:t>
      </w:r>
      <w:r>
        <w:rPr>
          <w:b/>
          <w:lang w:val="hi_IN" w:bidi="hi_IN"/>
        </w:rPr>
        <w:t>यहोवा</w:t>
      </w:r>
      <w:r>
        <w:rPr>
          <w:lang w:val="hi_IN" w:bidi="hi_IN"/>
        </w:rPr>
        <w:t xml:space="preserve"> की चर्चा मुख्य शब्दावली में की गई है। यहोवा के लिए उसी शब्द का इस्तेमाल करें जिसका इस्तेमाल आप करते आ रहे हैं।</w:t>
      </w:r>
    </w:p>
    <w:p>
      <w:pPr/>
      <w:r>
        <w:rPr>
          <w:lang w:val="hi_IN" w:bidi="hi_IN"/>
        </w:rPr>
      </w:r>
      <w:r>
        <w:rPr>
          <w:lang w:val="hi_IN" w:bidi="hi_IN"/>
        </w:rPr>
        <w:t xml:space="preserve">यहोवा अपनी पहचान </w:t>
      </w:r>
      <w:r>
        <w:rPr>
          <w:b/>
          <w:lang w:val="hi_IN" w:bidi="hi_IN"/>
        </w:rPr>
        <w:t>इब्रियों का परमेश्वर</w:t>
      </w:r>
      <w:r>
        <w:rPr>
          <w:lang w:val="hi_IN" w:bidi="hi_IN"/>
        </w:rPr>
        <w:t xml:space="preserve"> के रूप में कराता है। परमेश्वर शब्द वही शब्द है जिसका इस्तेमाल आप </w:t>
      </w:r>
      <w:r>
        <w:rPr>
          <w:lang w:val="hi_IN" w:bidi="hi_IN"/>
        </w:rPr>
        <w:t>परमेश्वर</w:t>
      </w:r>
      <w:r>
        <w:rPr>
          <w:lang w:val="hi_IN" w:bidi="hi_IN"/>
        </w:rPr>
        <w:t xml:space="preserve"> के लिए करते आ रहे हैं। </w:t>
      </w:r>
      <w:r>
        <w:rPr>
          <w:b/>
          <w:lang w:val="hi_IN" w:bidi="hi_IN"/>
        </w:rPr>
        <w:t>इब्रियों का परमेश्वर</w:t>
      </w:r>
      <w:r>
        <w:rPr>
          <w:lang w:val="hi_IN" w:bidi="hi_IN"/>
        </w:rPr>
        <w:t xml:space="preserve"> वह शीर्षक है जिसके लिए परमेश्वर दावा करता है। इसका अर्थ यह है कि यहोवा याकूब के </w:t>
      </w:r>
      <w:r>
        <w:rPr>
          <w:b/>
          <w:lang w:val="hi_IN" w:bidi="hi_IN"/>
        </w:rPr>
        <w:t>वंशजों</w:t>
      </w:r>
      <w:r>
        <w:rPr>
          <w:lang w:val="hi_IN" w:bidi="hi_IN"/>
        </w:rPr>
        <w:t xml:space="preserve"> का परमेश्वर है जो मिस्र में रहते हैं। उनकी भाषा इब्रानी है। उसी शीर्षक का उपयोग करें जिसका उपयोग आपने पहले किया है।</w:t>
      </w:r>
    </w:p>
    <w:p>
      <w:pPr/>
      <w:r>
        <w:rPr>
          <w:lang w:val="hi_IN" w:bidi="hi_IN"/>
        </w:rPr>
      </w:r>
      <w:r>
        <w:rPr>
          <w:b/>
          <w:lang w:val="hi_IN" w:bidi="hi_IN"/>
        </w:rPr>
        <w:t>फिरौन</w:t>
      </w:r>
      <w:r>
        <w:rPr>
          <w:lang w:val="hi_IN" w:bidi="hi_IN"/>
        </w:rPr>
        <w:t xml:space="preserve"> मिस्र के </w:t>
      </w:r>
      <w:r>
        <w:rPr>
          <w:lang w:val="hi_IN" w:bidi="hi_IN"/>
        </w:rPr>
        <w:t>राजा</w:t>
      </w:r>
      <w:r>
        <w:rPr>
          <w:lang w:val="hi_IN" w:bidi="hi_IN"/>
        </w:rPr>
        <w:t xml:space="preserve"> के लिए एक शीर्षक है। उसी अनुवाद का उपयोग करें जिसका उपयोग आप </w:t>
      </w:r>
      <w:r>
        <w:rPr>
          <w:b/>
          <w:lang w:val="hi_IN" w:bidi="hi_IN"/>
        </w:rPr>
        <w:t>फ़िरौन</w:t>
      </w:r>
      <w:r>
        <w:rPr>
          <w:lang w:val="hi_IN" w:bidi="hi_IN"/>
        </w:rPr>
        <w:t xml:space="preserve"> या मिस्र के राजा के लिए करते आ रहे हैं।</w:t>
      </w:r>
    </w:p>
    <w:p>
      <w:pPr/>
      <w:r>
        <w:rPr>
          <w:lang w:val="hi_IN" w:bidi="hi_IN"/>
        </w:rPr>
      </w:r>
      <w:r>
        <w:rPr>
          <w:lang w:val="hi_IN" w:bidi="hi_IN"/>
        </w:rPr>
        <w:t xml:space="preserve">यहोवा ने कहा कि फ़िरौन को इब्रियों को जाने देना चाहिए ताकि वे जाकर परमेश्वर की </w:t>
      </w:r>
      <w:r>
        <w:rPr>
          <w:b/>
          <w:lang w:val="hi_IN" w:bidi="hi_IN"/>
        </w:rPr>
        <w:t>आराधना</w:t>
      </w:r>
      <w:r>
        <w:rPr>
          <w:lang w:val="hi_IN" w:bidi="hi_IN"/>
        </w:rPr>
        <w:t xml:space="preserve"> कर सकें। आराधना के लिए उसी शब्द का इस्तेमाल करें जिसका इस्तेमाल आप करते आ रहे हैं। मुख्य शब्दावली में </w:t>
      </w:r>
      <w:r>
        <w:rPr>
          <w:b/>
          <w:lang w:val="hi_IN" w:bidi="hi_IN"/>
        </w:rPr>
        <w:t>आराधना</w:t>
      </w:r>
      <w:r>
        <w:rPr>
          <w:lang w:val="hi_IN" w:bidi="hi_IN"/>
        </w:rPr>
        <w:t xml:space="preserve"> पर चर्चा की गई है।</w:t>
      </w:r>
    </w:p>
    <w:p>
      <w:pPr/>
      <w:r>
        <w:rPr>
          <w:lang w:val="hi_IN" w:bidi="hi_IN"/>
        </w:rPr>
      </w:r>
      <w:r>
        <w:rPr>
          <w:lang w:val="hi_IN" w:bidi="hi_IN"/>
        </w:rPr>
        <w:t>यहोवा अपने हाथ का उपयोग करके फ़िरौन और मिस्र के लोगों पर प्रहार करने और उन्हें पृथ्वी के सामने से मिटा देने की बात करता है। उसी अभिव्यक्ति का इस्तेमाल करें जिसका इस्तेमाल आपने पिछले भागों में परमेश्वर का हाथ व्यक्त करने के लिए किया है। किसी जाति को धरती से मिटा देना एक ऐसा मुहावरा है जिसका मतलब है कि वे लोग गायब हो जाएँगे और ऐसा लगेगा जैसे वे कभी थे ही नहीं। अपनी भाषा में उस अभिव्यक्ति का इस्तेमाल करें जिसके लिए आपने इस शब्द के चित्र का इस्तेमाल करने का फैसला किया था।</w:t>
      </w:r>
    </w:p>
    <w:p>
      <w:pPr/>
      <w:r>
        <w:rPr>
          <w:lang w:val="hi_IN" w:bidi="hi_IN"/>
        </w:rPr>
      </w:r>
      <w:r>
        <w:rPr>
          <w:lang w:val="hi_IN" w:bidi="hi_IN"/>
        </w:rPr>
        <w:t>यहोवा फ़िरौन से कहता है कि यहोवा ओलों की बारिश वाला तूफ़ान भेजेगा, जैसी मिस्र के इतिहास में लोगों ने पहले कभी नहीं देखा है। ओलों की बारिश वाला तूफ़ान वह होता है, जिसमें पानी की बारिश के बजाय बर्फ के जमे हुए गोले गिरते हैं। इस तूफ़ान को बर्फ के जमे हुए गोलों की बारिश या जमी हुई बर्फ के पत्थरों की बारिश के रूप में बताया जा सकता है। इन गोलों का आकार बहुत छोटे मटर के दाने जितने या कुछ मिलीमीटर व्यास वाले से लेकर बहुत बड़े बेसबॉल जितने या तीन सेंटीमीटर से भी अधिक व्यास वाले तक हो सकता है। जितना बड़ा बर्फ का गोला होता है, उतना ही अधिक नुकसान वह करता है। हालाँकि, सभी ओले, यहां तक कि मटर जितने छोटे ओले भी पौधों और पेड़ों या किसी भी चीज़ को नुकसान पहुँचाते हैं, जिस पर वे गिरते हैं।</w:t>
      </w:r>
    </w:p>
    <w:p>
      <w:pPr/>
      <w:r>
        <w:rPr>
          <w:lang w:val="hi_IN" w:bidi="hi_IN"/>
        </w:rPr>
      </w:r>
      <w:r>
        <w:rPr>
          <w:lang w:val="hi_IN" w:bidi="hi_IN"/>
        </w:rPr>
        <w:t>परमेश्वर फ़िरौन को संदेश देने के लिए औपचारिक भाषा के बजाय परिचित भाषा का उपयोग करता है। यदि आपकी भाषा में मेहमानों और अगुवों के लिए औपचारिक भाषा हो और परिवार और करीबी दोस्तों के लिए परिचित भाषा हो, तो अनुवाद में परिचित रूपों का उपयोग करें।</w:t>
      </w:r>
    </w:p>
    <w:p>
      <w:pPr/>
      <w:r>
        <w:rPr>
          <w:lang w:val="hi_IN" w:bidi="hi_IN"/>
        </w:rPr>
      </w:r>
      <w:r>
        <w:rPr>
          <w:lang w:val="hi_IN" w:bidi="hi_IN"/>
        </w:rPr>
        <w:t xml:space="preserve">यहोवा फ़िरौन को चेतावनी देता है कि वह ओलों के आने से पहले सभी पशुओं और </w:t>
      </w:r>
      <w:r>
        <w:rPr>
          <w:lang w:val="hi_IN" w:bidi="hi_IN"/>
        </w:rPr>
        <w:t>दासों</w:t>
      </w:r>
      <w:r>
        <w:rPr>
          <w:lang w:val="hi_IN" w:bidi="hi_IN"/>
        </w:rPr>
        <w:t xml:space="preserve"> को सुरक्षित स्थानों में पहुँचा दे। पशु वे पालतू जानवर हैं जिनका इस्तेमाल खेती में और खाने के लिए किया जाता है। फ़िरौन के कुछ कर्मचारियों ने बात सुनी और कुछ ने नहीं। कर्मचारी वे लोग होते थे जो फ़िरौन के लिए आधिकारिक रूप से काम करते थे, जैसे कि सरकारी मंत्री या सैन्य अधिकारी।</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9:22–35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9:22–35 को सुनें और अपने मन में रखें।</w:t>
      </w:r>
    </w:p>
    <w:p>
      <w:pPr/>
      <w:r>
        <w:rPr>
          <w:lang w:val="hi_IN" w:bidi="hi_IN"/>
        </w:rPr>
      </w:r>
      <w:r>
        <w:rPr>
          <w:lang w:val="hi_IN" w:bidi="hi_IN"/>
        </w:rPr>
        <w:t>यदि सम्भव हो तो निर्गमन 9:22–35 का ऑडियो संस्करण तीन बार, तीन अलग-अलग अनुवादों में सुनें। 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9:22–35 का ऑडियो संस्करण सबसे आसानी से समझ में आने वाले अनुवाद में सुनें।</w:t>
      </w:r>
    </w:p>
    <w:p>
      <w:pPr/>
      <w:r>
        <w:rPr>
          <w:lang w:val="hi_IN" w:bidi="hi_IN"/>
        </w:rPr>
      </w:r>
      <w:r>
        <w:rPr>
          <w:lang w:val="hi_IN" w:bidi="hi_IN"/>
        </w:rPr>
        <w:t>पिछले भाग में, यहोवा ने मूसा को फ़िरौन से यह कहने के लिए भेजा कि जब तक फ़िरौन इस्राएलियों को यहोवा की आराधना करने के लिए जंगल में जाने नहीं देगा, तो यहोवा ओलों की विपत्ति भेजेगा। फ़िरौन के कुछ कर्मचारियों ने मूसा की बात सुनी और अपने दासों और जानवरों को सुरक्षित जगहों या आश्रयों में पहुँचा दिया। दूसरों ने चेतावनी को अनदेखा किया और दासों और जानवरों को बिना सुरक्षा के उनके ऊपर खेतों में या बाहर खुले में छोड़ दिया। यह भाग एक कहानी के रूप में बताता है कि मूसा के फ़िरौन के पास से चले जाने के बाद ओलों की विपत्ति के दौरान क्या हुआ।</w:t>
      </w:r>
    </w:p>
    <w:p>
      <w:pPr/>
      <w:r>
        <w:rPr>
          <w:lang w:val="hi_IN" w:bidi="hi_IN"/>
        </w:rPr>
      </w:r>
      <w:r>
        <w:rPr>
          <w:lang w:val="hi_IN" w:bidi="hi_IN"/>
        </w:rPr>
        <w:t>यह विपत्ति जनवरी और अप्रैल के महीनों के बीच किसी समय आई थी। यह वह समय था जब मवेशियों को चरने के लिए या खेतों से खाने के लिए बाहर मैदानों में छोड़ा जाता था। पूरे साल में केवल यही वह समय होता था जब मवेशियों को खेतों में खाने के लिए कुछ मिलता था। ज़्यादा संभावना है कि यह विपत्ति फरवरी या मार्च में आई थी, क्योंकि यही वह समय था जब जौ की फसल कटाई के लिए तैयार थी।</w:t>
      </w:r>
    </w:p>
    <w:p>
      <w:pPr/>
      <w:r>
        <w:rPr>
          <w:lang w:val="hi_IN" w:bidi="hi_IN"/>
        </w:rPr>
      </w:r>
      <w:r>
        <w:rPr>
          <w:lang w:val="hi_IN" w:bidi="hi_IN"/>
        </w:rPr>
        <w:t xml:space="preserve">रुकें और </w:t>
      </w:r>
      <w:r>
        <w:rPr>
          <w:lang w:val="hi_IN" w:bidi="hi_IN"/>
        </w:rPr>
        <w:t>कटाई के लिए तैयार जौ</w:t>
      </w:r>
      <w:r>
        <w:rPr>
          <w:lang w:val="hi_IN" w:bidi="hi_IN"/>
        </w:rPr>
        <w:t xml:space="preserve"> की एक तस्वीर दिखाएँ। ऑडियो को यहाँ रोकें।</w:t>
      </w:r>
    </w:p>
    <w:p>
      <w:pPr/>
      <w:r>
        <w:rPr>
          <w:lang w:val="hi_IN" w:bidi="hi_IN"/>
        </w:rPr>
      </w:r>
      <w:r>
        <w:rPr>
          <w:lang w:val="hi_IN" w:bidi="hi_IN"/>
        </w:rPr>
        <w:t>जैसे ही यह भाग शुरू होता है, मूसा अपनी लाठी को आकाश की ओर उठाता है। इस भाग में यह नहीं कहा गया है कि यह करने से पहले मूसा फ़िरौन के पास से चला गया था। हालाँकि, बाद में, ओलों की विपत्ति शुरू होने के बाद, फ़िरौन मूसा और हारून को बुलवा भेजता है। इसका अर्थ यह है कि ओलों की विपत्ति शुरू होने के समय मूसा फ़िरौन के पास से जा चुका था।</w:t>
      </w:r>
    </w:p>
    <w:p>
      <w:pPr/>
      <w:r>
        <w:rPr>
          <w:lang w:val="hi_IN" w:bidi="hi_IN"/>
        </w:rPr>
      </w:r>
      <w:r>
        <w:rPr>
          <w:lang w:val="hi_IN" w:bidi="hi_IN"/>
        </w:rPr>
        <w:t>यहोवा मूसा से कहता है कि वह अपना हाथ आकाश की ओर उठाए। मूसा के हाथ में उसकी लाठी या डंडा था। लाठी या डंडा एक ऐसी छड़ी थी जिसका उपयोग मूसा चरवाहे के रूप में करता था। चरवाहा लाठी का उपयोग चलने और जानवरों की रक्षा के लिए करता था। मूसा और हारून के पास एक-एक लाठी थी। यहोवा ने जंगल में जलती हुई झाड़ी में यहोवा की सामर्थ्य को प्रदर्शित करने के लिए मूसा की लाठी का उपयोग किया। हारून ने अपनी लाठी का उपयोग पिछली अधिकांश विपत्तियों के लिए किया था। इस बार यहोवा ओलों की विपत्ति शुरू करने के लिए मूसा के लाठी का उपयोग करता है।</w:t>
      </w:r>
    </w:p>
    <w:p>
      <w:pPr/>
      <w:r>
        <w:rPr>
          <w:lang w:val="hi_IN" w:bidi="hi_IN"/>
        </w:rPr>
      </w:r>
      <w:r>
        <w:rPr>
          <w:lang w:val="hi_IN" w:bidi="hi_IN"/>
        </w:rPr>
        <w:t xml:space="preserve">रुकें और एक </w:t>
      </w:r>
      <w:r>
        <w:rPr>
          <w:lang w:val="hi_IN" w:bidi="hi_IN"/>
        </w:rPr>
        <w:t>चरवाहे की लाठी</w:t>
      </w:r>
      <w:r>
        <w:rPr>
          <w:lang w:val="hi_IN" w:bidi="hi_IN"/>
        </w:rPr>
        <w:t xml:space="preserve"> की तस्वीर दिखाएँ। ऑडियो को यहाँ रोकें।</w:t>
      </w:r>
    </w:p>
    <w:p>
      <w:pPr/>
      <w:r>
        <w:rPr>
          <w:lang w:val="hi_IN" w:bidi="hi_IN"/>
        </w:rPr>
      </w:r>
      <w:r>
        <w:rPr>
          <w:lang w:val="hi_IN" w:bidi="hi_IN"/>
        </w:rPr>
        <w:t>जब मूसा ने लाठी को आकाश की ओर उठाया, तो यहोवा ने ओलों के साथ एक गरजते हुए तूफ़ान भेजा। इस स्थिति में जिस लाठी का इस्तेमाल मूसा आमतौर पर मदद और सुरक्षा के लिए करता था, वह अब यहोवा की सामर्थ्य और उपस्थिति को दर्शाता है। यह वाक्य यह दिखाता है कि जैसे ही मूसा ने अपनी लाठी को आकाश की ओर उठाया, तूफ़ान शुरू हो गया और तुरन्त तेज़ या बहुत तेज़ हो गया। यह एक साथ होने वाली कार्रवाई है—लाठी ऊपर उठाई जाती है और ओले गिरने लगते हैं। यह बिजली, हवा, बारिश और ओलों वाला एक तूफ़ान था। कुछ अनुवाद बिजली का वर्णन ऐसे करते हैं मानो आग जमीन की ओर दौड़ रही हो, या फिर आग के गोले गिर रहे हों।</w:t>
      </w:r>
    </w:p>
    <w:p>
      <w:pPr/>
      <w:r>
        <w:rPr>
          <w:lang w:val="hi_IN" w:bidi="hi_IN"/>
        </w:rPr>
      </w:r>
      <w:r>
        <w:rPr>
          <w:lang w:val="hi_IN" w:bidi="hi_IN"/>
        </w:rPr>
        <w:t xml:space="preserve">रुकें और </w:t>
      </w:r>
      <w:r>
        <w:rPr>
          <w:lang w:val="hi_IN" w:bidi="hi_IN"/>
        </w:rPr>
        <w:t>आकाश से पृथ्वी की ओर आती हुई बिजली की धाराओं</w:t>
      </w:r>
      <w:r>
        <w:rPr>
          <w:lang w:val="hi_IN" w:bidi="hi_IN"/>
        </w:rPr>
        <w:t xml:space="preserve"> की एक तस्वीर दिखाएँ। तस्वीर पर चर्चा करें। आप बिजली की इन धारियों को क्या कहते हैं? बिजली की धारियों के बाद आने वाली आवाज को आप क्या कहते हैं? </w:t>
      </w:r>
      <w:r>
        <w:rPr>
          <w:lang w:val="hi_IN" w:bidi="hi_IN"/>
        </w:rPr>
        <w:t>ओलों</w:t>
      </w:r>
      <w:r>
        <w:rPr>
          <w:lang w:val="hi_IN" w:bidi="hi_IN"/>
        </w:rPr>
        <w:t xml:space="preserve"> की तस्वीर फिर से दिखाएँ। </w:t>
      </w:r>
      <w:r>
        <w:rPr>
          <w:lang w:val="hi_IN" w:bidi="hi_IN"/>
        </w:rPr>
        <w:t>ओले गिरने और उछलने</w:t>
      </w:r>
      <w:r>
        <w:rPr>
          <w:lang w:val="hi_IN" w:bidi="hi_IN"/>
        </w:rPr>
        <w:t xml:space="preserve"> का वीडियो दोबारा दिखाएँ। ऑडियो को यहाँ रोकें।</w:t>
      </w:r>
    </w:p>
    <w:p>
      <w:pPr/>
      <w:r>
        <w:rPr>
          <w:lang w:val="hi_IN" w:bidi="hi_IN"/>
        </w:rPr>
      </w:r>
      <w:r>
        <w:rPr>
          <w:lang w:val="hi_IN" w:bidi="hi_IN"/>
        </w:rPr>
        <w:t>पाठ के अनुसार, तूफ़ान ने गोशेन के क्षेत्र को छोड़कर पूरा मिस्र ढक लिया, जहाँ इस्राएली रहते थे। तूफ़ान हिंसक था। तूफ़ान बिना रुके जारी रहा। यह एक सामान्य तूफ़ान नहीं था। आमतौर पर हवा गरजने वाले तूफानों को किसी इलाके से तेज़ी से उड़ा ले जाती है, लेकिन यह तूफान पूरे मिस्र के ऊपर एक ही जगह ठहरा रहा। ओले गिरने का सिलसिला विनाशकारी और लगातार था और रुका नहीं। पाठ में लिखा है कि यह मिस्र में समय की शुरुआत से अब तक का सबसे बुरा तूफ़ान था। शुरुआत से ही ऐसा कहना एक तरीका है कि पहले कभी ऐसा तूफ़ान नहीं आया था। गोशेन इलाके में न तो कोई तूफ़ान आया और न ही ओले गिरे।</w:t>
      </w:r>
    </w:p>
    <w:p>
      <w:pPr/>
      <w:r>
        <w:rPr>
          <w:lang w:val="hi_IN" w:bidi="hi_IN"/>
        </w:rPr>
      </w:r>
      <w:r>
        <w:rPr>
          <w:lang w:val="hi_IN" w:bidi="hi_IN"/>
        </w:rPr>
        <w:t xml:space="preserve">यहाँ रुकें और </w:t>
      </w:r>
      <w:r>
        <w:rPr>
          <w:lang w:val="hi_IN" w:bidi="hi_IN"/>
        </w:rPr>
        <w:t>मिस्र का नक्शा दिखाएँ जहाँ गोशेन क्षेत्र को चिह्नित किया गया है</w:t>
      </w:r>
      <w:r>
        <w:rPr>
          <w:lang w:val="hi_IN" w:bidi="hi_IN"/>
        </w:rPr>
        <w:t>।</w:t>
      </w:r>
    </w:p>
    <w:p>
      <w:pPr/>
      <w:r>
        <w:rPr>
          <w:lang w:val="hi_IN" w:bidi="hi_IN"/>
        </w:rPr>
      </w:r>
      <w:r>
        <w:rPr>
          <w:lang w:val="hi_IN" w:bidi="hi_IN"/>
        </w:rPr>
        <w:t>रुकें और चर्चा करें: आपने जिन भयानक तूफ़ानों का अनुभव किया है, उनके बारे में बात करें। तूफ़ान का वर्णन करें, यह कितने समय तक रहा, और हवा और बारिश के कारण किस तरह का नुकसान हुआ। इस बारे में बात करें कि आपने तूफ़ान के दौरान कैसा महसूस किया।</w:t>
      </w:r>
    </w:p>
    <w:p>
      <w:pPr/>
      <w:r>
        <w:rPr>
          <w:lang w:val="hi_IN" w:bidi="hi_IN"/>
        </w:rPr>
      </w:r>
      <w:r>
        <w:rPr>
          <w:lang w:val="hi_IN" w:bidi="hi_IN"/>
        </w:rPr>
        <w:t>रुकें और चर्चा करें: अपने क्षेत्र में अब तक के सबसे बुरे तूफ़ान के बारे में बात करें। लोग इस तूफ़ान का वर्णन कैसे करते हैं? रिकॉर्डिंग को यहाँ रोकें।</w:t>
      </w:r>
    </w:p>
    <w:p>
      <w:pPr/>
      <w:r>
        <w:rPr>
          <w:lang w:val="hi_IN" w:bidi="hi_IN"/>
        </w:rPr>
      </w:r>
      <w:r>
        <w:rPr>
          <w:lang w:val="hi_IN" w:bidi="hi_IN"/>
        </w:rPr>
        <w:t>ओलों की मार इतनी भयानक थी कि खुले में जो कुछ भी था, वह सब नष्ट हो गया। ओले, जो बर्फ के जमे हुए गोले होते हैं, ने खेत में बाहर मौजूद किसी भी पशु और खुले में या शरण के बिना मौजूद किसी भी व्यक्ति को मार दिया। बड़े ओले इतनी शक्ति वाले हो सकते हैं कि साधारण घर की छत तक भी पार कर जाएँ। ओलों ने पेड़ों की पत्तियाँ और फल तोड़ दिए, और फसल के पौधों से अनाज झड़ गया। ओलों से गोशेन क्षेत्र को छोड़कर पूरे मिस्र में फसलों और जानवरों को बर्बाद कर दिया या नष्ट कर दिया।</w:t>
      </w:r>
    </w:p>
    <w:p>
      <w:pPr/>
      <w:r>
        <w:rPr>
          <w:lang w:val="hi_IN" w:bidi="hi_IN"/>
        </w:rPr>
      </w:r>
      <w:r>
        <w:rPr>
          <w:lang w:val="hi_IN" w:bidi="hi_IN"/>
        </w:rPr>
        <w:t>तूफ़ान अभी जारी था जब फ़िरौन ने मूसा और हारून को बुलाया। फ़िरौन कहता है, “इस बार मैंने पाप किया है, और यहोवा ने सही किया है।” कुछ अनुवाद कहते हैं, "मैं और मेरे लोगों ने पाप किया है या दुष्टता की है, लेकिन यहोवा ने सही काम किया है।" यहाँ सही और गलत कानूनी शब्द हैं जिनका उपयोग अदालत में या किसी न्यायाधीश के सामने किया जाएगा। फ़िरौन यह नहीं कह रहा है कि फ़िरौन दुष्ट है या उसने बुरे काम किए हैं। फ़िरौन बस इतना कह रहा है कि इस बार यहोवा जीत गया है।</w:t>
      </w:r>
    </w:p>
    <w:p>
      <w:pPr/>
      <w:r>
        <w:rPr>
          <w:lang w:val="hi_IN" w:bidi="hi_IN"/>
        </w:rPr>
      </w:r>
      <w:r>
        <w:rPr>
          <w:lang w:val="hi_IN" w:bidi="hi_IN"/>
        </w:rPr>
        <w:t>इसके बाद फ़िरौन ने मूसा से कहा कि वह तूफ़ान को समाप्त करने के लिए यहोवा से विनती करे। फ़िरौन इस्राएलियों को जाने देने के लिए सहमत हो जाता है। मूसा यहोवा से तूफ़ान को समाप्त करने के लिए विनती करने के लिए सहमत होता है। हालाँकि, मूसा मानता है कि फ़िरौन ने परमेश्वर यहोवा का भय मानना नहीं सीखा है। मूसा परमेश्वर के लिए दोनों नामों का उपयोग करता है। जब मूसा फ़िरौन से बात करता है, तो वह सीधे शब्दों का उपयोग करता है।</w:t>
      </w:r>
    </w:p>
    <w:p>
      <w:pPr/>
      <w:r>
        <w:rPr>
          <w:lang w:val="hi_IN" w:bidi="hi_IN"/>
        </w:rPr>
      </w:r>
      <w:r>
        <w:rPr>
          <w:lang w:val="hi_IN" w:bidi="hi_IN"/>
        </w:rPr>
        <w:t>मूसा कहता है कि मूसा और हारून शहर से निकलेंगे और फिर प्रार्थना करेंगे कि यहोवा तूफ़ान को रोके। इसका अर्थ यह है कि मूसा और हारून उन सड़कों या खुले स्थानों से चलेंगे जहाँ चारों ओर बिजली चमक रही होगी और ओलों की बारिश हो रही होगी। मूसा को यह विश्वास है कि परमेश्वर मूसा और हारून को ओलों से सुरक्षित रखेगा। मूसा प्रार्थना करने के लिए अपने हाथ उठाएगा। इसका अर्थ यह है कि जब मूसा प्रार्थना करेगा, तो वह अपने हाथ सिर के ऊपर उठाएगा।</w:t>
      </w:r>
    </w:p>
    <w:p>
      <w:pPr/>
      <w:r>
        <w:rPr>
          <w:lang w:val="hi_IN" w:bidi="hi_IN"/>
        </w:rPr>
      </w:r>
      <w:r>
        <w:rPr>
          <w:lang w:val="hi_IN" w:bidi="hi_IN"/>
        </w:rPr>
        <w:t>मूसा ने फ़िरौन से कहा, “मैं जानता हूँ कि तू यहोवा का भय नहीं मानता।” यह पहली बार है जब इस वाक्यांश का उपयोग किया गया है। यहोवा का भय मानने का अर्थ है कि कोई व्यक्ति परमेश्वर को देखकर डरता है और सम्मान देता है। यह व्यक्ति परमेश्वर की महानता को जानता है और यह जानता है कि परमेश्वर किसी भी दूसरे प्राणी से बड़ा या शक्तिशाली है। जो व्यक्ति यहोवा का भय मानता है, वह इस बात से डरता है कि यदि वह व्यक्ति यहोवा की किसी एक आज्ञा को तोड़ता है तो क्या होगा। जो व्यक्ति यहोवा का भय मानता है, वह यहोवा के साथ किए गए वाचा के हर हिस्से का सम्मान करता है, क्योंकि इसे न मानना बुरा परिणाम या जानलेवा भी हो सकता है।</w:t>
      </w:r>
    </w:p>
    <w:p>
      <w:pPr/>
      <w:r>
        <w:rPr>
          <w:lang w:val="hi_IN" w:bidi="hi_IN"/>
        </w:rPr>
      </w:r>
      <w:r>
        <w:rPr>
          <w:lang w:val="hi_IN" w:bidi="hi_IN"/>
        </w:rPr>
        <w:t>ओलों और तेज़ हवा ने सन और जौ की फसलों को नष्ट कर दिया। ये फसलें गेहूँ की तुलना में बहुत पहले कटाई के लिए तैयार हो जाती हैं। इसका अर्थ है कि तूफ़ान फरवरी या मार्च के महीने में आया था। सन एक ऐसा पौधा है जिसका उपयोग सनी कपड़ा बनाने के लिए किया जाता था। जौ एक अनाज है जिसका उपयोग रोटी बनाने के लिए किया जाता है। बाकी नीवार और कठिया गेहूँ के पौधे बाद में पकते हैं। ये पौधे अभी-अभी निकले हुए छोटे, मुलायम अंकुर रहे होंगे। ओलों से इन पौधों को नुकसान पहुँच सकता था, लेकिन वे फिर भी उबर सकते थे और बाद में फसल पैदा कर सकते थे। नीवार एक प्रकार का अनाज है। कुछ अनुवादों में इसे केवल गेहूँ की फसल, अन्य अनाज या धान्य फसलें कहा गया है।</w:t>
      </w:r>
    </w:p>
    <w:p>
      <w:pPr/>
      <w:r>
        <w:rPr>
          <w:lang w:val="hi_IN" w:bidi="hi_IN"/>
        </w:rPr>
      </w:r>
      <w:r>
        <w:rPr>
          <w:lang w:val="hi_IN" w:bidi="hi_IN"/>
        </w:rPr>
        <w:t xml:space="preserve">रुकें और </w:t>
      </w:r>
      <w:r>
        <w:rPr>
          <w:b/>
          <w:lang w:val="hi_IN" w:bidi="hi_IN"/>
        </w:rPr>
        <w:t>सन</w:t>
      </w:r>
      <w:r>
        <w:rPr>
          <w:lang w:val="hi_IN" w:bidi="hi_IN"/>
        </w:rPr>
        <w:t xml:space="preserve"> की तस्वीर दिखाएँ। </w:t>
      </w:r>
      <w:r>
        <w:rPr>
          <w:lang w:val="hi_IN" w:bidi="hi_IN"/>
        </w:rPr>
        <w:t>कटाई के लिए तैयार जौ के पौधों</w:t>
      </w:r>
      <w:r>
        <w:rPr>
          <w:lang w:val="hi_IN" w:bidi="hi_IN"/>
        </w:rPr>
        <w:t xml:space="preserve"> की तस्वीर दिखाएँ। </w:t>
      </w:r>
      <w:r>
        <w:rPr>
          <w:lang w:val="hi_IN" w:bidi="hi_IN"/>
        </w:rPr>
        <w:t>गेहूँ के छोटे पौधों</w:t>
      </w:r>
      <w:r>
        <w:rPr>
          <w:lang w:val="hi_IN" w:bidi="hi_IN"/>
        </w:rPr>
        <w:t xml:space="preserve"> की तस्वीर दिखाएँ। </w:t>
      </w:r>
      <w:r>
        <w:rPr>
          <w:lang w:val="hi_IN" w:bidi="hi_IN"/>
        </w:rPr>
        <w:t xml:space="preserve">नीवार या कठिया गेहूँ के छोटे पौधे </w:t>
      </w:r>
      <w:r>
        <w:rPr>
          <w:lang w:val="hi_IN" w:bidi="hi_IN"/>
        </w:rPr>
        <w:t xml:space="preserve"> की तस्वीर दिखाएँ। ऑडियो को यहाँ रोकें।</w:t>
      </w:r>
    </w:p>
    <w:p>
      <w:pPr/>
      <w:r>
        <w:rPr>
          <w:lang w:val="hi_IN" w:bidi="hi_IN"/>
        </w:rPr>
      </w:r>
      <w:r>
        <w:rPr>
          <w:lang w:val="hi_IN" w:bidi="hi_IN"/>
        </w:rPr>
        <w:t>जब मूसा नगर से निकला तो उसने अपने हाथ यहोवा की ओर उठाए। यहोवा ने ओलों के तूफ़ान और ओलों को रोक दिया। जैसे ही फ़िरौन ने देखा कि बारिश और ओले रुक गए हैं, तब फ़िरौन ने अपना मन कठोर कर लिया और इस्राएलियों को जाने देने से इनकार कर दिया। यह ठीक वैसा ही हुआ जैसा यहोवा ने मूसा से कहा था कि होगा। कुछ अनुवाद कहते हैं कि फ़िरौन फिर से जिद्दी हो गया।</w:t>
      </w:r>
      <w:r>
        <w:rPr>
          <w:lang w:val="hi_IN" w:bidi="hi_IN"/>
        </w:rPr>
      </w:r>
    </w:p>
    <w:p>
      <w:pPr>
        <w:pStyle w:val="Heading3"/>
      </w:pPr>
      <w:r>
        <w:rPr>
          <w:lang w:val="hi_IN" w:bidi="hi_IN"/>
        </w:rPr>
        <w:t>घटनाओं को समझाना</w:t>
      </w:r>
    </w:p>
    <w:p>
      <w:pPr/>
      <w:r>
        <w:rPr>
          <w:lang w:val="hi_IN" w:bidi="hi_IN"/>
        </w:rPr>
      </w:r>
      <w:r>
        <w:rPr>
          <w:lang w:val="hi_IN" w:bidi="hi_IN"/>
        </w:rPr>
        <w:t>निर्गमन 9:22–35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कल्पना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मूसा फ़िरौन के पास से निकलकर यहोवा से प्रार्थना करने के लिए बाहर जाता है। ओलों की बारिश शुरू होती है और मिस्र में खुले स्थानों में जो कुछ भी होता है, वह सब नष्ट हो जाता है। तूफ़ान उस क्षेत्र को नहीं छूता है जहाँ इस्राएली रहते हैं।</w:t>
      </w:r>
    </w:p>
    <w:p>
      <w:pPr/>
      <w:r>
        <w:rPr>
          <w:lang w:val="hi_IN" w:bidi="hi_IN"/>
        </w:rPr>
      </w:r>
      <w:r>
        <w:rPr>
          <w:b/>
          <w:lang w:val="hi_IN" w:bidi="hi_IN"/>
        </w:rPr>
        <w:t>दूसरे दृश्य में:</w:t>
      </w:r>
      <w:r>
        <w:rPr>
          <w:lang w:val="hi_IN" w:bidi="hi_IN"/>
        </w:rPr>
        <w:t xml:space="preserve"> फ़िरौन मूसा और हारून को बुलवाता है। फ़िरौन उनसे विनती करता है कि वे तूफ़ान को रोकें। फ़िरौन इस्राएलियों को जाने देने का वादा करता है।</w:t>
      </w:r>
    </w:p>
    <w:p>
      <w:pPr/>
      <w:r>
        <w:rPr>
          <w:lang w:val="hi_IN" w:bidi="hi_IN"/>
        </w:rPr>
      </w:r>
      <w:r>
        <w:rPr>
          <w:b/>
          <w:lang w:val="hi_IN" w:bidi="hi_IN"/>
        </w:rPr>
        <w:t>तीसरे दृश्य में:</w:t>
      </w:r>
      <w:r>
        <w:rPr>
          <w:lang w:val="hi_IN" w:bidi="hi_IN"/>
        </w:rPr>
        <w:t xml:space="preserve"> मूसा तूफ़ान के रुकने के लिए प्रार्थना करता है और तूफ़ान रुक जाता है। फ़िरौन तुरन्त फिर से जिद्दी हो जाता है और लोगों को जाने देने से इनकार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फ़िरौन</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मिस्री लोग</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फिरौन के कर्मचारी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"तब" जैसे समय बताने वाले शब्द से शुरू होता है। यह शब्द घटनाओं की श्रृंखला में अगली घटना की शुरुआत करता है।</w:t>
      </w:r>
    </w:p>
    <w:p>
      <w:pPr/>
      <w:r>
        <w:rPr>
          <w:lang w:val="hi_IN" w:bidi="hi_IN"/>
        </w:rPr>
      </w:r>
      <w:r>
        <w:rPr>
          <w:lang w:val="hi_IN" w:bidi="hi_IN"/>
        </w:rPr>
        <w:t>रुकें और एक कहानी बताएँ जिसमें कई घटनाएँ एक के बाद एक घटती हैं। ध्यान दें कि कहानी बताने वाला आपको कैसे बताता है कि इस श्रृंखला की अगली घटना शुरू हो रही है। ऑडियो को यहाँ रोकें।</w:t>
      </w:r>
    </w:p>
    <w:p>
      <w:pPr/>
      <w:r>
        <w:rPr>
          <w:lang w:val="hi_IN" w:bidi="hi_IN"/>
        </w:rPr>
      </w:r>
      <w:r>
        <w:rPr>
          <w:lang w:val="hi_IN" w:bidi="hi_IN"/>
        </w:rPr>
        <w:t xml:space="preserve">फ़िरौन के पास से निकलने के बाद, मूसा अपनी लाठी आकाश की ओर या जहाँ यहोवा है उस दिशा में उठाता है, और तभी ओलों की बारिश शुरू हो जाती है। यह तूफ़ान बहुत भयानक था, जिसमें बिजली, गरजन, तेज़ हवा, बारिश और ओलों की बारिश सब कुछ शामिल था। ओले बारिश के जमे हुए गोले होते हैं। ओले उन सभी चीज़ों को मार डालते हैं जो खुले में थीं या किसी आश्रय के नीचे नहीं थीं—चाहे वे इंसान हों, पशु हों, या कटाई के लिए तैयार फसलें हों। ओलों की बारिश ज़मीन से अभी निकल रहे छोटे-छोटे पौधों को दबा देती है, लेकिन उन्हें पूरी तरह नष्ट नहीं करती। तूफ़ान पूरे मिस्र को अपनी चपेट में ले लेता है। तूफ़ान गोशेन के उस क्षेत्र को नहीं छूता है जहाँ इस्राएली रहते हैं। तूफ़ान बिना रुके जारी रहा। </w:t>
      </w:r>
    </w:p>
    <w:p>
      <w:pPr/>
      <w:r>
        <w:rPr>
          <w:lang w:val="hi_IN" w:bidi="hi_IN"/>
        </w:rPr>
      </w:r>
      <w:r>
        <w:rPr>
          <w:lang w:val="hi_IN" w:bidi="hi_IN"/>
        </w:rPr>
        <w:t>दूसरे दृश्य में, फ़िरौन मूसा और हारून को बुलवाता है। फिर फ़िरौन मूसा और हारून से कहता है, “इस बार मैंने पाप किया है; यहोवा धर्मी है, और मैं और मेरी प्रजा अधर्मी हैं।” फ़िरौन ने मूसा से कहा कि वह यहोवा से कहें कि तूफ़ान रोक दे। इस बातचीत के दौरान, तूफ़ान जारी है। तूफ़ान के समाप्त होने के बाद फ़िरौन इस्राएलियों को जाने देने का वादा करता है।</w:t>
      </w:r>
    </w:p>
    <w:p>
      <w:pPr/>
      <w:r>
        <w:rPr>
          <w:lang w:val="hi_IN" w:bidi="hi_IN"/>
        </w:rPr>
      </w:r>
      <w:r>
        <w:rPr>
          <w:lang w:val="hi_IN" w:bidi="hi_IN"/>
        </w:rPr>
        <w:t>मूसा नगर से बाहर जाने और फिर यहोवा से विनती करने के लिए सहमत होता है कि वह तूफ़ान को समाप्त करे। मूसा फ़िरौन से सीधे शब्दों में बात करता है। मूसा कहता है कि फ़िरौन और मिस्री लोग जानेंगे कि पृथ्वी यहोवा की है। मूसा ने फ़िरौन से कहा, "मुझे पता है कि तू यहोवा, परमेश्वर का भय नहीं मानता।"</w:t>
      </w:r>
    </w:p>
    <w:p>
      <w:pPr/>
      <w:r>
        <w:rPr>
          <w:lang w:val="hi_IN" w:bidi="hi_IN"/>
        </w:rPr>
      </w:r>
      <w:r>
        <w:rPr>
          <w:lang w:val="hi_IN" w:bidi="hi_IN"/>
        </w:rPr>
        <w:t>लेखक हमें इस बारे में अतिरिक्त जानकारी देता है कि तूफ़ान ने फसलों के साथ क्या किया। इस समय तक तूफ़ान इतना लंबा चल चुका था कि कटाई के लिए तैयार सभी फसलें, जिनमें सन और जौ शामिल थे, नष्ट हो गई थीं। पेड़ों पर लगे फल और साथ ही पेड़ों की पत्तियाँ भी नष्ट हो गईं। दो प्रकार के गेहूँ जो जमीन से अभी-अभी निकले थे, नष्ट नहीं हुए।</w:t>
      </w:r>
    </w:p>
    <w:p>
      <w:pPr/>
      <w:r>
        <w:rPr>
          <w:lang w:val="hi_IN" w:bidi="hi_IN"/>
        </w:rPr>
      </w:r>
      <w:r>
        <w:rPr>
          <w:lang w:val="hi_IN" w:bidi="hi_IN"/>
        </w:rPr>
        <w:t>तीसरे दृश्य में, मूसा फ़िरौन के पास से निकलकर नगर के बाहर जाता है। मूसा खुले आकाश के नीचे चल रहा है, जहाँ बारिश और ओलों की बारिश हो रही है और तेज़ हवा बह रही है। जब मूसा शहर के बाहर जाता है, तो मूसा अपने हाथ आकाश की ओर उठाता है और यहोवा तूफ़ान को रोक देता है। ध्यान दीजिए कि इस बार मूसा अपनी लाठी का उपयोग नहीं करता, बल्कि अपने हाथों का इस्तेमाल करता है। हारून मूसा के साथ फ़िरौन से मिलने गया था, लेकिन तीसरे दृश्य में हारून का उल्लेख नहीं किया गया है।</w:t>
      </w:r>
    </w:p>
    <w:p>
      <w:pPr/>
      <w:r>
        <w:rPr>
          <w:lang w:val="hi_IN" w:bidi="hi_IN"/>
        </w:rPr>
      </w:r>
      <w:r>
        <w:rPr>
          <w:lang w:val="hi_IN" w:bidi="hi_IN"/>
        </w:rPr>
        <w:t>जब तूफ़ान थम गया, तो फ़िरौन ने तुरन्त अपना मन बदल दिया। पाठ में कहा गया है कि फ़िरौन फिर से जिद्दी हो गया। फ़िरौन और उसके कर्मचारियों ने पाप किया या परमेश्वर की आज्ञा नहीं मानी। फ़िरौन का मन कठोर था। फ़िरौन ने इस्राएलियों को मिस्र से बाहर जाने देने से इनकार कर दिया। यहोवा ने पहले ही मूसा से कह दिया था कि यह होगा।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9:22–35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फ़िरौन</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मिस्री लोग</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 xml:space="preserve">फ़िरौन के कर्मचारी </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नाटक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दृश्य में, ओलों की बारिश शुरू होती है और पूरे मिस्र देश में लगातार जारी रहती है। हर जगह एक ही समय पर तेज़ हवा, बारिश, गर्जन, बिजली और ओलों की बारिश लगातार हो रहे हैं। जो लोग बाहर फँस जाते हैं, वे ओलों के गिरने से मर जाते हैं। जो पशु बाहर छोड़े जाते हैं, वे मर जाते हैं। जो फसलें कटाई के लिए तैयार हैं, वे सभी नष्ट हो रही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मिस्री लोगों से पूछें, "आप अभी कैसा महसूस कर रहे हैं? आप सुन सकते हैं, "मैं डर गया हूँ। मैंने ऐसे तूफ़ान के बारे में कभी नहीं सुना था," या "ओलों की आवाज भयानक है। मैं अपनी सोच भी नहीं सुन पा रहा हूँ," या "बिजली का कड़कना और चमकना लगातार जारी है। मुझे वैसे भी तूफ़ान बिल्कुल पसंद नहीं है,” या “ये ओले इतने बड़े हैं कि जब ये लोगों और पशुओं पर गिरते हैं, तो उन्हें मार डालते हैं।” यह भयानक है। मेरी सारी फसल बर्बाद हो गई है। मुझे नहीं पता कि इस वर्ष हम क्या खाएँगे।"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दूसरे दृश्य में, फ़िरौन मूसा और हारून को महल में बुलवाता है। फ़िरौन मूसा से कहता है कि वह यहोवा से ओलों को रोकने के लिए कहे। फ़िरौन कहता है, “इस बार मैंने गलत किया है, लेकिन परमेश्वर सही है।” फ़िरौन इस्राएलियों को मिस्र छोड़ने देने का वादा करता है। मूसा परमेश्वर से ओलों को रोकने के लिए प्रार्थना करने के लिए सहमत होता है। हालाँकि, मूसा यह नहीं मानता कि फ़िरौन ने यहोवा का भय मानना सीख लिया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फ़िरौन से पूछें, "आप अभी कैसा महसूस कर रहे हैं?" आप सुन सकते हैं, "मैं क्रोधित हूँ। यह ओले सब कुछ बर्बाद कर रहे हैं। मुझे मूसा के परमेश्वर से यह सब रोकने के लिए विनती करनी पड़ रही है, लेकिन मैं इस परमेश्वर को सर्वोच्च और सर्वशक्तिमान परमेश्वर के रूप में स्वीकार नहीं करना चाहता। लेकिन मुझे अपने देश को बचाने के लिए यह करना होगा।"</w:t>
      </w:r>
    </w:p>
    <w:p>
      <w:pPr>
        <w:pStyle w:val="ListBullet"/>
        <w:spacing w:line="240" w:lineRule="auto"/>
        <w:ind w:left="720"/>
      </w:pPr>
      <w:r>
        <w:rPr>
          <w:lang w:val="hi_IN" w:bidi="hi_IN"/>
        </w:rPr>
      </w:r>
      <w:r>
        <w:rPr>
          <w:lang w:val="hi_IN" w:bidi="hi_IN"/>
        </w:rPr>
        <w:t>मूसा से पूछें, "तुमको ऐसा क्यों लगा कि फ़िरौन अभी भी यहोवा का भय नहीं मानता?" आप यह सुन सकते हैं, "हर बार, फ़िरौन ऐसी बात कहता है जो उसे लगता है कि विपत्ति रुकवाने के लिए यहोवा सुनना चाहता है। और जैसे ही विपत्ति रुकती है, फ़िरौन तुरन्त अपने पुराने व्यवहार पर लौट आता है और हमें मिस्र से जाने देने से इनकार कर देता है। मुझे उस पर भरोसा नहीं है। मुझे लगता है कि वह फिर से बस बातें ही कर रहा है और अपना वचन नहीं निभाएगा।"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तीसरे दृश्य में, मूसा फ़िरौन के पास से निकलता है और तूफ़ान के बीच से चलता हुआ नगर के बाहर जाता है। जब मूसा चलता है, तो तूफ़ान उसके चारों ओर लगातार जारी रहता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से पूछें, "जब आप इस तूफ़ान के बीच से चल रहे हैं, तब आप कैसा महसूस कर रहे हैं?" आप सुन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जब फ़िरौन ने देखा कि तूफ़ान रुक गया, तो फ़िरौन और उसके कर्मचारियों ने फिर से पाप किया या यहोवा की आज्ञा नहीं मानी। फ़िरौन जिद्दी हो गया या उसका मन कठोर हो गया। फ़िरौन ने इस्राएलियों को मिस्र से बाहर जाने देने से इनकार कर दिया। यहोवा ने मूसा से कहा था कि इसका यही नतीजा 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फ़िरौन के कर्मचारियों से पूछें, "आप अब कैसा महसूस कर रहे हैं?" आप सुन सकते हैं:</w:t>
      </w:r>
    </w:p>
    <w:p>
      <w:pPr>
        <w:pStyle w:val="ListBullet"/>
        <w:spacing w:line="240" w:lineRule="auto"/>
        <w:ind w:left="720"/>
      </w:pPr>
      <w:r>
        <w:rPr>
          <w:lang w:val="hi_IN" w:bidi="hi_IN"/>
        </w:rPr>
      </w:r>
      <w:r>
        <w:rPr>
          <w:lang w:val="hi_IN" w:bidi="hi_IN"/>
        </w:rPr>
        <w:t>मूसा से पूछें, "आप अभी कैसा महसूस कर रहे हैं?" आप सुन सकते हैं:</w:t>
      </w:r>
    </w:p>
    <w:p>
      <w:pPr>
        <w:pStyle w:val="ListBullet"/>
        <w:spacing w:line="240" w:lineRule="auto"/>
        <w:ind w:left="720"/>
      </w:pPr>
      <w:r>
        <w:rPr>
          <w:lang w:val="hi_IN" w:bidi="hi_IN"/>
        </w:rPr>
      </w:r>
      <w:r>
        <w:rPr>
          <w:lang w:val="hi_IN" w:bidi="hi_IN"/>
        </w:rPr>
        <w:t>अभिनय को जारी रखें।</w:t>
      </w:r>
      <w:r>
        <w:rPr>
          <w:lang w:val="hi_IN" w:bidi="hi_IN"/>
        </w:rPr>
      </w:r>
    </w:p>
    <w:p>
      <w:pPr>
        <w:pStyle w:val="Heading3"/>
      </w:pPr>
      <w:r>
        <w:rPr>
          <w:lang w:val="hi_IN" w:bidi="hi_IN"/>
        </w:rPr>
        <w:t>आवश्यक जानकारी</w:t>
      </w:r>
    </w:p>
    <w:p>
      <w:pPr/>
      <w:r>
        <w:rPr>
          <w:lang w:val="hi_IN" w:bidi="hi_IN"/>
        </w:rPr>
      </w:r>
      <w:r>
        <w:rPr>
          <w:lang w:val="hi_IN" w:bidi="hi_IN"/>
        </w:rPr>
        <w:t>निर्गमन 9:22–35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जैसे ही यह भाग शुरू होता है, मूसा अपनी लाठी को हवा में उठाता है। </w:t>
      </w:r>
      <w:r>
        <w:rPr>
          <w:lang w:val="hi_IN" w:bidi="hi_IN"/>
        </w:rPr>
        <w:t>चरवाहे</w:t>
      </w:r>
      <w:r>
        <w:rPr>
          <w:lang w:val="hi_IN" w:bidi="hi_IN"/>
        </w:rPr>
        <w:t xml:space="preserve"> की लाठी के लिए उसी शब्द का उपयोग करें जिसका उपयोग आप करते आ रहे हैं।</w:t>
      </w:r>
    </w:p>
    <w:p>
      <w:pPr/>
      <w:r>
        <w:rPr>
          <w:lang w:val="hi_IN" w:bidi="hi_IN"/>
        </w:rPr>
      </w:r>
      <w:r>
        <w:rPr>
          <w:lang w:val="hi_IN" w:bidi="hi_IN"/>
        </w:rPr>
        <w:t>जब लाठी उठाई गई, यहोवा ने तूफ़ान शुरू कर दिया। गर्जन, बिजली और ओलों के लिए उन्हीं शब्दों का उपयोग करें जिनका उपयोग आपने पिछले भाग में किया है। गोशेन देश में कोई तूफ़ान नहीं आया था। गोशेन के लिए उसी अनुवाद का उपयोग करें जिसका उपयोग आपने पिछले भागों में किया है।</w:t>
      </w:r>
    </w:p>
    <w:p>
      <w:pPr/>
      <w:r>
        <w:rPr>
          <w:lang w:val="hi_IN" w:bidi="hi_IN"/>
        </w:rPr>
      </w:r>
      <w:r>
        <w:rPr>
          <w:b/>
          <w:lang w:val="hi_IN" w:bidi="hi_IN"/>
        </w:rPr>
        <w:t>फ़िरौन</w:t>
      </w:r>
      <w:r>
        <w:rPr>
          <w:lang w:val="hi_IN" w:bidi="hi_IN"/>
        </w:rPr>
        <w:t xml:space="preserve"> ने मूसा और हारून को अपने के पास बुलाया। फ़िरौन ने कहा, "मैंने पाप किया है।" </w:t>
      </w:r>
      <w:r>
        <w:rPr>
          <w:lang w:val="hi_IN" w:bidi="hi_IN"/>
        </w:rPr>
        <w:t>पाप</w:t>
      </w:r>
      <w:r>
        <w:rPr>
          <w:lang w:val="hi_IN" w:bidi="hi_IN"/>
        </w:rPr>
        <w:t xml:space="preserve"> की चर्चा मुख्य शब्दावली में की गई है। पाप के लिए उसी शब्द का उपयोग करें जो आपने पिछले भाग में उपयोग किया है।</w:t>
      </w:r>
    </w:p>
    <w:p>
      <w:pPr/>
      <w:r>
        <w:rPr>
          <w:lang w:val="hi_IN" w:bidi="hi_IN"/>
        </w:rPr>
      </w:r>
      <w:r>
        <w:rPr>
          <w:lang w:val="hi_IN" w:bidi="hi_IN"/>
        </w:rPr>
        <w:t xml:space="preserve">फ़िरौन ने कहा कि यहोवा धर्मी है, अर्थात् उसने सही काम किया है। </w:t>
      </w:r>
      <w:r>
        <w:rPr>
          <w:lang w:val="hi_IN" w:bidi="hi_IN"/>
        </w:rPr>
        <w:t>धर्मी</w:t>
      </w:r>
      <w:r>
        <w:rPr>
          <w:lang w:val="hi_IN" w:bidi="hi_IN"/>
        </w:rPr>
        <w:t xml:space="preserve"> की चर्चा मुख्य शब्दावली में की गई है। इस संदर्भ में, धर्मी शब्द सही होने के कानूनी शब्द के ज़्यादा करीब होना को दर्शाता है। फ़िरौन कह रहा है कि यहोवा ने अदालत में मुक़दमा जीत लिया है और फ़िरौन खुद यह मुक़दमा हार गया है। एक और तरीका यह है कि यहोवा सही था और फ़िरौन और लोग गलत थे। इसका अर्थ यह है कि फ़िरौन का </w:t>
      </w:r>
      <w:r>
        <w:rPr>
          <w:b/>
          <w:lang w:val="hi_IN" w:bidi="hi_IN"/>
        </w:rPr>
        <w:t>इस्राएलियों</w:t>
      </w:r>
      <w:r>
        <w:rPr>
          <w:lang w:val="hi_IN" w:bidi="hi_IN"/>
        </w:rPr>
        <w:t xml:space="preserve"> को परमेश्वर की आराधना करने के लिए जाने से रोकना पूरी तरह से गलत था।</w:t>
      </w:r>
    </w:p>
    <w:p>
      <w:pPr/>
      <w:r>
        <w:rPr>
          <w:lang w:val="hi_IN" w:bidi="hi_IN"/>
        </w:rPr>
      </w:r>
      <w:r>
        <w:rPr>
          <w:lang w:val="hi_IN" w:bidi="hi_IN"/>
        </w:rPr>
        <w:t>यहाँ रुकें और चर्चा करें कि आप धर्मी के लिए किस शब्द का उपयोग करेंगे। इस ऑडियो को यहाँ रोकें।</w:t>
      </w:r>
    </w:p>
    <w:p>
      <w:pPr/>
      <w:r>
        <w:rPr>
          <w:lang w:val="hi_IN" w:bidi="hi_IN"/>
        </w:rPr>
      </w:r>
      <w:r>
        <w:rPr>
          <w:lang w:val="hi_IN" w:bidi="hi_IN"/>
        </w:rPr>
        <w:t xml:space="preserve">मूसा ने कहा कि फ़िरौन अभी भी यहोवा का भय नहीं मानता। यह पहली बार है जब “यहोवा का भय” यह वाक्यांश इस्तेमाल किया गया है। </w:t>
      </w:r>
      <w:r>
        <w:rPr>
          <w:b/>
          <w:lang w:val="hi_IN" w:bidi="hi_IN"/>
        </w:rPr>
        <w:t>परमेश्वर का भय</w:t>
      </w:r>
      <w:r>
        <w:rPr>
          <w:lang w:val="hi_IN" w:bidi="hi_IN"/>
        </w:rPr>
        <w:t xml:space="preserve"> मुख्य शब्दावली में चर्चा की गई है। यहोवा का भय मानने का अर्थ है कि कोई व्यक्ति परमेश्वर से भयभीत और सम्मान पूर्ण भाव रखता है। यह व्यक्ति परमेश्वर की महानता को जानता है और यह जानता है कि परमेश्वर किसी भी दूसरे प्राणी से बड़ा या शक्तिशाली है। जो व्यक्ति यहोवा का भय मानता है, वह इस बात से डरता है कि यदि वह व्यक्ति यहोवा की किसी एक आज्ञा को तोड़ता है तो क्या होगा। जो व्यक्ति यहोवा का भय मानता है, वह यहोवा के साथ हुए समझौते के हर एक हिस्से का सम्मान करना सुनिश्चित करता है क्योंकि इसे नज़रअंदाज़ करने का परिणाम बुरा हो सकता है या यह जानलेवा भी हो सकता है। यह एक महत्वपूर्ण अवधारणा है और पवित्रशास्त्र में कई बार फिर से उपयोग किया जाएगा।</w:t>
      </w:r>
    </w:p>
    <w:p>
      <w:pPr/>
      <w:r>
        <w:rPr>
          <w:lang w:val="hi_IN" w:bidi="hi_IN"/>
        </w:rPr>
      </w:r>
      <w:r>
        <w:rPr>
          <w:lang w:val="hi_IN" w:bidi="hi_IN"/>
        </w:rPr>
        <w:t>रिकॉर्डिंग को रोकें और समूह में चर्चा करें कि आप यहोवा के भय के लिए किस शब्द या वाक्यांश का उपयोग करेंगे। रिकॉर्डिंग को यहाँ रोकें।</w:t>
      </w:r>
    </w:p>
    <w:p>
      <w:pPr/>
      <w:r>
        <w:rPr>
          <w:lang w:val="hi_IN" w:bidi="hi_IN"/>
        </w:rPr>
      </w:r>
      <w:r>
        <w:rPr>
          <w:lang w:val="hi_IN" w:bidi="hi_IN"/>
        </w:rPr>
        <w:t xml:space="preserve">जब मूसा फ़िरौन से बात करता है, तो मूसा परमेश्वर के लिए, </w:t>
      </w:r>
      <w:r>
        <w:rPr>
          <w:b/>
          <w:lang w:val="hi_IN" w:bidi="hi_IN"/>
        </w:rPr>
        <w:t>यहोवा</w:t>
      </w:r>
      <w:r>
        <w:rPr>
          <w:lang w:val="hi_IN" w:bidi="hi_IN"/>
        </w:rPr>
        <w:t xml:space="preserve"> और </w:t>
      </w:r>
      <w:r>
        <w:rPr>
          <w:b/>
          <w:lang w:val="hi_IN" w:bidi="hi_IN"/>
        </w:rPr>
        <w:t>परमेश्वर</w:t>
      </w:r>
      <w:r>
        <w:rPr>
          <w:lang w:val="hi_IN" w:bidi="hi_IN"/>
        </w:rPr>
        <w:t xml:space="preserve">, दोनों नामों का उपयोग करता है। मूसा कहता है कि तुमने अभी तक प्रभु परमेश्वर का भय मानना नहीं सीखा है। </w:t>
      </w:r>
      <w:r>
        <w:rPr>
          <w:lang w:val="hi_IN" w:bidi="hi_IN"/>
        </w:rPr>
        <w:t>प्रभु</w:t>
      </w:r>
      <w:r>
        <w:rPr>
          <w:lang w:val="hi_IN" w:bidi="hi_IN"/>
        </w:rPr>
        <w:t xml:space="preserve"> यहोवा का अंग्रेजी अनुवाद है। परमेश्वर शब्द एलोहीम का अंग्रेजी अनुवाद है। </w:t>
      </w:r>
      <w:r>
        <w:rPr>
          <w:b/>
          <w:lang w:val="hi_IN" w:bidi="hi_IN"/>
        </w:rPr>
        <w:t>यहोवा</w:t>
      </w:r>
      <w:r>
        <w:rPr>
          <w:lang w:val="hi_IN" w:bidi="hi_IN"/>
        </w:rPr>
        <w:t xml:space="preserve"> और </w:t>
      </w:r>
      <w:r>
        <w:rPr>
          <w:lang w:val="hi_IN" w:bidi="hi_IN"/>
        </w:rPr>
        <w:t>परमेश्वर</w:t>
      </w:r>
      <w:r>
        <w:rPr>
          <w:lang w:val="hi_IN" w:bidi="hi_IN"/>
        </w:rPr>
        <w:t xml:space="preserve"> शब्दों को मुख्य शब्दावली में चर्चा की गई है। परमेश्वर के इन दोनों नामों का अनुवाद करने के लिए वही शब्द उपयोग करें, जिनका आपने पहले उपयोग किया है।</w:t>
      </w:r>
    </w:p>
    <w:p>
      <w:pPr/>
      <w:r>
        <w:rPr>
          <w:lang w:val="hi_IN" w:bidi="hi_IN"/>
        </w:rPr>
      </w:r>
      <w:r>
        <w:rPr>
          <w:lang w:val="hi_IN" w:bidi="hi_IN"/>
        </w:rPr>
        <w:t>यह भाग कहता है कि सन और जौ की फसलें बर्बाद हो गईं। सन एक ऐसा पौधा है जिसका उपयोग सन कपड़ा बनाने के लिए किया जाता है। जौ से ऐसा अनाज पैदा होता है जिसका उपयोग इंसानों और जानवरों दोनों के लिए रोटी और दूसरे खाने की चीज़ें बनाने में किया जाता है। यह भाग दो प्रकार के गेहूँ का उल्लेख करता है: नीवार या कठिया गेहूँ और गेहूँ। यदि आपके पास कई तरह के गेहूँ हैं, तो आप दोनों नाम दे सकते हैं। कुछ अनुवादों में बस इतना कहा गया है कि गेहूँ की फसलें बर्बाद नहीं हुई थीं।</w:t>
      </w:r>
    </w:p>
    <w:p>
      <w:pPr/>
      <w:r>
        <w:rPr>
          <w:lang w:val="hi_IN" w:bidi="hi_IN"/>
        </w:rPr>
      </w:r>
      <w:r>
        <w:rPr>
          <w:lang w:val="hi_IN" w:bidi="hi_IN"/>
        </w:rPr>
        <w:t xml:space="preserve">रुकें और </w:t>
      </w:r>
      <w:r>
        <w:rPr>
          <w:b/>
          <w:lang w:val="hi_IN" w:bidi="hi_IN"/>
        </w:rPr>
        <w:t>अलसी</w:t>
      </w:r>
      <w:r>
        <w:rPr>
          <w:lang w:val="hi_IN" w:bidi="hi_IN"/>
        </w:rPr>
        <w:t xml:space="preserve"> की एक तस्वीर, </w:t>
      </w:r>
      <w:r>
        <w:rPr>
          <w:lang w:val="hi_IN" w:bidi="hi_IN"/>
        </w:rPr>
        <w:t>कटाई के लिए तैयार जौ के पौधों</w:t>
      </w:r>
      <w:r>
        <w:rPr>
          <w:lang w:val="hi_IN" w:bidi="hi_IN"/>
        </w:rPr>
        <w:t xml:space="preserve"> की एक तस्वीर, </w:t>
      </w:r>
      <w:r>
        <w:rPr>
          <w:lang w:val="hi_IN" w:bidi="hi_IN"/>
        </w:rPr>
        <w:t>गेहूँ के छोटे पौधों</w:t>
      </w:r>
      <w:r>
        <w:rPr>
          <w:lang w:val="hi_IN" w:bidi="hi_IN"/>
        </w:rPr>
        <w:t xml:space="preserve"> की एक तस्वीर, और </w:t>
      </w:r>
      <w:r>
        <w:rPr>
          <w:lang w:val="hi_IN" w:bidi="hi_IN"/>
        </w:rPr>
        <w:t>छोटे पौधे के रूप में नीवार या कठिया गेहूँ</w:t>
      </w:r>
      <w:r>
        <w:rPr>
          <w:lang w:val="hi_IN" w:bidi="hi_IN"/>
        </w:rPr>
        <w:t xml:space="preserve"> की एक तस्वीर दिखाएँ। रिकॉर्डिंग को यहाँ रोकें।</w:t>
      </w:r>
    </w:p>
    <w:p>
      <w:pPr/>
      <w:r>
        <w:rPr>
          <w:lang w:val="hi_IN" w:bidi="hi_IN"/>
        </w:rPr>
      </w:r>
      <w:r>
        <w:rPr>
          <w:lang w:val="hi_IN" w:bidi="hi_IN"/>
        </w:rPr>
        <w:t xml:space="preserve">फ़िरौन जिद्दी हो गया। क्योंकि उसका </w:t>
      </w:r>
      <w:r>
        <w:rPr>
          <w:lang w:val="hi_IN" w:bidi="hi_IN"/>
        </w:rPr>
        <w:t>मन</w:t>
      </w:r>
      <w:r>
        <w:rPr>
          <w:lang w:val="hi_IN" w:bidi="hi_IN"/>
        </w:rPr>
        <w:t xml:space="preserve"> कठोर था, इसलिए फ़िरौन ने इस्राएलियों को मिस्र से बाहर जाने देने से इनकार कर दिया। हर विपत्ति में यह बताया गया है कि फ़िरौन का मन कठोर था या वह जिद्दी बना रहा। उसी शब्द का उपयोग करें जिनका उपयोग आप फ़िरौन के मन का वर्णन करने के लिए किया जाता है।</w:t>
      </w:r>
      <w:r>
        <w:rPr>
          <w:lang w:val="hi_IN" w:bidi="hi_IN"/>
        </w:rPr>
      </w:r>
    </w:p>
    <w:p>
      <w:pPr>
        <w:pStyle w:val="Heading3"/>
      </w:pPr>
      <w:r>
        <w:rPr>
          <w:lang w:val="hi_IN" w:bidi="hi_IN"/>
        </w:rPr>
        <w:t>वचन बोलना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10:1–20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10:1–20 को सुनें और अपने मन में रखें।</w:t>
      </w:r>
    </w:p>
    <w:p>
      <w:pPr/>
      <w:r>
        <w:rPr>
          <w:lang w:val="hi_IN" w:bidi="hi_IN"/>
        </w:rPr>
      </w:r>
      <w:r>
        <w:rPr>
          <w:lang w:val="hi_IN" w:bidi="hi_IN"/>
        </w:rPr>
        <w:t>यदि सम्भव हो तो निर्गमन 10:1–20 का ऑडियो संस्करण तीन बार, तीन अलग-अलग अनुवादों में सुनें। 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10:1–20 का ऑडियो संस्करण सबसे आसानी से समझ में आने वाले अनुवाद में सुनें।</w:t>
      </w:r>
    </w:p>
    <w:p>
      <w:pPr/>
      <w:r>
        <w:rPr>
          <w:lang w:val="hi_IN" w:bidi="hi_IN"/>
        </w:rPr>
      </w:r>
      <w:r>
        <w:rPr>
          <w:lang w:val="hi_IN" w:bidi="hi_IN"/>
        </w:rPr>
        <w:t>ओलों की विपत्ति समाप्त हो गई है। हमें यह नहीं पता कि ओलों की विपत्ति के बाद से कितना समय बीत चुका है। इसके बाद यहोवा मूसा से फिर से बात करता है और अगली विपत्ति का परिचय देता है, जो टिड्डियों की विपत्ति है। चूँकि टिड्डियों की यह विपत्ति उन फसलों को नष्ट कर देती है जिन्हें ओलों ने नष्ट नहीं किया था, इसलिए यह विपत्ति शायद ओलों की विपत्ति के तुरन्त बाद आई थी। यह इस विपत्ति के कारण हुई घटनाओं की कहानी है।</w:t>
      </w:r>
    </w:p>
    <w:p>
      <w:pPr/>
      <w:r>
        <w:rPr>
          <w:lang w:val="hi_IN" w:bidi="hi_IN"/>
        </w:rPr>
      </w:r>
      <w:r>
        <w:rPr>
          <w:lang w:val="hi_IN" w:bidi="hi_IN"/>
        </w:rPr>
        <w:t>यहोवा मूसा से कहता है कि यहोवा ने फ़िरौन को जिद्दी बना दिया है या फ़िरौन के मन को कठोर कर दिया है। जिद्दी होने का अर्थ है किसी के सामने झुकने या उसकी आज्ञा मानने से इनकार करना। जिद्दी व्यक्ति बात न मानने या अड़ियल होने का विकल्प चुनता है। एक जिद्दी व्यक्ति तर्कहीन हो जाता है या उससे कोई भी तर्क नहीं कर सकता और न ही उसे अपना मन बदलने और आज्ञा मानने के लिए राजी कर सकता है। कुछ अनुवादों में कठोर मन वाक्यांश का उपयोग किया गया है। यहाँ इसका अर्थ है कि फ़िरौन का मन भारी या सुस्त है। यहोवा कहता है कि यहोवा ने फ़िरौन और फ़िरौन के कर्मचारियों के साथ ऐसा किया है। यह पिछली विपत्तियों से एक बदलाव है। अधिकांश विपत्तियों के कारण, फ़िरौन ने अपने मन को कठोर कर दिया। फोड़े की विपत्ति से यहोवा ने फ़िरौन के मन को कठोर कर दिया। और अब, यहाँ टिड्डियों की विपत्ति के साथ, यहोवा फ़िरौन और फ़िरौन के कर्मचारियों को जिद्दी बना देता है या उनके मन को कठोर कर देता है।</w:t>
      </w:r>
    </w:p>
    <w:p>
      <w:pPr/>
      <w:r>
        <w:rPr>
          <w:lang w:val="hi_IN" w:bidi="hi_IN"/>
        </w:rPr>
      </w:r>
      <w:r>
        <w:rPr>
          <w:lang w:val="hi_IN" w:bidi="hi_IN"/>
        </w:rPr>
        <w:t>यहोवा मूसा को समझाता है कि उसने फ़िरौन के मन को कठोर किया है, ताकि वह अपने इन चमत्कारी चिन्हों को दिखा सके। ये विपत्तियाँ चमत्कार हैं या चमत्कारी चिन्ह हैं। इन चिन्हों को कोई और नहीं कर सकता। सिर्फ यहोवा ही उन्हें शुरू कर सकता है और उन्हें रोक सकता है। मिस्र के जादूगरों ने यहोवा जैसी शक्ति दिखाने की कोशिश की, लेकिन वे असफल रहे। यहोवा मिस्रियों को दिखाना चाहता है कि यहोवा कौन है। यहोवा यह भी चाहता है कि मूसा और इस्राएली अपने बच्चों को इन चमत्कारी चिन्हों के बारे में बताएँ, और वे बच्चे अपने बच्चों को बताएँ। यहोवा चाहता है कि इस्राएली जान लें कि यहोवा ही यहोवा है। दूसरी विपत्तियों की तरह, टिड्डियों की यह विपत्ति विशेष रूप से मिस्र के देवताओं को निशाना बनाती है। यहोवा यह साबित कर रहा है कि मिस्र के देवता कुछ नहीं कर सकते। यहोवा ही परमेश्वर है।</w:t>
      </w:r>
    </w:p>
    <w:p>
      <w:pPr/>
      <w:r>
        <w:rPr>
          <w:lang w:val="hi_IN" w:bidi="hi_IN"/>
        </w:rPr>
      </w:r>
      <w:r>
        <w:rPr>
          <w:lang w:val="hi_IN" w:bidi="hi_IN"/>
        </w:rPr>
        <w:t>मूसा और हारून यहोवा का संदेश लेकर फ़िरौन के पास जाते हैं। मूसा और हारून फ़िरौन से कहते हैं कि वह इस्राएलियों को जाने दे, नहीं तो यहोवा मिस्र देश पर टिड्डियों का झुंड भेजेगा।</w:t>
      </w:r>
    </w:p>
    <w:p>
      <w:pPr/>
      <w:r>
        <w:rPr>
          <w:lang w:val="hi_IN" w:bidi="hi_IN"/>
        </w:rPr>
      </w:r>
      <w:r>
        <w:rPr>
          <w:lang w:val="hi_IN" w:bidi="hi_IN"/>
        </w:rPr>
        <w:t xml:space="preserve">रुकें और एक </w:t>
      </w:r>
      <w:r>
        <w:rPr>
          <w:lang w:val="hi_IN" w:bidi="hi_IN"/>
        </w:rPr>
        <w:t>टिड्डे</w:t>
      </w:r>
      <w:r>
        <w:rPr>
          <w:lang w:val="hi_IN" w:bidi="hi_IN"/>
        </w:rPr>
        <w:t xml:space="preserve"> की तस्वीर दिखाएँ। </w:t>
      </w:r>
      <w:r>
        <w:rPr>
          <w:lang w:val="hi_IN" w:bidi="hi_IN"/>
        </w:rPr>
        <w:t>टिड्डियों के झुण्ड</w:t>
      </w:r>
      <w:r>
        <w:rPr>
          <w:lang w:val="hi_IN" w:bidi="hi_IN"/>
        </w:rPr>
        <w:t xml:space="preserve"> की तस्वीर दिखाएँ। उस पौधे या पेड़ की एक </w:t>
      </w:r>
      <w:r>
        <w:rPr>
          <w:lang w:val="hi_IN" w:bidi="hi_IN"/>
        </w:rPr>
        <w:t>तस्वीर दिखाएँ, जिसके पत्ते टिड्डियों ने खा लिए हों</w:t>
      </w:r>
      <w:r>
        <w:rPr>
          <w:lang w:val="hi_IN" w:bidi="hi_IN"/>
        </w:rPr>
        <w:t>। रिकॉर्डिंग को यहाँ रोकें।</w:t>
      </w:r>
    </w:p>
    <w:p>
      <w:pPr/>
      <w:r>
        <w:rPr>
          <w:lang w:val="hi_IN" w:bidi="hi_IN"/>
        </w:rPr>
      </w:r>
      <w:r>
        <w:rPr>
          <w:lang w:val="hi_IN" w:bidi="hi_IN"/>
        </w:rPr>
        <w:t>मूसा और हारून फ़िरौन से बात करते हैं और वे प्रत्यक्ष शब्दों का उपयोग करते हैं। मूसा फ़िरौन से वही शब्द कहता है जो परमेश्वर ने उसे कहने के लिए दिया है। मूसा कहता है, “मेरी प्रजा के लोगों को जाने दे।” मेरी प्रजा के लोग इस्राएलियों को दर्शाते हैं।</w:t>
      </w:r>
    </w:p>
    <w:p>
      <w:pPr/>
      <w:r>
        <w:rPr>
          <w:lang w:val="hi_IN" w:bidi="hi_IN"/>
        </w:rPr>
      </w:r>
      <w:r>
        <w:rPr>
          <w:lang w:val="hi_IN" w:bidi="hi_IN"/>
        </w:rPr>
        <w:t>यहोवा कहता है कि यदि फ़िरौन इस्राएलियों को यहोवा की आराधना करने के लिए जाने देने से इनकार करेगा, तो यहोवा टिड्डियों की विपत्ति भेजेगा। मिस्री लोग टिड्डियों के बारे में जानते थे। टिड्डियाँ बहुत बड़ी संख्या में आती हैं, मानो बादल की तरह छा जाती हों। मिस्र में टिड्डियाँ आमतौर पर दक्षिण दिशा से आती हैं। ये टिड्डियाँ रास्ते में आने वाली हर एक हरी चीज़ को खा जाती हैं। टिड्डियों की विपत्ति उस आपदा का दूसरा हिस्सा होगी जो मिस्र की खेती को पूरी तरह नष्ट कर देगी। ओलों ने उन सभी फसलों को नष्ट कर दिया था जो कटाई के लिए तैयार थीं। अब टिड्डियाँ वह सब कुछ खा जाएंगी जो बचा रह गया है, यानी वह सब कुछ जो अभी तैयार नहीं था लेकिन अभी भी बढ़ रहा था। टिड्डियों के आने के बाद सारी फसलें बर्बाद हो जाएँगी। आमतौर पर टिड्डियाँ हर कुछ वर्षों में चक्र के अनुसार आती हैं। जहाँ भी टिड्डियाँ उतरती हैं, वहाँ वे खाती हैं और सब कुछ बर्बाद कर देती हैं। कुछ क्षेत्रों पर टिड्डियों के कुछ दलों द्वारा हमला किया जाएगा, जो वहाँ की फसलों को चट कर जाएँगी। यह क्षेत्र आमतौर पर छोटा होता है। इस बार इस विपत्ति में फर्क टिड्डियों की संख्या और जगह का है। टिड्डियों की संख्या इतनी ज़्यादा थी कि उन्होंने हर चीज़ को कई परतों तक ढक दिया था। इन टिड्डियों ने मिस्र के पूरे देश को ढक लिया। यहोवा ने फ़िरौन से कहा कि ये टिड्डियाँ सभी घरों और महलों के भीतर तक घुस जाएँगी। मिस्र के लोगों ने इससे पहले कभी टिड्डियों का ऐसा भयानक हमला नहीं देखा था। यह चेतावनी देने के बाद मूसा और हारून फ़िरौन के पास से चले गए।</w:t>
      </w:r>
    </w:p>
    <w:p>
      <w:pPr/>
      <w:r>
        <w:rPr>
          <w:lang w:val="hi_IN" w:bidi="hi_IN"/>
        </w:rPr>
      </w:r>
      <w:r>
        <w:rPr>
          <w:lang w:val="hi_IN" w:bidi="hi_IN"/>
        </w:rPr>
        <w:t>फ़िरौन के कर्मचारी जो फ़िरौन के साथ थे, उन्होंने भी टिड्डियों के बारे में चेतावनी सुनी। इन कर्मचारियों ने फ़िरौन से विनती की कि वह इस्राएलियों को जाने दे। कर्मचारी जानते थे कि टिड्डियाँ किसी भी उगने वाली चीज़ को खा जाती हैं। कर्मचारियों ने माना कि टिड्डियाँ मिस्र में बचा हुआ सारा खाना बर्बाद कर देंगी। कर्मचारियों ने फ़िरौन से पूछा कि फ़िरौन मूसा को कब तक उनके लिए जाल या फँदा बने रहने देगा। फँदा एक विशेष प्रकार का जाल होता है जिसका उपयोग जंगली जानवरों को पकड़ने के लिए किया जाता है। जानवर तब तक फँदा नहीं देखता जब तक वह उसमें फंस नहीं जाता। मिस्र के कर्मचारी इस फंदे की तस्वीर का उपयोग एक शब्द चित्र के रूप में कर रहे हैं ताकि यह दिखाया जा सके कि मूसा इन विपत्तियों को भेजकर मिस्रियों की आज़ादी को छीन रहा है।</w:t>
      </w:r>
    </w:p>
    <w:p>
      <w:pPr/>
      <w:r>
        <w:rPr>
          <w:lang w:val="hi_IN" w:bidi="hi_IN"/>
        </w:rPr>
      </w:r>
      <w:r>
        <w:rPr>
          <w:lang w:val="hi_IN" w:bidi="hi_IN"/>
        </w:rPr>
        <w:t xml:space="preserve">रुकें और </w:t>
      </w:r>
      <w:r>
        <w:rPr>
          <w:lang w:val="hi_IN" w:bidi="hi_IN"/>
        </w:rPr>
        <w:t>एक साधारण फंदे</w:t>
      </w:r>
      <w:r>
        <w:rPr>
          <w:lang w:val="hi_IN" w:bidi="hi_IN"/>
        </w:rPr>
        <w:t xml:space="preserve"> की तस्वीर दिखाएँ। एक समूह के तौर पर बात करें कि आपके इलाके में लोग जंगली जानवरों का शिकार कैसे करते हैं। शिकारी किस तरह के जाल या फंदे इस्तेमाल करते हैं? एक कहानी सुनाएँ जिसमें कोई व्यक्ति किसी दूसरे को धोखा देता है या फंसाता है। कहानी सुनाने वाला व्यक्ति यह बताने के लिए जिस तस्वीर का इस्तेमाल करता है कि वह व्यक्ति कैसे फंसा था, उसे ध्यान से सुनें। ऑडियो को यहाँ रोकें।</w:t>
      </w:r>
    </w:p>
    <w:p>
      <w:pPr/>
      <w:r>
        <w:rPr>
          <w:lang w:val="hi_IN" w:bidi="hi_IN"/>
        </w:rPr>
      </w:r>
      <w:r>
        <w:rPr>
          <w:lang w:val="hi_IN" w:bidi="hi_IN"/>
        </w:rPr>
        <w:t>फ़िरौन ने एक नौकर को भेजकर मूसा और हारून को वापस महल में बुलवाया। फ़िरौन ने मूसा से पूछा कि यहोवा की आराधना करने कौन-कौन जाएगा। मूसा समझाता है कि यहोवा की माँग है कि महिलाओं और बच्चों सहित सभी लोगों को यहोवा की आराधना करने के लिए जाने दिया जाए। ऐसा लगता है कि फ़िरौन को यह समझने में दिक्कत हो रही थी कि औरतों और बच्चों को जाने की ज़रूरत क्यों होगी। मिस्र के धर्म में, पुरुष पूजा-पाठ की गतिविधियाँ करते थे। स्त्रियों और बच्चों ने इसमें भाग नहीं लिया। इस्राएलियों में उपासना के लिए आवश्यक बलिदान पुरुष चढ़ाते थे, लेकिन स्त्रियाँ और बच्चे भी आराधना के अन्य कार्यों में भाग लेते थे, जिनमें बलिदान किए गए पशु से तैयार विशेष भोजन को खाना भी शामिल था।</w:t>
      </w:r>
    </w:p>
    <w:p>
      <w:pPr/>
      <w:r>
        <w:rPr>
          <w:lang w:val="hi_IN" w:bidi="hi_IN"/>
        </w:rPr>
      </w:r>
      <w:r>
        <w:rPr>
          <w:lang w:val="hi_IN" w:bidi="hi_IN"/>
        </w:rPr>
        <w:t>फ़िरौन कहता है, "मैं तुम्हारी बुरी योजना को समझ गया हूँ।" फ़िरौन वास्तव में यह कह रहा है कि फ़िरौन जानता है कि मूसा इस्राएलियों के लिए योजना बना रहा है कि वे मिस्र से निकलें और वापस न आएँ। यही कारण है कि फ़िरौन कहता है, “अगर मैं तुम्हें अपने बच्चों को ले जाने दूँ, तो यहोवा को तुम्हारे साथ होना पड़ेगा।” फ़िरौन का इरादा इस्राएलियों को मिस्र से जाने देने का नहीं है। फ़िरौन कहता है कि पुरुष जाकर यहोवा की आराधना कर सकते हैं, लेकिन स्त्रियाँ और बच्चे मिस्र में ही रहेंगे। फ़िरौन ने मूसा और हारून को महल से बाहर निकाल दिया। एक अनुवाद कहता है कि कर्मचारियों ने मूसा और हारून को बाहर निकाल दिया। ये क्रियाएं हिंसा या कड़ी कार्रवाई का संकेत देती हैं। मूसा और हारून केवल बाहर चले जाने के बजाय किसी हिंसक तरीके से बाहर निकाल दिए गए थे।</w:t>
      </w:r>
    </w:p>
    <w:p>
      <w:pPr/>
      <w:r>
        <w:rPr>
          <w:lang w:val="hi_IN" w:bidi="hi_IN"/>
        </w:rPr>
      </w:r>
      <w:r>
        <w:rPr>
          <w:lang w:val="hi_IN" w:bidi="hi_IN"/>
        </w:rPr>
        <w:t>यहोवा ने मूसा से कहा कि वह मिस्र के ऊपर अपना हाथ बढ़ाए। मूसा ने अपनी लाठी को उठाया। यह चरवाहे की लकड़ी है जिसका उपयोग मूसा लम्बे समय से कर रहा है।</w:t>
      </w:r>
    </w:p>
    <w:p>
      <w:pPr/>
      <w:r>
        <w:rPr>
          <w:lang w:val="hi_IN" w:bidi="hi_IN"/>
        </w:rPr>
      </w:r>
      <w:r>
        <w:rPr>
          <w:lang w:val="hi_IN" w:bidi="hi_IN"/>
        </w:rPr>
        <w:t xml:space="preserve">रुकें और एक </w:t>
      </w:r>
      <w:r>
        <w:rPr>
          <w:lang w:val="hi_IN" w:bidi="hi_IN"/>
        </w:rPr>
        <w:t>चरवाहे की लाठी</w:t>
      </w:r>
      <w:r>
        <w:rPr>
          <w:lang w:val="hi_IN" w:bidi="hi_IN"/>
        </w:rPr>
        <w:t xml:space="preserve"> की तस्वीर दिखाएँ। रिकॉर्डिंग को यहाँ रोकें।</w:t>
      </w:r>
    </w:p>
    <w:p>
      <w:pPr/>
      <w:r>
        <w:rPr>
          <w:lang w:val="hi_IN" w:bidi="hi_IN"/>
        </w:rPr>
      </w:r>
      <w:r>
        <w:rPr>
          <w:lang w:val="hi_IN" w:bidi="hi_IN"/>
        </w:rPr>
        <w:t>यहोवा ने मूसा से कहा कि वह मिस्र के ऊपर मूसा का हाथ बढ़ाए। मूसा ने लाठी को बढ़ाया। यहोवा के कहे अनुसार करने के लिए, मूसा धीरे-धीरे एक घेरे में घूमा होगा ताकि छड़ी मिस्र की सभी दिशाओं की ओर इशारा करे। फिर यहोवा ने पुरवाई बहाई। उस पुरवाई ने टिड्डियाँ लाईं। ये टिड्डियाँ घने झुण्ड में आई जो बादलों की तरह दिखती थीं।</w:t>
      </w:r>
    </w:p>
    <w:p>
      <w:pPr/>
      <w:r>
        <w:rPr>
          <w:lang w:val="hi_IN" w:bidi="hi_IN"/>
        </w:rPr>
      </w:r>
      <w:r>
        <w:rPr>
          <w:lang w:val="hi_IN" w:bidi="hi_IN"/>
        </w:rPr>
        <w:t xml:space="preserve">रुकें और </w:t>
      </w:r>
      <w:r>
        <w:rPr>
          <w:lang w:val="hi_IN" w:bidi="hi_IN"/>
        </w:rPr>
        <w:t>टिड्डियों के झुण्ड</w:t>
      </w:r>
      <w:r>
        <w:rPr>
          <w:lang w:val="hi_IN" w:bidi="hi_IN"/>
        </w:rPr>
        <w:t xml:space="preserve"> की तस्वीर दिखाएँ। इस तस्वीर पर समूह के रूप में चर्चा करें। क्या आपने कभी किसी कीट जैसे मधुमक्खी का झुण्ड देखा है? आप झुण्ड का वर्णन कैसे करते हैं? </w:t>
      </w:r>
      <w:r>
        <w:rPr>
          <w:lang w:val="hi_IN" w:bidi="hi_IN"/>
        </w:rPr>
        <w:t>मिस्र</w:t>
      </w:r>
      <w:r>
        <w:rPr>
          <w:lang w:val="hi_IN" w:bidi="hi_IN"/>
        </w:rPr>
        <w:t xml:space="preserve"> का नक्शा दिखाएँ। देखें कि पूर्व दिशा कहाँ स्थित है। पूर्वी हवा इस क्षेत्र से टिड्डियों को उड़ाकर मिस्र देश में ले आई। ऑडियो को यहाँ रोकें।</w:t>
      </w:r>
    </w:p>
    <w:p>
      <w:pPr/>
      <w:r>
        <w:rPr>
          <w:lang w:val="hi_IN" w:bidi="hi_IN"/>
        </w:rPr>
      </w:r>
      <w:r>
        <w:rPr>
          <w:lang w:val="hi_IN" w:bidi="hi_IN"/>
        </w:rPr>
        <w:t>मिस्रियों ने इस विपत्ति से पहले टिड्डियों को देखा होगा। मिस्रियों ने पहले पूरे देश में इतनी बड़ी संख्या में टिड्डियों को कभी नहीं देखा था। टिड्डियों ने ओलों की बारिश से बच जाने वाले हर हरे पौधे और हर फल को खा लिया। पेड़ों पर एक भी पत्ती नहीं बची थी। टिड्डियाँ इतनी अधिक थीं कि उनके कारण देश अँधेरा-सा दिखाई देने लगा। यह भाग कहता है कि यह मिस्र के पूरे इतिहास में टिड्डियों का सबसे भयानक आक्रमण था। इससे पहले किसी ने भी एक ही समय में इतनी बड़ी संख्या में टिड्डियों को नहीं देखा था।</w:t>
      </w:r>
    </w:p>
    <w:p>
      <w:pPr/>
      <w:r>
        <w:rPr>
          <w:lang w:val="hi_IN" w:bidi="hi_IN"/>
        </w:rPr>
      </w:r>
      <w:r>
        <w:rPr>
          <w:lang w:val="hi_IN" w:bidi="hi_IN"/>
        </w:rPr>
        <w:t>फ़िरौन ने तुरंत किसी को मूसा और हारून को वापस महल में लाने के लिए भेजा। फ़िरौन मूसा से कहता है, "मैंने तेरे परमेश्वर यहोवा के विरुद्ध पाप किया है।" फ़िरौन इस बारे में बात कर रहा है कि यहोवा मूसा, हारून और सभी इस्राएलियों का परमेश्वर है। फ़िरौन परमेश्वर के लिए दोनों नामों का उपयोग करता है: यहोवा और परमेश्वर।</w:t>
      </w:r>
    </w:p>
    <w:p>
      <w:pPr/>
      <w:r>
        <w:rPr>
          <w:lang w:val="hi_IN" w:bidi="hi_IN"/>
        </w:rPr>
      </w:r>
      <w:r>
        <w:rPr>
          <w:lang w:val="hi_IN" w:bidi="hi_IN"/>
        </w:rPr>
        <w:t>फ़िरौन मूसा और हारून से कहता है कि वे इस बार या केवल इस बार फ़िरौन के पाप को क्षमा करें। पाप का अर्थ यहोवा की आज्ञा न मानना है। यह पहली बार नहीं है जब फ़िरौन ने अपने पापों के लिए क्षमा माँगी, लेकिन यह पहली बार है जब फ़िरौन कहता है कि उसने यहोवा के विरुद्ध पाप किया है। ऐसा लगता है कि फ़िरौन को समझ आ गया है कि ये विपत्तियाँ मिस्र के लोगों की मौत की वजह बन रही हैं। फ़िरौन वास्तव में मूसा और हारून से कहता है कि वे यहोवा से प्रार्थना करें और कहें कि यह मौत दूर हो जाए। फ़िरौन जानता है कि सारी फसलें बर्बाद होने के कारण, मिस्री लोग भूख से मर जाएँगे।</w:t>
      </w:r>
    </w:p>
    <w:p>
      <w:pPr/>
      <w:r>
        <w:rPr>
          <w:lang w:val="hi_IN" w:bidi="hi_IN"/>
        </w:rPr>
      </w:r>
      <w:r>
        <w:rPr>
          <w:lang w:val="hi_IN" w:bidi="hi_IN"/>
        </w:rPr>
        <w:t>मूसा फ़िरौन के सामने से चला जाता है और यहोवा से प्रार्थना करता है। यहोवा ने हवा की दिशा बदलकर जवाब दिया। अब हवा पश्चिम से बह रही थी। हवा सभी टिड्डियों को उड़ाकर लाल सागर में ले गई। मिस्र में एक भी टिड्डी नहीं बची।</w:t>
      </w:r>
    </w:p>
    <w:p>
      <w:pPr/>
      <w:r>
        <w:rPr>
          <w:lang w:val="hi_IN" w:bidi="hi_IN"/>
        </w:rPr>
      </w:r>
      <w:r>
        <w:rPr>
          <w:lang w:val="hi_IN" w:bidi="hi_IN"/>
        </w:rPr>
        <w:t>रुकें और नक्शे को देखें। नक्शे पर लाल सागर को चिह्नित किया जाना चाहिए। ऑडियो को यहाँ रोकें।</w:t>
      </w:r>
    </w:p>
    <w:p>
      <w:pPr/>
      <w:r>
        <w:rPr>
          <w:lang w:val="hi_IN" w:bidi="hi_IN"/>
        </w:rPr>
      </w:r>
      <w:r>
        <w:rPr>
          <w:lang w:val="hi_IN" w:bidi="hi_IN"/>
        </w:rPr>
        <w:t>पिछली विपत्तियों की तरह ही, यहोवा ने फ़िरौन के मन को कठोर कर दिया। फ़िरौन ने इस्राएलियों को मिस्र से जाने देने से इनकार कर दिया।</w:t>
      </w:r>
      <w:r>
        <w:rPr>
          <w:lang w:val="hi_IN" w:bidi="hi_IN"/>
        </w:rPr>
      </w:r>
    </w:p>
    <w:p>
      <w:pPr>
        <w:pStyle w:val="Heading3"/>
      </w:pPr>
      <w:r>
        <w:rPr>
          <w:lang w:val="hi_IN" w:bidi="hi_IN"/>
        </w:rPr>
        <w:t>घटनाओं को समझाना</w:t>
      </w:r>
    </w:p>
    <w:p>
      <w:pPr/>
      <w:r>
        <w:rPr>
          <w:lang w:val="hi_IN" w:bidi="hi_IN"/>
        </w:rPr>
      </w:r>
      <w:r>
        <w:rPr>
          <w:lang w:val="hi_IN" w:bidi="hi_IN"/>
        </w:rPr>
        <w:t>निर्गमन 10:1–20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6 दृश्य हैं।</w:t>
      </w:r>
    </w:p>
    <w:p>
      <w:pPr/>
      <w:r>
        <w:rPr>
          <w:lang w:val="hi_IN" w:bidi="hi_IN"/>
        </w:rPr>
      </w:r>
      <w:r>
        <w:rPr>
          <w:b/>
          <w:lang w:val="hi_IN" w:bidi="hi_IN"/>
        </w:rPr>
        <w:t>पहले दृश्य में:</w:t>
      </w:r>
      <w:r>
        <w:rPr>
          <w:lang w:val="hi_IN" w:bidi="hi_IN"/>
        </w:rPr>
        <w:t xml:space="preserve"> यहोवा मूसा से कहता है कि वह फिर से फ़िरौन के पास जाए। इस बार यहोवा सभी चमत्कारी चिन्हों के उद्देश्य को समझाता है।</w:t>
      </w:r>
    </w:p>
    <w:p>
      <w:pPr/>
      <w:r>
        <w:rPr>
          <w:lang w:val="hi_IN" w:bidi="hi_IN"/>
        </w:rPr>
      </w:r>
      <w:r>
        <w:rPr>
          <w:b/>
          <w:lang w:val="hi_IN" w:bidi="hi_IN"/>
        </w:rPr>
        <w:t>दूसरे दृश्य में:</w:t>
      </w:r>
      <w:r>
        <w:rPr>
          <w:lang w:val="hi_IN" w:bidi="hi_IN"/>
        </w:rPr>
        <w:t xml:space="preserve"> मूसा और हारून फ़िरौन के पास जाते हैं और फ़िरौन से कहते हैं कि जब तक फ़िरौन इस्राएलियों को जाने देने की अनुमति नहीं देता, तब तक अगला चिन्ह टिड्डियों की विपत्ति होगी, जो ओलों के बाद बची हुई सभी फसलों को नष्ट कर देगी।</w:t>
      </w:r>
    </w:p>
    <w:p>
      <w:pPr/>
      <w:r>
        <w:rPr>
          <w:lang w:val="hi_IN" w:bidi="hi_IN"/>
        </w:rPr>
      </w:r>
      <w:r>
        <w:rPr>
          <w:b/>
          <w:lang w:val="hi_IN" w:bidi="hi_IN"/>
        </w:rPr>
        <w:t>तीसरे दृश्य में:</w:t>
      </w:r>
      <w:r>
        <w:rPr>
          <w:lang w:val="hi_IN" w:bidi="hi_IN"/>
        </w:rPr>
        <w:t xml:space="preserve"> फ़िरौन के कर्मचारी फ़िरौन से विनती करते हैं कि वह लोगों को जाने दे।</w:t>
      </w:r>
    </w:p>
    <w:p>
      <w:pPr/>
      <w:r>
        <w:rPr>
          <w:lang w:val="hi_IN" w:bidi="hi_IN"/>
        </w:rPr>
      </w:r>
      <w:r>
        <w:rPr>
          <w:b/>
          <w:lang w:val="hi_IN" w:bidi="hi_IN"/>
        </w:rPr>
        <w:t>चौथे दृश्य में:</w:t>
      </w:r>
      <w:r>
        <w:rPr>
          <w:lang w:val="hi_IN" w:bidi="hi_IN"/>
        </w:rPr>
        <w:t xml:space="preserve"> मूसा और हारून महल में लौटते हैं और फ़िरौन से बात करते हैं। फ़िरौन उन्हें महल से बाहर निकाल देता है।</w:t>
      </w:r>
    </w:p>
    <w:p>
      <w:pPr/>
      <w:r>
        <w:rPr>
          <w:lang w:val="hi_IN" w:bidi="hi_IN"/>
        </w:rPr>
      </w:r>
      <w:r>
        <w:rPr>
          <w:b/>
          <w:lang w:val="hi_IN" w:bidi="hi_IN"/>
        </w:rPr>
        <w:t>पाँचवें दृश्य में:</w:t>
      </w:r>
      <w:r>
        <w:rPr>
          <w:lang w:val="hi_IN" w:bidi="hi_IN"/>
        </w:rPr>
        <w:t xml:space="preserve"> विपत्ति शुरू होती है। ये टिड्डियाँ मिस्र को ढक लेती हैं और हर जीवित पौधे को नष्ट कर देती हैं।</w:t>
      </w:r>
    </w:p>
    <w:p>
      <w:pPr/>
      <w:r>
        <w:rPr>
          <w:lang w:val="hi_IN" w:bidi="hi_IN"/>
        </w:rPr>
      </w:r>
      <w:r>
        <w:rPr>
          <w:b/>
          <w:lang w:val="hi_IN" w:bidi="hi_IN"/>
        </w:rPr>
        <w:t>छठे दृश्य में:</w:t>
      </w:r>
      <w:r>
        <w:rPr>
          <w:lang w:val="hi_IN" w:bidi="hi_IN"/>
        </w:rPr>
        <w:t xml:space="preserve"> फ़िरौन मूसा और हारून को बुलवाता है। फ़िरौन यहोवा से कहता है कि वह इस विपत्ति को रोक दें। मूसा और हारून प्रार्थना करते हैं और यहोवा से विनती करते हैं कि वह टिड्डियों की विपत्ति को रोके। जब विपत्ति समाप्त हो गई, तो यहोवा ने फ़िरौन के मन को फिर से कठोर कर दिया। फ़िरौन ने इस्राएलियों को मिस्र से जाने देने से इनकार कर दिया।</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फ़िरौन</w:t>
      </w:r>
    </w:p>
    <w:p>
      <w:pPr>
        <w:pStyle w:val="ListBullet"/>
        <w:spacing w:line="240" w:lineRule="auto"/>
        <w:ind w:left="720"/>
      </w:pPr>
      <w:r>
        <w:rPr>
          <w:lang w:val="hi_IN" w:bidi="hi_IN"/>
        </w:rPr>
      </w:r>
      <w:r>
        <w:rPr>
          <w:lang w:val="hi_IN" w:bidi="hi_IN"/>
        </w:rPr>
        <w:t>फ़िरौन के कर्मचारी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एक जोड़ने वाले शब्द से शुरू होता है। यह शब्द “तब” यह दर्शाता है कि घटनाओं की श्रृंखला में अब अगली घटना घटने वाली है। आपके समूह को यह तय करना चाहिए कि कौन-सा जोड़ने वाला शब्द उपयोग किया जाए।</w:t>
      </w:r>
    </w:p>
    <w:p>
      <w:pPr/>
      <w:r>
        <w:rPr>
          <w:lang w:val="hi_IN" w:bidi="hi_IN"/>
        </w:rPr>
      </w:r>
      <w:r>
        <w:rPr>
          <w:lang w:val="hi_IN" w:bidi="hi_IN"/>
        </w:rPr>
        <w:t>यहोवा मूसा से बात करता है और उसे समझाता है कि वह ये चमत्कारी चिन्ह या विपत्तियाँ क्यों कर रहा है। यहोवा चाहता है कि इस्राएली अपने बच्चों और पोते-पोतियों को इन घटनाओं के बारे में बताएँ ताकि उनके वंशज जान सकें कि यहोवा ही यहोवा है। यहोवा मूसा और हारून को अगली विपत्ति की घोषणा करने के लिए फ़िरौन के पास वापस भेजता है।</w:t>
      </w:r>
    </w:p>
    <w:p>
      <w:pPr/>
      <w:r>
        <w:rPr>
          <w:lang w:val="hi_IN" w:bidi="hi_IN"/>
        </w:rPr>
      </w:r>
      <w:r>
        <w:rPr>
          <w:lang w:val="hi_IN" w:bidi="hi_IN"/>
        </w:rPr>
        <w:t>दूसरे दृश्य में, मूसा और हारून फ़िरौन के पास जाते हैं और फ़िरौन को बताते हैं कि यदि फ़िरौन इस्राएलियों को मिस्र से जाने देने से मना कर देता है तो यहोवा क्या करेगा। मूसा वास्तव में कहता है, “इब्रियों का परमेश्वर यहोवा तुझ से इस प्रकार कहता है, 'तू कब तक मेरे सामने दीन होने से इंकार करता रहेगा?'" यहाँ यहोवा पूछ रहा है कि तू और कितनी देर लगाएगा। यह एक ऐसा प्रश्न है जिसके उत्तर की आवश्यकता नहीं है, और यह फ़िरौन के प्रति यहोवा की निराशा को दिखाता है। यहोवा तू सर्वनाम का एकवचन रूप उपयोग करता है, ताकि यह स्पष्ट हो कि वह सीधे फ़िरौन से बात कर रहा है, न कि उसके आसपास के कर्मचारियों से। जब यहोवा मूसा को बताता है कि फ़िरौन से क्या कहना है, तब मूसा वही संदेश प्रत्यक्ष शब्दों में फ़िरौन को दोहराता है। मूसा फ़िरौन से कहता है कि मिस्र में ऐसी टिड्डियों की विपत्ति आएगी जैसी मिस्र ने पहले कभी नहीं देखी होगी, और वे मिस्र में बची हुई हर हरी-भरी चीज़ और हर पत्ते को खा जाएँगी।</w:t>
      </w:r>
    </w:p>
    <w:p>
      <w:pPr/>
      <w:r>
        <w:rPr>
          <w:lang w:val="hi_IN" w:bidi="hi_IN"/>
        </w:rPr>
      </w:r>
      <w:r>
        <w:rPr>
          <w:lang w:val="hi_IN" w:bidi="hi_IN"/>
        </w:rPr>
        <w:t>रुकें और चर्चा करें: आपकी भाषा में ऐसे प्रश्न कैसे पूछे जाते हैं जिनके उत्तर की आवश्यकता नहीं होती है? इस ऑडियो को यहाँ रोकें।</w:t>
      </w:r>
    </w:p>
    <w:p>
      <w:pPr/>
      <w:r>
        <w:rPr>
          <w:lang w:val="hi_IN" w:bidi="hi_IN"/>
        </w:rPr>
      </w:r>
      <w:r>
        <w:rPr>
          <w:lang w:val="hi_IN" w:bidi="hi_IN"/>
        </w:rPr>
        <w:t>मूसा फ़िरौन से बात करते समय इब्रियों का परमेश्वर यहोवा नाम का उपयोग करता है। मूसा यह पूरा नाम इसलिए उपयोग करता है ताकि फ़िरौन को इस बात में कोई संदेह न रहे कि यहोवा कौन है।</w:t>
      </w:r>
    </w:p>
    <w:p>
      <w:pPr/>
      <w:r>
        <w:rPr>
          <w:lang w:val="hi_IN" w:bidi="hi_IN"/>
        </w:rPr>
      </w:r>
      <w:r>
        <w:rPr>
          <w:lang w:val="hi_IN" w:bidi="hi_IN"/>
        </w:rPr>
        <w:t>तीसरे दृश्य में, फ़िरौन के कर्मचारी फ़िरौन के पास आते हैं और फ़िरौन से विनती करते हैं कि वह इस्राएलियों को जाने दे। कर्मचारी पूछते हैं, "मूसा कब तक हमारे लिए फंदा बना रहेगा?" क्या तू नहीं जानता कि मिस्र बर्बाद हो गया है?" वे अपने विचार को समझाने के लिए चित्रात्मक भाषा का उपयोग करते हैं। वे कहते हैं कि मूसा एक जाल या फंदे के समान है—मानो मूसा उन्हें फँसाने की कोशिश कर रहा हो। कुछ अनुवाद कहते हैं कि मूसा मिस्रियों को बंधक बनाकर रखे हुए है।</w:t>
      </w:r>
    </w:p>
    <w:p>
      <w:pPr/>
      <w:r>
        <w:rPr>
          <w:lang w:val="hi_IN" w:bidi="hi_IN"/>
        </w:rPr>
      </w:r>
      <w:r>
        <w:rPr>
          <w:lang w:val="hi_IN" w:bidi="hi_IN"/>
        </w:rPr>
        <w:t>रुकें और अपने लोगों के लिए इसका वर्णन करने का सबसे अच्छा तरीका चुनें। रिकॉर्डिंग को यहाँ रोकें।</w:t>
      </w:r>
    </w:p>
    <w:p>
      <w:pPr/>
      <w:r>
        <w:rPr>
          <w:lang w:val="hi_IN" w:bidi="hi_IN"/>
        </w:rPr>
      </w:r>
      <w:r>
        <w:rPr>
          <w:lang w:val="hi_IN" w:bidi="hi_IN"/>
        </w:rPr>
        <w:t>चौथे दृश्य में, फ़िरौन मूसा और हारून को बुलवाता है। फ़िरौन इस्राएली पुरुषों को यहोवा की आराधना करने के लिए जाने देने के लिए सहमत होता है, लेकिन कहता है कि स्त्रियाँ और बच्चे मिस्र में ही रहेंगे। मूसा कहता है कि स्त्रियों और बच्चों को पुरुषों के साथ जाने की अनुमति दी जानी चाहिए। जब मूसा यह कहता है, तो वह समूहों के एक काव्यात्मक जोड़ा उपयोग करता है। मूसा कहता है, बच्चे और बूढ़े, बेटे और बेटियाँ, भेड़-बकरियाँ और गाय-बैल। यह जोड़ी इस बात को साफ़ करती है कि हर किसी को, इंसान और जानवर, दोनों को जाने की अनुमति मिलनी चाहिए। फ़िरौन ने कहा कि स्त्रियों और बच्चों को मिस्र से कभी जाने की अनुमति नहीं दी जाएगी। फ़िरौन ने मूसा और हारून को महल से बाहर निकलवा दिया।</w:t>
      </w:r>
    </w:p>
    <w:p>
      <w:pPr/>
      <w:r>
        <w:rPr>
          <w:lang w:val="hi_IN" w:bidi="hi_IN"/>
        </w:rPr>
      </w:r>
      <w:r>
        <w:rPr>
          <w:lang w:val="hi_IN" w:bidi="hi_IN"/>
        </w:rPr>
        <w:t>रुकें और चर्चा करें: किसी को जाने के लिए मजबूर करने के लिए आप बल का प्रयोग कैसे करते हैं? इसमें कौन सी क्रियाएँ शामिल हो सकती हैं? फ़िरौन ने मूसा को उठाकर फेंका नहीं था। हालाँकि, इसमें उपयोग की गई क्रियाओं का अर्थ है कि यह कार्रवाई कड़ी या हिंसक थी। रिकॉर्डिंग को यहाँ रोकें।</w:t>
      </w:r>
    </w:p>
    <w:p>
      <w:pPr/>
      <w:r>
        <w:rPr>
          <w:lang w:val="hi_IN" w:bidi="hi_IN"/>
        </w:rPr>
      </w:r>
      <w:r>
        <w:rPr>
          <w:lang w:val="hi_IN" w:bidi="hi_IN"/>
        </w:rPr>
        <w:t>पाँचवें दृश्य में, यहोवा ने मूसा से कहा कि वह मिस्र के ऊपर अपनी लाठी बढ़ाए। मूसा ने अपनी लाठी को आकाश की ओर उठाया। संभवतः मूसा ने लाठी को ऊपर पकड़े रखा और धीरे-धीरे घूमा ताकि लाठी मिस्र की सभी दिशाओं की ओर संकेत करे। तब यहोवा पुरवाई बहाई और वह टिड्डियों को ले आई। टिड्डियों का दल पूरे मिस्र में उमड़ पड़ा। टिड्डियों ने पूरे मिस्र देश को ढंक लिया। टिड्डियों ने हर पौधे और हर पत्ते को खा लिया। बढ़ने वाली कोई भी चीज़ बाकी नहीं बची। टिड्डियों के कारण देश में अंधकार छा गया। मिस्र में किसी ने पहले इस तरह की टिड्डियों को नहीं देखा था।</w:t>
      </w:r>
    </w:p>
    <w:p>
      <w:pPr/>
      <w:r>
        <w:rPr>
          <w:lang w:val="hi_IN" w:bidi="hi_IN"/>
        </w:rPr>
      </w:r>
      <w:r>
        <w:rPr>
          <w:lang w:val="hi_IN" w:bidi="hi_IN"/>
        </w:rPr>
        <w:t>छठे दृश्य में, फ़िरौन ने मूसा और हारून को फिर से महल में बुलवाया। इस बार फ़िरौन ने कहा, "मैंने यहोवा के विरुद्ध और तेरे विरुद्ध पाप किया है।" फ़िरौन ने मूसा से कहा कि वह फ़िरौन के पाप को क्षमा करे। फ़िरौन ने मूसा से विनती की कि वह यहोवा से इस मृत्यु को दूर करने के लिए विनती करे। मूसा महल से बाहर गया और यहोवा से विनती की वह इस विपत्ति को रोक दे। यहोवा ने हवा की दिशा बदल दी ताकि हवा पश्चिम से चले। पश्चिमी हवा टिड्डियों को मिस्र से उड़ाकर लाल समुद्र में ले गई। इसके बाद यहोवा ने फिर से फ़िरौन के मन को कठोर कर दिया और फ़िरौन ने इस्राएलियों को मिस्र से जाने देने से इनकार कर दिया।</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10:1–20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 xml:space="preserve">इस भाग में 6 दृश्य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फ़िरौन</w:t>
      </w:r>
    </w:p>
    <w:p>
      <w:pPr>
        <w:pStyle w:val="ListBullet"/>
        <w:spacing w:line="240" w:lineRule="auto"/>
        <w:ind w:left="720"/>
      </w:pPr>
      <w:r>
        <w:rPr>
          <w:lang w:val="hi_IN" w:bidi="hi_IN"/>
        </w:rPr>
      </w:r>
      <w:r>
        <w:rPr>
          <w:lang w:val="hi_IN" w:bidi="hi_IN"/>
        </w:rPr>
        <w:t>फ़िरौन के कर्मचारी</w:t>
      </w:r>
    </w:p>
    <w:p>
      <w:pPr>
        <w:pStyle w:val="ListBullet"/>
        <w:spacing w:line="240" w:lineRule="auto"/>
        <w:ind w:left="720"/>
      </w:pPr>
      <w:r>
        <w:rPr>
          <w:lang w:val="hi_IN" w:bidi="hi_IN"/>
        </w:rPr>
      </w:r>
      <w:r>
        <w:rPr>
          <w:lang w:val="hi_IN" w:bidi="hi_IN"/>
        </w:rPr>
        <w:t>मिस्री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नाटक को रोककर उस पात्र की भूमिका निभाने वाले व्यक्ति से पूछें "आप क्या महसूस कर रहे हैं या क्या सोच रहे हैं?" पात्र का किरदार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दृश्य 1: यहोवा मूसा और हारून से बात करता है और उनसे कहता है कि यहोवा ने किसी कारण से फ़िरौन को जिद्दी बना दिया है। यहोवा चाहता है कि हर कोई जानें कि यहोवा कौन है। यहोवा चाहता है कि इस्राएली अपने बच्चों और पोते-पोतियों को इन चमत्कारी चिन्हों के बारे में बताएँ। यहोवा चाहता है कि सभी इस्राएल के वंशज यहोवा को जानें और इन विपत्तियों के बारे में जानें। जब यहोवा कहता है कि अपने बच्चों और पोतों को बता दे, तो इसका अर्थ है कि यह भविष्य की हर पीढ़ी के लिए है।</w:t>
      </w:r>
    </w:p>
    <w:p>
      <w:pPr>
        <w:pStyle w:val="ListBullet"/>
        <w:spacing w:line="240" w:lineRule="auto"/>
        <w:ind w:left="720"/>
      </w:pPr>
      <w:r>
        <w:rPr>
          <w:lang w:val="hi_IN" w:bidi="hi_IN"/>
        </w:rPr>
      </w:r>
      <w:r>
        <w:rPr>
          <w:lang w:val="hi_IN" w:bidi="hi_IN"/>
        </w:rPr>
        <w:t>रिकॉर्डिंग को रोकें।</w:t>
      </w:r>
    </w:p>
    <w:p>
      <w:pPr>
        <w:pStyle w:val="ListBullet"/>
        <w:spacing w:line="240" w:lineRule="auto"/>
        <w:ind w:left="720"/>
      </w:pPr>
      <w:r>
        <w:rPr>
          <w:lang w:val="hi_IN" w:bidi="hi_IN"/>
        </w:rPr>
      </w:r>
      <w:r>
        <w:rPr>
          <w:lang w:val="hi_IN" w:bidi="hi_IN"/>
        </w:rPr>
        <w:t>मूसा से पूछें, "आप यहोवा के इस स्पष्टीकरण के बारे में कैसा महसूस करते हैं?" आप सुन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दृश्य 2: मूसा और हारून फ़िरौन के पास जाते हैं और प्रत्यक्ष भाषण का उपयोग करके फ़िरौन से सीधे बात करते हैं। मूसा फ़िरौन को परमेश्वर का संदेश बताता है। फ़िरौन को लोगों को यहोवा की आराधना करने के लिए जाने की अनुमति देनी होगी। यदि फ़िरौन मना कर देता है, तो मूसा फ़िरौन को चेतावनी देता है कि अगला चमत्कारी चिन्ह या विपत्ति भयानक होगी। यहोवा टिड्डियों को भेजेगा जो ओलों से बचे हुए हर जीवित पौधे को खा जाएँगी। मूसा फ़िरौन से कहता है कि मिस्र ने कभी भी टिड्डियों को ऐसी विपत्ति नहीं देखी जो आने वाली है। फिर मूसा और हारून महल से चले जाते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फ़िरौन से पूछें, "आप इस समय क्या महसूस कर रहे हैं?" आप सुन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दृश्य 3: फ़िरौन के कर्मचारी, जो फ़िरौन के साथ थे, फ़िरौन से विनती करते हैं कि वह इस्राएलियों को जाने दे। वे कहते हैं कि मूसा लोगों के लिए फँदे की तरह है या मिस्र के लोगों को बंधक बना रहा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कर्मचारियों से पूछें, "आप क्यों कहते हैं कि मूसा मिस्र के लोगों के लिए जाल या फँदा की तरह है?" आप सुन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दृश्य 4: फ़िरौन मूसा और हारून को बुलवाता है। फ़िरौन इस्राएली पुरुषों को जाने देने और यहोवा की उपासना करने के लिए सहमत हो जाता है। फ़िरौन स्त्रियों और बच्चों को पुरुषों के साथ जाने की अनुमति देने से इनकार करता है। मूसा जोर देता है कि स्त्रियों और बच्चों को भी साथ जाना चाहिए। फ़िरौन कहता है, "मैं तुम्हारी बुरी योजना को समझ सकता हूँ।" फ़िरौन स्त्रियों और बच्चों को यहोवा की आराधना करने के लिए पुरुषों के साथ जाने देने से मना कर देता है। फ़िरौन मूसा और हारून को महल से बाहर निकलवा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फ़िरौन से पूछें, "आप क्यों नहीं चाहते कि स्त्रियाँ और बच्चे पुरुषों के साथ जाएँ?" आप सुन सकते हैं:</w:t>
      </w:r>
    </w:p>
    <w:p>
      <w:pPr>
        <w:pStyle w:val="ListBullet"/>
        <w:spacing w:line="240" w:lineRule="auto"/>
        <w:ind w:left="720"/>
      </w:pPr>
      <w:r>
        <w:rPr>
          <w:lang w:val="hi_IN" w:bidi="hi_IN"/>
        </w:rPr>
      </w:r>
      <w:r>
        <w:rPr>
          <w:lang w:val="hi_IN" w:bidi="hi_IN"/>
        </w:rPr>
        <w:t>मूसा से पूछें: "अब आप कैसा महसूस कर रहे हैं?" आप सुन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दृश्य 5: यहोवा मूसा से कहता है कि वह मिस्र के ऊपर अपना हाथ बढ़ाए। मूसा अपने हाथ में अपनी चरवाहे की लाठी लेकर हाथ उठाता है। मूसा लाठी को मिस्र देश के ऊपर बढ़ाता है। इसका अर्थ शायद यह है कि मूसा चारों ओर घूमा ताकि लाठी मिस्र के प्रत्येक क्षेत्र की ओर इशारा करे। तब यहोवा ने पूर्व से हवा चलाई जिसने ऐसी टिड्डियों को ला दिया जैसा मिस्रियों ने पहले कभी नहीं देखा था। टिड्डियों ने देश को ढक लिया और हर जीवित पौधे और हर पत्ती को खा लिया।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मिस्रियों से पूछें, "अब आप कैसा महसूस कर रहे हैं?" आप सुन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दृश्य 6: फ़िरौन मूसा और हारून को बुलवाता है। फ़िरौन मूसा से कहता है कि वह फ़िरौन के पाप को क्षमा करे। फ़िरौन कहता है, "मैंने यहोवा के विरुद्ध और तेरे विरुद्ध पाप किया है।" फ़िरौन यहोवा से इस मृत्यु को दूर करने के लिए कहता है। फ़िरौन जानता है कि भोजन न होने से मिस्र में लोग मर जाएँगे। मूसा फ़िरौन के पास से चला जाता है और प्रार्थना करता है। यहोवा पश्चिम दिशा से हवा भेजता है, जो टिड्डियों को मिस्र से उड़ाकर लाल समुद्र में ले जाती है। तब यहोवा फिर से फ़िरौन के मन को कठोर कर देता है। फ़िरौन ने इस्राएलियों को मिस्र से जाने देने से इनकार कर दिया।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फ़िरौन से पूछें, "अब आप कैसा महसूस कर रहे हैं?" आप सुन सकते हैं:</w:t>
      </w:r>
    </w:p>
    <w:p>
      <w:pPr>
        <w:pStyle w:val="ListBullet"/>
        <w:spacing w:line="240" w:lineRule="auto"/>
        <w:ind w:left="720"/>
      </w:pPr>
      <w:r>
        <w:rPr>
          <w:lang w:val="hi_IN" w:bidi="hi_IN"/>
        </w:rPr>
      </w:r>
      <w:r>
        <w:rPr>
          <w:lang w:val="hi_IN" w:bidi="hi_IN"/>
        </w:rPr>
        <w:t>मूसा से पूछें: "अब आप कैसा महसूस कर रहे हैं?" आप सुन सकते हैं:</w:t>
      </w:r>
    </w:p>
    <w:p>
      <w:pPr>
        <w:pStyle w:val="ListBullet"/>
        <w:spacing w:line="240" w:lineRule="auto"/>
        <w:ind w:left="720"/>
      </w:pPr>
      <w:r>
        <w:rPr>
          <w:lang w:val="hi_IN" w:bidi="hi_IN"/>
        </w:rPr>
      </w:r>
      <w:r>
        <w:rPr>
          <w:lang w:val="hi_IN" w:bidi="hi_IN"/>
        </w:rPr>
        <w:t>अभिनय को जारी रखें।</w:t>
      </w:r>
      <w:r>
        <w:rPr>
          <w:lang w:val="hi_IN" w:bidi="hi_IN"/>
        </w:rPr>
      </w:r>
    </w:p>
    <w:p>
      <w:pPr>
        <w:pStyle w:val="Heading3"/>
      </w:pPr>
      <w:r>
        <w:rPr>
          <w:lang w:val="hi_IN" w:bidi="hi_IN"/>
        </w:rPr>
        <w:t>आवश्यक जानकारी</w:t>
      </w:r>
    </w:p>
    <w:p>
      <w:pPr/>
      <w:r>
        <w:rPr>
          <w:lang w:val="hi_IN" w:bidi="hi_IN"/>
        </w:rPr>
      </w:r>
      <w:r>
        <w:rPr>
          <w:lang w:val="hi_IN" w:bidi="hi_IN"/>
        </w:rPr>
        <w:t>निर्गमन 10:1–20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मूसा से बात करता है। यहोवा के लिए उसी नाम का उपयोग करें जिसका उपयोग आप कर रहे हैं। </w:t>
      </w:r>
      <w:r>
        <w:rPr>
          <w:b/>
          <w:lang w:val="hi_IN" w:bidi="hi_IN"/>
        </w:rPr>
        <w:t>यहोवा</w:t>
      </w:r>
      <w:r>
        <w:rPr>
          <w:lang w:val="hi_IN" w:bidi="hi_IN"/>
        </w:rPr>
        <w:t xml:space="preserve"> की चर्चा मुख्य शब्दावली में की गई है।</w:t>
      </w:r>
    </w:p>
    <w:p>
      <w:pPr/>
      <w:r>
        <w:rPr>
          <w:lang w:val="hi_IN" w:bidi="hi_IN"/>
        </w:rPr>
      </w:r>
      <w:r>
        <w:rPr>
          <w:lang w:val="hi_IN" w:bidi="hi_IN"/>
        </w:rPr>
        <w:t xml:space="preserve">यहोवा मूसा से कहता है कि यहोवा ही </w:t>
      </w:r>
      <w:r>
        <w:rPr>
          <w:b/>
          <w:lang w:val="hi_IN" w:bidi="hi_IN"/>
        </w:rPr>
        <w:t>फ़िरौन</w:t>
      </w:r>
      <w:r>
        <w:rPr>
          <w:lang w:val="hi_IN" w:bidi="hi_IN"/>
        </w:rPr>
        <w:t xml:space="preserve"> और फ़िरौन के कर्मचारियों को कठोर मन वाला या जिद्दी बना रहा है। कठोर </w:t>
      </w:r>
      <w:r>
        <w:rPr>
          <w:lang w:val="hi_IN" w:bidi="hi_IN"/>
        </w:rPr>
        <w:t>मन</w:t>
      </w:r>
      <w:r>
        <w:rPr>
          <w:lang w:val="hi_IN" w:bidi="hi_IN"/>
        </w:rPr>
        <w:t xml:space="preserve"> के लिए उसी शब्द या विवरण का उपयोग करें जिनका उपयोग आपने पिछले भागों में किया है।</w:t>
      </w:r>
    </w:p>
    <w:p>
      <w:pPr/>
      <w:r>
        <w:rPr>
          <w:lang w:val="hi_IN" w:bidi="hi_IN"/>
        </w:rPr>
      </w:r>
      <w:r>
        <w:rPr>
          <w:lang w:val="hi_IN" w:bidi="hi_IN"/>
        </w:rPr>
        <w:t xml:space="preserve">यहोवा उन चमत्कारी चिन्हों या उन विपत्तियों के बारे में बात करता है जिन्हें यहोवा ने मिस्र के लोगों पर भेजा है। मुख्य शब्दावली में </w:t>
      </w:r>
      <w:r>
        <w:rPr>
          <w:lang w:val="hi_IN" w:bidi="hi_IN"/>
        </w:rPr>
        <w:t>चमत्कार</w:t>
      </w:r>
      <w:r>
        <w:rPr>
          <w:lang w:val="hi_IN" w:bidi="hi_IN"/>
        </w:rPr>
        <w:t xml:space="preserve">, </w:t>
      </w:r>
      <w:r>
        <w:rPr>
          <w:lang w:val="hi_IN" w:bidi="hi_IN"/>
        </w:rPr>
        <w:t>चिन्ह</w:t>
      </w:r>
      <w:r>
        <w:rPr>
          <w:lang w:val="hi_IN" w:bidi="hi_IN"/>
        </w:rPr>
        <w:t xml:space="preserve"> और अद्भुत काम पर चर्चा की गई है। चमत्कार वह है जिसे केवल यहोवा ही कर सकता है। चिन्ह का अर्थ है कि यह बात बहुत जरुरी है। चिन्ह मार्ग दिखाता है या लोगों को जानकारी देता है। चमत्कारी चिन्ह लोगों को यहोवा की ओर ले जाएँगे।</w:t>
      </w:r>
    </w:p>
    <w:p>
      <w:pPr/>
      <w:r>
        <w:rPr>
          <w:lang w:val="hi_IN" w:bidi="hi_IN"/>
        </w:rPr>
      </w:r>
      <w:r>
        <w:rPr>
          <w:lang w:val="hi_IN" w:bidi="hi_IN"/>
        </w:rPr>
        <w:t>जब मूसा फ़िरौन को यहोवा का संदेश देता है, तो मूसा प्रत्यक्ष संवाद का उपयोग करता है।</w:t>
      </w:r>
    </w:p>
    <w:p>
      <w:pPr/>
      <w:r>
        <w:rPr>
          <w:lang w:val="hi_IN" w:bidi="hi_IN"/>
        </w:rPr>
      </w:r>
      <w:r>
        <w:rPr>
          <w:lang w:val="hi_IN" w:bidi="hi_IN"/>
        </w:rPr>
        <w:t xml:space="preserve">फ़िरौन मिस्र के </w:t>
      </w:r>
      <w:r>
        <w:rPr>
          <w:lang w:val="hi_IN" w:bidi="hi_IN"/>
        </w:rPr>
        <w:t>राजा</w:t>
      </w:r>
      <w:r>
        <w:rPr>
          <w:lang w:val="hi_IN" w:bidi="hi_IN"/>
        </w:rPr>
        <w:t xml:space="preserve"> की उपाधि है। राजा के लिए वही उपाधि उपयोग करें, जिसका आप पहले से उपयोग करते आ रहे हैं।</w:t>
      </w:r>
    </w:p>
    <w:p>
      <w:pPr/>
      <w:r>
        <w:rPr>
          <w:lang w:val="hi_IN" w:bidi="hi_IN"/>
        </w:rPr>
      </w:r>
      <w:r>
        <w:rPr>
          <w:lang w:val="hi_IN" w:bidi="hi_IN"/>
        </w:rPr>
        <w:t xml:space="preserve">सरकारी कर्मचारी फ़िरौन से विनती करते हैं कि वह </w:t>
      </w:r>
      <w:r>
        <w:rPr>
          <w:b/>
          <w:lang w:val="hi_IN" w:bidi="hi_IN"/>
        </w:rPr>
        <w:t>इस्राएली</w:t>
      </w:r>
      <w:r>
        <w:rPr>
          <w:lang w:val="hi_IN" w:bidi="hi_IN"/>
        </w:rPr>
        <w:t xml:space="preserve"> पुरुषों को जाकर परमेश्वर की </w:t>
      </w:r>
      <w:r>
        <w:rPr>
          <w:b/>
          <w:lang w:val="hi_IN" w:bidi="hi_IN"/>
        </w:rPr>
        <w:t>आराधना</w:t>
      </w:r>
      <w:r>
        <w:rPr>
          <w:lang w:val="hi_IN" w:bidi="hi_IN"/>
        </w:rPr>
        <w:t xml:space="preserve"> करने की अनुमति दे। मुख्य शब्दावली में </w:t>
      </w:r>
      <w:r>
        <w:rPr>
          <w:b/>
          <w:lang w:val="hi_IN" w:bidi="hi_IN"/>
        </w:rPr>
        <w:t>आराधना</w:t>
      </w:r>
      <w:r>
        <w:rPr>
          <w:lang w:val="hi_IN" w:bidi="hi_IN"/>
        </w:rPr>
        <w:t xml:space="preserve"> पर चर्चा की गई है। आराधना के लिए उसी शब्द का उपयोग करें जिसका उपयोग आप कर रहे हैं।</w:t>
      </w:r>
    </w:p>
    <w:p>
      <w:pPr/>
      <w:r>
        <w:rPr>
          <w:lang w:val="hi_IN" w:bidi="hi_IN"/>
        </w:rPr>
      </w:r>
      <w:r>
        <w:rPr>
          <w:lang w:val="hi_IN" w:bidi="hi_IN"/>
        </w:rPr>
        <w:t xml:space="preserve">मूसा ने अपनी लाठी को मिस्र देश के ऊपर बढ़ाया। लाठी वह छड़ी है जिसे </w:t>
      </w:r>
      <w:r>
        <w:rPr>
          <w:lang w:val="hi_IN" w:bidi="hi_IN"/>
        </w:rPr>
        <w:t>चरवाहे</w:t>
      </w:r>
      <w:r>
        <w:rPr>
          <w:lang w:val="hi_IN" w:bidi="hi_IN"/>
        </w:rPr>
        <w:t xml:space="preserve"> रखते थे। लाठी के लिए उसी शब्द का उपयोग करें जिसका आप उपयोग करते आ रहे हैं।</w:t>
      </w:r>
    </w:p>
    <w:p>
      <w:pPr/>
      <w:r>
        <w:rPr>
          <w:lang w:val="hi_IN" w:bidi="hi_IN"/>
        </w:rPr>
      </w:r>
      <w:r>
        <w:rPr>
          <w:lang w:val="hi_IN" w:bidi="hi_IN"/>
        </w:rPr>
        <w:t xml:space="preserve">फ़िरौन ने मूसा और हारून को बुलाया और कहा, "मैंने तेरे </w:t>
      </w:r>
      <w:r>
        <w:rPr>
          <w:b/>
          <w:lang w:val="hi_IN" w:bidi="hi_IN"/>
        </w:rPr>
        <w:t>परमेश्वर</w:t>
      </w:r>
      <w:r>
        <w:rPr>
          <w:lang w:val="hi_IN" w:bidi="hi_IN"/>
        </w:rPr>
        <w:t xml:space="preserve"> यहोवा के विरुद्ध पाप किया है।" </w:t>
      </w:r>
      <w:r>
        <w:rPr>
          <w:lang w:val="hi_IN" w:bidi="hi_IN"/>
        </w:rPr>
        <w:t>पाप</w:t>
      </w:r>
      <w:r>
        <w:rPr>
          <w:lang w:val="hi_IN" w:bidi="hi_IN"/>
        </w:rPr>
        <w:t xml:space="preserve"> की चर्चा मुख्य शब्दावली में की गई है। पाप के लिए उसी शब्द का उपयोग करें जिसका उपयोग आपने पहले किया है। परमेश्वर, परमेश्वर के लिए एक सामान्य नाम है। </w:t>
      </w:r>
      <w:r>
        <w:rPr>
          <w:lang w:val="hi_IN" w:bidi="hi_IN"/>
        </w:rPr>
        <w:t>परमेश्वर</w:t>
      </w:r>
      <w:r>
        <w:rPr>
          <w:lang w:val="hi_IN" w:bidi="hi_IN"/>
        </w:rPr>
        <w:t xml:space="preserve"> की चर्चा मुख्य शब्दावली में की गई है। परमेश्वर के लिए उसी शब्द का इस्तेमाल करें जिसका इस्तेमाल आप करते आ रहे हैं।</w:t>
      </w:r>
    </w:p>
    <w:p>
      <w:pPr/>
      <w:r>
        <w:rPr>
          <w:lang w:val="hi_IN" w:bidi="hi_IN"/>
        </w:rPr>
      </w:r>
      <w:r>
        <w:rPr>
          <w:lang w:val="hi_IN" w:bidi="hi_IN"/>
        </w:rPr>
        <w:t>यहोवा ने फ़िरौन के मन को कठोर कर दिया। इसका अर्थ है कि फ़िरौन फिर से जिद्दी हो गया या उसने लोगों को जाने देने से इनकार कर दिया। कठोर मन या जिद्दी होने के विचार का अनुवाद करने के लिए उसी तरीके का उपयोग करें जिसका आप उपयोग करते आ रहे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में, अपनी भाषा में इस परिच्छेद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10:21–29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10:21–29 को सुनें और अपने मन में रखें।</w:t>
      </w:r>
    </w:p>
    <w:p>
      <w:pPr/>
      <w:r>
        <w:rPr>
          <w:lang w:val="hi_IN" w:bidi="hi_IN"/>
        </w:rPr>
      </w:r>
      <w:r>
        <w:rPr>
          <w:lang w:val="hi_IN" w:bidi="hi_IN"/>
        </w:rPr>
        <w:t>यदि सम्भव हो तो निर्गमन 10:21–29 का ऑडियो संस्करण तीन बार, तीन अलग-अलग अनुवादों में सुनें। 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10:21–29 का ऑडियो संस्करण सबसे आसानी से समझ में आने वाले अनुवाद में सुनें।</w:t>
      </w:r>
    </w:p>
    <w:p>
      <w:pPr/>
      <w:r>
        <w:rPr>
          <w:lang w:val="hi_IN" w:bidi="hi_IN"/>
        </w:rPr>
      </w:r>
      <w:r>
        <w:rPr>
          <w:lang w:val="hi_IN" w:bidi="hi_IN"/>
        </w:rPr>
        <w:t>टिड्डियों की विपत्ति के बाद, यहोवा ने मूसा से बात की और उसे बताया कि अगली विपत्ति के लिए क्या करना है। हमें यह नहीं पता कि टिड्डियों की विपत्ति के बाद कितना समय बीत चुका है। लेकिन हम यह जानते हैं कि टिड्डियों की विपत्ति के बाद फ़िरौन का मन फिर कठोर हो गया या फ़िरौन फिर से जिद्दी हो गया। फ़िरौन ने इस्राएलियों को मिस्र छोड़ने की अनुमति देने से इनकार कर दिया। यह अंधकार की विपत्ति का एक कथात्मक विवरण है।</w:t>
      </w:r>
    </w:p>
    <w:p>
      <w:pPr/>
      <w:r>
        <w:rPr>
          <w:lang w:val="hi_IN" w:bidi="hi_IN"/>
        </w:rPr>
      </w:r>
      <w:r>
        <w:rPr>
          <w:lang w:val="hi_IN" w:bidi="hi_IN"/>
        </w:rPr>
        <w:t>इस विपत्ति के लिए, यहोवा मूसा से बात करता है और उसे बताता है कि उसे क्या करना है। यहोवा मूसा से यह नहीं कहता कि वह फ़िरौन के पास जाकर इस विपत्ति की घोषणा करे। मूसा फ़िरौन को इस विपत्ति के विषय में चेतावनी देने या इस्राएलियों को जाने देने की माँग करने के लिए फ़िरौन के पास नहीं जाता है। ऐसा लगता है कि इस विपत्ति के समय हारून मूसा के साथ नहीं है।</w:t>
      </w:r>
    </w:p>
    <w:p>
      <w:pPr/>
      <w:r>
        <w:rPr>
          <w:lang w:val="hi_IN" w:bidi="hi_IN"/>
        </w:rPr>
      </w:r>
      <w:r>
        <w:rPr>
          <w:lang w:val="hi_IN" w:bidi="hi_IN"/>
        </w:rPr>
        <w:t>यहोवा मूसा से कहता है, "अपना हाथ आकाश की ओर बढ़ा।" स्वर्ग का अर्थ यहाँ आकाश है। यह कहानी यह दर्शाती है कि मूसा को अपना हाथ बढ़ाना है। कहानी में उस चरवाहे वाली लाठी या छड़ी का उल्लेख नहीं है जिसे मूसा आमतौर पर रखता था। जब मूसा अपना हाथ आकाश की ओर उठाता है, तो ऐसा घोर अंधकार जिसे महसूस किया जा सके, पूरे मिस्र को ढंक लेगा।</w:t>
      </w:r>
    </w:p>
    <w:p>
      <w:pPr/>
      <w:r>
        <w:rPr>
          <w:lang w:val="hi_IN" w:bidi="hi_IN"/>
        </w:rPr>
      </w:r>
      <w:r>
        <w:rPr>
          <w:lang w:val="hi_IN" w:bidi="hi_IN"/>
        </w:rPr>
        <w:t>रुकें और पूरी तरह से अंधेरे स्थान में जाने का रास्ता ढूँढें। यह शायद एक छोटा कमरा या अलमारी होगी जिसका दरवाज़ा आप बंद करके किसी भी खुली जगह से आने वाली सारी रोशनी को रोक सकते हैं। उस जगह पर कोई रोशनी नहीं आनी चाहिए। आपको दरवाज़े को बंद करने के लिए किसी चीज़ का इस्तेमाल करना पड़ सकता है ताकि कोई रोशनी अंदर न आ सके। जब पूरी तरह अंधेरा हो जाए, तो समूह के सदस्य एक-दूसरे को नहीं देख पाएँगे। अगर कोई अपना हाथ उठाता है, तो समूह का सदस्य हाथ को हिलते हुए नहीं देख पाएगा। समूह के सदस्यों से यह चर्चा करने के लिए कहें कि यह अंधेरा कैसा महसूस होता है। रिकॉर्डिंग को यहाँ रोकें।</w:t>
      </w:r>
    </w:p>
    <w:p>
      <w:pPr/>
      <w:r>
        <w:rPr>
          <w:lang w:val="hi_IN" w:bidi="hi_IN"/>
        </w:rPr>
      </w:r>
      <w:r>
        <w:rPr>
          <w:lang w:val="hi_IN" w:bidi="hi_IN"/>
        </w:rPr>
        <w:t>मिस्र देश पर यह अन्धकार तीन दिनों तक छाया रहा। इसका अर्थ है प्रतिदिन 24 घंटे। यह अंधकार रात के आकाश जैसा सामान्य अंधेरा नहीं था जहाँ तारे और चाँद कुछ रोशनी देते हैं। यह असामान्य अन्धकार था जिसमें कोई भी रोशनी दिखाई नहीं देती थी। कोई हिलती हुई किसी चीज़ की परछाई तक नहीं देख सकता था। दूसरे विपत्तियों की तरह ही, इस विपत्ति में भी यहोवा यह दिखा रहा था कि यहोवा मिस्र के सभी देवताओं से अधिक सामर्थी है।</w:t>
      </w:r>
    </w:p>
    <w:p>
      <w:pPr/>
      <w:r>
        <w:rPr>
          <w:lang w:val="hi_IN" w:bidi="hi_IN"/>
        </w:rPr>
      </w:r>
      <w:r>
        <w:rPr>
          <w:lang w:val="hi_IN" w:bidi="hi_IN"/>
        </w:rPr>
        <w:t>अन्धकार इतना घना था कि उसे महसूस किया जा सकता था। यह एक शब्द-चित्र है जो बताता है कि अन्धकार लोगों को कितना भारी और घना महसूस हो रहा था। कुछ लोग सोचते हैं कि यहाँ सबसे अच्छा अनुवाद यह कहना है कि व्यक्ति कुछ भी देखने में असमर्थ होगा, जिसका अर्थ है कि थोड़ा सा भी हिलने के लिए व्यक्ति को टटोलना या हाथ-पाँव मारना पड़ेगा।</w:t>
      </w:r>
    </w:p>
    <w:p>
      <w:pPr/>
      <w:r>
        <w:rPr>
          <w:lang w:val="hi_IN" w:bidi="hi_IN"/>
        </w:rPr>
      </w:r>
      <w:r>
        <w:rPr>
          <w:lang w:val="hi_IN" w:bidi="hi_IN"/>
        </w:rPr>
        <w:t>रुकें और एक व्यक्ति की आँखों पर पट्टी बाँध दें ताकि वह व्यक्ति कुछ भी न देख सके। फिर उस पट्टी बंधे व्यक्ति को एक कुर्सी ढूँढनी होगी और उस पर बैठना होगा। अगर आप चाहें तो कोई दूसरा कार्य भी सौंप सकते हैं। अब समूह देखे कि आँखों पर पट्टी बांधा हुआ यह व्यक्ति लक्ष्य वस्तु को ढूंढने की कोशिश में उसे छूकर और टटोलकर महसूस कर रहा है। आप जो देखते हैं उसका वर्णन करें। रिकॉर्डिंग को यहाँ रोकें।</w:t>
      </w:r>
    </w:p>
    <w:p>
      <w:pPr/>
      <w:r>
        <w:rPr>
          <w:lang w:val="hi_IN" w:bidi="hi_IN"/>
        </w:rPr>
      </w:r>
      <w:r>
        <w:rPr>
          <w:lang w:val="hi_IN" w:bidi="hi_IN"/>
        </w:rPr>
        <w:t>इस तरह का पूर्ण अन्धकार भ्रम पैदा करता है। वह व्यक्ति यह नहीं बता सकता कि वह अपने आसपास की चीज़ों के मुकाबले कहाँ है। वह समय का अंदाज़ा खो देता है, जिसका मतलब है कि उसे पता नहीं चलता कि सुबह है या शाम, दिन है या रात, क्योंकि अंधेरा हमेशा एक जैसा रहता है। यह अन्धकार तीन दिन तक चला। मिस्रियों को यह नहीं पता था कि यह केवल तीन दिनों तक रहेगा। मिस्री लोग यह जानते थे कि पौधों को बढ़ने के लिए रोशनी की आवश्यकता होती है। यदि अंधकार बना रहता तो भोजन नहीं होता।</w:t>
      </w:r>
    </w:p>
    <w:p>
      <w:pPr/>
      <w:r>
        <w:rPr>
          <w:lang w:val="hi_IN" w:bidi="hi_IN"/>
        </w:rPr>
      </w:r>
      <w:r>
        <w:rPr>
          <w:lang w:val="hi_IN" w:bidi="hi_IN"/>
        </w:rPr>
        <w:t>अंधकार के तीन दिनों के दौरान मिस्र में कोई भी हिल नहीं पाया। ज्यादातर लोग वैसे भी रात में यात्रा नहीं करते थे क्योंकि तारे सुरक्षित यात्रा के लिए पर्याप्त रोशनी नहीं देते थे, जिससे बाधाओं या सामान्य मार्ग को देख पाना संभव नहीं होता था। इस विपत्ति के दौरान अंधकार इतना गहरा था कि किसी ने हिलने की हिम्मत नहीं की क्योंकि वह देख नहीं सकता था कि वह कहाँ जा रहा है।</w:t>
      </w:r>
    </w:p>
    <w:p>
      <w:pPr/>
      <w:r>
        <w:rPr>
          <w:lang w:val="hi_IN" w:bidi="hi_IN"/>
        </w:rPr>
      </w:r>
      <w:r>
        <w:rPr>
          <w:lang w:val="hi_IN" w:bidi="hi_IN"/>
        </w:rPr>
        <w:t>पिछली विपत्तियों की तरह, यह विपत्ति या अंधकार उस क्षेत्र तक नहीं पहुँचा जहाँ इस्राएली रहते थे। मिस्र के उस भाग में जहाँ इस्राएली रहते थे, वहाँ सामान्य रूप से प्रकाश था।</w:t>
      </w:r>
    </w:p>
    <w:p>
      <w:pPr/>
      <w:r>
        <w:rPr>
          <w:lang w:val="hi_IN" w:bidi="hi_IN"/>
        </w:rPr>
      </w:r>
      <w:r>
        <w:rPr>
          <w:lang w:val="hi_IN" w:bidi="hi_IN"/>
        </w:rPr>
        <w:t>तीन दिन के अन्धकार के बाद अन्धकार की विपत्ति समाप्त हो गई। फिर फ़िरौन ने मूसा को स्वयं से मिलने के लिए बुलाया। यह भाग यह नहीं कहता कि विपत्ति समाप्त हो गई थी। लेकिन अन्धकार का हटना आवश्यक था ताकि फ़िरौन दूत भेजकर मूसा को बुला सके। अन्धकार में दूत मूसा को खोजने के लिए चल ही नहीं सकता था।</w:t>
      </w:r>
    </w:p>
    <w:p>
      <w:pPr/>
      <w:r>
        <w:rPr>
          <w:lang w:val="hi_IN" w:bidi="hi_IN"/>
        </w:rPr>
      </w:r>
      <w:r>
        <w:rPr>
          <w:lang w:val="hi_IN" w:bidi="hi_IN"/>
        </w:rPr>
        <w:t>फ़िरौन मूसा से कहता है कि वह लोगों को ले जाए, और जाकर यहोवा की आराधना करे। फ़िरौन बच्चों को भी जाने की अनुमति देता है। हालाँकि, फ़िरौन कहता है कि जानवरों को मिस्र में ही रहना होगा। फ़िरौन ने कहा है कि सभी इस्राएली जा सकते हैं। लेकिन, जानवरों को मिस्र में रखकर फ़िरौन कुछ इस्राएलियों को भी रोक लेगा जिन्हें जानवरों की देखभाल के लिए पीछे रुकना पड़ेगा। ऐसा लगता है कि फ़िरौन सभी लोगों को जाने दे रहा है, लेकिन वास्तव में, कुछ को मिस्र में ही रुकना होगा ताकि जानवरों की देखभाल की जा सके। जानवरों और कुछ इस्राएलियों को रोककर, फ़िरौन यह सुनिश्चित करने की कोशिश कर रहा है कि इस्राएली अपनी आराधना के समय के बाद वापस मिस्र आ जाएँ।</w:t>
      </w:r>
    </w:p>
    <w:p>
      <w:pPr/>
      <w:r>
        <w:rPr>
          <w:lang w:val="hi_IN" w:bidi="hi_IN"/>
        </w:rPr>
      </w:r>
      <w:r>
        <w:rPr>
          <w:lang w:val="hi_IN" w:bidi="hi_IN"/>
        </w:rPr>
        <w:t>मूसा फ़िरौन से कहता है कि सभी पशुओं को इस्राएलियों के साथ जाना होगा। बलिदान और होमबलि दो तरीके हैं जिनसे इस्राएली परमेश्वर की आराधना करते थे। बलिदान में आमतौर पर परमेश्वर को धन्यवाद देने या क्षमा माँगने के लिए एक वध किए गए पशु को अर्पित किया जाता था। लोग एक पशु की बलि देते थे और उस पशु के एक हिस्से को यहोवा के लिए भेंट के रूप में जलाते थे। लोग बलिदान के पशु का कुछ हिस्सा अपने पास रख लेते थे और उसे आराधना के समय एक उत्सव के भोजन के तौर पर साथ मिलकर खाते थे। जब लोग होमबलि चढ़ाते थे, तो वे पशु का कोई हिस्सा खाने के लिए नहीं रखते थे। वे पूरे पशु को जला देते थे। मूसा कहता है कि फ़िरौन को सभी पशुओं को जाने की अनुमति देनी होगी। पालतू जानवरों या मवेशियों के पैर में खुर होते हैं। मूसा कहता है कि किसी भी पशु का एक भी खुर या एक भी पैर मिस्र में नहीं रह सकता। इसका अर्थ है कि इस्राएलियों के हर एक पशु को जाने की अनुमति देनी होगी। इन पशुओं के खुर या 4 पैर थे।</w:t>
      </w:r>
    </w:p>
    <w:p>
      <w:pPr/>
      <w:r>
        <w:rPr>
          <w:lang w:val="hi_IN" w:bidi="hi_IN"/>
        </w:rPr>
      </w:r>
      <w:r>
        <w:rPr>
          <w:lang w:val="hi_IN" w:bidi="hi_IN"/>
        </w:rPr>
        <w:t xml:space="preserve">रुकें और एक </w:t>
      </w:r>
      <w:r>
        <w:rPr>
          <w:lang w:val="hi_IN" w:bidi="hi_IN"/>
        </w:rPr>
        <w:t>खुर</w:t>
      </w:r>
      <w:r>
        <w:rPr>
          <w:lang w:val="hi_IN" w:bidi="hi_IN"/>
        </w:rPr>
        <w:t xml:space="preserve"> की तस्वीर दिखाएँ। यह कोई भी पालतू पशु हो सकता है।</w:t>
      </w:r>
    </w:p>
    <w:p>
      <w:pPr/>
      <w:r>
        <w:rPr>
          <w:lang w:val="hi_IN" w:bidi="hi_IN"/>
        </w:rPr>
      </w:r>
      <w:r>
        <w:rPr>
          <w:lang w:val="hi_IN" w:bidi="hi_IN"/>
        </w:rPr>
        <w:t xml:space="preserve">मूसा फ़िरौन से कहता है कि इस्राएलियों को तब तक नहीं पता चलेगा कि वे यहोवा की आराधना कैसे करेंगे जब तक वे आराधना स्थल पर नहीं पहुँच जाते। यहोवा आराधना के बारे में और निर्देश प्रकट कर सकता है। मूसा फ़िरौन से सत्य कहता है जब वह कहता है कि वे अभी नहीं जानते कि वे यहोवा की आराधना कैसे करेंगे। उस समय अधिकांश लोग पशुओं का बलिदान चढ़ाते थे और होमबलि देते थे, परन्तु उस समय तक यहोवा ने मूसा को यह विशेष निर्देश नहीं दिया था कि इस्राएली परमेश्वर की आराधना करते समय कौन-से बलिदान चढ़ाएँगे। </w:t>
      </w:r>
    </w:p>
    <w:p>
      <w:pPr/>
      <w:r>
        <w:rPr>
          <w:lang w:val="hi_IN" w:bidi="hi_IN"/>
        </w:rPr>
      </w:r>
      <w:r>
        <w:rPr>
          <w:lang w:val="hi_IN" w:bidi="hi_IN"/>
        </w:rPr>
        <w:t>यहोवा फ़िरौन के मन को कठोर कर देता है। इसका अर्थ है कि फ़िरौन फिर से जिद्दी हो गया और उसने वह अनुमति देने से इनकार कर दिया है जो मूसा ने माँगी थी। फ़िरौन मूसा को कड़ी चेतावनी देता है। फ़िरौन मूसा से कहता है कि यहाँ से चला जा और कभी वापस मत आना। फ़िरौन मूसा को दोबारा नहीं देखना चाहता। फ़िरौन मूसा से कहता है, “यदि तू फिर मेरे सामने आया, तो तू मर जाएगा। जिस दिन तू मेरा चेहरा देखेगा, उस दिन तू मर जाएगा।" यह अभिव्यक्ति एक शब्द चित्र है जिसका अर्थ है कि यदि मूसा फ़िरौन से बात करने या फ़िरौन को किसी भी तरह से देखने के लिए वापस आता है, तो मूसा मार दिया जाएगा। फ़िरौन जिस भाषा का उपयोग करता है वह बहुत कठोर है, जिससे पता चलता है कि फ़िरौन सच में गुस्सा है।</w:t>
      </w:r>
    </w:p>
    <w:p>
      <w:pPr/>
      <w:r>
        <w:rPr>
          <w:lang w:val="hi_IN" w:bidi="hi_IN"/>
        </w:rPr>
      </w:r>
      <w:r>
        <w:rPr>
          <w:lang w:val="hi_IN" w:bidi="hi_IN"/>
        </w:rPr>
        <w:t>मूसा फ़िरौन से सहमत हो जाता है। मूसा फ़िरौन से कहता है, "मैं तेरे मुँह को फिर कभी न देखूँगा।" इसका अर्थ है कि मूसा फ़िरौन से दोबारा बात करने के लिए वापस नहीं आएगा।</w:t>
      </w:r>
      <w:r>
        <w:rPr>
          <w:lang w:val="hi_IN" w:bidi="hi_IN"/>
        </w:rPr>
      </w:r>
    </w:p>
    <w:p>
      <w:pPr>
        <w:pStyle w:val="Heading3"/>
      </w:pPr>
      <w:r>
        <w:rPr>
          <w:lang w:val="hi_IN" w:bidi="hi_IN"/>
        </w:rPr>
        <w:t>घटनाओं को समझाना</w:t>
      </w:r>
    </w:p>
    <w:p>
      <w:pPr/>
      <w:r>
        <w:rPr>
          <w:lang w:val="hi_IN" w:bidi="hi_IN"/>
        </w:rPr>
      </w:r>
      <w:r>
        <w:rPr>
          <w:lang w:val="hi_IN" w:bidi="hi_IN"/>
        </w:rPr>
        <w:t>निर्गमन 10:21–29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वचन को अपने मन में समझने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यहोवा मूसा से कहता है कि वह अपना हाथ आकाश की ओर बढ़ाए। तीन दिन तक मिस्र में अन्धकार छाया रहता है।</w:t>
      </w:r>
    </w:p>
    <w:p>
      <w:pPr/>
      <w:r>
        <w:rPr>
          <w:lang w:val="hi_IN" w:bidi="hi_IN"/>
        </w:rPr>
      </w:r>
      <w:r>
        <w:rPr>
          <w:b/>
          <w:lang w:val="hi_IN" w:bidi="hi_IN"/>
        </w:rPr>
        <w:t>दूसरे दृश्य में:</w:t>
      </w:r>
      <w:r>
        <w:rPr>
          <w:lang w:val="hi_IN" w:bidi="hi_IN"/>
        </w:rPr>
        <w:t xml:space="preserve"> फ़िरौन मूसा को बुलवाता है और सहमत हो जाता है कि इस्राएली जा सकते हैं लेकिन पशु नहीं। फिर फ़िरौन मूसा को चेतावनी देता है और मूसा से कहता है कि वह फ़िरौन की उपस्थिति से चला जाए, और कभी वापस न आए।</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फ़िरौन</w:t>
      </w:r>
    </w:p>
    <w:p>
      <w:pPr/>
      <w:r>
        <w:rPr>
          <w:lang w:val="hi_IN" w:bidi="hi_IN"/>
        </w:rPr>
      </w:r>
      <w:r>
        <w:rPr>
          <w:lang w:val="hi_IN" w:bidi="hi_IN"/>
        </w:rPr>
        <w:t>एक समूह के रूप में, भाग के परिवेश के इन हिस्सों पर ध्यान दें:</w:t>
      </w:r>
    </w:p>
    <w:p>
      <w:pPr/>
      <w:r>
        <w:rPr>
          <w:lang w:val="hi_IN" w:bidi="hi_IN"/>
        </w:rPr>
      </w:r>
      <w:r>
        <w:rPr>
          <w:lang w:val="hi_IN" w:bidi="hi_IN"/>
        </w:rPr>
        <w:t>पहले दृश्य में, यहोवा मूसा से बात करता है। यहोवा मूसा से कहता है कि वह अपना हाथ आकाश की ओर बढ़ाए। जब मूसा अपना हाथ आकाश की ओर बढ़ाता है, तो मिस्र में हर जगह अंधेरा छा जाता है, सिवाय उस हिस्से के जहाँ इस्राएली रहते हैं। अंधेरा इतना घना है कि कोई हिल भी नहीं सकता क्योंकि उन्हें कुछ दिखाई नहीं दे रहा है। यह अन्धकार 3 दिनों तक रहता है और यह दिन और रात दोनों समय होता है।</w:t>
      </w:r>
    </w:p>
    <w:p>
      <w:pPr/>
      <w:r>
        <w:rPr>
          <w:lang w:val="hi_IN" w:bidi="hi_IN"/>
        </w:rPr>
      </w:r>
      <w:r>
        <w:rPr>
          <w:lang w:val="hi_IN" w:bidi="hi_IN"/>
        </w:rPr>
        <w:t>दूसरे दृश्य में, जब अंधकार समाप्त हो जाता है, तब फ़िरौन मूसा को अपने पास बुलाता है। फ़िरौन मूसा से कहता है कि बच्चों सहित सभी लोग परमेश्वर की आराधना करने के लिए जा सकते हैं। लेकिन उन्हें पशुओं को मिस्र में छोड़ना होगा। मूसा मना कर देता है। मूसा फ़िरौन से कहता है कि हर एक पशु को इस्राएलियों के साथ जाना अनिवार्य है। इस्राएली नहीं जानते कि बलिदान और होमबलि के लिए किन पशुओं की आवश्यकता होगी। इस्राएली जब आराधना के स्थान पर पहुँचेंगे, तब वे जानेंगे कि उन्हें क्या चाहिए।</w:t>
      </w:r>
    </w:p>
    <w:p>
      <w:pPr/>
      <w:r>
        <w:rPr>
          <w:lang w:val="hi_IN" w:bidi="hi_IN"/>
        </w:rPr>
      </w:r>
      <w:r>
        <w:rPr>
          <w:lang w:val="hi_IN" w:bidi="hi_IN"/>
        </w:rPr>
        <w:t>यहोवा फ़िरौन के मन को कठोर कर देता है या फ़िरौन को जिद्दी बना देता है और वह मूसा की बात सुनने से इनकार कर देता है। फ़िरौन मूसा को कड़ी चेतावनी देता है। फ़िरौन मूसा से कहता है कि वह चला जाए और कभी भी महल में या फ़िरौन के सामने वापस न आए। फ़िरौन मूसा से कहता है कि यदि मूसा फ़िरौन से मिलने के लिए वापस आता है, तो मूसा मार दिया जाएगा। मूसा जाने और फिर कभी फ़िरौन के पास वापस न आने के लिए सहमत हो जाता है।</w:t>
      </w:r>
    </w:p>
    <w:p>
      <w:pPr/>
      <w:r>
        <w:rPr>
          <w:lang w:val="hi_IN" w:bidi="hi_IN"/>
        </w:rPr>
      </w:r>
      <w:r>
        <w:rPr>
          <w:lang w:val="hi_IN" w:bidi="hi_IN"/>
        </w:rPr>
        <w:t>रुकें और नीचे दिए गए प्रश्न पर चर्चा करें। एक ऐसे दृश्य का अभिनय करें जिसमें एक व्यक्ति वास्तव में दूसरे व्यक्ति पर क्रोधित हो। यह पहला व्यक्ति दूसरे व्यक्ति से कहता है कि चला जा और फिर कभी वापस मत आना। पहला व्यक्ति दूसरे व्यक्ति को धमकी देता है कि अगर वह वापस आया तो वह उसे मार डालेगा। व्यक्ति द्वारा उपयोग किए गए क्रिया शब्दों को ध्यान से सुनें। उसकी आवाज़ में भावनाओं को सुनें। अभी जो हुआ, उसे बताने के लिए आप किन शब्दों का इस्तेमाल करेंगे? रिकॉर्डिंग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10:21–29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फ़िरौन</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नाटक को रोककर उस पात्र का भूमिका निभाने वाले व्यक्ति से पूछें "आप क्या महसूस कर रहे हैं या क्या सोच रहे हैं?" पात्र की भूमिका निभाने वाले व्यक्ति को यह उत्तर देना चाहिए कि यदि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दृश्य में, यहोवा मूसा से बात करता है। यहोवा मूसा से कहता है कि वह अपना हाथ आकाश की ओर बढ़ाए। इस कार्य से मिस्र के देश पर अन्धकार छा जाएगा। अन्धकार पूरी तरह छा जाएगा। कोई भी कुछ नहीं देख पाएगा। अंधकार इतना घना या भारी महसूस होगा कि लोगों को एक स्थान से दूसरे स्थान तक जाने के लिए टटोलना पड़ेगा। मूसा ने वही किया जो यहोवा ने निर्देश दिया था। तीन दिन तक मिस्र में अन्धकार छाया रहा। लेकिन उस क्षेत्र में रोशनी सामान्य थी जहाँ इस्राएली रहते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फ़िरौन से पूछें, "आप इस अन्धकार के बारे में कैसा महसूस करते हैं?" आप सुन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दूसरे दृश्य में, फ़िरौन मूसा को अपने सामने आने के लिए बुलाता है। फ़िरौन स्त्रियों और बच्चों सहित सभी लोगों को यहोवा की आराधना करने के लिए जाने देने के लिए सहमत हो जाता है। पर फ़िरौन कहता है कि पशु मिस्र में ही रहेंगे। मूसा इस प्रस्ताव को ठुकरा देते हैं। मूसा कहता है कि पशु आराधना के लिए महत्वपूर्ण हैं। इस्राएली कुछ पशुओं का बलिदान करेंगे। इस्राएली कुछ पशुओं का उपयोग होमबलि के लिए करेंगे। लोगों को पता नहीं है कि उन्हें कितने पशु चाहिए, जब तक कि वे आराधना के स्थान तक नहीं पहुँच जाते और यहोवा उन्हें और निर्देश नहीं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से पूछें, "आप फ़िरौन के इस प्रस्ताव को क्यों मना कर रहे हैं?" आप सुन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जब फ़िरौन यह मूसा से सुनता है, तो फ़िरौन फिर से जिद्दी हो जाता है। फ़िरौन किसी को जाने देने से मना कर देता है। फिर फ़िरौन मूसा पर क्रोधित हो जाता है और मूसा को कड़ी चेतावनी देता है। फ़िरौन मूसा से कहता है कि चला जा और फिर कभी फ़िरौन से मिलने के लिए मत लौटना। फ़िरौन कहता है, "यदि मैंने तेरा चेहरा देखा, तो मैं तुझे मार डालूँगा।" मूसा वहाँ से जाने और फ़िरौन को देखने कभी वापस न आने के लिए सहमत हो जाता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से पूछें: "आप फ़िरौन की इस धमकी के बारे में क्या सोचते हैं?" आप सुन सकते हैं:</w:t>
      </w:r>
    </w:p>
    <w:p>
      <w:pPr>
        <w:pStyle w:val="ListBullet"/>
        <w:spacing w:line="240" w:lineRule="auto"/>
        <w:ind w:left="720"/>
      </w:pPr>
      <w:r>
        <w:rPr>
          <w:lang w:val="hi_IN" w:bidi="hi_IN"/>
        </w:rPr>
      </w:r>
      <w:r>
        <w:rPr>
          <w:lang w:val="hi_IN" w:bidi="hi_IN"/>
        </w:rPr>
        <w:t>फ़िरौन से पूछें, "आप मूसा पर इतना क्रोधित क्यों है?" आप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निर्गमन 10:21–29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मूसा से बात करता है। यहोवा के लिए उसी शब्द का प्रयोग करें जिसका प्रयोग आपने दूसरे भागों में किया है। </w:t>
      </w:r>
      <w:r>
        <w:rPr>
          <w:b/>
          <w:lang w:val="hi_IN" w:bidi="hi_IN"/>
        </w:rPr>
        <w:t>यहोवा</w:t>
      </w:r>
      <w:r>
        <w:rPr>
          <w:lang w:val="hi_IN" w:bidi="hi_IN"/>
        </w:rPr>
        <w:t xml:space="preserve"> की चर्चा मुख्य शब्दावली में की गई है।</w:t>
      </w:r>
    </w:p>
    <w:p>
      <w:pPr/>
      <w:r>
        <w:rPr>
          <w:lang w:val="hi_IN" w:bidi="hi_IN"/>
        </w:rPr>
      </w:r>
      <w:r>
        <w:rPr>
          <w:lang w:val="hi_IN" w:bidi="hi_IN"/>
        </w:rPr>
        <w:t xml:space="preserve">विपत्ति एक ऐसा शब्द है जिसका अर्थ है हमला या चोट पहुँचाना। विपत्ति शब्द का अर्थ घायल करना या मारना या दंड देना भी हो सकता है। इसके पीछे मुख्य विचार यह है कि यहोवा मिस्र के लोगों के साथ कुछ बुरा करने जा रहा है। इस मामले में, विपत्ति का उद्देश्य मिस्र के लोगों को यह विश्वास दिलाना है कि यहोवा मिस्र के सभी </w:t>
      </w:r>
      <w:r>
        <w:rPr>
          <w:b/>
          <w:lang w:val="hi_IN" w:bidi="hi_IN"/>
        </w:rPr>
        <w:t>देवताओं</w:t>
      </w:r>
      <w:r>
        <w:rPr>
          <w:lang w:val="hi_IN" w:bidi="hi_IN"/>
        </w:rPr>
        <w:t xml:space="preserve"> से अधिक शक्तिशाली है। लोगों को यहोवा की आज्ञा माननी और उसकी आराधना करनी चाहिए। विपत्ति के लिए उसी शब्द का इस्तेमाल करें जिसका इस्तेमाल आप करते आ रहे हैं।</w:t>
      </w:r>
    </w:p>
    <w:p>
      <w:pPr/>
      <w:r>
        <w:rPr>
          <w:lang w:val="hi_IN" w:bidi="hi_IN"/>
        </w:rPr>
      </w:r>
      <w:r>
        <w:rPr>
          <w:lang w:val="hi_IN" w:bidi="hi_IN"/>
        </w:rPr>
        <w:t>यहोवा मिस्र के देश को अन्धकार से ढक देने जा रहा है। यह अन्धकार के लिए वही शब्द है जो सृष्टि की कहानी में प्रयोग किया गया है जब यहोवा ने अन्धकार को उजियाले से अलग किया था।</w:t>
      </w:r>
    </w:p>
    <w:p>
      <w:pPr/>
      <w:r>
        <w:rPr>
          <w:lang w:val="hi_IN" w:bidi="hi_IN"/>
        </w:rPr>
      </w:r>
      <w:r>
        <w:rPr>
          <w:b/>
          <w:lang w:val="hi_IN" w:bidi="hi_IN"/>
        </w:rPr>
        <w:t>फ़िरौन</w:t>
      </w:r>
      <w:r>
        <w:rPr>
          <w:lang w:val="hi_IN" w:bidi="hi_IN"/>
        </w:rPr>
        <w:t xml:space="preserve"> मूसा और </w:t>
      </w:r>
      <w:r>
        <w:rPr>
          <w:b/>
          <w:lang w:val="hi_IN" w:bidi="hi_IN"/>
        </w:rPr>
        <w:t>इस्राएलियों</w:t>
      </w:r>
      <w:r>
        <w:rPr>
          <w:lang w:val="hi_IN" w:bidi="hi_IN"/>
        </w:rPr>
        <w:t xml:space="preserve"> को जाने और यहोवा की </w:t>
      </w:r>
      <w:r>
        <w:rPr>
          <w:b/>
          <w:lang w:val="hi_IN" w:bidi="hi_IN"/>
        </w:rPr>
        <w:t>आराधना</w:t>
      </w:r>
      <w:r>
        <w:rPr>
          <w:lang w:val="hi_IN" w:bidi="hi_IN"/>
        </w:rPr>
        <w:t xml:space="preserve"> करने की अनुमति देता है। फ़िरौन या मिस्र के </w:t>
      </w:r>
      <w:r>
        <w:rPr>
          <w:lang w:val="hi_IN" w:bidi="hi_IN"/>
        </w:rPr>
        <w:t>राजा</w:t>
      </w:r>
      <w:r>
        <w:rPr>
          <w:lang w:val="hi_IN" w:bidi="hi_IN"/>
        </w:rPr>
        <w:t xml:space="preserve"> के लिए उसी शब्द का उपयोग करें जिसका आप उपयोग करते आ रहे हैं। </w:t>
      </w:r>
      <w:r>
        <w:rPr>
          <w:b/>
          <w:lang w:val="hi_IN" w:bidi="hi_IN"/>
        </w:rPr>
        <w:t>फ़िरौन</w:t>
      </w:r>
      <w:r>
        <w:rPr>
          <w:lang w:val="hi_IN" w:bidi="hi_IN"/>
        </w:rPr>
        <w:t xml:space="preserve"> की मुख्य शब्दावली में चर्चा की गई है। आराधना का अर्थ है </w:t>
      </w:r>
      <w:r>
        <w:rPr>
          <w:lang w:val="hi_IN" w:bidi="hi_IN"/>
        </w:rPr>
        <w:t>परमेश्वर</w:t>
      </w:r>
      <w:r>
        <w:rPr>
          <w:lang w:val="hi_IN" w:bidi="hi_IN"/>
        </w:rPr>
        <w:t xml:space="preserve"> के लिए आदर और श्रद्धा प्रकट करना। आराधना में आमतौर पर परमेश्वर को किसी तरह का </w:t>
      </w:r>
      <w:r>
        <w:rPr>
          <w:lang w:val="hi_IN" w:bidi="hi_IN"/>
        </w:rPr>
        <w:t>भेंट</w:t>
      </w:r>
      <w:r>
        <w:rPr>
          <w:lang w:val="hi_IN" w:bidi="hi_IN"/>
        </w:rPr>
        <w:t xml:space="preserve"> देना शामिल होता था, जैसे कि पशु का बलिदान। आराधना के लिए उसी शब्द का इस्तेमाल करें जिसका इस्तेमाल आप करते आ रहे हैं। मुख्य शब्दावली में </w:t>
      </w:r>
      <w:r>
        <w:rPr>
          <w:b/>
          <w:lang w:val="hi_IN" w:bidi="hi_IN"/>
        </w:rPr>
        <w:t>आराधना</w:t>
      </w:r>
      <w:r>
        <w:rPr>
          <w:lang w:val="hi_IN" w:bidi="hi_IN"/>
        </w:rPr>
        <w:t xml:space="preserve"> पर चर्चा की गई है।</w:t>
      </w:r>
    </w:p>
    <w:p>
      <w:pPr/>
      <w:r>
        <w:rPr>
          <w:lang w:val="hi_IN" w:bidi="hi_IN"/>
        </w:rPr>
      </w:r>
      <w:r>
        <w:rPr>
          <w:lang w:val="hi_IN" w:bidi="hi_IN"/>
        </w:rPr>
        <w:t xml:space="preserve">मवेशी एक बहुवचन शब्द है जिसका अर्थ है वे सभी पशु जिनका उपयोग लोग खेती या दैनिक जीवन के लिए करते हैं। मवेशियों में भेड़, बकरियाँ, गाय और </w:t>
      </w:r>
      <w:r>
        <w:rPr>
          <w:lang w:val="hi_IN" w:bidi="hi_IN"/>
        </w:rPr>
        <w:t>गधे</w:t>
      </w:r>
      <w:r>
        <w:rPr>
          <w:lang w:val="hi_IN" w:bidi="hi_IN"/>
        </w:rPr>
        <w:t xml:space="preserve"> जैसे पशु शामिल हैं। मवेशियों में जंगली पशु शामिल नहीं हैं। मवेशियों के पैर के रूप में खुर होते हैं।</w:t>
      </w:r>
    </w:p>
    <w:p>
      <w:pPr/>
      <w:r>
        <w:rPr>
          <w:lang w:val="hi_IN" w:bidi="hi_IN"/>
        </w:rPr>
      </w:r>
      <w:r>
        <w:rPr>
          <w:lang w:val="hi_IN" w:bidi="hi_IN"/>
        </w:rPr>
        <w:t xml:space="preserve">रुकें और एक </w:t>
      </w:r>
      <w:r>
        <w:rPr>
          <w:lang w:val="hi_IN" w:bidi="hi_IN"/>
        </w:rPr>
        <w:t>खुर</w:t>
      </w:r>
      <w:r>
        <w:rPr>
          <w:lang w:val="hi_IN" w:bidi="hi_IN"/>
        </w:rPr>
        <w:t xml:space="preserve"> की तस्वीर दिखाएँ।</w:t>
      </w:r>
    </w:p>
    <w:p>
      <w:pPr/>
      <w:r>
        <w:rPr>
          <w:lang w:val="hi_IN" w:bidi="hi_IN"/>
        </w:rPr>
      </w:r>
      <w:r>
        <w:rPr>
          <w:lang w:val="hi_IN" w:bidi="hi_IN"/>
        </w:rPr>
        <w:t xml:space="preserve">लोगों को परमेश्वर को एक </w:t>
      </w:r>
      <w:r>
        <w:rPr>
          <w:b/>
          <w:lang w:val="hi_IN" w:bidi="hi_IN"/>
        </w:rPr>
        <w:t>बलिदान</w:t>
      </w:r>
      <w:r>
        <w:rPr>
          <w:lang w:val="hi_IN" w:bidi="hi_IN"/>
        </w:rPr>
        <w:t xml:space="preserve"> या </w:t>
      </w:r>
      <w:r>
        <w:rPr>
          <w:b/>
          <w:lang w:val="hi_IN" w:bidi="hi_IN"/>
        </w:rPr>
        <w:t>होमबलि</w:t>
      </w:r>
      <w:r>
        <w:rPr>
          <w:lang w:val="hi_IN" w:bidi="hi_IN"/>
        </w:rPr>
        <w:t xml:space="preserve"> चढ़ाना था। बलिदान में पशु का एक हिस्सा जलाना और उसका एक हिस्सा लोगों के खाने के लिए रखना शामिल था। होमबलि का अर्थ है कि पूरा पशु जला दिया जाता था। लोगों ने इस पशु का कोई भी हिस्सा नहीं खाते थे। दोनों प्रकार के भेंट आराधना और </w:t>
      </w:r>
      <w:r>
        <w:rPr>
          <w:lang w:val="hi_IN" w:bidi="hi_IN"/>
        </w:rPr>
        <w:t>पापों</w:t>
      </w:r>
      <w:r>
        <w:rPr>
          <w:lang w:val="hi_IN" w:bidi="hi_IN"/>
        </w:rPr>
        <w:t xml:space="preserve"> की </w:t>
      </w:r>
      <w:r>
        <w:rPr>
          <w:lang w:val="hi_IN" w:bidi="hi_IN"/>
        </w:rPr>
        <w:t>क्षमा</w:t>
      </w:r>
      <w:r>
        <w:rPr>
          <w:lang w:val="hi_IN" w:bidi="hi_IN"/>
        </w:rPr>
        <w:t xml:space="preserve"> के लिए थे। </w:t>
      </w:r>
      <w:r>
        <w:rPr>
          <w:lang w:val="hi_IN" w:bidi="hi_IN"/>
        </w:rPr>
        <w:t>बलिदान</w:t>
      </w:r>
      <w:r>
        <w:rPr>
          <w:lang w:val="hi_IN" w:bidi="hi_IN"/>
        </w:rPr>
        <w:t xml:space="preserve"> शब्द की चर्चा मुख्य शब्दावली में की गई है। </w:t>
      </w:r>
      <w:r>
        <w:rPr>
          <w:lang w:val="hi_IN" w:bidi="hi_IN"/>
        </w:rPr>
        <w:t>होमबलि</w:t>
      </w:r>
      <w:r>
        <w:rPr>
          <w:lang w:val="hi_IN" w:bidi="hi_IN"/>
        </w:rPr>
        <w:t xml:space="preserve"> की चर्चा मुख्य शब्दावली में की गई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11:1–10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11:1–10 को सुनें और अपने मन में रखें।</w:t>
      </w:r>
    </w:p>
    <w:p>
      <w:pPr/>
      <w:r>
        <w:rPr>
          <w:lang w:val="hi_IN" w:bidi="hi_IN"/>
        </w:rPr>
      </w:r>
      <w:r>
        <w:rPr>
          <w:lang w:val="hi_IN" w:bidi="hi_IN"/>
        </w:rPr>
        <w:t>यदि सम्भव हो, तो निर्गमन 11:1–10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11:1–10 का ऑडियो संस्करण सबसे आसानी से समझ में आने वाले अनुवाद में सुनें।</w:t>
      </w:r>
    </w:p>
    <w:p>
      <w:pPr/>
      <w:r>
        <w:rPr>
          <w:lang w:val="hi_IN" w:bidi="hi_IN"/>
        </w:rPr>
      </w:r>
      <w:r>
        <w:rPr>
          <w:lang w:val="hi_IN" w:bidi="hi_IN"/>
        </w:rPr>
        <w:t>यहोवा ने मूसा को पहले ही बता दिया था कि मिस्र के लोगों पर एक और विपत्ति या दंड आएगी। यहाँ यहोवा वही बात दोहरा रहा है जो यहोवा पहले ही पिछली घोषणाओं में मूसा को बता चुका है। यह विपत्ति दसवीं विपत्ति होगी जिसे यहोवा ने भेजा है। इस विपत्ति के बाद, फ़िरौन इस्राएलियों को मिस्र से जाने देगा। यह इस विपत्ति के बारे में एक कथात्मक विवरण है कि वह कैसी होगी। इन सभी विपत्तियों ने उन विभिन्न देवताओं पर हमला किया है जिनकी आराधना मिस्रवासी करते थे। यह दसवीं विपत्ति दर्शाती है कि कई अलग-अलग देवताओं के पास वह सामर्थ नहीं है जो यहोवा के पास है। मिस्र के लोग फ़िरौन को एक देवता के रूप में पूजते थे। यह दसवीं विपत्ति यह दिखाती है कि यहोवा फ़िरौन से कहीं अधिक सामर्थी है।</w:t>
      </w:r>
    </w:p>
    <w:p>
      <w:pPr/>
      <w:r>
        <w:rPr>
          <w:lang w:val="hi_IN" w:bidi="hi_IN"/>
        </w:rPr>
      </w:r>
      <w:r>
        <w:rPr>
          <w:lang w:val="hi_IN" w:bidi="hi_IN"/>
        </w:rPr>
        <w:t>यहोवा मूसा से कहता है कि इस दसवीं विपत्ति के बाद फ़िरौन इस्राएलियों को मिस्र से निकालने के लिए इतना उतावला होगा कि वह वास्तव में लोगों को जबरन भेज देगा। किसी को ज़बरदस्ती निकालने का अर्थ है एक कठोर और बलपूर्वक किया गया कार्य है। कुछ अनुवादों में इन शब्दों का उपयोग किया गया है, निकालना, या पीछा करना।</w:t>
      </w:r>
    </w:p>
    <w:p>
      <w:pPr/>
      <w:r>
        <w:rPr>
          <w:lang w:val="hi_IN" w:bidi="hi_IN"/>
        </w:rPr>
      </w:r>
      <w:r>
        <w:rPr>
          <w:lang w:val="hi_IN" w:bidi="hi_IN"/>
        </w:rPr>
        <w:t>रुकें और एक कहानी सुनाएँ कि कैसे किसी अगुवे ने किसी व्यक्ति या लोगों के समूह को एक स्थान से दूसरे स्थान पर जाने के लिए मजबूर किया। वर्णन करें कि अगुवे ने यह कैसे किया। ध्यान से सुनिए कि कहानी सुनाने वाला व्यक्ति किन शब्दों का उपयोग करता है यह बताने के लिए कि अगुवे ने लोगों को कैसे जाने पर मजबूर किया। ऑडियो को यहाँ रोकें।</w:t>
      </w:r>
    </w:p>
    <w:p>
      <w:pPr/>
      <w:r>
        <w:rPr>
          <w:lang w:val="hi_IN" w:bidi="hi_IN"/>
        </w:rPr>
      </w:r>
      <w:r>
        <w:rPr>
          <w:lang w:val="hi_IN" w:bidi="hi_IN"/>
        </w:rPr>
        <w:t>फिर यहोवा मूसा से कहता है कि वह इस्राएलियों से कहे कि वे अपने मिस्री पड़ोसियों से चाँदी और सोने की वस्तुएँ माँगें। यहोवा ने पहले ही मिस्र के लोगों के मन में इस्राएलियों के लिए सम्मान या उनके प्रति दया का भाव पैदा कर दिया था। इसका अर्थ यह है कि जब इस्राएलियों ने माँगा तो मिस्रवासी इस्राएलियों को चाँदी और सोने की इन वस्तुओं को देने के लिए तैयार थे। इस्राएलियों ने सोने और चाँदी की वस्तुओं को जबरदस्ती नहीं लिया। इसके अलावा, मिस्रियों के मन में मूसा के लिए बहुत सम्मान और प्रशंसा थी। यहाँ तक कि फ़िरौन के कर्मचारी भी मूसा का सम्मान करते थे। हालाँकि, फ़िरौन मूसा का सम्मान नहीं करता था।</w:t>
      </w:r>
    </w:p>
    <w:p>
      <w:pPr/>
      <w:r>
        <w:rPr>
          <w:lang w:val="hi_IN" w:bidi="hi_IN"/>
        </w:rPr>
      </w:r>
      <w:r>
        <w:rPr>
          <w:lang w:val="hi_IN" w:bidi="hi_IN"/>
        </w:rPr>
        <w:t>जैसा कि दूसरे विपत्तियों में हुआ, मूसा ने फ़िरौन को पहले से बता दिया कि क्या होने वाला है। शायद मूसा ने यह घोषणा अंधकार की विपत्ति के बाद फ़िरौन के सामने से जाने से पहले की हो। मूसा ने फ़िरौन से कहा, "यहोवा यह कहता है।" इसका अर्थ है कि मूसा फ़िरौन से वही बात दोहरा रहा है जो यहोवा ने उससे कही थी। यहोवा कहता है कि आधी रात के लगभग यहोवा मिस्र देश के बीच में होकर चलेगा। आधी रात का अर्थ घड़ी में रात के 12 बजे नहीं है, आधी रात का अर्थ है रात का वह मध्य भाग जब हर कोई अपनी सबसे गहरी नींद में होता है। यह रात का सबसे घोर या सबसे अंधेरा समय है। इस समय, प्रत्येक मिस्री का पहलौठा मर जाएगा। कुछ लोग मानते हैं कि पहलौठा केवल पुत्र को दर्शाता है, पर कुछ अनुवादक मानते हैं कि पहलौठा का अर्थ पहला जन्मा हुआ बच्चा है—चाहे वो लड़का या लड़की हो। सबसे अधिक संभावना है, जो पहलौठा शब्द केवल पुत्रों या पुरुषों को दर्शाता है। फ़िरौन का पहलौठा पुत्र मर जाएगा। सबसे नीचे दर्जे की दासी का पहलौठा भी मरेगा—वह दासी जो चक्की पर आटा पीसती है। आटा पीसने वाली दासी दो पत्थरों से बनी चक्की पर बैठती है और उन दो पत्थरों के बीच गेहूँ डालती है। फिर ऊपर वाले पत्थर को घुमाने से, गेहूँ आटे में बदल जाता है जिसका उपयोग रोटी बनाने के लिए किया जा सकता है। यह दासी आमतौर पर सभी सेवकों में सबसे कम महत्वपूर्ण होती थी। मूसा कहता है कि मिस्र में सबसे महत्वपूर्ण व्यक्ति से लेकर सबसे कम महत्वपूर्ण व्यक्ति तक का पहलौठा मर जाएगा। हम जानेंगे कि मिस्र के हर घर में किसी न किसी की मृत्यु हुई थी।</w:t>
      </w:r>
    </w:p>
    <w:p>
      <w:pPr/>
      <w:r>
        <w:rPr>
          <w:lang w:val="hi_IN" w:bidi="hi_IN"/>
        </w:rPr>
      </w:r>
      <w:r>
        <w:rPr>
          <w:lang w:val="hi_IN" w:bidi="hi_IN"/>
        </w:rPr>
        <w:t xml:space="preserve">रुकें और एक </w:t>
      </w:r>
      <w:r>
        <w:rPr>
          <w:lang w:val="hi_IN" w:bidi="hi_IN"/>
        </w:rPr>
        <w:t>हाथ की चक्की जिसका उपयोग मिस्र के सेवक करते थे</w:t>
      </w:r>
      <w:r>
        <w:rPr>
          <w:lang w:val="hi_IN" w:bidi="hi_IN"/>
        </w:rPr>
        <w:t xml:space="preserve"> की तस्वीर दिखाएँ। ऑडियो को यहाँ रोकें।</w:t>
      </w:r>
    </w:p>
    <w:p>
      <w:pPr/>
      <w:r>
        <w:rPr>
          <w:lang w:val="hi_IN" w:bidi="hi_IN"/>
        </w:rPr>
      </w:r>
      <w:r>
        <w:rPr>
          <w:lang w:val="hi_IN" w:bidi="hi_IN"/>
        </w:rPr>
        <w:t>यहोवा कहता है कि फ़िरौन के पहलौठे से लेकर सबसे नीची दासी के पहलौठे तक की मृत्यु होगी। इसका अर्थ है कि मिस्र के हर परिवार का पहलौठा बच्चा मर जाएगा। इसके अलावा, सभी पशुओं या पालतू पशुओं के पहलौठे मर जाएँगे। हर घर में एक ही समय पर होने वाली इन सभी मौतों के परिणामस्वरूप, वहाँ एक ज़ोरदार चीख गूँजेगी। यह रोने या विलाप करने की आवाज एक ऐसी चीख है जो बहुत दुख या शोक व्यक्त करती है। विलाप करना शोक का एक प्रकार है।</w:t>
      </w:r>
    </w:p>
    <w:p>
      <w:pPr/>
      <w:r>
        <w:rPr>
          <w:lang w:val="hi_IN" w:bidi="hi_IN"/>
        </w:rPr>
      </w:r>
      <w:r>
        <w:rPr>
          <w:lang w:val="hi_IN" w:bidi="hi_IN"/>
        </w:rPr>
        <w:t>रुकें और नीचे दिए गए प्रश्न पर चर्चा करें: किसी प्रियजन की अचानक मृत्यु के बारे में एक कहानी बताएँ। इस विवरण को ध्यान से सुनें कि परिवार के सदस्य अपना दुःख कैसे व्यक्त करते हैं। कहानी सुनाने वाला रोने का वर्णन करने के लिए किन शब्दों का उपयोग करता है? ऑडियो को यहाँ रोकें।</w:t>
      </w:r>
    </w:p>
    <w:p>
      <w:pPr/>
      <w:r>
        <w:rPr>
          <w:lang w:val="hi_IN" w:bidi="hi_IN"/>
        </w:rPr>
      </w:r>
      <w:r>
        <w:rPr>
          <w:lang w:val="hi_IN" w:bidi="hi_IN"/>
        </w:rPr>
        <w:t>यहोवा कहता है कि पहलौठे की यह भयानक मृत्यु मिस्रियों के साथ होगी। हालाँकि, उस क्षेत्र में जहाँ इस्राएली रहते हैं, कुछ भी नहीं होगा। वहाँ इतनी शांति और सुकून होगा कि कुत्ते भी नहीं भौंकेंगे। रात के दौरान, कुत्ता किसी भी असामान्य आवाज़ पर भौंकता है। लेकिन इस विपत्ति के दौरान कोई असामान्य आवाज़ नहीं होगी, इसलिए कुत्ते नहीं भौंकेंगे। मूसा फ़िरौन को बताता है कि यहोवा मिस्रियों और इस्राएलियों के साथ अलग-अलग व्यवहार करता है।</w:t>
      </w:r>
    </w:p>
    <w:p>
      <w:pPr/>
      <w:r>
        <w:rPr>
          <w:lang w:val="hi_IN" w:bidi="hi_IN"/>
        </w:rPr>
      </w:r>
      <w:r>
        <w:rPr>
          <w:lang w:val="hi_IN" w:bidi="hi_IN"/>
        </w:rPr>
        <w:t>रुकें और नीचे दिए गए प्रश्न पर चर्चा करें: आपके रहने की जगह के पास रात में घूमने वाले कुत्तों के बारे में बात करें। ये कुत्ते किस वजह से भौंकते हैं? जब एक कुत्ता भौंकता है, तो पास के कुत्ते क्या करते हैं? जब लोग कुत्तों के भौंकने की आवाज़ सुनते हैं तो वे कैसे प्रतिक्रिया देते हैं? ऑडियो को यहाँ रोकें।</w:t>
      </w:r>
    </w:p>
    <w:p>
      <w:pPr/>
      <w:r>
        <w:rPr>
          <w:lang w:val="hi_IN" w:bidi="hi_IN"/>
        </w:rPr>
      </w:r>
      <w:r>
        <w:rPr>
          <w:lang w:val="hi_IN" w:bidi="hi_IN"/>
        </w:rPr>
        <w:t>मूसा फ़िरौन से कहता है कि मिस्र के बड़े कर्मचारी मूसा के पास दौड़कर आएँगे, उसके सामने झुकेंगे, और उससे इस्राएलियों को लेकर मिस्र छोड़ने की भीख माँगेंगे। मूसा उस जल्दबाजी या तात्कालिकता का वर्णन करने के लिए एक शब्द-चित्र का उपयोग करता है जिसे मिस्री महसूस करेंगे। किसी की तरफ दौड़ना और उस व्यक्ति के सामने ज़मीन पर गिर जाना एक तीव्र क्रिया है जो यह बताती है कि वह व्यक्ति बहुत ज़्यादा परेशानी में है।</w:t>
      </w:r>
    </w:p>
    <w:p>
      <w:pPr/>
      <w:r>
        <w:rPr>
          <w:lang w:val="hi_IN" w:bidi="hi_IN"/>
        </w:rPr>
      </w:r>
      <w:r>
        <w:rPr>
          <w:lang w:val="hi_IN" w:bidi="hi_IN"/>
        </w:rPr>
        <w:t>जब मूसा फ़िरौन के पास से निकला, तो वह अत्यधिक क्रोध में था। इसका मतलब है कि मूसा बहुत गुस्से में था। एक शब्द के चित्र में यह कहा गया है कि मूसा गुस्से से आग-बबूला हो गया था। इसका अर्थ यह है कि मूसा इतने गुस्से में था कि छूने पर उसकी त्वचा शायद गर्म महसूस हो रही थी। गुस्से से लाल होने का अर्थ है कि वह व्यक्ति एक चूल्हे पर रखे पानी के बर्तन जैसा है जो उबालने के लिए तैयार है। कुछ लोग कहेंगे कि यह व्यक्ति गुस्से से फटने ही वाला है।</w:t>
      </w:r>
    </w:p>
    <w:p>
      <w:pPr/>
      <w:r>
        <w:rPr>
          <w:lang w:val="hi_IN" w:bidi="hi_IN"/>
        </w:rPr>
      </w:r>
      <w:r>
        <w:rPr>
          <w:lang w:val="hi_IN" w:bidi="hi_IN"/>
        </w:rPr>
        <w:t>रुकें और नीचे चर्चा करें: किसी ऐसे व्यक्ति की कहानी सुनाएँ जो किसी बात को लेकर बहुत अधिक क्रोधित था। यह व्यक्ति इतना गुस्सा था कि उसका चेहरा लाल हो गया था और उसकी त्वचा गर्म लग रही थी। कहानी सुनाने वाला व्यक्ति के क्रोध का वर्णन करने के लिए जो भी शब्द-चित्र उपयोग करता है, उन्हें ध्यान से सुनें। रिकॉर्डिंग को यहाँ रोकें।</w:t>
      </w:r>
    </w:p>
    <w:p>
      <w:pPr/>
      <w:r>
        <w:rPr>
          <w:lang w:val="hi_IN" w:bidi="hi_IN"/>
        </w:rPr>
      </w:r>
      <w:r>
        <w:rPr>
          <w:lang w:val="hi_IN" w:bidi="hi_IN"/>
        </w:rPr>
        <w:t>इससे पहले कि मूसा दसवीं विपत्ति के बारे में बताने के लिए फ़िरौन के पास जाता, यहोवा ने मूसा को बता दिया था कि फ़िरौन नहीं सुनेगा। यहोवा कहता है कि फ़िरौन के कठोर मन का अर्थ है कि यहोवा मिस्र में और भी अधिक चमत्कार दिखाएगा। फ़िरौन ने इस्राएलियों को मिस्र से बाहर जाने देने से इनकार कर दिया। यहोवा ने फ़िरौन के मन को कठोर कर दिया था या उसे जिद्दी बना दिया था। फ़िरौन ने मूसा और हारून द्वारा दिखाए गए ये सभी चमत्कार देखे थे, फिर भी वह जिद्दी बना रहा या उसका मन कठोर रहा।</w:t>
      </w:r>
      <w:r>
        <w:rPr>
          <w:lang w:val="hi_IN" w:bidi="hi_IN"/>
        </w:rPr>
      </w:r>
    </w:p>
    <w:p>
      <w:pPr>
        <w:pStyle w:val="Heading3"/>
      </w:pPr>
      <w:r>
        <w:rPr>
          <w:lang w:val="hi_IN" w:bidi="hi_IN"/>
        </w:rPr>
        <w:t>घटनाओं को समझाना</w:t>
      </w:r>
    </w:p>
    <w:p>
      <w:pPr/>
      <w:r>
        <w:rPr>
          <w:lang w:val="hi_IN" w:bidi="hi_IN"/>
        </w:rPr>
      </w:r>
      <w:r>
        <w:rPr>
          <w:lang w:val="hi_IN" w:bidi="hi_IN"/>
        </w:rPr>
        <w:t>निर्गमन 11:1–10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वचन को अपने मन में समझने और देखने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यहोवा मूसा को आने वाली दसवीं विपत्ति के बारे में पहले ही बता चुका है। यहोवा ने मूसा को निर्देश दिया है कि वह लोगों से कहे कि वे मिस्रियों से सोने और चाँदी की वस्तुएँ माँगें।</w:t>
      </w:r>
    </w:p>
    <w:p>
      <w:pPr/>
      <w:r>
        <w:rPr>
          <w:lang w:val="hi_IN" w:bidi="hi_IN"/>
        </w:rPr>
      </w:r>
      <w:r>
        <w:rPr>
          <w:b/>
          <w:lang w:val="hi_IN" w:bidi="hi_IN"/>
        </w:rPr>
        <w:t>दूसरे दृश्य में:</w:t>
      </w:r>
      <w:r>
        <w:rPr>
          <w:lang w:val="hi_IN" w:bidi="hi_IN"/>
        </w:rPr>
        <w:t xml:space="preserve"> मूसा ने फ़िरौन के सामने से जाने से पहले ही फ़िरौन को बता दिया था कि हर घर का पहलौठा मर जाएगा। इस्राएलियों में से किसी की भी मृत्यु नहीं होगी। तब फ़िरौन मूसा और इस्राएलियों को मिस्र छोड़ने के लिए मजबूर कर देगा। यहोवा ने मूसा से यह भी कहा था कि फ़िरौन उसकी बात नहीं सुनेगा। यहोवा ने फ़िरौन के मन को कठोर कर दिया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फ़िरौन</w:t>
      </w:r>
    </w:p>
    <w:p>
      <w:pPr>
        <w:pStyle w:val="ListBullet"/>
        <w:spacing w:line="240" w:lineRule="auto"/>
        <w:ind w:left="720"/>
      </w:pPr>
      <w:r>
        <w:rPr>
          <w:lang w:val="hi_IN" w:bidi="hi_IN"/>
        </w:rPr>
      </w:r>
      <w:r>
        <w:rPr>
          <w:lang w:val="hi_IN" w:bidi="hi_IN"/>
        </w:rPr>
        <w:t>फ़िरौन के कर्मचारी</w:t>
      </w:r>
    </w:p>
    <w:p>
      <w:pPr>
        <w:pStyle w:val="ListBullet"/>
        <w:spacing w:line="240" w:lineRule="auto"/>
        <w:ind w:left="720"/>
      </w:pPr>
      <w:r>
        <w:rPr>
          <w:lang w:val="hi_IN" w:bidi="hi_IN"/>
        </w:rPr>
      </w:r>
      <w:r>
        <w:rPr>
          <w:lang w:val="hi_IN" w:bidi="hi_IN"/>
        </w:rPr>
        <w:t>सबसे निचली दासी</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मिस्री</w:t>
      </w:r>
    </w:p>
    <w:p>
      <w:pPr>
        <w:pStyle w:val="ListBullet"/>
        <w:spacing w:line="240" w:lineRule="auto"/>
        <w:ind w:left="720"/>
      </w:pPr>
      <w:r>
        <w:rPr>
          <w:lang w:val="hi_IN" w:bidi="hi_IN"/>
        </w:rPr>
      </w:r>
      <w:r>
        <w:rPr>
          <w:lang w:val="hi_IN" w:bidi="hi_IN"/>
        </w:rPr>
        <w:t>अंत में हारून का उल्लेख किया गया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 xml:space="preserve">पहले दृश्य में, यहोवा ने मूसा से कहा है कि एक और विपत्ति आएगी। जब यह विपत्ति समाप्त हो जाएगी, तो फ़िरौन इस्राएलियों को मिस्र छोड़ने के लिए मजबूर कर देगा। यहोवा ने मूसा से कहा है कि इस्राएलियों को अपने मिस्री पड़ोसियों के पास जाकर सोने और चांदी की चीजें मांगनी हैं। यहोवा ने पहले ही मिस्रियों को इन चीज़ों को इस्राएलियों को देने के लिए तैयार कर दिया था। मिस्र के लोग और मिस्र के कर्मचारी सभी मूसा का बहुत सम्मान करते थे। हमें इस बारे में पक्का पता नहीं है कि अंधकार की विपत्ति समाप्त होने के बाद मूसा फ़िरौन के पास से चला गया है या वह अभी भी फ़िरौन के साथ ही है। शायद मूसा यह बात फ़िरौन से तब कहता है जब वह कहता है कि वह उसके सामने से चला जाएगा और फिर कभी नहीं लौटेगा। यह पहला दृश्य हमें अतिरिक्त जानकारी है जो मूसा हमें देता है ताकि हमको याद रहे यहोवा ने पहले ही मूसा से क्या कहा था। </w:t>
      </w:r>
    </w:p>
    <w:p>
      <w:pPr/>
      <w:r>
        <w:rPr>
          <w:lang w:val="hi_IN" w:bidi="hi_IN"/>
        </w:rPr>
      </w:r>
      <w:r>
        <w:rPr>
          <w:lang w:val="hi_IN" w:bidi="hi_IN"/>
        </w:rPr>
        <w:t>दूसरे दृश्य में, मूसा फ़िरौन को दसवीं विपत्ति के बारे में बताता है। यहोवा आधी रात को मिस्र के बीच में होकर चलेगा। जैसे ही यहोवा गुजरेगा, हर घर का पहलौठा मर जाएगा। यह मृत्यु फ़िरौन से लेकर, जो अपने सिंहासन पर बैठता है, घर के सबसे छोटे और कम महत्वपूर्ण सेवक तक, हर मिस्री को छूएगी। सिंहासन एक विशेष कुर्सी होती है जिस पर राजा या शासक अपना अधिकार और शक्ति दिखाने के लिए बैठते हैं। शासक के अलावा किसी को भी इस विशेष कुर्सी पर बैठने की अनुमति नहीं है। यहाँ तक ​​कि घरेलू पशुओं या खेती में इस्तेमाल होने वाले पशुओं के पहलौठे भी मर जाएँगे। ज़्यादातर लोगों का मानना ​​है कि इसका मतलब है कि पहलौठे नर पशु मर जाएँगे। लोग गहरे दुख के विलाप के साथ चिल्लाएँगे। हालाँकि, इस्राएलियों में से किसी की भी मृत्यु नहीं होगी। जहाँ इस्राएली रहते हैं, वहाँ इतनी शांति और सुकून होगा कि आवारा कुत्ते भी नहीं भौंकेंगे। जब यह रात समाप्त हो जाएगी, तो मिस्र के कर्मचारी मूसा के पास दौड़कर आएँगे, मूसा के सामने गिर पड़ेंगे और मूसा से विनती करेंगे कि वह इस्राएलियों को लेकर मिस्र से चला जाए।</w:t>
      </w:r>
    </w:p>
    <w:p>
      <w:pPr/>
      <w:r>
        <w:rPr>
          <w:lang w:val="hi_IN" w:bidi="hi_IN"/>
        </w:rPr>
      </w:r>
      <w:r>
        <w:rPr>
          <w:lang w:val="hi_IN" w:bidi="hi_IN"/>
        </w:rPr>
        <w:t>रुकें और उस दृश्य का अभिनय करें जिसमें कर्मचारी दौड़ते हुए आते हैं और मूसा के सामने गिरकर उससे मिस्र छोड़ने की भीख माँगते हैं। पहले इस दृश्य का अभिनय करें जहाँ कुछ कर्मचारी शांति से मूसा के पास चलते हुए आएँ, रुकें और झुकें, और विनम्रता से मूसा से जाने के लिए कहें। फिर इस दृश्य को दोहराएँ, जहाँ कर्मचारी मूसा की ओर दौड़ें, मूसा के सामने गिर पड़ें और मूसा से मिस्र छोड़ने की विनती करें। इस दृश्य का अभिनय करने के बाद, बताएँ कि जब आपने इसे दूसरी बार किया तो क्या हुआ। तय करें कि कर्मचारियों की जल्दबाजी और हिंसा दिखाने के लिए आप किन शब्दों का इस्तेमाल करेंगे। ऑडियो को यहाँ रोकें।</w:t>
      </w:r>
    </w:p>
    <w:p>
      <w:pPr/>
      <w:r>
        <w:rPr>
          <w:lang w:val="hi_IN" w:bidi="hi_IN"/>
        </w:rPr>
      </w:r>
      <w:r>
        <w:rPr>
          <w:lang w:val="hi_IN" w:bidi="hi_IN"/>
        </w:rPr>
        <w:t>दूसरी विपत्तियों की तरह फ़िरौन ने मूसा की बात सुनने से इनकार कर दिया। यहोवा ने मूसा से पहले ही कह दिया था कि फ़िरौन सुनने से इनकार कर देगा, क्योंकि यहोवा ने फ़िरौन के मन को कठोर कर दिया था या उसने फ़िरौन को जिद्दी बना दिया था। फ़िरौन ने इस्राएलियों को मिस्र छोड़ने की अनुमति देने से इनकार कर दिया।</w:t>
      </w:r>
    </w:p>
    <w:p>
      <w:pPr/>
      <w:r>
        <w:rPr>
          <w:lang w:val="hi_IN" w:bidi="hi_IN"/>
        </w:rPr>
      </w:r>
      <w:r>
        <w:rPr>
          <w:lang w:val="hi_IN" w:bidi="hi_IN"/>
        </w:rPr>
        <w:t>अब समूह को इस भाग और इसमें होने वाली घटनाओं को कल्पना में लाने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11:1–10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फ़िरौन</w:t>
      </w:r>
    </w:p>
    <w:p>
      <w:pPr>
        <w:pStyle w:val="ListBullet"/>
        <w:spacing w:line="240" w:lineRule="auto"/>
        <w:ind w:left="720"/>
      </w:pPr>
      <w:r>
        <w:rPr>
          <w:lang w:val="hi_IN" w:bidi="hi_IN"/>
        </w:rPr>
      </w:r>
      <w:r>
        <w:rPr>
          <w:lang w:val="hi_IN" w:bidi="hi_IN"/>
        </w:rPr>
        <w:t>फ़िरौन के कर्मचारी</w:t>
      </w:r>
    </w:p>
    <w:p>
      <w:pPr>
        <w:pStyle w:val="ListBullet"/>
        <w:spacing w:line="240" w:lineRule="auto"/>
        <w:ind w:left="720"/>
      </w:pPr>
      <w:r>
        <w:rPr>
          <w:lang w:val="hi_IN" w:bidi="hi_IN"/>
        </w:rPr>
      </w:r>
      <w:r>
        <w:rPr>
          <w:lang w:val="hi_IN" w:bidi="hi_IN"/>
        </w:rPr>
        <w:t>सबसे निचली दासी</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मिस्री</w:t>
      </w:r>
    </w:p>
    <w:p>
      <w:pPr>
        <w:pStyle w:val="ListBullet"/>
        <w:spacing w:line="240" w:lineRule="auto"/>
        <w:ind w:left="720"/>
      </w:pPr>
      <w:r>
        <w:rPr>
          <w:lang w:val="hi_IN" w:bidi="hi_IN"/>
        </w:rPr>
      </w:r>
      <w:r>
        <w:rPr>
          <w:lang w:val="hi_IN" w:bidi="hi_IN"/>
        </w:rPr>
        <w:t>अंत में हारून का उल्लेख किया गया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नाटक को रोककर उस पात्र का भूमिका निभाने वाले व्यक्ति से पूछें "आप क्या महसूस कर रहे हैं या क्या सोच रहे हैं?" पात्र की भूमिका निभाने वाले व्यक्ति को यह उत्तर देना चाहिए कि यदि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दृश्य में, उस संदेश का अभिनय करें जो यहोवा पहले ही मूसा को बता चुका है। यहोवा ने मूसा से कहा है कि मिस्र के खिलाफ एक और विपत्ति आएगी। इस विपत्ति के बाद, फ़िरौन इस्राएलियों को मिस्र छोड़ने के लिए मजबूर कर देगा। यहोवा मूसा से कहता है कि इस्राएली मिस्रियों से उनके सोने और चाँदी की वस्तुएँ माँगें। यहोवा ने मिस्रियों को पहले ही तैयार कर लिया था, ताकि मिस्री इन चीज़ों को इस्राएलियों को देने के लिए तैयार हों। मिस्रियों के मन में मूसा के लिए भी बहुत सम्मान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मिस्रियों से पूछें, "तुम अपने सोने और चाँदी की वस्तुओं को इस्राएलियों को क्यों देने के लिए तैयार हो?" आप सुन सकते हैं:</w:t>
      </w:r>
    </w:p>
    <w:p>
      <w:pPr>
        <w:pStyle w:val="ListBullet"/>
        <w:spacing w:line="240" w:lineRule="auto"/>
        <w:ind w:left="720"/>
      </w:pPr>
      <w:r>
        <w:rPr>
          <w:lang w:val="hi_IN" w:bidi="hi_IN"/>
        </w:rPr>
      </w:r>
      <w:r>
        <w:rPr>
          <w:lang w:val="hi_IN" w:bidi="hi_IN"/>
        </w:rPr>
        <w:t>इस्राएलियों से पूछें, "मिस्रियों से सोने और चांदी की चीज़ें मांगते समय आपको कैसा लगा?" आप सुन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दूसरे दृश्य में, अंधकार की विपत्ति के बाद भी मूसा फ़िरौन के साथ है, और वह फ़िरौन को अगली या दसवीं विपत्ति के बारे में बताता है। इस बार यहोवा आधी रात में मिस्र के बीच में होकर चेलगा। फ़िरौन के पुत्र से लेकर सबसे नीची या कम महत्वपूर्ण दासी तक, प्रत्येक परिवार का पहलौठा मर जाएगा। प्रत्येक घरेलू पशुओं का पहलौठा मर जाएगा। पूरे मिस्र के लोग गहरे शोक के विलाप के साथ चिल्ला उठेंगे। इस्राएली क्षेत्र में कोई भी नहीं मरेगा। यहोवा मिस्रियों और इस्राएलियों के बीच अंतर करेगा। इस घटना के बाद, मिस्र के कर्मचारी मूसा के पास दौड़कर आएँगे, अपने घुटनों के बल गिर पड़ेंगे और मूसा से विनती करेंगे कि वह इस्राएलियों को लेकर मिस्र से चला जाए। ये बातें कहने के बाद मूसा फ़िरौन के पास से चला गया। जब मूसा फ़िरौन के पास से निकला तो वह बहुत गुस्से में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फ़िरौन से पूछें, "यह संदेश सुनने के बाद कि आपका बेटा मर जाएगा, अब आपको कैसा लग रहा है?" आप सुन सकते हैं:</w:t>
      </w:r>
    </w:p>
    <w:p>
      <w:pPr>
        <w:pStyle w:val="ListBullet"/>
        <w:spacing w:line="240" w:lineRule="auto"/>
        <w:ind w:left="720"/>
      </w:pPr>
      <w:r>
        <w:rPr>
          <w:lang w:val="hi_IN" w:bidi="hi_IN"/>
        </w:rPr>
      </w:r>
      <w:r>
        <w:rPr>
          <w:lang w:val="hi_IN" w:bidi="hi_IN"/>
        </w:rPr>
        <w:t>मूसा से पूछें, "आप इतना गुस्से में क्यों हैं?" आप सुन सकते हैं:</w:t>
      </w:r>
    </w:p>
    <w:p>
      <w:pPr>
        <w:pStyle w:val="ListBullet"/>
        <w:spacing w:line="240" w:lineRule="auto"/>
        <w:ind w:left="720"/>
      </w:pPr>
      <w:r>
        <w:rPr>
          <w:lang w:val="hi_IN" w:bidi="hi_IN"/>
        </w:rPr>
      </w:r>
      <w:r>
        <w:rPr>
          <w:lang w:val="hi_IN" w:bidi="hi_IN"/>
        </w:rPr>
        <w:t>मिस्र के कर्मचारियों से पूछें, "आप अभी कैसा महसूस कर रहे हैं?" आप सुन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इससे पहले यहोवा ने मूसा से कहा था कि फ़िरौन उसकी बात नहीं सुनेगा। जैसा यहोवा ने कहा था, फ़िरौन ने बात नहीं सुनी। यहोवा ने फ़िरौन के मन को कठोर कर दिया और फ़िरौन फिर से जिद्दी हो गया। फ़िरौन ने इस्राएलियों को मिस्र से जाने देने से इनकार कर दिया।</w:t>
      </w:r>
      <w:r>
        <w:rPr>
          <w:lang w:val="hi_IN" w:bidi="hi_IN"/>
        </w:rPr>
      </w:r>
    </w:p>
    <w:p>
      <w:pPr>
        <w:pStyle w:val="Heading3"/>
      </w:pPr>
      <w:r>
        <w:rPr>
          <w:lang w:val="hi_IN" w:bidi="hi_IN"/>
        </w:rPr>
        <w:t>आवश्यक जानकारी</w:t>
      </w:r>
    </w:p>
    <w:p>
      <w:pPr/>
      <w:r>
        <w:rPr>
          <w:lang w:val="hi_IN" w:bidi="hi_IN"/>
        </w:rPr>
      </w:r>
      <w:r>
        <w:rPr>
          <w:lang w:val="hi_IN" w:bidi="hi_IN"/>
        </w:rPr>
        <w:t>निर्गमन 11:1–10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मूसा से बात करता है। यहोवा </w:t>
      </w:r>
      <w:r>
        <w:rPr>
          <w:lang w:val="hi_IN" w:bidi="hi_IN"/>
        </w:rPr>
        <w:t>परमेश्वर</w:t>
      </w:r>
      <w:r>
        <w:rPr>
          <w:lang w:val="hi_IN" w:bidi="hi_IN"/>
        </w:rPr>
        <w:t xml:space="preserve"> का नाम है। </w:t>
      </w:r>
      <w:r>
        <w:rPr>
          <w:b/>
          <w:lang w:val="hi_IN" w:bidi="hi_IN"/>
        </w:rPr>
        <w:t>यहोवा</w:t>
      </w:r>
      <w:r>
        <w:rPr>
          <w:lang w:val="hi_IN" w:bidi="hi_IN"/>
        </w:rPr>
        <w:t xml:space="preserve"> की चर्चा मुख्य शब्दावली में की गई है। यहोवा के लिए उसी शब्द का इस्तेमाल करें जिसका इस्तेमाल आप करते आ रहे हैं।</w:t>
      </w:r>
    </w:p>
    <w:p>
      <w:pPr/>
      <w:r>
        <w:rPr>
          <w:lang w:val="hi_IN" w:bidi="hi_IN"/>
        </w:rPr>
      </w:r>
      <w:r>
        <w:rPr>
          <w:b/>
          <w:lang w:val="hi_IN" w:bidi="hi_IN"/>
        </w:rPr>
        <w:t>फ़िरौन</w:t>
      </w:r>
      <w:r>
        <w:rPr>
          <w:lang w:val="hi_IN" w:bidi="hi_IN"/>
        </w:rPr>
        <w:t xml:space="preserve"> मिस्र के </w:t>
      </w:r>
      <w:r>
        <w:rPr>
          <w:lang w:val="hi_IN" w:bidi="hi_IN"/>
        </w:rPr>
        <w:t>राजा</w:t>
      </w:r>
      <w:r>
        <w:rPr>
          <w:lang w:val="hi_IN" w:bidi="hi_IN"/>
        </w:rPr>
        <w:t xml:space="preserve"> के लिए उपयोग की जाने वाली उपाधि है। मिस्र के राजा के लिए वही उपाधि उपयोग करें जो आप अब तक उपयोग करते आ रहे हैं। </w:t>
      </w:r>
      <w:r>
        <w:rPr>
          <w:b/>
          <w:lang w:val="hi_IN" w:bidi="hi_IN"/>
        </w:rPr>
        <w:t>फ़िरौन</w:t>
      </w:r>
      <w:r>
        <w:rPr>
          <w:lang w:val="hi_IN" w:bidi="hi_IN"/>
        </w:rPr>
        <w:t xml:space="preserve"> की चर्चा मुख्य शब्दावली में की गई है।</w:t>
      </w:r>
    </w:p>
    <w:p>
      <w:pPr/>
      <w:r>
        <w:rPr>
          <w:lang w:val="hi_IN" w:bidi="hi_IN"/>
        </w:rPr>
      </w:r>
      <w:r>
        <w:rPr>
          <w:lang w:val="hi_IN" w:bidi="hi_IN"/>
        </w:rPr>
        <w:t xml:space="preserve">यहोवा ने घोषणा की कि मिस्रियों पर एक और विपत्ति आएगी। </w:t>
      </w:r>
      <w:r>
        <w:rPr>
          <w:b/>
          <w:lang w:val="hi_IN" w:bidi="hi_IN"/>
        </w:rPr>
        <w:t>विपत्ति</w:t>
      </w:r>
      <w:r>
        <w:rPr>
          <w:lang w:val="hi_IN" w:bidi="hi_IN"/>
        </w:rPr>
        <w:t xml:space="preserve"> का अर्थ है चोट पहुँचाना, हमला करना या दंड देना। विपत्ति के लिए उसी शब्द का उपयोग करें जिसका उपयोग आपने पिछले भागों में किया है। </w:t>
      </w:r>
    </w:p>
    <w:p>
      <w:pPr/>
      <w:r>
        <w:rPr>
          <w:lang w:val="hi_IN" w:bidi="hi_IN"/>
        </w:rPr>
      </w:r>
      <w:r>
        <w:rPr>
          <w:lang w:val="hi_IN" w:bidi="hi_IN"/>
        </w:rPr>
        <w:t>यहोवा कहता है कि यहोवा आधी रात को मिस्र के बीच में होकर चलेगा। इस भाग में आधी रात का अर्थ है बीच में रात का सबसे गहरा, सबसे अंधेरा समय। आधी रात शब्द का अर्थ 12 बजे जैसा घड़ी का समय नहीं है।</w:t>
      </w:r>
    </w:p>
    <w:p>
      <w:pPr/>
      <w:r>
        <w:rPr>
          <w:lang w:val="hi_IN" w:bidi="hi_IN"/>
        </w:rPr>
      </w:r>
      <w:r>
        <w:rPr>
          <w:lang w:val="hi_IN" w:bidi="hi_IN"/>
        </w:rPr>
        <w:t>यहोवा कहता है कि हर परिवार का पहलौठा मर जाएगा। कुछ अनुवादों में इसका अनुवाद पहलौठा पुत्र के रूप में किया गया है। अन्य अनुवादों में इस शब्द का अनुवाद पहलौठा बच्चा के रूप में किया गया है, जो लड़का या लड़की हो सकता है। बाद में, एक भाग हमें बताता है कि मिस्र के हर घर में मृत्यु हुई थी।</w:t>
      </w:r>
    </w:p>
    <w:p>
      <w:pPr/>
      <w:r>
        <w:rPr>
          <w:lang w:val="hi_IN" w:bidi="hi_IN"/>
        </w:rPr>
      </w:r>
      <w:r>
        <w:rPr>
          <w:lang w:val="hi_IN" w:bidi="hi_IN"/>
        </w:rPr>
        <w:t xml:space="preserve">सिंहासन एक विशेष कुर्सी या आसन है जिसे राजा या शासक उपयोग करते हैं, जो राजा के </w:t>
      </w:r>
      <w:r>
        <w:rPr>
          <w:lang w:val="hi_IN" w:bidi="hi_IN"/>
        </w:rPr>
        <w:t>अधिकार</w:t>
      </w:r>
      <w:r>
        <w:rPr>
          <w:lang w:val="hi_IN" w:bidi="hi_IN"/>
        </w:rPr>
        <w:t xml:space="preserve"> और सामर्थ्य का प्रतीक है। राजा या शासक ही एकमात्र व्यक्ति है जो ऐसी कुर्सी पर बैठ सकता है।</w:t>
      </w:r>
    </w:p>
    <w:p>
      <w:pPr/>
      <w:r>
        <w:rPr>
          <w:lang w:val="hi_IN" w:bidi="hi_IN"/>
        </w:rPr>
      </w:r>
      <w:r>
        <w:rPr>
          <w:lang w:val="hi_IN" w:bidi="hi_IN"/>
        </w:rPr>
        <w:t xml:space="preserve">पशु एक सामान्य शब्द है, जो किसी भी घरेलू पशु या पशुओं के समूह के लिए उपयोग किया जाता है। ये पशु खेती, यात्रा या विभिन्न प्रकार के परिश्रम में उपयोग किए जाते हैं। गाय, </w:t>
      </w:r>
      <w:r>
        <w:rPr>
          <w:lang w:val="hi_IN" w:bidi="hi_IN"/>
        </w:rPr>
        <w:t>गधे</w:t>
      </w:r>
      <w:r>
        <w:rPr>
          <w:lang w:val="hi_IN" w:bidi="hi_IN"/>
        </w:rPr>
        <w:t>, घोड़े, भेड़ और बकरियाँ पशुओं के उदाहरण हैं।</w:t>
      </w:r>
    </w:p>
    <w:p>
      <w:pPr/>
      <w:r>
        <w:rPr>
          <w:lang w:val="hi_IN" w:bidi="hi_IN"/>
        </w:rPr>
      </w:r>
      <w:r>
        <w:rPr>
          <w:lang w:val="hi_IN" w:bidi="hi_IN"/>
        </w:rPr>
        <w:t xml:space="preserve">मूसा कहता है कि मिस्र के कर्मचारी मूसा के सामने भूमि पर गिर पड़ेंगे। कर्मचारी वे लोग थे जो मिस्र पर शासन के विभिन्न पहलुओं में फ़िरौन की सहायता करते थे। उनमें से कुछ उच्च पद के </w:t>
      </w:r>
      <w:r>
        <w:rPr>
          <w:lang w:val="hi_IN" w:bidi="hi_IN"/>
        </w:rPr>
        <w:t>सेवक</w:t>
      </w:r>
      <w:r>
        <w:rPr>
          <w:lang w:val="hi_IN" w:bidi="hi_IN"/>
        </w:rPr>
        <w:t xml:space="preserve"> होंगे। वे महत्वपूर्ण पुरुष थे। इसका अर्थ है कि कर्मचारी सम्मान के चिन्ह के रूप में मूसा के सामने दण्डवत् करेंगे। कर्मचारियों का भूमि पर गिरने का चित्र उनके अनुरोध में तत्काल आवश्यकता को दर्शाता है। यह दंडवत करना मूसा से मिस्र छोड़ने के निवेदन के साथ जुड़ा है। कर्मचारी एक ही समय में मूसा के सामने झुकेंगे और साथ ही उससे चले जाने के लिए विनती करेंगे।</w:t>
      </w:r>
    </w:p>
    <w:p>
      <w:pPr/>
      <w:r>
        <w:rPr>
          <w:lang w:val="hi_IN" w:bidi="hi_IN"/>
        </w:rPr>
      </w:r>
      <w:r>
        <w:rPr>
          <w:lang w:val="hi_IN" w:bidi="hi_IN"/>
        </w:rPr>
        <w:t xml:space="preserve">मूसा और हारून ने फ़िरौन की उपस्थिति में </w:t>
      </w:r>
      <w:r>
        <w:rPr>
          <w:b/>
          <w:lang w:val="hi_IN" w:bidi="hi_IN"/>
        </w:rPr>
        <w:t>चमत्कार</w:t>
      </w:r>
      <w:r>
        <w:rPr>
          <w:lang w:val="hi_IN" w:bidi="hi_IN"/>
        </w:rPr>
        <w:t xml:space="preserve"> दिखाए। चमत्कार वे </w:t>
      </w:r>
      <w:r>
        <w:rPr>
          <w:lang w:val="hi_IN" w:bidi="hi_IN"/>
        </w:rPr>
        <w:t>चिन्ह</w:t>
      </w:r>
      <w:r>
        <w:rPr>
          <w:lang w:val="hi_IN" w:bidi="hi_IN"/>
        </w:rPr>
        <w:t xml:space="preserve"> और अद्भुत काम हैं जिन्हें केवल परमेश्वर ही कर सकता है। चमत्कार के लिए उसी शब्द का उपयोग करें जिसका उपयोग आपने पिछले भागों में किया है। मुख्य शब्दावली में </w:t>
      </w:r>
      <w:r>
        <w:rPr>
          <w:lang w:val="hi_IN" w:bidi="hi_IN"/>
        </w:rPr>
        <w:t>चमत्कार</w:t>
      </w:r>
      <w:r>
        <w:rPr>
          <w:lang w:val="hi_IN" w:bidi="hi_IN"/>
        </w:rPr>
        <w:t xml:space="preserve"> पर चर्चा की गई है।</w:t>
      </w:r>
    </w:p>
    <w:p>
      <w:pPr/>
      <w:r>
        <w:rPr>
          <w:lang w:val="hi_IN" w:bidi="hi_IN"/>
        </w:rPr>
      </w:r>
      <w:r>
        <w:rPr>
          <w:lang w:val="hi_IN" w:bidi="hi_IN"/>
        </w:rPr>
        <w:t>मूसा बहुत गुस्से में था या गुस्से से आग बबूला हो रहा था या गुस्से से लाल हो रहा था। मूसा के गुस्से को बताने के लिए उस शब्द चित्र का उपयोग करें जिसे आपने उपयोग करने का फैसला किया है।</w:t>
      </w:r>
    </w:p>
    <w:p>
      <w:pPr/>
      <w:r>
        <w:rPr>
          <w:lang w:val="hi_IN" w:bidi="hi_IN"/>
        </w:rPr>
      </w:r>
      <w:r>
        <w:rPr>
          <w:lang w:val="hi_IN" w:bidi="hi_IN"/>
        </w:rPr>
        <w:t xml:space="preserve">यहोवा ने फ़िरौन के </w:t>
      </w:r>
      <w:r>
        <w:rPr>
          <w:lang w:val="hi_IN" w:bidi="hi_IN"/>
        </w:rPr>
        <w:t>मन</w:t>
      </w:r>
      <w:r>
        <w:rPr>
          <w:lang w:val="hi_IN" w:bidi="hi_IN"/>
        </w:rPr>
        <w:t xml:space="preserve"> को कठोर कर दिया। यहोवा ने फ़िरौन को जिद्दी बना दिया और उसने </w:t>
      </w:r>
      <w:r>
        <w:rPr>
          <w:b/>
          <w:lang w:val="hi_IN" w:bidi="hi_IN"/>
        </w:rPr>
        <w:t>इस्राएलियों</w:t>
      </w:r>
      <w:r>
        <w:rPr>
          <w:lang w:val="hi_IN" w:bidi="hi_IN"/>
        </w:rPr>
        <w:t xml:space="preserve"> को मिस्र छोड़ने से मना कर दिया। फ़िरौन के मन को कठोर करने के लिए वही शब्द का इस्तेमाल करें जिसका इस्तेमाल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12:1–13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12:1–13 को सुनें और अपने मन में रखें।</w:t>
      </w:r>
    </w:p>
    <w:p>
      <w:pPr/>
      <w:r>
        <w:rPr>
          <w:lang w:val="hi_IN" w:bidi="hi_IN"/>
        </w:rPr>
      </w:r>
      <w:r>
        <w:rPr>
          <w:lang w:val="hi_IN" w:bidi="hi_IN"/>
        </w:rPr>
        <w:t xml:space="preserve">यदि सम्भव हो, तो निर्गमन 12:1–13 का ऑडियो संस्करण तीन बार, तीन अलग-अलग अनुवादों में सुनें। </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12:1–13 का ऑडियो संस्करण सबसे आसानी से समझ में आने वाले अनुवाद में सुनें।</w:t>
      </w:r>
    </w:p>
    <w:p>
      <w:pPr/>
      <w:r>
        <w:rPr>
          <w:lang w:val="hi_IN" w:bidi="hi_IN"/>
        </w:rPr>
      </w:r>
      <w:r>
        <w:rPr>
          <w:lang w:val="hi_IN" w:bidi="hi_IN"/>
        </w:rPr>
        <w:t>मूसा ने यहोवा की चेतावनियाँ फ़िरौन को अंतिम बार दे दी हैं। इस भाग में, यहोवा मूसा और हारून को उन चीज़ों के बारे में बताता है जो इस्राएलियों को फसह की तैयारी के लिए करनी होंगी। फसह वह शब्द है जो उस स्थान के ऊपर से यहोवा के निकल जाने की ओर संकेत करता है जहाँ इस्राएली रह रहे थे। यहोवा ने इस क्षेत्र को छोड़ दिया या इसके ऊपर से चला गया, जबकि शेष मिस्र में प्रत्येक घर के पहिलौठे मर गए। यहोवा मूसा को निर्देश देता है कि इस घटना की तैयारी के लिए इस्राएलियों को क्या करना है। हम ठीक से नहीं जानते कि यहोवा ने मूसा को ये निर्देश कब दिए थे। बाद में, यहोवा मूसा से कहता है कि इस घटना को हर साल एक त्यौहार के रूप में याद किया जाना चाहिए और मनाया जाना चाहिए। फसह का त्यौहार हर साल मनाया जाने वाला एक आयोजन होगा ताकि इस्राएली हमेशा याद रखें कि यहोवा ने मिस्र में क्या किया था। यह यहोवा के निर्देशों की एक कहानी है।</w:t>
      </w:r>
    </w:p>
    <w:p>
      <w:pPr/>
      <w:r>
        <w:rPr>
          <w:lang w:val="hi_IN" w:bidi="hi_IN"/>
        </w:rPr>
      </w:r>
      <w:r>
        <w:rPr>
          <w:lang w:val="hi_IN" w:bidi="hi_IN"/>
        </w:rPr>
        <w:t>ऑडियो को यहाँ रोकें और नीचे दिए गए प्रश्न पर चर्चा करें। आपके कुछ खास यादगारी त्यौहार कौन से हैं? आप इन त्योहारों की तैयारी कैसे करते हैं? ये स्मरण के त्यौहार समुदाय के लिए क्यों महत्वपूर्ण हैं? रिकॉर्डिंग को यहाँ रोकें।</w:t>
      </w:r>
    </w:p>
    <w:p>
      <w:pPr/>
      <w:r>
        <w:rPr>
          <w:lang w:val="hi_IN" w:bidi="hi_IN"/>
        </w:rPr>
      </w:r>
      <w:r>
        <w:rPr>
          <w:lang w:val="hi_IN" w:bidi="hi_IN"/>
        </w:rPr>
        <w:t>यहोवा ने ये निर्देश मूसा और हारून को दिए थे। हारून के वंशज इस्राएलियों के आराधना के अगुवे बनेंगे। यहोवा अभी तक मूसा और हारून को यह निर्देश नहीं देता है कि लोगों की आराधना में अगुवाई कैसे करनी है। हालाँकि, यह महत्वपूर्ण है कि यहोवा मूसा और हारून को बताता है कि इस समय इस्राएलियों को क्या निर्देश देने हैं, ताकि वे हर साल एक त्यौहार मनाएँ और याद रखें कि यहोवा ने उनके लिए क्या किया था।</w:t>
      </w:r>
    </w:p>
    <w:p>
      <w:pPr/>
      <w:r>
        <w:rPr>
          <w:lang w:val="hi_IN" w:bidi="hi_IN"/>
        </w:rPr>
      </w:r>
      <w:r>
        <w:rPr>
          <w:lang w:val="hi_IN" w:bidi="hi_IN"/>
        </w:rPr>
        <w:t>यहोवा मूसा और हारून से कहता है कि यह महीना इस्राएलियों के लिए वर्ष का पहला महीना होगा। यह महीना वसंत ऋतु में था और शायद आज के कैलेंडर के हिसाब से मार्च के बीच से अप्रैल के बीच के समय जैसा था। इस महीने का अभी तक कोई नाम नहीं है। महीने की शुरुआत मार्च में होने वाले विषुव के बाद आने वाली पहली अमावस्या से होनी थी। विषुव वर्ष का वह समय है जब सूर्य पृथ्वी के भूमध्य रेखा या बीच की रेखा को पार करता है। यह विषुव हर साल दो बार, सितंबर और मार्च में होता है।</w:t>
      </w:r>
    </w:p>
    <w:p>
      <w:pPr/>
      <w:r>
        <w:rPr>
          <w:lang w:val="hi_IN" w:bidi="hi_IN"/>
        </w:rPr>
      </w:r>
      <w:r>
        <w:rPr>
          <w:lang w:val="hi_IN" w:bidi="hi_IN"/>
        </w:rPr>
        <w:t>रिकॉर्डिंग को यहाँ रोकें और नीचे दिए गए प्रश्न पर चर्चा करें। आपके लोग महीनों और वर्षों की गिनती कैसे करते हैं? नया साल कब शुरू होता है? क्या आपका कैलेंडर चाँद पर आधारित है, या आपके पास साल शुरू करने का कोई और तरीका है? रिकॉर्डिंग को यहाँ रोकें।</w:t>
      </w:r>
    </w:p>
    <w:p>
      <w:pPr/>
      <w:r>
        <w:rPr>
          <w:lang w:val="hi_IN" w:bidi="hi_IN"/>
        </w:rPr>
      </w:r>
      <w:r>
        <w:rPr>
          <w:lang w:val="hi_IN" w:bidi="hi_IN"/>
        </w:rPr>
        <w:t>यहोवा मूसा और हारून से कहता है कि वे इस्राएलियों से कहें कि हर परिवार बलिदान के लिए एक मेम्ना या बकरी का बच्चा चुने। यहोवा बहुत विशेष निर्देश देता है। मेम्ना या बकरी का बच्चा एक वर्ष का होना चाहिए और उसमें कोई दोष नहीं होना चाहिए। दोष का मतलब किसी तरह की कमी होगी, जैसे लंगड़ापन या एक आंख से अंधा होना या कोई और समस्या। यहोवा उनसे कह रहा था कि वे एक उत्तम पशु का उपयोग करें। एक साल का मेम्ना या बकरी का बच्चा लगभग एक वयस्क भेड़ या बकरी के आकार का ही होता है।</w:t>
      </w:r>
    </w:p>
    <w:p>
      <w:pPr>
        <w:pStyle w:val="ListBullet"/>
        <w:spacing w:line="240" w:lineRule="auto"/>
        <w:ind w:left="720"/>
      </w:pPr>
      <w:r>
        <w:rPr>
          <w:lang w:val="hi_IN" w:bidi="hi_IN"/>
        </w:rPr>
      </w:r>
      <w:r>
        <w:rPr>
          <w:lang w:val="hi_IN" w:bidi="hi_IN"/>
        </w:rPr>
        <w:t>रिकॉर्डिंग को यहाँ रोकें और एक साल के मेम्ने के साथ एक वयस्क मेम्ने की तस्वीर दिखाएँ।</w:t>
      </w:r>
    </w:p>
    <w:p>
      <w:pPr>
        <w:pStyle w:val="ListBullet"/>
        <w:spacing w:line="240" w:lineRule="auto"/>
        <w:ind w:left="720"/>
      </w:pPr>
      <w:r>
        <w:rPr>
          <w:lang w:val="hi_IN" w:bidi="hi_IN"/>
        </w:rPr>
      </w:r>
      <w:r>
        <w:rPr>
          <w:lang w:val="hi_IN" w:bidi="hi_IN"/>
        </w:rPr>
        <w:t>एक वयस्क बकरी के साथ एक साल के बच्चे का तस्वीर दिखाएँ। रिकॉर्डिंग को यहाँ रोकें।</w:t>
      </w:r>
    </w:p>
    <w:p>
      <w:pPr/>
      <w:r>
        <w:rPr>
          <w:lang w:val="hi_IN" w:bidi="hi_IN"/>
        </w:rPr>
      </w:r>
      <w:r>
        <w:rPr>
          <w:lang w:val="hi_IN" w:bidi="hi_IN"/>
        </w:rPr>
        <w:t>हर परिवार को एक पशु मारना था, चाहे मेम्ना हो या बकरी का बच्चा। परिवार उसी रात पूरे पशु को खाएगा। उन्हें किसी भी माँस को दूसरे भोजन के लिए नहीं रखना था और उन्हें बिना खाया हुआ माँस फेंकना भी नहीं था। परिवार को अंदाजा लगाना था कि हर व्यक्ति कितना खाएगा, और अगर वे पूरा मेम्ना नहीं खा सकते थे, तो किसी दूसरे इस्राएली परिवार के साथ उसे बाँटना था। हिस्सा लेने वाले सभी लोगों को खाने के लिए काफी माँस मिलेगा, लेकिन कोई भी माँस बचेगा नहीं और न ही फेंका जाएगा।</w:t>
      </w:r>
    </w:p>
    <w:p>
      <w:pPr/>
      <w:r>
        <w:rPr>
          <w:lang w:val="hi_IN" w:bidi="hi_IN"/>
        </w:rPr>
      </w:r>
      <w:r>
        <w:rPr>
          <w:lang w:val="hi_IN" w:bidi="hi_IN"/>
        </w:rPr>
        <w:t>यहोवा ने कहा कि परिवार को महीने के दसवें दिन एक साल का मेम्ना या बकरी का बच्चा चुनना था। उन्हें उस पशु को महीने के चौदहवें दिन तक रखना था। यह पूर्णिमा का दिन होगा। शाम को या जब सूर्य ढल रहा हो, उन्हें मेम्ने या बकरी के बच्चे का बलिदान करना चाहिए। यह चौदहवें दिन का अंत होगा। असल में त्यौहार पंद्रहवें दिन मनाया जाता है, जो सूरज ढलने के साथ शुरू होता है, उसी रात ठीक उस समय जब उन्होंने चौदहवें दिन मेम्ने की बलि देते हैं। इस्राएली अपने दिनों की गणना सूर्यास्त से सूर्यास्त तक करते थे। फिर उस पशु को मारने के बाद, उन्हें इस पशु का कुछ लहू लेना था और उसे दरवाजे के चौखट और ऊपरी हिस्से (सिरे) पर लगाना था। दरवाजे की चौखटें दरवाजे के दोनों तरफ होती थीं। ऊपरी हिस्सा वह लकड़ी या पत्थर होता है जो चौखटों के ऊपर दरवाजे के ऊपर लगा होता है। इस्राएलियों को उस लहू को उस घर के दरवाज़ों के चौखटों और ऊपरी हिस्से पर लगाना था जहाँ वे मेम्ने या बकरी के बच्चे को खा रहे थे। इसे कहने का दूसरा तरीका यह है कि लहू को दरवाजे के दोनों ओर और ऊपर लगाया जाना था।</w:t>
      </w:r>
    </w:p>
    <w:p>
      <w:pPr/>
      <w:r>
        <w:rPr>
          <w:lang w:val="hi_IN" w:bidi="hi_IN"/>
        </w:rPr>
      </w:r>
      <w:r>
        <w:rPr>
          <w:lang w:val="hi_IN" w:bidi="hi_IN"/>
        </w:rPr>
        <w:t>यहाँ ऑडियो रोकें और एक छोटे घर की तस्वीर दिखाएँ, जिसमें दरवाजे की चौखटों और दरवाजे के सिर पर खून लगा हो। रिकॉर्डिंग को यहाँ रोकें।</w:t>
      </w:r>
    </w:p>
    <w:p>
      <w:pPr/>
      <w:r>
        <w:rPr>
          <w:lang w:val="hi_IN" w:bidi="hi_IN"/>
        </w:rPr>
      </w:r>
      <w:r>
        <w:rPr>
          <w:lang w:val="hi_IN" w:bidi="hi_IN"/>
        </w:rPr>
        <w:t>यहोवा इस्राएलियों को बताता है कि मेम्ना या बकरी का बच्चा आग पर भूनकर खाया जाए और उसके साथ कड़वे सागपात खाए जाएँ। कड़वे सागपात उस क्षेत्र में उगने वाली हरी पत्तेदार सब्जियाँ थीं। ये कड़वे सागपात शायद कासनी, कड़वी सरसों, बंकाहू, हॉकवीड या सोंचस हो सकते थे। हमें ठीक से नहीं पता कि वे कड़वे सागपात वास्तव में कौन से थे। हम जानते हैं कि वे लोगों को आसानी से मिल जाते थे और उनका स्वाद मीठा नहीं बल्कि कड़वा होता था। इन कड़वे साग को पकाने की आवश्यकता नहीं थी।</w:t>
      </w:r>
    </w:p>
    <w:p>
      <w:pPr/>
      <w:r>
        <w:rPr>
          <w:lang w:val="hi_IN" w:bidi="hi_IN"/>
        </w:rPr>
      </w:r>
      <w:r>
        <w:rPr>
          <w:lang w:val="hi_IN" w:bidi="hi_IN"/>
        </w:rPr>
        <w:t>रिकॉर्डिंग को यहाँ रोकें और आग पर भूने हुए पूरे पशु की तस्वीर दिखाएँ।</w:t>
      </w:r>
    </w:p>
    <w:p>
      <w:pPr/>
      <w:r>
        <w:rPr>
          <w:lang w:val="hi_IN" w:bidi="hi_IN"/>
        </w:rPr>
      </w:r>
      <w:r>
        <w:rPr>
          <w:lang w:val="hi_IN" w:bidi="hi_IN"/>
        </w:rPr>
        <w:t>कड़वे सागपात, जैसे कि कासनी, कड़वी सरसों, या बंकाहू से भरी एक थाली की तस्वीर दिखाएँ। इस तस्वीर में कड़वी सागपात की एक से अधिक किस्में हो सकती हैं। रिकॉर्डिंग को यहाँ रोकें।</w:t>
      </w:r>
    </w:p>
    <w:p>
      <w:pPr/>
      <w:r>
        <w:rPr>
          <w:lang w:val="hi_IN" w:bidi="hi_IN"/>
        </w:rPr>
      </w:r>
      <w:r>
        <w:rPr>
          <w:lang w:val="hi_IN" w:bidi="hi_IN"/>
        </w:rPr>
        <w:t>यहोवा ने मूसा और हारून से यह भी कहा था कि इस्राएलियों को बिना खमीर के बनाई गई रोटी खानी थी। खमीर वह पदार्थ होता है जो रोटी पकते समय उसे फूलने में मदद करता है। खमीर से बनी रोटी को तैयार करने में समय लगता है, क्योंकि आटे को कुछ समय के लिए छोड़ना पड़ता है ताकि खमीर काम करे और आटा फूल जाए। खमीर रोटी को नरम और चबाने में आसान बनाता है। बिना खमीर के बनाई गई रोटी बहुत जल्दी बनाई जा सकती है। खमीर या रोटी को फुलाने वाले किसी भी पदार्थ के बिना बनी रोटी चपटी होती है और उसे चबाना कठिन होता है।</w:t>
      </w:r>
    </w:p>
    <w:p>
      <w:pPr/>
      <w:r>
        <w:rPr>
          <w:lang w:val="hi_IN" w:bidi="hi_IN"/>
        </w:rPr>
      </w:r>
      <w:r>
        <w:rPr>
          <w:lang w:val="hi_IN" w:bidi="hi_IN"/>
        </w:rPr>
        <w:t>यहोवा ने कहा कि लोग कच्चा माँस नहीं खा सकते थे। लोग माँस को उबाल नहीं सकते थे। माँस को पकने तक उबालने में आग पर भूनने की तुलना में कहीं अधिक समय लगता है। यहोवा ने कहा कि उन्हें पूरे पशु को भून देना था, जिसमें सिर, टाँग, पैर और अंदर के अंग शामिल थे। उन्हें पूरी रात के दौरान पूरे पशु को खाना था। जो कुछ भी खाया न गया हो, उसे सुबह होने से पहले जला देना था। भोजन के तीनों भाग जल्दी तैयार किए जा सकते थे और उन्हें जल्दी खाया भी जा सकता था। माँस को भूनना था, कड़वे सागपात को पकाने की ज़रूरत नहीं थी, और रोटी में उसे फुलाने के लिए कुछ भी नहीं था, इसलिए वह भी जल्दी पकाई जा सकती थी।</w:t>
      </w:r>
    </w:p>
    <w:p>
      <w:pPr/>
      <w:r>
        <w:rPr>
          <w:lang w:val="hi_IN" w:bidi="hi_IN"/>
        </w:rPr>
      </w:r>
      <w:r>
        <w:rPr>
          <w:lang w:val="hi_IN" w:bidi="hi_IN"/>
        </w:rPr>
        <w:t>भोजन कैसे पकाना है यह बताने के बाद, यहोवा मूसा और हारून को यह भी बताता है कि लोगों को वह भोजन कैसे खाना है। लोगों को पूरी तरह कपड़े पहनकर खाना था, पैरों में चप्पल पहने हुए, चोगा को कमर पर कसकर बाँधे हुए, और एक हाथ में चलने की छड़ी लिए हुए। इस्राएली यात्रा के लिए कपड़े पहनकर तैयार होंगे। यहोवा ये खास निर्देश इसलिए देता है क्योंकि लोग आमतौर पर रात में यात्रा के लिए तैयार नहीं होते हैं। लोगों को खाना जल्दी या तुरंत खाना होगा। इस रात को पूरा चाँद निकला है जो लोगों को यात्रा करने की आवश्यकता पड़ने पर देखने के लिए पर्याप्त प्रकाश प्रदान किया।</w:t>
      </w:r>
    </w:p>
    <w:p>
      <w:pPr/>
      <w:r>
        <w:rPr>
          <w:lang w:val="hi_IN" w:bidi="hi_IN"/>
        </w:rPr>
      </w:r>
      <w:r>
        <w:rPr>
          <w:lang w:val="hi_IN" w:bidi="hi_IN"/>
        </w:rPr>
        <w:t>यहोवा मूसा और हारून को बताता है कि जब उनके क्षेत्र के इस्राएली यह भोजन खा रहे होंगे, उसी रात यहोवा पूरे मिस्र में होकर चलेगा और हर परिवार के पहिलौठे पुत्र और मिस्र के हर एक पहिलौठे नर पशु को मार डालेगा। यह रात के दौरान होगा जब इस्राएली अपना भोजन खा रहे होंगे। यहोवा कहता है कि यह कार्य मिस्र के सभी देवताओं पर न्याय के लिए है। मिस्री फ़िरौन को भी एक देवता मानते थे। मिस्री जान लेंगे कि यहोवा ही परमेश्वर है। फिर यहोवा एक वादा करता है। यहोवा कहता है कि जब यहोवा किसी घर के दरवाजे पर लहू को देखेगा, तो यहोवा उस घर के ऊपर लाँघ जाएगा। उस घर में कोई भी नहीं मरेगा। दरवाजे के चौखटों और ऊपरी हिस्से पर लगा लहू एक चिन्ह होगा, जिससे यहोवा यह जान लेगा कि इस्राएली कहाँ हैं और वह उस रात मृत्यु उनमें से किसी को भी हाथ नहीं लगाएगी।</w:t>
      </w:r>
      <w:r>
        <w:rPr>
          <w:lang w:val="hi_IN" w:bidi="hi_IN"/>
        </w:rPr>
      </w:r>
    </w:p>
    <w:p>
      <w:pPr>
        <w:pStyle w:val="Heading3"/>
      </w:pPr>
      <w:r>
        <w:rPr>
          <w:lang w:val="hi_IN" w:bidi="hi_IN"/>
        </w:rPr>
        <w:t>घटनाओं को समझाना</w:t>
      </w:r>
    </w:p>
    <w:p>
      <w:pPr/>
      <w:r>
        <w:rPr>
          <w:lang w:val="hi_IN" w:bidi="hi_IN"/>
        </w:rPr>
      </w:r>
      <w:r>
        <w:rPr>
          <w:lang w:val="hi_IN" w:bidi="hi_IN"/>
        </w:rPr>
        <w:t>निर्गमन 12:1–13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1 दृश्य है।</w:t>
      </w:r>
    </w:p>
    <w:p>
      <w:pPr/>
      <w:r>
        <w:rPr>
          <w:lang w:val="hi_IN" w:bidi="hi_IN"/>
        </w:rPr>
      </w:r>
      <w:r>
        <w:rPr>
          <w:b/>
          <w:lang w:val="hi_IN" w:bidi="hi_IN"/>
        </w:rPr>
        <w:t>पहले दृश्य में:</w:t>
      </w:r>
      <w:r>
        <w:rPr>
          <w:lang w:val="hi_IN" w:bidi="hi_IN"/>
        </w:rPr>
        <w:t xml:space="preserve"> यहोवा मूसा और हारून को यह निर्देश देता है कि उस विशेष भोजन की तैयारी कैसे करनी है, जिसे उन्हें उस रात खाना था जब यहोवा मिस्र में जाकर हर मिस्र के परिवार के पहिलौठे बेटे को मार रहा था।</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इस्राएली</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इस भाग को समझने से पहले, समूह को फसह के लिए उपयोग किए जाने वाले शब्द को तय कर लेना चाहिए। इस शब्द का अर्थ है किसी व्यक्ति की रक्षा करना, किसी को नुकसान से बचाना, या किसी को खतरे से बचाना। इस शब्द का उपयोग पुराने नियम और नए नियम दोनों में बार-बार किया जाएगा। जब इस शब्द का उपयोग होता है, तो लोग याद करते हैं कि मिस्र में क्या हुआ था जब यहोवा इस्राएलियों के ऊपर से गुजर गया था और उनके घरों में कोई नहीं मरा था।</w:t>
      </w:r>
    </w:p>
    <w:p>
      <w:pPr/>
      <w:r>
        <w:rPr>
          <w:lang w:val="hi_IN" w:bidi="hi_IN"/>
        </w:rPr>
      </w:r>
      <w:r>
        <w:rPr>
          <w:lang w:val="hi_IN" w:bidi="hi_IN"/>
        </w:rPr>
        <w:t>ऑडियो को रोकें और एक खेल खेलें। इस खेल में, आप लोगों या वस्तुओं को एक कतार में खड़ा कर सकते हैं। फिर खेलने वाला व्यक्ति हर वस्तु या व्यक्ति के पास जाएगा और उसे छुएगा। खेलने वाला व्यक्ति एक या दो लोगों या वस्तुओं को छोड़ने या न छूने का फैसला करेगा। खेल रहा व्यक्ति इन वस्तुओं के ऊपर से चला गया है। इस क्रिया के लिए इस्तेमाल किए जाने वाले शब्द में हानि से बचाने या सुरक्षित रखने का भाव भी होना चाहिए। उस व्यक्ति या वस्तु को न छूने के कारण, उसे कोई नुकसान नहीं हुई। अब आप इस कार्य को क्या कहते हैं? रिकॉर्डिंग को यहाँ रोकें।</w:t>
      </w:r>
    </w:p>
    <w:p>
      <w:pPr/>
      <w:r>
        <w:rPr>
          <w:lang w:val="hi_IN" w:bidi="hi_IN"/>
        </w:rPr>
      </w:r>
      <w:r>
        <w:rPr>
          <w:lang w:val="hi_IN" w:bidi="hi_IN"/>
        </w:rPr>
        <w:t>यह भाग एक दृश्य है जिसमें यहोवा मूसा और हारून को निर्देश दे रहा है, जिन्हें ये निर्देश इस्राएलियों को बताने हैं। यहोवा मूसा और हारून को बताता है कि पहले फसह की तैयारी कैसे करनी है। फसह एक ऐसा पर्व है जो इस बात का स्मरण कराता है कि यहोवा ने इस्राएलियों को मिस्र से कैसे छुड़ाया।</w:t>
      </w:r>
    </w:p>
    <w:p>
      <w:pPr/>
      <w:r>
        <w:rPr>
          <w:lang w:val="hi_IN" w:bidi="hi_IN"/>
        </w:rPr>
      </w:r>
      <w:r>
        <w:rPr>
          <w:lang w:val="hi_IN" w:bidi="hi_IN"/>
        </w:rPr>
        <w:t>सबसे पहले यहोवा मूसा और हारून से कहता है कि यह महीना इस्राएलियों के लिए वर्ष का पहला महीना होगा। इस महीने के दसवें दिन, इस्राएलियों को एक साल का मेम्ना या बकरी का बच्चा चुनना है जिसमें कोई दोष न हो। उन्हें उस जानवर को चौदहवें दिन तक रखना है और फिर सूर्यास्त के समय उसकी बलि देनी है। इस आयोजन की तैयारी में, परिवार को यह तय करना होगा कि प्रत्येक व्यक्ति कितना माँस खाएगा। यदि उन्हें लगे कि इस भोजन से माँस बच जाएगा, तो परिवार को उस पशु को किसी दूसरे परिवार के साथ बाँटना चाहिए। उन्हें ध्यान से योजना बनानी थी ताकि सभी को पर्याप्त भोजन मिले और कुछ भी बचा न रहे।</w:t>
      </w:r>
    </w:p>
    <w:p>
      <w:pPr/>
      <w:r>
        <w:rPr>
          <w:lang w:val="hi_IN" w:bidi="hi_IN"/>
        </w:rPr>
      </w:r>
      <w:r>
        <w:rPr>
          <w:lang w:val="hi_IN" w:bidi="hi_IN"/>
        </w:rPr>
        <w:t>उन्हें चौदहवें दिन सूर्यास्त के समय उस पशु को मारना है। उन्हें इस पशु का लहू लेना है और लहू को दरवाजे के दोनों ओर चौखट के सिरे पर लहू लगाना है। यहोवा दरवाजे की चौखटों पर लगे लहू को देखेगा और वह जान लेगा कि इस घर में एक इस्राएली परिवार रहता है। जब यहोवा मिस्र से गुजरेगा और हर मिस्री परिवार के पहिलौठे बेटों को मारेगा, तो वह इस घर को नहीं छुएगा।</w:t>
      </w:r>
    </w:p>
    <w:p>
      <w:pPr/>
      <w:r>
        <w:rPr>
          <w:lang w:val="hi_IN" w:bidi="hi_IN"/>
        </w:rPr>
      </w:r>
      <w:r>
        <w:rPr>
          <w:lang w:val="hi_IN" w:bidi="hi_IN"/>
        </w:rPr>
        <w:t>यहोवा मूसा और हारून को बताता है कि जानवर को आग पर भूनना है। सिर, पैर और अंदर के अंगों सहित पूरे जानवर को भूना जाएगा। इस्राएली उस माँस को बिना पकाए या कच्चा नहीं खा सकते और वे माँस को उबाल नहीं सकते। मांस के साथ, उन्हें कड़वे सागपात भी खानी हैं। ये सागपात हरी पत्तेदार सब्जियाँ हैं जिन्हें पकाने की ज़रूरत नहीं होती है। उन्हें बिना खमीर के रोटी बनानी होगी। खमीर का उपयोग करने से रोटी को फूलने में समय लगता है। खमीर के बिना, रोटी को जल्दी से पकाया जा सकता है। इस तरह खाने की तीनों चीज़ों को जल्दी से तैयार करके खाया जा सकता है। भोजन करने वालों को यात्रा के लिए तैयार रहना होगा। उन्हें चोगा पहने हुए और उसे शरीर से सटाकर कमर पर कसकर बाँधे हुए होना है। उन्हें पैरों में चप्पल पहने हुए और एक हाथ में चलने की छड़ी लिए हुए होना है। उन्हें यह भोजन जल्दी-जल्दी, जल्दबाज़ी के भाव के साथ खाना है।</w:t>
      </w:r>
    </w:p>
    <w:p>
      <w:pPr/>
      <w:r>
        <w:rPr>
          <w:lang w:val="hi_IN" w:bidi="hi_IN"/>
        </w:rPr>
      </w:r>
      <w:r>
        <w:rPr>
          <w:lang w:val="hi_IN" w:bidi="hi_IN"/>
        </w:rPr>
        <w:t>यह भोजन पूर्णिमा की रात को होता है। इस प्रकार, अगर लोगों को यात्रा करने की आवश्यकता हो तो वे जल्दी से यात्रा कर सकते हैं।</w:t>
      </w:r>
    </w:p>
    <w:p>
      <w:pPr/>
      <w:r>
        <w:rPr>
          <w:lang w:val="hi_IN" w:bidi="hi_IN"/>
        </w:rPr>
      </w:r>
      <w:r>
        <w:rPr>
          <w:lang w:val="hi_IN" w:bidi="hi_IN"/>
        </w:rPr>
        <w:t>सब कुछ खाना ज़रूर है। वे किसी भी माँस को दूसरे भोजन के लिए नहीं रख सकते। गर सुबह तक कुछ बच जाए, तो उसे जला देना है।</w:t>
      </w:r>
    </w:p>
    <w:p>
      <w:pPr/>
      <w:r>
        <w:rPr>
          <w:lang w:val="hi_IN" w:bidi="hi_IN"/>
        </w:rPr>
      </w:r>
      <w:r>
        <w:rPr>
          <w:lang w:val="hi_IN" w:bidi="hi_IN"/>
        </w:rPr>
        <w:t>यहोवा मूसा और हारून को बताता है कि जब इस्राएली यह विशेष भोजन खा रहे होंगे, उसी समय यहोवा पूरे मिस्र देश में जाएगा और हर मिस्री परिवार और हर घरेलू पशु के पहिलौठे नर को मारेगा। यह मिस्र के देवताओं के खिलाफ न्याय का एक कार्य है, जिसमें फ़िरौन भी शामिल है। मिस्र में हर कोई जान लेगा कि यहोवा ही परमेश्वर है।</w:t>
      </w:r>
    </w:p>
    <w:p>
      <w:pPr/>
      <w:r>
        <w:rPr>
          <w:lang w:val="hi_IN" w:bidi="hi_IN"/>
        </w:rPr>
      </w:r>
      <w:r>
        <w:rPr>
          <w:lang w:val="hi_IN" w:bidi="hi_IN"/>
        </w:rPr>
        <w:t>यहोवा मूसा और हारून को याद दिलाता है कि इस्राएलियों के घरों के दरवाजों के दोनों ओर और चौखट के सिरे पर लगा लहू इस बात का चिन्ह होगा कि यह एक इस्राएली घर है। यहोवा इन घरों को नहीं छुएगा। इस घर में रहने वाला हर व्यक्ति सुरक्षित रहेगा।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12:1–13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1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इस्राएली</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यहोवा एक विशेष उत्सव के भोजन के बारे में निर्देश देना शुरू करता है जिसे इस्राएलियों को तैयार करना और खाना है। यहोवा मूसा और हारून से कहता है कि अब से उन्हें इस महीने को साल का पहला महीना मानना है। फिर इस महीने के दसवें दिन उन्हें एक साल का मेम्ना या बकरी का बच्चा चुनना है।</w:t>
      </w:r>
    </w:p>
    <w:p>
      <w:pPr/>
      <w:r>
        <w:rPr>
          <w:lang w:val="hi_IN" w:bidi="hi_IN"/>
        </w:rPr>
      </w:r>
      <w:r>
        <w:rPr>
          <w:lang w:val="hi_IN" w:bidi="hi_IN"/>
        </w:rPr>
        <w:t>यहोवा मूसा और हारून को बताता है कि इस्राएलियों को एक साल का मेम्ना या बकरी का बच्चा उपयोग करके एक विशेष भोजन तैयार करना है। पूरे पशु को भोजन के दौरान खाना जरूरी है। परिवार को यह तय करने की आवश्यकता है कि प्रत्येक व्यक्ति कितना माँस खाएगा। यदि उस भोजन में परिवार पूरे पशु को नहीं खा सकता, तो उन्हें किसी दूसरे परिवार के साथ उसे बाँटना चाहिए। पूरे पशु को खाना आवश्यक है, कुछ भी न तो बचना चाहिए और न ही फेंका जाना चाहिए।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और हारून से पूछें, "आप इन निर्देशों के बारे में क्या सोचते हैं?" आप सुन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यहोवा निर्देश देना जारी रखता है। महीने के चौदहवें दिन, सूर्यास्त के समय, इस्राएलियों को मेम्ने या बकरी के बच्चे को मारना है। उन्हें कुछ लहू को लेकर उन घरों के दरवाजों की चौखटों और चौखटों के सिरे पर लगाना है जहाँ वे भोजन करेंगे।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से पूछें, "आप इस निर्देश के बारे में क्या सोचते हैं?" आप सुन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यहोवा निर्देश देना जारी रखता है। यहोवा मूसा से कहता है कि पूरे मेम्ने को खुली आग पर भूनना है। लोगों को माँस के साथ कड़वे सागपात भी खानी हैं। रोटी बिना खमीर के पकानी है। भोजन को तैयार करने और खाने के हर तरीके से जल्दी और जल्दबाज़ी का भाव दिखता है। लोगों को इस भोजन में सारा माँस खा लेना है। अगर कुछ बच जाए, तो उसे जला देना है। यहोवा मूसा को बताता है कि भोजन खाते समय इस्राएलियों को यात्रा के कपड़े पहनने हैं या जल्दी निकलने के लिए तैयार रहना है। उनके चोगे कमर पर पट्टे से कसकर बाँधे होने चाहिए। उन्हें पैरों में चप्पलें पहननी हैं और खाते समय भी एक हाथ में अपनी चलने की छड़ी पकड़े रखनी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से पूछें, "इन निर्देशों के बारे में आपको कैसा लग रहा है?" आप सुन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यहोवा मूसा और हारून को बताता है कि आगे क्या होने वाला है। यहोवा पूरे मिस्र देश में होकर जाएगा। यहोवा हर मिस्री घर के पहिलौठे बेटे और सभी जानवरों के पहिलौठे को मार डालेगा। यहोवा उनसे कहता है, “मैं मिस्र के देवताओं पर न्याय करूँगा, ताकि वे जान लें कि यहोवा ही परमेश्वर है।” यहोवा मूसा को यह भी बताता है कि चौखट पर लगा लहू इस्राएलियों को सुरक्षित रखेगा। यह लहू इस बात का चिन्ह होगा कि यह एक इस्राएली घर है। यहोवा इन घरों को नहीं छुएगा। जिस घर के दरवाजों के चौखटों पर के लहू लगा होगा, उसमें कोई नहीं मरेगा।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और हारून से पूछें, "अब ये सब निर्देश सुन लेने के बाद आपको कैसा महसूस हुआ?" आप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निर्गमन 12:1–13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यहोवा मूसा और हारून को पहले </w:t>
      </w:r>
      <w:r>
        <w:rPr>
          <w:b/>
          <w:lang w:val="hi_IN" w:bidi="hi_IN"/>
        </w:rPr>
        <w:t>फसह</w:t>
      </w:r>
      <w:r>
        <w:rPr>
          <w:lang w:val="hi_IN" w:bidi="hi_IN"/>
        </w:rPr>
        <w:t xml:space="preserve"> के लिए निर्देश देता है। फसह इस </w:t>
      </w:r>
      <w:r>
        <w:rPr>
          <w:b/>
          <w:lang w:val="hi_IN" w:bidi="hi_IN"/>
        </w:rPr>
        <w:t>इब्रानी</w:t>
      </w:r>
      <w:r>
        <w:rPr>
          <w:lang w:val="hi_IN" w:bidi="hi_IN"/>
        </w:rPr>
        <w:t xml:space="preserve"> शब्द का अनुवाद करने का एक तरीका है। इस शब्द का मतलब है नुकसान से बचाना, खतरे से बचाना या किसी को खतरे या नुकसान से बाहर निकालना। यह तय करते समय कि कौन सा शब्द उपयोग करना है, आपको किसी दूसरी भाषा या व्यापारिक भाषा से कोई शब्द नहीं लेना चाहिए। आपने जो खेल खेला था और उस क्रिया को बताने के लिए जिन शब्दों का उपयोग किया, उसकी समीक्षा करें।</w:t>
      </w:r>
    </w:p>
    <w:p>
      <w:pPr/>
      <w:r>
        <w:rPr>
          <w:lang w:val="hi_IN" w:bidi="hi_IN"/>
        </w:rPr>
      </w:r>
      <w:r>
        <w:rPr>
          <w:lang w:val="hi_IN" w:bidi="hi_IN"/>
        </w:rPr>
        <w:t xml:space="preserve">यहाँ रुकें और तय करें कि आप फसह के लिए किस शब्द का उपयोग करेंगे। </w:t>
      </w:r>
      <w:r>
        <w:rPr>
          <w:lang w:val="hi_IN" w:bidi="hi_IN"/>
        </w:rPr>
        <w:t>फसह</w:t>
      </w:r>
      <w:r>
        <w:rPr>
          <w:lang w:val="hi_IN" w:bidi="hi_IN"/>
        </w:rPr>
        <w:t xml:space="preserve"> के बारे में अधिक जानकारी के लिए, मुख्य शब्दावली देखें। इस ऑडियो को यहाँ रोकें।</w:t>
      </w:r>
    </w:p>
    <w:p>
      <w:pPr/>
      <w:r>
        <w:rPr>
          <w:lang w:val="hi_IN" w:bidi="hi_IN"/>
        </w:rPr>
      </w:r>
      <w:r>
        <w:rPr>
          <w:b/>
          <w:lang w:val="hi_IN" w:bidi="hi_IN"/>
        </w:rPr>
        <w:t>यहोवा</w:t>
      </w:r>
      <w:r>
        <w:rPr>
          <w:lang w:val="hi_IN" w:bidi="hi_IN"/>
        </w:rPr>
        <w:t xml:space="preserve"> ने मूसा और हारून को निर्देश दिए। </w:t>
      </w:r>
      <w:r>
        <w:rPr>
          <w:b/>
          <w:lang w:val="hi_IN" w:bidi="hi_IN"/>
        </w:rPr>
        <w:t>यहोवा</w:t>
      </w:r>
      <w:r>
        <w:rPr>
          <w:lang w:val="hi_IN" w:bidi="hi_IN"/>
        </w:rPr>
        <w:t xml:space="preserve"> की चर्चा मुख्य शब्दावली में की गई है। यहोवा के लिए उसी शब्द का इस्तेमाल करें जिसका इस्तेमाल आप करते आ रहे हैं।</w:t>
      </w:r>
    </w:p>
    <w:p>
      <w:pPr/>
      <w:r>
        <w:rPr>
          <w:lang w:val="hi_IN" w:bidi="hi_IN"/>
        </w:rPr>
      </w:r>
      <w:r>
        <w:rPr>
          <w:lang w:val="hi_IN" w:bidi="hi_IN"/>
        </w:rPr>
        <w:t xml:space="preserve">यहोवा ने मूसा और हारून को बताया कि अब से यह महीना साल का पहला महीना होगा। यहोवा </w:t>
      </w:r>
      <w:r>
        <w:rPr>
          <w:b/>
          <w:lang w:val="hi_IN" w:bidi="hi_IN"/>
        </w:rPr>
        <w:t>इस्राएलियों</w:t>
      </w:r>
      <w:r>
        <w:rPr>
          <w:lang w:val="hi_IN" w:bidi="hi_IN"/>
        </w:rPr>
        <w:t xml:space="preserve"> के साल गिनने के तरीके को बदल रहा था। वे एक चंद्र कैलेंडर का पालन करते थे। इस भाग में महीने का नाम नहीं बताया गया है। यह एक ऐसा महीना है जो मार्च के बीच और अप्रैल के बीच के समय में पड़ता है। महीने की शुरुआत मार्च में होने वाले विषुव के बाद आने वाली पहली अमावस्या से होने वाली थी। विषुव वर्ष का वह समय है जब सूर्य पृथ्वी के भूमध्य रेखा या बीच की रेखा को पार करता है। यह विषुव पतझड़ या सितंबर में और वसंत या मार्च में होता है। यहोवा इन विवरणों को निर्देशों में शामिल नहीं करता है।</w:t>
      </w:r>
    </w:p>
    <w:p>
      <w:pPr/>
      <w:r>
        <w:rPr>
          <w:lang w:val="hi_IN" w:bidi="hi_IN"/>
        </w:rPr>
      </w:r>
      <w:r>
        <w:rPr>
          <w:lang w:val="hi_IN" w:bidi="hi_IN"/>
        </w:rPr>
        <w:t>यहोवा मूसा और हारून को बताता है कि लोगों को एक उत्तम मेम्ना या बकरी का बच्चा चुनना है जो एक साल का हो। पशु में कोई दोष नहीं होना चाहिए, वह एकदम सही होना चाहिए। दोष वह चीज़ है जो पशु को कम पसंदीदा बनाता है, जैसे लंगड़ापन, अंधापन या कोई और कमी।</w:t>
      </w:r>
    </w:p>
    <w:p>
      <w:pPr/>
      <w:r>
        <w:rPr>
          <w:lang w:val="hi_IN" w:bidi="hi_IN"/>
        </w:rPr>
      </w:r>
      <w:r>
        <w:rPr>
          <w:lang w:val="hi_IN" w:bidi="hi_IN"/>
        </w:rPr>
        <w:t>भुने हुए पशु को कड़वे सागपात या हरी सलाद के साथ खाना है। ये हरी पत्तेदार सब्जियाँ मिस्र में आम थीं। लोग इन्हें कच्चा या बिना पकाए खाते थे। इसका स्वाद मीठा नहीं बल्कि कड़वा होता है। यह भाग में हमें सागपात के नाम नहीं बताए गए हैं। ज्यादातर अनुवादों में केवल सागपात कहा गया है।</w:t>
      </w:r>
    </w:p>
    <w:p>
      <w:pPr/>
      <w:r>
        <w:rPr>
          <w:lang w:val="hi_IN" w:bidi="hi_IN"/>
        </w:rPr>
      </w:r>
      <w:r>
        <w:rPr>
          <w:lang w:val="hi_IN" w:bidi="hi_IN"/>
        </w:rPr>
        <w:t xml:space="preserve">यहोवा कहता है कि मैं मिस्र के </w:t>
      </w:r>
      <w:r>
        <w:rPr>
          <w:b/>
          <w:lang w:val="hi_IN" w:bidi="hi_IN"/>
        </w:rPr>
        <w:t>देवताओं</w:t>
      </w:r>
      <w:r>
        <w:rPr>
          <w:lang w:val="hi_IN" w:bidi="hi_IN"/>
        </w:rPr>
        <w:t xml:space="preserve"> पर </w:t>
      </w:r>
      <w:r>
        <w:rPr>
          <w:b/>
          <w:lang w:val="hi_IN" w:bidi="hi_IN"/>
        </w:rPr>
        <w:t>न्याय</w:t>
      </w:r>
      <w:r>
        <w:rPr>
          <w:lang w:val="hi_IN" w:bidi="hi_IN"/>
        </w:rPr>
        <w:t xml:space="preserve"> करूँगा। न्याय एक ऐसा शब्द है जिसका अर्थ एक से ज़्यादा सज़ा होता है। यहोवा कहता है, मैं मिस्र के देवताओं को दंड दूँगा, या फिर मैं मिस्र के देवताओं को कठोर दंड दूँगा।</w:t>
      </w:r>
    </w:p>
    <w:p>
      <w:pPr/>
      <w:r>
        <w:rPr>
          <w:lang w:val="hi_IN" w:bidi="hi_IN"/>
        </w:rPr>
      </w:r>
      <w:r>
        <w:rPr>
          <w:lang w:val="hi_IN" w:bidi="hi_IN"/>
        </w:rPr>
        <w:t xml:space="preserve">दरवाजों की चौखटों पर लगा लहू एक </w:t>
      </w:r>
      <w:r>
        <w:rPr>
          <w:b/>
          <w:lang w:val="hi_IN" w:bidi="hi_IN"/>
        </w:rPr>
        <w:t>चिन्ह</w:t>
      </w:r>
      <w:r>
        <w:rPr>
          <w:lang w:val="hi_IN" w:bidi="hi_IN"/>
        </w:rPr>
        <w:t xml:space="preserve"> है। यह वही शब्द है जिसका अर्थ कुछ चमत्कारी है। हालाँकि, यहाँ चिन्ह शब्द का अर्थ है पहचानने वाला चिह्न। </w:t>
      </w:r>
      <w:r>
        <w:rPr>
          <w:b/>
          <w:lang w:val="hi_IN" w:bidi="hi_IN"/>
        </w:rPr>
        <w:t>लहू</w:t>
      </w:r>
      <w:r>
        <w:rPr>
          <w:lang w:val="hi_IN" w:bidi="hi_IN"/>
        </w:rPr>
        <w:t xml:space="preserve"> मुझे दिखाएगा कि तुम कहाँ रहते हो। यह लहू तुम्हारी रक्षा कर रहा है क्योंकि जब यहोवा इसे देखेगा, तो यहोवा जान जाएगा कि इस घर में इस्राएली रहते हैं। चिन्ह के लिए उसी शब्द का प्रयोग करें जो आपने पिछले भागों में प्रयोग किया है, और याद रखें कि </w:t>
      </w:r>
      <w:r>
        <w:rPr>
          <w:lang w:val="hi_IN" w:bidi="hi_IN"/>
        </w:rPr>
        <w:t>चिन्ह</w:t>
      </w:r>
      <w:r>
        <w:rPr>
          <w:lang w:val="hi_IN" w:bidi="hi_IN"/>
        </w:rPr>
        <w:t xml:space="preserve"> मुख्य शब्दावली में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12:14–28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12:14–28 को सुनें और अपने मन में रखें।</w:t>
      </w:r>
    </w:p>
    <w:p>
      <w:pPr/>
      <w:r>
        <w:rPr>
          <w:lang w:val="hi_IN" w:bidi="hi_IN"/>
        </w:rPr>
      </w:r>
      <w:r>
        <w:rPr>
          <w:lang w:val="hi_IN" w:bidi="hi_IN"/>
        </w:rPr>
        <w:t>यदि सम्भव हो, तो निर्गमन 12:14–28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12:14–28 का ऑडियो संस्करण सबसे आसानी से समझ में आने वाले अनुवाद में सुनें।</w:t>
      </w:r>
    </w:p>
    <w:p>
      <w:pPr/>
      <w:r>
        <w:rPr>
          <w:lang w:val="hi_IN" w:bidi="hi_IN"/>
        </w:rPr>
      </w:r>
      <w:r>
        <w:rPr>
          <w:lang w:val="hi_IN" w:bidi="hi_IN"/>
        </w:rPr>
        <w:t>पिछले भाग में, यहोवा ने मूसा को वे निर्देश दिए थे जिन्हें इस्राएलियों को फसह का पर्व मनाने के लिए उत्सव भोज तैयार करते समय मानना था, जिस रात यहोवा ने मिस्रियों पर न्याय किया। यह भाग उन्हीं निर्देशों को आगे बढ़ाता है जो यहोवा मूसा को देता है। यहोवा कहता है कि इस्राएलियों को हर साल यह पर्व मनाना है, ताकि वे हमेशा याद रखें कि यहोवा ने उनके लिए क्या किया। यह भाग भोज की तैयारी से जुड़े निर्देशों का एक कथात्मक विवरण है।</w:t>
      </w:r>
    </w:p>
    <w:p>
      <w:pPr/>
      <w:r>
        <w:rPr>
          <w:lang w:val="hi_IN" w:bidi="hi_IN"/>
        </w:rPr>
      </w:r>
      <w:r>
        <w:rPr>
          <w:lang w:val="hi_IN" w:bidi="hi_IN"/>
        </w:rPr>
        <w:t>यह भाग हारून का उल्लेख नहीं करता है। हालाँकि, यहोवा पिछले भाग में ये निर्देश मूसा और हारून दोनों को दे रहा था। यह भाग उन्हीं निर्देशों की आगे की कड़ी है। जब यहोवा ने ये निर्देश दिए तो हारून मूसा के साथ था।</w:t>
      </w:r>
    </w:p>
    <w:p>
      <w:pPr/>
      <w:r>
        <w:rPr>
          <w:lang w:val="hi_IN" w:bidi="hi_IN"/>
        </w:rPr>
      </w:r>
      <w:r>
        <w:rPr>
          <w:lang w:val="hi_IN" w:bidi="hi_IN"/>
        </w:rPr>
        <w:t>यहोवा कहता है कि यह त्यौहार पीढ़ी दर पीढ़ी मनाया जाए। इसका अर्थ है कि माता-पिता को अपने बच्चों को यह सिखाना होगा कि इस पर्व को कैसे मनाना है। हर पीढ़ी को अगली पीढ़ी को सिखाना चाहिए या हर माता-पिता को अपने बच्चों को सिखाना चाहिए। यहोवा कहता है कि यह सदा के लिए एक नियम है। यहोवा इस्राएलियों को बता रहा है कि यह नियम हमेशा के लिए रहेगा और वे इस नियम को न तो बदल सकते हैं और न ही भूल सकते हैं।</w:t>
      </w:r>
    </w:p>
    <w:p>
      <w:pPr/>
      <w:r>
        <w:rPr>
          <w:lang w:val="hi_IN" w:bidi="hi_IN"/>
        </w:rPr>
      </w:r>
      <w:r>
        <w:rPr>
          <w:lang w:val="hi_IN" w:bidi="hi_IN"/>
        </w:rPr>
        <w:t>पिछले भाग में, यहोवा ने लोगों से कहा कि यह महीना साल का पहला महीना होगा। यह महीना मार्च में होने वाले विषुव के बाद आने वाली पहली अमावस्या से शुरू होता है। विषुव वर्ष का वह समय है जब सूर्य पृथ्वी के भूमध्य रेखा या बीच की रेखा को पार करता है। यह विषुव पतझड़ या सितंबर में और वसंत या मार्च में होता है। इस्राएली अपने चंद्र कैलेंडर में बदलाव करते हैं ताकि नया साल हमेशा विषुव के बाद वसंत ऋतु में ही शुरू हो।</w:t>
      </w:r>
    </w:p>
    <w:p>
      <w:pPr/>
      <w:r>
        <w:rPr>
          <w:lang w:val="hi_IN" w:bidi="hi_IN"/>
        </w:rPr>
      </w:r>
      <w:r>
        <w:rPr>
          <w:lang w:val="hi_IN" w:bidi="hi_IN"/>
        </w:rPr>
        <w:t>यह भाग हमें एक ही समय में होने वाली दो घटनाओं या त्योहारों के बारे में बताता है। फसह का त्योहार साल के पहले महीने के पंद्रहवें दिन होता है। यह दिन सूर्यास्त से शुरू होता है और यह पूर्णिमा की रात होती है। यह पर्व मिस्र की उस घटना की याद में मनाता है जब यहोवा इस्राएलियों के घरों के ऊपर से गुजरता है और मिस्रियों के पहिलौठे पुत्र को मार डालता है। इसी समय, महीने का यह पंद्रहवां दिन अखमीरी रोटी के 7-दिवसीय त्यौहार की शुरुआत भी है। यहोवा ने आज्ञा दी थी कि इस्राएली फसह के त्यौहार में अखमीरी रोटी खाएँ। अब यहोवा 7-दिवसीय त्यौहार के लिए अतिरिक्त निर्देश देता है, जिसमें सात दिनों के आखिर में एक और खास भोजन होगा।</w:t>
      </w:r>
    </w:p>
    <w:p>
      <w:pPr/>
      <w:r>
        <w:rPr>
          <w:lang w:val="hi_IN" w:bidi="hi_IN"/>
        </w:rPr>
      </w:r>
      <w:r>
        <w:rPr>
          <w:lang w:val="hi_IN" w:bidi="hi_IN"/>
        </w:rPr>
        <w:t>त्योहार का पहला दिन महीने का पंद्रहवें दिन होता है। चौदहवें दिन के अंत में, इस्राएली मेम्ने या बकरी के बच्चे को मारेंगे। यह सूर्यास्त से पहले किया जाना चाहिए। नया दिन या पंद्रहवें दिन सूर्यास्त से शुरू होता है। यह त्योहार वास्तव में पंद्रहवें दिन शुरू होता है। यह पूर्णिमा का समय है।</w:t>
      </w:r>
    </w:p>
    <w:p>
      <w:pPr/>
      <w:r>
        <w:rPr>
          <w:lang w:val="hi_IN" w:bidi="hi_IN"/>
        </w:rPr>
      </w:r>
      <w:r>
        <w:rPr>
          <w:lang w:val="hi_IN" w:bidi="hi_IN"/>
        </w:rPr>
        <w:t>त्योहार के पहले दिन या महीने के पंद्रहवें दिन, इस्राएलियों को अपने घर से सारी खमीर हटानी होगी। फिर सात दिनों तक वे बिना खमीर की बनी हुई रोटी खाएँगे। बिना खमीर के बनाई गई रोटी ही अखमीरी रोटी कहलाती है। यहोवा कहता है कि जो कोई खमीर वाली रोटी खाएगा, उसे समुदाय से अलग कर दिया जाएगा। इसका अर्थ है कि इस व्यक्ति को अब इस्राएली नहीं माना जाएगा।</w:t>
      </w:r>
    </w:p>
    <w:p>
      <w:pPr/>
      <w:r>
        <w:rPr>
          <w:lang w:val="hi_IN" w:bidi="hi_IN"/>
        </w:rPr>
      </w:r>
      <w:r>
        <w:rPr>
          <w:lang w:val="hi_IN" w:bidi="hi_IN"/>
        </w:rPr>
        <w:t>यहाँ रुकें और नीचे दिए गए प्रश्न पर चर्चा करें: ऐसी कौन सी बात होगी जिसकी वजह से किसी व्यक्ति को आपके समुदाय से निकाल दिया जाएगा और उसे अब आपके परिवार या समूह का हिस्सा नहीं माना जाएगा? रिकॉर्डिंग को यहाँ रोकें।</w:t>
      </w:r>
    </w:p>
    <w:p>
      <w:pPr/>
      <w:r>
        <w:rPr>
          <w:lang w:val="hi_IN" w:bidi="hi_IN"/>
        </w:rPr>
      </w:r>
      <w:r>
        <w:rPr>
          <w:lang w:val="hi_IN" w:bidi="hi_IN"/>
        </w:rPr>
        <w:t>यहाँ रुकें और बिना खमीर या किसी अन्य फुलाने वाले पदार्थ, जैसे बेकिंग पाउडर के बनी हुई रोटी खाएँ। रोटी की बनावट और उस रोटी के स्वाद के बारे में बात करें। रिकॉर्डिंग को यहाँ रोकें।</w:t>
      </w:r>
    </w:p>
    <w:p>
      <w:pPr/>
      <w:r>
        <w:rPr>
          <w:lang w:val="hi_IN" w:bidi="hi_IN"/>
        </w:rPr>
      </w:r>
      <w:r>
        <w:rPr>
          <w:lang w:val="hi_IN" w:bidi="hi_IN"/>
        </w:rPr>
        <w:t>इस्राएलियों को पहले दिन और सातवें दिन एक पवित्र सभा मनानी है। पवित्र सभा वह समय है जब लोग एक साथ इकट्ठा होकर यहोवा की आराधना करते हैं। यह एक आज्ञा है। आपको यहोवा की आराधना करने के लिए एक साथ अवश्य मिलना होगा। इस्राएलियों को त्योहार के पहले दिन और सातवें दिन कोई भी काम बिल्कुल नहीं करना चाहिए—ये वे दिन जब वे यहोवा की आराधना करने के लिए इकट्ठा होते हैं। उन दो दिनों में वे केवल एक ही काम कर सकते हैं, खाने के लिए भोजन तैयार करना।</w:t>
      </w:r>
    </w:p>
    <w:p>
      <w:pPr/>
      <w:r>
        <w:rPr>
          <w:lang w:val="hi_IN" w:bidi="hi_IN"/>
        </w:rPr>
      </w:r>
      <w:r>
        <w:rPr>
          <w:lang w:val="hi_IN" w:bidi="hi_IN"/>
        </w:rPr>
        <w:t>फिर यहोवा अखमीरी रोटी के त्यौहार का उद्देश्य समझाता है। यह त्योहार इस्राएलियों को याद दिलाएगा कि इसी दिन यहोवा ने उन्हें मिस्र से बाहर निकाला लाया था। यहोवा सेनाओं या सैन्य बल शब्द का उपयोग करता है। आगे चलकर इस्राएली खुद को एक ऐसी सेना के रूप में संगठित करेंगे, जो उस भूमि को जीतने और उसकी रक्षा करने के लिए तैयार होगी जिसे यहोवा ने उन्हें दिया है। यह दिन महीने का पंद्रहवाँ दिन है। यहोवा कहता है कि चौदहवें दिन की शाम से लेकर इक्कीसवें दिन की शाम तक, रोटी बिना खमीर के ही बनाई जानी चाहिए। चौदहवें दिन की शाम का मतलब है कि यह असल में पंद्रहवाँ दिन है।</w:t>
      </w:r>
    </w:p>
    <w:p>
      <w:pPr/>
      <w:r>
        <w:rPr>
          <w:lang w:val="hi_IN" w:bidi="hi_IN"/>
        </w:rPr>
      </w:r>
      <w:r>
        <w:rPr>
          <w:lang w:val="hi_IN" w:bidi="hi_IN"/>
        </w:rPr>
        <w:t>रुकें और नीचे दिए गए प्रश्न पर चर्चा करें: आप अपनी संस्कृति में दिन कैसे गिनते हैं? नया दिन कब शुरू होता है? रिकॉर्डिंग को यहाँ रोकें।</w:t>
      </w:r>
    </w:p>
    <w:p>
      <w:pPr/>
      <w:r>
        <w:rPr>
          <w:lang w:val="hi_IN" w:bidi="hi_IN"/>
        </w:rPr>
      </w:r>
      <w:r>
        <w:rPr>
          <w:lang w:val="hi_IN" w:bidi="hi_IN"/>
        </w:rPr>
        <w:t>यहोवा कहता है कि इन सात दिनों के दौरान कोई भी रोटी तैयार करने के लिए खमीर का उपयोग नहीं करेगा। इस त्योहार की शुरुआत से पहले खमीर को अपने घरों से हटाना होगा। अगर घर में खमीर रह जाए, तो वह हवा में उड़कर फैल सकता है और हमें दिखाई भी नहीं देगा। हवा में उड़ता हुआ यह खमीर वास्तव में आटे में मिल सकता है और उसे खमीरी बना सकता है। घर से खमीर हटा देने से, इस बात की कोई संभावना नहीं रहती कि रोटी में थोड़ा भी खमीर मिल पाएगा। यहोवा फिर से इस्राएलियों को बताता है कि जो कोई खमीर वाली रोटी खाएगा, उसे समुदाय से अलग कर दिया जाएगा। तब यहोवा कहता है कि इस्राएलियों के बीच रहने वाले विदेशियों को भी रोटी के बारे में इन नियमों का पालन करना अनिवार्य है। बाद में, जब इस्राएली उस देश में बस गए जो यहोवा ने उन्हें दिया था, तब कुछ विदेशियों या उन लोगों ने भी वहाँ रहने का फैसला किया जो इस्राएली नहीं थे। यहोवा कहता है कि इन लोगों को भी यह विशेष त्यौहार मनाना है। फिर यहोवा कहता है कि इस्राएली जहाँ कहीं भी रहें, उन्हें इस पर्व को मनाना होगा। इसका अर्थ है कि अगर इस्राएली रहने के लिए किसी दूसरे देश में जाते हैं, तो भी उन्हें यह पर्व मनाना होगा।</w:t>
      </w:r>
    </w:p>
    <w:p>
      <w:pPr/>
      <w:r>
        <w:rPr>
          <w:lang w:val="hi_IN" w:bidi="hi_IN"/>
        </w:rPr>
      </w:r>
      <w:r>
        <w:rPr>
          <w:lang w:val="hi_IN" w:bidi="hi_IN"/>
        </w:rPr>
        <w:t>जब यहोवा निर्देश देना समाप्त करता है, तो मूसा इस्राएलियों के पुरनियों को एक साथ बुलाता है। पुरनिए वरिष्ठ सदस्य थे। पुरनिए अगुवे थे।</w:t>
      </w:r>
    </w:p>
    <w:p>
      <w:pPr/>
      <w:r>
        <w:rPr>
          <w:lang w:val="hi_IN" w:bidi="hi_IN"/>
        </w:rPr>
      </w:r>
      <w:r>
        <w:rPr>
          <w:lang w:val="hi_IN" w:bidi="hi_IN"/>
        </w:rPr>
        <w:t>रुकें और नीचे दिए गए प्रश्न पर चर्चा करें: आपके समुदाय के पुरनियों या अगुवों को कैसे चुना जाता है? उनकी जिम्मेदारियाँ क्या हैं? रिकॉर्डिंग को यहाँ रोकें।</w:t>
      </w:r>
    </w:p>
    <w:p>
      <w:pPr/>
      <w:r>
        <w:rPr>
          <w:lang w:val="hi_IN" w:bidi="hi_IN"/>
        </w:rPr>
      </w:r>
      <w:r>
        <w:rPr>
          <w:lang w:val="hi_IN" w:bidi="hi_IN"/>
        </w:rPr>
        <w:t>मूसा पुरनियों को वही निर्देश देता है जो यहोवा ने अभी-अभी मूसा को दिए हैं। इन निर्देशों में अतिरिक्त विवरण है। लोगों को एक मेम्ना या बकरी का बच्चा चुनना चाहिए। उन्हें पशु को मारना है और लहू को एक तसले में इकट्ठा करना है। उन्हें जूफा की टहनियों के एक गुच्छे का उपयोग करना है। जूफा एक झाड़ी है जिसमें हरे पत्ते और बैंगनी फूल होते हैं। इस्राएलियों को जूफा की टहनियों का एक गुच्छा लेना था, उस गुच्छे को लहू के तसले में डुबोना था, और फिर उस लहू को घर के दरवाजे के चौखट के सिरे और दोनों ओर पर लगाना था। चौखट का सिरा लकड़ी या पत्थर का वह टुकड़ा है जो दरवाजे के चौखट के दोनों खंभों के ऊपर लगा होता है और दरवाजे के चौखट के ऊपरी ढाँचे को बनाता है। एक बार जब दरवाजे पर लहू लगा दिया गया, तो सुबह तक कोई भी उस दरवाजे से बाहर नहीं जा सकता था। यह चौदहवें दिन के अंत या पंद्रहवें दिन की शुरुआत में किया गया था—यानी चौदहवें दिन के सूर्यास्त के समय।</w:t>
      </w:r>
    </w:p>
    <w:p>
      <w:pPr>
        <w:pStyle w:val="ListBullet"/>
        <w:spacing w:line="240" w:lineRule="auto"/>
        <w:ind w:left="720"/>
      </w:pPr>
      <w:r>
        <w:rPr>
          <w:lang w:val="hi_IN" w:bidi="hi_IN"/>
        </w:rPr>
      </w:r>
      <w:r>
        <w:rPr>
          <w:lang w:val="hi_IN" w:bidi="hi_IN"/>
        </w:rPr>
        <w:t>यहाँ रुकें और जूफा की तस्वीर दिखाएँ।</w:t>
      </w:r>
    </w:p>
    <w:p>
      <w:pPr>
        <w:pStyle w:val="ListBullet"/>
        <w:spacing w:line="240" w:lineRule="auto"/>
        <w:ind w:left="720"/>
      </w:pPr>
      <w:r>
        <w:rPr>
          <w:lang w:val="hi_IN" w:bidi="hi_IN"/>
        </w:rPr>
      </w:r>
      <w:r>
        <w:rPr>
          <w:lang w:val="hi_IN" w:bidi="hi_IN"/>
        </w:rPr>
        <w:t>किसी ऐसे व्यक्ति की तस्वीर दिखाएं जो घर के दरवाजे के चौखट और चौखट के सिरे पर लहू लगाने के लिए जूफा का इस्तेमाल कर रहा हो। इस ऑडियो को यहाँ रोकें।</w:t>
      </w:r>
    </w:p>
    <w:p>
      <w:pPr/>
      <w:r>
        <w:rPr>
          <w:lang w:val="hi_IN" w:bidi="hi_IN"/>
        </w:rPr>
      </w:r>
      <w:r>
        <w:rPr>
          <w:lang w:val="hi_IN" w:bidi="hi_IN"/>
        </w:rPr>
        <w:t>मूसा पुरनियों से कहता है कि वे लोगों को बता दें कि यहोवा उस रात पूरे मिस्र देश से होकर गुजरने वाला है। यहोवा हर मिस्री परिवार के पहिलौठे बेटे को मारने वाला है। यहोवा इस्राएली घर के दरवाजे की चौखट और चौखट के सिरे पर लहू को देखेगा। जब यहोवा इस लहू को देखेगा, तो वह उस घर के ऊपर से निकल जाएगा या उस घर को छोड़ कर आगे बढ़ जाएगा। यहोवा उस घर में प्रवेश नहीं करेगा जिसके दरवाजे के चौखटों और चौखट के सिरे पर लहू लगा होगा। यहोवा मृत्यु के स्वर्गदूत को इस घर में प्रवेश नहीं करने देगा। कुछ अनुवादों में मृत्यु के स्वर्गदूत के बजाय विनाशक शीर्षक का उपयोग किया गया है। मृत्यु का स्वर्गदूत यहोवा के साथ पूरे मिस्र के ऊपर से होकर जाता है। मृत्यु का स्वर्गदूत मिस्रियों के घर में प्रवेश करेगा और हर घर के पहिलौठे पुत्र को मार डालेगा।</w:t>
      </w:r>
    </w:p>
    <w:p>
      <w:pPr/>
      <w:r>
        <w:rPr>
          <w:lang w:val="hi_IN" w:bidi="hi_IN"/>
        </w:rPr>
      </w:r>
      <w:r>
        <w:rPr>
          <w:lang w:val="hi_IN" w:bidi="hi_IN"/>
        </w:rPr>
        <w:t>मूसा पुरनियों को निर्देश देना जारी रखता है, जिन्हें ये निर्देश अपने-अपने लोगों को बताना है। इस्राएलियों को इस घटना को याद रखना है और इस त्योहार को तब भी मनाना है जब वे उस देश में पहुँचें जो यहोवा उन्हें दे रहा है। जब बच्चे पूछते हैं कि इस समारोह का क्या अर्थ है, तो लोगों को बच्चों को सिखाना होगा कि यह यहोवा के लिए बलिदान है, क्योंकि जब यहोवा ने मिस्र के सभी पहलौठों को मारा था, तब यहोवा इस्राएलियों के घरों के ऊपर से पार हो गया। जब मूसा ने ये निर्देश देना समाप्त किया, तब पुरनियों ने जमीन तक झुककर यहोवा को दंडवत किया और उसकी आराधना की।</w:t>
      </w:r>
    </w:p>
    <w:p>
      <w:pPr/>
      <w:r>
        <w:rPr>
          <w:lang w:val="hi_IN" w:bidi="hi_IN"/>
        </w:rPr>
      </w:r>
      <w:r>
        <w:rPr>
          <w:lang w:val="hi_IN" w:bidi="hi_IN"/>
        </w:rPr>
        <w:t>रिकॉर्डिंग रोकें और पुरुषों के एक समूह की तस्वीर दिखाएँ जो भूमि पर झुककर आराधना कर रहे हों। इस ऑडियो को यहाँ रोकें।</w:t>
      </w:r>
    </w:p>
    <w:p>
      <w:pPr/>
      <w:r>
        <w:rPr>
          <w:lang w:val="hi_IN" w:bidi="hi_IN"/>
        </w:rPr>
      </w:r>
      <w:r>
        <w:rPr>
          <w:lang w:val="hi_IN" w:bidi="hi_IN"/>
        </w:rPr>
        <w:t>इस्राएलियों ने यहोवा की आज्ञाओं का पालन किया। उन्होंने वह सब कुछ किया जो मूसा ने उन्हें करने के लिए कहा था, ठीक वैसा ही किया जैसा मूसा ने करने के लिए कहा था।</w:t>
      </w:r>
      <w:r>
        <w:rPr>
          <w:lang w:val="hi_IN" w:bidi="hi_IN"/>
        </w:rPr>
      </w:r>
    </w:p>
    <w:p>
      <w:pPr>
        <w:pStyle w:val="Heading3"/>
      </w:pPr>
      <w:r>
        <w:rPr>
          <w:lang w:val="hi_IN" w:bidi="hi_IN"/>
        </w:rPr>
        <w:t>घटनाओं को समझाना</w:t>
      </w:r>
    </w:p>
    <w:p>
      <w:pPr/>
      <w:r>
        <w:rPr>
          <w:lang w:val="hi_IN" w:bidi="hi_IN"/>
        </w:rPr>
      </w:r>
      <w:r>
        <w:rPr>
          <w:lang w:val="hi_IN" w:bidi="hi_IN"/>
        </w:rPr>
        <w:t>निर्गमन 12:14–28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वचन को अपने मन में समझने और देखने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यहोवा मूसा को फसह के त्योहार के साथ-साथ अख़मीरी रोटी के त्योहार के बारे में अतिरिक्त निर्देश देता है। ये दोनों त्योहार एक ही समय पर पड़ते हैं।</w:t>
      </w:r>
    </w:p>
    <w:p>
      <w:pPr/>
      <w:r>
        <w:rPr>
          <w:lang w:val="hi_IN" w:bidi="hi_IN"/>
        </w:rPr>
      </w:r>
      <w:r>
        <w:rPr>
          <w:b/>
          <w:lang w:val="hi_IN" w:bidi="hi_IN"/>
        </w:rPr>
        <w:t>दूसरे दृश्य में:</w:t>
      </w:r>
      <w:r>
        <w:rPr>
          <w:lang w:val="hi_IN" w:bidi="hi_IN"/>
        </w:rPr>
        <w:t xml:space="preserve"> मूसा इस्राएलियों के पुरनियों को बुलाता है ताकि वे आकर फसह के त्योहार और अख़मीरी रोटी के त्योहार के लिए निर्देश सुनें। जब पुरनियों को सभी निर्देश मिल गए, तो उन्होंने जमीन पर सिर झुकाकर यहोवा को दण्डवत् किया।</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इस्राएलियों के पुरनिए</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इस्राएलियों के बच्चे</w:t>
      </w:r>
    </w:p>
    <w:p>
      <w:pPr/>
      <w:r>
        <w:rPr>
          <w:lang w:val="hi_IN" w:bidi="hi_IN"/>
        </w:rPr>
      </w:r>
      <w:r>
        <w:rPr>
          <w:lang w:val="hi_IN" w:bidi="hi_IN"/>
        </w:rPr>
        <w:t>एक समूह के रूप में, भाग के परिवेश के इन हिस्सों पर ध्यान दें:</w:t>
      </w:r>
    </w:p>
    <w:p>
      <w:pPr/>
      <w:r>
        <w:rPr>
          <w:lang w:val="hi_IN" w:bidi="hi_IN"/>
        </w:rPr>
      </w:r>
      <w:r>
        <w:rPr>
          <w:lang w:val="hi_IN" w:bidi="hi_IN"/>
        </w:rPr>
        <w:t>इस भाग को समझने से पहले, समूह को यह तय करना होगा कि इस्राएली दिन और वर्ष कैसे गिनते थे, इसे कैसे समझाया जाए।</w:t>
      </w:r>
    </w:p>
    <w:p>
      <w:pPr/>
      <w:r>
        <w:rPr>
          <w:lang w:val="hi_IN" w:bidi="hi_IN"/>
        </w:rPr>
      </w:r>
      <w:r>
        <w:rPr>
          <w:lang w:val="hi_IN" w:bidi="hi_IN"/>
        </w:rPr>
        <w:t>यहाँ रुकें और नीचे दिए गए प्रश्न पर चर्चा करें। इस बात पर चर्चा करें कि आपके यहाँ दिन गिनने का तरीका इस्राएलियों के दिन गिनने के तरीके से कैसे अलग है। आप यह कैसे समझा सकते हैं कि त्योहार कब शुरू होगा ताकि आपके लोग समझ सकें? रिकॉर्डिंग को यहाँ रोकें।</w:t>
      </w:r>
    </w:p>
    <w:p>
      <w:pPr/>
      <w:r>
        <w:rPr>
          <w:lang w:val="hi_IN" w:bidi="hi_IN"/>
        </w:rPr>
      </w:r>
      <w:r>
        <w:rPr>
          <w:lang w:val="hi_IN" w:bidi="hi_IN"/>
        </w:rPr>
        <w:t>यह भाग दो पर्वों के बारे में बात करता है। अख़मीरी रोटी का पर्व सात दिनों तक चलता है। फसह का त्योहार अख़मीरी रोटी के त्योहार के पहले दिन आता है।</w:t>
      </w:r>
    </w:p>
    <w:p>
      <w:pPr/>
      <w:r>
        <w:rPr>
          <w:lang w:val="hi_IN" w:bidi="hi_IN"/>
        </w:rPr>
      </w:r>
      <w:r>
        <w:rPr>
          <w:lang w:val="hi_IN" w:bidi="hi_IN"/>
        </w:rPr>
        <w:t>यहाँ रुकें और इन दोनों पर्वों की समयरेखा तैयार करें। इस्राएलियों को अपने वर्ष के पहले महीने के चौदहवें दिन से तैयारियाँ शुरू करनी थीं। फसह का त्योहार और अख़मीरी रोटी के त्योहार का पहला दिन पंद्रहवें दिन पड़ता था। आप अपने लोगों को यह कैसे समझाएँगे? रिकॉर्डिंग को यहाँ रोकें।</w:t>
      </w:r>
    </w:p>
    <w:p>
      <w:pPr/>
      <w:r>
        <w:rPr>
          <w:lang w:val="hi_IN" w:bidi="hi_IN"/>
        </w:rPr>
      </w:r>
      <w:r>
        <w:rPr>
          <w:lang w:val="hi_IN" w:bidi="hi_IN"/>
        </w:rPr>
        <w:t>पहले दृश्य में, यहोवा मूसा और हारून से बात करना जारी रखता है। यहोवा मूसा और हारून को बता रहा है कि उस रात की तैयारी कैसे करनी है जब यहोवा मिस्र देश के ऊपर से गुजरेगा। इस दृश्य में, यहोवा अतिरिक्त निर्देश देता है। यहोवा मूसा और हारून से कहता है कि अख़मीरी रोटी का एक त्योहार मनाया जाएगा। इस त्योहार के लिए, इस्राएलियों को अपने घरों से सारी खमीर हटा देना होगा। फिर वे 7 दिनों तक बिना खमीर की बनी रोटी खाएँगे। यदि कोई इन सात दिनों के दौरान खमीर वाली रोटी खाएगा, तो वह व्यक्ति बाकी इस्राएलियों से अलग कर दिया जाएगा। यहाँ तक कि इस्राएलियों के बीच रहने वाले विदेशियों को भी इन सात दिनों के दौरान खमीर वाली कोई भी चीज़ खाने से बचना चाहिए। इस त्योहार के पहले दिन और सातवें दिन, वे यहोवा की आराधना करने के लिए एक विशेष समूह के रूप में इकट्ठा होंगे। उन्हें पहले और सातवें दिन कोई भी काम नहीं करना चाहिए, सिवाय इसके कि वे अपने खाने के लिए भोजन तैयार कर सकते हैं।</w:t>
      </w:r>
    </w:p>
    <w:p>
      <w:pPr/>
      <w:r>
        <w:rPr>
          <w:lang w:val="hi_IN" w:bidi="hi_IN"/>
        </w:rPr>
      </w:r>
      <w:r>
        <w:rPr>
          <w:lang w:val="hi_IN" w:bidi="hi_IN"/>
        </w:rPr>
        <w:t>यहोवा निर्देश देता है और फिर उन निर्देशों को और अधिक विवरण के साथ दोहराता है। दोहराने से लोगों को सीखने और याद रखने में मदद मिलती है। दोहराना इन निर्देशों के महत्व को भी दिखाता है।</w:t>
      </w:r>
    </w:p>
    <w:p>
      <w:pPr/>
      <w:r>
        <w:rPr>
          <w:lang w:val="hi_IN" w:bidi="hi_IN"/>
        </w:rPr>
      </w:r>
      <w:r>
        <w:rPr>
          <w:lang w:val="hi_IN" w:bidi="hi_IN"/>
        </w:rPr>
        <w:t>दूसरे दृश्य में, मूसा इस्राएलियों के पुरनियों को बुलाता है। मूसा इन पुरनियों को वे निर्देश देता है जिन्हें उन्हें अपने लोगों को दोहराना है। अब मूसा फसह के त्योहार के लिए कुछ और निर्देश देता है। मेम्ने या बकरी के बच्चे की बलि चौदहवें दिन के सूर्यास्त पर, यानी चौदहवें दिन के अंत में दी जानी है। लोगों को पशु के लहू को एक तसले में इकट्ठा करना चाहिए। फिर लोगों को पत्तेदार पौधे की डालियों का उपयोग करना है। वे पत्तियों को लहू के तसले में डुबोएँगे और उस लहू को घर के दरवाजों के चौखट के सिरे और दोनों ओर पर लगाएँगे। एक बार लहू लगा देने के बाद, सुबह तक कोई भी उस दरवाजे से बाहर नहीं जा सकता। सभी को रात में घर में ही रहना है।</w:t>
      </w:r>
    </w:p>
    <w:p>
      <w:pPr/>
      <w:r>
        <w:rPr>
          <w:lang w:val="hi_IN" w:bidi="hi_IN"/>
        </w:rPr>
      </w:r>
      <w:r>
        <w:rPr>
          <w:lang w:val="hi_IN" w:bidi="hi_IN"/>
        </w:rPr>
        <w:t>मूसा पुरनियों से कहता है कि यहोवा उस रात के दौरान मिस्र देश के बीच होकर गुजरने वाला है। एक मृत्यु का स्वर्गदूत यहोवा के साथ जाएगा। मृत्यु का स्वर्गदूत मिस्री के घरों में प्रवेश करेगा और उनके पहिलौठे पुत्र को मार डालेगा। लेकिन, जब यहोवा दरवाजे के चौखट के सिरे और घर के चौखट के दोनों ओर पर लहू को देखेगा, तो यहोवा उस घर को छोड़कर आगे बढ़ जाएगा। मृत्यु का स्वर्गदूत उस घर में प्रवेश नहीं करेगा। घर के अंदर का परिवार सुरक्षित रहेगा।</w:t>
      </w:r>
    </w:p>
    <w:p>
      <w:pPr/>
      <w:r>
        <w:rPr>
          <w:lang w:val="hi_IN" w:bidi="hi_IN"/>
        </w:rPr>
      </w:r>
      <w:r>
        <w:rPr>
          <w:lang w:val="hi_IN" w:bidi="hi_IN"/>
        </w:rPr>
        <w:t>मूसा पुरनियों को बताता है कि इस्राएलियों को इन निर्देशों को याद रखना है और हर साल इस त्योहार को एक स्मरण के रूप में मनाना है। जब इस्राएली उस देश में पहुँच जाएँ जिसका यहोवा ने उनसे वादा किया है, तो उन्हें इस रात को याद रखना है। जब बच्चे पूछेंगे कि इस समारोह का अर्थ क्या है। तो इस्राएलियों को बच्चों को बताना है कि यह त्योहार यहोवा के लिए एक बलिदान है क्योंकि यहोवा ने इस्राएली परिवारों को बख्श दिया था। मिस्री परिवारों ने अपने पहिलौठे पुत्रों को खो दिया, लेकिन इस्राएली परिवार बच गए। जब मूसा ने अपनी बात पूरी की, तब सभी पुरनियों ने यहोवा की आराधना करने के लिए जमीन की ओर मुँह करके दण्डवत् किया। फिर इस्राएलियों ने वह सब कुछ ठीक वैसा ही किया जैसा मूसा ने उन्हें करने के लिए कहा था। इस्राएलियों ने वह सब किया जो यहोवा ने आज्ञा दी थी।</w:t>
      </w:r>
    </w:p>
    <w:p>
      <w:pPr/>
      <w:r>
        <w:rPr>
          <w:lang w:val="hi_IN" w:bidi="hi_IN"/>
        </w:rPr>
      </w:r>
      <w:r>
        <w:rPr>
          <w:lang w:val="hi_IN" w:bidi="hi_IN"/>
        </w:rPr>
        <w:t>अब समूह को इस भाग और इसमें होने वाली घटनाओं को समझने के लिए कथापट तैयार करना, चित्र बनाना,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12:14–28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इस्राएलियों के पुरनिए</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इस्राएलियों के बच्चे</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दृश्य में, यहोवा फसह के त्योहार और अख़मीरी रोटी के त्योहार के बारे में अतिरिक्त निर्देश देता है। यहोवा मूसा और हारून से कहता है कि इस्राएलियों को इस त्योहार को याद रखना चाहिए और हर साल इसे मनाना चाहिए। यह एक ऐसा नियम है जो हमेशा के लिए रहेगा।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से पूछें, "आप ऐसा नियम के बारे में क्या सोचते हैं जो हमेशा के लिए रहेगा?" आप सुन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यहोवा मूसा और हारून को अख़मीरी रोटी के त्योहार के बारे में बहुत विशेष निर्देश देता है। यहोवा कहता है कि लोगों को यह सुनिश्चित करना चाहिए कि वे घर से सारी खमीर हटा दें। उन्हें बिना खमीर के रोटी तैयार करनी होगी। उन्हें त्योहार के पहले और सातवें दिन भी परमेश्वर की आराधना करने के लिए एक साथ इकट्ठा होना है। उन्हें पहले दिन और सातवें दिन कोई भी काम नहीं करना है। उन दिनों में केवल वही काम करने की अनुमति होगी जो भोजन की तैयारी के लिए आवश्यक हो। यहोवा कहता है कि जो कोई खमीर वाली रोटी खाएगा, वह इस्राएलियों से अलग कर दिया जाएगा।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से पूछें, "आपको यह सुनकर कैसा महसूस होता है कि किसी को समुदाय से अलग कर दिया जाएगा क्योंकि वह खमीर वाली रोटी खाता है।" आप सुन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यहोवा निर्देशों को दोहराता है, लेकिन और अधिक विवरण जोड़ता है। लोगों को घर से सारा खमीर हटा देना होगा। इस्राएली लोग सात दिनों तक बिना खमीर वाली रोटी खाएँगे। जो विदेशी इस्राएलियों के बीच रहते हैं, उन्हें भी बिना खमीर की रोटी ही खानी होगी। अगर इस्राएली किसी दूसरे देश में रहते हैं, तो भी उन्हें बिना खमीर वाली रोटी खानी होगी।</w:t>
      </w:r>
    </w:p>
    <w:p>
      <w:pPr/>
      <w:r>
        <w:rPr>
          <w:lang w:val="hi_IN" w:bidi="hi_IN"/>
        </w:rPr>
      </w:r>
      <w:r>
        <w:rPr>
          <w:lang w:val="hi_IN" w:bidi="hi_IN"/>
        </w:rPr>
        <w:t>दूसरे दृश्य में, मूसा इस्राएलियों के पुरनियों को बुलाता है ताकि वे आकर निर्देशों को सुनें। मूसा पुरनियों को वह सब बताता है जो यहोवा ने मूसा से कहा था। मूसा कुछ ऐसे और विवरण जोड़ता है, जिन्हें हमने पहले नहीं सुना था। जब इस्राएली मेम्ने को मारें, तो वे उसके लहू को एक तसले में इकट्ठा करना होगा। फिर इस्राएली जूफा का उपयोग करेंगे, जो एक ऐसी झाड़ी है जिसकी डालियों पर पत्ते होते हैं। वे जूफा को लहू में डुबोएँगे और उस लहू को घर के दरवाजों के चौखट और चौखट के सिरे पर लगाएँगे। एक बार लहू लगा दिए जाने के बाद, अगले दिन तक कोई भी उस दरवाजे से बाहर नहीं जा सकता। यहोवा मिस्र के बीच होकर गुजरेगा। मृत्यु का स्वर्गदूत यहोवा के साथ होगा। मृत्यु का स्वर्गदूत मिस्री के घरों में प्रवेश करेगा और उनके पहिलौठे पुत्र को मार डालेगा। जब यहोवा दरवाजों के चौखट और चौखट के सिरे पर लहू को देखेगा, तो यहोवा मृत्यु के स्वर्गदूत को उस घर में घुसने नहीं देगा। इस्राएली सुरक्षित रहेंगे।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पुरनियों से पूछें, "जब आप ये निर्देश सुनते हैं तो आपको कैसा महसूस होता है?" आप सुन सकते हैं:</w:t>
      </w:r>
    </w:p>
    <w:p>
      <w:pPr>
        <w:pStyle w:val="ListBullet"/>
        <w:spacing w:line="240" w:lineRule="auto"/>
        <w:ind w:left="720"/>
      </w:pPr>
      <w:r>
        <w:rPr>
          <w:lang w:val="hi_IN" w:bidi="hi_IN"/>
        </w:rPr>
      </w:r>
      <w:r>
        <w:rPr>
          <w:lang w:val="hi_IN" w:bidi="hi_IN"/>
        </w:rPr>
        <w:t>मूसा से पूछें, "इन निर्देशों को देते समय आपको कैसा महसूस हो रहा है?" आप सुन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मूसा पुरनियों से कहता है कि उन्हें इस रात और इस विशेष त्योहार को हमेशा याद रखना है। उन्हें हर साल इस त्योहार को मनाना है। उन्हें यह सुनिश्चित करना होगा कि बच्चे जानें कि वे यह त्यौहार क्यों मना रहे हैं। यहोवा चाहता है कि लोग याद रखें कि यहोवा ने इस्राएली परिवारों को बख्श दिया था। मिस्रियों के पहिलौठे पुत्र मर गए, लेकिन इस्राएली सुरक्षित रहे।</w:t>
      </w:r>
    </w:p>
    <w:p>
      <w:pPr/>
      <w:r>
        <w:rPr>
          <w:lang w:val="hi_IN" w:bidi="hi_IN"/>
        </w:rPr>
      </w:r>
      <w:r>
        <w:rPr>
          <w:lang w:val="hi_IN" w:bidi="hi_IN"/>
        </w:rPr>
        <w:t>जब मूसा ने अपनी बात समाप्त की, तो पुरनियों ने भूमि की ओर मुँह करके गिरकर यहोवा की दण्डवत् की।</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पुरनियों से पूछें, "आप इस समय यहोवा की दण्डवत् और आराधना क्यों कर रहे हो?" आप सुन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लोगों ने सब कुछ ठीक वैसा ही किया जैसा यहोवा ने करने के लिए कहा था।</w:t>
      </w:r>
      <w:r>
        <w:rPr>
          <w:lang w:val="hi_IN" w:bidi="hi_IN"/>
        </w:rPr>
      </w:r>
    </w:p>
    <w:p>
      <w:pPr>
        <w:pStyle w:val="Heading3"/>
      </w:pPr>
      <w:r>
        <w:rPr>
          <w:lang w:val="hi_IN" w:bidi="hi_IN"/>
        </w:rPr>
        <w:t>आवश्यक जानकारी</w:t>
      </w:r>
    </w:p>
    <w:p>
      <w:pPr/>
      <w:r>
        <w:rPr>
          <w:lang w:val="hi_IN" w:bidi="hi_IN"/>
        </w:rPr>
      </w:r>
      <w:r>
        <w:rPr>
          <w:lang w:val="hi_IN" w:bidi="hi_IN"/>
        </w:rPr>
        <w:t>निर्गमन 12:14–28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पीढ़ी से पीढ़ी तक इसका अर्थ है कि प्रत्येक माता-पिता को अपने बच्चे को सिखाना होगा। यह आने वाली सभी </w:t>
      </w:r>
      <w:r>
        <w:rPr>
          <w:lang w:val="hi_IN" w:bidi="hi_IN"/>
        </w:rPr>
        <w:t>पीढ़ियों</w:t>
      </w:r>
      <w:r>
        <w:rPr>
          <w:lang w:val="hi_IN" w:bidi="hi_IN"/>
        </w:rPr>
        <w:t xml:space="preserve"> में भी जारी रहना चाहिए।</w:t>
      </w:r>
    </w:p>
    <w:p>
      <w:pPr/>
      <w:r>
        <w:rPr>
          <w:lang w:val="hi_IN" w:bidi="hi_IN"/>
        </w:rPr>
      </w:r>
      <w:r>
        <w:rPr>
          <w:b/>
          <w:lang w:val="hi_IN" w:bidi="hi_IN"/>
        </w:rPr>
        <w:t>यहोवा</w:t>
      </w:r>
      <w:r>
        <w:rPr>
          <w:lang w:val="hi_IN" w:bidi="hi_IN"/>
        </w:rPr>
        <w:t xml:space="preserve"> </w:t>
      </w:r>
      <w:r>
        <w:rPr>
          <w:lang w:val="hi_IN" w:bidi="hi_IN"/>
        </w:rPr>
        <w:t>परमेश्वर</w:t>
      </w:r>
      <w:r>
        <w:rPr>
          <w:lang w:val="hi_IN" w:bidi="hi_IN"/>
        </w:rPr>
        <w:t xml:space="preserve"> का ही नाम है। यहोवा के लिए उसी शब्द का उपयोग करें जिसका उपयोग आपने पिछले भागों में किया है। </w:t>
      </w:r>
      <w:r>
        <w:rPr>
          <w:b/>
          <w:lang w:val="hi_IN" w:bidi="hi_IN"/>
        </w:rPr>
        <w:t>यहोवा</w:t>
      </w:r>
      <w:r>
        <w:rPr>
          <w:lang w:val="hi_IN" w:bidi="hi_IN"/>
        </w:rPr>
        <w:t xml:space="preserve"> की चर्चा मुख्य शब्दावली में की गई है।</w:t>
      </w:r>
    </w:p>
    <w:p>
      <w:pPr/>
      <w:r>
        <w:rPr>
          <w:lang w:val="hi_IN" w:bidi="hi_IN"/>
        </w:rPr>
      </w:r>
      <w:r>
        <w:rPr>
          <w:lang w:val="hi_IN" w:bidi="hi_IN"/>
        </w:rPr>
        <w:t xml:space="preserve">सदा के </w:t>
      </w:r>
      <w:r>
        <w:rPr>
          <w:lang w:val="hi_IN" w:bidi="hi_IN"/>
        </w:rPr>
        <w:t>नियम</w:t>
      </w:r>
      <w:r>
        <w:rPr>
          <w:lang w:val="hi_IN" w:bidi="hi_IN"/>
        </w:rPr>
        <w:t xml:space="preserve"> का अर्थ है कि वह स्थायी है और उसे बदला नहीं जा सकता।</w:t>
      </w:r>
    </w:p>
    <w:p>
      <w:pPr/>
      <w:r>
        <w:rPr>
          <w:lang w:val="hi_IN" w:bidi="hi_IN"/>
        </w:rPr>
      </w:r>
      <w:r>
        <w:rPr>
          <w:lang w:val="hi_IN" w:bidi="hi_IN"/>
        </w:rPr>
        <w:t>खमीर वह उठाने वाला तत्व है, जिसकी वजह से रोटी फूलती है। खमीर इतना छोटा जीव है कि आप उसे तब तक नहीं देख सकते जब तक कि उसे एक ढेर में रखा न जाए, जैसे एक चम्मच में। खमीर प्रकृति में पाया जाता है और इतना हल्का होता है कि हवा में तैर सकता है। खमीर आटे के साथ मिल जाता है और आटे को फुला देता है या उसे हल्का और नरम बना देता है। खमीर के बिना, रोटी चपटी और कड़ी हो जाएगी। क्योंकि सूखा खमीर हवा में तैरता है, इसलिए यहोवा मूसा से कहता है कि इस्राएलियों को घर की अच्छी तरह जाँच करनी चाहिए और घर में से सारा खमीर पूरी तरह निकाल देना चाहिए।</w:t>
      </w:r>
    </w:p>
    <w:p>
      <w:pPr/>
      <w:r>
        <w:rPr>
          <w:lang w:val="hi_IN" w:bidi="hi_IN"/>
        </w:rPr>
      </w:r>
      <w:r>
        <w:rPr>
          <w:lang w:val="hi_IN" w:bidi="hi_IN"/>
        </w:rPr>
        <w:t xml:space="preserve">यह भाग दो पर्वों के बारे में बात करता है। फसह का त्योहार पहले महीने के पंद्रहवें दिन पड़ता है। यह त्योहार लोगों को याद दिलाने के लिए है कि यहोवा </w:t>
      </w:r>
      <w:r>
        <w:rPr>
          <w:b/>
          <w:lang w:val="hi_IN" w:bidi="hi_IN"/>
        </w:rPr>
        <w:t>इस्राएलियों</w:t>
      </w:r>
      <w:r>
        <w:rPr>
          <w:lang w:val="hi_IN" w:bidi="hi_IN"/>
        </w:rPr>
        <w:t xml:space="preserve"> के घरों से पार हो गया था ताकि मृत्यु का स्वर्गदूत इस्राएलियों के घरों में प्रवेश न कर सके। </w:t>
      </w:r>
      <w:r>
        <w:rPr>
          <w:b/>
          <w:lang w:val="hi_IN" w:bidi="hi_IN"/>
        </w:rPr>
        <w:t>फसह</w:t>
      </w:r>
      <w:r>
        <w:rPr>
          <w:lang w:val="hi_IN" w:bidi="hi_IN"/>
        </w:rPr>
        <w:t xml:space="preserve"> के लिए उसी शब्द का उपयोग करें जिसका उपयोग आपने पिछले भाग में किया था, और याद रखें कि </w:t>
      </w:r>
      <w:r>
        <w:rPr>
          <w:lang w:val="hi_IN" w:bidi="hi_IN"/>
        </w:rPr>
        <w:t>फसह</w:t>
      </w:r>
      <w:r>
        <w:rPr>
          <w:lang w:val="hi_IN" w:bidi="hi_IN"/>
        </w:rPr>
        <w:t xml:space="preserve"> मुख्य शब्दावली में है।</w:t>
      </w:r>
    </w:p>
    <w:p>
      <w:pPr/>
      <w:r>
        <w:rPr>
          <w:lang w:val="hi_IN" w:bidi="hi_IN"/>
        </w:rPr>
      </w:r>
      <w:r>
        <w:rPr>
          <w:lang w:val="hi_IN" w:bidi="hi_IN"/>
        </w:rPr>
        <w:t>अख़मीरी रोटी का त्योहार भी पहले महीने के पंद्रहवें दिन शुरू होता है। यह त्योहार 7 दिनों तक चलता है। लोगों को महीने के पहले और सातवें दिन अपना काम बंद करके समूहों में एकत्र होकर यहोवा की आराधना करनी है। अख़मीरी रोटी का त्योहार लोगों को याद दिलाता है कि यहोवा उन्हें मिस्र से बाहर निकल लाया था।</w:t>
      </w:r>
    </w:p>
    <w:p>
      <w:pPr/>
      <w:r>
        <w:rPr>
          <w:lang w:val="hi_IN" w:bidi="hi_IN"/>
        </w:rPr>
      </w:r>
      <w:r>
        <w:rPr>
          <w:lang w:val="hi_IN" w:bidi="hi_IN"/>
        </w:rPr>
        <w:t xml:space="preserve">यहाँ रुकें और चर्चा करें कि आप </w:t>
      </w:r>
      <w:r>
        <w:rPr>
          <w:b/>
          <w:lang w:val="hi_IN" w:bidi="hi_IN"/>
        </w:rPr>
        <w:t>अख़मीरी रोटी के त्योहार</w:t>
      </w:r>
      <w:r>
        <w:rPr>
          <w:lang w:val="hi_IN" w:bidi="hi_IN"/>
        </w:rPr>
        <w:t xml:space="preserve"> को क्या कहेंगे। </w:t>
      </w:r>
      <w:r>
        <w:rPr>
          <w:lang w:val="hi_IN" w:bidi="hi_IN"/>
        </w:rPr>
        <w:t>अख़मीरी रोटी का त्योहार</w:t>
      </w:r>
      <w:r>
        <w:rPr>
          <w:lang w:val="hi_IN" w:bidi="hi_IN"/>
        </w:rPr>
        <w:t xml:space="preserve"> मुख्य शब्दावली में है। इस ऑडियो को यहाँ रोकें।</w:t>
      </w:r>
    </w:p>
    <w:p>
      <w:pPr/>
      <w:r>
        <w:rPr>
          <w:lang w:val="hi_IN" w:bidi="hi_IN"/>
        </w:rPr>
      </w:r>
      <w:r>
        <w:rPr>
          <w:lang w:val="hi_IN" w:bidi="hi_IN"/>
        </w:rPr>
        <w:t>यहोवा सैन्य-दलों या सेनाओं को मिस्र से बाहर निकाल लाया। यह उन इस्राएली पुरुषों को दर्शाता है जो इस्राएलियों को उनके शत्रुओं से बचाने के लिए सेना में सेवा करेंगे।</w:t>
      </w:r>
    </w:p>
    <w:p>
      <w:pPr/>
      <w:r>
        <w:rPr>
          <w:lang w:val="hi_IN" w:bidi="hi_IN"/>
        </w:rPr>
      </w:r>
      <w:r>
        <w:rPr>
          <w:b/>
          <w:lang w:val="hi_IN" w:bidi="hi_IN"/>
        </w:rPr>
        <w:t>विदेशियों</w:t>
      </w:r>
      <w:r>
        <w:rPr>
          <w:lang w:val="hi_IN" w:bidi="hi_IN"/>
        </w:rPr>
        <w:t xml:space="preserve"> का अर्थ उन लोगों के जो </w:t>
      </w:r>
      <w:r>
        <w:rPr>
          <w:b/>
          <w:lang w:val="hi_IN" w:bidi="hi_IN"/>
        </w:rPr>
        <w:t>अब्राहम</w:t>
      </w:r>
      <w:r>
        <w:rPr>
          <w:lang w:val="hi_IN" w:bidi="hi_IN"/>
        </w:rPr>
        <w:t xml:space="preserve"> और याकूब के वंशज नहीं हैं, लेकिन इस्राएलियों के साथ उस देश में रहते हैं।</w:t>
      </w:r>
    </w:p>
    <w:p>
      <w:pPr/>
      <w:r>
        <w:rPr>
          <w:lang w:val="hi_IN" w:bidi="hi_IN"/>
        </w:rPr>
      </w:r>
      <w:r>
        <w:rPr>
          <w:lang w:val="hi_IN" w:bidi="hi_IN"/>
        </w:rPr>
        <w:t>जूफा एक छोटा पौधा है जो हरे पत्तों वाली झाड़ी में उगता है। यदि आपकी संस्कृति में कोई भी जूफा नहीं जानता है, तो आप इसे एक छोटा झाड़ीदार पौधा कह सकते हैं।</w:t>
      </w:r>
    </w:p>
    <w:p>
      <w:pPr/>
      <w:r>
        <w:rPr>
          <w:lang w:val="hi_IN" w:bidi="hi_IN"/>
        </w:rPr>
      </w:r>
      <w:r>
        <w:rPr>
          <w:lang w:val="hi_IN" w:bidi="hi_IN"/>
        </w:rPr>
        <w:t>रिकॉर्डिंग को रोकें और जूफा की तस्वीर दिखाएं। रिकॉर्डिंग को यहाँ रोकें।</w:t>
      </w:r>
    </w:p>
    <w:p>
      <w:pPr/>
      <w:r>
        <w:rPr>
          <w:lang w:val="hi_IN" w:bidi="hi_IN"/>
        </w:rPr>
      </w:r>
      <w:r>
        <w:rPr>
          <w:lang w:val="hi_IN" w:bidi="hi_IN"/>
        </w:rPr>
        <w:t xml:space="preserve">इस्राएलियों को मेम्ने के </w:t>
      </w:r>
      <w:r>
        <w:rPr>
          <w:b/>
          <w:lang w:val="hi_IN" w:bidi="hi_IN"/>
        </w:rPr>
        <w:t>लहू</w:t>
      </w:r>
      <w:r>
        <w:rPr>
          <w:lang w:val="hi_IN" w:bidi="hi_IN"/>
        </w:rPr>
        <w:t xml:space="preserve"> को घर के दरवाजों के चौखटों और चौखट के सिरे पर लगाना था।</w:t>
      </w:r>
    </w:p>
    <w:p>
      <w:pPr/>
      <w:r>
        <w:rPr>
          <w:lang w:val="hi_IN" w:bidi="hi_IN"/>
        </w:rPr>
      </w:r>
      <w:r>
        <w:rPr>
          <w:lang w:val="hi_IN" w:bidi="hi_IN"/>
        </w:rPr>
        <w:t>रिकॉर्डिंग को रोकें और घर के दरवाजों के चौखट और चौखट के सिरे पर लगाए गए लहू की तस्वीर दिखाएँ। रिकॉर्डिंग को यहाँ रोकें।</w:t>
      </w:r>
    </w:p>
    <w:p>
      <w:pPr/>
      <w:r>
        <w:rPr>
          <w:lang w:val="hi_IN" w:bidi="hi_IN"/>
        </w:rPr>
      </w:r>
      <w:r>
        <w:rPr>
          <w:lang w:val="hi_IN" w:bidi="hi_IN"/>
        </w:rPr>
        <w:t xml:space="preserve">यहोवा मिस्र देश के बीच होकर गुजरा। यहोवा के साथ यहोवा का एक मृत्यु का </w:t>
      </w:r>
      <w:r>
        <w:rPr>
          <w:b/>
          <w:lang w:val="hi_IN" w:bidi="hi_IN"/>
        </w:rPr>
        <w:t>स्वर्गदूत</w:t>
      </w:r>
      <w:r>
        <w:rPr>
          <w:lang w:val="hi_IN" w:bidi="hi_IN"/>
        </w:rPr>
        <w:t xml:space="preserve"> भी था। मृत्यु का स्वर्गदूत मिस्री घरों में गया और उनके पहिलौठे पुत्र को मार डाला। दूत के लिए उसी शब्द का उपयोग करें जो आपने पिछले भागों में उपयोग किया है। </w:t>
      </w:r>
      <w:r>
        <w:rPr>
          <w:lang w:val="hi_IN" w:bidi="hi_IN"/>
        </w:rPr>
        <w:t>स्वर्गदूत</w:t>
      </w:r>
      <w:r>
        <w:rPr>
          <w:lang w:val="hi_IN" w:bidi="hi_IN"/>
        </w:rPr>
        <w:t xml:space="preserve"> की चर्चा मुख्य शब्दावली में की गई है।</w:t>
      </w:r>
    </w:p>
    <w:p>
      <w:pPr/>
      <w:r>
        <w:rPr>
          <w:lang w:val="hi_IN" w:bidi="hi_IN"/>
        </w:rPr>
      </w:r>
      <w:r>
        <w:rPr>
          <w:lang w:val="hi_IN" w:bidi="hi_IN"/>
        </w:rPr>
        <w:t xml:space="preserve">फसह के त्योहार को फसह का बलिदान भी कहा जाता है। </w:t>
      </w:r>
      <w:r>
        <w:rPr>
          <w:lang w:val="hi_IN" w:bidi="hi_IN"/>
        </w:rPr>
        <w:t>बलिदान</w:t>
      </w:r>
      <w:r>
        <w:rPr>
          <w:lang w:val="hi_IN" w:bidi="hi_IN"/>
        </w:rPr>
        <w:t xml:space="preserve"> शब्द की चर्चा मुख्य शब्दावली में की गई है। बलिदान के लिए उसी शब्द का उपयोग करें जो आपने पिछले भागों में उपयोग किया है।</w:t>
      </w:r>
    </w:p>
    <w:p>
      <w:pPr/>
      <w:r>
        <w:rPr>
          <w:lang w:val="hi_IN" w:bidi="hi_IN"/>
        </w:rPr>
      </w:r>
      <w:r>
        <w:rPr>
          <w:lang w:val="hi_IN" w:bidi="hi_IN"/>
        </w:rPr>
        <w:t xml:space="preserve">वह देश जिसे यहोवा तुम्हें देने का वादा करता है, उस प्रतिज्ञा की ओर संकेत करता है जो यहोवा ने इब्राहीम, इसहाक और याकूब से की थी। यहोवा ने उनके </w:t>
      </w:r>
      <w:r>
        <w:rPr>
          <w:b/>
          <w:lang w:val="hi_IN" w:bidi="hi_IN"/>
        </w:rPr>
        <w:t>वंशजों</w:t>
      </w:r>
      <w:r>
        <w:rPr>
          <w:lang w:val="hi_IN" w:bidi="hi_IN"/>
        </w:rPr>
        <w:t xml:space="preserve"> से इस देश का वादा किया था। इस भाग में, यहोवा ने इस वादे को दोहराया है। इस देश के लिए उसी शब्दावली का उपयोग करें जिसका उपयोग आपने पिछले भागों में किया है।</w:t>
      </w:r>
    </w:p>
    <w:p>
      <w:pPr/>
      <w:r>
        <w:rPr>
          <w:lang w:val="hi_IN" w:bidi="hi_IN"/>
        </w:rPr>
      </w:r>
      <w:r>
        <w:rPr>
          <w:lang w:val="hi_IN" w:bidi="hi_IN"/>
        </w:rPr>
        <w:t xml:space="preserve">इस्राएलियों के </w:t>
      </w:r>
      <w:r>
        <w:rPr>
          <w:lang w:val="hi_IN" w:bidi="hi_IN"/>
        </w:rPr>
        <w:t>पुरनियों</w:t>
      </w:r>
      <w:r>
        <w:rPr>
          <w:lang w:val="hi_IN" w:bidi="hi_IN"/>
        </w:rPr>
        <w:t xml:space="preserve"> ने यहोवा की दण्डवत् और आराधना करने के लिए भूमि के बल गिर पड़े। आराधना के लिए उसी शब्द का प्रयोग करें जिसका प्रयोग आपने पिछले भागों में किया है। मुख्य शब्दावली में </w:t>
      </w:r>
      <w:r>
        <w:rPr>
          <w:b/>
          <w:lang w:val="hi_IN" w:bidi="hi_IN"/>
        </w:rPr>
        <w:t>आराधना</w:t>
      </w:r>
      <w:r>
        <w:rPr>
          <w:lang w:val="hi_IN" w:bidi="hi_IN"/>
        </w:rPr>
        <w:t xml:space="preserve"> पर चर्चा की गई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12:29–42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12:29–42 को सुनें और अपने मन में रखें।</w:t>
      </w:r>
    </w:p>
    <w:p>
      <w:pPr/>
      <w:r>
        <w:rPr>
          <w:lang w:val="hi_IN" w:bidi="hi_IN"/>
        </w:rPr>
      </w:r>
      <w:r>
        <w:rPr>
          <w:lang w:val="hi_IN" w:bidi="hi_IN"/>
        </w:rPr>
        <w:t>यदि सम्भव हो, तो निर्गमन 12:29–42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12:29–42 का ऑडियो संस्करण सबसे आसानी से समझ में आने वाले अनुवाद में सुनें।</w:t>
      </w:r>
    </w:p>
    <w:p>
      <w:pPr/>
      <w:r>
        <w:rPr>
          <w:lang w:val="hi_IN" w:bidi="hi_IN"/>
        </w:rPr>
      </w:r>
      <w:r>
        <w:rPr>
          <w:lang w:val="hi_IN" w:bidi="hi_IN"/>
        </w:rPr>
        <w:t>यहोवा ने मूसा और इस्राएलियों को वह सब कुछ बता दिया है जो उन्हें मिस्र से निकलने की तैयारी के लिए करना था। यहोवा ने मूसा से कहा कि वह इस्राएलियों से कहे कि वे मेम्ने के लहू को अपने घरों के दरवाजों की चौखटों और चौखटों के सिरे लगाएँ, ताकि जब यहोवा रात के दौरान मिस्र से होकर गुजरे, तो वे मृत्यु के स्वर्गदूत से सुरक्षित रहें। यहोवा ने उन्हें उस भोजन के बारे में निर्देश दिए हैं जो उन्हें खाना है, जिसमें यह भी शामिल है कि उन्हें अपनी रोटी कैसे तैयार करनी है। जब यहोवा ने इस्राएलियों को ये सभी निर्देश दे दिए, तब वह मृत्यु के स्वर्गदूत के साथ मिस्र के बीच से होकर गुजरने लगा। यह भाग आगे घटी घटनाओं की कहानी है।</w:t>
      </w:r>
    </w:p>
    <w:p>
      <w:pPr/>
      <w:r>
        <w:rPr>
          <w:lang w:val="hi_IN" w:bidi="hi_IN"/>
        </w:rPr>
      </w:r>
      <w:r>
        <w:rPr>
          <w:lang w:val="hi_IN" w:bidi="hi_IN"/>
        </w:rPr>
        <w:t>रुकें और घरों के दरवाजों के चौखट और चौखट के सिरे पर लगे लहू की तस्वीर दिखाएँ। रिकॉर्डिंग को यहाँ रोकें।</w:t>
      </w:r>
    </w:p>
    <w:p>
      <w:pPr/>
      <w:r>
        <w:rPr>
          <w:lang w:val="hi_IN" w:bidi="hi_IN"/>
        </w:rPr>
      </w:r>
      <w:r>
        <w:rPr>
          <w:lang w:val="hi_IN" w:bidi="hi_IN"/>
        </w:rPr>
        <w:t>लोगों ने वह सब कुछ किया जो यहोवा ने आज्ञा दी थी। फिर पहले महीने के पंद्रहवें दिन की आधी रात को यहोवा ने मिस्र के हर पहलौठे बेटे को मार डाला। ये सभी लड़के और पुरुष एक ही समय पर मरे—ठीक आधी रात को। फ़िरौन, जो अपने सिंहासन पर बैठा था, उसने भी अपने पहलौठे बेटे को खो दिया। कालकोठरी में बंद कैदी ने भी अपने पहलौठे बेटे को खो दिया। इसका अर्थ है कि मिस्र के सबसे महत्वपूर्ण व्यक्ति से लेकर सबसे साधारण व्यक्ति तक, हर किसी ने अपने पहलौठे बेटे को खो दिया। पशुओं या घरेलू पशुओं के पहलौठे भी मर गए। जब यहोवा ने मूसा को बताया कि पहलौठे मरेंगे, तो यहोवा ने समाज के सबसे निचले स्तर के उदाहरण के तौर पर दासी या उस लड़की का उदाहरण दिया जिसे आटा बनाने के लिए गेहूँ पीसना पड़ता था। अब यहोवा ने मिस्र के सबसे साधारण व्यक्ति के उदाहरण के रूप में कालकोठरी में बंद सबसे निचले स्तर के कैदी का उल्लेख किया है। कालकोठरी का अर्थ एक ऐसे जेल से है जो जमीन के नीचे बनी होती है। जिन लोगों ने अपराध किया था, वे आमतौर पर जेल में होते थे। कालकोठरी या ज़मीन के नीचे बना गड्ढा एक ऐसा जेल होता था, जहाँ से कोई भी अपराधी बचकर भाग नहीं सकता था।</w:t>
      </w:r>
    </w:p>
    <w:p>
      <w:pPr/>
      <w:r>
        <w:rPr>
          <w:lang w:val="hi_IN" w:bidi="hi_IN"/>
        </w:rPr>
      </w:r>
      <w:r>
        <w:rPr>
          <w:lang w:val="hi_IN" w:bidi="hi_IN"/>
        </w:rPr>
        <w:t>फ़िरौन और मिस्री लोग रात के दौरान जाग गए और उन्होंने पाया कि उनके पुत्र मर गए थे। उन्हें यह भी पता चला होगा कि उनके पशुओं के पहलौठे नर मर गए थे। पूरे मिस्र में जोर-जोर से विलाप और चीख-पुकार मच गई। विलाप करना बहुत दुख या शोक का एक प्रकार है।</w:t>
      </w:r>
    </w:p>
    <w:p>
      <w:pPr/>
      <w:r>
        <w:rPr>
          <w:lang w:val="hi_IN" w:bidi="hi_IN"/>
        </w:rPr>
      </w:r>
      <w:r>
        <w:rPr>
          <w:lang w:val="hi_IN" w:bidi="hi_IN"/>
        </w:rPr>
        <w:t>रुकें और नीचे दिए गए प्रश्न पर चर्चा करें: किसी ऐसे जवान व्यक्ति की कहानी सुनाइए जिसकी अचानक मौत हो जाती है। कहानी में बताएँ कि इस व्यक्ति के परिवार के सदस्य अपना दुख और शोक दिखाने के लिए क्या करते हैं। उनके कामों को बताने के लिए इस्तेमाल किए गए शब्दों को ध्यान से सुनें। रिकॉर्डिंग को यहाँ रोकें।</w:t>
      </w:r>
    </w:p>
    <w:p>
      <w:pPr/>
      <w:r>
        <w:rPr>
          <w:lang w:val="hi_IN" w:bidi="hi_IN"/>
        </w:rPr>
      </w:r>
      <w:r>
        <w:rPr>
          <w:lang w:val="hi_IN" w:bidi="hi_IN"/>
        </w:rPr>
        <w:t>हर घर में किसी न किसी की मृत्यु हुई थी। हर घर का मतलब बड़े परिवार हो सकते हैं, जिसका मतलब है कि हर बड़े परिवार में कम से कम एक व्यक्ति की मृत्यु हुई थी। जिन जोड़े के बच्चे नहीं होते थे, वे आमतौर पर अपने माता-पिता के साथ रहते थे। अविवाहित व्यक्ति आमतौर पर अपने माता-पिता के साथ रहते थे। एक घर में कई पीढ़ियों के लोग और दूसरे रिश्तेदार सभी एक ही जगह पर रह सकते हैं। मिस्र के लोग शायद अपने बच्चों को देखने के लिए जागे होंगे या हो सकता है कि वे उस रात जागे ही रहे हों। अधिकांश मिस्रियों ने यह भविष्यवाणी सुनी होगी कि सभी पहलौठे पुत्र आधी रात के आसपास मर जाएँगे। यदि कुछ लोग सो भी गए थे, तो वे भी अपने उन पड़ोसियों के शोर से जाग गए होंगे जो दुख के मारे रो रहे थे या विलाप कर रहे थे।</w:t>
      </w:r>
    </w:p>
    <w:p>
      <w:pPr/>
      <w:r>
        <w:rPr>
          <w:lang w:val="hi_IN" w:bidi="hi_IN"/>
        </w:rPr>
      </w:r>
      <w:r>
        <w:rPr>
          <w:lang w:val="hi_IN" w:bidi="hi_IN"/>
        </w:rPr>
        <w:t>रुकें और नीचे दिए गए प्रश्न पर चर्चा करें: इस बारे में बात करें कि आपके परिवार कैसे और कहाँ रहते हैं। आपकी संस्कृति में, बताएं कि एक घर में कौन-कौन रहता है। जब कोई जोड़ा शादी करता है, तो यह जोड़ा कहाँ रहता है? अनुवाद समूह के किसी सदस्य से उसके परिवार के बारे में बताने के लिए कहें। रिकॉर्डिंग को यहाँ रोकें।</w:t>
      </w:r>
    </w:p>
    <w:p>
      <w:pPr/>
      <w:r>
        <w:rPr>
          <w:lang w:val="hi_IN" w:bidi="hi_IN"/>
        </w:rPr>
      </w:r>
      <w:r>
        <w:rPr>
          <w:lang w:val="hi_IN" w:bidi="hi_IN"/>
        </w:rPr>
        <w:t>उसी रात फ़िरौन ने मूसा और हारून को बुलवाया। यह उसी रात के दौरान या आधी रात के तुरन्त बाद का समय था, जब सभी पहलौठे बेटों की मृत्यु हो गई थी। इसका यह अर्थ नहीं है कि मूसा और हारून वास्तव में फ़िरौन के महल में आए थे। पूरी संभावना है कि फ़िरौन ने मूसा और हारून को संदेश भेजा था, जो शयद गोशेन के क्षेत्र में रहकर इस्राएलियों को मृत्यु के स्वर्गदूत के आने के लिए तैयार कर रहे थे। फ़िरौन ने मूसा और हारून को मिस्र से चले जाने को कहा। मूसा और हारून को सभी इस्राएलियों को साथ लेकर तुरंत मिस्र से निकल जाना था। फ़िरौन ने कहा कि इस्राएली अपने सभी पशुओं को भी अपने साथ ले जाएँ। इस्राएलियों को जाना था और यहोवा की आराधना करनी थी जैसे वे चाहते थे। फ़िरौन ने मूसा और हारून से कहा कि वे जाने से पहले फ़िरौन को आशीष दें।</w:t>
      </w:r>
    </w:p>
    <w:p>
      <w:pPr/>
      <w:r>
        <w:rPr>
          <w:lang w:val="hi_IN" w:bidi="hi_IN"/>
        </w:rPr>
      </w:r>
      <w:r>
        <w:rPr>
          <w:lang w:val="hi_IN" w:bidi="hi_IN"/>
        </w:rPr>
        <w:t>मूसा और हारून को ये सब काम करने का आदेश देने के बाद, फ़िरौन मूसा से कहता है कि वह मिस्र से निकलने से पहले फ़िरौन को आशीष दे। फ़िरौन द्वारा आशीष के लिए किए गए इस अनुरोध से पता चलता है कि फ़िरौन आखरिकार यहोवा की सामर्थ्य और अधिकार को स्वीकार कर लेता है। इसे कहने का एक और तरीका यह है कि फ़िरौन ने मूसा से कहा कि वह यहोवा से फ़िरौन के प्रति दया दिखाने या फ़िरौन पर करुना दिखाने के लिए कहे। जब फ़िरौन मूसा से फ़िरौन को आशीष देने के लिए कहता है, तो फ़िरौन असल में मूसा से प्रार्थना करने और यहोवा से फ़िरौन को आशीष देने के लिए कहने को कह रहा होता है। आशीष यहोवा की ओर से आती है, न कि मूसा से। केवल एक और अवसर ऐसा था जब किसी इस्राएली ने फ़िरौन को आशीष दी थी, और वह तब था जब याकूब मिस्र आया था और उस समय के राजा फ़िरौन से मिला था। याकूब ने उस फ़िरौन को आशीष दी थी। अब 430 साल बाद, यह राजा या फ़िरौन एक इस्राएली को आशीष देने के लिए बुलाता है।</w:t>
      </w:r>
    </w:p>
    <w:p>
      <w:pPr/>
      <w:r>
        <w:rPr>
          <w:lang w:val="hi_IN" w:bidi="hi_IN"/>
        </w:rPr>
      </w:r>
      <w:r>
        <w:rPr>
          <w:lang w:val="hi_IN" w:bidi="hi_IN"/>
        </w:rPr>
        <w:t>सभी मिस्रियों ने इस्राएलियों के आगे मिन्नतें कीं कि वे तुरंत मिस्र छोड़कर चले जाएँ। मिस्रियों को लगा कि यदि इस्राएली मिस्र में ही रहे, तो वे सब के सब मर जाएँगे।</w:t>
      </w:r>
    </w:p>
    <w:p>
      <w:pPr/>
      <w:r>
        <w:rPr>
          <w:lang w:val="hi_IN" w:bidi="hi_IN"/>
        </w:rPr>
      </w:r>
      <w:r>
        <w:rPr>
          <w:lang w:val="hi_IN" w:bidi="hi_IN"/>
        </w:rPr>
        <w:t>इस्राएलियों ने अपनी संपत्ति इकट्ठा की। उन्होंने बिना खमीर वाला आटे का लोई अपनी कटोरे में डाल दिया। फिर उन्होंने आटे से भरी उन कटोरे को अपने चोगे या कपड़ों में रखा और उन्हें इस तरह लपेट लिया जिससे वे बर्तनों और आटे को आसानी से उठाकर ले जा सकें। फिर उन्होंने इन्हें अपने कंधों पर डाल लिया। उन्होंने यह सब आटे में खमीर डालने से पहले किया। इसलिए, आटे में कोई खमीर नहीं है। यह ठीक वैसा ही था जैसा यहोवा ने उन्हें पिछले भाग में निर्देश दिया था।</w:t>
      </w:r>
    </w:p>
    <w:p>
      <w:pPr/>
      <w:r>
        <w:rPr>
          <w:lang w:val="hi_IN" w:bidi="hi_IN"/>
        </w:rPr>
      </w:r>
      <w:r>
        <w:rPr>
          <w:lang w:val="hi_IN" w:bidi="hi_IN"/>
        </w:rPr>
        <w:t>इस्राएलियों ने मिस्रियों से सोने और चाँदी की कीमती वस्तुएँ पहले ही माँग ली थीं, जो मिस्रियों ने इस्राएलियों को दे दी थीं। यहोवा ने मिस्रियों के मन में इस्राएलियों के लिए कृपा पैदा कर दी थी, जिससे उन्होंने उनकी माँगों को स्वीकार कर लिया। मिस्रियों ने इस्राएलियों को सोने और चाँदी की ये वस्तुएँ देकर उनके प्रति अपना सम्मान प्रकट किया। इस प्रकार, इस्राएली मिस्र से निकलते समय वहाँ की धन-संपत्ति भी अपने साथ ले गए। कुछ अनुवादों में लूट लिया शब्द का उपयोग किया गया है। इस्राएलियों ने मिस्रियों की सम्पत्ति लूट ली। यह वही शब्द है जिसका उपयोग सैन्य अभियान में किया जाता है, जब युद्ध जीतने वाली सेना हारी हुई सेना की संपत्ति को देखकर कोई मूल्यवान चीज़ ले लेती है। लूटना एक हिंसक, सक्रिय शब्द है।</w:t>
      </w:r>
    </w:p>
    <w:p>
      <w:pPr/>
      <w:r>
        <w:rPr>
          <w:lang w:val="hi_IN" w:bidi="hi_IN"/>
        </w:rPr>
      </w:r>
      <w:r>
        <w:rPr>
          <w:lang w:val="hi_IN" w:bidi="hi_IN"/>
        </w:rPr>
        <w:t>यहाँ रुकें और नीचे दिए गए प्रश्न पर चर्चा करें। किसी ऐसी लड़ाई के बारे में एक कहानी सुनाएँ जो आपके लोगों ने जीती हो। बताएँ कि जीतने वाली सेना ने हारने वाली सेना से कीमती सामान कैसे लिया और उसे घर ले आई। ध्यान से सुनें कि क्या कहानी सुनाने वाला जीतने वाली सेना के कामों को बताने के लिए खास शब्दों का इस्तेमाल करता है। रिकॉर्डिंग को यहाँ रोकें।</w:t>
      </w:r>
    </w:p>
    <w:p>
      <w:pPr/>
      <w:r>
        <w:rPr>
          <w:lang w:val="hi_IN" w:bidi="hi_IN"/>
        </w:rPr>
      </w:r>
      <w:r>
        <w:rPr>
          <w:lang w:val="hi_IN" w:bidi="hi_IN"/>
        </w:rPr>
        <w:t>उसी रात इस्राएली उठे और अपने घरों से निकल गए। उन्होंने अपनी यात्रा शुरू की। वे रामसेस नाम के क्षेत्र से निकलकर सुक्कोत नाम के क्षेत्र की ओर गए। यह अभी भी वही रात है, महीने का पंद्रहवां दिन। अभी सूरज भी नहीं निकला था, और इस्राएली मिस्र से निकलकर सड़कों पर चल पड़े थे। इस भाग में बताया गया है कि 600,000 पुरुषों के साथ-साथ महिलाओं और बच्चों ने भी यह यात्रा शुरू की। इस्राएली अपने भेड़-बकरियों के झुण्ड और बहुत से पशुओं के झुण्ड को ले गए। इसका अर्थ है कि इस्राएली अपने सभी घरेलू पशु या पशुओं को ले गए। झुण्ड का अर्थ आमतौर पर भेड़ और बकरियाँ होता है। बहुत से पशुओं के झुण्ड का अर्थ आमतौर पर गाय, घोड़े, गधे और ऊँट होता है। इसके अलावा, बहुत से ऐसे लोग जो इस्राएली नहीं थे, उन्होंने भी इस्रालियों के साथ मिस्र छोड़ने का फैसला किया।</w:t>
      </w:r>
    </w:p>
    <w:p>
      <w:pPr/>
      <w:r>
        <w:rPr>
          <w:lang w:val="hi_IN" w:bidi="hi_IN"/>
        </w:rPr>
      </w:r>
      <w:r>
        <w:rPr>
          <w:lang w:val="hi_IN" w:bidi="hi_IN"/>
        </w:rPr>
        <w:t>यहाँ रुकें और रामसेस और सुक्कोत की संभावित जगह को चिह्नित किया हुआ एक नक्शा दिखाएँ। रिकॉर्डिंग को यहाँ रोकें।</w:t>
      </w:r>
    </w:p>
    <w:p>
      <w:pPr/>
      <w:r>
        <w:rPr>
          <w:lang w:val="hi_IN" w:bidi="hi_IN"/>
        </w:rPr>
      </w:r>
      <w:r>
        <w:rPr>
          <w:lang w:val="hi_IN" w:bidi="hi_IN"/>
        </w:rPr>
        <w:t>यह भाग इस बिंदु पर एक सारांश देने के लिए रुकता है। इस्राएली 430 साल तक मिस्र में रहे थे। यहोवा ने इस्राएलियों को मिस्र से बाहर निकाल लेने का वादा किया था। जिस रात इस्राएली मिस्र से निकले थे, जो पहले महीने का पंद्रहवाँ दिन है, वह 430 वर्षों का आखरी दिन था। मूसा इस रात के बारे में पहले से दिए गए निर्देशों को दोहराता है। इस्राएलियों को इस रात को याद रखना है और हर साल पीढ़ी-दर-पीढ़ी इसे मनाना है। इसका मतलब है कि यह उत्सव हर साल आने वाली इसी रात को होना चाहिए। यह वह रात है जिसमें यहोवा ने इस्राएलियों की चौकशी की और इस्राएलियों को नुकसान से बचाया। इस्राएलियों को यह याद रखना चाहिए।</w:t>
      </w:r>
    </w:p>
    <w:p>
      <w:pPr/>
      <w:r>
        <w:rPr>
          <w:lang w:val="hi_IN" w:bidi="hi_IN"/>
        </w:rPr>
      </w:r>
      <w:r>
        <w:rPr>
          <w:lang w:val="hi_IN" w:bidi="hi_IN"/>
        </w:rPr>
        <w:t>यहाँ रुकें और नीचे दिए गए प्रश्न पर चर्चा करें: इस बारे में बात करें कि आप अपनी संस्कृति में महत्वपूर्ण घटनाओं को कैसे याद रखते हैं। आप उन घटनाओं को कैसे याद करते हैं और मनाते हैं जो आपके जन्म से बहुत पहले हुई थीं? आप अपने बच्चों को इन ज़रूरी घटनाओं को याद रखने और मनाने के लिए कैसे सिखाते हैं? रिकॉर्डिंग को यहाँ रोकें।</w:t>
      </w:r>
    </w:p>
    <w:p>
      <w:pPr/>
      <w:r>
        <w:rPr>
          <w:lang w:val="hi_IN" w:bidi="hi_IN"/>
        </w:rPr>
      </w:r>
      <w:r>
        <w:rPr>
          <w:lang w:val="hi_IN" w:bidi="hi_IN"/>
        </w:rPr>
        <w:t>यहाँ यह भाग हमें इस बात की याद नहीं दिलाता, लेकिन जब याकूब मिस्र गया था, तब उसके परिवार में केवल सत्तर लोग थे। अब छह लाख पुरुषों के साथ-साथ महिलाएँ और बच्चे भी मिस्र छोड़कर जा रहे हैं।</w:t>
      </w:r>
      <w:r>
        <w:rPr>
          <w:lang w:val="hi_IN" w:bidi="hi_IN"/>
        </w:rPr>
      </w:r>
    </w:p>
    <w:p>
      <w:pPr>
        <w:pStyle w:val="Heading3"/>
      </w:pPr>
      <w:r>
        <w:rPr>
          <w:lang w:val="hi_IN" w:bidi="hi_IN"/>
        </w:rPr>
        <w:t>घटनाओं को समझाना</w:t>
      </w:r>
    </w:p>
    <w:p>
      <w:pPr/>
      <w:r>
        <w:rPr>
          <w:lang w:val="hi_IN" w:bidi="hi_IN"/>
        </w:rPr>
      </w:r>
      <w:r>
        <w:rPr>
          <w:lang w:val="hi_IN" w:bidi="hi_IN"/>
        </w:rPr>
        <w:t>निर्गमन 12:29–42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वचन को अपने मन में समझने और देखने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आधी रात को मिस्र के सभी पहलौठे पुत्रों की मृत्यु हो गई। फिर फ़िरौन ने मूसा और हारून को संदेश भेजा और उनसे कहा कि वे सभी इस्राएलियों और उनके पशुओं को साथ लेकर मिस्र से निकल जाएँ।</w:t>
      </w:r>
    </w:p>
    <w:p>
      <w:pPr/>
      <w:r>
        <w:rPr>
          <w:lang w:val="hi_IN" w:bidi="hi_IN"/>
        </w:rPr>
      </w:r>
      <w:r>
        <w:rPr>
          <w:b/>
          <w:lang w:val="hi_IN" w:bidi="hi_IN"/>
        </w:rPr>
        <w:t>दूसरे दृश्य में:</w:t>
      </w:r>
      <w:r>
        <w:rPr>
          <w:lang w:val="hi_IN" w:bidi="hi_IN"/>
        </w:rPr>
        <w:t xml:space="preserve"> इस्राएली अपनी सामान जल्दबाजी में इकट्ठा करते हैं और उसी रात चले जाते हैं। वे इतनी जल्दी चले जाते हैं कि उनके पास रोटी में ख़मीर डालने और रोटी के फूलने का इंतजार करने का समय ही नहीं होता। इस्राएली मिस्र की धन-संपत्ति भी अपने साथ ले जाते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फ़िरौन</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मिस्री</w:t>
      </w:r>
    </w:p>
    <w:p>
      <w:pPr>
        <w:pStyle w:val="ListBullet"/>
        <w:spacing w:line="240" w:lineRule="auto"/>
        <w:ind w:left="720"/>
      </w:pPr>
      <w:r>
        <w:rPr>
          <w:lang w:val="hi_IN" w:bidi="hi_IN"/>
        </w:rPr>
      </w:r>
      <w:r>
        <w:rPr>
          <w:lang w:val="hi_IN" w:bidi="hi_IN"/>
        </w:rPr>
        <w:t>लोगों का वह समूह जो इस्राएलियों के साथ जाता है</w:t>
      </w:r>
    </w:p>
    <w:p>
      <w:pPr/>
      <w:r>
        <w:rPr>
          <w:lang w:val="hi_IN" w:bidi="hi_IN"/>
        </w:rPr>
      </w:r>
      <w:r>
        <w:rPr>
          <w:lang w:val="hi_IN" w:bidi="hi_IN"/>
        </w:rPr>
        <w:t>समूह में, भाग के परिवेश के इन हिस्सों पर ध्यान दें: इस भाग का हर शब्द जल्दबाजी को दर्शाता है। फ़िरौन मूसा और हारून को मिस्र से बाहर निकलने के लिए कड़े शब्दों का उपयोग करता है। इसके बाद इस्राएली बहुत जल्दी में अपना सामान इकट्ठा करते हैं और प्रस्थान करते हैं। इस भाग में बताई गई सभी घटनाएँ आधी रात और भोर होने के बीच के समय में घटित होती हैं। याद रखें कि यह पूर्णिमा की रात है, जिसका अर्थ है कि रात में लोगों के चलने-फिरने के लिए पर्याप्त रोशनी थी। ये घटनाएँ इतनी तेजी से हो रही हैं कि भोर होने से पहले ही सभी वर्णित घटनाएँ समाप्त हो जाती हैं। सूरज निकलने से पहले ही इस्राएली अपने घरों से निकल चुके होते हैं और सुक्कोत की ओर बढ़ रहे होते हैं।</w:t>
      </w:r>
    </w:p>
    <w:p>
      <w:pPr/>
      <w:r>
        <w:rPr>
          <w:lang w:val="hi_IN" w:bidi="hi_IN"/>
        </w:rPr>
      </w:r>
      <w:r>
        <w:rPr>
          <w:lang w:val="hi_IN" w:bidi="hi_IN"/>
        </w:rPr>
        <w:t>रुकें और उन शब्दों पर चर्चा करें जिनका आप इस्तेमाल कर सकते हैं। सामान बाँधने और घर छोड़कर निकलने वाले किसी व्यक्ति की कुछ कहानियाँ सुनाएँ। इन कहानियों को तब तक दोहराएँ, जब तक आपको ऐसे सबसे प्रभावशाली क्रियात्मक शब्द न मिल जाएँ जो बहुत अधिक जल्दबाज़ी का संकेत देते हों। उदाहरण के लिए, "उन्होंने अपने रोटी के कठौतियों को भरा" के बजाय कुछ ऐसा कहा जा सकता है, "उन्होंने अपने रोटी के कठौतियों को जल्दी-जल्दी समेटे, उन्हें अपने बाहरी वस्त्रों में लपेटा और अपनी पीठ पर लाद लिया।" इस रिकॉर्डिंग को यहाँ रोकें।</w:t>
      </w:r>
    </w:p>
    <w:p>
      <w:pPr/>
      <w:r>
        <w:rPr>
          <w:lang w:val="hi_IN" w:bidi="hi_IN"/>
        </w:rPr>
      </w:r>
      <w:r>
        <w:rPr>
          <w:lang w:val="hi_IN" w:bidi="hi_IN"/>
        </w:rPr>
        <w:t>पहला दृश्य तब शुरू होता है जब मृत्यु का स्वर्गदूत हर घर में प्रवेश कर चुका होता है और उसने पहिलौठे पुत्र को, यहाँ तक कि पहिलौठे नर पशुओं को भी, मार डाला होता है। मूल पाठ में केवल पहिलौठा लिखा है, लेकिन अधिकतर लोग मानते हैं कि इसका अर्थ पहिलौठा पुत्र है। फ़िरौन मूसा और हारून को बुलाता है। सबसे अधिक संभावना है कि इसका अर्थ यह है कि फ़िरौन ने मूसा और हारून को एक तात्कालिक संदेश भेजा, जिसमें मूसा और हारून को इस्राएलियों को इकट्ठा करके तुरंत मिस्र छोड़ने को कहा गया। शायद इस रात मूसा और हारून इस्राएलियों के साथ ही थे। इसका अर्थ यह है कि मूसा और हारून फ़िरौन से काफ़ी दूर थे। फ़िरौन कहता है, "जाओ!" फ़िरौन मूसा और हारून से मिस्र छोड़कर जाने, सभी इस्राएलियों और उनके पशुओं को साथ लेने और तुरंत निकल जाने के लिए कई कड़े और प्रभावशाली क्रिया-शब्दों का उपयोग करता है। “निकल जाओ,” “जाओ,” “छोड़ो,” और “ले जाओ” जैसे ये सभी क्रिया-शब्द बहुवचन हैं, जिनका अर्थ है कि फ़िरौन ये बातें मूसा और हारून दोनों से कह रहा है।” मिस्री भी इस्राएलियों से जितनी जल्दी हो सके मिस्र छोड़ने के लिए जोर दे रहे थे। मिस्रियों ने सोचा, "यदि वे मिस्र में ही रहे, तो हम सब मर जाएँगे।" फ़िरौन मूसा से कहता है कि वह जाने से पहले फ़िरौन को आशीष दे। इसका अर्थ है कि फ़िरौन चाहता था कि मूसा प्रार्थना करे और यहोवा से फिरौन को आशीष देने के लिए कहे।</w:t>
      </w:r>
    </w:p>
    <w:p>
      <w:pPr/>
      <w:r>
        <w:rPr>
          <w:lang w:val="hi_IN" w:bidi="hi_IN"/>
        </w:rPr>
      </w:r>
      <w:r>
        <w:rPr>
          <w:lang w:val="hi_IN" w:bidi="hi_IN"/>
        </w:rPr>
        <w:t>दूसरे दृश्य में, इस्राएली मिस्र छोड़ने के लिए अपना सामान बाँधते हैं। वे अपना कच्चा, गुँथा हुआ आटा लेते हैं, जिसमें अभी खमीर नहीं मिलाया गया होता, और उस आटे को अपने रोटी के कठौतियों में डालते हैं—वे कटोरे जिनका उपयोग वे रोटी बनाने के लिए करते हैं। फिर वे अपने चोगे, बाहरी वस्त्र या बाहरी चादर का उपयोग करके रोटी के कटोरे को चारों ओर से लपेटते हैं। इस्राएलियों ने रोटी के आटे को इस तरह लपेटा कि पूरा गट्ठर उनके कंधे या पीठ पर रखा जा सके और आसानी से ले जाया जा सके। उन्होंने पहले ही मिस्रियों से चाँदी और सोने की वस्तुएँ माँग ली थीं। यहोवा ने मिस्रियों के मन को ऐसा प्रेरित किया कि उन्होंने इस्राएलियों को वह सब दे दिया, जो उन्होंने माँगा था। इस्राएलियों ने इन वस्तुओं को इकट्ठा किया और वहाँ से निकल पड़े।</w:t>
      </w:r>
    </w:p>
    <w:p>
      <w:pPr/>
      <w:r>
        <w:rPr>
          <w:lang w:val="hi_IN" w:bidi="hi_IN"/>
        </w:rPr>
      </w:r>
      <w:r>
        <w:rPr>
          <w:lang w:val="hi_IN" w:bidi="hi_IN"/>
        </w:rPr>
        <w:t>“उसी रात” का अर्थ है वही रात, जब मृत्यु के स्वर्गदूत ने मिस्रियों के सभी पहिलौठे पुत्रों और पशुओं को मार डाला था। उसी रात, इस्राएलियों ने इन सभी चीज़ों को समेटा और वहाँ से निकल पड़े, और अपनी यात्रा शुरू की। उनके रोटी में खमीर नहीं था, इसलिए बाद में जब उन्होंने रोटी पकाई, तो वह चपटी रोटियों जैसी बन गई।</w:t>
      </w:r>
    </w:p>
    <w:p>
      <w:pPr/>
      <w:r>
        <w:rPr>
          <w:lang w:val="hi_IN" w:bidi="hi_IN"/>
        </w:rPr>
      </w:r>
      <w:r>
        <w:rPr>
          <w:lang w:val="hi_IN" w:bidi="hi_IN"/>
        </w:rPr>
        <w:t>छह लाख इस्राएली पुरुष पैदल चलकर मिस्र से निकले, और उनके साथ स्त्रियाँ और बच्चे भी थे। पैदल चलने का अर्थ यह है कि ये छह लाख पुरुष सक्षम शरीर वाले थे, या युद्ध करने में समर्थ थे। वे अपने सभी घरेलू पशुओं को अपने साथ ले गए। इसके अलावा, बहुत से ऐसे लोग भी उनके साथ गए जो इस्राएली नहीं थे।</w:t>
      </w:r>
    </w:p>
    <w:p>
      <w:pPr/>
      <w:r>
        <w:rPr>
          <w:lang w:val="hi_IN" w:bidi="hi_IN"/>
        </w:rPr>
      </w:r>
      <w:r>
        <w:rPr>
          <w:lang w:val="hi_IN" w:bidi="hi_IN"/>
        </w:rPr>
        <w:t>इस भाग के अंत में दिया गया सार इस्राएलियों को याद दिलाता है कि वे मिस्र में 430 वर्ष तक रहे थे। लेकिन इसी रात यहोवा ने उन्हें मिस्र से बाहर निकालने का अपना वादा पूरा किया। यहोवा फिर से इस्राएलियों को याद दिलाता है कि उन्हें इस रात को याद रखना है और इस रात के बारे में अपने बच्चों को सिखाना है। हर पीढ़ी को इस रात के बारे में सीखना चाहिए और याद रखना चाहिए कि यहोवा ने इस्राएलियों के लिए क्या किया था।</w:t>
      </w:r>
    </w:p>
    <w:p>
      <w:pPr/>
      <w:r>
        <w:rPr>
          <w:lang w:val="hi_IN" w:bidi="hi_IN"/>
        </w:rPr>
      </w:r>
      <w:r>
        <w:rPr>
          <w:lang w:val="hi_IN" w:bidi="hi_IN"/>
        </w:rPr>
        <w:t>अब समूह को इस भाग और इसमें होने वाली घटनाओं को चित्रित करने, कथापट तैयार करने या वस्तुओं का उपयोग करके कल्पना करने के लिए काम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12:29–42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फ़िरौन</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मिस्री</w:t>
      </w:r>
    </w:p>
    <w:p>
      <w:pPr>
        <w:pStyle w:val="ListBullet"/>
        <w:spacing w:line="240" w:lineRule="auto"/>
        <w:ind w:left="720"/>
      </w:pPr>
      <w:r>
        <w:rPr>
          <w:lang w:val="hi_IN" w:bidi="hi_IN"/>
        </w:rPr>
      </w:r>
      <w:r>
        <w:rPr>
          <w:lang w:val="hi_IN" w:bidi="hi_IN"/>
        </w:rPr>
        <w:t>लोगों का वह समूह जो इस्राएलियों के साथ जाता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 रूप में प्रस्तुत करना न भूलें।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नाटक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दृश्य में, मिस्रियों के पहिलौठे पुत्रों की मृत्यु के बाद, फ़िरौन मूसा और हारून से माँग करता है कि वे इस्राएलियों को लेकर तुरंत मिस्र से निकल जाएँ। फ़िरौन मूसा और हारून से जाने के लिए कड़े और प्रभावशाली क्रिया-शब्दों का उपयोग करता है। सभी लोगों को, यहाँ तक कि उनके पशुओं को भी जाना है। फ़िरौन कहता है, "जाओ, लेकिन जाते जाते मुझे आशीष दे जाओ।"</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फ़िरौन से पूछें, "आप अभी कैसा महसूस कर रहे हैं?" आप सुन सकते हैं:</w:t>
      </w:r>
    </w:p>
    <w:p>
      <w:pPr>
        <w:pStyle w:val="ListBullet"/>
        <w:spacing w:line="240" w:lineRule="auto"/>
        <w:ind w:left="720"/>
      </w:pPr>
      <w:r>
        <w:rPr>
          <w:lang w:val="hi_IN" w:bidi="hi_IN"/>
        </w:rPr>
      </w:r>
      <w:r>
        <w:rPr>
          <w:lang w:val="hi_IN" w:bidi="hi_IN"/>
        </w:rPr>
        <w:t>फ़िरौन से पूछें, "आपने मूसा के जाने से पहले आशीष क्यों माँगी?" आप सुन सकते हैं:</w:t>
      </w:r>
    </w:p>
    <w:p>
      <w:pPr>
        <w:pStyle w:val="ListBullet"/>
        <w:spacing w:line="240" w:lineRule="auto"/>
        <w:ind w:left="720"/>
      </w:pPr>
      <w:r>
        <w:rPr>
          <w:lang w:val="hi_IN" w:bidi="hi_IN"/>
        </w:rPr>
      </w:r>
      <w:r>
        <w:rPr>
          <w:lang w:val="hi_IN" w:bidi="hi_IN"/>
        </w:rPr>
        <w:t>मूसा से पूछें, "इस क्षण में आप कैसा महसूस कर रहे हैं?" आप सुन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दूसरे दृश्य में, इस्राएली जल्दी से अपना सामान लपटते हैं। वे अपना रोटी का आटा झटपट उठा लेते हैं, इससे पहले कि उसमें खमीर डालने का समय मिले। वे आटे को रोटी के कटोरे में डालते हैं, उसे लपेटते हैं और अपने कंधों पर रखकर ले जाने के लिए तैयार कर लेते हैं। इस्राएली उन सोने और चाँदी की वस्तुओं को भी इकट्ठा करते हैं जो उन्होंने मिस्रियों से इकट्ठा किया था, जैसा मूसा ने उन्हें करने के लिए कहा था। इस्राएली अपना सामान समेट चुके हैं और बहुत जल्दी जाने के लिए तैयार हैं। वे सूरज निकलने से पहले निकल पड़ते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से पूछें, "इस क्षण में आप क्या महसूस कर रहे हैं?" आप सुन सकते हैं:</w:t>
      </w:r>
    </w:p>
    <w:p>
      <w:pPr>
        <w:pStyle w:val="ListBullet"/>
        <w:spacing w:line="240" w:lineRule="auto"/>
        <w:ind w:left="720"/>
      </w:pPr>
      <w:r>
        <w:rPr>
          <w:lang w:val="hi_IN" w:bidi="hi_IN"/>
        </w:rPr>
      </w:r>
      <w:r>
        <w:rPr>
          <w:lang w:val="hi_IN" w:bidi="hi_IN"/>
        </w:rPr>
        <w:t>मिस्रियों से पूछें, "इस क्षण में आप क्या महसूस कर रहे हैं?" आप सुन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इसी रात, छह लाख इस्राएली पुरुषों के साथ-साथ महिलाओं और बच्चों ने भी अपने घरों को छोड़ दिया और उस देश की ओर चल पड़े जिसका यहोवा ने अब्राहम से वादा किया था। वे इतनी हड़बड़ी में निकले कि उन्हें अपनी रोटी सेंकने तक का समय नहीं मिला।" उन्हें खाने के लिए ऐसी चपटी रोटियाँ तैयार करनी पड़ीं जिनमें खमीर नहीं था। इसके अलावा, लोगों का एक समूह भी उनके साथ गया था जो इस्राएली नहीं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 समूह के लोगों से पूछें जो इस्राएली नहीं हैं, "आप इस्राएलियों के साथ क्यों जा रहे हैं?" आप सुन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इस्राएली 430 साल तक मिस्र में रह चुके थे। लेकिन इस रात यहोवा ने अपना वादा पूरा किया। यहोवा ने उनसे फिर से कहा कि उन्हें आने वाली सभी पीढ़ियों के लिए इस रात को याद रखना होगा। यह रात यहोवा की है। यह रात वर्ष के पहले महीने के पंद्रहवें दिन को दर्शाती है वही रात, जब यहोवा मिस्र देश के बीच से होकर निकले और मृत्यु के स्वर्गदूत ने मिस्रियों के घरों में घुसकर उनके पहलौठे बेटों को मार डाला। जिन इस्राएली लोगों के दरवाजों की चौखट और चौखट के सिरे पर खून था वे बच गए। यहोवा चाहता है कि वे आने वाली अपनी सभी पीढ़ियों के लिए इस घटना को याद रखें।</w:t>
      </w:r>
      <w:r>
        <w:rPr>
          <w:lang w:val="hi_IN" w:bidi="hi_IN"/>
        </w:rPr>
      </w:r>
    </w:p>
    <w:p>
      <w:pPr>
        <w:pStyle w:val="Heading3"/>
      </w:pPr>
      <w:r>
        <w:rPr>
          <w:lang w:val="hi_IN" w:bidi="hi_IN"/>
        </w:rPr>
        <w:t>आवश्यक जानकारी</w:t>
      </w:r>
    </w:p>
    <w:p>
      <w:pPr/>
      <w:r>
        <w:rPr>
          <w:lang w:val="hi_IN" w:bidi="hi_IN"/>
        </w:rPr>
      </w:r>
      <w:r>
        <w:rPr>
          <w:lang w:val="hi_IN" w:bidi="hi_IN"/>
        </w:rPr>
        <w:t>निर्गमन 12:29–42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इस भाग में पहलौठे वाक्यांश का उपयोग किया गया है। इस वाक्यांश का सामान्य अर्थ लोगों और पशुओं के पहिलौठे नर, या पहिलौठे </w:t>
      </w:r>
      <w:r>
        <w:rPr>
          <w:lang w:val="hi_IN" w:bidi="hi_IN"/>
        </w:rPr>
        <w:t>पुत्र</w:t>
      </w:r>
      <w:r>
        <w:rPr>
          <w:lang w:val="hi_IN" w:bidi="hi_IN"/>
        </w:rPr>
        <w:t xml:space="preserve"> से होता है।</w:t>
      </w:r>
    </w:p>
    <w:p>
      <w:pPr/>
      <w:r>
        <w:rPr>
          <w:lang w:val="hi_IN" w:bidi="hi_IN"/>
        </w:rPr>
      </w:r>
      <w:r>
        <w:rPr>
          <w:lang w:val="hi_IN" w:bidi="hi_IN"/>
        </w:rPr>
        <w:t xml:space="preserve">फ़िरौन ने मूसा और हारून के पास एक संदेश भेजा। </w:t>
      </w:r>
      <w:r>
        <w:rPr>
          <w:b/>
          <w:lang w:val="hi_IN" w:bidi="hi_IN"/>
        </w:rPr>
        <w:t>फ़िरौन</w:t>
      </w:r>
      <w:r>
        <w:rPr>
          <w:lang w:val="hi_IN" w:bidi="hi_IN"/>
        </w:rPr>
        <w:t xml:space="preserve"> मिस्र के </w:t>
      </w:r>
      <w:r>
        <w:rPr>
          <w:lang w:val="hi_IN" w:bidi="hi_IN"/>
        </w:rPr>
        <w:t>राजा</w:t>
      </w:r>
      <w:r>
        <w:rPr>
          <w:lang w:val="hi_IN" w:bidi="hi_IN"/>
        </w:rPr>
        <w:t xml:space="preserve"> के लिए उपयोग की जाने वाली उपाधि है। फ़िरौन के लिए उसी शब्द का उपयोग करें जिसका उपयोग आपने पिछले अनुवादों में किया है। </w:t>
      </w:r>
      <w:r>
        <w:rPr>
          <w:b/>
          <w:lang w:val="hi_IN" w:bidi="hi_IN"/>
        </w:rPr>
        <w:t>फ़िरौन</w:t>
      </w:r>
      <w:r>
        <w:rPr>
          <w:lang w:val="hi_IN" w:bidi="hi_IN"/>
        </w:rPr>
        <w:t xml:space="preserve"> की चर्चा मुख्य शब्दावली में की गई है।</w:t>
      </w:r>
    </w:p>
    <w:p>
      <w:pPr/>
      <w:r>
        <w:rPr>
          <w:lang w:val="hi_IN" w:bidi="hi_IN"/>
        </w:rPr>
      </w:r>
      <w:r>
        <w:rPr>
          <w:b/>
          <w:lang w:val="hi_IN" w:bidi="hi_IN"/>
        </w:rPr>
        <w:t>यहोवा</w:t>
      </w:r>
      <w:r>
        <w:rPr>
          <w:lang w:val="hi_IN" w:bidi="hi_IN"/>
        </w:rPr>
        <w:t xml:space="preserve"> </w:t>
      </w:r>
      <w:r>
        <w:rPr>
          <w:lang w:val="hi_IN" w:bidi="hi_IN"/>
        </w:rPr>
        <w:t>परमेश्वर</w:t>
      </w:r>
      <w:r>
        <w:rPr>
          <w:lang w:val="hi_IN" w:bidi="hi_IN"/>
        </w:rPr>
        <w:t xml:space="preserve"> का नाम है। </w:t>
      </w:r>
      <w:r>
        <w:rPr>
          <w:b/>
          <w:lang w:val="hi_IN" w:bidi="hi_IN"/>
        </w:rPr>
        <w:t>यहोवा</w:t>
      </w:r>
      <w:r>
        <w:rPr>
          <w:lang w:val="hi_IN" w:bidi="hi_IN"/>
        </w:rPr>
        <w:t xml:space="preserve"> की चर्चा मुख्य शब्दावली में की गई है। यहोवा के लिए उसी शब्द का उपयोग करें जिसका उपयोग आपने पिछले भागों में किया है।</w:t>
      </w:r>
    </w:p>
    <w:p>
      <w:pPr/>
      <w:r>
        <w:rPr>
          <w:lang w:val="hi_IN" w:bidi="hi_IN"/>
        </w:rPr>
      </w:r>
      <w:r>
        <w:rPr>
          <w:lang w:val="hi_IN" w:bidi="hi_IN"/>
        </w:rPr>
        <w:t xml:space="preserve">फ़िरौन मूसा और हारून से कहता है कि जाकर यहोवा की </w:t>
      </w:r>
      <w:r>
        <w:rPr>
          <w:b/>
          <w:lang w:val="hi_IN" w:bidi="hi_IN"/>
        </w:rPr>
        <w:t>आराधना</w:t>
      </w:r>
      <w:r>
        <w:rPr>
          <w:lang w:val="hi_IN" w:bidi="hi_IN"/>
        </w:rPr>
        <w:t xml:space="preserve"> करो। इस कहानी में लोगों का मानना था कि परमेश्वर की आराधना का अर्थ कुछ विशेष रीति-रिवाजों या आराधना के कार्यों के द्वारा परमेश्वर की सेवा करना है। मुख्य शब्दावली में </w:t>
      </w:r>
      <w:r>
        <w:rPr>
          <w:b/>
          <w:lang w:val="hi_IN" w:bidi="hi_IN"/>
        </w:rPr>
        <w:t>आराधना</w:t>
      </w:r>
      <w:r>
        <w:rPr>
          <w:lang w:val="hi_IN" w:bidi="hi_IN"/>
        </w:rPr>
        <w:t xml:space="preserve"> पर चर्चा की गई है। आराधना के लिए उसी शब्द का प्रयोग करें जिसका प्रयोग आपने पिछले भागों में किया है।</w:t>
      </w:r>
    </w:p>
    <w:p>
      <w:pPr/>
      <w:r>
        <w:rPr>
          <w:lang w:val="hi_IN" w:bidi="hi_IN"/>
        </w:rPr>
      </w:r>
      <w:r>
        <w:rPr>
          <w:lang w:val="hi_IN" w:bidi="hi_IN"/>
        </w:rPr>
        <w:t xml:space="preserve">फ़िरौन मूसा से कहता है कि वह फ़िरौन को </w:t>
      </w:r>
      <w:r>
        <w:rPr>
          <w:b/>
          <w:lang w:val="hi_IN" w:bidi="hi_IN"/>
        </w:rPr>
        <w:t>आशीष</w:t>
      </w:r>
      <w:r>
        <w:rPr>
          <w:lang w:val="hi_IN" w:bidi="hi_IN"/>
        </w:rPr>
        <w:t xml:space="preserve"> दे। इसका अर्थ यह है कि फ़िरौन चाहता है कि मूसा भविष्य में फ़िरौन के लिए परमेश्वर से अच्छी बातों की प्रार्थना करे। </w:t>
      </w:r>
      <w:r>
        <w:rPr>
          <w:lang w:val="hi_IN" w:bidi="hi_IN"/>
        </w:rPr>
        <w:t>आशीष</w:t>
      </w:r>
      <w:r>
        <w:rPr>
          <w:lang w:val="hi_IN" w:bidi="hi_IN"/>
        </w:rPr>
        <w:t xml:space="preserve"> की चर्चा मुख्य शब्दावली में की गई है।</w:t>
      </w:r>
    </w:p>
    <w:p>
      <w:pPr/>
      <w:r>
        <w:rPr>
          <w:lang w:val="hi_IN" w:bidi="hi_IN"/>
        </w:rPr>
      </w:r>
      <w:r>
        <w:rPr>
          <w:lang w:val="hi_IN" w:bidi="hi_IN"/>
        </w:rPr>
        <w:t xml:space="preserve">यहाँ रुकें और </w:t>
      </w:r>
      <w:r>
        <w:rPr>
          <w:b/>
          <w:lang w:val="hi_IN" w:bidi="hi_IN"/>
        </w:rPr>
        <w:t>आशीष</w:t>
      </w:r>
      <w:r>
        <w:rPr>
          <w:lang w:val="hi_IN" w:bidi="hi_IN"/>
        </w:rPr>
        <w:t xml:space="preserve"> शब्द पर चर्चा करें। उपयोग के लिए सबसे अच्छा शब्द चुनें जिसका अर्थ है उस व्यक्ति के लिए अच्छी चीजें माँगना। यदि आपने अन्य भागों में आशीष के लिए कोई शब्द चुना है, तो आप यहाँ उसी शब्द का उपयोग कर सकते हैं। रिकॉर्डिंग को यहाँ रोकें।</w:t>
      </w:r>
    </w:p>
    <w:p>
      <w:pPr/>
      <w:r>
        <w:rPr>
          <w:lang w:val="hi_IN" w:bidi="hi_IN"/>
        </w:rPr>
      </w:r>
      <w:r>
        <w:rPr>
          <w:lang w:val="hi_IN" w:bidi="hi_IN"/>
        </w:rPr>
        <w:t xml:space="preserve">इस भाग में जल्दबाजी को दिखाने के लिए कड़े क्रिया-शब्दों का उपयोग किया गया है। लोगों को उसी रात सामान बाँधकर निकल जाना था। मृत्यु का </w:t>
      </w:r>
      <w:r>
        <w:rPr>
          <w:lang w:val="hi_IN" w:bidi="hi_IN"/>
        </w:rPr>
        <w:t>स्वर्गदूत</w:t>
      </w:r>
      <w:r>
        <w:rPr>
          <w:lang w:val="hi_IN" w:bidi="hi_IN"/>
        </w:rPr>
        <w:t xml:space="preserve"> आधी रात को गुज़रा। सूरज निकलने से पहले ही लोग जा चुके थे।</w:t>
      </w:r>
    </w:p>
    <w:p>
      <w:pPr/>
      <w:r>
        <w:rPr>
          <w:lang w:val="hi_IN" w:bidi="hi_IN"/>
        </w:rPr>
      </w:r>
      <w:r>
        <w:rPr>
          <w:lang w:val="hi_IN" w:bidi="hi_IN"/>
        </w:rPr>
        <w:t>खमीर वह पदार्थ है जो रोटी के आटे में डाला जाता है, जिससे आटा फूल उठता है। इस खमीर बनाने वाले पदार्थ के बिना, रोटी चपटी और कड़ी हो जाएगी। खमीर के लिए उसी शब्द का उपयोग करें जिसका उपयोग आपने पिछले भागों में किया है।</w:t>
      </w:r>
    </w:p>
    <w:p>
      <w:pPr/>
      <w:r>
        <w:rPr>
          <w:lang w:val="hi_IN" w:bidi="hi_IN"/>
        </w:rPr>
      </w:r>
      <w:r>
        <w:rPr>
          <w:b/>
          <w:lang w:val="hi_IN" w:bidi="hi_IN"/>
        </w:rPr>
        <w:t>इस्राएलियों</w:t>
      </w:r>
      <w:r>
        <w:rPr>
          <w:lang w:val="hi_IN" w:bidi="hi_IN"/>
        </w:rPr>
        <w:t xml:space="preserve"> को इस रात को </w:t>
      </w:r>
      <w:r>
        <w:rPr>
          <w:lang w:val="hi_IN" w:bidi="hi_IN"/>
        </w:rPr>
        <w:t>पीढ़ी</w:t>
      </w:r>
      <w:r>
        <w:rPr>
          <w:lang w:val="hi_IN" w:bidi="hi_IN"/>
        </w:rPr>
        <w:t>-दर पीढ़ी याद रखना है और इसका उत्सव मनाना है। इसका अर्थ यह है कि हर पिता को अपने बेटे को इस रात में जो हुआ उसके बारे में सिखाना है, ताकि इसे याद रखा जा सके और मनाया जा सके। और यह हमेशा चलता रहेगा।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12:43–51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12:43–51 को सुनें और अपने मन में रखें।</w:t>
      </w:r>
    </w:p>
    <w:p>
      <w:pPr/>
      <w:r>
        <w:rPr>
          <w:lang w:val="hi_IN" w:bidi="hi_IN"/>
        </w:rPr>
      </w:r>
      <w:r>
        <w:rPr>
          <w:lang w:val="hi_IN" w:bidi="hi_IN"/>
        </w:rPr>
        <w:t>यदि सम्भव हो, तो निर्गमन 12:43–51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12:43–51 का ऑडियो संस्करण सबसे आसानी से समझ में आने वाले अनुवाद में सुनें।</w:t>
      </w:r>
    </w:p>
    <w:p>
      <w:pPr/>
      <w:r>
        <w:rPr>
          <w:lang w:val="hi_IN" w:bidi="hi_IN"/>
        </w:rPr>
      </w:r>
      <w:r>
        <w:rPr>
          <w:lang w:val="hi_IN" w:bidi="hi_IN"/>
        </w:rPr>
        <w:t>मिस्रियों के पहलौठे पुत्रों की मृत्यु के साथ विपत्तियाँ समाप्त हो गई। फ़िरौन ने मूसा से कहा कि वह इस्राएलियों को लेकर तुरंत मिस्र से निकल जाए। मूसा और इस्राएली उसी रात मिस्र से चले गए या उसी रात जब मिस्र के सभी पहलौठे मर गए। जब वे जा रहे हैं, तो यहोवा मूसा को एक बार फिर फसह का पर्व मनाने के लिए विशेष निर्देशों को देता है। यह वह उत्सव का भोज है जिसे इस्राएलियों को हर साल यह याद रखने के लिए खाना चाहिए कि मिस्र छोड़ते समय यहोवा ने उनके लिए क्या किया था। यह फसह के पर्व के लिए दोहराए गए निर्देशों का कहानी के रूप में एक वर्णन है।</w:t>
      </w:r>
    </w:p>
    <w:p>
      <w:pPr/>
      <w:r>
        <w:rPr>
          <w:lang w:val="hi_IN" w:bidi="hi_IN"/>
        </w:rPr>
      </w:r>
      <w:r>
        <w:rPr>
          <w:lang w:val="hi_IN" w:bidi="hi_IN"/>
        </w:rPr>
        <w:t>यहोवा ने पहले ही निर्देश दिए हैं कि खाने के लिए मेम्ने का चयन कैसे करें, मेम्ने को कैसे तैयार किया जाए और मेम्ने को कैसे खाया जाए। यहोवा पहले ही कह चुका है कि इस्राएलियों को हर साल पहले महीने के पंद्रहवें दिन फसह का त्योहार मनाना चाहिए। अब यहोवा इन निर्देशों में कुछ और बातें जोड़ता है। यहोवा मूसा और हारून को बताता है कि कौन उस विशेष उत्सव के भोज या पर्व के भोजन को खा सकता है। ये निर्देश इस पहले फसह के भोजन और भविष्य में होने वाले वार्षिक उत्सव दोनों पर लागू होते हैं।</w:t>
      </w:r>
    </w:p>
    <w:p>
      <w:pPr/>
      <w:r>
        <w:rPr>
          <w:lang w:val="hi_IN" w:bidi="hi_IN"/>
        </w:rPr>
      </w:r>
      <w:r>
        <w:rPr>
          <w:lang w:val="hi_IN" w:bidi="hi_IN"/>
        </w:rPr>
        <w:t>यहाँ रुकें और नीचे दिए गए प्रश्न पर चर्चा करें। अपने त्योहार के भोजन के बारे में बात करें। आप इन त्योहारों को क्यों मनाते हैं? भोज को कौन तैयार करता है? भोज को खाने की अनुमति किसको है? रिकॉर्डिंग को यहाँ रोकें।</w:t>
      </w:r>
    </w:p>
    <w:p>
      <w:pPr/>
      <w:r>
        <w:rPr>
          <w:lang w:val="hi_IN" w:bidi="hi_IN"/>
        </w:rPr>
      </w:r>
      <w:r>
        <w:rPr>
          <w:lang w:val="hi_IN" w:bidi="hi_IN"/>
        </w:rPr>
        <w:t>सबसे पहले, यहोवा कहता है कि यह भोजन कौन खा सकता है। फसह का त्योहार एक धार्मिक उत्सव है। यहोवा इतने सटीक निर्देश देता है कि कोई भी यह सवाल नहीं कर सकता कि भोजन को कौन खा सकता है और कौन नहीं खा सकता है। केवल इस्राएली ही वे लोग हैं जो इस विशेष भोजन को खा सकते हैं। कोई भी विदेशी भोजन में शामिल नहीं हो सकता। विदेशी वह हर पुरुष है जिसका खतना नहीं हुआ है। जिस पुरुष का खतना नहीं हुआ है, वह उस विशेष वाचा वाले समुदाय का हिस्सा नहीं हो सकता जो यहोवा ने इस्राएलियों के साथ बांधी थी। वाचा दो व्यक्तियों या समूहों के बीच एक पक्का और गंभीर समझौता है, और खतना यहोवा और उसके लोगों के बीच इस वाचा का एक चिन्ह था। दोनों पक्षों को ऐसे वादे करने होते हैं जिनका पालन करना अनिवार्य है। इसलिए, कोई भी खतना नहीं हुआ पुरुष विदेशी है और धार्मिक भोज में भाग नहीं ले सकता। यहोवा ने अब्राहम से स्वयं अपना और अपने घराने के सभी पुरुषों का खतना करवाया। उस समय से, इस्राएली परिवार में जन्म लेने वाले हर लड़के का जन्म के तुरंत बाद खतना किया जाता था। यह खतना यहोवा और इस्राएलियों के बीच वाचा या विशेष संबंध का एक बाहरी चिन्ह है। खतने का अर्थ है पुरुष के लिंग के अगले हिस्से की ढीली खाल को काट देना। खतना किसी भी उम्र में किया जा सकता है। हालाँकि, इस्राएली आमतौर पर अपने पुरुष शिशुओं का खतना जन्म के तुरन्त बाद करते थे।</w:t>
      </w:r>
    </w:p>
    <w:p>
      <w:pPr/>
      <w:r>
        <w:rPr>
          <w:lang w:val="hi_IN" w:bidi="hi_IN"/>
        </w:rPr>
      </w:r>
      <w:r>
        <w:rPr>
          <w:lang w:val="hi_IN" w:bidi="hi_IN"/>
        </w:rPr>
        <w:t>यहोवा कहता है कि यदि इस्राएलियों द्वारा खरीदे गए किसी दास का खतना हो चुका है, तो वह फसह का भोजन खा सकता है। इस्राएली दास बन सकते हैं। हालाँकि, उन पुरुषों का खतना जन्म के समय ही कर दिया गया होगा। इन इस्राएली दासों को फसह का पर्व खाने की अनुमति होगी। इस भाग में, यहोवा अन्य समुदायों से खरीदे गए दासों के बारे में बात कर रहा है। ये दास इस्राएली नहीं थे और शायद उनका खतना भी नहीं किया गया था। एक दास उस समुदाय का एक स्थायी सदस्य होगा। स्वामी ने दास के लिए पैसे भुगतान किए हैं। यह दास जो एक विदेशी है, खतना करना चुन सकता है और फिर धार्मिक पर्वों में शामिल हो सकता है। अन्य मजदूरों को किसी काम के लिए काम पर रखा जाता था, इसलिए वे देश में थोड़े समय के लिए या अस्थायी रूप से रहते थे। ये अस्थायी मजदूर जो इस्राएली नहीं हैं, उन्हें अपने काम के लिए वेतन मिलता है। इन अस्थायी मजदूरों का सामान्य रूप से खतना नहीं किया गया होता और उन्हें विशेष फसह का भोजन खाने की अनुमति नहीं दी जाती थी। खाना कौन खा सकता है, इसके निर्देश सिर्फ़ खतना या धार्मिक समुदाय का हिस्सा बनने पर ही लागू होते हैं। सबसे अमीर आदमी से लेकर सबसे नए गुलाम तक, हर कोई जिसका खतना हुआ था, भोज में हिस्सा ले सकता था, बशर्ते उस आदमी का खतना हुआ हो।</w:t>
      </w:r>
    </w:p>
    <w:p>
      <w:pPr/>
      <w:r>
        <w:rPr>
          <w:lang w:val="hi_IN" w:bidi="hi_IN"/>
        </w:rPr>
      </w:r>
      <w:r>
        <w:rPr>
          <w:lang w:val="hi_IN" w:bidi="hi_IN"/>
        </w:rPr>
        <w:t>यहाँ रुकें और नीचे दिए गए प्रश्न पर चर्चा करें। आप कैसे तय करते हैं कि आपके धार्मिक समूह का सदस्य कौन है? कोई नया व्यक्ति आपके समूह में कैसे शामिल होता है? आपके विशेष रीति-रिवाजों में किसे हिस्सा लेने की अनुमति है? रिकॉर्डिंग को यहाँ रोकें।</w:t>
      </w:r>
    </w:p>
    <w:p>
      <w:pPr/>
      <w:r>
        <w:rPr>
          <w:lang w:val="hi_IN" w:bidi="hi_IN"/>
        </w:rPr>
      </w:r>
      <w:r>
        <w:rPr>
          <w:lang w:val="hi_IN" w:bidi="hi_IN"/>
        </w:rPr>
        <w:t>यहोवा इन निर्देशों में स्त्रियों को शामिल नहीं करता है। चूँकि इस्राएलियों में स्त्रियों के खतने की कोई प्रथा नहीं थी, इसलिए वे अपने पारिवारिक रिश्तों के माध्यम से इस्राएली समुदाय का हिस्सा मानी जाती थीं। यदि किसी स्त्री का पति या विधवा का दिवंगत पति का खतना हुआ था, या यदि कोई स्त्री अविवाहित थी लेकिन यहोवा पर विश्वास रखती थी, तो वह स्त्री फसह के भोजन में सम्मिलित हो सकती थी। आमतौर पर, कोई भी स्त्री जो यहोवा पर विश्वास करती है, फसह के पर्व में भाग ले सकती है। जो लोग यहोवा पर विश्वास नहीं करते थे, उन्हें पर्व में भाग लेने की अनुमति नहीं थी।</w:t>
      </w:r>
    </w:p>
    <w:p>
      <w:pPr/>
      <w:r>
        <w:rPr>
          <w:lang w:val="hi_IN" w:bidi="hi_IN"/>
        </w:rPr>
      </w:r>
      <w:r>
        <w:rPr>
          <w:lang w:val="hi_IN" w:bidi="hi_IN"/>
        </w:rPr>
        <w:t>इसके बाद, यहोवा मूसा को फिर से बताना शुरू करता है कि मेम्ने का मांस कहाँ खाया जा सकता है। यहोवा ने ये निर्देश पहले ही दे दिए हैं, लेकिन अब वह उन्हें फिर से दोहराता है। फसह के भोजन के लिए जिस मेम्ना को उन्होंने मारा, उसे एक ही घर में खाना था। इस्राएली मेम्ने को एक घर में पकाकर उसके भाग दूसरे घरों में ले जाकर नहीं खा सकते। यहोवा कहता है कि जो लोग मेम्ने का मांस खाने वाले हैं, वे सभी एक ही घर में हों और उसे एक ही समय पर खाएँ। यहोवा पहले ही लोगों से कह चुका है कि यह सुनिश्चित करें कि मेम्ने को खाने के लिए पर्याप्त लोग हों, ताकि भोजन के अंत में कुछ भी बचा न रहे। यहोवा मूसा से यह भी कहता है कि मेम्ने की हड्डियाँ तोड़ी न जाएँ, बल्कि पूरी रहें। किसी को भी कोई हड्डी नहीं तोड़नी है। क्योंकि पूरे मेम्ने को एक ही बार के भोजन में खत्म करना था और कुछ भी बाकी नहीं छोड़ना था, और उसकी हड्डियों को भी नहीं तोड़ना था, इसलिए लोगों को दूसरों को भी उस भोज में शामिल होने के लिए बुलाना पड़ता था। इससे उन्हें आपस में मिलकर समुदाय बनाने में मदद मिली। पूरे समुदाय को इस विशेष पर्व को मनाना चाहिए।</w:t>
      </w:r>
    </w:p>
    <w:p>
      <w:pPr/>
      <w:r>
        <w:rPr>
          <w:lang w:val="hi_IN" w:bidi="hi_IN"/>
        </w:rPr>
      </w:r>
      <w:r>
        <w:rPr>
          <w:lang w:val="hi_IN" w:bidi="hi_IN"/>
        </w:rPr>
        <w:t>फिर यहोवा इस्राएलियों के बीच रहने वाले विदेशियों के बारे में और निर्देश देता है। जो विदेशी व्यक्ति फसह के पर्व में भाग लेना चाहता है, उसे पहले खतना करवाना होगा। एक बार इन पुरुषों का खतना हो जाने के बाद, कोई भी चीज़ उन्हें विशेष पर्व में शामिल होने से रोक नहीं सकती। ये खतना किए गए विदेशी इस्राएलियों के समान ही होंगे। यहोवा फिर से कहता है कि केवल खतना किए हुए पुरुष ही फसह का भोज खा सकते हैं। कोई भी बिना खतना किया हुआ पुरुष फसह का भोज नहीं खा सकता। यहोवा कहता है कि बिना खतना किए हुए इस्राएली भी इस भोज को नहीं खा सकते। पिताओं की जिम्मेदारी थी कि वे यह सुनिश्चित करें कि उनके पुत्रों का जन्म के तुरंत बाद खतना किया जाए। यह निर्देश ऐसा लगता है मानो कुछ पिताओं ने अपनी जिम्मेदारी को पूरा नहीं किया था। हालाँकि, यदि किसी इस्राएली का खतना न किया गया होता, तो वह व्यक्ति इस प्रक्रिया से गुजरता था और फिर फसह के पर्व में भाग ले सकता था।</w:t>
      </w:r>
    </w:p>
    <w:p>
      <w:pPr/>
      <w:r>
        <w:rPr>
          <w:lang w:val="hi_IN" w:bidi="hi_IN"/>
        </w:rPr>
      </w:r>
      <w:r>
        <w:rPr>
          <w:lang w:val="hi_IN" w:bidi="hi_IN"/>
        </w:rPr>
        <w:t>यहोवा मूसा और हारून को फिर से याद दिलाता है कि केवल खतना किए हुए पुरुष ही फसह के पर्व में भाग ले सकते हैं। यह निर्देश समुदाय के सभी लोगों पर लागू होता है। इसका अर्थ यह है कि यह निर्देश इस्राएलियों पर भी और समुदाय में रहने वाले विदेशियों पर भी लागू होता है।</w:t>
      </w:r>
    </w:p>
    <w:p>
      <w:pPr/>
      <w:r>
        <w:rPr>
          <w:lang w:val="hi_IN" w:bidi="hi_IN"/>
        </w:rPr>
      </w:r>
      <w:r>
        <w:rPr>
          <w:lang w:val="hi_IN" w:bidi="hi_IN"/>
        </w:rPr>
        <w:t>यहाँ रुकें और नीचे दिए गए प्रश्न पर चर्चा करें। आपके अगुवे लोगों को महत्वपूर्ण निर्देशों को सीखने में कैसे मदद करते हैं? किस तरह के निर्देश दोहराए जाते हैं और कब? रिकॉर्डिंग को यहाँ रोकें।</w:t>
      </w:r>
    </w:p>
    <w:p>
      <w:pPr/>
      <w:r>
        <w:rPr>
          <w:lang w:val="hi_IN" w:bidi="hi_IN"/>
        </w:rPr>
      </w:r>
      <w:r>
        <w:rPr>
          <w:lang w:val="hi_IN" w:bidi="hi_IN"/>
        </w:rPr>
        <w:t>यह भाग इस सार के साथ समाप्त होता है कि सभी इस्राएलियों ने उन निर्देशों का पालन किया, जो यहोवा ने मूसा और हारून को दिए थे। उसी दिन, उसी दिन, या ठीक उसी दिन, यहोवा इस्राएलियों को मिस्र से बाहर निकाल लाया। लोग मिस्र से एक सेना की तरह निकले। यह बाहर निकलने के तरीके का वर्णन करने के लिए प्रयोग किया गया एक शब्द-चित्र है। अगुवा सेना को समूहों या टुकड़ियों में विभाजित करता है। हर टुकड़ी एक साथ आगे बढ़ती है। आप कह सकते हैं कि लोग एक सेना की तरह व्यवस्थित ढंग से निकले, एक समूह या परिवार उसके आगे जाने वाले समूह के पीछे चलता रहा और इसी क्रम में सभी लोग निकल गए।</w:t>
      </w:r>
    </w:p>
    <w:p>
      <w:pPr/>
      <w:r>
        <w:rPr>
          <w:lang w:val="hi_IN" w:bidi="hi_IN"/>
        </w:rPr>
      </w:r>
      <w:r>
        <w:rPr>
          <w:lang w:val="hi_IN" w:bidi="hi_IN"/>
        </w:rPr>
        <w:t>यहाँ रुकें और नीचे दिए गए प्रश्न पर चर्चा करें। लोगों के एक बड़े समूह के किसी स्थान से प्रस्थान करने की एक कहानी सुनाएँ। एक कहानी में, एक समूह के बारे में बताएँ जो बिना किसी क्रम के इधर-उधर दौड़ रहा है और चल रहा है। फिर एक और कहानी सुनाएँ जिसमें लोग पंक्तियों में खड़े होकर एक सही तरीके से चलते हैं। कहानीकार इन दोनों समूहों का वर्णन कैसे करता है? इस ऑडियो को यहाँ रोकें।</w:t>
      </w:r>
    </w:p>
    <w:p>
      <w:pPr/>
      <w:r>
        <w:rPr>
          <w:lang w:val="hi_IN" w:bidi="hi_IN"/>
        </w:rPr>
      </w:r>
      <w:r>
        <w:rPr>
          <w:lang w:val="hi_IN" w:bidi="hi_IN"/>
        </w:rPr>
        <w:t>चौदहवें दिन के आखिर में सूरज डूबने पर, इस्राएलियों ने मेम्ने या बकरी का बच्चा मारा और उसे पकाया। वे लहू को घर के दरवाजों के चौखट और चौखट के सिरे पर लगाया। पंद्रहवें दिन की रात में, जो सूर्य डूबने से शुरू हुई, यहोवा और मृत्यु का स्वर्गदूत आधी रात को गुजरे। फ़िरौन ने तुरंत मूसा और हारून के पास संदेश भेजा कि वे इस्राएलियों को लेकर मिस्र से निकल जाएँ। इस्राएली तैयार थे। वे पंद्रहवें दिन की रात में मिस्र से निकल पड़े। इसका अर्थ यह है कि वे आधी रात के बाद और सूर्योदय से पहले किसी समय निकल पड़े।</w:t>
      </w:r>
      <w:r>
        <w:rPr>
          <w:lang w:val="hi_IN" w:bidi="hi_IN"/>
        </w:rPr>
      </w:r>
    </w:p>
    <w:p>
      <w:pPr>
        <w:pStyle w:val="Heading3"/>
      </w:pPr>
      <w:r>
        <w:rPr>
          <w:lang w:val="hi_IN" w:bidi="hi_IN"/>
        </w:rPr>
        <w:t>घटनाओं को समझाना</w:t>
      </w:r>
    </w:p>
    <w:p>
      <w:pPr/>
      <w:r>
        <w:rPr>
          <w:lang w:val="hi_IN" w:bidi="hi_IN"/>
        </w:rPr>
      </w:r>
      <w:r>
        <w:rPr>
          <w:lang w:val="hi_IN" w:bidi="hi_IN"/>
        </w:rPr>
        <w:t>निर्गमन 12:43–51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वचन को अपने मन में समझने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यहोवा, मूसा और हारून को फसह का पर्व मनाने के संबंध में आगे के निर्देश देता है।</w:t>
      </w:r>
    </w:p>
    <w:p>
      <w:pPr/>
      <w:r>
        <w:rPr>
          <w:lang w:val="hi_IN" w:bidi="hi_IN"/>
        </w:rPr>
      </w:r>
      <w:r>
        <w:rPr>
          <w:b/>
          <w:lang w:val="hi_IN" w:bidi="hi_IN"/>
        </w:rPr>
        <w:t>दूसरे दृश्य में:</w:t>
      </w:r>
      <w:r>
        <w:rPr>
          <w:lang w:val="hi_IN" w:bidi="hi_IN"/>
        </w:rPr>
        <w:t xml:space="preserve"> लोग यहोवा की सभी आज्ञाओं का पालन करते हैं और मिस्र से एक अनुशासित ढंग से प्रस्थान करते हैं, जैसे कि एक सेना कूच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विदेशी</w:t>
      </w:r>
    </w:p>
    <w:p>
      <w:pPr>
        <w:pStyle w:val="ListBullet"/>
        <w:spacing w:line="240" w:lineRule="auto"/>
        <w:ind w:left="720"/>
      </w:pPr>
      <w:r>
        <w:rPr>
          <w:lang w:val="hi_IN" w:bidi="hi_IN"/>
        </w:rPr>
      </w:r>
      <w:r>
        <w:rPr>
          <w:lang w:val="hi_IN" w:bidi="hi_IN"/>
        </w:rPr>
        <w:t>दास</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एक ऐसे भाग की शुरुआत है जिसमें फसह के पर्व के लिए अतिरिक्त निर्देश दिए गए हैं। पहले दृश्य में, यहोवा मूसा और हारून को आगे के निर्देश देना जारी रखता है कि इस्राएलियों को फसह के पर्व की तैयारी कैसे करनी है और उसे कैसे खाना है। इस्राएलियों को फसह के भोज में केवल उन लोगों को शामिल होने की अनुमति देनी चाहिए, जो वाचा वाले समुदाय के सदस्य हों। इसका अर्थ यह है कि पुरुषों का खतना होना अनिवार्य है, क्योंकि खतना इस बात का चिन्ह था कि वह व्यक्ति वाचा वाले समुदाय का हिस्सा है। कोई भी विदेशी जिसका खतना पर्व से पहले होता है, वह शामिल हो सकता है। यहोवा कहता है कि बिना खतना किए हुए कोई भी व्यक्ति पर्व में शामिल नहीं हो सकता।</w:t>
      </w:r>
    </w:p>
    <w:p>
      <w:pPr/>
      <w:r>
        <w:rPr>
          <w:lang w:val="hi_IN" w:bidi="hi_IN"/>
        </w:rPr>
      </w:r>
      <w:r>
        <w:rPr>
          <w:lang w:val="hi_IN" w:bidi="hi_IN"/>
        </w:rPr>
        <w:t>इस्राएलियों को मेम्ने को भूनना था और उसे घर के भीतर ही खाना था। इस्राएली मेम्ने का कोई भी हिस्सा घर के बाहर नहीं ले जा सकते थे और न ही उसे किसी दूसरे घर ले जा सकते थे। इस्राएलियों को उस एक रात में पूरा मेम्ना खाना था। इस्राएलियों को मेम्ने को खाते समय मेम्ने की हड्डियाँ नहीं तोड़नी चाहिए। हर इस्राएली को फसह के पर्व में भाग लेना अनिवार्य है।</w:t>
      </w:r>
    </w:p>
    <w:p>
      <w:pPr/>
      <w:r>
        <w:rPr>
          <w:lang w:val="hi_IN" w:bidi="hi_IN"/>
        </w:rPr>
      </w:r>
      <w:r>
        <w:rPr>
          <w:lang w:val="hi_IN" w:bidi="hi_IN"/>
        </w:rPr>
        <w:t>यह भाग केवल मेम्ने के बारे में बात करता है। पिछले निर्देशों में कहा गया था कि इस्राएली मेम्ना या बकरी का बच्चा खा सकते हैं। निर्देशों में कहा गया था कि पशु एक वर्ष का और उत्तम होना चाहिए। यहोवा ने निर्देशों को नहीं बदला है।</w:t>
      </w:r>
    </w:p>
    <w:p>
      <w:pPr/>
      <w:r>
        <w:rPr>
          <w:lang w:val="hi_IN" w:bidi="hi_IN"/>
        </w:rPr>
      </w:r>
      <w:r>
        <w:rPr>
          <w:lang w:val="hi_IN" w:bidi="hi_IN"/>
        </w:rPr>
        <w:t>रुकें और नीचे दिए गए प्रश्न पर चर्चा करें। आप यह कैसे सुनिश्चित करते हैं कि लोग समझें कि ये निर्देश पिछले निर्देशों को बदलते नहीं हैं? यहोवा उन स्त्रियों के बारे में बात नहीं करता जो भोजन खा सकती हैं, लेकिन यहोवा स्त्रियों को छोड़ नहीं रहा है। स्त्रियाँ फसह के भोजन में भाग लेती हैं। यहोवा ने पशु को मारने और खाने के बारे में निर्देशों को नहीं बदला है। रिकॉर्डिंग को यहाँ रोकें।</w:t>
      </w:r>
    </w:p>
    <w:p>
      <w:pPr/>
      <w:r>
        <w:rPr>
          <w:lang w:val="hi_IN" w:bidi="hi_IN"/>
        </w:rPr>
      </w:r>
      <w:r>
        <w:rPr>
          <w:lang w:val="hi_IN" w:bidi="hi_IN"/>
        </w:rPr>
        <w:t>भोजन में भाग लेने के लिए पुरुषों के खतने की आवश्यकता के बारे में यहोवा अपनी बात दोहराता है और अधिक विवरण देता है। यह दोहराना दिखाता है कि यह आज्ञा लोगों के लिए कितना महत्वपूर्ण थी। कोई भी विदेशी जो खतना करवाकर वाचा वाले समुदाय में शामिल होना चाहता था, उसकी यह जिम्मेदारी थी कि वह यह सुनिश्चित करे कि उसके परिवार के सभी पुरुषों का भी खतना हो चुका हो।</w:t>
      </w:r>
    </w:p>
    <w:p>
      <w:pPr/>
      <w:r>
        <w:rPr>
          <w:lang w:val="hi_IN" w:bidi="hi_IN"/>
        </w:rPr>
      </w:r>
      <w:r>
        <w:rPr>
          <w:lang w:val="hi_IN" w:bidi="hi_IN"/>
        </w:rPr>
        <w:t>दूसरे दृश्य में, इस्राएली यहोवा के निर्देशों का पालन करते हैं। फिर वे खुद को सेना की टुकड़ियों की तरह व्यवस्थित समूहों में संगठित करते हैं और मिस्र से बाहर कूच करते हैं।</w:t>
      </w:r>
    </w:p>
    <w:p>
      <w:pPr/>
      <w:r>
        <w:rPr>
          <w:lang w:val="hi_IN" w:bidi="hi_IN"/>
        </w:rPr>
      </w:r>
      <w:r>
        <w:rPr>
          <w:lang w:val="hi_IN" w:bidi="hi_IN"/>
        </w:rPr>
        <w:t>यहाँ रुकें और इस दृश्य का अभिनय करें। अपने समुदाय या गाँव से लोगों का एक बड़ा समूह इकट्ठा करें। उन्हें 50–50 लोगों के समूहों में व्यवस्थित करें। उन्हें एक के बाद एक कतार में खड़ा करें और सभा स्थल से दूर एक अनुशासित ढंग से कूच करवाएं। अब एक समूह के रूप में चर्चा करें कि इस क्रिया को समझाने का सबसे अच्छा तरीका क्या है। इस भाग में सेना शब्द का उपयोग यह दिखाने के लिए किया गया है कि लोग एक व्यवस्थित ढंग से बाहर निकले थे। रिकॉर्डिंग को यहाँ रोकें।</w:t>
      </w:r>
    </w:p>
    <w:p>
      <w:pPr/>
      <w:r>
        <w:rPr>
          <w:lang w:val="hi_IN" w:bidi="hi_IN"/>
        </w:rPr>
      </w:r>
      <w:r>
        <w:rPr>
          <w:lang w:val="hi_IN" w:bidi="hi_IN"/>
        </w:rPr>
        <w:t>अब समूह को इस भाग और इसमें होने वाली घटनाओं को समझने के लिए कथापट तैयार करना, चित्र बनाना,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12:43–51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विदेशी</w:t>
      </w:r>
    </w:p>
    <w:p>
      <w:pPr>
        <w:pStyle w:val="ListBullet"/>
        <w:spacing w:line="240" w:lineRule="auto"/>
        <w:ind w:left="720"/>
      </w:pPr>
      <w:r>
        <w:rPr>
          <w:lang w:val="hi_IN" w:bidi="hi_IN"/>
        </w:rPr>
      </w:r>
      <w:r>
        <w:rPr>
          <w:lang w:val="hi_IN" w:bidi="hi_IN"/>
        </w:rPr>
        <w:t>दास</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दृश्य में, यहोवा मूसा और हारून को फसह के भोजन के बारे में अतिरिक्त निर्देश देता है। इस भोजन को खाने की अनुमति केवल उन्हीं लोगों को है जिनका खतना हुआ हो। कोई भी विदेशी, यहाँ तक कि एक दास भी, जो खतना करवा लेता है, वह फसह का भोजन खा सकता है। यहोवा खतनारहित पुरुषों को फसह का भोजन खाने से मना करता है। अस्थायी काम करने वाले या भाड़े के सेवक शायद खतनारहित होते थे, और इसलिए उन्हें फसह का भोजन खाने की अनुमति नहीं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समूह में मौजूद दासों से पूछें, "आपको कैसा महसूस हो रहा है कि इस भोजन में सम्मिलित होने के लिए आपका खतना किया जा रहा है?" आप सुन सकते हैं:</w:t>
      </w:r>
    </w:p>
    <w:p>
      <w:pPr>
        <w:pStyle w:val="ListBullet"/>
        <w:spacing w:line="240" w:lineRule="auto"/>
        <w:ind w:left="720"/>
      </w:pPr>
      <w:r>
        <w:rPr>
          <w:lang w:val="hi_IN" w:bidi="hi_IN"/>
        </w:rPr>
      </w:r>
      <w:r>
        <w:rPr>
          <w:lang w:val="hi_IN" w:bidi="hi_IN"/>
        </w:rPr>
        <w:t>इस्राएलियों से पूछें, "आपको कैसा महसूस हो रहा है कि यह विदेशी दास आप में से एक बन रहा है?" आप सुन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मूसा से कहता है, मेम्ना एक ही घर में खाया जाना चाहिए। इसका अर्थ है कि जो लोग उस मेम्ने को खाएँगे, उन्हें एक ही घर में होना है। यहोवा कहता है कि वे मेम्ने का कोई भी हिस्सा घर से बाहर किसी दूसरे घर में नहीं ले जा सकते। मेम्ना खाते समय उन्हें यह भी ध्यान रखना था कि उसकी एक भी हड्डी नहीं तोड़नी थी। यहोवा कहता है कि इस्राएलियों के पूरे समुदाय को फसह का भोजन खाना है। इसका अर्थ है कि खतना किए गए पुरुष, स्त्रियाँ और बच्चे सभी फसह का भोजन खाने में भाग लेंगे।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स्त्रियों से पूछें, "इस त्योहार के भोजन में शामिल होने के बारे में आप कैसा महसूस करते हैं?" आप सुन सकते हैं:</w:t>
      </w:r>
    </w:p>
    <w:p>
      <w:pPr>
        <w:pStyle w:val="ListBullet"/>
        <w:spacing w:line="240" w:lineRule="auto"/>
        <w:ind w:left="720"/>
      </w:pPr>
      <w:r>
        <w:rPr>
          <w:lang w:val="hi_IN" w:bidi="hi_IN"/>
        </w:rPr>
      </w:r>
      <w:r>
        <w:rPr>
          <w:lang w:val="hi_IN" w:bidi="hi_IN"/>
        </w:rPr>
        <w:t>हारून से पूछें, "इन निर्देशों के बारे में अब आपको कैसा महसूस हो रहा है?" आप सुन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इसके बाद यहोवा फिर से विदेशियों के विषय में बात करता है। यहोवा मूसा से कहता है कि जो कोई विदेशी फसह का भोजन खाना चाहता है, उसे उसके घराने के पुरुषों के साथ खतना करवाना होगा। वे विदेशी जिनका खतना किया गया है, वे भोजन में भाग लेने के लिए आमंत्रित हैं। यहोवा इस बात को दोहराता है कि सभी खतनारहित पुरुषों को फसह का भोजन खाने से बाहर रखा जाना चाहिए।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कुछ खतनारहित पुरुषों से पूछें, "इस त्योहार से बाहर रखने के बारे में आप कैसा महसूस कर रहे हैं?" आप सुन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दूसरे दृश्य में, इस्राएली यहोवा की सभी आज्ञाओं का पालन करते हैं। उसी दिन, वे खुद को सेना की तरह व्यवस्थित समूहों में संगठित करते हैं और मिस्र से बाहर निकले हैं। यह वह दिन है जब यहोवा इस्राएलियों को मिस्र से बाहर निकाला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लोगों से पूछें, "आप सेना की तरह क्यों आगे बढ़ रहे हैं?" आप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निर्गमन 12:43–51 का ऑडियो संस्करण सबसे आसानी से समझ में आने वाले अनुवाद में सुनें।</w:t>
      </w:r>
    </w:p>
    <w:p>
      <w:pPr/>
      <w:r>
        <w:rPr>
          <w:lang w:val="hi_IN" w:bidi="hi_IN"/>
        </w:rPr>
      </w:r>
      <w:r>
        <w:rPr>
          <w:b/>
          <w:lang w:val="hi_IN" w:bidi="hi_IN"/>
        </w:rPr>
        <w:t>यहोवा</w:t>
      </w:r>
      <w:r>
        <w:rPr>
          <w:lang w:val="hi_IN" w:bidi="hi_IN"/>
        </w:rPr>
        <w:t xml:space="preserve"> ने मूसा और हारून को निर्देश दिए। यहोवा के लिए उसी नाम का इस्तेमाल करें जो आपने पिछली भागों में इस्तेमाल किया है। </w:t>
      </w:r>
      <w:r>
        <w:rPr>
          <w:b/>
          <w:lang w:val="hi_IN" w:bidi="hi_IN"/>
        </w:rPr>
        <w:t>यहोवा</w:t>
      </w:r>
      <w:r>
        <w:rPr>
          <w:lang w:val="hi_IN" w:bidi="hi_IN"/>
        </w:rPr>
        <w:t xml:space="preserve"> की चर्चा मुख्य शब्दावली में की गई है।</w:t>
      </w:r>
    </w:p>
    <w:p>
      <w:pPr/>
      <w:r>
        <w:rPr>
          <w:lang w:val="hi_IN" w:bidi="hi_IN"/>
        </w:rPr>
      </w:r>
      <w:r>
        <w:rPr>
          <w:lang w:val="hi_IN" w:bidi="hi_IN"/>
        </w:rPr>
        <w:t xml:space="preserve">यहोवा ने कहा, "ये फसह के भोजन के लिए </w:t>
      </w:r>
      <w:r>
        <w:rPr>
          <w:b/>
          <w:lang w:val="hi_IN" w:bidi="hi_IN"/>
        </w:rPr>
        <w:t>निर्देश</w:t>
      </w:r>
      <w:r>
        <w:rPr>
          <w:lang w:val="hi_IN" w:bidi="hi_IN"/>
        </w:rPr>
        <w:t xml:space="preserve"> या </w:t>
      </w:r>
      <w:r>
        <w:rPr>
          <w:b/>
          <w:lang w:val="hi_IN" w:bidi="hi_IN"/>
        </w:rPr>
        <w:t>विधियां</w:t>
      </w:r>
      <w:r>
        <w:rPr>
          <w:lang w:val="hi_IN" w:bidi="hi_IN"/>
        </w:rPr>
        <w:t xml:space="preserve"> हैं।" अन्य शब्द जिनका उपयोग निर्देशों के बजाय किया जा सकता है, वे नियम या विनियम या </w:t>
      </w:r>
      <w:r>
        <w:rPr>
          <w:lang w:val="hi_IN" w:bidi="hi_IN"/>
        </w:rPr>
        <w:t>कानून</w:t>
      </w:r>
      <w:r>
        <w:rPr>
          <w:lang w:val="hi_IN" w:bidi="hi_IN"/>
        </w:rPr>
        <w:t xml:space="preserve"> होंगे। ये आमतौर पर </w:t>
      </w:r>
      <w:r>
        <w:rPr>
          <w:b/>
          <w:lang w:val="hi_IN" w:bidi="hi_IN"/>
        </w:rPr>
        <w:t>आराधना</w:t>
      </w:r>
      <w:r>
        <w:rPr>
          <w:lang w:val="hi_IN" w:bidi="hi_IN"/>
        </w:rPr>
        <w:t xml:space="preserve"> के लिए विशेष रीति-रिवाजों या फसह जैसे विशेष पर्व से जुड़े निर्देश होते हैं। यहोवा कह रहा था कि इन नियमों या निर्देशों का पालन किया जाना चाहिए।</w:t>
      </w:r>
    </w:p>
    <w:p>
      <w:pPr/>
      <w:r>
        <w:rPr>
          <w:lang w:val="hi_IN" w:bidi="hi_IN"/>
        </w:rPr>
      </w:r>
      <w:r>
        <w:rPr>
          <w:lang w:val="hi_IN" w:bidi="hi_IN"/>
        </w:rPr>
        <w:t xml:space="preserve">यहाँ रुकें और चर्चा करें कि आप विधियों का अनुवाद कैसे करेंगे। </w:t>
      </w:r>
      <w:r>
        <w:rPr>
          <w:b/>
          <w:lang w:val="hi_IN" w:bidi="hi_IN"/>
        </w:rPr>
        <w:t>विधियाँ</w:t>
      </w:r>
      <w:r>
        <w:rPr>
          <w:lang w:val="hi_IN" w:bidi="hi_IN"/>
        </w:rPr>
        <w:t xml:space="preserve"> मुख्य शब्दावली में है। इस ऑडियो को यहाँ रोकें।</w:t>
      </w:r>
    </w:p>
    <w:p>
      <w:pPr/>
      <w:r>
        <w:rPr>
          <w:lang w:val="hi_IN" w:bidi="hi_IN"/>
        </w:rPr>
      </w:r>
      <w:r>
        <w:rPr>
          <w:b/>
          <w:lang w:val="hi_IN" w:bidi="hi_IN"/>
        </w:rPr>
        <w:t>फसह</w:t>
      </w:r>
      <w:r>
        <w:rPr>
          <w:lang w:val="hi_IN" w:bidi="hi_IN"/>
        </w:rPr>
        <w:t xml:space="preserve"> का भोजन एक विशेष भोजन है जिसे इस्राएली हर साल यह याद करने के लिए खाते हैं कि यहोवा ने उनके लिए क्या किया था, जब मृत्यु का </w:t>
      </w:r>
      <w:r>
        <w:rPr>
          <w:lang w:val="hi_IN" w:bidi="hi_IN"/>
        </w:rPr>
        <w:t>स्वर्गदूत</w:t>
      </w:r>
      <w:r>
        <w:rPr>
          <w:lang w:val="hi_IN" w:bidi="hi_IN"/>
        </w:rPr>
        <w:t xml:space="preserve"> मिस्र के ऊपर से निकल गया था। उसी शब्द का उपयोग करें जो आपने पहले ही फसह शब्द के लिए चुना है। याद रखें, इसमें कोई बाहरी शब्द या दूसरी भाषा का शब्द नहीं होना चाहिए। </w:t>
      </w:r>
      <w:r>
        <w:rPr>
          <w:lang w:val="hi_IN" w:bidi="hi_IN"/>
        </w:rPr>
        <w:t>फसह</w:t>
      </w:r>
      <w:r>
        <w:rPr>
          <w:lang w:val="hi_IN" w:bidi="hi_IN"/>
        </w:rPr>
        <w:t xml:space="preserve"> की चर्चा मुख्य शब्दावली में की गई है।</w:t>
      </w:r>
    </w:p>
    <w:p>
      <w:pPr/>
      <w:r>
        <w:rPr>
          <w:lang w:val="hi_IN" w:bidi="hi_IN"/>
        </w:rPr>
      </w:r>
      <w:r>
        <w:rPr>
          <w:b/>
          <w:lang w:val="hi_IN" w:bidi="hi_IN"/>
        </w:rPr>
        <w:t>दास</w:t>
      </w:r>
      <w:r>
        <w:rPr>
          <w:lang w:val="hi_IN" w:bidi="hi_IN"/>
        </w:rPr>
        <w:t xml:space="preserve"> वे लोग होते हैं जिन्हें जीत लिया गया हो या कीमत देकर खरीद लिया गया हो। वे अपनी मर्ज़ी से घूमने-फिरने के लिए आज़ाद नहीं हैं। स्वामी बताता है कि दास को क्या करना है। </w:t>
      </w:r>
      <w:r>
        <w:rPr>
          <w:lang w:val="hi_IN" w:bidi="hi_IN"/>
        </w:rPr>
        <w:t>दासों</w:t>
      </w:r>
      <w:r>
        <w:rPr>
          <w:lang w:val="hi_IN" w:bidi="hi_IN"/>
        </w:rPr>
        <w:t xml:space="preserve"> की चर्चा मुख्य शब्दावली में की गई है।</w:t>
      </w:r>
    </w:p>
    <w:p>
      <w:pPr/>
      <w:r>
        <w:rPr>
          <w:lang w:val="hi_IN" w:bidi="hi_IN"/>
        </w:rPr>
      </w:r>
      <w:r>
        <w:rPr>
          <w:lang w:val="hi_IN" w:bidi="hi_IN"/>
        </w:rPr>
        <w:t xml:space="preserve">सिर्फ़ वे पुरुष जिनका खतना हुआ है, वे ही फसह पर्व का खाना खा सकते हैं। </w:t>
      </w:r>
      <w:r>
        <w:rPr>
          <w:b/>
          <w:lang w:val="hi_IN" w:bidi="hi_IN"/>
        </w:rPr>
        <w:t>खतना</w:t>
      </w:r>
      <w:r>
        <w:rPr>
          <w:lang w:val="hi_IN" w:bidi="hi_IN"/>
        </w:rPr>
        <w:t xml:space="preserve"> यहोवा और इस्राएलियों के बीच विशेष वाचा संबंध का बाहरी </w:t>
      </w:r>
      <w:r>
        <w:rPr>
          <w:lang w:val="hi_IN" w:bidi="hi_IN"/>
        </w:rPr>
        <w:t>चिन्ह</w:t>
      </w:r>
      <w:r>
        <w:rPr>
          <w:lang w:val="hi_IN" w:bidi="hi_IN"/>
        </w:rPr>
        <w:t xml:space="preserve"> है। </w:t>
      </w:r>
      <w:r>
        <w:rPr>
          <w:b/>
          <w:lang w:val="hi_IN" w:bidi="hi_IN"/>
        </w:rPr>
        <w:t>खतना</w:t>
      </w:r>
      <w:r>
        <w:rPr>
          <w:lang w:val="hi_IN" w:bidi="hi_IN"/>
        </w:rPr>
        <w:t xml:space="preserve"> की चर्चा मुख्य शब्दावली में की गई है। खतना के लिए उसी शब्द का उपयोग करें जिसका उपयोग आपने पिछले भागों में किया है। </w:t>
      </w:r>
      <w:r>
        <w:rPr>
          <w:lang w:val="hi_IN" w:bidi="hi_IN"/>
        </w:rPr>
        <w:t>वाचा</w:t>
      </w:r>
      <w:r>
        <w:rPr>
          <w:lang w:val="hi_IN" w:bidi="hi_IN"/>
        </w:rPr>
        <w:t xml:space="preserve"> दो लोगों या समूहों के बीच एक पक्का और गंभीर समझौता है।</w:t>
      </w:r>
    </w:p>
    <w:p>
      <w:pPr/>
      <w:r>
        <w:rPr>
          <w:lang w:val="hi_IN" w:bidi="hi_IN"/>
        </w:rPr>
      </w:r>
      <w:r>
        <w:rPr>
          <w:b/>
          <w:lang w:val="hi_IN" w:bidi="hi_IN"/>
        </w:rPr>
        <w:t>इस्राएल</w:t>
      </w:r>
      <w:r>
        <w:rPr>
          <w:lang w:val="hi_IN" w:bidi="hi_IN"/>
        </w:rPr>
        <w:t xml:space="preserve"> देश का नाम है। इस्राएल भी वह नाम है जो यहोवा ने याकूब को दिया था, जो </w:t>
      </w:r>
      <w:r>
        <w:rPr>
          <w:b/>
          <w:lang w:val="hi_IN" w:bidi="hi_IN"/>
        </w:rPr>
        <w:t>अब्राहम</w:t>
      </w:r>
      <w:r>
        <w:rPr>
          <w:lang w:val="hi_IN" w:bidi="hi_IN"/>
        </w:rPr>
        <w:t xml:space="preserve"> का पोता है। </w:t>
      </w:r>
      <w:r>
        <w:rPr>
          <w:b/>
          <w:lang w:val="hi_IN" w:bidi="hi_IN"/>
        </w:rPr>
        <w:t>इस्राएली</w:t>
      </w:r>
      <w:r>
        <w:rPr>
          <w:lang w:val="hi_IN" w:bidi="hi_IN"/>
        </w:rPr>
        <w:t xml:space="preserve"> वह नाम है जिसका प्रयोग याकूब के </w:t>
      </w:r>
      <w:r>
        <w:rPr>
          <w:b/>
          <w:lang w:val="hi_IN" w:bidi="hi_IN"/>
        </w:rPr>
        <w:t>वंशज</w:t>
      </w:r>
      <w:r>
        <w:rPr>
          <w:lang w:val="hi_IN" w:bidi="hi_IN"/>
        </w:rPr>
        <w:t xml:space="preserve"> करते हैं। </w:t>
      </w:r>
      <w:r>
        <w:rPr>
          <w:lang w:val="hi_IN" w:bidi="hi_IN"/>
        </w:rPr>
        <w:t>इस्राएल</w:t>
      </w:r>
      <w:r>
        <w:rPr>
          <w:lang w:val="hi_IN" w:bidi="hi_IN"/>
        </w:rPr>
        <w:t xml:space="preserve"> और </w:t>
      </w:r>
      <w:r>
        <w:rPr>
          <w:b/>
          <w:lang w:val="hi_IN" w:bidi="hi_IN"/>
        </w:rPr>
        <w:t>इस्राएलियों</w:t>
      </w:r>
      <w:r>
        <w:rPr>
          <w:lang w:val="hi_IN" w:bidi="hi_IN"/>
        </w:rPr>
        <w:t xml:space="preserve"> की चर्चा मुख्य शब्दावली में की गई है।</w:t>
      </w:r>
    </w:p>
    <w:p>
      <w:pPr/>
      <w:r>
        <w:rPr>
          <w:lang w:val="hi_IN" w:bidi="hi_IN"/>
        </w:rPr>
      </w:r>
      <w:r>
        <w:rPr>
          <w:lang w:val="hi_IN" w:bidi="hi_IN"/>
        </w:rPr>
        <w:t xml:space="preserve">लोग मिस्र से एक </w:t>
      </w:r>
      <w:r>
        <w:rPr>
          <w:b/>
          <w:lang w:val="hi_IN" w:bidi="hi_IN"/>
        </w:rPr>
        <w:t>सेना</w:t>
      </w:r>
      <w:r>
        <w:rPr>
          <w:lang w:val="hi_IN" w:bidi="hi_IN"/>
        </w:rPr>
        <w:t xml:space="preserve"> की तरह निकले। एक सेना को सैनिकों के दलों में विभाजित किया जाता है जो एक व्यवस्थित ढंग से साथ चलते हैं। लोगों का सेना की तरह प्रस्थान करना यह दर्शाता है कि लोग समूहों में संगठित होकर व्यवस्थित ढंग से रवाना हुए।</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13:1–16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13:1–16 को सुनें और अपने मन में रखें।</w:t>
      </w:r>
    </w:p>
    <w:p>
      <w:pPr/>
      <w:r>
        <w:rPr>
          <w:lang w:val="hi_IN" w:bidi="hi_IN"/>
        </w:rPr>
      </w:r>
      <w:r>
        <w:rPr>
          <w:lang w:val="hi_IN" w:bidi="hi_IN"/>
        </w:rPr>
        <w:t xml:space="preserve">यदि सम्भव हो, तो निर्गमन 13:1–16 का ऑडियो संस्करण तीन बार, तीन अलग-अलग अनुवादों में सुनें। </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13:1–16 का ऑडियो संस्करण सबसे आसानी से समझ में आने वाले अनुवाद में सुनें।</w:t>
      </w:r>
    </w:p>
    <w:p>
      <w:pPr/>
      <w:r>
        <w:rPr>
          <w:lang w:val="hi_IN" w:bidi="hi_IN"/>
        </w:rPr>
      </w:r>
      <w:r>
        <w:rPr>
          <w:lang w:val="hi_IN" w:bidi="hi_IN"/>
        </w:rPr>
        <w:t>इस्राएलियों ने अपनी यात्रा शुरू कर दी है और वे मिस्र को छोड़कर निकल पड़े हैं। यहोवा मूसा को भविष्य के लिए निर्देश देना जारी रखता है। यहोवा इस समय ये निर्देश इसलिए देता है ताकि लोग ध्यान दें और जो कुछ भी घटित हुआ है उसे याद रखें। यह इस्राएलियों की यात्रा शुरू करने की कहानी है:</w:t>
      </w:r>
    </w:p>
    <w:p>
      <w:pPr/>
      <w:r>
        <w:rPr>
          <w:lang w:val="hi_IN" w:bidi="hi_IN"/>
        </w:rPr>
      </w:r>
      <w:r>
        <w:rPr>
          <w:lang w:val="hi_IN" w:bidi="hi_IN"/>
        </w:rPr>
        <w:t>सबसे पहले यहोवा ने मूसा से कहा कि इस्राएलियों को अपने हर पहलौठे बच्चे को यहोवा को अर्पण करना है। अर्पण करने का अर्थ है पवित्र या यहोवा का हिस्सा मानकर अलग रखना। इसके बाद यहोवा पहिलौठे पशुओं को भी इसमें शामिल करता है। यहोवा कहता है कि सभी इस्राएलियों के पहिलौठे और उनके पशुओं के पहिलौठे, सब यहोवा के हैं।</w:t>
      </w:r>
    </w:p>
    <w:p>
      <w:pPr/>
      <w:r>
        <w:rPr>
          <w:lang w:val="hi_IN" w:bidi="hi_IN"/>
        </w:rPr>
      </w:r>
      <w:r>
        <w:rPr>
          <w:lang w:val="hi_IN" w:bidi="hi_IN"/>
        </w:rPr>
        <w:t>कई लोग सोचते हैं कि पहलौठे केवल नर संतानों को ही संदर्भित करता है। दूसरे लोग मानते हैं कि पहिलौठे का अर्थ पहला जन्मा हुआ, चाहे स्त्री हो या पुरुष। मूल भाषा में पुल्लिंग शब्दों का उपयोग किया गया है। लेकिन ये शब्द कभी-कभी पुरुष और स्त्री दोनों के लिए या केवल पुरुष के लिए भी उपयोग हो सकते हैं। पाठ इसमें आगे कोई स्पष्टता नहीं देता। फिर भी कुछ लोग मानते हैं कि इस भाग की भाषा से लगता है कि यहोवा ने इस आज्ञा में लड़के और लड़कियाँ दोनों को शामिल किया है।</w:t>
      </w:r>
    </w:p>
    <w:p>
      <w:pPr/>
      <w:r>
        <w:rPr>
          <w:lang w:val="hi_IN" w:bidi="hi_IN"/>
        </w:rPr>
      </w:r>
      <w:r>
        <w:rPr>
          <w:lang w:val="hi_IN" w:bidi="hi_IN"/>
        </w:rPr>
        <w:t>पहिलौठों के विषय में यहोवा से निर्देश पाने के बाद, मूसा इस्राएलियों को बताता है कि भविष्य में इस दिन को कैसे स्मरण रखना है। मूसा कहता है कि यह दिन हमेशा याद रखने वाला दिन है। यह दिन, जो सूर्यास्त से आरंभ हुआ, पहले महीने का पंद्रहवाँ दिन है, वही दिन जब यहोवा और मृत्यु का स्वर्गदूत मिस्र से होकर गुजरे, मिस्रियों के पहिलौठों को मारा, लेकिन इस्राएलियों के घरों को छोड़ दिया। तब फ़िरौन ने मूसा और इस्राएलियों से कहा कि वे तुरन्त मिस्र छोड़ दें। इस्राएली उसी रात उठे और अपनी यात्रा पर निकल पड़े। मूसा उन निर्देशों को दोहराता है जो पहले दिए जा चुके थे। संभव है कि मूसा ने बाद में कहानी सुनाते समय लोगों को याद दिलाने के लिए इन्हें यहाँ जोड़ा हो।</w:t>
      </w:r>
    </w:p>
    <w:p>
      <w:pPr/>
      <w:r>
        <w:rPr>
          <w:lang w:val="hi_IN" w:bidi="hi_IN"/>
        </w:rPr>
      </w:r>
      <w:r>
        <w:rPr>
          <w:lang w:val="hi_IN" w:bidi="hi_IN"/>
        </w:rPr>
        <w:t>मूसा इस्राएलियों से कहता है कि यह वह दिन है जब वे मिस्र से निकले, जो उनकी दासत्व का देश था। जब मूसा मिस्र को उनकी दासत्व का देश कहता है, तो वह मिस्र के बारे में नकारात्मक तरीके से बात कर रहा है। बंधुआ होना या दास होना मतलब स्वतंत्र न होना। आप अपनी इच्छा से कुछ नहीं कर सकते। आपको वही करना होता है जो आपका स्वामी कहता है। इस्राएली मिस्र के इस बंधन को अपने पीछे छोड़ रहे हैं।</w:t>
      </w:r>
    </w:p>
    <w:p>
      <w:pPr/>
      <w:r>
        <w:rPr>
          <w:lang w:val="hi_IN" w:bidi="hi_IN"/>
        </w:rPr>
      </w:r>
      <w:r>
        <w:rPr>
          <w:lang w:val="hi_IN" w:bidi="hi_IN"/>
        </w:rPr>
        <w:t>मूसा कहता है कि यहोवा ने अपने सामर्थी हाथ की शक्ति का उपयोग किया है। यह यहोवा की अद्भुत सामर्थ को दर्शाने वाला एक शब्द-चित्र है।</w:t>
      </w:r>
    </w:p>
    <w:p>
      <w:pPr/>
      <w:r>
        <w:rPr>
          <w:lang w:val="hi_IN" w:bidi="hi_IN"/>
        </w:rPr>
      </w:r>
      <w:r>
        <w:rPr>
          <w:lang w:val="hi_IN" w:bidi="hi_IN"/>
        </w:rPr>
        <w:t>मूसा इस्राएलियों को याद दिलाता है कि पर्व के दौरान उन्हें बिना खमीर की बनी रोटी खानी है। घर में या रोटी में कहीं भी खमीर नहीं होना चाहिए। खमीर वह होता है जो रोटी को पकते समय फुलाता है। मूसा ने यह निर्देश पंद्रहवें दिन से पहले दिया था, और यहाँ मूसा लोगों को इस निर्देश की याद दिलाता है। बिना खमीर वाली रोटी के बारे में निर्देश इस खास सप्ताह पर लागू होते हैं।</w:t>
      </w:r>
    </w:p>
    <w:p>
      <w:pPr/>
      <w:r>
        <w:rPr>
          <w:lang w:val="hi_IN" w:bidi="hi_IN"/>
        </w:rPr>
      </w:r>
      <w:r>
        <w:rPr>
          <w:lang w:val="hi_IN" w:bidi="hi_IN"/>
        </w:rPr>
        <w:t>मूसा कहता है कि लोगों को अबीब के महीने में आज़ाद कर दिया गया है। अबीब इस महीने का प्राचीन नाम है। बाद में, इस्राएली इस महीने का नाम बदलकर दूसरा शब्द रखेंगे। यह महीना वसंत में मार्च और अप्रैल के बीच आता है और यह चाँद पर निर्भर करता है। मूसा इस्राएलियों से कहता है कि उन्हें हर साल इस समय मिस्र से निकलने की इस घटना को मनाना है।</w:t>
      </w:r>
    </w:p>
    <w:p>
      <w:pPr/>
      <w:r>
        <w:rPr>
          <w:lang w:val="hi_IN" w:bidi="hi_IN"/>
        </w:rPr>
      </w:r>
      <w:r>
        <w:rPr>
          <w:lang w:val="hi_IN" w:bidi="hi_IN"/>
        </w:rPr>
        <w:t>रुकें और नीचे दिए गए प्रश्न पर चर्चा करें। अपने वार्षिक पर्वों और त्योहारों के बारे में बात करें। कौन-से त्योहार हर साल एक ही समय पर आते हैं? लोगों को कैसे पता चलेगा कि त्योहार कब शुरू होना चाहिए? रिकॉर्डिंग को यहाँ रोकें।</w:t>
      </w:r>
    </w:p>
    <w:p>
      <w:pPr/>
      <w:r>
        <w:rPr>
          <w:lang w:val="hi_IN" w:bidi="hi_IN"/>
        </w:rPr>
      </w:r>
      <w:r>
        <w:rPr>
          <w:lang w:val="hi_IN" w:bidi="hi_IN"/>
        </w:rPr>
        <w:t>मूसा कहता है कि जब इस्राएली उस भूमि में पहुँचेंगे जिसे यहोवा ने अब्राहम और उसके वंश को देने की प्रतिज्ञा की थी, तब वे बिना खमीर की रोटी का यह पर्व मनाएँ। मूसा उन लोगों के समूहों के नाम बताता है जो उस देश में रहते हैं जिसका वादा यहोवा ने इस समय किया है। ये लोग समूह कनानी, हित्ती, एमोरी, हिब्बी और यबूसी हैं। ये उस देश में रहने वाले लोगों के गोत्रों के नाम हैं। ये पाँच नाम उस समय वहाँ रहने वाली सभी गोत्रों का प्रतिनिधित्व करते हैं। मूसा लोगों से कहता है कि उस देश में दूध और मधु की धारा बहती है। देश में दूध और मधु की धारा बहती है यह एक शब्द-चित्र है, जो एक बहुत समृद्ध और उपजाऊ जमीन के बारे में बताता है। गाय, भेड़ और बकरी दूध देती हैं, जिसे लोग पी सकते हैं और इसका उपयोग पनीर, दही और अन्य भोजन बनाने के लिए कर सकते हैं। इन पशुओं को देश में जीवित रहने के लिए घास और पानी की आवश्यकता होती है। मूसा कह रहा है कि देश में पर्याप्त घास और पानी है ताकि इन पशुओं की आवश्यकताओं को पूरा किया जा सके, ताकि वे बहुतायत से दूध दे सकें।</w:t>
      </w:r>
    </w:p>
    <w:p>
      <w:pPr/>
      <w:r>
        <w:rPr>
          <w:lang w:val="hi_IN" w:bidi="hi_IN"/>
        </w:rPr>
      </w:r>
      <w:r>
        <w:rPr>
          <w:lang w:val="hi_IN" w:bidi="hi_IN"/>
        </w:rPr>
        <w:t>मधुमक्खियाँ फूलों से शहद बनाती हैं। उस देश में फलदार पेड़ और दूसरे पेड़ और झाड़ियाँ हैं जिनसे मधुमक्खियाँ रस इकट्ठा करती हैं और मधुमक्खियाँ इस रस का इस्तेमाल शहद बनाने के लिए करती हैं। इन पेड़ों को बढ़ने के लिए पर्याप्त पानी की आवश्यकता होती है। देश में दूध और मधु की धारा बहती है के इस शब्द-चित्र का उपयोग करके, मूसा यह बताता है कि वह देश इस्राएलियों की सभी आवश्यकताओं को भरपूर रूप से पूरा करेगी। यहोवा ने उनके पूर्वजों से शपथ ली या वादा किया है कि यह देश अब्राहम के वंशजों की होगी। पूर्वज वे लोग हैं जो पहले आए, जैसे माता-पिता, दादा-दादी और परदादा-परदादी। इस मामले में, पूर्वजों का अर्थ अब्राहम, अब्राहम का पुत्र इसहाक और इसहाक का पुत्र याकूब है।</w:t>
      </w:r>
    </w:p>
    <w:p>
      <w:pPr/>
      <w:r>
        <w:rPr>
          <w:lang w:val="hi_IN" w:bidi="hi_IN"/>
        </w:rPr>
      </w:r>
      <w:r>
        <w:rPr>
          <w:lang w:val="hi_IN" w:bidi="hi_IN"/>
        </w:rPr>
        <w:t xml:space="preserve">यहाँ रुकें और एक नक्शा दिखाएँ जिसमें </w:t>
      </w:r>
      <w:r>
        <w:rPr>
          <w:lang w:val="hi_IN" w:bidi="hi_IN"/>
        </w:rPr>
        <w:t>मिस्र और प्रतिज्ञा किया गया देश</w:t>
      </w:r>
      <w:r>
        <w:rPr>
          <w:lang w:val="hi_IN" w:bidi="hi_IN"/>
        </w:rPr>
        <w:t xml:space="preserve"> शामिल हो। इन जातीय समूहों के क्षेत्रों को नक्शे पर चिह्नित किया जाना चाहिए: यबूसियों, कनानियों, हित्तियों, एमोरियों, हिवियों। रिकॉर्डिंग को यहाँ रोकें।</w:t>
      </w:r>
    </w:p>
    <w:p>
      <w:pPr/>
      <w:r>
        <w:rPr>
          <w:lang w:val="hi_IN" w:bidi="hi_IN"/>
        </w:rPr>
      </w:r>
      <w:r>
        <w:rPr>
          <w:lang w:val="hi_IN" w:bidi="hi_IN"/>
        </w:rPr>
        <w:t>फिर मूसा अखमीरी रोटी के पर्व के विषय पर लौटता है और उन्हें पर्व के नियमों की याद दिलाता है। मूसा ने उन्हें इस पर्व के बारे में पिछले भाग में बहुत खास निर्देश दिए थे। यहाँ मूसा कुछ निर्देशों को दोहराता है। उन्हें सात दिन तक घर से सारा खमीर हटाना है और इन सात दिनों के दौरान बिना खमीर की बनी रोटी खानी है। फिर सातवें दिन, वे यहोवा के लिए एक पर्व मनाएँगे।</w:t>
      </w:r>
    </w:p>
    <w:p>
      <w:pPr/>
      <w:r>
        <w:rPr>
          <w:lang w:val="hi_IN" w:bidi="hi_IN"/>
        </w:rPr>
      </w:r>
      <w:r>
        <w:rPr>
          <w:lang w:val="hi_IN" w:bidi="hi_IN"/>
        </w:rPr>
        <w:t>मूसा ने लोगों से कहा कि उन्हें अपने बच्चों को इस त्योहार के बारे में बताना चाहिए। यह त्योहार एक दिखने वाला चिन्ह होगा या ऐसा कुछ होगा जिसे आप देख सकते हैं। चिन्ह का अर्थ है कि यह एक अनुस्मारक होगा या लोगों को याद दिलाएगा कि क्या हुआ था। यह आपके सिर या हाथ पर लगे निशान या छाप जैसा होगा। कुछ प्राचीन संस्कृतियों में दासों पर छाप लगाया जाता था। कई संस्कृतियों में आज भी एक चिन्ह या छाप होता है, जो वे पशुओं पर लगाते हैं ताकि हर कोई उस पशु के स्वामी को जान सके। जिस प्रकार वह छाप स्वामी के बारे में बताती है, वैसे ही यह त्योहार सभी को यह घोषणा करना चाहिए कि इस्राएली यहोवा के हैं। मूसा फिर से शब्द-चित्र के द्वारा यहोवा की शक्ति को याद दिलाता है। मूसा यहोवा के सामर्थी हाथ के बारे में बात करता है। यहोवा ने इस सामर्थी हाथ का उपयोग करके इस्राएलियों को मिस्र की दासत्व से छुड़ाया। सामर्थी हाथ एक शब्द चित्र है जो अद्भुत सामर्थ को दर्शाता है।</w:t>
      </w:r>
    </w:p>
    <w:p>
      <w:pPr>
        <w:pStyle w:val="ListBullet"/>
        <w:spacing w:line="240" w:lineRule="auto"/>
        <w:ind w:left="720"/>
      </w:pPr>
      <w:r>
        <w:rPr>
          <w:lang w:val="hi_IN" w:bidi="hi_IN"/>
        </w:rPr>
      </w:r>
      <w:r>
        <w:rPr>
          <w:lang w:val="hi_IN" w:bidi="hi_IN"/>
        </w:rPr>
        <w:t xml:space="preserve">यहाँ रुकें और एक </w:t>
      </w:r>
      <w:r>
        <w:rPr>
          <w:lang w:val="hi_IN" w:bidi="hi_IN"/>
        </w:rPr>
        <w:t>पशु की तस्वीर दिखाएँ जिस पर छाप लगी हो</w:t>
      </w:r>
      <w:r>
        <w:rPr>
          <w:lang w:val="hi_IN" w:bidi="hi_IN"/>
        </w:rPr>
        <w:t>।</w:t>
      </w:r>
    </w:p>
    <w:p>
      <w:pPr>
        <w:pStyle w:val="ListBullet"/>
        <w:spacing w:line="240" w:lineRule="auto"/>
        <w:ind w:left="720"/>
      </w:pPr>
      <w:r>
        <w:rPr>
          <w:lang w:val="hi_IN" w:bidi="hi_IN"/>
        </w:rPr>
      </w:r>
      <w:r>
        <w:rPr>
          <w:lang w:val="hi_IN" w:bidi="hi_IN"/>
        </w:rPr>
        <w:t>यहाँ रुकें और नीचे दिए गए प्रश्न पर चर्चा करें: आप अपने जानवरों पर कैसे निशान लगाते हैं ताकि हर व्यक्ति को पता चले कि कौन सा जानवर उसका है? आप इस निशान को क्या कहते हैं? रिकॉर्डिंग को यहाँ रोकें।</w:t>
      </w:r>
    </w:p>
    <w:p>
      <w:pPr/>
      <w:r>
        <w:rPr>
          <w:lang w:val="hi_IN" w:bidi="hi_IN"/>
        </w:rPr>
      </w:r>
      <w:r>
        <w:rPr>
          <w:lang w:val="hi_IN" w:bidi="hi_IN"/>
        </w:rPr>
        <w:t>त्योहार को समझाने के बाद, मूसा फिर पहलौठे पुत्रों और पहलौठे नर पशुओं के विषय में क्या करना है, इसकी व्याख्या करता है। इस भाग में पहले पहलौठे का अर्थ लड़का या लड़की दोनों हो सकता था, लेकिन यहाँ यह भाग केवल पुरुषों के बारे में बात करता है। मूसा कहता है कि सभी पहलौठे पुत्र और पहिलौठे नर पशु यहोवा के हैं। यहाँ, मूसा घरेलू पशुओं के बारे में बात कर रहा है, न कि जंगली पशुओं के बारे में। वास्तव में मूसा उस विषय में बात करता है कि जब लोग उस देश पर पहुँचेंगे जिसका यहोवा ने उनसे वादा किया है, तब वे क्या करेंगे। उस समय, उन्हें पहलौठे नर यहोवा को अर्पित करने होंगे। इसका अर्थ यह है कि पहलौठों को यहोवा के लिए एक बलि के रूप में चढ़ाया जाएगा।</w:t>
      </w:r>
    </w:p>
    <w:p>
      <w:pPr/>
      <w:r>
        <w:rPr>
          <w:lang w:val="hi_IN" w:bidi="hi_IN"/>
        </w:rPr>
      </w:r>
      <w:r>
        <w:rPr>
          <w:lang w:val="hi_IN" w:bidi="hi_IN"/>
        </w:rPr>
        <w:t>फिर मूसा कहता है कि लोगों को पुत्र के स्थान पर एक मेम्ना या एक बच्चा बकरी चढ़ाकर उन पुत्रों को वापस खरीदना होगा। वापस खरीदने के लिए एक दूसरा शब्द छुड़ाना है। किसी वस्तु को छुड़ाने का अर्थ है उसके लिए कीमत चुकाना ताकि वह स्वतंत्र हो जाए। उनके पास एक मेम्ना या एक बकरी का बच्चा चढ़ाकर पहलौठे गधे को वापस खरीदने या छुड़ाने का विकल्प है। गधा एक जरूरी काम करने वाला जानवर था जिसे खेत में कई अलग-अलग तरीकों से इस्तेमाल किया जाता था। यदि वे गधे को वापस खरीदना नहीं चाहते हैं, तो उन्हें उस पशु की गर्दन तोड़कर मार डालना होगा। पुत्रों के लिए कोई विकल्प नहीं है—हर पुत्र को वापस खरीदा या उसके स्थान पर एक मेम्ना या बकरी का बच्चा चढ़ाकर छुड़ाना होता था। पुत्र यहोवा के हैं, लेकिन माता-पिता को पुत्र के स्थान पर एक मेम्ना या बकरी का बच्चा बलि के रूप में चढ़ाकर उसे वापस खरीदना होगा। यहोवा इस्राएलियों को अपने पुत्रों को बलि देने की अनुमति नहीं देगा।</w:t>
      </w:r>
    </w:p>
    <w:p>
      <w:pPr/>
      <w:r>
        <w:rPr>
          <w:lang w:val="hi_IN" w:bidi="hi_IN"/>
        </w:rPr>
      </w:r>
      <w:r>
        <w:rPr>
          <w:lang w:val="hi_IN" w:bidi="hi_IN"/>
        </w:rPr>
        <w:t xml:space="preserve">यहाँ रुकें और एक </w:t>
      </w:r>
      <w:r>
        <w:rPr>
          <w:lang w:val="hi_IN" w:bidi="hi_IN"/>
        </w:rPr>
        <w:t>गधे</w:t>
      </w:r>
      <w:r>
        <w:rPr>
          <w:lang w:val="hi_IN" w:bidi="hi_IN"/>
        </w:rPr>
        <w:t xml:space="preserve"> की तस्वीर दिखाएँ। रिकॉर्डिंग को यहाँ रोकें।</w:t>
      </w:r>
    </w:p>
    <w:p>
      <w:pPr/>
      <w:r>
        <w:rPr>
          <w:lang w:val="hi_IN" w:bidi="hi_IN"/>
        </w:rPr>
      </w:r>
      <w:r>
        <w:rPr>
          <w:lang w:val="hi_IN" w:bidi="hi_IN"/>
        </w:rPr>
        <w:t>मूसा समझाता है कि यह सब लोगों को याद दिलाने के लिए है कि यहोवा ने मिस्र में उनके लिए क्या किया था। जब बच्चे इसका कारण पूछें, तो माता-पिता को उन्हें बताना चाहिए कि कैसे यहोवा ने अपने हाथ की शक्ति का उपयोग करके लोगों को दासत्व से बाहर निकाला। मूसा जो हुआ उसका सार बताता है। फ़िरौन ने इस्राएलियों को मिस्र से बाहर जाने देने से इनकार कर दिया। फिर यहोवा ने मिस्रियों के पहलौठे पुत्रों और पशुओं को मार डाला। इसे याद रखने के लिए, इस्राएलियों को अपने पशुओं के पहलौठों को बलिदान के रूप में चढ़ाना है। वे अपने पहलौठे पुत्रों को बलि नहीं देंगे। पुत्र यहोवा के हैं। लेकिन इस्राएली उसके बजाय एक मेम्ना या बकरी के बच्चे को बलिदान के रूप में चढ़ाकर उस पुत्र को वापस खरीद लेंगे। यह समारोह उन्हें यहोवा की सामर्थ की याद दिलाने के लिए एक चिन्ह होगा। मूसा दोहराता है कि यह समारोह उनके हाथों या माथों पर एक छाप या निशान के समान होगा—जब वे उस चिन्ह को देखेंगे तो उन्हें याद आएगा कि यहोवा ने उनके लिए क्या किया था।</w:t>
      </w:r>
      <w:r>
        <w:rPr>
          <w:lang w:val="hi_IN" w:bidi="hi_IN"/>
        </w:rPr>
      </w:r>
    </w:p>
    <w:p>
      <w:pPr>
        <w:pStyle w:val="Heading3"/>
      </w:pPr>
      <w:r>
        <w:rPr>
          <w:lang w:val="hi_IN" w:bidi="hi_IN"/>
        </w:rPr>
        <w:t>घटनाओं को समझाना</w:t>
      </w:r>
    </w:p>
    <w:p>
      <w:pPr/>
      <w:r>
        <w:rPr>
          <w:lang w:val="hi_IN" w:bidi="hi_IN"/>
        </w:rPr>
      </w:r>
      <w:r>
        <w:rPr>
          <w:lang w:val="hi_IN" w:bidi="hi_IN"/>
        </w:rPr>
        <w:t>निर्गमन 13:1–16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यहोवा मूसा को पहलौठों के अर्पण के बारे में निर्देश देता है।</w:t>
      </w:r>
    </w:p>
    <w:p>
      <w:pPr/>
      <w:r>
        <w:rPr>
          <w:lang w:val="hi_IN" w:bidi="hi_IN"/>
        </w:rPr>
      </w:r>
      <w:r>
        <w:rPr>
          <w:b/>
          <w:lang w:val="hi_IN" w:bidi="hi_IN"/>
        </w:rPr>
        <w:t>दूसरे दृश्य में:</w:t>
      </w:r>
      <w:r>
        <w:rPr>
          <w:lang w:val="hi_IN" w:bidi="hi_IN"/>
        </w:rPr>
        <w:t xml:space="preserve"> मूसा इस्राएलियों को विशिष्ट निर्देश देता है कि उन्हें इस रात की घटनाओं को किस प्रकार स्मरण रखना है। उन्हें याद रखने के लिए एक विशेष पर्व मनाना है। उन्हें अपने बच्चों को यह समझाना होगा कि क्या हुआ था। इसके अलावा, मूसा इस्राएलियों से कहता है कि पहलौठे पुत्र और पहलौठे नर पशु यहोवा के हैं। लोगों को उसके बजाय एक मेम्ना या बकरी का बच्चा चढ़ाकर अपने पुत्रों को छुड़ाना होगा। यह उन्हें यह याद दिलाने के लिए है कि कैसे यहोवा ने मिस्र में उनके प्राणों की रक्षा की।</w:t>
      </w:r>
    </w:p>
    <w:p>
      <w:pPr/>
      <w:r>
        <w:rPr>
          <w:lang w:val="hi_IN" w:bidi="hi_IN"/>
        </w:rPr>
      </w:r>
      <w:r>
        <w:rPr>
          <w:b/>
          <w:lang w:val="hi_IN" w:bidi="hi_IN"/>
        </w:rPr>
        <w:t>तीसरे दृश्य में:</w:t>
      </w:r>
      <w:r>
        <w:rPr>
          <w:lang w:val="hi_IN" w:bidi="hi_IN"/>
        </w:rPr>
        <w:t xml:space="preserve"> यहोवा इस्राएलियों को बताता है कि भविष्य में जब उनके बच्चे अपने माता-पिता से इस त्योहार का अर्थ समझाने को कहेंगे, तब उन्हें क्या उत्तर देना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फ़िरौन का उल्लेख किया गया है</w:t>
      </w:r>
    </w:p>
    <w:p>
      <w:pPr/>
      <w:r>
        <w:rPr>
          <w:lang w:val="hi_IN" w:bidi="hi_IN"/>
        </w:rPr>
      </w:r>
      <w:r>
        <w:rPr>
          <w:lang w:val="hi_IN" w:bidi="hi_IN"/>
        </w:rPr>
        <w:t>एक समूह के रूप में, भाग के परिवेश के इन हिस्सों पर ध्यान दें:</w:t>
      </w:r>
    </w:p>
    <w:p>
      <w:pPr/>
      <w:r>
        <w:rPr>
          <w:lang w:val="hi_IN" w:bidi="hi_IN"/>
        </w:rPr>
      </w:r>
      <w:r>
        <w:rPr>
          <w:lang w:val="hi_IN" w:bidi="hi_IN"/>
        </w:rPr>
        <w:t>इस भाग में, हम देखते हैं कि पहलौठों के अर्पण और फसह के पर्व से संबंधित आज्ञाएँ एक साथ जुड़ी हुई लगती हैं। इसका एक कारण यह हो सकता है कि भूमध्य रेखा के उत्तर में फसह का समय वही होता है जब पालतू पशु अपने बच्चों को जन्म देते हैं। इसलिए, फसह के दौरान इस्राएली नवजात पशुओं से घिरे रहते हैं! साथ ही, फसह का पर्व पहलौठों के महत्व को दर्शाता है, क्योंकि उसी रात मिस्र के मनुष्यों और पशुओं के सभी पहलौठे मारे गए थे। यहोवा के निर्देशों का पालन करते समय इस बात को ध्यान में रखें।</w:t>
      </w:r>
    </w:p>
    <w:p>
      <w:pPr/>
      <w:r>
        <w:rPr>
          <w:lang w:val="hi_IN" w:bidi="hi_IN"/>
        </w:rPr>
      </w:r>
      <w:r>
        <w:rPr>
          <w:lang w:val="hi_IN" w:bidi="hi_IN"/>
        </w:rPr>
        <w:t>पहले दृश्य में, यहोवा मूसा से कहता है कि पहलौठा बच्चा, या माता की कोख से जन्म लेने वाली पहली संतान, वह यहोवा का है।</w:t>
      </w:r>
    </w:p>
    <w:p>
      <w:pPr/>
      <w:r>
        <w:rPr>
          <w:lang w:val="hi_IN" w:bidi="hi_IN"/>
        </w:rPr>
      </w:r>
      <w:r>
        <w:rPr>
          <w:lang w:val="hi_IN" w:bidi="hi_IN"/>
        </w:rPr>
        <w:t>यहाँ रुकें और गर्भ शब्द पर चर्चा करें। किसी भी माहौल में, आप गर्भ के लिए कौन सा विनम्र शब्द या शब्द इस्तेमाल कर सकते हैं, जिसे असभ्य न माना जाए? गर्भ स्त्री के शरीर का वह स्थान है जहाँ अजन्मा बच्चा जन्म लेने के समय तक रहता है। एक गर्भवती स्त्री के बारे में एक कहानी सुनाएँ। कहानी में गर्भ शब्द शामिल होना चाहिए। रिकॉर्डिंग को यहाँ रोकें।</w:t>
      </w:r>
    </w:p>
    <w:p>
      <w:pPr/>
      <w:r>
        <w:rPr>
          <w:lang w:val="hi_IN" w:bidi="hi_IN"/>
        </w:rPr>
      </w:r>
      <w:r>
        <w:rPr>
          <w:lang w:val="hi_IN" w:bidi="hi_IN"/>
        </w:rPr>
        <w:t>यह भाग पहलौठों का वर्णन करने के लिए एक शब्द चित्र का उपयोग करता है। यह भाग गर्भ से जन्म लेने वाली पहली संतान को अर्पण करने के लिए कहता है। गर्भ स्त्री के शरीर का वह स्थान है जहाँ अजन्मा बच्चा जन्म लेने के समय तक बढ़ता है। गर्भ तब तक बंद रहेगा जब तक बच्चा पैदा नहीं होता। यहाँ चित्र यह है कि बच्चा गर्भ खोलकर संसार में बाहर आने का प्रयास करता है।</w:t>
      </w:r>
    </w:p>
    <w:p>
      <w:pPr/>
      <w:r>
        <w:rPr>
          <w:lang w:val="hi_IN" w:bidi="hi_IN"/>
        </w:rPr>
      </w:r>
      <w:r>
        <w:rPr>
          <w:lang w:val="hi_IN" w:bidi="hi_IN"/>
        </w:rPr>
        <w:t>यहाँ रुकें और एक कहानी सुनाएँ। किसी ऐसे व्यक्ति के बारे में एक कहानी सुनाएँ जिसका बच्चा है। यह बच्चा परिवार का पहलौठा बच्चा है। इस घटना का वर्णन करने वाले किसी भी शब्द चित्र को सुनें। आप एक ऐसा शब्द चित्र तय करने की कोशिश कर रहे हैं जिसे आपके लोग समझ सकें और जो इस प्रक्रिया को बताए। रिकॉर्डिंग को यहाँ रोकें।</w:t>
      </w:r>
    </w:p>
    <w:p>
      <w:pPr/>
      <w:r>
        <w:rPr>
          <w:lang w:val="hi_IN" w:bidi="hi_IN"/>
        </w:rPr>
      </w:r>
      <w:r>
        <w:rPr>
          <w:lang w:val="hi_IN" w:bidi="hi_IN"/>
        </w:rPr>
        <w:t>दूसरे दृश्य में, मूसा इस्राएलियों को कुछ विशेष निर्देश देता है कि जब वे उस देश में पहुँचें जिसका यहोवा ने उनसे वादा किया है, तो उन्हें इस रात की घटनाओं को कैसे याद रखना है। इन निर्देशों को इस समय कहानी में सम्मिलित किया गया था ताकि लोग उन्हें याद रख सकें। यह पहले महीने का पंद्रहवाँ दिन है।</w:t>
      </w:r>
    </w:p>
    <w:p>
      <w:pPr/>
      <w:r>
        <w:rPr>
          <w:lang w:val="hi_IN" w:bidi="hi_IN"/>
        </w:rPr>
      </w:r>
      <w:r>
        <w:rPr>
          <w:lang w:val="hi_IN" w:bidi="hi_IN"/>
        </w:rPr>
        <w:t>फिर मूसा उन्हें उस देश के बारे में कुछ जानकारी देता है जिसका यहोवा ने उनसे वादा किया है। मूसा उन्हें आश्वस्त करता है कि यहोवा ने उन्हें वह देश दिया है। मूसा उन्हें बताता है कि उस देश में कौन लोग रहते हैं, और वह वर्णन करता है कि वह भूमि बहुत उपजाऊ है।</w:t>
      </w:r>
    </w:p>
    <w:p>
      <w:pPr/>
      <w:r>
        <w:rPr>
          <w:lang w:val="hi_IN" w:bidi="hi_IN"/>
        </w:rPr>
      </w:r>
      <w:r>
        <w:rPr>
          <w:lang w:val="hi_IN" w:bidi="hi_IN"/>
        </w:rPr>
        <w:t>यहाँ रुकें और समूह में निम्नलिखित पर चर्चा करें: आपकी संस्कृति में, जिस देश में आप जाकर बसने वाले हैं, उसके बारे में कौन-सी जानकारी साझा करना महत्वपूर्ण माना जाता है? इस ऑडियो को यहाँ रोकें।</w:t>
      </w:r>
    </w:p>
    <w:p>
      <w:pPr/>
      <w:r>
        <w:rPr>
          <w:lang w:val="hi_IN" w:bidi="hi_IN"/>
        </w:rPr>
      </w:r>
      <w:r>
        <w:rPr>
          <w:lang w:val="hi_IN" w:bidi="hi_IN"/>
        </w:rPr>
        <w:t>मूसा लोगों से कहता है कि उन्हें इस दिन को हमेशा याद रखना है। इस्राएलियों को हर साल एक विशेष पर्व मनाना है। मूसा इस पर्व के बारे में पहले से दी गई कुछ निर्देशों को फिर से दोहराता है। यह अख़मीरी रोटी या बिना खमीर के बनाई गई रोटी का पर्व है। यह पर्व एक प्रत्यक्ष चिह्न होगा जो लोगों को वह सब स्मरण दिलाएगा जो यहोवा ने उनके लिए मिस्र छोड़ते समय किया था। उन्हें यह पर्व निर्धारित समय पर मनाना होगा, जिसका अर्थ है वर्ष का पहला महीना है। इस्राएलियों को अपने बच्चों को इस पर्व का कारण समझाना होगा। बच्चों को यह जरूर सीखना चाहिए कि यहोवा ने इस्राएलियों को मिस्रियों से छुड़ाने के लिए अपने सामर्थी हाथ का उपयोग किया।</w:t>
      </w:r>
    </w:p>
    <w:p>
      <w:pPr/>
      <w:r>
        <w:rPr>
          <w:lang w:val="hi_IN" w:bidi="hi_IN"/>
        </w:rPr>
      </w:r>
      <w:r>
        <w:rPr>
          <w:lang w:val="hi_IN" w:bidi="hi_IN"/>
        </w:rPr>
        <w:t>रुकें और नीचे दिए गए प्रश्न पर चर्चा करें। एक बहुत शक्तिशाली शासक के बारे में एक कहानी सुनाएँ। यह शासक अपनी शक्ति का उपयोग सामर्थी तरीकों से करता है। कहानीकार की बात सुनें और देखें कि क्या कहानीकार इस शासक की शक्ति का वर्णन करने के लिए किसी भी शब्द चित्र का उपयोग करता है। रिकॉर्डिंग को यहाँ रोकें।</w:t>
      </w:r>
    </w:p>
    <w:p>
      <w:pPr/>
      <w:r>
        <w:rPr>
          <w:lang w:val="hi_IN" w:bidi="hi_IN"/>
        </w:rPr>
      </w:r>
      <w:r>
        <w:rPr>
          <w:lang w:val="hi_IN" w:bidi="hi_IN"/>
        </w:rPr>
        <w:t>मूसा निर्देश देना जारी रखता है। मूसा फिर से समझाता है कि पशुओं के पहलौठे नर और हर परिवार का पहलौठे पुत्र यहोवा के हैं। इन्हें यहोवा के लिए अर्पण करना अनिवार्य है। पशुओं को बलिदान के रूप में चढ़ाया जाएगा। इस्राएलियों को उसके बजाय एक मेम्ना या बकरी का बच्चा चढ़ाकर उस पुत्र को वापस खरीदना होगा। पहलौठे पुत्र यहोवा के होंगे, परंतु उनका बलिदान नहीं किया जाना चाहिए। इसके अलावा, इस्राएली गधा जैसे पशुओं को वापस खरीद सकते हैं, जिसकी सहायता खेती के कार्यों के लिए आवश्यक होती है। वे इन पशुओं के बजाय एक मेम्ना या बकरी का बच्चा चढ़ाकर उन्हें वापस खरीद सकते हैं। यदि वे पशु को वापस नहीं खरीदते, तो उन्हें उस पशु को मारना होगा।</w:t>
      </w:r>
    </w:p>
    <w:p>
      <w:pPr/>
      <w:r>
        <w:rPr>
          <w:lang w:val="hi_IN" w:bidi="hi_IN"/>
        </w:rPr>
      </w:r>
      <w:r>
        <w:rPr>
          <w:lang w:val="hi_IN" w:bidi="hi_IN"/>
        </w:rPr>
        <w:t>फिर तीसरे दृश्य में, मूसा इस्राएलियों को बताता है कि जब उनके बच्चे इन सब बातों का अर्थ पूछेंगे, तब उन्हें क्या उत्तर देना है। इस्राएली अपने बच्चों को यह कहानी सुनाएँगे कि कैसे यहोवा ने मिस्रियों के पहलौठे पुत्रों और पशुओं को मार डाला क्योंकि फ़िरौन जिद्दी था और उसने इस्राएलियों को मिस्र छोड़ने की अनुमति देने से इनकार कर दिया। यहोवा ने अपने सामर्थी हाथ की सामर्थ्य का उपयोग करके इस्राएलियों को मिस्र से बाहर निकाला। पहलौठे पुत्र को वापस खरीदने और पहलौठे पशुओं को बलि के रूप में अर्पण करने की यह विधि इस्राएलियों के लिए एक चिह्न होगी यह उन्हें स्मरण दिलाएगी कि यहोवा का शक्तिशाली हाथ ही उन्हें मिस्र से बाहर निकाल कर लाया था।</w:t>
      </w:r>
    </w:p>
    <w:p>
      <w:pPr/>
      <w:r>
        <w:rPr>
          <w:lang w:val="hi_IN" w:bidi="hi_IN"/>
        </w:rPr>
      </w:r>
      <w:r>
        <w:rPr>
          <w:lang w:val="hi_IN" w:bidi="hi_IN"/>
        </w:rPr>
        <w:t>अब समूह को इस भाग और इसमें होने वाली घटनाओं को समझने के लिए कथापट तैयार करना, चित्र बनाना,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13:1–16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फ़िरौन का उल्लेख किया गया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कहानी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दृश्य में, मूसा लोगों से कहता है कि वे पहलौठे बच्चों और पशुओं के पहलौठों को यहोवा के लिए अर्पण करें।</w:t>
      </w:r>
    </w:p>
    <w:p>
      <w:pPr/>
      <w:r>
        <w:rPr>
          <w:lang w:val="hi_IN" w:bidi="hi_IN"/>
        </w:rPr>
      </w:r>
      <w:r>
        <w:rPr>
          <w:lang w:val="hi_IN" w:bidi="hi_IN"/>
        </w:rPr>
        <w:t>दूसरे दृश्य में, मूसा लोगों को निर्देश देना जारी रखता है कि मिस्र से निकलते समय जो हुआ उसे उन्हें कैसे याद रखना है। उन्हें हर साल अबीब के महीने या वर्ष के पहले महीने में एक विशेष पर्व मनाना है। यह अख़मीरी रोटी का पर्व है। इस पर्व को मनाने से पहले उन्हें अपने घरों से सारे खमीर को पूरी तरह हटा देना होगा। उन्हें सात दिन तक बिना खमीर की बनी रोटी खानी है और फिर वे पर्व मनाएँगे।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मूसा से पूछें, "आप इन निर्देशों को क्यों दोहरा रहे हैं?" आप सुन सकते हैं: </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मूसा लोगों से कहता है कि यहोवा ने अपने सामर्थी हाथ की सामर्थ्य का उपयोग करके उन्हें मिस्र से बाहर निकाला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इस्राएलियों से पूछें, "जब मूसा कहता है कि यहोवा के सामर्थी हाथ की सामर्थ्य ने यह किया है, तो उसका क्या अर्थ है?" आप सुन सकते हैं: </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मूसा लोगों को बताता है कि जब वे उस देश में पहुँच जाएँगे जिसे यहोवा ने उनके पूर्वजों से देने की प्रतिज्ञा की थी, तब उन्हें यह पर्व अवश्य मनाना होगा। प्रतिज्ञा किए गए देश में वर्तमान में उस पर कनानी, हित्ती, एमोरी, हिब्बी और यबूसी लोग रह रहे हैं। यहोवा ने अब्राहम, इसहाक और याकूब से वादा किया कि यह देश उनके वंशजों का होगा। मूसा ने इस्राएलियों से कहा कि उस देश में दूध और मधु की धारा बहती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इस्राएलियों से पूछें, "आपको क्या लगता है कि दूध और शहद की नदियाँ बहती हैं, वह कैसा होगा?" आप सुन सकते हैं: </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मूसा इस्राएलियों से कहता है कि यह पर्व उनके माथे या हाथों पर लगे हुए दिखाई देने वाले छाप के समान होगा। यह चिन्ह उन्हें उन सभी बातों की याद दिलाएगा जो यहोवा ने उनके लिए किए थे। यहोवा ने इस्राएलियों को मिस्र से छुड़ाया।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मूसा से पूछें, "आप क्यों कहते हैं कि यह पर्व उनके माथे या हाथों पर लगे हुए छाप के समान होगा?" आप सुन सकते हैं: </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मूसा इस्राएलियों से कहता है कि पहलौठे नर पशु और पहलौठे पुत्र यहोवा के हैं। पशुओं को यहोवा के लिए बलिदान किया जाएगा। पहलौठे पुत्र यहोवा के होंगे, लेकिन उनके स्थान पर एक मेम्ना या बकरी का बच्चा बकरी चढ़ाकर उन्हें छुड़ाना या वापस खरीदना होगा। यदि इस्राएली चाहें, तो वे खेती जैसे विशेष कार्यों में सहायक अपने पशुओं, जैसे कि गधे को, उसके स्थान पर एक मेम्ना या एक बकरी का बच्चा चढ़ाकर छुड़ा सकते हैं। हालाँकि, यदि वे गदहों को छुड़ाते नहीं हैं, तो उन्हें पहले जन्मे गधे को मारना 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से पूछें, "इस तरह अपने पुत्रों को छुड़ाने के बारे में आप कैसा महसूस करते हैं?" आप सुन सकते हैं, "यहोवा के लिए बलिदान चढ़ाना सही लगता है। देखो यहोवा ने हमारे लिए क्या किया," या, "मुझे नहीं लगता कि यह उचित है कि मुझे अपने पुत्र को वापस खरीदना पड़े। लेकिन मैं यह करूँगा क्योंकि यह आवश्यक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मूसा उन्हें याद दिलाता है कि यहोवा ने सभी मिस्रियों के पहलौठों को ले लिया क्योंकि फ़िरौन जिद्दी था और उसने इस्राएलियों को मिस्र छोड़ने की अनुमति देने से इनकार कर दिया। मूसा समझाता है कि पहलौठों का आवश्यक बलिदान इस कारण है कि यहोवा ने उन्हें मिस्रियों से कैसे छुड़ाया। पहलौठों का यह बलिदान भी एक चिन्ह या एक याद दिलाने के समान होगा कि कैसे यहोवा ने अपने सामर्थी हाथ का उपयोग करके उन्हें मिस्र से बाहर निकाला। मूसा इस्राएलियों को फिर से याद दिलाता है कि उन्हें पहलौठे पुत्रों को छुड़ाना 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इस्राएलियों से पूछें, "अब आप अपने पहलौठे पुत्र को छुड़ाने के बारे में आप कैसा महसूस करते हैं?" आप सुन सकते हैं: </w:t>
      </w:r>
      <w:r>
        <w:rPr>
          <w:lang w:val="hi_IN" w:bidi="hi_IN"/>
        </w:rPr>
      </w:r>
    </w:p>
    <w:p>
      <w:pPr>
        <w:pStyle w:val="Heading3"/>
      </w:pPr>
      <w:r>
        <w:rPr>
          <w:lang w:val="hi_IN" w:bidi="hi_IN"/>
        </w:rPr>
        <w:t>आवश्यक जानकारी</w:t>
      </w:r>
    </w:p>
    <w:p>
      <w:pPr/>
      <w:r>
        <w:rPr>
          <w:lang w:val="hi_IN" w:bidi="hi_IN"/>
        </w:rPr>
      </w:r>
      <w:r>
        <w:rPr>
          <w:lang w:val="hi_IN" w:bidi="hi_IN"/>
        </w:rPr>
        <w:t>निर्गमन 13:1–16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अतिरिक्त निर्देश देने के लिए मूसा से बात करता है। यहोवा के लिए उसी शब्द का उपयोग करें जिसका उपयोग आप करते आ रहे हैं। </w:t>
      </w:r>
      <w:r>
        <w:rPr>
          <w:b/>
          <w:lang w:val="hi_IN" w:bidi="hi_IN"/>
        </w:rPr>
        <w:t>यहोवा</w:t>
      </w:r>
      <w:r>
        <w:rPr>
          <w:lang w:val="hi_IN" w:bidi="hi_IN"/>
        </w:rPr>
        <w:t xml:space="preserve"> की चर्चा मुख्य शब्दावली में की गई है।</w:t>
      </w:r>
    </w:p>
    <w:p>
      <w:pPr/>
      <w:r>
        <w:rPr>
          <w:lang w:val="hi_IN" w:bidi="hi_IN"/>
        </w:rPr>
      </w:r>
      <w:r>
        <w:rPr>
          <w:lang w:val="hi_IN" w:bidi="hi_IN"/>
        </w:rPr>
        <w:t xml:space="preserve">यहोवा मूसा से कहता है कि वह प्रत्येक परिवार के पहलौठे पुत्र और पशुओं के पहलौठों का अर्पण करे या </w:t>
      </w:r>
      <w:r>
        <w:rPr>
          <w:b/>
          <w:lang w:val="hi_IN" w:bidi="hi_IN"/>
        </w:rPr>
        <w:t>पवित्र</w:t>
      </w:r>
      <w:r>
        <w:rPr>
          <w:lang w:val="hi_IN" w:bidi="hi_IN"/>
        </w:rPr>
        <w:t xml:space="preserve"> मानकर यहोवा के लिए </w:t>
      </w:r>
      <w:r>
        <w:rPr>
          <w:b/>
          <w:lang w:val="hi_IN" w:bidi="hi_IN"/>
        </w:rPr>
        <w:t>अलग करे</w:t>
      </w:r>
      <w:r>
        <w:rPr>
          <w:lang w:val="hi_IN" w:bidi="hi_IN"/>
        </w:rPr>
        <w:t xml:space="preserve">। ये पहलौठे अब यहोवा के हैं। किसी वस्तु को पवित्र बनाने या उसे अलग करने का अर्थ है यहोवा की सेवा के लिए किसी वस्तु या किसी व्यक्ति को अलग रखना। </w:t>
      </w:r>
      <w:r>
        <w:rPr>
          <w:lang w:val="hi_IN" w:bidi="hi_IN"/>
        </w:rPr>
        <w:t>पवित्र</w:t>
      </w:r>
      <w:r>
        <w:rPr>
          <w:lang w:val="hi_IN" w:bidi="hi_IN"/>
        </w:rPr>
        <w:t xml:space="preserve"> और </w:t>
      </w:r>
      <w:r>
        <w:rPr>
          <w:b/>
          <w:lang w:val="hi_IN" w:bidi="hi_IN"/>
        </w:rPr>
        <w:t>अलग करना</w:t>
      </w:r>
      <w:r>
        <w:rPr>
          <w:lang w:val="hi_IN" w:bidi="hi_IN"/>
        </w:rPr>
        <w:t xml:space="preserve"> शब्द की चर्चा मुख्य शब्दावली में की गई है। पवित्र या अलग करना के लिए उसी शब्द का उपयोग करें जिसका उपयोग आपने पिछले भागों में किया है।</w:t>
      </w:r>
    </w:p>
    <w:p>
      <w:pPr/>
      <w:r>
        <w:rPr>
          <w:lang w:val="hi_IN" w:bidi="hi_IN"/>
        </w:rPr>
      </w:r>
      <w:r>
        <w:rPr>
          <w:b/>
          <w:lang w:val="hi_IN" w:bidi="hi_IN"/>
        </w:rPr>
        <w:t>गर्भ</w:t>
      </w:r>
      <w:r>
        <w:rPr>
          <w:lang w:val="hi_IN" w:bidi="hi_IN"/>
        </w:rPr>
        <w:t xml:space="preserve"> स्त्री के शरीर का वह स्थान है जहाँ अजन्मा बच्चा जन्म लेने के समय तक बढ़ता है। गर्भ के लिए उस शब्द का उपयोग करें जिसका उपयोग आपने करने का निर्णय लिया है।</w:t>
      </w:r>
    </w:p>
    <w:p>
      <w:pPr/>
      <w:r>
        <w:rPr>
          <w:lang w:val="hi_IN" w:bidi="hi_IN"/>
        </w:rPr>
      </w:r>
      <w:r>
        <w:rPr>
          <w:b/>
          <w:lang w:val="hi_IN" w:bidi="hi_IN"/>
        </w:rPr>
        <w:t>अबीब</w:t>
      </w:r>
      <w:r>
        <w:rPr>
          <w:lang w:val="hi_IN" w:bidi="hi_IN"/>
        </w:rPr>
        <w:t xml:space="preserve"> पहले महीने या वसंत ऋतु में आने वाले महीने का नाम है। ज़्यादातर अनुवाद में अबीब शब्द का मतलब बताने के बजाय, उसे लोकल भाषा में ही बोला जाता है। इस शब्द का अर्थ है अनाज की बालियां।</w:t>
      </w:r>
    </w:p>
    <w:p>
      <w:pPr/>
      <w:r>
        <w:rPr>
          <w:lang w:val="hi_IN" w:bidi="hi_IN"/>
        </w:rPr>
      </w:r>
      <w:r>
        <w:rPr>
          <w:lang w:val="hi_IN" w:bidi="hi_IN"/>
        </w:rPr>
        <w:t>"उसके सामर्थी हाथ की सामर्थ्य" यहोवा की सामर्थ्य और ताकत को बताने के लिए एक शब्द चित्र है। इस चित्र के उसी विवरण का उपयोग करें जिसका उपयोग आपने पिछले भागों में किया है।</w:t>
      </w:r>
    </w:p>
    <w:p>
      <w:pPr/>
      <w:r>
        <w:rPr>
          <w:lang w:val="hi_IN" w:bidi="hi_IN"/>
        </w:rPr>
      </w:r>
      <w:r>
        <w:rPr>
          <w:lang w:val="hi_IN" w:bidi="hi_IN"/>
        </w:rPr>
        <w:t xml:space="preserve">कनानी, हित्ती, एमोरी, हिब्बी और यबूसी उस देश में रहते हैं जहाँ </w:t>
      </w:r>
      <w:r>
        <w:rPr>
          <w:b/>
          <w:lang w:val="hi_IN" w:bidi="hi_IN"/>
        </w:rPr>
        <w:t>इस्राएली</w:t>
      </w:r>
      <w:r>
        <w:rPr>
          <w:lang w:val="hi_IN" w:bidi="hi_IN"/>
        </w:rPr>
        <w:t xml:space="preserve"> जा रहे हैं। इन लोगों के समूहों के लिए उन्हीं शब्दों का उपयोग करें जिनका उपयोग आपने पिछले भागों में किया है।</w:t>
      </w:r>
    </w:p>
    <w:p>
      <w:pPr/>
      <w:r>
        <w:rPr>
          <w:lang w:val="hi_IN" w:bidi="hi_IN"/>
        </w:rPr>
      </w:r>
      <w:r>
        <w:rPr>
          <w:lang w:val="hi_IN" w:bidi="hi_IN"/>
        </w:rPr>
        <w:t>अख़मीरी रोटी का पर्व</w:t>
      </w:r>
      <w:r>
        <w:rPr>
          <w:lang w:val="hi_IN" w:bidi="hi_IN"/>
        </w:rPr>
        <w:t xml:space="preserve"> लोगों के लिए एक </w:t>
      </w:r>
      <w:r>
        <w:rPr>
          <w:b/>
          <w:lang w:val="hi_IN" w:bidi="hi_IN"/>
        </w:rPr>
        <w:t>चिन्ह</w:t>
      </w:r>
      <w:r>
        <w:rPr>
          <w:lang w:val="hi_IN" w:bidi="hi_IN"/>
        </w:rPr>
        <w:t xml:space="preserve"> है। इस मामले में एक चिन्ह का अर्थ है अनुस्मारक। </w:t>
      </w:r>
      <w:r>
        <w:rPr>
          <w:lang w:val="hi_IN" w:bidi="hi_IN"/>
        </w:rPr>
        <w:t>चिन्हों</w:t>
      </w:r>
      <w:r>
        <w:rPr>
          <w:lang w:val="hi_IN" w:bidi="hi_IN"/>
        </w:rPr>
        <w:t xml:space="preserve"> पर मुख्य शब्दावली में चर्चा की गई है। चिन्ह के लिए उसी शब्द का उपयोग करें जिसका उपयोग आपने पिछले भागों में किया है।</w:t>
      </w:r>
    </w:p>
    <w:p>
      <w:pPr/>
      <w:r>
        <w:rPr>
          <w:lang w:val="hi_IN" w:bidi="hi_IN"/>
        </w:rPr>
      </w:r>
      <w:r>
        <w:rPr>
          <w:lang w:val="hi_IN" w:bidi="hi_IN"/>
        </w:rPr>
        <w:t xml:space="preserve">यहोवा ने </w:t>
      </w:r>
      <w:r>
        <w:rPr>
          <w:b/>
          <w:lang w:val="hi_IN" w:bidi="hi_IN"/>
        </w:rPr>
        <w:t>शपथ</w:t>
      </w:r>
      <w:r>
        <w:rPr>
          <w:lang w:val="hi_IN" w:bidi="hi_IN"/>
        </w:rPr>
        <w:t xml:space="preserve"> खाई या शपथ ली कि यह देश लोगों को मिलेगा। </w:t>
      </w:r>
      <w:r>
        <w:rPr>
          <w:lang w:val="hi_IN" w:bidi="hi_IN"/>
        </w:rPr>
        <w:t>शपथ</w:t>
      </w:r>
      <w:r>
        <w:rPr>
          <w:lang w:val="hi_IN" w:bidi="hi_IN"/>
        </w:rPr>
        <w:t xml:space="preserve"> की चर्चा मुख्य शब्दावली में की गई है। उसी शब्द का उपयोग करें जिसका उपयोग आपने पिछले भागों में किया है। यहोवा ने यह शपथ इस्राएलियों के पूर्वजों से खाई थी। ये पूर्वज, </w:t>
      </w:r>
      <w:r>
        <w:rPr>
          <w:b/>
          <w:lang w:val="hi_IN" w:bidi="hi_IN"/>
        </w:rPr>
        <w:t>अब्राहम</w:t>
      </w:r>
      <w:r>
        <w:rPr>
          <w:lang w:val="hi_IN" w:bidi="hi_IN"/>
        </w:rPr>
        <w:t>, इसहाक और याकूब हैं।</w:t>
      </w:r>
    </w:p>
    <w:p>
      <w:pPr/>
      <w:r>
        <w:rPr>
          <w:lang w:val="hi_IN" w:bidi="hi_IN"/>
        </w:rPr>
      </w:r>
      <w:r>
        <w:rPr>
          <w:lang w:val="hi_IN" w:bidi="hi_IN"/>
        </w:rPr>
        <w:t xml:space="preserve">इस्राएलियों को उन पहलौठे </w:t>
      </w:r>
      <w:r>
        <w:rPr>
          <w:b/>
          <w:lang w:val="hi_IN" w:bidi="hi_IN"/>
        </w:rPr>
        <w:t>पुत्रों</w:t>
      </w:r>
      <w:r>
        <w:rPr>
          <w:lang w:val="hi_IN" w:bidi="hi_IN"/>
        </w:rPr>
        <w:t xml:space="preserve"> को </w:t>
      </w:r>
      <w:r>
        <w:rPr>
          <w:lang w:val="hi_IN" w:bidi="hi_IN"/>
        </w:rPr>
        <w:t>छुड़ाना</w:t>
      </w:r>
      <w:r>
        <w:rPr>
          <w:lang w:val="hi_IN" w:bidi="hi_IN"/>
        </w:rPr>
        <w:t xml:space="preserve"> या वापस खरीदना था जो </w:t>
      </w:r>
      <w:r>
        <w:rPr>
          <w:lang w:val="hi_IN" w:bidi="hi_IN"/>
        </w:rPr>
        <w:t>परमेश्वर</w:t>
      </w:r>
      <w:r>
        <w:rPr>
          <w:lang w:val="hi_IN" w:bidi="hi_IN"/>
        </w:rPr>
        <w:t xml:space="preserve"> के थे। छुड़ाने का अर्थ है फिरौती या कीमत देकर उसे आज़ाद करना या किसी चीज से छुड़ाना। </w:t>
      </w:r>
      <w:r>
        <w:rPr>
          <w:b/>
          <w:lang w:val="hi_IN" w:bidi="hi_IN"/>
        </w:rPr>
        <w:t>छुड़ाने</w:t>
      </w:r>
      <w:r>
        <w:rPr>
          <w:lang w:val="hi_IN" w:bidi="hi_IN"/>
        </w:rPr>
        <w:t xml:space="preserve"> की चर्चा मुख्य शब्दावली में की गई है।</w:t>
      </w:r>
    </w:p>
    <w:p>
      <w:pPr/>
      <w:r>
        <w:rPr>
          <w:lang w:val="hi_IN" w:bidi="hi_IN"/>
        </w:rPr>
      </w:r>
      <w:r>
        <w:rPr>
          <w:lang w:val="hi_IN" w:bidi="hi_IN"/>
        </w:rPr>
        <w:t xml:space="preserve">इस भाग के आखिर में, यहोवा इस्राएलियों को बताता है कि जब बच्चे हर चीज़ का अर्थ पूछें, तो उन्हें क्या कहना है। माता-पिता समझाते हैं कि वे पहलौठे नर पशुओं को क्यों बलि देते हैं और पहलौठे पुत्रों को वापस क्यों खरीदते हैं। </w:t>
      </w:r>
      <w:r>
        <w:rPr>
          <w:b/>
          <w:lang w:val="hi_IN" w:bidi="hi_IN"/>
        </w:rPr>
        <w:t>बलि</w:t>
      </w:r>
      <w:r>
        <w:rPr>
          <w:lang w:val="hi_IN" w:bidi="hi_IN"/>
        </w:rPr>
        <w:t xml:space="preserve"> परमेश्वर के लिए एक उपहार है। पशु बलिदान का अर्थ है कि पशु को मार दिया जाता है और उसके शव को परमेश्वर के लिए </w:t>
      </w:r>
      <w:r>
        <w:rPr>
          <w:lang w:val="hi_IN" w:bidi="hi_IN"/>
        </w:rPr>
        <w:t>भेंट</w:t>
      </w:r>
      <w:r>
        <w:rPr>
          <w:lang w:val="hi_IN" w:bidi="hi_IN"/>
        </w:rPr>
        <w:t xml:space="preserve"> के रूप में जलाया जाता है। कभी-कभी, पशु का कुछ हिस्सा जला दिया जाता था और कुछ हिस्सा खा लिया जाता था। </w:t>
      </w:r>
      <w:r>
        <w:rPr>
          <w:lang w:val="hi_IN" w:bidi="hi_IN"/>
        </w:rPr>
        <w:t>बलिदान</w:t>
      </w:r>
      <w:r>
        <w:rPr>
          <w:lang w:val="hi_IN" w:bidi="hi_IN"/>
        </w:rPr>
        <w:t xml:space="preserve"> शब्द की चर्चा मुख्य शब्दावली में की गई है। बलिदान के लिए उसी शब्द का उपयोग करें जो आपने पिछले भागों में उपयोग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13:17–22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13:17–22 को सुनें और अपने मन में रखें।</w:t>
      </w:r>
    </w:p>
    <w:p>
      <w:pPr/>
      <w:r>
        <w:rPr>
          <w:lang w:val="hi_IN" w:bidi="hi_IN"/>
        </w:rPr>
      </w:r>
      <w:r>
        <w:rPr>
          <w:lang w:val="hi_IN" w:bidi="hi_IN"/>
        </w:rPr>
        <w:t>यदि सम्भव हो, तो निर्गमन 13:17–22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13:17–22 का ऑडियो संस्करण सबसे आसानी से समझ में आने वाले अनुवाद में सुनें।</w:t>
      </w:r>
    </w:p>
    <w:p>
      <w:pPr/>
      <w:r>
        <w:rPr>
          <w:lang w:val="hi_IN" w:bidi="hi_IN"/>
        </w:rPr>
      </w:r>
      <w:r>
        <w:rPr>
          <w:lang w:val="hi_IN" w:bidi="hi_IN"/>
        </w:rPr>
        <w:t>मूसा के इस्राएलियों को निर्देश देना समाप्त करने के बाद, इस्राएलियों ने अपनी यात्रा शुरू की। यह इस यात्रा की शुरुआत का एक कहानी है।</w:t>
      </w:r>
    </w:p>
    <w:p>
      <w:pPr/>
      <w:r>
        <w:rPr>
          <w:lang w:val="hi_IN" w:bidi="hi_IN"/>
        </w:rPr>
      </w:r>
      <w:r>
        <w:rPr>
          <w:lang w:val="hi_IN" w:bidi="hi_IN"/>
        </w:rPr>
        <w:t>आखिरकार फ़िरौन ने इस्राएलियों को मिस्र से जाने की अनुमति दे दी। परमेश्वर लोगों को मिस्र से बाहर ले आया। हालाँकि, परमेश्वर इस्राएलियों को उस साधारण मार्ग से नहीं ले गया जो कनान, अर्थात उस देश का सबसे छोटा मार्ग था जिसकी प्रतिज्ञा परमेश्वर ने अब्राहम, इसहाक और याकूब से की थी। यह मुख्य मार्ग समुद्र के तट के साथ-साथ या भूमध्य सागर के किनारे से होकर जाता था और पलिश्तियों के क्षेत्र के बीच से निकलता था। पलिश्ती उन लोगों का समूह था जो यूनान से कनान आए थे और भूमध्य सागर के निकट के नगरों और गांवों में बस गए थे। पलिश्ती नूह के पुत्र हाम के वंशज थे। पलिश्तियों ने अब्राहम और इसहाक का स्वागत किया था। हालाँकि, इस्राएलियों का मिस्र से निकलना सैकड़ों साल बाद हो रहा है और पलिश्ती अब एक शक्तिशाली सैन्य बल बन चुके हैं। पलिश्तियों ने मिस्र पर भी हमला किया है।</w:t>
      </w:r>
    </w:p>
    <w:p>
      <w:pPr/>
      <w:r>
        <w:rPr>
          <w:lang w:val="hi_IN" w:bidi="hi_IN"/>
        </w:rPr>
      </w:r>
      <w:r>
        <w:rPr>
          <w:lang w:val="hi_IN" w:bidi="hi_IN"/>
        </w:rPr>
        <w:t xml:space="preserve">रिकॉर्डिंग को यहाँ रोकें और एक नक्शा दिखाएँ। नक्शे में </w:t>
      </w:r>
      <w:r>
        <w:rPr>
          <w:b/>
          <w:lang w:val="hi_IN" w:bidi="hi_IN"/>
        </w:rPr>
        <w:t>मिस्र और कनान को चिह्नित किया</w:t>
      </w:r>
      <w:r>
        <w:rPr>
          <w:lang w:val="hi_IN" w:bidi="hi_IN"/>
        </w:rPr>
        <w:t xml:space="preserve"> जाना चाहिए। मिस्र से पलिश्ती क्षेत्र से होकर कनान तक जाने वाले सामान्य व्यापार मार्ग पर ध्यान दें। रिकॉर्डिंग को यहाँ रोकें।</w:t>
      </w:r>
    </w:p>
    <w:p>
      <w:pPr/>
      <w:r>
        <w:rPr>
          <w:lang w:val="hi_IN" w:bidi="hi_IN"/>
        </w:rPr>
      </w:r>
      <w:r>
        <w:rPr>
          <w:lang w:val="hi_IN" w:bidi="hi_IN"/>
        </w:rPr>
        <w:t>परमेश्वर नहीं चाहता था कि इस्राएली सबसे छोटा मार्ग चुनें, जो पलिश्ती क्षेत्र से होकर गुजरना था। परमेश्वर कहता है कि संभव है कि वहाँ कोई युद्ध हो जाए। परमेश्वर कहता है कि यदि इस्राएलियों को अभी पलिश्तियों से लड़ना पड़े, तो वे निराश हो सकते हैं और अपना मन बदल सकते हैं और मिस्र लौट सकते हैं। इस्राएली अभी पूरी तरह से लैस या युद्ध लड़ने के लिए प्रशिक्षित नहीं थे और पलिश्ती मजबूत थे। आखिरकार इस्राएलियों को पलिश्तियों से लड़ना होगा, लेकिन अभी ऐसा करने से बहुत ज़्यादा निराशा पैदा होती। जब इस्राएली मिस्र से निकले, तब वे लड़ाई के लिए तैयार सेना नहीं बने थे।</w:t>
      </w:r>
    </w:p>
    <w:p>
      <w:pPr/>
      <w:r>
        <w:rPr>
          <w:lang w:val="hi_IN" w:bidi="hi_IN"/>
        </w:rPr>
      </w:r>
      <w:r>
        <w:rPr>
          <w:lang w:val="hi_IN" w:bidi="hi_IN"/>
        </w:rPr>
        <w:t>सीधा रास्ता लेने के बजाय, परमेश्वर ने इस्राएलियों को घुमाव वाले रास्ते पर ले गया।</w:t>
      </w:r>
    </w:p>
    <w:p>
      <w:pPr/>
      <w:r>
        <w:rPr>
          <w:lang w:val="hi_IN" w:bidi="hi_IN"/>
        </w:rPr>
      </w:r>
      <w:r>
        <w:rPr>
          <w:lang w:val="hi_IN" w:bidi="hi_IN"/>
        </w:rPr>
        <w:t xml:space="preserve">रिकॉर्डिंग को फिर से रोकें और नक्शे को देखें। </w:t>
      </w:r>
      <w:r>
        <w:rPr>
          <w:b/>
          <w:lang w:val="hi_IN" w:bidi="hi_IN"/>
        </w:rPr>
        <w:t>इस्राएलियों ने मिस्र से निकलते समय जिस मार्ग को चुना था, उस वास्तविक मार्ग</w:t>
      </w:r>
      <w:r>
        <w:rPr>
          <w:lang w:val="hi_IN" w:bidi="hi_IN"/>
        </w:rPr>
        <w:t xml:space="preserve"> का पता लगाएँ। रिकॉर्डिंग को यहाँ रोकें।</w:t>
      </w:r>
    </w:p>
    <w:p>
      <w:pPr/>
      <w:r>
        <w:rPr>
          <w:lang w:val="hi_IN" w:bidi="hi_IN"/>
        </w:rPr>
      </w:r>
      <w:r>
        <w:rPr>
          <w:lang w:val="hi_IN" w:bidi="hi_IN"/>
        </w:rPr>
        <w:t>परमेश्वर ने इस्राएलियों को जिस मार्ग का उपयोग करने के लिए निर्देशित किया, वह इस्राएलियों को लाल सागर की दिशा में एक जंगल क्षेत्र में ले गया। इस जगह पर एक जंगली इलाका बिना ज़्यादा पेड़ों वाला सूखा इलाका होगा। यह शायद एक ऊबड़-खाबड़, रेगिस्तान जैसा इलाका था। लाल सागर वह पानी का हिस्सा है जो सीनै प्रायद्वीप को मिस्र से अलग करता है। हालाँकि, जमीन का एक हिस्सा ऐसा भी था जिसने एक जमीन पुल का निर्माण किया और इस जमीन में कुछ झीलें थीं। इन झीलों में से एक में बहुत सारे सरकंडे थे, जो एक ऊँचा घास वाला पौधा होता है जो पानी में या उसके पास उगता है। इस क्षेत्र को लाल सागर कहा जाता है। कोई भी ठीक से नहीं जानता कि इस्राएलियों ने पानी का कौन सा हिस्सा पार किया था। अधिकांश अनुवादों में लाल सागर कहा गया है, हालाँकि कुछ इसे सरकंडा सागर कहते हैं।</w:t>
      </w:r>
    </w:p>
    <w:p>
      <w:pPr/>
      <w:r>
        <w:rPr>
          <w:lang w:val="hi_IN" w:bidi="hi_IN"/>
        </w:rPr>
      </w:r>
      <w:r>
        <w:rPr>
          <w:lang w:val="hi_IN" w:bidi="hi_IN"/>
        </w:rPr>
        <w:t>इस्राएलियों ने मिस्र को युद्ध के लिए तैयार एक सेना की तरह छोड़ा। इस्राएली शायद 50 लोगों के समूहों में संगठित थे। वे एक सेना की तरह आगे बढ़े, लेकिन उनके पास तलवार जैसे हथियार नहीं थे। लेकिन वे अपनी क्षमता के अनुसार संगठित और लैस थे, ताकि आवश्यकता पड़ने पर वे युद्ध कर सकें। हालाँकि, उन्हें लड़ने का प्रशिक्षण नहीं मिला था। वे इस समय किसी भी तरह से युद्ध के लिए तैयार नहीं थे। लेकिन समूहों में संगठित होने की वजह से, अगर उन्हें लड़ने की ज़रूरत पड़ी तो वे अपना सबसे अच्छा करने के लिए तैयार थे।</w:t>
      </w:r>
    </w:p>
    <w:p>
      <w:pPr/>
      <w:r>
        <w:rPr>
          <w:lang w:val="hi_IN" w:bidi="hi_IN"/>
        </w:rPr>
      </w:r>
      <w:r>
        <w:rPr>
          <w:lang w:val="hi_IN" w:bidi="hi_IN"/>
        </w:rPr>
        <w:t>मूसा ने यूसुफ की हड्डियाँ अपने साथ ले लीं। यह यूसुफ का वह शरीर हो सकता था जिस पर सुगंधित लेप लगाया गया था या उसका वह शरीर जिसे उसकी मृत्यु के समय मिस्रियों ने सुरक्षित रखा था। यूसुफ की मृत्यु इस घटना से लगभग 400 साल पहले हुई थी। यूसुफ ने इस्राएलियों से यह शपथ ली थी कि जब परमेश्वर इस्राएलियों को मिस्र छोड़ने में सहायता करने आएगा, तब वे यूसुफ की हड्डियों को अपने साथ ले जाएँगे। यूसुफ अपने लोगों के साथ उस देश में जाना चाहता था जिसकी प्रतिज्ञा परमेश्वर ने उनसे की थी क्योंकि वह भी उसी परमेश्वर का अनुयायी था जिसका वे करते थे। यूसुफ को विश्वास था कि एक दिन वह सभी मरे हुए लोगों के साथ फिर से जीवित होगा, और वह अपने इस्राएली भाइयों के साथ उस देश में पुनर्जीवित होना चाहता था जिसकी प्रतिज्ञा परमेश्वर ने उनसे की थी। इस्राएलियों ने यूसुफ को यह वचन दिया था। अब मूसा उस वादे को पूरा कर रहा है।</w:t>
      </w:r>
    </w:p>
    <w:p>
      <w:pPr/>
      <w:r>
        <w:rPr>
          <w:lang w:val="hi_IN" w:bidi="hi_IN"/>
        </w:rPr>
      </w:r>
      <w:r>
        <w:rPr>
          <w:lang w:val="hi_IN" w:bidi="hi_IN"/>
        </w:rPr>
        <w:t>मिस्र छोड़ने के बाद इस्राएली सबसे पहले सुक्कोत नाम की जगह पर पहुँचे। फिर वे उस स्थान को छोड़कर एताम नाम के दूसरे स्थान पर गए जो जंगल या रेगिस्तान के क्षेत्र के किनारे पर है।</w:t>
      </w:r>
    </w:p>
    <w:p>
      <w:pPr/>
      <w:r>
        <w:rPr>
          <w:lang w:val="hi_IN" w:bidi="hi_IN"/>
        </w:rPr>
      </w:r>
      <w:r>
        <w:rPr>
          <w:lang w:val="hi_IN" w:bidi="hi_IN"/>
        </w:rPr>
        <w:t>यहोवा ने इस्राएलियों को रास्ता दिखाया। दिन में, यहोवा ने बादल के एक स्तम्भ या खम्भे का उपयोग किया। इस भाग में कहा गया है कि यहोवा उस बादल में था या यहोवा इस्राएलियों के आगे-आगे एक खंभे की तरह चल रहा था। एक खम्भा या स्तंभ एक ऊँची सीधी वस्तु है। वह बादल गहरा और काला रहा होगा ताकि दिन की रोशनी में सबको साफ़ दिखाई दे। यह बादल इस्राएलियों के आगे-आगे रहता था और इस्राएलियों को वह मार्ग दिखाता था जिस पर उन्हें चलना था। बादल को सभी आसानी से देख सकेंगे। रात में यह बादल आग के खम्भे में बदल गया। फिर से, एक खम्भा या स्तंभ एक ऊँची सीधी वस्तु होगी। रात के समय वह आग आकाश को रोशन कर देती थी और इस्राएलियों को वह दिशा दिखाती थी जिसमें उन्हें जाना था। बादल का खंभा और आग का खंभा इस्राएलियों के साथ यहोवा की उपस्थिति थी और यहोवा उन्हें वह मार्ग दिखा रहा था जिस पर उन्हें जाना था। भाग यह कहता है कि दिन के समय बादल का यह खंभा और रात के समय आग का यह खंभा हमेशा उनके साथ रहता था। यहोवा ने इस पूरी यात्रा के दौरान अपनी उपस्थिति को इस्राएलियों से कभी दूर नहीं किया।</w:t>
      </w:r>
    </w:p>
    <w:p>
      <w:pPr/>
      <w:r>
        <w:rPr>
          <w:lang w:val="hi_IN" w:bidi="hi_IN"/>
        </w:rPr>
      </w:r>
      <w:r>
        <w:rPr>
          <w:lang w:val="hi_IN" w:bidi="hi_IN"/>
        </w:rPr>
        <w:t xml:space="preserve">यहाँ रुकें और एक </w:t>
      </w:r>
      <w:r>
        <w:rPr>
          <w:lang w:val="hi_IN" w:bidi="hi_IN"/>
        </w:rPr>
        <w:t>खम्भे</w:t>
      </w:r>
      <w:r>
        <w:rPr>
          <w:lang w:val="hi_IN" w:bidi="hi_IN"/>
        </w:rPr>
        <w:t xml:space="preserve"> की तस्वीर दिखाएँ। समूह को यह देखने दें कि यह खम्भा कितना ऊँचा और सीधा है। फिर इसे बताने का सबसे अच्छा तरीका बताएं ताकि लोग समझ सकें कि आग का खम्भा और बादल का खम्भा इस्राएलियों को रास्ता दिखाने के लिए उनके आगे-आगे चल रहे थे।</w:t>
      </w:r>
      <w:r>
        <w:rPr>
          <w:lang w:val="hi_IN" w:bidi="hi_IN"/>
        </w:rPr>
      </w:r>
    </w:p>
    <w:p>
      <w:pPr>
        <w:pStyle w:val="Heading3"/>
      </w:pPr>
      <w:r>
        <w:rPr>
          <w:lang w:val="hi_IN" w:bidi="hi_IN"/>
        </w:rPr>
        <w:t>घटनाओं को समझाना</w:t>
      </w:r>
    </w:p>
    <w:p>
      <w:pPr/>
      <w:r>
        <w:rPr>
          <w:lang w:val="hi_IN" w:bidi="hi_IN"/>
        </w:rPr>
      </w:r>
      <w:r>
        <w:rPr>
          <w:lang w:val="hi_IN" w:bidi="hi_IN"/>
        </w:rPr>
        <w:t>निर्गमन 13:17–22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1 दृश्य है।</w:t>
      </w:r>
    </w:p>
    <w:p>
      <w:pPr/>
      <w:r>
        <w:rPr>
          <w:lang w:val="hi_IN" w:bidi="hi_IN"/>
        </w:rPr>
      </w:r>
      <w:r>
        <w:rPr>
          <w:b/>
          <w:lang w:val="hi_IN" w:bidi="hi_IN"/>
        </w:rPr>
        <w:t>पहले दृश्य में:</w:t>
      </w:r>
      <w:r>
        <w:rPr>
          <w:lang w:val="hi_IN" w:bidi="hi_IN"/>
        </w:rPr>
        <w:t xml:space="preserve"> परमेश्वर ने इस्राएलियों को मिस्र से निकलते समय उनकी अगुवाई की। परमेश्वर उन्हें एक नगर से दूसरे नगर तक ले गया, जो उस जंगल या मरुस्थल के किनारे पर स्थित था। मूसा मिस्र से निकलते समय यूसुफ के शव को अपने साथ ले आया। जब इस्राएली मिस्र से निकले तो यहोवा उनके साथ था।</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फ़िरौन का उल्लेख किया गया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यूसुफ का उल्लेख किया गया है</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परमेश्वर, जिसका निजी नाम यहोवा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जब इस्राएली मिस्र से निकले तो परमेश्वर ने उन्हें घुमावदार रास्ते से आगे बढ़ाया। घुमावदार रास्ते का अर्थ क्या है यह जानने के लिए नीचे दिए गए अभ्यास को करें। अभ्यास करने के बाद, तय करें कि घुमावदार रास्ते का वर्णन कैसे किया जाए।</w:t>
      </w:r>
    </w:p>
    <w:p>
      <w:pPr/>
      <w:r>
        <w:rPr>
          <w:lang w:val="hi_IN" w:bidi="hi_IN"/>
        </w:rPr>
      </w:r>
      <w:r>
        <w:rPr>
          <w:lang w:val="hi_IN" w:bidi="hi_IN"/>
        </w:rPr>
        <w:t>रिकॉर्डिंग को यहाँ रोकें और निम्नलिखित का अभिनय करें। समूह को कमरे के एक तरफ या खुली जगह पर खड़ा करें। दूसरी तरफ़ कोई जगह चुनें। समूह को इस जगह जाना है। लेकिन समूह सीधे नहीं जाएगा। इसके विपरीत, समूह के सदस्य कमरे के एक छोर से दूसरे छोर तक जाएंगे और उन्हें रास्ते में रखी वस्तुओं के बीच से बचकर निकलना होगा, ताकि वे सीधा या सरल मार्ग न अपना सकें। यह एक घुमावदार रास्ता से जाना है। रिकॉर्डिंग को यहाँ रोकें।</w:t>
      </w:r>
    </w:p>
    <w:p>
      <w:pPr/>
      <w:r>
        <w:rPr>
          <w:lang w:val="hi_IN" w:bidi="hi_IN"/>
        </w:rPr>
      </w:r>
      <w:r>
        <w:rPr>
          <w:lang w:val="hi_IN" w:bidi="hi_IN"/>
        </w:rPr>
        <w:t>परमेश्वर ने इस्राएलियों को मिस्र से निकलते समय उनकी अगुवाई की। परमेश्वर ने उन्हें सबसे छोटे और सीधे रास्ते से नहीं ले गया। इस रास्ते से जाने पर संभव था कि इस्राएलियों को उन पलिश्तियों के साथ युद्ध करना पड़ता जो इस रास्ते के किनारे पर बसे हुए थे। परमेश्वर ने कहा, "अगर उन्हें युद्ध लड़ना पड़ा, तो इस्राएली अपना मन बदल सकते हैं और मिस्र लौट सकते हैं।" परमेश्वर इस्राएलियों को एक घुमावदार रास्ते से लाल सागर के पास एक जंगल क्षेत्र में ले गया।</w:t>
      </w:r>
    </w:p>
    <w:p>
      <w:pPr/>
      <w:r>
        <w:rPr>
          <w:lang w:val="hi_IN" w:bidi="hi_IN"/>
        </w:rPr>
      </w:r>
      <w:r>
        <w:rPr>
          <w:lang w:val="hi_IN" w:bidi="hi_IN"/>
        </w:rPr>
        <w:t>शायद लोग पचास-पचास के समूहों में चले, जिसका अर्थ है कि वे युद्ध की पंक्ति में आगे बढ़ रहे थे। अनुवाद में आप यह भी कह सकते हैं कि वे युद्ध की पंक्ति में चल रहे थे।</w:t>
      </w:r>
    </w:p>
    <w:p>
      <w:pPr/>
      <w:r>
        <w:rPr>
          <w:lang w:val="hi_IN" w:bidi="hi_IN"/>
        </w:rPr>
      </w:r>
      <w:r>
        <w:rPr>
          <w:lang w:val="hi_IN" w:bidi="hi_IN"/>
        </w:rPr>
        <w:t>मूसा यूसुफ का शरीर या हड्डियाँ अपने साथ ले गया। यूसुफ ने इस्राएलियों से कसम खाने को कहा था कि जब इस्राएली मिस्र से निकलेंगे, तब वे यूसुफ के शव को कनान या प्रतिज्ञा के देश में वापस ले जाएँगे। मूसा इस समझौते का पालन कर रहा है।</w:t>
      </w:r>
    </w:p>
    <w:p>
      <w:pPr/>
      <w:r>
        <w:rPr>
          <w:lang w:val="hi_IN" w:bidi="hi_IN"/>
        </w:rPr>
      </w:r>
      <w:r>
        <w:rPr>
          <w:lang w:val="hi_IN" w:bidi="hi_IN"/>
        </w:rPr>
        <w:t>इस्राएली चल रहे थे। उनके साथ स्त्रियाँ, बच्चे और बुजुर्ग लोग भी थे। इसका अर्थ यह है कि उन्हें सुक्कोत से एताम तक की दूरी तय करने में शायद कई दिन लग गए।</w:t>
      </w:r>
    </w:p>
    <w:p>
      <w:pPr/>
      <w:r>
        <w:rPr>
          <w:lang w:val="hi_IN" w:bidi="hi_IN"/>
        </w:rPr>
      </w:r>
      <w:r>
        <w:rPr>
          <w:lang w:val="hi_IN" w:bidi="hi_IN"/>
        </w:rPr>
        <w:t>मूसा यहोवा के व्यक्तिगत नाम का उपयोग करके यह बताता है कि जब इस्राएली निकल रहे थे, तब परमेश्वर किस प्रकार इस्राएलियों के साथ था। यहोवा इस्राएलियों के साथ गया। यहोवा ने इस्राएलियों को दिन में बादल के स्तंभ या खम्भे के रूप में और रात में आग के स्तंभ या खम्भे के रूप में मार्गदर्शन किया। यह एक निरंतर कार्य है, जिसका अर्थ है कि यहोवा ने इस्राएलियों का इस तरह से मार्गदर्शन करना जारी रखा। ये खम्भे वास्तव में एक ही खम्भा था जो रात में आग की तरह दिखाई देता था और दिन में बादल की तरह दिखाई देता था। खम्भ, चाहे बादल हो या आग, इस्राएलियों के साथ यहोवा की उपस्थिति का प्रतिनिधित्व करता था। यहोवा ने इस यात्रा के दौरान इस्राएलियों को नहीं छोड़ा। इस तरह से इस्राएलियों का मार्गदर्शन करके, वे दिन या रात में भी यात्रा कर सकते थे। वे जानते थे कि किस दिशा में जाना है। यहोवा ने बादल के खम्भे या आग के खम्भे को लोगों के सामने से नहीं हटाया।</w:t>
      </w:r>
    </w:p>
    <w:p>
      <w:pPr/>
      <w:r>
        <w:rPr>
          <w:lang w:val="hi_IN" w:bidi="hi_IN"/>
        </w:rPr>
      </w:r>
      <w:r>
        <w:rPr>
          <w:lang w:val="hi_IN" w:bidi="hi_IN"/>
        </w:rPr>
        <w:t>अब समूह को इस भाग और इसमें होने वाली घटनाओं को समझने के लिए कथापट तैयार करना, चित्र बनाना,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13:17–22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1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फ़िरौन का उल्लेख किया गया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यूसुफ का उल्लेख किया गया है</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परमेश्वर, जिसका निजी नाम यहोवा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कहानी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आखिरकार फ़िरौन ने इस्राएलियों को जाने की अनुमति दे दी। जब इस्राएली मिस्र से निकले तो परमेश्वर ने उनकी अगुवाई की। परमेश्वर ने इस्राएलियों को मुख्य और सबसे सीधे मार्ग पर नहीं चलाया। यह सड़क पलिश्ती देश से होकर जाती थी और अगर इस्राएली इस रास्ते से जाते तो उन्हें पलिश्तियों के साथ युद्ध लड़ना पड़ सकता था। परमेश्वर ने कहा, "यदि उन्हें युद्ध लड़ना पड़ा, तो वे मिस्र लौटने की इच्छा कर सकते हैं।" जब इस्राएली मिस्र से निकले तो वे 50 के समूहों में थे या सेना की तरह युद्ध की पाँति में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परमेश्वर से पूछें, "आप लोगों को इतने लम्बे रास्ते से क्यों ले जा रहे हैं?" आप सुन सकते हैं:</w:t>
      </w:r>
    </w:p>
    <w:p>
      <w:pPr>
        <w:pStyle w:val="ListBullet"/>
        <w:spacing w:line="240" w:lineRule="auto"/>
        <w:ind w:left="720"/>
      </w:pPr>
      <w:r>
        <w:rPr>
          <w:lang w:val="hi_IN" w:bidi="hi_IN"/>
        </w:rPr>
      </w:r>
      <w:r>
        <w:rPr>
          <w:lang w:val="hi_IN" w:bidi="hi_IN"/>
        </w:rPr>
        <w:t>इस्राएलियों से पूछें, "जब आप मिस्र से निकल रहे हैं तो आप अभी कैसा महसूस कर रहे हैं?" आप यह सुन सकते हैं, "मैं बहुत उत्साहित हूँ। हम आखिरकार निकल रहे हैं। हम स्वतंत्र होंगे। हम फिर मिस्रियों के लिए दास के रूप में काम नहीं करेंगे," या "मैं थोड़ा डरा हुआ हूँ। मुझे नहीं पता कि हम कहाँ जा रहे हैं या जब हम वहाँ पहुँचेंगे तो क्या होने वाला है। हम एक सेना की तरह संगठित हैं, लेकिन मैंने कभी युद्ध में नहीं लड़ा है। मुझे आशा है कि हमें निकलने के लिए किसी से लड़ना नहीं पड़ेगा। मैं तलवार चलाना नहीं जानता और मेरे पास तलवार भी नहीं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इस्राएलियों के साथ मिस्र से निकलते समय मूसा यूसुफ की हड्डियाँ या शरीर को अपने साथ ले गया।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से पूछें, "जब आप यूसुफ की हड्डियों को अपने साथ ले जा रहे हैं तो आपको कैसा महसूस हो रहा है?" आप सुन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यहोवा ने इस्राएलियों को रास्ता दिखाया। यहोवा इस्राएलियों के साथ उपस्थित था। दिन में, उन्होंने सामने बादल का एक स्तंभ या खम्भा देखा, जो उन्हें जाने की दिशा में रास्ता दिखा रहा था। रात में उन्होंने सामने की ओर आग का एक स्तंभ या खम्भा देखा, जो उन्हें जाने की दिशा में रास्ता दिखा रहा था। इस तरह वे दिन-रात यात्रा कर सकते थे। यहोवा ने इस्राएलियों से अपनी उपस्थिति को दूर नहीं किया।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से पूछें, "आप इस्राएलियों के साथ क्यों रह रहे हैं?" आप सुन सकते हैं:</w:t>
      </w:r>
    </w:p>
    <w:p>
      <w:pPr>
        <w:pStyle w:val="ListBullet"/>
        <w:spacing w:line="240" w:lineRule="auto"/>
        <w:ind w:left="720"/>
      </w:pPr>
      <w:r>
        <w:rPr>
          <w:lang w:val="hi_IN" w:bidi="hi_IN"/>
        </w:rPr>
      </w:r>
      <w:r>
        <w:rPr>
          <w:lang w:val="hi_IN" w:bidi="hi_IN"/>
        </w:rPr>
        <w:t>इस्राएलियों से पूछें, "इस तरह यहोवा की उपस्थिति आपके साथ होने के बारे में आपको कैसा महसूस हो रहा है?" आप सुन सकते हैं:</w:t>
      </w:r>
      <w:r>
        <w:rPr>
          <w:lang w:val="hi_IN" w:bidi="hi_IN"/>
        </w:rPr>
      </w:r>
    </w:p>
    <w:p>
      <w:pPr>
        <w:pStyle w:val="Heading3"/>
      </w:pPr>
      <w:r>
        <w:rPr>
          <w:lang w:val="hi_IN" w:bidi="hi_IN"/>
        </w:rPr>
        <w:t>आवश्यक जानकारी</w:t>
      </w:r>
    </w:p>
    <w:p>
      <w:pPr/>
      <w:r>
        <w:rPr>
          <w:lang w:val="hi_IN" w:bidi="hi_IN"/>
        </w:rPr>
      </w:r>
      <w:r>
        <w:rPr>
          <w:lang w:val="hi_IN" w:bidi="hi_IN"/>
        </w:rPr>
        <w:t>निर्गमन 13:17–22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फ़िरौन ने </w:t>
      </w:r>
      <w:r>
        <w:rPr>
          <w:b/>
          <w:lang w:val="hi_IN" w:bidi="hi_IN"/>
        </w:rPr>
        <w:t>इस्राएलियों</w:t>
      </w:r>
      <w:r>
        <w:rPr>
          <w:lang w:val="hi_IN" w:bidi="hi_IN"/>
        </w:rPr>
        <w:t xml:space="preserve"> को मिस्र छोड़ने की अनुमति दे दी। </w:t>
      </w:r>
      <w:r>
        <w:rPr>
          <w:b/>
          <w:lang w:val="hi_IN" w:bidi="hi_IN"/>
        </w:rPr>
        <w:t>फ़िरौन</w:t>
      </w:r>
      <w:r>
        <w:rPr>
          <w:lang w:val="hi_IN" w:bidi="hi_IN"/>
        </w:rPr>
        <w:t xml:space="preserve"> या मिस्र के </w:t>
      </w:r>
      <w:r>
        <w:rPr>
          <w:lang w:val="hi_IN" w:bidi="hi_IN"/>
        </w:rPr>
        <w:t>राजा</w:t>
      </w:r>
      <w:r>
        <w:rPr>
          <w:lang w:val="hi_IN" w:bidi="hi_IN"/>
        </w:rPr>
        <w:t xml:space="preserve"> के लिए उसी शब्द का उपयोग करें जिसका उपयोग आप करते आ रहे हैं। </w:t>
      </w:r>
      <w:r>
        <w:rPr>
          <w:b/>
          <w:lang w:val="hi_IN" w:bidi="hi_IN"/>
        </w:rPr>
        <w:t>फ़िरौन</w:t>
      </w:r>
      <w:r>
        <w:rPr>
          <w:lang w:val="hi_IN" w:bidi="hi_IN"/>
        </w:rPr>
        <w:t xml:space="preserve"> की चर्चा मुख्य शब्दावली में की गई है।</w:t>
      </w:r>
    </w:p>
    <w:p>
      <w:pPr/>
      <w:r>
        <w:rPr>
          <w:lang w:val="hi_IN" w:bidi="hi_IN"/>
        </w:rPr>
      </w:r>
      <w:r>
        <w:rPr>
          <w:lang w:val="hi_IN" w:bidi="hi_IN"/>
        </w:rPr>
        <w:t xml:space="preserve">इस भाग में परमेश्वर के नाम और यहोवा के नाम का उपयोग किया गया है। परमेश्वर और यहोवा परमेश्वर के दो नाम हैं। </w:t>
      </w:r>
      <w:r>
        <w:rPr>
          <w:b/>
          <w:lang w:val="hi_IN" w:bidi="hi_IN"/>
        </w:rPr>
        <w:t>परमेश्वर</w:t>
      </w:r>
      <w:r>
        <w:rPr>
          <w:lang w:val="hi_IN" w:bidi="hi_IN"/>
        </w:rPr>
        <w:t xml:space="preserve"> के लिए उसी शब्द का इस्तेमाल करें जो आपने पिछले भाग में इस्तेमाल किया है। </w:t>
      </w:r>
      <w:r>
        <w:rPr>
          <w:b/>
          <w:lang w:val="hi_IN" w:bidi="hi_IN"/>
        </w:rPr>
        <w:t>यहोवा</w:t>
      </w:r>
      <w:r>
        <w:rPr>
          <w:lang w:val="hi_IN" w:bidi="hi_IN"/>
        </w:rPr>
        <w:t xml:space="preserve"> के लिए उसी शब्द का उपयोग करें जिसका उपयोग आपने पिछले भागों में किया है। </w:t>
      </w:r>
      <w:r>
        <w:rPr>
          <w:lang w:val="hi_IN" w:bidi="hi_IN"/>
        </w:rPr>
        <w:t>परमेश्वर</w:t>
      </w:r>
      <w:r>
        <w:rPr>
          <w:lang w:val="hi_IN" w:bidi="hi_IN"/>
        </w:rPr>
        <w:t xml:space="preserve"> और </w:t>
      </w:r>
      <w:r>
        <w:rPr>
          <w:b/>
          <w:lang w:val="hi_IN" w:bidi="hi_IN"/>
        </w:rPr>
        <w:t>यहोवा</w:t>
      </w:r>
      <w:r>
        <w:rPr>
          <w:lang w:val="hi_IN" w:bidi="hi_IN"/>
        </w:rPr>
        <w:t xml:space="preserve"> की चर्चा मुख्य शब्दावली में की गई है।</w:t>
      </w:r>
    </w:p>
    <w:p>
      <w:pPr/>
      <w:r>
        <w:rPr>
          <w:lang w:val="hi_IN" w:bidi="hi_IN"/>
        </w:rPr>
      </w:r>
      <w:r>
        <w:rPr>
          <w:lang w:val="hi_IN" w:bidi="hi_IN"/>
        </w:rPr>
        <w:t>पलिश्ती एक ऐसे लोगों का समूह था जो कनान के तटीय नगरों और गाँवों में रहते थे। अधिकांश अनुवादों में पलिश्तियों को उनकी भाषा में कहा गया है।</w:t>
      </w:r>
    </w:p>
    <w:p>
      <w:pPr/>
      <w:r>
        <w:rPr>
          <w:lang w:val="hi_IN" w:bidi="hi_IN"/>
        </w:rPr>
      </w:r>
      <w:r>
        <w:rPr>
          <w:b/>
          <w:lang w:val="hi_IN" w:bidi="hi_IN"/>
        </w:rPr>
        <w:t>प्रतिज्ञा का देश</w:t>
      </w:r>
      <w:r>
        <w:rPr>
          <w:lang w:val="hi_IN" w:bidi="hi_IN"/>
        </w:rPr>
        <w:t xml:space="preserve"> </w:t>
      </w:r>
      <w:r>
        <w:rPr>
          <w:b/>
          <w:lang w:val="hi_IN" w:bidi="hi_IN"/>
        </w:rPr>
        <w:t>कनान</w:t>
      </w:r>
      <w:r>
        <w:rPr>
          <w:lang w:val="hi_IN" w:bidi="hi_IN"/>
        </w:rPr>
        <w:t xml:space="preserve"> या </w:t>
      </w:r>
      <w:r>
        <w:rPr>
          <w:lang w:val="hi_IN" w:bidi="hi_IN"/>
        </w:rPr>
        <w:t>इस्राएल</w:t>
      </w:r>
      <w:r>
        <w:rPr>
          <w:lang w:val="hi_IN" w:bidi="hi_IN"/>
        </w:rPr>
        <w:t xml:space="preserve"> के लिए उपयोग किए जाने वाले शब्दों में से एक है। </w:t>
      </w:r>
      <w:r>
        <w:rPr>
          <w:b/>
          <w:lang w:val="hi_IN" w:bidi="hi_IN"/>
        </w:rPr>
        <w:t>प्रतिज्ञा का देश</w:t>
      </w:r>
      <w:r>
        <w:rPr>
          <w:lang w:val="hi_IN" w:bidi="hi_IN"/>
        </w:rPr>
        <w:t xml:space="preserve"> शब्द की चर्चा मुख्य शब्दावली में की गई है। यह वह देश है जिसका वादा परमेश्वर ने </w:t>
      </w:r>
      <w:r>
        <w:rPr>
          <w:b/>
          <w:lang w:val="hi_IN" w:bidi="hi_IN"/>
        </w:rPr>
        <w:t>अब्राहम</w:t>
      </w:r>
      <w:r>
        <w:rPr>
          <w:lang w:val="hi_IN" w:bidi="hi_IN"/>
        </w:rPr>
        <w:t>, इसहाक और याकूब से किया था। सभी अनुवादों में इस शब्द का उपयोग इस भाग में नहीं किया गया है। इस्राएली मिस्र से निकल रहे थे और कुछ अनुवादों में उस स्थान के लिए प्रतिज्ञा का देश नाम का उपयोग किया गया है, ताकि यह स्पष्ट रहे कि वे कहाँ जा रहे थे।</w:t>
      </w:r>
    </w:p>
    <w:p>
      <w:pPr/>
      <w:r>
        <w:rPr>
          <w:lang w:val="hi_IN" w:bidi="hi_IN"/>
        </w:rPr>
      </w:r>
      <w:r>
        <w:rPr>
          <w:lang w:val="hi_IN" w:bidi="hi_IN"/>
        </w:rPr>
        <w:t xml:space="preserve">शपथ एक गम्भीर प्रतिज्ञा है। </w:t>
      </w:r>
      <w:r>
        <w:rPr>
          <w:lang w:val="hi_IN" w:bidi="hi_IN"/>
        </w:rPr>
        <w:t>शपथ</w:t>
      </w:r>
      <w:r>
        <w:rPr>
          <w:lang w:val="hi_IN" w:bidi="hi_IN"/>
        </w:rPr>
        <w:t xml:space="preserve"> की चर्चा मुख्य शब्दावली में की गई है। शपथ या गंभीर वादे के लिए उसी शब्द का उपयोग करें जिसका उपयोग आपने पिछले अनुवादों में किया है।</w:t>
      </w:r>
    </w:p>
    <w:p>
      <w:pPr/>
      <w:r>
        <w:rPr>
          <w:lang w:val="hi_IN" w:bidi="hi_IN"/>
        </w:rPr>
      </w:r>
      <w:r>
        <w:rPr>
          <w:lang w:val="hi_IN" w:bidi="hi_IN"/>
        </w:rPr>
        <w:t>बादल का खम्भा या आग का खम्भा इस्राएलियों के डेरे में यहोवा की उपस्थिति का प्रतिनिधित्व करता था। यहोवा ने खम्भे को लोगों के सामने रखा ताकि उन्हें पता रहे कि उन्हें किस रास्ते पर जाना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14:1–14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14:1–14 को सुनें और अपने मन में रखें।</w:t>
      </w:r>
    </w:p>
    <w:p>
      <w:pPr/>
      <w:r>
        <w:rPr>
          <w:lang w:val="hi_IN" w:bidi="hi_IN"/>
        </w:rPr>
      </w:r>
      <w:r>
        <w:rPr>
          <w:lang w:val="hi_IN" w:bidi="hi_IN"/>
        </w:rPr>
        <w:t>यदि सम्भव हो तो निर्गमन 14:1–14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14:1–14 का ऑडियो संस्करण सबसे आसानी से समझ में आने वाले अनुवाद में सुनें।</w:t>
      </w:r>
    </w:p>
    <w:p>
      <w:pPr/>
      <w:r>
        <w:rPr>
          <w:lang w:val="hi_IN" w:bidi="hi_IN"/>
        </w:rPr>
      </w:r>
      <w:r>
        <w:rPr>
          <w:lang w:val="hi_IN" w:bidi="hi_IN"/>
        </w:rPr>
        <w:t>पिछले भाग में, यहोवा ने मिस्रियों को यह दिखाने के लिए कई चमत्कारी घटनाओं का प्रयोग किया कि वह सबसे सामर्थी है। इन घटनाओं ने मिस्र और उसके लोगों को नुकसान पहुँचाया। फिर अन्त में फ़िरौन ने यहोवा के किए हुए कामों के कारण इस्राएलियों को दासता से मुक्त कर दिया। इस्राएल के लोग अपनी सारी सम्पत्ति सहित मिस्र से निकलकर मिस्र से दक्षिण-पूर्व में यात्रा कर चुके हैं। वे इस दिशा में इसलिए गए ताकि वे पलिश्ती कहलाने वाले खतरनाक लोगों से बच सकें। शायद पलिश्ती उन पर हमला कर देते। इस्राएल के लोग जानते हैं कि यहोवा ने उनके लिए मिस्र से निकलना सम्भव बनाया और वे यहोवा के विशेष लोग हैं। यहोवा इस्राएल के लोगों का मार्गदर्शन कर रहा है और वे एताम पहुँच गए हैं। इस कहानी के अधिकतर भाग में परमेश्वर के व्यक्तिगत नाम यहोवा का प्रयोग किया गया है। यह इस्राएल के लोगों की मिस्र से उस देश की यात्रा की कहानी है जिसकी यहोवा ने उनसे प्रतिज्ञा की है।</w:t>
      </w:r>
    </w:p>
    <w:p>
      <w:pPr/>
      <w:r>
        <w:rPr>
          <w:lang w:val="hi_IN" w:bidi="hi_IN"/>
        </w:rPr>
      </w:r>
      <w:r>
        <w:rPr>
          <w:lang w:val="hi_IN" w:bidi="hi_IN"/>
        </w:rPr>
        <w:t>इस भाग की शुरुआत में, यहोवा मूसा से कहता है कि वह इस्राएल के लोग, अर्थात् इस्राएलियों की यात्रा की दिशा को बदल दे और मिस्र की ओर वापस जाए। यहोवा उनसे कहता है कि वे पीहहीरोत के पास मिग्दोल और समुद्र के बीच एक स्थान पर चले जाएँ। इस्राएली लोग किनारे पर अपने तम्बूओं में डेरा डालते हैं, जहाँ एक तरफ पानी है—उस तरफ बाल-सपोन के पार और दूसरी तरफ जंगल है। यह एक ऐसी जगह है जहाँ इस्राएली खुद को फँसा हुआ महसूस करते हैं—वे जंगल या पानी के पार नहीं जा सकते। यहोवा ऐसा जानबूझकर करता है ताकि वह अपनी सामर्थ्य को दिखा सके। हम इन नगरों का सटीक स्थान नहीं जानते और हम नहीं जानते कि यह किस समुद्र के बारे में है। यह लाल सागर हो सकता है जिसे अब स्वेज़ खाड़ी, लाल सागर, या उस इलाके का कोई दूसरा पानी का स्रोत के रूप में जाना जाता है।</w:t>
      </w:r>
    </w:p>
    <w:p>
      <w:pPr/>
      <w:r>
        <w:rPr>
          <w:lang w:val="hi_IN" w:bidi="hi_IN"/>
        </w:rPr>
      </w:r>
      <w:r>
        <w:rPr>
          <w:lang w:val="hi_IN" w:bidi="hi_IN"/>
        </w:rPr>
        <w:t xml:space="preserve">यहाँ रुकें और एक समूह के रूप में </w:t>
      </w:r>
      <w:r>
        <w:rPr>
          <w:lang w:val="hi_IN" w:bidi="hi_IN"/>
        </w:rPr>
        <w:t>पूर्वी मिस्र के नक्शे को देखें जिसमें स्वेज़ खाड़ी और उसके पास के अन्य जल स्रोतों</w:t>
      </w:r>
      <w:r>
        <w:rPr>
          <w:lang w:val="hi_IN" w:bidi="hi_IN"/>
        </w:rPr>
        <w:t xml:space="preserve"> को दिखाया गया है। इस ऑडियो को यहाँ रोकें।</w:t>
      </w:r>
    </w:p>
    <w:p>
      <w:pPr/>
      <w:r>
        <w:rPr>
          <w:lang w:val="hi_IN" w:bidi="hi_IN"/>
        </w:rPr>
      </w:r>
      <w:r>
        <w:rPr>
          <w:lang w:val="hi_IN" w:bidi="hi_IN"/>
        </w:rPr>
        <w:t>यहोवा मूसा से कहता है कि वह चाहता है कि फ़िरौन यह सोचे कि इस्राएल के लोग उलझन में हैं और जंगल में फँस गए हैं। यहोवा फ़िरौन के मन को कठोर करता है, या उसे इस्राएलियों के विरुद्ध हठीला बना देता है। फ़िरौन इस्राएलियों को मिस्र से जाने देने के अपने निर्णय को बदल देता है। यहोवा जानता है कि जब वह फ़िरौन को हरा देगा और मिस्र के लोगों को अपनी सामर्थ्य दिखाएगा, तब उसे आदर मिलेगा। यहोवा मिस्रियों के लिए एक जाल बिछा रहा है, ताकि इस्राएल के लोगों को ऐसा दिखाया जा सके मानो वे नहीं जानते कि वे कहाँ जा रहे हैं और पानी और जंगल के बीच में फँस गए हैं जहाँ से वे सुरक्षित रूप से पार नहीं कर सकते।</w:t>
      </w:r>
    </w:p>
    <w:p>
      <w:pPr/>
      <w:r>
        <w:rPr>
          <w:lang w:val="hi_IN" w:bidi="hi_IN"/>
        </w:rPr>
      </w:r>
      <w:r>
        <w:rPr>
          <w:lang w:val="hi_IN" w:bidi="hi_IN"/>
        </w:rPr>
        <w:t>यहाँ रुकें और समूह के रूप में इस प्रश्न पर चर्चा करें: ऐसे उदाहरण साझा करें जहाँ कोई पशु खुद को कमजोर या असहाय दिखाकर दूसरे पशुओं को धोखा देता है और उन्हें अपने पास आने के लिए आकर्षित करता है। वे ऐसा क्यों करते हैं? ऑडियो को यहाँ रोकें।</w:t>
      </w:r>
    </w:p>
    <w:p>
      <w:pPr/>
      <w:r>
        <w:rPr>
          <w:lang w:val="hi_IN" w:bidi="hi_IN"/>
        </w:rPr>
      </w:r>
      <w:r>
        <w:rPr>
          <w:lang w:val="hi_IN" w:bidi="hi_IN"/>
        </w:rPr>
        <w:t>मिस्र के लोगों ने मूसा के द्वारा यहोवा के निर्देशों का पालन किया। फ़िरौन और उसके अधिकारियों ने सुना कि इस्राएल के लोग मिस्र छोड़कर चले गए हैं तब उन्हें पछतावा हुआ कि उन्होंने इस्राएली दासों को जाने दिया। फ़िरौन ने अपने सैनिकों को एक साथ बुलाया। फ़िरौन ने अपने रथ से अपने योद्धाओं की अगुवाई की और अपने साथ जाने के लिए छह सौ सवारों बुला लिए। फ़िरौन ने उसकी सेना शामिल होने के लिए और रथ बुलाए और उन्हें दलों में बाँट दिया। फ़िरौन के सवारों ने हर दल की अगुवाई की। युद्ध का रथ एक दो पहियों वाली गाड़ी होती है जिसे दो घोड़े खींचते हैं। इसका प्रयोग युद्ध में शत्रु की ओर तेजी से पहुँचने के लिए किया जाता है और सैनिक रथ में खड़े होकर अपने शत्रु से लड़ते हैं। रथचालक वह व्यक्ति होता है जो रथ चलाता है या उस पर सवार होता है। घोड़े की चार टाँगें होती हैं और इसका प्रयोग गाड़ियों या अन्य पहिए वाली गाड़ियों की सवारी करने और उन्हें खींचने के लिए किया जाता है।</w:t>
      </w:r>
    </w:p>
    <w:p>
      <w:pPr/>
      <w:r>
        <w:rPr>
          <w:lang w:val="hi_IN" w:bidi="hi_IN"/>
        </w:rPr>
      </w:r>
      <w:r>
        <w:rPr>
          <w:lang w:val="hi_IN" w:bidi="hi_IN"/>
        </w:rPr>
        <w:t xml:space="preserve">यहाँ रुकें और समूह के रूप में </w:t>
      </w:r>
      <w:r>
        <w:rPr>
          <w:b/>
          <w:lang w:val="hi_IN" w:bidi="hi_IN"/>
        </w:rPr>
        <w:t>युद्ध रथ में सवार लोगों</w:t>
      </w:r>
      <w:r>
        <w:rPr>
          <w:lang w:val="hi_IN" w:bidi="hi_IN"/>
        </w:rPr>
        <w:t xml:space="preserve"> के चित्र को देखें। इस ऑडियो को यहाँ रोकें।</w:t>
      </w:r>
    </w:p>
    <w:p>
      <w:pPr/>
      <w:r>
        <w:rPr>
          <w:lang w:val="hi_IN" w:bidi="hi_IN"/>
        </w:rPr>
      </w:r>
      <w:r>
        <w:rPr>
          <w:lang w:val="hi_IN" w:bidi="hi_IN"/>
        </w:rPr>
        <w:t xml:space="preserve">यहाँ रुकें और एक </w:t>
      </w:r>
      <w:r>
        <w:rPr>
          <w:lang w:val="hi_IN" w:bidi="hi_IN"/>
        </w:rPr>
        <w:t>घोड़े</w:t>
      </w:r>
      <w:r>
        <w:rPr>
          <w:lang w:val="hi_IN" w:bidi="hi_IN"/>
        </w:rPr>
        <w:t xml:space="preserve"> के चित्र को देखें। इस ऑडियो को यहाँ रोकें।</w:t>
      </w:r>
    </w:p>
    <w:p>
      <w:pPr/>
      <w:r>
        <w:rPr>
          <w:lang w:val="hi_IN" w:bidi="hi_IN"/>
        </w:rPr>
      </w:r>
      <w:r>
        <w:rPr>
          <w:lang w:val="hi_IN" w:bidi="hi_IN"/>
        </w:rPr>
        <w:t>मिस्री रथों की सेना इस्राएल के लोगों का पीछा करती रही और उन्हें उनके नए डेरे में पाया। जब मिस्री सेना पहुँचती है, तो इस्राएल के लोग सेना को देखकर डर जाते हैं। इस्राएल के लोगों ने "अपनी आँखें उठाकर देखा," जिसका अर्थ है कि उन्होंने आखें उठाकर रथों की सेनाओं को आते देखा। इस्राएल के लोग सहायता के लिए यहोवा को पुकारते हैं और फिर मूसा से बात करने के लिए मुड़ते हैं। इस्राएल के लोग मूसा से शिकायत करते हैं और उससे पूछते हैं कि वह यहाँ लोगों को ऐसी जगह पर क्यों ले गया जहाँ उनकी स्थिति मिस्र से बेहतर नहीं है। इस्राएली ऐसे प्रश्न पूछते हैं जिनका कोई उत्तर नहीं होता जिससे वे अपनी निराशा दिखाते हैं और कहते हैं कि वे जहाँ हैं वहाँ रहने से तो बेहतर होता कि वे दास ही रहते।</w:t>
      </w:r>
    </w:p>
    <w:p>
      <w:pPr/>
      <w:r>
        <w:rPr>
          <w:lang w:val="hi_IN" w:bidi="hi_IN"/>
        </w:rPr>
      </w:r>
      <w:r>
        <w:rPr>
          <w:lang w:val="hi_IN" w:bidi="hi_IN"/>
        </w:rPr>
        <w:t>यहाँ रुकें और समूह में इस प्रश्न पर चर्चा करें: किसी ऐसे समय के बारे में एक कहानी बताएँ जब आप जानते हैं कि लोग अपने अगुवे से क्रोधित या निराश हो गए हों और यह प्रश्न उठाया हो कि वे किसी काम को क्यों कर रहे हैं। आपकी संस्कृति में लोग किसी अगुवे से सीधे प्रश्न कैसे करते हैं? किसी अगुवे के प्रति असंतोष दिखाने के लिए किन विशेष वाक्यांशों या कार्यों का प्रयोग किया जाता है? इस ऑडियो को यहाँ रोकें।</w:t>
      </w:r>
    </w:p>
    <w:p>
      <w:pPr/>
      <w:r>
        <w:rPr>
          <w:lang w:val="hi_IN" w:bidi="hi_IN"/>
        </w:rPr>
      </w:r>
      <w:r>
        <w:rPr>
          <w:lang w:val="hi_IN" w:bidi="hi_IN"/>
        </w:rPr>
        <w:t>मूसा ने इस्राएल के लोगों से कहा कि वे डरें नहीं और कुछ न करें, केवल यहोवा को मिस्र की सेना से छुड़ाते हुए देखें। मूसा यह भी कहता है कि इस्राएल के लोग मिस्रियों को फिर कभी नहीं देखेंगे और यहोवा उनकी ओर से उनके शत्रुओं से लड़ेगा। इस्राएल के लोगों को कुछ भी करने की आवश्यकता नहीं है। यहोवा अलौकिक सामर्थ्य का प्रयोग करके इस्राएलियों के शत्रुओं को हरा देता है। यह इस्राएल के लोगों के साथ यहोवा के विशेष सम्बन्ध को दिखाता है।</w:t>
      </w:r>
      <w:r>
        <w:rPr>
          <w:lang w:val="hi_IN" w:bidi="hi_IN"/>
        </w:rPr>
      </w:r>
    </w:p>
    <w:p>
      <w:pPr>
        <w:pStyle w:val="Heading3"/>
      </w:pPr>
      <w:r>
        <w:rPr>
          <w:lang w:val="hi_IN" w:bidi="hi_IN"/>
        </w:rPr>
        <w:t>घटनाओं को समझाना</w:t>
      </w:r>
    </w:p>
    <w:p>
      <w:pPr/>
      <w:r>
        <w:rPr>
          <w:lang w:val="hi_IN" w:bidi="hi_IN"/>
        </w:rPr>
      </w:r>
      <w:r>
        <w:rPr>
          <w:lang w:val="hi_IN" w:bidi="hi_IN"/>
        </w:rPr>
        <w:t>निर्गमन 14:1–14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दृश्य रूप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इस्राएली एताम में डेरा डाले हुए हैं। यहोवा मूसा से कहता है कि वह जिस मार्ग से आया था उसी से लौट जाए, और समुद्र और जंगल के बीच एक नया डेरा खड़ा करे।</w:t>
      </w:r>
    </w:p>
    <w:p>
      <w:pPr/>
      <w:r>
        <w:rPr>
          <w:lang w:val="hi_IN" w:bidi="hi_IN"/>
        </w:rPr>
      </w:r>
      <w:r>
        <w:rPr>
          <w:b/>
          <w:lang w:val="hi_IN" w:bidi="hi_IN"/>
        </w:rPr>
        <w:t>दूसरे दृश्य में:</w:t>
      </w:r>
      <w:r>
        <w:rPr>
          <w:lang w:val="hi_IN" w:bidi="hi_IN"/>
        </w:rPr>
        <w:t xml:space="preserve"> इस्राएली समुद्र और जंगल के बीच पीहहीरोत के पास अपना डेरा खड़ा करते हैं।</w:t>
      </w:r>
    </w:p>
    <w:p>
      <w:pPr/>
      <w:r>
        <w:rPr>
          <w:lang w:val="hi_IN" w:bidi="hi_IN"/>
        </w:rPr>
      </w:r>
      <w:r>
        <w:rPr>
          <w:b/>
          <w:lang w:val="hi_IN" w:bidi="hi_IN"/>
        </w:rPr>
        <w:t>तीसरे दृश्य में:</w:t>
      </w:r>
      <w:r>
        <w:rPr>
          <w:lang w:val="hi_IN" w:bidi="hi_IN"/>
        </w:rPr>
        <w:t xml:space="preserve"> मिस्र में, फ़िरौन और उसके अधिकारियों को पता चलता है कि इस्राएली पीछे हट गए हैं और वे अपने दासों को वापस लेने का फैसला करते हैं। फ़िरौन ने रथों और अन्य सैनिकों की सेना को इकट्ठा किया।</w:t>
      </w:r>
    </w:p>
    <w:p>
      <w:pPr/>
      <w:r>
        <w:rPr>
          <w:lang w:val="hi_IN" w:bidi="hi_IN"/>
        </w:rPr>
      </w:r>
      <w:r>
        <w:rPr>
          <w:b/>
          <w:lang w:val="hi_IN" w:bidi="hi_IN"/>
        </w:rPr>
        <w:t>चौथे दृश्य में:</w:t>
      </w:r>
      <w:r>
        <w:rPr>
          <w:lang w:val="hi_IN" w:bidi="hi_IN"/>
        </w:rPr>
        <w:t xml:space="preserve"> इस्राएली फ़िरौन की सेना को अपने पास आते हुए देखते हैं। इस्राएल के लोग, यानी इस्राएली, सहायता के लिए यहोवा को पुकारते हैं और मूसा से क्रोधित हैं। इस्राएलियों ने पूछा कि मूसा उन्हें मिस्र से बाहर क्यों ले आया ताकि वे जंगल में मर जाएँ। मूसा उनसे कहता है कि वे डरे नहीं, क्योंकि यहोवा उनकी ओर से लड़ेगा और वे मिस्रियों को फिर कभी नहीं देखेंगे।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फ़िरौन</w:t>
      </w:r>
    </w:p>
    <w:p>
      <w:pPr>
        <w:pStyle w:val="ListBullet"/>
        <w:spacing w:line="240" w:lineRule="auto"/>
        <w:ind w:left="720"/>
      </w:pPr>
      <w:r>
        <w:rPr>
          <w:lang w:val="hi_IN" w:bidi="hi_IN"/>
        </w:rPr>
      </w:r>
      <w:r>
        <w:rPr>
          <w:lang w:val="hi_IN" w:bidi="hi_IN"/>
        </w:rPr>
        <w:t>फ़िरौन के अधिकारी</w:t>
      </w:r>
    </w:p>
    <w:p>
      <w:pPr>
        <w:pStyle w:val="ListBullet"/>
        <w:spacing w:line="240" w:lineRule="auto"/>
        <w:ind w:left="720"/>
      </w:pPr>
      <w:r>
        <w:rPr>
          <w:lang w:val="hi_IN" w:bidi="hi_IN"/>
        </w:rPr>
      </w:r>
      <w:r>
        <w:rPr>
          <w:lang w:val="hi_IN" w:bidi="hi_IN"/>
        </w:rPr>
        <w:t>फ़िरौन के सवार</w:t>
      </w:r>
    </w:p>
    <w:p>
      <w:pPr>
        <w:pStyle w:val="ListBullet"/>
        <w:spacing w:line="240" w:lineRule="auto"/>
        <w:ind w:left="720"/>
      </w:pPr>
      <w:r>
        <w:rPr>
          <w:lang w:val="hi_IN" w:bidi="hi_IN"/>
        </w:rPr>
      </w:r>
      <w:r>
        <w:rPr>
          <w:lang w:val="hi_IN" w:bidi="hi_IN"/>
        </w:rPr>
        <w:t>इस्राएल के लोग</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कहानी एक वाक्यांश से शुरू होती है जो हमें बताता है कि ये घटनाएँ एताम में डेरा खड़ा करने के बाद होती हैं। हमें यह नहीं बताया गया है कि एताम पहुँचने के बाद कितना समय बीत गया है।</w:t>
      </w:r>
    </w:p>
    <w:p>
      <w:pPr/>
      <w:r>
        <w:rPr>
          <w:lang w:val="hi_IN" w:bidi="hi_IN"/>
        </w:rPr>
      </w:r>
      <w:r>
        <w:rPr>
          <w:lang w:val="hi_IN" w:bidi="hi_IN"/>
        </w:rPr>
        <w:t>पहले दृश्य में, इस्राएल के लोग एताम नगर में डेरा डाले हुए हैं। वे तम्बू में हैं और अपनी सारी चीजें अपने साथ ले जाते हैं। वे अभी-अभी मिस्र से बाहर निकले हैं, ताकि पलिश्तियों के देश से बचकर निकले हैं जो उन पर हमला कर सकते थे। यह कहानी हमें यहोवा और मूसा के बीच हुई बातचीत के बारे में बताती है। हम नहीं जानते कि यह बातचीत दिन के किस समय होती है। इस्राएल के लोग यह देख सकते हैं कि यहोवा दिन में बादल के खम्भे के रूप में और रात में आग के खम्भे के रूप में उनके साथ है। हमें यह नहीं पता कि मूसा खम्भे के कितने निकट है, लेकिन वह यहोवा की बात सुनता है और उससे बातचीत करता है। यहोवा मूसा से कहता है कि वह इस्राएलियों को उसी मार्ग से लौटा ले जाए जहाँ से वे अभी-अभी आए थे और समुद्र के किनारे पीहहीरोत नाम के एक नगर पर डेरा खड़ा करे। नए स्थान पर एक ओर जंगल और दूसरी ओर समुद्र है। यहोवा चाहता है कि मिस्री यह सोचें कि यदि वह अपनी सेना को पकड़ने के लिए भेजता है तो इस्राएल के लोग फँस जाएँगे। लेकिन यहोवा के पास मिस्रियों पर अपनी सामर्थ्य दिखाने की एक योजना है।</w:t>
      </w:r>
    </w:p>
    <w:p>
      <w:pPr/>
      <w:r>
        <w:rPr>
          <w:lang w:val="hi_IN" w:bidi="hi_IN"/>
        </w:rPr>
      </w:r>
      <w:r>
        <w:rPr>
          <w:lang w:val="hi_IN" w:bidi="hi_IN"/>
        </w:rPr>
        <w:t>दूसरे दृश्य में, इस्राएल के लोग नए डेरा क्षेत्र पर पहुँचते हैं और बस जाते हैं, जहाँ एक तरफ समुद्र और दूसरी तरफ जंगल है। इस्राएली आसानी से जंगल में नहीं जा सकते या पानी पार नहीं कर सकते।</w:t>
      </w:r>
    </w:p>
    <w:p>
      <w:pPr/>
      <w:r>
        <w:rPr>
          <w:lang w:val="hi_IN" w:bidi="hi_IN"/>
        </w:rPr>
      </w:r>
      <w:r>
        <w:rPr>
          <w:lang w:val="hi_IN" w:bidi="hi_IN"/>
        </w:rPr>
        <w:t>तीसरे दृश्य में, फ़िरौन मिस्र में है। फ़िरौन ने सुना कि इस्राएल के लोग मिस्र से निकले हैं और चाहता है कि वे फिर से उसके दास बन जाएँ। फ़िरौन यह प्रश्न पूछता है, "हमने क्या किया है?" फ़िरौन अपने अधिकारियों से उत्तर की उम्मीद नहीं करता है, बल्कि इस प्रश्न का प्रयोग करके अपनी निराशा और पछतावा व्यक्त करता है कि उसने इस्राएलियों को जाने दिया। हमें यह नहीं पता कि फ़िरौन इस्राएलियों के जाने के बारे में कब सुनता है। इससे यह पता चलता है कि वे फ़िरौन या उसके अधिकारियों की ओर से ध्यान दिए बिना चले गए। हम सीखते हैं कि यहोवा फ़िरौन के मन को इस्राएलियों के बारे में ऐसा बदल देता है कि वह उनका पीछा करे और उन्हें फिर से अपने दास के रूप में वापस लाना चाहे। फ़िरौन युद्ध के लिए तैयार होने के लिए अपने घोड़ों को रथ में जोतता है और अपने सैनिकों को बुलाता है। वह छह सौ रथ और सवारों को बुलाता है और मिस्र के सब रथों को इकट्ठा किया हर रथ पर एक-एक प्रधान सवार था। फ़िरौन को अपनी सेना को इकट्ठा करने के लिए कुछ समय चाहिए। हमें यह नहीं पता कि फ़िरौन ने इस्राएल के लोगों का पीछा करने और उनके पीछे चलने के बीच कितना समय बीत गया।</w:t>
      </w:r>
    </w:p>
    <w:p>
      <w:pPr/>
      <w:r>
        <w:rPr>
          <w:lang w:val="hi_IN" w:bidi="hi_IN"/>
        </w:rPr>
      </w:r>
      <w:r>
        <w:rPr>
          <w:lang w:val="hi_IN" w:bidi="hi_IN"/>
        </w:rPr>
        <w:t xml:space="preserve">यहाँ रुकें यदि आप समूह में </w:t>
      </w:r>
      <w:r>
        <w:rPr>
          <w:b/>
          <w:lang w:val="hi_IN" w:bidi="hi_IN"/>
        </w:rPr>
        <w:t>युद्ध के रथ और सवारों</w:t>
      </w:r>
      <w:r>
        <w:rPr>
          <w:lang w:val="hi_IN" w:bidi="hi_IN"/>
        </w:rPr>
        <w:t xml:space="preserve"> के चित्र को फिर से देखना सहायक होगा। इस ऑडियो को यहाँ रोकें।</w:t>
      </w:r>
    </w:p>
    <w:p>
      <w:pPr/>
      <w:r>
        <w:rPr>
          <w:lang w:val="hi_IN" w:bidi="hi_IN"/>
        </w:rPr>
      </w:r>
      <w:r>
        <w:rPr>
          <w:lang w:val="hi_IN" w:bidi="hi_IN"/>
        </w:rPr>
        <w:t>चौथे दृश्य में, मिस्री सेना इस्राएल के लोगों को पीहहीरोत के पास अपने डेरा डाले हुए पाती है। इस्राएल के लोग अपने डेरे से दृष्टि को उठाकर सामने से मिस्री सेना को आते हुए देखते हैं। यहाँ छह सौ रथ हैं और इस्राएली उन्हें धूल और शोर के साथ दूर से आगे बढ़ते हुए दिखाई दिए होंगे। तब इस्राएल के लोग डर गए और यहोवा को पुकारने लगे। इस समय मूसा और इस्राएल के बाकी लोग एक साथ हैं। इस्राएल के लोग मूसा की ओर मुड़ते हैं और मूसा से शिकायत करने लगते हैं। प्रश्न, "क्या मिस्र में कब्रें न थीं जो तू हमको वहाँ से मरने के लिये जंगल में ले आया है?" यह व्यंग्यात्मक है और इसमें उत्तर की उम्मीद नहीं की गई है। इस्राएल के लोग यह नहीं जानते कि मिस्र में बहुत सी कब्रें थीं, लेकिन वे चिंतित हैं कि वे सभी यहीं मर जाएँगे।</w:t>
      </w:r>
    </w:p>
    <w:p>
      <w:pPr/>
      <w:r>
        <w:rPr>
          <w:lang w:val="hi_IN" w:bidi="hi_IN"/>
        </w:rPr>
      </w:r>
      <w:r>
        <w:rPr>
          <w:lang w:val="hi_IN" w:bidi="hi_IN"/>
        </w:rPr>
        <w:t>ध्यान दें कि यह मूसा ही है जो इस्राएल के लोगों से बात करता है। हमें यह नहीं पता कि यहोवा इस्राएल के लोगों को उत्तर देने से पहले मूसा से बात करता है या नहीं। मूसा को विश्वास है कि यहोवा फ़िरौन और उसकी सेना को हराएगा। मूसा इस्राएल के लोगों से कहता है, "डरो मत, और भागो मत। देखो आज यहोवा तुम्हें बचाता है। तुम आज मिस्रियों को देखते हो, लेकिन आज के बाद तुम उन्हें फिर नहीं देखेंगे। यहोवा तुम्हारी ओर से लड़ेगा और तुम्हें कुछ कहने या करने की आवश्यकता नहीं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14:1–14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फ़िरौन</w:t>
      </w:r>
    </w:p>
    <w:p>
      <w:pPr>
        <w:pStyle w:val="ListBullet"/>
        <w:spacing w:line="240" w:lineRule="auto"/>
        <w:ind w:left="720"/>
      </w:pPr>
      <w:r>
        <w:rPr>
          <w:lang w:val="hi_IN" w:bidi="hi_IN"/>
        </w:rPr>
      </w:r>
      <w:r>
        <w:rPr>
          <w:lang w:val="hi_IN" w:bidi="hi_IN"/>
        </w:rPr>
        <w:t>फ़िरौन के कर्मचारी</w:t>
      </w:r>
    </w:p>
    <w:p>
      <w:pPr>
        <w:pStyle w:val="ListBullet"/>
        <w:spacing w:line="240" w:lineRule="auto"/>
        <w:ind w:left="720"/>
      </w:pPr>
      <w:r>
        <w:rPr>
          <w:lang w:val="hi_IN" w:bidi="hi_IN"/>
        </w:rPr>
      </w:r>
      <w:r>
        <w:rPr>
          <w:lang w:val="hi_IN" w:bidi="hi_IN"/>
        </w:rPr>
        <w:t>फ़िरौन के सवार</w:t>
      </w:r>
    </w:p>
    <w:p>
      <w:pPr>
        <w:pStyle w:val="ListBullet"/>
        <w:spacing w:line="240" w:lineRule="auto"/>
        <w:ind w:left="720"/>
      </w:pPr>
      <w:r>
        <w:rPr>
          <w:lang w:val="hi_IN" w:bidi="hi_IN"/>
        </w:rPr>
      </w:r>
      <w:r>
        <w:rPr>
          <w:lang w:val="hi_IN" w:bidi="hi_IN"/>
        </w:rPr>
        <w:t>इस्राएल के लोग</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नाटक को रोककर उस पात्र की भूमिका निभाने वाले व्यक्ति से पूछें "आप क्या महसूस कर रहे हैं या क्या सोच रहे हैं?" पात्र की भूमिका निभाने वाले व्यक्ति को यह उत्तर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इस्राएल के लोग अपनी सारी चीजें लेकर एताम नाम के एक नगर में डेरा डाले हुए हैं। यहोवा उनके साथ मौजूद है और मूसा से बात करके उन्हें आगे क्या करना है इस बारे में निर्देश देता है। वह मूसा से कहता है कि वह इस्राएल के लोगों को उस स्थान से होकर वापस ले जाए, जहाँ वे जंगल और पानी के एक बड़े क्षेत्र के पास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यहोवा की भूमिका निभाने वाले व्यक्ति से पूछें, "आप क्या सोच रहे हैं?" वह व्यक्ति इस तरह उत्तर दे सकता है, "अब मिस्र के लोगों को अपनी सामर्थ्य दिखाने का समय आ गया है," या "मेरे लोगों को यह जानना चाहिए कि मैं हमेशा उन्हें बचाऊँगा।"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इस्राएल के लोग जंगल और पानी के एक बड़े क्षेत्र के बीच एक नई जगह पर चले जाते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के लोगों की भूमिका निभाने वाले व्यक्ति से पूछें, "आप क्या महसूस कर रहे हैं या क्या सोच रहे हैं?" वह व्यक्ति इस तरह के उत्तर दे सकता है, "मैं मिस्र की ओर वापस जाने के बारे में उलझन में हूँ," या "मैं चिंतित हूँ क्योंकि हम जंगल में या उस पानी के पार नहीं जा सकते," या "मुझे डर है कि अगर कोई सेना हमारे खिलाफ आएगी तो हम फँस जाएँगे," या "मैं सुरक्षित महसूस कर रहा हूँ क्योंकि मुझे मूसा और यहोवा पर भरोसा है कि वे हमें मार्ग दिखाएंगे।"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फ़िरौन ने सुना कि इस्राएल के लोग चले गए हैं और वह उन्हें वापस अपने मजदूर दासों के रूप में पाना चाहता है। वह एक सेना को इकट्ठा करता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फ़िरौन की भूमिका निभाने वाले व्यक्ति से पूछें, "आप क्या महसूस कर रहे हैं या क्या सोच रहे हैं?" वह व्यक्ति इस तरह के उत्तर दे सकता है, "मैं क्रोधित हूँ कि मेरे दास चले गए हैं," या "मुझे इस्राएल के लोगों को अपनी शक्ति दिखाने की आवश्यकता है," या "मैं शक्तिशाली हूँ और मैं जो चाहूँ पा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इस्राएल के लोग मिस्री सेना को देखकर डर जाते हैं। वे मदद के लिए यहोवा को पुकारते हैं और मूसा से शिकायत करते हैं कि वे ऐसी जगह पर हैं जो उस जगह से बेहतर नहीं है जहाँ से वे आए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इस्राएल के लोगों की भूमिका निभाने वाले व्यक्ति से पूछें, "आप क्या महसूस कर रहे हैं या क्या सोच रहे हैं?" वह व्यक्ति इस तरह के उत्तर दे सकता है, "मुझे डर है कि हम सभी यहाँ मर जाएँगे!" या "मूसा हमें मिस्रियों के हाथों मरवाने के लिए यहाँ ले आया," या "हमारे पास जाने के लिए कहीं जगह नहीं है! मैं बहुत डर गया हूँ," या "हमें बचाने के लिए यहोवा के चमत्कार की आवश्यकता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मूसा ने इस्राएल के लोगों से कहा कि उन्हें डरना नहीं चाहिए, वे उन्हें फिर कभी नहीं देखेंगे, और यहोवा उन्हें बचाएगा, इसलिए उन्हें कुछ भी करने की ज़रूरत नहीं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व्यक्ति से पूछें, "आप क्या सोच रहे हैं?" वह व्यक्ति इस तरह के उत्तर दे सकता है, जैसे, "मैं निराश हूँ कि मेरे लोग यहोवा पर भरोसा नहीं करते हैं," या "मुझे विश्वास है कि यहोवा हमें मिस्रियों से बचाएगा," या "मैं यह देखने के लिए उत्साहित हूँ कि यहोवा हमें बचाने के लिए क्या करने वाला है," या "मुझे खुशी है कि हमें फिर कभी मिस्रियों को देखने की आवश्यकता नहीं होगी।"</w:t>
      </w:r>
    </w:p>
    <w:p>
      <w:pPr>
        <w:pStyle w:val="ListBullet"/>
        <w:spacing w:line="240" w:lineRule="auto"/>
        <w:ind w:left="720"/>
      </w:pPr>
      <w:r>
        <w:rPr>
          <w:lang w:val="hi_IN" w:bidi="hi_IN"/>
        </w:rPr>
      </w:r>
      <w:r>
        <w:rPr>
          <w:lang w:val="hi_IN" w:bidi="hi_IN"/>
        </w:rPr>
        <w:t>नाटक जारी रखें।</w:t>
      </w:r>
      <w:r>
        <w:rPr>
          <w:lang w:val="hi_IN" w:bidi="hi_IN"/>
        </w:rPr>
      </w:r>
    </w:p>
    <w:p>
      <w:pPr>
        <w:pStyle w:val="Heading3"/>
      </w:pPr>
      <w:r>
        <w:rPr>
          <w:lang w:val="hi_IN" w:bidi="hi_IN"/>
        </w:rPr>
        <w:t>आवश्यक जानकारी</w:t>
      </w:r>
    </w:p>
    <w:p>
      <w:pPr/>
      <w:r>
        <w:rPr>
          <w:lang w:val="hi_IN" w:bidi="hi_IN"/>
        </w:rPr>
      </w:r>
      <w:r>
        <w:rPr>
          <w:lang w:val="hi_IN" w:bidi="hi_IN"/>
        </w:rPr>
        <w:t>निर्गमन 14:1–14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यहोवा मूसा को निर्देश देता है। </w:t>
      </w:r>
      <w:r>
        <w:rPr>
          <w:b/>
          <w:lang w:val="hi_IN" w:bidi="hi_IN"/>
        </w:rPr>
        <w:t>यहोवा</w:t>
      </w:r>
      <w:r>
        <w:rPr>
          <w:lang w:val="hi_IN" w:bidi="hi_IN"/>
        </w:rPr>
        <w:t xml:space="preserve"> </w:t>
      </w:r>
      <w:r>
        <w:rPr>
          <w:lang w:val="hi_IN" w:bidi="hi_IN"/>
        </w:rPr>
        <w:t>परमेश्वर</w:t>
      </w:r>
      <w:r>
        <w:rPr>
          <w:lang w:val="hi_IN" w:bidi="hi_IN"/>
        </w:rPr>
        <w:t xml:space="preserve"> का व्यक्तिगत नाम है। इस भाग में, परमेश्वर को यहोवा कहा जाता है। यहोवा शब्द का अनुवाद उसी तरह करना सुनिश्चित करें जैसे आपने पिछले भागों में किया है, और याद रखें कि </w:t>
      </w:r>
      <w:r>
        <w:rPr>
          <w:b/>
          <w:lang w:val="hi_IN" w:bidi="hi_IN"/>
        </w:rPr>
        <w:t>यहोवा</w:t>
      </w:r>
      <w:r>
        <w:rPr>
          <w:lang w:val="hi_IN" w:bidi="hi_IN"/>
        </w:rPr>
        <w:t xml:space="preserve"> मुख्य शब्दावली में है।</w:t>
      </w:r>
    </w:p>
    <w:p>
      <w:pPr/>
      <w:r>
        <w:rPr>
          <w:lang w:val="hi_IN" w:bidi="hi_IN"/>
        </w:rPr>
      </w:r>
      <w:r>
        <w:rPr>
          <w:lang w:val="hi_IN" w:bidi="hi_IN"/>
        </w:rPr>
        <w:t xml:space="preserve">यहोवा </w:t>
      </w:r>
      <w:r>
        <w:rPr>
          <w:b/>
          <w:lang w:val="hi_IN" w:bidi="hi_IN"/>
        </w:rPr>
        <w:t>इस्राएलियों</w:t>
      </w:r>
      <w:r>
        <w:rPr>
          <w:lang w:val="hi_IN" w:bidi="hi_IN"/>
        </w:rPr>
        <w:t xml:space="preserve"> को स्थानांतरित करने के लिए मूसा को योजनाएँ देता है। इस्राएलियों, यानी </w:t>
      </w:r>
      <w:r>
        <w:rPr>
          <w:lang w:val="hi_IN" w:bidi="hi_IN"/>
        </w:rPr>
        <w:t>इस्राएल</w:t>
      </w:r>
      <w:r>
        <w:rPr>
          <w:lang w:val="hi_IN" w:bidi="hi_IN"/>
        </w:rPr>
        <w:t xml:space="preserve"> के लोगों, के लिए उसी शब्द या वाक्यांश का प्रयोग करें जो आपने पिछले भागों में प्रयोग किया था।</w:t>
      </w:r>
    </w:p>
    <w:p>
      <w:pPr/>
      <w:r>
        <w:rPr>
          <w:lang w:val="hi_IN" w:bidi="hi_IN"/>
        </w:rPr>
      </w:r>
      <w:r>
        <w:rPr>
          <w:lang w:val="hi_IN" w:bidi="hi_IN"/>
        </w:rPr>
        <w:t xml:space="preserve">यहोवा मूसा से कहता है कि वह इस्राएलियों के डेरे को एक नए स्थान पर ले जाए, जो मिस्र की ओर है। समुद्र डेरे के एक ओर है। </w:t>
      </w:r>
      <w:r>
        <w:rPr>
          <w:b/>
          <w:lang w:val="hi_IN" w:bidi="hi_IN"/>
        </w:rPr>
        <w:t>समुद्र</w:t>
      </w:r>
      <w:r>
        <w:rPr>
          <w:lang w:val="hi_IN" w:bidi="hi_IN"/>
        </w:rPr>
        <w:t xml:space="preserve"> खारा पानी हो सकता है या फिर मीठे पानी का एक बड़ा स्रोत हो सकता है।</w:t>
      </w:r>
    </w:p>
    <w:p>
      <w:pPr/>
      <w:r>
        <w:rPr>
          <w:lang w:val="hi_IN" w:bidi="hi_IN"/>
        </w:rPr>
      </w:r>
      <w:r>
        <w:rPr>
          <w:lang w:val="hi_IN" w:bidi="hi_IN"/>
        </w:rPr>
        <w:t>यहाँ रुकें और समूह में चर्चा करें कि आप समुद्र के लिए किस शब्द या वाक्यांश का प्रयोग करेंगे। इस ऑडियो को यहाँ रोकें।</w:t>
      </w:r>
    </w:p>
    <w:p>
      <w:pPr/>
      <w:r>
        <w:rPr>
          <w:lang w:val="hi_IN" w:bidi="hi_IN"/>
        </w:rPr>
      </w:r>
      <w:r>
        <w:rPr>
          <w:lang w:val="hi_IN" w:bidi="hi_IN"/>
        </w:rPr>
        <w:t xml:space="preserve">यहोवा जानता है कि </w:t>
      </w:r>
      <w:r>
        <w:rPr>
          <w:b/>
          <w:lang w:val="hi_IN" w:bidi="hi_IN"/>
        </w:rPr>
        <w:t>फ़िरौन</w:t>
      </w:r>
      <w:r>
        <w:rPr>
          <w:lang w:val="hi_IN" w:bidi="hi_IN"/>
        </w:rPr>
        <w:t xml:space="preserve"> देखेगा कि वह समुद्र और जंगल के बीच फँस गया है। यहोवा जानता है कि फ़िरौन इस्राएलियों के पीछे आएगा। फ़िरौन के लिए उसी शब्द या वाक्यांश का प्रयोग करें जिसका प्रयोग आपने पिछले भागों में किया है। </w:t>
      </w:r>
      <w:r>
        <w:rPr>
          <w:b/>
          <w:lang w:val="hi_IN" w:bidi="hi_IN"/>
        </w:rPr>
        <w:t>फ़िरौन</w:t>
      </w:r>
      <w:r>
        <w:rPr>
          <w:lang w:val="hi_IN" w:bidi="hi_IN"/>
        </w:rPr>
        <w:t xml:space="preserve"> के बारे में अधिक जानकारी के लिए मुख्य शब्दावली देखें।</w:t>
      </w:r>
    </w:p>
    <w:p>
      <w:pPr/>
      <w:r>
        <w:rPr>
          <w:lang w:val="hi_IN" w:bidi="hi_IN"/>
        </w:rPr>
      </w:r>
      <w:r>
        <w:rPr>
          <w:lang w:val="hi_IN" w:bidi="hi_IN"/>
        </w:rPr>
        <w:t xml:space="preserve">जंगल नए डेरे की एक ओर है। </w:t>
      </w:r>
      <w:r>
        <w:rPr>
          <w:b/>
          <w:lang w:val="hi_IN" w:bidi="hi_IN"/>
        </w:rPr>
        <w:t>जंगल</w:t>
      </w:r>
      <w:r>
        <w:rPr>
          <w:lang w:val="hi_IN" w:bidi="hi_IN"/>
        </w:rPr>
        <w:t xml:space="preserve"> एक ऐसी जगह है जहाँ कोई नहीं रहता और उस भूमि पर कोई भी खेती नहीं करता। जंगल के लिए उसी शब्द या वाक्यांश का प्रयोग करें जिसका प्रयोग आपने पिछले भागों में किया है। </w:t>
      </w:r>
      <w:r>
        <w:rPr>
          <w:lang w:val="hi_IN" w:bidi="hi_IN"/>
        </w:rPr>
        <w:t>जंगल</w:t>
      </w:r>
      <w:r>
        <w:rPr>
          <w:lang w:val="hi_IN" w:bidi="hi_IN"/>
        </w:rPr>
        <w:t xml:space="preserve"> के बारे में अधिक जानकारी के लिए, मुख्य शब्दावली देखें। </w:t>
      </w:r>
    </w:p>
    <w:p>
      <w:pPr/>
      <w:r>
        <w:rPr>
          <w:lang w:val="hi_IN" w:bidi="hi_IN"/>
        </w:rPr>
      </w:r>
      <w:r>
        <w:rPr>
          <w:lang w:val="hi_IN" w:bidi="hi_IN"/>
        </w:rPr>
        <w:t xml:space="preserve">यहोवा फ़िरौन के </w:t>
      </w:r>
      <w:r>
        <w:rPr>
          <w:lang w:val="hi_IN" w:bidi="hi_IN"/>
        </w:rPr>
        <w:t>मन</w:t>
      </w:r>
      <w:r>
        <w:rPr>
          <w:lang w:val="hi_IN" w:bidi="hi_IN"/>
        </w:rPr>
        <w:t xml:space="preserve"> को कठोर करना चाहता है। यहोवा फ़िरौन को बना दिया और उसे इस्राएलियों के विरुद्ध कर दिया। "फ़िरौन के मन को कठोर करना" के लिए उसी शब्द या वाक्यांश का प्रयोग करें जो आपने पिछले भागों में प्रयोग किया था।</w:t>
      </w:r>
    </w:p>
    <w:p>
      <w:pPr/>
      <w:r>
        <w:rPr>
          <w:lang w:val="hi_IN" w:bidi="hi_IN"/>
        </w:rPr>
      </w:r>
      <w:r>
        <w:rPr>
          <w:lang w:val="hi_IN" w:bidi="hi_IN"/>
        </w:rPr>
        <w:t xml:space="preserve">यहोवा मिस्रियों को अपनी महिमा दिखाना चाहता है। </w:t>
      </w:r>
      <w:r>
        <w:rPr>
          <w:b/>
          <w:lang w:val="hi_IN" w:bidi="hi_IN"/>
        </w:rPr>
        <w:t>महिमा</w:t>
      </w:r>
      <w:r>
        <w:rPr>
          <w:lang w:val="hi_IN" w:bidi="hi_IN"/>
        </w:rPr>
        <w:t xml:space="preserve"> यहोवा की सामर्थ्य और प्रताप के विषय में बताने का एक तरीका है। महिमा के लिए उसी शब्द या वाक्यांश का प्रयोग करें जिसका प्रयोग आपने पिछले भागों में किया था। </w:t>
      </w:r>
      <w:r>
        <w:rPr>
          <w:lang w:val="hi_IN" w:bidi="hi_IN"/>
        </w:rPr>
        <w:t>महिमा</w:t>
      </w:r>
      <w:r>
        <w:rPr>
          <w:lang w:val="hi_IN" w:bidi="hi_IN"/>
        </w:rPr>
        <w:t xml:space="preserve"> के बारे में अधिक जानकारी के लिए, मुख्य शब्दावली को देखें।</w:t>
      </w:r>
    </w:p>
    <w:p>
      <w:pPr/>
      <w:r>
        <w:rPr>
          <w:lang w:val="hi_IN" w:bidi="hi_IN"/>
        </w:rPr>
      </w:r>
      <w:r>
        <w:rPr>
          <w:lang w:val="hi_IN" w:bidi="hi_IN"/>
        </w:rPr>
        <w:t xml:space="preserve">फ़िरौन और उसके अधिकारी अपने इस्राएली दासों को वापस पाना चाहते हैं। </w:t>
      </w:r>
      <w:r>
        <w:rPr>
          <w:b/>
          <w:lang w:val="hi_IN" w:bidi="hi_IN"/>
        </w:rPr>
        <w:t>अधिकारी</w:t>
      </w:r>
      <w:r>
        <w:rPr>
          <w:lang w:val="hi_IN" w:bidi="hi_IN"/>
        </w:rPr>
        <w:t xml:space="preserve"> वे लोग होते हैं जो किसी देश या लोगों के समूह के रोजमर्रा के काम को ठीक तरह से करने में मदद करते हैं। अधिकारियों के लिए उसी शब्द या वाक्यांश का प्रयोग करें जो आपने पिछले भागों में प्रयोग किया है।</w:t>
      </w:r>
    </w:p>
    <w:p>
      <w:pPr/>
      <w:r>
        <w:rPr>
          <w:lang w:val="hi_IN" w:bidi="hi_IN"/>
        </w:rPr>
      </w:r>
      <w:r>
        <w:rPr>
          <w:b/>
          <w:lang w:val="hi_IN" w:bidi="hi_IN"/>
        </w:rPr>
        <w:t>दास</w:t>
      </w:r>
      <w:r>
        <w:rPr>
          <w:lang w:val="hi_IN" w:bidi="hi_IN"/>
        </w:rPr>
        <w:t xml:space="preserve"> किसी और की संपत्ति होते हैं और उनके अपने कोई अधिकार नहीं होते। दास के लिए उसी शब्द या वाक्यांश का प्रयोग करें जो आपने पिछले भागों में प्रयोग किया था। </w:t>
      </w:r>
      <w:r>
        <w:rPr>
          <w:lang w:val="hi_IN" w:bidi="hi_IN"/>
        </w:rPr>
        <w:t>दास</w:t>
      </w:r>
      <w:r>
        <w:rPr>
          <w:lang w:val="hi_IN" w:bidi="hi_IN"/>
        </w:rPr>
        <w:t xml:space="preserve"> के बारे में अधिक जानकारी के लिए, मुख्य शब्दावली को देखें।</w:t>
      </w:r>
    </w:p>
    <w:p>
      <w:pPr/>
      <w:r>
        <w:rPr>
          <w:lang w:val="hi_IN" w:bidi="hi_IN"/>
        </w:rPr>
      </w:r>
      <w:r>
        <w:rPr>
          <w:lang w:val="hi_IN" w:bidi="hi_IN"/>
        </w:rPr>
        <w:t xml:space="preserve">फ़िरौन ने </w:t>
      </w:r>
      <w:r>
        <w:rPr>
          <w:b/>
          <w:lang w:val="hi_IN" w:bidi="hi_IN"/>
        </w:rPr>
        <w:t>अपना रथ तैयार किया</w:t>
      </w:r>
      <w:r>
        <w:rPr>
          <w:lang w:val="hi_IN" w:bidi="hi_IN"/>
        </w:rPr>
        <w:t>। इसका अर्थ यह है कि फ़िरौन ने घोड़ों और रथ को एक साथ लाकर अपने रथ को तैयार किया ताकि घोड़े रथ को खींच सकें।</w:t>
      </w:r>
    </w:p>
    <w:p>
      <w:pPr/>
      <w:r>
        <w:rPr>
          <w:lang w:val="hi_IN" w:bidi="hi_IN"/>
        </w:rPr>
      </w:r>
      <w:r>
        <w:rPr>
          <w:lang w:val="hi_IN" w:bidi="hi_IN"/>
        </w:rPr>
        <w:t xml:space="preserve">यहाँ रुकें और समूह में एक </w:t>
      </w:r>
      <w:r>
        <w:rPr>
          <w:b/>
          <w:lang w:val="hi_IN" w:bidi="hi_IN"/>
        </w:rPr>
        <w:t>रथ</w:t>
      </w:r>
      <w:r>
        <w:rPr>
          <w:lang w:val="hi_IN" w:bidi="hi_IN"/>
        </w:rPr>
        <w:t xml:space="preserve"> के चित्र को देखें। यहाँ रुकें और समूह में चर्चा करें कि आप रथ के लिए किस शब्द या वाक्यांश का प्रयोग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 xml:space="preserve">फ़िरौन सवारों की एक सेना को इकट्ठा करता है। </w:t>
      </w:r>
      <w:r>
        <w:rPr>
          <w:b/>
          <w:lang w:val="hi_IN" w:bidi="hi_IN"/>
        </w:rPr>
        <w:t>सवार</w:t>
      </w:r>
      <w:r>
        <w:rPr>
          <w:lang w:val="hi_IN" w:bidi="hi_IN"/>
        </w:rPr>
        <w:t xml:space="preserve"> वे लोग होते हैं जो रथ चलाते हैं या रथ में बैठते हैं।</w:t>
      </w:r>
    </w:p>
    <w:p>
      <w:pPr/>
      <w:r>
        <w:rPr>
          <w:lang w:val="hi_IN" w:bidi="hi_IN"/>
        </w:rPr>
      </w:r>
      <w:r>
        <w:rPr>
          <w:lang w:val="hi_IN" w:bidi="hi_IN"/>
        </w:rPr>
        <w:t>यहाँ रुकें और समूह में चर्चा करें कि आप सवारों के लिए किस शब्द या वाक्यांश का प्रयोग करेंगे।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घोड़ों का प्रयोग रथों को खींचने के लिए किया जाता है।</w:t>
      </w:r>
    </w:p>
    <w:p>
      <w:pPr/>
      <w:r>
        <w:rPr>
          <w:lang w:val="hi_IN" w:bidi="hi_IN"/>
        </w:rPr>
      </w:r>
      <w:r>
        <w:rPr>
          <w:lang w:val="hi_IN" w:bidi="hi_IN"/>
        </w:rPr>
        <w:t xml:space="preserve">यहाँ रुकें और समूह में एक </w:t>
      </w:r>
      <w:r>
        <w:rPr>
          <w:lang w:val="hi_IN" w:bidi="hi_IN"/>
        </w:rPr>
        <w:t>घोड़े</w:t>
      </w:r>
      <w:r>
        <w:rPr>
          <w:lang w:val="hi_IN" w:bidi="hi_IN"/>
        </w:rPr>
        <w:t xml:space="preserve"> के चित्र को देखें। इस ऑडियो को यहाँ रोकें।</w:t>
      </w:r>
    </w:p>
    <w:p>
      <w:pPr/>
      <w:r>
        <w:rPr>
          <w:lang w:val="hi_IN" w:bidi="hi_IN"/>
        </w:rPr>
      </w:r>
      <w:r>
        <w:rPr>
          <w:lang w:val="hi_IN" w:bidi="hi_IN"/>
        </w:rPr>
        <w:t>घोड़े के लिए उसी शब्द या वाक्यांश का प्रयोग करें जो आपने पिछले भागों में प्रयोग किया था।</w:t>
      </w:r>
    </w:p>
    <w:p>
      <w:pPr/>
      <w:r>
        <w:rPr>
          <w:lang w:val="hi_IN" w:bidi="hi_IN"/>
        </w:rPr>
      </w:r>
      <w:r>
        <w:rPr>
          <w:lang w:val="hi_IN" w:bidi="hi_IN"/>
        </w:rPr>
        <w:t xml:space="preserve">मिस्र की रथ चलाने वाली सेना इस्राएलियों का पीछा करती है और इस्राएली डेरे के पास पहुँच जाती है। इस्राएलियों ने ऊपर देखा और मिस्रियों को देखा। फिर इस्राएली डर जाते हैं। वे यहोवा को पुकारते हैं। इस्राएली मूसा से शिकायत करते हैं। वे पूछते हैं कि क्या मिस्र में उनके लिए पर्याप्त कब्रें नहीं हैं और यही कारण है कि वे जंगल में आए हैं। </w:t>
      </w:r>
      <w:r>
        <w:rPr>
          <w:b/>
          <w:lang w:val="hi_IN" w:bidi="hi_IN"/>
        </w:rPr>
        <w:t>कब्र</w:t>
      </w:r>
      <w:r>
        <w:rPr>
          <w:lang w:val="hi_IN" w:bidi="hi_IN"/>
        </w:rPr>
        <w:t xml:space="preserve"> शब्द का मतलब है दफ़नाने का कमरा। यह एक ऐसी जगह है जहाँ मृत्यु के बाद लोगों के शरीर को रखा जाता है। यह एक गुफा हो सकती है या कहीं पत्थर या मिट्टी से बनी हुई जगह हो सकती है। इसका प्रयोग एक शरीर या कई शरीरों के लिए किया जा सकता है।</w:t>
      </w:r>
    </w:p>
    <w:p>
      <w:pPr/>
      <w:r>
        <w:rPr>
          <w:lang w:val="hi_IN" w:bidi="hi_IN"/>
        </w:rPr>
      </w:r>
      <w:r>
        <w:rPr>
          <w:lang w:val="hi_IN" w:bidi="hi_IN"/>
        </w:rPr>
        <w:t xml:space="preserve">यहाँ रुकें और समूह में चर्चा करें कि आप कब्र के लिए किस शब्द या वाक्यांश का प्रयोग करेंगे। यदि आपने बाइबल की किसी और पुस्तक में इस शब्द का पहले ही अनुवाद किया है, तो यहाँ भी वही शब्द प्रयोग करें जो आपने वहाँ किया था। </w:t>
      </w:r>
      <w:r>
        <w:rPr>
          <w:b/>
          <w:lang w:val="hi_IN" w:bidi="hi_IN"/>
        </w:rPr>
        <w:t>कब्रों</w:t>
      </w:r>
      <w:r>
        <w:rPr>
          <w:lang w:val="hi_IN" w:bidi="hi_IN"/>
        </w:rPr>
        <w:t xml:space="preserve"> के बारे में अधिक जानकारी के लिए, मुख्य शब्दावली को देखें। इस ऑडियो को यहाँ रोकें।</w:t>
      </w:r>
    </w:p>
    <w:p>
      <w:pPr/>
      <w:r>
        <w:rPr>
          <w:lang w:val="hi_IN" w:bidi="hi_IN"/>
        </w:rPr>
      </w:r>
      <w:r>
        <w:rPr>
          <w:lang w:val="hi_IN" w:bidi="hi_IN"/>
        </w:rPr>
        <w:t>मूसा ने इस्राएलियों को उत्तर दिया। वह उनसे कहता है कि डरो मत और देखो कि यहोवा उनकी सहायता करेगा और उन्हें बचाएगा। यहोवा उनकी ओर से लड़ेगा। इस्राएलियों को कुछ करने या कहने की आवश्यकता नहीं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14:15–31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14:15–31 को सुनें और अपने मन में रखें।</w:t>
      </w:r>
    </w:p>
    <w:p>
      <w:pPr/>
      <w:r>
        <w:rPr>
          <w:lang w:val="hi_IN" w:bidi="hi_IN"/>
        </w:rPr>
      </w:r>
      <w:r>
        <w:rPr>
          <w:lang w:val="hi_IN" w:bidi="hi_IN"/>
        </w:rPr>
        <w:t>यदि सम्भव हो तो निर्गमन 14:15–31 का ऑडियो संस्करण तीन बार, तीन अलग-अलग अनुवादों में सुनें। 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14:15–31 का ऑडियो संस्करण सबसे आसानी से समझ में आने वाले अनुवाद में सुनें।</w:t>
      </w:r>
    </w:p>
    <w:p>
      <w:pPr/>
      <w:r>
        <w:rPr>
          <w:lang w:val="hi_IN" w:bidi="hi_IN"/>
        </w:rPr>
      </w:r>
      <w:r>
        <w:rPr>
          <w:lang w:val="hi_IN" w:bidi="hi_IN"/>
        </w:rPr>
        <w:t>यह कहानी मूसा और इस्राएलियों के मिस्र को छोड़ने की कहानी है। इस कहानी से पहले, यहोवा ने मिस्र पर विपत्तियाँ डाली थीं। फ़िरौन ने इस्राएलियों से कहा कि वे चले जाएँ। यहोवा ने फ़िरौन के मन को कठोर कर दिया, जिसका अर्थ है कि यहोवा ने फ़िरौन को जिद्दी बना दिया। फिर फ़िरौन ने मिस्र की सेना को इस्राएलियों को पकड़ने का आदेश दिया। इस्राएलियों ने लाल सागर के पास डेरा डाला। हमें नहीं पता कि मूसा के इस्राएलियों को "चुप या स्थिर रहने" कहने और इस कहानी की शुरुआत के बीच कितना समय था। इस्राएलियों ने बचाने की विनती की। परमेश्वर ने निर्गमन की अन्य कहानियों की तरह इस कहानी में उत्तर दिया।</w:t>
      </w:r>
    </w:p>
    <w:p>
      <w:pPr/>
      <w:r>
        <w:rPr>
          <w:lang w:val="hi_IN" w:bidi="hi_IN"/>
        </w:rPr>
      </w:r>
      <w:r>
        <w:rPr>
          <w:lang w:val="hi_IN" w:bidi="hi_IN"/>
        </w:rPr>
        <w:t>जब यह कहानी शुरू होती है, तो सभी इस्राएलियों सहायता के लिए यहोवा को पुकार उठे। पुकारना हमेशा दुख का चिन्ह नहीं होता—कई बार यह सहायता के लिए पुकार होती है। इस कहानी की शुरुआत में, यहोवा ने केवल मूसा को उत्तर दिया। कहानी में ऐसा नहीं कहा गया है, भले ही मूसा ने लोगों के लिए सहायता माँगी हो। शायद, मूसा यहाँ सभी इस्राएलियों के लिए यहोवा से पहली बार बात करता है। मूसा सभी इस्राएलियों की ओर से यहोवा से बात करना जारी रखता है। यहोवा केवल मूसा को उत्तर देता है, न कि सभी इस्राएलियों को उत्तर देता है। इस्राएलियों का यहोवा से पुकारने का एक तरीका देखें और यहोवा उत्तर देता है। इस्राएली बचाने के लिए यहोवा को पुकारते हैं। फिर यहोवा उत्तर देता है और इस्राएलियों की सहायता करता है। यहोवा क्रोधित नहीं है। यहोवा इस्राएलियों को "डेरे को उखाड़ने" और "आगे बढ़ने" के लिए सैन्य आदेश देता है। डेरा उखाड़ने का मतलब है किसी स्थान से जाने के लिए अपना सामान समेटना।</w:t>
      </w:r>
    </w:p>
    <w:p>
      <w:pPr/>
      <w:r>
        <w:rPr>
          <w:lang w:val="hi_IN" w:bidi="hi_IN"/>
        </w:rPr>
      </w:r>
      <w:r>
        <w:rPr>
          <w:lang w:val="hi_IN" w:bidi="hi_IN"/>
        </w:rPr>
        <w:t>यहाँ रुकें और समूह में इस प्रश्न पर चर्चा करें: आपकी भाषा सेना आज्ञाओं को कैसे साझा करती है जैसे "शान्त रहो या चुप रहो" और "डेरा उखाड़ना" और "आगे बढ़ना?" लोग बच्चों और बड़े लोगों के साथ बड़े समूह में कैसे जानकारी साझा करते हैं ताकि सब एक साथ आगे बढ़ सकें? यह असली सेना में होने से किस तरह अलग है? इस ऑडियो को यहाँ रोकें।</w:t>
      </w:r>
    </w:p>
    <w:p>
      <w:pPr/>
      <w:r>
        <w:rPr>
          <w:lang w:val="hi_IN" w:bidi="hi_IN"/>
        </w:rPr>
      </w:r>
      <w:r>
        <w:rPr>
          <w:lang w:val="hi_IN" w:bidi="hi_IN"/>
        </w:rPr>
        <w:t>यहोवा ने मूसा को आज्ञा दी कि वह अपने हाथ से लाठी उठाए, उसे लाल सागर के ऊपर रखे, और पानी को दो भाग करे। यहोवा ने इस्राएलियों को बचाने के लिए उन्हें यहोवा की योजना बताई। पानी बंट जाएगा, और इस्राएलियों को सागर के बीच सूखी भूमि पर चलकर सुरक्षित जगह तक पहुँचाया जाएगा।</w:t>
      </w:r>
    </w:p>
    <w:p>
      <w:pPr/>
      <w:r>
        <w:rPr>
          <w:lang w:val="hi_IN" w:bidi="hi_IN"/>
        </w:rPr>
      </w:r>
      <w:r>
        <w:rPr>
          <w:lang w:val="hi_IN" w:bidi="hi_IN"/>
        </w:rPr>
        <w:t>यहाँ रुकें और समूह में इस प्रश्न पर चर्चा करें: इससे पहले, यहोवा ने मूसा को आदेश दिया कि वह नील नदी पर अपनी लाठी लिए हुए अपना हाथ बढ़ाए और नील नदी लहू में बदल गई। अब, यहोवा ने लाल सागर पर भी वही आज्ञा और कार्य करने का आदेश दिया। यहोवा ने अपनी शक्ति दिखाने के लिए लाठी का प्रयोग किया। लाल सागर पर उसी तरह करें जैसे आपने नील नदी पर किया था। यह शक्ति लाठी या मूसा से नहीं आती। शक्ति सीधे परमेश्वर से आती है। अपनी संस्कृति में उन विभिन्न वस्तुओं पर चर्चा करें जिनके बारे में लोग सोचते हैं कि उनमें शक्ति है। वस्तु की शक्ति कहाँ से आती है? इस ऑडियो को यहाँ रोकें।</w:t>
      </w:r>
    </w:p>
    <w:p>
      <w:pPr/>
      <w:r>
        <w:rPr>
          <w:lang w:val="hi_IN" w:bidi="hi_IN"/>
        </w:rPr>
      </w:r>
      <w:r>
        <w:rPr>
          <w:lang w:val="hi_IN" w:bidi="hi_IN"/>
        </w:rPr>
        <w:t xml:space="preserve">यहाँ रुकें और समूह में </w:t>
      </w:r>
      <w:r>
        <w:rPr>
          <w:lang w:val="hi_IN" w:bidi="hi_IN"/>
        </w:rPr>
        <w:t>लाल सागर</w:t>
      </w:r>
      <w:r>
        <w:rPr>
          <w:lang w:val="hi_IN" w:bidi="hi_IN"/>
        </w:rPr>
        <w:t xml:space="preserve"> का नक्शा देखें। लाल सागर मिस्र के ज्यादातर भागों की बड़ी प्राकृतिक सीमा है और यह लगभग ऊपरी छोर तक फैला हुआ है। ऊपर तीन झीलें देखें। हमें नहीं पता कि ये तीनों झीलें बहुत समय पहले लाल सागर का हिस्सा थीं या नहीं और अब ज़मीन सूखी है। हम उस सटीक स्थान को नहीं जानते जहाँ से इस्राएलियों ने लाल सागर को पार किया था। अपने क्षेत्र में पानी के बड़े स्त्रोतों के बारे में बात करें। लोग शत्रुओं से बचने के लिए पानी की उन जगहों का प्रयोग कैसे करते हैं? यदि आपके पास पानी का बड़ा जलाशय या एक झील नहीं है, तो इस बारे में सोचें कि एक बड़ी झील आपकी कैसे सहायता करेगी? क्या पानी के एक बड़े जलाशय को सीमा के रूप में मानने में कोई समस्या है? इस ऑडियो को यहाँ रोकें।</w:t>
      </w:r>
    </w:p>
    <w:p>
      <w:pPr/>
      <w:r>
        <w:rPr>
          <w:lang w:val="hi_IN" w:bidi="hi_IN"/>
        </w:rPr>
      </w:r>
      <w:r>
        <w:rPr>
          <w:lang w:val="hi_IN" w:bidi="hi_IN"/>
        </w:rPr>
        <w:t>यहोवा मूसा से कहता है "देखो," या मेरे अगले शब्दों पर ध्यान दें। यहोवा को महिमा या प्रशंसा मिलती है, उस काम के कारण जो यहोवा ने फ़िरौन, फ़िरौन की सेना, घोड़ों, रथों और घुड़सवारों के साथ किया था। यहोवा फ़िरौन की सेनाओं से लड़ता है। आपको पिछले भाग से याद होगा कि फ़िरौन की सेना, घोड़े, रथ और घुड़सवार शायद रथों को चलाने वाले पुरुषों को दर्शाते हैं, या उन पुरुषों को जो रथ चलाते थे। जैसे यहोवा इस कहानी में पहले कहता है, यहोवा को मिस्रियों को हराने से वही महिमा मिलती है। यहोवा कहता है, "मैं हूँ" उसी तरह जैसे यहोवा ने मूसा को बताया था कि वह जलती हुई झाड़ी में था।</w:t>
      </w:r>
    </w:p>
    <w:p>
      <w:pPr/>
      <w:r>
        <w:rPr>
          <w:lang w:val="hi_IN" w:bidi="hi_IN"/>
        </w:rPr>
      </w:r>
      <w:r>
        <w:rPr>
          <w:lang w:val="hi_IN" w:bidi="hi_IN"/>
        </w:rPr>
        <w:t xml:space="preserve">यहाँ रुकें और समूह में एक </w:t>
      </w:r>
      <w:r>
        <w:rPr>
          <w:b/>
          <w:lang w:val="hi_IN" w:bidi="hi_IN"/>
        </w:rPr>
        <w:t>घोड़े और युद्ध रथ</w:t>
      </w:r>
      <w:r>
        <w:rPr>
          <w:lang w:val="hi_IN" w:bidi="hi_IN"/>
        </w:rPr>
        <w:t xml:space="preserve"> के चित्र को देखें। इस ऑडियो को यहाँ रोकें।</w:t>
      </w:r>
    </w:p>
    <w:p>
      <w:pPr/>
      <w:r>
        <w:rPr>
          <w:lang w:val="hi_IN" w:bidi="hi_IN"/>
        </w:rPr>
      </w:r>
      <w:r>
        <w:rPr>
          <w:lang w:val="hi_IN" w:bidi="hi_IN"/>
        </w:rPr>
        <w:t>इस कहानी के शुरू होने से पहले, बादल का खम्भा जो आकाश में एक ऊँचा खम्भा बनकर दिखाई देता था इस्राएलियों के आगे-आगे चलता था। परमेश्वर का दूत इस कहानी में पहली बार दिखाई देता है। परमेश्वर का दूत इस्राएलियों के साथ यात्रा करता है। पुराने नियम में परमेश्वर का दूत यहोवा को दिखाता है। यद्यपि परमेश्वर के इस दूत को अन्य कहानियों में यहोवा का दूत कहा जाता है, लेकिन ये शायद एक ही दूत हैं। परमेश्वर का दूत इस्राएलियों के सामने से इस्राएलियों के डेरे के पीछे चला गया। अब परमेश्वर का दूत इस्राएलियों और आती हुई मिस्र की सेना के बीच रहकर इस्राएल की रक्षा करता है। बादल का खम्भा भी उसी तरह इस्राएलियों के आगे से पीछे की ओर चला गया। बादल का खम्भा इस्राएलियों और आ रही मिस्र की सेना के बीच होकर इस्राएल की रक्षा करता है। मिस्रियों और इस्राएली पूरी रात एक-दूसरे से दूर रहे। बादल का खम्भा रात भर कभी अंधेरा और कभी प्रकाश देता रहा। हम जानते हैं कि बादल का खम्भा पूरी रात एक ही समय में अंधेरा भी था और प्रकाश भी। अधिकांश लोग मानते हैं कि बादल का खम्भा मिस्र की ओर अंधेरा और इस्राएली ओर प्रकाश था। हालाँकि, कहानी स्पष्ट नहीं है।</w:t>
      </w:r>
    </w:p>
    <w:p>
      <w:pPr/>
      <w:r>
        <w:rPr>
          <w:lang w:val="hi_IN" w:bidi="hi_IN"/>
        </w:rPr>
      </w:r>
      <w:r>
        <w:rPr>
          <w:lang w:val="hi_IN" w:bidi="hi_IN"/>
        </w:rPr>
        <w:t>यहाँ रिकॉर्डिंग को रोकें और चर्चा करें कि यह कैसा दिख सकता है। आप लोगों के समूहों के बीच एक अंधेरे और प्रकाशमान बादल के बारे में कैसे समझाएँगे? इस ऑडियो को यहाँ रोकें।</w:t>
      </w:r>
    </w:p>
    <w:p>
      <w:pPr/>
      <w:r>
        <w:rPr>
          <w:lang w:val="hi_IN" w:bidi="hi_IN"/>
        </w:rPr>
      </w:r>
      <w:r>
        <w:rPr>
          <w:lang w:val="hi_IN" w:bidi="hi_IN"/>
        </w:rPr>
        <w:t>मूसा ने अपनी लाठी को लेकर अपना हाथ समुद्र के ऊपर बढ़ाया। यहोवा ने पूरी रात पूर्व से आने वाली तेज़ हवा से पानी को दो भाग कर दिया। मिस्र में अधिकांश हवा पश्चिम से बहने वाली है। पहले के भाग में, टिड्डियों की विपत्ति पूर्व से उड़ गई। पानी अलग हो गया, या दो भाग या विभाजित हो गया, और समुद्र का तल दिखाई देने लगा। पानी के बीच सागर के नीचे सूखी भूमि थी। इस्राएली सुरक्षित जगह पर पानी की दीवारों के बीच सूखी भूमि पर चले। हम जानते हैं कि सभी दो लाख इस्राएली, जिनमें पुरुष, स्त्रियाँ और बच्चे शामिल थे, उस रात अपनी सम्पत्ति और पशुओं के साथ चल रहे थे। हमें नहीं पता कि इस्राएलियों ने रात के दौरान सूखी भूमि पर लाल सागर को किस समय पार किया। अन्तिम पहर के समय यहोवा ने मिस्रियों की ओर देखा। रात का अन्तिम पगल रात का समय सुबह दो बजे से छह बजे तक है।</w:t>
      </w:r>
    </w:p>
    <w:p>
      <w:pPr/>
      <w:r>
        <w:rPr>
          <w:lang w:val="hi_IN" w:bidi="hi_IN"/>
        </w:rPr>
      </w:r>
      <w:r>
        <w:rPr>
          <w:lang w:val="hi_IN" w:bidi="hi_IN"/>
        </w:rPr>
        <w:t>यहाँ रुकें और समूह में इस प्रश्न पर चर्चा करें: आपकी भाषा समय बीतने को कैसे साझा करती है या समझाती है या समय को कैसे मापती है? क्या आपके पास सुबह होने से पहले के समय के लिए कोई वाक्यांश है? इस ऑडियो को यहाँ रोकें।</w:t>
      </w:r>
    </w:p>
    <w:p>
      <w:pPr/>
      <w:r>
        <w:rPr>
          <w:lang w:val="hi_IN" w:bidi="hi_IN"/>
        </w:rPr>
      </w:r>
      <w:r>
        <w:rPr>
          <w:lang w:val="hi_IN" w:bidi="hi_IN"/>
        </w:rPr>
        <w:t>मिस्री बादल के खम्भे के चारों ओर इस्राएलियों को देख सकते हैं। मिस्रियों ने इस्राएलियों को रात के दौरान बादल के चारों ओर सूखी भूमि पर पानी के बीच बच निकलते हुए देखा। फ़िरौन की सेना, उनके घोड़े, रथ और घुड़सवार सवेरे, सुबह दो से छह बजे के बीच किसी अनजान समय पर इस्राएलियों का पीछा करते हुए लाल सागर में उतर गए।</w:t>
      </w:r>
    </w:p>
    <w:p>
      <w:pPr>
        <w:pStyle w:val="ListBullet"/>
        <w:spacing w:line="240" w:lineRule="auto"/>
        <w:ind w:left="720"/>
      </w:pPr>
      <w:r>
        <w:rPr>
          <w:lang w:val="hi_IN" w:bidi="hi_IN"/>
        </w:rPr>
      </w:r>
      <w:r>
        <w:rPr>
          <w:lang w:val="hi_IN" w:bidi="hi_IN"/>
        </w:rPr>
        <w:t>यहाँ रुकें और इस प्रश्न पर चर्चा करें। रथों के पतले पहियों पर ध्यान दें। पहिये केवल एक व्यक्ति के हाथ जितने ही चौड़े होते हैं जितने एक व्यक्ति के हाथ की गाड़ियों में फैल जाते हैं। सैनिक कठिन सपाट भूमि पर युद्ध के रथ को अच्छी तरह चलाते हैं। नरम रेत या गीली रेत या मिट्टी पर युद्ध रथ चलाने पर चर्चा करें।</w:t>
      </w:r>
    </w:p>
    <w:p>
      <w:pPr>
        <w:pStyle w:val="ListBullet"/>
        <w:spacing w:line="240" w:lineRule="auto"/>
        <w:ind w:left="720"/>
      </w:pPr>
      <w:r>
        <w:rPr>
          <w:lang w:val="hi_IN" w:bidi="hi_IN"/>
        </w:rPr>
      </w:r>
      <w:r>
        <w:rPr>
          <w:lang w:val="hi_IN" w:bidi="hi_IN"/>
        </w:rPr>
        <w:t xml:space="preserve">रुकें और एक </w:t>
      </w:r>
      <w:r>
        <w:rPr>
          <w:lang w:val="hi_IN" w:bidi="hi_IN"/>
        </w:rPr>
        <w:t>घोड़े</w:t>
      </w:r>
      <w:r>
        <w:rPr>
          <w:lang w:val="hi_IN" w:bidi="hi_IN"/>
        </w:rPr>
        <w:t xml:space="preserve"> के चित्र को देखें। समूह के रूप में एक घोड़े के आकार और ताकत पर चर्चा करें। युद्ध के लिए घोड़ों के लाभों पर चर्चा करें। इस ऑडियो को यहाँ रोकें।</w:t>
      </w:r>
    </w:p>
    <w:p>
      <w:pPr/>
      <w:r>
        <w:rPr>
          <w:lang w:val="hi_IN" w:bidi="hi_IN"/>
        </w:rPr>
      </w:r>
      <w:r>
        <w:rPr>
          <w:lang w:val="hi_IN" w:bidi="hi_IN"/>
        </w:rPr>
        <w:t>याद रखें, यहोवा ने मिस्र की सेना के डेरे पर बादल के खम्भे से दृष्टि डाली। दृष्टि डालने का अर्थ दो बातें है। "दृष्टि डालने" का मतलब है कि आप ऊपर होते हैं और किसी व्यक्ति या उसके सिर के ऊपर देख सकते हैं। "दृष्टि डालने" का मतलब यह भी है कि कोई व्यक्ति किसी से श्रेष्ठ है या बेहतर समझता है, और उसकी दृष्टि नफरत या दुश्मनी भरी होती है। यहोवा की सामर्थी दृष्टि ने सेना को उलझन में डाल दिया और मिस्र के लोग घबरा गए और डर गए। यहोवा ने रथ के पहिये टेढ़े कर दाइए, इसलिए वे गलत दिशा में चलने लगे या गिर पड़े। रथ भारी हो गए और उन्हें चलाना कठिन हो गया। जब इस्राएलियों ने सागर पार किया, तब सागर का तल सूखा था। बाइबिल हमें बताती है कि जब इस्राएलियों ने पार किया तो सागर का तल सूखा था। मिस्रियों ने उन्हें सूखे तल पर पार करते हुए देखा, लेकिन यहोवा ने उन्हें उलझन में डाल दिया था। वे समुद्र की ओर दौड़े। पानी की दीवारें अभी भी वहाँ थीं। इस क्षेत्र में समुद्र तल अक्सर नरम रेत वाले, कीचड़ वाले या पथरीले होते हैं। हमें यह नहीं पता कि नीचे कैसा महसूस किया या कैसा दिखता था, लेकिन बाइबल कहती है कि मिस्री सागर के तल पर रथों को नहीं चला सकते थे। मिस्रियों ने कहा कि भागो, क्योंकि यहोवा इस्राएल के लिए लड़ रहा है। मिस्री मानते हैं कि यहोवा इस्राएल के लिए लड़ता है। यह सच है। इस्राएल बिना लड़े लड़ाई देख रहा है। यहोवा युद्ध लड़ता है।</w:t>
      </w:r>
    </w:p>
    <w:p>
      <w:pPr/>
      <w:r>
        <w:rPr>
          <w:lang w:val="hi_IN" w:bidi="hi_IN"/>
        </w:rPr>
      </w:r>
      <w:r>
        <w:rPr>
          <w:lang w:val="hi_IN" w:bidi="hi_IN"/>
        </w:rPr>
        <w:t>यहाँ रुकें और समूह के रूप में इस प्रश्न पर चर्चा करें: कल्पना करें कि मूसा इस्राएलियों को सूखी भूमि के दूसरी ओर पार करने के लिए कैसे कहता है। अब कल्पना करें कि मिस्र के अधिकारी अपने सैनिकों को पार करने के लिए कैसे कहते हैं। आदेश एक-दूसरे से कैसे अलग हैं? आपकी भाषा में लोग कैसे जल्दी से आदेश देते हैं और उसका पालन करते हैं? यह कैसे बदल जाता है जब एक सेना अधिकारी अपने सैनिकों को जल्दी से कुछ करने के लिए कहता है? इस ऑडियो को यहाँ रोकें।</w:t>
      </w:r>
    </w:p>
    <w:p>
      <w:pPr/>
      <w:r>
        <w:rPr>
          <w:lang w:val="hi_IN" w:bidi="hi_IN"/>
        </w:rPr>
      </w:r>
      <w:r>
        <w:rPr>
          <w:lang w:val="hi_IN" w:bidi="hi_IN"/>
        </w:rPr>
        <w:t>मूसा और सभी इस्राएली लाल सागर के दूसरी ओर खड़े हैं। यहोवा मूसा से कहता है कि वह अपना हाथ लाल सागर पर फैलाए। मिस्र की सेना अभी भी पानी की दीवारों के बीच समुद्र तल में खड़ी है। यहोवा कहता है कि पानी की दीवारें मिस्र के रथों, घुड़सवारों और घोड़ों को ढक देंगी। मूसा यहोवा की आज्ञा मानता है और लाठी लेकर अपना हाथ आगे बढ़ाता है। हम मान सकते हैं कि मूसा ने लाठी पकड़ी हुई थी, भले ही कहानी इसे स्पष्ट रूप से नहीं बताती। अब सुबह हो गई है। पानी सामान्य गहराई में लौट आता है। यहोवा उन मिस्रियों को जो बचकर भागने की कोशिश करते हैं वापस समुद्र में फेंक देता है। पानी ने मिस्र के सभी रथों, घुड़सवारों और घोड़ों को ढक लिया जो समुद्र में चले गए थे। सारे मिस्री और घोड़े मर गए।</w:t>
      </w:r>
    </w:p>
    <w:p>
      <w:pPr/>
      <w:r>
        <w:rPr>
          <w:lang w:val="hi_IN" w:bidi="hi_IN"/>
        </w:rPr>
      </w:r>
      <w:r>
        <w:rPr>
          <w:lang w:val="hi_IN" w:bidi="hi_IN"/>
        </w:rPr>
        <w:t>इब्रानी लेखक मुख्य बातों का सारांश देना पसंद करते हैं। इसलिए मूसा ने यहाँ यही किया जब वह इस कहानी को बता रहा था। मूसा हमें बताता है कि उस दिन पहले, सभी इस्राएली सागर के माध्यम से दाईं और बाईं ओर पानी की दीवारों के बीच सूखी भूमि पर चले। उसी दिन, यहोवा ने इस्राएलियों को शक्तिशाली मिस्रियों के हाथों या नियंत्रण से बचाया। अब, इस्राएलियों ने सागर किनारे मरे हुए मिस्रियों को देखा। इस्राएलियों ने यहोवा की बड़ी सामर्थ्य को मिस्रियों को हराते हुए देखा। इस्राएली यहोवा और यहोवा के सेवक मूसा से डरते थे और उन पर विश्वास करते थे।</w:t>
      </w:r>
      <w:r>
        <w:rPr>
          <w:lang w:val="hi_IN" w:bidi="hi_IN"/>
        </w:rPr>
      </w:r>
    </w:p>
    <w:p>
      <w:pPr>
        <w:pStyle w:val="Heading3"/>
      </w:pPr>
      <w:r>
        <w:rPr>
          <w:lang w:val="hi_IN" w:bidi="hi_IN"/>
        </w:rPr>
        <w:t>घटनाओं को समझाना</w:t>
      </w:r>
    </w:p>
    <w:p>
      <w:pPr/>
      <w:r>
        <w:rPr>
          <w:lang w:val="hi_IN" w:bidi="hi_IN"/>
        </w:rPr>
      </w:r>
      <w:r>
        <w:rPr>
          <w:lang w:val="hi_IN" w:bidi="hi_IN"/>
        </w:rPr>
        <w:t>निर्गमन 14:15–31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यहोवासहायता के लिए पुकार रहे इस्राएलियों की पुकार का उत्तर देता है। यहोवा इस्राएलियों को अपना डेरा उखाड़ने का आदेश देता है। यहोवा मूसा से कहता है कि वह लाल सागर को दो भाग करे। यहोवा मिस्रियों के मन को कठोर कर देगा और उनसे महिमा प्राप्त करेगा।</w:t>
      </w:r>
    </w:p>
    <w:p>
      <w:pPr/>
      <w:r>
        <w:rPr>
          <w:lang w:val="hi_IN" w:bidi="hi_IN"/>
        </w:rPr>
      </w:r>
      <w:r>
        <w:rPr>
          <w:b/>
          <w:lang w:val="hi_IN" w:bidi="hi_IN"/>
        </w:rPr>
        <w:t>दूसरे दृश्य में:</w:t>
      </w:r>
      <w:r>
        <w:rPr>
          <w:lang w:val="hi_IN" w:bidi="hi_IN"/>
        </w:rPr>
        <w:t xml:space="preserve"> प्रभु का दूत और बादल का खम्भा पिछली कहानी के अनुसार इस्राएलियों के साथ अपनी यात्रा जारी रखते हैं। इस कहानी में, प्रभु का दूत और बादल का खम्भा, दोनों ही इस्राएलियों के सामने से हटकर पूरी रात इस्राएलियों के पीछे रहते हैं।</w:t>
      </w:r>
    </w:p>
    <w:p>
      <w:pPr/>
      <w:r>
        <w:rPr>
          <w:lang w:val="hi_IN" w:bidi="hi_IN"/>
        </w:rPr>
      </w:r>
      <w:r>
        <w:rPr>
          <w:b/>
          <w:lang w:val="hi_IN" w:bidi="hi_IN"/>
        </w:rPr>
        <w:t>तीसरे दृश्य में:</w:t>
      </w:r>
      <w:r>
        <w:rPr>
          <w:lang w:val="hi_IN" w:bidi="hi_IN"/>
        </w:rPr>
        <w:t xml:space="preserve"> मूसा अपनी लाठी लेकर लाल सागर के ऊपर अपना हाथ बढ़ाता है। यहोवा पूरी रात पूर्वी हवा भेजता है और पानी को अलग कर देता है। पानी ऊँची दीवारों की तरह अलग हो जाता है और समुद्र का तल सूखी भूमि बन जाता है। सुबह होने से पहले, सभी इस्राएली समुद्र के तल पर चलते हैं। इस्राएली सूखी भूमि पर चलकर दूसरी ओर पहुँचते हैं और सुरक्षित हो जाते हैं।</w:t>
      </w:r>
    </w:p>
    <w:p>
      <w:pPr/>
      <w:r>
        <w:rPr>
          <w:lang w:val="hi_IN" w:bidi="hi_IN"/>
        </w:rPr>
      </w:r>
      <w:r>
        <w:rPr>
          <w:b/>
          <w:lang w:val="hi_IN" w:bidi="hi_IN"/>
        </w:rPr>
        <w:t>चौथे दृश्य में:</w:t>
      </w:r>
      <w:r>
        <w:rPr>
          <w:lang w:val="hi_IN" w:bidi="hi_IN"/>
        </w:rPr>
        <w:t xml:space="preserve"> फ़िरौन के घोड़े, रथ और घुड़सवार इस्राएलियों का पीछा करते हैं। यहोवा मिस्रियों की ओर देखा। यहोवा ने मिस्रियों को उलझन में डाल दिया और उनके रथों के पहियों को टेढ़ा कर दिया, जिससे पहिये चल नहीं पाए। यहोवा मूसा को आज्ञा देता है, और मूसा दूसरी ओर खड़ा होता है। मूसा ने अपनी लाठी के साथ अपना हाथ लाल सागर के ऊपर बढ़ाया। यहोवा मिस्रियों के ऊपर पानी के स्तर को सामान्य कर देता है और सभी मिस्रियों को मर जाता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मिस्री घोड़े और रथों</w:t>
      </w:r>
    </w:p>
    <w:p>
      <w:pPr>
        <w:pStyle w:val="ListBullet"/>
        <w:spacing w:line="240" w:lineRule="auto"/>
        <w:ind w:left="720"/>
      </w:pPr>
      <w:r>
        <w:rPr>
          <w:lang w:val="hi_IN" w:bidi="hi_IN"/>
        </w:rPr>
      </w:r>
      <w:r>
        <w:rPr>
          <w:lang w:val="hi_IN" w:bidi="hi_IN"/>
        </w:rPr>
        <w:t>मिस्री घुड़सवार, सेना, अधिकारी</w:t>
      </w:r>
    </w:p>
    <w:p>
      <w:pPr>
        <w:pStyle w:val="ListBullet"/>
        <w:spacing w:line="240" w:lineRule="auto"/>
        <w:ind w:left="720"/>
      </w:pPr>
      <w:r>
        <w:rPr>
          <w:lang w:val="hi_IN" w:bidi="hi_IN"/>
        </w:rPr>
      </w:r>
      <w:r>
        <w:rPr>
          <w:lang w:val="hi_IN" w:bidi="hi_IN"/>
        </w:rPr>
        <w:t>परमेश्वर का दूत</w:t>
      </w:r>
    </w:p>
    <w:p>
      <w:pPr>
        <w:pStyle w:val="ListBullet"/>
        <w:spacing w:line="240" w:lineRule="auto"/>
        <w:ind w:left="720"/>
      </w:pPr>
      <w:r>
        <w:rPr>
          <w:lang w:val="hi_IN" w:bidi="hi_IN"/>
        </w:rPr>
      </w:r>
      <w:r>
        <w:rPr>
          <w:lang w:val="hi_IN" w:bidi="hi_IN"/>
        </w:rPr>
        <w:t>बादल का खम्भा इस्राएलियों के साथ वास्तव में चलता था वह बादल और आग से बना हुआ था</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पात्र पूर्व से पश्चिम तक एक पंक्ति में खड़े हैं। लाल सागर पूर्व की ओर है। लाल सागर के सबसे निकट पूर्व में परमेश्वर का दूत और बादल का खम्भा खड़ा था। परमेश्वर के दूत और बादल के खम्भे के पश्चिम में इस्राएली (बीच में) खड़े हैं। फ़िरौन की सेना पश्चिम से नदी के पास आई। नक्शे पर बड़ी नदी नील नदी है। परमेश्वर का दूत और बादल का खम्भा पिछली कहानी से बने रहते हैं, लेकिन पहले दृश्य में कुछ नहीं कहते या करते हैं।</w:t>
      </w:r>
    </w:p>
    <w:p>
      <w:pPr/>
      <w:r>
        <w:rPr>
          <w:lang w:val="hi_IN" w:bidi="hi_IN"/>
        </w:rPr>
      </w:r>
      <w:r>
        <w:rPr>
          <w:lang w:val="hi_IN" w:bidi="hi_IN"/>
        </w:rPr>
        <w:t xml:space="preserve">यहाँ रुकें और समूह में </w:t>
      </w:r>
      <w:r>
        <w:rPr>
          <w:lang w:val="hi_IN" w:bidi="hi_IN"/>
        </w:rPr>
        <w:t>लाल सागर क</w:t>
      </w:r>
      <w:r>
        <w:rPr>
          <w:lang w:val="hi_IN" w:bidi="hi_IN"/>
        </w:rPr>
        <w:t xml:space="preserve">ा नक्शा देखें। नील नदी और रामसेस नगर को ढूँढें। फ़िरौन वहाँ रहता है। फ़िरौन की सेना इस्राएलियों को पकड़ने के लिए नील नदी के क्षेत्र से आगे बढ़ती है। लाल सागर पर ध्यान दें। ध्यान दें कि सेना पश्चिम की ओर कैसे बढ़ती है। ध्यान दें कि मिस्री सेना और पश्चिम की ओर खड़े </w:t>
      </w:r>
      <w:r>
        <w:rPr>
          <w:b/>
          <w:lang w:val="hi_IN" w:bidi="hi_IN"/>
        </w:rPr>
        <w:t>रथों</w:t>
      </w:r>
      <w:r>
        <w:rPr>
          <w:lang w:val="hi_IN" w:bidi="hi_IN"/>
        </w:rPr>
        <w:t xml:space="preserve"> ने इस्राएलियों को पूर्व में लाल सागर के किनारे फँसा दिया। आपका समूह पात्रों के स्थानों को कैसे समझाएगा? रिकॉर्डिंग को यहाँ रोकें।</w:t>
      </w:r>
    </w:p>
    <w:p>
      <w:pPr/>
      <w:r>
        <w:rPr>
          <w:lang w:val="hi_IN" w:bidi="hi_IN"/>
        </w:rPr>
      </w:r>
      <w:r>
        <w:rPr>
          <w:lang w:val="hi_IN" w:bidi="hi_IN"/>
        </w:rPr>
        <w:t>यहोवा पहले मूसा से बात करता है। यहोवा पूछता है कि इस्राएली लगातार यहोवा से सहायता के लिए विनती क्यों करते हैं या क्यों पुकारते हैं। यह कहानी हमें बताती है कि इस्राएली बार-बार सहायता के लिए विनती करते रहे। यहोवा एक प्रश्न पूछता है, लेकिन वह उत्तर नहीं चाहता है। इसके बजाय, यहोवा इस्राएलियों को कार्य करने के लिए बुला रहा है। यहोवा इस्राएलियों को अपना डेरा उखाड़ने का आदेश देता है। डेरा उखाड़ने का अर्थ है ज़मीन से तम्बू के खूंटे निकालना, अपने कपड़े और भोजन समेटना, और यात्रा के लिए तैयार हो जाना। इस्राएली अपने तम्बू खोलते हैं और नए स्थान की ओर चल पड़ते हैं। सभी इस्राएली यात्रा के लिए अपना सामान बाँधने लगे। इस्राएली लाल सागर की ओर जाते हैं।</w:t>
      </w:r>
    </w:p>
    <w:p>
      <w:pPr/>
      <w:r>
        <w:rPr>
          <w:lang w:val="hi_IN" w:bidi="hi_IN"/>
        </w:rPr>
      </w:r>
      <w:r>
        <w:rPr>
          <w:lang w:val="hi_IN" w:bidi="hi_IN"/>
        </w:rPr>
        <w:t>यहोवा ने केवल मूसा को योजना बताई थी। मूसा यहोवा की योजना सुनता है, जो मूसा, इस्राएलियों और मिस्रियों के लिए है। यहोवा चाहता है कि मूसा अपनी लाठी लेकर अपना हाथ समुद्र के ऊपर उठाए। इस दृश्य में मूसा अपना हाथ नहीं उठाता है। यहोवा मूसा से कहता है कि पानी बंट जाएगा और इस्राएली सूखी भूमि पर चलेंगे, लेकिन इस दृश्य में नहीं। यहोवा मूसा से कहता है कि यहोवा मिस्रियों के मन को कठोर कर देगा, न कि केवल फ़िरौन के ही। यहोवा कहता है कि मिस्री इस्राएलियों के पीछे पड़ेंगे और उनका पीछा करते हुए उन्हें लाल सागर तक ले जाएंगे। इस दृश्य में मिस्री उनका पीछा नहीं करते हैं। मिस्री यहोवा को एकलौते सच्चे परमेश्वर के रूप में जानेंगे, और यहोवा को इससे महिमा मिलेगी। यहोवा मूसा से कहता है कि वह उसके वचनों पर ध्यान दे: यहोवा की महिमा होगी, क्योंकि वह मिस्रियों पर विजय प्राप्त करेगा। यहोवा दोहराता है कि यहोवा कैसे महिमा पाता है। यह बार-बार कहा जाना दिखाता है कि यह बात बहुत महत्वपूर्ण है। यहोवा बताता है कि आगे क्या होगा।</w:t>
      </w:r>
    </w:p>
    <w:p>
      <w:pPr>
        <w:pStyle w:val="ListBullet"/>
        <w:spacing w:line="240" w:lineRule="auto"/>
        <w:ind w:left="720"/>
      </w:pPr>
      <w:r>
        <w:rPr>
          <w:lang w:val="hi_IN" w:bidi="hi_IN"/>
        </w:rPr>
      </w:r>
      <w:r>
        <w:rPr>
          <w:lang w:val="hi_IN" w:bidi="hi_IN"/>
        </w:rPr>
        <w:t>यहाँ रुकें और समूह में इस प्रश्न पर चर्चा करें: इससे पहले, परमेश्वर ने मूसा को नील नदी पर अपना हाथ और लाठी बढ़ाने का आदेश दिया था। अब, परमेश्वर ने लाल सागर पर भी वही आदेश दिया। परमेश्वर ने अपनी सामर्थ्य दिखाने के लिए लाठी का प्रयोग किया। हाथ को उसी तरह से उठाएँ। यहोवा अपनी सामर्थ्य दिखाने के लिए लाठी का प्रयोग कैसे करता है? आप लाठी और मूसा से सामर्थ्य को कैसे अलग करते हैं?</w:t>
      </w:r>
    </w:p>
    <w:p>
      <w:pPr>
        <w:pStyle w:val="ListBullet"/>
        <w:spacing w:line="240" w:lineRule="auto"/>
        <w:ind w:left="720"/>
      </w:pPr>
      <w:r>
        <w:rPr>
          <w:lang w:val="hi_IN" w:bidi="hi_IN"/>
        </w:rPr>
      </w:r>
      <w:r>
        <w:rPr>
          <w:lang w:val="hi_IN" w:bidi="hi_IN"/>
        </w:rPr>
        <w:t>कोई भविष्य में होने वाली घटनाओं को कैसे समझाता है? इस बारे में बताएँ कि कल क्या होगा। ध्यान दें कि आप भविष्य के बारे में कैसे बात करते हैं। ध्यान दें कि यह कैसे भविष्य के बारे में यहोवा के बात करने के समान भी और उससे अलग भी है। इस ऑडियो को यहाँ रोकें।</w:t>
      </w:r>
    </w:p>
    <w:p>
      <w:pPr/>
      <w:r>
        <w:rPr>
          <w:lang w:val="hi_IN" w:bidi="hi_IN"/>
        </w:rPr>
      </w:r>
      <w:r>
        <w:rPr>
          <w:lang w:val="hi_IN" w:bidi="hi_IN"/>
        </w:rPr>
        <w:t>दृश्य की शुरुआत परमेश्वर के दूत और बादल के खम्भे से होती है। बादल का खम्भा इस्राएलियों के आगे-आगे चलता था। परमेश्वर का दूत बादल के खम्भे से अलग हो जाता है। दूत यहोवा हो सकता है या यहोवा द्वारा निर्देशित किया जा सकता है, लेकिन वह हमेशा यहोवा का प्रतिनिधित्व करता है। परमेश्वर का दूत इस पूरे समय इस्राएलियों के साथ यात्रा कर रहा है। मूसा यह कहानी बताते समय यह स्पष्ट करता है कि दूत इस्राएलियों के सामने यात्रा कर रहा था, और बादल का खम्भा भी आगे की ओर चल रहा था।</w:t>
      </w:r>
    </w:p>
    <w:p>
      <w:pPr/>
      <w:r>
        <w:rPr>
          <w:lang w:val="hi_IN" w:bidi="hi_IN"/>
        </w:rPr>
      </w:r>
      <w:r>
        <w:rPr>
          <w:lang w:val="hi_IN" w:bidi="hi_IN"/>
        </w:rPr>
        <w:t>यहाँ रुकें और समूह में इस प्रश्न पर चर्चा करें: आपकी संस्कृति में परमेश्वर की उपस्थिति को किस तरह की चीजें दर्शाती हैं? पहले की एक कहानी में, झाड़ी में यहोवा का दूत मौजूद था। झाड़ी में यहोवा का दूत नहीं चलता, पर इस कहानी में परमेश्वर का दूत चलता है। चर्चा करें कि परमेश्वर का दूत बादल के खम्भे से स्वतंत्र रूप से कैसे आगे बढ़ता है। बादल का खम्भा पिछली कहानियों में वही है। परमेश्वर का दूत और बादल का खम्भा दोनों परमेश्वर की उपस्थिति का प्रतिनिधित्व करते हैं। चर्चा करें कि दोनों अलग-अलग तरीकों से यहोवा का प्रतिनिधित्व कैसे करते हैं। इस ऑडियो को यहाँ रोकें।</w:t>
      </w:r>
    </w:p>
    <w:p>
      <w:pPr/>
      <w:r>
        <w:rPr>
          <w:lang w:val="hi_IN" w:bidi="hi_IN"/>
        </w:rPr>
      </w:r>
      <w:r>
        <w:rPr>
          <w:lang w:val="hi_IN" w:bidi="hi_IN"/>
        </w:rPr>
        <w:t>सबसे पहले, परमेश्वर का दूत इस्राएलियों के सामने खड़ा होता है और इस्राएलियों के पीछे चला जाता है। दूसरा, बादल का खम्भा इस्राएलियों के सामने खड़ा होता है और इस्राएलियों से पीछे हट जाता है। अब परमेश्वर का दूत और बादल का खम्भा छह सौ रथों के साथ इस्राएलियों और मिस्री सेना के बीच खड़े हैं। बादल के ओर पूरी रात अंधकार रहता है और दूसरी ओर प्रकाश रहता है। इस्राएली और मिस्री अलग-अलग रहे।</w:t>
      </w:r>
    </w:p>
    <w:p>
      <w:pPr/>
      <w:r>
        <w:rPr>
          <w:lang w:val="hi_IN" w:bidi="hi_IN"/>
        </w:rPr>
      </w:r>
      <w:r>
        <w:rPr>
          <w:lang w:val="hi_IN" w:bidi="hi_IN"/>
        </w:rPr>
        <w:t>तीसरे दृश्य में, मूसा लाठी लेकर अपना हाथ बढ़ाता है। यह लाठी यहोवा की सामर्थ्य को दिखाती है। यह कार्य उसी तरह है, जैसे मूसा ने नील नदी के पास किया था। पूर्व से आने वाली एक बहुत तेज़ हवा के साथ, यहोवा पानी को दो भाग कर देता है। हवा पूरी रात चलती रहती है। समुद्र का तल सूखी भूमि बन जाता है। पानी दीवारों के समान था। दीवारों के लिए प्रयोग किए गए शब्द का अर्थ है नगर की रक्षा के लिए ऊँची दीवारें। दीवारें तरल थीं। यह तट इतना चौड़ा था कि बीस लाख इस्राएली चार घंटे में लाल सागर पार कर सके, शायद रात के दो से सुबह के छह बजे के बीच।</w:t>
      </w:r>
    </w:p>
    <w:p>
      <w:pPr/>
      <w:r>
        <w:rPr>
          <w:lang w:val="hi_IN" w:bidi="hi_IN"/>
        </w:rPr>
      </w:r>
      <w:r>
        <w:rPr>
          <w:lang w:val="hi_IN" w:bidi="hi_IN"/>
        </w:rPr>
        <w:t>यहाँ रुकें और एक गतिविधि करें। एक कम गहराई वाले, नीची किनारी वाले पात्र में थोड़ा सा पानी डालें। हर कोई बारी से पानी फूँकता है और पानी की हिलते हुए देखता है। क्या आप इतनी ज़ोर से फूँक मार सकते हो कि कटोरे के नीचे का सारा पानी हट जाए? जब आप अपनी सांस से पानी को पीछे धकेलते हैं तो पानी कैसा दिखता है? चर्चा करें कि आप पानी की दीवार का वर्णन कैसे करेंगे। इस ऑडियो को यहाँ रोकें।</w:t>
      </w:r>
    </w:p>
    <w:p>
      <w:pPr/>
      <w:r>
        <w:rPr>
          <w:lang w:val="hi_IN" w:bidi="hi_IN"/>
        </w:rPr>
      </w:r>
      <w:r>
        <w:rPr>
          <w:lang w:val="hi_IN" w:bidi="hi_IN"/>
        </w:rPr>
        <w:t>चौथे दृश्य में, मिस्री पहले इस्राएलियों को सूखी भूमि पर लाल सागर के पार बचकर जाते हुए देखते हैं। इसके बाद, सभी घोड़े, छह सौ रथ और घुड़सवार इस्राएलियों का पीछा करते हुए लाल सागर में जाते हैं। भोर होने से पहले, यहोवा आग और बादल के खम्भे में मिस्रियों के ऊपर था। यहोवा ने मिस्रियों की ओर "नीचे देखा।" "दृष्टि डालना" का अर्थ है दो प्रकार: शारीरिक रूप से ऊँचे स्थान से देखना, यानी किसी के सिर के ऊपर से देख पाना, किसी को अपने से कम समझना या तुच्छ मानना यह एक अपमान है। यहोवा ने मिस्रियों की ओर देखा। मिस्री उलझन में पड़ गए और डर गए। यहोवा ने रथ के पहियों को चलने न दिया, न वे मुड़े और न ही गिर पड़े। पहिये फंस गए और गीली मिट्टी पर मुश्किल से चल पा रहे थे। यहोवा ने रथों को भारी और चलाने के लिए कठिन बना दिया। आदेशों का पालन नहीं करना चाहते थे और जाने की सोच रहे थे, क्योंकि उन्होंने देखा कि यहोवा इस्राएलियों की सहायता कर रहा है। यहोवा ने मूसा से कहा कि वह अपनी लाठी लेकर लाल सागर के ऊपर हाथ बढ़ाए। यहोवा मिस्रियों, रथों और घोड़ों के ऊपर से पानी को सामान्य गहराई में वापस ले जाने की योजना बनाता है। मूसा आज्ञा का पालन करता है। पौ फटने के बाद, लाल सागर सामान्य हो जाता है। यहोवा ने उन सभी मिस्रियों को, जो भागने की कोशिश कर रहे थे, लाल सागर में फेंक दिया, और वे डूब गए। पानी इतना गहरा था कि सभी मिस्रियों, रथों और घोड़ों को पूरी तरह से ढक सकता था। सभी मर गए।</w:t>
      </w:r>
    </w:p>
    <w:p>
      <w:pPr/>
      <w:r>
        <w:rPr>
          <w:lang w:val="hi_IN" w:bidi="hi_IN"/>
        </w:rPr>
      </w:r>
      <w:r>
        <w:rPr>
          <w:lang w:val="hi_IN" w:bidi="hi_IN"/>
        </w:rPr>
        <w:t>यहाँ रुकें और समूह के रूप में इस विचार पर चर्चा करें। चौथा दृश्य बहुत तेज़ है। मिस्री इस्राएलियों को निकलते हुए देखते हैं, और फिर सभी मिस्री इस्राएलियों का पीछा करते हुए समुद्र के भीतर तक पहुँच जाते हैं। यहोवा सुबह से पहले मिस्रियों को देखता है और सुबह होते ही सभी मिस्री और उनके घोड़े मर जाते हैं। यहोवा की दृष्टि के कुछ पल बीतने तक पानी मरे हुए शरीरों को ढक देता है। चर्चा करें कि आप थोड़े समय में किए गए सभी कार्यों के साथ तेज गति को कैसे साझा करेंगे। इस रिकॉर्डिंग को यहाँ रोकें।</w:t>
      </w:r>
    </w:p>
    <w:p>
      <w:pPr/>
      <w:r>
        <w:rPr>
          <w:lang w:val="hi_IN" w:bidi="hi_IN"/>
        </w:rPr>
      </w:r>
      <w:r>
        <w:rPr>
          <w:lang w:val="hi_IN" w:bidi="hi_IN"/>
        </w:rPr>
        <w:t>यहोवा अक्सर बाइबिल लेखकों को महत्वपूर्ण कहानियों का सारांश देने के लिए प्रेरित करता है। मूसा ने इस कहानी का सारांश इस लिए दिया ताकि सुनने वालों को यह भूल न जाए। मूसा हमें याद दिलाता है कि इस्राएली दाहिनी और बाईं ओर शहर की रक्षा करने वाली दीवारों के समान ऊँची पानी की दीवारों के बीच सूखी भूमि पर चले। उसी दिन, यहोवा ने इस्राएलियों को शक्तिशाली मिस्रियों से बचाया। इस्राएलियों ने समुद्र के किनारे हारे हुए, मृत मिस्रियों को देखा। उसी दिन इस्राएल ने मिस्रियों के विरुद्ध यहोवा की बड़ी सामर्थ्य देखी। इस्राएल डरते थे, या उन से भयभीत थे, और वे यहोवा और यहोवा के सेवक मूसा से डरते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14:15–31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मिस्री घोड़े और रथ</w:t>
      </w:r>
    </w:p>
    <w:p>
      <w:pPr>
        <w:pStyle w:val="ListBullet"/>
        <w:spacing w:line="240" w:lineRule="auto"/>
        <w:ind w:left="720"/>
      </w:pPr>
      <w:r>
        <w:rPr>
          <w:lang w:val="hi_IN" w:bidi="hi_IN"/>
        </w:rPr>
      </w:r>
      <w:r>
        <w:rPr>
          <w:lang w:val="hi_IN" w:bidi="hi_IN"/>
        </w:rPr>
        <w:t>मिस्री घुड़सवार, सेना, अधिकारी</w:t>
      </w:r>
    </w:p>
    <w:p>
      <w:pPr>
        <w:pStyle w:val="ListBullet"/>
        <w:spacing w:line="240" w:lineRule="auto"/>
        <w:ind w:left="720"/>
      </w:pPr>
      <w:r>
        <w:rPr>
          <w:lang w:val="hi_IN" w:bidi="hi_IN"/>
        </w:rPr>
      </w:r>
      <w:r>
        <w:rPr>
          <w:lang w:val="hi_IN" w:bidi="hi_IN"/>
        </w:rPr>
        <w:t>परमेश्वर का दूत (बोलता नहीं है)</w:t>
      </w:r>
    </w:p>
    <w:p>
      <w:pPr>
        <w:pStyle w:val="ListBullet"/>
        <w:spacing w:line="240" w:lineRule="auto"/>
        <w:ind w:left="720"/>
      </w:pPr>
      <w:r>
        <w:rPr>
          <w:lang w:val="hi_IN" w:bidi="hi_IN"/>
        </w:rPr>
      </w:r>
      <w:r>
        <w:rPr>
          <w:lang w:val="hi_IN" w:bidi="hi_IN"/>
        </w:rPr>
        <w:t>बादल का खम्भा इस्राएलियों के साथ वास्तव में चलता था वह बादल और आग से बना हुआ था (बोलता नहीं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जब पहला दृश्य शुरू होता है, तो इस्राएली यहोवा से सहायता के लिए पुकारते हैं। यहोवा मूसा से पूछता है कि क्यों और फिर इस्राएलियों से कहा कि वे अपना डेरा उखाड़कर आगे बढ़ें। यहोवा मूसा को अपनी योजना बताता है। यहोवा मूसा से कहता है कि मूसा क्या करेगा और यहोवा क्या करेगा। यहोवा इस्राएलियों को बचाने की योजना बताता है। यहोवा मिस्रियों के लिए योजना बताता है, लेकिन यहोवा यह नहीं बताता कि मिस्रियों के साथ क्या 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अभिनेता से पूछें, "जब आप लोगों को अपनी दुहाई देते हुए सुनते हैं तो आपको कैसा महसूस होता है?" आप इस तरह के उत्तर सुन सकते हैं, "मुझे दुख है कि इस्राएली उनकी देखभाल करने के लिए मुझ पर भरोसा नहीं करते हैं," या "मैं निराश हूँ कि इस्राएली लगातार मुझसे पूछते रहते हैं मानो कि मैं सुन ही नहीं रहा हूँ," या "जब इस्राएली लोग अत्यधिक डरे हुए होते हैं तो मेरा हृदय उनके लिए दुखी होता है।"</w:t>
      </w:r>
    </w:p>
    <w:p>
      <w:pPr>
        <w:pStyle w:val="ListBullet"/>
        <w:spacing w:line="240" w:lineRule="auto"/>
        <w:ind w:left="720"/>
      </w:pPr>
      <w:r>
        <w:rPr>
          <w:lang w:val="hi_IN" w:bidi="hi_IN"/>
        </w:rPr>
      </w:r>
      <w:r>
        <w:rPr>
          <w:lang w:val="hi_IN" w:bidi="hi_IN"/>
        </w:rPr>
        <w:t>इस्राएलियों से पूछें, "आप अभी क्या महसूस कर रहे हैं?" आप इस तरह के उत्तर सुन सकते हैं, "मुझे डर है कि मैं मर जाऊँगा," या "मुझे डर है कि मिस्री मुझे फिर से दास बना लेंगे," या "मैं क्रोधित हूँ कि यहोवा मुझे यहाँ मरने के लिए ले आया है," या "मैं डरा हुआ और उलझन में हूँ। मुझे नहीं पता कि मेरे साथ क्या होगा।"</w:t>
      </w:r>
    </w:p>
    <w:p>
      <w:pPr>
        <w:pStyle w:val="ListBullet"/>
        <w:spacing w:line="240" w:lineRule="auto"/>
        <w:ind w:left="720"/>
      </w:pPr>
      <w:r>
        <w:rPr>
          <w:lang w:val="hi_IN" w:bidi="hi_IN"/>
        </w:rPr>
      </w:r>
      <w:r>
        <w:rPr>
          <w:lang w:val="hi_IN" w:bidi="hi_IN"/>
        </w:rPr>
        <w:t>मूसा से उस पल की भावनाओं के बारे में पूछें। मूसा उत्तर दे सकता है, "मैं बहुत परेशान हूँ। मुझे बहुत अव्यवस्था दिखाई दे रही है और कोई शान्ति नहीं है। लोग चिल्ला रहे हैं। घोड़े दौड़ रहे हैं," या "मैं भयभीत हूँ। यहोवा मुझसे बात कर रहा है। यहोवा की योजना असम्भव प्रतीत होती है, लेकिन मैंने यहोवा को पहले भी असम्भव कार्य करते हुए देखा है,” या “मैं नहीं जानता कि मैं कैसा महसूस कर रहा हूँ।” सब कुछ बहुत तेजी से हो रहा है। मैं शायद ही सोच सकता हूँ। मैं केवल यह कर सकता हूँ।"</w:t>
      </w:r>
    </w:p>
    <w:p>
      <w:pPr>
        <w:pStyle w:val="ListBullet"/>
        <w:spacing w:line="240" w:lineRule="auto"/>
        <w:ind w:left="720"/>
      </w:pPr>
      <w:r>
        <w:rPr>
          <w:lang w:val="hi_IN" w:bidi="hi_IN"/>
        </w:rPr>
      </w:r>
      <w:r>
        <w:rPr>
          <w:lang w:val="hi_IN" w:bidi="hi_IN"/>
        </w:rPr>
        <w:t>मिस्रियों से मिस्री भावनाओं के बारे में पूछें। अभिनेता कह सकता है, "गुस्सा हूँ। इस्राएलियों ने हमारे बच्चों को मार डाला," या "मुझे दृढ़ महसूस होता है। मैं आसानी से भागने वाले दासों को पकड़ सकता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दूसरे दृश्य में, परमेश्वर का दूत इस्राएलियों के सामने से इस्राएलियों के पीछे चला जाता है। बादल का खम्भा इस्राएलियों के सामने से इस्राएलियों के पीछे चला जाता है। अब परमेश्वर का दूत और बादल का खम्भा पूरी रात इस्राएलियों और मिस्रियों के बीच खड़े रहते हैं। बादल का खम्भा एक ही समय में अन्धकार भी बना रहता है और प्रकाश भी। परमेश्वर का दूत और बादल का खम्भा यहोवा का प्रतिनिधित्व करते हैं या यहोवा का हिस्सा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अभिनेता से पूछें, "आप अपने प्रतिनिधियों के बारे में कैसा महसूस करते हैं?" आप इस तरह के उत्तर सुन सकते हैं, "मैं जानता हूँ कि मेरा दूत आज्ञा मानेगा और मेरा बादल आज्ञा मानेगा या मैं जानता हूँ कि मेरा दूत और मेरा बादल सामर्थी हैं और वे यहूदियों की रक्षा कर सकते हैं।”</w:t>
      </w:r>
    </w:p>
    <w:p>
      <w:pPr>
        <w:pStyle w:val="ListBullet"/>
        <w:spacing w:line="240" w:lineRule="auto"/>
        <w:ind w:left="720"/>
      </w:pPr>
      <w:r>
        <w:rPr>
          <w:lang w:val="hi_IN" w:bidi="hi_IN"/>
        </w:rPr>
      </w:r>
      <w:r>
        <w:rPr>
          <w:lang w:val="hi_IN" w:bidi="hi_IN"/>
        </w:rPr>
        <w:t>दूत से पूछें, "क्या आप इस्राएल के लिए लड़ने के लिए तैयार हैं?" आप इस तरह के उत्तर सुन सकते हैं, "मैं इस्राएल को बचाऊँगा, लेकिन मैं हमला नहीं करूँगा।"</w:t>
      </w:r>
    </w:p>
    <w:p>
      <w:pPr>
        <w:pStyle w:val="ListBullet"/>
        <w:spacing w:line="240" w:lineRule="auto"/>
        <w:ind w:left="720"/>
      </w:pPr>
      <w:r>
        <w:rPr>
          <w:lang w:val="hi_IN" w:bidi="hi_IN"/>
        </w:rPr>
      </w:r>
      <w:r>
        <w:rPr>
          <w:lang w:val="hi_IN" w:bidi="hi_IN"/>
        </w:rPr>
        <w:t>इस्राएली अभिनेता से पूछें, “आप कैसा अनुभव करते हैं जब परमेश्वर का दूत और बादल का खम्भा आपको मिस्रियों से सुरक्षित रख रहे हैं?” आप इस तरह के उत्तर सुन सकते हैं, "मैं अभी भी डरता हूँ," या "मुझे समझ नहीं आ रहा कि क्या हुआ," या "मैं सदमे में हूँ और मैं भागना चाहता हूँ।"</w:t>
      </w:r>
    </w:p>
    <w:p>
      <w:pPr>
        <w:pStyle w:val="ListBullet"/>
        <w:spacing w:line="240" w:lineRule="auto"/>
        <w:ind w:left="720"/>
      </w:pPr>
      <w:r>
        <w:rPr>
          <w:lang w:val="hi_IN" w:bidi="hi_IN"/>
        </w:rPr>
      </w:r>
      <w:r>
        <w:rPr>
          <w:lang w:val="hi_IN" w:bidi="hi_IN"/>
        </w:rPr>
        <w:t>मिस्री अभिनेता से पूछें, “आप क्या अनुभव कर रहे हैं जब आप उस विशाल बादल के खम्भे को देखते हैं और इस्राएलियों तक पहुँच नहीं पा रहे हैं?” आप इस तरह के उत्तर सुन सकते हैं, "मैं डरता हूँ," या "मुझे बादल समझ में नहीं आता और मैं क्यों आगे नहीं जा सकता," या "मैं निराश हूँ कि मैं अपने फ़िरौन की आज्ञा नहीं मान सकता और इस्राएलियों को पकड़ नहीं सकता," या "मैं गुस्सा हूँ। मैं वह नहीं कर सकता जो मैं चाहता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तीसरे दृश्य में, मूसा अपनी लाठी लेकर लाल सागर के ऊपर अपना हाथ बढ़ाता है। यहोवा पानी को हवा से दो भाग कर देता है। हवा पूरी रात चलती रहती है। यहोवा बाईं और दाहिनी ओर पानी की एक ऊँची दीवार बना देता है और तल को को सुखा देता है। इस्राएली सूखी भूमि पर चलते हैं और दाहिने और बाईं ओर पानी की दीवारें होती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समूह के रूप में चर्चा करें कि आपकी इंद्रियाँ आपको क्या बताएँगी: देखना, महसूस करना, सूंघना, छूना। कुछ अर्थ में ऐसे शब्द जो आप सुन सकते हैं वे हैं: “अन्धकार, प्रकाश, त्वचा पर तेज हवा का लगना, त्वचा पर रेत का लगना, नमकीन हवा का स्वाद, नमकीन हवा की गन्ध, गर्म रेत भरी हवा की गन्ध।” क्या इस्राएली अपनी इंद्रियों पर भरोसा करना चाहते हैं?</w:t>
      </w:r>
    </w:p>
    <w:p>
      <w:pPr>
        <w:pStyle w:val="ListBullet"/>
        <w:spacing w:line="240" w:lineRule="auto"/>
        <w:ind w:left="720"/>
      </w:pPr>
      <w:r>
        <w:rPr>
          <w:lang w:val="hi_IN" w:bidi="hi_IN"/>
        </w:rPr>
      </w:r>
      <w:r>
        <w:rPr>
          <w:lang w:val="hi_IN" w:bidi="hi_IN"/>
        </w:rPr>
        <w:t>इस्राएलियों की भूमिका निभाने वाले अभिनेता से पूछें, "जब आप भूमि पर खड़े होते हैं तो आप क्या देखते हैं?" आप इस तरह के उत्तर सुन सकते हैं, "मैं देख रहा हूँ कि हवा पानी को हवा में और ऊपर धकेल रही है। पानी कभी नहीं गिरता," या "मैं डरे हुए लोगों को भागते हुए देखता हूँ।" भूमि को कैसा महसूस हुआ? "भूमि चिकनी और मजबूत है," या "मैं ठोस भूमि महसूस कर सकता हूँ।"</w:t>
      </w:r>
    </w:p>
    <w:p>
      <w:pPr>
        <w:pStyle w:val="ListBullet"/>
        <w:spacing w:line="240" w:lineRule="auto"/>
        <w:ind w:left="720"/>
      </w:pPr>
      <w:r>
        <w:rPr>
          <w:lang w:val="hi_IN" w:bidi="hi_IN"/>
        </w:rPr>
      </w:r>
      <w:r>
        <w:rPr>
          <w:lang w:val="hi_IN" w:bidi="hi_IN"/>
        </w:rPr>
        <w:t>इस्राएली अभिनेता से पूछें, "जब आप सुबह होने से पहले पानी की दीवारों के बीच चलते हैं तो आप कैसा महसूस कर रहे हैं?" आप इस तरह के उत्तर सुन सकते हैं, "मैं बहुत परेशान हूँ। मैंने कभी इतना अद्भुत कुछ भी नहीं देखा है," या "मुझे डर है कि पानी मुझ पर गिर पड़ेगा," या "मुझे अभी भी मिस्रियों से डर है और अब मुझे डर है कि मैं डूब जाऊँगा," या "मुझे चिंता है कि शायद हर कोई इसे पार न कर सके," या "मुझे डर है कि हवा मुझे पानी की दीवार में धकेल देगी।"</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चौथे दृश्य में, मिस्री घोड़े, रथ और घुड़सवार इस्राएलियों का पीछा करते हुए लाल सागर में जाते हैं। यहोवा मिस्री सोच को भ्रमित करता है। यहोवा रथों को काम नहीं करने देता है और वे समुद्र के तल पर रथों को नहीं चला सकते हैं। मिस्री जाना चाहते हैं। यहोवा मूसा से कहता है अपनी लाठी को पानी के ऊपर उठाए। यहोवा पानी को उसके स्थान पर लौटा लाता है और सभी मिस्रियों, घोड़ों और रथों को डुबो देता है। पानी में सभी मिस्री मर जाते हैं। सभी घोड़े मर जाते हैं।</w:t>
      </w:r>
    </w:p>
    <w:p>
      <w:pPr/>
      <w:r>
        <w:rPr>
          <w:lang w:val="hi_IN" w:bidi="hi_IN"/>
        </w:rPr>
      </w:r>
      <w:r>
        <w:rPr>
          <w:lang w:val="hi_IN" w:bidi="hi_IN"/>
        </w:rPr>
        <w:t>लेखक यहोवा की सामर्थ्य दिखाने के लिए सबसे महत्वपूर्ण भागों का सारांश देता है, या फिर बताता है। इस्राएलियों ने बचाए जाने के लिए दुहाई दी। यहोवा ने उत्तर दिया जो निर्गमन में एक मुख्य विचार को जारी रखता है। इस्राएलियों ने सामर्थी यहोवा के कारण मिस्रियों को मरते हुए देखा। यहोवा ने इस्राएलियों को बचाया और यहोवा की असम्भव योजना के साथ और भी शक्तिशाली था। इस्राएली यहोवा और यहोवा के सेवक मूसा से डरते थे और उन पर भरोसा करते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मिस्रियों की भूमिका निभाने वाले अभिनेता से पूछें, "जब आपने इस्राएलियों को समुद्र के माध्यम से भागते हुए देखा तो आपको कैसा महसूस हुआ?" आप इस तरह के उत्तर सुन सकते हैं, "मुझे गुस्सा महसूस हुआ," या "मुझे आश्चर्य हुआ और थोड़ा डर लगा। पानी दीवार की तरह खड़ा नहीं हो सकता।"</w:t>
      </w:r>
    </w:p>
    <w:p>
      <w:pPr>
        <w:pStyle w:val="ListBullet"/>
        <w:spacing w:line="240" w:lineRule="auto"/>
        <w:ind w:left="720"/>
      </w:pPr>
      <w:r>
        <w:rPr>
          <w:lang w:val="hi_IN" w:bidi="hi_IN"/>
        </w:rPr>
      </w:r>
      <w:r>
        <w:rPr>
          <w:lang w:val="hi_IN" w:bidi="hi_IN"/>
        </w:rPr>
        <w:t>मिस्री अभिनेता से पूछें, "जब आप पानी की दीवारों के बीच रथ चला रहे थे और रथ काम नहीं कर रहे थे तो आप कैसा महसूस कर रहे थे?" आप इस तरह के उत्तर सुन सकते हैं, "मैं उलझन में था। मुझे यह समझ नहीं आया कि क्या गलत था," या "भूमि में क्या गड़बड़ है?" या "ओह नहीं! मेरे पहिये निकल गए!"</w:t>
      </w:r>
    </w:p>
    <w:p>
      <w:pPr>
        <w:pStyle w:val="ListBullet"/>
        <w:spacing w:line="240" w:lineRule="auto"/>
        <w:ind w:left="720"/>
      </w:pPr>
      <w:r>
        <w:rPr>
          <w:lang w:val="hi_IN" w:bidi="hi_IN"/>
        </w:rPr>
      </w:r>
      <w:r>
        <w:rPr>
          <w:lang w:val="hi_IN" w:bidi="hi_IN"/>
        </w:rPr>
        <w:t>इस्राएलियों के अभिनेता से पूछें कि मिस्रियों को उनका पीछा करते हुए और मरते हुए देखकर कैसा महसूस हुआ। आप इस तरह के उत्तर सुन सकते हैं, "मुझे डर था कि मिस्री मुझे पकड़ लेंगे। फिर पानी गिर पड़ा और सारे मिस्री मर गए। मैंने यह चिल्लाते हुए सुना," या "मुझे खुशी हुई कि मिस्री मर गए," या "मुझे खुशी हुई और मुझे डर लगा कि मिस्री मर गए। यहोवा ने उन सभी लोगों को मार डाला। क्या यहोवा मुझे मार डालेगा?" या "जब पानी नीचे गिरा तो मैं बहुत डर गया था। मैं पानी में मर सकता था। मेरा यहोवा सबसे सामर्थी परमेश्वर है। मैं यहोवा के प्रति आदर कैसे दिखाऊँ?"</w:t>
      </w:r>
      <w:r>
        <w:rPr>
          <w:lang w:val="hi_IN" w:bidi="hi_IN"/>
        </w:rPr>
      </w:r>
    </w:p>
    <w:p>
      <w:pPr>
        <w:pStyle w:val="Heading3"/>
      </w:pPr>
      <w:r>
        <w:rPr>
          <w:lang w:val="hi_IN" w:bidi="hi_IN"/>
        </w:rPr>
        <w:t>आवश्यक जानकारी</w:t>
      </w:r>
    </w:p>
    <w:p>
      <w:pPr/>
      <w:r>
        <w:rPr>
          <w:lang w:val="hi_IN" w:bidi="hi_IN"/>
        </w:rPr>
      </w:r>
      <w:r>
        <w:rPr>
          <w:lang w:val="hi_IN" w:bidi="hi_IN"/>
        </w:rPr>
        <w:t>निर्गमन 14:15–31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ने मूसा से कहा, “तू क्यों मेरी दोहाई दे रहा है?" इस कहानी में यहोवा के नाम का प्रयोग </w:t>
      </w:r>
      <w:r>
        <w:rPr>
          <w:lang w:val="hi_IN" w:bidi="hi_IN"/>
        </w:rPr>
        <w:t>परमेश्वर</w:t>
      </w:r>
      <w:r>
        <w:rPr>
          <w:lang w:val="hi_IN" w:bidi="hi_IN"/>
        </w:rPr>
        <w:t xml:space="preserve"> के लिए किया गया है। </w:t>
      </w:r>
      <w:r>
        <w:rPr>
          <w:b/>
          <w:lang w:val="hi_IN" w:bidi="hi_IN"/>
        </w:rPr>
        <w:t>यहोवा</w:t>
      </w:r>
      <w:r>
        <w:rPr>
          <w:lang w:val="hi_IN" w:bidi="hi_IN"/>
        </w:rPr>
        <w:t xml:space="preserve"> के बारे में अधिक जानकारी के लिए, मुख्य शब्दावली को देखें, और यहोवा का अनुवाद उसी तरह करें जैसे आपने पिछले भागों में किया है। </w:t>
      </w:r>
      <w:r>
        <w:rPr>
          <w:b/>
          <w:lang w:val="hi_IN" w:bidi="hi_IN"/>
        </w:rPr>
        <w:t>दुहाई</w:t>
      </w:r>
      <w:r>
        <w:rPr>
          <w:lang w:val="hi_IN" w:bidi="hi_IN"/>
        </w:rPr>
        <w:t xml:space="preserve"> शब्द का अर्थ है "पुकारते रहना।" </w:t>
      </w:r>
      <w:r>
        <w:rPr>
          <w:b/>
          <w:lang w:val="hi_IN" w:bidi="hi_IN"/>
        </w:rPr>
        <w:t>इस्राएलियों</w:t>
      </w:r>
      <w:r>
        <w:rPr>
          <w:lang w:val="hi_IN" w:bidi="hi_IN"/>
        </w:rPr>
        <w:t xml:space="preserve"> ने बार-बार यहोवा को पुकारा।</w:t>
      </w:r>
    </w:p>
    <w:p>
      <w:pPr/>
      <w:r>
        <w:rPr>
          <w:lang w:val="hi_IN" w:bidi="hi_IN"/>
        </w:rPr>
      </w:r>
      <w:r>
        <w:rPr>
          <w:lang w:val="hi_IN" w:bidi="hi_IN"/>
        </w:rPr>
        <w:t xml:space="preserve">यहोवा मूसा को बताता है कि मूसा क्या करेगा। यहोवा मूसा को बताता है कि यहोवा क्या करेगा। यहोवा इस्राएलियों के लिए योजना बनाता है और मिस्रियों के लिए भी योजनाएँ बनाता है। यहोवा </w:t>
      </w:r>
      <w:r>
        <w:rPr>
          <w:b/>
          <w:lang w:val="hi_IN" w:bidi="hi_IN"/>
        </w:rPr>
        <w:t>मिस्रियों के हृदय कठो</w:t>
      </w:r>
      <w:r>
        <w:rPr>
          <w:lang w:val="hi_IN" w:bidi="hi_IN"/>
        </w:rPr>
        <w:t xml:space="preserve">र कर देगा। "हृदय" का अर्थ है आत्मिकहृदय, इच्छा या व्यक्ति के मुख्य भाग या केंद्र । </w:t>
      </w:r>
      <w:r>
        <w:rPr>
          <w:lang w:val="hi_IN" w:bidi="hi_IN"/>
        </w:rPr>
        <w:t>हृद</w:t>
      </w:r>
      <w:r>
        <w:rPr>
          <w:lang w:val="hi_IN" w:bidi="hi_IN"/>
        </w:rPr>
        <w:t xml:space="preserve">य के बारे में अधिक जानकारी के लिए, मुख्य शब्दावली को देखें। "कठोर" का अर्थ है कि यहोवा मिस्रियों के मन को हठीला बना देगा। पहले की कहानियों में, </w:t>
      </w:r>
      <w:r>
        <w:rPr>
          <w:b/>
          <w:lang w:val="hi_IN" w:bidi="hi_IN"/>
        </w:rPr>
        <w:t>फ़िरौन</w:t>
      </w:r>
      <w:r>
        <w:rPr>
          <w:lang w:val="hi_IN" w:bidi="hi_IN"/>
        </w:rPr>
        <w:t xml:space="preserve"> का हृदय कठोर था। "कठोर हृदय" का अर्थ है एक जिद्दी व्यक्ति। कठोर हृदय के लिए उसी शब्द या वाक्यांश का प्रयोग करें जो आपने पिछले भागों में किया है।</w:t>
      </w:r>
    </w:p>
    <w:p>
      <w:pPr/>
      <w:r>
        <w:rPr>
          <w:lang w:val="hi_IN" w:bidi="hi_IN"/>
        </w:rPr>
      </w:r>
      <w:r>
        <w:rPr>
          <w:lang w:val="hi_IN" w:bidi="hi_IN"/>
        </w:rPr>
        <w:t xml:space="preserve">फ़िरौन ने इस भाग से पहले </w:t>
      </w:r>
      <w:r>
        <w:rPr>
          <w:b/>
          <w:lang w:val="hi_IN" w:bidi="hi_IN"/>
        </w:rPr>
        <w:t>सेना</w:t>
      </w:r>
      <w:r>
        <w:rPr>
          <w:lang w:val="hi_IN" w:bidi="hi_IN"/>
        </w:rPr>
        <w:t xml:space="preserve"> और छह </w:t>
      </w:r>
      <w:r>
        <w:rPr>
          <w:b/>
          <w:lang w:val="hi_IN" w:bidi="hi_IN"/>
        </w:rPr>
        <w:t>रथों</w:t>
      </w:r>
      <w:r>
        <w:rPr>
          <w:lang w:val="hi_IN" w:bidi="hi_IN"/>
        </w:rPr>
        <w:t xml:space="preserve"> को भेज दिया था। इस भाग में "सेना" स्पष्ट नहीं है। फ़िरौन ने शायद रथों के साथ पैदल सैनिकों को भेजा या शायद फ़िरौन ने ऐसा नहीं किया। युद्ध के रथों में दो व्यक्ति सवार होते थे। एक व्यक्ति रथ और घोड़े चला रहा था, और दूसरा व्यक्ति तीर चला रहा था। एक अधिकारी ने सवारी की और तीर चलाए। दोनों व्यक्ति घोड़ों के साथ काम करते हैं और उन्हें </w:t>
      </w:r>
      <w:r>
        <w:rPr>
          <w:b/>
          <w:lang w:val="hi_IN" w:bidi="hi_IN"/>
        </w:rPr>
        <w:t>घुड़सवार</w:t>
      </w:r>
      <w:r>
        <w:rPr>
          <w:lang w:val="hi_IN" w:bidi="hi_IN"/>
        </w:rPr>
        <w:t xml:space="preserve"> कहा जाता है। घोड़े गाड़ियाँ और रथ खींचते हैं, वे बैलों की तरह लोगों के लिए काम करते हैं, लेकिन वे छोटे, तेज और अधिक चालाक होते हैं। उस समय फ़िरौन के पास सबसे शक्तिशाली सेना थी। फ़िरौन ने सभी इस्राएलियों को पकड़ने के लिए पर्याप्त सेना भेजी।</w:t>
      </w:r>
    </w:p>
    <w:p>
      <w:pPr/>
      <w:r>
        <w:rPr>
          <w:lang w:val="hi_IN" w:bidi="hi_IN"/>
        </w:rPr>
      </w:r>
      <w:r>
        <w:rPr>
          <w:lang w:val="hi_IN" w:bidi="hi_IN"/>
        </w:rPr>
        <w:t xml:space="preserve">यहोवा ने कहा कि मिस्री जान लेंगे कि मैं </w:t>
      </w:r>
      <w:r>
        <w:rPr>
          <w:b/>
          <w:lang w:val="hi_IN" w:bidi="hi_IN"/>
        </w:rPr>
        <w:t>यहोवा</w:t>
      </w:r>
      <w:r>
        <w:rPr>
          <w:lang w:val="hi_IN" w:bidi="hi_IN"/>
        </w:rPr>
        <w:t xml:space="preserve"> हूँ। "मैं हूँ" वह शब्द था जिसका प्रयोग यहोवा ने मूसा के साथ जलती हुई झाड़ी में किया था। </w:t>
      </w:r>
      <w:r>
        <w:rPr>
          <w:b/>
          <w:lang w:val="hi_IN" w:bidi="hi_IN"/>
        </w:rPr>
        <w:t>मैं हूँ</w:t>
      </w:r>
      <w:r>
        <w:rPr>
          <w:lang w:val="hi_IN" w:bidi="hi_IN"/>
        </w:rPr>
        <w:t xml:space="preserve"> के बारे में अधिक जानकारी के लिए, मुख्य शब्दावली को देखें। "मैं हूँ" के लिए उसी शब्द या वाक्यांश का प्रयोग करें जिसका प्रयोग आपने पिछले भागों में किया है। यहोवा फ़िरौन की सेना, रथों और घुड़सवारों के साथ जो कुछ करता है उसके कारण यहोवा की महिमा होती है।</w:t>
      </w:r>
    </w:p>
    <w:p>
      <w:pPr/>
      <w:r>
        <w:rPr>
          <w:lang w:val="hi_IN" w:bidi="hi_IN"/>
        </w:rPr>
      </w:r>
      <w:r>
        <w:rPr>
          <w:b/>
          <w:lang w:val="hi_IN" w:bidi="hi_IN"/>
        </w:rPr>
        <w:t>परमेश्वर का दूत</w:t>
      </w:r>
      <w:r>
        <w:rPr>
          <w:lang w:val="hi_IN" w:bidi="hi_IN"/>
        </w:rPr>
        <w:t xml:space="preserve"> इस्राएलियों के सामने से इस्राएलियों के पीछे चला गया। हालाँकि इस दूत को यहाँ यहोवा के दूत के बजाय परमेश्वर का दूत कहा जाता है, फिर भी यह शायद उसी बात को दर्शाता है। </w:t>
      </w:r>
      <w:r>
        <w:rPr>
          <w:b/>
          <w:lang w:val="hi_IN" w:bidi="hi_IN"/>
        </w:rPr>
        <w:t>परमेश्वर के दूत</w:t>
      </w:r>
      <w:r>
        <w:rPr>
          <w:lang w:val="hi_IN" w:bidi="hi_IN"/>
        </w:rPr>
        <w:t xml:space="preserve"> या </w:t>
      </w:r>
      <w:r>
        <w:rPr>
          <w:b/>
          <w:lang w:val="hi_IN" w:bidi="hi_IN"/>
        </w:rPr>
        <w:t>यहोवा के दूत</w:t>
      </w:r>
      <w:r>
        <w:rPr>
          <w:lang w:val="hi_IN" w:bidi="hi_IN"/>
        </w:rPr>
        <w:t xml:space="preserve"> के बारे में अधिक जानकारी के लिए, मुख्य शब्दावली को देखें। यहोवा के एक दूत ने जलती हुई झाड़ी से मूसा से बात की। परमेश्वर का दूत इस भाग में यहोवा और यहोवा की सामर्थ्य के तीन प्रतिनिधियों में से एक है। परमेश्वर के दूत के लिए उसी शब्द या वाक्यांश का प्रयोग करें जिसका प्रयोग आपने पिछले भागों में किया है।</w:t>
      </w:r>
    </w:p>
    <w:p>
      <w:pPr/>
      <w:r>
        <w:rPr>
          <w:lang w:val="hi_IN" w:bidi="hi_IN"/>
        </w:rPr>
      </w:r>
      <w:r>
        <w:rPr>
          <w:b/>
          <w:lang w:val="hi_IN" w:bidi="hi_IN"/>
        </w:rPr>
        <w:t>बादल का खम्भा</w:t>
      </w:r>
      <w:r>
        <w:rPr>
          <w:lang w:val="hi_IN" w:bidi="hi_IN"/>
        </w:rPr>
        <w:t xml:space="preserve"> इस्राएलियों के सामने से इस्राएलियों के पीछे चला गया। बादल का खम्भा इस भाग में यहोवा की सामर्थ्य के तीन प्रतिनिधियों में से एक है।</w:t>
      </w:r>
    </w:p>
    <w:p>
      <w:pPr/>
      <w:r>
        <w:rPr>
          <w:lang w:val="hi_IN" w:bidi="hi_IN"/>
        </w:rPr>
      </w:r>
      <w:r>
        <w:rPr>
          <w:lang w:val="hi_IN" w:bidi="hi_IN"/>
        </w:rPr>
        <w:t xml:space="preserve">यहाँ रुकें और समूह के रूप में </w:t>
      </w:r>
      <w:r>
        <w:rPr>
          <w:lang w:val="hi_IN" w:bidi="hi_IN"/>
        </w:rPr>
        <w:t>दो बादलों</w:t>
      </w:r>
      <w:r>
        <w:rPr>
          <w:lang w:val="hi_IN" w:bidi="hi_IN"/>
        </w:rPr>
        <w:t xml:space="preserve"> के चित्र को देखें। दिन में एक बादल दिखाई दिया। एक बादल रात में एक तूफ़ान के रूप में प्रकट हुआ। आप अपनी भाषा में बादलों का वर्णन कैसे करते हैं? बादल का खम्भा या ऊँचा स्तंभ यहोवा की सामर्थ्य को दिखाता है। हम जानते हैं कि बादल का खम्भा दिन में इस्राएलियों को ले जाता है और वह लाल सागर में इस्राएलियों और मिस्रियों के बीच चला जाता है। यह संभव है कि रात में आग का खम्भा, या स्तंभ, वही खम्भा हो जो दिन में बादल की तरह दिखता है।</w:t>
      </w:r>
    </w:p>
    <w:p>
      <w:pPr/>
      <w:r>
        <w:rPr>
          <w:lang w:val="hi_IN" w:bidi="hi_IN"/>
        </w:rPr>
      </w:r>
      <w:r>
        <w:rPr>
          <w:lang w:val="hi_IN" w:bidi="hi_IN"/>
        </w:rPr>
        <w:t>रुकें और चर्चा करें कि आप इस भाग में बादल के खम्भे के बारे में कैसे बात करेंगे। रिकॉर्डिंग को यहाँ रोकें।</w:t>
      </w:r>
    </w:p>
    <w:p>
      <w:pPr/>
      <w:r>
        <w:rPr>
          <w:lang w:val="hi_IN" w:bidi="hi_IN"/>
        </w:rPr>
      </w:r>
      <w:r>
        <w:rPr>
          <w:lang w:val="hi_IN" w:bidi="hi_IN"/>
        </w:rPr>
        <w:t>यहोवा परमेश्वर के दूत और बादल के खम्भे को इस्राएलियों की रक्षा करने या उनकी ढाल करने या उनकी रक्षा करने के लिए एक सैन्य स्थिति में ले जाता है। परमेश्वर का दूत कभी हमला नहीं करता बल्कि बचाव करता है। बादल का खम्भा कभी हमला नहीं करता बल्कि बचाव करता है या अगुवाई करता है।</w:t>
      </w:r>
    </w:p>
    <w:p>
      <w:pPr/>
      <w:r>
        <w:rPr>
          <w:lang w:val="hi_IN" w:bidi="hi_IN"/>
        </w:rPr>
      </w:r>
      <w:r>
        <w:rPr>
          <w:lang w:val="hi_IN" w:bidi="hi_IN"/>
        </w:rPr>
        <w:t xml:space="preserve">मूसा अपना हाथ लाल सागर के ऊपर बढ़ाता है। इसमें यह नहीं कहा गया है कि मूसा ने लाठी का प्रयोग किया था। पहले यह कहता है कि मूसा अपने हाथ से लाठी को उठाता है। सबसे अधिक संभावना है, मूसा अभी भी लाल सागर पर अपने हाथ में लाठी को पकड़े हुए है। मूसा की लाठी इस भाग में यहोवा की सामर्थ्य के तीन प्रतिनिधियों में से एक है। </w:t>
      </w:r>
      <w:r>
        <w:rPr>
          <w:b/>
          <w:lang w:val="hi_IN" w:bidi="hi_IN"/>
        </w:rPr>
        <w:t>मूसा की लाठी</w:t>
      </w:r>
      <w:r>
        <w:rPr>
          <w:lang w:val="hi_IN" w:bidi="hi_IN"/>
        </w:rPr>
        <w:t xml:space="preserve"> एक चलने की छड़ी थी। मूसा की लाठी के लिए उसी शब्द या वाक्यांश का प्रयोग करें जिसका प्रयोग आपने पिछले भागों में किया है। </w:t>
      </w:r>
      <w:r>
        <w:rPr>
          <w:b/>
          <w:lang w:val="hi_IN" w:bidi="hi_IN"/>
        </w:rPr>
        <w:t>समुद्र को पीछे हटाया</w:t>
      </w:r>
      <w:r>
        <w:rPr>
          <w:lang w:val="hi_IN" w:bidi="hi_IN"/>
        </w:rPr>
        <w:t xml:space="preserve"> का अर्थ है समुद्र को जोर से पीछे धकेल देना या बलपूर्वक हटा देना। मूसा ने पानी को नहीं हटाया। यहोवा ने ही पानी को हटाया। यहोवा ने </w:t>
      </w:r>
      <w:r>
        <w:rPr>
          <w:b/>
          <w:lang w:val="hi_IN" w:bidi="hi_IN"/>
        </w:rPr>
        <w:t>पूर्व से हवा</w:t>
      </w:r>
      <w:r>
        <w:rPr>
          <w:lang w:val="hi_IN" w:bidi="hi_IN"/>
        </w:rPr>
        <w:t xml:space="preserve"> चलाई। इस भाग में पूर्व की हवा सारी रात चलती रही। यहोवा पानी को समुद्र के नीचे से अलग करता है। यहोवा समुद्र की तली को सुखा देता है और पानी को नगर की ऊँची </w:t>
      </w:r>
      <w:r>
        <w:rPr>
          <w:b/>
          <w:lang w:val="hi_IN" w:bidi="hi_IN"/>
        </w:rPr>
        <w:t>दीवारों</w:t>
      </w:r>
      <w:r>
        <w:rPr>
          <w:lang w:val="hi_IN" w:bidi="hi_IN"/>
        </w:rPr>
        <w:t xml:space="preserve"> की तरह खड़ा कर देता है। इस पद में "दीवार" शब्द का प्रयोग नगरों की रक्षा के लिए ऊँची दीवारें के लिए है। पानी की दीवार अभी भी तरल है। यहोवा ने पानी को मार्ग से हटा दिया। यहोवा पानी की दीवारों के बीच एक चौड़ी जगह बनाता है जो इतनी बड़ी है कि बीस लाख इस्राएली चार घंटे में चल सकें। लगभग बीस लाख इस्राएली </w:t>
      </w:r>
      <w:r>
        <w:rPr>
          <w:b/>
          <w:lang w:val="hi_IN" w:bidi="hi_IN"/>
        </w:rPr>
        <w:t>रात के अन्तिम पहर</w:t>
      </w:r>
      <w:r>
        <w:rPr>
          <w:lang w:val="hi_IN" w:bidi="hi_IN"/>
        </w:rPr>
        <w:t xml:space="preserve"> से ठीक पहले या उसके शुरू होते ही सूखी भूमि पर समुद्र के बीच से होकर चले। रात की अन्तिम पहर सुबह दो से छह बजे के बीच हुई, जब इस्राएली बाईं और दाईं ओर ऊँची पानी की दीवारों के साथ चलते थे।</w:t>
      </w:r>
    </w:p>
    <w:p>
      <w:pPr/>
      <w:r>
        <w:rPr>
          <w:lang w:val="hi_IN" w:bidi="hi_IN"/>
        </w:rPr>
      </w:r>
      <w:r>
        <w:rPr>
          <w:lang w:val="hi_IN" w:bidi="hi_IN"/>
        </w:rPr>
        <w:t xml:space="preserve">फ़िरौन के सभी रथ, घोड़े और घुड़सवार इस्राएलियों का समुद्र में </w:t>
      </w:r>
      <w:r>
        <w:rPr>
          <w:b/>
          <w:lang w:val="hi_IN" w:bidi="hi_IN"/>
        </w:rPr>
        <w:t>पीछा</w:t>
      </w:r>
      <w:r>
        <w:rPr>
          <w:lang w:val="hi_IN" w:bidi="hi_IN"/>
        </w:rPr>
        <w:t xml:space="preserve"> करते हैं। पीछा करने का अर्थ है किसी के पीछे जाना, उसका पीछा करना, या उसका शिकार करना। भोर होने से पहले, यहोवा ने फ़िरौन की सेना पर </w:t>
      </w:r>
      <w:r>
        <w:rPr>
          <w:b/>
          <w:lang w:val="hi_IN" w:bidi="hi_IN"/>
        </w:rPr>
        <w:t>दृष्टि डाली</w:t>
      </w:r>
      <w:r>
        <w:rPr>
          <w:lang w:val="hi_IN" w:bidi="hi_IN"/>
        </w:rPr>
        <w:t>। "दृष्टि डालना" के दो अर्थ हैं। "दृष्टि डालना" का अर्थ है किसी दूसरे व्यक्ति से ऊँचा होना और दूसरे व्यक्ति को ऊपर से देखना। "दृष्टि डालना’ का अर्थ यह भी है कि अपने आप को किसी से बड़ा, श्रेष्ठ या उससे अच्छा समझना। जब यहोवा ने मिस्र की सेना को "नीचे देखा" तो यहोवा बादल के खम्भे में या उस पर था। यहोवा सेना से अधिक था और उनसे बेहतर था। यहोवा ने सेना को भ्रम पैदा कर दिया। यहोवा ने रथों को भटका दिया, उनके पहिए जाम कर दिए, और रथ ठीक से चल नहीं पाए।</w:t>
      </w:r>
    </w:p>
    <w:p>
      <w:pPr/>
      <w:r>
        <w:rPr>
          <w:lang w:val="hi_IN" w:bidi="hi_IN"/>
        </w:rPr>
      </w:r>
      <w:r>
        <w:rPr>
          <w:lang w:val="hi_IN" w:bidi="hi_IN"/>
        </w:rPr>
        <w:t>यहोवा ने मूसा से कहा कि वह अपनी लाठी के साथ अपना हाथ समुद्र के ऊपर बढ़ाए। यहोवा ने पानी को वापस सामान्य कर दिया और उसने घोड़ों, रथों और घुड़सवारों को ढँक लिया। यहोवा ने समुद्र में चले गए सभी घुड़सवारों और घोड़ों को मार डाला। सभी मिस्री मर गए।</w:t>
      </w:r>
    </w:p>
    <w:p>
      <w:pPr/>
      <w:r>
        <w:rPr>
          <w:lang w:val="hi_IN" w:bidi="hi_IN"/>
        </w:rPr>
      </w:r>
      <w:r>
        <w:rPr>
          <w:lang w:val="hi_IN" w:bidi="hi_IN"/>
        </w:rPr>
        <w:t xml:space="preserve">इस्राएली सूखी भूमि पर चले जिसमें दाहिने और बाईं ओर पानी की ऊँची दीवारेंथीं। यहोवा ने इस्राएलियों को मिस्रियों की </w:t>
      </w:r>
      <w:r>
        <w:rPr>
          <w:b/>
          <w:lang w:val="hi_IN" w:bidi="hi_IN"/>
        </w:rPr>
        <w:t>शक्ति से छुड़ाया</w:t>
      </w:r>
      <w:r>
        <w:rPr>
          <w:lang w:val="hi_IN" w:bidi="hi_IN"/>
        </w:rPr>
        <w:t>। इस्राएलियों ने मरे हुए मिस्रियों को देखा। इस्राएलियों ने यहोवा के महान "हाथ" या सामर्थ्य को मिस्रियों को हराते हुए देखा। इस्राएली यहोवा और यहोवा के सेवक मूसा से डरते और उन पर विश्वास करते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सत्र में, सामूहिक रूप में, अपनी भाषा में इस परिच्छेद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15:1–10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15:1–10 को सुनें और अपने मन में रखें।</w:t>
      </w:r>
    </w:p>
    <w:p>
      <w:pPr/>
      <w:r>
        <w:rPr>
          <w:lang w:val="hi_IN" w:bidi="hi_IN"/>
        </w:rPr>
      </w:r>
      <w:r>
        <w:rPr>
          <w:lang w:val="hi_IN" w:bidi="hi_IN"/>
        </w:rPr>
        <w:t>यदि सम्भव हो, तो निर्गमन 15:1–10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निर्गमन 15:1–10 का ऑडियो संस्करण सबसे आसानी से समझ में आने वाले अनुवाद में सुनें।</w:t>
      </w:r>
    </w:p>
    <w:p>
      <w:pPr/>
      <w:r>
        <w:rPr>
          <w:lang w:val="hi_IN" w:bidi="hi_IN"/>
        </w:rPr>
      </w:r>
      <w:r>
        <w:rPr>
          <w:lang w:val="hi_IN" w:bidi="hi_IN"/>
        </w:rPr>
        <w:t>ध्यान दें: यह भाग एक गीत है, जो इब्रानी कविता है। हम अनुशंसा करते हैं कि आपका समूह "दूसरा चरण: मंच स्थापित करना" से आगे बढ़ने से पहले "कविता का परिचय मॉड्यूल 1” को पूरा करे। यदि आवश्यकता हो, तो यहाँ रुकें और आपके समूह द्वारा कविता के अनुवाद के बारे में किए गए अनुवाद निर्णयों की समीक्षा करें। इस ऑडियो को यहाँ रोकें।</w:t>
      </w:r>
    </w:p>
    <w:p>
      <w:pPr/>
      <w:r>
        <w:rPr>
          <w:lang w:val="hi_IN" w:bidi="hi_IN"/>
        </w:rPr>
      </w:r>
      <w:r>
        <w:rPr>
          <w:lang w:val="hi_IN" w:bidi="hi_IN"/>
        </w:rPr>
        <w:t>पिछले भाग में, यहोवा ने इस्राएल के लोगों को मिस्र की सेना से बचाया। यहोवा ने लाल सागर के पानी को दो भागों में विभाजित कर दिया। इस्राएली सूखी भूमि पर चलकर समुद्र के दूसरी छोर पर जा सके। मिस्र की सेना इस्राएलियों का पीछा करती थी और इस्राएलियों को पकड़ने की आशा करती थी। जब इस्राएली दूसरी ओर पहुँचे, तो मूसा ने अपनी लाठी उठाई, और यहोवा ने पानी फिर से वैसा ही सामान्य कर दिया। यहोवा ने पूरी मिस्र सेना को समुद्र में डुबाकर नष्ट कर दिया।</w:t>
      </w:r>
    </w:p>
    <w:p>
      <w:pPr/>
      <w:r>
        <w:rPr>
          <w:lang w:val="hi_IN" w:bidi="hi_IN"/>
        </w:rPr>
      </w:r>
      <w:r>
        <w:rPr>
          <w:lang w:val="hi_IN" w:bidi="hi_IN"/>
        </w:rPr>
        <w:t>जब इस्राएलियों ने देखा कि यहोवा ने मिस्र की सेना को कैसे नष्ट कर दिया, तो इस्राएलियों ने एक विजय गीत गाया। मूसा और इस्राएलियों ने इस गीत को उसी क्षण बनाया। कई संस्कृतियों में, लोग तुरंत बिना हिचकिचाए नए गीत बनाते हैं। शायद यहोवा ने मूसा और इस्राएलियों को प्रेरित किया, जिससे काम आसान हो गया। शायद किसी ने यह गीत कई वर्षों बाद लिखा था, जब मूसा निर्गमन की कहानी बता रहा था। यह एक विजय गीत है जो मूसा और इस्राएलियों ने यहोवा के लिए और उसके बारे में गाया। मूसा और इस्राएलियों ने यहोवा की स्तुति की कि उसने अपने लोगों को उनके शत्रुओं पर विजय दी है। लोग कभी-कभी इस गीत को "मूसा और मरियम का गीत" या "समुद्र का गीत" कहते हैं।</w:t>
      </w:r>
    </w:p>
    <w:p>
      <w:pPr/>
      <w:r>
        <w:rPr>
          <w:lang w:val="hi_IN" w:bidi="hi_IN"/>
        </w:rPr>
      </w:r>
      <w:r>
        <w:rPr>
          <w:lang w:val="hi_IN" w:bidi="hi_IN"/>
        </w:rPr>
        <w:t>यहाँ रुकें और समूह में चर्चा करें: आपकी संस्कृति में लोग गीत कैसे बनाते हैं? आपके समुदाय में विजय या उत्सव के कुछ गीत कौन से हैं? उन गीतों में से एक गाएँ और इस बारे में बात करें कि यह गीत किस घटना का उत्सव मना रहा है। इस ऑडियो को यहाँ रोकें।</w:t>
      </w:r>
    </w:p>
    <w:p>
      <w:pPr/>
      <w:r>
        <w:rPr>
          <w:lang w:val="hi_IN" w:bidi="hi_IN"/>
        </w:rPr>
      </w:r>
      <w:r>
        <w:rPr>
          <w:lang w:val="hi_IN" w:bidi="hi_IN"/>
        </w:rPr>
        <w:t>आपको याद होगा कि गीत एक कविता है जिसे लोग गाते हैं। कवि-गायक यह मान लेता है कि सुनने वाले को कहानी पता है। कवि-गायक एक ही कहानी को इस तरह से पेश करते हैं कि सुनने वाले और गायक दोनों को कहानी को गहराई से महसूस करने में मदद मिलती है। कवि-गायक कहानी की भावनाओं को सामने लाना चाहता है।</w:t>
      </w:r>
    </w:p>
    <w:p>
      <w:pPr/>
      <w:r>
        <w:rPr>
          <w:lang w:val="hi_IN" w:bidi="hi_IN"/>
        </w:rPr>
      </w:r>
      <w:r>
        <w:rPr>
          <w:lang w:val="hi_IN" w:bidi="hi_IN"/>
        </w:rPr>
        <w:t>कई विद्वानों का मानना है कि लोग आराधना में नियमित रूप से इस गीत का प्रयोग करते थे। कवि-गायकों ने इस गीत को अन्य प्राचीन आराधना भजनों के समान प्रारूप में बनाया था। लोग किसी देवता या किसी महत्वपूर्ण व्यक्ति की स्तुति करने के लिए भजन गाते हैं। गीत के प्रत्येक भाग में, लोग स्तुति के वचन बोलते हैं, यहोवा पर अपनी विश्वास की घोषणा करते हैं, और उन कामों का वर्णन करते हैं जो यहोवा ने किए हैं या करेंगे। इस्राएली शायद इस गीत को बार-बार गाते थे। इस्राएली अपने बच्चों और पोते-पोतियों को मिस्रियों पर यहोवा की महान विजय के बारे में सिखा सकते थे। यह गीत बहुत लोकप्रिय हो गया। प्रेरित यूहन्ना ने प्रकाशितवाक्य 15:3 में उल्लेख किया है कि लोग स्वर्ग में यह गीत गाएँगे।</w:t>
      </w:r>
    </w:p>
    <w:p>
      <w:pPr/>
      <w:r>
        <w:rPr>
          <w:lang w:val="hi_IN" w:bidi="hi_IN"/>
        </w:rPr>
      </w:r>
      <w:r>
        <w:rPr>
          <w:lang w:val="hi_IN" w:bidi="hi_IN"/>
        </w:rPr>
        <w:t xml:space="preserve">यहाँ रुकें और समूह में चर्चा करें: आप अपने बच्चों को अपने लोगों के इतिहास के बारे में सिखाने के कुछ अलग-अलग तरीके क्या हैं? अपने लोगों के इतिहास के बारे में कुछ जरूरी कहानियाँ या गीत क्या हैं जो आपने अपने दादा-दादी या दूसरे बुजुर्गों से सीखे हैं? इस ऑडियो को यहाँ रोकें। </w:t>
      </w:r>
    </w:p>
    <w:p>
      <w:pPr/>
      <w:r>
        <w:rPr>
          <w:lang w:val="hi_IN" w:bidi="hi_IN"/>
        </w:rPr>
      </w:r>
      <w:r>
        <w:rPr>
          <w:lang w:val="hi_IN" w:bidi="hi_IN"/>
        </w:rPr>
        <w:t>इस विजय गीत में दो मुख्य विचार हैं। इस गीत की शुरुआत में, इस्राएली पीछे मुड़कर देखते हैं और बताते हैं कि जब यहोवा ने मिस्र की सेना को हराया था तो यहोवा ने क्या किया था। गीत के दूसरे भाग में, गायकों का ध्यान इस ओर जाता है कि जब इस्राएली प्रतिज्ञा के देश में प्रवेश करेंगे, तो यहोवा क्या करेगा। यह भाग इस गीत का पहला भाग है।</w:t>
      </w:r>
    </w:p>
    <w:p>
      <w:pPr/>
      <w:r>
        <w:rPr>
          <w:lang w:val="hi_IN" w:bidi="hi_IN"/>
        </w:rPr>
      </w:r>
      <w:r>
        <w:rPr>
          <w:lang w:val="hi_IN" w:bidi="hi_IN"/>
        </w:rPr>
        <w:t>गायक यहोवा के लिए गीत गाने की अपनी इच्छा बताते हुए शुरू करते हैं। गायक ऐसा इसलिए करते हैं ताकि दूसरों को भी यहोवा की आराधना में सम्मिलित होने के लिए बुला सकें। लोग व्यक्तिगत रूप से और एक समुदाय—इस्राएल के लोगों—के रूप में एक साथ गाते हैं। लोग यह दावा करते हैं कि यहोवा उनका व्यक्तिगत परमेश्वर है और उनके पिता का परमेश्वर है। इस स्थिति में, लोग अपने वास्तविक पिता के बारे में नहीं, बल्कि अपने पूर्वज, अब्राहम या याकूब के बारे में बात कर रहे हैं।</w:t>
      </w:r>
    </w:p>
    <w:p>
      <w:pPr/>
      <w:r>
        <w:rPr>
          <w:lang w:val="hi_IN" w:bidi="hi_IN"/>
        </w:rPr>
      </w:r>
      <w:r>
        <w:rPr>
          <w:lang w:val="hi_IN" w:bidi="hi_IN"/>
        </w:rPr>
        <w:t>लोग अपनी निर्बलता को स्वीकार करते हैं और यह घोषणा करते हैं कि यहोवा ही उनका बल है। गायक यहोवा का वर्णन एक योद्धा के रूप में करता है। इस्राएली लोग ऐसे समय में रहते थे जब एक समूह के लोग दूसरे समूह के खिलाफ युद्ध करते थे। इस्राएलियों ने देखा है कि यहोवा इस्राएलियों के लिए लड़ेगा। इस्राएली कह रहे हैं कि यहोवा इस्राएली के शत्रुओं से अधिक शक्तिशाली है। गायक इस बात का संक्षिप्त विवरण देते हैं कि यहोवा ने मिस्र की सेना से कैसे लड़ा था। आपको पिछले भाग से याद होगा कि फ़िरौन की सेना, घोड़े, रथ और घुड़सवार शायद रथ चालकों, या उन पुरुषों का संदर्भ हैं जो रथ चलाते थे। प्रत्येक युद्ध रथ में दो पुरुष होते थे। एक व्यक्ति रथ और घोड़े चला रहा था, और दूसरा व्यक्ति तीर चलाता था। दोनों व्यक्ति घोड़ों के साथ काम करते थे और घुड़सवार कहलाते थे।</w:t>
      </w:r>
    </w:p>
    <w:p>
      <w:pPr/>
      <w:r>
        <w:rPr>
          <w:lang w:val="hi_IN" w:bidi="hi_IN"/>
        </w:rPr>
      </w:r>
      <w:r>
        <w:rPr>
          <w:lang w:val="hi_IN" w:bidi="hi_IN"/>
        </w:rPr>
        <w:t xml:space="preserve">यहाँ रुकें और यदि आवश्यक हो, तो समूह में एक युद्ध रथ और घोड़ों की तस्वीर देखें। इस ऑडियो को यहाँ रोकें। </w:t>
      </w:r>
    </w:p>
    <w:p>
      <w:pPr/>
      <w:r>
        <w:rPr>
          <w:lang w:val="hi_IN" w:bidi="hi_IN"/>
        </w:rPr>
      </w:r>
      <w:r>
        <w:rPr>
          <w:lang w:val="hi_IN" w:bidi="hi_IN"/>
        </w:rPr>
        <w:t>गायक विशेष और रचनानात्मक भाषा का प्रयोग करके वर्णन करते हैं कि यहोवा ने क्या किया था। गायक सेना के डूबने की तुलना एक पत्थर या सीसे की भारी वस्तु से करते हैं जो गहरे जल के तल में डूब जाती है। सीसा एक भारी धातु है जिसका प्रयोग धातुकार वस्तुएँ बनाने के लिए कर सकते हैं।</w:t>
      </w:r>
    </w:p>
    <w:p>
      <w:pPr/>
      <w:r>
        <w:rPr>
          <w:lang w:val="hi_IN" w:bidi="hi_IN"/>
        </w:rPr>
      </w:r>
      <w:r>
        <w:rPr>
          <w:lang w:val="hi_IN" w:bidi="hi_IN"/>
        </w:rPr>
        <w:t>यहाँ रुकें और समूह में चर्चा करें: आपकी संस्कृति में अन्य बातों की तुलना करने या वर्णन करने के लिए कौन से विशेष अभिव्यक्ति हैं? उदाहरण के लिए, अपनी संस्कृति के लिए नीचे दिए गए वाक्यांश को पूरा करें:</w:t>
      </w:r>
    </w:p>
    <w:p>
      <w:pPr>
        <w:pStyle w:val="ListBullet"/>
        <w:spacing w:line="240" w:lineRule="auto"/>
        <w:ind w:left="720"/>
      </w:pPr>
      <w:r>
        <w:rPr>
          <w:lang w:val="hi_IN" w:bidi="hi_IN"/>
        </w:rPr>
      </w:r>
      <w:r>
        <w:rPr>
          <w:lang w:val="hi_IN" w:bidi="hi_IN"/>
        </w:rPr>
        <w:t>... के समान भारी</w:t>
      </w:r>
    </w:p>
    <w:p>
      <w:pPr>
        <w:pStyle w:val="ListBullet"/>
        <w:spacing w:line="240" w:lineRule="auto"/>
        <w:ind w:left="720"/>
      </w:pPr>
      <w:r>
        <w:rPr>
          <w:lang w:val="hi_IN" w:bidi="hi_IN"/>
        </w:rPr>
      </w:r>
      <w:r>
        <w:rPr>
          <w:lang w:val="hi_IN" w:bidi="hi_IN"/>
        </w:rPr>
        <w:t>... के समान हल्का</w:t>
      </w:r>
    </w:p>
    <w:p>
      <w:pPr>
        <w:pStyle w:val="ListBullet"/>
        <w:spacing w:line="240" w:lineRule="auto"/>
        <w:ind w:left="720"/>
      </w:pPr>
      <w:r>
        <w:rPr>
          <w:lang w:val="hi_IN" w:bidi="hi_IN"/>
        </w:rPr>
      </w:r>
      <w:r>
        <w:rPr>
          <w:lang w:val="hi_IN" w:bidi="hi_IN"/>
        </w:rPr>
        <w:t>... के समान लंबा</w:t>
      </w:r>
    </w:p>
    <w:p>
      <w:pPr>
        <w:pStyle w:val="ListBullet"/>
        <w:spacing w:line="240" w:lineRule="auto"/>
        <w:ind w:left="720"/>
      </w:pPr>
      <w:r>
        <w:rPr>
          <w:lang w:val="hi_IN" w:bidi="hi_IN"/>
        </w:rPr>
      </w:r>
      <w:r>
        <w:rPr>
          <w:lang w:val="hi_IN" w:bidi="hi_IN"/>
        </w:rPr>
        <w:t>... के समान बड़ा</w:t>
      </w:r>
    </w:p>
    <w:p>
      <w:pPr/>
      <w:r>
        <w:rPr>
          <w:lang w:val="hi_IN" w:bidi="hi_IN"/>
        </w:rPr>
      </w:r>
      <w:r>
        <w:rPr>
          <w:lang w:val="hi_IN" w:bidi="hi_IN"/>
        </w:rPr>
        <w:t xml:space="preserve">बारी-बारी से अपने समाज या संस्कृति में लोगों के द्वारा प्रयोग की जाने वाली अन्य तुलनाएँ साझा करें। इस ऑडियो को यहाँ रोकें। </w:t>
      </w:r>
    </w:p>
    <w:p>
      <w:pPr/>
      <w:r>
        <w:rPr>
          <w:lang w:val="hi_IN" w:bidi="hi_IN"/>
        </w:rPr>
      </w:r>
      <w:r>
        <w:rPr>
          <w:lang w:val="hi_IN" w:bidi="hi_IN"/>
        </w:rPr>
        <w:t xml:space="preserve">इसके बाद, गायक यहोवा के </w:t>
      </w:r>
      <w:r>
        <w:rPr>
          <w:b/>
          <w:lang w:val="hi_IN" w:bidi="hi_IN"/>
        </w:rPr>
        <w:t>बारे</w:t>
      </w:r>
      <w:r>
        <w:rPr>
          <w:lang w:val="hi_IN" w:bidi="hi_IN"/>
        </w:rPr>
        <w:t xml:space="preserve"> में गाने के स्थान पर सीधे यहोवा </w:t>
      </w:r>
      <w:r>
        <w:rPr>
          <w:b/>
          <w:lang w:val="hi_IN" w:bidi="hi_IN"/>
        </w:rPr>
        <w:t>को</w:t>
      </w:r>
      <w:r>
        <w:rPr>
          <w:lang w:val="hi_IN" w:bidi="hi_IN"/>
        </w:rPr>
        <w:t xml:space="preserve"> संबोधित करते हुए गाने लगते हैं। गायक यहोवा की सामर्थ्य के कारण यहोवा की स्तुति करते हैं। लोग यहोवा के "दाहिने हाथ" के बारे में गाते हैं। इब्री संस्कृति में, दाहिना हाथ शक्ति का प्रतीक है क्योंकि अधिकांश योद्धा अपनी तलवार का प्रयोग अपने दाहिने हाथ से करते हैं। लोग यहोवा के दाहिने हाथ का वर्णन महिमापूर्ण सामर्थ्य के रूप में करते हैं। यहोवा अपने दाहिने हाथ से शत्रु को चकनाचूर करने या टुकड़ों में तोड़ने में सक्षम है।</w:t>
      </w:r>
    </w:p>
    <w:p>
      <w:pPr/>
      <w:r>
        <w:rPr>
          <w:lang w:val="hi_IN" w:bidi="hi_IN"/>
        </w:rPr>
      </w:r>
      <w:r>
        <w:rPr>
          <w:lang w:val="hi_IN" w:bidi="hi_IN"/>
        </w:rPr>
        <w:t xml:space="preserve">यहाँ रुकें और समूह में चर्चा करें: किसी महान योद्धा या किसी ऐसे व्यक्ति के बारे में कहानी सुनाएँ जो बहुत बलवान हो। इस बात पर ध्यान दें कि कहानीकार इस व्यक्ति की ताकत का वर्णन कैसे करता है। आपकी भाषा में शक्तिशाली चीजों का वर्णन करने के लिए लोग किन विशेष शब्दों या वाक्यांशों का प्रयोग करते हैं? इस ऑडियो को यहाँ रोकें। </w:t>
      </w:r>
    </w:p>
    <w:p>
      <w:pPr/>
      <w:r>
        <w:rPr>
          <w:lang w:val="hi_IN" w:bidi="hi_IN"/>
        </w:rPr>
      </w:r>
      <w:r>
        <w:rPr>
          <w:lang w:val="hi_IN" w:bidi="hi_IN"/>
        </w:rPr>
        <w:t>गायक यहोवा के किए हुए कामों का वर्णन करने के लिए रचनात्मक भाषा का प्रयोग करते हैं। गायक बताते हैं कि कैसे यहोवा ने उनके शत्रुओं को आग में नष्ट कर दिया जो सूखी घास के छोटे टुकड़ों को जला देती है। गायकों ने यह चित्र अपने दैनिक जीवन के दो सामान्य दृश्यों से बनाया होगा। आपको याद होगा कि जब इस्राएली मिस्र में दास थे, तब मिस्रियों ने उनसे ईंटें बनाने के लिए भूसे बटोरने का काम कराया था। जब इस्राएलियों ने मिस्र छोड़ा, तो यहोवा ने बादल और आग के खम्भे के रूप में उनका मार्गदर्शन किया। यहोवा की आग ने मिस्री के भूसे को जला दिया।</w:t>
      </w:r>
    </w:p>
    <w:p>
      <w:pPr/>
      <w:r>
        <w:rPr>
          <w:lang w:val="hi_IN" w:bidi="hi_IN"/>
        </w:rPr>
      </w:r>
      <w:r>
        <w:rPr>
          <w:lang w:val="hi_IN" w:bidi="hi_IN"/>
        </w:rPr>
        <w:t xml:space="preserve">यहाँ रुकें और यदि आवश्यक हो, तो समूह में सूखी घास या भूसे का चित्र देखें। इस ऑडियो को यहाँ रोकें। </w:t>
      </w:r>
    </w:p>
    <w:p>
      <w:pPr/>
      <w:r>
        <w:rPr>
          <w:lang w:val="hi_IN" w:bidi="hi_IN"/>
        </w:rPr>
      </w:r>
      <w:r>
        <w:rPr>
          <w:lang w:val="hi_IN" w:bidi="hi_IN"/>
        </w:rPr>
        <w:t xml:space="preserve">यहाँ रुकें और चर्चा करें: एक ऐसी कहानी सुनाएँ जब एक व्यक्ति दूसरे व्यक्ति के प्रति बहुत क्रोधित था। इस ऑडियो को यहाँ रोकें। </w:t>
      </w:r>
    </w:p>
    <w:p>
      <w:pPr/>
      <w:r>
        <w:rPr>
          <w:lang w:val="hi_IN" w:bidi="hi_IN"/>
        </w:rPr>
      </w:r>
      <w:r>
        <w:rPr>
          <w:lang w:val="hi_IN" w:bidi="hi_IN"/>
        </w:rPr>
        <w:t xml:space="preserve">इस्राएली गायक उस हवा का वर्णन करते हैं जिसे यहोवा ने भेजा, जिससे पानी की दीवार खड़ी हो गई और सूखी भूमि दिखाई देने लगी। गायक यह कल्पना करते हैं कि यहोवा ने अपनी नाक से सांस फूंकी, और यहोवा की उस सांस ने पानी को इकट्ठा करके ढेर बना दिया, जिससे पानी की दीवारें बन गईं। गायकों </w:t>
      </w:r>
    </w:p>
    <w:p>
      <w:pPr/>
      <w:r>
        <w:rPr>
          <w:lang w:val="hi_IN" w:bidi="hi_IN"/>
        </w:rPr>
      </w:r>
      <w:r>
        <w:rPr>
          <w:lang w:val="hi_IN" w:bidi="hi_IN"/>
        </w:rPr>
        <w:t xml:space="preserve">यहाँ रुकें और चर्चा करें: अपनी संस्कृति या वातावरण की उन चीजों का वर्णन करें जो तरल या कोमल रूप में आरम्भ होती हैं और फिर गाढ़ी और कठोर हो जाती हैं। उदाहरण के लिए, पानी जो बर्फ बन जाता है या कोमल मिट्टी जो सूखकर कठोर हो जाती है। इस ऑडियो को यहाँ रोकें। </w:t>
      </w:r>
    </w:p>
    <w:p>
      <w:pPr/>
      <w:r>
        <w:rPr>
          <w:lang w:val="hi_IN" w:bidi="hi_IN"/>
        </w:rPr>
      </w:r>
      <w:r>
        <w:rPr>
          <w:lang w:val="hi_IN" w:bidi="hi_IN"/>
        </w:rPr>
        <w:t>गायक फिर कल्पना करते हैं कि जब सैनिकों ने समुद्र के बीच सूखा मार्ग देखा तो मिस्र के सैनिकों ने एक-दूसरे से क्या कहा होगा। सैनिक इस्राएलियों का पीछा करने, उन्हें पकड़ने और उन्हें नष्ट करने के लिए तैयार हैं। लेकिन, यहोवा फिर से अपनी सांस फूँकता है, और समुद्र मिस्र की सेना को ढक लेता है। एक बार फिर, गायक डूबती हुई सेना की तुलना एक पत्थर या सीसे की भारी वस्तु से करते हैं जो गहरे जल के तल में डूब जाती है।</w:t>
      </w:r>
    </w:p>
    <w:p>
      <w:pPr/>
      <w:r>
        <w:rPr>
          <w:lang w:val="hi_IN" w:bidi="hi_IN"/>
        </w:rPr>
      </w:r>
      <w:r>
        <w:rPr>
          <w:lang w:val="hi_IN" w:bidi="hi_IN"/>
        </w:rPr>
        <w:t>अगले भाग में, गायक यह कल्पना करते हुए गीत को जारी रखते हैं कि यहोवा भविष्य में क्या करेगा।</w:t>
      </w:r>
    </w:p>
    <w:p>
      <w:pPr/>
      <w:r>
        <w:rPr>
          <w:lang w:val="hi_IN" w:bidi="hi_IN"/>
        </w:rPr>
      </w:r>
      <w:r>
        <w:rPr>
          <w:b/>
          <w:lang w:val="hi_IN" w:bidi="hi_IN"/>
        </w:rPr>
        <w:t>यह रिकॉर्डिंग का अन्त है।</w:t>
      </w:r>
      <w:r>
        <w:rPr>
          <w:lang w:val="hi_IN" w:bidi="hi_IN"/>
        </w:rPr>
      </w:r>
    </w:p>
    <w:p>
      <w:pPr>
        <w:pStyle w:val="Heading3"/>
      </w:pPr>
      <w:r>
        <w:rPr>
          <w:lang w:val="hi_IN" w:bidi="hi_IN"/>
        </w:rPr>
        <w:t>घटनाओं को समझाना</w:t>
      </w:r>
    </w:p>
    <w:p>
      <w:pPr/>
      <w:r>
        <w:rPr>
          <w:lang w:val="hi_IN" w:bidi="hi_IN"/>
        </w:rPr>
      </w:r>
      <w:r>
        <w:rPr>
          <w:lang w:val="hi_IN" w:bidi="hi_IN"/>
        </w:rPr>
        <w:t>निर्गमन 15:1–10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भागों, पात्रों और परिवेश को परिभाषित करेगा। फिर समूह इस भाग को अपने मन में समझने की कोशिश करेगा।</w:t>
      </w:r>
    </w:p>
    <w:p>
      <w:pPr/>
      <w:r>
        <w:rPr>
          <w:lang w:val="hi_IN" w:bidi="hi_IN"/>
        </w:rPr>
      </w:r>
      <w:r>
        <w:rPr>
          <w:lang w:val="hi_IN" w:bidi="hi_IN"/>
        </w:rPr>
        <w:t>यह भाग एक गीत का पहला भाग है जिसे गायक ने दो अंतरों या भागों में बाँटा है।</w:t>
      </w:r>
    </w:p>
    <w:p>
      <w:pPr/>
      <w:r>
        <w:rPr>
          <w:lang w:val="hi_IN" w:bidi="hi_IN"/>
        </w:rPr>
      </w:r>
      <w:r>
        <w:rPr>
          <w:b/>
          <w:lang w:val="hi_IN" w:bidi="hi_IN"/>
        </w:rPr>
        <w:t>पहले भाग में:</w:t>
      </w:r>
      <w:r>
        <w:rPr>
          <w:lang w:val="hi_IN" w:bidi="hi_IN"/>
        </w:rPr>
        <w:t xml:space="preserve"> मूसा और इस्राएल के लोग उस विजय के बारे में गीत गाना शुरू करते हैं जो यहोवा ने मिस्री सेना पर प्राप्त की है। मूसा और इस्राएली घोषणा करते हैं कि यहोवा, जिसने मिस्री सेना को समुद्र में डुबो दिया, वही उनका परमेश्वर है।</w:t>
      </w:r>
    </w:p>
    <w:p>
      <w:pPr/>
      <w:r>
        <w:rPr>
          <w:lang w:val="hi_IN" w:bidi="hi_IN"/>
        </w:rPr>
      </w:r>
      <w:r>
        <w:rPr>
          <w:b/>
          <w:lang w:val="hi_IN" w:bidi="hi_IN"/>
        </w:rPr>
        <w:t>दूसरे भाग में:</w:t>
      </w:r>
      <w:r>
        <w:rPr>
          <w:lang w:val="hi_IN" w:bidi="hi_IN"/>
        </w:rPr>
        <w:t xml:space="preserve"> इस्राएली शत्रु पर यहोवा की सामर्थ के बारे में गाते हैं। इस्राएली बताते हैं कि मिस्री इस्राएलियों को पकड़ना और नाश करना चाहते थे, परन्तु इसके बदले यहोवा ने हवा चलाकर और समुद्र को सेना पर ला कर मिस्री सेना का नाश कर दिया।</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मिस्री सेना के सैनिक</w:t>
      </w:r>
    </w:p>
    <w:p>
      <w:pPr>
        <w:pStyle w:val="ListBullet"/>
        <w:spacing w:line="240" w:lineRule="auto"/>
        <w:ind w:left="720"/>
      </w:pPr>
      <w:r>
        <w:rPr>
          <w:lang w:val="hi_IN" w:bidi="hi_IN"/>
        </w:rPr>
      </w:r>
      <w:r>
        <w:rPr>
          <w:lang w:val="hi_IN" w:bidi="hi_IN"/>
        </w:rPr>
        <w:t>और मिस्री सेना के घोड़े</w:t>
      </w:r>
    </w:p>
    <w:p>
      <w:pPr/>
      <w:r>
        <w:rPr>
          <w:lang w:val="hi_IN" w:bidi="hi_IN"/>
        </w:rPr>
      </w:r>
      <w:r>
        <w:rPr>
          <w:lang w:val="hi_IN" w:bidi="hi_IN"/>
        </w:rPr>
        <w:t xml:space="preserve">एक समूह में, भाग के परिवेश के इन हिस्सों पर ध्यान दें: </w:t>
      </w:r>
    </w:p>
    <w:p>
      <w:pPr/>
      <w:r>
        <w:rPr>
          <w:lang w:val="hi_IN" w:bidi="hi_IN"/>
        </w:rPr>
      </w:r>
      <w:r>
        <w:rPr>
          <w:lang w:val="hi_IN" w:bidi="hi_IN"/>
        </w:rPr>
        <w:t>यह भाग एक गीत है। गीत के बोल या शब्द एक प्रकार की कविता होते हैं। मूसा ने यह गीत सामान्य इब्रानी काव्य की विधियों या तरीकों का प्रयोग करके बनाया।</w:t>
      </w:r>
    </w:p>
    <w:p>
      <w:pPr/>
      <w:r>
        <w:rPr>
          <w:lang w:val="hi_IN" w:bidi="hi_IN"/>
        </w:rPr>
      </w:r>
      <w:r>
        <w:rPr>
          <w:lang w:val="hi_IN" w:bidi="hi_IN"/>
        </w:rPr>
        <w:t>यहाँ रुकें और समूह में समीक्षा करें: हम सुझाव देते हैं कि आपका समूह “कविता का परिचय मॉड्यूल 2 और 3” पूरा करने के बाद ही "तीसरा चरण: दृश्यों को परिभाषित करना" को आगे बढ़ाए। यदि आपके समूह ने कविता की परिचय पूरी कर ली है, तो एक-दूसरे को याद दिलाएं कि कवि भाषा का प्रयोग किन विशेष तरीकों से करते हैं। इब्रानी कविताओं में कवियों द्वारा भाषा का प्रयोग करने के सबसे आम तरीके क्या हैं? इस ऑडियो को यहाँ रोकें।</w:t>
      </w:r>
    </w:p>
    <w:p>
      <w:pPr/>
      <w:r>
        <w:rPr>
          <w:lang w:val="hi_IN" w:bidi="hi_IN"/>
        </w:rPr>
      </w:r>
      <w:r>
        <w:rPr>
          <w:lang w:val="hi_IN" w:bidi="hi_IN"/>
        </w:rPr>
        <w:t>कहानीकार यह दर्शाने के लिए एक विशेष शब्द का प्रयोग करता है कि एक नई घटना घट रही है। मूसा और इस्राएल के लोग यहोवा के लिए एक गीत गाते हैं।</w:t>
      </w:r>
    </w:p>
    <w:p>
      <w:pPr/>
      <w:r>
        <w:rPr>
          <w:lang w:val="hi_IN" w:bidi="hi_IN"/>
        </w:rPr>
      </w:r>
      <w:r>
        <w:rPr>
          <w:lang w:val="hi_IN" w:bidi="hi_IN"/>
        </w:rPr>
        <w:t>यहाँ रुकें और चर्चा करें कि आप किस शब्द या वाक्यांश का प्रयोग यह दिखाने के लिए करेंगे कि एक नई घटना घट रही है। इस ऑडियो को यहाँ रोकें।</w:t>
      </w:r>
    </w:p>
    <w:p>
      <w:pPr/>
      <w:r>
        <w:rPr>
          <w:lang w:val="hi_IN" w:bidi="hi_IN"/>
        </w:rPr>
      </w:r>
      <w:r>
        <w:rPr>
          <w:lang w:val="hi_IN" w:bidi="hi_IN"/>
        </w:rPr>
        <w:t>इस कविता-गीत में कुल चार अंतरे हैं। इस भाग में, हम पहले दो अंतरों की चर्चा करेंगे। आपको याद होगा कि कवि एक गीत या कविता में कई पंक्तियों और समांतर वाक्यांशों को एक साथ समूहित करके एक की रचना करते हैं, ताकि बड़े खंड बनाए जा सकें। कवि इन पंक्तियों को समान विचार, अर्थ या कविता की रचना के आधार पर एक साथ रखते हैं। मूसा ने इन अंतरों को आराधना की संरचना के रूप में बनाया। गीत के प्रत्येक अंतरे में लोग स्तुति के वचन कहते हैं, यहोवा पर अपनी विश्वास की घोषणा करते हैं या स्वीकार करते हैं, और उन कामों का वर्णन करते हैं जो यहोवा ने किए हैं या करेगा।</w:t>
      </w:r>
    </w:p>
    <w:p>
      <w:pPr/>
      <w:r>
        <w:rPr>
          <w:lang w:val="hi_IN" w:bidi="hi_IN"/>
        </w:rPr>
      </w:r>
      <w:r>
        <w:rPr>
          <w:lang w:val="hi_IN" w:bidi="hi_IN"/>
        </w:rPr>
        <w:t>पहले अंतरे में गीत की पहली दो पंक्तियाँ आराधना की बुलाहट हैं, और गायक गीत का विषय बताते हैं। गाने वाले दूसरे लोगों को पुकारते हैं कि वे आकर यहोवा की स्तुति गाने में उनके साथ शामिल हों। गायक इस तरह बात करते हैं जैसे वे एक ही व्यक्ति हों। वे व्यक्तिगत रूप में भी गाते हैं और एक समूह के रूप में भी गाते हैं। गायक यह बताकर इस विचार को पूरा करते हैं कि वे क्यों गा रहे हैं: यहोवा की महिमापूर्ण या बड़ी जीत हुई है। मूल भाषा में, गायक कहते हैं, "यहोवा सर्वोच्च है," या बहुत अद्भुत है। गायक यह कह रहे हैं कि यहोवा अति स्तुति के योग्य हैं या यह कि यहोवा ने जीत में ऊँचा स्थान पाया है।</w:t>
      </w:r>
    </w:p>
    <w:p>
      <w:pPr/>
      <w:r>
        <w:rPr>
          <w:lang w:val="hi_IN" w:bidi="hi_IN"/>
        </w:rPr>
      </w:r>
      <w:r>
        <w:rPr>
          <w:lang w:val="hi_IN" w:bidi="hi_IN"/>
        </w:rPr>
        <w:t>यहाँ रुकें और चर्चा करें कि आप "यहोवा सर्वोच्च है" या "यहोवा महिमामयी है" वाक्यांश का अनुवाद कैसे करेंगे। इस विचार का अनुवाद करने के कुछ संभावित तरीके हैं, "यहोवा ने एक बड़ी विजय प्राप्त की है" या "यहोवा अत्यंत स्तुति के योग्य हैं क्योंकि यहोवा ने अपने शत्रुओं को हराया है।" इस ऑडियो को यहाँ रोकें।</w:t>
      </w:r>
    </w:p>
    <w:p>
      <w:pPr/>
      <w:r>
        <w:rPr>
          <w:lang w:val="hi_IN" w:bidi="hi_IN"/>
        </w:rPr>
      </w:r>
      <w:r>
        <w:rPr>
          <w:lang w:val="hi_IN" w:bidi="hi_IN"/>
        </w:rPr>
        <w:t>अगले समांतर वाक्यांश में, गायक और अधिक विस्तार से बताते हैं: यहोवा ने घोड़े और उसके सवार को समुद्र में डाल दिया है। इस समय के दौरान मिस्री लोग घोड़ों की पीठ पर सवारी नहीं करते थे। आपको याद होगा कि मिस्र की सेना के सैनिक उन रथों में सवार थे जिन्हें घोड़े खींचते थे। प्रत्येक युद्ध रथ में दो सैनिक होते थे। एक व्यक्ति रथ और घोड़ों को चलाता था, और दूसरा व्यक्ति, जिसे तीरंदाज कहा जाता था, तीर चलाता था। दोनों व्यक्ति घोड़ों के साथ काम करते थे और उन्हें घुड़सवार कहा जाता है। इस उदाहरण में, सवार शब्द का अर्थ रथ चलाने वाले और उसके साथ रथ में बैठे तीरंदाज, दोनों से है।</w:t>
      </w:r>
    </w:p>
    <w:p>
      <w:pPr/>
      <w:r>
        <w:rPr>
          <w:lang w:val="hi_IN" w:bidi="hi_IN"/>
        </w:rPr>
      </w:r>
      <w:r>
        <w:rPr>
          <w:lang w:val="hi_IN" w:bidi="hi_IN"/>
        </w:rPr>
        <w:t>यहाँ रुकें और यदि आवश्यक हो, तो समूह में एक युद्ध रथ और घोड़ों की तस्वीर देखें। इस ऑडियो को यहाँ रोकें।</w:t>
      </w:r>
    </w:p>
    <w:p>
      <w:pPr/>
      <w:r>
        <w:rPr>
          <w:lang w:val="hi_IN" w:bidi="hi_IN"/>
        </w:rPr>
      </w:r>
      <w:r>
        <w:rPr>
          <w:lang w:val="hi_IN" w:bidi="hi_IN"/>
        </w:rPr>
        <w:t>यहाँ रुकें और चर्चा करें कि आप "सवार" का अनुवाद कैसे करेंगे जिससे लोग समझ सकें कि यह रथ में बैठे लोगों को दर्शाता है, न कि घोड़े की पीठ पर बैठे व्यक्ति को दर्शाता है। इस ऑडियो को यहाँ रोकें।</w:t>
      </w:r>
    </w:p>
    <w:p>
      <w:pPr/>
      <w:r>
        <w:rPr>
          <w:lang w:val="hi_IN" w:bidi="hi_IN"/>
        </w:rPr>
      </w:r>
      <w:r>
        <w:rPr>
          <w:lang w:val="hi_IN" w:bidi="hi_IN"/>
        </w:rPr>
        <w:t>गायक अब यह घोषित करके यहोवा में अपना विश्वास प्रकट करते हैं कि यहोवा उनके लिए क्या है। गायक कहते हैं कि यहोवा उनका बल है, जिसे इस तरह भी कहा जा सकता है कि "यहोवा मुझे शक्तिशाली बनाता है।" मूल भाषा में अगले वाक्यांश का अर्थ स्पष्ट नहीं है। इसका अर्थ "यहोवा मेरा गीत है" या "यहोवा मेरा रक्षक है" हो सकता है। अधिकांश लोगों का मानना है कि इसका अर्थ "यहोवा मेरा गीत है" क्योंकि कई कवि-गायकों ने अन्य गीतों में बल और गीत के विचारों को एक साथ रखा है। हम सुझाव देते हैं कि आपका समूह इस शब्द का अनुवाद "गीत" के रूप में करे। "यहोवा मेरा गीत है" का अनुवाद इस प्रकार भी किया जा सकता है, "यहोवा मेरे गाने का कारण है," या "मैं यहोवा के बारे में गाऊँगा।" समांतर वाक्यांश में, गायक बताते हैं कि यहोवा उनका उद्धार बन गया है। गायक इसके अर्थ को और गहरा कर रहे हैं, यह दिखाते हुए कि वे इसलिए गा रहे हैं क्योंकि यहोवा के सामर्थ ने गायकों को उनके शत्रुओं से बचाया है।</w:t>
      </w:r>
    </w:p>
    <w:p>
      <w:pPr/>
      <w:r>
        <w:rPr>
          <w:lang w:val="hi_IN" w:bidi="hi_IN"/>
        </w:rPr>
      </w:r>
      <w:r>
        <w:rPr>
          <w:lang w:val="hi_IN" w:bidi="hi_IN"/>
        </w:rPr>
        <w:t>यहाँ रुकें और चर्चा करें कि आप "यहोवा मेरा बल और मेरा गीत है" का अनुवाद कैसे करेंगे। इस ऑडियो को यहाँ रोकें।</w:t>
      </w:r>
    </w:p>
    <w:p>
      <w:pPr/>
      <w:r>
        <w:rPr>
          <w:lang w:val="hi_IN" w:bidi="hi_IN"/>
        </w:rPr>
      </w:r>
      <w:r>
        <w:rPr>
          <w:lang w:val="hi_IN" w:bidi="hi_IN"/>
        </w:rPr>
        <w:t>गायक समांतर या साथी कथनों के साथ यहोवा में अपना विश्वास घोषित करना जारी रखते हैं, जिनका अर्थ एक ही है लेकिन वे अलग-अलग शब्दों का प्रयोग करते हैं। गायक यहोवा को "मेरा परमेश्वर" और "मेरे पिता का परमेश्वर" कहते हैं। गायक कह रहे हैं कि जिसने यह विजय पाई है, वह वही परमेश्वर है जिसकी वे आराधना करते हैं। यहोवा वह परमेश्वर भी है जिसकी आराधना गायकों के पिता करते थे। इस संदर्भ में, भले ही गीत में एक पिता कहा गया है, "पिता" का अर्थ उनके एक या अधिक पूर्वजों से है। जब वे यह कहते हैं, तो गायक शायद अपने वास्तविक पिताओं के बारे में नहीं, बल्कि अब्राहम, इसहाक और याकूब के बारे में सोच रहे हैं। पहले कथन में, गायक कहते हैं कि वे यहोवा की स्तुति करेंगे या उसकी महिमा करेंगे। दूसरे कथन में, गायक वैसी ही बात कहते हैं: वे कहते हैं कि वे यहोवा को ऊँचा उठाएँगे, जिसका अर्थ है कि वे यहोवा की महानता के गीत गाएँगे।</w:t>
      </w:r>
    </w:p>
    <w:p>
      <w:pPr/>
      <w:r>
        <w:rPr>
          <w:lang w:val="hi_IN" w:bidi="hi_IN"/>
        </w:rPr>
      </w:r>
      <w:r>
        <w:rPr>
          <w:lang w:val="hi_IN" w:bidi="hi_IN"/>
        </w:rPr>
        <w:t>गायक अपनी घोषणा को एक सारांश कथन के साथ समाप्त करते हैं। गायक घोषणा करते हैं कि वह परमेश्वर, जिसके बारे में वे गाते हैं, एक योद्धा है, और उसका नाम यहोवा है। गायक यह वर्णन करना शुरू करते हैं कि यहोवा ने शत्रु को कैसे हराया। पहले वाक्यांश में, गायक कहते हैं कि परमेश्वर ने फ़िरौन के रथ और फ़िरौन की सेना को समुद्र में डाल दिया या फेंक दिया। समांतर वाक्यांश में, गायक और अधिक विवरण देकर अर्थ को गहरा करते हैं। यह सेना फ़िरौन के सबसे अच्छे या चुने हुए अधिकारी थे जिन्हें परमेश्वर ने लाल सागर में डुबो दिया। गायक डूबते हुए अधिकारियों की तुलना एक पत्थर से करते हैं जो गहरे जल के तल में डूब जाता है। गायक इसी तुलना का प्रयोग बाद में गीत में दो बार और करेंगे, दूसरे और तीसरे खंड के अंत में। इन समांतर वाक्यांशों में, मूसा और गायक पानी का वर्णन करने के लिए चार अलग-अलग शब्दों का प्रयोग करते हैं: समुद्र, लाल सागर, बाढ़ या गहरा जल और गहराई।</w:t>
      </w:r>
    </w:p>
    <w:p>
      <w:pPr/>
      <w:r>
        <w:rPr>
          <w:lang w:val="hi_IN" w:bidi="hi_IN"/>
        </w:rPr>
      </w:r>
      <w:r>
        <w:rPr>
          <w:lang w:val="hi_IN" w:bidi="hi_IN"/>
        </w:rPr>
        <w:t>यहाँ रुकें और चर्चा करें कि आप सेना के अधिकारियों के पत्थर की तरह डूबने के विचार का अनुवाद कैसे करेंगे। आप उन तुलनाओं को याद कर सकते हैं जिन पर आपने दूसरे चरण में चर्चा की थी। इस ऑडियो को यहाँ रोकें।</w:t>
      </w:r>
    </w:p>
    <w:p>
      <w:pPr/>
      <w:r>
        <w:rPr>
          <w:lang w:val="hi_IN" w:bidi="hi_IN"/>
        </w:rPr>
      </w:r>
      <w:r>
        <w:rPr>
          <w:lang w:val="hi_IN" w:bidi="hi_IN"/>
        </w:rPr>
        <w:t>यहाँ रुकें और चर्चा करें: कुछ भाषाओं में पानी के बड़े स्रोतों का वर्णन करने के लिए कई शब्द हैं। आपकी भाषा में बड़े और गहरे पानी का वर्णन करने के लिए कौन से अलग-अलग शब्द हैं? आप इस भाग में समुद्र के लिए प्रयोग किए गए चार शब्दों का अनुवाद करने के लिए किन शब्दों का प्रयोग करेंगे? इस ऑडियो को यहाँ रोकें।</w:t>
      </w:r>
    </w:p>
    <w:p>
      <w:pPr/>
      <w:r>
        <w:rPr>
          <w:lang w:val="hi_IN" w:bidi="hi_IN"/>
        </w:rPr>
      </w:r>
      <w:r>
        <w:rPr>
          <w:lang w:val="hi_IN" w:bidi="hi_IN"/>
        </w:rPr>
        <w:t xml:space="preserve">दूसरे भाग में, गायक यहोवा के </w:t>
      </w:r>
      <w:r>
        <w:rPr>
          <w:b/>
          <w:lang w:val="hi_IN" w:bidi="hi_IN"/>
        </w:rPr>
        <w:t>बारे में</w:t>
      </w:r>
      <w:r>
        <w:rPr>
          <w:lang w:val="hi_IN" w:bidi="hi_IN"/>
        </w:rPr>
        <w:t xml:space="preserve"> गाने के स्थान पर सीधे यहोवा </w:t>
      </w:r>
      <w:r>
        <w:rPr>
          <w:b/>
          <w:lang w:val="hi_IN" w:bidi="hi_IN"/>
        </w:rPr>
        <w:t>को</w:t>
      </w:r>
      <w:r>
        <w:rPr>
          <w:lang w:val="hi_IN" w:bidi="hi_IN"/>
        </w:rPr>
        <w:t xml:space="preserve"> संबोधित करते हुए गाने लगते हैं। गायक यहोवा की सामर्थ्य की स्तुति करके इस अंतरे या भाग को शुरू करते हैं। गायक एक ही वाक्यांश को दो बार गाकर दिखाते हैं कि यह एक नया अंतरा है। गायक दो समांतर वाक्यांश गाते हैं जिनमें वे यहोवा के "दाहिने हाथ" के बारे में गाते हैं। इब्री संस्कृति में, दाहिना हाथ सामर्थ्य का प्रतीक है क्योंकि अधिकांश योद्धा अपने दाहिने हाथ से अपनी तलवार का प्रयोग करते हैं। गायक यहोवा के दाहिने हाथ का वर्णन महिमामय सामर्थ्य के रूप में करते हैं। यहोवा अपने दाहिने हाथ से शत्रु को चकनाचूर करने या टुकड़ों में तोड़ने में सक्षम है।</w:t>
      </w:r>
    </w:p>
    <w:p>
      <w:pPr/>
      <w:r>
        <w:rPr>
          <w:lang w:val="hi_IN" w:bidi="hi_IN"/>
        </w:rPr>
      </w:r>
      <w:r>
        <w:rPr>
          <w:lang w:val="hi_IN" w:bidi="hi_IN"/>
        </w:rPr>
        <w:t>अगले दो कथनों में, गायक फिर से यहोवा पर अपने विश्वास की घोषणा करते हैं। जब गायक यहोवा के प्रताप की महानता की स्तुति करते हैं, तो वे यहोवा की सर्वोच्च स्तुति और विजयी होने के विचार को दोहरा रहे होते हैं। यहोवा महिमा के साथ अपने शत्रुओं को उखाड़ फेंकता है या उन्हें नष्ट कर देता है। गायक इस विचार को यहोवा के अग्नि रूपी क्रोध के चित्रण के साथ गहरा करते हैं, जो शत्रुओं को सूखे भूसे या सूखे तिनकों की तरह जला देता है। यह चित्र यहोवा के बादल और आग के खम्भे के रूप में प्रकट होने से जुड़ा हो सकता है जो इस्राएलियों का मार्गदर्शन कर रहा था। आपको याद होगा कि मिस्रियों ने इस्राएलियों से ईंटें बनाने के लिए भूसा बटोरने का काम कराया था।</w:t>
      </w:r>
    </w:p>
    <w:p>
      <w:pPr/>
      <w:r>
        <w:rPr>
          <w:lang w:val="hi_IN" w:bidi="hi_IN"/>
        </w:rPr>
      </w:r>
      <w:r>
        <w:rPr>
          <w:lang w:val="hi_IN" w:bidi="hi_IN"/>
        </w:rPr>
        <w:t>यहाँ रुकें और यदि आवश्यक हो, तो समूह में सूखे भूसे या घास का चित्र देखें। इस ऑडियो को यहाँ रोकें।</w:t>
      </w:r>
    </w:p>
    <w:p>
      <w:pPr/>
      <w:r>
        <w:rPr>
          <w:lang w:val="hi_IN" w:bidi="hi_IN"/>
        </w:rPr>
      </w:r>
      <w:r>
        <w:rPr>
          <w:lang w:val="hi_IN" w:bidi="hi_IN"/>
        </w:rPr>
        <w:t>यहाँ रुकें और चर्चा करें: उस क्रोधित व्यक्ति की कहानी के बारे में सोचें जिसे आपने दूसरे चरण में सुनाया था। आपकी संस्कृति में लोग क्रोधित व्यक्ति के क्रोध या व्यवहार का वर्णन करने के लिए किन विशेष शब्दों या वाक्यांशों का प्रयोग करते हैं? इस ऑडियो को यहाँ रोकें।</w:t>
      </w:r>
    </w:p>
    <w:p>
      <w:pPr/>
      <w:r>
        <w:rPr>
          <w:lang w:val="hi_IN" w:bidi="hi_IN"/>
        </w:rPr>
      </w:r>
      <w:r>
        <w:rPr>
          <w:lang w:val="hi_IN" w:bidi="hi_IN"/>
        </w:rPr>
        <w:t>गायक कहानी की घटनाओं का वर्णन करने पर वापस लौटते हैं।। गायक उस हवा का वर्णन करते हैं जिसने पानी को विभाजित किया, जैसे यहोवा के नथुनों से निकली एक तेज फूँक हो। गायक तीन समांतर वाक्यांशों का प्रयोग करके इस क्रिया की तुलना करते हैं। फिर से, गायक लाल सागर के लिए उन शब्दों का प्रयोग करते हैं जिनका उन्होंने गीत में पहले प्रयोग किया था: पानी, बाढ़ या उमड़ता हुआ पानी, और गहरा जल। गायक ने कहा कि यह जल जमा हो गया, दीवार की तरह खड़ा हो गया, और समुद्र के हृदय या बीच में जम गया या ठोस बन गया।</w:t>
      </w:r>
    </w:p>
    <w:p>
      <w:pPr/>
      <w:r>
        <w:rPr>
          <w:lang w:val="hi_IN" w:bidi="hi_IN"/>
        </w:rPr>
      </w:r>
      <w:r>
        <w:rPr>
          <w:lang w:val="hi_IN" w:bidi="hi_IN"/>
        </w:rPr>
        <w:t>हालाँकि इस्राएली मिस्र की सेना को एक-दूसरे से बात करते हुए नहीं सुन सकते थे, फिर भी गायकों ने कल्पना की कि मिस्र के सैनिक किस तरह की बातें कह सकते हैं। समांतर वाक्यांशों के तीन जोड़ों का प्रयोग करते हुए, गायक छोटे वाक्यांशों में वर्णन करते हैं कि उनके शत्रु क्या करने की योजना बना रहे हैं। समांतर वाक्यांश के प्रत्येक जोड़े में दूसरा वाक्यांश पहले वाक्यांश के अर्थ को पूरा करता है। गायक रचनात्मक भाषा का प्रयोग यह दिखाने के लिए कर रहे हैं कि कैसे शत्रु सैनिक थक गए हैं और उनकी साँस फूल रही है क्योंकि वे इस्राएलियों का पीछा कर रहे हैं।</w:t>
      </w:r>
    </w:p>
    <w:p>
      <w:pPr/>
      <w:r>
        <w:rPr>
          <w:lang w:val="hi_IN" w:bidi="hi_IN"/>
        </w:rPr>
      </w:r>
      <w:r>
        <w:rPr>
          <w:lang w:val="hi_IN" w:bidi="hi_IN"/>
        </w:rPr>
        <w:t>गायक कल्पना करते हैं कि शत्रु कहता है कि वे पीछा करेंगे और फिर उनको पकड़ेंगे, या इस्राएलियों को पकड़ लेंगे। इसके बाद, शत्रु कहते हैं कि वे लूट का माल आपस में बाँट लेंगे, क्योंकि शत्रु लूट का माल ठूँसकर पेट भरना या खुद को तृप्त करना चाहते हैं। जब कोई व्यक्ति ठूँसकर खाता है, तो इसका अर्थ है कि वह व्यक्ति बहुत लालच के साथ किसी वस्तु का सेवन करता है। लूट का माल वे चीजें हैं जो एक सेना अपने शत्रुओं से छीनती है, जैसे पशु, धन, भोजन या अन्य वस्तुएँ। अन्त में, शत्रु कहते हैं कि वे अपनी तलवारें खींचेंगे या निकालेंगे, फिर इस्राएलियों को नष्ट कर देंगे। मिस्री तलवार एक ऐसा हथियार था जिसे व्यक्ति अपने हाथ में पकड़ता था। इस प्रकार की तलवार शायद एक लंबा खंजर या चाकू था जिसकी दोधारी धार थी, जो लगभग 45 सेंटीमीटर लंबी थी। जब सैनिक तलवार का प्रयोग नहीं करता था, तो वह उसे चमड़े के म्यान में रखकर अपनी कमरबंद से बाँध लेता था।</w:t>
      </w:r>
    </w:p>
    <w:p>
      <w:pPr/>
      <w:r>
        <w:rPr>
          <w:lang w:val="hi_IN" w:bidi="hi_IN"/>
        </w:rPr>
      </w:r>
      <w:r>
        <w:rPr>
          <w:lang w:val="hi_IN" w:bidi="hi_IN"/>
        </w:rPr>
        <w:t>यहाँ रुकें और यदि आवश्यकता हो, तो तलवार की तस्वीर देखें। इस ऑडियो को यहाँ रोकें।</w:t>
      </w:r>
    </w:p>
    <w:p>
      <w:pPr/>
      <w:r>
        <w:rPr>
          <w:lang w:val="hi_IN" w:bidi="hi_IN"/>
        </w:rPr>
      </w:r>
      <w:r>
        <w:rPr>
          <w:lang w:val="hi_IN" w:bidi="hi_IN"/>
        </w:rPr>
        <w:t>यहाँ रुकें और चर्चा करें: आपकी भाषा में लोग उस चीज के बारे में कैसे बात करते हैं जिसे वे बहुत अधिक चाहते हैं? आप जो कुछ भी चाहते थे, उसे पाने के बारे में कैसे वर्णन करेंगे? इस ऑडियो को यहाँ रोकें।</w:t>
      </w:r>
    </w:p>
    <w:p>
      <w:pPr/>
      <w:r>
        <w:rPr>
          <w:lang w:val="hi_IN" w:bidi="hi_IN"/>
        </w:rPr>
      </w:r>
      <w:r>
        <w:rPr>
          <w:lang w:val="hi_IN" w:bidi="hi_IN"/>
        </w:rPr>
        <w:t>गायक तब बताते हैं कि कैसे यहोवा ने यहोवा की हवा के एक और झोंके से शत्रुओं की योजनाओं को विफल कर दिया, जिससे समुद्र ने मिस्रियों को ढँक लिया। शत्रु पानी में भारी सीसे की तरह डूब गए। यह दूसरी बार है जब गायक डूबती हुई मिस्र की सेना की तुलना एक भारी वस्तु से करते हैं जो पानी में डूब जाती है।</w:t>
      </w:r>
    </w:p>
    <w:p>
      <w:pPr/>
      <w:r>
        <w:rPr>
          <w:lang w:val="hi_IN" w:bidi="hi_IN"/>
        </w:rPr>
      </w:r>
      <w:r>
        <w:rPr>
          <w:lang w:val="hi_IN" w:bidi="hi_IN"/>
        </w:rPr>
        <w:t xml:space="preserve">अब समूह को इस भाग और इसमें होने वाली घटनाओं को समझने के लिए चित्र बनाना, कथापट तैयार करना या वस्तुओं का प्रयोग करना चाहिए। </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15:1–10 का ऑडियो संस्करण सबसे आसानी से समझ में आने वाले अनुवाद में सुनें।</w:t>
      </w:r>
    </w:p>
    <w:p>
      <w:pPr/>
      <w:r>
        <w:rPr>
          <w:lang w:val="hi_IN" w:bidi="hi_IN"/>
        </w:rPr>
      </w:r>
      <w:r>
        <w:rPr>
          <w:lang w:val="hi_IN" w:bidi="hi_IN"/>
        </w:rPr>
        <w:t xml:space="preserve">इस ऑडियो को यहाँ रोकें। </w:t>
      </w:r>
    </w:p>
    <w:p>
      <w:pPr/>
      <w:r>
        <w:rPr>
          <w:lang w:val="hi_IN" w:bidi="hi_IN"/>
        </w:rPr>
      </w:r>
      <w:r>
        <w:rPr>
          <w:lang w:val="hi_IN" w:bidi="hi_IN"/>
        </w:rPr>
        <w:t xml:space="preserve">इस चरण में, समूह इस भाग को नाटक के रूप में प्रस्तुत करेगा। </w:t>
      </w:r>
    </w:p>
    <w:p>
      <w:pPr/>
      <w:r>
        <w:rPr>
          <w:lang w:val="hi_IN" w:bidi="hi_IN"/>
        </w:rPr>
      </w:r>
      <w:r>
        <w:rPr>
          <w:lang w:val="hi_IN" w:bidi="hi_IN"/>
        </w:rPr>
        <w:t>इस भाग के दो हिस्से हैं।</w:t>
      </w:r>
    </w:p>
    <w:p>
      <w:pPr/>
      <w:r>
        <w:rPr>
          <w:lang w:val="hi_IN" w:bidi="hi_IN"/>
        </w:rPr>
      </w:r>
      <w:r>
        <w:rPr>
          <w:lang w:val="hi_IN" w:bidi="hi_IN"/>
        </w:rPr>
        <w:t xml:space="preserve">इस भाग के पात्रों में शामिल हैं: </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मिस्री सेना के सैनिक</w:t>
      </w:r>
    </w:p>
    <w:p>
      <w:pPr>
        <w:pStyle w:val="ListBullet"/>
        <w:spacing w:line="240" w:lineRule="auto"/>
        <w:ind w:left="720"/>
      </w:pPr>
      <w:r>
        <w:rPr>
          <w:lang w:val="hi_IN" w:bidi="hi_IN"/>
        </w:rPr>
      </w:r>
      <w:r>
        <w:rPr>
          <w:lang w:val="hi_IN" w:bidi="hi_IN"/>
        </w:rPr>
        <w:t>और मिस्री सेना के घोड़े</w:t>
      </w:r>
    </w:p>
    <w:p>
      <w:pPr/>
      <w:r>
        <w:rPr>
          <w:lang w:val="hi_IN" w:bidi="hi_IN"/>
        </w:rPr>
      </w:r>
      <w:r>
        <w:rPr>
          <w:lang w:val="hi_IN" w:bidi="hi_IN"/>
        </w:rPr>
        <w:t xml:space="preserve">एक समूह के रूप में, इस भाग का अभिनय दो बार करें। आपको इस भाग का अभिनय अपनी भाषा में करना चाहिए। </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 xml:space="preserve">समूह को इस भाग का दूसरी बार अभिनय करना चाहिए। इस नाटक में कुछ पड़ावों पर, नाटक को रोककर उस पात्र की भूमिका निभाने वाले व्यक्ति से पूछें "आप क्या महसूस कर रहे हैं या क्या सोच रहे हैं?" पात्र की भूमिका निभाने वाले व्यक्ति को यह उत्तर देना चाहिए कि अगर वह उस पात्र के स्थान पर होता तो वह कैसा महसूस करता या क्या सोचता। उसके बाद अभिनय को जारी रखें। </w:t>
      </w:r>
    </w:p>
    <w:p>
      <w:pPr/>
      <w:r>
        <w:rPr>
          <w:lang w:val="hi_IN" w:bidi="hi_IN"/>
        </w:rPr>
      </w:r>
      <w:r>
        <w:rPr>
          <w:lang w:val="hi_IN" w:bidi="hi_IN"/>
        </w:rPr>
        <w:t xml:space="preserve">इस ऑडियो को यहाँ रोकें और इस भाग का अभिनय दूसरी बार करें। </w:t>
      </w:r>
    </w:p>
    <w:p>
      <w:pPr/>
      <w:r>
        <w:rPr>
          <w:lang w:val="hi_IN" w:bidi="hi_IN"/>
        </w:rPr>
      </w:r>
      <w:r>
        <w:rPr>
          <w:lang w:val="hi_IN" w:bidi="hi_IN"/>
        </w:rPr>
        <w:t xml:space="preserve">नीचे नाटक और उसके संभावित उत्तरों का एक उदाहरण दिया गया है। </w:t>
      </w:r>
    </w:p>
    <w:p>
      <w:pPr/>
      <w:r>
        <w:rPr>
          <w:lang w:val="hi_IN" w:bidi="hi_IN"/>
        </w:rPr>
      </w:r>
      <w:r>
        <w:rPr>
          <w:lang w:val="hi_IN" w:bidi="hi_IN"/>
        </w:rPr>
        <w:t>मूसा और इस्राएल के लोगों ने यहोवा के लिए यह गीत गाया:</w:t>
      </w:r>
    </w:p>
    <w:p>
      <w:pPr/>
      <w:r>
        <w:rPr>
          <w:lang w:val="hi_IN" w:bidi="hi_IN"/>
        </w:rPr>
      </w:r>
      <w:r>
        <w:rPr>
          <w:lang w:val="hi_IN" w:bidi="hi_IN"/>
        </w:rPr>
        <w:t>मैं यहोवा के लिए गाऊँगा क्योंकि उसने एक महान विजय प्राप्त की है;</w:t>
      </w:r>
    </w:p>
    <w:p>
      <w:pPr/>
      <w:r>
        <w:rPr>
          <w:lang w:val="hi_IN" w:bidi="hi_IN"/>
        </w:rPr>
      </w:r>
      <w:r>
        <w:rPr>
          <w:lang w:val="hi_IN" w:bidi="hi_IN"/>
        </w:rPr>
        <w:t>यहोवा ने घोड़ों और रथों के सवारों को समुद्र में डाल दिया है।</w:t>
      </w:r>
    </w:p>
    <w:p>
      <w:pPr/>
      <w:r>
        <w:rPr>
          <w:lang w:val="hi_IN" w:bidi="hi_IN"/>
        </w:rPr>
      </w:r>
      <w:r>
        <w:rPr>
          <w:lang w:val="hi_IN" w:bidi="hi_IN"/>
        </w:rPr>
        <w:t>यहोवा मुझे शक्तिशाली बनाता है, और वही वजह है कि मैं गा रहा हूँ,</w:t>
      </w:r>
    </w:p>
    <w:p>
      <w:pPr/>
      <w:r>
        <w:rPr>
          <w:lang w:val="hi_IN" w:bidi="hi_IN"/>
        </w:rPr>
      </w:r>
      <w:r>
        <w:rPr>
          <w:lang w:val="hi_IN" w:bidi="hi_IN"/>
        </w:rPr>
        <w:t>यहोवा ने मुझे शत्रु से बचाया है;</w:t>
      </w:r>
    </w:p>
    <w:p>
      <w:pPr/>
      <w:r>
        <w:rPr>
          <w:lang w:val="hi_IN" w:bidi="hi_IN"/>
        </w:rPr>
      </w:r>
      <w:r>
        <w:rPr>
          <w:lang w:val="hi_IN" w:bidi="hi_IN"/>
        </w:rPr>
        <w:t>यहोवा मेरा परमेश्वर है, और मैं उसकी स्तुति करूँगा,</w:t>
      </w:r>
    </w:p>
    <w:p>
      <w:pPr/>
      <w:r>
        <w:rPr>
          <w:lang w:val="hi_IN" w:bidi="hi_IN"/>
        </w:rPr>
      </w:r>
      <w:r>
        <w:rPr>
          <w:lang w:val="hi_IN" w:bidi="hi_IN"/>
        </w:rPr>
        <w:t>वह मेरे पूर्वजों का परमेश्वर है, और मैं यहोवा की महानता के गीत गाऊँगा।</w:t>
      </w:r>
    </w:p>
    <w:p>
      <w:pPr/>
      <w:r>
        <w:rPr>
          <w:lang w:val="hi_IN" w:bidi="hi_IN"/>
        </w:rPr>
      </w:r>
      <w:r>
        <w:rPr>
          <w:lang w:val="hi_IN" w:bidi="hi_IN"/>
        </w:rPr>
        <w:t>यहोवा एक योद्धा है; यहोवा उसका नाम है।</w:t>
      </w:r>
    </w:p>
    <w:p>
      <w:pPr/>
      <w:r>
        <w:rPr>
          <w:lang w:val="hi_IN" w:bidi="hi_IN"/>
        </w:rPr>
      </w:r>
      <w:r>
        <w:rPr>
          <w:lang w:val="hi_IN" w:bidi="hi_IN"/>
        </w:rPr>
        <w:t>नाटक को रोकें। 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मुझे यह अच्छा लगता है जब मेरे लोग उत्सव मनाते हैं और मेरी स्तुति करते हैं। मैं खुश होता हूँ जब मेरे लोग उन कार्यों के लिए मुझे धन्यवाद देते हैं जो मैं उनके लिए करता हूँ; या</w:t>
      </w:r>
    </w:p>
    <w:p>
      <w:pPr>
        <w:pStyle w:val="ListBullet"/>
        <w:spacing w:line="240" w:lineRule="auto"/>
        <w:ind w:left="720"/>
      </w:pPr>
      <w:r>
        <w:rPr>
          <w:lang w:val="hi_IN" w:bidi="hi_IN"/>
        </w:rPr>
      </w:r>
      <w:r>
        <w:rPr>
          <w:lang w:val="hi_IN" w:bidi="hi_IN"/>
        </w:rPr>
        <w:t>हाँ, मैं इस्राएलियों का परमेश्वर हूँ। मैंने अब्राहम, इसहाक और याकूब से प्रतिज्ञा की थी कि मैं उनके वंशजों का परमेश्वर रहूँगा। मैंने इस्राएलियों को आशीष देने और उनकी रक्षा करने की प्रतिज्ञा की थी; या</w:t>
      </w:r>
    </w:p>
    <w:p>
      <w:pPr>
        <w:pStyle w:val="ListBullet"/>
        <w:spacing w:line="240" w:lineRule="auto"/>
        <w:ind w:left="720"/>
      </w:pPr>
      <w:r>
        <w:rPr>
          <w:lang w:val="hi_IN" w:bidi="hi_IN"/>
        </w:rPr>
      </w:r>
      <w:r>
        <w:rPr>
          <w:lang w:val="hi_IN" w:bidi="hi_IN"/>
        </w:rPr>
        <w:t>हाँ, मैं एक योद्धा हूँ। जो कोई मेरे विरुद्ध आएगा, मैं उसे नष्ट कर दूँगा। मैं अपने लोगों की रक्षा के लिए लड़ूँगा।</w:t>
      </w:r>
    </w:p>
    <w:p>
      <w:pPr/>
      <w:r>
        <w:rPr>
          <w:lang w:val="hi_IN" w:bidi="hi_IN"/>
        </w:rPr>
      </w:r>
      <w:r>
        <w:rPr>
          <w:lang w:val="hi_IN" w:bidi="hi_IN"/>
        </w:rPr>
        <w:t xml:space="preserve">अभिनय को जारी रखें। </w:t>
      </w:r>
    </w:p>
    <w:p>
      <w:pPr/>
      <w:r>
        <w:rPr>
          <w:lang w:val="hi_IN" w:bidi="hi_IN"/>
        </w:rPr>
      </w:r>
      <w:r>
        <w:rPr>
          <w:lang w:val="hi_IN" w:bidi="hi_IN"/>
        </w:rPr>
        <w:t>यहोवा ने फ़िरौन के रथ और सेना को समुद्र में दाल दिया है,</w:t>
      </w:r>
    </w:p>
    <w:p>
      <w:pPr/>
      <w:r>
        <w:rPr>
          <w:lang w:val="hi_IN" w:bidi="hi_IN"/>
        </w:rPr>
      </w:r>
      <w:r>
        <w:rPr>
          <w:lang w:val="hi_IN" w:bidi="hi_IN"/>
        </w:rPr>
        <w:t>यहोवा ने फ़िरौन के सबसे अच्छे कर्मचारियों को लाल सागर में डुबो दिया।</w:t>
      </w:r>
    </w:p>
    <w:p>
      <w:pPr/>
      <w:r>
        <w:rPr>
          <w:lang w:val="hi_IN" w:bidi="hi_IN"/>
        </w:rPr>
      </w:r>
      <w:r>
        <w:rPr>
          <w:lang w:val="hi_IN" w:bidi="hi_IN"/>
        </w:rPr>
        <w:t>गहरे पानी ने मिस्रियों को ढँक लिया;</w:t>
      </w:r>
    </w:p>
    <w:p>
      <w:pPr/>
      <w:r>
        <w:rPr>
          <w:lang w:val="hi_IN" w:bidi="hi_IN"/>
        </w:rPr>
      </w:r>
      <w:r>
        <w:rPr>
          <w:lang w:val="hi_IN" w:bidi="hi_IN"/>
        </w:rPr>
        <w:t>वे अधिकारी सागर के तल में पत्थर की तरह डूब गए।</w:t>
      </w:r>
    </w:p>
    <w:p>
      <w:pPr/>
      <w:r>
        <w:rPr>
          <w:lang w:val="hi_IN" w:bidi="hi_IN"/>
        </w:rPr>
      </w:r>
      <w:r>
        <w:rPr>
          <w:lang w:val="hi_IN" w:bidi="hi_IN"/>
        </w:rPr>
        <w:t>हे यहोवा, तेरा दाहिना हाथ सामर्थ्य में महाप्रतापी हुआ,</w:t>
      </w:r>
    </w:p>
    <w:p>
      <w:pPr/>
      <w:r>
        <w:rPr>
          <w:lang w:val="hi_IN" w:bidi="hi_IN"/>
        </w:rPr>
      </w:r>
      <w:r>
        <w:rPr>
          <w:lang w:val="hi_IN" w:bidi="hi_IN"/>
        </w:rPr>
        <w:t>हे यहोवा, तूने अपने दाहिने हाथ का प्रयोग किया, और अपने शत्रु को चकनाचूर कर दिया।</w:t>
      </w:r>
    </w:p>
    <w:p>
      <w:pPr/>
      <w:r>
        <w:rPr>
          <w:lang w:val="hi_IN" w:bidi="hi_IN"/>
        </w:rPr>
      </w:r>
      <w:r>
        <w:rPr>
          <w:lang w:val="hi_IN" w:bidi="hi_IN"/>
        </w:rPr>
        <w:t xml:space="preserve">तू अपने विरोधियों को अपने महाप्रताप से गिरा देता है </w:t>
      </w:r>
    </w:p>
    <w:p>
      <w:pPr/>
      <w:r>
        <w:rPr>
          <w:lang w:val="hi_IN" w:bidi="hi_IN"/>
        </w:rPr>
      </w:r>
      <w:r>
        <w:rPr>
          <w:lang w:val="hi_IN" w:bidi="hi_IN"/>
        </w:rPr>
        <w:t>तू अपना कोप भड़काता है, और वह शत्रुओं को भूसी की तरह पूरी तरह भस्म कर देता है।</w:t>
      </w:r>
    </w:p>
    <w:p>
      <w:pPr/>
      <w:r>
        <w:rPr>
          <w:lang w:val="hi_IN" w:bidi="hi_IN"/>
        </w:rPr>
      </w:r>
      <w:r>
        <w:rPr>
          <w:lang w:val="hi_IN" w:bidi="hi_IN"/>
        </w:rPr>
        <w:t>नाटक को रोकें। इस्राएलियों की भूमिका निभाने वाले लोगों से पूछें, "आप क्या अनुभव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हैरान हूँ, क्या आपने वह देखा? फ़िरौन की शक्तिशाली सेना समुद्र के तल में डूब गई; या</w:t>
      </w:r>
    </w:p>
    <w:p>
      <w:pPr>
        <w:pStyle w:val="ListBullet"/>
        <w:spacing w:line="240" w:lineRule="auto"/>
        <w:ind w:left="720"/>
      </w:pPr>
      <w:r>
        <w:rPr>
          <w:lang w:val="hi_IN" w:bidi="hi_IN"/>
        </w:rPr>
      </w:r>
      <w:r>
        <w:rPr>
          <w:lang w:val="hi_IN" w:bidi="hi_IN"/>
        </w:rPr>
        <w:t>मैं आश्चर्यचकित हूँ। यहोवा बहुत सामर्थी है। यहोवा ने मिस्रियों को कुचल दिया। यहोवा ने उन्हें ऐसे जला दिया जैसे वे भूसे हों जिन्हें हम ईंटें बनाने के लिए इकट्ठा करते थे; या</w:t>
      </w:r>
    </w:p>
    <w:p>
      <w:pPr>
        <w:pStyle w:val="ListBullet"/>
        <w:spacing w:line="240" w:lineRule="auto"/>
        <w:ind w:left="720"/>
      </w:pPr>
      <w:r>
        <w:rPr>
          <w:lang w:val="hi_IN" w:bidi="hi_IN"/>
        </w:rPr>
      </w:r>
      <w:r>
        <w:rPr>
          <w:lang w:val="hi_IN" w:bidi="hi_IN"/>
        </w:rPr>
        <w:t>यहोवा बहुत अद्भुत काम करता है। मैं यह सुनिश्चित करने जा रहा हूँ कि मैं अपने बच्चों और पोते-पोतियों को यह गीत सिखाऊँ ताकि वे यह न भूलें कि यहोवा कितना सामर्थी है।</w:t>
      </w:r>
    </w:p>
    <w:p>
      <w:pPr/>
      <w:r>
        <w:rPr>
          <w:lang w:val="hi_IN" w:bidi="hi_IN"/>
        </w:rPr>
      </w:r>
      <w:r>
        <w:rPr>
          <w:lang w:val="hi_IN" w:bidi="hi_IN"/>
        </w:rPr>
        <w:t xml:space="preserve">अभिनय को जारी रखें। </w:t>
      </w:r>
    </w:p>
    <w:p>
      <w:pPr/>
      <w:r>
        <w:rPr>
          <w:lang w:val="hi_IN" w:bidi="hi_IN"/>
        </w:rPr>
      </w:r>
      <w:r>
        <w:rPr>
          <w:lang w:val="hi_IN" w:bidi="hi_IN"/>
        </w:rPr>
        <w:t>तूने अपने नथुनों से हवा फूँकी, और पानी ऊँचें ढेर में इकट्ठा हो गया;</w:t>
      </w:r>
    </w:p>
    <w:p>
      <w:pPr/>
      <w:r>
        <w:rPr>
          <w:lang w:val="hi_IN" w:bidi="hi_IN"/>
        </w:rPr>
      </w:r>
      <w:r>
        <w:rPr>
          <w:lang w:val="hi_IN" w:bidi="hi_IN"/>
        </w:rPr>
        <w:t>बहता हुआ पानी एक दीवार की तरह खड़ा हो गया;</w:t>
      </w:r>
    </w:p>
    <w:p>
      <w:pPr/>
      <w:r>
        <w:rPr>
          <w:lang w:val="hi_IN" w:bidi="hi_IN"/>
        </w:rPr>
      </w:r>
      <w:r>
        <w:rPr>
          <w:lang w:val="hi_IN" w:bidi="hi_IN"/>
        </w:rPr>
        <w:t>समुद्र के बीच में गहरा जल ठोस बन गया।</w:t>
      </w:r>
    </w:p>
    <w:p>
      <w:pPr/>
      <w:r>
        <w:rPr>
          <w:lang w:val="hi_IN" w:bidi="hi_IN"/>
        </w:rPr>
      </w:r>
      <w:r>
        <w:rPr>
          <w:lang w:val="hi_IN" w:bidi="hi_IN"/>
        </w:rPr>
        <w:t>शत्रुओं ने कहा, "मैं इस्राएलियों का पीछा करूँगा और उन्हें पकड़ लूँगा,</w:t>
      </w:r>
    </w:p>
    <w:p>
      <w:pPr/>
      <w:r>
        <w:rPr>
          <w:lang w:val="hi_IN" w:bidi="hi_IN"/>
        </w:rPr>
      </w:r>
      <w:r>
        <w:rPr>
          <w:lang w:val="hi_IN" w:bidi="hi_IN"/>
        </w:rPr>
        <w:t xml:space="preserve">मैं उनकी संपत्ति बाँट लूँगा, क्योंकि मैं लूट का माल खाकर पेट भरना चाहता हूँ। </w:t>
      </w:r>
    </w:p>
    <w:p>
      <w:pPr/>
      <w:r>
        <w:rPr>
          <w:lang w:val="hi_IN" w:bidi="hi_IN"/>
        </w:rPr>
      </w:r>
      <w:r>
        <w:rPr>
          <w:lang w:val="hi_IN" w:bidi="hi_IN"/>
        </w:rPr>
        <w:t>मैं अपनी तलवार निकालूँगा; मैं उन्हें अपने हाथ से नष्ट कर दूँगा।"</w:t>
      </w:r>
    </w:p>
    <w:p>
      <w:pPr/>
      <w:r>
        <w:rPr>
          <w:lang w:val="hi_IN" w:bidi="hi_IN"/>
        </w:rPr>
      </w:r>
      <w:r>
        <w:rPr>
          <w:lang w:val="hi_IN" w:bidi="hi_IN"/>
        </w:rPr>
        <w:t>नाटक को रोकें। मिस्री सेना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देखो, मार्ग साफ़ है। हम उनका पीछा कर सकते हैं और उन्हें पकड़ सकते हैं; या</w:t>
      </w:r>
    </w:p>
    <w:p>
      <w:pPr>
        <w:pStyle w:val="ListBullet"/>
        <w:spacing w:line="240" w:lineRule="auto"/>
        <w:ind w:left="720"/>
      </w:pPr>
      <w:r>
        <w:rPr>
          <w:lang w:val="hi_IN" w:bidi="hi_IN"/>
        </w:rPr>
      </w:r>
      <w:r>
        <w:rPr>
          <w:lang w:val="hi_IN" w:bidi="hi_IN"/>
        </w:rPr>
        <w:t>लालची। मैं उनकी सारी संपत्ति पर अपना हाथ साफ करने के लिए बेसब्र हूँ। इस्राएली मिस्र से बहुत धन-दौलत लेकर निकले हैं, और मैं वह सब ले लूँगा जो मैं चाहता हूँ; या</w:t>
      </w:r>
    </w:p>
    <w:p>
      <w:pPr>
        <w:pStyle w:val="ListBullet"/>
        <w:spacing w:line="240" w:lineRule="auto"/>
        <w:ind w:left="720"/>
      </w:pPr>
      <w:r>
        <w:rPr>
          <w:lang w:val="hi_IN" w:bidi="hi_IN"/>
        </w:rPr>
      </w:r>
      <w:r>
        <w:rPr>
          <w:lang w:val="hi_IN" w:bidi="hi_IN"/>
        </w:rPr>
        <w:t>मैं बदला चाहता हूँ। मैं सभी इस्राएलियों को मार डालूँगा। मेरा सबसे बड़ा पुत्र मर गया है, और इस्राएलियों और उनके परमेश्वर के कारण हमारे देश ने बहुत भयानक कष्ट झेले हैं।</w:t>
      </w:r>
    </w:p>
    <w:p>
      <w:pPr/>
      <w:r>
        <w:rPr>
          <w:lang w:val="hi_IN" w:bidi="hi_IN"/>
        </w:rPr>
      </w:r>
      <w:r>
        <w:rPr>
          <w:lang w:val="hi_IN" w:bidi="hi_IN"/>
        </w:rPr>
        <w:t xml:space="preserve">अभिनय को जारी रखें। </w:t>
      </w:r>
    </w:p>
    <w:p>
      <w:pPr/>
      <w:r>
        <w:rPr>
          <w:lang w:val="hi_IN" w:bidi="hi_IN"/>
        </w:rPr>
      </w:r>
      <w:r>
        <w:rPr>
          <w:lang w:val="hi_IN" w:bidi="hi_IN"/>
        </w:rPr>
        <w:t>लेकिन यहोवा, तू ने फिर से अपनी हवा चलाई, और समुद्र ने शत्रुओं को ढँक लिया;</w:t>
      </w:r>
    </w:p>
    <w:p>
      <w:pPr/>
      <w:r>
        <w:rPr>
          <w:lang w:val="hi_IN" w:bidi="hi_IN"/>
        </w:rPr>
      </w:r>
      <w:r>
        <w:rPr>
          <w:lang w:val="hi_IN" w:bidi="hi_IN"/>
        </w:rPr>
        <w:t>शत्रु उस महासागर के पानी में सीसे की तरह डूब गए।</w:t>
      </w:r>
    </w:p>
    <w:p>
      <w:pPr/>
      <w:r>
        <w:rPr>
          <w:lang w:val="hi_IN" w:bidi="hi_IN"/>
        </w:rPr>
      </w:r>
      <w:r>
        <w:rPr>
          <w:lang w:val="hi_IN" w:bidi="hi_IN"/>
        </w:rPr>
        <w:t>नाटक को रोकें। इस्राएलियों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राहत मिली। मैंने सोचा था कि मिस्री हमें पकड़ने वाले हैं, लेकिन यहोवा हमारे बचाव के लिए आया; या</w:t>
      </w:r>
    </w:p>
    <w:p>
      <w:pPr>
        <w:pStyle w:val="ListBullet"/>
        <w:spacing w:line="240" w:lineRule="auto"/>
        <w:ind w:left="720"/>
      </w:pPr>
      <w:r>
        <w:rPr>
          <w:lang w:val="hi_IN" w:bidi="hi_IN"/>
        </w:rPr>
      </w:r>
      <w:r>
        <w:rPr>
          <w:lang w:val="hi_IN" w:bidi="hi_IN"/>
        </w:rPr>
        <w:t>आभारी हूँ। हम बिना किसी समस्या के समुद्र पार गए, लेकिन मिस्री नहीं! परमेश्वर ने अपनी सांस फूँकी, और मिस्री सेना पानी की दीवार से ढँक गई; या</w:t>
      </w:r>
    </w:p>
    <w:p>
      <w:pPr>
        <w:pStyle w:val="ListBullet"/>
        <w:spacing w:line="240" w:lineRule="auto"/>
        <w:ind w:left="720"/>
      </w:pPr>
      <w:r>
        <w:rPr>
          <w:lang w:val="hi_IN" w:bidi="hi_IN"/>
        </w:rPr>
      </w:r>
      <w:r>
        <w:rPr>
          <w:lang w:val="hi_IN" w:bidi="hi_IN"/>
        </w:rPr>
        <w:t>वह बहुत रोमांचक था! यहोवा ने आसानी से शत्रु को नष्ट कर दिया। सेना समुद्र के तल में वैसे ही डूब गई, जैसे वे पत्थर जिन्हें मैं बचपन में नदी में फेंका करता था।</w:t>
      </w:r>
    </w:p>
    <w:p>
      <w:pPr/>
      <w:r>
        <w:rPr>
          <w:lang w:val="hi_IN" w:bidi="hi_IN"/>
        </w:rPr>
      </w:r>
      <w:r>
        <w:rPr>
          <w:b/>
          <w:lang w:val="hi_IN" w:bidi="hi_IN"/>
        </w:rPr>
        <w:t>यह रिकॉर्डिंग का अन्त है।</w:t>
      </w:r>
      <w:r>
        <w:rPr>
          <w:lang w:val="hi_IN" w:bidi="hi_IN"/>
        </w:rPr>
      </w:r>
    </w:p>
    <w:p>
      <w:pPr>
        <w:pStyle w:val="Heading3"/>
      </w:pPr>
      <w:r>
        <w:rPr>
          <w:lang w:val="hi_IN" w:bidi="hi_IN"/>
        </w:rPr>
        <w:t>आवश्यक जानकारी</w:t>
      </w:r>
    </w:p>
    <w:p>
      <w:pPr/>
      <w:r>
        <w:rPr>
          <w:lang w:val="hi_IN" w:bidi="hi_IN"/>
        </w:rPr>
      </w:r>
      <w:r>
        <w:rPr>
          <w:lang w:val="hi_IN" w:bidi="hi_IN"/>
        </w:rPr>
        <w:t>निर्गमन 15:1–10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मूसा और </w:t>
      </w:r>
      <w:r>
        <w:rPr>
          <w:b/>
          <w:lang w:val="hi_IN" w:bidi="hi_IN"/>
        </w:rPr>
        <w:t>इस्राएल</w:t>
      </w:r>
      <w:r>
        <w:rPr>
          <w:lang w:val="hi_IN" w:bidi="hi_IN"/>
        </w:rPr>
        <w:t xml:space="preserve"> के लोगों, </w:t>
      </w:r>
      <w:r>
        <w:rPr>
          <w:b/>
          <w:lang w:val="hi_IN" w:bidi="hi_IN"/>
        </w:rPr>
        <w:t>इस्राएलियों</w:t>
      </w:r>
      <w:r>
        <w:rPr>
          <w:lang w:val="hi_IN" w:bidi="hi_IN"/>
        </w:rPr>
        <w:t xml:space="preserve"> ने </w:t>
      </w:r>
      <w:r>
        <w:rPr>
          <w:b/>
          <w:lang w:val="hi_IN" w:bidi="hi_IN"/>
        </w:rPr>
        <w:t>यहोवा</w:t>
      </w:r>
      <w:r>
        <w:rPr>
          <w:lang w:val="hi_IN" w:bidi="hi_IN"/>
        </w:rPr>
        <w:t xml:space="preserve"> के लिए एक गीत गाया। इस्राएली याकूब के वंशज हैं, जो इस्राएल के रूप में भी जाना जाता था। यहोवा परमेश्वर का व्यक्तिगत नाम है। इस्राएल, इस्राएली और यहोवा के लिए उसी शब्द या वाक्यांश का प्रयोग करें जो आपने पिछले भागों में प्रयोग किया है। इन शब्दों के बारे में अधिक जानकारी के लिए, मुख्य शब्दावली देखें।</w:t>
      </w:r>
    </w:p>
    <w:p>
      <w:pPr/>
      <w:r>
        <w:rPr>
          <w:lang w:val="hi_IN" w:bidi="hi_IN"/>
        </w:rPr>
      </w:r>
      <w:r>
        <w:rPr>
          <w:lang w:val="hi_IN" w:bidi="hi_IN"/>
        </w:rPr>
        <w:t xml:space="preserve">मूसा और इस्राएलियों ने गाया कि यहोवा ने तब एक महान विजय प्राप्त की जब यहोवा ने मिस्र के घोड़ों और </w:t>
      </w:r>
      <w:r>
        <w:rPr>
          <w:b/>
          <w:lang w:val="hi_IN" w:bidi="hi_IN"/>
        </w:rPr>
        <w:t>घुड़सवारों</w:t>
      </w:r>
      <w:r>
        <w:rPr>
          <w:lang w:val="hi_IN" w:bidi="hi_IN"/>
        </w:rPr>
        <w:t xml:space="preserve"> को समुद्र में डाल दिया। इस संदर्भ में, सवार वे सैनिक होते हैं जो मिस्री युद्ध रथों में सवार होते थे। युद्ध के रथों में दो व्यक्ति सवार होते थे। एक व्यक्ति रथ और घोड़े चला रहा था, और दूसरा व्यक्ति तीर चलाता था। दोनों व्यक्ति घोड़ों के साथ काम करते थे और रथ में सवार होते थे। इन पुरुषों को घुड़सवार कहा जाता है**। **</w:t>
      </w:r>
    </w:p>
    <w:p>
      <w:pPr/>
      <w:r>
        <w:rPr>
          <w:lang w:val="hi_IN" w:bidi="hi_IN"/>
        </w:rPr>
      </w:r>
      <w:r>
        <w:rPr>
          <w:lang w:val="hi_IN" w:bidi="hi_IN"/>
        </w:rPr>
        <w:t>यहाँ रुकें और यदि आवश्यक हो, तो समूह में एक युद्ध रथ और घोड़ों की तस्वीर देखें। फिर, समूह के रूप में चर्चा करें कि आप यौन अनैतिकता के लिए किस शब्द या वाक्यांश का प्रयोग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लोगों ने गाया कि यहोवा उनका </w:t>
      </w:r>
      <w:r>
        <w:rPr>
          <w:b/>
          <w:lang w:val="hi_IN" w:bidi="hi_IN"/>
        </w:rPr>
        <w:t>उद्धार</w:t>
      </w:r>
      <w:r>
        <w:rPr>
          <w:lang w:val="hi_IN" w:bidi="hi_IN"/>
        </w:rPr>
        <w:t xml:space="preserve"> है। लोग कह रहे थे कि यहोवा ने उन्हें उनके शत्रुओं से बचाया है। उद्धार के लिए उसी शब्द या वाक्यांश का प्रयोग करें जिसका प्रयोग आपने पिछले भागों में किया है। याद रखें कि उद्धार मुख्य शब्दावली में है।</w:t>
      </w:r>
    </w:p>
    <w:p>
      <w:pPr/>
      <w:r>
        <w:rPr>
          <w:lang w:val="hi_IN" w:bidi="hi_IN"/>
        </w:rPr>
      </w:r>
      <w:r>
        <w:rPr>
          <w:lang w:val="hi_IN" w:bidi="hi_IN"/>
        </w:rPr>
        <w:t xml:space="preserve">गायकों ने कहा, "यहोवा मेरा </w:t>
      </w:r>
      <w:r>
        <w:rPr>
          <w:b/>
          <w:lang w:val="hi_IN" w:bidi="hi_IN"/>
        </w:rPr>
        <w:t>परमेश्वर</w:t>
      </w:r>
      <w:r>
        <w:rPr>
          <w:lang w:val="hi_IN" w:bidi="hi_IN"/>
        </w:rPr>
        <w:t xml:space="preserve"> है और मैं उसकी स्तुति करूँगा।" यहाँ, गायकों ने परमेश्वर के लिए सामान्य शब्द का प्रयोग किया। परमेश्वर के लिए उसी शब्द का प्रयोग करें जिसका प्रयोग आपने पहले किया है। अधिक जानकारी के लिए मुख्य शब्दावली में परमेश्वर शब्द देखें।</w:t>
      </w:r>
    </w:p>
    <w:p>
      <w:pPr/>
      <w:r>
        <w:rPr>
          <w:lang w:val="hi_IN" w:bidi="hi_IN"/>
        </w:rPr>
      </w:r>
      <w:r>
        <w:rPr>
          <w:lang w:val="hi_IN" w:bidi="hi_IN"/>
        </w:rPr>
        <w:t>स्तुति वह है जब कोई व्यक्ति परमेश्वर के बारे में और परमेश्वर से ऊँचे स्वर में अच्छी बातें कहता है। वह व्यक्ति उन अच्छे कामों के लिए परमेश्वर का धन्यवाद करता है जो परमेश्वर ने किए हैं।</w:t>
      </w:r>
    </w:p>
    <w:p>
      <w:pPr/>
      <w:r>
        <w:rPr>
          <w:lang w:val="hi_IN" w:bidi="hi_IN"/>
        </w:rPr>
      </w:r>
      <w:r>
        <w:rPr>
          <w:lang w:val="hi_IN" w:bidi="hi_IN"/>
        </w:rPr>
        <w:t xml:space="preserve">यहाँ रुकें और समूह में चर्चा करें कि आप स्तुति के लिए किस शब्द या वाक्यांश का प्रयोग करेंगे। अधिक जानकारी के लिए मुख्य शब्दावली में </w:t>
      </w:r>
      <w:r>
        <w:rPr>
          <w:b/>
          <w:lang w:val="hi_IN" w:bidi="hi_IN"/>
        </w:rPr>
        <w:t>स्तुति</w:t>
      </w:r>
      <w:r>
        <w:rPr>
          <w:lang w:val="hi_IN" w:bidi="hi_IN"/>
        </w:rPr>
        <w:t xml:space="preserve"> शब्द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फिर गायक कहते हैं कि यहोवा "मेरे पिता का परमेश्वर है और मैं उसे उच्च ठहराऊँगा।" इस संदर्भ में, "</w:t>
      </w:r>
      <w:r>
        <w:rPr>
          <w:b/>
          <w:lang w:val="hi_IN" w:bidi="hi_IN"/>
        </w:rPr>
        <w:t>पिता</w:t>
      </w:r>
      <w:r>
        <w:rPr>
          <w:lang w:val="hi_IN" w:bidi="hi_IN"/>
        </w:rPr>
        <w:t>" का अर्थ उनके पूर्वजों से है। जब वे यह कहते हैं, तो गायक शायद अपने वास्तविक पिताओं के बारे में नहीं, बल्कि अब्राहम, इसहाक और याकूब के बारे में सोच रहे होते हैं। पिता के लिए उसी शब्द का प्रयोग करें जो आपने पिछले भागों में प्रयोग किया है।</w:t>
      </w:r>
    </w:p>
    <w:p>
      <w:pPr/>
      <w:r>
        <w:rPr>
          <w:lang w:val="hi_IN" w:bidi="hi_IN"/>
        </w:rPr>
      </w:r>
      <w:r>
        <w:rPr>
          <w:lang w:val="hi_IN" w:bidi="hi_IN"/>
        </w:rPr>
        <w:t>मूल भाषा में “मैं उसे ऊँचा उठाऊँगा” का अर्थ है “मैं उसकी महिमा को ऊँचा उठाऊँगा।” गायक कह रहे हैं कि वे यहोवा की महानता के बारे में गाएँगे और यहोवा को आदर देंगे।</w:t>
      </w:r>
    </w:p>
    <w:p>
      <w:pPr/>
      <w:r>
        <w:rPr>
          <w:lang w:val="hi_IN" w:bidi="hi_IN"/>
        </w:rPr>
      </w:r>
      <w:r>
        <w:rPr>
          <w:lang w:val="hi_IN" w:bidi="hi_IN"/>
        </w:rPr>
        <w:t xml:space="preserve">यहाँ रुकें और समूह में चर्चा करें कि आप </w:t>
      </w:r>
      <w:r>
        <w:rPr>
          <w:b/>
          <w:lang w:val="hi_IN" w:bidi="hi_IN"/>
        </w:rPr>
        <w:t>उच्च</w:t>
      </w:r>
      <w:r>
        <w:rPr>
          <w:lang w:val="hi_IN" w:bidi="hi_IN"/>
        </w:rPr>
        <w:t xml:space="preserve"> के लिए किस शब्द या वाक्यांश का प्रयोग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गायक कहते हैं कि यहोवा ने </w:t>
      </w:r>
      <w:r>
        <w:rPr>
          <w:b/>
          <w:lang w:val="hi_IN" w:bidi="hi_IN"/>
        </w:rPr>
        <w:t>फ़िरौन</w:t>
      </w:r>
      <w:r>
        <w:rPr>
          <w:lang w:val="hi_IN" w:bidi="hi_IN"/>
        </w:rPr>
        <w:t xml:space="preserve"> के रथ और सेना को समुद्र में झोंक दिया है। फ़िरौन मिस्रियों के राजा के लिए प्रयोग की जाने वाली उपाधि है। फ़िरौन के लिए उसी शब्द या वाक्यांश का प्रयोग करें जिसका प्रयोग आपने पिछले भागों में किया है। फ़िरौन के बारे में अधिक जानकारी के लिए मुख्य शब्दावली देखें।</w:t>
      </w:r>
    </w:p>
    <w:p>
      <w:pPr/>
      <w:r>
        <w:rPr>
          <w:lang w:val="hi_IN" w:bidi="hi_IN"/>
        </w:rPr>
      </w:r>
      <w:r>
        <w:rPr>
          <w:lang w:val="hi_IN" w:bidi="hi_IN"/>
        </w:rPr>
        <w:t xml:space="preserve">गायक कहते हैं कि यहोवा के </w:t>
      </w:r>
      <w:r>
        <w:rPr>
          <w:b/>
          <w:lang w:val="hi_IN" w:bidi="hi_IN"/>
        </w:rPr>
        <w:t>दाहिने हाथ</w:t>
      </w:r>
      <w:r>
        <w:rPr>
          <w:lang w:val="hi_IN" w:bidi="hi_IN"/>
        </w:rPr>
        <w:t xml:space="preserve"> में महिमामय सामर्थ्य है। इब्री संस्कृति में, दाहिना हाथ शक्ति का प्रतीक है क्योंकि अधिकांश योद्धा अपने दाहिने हाथ से अपनी तलवार का प्रयोग करते हैं। यहोवा अपने दाहिने हाथ से शत्रु को चकनाचूर करने या टुकड़ों में तोड़ने में सक्षम है।</w:t>
      </w:r>
    </w:p>
    <w:p>
      <w:pPr/>
      <w:r>
        <w:rPr>
          <w:lang w:val="hi_IN" w:bidi="hi_IN"/>
        </w:rPr>
      </w:r>
      <w:r>
        <w:rPr>
          <w:lang w:val="hi_IN" w:bidi="hi_IN"/>
        </w:rPr>
        <w:t>यहाँ रुकें और समूह में चर्चा करें कि आप "दाहिने हाथ" के लिए किस शब्द या वाक्यांश का प्रयोग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गायक कहते हैं कि यहोवा अपना धधकती हुई ज्वाला जैसा क्रोध भेजता है, जो शत्रुओं को</w:t>
      </w:r>
      <w:r>
        <w:rPr>
          <w:b/>
          <w:lang w:val="hi_IN" w:bidi="hi_IN"/>
        </w:rPr>
        <w:t xml:space="preserve">भूसे </w:t>
      </w:r>
      <w:r>
        <w:rPr>
          <w:lang w:val="hi_IN" w:bidi="hi_IN"/>
        </w:rPr>
        <w:t>या तिनकों की तरह पूरी तरह भस्म कर देता है आपको याद होगा कि मिस्रियों ने इस्राएलियों से ईंटें बनाने के लिए भूसे बटोरने का काम कराया था। भूसी के लिए उसी शब्द का प्रयोग करें जिसका प्रयोग आपने पहले भागों में किया है।</w:t>
      </w:r>
    </w:p>
    <w:p>
      <w:pPr/>
      <w:r>
        <w:rPr>
          <w:lang w:val="hi_IN" w:bidi="hi_IN"/>
        </w:rPr>
      </w:r>
      <w:r>
        <w:rPr>
          <w:lang w:val="hi_IN" w:bidi="hi_IN"/>
        </w:rPr>
        <w:t>यहाँ रुकें और यदि आवश्यक हो, तो समूह में सूखी घास या भूसे का चित्र देखें। इस ऑडियो को यहाँ रोकें।</w:t>
      </w:r>
    </w:p>
    <w:p>
      <w:pPr/>
      <w:r>
        <w:rPr>
          <w:lang w:val="hi_IN" w:bidi="hi_IN"/>
        </w:rPr>
      </w:r>
      <w:r>
        <w:rPr>
          <w:lang w:val="hi_IN" w:bidi="hi_IN"/>
        </w:rPr>
        <w:t xml:space="preserve">गायक यह कल्पना करते हैं कि शत्रु कह रहा है कि वह इस्राएलियों का पीछा करना और उन्हें बंदी बनाना चाहता है। शत्रु </w:t>
      </w:r>
      <w:r>
        <w:rPr>
          <w:b/>
          <w:lang w:val="hi_IN" w:bidi="hi_IN"/>
        </w:rPr>
        <w:t>लूट का माल</w:t>
      </w:r>
      <w:r>
        <w:rPr>
          <w:lang w:val="hi_IN" w:bidi="hi_IN"/>
        </w:rPr>
        <w:t xml:space="preserve"> बाँटना चाहता है या लूट लेना चाहता है। लूट का माल वे वस्तुएँ हैं जिन्हें कोई सेना अपने पराजित शत्रुओं से छीनती है, जैसे कि पशु, धन, भोजन या अन्य सामग्री।</w:t>
      </w:r>
    </w:p>
    <w:p>
      <w:pPr/>
      <w:r>
        <w:rPr>
          <w:lang w:val="hi_IN" w:bidi="hi_IN"/>
        </w:rPr>
      </w:r>
      <w:r>
        <w:rPr>
          <w:lang w:val="hi_IN" w:bidi="hi_IN"/>
        </w:rPr>
        <w:t>यहाँ रुकें और समूह में चर्चा करें कि आप लूट का माल के लिए किस शब्द या वाक्यांश का प्रयोग करेंगे। यदि आपने पहले ही बाइबल की किसी अन्य पुस्तक में इस शब्द का अनुवाद किया है, तो उसी शब्द का प्रयोग करें जिसका प्रयोग आपने वहाँ किया है।</w:t>
      </w:r>
    </w:p>
    <w:p>
      <w:pPr/>
      <w:r>
        <w:rPr>
          <w:lang w:val="hi_IN" w:bidi="hi_IN"/>
        </w:rPr>
      </w:r>
      <w:r>
        <w:rPr>
          <w:b/>
          <w:lang w:val="hi_IN" w:bidi="hi_IN"/>
        </w:rPr>
        <w:t>यह रिकॉर्डिंग का अंत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आसानी से समझ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हर एक सदस्य को भाग के इस अंतिम संस्करण को बताने का अभ्यास करना चाहिए।</w:t>
      </w:r>
    </w:p>
    <w:p>
      <w:pPr/>
      <w:r>
        <w:rPr>
          <w:lang w:val="hi_IN" w:bidi="hi_IN"/>
        </w:rPr>
      </w:r>
      <w:r>
        <w:rPr>
          <w:b/>
          <w:lang w:val="hi_IN" w:bidi="hi_IN"/>
        </w:rPr>
        <w:t>यह रिकॉर्डिंग का अंत है।</w:t>
      </w:r>
      <w:r>
        <w:rPr>
          <w:lang w:val="hi_IN" w:bidi="hi_IN"/>
        </w:rPr>
      </w:r>
      <w:r>
        <w:rPr>
          <w:lang w:val="hi_IN" w:bidi="hi_IN"/>
        </w:rPr>
      </w:r>
    </w:p>
    <w:p>
      <w:pPr/>
      <w:r>
        <w:rPr>
          <w:lang w:val="hi_IN" w:bidi="hi_IN"/>
        </w:rPr>
      </w:r>
    </w:p>
    <w:p>
      <w:pPr>
        <w:pStyle w:val="Heading2"/>
      </w:pPr>
      <w:r>
        <w:rPr>
          <w:lang w:val="hi_IN" w:bidi="hi_IN"/>
        </w:rPr>
        <w:t>निर्गमन 15:11–18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15:11–18 को सुनें और अपने मन में रखें।</w:t>
      </w:r>
    </w:p>
    <w:p>
      <w:pPr/>
      <w:r>
        <w:rPr>
          <w:lang w:val="hi_IN" w:bidi="hi_IN"/>
        </w:rPr>
      </w:r>
      <w:r>
        <w:rPr>
          <w:lang w:val="hi_IN" w:bidi="hi_IN"/>
        </w:rPr>
        <w:t>यदि सम्भव हो, तो निर्गमन 15:11–18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परिचय</w:t>
      </w:r>
    </w:p>
    <w:p>
      <w:pPr/>
      <w:r>
        <w:rPr>
          <w:lang w:val="hi_IN" w:bidi="hi_IN"/>
        </w:rPr>
      </w:r>
      <w:r>
        <w:rPr>
          <w:lang w:val="hi_IN" w:bidi="hi_IN"/>
        </w:rPr>
        <w:t>निर्गमन 15:11–18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ध्यान दें: यह भाग एक गीत है, जो इब्रानी कविता है। हम अनुशंसा करते हैं कि आपका समूह "दूसरा चरण: मंच स्थापित करना" से आगे बढ़ने से पहले "कविता का परिचय मॉड्यूल 1” को पूरा करे। यदि आवश्यकता हो, तो यहाँ रुकें और आपके समूह द्वारा कविता के अनुवाद के बारे में किए गए अनुवाद निर्णयों की समीक्षा करें। इस ऑडियो को यहाँ रोकें।</w:t>
      </w:r>
    </w:p>
    <w:p>
      <w:pPr/>
      <w:r>
        <w:rPr>
          <w:lang w:val="hi_IN" w:bidi="hi_IN"/>
        </w:rPr>
      </w:r>
      <w:r>
        <w:rPr>
          <w:lang w:val="hi_IN" w:bidi="hi_IN"/>
        </w:rPr>
        <w:t>पिछले भाग में, जब इस्राएलियों ने देखा कि यहोवा ने मिस्री सेना को कैसे नष्ट कर दिया, तो इस्राएलियों ने एक गीत गाया। मूसा और इस्राएल के लोगों ने उस विजय के विषय में एक गीत गाना आरम्भ किया जो यहोवा ने मिस्र की सेना पर प्राप्त की थी। इस्राएलियों ने यह घोषणा की कि यहोवा, जिसने मिस्र की सेना को समुद्र में डुबो दिया था, उनका परमेश्वर है। इस्राएलियों ने शत्रु पर यहोवा की सामर्थ के बारे में गाया। इस्राएली बताते हैं कि मिस्री इस्राएलियों को पकड़ना और नाश करना चाहते थे, परन्तु इसके विपरीत यहोवा ने अपनी हवा चलाकर और समुद्र को मिस्री सेना पर लौटा कर उस पूरी सेना को डुबोकर नाश कर दिया।</w:t>
      </w:r>
    </w:p>
    <w:p>
      <w:pPr/>
      <w:r>
        <w:rPr>
          <w:lang w:val="hi_IN" w:bidi="hi_IN"/>
        </w:rPr>
      </w:r>
      <w:r>
        <w:rPr>
          <w:lang w:val="hi_IN" w:bidi="hi_IN"/>
        </w:rPr>
        <w:t>इस भाग में, इस्राएली गीत का ध्यान इस ओर केंद्रित करते हैं कि जब इस्राएली प्रतिज्ञा के देश में प्रवेश करेंगे, तो यहोवा क्या करेगा।</w:t>
      </w:r>
    </w:p>
    <w:p>
      <w:pPr/>
      <w:r>
        <w:rPr>
          <w:lang w:val="hi_IN" w:bidi="hi_IN"/>
        </w:rPr>
      </w:r>
      <w:r>
        <w:rPr>
          <w:lang w:val="hi_IN" w:bidi="hi_IN"/>
        </w:rPr>
        <w:t>गायक यहोवा से यह पूछकर गीत के इस भाग को शुरू करते हैं, "देवताओं में तेरे तुल्य कौन है?" इस्राएली यह उम्मीद नहीं कर रहे हैं कि यहोवा इस्राएलियों को उत्तर दे। इस्राएली यह घोषणा करके एक मज़बूत बयान दे रहे हैं कि यहोवा जितना महान कोई नहीं है। यहोवा जो अद्भुत काम करता है, वह कोई नहीं कर सकता! यहोवा की सामर्थ्य ने पृथ्वी को मिस्र की सेना को निगलने पर मजबूर कर दिया है। यहोवा ने अपने लोगों, इस्राएलियों को बचाया है। यहोवा ने इस्राएलियों को यहोवा के पवित्र निवास की ओर निर्देशित किया है।</w:t>
      </w:r>
    </w:p>
    <w:p>
      <w:pPr/>
      <w:r>
        <w:rPr>
          <w:lang w:val="hi_IN" w:bidi="hi_IN"/>
        </w:rPr>
      </w:r>
      <w:r>
        <w:rPr>
          <w:lang w:val="hi_IN" w:bidi="hi_IN"/>
        </w:rPr>
        <w:t>जब गायकों ने वर्णन किया कि यहोवा ने मिस्र की सेना के साथ क्या किया, तब गायक कल्पना करने लगते हैं कि क्या होगा। गायकों का कहना है कि जब अन्य लोग सुनेंगे कि यहोवा ने क्या किया है, तो वे लोग डरेंगे। इस्राएली गायक अन्य राष्ट्रों के भय का वर्णन करने के लिए विशेष और अतिशयोक्ति वाली भाषा का प्रयोग करते हैं। गायक डर का वर्णन करने के लिए कई अलग-अलग शब्दों या वाक्यांशों का प्रयोग करते हैं।</w:t>
      </w:r>
    </w:p>
    <w:p>
      <w:pPr/>
      <w:r>
        <w:rPr>
          <w:lang w:val="hi_IN" w:bidi="hi_IN"/>
        </w:rPr>
      </w:r>
      <w:r>
        <w:rPr>
          <w:lang w:val="hi_IN" w:bidi="hi_IN"/>
        </w:rPr>
        <w:t>यहाँ रुकें और चर्चा करेंः किसी ऐसे व्यक्ति के बारे में एक प्रसिद्ध कहानी बताएं जो बहुत डरता है। यदि आपके पास इस तरह की कहानी नहीं है, तो किसी ऐसे व्यक्ति के बारे में एक कहानी बताएं जिसे आप जानते हैं जो डर गया था या उस समय के बारे में जब आप बहुत डर गए थे। आप क्या करते हैं या क्या कहते हैं जो सुनने वालों को यह दिखाता है कि वह व्यक्ति बहुत डरा हुआ था? इस ऑडियो को यहाँ रोकें।</w:t>
      </w:r>
    </w:p>
    <w:p>
      <w:pPr/>
      <w:r>
        <w:rPr>
          <w:lang w:val="hi_IN" w:bidi="hi_IN"/>
        </w:rPr>
      </w:r>
      <w:r>
        <w:rPr>
          <w:lang w:val="hi_IN" w:bidi="hi_IN"/>
        </w:rPr>
        <w:t>गायक इस्राएल के भविष्य के चार शत्रुओं का उल्लेख करते हैं: पलिश्ती, एदोम, मोआब और कनान के लोग। पलिश्तीन के लोगों को पलिश्ती कहा जाता है। पलिश्ती प्रतिज्ञा किए गए देश के दक्षिण-पश्चिमी हिस्से में समुद्र के किनारे रहते थे। एदोम और मोआब प्रतिज्ञा किए गए देश में नहीं हैं, लेकिन इस्राएलियों को प्रतिज्ञा किए गए देश की ओर जाते समय उन देशों से होकर गुजरना होगा। एदोम के लोग, एदोमी, एसाव के वंशज थे। एदोमी एदोम में रहते थे, जो मृत सागर के दक्षिण-पूर्व में था। मोआब के लोग, मोआबी, लूत के वंशज थे। मोआबी मृत सागर के पूर्व के क्षेत्र में रहते हैं। मोआब एदोम के उत्तर में था। कनान वह क्षेत्र है जो यरदन नदी के पूर्व में और भूमध्य सागर के पश्चिम में स्थित भूमि का क्षेत्र है। कनान ही वह देश था जिसका वादा यहोवा ने अब्राहम और याकूब के वंशजों से किया था।</w:t>
      </w:r>
    </w:p>
    <w:p>
      <w:pPr/>
      <w:r>
        <w:rPr>
          <w:lang w:val="hi_IN" w:bidi="hi_IN"/>
        </w:rPr>
      </w:r>
      <w:r>
        <w:rPr>
          <w:lang w:val="hi_IN" w:bidi="hi_IN"/>
        </w:rPr>
        <w:t>यहाँ रुकें और एक नक्शा देखें जो पलिश्तीन, एदोम, मोआब और कनान के क्षेत्रों को दिखाता है। इस ऑडियो को यहाँ रोकें।</w:t>
      </w:r>
    </w:p>
    <w:p>
      <w:pPr/>
      <w:r>
        <w:rPr>
          <w:lang w:val="hi_IN" w:bidi="hi_IN"/>
        </w:rPr>
      </w:r>
      <w:r>
        <w:rPr>
          <w:lang w:val="hi_IN" w:bidi="hi_IN"/>
        </w:rPr>
        <w:t>गायक कहते हैं कि उनके शत्रु तब तक पत्थर के समान स्थिर रहेंगे, जब तक यहोवा इस्राएलियों को उन शत्रुओं के सामने से सुरक्षित पार न ले जाएँ। यहोवा इस्राएलियों को ले जाकर यहोवा के अपने पर्वत पर बसाएगा। गायक यहोवा द्वारा इस्राएलियों को बसाने के लिए उस चित्र का प्रयोग करते हैं, जैसे एक किसान बाग लगाता है और उसे स्थापित करता है। पर्वत शायद उस पर्वतीय क्षेत्र की ओर संकेत करता है जिसे यहोवा ने याकूब और उसके वंशजों, अर्थात इस्राएलियों को देने की प्रतिज्ञा की थी। सबसे पहले, गायक उस पर्वत का वर्णन इस प्रकार करते हैं, "वह स्थान जिसे यहोवा ने अपने निवास के लिए बनाया है।" फिर, गायक उस स्थान को एक निवासस्थान या पवित्र स्थान कहते हैं, जिसे यहोवा की आराधना के लिए अलग रखा गया था।</w:t>
      </w:r>
    </w:p>
    <w:p>
      <w:pPr/>
      <w:r>
        <w:rPr>
          <w:lang w:val="hi_IN" w:bidi="hi_IN"/>
        </w:rPr>
      </w:r>
      <w:r>
        <w:rPr>
          <w:lang w:val="hi_IN" w:bidi="hi_IN"/>
        </w:rPr>
        <w:t>गायक यह घोषित करते हुए गीत का समापन करते हैं कि यहोवा उनका राजा है जो हमेशा के लिए शासन करेगा। निर्गमन की पुस्तक में यह पहली बार है कि कहानीकार ने मिस्र के राजा फ़िरौन के अलावा किसी और को राजा के रूप में संदर्भित किया है।</w:t>
      </w:r>
    </w:p>
    <w:p>
      <w:pPr/>
      <w:r>
        <w:rPr>
          <w:lang w:val="hi_IN" w:bidi="hi_IN"/>
        </w:rPr>
      </w:r>
      <w:r>
        <w:rPr>
          <w:lang w:val="hi_IN" w:bidi="hi_IN"/>
        </w:rPr>
        <w:t>अगले भाग में, हम यह जानेंगे कि यह गीत तुरंत ही अत्यंत लोकप्रिय हो गया। मरियम ने तुरन्त ही स्त्रियों को यह गीत सिखा दिया।</w:t>
      </w:r>
    </w:p>
    <w:p>
      <w:pPr/>
      <w:r>
        <w:rPr>
          <w:lang w:val="hi_IN" w:bidi="hi_IN"/>
        </w:rPr>
      </w:r>
      <w:r>
        <w:rPr>
          <w:b/>
          <w:lang w:val="hi_IN" w:bidi="hi_IN"/>
        </w:rPr>
        <w:t>यह रिकॉर्डिंग का अन्त है।</w:t>
      </w:r>
      <w:r>
        <w:rPr>
          <w:lang w:val="hi_IN" w:bidi="hi_IN"/>
        </w:rPr>
      </w:r>
    </w:p>
    <w:p>
      <w:pPr>
        <w:pStyle w:val="Heading3"/>
      </w:pPr>
      <w:r>
        <w:rPr>
          <w:lang w:val="hi_IN" w:bidi="hi_IN"/>
        </w:rPr>
        <w:t>घटनाओं को समझाना</w:t>
      </w:r>
    </w:p>
    <w:p>
      <w:pPr/>
      <w:r>
        <w:rPr>
          <w:lang w:val="hi_IN" w:bidi="hi_IN"/>
        </w:rPr>
      </w:r>
      <w:r>
        <w:rPr>
          <w:lang w:val="hi_IN" w:bidi="hi_IN"/>
        </w:rPr>
        <w:t>निर्गमन 15:11–18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भागों, पात्रों और परिवेश को परिभाषित करेगा। फिर समूह इस भाग को अपने मन में समझने की कोशिश करेगा।</w:t>
      </w:r>
    </w:p>
    <w:p>
      <w:pPr/>
      <w:r>
        <w:rPr>
          <w:lang w:val="hi_IN" w:bidi="hi_IN"/>
        </w:rPr>
      </w:r>
      <w:r>
        <w:rPr>
          <w:lang w:val="hi_IN" w:bidi="hi_IN"/>
        </w:rPr>
        <w:t>यह भाग एक गीत का दूसरा भाग है जिसे गायक ने दो पदों या भागों में बाँटा है।</w:t>
      </w:r>
    </w:p>
    <w:p>
      <w:pPr/>
      <w:r>
        <w:rPr>
          <w:lang w:val="hi_IN" w:bidi="hi_IN"/>
        </w:rPr>
      </w:r>
      <w:r>
        <w:rPr>
          <w:b/>
          <w:lang w:val="hi_IN" w:bidi="hi_IN"/>
        </w:rPr>
        <w:t>पहले भाग में</w:t>
      </w:r>
      <w:r>
        <w:rPr>
          <w:lang w:val="hi_IN" w:bidi="hi_IN"/>
        </w:rPr>
        <w:t>: इस्राएली यह घोषणा करते हैं कि यहोवा के समान कोई और ईश्वर नहीं है। आसपास के लोग उन महान कामों के बारे में सुनते हैं जो यहोवा ने इस्राएलियों के लिए किए हैं। इस्राएल के सभी शत्रु डर से काँपेंगे।</w:t>
      </w:r>
    </w:p>
    <w:p>
      <w:pPr/>
      <w:r>
        <w:rPr>
          <w:lang w:val="hi_IN" w:bidi="hi_IN"/>
        </w:rPr>
      </w:r>
      <w:r>
        <w:rPr>
          <w:b/>
          <w:lang w:val="hi_IN" w:bidi="hi_IN"/>
        </w:rPr>
        <w:t>दूसरे भाग में</w:t>
      </w:r>
      <w:r>
        <w:rPr>
          <w:lang w:val="hi_IN" w:bidi="hi_IN"/>
        </w:rPr>
        <w:t>: इस्राएली यह गाते हैं कि यहोवा ने इस्राएलियों को दासत्व से मोल लिया है और वह उन्हें उस स्थान पर ले जाएगा जिसे यहोवा ने इस्राएलियों के लिए तैयार किया है। यहोवा हमेशा के लिए राजा के रूप में शासन करेगा।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मिस्री सेना</w:t>
      </w:r>
    </w:p>
    <w:p>
      <w:pPr>
        <w:pStyle w:val="ListBullet"/>
        <w:spacing w:line="240" w:lineRule="auto"/>
        <w:ind w:left="720"/>
      </w:pPr>
      <w:r>
        <w:rPr>
          <w:lang w:val="hi_IN" w:bidi="hi_IN"/>
        </w:rPr>
      </w:r>
      <w:r>
        <w:rPr>
          <w:lang w:val="hi_IN" w:bidi="hi_IN"/>
        </w:rPr>
        <w:t>एदोम के प्रधान</w:t>
      </w:r>
    </w:p>
    <w:p>
      <w:pPr>
        <w:pStyle w:val="ListBullet"/>
        <w:spacing w:line="240" w:lineRule="auto"/>
        <w:ind w:left="720"/>
      </w:pPr>
      <w:r>
        <w:rPr>
          <w:lang w:val="hi_IN" w:bidi="hi_IN"/>
        </w:rPr>
      </w:r>
      <w:r>
        <w:rPr>
          <w:lang w:val="hi_IN" w:bidi="hi_IN"/>
        </w:rPr>
        <w:t>मोआब के अगुवे</w:t>
      </w:r>
    </w:p>
    <w:p>
      <w:pPr>
        <w:pStyle w:val="ListBullet"/>
        <w:spacing w:line="240" w:lineRule="auto"/>
        <w:ind w:left="720"/>
      </w:pPr>
      <w:r>
        <w:rPr>
          <w:lang w:val="hi_IN" w:bidi="hi_IN"/>
        </w:rPr>
      </w:r>
      <w:r>
        <w:rPr>
          <w:lang w:val="hi_IN" w:bidi="hi_IN"/>
        </w:rPr>
        <w:t>और कनान में रहने वाले लोग</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भाग एक गीत है। गीत के बोल या शब्द एक प्रकार की कविता होते हैं। मूसा ने यह गीत सामान्य इब्रानी काव्य की विधियों या तरीकों का प्रयोग करके बनाया।</w:t>
      </w:r>
    </w:p>
    <w:p>
      <w:pPr/>
      <w:r>
        <w:rPr>
          <w:lang w:val="hi_IN" w:bidi="hi_IN"/>
        </w:rPr>
      </w:r>
      <w:r>
        <w:rPr>
          <w:lang w:val="hi_IN" w:bidi="hi_IN"/>
        </w:rPr>
        <w:t>यहाँ रुकें और समूह में समीक्षा करें: हम सुझाव देते हैं कि आपका समूह “कविता का परिचय मॉड्यूल 2 और 3” पूरा करने के बाद ही "तीसरा चरण: दृश्यों को परिभाषित करना" को आगे बढ़ाए। यदि आपके समूह ने कविता की परिचय पूरी कर ली है, तो एक-दूसरे को याद दिलाएं कि कवि भाषा का प्रयोग किन विशेष तरीकों से करते हैं। इब्रानी कविताओं में कवियों द्वारा भाषा का प्रयोग करने के सबसे आम तरीके क्या हैं? इस ऑडियो को यहाँ रोकें।</w:t>
      </w:r>
    </w:p>
    <w:p>
      <w:pPr/>
      <w:r>
        <w:rPr>
          <w:lang w:val="hi_IN" w:bidi="hi_IN"/>
        </w:rPr>
      </w:r>
      <w:r>
        <w:rPr>
          <w:lang w:val="hi_IN" w:bidi="hi_IN"/>
        </w:rPr>
        <w:t>इस कविता-गीत में कुल चार पद हैं। इस भाग में, हम पिछले दो अंतरो पर चर्चा करेंगे। आपको पिछले भाग से याद होगा कि मूसा ने इन पदों को एक आराधना की एक संरचना में रचा था। गीत के प्रत्येक पद में लोग स्तुति के वचन कहते हैं, यहोवा पर अपनी विश्वास की घोषणा करते हैं या स्वीकार करते हैं, और उन कामों का वर्णन करते हैं जो यहोवा ने किए हैं या करेगा।</w:t>
      </w:r>
    </w:p>
    <w:p>
      <w:pPr/>
      <w:r>
        <w:rPr>
          <w:lang w:val="hi_IN" w:bidi="hi_IN"/>
        </w:rPr>
      </w:r>
      <w:r>
        <w:rPr>
          <w:lang w:val="hi_IN" w:bidi="hi_IN"/>
        </w:rPr>
        <w:t>पिछले भाग में, या गीत के पहले दो पदों में, मूसा और इस्राएल के लोगों ने उस विजय के विषय में यह गीत गाना आरम्भ किया जो यहोवा ने मिस्र की सेना पर प्राप्त की थी। मूसा और इस्राएली घोषणा करते हैं कि यहोवा, जिसने मिस्री सेना को समुद्र में डुबो दिया, वही उनका परमेश्वर है। इस्राएलियों ने शत्रु पर यहोवा की सामर्थ के बारे में गाया। इस्राएली बताते हैं कि मिस्री इस्राएलियों को पकड़ना और नाश करना चाहते थे, परन्तु इसके विपरीत यहोवा ने अपनी हवा चलाकर और समुद्र को मिस्री सेना पर लौटा कर उस पूरी सेना को डुबोकर नाश कर दिया।</w:t>
      </w:r>
    </w:p>
    <w:p>
      <w:pPr/>
      <w:r>
        <w:rPr>
          <w:lang w:val="hi_IN" w:bidi="hi_IN"/>
        </w:rPr>
      </w:r>
      <w:r>
        <w:rPr>
          <w:lang w:val="hi_IN" w:bidi="hi_IN"/>
        </w:rPr>
        <w:t>इस भाग में, गायक गीत का ध्यान यहोवा द्वारा किए गए सभी कामों के महत्व के बारे में गाने की ओर केंद्रित करते हैं। इस भाग के पहले हिस्से में, गायक यहोवा की स्तुति करके कविता-गीत के तीसरे भाग को शुरू करते हैं। गायक यहोवा से दो समानांतर प्रश्न पूछते हैं, जिनका उत्तर वे यहोवा से देने की उम्मीद नहीं करते क्योंकि उत्तर स्पष्ट है। प्रत्येक प्रश्न का उत्तर यह है, "कोई भी नहीं।"</w:t>
      </w:r>
    </w:p>
    <w:p>
      <w:pPr/>
      <w:r>
        <w:rPr>
          <w:lang w:val="hi_IN" w:bidi="hi_IN"/>
        </w:rPr>
      </w:r>
      <w:r>
        <w:rPr>
          <w:lang w:val="hi_IN" w:bidi="hi_IN"/>
        </w:rPr>
        <w:t xml:space="preserve">पहले प्रश्न में, गायक पूछते हैं, "हे यहोवा, देवताओं में तेरे समान कौन है?" अपने प्रश्न से, गायक यह कह रहे हैं कि यहोवा अन्य जातियों के देवताओं से अलग है। कोई भी उन देवताओं की तुलना यहोवा से नहीं कर सकता। दूसरे प्रश्न में, गायक पहले प्रश्न का विस्तार करते हुए कुछ तरीकों की घोषणा करते हैं कि यहोवा विशेष या अद्वितीय है। सबसे पहले, यहोवा पवित्रता के कारण महाप्रतापी या महिमापूर्ण है। जब गायक यहोवा की पवित्रता के बारे में बताते हैं, तो वे यह कह रहे हैं कि यहोवा पूरी तरह से अच्छा, पूरी तरह से शुद्ध, सामर्थी और महाप्रतापी है। गायक यह कह रहे हैं कि यहोवा अपनी सामर्थ्य में अद्भुत है। यहोवा अन्य हर एक प्राणी या झूठे देवता से अलग हो गया है। इसके बाद, यहोवा महिमापूर्ण कामों में अद्भुत है। गायक कह रहे हैं कि यहोवा भय, आदर और स्तुति के योग्य है </w:t>
      </w:r>
    </w:p>
    <w:p>
      <w:pPr/>
      <w:r>
        <w:rPr>
          <w:lang w:val="hi_IN" w:bidi="hi_IN"/>
        </w:rPr>
      </w:r>
      <w:r>
        <w:rPr>
          <w:lang w:val="hi_IN" w:bidi="hi_IN"/>
        </w:rPr>
        <w:t>यहाँ रुकें और चर्चा करें कि आप इन दोनों प्रश्नों का अनुवाद कैसे करेंगे। यदि लोग आपकी भाषा में इस प्रकार के प्रश्न नहीं पूछते हैं, तो आप प्रश्नों का अनुवाद कथनों के रूप में कर सकते हैं। या आप पहला प्रश्न पूछ सकते हैं और एक कथन के साथ प्रश्न का उत्तर दे सकते हैं। उदाहरण के लिए, "हे यहोवा, देवताओं में तेरे समान कौन है? तू सभी देवताओं से अधिक सामर्थी है। हर कोई तुझसे डरता है और तेरी स्तुति करेगा, क्योंकि तू अद्भुत काम करता है।" इस ऑडियो को यहाँ रोकें।</w:t>
      </w:r>
    </w:p>
    <w:p>
      <w:pPr/>
      <w:r>
        <w:rPr>
          <w:lang w:val="hi_IN" w:bidi="hi_IN"/>
        </w:rPr>
      </w:r>
      <w:r>
        <w:rPr>
          <w:lang w:val="hi_IN" w:bidi="hi_IN"/>
        </w:rPr>
        <w:t>गायक फिर यह स्वीकार करते हैं कि वे क्यों मानते हैं कि कोई और देवता यहोवा के समान नहीं है। गायक तीन अद्भुत काम बताते हैं जो यहोवा ने उनके लिए किए हैं। मूल भाषा में, ये तीनों चीजें एक ही ध्वनि से शुरू होती हैं। गायकों ने ऐसा इसलिए किया ताकि गीत सुन्दर सुनाई दे और उसके विचारों को याद रखना आसान हो सके।</w:t>
      </w:r>
    </w:p>
    <w:p>
      <w:pPr/>
      <w:r>
        <w:rPr>
          <w:lang w:val="hi_IN" w:bidi="hi_IN"/>
        </w:rPr>
      </w:r>
      <w:r>
        <w:rPr>
          <w:lang w:val="hi_IN" w:bidi="hi_IN"/>
        </w:rPr>
        <w:t>यहाँ रुकें और समूह में चर्चा करें: आपकी भाषा में कवि गीत को सुन्दर और समझने में आसान बनाने के लिए कौन-कौन सी विधियाँ या तरीके प्रयोग करते हैं? इस बात पर विचार करें कि जब आप गीत के अगले भाग का अनुवाद करने का निर्णय लेते हैं, तब आप इन तकनीकों को अपने अनुवाद में कैसे शामिल कर सकते हैं। इस ऑडियो को यहाँ रोकें।</w:t>
      </w:r>
    </w:p>
    <w:p>
      <w:pPr/>
      <w:r>
        <w:rPr>
          <w:lang w:val="hi_IN" w:bidi="hi_IN"/>
        </w:rPr>
      </w:r>
      <w:r>
        <w:rPr>
          <w:lang w:val="hi_IN" w:bidi="hi_IN"/>
        </w:rPr>
        <w:t>सबसे पहले, यहोवा ने यहोवा का दाहिना हाथ बढ़ाया, और पृथ्वी ने इस्राएलियों के शत्रुओं को निगल लिया। हम कहानी से जानते हैं कि जब समुद्र ने मिस्रियों को ढक लिया तो मिस्री लोग मर गए। गायक रचनात्मक भाषा का प्रयोग यह दिखाने के लिए कर रहे हैं कि गायकों के शत्रु मर गए हैं। जब किसी व्यक्ति की मृत्यु होती है, तो आमतौर पर कोई मृत व्यक्ति को धरती में कब्र में दफना देता है। इसके बाद, गायक घोषणा करते हैं कि यहोवा ने लोगों की अगुवाई की, यहोवा ने अपने अटल या वफादार प्रेम से छुड़ाया या बचाया। मूल भाषा में, अटल प्रेम उस व्यक्ति का वर्णन करता है जिसका प्रेम समर्पित है और जो दूसरे व्यक्ति के साथ की गई अपनी वाचा या दृढ़ प्रतिज्ञा को को विश्वासयोग्यता से निभाता है। यह प्रेम यहोवा के लोगों के लिए यहोवा की विशेष भावना का वर्णन करता है।</w:t>
      </w:r>
    </w:p>
    <w:p>
      <w:pPr/>
      <w:r>
        <w:rPr>
          <w:lang w:val="hi_IN" w:bidi="hi_IN"/>
        </w:rPr>
      </w:r>
      <w:r>
        <w:rPr>
          <w:lang w:val="hi_IN" w:bidi="hi_IN"/>
        </w:rPr>
        <w:t>यहाँ रुकें और समूह में इस पर चर्चा करें: किसी ऐसे व्यक्ति का वर्णन करें जिसे आप जानते हैं जो लोगों से इस तरह प्रेम करता है। आप अपनी भाषा में "अटल प्रेम" का अनुवाद कैसे करेंगे ताकि इसमें यह विचार शामिल हो कि कोई व्यक्ति अपने आप को किसी दूसरे व्यक्ति के प्रति समर्पित करता है या उस व्यक्ति के प्रति विश्वासयोग्य और वफादार है? इस ऑडियो को यहाँ रोकें।</w:t>
      </w:r>
    </w:p>
    <w:p>
      <w:pPr/>
      <w:r>
        <w:rPr>
          <w:lang w:val="hi_IN" w:bidi="hi_IN"/>
        </w:rPr>
      </w:r>
      <w:r>
        <w:rPr>
          <w:lang w:val="hi_IN" w:bidi="hi_IN"/>
        </w:rPr>
        <w:t>इसके बाद, गायक घोषणा करते हैं कि यहोवा गायकों को यहोवा की सामर्थ्य से यहोवा के पवित्र निवास की ओर ले जाता है। हम नहीं जानते कि यहोवा का निवास या विश्राम स्थान प्रतिज्ञा किए गए देश या उस पर्वत को दर्शाता है जहाँ यहोवा मूसा से मिला था। वह स्थान पवित्र या अलग किया गया है क्योंकि यहोवा वहाँ है, और यहोवा पवित्र है। मूल भाषा में, चरवाहे यात्रा या विश्राम स्थान के लक्ष्य को संदर्भित करने के लिए "निवास" के लिए इस शब्द का प्रयोग करते थे। हो सकता है कि लोग इस शब्द का प्रयोग किसी भी स्थान को संदर्भित करने के लिए कर रहे हों जहाँ यहोवा लोगों का अगुवाई करता है या उनका मार्गदर्शन करता है ताकि लोग सुरक्षा में आराम कर सकें।</w:t>
      </w:r>
    </w:p>
    <w:p>
      <w:pPr/>
      <w:r>
        <w:rPr>
          <w:lang w:val="hi_IN" w:bidi="hi_IN"/>
        </w:rPr>
      </w:r>
      <w:r>
        <w:rPr>
          <w:lang w:val="hi_IN" w:bidi="hi_IN"/>
        </w:rPr>
        <w:t>यहाँ रुकें और चर्चा करें: एक लंबी यात्रा पर जाने और अन्त में गंतव्य पहुँचने के बारे में एक कहानी सुनाएँ। ध्यान से सुनें कि कहानीकार उस स्थान का वर्णन कैसे करता है जहाँ वे अंत में रुकते हैं और आराम करते हैं। इस ऑडियो को यहाँ रोकें।</w:t>
      </w:r>
    </w:p>
    <w:p>
      <w:pPr/>
      <w:r>
        <w:rPr>
          <w:lang w:val="hi_IN" w:bidi="hi_IN"/>
        </w:rPr>
      </w:r>
      <w:r>
        <w:rPr>
          <w:lang w:val="hi_IN" w:bidi="hi_IN"/>
        </w:rPr>
        <w:t>गायक भविष्य में होने वाली चीजों का वर्णन करना शुरू कर देते हैं। गायक एक सामान्य कथन से शुरुआत करते हैं: "लोग सुनेंगे और काँप उठेंगे, या डर से थरथराएँगे।" गायक अगले चार समानांतर वाक्यों में इस विचार को और गहराई से बताते हैं। गायक वर्णन करते हैं कि उनके अलग-अलग शत्रु यहोवा द्वारा किए गए अद्भुत कामों के प्रति कैसे प्रतिक्रिया देंगे। गायक इस्राएल के भविष्य के चार शत्रुओं का उल्लेख करते हैं: पलिश्तिन, एदोम, मोआब और कनान के लोग।</w:t>
      </w:r>
    </w:p>
    <w:p>
      <w:pPr/>
      <w:r>
        <w:rPr>
          <w:lang w:val="hi_IN" w:bidi="hi_IN"/>
        </w:rPr>
      </w:r>
      <w:r>
        <w:rPr>
          <w:lang w:val="hi_IN" w:bidi="hi_IN"/>
        </w:rPr>
        <w:t>यहाँ रुकें और एक नक्शा देखें जो पलिश्तीन, एदोम, मोआब और कनान के क्षेत्रों को दिखाता है। इस ऑडियो को यहाँ रोकें।</w:t>
      </w:r>
    </w:p>
    <w:p>
      <w:pPr/>
      <w:r>
        <w:rPr>
          <w:lang w:val="hi_IN" w:bidi="hi_IN"/>
        </w:rPr>
      </w:r>
      <w:r>
        <w:rPr>
          <w:lang w:val="hi_IN" w:bidi="hi_IN"/>
        </w:rPr>
        <w:t>गायक बताते हैं कि ये लोग समान अर्थ वाले शब्दों का प्रयोग करके कैसे प्रतिक्रिया देते हैं। पलिश्तिन में रहने वाले लोग पीड़ा से ग्रस्त होंगे या गहरे संकट से घिर जाएँगे। यह विचार प्रसव के दौरान एक स्त्री द्वारा अनुभव किए जाने वाले पीड़ा के समान है। गायक रचनात्मक भाषा का प्रयोग कर रहे हैं जब वे पीड़ा के विषय में इस प्रकार बात करते हैं मानो वह कोई व्यक्ति हो जो किसी वस्तु को बड़ी ताकत से जकड़ता है या पकड़ता है। गायक कह रहे हैं कि पलिश्तिन के लोग इतने डरे हुए हैं कि लोग दर्द में हैं।</w:t>
      </w:r>
    </w:p>
    <w:p>
      <w:pPr/>
      <w:r>
        <w:rPr>
          <w:lang w:val="hi_IN" w:bidi="hi_IN"/>
        </w:rPr>
      </w:r>
      <w:r>
        <w:rPr>
          <w:lang w:val="hi_IN" w:bidi="hi_IN"/>
        </w:rPr>
        <w:t>यहाँ रुकें और चर्चा करें कि आप अपनी भाषा में इस विचार का अनुवाद कैसे करेंगे कि पलिश्तिन में रहने वाले लोगों को पीड़ा या दर्द ने जकड़ लिया है। इस ऑडियो को यहाँ रोकें।</w:t>
      </w:r>
    </w:p>
    <w:p>
      <w:pPr/>
      <w:r>
        <w:rPr>
          <w:lang w:val="hi_IN" w:bidi="hi_IN"/>
        </w:rPr>
      </w:r>
      <w:r>
        <w:rPr>
          <w:lang w:val="hi_IN" w:bidi="hi_IN"/>
        </w:rPr>
        <w:t>एदोम के अधिपति या गोत्र के अगुवे भयभीत हैं। मोआब के अगुवे या पहलवान डर के कारण कांप रहे हैं या थरथरा रहे हैं। कनान में रहने वाले लोग पिघल गए हैं। यह एक विशेष भाषा है जिसका अर्थ है आगे-पीछे जाना, यह दर्शाता है कि लोगों ने अपना साहस खो दिया है। इस विचार का अनुवाद करने का एक संभावित तरीका यह है कि कनान में रहने वाले लोग डर से बेहोश हो जाते हैं या उनका मन भय से कमजोर हो जाता है।</w:t>
      </w:r>
    </w:p>
    <w:p>
      <w:pPr/>
      <w:r>
        <w:rPr>
          <w:lang w:val="hi_IN" w:bidi="hi_IN"/>
        </w:rPr>
      </w:r>
      <w:r>
        <w:rPr>
          <w:lang w:val="hi_IN" w:bidi="hi_IN"/>
        </w:rPr>
        <w:t>यहाँ रुकें और चर्चा करेंः उस कहानी के बारे में सोचें जो आपने दूसरे चरण में उस व्यक्ति के बारे में बताई थी जो डरा हुआ था। आपकी भाषा में ऐसी कौन सी अभिव्यक्तियाँ हैं जो उन लोगों का वर्णन करती हैं जो डरे हुए हैं और अपना साहस खो चुके हैं? आप अपनी भाषा में एदोम, मोआब और कनान के लोगों की प्रतिक्रिया का अनुवाद कैसे करेंगे? इस ऑडियो को यहाँ रोकें।</w:t>
      </w:r>
    </w:p>
    <w:p>
      <w:pPr/>
      <w:r>
        <w:rPr>
          <w:lang w:val="hi_IN" w:bidi="hi_IN"/>
        </w:rPr>
      </w:r>
      <w:r>
        <w:rPr>
          <w:lang w:val="hi_IN" w:bidi="hi_IN"/>
        </w:rPr>
        <w:t>इन सभी लोगों पर "आतंक और अत्यधिक भय छा जाएगा।" मूल भाषा में, आतंक और अत्यधिक भय समान विचार हैं जिनका अर्थ तीव्र डर है, लेकिन अत्यधिक भय में डर के कारण कांपने या थरथराने का भाव भी सम्मिलित है। गायक इन भावनाओं का वर्णन अपने शत्रुओं पर आ पड़ने के रूप में करते हैं, जो यह दर्शाता है कि शत्रुओं को इन भावनाओं की कोई अपेक्षा नहीं थी। यहोवा की महान हाथ या शक्ति के कारण वह आतंक और अत्यधिक भय उत्पन्न हुआ, जिसने इस्राएल के शत्रुओं को पत्थर के समान स्थिर कर दिया। गीत में यह तीसरी बार है जब गायक अपने शत्रुओं की तुलना ऐसी भारी वस्तुओं से करते हैं जो हिल-डुल नहीं सकतीं, जैसे कि पत्थर या सीसे का टुकड़ा।</w:t>
      </w:r>
    </w:p>
    <w:p>
      <w:pPr/>
      <w:r>
        <w:rPr>
          <w:lang w:val="hi_IN" w:bidi="hi_IN"/>
        </w:rPr>
      </w:r>
      <w:r>
        <w:rPr>
          <w:lang w:val="hi_IN" w:bidi="hi_IN"/>
        </w:rPr>
        <w:t>गायक "जब तक तेरी प्रजा के लोग पार न निकल जाएँ" वाक्यांश को दोहराते हैं, जो गीत के पिछले पद या भाग की शुरुआत को दर्शाता है। इस पद में, गायक भविष्य को देख रहे हैं।</w:t>
      </w:r>
    </w:p>
    <w:p>
      <w:pPr/>
      <w:r>
        <w:rPr>
          <w:lang w:val="hi_IN" w:bidi="hi_IN"/>
        </w:rPr>
      </w:r>
      <w:r>
        <w:rPr>
          <w:lang w:val="hi_IN" w:bidi="hi_IN"/>
        </w:rPr>
        <w:t>इस्राएली गायक तीन समानांतर वाक्यांशों के माध्यम से यहोवा पर अपने विश्वास को स्वीकार करते हैं। वाक्यांशों के पहले समूह में, गायक उस समय का इंतजार कर रहे हैं जब यहोवा इस्राएलियों को स्थापित करेगा और उन्हें यहोवा के पर्वत पर बसाएगा। गायक यहोवा द्वारा इस्राएलियों को बसाने के लिए उस चित्र का प्रयोग करते हैं, जैसे एक किसान बाग लगाता है और उसे स्थापित करता है। यह विशेष भाषा लोगों को इस बात की याद दिलाती है कि यहोवा ने अदन की वाटिका को कैसे बनाया और आदम और हव्वा को उस वाटिका में रखा था। इसे कहने का एक और तरीका यह है कि यहोवा लोगों को उस देश में बसाएगा और उन्हें वहाँ रहने देगा।</w:t>
      </w:r>
    </w:p>
    <w:p>
      <w:pPr/>
      <w:r>
        <w:rPr>
          <w:lang w:val="hi_IN" w:bidi="hi_IN"/>
        </w:rPr>
      </w:r>
      <w:r>
        <w:rPr>
          <w:lang w:val="hi_IN" w:bidi="hi_IN"/>
        </w:rPr>
        <w:t>यहाँ रुकें और चर्चा करेंः उस समय के बारे में एक कहानी बताएं जब आप या आपका कोई परिचित किसी नए क्षेत्र में चले गए थे। इस बात पर ध्यान दें कि कहानीकार कैसे वर्णन करता है कि वह व्यक्ति इस नए जगह पर कैसे बसता है और खुद को स्थापित करता है। इस ऑडियो को यहाँ रोकें।</w:t>
      </w:r>
    </w:p>
    <w:p>
      <w:pPr/>
      <w:r>
        <w:rPr>
          <w:lang w:val="hi_IN" w:bidi="hi_IN"/>
        </w:rPr>
      </w:r>
      <w:r>
        <w:rPr>
          <w:lang w:val="hi_IN" w:bidi="hi_IN"/>
        </w:rPr>
        <w:t>यहोवा लोगों को यहोवा के पर्वत या यहोवा की मीरास के पर्वत पर ले जाता है। यह शायद उस पर्वतीय क्षेत्र की ओर संकेत करता है जिसे यहोवा ने याकूब और उसके वंशजों, अर्थात इस्राएलियों को देने की प्रतिज्ञा की थी। गायक प्रतिज्ञा किए गए देश में पर्वत के अर्थ को गहरा करने के लिए दो समूहों के समानांतर वाक्यांशों का प्रयोग करते हैं। सबसे पहले, गायक उस पर्वत का वर्णन इस प्रकार करते हैं, "वह स्थान जिसे यहोवा ने अपने निवास के लिए बनाया है।" फिर, गायक उस स्थान को एक निवासस्थान या पवित्र स्थान कहते हैं, जिसे यहोवा की आराधना के लिए अलग किया गया था। यहोवा ने इस निवासस्थान को स्थापित किया है या खड़ा किया है।</w:t>
      </w:r>
    </w:p>
    <w:p>
      <w:pPr/>
      <w:r>
        <w:rPr>
          <w:lang w:val="hi_IN" w:bidi="hi_IN"/>
        </w:rPr>
      </w:r>
      <w:r>
        <w:rPr>
          <w:lang w:val="hi_IN" w:bidi="hi_IN"/>
        </w:rPr>
        <w:t>गायक यह घोषित करते हुए गीत का समापन करते हैं कि यहोवा उनका राजा है जो हमेशा के लिए शासन करेगा। निर्गमन की पुस्तक में यह पहली बार है कि किसी ने फ़िरौन के अलावा किसी और को राजा के रूप में संदर्भित किया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p>
    <w:p>
      <w:pPr/>
      <w:r>
        <w:rPr>
          <w:lang w:val="hi_IN" w:bidi="hi_IN"/>
        </w:rPr>
      </w:r>
      <w:r>
        <w:rPr>
          <w:b/>
          <w:lang w:val="hi_IN" w:bidi="hi_IN"/>
        </w:rPr>
        <w:t>यह रिकार्डिंग का अंत है।</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15:11–18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 xml:space="preserve">इस चरण में, समूह इस भाग को नाटक के रूप में प्रस्तुत करेगा। </w:t>
      </w:r>
    </w:p>
    <w:p>
      <w:pPr/>
      <w:r>
        <w:rPr>
          <w:lang w:val="hi_IN" w:bidi="hi_IN"/>
        </w:rPr>
      </w:r>
      <w:r>
        <w:rPr>
          <w:lang w:val="hi_IN" w:bidi="hi_IN"/>
        </w:rPr>
        <w:t>इस भाग के दो हिस्से हैं।</w:t>
      </w:r>
    </w:p>
    <w:p>
      <w:pPr/>
      <w:r>
        <w:rPr>
          <w:lang w:val="hi_IN" w:bidi="hi_IN"/>
        </w:rPr>
      </w:r>
      <w:r>
        <w:rPr>
          <w:lang w:val="hi_IN" w:bidi="hi_IN"/>
        </w:rPr>
        <w:t xml:space="preserve">इस भाग के पात्रों में शामिल हैं: </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मिस्री सेना</w:t>
      </w:r>
    </w:p>
    <w:p>
      <w:pPr>
        <w:pStyle w:val="ListBullet"/>
        <w:spacing w:line="240" w:lineRule="auto"/>
        <w:ind w:left="720"/>
      </w:pPr>
      <w:r>
        <w:rPr>
          <w:lang w:val="hi_IN" w:bidi="hi_IN"/>
        </w:rPr>
      </w:r>
      <w:r>
        <w:rPr>
          <w:lang w:val="hi_IN" w:bidi="hi_IN"/>
        </w:rPr>
        <w:t>एदोम के प्रधान</w:t>
      </w:r>
    </w:p>
    <w:p>
      <w:pPr>
        <w:pStyle w:val="ListBullet"/>
        <w:spacing w:line="240" w:lineRule="auto"/>
        <w:ind w:left="720"/>
      </w:pPr>
      <w:r>
        <w:rPr>
          <w:lang w:val="hi_IN" w:bidi="hi_IN"/>
        </w:rPr>
      </w:r>
      <w:r>
        <w:rPr>
          <w:lang w:val="hi_IN" w:bidi="hi_IN"/>
        </w:rPr>
        <w:t>मोआब के अगुवे</w:t>
      </w:r>
    </w:p>
    <w:p>
      <w:pPr>
        <w:pStyle w:val="ListBullet"/>
        <w:spacing w:line="240" w:lineRule="auto"/>
        <w:ind w:left="720"/>
      </w:pPr>
      <w:r>
        <w:rPr>
          <w:lang w:val="hi_IN" w:bidi="hi_IN"/>
        </w:rPr>
      </w:r>
      <w:r>
        <w:rPr>
          <w:lang w:val="hi_IN" w:bidi="hi_IN"/>
        </w:rPr>
        <w:t>और कनान में रहने वाले लोग</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रूपरेखा और घटनाओं के 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मूसा और इस्राएली यहोवा के लिए अपना विजय का गीत गाते हैं:</w:t>
      </w:r>
    </w:p>
    <w:p>
      <w:pPr/>
      <w:r>
        <w:rPr>
          <w:lang w:val="hi_IN" w:bidi="hi_IN"/>
        </w:rPr>
      </w:r>
      <w:r>
        <w:rPr>
          <w:lang w:val="hi_IN" w:bidi="hi_IN"/>
        </w:rPr>
        <w:t>हे यहोवा, देवताओं में तेरे समान कौन है?</w:t>
      </w:r>
    </w:p>
    <w:p>
      <w:pPr/>
      <w:r>
        <w:rPr>
          <w:lang w:val="hi_IN" w:bidi="hi_IN"/>
        </w:rPr>
      </w:r>
      <w:r>
        <w:rPr>
          <w:lang w:val="hi_IN" w:bidi="hi_IN"/>
        </w:rPr>
        <w:t xml:space="preserve">तू सभी देवताओं से अधिक सामर्थी है। </w:t>
      </w:r>
    </w:p>
    <w:p>
      <w:pPr/>
      <w:r>
        <w:rPr>
          <w:lang w:val="hi_IN" w:bidi="hi_IN"/>
        </w:rPr>
      </w:r>
      <w:r>
        <w:rPr>
          <w:lang w:val="hi_IN" w:bidi="hi_IN"/>
        </w:rPr>
        <w:t xml:space="preserve">हर कोई तुझसे डरता है और तेरी स्तुति करेगा, क्योंकि तू अद्भुत काम करता है।" </w:t>
      </w:r>
    </w:p>
    <w:p>
      <w:pPr/>
      <w:r>
        <w:rPr>
          <w:lang w:val="hi_IN" w:bidi="hi_IN"/>
        </w:rPr>
      </w:r>
      <w:r>
        <w:rPr>
          <w:lang w:val="hi_IN" w:bidi="hi_IN"/>
        </w:rPr>
        <w:t>तूने अपना दाहिना हाथ बढ़ाया;</w:t>
      </w:r>
    </w:p>
    <w:p>
      <w:pPr/>
      <w:r>
        <w:rPr>
          <w:lang w:val="hi_IN" w:bidi="hi_IN"/>
        </w:rPr>
      </w:r>
      <w:r>
        <w:rPr>
          <w:lang w:val="hi_IN" w:bidi="hi_IN"/>
        </w:rPr>
        <w:t>और पृथ्वी ने शत्रु को निगल लिया।</w:t>
      </w:r>
    </w:p>
    <w:p>
      <w:pPr/>
      <w:r>
        <w:rPr>
          <w:lang w:val="hi_IN" w:bidi="hi_IN"/>
        </w:rPr>
      </w:r>
      <w:r>
        <w:rPr>
          <w:lang w:val="hi_IN" w:bidi="hi_IN"/>
        </w:rPr>
        <w:t>नाटक को रोकें। इस्राएली लोगों की भूमिका निभाने वाले लोगों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विस्मय में! यहोवा अत्यंत अद्भुत है। यहोवा सच्चा परमेश्वर है। ये अन्य तथाकथित देवता कुछ भी नहीं हैं; या</w:t>
      </w:r>
    </w:p>
    <w:p>
      <w:pPr>
        <w:pStyle w:val="ListBullet"/>
        <w:spacing w:line="240" w:lineRule="auto"/>
        <w:ind w:left="720"/>
      </w:pPr>
      <w:r>
        <w:rPr>
          <w:lang w:val="hi_IN" w:bidi="hi_IN"/>
        </w:rPr>
      </w:r>
      <w:r>
        <w:rPr>
          <w:lang w:val="hi_IN" w:bidi="hi_IN"/>
        </w:rPr>
        <w:t>यहोवा बहुत सामर्थी है। क्या आपने देखा कि यहोवा ने मिस्र के लोगों को कितनी आसानी से हरा दिया? या</w:t>
      </w:r>
    </w:p>
    <w:p>
      <w:pPr>
        <w:pStyle w:val="ListBullet"/>
        <w:spacing w:line="240" w:lineRule="auto"/>
        <w:ind w:left="720"/>
      </w:pPr>
      <w:r>
        <w:rPr>
          <w:lang w:val="hi_IN" w:bidi="hi_IN"/>
        </w:rPr>
      </w:r>
      <w:r>
        <w:rPr>
          <w:lang w:val="hi_IN" w:bidi="hi_IN"/>
        </w:rPr>
        <w:t>मैं प्रसन्न हूँ। यहोवा बहुत अद्भुत काम करता है। सभी को यहोवा की स्तुति करनी चाहिए।</w:t>
      </w:r>
    </w:p>
    <w:p>
      <w:pPr/>
      <w:r>
        <w:rPr>
          <w:lang w:val="hi_IN" w:bidi="hi_IN"/>
        </w:rPr>
      </w:r>
      <w:r>
        <w:rPr>
          <w:lang w:val="hi_IN" w:bidi="hi_IN"/>
        </w:rPr>
        <w:t>अभिनय करना जारी रखें।</w:t>
      </w:r>
    </w:p>
    <w:p>
      <w:pPr/>
      <w:r>
        <w:rPr>
          <w:lang w:val="hi_IN" w:bidi="hi_IN"/>
        </w:rPr>
      </w:r>
      <w:r>
        <w:rPr>
          <w:lang w:val="hi_IN" w:bidi="hi_IN"/>
        </w:rPr>
        <w:t>तूने अपने अटल प्रेम से उन लोगों की अगुवाई की है जिन्हें तूने छुड़ाया है।</w:t>
      </w:r>
    </w:p>
    <w:p>
      <w:pPr/>
      <w:r>
        <w:rPr>
          <w:lang w:val="hi_IN" w:bidi="hi_IN"/>
        </w:rPr>
      </w:r>
      <w:r>
        <w:rPr>
          <w:lang w:val="hi_IN" w:bidi="hi_IN"/>
        </w:rPr>
        <w:t>अपनी सामर्थ्य से तूने लोगों को अपने पवित्र निवास स्थान तक पहुँचाया है।</w:t>
      </w:r>
    </w:p>
    <w:p>
      <w:pPr/>
      <w:r>
        <w:rPr>
          <w:lang w:val="hi_IN" w:bidi="hi_IN"/>
        </w:rPr>
      </w:r>
      <w:r>
        <w:rPr>
          <w:lang w:val="hi_IN" w:bidi="hi_IN"/>
        </w:rPr>
        <w:t>अन्य जातियों के लोग सुनेंगे; वे डर से काँप उठेंगे;</w:t>
      </w:r>
    </w:p>
    <w:p>
      <w:pPr/>
      <w:r>
        <w:rPr>
          <w:lang w:val="hi_IN" w:bidi="hi_IN"/>
        </w:rPr>
      </w:r>
      <w:r>
        <w:rPr>
          <w:lang w:val="hi_IN" w:bidi="hi_IN"/>
        </w:rPr>
        <w:t>पलिश्तिन के निवासी पीड़ा से व्याकुल हो उठेंगे।</w:t>
      </w:r>
    </w:p>
    <w:p>
      <w:pPr/>
      <w:r>
        <w:rPr>
          <w:lang w:val="hi_IN" w:bidi="hi_IN"/>
        </w:rPr>
      </w:r>
      <w:r>
        <w:rPr>
          <w:lang w:val="hi_IN" w:bidi="hi_IN"/>
        </w:rPr>
        <w:t>अब एदोम के प्रधान भय से घबरा उठेंगे।</w:t>
      </w:r>
    </w:p>
    <w:p>
      <w:pPr/>
      <w:r>
        <w:rPr>
          <w:lang w:val="hi_IN" w:bidi="hi_IN"/>
        </w:rPr>
      </w:r>
      <w:r>
        <w:rPr>
          <w:lang w:val="hi_IN" w:bidi="hi_IN"/>
        </w:rPr>
        <w:t>मोआब के अगुवे थरथरा उठेंगे,</w:t>
      </w:r>
    </w:p>
    <w:p>
      <w:pPr/>
      <w:r>
        <w:rPr>
          <w:lang w:val="hi_IN" w:bidi="hi_IN"/>
        </w:rPr>
      </w:r>
      <w:r>
        <w:rPr>
          <w:lang w:val="hi_IN" w:bidi="hi_IN"/>
        </w:rPr>
        <w:t>कनान के लोग डर के मरे बेहोश हो जाएँगे;</w:t>
      </w:r>
    </w:p>
    <w:p>
      <w:pPr/>
      <w:r>
        <w:rPr>
          <w:lang w:val="hi_IN" w:bidi="hi_IN"/>
        </w:rPr>
      </w:r>
      <w:r>
        <w:rPr>
          <w:lang w:val="hi_IN" w:bidi="hi_IN"/>
        </w:rPr>
        <w:t>उन सभी पर डर और घबराहट आ पड़ेगी।</w:t>
      </w:r>
    </w:p>
    <w:p>
      <w:pPr/>
      <w:r>
        <w:rPr>
          <w:lang w:val="hi_IN" w:bidi="hi_IN"/>
        </w:rPr>
      </w:r>
      <w:r>
        <w:rPr>
          <w:lang w:val="hi_IN" w:bidi="hi_IN"/>
        </w:rPr>
        <w:t>नाटक को रोकें। पलिश्तिन, एदोम, मोआब और कनान के लोगों की भूमिका निभाने वाले लोगों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डरावना है। क्या आपने सुना कि इस्राएलियों के परमेश्वर ने मिस्र की सेना को कैसे नष्ट कर दिया? वह सेना बहुत शक्तिशाली थी। तो फिर हमारे साथ क्या हो सकता है? या</w:t>
      </w:r>
    </w:p>
    <w:p>
      <w:pPr>
        <w:pStyle w:val="ListBullet"/>
        <w:spacing w:line="240" w:lineRule="auto"/>
        <w:ind w:left="720"/>
      </w:pPr>
      <w:r>
        <w:rPr>
          <w:lang w:val="hi_IN" w:bidi="hi_IN"/>
        </w:rPr>
      </w:r>
      <w:r>
        <w:rPr>
          <w:lang w:val="hi_IN" w:bidi="hi_IN"/>
        </w:rPr>
        <w:t>डरा हुआ हूँ, हमने ऐसी चमत्कारी घटनाओं के बारे में कभी नहीं सुना है। हमें सावधान रहना चाहिए; या</w:t>
      </w:r>
    </w:p>
    <w:p>
      <w:pPr>
        <w:pStyle w:val="ListBullet"/>
        <w:spacing w:line="240" w:lineRule="auto"/>
        <w:ind w:left="720"/>
      </w:pPr>
      <w:r>
        <w:rPr>
          <w:lang w:val="hi_IN" w:bidi="hi_IN"/>
        </w:rPr>
      </w:r>
      <w:r>
        <w:rPr>
          <w:lang w:val="hi_IN" w:bidi="hi_IN"/>
        </w:rPr>
        <w:t>"निराश हैं।" मुझे लगा कि हमारी सेना मजबूत है, लेकिन हमारी सेना इस्राएल के परमेश्वर की बराबरी नहीं कर सकती।</w:t>
      </w:r>
    </w:p>
    <w:p>
      <w:pPr/>
      <w:r>
        <w:rPr>
          <w:lang w:val="hi_IN" w:bidi="hi_IN"/>
        </w:rPr>
      </w:r>
      <w:r>
        <w:rPr>
          <w:lang w:val="hi_IN" w:bidi="hi_IN"/>
        </w:rPr>
        <w:t>अभिनय करना जारी रखें।</w:t>
      </w:r>
    </w:p>
    <w:p>
      <w:pPr/>
      <w:r>
        <w:rPr>
          <w:lang w:val="hi_IN" w:bidi="hi_IN"/>
        </w:rPr>
      </w:r>
      <w:r>
        <w:rPr>
          <w:lang w:val="hi_IN" w:bidi="hi_IN"/>
        </w:rPr>
        <w:t>तेरी शक्तिशाली भुजा के कारण, ये लोग पत्थर की तरह रहेंगे,</w:t>
      </w:r>
    </w:p>
    <w:p>
      <w:pPr/>
      <w:r>
        <w:rPr>
          <w:lang w:val="hi_IN" w:bidi="hi_IN"/>
        </w:rPr>
      </w:r>
      <w:r>
        <w:rPr>
          <w:lang w:val="hi_IN" w:bidi="hi_IN"/>
        </w:rPr>
        <w:t>हे यहोवा, जब तक तेरे लोग पार न हों जाएँ;</w:t>
      </w:r>
    </w:p>
    <w:p>
      <w:pPr/>
      <w:r>
        <w:rPr>
          <w:lang w:val="hi_IN" w:bidi="hi_IN"/>
        </w:rPr>
      </w:r>
      <w:r>
        <w:rPr>
          <w:lang w:val="hi_IN" w:bidi="hi_IN"/>
        </w:rPr>
        <w:t>जब तक कि वे लोग जिन्हें यहोवा ने खरीदा है, पार कर न जाएँ।</w:t>
      </w:r>
    </w:p>
    <w:p>
      <w:pPr/>
      <w:r>
        <w:rPr>
          <w:lang w:val="hi_IN" w:bidi="hi_IN"/>
        </w:rPr>
      </w:r>
      <w:r>
        <w:rPr>
          <w:lang w:val="hi_IN" w:bidi="hi_IN"/>
        </w:rPr>
        <w:t>हे यहोवा, तू उन्हें ले आकर अपने पर्वत पर बसाएगा,</w:t>
      </w:r>
    </w:p>
    <w:p>
      <w:pPr/>
      <w:r>
        <w:rPr>
          <w:lang w:val="hi_IN" w:bidi="hi_IN"/>
        </w:rPr>
      </w:r>
      <w:r>
        <w:rPr>
          <w:lang w:val="hi_IN" w:bidi="hi_IN"/>
        </w:rPr>
        <w:t>जिस स्थान को यहोवा ने तुम्हारा निवास स्थान बनाया है,</w:t>
      </w:r>
    </w:p>
    <w:p>
      <w:pPr/>
      <w:r>
        <w:rPr>
          <w:lang w:val="hi_IN" w:bidi="hi_IN"/>
        </w:rPr>
      </w:r>
      <w:r>
        <w:rPr>
          <w:lang w:val="hi_IN" w:bidi="hi_IN"/>
        </w:rPr>
        <w:t>वह पवित्र स्थान जिसे यहोवा के हाथों ने स्थापित किया है।</w:t>
      </w:r>
    </w:p>
    <w:p>
      <w:pPr/>
      <w:r>
        <w:rPr>
          <w:lang w:val="hi_IN" w:bidi="hi_IN"/>
        </w:rPr>
      </w:r>
      <w:r>
        <w:rPr>
          <w:lang w:val="hi_IN" w:bidi="hi_IN"/>
        </w:rPr>
        <w:t>नाटक को रोकें। इस्राएली लोगों की भूमिका निभाने वाले लोगों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पूरी तरह सुरक्षित और निश्चिन्त। हमें किसी बात का भय नहीं है। यहोवा हमें प्रतिज्ञा किए गए देश में सुरक्षित रूप से ले जाएगा; या</w:t>
      </w:r>
    </w:p>
    <w:p>
      <w:pPr>
        <w:pStyle w:val="ListBullet"/>
        <w:spacing w:line="240" w:lineRule="auto"/>
        <w:ind w:left="720"/>
      </w:pPr>
      <w:r>
        <w:rPr>
          <w:lang w:val="hi_IN" w:bidi="hi_IN"/>
        </w:rPr>
      </w:r>
      <w:r>
        <w:rPr>
          <w:lang w:val="hi_IN" w:bidi="hi_IN"/>
        </w:rPr>
        <w:t>आशापूर्ण। मैं अंत में उस स्थान पर बसने के लिए उत्सुक हूँ जिसका यहोवा ने हमारे पूर्वजों से प्रतिज्ञा की है; या</w:t>
      </w:r>
    </w:p>
    <w:p>
      <w:pPr>
        <w:pStyle w:val="ListBullet"/>
        <w:spacing w:line="240" w:lineRule="auto"/>
        <w:ind w:left="720"/>
      </w:pPr>
      <w:r>
        <w:rPr>
          <w:lang w:val="hi_IN" w:bidi="hi_IN"/>
        </w:rPr>
      </w:r>
      <w:r>
        <w:rPr>
          <w:lang w:val="hi_IN" w:bidi="hi_IN"/>
        </w:rPr>
        <w:t>दृढ़ हूँ। यहोवा हमारा परमेश्वर है। यहोवा ने एक विशेष स्थान तैयार किया है जहाँ हम शांति से यहोवा की आराधना कर सकते हैं।</w:t>
      </w:r>
    </w:p>
    <w:p>
      <w:pPr/>
      <w:r>
        <w:rPr>
          <w:lang w:val="hi_IN" w:bidi="hi_IN"/>
        </w:rPr>
      </w:r>
      <w:r>
        <w:rPr>
          <w:lang w:val="hi_IN" w:bidi="hi_IN"/>
        </w:rPr>
        <w:t>अभिनय करना जारी रखें।</w:t>
      </w:r>
    </w:p>
    <w:p>
      <w:pPr/>
      <w:r>
        <w:rPr>
          <w:lang w:val="hi_IN" w:bidi="hi_IN"/>
        </w:rPr>
      </w:r>
      <w:r>
        <w:rPr>
          <w:lang w:val="hi_IN" w:bidi="hi_IN"/>
        </w:rPr>
        <w:t>यहोवा हमेशा के लिए राजा के रूप में शासन करेगा।</w:t>
      </w:r>
    </w:p>
    <w:p>
      <w:pPr/>
      <w:r>
        <w:rPr>
          <w:lang w:val="hi_IN" w:bidi="hi_IN"/>
        </w:rPr>
      </w:r>
      <w:r>
        <w:rPr>
          <w:lang w:val="hi_IN" w:bidi="hi_IN"/>
        </w:rPr>
        <w:t>नाटक को रोकें। यहोवा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खुश हूँ कि मेरे लोग पहचानते हैं कि मैं उनका राजा हूँ; या</w:t>
      </w:r>
    </w:p>
    <w:p>
      <w:pPr>
        <w:pStyle w:val="ListBullet"/>
        <w:spacing w:line="240" w:lineRule="auto"/>
        <w:ind w:left="720"/>
      </w:pPr>
      <w:r>
        <w:rPr>
          <w:lang w:val="hi_IN" w:bidi="hi_IN"/>
        </w:rPr>
      </w:r>
      <w:r>
        <w:rPr>
          <w:lang w:val="hi_IN" w:bidi="hi_IN"/>
        </w:rPr>
        <w:t>अपने लोगों के लिए मेरा प्रेम अटल और विश्वासयोग्य है। मैं चाहता हूँ कि हम उस विशेष स्थान पर रहें जिसे मैंने हमारे लिए एक साथ रहने के लिए अलग किया है; या</w:t>
      </w:r>
    </w:p>
    <w:p>
      <w:pPr>
        <w:pStyle w:val="ListBullet"/>
        <w:spacing w:line="240" w:lineRule="auto"/>
        <w:ind w:left="720"/>
      </w:pPr>
      <w:r>
        <w:rPr>
          <w:lang w:val="hi_IN" w:bidi="hi_IN"/>
        </w:rPr>
      </w:r>
      <w:r>
        <w:rPr>
          <w:lang w:val="hi_IN" w:bidi="hi_IN"/>
        </w:rPr>
        <w:t>वह बहुत अच्छा गीत था। मैं आशा करता हूँ कि मेरे लोग इसे बार-बार गाएँ और याद रखें कि मैं उनसे कितना प्रेम करता हूँ और उनकी कितनी देखभाल करता हूँ।</w:t>
      </w:r>
    </w:p>
    <w:p>
      <w:pPr/>
      <w:r>
        <w:rPr>
          <w:lang w:val="hi_IN" w:bidi="hi_IN"/>
        </w:rPr>
      </w:r>
      <w:r>
        <w:rPr>
          <w:b/>
          <w:lang w:val="hi_IN" w:bidi="hi_IN"/>
        </w:rPr>
        <w:t>यह रिकॉर्डिंग का अन्त है।</w:t>
      </w:r>
      <w:r>
        <w:rPr>
          <w:lang w:val="hi_IN" w:bidi="hi_IN"/>
        </w:rPr>
      </w:r>
    </w:p>
    <w:p>
      <w:pPr>
        <w:pStyle w:val="Heading3"/>
      </w:pPr>
      <w:r>
        <w:rPr>
          <w:lang w:val="hi_IN" w:bidi="hi_IN"/>
        </w:rPr>
        <w:t>आवश्यक जानकारी</w:t>
      </w:r>
    </w:p>
    <w:p>
      <w:pPr/>
      <w:r>
        <w:rPr>
          <w:lang w:val="hi_IN" w:bidi="hi_IN"/>
        </w:rPr>
      </w:r>
      <w:r>
        <w:rPr>
          <w:lang w:val="hi_IN" w:bidi="hi_IN"/>
        </w:rPr>
        <w:t>निर्गमन 15:11–18 का ऑडियो संस्करण सबसे आसानी से समझ में आने वाले अनुवाद में सुनें।</w:t>
      </w:r>
    </w:p>
    <w:p>
      <w:pPr/>
      <w:r>
        <w:rPr>
          <w:lang w:val="hi_IN" w:bidi="hi_IN"/>
        </w:rPr>
      </w:r>
      <w:r>
        <w:rPr>
          <w:lang w:val="hi_IN" w:bidi="hi_IN"/>
        </w:rPr>
        <w:t>इस ऑडियो को यहाँ रोकें।</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इस भाग में, मूसा और इस्राएली </w:t>
      </w:r>
      <w:r>
        <w:rPr>
          <w:b/>
          <w:lang w:val="hi_IN" w:bidi="hi_IN"/>
        </w:rPr>
        <w:t>यहोवा</w:t>
      </w:r>
      <w:r>
        <w:rPr>
          <w:lang w:val="hi_IN" w:bidi="hi_IN"/>
        </w:rPr>
        <w:t xml:space="preserve"> के लिए विजय का गीत गाते हैं। यहोवा परमेश्वर का व्यक्तिगत नाम है। हालाँकि इस गीत में इस्राएलियों का सीधे उल्लेख नहीं किया गया है, फिर भी इस्राएली गीत गा रहे हैं। इस्राएली अपने आप को यहोवा की प्रजा या वे लोग भी कहते हैं जिन्हें यहोवा ने छुड़ाया है। यहोवा के लिए उन्हीं शब्दों का प्रयोग करें जिनका प्रयोग आपने पिछले भागों में किया है। यहोवा के बारे में अधिक जानकारी के लिए मुख्य शब्दावली देखें।</w:t>
      </w:r>
    </w:p>
    <w:p>
      <w:pPr/>
      <w:r>
        <w:rPr>
          <w:lang w:val="hi_IN" w:bidi="hi_IN"/>
        </w:rPr>
      </w:r>
      <w:r>
        <w:rPr>
          <w:lang w:val="hi_IN" w:bidi="hi_IN"/>
        </w:rPr>
        <w:t>गायक यहोवा से पूछते हैं, "</w:t>
      </w:r>
      <w:r>
        <w:rPr>
          <w:b/>
          <w:lang w:val="hi_IN" w:bidi="hi_IN"/>
        </w:rPr>
        <w:t>देवताओं</w:t>
      </w:r>
      <w:r>
        <w:rPr>
          <w:lang w:val="hi_IN" w:bidi="hi_IN"/>
        </w:rPr>
        <w:t xml:space="preserve"> में तेरे समान कौन है?" यहाँ, देवता उन झूठे देवताओं को दर्शाते हैं जिनकी कुछ लोग पूजा करते हैं। कभी-कभी लोग अन्य आत्मिक प्राणियों या मूर्तियों की पूजा करते हैं मानो उन आत्माओं या मूर्तियों में शक्ति हो। कभी-कभी लोग अपने देवताओं का प्रतिनिधित्व करने के लिए मूर्तियाँ या खम्भे बनाने के लिए लकड़ी या धातु का प्रयोग करते हैं। देवताओं के लिए उसी शब्द या वाक्यांश का प्रयोग करें जिसका प्रयोग आपने पिछले भागों में किया है। देवताओं की अधिक जानकारी के लिए मुख्य शब्दावली देखें।</w:t>
      </w:r>
    </w:p>
    <w:p>
      <w:pPr/>
      <w:r>
        <w:rPr>
          <w:lang w:val="hi_IN" w:bidi="hi_IN"/>
        </w:rPr>
      </w:r>
      <w:r>
        <w:rPr>
          <w:lang w:val="hi_IN" w:bidi="hi_IN"/>
        </w:rPr>
        <w:t xml:space="preserve">गायक कहते हैं कि यहोवा पवित्रता के कारण महाप्रतापी या </w:t>
      </w:r>
      <w:r>
        <w:rPr>
          <w:b/>
          <w:lang w:val="hi_IN" w:bidi="hi_IN"/>
        </w:rPr>
        <w:t>महिमापूर्ण</w:t>
      </w:r>
      <w:r>
        <w:rPr>
          <w:lang w:val="hi_IN" w:bidi="hi_IN"/>
        </w:rPr>
        <w:t xml:space="preserve"> है। जब गायक यहोवा की पवित्रता के बारे में बताते हैं, तो वे कह रहे हैं कि यहोवा पूरी तरह से भला, पूरी तरह से शुद्ध, सामर्थी और महाप्रतापी है। गायक कह रहे हैं कि यहोवा अपनी सामर्थ्य में अद्भुत है। यहोवा अन्य हर एक प्राणी या झूठे देवता से अलग ठहरा है। पवित्रता के लिए उसी शब्द का प्रयोग करें जिसका प्रयोग आपने पिछले भागों में किया है। अधिक जानकारी के लिए मुख्य शब्दावली में पवित्रता शब्द को देखें।</w:t>
      </w:r>
    </w:p>
    <w:p>
      <w:pPr/>
      <w:r>
        <w:rPr>
          <w:lang w:val="hi_IN" w:bidi="hi_IN"/>
        </w:rPr>
      </w:r>
      <w:r>
        <w:rPr>
          <w:lang w:val="hi_IN" w:bidi="hi_IN"/>
        </w:rPr>
        <w:t xml:space="preserve">गायक कहते हैं कि यहोवा महिमापूर्ण काम करता है या अद्भुत काम करता है। </w:t>
      </w:r>
      <w:r>
        <w:rPr>
          <w:b/>
          <w:lang w:val="hi_IN" w:bidi="hi_IN"/>
        </w:rPr>
        <w:t xml:space="preserve">आश्चर्य </w:t>
      </w:r>
      <w:r>
        <w:rPr>
          <w:lang w:val="hi_IN" w:bidi="hi_IN"/>
        </w:rPr>
        <w:t xml:space="preserve">, जिन्हें कभी-कभी </w:t>
      </w:r>
      <w:r>
        <w:rPr>
          <w:b/>
          <w:lang w:val="hi_IN" w:bidi="hi_IN"/>
        </w:rPr>
        <w:t>चमत्कार</w:t>
      </w:r>
      <w:r>
        <w:rPr>
          <w:lang w:val="hi_IN" w:bidi="hi_IN"/>
        </w:rPr>
        <w:t xml:space="preserve"> भी कहा जाता है, वे ऐसी चीजें हैं जो बहुत असामान्य, आश्चर्यजनक और असंभव सी लगती हैं। जब लोग मदद के लिए प्रार्थना करते थे, तो यहोवा अक्सर चमत्कार करता था। कभी-कभी परमेश्वर लोगों को सजा देने के लिए चमत्कार करता था। आश्चर्य या चमत्कार के लिए उसी शब्द का प्रयोग करें जिसका प्रयोग आपने पिछले भागों में किया है। अधिक जानकारी के लिए, मुख्य शब्दावली में चमत्कार देखें।</w:t>
      </w:r>
    </w:p>
    <w:p>
      <w:pPr/>
      <w:r>
        <w:rPr>
          <w:lang w:val="hi_IN" w:bidi="hi_IN"/>
        </w:rPr>
      </w:r>
      <w:r>
        <w:rPr>
          <w:lang w:val="hi_IN" w:bidi="hi_IN"/>
        </w:rPr>
        <w:t xml:space="preserve">गायक कहते हैं कि यहोवा ने अपना </w:t>
      </w:r>
      <w:r>
        <w:rPr>
          <w:b/>
          <w:lang w:val="hi_IN" w:bidi="hi_IN"/>
        </w:rPr>
        <w:t>दाहिना हाथ</w:t>
      </w:r>
      <w:r>
        <w:rPr>
          <w:lang w:val="hi_IN" w:bidi="hi_IN"/>
        </w:rPr>
        <w:t xml:space="preserve"> बढ़ाया और पृथ्वी ने शत्रु को निगल लिया। इब्री संस्कृति में, दाहिना हाथ शक्ति का प्रतीक है क्योंकि अधिकतर योद्धा अपनी तलवार का प्रयोग अपने दाहिने हाथ से करते हैं। जब यहोवा ने मिस्र की सेना को नष्ट किया, तब यहोवा अपनी सामर्थ्य दिखा रहा था। "दाहिने हाथ" के लिए उसी शब्द या वाक्यांश का प्रयोग करें जिसका प्रयोग आपने पिछले भाग में किया है।</w:t>
      </w:r>
    </w:p>
    <w:p>
      <w:pPr/>
      <w:r>
        <w:rPr>
          <w:lang w:val="hi_IN" w:bidi="hi_IN"/>
        </w:rPr>
      </w:r>
      <w:r>
        <w:rPr>
          <w:lang w:val="hi_IN" w:bidi="hi_IN"/>
        </w:rPr>
        <w:t xml:space="preserve">यहोवा ने उन लोगों की अगुवाई की, जिन्हें उसने अपने अटल और वफादार प्रेम से </w:t>
      </w:r>
      <w:r>
        <w:rPr>
          <w:b/>
          <w:lang w:val="hi_IN" w:bidi="hi_IN"/>
        </w:rPr>
        <w:t>छुड़ाया</w:t>
      </w:r>
      <w:r>
        <w:rPr>
          <w:lang w:val="hi_IN" w:bidi="hi_IN"/>
        </w:rPr>
        <w:t xml:space="preserve"> या बचाया था। मूल भाषा में, छुड़ाया शब्द एक विरासत या परिवार के किसी सदस्य को वापस खरीदने को दर्शाता है जिसे एक दास के रूप में बेचा गया है। यहोवा ने इस्राएलियों को मिस्र के दासत्व से छुड़ाया है। छुड़ाने के लिए उसी शब्द का प्रयोग करें जिसका प्रयोग आपने पिछले भागों में किया है। अधिक जानकारी के लिए, मुख्य शब्दावली में छुड़ाना शब्द देखें।</w:t>
      </w:r>
    </w:p>
    <w:p>
      <w:pPr/>
      <w:r>
        <w:rPr>
          <w:lang w:val="hi_IN" w:bidi="hi_IN"/>
        </w:rPr>
      </w:r>
      <w:r>
        <w:rPr>
          <w:lang w:val="hi_IN" w:bidi="hi_IN"/>
        </w:rPr>
        <w:t>मूल भाषा में, अटल प्रेम शब्द उस व्यक्ति का वर्णन करता है जिसका प्रेम समर्पित है और जो दूसरे व्यक्ति के साथ की गई अपनी वाचा या दृढ़ प्रतिज्ञा को विश्वासयोग्यता से निभाता है। यह प्रेम यहोवा के लोगों के लिए यहोवा की विशेष भावना का वर्णन करता है।</w:t>
      </w:r>
    </w:p>
    <w:p>
      <w:pPr/>
      <w:r>
        <w:rPr>
          <w:lang w:val="hi_IN" w:bidi="hi_IN"/>
        </w:rPr>
      </w:r>
      <w:r>
        <w:rPr>
          <w:lang w:val="hi_IN" w:bidi="hi_IN"/>
        </w:rPr>
        <w:t xml:space="preserve">यहाँ रुकें और समूह में चर्चा करें कि आप </w:t>
      </w:r>
      <w:r>
        <w:rPr>
          <w:b/>
          <w:lang w:val="hi_IN" w:bidi="hi_IN"/>
        </w:rPr>
        <w:t>अटल प्रेम</w:t>
      </w:r>
      <w:r>
        <w:rPr>
          <w:lang w:val="hi_IN" w:bidi="hi_IN"/>
        </w:rPr>
        <w:t xml:space="preserve"> के लिए किस शब्द या वाक्यांश का प्रयोग करेंगे। अधिक जानकारी के लिए मुख्य शब्दावली में अटल प्रेम शब्द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गायक कहते हैं कि लोग या जातियाँ जो हुआ उसके बारे में सुनेंगे और डरेंगे। मूल भाषा में, लोगों, उन लोगों के समूह को दर्शाता है जो एक ही भौगोलिक क्षेत्र में रहते हैं और जिनके पूर्वज एक ही हैं, जो एक जाति के समान हैं।</w:t>
      </w:r>
    </w:p>
    <w:p>
      <w:pPr/>
      <w:r>
        <w:rPr>
          <w:lang w:val="hi_IN" w:bidi="hi_IN"/>
        </w:rPr>
      </w:r>
      <w:r>
        <w:rPr>
          <w:lang w:val="hi_IN" w:bidi="hi_IN"/>
        </w:rPr>
        <w:t xml:space="preserve">यहाँ रुकें और समूह में चर्चा करें कि आप </w:t>
      </w:r>
      <w:r>
        <w:rPr>
          <w:b/>
          <w:lang w:val="hi_IN" w:bidi="hi_IN"/>
        </w:rPr>
        <w:t>लोगों</w:t>
      </w:r>
      <w:r>
        <w:rPr>
          <w:lang w:val="hi_IN" w:bidi="hi_IN"/>
        </w:rPr>
        <w:t xml:space="preserve"> के लिए किस शब्द या वाक्यांश का प्रयोग करेंगे। अधिक जानकारी के लिए मुख्य शब्दावली में जाति शब्द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गायक एदोम के </w:t>
      </w:r>
      <w:r>
        <w:rPr>
          <w:b/>
          <w:lang w:val="hi_IN" w:bidi="hi_IN"/>
        </w:rPr>
        <w:t>प्रधानों</w:t>
      </w:r>
      <w:r>
        <w:rPr>
          <w:lang w:val="hi_IN" w:bidi="hi_IN"/>
        </w:rPr>
        <w:t xml:space="preserve"> और मोआब के </w:t>
      </w:r>
      <w:r>
        <w:rPr>
          <w:b/>
          <w:lang w:val="hi_IN" w:bidi="hi_IN"/>
        </w:rPr>
        <w:t>अगुवों</w:t>
      </w:r>
      <w:r>
        <w:rPr>
          <w:lang w:val="hi_IN" w:bidi="hi_IN"/>
        </w:rPr>
        <w:t xml:space="preserve"> के बारे में गाते हैं। प्रधान गोत्र या कुल के अगुवों को दर्शाता है। अगुवे पहलवान लोगों को दर्शाते हैं। मूल भाषा में, प्रधान और अगुवे दो ऐसे शब्द हैं जिनके अर्थ समान हैं। गायक कविता को और अधिकहृदयचस्प या सुंदर बनाने के लिए दो अलग-अलग शब्दों का प्रयोग करते हैं।</w:t>
      </w:r>
    </w:p>
    <w:p>
      <w:pPr/>
      <w:r>
        <w:rPr>
          <w:lang w:val="hi_IN" w:bidi="hi_IN"/>
        </w:rPr>
      </w:r>
      <w:r>
        <w:rPr>
          <w:lang w:val="hi_IN" w:bidi="hi_IN"/>
        </w:rPr>
        <w:t>यहाँ रुकें और समूह में चर्चा करें कि आप प्रधानों और अगुवों के लिए किन शब्दों या वाक्यांशों का प्रयोग करेंगे। यदि आपने पहले ही बाइबल की किसी अन्य पुस्तक में इन शब्दों का अनुवाद किया है, तो उन्हीं शब्दों का प्रयोग करें जिनका प्रयोग आपने वहाँ किया है। इस ऑडियो को यहाँ रोकें।</w:t>
      </w:r>
    </w:p>
    <w:p>
      <w:pPr/>
      <w:r>
        <w:rPr>
          <w:lang w:val="hi_IN" w:bidi="hi_IN"/>
        </w:rPr>
      </w:r>
      <w:r>
        <w:rPr>
          <w:lang w:val="hi_IN" w:bidi="hi_IN"/>
        </w:rPr>
        <w:t xml:space="preserve">गायक कहते हैं कि </w:t>
      </w:r>
      <w:r>
        <w:rPr>
          <w:b/>
          <w:lang w:val="hi_IN" w:bidi="hi_IN"/>
        </w:rPr>
        <w:t>कनान</w:t>
      </w:r>
      <w:r>
        <w:rPr>
          <w:lang w:val="hi_IN" w:bidi="hi_IN"/>
        </w:rPr>
        <w:t xml:space="preserve"> के निवासी पिघल जाएँगे। कनान वह क्षेत्र है जो यरदन नदी के पूर्व में और भूमध्य सागर के पश्चिम में स्थित भूमि का क्षेत्र है। कनान ही वह देश था जिसका वादा यहोवा ने अब्राहम और याकूब के वंशजों से किया था। कनान के लिए उसी शब्द या वाक्यांश का प्रयोग करें जिसका प्रयोग आपने पिछले भागों में किया है। अधिक जानकारी के लिए, मुख्य शब्दावली में कनान शब्द देखें।</w:t>
      </w:r>
    </w:p>
    <w:p>
      <w:pPr/>
      <w:r>
        <w:rPr>
          <w:lang w:val="hi_IN" w:bidi="hi_IN"/>
        </w:rPr>
      </w:r>
      <w:r>
        <w:rPr>
          <w:lang w:val="hi_IN" w:bidi="hi_IN"/>
        </w:rPr>
        <w:t xml:space="preserve">यहोवा अपने लोगों को यहोवा के पर्वत पर या यहोवा की </w:t>
      </w:r>
      <w:r>
        <w:rPr>
          <w:b/>
          <w:lang w:val="hi_IN" w:bidi="hi_IN"/>
        </w:rPr>
        <w:t>विरासत</w:t>
      </w:r>
      <w:r>
        <w:rPr>
          <w:lang w:val="hi_IN" w:bidi="hi_IN"/>
        </w:rPr>
        <w:t xml:space="preserve"> के पर्वत पर लाएगा। यह शायद उस पर्वतीय क्षेत्र की ओर संकेत करता है जिसे यहोवा ने याकूब और उसके वंशजों, अर्थात इस्राएलियों को देने की प्रतिज्ञा की थी। विरासत वह संपत्ति है जो किसी व्यक्ति को किसी और की मृत्यु के बाद मिलती है। उस व्यक्ति को अब उस चीज का मालिक होने का अधिकार है। इस मामले में, इस्राएलियों को देश का उत्तराधिकारी बनने के लिए यहोवा को मरने की ज़रूरत नहीं है। सारी पृथ्वी के शासक के रूप में, यहोवा के पास यह देश इस्राएलियों को देने का अधिकार है।</w:t>
      </w:r>
    </w:p>
    <w:p>
      <w:pPr/>
      <w:r>
        <w:rPr>
          <w:lang w:val="hi_IN" w:bidi="hi_IN"/>
        </w:rPr>
      </w:r>
      <w:r>
        <w:rPr>
          <w:lang w:val="hi_IN" w:bidi="hi_IN"/>
        </w:rPr>
        <w:t>यहाँ रुकें और समूह में चर्चा करें कि आप विरासत के लिए किस शब्द या वाक्यांश का प्रयोग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इसके बाद, गायक पर्वत को पवित्र स्थान कहते हैं। निवासस्थान एक ऐसा पवित्र स्थान होता है जो यहोवा की आराधना के लिए अलग किया गया है। यहोवा ने इस पवित्रस्थान को स्थापित किया है या खड़ा किया है।</w:t>
      </w:r>
    </w:p>
    <w:p>
      <w:pPr/>
      <w:r>
        <w:rPr>
          <w:lang w:val="hi_IN" w:bidi="hi_IN"/>
        </w:rPr>
      </w:r>
      <w:r>
        <w:rPr>
          <w:lang w:val="hi_IN" w:bidi="hi_IN"/>
        </w:rPr>
        <w:t xml:space="preserve">यहाँ रुकें और समूह में चर्चा करें कि आप निवासस्थान के लिए किस शब्द या वाक्यांश का प्रयोग करेंगे। अधिक जानकारी के लिए मुख्य शब्दावली में </w:t>
      </w:r>
      <w:r>
        <w:rPr>
          <w:b/>
          <w:lang w:val="hi_IN" w:bidi="hi_IN"/>
        </w:rPr>
        <w:t>निवासस्थान</w:t>
      </w:r>
      <w:r>
        <w:rPr>
          <w:lang w:val="hi_IN" w:bidi="hi_IN"/>
        </w:rPr>
        <w:t xml:space="preserve"> शब्‍द को देखें।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गायक यह कहकर गीत समाप्त करते हैं कि यहोवा सदा-सर्वदा राज करेगा या शासन करेगा। गायक कह रहे हैं कि यहोवा उनका राजा है, भले ही गायक राजा शब्द का उच्चारण नहीं करते हैं। मूल भाषा में, जिस शब्द का अनुवाद "राज्य" के रूप में किया गया है, उसका अर्थ है एक राजा के रूप में शासन करना।</w:t>
      </w:r>
    </w:p>
    <w:p>
      <w:pPr/>
      <w:r>
        <w:rPr>
          <w:lang w:val="hi_IN" w:bidi="hi_IN"/>
        </w:rPr>
      </w:r>
      <w:r>
        <w:rPr>
          <w:lang w:val="hi_IN" w:bidi="hi_IN"/>
        </w:rPr>
        <w:t xml:space="preserve">यहाँ रुकें और समूह में चर्चा करें कि आप </w:t>
      </w:r>
      <w:r>
        <w:rPr>
          <w:b/>
          <w:lang w:val="hi_IN" w:bidi="hi_IN"/>
        </w:rPr>
        <w:t>राज्य</w:t>
      </w:r>
      <w:r>
        <w:rPr>
          <w:lang w:val="hi_IN" w:bidi="hi_IN"/>
        </w:rPr>
        <w:t xml:space="preserve"> के लिए किस शब्द या वाक्यांश का प्रयोग करेंगे। यदि आपने बाइबल की किसी और पुस्तक में इस शब्द का पहले ही अनुवाद किया है, तो यहाँ भी वही शब्द प्रयोग करें जिसका प्रयोग आपने वहाँ किया था। राजा के बारे में अधिक जानकारी के लिए, मुख्य शब्दावली देखें।</w:t>
      </w:r>
    </w:p>
    <w:p>
      <w:pPr/>
      <w:r>
        <w:rPr>
          <w:lang w:val="hi_IN" w:bidi="hi_IN"/>
        </w:rPr>
      </w:r>
      <w:r>
        <w:rPr>
          <w:b/>
          <w:lang w:val="hi_IN" w:bidi="hi_IN"/>
        </w:rPr>
        <w:t>यह रिकॉर्डिंग का अन्त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ऑडियो को यहाँ रोकें।</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हर एक सदस्य को पाठ्यांश के इस अंतिम संस्करण को बताने का अभ्यास करना चाहिए।</w:t>
      </w:r>
    </w:p>
    <w:p>
      <w:pPr/>
      <w:r>
        <w:rPr>
          <w:lang w:val="hi_IN" w:bidi="hi_IN"/>
        </w:rPr>
      </w:r>
      <w:r>
        <w:rPr>
          <w:b/>
          <w:lang w:val="hi_IN" w:bidi="hi_IN"/>
        </w:rPr>
        <w:t>यह रिकॉर्डिंग का अन्त है।</w:t>
      </w:r>
      <w:r>
        <w:rPr>
          <w:lang w:val="hi_IN" w:bidi="hi_IN"/>
        </w:rPr>
      </w:r>
      <w:r>
        <w:rPr>
          <w:lang w:val="hi_IN" w:bidi="hi_IN"/>
        </w:rPr>
      </w:r>
    </w:p>
    <w:p>
      <w:pPr/>
      <w:r>
        <w:rPr>
          <w:lang w:val="hi_IN" w:bidi="hi_IN"/>
        </w:rPr>
      </w:r>
    </w:p>
    <w:p>
      <w:pPr>
        <w:pStyle w:val="Heading2"/>
      </w:pPr>
      <w:r>
        <w:rPr>
          <w:lang w:val="hi_IN" w:bidi="hi_IN"/>
        </w:rPr>
        <w:t>निर्गमन 15:19–27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15:19–27 को सुनें और अपने मन में रखें।</w:t>
      </w:r>
    </w:p>
    <w:p>
      <w:pPr/>
      <w:r>
        <w:rPr>
          <w:lang w:val="hi_IN" w:bidi="hi_IN"/>
        </w:rPr>
      </w:r>
      <w:r>
        <w:rPr>
          <w:lang w:val="hi_IN" w:bidi="hi_IN"/>
        </w:rPr>
        <w:t>यदि सम्भव हो, तो निर्गमन 15:19–27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आपको इस भाग में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या यीशु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15:19–27 का ऑडियो संस्करण सबसे आसानी से समझ में आने वाले अनुवाद में सुनें।</w:t>
      </w:r>
    </w:p>
    <w:p>
      <w:pPr/>
      <w:r>
        <w:rPr>
          <w:lang w:val="hi_IN" w:bidi="hi_IN"/>
        </w:rPr>
      </w:r>
      <w:r>
        <w:rPr>
          <w:lang w:val="hi_IN" w:bidi="hi_IN"/>
        </w:rPr>
        <w:t>यहोवा ने अभी-अभी अपने चुने हुए लोगों, यानी इस्राएल को, मिस्रियों से छुड़ाया है। भले ही मिस्रियों ने लाल सागर के मध्य से मूसा और इस्राएलियों का पीछा किया, फिर भी यहोवा ने मिस्रियों के ऊपर समुद्र का पानी लौटा ले आया, और उन सभी को मार डाला। मूसा और इस्राएलियों ने यहोवा कौन है, इस विषय पर स्तुति का एक गीत गाया। अब, मरियम और अन्य स्त्रियाँ भी उसके गीत में शामिल हो जाती हैं, और मिस्रियों से उद्धार दिलाने के लिए यहोवा की स्तुति करती हैं। मूसा और इस्राएल जंगल में अपनी यात्रा शुरू करते हैं, और यहोवा अपने चुने हुए लोगों की परीक्षा लेता है और फिर उनकी आवश्यकताओं की पूर्ति करता है।</w:t>
      </w:r>
    </w:p>
    <w:p>
      <w:pPr/>
      <w:r>
        <w:rPr>
          <w:lang w:val="hi_IN" w:bidi="hi_IN"/>
        </w:rPr>
      </w:r>
      <w:r>
        <w:rPr>
          <w:lang w:val="hi_IN" w:bidi="hi_IN"/>
        </w:rPr>
        <w:t>मूसा अपने गीत के बाद, अपने श्रोताओं को सारांश देने के लिए अपनी कहानी को रोक देता है। फ़िरौन, या मिस्र का राजा, अपने रथों के साथ इस्राएलियों का पीछा करते हुए लाल सागर के बीच तक आ गया; परन्तु जब इस्राएली सूखी भूमि पर सुरक्षित पार हो गए, तब यहोवा ने समुद्र के जल को मिस्रियों पर वापस गिरा दिया। इससे इस्राएलियों की बन्धुआई समाप्त हो गई—वे मूसा अपने सुनने वालों को याद दिलाता है कि फ़िरौन और मिस्रियों से अपने लोगों को विजयी रूप से छुड़ाने के कारण यहोवा स्तुति के योग्य है।</w:t>
      </w:r>
    </w:p>
    <w:p>
      <w:pPr/>
      <w:r>
        <w:rPr>
          <w:lang w:val="hi_IN" w:bidi="hi_IN"/>
        </w:rPr>
      </w:r>
      <w:r>
        <w:rPr>
          <w:lang w:val="hi_IN" w:bidi="hi_IN"/>
        </w:rPr>
        <w:t xml:space="preserve">यहाँ रुकें और </w:t>
      </w:r>
      <w:r>
        <w:rPr>
          <w:lang w:val="hi_IN" w:bidi="hi_IN"/>
        </w:rPr>
        <w:t>लाल सागर</w:t>
      </w:r>
      <w:r>
        <w:rPr>
          <w:lang w:val="hi_IN" w:bidi="hi_IN"/>
        </w:rPr>
        <w:t xml:space="preserve"> की तस्वीर देखें। इस ऑडियो को यहाँ रोकें।</w:t>
      </w:r>
    </w:p>
    <w:p>
      <w:pPr/>
      <w:r>
        <w:rPr>
          <w:lang w:val="hi_IN" w:bidi="hi_IN"/>
        </w:rPr>
      </w:r>
      <w:r>
        <w:rPr>
          <w:lang w:val="hi_IN" w:bidi="hi_IN"/>
        </w:rPr>
        <w:t>फिर मूसा पहली बार अपनी बहन मरियम का परिचय देता है, और उसे भविष्यद्वक्तिन और हारून की बहन कहता है। सबसे अधिक संभावनायह है कि मूसा सांस्कृतिक मर्यादाओं का पालन करते हुए मरियम की पहचान स्वयं अपनी बहन के रूप में कराने के स्थान पर, परिवार के सबसे बड़े पुरुष के साथ करा रहा है। हारून मूसा से तीन साल बड़ा था। एक भविष्यद्वक्तिनी वह स्त्री होती है जो भविष्यवक्ता है—वह लोगों को यहोवा का संदेश सुनाती हैं। इस मामले में, मरियम ने मिस्रियों पर यहोवा की विजय के बारे में गाया। यहोवा की विजय को गीत के रूप में संजोना इस्राएलियों के इतिहास को सुरक्षित रखने की एक सांस्कृतिक रीति थी, जिससे उनके वंशज यह न भूलें कि यहोवा कौन है या यहोवा ने उनके लिए क्या किया।</w:t>
      </w:r>
    </w:p>
    <w:p>
      <w:pPr/>
      <w:r>
        <w:rPr>
          <w:lang w:val="hi_IN" w:bidi="hi_IN"/>
        </w:rPr>
      </w:r>
      <w:r>
        <w:rPr>
          <w:lang w:val="hi_IN" w:bidi="hi_IN"/>
        </w:rPr>
        <w:t>मरियम गीत गाने में स्त्रियों की अगुवाई करती है। मरियम का गीत मूसा के गीत के समान है, केवल अंतर यह है कि मरियम "मैं यहोवा का गीत गाऊँगा" के बजाय "यहोवा का गीत गाओ" कहती है। मरियम शायद पुरुषों के उत्तर में मूसा का गीत गाने में स्त्रियों की अगुवाई करती है। केवल इस बार, स्त्रियों ने डफों के साथ गोल-गोल घूमते हुए नृत्य किया। डफ एक बाजा है जो एक गोले के आकार का होता है और ढोल की तरह इस पर भी जानवरों की कसी हुई खाल चढ़ी होती है। स्त्रियाँ संगीत उत्पन्न करने के लिए अपनी उंगलियों से डफ बजाती हैं। हालाँकि कुछ अनुवादों में इसे खंजरी कहा गया है, लकिन डफ उससे अलग होता है; ऐसा इसलिए है क्योंकि इसके किनारे पर वे धातु की तश्तरियाँ नहीं लगी होतीं, जो वाद्य यंत्र में खनखनाहट उत्पन्न करती हैं।</w:t>
      </w:r>
    </w:p>
    <w:p>
      <w:pPr/>
      <w:r>
        <w:rPr>
          <w:lang w:val="hi_IN" w:bidi="hi_IN"/>
        </w:rPr>
      </w:r>
      <w:r>
        <w:rPr>
          <w:lang w:val="hi_IN" w:bidi="hi_IN"/>
        </w:rPr>
        <w:t xml:space="preserve">यहाँ रुकें और समूह में एक </w:t>
      </w:r>
      <w:r>
        <w:rPr>
          <w:lang w:val="hi_IN" w:bidi="hi_IN"/>
        </w:rPr>
        <w:t>डफ</w:t>
      </w:r>
      <w:r>
        <w:rPr>
          <w:lang w:val="hi_IN" w:bidi="hi_IN"/>
        </w:rPr>
        <w:t xml:space="preserve"> की तस्वीर देखें। अपनी संस्कृति का एक विजय गीत गाएँ। जब पुरुष और स्त्रियाँ साथ मिलकर सांस्कृतिक गीत गाते हैं, तो उनकी अलग-अलग भूमिकाएँ क्या होती हैं? इस ऑडियो को यहाँ रोकें।</w:t>
      </w:r>
    </w:p>
    <w:p>
      <w:pPr/>
      <w:r>
        <w:rPr>
          <w:lang w:val="hi_IN" w:bidi="hi_IN"/>
        </w:rPr>
      </w:r>
      <w:r>
        <w:rPr>
          <w:lang w:val="hi_IN" w:bidi="hi_IN"/>
        </w:rPr>
        <w:t>अब जब यहोवा ने अपनी प्रतिज्ञा किया और अपने चुने हुए लोगों को दासत्व से छुड़ाया है, तो मूसा की कहानी अब एक नया मोड़ लेने लगती है। जैसा कि आपको याद होगा, यहोवा ने जलती हुई झाड़ी में मूसा से प्रतिज्ञा की थी कि वह अपने लोगों को मिस्र से छुड़ाएगा और उन्हें उस देश में लाएगा जिसकी यहोवा ने प्रतिज्ञा की थी। अब जब यहोवा ने अपने लोगों को आज़ाद कर दिया है, तो मूसा उन्हें सीनै पर्वत की ओर और आखिरकार प्रतिज्ञा किए गए देश की ओर यात्रा पर ले जाना शुरू करता है। मूसा लोगों को लाल सागर से निकालकर शूर के जंगल में ले जाता है। यह एक बहुत सूखा जंगल था जहाँ उत्तरी सीनै में कुछ ही लोग रहते थे।</w:t>
      </w:r>
    </w:p>
    <w:p>
      <w:pPr/>
      <w:r>
        <w:rPr>
          <w:lang w:val="hi_IN" w:bidi="hi_IN"/>
        </w:rPr>
      </w:r>
      <w:r>
        <w:rPr>
          <w:lang w:val="hi_IN" w:bidi="hi_IN"/>
        </w:rPr>
        <w:t xml:space="preserve">यहाँ रुकें और समूह में </w:t>
      </w:r>
      <w:r>
        <w:rPr>
          <w:lang w:val="hi_IN" w:bidi="hi_IN"/>
        </w:rPr>
        <w:t>शूर के जंगल</w:t>
      </w:r>
      <w:r>
        <w:rPr>
          <w:lang w:val="hi_IN" w:bidi="hi_IN"/>
        </w:rPr>
        <w:t xml:space="preserve"> का नक्शा और तस्वीर देखें। इस ऑडियो को यहाँ रोकें।</w:t>
      </w:r>
    </w:p>
    <w:p>
      <w:pPr/>
      <w:r>
        <w:rPr>
          <w:lang w:val="hi_IN" w:bidi="hi_IN"/>
        </w:rPr>
      </w:r>
      <w:r>
        <w:rPr>
          <w:lang w:val="hi_IN" w:bidi="hi_IN"/>
        </w:rPr>
        <w:t>इस्राएलियों ने जंगल में तीन दिन तक यात्रा की, लेकिन उन्हें कहीं भी पानी का सोता नहीं मिला। जब वे मारा पहुँचे, जो एक ऐसा स्थान था जहाँ कुछ पौधे और पानी था, तब वे उस पानी को नहीं पी सके क्योंकि वह खारा था और स्वाद में अच्छा नहीं था। भले ही पानी साफ था और पीने योग्य दिखाई देता था, फिर भी उसका स्वाद इतना खारा था कि इस्राएली उसे पी नहीं सके। मूसा अपने सुनने वालों को यह याद दिलाना सुनिश्चित करता है कि मार शब्द का अर्थ खारा है। इस्राएली जल्दी ही ही मिस्र में यहोवा के किए हुए चमत्कारों को भूल जाते हैं और मूसा के विरुद्ध कुड़कुड़ाना या शिकायत करना शुरू कर देते हैं। चूँकि मूसा अपने लोगों के लिए यहोवा का चुना हुआ प्रतिनिधि था, इसलिए जब लोग मूसा से पूछते हैं कि वे क्या पीएँगे, तो वास्तव में वे यहोवा के विरुद्ध ही शिकायत कर रहे होते हैं। मूसा ने प्रभु, यहोवा की दुहाई दी या प्रार्थना की। यहोवा एक बार फिर मूसा को एक समाधान देकर अपने लोगों के प्रति अपनी देखभाल को प्रदर्शित करता है। यहोवा मूसा को एक पौधा, या लकड़ी का टुकड़ा दिखाता है। मूसा यहोवा की बात सुनता है और लकड़ी को पानी में डाल देता है। पानी मीठा हो जाता है। इस मामले में, मीठा का अर्थ है सुखद या पीने के योग्य। हमें ठीक-ठीक नहीं पता कि इस खास पौधे ने पानी को मीठा क्यों बना दिया, लेकिन यह स्पष्ट है कि यह एक चमत्कार था, या फिर कुछ ऐसा, जो केवल यहोवा ही कर सकता है।</w:t>
      </w:r>
    </w:p>
    <w:p>
      <w:pPr/>
      <w:r>
        <w:rPr>
          <w:lang w:val="hi_IN" w:bidi="hi_IN"/>
        </w:rPr>
      </w:r>
      <w:r>
        <w:rPr>
          <w:lang w:val="hi_IN" w:bidi="hi_IN"/>
        </w:rPr>
        <w:t>रुकें और समूह में चर्चा करें: आपकी संस्कृति में, जब सामुदायिक विवाद होते हैं, तो लोग किससे शिकायत करते हैं? लोग शिकायत कैसे करते हैं? इस ऑडियो को यहाँ रोकें।</w:t>
      </w:r>
    </w:p>
    <w:p>
      <w:pPr/>
      <w:r>
        <w:rPr>
          <w:lang w:val="hi_IN" w:bidi="hi_IN"/>
        </w:rPr>
      </w:r>
      <w:r>
        <w:rPr>
          <w:lang w:val="hi_IN" w:bidi="hi_IN"/>
        </w:rPr>
        <w:t>फिर प्रभु, या यहोवा, अपने लोगों को एक नियम या व्यवस्था देता है। नियम, या शासन और निर्देश एक ही अवधारणा को व्यक्त करते हैं, हालाँकि वे थोड़े अलग शब्द हैं। नियम और निर्देश, दोनों ही एक ही कार्य का उल्लेख करते हैं—यहोवा अपने चुने हुए लोगों को परखने या उनकी परीक्षा लेने के बाद, उनके जीवन-यापन के लिए एक निश्चित नियम दे रहा है। यहोवा ने इस्राएलियों की परीक्षा ली और उन्हें तीन दिन तक बिना पानी के यात्रा करने की अनुमति दी, फिर वे उस स्थान पर पहुँचे जहाँ पानी पीने के योग्य नहीं था। यहोवा अपने लोगों से कहता है कि यदि वे तीन काम करते हैं, तो वह उन्हें ईश्वरीय सुरक्षा देगा। यहोवा चाहता है कि उसके लोग उसकी बात को ध्यान से सुनें ताकि उसकी इच्छा को जान सकें। वह चाहता है कि वे वही करें जो उसकी नज़र में सही है—जिसका अर्थ है, वह करें जिसे यहोवा सही मानता है। यहोवा यह भी चाहता है कि लोग उसके नियमों का पालन करें। यहोवा कहता है कि यदि वे यहोवा अपने परमेश्वर, अपने प्रभु की बात ध्यान से सुनेंगे, तो वह उन्हें वे ही बीमारियाँ नहीं देगा जो उसने मिस्रियों को दी थीं। यहोवा न केवल अपने व्यक्तिगत नाम, यहोवा, का प्रयोग कर रहा है, बल्कि यह भी कह रहा है कि वह वास्तव में इस्राएलियों का परमेश्वर है। जब यहोवा उन्हें यह बताता है कि वे उन बीमारियों से पीड़ित नहीं होंगे, जिनसे मिस्र के लोग हुए थे, तो यहोवा यह नहीं कह रहा है कि इस्राएली कभी बीमार नहीं पड़ेंगे। इसके बजाय, यहोवा पार्टिज्ञा कर रहा है कि उसके लोगों को मिस्र के लोगों की तरह विपत्तियों से दंडित होने की चिंता करने की ज़रूरत नहीं होगी यदि वे उसकी आज्ञा को मानेंगे। इसके बजाय, वे अपने चिकित्सक या चंगा करने वाले के रूप में यहोवा की ओर ताक सकते हैं।</w:t>
      </w:r>
    </w:p>
    <w:p>
      <w:pPr/>
      <w:r>
        <w:rPr>
          <w:lang w:val="hi_IN" w:bidi="hi_IN"/>
        </w:rPr>
      </w:r>
      <w:r>
        <w:rPr>
          <w:lang w:val="hi_IN" w:bidi="hi_IN"/>
        </w:rPr>
        <w:t>इसके बाद इस्राएली डेरा डालने के लिए उचित स्थान की खोज में मरा से एलीम की ओर यात्रा करते हैं। हालाँकि यह निश्चित रूप से जानना कठिन है कि एलीम वास्तव में कहाँ स्थित है, चूँकि इस्राएली सीनै की ओर यात्रा कर रहे थे, हम जानते हैं कि यह लाल सागर और सीनै पर्वत के बीच कहीं था। एलीम एक नदी का तल था, इसलिए वहाँ प्राकृतिक झरनों या जल-स्रोतों से भरपूर पानी उपलब्ध था। वहाँ 70 खजूर के पेड़ भी थे जिन पर फल लगते हैं, इसलिए यह संभव है कि वहाँ लोगों के खाने के लिए फल उपलब्ध रहे हों। यहोवा जंगल के बीच में पानी और छाया प्रदान करके चमत्कारिक रूप से अपने लोगों की देखभाल करता है।</w:t>
      </w:r>
    </w:p>
    <w:p>
      <w:pPr/>
      <w:r>
        <w:rPr>
          <w:lang w:val="hi_IN" w:bidi="hi_IN"/>
        </w:rPr>
      </w:r>
      <w:r>
        <w:rPr>
          <w:lang w:val="hi_IN" w:bidi="hi_IN"/>
        </w:rPr>
        <w:t xml:space="preserve">यहाँ रुकें और समूह में </w:t>
      </w:r>
      <w:r>
        <w:rPr>
          <w:lang w:val="hi_IN" w:bidi="hi_IN"/>
        </w:rPr>
        <w:t>मारा और एलीम</w:t>
      </w:r>
      <w:r>
        <w:rPr>
          <w:lang w:val="hi_IN" w:bidi="hi_IN"/>
        </w:rPr>
        <w:t xml:space="preserve"> का नक्शा और </w:t>
      </w:r>
      <w:r>
        <w:rPr>
          <w:lang w:val="hi_IN" w:bidi="hi_IN"/>
        </w:rPr>
        <w:t>खजूर के पेड़</w:t>
      </w:r>
      <w:r>
        <w:rPr>
          <w:lang w:val="hi_IN" w:bidi="hi_IN"/>
        </w:rPr>
        <w:t xml:space="preserve"> की तस्वीर देखें। इस ऑडियो को यहाँ रोकें।</w:t>
      </w:r>
    </w:p>
    <w:p>
      <w:pPr/>
      <w:r>
        <w:rPr>
          <w:lang w:val="hi_IN" w:bidi="hi_IN"/>
        </w:rPr>
      </w:r>
      <w:r>
        <w:rPr>
          <w:lang w:val="hi_IN" w:bidi="hi_IN"/>
        </w:rPr>
        <w:t>यह उन कई परीक्षाओं में से पहली परीक्षा होगी, जिनसे यहोवा अपने लोगों को गुज़रने देगा, जब वे प्रतिज्ञा किए हुए देश की ओर जाते हुए जंगल में यात्रा कर रहे होंगे।</w:t>
      </w:r>
      <w:r>
        <w:rPr>
          <w:lang w:val="hi_IN" w:bidi="hi_IN"/>
        </w:rPr>
      </w:r>
    </w:p>
    <w:p>
      <w:pPr>
        <w:pStyle w:val="Heading3"/>
      </w:pPr>
      <w:r>
        <w:rPr>
          <w:lang w:val="hi_IN" w:bidi="hi_IN"/>
        </w:rPr>
        <w:t>घटनाओं को समझाना</w:t>
      </w:r>
    </w:p>
    <w:p>
      <w:pPr/>
      <w:r>
        <w:rPr>
          <w:lang w:val="hi_IN" w:bidi="hi_IN"/>
        </w:rPr>
      </w:r>
      <w:r>
        <w:rPr>
          <w:lang w:val="hi_IN" w:bidi="hi_IN"/>
        </w:rPr>
        <w:t>निर्गमन 15:19–27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मिस्री लोग लाल सागर के बीच इस्राएलियों का पीछा करते हैं। इस्राएली सूखी ज़मीन पर चलकर पार हो जाते हैं और सुरक्षित रहते हैं, परन्तु यहोवा जल को फ़िरौन और मिस्रियों पर लौटा देता है और उन सभी को मार डालता है।</w:t>
      </w:r>
    </w:p>
    <w:p>
      <w:pPr/>
      <w:r>
        <w:rPr>
          <w:lang w:val="hi_IN" w:bidi="hi_IN"/>
        </w:rPr>
      </w:r>
      <w:r>
        <w:rPr>
          <w:b/>
          <w:lang w:val="hi_IN" w:bidi="hi_IN"/>
        </w:rPr>
        <w:t>दूसरे दृश्य में:</w:t>
      </w:r>
      <w:r>
        <w:rPr>
          <w:lang w:val="hi_IN" w:bidi="hi_IN"/>
        </w:rPr>
        <w:t xml:space="preserve"> बाद में, मूसा एक गीत के साथ यहोवा की स्तुति करने के लिए इस्राएलियों का अगुवाई करता है। फिर मरियम स्त्रियों को गाने के लिए अगुवाई करती है। स्त्रियाँ पुरुषों के सामने मूसा का गीत दोहराती हैं और डफ बजाते हुए नाचती हैं।</w:t>
      </w:r>
    </w:p>
    <w:p>
      <w:pPr/>
      <w:r>
        <w:rPr>
          <w:lang w:val="hi_IN" w:bidi="hi_IN"/>
        </w:rPr>
      </w:r>
      <w:r>
        <w:rPr>
          <w:b/>
          <w:lang w:val="hi_IN" w:bidi="hi_IN"/>
        </w:rPr>
        <w:t>तीसरे दृश्य में:</w:t>
      </w:r>
      <w:r>
        <w:rPr>
          <w:lang w:val="hi_IN" w:bidi="hi_IN"/>
        </w:rPr>
        <w:t xml:space="preserve"> मूसा इस्राएलियों को जंगल की ओर ले जाता है। वे तीन दिन तक बिना पानी के यात्रा करते हैं, जब तक कि वे मारह नामक स्थान पर नहीं पहुँच जाते। वे वहाँ का पानी नहीं पी पाते क्योंकि वह बहुत खारा है। वे मूसा से शिकायत करते हैं।</w:t>
      </w:r>
    </w:p>
    <w:p>
      <w:pPr/>
      <w:r>
        <w:rPr>
          <w:lang w:val="hi_IN" w:bidi="hi_IN"/>
        </w:rPr>
      </w:r>
      <w:r>
        <w:rPr>
          <w:b/>
          <w:lang w:val="hi_IN" w:bidi="hi_IN"/>
        </w:rPr>
        <w:t>चौथे दृश्य में:</w:t>
      </w:r>
      <w:r>
        <w:rPr>
          <w:lang w:val="hi_IN" w:bidi="hi_IN"/>
        </w:rPr>
        <w:t xml:space="preserve"> मूसा सहायता के लिए यहोवा से प्रार्थना करता है। यहोवा मूसा को पानी में एक डाली डालने के लिए कहता है जिससे वह पानी पीने योग्य हो जाता है। यहोवा अपने लोगों से कहता है कि यदि वे उसकी आवाज को सुनें, वही करें जो उसकी नज़र में सही है, और उसकी आज्ञाओं को मानें, तो वह उन्हें मिस्रियों के समान कष्ट नहीं देगा। यहोवा कहता है कि वह उनका चंगा करने वाला होगा।</w:t>
      </w:r>
    </w:p>
    <w:p>
      <w:pPr/>
      <w:r>
        <w:rPr>
          <w:lang w:val="hi_IN" w:bidi="hi_IN"/>
        </w:rPr>
      </w:r>
      <w:r>
        <w:rPr>
          <w:b/>
          <w:lang w:val="hi_IN" w:bidi="hi_IN"/>
        </w:rPr>
        <w:t>पाँचवें दृश्य में:</w:t>
      </w:r>
      <w:r>
        <w:rPr>
          <w:lang w:val="hi_IN" w:bidi="hi_IN"/>
        </w:rPr>
        <w:t xml:space="preserve"> इस्राएली एलीम की ओर यात्रा करते हैं। वे खजूर के पेड़ों के नीचे आराम करते हैं और सोतों से ताजा पानी पीते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 (मूसा का भाई)</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फ़िरौन</w:t>
      </w:r>
    </w:p>
    <w:p>
      <w:pPr>
        <w:pStyle w:val="ListBullet"/>
        <w:spacing w:line="240" w:lineRule="auto"/>
        <w:ind w:left="720"/>
      </w:pPr>
      <w:r>
        <w:rPr>
          <w:lang w:val="hi_IN" w:bidi="hi_IN"/>
        </w:rPr>
      </w:r>
      <w:r>
        <w:rPr>
          <w:lang w:val="hi_IN" w:bidi="hi_IN"/>
        </w:rPr>
        <w:t>मिस्र के रथ</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मरियम</w:t>
      </w:r>
    </w:p>
    <w:p>
      <w:pPr>
        <w:pStyle w:val="ListBullet"/>
        <w:spacing w:line="240" w:lineRule="auto"/>
        <w:ind w:left="720"/>
      </w:pPr>
      <w:r>
        <w:rPr>
          <w:lang w:val="hi_IN" w:bidi="hi_IN"/>
        </w:rPr>
      </w:r>
      <w:r>
        <w:rPr>
          <w:lang w:val="hi_IN" w:bidi="hi_IN"/>
        </w:rPr>
        <w:t>गाने और नाचने वाली स्त्रियाँ</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याद रखना महत्वपूर्ण है कि यहोवा ने अभी-अभी लाल सागर को मिस्र के राजा और उसकी सेना पर गिरा कर अपने लोगों को दासत्व से छुड़ाया है।</w:t>
      </w:r>
    </w:p>
    <w:p>
      <w:pPr/>
      <w:r>
        <w:rPr>
          <w:lang w:val="hi_IN" w:bidi="hi_IN"/>
        </w:rPr>
      </w:r>
      <w:r>
        <w:rPr>
          <w:lang w:val="hi_IN" w:bidi="hi_IN"/>
        </w:rPr>
        <w:t>मूसा इस भाग की शुरुआत इस सारांश से करता है कि कैसे यहोवा ने मिस्रियों पर जल लौटा दिया, जबकि इस्राएली सूखी भूमि पर से पार निकल गए। शायद मूसा यह सार इसलिए बताता है ताकि यह समझाया जा सके कि मरियम ने यहोवा की स्तुति का गीत क्यों गाया।</w:t>
      </w:r>
    </w:p>
    <w:p>
      <w:pPr/>
      <w:r>
        <w:rPr>
          <w:lang w:val="hi_IN" w:bidi="hi_IN"/>
        </w:rPr>
      </w:r>
      <w:r>
        <w:rPr>
          <w:lang w:val="hi_IN" w:bidi="hi_IN"/>
        </w:rPr>
        <w:t xml:space="preserve">मरियम न केवल एक भविष्यद्वक्तिन और हारून की बहन है, बल्कि मूसा की बहन भी है। मूसा ने उसे हारून की बहन शायद इसलिए कहा क्योंकि हारून परिवार में सबसे बड़ा पुरुष था। </w:t>
      </w:r>
    </w:p>
    <w:p>
      <w:pPr/>
      <w:r>
        <w:rPr>
          <w:lang w:val="hi_IN" w:bidi="hi_IN"/>
        </w:rPr>
      </w:r>
      <w:r>
        <w:rPr>
          <w:lang w:val="hi_IN" w:bidi="hi_IN"/>
        </w:rPr>
        <w:t xml:space="preserve">मरियम मूसा से अलग कोई गीत नहीं गा रही है, बल्कि यहोवा की स्तुति का वही गीत गा रही है। मरियम स्त्रियों का नेतृत्व करती है, और वे डफ या हाथ के ढोल बजाते हुए गाती और नृत्य करती है। स्त्रियाँ पुरुषों के सामने मूसा का गीत दोहरा रही हैं। भले ही केवल पहला पद लिखा गया है, फिर भी स्त्रियों ने शायद वह पूरा गीत पुरुषों के सामने गाया होगा। यह गीत इस्राएलियों की आने वाली पीढ़ियों तक फ़िरौन पर यहोवा की विजय की कहानी पहुँचाने का एक सांस्कृतिक माध्यम था। </w:t>
      </w:r>
    </w:p>
    <w:p>
      <w:pPr/>
      <w:r>
        <w:rPr>
          <w:lang w:val="hi_IN" w:bidi="hi_IN"/>
        </w:rPr>
      </w:r>
      <w:r>
        <w:rPr>
          <w:lang w:val="hi_IN" w:bidi="hi_IN"/>
        </w:rPr>
        <w:t>यह याद रखना महत्वपूर्ण है कि मूसा इस्राएलियों को लाल सागर के क्षेत्र से आगे बढ़ने की आज्ञा देता है या उनकी अगुवाई करता है।</w:t>
      </w:r>
    </w:p>
    <w:p>
      <w:pPr/>
      <w:r>
        <w:rPr>
          <w:lang w:val="hi_IN" w:bidi="hi_IN"/>
        </w:rPr>
      </w:r>
      <w:r>
        <w:rPr>
          <w:lang w:val="hi_IN" w:bidi="hi_IN"/>
        </w:rPr>
        <w:t>यह भी याद रखना आवश्यक है कि इस्राएली लगभग 6,00,000 पुरुषों के साथ, स्त्रियों और बच्चों के समूह सहित, अपनी सारी सम्पत्ति और पशुओं के साथ यात्रा कर रहे थे। वे जंगल में यात्रा करने वाला एक बहुत बड़ा समूह थे। वे शायद चमड़े की मशकों में यात्रा के लिए पानी साथ लाए थे। उनके पशुओं उनके जानवरों को भी जीवित रहने के लिए पानी की आवश्यकता होगी। तीन दिन बाद, संभावना है कि उनका पानी समाप्त होने लगा था, जिससे उनमें घबराहट फैल गई होगी।</w:t>
      </w:r>
    </w:p>
    <w:p>
      <w:pPr/>
      <w:r>
        <w:rPr>
          <w:lang w:val="hi_IN" w:bidi="hi_IN"/>
        </w:rPr>
      </w:r>
      <w:r>
        <w:rPr>
          <w:lang w:val="hi_IN" w:bidi="hi_IN"/>
        </w:rPr>
        <w:t>रुकें और समूह में चर्चा करें: अकेले चलने और बहुत से लोगों के साथ, उनके परिवार और पशुओं के साथ चलने में क्या अंतर होता है? इस ऑडियो को यहाँ रोकें।</w:t>
      </w:r>
    </w:p>
    <w:p>
      <w:pPr/>
      <w:r>
        <w:rPr>
          <w:lang w:val="hi_IN" w:bidi="hi_IN"/>
        </w:rPr>
      </w:r>
      <w:r>
        <w:rPr>
          <w:lang w:val="hi_IN" w:bidi="hi_IN"/>
        </w:rPr>
        <w:t>इस्राएली मारा नामक सोते पर पहुँचते हैं। सोता वह स्थान होता है जहाँ जंगल में पौधे और पानी होता है। यह याद रखना महत्वपूर्ण है कि मारा और एलीम का पानी भूमिगत पानी के स्रोत थे। ये प्राकृतिक जल स्रोत थे जहाँ लोग और पशु ताज़ा पानी पी सकते थे। हालाँकि, लोग मारा का पानी नहीं पी सके क्योंकि वह खारा था।</w:t>
      </w:r>
    </w:p>
    <w:p>
      <w:pPr/>
      <w:r>
        <w:rPr>
          <w:lang w:val="hi_IN" w:bidi="hi_IN"/>
        </w:rPr>
      </w:r>
      <w:r>
        <w:rPr>
          <w:lang w:val="hi_IN" w:bidi="hi_IN"/>
        </w:rPr>
        <w:t>यह ध्यान देना आवश्यक है कि लेखक ने नाम की व्याख्या करने से पहले मारा का उल्लेख किया है। मराह, जिसका अर्थ खारा है, यह नाम तब पड़ा जब इस्राएलियों ने पाया कि वहाँ का पानी खारा है।</w:t>
      </w:r>
    </w:p>
    <w:p>
      <w:pPr/>
      <w:r>
        <w:rPr>
          <w:lang w:val="hi_IN" w:bidi="hi_IN"/>
        </w:rPr>
      </w:r>
      <w:r>
        <w:rPr>
          <w:lang w:val="hi_IN" w:bidi="hi_IN"/>
        </w:rPr>
        <w:t>मूसा प्रार्थना करता है और यहोवा उसे दिखाता है कि कौन-सी लकड़ी पानी में डालनी है जिससे पानी मीठा और पीने योग्य हो जाए। फिर यहोवा अपने लोगों को एक नियम या जीवन के लिए व्यवस्था देता है।</w:t>
      </w:r>
    </w:p>
    <w:p>
      <w:pPr/>
      <w:r>
        <w:rPr>
          <w:lang w:val="hi_IN" w:bidi="hi_IN"/>
        </w:rPr>
      </w:r>
      <w:r>
        <w:rPr>
          <w:lang w:val="hi_IN" w:bidi="hi_IN"/>
        </w:rPr>
        <w:t>मूसा कहता है कि प्रभु या यहोवा ने अपने लोगों को पालन करने के लिए एक नियम और निर्देश दिया है। नियम और निर्देश के अर्थ में थोड़ा अंतर होता है। नियम का अर्थ है कोई कानून या दायित्व, जबकि निर्देश का तात्पर्य किसी कानूनी निर्णय से है। इब्रानी भाषा में एक ही क्रिया को व्यक्त करने के लिए समान अर्थ वाले दो शब्दों का प्रयोग करना सामान्य बात है।</w:t>
      </w:r>
    </w:p>
    <w:p>
      <w:pPr/>
      <w:r>
        <w:rPr>
          <w:lang w:val="hi_IN" w:bidi="hi_IN"/>
        </w:rPr>
      </w:r>
      <w:r>
        <w:rPr>
          <w:lang w:val="hi_IN" w:bidi="hi_IN"/>
        </w:rPr>
        <w:t>यहोवा अपने लोगों से कहता है कि वे उसकी आवाज को सुनें, वही करें जो उसकी दृष्टि में सही है, और उसकी आज्ञाओं का पालन करें। यदि इस्राएली यहोवा की आज्ञा का पालन करते हैं, तो उन्हें उन बीमारियों में से कोई भी बीमारी नहीं होगी जो मिस्रियों को हुई थीं। जब यहोवा कहता है कि वह चाहता है कि उसके लोग वही करें जो उसकी दृष्टि में सही है, तो इस वाक्यांश का अर्थ है कि वह चाहता है कि वे वही करें जो वह सही मानता है। वह चाहता है कि उसके लोग उसकी बात मानें।</w:t>
      </w:r>
    </w:p>
    <w:p>
      <w:pPr/>
      <w:r>
        <w:rPr>
          <w:lang w:val="hi_IN" w:bidi="hi_IN"/>
        </w:rPr>
      </w:r>
      <w:r>
        <w:rPr>
          <w:lang w:val="hi_IN" w:bidi="hi_IN"/>
        </w:rPr>
        <w:t>तब यहोवा अपने लोगों को याद दिलाता है कि वह कौन है। वह कहता है, "मैं तुम्हारा चंगा करनेवाला यहोवा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15:19–27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 (मूसा का भाई)</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फ़िरौन</w:t>
      </w:r>
    </w:p>
    <w:p>
      <w:pPr>
        <w:pStyle w:val="ListBullet"/>
        <w:spacing w:line="240" w:lineRule="auto"/>
        <w:ind w:left="720"/>
      </w:pPr>
      <w:r>
        <w:rPr>
          <w:lang w:val="hi_IN" w:bidi="hi_IN"/>
        </w:rPr>
      </w:r>
      <w:r>
        <w:rPr>
          <w:lang w:val="hi_IN" w:bidi="hi_IN"/>
        </w:rPr>
        <w:t>मिस्र के रथ</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मरियम</w:t>
      </w:r>
    </w:p>
    <w:p>
      <w:pPr>
        <w:pStyle w:val="ListBullet"/>
        <w:spacing w:line="240" w:lineRule="auto"/>
        <w:ind w:left="720"/>
      </w:pPr>
      <w:r>
        <w:rPr>
          <w:lang w:val="hi_IN" w:bidi="hi_IN"/>
        </w:rPr>
      </w:r>
      <w:r>
        <w:rPr>
          <w:lang w:val="hi_IN" w:bidi="hi_IN"/>
        </w:rPr>
        <w:t>गाने और नाचने वाली स्त्रियाँ</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इस नाटक में कुछ बिन्दुओं पर, अभिनय को रोककर उस पात्र की भूमिका निभाने वाले व्यक्ति से पूछें "आप क्या महसूस कर रहे हैं या क्या सोच रहे हैं?" पात्र निभाने वाले व्यक्ति को यह उत्तर देना चाहिए कि अगर वह उस पात्र के स्थान पर होता तो वह कैसा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मूसा द्वारा दिए गए सारांश का अभिनय करें। मिस्री लोग लाल सागर के बीच इस्राएलियों का पीछा करते हैं। इस्राएली सूखी ज़मीन पर चलकर पार हो जाते हैं और सुरक्षित रहते हैं, परन्तु यहोवा जल को फ़िरौन और मिस्रियों के रथों पर लौटा देता है। फ़िरौन और मिस्री पानी में मर जाते हैं। मूसा यहोवा कौन है, इस बारे में स्तुति और विजय का एक गीत गाता है। मरियम स्त्रियों को पुरुषों के सामने मूसा का गीत गाने के लिए अगुवाई करती है, और वे डफ बजाते हुए नाचती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व्यक्ति इस प्रकार उत्तर दे सकता है: "आश्चर्य में। हमारे यहोवा के समान कोई भी परमेश्वर नहीं है!" या "आज़ाद! यहोवा की स्तुति करो, हम आखिरकार आज़ाद हो गए हैं। फ़िरौन हार गया," या "आनन्दित। मैं हमेशा उस सब का उत्सव मनाना और उसे याद रखना चाहता हूँ, जो यहोवा ने हमारे लिए किया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मूसा द्वारा इस्राएलियों को हजारों लोगों और पशुओं के एक समूह को शूर के जंगल में ले जाने का अभिनय करें। वे तीन दिन तक यात्रा करते हैं और उन्हें ताजा पानी नहीं मिलता। आखिरकार वे मारा पहुँचते हैं, जहाँ पानी और पौधे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वह व्यक्ति इस तरह उत्तर दे सकता है, "राहत मिली है। अब हम अपने पशुओं को पानी दे सकते हैं और अपनी पानी की थैलियाँ भर सकते हैं!" या "यदि हमें जंगल में पानी न मिलता तो यह बहुत बुरा होता!" या "विचारशील। मैंने कभी नहीं सोचा था कि मिस्र के बाद जीवन कैसा होगा।"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इस्राएलियों के पानी चखने का अभिनय करें, लेकिन यह पानी पीने में बहुत खारा है। वे मूसा से शिकायत करते हुए पूछते हैं, "हम क्या पीएँगे?"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के उत्तर दे सकता है, "क्रोधित हूँ। परेशानी के पहले चिन्ह पर ही वे शिकायत क्यों कर रहे हैं! क्या वे भूल गए हैं कि यहोवा ने अभी-अभी क्या किया? या "हताश हूँ। मुझे क्या करना चाहिए? "देखभाल करने के लिए बहुत से लोग हैं," या "दृढ़-निश्चयी।" मुझे पता है कि यहोवा मुझे दिखाएगा कि मुझे क्या करना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मूसा द्वारा यहोवा से सहायता के लिए प्रार्थना करने का अभिनय करें। यहोवा मूसा को एक टहनी दिखाता है, जिसे पानी में डालने पर पानी पीने लायक बन जाता है। यहोवा अपने लोगों से कहता है कि यदि वे उसकी आवाज को सुनें, वही करें जो उसकी नज़र में सही है, और उसकी आज्ञाओं को मानें, तो वह उन्हें मिस्रियों के समान कष्ट नहीं देगा। यहोवा कहता है कि वह उनका चंगा करने वाला 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वह व्यक्ति इस तरह उत्तर दे सकता है, "लज्जित हूँ। मैं भूल गया था कि यहोवा कितना सामर्थी है," या "विचारशील। यहोवा का अनुसरण करना कठिन है, लेकिन मुझे लगता है कि मेरी परवाह की जाती है। मुझे खुशी है कि वह हमारा चंगा करने वाला होगा," या "आश्चर्यचकित हूँ। यहोवा का हर चीज़ पर अधिकार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एलीम की ओर यात्रा करने वाले इस्राएलियों का अभिनय करें, जहाँ वे खजूर के पेड़ों के नीचे आराम करते हैं और ताजा भूजल पीते हैं।</w:t>
      </w:r>
      <w:r>
        <w:rPr>
          <w:lang w:val="hi_IN" w:bidi="hi_IN"/>
        </w:rPr>
      </w:r>
    </w:p>
    <w:p>
      <w:pPr>
        <w:pStyle w:val="Heading3"/>
      </w:pPr>
      <w:r>
        <w:rPr>
          <w:lang w:val="hi_IN" w:bidi="hi_IN"/>
        </w:rPr>
        <w:t>आवश्यक जानकारी</w:t>
      </w:r>
    </w:p>
    <w:p>
      <w:pPr/>
      <w:r>
        <w:rPr>
          <w:lang w:val="hi_IN" w:bidi="hi_IN"/>
        </w:rPr>
      </w:r>
      <w:r>
        <w:rPr>
          <w:lang w:val="hi_IN" w:bidi="hi_IN"/>
        </w:rPr>
        <w:t>निर्गमन 15:19–27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मूसा ने इसका सारांश दिया कि </w:t>
      </w:r>
      <w:r>
        <w:rPr>
          <w:lang w:val="hi_IN" w:bidi="hi_IN"/>
        </w:rPr>
        <w:t>परमेश्वर</w:t>
      </w:r>
      <w:r>
        <w:rPr>
          <w:lang w:val="hi_IN" w:bidi="hi_IN"/>
        </w:rPr>
        <w:t xml:space="preserve"> ने लाल सागर पर क्या किया। परमेश्वर ने </w:t>
      </w:r>
      <w:r>
        <w:rPr>
          <w:b/>
          <w:lang w:val="hi_IN" w:bidi="hi_IN"/>
        </w:rPr>
        <w:t>फ़िरौन</w:t>
      </w:r>
      <w:r>
        <w:rPr>
          <w:lang w:val="hi_IN" w:bidi="hi_IN"/>
        </w:rPr>
        <w:t xml:space="preserve"> या मिस्र के राजा और मिस्र के रथों पर पानी को </w:t>
      </w:r>
      <w:r>
        <w:rPr>
          <w:lang w:val="hi_IN" w:bidi="hi_IN"/>
        </w:rPr>
        <w:t>लौटा</w:t>
      </w:r>
      <w:r>
        <w:rPr>
          <w:lang w:val="hi_IN" w:bidi="hi_IN"/>
        </w:rPr>
        <w:t xml:space="preserve"> दिया, और अपने चुने हुए लोगों को स्वतंत्र कर दिया। फ़िरौन के लिए उसी शब्द या वाक्यांश का प्रयोग करें जैसा आपने पिछले भागों में किया है। </w:t>
      </w:r>
      <w:r>
        <w:rPr>
          <w:b/>
          <w:lang w:val="hi_IN" w:bidi="hi_IN"/>
        </w:rPr>
        <w:t>फ़िरौन</w:t>
      </w:r>
      <w:r>
        <w:rPr>
          <w:lang w:val="hi_IN" w:bidi="hi_IN"/>
        </w:rPr>
        <w:t xml:space="preserve"> के बारे में अधिक जानकारी के लिए मुख्य शब्दावली देखें।</w:t>
      </w:r>
    </w:p>
    <w:p>
      <w:pPr/>
      <w:r>
        <w:rPr>
          <w:lang w:val="hi_IN" w:bidi="hi_IN"/>
        </w:rPr>
      </w:r>
      <w:r>
        <w:rPr>
          <w:lang w:val="hi_IN" w:bidi="hi_IN"/>
        </w:rPr>
        <w:t xml:space="preserve">परमेश्वर </w:t>
      </w:r>
      <w:r>
        <w:rPr>
          <w:b/>
          <w:lang w:val="hi_IN" w:bidi="hi_IN"/>
        </w:rPr>
        <w:t>इस्राएल</w:t>
      </w:r>
      <w:r>
        <w:rPr>
          <w:lang w:val="hi_IN" w:bidi="hi_IN"/>
        </w:rPr>
        <w:t xml:space="preserve"> को लाल सागर के बिच से सुरक्षित पार ले जाता है। इस्राएल याकूब के </w:t>
      </w:r>
      <w:r>
        <w:rPr>
          <w:b/>
          <w:lang w:val="hi_IN" w:bidi="hi_IN"/>
        </w:rPr>
        <w:t>वंशजों</w:t>
      </w:r>
      <w:r>
        <w:rPr>
          <w:lang w:val="hi_IN" w:bidi="hi_IN"/>
        </w:rPr>
        <w:t xml:space="preserve"> को दर्शाता है। याकूब के </w:t>
      </w:r>
      <w:r>
        <w:rPr>
          <w:lang w:val="hi_IN" w:bidi="hi_IN"/>
        </w:rPr>
        <w:t>पुत्रों</w:t>
      </w:r>
      <w:r>
        <w:rPr>
          <w:lang w:val="hi_IN" w:bidi="hi_IN"/>
        </w:rPr>
        <w:t xml:space="preserve"> को इस्राएल के पुत्र कहा जाता था। इस्राएल के लिए उसी शब्द या वाक्यांश का प्रयोग करें जैसा आपने पिछले भागों में किया है। </w:t>
      </w:r>
      <w:r>
        <w:rPr>
          <w:lang w:val="hi_IN" w:bidi="hi_IN"/>
        </w:rPr>
        <w:t>इस्राएल</w:t>
      </w:r>
      <w:r>
        <w:rPr>
          <w:lang w:val="hi_IN" w:bidi="hi_IN"/>
        </w:rPr>
        <w:t xml:space="preserve"> के बारे में अधिक जानकारी के लिए, मुख्य शब्दावली देखें।</w:t>
      </w:r>
    </w:p>
    <w:p>
      <w:pPr/>
      <w:r>
        <w:rPr>
          <w:lang w:val="hi_IN" w:bidi="hi_IN"/>
        </w:rPr>
      </w:r>
      <w:r>
        <w:rPr>
          <w:lang w:val="hi_IN" w:bidi="hi_IN"/>
        </w:rPr>
        <w:t xml:space="preserve">मूसा कहता है कि मरियम एक भविष्यद्वक्तिन, या एक महिला </w:t>
      </w:r>
      <w:r>
        <w:rPr>
          <w:b/>
          <w:lang w:val="hi_IN" w:bidi="hi_IN"/>
        </w:rPr>
        <w:t>भविष्यवक्ता है</w:t>
      </w:r>
      <w:r>
        <w:rPr>
          <w:lang w:val="hi_IN" w:bidi="hi_IN"/>
        </w:rPr>
        <w:t xml:space="preserve">। भविष्यद्वक्ता वह व्यक्ति होता है जिसे परमेश्वर की ओर से बुलाहट मिलती है, जो परमेश्वर का संदेश लोगों तक पहुँचाता है, और यह जानता है कि लोगों तक परमेश्वर का संदेश पहुँचाना ही सबसे महत्वपूर्ण काम है। भविष्यद्वक्ता के लिए उसी शब्द या वाक्यांश का प्रयोग करें जैसा आपने पिछले भागों में किया है। </w:t>
      </w:r>
      <w:r>
        <w:rPr>
          <w:b/>
          <w:lang w:val="hi_IN" w:bidi="hi_IN"/>
        </w:rPr>
        <w:t>भविष्यद्वक्ता</w:t>
      </w:r>
      <w:r>
        <w:rPr>
          <w:lang w:val="hi_IN" w:bidi="hi_IN"/>
        </w:rPr>
        <w:t xml:space="preserve"> के बारे में अधिक जानकारी के लिए मुख्य शब्दावली देखें।</w:t>
      </w:r>
    </w:p>
    <w:p>
      <w:pPr/>
      <w:r>
        <w:rPr>
          <w:lang w:val="hi_IN" w:bidi="hi_IN"/>
        </w:rPr>
      </w:r>
      <w:r>
        <w:rPr>
          <w:lang w:val="hi_IN" w:bidi="hi_IN"/>
        </w:rPr>
        <w:t xml:space="preserve">मूसा के गीत के मरियम वाले अंतरे में, वह परमेश्वर को </w:t>
      </w:r>
      <w:r>
        <w:rPr>
          <w:b/>
          <w:lang w:val="hi_IN" w:bidi="hi_IN"/>
        </w:rPr>
        <w:t>यहोवा</w:t>
      </w:r>
      <w:r>
        <w:rPr>
          <w:lang w:val="hi_IN" w:bidi="hi_IN"/>
        </w:rPr>
        <w:t xml:space="preserve"> कहती है। यहोवा परमेश्वर का व्यक्तिगत नाम है, और इस पूरे भाग में इसका प्रयोग किया गया है। यहोवा के लिए उसी नाम का प्रयोग करें जो आपने पिछले भागों में प्रयोग किया है। अधिक जानकारी के लिए मुख्य शब्दावली में </w:t>
      </w:r>
      <w:r>
        <w:rPr>
          <w:b/>
          <w:lang w:val="hi_IN" w:bidi="hi_IN"/>
        </w:rPr>
        <w:t>यहोवा</w:t>
      </w:r>
      <w:r>
        <w:rPr>
          <w:lang w:val="hi_IN" w:bidi="hi_IN"/>
        </w:rPr>
        <w:t xml:space="preserve"> देखें।</w:t>
      </w:r>
    </w:p>
    <w:p>
      <w:pPr/>
      <w:r>
        <w:rPr>
          <w:lang w:val="hi_IN" w:bidi="hi_IN"/>
        </w:rPr>
      </w:r>
      <w:r>
        <w:rPr>
          <w:lang w:val="hi_IN" w:bidi="hi_IN"/>
        </w:rPr>
        <w:t xml:space="preserve">मरियम और स्त्रियाँ गाते समय </w:t>
      </w:r>
      <w:r>
        <w:rPr>
          <w:b/>
          <w:lang w:val="hi_IN" w:bidi="hi_IN"/>
        </w:rPr>
        <w:t>डफ</w:t>
      </w:r>
      <w:r>
        <w:rPr>
          <w:lang w:val="hi_IN" w:bidi="hi_IN"/>
        </w:rPr>
        <w:t xml:space="preserve"> बजाते हुए नाचती हैं। डफ एक प्रकार का हाथ से बजाया जाने वाला ढोल है, जिसमें एक गोल घेरे पर पशु की खाल तानी होती है। यह खंजरी के समान होता है, लेकिन खंजरी के घेरे के चारों ओर धातु की छोटी चकतियाँ लगी होती हैं, जो बजाने पर उस वाद्य यंत्र में खनखनाहट उत्पन्न करती हैं।</w:t>
      </w:r>
    </w:p>
    <w:p>
      <w:pPr/>
      <w:r>
        <w:rPr>
          <w:lang w:val="hi_IN" w:bidi="hi_IN"/>
        </w:rPr>
      </w:r>
      <w:r>
        <w:rPr>
          <w:lang w:val="hi_IN" w:bidi="hi_IN"/>
        </w:rPr>
        <w:t xml:space="preserve">यहाँ रुकें और समूह में एक </w:t>
      </w:r>
      <w:r>
        <w:rPr>
          <w:lang w:val="hi_IN" w:bidi="hi_IN"/>
        </w:rPr>
        <w:t>डफ</w:t>
      </w:r>
      <w:r>
        <w:rPr>
          <w:lang w:val="hi_IN" w:bidi="hi_IN"/>
        </w:rPr>
        <w:t xml:space="preserve"> की तस्वीर देखें। समूह में चर्चा करें कि आप इस शब्द का अनुवाद कैसे करेंगे। इस ऑडियो को यहाँ रोकें।</w:t>
      </w:r>
    </w:p>
    <w:p>
      <w:pPr/>
      <w:r>
        <w:rPr>
          <w:lang w:val="hi_IN" w:bidi="hi_IN"/>
        </w:rPr>
      </w:r>
      <w:r>
        <w:rPr>
          <w:lang w:val="hi_IN" w:bidi="hi_IN"/>
        </w:rPr>
        <w:t xml:space="preserve">मूसा कहता है कि यहोवा ने इस्राएल की परीक्षा ली। इस भाग में यही सब कहा गया है, लेकिन कुछ अनुवादों में यह भी कहा गया है कि यहोवा ने इस्राएल की परीक्षा ली ताकि इस्राएल अपनी विश्वासयोग्यता या आज्ञाकारिता को साबित कर सकें। यदि आवश्यकता हो तो आप उस व्याख्या को जोड़ सकते हैं। यदि ऐसा है, तो आप मुख्य शब्दावली में </w:t>
      </w:r>
      <w:r>
        <w:rPr>
          <w:lang w:val="hi_IN" w:bidi="hi_IN"/>
        </w:rPr>
        <w:t>विश्वास</w:t>
      </w:r>
      <w:r>
        <w:rPr>
          <w:lang w:val="hi_IN" w:bidi="hi_IN"/>
        </w:rPr>
        <w:t xml:space="preserve"> के बारे में अधिक जानकारी पा सकते हैं।</w:t>
      </w:r>
    </w:p>
    <w:p>
      <w:pPr/>
      <w:r>
        <w:rPr>
          <w:lang w:val="hi_IN" w:bidi="hi_IN"/>
        </w:rPr>
      </w:r>
      <w:r>
        <w:rPr>
          <w:lang w:val="hi_IN" w:bidi="hi_IN"/>
        </w:rPr>
        <w:t xml:space="preserve">यहोवा कहता है कि यदि उसके लोग उसकी </w:t>
      </w:r>
      <w:r>
        <w:rPr>
          <w:b/>
          <w:lang w:val="hi_IN" w:bidi="hi_IN"/>
        </w:rPr>
        <w:t>आज्ञाओं</w:t>
      </w:r>
      <w:r>
        <w:rPr>
          <w:lang w:val="hi_IN" w:bidi="hi_IN"/>
        </w:rPr>
        <w:t xml:space="preserve"> को सुनें और उसके </w:t>
      </w:r>
      <w:r>
        <w:rPr>
          <w:b/>
          <w:lang w:val="hi_IN" w:bidi="hi_IN"/>
        </w:rPr>
        <w:t>नियमों</w:t>
      </w:r>
      <w:r>
        <w:rPr>
          <w:lang w:val="hi_IN" w:bidi="hi_IN"/>
        </w:rPr>
        <w:t xml:space="preserve"> का पालन करें, तो वह उन पर वैसी बीमारियाँ नहीं लाएगा जैसी उसने मिस्रियों पर लाई थीं। नियम का अर्थ है एक </w:t>
      </w:r>
      <w:r>
        <w:rPr>
          <w:lang w:val="hi_IN" w:bidi="hi_IN"/>
        </w:rPr>
        <w:t>कानून</w:t>
      </w:r>
      <w:r>
        <w:rPr>
          <w:lang w:val="hi_IN" w:bidi="hi_IN"/>
        </w:rPr>
        <w:t xml:space="preserve"> या दायित्व। इस मामले में, नियम का तात्पर्य यहोवा द्वारा अपने चुने हुए लोगों को जीवन जीने के लिए एक निश्चित सिद्धांत प्रदान करने से है। नियम के लिए उसी शब्द या वाक्यांश का प्रयोग करें जैसा आपने पिछले भागों में किया है। </w:t>
      </w:r>
      <w:r>
        <w:rPr>
          <w:b/>
          <w:lang w:val="hi_IN" w:bidi="hi_IN"/>
        </w:rPr>
        <w:t>नियम</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16:1–12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16:1–12 को सुनें और अपने मन में रखें।</w:t>
      </w:r>
    </w:p>
    <w:p>
      <w:pPr/>
      <w:r>
        <w:rPr>
          <w:lang w:val="hi_IN" w:bidi="hi_IN"/>
        </w:rPr>
      </w:r>
      <w:r>
        <w:rPr>
          <w:lang w:val="hi_IN" w:bidi="hi_IN"/>
        </w:rPr>
        <w:t>यदि सम्भव हो, तो निर्गमन 16:1–12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16:1–12 का ऑडियो संस्करण सबसे आसानी से समझ में आने वाले अनुवाद में सुनें।</w:t>
      </w:r>
    </w:p>
    <w:p>
      <w:pPr/>
      <w:r>
        <w:rPr>
          <w:lang w:val="hi_IN" w:bidi="hi_IN"/>
        </w:rPr>
      </w:r>
      <w:r>
        <w:rPr>
          <w:lang w:val="hi_IN" w:bidi="hi_IN"/>
        </w:rPr>
        <w:t>पिछली कहानी में, इस्राएलियों ने स्तुति के गीत के साथ फ़िरौन और मिस्रियों पर यहोवा की विजय का जश्न मनाया। यहोवा इस पूरे भाग में परमेश्वर के लिए प्रयोग किया गया नाम है। फिर मूसा ने मिस्र से दूर जंगल की ओर अपनी यात्रा शुरू की और उस देश की ओर गया जिसका यहोवा ने अपने चुने हुए लोगों से प्रतिज्ञा की थी। बाद में, जब लोगों ने पानी की कमी की शिकायत की, तो यहोवा ने अद्भुत ढंग से उनके लिए पानी प्रदान किया। अब, इस्राएलियों को एक और समस्या का सामना करना पड़ेगा और एक बार फिर मूसा के पास अपनी शिकायतें लाएँगे।</w:t>
      </w:r>
    </w:p>
    <w:p>
      <w:pPr/>
      <w:r>
        <w:rPr>
          <w:lang w:val="hi_IN" w:bidi="hi_IN"/>
        </w:rPr>
      </w:r>
      <w:r>
        <w:rPr>
          <w:lang w:val="hi_IN" w:bidi="hi_IN"/>
        </w:rPr>
        <w:t>मूसा इस्राएल के लोगों की सारी मण्डली, या याकूब के वंशजों के साथ यात्रा कर रहा है, जिसका अर्थ है कि वे लगभग 6,00,000 पुरुषों का समूह हैं, जिनके साथ स्त्रियाँ, बच्चे, और उनके सब पशु और सामान भी हैं। वे शूर के जंगल में यात्रा कर रहे हैं, जो एक बहुत ही सूखा इलाका है, जहाँ पानी, पेड़-पौधे या लोग बहुत कम हैं। मूसा बताता है कि वे एलीम से, जहाँ 70 खजूर के पेड़ और ताज़ा पानी के सोते थे, से सीन नामक जंगल या रेगिस्तान ओर अपनी यात्रा की। इसका अर्थ है कि इस्राएली शायद दक्षिण की ओर यात्रा कर रहे थे। सीन नामक जंगल को सीन के रूप में भी लिखा जा सकता है, क्योंकि सीन शब्द केवल एक नाम था। इस नाम का अंग्रेजी शब्द पाप से कोई संबंध नहीं था। निर्गमन की यात्रा में जिन अधिकांश स्थानों का उल्लेख मूसा ने किया है, उन्हें आज लोग आसानी से पहचान नहीं पाते। लेकिन हम उस सामान्य क्षेत्र के बारे में जानते हैं जहाँ इस्राएली यात्रा कर रहे थे।</w:t>
      </w:r>
    </w:p>
    <w:p>
      <w:pPr/>
      <w:r>
        <w:rPr>
          <w:lang w:val="hi_IN" w:bidi="hi_IN"/>
        </w:rPr>
      </w:r>
      <w:r>
        <w:rPr>
          <w:lang w:val="hi_IN" w:bidi="hi_IN"/>
        </w:rPr>
        <w:t xml:space="preserve">यहाँ रुकें और समूह में </w:t>
      </w:r>
      <w:r>
        <w:rPr>
          <w:lang w:val="hi_IN" w:bidi="hi_IN"/>
        </w:rPr>
        <w:t>सीनै प्रायद्वीप का नक्शा देखें, जिसमें लाल सागर, रेगिस्तान क्षेत्र और सीनै पर्वत</w:t>
      </w:r>
      <w:r>
        <w:rPr>
          <w:lang w:val="hi_IN" w:bidi="hi_IN"/>
        </w:rPr>
        <w:t xml:space="preserve"> को दर्शाया गया हो। इस ऑडियो को यहाँ रोकें।</w:t>
      </w:r>
    </w:p>
    <w:p>
      <w:pPr/>
      <w:r>
        <w:rPr>
          <w:lang w:val="hi_IN" w:bidi="hi_IN"/>
        </w:rPr>
      </w:r>
      <w:r>
        <w:rPr>
          <w:lang w:val="hi_IN" w:bidi="hi_IN"/>
        </w:rPr>
        <w:t>यह बताकर कि यह दूसरे महीने का पंद्रहवाँ दिन है, मूसा यह कह रहा है कि इस्राएल के मिस्र से निकलने के बाद एक महीने से थोड़ा अधिक समय बीत चुका है। हम इसे इसलिए जानते हैं क्योंकि इस्राएलियों ने पहले महीने के दसवें दिन फसह, या मिस्र में दासत्व से स्वतंत्रता का यहूदी दिन मनाया था। सभी इस्राएली मूसा और हारून के विरुद्ध बड़बड़ाने या शिकायत करने लगते हैं, क्योंकि उनके पास बहुत कम भोजन बचा है और वे भूखे हैं। वे मूसा और हारून से कहते हैं कि उनके विचार में यह बेहतर होता कि यहोवा उन्हें मार डालता, या वे यहोवा के हाथ से मिस्रियों के साथ मिस्र में मर जाते। इस्राएली तर्क देते हैं कि कम से कम मिस्र में उनके पास हर दिन माँस और रोटी से भरे बर्तन होते थे। यह शायद एक अतिशयोक्ति थी, क्योंकि मिस्र में रहते हुए वे अब भी दास ही थे। याद रखें कि यहूदियों के लिए रोटी सबसे सामान्य भोजन मानी जाती थी, इसलिए रोटी शब्द का प्रयोग सामान्य रूप से पूरे भोजन के लिए भी किया जा सकता है। इस्राएली मूसा और हारून पर आरोप लगाते हैं कि कि वे उन्हें मिस्र से इसलिए निकाल लाए हैं कि जंगल में उन्हें भूख या अकाल से मार डालें।</w:t>
      </w:r>
    </w:p>
    <w:p>
      <w:pPr/>
      <w:r>
        <w:rPr>
          <w:lang w:val="hi_IN" w:bidi="hi_IN"/>
        </w:rPr>
      </w:r>
      <w:r>
        <w:rPr>
          <w:lang w:val="hi_IN" w:bidi="hi_IN"/>
        </w:rPr>
        <w:t>यहोवा अपने लोगों की शिकायतों को सुनता है। जब यहोवा मूसा से बात करता है, तो वह "देखो" या "अब" जैसे शब्द का प्रयोग करता है, क्योंकि वह चाहता है कि मूसा ध्यान दे। यहोवा मूसा से कहता है कि वह आकाश से या स्वर्ग से एक नई प्रकार की रोटी या भोजन भेजेगा, जो बारिश की तरह बरसेगा। यहोवा यह स्पष्ट करता है कि लोग प्रतिदिन अपनी छावनी से बाहर जाएँ और उस दिन के लिए जितना भोजन आवश्यक हो उतना ही इकट्ठा करें। यह इस्राएलियों के लिए कठिन होगा, जो एक कृषि-प्रधान लोग थे। उन्हें हर दिन फसल इकट्ठा करने की आदत नहीं थी, बल्कि वे एक ही दिन में जितना हो सके उतना इकट्ठा करके रख लेते थे, ताकि जब तक उनके खेत या पशु फिर से भोजन उत्पन्न करें तब तक वह उनके काम आए।</w:t>
      </w:r>
    </w:p>
    <w:p>
      <w:pPr/>
      <w:r>
        <w:rPr>
          <w:lang w:val="hi_IN" w:bidi="hi_IN"/>
        </w:rPr>
      </w:r>
      <w:r>
        <w:rPr>
          <w:lang w:val="hi_IN" w:bidi="hi_IN"/>
        </w:rPr>
        <w:t>यहाँ रुकें और इस प्रश्न पर समूह में चर्चा करें: आप जहाँ रहते हैं वहाँ लोग भोजन कैसे इकट्ठा करते हैं? इस पर भी चर्चा करें कि यदि आपकी संस्कृति में किसी से कहा जाए कि वह प्रतिदिन केवल एक दिन के लिए जितना भोजन आवश्यक हो उतना ही इकट्ठा करे, तो लोग कैसी प्रतिक्रिया देंगे। इस ऑडियो को यहाँ रोकें।</w:t>
      </w:r>
    </w:p>
    <w:p>
      <w:pPr/>
      <w:r>
        <w:rPr>
          <w:lang w:val="hi_IN" w:bidi="hi_IN"/>
        </w:rPr>
      </w:r>
      <w:r>
        <w:rPr>
          <w:lang w:val="hi_IN" w:bidi="hi_IN"/>
        </w:rPr>
        <w:t>यहोवा ऐसा इसलिए करता है ताकि वह इस्राएलियों की देखभाल करे, क्योंकि उन्हें लम्बे समय तक जंगल में यात्रा करनी थी। यहोवा अपने चुने हुए लोगों को भी परख रहा है, या उनकी परीक्षा ले रहा है। यहोवा यह देखना चाहता है कि क्या उसके लोग भोजन इकट्ठा करने के नियम या निर्देशों का पालन करेंगे, वह इसके माध्यम से यह देखना चाहता था कि क्या वे उस व्यवस्था को मानेंगे जो वह उन्हें सीनै पर्वत पर पहुँचने के बाद देने वाला था। यहोवा अपने वाचा वाले, या चुने हुए लोगों के रूप में इस्राएलियों की परीक्षा ले रहा है, ताकि वह देख सके कि क्या वे अपने संपूर्ण मन और प्राण से उसकी आज्ञा का पालन करेंगे।</w:t>
      </w:r>
    </w:p>
    <w:p>
      <w:pPr/>
      <w:r>
        <w:rPr>
          <w:lang w:val="hi_IN" w:bidi="hi_IN"/>
        </w:rPr>
      </w:r>
      <w:r>
        <w:rPr>
          <w:lang w:val="hi_IN" w:bidi="hi_IN"/>
        </w:rPr>
        <w:t>तब यहोवा कुछ विशेष करता है। वह न केवल उनके शारीरिक स्वास्थ्य की परवाह करता है, बल्कि उनके आत्मिक स्वास्थ्य की भी परवाह करता है। यहोवा मूसा से कहता है कि सप्ताह के छठे दिन लोग सातवें दिन की तैयारी के लिए दुगुना भोजन इकट्ठा करें। यह नियम सृष्टि के दौरान यहोवा के अपने कार्यों को दिखाता है, जब उसने सातवें दिन विश्राम किया। बाद में जब यहोवा मूसा से और बातें करेगा तब इस्राएली जानेंगे कि उन्हें ऐसा क्यों करना चाहिए। यह नियम इस्राएल को हर सप्ताह यहोवा की विश्वासयोग्य प्रबंध का अनुभव करने का अवसर देगा।</w:t>
      </w:r>
    </w:p>
    <w:p>
      <w:pPr/>
      <w:r>
        <w:rPr>
          <w:lang w:val="hi_IN" w:bidi="hi_IN"/>
        </w:rPr>
      </w:r>
      <w:r>
        <w:rPr>
          <w:lang w:val="hi_IN" w:bidi="hi_IN"/>
        </w:rPr>
        <w:t>भविष्यद्वक्ताओं के रूप में, या वे लोग जिन्हें यहोवा अपनी ओर से बोलने के लिए चुनता है, मूसा और हारून लोगों के साथ यहोवा का संदेश साझा करते हैं। मूसा और हारून इस्राएलियों से कहते हैं कि वह यहोवा ही था जो उन्हें मिस्र से बाहर निकाल लाया, न कि मूसा और हारून। वे कहते हैं कि यहोवा शाम के समय माँस और सुबह के समय रोटी देकर इस बात को सिद्ध करेगा, जिससे वे तृप्त हो जाएँगे। वे यह भी कहते हैं कि लोग सुबह को यहोवा की महिमा, या उसकी तेजस्वी उपस्थिति को देखेंगे। यहोवा ऐसा इसलिए करेगा क्योंकि उसने मूसा और हारून के विरुद्ध उनकी शिकायतें सुनी हैं। यहोवा ने उनकी शिकायतों को अपने विरुद्ध माना। जब मूसा पूछता है, "हम क्या हैं कि तुम हम पर बड़बड़ाते हो?" वह वास्तव में ऐसा नहीं मानता कि लोग उसकी पहचान से अनजान हैं। इसके बजाय, मूसा यहाँ अपनी नम्रता कर रहा है और इस सच्चाई की ओर ध्यान आकर्षित कर रहा है कि वह एकमात्र सच्चा परमेश्वर—यहोवा—ही था जिसने उन्हें मिस्र से स्वतंत्र किया, न कि कोई मनुष्य।</w:t>
      </w:r>
    </w:p>
    <w:p>
      <w:pPr/>
      <w:r>
        <w:rPr>
          <w:lang w:val="hi_IN" w:bidi="hi_IN"/>
        </w:rPr>
      </w:r>
      <w:r>
        <w:rPr>
          <w:lang w:val="hi_IN" w:bidi="hi_IN"/>
        </w:rPr>
        <w:t>फिर मूसा हारून को बताता है कि उसे इस्राएलियों से क्या कहना है। हारून लोगों से कहता है कि वे आकर उस स्थान पर इकट्ठा हों जहाँ यहोवा की उपस्थिति है। जब हारून यह बातें कह रहा था, तब लोगों ने उसकी ओर से दृष्टि हटाकर जंगल की ओर देखा, और अचानक बादल में यहोवा की महिमा या तेजस्वी उपस्थिति चमकती हुई दिखाई देती है। यहोवा मूसा से कहता है कि उसने इस्राएलियों की शिकायतें सुन ली हैं। यहोवा मूसा को बताता है कि उसे इस्राएलियों से क्या कहना है। यहोवा यह निश्चित करता है कि वह शाम के समय माँस और हर सुबह के समय रोटी देगा, ताकि उसके लोग जान लें कि वही इस्राएल का परमेश्वर यहोवा है। यहोवा अपने चुने हुए लोगों को भरोसा दिलाता है कि वही उन्हें मिस्र से निकालकर लाया है और वही उनका पालन-पोषण करने वाला है।</w:t>
      </w:r>
    </w:p>
    <w:p>
      <w:pPr/>
      <w:r>
        <w:rPr>
          <w:lang w:val="hi_IN" w:bidi="hi_IN"/>
        </w:rPr>
      </w:r>
      <w:r>
        <w:rPr>
          <w:lang w:val="hi_IN" w:bidi="hi_IN"/>
        </w:rPr>
        <w:t>अगली कहानी में, हम देखेंगे कि यहोवा अपनी प्रतिज्ञा करता है और इस्राएलियों के खाने के लिए शाम को बटेर और हर सुबह आकाश से रोटी भेजता है।</w:t>
      </w:r>
      <w:r>
        <w:rPr>
          <w:lang w:val="hi_IN" w:bidi="hi_IN"/>
        </w:rPr>
      </w:r>
    </w:p>
    <w:p>
      <w:pPr>
        <w:pStyle w:val="Heading3"/>
      </w:pPr>
      <w:r>
        <w:rPr>
          <w:lang w:val="hi_IN" w:bidi="hi_IN"/>
        </w:rPr>
        <w:t>घटनाओं को समझाना</w:t>
      </w:r>
    </w:p>
    <w:p>
      <w:pPr/>
      <w:r>
        <w:rPr>
          <w:lang w:val="hi_IN" w:bidi="hi_IN"/>
        </w:rPr>
      </w:r>
      <w:r>
        <w:rPr>
          <w:lang w:val="hi_IN" w:bidi="hi_IN"/>
        </w:rPr>
        <w:t>निर्गमन 16:1–12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इस्राएली एलीम से निकलकर जंगल में आगे बढ़ते हैं। उन्हें मिस्र छोड़े हुए डेढ़ महीना बीत चुका है। अब, वे सीन नामक जंगल में पहुँचते हैं।</w:t>
      </w:r>
    </w:p>
    <w:p>
      <w:pPr/>
      <w:r>
        <w:rPr>
          <w:lang w:val="hi_IN" w:bidi="hi_IN"/>
        </w:rPr>
      </w:r>
      <w:r>
        <w:rPr>
          <w:b/>
          <w:lang w:val="hi_IN" w:bidi="hi_IN"/>
        </w:rPr>
        <w:t>दूसरे दृश्य में:</w:t>
      </w:r>
      <w:r>
        <w:rPr>
          <w:lang w:val="hi_IN" w:bidi="hi_IN"/>
        </w:rPr>
        <w:t xml:space="preserve"> इस्राएलियों ने मूसा और हारून के विरुद्ध शिकायत करते हुए कहा कि वे लोगों को जंगल में इसलिए लाए हैं, ताकि उन्हें भूख से मार डालें। वे कहते हैं कि यह बेहतर होता कि यहोवा उन्हें मिस्र में ही मार डालता, जब उनके पास खाने के लिए भरपूर भोजन था।</w:t>
      </w:r>
    </w:p>
    <w:p>
      <w:pPr/>
      <w:r>
        <w:rPr>
          <w:lang w:val="hi_IN" w:bidi="hi_IN"/>
        </w:rPr>
      </w:r>
      <w:r>
        <w:rPr>
          <w:b/>
          <w:lang w:val="hi_IN" w:bidi="hi_IN"/>
        </w:rPr>
        <w:t>तीसरे दृश्य में:</w:t>
      </w:r>
      <w:r>
        <w:rPr>
          <w:lang w:val="hi_IN" w:bidi="hi_IN"/>
        </w:rPr>
        <w:t xml:space="preserve"> यहोवा शिकायतों को सुनता है। यहोवा मूसा को समझाता है कि वह भोजन कैसे प्रदान करेगा। यहोवा लोगों की परीक्षा लेना चाहता है ताकि यह देखा जा सके कि क्या वे छठे दिन दुगुना भोजन इकट्ठा करने के बारे में उसकी कही हुई बात को मानते हैं या नहीं।</w:t>
      </w:r>
    </w:p>
    <w:p>
      <w:pPr/>
      <w:r>
        <w:rPr>
          <w:lang w:val="hi_IN" w:bidi="hi_IN"/>
        </w:rPr>
      </w:r>
      <w:r>
        <w:rPr>
          <w:b/>
          <w:lang w:val="hi_IN" w:bidi="hi_IN"/>
        </w:rPr>
        <w:t>चौथे दृश्य में:</w:t>
      </w:r>
      <w:r>
        <w:rPr>
          <w:lang w:val="hi_IN" w:bidi="hi_IN"/>
        </w:rPr>
        <w:t xml:space="preserve"> मूसा और हारून इस्राएलियों को समझाते हैं कि यहोवा सुबह के समय रोटी और शाम के समय माँस भेजेगा, क्योंकि उसने अपने विरुद्ध उनकी शिकायतें सुन ली हैं। वे कहते हैं कि इस्राएली यहोवा की महिमा देखेंगे।</w:t>
      </w:r>
    </w:p>
    <w:p>
      <w:pPr/>
      <w:r>
        <w:rPr>
          <w:lang w:val="hi_IN" w:bidi="hi_IN"/>
        </w:rPr>
      </w:r>
      <w:r>
        <w:rPr>
          <w:b/>
          <w:lang w:val="hi_IN" w:bidi="hi_IN"/>
        </w:rPr>
        <w:t>पाँचवें दृश्य में:</w:t>
      </w:r>
      <w:r>
        <w:rPr>
          <w:lang w:val="hi_IN" w:bidi="hi_IN"/>
        </w:rPr>
        <w:t xml:space="preserve"> मूसा हारून को निर्देश देता है कि वह लोगों को इकट्ठा करे। हारून लोगों को इकट्ठा करता है, और वे बादल में यहोवा की उपस्थिति को देखते हैं। यहोवा कहता है कि इस्राएलियों को शाम के समय माँस मिलेगा और सुबह के समय आकाश से रोटी मिलेगी। इस तरह, वे जान लेंगे कि यहोवा उनका परमेश्वर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यहोवा</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इस्राएल के लोग एलीम से निकलकर एक जंगल क्षेत्र में आते हैं। यह याद रखना महत्वपूर्ण है कि इस्राएली 6,00,000 पुरुषों के एक समूह के रूप में, अपने पूरे परिवार और पशुओं के साथ यात्रा कर रहे हैं। मिस्र छोड़ने के बाद से वे एक महीने से भी ज़्यादा समय से रेगिस्तान में यात्रा कर रहे हैं।</w:t>
      </w:r>
    </w:p>
    <w:p>
      <w:pPr/>
      <w:r>
        <w:rPr>
          <w:lang w:val="hi_IN" w:bidi="hi_IN"/>
        </w:rPr>
      </w:r>
      <w:r>
        <w:rPr>
          <w:lang w:val="hi_IN" w:bidi="hi_IN"/>
        </w:rPr>
        <w:t>इस्राएल के लोग सीन नामक जंगल में पहुँचते हैं और मूसा और हारून के विरुद्ध कड़ी शिकायत करते हैं।</w:t>
      </w:r>
    </w:p>
    <w:p>
      <w:pPr/>
      <w:r>
        <w:rPr>
          <w:lang w:val="hi_IN" w:bidi="hi_IN"/>
        </w:rPr>
      </w:r>
      <w:r>
        <w:rPr>
          <w:lang w:val="hi_IN" w:bidi="hi_IN"/>
        </w:rPr>
        <w:t xml:space="preserve">यहाँ रुकें और समूह में </w:t>
      </w:r>
      <w:r>
        <w:rPr>
          <w:lang w:val="hi_IN" w:bidi="hi_IN"/>
        </w:rPr>
        <w:t>सीनै प्रायद्वीप का नक्शा देखें, जिसमें लाल सागर, रेगिस्तान क्षेत्र और सीनै पर्वत</w:t>
      </w:r>
      <w:r>
        <w:rPr>
          <w:lang w:val="hi_IN" w:bidi="hi_IN"/>
        </w:rPr>
        <w:t xml:space="preserve"> को दर्शाया गया हो। इस ऑडियो को यहाँ रोकें।</w:t>
      </w:r>
    </w:p>
    <w:p>
      <w:pPr/>
      <w:r>
        <w:rPr>
          <w:lang w:val="hi_IN" w:bidi="hi_IN"/>
        </w:rPr>
      </w:r>
      <w:r>
        <w:rPr>
          <w:lang w:val="hi_IN" w:bidi="hi_IN"/>
        </w:rPr>
        <w:t>इस्राएल के लोग कहते हैं कि उनके लिए मिस्र में यहोवा के हाथ से मरना बेहतर होता। "यहोवा के हाथ से" का अर्थ किसी शारीरिक हाथ से नहीं है, बल्कि यहोवा द्वारा किसी कार्य को अपनी सामर्थ्य से पूर्ण करने से है। इस मामले में, लोगों ने सोचा कि यह बेहतर होता कि यहोवा उन्हें जंगल में भूख से मरने के बजाय मिस्रियों के साथ ही मार डालता।</w:t>
      </w:r>
    </w:p>
    <w:p>
      <w:pPr/>
      <w:r>
        <w:rPr>
          <w:lang w:val="hi_IN" w:bidi="hi_IN"/>
        </w:rPr>
      </w:r>
      <w:r>
        <w:rPr>
          <w:lang w:val="hi_IN" w:bidi="hi_IN"/>
        </w:rPr>
        <w:t>फिर यहोवा मूसा से बात करता है। यहोवा मूसा का ध्यान आकर्षित करने के लिए "देखो" जैसे शब्द का प्रयोग करता है। यहोवा मूसा से कहता है कि वह आकाश से रोटी बरसाएगा। यहोवा कह रहा है कि वह रोटी जैसा एक पदार्थ, बारिश की तरह नीचे बरसाएगा। यहोवा ऐसा इसलिए करेगा क्योंकि उसने अपने खिलाफ अपने लोगों की शिकायतें सुन ली हैं।</w:t>
      </w:r>
    </w:p>
    <w:p>
      <w:pPr/>
      <w:r>
        <w:rPr>
          <w:lang w:val="hi_IN" w:bidi="hi_IN"/>
        </w:rPr>
      </w:r>
      <w:r>
        <w:rPr>
          <w:lang w:val="hi_IN" w:bidi="hi_IN"/>
        </w:rPr>
        <w:t>यह ध्यान देना महत्वपूर्ण है कि भले ही लोगों ने मूसा और हारून के विरुद्ध शिकायत की, फिर भी यहोवा ने इसे अपने ही विरुद्ध की गई शिकायत माना क्योंकि मूसा और हारून इस्राएलियों के लिए यहोवा के प्रतिनिधि थे।</w:t>
      </w:r>
    </w:p>
    <w:p>
      <w:pPr/>
      <w:r>
        <w:rPr>
          <w:lang w:val="hi_IN" w:bidi="hi_IN"/>
        </w:rPr>
      </w:r>
      <w:r>
        <w:rPr>
          <w:lang w:val="hi_IN" w:bidi="hi_IN"/>
        </w:rPr>
        <w:t>यहोवा उन्हें पालन करने के लिए एक व्यवस्था या नियम देता है। इस्राएल के लोगों को छठे दिन दुगुना भोजन इकट्ठा करना होगा, क्योंकि सातवें दिन लोग विश्राम करेंगे। बाद में जब यहोवा मूसा से और बातें करेगा तब इस्राएली जानेंगे कि उन्हें ऐसा क्यों करना चाहिए।</w:t>
      </w:r>
    </w:p>
    <w:p>
      <w:pPr/>
      <w:r>
        <w:rPr>
          <w:lang w:val="hi_IN" w:bidi="hi_IN"/>
        </w:rPr>
      </w:r>
      <w:r>
        <w:rPr>
          <w:lang w:val="hi_IN" w:bidi="hi_IN"/>
        </w:rPr>
        <w:t>यहोवा यह नियम इसलिए देता है ताकि यह देख सके कि क्या इस्राएल के लोग उसकी व्यवस्था पर चलेंगे या नहीं। यहाँ, यहोवा का अर्थ शारीरिक चलने का नहीं है, बल्कि वह चाहता है कि वे अपने एकलौते परमेश्वर के रूप में उसकी आज्ञा मानें।</w:t>
      </w:r>
    </w:p>
    <w:p>
      <w:pPr/>
      <w:r>
        <w:rPr>
          <w:lang w:val="hi_IN" w:bidi="hi_IN"/>
        </w:rPr>
      </w:r>
      <w:r>
        <w:rPr>
          <w:lang w:val="hi_IN" w:bidi="hi_IN"/>
        </w:rPr>
        <w:t>फिर मूसा और हारून लोगों से कहते हैं कि वे जान लेंगे कि यह यहोवा ही था जो उन्हें मिस्र से बाहर निकाला था। क्योंकि इस्राएल इतना बड़ा समूह था, इसलिए यह संभव है कि मूसा और हारून ने लोगों को छोटे समूहों में बाँट दिया हो और उनसे अलग-अलग बात की हो। मूसा और हारून लोगों से कहते हैं कि वे उसकी महिमा को देखकर जान जाएँगे कि यहोवा ही उन्हें मिस्र से बाहर निकाल लाया था। महिमा यहोवा की सामर्थ्य और तेजस्वी उपस्थिति को दर्शाती है।</w:t>
      </w:r>
    </w:p>
    <w:p>
      <w:pPr/>
      <w:r>
        <w:rPr>
          <w:lang w:val="hi_IN" w:bidi="hi_IN"/>
        </w:rPr>
      </w:r>
      <w:r>
        <w:rPr>
          <w:lang w:val="hi_IN" w:bidi="hi_IN"/>
        </w:rPr>
        <w:t>फिर मूसा कहता है कि यहोवा उन्हें शाम के समय माँस और सुबह के समय रोटी देगा। मूसा यह भी कहता है, "हम क्या हैं? तुमने यहोवा के विरुद्ध शिकायत की है, हमारे विरुद्ध नहीं।" प्रश्न "हम क्या हैं?" यह एक ऐसा प्रश्न है जिसके लिए उत्तर की आवश्यकता नहीं है। मूसा इस प्रश्न का प्रयोग इसलिए करता है ताकि लोग सोचें और इस बात पर विचार करें कि वे वास्तव में यहोवा के विरुद्ध शिकायत कर रहे हैं।</w:t>
      </w:r>
    </w:p>
    <w:p>
      <w:pPr/>
      <w:r>
        <w:rPr>
          <w:lang w:val="hi_IN" w:bidi="hi_IN"/>
        </w:rPr>
      </w:r>
      <w:r>
        <w:rPr>
          <w:lang w:val="hi_IN" w:bidi="hi_IN"/>
        </w:rPr>
        <w:t>फिर मूसा हारून से कहता है कि वह लोगों को यहोवा की उपस्थिति के पास बुलाए, क्योंकि उसने उनकी शिकायतें सुन ली हैं। जैसे ही हारून अपनी बात समाप्त करता है, तभी कुछ ऐसा होता है कि लोग जंगल की ओर देखने लगते हैं, और वे बादल में यहोवा की महिमा प्रकट होती हुई देखते हैं।</w:t>
      </w:r>
    </w:p>
    <w:p>
      <w:pPr/>
      <w:r>
        <w:rPr>
          <w:lang w:val="hi_IN" w:bidi="hi_IN"/>
        </w:rPr>
      </w:r>
      <w:r>
        <w:rPr>
          <w:lang w:val="hi_IN" w:bidi="hi_IN"/>
        </w:rPr>
        <w:t>रुकें और अपने समूह के साथ इस प्रश्न पर चर्चा करें: हालाँकि हम नहीं जानते कि यहोवा की महिमा कैसी दिखाई देती थी, फिर भी महिमा यहोवा की सामर्थ्य और तेजस्वी उपस्थिति को दर्शाती है। चर्चा करें कि आप अपनी भाषा में महिमा का अनुवाद कैसे करेंगे। इस ऑडियो को यहाँ रोकें।</w:t>
      </w:r>
    </w:p>
    <w:p>
      <w:pPr/>
      <w:r>
        <w:rPr>
          <w:lang w:val="hi_IN" w:bidi="hi_IN"/>
        </w:rPr>
      </w:r>
      <w:r>
        <w:rPr>
          <w:lang w:val="hi_IN" w:bidi="hi_IN"/>
        </w:rPr>
        <w:t>यहोवा मूसा से कहता है कि उसने लोगों की शिकायतें सुन ली हैं। यहोवा मूसा को निर्देश देता है कि वह लोगों से कहे कि वे शाम के समय माँस खाएँगे, और सुबह के समय रोटी खाएँगे। हालाँकि यह भाग इसे स्पष्ट नहीं करता है, फिर भी अधिकांश लोग मानते हैं कि वे हर शाम को माँस खाएँगे, और हर सुबह रोटी खाएँगे, इसलिए आप इसका अनुवाद उसी तरह कर सकते हैं।</w:t>
      </w:r>
    </w:p>
    <w:p>
      <w:pPr/>
      <w:r>
        <w:rPr>
          <w:lang w:val="hi_IN" w:bidi="hi_IN"/>
        </w:rPr>
      </w:r>
      <w:r>
        <w:rPr>
          <w:lang w:val="hi_IN" w:bidi="hi_IN"/>
        </w:rPr>
        <w:t>हालाँकि इब्रानी भाषा से यह स्पष्ट होता है कि लोग रोटी खाने से तृप्त होंगे, फिर भी अधिकतर लोग मानते हैं कि वे माँस खाने से भी तृप्त होंगे। आप अपने अनुवाद में इसे स्पष्ट कर सकते हैं। इस तरह, इस्राएली जान लेंगे कि यहोवा उनका परमेश्वर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16:1–12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यहोवा</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इस नाटक में कुछ बिन्दुओं पर, अभिनय को रोककर उस पात्र की भूमिका निभाने वाले व्यक्ति से पूछें "आप क्या महसूस कर रहे हैं या क्या सोच रहे हैं?" पात्र निभाने वाले व्यक्ति को यह उत्तर देना चाहिए कि अगर वह उस पात्र के स्थान पर होता तो वह कैसा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इस्राएलियों के एलीम से निकलने और जंगल में आगे बढ़ने का अभिनय करें। मिस्र से दूर यात्रा करते हुए उन्हें डेढ़ महीना बीत चुका है। इस्राएलियों का बड़ा समूह सीन जंगल में पहुँचता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वह व्यक्ति इस तरह उत्तर दे सकता है, "थका हुआ हूँ। मैं दास न होने को लेकर उत्साहित था, लेकिन अब मुझे इतना यकीन नहीं है," या "भूखा हूँ। अगर हमारा भोजन खत्म हो गया, तो हम आगे कैसे बढ़ेंगे? या "संदेह है। मूसा की योजना क्या है? ऐसा लगता है कि हम बहुत लंबे समय से इस जंगल में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सभी इस्राएलियों का अभिनय करें जो मूसा और हारून के विरुद्ध शिकायत कर रहे थे, और कह रहे थे कि वे लोगों को जंगल में इसलिए लाए हैं ताकि उन्हें भूख से मार सकें। वे कहते हैं कि यह बेहतर होता कि यहोवा उन्हें मिस्र में ही मार डालता, जब उनके पास खाने के लिए भरपूर भोजन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"परेशान हूँ। वे मुझे क्यों दोष दे रहे हैं? निश्चित रूप से वे अभी तक यह नहीं भूले होंगे कि यहोवा ही वह था जिसने उन्हें आज़ाद कराया था!" या "थका हुआ हूँ। मुझे लोगों के इतने बड़े समूह के लिए जिम्मेदार होना पसंद नहीं है," या "दृढ़ हूँ। मुझे पता है कि मैं यहोवा की योजना का पालन कर रहा हूँ। वह हमें वह देगा जिसकी हमें आवश्यकता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यहोवा द्वारा शिकायतों को सुनने का अभिनय करें। यहोवा मूसा को समझाता है कि वह आकाश से भोजन कैसे प्रदान करेगा। यहोवा लोगों की परीक्षा लेना चाहता है ताकि यह देखा जा सके कि क्या वे छठे दिन दुगुना भोजन इकट्ठा करने के बारे में उसकी कही हुई बात को मानते हैं या नहीं।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"राहत मिली। मैं यहोवा के प्रावधान के लिए आभारी हूँ," या "घबराया हुआ हूँ। मुझे आशा है कि लोग जिद्दी नहीं होंगे और यहोवा के निर्देशों का पालन करेंगे," या "धन्य हैं। यहोवा हमारी देखभाल करने में बहुत भला है, भले ही लोग उसके चमत्कारों को भूल जाते हैं और शिकायत करते हैं।"</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प्रकार के उत्तर दे सकता है, "मैं जानता हूँ कि मेरे लोग मेरी सामर्थ्य को जल्दी ही भूल जाते हैं," या "उन्हें यह समझने की आवश्यकता है कि मेरे लिए कुछ भी असंभव नहीं है," या "मैं केवल इतना चाहता हूँ कि वे अपने भविष्य की भलाई के लिए आज्ञा पालन करना सीखें।"</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मूसा और हारून का अभिनय करें, जिसमें वे इस्राएलियों को समझा रहे हैं कि यहोवा सुबह के समय रोटी और शाम के समय माँस भेजेगा, क्योंकि उसने अपने विरुद्ध उनकी शिकायतें सुन ली हैं। वे कहते हैं कि इस्राएली यहोवा की महिमा देखेंगे।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हारून की भूमिका निभा रहे व्यक्ति से पूछें, "आप क्या महसूस कर रहे हैं या क्या सोच रहे हैं?" वह व्यक्ति इस तरह उत्तर दे सकता है, "लोगों के सीखने के लिए क्या होना चाहिए?" या "यहोवा उनके प्रति बहुत धैर्य रखता है," या "मैं सम्मानित महसूस करता हूँ कि यहोवा ने मुझे अपनी ओर से बोलते रहने के लिए चुना।"</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मूसा द्वारा हारून को लोगों को इकट्ठा करने का निर्देश देने का अभिनय करें। हारून लोगों को इकट्ठा करता है, और वे बादल में यहोवा की उपस्थिति को देखते हैं। यहोवा मूसा के माध्यम से कहता है कि इस्राएलियों को शाम के समय माँस मिलेगा और सुबह के समय आकाश से रोटी मिलेगी। इस तरह, वे जान लेंगे कि यहोवा उनका परमेश्वर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व्यक्ति इस प्रकार उत्तर दे सकता है: "आश्चर्य में। मैं लाल सागर पर या मारा में यहोवा के प्रावधान को कैसे भूल सकता था?" या "डरावना है। यहोवा की उपस्थिति कितनी अद्भुत है!" या "देखभाल किया जाना। यहोवा निरंतर मेरी आवश्यकताओं को पूरा करता है। उसने मिस्र में मेरी प्रार्थनाओं का उत्तर दिया, अब वह आकाश से भोजन भेज रहा है!"</w:t>
      </w:r>
      <w:r>
        <w:rPr>
          <w:lang w:val="hi_IN" w:bidi="hi_IN"/>
        </w:rPr>
      </w:r>
    </w:p>
    <w:p>
      <w:pPr>
        <w:pStyle w:val="Heading3"/>
      </w:pPr>
      <w:r>
        <w:rPr>
          <w:lang w:val="hi_IN" w:bidi="hi_IN"/>
        </w:rPr>
        <w:t>आवश्यक जानकारी</w:t>
      </w:r>
    </w:p>
    <w:p>
      <w:pPr/>
      <w:r>
        <w:rPr>
          <w:lang w:val="hi_IN" w:bidi="hi_IN"/>
        </w:rPr>
      </w:r>
      <w:r>
        <w:rPr>
          <w:lang w:val="hi_IN" w:bidi="hi_IN"/>
        </w:rPr>
        <w:t>निर्गमन 16:1–12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इस्राएल</w:t>
      </w:r>
      <w:r>
        <w:rPr>
          <w:lang w:val="hi_IN" w:bidi="hi_IN"/>
        </w:rPr>
        <w:t xml:space="preserve">की सारी मण्डली एलीम से कूच करके अपनी यात्रा जारी रखती है। इस्राएल की सारी मण्डली याकूब के सभी </w:t>
      </w:r>
      <w:r>
        <w:rPr>
          <w:b/>
          <w:lang w:val="hi_IN" w:bidi="hi_IN"/>
        </w:rPr>
        <w:t>वंशजों</w:t>
      </w:r>
      <w:r>
        <w:rPr>
          <w:lang w:val="hi_IN" w:bidi="hi_IN"/>
        </w:rPr>
        <w:t xml:space="preserve"> को एक लोगों के समूह के रूप में दर्शाती है। यह उन हजारों लोगों का समूह था, जिन्हें यहोवा ने मिस्र से आज़ाद कराया था। इस्राएल के लिए उसी शब्द या वाक्यांश का प्रयोग करें जिसका प्रयोग आपने पिछले भागों में किया है। </w:t>
      </w:r>
      <w:r>
        <w:rPr>
          <w:lang w:val="hi_IN" w:bidi="hi_IN"/>
        </w:rPr>
        <w:t>इस्राएल</w:t>
      </w:r>
      <w:r>
        <w:rPr>
          <w:lang w:val="hi_IN" w:bidi="hi_IN"/>
        </w:rPr>
        <w:t xml:space="preserve"> के बारे में अधिक जानकारी के लिए, मुख्य शब्दावली देखें।</w:t>
      </w:r>
    </w:p>
    <w:p>
      <w:pPr/>
      <w:r>
        <w:rPr>
          <w:lang w:val="hi_IN" w:bidi="hi_IN"/>
        </w:rPr>
      </w:r>
      <w:r>
        <w:rPr>
          <w:b/>
          <w:lang w:val="hi_IN" w:bidi="hi_IN"/>
        </w:rPr>
        <w:t>इस्राएली</w:t>
      </w:r>
      <w:r>
        <w:rPr>
          <w:lang w:val="hi_IN" w:bidi="hi_IN"/>
        </w:rPr>
        <w:t xml:space="preserve"> एक महीने से भी ज़्यादा समय तक यात्रा करते हैं, तब वे सीन नमक </w:t>
      </w:r>
      <w:r>
        <w:rPr>
          <w:b/>
          <w:lang w:val="hi_IN" w:bidi="hi_IN"/>
        </w:rPr>
        <w:t>जंगल</w:t>
      </w:r>
      <w:r>
        <w:rPr>
          <w:lang w:val="hi_IN" w:bidi="hi_IN"/>
        </w:rPr>
        <w:t xml:space="preserve"> में पहुँचते हैं। जंगल का अनुवाद रेगिस्तान के रूप में किया जा सकता है, इसका अर्थ केवल वह सूखा क्षेत्र है जहाँ पानी, वनस्पतियाँ या लोग बहुत कम हैं। जंगल के लिए उसी शब्द या वाक्यांश का प्रयोग करें जिसका प्रयोग आपने पिछले भागों में किया है। </w:t>
      </w:r>
      <w:r>
        <w:rPr>
          <w:lang w:val="hi_IN" w:bidi="hi_IN"/>
        </w:rPr>
        <w:t>जंगल</w:t>
      </w:r>
      <w:r>
        <w:rPr>
          <w:lang w:val="hi_IN" w:bidi="hi_IN"/>
        </w:rPr>
        <w:t xml:space="preserve"> के बारे में अधिक जानकारी के लिए, मुख्य शब्दावली देखें। </w:t>
      </w:r>
    </w:p>
    <w:p>
      <w:pPr/>
      <w:r>
        <w:rPr>
          <w:lang w:val="hi_IN" w:bidi="hi_IN"/>
        </w:rPr>
      </w:r>
      <w:r>
        <w:rPr>
          <w:lang w:val="hi_IN" w:bidi="hi_IN"/>
        </w:rPr>
        <w:t xml:space="preserve">मूसा कहता है कि </w:t>
      </w:r>
      <w:r>
        <w:rPr>
          <w:b/>
          <w:lang w:val="hi_IN" w:bidi="hi_IN"/>
        </w:rPr>
        <w:t>यहोवा</w:t>
      </w:r>
      <w:r>
        <w:rPr>
          <w:lang w:val="hi_IN" w:bidi="hi_IN"/>
        </w:rPr>
        <w:t xml:space="preserve"> ने उससे बात की। यहोवा </w:t>
      </w:r>
      <w:r>
        <w:rPr>
          <w:lang w:val="hi_IN" w:bidi="hi_IN"/>
        </w:rPr>
        <w:t>परमेश्वर</w:t>
      </w:r>
      <w:r>
        <w:rPr>
          <w:lang w:val="hi_IN" w:bidi="hi_IN"/>
        </w:rPr>
        <w:t xml:space="preserve"> का व्यक्तिगत नाम है, और इस पूरे भाग में इसका प्रयोग किया गया है। यहोवा के लिए उसी नाम का प्रयोग करें जो आपने पिछले भागों में प्रयोग किया है। </w:t>
      </w:r>
      <w:r>
        <w:rPr>
          <w:b/>
          <w:lang w:val="hi_IN" w:bidi="hi_IN"/>
        </w:rPr>
        <w:t>यहोवा</w:t>
      </w:r>
      <w:r>
        <w:rPr>
          <w:lang w:val="hi_IN" w:bidi="hi_IN"/>
        </w:rPr>
        <w:t xml:space="preserve"> के बारे में अधिक जानकारी के लिए, मुख्य शब्दावली को देखें।</w:t>
      </w:r>
    </w:p>
    <w:p>
      <w:pPr/>
      <w:r>
        <w:rPr>
          <w:lang w:val="hi_IN" w:bidi="hi_IN"/>
        </w:rPr>
      </w:r>
      <w:r>
        <w:rPr>
          <w:lang w:val="hi_IN" w:bidi="hi_IN"/>
        </w:rPr>
        <w:t xml:space="preserve">लोग इसलिए शिकायत करते हैं क्योंकि उनके पास भोजन नहीं है। यहोवा उनकी शिकायतों को सुनता है और मूसा से कहता है कि वह </w:t>
      </w:r>
      <w:r>
        <w:rPr>
          <w:b/>
          <w:lang w:val="hi_IN" w:bidi="hi_IN"/>
        </w:rPr>
        <w:t>स्वर्ग</w:t>
      </w:r>
      <w:r>
        <w:rPr>
          <w:lang w:val="hi_IN" w:bidi="hi_IN"/>
        </w:rPr>
        <w:t xml:space="preserve"> से उन्हें भोजन प्रदान करेगा। इस मामले में, स्वर्ग का अर्थ आकाश से है।</w:t>
      </w:r>
    </w:p>
    <w:p>
      <w:pPr/>
      <w:r>
        <w:rPr>
          <w:lang w:val="hi_IN" w:bidi="hi_IN"/>
        </w:rPr>
      </w:r>
      <w:r>
        <w:rPr>
          <w:lang w:val="hi_IN" w:bidi="hi_IN"/>
        </w:rPr>
        <w:t xml:space="preserve">यहाँ रुकें और समूह में चर्चा करें कि आप </w:t>
      </w:r>
      <w:r>
        <w:rPr>
          <w:b/>
          <w:lang w:val="hi_IN" w:bidi="hi_IN"/>
        </w:rPr>
        <w:t>स्वर्ग</w:t>
      </w:r>
      <w:r>
        <w:rPr>
          <w:lang w:val="hi_IN" w:bidi="hi_IN"/>
        </w:rPr>
        <w:t xml:space="preserve"> के लिए किस शब्द या वाक्यांश का प्रयोग करेंगे, जिसका अर्थ है आकाश। अधिक जानकारी के लिए मुख्य शब्दावली में </w:t>
      </w:r>
      <w:r>
        <w:rPr>
          <w:lang w:val="hi_IN" w:bidi="hi_IN"/>
        </w:rPr>
        <w:t>स्वर्ग</w:t>
      </w:r>
      <w:r>
        <w:rPr>
          <w:lang w:val="hi_IN" w:bidi="hi_IN"/>
        </w:rPr>
        <w:t>शब्द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lang w:val="hi_IN" w:bidi="hi_IN"/>
        </w:rPr>
        <w:t>यहोवा ने कहा कि वह अपने चुने हुए लोगों के भरण-पोषण के लिए आकाश से एक नए प्रकार का भोजन या रोटी बरसाएगा। बाद में हम देखेंगे कि इस तरह का भोजन पतला, परतदार और मीठा होता है।</w:t>
      </w:r>
    </w:p>
    <w:p>
      <w:pPr/>
      <w:r>
        <w:rPr>
          <w:lang w:val="hi_IN" w:bidi="hi_IN"/>
        </w:rPr>
      </w:r>
      <w:r>
        <w:rPr>
          <w:lang w:val="hi_IN" w:bidi="hi_IN"/>
        </w:rPr>
        <w:t>रुकें और अपने समूह के साथ चर्चा करें कि यदि आपकी संस्कृति में रोटी नहीं है, तो आप इस प्रकार के भोजन का अनुवाद कैसे करेंगे। इस ऑडियो को यहाँ रोकें।</w:t>
      </w:r>
    </w:p>
    <w:p>
      <w:pPr/>
      <w:r>
        <w:rPr>
          <w:lang w:val="hi_IN" w:bidi="hi_IN"/>
        </w:rPr>
      </w:r>
      <w:r>
        <w:rPr>
          <w:lang w:val="hi_IN" w:bidi="hi_IN"/>
        </w:rPr>
        <w:t xml:space="preserve">यहोवा ने मूसा को निर्देश दिया कि छठे दिन लोग दुगुना भोजन इकट्ठा करें, ताकि सातवें दिन या विश्राम के दिन उन्हें भोजन इकट्ठा करना न पड़े। यहोवा ऐसा इसलिए करता है ताकि वह अपने लोगों की परीक्षा ले, ताकि यह देखा जा सके कि वे उसकी व्यवस्था का पालन करेंगे या नहीं। यह </w:t>
      </w:r>
      <w:r>
        <w:rPr>
          <w:b/>
          <w:lang w:val="hi_IN" w:bidi="hi_IN"/>
        </w:rPr>
        <w:t>व्यवस्था</w:t>
      </w:r>
      <w:r>
        <w:rPr>
          <w:lang w:val="hi_IN" w:bidi="hi_IN"/>
        </w:rPr>
        <w:t xml:space="preserve"> यहोवा के उन नियमों या निर्देशों को दर्शाती है जिन्हें मूसा ने </w:t>
      </w:r>
      <w:r>
        <w:rPr>
          <w:lang w:val="hi_IN" w:bidi="hi_IN"/>
        </w:rPr>
        <w:t>यहूदी</w:t>
      </w:r>
      <w:r>
        <w:rPr>
          <w:lang w:val="hi_IN" w:bidi="hi_IN"/>
        </w:rPr>
        <w:t xml:space="preserve"> लोगों के साथ साझा किया ताकि उन्हें यह बताया जा सके कि उन्हें कैसे जीना है। इस मामले में, यहोवा की व्यवस्था यह थी कि छठे दिन दुगुना भोजन इकट्ठा किया जाए। व्यवस्था के लिए उसी शब्द या वाक्यांश का प्रयोग करें जिसका प्रयोग आपने पिछले भागों में किया है। </w:t>
      </w:r>
      <w:r>
        <w:rPr>
          <w:lang w:val="hi_IN" w:bidi="hi_IN"/>
        </w:rPr>
        <w:t>व्यवस्था</w:t>
      </w:r>
      <w:r>
        <w:rPr>
          <w:lang w:val="hi_IN" w:bidi="hi_IN"/>
        </w:rPr>
        <w:t xml:space="preserve"> के बारे में अधिक जानकारी के लिए, मुख्य शब्दावली देखें।</w:t>
      </w:r>
    </w:p>
    <w:p>
      <w:pPr/>
      <w:r>
        <w:rPr>
          <w:lang w:val="hi_IN" w:bidi="hi_IN"/>
        </w:rPr>
      </w:r>
      <w:r>
        <w:rPr>
          <w:lang w:val="hi_IN" w:bidi="hi_IN"/>
        </w:rPr>
        <w:t xml:space="preserve">मूसा लोगों से कहता है कि वे यहोवा की </w:t>
      </w:r>
      <w:r>
        <w:rPr>
          <w:b/>
          <w:lang w:val="hi_IN" w:bidi="hi_IN"/>
        </w:rPr>
        <w:t>महिमा</w:t>
      </w:r>
      <w:r>
        <w:rPr>
          <w:lang w:val="hi_IN" w:bidi="hi_IN"/>
        </w:rPr>
        <w:t xml:space="preserve"> देखेंगे। महिमा यहोवा की उपस्थिति की चमकदार रोशनी या चमक को दर्शाती है। यह वही तरीका है जिससे यहोवा अपनी सामर्थ्य और उपस्थिति दिखाता है। इस्राएली यहोवा की महिमा बाद में देखेंगे, जब वह बादल में प्रकट होगा।</w:t>
      </w:r>
    </w:p>
    <w:p>
      <w:pPr/>
      <w:r>
        <w:rPr>
          <w:lang w:val="hi_IN" w:bidi="hi_IN"/>
        </w:rPr>
      </w:r>
      <w:r>
        <w:rPr>
          <w:lang w:val="hi_IN" w:bidi="hi_IN"/>
        </w:rPr>
        <w:t xml:space="preserve">यहाँ रुकें और समूह के रूप में चर्चा करें कि आप </w:t>
      </w:r>
      <w:r>
        <w:rPr>
          <w:b/>
          <w:lang w:val="hi_IN" w:bidi="hi_IN"/>
        </w:rPr>
        <w:t>महिमा</w:t>
      </w:r>
      <w:r>
        <w:rPr>
          <w:lang w:val="hi_IN" w:bidi="hi_IN"/>
        </w:rPr>
        <w:t xml:space="preserve"> के लिए किस शब्द या वाक्यांश का प्रयोग करेंगे। अधिक जानकारी के लिए मुख्य शब्दावली में </w:t>
      </w:r>
      <w:r>
        <w:rPr>
          <w:lang w:val="hi_IN" w:bidi="hi_IN"/>
        </w:rPr>
        <w:t>महिमा</w:t>
      </w:r>
      <w:r>
        <w:rPr>
          <w:lang w:val="hi_IN" w:bidi="hi_IN"/>
        </w:rPr>
        <w:t xml:space="preserve"> देखें। यदि आपने बाइबल की किसी अन्य पुस्तक में इस शब्द का पहले ही अनुवाद किया है, तो यहाँ भी उसी शब्द का प्रयोग करें जो आपने वहाँ किया था।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16:13–21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16:13–21 को सुनें और अपने मन में रखें।</w:t>
      </w:r>
    </w:p>
    <w:p>
      <w:pPr/>
      <w:r>
        <w:rPr>
          <w:lang w:val="hi_IN" w:bidi="hi_IN"/>
        </w:rPr>
      </w:r>
      <w:r>
        <w:rPr>
          <w:lang w:val="hi_IN" w:bidi="hi_IN"/>
        </w:rPr>
        <w:t>यदि सम्भव हो, तो निर्गमन 16:13–21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16:13–21 का ऑडियो संस्करण सबसे आसानी से समझ में आने वाले अनुवाद में सुनें।</w:t>
      </w:r>
    </w:p>
    <w:p>
      <w:pPr/>
      <w:r>
        <w:rPr>
          <w:lang w:val="hi_IN" w:bidi="hi_IN"/>
        </w:rPr>
      </w:r>
      <w:r>
        <w:rPr>
          <w:lang w:val="hi_IN" w:bidi="hi_IN"/>
        </w:rPr>
        <w:t>पिछले भाग में, यहोवा ने इस्राएलियों को मरुस्थल में यात्रा के दौरान भोजन की कमी के बारे में शिकायत करते हुए सुना। इस पूरे भाग में परमेश्वर के लिए उसके व्यक्तिगत नाम यहोवा का प्रयोग किया गया है। यहोवा ने मूसा और इस्राएलियों से कहा कि वह सुबह के समय आकाश से रोटी और शाम के समय मांस प्रदान करेगा। जैसा कि आपको याद है, यहूदी लोगों के लिए रोटी शब्द सामान्य रूप से भोजन के लिए प्रयोग किया जाता था, क्योंकि यह उनके आहार का एक बहुत ज़रूरी हिस्सा था। यहोवा ने लोगों को रोटी इकट्ठा करने के लिए खास निर्देश भी दिए। अब, यहोवा अपनी प्रतिज्ञा करता है और इस्राएलियों को परखता है कि क्या वे उसके निर्देशों का पालन करेंगे या नहीं।</w:t>
      </w:r>
    </w:p>
    <w:p>
      <w:pPr/>
      <w:r>
        <w:rPr>
          <w:lang w:val="hi_IN" w:bidi="hi_IN"/>
        </w:rPr>
      </w:r>
      <w:r>
        <w:rPr>
          <w:lang w:val="hi_IN" w:bidi="hi_IN"/>
        </w:rPr>
        <w:t>जैसा कि आपको याद होगा, यहोवा के मिस्र से आज़ाद कराने के बाद भी इस्राएली रेगिस्तान में यात्रा कर रहे हैं। वे पहले से ही एक महीने से ज़्यादा समय से रेगिस्तान में यात्रा कर रहे हैं। जब इस्राएली बादल में यहोवा की उपस्थिति को देखते हैं, तो यहोवा उस शाम अपनी प्रतिज्ञा करता है और इस्राएलियों के लिए बटेर प्रदान करता है। बटेर एक छोटा, मोटा और गोल-मटोल पक्षी होता है जो हल्के भूरे रंग का होता है और उस पर काली और हल्की धारियाँ होती हैं। बटेर उड़कर आए और उन्होंने पूरे डेरे को ढक लिया, या वे वहाँ उतर गए। याद रखें, यह लगभग छह लाख पुरुषों का डेरा था, उनके परिवारों और सामान के साथ, इसलिए सभी को भोजन कराने के लिए बटेरों की संख्या बहुत अधिक होनी चाहिए थी। लम्बी उड़ान भरने के बाद इन पक्षियों का भूमि पर आराम करना सामान्य था।</w:t>
      </w:r>
    </w:p>
    <w:p>
      <w:pPr/>
      <w:r>
        <w:rPr>
          <w:lang w:val="hi_IN" w:bidi="hi_IN"/>
        </w:rPr>
      </w:r>
      <w:r>
        <w:rPr>
          <w:lang w:val="hi_IN" w:bidi="hi_IN"/>
        </w:rPr>
        <w:t xml:space="preserve">यहाँ रुकें और एक साथ </w:t>
      </w:r>
      <w:r>
        <w:rPr>
          <w:lang w:val="hi_IN" w:bidi="hi_IN"/>
        </w:rPr>
        <w:t>बटेर</w:t>
      </w:r>
      <w:r>
        <w:rPr>
          <w:lang w:val="hi_IN" w:bidi="hi_IN"/>
        </w:rPr>
        <w:t xml:space="preserve"> पक्षी का चित्र देखें। यदि आपकी भाषा में इस पक्षी का कोई विशेष नाम नहीं है, तो आप इसे इस प्रकार बता सकते हैं कि यह एक मध्यम आकार का जंगली पक्षी है जिसे लोग खा सकते हैं। इस ऑडियो को यहाँ रोकें।</w:t>
      </w:r>
    </w:p>
    <w:p>
      <w:pPr/>
      <w:r>
        <w:rPr>
          <w:lang w:val="hi_IN" w:bidi="hi_IN"/>
        </w:rPr>
      </w:r>
      <w:r>
        <w:rPr>
          <w:lang w:val="hi_IN" w:bidi="hi_IN"/>
        </w:rPr>
        <w:t>बटेर से इस्राएलियों की उस दिन की भूख मिट गई होगी, लेकिन मूसा अगली सुबह यहोवा द्वारा दी गई रोटी पर अधिक जोर देता है। हम देखते हैं कि मूसा रोटी के बारे में अपने विवरण में दोहराव का प्रयोग करता है क्योंकि यह महत्वपूर्ण है। रोटी एक दैनिक चमत्कार होगी, या ऐसा काम होगा जो केवल यहोवा ही कर सकता है, जो 40 से अधिक वर्षों तक इस्राएलियों के लिए यहोवा के प्रबंध को दर्शाती है। यही वह तरीका होगा जिससे यहोवा अपने लोगों की लगातार परीक्षा लेता है ताकि यह देखा जा सके कि क्या वे उस पर पर्याप्त भरोसा करते हैं और सातवें दिन आराम करने के बारे में उसके निर्देशों का पालन करते हैं।</w:t>
      </w:r>
    </w:p>
    <w:p>
      <w:pPr/>
      <w:r>
        <w:rPr>
          <w:lang w:val="hi_IN" w:bidi="hi_IN"/>
        </w:rPr>
      </w:r>
      <w:r>
        <w:rPr>
          <w:lang w:val="hi_IN" w:bidi="hi_IN"/>
        </w:rPr>
        <w:t>मूसा बताता है कि आकाश से रोटी कैसे आई। सबसे पहले ओस गिरी, या पानी की बूंदें थीं जो भूमि पर जमा हो गईं। और जब ओस सूख गई, तब मूसा ने ऐसा शब्द कहा जिससे इस्राएलियों के मन में हुआ आश्चर्य दिखाई देता है "देखो" क्योंकि उन्होंने देखा कि पानी के हट जाने पर भूमि पर एक पतली, हल्की और परत-सी वस्तु पड़ी हुई थी। जब मूसा इसे 'पाले के समान बारीक' कहता है, तो वह जमी हुई नमी का वर्णन कर रहा है जो सफेद और कोमल होती है—यह कहने का एक और तरीका हो सकता है कि वह रोटी बारीक या चूर्ण जैसी थी। इस्राएलियों ने पहले कभी ऐसा कुछ नहीं देखा था, इसलिए उन्होंने एक-दूसरे से पूछा कि यह क्या है।</w:t>
      </w:r>
    </w:p>
    <w:p>
      <w:pPr/>
      <w:r>
        <w:rPr>
          <w:lang w:val="hi_IN" w:bidi="hi_IN"/>
        </w:rPr>
      </w:r>
      <w:r>
        <w:rPr>
          <w:lang w:val="hi_IN" w:bidi="hi_IN"/>
        </w:rPr>
        <w:t>मूसा उन्हें बताता है कि यह वह रोटी है जो यहोवा ने उन्हें स्वर्ग या आकाश से दी है। मूसा उन्हें रोटी इकट्ठा करने के लिए यहोवा की आज्ञा या नियम देता है। लोग केवल उतनी ही रोटी इकट्ठा कर सकते थे जितनी प्रत्येक व्यक्ति को आवश्यकता थी; यह परिवार के प्रत्येक सदस्य के लिए एक ओमेर रही होगी। एक ओमेर दो चौथाई या 1.8 लीटर होता है। यहोवा इस्राएलियों से कहता है कि वे अपने तम्बू में रहने वाले प्रत्येक व्यक्ति के लिए एक ओमेर इकट्ठा करें। इस्राएली घरों में नहीं रहते थे, बल्कि तम्बू में रहते थे, क्योंकि उन्हें हर दिन लंबी दूरी की यात्रा करनी पड़ती थी।</w:t>
      </w:r>
    </w:p>
    <w:p>
      <w:pPr/>
      <w:r>
        <w:rPr>
          <w:lang w:val="hi_IN" w:bidi="hi_IN"/>
        </w:rPr>
      </w:r>
      <w:r>
        <w:rPr>
          <w:lang w:val="hi_IN" w:bidi="hi_IN"/>
        </w:rPr>
        <w:t>यहाँ रुकें और समूह में इस प्रश्न पर चर्चा करें: आपकी संस्कृति में लोग चीजों को कैसे मापते हैं? अपनी संस्कृति में इस माप को पेश करने के सबसे अच्छे तरीके पर चर्चा करें। इसका एक उदाहरण मन्न से भरे दो नारियल हैं। इस ऑडियो को यहाँ रोकें।</w:t>
      </w:r>
    </w:p>
    <w:p>
      <w:pPr/>
      <w:r>
        <w:rPr>
          <w:lang w:val="hi_IN" w:bidi="hi_IN"/>
        </w:rPr>
      </w:r>
      <w:r>
        <w:rPr>
          <w:lang w:val="hi_IN" w:bidi="hi_IN"/>
        </w:rPr>
        <w:t>इस्राएली यहोवा की आज्ञा मानते हैं और रोटी इकट्ठा करते हैं। चूँकि उन्हें अनुमान लगाना था कि उनके परिवारों को कितनी आवश्यकता होगी, इसलिए कुछ लोगों ने अपनी ज़रूरत से ज़्यादा इकट्ठा किया जबकि अन्य लोगों ने ज़रूरत से कम। लेकिन जब उन्होंने इसे ओमेर में मापा, तो उन्हें पता चला कि जिन परिवारों ने बहुत अधिक इकट्ठा किया था उनके पास कुछ भी शेष नहीं बचा, और जिन परिवारों ने कम इकट्ठा किया था उनके पास कोई कमी नहीं रही।</w:t>
      </w:r>
    </w:p>
    <w:p>
      <w:pPr/>
      <w:r>
        <w:rPr>
          <w:lang w:val="hi_IN" w:bidi="hi_IN"/>
        </w:rPr>
      </w:r>
      <w:r>
        <w:rPr>
          <w:lang w:val="hi_IN" w:bidi="hi_IN"/>
        </w:rPr>
        <w:t>मूसा इस्राएलियों को आदेश देता है कि वे अगले दिन के लिए कोई भी रोटी जमा करके न रखें। तो भी, कुछ इस्राएली मूसा के निर्देश को नहीं सुनते हैं। बजाय इसके, उन्होंने अगले दिन के लिए रोटी बचाने की कोशिश की और उस रोटी में कीड़े पड़ गए जिससे उसमें दुर्गंध आने लगी और सड़ गई। इस बात से मूसा बहुत क्रोधित हुआ।</w:t>
      </w:r>
    </w:p>
    <w:p>
      <w:pPr/>
      <w:r>
        <w:rPr>
          <w:lang w:val="hi_IN" w:bidi="hi_IN"/>
        </w:rPr>
      </w:r>
      <w:r>
        <w:rPr>
          <w:lang w:val="hi_IN" w:bidi="hi_IN"/>
        </w:rPr>
        <w:t>मूसा यहोवा के दैनिक प्रबंध और इस्राएल की परीक्षा पर बल देने के लिए हमें एक और सारांश देता है। वह हमें बताता है कि इस्राएली हर दिन सूरज उगने पर जागते थे और यहोवा की आज्ञा के अनुसार भूमि से रोटी इकट्ठा करते थे। और जब तेज़ धूप होती थी, तो भूमि पर छूटी हुई रोटी पिघल जाती थी।</w:t>
      </w:r>
    </w:p>
    <w:p>
      <w:pPr/>
      <w:r>
        <w:rPr>
          <w:lang w:val="hi_IN" w:bidi="hi_IN"/>
        </w:rPr>
      </w:r>
      <w:r>
        <w:rPr>
          <w:lang w:val="hi_IN" w:bidi="hi_IN"/>
        </w:rPr>
        <w:t>यहोवा अपने चुने हुए लोगों के लिए उनकी यात्रा के दौरान रोटी प्रदान करना जारी रखेगा। इसके बाद, हम देखेंगे कि यहोवा अपने लोगों को सब्त, या विश्राम के दिन के बारे में और अधिक सिखाता है।</w:t>
      </w:r>
      <w:r>
        <w:rPr>
          <w:lang w:val="hi_IN" w:bidi="hi_IN"/>
        </w:rPr>
      </w:r>
    </w:p>
    <w:p>
      <w:pPr>
        <w:pStyle w:val="Heading3"/>
      </w:pPr>
      <w:r>
        <w:rPr>
          <w:lang w:val="hi_IN" w:bidi="hi_IN"/>
        </w:rPr>
        <w:t>घटनाओं को समझाना</w:t>
      </w:r>
    </w:p>
    <w:p>
      <w:pPr/>
      <w:r>
        <w:rPr>
          <w:lang w:val="hi_IN" w:bidi="hi_IN"/>
        </w:rPr>
      </w:r>
      <w:r>
        <w:rPr>
          <w:lang w:val="hi_IN" w:bidi="hi_IN"/>
        </w:rPr>
        <w:t>निर्गमन 16:13–21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बादल में इस्राएलियों को दिखाई देने के बाद, यहोवा परमेश्वर ने संध्या के समय बटेर भेजे, जिन्होंने इस्राएलियों के पूरे छावनी को ढक लिया। इस्राएली खुशी से खाते हैं।</w:t>
      </w:r>
    </w:p>
    <w:p>
      <w:pPr/>
      <w:r>
        <w:rPr>
          <w:lang w:val="hi_IN" w:bidi="hi_IN"/>
        </w:rPr>
      </w:r>
      <w:r>
        <w:rPr>
          <w:b/>
          <w:lang w:val="hi_IN" w:bidi="hi_IN"/>
        </w:rPr>
        <w:t>दूसरे दृश्य में:</w:t>
      </w:r>
      <w:r>
        <w:rPr>
          <w:lang w:val="hi_IN" w:bidi="hi_IN"/>
        </w:rPr>
        <w:t xml:space="preserve"> सुबह जब सूरज उगता है, तब मूसा और इस्राएली भूमि पर पानी की बूँदें देखते हैं। जब यह ओस सूख जाती है, तो इस्राएली भूमि पर कुछ पतला और पपड़ी जैसा बचा हुआ देखकर चकित रह जाते हैं। वे मूसा से पूछते हैं कि यह क्या है, और मूसा कहता है कि यह यहोवा की ओर से दी गई रोटी है।</w:t>
      </w:r>
    </w:p>
    <w:p>
      <w:pPr/>
      <w:r>
        <w:rPr>
          <w:lang w:val="hi_IN" w:bidi="hi_IN"/>
        </w:rPr>
      </w:r>
      <w:r>
        <w:rPr>
          <w:b/>
          <w:lang w:val="hi_IN" w:bidi="hi_IN"/>
        </w:rPr>
        <w:t>तीसरे दृश्य में:</w:t>
      </w:r>
      <w:r>
        <w:rPr>
          <w:lang w:val="hi_IN" w:bidi="hi_IN"/>
        </w:rPr>
        <w:t xml:space="preserve"> मूसा लोगों से कहता है कि वे अपने तंबू के प्रत्येक व्यक्ति के लिए केवल एक ओमेर के बराबर ही रोटी इकट्ठा करें। कुछ लोग थोड़ा इकट्ठा करते हैं, कुछ लोग बहुत अधिक, लेकिन जब वे उसे मापते हैं, तो प्रत्येक व्यक्ति के पास सही मात्रा ही निकलती है।</w:t>
      </w:r>
    </w:p>
    <w:p>
      <w:pPr/>
      <w:r>
        <w:rPr>
          <w:lang w:val="hi_IN" w:bidi="hi_IN"/>
        </w:rPr>
      </w:r>
      <w:r>
        <w:rPr>
          <w:b/>
          <w:lang w:val="hi_IN" w:bidi="hi_IN"/>
        </w:rPr>
        <w:t>चौथे दृश्य में:</w:t>
      </w:r>
      <w:r>
        <w:rPr>
          <w:lang w:val="hi_IN" w:bidi="hi_IN"/>
        </w:rPr>
        <w:t xml:space="preserve"> मूसा लोगों से कहता है कि वे अगले दिन के लिए रोटी जमा करके न रखें। कुछ लोग आज्ञा मानते हैं लेकिन कुछ दूसरे लोग नहीं मानते। जमा की हुई रोटी में कीड़े पड़ जाते हैं और वह बदबू मारने लगती है। वे अगले दिन इसे नहीं खा सकते। मूसा क्रोधित हो जाता है। यहोवा हर सुबह रोटी देना जारी रखता है और इस्राएली रेगिस्तान में भोजन पाने के लिए उसे इकट्ठा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आज्ञा मानने वाले इस्राएली</w:t>
      </w:r>
    </w:p>
    <w:p>
      <w:pPr>
        <w:pStyle w:val="ListBullet"/>
        <w:spacing w:line="240" w:lineRule="auto"/>
        <w:ind w:left="720"/>
      </w:pPr>
      <w:r>
        <w:rPr>
          <w:lang w:val="hi_IN" w:bidi="hi_IN"/>
        </w:rPr>
      </w:r>
      <w:r>
        <w:rPr>
          <w:lang w:val="hi_IN" w:bidi="hi_IN"/>
        </w:rPr>
        <w:t>आज्ञा न मानने वाले इस्राएली</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बटेर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याद रखना महत्वपूर्ण है कि पिछले भाग में यहोवा ने इस्राएलियों के लिए भोजन का प्रतिज्ञा की थी; यह हजारों लोगों का एक समूह था जिसमें उनके परिवार और पशु भी शामिल थे।</w:t>
      </w:r>
    </w:p>
    <w:p>
      <w:pPr/>
      <w:r>
        <w:rPr>
          <w:lang w:val="hi_IN" w:bidi="hi_IN"/>
        </w:rPr>
      </w:r>
      <w:r>
        <w:rPr>
          <w:lang w:val="hi_IN" w:bidi="hi_IN"/>
        </w:rPr>
        <w:t>उसी शाम बटेर उड़कर आए और पूरे इस्राएली डेरे पर उतर गए। ये बटेर वही शाम का मांस था जिसका यहोवा ने प्रतिज्ञा की थी। यह याद रखना महत्वपूर्ण है कि इस्राएली तंबुओं में रहते थे क्योंकि उन्हें प्रतिज्ञा के देश की अपनी यात्रा जारी रखने के लिए हर दिन अपना सामान समेटना और यात्रा करनी पड़ती थी। चूँकि मांस को सुरक्षित रखने का कोई तरीका नहीं था, इसलिए लोगों को उसी रात उन बटेरों को खाना पड़ा।</w:t>
      </w:r>
    </w:p>
    <w:p>
      <w:pPr/>
      <w:r>
        <w:rPr>
          <w:lang w:val="hi_IN" w:bidi="hi_IN"/>
        </w:rPr>
      </w:r>
      <w:r>
        <w:rPr>
          <w:lang w:val="hi_IN" w:bidi="hi_IN"/>
        </w:rPr>
        <w:t>अगली सुबह, डेरे के चारों ओर भूमि पर ओस पड़ी थी। फिर ओस सूख गई और भूमि पर कुछ पपड़ी जैसा पदार्थ छोड़ गई।</w:t>
      </w:r>
    </w:p>
    <w:p>
      <w:pPr/>
      <w:r>
        <w:rPr>
          <w:lang w:val="hi_IN" w:bidi="hi_IN"/>
        </w:rPr>
      </w:r>
      <w:r>
        <w:rPr>
          <w:lang w:val="hi_IN" w:bidi="hi_IN"/>
        </w:rPr>
        <w:t>इस्राएलियों के आश्चर्य को दिखाने के लिए मूसा "देखो" जैसे शब्द का प्रयोग करता है। उन्होंने उस रोटी जैसी कोई चीज़ पहले कभी नहीं देखी थी। इस्राएल के लोगों ने इसे देखा और चकित होकर एक-दूसरे से पूछा, "यह क्या है?" क्योंकि वे नहीं जानते थे कि वह वस्तु क्या थी।</w:t>
      </w:r>
    </w:p>
    <w:p>
      <w:pPr/>
      <w:r>
        <w:rPr>
          <w:lang w:val="hi_IN" w:bidi="hi_IN"/>
        </w:rPr>
      </w:r>
      <w:r>
        <w:rPr>
          <w:lang w:val="hi_IN" w:bidi="hi_IN"/>
        </w:rPr>
        <w:t>यह याद रखना महत्वपूर्ण है कि बटेर और रोटी केवल उसी स्थान के आसपास दिखाई देते थे जहाँ इस्राएलियों ने डेरा डाला था।</w:t>
      </w:r>
    </w:p>
    <w:p>
      <w:pPr/>
      <w:r>
        <w:rPr>
          <w:lang w:val="hi_IN" w:bidi="hi_IN"/>
        </w:rPr>
      </w:r>
      <w:r>
        <w:rPr>
          <w:lang w:val="hi_IN" w:bidi="hi_IN"/>
        </w:rPr>
        <w:t>मूसा समझाता है कि यह वही रोटी है जो यहोवा ने प्रदान की है। फिर वह लोगों से कहता है कि यहोवा ने उन्हें आज्ञा दी है कि वे उतना ही लें जितना उनके तम्बू में रहने वाले प्रत्येक व्यक्ति को खा सके।</w:t>
      </w:r>
    </w:p>
    <w:p>
      <w:pPr/>
      <w:r>
        <w:rPr>
          <w:lang w:val="hi_IN" w:bidi="hi_IN"/>
        </w:rPr>
      </w:r>
      <w:r>
        <w:rPr>
          <w:lang w:val="hi_IN" w:bidi="hi_IN"/>
        </w:rPr>
        <w:t>तब मूसा ने उनसे कहा कि अगली सुबह तक कोई रोटी न छोड़ें। कुछ लोगों ने मूसा की बात नहीं मानी और अगली सुबह तक कुछ रोटी बचाकर रखी। वह रोटी बदबू मारने लगी और उसमें कीड़े पड़ गए। मूसा उन लोगों पर बहुत क्रोधित हुआ जिन्होंने बात नहीं मानी थी।</w:t>
      </w:r>
    </w:p>
    <w:p>
      <w:pPr/>
      <w:r>
        <w:rPr>
          <w:lang w:val="hi_IN" w:bidi="hi_IN"/>
        </w:rPr>
      </w:r>
      <w:r>
        <w:rPr>
          <w:lang w:val="hi_IN" w:bidi="hi_IN"/>
        </w:rPr>
        <w:t>मूसा यहोवा के दैनिक प्रबंध और इस्राएल की परीक्षा पर जोर देने के लिए अपनी बात को दोहराता है। वह कहता है कि हर सुबह इस्राएली वह रोटी इकट्ठा करते थे। जब दिन गर्म हो जाता था, तो वह पिघल जाती थी। यह ध्यान देना महत्वपूर्ण है कि "सूरज चढ़ गया" या "धूप तेज हो गई" जैसे शब्दों का अर्थ यह नहीं है कि सूरज स्वयं अधिक गर्म हो गया था, बल्कि जैसे-जैसे सूरज सिर पर आता था, वैसे-वैसे दिन चढ़ने के साथ गर्मी भी बढ़ती जाती थी। क्योंकि वे एक रेगिस्तान में थे, इसलिए जब सूरज आकाश के बीचों-बीच पहुँचता था, तब वहाँ की गर्मी अत्यंत भीषण हो जाती होगी।</w:t>
      </w:r>
    </w:p>
    <w:p>
      <w:pPr/>
      <w:r>
        <w:rPr>
          <w:lang w:val="hi_IN" w:bidi="hi_IN"/>
        </w:rPr>
      </w:r>
      <w:r>
        <w:rPr>
          <w:lang w:val="hi_IN" w:bidi="hi_IN"/>
        </w:rPr>
        <w:t>यह ध्यान देना महत्वपूर्ण है कि जब यह कहा जाता है कि "यह पिघल गया," तो इसका अर्थ है कि जो पदार्थ भूमि पर रह गया था वह पिघल जाता था, न कि वह जिसे उन्होंने इकट्ठा किया था।</w:t>
      </w:r>
    </w:p>
    <w:p>
      <w:pPr/>
      <w:r>
        <w:rPr>
          <w:lang w:val="hi_IN" w:bidi="hi_IN"/>
        </w:rPr>
      </w:r>
      <w:r>
        <w:rPr>
          <w:lang w:val="hi_IN" w:bidi="hi_IN"/>
        </w:rPr>
        <w:t>अब समूह को चाहिए कि वे इस भाग और उसमें हो रही घटनाओं को कथापट बनाकर, चित्र बनाकर, या वस्तुओं का प्रयोग करके दृश्य रूप में दिखाएँ।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16:13–21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आज्ञा मानने वाले इस्राएली</w:t>
      </w:r>
    </w:p>
    <w:p>
      <w:pPr>
        <w:pStyle w:val="ListBullet"/>
        <w:spacing w:line="240" w:lineRule="auto"/>
        <w:ind w:left="720"/>
      </w:pPr>
      <w:r>
        <w:rPr>
          <w:lang w:val="hi_IN" w:bidi="hi_IN"/>
        </w:rPr>
      </w:r>
      <w:r>
        <w:rPr>
          <w:lang w:val="hi_IN" w:bidi="hi_IN"/>
        </w:rPr>
        <w:t>आज्ञा न मानने वाले इस्राएली</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बटेर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अभिनय दूसरी बार करना चाहिए। इस नाटक में कुछ बिन्दुओं पर, अभिनय को रोककर उस पात्र की भूमिका निभाने वाले व्यक्ति से पूछें "आप क्या महसूस कर रहे हैं या क्या सोच रहे हैं?" पात्र निभाने वाले व्यक्ति को यह उत्तर देना चाहिए कि अगर वह उस पात्र के स्थान पर होता तो वह कैसा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 xml:space="preserve">नीचे नाटक और उसके संभावित उत्तरों का एक उदाहरण दिया गया है। </w:t>
      </w:r>
    </w:p>
    <w:p>
      <w:pPr/>
      <w:r>
        <w:rPr>
          <w:lang w:val="hi_IN" w:bidi="hi_IN"/>
        </w:rPr>
      </w:r>
      <w:r>
        <w:rPr>
          <w:lang w:val="hi_IN" w:bidi="hi_IN"/>
        </w:rPr>
        <w:t>इस दृश्य का अभिनय करें कि इस्राएली बड़ी आशा के साथ यहोवा की प्रतीक्षा कर रहे हैं कि वह शाम के लिए उस मांस का प्रबंध करे जिसका उसने प्रतिज्ञा की थी। अचानक, यहोवा बटेर भेजता है जो पूरे इस्राएली डेरे को ढक लेते हैं। इस्राएली पक्षियों को पकड़ते हैं और उन्हें खुशी से खाते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वह व्यक्ति इस तरह उत्तर दे सकता है, "खुश! आखिरकार, खाना! मैं बहुत भूखा था," या "आभारी हूँ। मैं जानता हूँ कि वे बटेर यहोवा की ओर से एक भेंट थे। वह हमारा कितना ध्यान रखता है," या "आश्चर्य में है। मैंने पहले कभी इतने सारे पक्षी एक साथ नहीं देखे थे। यहोवा बहुत सामर्थी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सुबह के समय, जब सूरज उदय होता है, मूसा और इस्राएली भूमि पर ओस देखते हैं। जब यह ओस सूख जाती है, तो इस्राएली भूमि पर कुछ पतला और पपड़ी जैसा पदार्थ गिरा हुआ देखकर चकित रह जाते हैं। वे मूसा से पूछते हैं कि यह क्या है, और मूसा कहता है कि यह यहोवा की ओर से दी गई रोटी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प्रभु की भूमिका निभाने वाले व्यक्ति से पूछें, "आप क्या महसूस कर रहे हैं या क्या सोच रहे हैं?" वह व्यक्ति इस तरह उत्तर दे सकता है, "मेरे लोगों को यह जानना चाहिए कि मैं अपने वादों को पूरा करता हूँ," या "‘मेरे लोगों को यह देखना चाहिए कि मैं ही उनका सच्चा प्रबंध करने वाला हूँ। मैं उनके मुझ पर विश्वास को परखना चाहता हूँ," या "मेरे लोगों को रोज याद दिलाने की ज़रूरत है कि मैं कौन हूँ; रोटी उन्हें यह याद दिलाएगी।"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अभिनय करें कि मूसा लोगों से कह रहा है कि वे अपने तंबू के प्रत्येक व्यक्ति के लिए केवल एक ओमेर के बराबर ही रोटी इकट्ठा करें। कुछ लोग थोड़ा इकट्ठा करते हैं, कुछ लोग बहुत अधिक, लेकिन जब वे उसे मापते हैं, तो प्रत्येक व्यक्ति के पास सही मात्रा ही निकलती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एक इस्राएली की भूमिका निभाने वाले व्यक्ति से पूछें, "आप क्या महसूस कर रहे हैं या क्या सोच रहे हैं?" वह व्यक्ति इस प्रकार के उत्तर दे सकता है, "मुझे विश्वास नहीं हो रहा है कि मेरे तंबू में हर किसी का पेट भर गया है," या "मुझे डर था कि मैंने सबके लिए पर्याप्त भोजन इकट्ठा नहीं किया है," या "राहत मिली। हमारे पास भोजन है, अब हम नहीं मरेंगे।"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अभिनय करें कि मूसा लोगों से कह रहा है कि वे अगले दिन के लिए रोटी जमा करके न रखें। कुछ लोग आज्ञा मानते हैं लेकिन कुछ दूसरे लोग नहीं मानते। उनकी जमा की हुई रोटी में कीड़े पड़ जाते हैं और वह बदबू मारने लगती है। वे अगले दिन इसे नहीं खा सकते। मूसा क्रोधित हो जाता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के उत्तर दे सकता है, "क्रोधित हूँ। ये लोग कब सुनेंगे!" या "निराश हूँ। मैंने यहोवा से कहा था कि मैं इन सभी लोगों की जिम्मेदारी नहीं लेना चाहता," या "यह स्पष्ट है कि कुछ लोग अभी तक यह नहीं समझ पाए हैं कि वास्तव में यहोवा कौन है।"</w:t>
      </w:r>
    </w:p>
    <w:p>
      <w:pPr>
        <w:pStyle w:val="ListBullet"/>
        <w:spacing w:line="240" w:lineRule="auto"/>
        <w:ind w:left="720"/>
      </w:pPr>
      <w:r>
        <w:rPr>
          <w:lang w:val="hi_IN" w:bidi="hi_IN"/>
        </w:rPr>
      </w:r>
      <w:r>
        <w:rPr>
          <w:lang w:val="hi_IN" w:bidi="hi_IN"/>
        </w:rPr>
        <w:t>आज्ञा न मानने वाले इस्राएली की भूमिका निभाने वाले व्यक्ति से पूछें, "आप क्या महसूस कर रहे हैं या क्या सोच रहे हैं?" वह व्यक्ति इस प्रकार के उत्तर दे सकता है, "मुझे लगा था कि शायद हमें भोजन का दूसरा अवसर न मिले," या "मुझे मूसा की बात सुननी चाहिए थी। स नई जीवनशैली को अपनाना कठिन है," या "निराश हूँ। उस सारे भोजन को पिघलते हुए देखना बहुत कठिन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अभिनय करें कि यहोवा हर सुबह रोटी देना जारी रखता है और इस्राएली रेगिस्तान में भोजन पाने के लिए उसे इकट्ठा करते हैं।</w:t>
      </w:r>
      <w:r>
        <w:rPr>
          <w:lang w:val="hi_IN" w:bidi="hi_IN"/>
        </w:rPr>
      </w:r>
    </w:p>
    <w:p>
      <w:pPr>
        <w:pStyle w:val="Heading3"/>
      </w:pPr>
      <w:r>
        <w:rPr>
          <w:lang w:val="hi_IN" w:bidi="hi_IN"/>
        </w:rPr>
        <w:t>आवश्यक जानकारी</w:t>
      </w:r>
    </w:p>
    <w:p>
      <w:pPr/>
      <w:r>
        <w:rPr>
          <w:lang w:val="hi_IN" w:bidi="hi_IN"/>
        </w:rPr>
      </w:r>
      <w:r>
        <w:rPr>
          <w:lang w:val="hi_IN" w:bidi="hi_IN"/>
        </w:rPr>
        <w:t>निर्गमन 16:13–21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परमेश्वर</w:t>
      </w:r>
      <w:r>
        <w:rPr>
          <w:lang w:val="hi_IN" w:bidi="hi_IN"/>
        </w:rPr>
        <w:t xml:space="preserve"> शाम को इस्राएलियों के खाने के लिए बटेर भेजता है। अगले दिन भूमि पर ओस दिखाई दी। जब पानी सूख जाता है, तो ओस भूमि पर कुछ पतला और पपड़ी जैसा छोड़ देती है। </w:t>
      </w:r>
      <w:r>
        <w:rPr>
          <w:b/>
          <w:lang w:val="hi_IN" w:bidi="hi_IN"/>
        </w:rPr>
        <w:t>इस्राएली</w:t>
      </w:r>
      <w:r>
        <w:rPr>
          <w:lang w:val="hi_IN" w:bidi="hi_IN"/>
        </w:rPr>
        <w:t xml:space="preserve"> आश्चर्यचकित हो जाते हैं और पूछते हैं कि यह क्या है। </w:t>
      </w:r>
      <w:r>
        <w:rPr>
          <w:b/>
          <w:lang w:val="hi_IN" w:bidi="hi_IN"/>
        </w:rPr>
        <w:t>इस्राएली</w:t>
      </w:r>
      <w:r>
        <w:rPr>
          <w:lang w:val="hi_IN" w:bidi="hi_IN"/>
        </w:rPr>
        <w:t xml:space="preserve"> उन लोगों के समूह को संदर्भित करते हैं जो याकूब के </w:t>
      </w:r>
      <w:r>
        <w:rPr>
          <w:lang w:val="hi_IN" w:bidi="hi_IN"/>
        </w:rPr>
        <w:t>पुत्र</w:t>
      </w:r>
      <w:r>
        <w:rPr>
          <w:lang w:val="hi_IN" w:bidi="hi_IN"/>
        </w:rPr>
        <w:t xml:space="preserve"> या </w:t>
      </w:r>
      <w:r>
        <w:rPr>
          <w:b/>
          <w:lang w:val="hi_IN" w:bidi="hi_IN"/>
        </w:rPr>
        <w:t>वंशज</w:t>
      </w:r>
      <w:r>
        <w:rPr>
          <w:lang w:val="hi_IN" w:bidi="hi_IN"/>
        </w:rPr>
        <w:t xml:space="preserve"> थे। इस्राएल के लिए उसी शब्द या वाक्यांश का प्रयोग करें जिसका प्रयोग आपने पिछले भागों में किया है। </w:t>
      </w:r>
      <w:r>
        <w:rPr>
          <w:lang w:val="hi_IN" w:bidi="hi_IN"/>
        </w:rPr>
        <w:t>इस्राएल</w:t>
      </w:r>
      <w:r>
        <w:rPr>
          <w:lang w:val="hi_IN" w:bidi="hi_IN"/>
        </w:rPr>
        <w:t xml:space="preserve"> के बारे में अधिक जानकारी के लिए, मुख्य शब्दावली देखें।</w:t>
      </w:r>
    </w:p>
    <w:p>
      <w:pPr/>
      <w:r>
        <w:rPr>
          <w:lang w:val="hi_IN" w:bidi="hi_IN"/>
        </w:rPr>
      </w:r>
      <w:r>
        <w:rPr>
          <w:lang w:val="hi_IN" w:bidi="hi_IN"/>
        </w:rPr>
        <w:t xml:space="preserve">मूसा इस्राएलियों को बताता है कि यह वह रोटी है जो </w:t>
      </w:r>
      <w:r>
        <w:rPr>
          <w:b/>
          <w:lang w:val="hi_IN" w:bidi="hi_IN"/>
        </w:rPr>
        <w:t>यहोवा</w:t>
      </w:r>
      <w:r>
        <w:rPr>
          <w:lang w:val="hi_IN" w:bidi="hi_IN"/>
        </w:rPr>
        <w:t xml:space="preserve"> ने अपने लोगों के लिए प्रदान की है। रोटी के लिए उसी शब्द का प्रयोग करना सुनिश्चित करें जो आपने पिछले भागों में किया है। यहोवा परमेश्वर का व्यक्तिगत नाम है, और इस पूरे भाग में इसका प्रयोग किया गया है। यहोवा के लिए उसी नाम का प्रयोग करें जो आपने पिछले भागों में प्रयोग किया है। </w:t>
      </w:r>
      <w:r>
        <w:rPr>
          <w:b/>
          <w:lang w:val="hi_IN" w:bidi="hi_IN"/>
        </w:rPr>
        <w:t>यहोवा</w:t>
      </w:r>
      <w:r>
        <w:rPr>
          <w:lang w:val="hi_IN" w:bidi="hi_IN"/>
        </w:rPr>
        <w:t xml:space="preserve"> के बारे में अधिक जानकारी के लिए, मुख्य शब्दावली को देखें। </w:t>
      </w:r>
    </w:p>
    <w:p>
      <w:pPr/>
      <w:r>
        <w:rPr>
          <w:lang w:val="hi_IN" w:bidi="hi_IN"/>
        </w:rPr>
      </w:r>
      <w:r>
        <w:rPr>
          <w:lang w:val="hi_IN" w:bidi="hi_IN"/>
        </w:rPr>
        <w:t>परमेश्वर लोगों को भोजन इकट्ठा करने के निर्देश देता है। जब कुछ लोग रोटी जमा करने के विषय में मूसा के निर्देशों का पालन नहीं करते, तो मूसा क्रोधित हो जाता है। परमेश्वर अपने लोगों के यात्रा के दौरान हर दिन उन्हें रोटी प्रदान करना जारी रखता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16:22–36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16:22–36 को सुनें और अपने मन में रखें।</w:t>
      </w:r>
    </w:p>
    <w:p>
      <w:pPr/>
      <w:r>
        <w:rPr>
          <w:lang w:val="hi_IN" w:bidi="hi_IN"/>
        </w:rPr>
      </w:r>
      <w:r>
        <w:rPr>
          <w:lang w:val="hi_IN" w:bidi="hi_IN"/>
        </w:rPr>
        <w:t>यदि सम्भव हो, तो निर्गमन 16:22–36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16:22–36 का ऑडियो संस्करण सबसे आसानी से समझ में आने वाले अनुवाद में सुनें।</w:t>
      </w:r>
    </w:p>
    <w:p>
      <w:pPr/>
      <w:r>
        <w:rPr>
          <w:lang w:val="hi_IN" w:bidi="hi_IN"/>
        </w:rPr>
      </w:r>
      <w:r>
        <w:rPr>
          <w:lang w:val="hi_IN" w:bidi="hi_IN"/>
        </w:rPr>
        <w:t>यहोवा ने अपनी प्रतिज्ञा को पूरा किया। यहोवा ने इस्राएलियों के लिए शाम को बटेर और हर सुबह आकाश से रोटी प्रदान की, ताकि वे प्रतिज्ञा के देश की अपनी यात्रा के दौरान भोजन कर सकें। यहोवा ने अपने लोगों को आकाश से रोटी इकट्ठा करने के लिए विशेष निर्देश दिए, ताकि वह देख सके कि क्या उसके लोग उसकी आज्ञा मानेंगे। अब, यहोवा अपने चुने हुए लोगों को सब्त, या विश्राम के दिन के बारे में सिखाता है।</w:t>
      </w:r>
    </w:p>
    <w:p>
      <w:pPr/>
      <w:r>
        <w:rPr>
          <w:lang w:val="hi_IN" w:bidi="hi_IN"/>
        </w:rPr>
      </w:r>
      <w:r>
        <w:rPr>
          <w:lang w:val="hi_IN" w:bidi="hi_IN"/>
        </w:rPr>
        <w:t>जैसा कि आपको याद होगा, इस्राएली या याकूब के वंशज, लाल सागर और सीनै पर्वत के बीच कहीं पाप के रेगिस्तान में यात्रा कर रहे हैं।</w:t>
      </w:r>
    </w:p>
    <w:p>
      <w:pPr/>
      <w:r>
        <w:rPr>
          <w:lang w:val="hi_IN" w:bidi="hi_IN"/>
        </w:rPr>
      </w:r>
      <w:r>
        <w:rPr>
          <w:lang w:val="hi_IN" w:bidi="hi_IN"/>
        </w:rPr>
        <w:t xml:space="preserve">यहाँ रुकें और समूह में </w:t>
      </w:r>
      <w:r>
        <w:rPr>
          <w:lang w:val="hi_IN" w:bidi="hi_IN"/>
        </w:rPr>
        <w:t>सीनै प्रायद्वीप का नक्शा देखें, जिसमें लाल सागर, रेगिस्तान क्षेत्र और सीनै पर्वत</w:t>
      </w:r>
      <w:r>
        <w:rPr>
          <w:lang w:val="hi_IN" w:bidi="hi_IN"/>
        </w:rPr>
        <w:t xml:space="preserve"> को दर्शाया गया हो। इस ऑडियो को यहाँ रोकें।</w:t>
      </w:r>
    </w:p>
    <w:p>
      <w:pPr/>
      <w:r>
        <w:rPr>
          <w:lang w:val="hi_IN" w:bidi="hi_IN"/>
        </w:rPr>
      </w:r>
      <w:r>
        <w:rPr>
          <w:lang w:val="hi_IN" w:bidi="hi_IN"/>
        </w:rPr>
        <w:t>इस्राएली 600,000 पुरुषों के एक समूह के रूप में अपने परिवारों और संपत्ति के साथ यात्रा कर रहे हैं। यहोवा ने अभी-अभी एक चमत्कार किया है, या ऐसा काम किया है जो केवल वही कर सकता है, और वह है आकाशसे इस्राएलियों को प्रतिदिन रोटी देना। फिर यहोवा ने इस्राएलियों को मन्ना इकट्ठा करने के लिए आज्ञाएँ या नियम दिए।</w:t>
      </w:r>
    </w:p>
    <w:p>
      <w:pPr/>
      <w:r>
        <w:rPr>
          <w:lang w:val="hi_IN" w:bidi="hi_IN"/>
        </w:rPr>
      </w:r>
      <w:r>
        <w:rPr>
          <w:lang w:val="hi_IN" w:bidi="hi_IN"/>
        </w:rPr>
        <w:t>यहोवा द्वारा दिए गए नियमों में से एक यह था कि छठे दिन दोगुना मन्ना इकट्ठा करें ताकि वे सातवें दिन विश्राम कर सकें। इसका अर्थ था प्रत्येक व्यक्ति के लिए दो ओमेर के बराबर मन्ना इकट्ठा करना। जैसा कि आपको याद होगा, एक ओमेर 2 चौथाई या 1.8 लीटर होता है। इस्राएलियों ने यहोवा की आज्ञा मानी और मन्ना मिलने के छठे दिन दोगुना मन्ना इकट्ठा किया। इस्राएली अगुवे, या गोत्र के अगुवे, सुखद रूप से चकित होते हैं जब देखते हैं कि प्रत्येक व्यक्ति के लिए सामान्य से दोगुना मन्ना इकट्ठा करने के लिए पर्याप्त मात्रा उपलब्ध है। अगुवे मूसा के पास जाते हैं और उसे बताते हैं कि क्या हुआ है।</w:t>
      </w:r>
    </w:p>
    <w:p>
      <w:pPr/>
      <w:r>
        <w:rPr>
          <w:lang w:val="hi_IN" w:bidi="hi_IN"/>
        </w:rPr>
      </w:r>
      <w:r>
        <w:rPr>
          <w:lang w:val="hi_IN" w:bidi="hi_IN"/>
        </w:rPr>
        <w:t>मूसा यहोवा की ओर से लोगों से बात करता है और उन्हें सब्त के बारे में यहोवा के निर्देश देता है। बाद में, यह उन दस आज्ञाओं में से एक होगी जो यहोवा मूसा को देगा। मूसा लोगों से कहता है कि कल, या सातवां दिन, सब्त का दिन या विश्राम का दिन होगा। सब्त शब्द का अर्थ है रुकना। इस स्थिति में, लोग काम करना बंद कर देंगे। भोजन इकट्ठा करना सबसे बुनियादी काम था, और प्राचीन समय में हर किसी को यह करना पड़ता था।</w:t>
      </w:r>
    </w:p>
    <w:p>
      <w:pPr/>
      <w:r>
        <w:rPr>
          <w:lang w:val="hi_IN" w:bidi="hi_IN"/>
        </w:rPr>
      </w:r>
      <w:r>
        <w:rPr>
          <w:lang w:val="hi_IN" w:bidi="hi_IN"/>
        </w:rPr>
        <w:t>यहाँ रुकें और समूह में इस प्रश्न पर चर्चा करें: आपकी संस्कृति में, लोग किन गतिविधियों को काम मानते हैं? आप जहाँ रहते हैं वहाँ लोग काम से आराम कैसे करते हैं? इस ऑडियो को यहाँ रोकें।</w:t>
      </w:r>
    </w:p>
    <w:p>
      <w:pPr/>
      <w:r>
        <w:rPr>
          <w:lang w:val="hi_IN" w:bidi="hi_IN"/>
        </w:rPr>
      </w:r>
      <w:r>
        <w:rPr>
          <w:lang w:val="hi_IN" w:bidi="hi_IN"/>
        </w:rPr>
        <w:t>इसलिए यहोवा समय से पहले मन्ना प्रदान करता है ताकि लोगों को सातवें दिन उसे इकट्ठा करना न पड़े। इसके बजाय, मूसा लोगों को निर्देश देता है कि वे मन्ना को पकाकर या उबाल कर बनाएँ ताकि उन्हें सब्त के दिन इसे तैयार करना न पड़े। इस तरह, यहोवा चाहता है कि उसके लोग न केवल काम से विश्राम करें, बल्कि अपना ध्यान फिर से केंद्रित करें और यहोवा को अपने पवित्र परमेश्वर के रूप में आदर दें। पवित्र का अर्थ है कि यहोवा अपनी सृष्टि से अलग है और वह नैतिक रूप से सिद्ध है। मूसा सब्त को पवित्र भी कहता है, जिसका अर्थ है कि यह विश्राम करने और यहोवा की आराधना करने के विशेष उद्देश्य के लिए अलग किया गया है।</w:t>
      </w:r>
    </w:p>
    <w:p>
      <w:pPr/>
      <w:r>
        <w:rPr>
          <w:lang w:val="hi_IN" w:bidi="hi_IN"/>
        </w:rPr>
      </w:r>
      <w:r>
        <w:rPr>
          <w:lang w:val="hi_IN" w:bidi="hi_IN"/>
        </w:rPr>
        <w:t>पहले पाँच दिनों के विपरीत, मूसा लोगों से कहता है कि वे छठे दिन के दोगुने भाग में से जो बच जाए, उसे सब्त के लिए बचाकर रखें। जैसा कि आपको याद होगा, अब तक यहोवा ने लोगों को रात भर मन्ना जमा करने की अनुमति नहीं दी थी। अधिकांश इस्राएली यहोवा की आज्ञा मानते हैं और सब्त के दिन जागने पर पाते हैं कि उनका पका हुआ मन्ना अभी भी खाने योग्य है। उसमें न तो बदबू आई और न ही कीड़े पड़े। मूसा उनसे कहता है कि वे मन्ना खाएँ क्योंकि यहोवा उस दिन भूमि पर और कुछ नहीं देगा।</w:t>
      </w:r>
    </w:p>
    <w:p>
      <w:pPr/>
      <w:r>
        <w:rPr>
          <w:lang w:val="hi_IN" w:bidi="hi_IN"/>
        </w:rPr>
      </w:r>
      <w:r>
        <w:rPr>
          <w:lang w:val="hi_IN" w:bidi="hi_IN"/>
        </w:rPr>
        <w:t>मूसा इस बात पर जोर देने के लिए दोहराव का प्रयोग करता है कि सब्त एक ऐसी परंपरा होगी जिसका पालन इस्राएली यहोवा की चुनी हुई प्रजा के रूप में करते रहेंगे। हर पाँच दिन वे केवल उतना ही मन्ना इकट्ठा करेंगे जितनी प्रत्येक व्यक्ति को आवश्यकता है, और वे इसे जमा नहीं करेंगे। हर छठे दिन यहोवा उन्हें इकट्ठा करने के लिए दोगुना मन्ना प्रदान करेगा, लेकिन सातवें दिन लोग विश्राम करेंगे। इस तरह, यहोवा ने इस्राएलियों को सब्त के बारे में और विश्राम के दिन और उसका आदर करने की आवश्यकता के बारे में सिखाया।</w:t>
      </w:r>
    </w:p>
    <w:p>
      <w:pPr/>
      <w:r>
        <w:rPr>
          <w:lang w:val="hi_IN" w:bidi="hi_IN"/>
        </w:rPr>
      </w:r>
      <w:r>
        <w:rPr>
          <w:lang w:val="hi_IN" w:bidi="hi_IN"/>
        </w:rPr>
        <w:t>फिर भी, कुछ इस्राएलियों ने यहोवा की आज्ञा नहीं मानी। उन्होंने अपना पका हुआ मन्ना रात भर के लिए जमा नहीं किया और सब्त के दिन मन्ना इकट्ठा करने की कोशिश की, लेकिन उन्हें कुछ नहीं मिला। यहोवा मूसा के द्वारा इस्राएलियों से बात करता है। जब यहोवा पूछता है, "तुम कब तक मेरी आज्ञाओं और मेरे नियमों या निर्देशों को मानने से इनकार करते रहोगे?" यहोवा उत्तर की उम्मीद नहीं करता है। इसके बजाय वह उन इस्राएलियों को डाँट रहा है जिन्होंने उसकी आज्ञा नहीं मानी थी। यहोवा चाहता है कि उसके सभी लोग उस पर इतना भरोसा करें कि उसकी आज्ञाओं का पालन कर सकें।</w:t>
      </w:r>
    </w:p>
    <w:p>
      <w:pPr/>
      <w:r>
        <w:rPr>
          <w:lang w:val="hi_IN" w:bidi="hi_IN"/>
        </w:rPr>
      </w:r>
      <w:r>
        <w:rPr>
          <w:lang w:val="hi_IN" w:bidi="hi_IN"/>
        </w:rPr>
        <w:t>मूसा इस्राएलियों का ध्यान आकर्षित करने के लिए "देखो" जैसे शब्द का प्रयोग करता है। वह चाहता है कि वे समझें कि यहोवा ने उन्हें सब्त एक उपहार के रूप में दिया है। यही कारण है कि यहोवा ने छठे दिन दोगुना मन्ना प्रदान किया ताकि लोगों को सब्त के दिन बाहर जाकर भोजन इकट्ठा करना न पड़े। मूसा लोगों को अपने तंबुओं या निवास स्थानों में रहने के लिए कहता है। इसका अर्थ यह नहीं था कि वे अपने तंबुओं से बिल्कुल बाहर नहीं निकल सकते थे, बल्कि इसका उद्देश्य लोगों को बाहर जाकर भोजन इकट्ठा करने से रोकना था। इसलिए इस्राएलियों ने सातवें दिन विश्राम करना और यहोवा का आदर करने और उसकी आराधना करने के लिए समय निकालना सीखा।</w:t>
      </w:r>
    </w:p>
    <w:p>
      <w:pPr/>
      <w:r>
        <w:rPr>
          <w:lang w:val="hi_IN" w:bidi="hi_IN"/>
        </w:rPr>
      </w:r>
      <w:r>
        <w:rPr>
          <w:lang w:val="hi_IN" w:bidi="hi_IN"/>
        </w:rPr>
        <w:t>फिर मूसा आकाश से आने वाली रोटी, या यहोवा की ओर से दिए गए भोजन का वर्णन करता है जिसे इस्राएल के घराने या परिवार ने "मन्ना" कहा। उन्होंने इसे मन्ना इसलिए कहा क्योंकि इब्रानी भाषा में "मन्ना" शब्द इस्राएलियों के उस प्रश्न जैसा सुनाई देता है, "यह क्या है?" जो उन्होंने पहली बार रोटी देखने पर पूछा था। मन्ना धनिया के बीज के रंग जैसा सफेद था। वह मन्ना के स्वाद का वर्णन शहद में डूबी हुई पतली पपड़ी या बिस्कुट की तरह करता है। शहद एक गाढ़ा, मीठा पदार्थ है जो मधुमक्खियों द्वारा बनाया जाता है और लोग इसे जंगलों में पाते हैं। यह कहने का एक और तरीका था कि यह बहुत स्वादिष्ट था।</w:t>
      </w:r>
    </w:p>
    <w:p>
      <w:pPr/>
      <w:r>
        <w:rPr>
          <w:lang w:val="hi_IN" w:bidi="hi_IN"/>
        </w:rPr>
      </w:r>
      <w:r>
        <w:rPr>
          <w:lang w:val="hi_IN" w:bidi="hi_IN"/>
        </w:rPr>
        <w:t xml:space="preserve">यहाँ रुकें और समूह में </w:t>
      </w:r>
      <w:r>
        <w:rPr>
          <w:lang w:val="hi_IN" w:bidi="hi_IN"/>
        </w:rPr>
        <w:t>धनिया के बीज</w:t>
      </w:r>
      <w:r>
        <w:rPr>
          <w:lang w:val="hi_IN" w:bidi="hi_IN"/>
        </w:rPr>
        <w:t xml:space="preserve">, </w:t>
      </w:r>
      <w:r>
        <w:rPr>
          <w:lang w:val="hi_IN" w:bidi="hi_IN"/>
        </w:rPr>
        <w:t>पतली पपड़ी</w:t>
      </w:r>
      <w:r>
        <w:rPr>
          <w:lang w:val="hi_IN" w:bidi="hi_IN"/>
        </w:rPr>
        <w:t xml:space="preserve"> और </w:t>
      </w:r>
      <w:r>
        <w:rPr>
          <w:lang w:val="hi_IN" w:bidi="hi_IN"/>
        </w:rPr>
        <w:t>मधुमक्खी के छत्ते</w:t>
      </w:r>
      <w:r>
        <w:rPr>
          <w:lang w:val="hi_IN" w:bidi="hi_IN"/>
        </w:rPr>
        <w:t xml:space="preserve"> के चित्र देखें। अपने समूह के साथ चर्चा करें: आप अपने यहाँ के सबसे स्वादिष्ट मीठे भोजन का वर्णन कैसे करेंगे? इस ऑडियो को यहाँ रोकें।</w:t>
      </w:r>
    </w:p>
    <w:p>
      <w:pPr/>
      <w:r>
        <w:rPr>
          <w:lang w:val="hi_IN" w:bidi="hi_IN"/>
        </w:rPr>
      </w:r>
      <w:r>
        <w:rPr>
          <w:lang w:val="hi_IN" w:bidi="hi_IN"/>
        </w:rPr>
        <w:t>मूसा यहोवा की ओर से बोलता है और लोगों से कहता है कि वे आने वाली पीढ़ियों के देखने के लिए एक ओमेर मन्ना बचाकर रखें। पीढ़ी उन लोगों को संदर्भित करती है जो एक ही समय में जीवित रहते हैं, इसलिए मूसा इस्राएलियों के वंशजों की बात कर रहा है। वे यह नहीं जान पाएंगे कि यहोवा द्वारा हर दिन मन्ना प्रदान किया जाना कैसा होता था। मूसा अपने भाई हारून से मन्ना के उस घड़े को यहोवा की उपस्थिति में रखने के लिए कहता है। बाद में, यहोवा की उपस्थिति को एक अलग तरीके से दर्शाया जाएगा। हम जानते हैं कि "साक्षी" व्यवस्था की पटियाँ हैं जो परमेश्वर आखिर में मूसा को देगा। इस्राएली अक्सर इन पटियाओं को साक्षी कहते थे। यहोवा मूसा को सीनै पर्वत पर 10 आज्ञाएँ देगा। यहोवा मूसा को निर्देश देगा कि वह 10 आज्ञाओं को सन्दूक में मन्ना के बर्तन के साथ रखे, जिसे साक्षी भी कहा जाता है, या एक विशेष बक्सा, जो यहोवा की उपस्थिति को दर्शाता है। यहोवा मन्ना को ताज़ा रखेगा और सड़ने नहीं देगा, ताकि यह आने वाली पीढ़ियों के लिए एक गवाही हो कि उसने रेगिस्तान में अपने चुने हुए लोगों को कैसे भोजन दिया।</w:t>
      </w:r>
    </w:p>
    <w:p>
      <w:pPr/>
      <w:r>
        <w:rPr>
          <w:lang w:val="hi_IN" w:bidi="hi_IN"/>
        </w:rPr>
      </w:r>
      <w:r>
        <w:rPr>
          <w:lang w:val="hi_IN" w:bidi="hi_IN"/>
        </w:rPr>
        <w:t>अब मूसा इस्राएलियों की यात्रा का सारांश देता है। मूसा हमें बताता है कि इस्राएली 40 वर्ष तक रेगिस्तान में मन्ना खाते रहेंगे जब तक कि वे रहने योग्य देश या उस देश में न पहुँच जाएँ जहाँ इस्राएली बस सकें। इस मामले में, यह कनान देश को दर्शाता है, वह देश जिसकी प्रतिज्ञा यहोवा ने अपने लोगों से की थी। संदर्भ के लिए, मूसा यह उल्लेख करता है कि ओमेर या दो चौथाई एक एपा के दसवाँ भाग या बीस चौथाई भाग के बराबर होता है।</w:t>
      </w:r>
      <w:r>
        <w:rPr>
          <w:lang w:val="hi_IN" w:bidi="hi_IN"/>
        </w:rPr>
      </w:r>
    </w:p>
    <w:p>
      <w:pPr>
        <w:pStyle w:val="Heading3"/>
      </w:pPr>
      <w:r>
        <w:rPr>
          <w:lang w:val="hi_IN" w:bidi="hi_IN"/>
        </w:rPr>
        <w:t>घटनाओं को समझाना</w:t>
      </w:r>
    </w:p>
    <w:p>
      <w:pPr/>
      <w:r>
        <w:rPr>
          <w:lang w:val="hi_IN" w:bidi="hi_IN"/>
        </w:rPr>
      </w:r>
      <w:r>
        <w:rPr>
          <w:lang w:val="hi_IN" w:bidi="hi_IN"/>
        </w:rPr>
        <w:t>निर्गमन 16:22–36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यहोवा द्वारा आकाश से मन्ना प्रदान किए जाने के बाद, छठे दिन इस्राएली बाहर जाते हैं। अधिकांश लोग यहोवा की आज्ञा के अनुसार दोगुना भाग इकट्ठा करते हैं, लेकिन कुछ लोग ऐसा नहीं करते।</w:t>
      </w:r>
    </w:p>
    <w:p>
      <w:pPr/>
      <w:r>
        <w:rPr>
          <w:lang w:val="hi_IN" w:bidi="hi_IN"/>
        </w:rPr>
      </w:r>
      <w:r>
        <w:rPr>
          <w:b/>
          <w:lang w:val="hi_IN" w:bidi="hi_IN"/>
        </w:rPr>
        <w:t>दूसरे दृश्य में:</w:t>
      </w:r>
      <w:r>
        <w:rPr>
          <w:lang w:val="hi_IN" w:bidi="hi_IN"/>
        </w:rPr>
        <w:t xml:space="preserve"> अगुवे मूसा को बताते हैं कि प्रत्येक व्यक्ति के लिए दोगुना भाग इकट्ठा करने हेतु पर्याप्त मन्ना उपलब्ध था। मूसा यहोवा की ओर से कहता है: "कल सब्त है, जो पवित्र विश्राम का दिन है।" मूसा उनसे मन्ना पकाने के लिए कहता है ताकि वह कल के खाने के लिए तैयार रहे।</w:t>
      </w:r>
    </w:p>
    <w:p>
      <w:pPr/>
      <w:r>
        <w:rPr>
          <w:lang w:val="hi_IN" w:bidi="hi_IN"/>
        </w:rPr>
      </w:r>
      <w:r>
        <w:rPr>
          <w:b/>
          <w:lang w:val="hi_IN" w:bidi="hi_IN"/>
        </w:rPr>
        <w:t>तीसरे दृश्य में:</w:t>
      </w:r>
      <w:r>
        <w:rPr>
          <w:lang w:val="hi_IN" w:bidi="hi_IN"/>
        </w:rPr>
        <w:t xml:space="preserve"> कुछ इस्राएली यहोवा की आज्ञा मानते हैं और दोगुना मन्ना पकाते हैं, लेकिन कुछ लोग ऐसा नहीं करते। जब वे उठते हैं तो पाते हैं कि मन्ना अभी भी खाने लायक है। मूसा ने लोगों से कहा कि वे पका हुआ मन्ना खा लें, क्योंकि यहोवा सब्त के दिन मन्ना नहीं देगा। मूसा ने उनसे कहा कि वे छह दिन तक मन्ना इकट्ठा करेंगे, लेकिन सातवें दिन वे विश्राम करेंगे।</w:t>
      </w:r>
    </w:p>
    <w:p>
      <w:pPr/>
      <w:r>
        <w:rPr>
          <w:lang w:val="hi_IN" w:bidi="hi_IN"/>
        </w:rPr>
      </w:r>
      <w:r>
        <w:rPr>
          <w:b/>
          <w:lang w:val="hi_IN" w:bidi="hi_IN"/>
        </w:rPr>
        <w:t>चौथे दृश्य में:</w:t>
      </w:r>
      <w:r>
        <w:rPr>
          <w:lang w:val="hi_IN" w:bidi="hi_IN"/>
        </w:rPr>
        <w:t xml:space="preserve"> वे इस्राएली जिन्होंने मन्ना का दोगुना भाग जमा नहीं किया था, सब्त के दिन बाहर जाकर मन्ना खोजते हैं लेकिन उन्हें कुछ नहीं मिलता। यहोवा मूसा के द्वारा इन इस्राएलियों को डाँटता है और कहता है, "तुम कब तक मेरी आज्ञा न मानोगे?" मूसा लोगों को बताता है कि सब्त यहोवा की ओर से उनके लिए उपहार है और उनसे कहा कि वे अपने तंबू न छोड़ें। लोग सब्त के दिन विश्राम करते हैं।</w:t>
      </w:r>
    </w:p>
    <w:p>
      <w:pPr/>
      <w:r>
        <w:rPr>
          <w:lang w:val="hi_IN" w:bidi="hi_IN"/>
        </w:rPr>
      </w:r>
      <w:r>
        <w:rPr>
          <w:b/>
          <w:lang w:val="hi_IN" w:bidi="hi_IN"/>
        </w:rPr>
        <w:t>पाँचवें दृश्य में:</w:t>
      </w:r>
      <w:r>
        <w:rPr>
          <w:lang w:val="hi_IN" w:bidi="hi_IN"/>
        </w:rPr>
        <w:t xml:space="preserve"> मूसा हारून से कहता है कि वह मन्ना को एक घड़े में रखे, और उसे लगातार यहोवा की उपस्थिति में रखे, ताकि आने वाली पीढ़ियों को पता चले कि यहोवा ने अपने लोगों को कैसे खाना दिया। हारून आज्ञा मानता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 (मूसा का भाई)</w:t>
      </w:r>
    </w:p>
    <w:p>
      <w:pPr>
        <w:pStyle w:val="ListBullet"/>
        <w:spacing w:line="240" w:lineRule="auto"/>
        <w:ind w:left="720"/>
      </w:pPr>
      <w:r>
        <w:rPr>
          <w:lang w:val="hi_IN" w:bidi="hi_IN"/>
        </w:rPr>
      </w:r>
      <w:r>
        <w:rPr>
          <w:lang w:val="hi_IN" w:bidi="hi_IN"/>
        </w:rPr>
        <w:t>इस्राएली अगुवे</w:t>
      </w:r>
    </w:p>
    <w:p>
      <w:pPr>
        <w:pStyle w:val="ListBullet"/>
        <w:spacing w:line="240" w:lineRule="auto"/>
        <w:ind w:left="720"/>
      </w:pPr>
      <w:r>
        <w:rPr>
          <w:lang w:val="hi_IN" w:bidi="hi_IN"/>
        </w:rPr>
      </w:r>
      <w:r>
        <w:rPr>
          <w:lang w:val="hi_IN" w:bidi="hi_IN"/>
        </w:rPr>
        <w:t>आज्ञा मानने वाले इस्राएली</w:t>
      </w:r>
    </w:p>
    <w:p>
      <w:pPr>
        <w:pStyle w:val="ListBullet"/>
        <w:spacing w:line="240" w:lineRule="auto"/>
        <w:ind w:left="720"/>
      </w:pPr>
      <w:r>
        <w:rPr>
          <w:lang w:val="hi_IN" w:bidi="hi_IN"/>
        </w:rPr>
      </w:r>
      <w:r>
        <w:rPr>
          <w:lang w:val="hi_IN" w:bidi="hi_IN"/>
        </w:rPr>
        <w:t>आज्ञा न मानने वाले इस्राएली</w:t>
      </w:r>
    </w:p>
    <w:p>
      <w:pPr>
        <w:pStyle w:val="ListBullet"/>
        <w:spacing w:line="240" w:lineRule="auto"/>
        <w:ind w:left="720"/>
      </w:pPr>
      <w:r>
        <w:rPr>
          <w:lang w:val="hi_IN" w:bidi="hi_IN"/>
        </w:rPr>
      </w:r>
      <w:r>
        <w:rPr>
          <w:lang w:val="hi_IN" w:bidi="hi_IN"/>
        </w:rPr>
        <w:t>यहोवा</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याद रखना महत्वपूर्ण है कि इस्राएली 600,000 पुरुषों के एक समूह के रूप में अपने परिवारों और संपत्ति के साथ रेगिस्तान में यात्रा कर रहे हैं।</w:t>
      </w:r>
    </w:p>
    <w:p>
      <w:pPr/>
      <w:r>
        <w:rPr>
          <w:lang w:val="hi_IN" w:bidi="hi_IN"/>
        </w:rPr>
      </w:r>
      <w:r>
        <w:rPr>
          <w:lang w:val="hi_IN" w:bidi="hi_IN"/>
        </w:rPr>
        <w:t>पिछले भाग में, यहोवा ने मूसा से कहा कि इस्राएलियों को दोगुना मन्ना इकट्ठा करना चाहिए और उसे छठे दिन पकाना चाहिए। इसलिए इस्राएली दो ओमेर या दोगुना मन्ना इकट्ठा करके यहोवा की आज्ञा मान रहे हैं।</w:t>
      </w:r>
    </w:p>
    <w:p>
      <w:pPr/>
      <w:r>
        <w:rPr>
          <w:lang w:val="hi_IN" w:bidi="hi_IN"/>
        </w:rPr>
      </w:r>
      <w:r>
        <w:rPr>
          <w:lang w:val="hi_IN" w:bidi="hi_IN"/>
        </w:rPr>
        <w:t>जब मूसा यहोवा की ओर से कहता है, तो वह कहता है कि "कल" विश्राम का दिन है। यहाँ, कल का अर्थ मन्ना प्रकट होने के बाद का सातवाँ दिन है।</w:t>
      </w:r>
    </w:p>
    <w:p>
      <w:pPr/>
      <w:r>
        <w:rPr>
          <w:lang w:val="hi_IN" w:bidi="hi_IN"/>
        </w:rPr>
      </w:r>
      <w:r>
        <w:rPr>
          <w:lang w:val="hi_IN" w:bidi="hi_IN"/>
        </w:rPr>
        <w:t>यह याद रखना महत्वपूर्ण है कि पिछले भाग में, जब कुछ इस्राएलियों ने यहोवा की आज्ञा का उल्लंघन किया और मन्ना को रात भर के लिए रखा, तो वह सड़ गया था और उसमें कीड़े पड़ गए थे। अब इसका उल्टा होता है। जो इस्राएली यहोवा की आज्ञा मानकर पका हुआ मन्ना रात भर सुरक्षित रखते हैं, वे सब्त की सुबह उसे ताजा पाते हैं।</w:t>
      </w:r>
    </w:p>
    <w:p>
      <w:pPr/>
      <w:r>
        <w:rPr>
          <w:lang w:val="hi_IN" w:bidi="hi_IN"/>
        </w:rPr>
      </w:r>
      <w:r>
        <w:rPr>
          <w:lang w:val="hi_IN" w:bidi="hi_IN"/>
        </w:rPr>
        <w:t>यह याद रखना महत्वपूर्ण है कि जब मूसा कहता है, "इसे आज खाओ...", तब एक दिन बीत चुका है। यह सातवाँ दिन है, यानी इस्राएलियों द्वारा दोगुना मन्ना इकट्ठा करने और पकाने के बाद का दिन।</w:t>
      </w:r>
    </w:p>
    <w:p>
      <w:pPr/>
      <w:r>
        <w:rPr>
          <w:lang w:val="hi_IN" w:bidi="hi_IN"/>
        </w:rPr>
      </w:r>
      <w:r>
        <w:rPr>
          <w:lang w:val="hi_IN" w:bidi="hi_IN"/>
        </w:rPr>
        <w:t>जब यहोवा पूछता है, "तुम कब तक मेरी आज्ञाओं और मेरे नियमों या निर्देशों को मानने से इनकार करते रहोगे?" तो यहोवा सीधे मूसा से बात नहीं कर रहा है। इसके बजाय, यहाँ तुम शब्द बहुवचन है, और यहोवा मूसा के माध्यम से उन इस्राएलियों से बात कर रहा है जिन्होंने उसकी आज्ञा नहीं मानी। यहोवा उत्तर की उम्मीद नहीं करता है, लेकिन वह इस प्रश्न का प्रयोग अपनी निराशा दिखाने के लिए करता है कि उन्होंने उसकी बात नहीं मानी।</w:t>
      </w:r>
    </w:p>
    <w:p>
      <w:pPr/>
      <w:r>
        <w:rPr>
          <w:lang w:val="hi_IN" w:bidi="hi_IN"/>
        </w:rPr>
      </w:r>
      <w:r>
        <w:rPr>
          <w:lang w:val="hi_IN" w:bidi="hi_IN"/>
        </w:rPr>
        <w:t>यह याद रखना महत्वपूर्ण है कि मूसा इस्राएलियों का ध्यान आकर्षित करने के लिए "देखो" जैसे शब्द का प्रयोग करता है। मूसा चाहता है कि वे यह समझें कि सब्त उनके लिए यहोवा का उपहार है ताकि उनके पास विश्राम करने और उसकी आराधना करने के लिए एक दिन हो।</w:t>
      </w:r>
    </w:p>
    <w:p>
      <w:pPr/>
      <w:r>
        <w:rPr>
          <w:lang w:val="hi_IN" w:bidi="hi_IN"/>
        </w:rPr>
      </w:r>
      <w:r>
        <w:rPr>
          <w:lang w:val="hi_IN" w:bidi="hi_IN"/>
        </w:rPr>
        <w:t>जब मूसा मन्ना का वर्णन शहद की पपड़ी के रूप में करता है, तो उसका अर्थ शायद यह है कि वह कुरकुरा, मीठा और बहुत स्वादिष्ट था।</w:t>
      </w:r>
    </w:p>
    <w:p>
      <w:pPr/>
      <w:r>
        <w:rPr>
          <w:lang w:val="hi_IN" w:bidi="hi_IN"/>
        </w:rPr>
      </w:r>
      <w:r>
        <w:rPr>
          <w:lang w:val="hi_IN" w:bidi="hi_IN"/>
        </w:rPr>
        <w:t>मूसा हारून को मन्ना का एक घड़ा सुरक्षित रखने और उसे हमेशा यहोवा की उपस्थिति में रखने का निर्देश देता है ताकि इस्राएलियों के वंशज याद रखें कि यहोवा ने रेगिस्तान में इस्राएल के लिए क्या किया था।</w:t>
      </w:r>
    </w:p>
    <w:p>
      <w:pPr/>
      <w:r>
        <w:rPr>
          <w:lang w:val="hi_IN" w:bidi="hi_IN"/>
        </w:rPr>
      </w:r>
      <w:r>
        <w:rPr>
          <w:lang w:val="hi_IN" w:bidi="hi_IN"/>
        </w:rPr>
        <w:t>यह ध्यान देना महत्वपूर्ण है कि जब मूसा साक्षी कहता है, तो वह पत्थर की उन पटियाओं को संदर्भित कर रहा है जिन पर यहोवा सीनै पर्वत पर 10 आज्ञाएँ लिखता है। यह घटना अभी तक नहीं हुई है। कुछ अनुवादों में आखिरकार शब्द का प्रयोग यह पक्का करने के लिए किया जाता है कि लोगों को पता चले कि यह भविष्य की घटना है। भविष्य में, जब मूसा को 10 आज्ञाएँ मिल जाएँगी, तो हारून मन्ना के घड़े को 10 आज्ञाओं के पास विशेष बक्से में रखेगा जिसे सन्दूक कहा जाता है। यह सन्दूक यहोवा की उपस्थिति को दर्शाएगा।</w:t>
      </w:r>
    </w:p>
    <w:p>
      <w:pPr/>
      <w:r>
        <w:rPr>
          <w:lang w:val="hi_IN" w:bidi="hi_IN"/>
        </w:rPr>
      </w:r>
      <w:r>
        <w:rPr>
          <w:lang w:val="hi_IN" w:bidi="hi_IN"/>
        </w:rPr>
        <w:t>यह याद रखना महत्वपूर्ण है कि मूसा "अब" जैसे शब्द का प्रयोग उन 40 वर्षों का सारांश देने के लिए करता है जब इस्राएलियों ने तब तक यात्रा की जब तक वे प्रतिज्ञा के देश या कनान देश तक नहीं पहुँच गए।</w:t>
      </w:r>
    </w:p>
    <w:p>
      <w:pPr/>
      <w:r>
        <w:rPr>
          <w:lang w:val="hi_IN" w:bidi="hi_IN"/>
        </w:rPr>
      </w:r>
      <w:r>
        <w:rPr>
          <w:lang w:val="hi_IN" w:bidi="hi_IN"/>
        </w:rPr>
        <w:t>फिर मूसा मापने की व्यवस्था को समझाता है और कहता है कि एक ओमेर, एक एपा का दसवां हिस्सा है। एक एपा 20 चौथाई होता है, इसलिए एक ओमेर 2 चौथाई या लगभग 2.2 लीटर होता था। यह टिप्पणी मूसा के दर्शकों के लिए अतिरिक्त जानकारी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16:22–36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 (मूसा का भाई)</w:t>
      </w:r>
    </w:p>
    <w:p>
      <w:pPr>
        <w:pStyle w:val="ListBullet"/>
        <w:spacing w:line="240" w:lineRule="auto"/>
        <w:ind w:left="720"/>
      </w:pPr>
      <w:r>
        <w:rPr>
          <w:lang w:val="hi_IN" w:bidi="hi_IN"/>
        </w:rPr>
      </w:r>
      <w:r>
        <w:rPr>
          <w:lang w:val="hi_IN" w:bidi="hi_IN"/>
        </w:rPr>
        <w:t>इस्राएली अगुवे</w:t>
      </w:r>
    </w:p>
    <w:p>
      <w:pPr>
        <w:pStyle w:val="ListBullet"/>
        <w:spacing w:line="240" w:lineRule="auto"/>
        <w:ind w:left="720"/>
      </w:pPr>
      <w:r>
        <w:rPr>
          <w:lang w:val="hi_IN" w:bidi="hi_IN"/>
        </w:rPr>
      </w:r>
      <w:r>
        <w:rPr>
          <w:lang w:val="hi_IN" w:bidi="hi_IN"/>
        </w:rPr>
        <w:t>आज्ञा मानने वाले इस्राएली</w:t>
      </w:r>
    </w:p>
    <w:p>
      <w:pPr>
        <w:pStyle w:val="ListBullet"/>
        <w:spacing w:line="240" w:lineRule="auto"/>
        <w:ind w:left="720"/>
      </w:pPr>
      <w:r>
        <w:rPr>
          <w:lang w:val="hi_IN" w:bidi="hi_IN"/>
        </w:rPr>
      </w:r>
      <w:r>
        <w:rPr>
          <w:lang w:val="hi_IN" w:bidi="hi_IN"/>
        </w:rPr>
        <w:t>आज्ञा न मानने वाले इस्राएली</w:t>
      </w:r>
    </w:p>
    <w:p>
      <w:pPr>
        <w:pStyle w:val="ListBullet"/>
        <w:spacing w:line="240" w:lineRule="auto"/>
        <w:ind w:left="720"/>
      </w:pPr>
      <w:r>
        <w:rPr>
          <w:lang w:val="hi_IN" w:bidi="hi_IN"/>
        </w:rPr>
      </w:r>
      <w:r>
        <w:rPr>
          <w:lang w:val="hi_IN" w:bidi="hi_IN"/>
        </w:rPr>
        <w:t>यहोवा</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अभिनय दूसरी बार करना चाहिए। इस नाटक में कुछ पड़ावों पर, अभिनय को रोककर उस पात्र की भूमिका निभाने वाले व्यक्ति से पूछें "आप क्या महसूस कर रहे हैं या क्या सोच रहे हैं?" पात्र निभाने वाले व्यक्ति को यह उत्तर देना चाहिए कि अगर वह उस पात्र के स्थान पर होता तो वह कैसा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 xml:space="preserve">नीचे नाटक और उसके संभावित उत्तरों का एक उदाहरण दिया गया है। </w:t>
      </w:r>
    </w:p>
    <w:p>
      <w:pPr/>
      <w:r>
        <w:rPr>
          <w:lang w:val="hi_IN" w:bidi="hi_IN"/>
        </w:rPr>
      </w:r>
      <w:r>
        <w:rPr>
          <w:lang w:val="hi_IN" w:bidi="hi_IN"/>
        </w:rPr>
        <w:t>छठे दिन यहोवा द्वारा आकाश से रोटी देने के बाद इस्राएली बाहर जाने का अभिनय करें। अधिकांश लोग यहोवा की आज्ञा के अनुसार दोगुना भाग इकट्ठा करते हैं, लेकिन कुछ लोग ऐसा नहीं करते।</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आज्ञा न मानने वाले इस्राएलियों की भूमिका निभाने वाले व्यक्ति से पूछें, "आप क्या महसूस कर रहे हैं या क्या सोच रहे हैं?" वह व्यक्ति इस तरह उत्तर दे सकता है, "संदेह में हूँ। मैं दोगुना मन्ना इकट्ठा नहीं करने वाला हूँ। मैंने देखा है कि जब मैं रात भर मन्ना रखने की कोशिश करता हूँ तो क्या होता है," या "निराश हूँ। मूसा हमें हमेशा बहुत सारे नियम देता रहता है," या "आलसी। मेरा मन दोगुना इकट्ठा करने का नहीं है। कल भी तो हमेशा की तरह मन्ना मिल ही जाएगा।"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अगुवाओं द्वारा मूसा को यह सूचना देने का अभिनय करें कि प्रत्येक व्यक्ति के लिए दोगुना भाग इकट्ठा करने हेतु पर्याप्त मन्ना उपलब्ध था। यहोवा मूसा के द्वारा कहता है: "कल सब्त है, जो पवित्र विश्राम का दिन है।" मूसा लोगों से मन्ना को सेंकने या उबालने के लिए कहता है ताकि वह कल खाने के लिए तैयार रहे। कुछ इस्राएली यहोवा की आज्ञा मानते हैं और दोगुना मन्ना पकाते हैं, लेकिन कुछ लोग ऐसा नहीं करते।</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आज्ञा न मानने वाले इस्राएलियों की भूमिका निभाने वाले व्यक्ति से पूछें, "आप क्या महसूस कर रहे हैं या क्या सोच रहे हैं?" वह व्यक्ति इस प्रकार उत्तर दे सकता है, "मुझे लगा कि अगर हम उसे रात भर रखें तो मन्ना खराब हो जाएगा। लेकिन मैं यहोवा पर भरोसा करूँगा," या "उत्सुक हूँ। मुझे आश्चर्य है कि परमेश्वर कल क्या करेगा?" या "हैरान हूँ। मुझे नहीं लगता कि मैं कभी यहोवा को सच में समझ पाऊँगा, लेकिन मैं उसकी आज्ञा मानना चाहता हूँ क्योंकि वह एक भला परमेश्वर है जो मेरी परवाह करता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इस्राएलियों के जागने और मन्ना को अभी भी खाने योग्य पाने का अभिनय करें। मूसा ने लोगों से कहा कि वे पका हुआ मन्ना खाएँ, क्योंकि यहोवा सब्त के दिन मन्ना नहीं देगा। मूसा ने उनसे कहा कि वे छह दिन तक मन्ना इकट्ठा करेंगे, लेकिन सातवें दिन वे विश्राम करेंगे।</w:t>
      </w:r>
    </w:p>
    <w:p>
      <w:pPr/>
      <w:r>
        <w:rPr>
          <w:lang w:val="hi_IN" w:bidi="hi_IN"/>
        </w:rPr>
      </w:r>
      <w:r>
        <w:rPr>
          <w:lang w:val="hi_IN" w:bidi="hi_IN"/>
        </w:rPr>
        <w:t>उन इस्राएलियों का अभिनय करें जिन्होंने मन्ना का दोगुना भाग जमा नहीं किया था, जब वे सब्त के दिन बाहर जाकर मन्ना खोजते थे, लेकिन उन्हें कुछ नहीं मिलता। यहोवा मूसा के द्वारा इन इस्राएलियों को डाँटता है और कहता है, "तुम कब तक मेरी आज्ञा न मानोगे?" मूसा लोगों को बताता है कि सब्त यहोवा की ओर से उनके लिए उपहार है और उनसे कहा कि वे अपने तंबू न छोड़ें। लोग सब्त के दिन विश्राम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उत्तर दे सकता है, "थका हुआ हूँ। ये लोग अपने मन में विद्रोही हैं," या "धीरज। समय के साथ वे देखेंगे कि मैं अकेला उनका परमेश्वर हूँ," या "प्रेम करने वाला हूँ। न्हें अभी लंबा रास्ता तय करना है, लेकिन मेरे बच्चों को मुझ पर भरोसा करना सीखना होगा।"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इस्राएलियों का मन्ना को देखने और यह पूछने का अभिनय करें कि "यह क्या है?" उन्होंने यहोवा की ओर से मिली उस रोटी जैसा पहले कभी कुछ नहीं देखा था। वे इसे मन्ना कहने का फैसला करते हैं क्योंकि यह उनके प्रश्न जैसा सुनाई देता है।</w:t>
      </w:r>
    </w:p>
    <w:p>
      <w:pPr/>
      <w:r>
        <w:rPr>
          <w:lang w:val="hi_IN" w:bidi="hi_IN"/>
        </w:rPr>
      </w:r>
      <w:r>
        <w:rPr>
          <w:lang w:val="hi_IN" w:bidi="hi_IN"/>
        </w:rPr>
        <w:t>मूसा द्वारा हारून को मन्ना एक घड़े में रखने और उसे हमेशा यहोवा की उपस्थिति में सुरक्षित रखने का निर्देश देने का अभिनय करें ताकि आने वाली पीढ़ियों को पता चले कि यहोवा ने अपने लोगों को कैसे खाना दिया। हारून आज्ञा मानता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हारून की भूमिका निभा रहे व्यक्ति से पूछें, "आप क्या महसूस कर रहे हैं या क्या सोच रहे हैं?" वह व्यक्ति इस प्रकार उत्तर दे सकता है, ""मैं सम्मानित महसूस कर रहा हूँ कि यहोवा ने मुझे इतने महत्वपूर्ण कार्य के लिए चुना है," या "उत्सुक हूँ। लेकिन यह मन्ना इतने लंबे समय तक ठीक कैसे रहेगा?" या "मुझे यह सोचकर विनम्रता महसूस हो रही है कि परमेश्वर हमारे वंशजों की देखभाल करने की योजना बना रहा है।"</w:t>
      </w:r>
    </w:p>
    <w:p>
      <w:pPr>
        <w:pStyle w:val="ListBullet"/>
        <w:spacing w:line="240" w:lineRule="auto"/>
        <w:ind w:left="720"/>
      </w:pPr>
      <w:r>
        <w:rPr>
          <w:lang w:val="hi_IN" w:bidi="hi_IN"/>
        </w:rPr>
      </w:r>
      <w:r>
        <w:rPr>
          <w:lang w:val="hi_IN" w:bidi="hi_IN"/>
        </w:rPr>
        <w:t>अभिनय को जारी रखें।</w:t>
      </w:r>
      <w:r>
        <w:rPr>
          <w:lang w:val="hi_IN" w:bidi="hi_IN"/>
        </w:rPr>
      </w:r>
    </w:p>
    <w:p>
      <w:pPr>
        <w:pStyle w:val="Heading3"/>
      </w:pPr>
      <w:r>
        <w:rPr>
          <w:lang w:val="hi_IN" w:bidi="hi_IN"/>
        </w:rPr>
        <w:t>आवश्यक जानकारी</w:t>
      </w:r>
    </w:p>
    <w:p>
      <w:pPr/>
      <w:r>
        <w:rPr>
          <w:lang w:val="hi_IN" w:bidi="hi_IN"/>
        </w:rPr>
      </w:r>
      <w:r>
        <w:rPr>
          <w:lang w:val="hi_IN" w:bidi="hi_IN"/>
        </w:rPr>
        <w:t>निर्गमन 16:22–36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इस्राएली</w:t>
      </w:r>
      <w:r>
        <w:rPr>
          <w:lang w:val="hi_IN" w:bidi="hi_IN"/>
        </w:rPr>
        <w:t xml:space="preserve"> छठे दिन बाहर जाकर यहोवा की आज्ञा के अनुसार दोगुना मन्ना इकट्ठा करते हैं। </w:t>
      </w:r>
      <w:r>
        <w:rPr>
          <w:b/>
          <w:lang w:val="hi_IN" w:bidi="hi_IN"/>
        </w:rPr>
        <w:t>यहोवा</w:t>
      </w:r>
      <w:r>
        <w:rPr>
          <w:lang w:val="hi_IN" w:bidi="hi_IN"/>
        </w:rPr>
        <w:t xml:space="preserve"> </w:t>
      </w:r>
      <w:r>
        <w:rPr>
          <w:lang w:val="hi_IN" w:bidi="hi_IN"/>
        </w:rPr>
        <w:t>परमेश्वर</w:t>
      </w:r>
      <w:r>
        <w:rPr>
          <w:lang w:val="hi_IN" w:bidi="hi_IN"/>
        </w:rPr>
        <w:t xml:space="preserve"> का व्यक्तिगत नाम है, और इस पूरे भाग में इसका प्रयोग किया गया है। यहोवा के लिए उसी नाम का प्रयोग करें जो आपने पिछले भागों में प्रयोग किया है। </w:t>
      </w:r>
      <w:r>
        <w:rPr>
          <w:b/>
          <w:lang w:val="hi_IN" w:bidi="hi_IN"/>
        </w:rPr>
        <w:t>यहोवा</w:t>
      </w:r>
      <w:r>
        <w:rPr>
          <w:lang w:val="hi_IN" w:bidi="hi_IN"/>
        </w:rPr>
        <w:t xml:space="preserve"> के बारे में अधिक जानकारी के लिए, मुख्य शब्दावली को देखें। </w:t>
      </w:r>
    </w:p>
    <w:p>
      <w:pPr/>
      <w:r>
        <w:rPr>
          <w:lang w:val="hi_IN" w:bidi="hi_IN"/>
        </w:rPr>
      </w:r>
      <w:r>
        <w:rPr>
          <w:lang w:val="hi_IN" w:bidi="hi_IN"/>
        </w:rPr>
        <w:t xml:space="preserve">यहोवा मूसा के द्वारा बोलता है और अपने लोगों को </w:t>
      </w:r>
      <w:r>
        <w:rPr>
          <w:b/>
          <w:lang w:val="hi_IN" w:bidi="hi_IN"/>
        </w:rPr>
        <w:t>सब्त</w:t>
      </w:r>
      <w:r>
        <w:rPr>
          <w:lang w:val="hi_IN" w:bidi="hi_IN"/>
        </w:rPr>
        <w:t xml:space="preserve"> के बारे में सिखाता है। सब्त शब्द का अर्थ है रुकना—इस मामले में, काम करना बंद करना। यहोवा अपने लोगों को बताता है कि सातवाँ दिन विश्राम और यहोवा की </w:t>
      </w:r>
      <w:r>
        <w:rPr>
          <w:b/>
          <w:lang w:val="hi_IN" w:bidi="hi_IN"/>
        </w:rPr>
        <w:t>आराधना</w:t>
      </w:r>
      <w:r>
        <w:rPr>
          <w:lang w:val="hi_IN" w:bidi="hi_IN"/>
        </w:rPr>
        <w:t xml:space="preserve"> के दिन के रूप में अलग रखा जाएगा। यहोवा आगे चलकर सीनै पर्वत पर दस आज्ञाओं में से एक के रूप में सब्त का नियम देगा।</w:t>
      </w:r>
    </w:p>
    <w:p>
      <w:pPr/>
      <w:r>
        <w:rPr>
          <w:lang w:val="hi_IN" w:bidi="hi_IN"/>
        </w:rPr>
      </w:r>
      <w:r>
        <w:rPr>
          <w:lang w:val="hi_IN" w:bidi="hi_IN"/>
        </w:rPr>
        <w:t xml:space="preserve">यहाँ रुकें और समूह में चर्चा करें कि आप </w:t>
      </w:r>
      <w:r>
        <w:rPr>
          <w:b/>
          <w:lang w:val="hi_IN" w:bidi="hi_IN"/>
        </w:rPr>
        <w:t>सब्त</w:t>
      </w:r>
      <w:r>
        <w:rPr>
          <w:lang w:val="hi_IN" w:bidi="hi_IN"/>
        </w:rPr>
        <w:t xml:space="preserve"> के लिए किस शब्द या वाक्यांश का प्रयोग करेंगे। अधिक जानकारी के लिए मुख्य शब्दावली में </w:t>
      </w:r>
      <w:r>
        <w:rPr>
          <w:lang w:val="hi_IN" w:bidi="hi_IN"/>
        </w:rPr>
        <w:t>सब्त</w:t>
      </w:r>
      <w:r>
        <w:rPr>
          <w:lang w:val="hi_IN" w:bidi="hi_IN"/>
        </w:rPr>
        <w:t xml:space="preserve"> देखें। इस ऑडियो को यहाँ रोकें।</w:t>
      </w:r>
    </w:p>
    <w:p>
      <w:pPr/>
      <w:r>
        <w:rPr>
          <w:lang w:val="hi_IN" w:bidi="hi_IN"/>
        </w:rPr>
      </w:r>
      <w:r>
        <w:rPr>
          <w:lang w:val="hi_IN" w:bidi="hi_IN"/>
        </w:rPr>
        <w:t xml:space="preserve">यहोवा कहता है कि सब्त </w:t>
      </w:r>
      <w:r>
        <w:rPr>
          <w:b/>
          <w:lang w:val="hi_IN" w:bidi="hi_IN"/>
        </w:rPr>
        <w:t>पवित्र</w:t>
      </w:r>
      <w:r>
        <w:rPr>
          <w:lang w:val="hi_IN" w:bidi="hi_IN"/>
        </w:rPr>
        <w:t xml:space="preserve"> है, या एक विशेष उद्देश्य के लिए अलग रखा गया है। सब्त पवित्र है क्योंकि यह एक ऐसा दिन है जिसे यहोवा पर ध्यान केंद्रित करने के लिए अलग रखा गया है, जो अपनी सृष्टि से भिन्न और नैतिक रूप से पूर्ण है। पवित्र के लिए उसी शब्द का प्रयोग करें जिसका प्रयोग आपने पिछले भागों में किया है। </w:t>
      </w:r>
      <w:r>
        <w:rPr>
          <w:lang w:val="hi_IN" w:bidi="hi_IN"/>
        </w:rPr>
        <w:t>पवित्र</w:t>
      </w:r>
      <w:r>
        <w:rPr>
          <w:lang w:val="hi_IN" w:bidi="hi_IN"/>
        </w:rPr>
        <w:t xml:space="preserve"> शब्द के बारे में अधिक जानकारी के लिए, मुख्य शब्दावली को देखें।</w:t>
      </w:r>
    </w:p>
    <w:p>
      <w:pPr/>
      <w:r>
        <w:rPr>
          <w:lang w:val="hi_IN" w:bidi="hi_IN"/>
        </w:rPr>
      </w:r>
      <w:r>
        <w:rPr>
          <w:lang w:val="hi_IN" w:bidi="hi_IN"/>
        </w:rPr>
        <w:t xml:space="preserve">जब लोग सब्त के दिन मन्ना इकट्ठा करने की कोशिश करते हैं, तो यहोवा मूसा से पूछता है, "तुम कब तक मेरी </w:t>
      </w:r>
      <w:r>
        <w:rPr>
          <w:b/>
          <w:lang w:val="hi_IN" w:bidi="hi_IN"/>
        </w:rPr>
        <w:t>आज्ञाओं</w:t>
      </w:r>
      <w:r>
        <w:rPr>
          <w:lang w:val="hi_IN" w:bidi="hi_IN"/>
        </w:rPr>
        <w:t xml:space="preserve"> और मेरे निर्देशों का पालन करने से इनकार करते रहोगे?" आज्ञाएँ उन नियमों को दर्शाती हैं जो परमेश्वर ने अपने लोगों को दिए थे। निर्देश या </w:t>
      </w:r>
      <w:r>
        <w:rPr>
          <w:b/>
          <w:lang w:val="hi_IN" w:bidi="hi_IN"/>
        </w:rPr>
        <w:t>व्यवस्था</w:t>
      </w:r>
      <w:r>
        <w:rPr>
          <w:lang w:val="hi_IN" w:bidi="hi_IN"/>
        </w:rPr>
        <w:t xml:space="preserve"> उन निर्देशों को दर्शाती है जो परमेश्वर ने मूसा के द्वारा इस्राएलियों को दिए थे। आज्ञा और व्यवस्था के लिए उसी शब्द या वाक्यांश का प्रयोग करें जिसका प्रयोग आपने पिछले भागों में किया है। </w:t>
      </w:r>
      <w:r>
        <w:rPr>
          <w:b/>
          <w:lang w:val="hi_IN" w:bidi="hi_IN"/>
        </w:rPr>
        <w:t>आज्ञा</w:t>
      </w:r>
      <w:r>
        <w:rPr>
          <w:lang w:val="hi_IN" w:bidi="hi_IN"/>
        </w:rPr>
        <w:t xml:space="preserve"> और </w:t>
      </w:r>
      <w:r>
        <w:rPr>
          <w:lang w:val="hi_IN" w:bidi="hi_IN"/>
        </w:rPr>
        <w:t>व्यवस्था</w:t>
      </w:r>
      <w:r>
        <w:rPr>
          <w:lang w:val="hi_IN" w:bidi="hi_IN"/>
        </w:rPr>
        <w:t xml:space="preserve"> के बारे में अधिक जानकारी के लिए, मुख्य शब्दावली देखें।</w:t>
      </w:r>
    </w:p>
    <w:p>
      <w:pPr/>
      <w:r>
        <w:rPr>
          <w:lang w:val="hi_IN" w:bidi="hi_IN"/>
        </w:rPr>
      </w:r>
      <w:r>
        <w:rPr>
          <w:lang w:val="hi_IN" w:bidi="hi_IN"/>
        </w:rPr>
        <w:t xml:space="preserve">मूसा इस्राएल के पुत्रों या </w:t>
      </w:r>
      <w:r>
        <w:rPr>
          <w:b/>
          <w:lang w:val="hi_IN" w:bidi="hi_IN"/>
        </w:rPr>
        <w:t>वंशजों</w:t>
      </w:r>
      <w:r>
        <w:rPr>
          <w:lang w:val="hi_IN" w:bidi="hi_IN"/>
        </w:rPr>
        <w:t xml:space="preserve"> का </w:t>
      </w:r>
      <w:r>
        <w:rPr>
          <w:b/>
          <w:lang w:val="hi_IN" w:bidi="hi_IN"/>
        </w:rPr>
        <w:t>सारांश</w:t>
      </w:r>
      <w:r>
        <w:rPr>
          <w:lang w:val="hi_IN" w:bidi="hi_IN"/>
        </w:rPr>
        <w:t xml:space="preserve"> देता है और बताता है कि उन्होंने 40 साल तक मन्ना कैसे खाया। इस्राएल के पुत्र इस्राएल के उन लोगों को कहते हैं जो याकूब के वंशज हैं। यह 600,000 से अधिक लोगों का समूह था जिन्हें यहोवा ने मिस्र से मुक्त किया था। इस्राएल के लिए उसी शब्द या वाक्यांश का प्रयोग करें जिसका प्रयोग आपने पिछले भागों में किया है। </w:t>
      </w:r>
      <w:r>
        <w:rPr>
          <w:lang w:val="hi_IN" w:bidi="hi_IN"/>
        </w:rPr>
        <w:t>इस्राएल</w:t>
      </w:r>
      <w:r>
        <w:rPr>
          <w:lang w:val="hi_IN" w:bidi="hi_IN"/>
        </w:rPr>
        <w:t xml:space="preserve"> के बारे में अधिक जानकारी के लिए, मुख्य शब्दावली देखें।</w:t>
      </w:r>
    </w:p>
    <w:p>
      <w:pPr/>
      <w:r>
        <w:rPr>
          <w:lang w:val="hi_IN" w:bidi="hi_IN"/>
        </w:rPr>
      </w:r>
      <w:r>
        <w:rPr>
          <w:lang w:val="hi_IN" w:bidi="hi_IN"/>
        </w:rPr>
        <w:t xml:space="preserve">मूसा हारून से कहता है कि वह एक ओमेर मन्ना को एक घड़े में बचाए रखें ताकि यह आने वाली पीढ़ियों के लिए यहोवा की उपस्थिति में रखा जा सके। यहाँ, </w:t>
      </w:r>
      <w:r>
        <w:rPr>
          <w:b/>
          <w:lang w:val="hi_IN" w:bidi="hi_IN"/>
        </w:rPr>
        <w:t>पीढ़ी</w:t>
      </w:r>
      <w:r>
        <w:rPr>
          <w:lang w:val="hi_IN" w:bidi="hi_IN"/>
        </w:rPr>
        <w:t xml:space="preserve"> का अर्थ उन लोगों के एक समूह से है जो एक-दूसरे के समान समयकाल में रहते हैं। मूसा इस्राएलियों के उन वंशजों का उल्लेख कर रहा है जिन्हें यह नहीं पता होगा कि यहोवा द्वारा हर दिन आकाश से भोजन प्रदान करना कैसा था। पीढ़ी के लिए उसी शब्द या वाक्यांश का प्रयोग करें जिसका प्रयोग आपने पिछले भागों में किया है। </w:t>
      </w:r>
      <w:r>
        <w:rPr>
          <w:lang w:val="hi_IN" w:bidi="hi_IN"/>
        </w:rPr>
        <w:t>पीढ़ी</w:t>
      </w:r>
      <w:r>
        <w:rPr>
          <w:lang w:val="hi_IN" w:bidi="hi_IN"/>
        </w:rPr>
        <w:t xml:space="preserve"> के बारे में अधिक जानकारी के लिए, मुख्य शब्दावली देखें।</w:t>
      </w:r>
    </w:p>
    <w:p>
      <w:pPr/>
      <w:r>
        <w:rPr>
          <w:lang w:val="hi_IN" w:bidi="hi_IN"/>
        </w:rPr>
      </w:r>
      <w:r>
        <w:rPr>
          <w:lang w:val="hi_IN" w:bidi="hi_IN"/>
        </w:rPr>
        <w:t xml:space="preserve">मूसा कहता है कि इस्राएलियों ने </w:t>
      </w:r>
      <w:r>
        <w:rPr>
          <w:b/>
          <w:lang w:val="hi_IN" w:bidi="hi_IN"/>
        </w:rPr>
        <w:t>कनान</w:t>
      </w:r>
      <w:r>
        <w:rPr>
          <w:lang w:val="hi_IN" w:bidi="hi_IN"/>
        </w:rPr>
        <w:t xml:space="preserve"> देश पहुँचने से पहले 40 साल तक </w:t>
      </w:r>
      <w:r>
        <w:rPr>
          <w:b/>
          <w:lang w:val="hi_IN" w:bidi="hi_IN"/>
        </w:rPr>
        <w:t>जंगल</w:t>
      </w:r>
      <w:r>
        <w:rPr>
          <w:lang w:val="hi_IN" w:bidi="hi_IN"/>
        </w:rPr>
        <w:t xml:space="preserve"> में यात्रा की। जंगल एक ऐसी जगह है जहाँ कोई भी नहीं रहता और उस भूमि पर कोई भी खेती नहीं करता। निर्गमन में, जंगल उस पर्वत के आसपास के क्षेत्र को दर्शाता है जिसे सीनै या होरेब के रूप में जाना जाता है। इस जंगली इलाके में कोई नदी नहीं है। यह जंगल बहुत सूखा और पथरीला था। जंगल के लिए उसी शब्द या वाक्यांश का प्रयोग करें जिसका प्रयोग आपने पिछले भागों में किया है। </w:t>
      </w:r>
      <w:r>
        <w:rPr>
          <w:lang w:val="hi_IN" w:bidi="hi_IN"/>
        </w:rPr>
        <w:t>जंगल</w:t>
      </w:r>
      <w:r>
        <w:rPr>
          <w:lang w:val="hi_IN" w:bidi="hi_IN"/>
        </w:rPr>
        <w:t xml:space="preserve"> के बारे में अधिक जानकारी के लिए, मुख्य शब्दावली देखें।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17:1–7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17:1–7 को सुनें और अपने मन में रखें।</w:t>
      </w:r>
    </w:p>
    <w:p>
      <w:pPr/>
      <w:r>
        <w:rPr>
          <w:lang w:val="hi_IN" w:bidi="hi_IN"/>
        </w:rPr>
      </w:r>
      <w:r>
        <w:rPr>
          <w:lang w:val="hi_IN" w:bidi="hi_IN"/>
        </w:rPr>
        <w:t>यदि सम्भव हो, तो निर्गमन 17:1–7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17:1–7 का ऑडियो संस्करण सबसे आसानी से समझ में आने वाले अनुवाद में सुनें।</w:t>
      </w:r>
    </w:p>
    <w:p>
      <w:pPr/>
      <w:r>
        <w:rPr>
          <w:lang w:val="hi_IN" w:bidi="hi_IN"/>
        </w:rPr>
      </w:r>
      <w:r>
        <w:rPr>
          <w:lang w:val="hi_IN" w:bidi="hi_IN"/>
        </w:rPr>
        <w:t>जैसा कि आपने निर्गमन की कहानी में पहले सुना, लाल सागर में यहोवा ने मिस्र की सेना को हराने के बाद, इस्राएली एक जंगल के क्षेत्र में आए, जहाँ भोजन और पानी बहुत कम था। दो बार इस्राएलियों ने भोजन और पानी न होने के कारण मूसा से शिकायत की, और दोनों बार यहोवा ने लोगों की आवश्यकता पूरी करने के लिए चमत्कार किया।</w:t>
      </w:r>
    </w:p>
    <w:p>
      <w:pPr/>
      <w:r>
        <w:rPr>
          <w:lang w:val="hi_IN" w:bidi="hi_IN"/>
        </w:rPr>
      </w:r>
      <w:r>
        <w:rPr>
          <w:lang w:val="hi_IN" w:bidi="hi_IN"/>
        </w:rPr>
        <w:t>यह भाग उस बड़ी कहानी का हिस्सा है, जिसमें इस्राएल मिस्र से बाहर निकलकर सीनै नामक पर्वत की ओर और उस देश की ओर यात्रा कर रहा है, जिसे यहोवा ने उन्हें उनके घर के रूप में देने का वचन दिया था। यहोवा उन्हें उस पर्वत की ओर ले जा रहा था क्योंकि वहाँ वह उनके साथ एक विशेष वाचा बाँधने वाला था। लेकिन यहोवा ऐसा करने से पहले, उसने उनकी आज्ञाकारिता और अपने ऊपर उनके भरोसे की परीक्षा ली।</w:t>
      </w:r>
    </w:p>
    <w:p>
      <w:pPr/>
      <w:r>
        <w:rPr>
          <w:lang w:val="hi_IN" w:bidi="hi_IN"/>
        </w:rPr>
      </w:r>
      <w:r>
        <w:rPr>
          <w:lang w:val="hi_IN" w:bidi="hi_IN"/>
        </w:rPr>
        <w:t>यह कहानी इस्राएल के लोगों के विषय में है, जो पानी न होने के कारण फिर से मूसा से शिकायत कर रहे थे। वे अपनी आवश्यकताओं के लिए यहोवा पर भरोसा न करते रहे। लेकिन यहोवा ने अनुग्रह और दया दिखाते हुए उनके पीने के लिए एक चट्टान से पानी प्रदान किया। यह कहानी इस्राएल के इतिहास की एक महत्वपूर्ण और निर्णायक घटना है। यह इतना महत्वपूर्ण है कि पूरी बाइबल में इसके बारे में कई बार बात की गई है। यह घटना इस्राएलियों के पाप और यहोवा के विरुद्ध विद्रोह का एक प्रतीकात्मक चित्र है। परन्तु यह उनके पाप के बावजूद अपने लोगों के प्रति यहोवा की विश्वासयोग्यता और भलाई का भी चित्र है।</w:t>
      </w:r>
    </w:p>
    <w:p>
      <w:pPr/>
      <w:r>
        <w:rPr>
          <w:lang w:val="hi_IN" w:bidi="hi_IN"/>
        </w:rPr>
      </w:r>
      <w:r>
        <w:rPr>
          <w:lang w:val="hi_IN" w:bidi="hi_IN"/>
        </w:rPr>
        <w:t>कहानी की शुरुआत इस्राएल के रपीदीम नामक स्थान की यात्रा से होती है। इस्राएली एक स्थान से दूसरे स्थान की यात्रा कर रहे थे क्योंकि यहोवा उन्हें बता रहा था कि उन्हें कहाँ जाना है। उन्होंने सीन के जंगल से यात्रा की जब तक कि वे रपीदीम नामक स्थान पर नहीं पहुँच गए। वहाँ वे रुके और कुछ समय तक रहने के लिए अपने तम्बू खड़े किया। लेकिन लोगों के पीने के लिए पानी नहीं था। यहोवा ने लोगों से कहा कि वे रपीदीम में रुकें, ताकि वह उनकी परीक्षा करे और देखे कि वे अपनी आवश्यकता के पानी के लिए उस पर भरोसा करेंगे या नहीं।</w:t>
      </w:r>
    </w:p>
    <w:p>
      <w:pPr/>
      <w:r>
        <w:rPr>
          <w:lang w:val="hi_IN" w:bidi="hi_IN"/>
        </w:rPr>
      </w:r>
      <w:r>
        <w:rPr>
          <w:lang w:val="hi_IN" w:bidi="hi_IN"/>
        </w:rPr>
        <w:t>लेकिन रपीदीम मारा के समान नहीं है, जहाँ इससे पहले इस्राएली थे और वहाँ का पानी खारा था। रपीदीम में, शायद पानी का कोई स्रोत नहीं था, या वहाँ उपलब्ध किसी पानी तक पहुँचने का कोई उपाय नहीं था।</w:t>
      </w:r>
    </w:p>
    <w:p>
      <w:pPr/>
      <w:r>
        <w:rPr>
          <w:lang w:val="hi_IN" w:bidi="hi_IN"/>
        </w:rPr>
      </w:r>
      <w:r>
        <w:rPr>
          <w:lang w:val="hi_IN" w:bidi="hi_IN"/>
        </w:rPr>
        <w:t xml:space="preserve">यहाँ रुकें और समूह के रूप में </w:t>
      </w:r>
      <w:r>
        <w:rPr>
          <w:lang w:val="hi_IN" w:bidi="hi_IN"/>
        </w:rPr>
        <w:t>सीन का जंगल और रपीदीम नामक क्षेत्र</w:t>
      </w:r>
      <w:r>
        <w:rPr>
          <w:lang w:val="hi_IN" w:bidi="hi_IN"/>
        </w:rPr>
        <w:t xml:space="preserve"> का नक्शा देखें। </w:t>
      </w:r>
      <w:r>
        <w:rPr>
          <w:lang w:val="hi_IN" w:bidi="hi_IN"/>
        </w:rPr>
        <w:t>रपीदीम के क्षेत्र</w:t>
      </w:r>
      <w:r>
        <w:rPr>
          <w:lang w:val="hi_IN" w:bidi="hi_IN"/>
        </w:rPr>
        <w:t xml:space="preserve"> की तस्वीर भी देखें। इस ऑडियो को यहाँ रोकें।</w:t>
      </w:r>
    </w:p>
    <w:p>
      <w:pPr/>
      <w:r>
        <w:rPr>
          <w:lang w:val="hi_IN" w:bidi="hi_IN"/>
        </w:rPr>
      </w:r>
      <w:r>
        <w:rPr>
          <w:lang w:val="hi_IN" w:bidi="hi_IN"/>
        </w:rPr>
        <w:t>पानी न होने के कारण लोग मूसा से क्रोधित हो गए और लोगों ने मूसा के साथ झगड़ा किया, या बहस किया। उन्होंने मांग की कि मूसा उन्हें पीने के लिए पानी दे। क्योंकि मूसा ही उन्हें मिस्र से बाहर लाया था, इसलिए लोगों ने सोचा होगा कि मूसा ही उनके जीवन के लिए जिम्मेदार है। लोग मूसा के प्रति क्रोधित और शत्रुतापूर्ण हो गए। उन्होंने उससे माँग की कि वह तुरंत उनकी समस्या हल करे।</w:t>
      </w:r>
    </w:p>
    <w:p>
      <w:pPr/>
      <w:r>
        <w:rPr>
          <w:lang w:val="hi_IN" w:bidi="hi_IN"/>
        </w:rPr>
      </w:r>
      <w:r>
        <w:rPr>
          <w:lang w:val="hi_IN" w:bidi="hi_IN"/>
        </w:rPr>
        <w:t>लेकिन मूसा उनसे पूछता है, "तुम मेरे विरुद्ध क्यों बहस कर रहे हो और यहोवा की परीक्षा क्यों कर रहे हो?" मूसा ने यह इसलिए कहा क्योंकि उनका झगड़ना यह दिखाता था कि वे यहोवा पर भरोसा नहीं कर रहे थे। वे यह प्रश्न करके कि क्या यहोवा सच में उनके साथ है, जो वे चाहते थे उसे पाने की कोशिश कर रहे थे।</w:t>
      </w:r>
    </w:p>
    <w:p>
      <w:pPr/>
      <w:r>
        <w:rPr>
          <w:lang w:val="hi_IN" w:bidi="hi_IN"/>
        </w:rPr>
      </w:r>
      <w:r>
        <w:rPr>
          <w:lang w:val="hi_IN" w:bidi="hi_IN"/>
        </w:rPr>
        <w:t>निर्गमन की कहानी में इससे पहले, जब यहोवा ने इस्राएल के लोगों को भोजन दिया था, तो उसने उसे इकट्ठा करने और खाने के नियम देकर उनकी परीक्षा की। यहोवा ने ऐसा इसलिए किया कि वह देखे कि लोग उसे अपना परमेश्वर मानकर उस पर भरोसा और उसकी आज्ञा मानेंगे या नहीं। यहाँ लोग गलत रीति से यहोवा की परीक्षा ले रहे थे, क्योंकि यहोवा पहले ही दिखा चुके था कि वह उनकी देखभाल करेगा।</w:t>
      </w:r>
    </w:p>
    <w:p>
      <w:pPr/>
      <w:r>
        <w:rPr>
          <w:lang w:val="hi_IN" w:bidi="hi_IN"/>
        </w:rPr>
      </w:r>
      <w:r>
        <w:rPr>
          <w:lang w:val="hi_IN" w:bidi="hi_IN"/>
        </w:rPr>
        <w:t>उस स्थान पर इस्राएली बहुत प्यासे थे और पानी न होने के कारण वे मूसा के विरुद्ध कुड़कुड़ाने लगे। लोगों ने फिर से मूसा पर आरोप लगाया कि वह उन्हें मार डालना चाहता है। उन्होंने मूसा से कहा, “तू हमें मिस्र से क्यों ले आया? क्या तू हमें, हमारे बच्चों को और हमारे पशुओं को प्यास से मारने के लिए मिस्र से ले आया है?” ये दो प्रश्न एक कठोर और शत्रुतापूर्ण तरीका थे जिससे लोगों ने मूसा पर उनका ध्यान न रखने और यहाँ तक कि उन्हें बचाने के पीछे बुरे उद्देश्य होने का आरोप लगाया। एक बार फिर, मिस्र की गुलामी उन्हें यहोवा पर भरोसा करके स्वतंत्र जीवन जीने से अच्छी लगने लगी।</w:t>
      </w:r>
    </w:p>
    <w:p>
      <w:pPr/>
      <w:r>
        <w:rPr>
          <w:lang w:val="hi_IN" w:bidi="hi_IN"/>
        </w:rPr>
      </w:r>
      <w:r>
        <w:rPr>
          <w:lang w:val="hi_IN" w:bidi="hi_IN"/>
        </w:rPr>
        <w:t>यदि इन प्रश्नों का आपकी भाषा में सीधा अनुवाद करने से ऐसा लगे कि लोग केवल जिज्ञासु हैं, तो आप इन प्रश्नों को कथनों के रूप में अनुवाद कर सकते हैं। सावधान रहें कि कथनों का लहजा क्रोधित और आरोप लगाने जैसा सुनाई दे। याद रखें कि इस्राएल के लोग मिस्र से बकरियों, भेड़ों और बैलों के झुंड के साथ निकले थे जिन्हें भी पानी की आवश्यकता थी।</w:t>
      </w:r>
    </w:p>
    <w:p>
      <w:pPr/>
      <w:r>
        <w:rPr>
          <w:lang w:val="hi_IN" w:bidi="hi_IN"/>
        </w:rPr>
      </w:r>
      <w:r>
        <w:rPr>
          <w:lang w:val="hi_IN" w:bidi="hi_IN"/>
        </w:rPr>
        <w:t>यहाँ रुकें और समूह के रूप में इस्राएल के पशुओं की तस्वीर देखें। इस ऑडियो को यहाँ रोकें।</w:t>
      </w:r>
    </w:p>
    <w:p>
      <w:pPr/>
      <w:r>
        <w:rPr>
          <w:lang w:val="hi_IN" w:bidi="hi_IN"/>
        </w:rPr>
      </w:r>
      <w:r>
        <w:rPr>
          <w:lang w:val="hi_IN" w:bidi="hi_IN"/>
        </w:rPr>
        <w:t>कुड़कुड़ाते हुए लोगों के समूह का सामना करते हुए, मूसा ने यहोवा को पुकारा और यहोवा से पूछा कि उसे क्या करना चाहिए। मूसा ने यहोवा को बताया कि लोग उसे पत्थरवाह करने वाले हैं। पत्थरवाह तब किया जाता था जब लोग किसी पर तब तक पत्थर फेंकते थे जब तक कि वह मर न जाए। उस समय, पत्थरवाह किसी समुदाय द्वारा किसी को दंड देने का एक तरीका था, विशेष रूप से पाप या अपराध करने के लिए। पिछली बार जब लोगों ने मूसा के सामने शिकायत की थी, तब मूसा डरा नहीं था बल्कि उसने यहोवा से उनकी आवश्यकताओं को पूरा करने के लिए कहा था। परन्तु इस बार, मूसा को डर था कि यदि पानी न मिला तो लोग उसे मार डालेंगे।</w:t>
      </w:r>
    </w:p>
    <w:p>
      <w:pPr/>
      <w:r>
        <w:rPr>
          <w:lang w:val="hi_IN" w:bidi="hi_IN"/>
        </w:rPr>
      </w:r>
      <w:r>
        <w:rPr>
          <w:lang w:val="hi_IN" w:bidi="hi_IN"/>
        </w:rPr>
        <w:t>यहोवा मूसा से कहता है कि वह इस्राएल के कुछ पुरनियों को साथ ले और लोगों के आगे-आगे चले, और अपने हाथ में वही लाठी ले जिससे उसने नील नदी पर मारा था। याद रखें कि इस्राएल के पुरनिए आमतौर पर वे होते थे जो अपने परिवारों और समुदाय के अगुवे थे। यहोवा मूसा से पुरनियों को साथ ले जाने के लिए कहता है ताकि वे उस दिन यहोवा द्वारा किए जाने वाले कार्य के लिए समुदाय के आधिकारिक गवाह बन सकें।</w:t>
      </w:r>
    </w:p>
    <w:p>
      <w:pPr/>
      <w:r>
        <w:rPr>
          <w:lang w:val="hi_IN" w:bidi="hi_IN"/>
        </w:rPr>
      </w:r>
      <w:r>
        <w:rPr>
          <w:lang w:val="hi_IN" w:bidi="hi_IN"/>
        </w:rPr>
        <w:t>जो लाठी या छड़ी मूसा को पकड़ना था, वह वही लाठी थी जिसका प्रयोग मूसा मिस्र में करता था, जब यहोवा फ़िरौन को इस्राएल के लोगों को जाने देने के लिए मनाने का संकेत दे रहा था। उन चिन्हों में से एक तब था जब यहोवा ने मूसा को अपनी लाठी से नील नदी के पानी पर मारने को कहा, और यहोवा ने नील नदी के पानी को लहू में बदल दिया। जब मूसा ने नील नदी पर मारा, तो यहोवा ने पीने का पानी छीन लिया था। यहाँ रपीदीम में, यहोवा ने मूसा से फिर से किसी वस्तु पर प्रहार करने के लिए कहा, परंतु इस बार यहोवा पीने का पानी प्रदान करने वाला था।</w:t>
      </w:r>
    </w:p>
    <w:p>
      <w:pPr/>
      <w:r>
        <w:rPr>
          <w:lang w:val="hi_IN" w:bidi="hi_IN"/>
        </w:rPr>
      </w:r>
      <w:r>
        <w:rPr>
          <w:lang w:val="hi_IN" w:bidi="hi_IN"/>
        </w:rPr>
        <w:t>मिस्र से इस्राएल के छुड़ाने की पूरी कहानी में मूसा की लाठी यहोवा की सामर्थ्य का एक महत्वपूर्ण प्रतीक थी। लेकिन लाठी अपने आप में जादुई या शक्तिशाली नहीं थी। यह केवल यहोवा की सामर्थ्य का प्रतीक था, जैसे बादल का खम्भा यहोवा की उपस्थिति का प्रतीक था। यह महत्वपूर्ण है कि आप इस भाग का अनुवाद इस तरह न करें जिससे यह लगे कि लाठी में स्वयं जादुई शक्तियाँ हैं।</w:t>
      </w:r>
    </w:p>
    <w:p>
      <w:pPr/>
      <w:r>
        <w:rPr>
          <w:lang w:val="hi_IN" w:bidi="hi_IN"/>
        </w:rPr>
      </w:r>
      <w:r>
        <w:rPr>
          <w:lang w:val="hi_IN" w:bidi="hi_IN"/>
        </w:rPr>
        <w:t xml:space="preserve">यहाँ रुकें और समूह के रूप में </w:t>
      </w:r>
      <w:r>
        <w:rPr>
          <w:lang w:val="hi_IN" w:bidi="hi_IN"/>
        </w:rPr>
        <w:t>लाठी या छड़ी</w:t>
      </w:r>
      <w:r>
        <w:rPr>
          <w:lang w:val="hi_IN" w:bidi="hi_IN"/>
        </w:rPr>
        <w:t xml:space="preserve"> की तस्वीर की समीक्षा करें। आप निर्गमन 7 के अपने अनुवाद की समीक्षा भी कर सकते हैं। इस ऑडियो को यहाँ रोकें।</w:t>
      </w:r>
    </w:p>
    <w:p>
      <w:pPr/>
      <w:r>
        <w:rPr>
          <w:lang w:val="hi_IN" w:bidi="hi_IN"/>
        </w:rPr>
      </w:r>
      <w:r>
        <w:rPr>
          <w:lang w:val="hi_IN" w:bidi="hi_IN"/>
        </w:rPr>
        <w:t>जब यहोवा ने मूसा से लोगों के सामने चलने के लिए कहा, तो वह इस बात की पुष्टि कर रहा था कि मूसा उसका चुना हुआ दास और इस्राएलियों का प्रतिनिधि है। जब मूसा पुरनियों को उस स्थान की ओर ले गया जहाँ यहोवा इंतज़ार कर रहा था, तब मूसा उसी प्रकार मार्गदर्शन कर रहा था जैसे बादल का खम्भा लोगों के आगे चलकर मार्ग दिखाता था। यह महत्वपूर्ण है क्योंकि इसका अर्थ है कि जब लोग मूसा के विरुद्ध कुड़कुड़ाते थे, तो वे यहोवा के विरुद्ध कुड़कुड़ाते थे।</w:t>
      </w:r>
    </w:p>
    <w:p>
      <w:pPr/>
      <w:r>
        <w:rPr>
          <w:lang w:val="hi_IN" w:bidi="hi_IN"/>
        </w:rPr>
      </w:r>
      <w:r>
        <w:rPr>
          <w:lang w:val="hi_IN" w:bidi="hi_IN"/>
        </w:rPr>
        <w:t>यहोवा मूसा को आश्वासन देता है कि वह मूसा के साथ रहेगा और लोगों को वह प्रदान करेगा जिसकी उन्हें आवश्यकता है। यहोवा बहुत दृढ़ता से कहता है कि वह होरेब पर उस चट्टान पर खड़ा होगा, जिसे सीनै पर्वत भी कहा जाता है। यहोवा मूसा को चट्टान पर मारने के लिए कहता है और यह कि मारने करने के बाद उसमें से पानीनिकलेगा और इस्राएली वह जल पीएँगे। मूसा ने वह सब किया जो यहोवा ने उसे करने के लिए कहा था, और पुरनिए यह सब देखते रहे। यह ध्यान देना महत्वपूर्ण है कि मूसा ने केवल वही किया जो यहोवा ने उसे करने के लिए कहा था। मूसा यहोवा की ओर से काम कर रहा है, इसलिए स्पष्ट रूप से यहोवा ही है जो चट्टान से पानी बहाता है, न कि मूसा। यह चट्टान शायद एक बड़ा चट्टान है जो पर्वत के नीचे का हिस्सा है।</w:t>
      </w:r>
    </w:p>
    <w:p>
      <w:pPr/>
      <w:r>
        <w:rPr>
          <w:lang w:val="hi_IN" w:bidi="hi_IN"/>
        </w:rPr>
      </w:r>
      <w:r>
        <w:rPr>
          <w:lang w:val="hi_IN" w:bidi="hi_IN"/>
        </w:rPr>
        <w:t xml:space="preserve">यहाँ रुकें और समूह में होरेब पर्वत और उस पर मौजूद </w:t>
      </w:r>
      <w:r>
        <w:rPr>
          <w:lang w:val="hi_IN" w:bidi="hi_IN"/>
        </w:rPr>
        <w:t>चट्टानों का चित्र</w:t>
      </w:r>
      <w:r>
        <w:rPr>
          <w:lang w:val="hi_IN" w:bidi="hi_IN"/>
        </w:rPr>
        <w:t xml:space="preserve"> देखें। इस ऑडियो को यहाँ रोकें।</w:t>
      </w:r>
    </w:p>
    <w:p>
      <w:pPr/>
      <w:r>
        <w:rPr>
          <w:lang w:val="hi_IN" w:bidi="hi_IN"/>
        </w:rPr>
      </w:r>
      <w:r>
        <w:rPr>
          <w:lang w:val="hi_IN" w:bidi="hi_IN"/>
        </w:rPr>
        <w:t>पूरी बाइबल में पर्वतों का बहुत महत्व है। होरेब शायद सीनै पर्वत का ही दूसरा नाम है, वह स्थान जहाँ इस्राएल के इतिहास की अन्य महत्वपूर्ण घटनाएँ घटी थीं। अन्य कहानियों में होरेब को यहोवा का पर्वत भी कहा गया है। यह वही स्थान है जहाँ यहोवा ने मूसा से मिस्र जाने के लिए कहा और उसके साथ रहने का प्रतिज्ञा की। यहोवा का वर्णन अक्सर पर्वत पर रहने वाले के रूप में किया जाता है और यहोवा के साथ महत्वपूर्ण मुलाकातें पर्वतों पर ही होती हैं।</w:t>
      </w:r>
    </w:p>
    <w:p>
      <w:pPr/>
      <w:r>
        <w:rPr>
          <w:lang w:val="hi_IN" w:bidi="hi_IN"/>
        </w:rPr>
      </w:r>
      <w:r>
        <w:rPr>
          <w:lang w:val="hi_IN" w:bidi="hi_IN"/>
        </w:rPr>
        <w:t>यहाँ रुकें और इस प्रश्न पर समूह में चर्चा करें: आपके समुदाय के लिए किस प्रकार के स्थान महत्वपूर्ण हैं? आपके समुदाय में अक्सर महत्वपूर्ण और अहम घटनाएँ कहाँ होती हैं? इस ऑडियो को यहाँ रोकें।</w:t>
      </w:r>
    </w:p>
    <w:p>
      <w:pPr/>
      <w:r>
        <w:rPr>
          <w:lang w:val="hi_IN" w:bidi="hi_IN"/>
        </w:rPr>
      </w:r>
      <w:r>
        <w:rPr>
          <w:lang w:val="hi_IN" w:bidi="hi_IN"/>
        </w:rPr>
        <w:t>पूरी बाइबल में पानी भी एक महत्वपूर्ण विषय है। पानी जीवन और खुशहाली को दिखाता है। विशेष रूप से बाद की बाइबल की पुस्तकों में, पानी, विशेष रूप से बहता हुआ पानी, यहोवा के साथ अनन्त जीवन को दर्शाता है। इसलिए यह एक महत्वपूर्ण और प्रतीकात्मक घटना है कि यहोवा ने अपने लोगों को यहोवा के पर्वत से बहता हुआ पानी प्रदान किया।</w:t>
      </w:r>
    </w:p>
    <w:p>
      <w:pPr/>
      <w:r>
        <w:rPr>
          <w:lang w:val="hi_IN" w:bidi="hi_IN"/>
        </w:rPr>
      </w:r>
      <w:r>
        <w:rPr>
          <w:lang w:val="hi_IN" w:bidi="hi_IN"/>
        </w:rPr>
        <w:t>यहाँ रुकें और इस प्रश्न पर समूह में चर्चा करें: आपके समुदाय के इतिहास में कौन से संसाधन महत्वपूर्ण या प्रतीकात्मक हैं? इस ऑडियो को यहाँ रोकें।</w:t>
      </w:r>
    </w:p>
    <w:p>
      <w:pPr/>
      <w:r>
        <w:rPr>
          <w:lang w:val="hi_IN" w:bidi="hi_IN"/>
        </w:rPr>
      </w:r>
      <w:r>
        <w:rPr>
          <w:lang w:val="hi_IN" w:bidi="hi_IN"/>
        </w:rPr>
        <w:t>इस घटना के बाद, मूसा ने उस स्थान का नाम मस्सा और मरीबा रखा, क्योंकि इस्राएल के लोगों ने झगड़ा किया था और यह पूछकर यहोवा की परीक्षा ली थी कि, "क्या यहोवा हमारे बीच है या नहीं?" इस प्रश्न का अर्थ है कि लोग मान रहे थे कि इस प्रश्न का उत्तर ना है। इस्राएल के लोगों के कार्यों ने स्पष्ट रूप से दिखाया कि उन्हें संदेह था कि यहोवा वास्तव में उनके साथ है, भले ही उनकी पूरी यात्रा में यहोवा की उपस्थिति स्पष्ट थी। यह प्रश्न यहोवा का अपमान है और लोगों की उस अविश्वासयोग्यता को प्रकट करता है जो उन्होंने तब दिखाई जब यहोवा ने विश्वासयोग्यता के साथ उनकी देखभाल की थी।</w:t>
      </w:r>
    </w:p>
    <w:p>
      <w:pPr/>
      <w:r>
        <w:rPr>
          <w:lang w:val="hi_IN" w:bidi="hi_IN"/>
        </w:rPr>
      </w:r>
      <w:r>
        <w:rPr>
          <w:lang w:val="hi_IN" w:bidi="hi_IN"/>
        </w:rPr>
        <w:t>मूसा ने जो नाम चुने वे इस्राएल को परमेश्वर के विरुद्ध उनके विद्रोह की याद दिलाएँगे। मस्सा का अर्थ है "परखना" और यह उस इब्रानी शब्द से लिया गया है जिसका अर्थ है "परीक्षा।" मरीबा शब्द का अर्थ है झगड़ा और यह उस इब्रानी शब्द से लिया गया है जिसका अर्थ है "झगड़ना" या "बहस करना।" बाइबल में स्थानों का नाम वहाँ घटित होने वाली घटनाओं के आधार पर रखा जाना सामान्य है।</w:t>
      </w:r>
    </w:p>
    <w:p>
      <w:pPr/>
      <w:r>
        <w:rPr>
          <w:lang w:val="hi_IN" w:bidi="hi_IN"/>
        </w:rPr>
      </w:r>
      <w:r>
        <w:rPr>
          <w:lang w:val="hi_IN" w:bidi="hi_IN"/>
        </w:rPr>
        <w:t>यहाँ रुकें और समूह में इस प्रश्न पर चर्चा करें: आपके समुदाय में लोग व्यक्तियों और स्थानों का नाम कैसे रखते हैं?</w:t>
      </w:r>
      <w:r>
        <w:rPr>
          <w:lang w:val="hi_IN" w:bidi="hi_IN"/>
        </w:rPr>
      </w:r>
    </w:p>
    <w:p>
      <w:pPr>
        <w:pStyle w:val="Heading3"/>
      </w:pPr>
      <w:r>
        <w:rPr>
          <w:lang w:val="hi_IN" w:bidi="hi_IN"/>
        </w:rPr>
        <w:t>घटनाओं को समझाना</w:t>
      </w:r>
    </w:p>
    <w:p>
      <w:pPr/>
      <w:r>
        <w:rPr>
          <w:lang w:val="hi_IN" w:bidi="hi_IN"/>
        </w:rPr>
      </w:r>
      <w:r>
        <w:rPr>
          <w:lang w:val="hi_IN" w:bidi="hi_IN"/>
        </w:rPr>
        <w:t>निर्गमन 17:1–7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इस्राएल के लोग रपीदीम नामक स्थान पर जाते हैं, जहाँ पानी नहीं है। लोग मूसा के साथ विवाद और शिकायत करते हैं, और उससे माँग करते हैं कि वह उन्हें पानी दे।</w:t>
      </w:r>
    </w:p>
    <w:p>
      <w:pPr/>
      <w:r>
        <w:rPr>
          <w:lang w:val="hi_IN" w:bidi="hi_IN"/>
        </w:rPr>
      </w:r>
      <w:r>
        <w:rPr>
          <w:b/>
          <w:lang w:val="hi_IN" w:bidi="hi_IN"/>
        </w:rPr>
        <w:t>दूसरे दृश्य में,</w:t>
      </w:r>
      <w:r>
        <w:rPr>
          <w:lang w:val="hi_IN" w:bidi="hi_IN"/>
        </w:rPr>
        <w:t xml:space="preserve"> लोग मूसा के विरुद्ध कुड़कुड़ाते हैं, इसलिए मूसा सहायता के लिए यहोवा को पुकारता है। यहोवा मूसा से कहता है कि वह अपनी लाठी लेकर लोगों के आगे चले और उस चट्टान पर प्रहार करे जिस पर यहोवा खड़ा रहेगा।</w:t>
      </w:r>
    </w:p>
    <w:p>
      <w:pPr/>
      <w:r>
        <w:rPr>
          <w:lang w:val="hi_IN" w:bidi="hi_IN"/>
        </w:rPr>
      </w:r>
      <w:r>
        <w:rPr>
          <w:b/>
          <w:lang w:val="hi_IN" w:bidi="hi_IN"/>
        </w:rPr>
        <w:t>तीसरे दृश्य में:</w:t>
      </w:r>
      <w:r>
        <w:rPr>
          <w:lang w:val="hi_IN" w:bidi="hi_IN"/>
        </w:rPr>
        <w:t xml:space="preserve"> मूसा उस स्थान का नाम मस्सा-मरीबा रखता है ताकि लोग हमेशा याद रखें कि उन्होंने क्या किया था और यहोवा ने उनके लिए क्या किया।</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इस्राएल के कुछ पुरनिए</w:t>
      </w:r>
    </w:p>
    <w:p>
      <w:pPr>
        <w:pStyle w:val="ListBullet"/>
        <w:spacing w:line="240" w:lineRule="auto"/>
        <w:ind w:left="720"/>
      </w:pPr>
      <w:r>
        <w:rPr>
          <w:lang w:val="hi_IN" w:bidi="hi_IN"/>
        </w:rPr>
      </w:r>
      <w:r>
        <w:rPr>
          <w:lang w:val="hi_IN" w:bidi="hi_IN"/>
        </w:rPr>
        <w:t>यहोवा</w:t>
      </w:r>
    </w:p>
    <w:p>
      <w:pPr/>
      <w:r>
        <w:rPr>
          <w:lang w:val="hi_IN" w:bidi="hi_IN"/>
        </w:rPr>
      </w:r>
      <w:r>
        <w:rPr>
          <w:lang w:val="hi_IN" w:bidi="hi_IN"/>
        </w:rPr>
        <w:t>एक समूह में, भाग के परिवेश के इन हिस्सों पर ध्यान दें:</w:t>
      </w:r>
    </w:p>
    <w:p>
      <w:pPr>
        <w:pStyle w:val="ListBullet"/>
        <w:spacing w:line="240" w:lineRule="auto"/>
        <w:ind w:left="720"/>
      </w:pPr>
      <w:r>
        <w:rPr>
          <w:lang w:val="hi_IN" w:bidi="hi_IN"/>
        </w:rPr>
      </w:r>
      <w:r>
        <w:rPr>
          <w:lang w:val="hi_IN" w:bidi="hi_IN"/>
        </w:rPr>
        <w:t>लोगों ने रपीदीम में डेरा डाला</w:t>
      </w:r>
    </w:p>
    <w:p>
      <w:pPr>
        <w:pStyle w:val="ListBullet"/>
        <w:spacing w:line="240" w:lineRule="auto"/>
        <w:ind w:left="720"/>
      </w:pPr>
      <w:r>
        <w:rPr>
          <w:lang w:val="hi_IN" w:bidi="hi_IN"/>
        </w:rPr>
      </w:r>
      <w:r>
        <w:rPr>
          <w:lang w:val="hi_IN" w:bidi="hi_IN"/>
        </w:rPr>
        <w:t>रपीदीम में पानी नहीं था</w:t>
      </w:r>
    </w:p>
    <w:p>
      <w:pPr>
        <w:pStyle w:val="ListBullet"/>
        <w:spacing w:line="240" w:lineRule="auto"/>
        <w:ind w:left="720"/>
      </w:pPr>
      <w:r>
        <w:rPr>
          <w:lang w:val="hi_IN" w:bidi="hi_IN"/>
        </w:rPr>
      </w:r>
      <w:r>
        <w:rPr>
          <w:lang w:val="hi_IN" w:bidi="hi_IN"/>
        </w:rPr>
        <w:t>वे होरेब नाम के पर्वत से पैदल दूरी पर थे, जिसे अक्सर सीनै का दूसरा नाम भी कहा जाता है।</w:t>
      </w:r>
    </w:p>
    <w:p>
      <w:pPr>
        <w:pStyle w:val="ListBullet"/>
        <w:spacing w:line="240" w:lineRule="auto"/>
        <w:ind w:left="720"/>
      </w:pPr>
      <w:r>
        <w:rPr>
          <w:lang w:val="hi_IN" w:bidi="hi_IN"/>
        </w:rPr>
      </w:r>
      <w:r>
        <w:rPr>
          <w:lang w:val="hi_IN" w:bidi="hi_IN"/>
        </w:rPr>
        <w:t>उस पर्वत पर कम से कम एक बड़ी चट्टान थी</w:t>
      </w:r>
    </w:p>
    <w:p>
      <w:pPr/>
      <w:r>
        <w:rPr>
          <w:lang w:val="hi_IN" w:bidi="hi_IN"/>
        </w:rPr>
      </w:r>
      <w:r>
        <w:rPr>
          <w:lang w:val="hi_IN" w:bidi="hi_IN"/>
        </w:rPr>
        <w:t>पहले दृश्य में, सभी इस्राएली लोग एक स्थान से दूसरे स्थान की यात्रा के भाग के रूप में, सीन के जंगल से आगे बढ़े, जैसा कि यहोवा ने उन्हें निर्देश दिया था। उन्होंने रपीदीम में अपने तम्बू खड़े किए, लेकिन लोगों के पीने के लिए पानी नहीं था। यह बात कि लोगों के पीने के लिए पानी नहीं था, बहुत महत्वपूर्ण है और पूरी परिवेश के विपरीत है। यह कहानी मिस्र के बाहर जंगल में लोगों की यात्रा की बड़ी कहानी को आगे बढ़ाती है। यह पहला भाग अगली घटना के लिए मंच तैयार करने हेतु कहानी को आगे बढ़ाता है। यह ध्यान देना महत्वपूर्ण है कि यहोवा ने उनकी यात्रा के हर चरण में उन्हें निर्देश दिया।</w:t>
      </w:r>
    </w:p>
    <w:p>
      <w:pPr/>
      <w:r>
        <w:rPr>
          <w:lang w:val="hi_IN" w:bidi="hi_IN"/>
        </w:rPr>
      </w:r>
      <w:r>
        <w:rPr>
          <w:lang w:val="hi_IN" w:bidi="hi_IN"/>
        </w:rPr>
        <w:t>यहाँ रुकें और समूह में इस प्रश्न पर चर्चा करें: आप परमेश्वर के अपने लोगों को निर्देश या आज्ञा देने के बारे में कैसे बात करते हैं? इस ऑडियो को यहाँ रोकें।</w:t>
      </w:r>
    </w:p>
    <w:p>
      <w:pPr/>
      <w:r>
        <w:rPr>
          <w:lang w:val="hi_IN" w:bidi="hi_IN"/>
        </w:rPr>
      </w:r>
      <w:r>
        <w:rPr>
          <w:lang w:val="hi_IN" w:bidi="hi_IN"/>
        </w:rPr>
        <w:t>पानी न होने के कारण लोग मूसा से क्रोधित हो गए और लोगों ने मूसा के साथ झगड़ा किया, या बहस किया। उन्होंने मांग की कि मूसा उन्हें पीने के लिए पानी दे। यह ध्यान देना महत्वपूर्ण है कि इस्राएल के लोग मूसा से पीने के लिए पानी देने की मांग करते हैं या आदेश देते हैं।</w:t>
      </w:r>
    </w:p>
    <w:p>
      <w:pPr/>
      <w:r>
        <w:rPr>
          <w:lang w:val="hi_IN" w:bidi="hi_IN"/>
        </w:rPr>
      </w:r>
      <w:r>
        <w:rPr>
          <w:lang w:val="hi_IN" w:bidi="hi_IN"/>
        </w:rPr>
        <w:t>अब यह कहानी मूसा और इस्राएलियों के बीच बातचीत बन जाती है। कहानी इस तरह से सुनाई गई है कि सुनने वाले कहानी में ऐसे खो जाते हैं जैसे वे वहीं मौजूद हों और मूसा और लोगों की बातें सुन रहे हों। मूसा लोगों से पूछता है, "तुम मेरे विरुद्ध क्यों बहस कर रहे हो और यहोवा की परीक्षा क्यों ले रहे हो?"</w:t>
      </w:r>
    </w:p>
    <w:p>
      <w:pPr/>
      <w:r>
        <w:rPr>
          <w:lang w:val="hi_IN" w:bidi="hi_IN"/>
        </w:rPr>
      </w:r>
      <w:r>
        <w:rPr>
          <w:lang w:val="hi_IN" w:bidi="hi_IN"/>
        </w:rPr>
        <w:t>यहाँ रुकें और समूह में इस प्रश्न पर चर्चा करें: आपके समुदाय में लोग कहानियाँ कैसे सुनाते हैं? समूह के किसी एक सदस्य से दो या दो से ज़्यादा लोगों के बीच हुई बातचीत की कहानी का उदाहरण साझा करने या फिर से सुनाने को कहें। समूह के अन्य सदस्यों को सुनाने के लिए कहें कि वे लोगों के बातचीत करने के बारे में कहानी कैसे सुनाते हैं। इस ऑडियो को यहाँ रोकें।</w:t>
      </w:r>
    </w:p>
    <w:p>
      <w:pPr/>
      <w:r>
        <w:rPr>
          <w:lang w:val="hi_IN" w:bidi="hi_IN"/>
        </w:rPr>
      </w:r>
      <w:r>
        <w:rPr>
          <w:lang w:val="hi_IN" w:bidi="hi_IN"/>
        </w:rPr>
        <w:t>उस स्थान पर इस्राएली बहुत प्यासे थे और वे मूसा के विरुद्ध कुड़कुड़ाने लगे। उन्होंने उससे पूछा, "तू हमें मिस्र से बाहर क्यों ले आया? क्या तू हमें, हमारे बच्चों को और हमारे पशुओं को प्यास से मारने के लिए मिस्र से ले आया है?” कहानी का क्रम यह है कि पहले लोगों को एहसास हुआ कि पीने का पानी नहीं है और वे मूसा के पास अपना तर्क लाए। अब, लोग प्यासे हो गए हैं और स्थिति और अधिक गंभीर हो गई है।</w:t>
      </w:r>
    </w:p>
    <w:p>
      <w:pPr/>
      <w:r>
        <w:rPr>
          <w:lang w:val="hi_IN" w:bidi="hi_IN"/>
        </w:rPr>
      </w:r>
      <w:r>
        <w:rPr>
          <w:lang w:val="hi_IN" w:bidi="hi_IN"/>
        </w:rPr>
        <w:t>दूसरे दृश्य में, मूसा निराशा में यहोवा को पुकारता है, "मुझे इन लोगों के लिए क्या करना चाहिए? वे मुझे पत्थरवाह करने के लिए तैयार हैं।" कहानी का यह हिस्सा कहानी का सबसे महत्वपूर्ण हिस्सा है। मूसा पत्थरवाह द्वारा अपनी मृत्यु के बारे में इस तरह बात करता है जैसे कि यह निश्चित रूप से होने वाला हो।</w:t>
      </w:r>
    </w:p>
    <w:p>
      <w:pPr/>
      <w:r>
        <w:rPr>
          <w:lang w:val="hi_IN" w:bidi="hi_IN"/>
        </w:rPr>
      </w:r>
      <w:r>
        <w:rPr>
          <w:lang w:val="hi_IN" w:bidi="hi_IN"/>
        </w:rPr>
        <w:t>यहोवा मूसा को आश्वासन देता है कि वह मूसा के साथ रहेगा और लोगों को वह प्रदान करेगा जिसकी उन्हें आवश्यकता है। यहोवा बहुत दृढ़ता से कहता है कि वह होरेब की चट्टान पर खड़ा होगा। यहोवा ने मूसा को दिए गए अपने उत्तर की शुरुआत में "देखो" जैसे शब्द का प्रयोग किया ताकि वह जो आगे कहने वाला है उस पर बल दे सके और उसे बहुत महत्वपूर्ण बताए।</w:t>
      </w:r>
    </w:p>
    <w:p>
      <w:pPr/>
      <w:r>
        <w:rPr>
          <w:lang w:val="hi_IN" w:bidi="hi_IN"/>
        </w:rPr>
      </w:r>
      <w:r>
        <w:rPr>
          <w:lang w:val="hi_IN" w:bidi="hi_IN"/>
        </w:rPr>
        <w:t>फिर यहोवा मूसा से कहता है कि वह उस चट्टान पर प्रहार करे जिस पर यहोवा खड़ा होगा। फिर यहोवा कहता है कि वह चट्टान से पानी निकालेगा और इस्राएली उस पानी को पीएँगे। अब मूसा और यहोवा के बीच की बातचीत समाप्त हो जाती है। और मूसा ने वही सब किया जो यहोवा ने उससे कहा था, और पुरनिये यह सब देखते रहे।</w:t>
      </w:r>
    </w:p>
    <w:p>
      <w:pPr/>
      <w:r>
        <w:rPr>
          <w:lang w:val="hi_IN" w:bidi="hi_IN"/>
        </w:rPr>
      </w:r>
      <w:r>
        <w:rPr>
          <w:lang w:val="hi_IN" w:bidi="hi_IN"/>
        </w:rPr>
        <w:t>बाइबल "खड़ा रहूँगा" शब्द का प्रयोग मनुष्य की समझ में आने वाली भाषा में यहोवा की उपस्थिति का वर्णन करने के लिए किया गया है। यह संभव है कि यहोवा वास्तव में उस चट्टान पर खड़े एक मनुष्य के रूप में प्रकट नहीं हुआ था। अब तक, यहोवा केवल बादल के खम्भे या आग के खम्भे के रूप में प्रकट हुआ है। यह हो सकता है कि यहोवा उस चट्टान पर बादल के खंभे के रूप में प्रकट हुआ हो जिस पर वह चाहता था कि मूसा प्रहार करे। लेकिन पाठ स्पष्ट रूप से यह नहीं बताता है कि यहोवा कैसे प्रकट हुए, इसलिए आपको इसका स्पष्ट रूप से अनुवाद करने से बचना चाहिए। यदि परमेश्वर का वर्णन करने के लिए "खड़ा रहूँगा" शब्द का प्रयोग करना अप्राकृतिक है, तो इसका अनुवाद इस तरह से करें जिससे यह स्पष्ट हो जाए कि यहोवा चट्टान पर मौजूद था।</w:t>
      </w:r>
    </w:p>
    <w:p>
      <w:pPr/>
      <w:r>
        <w:rPr>
          <w:lang w:val="hi_IN" w:bidi="hi_IN"/>
        </w:rPr>
      </w:r>
      <w:r>
        <w:rPr>
          <w:lang w:val="hi_IN" w:bidi="hi_IN"/>
        </w:rPr>
        <w:t>यहाँ रुकें और वह अभिनय करें जो यहोवा ने मूसा से करने के लिए कहा था। यह सुनिश्चित करें कि आप इस बात को शामिल करें कि इस्राएल के कुछ पुरनिए देख रहे थे। इस ऑडियो को यहाँ रोकें।</w:t>
      </w:r>
    </w:p>
    <w:p>
      <w:pPr/>
      <w:r>
        <w:rPr>
          <w:lang w:val="hi_IN" w:bidi="hi_IN"/>
        </w:rPr>
      </w:r>
      <w:r>
        <w:rPr>
          <w:lang w:val="hi_IN" w:bidi="hi_IN"/>
        </w:rPr>
        <w:t>तीसरे दृश्य में, मूसा ने उस स्थान का नाम मस्सा और मरीबा रखा, क्योंकि इस्राएल के लोगों ने वाद-विवाद किया और यह कहकर यहोवा की परीक्षा ली कि "क्या यहोवा हमारे साथ है या नहीं?" कहानी का अंत स्थान के नामकरण और इस घटना के महत्वपूर्ण बिंदु के सारांश के साथ होता है। इस दृश्य का अंतिम भाग एक प्रश्न है: “क्या यहोवा हमारे बीच है या नहीं?” याद रखें कि प्रश्न का अनुवाद इस तरह करें जिससे स्पष्ट रूप से पता चले कि लोगों का यह प्रश्न यहोवा का अपमान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17:1–7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 xml:space="preserve">इस्राएल के लोग </w:t>
      </w:r>
    </w:p>
    <w:p>
      <w:pPr>
        <w:pStyle w:val="ListBullet"/>
        <w:spacing w:line="240" w:lineRule="auto"/>
        <w:ind w:left="720"/>
      </w:pPr>
      <w:r>
        <w:rPr>
          <w:lang w:val="hi_IN" w:bidi="hi_IN"/>
        </w:rPr>
      </w:r>
      <w:r>
        <w:rPr>
          <w:lang w:val="hi_IN" w:bidi="hi_IN"/>
        </w:rPr>
        <w:t>इस्राएल के पुरनिए</w:t>
      </w:r>
    </w:p>
    <w:p>
      <w:pPr>
        <w:pStyle w:val="ListBullet"/>
        <w:spacing w:line="240" w:lineRule="auto"/>
        <w:ind w:left="720"/>
      </w:pPr>
      <w:r>
        <w:rPr>
          <w:lang w:val="hi_IN" w:bidi="hi_IN"/>
        </w:rPr>
      </w:r>
      <w:r>
        <w:rPr>
          <w:lang w:val="hi_IN" w:bidi="hi_IN"/>
        </w:rPr>
        <w:t>यहोवा</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कहानी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पहले दृश्य में, सभी इस्राएली लोग एक स्थान से दूसरे स्थान की यात्रा के भाग के रूप में, सीन के जंगल से आगे बढ़े, ठीक वैसे ही जैसा यहोवा ने उन्हें करने को कहा था। वे रपीदीम में अपने तम्बू खड़े करते हैं। लेकिन लोगों के पीने के लिए पानी नहीं था। लोगों ने मूसा के साथ विवाद किया और मूसा से मांग की कि वह उन्हें पीने के लिए पानी दे।</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 के लोगों की भूमिका निभाने वाले व्यक्ति से पूछें, "आप क्या महसूस कर रहे हैं या क्या सोच रहे हैं?" वह व्यक्ति इस तरह के उत्तर दे सकता है कि "मैं क्रोधित हूँ क्योंकि मुझे विश्वास नहीं है कि यहोवा हमारे साथ है," या "मैं मांग कर रहा हूँ क्योंकि मूसा या यहोवा हमें वह दें जिसकी हमें आवश्यकता है," या "इस बात से निराश हूँ कि हम ऐसी जगहों पर जाते रहते हैं जहाँ पानी नहीं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मूसा लोगों से पूछता है, "तुम मेरे विरुद्ध क्यों बहस कर रहे हो और यहोवा की परीक्षा क्यों ले रहे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के उत्तर दे सकता है, "निराश हूँ," या "परेशान हूँ," या "तंग आ गया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उस स्थान पर इस्राएली बहुत प्यासे थे और वे मूसा के विरुद्ध बड़बड़ाने या कुड़कुड़ाने लगे। उन्होंने मूसा से पूछा कि वह उन्हें बाहर क्यों ले आया है, और उससे कहा, "तू हमें मिस्र से बाहर क्यों ले आया है? क्या तू हमें बाल-बच्चों और पशुओं समेत प्यासा मार डालने के लिये मिस्र से बाहर ले आया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 के लोगों की भूमिका निभाने वाले व्यक्ति से पूछें, "आप क्या महसूस कर रहे हैं या क्या सोच रहे हैं?" वह व्यक्ति इस तरह से उत्तर दे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दूसरे दृश्य में, मूसा यहोवा को पुकारता है, “इन लोगों से मैं क्या करूँ? ये सब मुझे पथरवाह करने को तैयार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के उत्तर दे सकता है कि “मैं इन लोगों की बार-बार की शिकायतों से थक गया हूँ,” या “मुझे बहुत डर लग रहा है कि ये लोग इस बार सच में मुझे मार डालेंगे,” या “ये लोग पानी के लिए यहोवा पर भरोसा क्यों नहीं करते?”</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यहोवा मूसा को उत्तर देता है और उससे कहता है कि वह इस्राएल के कुछ पुरनियों को साथ लेकर लोगों के आगे जाए। यहोवा ने मूसा से यह भी कहा कि वह अपने हाथ में वही लाठी ले, जिससे उसने नील नदी पर प्रहार किया था, और होरेब पर्वत, अर्थात सीनै की ओर चल पड़े। यहोवा मूसा से बहुत स्पष्ट रूप से कहता है कि वह होरेब में एक चट्टान पर खड़ा रहेगा, और मूसा उस चट्टान पर प्रहार करे; तब यहोवा चट्टान से पानी निकालेगा, ताकि लोग उसे पी सकें। और मूसा ने वही सब किया जो यहोवा ने उससे कहा था, और पुरनिये यह सब देखते रहे।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के उत्तर दे सकता है, "मुझे विश्वास है कि यहोवा पानी प्रदान करेगा," या “मुझे चैन मिला है कि यहोवा ने मेरी बात सुन ली और मुझे लोगों से बचाएगा,” या “मैं ठान चुका हूँ कि लोगों को दिखाऊँ कि वे यहोवा पर भरोसा कर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तीसरे दृश्य में, मूसा ने उस स्थान का नाम मस्सा और मरीबा रखा, क्योंकि इस्राएल के लोगों ने वाद-विवाद किया और यह कहकर यहोवा की परीक्षा ली कि "क्या यहोवा हमारे साथ है या नहीं?"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शायद इस तरह के उत्तर दे सकता है, “मैं चाहता हूँ कि इस्राएली अपनी कुड़कुड़ाहट और यहोवा की दया को याद रखें।”</w:t>
      </w:r>
      <w:r>
        <w:rPr>
          <w:lang w:val="hi_IN" w:bidi="hi_IN"/>
        </w:rPr>
      </w:r>
    </w:p>
    <w:p>
      <w:pPr>
        <w:pStyle w:val="Heading3"/>
      </w:pPr>
      <w:r>
        <w:rPr>
          <w:lang w:val="hi_IN" w:bidi="hi_IN"/>
        </w:rPr>
        <w:t>आवश्यक जानकारी</w:t>
      </w:r>
    </w:p>
    <w:p>
      <w:pPr/>
      <w:r>
        <w:rPr>
          <w:lang w:val="hi_IN" w:bidi="hi_IN"/>
        </w:rPr>
      </w:r>
      <w:r>
        <w:rPr>
          <w:lang w:val="hi_IN" w:bidi="hi_IN"/>
        </w:rPr>
        <w:t>निर्गमन 17:1–7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पहले दृश्य</w:t>
      </w:r>
      <w:r>
        <w:rPr>
          <w:lang w:val="hi_IN" w:bidi="hi_IN"/>
        </w:rPr>
        <w:t xml:space="preserve"> में, सभी इस्राएली लोग एक स्थान से दूसरे स्थान की यात्रा के भाग के रूप में, सीन के जंगल से आगे बढ़े, जैसा कि यहोवा ने उन्हें निर्देश दिया था। वे रपीदीम में अपने तम्बू खड़े करते हैं। लेकिन लोगों के पीने के लिए पानी नहीं था। इस्राएली </w:t>
      </w:r>
      <w:r>
        <w:rPr>
          <w:lang w:val="hi_IN" w:bidi="hi_IN"/>
        </w:rPr>
        <w:t>इस्राएल</w:t>
      </w:r>
      <w:r>
        <w:rPr>
          <w:lang w:val="hi_IN" w:bidi="hi_IN"/>
        </w:rPr>
        <w:t xml:space="preserve"> या याकूब के वंशज थे, जिसे </w:t>
      </w:r>
      <w:r>
        <w:rPr>
          <w:lang w:val="hi_IN" w:bidi="hi_IN"/>
        </w:rPr>
        <w:t>परमेश्वर</w:t>
      </w:r>
      <w:r>
        <w:rPr>
          <w:lang w:val="hi_IN" w:bidi="hi_IN"/>
        </w:rPr>
        <w:t xml:space="preserve"> ने अपनी प्रजा होने के लिए चुना था। इस्राएलियों या इस्राएल के लोगों के लिए उसी शब्द या वाक्यांश का प्रयोग करें जो आपने पिछले भागों में प्रयोग किया था। </w:t>
      </w:r>
      <w:r>
        <w:rPr>
          <w:b/>
          <w:lang w:val="hi_IN" w:bidi="hi_IN"/>
        </w:rPr>
        <w:t>इस्राएलियों</w:t>
      </w:r>
      <w:r>
        <w:rPr>
          <w:lang w:val="hi_IN" w:bidi="hi_IN"/>
        </w:rPr>
        <w:t xml:space="preserve"> के बारे में अधिक जानकारी के लिए, मुख्य शब्दावली को देखें।</w:t>
      </w:r>
    </w:p>
    <w:p>
      <w:pPr/>
      <w:r>
        <w:rPr>
          <w:lang w:val="hi_IN" w:bidi="hi_IN"/>
        </w:rPr>
      </w:r>
      <w:r>
        <w:rPr>
          <w:lang w:val="hi_IN" w:bidi="hi_IN"/>
        </w:rPr>
        <w:t xml:space="preserve">इस्राएल में, </w:t>
      </w:r>
      <w:r>
        <w:rPr>
          <w:b/>
          <w:lang w:val="hi_IN" w:bidi="hi_IN"/>
        </w:rPr>
        <w:t>जंगल</w:t>
      </w:r>
      <w:r>
        <w:rPr>
          <w:lang w:val="hi_IN" w:bidi="hi_IN"/>
        </w:rPr>
        <w:t xml:space="preserve"> वह स्थान था जहाँ जंगली पशु रहते थे, और उसमें भोजन या पानी के बहुत कम स्रोत थे। जंगल, या रेगिस्तान एक बंजर जगह होती है जहाँ पानी नहीं होता और लगभग कोई पेड़ या झाड़ियाँ नहीं होतीं। लोग आमतौर पर जंगल में नहीं रहते हैं। जंगल के लिए उसी शब्द या वाक्यांश का प्रयोग करें जिसका प्रयोग आपने पिछले भागों में किया है। </w:t>
      </w:r>
      <w:r>
        <w:rPr>
          <w:lang w:val="hi_IN" w:bidi="hi_IN"/>
        </w:rPr>
        <w:t>जंगल</w:t>
      </w:r>
      <w:r>
        <w:rPr>
          <w:lang w:val="hi_IN" w:bidi="hi_IN"/>
        </w:rPr>
        <w:t xml:space="preserve"> के बारे में अधिक जानकारी के लिए, मुख्य शब्दावली देखें।</w:t>
      </w:r>
    </w:p>
    <w:p>
      <w:pPr/>
      <w:r>
        <w:rPr>
          <w:lang w:val="hi_IN" w:bidi="hi_IN"/>
        </w:rPr>
      </w:r>
      <w:r>
        <w:rPr>
          <w:b/>
          <w:lang w:val="hi_IN" w:bidi="hi_IN"/>
        </w:rPr>
        <w:t>यहोवा</w:t>
      </w:r>
      <w:r>
        <w:rPr>
          <w:lang w:val="hi_IN" w:bidi="hi_IN"/>
        </w:rPr>
        <w:t xml:space="preserve"> परमेश्वर का व्यक्तिगत और उचित नाम है। यहोवा के लिए उसी शब्द का प्रयोग करें जो आपने पिछले भागों में प्रयोग किया है। </w:t>
      </w:r>
      <w:r>
        <w:rPr>
          <w:b/>
          <w:lang w:val="hi_IN" w:bidi="hi_IN"/>
        </w:rPr>
        <w:t>यहोवा</w:t>
      </w:r>
      <w:r>
        <w:rPr>
          <w:lang w:val="hi_IN" w:bidi="hi_IN"/>
        </w:rPr>
        <w:t xml:space="preserve"> के बारे में अधिक जानकारी के लिए, मुख्य शब्दावली को देखें। </w:t>
      </w:r>
    </w:p>
    <w:p>
      <w:pPr/>
      <w:r>
        <w:rPr>
          <w:lang w:val="hi_IN" w:bidi="hi_IN"/>
        </w:rPr>
      </w:r>
      <w:r>
        <w:rPr>
          <w:lang w:val="hi_IN" w:bidi="hi_IN"/>
        </w:rPr>
        <w:t xml:space="preserve">पानी की कमी के कारण, लोगों ने मूसा के साथ </w:t>
      </w:r>
      <w:r>
        <w:rPr>
          <w:b/>
          <w:lang w:val="hi_IN" w:bidi="hi_IN"/>
        </w:rPr>
        <w:t>वाद-विवाद</w:t>
      </w:r>
      <w:r>
        <w:rPr>
          <w:lang w:val="hi_IN" w:bidi="hi_IN"/>
        </w:rPr>
        <w:t xml:space="preserve"> किया और कहा, "हमें पीने के लिए पानी दे।" मूसा लोगों को उत्तर देता </w:t>
      </w:r>
      <w:r>
        <w:rPr>
          <w:b/>
          <w:lang w:val="hi_IN" w:bidi="hi_IN"/>
        </w:rPr>
        <w:t>है</w:t>
      </w:r>
      <w:r>
        <w:rPr>
          <w:lang w:val="hi_IN" w:bidi="hi_IN"/>
        </w:rPr>
        <w:t>, "तुम मुझसे क्यों वाद-विवाद करते हो और यहोवा की परीक्षा क्यों करते हो?" “वाद-विवाद” शब्द का अनुवाद “किसी के विरुद्ध जबरदस्त संघर्ष करना और किसी व्यक्ति या वस्तु का जबरदस्त विरोध करना।” इस भाग में, यह लोगों के व्यवहारऔर मूसा से उनकी बात करने के तरीके को संदर्भित करता है। इसका अर्थ शारीरिक लड़ाई नहीं है।</w:t>
      </w:r>
    </w:p>
    <w:p>
      <w:pPr/>
      <w:r>
        <w:rPr>
          <w:lang w:val="hi_IN" w:bidi="hi_IN"/>
        </w:rPr>
      </w:r>
      <w:r>
        <w:rPr>
          <w:lang w:val="hi_IN" w:bidi="hi_IN"/>
        </w:rPr>
        <w:t>यहाँ रुकें और समूह में चर्चा करें कि आप वाद-विवाद के लिए किस शब्द या वाक्यांश का प्रयोग करेंगे। यदि आपने बाइबल की किसी और पुस्तक में इस शब्द का पहले ही अनुवाद किया है, तो यहाँ भी वही शब्द प्रयोग करें जो आपने वहाँ किया था। इस पूरी कहानी में वाद-विवाद के लिए एक ही शब्द या वाक्यांश का प्रयोग करना सुनिश्चित करें। इस ऑडियो को यहाँ रोकें।</w:t>
      </w:r>
    </w:p>
    <w:p>
      <w:pPr/>
      <w:r>
        <w:rPr>
          <w:lang w:val="hi_IN" w:bidi="hi_IN"/>
        </w:rPr>
      </w:r>
      <w:r>
        <w:rPr>
          <w:lang w:val="hi_IN" w:bidi="hi_IN"/>
        </w:rPr>
        <w:t>परीक्षा का अर्थ है किसी व्यक्ति को परखना ताकि वह कुछ साबित कर सके। परीक्षा के लिए उसी शब्द या वाक्यांश का प्रयोग करें जिसका प्रयोग आपने पिछले भागों में किया है।</w:t>
      </w:r>
    </w:p>
    <w:p>
      <w:pPr/>
      <w:r>
        <w:rPr>
          <w:lang w:val="hi_IN" w:bidi="hi_IN"/>
        </w:rPr>
      </w:r>
      <w:r>
        <w:rPr>
          <w:lang w:val="hi_IN" w:bidi="hi_IN"/>
        </w:rPr>
        <w:t xml:space="preserve">उस स्थान पर इस्राएली बहुत प्यासे थे और वे मूसा के विरुद्ध </w:t>
      </w:r>
      <w:r>
        <w:rPr>
          <w:b/>
          <w:lang w:val="hi_IN" w:bidi="hi_IN"/>
        </w:rPr>
        <w:t>बड़बड़ाने</w:t>
      </w:r>
      <w:r>
        <w:rPr>
          <w:lang w:val="hi_IN" w:bidi="hi_IN"/>
        </w:rPr>
        <w:t xml:space="preserve"> या कुड़कुड़ाने लगे। लोगों ने मूसा पर यह पूछकर उन्हें मारने की कोशिश करने का आरोप लगाया, "तू हमें मिस्र से बाहर क्यों ले आया? क्या तू हमें, हमारे बच्चों को और हमारे पशुओं को प्यास से मारने के लिए मिस्र से ले आया है?” बड़बड़ाने का अर्थ है कुड़कुड़ाना या शिकायत करना। बड़बड़ाने के लिए उसी शब्द या वाक्यांश का प्रयोग करें जिसका प्रयोग आपने पिछले भागों में किया है। </w:t>
      </w:r>
    </w:p>
    <w:p>
      <w:pPr/>
      <w:r>
        <w:rPr>
          <w:lang w:val="hi_IN" w:bidi="hi_IN"/>
        </w:rPr>
      </w:r>
      <w:r>
        <w:rPr>
          <w:lang w:val="hi_IN" w:bidi="hi_IN"/>
        </w:rPr>
        <w:t xml:space="preserve">मूसा ने यहोवा को पुकारकर कहा, “इन लोगों से मैं क्या करूँ? ये सब मुझे पथरवाह करने को तैयार हैं।” यहोवा मूसा को उत्तर देता है, "इस्राएल के कुछ </w:t>
      </w:r>
      <w:r>
        <w:rPr>
          <w:b/>
          <w:lang w:val="hi_IN" w:bidi="hi_IN"/>
        </w:rPr>
        <w:t>पुरनियों</w:t>
      </w:r>
      <w:r>
        <w:rPr>
          <w:lang w:val="hi_IN" w:bidi="hi_IN"/>
        </w:rPr>
        <w:t xml:space="preserve"> को लेकर लोगों के आगे बढ़ चल। पुरनिया वह व्यक्ति होता है जिसके पास समुदाय में </w:t>
      </w:r>
      <w:r>
        <w:rPr>
          <w:lang w:val="hi_IN" w:bidi="hi_IN"/>
        </w:rPr>
        <w:t>अधिकार</w:t>
      </w:r>
      <w:r>
        <w:rPr>
          <w:lang w:val="hi_IN" w:bidi="hi_IN"/>
        </w:rPr>
        <w:t xml:space="preserve"> होता है। पुराने नियम में, एक पुरनिया अक्सर किसी एक परिवार या परिवारों के समूह का मुखिया होता था। पुरनियों का एक समूह मिलकर समुदाय के मामलों पर निर्णय लेने के लिए इकट्ठा होता था। पुरनियों के लिए वही शब्द या वाक्यांश प्रयोग करें, जो आपने पिछले भागों में प्रयोग किया है। </w:t>
      </w:r>
      <w:r>
        <w:rPr>
          <w:lang w:val="hi_IN" w:bidi="hi_IN"/>
        </w:rPr>
        <w:t>पुरनियों</w:t>
      </w:r>
      <w:r>
        <w:rPr>
          <w:lang w:val="hi_IN" w:bidi="hi_IN"/>
        </w:rPr>
        <w:t xml:space="preserve"> के बारे में अधिक जानकारी के लिए, मुख्य शब्दावली को देखें।</w:t>
      </w:r>
    </w:p>
    <w:p>
      <w:pPr/>
      <w:r>
        <w:rPr>
          <w:lang w:val="hi_IN" w:bidi="hi_IN"/>
        </w:rPr>
      </w:r>
      <w:r>
        <w:rPr>
          <w:lang w:val="hi_IN" w:bidi="hi_IN"/>
        </w:rPr>
        <w:t>यहोवा ने मूसा से यह भी कहा कि वह अपनी लाठी अपने हाथ में रख, वही लाठी जिसका प्रयोग मूसा ने नील नदी पर मारने के लिए किया था। तब यहोवा ने मूसा से कहा कि वह लोगों के आगे-आगे चलकर होरेब नाम के पहाड़ पर एक चट्टान तक जाए। और यहोवा ने मूसा से बहुत दृढ़ता से कहा कि वह होरेब की चट्टान पर वहाँ खड़ा होगा, और मूसा अपनी छड़ी से उस चट्टान को मारे तब यहोवा चट्टान से पानी निकाल देगा, और लोग वह पानी पीएँगे।</w:t>
      </w:r>
      <w:r>
        <w:rPr>
          <w:b/>
          <w:lang w:val="hi_IN" w:bidi="hi_IN"/>
        </w:rPr>
        <w:t>लाठी</w:t>
      </w:r>
      <w:r>
        <w:rPr>
          <w:lang w:val="hi_IN" w:bidi="hi_IN"/>
        </w:rPr>
        <w:t xml:space="preserve"> के लिए उसी शब्द का प्रयोग करें जो आपने पिछले भागों में प्रयोग किया था। </w:t>
      </w:r>
    </w:p>
    <w:p>
      <w:pPr/>
      <w:r>
        <w:rPr>
          <w:lang w:val="hi_IN" w:bidi="hi_IN"/>
        </w:rPr>
      </w:r>
      <w:r>
        <w:rPr>
          <w:lang w:val="hi_IN" w:bidi="hi_IN"/>
        </w:rPr>
        <w:t>जब मूसा ने वही किया जो यहोवा ने उसे आज्ञा दी थी, और लोगों ने पानी पी लिया, तब मूसा ने उस स्थान का नाम मस्सा और मरीबा रखा, उसने ऐसा इसलिए किया क्योंकि इस्राएल के लोगों ने वहाँ वाद-विवाद किया और यह कहकर यहोवा की परीक्षा ली, “क्या यहोवा हमारे साथ है या नहीं?”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17:8–16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17:8–16 को सुनें और अपने मन में रखें।</w:t>
      </w:r>
    </w:p>
    <w:p>
      <w:pPr/>
      <w:r>
        <w:rPr>
          <w:lang w:val="hi_IN" w:bidi="hi_IN"/>
        </w:rPr>
      </w:r>
      <w:r>
        <w:rPr>
          <w:lang w:val="hi_IN" w:bidi="hi_IN"/>
        </w:rPr>
        <w:t>यदि सम्भव हो, तो निर्गमन 17:8–16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17:8–16 का ऑडियो संस्करण सबसे आसानी से समझ में आने वाले अनुवाद में सुनें।</w:t>
      </w:r>
    </w:p>
    <w:p>
      <w:pPr/>
      <w:r>
        <w:rPr>
          <w:lang w:val="hi_IN" w:bidi="hi_IN"/>
        </w:rPr>
      </w:r>
      <w:r>
        <w:rPr>
          <w:lang w:val="hi_IN" w:bidi="hi_IN"/>
        </w:rPr>
        <w:t>यह भाग उस घटना का वर्णन करता है जो इस्राएलियों की मिस्र से उस देश की यात्रा के दौरान घटी, जिसे यहोवा ने उन्हें देने का प्रतिज्ञा की थी और जिसका नाम कनान था। यहोवा ने मिस्र की दासत्व से छुड़ाने के बाद भी इस्राएलियों की अगुवाई करना और उनकी ज़रूरतें पूरी करना जारी रखा। इस्राएलियों की कुड़कुड़ाहट और शिकायतों के बावजूद उसने उन्हें पानी और भोजन दिया। इस भाग में वर्णित घटनाएँ उस समय के तुरंत बाद की हैं, जब यहोवा ने रपीदीम में चट्टान से चमत्कारिक रूप से इस्राएलियों को पानी दिया था। रपीदीम वह अंतिम स्थान था जहाँ यहोवा इस्राएल को ले गया, इसके बाद उसने उनका सीनै पर्वत की ओर मार्गदर्शन किया, जहाँ वह उनके साथ एक विशेष अनुबन्ध करेगा ताकि उन्हें उस देश में प्रवेश के लिए तैयार करे, जिसका उसने प्रतिज्ञा की थी।</w:t>
      </w:r>
    </w:p>
    <w:p>
      <w:pPr/>
      <w:r>
        <w:rPr>
          <w:lang w:val="hi_IN" w:bidi="hi_IN"/>
        </w:rPr>
      </w:r>
      <w:r>
        <w:rPr>
          <w:lang w:val="hi_IN" w:bidi="hi_IN"/>
        </w:rPr>
        <w:t>यह कहानी अमालेक और इस्राएलियों के बीच हुए एक युद्ध का वर्णन करती है, जिसमें यहोवा ने इस्राएल को अमालेक पर विजयहृदयाई। जब इस्राएली रपीदीम में ठहरे हुए थे, तब अमालेक उनसे लड़ने आया।</w:t>
      </w:r>
    </w:p>
    <w:p>
      <w:pPr/>
      <w:r>
        <w:rPr>
          <w:lang w:val="hi_IN" w:bidi="hi_IN"/>
        </w:rPr>
      </w:r>
      <w:r>
        <w:rPr>
          <w:lang w:val="hi_IN" w:bidi="hi_IN"/>
        </w:rPr>
        <w:t xml:space="preserve">यहाँ रुकें और समूह के रूप में </w:t>
      </w:r>
      <w:r>
        <w:rPr>
          <w:lang w:val="hi_IN" w:bidi="hi_IN"/>
        </w:rPr>
        <w:t>रपीदीम</w:t>
      </w:r>
      <w:r>
        <w:rPr>
          <w:lang w:val="hi_IN" w:bidi="hi_IN"/>
        </w:rPr>
        <w:t xml:space="preserve"> का नक्शा देखें। इस ऑडियो को यहाँ रोकें।</w:t>
      </w:r>
    </w:p>
    <w:p>
      <w:pPr/>
      <w:r>
        <w:rPr>
          <w:lang w:val="hi_IN" w:bidi="hi_IN"/>
        </w:rPr>
      </w:r>
      <w:r>
        <w:rPr>
          <w:lang w:val="hi_IN" w:bidi="hi_IN"/>
        </w:rPr>
        <w:t>अमालेक एक व्यक्ति का नाम है, लेकिन यहाँ अमालेक उस गोत्र को दर्शाता है जो अमालेक के वंशज है। उस समय किसी गोत्र या लोगों के समूह को उनके पूर्वज के नाम से बुलाना सामान्य बात थी।</w:t>
      </w:r>
    </w:p>
    <w:p>
      <w:pPr/>
      <w:r>
        <w:rPr>
          <w:lang w:val="hi_IN" w:bidi="hi_IN"/>
        </w:rPr>
      </w:r>
      <w:r>
        <w:rPr>
          <w:lang w:val="hi_IN" w:bidi="hi_IN"/>
        </w:rPr>
        <w:t>अमालेक एसाव का वंशज था। एसाव याकूब का भाई था, जिसका नाम बाद में परमेश्वर ने बदलकर इस्राएल रखा। एसाव और याकूब शत्रु थे और इसलिए उनके वंशज भी शत्रु थे। अमालेक की संतानें घूमने-फिरने वाली जाति बन गईं, जो पूरे क्षेत्र में यात्रा करते थे। ऐसा लगता है कि वे जंगल में जीवित रहने के लिए दूसरे गोत्रों पर हमला करके उनका सामान ले लेते थे।</w:t>
      </w:r>
    </w:p>
    <w:p>
      <w:pPr/>
      <w:r>
        <w:rPr>
          <w:lang w:val="hi_IN" w:bidi="hi_IN"/>
        </w:rPr>
      </w:r>
      <w:r>
        <w:rPr>
          <w:lang w:val="hi_IN" w:bidi="hi_IN"/>
        </w:rPr>
        <w:t>बाइबल में एक और कहानी में रपीदीम पर हुए इस आक्रमण का उल्लेख मिलता है, जहाँ बताया गया है कि इस्राएली अपनी यात्रा से थके हुए थे। थके हुए और कमजोर इस्राएलियों पर अमालेक, या अमालेकियों के लिए हमला करना आसान था। संभव है कि अमालेकी इस्राएलियों को अपना शत्रु मानते थे।</w:t>
      </w:r>
    </w:p>
    <w:p>
      <w:pPr/>
      <w:r>
        <w:rPr>
          <w:lang w:val="hi_IN" w:bidi="hi_IN"/>
        </w:rPr>
      </w:r>
      <w:r>
        <w:rPr>
          <w:lang w:val="hi_IN" w:bidi="hi_IN"/>
        </w:rPr>
        <w:t>जब अमालेकियों ने हमला किया, तब मूसा ने यहोशू नाम के एक व्यक्ति से कहा कि वह लोगों में से पुरुषों को चुनकर अमालेकियों से लड़ने जाए। मूसा यहोशू को बताता है कि कल वह पहाड़ी की चोटी पर परमेश्वर की लाठी पकड़े खड़ा होगा। मूसा के निर्देश यह दिखाते हैं कि वह विश्वास करता था कि परमेश्वर अपने लोगों के साथ उपस्थित है। परमेश्वर की लाठी, वह लाठी जिसे मूसा अपने साथ ले जाता है, यह परमेश्वर की उपस्थिति और सामर्थ्य का प्रतीक है। अक्सर जब परमेश्वर अपने लोगों को बचाने के लिए चमत्कार करता था, तो वह मूसा को लाठी का प्रयोग करने का निर्देश देता था। परमेश्वर की लाठी, या छड़, वही लाठी थी जिसका प्रयोग मूसा ने नील नदी पर और हाल ही में चट्टान पर मारने के लिए किया था।</w:t>
      </w:r>
    </w:p>
    <w:p>
      <w:pPr/>
      <w:r>
        <w:rPr>
          <w:lang w:val="hi_IN" w:bidi="hi_IN"/>
        </w:rPr>
      </w:r>
      <w:r>
        <w:rPr>
          <w:lang w:val="hi_IN" w:bidi="hi_IN"/>
        </w:rPr>
        <w:t>मूसा यहोशू नाम के एक व्यक्ति को अपने निर्देश देता है। इस भाग में यह नहीं बताया गया कि यहोशू कौन था, लेकिन आगे चलकर उसे मूसा का सहायक बताया गया है। मूसा की मृत्यु के बाद, यहोशू इस्राएल के लोगों को उस देश में ले गया जिसे परमेश्वर ने उन्हें देने का प्रतिज्ञा की थी।</w:t>
      </w:r>
    </w:p>
    <w:p>
      <w:pPr/>
      <w:r>
        <w:rPr>
          <w:lang w:val="hi_IN" w:bidi="hi_IN"/>
        </w:rPr>
      </w:r>
      <w:r>
        <w:rPr>
          <w:lang w:val="hi_IN" w:bidi="hi_IN"/>
        </w:rPr>
        <w:t>यहाँ मूसा ने यहोशू से कहा कि वह इस्राएलियों में से पुरुषों को चुने। कुछ अनुवादों में कहा गया है, "हमारे कुछ आदमियों को चुनो।" इस्राएलियों के पास कोई पक्की सेना नहीं थी, इसलिए मूसा यहोशू से कह रहा था कि वह जितने भी स्वस्थ और लड़ने के लायक पुरुष मिल सकें, उन्हें इकट्ठा करे।</w:t>
      </w:r>
    </w:p>
    <w:p>
      <w:pPr/>
      <w:r>
        <w:rPr>
          <w:lang w:val="hi_IN" w:bidi="hi_IN"/>
        </w:rPr>
      </w:r>
      <w:r>
        <w:rPr>
          <w:lang w:val="hi_IN" w:bidi="hi_IN"/>
        </w:rPr>
        <w:t>यहोशू ने मूसा की बात मानी और अगले दिन तक पुरुष लड़ने के लिए तैयार हो गए। हो सकता है कि अमालेकियों ने पहले एक छोटा हमला किया हो और फिर बड़े युद्ध की तैयारी की हो। इससे इस्राएलियों को अगले दिन एक बड़ी लड़ाई से पहले तैयारी करने का समय मिल गया होगा। यहाँ ध्यान देने वाली महत्वपूर्ण बात यह है कि अमालेकियों ने यह स्पष्ट कर दिया था कि वे इस्राएलियों से लड़ने जा रहे थे और इस्राएलियों के पास लड़ाई के लिए तैयार होने के लिए केवल एक दिन था।</w:t>
      </w:r>
    </w:p>
    <w:p>
      <w:pPr/>
      <w:r>
        <w:rPr>
          <w:lang w:val="hi_IN" w:bidi="hi_IN"/>
        </w:rPr>
      </w:r>
      <w:r>
        <w:rPr>
          <w:lang w:val="hi_IN" w:bidi="hi_IN"/>
        </w:rPr>
        <w:t>यहोशू और इस्राएल के चुने हुए पुरुषों ने अमालेकियों से ठीक उसी तरह लड़ना शुरू किया जैसे मूसा ने निर्देश दिया था। उसी समय मूसा, हारून और हूर पास की पहाड़ी की चोटी पर चले गए जहाँ से पूरा युद्ध दिखाई दे रहा था। हारून मूसा का भाई है जो उसके साथ मिस्र गया था। लेखक हमें यह नहीं बताता कि हूर कौन था, लेकिन बाद में, हारून के साथ मिलकर जब मूसा अनुपस्थित होता है, तो वह इस्राएल के न्यायी के रूप में कार्य करता है।</w:t>
      </w:r>
    </w:p>
    <w:p>
      <w:pPr/>
      <w:r>
        <w:rPr>
          <w:lang w:val="hi_IN" w:bidi="hi_IN"/>
        </w:rPr>
      </w:r>
      <w:r>
        <w:rPr>
          <w:lang w:val="hi_IN" w:bidi="hi_IN"/>
        </w:rPr>
        <w:t xml:space="preserve">यहाँ रुकें और समूह में </w:t>
      </w:r>
      <w:r>
        <w:rPr>
          <w:lang w:val="hi_IN" w:bidi="hi_IN"/>
        </w:rPr>
        <w:t>रपीदीम की पहाड़ियों</w:t>
      </w:r>
      <w:r>
        <w:rPr>
          <w:lang w:val="hi_IN" w:bidi="hi_IN"/>
        </w:rPr>
        <w:t xml:space="preserve"> की तस्वीर देखें। इस ऑडियो को यहाँ रोकें।</w:t>
      </w:r>
    </w:p>
    <w:p>
      <w:pPr/>
      <w:r>
        <w:rPr>
          <w:lang w:val="hi_IN" w:bidi="hi_IN"/>
        </w:rPr>
      </w:r>
      <w:r>
        <w:rPr>
          <w:lang w:val="hi_IN" w:bidi="hi_IN"/>
        </w:rPr>
        <w:t>जब मूसा पहाड़ी पर खड़ा था, तो वह अपने हाथ ऊपर उठाता था। जब-जब वह अपने हाथ उठाता, तब-तब इस्राएली युद्ध जीतने लगते थे। पर जब-जब वह थकान के कारण अपने हाथ नीचे करता, अमालेकी युद्ध जीतने लगते थे। जब मूसा के हाथ भारी हो गए या थक गए, तो हारून और हूर ने एक इतना बड़ा पत्थर लिया जिस पर बैठा जा सके और उसे मूसा के नीचे रख दिया, ताकि वह उस पर बैठ सके। और हारून और हूर ने उसके हाथों को थामे रखा, एक ने एक ओर से और दूसरे ने दूसरी ओर से। और सूरज डूब जाने तक उसके हाथ स्थिर बने रहे।</w:t>
      </w:r>
    </w:p>
    <w:p>
      <w:pPr/>
      <w:r>
        <w:rPr>
          <w:lang w:val="hi_IN" w:bidi="hi_IN"/>
        </w:rPr>
      </w:r>
      <w:r>
        <w:rPr>
          <w:lang w:val="hi_IN" w:bidi="hi_IN"/>
        </w:rPr>
        <w:t xml:space="preserve">इससे पहले भी, यहोवा के निर्देश के अनुसार मूसा ने तब अपने हाथ उठाया था या बढ़ाया था, जब यहोवा मिस्र पर विपत्तियाँ लाया था। इस कहानी में, मूसा शायद यहोवा से प्रार्थना नहीं कर रहा था, बल्कि वह संसार पर यहोवा की सामर्थ्य और ईश्वरीय नियंत्रण को स्वीकार कर रहा था, जिसमें इस युद्ध का परिणाम भी शामिल था। खड़ी हुई लाठी इस बात का प्रतीक थी कि यहोवा युद्ध की देखरेख कर रहा है और अपने लोगों के लिए अमालेकियों के खिलाफ लड़ रहा है। इसलिए जब मूसा ने अपने हाथ ऊपर उठाए रखे, तो इस्राएली जीत रहे थे क्योंकि यहोवा की सामर्थ्य उनके साथ थी। लेकिन जब मूसा थककर हाथ नीचे कर लेता था, तब अमालेकी युद्ध जीतने लगते थे। </w:t>
      </w:r>
    </w:p>
    <w:p>
      <w:pPr/>
      <w:r>
        <w:rPr>
          <w:lang w:val="hi_IN" w:bidi="hi_IN"/>
        </w:rPr>
      </w:r>
      <w:r>
        <w:rPr>
          <w:lang w:val="hi_IN" w:bidi="hi_IN"/>
        </w:rPr>
        <w:t>हालाँकि, मूसा एक सामान्य मनुष्य था, जो थक जाता है। याद रखें कि मूसा अपने हाथ में परमेश्वर की लाठी पकड़े हुए है। मूसा स्वयं ईश्वरीय नहीं है और उसके पास अपनी कोई विशेष सामर्थ्य नहीं है। इसलिए हारून और हूर ने मूसा के हाथ ऊपर उठाए ताकि पूरे दिन युद्ध के दौरान उसके हाथ उठे रहें।</w:t>
      </w:r>
    </w:p>
    <w:p>
      <w:pPr/>
      <w:r>
        <w:rPr>
          <w:lang w:val="hi_IN" w:bidi="hi_IN"/>
        </w:rPr>
      </w:r>
      <w:r>
        <w:rPr>
          <w:lang w:val="hi_IN" w:bidi="hi_IN"/>
        </w:rPr>
        <w:t>यहोशू ने तलवार के बल पर अमालेकी सेना को हरा दिया। युद्ध समाप्त हो गया है और परमेश्वर ने इस्राएलियों को विजयहृदयाई है। "तलवार के बल पर" कहना उस समय की एक आम बात है क्योंकि तलवारें ही मुख्य हथियार थीं जिनका लोग लड़ाई में प्रयोग करते थे। इस्राएली और अमालेकियों दोनों ने लड़ने के लिए तलवारों का प्रयोग किया।</w:t>
      </w:r>
    </w:p>
    <w:p>
      <w:pPr/>
      <w:r>
        <w:rPr>
          <w:lang w:val="hi_IN" w:bidi="hi_IN"/>
        </w:rPr>
      </w:r>
      <w:r>
        <w:rPr>
          <w:lang w:val="hi_IN" w:bidi="hi_IN"/>
        </w:rPr>
        <w:t xml:space="preserve">यहाँ रुकें और समूह में उस समय की </w:t>
      </w:r>
      <w:r>
        <w:rPr>
          <w:lang w:val="hi_IN" w:bidi="hi_IN"/>
        </w:rPr>
        <w:t>तलवारों</w:t>
      </w:r>
      <w:r>
        <w:rPr>
          <w:lang w:val="hi_IN" w:bidi="hi_IN"/>
        </w:rPr>
        <w:t xml:space="preserve"> की तस्वीर देखें। इस ऑडियो को यहाँ रोकें।</w:t>
      </w:r>
    </w:p>
    <w:p>
      <w:pPr/>
      <w:r>
        <w:rPr>
          <w:lang w:val="hi_IN" w:bidi="hi_IN"/>
        </w:rPr>
      </w:r>
      <w:r>
        <w:rPr>
          <w:lang w:val="hi_IN" w:bidi="hi_IN"/>
        </w:rPr>
        <w:t>उस समय सेना के अगुवे के नाम पर विजय दर्ज करना सामान्य बात थी। इसलिए, कहानी में कहा गया है कि यहोशू ने अमालेकियों को हराया, लेकिन इस्राएलियों को यह जीत केवल परमेश्वर की सामर्थ्य से मिली थी। यहोशू स्वयं यह नहीं कह सकता कि यह जीत उसके अच्छे नेतृत्व या इस्राएली सेना की मजबूती के कारण थी। ऐसा इसलिए है क्योंकि जब मूसा ने अपने हाथ और परमेश्वर की लाठी को नीचे किया, तब अमालेकी इस्राएलियों पर भारी पड़ने लगे थे। लाठी परमेश्वर की सामर्थ्य का प्रतीक थी। जब लाठी ऊपर उठी थी, तो यह इस बात का प्रतीक था कि यहोवा अपने लोगों के लिए लड़ रहा है और लोग अपनी शक्ति के लिए पूरी तरह यहोवा पर निर्भर हैं। इस्राएली अपने शत्रु को केवल इसलिए हरा पाए क्योंकि परमेश्वर ने उन्हें विजय दी थी।</w:t>
      </w:r>
    </w:p>
    <w:p>
      <w:pPr/>
      <w:r>
        <w:rPr>
          <w:lang w:val="hi_IN" w:bidi="hi_IN"/>
        </w:rPr>
      </w:r>
      <w:r>
        <w:rPr>
          <w:lang w:val="hi_IN" w:bidi="hi_IN"/>
        </w:rPr>
        <w:t>अब, यहोवा मूसा को विशेष निर्देश देता है। वह मूसा से कहता है कि वह अमालेक के साथ हुए युद्ध की कहानी और यह प्रतिज्ञा दोनों लिख ले कि यहोवा पृथ्वी पर से अमालेक के स्मरण को पूरी तरह मिटा देगा। यहोवा चाहता है कि हर कोई याद रखे कि कैसे उसने इस्राएल को शत्रुओं पर जीतहृदयाई। यहोवा यह भी चाहता है कि यह बात "यहोशू को सुनाई जाए," या यह सुनिश्चित करें कि यहोशू इस कहानी को सुनें और याद रखे।</w:t>
      </w:r>
    </w:p>
    <w:p>
      <w:pPr/>
      <w:r>
        <w:rPr>
          <w:lang w:val="hi_IN" w:bidi="hi_IN"/>
        </w:rPr>
      </w:r>
      <w:r>
        <w:rPr>
          <w:lang w:val="hi_IN" w:bidi="hi_IN"/>
        </w:rPr>
        <w:t>यहोशू ही एक दिन इस्राएल को उस देश में ले जाएगा जिसका वादा परमेश्वर ने किया था। यहोशू देश का सेनापति और अगुवा होगा, जिसकी जिम्मेदारी शत्रुओं से देश की रक्षा करना होगी। यहोशू को यह याद रखने की आवश्यकता है कि यहोवा ने अमालेकियों के विरुद्ध युद्ध की घोषणा की है।</w:t>
      </w:r>
    </w:p>
    <w:p>
      <w:pPr/>
      <w:r>
        <w:rPr>
          <w:lang w:val="hi_IN" w:bidi="hi_IN"/>
        </w:rPr>
      </w:r>
      <w:r>
        <w:rPr>
          <w:lang w:val="hi_IN" w:bidi="hi_IN"/>
        </w:rPr>
        <w:t xml:space="preserve">यहाँ रुकें और समूह में एक </w:t>
      </w:r>
      <w:r>
        <w:rPr>
          <w:lang w:val="hi_IN" w:bidi="hi_IN"/>
        </w:rPr>
        <w:t>चर्मपत्र</w:t>
      </w:r>
      <w:r>
        <w:rPr>
          <w:lang w:val="hi_IN" w:bidi="hi_IN"/>
        </w:rPr>
        <w:t xml:space="preserve"> की तस्वीर देखें। इस ऑडियो को यहाँ रोकें।</w:t>
      </w:r>
    </w:p>
    <w:p>
      <w:pPr/>
      <w:r>
        <w:rPr>
          <w:lang w:val="hi_IN" w:bidi="hi_IN"/>
        </w:rPr>
      </w:r>
      <w:r>
        <w:rPr>
          <w:lang w:val="hi_IN" w:bidi="hi_IN"/>
        </w:rPr>
        <w:t>[अभिनय] यहाँ रुकें और समूह में इस प्रश्न पर चर्चा करें: आपका समुदाय यह कैसे सुनिश्चित करता है कि महत्वपूर्ण घटनाएँ याद रखी जाएँ? इस ऑडियो को यहाँ रोकें।</w:t>
      </w:r>
    </w:p>
    <w:p>
      <w:pPr/>
      <w:r>
        <w:rPr>
          <w:lang w:val="hi_IN" w:bidi="hi_IN"/>
        </w:rPr>
      </w:r>
      <w:r>
        <w:rPr>
          <w:lang w:val="hi_IN" w:bidi="hi_IN"/>
        </w:rPr>
        <w:t>अन्त में यह यहोवा ही है जो घोषणा करता है कि वह "आकाश के नीचे से अमालेक का स्मरण भी पूरी रीति से मिटा देगा।" इसका अर्थ है कि यहोवा अमालेकियों को पृथ्वी से मिटा देने का वादा करता है, ताकि कोई उन्हें याद न रखे। यहोवा के लोगों पर हमला करना स्वयं यहोवा पर हमला करने के समान है। यहोवा की यह घोषणा एक वादे की पूर्ति भी थी। यहोवा ने इस्राएलियों के पूर्वज अब्राहम से प्रतिज्ञा की थी कि जो कोई उसके वंशजों को शाप देगा, उसे यहोवा स्वयं शाप देगा।</w:t>
      </w:r>
    </w:p>
    <w:p>
      <w:pPr/>
      <w:r>
        <w:rPr>
          <w:lang w:val="hi_IN" w:bidi="hi_IN"/>
        </w:rPr>
      </w:r>
      <w:r>
        <w:rPr>
          <w:lang w:val="hi_IN" w:bidi="hi_IN"/>
        </w:rPr>
        <w:t>फिर मूसा ने एक वेदी बनाई और उसे "यहोवा निस्सी या यहोवा मेरा झंडा" कहा। वेदी बनाना मूसा और इस्राएलियों का यहोवा को धन्यवाद देने और उसकी स्तुति करने का तरीका था। मूसा ने वेदी का नाम अमालेक के विरुद्ध युद्ध में जो कुछ हुआ था, उसके आधार पर रखा। झंडा वह चीज़ था जिसे लोग उठाते थे ताकि हर कोई उसे देख सके। आमतौर पर, झंडा एक खंभा होता था जिसके चारों ओर लड़ने वाले लोग एकत्र होते थे, ताकि उन्हें निर्देश मिलें या उत्साह प्राप्त हो। शायद परमेश्वर की लाठी इस्राएल के उस खंभे के समान थी जो युद्ध के दौरान यहोवा की सामर्थ्य और उपस्थिति को दिखाती थी। यहाँ मूसा जिस झंडे की बात कर रहा है, वह विजय का प्रतीक है। यहोवा ही विजय है।</w:t>
      </w:r>
    </w:p>
    <w:p>
      <w:pPr/>
      <w:r>
        <w:rPr>
          <w:lang w:val="hi_IN" w:bidi="hi_IN"/>
        </w:rPr>
      </w:r>
      <w:r>
        <w:rPr>
          <w:lang w:val="hi_IN" w:bidi="hi_IN"/>
        </w:rPr>
        <w:t xml:space="preserve">यहाँ रुकें और समूह में एक </w:t>
      </w:r>
      <w:r>
        <w:rPr>
          <w:lang w:val="hi_IN" w:bidi="hi_IN"/>
        </w:rPr>
        <w:t>वेदी</w:t>
      </w:r>
      <w:r>
        <w:rPr>
          <w:lang w:val="hi_IN" w:bidi="hi_IN"/>
        </w:rPr>
        <w:t xml:space="preserve"> की तस्वीर देखें। इस ऑडियो को यहाँ रोकें।</w:t>
      </w:r>
    </w:p>
    <w:p>
      <w:pPr/>
      <w:r>
        <w:rPr>
          <w:lang w:val="hi_IN" w:bidi="hi_IN"/>
        </w:rPr>
      </w:r>
      <w:r>
        <w:rPr>
          <w:lang w:val="hi_IN" w:bidi="hi_IN"/>
        </w:rPr>
        <w:t xml:space="preserve">यहाँ रुकें और समूह में संकेत </w:t>
      </w:r>
      <w:r>
        <w:rPr>
          <w:lang w:val="hi_IN" w:bidi="hi_IN"/>
        </w:rPr>
        <w:t>खंभे की तस्वीर</w:t>
      </w:r>
      <w:r>
        <w:rPr>
          <w:lang w:val="hi_IN" w:bidi="hi_IN"/>
        </w:rPr>
        <w:t xml:space="preserve"> देखें। इस ऑडियो को यहाँ रोकें।</w:t>
      </w:r>
    </w:p>
    <w:p>
      <w:pPr/>
      <w:r>
        <w:rPr>
          <w:lang w:val="hi_IN" w:bidi="hi_IN"/>
        </w:rPr>
      </w:r>
      <w:r>
        <w:rPr>
          <w:lang w:val="hi_IN" w:bidi="hi_IN"/>
        </w:rPr>
        <w:t>यहाँ रुकें और समूह में इस प्रश्न पर चर्चा करें: लोग महत्वपूर्ण घटनाओं को कैसे स्मरण करते हैं या उन्हें याद रखते हैं? इस ऑडियो को यहाँ रोकें।</w:t>
      </w:r>
    </w:p>
    <w:p>
      <w:pPr/>
      <w:r>
        <w:rPr>
          <w:lang w:val="hi_IN" w:bidi="hi_IN"/>
        </w:rPr>
      </w:r>
      <w:r>
        <w:rPr>
          <w:lang w:val="hi_IN" w:bidi="hi_IN"/>
        </w:rPr>
        <w:t>मूसा ने आगे जो कहा, उसे समझना मुश्किल है, लेकिन ज़्यादातर ऐसा लगता है कि मूसा ने वेदी का नाम "यहोवा निस्सी या यहोवा मेरा झंडा है" रखा होगा, क्योंकि वह कहता है कि "हाथ यहोवा के सिंहासन पर थे।" हमें ठीक से नहीं पता कि इसका अर्थ क्या है, लेकिन हम जानते हैं कि मूसा के हाथ में परमेश्वर की लाठी थी। परमेश्वर की लाठी यहोवा की उपस्थिति को उसी तरह दर्शाती थी जैसे यहोवा का सिंहासन संसार पर उसकी उपस्थिति और अधिकार को दर्शाती थी। वेदी के नाम ने यह सिद्ध किया कि मूसा और इस्राएलियों ने यहोवा पर भरोसा किया और यहोवा ने उन्हें जीतहृदयाई। यहोवा पीढ़ी-दर-पीढ़ी, या हमेशा के लिए अमालेकियों के साथ युद्ध करता रहेगा। यह शायद इस पूरी घटना का सारांश है क्योंकि अमालेकियों ने यहोवा के अधिकार और सामर्थ्य को स्वीकार नहीं किया था।</w:t>
      </w:r>
      <w:r>
        <w:rPr>
          <w:lang w:val="hi_IN" w:bidi="hi_IN"/>
        </w:rPr>
      </w:r>
    </w:p>
    <w:p>
      <w:pPr>
        <w:pStyle w:val="Heading3"/>
      </w:pPr>
      <w:r>
        <w:rPr>
          <w:lang w:val="hi_IN" w:bidi="hi_IN"/>
        </w:rPr>
        <w:t>घटनाओं को समझाना</w:t>
      </w:r>
    </w:p>
    <w:p>
      <w:pPr/>
      <w:r>
        <w:rPr>
          <w:lang w:val="hi_IN" w:bidi="hi_IN"/>
        </w:rPr>
      </w:r>
      <w:r>
        <w:rPr>
          <w:lang w:val="hi_IN" w:bidi="hi_IN"/>
        </w:rPr>
        <w:t>निर्गमन 17:8–16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कल्पना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अमालेकी रपीदीम में इस्राएल के लोगों पर हमला करते हैं। मूसा यहोशू को निर्देश देता है और उससे कहता है कि वह परमेश्वर की लाठी लेकर पहाड़ी पर खड़ा रहेगा।</w:t>
      </w:r>
    </w:p>
    <w:p>
      <w:pPr/>
      <w:r>
        <w:rPr>
          <w:lang w:val="hi_IN" w:bidi="hi_IN"/>
        </w:rPr>
      </w:r>
      <w:r>
        <w:rPr>
          <w:b/>
          <w:lang w:val="hi_IN" w:bidi="hi_IN"/>
        </w:rPr>
        <w:t>दूसरे दृश्य में:</w:t>
      </w:r>
      <w:r>
        <w:rPr>
          <w:lang w:val="hi_IN" w:bidi="hi_IN"/>
        </w:rPr>
        <w:t xml:space="preserve"> यहोशू मूसा की आज्ञा मानता है और अमालेकियों से लड़ता है। मूसा अपने हाथ ऊपर उठाता है। जब उसकी बाहें थक जाती हैं, तो हारून और हूर मूसा के हाथ ऊपर उठाते हैं।</w:t>
      </w:r>
    </w:p>
    <w:p>
      <w:pPr/>
      <w:r>
        <w:rPr>
          <w:lang w:val="hi_IN" w:bidi="hi_IN"/>
        </w:rPr>
      </w:r>
      <w:r>
        <w:rPr>
          <w:b/>
          <w:lang w:val="hi_IN" w:bidi="hi_IN"/>
        </w:rPr>
        <w:t>तीसरे दृश्य में:</w:t>
      </w:r>
      <w:r>
        <w:rPr>
          <w:lang w:val="hi_IN" w:bidi="hi_IN"/>
        </w:rPr>
        <w:t xml:space="preserve"> यहोवा मूसा से कहता है कि वह युद्ध की घटनाओं को दर्ज करे और कहता है कि वह एक दिन अमालेकियों को नष्ट कर देगा। मूसा यहोवा के प्रति आभार व्यक्त करने और उसकी स्तुति करने के लिए एक वेदी बनाता है और उसका नाम रखता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अमालेकी</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इस्राएल के योद्धा</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हूर</w:t>
      </w:r>
    </w:p>
    <w:p>
      <w:pPr/>
      <w:r>
        <w:rPr>
          <w:lang w:val="hi_IN" w:bidi="hi_IN"/>
        </w:rPr>
      </w:r>
      <w:r>
        <w:rPr>
          <w:lang w:val="hi_IN" w:bidi="hi_IN"/>
        </w:rPr>
        <w:t>एक समूह में, भाग की परिवेश के इन हिस्सों पर ध्यान दें: इस्राएल के लोग अभी भी रपीदीम में हैं। इस क्षेत्र में पहाड़ियाँ हैं।</w:t>
      </w:r>
    </w:p>
    <w:p>
      <w:pPr/>
      <w:r>
        <w:rPr>
          <w:lang w:val="hi_IN" w:bidi="hi_IN"/>
        </w:rPr>
      </w:r>
      <w:r>
        <w:rPr>
          <w:lang w:val="hi_IN" w:bidi="hi_IN"/>
        </w:rPr>
        <w:t xml:space="preserve">यहाँ रुकें और समूह में </w:t>
      </w:r>
      <w:r>
        <w:rPr>
          <w:lang w:val="hi_IN" w:bidi="hi_IN"/>
        </w:rPr>
        <w:t>रपीदीम क्षेत्र</w:t>
      </w:r>
      <w:r>
        <w:rPr>
          <w:lang w:val="hi_IN" w:bidi="hi_IN"/>
        </w:rPr>
        <w:t xml:space="preserve"> का नक्शा और </w:t>
      </w:r>
      <w:r>
        <w:rPr>
          <w:lang w:val="hi_IN" w:bidi="hi_IN"/>
        </w:rPr>
        <w:t>उस क्षेत्र की पहाड़ियों</w:t>
      </w:r>
      <w:r>
        <w:rPr>
          <w:lang w:val="hi_IN" w:bidi="hi_IN"/>
        </w:rPr>
        <w:t xml:space="preserve"> की तस्वीर को फिर से देखें। इस ऑडियो को यहाँ रोकें।</w:t>
      </w:r>
    </w:p>
    <w:p>
      <w:pPr/>
      <w:r>
        <w:rPr>
          <w:lang w:val="hi_IN" w:bidi="hi_IN"/>
        </w:rPr>
      </w:r>
      <w:r>
        <w:rPr>
          <w:lang w:val="hi_IN" w:bidi="hi_IN"/>
        </w:rPr>
        <w:t>अमालेकी लोग आए और रपीदीम में उनसे लड़े। याद रखें, यह घटना तब होती है जब इस्राएली रपीदीम में थे।</w:t>
      </w:r>
    </w:p>
    <w:p>
      <w:pPr/>
      <w:r>
        <w:rPr>
          <w:lang w:val="hi_IN" w:bidi="hi_IN"/>
        </w:rPr>
      </w:r>
      <w:r>
        <w:rPr>
          <w:lang w:val="hi_IN" w:bidi="hi_IN"/>
        </w:rPr>
        <w:t>मूसा ने यहोशू से कहा, "हमारे लिये कई एक पुरुषों को चुनकर छाँट ले, और बाहर जाकर अमालेकियों से लड़। मैं कल परमेश्वर की लाठी हाथ में लिये हुए पहाड़ी की चोटी पर खड़ा रहूँगा।” इस भाग इस बात से शुरू होता है कि अमालेकी इस्राएलियों से लड़ने लगे। लेकिन यहाँ ऐसा लगता है कि लोगों के पास युद्ध की तैयारी करने का समय था। सबसे अधिक संभावना है, कि अमालेकियों ने एक बड़े समूह के साथ युद्ध करने से पहले एक छोटा या प्राथमिक हमला किया होगा। इस्राएलियों के पास अगले दिन उत्तरी हमले की योजना बनाने के लिए समय था।</w:t>
      </w:r>
    </w:p>
    <w:p>
      <w:pPr/>
      <w:r>
        <w:rPr>
          <w:lang w:val="hi_IN" w:bidi="hi_IN"/>
        </w:rPr>
      </w:r>
      <w:r>
        <w:rPr>
          <w:lang w:val="hi_IN" w:bidi="hi_IN"/>
        </w:rPr>
        <w:t>इस्राएलियों की कहानी में यह पहली बार है कि यहोशू नाम के व्यक्ति का उल्लेख किया गया है। यहोशू इस्राएल के लोगों के लिए एक महत्वपूर्ण अगुवा बनेगा, लेकिन इस कहानी में हम अभी तक उसके बारे में ज्यादा नहीं जानते हैं।</w:t>
      </w:r>
    </w:p>
    <w:p>
      <w:pPr/>
      <w:r>
        <w:rPr>
          <w:lang w:val="hi_IN" w:bidi="hi_IN"/>
        </w:rPr>
      </w:r>
      <w:r>
        <w:rPr>
          <w:lang w:val="hi_IN" w:bidi="hi_IN"/>
        </w:rPr>
        <w:t>यहाँ रुकें और समूह में इस प्रश्न पर चर्चा करें: आप अपनी भाषा में कहानियों में नए पात्रों की परिचय कैसे देते हैं? इस ऑडियो को यहाँ रोकें।</w:t>
      </w:r>
    </w:p>
    <w:p>
      <w:pPr/>
      <w:r>
        <w:rPr>
          <w:lang w:val="hi_IN" w:bidi="hi_IN"/>
        </w:rPr>
      </w:r>
      <w:r>
        <w:rPr>
          <w:lang w:val="hi_IN" w:bidi="hi_IN"/>
        </w:rPr>
        <w:t>मूसा, हारून और हूर पास की पहाड़ी की चोटी पर जाते हैं, जबकि यहोशू और उसके चुने हुए लोग अमालेकियों से लड़ना शुरू करते हैं। ध्यान दें कि यह अगले दिन होता है और यहोशू इस्राएल के लड़ने वाले पुरुषों को अमालेकियों से लड़ने के लिए ले जाता है। मूसा, हारून और हूर एक पहाड़ी की चोटी पर खड़े हैं। शायद ऐसा लगता है कि वह पहाड़ी उस स्थान के ठीक ऊपर थी जहाँ युद्ध हो रहा था, लेकिन वह इतनी ऊँची और इतनी दूर भी थी कि मूसा, हारून और हूर शत्रु के हमले से सुरक्षित रह सकें।</w:t>
      </w:r>
    </w:p>
    <w:p>
      <w:pPr/>
      <w:r>
        <w:rPr>
          <w:lang w:val="hi_IN" w:bidi="hi_IN"/>
        </w:rPr>
      </w:r>
      <w:r>
        <w:rPr>
          <w:lang w:val="hi_IN" w:bidi="hi_IN"/>
        </w:rPr>
        <w:t>जब मूसा पहाड़ी पर खड़ा था, तो वह अपने हाथ ऊपर उठाता था। और जब तक वह अपना हाथ ऊपर उठाए रहा, इस्राएली लड़ाई जीत रहे थे। लेकिन जब भी वह अपने हाथों को आराम देता था, तब अमालेकी युद्ध जीतने लगते थे। याद रखें कि भले ही कहानी में यह बात नहीं बताई गई हो, फिर भी मूसा उस पहाड़ी पर रहने के दौरान परमेश्वर की लाठी अपने हाथ में रखी हुई होगी।</w:t>
      </w:r>
    </w:p>
    <w:p>
      <w:pPr/>
      <w:r>
        <w:rPr>
          <w:lang w:val="hi_IN" w:bidi="hi_IN"/>
        </w:rPr>
      </w:r>
      <w:r>
        <w:rPr>
          <w:lang w:val="hi_IN" w:bidi="hi_IN"/>
        </w:rPr>
        <w:t>जब मूसा के हाथ भर जाते थे, या थक जाते थे, तो शायद हारून और हूर ने एक पत्थर लेकर उसके नीचे रख दिया और वह उस पर बैठ गया। यदि आपके पास शरीर के उन हिस्सों के थक जाने के बारे में बात करने का कोई विशेष तरीका है, तो आप इसका प्रयोग यहाँ कर सकते हैं।</w:t>
      </w:r>
    </w:p>
    <w:p>
      <w:pPr/>
      <w:r>
        <w:rPr>
          <w:lang w:val="hi_IN" w:bidi="hi_IN"/>
        </w:rPr>
      </w:r>
      <w:r>
        <w:rPr>
          <w:lang w:val="hi_IN" w:bidi="hi_IN"/>
        </w:rPr>
        <w:t>यहाँ रुकें और समूह में इस प्रश्न पर चर्चा करें: आप अपनी भाषा में शारीरिक थकान के बारे में कैसे बात करते हैं? इस ऑडियो को यहाँ रोकें।</w:t>
      </w:r>
    </w:p>
    <w:p>
      <w:pPr/>
      <w:r>
        <w:rPr>
          <w:lang w:val="hi_IN" w:bidi="hi_IN"/>
        </w:rPr>
      </w:r>
      <w:r>
        <w:rPr>
          <w:lang w:val="hi_IN" w:bidi="hi_IN"/>
        </w:rPr>
        <w:t>जब मूसा बैठा था, तो हारून और हूर ने मूसा के हाथ एक तरफ और एक दूसरी तरफ उठाए हुए थे। और मूसा के हाथ सूरज डूब जाने तक स्थिर बने रहे। ध्यान दें, कहानी की समयरेखा में, युद्ध तब समाप्त हो गया था जब दिन समाप्त हुआ और रात हो गई थी।</w:t>
      </w:r>
    </w:p>
    <w:p>
      <w:pPr/>
      <w:r>
        <w:rPr>
          <w:lang w:val="hi_IN" w:bidi="hi_IN"/>
        </w:rPr>
      </w:r>
      <w:r>
        <w:rPr>
          <w:lang w:val="hi_IN" w:bidi="hi_IN"/>
        </w:rPr>
        <w:t>इसलिए यहोशू ने तलवार के बल पर अमालेकी सेना को हराया। कहानी का यह हिस्सा बताता है कि मूसा ने जो किया, उसका नतीजा क्या हुआ, या आगे क्या हुआ। यहोशू ने अमालेकियों को युद्ध में हराया जहाँ उन्होंने तलवार से प्रयोग किया। भले ही कहानी में कहा गया है कि यहोशू ने अमालेकी सेना को हराया, लेकिन यह यहोवा ही था जिसने यहोशू और पूरे इस्राएल को विजय दी।</w:t>
      </w:r>
    </w:p>
    <w:p>
      <w:pPr/>
      <w:r>
        <w:rPr>
          <w:lang w:val="hi_IN" w:bidi="hi_IN"/>
        </w:rPr>
      </w:r>
      <w:r>
        <w:rPr>
          <w:lang w:val="hi_IN" w:bidi="hi_IN"/>
        </w:rPr>
        <w:t>युद्ध समाप्त होने के बाद, कहानी आगे क्या होता है इस बात पर जारी रहती है। यहोवा ने मूसा को निर्देश दिया कि वह कदाचित इस युद्ध का पूरा विवरण और यहोवा की वह प्रतिज्ञा लिख ले कि वह पृथ्वी पर से अमालेकियों की स्मृति को पूरी तरह मिटा देगा। यहोवा ने मूसा से कहा कि वह इसे लिख दे ताकि इस्राएली इसे हमेशा याद रखे, और मूसा से कहा कि वह यह सुनिश्चित करे कि यहोशू इसे विशेष रूप से सुनें और इसे याद रखे। फिर मूसा ने एक वेदी बनाई और उसे "यहोवा निस्सी या यहोवा मेरा झंडा" कहा। शायद मूसा ने वेदी का यह नाम इसलिए रखा क्योंकि युद्ध के समय उसने जो किया था, उसके आधार पर उसने कहा था कि हाथ यहोवा के सिंहासन की ओर उठाए गए थे।</w:t>
      </w:r>
    </w:p>
    <w:p>
      <w:pPr/>
      <w:r>
        <w:rPr>
          <w:lang w:val="hi_IN" w:bidi="hi_IN"/>
        </w:rPr>
      </w:r>
      <w:r>
        <w:rPr>
          <w:lang w:val="hi_IN" w:bidi="hi_IN"/>
        </w:rPr>
        <w:t>इस कहानी का अंतिम भाग शायद यहोवा के उस उत्तर का सारांश है, जो उसने अमालेकियों के किए हुए कार्यों के बदले में दिया। यहोवा ने प्रतिज्ञा की है कि वह अमालेकियों के साथ हमेशा युद्ध करता रहेगा।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17:8–16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हूर</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इस्राएल के लोग</w:t>
      </w:r>
    </w:p>
    <w:p>
      <w:pPr>
        <w:pStyle w:val="ListBullet"/>
        <w:spacing w:line="240" w:lineRule="auto"/>
        <w:ind w:left="720"/>
      </w:pPr>
      <w:r>
        <w:rPr>
          <w:lang w:val="hi_IN" w:bidi="hi_IN"/>
        </w:rPr>
      </w:r>
      <w:r>
        <w:rPr>
          <w:lang w:val="hi_IN" w:bidi="hi_IN"/>
        </w:rPr>
        <w:t>इस्राएल के योद्धा</w:t>
      </w:r>
    </w:p>
    <w:p>
      <w:pPr>
        <w:pStyle w:val="ListBullet"/>
        <w:spacing w:line="240" w:lineRule="auto"/>
        <w:ind w:left="720"/>
      </w:pPr>
      <w:r>
        <w:rPr>
          <w:lang w:val="hi_IN" w:bidi="hi_IN"/>
        </w:rPr>
      </w:r>
      <w:r>
        <w:rPr>
          <w:lang w:val="hi_IN" w:bidi="hi_IN"/>
        </w:rPr>
        <w:t>अमालेकी</w:t>
      </w:r>
    </w:p>
    <w:p>
      <w:pPr>
        <w:pStyle w:val="ListBullet"/>
        <w:spacing w:line="240" w:lineRule="auto"/>
        <w:ind w:left="720"/>
      </w:pPr>
      <w:r>
        <w:rPr>
          <w:lang w:val="hi_IN" w:bidi="hi_IN"/>
        </w:rPr>
      </w:r>
      <w:r>
        <w:rPr>
          <w:lang w:val="hi_IN" w:bidi="hi_IN"/>
        </w:rPr>
        <w:t>यहोवा</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नाटक को रोककर उस पात्र की भूमिका निभाने वाले व्यक्ति से पूछें "आप क्या महसूस कर रहे हैं या क्या सोच रहे हैं?" पात्र की भूमिका निभाने वाले व्यक्ति को यह उत्तर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अमालेकी लोग आए और रपीदीम में इस्राएलियों से लड़ने लगे।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वह व्यक्ति इस तरह के उत्तर दे सकता है, "हम डरे हुए हैं," या "हम थक गए और डरे हुए हैं," या "वे हम पर क्यों हमला कर रहे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फिर मूसा ने यहोशू से कहा, "हमारे लिये कई एक पुरुषों को चुनकर छाँट ले, और बाहर जाकर अमालेकियों से लड़। मैं कल परमेश्वर की लाठी हाथ में लेकर पहाड़ी की चोटी पर खड़ा रहूँगा।"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यहोशू की भूमिका निभाने वाले व्यक्ति से पूछें, "आप क्या महसूस कर रहे हैं या क्या सोच रहे हैं?" वह व्यक्ति इस तरह के उत्तर दे सकता है, "मैं इस्राएल की अगुवाई करने से डरता हूँ," या "मैं बहुत परेशान हूँ क्योंकि इस्राएल के पास प्रशिक्षित सेना नहीं है," या "मूसा की आज्ञा मानने और परमेश्वर पर भरोसा करने का पक्का इरादा रखता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मूसा, हारून और हूर युद्ध को देखने वाली पहाड़ी पर चढ़ गए। यहोशू और इस्राएल के चुने हुए पुरुषों ने अमालेकियों से ठीक उसी तरह लड़ना शुरू किया जैसे मूसा ने निर्देश दिया था। जब मूसा पहाड़ी पर खड़ा था, तो वह अपने हाथ ऊपर उठाता था। और जब तक वह अपने हाथ ऊपर उठाए रहा, इस्राएली युद्ध जीत रहे थे। परंतु जब भी वह अपने हाथों को आराम देता था, तब अमालेकी युद्ध जीतने लगते थे। जब मूसा के हाथ थक गए, तो हारून और हूर ने एक पत्थर लेकर उसके नीचे रख दिया और वह उस पर बैठ गया। और हारून और हूर ने उसके हाथों को थामे रखा, एक ने एक ओर से और दूसरे ने दूसरी ओर से। और उसके हाथ सूरज डूब जाने तक स्थिर बने रहे। इसलिए, यहोशू ने तलवार से अमालेकियों को नष्ट कर दिया।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यहोशू की भूमिका निभाने वाले व्यक्ति से पूछें, "आप क्या महसूस कर रहे हैं या क्या सोच रहे हैं?" वह व्यक्ति इस तरह के उत्तर दे सकता है, "हमें जीतदिलाने के लिए यहोवा की स्तुति करो!" या "आभारी हूँ," या "राहत मिली।"</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फिर यहोवा ने मूसा से कहा, "स्मृति के रूप में इस बात को पुस्तक में लिख ले और यहोशू को सुना दे कि मैं आकाश के नीचे से अमालेक का स्मरण भी पूरी रीति से मिटा डालूँगा।" तब मूसा ने एक वेदी बनाकर उसका नाम "यहोवा निस्सी या यहोवा मेरा झंडा है" रखा। शायद मूसा ने वेदी का यह नाम इसलिए रखा क्योंकि उसने कहा था कि हाथ यहोवा के सिंहासन की ओर उठाए गए थे। कहानी अमालेकियों के किए पर यहोवा के उत्तर के सारांश के साथ खत्म होती है, जिसमें यहोवा ने मूसा से जो प्रतिज्ञा लिखने को कहा था, उसे दोहराया गया, कि यहोवा हमेशा अमालेकियों के खिलाफ लड़ाई करता रहेगा।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के उत्तर दे सकता है, "विजयी," या "मुझे विश्वास है कि यहोवा हमेशा हमारी रक्षा करेगा," या "आभारी हूँ।"</w:t>
      </w:r>
    </w:p>
    <w:p>
      <w:pPr>
        <w:pStyle w:val="ListBullet"/>
        <w:spacing w:line="240" w:lineRule="auto"/>
        <w:ind w:left="720"/>
      </w:pPr>
      <w:r>
        <w:rPr>
          <w:lang w:val="hi_IN" w:bidi="hi_IN"/>
        </w:rPr>
      </w:r>
      <w:r>
        <w:rPr>
          <w:lang w:val="hi_IN" w:bidi="hi_IN"/>
        </w:rPr>
        <w:t>अभिनय को जारी रखें।</w:t>
      </w:r>
      <w:r>
        <w:rPr>
          <w:lang w:val="hi_IN" w:bidi="hi_IN"/>
        </w:rPr>
      </w:r>
    </w:p>
    <w:p>
      <w:pPr>
        <w:pStyle w:val="Heading3"/>
      </w:pPr>
      <w:r>
        <w:rPr>
          <w:lang w:val="hi_IN" w:bidi="hi_IN"/>
        </w:rPr>
        <w:t>आवश्यक जानकारी</w:t>
      </w:r>
    </w:p>
    <w:p>
      <w:pPr/>
      <w:r>
        <w:rPr>
          <w:lang w:val="hi_IN" w:bidi="hi_IN"/>
        </w:rPr>
      </w:r>
      <w:r>
        <w:rPr>
          <w:lang w:val="hi_IN" w:bidi="hi_IN"/>
        </w:rPr>
        <w:t>निर्गमन 17:8–16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अमालेकी लोग आए और रपीदीम में </w:t>
      </w:r>
      <w:r>
        <w:rPr>
          <w:lang w:val="hi_IN" w:bidi="hi_IN"/>
        </w:rPr>
        <w:t>इस्राएलियों</w:t>
      </w:r>
      <w:r>
        <w:rPr>
          <w:lang w:val="hi_IN" w:bidi="hi_IN"/>
        </w:rPr>
        <w:t xml:space="preserve"> से लड़ने लगे। यदि आपके अनुवाद में अमालेक कहा गया है, तो इसका अनुवाद इस तरह करें ताकि यह स्पष्ट हो कि अमालेक किसी एक व्यक्ति को नहीं, बल्कि पूरे लोगों के समूह को दर्शाता है।</w:t>
      </w:r>
    </w:p>
    <w:p>
      <w:pPr/>
      <w:r>
        <w:rPr>
          <w:lang w:val="hi_IN" w:bidi="hi_IN"/>
        </w:rPr>
      </w:r>
      <w:r>
        <w:rPr>
          <w:lang w:val="hi_IN" w:bidi="hi_IN"/>
        </w:rPr>
        <w:t xml:space="preserve">मूसा ने यहोशू से कहा, "हमारे लिये कई एक पुरुषों को चुनकर छाँट ले, और बाहर जाकर अमालेकियों से लड़। मैं कल परमेश्वर की लाठी हाथ में लिये हुए पहाड़ी की चोटी पर खड़ा रहूँगा।” परमेश्वर की </w:t>
      </w:r>
      <w:r>
        <w:rPr>
          <w:b/>
          <w:lang w:val="hi_IN" w:bidi="hi_IN"/>
        </w:rPr>
        <w:t>लाठी</w:t>
      </w:r>
      <w:r>
        <w:rPr>
          <w:lang w:val="hi_IN" w:bidi="hi_IN"/>
        </w:rPr>
        <w:t>, या छड़ी, वही लाठी थी जिसका प्रयोग मूसा ने मिस्र में नील नदी पर और हाल ही में पर्वत पर चट्टान पर मारने के लिए किया था। लाठी के लिए उसी शब्द या वाक्यांश का प्रयोग करें जिसका प्रयोग आपने पिछले भागों में किया है।</w:t>
      </w:r>
    </w:p>
    <w:p>
      <w:pPr/>
      <w:r>
        <w:rPr>
          <w:lang w:val="hi_IN" w:bidi="hi_IN"/>
        </w:rPr>
      </w:r>
      <w:r>
        <w:rPr>
          <w:b/>
          <w:lang w:val="hi_IN" w:bidi="hi_IN"/>
        </w:rPr>
        <w:t>परमेश्वर</w:t>
      </w:r>
      <w:r>
        <w:rPr>
          <w:lang w:val="hi_IN" w:bidi="hi_IN"/>
        </w:rPr>
        <w:t xml:space="preserve">, परमेश्वर के लिए सामान्य शब्द है, न कि व्यक्तिगत नाम यहोवा। परमेश्वर के लिए उसी शब्द का प्रयोग करें जिसका प्रयोग आपने पिछले भागों में किया है। </w:t>
      </w:r>
      <w:r>
        <w:rPr>
          <w:lang w:val="hi_IN" w:bidi="hi_IN"/>
        </w:rPr>
        <w:t>परमेश्वर</w:t>
      </w:r>
      <w:r>
        <w:rPr>
          <w:lang w:val="hi_IN" w:bidi="hi_IN"/>
        </w:rPr>
        <w:t xml:space="preserve"> के बारे में अधिक जानकारी के लिए, मुख्य शब्दावली देखें।</w:t>
      </w:r>
    </w:p>
    <w:p>
      <w:pPr/>
      <w:r>
        <w:rPr>
          <w:lang w:val="hi_IN" w:bidi="hi_IN"/>
        </w:rPr>
      </w:r>
      <w:r>
        <w:rPr>
          <w:lang w:val="hi_IN" w:bidi="hi_IN"/>
        </w:rPr>
        <w:t xml:space="preserve">यहोशू ने अमालेकियों से ठीक उसी तरह लड़ा जैसे मूसा ने उसे निर्देश दिया था, और मूसा, हारून और हूर पहाड़ी की चोटी पर चढ़ गए। जब मूसा पहाड़ी पर खड़ा था, तो वह अपने हाथ ऊपर उठाता था। और जब तक वह अपना हाथ ऊपर उठाए रहा, </w:t>
      </w:r>
      <w:r>
        <w:rPr>
          <w:b/>
          <w:lang w:val="hi_IN" w:bidi="hi_IN"/>
        </w:rPr>
        <w:t>इस्राएली</w:t>
      </w:r>
      <w:r>
        <w:rPr>
          <w:lang w:val="hi_IN" w:bidi="hi_IN"/>
        </w:rPr>
        <w:t xml:space="preserve"> लड़ाई जीत रहे थे। इस्राएली शब्द उन लोगों को दर्शाता है जो अब्राहम के </w:t>
      </w:r>
      <w:r>
        <w:rPr>
          <w:b/>
          <w:lang w:val="hi_IN" w:bidi="hi_IN"/>
        </w:rPr>
        <w:t>वंशज</w:t>
      </w:r>
      <w:r>
        <w:rPr>
          <w:lang w:val="hi_IN" w:bidi="hi_IN"/>
        </w:rPr>
        <w:t xml:space="preserve"> हैं। इस्राएलियों के लिए उसी शब्द या वाक्यांश का प्रयोग करें जो आपने पिछले भागों में किया है। </w:t>
      </w:r>
      <w:r>
        <w:rPr>
          <w:b/>
          <w:lang w:val="hi_IN" w:bidi="hi_IN"/>
        </w:rPr>
        <w:t>इस्राएलियों</w:t>
      </w:r>
      <w:r>
        <w:rPr>
          <w:lang w:val="hi_IN" w:bidi="hi_IN"/>
        </w:rPr>
        <w:t xml:space="preserve"> के बारे में अधिक जानकारी के लिए, मुख्य शब्दावली को देखें।</w:t>
      </w:r>
    </w:p>
    <w:p>
      <w:pPr/>
      <w:r>
        <w:rPr>
          <w:lang w:val="hi_IN" w:bidi="hi_IN"/>
        </w:rPr>
      </w:r>
      <w:r>
        <w:rPr>
          <w:lang w:val="hi_IN" w:bidi="hi_IN"/>
        </w:rPr>
        <w:t xml:space="preserve">तब यहोवा ने </w:t>
      </w:r>
      <w:r>
        <w:rPr>
          <w:b/>
          <w:lang w:val="hi_IN" w:bidi="hi_IN"/>
        </w:rPr>
        <w:t>मूसा</w:t>
      </w:r>
      <w:r>
        <w:rPr>
          <w:lang w:val="hi_IN" w:bidi="hi_IN"/>
        </w:rPr>
        <w:t xml:space="preserve"> से कहा, "इसे एक </w:t>
      </w:r>
      <w:r>
        <w:rPr>
          <w:b/>
          <w:lang w:val="hi_IN" w:bidi="hi_IN"/>
        </w:rPr>
        <w:t>चर्मपत्र</w:t>
      </w:r>
      <w:r>
        <w:rPr>
          <w:lang w:val="hi_IN" w:bidi="hi_IN"/>
        </w:rPr>
        <w:t xml:space="preserve"> में लिख ले ताकि यह सदा स्मरण रखा जाए, और यह सुनिश्चित कर कि यहोशू इसे सुने, क्योंकि मैं आकाश के नीचे से अमालेक का स्मरण भी पूरी रीति से मिटा डालूँगा"। यहोवा परमेश्वर का व्यक्तिगत और उचित नाम है। यहोवा के लिए उसी शब्द का प्रयोग करें जो आपने पिछले भागों में प्रयोग किया है। </w:t>
      </w:r>
      <w:r>
        <w:rPr>
          <w:b/>
          <w:lang w:val="hi_IN" w:bidi="hi_IN"/>
        </w:rPr>
        <w:t>यहोवा</w:t>
      </w:r>
      <w:r>
        <w:rPr>
          <w:lang w:val="hi_IN" w:bidi="hi_IN"/>
        </w:rPr>
        <w:t xml:space="preserve"> के बारे में अधिक जानकारी के लिए, मुख्य शब्दावली को देखें। </w:t>
      </w:r>
    </w:p>
    <w:p>
      <w:pPr/>
      <w:r>
        <w:rPr>
          <w:lang w:val="hi_IN" w:bidi="hi_IN"/>
        </w:rPr>
      </w:r>
      <w:r>
        <w:rPr>
          <w:lang w:val="hi_IN" w:bidi="hi_IN"/>
        </w:rPr>
        <w:t xml:space="preserve">यहाँ </w:t>
      </w:r>
      <w:r>
        <w:rPr>
          <w:b/>
          <w:lang w:val="hi_IN" w:bidi="hi_IN"/>
        </w:rPr>
        <w:t>आकाश</w:t>
      </w:r>
      <w:r>
        <w:rPr>
          <w:lang w:val="hi_IN" w:bidi="hi_IN"/>
        </w:rPr>
        <w:t xml:space="preserve"> का अर्थ या तो परमेश्वर के रहने के स्थान या स्वर्ग हो सकता है। "आकाश के नीचे" वाक्यांश का अर्थ है पृथ्वी पर हर जगह।</w:t>
      </w:r>
    </w:p>
    <w:p>
      <w:pPr/>
      <w:r>
        <w:rPr>
          <w:lang w:val="hi_IN" w:bidi="hi_IN"/>
        </w:rPr>
      </w:r>
      <w:r>
        <w:rPr>
          <w:lang w:val="hi_IN" w:bidi="hi_IN"/>
        </w:rPr>
        <w:t xml:space="preserve">यहाँ रुकें और समूह में चर्चा करें कि आप "आकाश के नीचे" के लिए किस शब्द या वाक्यांश का प्रयोग करेंगे। अधिक जानकारी के लिए मुख्य शब्दावली में </w:t>
      </w:r>
      <w:r>
        <w:rPr>
          <w:lang w:val="hi_IN" w:bidi="hi_IN"/>
        </w:rPr>
        <w:t xml:space="preserve">आकाश </w:t>
      </w:r>
      <w:r>
        <w:rPr>
          <w:lang w:val="hi_IN" w:bidi="hi_IN"/>
        </w:rPr>
        <w:t>शब्द देखें। यदि आपने बाइबल की किसी और पुस्तक में इस शब्द का पहले ही अनुवाद किया है, तो यहाँ भी वही शब्द प्रयोग करें जो आपने वहाँ किया था। इस ऑडियो को यहाँ रोकें।</w:t>
      </w:r>
    </w:p>
    <w:p>
      <w:pPr/>
      <w:r>
        <w:rPr>
          <w:lang w:val="hi_IN" w:bidi="hi_IN"/>
        </w:rPr>
      </w:r>
      <w:r>
        <w:rPr>
          <w:b/>
          <w:lang w:val="hi_IN" w:bidi="hi_IN"/>
        </w:rPr>
        <w:t>चर्मपत्र</w:t>
      </w:r>
      <w:r>
        <w:rPr>
          <w:lang w:val="hi_IN" w:bidi="hi_IN"/>
        </w:rPr>
        <w:t xml:space="preserve"> कागज जैसा एक टुकड़ा होता था, जो आम तौर पर पौधों के रेशों से बना होता था। आमतौर पर व्यक्ति एक ओर लिखता था और फिर उस टुकड़े को एक सिरे से दूसरे सिरे तक लपेटकर गोल कर देता था।" यह लोगों द्वारा पत्र लिखने, घोषणाएँ करने, या महत्वपूर्ण घटनाओं को दर्ज करने का एक सामान्य तरीका था। कुछ अनुवादों में चर्मपत्र के बजाय पुस्तक कहा जा सकता है।</w:t>
      </w:r>
    </w:p>
    <w:p>
      <w:pPr/>
      <w:r>
        <w:rPr>
          <w:lang w:val="hi_IN" w:bidi="hi_IN"/>
        </w:rPr>
      </w:r>
      <w:r>
        <w:rPr>
          <w:lang w:val="hi_IN" w:bidi="hi_IN"/>
        </w:rPr>
        <w:t>यहाँ रुकें और समूह में चर्चा करें कि आप चर्मपत्र या पुस्तक के लिए किस शब्द या वाक्यांश का प्रयोग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मूसा ने एक </w:t>
      </w:r>
      <w:r>
        <w:rPr>
          <w:b/>
          <w:lang w:val="hi_IN" w:bidi="hi_IN"/>
        </w:rPr>
        <w:t>वेदी</w:t>
      </w:r>
      <w:r>
        <w:rPr>
          <w:lang w:val="hi_IN" w:bidi="hi_IN"/>
        </w:rPr>
        <w:t xml:space="preserve"> बनाई और उसे "यहोवा निस्सी या यहोवा मेरा झंडा" कहा। उसने कहा, "क्योंकि हाथ यहोवा के सिंहासन की ओर उठाए गए थे। यहोवा अमालेकियों </w:t>
      </w:r>
      <w:r>
        <w:rPr>
          <w:b/>
          <w:lang w:val="hi_IN" w:bidi="hi_IN"/>
        </w:rPr>
        <w:t>पीढ़ियों से पीढ़ियों तक</w:t>
      </w:r>
      <w:r>
        <w:rPr>
          <w:lang w:val="hi_IN" w:bidi="hi_IN"/>
        </w:rPr>
        <w:t xml:space="preserve"> लड़ाई करता रहेगा।" वेदियों का प्रयोग यहोवा की आराधना करने के लिए किया जाता था, जिसमें यहोवा को </w:t>
      </w:r>
      <w:r>
        <w:rPr>
          <w:lang w:val="hi_IN" w:bidi="hi_IN"/>
        </w:rPr>
        <w:t>बलिदान</w:t>
      </w:r>
      <w:r>
        <w:rPr>
          <w:lang w:val="hi_IN" w:bidi="hi_IN"/>
        </w:rPr>
        <w:t xml:space="preserve"> चढ़ाना या महत्वपूर्ण घटनाओं को स्मरण रखना शामिल था। </w:t>
      </w:r>
      <w:r>
        <w:rPr>
          <w:b/>
          <w:lang w:val="hi_IN" w:bidi="hi_IN"/>
        </w:rPr>
        <w:t>आराधना</w:t>
      </w:r>
      <w:r>
        <w:rPr>
          <w:lang w:val="hi_IN" w:bidi="hi_IN"/>
        </w:rPr>
        <w:t xml:space="preserve"> में हमेशा यहोवा के किए हुए कामों के लिए धन्यवाद और </w:t>
      </w:r>
      <w:r>
        <w:rPr>
          <w:b/>
          <w:lang w:val="hi_IN" w:bidi="hi_IN"/>
        </w:rPr>
        <w:t>स्तुति</w:t>
      </w:r>
      <w:r>
        <w:rPr>
          <w:lang w:val="hi_IN" w:bidi="hi_IN"/>
        </w:rPr>
        <w:t xml:space="preserve"> शामिल होती थी। वेदी के लिए उसी शब्द या वाक्यांश का प्रयोग करें जिसका प्रयोग आपने पिछले भागों में किया है। </w:t>
      </w:r>
      <w:r>
        <w:rPr>
          <w:b/>
          <w:lang w:val="hi_IN" w:bidi="hi_IN"/>
        </w:rPr>
        <w:t>वेदी</w:t>
      </w:r>
      <w:r>
        <w:rPr>
          <w:lang w:val="hi_IN" w:bidi="hi_IN"/>
        </w:rPr>
        <w:t xml:space="preserve"> के बारे में अधिक जानकारी के लिए, मुख्य शब्दावली को देखें।</w:t>
      </w:r>
    </w:p>
    <w:p>
      <w:pPr/>
      <w:r>
        <w:rPr>
          <w:lang w:val="hi_IN" w:bidi="hi_IN"/>
        </w:rPr>
      </w:r>
      <w:r>
        <w:rPr>
          <w:lang w:val="hi_IN" w:bidi="hi_IN"/>
        </w:rPr>
        <w:t xml:space="preserve">यहाँ रुकें और समूह में एक </w:t>
      </w:r>
      <w:r>
        <w:rPr>
          <w:lang w:val="hi_IN" w:bidi="hi_IN"/>
        </w:rPr>
        <w:t>झंडा या संकेत स्तम्भ</w:t>
      </w:r>
      <w:r>
        <w:rPr>
          <w:lang w:val="hi_IN" w:bidi="hi_IN"/>
        </w:rPr>
        <w:t xml:space="preserve"> की तस्वीर देखें। समूह में चर्चा करें कि आप </w:t>
      </w:r>
      <w:r>
        <w:rPr>
          <w:b/>
          <w:lang w:val="hi_IN" w:bidi="hi_IN"/>
        </w:rPr>
        <w:t>झंडा</w:t>
      </w:r>
      <w:r>
        <w:rPr>
          <w:lang w:val="hi_IN" w:bidi="hi_IN"/>
        </w:rPr>
        <w:t xml:space="preserve"> के लिए किस शब्द या वाक्यांश का प्रयोग करेंगे। झंडा ऐसी चीज़ है जिसे ऊपर उठाया जा सकता है ताकि लोग उसे देख सकें या उस पर कुछ देख सकें। यहाँ यह उस खंभे को दर्शाता है जिसका प्रयोग युद्ध में किया जा सकता था, ताकि सैनिकों को निर्देश या प्रोत्साहन के लिए इकट्ठा किया जा सके।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एक </w:t>
      </w:r>
      <w:r>
        <w:rPr>
          <w:b/>
          <w:lang w:val="hi_IN" w:bidi="hi_IN"/>
        </w:rPr>
        <w:t>पीढ़ी</w:t>
      </w:r>
      <w:r>
        <w:rPr>
          <w:lang w:val="hi_IN" w:bidi="hi_IN"/>
        </w:rPr>
        <w:t xml:space="preserve"> उन सभी लोगों को संदर्भित करती है जो लगभग एक ही समय में जन्म लेते हैं, जब तक कि वे स्वयं सन्तान उत्पन्न करना आरम्भ न करें। यह उन लोगों के समय या एक जीवन की अवधि को भी बताता है। इस भाग में, "पीढ़ी से पीढ़ी" वाक्यांश का अर्थ है कि ऐसी कोई पीढ़ी कभी नहीं आएगी जब यहोवा अमालेकियों का शत्रु नहीं होगा।</w:t>
      </w:r>
    </w:p>
    <w:p>
      <w:pPr/>
      <w:r>
        <w:rPr>
          <w:lang w:val="hi_IN" w:bidi="hi_IN"/>
        </w:rPr>
      </w:r>
      <w:r>
        <w:rPr>
          <w:lang w:val="hi_IN" w:bidi="hi_IN"/>
        </w:rPr>
        <w:t xml:space="preserve">यहाँ रुकें और समूह में चर्चा करें कि आप "पीढ़ी से पीढ़ी" के लिए किस शब्द या वाक्यांश का प्रयोग करेंगे। अधिक जानकारी के लिए मुख्य शब्दावली में </w:t>
      </w:r>
      <w:r>
        <w:rPr>
          <w:lang w:val="hi_IN" w:bidi="hi_IN"/>
        </w:rPr>
        <w:t>पीढ़ी</w:t>
      </w:r>
      <w:r>
        <w:rPr>
          <w:lang w:val="hi_IN" w:bidi="hi_IN"/>
        </w:rPr>
        <w:t xml:space="preserve"> को देखें। यदि आपने बाइबल की किसी और पुस्तक में इस शब्द का पहले ही अनुवाद किया है, तो यहाँ भी वही शब्द प्रयोग करें जिसका प्रयोग आपने वहाँ किया था।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18:1–12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18:1–12 को सुनें और अपने मन में रखें।</w:t>
      </w:r>
    </w:p>
    <w:p>
      <w:pPr/>
      <w:r>
        <w:rPr>
          <w:lang w:val="hi_IN" w:bidi="hi_IN"/>
        </w:rPr>
      </w:r>
      <w:r>
        <w:rPr>
          <w:lang w:val="hi_IN" w:bidi="hi_IN"/>
        </w:rPr>
        <w:t>यदि सम्भव हो, तो निर्गमन 18:1–12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 xml:space="preserve">निर्गमन 18:1–12 का ऑडियो संस्करण सबसे आसानी से समझ में आने वाले अनुवाद में सुनें। </w:t>
      </w:r>
    </w:p>
    <w:p>
      <w:pPr/>
      <w:r>
        <w:rPr>
          <w:lang w:val="hi_IN" w:bidi="hi_IN"/>
        </w:rPr>
      </w:r>
      <w:r>
        <w:rPr>
          <w:lang w:val="hi_IN" w:bidi="hi_IN"/>
        </w:rPr>
        <w:t>यह कहानी मिस्र छोड़ने के बाद मूसा और इस्राएलियों के बारे में एक वृत्तांत है। इस कहानी से पहले, यहोवा ने इस्राएलियों को मिस्र की दासता से बचाया था और उनकी सहायता के लिए योजनाएँ बनाई थीं। यहोवा ने रेगिस्तान में अद्भुत रूप से भोजन और पानी प्रदान किया। यहोवा ने इस्राएलियों को उनके पहले शत्रु, अमालेकियों के विरुद्ध युद्ध जीतने में भी सहायता की। हम जानते हैं कि यह कहानी अमालेकियों के साथ युद्ध के बाद हुई, लेकिन हम यह नहीं जानते कि कितने समय बाद। यह कहानी अमालेकियों के विरुद्ध युद्ध जीतने के तुरंत बाद हो सकती है, या इस्राएलियों के सीनै पर्वत पर पहुँचने के कुछ सप्ताह बाद हो सकती है। किसी भी स्थिति में, यह कहानी उस समय की है जब इस्राएली सीनै पर्वत पर थे या अमालेकियों के साथ युद्ध के बाद सीनै पर्वत की ओर जा रहे थे। यह कहानी मूसा को उसकी पत्नी, बच्चों और ससुर यित्रो से फिर से मिलाती है।</w:t>
      </w:r>
    </w:p>
    <w:p>
      <w:pPr/>
      <w:r>
        <w:rPr>
          <w:lang w:val="hi_IN" w:bidi="hi_IN"/>
        </w:rPr>
      </w:r>
      <w:r>
        <w:rPr>
          <w:lang w:val="hi_IN" w:bidi="hi_IN"/>
        </w:rPr>
        <w:t>यह कहानी यित्रो का फिर से परिचय कराती है। यित्रो मूसा का ससुर, या मूसा की पत्नी सिप्पोरा का पिता है। यित्रो एक मिद्यानी था। मिद्यानी अब्राहम और उसकी रखैल कतूरा के बच्चे और वंशज थे। रखैल वह दूसरी पत्नी होती है जो पूरी तरह स्वतंत्र नहीं होती या जिसका पद पहली पत्नी के समान नहीं होता, इसलिए मिद्यानी लोग इसहाक और उसके पुत्र याकूब जिसे इस्राएल भी कहा जाता है की तरह स्वतंत्र पैदा नहीं हुए थे। एक रखैल की मिद्यानी संतानें वैध तो होती हैं लेकिन उनका स्थान पहली पत्नी की संतानों से नीचा होता है। मिद्यानी इसहाक और उसके पुत्र जैसे चुने हुए, प्रतिज्ञा किए गए लोग नहीं थे, और वे प्रतिज्ञा किए गए देश के वारिस नहीं थे। हुत पहले, अब्राहम ने शायद अपने पुत्र मिद्यान को यहोवा के बारे में जानने के लिए पाला होगा। क्योंकि मिद्यान रखैल कतूरा का पुत्र था, इसलिए मिद्यान ने शायद उस तरह यहोवा का अनुसरण नहीं किया होगा जैसे इसहाक ने किया था। इस कहानी में, यित्रो एक देवता की आराधना करता था और एक याजक था, जिसका अर्थ है मिद्यानी के वंशजों का एक धार्मिक अगुवा। यह स्पष्ट नहीं है कि यित्रो यहोवा को पूरी तरह से जानता था या वह यहोवा के बारे में केवल थोड़ा ही जानता था। इस भाग में, यित्रो ने सुना कि सृष्टि के परमेश्वर ने मूसा और इस्राएलियों के लिए क्या किया था। यित्रो ने यह भी सुना कि कैसे उसी एक सच्चे परमेश्वर ने, जिसका नाम यहोवा है, इस्राएलियों को मिस्र से मुक्त कराया था। इस भाग में यित्रो की प्रतिक्रिया पिछली कहानी में इस्राएलियों के प्रति अमालेकियों की प्रतिक्रिया से बहुत अलग है।</w:t>
      </w:r>
    </w:p>
    <w:p>
      <w:pPr/>
      <w:r>
        <w:rPr>
          <w:lang w:val="hi_IN" w:bidi="hi_IN"/>
        </w:rPr>
      </w:r>
      <w:r>
        <w:rPr>
          <w:lang w:val="hi_IN" w:bidi="hi_IN"/>
        </w:rPr>
        <w:t>यहाँ रुकें और समूह में इस प्रश्न पर चर्चा करें: इस भाग में कहानी लेखक एक ही पवित्र यहोवा के लिए सृष्टि के परमेश्वर और एकमात्र सच्चे परमेश्वर यहोवा दोनों शब्दों का प्रयोग करता है।</w:t>
      </w:r>
    </w:p>
    <w:p>
      <w:pPr>
        <w:pStyle w:val="ListBullet"/>
        <w:spacing w:line="240" w:lineRule="auto"/>
        <w:ind w:left="720"/>
      </w:pPr>
      <w:r>
        <w:rPr>
          <w:lang w:val="hi_IN" w:bidi="hi_IN"/>
        </w:rPr>
      </w:r>
      <w:r>
        <w:rPr>
          <w:lang w:val="hi_IN" w:bidi="hi_IN"/>
        </w:rPr>
        <w:t xml:space="preserve">यहाँ रुकें और एक नक्शे को देखें: </w:t>
      </w:r>
      <w:r>
        <w:rPr>
          <w:lang w:val="hi_IN" w:bidi="hi_IN"/>
        </w:rPr>
        <w:t>सीनै प्रायद्वीप और मिद्यान क्षेत्र</w:t>
      </w:r>
      <w:r>
        <w:rPr>
          <w:lang w:val="hi_IN" w:bidi="hi_IN"/>
        </w:rPr>
        <w:t xml:space="preserve"> का नक्शा देखें। यित्रो मिद्यान में रहता था। मूसा ने मिस्र को पश्चिम में छोड़ दिया। इससे ठीक पहले मूसा रपीदीम में था। मूसा अब सीनै प्रायद्वीप के दक्षिणी भाग में सीनै पर्वत पर या उसके पास था।</w:t>
      </w:r>
    </w:p>
    <w:p>
      <w:pPr>
        <w:pStyle w:val="ListBullet"/>
        <w:spacing w:line="240" w:lineRule="auto"/>
        <w:ind w:left="720"/>
      </w:pPr>
      <w:r>
        <w:rPr>
          <w:lang w:val="hi_IN" w:bidi="hi_IN"/>
        </w:rPr>
      </w:r>
      <w:r>
        <w:rPr>
          <w:lang w:val="hi_IN" w:bidi="hi_IN"/>
        </w:rPr>
        <w:t>समूह में चर्चा करें कि बाइबल में जानकारी कैसे साझा की गई थी।</w:t>
      </w:r>
    </w:p>
    <w:p>
      <w:pPr>
        <w:pStyle w:val="ListBullet"/>
        <w:spacing w:line="240" w:lineRule="auto"/>
        <w:ind w:left="720"/>
      </w:pPr>
      <w:r>
        <w:rPr>
          <w:lang w:val="hi_IN" w:bidi="hi_IN"/>
        </w:rPr>
      </w:r>
      <w:r>
        <w:rPr>
          <w:lang w:val="hi_IN" w:bidi="hi_IN"/>
        </w:rPr>
        <w:t>ऑडियो को यहाँ रोकें।</w:t>
      </w:r>
    </w:p>
    <w:p>
      <w:pPr/>
      <w:r>
        <w:rPr>
          <w:lang w:val="hi_IN" w:bidi="hi_IN"/>
        </w:rPr>
      </w:r>
      <w:r>
        <w:rPr>
          <w:lang w:val="hi_IN" w:bidi="hi_IN"/>
        </w:rPr>
        <w:t>इस भाग से पहले, मूसा ने अपनी पत्नी सिप्पोरा और अपने दो पुत्रों को उसके पिता यित्रो के पास भेज दिया था, जो मिद्यान के लोगों का एक याजक था। यित्रो सिप्पोरा और दोनों पुत्रों को मिस्र से यित्रो के साथ रहने के लिए ले गया। इससे पहले, मूसा ने हर बेटे को एक ऐसा नाम दिया था जिसका मूसा के जीवन से जुड़ा हुआ एक और अर्थ था। मूसा का पहला पुत्र गेर्शोन था, जिसका अर्थ है एक अतिथि, यात्री, या किसी स्थान पर थोड़ी देर के लिए रहने वाला अजनबी। मूसा ने अपने दूसरे पुत्र का नाम एलीएजेर रखा, जिसका अर्थ है कि मूसा के परमेश्वर ने मूसा की मदद की और उसे फ़िरौन की तलवार से बचाया। “फ़िरौन की तलवार से बचाया” का अर्थ है कि जब मूसा एक जवान था, तो परमेश्वर ने मूसा को फ़िरौन से बचाया जो उसे मारने की कोशिश कर रहा था। यित्रो अब सुनता है कि मूसा और इस्राएली मिस्र से स्वतंत्र हो गए हैं और मिद्यान के निकट हैं। यित्रो सिप्पोरा और दोनों पुत्रों को सीनै पर्वत पर या उसके पास मूसा से मिलने के लिए ले जाता है।</w:t>
      </w:r>
    </w:p>
    <w:p>
      <w:pPr/>
      <w:r>
        <w:rPr>
          <w:lang w:val="hi_IN" w:bidi="hi_IN"/>
        </w:rPr>
      </w:r>
      <w:r>
        <w:rPr>
          <w:lang w:val="hi_IN" w:bidi="hi_IN"/>
        </w:rPr>
        <w:t xml:space="preserve">यहाँ रुकें और </w:t>
      </w:r>
      <w:r>
        <w:rPr>
          <w:lang w:val="hi_IN" w:bidi="hi_IN"/>
        </w:rPr>
        <w:t>सीनै पर्वत के आसपास के जंगल</w:t>
      </w:r>
      <w:r>
        <w:rPr>
          <w:lang w:val="hi_IN" w:bidi="hi_IN"/>
        </w:rPr>
        <w:t xml:space="preserve"> की एक तस्वीर दिखाएँ। इस ऑडियो को यहाँ रोकें।</w:t>
      </w:r>
    </w:p>
    <w:p>
      <w:pPr/>
      <w:r>
        <w:rPr>
          <w:lang w:val="hi_IN" w:bidi="hi_IN"/>
        </w:rPr>
      </w:r>
      <w:r>
        <w:rPr>
          <w:lang w:val="hi_IN" w:bidi="hi_IN"/>
        </w:rPr>
        <w:t>यित्रो मूसा को एक संदेश भेजता है जिससे उसे पता चल सके कि यित्रो, सिप्पोरा और उसके पुत्र जल्द ही पहुँचेंगे। हम नहीं जानते कि संदेश कैसे भेजा गया या मूसा के उनका स्वागत करने के लिए अपने तंबू से बाहर निकलने से पहले कितना समय बीता। यित्रो का स्वागत करने के लिए मूसा का तंबू से बाहर आना यह दर्शाता है कि मूसा यित्रो को किसी दूसरे देश के सम्मानित अतिथि की तरह एक सम्मानित व्यक्ति मानता था। मूसा अपनी पत्नी के पिता के प्रति सम्मान भी दिखा रहा था। मूसा अंदर नहीं रुका और यित्रो के उसके पास आने की प्रतीक्षा नहीं की। मूसा ने सम्मान दिखाने के लिए अपना सिर यित्रो के सिर से नीचे झुकाया। मूसा ने अपना सिर भूमि तक झुकाया होगा। मूसा ने सम्मान दिखाने के लिए यित्रो के गाल का या गाल के पास की हवा का चुंबन लिया होगा। यित्रो ने मूसा से उसकी कुशलता या स्वास्थ्य के बारे में पूछा। यित्रो ने मूसा से उसकी कुशलता या स्वास्थ्य के बारे में पूछा।</w:t>
      </w:r>
    </w:p>
    <w:p>
      <w:pPr/>
      <w:r>
        <w:rPr>
          <w:lang w:val="hi_IN" w:bidi="hi_IN"/>
        </w:rPr>
      </w:r>
      <w:r>
        <w:rPr>
          <w:lang w:val="hi_IN" w:bidi="hi_IN"/>
        </w:rPr>
        <w:t>यहाँ रुकें और समूह में इस प्रश्न पर चर्चा करें: प्रत्येक परिवार जानकारी को अलग तरह से साझा करता है। आपका परिवार एक-दूसरे को संदेश कैसे भेजता है? आपका परिवार किन विशेष स्थानों पर मिलता है? मूसा और यित्रो दोनों सीनै पर्वत को जानते थे और जानते थे कि उसे कैसे खोजना है। इस ऑडियो को यहाँ रोकें।</w:t>
      </w:r>
    </w:p>
    <w:p>
      <w:pPr/>
      <w:r>
        <w:rPr>
          <w:lang w:val="hi_IN" w:bidi="hi_IN"/>
        </w:rPr>
      </w:r>
      <w:r>
        <w:rPr>
          <w:lang w:val="hi_IN" w:bidi="hi_IN"/>
        </w:rPr>
        <w:t>हर लोगों के समूह के पास सम्मान दिखाने के तरीके होते हैं। यित्रो एक महत्वपूर्ण मिद्यानी धार्मिक अगुवा था। यित्रो मूसा की पत्नी का पिता भी था।</w:t>
      </w:r>
    </w:p>
    <w:p>
      <w:pPr>
        <w:pStyle w:val="ListBullet"/>
        <w:spacing w:line="240" w:lineRule="auto"/>
        <w:ind w:left="720"/>
      </w:pPr>
      <w:r>
        <w:rPr>
          <w:lang w:val="hi_IN" w:bidi="hi_IN"/>
        </w:rPr>
      </w:r>
      <w:r>
        <w:rPr>
          <w:lang w:val="hi_IN" w:bidi="hi_IN"/>
        </w:rPr>
        <w:t>चर्चा करें कि आप महत्वपूर्ण लोगों का सम्मान कैसे करते हैं।</w:t>
      </w:r>
    </w:p>
    <w:p>
      <w:pPr>
        <w:pStyle w:val="ListBullet"/>
        <w:spacing w:line="240" w:lineRule="auto"/>
        <w:ind w:left="720"/>
      </w:pPr>
      <w:r>
        <w:rPr>
          <w:lang w:val="hi_IN" w:bidi="hi_IN"/>
        </w:rPr>
      </w:r>
      <w:r>
        <w:rPr>
          <w:lang w:val="hi_IN" w:bidi="hi_IN"/>
        </w:rPr>
        <w:t>ऑडियो को यहाँ रोकें।</w:t>
      </w:r>
    </w:p>
    <w:p>
      <w:pPr/>
      <w:r>
        <w:rPr>
          <w:lang w:val="hi_IN" w:bidi="hi_IN"/>
        </w:rPr>
      </w:r>
      <w:r>
        <w:rPr>
          <w:lang w:val="hi_IN" w:bidi="hi_IN"/>
        </w:rPr>
        <w:t>यित्रो और मूसा ने एक-दूसरे की कुशलता या स्वास्थ्य के बारे में पूछा। वे एक-दूसरे से पूछ रहे थे कि क्या वे शांति में हैं, जिसका मतलब है कि उनके जीवन पूरे और संपूर्ण है। लोग अक्सर शांति शब्द का प्रयोग उन्हें जीवन की पूर्णता की शुभकामना देने के लिए एक आशीष के रूप में करते थे, जिसमें उनके परिवार और समुदाय में एकता और अच्छा स्वास्थ्य शामिल होता है।</w:t>
      </w:r>
    </w:p>
    <w:p>
      <w:pPr>
        <w:pStyle w:val="ListBullet"/>
        <w:spacing w:line="240" w:lineRule="auto"/>
        <w:ind w:left="720"/>
      </w:pPr>
      <w:r>
        <w:rPr>
          <w:lang w:val="hi_IN" w:bidi="hi_IN"/>
        </w:rPr>
      </w:r>
      <w:r>
        <w:rPr>
          <w:lang w:val="hi_IN" w:bidi="hi_IN"/>
        </w:rPr>
        <w:t>यहाँ रुकें और समूह में इस प्रश्न पर चर्चा करें: समूह में चर्चा करें कि आपकी भाषा में लोग किसी का अभिवादन करते समय कैसे पूछते हैं कि वे कैसे हैं। समूह के सदस्यों से उस परिवार के सदस्य का अभिवादन करने का अभिनय करवाएं जिसे उन्होंने लंबे समय से नहीं देखा है। उनके द्वारा प्रयोग किए गए शब्दों और वाक्यांशों को सुनें।</w:t>
      </w:r>
    </w:p>
    <w:p>
      <w:pPr>
        <w:pStyle w:val="ListBullet"/>
        <w:spacing w:line="240" w:lineRule="auto"/>
        <w:ind w:left="720"/>
      </w:pPr>
      <w:r>
        <w:rPr>
          <w:lang w:val="hi_IN" w:bidi="hi_IN"/>
        </w:rPr>
      </w:r>
      <w:r>
        <w:rPr>
          <w:lang w:val="hi_IN" w:bidi="hi_IN"/>
        </w:rPr>
        <w:t>ऑडियो को यहाँ रोकें।</w:t>
      </w:r>
    </w:p>
    <w:p>
      <w:pPr/>
      <w:r>
        <w:rPr>
          <w:lang w:val="hi_IN" w:bidi="hi_IN"/>
        </w:rPr>
      </w:r>
      <w:r>
        <w:rPr>
          <w:lang w:val="hi_IN" w:bidi="hi_IN"/>
        </w:rPr>
        <w:t>मूसा और यित्रो के अभिवादन समाप्त करने के बाद, दोनों पुरुष मूसा के तंबू में चले गए। हम जानते हैं कि सिप्पोरा और पुत्र भी पहुँचे थे, लेकिन वे उसके तंबू में नहीं गए होंगे। उस संस्कृति में, पुरुषों और स्त्रियों के अलग-अलग तम्बू होते थे, और बच्चे उन स्त्रियों के साथ रहते थे। इस कहानी का केंद्र यित्रो और मूसा है। यित्रो और मूसा अकेले तम्बू में प्रवेश किया, भले ही यित्रो एक विदेशी अतिथि था। दूसरे इस्राएली अगुवे उससे मिलेंगे-जुलेंगे नहीं या उससे मिलेंगे नहीं। तंबू में, मूसा यित्रो को वह सब बताता है जो यहोवा ने किया था। मूसा बताता है कि यहोवा ने इस्राएलियों के लिए फ़िरौन और मिस्रियों को हराया। मूसा विजय और कठिन समय दोनों के बारे में बताता है। मूसा यित्रो के साथ सच्चा और ईमानदार है।</w:t>
      </w:r>
    </w:p>
    <w:p>
      <w:pPr/>
      <w:r>
        <w:rPr>
          <w:lang w:val="hi_IN" w:bidi="hi_IN"/>
        </w:rPr>
      </w:r>
      <w:r>
        <w:rPr>
          <w:lang w:val="hi_IN" w:bidi="hi_IN"/>
        </w:rPr>
        <w:t>यित्रो ने यहोवा के बारे में सुना। पहली बार, यित्रो ने एकमात्र सच्चे परमेश्वर यहोवा की स्तुति की। यित्रो ने पहली बार सृष्टि के परमेश्वर को उसी परमेश्वर, यहोवा, एकमात्र सच्चे परमेश्वर के रूप में स्वीकार किया। यहोवा ने इस्राएलियों को बचाया और शक्तिशाली मिस्रियों को हराया। यित्रो यहोवा के साथ एक व्यक्तिगत संबंध बनाता है। यित्रो कहता है "अब मैं जान गया हूँ," जिसका अर्थ है कि मैं पहले नहीं समझता था लेकिन अब मैं समझता हूँ या अब मैं यहोवा को पहचानता हूँ और उससे जुड़ता हूँ। यहोवा ही एकमात्र सच्चा परमेश्वर है और वह उन सभी अन्य देवताओं से ऊँचा है जिनके बारे में यित्रो ने सुना है। यित्रो को विश्वास हो गया है कि यहोवा सर्वोच्च है क्योंकि मूसा ने यित्रो के साथ यह सच्चाई साझा की कि कैसे परमेश्वर ने इस्राएलियों को मिस्रियों से बचाया।</w:t>
      </w:r>
    </w:p>
    <w:p>
      <w:pPr/>
      <w:r>
        <w:rPr>
          <w:lang w:val="hi_IN" w:bidi="hi_IN"/>
        </w:rPr>
      </w:r>
      <w:r>
        <w:rPr>
          <w:lang w:val="hi_IN" w:bidi="hi_IN"/>
        </w:rPr>
        <w:t>इसके बाद, यित्रो मूसा के साथ सृष्टि के परमेश्वर का सम्मान करने का फैसला करता है, जो उसके परिवार का हिस्सा है। यित्रो एक पशु लाया ताकि उसे पूरी तरह से जलाया जा सके। प्राचीन काल में, लोग अक्सर देवताओं के लिए बलि चढ़ाते थे ताकि वे दिखा सकें कि वे देवता की ओर मुड़ रहे हैं और उनके प्रति विश्वासयोग्य रहना चाहते हैं। हालाँकि इस्राएली अभी तक यहोवा की बलिदान प्रणाली के बारे में सब कुछ नहीं जानते थे, फिर भी लोग समझते थे कि किसी को मरना चाहिए ताकि लोग जीवित रह सकें। हम पहले के भागों से जानते हैं कि यित्रो के पास भेड़ और बकरियाँ थीं, इसलिए यह संभव है कि वह जो पशु लाया था वह भेड़ या बकरी थी। यित्रो परमेश्वर को बलिदान करने के लिए अन्य भेंट भी लाया। भेंट स्पष्ट नहीं हैं, लेकिन वे अनाज या रोटी हो सकती हैं। मूसा का भाई हारून और अन्य इस्राएली पुरनिए परमेश्वर की वेदी पर परमेश्वर के प्रति इस धन्यवाद में सम्मिलित हुए। हारून, इस्राएली पुरनिए, मूसा और यित्रो ने परमेश्वर के सामने एक साथ आराधना की और पवित्र भोजन किया। वह भोजन दो जन-समूहों के बीच यहोवा के सामने एक होकर की गई आराधना थी। यह भोजन यह दिखाने के लिए महत्वपूर्ण था कि अलग-अलग लोगों के समूह एक साथ परमेश्वर की आराधना कर सकते हैं। उस भोजन ने यह भी दिखाया कि इस्राएली अगुवों ने यित्रो को इस्राएल के साथ संगति या समुदाय में स्वीकार कर लिया।</w:t>
      </w:r>
    </w:p>
    <w:p>
      <w:pPr>
        <w:pStyle w:val="ListBullet"/>
        <w:spacing w:line="240" w:lineRule="auto"/>
        <w:ind w:left="720"/>
      </w:pPr>
      <w:r>
        <w:rPr>
          <w:lang w:val="hi_IN" w:bidi="hi_IN"/>
        </w:rPr>
      </w:r>
      <w:r>
        <w:rPr>
          <w:lang w:val="hi_IN" w:bidi="hi_IN"/>
        </w:rPr>
        <w:t>यहाँ रुकें और समूह में इस प्रश्न पर चर्चा करें: अब तक केवल मूसा ने यित्रो से बात की थी। अब हारून यित्रो से मिलता है। हारून आज़ाद हुए इस्राएलियों के लिए पहला महायाजक बनेगा। शायद हारून ने यित्रो के लिए परमेश्वर को चढ़ाए जाने वाले बलिदानों की देखरेख की थी।</w:t>
      </w:r>
    </w:p>
    <w:p>
      <w:pPr>
        <w:pStyle w:val="ListBullet"/>
        <w:spacing w:line="240" w:lineRule="auto"/>
        <w:ind w:left="720"/>
      </w:pPr>
      <w:r>
        <w:rPr>
          <w:lang w:val="hi_IN" w:bidi="hi_IN"/>
        </w:rPr>
      </w:r>
      <w:r>
        <w:rPr>
          <w:lang w:val="hi_IN" w:bidi="hi_IN"/>
        </w:rPr>
        <w:t>ऑडियो को यहाँ रोकें।</w:t>
      </w:r>
    </w:p>
    <w:p>
      <w:pPr/>
      <w:r>
        <w:rPr>
          <w:lang w:val="hi_IN" w:bidi="hi_IN"/>
        </w:rPr>
      </w:r>
      <w:r>
        <w:rPr>
          <w:lang w:val="hi_IN" w:bidi="hi_IN"/>
        </w:rPr>
        <w:t>यहाँ रुकें और समूह में इस प्रश्न पर चर्चा करें: उन लोगों ने एक साथ परमेश्वर की आराधना करने के लिए परमेश्वर के सामने एक विशेष भोजन किया।</w:t>
      </w:r>
      <w:r>
        <w:rPr>
          <w:lang w:val="hi_IN" w:bidi="hi_IN"/>
        </w:rPr>
      </w:r>
    </w:p>
    <w:p>
      <w:pPr>
        <w:pStyle w:val="Heading3"/>
      </w:pPr>
      <w:r>
        <w:rPr>
          <w:lang w:val="hi_IN" w:bidi="hi_IN"/>
        </w:rPr>
        <w:t>घटनाओं को समझाना</w:t>
      </w:r>
    </w:p>
    <w:p>
      <w:pPr/>
      <w:r>
        <w:rPr>
          <w:lang w:val="hi_IN" w:bidi="hi_IN"/>
        </w:rPr>
      </w:r>
      <w:r>
        <w:rPr>
          <w:lang w:val="hi_IN" w:bidi="hi_IN"/>
        </w:rPr>
        <w:t xml:space="preserve">निर्गमन 18:1–12 का ऑडियो संस्करण सबसे आसानी से समझ में आने वाले अनुवाद में सुनें। </w:t>
      </w:r>
    </w:p>
    <w:p>
      <w:pPr/>
      <w:r>
        <w:rPr>
          <w:lang w:val="hi_IN" w:bidi="hi_IN"/>
        </w:rPr>
      </w:r>
      <w:r>
        <w:rPr>
          <w:lang w:val="hi_IN" w:bidi="hi_IN"/>
        </w:rPr>
        <w:t>इस चरण में, समूह इस भाग के दृश्यों, पात्रों, और परिवेश को परिभाषित करेगा। फिर समूह इस भाग की कल्पना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इस भाग से पहले, मूसा ने अपनी पत्नी और दो पुत्रों को अपनी पत्नी के पिता यित्रो के साथ रहने के लिए भेज दिया था। इस भाग में, यित्रो ने उन सभी कामों के बारे में सुना जो परमेश्वर ने मूसा और इस्राएलियों को मिस्रियों से छुड़ाने के लिए किए थे। यित्रो ने सुना कि यहोवा इस्राएल को मिस्र से बाहर निकाल लाया है। यित्रो मूसा को एक संदेश भेजता है। यित्रो ने मूसा से कहा कि वह आ रहा है और सिप्पोरा और दोनों बेटों को भी साथ ला रहा है। मूसा यित्रो का स्वागत करने के लिए अपने तम्बू से बाहर निकलता है। मूसा और यित्रो दोनों एक-दूसरे से पूछते हैं कि वे कैसे हैं, या क्या वे कुशल से हैं या स्वस्थ हैं। मूसा और यित्रो मूसा के तम्बू में जाते हैं।</w:t>
      </w:r>
    </w:p>
    <w:p>
      <w:pPr/>
      <w:r>
        <w:rPr>
          <w:lang w:val="hi_IN" w:bidi="hi_IN"/>
        </w:rPr>
      </w:r>
      <w:r>
        <w:rPr>
          <w:b/>
          <w:lang w:val="hi_IN" w:bidi="hi_IN"/>
        </w:rPr>
        <w:t>दूसरे दृश्य में:</w:t>
      </w:r>
      <w:r>
        <w:rPr>
          <w:lang w:val="hi_IN" w:bidi="hi_IN"/>
        </w:rPr>
        <w:t xml:space="preserve"> तंबू के भीतर, मूसा यित्रो के साथ यहोवा की कहानियाँ साझा करता है। मूसा यित्रो को वे सभी रीतियाँ बताता है जिनसे यहोवा ने इस्राएलियों की रक्षा की। यहोवा ने फ़िरौन और मिस्रियों को दंड दिया। यहोवा ने इस्राएलियों को मिस्रियों से छुड़ाया। यित्रो आनन्दित होता है क्योंकि यहोवा ने इस्राएल को फ़िरौन और मिस्र से बचाने के लिए बहुत भलाई के काम किए। यित्रो यहोवा को धन्य कहता है। यित्रो समझ जाता है कि यहोवा उन सभी देवताओं से बड़ा है जिनके बारे में वह जानता है।</w:t>
      </w:r>
    </w:p>
    <w:p>
      <w:pPr/>
      <w:r>
        <w:rPr>
          <w:lang w:val="hi_IN" w:bidi="hi_IN"/>
        </w:rPr>
      </w:r>
      <w:r>
        <w:rPr>
          <w:b/>
          <w:lang w:val="hi_IN" w:bidi="hi_IN"/>
        </w:rPr>
        <w:t>तीसरे दृश्य में:</w:t>
      </w:r>
      <w:r>
        <w:rPr>
          <w:lang w:val="hi_IN" w:bidi="hi_IN"/>
        </w:rPr>
        <w:t xml:space="preserve"> इसके बाद, यित्रो यहोवा का आदर करने के लिए एक बलिदान चढ़ाना चाहता है। यित्रो बलिदान के लिए पशु और अन्य वस्तुएँ लाता है, जैसे कि अन्न, रोटी या दाखरस। हालाँकि हारून शायद अभी तक आधिकारिक तौर पर इस्राएल का महायाजक नहीं है, लेकिन वह बलिदान में शामिल होता है। इस्राएल के पुरनिए और सम्मानित पुरुष भी बलिदान के लिए मूसा, यित्रो और हारून के साथ शामिल होते हैं। बलिदान उस विशेष स्थान पर होता है जहाँ इस्राएली यहोवा को बलिदान चढ़ाते हैं। ये पुरुष आराधना के अनुभव के भाग के रूप में एक साथ भोजन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यित्रो</w:t>
      </w:r>
    </w:p>
    <w:p>
      <w:pPr>
        <w:pStyle w:val="ListBullet"/>
        <w:spacing w:line="240" w:lineRule="auto"/>
        <w:ind w:left="720"/>
      </w:pPr>
      <w:r>
        <w:rPr>
          <w:lang w:val="hi_IN" w:bidi="hi_IN"/>
        </w:rPr>
      </w:r>
      <w:r>
        <w:rPr>
          <w:lang w:val="hi_IN" w:bidi="hi_IN"/>
        </w:rPr>
        <w:t>सिप्पोरा दोनों पुत्रों के साथ (यित्रो के साथ यात्रा करते हैं लेकिन इस भाग में बोलते नहीं हैं)</w:t>
      </w:r>
    </w:p>
    <w:p>
      <w:pPr>
        <w:pStyle w:val="ListBullet"/>
        <w:spacing w:line="240" w:lineRule="auto"/>
        <w:ind w:left="720"/>
      </w:pPr>
      <w:r>
        <w:rPr>
          <w:lang w:val="hi_IN" w:bidi="hi_IN"/>
        </w:rPr>
      </w:r>
      <w:r>
        <w:rPr>
          <w:lang w:val="hi_IN" w:bidi="hi_IN"/>
        </w:rPr>
        <w:t>हारून (इस भाग में बोलता नहीं है)</w:t>
      </w:r>
    </w:p>
    <w:p>
      <w:pPr>
        <w:pStyle w:val="ListBullet"/>
        <w:spacing w:line="240" w:lineRule="auto"/>
        <w:ind w:left="720"/>
      </w:pPr>
      <w:r>
        <w:rPr>
          <w:lang w:val="hi_IN" w:bidi="hi_IN"/>
        </w:rPr>
      </w:r>
      <w:r>
        <w:rPr>
          <w:lang w:val="hi_IN" w:bidi="hi_IN"/>
        </w:rPr>
        <w:t>इस्राएल के पुरनिए (बात नहीं करते)</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पात्र अलग-अलग स्थानों पर हैं। दूर दक्षिण-पूर्व में, मिद्यान देश में, यित्रो, सिप्पोरा और उसके दो पुत्र हैं। मूसा ने अपनी पत्नी सिप्पोरा और उसके दो पुत्रों को इस भाग से बहुत पहले यित्रो के पास रहने के लिए भेज दिया था। इस भाग की शुरुआत में, यित्रो को मूसा और मिस्र में इस्राएलियों के बारे में समाचार सुनने को मिलता है।</w:t>
      </w:r>
    </w:p>
    <w:p>
      <w:pPr/>
      <w:r>
        <w:rPr>
          <w:lang w:val="hi_IN" w:bidi="hi_IN"/>
        </w:rPr>
      </w:r>
      <w:r>
        <w:rPr>
          <w:lang w:val="hi_IN" w:bidi="hi_IN"/>
        </w:rPr>
        <w:t>मूसा, हारून और इस्राएल के पुरनिए पश्चिम में हैं, नील नदी के पास, लाल सागर के ऊपर या पास हैं। मूसा और इस्राएली सीनै पर्वत की ओर दक्षिण-पूर्व दिशा में यात्रा करते हैं। सीनै पर्वत की ओर यात्रा करते समय, इस भाग से ठीक पहले इस्राएलियों ने अमालेकियों से युद्ध किया। सीनै पर्वत मिस्र और मिद्यान के बीच है। ध्यान दें कि इस्राएली मिद्यान नहीं जाते। यह स्पष्ट नहीं है कि यित्रो को मूसा और इस्राएलियों के बारे में समाचार कैसे मिला।</w:t>
      </w:r>
    </w:p>
    <w:p>
      <w:pPr/>
      <w:r>
        <w:rPr>
          <w:lang w:val="hi_IN" w:bidi="hi_IN"/>
        </w:rPr>
      </w:r>
      <w:r>
        <w:rPr>
          <w:lang w:val="hi_IN" w:bidi="hi_IN"/>
        </w:rPr>
        <w:t xml:space="preserve">यहाँ रुकें और एक नक्शे को देखें: </w:t>
      </w:r>
      <w:r>
        <w:rPr>
          <w:lang w:val="hi_IN" w:bidi="hi_IN"/>
        </w:rPr>
        <w:t>सीनै प्रायद्वीप और मिद्यान क्षेत्र</w:t>
      </w:r>
      <w:r>
        <w:rPr>
          <w:lang w:val="hi_IN" w:bidi="hi_IN"/>
        </w:rPr>
        <w:t xml:space="preserve"> का नक्शा देखें। ध्यान दें कि इस्राएली और यित्रो दोनों ही नक्शे के बीच की ओर, सीनै पर्वत के पास आ रहे हैं। नक्शे का मध्य भाग सीनै पर्वत का पारम्परिक स्थान माना जाता है, पर सम्भव है कि सीनै पर्वत किसी दूसरे स्थान पर रहा हो। सीनै पर्वत एक बहुत बड़ा पर्वत है। सम्भव है कि उस समय यह बहुत प्रसिद्ध रहा हो। इस ऑडियो को यहाँ रोकें।</w:t>
      </w:r>
    </w:p>
    <w:p>
      <w:pPr/>
      <w:r>
        <w:rPr>
          <w:lang w:val="hi_IN" w:bidi="hi_IN"/>
        </w:rPr>
      </w:r>
      <w:r>
        <w:rPr>
          <w:lang w:val="hi_IN" w:bidi="hi_IN"/>
        </w:rPr>
        <w:t>यहाँ रुकें और नीचे दिए गए प्रश्न पर चर्चा करें: लोग अलग-अलग तरीकों से संदेश भेजते हैं। आप इतनी दूर तक संदेश पहुँचाने की बात को कैसे समझाएँगे? ऑडियो रिकॉर्डिंग को यहाँ रोकें।</w:t>
      </w:r>
    </w:p>
    <w:p>
      <w:pPr/>
      <w:r>
        <w:rPr>
          <w:lang w:val="hi_IN" w:bidi="hi_IN"/>
        </w:rPr>
      </w:r>
      <w:r>
        <w:rPr>
          <w:lang w:val="hi_IN" w:bidi="hi_IN"/>
        </w:rPr>
        <w:t>अब हम मूसा के परिवार के बारे में सुनते हैं और यह भी कि इस कहानी से पहले मूसा ने अपने पुत्रों के नाम कैसे रखे थे। उनके नाम बताते हैं कि मूसा के जीवन में क्या हुआ था। मूसा कहता है कि परमेश्वर ने उसे "फ़िरौन की तलवार" से बचाया। तलवार एक लंबा चाकू होती है जिसका प्रयोग लोग पशुओं या अन्य लोगों को मारने के लिए करते हैं। “फ़िरौन की तलवार” एक विशेष वाक्य है जिसका अर्थ है कि परमेश्वर ने मूसा को फ़िरौन के द्वारा मारे जाने से बचाया।</w:t>
      </w:r>
    </w:p>
    <w:p>
      <w:pPr/>
      <w:r>
        <w:rPr>
          <w:lang w:val="hi_IN" w:bidi="hi_IN"/>
        </w:rPr>
      </w:r>
      <w:r>
        <w:rPr>
          <w:lang w:val="hi_IN" w:bidi="hi_IN"/>
        </w:rPr>
        <w:t>यहाँ रुकें और नीचे दिए गए प्रश्न पर चर्चा करें: आप यह कैसे समझाएँगे कि उन लड़कों के नामों का अर्थ है? आप यह कैसे बताएँगे कि उनके अर्थ मूसा के जीवन की उन कहानियों से जुड़े हैं जो इस कहानी से पहले हुई हैं? इस ऑडियो को यहाँ रोकें।</w:t>
      </w:r>
    </w:p>
    <w:p>
      <w:pPr/>
      <w:r>
        <w:rPr>
          <w:lang w:val="hi_IN" w:bidi="hi_IN"/>
        </w:rPr>
      </w:r>
      <w:r>
        <w:rPr>
          <w:lang w:val="hi_IN" w:bidi="hi_IN"/>
        </w:rPr>
        <w:t>मूसा पहले सीनै पर्वत के पास पहुँचता है। यित्रो मिद्यानियों का याजक है। मिद्यान में उसका बहुत आदर किया जाता है। यित्रो ने मूसा को पहले ही संदेश भेज दिया कि यित्रो, सिप्पोरा और दोनों पुत्र मूसा से मिलने आ रहे हैं। जब यित्रो डेरे में पहुँचा, तो किसी ने मूसा को बताया, और मूसा यित्रो का स्वागत करने के लिए अपने तम्बू से बाहर निकला। मूसा ने यित्रो के आगे झुककर प्रणाम किया। मूसा ने यित्रो को चूमा। मूसा और यित्रो ने एक-दूसरे की शांति, एक-दूसरे के स्वास्थ्य, या एक-दूसरे के हाल के बारे में पूछा। मूसा ने अपना सिर यित्रो के सिर से नीचे झुकाया। मूसा शायद यित्रो के सामने झुका और अपना सिर धरती से छुआया ताकि वह अपनी पत्नी के पिता और मिद्यान के याजक के प्रति अपना आदर और सम्मान प्रकट कर सके। मूसा ने लोगों की रीति के कारण सिप्पोरा या अपने पुत्रों से पहले यित्रो का अभिवादन किया।</w:t>
      </w:r>
    </w:p>
    <w:p>
      <w:pPr/>
      <w:r>
        <w:rPr>
          <w:lang w:val="hi_IN" w:bidi="hi_IN"/>
        </w:rPr>
      </w:r>
      <w:r>
        <w:rPr>
          <w:lang w:val="hi_IN" w:bidi="hi_IN"/>
        </w:rPr>
        <w:t>यहाँ रुकें और समूह में इस पर चर्चा करें: आपकी भाषा या संस्कृति में लोग सम्मान कैसे दिखाते हैं? लोग उन परिवार के सदस्यों का अभिवादन कैसे करते हैं जिनसे वे बहुत समय से नहीं मिले हैं? मूसा ने यित्रो के गाल पर चूमा। यह चुंबन केवल अभिवादन के लिए मित्रता का चुम्बन था। हो सकता है कि उसने गाल या गाल के पास की हवा को हल्के से छुआ हो। आप अपनी भाषा में मूसा और यित्रो के बीच चुम्बन को कैसे दिखाएँगे? इस ऑडियो को यहाँ रोकें।</w:t>
      </w:r>
    </w:p>
    <w:p>
      <w:pPr/>
      <w:r>
        <w:rPr>
          <w:lang w:val="hi_IN" w:bidi="hi_IN"/>
        </w:rPr>
      </w:r>
      <w:r>
        <w:rPr>
          <w:lang w:val="hi_IN" w:bidi="hi_IN"/>
        </w:rPr>
        <w:t>बाइबल यह नहीं बताती कि मूसा ने सिप्पोरा या अपने पुत्रों का अभिवादन किया। सिप्पोरा और दोनों पुत्र तम्बू के बाहर ही रहे। उस समय संस्कृति में, पुरुषों और स्त्रियों के अलग-अलग तम्बू होते थे। इस भाग में, यह स्पष्ट नहीं है कि मूसा ने अपनी पत्नी सिप्पोरा और पुत्रों के लिए अलग तम्बू तैयार किया था या नहीं, पर सम्भव है कि वे किसी दूसरे तम्बू में ठहरे हों। इस कहानी में मूसा अपनी पत्नी और पुत्रों का अभिवादन करता हुआ नहीं दिखाया गया, पर सम्भव है कि उसने बाद में उस समय की रीति के अनुसार उनसे भेंट की हो।</w:t>
      </w:r>
    </w:p>
    <w:p>
      <w:pPr/>
      <w:r>
        <w:rPr>
          <w:lang w:val="hi_IN" w:bidi="hi_IN"/>
        </w:rPr>
      </w:r>
      <w:r>
        <w:rPr>
          <w:lang w:val="hi_IN" w:bidi="hi_IN"/>
        </w:rPr>
        <w:t>दूसरा दृश्य मूसा और यित्रो के मूसा के तम्बू के भीतर होने से शुरू होता है। मूसा यित्रो को यहोवा के बारे में बताता है। यहोवा फ़िरौन और मिस्र से अधिक शक्तिशाली सिद्ध हुआ। मूसा पहले के भागों में यहोवा द्वारा चमत्कार करने के बारे में बात करता है। मूसा सच्चाई बताता है और दुखदाई घटनाओं को भी नहीं छिपाता। यहोवा ने मिस्र में भी और मिस्र से निकलने के बाद भी बार-बार इस्राएल को बचाया। मूसा ने यित्रो को बताया कि कैसे यहोवा ने इस्राएल को परेशानियों और भयानक समस्याओं से बचाया।</w:t>
      </w:r>
    </w:p>
    <w:p>
      <w:pPr/>
      <w:r>
        <w:rPr>
          <w:lang w:val="hi_IN" w:bidi="hi_IN"/>
        </w:rPr>
      </w:r>
      <w:r>
        <w:rPr>
          <w:lang w:val="hi_IN" w:bidi="hi_IN"/>
        </w:rPr>
        <w:t>यहाँ रुकें और चर्चा करें: यह स्पष्ट नहीं है कि तम्बू के भीतर क्या-क्या था। मूसा एक अच्छा मेजबान रहा होगा क्योंकि मूसा ने अपने घर में आए अतिथि के साथ सब कुछ साझा किया। मान लीजिए कि आप मेजबान हैं या आपके घर में कोई महत्वपूर्ण अतिथि आया है। आप क्या करेंगे? रेगिस्तान में गर्मी थी और तम्बू की छाया में ठंडक थी। एक लंबी यात्रा के बाद आप किस तरह के काम करते हैं? इस ऑडियो को यहाँ रोकें।</w:t>
      </w:r>
    </w:p>
    <w:p>
      <w:pPr/>
      <w:r>
        <w:rPr>
          <w:lang w:val="hi_IN" w:bidi="hi_IN"/>
        </w:rPr>
      </w:r>
      <w:r>
        <w:rPr>
          <w:lang w:val="hi_IN" w:bidi="hi_IN"/>
        </w:rPr>
        <w:t>यहाँ रुकें और समूह में इस प्रश्न पर चर्चा करें: आपकी संस्कृति में, दो मित्र बात करते समय तम्बू में कहाँ बैठते हैं? मूसा यित्रो की बहुत परवाह करता है। आप कैसे दिखाएँगे कि आप अपने अतिथि की बहुत परवाह करते हैं? मूसा यित्रो के साथ यहोवा के बारे में बहुत महत्वपूर्ण समाचार साझा करना चाहता है। मूसा चाहता है कि यित्रो यहोवा के बारे में और अधिक समझे। मूसा यित्रो को आरामदायक महसूस कराने के लिए क्या कर सकता है, ताकि यित्रो यहोवा के बारे में ध्यान से सुने और जानें? ऑडियो रिकॉर्डिंग को यहाँ रोकें।</w:t>
      </w:r>
    </w:p>
    <w:p>
      <w:pPr/>
      <w:r>
        <w:rPr>
          <w:lang w:val="hi_IN" w:bidi="hi_IN"/>
        </w:rPr>
      </w:r>
      <w:r>
        <w:rPr>
          <w:lang w:val="hi_IN" w:bidi="hi_IN"/>
        </w:rPr>
        <w:t>दूसरे दृश्य का अंत यित्रो के यहोवा की जीत पर आनन्द करने के साथ होता है। यहोवा ने फ़िरौन और मिस्रियों को हराया। यहोवा ने इस्राएल को बचाया। यित्रो ने यहोवा को धन्य कहा। यित्रो कहता है कि यहोवा इस्राएल को अभिमानी फ़िरौन और मिस्रियों की मुट्ठी में से छुड़ाया है। यित्रो ने जान लिया कि यहोवा उन सभी देवताओं से बड़ा है जिनकी उपासना लोग करते हैं।</w:t>
      </w:r>
    </w:p>
    <w:p>
      <w:pPr/>
      <w:r>
        <w:rPr>
          <w:lang w:val="hi_IN" w:bidi="hi_IN"/>
        </w:rPr>
      </w:r>
      <w:r>
        <w:rPr>
          <w:lang w:val="hi_IN" w:bidi="hi_IN"/>
        </w:rPr>
        <w:t>तीसरा दृश्य यित्रो के यहोवा का आदर करने के लिए बलिदान चढ़ाने की इच्छा से आरम्भ होता है। यित्रो बलिदान करने के लिए एक पूरा पशु लिया या लाया। बाइबल यह नहीं कहती है कि यित्रो ने पशु को मार डाला। यित्रो, मूसा या हारून ने उस पशु को बलिदान किया हो। हारून एक दिन इस्राएलियों का महायाजक होगा, इसलिए शायद हारून ने ही पशु को बलिदान किया था। हारून और इस्राएली पुरनिए मूसा और यित्रो के साथ शामिल होने के लिए आए। अब मिद्यानी यित्रो, जो मूसा का परिवार है और इस्राएल का एक दूर का रिश्तेदार है, इस्राएलियों के साथ एक परिवार की तरह सृष्टि के परमेश्वर की आराधना करेंगे।</w:t>
      </w:r>
    </w:p>
    <w:p>
      <w:pPr/>
      <w:r>
        <w:rPr>
          <w:lang w:val="hi_IN" w:bidi="hi_IN"/>
        </w:rPr>
      </w:r>
      <w:r>
        <w:rPr>
          <w:lang w:val="hi_IN" w:bidi="hi_IN"/>
        </w:rPr>
        <w:t>उन्होंने जो पूरा पशु बलिदान किया वह शायद भेड़ या बकरी थी, क्योंकि हम जानते हैं कि यित्रो के पास भेड़ और बकरियाँ थीं। यित्रो ने अन्य बलिदान चढ़ाए। अन्य बलिदान पशु, अनाज, रोटी या दाखरस हो सकते हैं। अन्य पशु या अनाज पूरे पशु की तरह पूरी तरह से नहीं जलाए गए थे, इसलिए यित्रो, मूसा, हारून और पुरनिए इस्राएली आराधना के भाग के रूप में उन पशुओं में से कुछ को एक साथ खा सकें। आराधना के भोजन के दौरानमिद्यानी यित्रो और इस्राएली एक हो गए। यह महत्वपूर्ण है क्योंकि मिद्यानी और इस्राएली दोनों बहुत पहले से अब्राहम के वंशज थे।</w:t>
      </w:r>
    </w:p>
    <w:p>
      <w:pPr/>
      <w:r>
        <w:rPr>
          <w:lang w:val="hi_IN" w:bidi="hi_IN"/>
        </w:rPr>
      </w:r>
      <w:r>
        <w:rPr>
          <w:lang w:val="hi_IN" w:bidi="hi_IN"/>
        </w:rPr>
        <w:t>यहाँ रुकें और चर्चा करें: यित्रो ने यह स्वीकार किया कि यहोवा ही उद्धारकर्ता परमेश्वर है। यित्रो यहोवा को मान्यता देना या उसका आदर करना चाहता था क्योंकि यित्रो समझ गया है कि यहोवा ही सबसे महान है। आपकी संस्कृति में लोग सम्मान कैसे दिखाते हैं? लोग यह कैसे दिखाते हैं कि उन्होंने किसी नए और अद्भुत विचार को समझ लिया है? बहुत से लोग मानते हैं कि इस कहानी में यित्रो ने यहोवा को एकलौते सच्चे परमेश्वर के रूप में स्वीकार किया होगा। यित्रो यहोवा के विषय में उत्साहित है। आप यहोवा के लिए और यहोवा की विजयों के लिए उत्साह कैसे दिखाएँगे जिन्हें यित्रो समझ गया है?</w:t>
      </w:r>
    </w:p>
    <w:p>
      <w:pPr/>
      <w:r>
        <w:rPr>
          <w:lang w:val="hi_IN" w:bidi="hi_IN"/>
        </w:rPr>
      </w:r>
      <w:r>
        <w:rPr>
          <w:lang w:val="hi_IN" w:bidi="hi_IN"/>
        </w:rPr>
        <w:t>यित्रो, मूसा, हारून और पुरनियों ने परमेश्वर की उपस्थिति में एक साथ भोजन किया। इसका अर्थ है कि उनका भोजन एक साथ परमेश्वर की आराधना करने का कार्य था।</w:t>
      </w:r>
    </w:p>
    <w:p>
      <w:pPr/>
      <w:r>
        <w:rPr>
          <w:lang w:val="hi_IN" w:bidi="hi_IN"/>
        </w:rPr>
      </w:r>
      <w:r>
        <w:rPr>
          <w:lang w:val="hi_IN" w:bidi="hi_IN"/>
        </w:rPr>
        <w:t>यहाँ रुकें और समूह में चर्चा करें: आप आराधना भोजन का अभिनय कैसे करेंगे? आप "परमेश्वर की उपस्थिति में" एक साथ भोजन करने के बारे में कैसे बात करेंगे?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 xml:space="preserve">निर्गमन 18:1–12 का ऑडियो संस्करण सबसे आसानी से समझ में आने वाले अनुवाद में सुनें। </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यित्रो</w:t>
      </w:r>
    </w:p>
    <w:p>
      <w:pPr>
        <w:pStyle w:val="ListBullet"/>
        <w:spacing w:line="240" w:lineRule="auto"/>
        <w:ind w:left="720"/>
      </w:pPr>
      <w:r>
        <w:rPr>
          <w:lang w:val="hi_IN" w:bidi="hi_IN"/>
        </w:rPr>
      </w:r>
      <w:r>
        <w:rPr>
          <w:lang w:val="hi_IN" w:bidi="hi_IN"/>
        </w:rPr>
        <w:t>सिप्पोरा दोनों बेटों के साथ (यित्रो के साथ यात्रा करते हैं परंतु इस भाग में बोलते नहीं हैं)</w:t>
      </w:r>
    </w:p>
    <w:p>
      <w:pPr>
        <w:pStyle w:val="ListBullet"/>
        <w:spacing w:line="240" w:lineRule="auto"/>
        <w:ind w:left="720"/>
      </w:pPr>
      <w:r>
        <w:rPr>
          <w:lang w:val="hi_IN" w:bidi="hi_IN"/>
        </w:rPr>
      </w:r>
      <w:r>
        <w:rPr>
          <w:lang w:val="hi_IN" w:bidi="hi_IN"/>
        </w:rPr>
        <w:t>हारून (इस भाग में बोलता नहीं है)</w:t>
      </w:r>
    </w:p>
    <w:p>
      <w:pPr>
        <w:pStyle w:val="ListBullet"/>
        <w:spacing w:line="240" w:lineRule="auto"/>
        <w:ind w:left="720"/>
      </w:pPr>
      <w:r>
        <w:rPr>
          <w:lang w:val="hi_IN" w:bidi="hi_IN"/>
        </w:rPr>
      </w:r>
      <w:r>
        <w:rPr>
          <w:lang w:val="hi_IN" w:bidi="hi_IN"/>
        </w:rPr>
        <w:t>इस्राएल के पुरनिए (बात न करें)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 रूप में प्रस्तुत करना न भूलें।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नाटक को रोककर उस पात्र की भूमिका निभाने वाले व्यक्ति से पूछें "आप क्या महसूस कर रहे हैं या क्या सोच रहे हैं?" पात्र की भूमिका निभाने वाले व्यक्ति को यह उत्तर देना चाहिए कि अगर वह उस पात्र के स्थान पर होता तो वह कैसा महसूस करता या क्या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जैसे ही पहला दृश्य शुरू होता है, यित्रो, सिप्पोरा और सिप्पोरा के पुत्र पूर्व में मिद्यान में रह रहे हैं। इस भाग से पहले, मूसा ने अपनी पत्नी सिप्पोरा और दोनों बेटों को सिप्पोरा के पिता यित्रो के पास भेज दिया था, जो मिद्यानी लोगों का याजक था। यित्रो सिप्पोरा और दोनों बेटों को मिस्र से यित्रो के साथ रहने के लिए ले गया। इससे पहले, मूसा ने हर बेटे को एक ऐसा नाम दिया था जिसका मूसा के जीवन से जुड़ा एक और मतलब था। मूसा का पहला पुत्र गेर्शोन था, जिसका अर्थ है एक अतिथि, यात्री, या किसी स्थान पर थोड़ी देर के लिए रहने वाला अजनबी। मूसा ने अपने दूसरे पुत्र का नाम एलीएजेर रखा, जिसका अर्थ है कि मूसा के परमेश्वर ने मूसा की सहायता की और उसे फ़िरौन की तलवार से बचाया। फ़िरौन की तलवार से बचाया का अर्थ है कि परमेश्वर ने मूसा को फ़िरौन से बचाया जो उसे पहले मारने की कोशिश कर रहा था।</w:t>
      </w:r>
    </w:p>
    <w:p>
      <w:pPr/>
      <w:r>
        <w:rPr>
          <w:lang w:val="hi_IN" w:bidi="hi_IN"/>
        </w:rPr>
      </w:r>
      <w:r>
        <w:rPr>
          <w:lang w:val="hi_IN" w:bidi="hi_IN"/>
        </w:rPr>
        <w:t>अब, यित्रो सुनता है कि सृष्टि के परमेश्वर ने मूसा और इस्राएलियों के लिए क्या किया है। यित्रो ने सुना कि यहोवा ने मूसा और इस्राएलियों को मिस्र से बाहर निकाल लिया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सिप्पोरा और उनके बेटों की भूमिका निभाने वाले अभिनेता से पूछें, "आपको कैसा लगता है कि आपका पति और बच्चों का पिता मूसा जीवित है और पास ही है?" आप ऐसे उत्तर सुन सकते हैं: “मुझे राहत है कि मूसा जीवित है,” या “हम मूसा से मिलने के लिए उत्सुक हैं क्योंकि हमने उन्हें बहुत लंबे समय से नहीं देखा है।”</w:t>
      </w:r>
    </w:p>
    <w:p>
      <w:pPr>
        <w:pStyle w:val="ListBullet"/>
        <w:spacing w:line="240" w:lineRule="auto"/>
        <w:ind w:left="720"/>
      </w:pPr>
      <w:r>
        <w:rPr>
          <w:lang w:val="hi_IN" w:bidi="hi_IN"/>
        </w:rPr>
      </w:r>
      <w:r>
        <w:rPr>
          <w:lang w:val="hi_IN" w:bidi="hi_IN"/>
        </w:rPr>
        <w:t>सिप्पोरा और उनके बेटों की भूमिका निभाने वाले अभिनेताओं से पूछें, "बेटों के नाम मूसा की सच्ची भावनाओं को कैसे दिखाते हैं?" आप इस तरह के उत्तर सुन सकते हैं, “मूसा मिस्र और मिद्यान में एक अजनबी की तरह महसूस करता था क्योंकि वह इब्री था,” या “मूसा अकेला था क्योंकि मूसा के लिए कभी कोई घर नहीं था,” या “मूसा को पता था कि एक दिन वह प्रतिज्ञा किए गए देश में रहने से पहले एक लम्बी यात्रा करेगा।”</w:t>
      </w:r>
    </w:p>
    <w:p>
      <w:pPr>
        <w:pStyle w:val="ListBullet"/>
        <w:spacing w:line="240" w:lineRule="auto"/>
        <w:ind w:left="720"/>
      </w:pPr>
      <w:r>
        <w:rPr>
          <w:lang w:val="hi_IN" w:bidi="hi_IN"/>
        </w:rPr>
      </w:r>
      <w:r>
        <w:rPr>
          <w:lang w:val="hi_IN" w:bidi="hi_IN"/>
        </w:rPr>
        <w:t>यित्रो की भूमिका निभाने वाले अभिनेता से पूछें कि जब सिप्पोरा और उसके पुत्र यित्रो के साथ रहने आए, तो यित्रो को कैसा महसूस हुआ। आप इस तरह के उत्तर सुन सकते हैं, "मैं अपनी बेटी को देखकर हैरान था। वह एक विवाहित स्त्री और माँ थी। क्या सिप्पोरा और मूसा के बीच कोई अनबन थी?" या "सिप्पोरा मूसा के साथ क्यों नहीं थी? क्या सिप्पोरा और उसके पुत्र खतरे में थे?" या “मैं क्या कर सकता हूँ जिससे सिप्पोरा और पुत्र सुरक्षित और स्वस्थ रहें?”</w:t>
      </w:r>
    </w:p>
    <w:p>
      <w:pPr>
        <w:pStyle w:val="ListBullet"/>
        <w:spacing w:line="240" w:lineRule="auto"/>
        <w:ind w:left="720"/>
      </w:pPr>
      <w:r>
        <w:rPr>
          <w:lang w:val="hi_IN" w:bidi="hi_IN"/>
        </w:rPr>
      </w:r>
      <w:r>
        <w:rPr>
          <w:lang w:val="hi_IN" w:bidi="hi_IN"/>
        </w:rPr>
        <w:t>यित्रो की भूमिका निभाने वाले अभिनेता से पूछें कि यित्रो मूसा के विषय में क्या सोचता था। आप इस तरह के उत्तर सुन सकते हैं, “मुझे मूसा पसंद है और मुझे उसकी याद आती है,” या “मैं आश्चर्यचकित और चिंतित और क्रोधित था कि मूसा ने मेरी बेटी और बेटों को बिना मूसा के सुरक्षा के खतरनाक जंगल में भेज दिया,” या “मुझे पता है कि परमेश्वर ने मूसा को आशीष दी है और मैं यह जानने के लिए उत्सुक हूँ कि मूसा के साथ क्या हो रहा है।”</w:t>
      </w:r>
    </w:p>
    <w:p>
      <w:pPr>
        <w:pStyle w:val="ListBullet"/>
        <w:spacing w:line="240" w:lineRule="auto"/>
        <w:ind w:left="720"/>
      </w:pPr>
      <w:r>
        <w:rPr>
          <w:lang w:val="hi_IN" w:bidi="hi_IN"/>
        </w:rPr>
      </w:r>
      <w:r>
        <w:rPr>
          <w:lang w:val="hi_IN" w:bidi="hi_IN"/>
        </w:rPr>
        <w:t>मूसा की भूमिका निभाने वाले अभिनेता से पूछें कि यित्रो के विषय में क्या सोचता है। आप इस तरह के उत्तर सुन सकते हैं, "मैं अपनी पत्नी के पिता का सम्मान करता हूँ। मैं चाहता हूँ कि वह भी यहोवा को वैसे ही जाने जैसे मैं जानता हूँ," या "मुझे सिप्पोरा और बालकों को सुरक्षित रखने के लिए यित्रो की सहायता चाहिए," या "मैं जानता हूँ कि यित्रो, सिप्पोरा और लड़कों को फ़िरौन से दूर सुरक्षित रख सकता है।"</w:t>
      </w:r>
    </w:p>
    <w:p>
      <w:pPr>
        <w:pStyle w:val="ListBullet"/>
        <w:spacing w:line="240" w:lineRule="auto"/>
        <w:ind w:left="720"/>
      </w:pPr>
      <w:r>
        <w:rPr>
          <w:lang w:val="hi_IN" w:bidi="hi_IN"/>
        </w:rPr>
      </w:r>
      <w:r>
        <w:rPr>
          <w:lang w:val="hi_IN" w:bidi="hi_IN"/>
        </w:rPr>
        <w:t>मूसा की भूमिका निभाने वाले अभिनेता से पूछें कि वह सिप्पोरा और उनके बेटों के बारे में कैसा महसूस करता है। आप इस तरह के उत्तर सुन सकते हैं, “मुझे पता है कि मेरी पत्नी सिप्पोरा एक बुद्धिमान और सक्षम स्त्री है, जो सुरक्षित रूप से रेगिस्तान पार कर सकती है क्योंकि वह जंगल में पली-बढ़ी थी,” या “मैंने सिप्पोरा और लड़कों को दूर भेज दिया ताकि मेरा परिवार दासत्व से मुक्त रहे,” या “मैं सिप्पोरा और अपने दोनों बेटों से बहुत प्रेम करता हूँ और मुझे उनकी बहुत याद आती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अब यित्रो ने सुना कि परमेश्वर ने मूसा और इस्राएलियों की सहायता कैसे की और इस्राएलियों को फ़िरौन और मिस्रियों के हाथ से छुड़ाया। यित्रो सीनै पर्वत पर या उसके पास मूसा से मिलने के लिए यात्रा करता है। यित्रो ने सिप्पोरा और दोनों बेटों को भी साथ लाया। यित्रो मूसा को एक संदेश भेजता है जिसमें वह मूसा को यित्रो, सिप्पोरा और दोनों बेटों की यात्रा योजना बताता है। मूसा संदेश प्राप्त करता है और यित्रो का स्वागत करने के लिए अपने तम्बू से बाहर जाता है। जब मूसा ने यित्रो को देखा, तो वह यित्रो के सामने झुकता है और यित्रो के गाल को चूमता है। यित्रो और मूसा दोनों एक-दूसरे के स्वास्थ्य, या शांति, या एक-दूसरे के हाल के बारे में पूछा।</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यित्रो की भूमिका निभाने वाले अभिनेता से पूछें कि मूसा से मिलने की इतनी लंबी यात्रा के बाद वह कैसा महसूस कर रहा है। आप इस तरह के उत्तर सुन सकते हैं, “मैं मूसा को देखने के लिए घबराया हुआ भी हूँ और उत्साहित भी हूँ। मैंने बहुत सारी रोमांचक कहानियाँ सुनीं, क्या वे कहानियाँ सच हैं?" या "मुझे सम्मानित महसूस होता है कि मूसा ने मुझे सिप्पोरा का पिता होने के रूप में सम्मान दिया। मूसा एक महत्वपूर्ण व्यक्ति है, लेकिन उसने मेरा सम्मान किया।"</w:t>
      </w:r>
    </w:p>
    <w:p>
      <w:pPr>
        <w:pStyle w:val="ListBullet"/>
        <w:spacing w:line="240" w:lineRule="auto"/>
        <w:ind w:left="720"/>
      </w:pPr>
      <w:r>
        <w:rPr>
          <w:lang w:val="hi_IN" w:bidi="hi_IN"/>
        </w:rPr>
      </w:r>
      <w:r>
        <w:rPr>
          <w:lang w:val="hi_IN" w:bidi="hi_IN"/>
        </w:rPr>
        <w:t>मूसा की भूमिका निभाने वाले अभिनेता से पूछें कि इतने लंबे समय और इतने खतरों के बाद अपने परिवार को देखकर मूसा कैसा महसूस करता है। आप इस तरह उत्तर सुन सकते हैं, "मुझे आशा है कि यित्रो ठीक है। यित्रो एक बहुत बूढ़ा व्यक्ति है और उसके लिए यात्रा कठिन होगी। मुझे आश्चर्य और नम्रता महसूस होती है कि यित्रो मुझसे मिलने के लिए यात्रा करके आया, या “मैं अपने परिवार से प्रेम करता हूँ और सम्मान दिखाना चाहता हूँ,” या “मिस्र में उनके बिना रहने के बाद मुझे उनकी बहुत कमी महसूस हुई।”</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दूसरे दृश्य के शुरुआत में, मूसा और यित्रो तंबू में प्रवेश करते हैं। मूसा यित्रो को वे सभी त्रिकोण के बारे में बताता है जिनसे यहोवा मूसा और इस्राएलियों को अभिमानी फ़िरौन और मिस्रियों से बचाता है। यहोवा इस्राएलियों को मिस्रियों से छुड़ाता है। मूसा कठिन अनुभवों के बारे में बताते हैं। मूसा बताता है कि यहोवा चमत्कार से समस्याओं को हल कर रहा है। इसके बाद, यित्रो मिस्र और फ़िरौन पर यहोवा की विजय के विषय में जानकर बहुत खुश हुआ। यित्रो मगन होकर यहोवा को धन्य कहता है। यित्रो गवाही देता है कि यहोवा ने मूसा और इस्राएलियों को फ़िरौन और मिस्रियों के नियंत्रण से छुड़ाया। यित्रो ने घोषणा की कि यहोवा सभी देवताओं में महान है, जिनके बारे में यित्रो ने सुना है।</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मूसा की भूमिका निभाने वाले अभिनेता से पूछें कि वह यित्रो को यहोवा, कठिनाइयों और विजय के बारे में सब कुछ क्यों बता रहा है। आप इस तरह उत्तर सुन सकते हैं, “मेरे इस्राएली लोग और विवाह के द्वारा मेरा मिद्यानी परिवार दोनों विजय की कहानियाँ साझा करना पसंद करते हैं,” या “मैं और यित्रो ऐसे लोगों के समूहों में रहते हैं जहाँ अच्छे मेजबान होने के कारण कहानियाँ साझा करते हैं,” या “मैं अपनी पत्नी के पिता से प्रेम करता हूँ। मैं चाहता हूँ कि वह मेरी तरह यहोवा, एकमात्र सच्चे परमेश्वर को जाने।"</w:t>
      </w:r>
    </w:p>
    <w:p>
      <w:pPr>
        <w:pStyle w:val="ListBullet"/>
        <w:spacing w:line="240" w:lineRule="auto"/>
        <w:ind w:left="720"/>
      </w:pPr>
      <w:r>
        <w:rPr>
          <w:lang w:val="hi_IN" w:bidi="hi_IN"/>
        </w:rPr>
      </w:r>
      <w:r>
        <w:rPr>
          <w:lang w:val="hi_IN" w:bidi="hi_IN"/>
        </w:rPr>
        <w:t>यित्रो की भूमिका निभाने वाले अभिनेता से पूछें कि जब यित्रो कहानियाँ सुनता है, तो वह कैसा महसूस करता है। आप इस तरह उत्तर सुन सकते हैं, "मैं आश्चर्यचकित था," या "मैं यहोवा के बारे में उत्सुक था," या "अब मुझे समझ गया है कि सिप्पोरा मेरे साथ क्यों रहना चाहिए," या "अब मुझे समझ आया है कि यहोवा सबसे महान है।"</w:t>
      </w:r>
    </w:p>
    <w:p>
      <w:pPr>
        <w:pStyle w:val="ListBullet"/>
        <w:spacing w:line="240" w:lineRule="auto"/>
        <w:ind w:left="720"/>
      </w:pPr>
      <w:r>
        <w:rPr>
          <w:lang w:val="hi_IN" w:bidi="hi_IN"/>
        </w:rPr>
      </w:r>
      <w:r>
        <w:rPr>
          <w:lang w:val="hi_IN" w:bidi="hi_IN"/>
        </w:rPr>
        <w:t>यित्रो से पूछें कि अधिक जानने से यित्रो यहोवा को धन्य क्यों कहता है। आप इस तरह उत्तर सुन सकते हैं, "मैं बहुत उत्साहित हूँ। अब मैं मूसा को समझ गया हूँ और इसको भी समझ गया हूँ की क्यों उसने मिस्र वापस जाने का निर्णय लिया," या "मुझे बहुत राहत महसूस हो रही है। यहोवा महान परमेश्वर है जो स्तुति के योग्य है," या "आखिरकार मुझे समझ आया है कि मूसा और अन्य इस्राएली क्यों समर्पित हैं। यहोवा महान और सामर्थी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तीसरा दृश्य यित्रो द्वारा बलिदान के लिए एक पशु लेने से शुरू होता है। हारून और इस्राएल के पुरनिए यित्रो और मूसा के साथ शामिल होते हैं। कोई पशु को बलि देता है। पशु को पूरी तरह जला दिया गया। यित्रो और दूसरे बलिदान चढ़ाता है जैसे की छोटे पशु, या अनाज या दाखरस। दूसरे विशेष बलिदानों के बारे में पता नहीं है। मिद्यानी यित्रो, मूसा, हारून और इस्राएली पुरनियों ने एक साथ एक विशेष भोजन किया। यह भोजन परमेश्वर के सामने आराधना का भोजन था।</w:t>
      </w:r>
    </w:p>
    <w:p>
      <w:pPr>
        <w:pStyle w:val="ListBullet"/>
        <w:spacing w:line="240" w:lineRule="auto"/>
        <w:ind w:left="720"/>
      </w:pPr>
      <w:r>
        <w:rPr>
          <w:lang w:val="hi_IN" w:bidi="hi_IN"/>
        </w:rPr>
      </w:r>
      <w:r>
        <w:rPr>
          <w:lang w:val="hi_IN" w:bidi="hi_IN"/>
        </w:rPr>
        <w:t>नाटक को रोकें।</w:t>
      </w:r>
    </w:p>
    <w:p>
      <w:pPr>
        <w:pStyle w:val="ListBullet"/>
        <w:spacing w:line="240" w:lineRule="auto"/>
        <w:ind w:left="720"/>
      </w:pPr>
      <w:r>
        <w:rPr>
          <w:lang w:val="hi_IN" w:bidi="hi_IN"/>
        </w:rPr>
      </w:r>
      <w:r>
        <w:rPr>
          <w:lang w:val="hi_IN" w:bidi="hi_IN"/>
        </w:rPr>
        <w:t>यित्रो की भूमिका निभाने वाले अभिनेता से पूछें कि वह बलिदान साझा करने के बारे में कैसा महसूस करता है। आप इस तरह उत्तर सुन सकते हैं, "मैं यहोवा को आदर देने में बहुत विनम्र महसूस कर रहा हूँ," या "यहोवा महान है और मैं केवल धन्यवाद कहना चाहता हूँ।"</w:t>
      </w:r>
    </w:p>
    <w:p>
      <w:pPr>
        <w:pStyle w:val="ListBullet"/>
        <w:spacing w:line="240" w:lineRule="auto"/>
        <w:ind w:left="720"/>
      </w:pPr>
      <w:r>
        <w:rPr>
          <w:lang w:val="hi_IN" w:bidi="hi_IN"/>
        </w:rPr>
      </w:r>
      <w:r>
        <w:rPr>
          <w:lang w:val="hi_IN" w:bidi="hi_IN"/>
        </w:rPr>
        <w:t>मूसा से पूछें कि जब मूसा अपनी पत्नी का पिता यित्रो को यहोवा के बारे में और अधिक समझते हुए देखता है और किसी तरह से यहोवा की आराधना करना चाहता है, तो वह कैसा महसूस करता है। आप इस तरह उत्तर सुन सकते हैं, “मुझे यह जानकर विनम्र महसूस हुआ कि मैंने अपनी पत्नी के पिता को अपने परमेश्वर, जो एकमात्र सच्चे परमेश्वर है, जानने मेंसहायता की,” या “मैं एक परिवार के रूप में आराधना करने में खुश हूँ,” या “मुझे खुशी है कि मेरा मिद्यानी परिवार और मेरा इस्राएली परिवार एक ही छत के नीचे हैं।”</w:t>
      </w:r>
    </w:p>
    <w:p>
      <w:pPr>
        <w:pStyle w:val="ListBullet"/>
        <w:spacing w:line="240" w:lineRule="auto"/>
        <w:ind w:left="720"/>
      </w:pPr>
      <w:r>
        <w:rPr>
          <w:lang w:val="hi_IN" w:bidi="hi_IN"/>
        </w:rPr>
      </w:r>
      <w:r>
        <w:rPr>
          <w:lang w:val="hi_IN" w:bidi="hi_IN"/>
        </w:rPr>
        <w:t>हारून की भूमिका निभाने वाले अभिनेता से पूछें कि वह किसी ऐसे व्यक्ति के साथ बलिदान करने के बारे में कैसा महसूस करता है जो यहूदी नहीं है। आप इस तरह उत्तर सुन सकते हैं, "पहले मैं चिंतित था। बाद में मैंने यित्रो के साथ आराधना करना ग्रहण किया," या "मैं खुश था क्योंकि यित्रो एकमात्र सच्चे परमेश्वर यहोवा की परवाह करता था," या "मैं अपने भाई मूसा पर भरोसा करता हूँ। मैं अपने परमेश्वर पर भरोसा करता हूँ।"</w:t>
      </w:r>
    </w:p>
    <w:p>
      <w:pPr>
        <w:pStyle w:val="ListBullet"/>
        <w:spacing w:line="240" w:lineRule="auto"/>
        <w:ind w:left="720"/>
      </w:pPr>
      <w:r>
        <w:rPr>
          <w:lang w:val="hi_IN" w:bidi="hi_IN"/>
        </w:rPr>
      </w:r>
      <w:r>
        <w:rPr>
          <w:lang w:val="hi_IN" w:bidi="hi_IN"/>
        </w:rPr>
        <w:t>पुरनियों से पूछें कि वे मिद्यानी के साथ आराधना करने के बारे में कैसा महसूस करते हैं। आप इस तरह उत्तर सुन सकते हैं, "हमने अभी-अभी मिस्र छोड़ा है और अमालेकियों के साथ युद्ध में बच गए हैं। मिद्यानी यित्रो वह पहला व्यक्ति है जो इस्राएली नहीं है जिसने यहोवा के बारे में जाना है। मुझे उसके बारे में अनिश्चित लगता है, लेकिन खुशी है," या "मैं दूर के चचेरे भाइयों के साथ उसी एकमात्र सच्चे परमेश्वर यहोवा, की आराधना करके खुश हूँ।"</w:t>
      </w:r>
      <w:r>
        <w:rPr>
          <w:lang w:val="hi_IN" w:bidi="hi_IN"/>
        </w:rPr>
      </w:r>
    </w:p>
    <w:p>
      <w:pPr>
        <w:pStyle w:val="Heading3"/>
      </w:pPr>
      <w:r>
        <w:rPr>
          <w:lang w:val="hi_IN" w:bidi="hi_IN"/>
        </w:rPr>
        <w:t>आवश्यक जानकारी</w:t>
      </w:r>
    </w:p>
    <w:p>
      <w:pPr/>
      <w:r>
        <w:rPr>
          <w:lang w:val="hi_IN" w:bidi="hi_IN"/>
        </w:rPr>
      </w:r>
      <w:r>
        <w:rPr>
          <w:lang w:val="hi_IN" w:bidi="hi_IN"/>
        </w:rPr>
        <w:t xml:space="preserve">निर्गमन 18:1–12 का ऑडियो संस्करण सबसे आसानी से समझ में आने वाले अनुवाद में सुनें। </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यह कहानी मूसा को उसकी पत्नी, बच्चों और ससुर यित्रो से फिर से मिलाती है।</w:t>
      </w:r>
    </w:p>
    <w:p>
      <w:pPr/>
      <w:r>
        <w:rPr>
          <w:lang w:val="hi_IN" w:bidi="hi_IN"/>
        </w:rPr>
      </w:r>
      <w:r>
        <w:rPr>
          <w:lang w:val="hi_IN" w:bidi="hi_IN"/>
        </w:rPr>
        <w:t xml:space="preserve">कहानी की शुरुआत यित्रो के दोबारा परिचय से होती है। यित्रो मूसा का ससुर, या मूसा की पत्नी सिप्पोरा का पिता है। यित्रो एक मिद्यानी था। इस कहानी में, यित्रो एक देवता की आराधना करता था और एक </w:t>
      </w:r>
      <w:r>
        <w:rPr>
          <w:b/>
          <w:lang w:val="hi_IN" w:bidi="hi_IN"/>
        </w:rPr>
        <w:t>याजक</w:t>
      </w:r>
      <w:r>
        <w:rPr>
          <w:lang w:val="hi_IN" w:bidi="hi_IN"/>
        </w:rPr>
        <w:t xml:space="preserve"> था, जिसका अर्थ है मिद्यानी के वंशजों का एक धार्मिक अगुवा। कृपया ध्यान दें कि यित्रो यहोवा का याजक नहीं था। इस भाग से पहले यह स्पष्ट नहीं है कि यित्रो यहोवा को पूरी तरह से जानता था या यित्रो यहोवा के बारे में केवल थोड़ा ही जानता था। इस भाग से पहले, हो सकता है यित्रो यहोवा को बिल्कुल नहीं जानता था। याजक शब्द का अनुवाद उसी तरह करें जैसे आपने पहले किया है, और </w:t>
      </w:r>
      <w:r>
        <w:rPr>
          <w:b/>
          <w:lang w:val="hi_IN" w:bidi="hi_IN"/>
        </w:rPr>
        <w:t>याजक</w:t>
      </w:r>
      <w:r>
        <w:rPr>
          <w:lang w:val="hi_IN" w:bidi="hi_IN"/>
        </w:rPr>
        <w:t xml:space="preserve"> के बारे में अधिक जानकारी के लिए, मुख्य शब्दावली देखें।</w:t>
      </w:r>
    </w:p>
    <w:p>
      <w:pPr/>
      <w:r>
        <w:rPr>
          <w:lang w:val="hi_IN" w:bidi="hi_IN"/>
        </w:rPr>
      </w:r>
      <w:r>
        <w:rPr>
          <w:lang w:val="hi_IN" w:bidi="hi_IN"/>
        </w:rPr>
        <w:t xml:space="preserve">इस भाग में, लेखक </w:t>
      </w:r>
      <w:r>
        <w:rPr>
          <w:b/>
          <w:lang w:val="hi_IN" w:bidi="hi_IN"/>
        </w:rPr>
        <w:t>इस्राएलियों</w:t>
      </w:r>
      <w:r>
        <w:rPr>
          <w:lang w:val="hi_IN" w:bidi="hi_IN"/>
        </w:rPr>
        <w:t xml:space="preserve"> के परमेश्वर का वर्णन करने के लिए दो नाम ध्यान से चुनता है। उसने </w:t>
      </w:r>
      <w:r>
        <w:rPr>
          <w:b/>
          <w:lang w:val="hi_IN" w:bidi="hi_IN"/>
        </w:rPr>
        <w:t>परमेश्वर</w:t>
      </w:r>
      <w:r>
        <w:rPr>
          <w:lang w:val="hi_IN" w:bidi="hi_IN"/>
        </w:rPr>
        <w:t xml:space="preserve"> के सामान्य नाम और परमेश्वर के व्यक्तिगत नाम </w:t>
      </w:r>
      <w:r>
        <w:rPr>
          <w:b/>
          <w:lang w:val="hi_IN" w:bidi="hi_IN"/>
        </w:rPr>
        <w:t>यहोवा</w:t>
      </w:r>
      <w:r>
        <w:rPr>
          <w:lang w:val="hi_IN" w:bidi="hi_IN"/>
        </w:rPr>
        <w:t xml:space="preserve"> का प्रयोग किया। परमेश्वर का सामान्य नाम यह दिखाता है कि परमेश्वर का संसार के साथ एक संबंध है, क्योंकि उसने उसे बनाया है। यहोवा नाम दिखाता है कि परमेश्वर का अपने लोगों के साथ व्यक्तिगत, निजी और शक्तिशाली संबंध है। </w:t>
      </w:r>
      <w:r>
        <w:rPr>
          <w:lang w:val="hi_IN" w:bidi="hi_IN"/>
        </w:rPr>
        <w:t>परमेश्वर</w:t>
      </w:r>
      <w:r>
        <w:rPr>
          <w:lang w:val="hi_IN" w:bidi="hi_IN"/>
        </w:rPr>
        <w:t xml:space="preserve"> और </w:t>
      </w:r>
      <w:r>
        <w:rPr>
          <w:b/>
          <w:lang w:val="hi_IN" w:bidi="hi_IN"/>
        </w:rPr>
        <w:t>यहोवा</w:t>
      </w:r>
      <w:r>
        <w:rPr>
          <w:lang w:val="hi_IN" w:bidi="hi_IN"/>
        </w:rPr>
        <w:t xml:space="preserve"> दोनों मुख्य शब्दावली में हैं। इन शीर्षकों या परमेश्वर के नामों के लिए उन्हीं शब्दों का प्रयोग करें जिनका प्रयोग आपने पिछले भागों में किया है।</w:t>
      </w:r>
    </w:p>
    <w:p>
      <w:pPr/>
      <w:r>
        <w:rPr>
          <w:lang w:val="hi_IN" w:bidi="hi_IN"/>
        </w:rPr>
      </w:r>
      <w:r>
        <w:rPr>
          <w:lang w:val="hi_IN" w:bidi="hi_IN"/>
        </w:rPr>
        <w:t xml:space="preserve">मूसा का पहला </w:t>
      </w:r>
      <w:r>
        <w:rPr>
          <w:lang w:val="hi_IN" w:bidi="hi_IN"/>
        </w:rPr>
        <w:t>पुत्र</w:t>
      </w:r>
      <w:r>
        <w:rPr>
          <w:lang w:val="hi_IN" w:bidi="hi_IN"/>
        </w:rPr>
        <w:t xml:space="preserve"> </w:t>
      </w:r>
      <w:r>
        <w:rPr>
          <w:b/>
          <w:lang w:val="hi_IN" w:bidi="hi_IN"/>
        </w:rPr>
        <w:t>गेर्शोन</w:t>
      </w:r>
      <w:r>
        <w:rPr>
          <w:lang w:val="hi_IN" w:bidi="hi_IN"/>
        </w:rPr>
        <w:t xml:space="preserve"> था, जिसका अर्थ है कोई अतिथि, यात्री, या किसी स्थान पर थोड़ी देर के लिए रहने वाला अजनबी। मूसा ने अपने दूसरे पुत्र का नाम एलीएजेर रखा। </w:t>
      </w:r>
      <w:r>
        <w:rPr>
          <w:b/>
          <w:lang w:val="hi_IN" w:bidi="hi_IN"/>
        </w:rPr>
        <w:t>एलीएजेर</w:t>
      </w:r>
      <w:r>
        <w:rPr>
          <w:lang w:val="hi_IN" w:bidi="hi_IN"/>
        </w:rPr>
        <w:t xml:space="preserve"> का अर्थ है कि मूसा और मूसा का पिता परमेश्वर की </w:t>
      </w:r>
      <w:r>
        <w:rPr>
          <w:b/>
          <w:lang w:val="hi_IN" w:bidi="hi_IN"/>
        </w:rPr>
        <w:t>आराधना</w:t>
      </w:r>
      <w:r>
        <w:rPr>
          <w:lang w:val="hi_IN" w:bidi="hi_IN"/>
        </w:rPr>
        <w:t xml:space="preserve"> करते थे, और परमेश्वर ने मूसा की सहायता की और उसे </w:t>
      </w:r>
      <w:r>
        <w:rPr>
          <w:b/>
          <w:lang w:val="hi_IN" w:bidi="hi_IN"/>
        </w:rPr>
        <w:t>फ़िरौन</w:t>
      </w:r>
      <w:r>
        <w:rPr>
          <w:lang w:val="hi_IN" w:bidi="hi_IN"/>
        </w:rPr>
        <w:t xml:space="preserve"> की </w:t>
      </w:r>
      <w:r>
        <w:rPr>
          <w:b/>
          <w:lang w:val="hi_IN" w:bidi="hi_IN"/>
        </w:rPr>
        <w:t>तलवार से</w:t>
      </w:r>
      <w:r>
        <w:rPr>
          <w:lang w:val="hi_IN" w:bidi="hi_IN"/>
        </w:rPr>
        <w:t xml:space="preserve"> बचाया। इस भाग में </w:t>
      </w:r>
      <w:r>
        <w:rPr>
          <w:b/>
          <w:lang w:val="hi_IN" w:bidi="hi_IN"/>
        </w:rPr>
        <w:t>मूसा के पिता</w:t>
      </w:r>
      <w:r>
        <w:rPr>
          <w:lang w:val="hi_IN" w:bidi="hi_IN"/>
        </w:rPr>
        <w:t xml:space="preserve"> का अर्थ या तो मूसा के वास्तविक जन्म देने वाले पिता से हो सकता है, या बहुत पहले </w:t>
      </w:r>
      <w:r>
        <w:rPr>
          <w:b/>
          <w:lang w:val="hi_IN" w:bidi="hi_IN"/>
        </w:rPr>
        <w:t>अब्राहम</w:t>
      </w:r>
      <w:r>
        <w:rPr>
          <w:lang w:val="hi_IN" w:bidi="hi_IN"/>
        </w:rPr>
        <w:t xml:space="preserve"> तक जाने वाले सभी इस्राएली पूर्वजों से हो सकता है। फ़िरौन की तलवार से बचाया का अर्थ है कि परमेश्वर ने मूसा को फ़िरौन से बचाया जो उसे पहले मारने की कोशिश कर रहा था। इस कहानी में, तलवार एक शब्द चित्र है जिसमें इतनी शक्ति है कि एक व्यक्ति किसी व्यक्ति को मार सकता है। </w:t>
      </w:r>
      <w:r>
        <w:rPr>
          <w:b/>
          <w:lang w:val="hi_IN" w:bidi="hi_IN"/>
        </w:rPr>
        <w:t>तलवार</w:t>
      </w:r>
      <w:r>
        <w:rPr>
          <w:lang w:val="hi_IN" w:bidi="hi_IN"/>
        </w:rPr>
        <w:t xml:space="preserve"> एक लंबी ब्लेड होती है जिसका प्रयोग युद्ध में किया जाता है।</w:t>
      </w:r>
    </w:p>
    <w:p>
      <w:pPr/>
      <w:r>
        <w:rPr>
          <w:lang w:val="hi_IN" w:bidi="hi_IN"/>
        </w:rPr>
      </w:r>
      <w:r>
        <w:rPr>
          <w:lang w:val="hi_IN" w:bidi="hi_IN"/>
        </w:rPr>
        <w:t xml:space="preserve">यित्रो अब सुनता है कि मूसा और इस्राएली मिस्र से स्वतंत्र हो गए थे और मिद्यान के पास थे। तो यित्रो सिप्पोरा और दोनों पुत्रों को </w:t>
      </w:r>
      <w:r>
        <w:rPr>
          <w:lang w:val="hi_IN" w:bidi="hi_IN"/>
        </w:rPr>
        <w:t>सीनै पर्वत</w:t>
      </w:r>
      <w:r>
        <w:rPr>
          <w:lang w:val="hi_IN" w:bidi="hi_IN"/>
        </w:rPr>
        <w:t xml:space="preserve"> पर या उसके पास </w:t>
      </w:r>
      <w:r>
        <w:rPr>
          <w:b/>
          <w:lang w:val="hi_IN" w:bidi="hi_IN"/>
        </w:rPr>
        <w:t>जंगल</w:t>
      </w:r>
      <w:r>
        <w:rPr>
          <w:lang w:val="hi_IN" w:bidi="hi_IN"/>
        </w:rPr>
        <w:t xml:space="preserve"> में मूसा से मिलने के लिए ले जाता है। सीनै पर्वत का अर्थ है परमेश्वर का पर्वत और कहानी में कभी-कभी इसे परमेश्वर का पर्वत भी कहा जाता है।</w:t>
      </w:r>
    </w:p>
    <w:p>
      <w:pPr/>
      <w:r>
        <w:rPr>
          <w:lang w:val="hi_IN" w:bidi="hi_IN"/>
        </w:rPr>
      </w:r>
      <w:r>
        <w:rPr>
          <w:lang w:val="hi_IN" w:bidi="hi_IN"/>
        </w:rPr>
        <w:t xml:space="preserve">जब मूसा और यित्रो ने एक-दूसरे का अभिवादन किया, तो मूसा ने यित्रो से उसकी कुशलता या स्वास्थ्य के बारे में पूछा। मूसा और यित्रो ने </w:t>
      </w:r>
      <w:r>
        <w:rPr>
          <w:b/>
          <w:lang w:val="hi_IN" w:bidi="hi_IN"/>
        </w:rPr>
        <w:t>शालोम</w:t>
      </w:r>
      <w:r>
        <w:rPr>
          <w:lang w:val="hi_IN" w:bidi="hi_IN"/>
        </w:rPr>
        <w:t xml:space="preserve"> शब्द का प्रयोग किया, जिसका अर्थ है शांति। इस भाग में, शालोम शब्द उस व्यक्ति के स्वास्थ्य या शांतिपूर्ण यात्रा के बारे में पूछता है। मूसा और यित्रो एक-दूसरे को शांति नहीं दे रहे थे, बल्कि एक-दूसरे को आशीष के द्वारा जीवन की पूर्णता दे रहे थे, जिसमें उनके परिवार और समुदाय में एकता और अच्छे स्वास्थ्य शामिल थे। यह एक अभिवादन था। </w:t>
      </w:r>
      <w:r>
        <w:rPr>
          <w:b/>
          <w:lang w:val="hi_IN" w:bidi="hi_IN"/>
        </w:rPr>
        <w:t>शांति</w:t>
      </w:r>
      <w:r>
        <w:rPr>
          <w:lang w:val="hi_IN" w:bidi="hi_IN"/>
        </w:rPr>
        <w:t xml:space="preserve"> के बारे में अधिक जानकारी के लिए, मुख्य शब्दावली देखें।</w:t>
      </w:r>
    </w:p>
    <w:p>
      <w:pPr/>
      <w:r>
        <w:rPr>
          <w:lang w:val="hi_IN" w:bidi="hi_IN"/>
        </w:rPr>
      </w:r>
      <w:r>
        <w:rPr>
          <w:lang w:val="hi_IN" w:bidi="hi_IN"/>
        </w:rPr>
        <w:t xml:space="preserve">यित्रो ने यहोवा के बारे में सुना। पहली बार, यित्रो ने एकमात्र सच्चे परमेश्वर यहोवा, को </w:t>
      </w:r>
      <w:r>
        <w:rPr>
          <w:b/>
          <w:lang w:val="hi_IN" w:bidi="hi_IN"/>
        </w:rPr>
        <w:t>धन्य</w:t>
      </w:r>
      <w:r>
        <w:rPr>
          <w:lang w:val="hi_IN" w:bidi="hi_IN"/>
        </w:rPr>
        <w:t xml:space="preserve"> कहा और उसकी </w:t>
      </w:r>
      <w:r>
        <w:rPr>
          <w:b/>
          <w:lang w:val="hi_IN" w:bidi="hi_IN"/>
        </w:rPr>
        <w:t>स्तुति</w:t>
      </w:r>
      <w:r>
        <w:rPr>
          <w:lang w:val="hi_IN" w:bidi="hi_IN"/>
        </w:rPr>
        <w:t xml:space="preserve"> की। जब कोई व्यक्ति परमेश्वर को धन्य कहता है, तो वह व्यक्ति परमेश्वर की </w:t>
      </w:r>
      <w:r>
        <w:rPr>
          <w:b/>
          <w:lang w:val="hi_IN" w:bidi="hi_IN"/>
        </w:rPr>
        <w:t>स्तुति करता है</w:t>
      </w:r>
      <w:r>
        <w:rPr>
          <w:lang w:val="hi_IN" w:bidi="hi_IN"/>
        </w:rPr>
        <w:t xml:space="preserve">, या इसका अर्थ है परमेश्वर अद्भुत है। धन्य या स्तुति का अनुवाद उसी तरह करें जैसे आपने पिछले भागों में किया है, और </w:t>
      </w:r>
      <w:r>
        <w:rPr>
          <w:lang w:val="hi_IN" w:bidi="hi_IN"/>
        </w:rPr>
        <w:t>धन्य</w:t>
      </w:r>
      <w:r>
        <w:rPr>
          <w:lang w:val="hi_IN" w:bidi="hi_IN"/>
        </w:rPr>
        <w:t xml:space="preserve"> के बारे में अधिक जानकारी के लिए, मुख्य शब्दावली देखें। यित्रो को विश्वास हो गया है कि यहोवा सर्वोच्च परमेश्वर है क्योंकि मूसा ने यित्रो के साथ यह सच्चाई साझा की कि कैसे यहोवा ने इस्राएलियों को मिस्रियों से बचाया। कुछ अनुवादों में ऐसे शब्दों का प्रयोग किया गया है जिनमें कहा गया है कि यहोवा ने इस्राएलियों को फ़िरौन </w:t>
      </w:r>
      <w:r>
        <w:rPr>
          <w:b/>
          <w:lang w:val="hi_IN" w:bidi="hi_IN"/>
        </w:rPr>
        <w:t>के हाथ</w:t>
      </w:r>
      <w:r>
        <w:rPr>
          <w:lang w:val="hi_IN" w:bidi="hi_IN"/>
        </w:rPr>
        <w:t xml:space="preserve"> से बचाया है, जिसका अर्थ है फ़िरौन की शक्ति या नियंत्रण।</w:t>
      </w:r>
    </w:p>
    <w:p>
      <w:pPr/>
      <w:r>
        <w:rPr>
          <w:lang w:val="hi_IN" w:bidi="hi_IN"/>
        </w:rPr>
      </w:r>
      <w:r>
        <w:rPr>
          <w:lang w:val="hi_IN" w:bidi="hi_IN"/>
        </w:rPr>
        <w:t xml:space="preserve">इसके बाद, यित्रो मूसा के साथ सृष्टि के परमेश्वर का सम्मान करने का फैसला करता है। यित्रो एक पशु लाया ताकि उसे </w:t>
      </w:r>
      <w:r>
        <w:rPr>
          <w:b/>
          <w:lang w:val="hi_IN" w:bidi="hi_IN"/>
        </w:rPr>
        <w:t>बलिदान</w:t>
      </w:r>
      <w:r>
        <w:rPr>
          <w:lang w:val="hi_IN" w:bidi="hi_IN"/>
        </w:rPr>
        <w:t xml:space="preserve"> के लिए पूरा रूप से जलाया जा सके। बलिदान के लिए उसी शब्द का प्रयोग करें जिसका प्रयोग आपने पहले भागों में किया है। </w:t>
      </w:r>
      <w:r>
        <w:rPr>
          <w:lang w:val="hi_IN" w:bidi="hi_IN"/>
        </w:rPr>
        <w:t>बलिदान</w:t>
      </w:r>
      <w:r>
        <w:rPr>
          <w:lang w:val="hi_IN" w:bidi="hi_IN"/>
        </w:rPr>
        <w:t xml:space="preserve"> के बारे में अधिक जानकारी के लिए, मुख्य शब्दावली देखें। मूसा का भाई हारून और दूसरे इस्राएली </w:t>
      </w:r>
      <w:r>
        <w:rPr>
          <w:lang w:val="hi_IN" w:bidi="hi_IN"/>
        </w:rPr>
        <w:t>पुरनिए</w:t>
      </w:r>
      <w:r>
        <w:rPr>
          <w:lang w:val="hi_IN" w:bidi="hi_IN"/>
        </w:rPr>
        <w:t xml:space="preserve"> परमेश्वर के सामने परमेश्वर के प्रति धन्यवाद देने में शामिल हुए। हारून, इस्राएली पुरनिए, मूसा और यित्रो ने परमेश्वर के सामने एक साथ आराधना की और एक विशेष भोजन किया। इस भाग में </w:t>
      </w:r>
      <w:r>
        <w:rPr>
          <w:b/>
          <w:lang w:val="hi_IN" w:bidi="hi_IN"/>
        </w:rPr>
        <w:t>रोटी या भोजन</w:t>
      </w:r>
      <w:r>
        <w:rPr>
          <w:lang w:val="hi_IN" w:bidi="hi_IN"/>
        </w:rPr>
        <w:t xml:space="preserve"> का अर्थ परमेश्वर को सम्मान देते हुए धन्यवाद देने वाला एक सामुदायिक भोजन है। भोजन में बलिदान का मांस, शायद सच्ची रोटी, और शायद अन्य बलिदान किया गया भोजन शामिल होगा। </w:t>
      </w:r>
      <w:r>
        <w:rPr>
          <w:b/>
          <w:lang w:val="hi_IN" w:bidi="hi_IN"/>
        </w:rPr>
        <w:t>परमेश्वर के सामने</w:t>
      </w:r>
      <w:r>
        <w:rPr>
          <w:lang w:val="hi_IN" w:bidi="hi_IN"/>
        </w:rPr>
        <w:t xml:space="preserve"> का अर्थ है परमेश्वर का सामना करना, या परमेश्वर की उपस्थिति में। इसलिए, यह भोजन स्पष्ट रूप से परमेश्वर का आदर करने वाले और परमेश्वर को शामिल करने वाले लोगों के बीच एक आराधना अनुभव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18:13–27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18:13–27 को सुनें और अपने मन में रखें।</w:t>
      </w:r>
    </w:p>
    <w:p>
      <w:pPr/>
      <w:r>
        <w:rPr>
          <w:lang w:val="hi_IN" w:bidi="hi_IN"/>
        </w:rPr>
      </w:r>
      <w:r>
        <w:rPr>
          <w:lang w:val="hi_IN" w:bidi="hi_IN"/>
        </w:rPr>
        <w:t>इस ऑडियो को यहाँ रोकें।</w:t>
      </w:r>
    </w:p>
    <w:p>
      <w:pPr/>
      <w:r>
        <w:rPr>
          <w:lang w:val="hi_IN" w:bidi="hi_IN"/>
        </w:rPr>
      </w:r>
      <w:r>
        <w:rPr>
          <w:lang w:val="hi_IN" w:bidi="hi_IN"/>
        </w:rPr>
        <w:t>यदि सम्भव हो 18:13–27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 इस ऑडियो को यहाँ रोकें।</w:t>
      </w:r>
      <w:r>
        <w:rPr>
          <w:lang w:val="hi_IN" w:bidi="hi_IN"/>
        </w:rPr>
      </w:r>
    </w:p>
    <w:p>
      <w:pPr>
        <w:pStyle w:val="Heading3"/>
      </w:pPr>
      <w:r>
        <w:rPr>
          <w:lang w:val="hi_IN" w:bidi="hi_IN"/>
        </w:rPr>
        <w:t>पाठ का परिचय</w:t>
      </w:r>
    </w:p>
    <w:p>
      <w:pPr/>
      <w:r>
        <w:rPr>
          <w:lang w:val="hi_IN" w:bidi="hi_IN"/>
        </w:rPr>
      </w:r>
      <w:r>
        <w:rPr>
          <w:lang w:val="hi_IN" w:bidi="hi_IN"/>
        </w:rPr>
        <w:t>निर्गमन 18:13–27 का ऑडियो संस्करण सबसे सरल अनुवाद में सुनें।</w:t>
      </w:r>
    </w:p>
    <w:p>
      <w:pPr/>
      <w:r>
        <w:rPr>
          <w:lang w:val="hi_IN" w:bidi="hi_IN"/>
        </w:rPr>
      </w:r>
      <w:r>
        <w:rPr>
          <w:lang w:val="hi_IN" w:bidi="hi_IN"/>
        </w:rPr>
        <w:t>यह कहानी मूसा और यित्रो के बारे में एक विवरण है जब यित्रो को यह समझ आता है कि यहोवा ही सबसे महान और सबसे शक्तिशाली परमेश्वर है जिसके बारे में उसने कभी सुना है। इस कहानी से पहले, यित्रो ने सुना था कि कैसे यहोवा ने इस्राएलियों को बचाया और इस्राएलियों को मिस्र की गुलामी से छुड़ाया। इस कहानी से ठीक पहले, यित्रो अपनी पुत्री, जो मूसा की पत्नी थी, और उसके दोनों पुत्रों को सीनै पर्वत के पास मूसा से मिलने के लिए लाया था। संभव है कि वे पर्वत के पास हों। सीनै पर्वत या आसपास के क्षेत्र या उसकी ओर आ रहे हों। सीनै। यह कहानी इस्राएल के गुलामों वाली सोच से निकलकर एक राष्ट्र के रूप में संगठित होने के बारे में बताती है।</w:t>
      </w:r>
    </w:p>
    <w:p>
      <w:pPr/>
      <w:r>
        <w:rPr>
          <w:lang w:val="hi_IN" w:bidi="hi_IN"/>
        </w:rPr>
      </w:r>
      <w:r>
        <w:rPr>
          <w:lang w:val="hi_IN" w:bidi="hi_IN"/>
        </w:rPr>
        <w:t>यह कहानी उस दिन के बाद शुरू होती है जब यित्रो, मूसा, हारून और इस्राएल के पुरनियों ने परमेश्वर की उपस्थिति में एक साथ भोजन किया था। यित्रो ने मूसा को इस्राएली लोगों के लिए काम करते हुए देखा था। मूसा बैठ कर इस्राएलियों का न्याय करता था। इसका अर्थ यह है कि मूसा वास्तव में बैठा था और लोग उसके सामने खड़े थे। जब कोई व्यक्ति बैठा होता था, तो इसका अर्थ यह होता था कि उसके पास लोगों के बीच के मामलों का न्याय करने और निर्णय लेने का अधिकार है। इससे यह भी पता चलता है कि मूसा के पास निर्णय लेने का अधिकार और ज़रूरत पड़ने पर दंड देने का अधिकार भी था। ध्यान दें कि इस्राएली लोग मूसा के चारों ओर खड़े रहते थे जबकि मूसा बैठकर दिन भर अलग-अलग मामलों, तर्कों या विवादों को सुनता रहता था।</w:t>
      </w:r>
    </w:p>
    <w:p>
      <w:pPr/>
      <w:r>
        <w:rPr>
          <w:lang w:val="hi_IN" w:bidi="hi_IN"/>
        </w:rPr>
      </w:r>
      <w:r>
        <w:rPr>
          <w:lang w:val="hi_IN" w:bidi="hi_IN"/>
        </w:rPr>
        <w:t>यहाँ रुकें और समूह में इस पर चर्चा करें: किसी ऐसे समय के बारे में एक कहानी बताएँ जब आपने लोगों के एक बड़े समूह को किसी बात का इंतजार करते हुए देखा था। वे किस बात का इंतज़ार कर रहे थे, और क्यों इंतज़ार कर रहे थे? उन्होंने कितनी देर तक इंतजार किया? क्या वे अपने इंतज़ार का समय बदल सकते थे? जिम्मेदार या अगुवा कौन था? रिकॉर्डिंग को यहाँ रोकें।</w:t>
      </w:r>
    </w:p>
    <w:p>
      <w:pPr/>
      <w:r>
        <w:rPr>
          <w:lang w:val="hi_IN" w:bidi="hi_IN"/>
        </w:rPr>
      </w:r>
      <w:r>
        <w:rPr>
          <w:lang w:val="hi_IN" w:bidi="hi_IN"/>
        </w:rPr>
        <w:t>यहाँ रुकें और समूह में इस प्रश्न पर चर्चा करें: इससे पहले इस्राएली मिस्रियों के गुलाम थे। अब, इस्राएली आजाद थे लेकिन मूसा और पुरनियों के अलावा उनके पास कोई और अधिकार रखने वाला व्यक्ति नहीं था। इस्राएली मूसा पर अपने नए अगुवे के रूप में पूरी तरह से भरोसा नहीं करते थे। यहोवा ने मूसा को अगुवाई करने के लिए चुना था। अब मूसा इस्राएली लोगों के बीच होने वाले सभी विवादों का नेतृत्व और उनका न्याय कर रहा था। आपकी संस्कृति में लोग विवादों को कैसे सुलझाते हैं? विवादों को सुलझाने के बाद क्या होता है? निर्णय कौन लेता है? लोग बात करते समय कहाँ खड़े होते हैं या कहाँ बैठते हैं? अगर कोई कहता है कि उसने गलत काम किया है तो गलत करने वाले को दंड कौन देता है? रिकॉर्डिंग को यहाँ रोकें।</w:t>
      </w:r>
    </w:p>
    <w:p>
      <w:pPr/>
      <w:r>
        <w:rPr>
          <w:lang w:val="hi_IN" w:bidi="hi_IN"/>
        </w:rPr>
      </w:r>
      <w:r>
        <w:rPr>
          <w:lang w:val="hi_IN" w:bidi="hi_IN"/>
        </w:rPr>
        <w:t>यहाँ रुकें और समूह में इस प्रश्न पर चर्चा करें: मूसा ही एकमात्र व्यक्ति था जिसे परमेश्वर ने लोगों की अगुवाई करने के लिए चुना था। गुलाम निर्णय लेने के लिए अपने स्वामी या शासक का इंतजार करते हैं। स्वतंत्र लोग अपने निर्णय खुद लेते हैं। किसी गुलाम या उस व्यक्ति के बारे में एक कहानी सुनाएँ जो अपने फैसले लेना खुद सीख रहा हो। इस व्यक्ति ने फैसले लेना कैसे सीखा? फैसले लेना सीखने में उसे किसने मदद की? इस ऑडियो को यहाँ रोकें।</w:t>
      </w:r>
    </w:p>
    <w:p>
      <w:pPr/>
      <w:r>
        <w:rPr>
          <w:lang w:val="hi_IN" w:bidi="hi_IN"/>
        </w:rPr>
      </w:r>
      <w:r>
        <w:rPr>
          <w:lang w:val="hi_IN" w:bidi="hi_IN"/>
        </w:rPr>
        <w:t>मूसा सुबह से लेकर रात तक इस्राएली लोगों के विवादों को सुलझाता रहता था। यित्रो ने ध्यान से देखा कि मूसा पूरे दिन लोगों के लिए काम करता रहता है। यित्रो मूसा से एक प्रश्न पूछता है लेकिन वह मूसा से उत्तर की उम्मीद नहीं करता है। यित्रो उस प्रश्न का उत्तर जानता है। यित्रो यह प्रश्न इसलिए पूछता है क्योंकि वह चाहता है कि मूसा उस मामले या उस काम के बारे में सोचे जो मूसा पूरे दिन करता रहता है। यित्रो मूसा से पूछता है, "मूसा, तू पूरे दिन क्या काम करता रहता है?" यित्रो मूसा से पूछता है, “मूसा, तू अकेले झगड़ों का फैसला क्यों करता है, और लोग तेरे चारों ओर भीड़ क्यों लगाए रहते हैं?” मूसा समझाता है कि इस्राएली चाहते है कि मूसा उनकी समस्याओं के बारे में परमेश्वर से पूछे। इस्राएली मूसा से कहते हैं कि वह उनके बीच होने वाले झगड़ों का फैसला करे। मूसा इस्राएलियों के बीच के झगड़ों को सुनता और परमेश्वर के नियमों या निर्देशों और जीवन जीने के तरीके के बारे में परमेश्वर की शिक्षाओं के अनुसार उनका फैसला करता है।</w:t>
      </w:r>
    </w:p>
    <w:p>
      <w:pPr/>
      <w:r>
        <w:rPr>
          <w:lang w:val="hi_IN" w:bidi="hi_IN"/>
        </w:rPr>
      </w:r>
      <w:r>
        <w:rPr>
          <w:lang w:val="hi_IN" w:bidi="hi_IN"/>
        </w:rPr>
        <w:t>यित्रो मूसा से कहता है कि मूसा अपना काम अच्छी तरह से नहीं कर रहा है। अगर सिर्फ मूसा ही झगड़ों का फैसला करेगा तो ज़्यादा काम के कारण मूसा बहुत थक जाएगा या बीमार भी हो सकता है। यित्रो कहता है कि अगर सभी झगड़ों का फैसला केवल मूसा ही करेगा तो इस्राएली भी इंतज़ार करते-करते बहुत थक जाएँगे। यह काम मूसा के लिए या किसी एक व्यक्ति के लिए अकेले करना बहुत बड़ा बोझ है। यित्रो मूसा को सलाह देना चाहता है। यित्रो को विश्वास है कि यदि मूसा यित्रो की सलाह पर ध्यान देगा, तो परमेश्वर मूसा के साथ रहेगा और उसे आशीष देगा। मूसा परमेश्वर के सामने इस्राएलियों का प्रतिनिधि बना रहेगा। मूसा विवादों को परमेश्वर के सामने या उसकी उपस्थिति में ले जाएगा।</w:t>
      </w:r>
    </w:p>
    <w:p>
      <w:pPr/>
      <w:r>
        <w:rPr>
          <w:lang w:val="hi_IN" w:bidi="hi_IN"/>
        </w:rPr>
      </w:r>
      <w:r>
        <w:rPr>
          <w:lang w:val="hi_IN" w:bidi="hi_IN"/>
        </w:rPr>
        <w:t>इसके बाद, यित्रो मूसा से कहता है कि वह इस्राएलियों को विधियाँ, या व्यक्तिगत नियम, और व्यवस्था या जीवन जीने के लिए मिलकर काम करने वाले नियमों की प्रणाली सिखाए। बाद में, मूसा इस्राएलियों को व्यवस्था समझाएगा। यित्रो मूसा से कहता है कि वह लोगों को बताए कि उन्हें किस मार्ग में चलना है, या उन्हें कैसे जीवन जीना है, और उन्हें कौन-कौन से काम करने हैं।</w:t>
      </w:r>
    </w:p>
    <w:p>
      <w:pPr/>
      <w:r>
        <w:rPr>
          <w:lang w:val="hi_IN" w:bidi="hi_IN"/>
        </w:rPr>
      </w:r>
      <w:r>
        <w:rPr>
          <w:lang w:val="hi_IN" w:bidi="hi_IN"/>
        </w:rPr>
        <w:t>सबसे पहले यित्रो मूसा से कहता है कि वह इस्राएली पुरुषों पर ध्यान दे। इसके बाद, मूसा ध्यान से देखता है और सभी इस्राएलियों में से योग्य पुरुषों को चुनता है। इन पुरुषों में चार गुण होंगे। पहला, वे पुरुष योग्य होंगे, यानी उनमें काम करने की पूरी क्षमता होगी। दूसरा, वे पुरुष परमेश्वर का भय मानने वाले या समान करने वाले होंगे, जिसका अर्थ है कि वे परमेश्वर का आदर करेंगे और उसकी आज्ञा मानेंगे तीसरा, वे पुरुष विश्वासयोग्य या भरोसेमंद होंगे। चौथा, वे पुरुष ईमानदार होंगे और रिश्वत या अनुचित लाभ नहीं लेंगे।</w:t>
      </w:r>
    </w:p>
    <w:p>
      <w:pPr/>
      <w:r>
        <w:rPr>
          <w:lang w:val="hi_IN" w:bidi="hi_IN"/>
        </w:rPr>
      </w:r>
      <w:r>
        <w:rPr>
          <w:lang w:val="hi_IN" w:bidi="hi_IN"/>
        </w:rPr>
        <w:t>इसके बाद, यित्रो सुझाव देता है कि मूसा संगठित समूहों के रूप में इस्राएलियों पर पुरुषों को अगुवों के रूप में ठहराए। कुछ पुरुष हज़ार इस्राएलियों पर अगुवे होंगे। कुछ पुरुष सैकड़ों इस्राएलियों पर अगुवे होंगे। कुछ पुरुष पचास इस्राएलियों पर अगुवे होंगे। कुछ अगुवे दस इस्राएलियों पर होंगे। ये पुरुष रोज़ाना और स्थायी रूप से छोटे-मोटे झगड़ों का फैसला करेंगे। ये पुरुष बड़े या कठिन मामलों को मूसा के पास ले आएँगे। ये पुरुष मूसा के साथ मिलकर झगड़ों का बोझ उठाएँगे, जिससे मूसा और उन पुरुषों दोनों के लिए काम आसान हो जाएगा। यित्रो ने मूसा को एक अंतिम सलाह दी। यित्रो मूसा को सलाह देता है कि यदि परमेश्वर मूसा को इस सलाह का पालन करने के लिए कहे, तो मूसा को अच्छा प्रतिफल मिलेगा। यित्रो को ऐसा लगता है कि परमेश्वर उसकी सलाह से सहमत होगा और मूसा को इसका पालन करना चाहिए। अच्छा प्रतिफल यह होगा कि मूसा टिका रहेगा और काम से बहुत अधिक थकेगा भी नहीं। साथ ही, इस्राएली लोग भी शांति से और पूरी तरह संतुष्ट होकर अपने घरों को पहुँचेंगे।</w:t>
      </w:r>
    </w:p>
    <w:p>
      <w:pPr/>
      <w:r>
        <w:rPr>
          <w:lang w:val="hi_IN" w:bidi="hi_IN"/>
        </w:rPr>
      </w:r>
      <w:r>
        <w:rPr>
          <w:lang w:val="hi_IN" w:bidi="hi_IN"/>
        </w:rPr>
        <w:t>यहाँ रुकें और समूह में उन लोगों के प्रकारों पर चर्चा करें जो विवादों का निपटारा करते हैं, यह तय करते हैं कि कौन सही है और कौन गलत है, और दंड देते हैं और उन्हें लागू करते हैं। आप ऐसे लोगों को कैसे चुनते हैं जो यह तय कर सकें कि क्या सही है और क्या गलत है? ऑडियो को यहाँ रोकें।</w:t>
      </w:r>
    </w:p>
    <w:p>
      <w:pPr/>
      <w:r>
        <w:rPr>
          <w:lang w:val="hi_IN" w:bidi="hi_IN"/>
        </w:rPr>
      </w:r>
      <w:r>
        <w:rPr>
          <w:lang w:val="hi_IN" w:bidi="hi_IN"/>
        </w:rPr>
        <w:t>मूसा ने यित्रो की बात सुनी। मूसा ने यित्रो की सारी सलाह मानी। मूसा ने योग्य इस्राएली पुरुषों को चुना। मूसा ने उन पुरुषों को इस्राएलियों के समूहों पर शासन करने और उनके विवादों को सुलझाने के लिए ठहराया। इस्राएलियों के समूहों में एक हज़ार, एक सौ, पचास और दस लोगों के समूह थे। इस्राएली पुरुष लगातार शासन करते रहे और छोटे-छोटे मामलों को निपटाते रहे। इस्राएली शासक कठिन मामलों को सुलझाने के लिए मूसा के पास भेजते थे। फिर मूसा ने यित्रो को विदा दी, और यित्रो अपने घर जाने के लिए मिद्यान की ओर निकल पड़ा।</w:t>
      </w:r>
      <w:r>
        <w:rPr>
          <w:lang w:val="hi_IN" w:bidi="hi_IN"/>
        </w:rPr>
      </w:r>
    </w:p>
    <w:p>
      <w:pPr>
        <w:pStyle w:val="Heading3"/>
      </w:pPr>
      <w:r>
        <w:rPr>
          <w:lang w:val="hi_IN" w:bidi="hi_IN"/>
        </w:rPr>
        <w:t>घटनाओं को समझाना</w:t>
      </w:r>
    </w:p>
    <w:p>
      <w:pPr/>
      <w:r>
        <w:rPr>
          <w:lang w:val="hi_IN" w:bidi="hi_IN"/>
        </w:rPr>
      </w:r>
      <w:r>
        <w:rPr>
          <w:lang w:val="hi_IN" w:bidi="hi_IN"/>
        </w:rPr>
        <w:t>निर्गमन 18:13–27 का ऑडियो संस्करण सबसे सरल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यह भाग उस दिन के बाद से शुरू होता है, जब यित्रो ने परमेश्वर की उपस्थिति में मूसा, उसके भाई हारून जो महायाजक है, और इस्राएल के अन्य पुरनियों के साथ आराधना का भोजन किया था। यित्रो मूसा को देखता है और उसके बारे में सोचता है। यित्रो देखता है कि मूसा अधिकार के साथ बैठकर पूरे दिन इस्राएली लोगों के लिए फ़ैसले कर रहा है। मूसा सारे झगड़ों का निपटारा करता है और इस्राएली लोगों के परमेश्वर के बारे में प्रश्नों का उत्तर देता है। यित्रो मूसा से कहता है कि मूसा थक जाएगा और काम ठीक से नहीं कर पाएगा। यित्रो मूसा की मदद के लिए मूसा को काम बाँटने की सलाह देता है।</w:t>
      </w:r>
    </w:p>
    <w:p>
      <w:pPr/>
      <w:r>
        <w:rPr>
          <w:lang w:val="hi_IN" w:bidi="hi_IN"/>
        </w:rPr>
      </w:r>
      <w:r>
        <w:rPr>
          <w:b/>
          <w:lang w:val="hi_IN" w:bidi="hi_IN"/>
        </w:rPr>
        <w:t>दूसरे दृश्य में:</w:t>
      </w:r>
      <w:r>
        <w:rPr>
          <w:lang w:val="hi_IN" w:bidi="hi_IN"/>
        </w:rPr>
        <w:t xml:space="preserve"> दूसरा दृश्य मूसा द्वारा यित्रो की बात सुनने से शुरू होता है। मूसा ने इस्राएली पुरुषों को चुना ताकि वे मूसा के साथ मिलकर शासन करें और विवाद सुलझाएँ।</w:t>
      </w:r>
    </w:p>
    <w:p>
      <w:pPr/>
      <w:r>
        <w:rPr>
          <w:lang w:val="hi_IN" w:bidi="hi_IN"/>
        </w:rPr>
      </w:r>
      <w:r>
        <w:rPr>
          <w:b/>
          <w:lang w:val="hi_IN" w:bidi="hi_IN"/>
        </w:rPr>
        <w:t>तीसरे दृश्य में</w:t>
      </w:r>
      <w:r>
        <w:rPr>
          <w:lang w:val="hi_IN" w:bidi="hi_IN"/>
        </w:rPr>
        <w:t>: मूसा अपनी पत्नी के पिता, यित्रो को अलविदा कहता है। यित्रो मिद्यान को अपने घर लौट जाता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यित्रो</w:t>
      </w:r>
    </w:p>
    <w:p>
      <w:pPr>
        <w:pStyle w:val="ListBullet"/>
        <w:spacing w:line="240" w:lineRule="auto"/>
        <w:ind w:left="720"/>
      </w:pPr>
      <w:r>
        <w:rPr>
          <w:lang w:val="hi_IN" w:bidi="hi_IN"/>
        </w:rPr>
      </w:r>
      <w:r>
        <w:rPr>
          <w:lang w:val="hi_IN" w:bidi="hi_IN"/>
        </w:rPr>
        <w:t>इस्राएली पुरुष, जो बोल नहीं रहे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उस दिन के बाद शुरू होता है, जब यित्रो ने परमेश्वर की उपस्थिति में मूसा, हारून और इस्राएल के पुरनियों के साथ भोजन किया था। आज, यित्रो इस्राएलियों को ध्यान से देखता है। वह मूसा को ध्यान से देखता है। उसने इससे पहले इस्राएली लोगों को कभी नहीं देखा था। संभव है कि यित्रो सूरज ढलने के समय मूसा से बात करता है। हम यह इसलिए जानते हैं क्योंकि बाइबल कहती है कि मूसा शाम तक बैठकर न्याय करता रहा। यित्रो पूरे दिन मूसा को देखता रहा।</w:t>
      </w:r>
    </w:p>
    <w:p>
      <w:pPr/>
      <w:r>
        <w:rPr>
          <w:lang w:val="hi_IN" w:bidi="hi_IN"/>
        </w:rPr>
      </w:r>
      <w:r>
        <w:rPr>
          <w:lang w:val="hi_IN" w:bidi="hi_IN"/>
        </w:rPr>
        <w:t>यहाँ रुकें और समूह में इस प्रश्न पर चर्चा करें: उस समय की कहानी सुनाएँ जब आप किसी ऐसे लोगों के समूह के पास गए जो आपसे बहुत अलग थे। उन्होंने किस तरह अलग व्यवहार किया था? उन्होंने अलग-अलग तरीके से फैसले कैसे लिए? इस ऑडियो को यहाँ रोकें।</w:t>
      </w:r>
    </w:p>
    <w:p>
      <w:pPr/>
      <w:r>
        <w:rPr>
          <w:lang w:val="hi_IN" w:bidi="hi_IN"/>
        </w:rPr>
      </w:r>
      <w:r>
        <w:rPr>
          <w:lang w:val="hi_IN" w:bidi="hi_IN"/>
        </w:rPr>
        <w:t>यित्रो मूसा से उसके द्वारा किए जाने वाले काम के बारे में प्रश्न पूछता है। बाइबल यह नहीं बताती है कि यह बातचीत कहाँ हुई थी। हो सकता है कि यह बात निजी रूप से मूसा के तंबू में हुई हो। यित्रो पूछता है कि मूसा क्या कर रहा है जबकि यित्रो ने अभी-अभी मूसा को यह करते हुए देखा था। यित्रो यह जानना चाहता है कि केवल मूसा ही विवादों को क्यों सुलझा रहा है। मूसा समझाता है कि कुछ इस्राएलियों के मन में परमेश्वर से पूछने के लिए प्रश्न हैं और कुछ इस्राएलियों के मन में विवाद हैं जिन्हें उन्हें सुलझाना है। यित्रो मूसा से कहता है कि मूसा का काम करने का तरीका अच्छा नहीं है क्योंकि विवादों का निपटारा करने वाला एकमात्र व्यक्ति मूसा ही है। मूसा ही एकमात्र व्यक्ति है जो परमेश्वर की व्यवस्था को जानता है। मूसा और इस्राएली लोग दोनों ही थक जाएँगे। यह बोझ एक व्यक्ति के लिए बहुत भारी और बहुत कठिन है।</w:t>
      </w:r>
    </w:p>
    <w:p>
      <w:pPr/>
      <w:r>
        <w:rPr>
          <w:lang w:val="hi_IN" w:bidi="hi_IN"/>
        </w:rPr>
      </w:r>
      <w:r>
        <w:rPr>
          <w:lang w:val="hi_IN" w:bidi="hi_IN"/>
        </w:rPr>
        <w:t>यहाँ रुकें और समूह में चर्चा करें: उस समय की कहानी सुनाएँ जब कोई व्यक्ति ऐसा काम कर रहा था जो उसके लिए बहुत कठिन था। उस काम के बारे में बताएँ और यह भी बताएँ कि उस काम का उन पर क्या प्रभाव पड़ा। जब आप ऐसे काम का वर्णन करते हैं जो आपके लिए अकेले करना बहुत कठिन है, तो अपने द्वारा उपयोग किए जाने वाले शब्दों पर ध्यान दें। इस ऑडियो को यहाँ रोकें।</w:t>
      </w:r>
    </w:p>
    <w:p>
      <w:pPr/>
      <w:r>
        <w:rPr>
          <w:lang w:val="hi_IN" w:bidi="hi_IN"/>
        </w:rPr>
      </w:r>
      <w:r>
        <w:rPr>
          <w:lang w:val="hi_IN" w:bidi="hi_IN"/>
        </w:rPr>
        <w:t>यित्रो मानता है कि यदि मूसा उसकी सलाह पर ध्यान देगा, तो परमेश्वर मूसा के साथ रहेगा और उसे आशीष देगा। यित्रो कहता है कि मूसा को परमेश्वर के सामने इस्राएलियों का प्रतिनिधि बने रहना चाहिए। मूसा विवादों को परमेश्वर के सामने, या उसकी उपस्थिति में ले जाएगा।</w:t>
      </w:r>
    </w:p>
    <w:p>
      <w:pPr/>
      <w:r>
        <w:rPr>
          <w:lang w:val="hi_IN" w:bidi="hi_IN"/>
        </w:rPr>
      </w:r>
      <w:r>
        <w:rPr>
          <w:lang w:val="hi_IN" w:bidi="hi_IN"/>
        </w:rPr>
        <w:t>यित्रो अपनी सलाह में कई चरण, या एक सूची देता है। यित्रो मूसा को क्रमबद्ध तरीके से सलाह देता है। सबसे पहले, यित्रो मूसा को इस बारे में सामान्य सलाह देता है कि मूसा को लोगों को कैसे शिक्षा देनी चाहिए। पहली सलाह यह है कि मूसा सभी इस्राएलियों को परमेश्वर की व्यवस्था सिखाए। मूसा को इस्राएली लोगों को दैनिक जीवन जीने का तरीका सिखाना चाहिए।</w:t>
      </w:r>
    </w:p>
    <w:p>
      <w:pPr/>
      <w:r>
        <w:rPr>
          <w:lang w:val="hi_IN" w:bidi="hi_IN"/>
        </w:rPr>
      </w:r>
      <w:r>
        <w:rPr>
          <w:lang w:val="hi_IN" w:bidi="hi_IN"/>
        </w:rPr>
        <w:t>इसके बाद, यित्रो मूसा से कहता है कि वह चार गुणों वाले पुरुषों को चुने: जो योग्य हों, जो परमेश्वर का भय मानने वाले और उसका आदर करने वाले हों, जो सच्चे हों, और जो लालच न करते हों। ये पुरुष मूसा के साथ अगुवाई का बोझ साझा करेंगे। यित्रो मूसा से कहता है कि ये पुरुष एक हज़ार, एक सौ, पचास और दस लोगों के समूहों के झगड़े सुलझाएँगे। फिर से, यित्रो बड़ी समस्याओं से छोटी समस्याओं की ओर और बड़े समूहों से छोटे समूहों की ओर काम करता है। ये लोग छोटे या मामूली झगड़ों को सुलझाएँगे। ये पुरुष बड़े या कठिन विवादों को मूसा के पास ले आएँगे। यदि परमेश्वर मूसा को आज्ञा दे, तो अच्छा प्रतिफल पाने के लिए मूसा को यित्रो की सलाह माननी होगी। अच्छा प्रतिफल यह होगा कि मूसा काम का बोझ सहन कर पाएगा और बहुत अधिक थकेगा भी नहीं। साथ ही, इस्राएली लोग भी शांति से और पूरी तरह संतुष्ट होकर अपने घरों को जा पाएँगे।</w:t>
      </w:r>
    </w:p>
    <w:p>
      <w:pPr/>
      <w:r>
        <w:rPr>
          <w:lang w:val="hi_IN" w:bidi="hi_IN"/>
        </w:rPr>
      </w:r>
      <w:r>
        <w:rPr>
          <w:lang w:val="hi_IN" w:bidi="hi_IN"/>
        </w:rPr>
        <w:t>दूसरे दृश्य में, मूसा ने यित्रो की बात सुनी और यित्रो की सारी सलाह मानी। मूसा ने यित्रो की सारी सलाह मानी। यह स्पष्ट नहीं है कि मूसा ने यित्रो की कही हुई बातों के अनुसार करना कब शुरू किया। हमें यह नहीं पता कि मूसा ने सभी लोगों को मिलकर काम करने वाले नियमों और व्यवस्थाओं को कैसे सिखाया। मूसा ने योग्य इस्राएली पुरुषों को चुना। मूसा ने उन पुरुषों को इस्राएलियों के समूहों पर शासन करने और उनके विवादों को सुलझाने के लिए ठहराया। इस्राएली समूहों में लोगों के हर समूह में एक हज़ार, एक सौ, पचास और दस लोग थे। इस्राएली पुरुष लगातार शासन करते रहे और छोटे-छोटे मामलों का निर्णय करते रहे। इस्राएली अगुवे कठिन मामलों को सुलझाने के लिए मूसा के पास भेजते थे।</w:t>
      </w:r>
    </w:p>
    <w:p>
      <w:pPr/>
      <w:r>
        <w:rPr>
          <w:lang w:val="hi_IN" w:bidi="hi_IN"/>
        </w:rPr>
      </w:r>
      <w:r>
        <w:rPr>
          <w:lang w:val="hi_IN" w:bidi="hi_IN"/>
        </w:rPr>
        <w:t>तीसरे दृश्य में, मूसा ने यित्रो को अलविदा कहा, और यित्रो मिद्यान में अपने घर जाने के लिए निकल गया। हम नहीं जानते कि यित्रो कितने समय तक वहाँ रहा और उसने मूसा की अगुवाई में पहले अगुवों के साथ इस्राएल को एक राष्ट्र के रूप में बढ़ते हुए देखा। कहानी की भाषा से पता चलता है कि मूसा और यित्रो अच्छी तरह से एक-दूसरे से विदा हुए। मूसा की पत्नी और उसके पुत्रों का उल्लेख नहीं है, इसलिए हम मान लेते हैं कि वे मूसा और इस्राएलियों के साथ ही रहे।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18:13–27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यित्रो</w:t>
      </w:r>
    </w:p>
    <w:p>
      <w:pPr>
        <w:pStyle w:val="ListBullet"/>
        <w:spacing w:line="240" w:lineRule="auto"/>
        <w:ind w:left="720"/>
      </w:pPr>
      <w:r>
        <w:rPr>
          <w:lang w:val="hi_IN" w:bidi="hi_IN"/>
        </w:rPr>
      </w:r>
      <w:r>
        <w:rPr>
          <w:lang w:val="hi_IN" w:bidi="hi_IN"/>
        </w:rPr>
        <w:t>इस्राएली पुरुष, जो बोल नहीं रहे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यह कहानी उस दिन के बाद शुरू होती है जब यित्रो ने मूसा, हारून और इस्राएल के पुरनियों के साथ परमेश्वर की उपस्थिति में भोजन किया था। यित्रो ने मूसा को इस्राएली लोगों के लिए काम करते हुए देखा था। मूसा बैठकर लोगों के बीच की समस्याओं का समाधान करता था। इस्राएली लोग मूसा के चारों ओर या उसके ऊपर खड़े रहते थे जबकि मूसा बैठकर दिन भर अलग-अलग मामलों, झगड़ों और विवादों को सुनता था। यित्रो ने सूर्योदय से सूर्यास्त तक पूरा दिन मूसा को लोगों के प्रश्नों के उत्तर देते और विवादों का फ़ैसला करते हुए देखा। यित्रो ने देखा कि बहुत से इस्राएली लोग पूरे दिन मूसा के चारों ओर खड़े रहते थे और अपने प्रश्न या समस्या के समाधान का इंतज़ार करते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यित्रो की भूमिका निभाने वाले अभिनेता से पूछें, "आप कैसा महसूस कर रहे हैं जब आप पूरे दिन घूमते हुए स्वतंत्र हुए इस्राएलियों को देखते हैं?" आप ऐसे उत्तर सुन सकते हैं, “इस्राएली लोग मुझसे बहुत अलग हैं।” वे बहुत बड़े समूह में यात्रा कर रहे हैं। मुझे आश्चर्य है कि अब जब वे स्वतंत्र लोग हैं तो वे कैसे जीवित रहेंगे।”</w:t>
      </w:r>
    </w:p>
    <w:p>
      <w:pPr>
        <w:pStyle w:val="ListBullet"/>
        <w:spacing w:line="240" w:lineRule="auto"/>
        <w:ind w:left="720"/>
      </w:pPr>
      <w:r>
        <w:rPr>
          <w:lang w:val="hi_IN" w:bidi="hi_IN"/>
        </w:rPr>
      </w:r>
      <w:r>
        <w:rPr>
          <w:lang w:val="hi_IN" w:bidi="hi_IN"/>
        </w:rPr>
        <w:t>“ये लोग आपसे अलग भाषा बोल रहे हैं, क्या आप उनके बीच घूमते हुए सहज महसूस करते हैं?” आप ऐसे उत्तर सुन सकते हैं, "मुझे समझ नहीं आ रहा कि वे क्या कह रहे हैं। उनमें से कुछ दोस्ताना हैं और कुछ शर्मीले हैं। “काश मैं उनमें से और भी लोगों से बात कर पाता।”</w:t>
      </w:r>
    </w:p>
    <w:p>
      <w:pPr>
        <w:pStyle w:val="ListBullet"/>
        <w:spacing w:line="240" w:lineRule="auto"/>
        <w:ind w:left="720"/>
      </w:pPr>
      <w:r>
        <w:rPr>
          <w:lang w:val="hi_IN" w:bidi="hi_IN"/>
        </w:rPr>
      </w:r>
      <w:r>
        <w:rPr>
          <w:lang w:val="hi_IN" w:bidi="hi_IN"/>
        </w:rPr>
        <w:t>“वे मूसा का इंतज़ार करते हुए खड़े हैं और कुछ भी नहीं कर रहे हैं।” यित्रो अपने समुदाय में एक अगुवा है। “क्या किसी अगुवे को ठीक से अगुवाई न करते हुए देखना निराशाजनक होता है?” आप ऐसे उत्तर सुन सकते हैं, “मुझे इस्राएलियों पर दया आती है।” उन्होंने बहुत दुःख सहा है और अब वे मूसा का इंतज़ार करते हुए अपने दिन व्यर्थ कर रहे हैं।” या, “मुझे मूसा पर दया आती है।” वह अपने लोगों के लिए बहुत कड़ी मेहनत करता है। मूसा इतनी मेहनत करके खुद को बीमार कर लेगा। मूसा को मदद की आवश्यकता है। क्या मैं मूसा की मदद कर सकता हूँ?" या, “इस्राएलियों का मूसा के अलावा कोई अगुवा नहीं है।” वे अगुवाई क्यों नहीं करते हैं? केवल मूसा ही अगुवाई क्यों करता है?"</w:t>
      </w:r>
    </w:p>
    <w:p>
      <w:pPr>
        <w:pStyle w:val="ListBullet"/>
        <w:spacing w:line="240" w:lineRule="auto"/>
        <w:ind w:left="720"/>
      </w:pPr>
      <w:r>
        <w:rPr>
          <w:lang w:val="hi_IN" w:bidi="hi_IN"/>
        </w:rPr>
      </w:r>
      <w:r>
        <w:rPr>
          <w:lang w:val="hi_IN" w:bidi="hi_IN"/>
        </w:rPr>
        <w:t>"मूसा तेरा दामाद है। क्या वह तेरी बात सुनेगा या तेरी दी हुई सलाह को मानेगा?” आप ऐसे उत्तर सुन सकते हैं, “मुझे आशा है कि मूसा मेरी बात सुनेगा।” या, “मुझे आशा है कि मेरी सलाह मूसा और इस्राएलियों की मदद करेगी।”</w:t>
      </w:r>
    </w:p>
    <w:p>
      <w:pPr>
        <w:pStyle w:val="ListBullet"/>
        <w:spacing w:line="240" w:lineRule="auto"/>
        <w:ind w:left="720"/>
      </w:pPr>
      <w:r>
        <w:rPr>
          <w:lang w:val="hi_IN" w:bidi="hi_IN"/>
        </w:rPr>
      </w:r>
      <w:r>
        <w:rPr>
          <w:lang w:val="hi_IN" w:bidi="hi_IN"/>
        </w:rPr>
        <w:t>इस्राएली पुरुषों की भूमिका निभाने वाले अभिनेता से पूछें, उन्हें सारा दिन कुछ न करते हुए खड़े रहना कैसा लगता है? आप ऐसे उत्तर सुन सकते हैं, मुझे उम्मीद है कि मूसा मेरी समस्या सुनेगा।” या, “मैं मदद करना चाहता हूँ लेकिन मुझे नहीं पता कि कैसे मदद करूँ।” या, “पूरा दिन कुछ न करने से मैं निराश हूँ।”</w:t>
      </w:r>
    </w:p>
    <w:p>
      <w:pPr>
        <w:pStyle w:val="ListBullet"/>
        <w:spacing w:line="240" w:lineRule="auto"/>
        <w:ind w:left="720"/>
      </w:pPr>
      <w:r>
        <w:rPr>
          <w:lang w:val="hi_IN" w:bidi="hi_IN"/>
        </w:rPr>
      </w:r>
      <w:r>
        <w:rPr>
          <w:lang w:val="hi_IN" w:bidi="hi_IN"/>
        </w:rPr>
        <w:t>मूसा की भूमिका निभाने वाले अभिनेता से पूछें, "आप पूरे दिन दूसरों की समस्याओं और विवादों को सुनकर कैसा महसूस करते हैं?" आप ऐसे उत्तर सुन सकते हैं, “मैं बहुत थका हुआ और निराश हूँ। "मैं दूसरे काम पूरे नहीं कर पा रहा हूँ।" या, "मुझे यह अच्छा नहीं लगता कि सब लोग मेरे पास खड़े हों और मेरे ऊपर झुकें।" "मुझे गुस्सा आ रहा है कि लोग अपना काम पूरा नहीं कर रहे हैं।" "मुझे मदद चाहिए लेकिन मुझे नहीं पता कि मैं किससे पूछूँ।"</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यित्रो मानता है कि यदि मूसा उसकी सलाह पर ध्यान देगा तो परमेश्वर मूसा के साथ रहेगा और उसे आशीष देगा। मूसा इस्राएलियों का प्रतिनिधि बनकर परमेश्वर के सामने बना रहेगा। मूसा विवादों को परमेश्वर के सामने या उनकी उपस्थिति में ले जाएगा।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अभिनेता से पूछें कि वह परमेश्वर के सामने इस्राएलियों का प्रतिनिधित्व करने के बारे में कैसा महसूस करता है।” आप ऐसे उत्तर सुन सकते हैं, “मुझे यह सम्मान की बात लगती है कि मैं परमेश्वर के सामने इस्राएल की समस्याएँ लेकर जाता हूँ।” “मैं इस तरह की ज़िम्मेदारी के योग्य नहीं हूँ।” या, “मैं परमेश्वर पर ध्यान देना चाहता हूँ और अन्य लोगों को रोज के विवादों पर ध्यान देने देना चाहता हूँ।”</w:t>
      </w:r>
    </w:p>
    <w:p>
      <w:pPr/>
      <w:r>
        <w:rPr>
          <w:lang w:val="hi_IN" w:bidi="hi_IN"/>
        </w:rPr>
      </w:r>
      <w:r>
        <w:rPr>
          <w:lang w:val="hi_IN" w:bidi="hi_IN"/>
        </w:rPr>
        <w:t>यित्रो अपनी सलाह में कई चरण या एक सूची देता है। पहली सलाह यह है कि मूसा सभी इस्राएलियों को परमेश्वर की व्यवस्था सिखाए। दूसरी सलाह, यित्रो मूसा से कहता है कि वह चार गुणों वाले पुरुषों को चुने: जो योग्य हों, जो परमेश्वर का भय मानने वाले और उसका आदर करने वाले हों, जो सच्चे हों, और जो चोरी न करते हों। ये पुरुष मूसा के साथ अगुवाई का बोझ साझा करेंगे। यित्रो मूसा से कहता है कि ये पुरुष एक हज़ार, एक सौ, पचास और दस लोगों के समूहों के झगड़े सुलझाएँगे। ये लोग छोटे या मामूली झगड़ों को सुलझाएँगे। ये पुरुष बड़े या कठिन मुद्दों को मूसा के पास ले आएँगे। यदि परमेश्वर मूसा को आज्ञा दे तो अच्छा प्रतिफल पाने के लिए मूसा को यित्रो की सलाह माननी होगी। अच्छा प्रतिफल यह होगा कि मूसा काम का बोझ सहन कर पाएगा और बहुत अधिक थकेगा भी नहीं। साथ ही, इस्राएली शांति से अपने घरों को पहुँचेंगे।</w:t>
      </w:r>
    </w:p>
    <w:p>
      <w:pPr/>
      <w:r>
        <w:rPr>
          <w:lang w:val="hi_IN" w:bidi="hi_IN"/>
        </w:rPr>
      </w:r>
      <w:r>
        <w:rPr>
          <w:lang w:val="hi_IN" w:bidi="hi_IN"/>
        </w:rPr>
        <w:t>मूसा ने यित्रो की बात सुनी। मूसा ने यित्रो की सारी सलाह मानी। मूसा ने योग्य इस्राएली पुरुषों को चुना। मूसा ने उन पुरुषों को इस्राएलियों के समूहों पर शासन करने और उनके विवादों को सुलझाने के लिए ठहराया। फिर मूसा ने यित्रो को विदा किया, और यित्रो मिद्यान में अपने घर जाने के लिए निकल पड़ा।</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अभिनेता से पूछें कि लोगों की अगुवाई करने और विवाद सुलझाने के लिए पुरुषों को चुनने के बारे में वह कैसा महसूस करता है। आप ऐसे उत्तर सुन सकते हैं, “यहाँ इतने सारे पुरुष हैं, मैं कैसे चुनूँ?” या “मैं परमेश्वर से विनती करता हूँ कि वह मुझे बताए कि मैं किसे चुनूँ।”</w:t>
      </w:r>
    </w:p>
    <w:p>
      <w:pPr>
        <w:pStyle w:val="ListBullet"/>
        <w:spacing w:line="240" w:lineRule="auto"/>
        <w:ind w:left="720"/>
      </w:pPr>
      <w:r>
        <w:rPr>
          <w:lang w:val="hi_IN" w:bidi="hi_IN"/>
        </w:rPr>
      </w:r>
      <w:r>
        <w:rPr>
          <w:lang w:val="hi_IN" w:bidi="hi_IN"/>
        </w:rPr>
        <w:t>इस्राएली पुरुषों की भूमिका निभाने वाले अभिनेता से पूछें कि अब अगुवाई करने और विवादों को सुलझाने की ज़िम्मेदारी मिलने पर आप कैसा महसूस करते हैं? आप ऐसे उत्तर सुन सकते हैं, “मैं बहुत हैरान हूँ कि मूसा ने मुझे अगुवाई के लिए चुना है,” या “मैं विवादों को सुलझाने और अपने लोगों की मदद करने में खुश हूँ,” या “मुझे आशा है कि मैं समस्याओं को सुलझाने में मदद कर सकूँ।” “यह काम बहुत बड़ा है।”</w:t>
      </w:r>
      <w:r>
        <w:rPr>
          <w:lang w:val="hi_IN" w:bidi="hi_IN"/>
        </w:rPr>
      </w:r>
    </w:p>
    <w:p>
      <w:pPr>
        <w:pStyle w:val="Heading3"/>
      </w:pPr>
      <w:r>
        <w:rPr>
          <w:lang w:val="hi_IN" w:bidi="hi_IN"/>
        </w:rPr>
        <w:t>आवश्यक जानकारी</w:t>
      </w:r>
    </w:p>
    <w:p>
      <w:pPr/>
      <w:r>
        <w:rPr>
          <w:lang w:val="hi_IN" w:bidi="hi_IN"/>
        </w:rPr>
      </w:r>
      <w:r>
        <w:rPr>
          <w:lang w:val="hi_IN" w:bidi="hi_IN"/>
        </w:rPr>
        <w:t>निर्गमन 18:13–27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यित्रो ने मूसा को इस्राएली लोगों के लिए काम करते हुए देखा था। मूसा बैठ कर इस्राएलियों का न्याय करता था। मूसा कुछ देशों की अदालतों में बैठे न्यायाधीशों जैसा नहीं था। मूसा एक बड़े प्रधान की तरह था जो समस्याएँ सुलझाता था।</w:t>
      </w:r>
    </w:p>
    <w:p>
      <w:pPr/>
      <w:r>
        <w:rPr>
          <w:lang w:val="hi_IN" w:bidi="hi_IN"/>
        </w:rPr>
      </w:r>
      <w:r>
        <w:rPr>
          <w:lang w:val="hi_IN" w:bidi="hi_IN"/>
        </w:rPr>
        <w:t>यहाँ रुकें और चर्चा करें कि आप कैसे कहेंगे कि मूसा न्यायाधीश था। अगर आपने दूसरी कहानियों में "न्यायाधीश" शब्द का इस्तेमाल किया है, तो चर्चा करें कि आप यहाँ भी उन्हीं शब्दों का प्रयोग कैसे करेंगे। अभिनय करके दिखाएँ कि आप फैसले लेने और झगड़े सुलझाने का अधिकार कैसे दिखाएँगे। चर्चा करें कि मूसा ने विवादों का निपटारा उसी प्रकार किया या अलग तरीके से, जैसे आपकी भाषा में लोग करते हैं। ऑडियो को यहाँ रोकें।</w:t>
      </w:r>
    </w:p>
    <w:p>
      <w:pPr/>
      <w:r>
        <w:rPr>
          <w:lang w:val="hi_IN" w:bidi="hi_IN"/>
        </w:rPr>
      </w:r>
      <w:r>
        <w:rPr>
          <w:lang w:val="hi_IN" w:bidi="hi_IN"/>
        </w:rPr>
        <w:t xml:space="preserve">पूरा दिन मूसा को विवाद सुलझाते देखने के बाद, यित्रो ने मूसा से पूछा कि विवाद सुलझाने वाला वही अकेला क्यों है। मूसा इस्राएलियों के बीच के झगड़ों को सुनता और परमेश्वर की विधियों और जीवन जीने के तरीके के बारे में परमेश्वर की शिक्षाओं के अनुसार उनका फैसला करता है। </w:t>
      </w:r>
      <w:r>
        <w:rPr>
          <w:b/>
          <w:lang w:val="hi_IN" w:bidi="hi_IN"/>
        </w:rPr>
        <w:t>विधियाँ</w:t>
      </w:r>
      <w:r>
        <w:rPr>
          <w:lang w:val="hi_IN" w:bidi="hi_IN"/>
        </w:rPr>
        <w:t xml:space="preserve"> खास निर्देश या नियम होते हैं। कैसे जीना है, इस बारे में परमेश्वर की शिक्षाएँ उसकी व्यवस्था थीं, या ये रोज़मर्रा की ज़िंदगी और आम तौर पर परमेश्वर की आज्ञा मानकर जीवन कैसे जीना है, इसके बारे में निर्देश थे।</w:t>
      </w:r>
    </w:p>
    <w:p>
      <w:pPr/>
      <w:r>
        <w:rPr>
          <w:lang w:val="hi_IN" w:bidi="hi_IN"/>
        </w:rPr>
      </w:r>
      <w:r>
        <w:rPr>
          <w:lang w:val="hi_IN" w:bidi="hi_IN"/>
        </w:rPr>
        <w:t xml:space="preserve">यहाँ रुकें और बात करें कि आप परमेश्वर की शिक्षाओं का पालन करने से सम्बंधित </w:t>
      </w:r>
      <w:r>
        <w:rPr>
          <w:b/>
          <w:lang w:val="hi_IN" w:bidi="hi_IN"/>
        </w:rPr>
        <w:t>विधियाँ</w:t>
      </w:r>
      <w:r>
        <w:rPr>
          <w:lang w:val="hi_IN" w:bidi="hi_IN"/>
        </w:rPr>
        <w:t xml:space="preserve"> और </w:t>
      </w:r>
      <w:r>
        <w:rPr>
          <w:b/>
          <w:lang w:val="hi_IN" w:bidi="hi_IN"/>
        </w:rPr>
        <w:t>व्यवस्थाओं</w:t>
      </w:r>
      <w:r>
        <w:rPr>
          <w:lang w:val="hi_IN" w:bidi="hi_IN"/>
        </w:rPr>
        <w:t xml:space="preserve"> का अनुवाद कैसे करेंगे। </w:t>
      </w:r>
      <w:r>
        <w:rPr>
          <w:b/>
          <w:lang w:val="hi_IN" w:bidi="hi_IN"/>
        </w:rPr>
        <w:t>विधियाँ</w:t>
      </w:r>
      <w:r>
        <w:rPr>
          <w:lang w:val="hi_IN" w:bidi="hi_IN"/>
        </w:rPr>
        <w:t xml:space="preserve"> और </w:t>
      </w:r>
      <w:r>
        <w:rPr>
          <w:lang w:val="hi_IN" w:bidi="hi_IN"/>
        </w:rPr>
        <w:t>व्यवस्थाओं</w:t>
      </w:r>
      <w:r>
        <w:rPr>
          <w:lang w:val="hi_IN" w:bidi="hi_IN"/>
        </w:rPr>
        <w:t xml:space="preserve"> के बारे में अधिक जानकारी के लिए मुख्य शब्दावली देखें। इस ऑडियो को यहाँ रोकें।</w:t>
      </w:r>
    </w:p>
    <w:p>
      <w:pPr/>
      <w:r>
        <w:rPr>
          <w:lang w:val="hi_IN" w:bidi="hi_IN"/>
        </w:rPr>
      </w:r>
      <w:r>
        <w:rPr>
          <w:lang w:val="hi_IN" w:bidi="hi_IN"/>
        </w:rPr>
        <w:t xml:space="preserve">मूसा इस्राएली पुरुषों को देखेगा और फैसले लेने में उसकी मदद करने के लिए पुरुषों को चुनेगा। मूसा चाहता है कि लोग </w:t>
      </w:r>
      <w:r>
        <w:rPr>
          <w:b/>
          <w:lang w:val="hi_IN" w:bidi="hi_IN"/>
        </w:rPr>
        <w:t>परमेश्वर का भय</w:t>
      </w:r>
      <w:r>
        <w:rPr>
          <w:lang w:val="hi_IN" w:bidi="hi_IN"/>
        </w:rPr>
        <w:t xml:space="preserve"> मानें। परमेश्वर का भय मानने का अर्थ है कि वे पुरुष परमेश्वर का आदर या सम्मान करते हैं। इसका अनुवाद उसी तरह करें जैसा आपने पिछले भागों में किया है। </w:t>
      </w:r>
      <w:r>
        <w:rPr>
          <w:b/>
          <w:lang w:val="hi_IN" w:bidi="hi_IN"/>
        </w:rPr>
        <w:t>परमेश्वर के भय</w:t>
      </w:r>
      <w:r>
        <w:rPr>
          <w:lang w:val="hi_IN" w:bidi="hi_IN"/>
        </w:rPr>
        <w:t xml:space="preserve"> के बारे में अधिक जानकारी के लिए मुख्य शब्दावली देखें।</w:t>
      </w:r>
    </w:p>
    <w:p>
      <w:pPr/>
      <w:r>
        <w:rPr>
          <w:lang w:val="hi_IN" w:bidi="hi_IN"/>
        </w:rPr>
      </w:r>
      <w:r>
        <w:rPr>
          <w:lang w:val="hi_IN" w:bidi="hi_IN"/>
        </w:rPr>
        <w:t xml:space="preserve">किसी दिन, “इस्राएली </w:t>
      </w:r>
      <w:r>
        <w:rPr>
          <w:b/>
          <w:lang w:val="hi_IN" w:bidi="hi_IN"/>
        </w:rPr>
        <w:t>शांति</w:t>
      </w:r>
      <w:r>
        <w:rPr>
          <w:lang w:val="hi_IN" w:bidi="hi_IN"/>
        </w:rPr>
        <w:t xml:space="preserve"> से उस जगह पहुँचेंगे जहाँ वे जाना चाहते हैं। हमें नहीं पता कि वह स्थान कहाँ है, इसलिए स्थान के लिए एक सामान्य शब्द का इस्तेमाल करें। शांति शब्द का अनुवाद पहले की तरह ही करें। </w:t>
      </w:r>
      <w:r>
        <w:rPr>
          <w:b/>
          <w:lang w:val="hi_IN" w:bidi="hi_IN"/>
        </w:rPr>
        <w:t>शांति</w:t>
      </w:r>
      <w:r>
        <w:rPr>
          <w:lang w:val="hi_IN" w:bidi="hi_IN"/>
        </w:rPr>
        <w:t xml:space="preserve"> के बारे में अधिक जानकारी के लिए मुख्य शब्दावली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19:1–15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19:1–15 को सुनें और अपने मनों में रखें।</w:t>
      </w:r>
    </w:p>
    <w:p>
      <w:pPr/>
      <w:r>
        <w:rPr>
          <w:lang w:val="hi_IN" w:bidi="hi_IN"/>
        </w:rPr>
      </w:r>
      <w:r>
        <w:rPr>
          <w:lang w:val="hi_IN" w:bidi="hi_IN"/>
        </w:rPr>
        <w:t>इस ऑडियो को यहाँ रोकें।</w:t>
      </w:r>
    </w:p>
    <w:p>
      <w:pPr/>
      <w:r>
        <w:rPr>
          <w:lang w:val="hi_IN" w:bidi="hi_IN"/>
        </w:rPr>
      </w:r>
      <w:r>
        <w:rPr>
          <w:lang w:val="hi_IN" w:bidi="hi_IN"/>
        </w:rPr>
        <w:t>यदि सम्भव हो तो निर्गमन 19:1–15 का ऑडियो संस्करण तीन बार, तीन अलग-अलग अनुवादों में सुनें। 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19:1–15 का ऑडियो संस्करण सबसे आसानी से समझ में आने वाले अनुवाद में सुनें।</w:t>
      </w:r>
    </w:p>
    <w:p>
      <w:pPr/>
      <w:r>
        <w:rPr>
          <w:lang w:val="hi_IN" w:bidi="hi_IN"/>
        </w:rPr>
      </w:r>
      <w:r>
        <w:rPr>
          <w:lang w:val="hi_IN" w:bidi="hi_IN"/>
        </w:rPr>
        <w:t>पिछली कहानी में, परमेश्वर ने अपने सेवक मूसा के द्वारा इस्राएल के लोगों को मिस्र से बाहर निकलने में मदद की। वे मिस्र से निकलने के बाद से लगातार यात्रा कर रहे हैं। वे उस स्थान की ओर जा रहे हैं जिसे परमेश्वर ने उन्हें देने का वादा किया था। जब वे रास्ते में थे तब वे रपीदीम नाम के एक स्थान पर रुके और वहाँ डेरा डाला। फिर कुछ समय बाद, उन्होंने अपनी यात्रा आगे जारी रखी। इस कहानी में, वे सीनै नाम के एक स्थान पर पहुँचे।</w:t>
      </w:r>
    </w:p>
    <w:p>
      <w:pPr/>
      <w:r>
        <w:rPr>
          <w:lang w:val="hi_IN" w:bidi="hi_IN"/>
        </w:rPr>
      </w:r>
      <w:r>
        <w:rPr>
          <w:lang w:val="hi_IN" w:bidi="hi_IN"/>
        </w:rPr>
        <w:t>यह कहानी तीसरे नए चाँद के दिन शुरू होती है, या इस्राएलियों के मिस्र से निकलने के तीन महीने बाद। इस कहानी में इस महीने को तीसरा नया चाँद कहा गया है, क्योंकि इब्रानी कैलेंडर में नया चाँद दिखाई देने पर नया महीना शुरू होता है। तीसरे महीने के पहले दिन, इस्राएल के लोग सीनै के जंगल में पहुँचे। जंगल या रेगिस्तान बहुत सूखी और गर्म जगह होती है क्योंकि वहाँ अक्सर बारिश नहीं होती है। लोग और जानवर वहाँ आम तौर पर नहीं रहते क्योंकि वहाँ पीने के लिए पानी नहीं होता है। यह जंगल सीनै नाम के स्थान में है। वहाँ उन्होंने कुछ समय रहने के लिए एक और डेरा डाला। सीनै में एक पर्वत भी है, जिसे सीनै पर्वत कहा जाता है। मूसा परमेश्वर से बात करने के लिए उस पर्वत पर गया। उस समय के लोगों का मानना था कि पहाड़ जैसी किसी बहुत ऊँची जगह पर जाने पर परमेश्वर से मिलना संभव हो पाता था।</w:t>
      </w:r>
    </w:p>
    <w:p>
      <w:pPr/>
      <w:r>
        <w:rPr>
          <w:lang w:val="hi_IN" w:bidi="hi_IN"/>
        </w:rPr>
      </w:r>
      <w:r>
        <w:rPr>
          <w:lang w:val="hi_IN" w:bidi="hi_IN"/>
        </w:rPr>
        <w:t xml:space="preserve">यहाँ रुकें और समूह के साथ सीनै की एक तस्वीर देखें जिसमें </w:t>
      </w:r>
      <w:r>
        <w:rPr>
          <w:lang w:val="hi_IN" w:bidi="hi_IN"/>
        </w:rPr>
        <w:t>सीनै पर्वत और सीनै का जंगल</w:t>
      </w:r>
      <w:r>
        <w:rPr>
          <w:lang w:val="hi_IN" w:bidi="hi_IN"/>
        </w:rPr>
        <w:t xml:space="preserve"> दिखाई दे। इस ऑडियो को यहाँ रोकें।</w:t>
      </w:r>
    </w:p>
    <w:p>
      <w:pPr/>
      <w:r>
        <w:rPr>
          <w:lang w:val="hi_IN" w:bidi="hi_IN"/>
        </w:rPr>
      </w:r>
      <w:r>
        <w:rPr>
          <w:lang w:val="hi_IN" w:bidi="hi_IN"/>
        </w:rPr>
        <w:t>फिर यहोवा ने पर्वत की चोटी से मूसा को पुकारा। यहाँ मूसा परमेश्वर के व्यक्तिगत नाम, यहोवा का इस्तेमाल करता है, ताकि यह दिखाया जा सके कि जब वह पर्वत पर यहोवा से बात करता है, तो क्या होता है। यहोवा ने मूसा से कहा कि वह याकूब के घराने, या इस्राएल के लोगों को उसके निर्देश दें। कभी-कभी, इस्राएल के लोगों को “याकूब का घराना” या “याकूब के वंशज” कहा जाता है क्योंकि वे याकूब की संतान हैं, जो इसहाक के पुत्र इस्राएल का दूसरा नाम है। यहोवा ने कहा कि इस्राएल के लोगों ने देखा कि उसने मिस्रियों के साथ क्या-क्या किया। यहोवा इस्राएल के लोगों को उन सामर्थी कामों की याद दिला रहा था जो उसने मिस्रियों के साथ किए, जब उसने इस्राएलियों को मिस्र की गुलामी से छुड़ाया। यहोवा ने यह भी कहा कि वह इस्राएल के लोगों को उकाब के पंखों पर चढ़ाकर अपने पास ले आया। उकाब एक बड़ा और शक्तिशाली पक्षी होता है। वह छोटे जानवरों को खा सकता है और आकाश में बहुत ऊँचा उड़ सकता है। जब उकाब का बच्चा उड़ना सीखता है, तो वह अक्सर आकाश से नीचे गिर जाता है। मादा उकाब यह सुनिश्चित करती है कि जब उसका बच्चा नीचे गिरने लगे तो वह उसे पकड़ ले, ताकि वह ज़मीन पर न गिरे। यहोवा कह रहा है कि वह मादा उकाब की तरह है। उसने इस्राएल के लोगों की देखभाल की, और उन्हें मिस्र से बाहर ले आया ताकि वे उसके साथ रह सकें।</w:t>
      </w:r>
    </w:p>
    <w:p>
      <w:pPr/>
      <w:r>
        <w:rPr>
          <w:lang w:val="hi_IN" w:bidi="hi_IN"/>
        </w:rPr>
      </w:r>
      <w:r>
        <w:rPr>
          <w:lang w:val="hi_IN" w:bidi="hi_IN"/>
        </w:rPr>
        <w:t xml:space="preserve">यहाँ रुकें और समूह के रूप में एक </w:t>
      </w:r>
      <w:r>
        <w:rPr>
          <w:lang w:val="hi_IN" w:bidi="hi_IN"/>
        </w:rPr>
        <w:t>उकाब</w:t>
      </w:r>
      <w:r>
        <w:rPr>
          <w:lang w:val="hi_IN" w:bidi="hi_IN"/>
        </w:rPr>
        <w:t xml:space="preserve"> की तस्वीर देखें। इस ऑडियो को यहाँ रोकें।</w:t>
      </w:r>
    </w:p>
    <w:p>
      <w:pPr/>
      <w:r>
        <w:rPr>
          <w:lang w:val="hi_IN" w:bidi="hi_IN"/>
        </w:rPr>
      </w:r>
      <w:r>
        <w:rPr>
          <w:lang w:val="hi_IN" w:bidi="hi_IN"/>
        </w:rPr>
        <w:t>यहोवा ने यह भी कहा कि भले ही सारी पृथ्वी और उसमें जो कुछ भी है, वह सब उसी का है, फिर भी वह इस्राएल के लोगों को, अपने बहुत खास लोगों को, अपना निज धन मानेगा। इसका अर्थ यह है कि यहोवा सारी पृथ्वी के सभी लोगों में से इस्राएल के लोगों के प्रति विशेष देखभाल और प्रेम दिखाएगा। इस्राएल के लोग, याजकों का राज्य और एक पवित्र जाति भी ठहरेंगे। याजक वे लोग थे जिन्हें यहोवा ने एक विशेष तरीके से उसकी सेवा करने के लिए बुलाया था। यहोवा ने उन्हें यह काम सौंपा कि वे अपने साथी लोगों को यहोवा को जानने में मदद करें और उन्हें यहोवा की ओर ले जाएँ। इस्राएल के लोग याजकों का एक राज्य कहलाएँगे, क्योंकि यहोवा राजा है, और इस्राएल के लोग पृथ्वी के लोगों को यहोवा के पास ले जाएँगे। इस्राएल के लोग एक पवित्र जाति भी कहलाएँगे। जब कोई व्यक्ति पवित्र होता है, तो इसका अर्थ है कि वह अपने आसपास के दूसरे लोगों जैसा नहीं है। बल्कि इसका अर्थ यह है कि वह यहोवा के समान है जो स्वयं भी पवित्र है, और उसे अपने पूरे जीवन केवल यहोवा की सेवा करनी चाहिए। इस्राएल के लोगों के लिए, इसका अर्थ यह है कि उन्हें अपने पूरे जीवन केवल यहोवा की आराधना की आराधना करनी है और उसी की सेवा करनी है। इस्राएल के लोगों के द्वारा, संसार के लोग यहोवा को जानेंगे। यहोवा ऐसा तब करेगा जब वे यहोवा का कहा हुआ या उसके निर्देशों को मानेंगे, और यहोवा की वाचा में बनें रहेंगे। वाचा दो लोगों या लोगों के दो समूहों के बीच किया गया एक समझौता है। जो लोग वाचा में प्रवेश करते हैं, वे एक-दूसरे के प्रति कुछ दायित्वों के लिए सहमत होते हैं, और वे एक-दूसरे से यह उम्मीद करते हैं कि वे अपने दायित्वों को पूरा करने के लिए हर संभव कोशिश करें। जो लोग अपनी वाचा के दायित्वों को पूरा करते हैं उन्हें आदर और प्रतिफल मिलता है, लेकिन जो ऐसा करने में असफल होते हैं वे निरादर और दंड पाते हैं। इस्राएल के लोगों के लिए, इसका अर्थ यह है कि उन्हें अपने पूरे जीवन में केवल यहोवा की सेवा और आराधना करने के द्वारा अपनी वाचा के दायित्वों को पूरा करना है। ये वे बातें हैं जो यहोवा ने मूसा से कहा कि वह इस्राएल के लोगों को बताए।</w:t>
      </w:r>
    </w:p>
    <w:p>
      <w:pPr/>
      <w:r>
        <w:rPr>
          <w:lang w:val="hi_IN" w:bidi="hi_IN"/>
        </w:rPr>
      </w:r>
      <w:r>
        <w:rPr>
          <w:lang w:val="hi_IN" w:bidi="hi_IN"/>
        </w:rPr>
        <w:t>यहाँ रुकें और समूह के रूप में इस प्रश्न पर चर्चा करें: आपकी संस्कृति में लोग दूसरे लोगों के साथ समझौते कैसे करते हैं? जब वे अपने दायित्वों को पूरा करते हैं, तब क्या होता है? जब वे अपने दायित्वों को पूरा नहीं करते हैं, तब क्या होता है? इस ऑडियो को यहाँ रोकें।</w:t>
      </w:r>
    </w:p>
    <w:p>
      <w:pPr/>
      <w:r>
        <w:rPr>
          <w:lang w:val="hi_IN" w:bidi="hi_IN"/>
        </w:rPr>
      </w:r>
      <w:r>
        <w:rPr>
          <w:lang w:val="hi_IN" w:bidi="hi_IN"/>
        </w:rPr>
        <w:t>मूसा ने वही किया जो यहोवा ने उसे करने के लिए कहा था। मूसा पर्वत से नीचे गया। इसके बाद, उसने पुरनियों को बुलाया और उन्हें वह सब कुछ बता दिया जो यहोवा ने उसे कहा था। मूसा ने सबसे पहले पुरनियों से बात की क्योंकि पुरनिए गोत्र में सबसे सम्मानित लोग थे। वे अपने समुदायों को ज्ञान और मार्गदर्शन देते थे और वे यहोवा की कही हुई हर बात उन्हें बताने के लिए ज़िम्मेदार थे। जब लोगों ने पुरनियों से सुना कि यहोवा ने उन्हें क्या कहा तो सभी लोगों ने यहोवा को उत्तर दिया। वे सहमत हुए और उन्होंने यह वादा किया कि यहोवा ने जो कुछ भी उन्हें करने के लिए कहा है, वे वह सब करेंगे। जब इस्राएल के लोग यहोवा की कही हुई हर बात के लिए सहमत हुए, तब वे यहोवा के साथ वाचा में प्रवेश कर गए। इसका अर्थ यह है कि उन्होंने यह वादा किया कि वे अपने पूरे जीवन केवल यहोवा की आराधना करेंगे, उसकी सेवा करेंगे, और उसी की आज्ञा मानेंगे।</w:t>
      </w:r>
    </w:p>
    <w:p>
      <w:pPr/>
      <w:r>
        <w:rPr>
          <w:lang w:val="hi_IN" w:bidi="hi_IN"/>
        </w:rPr>
      </w:r>
      <w:r>
        <w:rPr>
          <w:lang w:val="hi_IN" w:bidi="hi_IN"/>
        </w:rPr>
        <w:t>मूसा ने लोगों की बातें यहोवा को बताई। जब मूसा ने यहोवा से बात की, तो वह शायद फिर से पर्वत पर चढ़ा होगा। तब यहोवा ने मूसा से कहा कि वह बादल के अंधियारे में होकर तेरे पास आ रहा है। यहोवा ऐसा इसलिए करेगा ताकि लोग यहोवा को मूसा से बात करते हुए सुन सकें, और लोग जान सकें कि यहोवा मूसा से बात करता है। इसके परिणामस्वरूप, लोगों को जीवनभर मूसा पर विश्वास और भरोसा करना चाहिए।</w:t>
      </w:r>
    </w:p>
    <w:p>
      <w:pPr/>
      <w:r>
        <w:rPr>
          <w:lang w:val="hi_IN" w:bidi="hi_IN"/>
        </w:rPr>
      </w:r>
      <w:r>
        <w:rPr>
          <w:lang w:val="hi_IN" w:bidi="hi_IN"/>
        </w:rPr>
        <w:t xml:space="preserve">यहाँ रुकें और समूह के रूप में </w:t>
      </w:r>
      <w:r>
        <w:rPr>
          <w:lang w:val="hi_IN" w:bidi="hi_IN"/>
        </w:rPr>
        <w:t>बादल</w:t>
      </w:r>
      <w:r>
        <w:rPr>
          <w:lang w:val="hi_IN" w:bidi="hi_IN"/>
        </w:rPr>
        <w:t xml:space="preserve"> की एक तस्वीर देखें। इस ऑडियो को यहाँ रोकें।</w:t>
      </w:r>
    </w:p>
    <w:p>
      <w:pPr/>
      <w:r>
        <w:rPr>
          <w:lang w:val="hi_IN" w:bidi="hi_IN"/>
        </w:rPr>
      </w:r>
      <w:r>
        <w:rPr>
          <w:lang w:val="hi_IN" w:bidi="hi_IN"/>
        </w:rPr>
        <w:t>और जब मूसा ने लोगों की बातें यहोवा को बताईं, तब यहोवा ने मूसा से कहा कि वह लोगों को पवित्र करे। पवित्रीकरण वह प्रथा थी जिसमें किसी चीज़ या किसी व्यक्ति को परमेश्वर की दृष्टि में शुद्ध किया जाता था, ताकि उसे अलग किया जा सके और यहोवा के काम के लिए पवित्र ठहराया जा सके। जो व्यक्ति पवित्रीकरण से गुजरता है वह आम तौर पर स्नान करता है और अपने कपड़े धोता है। यहोवा पवित्र और शुद्ध है। यदि लोगों को यहोवा को देखना है, तो उन्हें भी पवित्र और शुद्ध होने की आवश्यकता है। यहोवा ने कहा कि उन्हें तैयार रहना है, क्योंकि तीसरे दिन यहोवा सीनै पर्वत पर उतर आएगा, और सब लोग उसे देखेंगे। जब यहोवा पर्वत पर उतरता है, तब वह पर्वत पवित्र स्थान बन जाता है, और यहोवा की अनुमति के बिना कोई व्यक्ति वहाँ जा नहीं सकता या उसे छू नहीं सकता। कोई भी व्यक्ति या पशु जो उस पर्वत को छूएगा उसे मृत्यु का दंड दिया जाएगा। लोगों को उस व्यक्ति या जानवर को या तो पत्थर मार-मारकर मार डालना होगा, या तीरों से मारना होगा। लोगों को अपराधी को इसी तरह मारना होगा, क्योंकि कोई भी उसे छू नहीं सकता था। लेकिन परमेश्वर अपने लोगों की परवाह करता है और उन्हें मृत्यु से बचाता है, क्योंकि वे उसके विशेष लोग हैं। इसलिए यहोवा ने मूसा से कहा कि वह पर्वत के चारों ओर बाड़ा बाँध दे। इसका अर्थ यह है कि मूसा को पर्वत के चारों ओर ऐसा चिन्ह लगाना है जो लोगों को चेतावनी दे कि वे पर्वत पर न चढ़ें या उसे न छूएँ। उन्हें केवल तभी पर्वत के पास जाने की अनुमति होगी, जब वे देर तक नरसिंगे की आवाज़ सुनेंगे। नरसिंगा एक सींग होता था, जो किसी पशु के सींग से बनाया जाता था, आम तौर पर मेढ़े के सींग से। जब लोग इसमें फूँक मारते थे तो इस तरह का सींग बहुत तेज़ आवाज़ निकालता था।</w:t>
      </w:r>
    </w:p>
    <w:p>
      <w:pPr/>
      <w:r>
        <w:rPr>
          <w:lang w:val="hi_IN" w:bidi="hi_IN"/>
        </w:rPr>
      </w:r>
      <w:r>
        <w:rPr>
          <w:lang w:val="hi_IN" w:bidi="hi_IN"/>
        </w:rPr>
        <w:t xml:space="preserve">यहाँ रुकें और समूह के तौर पर </w:t>
      </w:r>
      <w:r>
        <w:rPr>
          <w:b/>
          <w:lang w:val="hi_IN" w:bidi="hi_IN"/>
        </w:rPr>
        <w:t>मेढ़े के सींग</w:t>
      </w:r>
      <w:r>
        <w:rPr>
          <w:lang w:val="hi_IN" w:bidi="hi_IN"/>
        </w:rPr>
        <w:t xml:space="preserve"> की तस्वीर देखें। इस ऑडियो को यहाँ रोकें।</w:t>
      </w:r>
    </w:p>
    <w:p>
      <w:pPr/>
      <w:r>
        <w:rPr>
          <w:lang w:val="hi_IN" w:bidi="hi_IN"/>
        </w:rPr>
      </w:r>
      <w:r>
        <w:rPr>
          <w:lang w:val="hi_IN" w:bidi="hi_IN"/>
        </w:rPr>
        <w:t>इसलिए, मूसा लोगों को पवित्र करने के लिए पहाड़ से नीचे उतरा। लोगों ने अपने कपड़े धोएँ, ताकि वे धार्मिक रूप से साफ और शुद्ध हो सकें। मूसा ने उनसे यह भी कहा कि वे तीसरे दिन के लिए तैयार रहें। यहोवा के आने की तैयारी के रूप में, पुरुषों को किसी स्त्री के पास नहीं जाना था। इसका अर्थ यह है कि उस समय पुरुषों को किसी भी स्त्री के साथ यौन संबंध नहीं बनाने थे। ऐसा इसलिए था क्योंकि उस समय लोग यह मानते थे कि पुरुष या स्त्री के शरीर से निकलने वाला स्राव, खासकर संभोग के समय, जीवन का प्रतीक होता था। परमेश्वर की दृष्टि में हर जीवन मूल्यवान होता है। सभी लोगों को अपने जीवन को शुद्ध और बेदाग रखना चाहिए। ऐसा करने का एक तरीका यौन संबंधों से पूरी तरह दूर रहा जाए।</w:t>
      </w:r>
    </w:p>
    <w:p>
      <w:pPr/>
      <w:r>
        <w:rPr>
          <w:lang w:val="hi_IN" w:bidi="hi_IN"/>
        </w:rPr>
      </w:r>
      <w:r>
        <w:rPr>
          <w:lang w:val="hi_IN" w:bidi="hi_IN"/>
        </w:rPr>
        <w:t>यहाँ रुकें और समूह में इस प्रश्न पर चर्चा करें: आपकी संस्कृति में लोग विशेष अवसरों के लिए अपने आप को तैयार करने के लिए क्या करते हैं? यदि परमेश्वर आपके लोगों से मिलने आए, तो वे अपने आप को कैसे शुद्ध करेंगे ताकि परमेश्वर उनसे मिलकर प्रसन्न हो?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निर्गमन 19:1–15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इस्राएल के लोग रपीदीम से सीनै पहुँचे। वे सीनै के जंगल में डेरा डालते हैं और मूसा सीनै पर्वत पर जाता है।</w:t>
      </w:r>
    </w:p>
    <w:p>
      <w:pPr/>
      <w:r>
        <w:rPr>
          <w:lang w:val="hi_IN" w:bidi="hi_IN"/>
        </w:rPr>
      </w:r>
      <w:r>
        <w:rPr>
          <w:b/>
          <w:lang w:val="hi_IN" w:bidi="hi_IN"/>
        </w:rPr>
        <w:t>दूसरे दृश्य में:</w:t>
      </w:r>
      <w:r>
        <w:rPr>
          <w:lang w:val="hi_IN" w:bidi="hi_IN"/>
        </w:rPr>
        <w:t xml:space="preserve"> यहोवा मूसा के द्वारा लोगों से वाचा के बारे में बात करता है।</w:t>
      </w:r>
    </w:p>
    <w:p>
      <w:pPr/>
      <w:r>
        <w:rPr>
          <w:lang w:val="hi_IN" w:bidi="hi_IN"/>
        </w:rPr>
      </w:r>
      <w:r>
        <w:rPr>
          <w:b/>
          <w:lang w:val="hi_IN" w:bidi="hi_IN"/>
        </w:rPr>
        <w:t>तीसरे दृश्य में:</w:t>
      </w:r>
      <w:r>
        <w:rPr>
          <w:lang w:val="hi_IN" w:bidi="hi_IN"/>
        </w:rPr>
        <w:t xml:space="preserve"> मूसा पुरनियों से बात करता है। </w:t>
      </w:r>
    </w:p>
    <w:p>
      <w:pPr/>
      <w:r>
        <w:rPr>
          <w:lang w:val="hi_IN" w:bidi="hi_IN"/>
        </w:rPr>
      </w:r>
      <w:r>
        <w:rPr>
          <w:b/>
          <w:lang w:val="hi_IN" w:bidi="hi_IN"/>
        </w:rPr>
        <w:t>चौथे दृश्य में:</w:t>
      </w:r>
      <w:r>
        <w:rPr>
          <w:lang w:val="hi_IN" w:bidi="hi_IN"/>
        </w:rPr>
        <w:t xml:space="preserve"> यहोवा मूसा को निर्देश देता है।</w:t>
      </w:r>
    </w:p>
    <w:p>
      <w:pPr/>
      <w:r>
        <w:rPr>
          <w:lang w:val="hi_IN" w:bidi="hi_IN"/>
        </w:rPr>
      </w:r>
      <w:r>
        <w:rPr>
          <w:b/>
          <w:lang w:val="hi_IN" w:bidi="hi_IN"/>
        </w:rPr>
        <w:t>पाँचवें दृश्य में:</w:t>
      </w:r>
      <w:r>
        <w:rPr>
          <w:lang w:val="hi_IN" w:bidi="hi_IN"/>
        </w:rPr>
        <w:t xml:space="preserve"> मूसा लोगों को पवित्र करता है और उन्हें यहोवा की ओर से अन्य निर्देश देता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 या 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पुरनिए</w:t>
      </w:r>
    </w:p>
    <w:p>
      <w:pPr>
        <w:pStyle w:val="ListBullet"/>
        <w:spacing w:line="240" w:lineRule="auto"/>
        <w:ind w:left="720"/>
      </w:pPr>
      <w:r>
        <w:rPr>
          <w:lang w:val="hi_IN" w:bidi="hi_IN"/>
        </w:rPr>
      </w:r>
      <w:r>
        <w:rPr>
          <w:lang w:val="hi_IN" w:bidi="hi_IN"/>
        </w:rPr>
        <w:t>इस्राएल के लोग</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पहले दृश्य में, इस्राएल के लोग रपीदीम नाम की जगह से सीनै जाने के लिए फिर से अपनी यात्रा शुरू करते हैं। रपीदीम सीनै के बहुत करीब है। रपीदीम से सीनै जाने में केवल एक दिन लगता है। तीसरे नए चाँद के दिन, या इस्राएल के लोगों के मिस्र से निकलने के तीन महीने बाद, इस्राएल के लोग सीनै के जंगल में पहुँचे। उस जंगल में, इस्राएल के लोगों ने अपना डेरा लगाया। इसका अर्थ यह है कि इस्राएल के लोगों ने वहाँ अपने तम्बू खड़े किए। इस दृश्य का अंत मूसा के उस पर्वत पर चढ़ने से होता है, जो सीनै में ही है।</w:t>
      </w:r>
    </w:p>
    <w:p>
      <w:pPr/>
      <w:r>
        <w:rPr>
          <w:lang w:val="hi_IN" w:bidi="hi_IN"/>
        </w:rPr>
      </w:r>
      <w:r>
        <w:rPr>
          <w:lang w:val="hi_IN" w:bidi="hi_IN"/>
        </w:rPr>
        <w:t xml:space="preserve">यहाँ रुकें और समूह के रूप में एक तस्वीर देखें जिसमें </w:t>
      </w:r>
      <w:r>
        <w:rPr>
          <w:b/>
          <w:lang w:val="hi_IN" w:bidi="hi_IN"/>
        </w:rPr>
        <w:t>सीनै के साथ सीनै पर्वत और सीनै का जंगल</w:t>
      </w:r>
      <w:r>
        <w:rPr>
          <w:lang w:val="hi_IN" w:bidi="hi_IN"/>
        </w:rPr>
        <w:t xml:space="preserve"> दिखाई दे। इस ऑडियो को यहाँ रोकें।</w:t>
      </w:r>
    </w:p>
    <w:p>
      <w:pPr/>
      <w:r>
        <w:rPr>
          <w:lang w:val="hi_IN" w:bidi="hi_IN"/>
        </w:rPr>
      </w:r>
      <w:r>
        <w:rPr>
          <w:lang w:val="hi_IN" w:bidi="hi_IN"/>
        </w:rPr>
        <w:t>दूसरे दृश्य में, यहोवा मूसा से बात करता है कि उसे इस्राएल के लोगों को क्या बताना है। इस दृश्य में, यहोवा स्वयं मूसा से बात करता है। यहाँ, यहोवा तीन बातें कहता है। पहली बात मूसा के लिए है, जब वह उससे कहता है, “तू याकूब के घराने से यह कह, और इस्राएल के लोगों को यह बता…” “याकूब का घराना” और “इस्राएल के लोग” ये दोनों शब्द इस्राएलियों को दर्शाते हैं। यहोवा ने यहाँ इस्राएलियों का उल्लेख दो अलग-अलग तरीकों से किया है क्योंकि वह इस बात पर जोर देना चाहता है कि वह जो कुछ भी कहने वाला है वह उन्हीं के लिए है। यहोवा चाहता है कि इस्राएली उस बात को ध्यान से सुनें जो वह कहने वाला है। इसके बाद दूसरी बात बताई जाती है। इस दूसरी बात में, यहोवा अभी भी मूसा से ही बात कर रहा है लेकिन यह बात इस्राएल के लोगों के लिए है। इसलिए मूसा ध्यान से सुनता है, क्योंकि बाद में उसे ये सब बातें लोगों को बतानी हैं। यहोवा ने कहा कि इस्राएल के लोगों ने स्वयं देखा कि परमेश्वर ने क्या किया। उसने मिस्रियों को हराया, और मादा उकाब की तरह उनकी सहायता की और उन्हें मिस्र से उठाकर ले आया, ताकि वे उसके साथ रहें। जब यहोवा ने यह कहा, तब उसने इस बात पर ज़ोर दिया कि इस्राएल के लोगों ने यहोवा के किए हुए सब काम देखे थे। यह कहने के बाद, यहोवा एक नए विषय पर ध्यान केंद्रित करता है, जो कि वाचा है। यहोवा इस नए विषय की शुरुआत एक ऐसे शब्द से करता है, जो दिखाता है कि जो कुछ वह अब कहने वाला है, वह बहुत ही महत्वपूर्ण है। लोगों को बहुत ध्यान से सुनना चाहिए, क्योंकि यहोवा अब उन्हें यह बताने वाला है कि उसने उनके लिए जो सब काम किए हैं, उन्हें देखने के बाद वह उनसे क्या उम्मीद करता है कि वे उसके लिए करें। यहोवा ने कहा कि यदि लोग उसकी आवाज़ सुनेंगे और उसकी वाचा का पालन करेंगे, तो यहोवा उन्हें प्रतिफल देगा। यहोवा की आवाज़ सुनने का अर्थ यह था कि वे यहोवा की आज्ञा मानें, और उसकी वाचा का पालन करने का अर्थ यह था कि वे केवल यहोवा की ही उपासना करें और उसकी ही सेवा करें। ये इस्राएल के लोगों की वाचा के दायित्व थे। यदि वे ऐसा करते, तो यहोवा अपनी वाचा के दायित्वों को पूरा करता और इस्राएल के लोगों को प्रतिफल देता। यहोवा ने कहा कि वह पृथ्वी की सारी जातियों में से इस्राएल के लोगों को अपना निज धन, या अपने विशेष लोग ठहराएगा। उसने यह भी कहा कि वह उन्हें याजकों का राज्य और एक पवित्र जाति भी बनाएगा। याजकों का राज्य और एक पवित्र जाति होकर, उन्हें संसार के सभी लोगों को दिखाना था कि यहोवा कैसा है। उनके द्वारा संसार के लोग यहोवा को जानेंगे और यहोवा के पास आएँगे। इससे यहोवा की दूसरी बात खत्म होती है। इसके बाद यहोवा अपनी तीसरी और आखिरी बात कहता है जो कि फिर से मूसा के लिए ही है, जिसमें वह कहता है, “ये वे बातें हैं जो तू इस्राएल के लोगों से कह।” दृश्य का अभिनय करते समय, यह ज़रूरी है कि यहोवा के वास्तविक शब्दों का ही इस्तेमाल करके अभिनय किया जाए।</w:t>
      </w:r>
    </w:p>
    <w:p>
      <w:pPr/>
      <w:r>
        <w:rPr>
          <w:lang w:val="hi_IN" w:bidi="hi_IN"/>
        </w:rPr>
      </w:r>
      <w:r>
        <w:rPr>
          <w:lang w:val="hi_IN" w:bidi="hi_IN"/>
        </w:rPr>
        <w:t>तीसरे दृश्य में, मूसा पर्वत से नीचे उतरता है। इसके बाद वह पुरनियों को बुलाता है और उन्हें यहोवा की कही हुई सब बातें बताता है। फिर पुरनियों ने यहोवा की सारी बातें अपने समुदायों को बताईं, जब तक कि इस्राएल के सभी लोगों ने यहोवा के वचन सुन नहीं लिए। पुरनियों से सब कुछ सुनने के बाद, इस्राएल के लोगों ने मिलकर उत्तर दिया और कहा, “जो कुछ यहोवा ने कहा है वह सब हम करेंगे।” इस प्रतिक्रिया में, लोगों ने इस बात पर जोर दिया कि वे यहोवा की आज्ञा मानने के लिए कितने इच्छुक हैं। उन्होंने कहा कि वे सब कुछ करेंगे, जैसा कि यहोवा ने कहा था। इसके बाद, पुरनियों ने मूसा को वह सब कुछ बताया जो लोगों ने कहा था।</w:t>
      </w:r>
    </w:p>
    <w:p>
      <w:pPr/>
      <w:r>
        <w:rPr>
          <w:lang w:val="hi_IN" w:bidi="hi_IN"/>
        </w:rPr>
      </w:r>
      <w:r>
        <w:rPr>
          <w:lang w:val="hi_IN" w:bidi="hi_IN"/>
        </w:rPr>
        <w:t>चौथे दृश्य में, मूसा फिर से पर्वत पर जाता है ताकि यहोवा को लोगों की प्रतिक्रिया बताई जा सके। दूसरे दृश्य की तरह ही, यहाँ भी यहोवा मूसा से फिर से तीन बातों को बोलता है। पहली बात में, यहोवा मूसा को बताता है कि वह क्या करने वाला है, और लोगों को तैयार करने के लिए मूसा को क्या करना है। यहोवा इस बात की शुरुआत एक ऐसे शब्द से करता है, जिससे मूसा को पता चलता है कि उसे यहोवा के द्वारा कही जाने वाली बातों को बहुत ध्यान से सुनना है। यहोवा मूसा के पास बादल के अंधियारे में होकर आता है। इसका अर्थ यह है कि जब यहोवा आएगा, तब उसके चारों ओर घना बादल होगा। यहोवा मूसा के पास आएगा ताकि लोग उसे मूसा से बात करते हुए सुनें, और लोग अपने पूरे जीवन भर मूसा पर भरोसा करें। फिर दूसरी बार, मूसा लोगों की प्रतिक्रिया को यहोवा को बताता है। हमें यह नहीं पता कि जब मूसा ने यह बात दूसरी बार बताई, तब वह नीचे गया और फिर से ऊपर आया। यह भी हो सकता है कि मूसा पर्वत से नीचे नहीं आया हो। यदि मूसा पर्वत से नीचे नहीं आया, तो हो सकता है कि मूसा ने यहोवा की निर्देशों के प्रति प्रतिक्रिया देने के लिए लोगों की बातों को फिर से यहोवा को बता दिया हो। इसके बाद, यहोवा मूसा से कहता है कि वह आज और कल लोगों को पवित्र करे। अपने आप को पवित्र करने के लिए, उन्हें अपने शरीर और अपने कपड़े धोने की आवश्यकता है। उन्हें तीसरे दिन, या परसों के लिए तैयार रहना है, क्योंकि तीसरे दिन यहोवा सीनै पर्वत पर उतर आएगा और वे यहोवा को देखेंगे। यहोवा ने मूसा से यह भी कहा कि वह पर्वत के चारों ओर एक चिन्ह लगा दे ताकि लोगों को पता चल जाए कि उन्हें पर्वत को छूना नहीं चाहिए या उस पर चढ़ना नहीं चाहिए। हम निश्चित रूप से नहीं जानते कि यह चिन्ह कैसा दिखता था। लेकिन जब लोग उस चिन्ह को देखें, तो उन्हें यह पता लगना चाहिए कि उन्हें सावधान रहना है ताकि वे उस पहाड़ को न छुएँ। इसके बाद यहोवा अपनी दूसरी बात कहने लगता है, जो इस्राएल के लोगों के लिए है। इस दूसरी बात में, यहोवा लोगों से कहता है कि उन्हें सावधान रहना चाहिए कि वे उस पर्वत को न छूएँ और उस पर न चढ़ें। जो कोई इस पर्वत को छूए, चाहे वह मनुष्य हो या पशु, उसे मृत्युदंड दिया जाए। लोगों को उसे तब तक पत्थर मारने चाहिए जब तक कि वह मर ना जाए या फिर उसे तीरों से मार डालें। उसे मरना होगा, और कोई भी उसे छूने न पाए। यहाँ दूसरी बात समाप्त होती है। यहोवा की तीसरी और अंतिम बात मूसा के लिए है, उसमें उसने कहा कि जब लोग नरसिंगे का शब्द देर तक सुनें, तब वे पर्वत के पास आ सकते हैं।</w:t>
      </w:r>
    </w:p>
    <w:p>
      <w:pPr/>
      <w:r>
        <w:rPr>
          <w:lang w:val="hi_IN" w:bidi="hi_IN"/>
        </w:rPr>
      </w:r>
      <w:r>
        <w:rPr>
          <w:lang w:val="hi_IN" w:bidi="hi_IN"/>
        </w:rPr>
        <w:t>यहाँ रुकें और इस प्रश्न पर समूह में चर्चा करें: आपकी संस्कृति में लोग दूसरों को कैसे चेतावनी देते हैं कि उन्हें किसी विशेष स्थान पर नहीं जाना चाहिए क्योंकि वह खतरनाक है? वे कौन-सी चीज़ें इस्तेमाल करते हैं यह दिखाने के लिए कि कोई स्थान खतरनाक है और लोगों को वहाँ जाने की अनुमति नहीं है? इन चीजों का वर्णन करते समय, इस बात पर ध्यान दें कि आप इन सीमाओं के बारे में कैसे बात करते हैं। इस ऑडियो को यहाँ रोकें।</w:t>
      </w:r>
    </w:p>
    <w:p>
      <w:pPr/>
      <w:r>
        <w:rPr>
          <w:lang w:val="hi_IN" w:bidi="hi_IN"/>
        </w:rPr>
      </w:r>
      <w:r>
        <w:rPr>
          <w:lang w:val="hi_IN" w:bidi="hi_IN"/>
        </w:rPr>
        <w:t>पाँचवें दृश्य में, मूसा फिर से पर्वत से नीचे उतरता है। उसने वही किया जो यहोवा ने उसे बताया और लोगों को पवित्र किया। लोगों ने अपने आप को और अपने कपड़ों को धोकर साफ़ किया। उसने लोगों से यह भी कहा कि वे तीसरे दिन के लिए तैयार रहें। उसने यह भी कहा कि उनमें से कोई भी पुरुष किसी स्त्री के पास न जाएँ। इसका अर्थ यह है कि यहोवा के आने की तैयारी करते समय पुरुषों को किसी भी स्त्री के साथ शारीरिक संबंध नहीं बनाने चाहिए।</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19:1–15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कहानी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 या 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पुरनिए</w:t>
      </w:r>
    </w:p>
    <w:p>
      <w:pPr>
        <w:pStyle w:val="ListBullet"/>
        <w:spacing w:line="240" w:lineRule="auto"/>
        <w:ind w:left="720"/>
      </w:pPr>
      <w:r>
        <w:rPr>
          <w:lang w:val="hi_IN" w:bidi="hi_IN"/>
        </w:rPr>
      </w:r>
      <w:r>
        <w:rPr>
          <w:lang w:val="hi_IN" w:bidi="hi_IN"/>
        </w:rPr>
        <w:t>इस्राएल के लोग</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पूरी कहानी का अभिनय करें। इस कहानी के संवाद, प्रवाह, कथानक और कालक्रम पर ध्यान दें। यह सुनिश्चित करें कि आप कहानी के कठिन या महत्वपूर्ण हिस्सों का अभिनय करना न छोड़ें।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में, इस्राएल के लोग रपीदीम से सीनै पहुँचे। वे सीनै के जंगल में डेरा डालते हैं, और मूसा सीनै पर्वत पर जाता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से उत्तर दे सकता है, “लोग पहले से ही थक चुके होंगे। हमें यहाँ रुककर थोड़ी देर के लिए आराम करना चाहिए," या “अब जब हम सीनै में आ गए हैं, तो मुझे परमेश्वर से पूछना चाहिए कि वह हमसे आगे क्या करवाना चाहता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दूसरे दृश्य में यहोवा मूसा के द्वारा लोगों से वाचा के बारे में बात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इस तरह के उत्तर दे सकता है, “मैं अपने लोगों से प्रेम करता हूँ, इसलिए मैंने उन्हें एक मादा उकाब की तरह बचाया,” या “मुझे अपने लोगों पर दया आती है, क्योंकि वे लंबी यात्रा से थक गए हैं। मुझे उनकी परवाह है इसलिए मैं उन्हें आशीष देना चाहता हूँ। इसलिए उन्हें मेरी बात सुननी होगी और मेरी वाचा का पालन करना होगा।"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 xml:space="preserve">तीसरे दृश्य में मूसा पुरनियों को वह सब बताता है जो यहोवा ने कहा था, ताकि पुरनिए भी ये सारी बातें अपने-अपने समुदायों को बताएँ। लोग यहोवा की कही हुई हर बात को करने के लिए तैयार हैं।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 के लोगों की भूमिका निभाने वाले व्यक्ति से पूछें, "आप क्या महसूस कर रहे हैं या क्या सोच रहे हैं?" लोग इस तरह के उत्तर दे सकते हैं, "हम यहोवा से प्रेम करते हैं! उसने हमारे लिए महान काम किए। “उसने मिस्रियों को हरा दिया, और हमें मादा उकाब की तरह मिस्र से बाहर निकाल लाया, ताकि हम उसके साथ रहें,” या “हमें वह सब करना है जो यहोवा ने कहा है।” यहोवा ने हमारे लिए जो कुछ भी किया है, उसके बाद यही एक सही जवाब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 xml:space="preserve">चौथे दृश्य में मूसा लोगों की कही हुई बातें यहोवा को बताता है। यहोवा मूसा को लोगों को तैयार करने के निर्देश देता है क्योंकि वह मूसा से मिलने के लिए नीचे आएगा। जब यहोवा आएगा तो सभी लोग उसे देखेंगे।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इस तरह से उत्तर दे सकता है, “मुझे मूसा से मिलने के लिए उतरना होगा ताकि इस्राएल के लोग सदा के लिए उस पर विश्वास करें,” या “मूसा लोगों को पवित्र करें ताकि जब मैं आऊँ तब वे तैयार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पाँचवें दृश्य में: मूसा लोगों को पवित्र करता है और उन्हें यहोवा की ओर से अन्य निर्देश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आप ऐसी बातें सुन सकते हैं, "मैं थोड़ा चिंतित हूँ कि यहोवा हमसे मिलने के लिए आ रहा है। “मुझे वह सब करना चाहिए जो उसने मुझे करने को कहा है, ताकि जब वह आए तब लोग तैयार हों,” या “यहोवा पवित्र और शुद्ध है। जब परमेश्वर आए, तब उसका स्वागत करने के लिए लोगों को पवित्र और शुद्ध होना ज़रूरी है।"</w:t>
      </w:r>
      <w:r>
        <w:rPr>
          <w:lang w:val="hi_IN" w:bidi="hi_IN"/>
        </w:rPr>
      </w:r>
    </w:p>
    <w:p>
      <w:pPr>
        <w:pStyle w:val="Heading3"/>
      </w:pPr>
      <w:r>
        <w:rPr>
          <w:lang w:val="hi_IN" w:bidi="hi_IN"/>
        </w:rPr>
        <w:t>आवश्यक जानकारी</w:t>
      </w:r>
    </w:p>
    <w:p>
      <w:pPr/>
      <w:r>
        <w:rPr>
          <w:lang w:val="hi_IN" w:bidi="hi_IN"/>
        </w:rPr>
      </w:r>
      <w:r>
        <w:rPr>
          <w:lang w:val="hi_IN" w:bidi="hi_IN"/>
        </w:rPr>
        <w:t>निर्गमन 19:1–15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यह कहानी इस बारे में है कि कैसे परमेश्वर और </w:t>
      </w:r>
      <w:r>
        <w:rPr>
          <w:lang w:val="hi_IN" w:bidi="hi_IN"/>
        </w:rPr>
        <w:t>इस्राएल</w:t>
      </w:r>
      <w:r>
        <w:rPr>
          <w:lang w:val="hi_IN" w:bidi="hi_IN"/>
        </w:rPr>
        <w:t xml:space="preserve"> के लोग एक-दूसरे के साथ वाचा बाँधने के लिए सहमत होते हैं।</w:t>
      </w:r>
    </w:p>
    <w:p>
      <w:pPr/>
      <w:r>
        <w:rPr>
          <w:lang w:val="hi_IN" w:bidi="hi_IN"/>
        </w:rPr>
      </w:r>
      <w:r>
        <w:rPr>
          <w:lang w:val="hi_IN" w:bidi="hi_IN"/>
        </w:rPr>
        <w:t xml:space="preserve">कहानी </w:t>
      </w:r>
      <w:r>
        <w:rPr>
          <w:b/>
          <w:lang w:val="hi_IN" w:bidi="hi_IN"/>
        </w:rPr>
        <w:t>तीसरे नए चाँद</w:t>
      </w:r>
      <w:r>
        <w:rPr>
          <w:lang w:val="hi_IN" w:bidi="hi_IN"/>
        </w:rPr>
        <w:t xml:space="preserve"> के समय से शुरू होती है। तीसरा नया चाँद, उस समय से तीसरा महीना है जब इस्राएल के लोग मिस्र से निकले थे। इस कहानी में इस महीने को तीसरा नया चाँद कहा गया है, क्योंकि </w:t>
      </w:r>
      <w:r>
        <w:rPr>
          <w:b/>
          <w:lang w:val="hi_IN" w:bidi="hi_IN"/>
        </w:rPr>
        <w:t>इब्रानी</w:t>
      </w:r>
      <w:r>
        <w:rPr>
          <w:lang w:val="hi_IN" w:bidi="hi_IN"/>
        </w:rPr>
        <w:t xml:space="preserve"> कैलेंडर में नया चाँद दिखाई देने पर नया महीना शुरू होता है।</w:t>
      </w:r>
    </w:p>
    <w:p>
      <w:pPr/>
      <w:r>
        <w:rPr>
          <w:lang w:val="hi_IN" w:bidi="hi_IN"/>
        </w:rPr>
      </w:r>
      <w:r>
        <w:rPr>
          <w:lang w:val="hi_IN" w:bidi="hi_IN"/>
        </w:rPr>
        <w:t xml:space="preserve">तीसरे नए चाँद के पहले दिन, लोग सीनै के </w:t>
      </w:r>
      <w:r>
        <w:rPr>
          <w:b/>
          <w:lang w:val="hi_IN" w:bidi="hi_IN"/>
        </w:rPr>
        <w:t>जंगल</w:t>
      </w:r>
      <w:r>
        <w:rPr>
          <w:lang w:val="hi_IN" w:bidi="hi_IN"/>
        </w:rPr>
        <w:t xml:space="preserve"> में पहुँचे। जंगल या रेगिस्तान बहुत सूखी और गर्म जगह होती है क्योंकि वहाँ अक्सर बारिश नहीं होती है। वहाँ आम तौर पर लोग और जानवर नहीं रहते हैं, क्योंकि वहाँ पीने के लिए पानी नहीं होता है। जंगल शब्द के लिए उसी शब्द का इस्तेमाल करें जो आपने पहले किया था। आप </w:t>
      </w:r>
      <w:r>
        <w:rPr>
          <w:lang w:val="hi_IN" w:bidi="hi_IN"/>
        </w:rPr>
        <w:t>जंगल</w:t>
      </w:r>
      <w:r>
        <w:rPr>
          <w:lang w:val="hi_IN" w:bidi="hi_IN"/>
        </w:rPr>
        <w:t xml:space="preserve"> के बारे में अधिक जानकारी के लिए मुख्य शब्दावली को देख सकते हैं। सीनै में एक पर्वत भी है, जिसे </w:t>
      </w:r>
      <w:r>
        <w:rPr>
          <w:b/>
          <w:lang w:val="hi_IN" w:bidi="hi_IN"/>
        </w:rPr>
        <w:t>सीनै पर्वत</w:t>
      </w:r>
      <w:r>
        <w:rPr>
          <w:lang w:val="hi_IN" w:bidi="hi_IN"/>
        </w:rPr>
        <w:t xml:space="preserve"> कहा जाता है। सीनै शब्द के लिए उसी शब्द का इस्तेमाल करें जो आपने पहले इस्तेमाल किया है।</w:t>
      </w:r>
    </w:p>
    <w:p>
      <w:pPr/>
      <w:r>
        <w:rPr>
          <w:lang w:val="hi_IN" w:bidi="hi_IN"/>
        </w:rPr>
      </w:r>
      <w:r>
        <w:rPr>
          <w:lang w:val="hi_IN" w:bidi="hi_IN"/>
        </w:rPr>
        <w:t xml:space="preserve">इस भाग की शुरुआत में परमेश्वर के लिए सामान्य शब्द इस्तेमाल किया गया है, जब मूसा कहता है कि वह </w:t>
      </w:r>
      <w:r>
        <w:rPr>
          <w:lang w:val="hi_IN" w:bidi="hi_IN"/>
        </w:rPr>
        <w:t>परमेश्वर</w:t>
      </w:r>
      <w:r>
        <w:rPr>
          <w:lang w:val="hi_IN" w:bidi="hi_IN"/>
        </w:rPr>
        <w:t xml:space="preserve"> के पास ऊपर गया। लेकिन यहाँ, मूसा परमेश्वर को उसके व्यक्तिगत नाम, </w:t>
      </w:r>
      <w:r>
        <w:rPr>
          <w:b/>
          <w:lang w:val="hi_IN" w:bidi="hi_IN"/>
        </w:rPr>
        <w:t>यहोवा</w:t>
      </w:r>
      <w:r>
        <w:rPr>
          <w:lang w:val="hi_IN" w:bidi="hi_IN"/>
        </w:rPr>
        <w:t xml:space="preserve">, से पुकारता है, और इस पूरे भाग में इसी नाम का इस्तेमाल किया गया है। यहोवा के लिए उसी नाम का इस्तेमाल करें जो आपने पिछली भागों में इस्तेमाल किया है। अधिक जानकारी के लिए मुख्य शब्दावली में </w:t>
      </w:r>
      <w:r>
        <w:rPr>
          <w:b/>
          <w:lang w:val="hi_IN" w:bidi="hi_IN"/>
        </w:rPr>
        <w:t>यहोवा</w:t>
      </w:r>
      <w:r>
        <w:rPr>
          <w:lang w:val="hi_IN" w:bidi="hi_IN"/>
        </w:rPr>
        <w:t xml:space="preserve"> देखें।</w:t>
      </w:r>
    </w:p>
    <w:p>
      <w:pPr/>
      <w:r>
        <w:rPr>
          <w:lang w:val="hi_IN" w:bidi="hi_IN"/>
        </w:rPr>
      </w:r>
      <w:r>
        <w:rPr>
          <w:lang w:val="hi_IN" w:bidi="hi_IN"/>
        </w:rPr>
        <w:t xml:space="preserve">यहोवा ने मूसा से कहा कि वह इस्राएल के लोगों को याद दिलाए कि उसने </w:t>
      </w:r>
      <w:r>
        <w:rPr>
          <w:b/>
          <w:lang w:val="hi_IN" w:bidi="hi_IN"/>
        </w:rPr>
        <w:t>मिस्रियों</w:t>
      </w:r>
      <w:r>
        <w:rPr>
          <w:lang w:val="hi_IN" w:bidi="hi_IN"/>
        </w:rPr>
        <w:t xml:space="preserve"> के साथ क्या किया था। मिस्री वे लोग थे जो मिस्र में रह रहे थे। यहोवा उन्हें </w:t>
      </w:r>
      <w:r>
        <w:rPr>
          <w:b/>
          <w:lang w:val="hi_IN" w:bidi="hi_IN"/>
        </w:rPr>
        <w:t>उकाब पक्षी के पंखों</w:t>
      </w:r>
      <w:r>
        <w:rPr>
          <w:lang w:val="hi_IN" w:bidi="hi_IN"/>
        </w:rPr>
        <w:t xml:space="preserve"> पर उठाकर अपने पास ले आया। यहोवा अपनी तुलना एक उकाब से कर रहा है। यहोवा कह रहा है कि जैसे उकाब पक्षी अपने बच्चों को अपने पंखों पर उठाकर ले जाता है, वैसे ही यहोवा इस्राएल के लोगों को मिस्र से बाहर ले आया।</w:t>
      </w:r>
    </w:p>
    <w:p>
      <w:pPr/>
      <w:r>
        <w:rPr>
          <w:lang w:val="hi_IN" w:bidi="hi_IN"/>
        </w:rPr>
      </w:r>
      <w:r>
        <w:rPr>
          <w:lang w:val="hi_IN" w:bidi="hi_IN"/>
        </w:rPr>
        <w:t>यहाँ रुकें और समूह के रूप में एक उकाब की तस्वीर देखें। इस ऑडियो को यहाँ रोकें और इस बात पर चर्चा करें कि आप उकाब शब्द का अनुवाद कैसे करेंगे।</w:t>
      </w:r>
    </w:p>
    <w:p>
      <w:pPr/>
      <w:r>
        <w:rPr>
          <w:lang w:val="hi_IN" w:bidi="hi_IN"/>
        </w:rPr>
      </w:r>
      <w:r>
        <w:rPr>
          <w:lang w:val="hi_IN" w:bidi="hi_IN"/>
        </w:rPr>
        <w:t xml:space="preserve">यहोवा ने कहा कि अगर लोग </w:t>
      </w:r>
      <w:r>
        <w:rPr>
          <w:b/>
          <w:lang w:val="hi_IN" w:bidi="hi_IN"/>
        </w:rPr>
        <w:t>उसकी आवाज़ सुनेंगे</w:t>
      </w:r>
      <w:r>
        <w:rPr>
          <w:lang w:val="hi_IN" w:bidi="hi_IN"/>
        </w:rPr>
        <w:t xml:space="preserve">या अगर वे यहोवा के निर्देशों को मानेंगे, और अगर वे उसकी </w:t>
      </w:r>
      <w:r>
        <w:rPr>
          <w:b/>
          <w:lang w:val="hi_IN" w:bidi="hi_IN"/>
        </w:rPr>
        <w:t>वाचा का पालन करेंगे</w:t>
      </w:r>
      <w:r>
        <w:rPr>
          <w:lang w:val="hi_IN" w:bidi="hi_IN"/>
        </w:rPr>
        <w:t xml:space="preserve">, अगर वे यहोवा के प्रति अपने दायित्व को पूरा करेंगे, वह उन्हें अपना </w:t>
      </w:r>
      <w:r>
        <w:rPr>
          <w:b/>
          <w:lang w:val="hi_IN" w:bidi="hi_IN"/>
        </w:rPr>
        <w:t>निज धन</w:t>
      </w:r>
      <w:r>
        <w:rPr>
          <w:lang w:val="hi_IN" w:bidi="hi_IN"/>
        </w:rPr>
        <w:t xml:space="preserve"> बनाएगा। इसका अर्थ यह है कि पृथ्वी के सभी लोगों में से परमेश्वर इस्राएल के लोगों को अपनी बहुत खास प्रजा मानेगा। वे </w:t>
      </w:r>
      <w:r>
        <w:rPr>
          <w:b/>
          <w:lang w:val="hi_IN" w:bidi="hi_IN"/>
        </w:rPr>
        <w:t>याजकों का राज्य</w:t>
      </w:r>
      <w:r>
        <w:rPr>
          <w:lang w:val="hi_IN" w:bidi="hi_IN"/>
        </w:rPr>
        <w:t xml:space="preserve"> होंगे जो पृथ्वी के लोगों को यहोवा के पास ले जाएँगे। वे एक </w:t>
      </w:r>
      <w:r>
        <w:rPr>
          <w:b/>
          <w:lang w:val="hi_IN" w:bidi="hi_IN"/>
        </w:rPr>
        <w:t>पवित्र जाति</w:t>
      </w:r>
      <w:r>
        <w:rPr>
          <w:lang w:val="hi_IN" w:bidi="hi_IN"/>
        </w:rPr>
        <w:t xml:space="preserve"> भी होंगे, जो परमेश्वर के समान होंगे, और केवल परमेश्वर की </w:t>
      </w:r>
      <w:r>
        <w:rPr>
          <w:b/>
          <w:lang w:val="hi_IN" w:bidi="hi_IN"/>
        </w:rPr>
        <w:t>आराधना</w:t>
      </w:r>
      <w:r>
        <w:rPr>
          <w:lang w:val="hi_IN" w:bidi="hi_IN"/>
        </w:rPr>
        <w:t xml:space="preserve"> और सेवा करेंगे। </w:t>
      </w:r>
      <w:r>
        <w:rPr>
          <w:lang w:val="hi_IN" w:bidi="hi_IN"/>
        </w:rPr>
        <w:t>वाचा</w:t>
      </w:r>
      <w:r>
        <w:rPr>
          <w:lang w:val="hi_IN" w:bidi="hi_IN"/>
        </w:rPr>
        <w:t xml:space="preserve">, </w:t>
      </w:r>
      <w:r>
        <w:rPr>
          <w:lang w:val="hi_IN" w:bidi="hi_IN"/>
        </w:rPr>
        <w:t>जाति</w:t>
      </w:r>
      <w:r>
        <w:rPr>
          <w:lang w:val="hi_IN" w:bidi="hi_IN"/>
        </w:rPr>
        <w:t xml:space="preserve">, </w:t>
      </w:r>
      <w:r>
        <w:rPr>
          <w:b/>
          <w:lang w:val="hi_IN" w:bidi="hi_IN"/>
        </w:rPr>
        <w:t>याजक</w:t>
      </w:r>
      <w:r>
        <w:rPr>
          <w:lang w:val="hi_IN" w:bidi="hi_IN"/>
        </w:rPr>
        <w:t xml:space="preserve"> और </w:t>
      </w:r>
      <w:r>
        <w:rPr>
          <w:lang w:val="hi_IN" w:bidi="hi_IN"/>
        </w:rPr>
        <w:t>पवित्र</w:t>
      </w:r>
      <w:r>
        <w:rPr>
          <w:lang w:val="hi_IN" w:bidi="hi_IN"/>
        </w:rPr>
        <w:t xml:space="preserve"> शब्दों के बारे में अधिक जानकारी के लिए मुख्य शब्दावली को देख सकते हैं।</w:t>
      </w:r>
    </w:p>
    <w:p>
      <w:pPr/>
      <w:r>
        <w:rPr>
          <w:lang w:val="hi_IN" w:bidi="hi_IN"/>
        </w:rPr>
      </w:r>
      <w:r>
        <w:rPr>
          <w:lang w:val="hi_IN" w:bidi="hi_IN"/>
        </w:rPr>
        <w:t xml:space="preserve">मूसा ने यहोवा की कही हुई सारी बातें </w:t>
      </w:r>
      <w:r>
        <w:rPr>
          <w:b/>
          <w:lang w:val="hi_IN" w:bidi="hi_IN"/>
        </w:rPr>
        <w:t>पुरनियों</w:t>
      </w:r>
      <w:r>
        <w:rPr>
          <w:lang w:val="hi_IN" w:bidi="hi_IN"/>
        </w:rPr>
        <w:t xml:space="preserve"> को बताईं। मूसा ने सबसे पहले पुरनियों से बात की, क्योंकि पुरनिए गोत्र में सबसे सम्मानित लोग थे। वे इस बात के लिए जिम्मेदार थे कि वे लोगों को वह सब बताएँ जो यहोवा ने कहा था। आप </w:t>
      </w:r>
      <w:r>
        <w:rPr>
          <w:lang w:val="hi_IN" w:bidi="hi_IN"/>
        </w:rPr>
        <w:t>पुरनियों</w:t>
      </w:r>
      <w:r>
        <w:rPr>
          <w:lang w:val="hi_IN" w:bidi="hi_IN"/>
        </w:rPr>
        <w:t xml:space="preserve"> के बारे में अधिक जानकारी के लिए मुख्य शब्दावली को देख सकते हैं। जब लोगों ने पुरनियों से वह सब सुना जो यहोवा ने कहा था, तब वे परमेश्वर द्वारा कही गई हर बात मानने के लिए सहमत हो गए।</w:t>
      </w:r>
    </w:p>
    <w:p>
      <w:pPr/>
      <w:r>
        <w:rPr>
          <w:lang w:val="hi_IN" w:bidi="hi_IN"/>
        </w:rPr>
      </w:r>
      <w:r>
        <w:rPr>
          <w:lang w:val="hi_IN" w:bidi="hi_IN"/>
        </w:rPr>
        <w:t xml:space="preserve">मूसा ने लोगों का उत्तर यहोवा को बताया। तब यहोवा ने कहा कि वह मूसा के पास बादल के अंधियारे में होकर आएगा ताकि लोग यहोवा को मूसा से बात करते हुए सुनें और लोग मूसा पर हमेशा भरोसा करें। यहोवा ने मूसा से यह भी कहा कि वह इस्राएल के लोगों को दो दिन तक </w:t>
      </w:r>
      <w:r>
        <w:rPr>
          <w:b/>
          <w:lang w:val="hi_IN" w:bidi="hi_IN"/>
        </w:rPr>
        <w:t>पवित्र</w:t>
      </w:r>
      <w:r>
        <w:rPr>
          <w:lang w:val="hi_IN" w:bidi="hi_IN"/>
        </w:rPr>
        <w:t xml:space="preserve"> करे क्योंकि तीसरे दिन वह नीचे आएगा। पवित्रीकरण वह प्रथा थी जिसमें किसी चीज़ या किसी व्यक्ति को परमेश्वर की दृष्टि में शुद्ध किया जाता था ताकि उसे अलग किया जा सके और यहोवा के काम के लिए पवित्र ठहराया जा सके। जो व्यक्ति पवित्रीकरण से गुजरता है वह आम तौर पर स्नान करता है और अपने कपड़े धोता है। पवित्रीकरण के लिए उसी शब्द का इस्तेमाल करें जो आपने पहले इस्तेमाल किया है। आप </w:t>
      </w:r>
      <w:r>
        <w:rPr>
          <w:b/>
          <w:lang w:val="hi_IN" w:bidi="hi_IN"/>
        </w:rPr>
        <w:t>पवित्रीकरण</w:t>
      </w:r>
      <w:r>
        <w:rPr>
          <w:lang w:val="hi_IN" w:bidi="hi_IN"/>
        </w:rPr>
        <w:t xml:space="preserve"> शब्द के बारे में अधिक जानकारी के लिए मुख्य शब्दावली को देख सकते हैं।</w:t>
      </w:r>
    </w:p>
    <w:p>
      <w:pPr/>
      <w:r>
        <w:rPr>
          <w:lang w:val="hi_IN" w:bidi="hi_IN"/>
        </w:rPr>
      </w:r>
      <w:r>
        <w:rPr>
          <w:lang w:val="hi_IN" w:bidi="hi_IN"/>
        </w:rPr>
        <w:t xml:space="preserve">यहोवा ने मूसा से कहा कि वह पहाड़ के चारों ओर चिन्ह लगाए जिससे लोगों को चेतावनी मिल सके कि वे पर्वत पर न चढ़ें और उसे न छूएँ। उन्हें केवल तभी पर्वत के पास जाने की अनुमति होगी, जब वे देर तक नरसिंगे की आवाज़ सुनेंगे। इस कहानी में, लोगों ने </w:t>
      </w:r>
      <w:r>
        <w:rPr>
          <w:b/>
          <w:lang w:val="hi_IN" w:bidi="hi_IN"/>
        </w:rPr>
        <w:t>मेढ़े के सींग</w:t>
      </w:r>
      <w:r>
        <w:rPr>
          <w:lang w:val="hi_IN" w:bidi="hi_IN"/>
        </w:rPr>
        <w:t xml:space="preserve"> को अपने नरसिंगे के रूप में इस्तेमाल किया। जब लोग इसमें फूँक मारते थे तो इस तरह का सींग बहुत तेज़ आवाज़ निकालता था।</w:t>
      </w:r>
    </w:p>
    <w:p>
      <w:pPr/>
      <w:r>
        <w:rPr>
          <w:lang w:val="hi_IN" w:bidi="hi_IN"/>
        </w:rPr>
      </w:r>
      <w:r>
        <w:rPr>
          <w:lang w:val="hi_IN" w:bidi="hi_IN"/>
        </w:rPr>
        <w:t>यहाँ रुकें और समूह के तौर पर मेढ़े के सींग की तस्वीर देखें। यहाँ इस ऑडियो को रोकें और इस बात पर चर्चा करें कि आप मेढ़े के सींग शब्द का अनुवाद कैसे करेंगे।</w:t>
      </w:r>
    </w:p>
    <w:p>
      <w:pPr/>
      <w:r>
        <w:rPr>
          <w:lang w:val="hi_IN" w:bidi="hi_IN"/>
        </w:rPr>
      </w:r>
      <w:r>
        <w:rPr>
          <w:lang w:val="hi_IN" w:bidi="hi_IN"/>
        </w:rPr>
        <w:t xml:space="preserve">इसलिए, मूसा लोगों को पवित्र करने के लिए पहाड़ से नीचे उतरा, और लोगों ने अपने कपड़े धोए। मूसा ने उनसे यह भी कहा कि वे तीसरे दिन के लिए तैयार रहें। यहोवा के आने की तैयारी के लिए, इस समय </w:t>
      </w:r>
      <w:r>
        <w:rPr>
          <w:b/>
          <w:lang w:val="hi_IN" w:bidi="hi_IN"/>
        </w:rPr>
        <w:t>पुरुष किसी स्त्री के पास न जाएँ</w:t>
      </w:r>
      <w:r>
        <w:rPr>
          <w:lang w:val="hi_IN" w:bidi="hi_IN"/>
        </w:rPr>
        <w:t xml:space="preserve"> या किसी भी स्त्री के साथ शारीरिक संबंध न बनाएँ। ऐसा इसलिए था क्योंकि उस समय लोग मानते थे कि पुरुष या स्त्री के शरीर से निकलने वाले स्राव जीवन को दिखाते हैं, और परमेश्वर के सामने हर जीवन मूल्यवान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19:16–25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19:16–25 को सुनें और अपने मनों में रखें।</w:t>
      </w:r>
    </w:p>
    <w:p>
      <w:pPr/>
      <w:r>
        <w:rPr>
          <w:lang w:val="hi_IN" w:bidi="hi_IN"/>
        </w:rPr>
      </w:r>
      <w:r>
        <w:rPr>
          <w:lang w:val="hi_IN" w:bidi="hi_IN"/>
        </w:rPr>
        <w:t>इस ऑडियो को यहाँ रोकें।</w:t>
      </w:r>
    </w:p>
    <w:p>
      <w:pPr/>
      <w:r>
        <w:rPr>
          <w:lang w:val="hi_IN" w:bidi="hi_IN"/>
        </w:rPr>
      </w:r>
      <w:r>
        <w:rPr>
          <w:lang w:val="hi_IN" w:bidi="hi_IN"/>
        </w:rPr>
        <w:t>यदि सम्भव हो तो निर्गमन 19:16–25 का ऑडियो संस्करण तीन बार, तीन अलग-अलग अनुवादों में सुनें। 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19:16–25 का ऑडियो संस्करण सबसे आसानी से समझ में आने वाले अनुवाद में सुनें।</w:t>
      </w:r>
    </w:p>
    <w:p>
      <w:pPr/>
      <w:r>
        <w:rPr>
          <w:lang w:val="hi_IN" w:bidi="hi_IN"/>
        </w:rPr>
      </w:r>
      <w:r>
        <w:rPr>
          <w:lang w:val="hi_IN" w:bidi="hi_IN"/>
        </w:rPr>
        <w:t>पिछली कहानी में, इस्राएल के लोग सीनै पहुँचे। उस कहानी में, यहोवा और इस्राएल के लोगों ने वाचा बाँधने पर सहमति की। मूसा ने लोगों को निर्देश दिए कि वे अपने आप को पवित्र करें, क्योंकि यहोवा नीचे आने वाला था और लोगों को उसके लिए तैयार रहना था। यह कहानी बताती है कि जब यहोवा इस्राएल के लोगों से मिलने के लिए नीचे आया, तब क्या हुआ था।</w:t>
      </w:r>
    </w:p>
    <w:p>
      <w:pPr/>
      <w:r>
        <w:rPr>
          <w:lang w:val="hi_IN" w:bidi="hi_IN"/>
        </w:rPr>
      </w:r>
      <w:r>
        <w:rPr>
          <w:lang w:val="hi_IN" w:bidi="hi_IN"/>
        </w:rPr>
        <w:t>यह कहानी सीनै के जंगल में पहुँचने के बाद तीसरे दिन की सुबह से शुरू होती है। पर्वत के चारों ओर बादल गरजने और बिजली चमकने लगी, और पर्वत पर काली घटा छा गई। बिजली आकाश में चमकने वाली तेज़ रोशनी है, और इसके साथ अक्सर तेज़ आवाज़ भी होती है जिसे गर्जन कहा जाता है। बिजली बहुत खतरनाक होती है। जब बिजली किसी व्यक्ति पर गिरती है, तो वह व्यक्ति अक्सर मर जाता है। गर्जन, बिजली और घने बादल प्राकृतिक शक्तियाँ हैं, जो तूफ़ान के समय आकाश में दिखाई देती हैं।</w:t>
      </w:r>
    </w:p>
    <w:p>
      <w:pPr/>
      <w:r>
        <w:rPr>
          <w:lang w:val="hi_IN" w:bidi="hi_IN"/>
        </w:rPr>
      </w:r>
      <w:r>
        <w:rPr>
          <w:lang w:val="hi_IN" w:bidi="hi_IN"/>
        </w:rPr>
        <w:t xml:space="preserve">यहाँ रुकें और समूह के साथ ऐसी तस्वीर देखें, जिसमें </w:t>
      </w:r>
      <w:r>
        <w:rPr>
          <w:b/>
          <w:lang w:val="hi_IN" w:bidi="hi_IN"/>
        </w:rPr>
        <w:t>सीनै पर्वत के चारों ओर घने बादल और साथ ही बिजली या तूफ़ान भी हो</w:t>
      </w:r>
      <w:r>
        <w:rPr>
          <w:lang w:val="hi_IN" w:bidi="hi_IN"/>
        </w:rPr>
        <w:t>। इस ऑडियो को यहाँ रोकें।</w:t>
      </w:r>
    </w:p>
    <w:p>
      <w:pPr/>
      <w:r>
        <w:rPr>
          <w:lang w:val="hi_IN" w:bidi="hi_IN"/>
        </w:rPr>
      </w:r>
      <w:r>
        <w:rPr>
          <w:lang w:val="hi_IN" w:bidi="hi_IN"/>
        </w:rPr>
        <w:t>लोगों ने नरसिंगे की बहुत तेज़ आवाज़ सुनी, हालाँकि हम नहीं जानते कि नरसिंगा किसने फूँका। नरसिंगा एक सींग होता था जो किसी पशु के सींग से बनाया जाता था, आम तौर पर मेढ़े के सींग से। जब लोग उसे फूँकते हैं तो उससे बहुत तेज़ आवाज़ निकलती है।</w:t>
      </w:r>
    </w:p>
    <w:p>
      <w:pPr/>
      <w:r>
        <w:rPr>
          <w:lang w:val="hi_IN" w:bidi="hi_IN"/>
        </w:rPr>
      </w:r>
      <w:r>
        <w:rPr>
          <w:lang w:val="hi_IN" w:bidi="hi_IN"/>
        </w:rPr>
        <w:t xml:space="preserve">यहाँ रुकें और समूह के तौर पर </w:t>
      </w:r>
      <w:r>
        <w:rPr>
          <w:b/>
          <w:lang w:val="hi_IN" w:bidi="hi_IN"/>
        </w:rPr>
        <w:t>मेढ़े के सींग</w:t>
      </w:r>
      <w:r>
        <w:rPr>
          <w:lang w:val="hi_IN" w:bidi="hi_IN"/>
        </w:rPr>
        <w:t xml:space="preserve"> की तस्वीर देखें। इस ऑडियो को यहाँ रोकें।</w:t>
      </w:r>
    </w:p>
    <w:p>
      <w:pPr/>
      <w:r>
        <w:rPr>
          <w:lang w:val="hi_IN" w:bidi="hi_IN"/>
        </w:rPr>
      </w:r>
      <w:r>
        <w:rPr>
          <w:lang w:val="hi_IN" w:bidi="hi_IN"/>
        </w:rPr>
        <w:t>उस सुबह जो कुछ लोगों ने देखा और सुना, उसके कारण सभी लोग डर से काँप उठे। फिर, मूसा लोगों को परमेश्वर से मिलने के लिए उनके डेरे से बाहर ले गया। वे पर्वत के बिलकुल नीचे खड़े थे।</w:t>
      </w:r>
    </w:p>
    <w:p>
      <w:pPr/>
      <w:r>
        <w:rPr>
          <w:lang w:val="hi_IN" w:bidi="hi_IN"/>
        </w:rPr>
      </w:r>
      <w:r>
        <w:rPr>
          <w:lang w:val="hi_IN" w:bidi="hi_IN"/>
        </w:rPr>
        <w:t>तब यहोवा स्वर्ग से नीचे उतरा और उसके चारों ओर आग थी। उस समय लोग मानते थे कि प्रकृति में आग, गर्जन और बिजली जैसी चीज़ों पर केवल यहोवा का ही अधिकार है। जब यहोवा लोगों को अपने आप को दिखाता था, तब आम तौर पर आग, गर्जन या बिजली भी साथ होती थी। सबसे पहले गर्जन, बिजली और घने बादल आए, ताकि यह संकेत मिले कि यहोवा आ रहा है। इसके बाद, जब यहोवा आया, तो उसके चारों ओर आग भी आई। यह भी हो सकता है कि यहोवा वास्तव में आग के रूप में आया हो। इसका अर्थ यह है कि लोगों ने जो देखा वह आग थी, लेकिन वास्तव में वह यहोवा था। इसी कारण, पर्वत के चारों ओर बहुत धुआँ छा गया और पर्वत भी बहुत कांप उठा। धुआँ ऐसे ऊपर उठ रहा था जैसे किसी भट्ठे या भट्टी से धुआँ निकलता है। भट्ठा ईंटों से बना एक छोटी सी इमारत जैसा होता था जिसके अंदर आग जलती थी, जहाँ लोग मिट्टी के बर्तन और दूसरी चीज़ें पकाते थे। जब वे उसमें कुछ पकाते थे, तो भट्ठे के ऊपर से धुआँ निकलता था।</w:t>
      </w:r>
    </w:p>
    <w:p>
      <w:pPr>
        <w:pStyle w:val="ListBullet"/>
        <w:spacing w:line="240" w:lineRule="auto"/>
        <w:ind w:left="720"/>
      </w:pPr>
      <w:r>
        <w:rPr>
          <w:lang w:val="hi_IN" w:bidi="hi_IN"/>
        </w:rPr>
      </w:r>
      <w:r>
        <w:rPr>
          <w:lang w:val="hi_IN" w:bidi="hi_IN"/>
        </w:rPr>
        <w:t xml:space="preserve">यहाँ रुकें और समूह के साथ एक ऐसे </w:t>
      </w:r>
      <w:r>
        <w:rPr>
          <w:lang w:val="hi_IN" w:bidi="hi_IN"/>
        </w:rPr>
        <w:t>भट्ठे की तस्वीर देखें जो ईंटों से बने हों और उसमें से धुआँ निकल रहा हो</w:t>
      </w:r>
      <w:r>
        <w:rPr>
          <w:lang w:val="hi_IN" w:bidi="hi_IN"/>
        </w:rPr>
        <w:t>।</w:t>
      </w:r>
    </w:p>
    <w:p>
      <w:pPr>
        <w:pStyle w:val="ListBullet"/>
        <w:spacing w:line="240" w:lineRule="auto"/>
        <w:ind w:left="720"/>
      </w:pPr>
      <w:r>
        <w:rPr>
          <w:lang w:val="hi_IN" w:bidi="hi_IN"/>
        </w:rPr>
      </w:r>
      <w:r>
        <w:rPr>
          <w:lang w:val="hi_IN" w:bidi="hi_IN"/>
        </w:rPr>
        <w:t>आप समूह के साथ इस प्रश्न पर चर्चा भी कर सकते हैं: आपके संस्कृति में लोग यह कैसे कल्पना करते हैं कि परमेश्वर उनसे मिलने के लिए नीचे आ रहा है? यदि परमेश्वर नीचे आए, तो लोग कौन-कौन सी चीज़ें देखने की उम्मीद करेंगे? इस ऑडियो को यहाँ रोकें।</w:t>
      </w:r>
    </w:p>
    <w:p>
      <w:pPr/>
      <w:r>
        <w:rPr>
          <w:lang w:val="hi_IN" w:bidi="hi_IN"/>
        </w:rPr>
      </w:r>
      <w:r>
        <w:rPr>
          <w:lang w:val="hi_IN" w:bidi="hi_IN"/>
        </w:rPr>
        <w:t xml:space="preserve">जब यह सब हो रहा था, तब नरसिंगे की आवाज़ और भी तेज़ होती जा रही थी। जब मूसा ने यहोवा से बात की, तो परमेश्वर ने उसे गर्जन के साथ उत्तर दिया। इसका अर्थ यह है कि परमेश्वर मूसा से बात करने के लिए गर्जन जैसी तेज़ आवाज़ का इस्तेमाल कर रहा था। गर्जन के बीच यहोवा जो कह रहा था उसे केवल मूसा ही समझ पा रहा था। भले ही लोगों ने यहोवा का चेहरा कभी नहीं देखा, और न ही उन्होंने यहोवा की आवाज़ कभी सुनी, फिर भी उस समय यहोवा उनके साथ था। लोग यहोवा से मिले। तब यहोवा ने मूसा को पर्वत की चोटी पर ऊपर आने के लिए बुलाया। इसलिए, मूसा ऊपर गया। </w:t>
      </w:r>
    </w:p>
    <w:p>
      <w:pPr/>
      <w:r>
        <w:rPr>
          <w:lang w:val="hi_IN" w:bidi="hi_IN"/>
        </w:rPr>
      </w:r>
      <w:r>
        <w:rPr>
          <w:lang w:val="hi_IN" w:bidi="hi_IN"/>
        </w:rPr>
        <w:t>पर्वत की चोटी पर, यहोवा ने मूसा से बात की। यहोवा ने मूसा से कहा कि वह लोगों को बताए कि वे उस बाड़े को न तोड़ें जो मूसा ने पहले पहाड़ के चारों ओर बाँधा था। पिछली कहानी में, यहोवा ने मूसा से कहा कि वह पर्वत के चारों ओर बाड़ा बाँध दे। मूसा ने लोगों को बताने के लिए पर्वत के चारों ओर चिन्ह लगाया ताकि वे पर्वत को न छूएँ और उस पर न चढ़ें। यहोवा ने किसी भी मनुष्य को अपना चेहरा आमने-सामने देखने की अनुमति नहीं दी। अगर कोई यहोवा की अनुमति के बिना उसका चेहरा देखता, तो वह मर जाता। इसी कारण यहोवा ने अपने आप को केवल आग और धुएँ के द्वारा दिखाया। यहाँ तक कि जो याजक नियमित रूप से यहोवा की सेवा करने के लिए उसके पास आते थे, उन्हें भी अपने आप को पवित्र करना होता था, नहीं तो यहोवा उन पर क्रोधित होता और उन्हें दण्डित करता। पवित्रीकरण वह प्रथा थी जिसमें किसी वस्तु या व्यक्ति को यहोवा की दृष्टि में शुद्ध किया जाता था ताकि उसे उसकी सेवा के लिए अलग रखा जाए। यहोवा अपनी पवित्रता को लेकर बहुत गंभीर था, और वह चाहता था कि जो कोई उसके पास आए, वह पवित्र और शुद्ध हो। जो व्यक्ति पवित्रीकरण से गुजरता है वह आम तौर पर स्नान करता है और अपने कपड़े धोता है। यदि याजक अपने आप को यहोवा के सामने पवित्र नहीं करते, तो यहोवा उनसे क्रोधित होता और उन्हें दंड देता।</w:t>
      </w:r>
    </w:p>
    <w:p>
      <w:pPr/>
      <w:r>
        <w:rPr>
          <w:lang w:val="hi_IN" w:bidi="hi_IN"/>
        </w:rPr>
      </w:r>
      <w:r>
        <w:rPr>
          <w:lang w:val="hi_IN" w:bidi="hi_IN"/>
        </w:rPr>
        <w:t>यहाँ रुकें और समूह में इस प्रश्न पर चर्चा करें: आपकी संस्कृति में लोग विशेष अवसरों के लिए अपने आप को तैयार करने के लिए क्या करते हैं? यदि परमेश्वर आपके लोगों से मिलने आए, तो वे अपने आप को कैसे शुद्ध करेंगे ताकि परमेश्वर उनसे मिलकर प्रसन्न हो? इस ऑडियो को यहाँ रोकें।</w:t>
      </w:r>
    </w:p>
    <w:p>
      <w:pPr/>
      <w:r>
        <w:rPr>
          <w:lang w:val="hi_IN" w:bidi="hi_IN"/>
        </w:rPr>
      </w:r>
      <w:r>
        <w:rPr>
          <w:lang w:val="hi_IN" w:bidi="hi_IN"/>
        </w:rPr>
        <w:t>मूसा ने यहोवा को उत्तर दिया। उसने कहा कि लोग सीनै पर्वत पर नहीं चढ़ सकते क्योंकि यहोवा ने उनसे कहा कि वे पर्वत के चारों ओर बाड़ा बाँध लें और उसे पवित्र करें। फिर यहोवा ने मूसा से कहा कि वह नीचे जाए और फिर अपने भाई हारून के साथ ऊपर आए। तब यहोवा ने फिर से ज़ोर देकर कहा कि मूसा याजकों और बाकी लोगों को उसके ठहराए हुए बाड़े को तोड़कर आगे आने न दे। यदि उन्होंने ऐसा किया, तो यहोवा उनसे क्रोधित होगा और उन्हें दंड देगा। इसलिए मूसा लोगों के पास नीचे गया और उसने उन्हें बताया कि यहोवा ने क्या कहा था।</w:t>
      </w:r>
      <w:r>
        <w:rPr>
          <w:lang w:val="hi_IN" w:bidi="hi_IN"/>
        </w:rPr>
      </w:r>
    </w:p>
    <w:p>
      <w:pPr>
        <w:pStyle w:val="Heading3"/>
      </w:pPr>
      <w:r>
        <w:rPr>
          <w:lang w:val="hi_IN" w:bidi="hi_IN"/>
        </w:rPr>
        <w:t>घटनाओं को समझाना</w:t>
      </w:r>
    </w:p>
    <w:p>
      <w:pPr/>
      <w:r>
        <w:rPr>
          <w:lang w:val="hi_IN" w:bidi="hi_IN"/>
        </w:rPr>
      </w:r>
      <w:r>
        <w:rPr>
          <w:lang w:val="hi_IN" w:bidi="hi_IN"/>
        </w:rPr>
        <w:t>निर्गमन 19:16–25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सीनै पर्वत के चारों ओर गर्जन, बिजली और घने बादल थे और नरसिंगे की आवाज़ थी। मूसा लोगों को परमेश्वर से मिलने के लिए उनके डेरे के बाहर ले गया।</w:t>
      </w:r>
    </w:p>
    <w:p>
      <w:pPr/>
      <w:r>
        <w:rPr>
          <w:lang w:val="hi_IN" w:bidi="hi_IN"/>
        </w:rPr>
      </w:r>
      <w:r>
        <w:rPr>
          <w:b/>
          <w:lang w:val="hi_IN" w:bidi="hi_IN"/>
        </w:rPr>
        <w:t>दूसरे दृश्य में:</w:t>
      </w:r>
      <w:r>
        <w:rPr>
          <w:lang w:val="hi_IN" w:bidi="hi_IN"/>
        </w:rPr>
        <w:t xml:space="preserve"> यहोवा अपने साथ चारों ओर आग के साथ नीचे उतरा। पर्वत के चारों ओर बहुत धुआँ था, और पर्वत भी कांप उठा था। यहोवा ने मूसा को पर्वत पर ऊपर आने के लिए कहा।</w:t>
      </w:r>
    </w:p>
    <w:p>
      <w:pPr/>
      <w:r>
        <w:rPr>
          <w:lang w:val="hi_IN" w:bidi="hi_IN"/>
        </w:rPr>
      </w:r>
      <w:r>
        <w:rPr>
          <w:b/>
          <w:lang w:val="hi_IN" w:bidi="hi_IN"/>
        </w:rPr>
        <w:t>तीसरे दृश्य में,</w:t>
      </w:r>
      <w:r>
        <w:rPr>
          <w:lang w:val="hi_IN" w:bidi="hi_IN"/>
        </w:rPr>
        <w:t xml:space="preserve"> यहोवा और मूसा लोगों को चेतावनी देने के बारे में बात करते हैं ताकि लोग ऊपर चढ़कर यहोवा को देखने की जबरदस्ती कोशिश न करें। यहोवा ने मूसा से यह भी कहा कि वह अपने भाई हारून को अपने साथ पर्वत पर ले आए।</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 या 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 के लोग</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इस कहानी की कल्पना करते समय, यह याद रखना ज़रूरी है कि मूसा और लोग सीनै नाम की जगह पर थे। इस स्थान पर जंगल और पर्वत है। लोग जंगल में अपने डेरों के भीतर रह रहे थे। कहानी में, यहोवा पहाड़ पर नीचे उतर आया, जबकि लोग पर्वत के नीचे ही रहे। पहला और दूसरा दृश्य पर्वत के नीचे ही हुआ, जबकि तीसरा दृश्य पहाड़ की चोटी पर घटित हुआ।</w:t>
      </w:r>
    </w:p>
    <w:p>
      <w:pPr/>
      <w:r>
        <w:rPr>
          <w:lang w:val="hi_IN" w:bidi="hi_IN"/>
        </w:rPr>
      </w:r>
      <w:r>
        <w:rPr>
          <w:lang w:val="hi_IN" w:bidi="hi_IN"/>
        </w:rPr>
        <w:t>पहले दृश्य में सीनै पर्वत के चारों ओर गर्जन, बिजली, और घने बादल थे। प्रकृति की ये महान और भयानक शक्तियाँ यह दिखा रही थीं कि यहोवा सीनै पर्वत पर नीचे उतर कर आने वाला था। जब ये सब बातें हो रही थीं, तब किसी ने बहुत ज़ोर से नरसिंगा फूँका। डेरे में लोग डर के कारण काँपने लगे क्योंकि जो कुछ हो रहा था उससे वे भयभीत थे। फिर मूसा लोगों को छावनी से, या उनके डेरों से बाहर ले गया, ताकि वे परमेश्वर से मिलने जाएँ। क्योंकि इस्राएल के लोग संख्या में बहुत अधिक थे, इसलिए मूसा ने लोगों को ले जाने के लिए पुरनियों से मदद ली होगी। इसमें कुछ समय लग गया होगा क्योंकि वहाँ बहुत सारे लोग थे। फिर लोग पर्वत के नीचे खड़े हुए और आँखें ऊपर उठाकर सीनै पर्वत के चारों ओर गर्जन, बिजली, और घने बादल देख रहे थे।</w:t>
      </w:r>
    </w:p>
    <w:p>
      <w:pPr/>
      <w:r>
        <w:rPr>
          <w:lang w:val="hi_IN" w:bidi="hi_IN"/>
        </w:rPr>
      </w:r>
      <w:r>
        <w:rPr>
          <w:lang w:val="hi_IN" w:bidi="hi_IN"/>
        </w:rPr>
        <w:t xml:space="preserve">यहाँ रुकें और समूह के साथ </w:t>
      </w:r>
      <w:r>
        <w:rPr>
          <w:b/>
          <w:lang w:val="hi_IN" w:bidi="hi_IN"/>
        </w:rPr>
        <w:t>सीनै पर्वत की तस्वीर देखें जिसमें गर्जन, बिजली और घना बादल हो</w:t>
      </w:r>
      <w:r>
        <w:rPr>
          <w:lang w:val="hi_IN" w:bidi="hi_IN"/>
        </w:rPr>
        <w:t>। इस ऑडियो को यहाँ रोकें।</w:t>
      </w:r>
    </w:p>
    <w:p>
      <w:pPr/>
      <w:r>
        <w:rPr>
          <w:lang w:val="hi_IN" w:bidi="hi_IN"/>
        </w:rPr>
      </w:r>
      <w:r>
        <w:rPr>
          <w:lang w:val="hi_IN" w:bidi="hi_IN"/>
        </w:rPr>
        <w:t>दूसरे दृश्य में यहोवा स्वर्ग से नीचे उतरा और उसके चारों ओर आग थी। वहाँ बहुत घना धुआँ भी था, जो भट्टी के धुएँ की तरह ऊपर उठ रहा था।</w:t>
      </w:r>
    </w:p>
    <w:p>
      <w:pPr/>
      <w:r>
        <w:rPr>
          <w:lang w:val="hi_IN" w:bidi="hi_IN"/>
        </w:rPr>
      </w:r>
      <w:r>
        <w:rPr>
          <w:lang w:val="hi_IN" w:bidi="hi_IN"/>
        </w:rPr>
        <w:t xml:space="preserve">यहाँ रुकें और समूह के साथ एक ऐसे भट्ठे की तस्वीर देखें </w:t>
      </w:r>
      <w:r>
        <w:rPr>
          <w:lang w:val="hi_IN" w:bidi="hi_IN"/>
        </w:rPr>
        <w:t>जो ईंटों से बना हों और उसमें से धुआँ निकल रहा हो</w:t>
      </w:r>
      <w:r>
        <w:rPr>
          <w:lang w:val="hi_IN" w:bidi="hi_IN"/>
        </w:rPr>
        <w:t>। इस ऑडियो को यहाँ रोकें।</w:t>
      </w:r>
    </w:p>
    <w:p>
      <w:pPr/>
      <w:r>
        <w:rPr>
          <w:lang w:val="hi_IN" w:bidi="hi_IN"/>
        </w:rPr>
      </w:r>
      <w:r>
        <w:rPr>
          <w:lang w:val="hi_IN" w:bidi="hi_IN"/>
        </w:rPr>
        <w:t>आप समूह के रूप में इस प्रश्न पर चर्चा भी कर सकते हैं: आपकी संस्कृति में ऐसी कौन सी वस्तु है, जो भट्ठे के जैसी दिखती है जिसमें से धुआँ निकलता है? धुएँ का वर्णन करते समय, कोई व्यक्ति ज़मीन पर चित्र बना सकता है या अपने हाथों का उपयोग करके यह बता सकता है कि धुआँ भट्टे के धुएँ जैसा था। इस ऑडियो को यहाँ रोकें।</w:t>
      </w:r>
    </w:p>
    <w:p>
      <w:pPr/>
      <w:r>
        <w:rPr>
          <w:lang w:val="hi_IN" w:bidi="hi_IN"/>
        </w:rPr>
      </w:r>
      <w:r>
        <w:rPr>
          <w:lang w:val="hi_IN" w:bidi="hi_IN"/>
        </w:rPr>
        <w:t>पूरा पर्वत बहुत तेज काँप रहा था। जब यह सब हो रहा था, तब पर्वत के नीचे खड़े लोगों ने शायद उस कम्पन को महसूस किया होगा, और जो कुछ हो रहा था उससे वे डर गए होंगे। इसी बीच, जो व्यक्ति नरसिंगा फूँक रहा था, वह उसे और भी ज़ोर से फूँकता गया। मूसा अभी भी लोगों के साथ पर्वत के नीचे ही था। मूसा लगातार यहोवा से बात कर रहा था, और यहोवा गर्जन जैसी आवाज़ में उसे उत्तर दे रहा था। इसके बाद यहोवा पर्वत की चोटी पर नीचे उतर आया। फिर उसने मूसा को पर्वत पर ऊपर आने के लिए बुलाया, और मूसा ऊपर चढ़ गया। इस दृश्य का अभिनय करते समय यह याद रखना ज़रूरी है कि लोगों ने यहोवा को कभी नहीं देखा था, उन्होंने केवल सीनै पर्वत के चारों ओर बिजली, गर्जन, घने बादल, आग और धुआँ ही देखा था। लोगों ने यहोवा की आवाज़ भी नहीं सुनी। उन्होंने केवल गर्जन और नरसिंगे की आवाज सुनी। केवल मूसा ही समझ पा रहा था कि यहोवा गर्जन के माध्यम से क्या कह रहा है।</w:t>
      </w:r>
    </w:p>
    <w:p>
      <w:pPr/>
      <w:r>
        <w:rPr>
          <w:lang w:val="hi_IN" w:bidi="hi_IN"/>
        </w:rPr>
      </w:r>
      <w:r>
        <w:rPr>
          <w:lang w:val="hi_IN" w:bidi="hi_IN"/>
        </w:rPr>
        <w:t>तीसरे दृश्य में ध्यान पर्वत की चोटी की ओर जाता है। यहोवा ने मूसा से बात की और उसे यह निर्देश दिए कि वह लोगों को चेतावनी दे कि वे उस बाड़े को न तोड़ें जो मूसा ने पर्वत के चारों ओर लगाया था। जब यहोवा इसका उल्लेख कर रहा था, तब वह शायद उन चिन्हों या बाड़ों की ओर इशारा कर रहा था, जो मूसा ने लगाए थे। यहोवा ने यह भी कहा कि जो याजक नियमित रूप से उसकी सेवा करने उसके पास आते हैं उन्हें भी अपने आप को पवित्र करना चाहिए, ताकि यह दिखे कि वे पवित्र हैं और यहोवा की सेवा के लिए अलग किए गए हैं। इसका अर्थ है कि याजकों को अपने आप को और अपने कपड़ों को धोना होगा। यदि उन्होंने ऐसा नहीं किया होता, तो यहोवा उन पर क्रोधित होता और उन्हें दंड देता। मूसा ने यहोवा को उत्तर दिया और कहा कि लोग सीनै पर्वत पर नहीं चढ़ सकते। मूसा ने पिछली कहानी में यहोवा द्वारा कहे गए शब्दों का इस्तेमाल करके समझाया कि ऐसा क्यों है। मूसा ने कहा, “लोग सीनै पर्वत पर नहीं चढ़ सकते, तूने तो आप हमको यह कहकर चिताया था कि 'पर्वत के चारों और बाड़ा बाँधकर उसे पवित्र रखो।'” इसके बाद, यहोवा ने मूसा से कहा कि वह नीचे जाए और फिर अपने भाई हारून के साथ ऊपर आए। यहोवा ने फिर से कहा कि मूसा ध्यान रखे और यह सुनिश्चित करे कि वह याजकों और लोगों को पर्वत के चारों ओर के बाड़ों को तोड़कर ऊपर जाकर यहोवा को देखने न दे। यदि उन्होंने ऐसा किया, तो यहोवा उनसे क्रोधित हो जाएगा और उन्हें दंड देगा। दृश्य का अंत मूसा के पहाड़ से नीचे उतरने और लोगों को यहोवा द्वारा बताई गई सभी बातों के बारे में बताने के साथ होता है। इस दृश्य को निभाते समय यह याद रखें कि यहाँ यहोवा और मूसा ही बोल रहे थे। इसका अर्थ है कि यहोवा और मूसा द्वारा कहे गए शब्दों का इस्तेमाल करना महत्वपूर्ण है। यह भी दिखाना ज़रूरी है कि जब यहोवा लोगों को चेतावनी देने की बात कर रहा था, तब वह उनके प्रति अपने प्रेम और अपनी चिंता को दिखा रहा था। उसी समय, जब यहोवा लोगों को आज्ञा न मानने पर दंड देने की बात कर रहा था, तब यहोवा बहुत गंभीर था। अगर लोग उसकी आज्ञा नहीं मानते, तो वह सच में उन्हें दंड देता।</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19:16–25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 या 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 के लोग</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पूरी कहानी का अभिनय करें। इस कहानी के संवाद, प्रवाह, कथानक और कालक्रम पर ध्यान दें। यह सुनिश्चित करें कि आप कहानी के कठिन या महत्वपूर्ण हिस्सों का अभिनय करना न छोड़ें। कहानी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में, सीनै पर्वत के चारों ओर गर्जन, बिजली और घना बादल था। लोग डर गए थे, लेकिन मूसा लोगों को परमेश्वर से मिलाने के लिए उनके डेरे के बाहर ले गया।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 के लोगों की भूमिका निभाने वाले लोगों से पूछें, "आप क्या महसूस कर रहे हैं या क्या सोच रहे हैं?" लोग इस तरह के उत्तर दे सकते हैं, "हम डरे हुए हैं! यहोवा इतना शक्तिशाली है कि वह गर्जन, बिजली और बादलों को भी नियंत्रित कर सकता है!" या "हम जानते थे कि यहोवा हमसे मिलने के लिए आ रहा था। हमें मूसा के कहने के अनुसार अपने डेरों से बाहर निकलकर यहोवा से मिलने जाना चाहिए।"</w:t>
      </w:r>
    </w:p>
    <w:p>
      <w:pPr>
        <w:pStyle w:val="ListBullet"/>
        <w:spacing w:line="240" w:lineRule="auto"/>
        <w:ind w:left="720"/>
      </w:pPr>
      <w:r>
        <w:rPr>
          <w:lang w:val="hi_IN" w:bidi="hi_IN"/>
        </w:rPr>
      </w:r>
      <w:r>
        <w:rPr>
          <w:lang w:val="hi_IN" w:bidi="hi_IN"/>
        </w:rPr>
        <w:t>अभिनय को फिर जारी रखें।</w:t>
      </w:r>
    </w:p>
    <w:p>
      <w:pPr/>
      <w:r>
        <w:rPr>
          <w:lang w:val="hi_IN" w:bidi="hi_IN"/>
        </w:rPr>
      </w:r>
      <w:r>
        <w:rPr>
          <w:lang w:val="hi_IN" w:bidi="hi_IN"/>
        </w:rPr>
        <w:t>दूसरे दृश्य में, यहोवा आग के साथ नीचे उतरा। पर्वत के चारों ओर बहुत धुआँ था, और पर्वत भी कांप उठा था। यहोवा ने मूसा को पर्वत पर ऊपर आने के लिए कहा।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से उत्तर दे सकता है, "मैं अपने लोगों से मिलने के लिए उत्साहित हूँ!" या "मुझे खुशी है कि मेरे लोगों ने अपने आप को पवित्र किया और मेरे आने की तैयारी की।"</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तीसरे दृश्य में, यहोवा और मूसा लोगों को चेतावनी देने के बारे में बात करते हैं ताकि लोग ऊपर चढ़कर यहोवा को देखने की जबरदस्ती कोशिश न करें। यहोवा ने मूसा से यह भी कहा कि वह अपने भाई हारून को अपने साथ पर्वत पर ले आए।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से उत्तर दे सकता है, "यहोवा सच में इस्राएल के लोगों से प्रेम करता है। इसलिए वह अपनी चेतावनी बार-बार दोहरा रहा है ताकि लोग यहोवा की आज्ञा मानें, और यहोवा उन्हें दंड न दे," या यहोवा के पास हमें कहने के लिए पहले की तरह ही बहुत बड़ी और महत्वपूर्ण बातें होंगी, इसी कारण वह मुझसे कह रहा है कि मैं अपने भाई हारून को अपने साथ पर्वत पर लेकर आऊँ। मुझे यह सुनिश्चित करना होगा कि इस्राएल के लोग मेरे निर्देशों का पालन करें और उन सीमाओं को याद रखें जिन्हें मैंने रखा है।"</w:t>
      </w:r>
      <w:r>
        <w:rPr>
          <w:lang w:val="hi_IN" w:bidi="hi_IN"/>
        </w:rPr>
      </w:r>
    </w:p>
    <w:p>
      <w:pPr>
        <w:pStyle w:val="Heading3"/>
      </w:pPr>
      <w:r>
        <w:rPr>
          <w:lang w:val="hi_IN" w:bidi="hi_IN"/>
        </w:rPr>
        <w:t>आवश्यक जानकारी</w:t>
      </w:r>
    </w:p>
    <w:p>
      <w:pPr/>
      <w:r>
        <w:rPr>
          <w:lang w:val="hi_IN" w:bidi="hi_IN"/>
        </w:rPr>
      </w:r>
      <w:r>
        <w:rPr>
          <w:lang w:val="hi_IN" w:bidi="hi_IN"/>
        </w:rPr>
        <w:t>निर्गमन 19:16–25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यह कहानी उस समय के बारे में है जब परमेश्वर </w:t>
      </w:r>
      <w:r>
        <w:rPr>
          <w:lang w:val="hi_IN" w:bidi="hi_IN"/>
        </w:rPr>
        <w:t>इस्राएल</w:t>
      </w:r>
      <w:r>
        <w:rPr>
          <w:lang w:val="hi_IN" w:bidi="hi_IN"/>
        </w:rPr>
        <w:t xml:space="preserve"> के लोगों से मिलने के लिए सीनै पर्वत पर नीचे आया।</w:t>
      </w:r>
    </w:p>
    <w:p>
      <w:pPr/>
      <w:r>
        <w:rPr>
          <w:lang w:val="hi_IN" w:bidi="hi_IN"/>
        </w:rPr>
      </w:r>
      <w:r>
        <w:rPr>
          <w:lang w:val="hi_IN" w:bidi="hi_IN"/>
        </w:rPr>
        <w:t xml:space="preserve">यह कहानी </w:t>
      </w:r>
      <w:r>
        <w:rPr>
          <w:b/>
          <w:lang w:val="hi_IN" w:bidi="hi_IN"/>
        </w:rPr>
        <w:t>तीसरे दिन</w:t>
      </w:r>
      <w:r>
        <w:rPr>
          <w:lang w:val="hi_IN" w:bidi="hi_IN"/>
        </w:rPr>
        <w:t xml:space="preserve"> की सुबह से शुरू होती है। यह सीनै के </w:t>
      </w:r>
      <w:r>
        <w:rPr>
          <w:lang w:val="hi_IN" w:bidi="hi_IN"/>
        </w:rPr>
        <w:t>जंगल</w:t>
      </w:r>
      <w:r>
        <w:rPr>
          <w:lang w:val="hi_IN" w:bidi="hi_IN"/>
        </w:rPr>
        <w:t xml:space="preserve"> में पहुँचने के बाद तीसरा दिन है। लोग डेरे में रह रहे थे, उन तंबुओं में जो उन्होंने लगाए थे।</w:t>
      </w:r>
    </w:p>
    <w:p>
      <w:pPr/>
      <w:r>
        <w:rPr>
          <w:lang w:val="hi_IN" w:bidi="hi_IN"/>
        </w:rPr>
      </w:r>
      <w:r>
        <w:rPr>
          <w:lang w:val="hi_IN" w:bidi="hi_IN"/>
        </w:rPr>
        <w:t xml:space="preserve">उस दिन </w:t>
      </w:r>
      <w:r>
        <w:rPr>
          <w:b/>
          <w:lang w:val="hi_IN" w:bidi="hi_IN"/>
        </w:rPr>
        <w:t>गर्जन</w:t>
      </w:r>
      <w:r>
        <w:rPr>
          <w:lang w:val="hi_IN" w:bidi="hi_IN"/>
        </w:rPr>
        <w:t xml:space="preserve"> हुई और </w:t>
      </w:r>
      <w:r>
        <w:rPr>
          <w:b/>
          <w:lang w:val="hi_IN" w:bidi="hi_IN"/>
        </w:rPr>
        <w:t>बिजली</w:t>
      </w:r>
      <w:r>
        <w:rPr>
          <w:lang w:val="hi_IN" w:bidi="hi_IN"/>
        </w:rPr>
        <w:t xml:space="preserve"> चमकी। इसका अर्थ है कि लोगों ने बार-बार बिजली की चमक देखी और गरजने की आवाजें सुनीं, और उन्होंने सीनै पर्वत पर </w:t>
      </w:r>
      <w:r>
        <w:rPr>
          <w:b/>
          <w:lang w:val="hi_IN" w:bidi="hi_IN"/>
        </w:rPr>
        <w:t>एक घना बादल</w:t>
      </w:r>
      <w:r>
        <w:rPr>
          <w:lang w:val="hi_IN" w:bidi="hi_IN"/>
        </w:rPr>
        <w:t xml:space="preserve"> देखा। गर्जन, बिजली और घने बादल प्रकृति की सामान्य शक्तियाँ हैं जो तूफ़ान के समय आकाश में दिखाई देती हैं। आमतौर पर तूफ़ान के साथ बारिश होती है, लेकिन हमेशा नहीं। इस घटना में ऐसा लगता है कि सिर्फ तूफ़ान आया है, लेकिन बारिश का कोई ज़िक्र नहीं है। जब यह सब हो रहा था, तब किसी ने बहुत जोर से </w:t>
      </w:r>
      <w:r>
        <w:rPr>
          <w:b/>
          <w:lang w:val="hi_IN" w:bidi="hi_IN"/>
        </w:rPr>
        <w:t>नरसिंगा</w:t>
      </w:r>
      <w:r>
        <w:rPr>
          <w:lang w:val="hi_IN" w:bidi="hi_IN"/>
        </w:rPr>
        <w:t xml:space="preserve"> फूँका। नरसिंगा एक सींग होता था, जो किसी पशु के सींग से बनाया जाता था, आम तौर पर मेढ़े के सींग से। जब लोग इसमें फूँक मारते थे तो इस तरह का सींग बहुत तेज़ आवाज़ निकालता था। जब लोगों ने नरसिंगे की तेज़ आवाज़ सुनी, तो वे </w:t>
      </w:r>
      <w:r>
        <w:rPr>
          <w:b/>
          <w:lang w:val="hi_IN" w:bidi="hi_IN"/>
        </w:rPr>
        <w:t>कांप</w:t>
      </w:r>
      <w:r>
        <w:rPr>
          <w:lang w:val="hi_IN" w:bidi="hi_IN"/>
        </w:rPr>
        <w:t xml:space="preserve"> उठे। इसका अर्थ है कि लोग डर से काँप उठे। गर्जन, बिजली, बादल और नरसिंगे जैसे शब्दों के लिए उन्हीं शब्दों का इस्तेमाल करें जो आपने पहले इस्तेमाल किए थे।</w:t>
      </w:r>
    </w:p>
    <w:p>
      <w:pPr/>
      <w:r>
        <w:rPr>
          <w:lang w:val="hi_IN" w:bidi="hi_IN"/>
        </w:rPr>
      </w:r>
      <w:r>
        <w:rPr>
          <w:lang w:val="hi_IN" w:bidi="hi_IN"/>
        </w:rPr>
        <w:t xml:space="preserve">मूसा लोगों को डेरे से, या उनके तंबुओं से बाहर ले गया। इसके बाद, लोग </w:t>
      </w:r>
      <w:r>
        <w:rPr>
          <w:b/>
          <w:lang w:val="hi_IN" w:bidi="hi_IN"/>
        </w:rPr>
        <w:t>पर्वत के नीचे</w:t>
      </w:r>
      <w:r>
        <w:rPr>
          <w:lang w:val="hi_IN" w:bidi="hi_IN"/>
        </w:rPr>
        <w:t xml:space="preserve"> खड़े हो गए। पर्वत के नीचे, पर्वत का सबसे निचला हिस्सा होता है।</w:t>
      </w:r>
    </w:p>
    <w:p>
      <w:pPr/>
      <w:r>
        <w:rPr>
          <w:lang w:val="hi_IN" w:bidi="hi_IN"/>
        </w:rPr>
      </w:r>
      <w:r>
        <w:rPr>
          <w:lang w:val="hi_IN" w:bidi="hi_IN"/>
        </w:rPr>
        <w:t xml:space="preserve">इस भाग की शुरुआत में </w:t>
      </w:r>
      <w:r>
        <w:rPr>
          <w:lang w:val="hi_IN" w:bidi="hi_IN"/>
        </w:rPr>
        <w:t>परमेश्वर</w:t>
      </w:r>
      <w:r>
        <w:rPr>
          <w:lang w:val="hi_IN" w:bidi="hi_IN"/>
        </w:rPr>
        <w:t xml:space="preserve"> के लिए सामान्य शब्द का इस्तेमाल किया गया है। लेकिन इस भाग में कभी-कभी परमेश्वर को उसके व्यक्तिगत नाम </w:t>
      </w:r>
      <w:r>
        <w:rPr>
          <w:b/>
          <w:lang w:val="hi_IN" w:bidi="hi_IN"/>
        </w:rPr>
        <w:t>यहोवा</w:t>
      </w:r>
      <w:r>
        <w:rPr>
          <w:lang w:val="hi_IN" w:bidi="hi_IN"/>
        </w:rPr>
        <w:t xml:space="preserve"> से भी पुकारा जाएगा। यहोवा के लिए उसी नाम का इस्तेमाल करें जो आपने पिछली भागों में इस्तेमाल किया है। अधिक जानकारी के लिए मुख्य शब्दावली में </w:t>
      </w:r>
      <w:r>
        <w:rPr>
          <w:b/>
          <w:lang w:val="hi_IN" w:bidi="hi_IN"/>
        </w:rPr>
        <w:t>यहोवा</w:t>
      </w:r>
      <w:r>
        <w:rPr>
          <w:lang w:val="hi_IN" w:bidi="hi_IN"/>
        </w:rPr>
        <w:t xml:space="preserve"> देखें।</w:t>
      </w:r>
    </w:p>
    <w:p>
      <w:pPr/>
      <w:r>
        <w:rPr>
          <w:lang w:val="hi_IN" w:bidi="hi_IN"/>
        </w:rPr>
      </w:r>
      <w:r>
        <w:rPr>
          <w:lang w:val="hi_IN" w:bidi="hi_IN"/>
        </w:rPr>
        <w:t xml:space="preserve">सीनै पर्वत </w:t>
      </w:r>
      <w:r>
        <w:rPr>
          <w:b/>
          <w:lang w:val="hi_IN" w:bidi="hi_IN"/>
        </w:rPr>
        <w:t>धुएँ से ढका हुआ</w:t>
      </w:r>
      <w:r>
        <w:rPr>
          <w:lang w:val="hi_IN" w:bidi="hi_IN"/>
        </w:rPr>
        <w:t xml:space="preserve"> था, क्योंकि यहोवा </w:t>
      </w:r>
      <w:r>
        <w:rPr>
          <w:b/>
          <w:lang w:val="hi_IN" w:bidi="hi_IN"/>
        </w:rPr>
        <w:t>आग में</w:t>
      </w:r>
      <w:r>
        <w:rPr>
          <w:lang w:val="hi_IN" w:bidi="hi_IN"/>
        </w:rPr>
        <w:t xml:space="preserve"> होकर उस पर नीचे आया था। जब यहोवा आग में नीचे आया, तो इसका अर्थ है कि यहोवा के चारों ओर आग थी, या यहोवा आग के रूप में आया। इसका अर्थ यह है कि लोगों ने जो देखा वह आग थी, लेकिन वास्तव में वह यहोवा था। इसी कारण, पर्वत के चारों ओर बहुत धुआँ फैल गया और पर्वत भी बहुत काँप उठा। धुआँ ऐसे ऊपर उठ रहा था जैसे किसी </w:t>
      </w:r>
      <w:r>
        <w:rPr>
          <w:b/>
          <w:lang w:val="hi_IN" w:bidi="hi_IN"/>
        </w:rPr>
        <w:t>भट्ठे</w:t>
      </w:r>
      <w:r>
        <w:rPr>
          <w:lang w:val="hi_IN" w:bidi="hi_IN"/>
        </w:rPr>
        <w:t xml:space="preserve"> से धुआँ निकलता है। भट्ठा ईंटों से बना एक छोटी सी इमारत जैसा होता था। लोग उसमें रहते नहीं थे, क्योंकि लोग उसका इस्तेमाल मिट्टी के बर्तन और दूसरी चीजें पकाने के लिए करते थे। जब वे उसमें कुछ पकाते थे, तो भट्ठे के ऊपर से धुआँ निकलता था। आग और भट्ठे के लिए उसी शब्द का इस्तेमाल करें जो आपने पहले इस्तेमाल किए थे।</w:t>
      </w:r>
    </w:p>
    <w:p>
      <w:pPr/>
      <w:r>
        <w:rPr>
          <w:lang w:val="hi_IN" w:bidi="hi_IN"/>
        </w:rPr>
      </w:r>
      <w:r>
        <w:rPr>
          <w:lang w:val="hi_IN" w:bidi="hi_IN"/>
        </w:rPr>
        <w:t xml:space="preserve">यहोवा ने मूसा को पर्वत पर ऊपर आने के लिए कहा। इसलिए, मूसा ऊपर गया। जब मूसा ने यहोवा से बात की, तो परमेश्वर ने उसे </w:t>
      </w:r>
      <w:r>
        <w:rPr>
          <w:b/>
          <w:lang w:val="hi_IN" w:bidi="hi_IN"/>
        </w:rPr>
        <w:t>गर्जन के साथ</w:t>
      </w:r>
      <w:r>
        <w:rPr>
          <w:lang w:val="hi_IN" w:bidi="hi_IN"/>
        </w:rPr>
        <w:t xml:space="preserve"> उत्तर दिया। इसका अर्थ है कि परमेश्वर मूसा से बात करने के लिए गर्जन का इस्तेमाल कर रहा था।</w:t>
      </w:r>
    </w:p>
    <w:p>
      <w:pPr/>
      <w:r>
        <w:rPr>
          <w:lang w:val="hi_IN" w:bidi="hi_IN"/>
        </w:rPr>
      </w:r>
      <w:r>
        <w:rPr>
          <w:lang w:val="hi_IN" w:bidi="hi_IN"/>
        </w:rPr>
        <w:t xml:space="preserve">यहोवा ने मूसा से कहा कि वह लोगों को चेतावनी दे कि वे उस चिन्ह को पार न करें जो उन्हें पर्वत पर ऊपर जाने या उसे छूने से रोकने के लिए लगाया है। इसका अर्थ यह है कि वे ज़बरदस्ती पर्वत पर ऊपर जाकर यहोवा को देखने की कोशिश न करें, क्योंकि यहोवा ने किसी भी मनुष्य को उसे देखने की अनुमति नहीं दी थी। यदि उन्होंने ऐसा किया, तो वे </w:t>
      </w:r>
      <w:r>
        <w:rPr>
          <w:b/>
          <w:lang w:val="hi_IN" w:bidi="hi_IN"/>
        </w:rPr>
        <w:t>नष्ट</w:t>
      </w:r>
      <w:r>
        <w:rPr>
          <w:lang w:val="hi_IN" w:bidi="hi_IN"/>
        </w:rPr>
        <w:t xml:space="preserve"> हो जाएँगे। इसका अर्थ है, कि वे मर जाएँगे। यहाँ तक कि </w:t>
      </w:r>
      <w:r>
        <w:rPr>
          <w:b/>
          <w:lang w:val="hi_IN" w:bidi="hi_IN"/>
        </w:rPr>
        <w:t>याजक</w:t>
      </w:r>
      <w:r>
        <w:rPr>
          <w:lang w:val="hi_IN" w:bidi="hi_IN"/>
        </w:rPr>
        <w:t xml:space="preserve"> भी, जो नियमित रूप से यहोवा के पास उसकी सेवा करने आते थे, उन्हें भी अपने आप को </w:t>
      </w:r>
      <w:r>
        <w:rPr>
          <w:b/>
          <w:lang w:val="hi_IN" w:bidi="hi_IN"/>
        </w:rPr>
        <w:t>पवित्र</w:t>
      </w:r>
      <w:r>
        <w:rPr>
          <w:lang w:val="hi_IN" w:bidi="hi_IN"/>
        </w:rPr>
        <w:t xml:space="preserve"> करना था। पवित्रीकरण वह प्रथा थी जिसमें किसी चीज़ या किसी व्यक्ति को परमेश्वर की दृष्टि में शुद्ध किया जाता था ताकि उसे अलग किया जा सके और यहोवा की सेवा के लिए </w:t>
      </w:r>
      <w:r>
        <w:rPr>
          <w:lang w:val="hi_IN" w:bidi="hi_IN"/>
        </w:rPr>
        <w:t>पवित्र</w:t>
      </w:r>
      <w:r>
        <w:rPr>
          <w:lang w:val="hi_IN" w:bidi="hi_IN"/>
        </w:rPr>
        <w:t xml:space="preserve"> ठहराया जा सके। जो व्यक्ति पवित्रीकरण से गुजरता है वह आम तौर पर स्नान करता है और अपने कपड़े धोता है। पवित्रीकरण के लिए उसी शब्द का इस्तेमाल करें जो आपने पहले इस्तेमाल किया था। आप </w:t>
      </w:r>
      <w:r>
        <w:rPr>
          <w:b/>
          <w:lang w:val="hi_IN" w:bidi="hi_IN"/>
        </w:rPr>
        <w:t>पवित्रीकरण</w:t>
      </w:r>
      <w:r>
        <w:rPr>
          <w:lang w:val="hi_IN" w:bidi="hi_IN"/>
        </w:rPr>
        <w:t xml:space="preserve"> शब्द के बारे में अधिक जानकारी के लिए मुख्य शब्दावली को देख सकते हैं। यदि याजक अपने आप को यहोवा के सामने पवित्र नहीं करते, तो यहोवा </w:t>
      </w:r>
      <w:r>
        <w:rPr>
          <w:b/>
          <w:lang w:val="hi_IN" w:bidi="hi_IN"/>
        </w:rPr>
        <w:t>उन पर टूट पड़ता</w:t>
      </w:r>
      <w:r>
        <w:rPr>
          <w:lang w:val="hi_IN" w:bidi="hi_IN"/>
        </w:rPr>
        <w:t>। इसका अर्थ है कि यहोवा उन पर क्रोधित होगा और उन्हें दंड देगा।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p>
    <w:p>
      <w:pPr/>
      <w:r>
        <w:rPr>
          <w:lang w:val="hi_IN" w:bidi="hi_IN"/>
        </w:rPr>
      </w:r>
      <w:r>
        <w:rPr>
          <w:b/>
          <w:lang w:val="hi_IN" w:bidi="hi_IN"/>
        </w:rPr>
        <w:t>यह रिकॉर्डिंग का अंत है</w:t>
      </w:r>
      <w:r>
        <w:rPr>
          <w:lang w:val="hi_IN" w:bidi="hi_IN"/>
        </w:rPr>
        <w:t>।</w:t>
      </w:r>
      <w:r>
        <w:rPr>
          <w:lang w:val="hi_IN" w:bidi="hi_IN"/>
        </w:rPr>
      </w:r>
      <w:r>
        <w:rPr>
          <w:lang w:val="hi_IN" w:bidi="hi_IN"/>
        </w:rPr>
      </w:r>
    </w:p>
    <w:p>
      <w:pPr/>
      <w:r>
        <w:rPr>
          <w:lang w:val="hi_IN" w:bidi="hi_IN"/>
        </w:rPr>
      </w:r>
    </w:p>
    <w:p>
      <w:pPr>
        <w:pStyle w:val="Heading2"/>
      </w:pPr>
      <w:r>
        <w:rPr>
          <w:lang w:val="hi_IN" w:bidi="hi_IN"/>
        </w:rPr>
        <w:t>निर्गमन 20:1–7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20:1–7 को सुनें और अपने मन में रखें।</w:t>
      </w:r>
    </w:p>
    <w:p>
      <w:pPr/>
      <w:r>
        <w:rPr>
          <w:lang w:val="hi_IN" w:bidi="hi_IN"/>
        </w:rPr>
      </w:r>
      <w:r>
        <w:rPr>
          <w:lang w:val="hi_IN" w:bidi="hi_IN"/>
        </w:rPr>
        <w:t>इस ऑडियो को यहाँ रोकें।</w:t>
      </w:r>
    </w:p>
    <w:p>
      <w:pPr/>
      <w:r>
        <w:rPr>
          <w:lang w:val="hi_IN" w:bidi="hi_IN"/>
        </w:rPr>
      </w:r>
      <w:r>
        <w:rPr>
          <w:lang w:val="hi_IN" w:bidi="hi_IN"/>
        </w:rPr>
        <w:t>यदि सम्भव हो तो निर्गमन 20:1–7 का ऑडियो संस्करण तीन बार, तीन अलग-अलग अनुवादों में सुनें। 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20:1–7 का ऑडियो संस्करण सबसे आसानी से समझ में आने वाले अनुवाद में सुनें।</w:t>
      </w:r>
    </w:p>
    <w:p>
      <w:pPr/>
      <w:r>
        <w:rPr>
          <w:lang w:val="hi_IN" w:bidi="hi_IN"/>
        </w:rPr>
      </w:r>
      <w:r>
        <w:rPr>
          <w:lang w:val="hi_IN" w:bidi="hi_IN"/>
        </w:rPr>
        <w:t>पिछली कहानी इस बारे में थी कि जब यहोवा इस्राएल के लोगों से मिलने के लिए सीनै पर्वत पर नीचे आया तब क्या हुआ था। कहानी तब समाप्त हुई जब मूसा ने परमेश्वर के निर्देशों का पालन करते हुए अपने भाई हारून को अपने साथ ऊपर ले आया और इस्राएल के लोगों को चेतावनी दी कि वे ज़बरदस्ती पर्वत पर ऊपर न जाएँ। यह और अगली कहानियाँ इस्राएल के लोगों के लिए परमेश्वर के उन वचनों के बारे में हैं, जिनका उन्हें पालन करना है।</w:t>
      </w:r>
    </w:p>
    <w:p>
      <w:pPr/>
      <w:r>
        <w:rPr>
          <w:lang w:val="hi_IN" w:bidi="hi_IN"/>
        </w:rPr>
      </w:r>
      <w:r>
        <w:rPr>
          <w:lang w:val="hi_IN" w:bidi="hi_IN"/>
        </w:rPr>
        <w:t>कहानी की शुरुआत इस परिचय से होती है, “तब परमेश्वर ने ये सब वचन कहे।” यह कहानी और अगली कहानी दिखाती हैं कि परमेश्वर ने इस्राएल के लोगों को दस वचन दिए। अधिकतर लोग इन दस वचनों को दस आज्ञाएँ भी कहते हैं क्योंकि ये उन निर्देशों की सूची हैं जिनका पालन परमेश्वर चाहता है कि लोग अपने पूरे जीवन भर करें। ये वचन बहुत महत्वपूर्ण हैं क्योंकि ये इस्राएल के लोगों को बताते हैं कि वे दूसरे लोगों के साथ शांति से कैसे रहें, और कैसे जीवन जिएँ जिससे परमेश्वर प्रसन्न हो। इन वचनों का पालन करने से उनके आसपास के लोग देखेंगे कि परमेश्वर को प्रसन्न करने वाला सही जीवन कैसा होता है। यह कहानी केवल पहली तीन आज्ञाओं के बारे में ही बात करती है।</w:t>
      </w:r>
    </w:p>
    <w:p>
      <w:pPr/>
      <w:r>
        <w:rPr>
          <w:lang w:val="hi_IN" w:bidi="hi_IN"/>
        </w:rPr>
      </w:r>
      <w:r>
        <w:rPr>
          <w:lang w:val="hi_IN" w:bidi="hi_IN"/>
        </w:rPr>
        <w:t>इस कहानी में परमेश्वर इस्राएल के सभी लोगों से बात कर रहा था। पिछली कहानी में परमेश्वर ने मूसा से कहा कि वह पर्वत से नीचे जाए और अपने भाई हारून को अपने साथ लेकर फिर से पर्वत पर आए। मूसा ने परमेश्वर की आज्ञा मानी और जैसा परमेश्वर ने कहा था, वह पर्वत से नीचे गया। इसलिए, इस कहानी में, संभव है कि मूसा पर्वत के नीचे, लोगों के साथ उनके डेरे में था।</w:t>
      </w:r>
    </w:p>
    <w:p>
      <w:pPr/>
      <w:r>
        <w:rPr>
          <w:lang w:val="hi_IN" w:bidi="hi_IN"/>
        </w:rPr>
      </w:r>
      <w:r>
        <w:rPr>
          <w:lang w:val="hi_IN" w:bidi="hi_IN"/>
        </w:rPr>
        <w:t xml:space="preserve">परमेश्वर ने कहा, “मैं तेरा परमेश्वर यहोवा हूँ, जो तुझे दासत्व के घर अर्थात् मिस्र देश से निकाल लाया है।" इस वचन में परमेश्वर इस्राएल के लोगों से तीन बातें कह रहा है। सबसे पहले, परमेश्वर कह रहा है कि उसका नाम यहोवा है, और यही उसका व्यक्तिगत नाम है। यहोवा लोगों को याद दिला रहा है कि वह कौन है। दूसरा, यहोवा इस्राएल का परमेश्वर है। इस्राएल के लोगों का यहोवा के अलावा कोई और परमेश्वर नहीं है। तीसरा, यहोवा, जो इस्राएल का परमेश्वर है, उसने उन्हें मिस्र से, उस देश से छुड़ाया, जहाँ वे दास थे। परमेश्वर का यह वचन लोगों को याद दिलाता है कि परमेश्वर कौन है, उसने उनके लिए क्या किया है, और उनका परमेश्वर के साथ क्या संबंध है। इसी कारण परमेश्वर अब इस्राएल के लोगों को वे दस वचन देता है जिनका उन्हें पालन करना है। यह महत्वपूर्ण है। इसका अर्थ है कि इस्राएल के लोगों को परमेश्वर की आज्ञा मानी चाहिए क्योंकि परमेश्वर ने उनसे प्रेम किया और उन्हें मिस्र से छुड़ाया। </w:t>
      </w:r>
    </w:p>
    <w:p>
      <w:pPr/>
      <w:r>
        <w:rPr>
          <w:lang w:val="hi_IN" w:bidi="hi_IN"/>
        </w:rPr>
      </w:r>
      <w:r>
        <w:rPr>
          <w:lang w:val="hi_IN" w:bidi="hi_IN"/>
        </w:rPr>
        <w:t>यहाँ रुकें और समूह में इस प्रश्न पर चर्चा करें: जब आपकी संस्कृति में कोई व्यक्ति किसी दूसरे व्यक्ति के लिए कुछ अच्छा करता है, तो वह बदले में क्या उम्मीद करता है? इस ऑडियो को यहाँ रोकें।</w:t>
      </w:r>
    </w:p>
    <w:p>
      <w:pPr/>
      <w:r>
        <w:rPr>
          <w:lang w:val="hi_IN" w:bidi="hi_IN"/>
        </w:rPr>
      </w:r>
      <w:r>
        <w:rPr>
          <w:lang w:val="hi_IN" w:bidi="hi_IN"/>
        </w:rPr>
        <w:t>पहली आज्ञा में परमेश्वर ने कहा, "तू मुझे छोड़ दूसरों को परमेश्वर करके न मानना।" दूसरी जातियाँ दूसरे देवताओं की उपासना करती हैं, लेकिन केवल एक ही परमेश्वर है जिसने इस्राएल को मिस्र से छुड़ाया, और उसी परमेश्वर ने इस्राएल के लोगों के साथ वाचा बाँधी। वह एक परमेश्वर यहोवा है। इसलिए, इस्राएल के लोगों को केवल यहोवा की आराधना करनी है और उसकी आज्ञा मानी है। वे यहोवा के अलावा किसी और परमेश्वर की आराधना नहीं कर सकते।</w:t>
      </w:r>
    </w:p>
    <w:p>
      <w:pPr/>
      <w:r>
        <w:rPr>
          <w:lang w:val="hi_IN" w:bidi="hi_IN"/>
        </w:rPr>
      </w:r>
      <w:r>
        <w:rPr>
          <w:lang w:val="hi_IN" w:bidi="hi_IN"/>
        </w:rPr>
        <w:t>दूसरी आज्ञा पहली आज्ञा से जुड़ी हुई है। परमेश्वर ने कहा कि इस्राएल के लोग अपने कोई मूर्ति खोदकर, कोई प्रतिमा, या किसी भी प्राणी की कोई भी आकृति न बनाना। दूसरी जातियों के लोग केवल दूसरे देवताओं की उपासना ही नहीं करते थे, बल्कि वे कुछ लोगों या जानवरों की मूर्तियाँ भी बनाते थे, जो उनके देवताओं का प्रतिनिधित्व करती थीं। वे इन मूर्तियों को लकड़ी, पत्थर, मिट्टी, या धातु से बनाते थे। उन्हें बनाने के बाद, उन लोगों ने उनकी उपासना की। उनका मानना था कि यदि वे अपनी मूर्तियों या अपने देवताओं की प्रतिमाओं की उपासना करते हैं, तो देवता उन्हें आशीष देंगे। लेकिन यहोवा ने कहा कि इस्राएल के लोग दूसरी जातियों के कामों का अनुसरण न करें। लोगों को किसी भी प्रकार की मूर्ति या प्रतिमा नहीं बनानी है जो आकाश में रहने वाले किसी प्राणी जैसी हो, जैसे पक्षी, या धरती पर रहने वाले प्राणी जैसी हो, जैसे साँप, या समुद्र में रहने वाले प्राणी जैसी हो, जैसे मछली।</w:t>
      </w:r>
    </w:p>
    <w:p>
      <w:pPr/>
      <w:r>
        <w:rPr>
          <w:lang w:val="hi_IN" w:bidi="hi_IN"/>
        </w:rPr>
      </w:r>
      <w:r>
        <w:rPr>
          <w:lang w:val="hi_IN" w:bidi="hi_IN"/>
        </w:rPr>
        <w:t xml:space="preserve">यहाँ रुकें और समूह के रूप में, </w:t>
      </w:r>
      <w:r>
        <w:rPr>
          <w:lang w:val="hi_IN" w:bidi="hi_IN"/>
        </w:rPr>
        <w:t>किसी प्रतिमा या किसी प्राचीन नक्काशी हुई मूर्ति</w:t>
      </w:r>
      <w:r>
        <w:rPr>
          <w:lang w:val="hi_IN" w:bidi="hi_IN"/>
        </w:rPr>
        <w:t xml:space="preserve"> की तस्वीर देखें। इस ऑडियो को यहाँ रोकें।</w:t>
      </w:r>
    </w:p>
    <w:p>
      <w:pPr/>
      <w:r>
        <w:rPr>
          <w:lang w:val="hi_IN" w:bidi="hi_IN"/>
        </w:rPr>
      </w:r>
      <w:r>
        <w:rPr>
          <w:lang w:val="hi_IN" w:bidi="hi_IN"/>
        </w:rPr>
        <w:t>आप समूह में इस प्रश्न पर चर्चा भी कर सकते हैं: आपकी संस्कृति में लोग अपने देवता की पूजा कैसे करते हैं? अगर वे कोई प्रतिमा या मूर्ति बनाते हैं, तो वे उस प्रतिमा या मूर्ति के साथ क्या करते हैं जो उनके देवता का प्रतिनिधित्व करती है? इस ऑडियो को यहाँ रोकें।</w:t>
      </w:r>
    </w:p>
    <w:p>
      <w:pPr/>
      <w:r>
        <w:rPr>
          <w:lang w:val="hi_IN" w:bidi="hi_IN"/>
        </w:rPr>
      </w:r>
      <w:r>
        <w:rPr>
          <w:lang w:val="hi_IN" w:bidi="hi_IN"/>
        </w:rPr>
        <w:t>परमेश्वर ने कहा कि लोग ऐसी मूर्तियाँ या प्रतिमा न बनाएँ और उनकी उपासना न करें, क्योंकि वह, यहोवा, जलन रखने वाला परमेश्वर है। “जलन” शब्द दिखाता है कि परमेश्वर इस्राएल के लोगों के साथ अपने विशेष वाचा के संबंध को बहुत महत्व देता है इसलिए वह चाहता है कि वे केवल उसी की आराधना करें। यह विवाह के संबंध जैसा है जहाँ दो लोग एक-दूसरे के प्रति विश्वासयोग्य रहने का वादा करते हैं, जिसका अर्थ है वे वाचा के साथी बनते हैं।</w:t>
      </w:r>
    </w:p>
    <w:p>
      <w:pPr/>
      <w:r>
        <w:rPr>
          <w:lang w:val="hi_IN" w:bidi="hi_IN"/>
        </w:rPr>
      </w:r>
      <w:r>
        <w:rPr>
          <w:lang w:val="hi_IN" w:bidi="hi_IN"/>
        </w:rPr>
        <w:t xml:space="preserve">जब लोग अपने बनाए हुए चित्रों या मूर्तियों के द्वारा दूसरे देवताओं की पूजा करके परमेश्वर के साथ धोखा करते हैं, तब परमेश्वर दु:खी और क्रोधित होता है। वह इस तरह के व्यवहार को सहन नहीं करता; वह इसे इस बात का चिन्ह मानता है कि लोग उससे नफ़रत करते हैं। इससे परमेश्वर उन्हें दण्ड देगा। </w:t>
      </w:r>
    </w:p>
    <w:p>
      <w:pPr/>
      <w:r>
        <w:rPr>
          <w:lang w:val="hi_IN" w:bidi="hi_IN"/>
        </w:rPr>
      </w:r>
      <w:r>
        <w:rPr>
          <w:lang w:val="hi_IN" w:bidi="hi_IN"/>
        </w:rPr>
        <w:t>परमेश्वर आगे कहता है कि वह आज्ञा न मानने वालों के साथ-साथ उनके परिवारों को—उनके बेटों, पोतों, और परपोतों को भी दण्ड देगा। पुराने नियम में एक व्यक्ति के कार्यों और उसके गलत कामों का असर पूरे परिवार पर पड़ता था। जब माता-पिता कुछ करते थे, तो उनके बच्चे भी उनका अनुसरण करते थे और वही काम करते थे। फिर पूरा परिवार उनका अनुसरण करता था। अगर माता-पिता यहोवा की आराधना नहीं करते, बल्कि किसी दूसरे देवता की उपासना करते थे, तो उनके बच्चे, पोते और परपोते भी उसी देवता की उपासना करने लगते थे। इसी कारण परमेश्वर का दण्ड केवल आज्ञा न मानने वालों तक सीमित नहीं रहता, बल्कि आगे तक जाता है।</w:t>
      </w:r>
    </w:p>
    <w:p>
      <w:pPr/>
      <w:r>
        <w:rPr>
          <w:lang w:val="hi_IN" w:bidi="hi_IN"/>
        </w:rPr>
      </w:r>
      <w:r>
        <w:rPr>
          <w:lang w:val="hi_IN" w:bidi="hi_IN"/>
        </w:rPr>
        <w:t>यहाँ रुकें और समूह में इस प्रश्न पर चर्चा करें: आपकी संस्कृति में लोग कैसा महसूस करते हैं जब वे जिनसे प्यार करते हैं और जिन पर भरोसा करते हैं, उनसे धोखा खाते हैं? इस ऑडियो को यहाँ रोकें।</w:t>
      </w:r>
    </w:p>
    <w:p>
      <w:pPr/>
      <w:r>
        <w:rPr>
          <w:lang w:val="hi_IN" w:bidi="hi_IN"/>
        </w:rPr>
      </w:r>
      <w:r>
        <w:rPr>
          <w:lang w:val="hi_IN" w:bidi="hi_IN"/>
        </w:rPr>
        <w:t>लेकिन परमेश्वर उन हजारों, या बहुत सी पीढ़ियों तक अटल प्रेम दिखाता है जो उससे प्रेम करते हैं और उसकी आज्ञा मानते हैं। परमेश्वर के लिए उससे प्रेम करने का अर्थ है उसकी आज्ञाओं का पालन करना। जो लोग उससे प्रेम करते हैं और उसकी आज्ञाओं को मानते हैं, वह उन पर, उनके घराने और आने वाली पीढ़ियों पर अपना अटल प्रेम दिखाता है। अटल प्रेम ऐसे प्रेम, दया और करुणा को बताता है जो सदा बना रहता है और बदलता नहीं है। परमेश्वर ने अपने लोगों के साथ वाचा बाँधी है, इसलिए इसका अर्थ है कि वह इस्राएल के लोगों से प्रेम करेगा और उनसे किए गए अपने वादों को पूरा करेगा, चाहे लोग उसके प्रति अविश्वासयोग्य हों।</w:t>
      </w:r>
    </w:p>
    <w:p>
      <w:pPr/>
      <w:r>
        <w:rPr>
          <w:lang w:val="hi_IN" w:bidi="hi_IN"/>
        </w:rPr>
      </w:r>
      <w:r>
        <w:rPr>
          <w:lang w:val="hi_IN" w:bidi="hi_IN"/>
        </w:rPr>
        <w:t>यहाँ रुकें और समूह में इस प्रश्न पर चर्चा करें: आपकी संस्कृति में लोग उस तरह के प्रेम को क्या कहते हैं जो अटल प्रेम जैसा होता है? वे यह कैसे दिखाते हैं कि उनके पास इस तरह का प्रेम है? इस ऑडियो को यहाँ रोकें।</w:t>
      </w:r>
    </w:p>
    <w:p>
      <w:pPr/>
      <w:r>
        <w:rPr>
          <w:lang w:val="hi_IN" w:bidi="hi_IN"/>
        </w:rPr>
      </w:r>
      <w:r>
        <w:rPr>
          <w:lang w:val="hi_IN" w:bidi="hi_IN"/>
        </w:rPr>
        <w:t>तीसरी आज्ञा में परमेश्वर ने कहा, “तीसरी आज्ञा में परमेश्वर ने कहा, “तुम यहोवा अपने परमेश्वर का नाम व्यर्थ न लो।” यहाँ परमेश्वर यहोवा के नाम का गलत इस्तेमाल करने के खिलाफ चेतावनी देता है, खासकर बुरे या बेईमान कामों के लिए। यहोवा के नाम पर वचन देना बहुत गंभीर बात है। अगर कोई यहोवा के नाम पर की गई वाचा तोड़ता है तो यहोवा का नाम बदनाम होता है। यहोवा अपने नाम का इस्तेमाल जादू-टोने या बेईमानी करने के लिए करने से मना करता है। इस आज्ञा की अवज्ञा करने का अर्थ है कि उस व्यक्ति को यहोवा से दंड मिलेगा, क्योंकि “यहोवा उसे निर्दोष नहीं ठहराएगा।”</w:t>
      </w:r>
    </w:p>
    <w:p>
      <w:pPr/>
      <w:r>
        <w:rPr>
          <w:lang w:val="hi_IN" w:bidi="hi_IN"/>
        </w:rPr>
      </w:r>
      <w:r>
        <w:rPr>
          <w:lang w:val="hi_IN" w:bidi="hi_IN"/>
        </w:rPr>
        <w:t>यहाँ रुकें और समूह में इस प्रश्न पर चर्चा करें: आपकी संस्कृति में लोग क्या करते हैं जब दूसरे लोग उनकी इज़्ज़त और नाम को नुकसान पहुँचाते हैं? आप इस प्रश्न को समूह में भी पूछ सकते हैं: आपकी संस्कृति में लोग परमेश्वर के नाम का इस्तेमाल बुरे उद्देश्यों के लिए कैसे कर सकते हैं?</w:t>
      </w:r>
      <w:r>
        <w:rPr>
          <w:lang w:val="hi_IN" w:bidi="hi_IN"/>
        </w:rPr>
      </w:r>
    </w:p>
    <w:p>
      <w:pPr>
        <w:pStyle w:val="Heading3"/>
      </w:pPr>
      <w:r>
        <w:rPr>
          <w:lang w:val="hi_IN" w:bidi="hi_IN"/>
        </w:rPr>
        <w:t>घटनाओं को समझाना</w:t>
      </w:r>
    </w:p>
    <w:p>
      <w:pPr/>
      <w:r>
        <w:rPr>
          <w:lang w:val="hi_IN" w:bidi="hi_IN"/>
        </w:rPr>
      </w:r>
      <w:r>
        <w:rPr>
          <w:lang w:val="hi_IN" w:bidi="hi_IN"/>
        </w:rPr>
        <w:t>निर्गमन 20:1–7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परमेश्वर इस्राएल के लोगों को याद दिलाता है कि वह कौन है, उसने उनके लिए क्या किया है, और परमेश्वर के साथ उनका क्या संबंध है।</w:t>
      </w:r>
    </w:p>
    <w:p>
      <w:pPr/>
      <w:r>
        <w:rPr>
          <w:lang w:val="hi_IN" w:bidi="hi_IN"/>
        </w:rPr>
      </w:r>
      <w:r>
        <w:rPr>
          <w:b/>
          <w:lang w:val="hi_IN" w:bidi="hi_IN"/>
        </w:rPr>
        <w:t>दूसरे दृश्य में:</w:t>
      </w:r>
      <w:r>
        <w:rPr>
          <w:lang w:val="hi_IN" w:bidi="hi_IN"/>
        </w:rPr>
        <w:t xml:space="preserve"> परमेश्वर अपनी पहली और दूसरी आज्ञा देता है।</w:t>
      </w:r>
    </w:p>
    <w:p>
      <w:pPr/>
      <w:r>
        <w:rPr>
          <w:lang w:val="hi_IN" w:bidi="hi_IN"/>
        </w:rPr>
      </w:r>
      <w:r>
        <w:rPr>
          <w:b/>
          <w:lang w:val="hi_IN" w:bidi="hi_IN"/>
        </w:rPr>
        <w:t>तीसरे दृश्य में:</w:t>
      </w:r>
      <w:r>
        <w:rPr>
          <w:lang w:val="hi_IN" w:bidi="hi_IN"/>
        </w:rPr>
        <w:t xml:space="preserve"> परमेश्वर अपनी तीसरी आज्ञा देता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 या 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 के लोग</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इस कहानी की कल्पना करते समय, यह याद रखना ज़रूरी है कि मूसा और लोग सीनै नाम की जगह पर थे। इस स्थान में एक जंगल है और एक पर्वत है जिसे सीनै पर्वत कहा जाता है। पर्वत की चोटी के चारों ओर बिजली, गर्जन, एक घना बादल, बड़ी आग, और बहुत सारा धुआँ था। मूसा लोगों के साथ पहाड़ के नीचे है। कहानी में, परमेश्वर बादल और गर्जन के बीच से पर्वत पर से बोल रहा होगा। वह पर्वत के नीचे खड़े इस्राएल के सभी लोगों से बोल रहा होगा। लोगों ने परमेश्वर की आवाज़ सुनी और साथ ही नरसिंगा की आवाज़ भी सुनी जो और तेज़ होती जा रही थी और उनके पास आती जा रही थी।</w:t>
      </w:r>
    </w:p>
    <w:p>
      <w:pPr/>
      <w:r>
        <w:rPr>
          <w:lang w:val="hi_IN" w:bidi="hi_IN"/>
        </w:rPr>
      </w:r>
      <w:r>
        <w:rPr>
          <w:lang w:val="hi_IN" w:bidi="hi_IN"/>
        </w:rPr>
        <w:t xml:space="preserve">यहाँ रुकें और समूह में </w:t>
      </w:r>
      <w:r>
        <w:rPr>
          <w:b/>
          <w:lang w:val="hi_IN" w:bidi="hi_IN"/>
        </w:rPr>
        <w:t>तूफ़ानी स्थिति में सीनै पर्वत</w:t>
      </w:r>
      <w:r>
        <w:rPr>
          <w:lang w:val="hi_IN" w:bidi="hi_IN"/>
        </w:rPr>
        <w:t xml:space="preserve"> की एक तस्वीर देखें। इस ऑडियो को यहाँ रोकें।</w:t>
      </w:r>
    </w:p>
    <w:p>
      <w:pPr/>
      <w:r>
        <w:rPr>
          <w:lang w:val="hi_IN" w:bidi="hi_IN"/>
        </w:rPr>
      </w:r>
      <w:r>
        <w:rPr>
          <w:lang w:val="hi_IN" w:bidi="hi_IN"/>
        </w:rPr>
        <w:t>पूरी कहानी में परमेश्वर के वचनों का वर्णन किया गया है। कहानी का अभिनय करते समय, यह महत्वपूर्ण है कि दृश्यों का अभिनय करते समय उन्हीं शब्दों का प्रयोग किया जाए जो परमेश्वर ने कहानी में बोले थे।</w:t>
      </w:r>
    </w:p>
    <w:p>
      <w:pPr/>
      <w:r>
        <w:rPr>
          <w:lang w:val="hi_IN" w:bidi="hi_IN"/>
        </w:rPr>
      </w:r>
      <w:r>
        <w:rPr>
          <w:lang w:val="hi_IN" w:bidi="hi_IN"/>
        </w:rPr>
        <w:t>पहले दृश्य में, परमेश्वर ने कहा, “मैं तेरा परमेश्वर यहोवा हूँ, जो तुझे दासत्व के घर अर्थात् मिस्र देश से निकाल लाया है।" इस बात में, परमेश्वर इस्राएल के लोगों को याद दिला रहा है कि वह कौन है, उसने उनके लिए क्या किया है, और परमेश्वर के साथ उनका क्या संबंध है।</w:t>
      </w:r>
    </w:p>
    <w:p>
      <w:pPr/>
      <w:r>
        <w:rPr>
          <w:lang w:val="hi_IN" w:bidi="hi_IN"/>
        </w:rPr>
      </w:r>
      <w:r>
        <w:rPr>
          <w:lang w:val="hi_IN" w:bidi="hi_IN"/>
        </w:rPr>
        <w:t>यहाँ रुकें और समूह में इस प्रश्न पर चर्चा करें: आपकी संस्कृति में लोग दूसरों को किसी बहुत महत्वपूर्ण बात की याद कैसे दिलाते हैं? इस ऑडियो को यहाँ रोकें।</w:t>
      </w:r>
    </w:p>
    <w:p>
      <w:pPr/>
      <w:r>
        <w:rPr>
          <w:lang w:val="hi_IN" w:bidi="hi_IN"/>
        </w:rPr>
      </w:r>
      <w:r>
        <w:rPr>
          <w:lang w:val="hi_IN" w:bidi="hi_IN"/>
        </w:rPr>
        <w:t>दूसरे दृश्य में, परमेश्वर इस्राएल के लोगों से कहता है कि वे दूसरे देवताओं की उपासना न करें। परमेश्वर लोगों से यह भी कहता है कि वे आकाश में, धरती पर, और समुद्र में जो भी लोग या जानवर देखते हैं, उनकी कोई प्रतिमा या मूर्ति खोदकर न बनाएँ। वे कोई मूर्ति न बनाएँ, और न उनकी उपासना करने के लिए उनके सामने झुकें, और न उनकी सेवा करें। परमेश्वर समझाता है, "क्योंकि मैं तेरा परमेश्वर यहोवा जलन रखने वाला परमेश्वर हूँ।" इसका अर्थ यह है कि केवल यहोवा परमेश्वर ही लोगों के प्रेम और आराधना के योग्य है। अगर लोग दूसरे देवताओं से प्रेम और उनकी उपासना करते हैं, तो इसका अर्थ होगा कि वे अपने परमेश्वर यहोवा से नफरत करते हैं। इसके बदले में, परमेश्वर निश्चित रूप से लोगों को और उनके पूरे घराने को दंड देगा। इसके बाद परमेश्वर स्पष्ट रूप से अंतर दिखाता है और समझाता है कि जो लोग उससे प्रेम करते हैं और उसकी आज्ञाओं को मानते हैं, उनके साथ वह क्या करेगा। परमेश्वर कहता है कि जब वे लोग उससे प्रेम करेंगे तो वह उन पर और उनकी आने वाली पीढ़ियों पर अपना अटल प्रेम दिखाएगा। आगे की कहानियों में ये आज्ञाएँ सबसे अधिक महत्वपूर्ण होंगी। इस दृश्य का अभिनय करते समय, यह दिखाना सुनिश्चित करें कि यहोवा इन आज्ञाओं और उनके परिणामों पर जोर दे रहा है।</w:t>
      </w:r>
    </w:p>
    <w:p>
      <w:pPr/>
      <w:r>
        <w:rPr>
          <w:lang w:val="hi_IN" w:bidi="hi_IN"/>
        </w:rPr>
      </w:r>
      <w:r>
        <w:rPr>
          <w:lang w:val="hi_IN" w:bidi="hi_IN"/>
        </w:rPr>
        <w:t>तीसरे दृश्य में परमेश्वर कहता है कि लोग अपने परमेश्वर यहोवा का नाम व्यर्थ न लें। इसका अर्थ यह है कि लोग परमेश्वर के नाम का इस्तेमाल लोगों को हेर-फेर करने या धोखा देने के लिए न करें। परमेश्वर निश्चित रूप से उन लोगों को दंड देगा जो उसके नाम का इस्तेमाल बुराई के लिए करते हैं। मूल भाषा में परमेश्वर इस कथन के नकारात्मक रूप का प्रयोग करता है: “मैं उसे बिना दंड के नहीं छोड़ूँगा।” यह कहने का एक बहुत ही कड़क तरीका है कि जो लोग परमेश्वर के नाम का इस्तेमाल बुराई के लिए करते हैं उन्हें वह निश्चित रूप से दंड देगा।</w:t>
      </w:r>
    </w:p>
    <w:p>
      <w:pPr/>
      <w:r>
        <w:rPr>
          <w:lang w:val="hi_IN" w:bidi="hi_IN"/>
        </w:rPr>
      </w:r>
      <w:r>
        <w:rPr>
          <w:lang w:val="hi_IN" w:bidi="hi_IN"/>
        </w:rPr>
        <w:t>यह ध्यान देने की बात है कि पहली तीन आज्ञाएँ इस बात पर केंद्रित हैं कि इस्राएल के लोगों को अपने परमेश्वर यहोवा से कैसा संबंध रखना चाहिए। खास तौर पर, ये वे बातें हैं जो इस्राएल के लोगों को अपने परमेश्वर यहोवा के विरुद्ध नहीं करनी चाहिए। याद रखें कि पिछली कहानियों में परमेश्वर ने कहा था कि वह इस्राएल के लोगों को एक पवित्र जाति बनाएगा। इसका अर्थ है कि इस्राएल के लोग दूसरी जातियों से अलग होंगे; वे दूसरी जातियों की तरह दूसरे देवताओं की उपासना में उनके चाल-चलन और रीति-रिवाज़ों का पालन नहीं करेंगे।</w:t>
      </w:r>
    </w:p>
    <w:p>
      <w:pPr/>
      <w:r>
        <w:rPr>
          <w:lang w:val="hi_IN" w:bidi="hi_IN"/>
        </w:rPr>
      </w:r>
      <w:r>
        <w:rPr>
          <w:lang w:val="hi_IN" w:bidi="hi_IN"/>
        </w:rPr>
        <w:t>यहाँ रुकें और समूह में इस प्रश्न पर चर्चा करें: अगर आपकी संस्कृति में लोग दूसरों को बताना चाहते हैं कि उन्हें कोई खास काम या चाल-चलन नहीं करना चाहिए, तो वे उसे इस तरह कैसे कहते हैं जिससे इस बात पर जोर दिया जा सके कि उन्हें वास्तव में ऐसा करने से बचना चाहिए?</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20:1–7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कहानी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 या 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 के लोग</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पूरी कहानी का अभिनय करें। इस कहानी के संवाद, प्रवाह, कथानक और कालक्रम पर ध्यान दें। यह सुनिश्चित करें कि आप कहानी के कठिन या महत्वपूर्ण हिस्सों का अभिनय करना न छोड़ें। कहानी के हर हिस्से को याद करने में एक-दूसरे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में, परमेश्वर इस्राएल के लोगों को याद दिलाता है कि वह कौन है, उसने उनके लिए क्या किया है, और परमेश्वर के साथ उनका क्या संबंध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 के लोगों की भूमिका निभाने वाले व्यक्ति से पूछें, "आप क्या महसूस कर रहे हैं या क्या सोच रहे हैं?" वह व्यक्ति इस तरह से उत्तर दे सकता है, “हमें पूरा भरोसा है कि परमेश्वर कोई बहुत ज़रूरी बात कहने वाला है जिसे हमें याद रखना चाहिए, इसलिए परमेश्वर हमें इन बातों की याद दिला रहा है,” या “हमें हमेशा याद रखना चाहिए कि हमारा परमेश्वर यहोवा है।” यहोवा के अलावा हमारा कोई और देवता नहीं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दूसरे दृश्य में: परमेश्वर अपनी पहली और दूसरी आज्ञा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इस तरह उत्तर दे सकता है: "मैं अपनी प्रजा से प्रेम करता हूँ।" “इसी कारण मैंने उन्हें मिस्र से छुड़ाया, जहाँ वे बहुत समय तक दुःख सहते रहे,” या “मुझे अपने लोगों पर दया आती है।” मुझे उन्हें बताना है कि उनके पास कोई दूसरे देवता न हो, क्योंकि यह उनके लिए अच्छा नहीं है। मैं ही एकमात्र परमेश्वर हूँ जो उन्हें आशीष दे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तीसरे दृश्य में: परमेश्वर अपनी तीसरी आज्ञा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लोगों की भूमिका निभाने वाले व्यक्ति से पूछें, "आप क्या महसूस कर रहे हैं या क्या सोच रहे हैं?" वह व्यक्ति इस तरह उत्तर दे सकता है, "हमें परमेश्वर के नाम का इस्तेमाल करने में बहुत सावधान रहना चाहिए। हमें परमेश्वर के नाम का उपयोग बुरे उद्देश्यों के लिए नहीं करना चाहिए," या “हम परमेश्वर से प्रेम करते हैं और हम हमेशा उसके नाम का आदर करने की पूरी कोशिश करेंगे।”</w:t>
      </w:r>
      <w:r>
        <w:rPr>
          <w:lang w:val="hi_IN" w:bidi="hi_IN"/>
        </w:rPr>
      </w:r>
    </w:p>
    <w:p>
      <w:pPr>
        <w:pStyle w:val="Heading3"/>
      </w:pPr>
      <w:r>
        <w:rPr>
          <w:lang w:val="hi_IN" w:bidi="hi_IN"/>
        </w:rPr>
        <w:t>आवश्यक जानकारी</w:t>
      </w:r>
    </w:p>
    <w:p>
      <w:pPr/>
      <w:r>
        <w:rPr>
          <w:lang w:val="hi_IN" w:bidi="hi_IN"/>
        </w:rPr>
      </w:r>
      <w:r>
        <w:rPr>
          <w:lang w:val="hi_IN" w:bidi="hi_IN"/>
        </w:rPr>
        <w:t>निर्गमन 20:1–7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यह कहानी उन पहले तीन वचनों के बारे में है जो </w:t>
      </w:r>
      <w:r>
        <w:rPr>
          <w:lang w:val="hi_IN" w:bidi="hi_IN"/>
        </w:rPr>
        <w:t>परमेश्वर</w:t>
      </w:r>
      <w:r>
        <w:rPr>
          <w:lang w:val="hi_IN" w:bidi="hi_IN"/>
        </w:rPr>
        <w:t xml:space="preserve"> ने </w:t>
      </w:r>
      <w:r>
        <w:rPr>
          <w:lang w:val="hi_IN" w:bidi="hi_IN"/>
        </w:rPr>
        <w:t>इस्राएल</w:t>
      </w:r>
      <w:r>
        <w:rPr>
          <w:lang w:val="hi_IN" w:bidi="hi_IN"/>
        </w:rPr>
        <w:t xml:space="preserve"> के लोगों को दिए थे।</w:t>
      </w:r>
    </w:p>
    <w:p>
      <w:pPr/>
      <w:r>
        <w:rPr>
          <w:lang w:val="hi_IN" w:bidi="hi_IN"/>
        </w:rPr>
      </w:r>
      <w:r>
        <w:rPr>
          <w:lang w:val="hi_IN" w:bidi="hi_IN"/>
        </w:rPr>
        <w:t>कहानी की शुरुआत इस परिचय से होती है, “और परमेश्वर ने ये सब</w:t>
      </w:r>
      <w:r>
        <w:rPr>
          <w:b/>
          <w:lang w:val="hi_IN" w:bidi="hi_IN"/>
        </w:rPr>
        <w:t>वचन</w:t>
      </w:r>
      <w:r>
        <w:rPr>
          <w:lang w:val="hi_IN" w:bidi="hi_IN"/>
        </w:rPr>
        <w:t xml:space="preserve"> कहे।” यहाँ परमेश्वर ने जो वचन कहे हैं, उन्हें आज्ञाएँ भी कहा जाता है क्योंकि ये उन निर्देशों की सूची हैं जिन्हें परमेश्वर चाहता है कि लोग अपने पूरे जीवन भर उनका पालन करें। "वचनों या "आज्ञाओं" के लिए उसी शब्द का इस्तेमाल करें जो आपने पिछले भागों में इस्तेमाल किया है। </w:t>
      </w:r>
      <w:r>
        <w:rPr>
          <w:b/>
          <w:lang w:val="hi_IN" w:bidi="hi_IN"/>
        </w:rPr>
        <w:t>आज्ञा</w:t>
      </w:r>
      <w:r>
        <w:rPr>
          <w:lang w:val="hi_IN" w:bidi="hi_IN"/>
        </w:rPr>
        <w:t xml:space="preserve"> शब्द के बारे में अधिक जानकारी के लिए, आप मुख्य शब्दावली को देख सकते हैं।</w:t>
      </w:r>
    </w:p>
    <w:p>
      <w:pPr/>
      <w:r>
        <w:rPr>
          <w:lang w:val="hi_IN" w:bidi="hi_IN"/>
        </w:rPr>
      </w:r>
      <w:r>
        <w:rPr>
          <w:lang w:val="hi_IN" w:bidi="hi_IN"/>
        </w:rPr>
        <w:t xml:space="preserve">फिर परमेश्वर ने कहा, “मैं तेरा </w:t>
      </w:r>
      <w:r>
        <w:rPr>
          <w:b/>
          <w:lang w:val="hi_IN" w:bidi="hi_IN"/>
        </w:rPr>
        <w:t>परमेश्वर</w:t>
      </w:r>
      <w:r>
        <w:rPr>
          <w:lang w:val="hi_IN" w:bidi="hi_IN"/>
        </w:rPr>
        <w:t xml:space="preserve"> </w:t>
      </w:r>
      <w:r>
        <w:rPr>
          <w:b/>
          <w:lang w:val="hi_IN" w:bidi="hi_IN"/>
        </w:rPr>
        <w:t>यहोवा</w:t>
      </w:r>
      <w:r>
        <w:rPr>
          <w:lang w:val="hi_IN" w:bidi="hi_IN"/>
        </w:rPr>
        <w:t xml:space="preserve"> हूँ, जो तुझे </w:t>
      </w:r>
      <w:r>
        <w:rPr>
          <w:b/>
          <w:lang w:val="hi_IN" w:bidi="hi_IN"/>
        </w:rPr>
        <w:t>दासत्व के घर</w:t>
      </w:r>
      <w:r>
        <w:rPr>
          <w:lang w:val="hi_IN" w:bidi="hi_IN"/>
        </w:rPr>
        <w:t xml:space="preserve"> अर्थात् मिस्र देश से निकाल लाया है।" दासत्व का घर, मिस्र को बताने का एक और तरीका है, जहाँ इस्राएल के लोग दास थे। यहोवा परमेश्वर का व्यक्तिगत नाम है। इस कहानी को ध्यान से सुनना ज़रूरी है क्योंकि कभी-कभी "परमेश्वर" के लिए सामान्य शब्द भी इस्तेमाल किया जाता है, और कभी-कभी परमेश्वर का व्यक्तिगत नाम यहोवा भी इस्तेमाल किया जाता है। अधिक जानकारी के लिए मुख्य शब्दावली में </w:t>
      </w:r>
      <w:r>
        <w:rPr>
          <w:b/>
          <w:lang w:val="hi_IN" w:bidi="hi_IN"/>
        </w:rPr>
        <w:t>यहोवा</w:t>
      </w:r>
      <w:r>
        <w:rPr>
          <w:lang w:val="hi_IN" w:bidi="hi_IN"/>
        </w:rPr>
        <w:t xml:space="preserve"> और </w:t>
      </w:r>
      <w:r>
        <w:rPr>
          <w:lang w:val="hi_IN" w:bidi="hi_IN"/>
        </w:rPr>
        <w:t>दास</w:t>
      </w:r>
      <w:r>
        <w:rPr>
          <w:lang w:val="hi_IN" w:bidi="hi_IN"/>
        </w:rPr>
        <w:t xml:space="preserve"> शब्द को देखें।</w:t>
      </w:r>
    </w:p>
    <w:p>
      <w:pPr/>
      <w:r>
        <w:rPr>
          <w:lang w:val="hi_IN" w:bidi="hi_IN"/>
        </w:rPr>
      </w:r>
      <w:r>
        <w:rPr>
          <w:lang w:val="hi_IN" w:bidi="hi_IN"/>
        </w:rPr>
        <w:t xml:space="preserve">फिर परमेश्वर ने पहली आज्ञा दी, "तू मुझे छोड़ दूसरों को </w:t>
      </w:r>
      <w:r>
        <w:rPr>
          <w:b/>
          <w:lang w:val="hi_IN" w:bidi="hi_IN"/>
        </w:rPr>
        <w:t>परमेश्वर करके न मानना</w:t>
      </w:r>
      <w:r>
        <w:rPr>
          <w:lang w:val="hi_IN" w:bidi="hi_IN"/>
        </w:rPr>
        <w:t xml:space="preserve">।" ये देवता, या मूर्तियाँ, झूठे देवता हैं। दूसरी जातियों के लोग इन झूठे देवताओं की उपासना करते हैं। लेकिन इस्राएल के लोगों को दूसरी जातियों की तरह उनकी उपासना नहीं करनी चाहिए। उन्हें यहोवा की </w:t>
      </w:r>
      <w:r>
        <w:rPr>
          <w:b/>
          <w:lang w:val="hi_IN" w:bidi="hi_IN"/>
        </w:rPr>
        <w:t>आराधना</w:t>
      </w:r>
      <w:r>
        <w:rPr>
          <w:lang w:val="hi_IN" w:bidi="hi_IN"/>
        </w:rPr>
        <w:t xml:space="preserve"> करनी है क्योंकि यहोवा ही एकमात्र सच्चा परमेश्वर है, और वही इस्राएल के लोगों का एकमात्र परमेश्वर है। </w:t>
      </w:r>
      <w:r>
        <w:rPr>
          <w:b/>
          <w:lang w:val="hi_IN" w:bidi="hi_IN"/>
        </w:rPr>
        <w:t>देवताओं</w:t>
      </w:r>
      <w:r>
        <w:rPr>
          <w:lang w:val="hi_IN" w:bidi="hi_IN"/>
        </w:rPr>
        <w:t xml:space="preserve"> शब्द के बारे में अधिक जानकारी के लिए, आप मुख्य शब्दावली को देख सकते हैं।</w:t>
      </w:r>
    </w:p>
    <w:p>
      <w:pPr/>
      <w:r>
        <w:rPr>
          <w:lang w:val="hi_IN" w:bidi="hi_IN"/>
        </w:rPr>
      </w:r>
      <w:r>
        <w:rPr>
          <w:lang w:val="hi_IN" w:bidi="hi_IN"/>
        </w:rPr>
        <w:t xml:space="preserve">फिर परमेश्वर ने दूसरी आज्ञा दी। परमेश्वर ने कहा कि इस्राएल के लोग किसी भी व्यक्ति या वस्तु की </w:t>
      </w:r>
      <w:r>
        <w:rPr>
          <w:b/>
          <w:lang w:val="hi_IN" w:bidi="hi_IN"/>
        </w:rPr>
        <w:t>प्रतिमा</w:t>
      </w:r>
      <w:r>
        <w:rPr>
          <w:lang w:val="hi_IN" w:bidi="hi_IN"/>
        </w:rPr>
        <w:t xml:space="preserve"> या </w:t>
      </w:r>
      <w:r>
        <w:rPr>
          <w:b/>
          <w:lang w:val="hi_IN" w:bidi="hi_IN"/>
        </w:rPr>
        <w:t>मूर्ति खोदकर</w:t>
      </w:r>
      <w:r>
        <w:rPr>
          <w:lang w:val="hi_IN" w:bidi="hi_IN"/>
        </w:rPr>
        <w:t xml:space="preserve"> न बनाएँ, चाहे वह </w:t>
      </w:r>
      <w:r>
        <w:rPr>
          <w:lang w:val="hi_IN" w:bidi="hi_IN"/>
        </w:rPr>
        <w:t>आकाश</w:t>
      </w:r>
      <w:r>
        <w:rPr>
          <w:lang w:val="hi_IN" w:bidi="hi_IN"/>
        </w:rPr>
        <w:t xml:space="preserve">से हो, धरती से हो, या समुद्र से हो। प्रतिमा, या खोदकर बनाई गई मूर्ति, वह वस्तु होती है जिसे लोग लकड़ी, पत्थर, मिट्टी, या धातु से बनाते हैं। लोग इन प्रतिमाओं को बनाते थे और फिर उनकी पूजा करते थे, क्योंकि वे मानते थे कि अगर वे इन मूर्तियों की उपासना करेंगे तो उनके देवता उन्हें </w:t>
      </w:r>
      <w:r>
        <w:rPr>
          <w:lang w:val="hi_IN" w:bidi="hi_IN"/>
        </w:rPr>
        <w:t>आशीष</w:t>
      </w:r>
      <w:r>
        <w:rPr>
          <w:lang w:val="hi_IN" w:bidi="hi_IN"/>
        </w:rPr>
        <w:t xml:space="preserve"> देंगे।</w:t>
      </w:r>
    </w:p>
    <w:p>
      <w:pPr/>
      <w:r>
        <w:rPr>
          <w:lang w:val="hi_IN" w:bidi="hi_IN"/>
        </w:rPr>
      </w:r>
      <w:r>
        <w:rPr>
          <w:lang w:val="hi_IN" w:bidi="hi_IN"/>
        </w:rPr>
        <w:t xml:space="preserve">यहाँ रुकें और समूह में इस प्रश्न पर चर्चा करें: आप अपनी भाषा में मूर्ति या खोदकर बनाई गई प्रतिमा शब्द का अनुवाद कैसे करेंगे? अधिक जानकारी के लिए मुख्य शब्दावली में </w:t>
      </w:r>
      <w:r>
        <w:rPr>
          <w:b/>
          <w:lang w:val="hi_IN" w:bidi="hi_IN"/>
        </w:rPr>
        <w:t>मूर्ति</w:t>
      </w:r>
      <w:r>
        <w:rPr>
          <w:lang w:val="hi_IN" w:bidi="hi_IN"/>
        </w:rPr>
        <w:t xml:space="preserve"> शब्द देखें। इस ऑडियो को यहाँ रोकें।</w:t>
      </w:r>
    </w:p>
    <w:p>
      <w:pPr/>
      <w:r>
        <w:rPr>
          <w:lang w:val="hi_IN" w:bidi="hi_IN"/>
        </w:rPr>
      </w:r>
      <w:r>
        <w:rPr>
          <w:lang w:val="hi_IN" w:bidi="hi_IN"/>
        </w:rPr>
        <w:t xml:space="preserve">परमेश्वर ने कहा कि वे इन मूर्तियों या खुदी हुई प्रतिमाओं को न बनाएँ और न उनकी पूजा करें, क्योंकि यहोवा </w:t>
      </w:r>
      <w:r>
        <w:rPr>
          <w:b/>
          <w:lang w:val="hi_IN" w:bidi="hi_IN"/>
        </w:rPr>
        <w:t>जलन रखने वाला परमेश्वर</w:t>
      </w:r>
      <w:r>
        <w:rPr>
          <w:lang w:val="hi_IN" w:bidi="hi_IN"/>
        </w:rPr>
        <w:t xml:space="preserve"> है। परमेश्वर कह रहा है कि केवल वही लोगों के प्रेम और आराधना के योग्य है। अगर लोग दूसरे देवताओं से प्रेम और उनकी उपासना करते हैं, तो इसका अर्थ होगा कि वे अपने परमेश्वर यहोवा से नफरत रखते हैं। इसके बदले में, परमेश्वर </w:t>
      </w:r>
      <w:r>
        <w:rPr>
          <w:b/>
          <w:lang w:val="hi_IN" w:bidi="hi_IN"/>
        </w:rPr>
        <w:t>पिता के अधर्म का दंड बच्चों पर, तीसरी और चौथी पीढ़ी तक</w:t>
      </w:r>
      <w:r>
        <w:rPr>
          <w:lang w:val="hi_IN" w:bidi="hi_IN"/>
        </w:rPr>
        <w:t xml:space="preserve"> देगा। अधर्म शब्द </w:t>
      </w:r>
      <w:r>
        <w:rPr>
          <w:lang w:val="hi_IN" w:bidi="hi_IN"/>
        </w:rPr>
        <w:t>पाप</w:t>
      </w:r>
      <w:r>
        <w:rPr>
          <w:lang w:val="hi_IN" w:bidi="hi_IN"/>
        </w:rPr>
        <w:t xml:space="preserve"> के समान नहीं है। अधर्म का अर्थ है किसी व्यक्ति का अपराध, या जब वह परमेश्वर के विरुद्ध पाप करता है, तो उसके बुरे परिणामों का सामना करने की उसकी ज़िम्मेदारी। इस अभिव्यक्ति का अर्थ है कि परमेश्वर केवल उस व्यक्ति को ही नहीं, जो दूसरे देवता की पूजा करता है, बल्कि उसके परिवार और उसके पूरे घराने को भी दंड देगा।</w:t>
      </w:r>
    </w:p>
    <w:p>
      <w:pPr/>
      <w:r>
        <w:rPr>
          <w:lang w:val="hi_IN" w:bidi="hi_IN"/>
        </w:rPr>
      </w:r>
      <w:r>
        <w:rPr>
          <w:lang w:val="hi_IN" w:bidi="hi_IN"/>
        </w:rPr>
        <w:t xml:space="preserve">यहाँ रुकें और इस बात पर चर्चा करें कि आप इस वाक्य का अनुवाद कैसे करेंगे: “पिता के अधर्म का दंड परमेश्वर बच्चों पर तीसरी और चौथी पीढ़ी तक देगा।” पीढ़ी और अधर्म शब्दों पर ध्यान दें। आप पीढ़ी के लिए उसी शब्द का इस्तेमाल कर सकते हैं जिसका इस्तेमाल आपने पिछले भागों में किया है। अधिक जानकारी के लिए </w:t>
      </w:r>
      <w:r>
        <w:rPr>
          <w:lang w:val="hi_IN" w:bidi="hi_IN"/>
        </w:rPr>
        <w:t>पीढ़ी</w:t>
      </w:r>
      <w:r>
        <w:rPr>
          <w:lang w:val="hi_IN" w:bidi="hi_IN"/>
        </w:rPr>
        <w:t xml:space="preserve"> शब्द मुख्य शब्दावली में देखें। आप अपनी भाषा में अधर्म, या दोष शब्द का अनुवाद कैसे करेंगे? इस ऑडियो को यहाँ रोकें।</w:t>
      </w:r>
    </w:p>
    <w:p>
      <w:pPr/>
      <w:r>
        <w:rPr>
          <w:lang w:val="hi_IN" w:bidi="hi_IN"/>
        </w:rPr>
      </w:r>
      <w:r>
        <w:rPr>
          <w:lang w:val="hi_IN" w:bidi="hi_IN"/>
        </w:rPr>
        <w:t xml:space="preserve">लेकिन अगर लोग परमेश्वर से प्रेम करेंगे और उसकी आज्ञाओं का पालन करेंगे, तो परमेश्वर हज़ारों को, या वर्तमान और आने वाले </w:t>
      </w:r>
      <w:r>
        <w:rPr>
          <w:b/>
          <w:lang w:val="hi_IN" w:bidi="hi_IN"/>
        </w:rPr>
        <w:t>वंशजों</w:t>
      </w:r>
      <w:r>
        <w:rPr>
          <w:lang w:val="hi_IN" w:bidi="hi_IN"/>
        </w:rPr>
        <w:t xml:space="preserve"> को </w:t>
      </w:r>
      <w:r>
        <w:rPr>
          <w:b/>
          <w:lang w:val="hi_IN" w:bidi="hi_IN"/>
        </w:rPr>
        <w:t>अटल प्रेम</w:t>
      </w:r>
      <w:r>
        <w:rPr>
          <w:lang w:val="hi_IN" w:bidi="hi_IN"/>
        </w:rPr>
        <w:t xml:space="preserve"> दिखाएगा। अटल प्रेम उस प्रकार के प्रेम को बताता है जो कभी भी बदलता नहीं है। यह एक ऐसा प्रेम है जो दया और </w:t>
      </w:r>
      <w:r>
        <w:rPr>
          <w:lang w:val="hi_IN" w:bidi="hi_IN"/>
        </w:rPr>
        <w:t>करुणा</w:t>
      </w:r>
      <w:r>
        <w:rPr>
          <w:lang w:val="hi_IN" w:bidi="hi_IN"/>
        </w:rPr>
        <w:t xml:space="preserve"> से भरा होता है, और जो कभी समाप्त नहीं होता। यहोवा का अटल प्रेम इस्राएल के लोगों के प्रति उसके कभी न बदलने वाले प्रेम को दिखाता है। यहोवा उनसे इतना प्रेम करता है कि यदि वे उसके साथ की वाचा में विश्वासयोग्य न भी रहें, तब भी यहोवा का अटल प्रेम उसे उनके साथ की </w:t>
      </w:r>
      <w:r>
        <w:rPr>
          <w:lang w:val="hi_IN" w:bidi="hi_IN"/>
        </w:rPr>
        <w:t>वाचा</w:t>
      </w:r>
      <w:r>
        <w:rPr>
          <w:lang w:val="hi_IN" w:bidi="hi_IN"/>
        </w:rPr>
        <w:t xml:space="preserve"> में विश्वासयोग्य बनाए रखेगा। यहोवा का अटल प्रेम पुराने नियम में एक बहुत महत्वपूर्ण बात है क्योंकि यह उस प्रकार का प्रेम है जो परमेश्वर हमेशा अपने लोगों को दिखाता है, और इसी प्रकार के प्रेम की उम्मीद वह अपने लोगों से भी करता है। अटल प्रेम का अनुवाद उसी तरह करें जैसे आपने पहले इसका अनुवाद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20:8–17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20:8–17 को सुनें और अपने मन में रखें।</w:t>
      </w:r>
    </w:p>
    <w:p>
      <w:pPr/>
      <w:r>
        <w:rPr>
          <w:lang w:val="hi_IN" w:bidi="hi_IN"/>
        </w:rPr>
      </w:r>
      <w:r>
        <w:rPr>
          <w:lang w:val="hi_IN" w:bidi="hi_IN"/>
        </w:rPr>
        <w:t>इस ऑडियो को यहाँ रोकें।</w:t>
      </w:r>
    </w:p>
    <w:p>
      <w:pPr/>
      <w:r>
        <w:rPr>
          <w:lang w:val="hi_IN" w:bidi="hi_IN"/>
        </w:rPr>
      </w:r>
      <w:r>
        <w:rPr>
          <w:lang w:val="hi_IN" w:bidi="hi_IN"/>
        </w:rPr>
        <w:t>यदि सम्भव हो, तो निर्गमन 20:8–17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20:8–17 का ऑडियो संस्करण सबसे आसानी से समझ में आने वाले अनुवाद में सुनें।</w:t>
      </w:r>
    </w:p>
    <w:p>
      <w:pPr/>
      <w:r>
        <w:rPr>
          <w:lang w:val="hi_IN" w:bidi="hi_IN"/>
        </w:rPr>
      </w:r>
      <w:r>
        <w:rPr>
          <w:lang w:val="hi_IN" w:bidi="hi_IN"/>
        </w:rPr>
        <w:t>पिछली कहानी तीन वचनों के बारे में है जो परमेश्वर ने इस्राएल के लोगों को दिए थे। पिछली और अभी की कहानियाँ बताती हैं कि परमेश्वर ने इस्राएल के लोगों को दस वचन दिए। अधिकतर लोग इन दस वचनों को दस आज्ञाएँ भी कहते हैं क्योंकि ये उन निर्देशों की सूची हैं जिनका पालन परमेश्वर चाहता है कि लोग अपने पूरे जीवन भर करें। ये वचन बहुत महत्वपूर्ण हैं क्योंकि ये इस्राएल के लोगों को बताते हैं कि वे दूसरे लोगों के साथ शांति से कैसे रहें, और कैसे जीवन जिएँ जिससे परमेश्वर प्रसन्न हो। इन वचनों का पालन करने से उनके आसपास के सभी लोग जीवन जीने का वह सही तरीका देख पाएँगे जो परमेश्वर को प्रसन्न करता है। यह कहानी केवल अगली सात आज्ञाओं के बारे में ही बात करती है।</w:t>
      </w:r>
    </w:p>
    <w:p>
      <w:pPr/>
      <w:r>
        <w:rPr>
          <w:lang w:val="hi_IN" w:bidi="hi_IN"/>
        </w:rPr>
      </w:r>
      <w:r>
        <w:rPr>
          <w:lang w:val="hi_IN" w:bidi="hi_IN"/>
        </w:rPr>
        <w:t>यह कहानी चौथे वचन, या चौथी आज्ञा से शुरू होती है। परमेश्वर ने कहा, "तू विश्रामदिन को पवित्र मानने के लिए स्मरण रखना।" सब्त के दिन के बारे में इस आज्ञा में, परमेश्वर लोगों से कहता है कि वे इसे याद रखें और विश्राम के दिन के रूप में विशेष महत्व दें। परमेश्वर ने स्पष्ट किया कि लोग छ: दिन तक काम करें, लेकिन सातवाँ दिन, जिसे परमेश्वर सब्त का दिन कहता है, वे उसे अपने परमेश्वर यहोवा को समर्पित करें। यहाँ परमेश्वर अपने व्यक्तिगत नाम यहोवा इस्तेमाल करता है ताकि अपने लोगों को स्पष्ट रूप से बताए कि वही उनका परमेश्वर है और उसने ही उन्हें चुना है। लोग, उनके परिवार, उनके दास, और यहाँ तक कि उनके पशु भी इस सब्त के दिन काम न करें। परमेश्वर अपने लोगों को यह नहीं बताता कि “काम” का क्या अर्थ है, लेकिन बाद में वह उन्हें इसके उदाहरण देता है। परमेश्वर इस आज्ञा को सही ठहराने के लिए सृष्टि की कहानी फिर से बताता है। वह यह जोर देता है कि उसने, यहोवा ने छ: दिनों में संसार की रचना की और फिर सातवें दिन विश्राम किया। फिर यहोवा ने सातवें दिन को आशीष दी और उसे अपने लिए एक विशेष दिन ठहराया। इस्राएली परमेश्वर के चुने हुए लोग हैं, इसलिए परमेश्वर इस्राएलियों से उम्मीद करता है कि वे सब्त का पालन करके खुद को दूसरों से अलग करें। यह उसी कार्य का अनुकरण है जो परमेश्वर ने सातवें दिन किया था। उन्हें इस दिन को अपने परमेश्वर यहोवा की आराधना और उससे जुड़ने के लिए समर्पित करना चाहिए।</w:t>
      </w:r>
    </w:p>
    <w:p>
      <w:pPr/>
      <w:r>
        <w:rPr>
          <w:lang w:val="hi_IN" w:bidi="hi_IN"/>
        </w:rPr>
      </w:r>
      <w:r>
        <w:rPr>
          <w:lang w:val="hi_IN" w:bidi="hi_IN"/>
        </w:rPr>
        <w:t>यहाँ रुकें और समूह में इस प्रश्न पर चर्चा करें: आपकी संस्कृति में लोग अपने सारे कामों से कैसे विश्राम करते हैं और उस दिन को परमेश्वर को कैसे समर्पित करते हैं? इस ऑडियो को यहाँ रोकें।</w:t>
      </w:r>
    </w:p>
    <w:p>
      <w:pPr/>
      <w:r>
        <w:rPr>
          <w:lang w:val="hi_IN" w:bidi="hi_IN"/>
        </w:rPr>
      </w:r>
      <w:r>
        <w:rPr>
          <w:lang w:val="hi_IN" w:bidi="hi_IN"/>
        </w:rPr>
        <w:t>परमेश्वर की पाँचवीं आज्ञा से शुरू करते हुए, उसके निर्देश दूसरे लोगों के साथ सही संबंध के बारे में होंगे। पिछली आज्ञाएँ परमेश्वर का सम्मान करने के बारे में थीं। इसका स्वाभाविक परिणाम यह है कि लोग धरती पर अधिकार रखने वालों का भी आदर करें, यानी माता-पिता का भी। परमेश्वर की पाँचवीं आज्ञा में, उसने कहा, "अपने पिता और अपनी माता का आदर करना।" किसी व्यक्ति का आदर करना यह दिखाता है कि वह व्यक्ति बड़ा है और सम्मान के योग्य है। लोग अपने माता-पिता के प्रति सम्मान दिखाकर, उनकी आज्ञा मानकर, और उनकी देखभाल करके आदर प्रकट करते हैं। यह ध्यान देने योग्य बात है कि यह आज्ञा माताओं के महत्व को दिखाती है, जो उस समय की संस्कृति के विचारों से अलग है, जहाँ समाज में पुरुषों को अधिक महत्व दिया जाता था। आमतौर पर पुरुषों के पास ही शक्ति होती थी और वे ही निर्णय लेते थे। वे जातियों और परिवारों की अगुवाई करते थे, और उनके पुत्र, पुरुष वारिस होने के कारण, अपने पिता की संपत्ति पाते थे। उनके पास अगुवाई की भूमिकाएँ भी होती थीं। इसलिए, यद्यपि स्त्रियों को कम महत्वपूर्ण माना जाता था, फिर भी यहाँ परमेश्वर की आज्ञा माता-पिता दोनों को बराबर आदर देने पर जोर देती है। अगर लोग अपने माता-पिता का आदर करते हैं, तो परमेश्वर ने लोगों से वादा किया कि वह उन्हें उस देश में लंबा और समृद्ध जीवन देगा, जो उसने उन्हें दिया है।</w:t>
      </w:r>
    </w:p>
    <w:p>
      <w:pPr/>
      <w:r>
        <w:rPr>
          <w:lang w:val="hi_IN" w:bidi="hi_IN"/>
        </w:rPr>
      </w:r>
      <w:r>
        <w:rPr>
          <w:lang w:val="hi_IN" w:bidi="hi_IN"/>
        </w:rPr>
        <w:t>यहाँ रुकें और समूह में इस प्रश्न पर चर्चा करें: आपकी संस्कृति में बच्चे कैसे दिखाते हैं कि वे अपने पिता और माता का आदर करते हैं? इस ऑडियो को यहाँ रोकें।</w:t>
      </w:r>
    </w:p>
    <w:p>
      <w:pPr/>
      <w:r>
        <w:rPr>
          <w:lang w:val="hi_IN" w:bidi="hi_IN"/>
        </w:rPr>
      </w:r>
      <w:r>
        <w:rPr>
          <w:lang w:val="hi_IN" w:bidi="hi_IN"/>
        </w:rPr>
        <w:t>चौथी और पाँचवीं दोनों आज्ञाएँ सकारात्मक आज्ञाएँ हैं। परमेश्वर इस बात पर ध्यान केंद्रित करता है कि इस्राएल के लोगों को क्या करना चाहिए: उन्हें सब्त के दिन को पवित्र मानना चाहिए और अपने माता-पिता का सम्मान करना चाहिए। इससे पहले की पहली तीन आज्ञाएँ और इसके बाद की अगली पाँच आज्ञाएँ नकारात्मक आज्ञाएँ हैं, इसका अर्थ है कि परमेश्वर इस बात पर ध्यान केंद्रित करता है कि इस्राएल के लोग क्या न करें।</w:t>
      </w:r>
    </w:p>
    <w:p>
      <w:pPr/>
      <w:r>
        <w:rPr>
          <w:lang w:val="hi_IN" w:bidi="hi_IN"/>
        </w:rPr>
      </w:r>
      <w:r>
        <w:rPr>
          <w:lang w:val="hi_IN" w:bidi="hi_IN"/>
        </w:rPr>
        <w:t>छठी आज्ञा में, परमेश्वर ने कहा, "तू हत्या न करना।" हत्या वह होती है जब कोई व्यक्ति परमेश्वर की अनुमति के बिना किसी दूसरे व्यक्ति को मार देता है। यहाँ परमेश्वर यह नहीं कहता कि कब किसी दूसरे व्यक्ति को मारना ठीक है, लेकिन बाद की कहानियों में परमेश्वर इसके उदाहरण देगा। यहाँ बात यह है कि परमेश्वर नहीं चाहता कि इस्राएल के लोग किसी से नफ़रत करने के कारण, या बदला लेने के लिए, जाकर किसी को मार दें। यदि उन्हें समुदाय में किसी के साथ कोई समस्या हो, तो वे खुद ही हिंसा करने और अपने आप न्याय पाने का फैसला नहीं कर सकते। परमेश्वर बाद में लोगों को निर्देश देगा कि अगर समुदाय में उनको किसी से कोई समस्या हो तो उन्हें क्या करना चाहिए। लेकिन परमेश्वर के लिए, हत्या एक विकल्प नहीं है। उत्पत्ति में, परमेश्वर ने स्पष्ट किया कि उसने मनुष्यों को अपने स्वरूप में बनाया। परमेश्वर ने मनुष्यों को उसके समान होने के लिए बनाया। परमेश्वर जीवन को मूल्यवान मानता है।</w:t>
      </w:r>
    </w:p>
    <w:p>
      <w:pPr/>
      <w:r>
        <w:rPr>
          <w:lang w:val="hi_IN" w:bidi="hi_IN"/>
        </w:rPr>
      </w:r>
      <w:r>
        <w:rPr>
          <w:lang w:val="hi_IN" w:bidi="hi_IN"/>
        </w:rPr>
        <w:t>सातवीं आज्ञा में, परमेश्वर ने कहा, "तू व्यभिचार न करना।" व्यभिचार का आमतौर पर अर्थ होता है कि किसी शादीशुदा व्यक्ति के साथ यौन संबंध बनाना। इसलिए, अगर कोई शादीशुदा पुरुष अपनी पत्नी के अलावा किसी अन्य शादीशुदा स्त्री के साथ यौन संबंध बनाता है, तो उस काम को व्यभिचार का पाप कहा जाता है। अगर कोई शादीशुदा स्त्री अपने पति के अलावा किसी भी अन्य पुरुष के साथ यौन संबंध बनाती है, तो उसे भी व्यभिचार का पाप कहा जाता है। इसलिए, व्यभिचार एक ऐसा पाप था जिसमें यौन संबंध शामिल था। परमेश्वर ने शादीशुदा लोगों को अपने पति या पत्नी के अलावा किसी और पुरुष या स्त्री के साथ यौन संबंध बनाने की अनुमति नहीं दी, क्योंकि यौन संबंध से आम तौर पर बच्चे पैदा होते हैं। उस समय, यह सुनिश्चित करना महत्वपूर्ण था कि जन्म लेने वाले किसी भी बच्चे का पिता कौन हो। उदाहरण के लिए, यदि कोई शादीशुदा महिला अपने पति के अलावा किसी अन्य पुरुष के साथ यौन संबंध बनाती है और गर्भवती हो जाती है, तो वह यह नहीं बता पाएगी कि उसके गर्भ में पल रहे बच्चे का पिता उसका पति है या वह दूसरा पुरुष। यह आज्ञा बताती है कि आमतौर पर परमेश्वर विवाह को और परिवार के सम्मान को कितना महत्व देता है।</w:t>
      </w:r>
    </w:p>
    <w:p>
      <w:pPr/>
      <w:r>
        <w:rPr>
          <w:lang w:val="hi_IN" w:bidi="hi_IN"/>
        </w:rPr>
      </w:r>
      <w:r>
        <w:rPr>
          <w:lang w:val="hi_IN" w:bidi="hi_IN"/>
        </w:rPr>
        <w:t>यहाँ रुकें और समूह में इस प्रश्न पर चर्चा करें: आपकी संस्कृति में, जब कोई व्यक्ति अपने पति या पत्नी के अलावा किसी और के साथ शारीरिक संबंध बनाता है, तो उस काम को क्या कहा जाता है? इस ऑडियो को यहाँ रोकें।</w:t>
      </w:r>
    </w:p>
    <w:p>
      <w:pPr/>
      <w:r>
        <w:rPr>
          <w:lang w:val="hi_IN" w:bidi="hi_IN"/>
        </w:rPr>
      </w:r>
      <w:r>
        <w:rPr>
          <w:lang w:val="hi_IN" w:bidi="hi_IN"/>
        </w:rPr>
        <w:t>आठवीं आज्ञा में, परमेश्वर ने कहा, "तू चोरी न करना।" चोरी का अर्थ है जब कोई व्यक्ति किसी दूसरे व्यक्ति की संपत्ति को उसकी अनुमति के बिना ले लेता है। कोई व्यक्ति यह काम छुपकर, या खुले में कर सकता है, जहाँ लोग उसे देख सकते है। कोई व्यक्ति दूसरे व्यक्ति को धोखा देकर या उसे मजबूर करके भी उससे उसकी संपत्ति ले सकता है। इससे कोई फर्क नहीं पड़ता कि कोई व्यक्ति इसे कैसे करता है, यदि वह किसी दूसरे व्यक्ति की संपत्ति को उसकी अनुमति के बिना लेता है, तो यह चोरी का पाप है, और परमेश्वर इसकी अनुमति नहीं देता है।</w:t>
      </w:r>
    </w:p>
    <w:p>
      <w:pPr/>
      <w:r>
        <w:rPr>
          <w:lang w:val="hi_IN" w:bidi="hi_IN"/>
        </w:rPr>
      </w:r>
      <w:r>
        <w:rPr>
          <w:lang w:val="hi_IN" w:bidi="hi_IN"/>
        </w:rPr>
        <w:t>नौवीं आज्ञा में, परमेश्वर ने कहा, "तू अपने पड़ोसी के विरुद्ध झूठी गवाही न देना।" पड़ोसी का अर्थ समुदाय के किसी भी व्यक्ति, परिवार का सदस्य, मित्र, या साथ रहने वाले इस्राएली से है। उस समय सुनवाई के दौरान किसी पड़ोसी के पक्ष में या उसके विरोध में गवाही देना एक आम बात थी। सुनवाई एक ऐसी बैठक होती है, जहाँ न्यायाधीश यह तय करता है कि कुछ खास परिस्थितियों में लोगों के लिए क्या परिणाम होना चाहिए। सुनवाई में न्यायाधीश गवाहों या ऐसे लोगों को बुलाता था जिनके पास महत्वपूर्ण जानकारी हो सकती थी जो उसे फैसला लेने में मदद कर सकती थी। न्यायाधीश यह उम्मीद करता था कि गवाह सच्ची और सही जानकारी दें, ताकि उसका फैसला भी सही हो। अगर कोई गवाह किसी व्यक्ति के बारे में झूठी जानकारी देता, तो न्यायाधीश गलत फैसला कर सकता था, जिससे किसी निर्दोष व्यक्ति को नुकसान पहुँच सकता था। यह आज्ञा महत्वपूर्ण है क्योंकि यह दिखाती है कि परमेश्वर चाहता है कि इस्राएल के लोग भी उसी की तरह निष्पक्ष और ईमानदार हों। इसका अर्थ यह है कि न्याय करते समय, इस्राएल के लोगों को यह सीखना होगा कि क्या सच है और क्या झूठ है, और लोगों को वही देना चाहिए जिसके वे योग्य हैं, चाहे वह प्रतिफल हो या दंड। इसका यह भी अर्थ है कि परमेश्वर सच्चाई और ईमानदारी को महत्व देता है। इसलिए, परमेश्वर की वाचा के लोगों को कभी झूठ नहीं बोलना चाहिए।</w:t>
      </w:r>
    </w:p>
    <w:p>
      <w:pPr/>
      <w:r>
        <w:rPr>
          <w:lang w:val="hi_IN" w:bidi="hi_IN"/>
        </w:rPr>
      </w:r>
      <w:r>
        <w:rPr>
          <w:lang w:val="hi_IN" w:bidi="hi_IN"/>
        </w:rPr>
        <w:t>दसवीं और अंतिम आज्ञा में, परमेश्वर ने कहा, "तू अपने पड़ोसी के घर का लालच न करना।" लालच उस भावना को कहा जाता है जब कोई व्यक्ति किसी दूसरे की चीज़ को अपने लिए लेना चाहता है। पड़ोसी का घर उन सब चीजों को दर्शाता है जो उसके पड़ोसी की है। परमेश्वर बताता है कि इसमें क्या-क्या शामिल है: वह अपने पड़ोसी की पत्नी, या उसके दास, या उसकी दासी, या उसके बैल, या उसके गधे, या उस पड़ोसी की किसी भी चीज़ का लालच न करे। बैल एक पूर्ण विकसित सांड होता है। गधा एक ऐसा जानवर है जो घोड़े जैसा दिखता है, लेकिन घोड़े से छोटा होता है। लोग बैल और गधे को काम करने वाले पशु मानते हैं। वे इन पशुओं का इस्तेमाल अपने काम में मदद के लिए करते थे इसलिए ये जानवर आमतौर पर अपने मालिकों के साथ ही रहते थे। परमेश्वर यह कह रहा है कि इस्राएल के लोग अपने पड़ोसी की किसी भी चीज़ के लिए लालसा न करें और न ही उसे पाने की गहरी इच्छा रखें।</w:t>
      </w:r>
    </w:p>
    <w:p>
      <w:pPr/>
      <w:r>
        <w:rPr>
          <w:lang w:val="hi_IN" w:bidi="hi_IN"/>
        </w:rPr>
      </w:r>
      <w:r>
        <w:rPr>
          <w:lang w:val="hi_IN" w:bidi="hi_IN"/>
        </w:rPr>
        <w:t xml:space="preserve">यहाँ रुकें और समूह के रूप में </w:t>
      </w:r>
      <w:r>
        <w:rPr>
          <w:b/>
          <w:lang w:val="hi_IN" w:bidi="hi_IN"/>
        </w:rPr>
        <w:t>बैल</w:t>
      </w:r>
      <w:r>
        <w:rPr>
          <w:lang w:val="hi_IN" w:bidi="hi_IN"/>
        </w:rPr>
        <w:t xml:space="preserve"> और </w:t>
      </w:r>
      <w:r>
        <w:rPr>
          <w:lang w:val="hi_IN" w:bidi="hi_IN"/>
        </w:rPr>
        <w:t>गधे</w:t>
      </w:r>
      <w:r>
        <w:rPr>
          <w:lang w:val="hi_IN" w:bidi="hi_IN"/>
        </w:rPr>
        <w:t xml:space="preserve"> की तस्वीर देखें।</w:t>
      </w:r>
      <w:r>
        <w:rPr>
          <w:lang w:val="hi_IN" w:bidi="hi_IN"/>
        </w:rPr>
      </w:r>
    </w:p>
    <w:p>
      <w:pPr>
        <w:pStyle w:val="Heading3"/>
      </w:pPr>
      <w:r>
        <w:rPr>
          <w:lang w:val="hi_IN" w:bidi="hi_IN"/>
        </w:rPr>
        <w:t>घटनाओं को समझाना</w:t>
      </w:r>
    </w:p>
    <w:p>
      <w:pPr/>
      <w:r>
        <w:rPr>
          <w:lang w:val="hi_IN" w:bidi="hi_IN"/>
        </w:rPr>
      </w:r>
      <w:r>
        <w:rPr>
          <w:lang w:val="hi_IN" w:bidi="hi_IN"/>
        </w:rPr>
        <w:t>निर्गमन 20:8–17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सात दृश्य हैं।</w:t>
      </w:r>
    </w:p>
    <w:p>
      <w:pPr/>
      <w:r>
        <w:rPr>
          <w:lang w:val="hi_IN" w:bidi="hi_IN"/>
        </w:rPr>
      </w:r>
      <w:r>
        <w:rPr>
          <w:b/>
          <w:lang w:val="hi_IN" w:bidi="hi_IN"/>
        </w:rPr>
        <w:t>पहले दृश्य में:</w:t>
      </w:r>
      <w:r>
        <w:rPr>
          <w:lang w:val="hi_IN" w:bidi="hi_IN"/>
        </w:rPr>
        <w:t xml:space="preserve"> परमेश्वर सब्त के दिन के बारे में चौथी आज्ञा देता है।</w:t>
      </w:r>
    </w:p>
    <w:p>
      <w:pPr/>
      <w:r>
        <w:rPr>
          <w:lang w:val="hi_IN" w:bidi="hi_IN"/>
        </w:rPr>
      </w:r>
      <w:r>
        <w:rPr>
          <w:b/>
          <w:lang w:val="hi_IN" w:bidi="hi_IN"/>
        </w:rPr>
        <w:t>दूसरे दृश्य में:</w:t>
      </w:r>
      <w:r>
        <w:rPr>
          <w:lang w:val="hi_IN" w:bidi="hi_IN"/>
        </w:rPr>
        <w:t xml:space="preserve"> परमेश्वर पिता और माता का आदर करने के बारे में पाँचवीं आज्ञा देता है।</w:t>
      </w:r>
    </w:p>
    <w:p>
      <w:pPr/>
      <w:r>
        <w:rPr>
          <w:lang w:val="hi_IN" w:bidi="hi_IN"/>
        </w:rPr>
      </w:r>
      <w:r>
        <w:rPr>
          <w:b/>
          <w:lang w:val="hi_IN" w:bidi="hi_IN"/>
        </w:rPr>
        <w:t>तीसरे दृश्य में:</w:t>
      </w:r>
      <w:r>
        <w:rPr>
          <w:lang w:val="hi_IN" w:bidi="hi_IN"/>
        </w:rPr>
        <w:t xml:space="preserve"> परमेश्वर हत्या के बारे में छठी आज्ञा देता है।</w:t>
      </w:r>
    </w:p>
    <w:p>
      <w:pPr/>
      <w:r>
        <w:rPr>
          <w:lang w:val="hi_IN" w:bidi="hi_IN"/>
        </w:rPr>
      </w:r>
      <w:r>
        <w:rPr>
          <w:b/>
          <w:lang w:val="hi_IN" w:bidi="hi_IN"/>
        </w:rPr>
        <w:t>चौथे दृश्य में</w:t>
      </w:r>
      <w:r>
        <w:rPr>
          <w:lang w:val="hi_IN" w:bidi="hi_IN"/>
        </w:rPr>
        <w:t>: परमेश्वर व्यभिचार के बारे में सातवीं आज्ञा देता है।</w:t>
      </w:r>
    </w:p>
    <w:p>
      <w:pPr/>
      <w:r>
        <w:rPr>
          <w:lang w:val="hi_IN" w:bidi="hi_IN"/>
        </w:rPr>
      </w:r>
      <w:r>
        <w:rPr>
          <w:b/>
          <w:lang w:val="hi_IN" w:bidi="hi_IN"/>
        </w:rPr>
        <w:t>पाँचवें दृश्य में</w:t>
      </w:r>
      <w:r>
        <w:rPr>
          <w:lang w:val="hi_IN" w:bidi="hi_IN"/>
        </w:rPr>
        <w:t>: परमेश्वर चोरी न करने के बारे में आठवीं आज्ञा देता है।</w:t>
      </w:r>
    </w:p>
    <w:p>
      <w:pPr/>
      <w:r>
        <w:rPr>
          <w:lang w:val="hi_IN" w:bidi="hi_IN"/>
        </w:rPr>
      </w:r>
      <w:r>
        <w:rPr>
          <w:b/>
          <w:lang w:val="hi_IN" w:bidi="hi_IN"/>
        </w:rPr>
        <w:t>छठे दृश्य में</w:t>
      </w:r>
      <w:r>
        <w:rPr>
          <w:lang w:val="hi_IN" w:bidi="hi_IN"/>
        </w:rPr>
        <w:t>: परमेश्वर अपने पड़ोसी के खिलाफ झूठी गवाही न देने के बारे में नौवीं आज्ञा देता है।</w:t>
      </w:r>
    </w:p>
    <w:p>
      <w:pPr/>
      <w:r>
        <w:rPr>
          <w:lang w:val="hi_IN" w:bidi="hi_IN"/>
        </w:rPr>
      </w:r>
      <w:r>
        <w:rPr>
          <w:b/>
          <w:lang w:val="hi_IN" w:bidi="hi_IN"/>
        </w:rPr>
        <w:t>सातवें दृश्य में</w:t>
      </w:r>
      <w:r>
        <w:rPr>
          <w:lang w:val="hi_IN" w:bidi="hi_IN"/>
        </w:rPr>
        <w:t>: परमेश्वर अपने पड़ोसी की सम्पत्ति का लालच न करने के बारे में दसवीं आज्ञा देता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 या 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 के लोग</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इस कहानी की कल्पना करते समय, यह याद रखना ज़रूरी है कि मूसा और लोग सीनै नाम की जगह पर थे। इस स्थान में एक जंगल है और एक पर्वत है जिसे सीनै पर्वत कहा जाता है। पर्वत की चोटी के चारों ओर बिजली, गर्जन, एक घना बादल, बड़ी आग, और बहुत सारा धुआँ था। मूसा लोगों के साथ पहाड़ के नीचे है। कहानी में, परमेश्वर पर्वत पर बादल और गर्जन के बीच से बोल रहा होगा। वह पर्वत के नीचे खड़े इस्राएल के सभी लोगों से बोल रहा होगा। लोगों ने परमेश्वर की आवाज़ सुनी और साथ ही नरसिंगे की आवाज़ भी सुनी जो और तेज़ होती जा रही थी और उनके पास आती जा रही थी।</w:t>
      </w:r>
    </w:p>
    <w:p>
      <w:pPr/>
      <w:r>
        <w:rPr>
          <w:lang w:val="hi_IN" w:bidi="hi_IN"/>
        </w:rPr>
      </w:r>
      <w:r>
        <w:rPr>
          <w:lang w:val="hi_IN" w:bidi="hi_IN"/>
        </w:rPr>
        <w:t xml:space="preserve">यहाँ रुकें और समूह के साथ </w:t>
      </w:r>
      <w:r>
        <w:rPr>
          <w:b/>
          <w:lang w:val="hi_IN" w:bidi="hi_IN"/>
        </w:rPr>
        <w:t>सीनै पर्वत की तस्वीर देखें जिसमें गर्जन, बिजली और घना बादल हो</w:t>
      </w:r>
      <w:r>
        <w:rPr>
          <w:lang w:val="hi_IN" w:bidi="hi_IN"/>
        </w:rPr>
        <w:t>। इस ऑडियो को यहाँ रोकें।</w:t>
      </w:r>
    </w:p>
    <w:p>
      <w:pPr/>
      <w:r>
        <w:rPr>
          <w:lang w:val="hi_IN" w:bidi="hi_IN"/>
        </w:rPr>
      </w:r>
      <w:r>
        <w:rPr>
          <w:lang w:val="hi_IN" w:bidi="hi_IN"/>
        </w:rPr>
        <w:t>पूरी कहानी में परमेश्वर के वचनों का वर्णन किया गया है। कहानी का अभिनय करते समय यह ज़रूरी है कि उन दृश्यों का अभिनय करते समय उन्हीं शब्दों का प्रयोग किया जाए जो परमेश्वर ने कहानी में बोले है।</w:t>
      </w:r>
    </w:p>
    <w:p>
      <w:pPr/>
      <w:r>
        <w:rPr>
          <w:lang w:val="hi_IN" w:bidi="hi_IN"/>
        </w:rPr>
      </w:r>
      <w:r>
        <w:rPr>
          <w:b/>
          <w:lang w:val="hi_IN" w:bidi="hi_IN"/>
        </w:rPr>
        <w:t>पहले दृश्य में</w:t>
      </w:r>
      <w:r>
        <w:rPr>
          <w:lang w:val="hi_IN" w:bidi="hi_IN"/>
        </w:rPr>
        <w:t>, परमेश्वर ने कहा, "तू विश्रामदिन को पवित्र मानने के लिए स्मरण रखना" यह आज्ञा एक ऐसे आदेश से शुरू होती है जो दर्शाता है कि इस्राएली यह काम पहले से ही कर रहे हैं, और परमेश्वर चाहता है कि वे इसे आगे भी करते रहें। लोगों को छ: दिन तक परिश्रम या काम करना है, लेकिन सातवाँ दिन उनके परमेश्वर यहोवा के लिए एक विशेष दिन है। यहोवा ने सातवें दिन को अपने लिए सब्त के दिन के रूप में आशीष दी है। परमेश्वर उन लोगों की सूची देता है जिन्हें उस दिन काम नहीं करना है: उनके पुत्र, पुत्री, दास, दासी, काम करने वाले पशु, और शहर में रहने वाला कोई भी विदेशी। उसके बाद, परमेश्वर इस आज्ञा का कारण समझाता है। छ: दिनों में उसने सब कुछ बनाया—स्वर्ग या आसमान, पृथ्वी, समुद्र, और जो कुछ भी उनमें है। लेकिन सातवें दिन, उसने अपने सभी काम से विश्राम लिया। अगला कथन महत्वपूर्ण है क्योंकि वह इस आज्ञा का सारांश देता है। परमेश्वर ने सातवें दिन को सब्त के दिन के रूप में आशीष दी और उसे पवित्र ठहराया, एक विशेष दिन जो उनके लिए समर्पित है।</w:t>
      </w:r>
    </w:p>
    <w:p>
      <w:pPr/>
      <w:r>
        <w:rPr>
          <w:lang w:val="hi_IN" w:bidi="hi_IN"/>
        </w:rPr>
      </w:r>
      <w:r>
        <w:rPr>
          <w:lang w:val="hi_IN" w:bidi="hi_IN"/>
        </w:rPr>
        <w:t>यहाँ रुकें और समूह में इस प्रश्न पर चर्चा करें: आपकी संस्कृति में लोग उस काम को जारी रखने के बारे में कैसे बात करते हैं जो वे पहले से ही कर रहे हैं? इस ऑडियो को यहाँ रोकें।</w:t>
      </w:r>
    </w:p>
    <w:p>
      <w:pPr/>
      <w:r>
        <w:rPr>
          <w:lang w:val="hi_IN" w:bidi="hi_IN"/>
        </w:rPr>
      </w:r>
      <w:r>
        <w:rPr>
          <w:b/>
          <w:lang w:val="hi_IN" w:bidi="hi_IN"/>
        </w:rPr>
        <w:t>दूसरे दृश्य में</w:t>
      </w:r>
      <w:r>
        <w:rPr>
          <w:lang w:val="hi_IN" w:bidi="hi_IN"/>
        </w:rPr>
        <w:t>, परमेश्वर ने कहा कि लोग अपने पिता और माता का आदर करें ताकि परमेश्वर उन्हें उस देश में लम्बे और समृद्ध जीवन की आशीष दे जो परमेश्वर उन्हें दे रहा है। यह ध्यान रखना महत्वपूर्ण है कि परमेश्वर ने इस आज्ञा में पिता और माता दोनों का उल्लेख किया है।</w:t>
      </w:r>
    </w:p>
    <w:p>
      <w:pPr/>
      <w:r>
        <w:rPr>
          <w:lang w:val="hi_IN" w:bidi="hi_IN"/>
        </w:rPr>
      </w:r>
      <w:r>
        <w:rPr>
          <w:b/>
          <w:lang w:val="hi_IN" w:bidi="hi_IN"/>
        </w:rPr>
        <w:t>तीसरे दृश्य में</w:t>
      </w:r>
      <w:r>
        <w:rPr>
          <w:lang w:val="hi_IN" w:bidi="hi_IN"/>
        </w:rPr>
        <w:t>, परमेश्वर ने कहा कि लोग किसी की हत्या न करें। मूल भाषा में, परमेश्वर ने इस आज्ञा को नकारात्मक रूप में कहा था ताकि इस बात पर जोर दिया जा सके कि उन्हें ऐसा नहीं करना चाहिए।</w:t>
      </w:r>
    </w:p>
    <w:p>
      <w:pPr/>
      <w:r>
        <w:rPr>
          <w:lang w:val="hi_IN" w:bidi="hi_IN"/>
        </w:rPr>
      </w:r>
      <w:r>
        <w:rPr>
          <w:b/>
          <w:lang w:val="hi_IN" w:bidi="hi_IN"/>
        </w:rPr>
        <w:t>चौथे दृश्य में</w:t>
      </w:r>
      <w:r>
        <w:rPr>
          <w:lang w:val="hi_IN" w:bidi="hi_IN"/>
        </w:rPr>
        <w:t>, परमेश्वर ने कहा कि लोग व्यभिचार न करें। मूल भाषा में, परमेश्वर ने इस आज्ञा को नकारात्मक रूप में कहा था ताकि इस बात पर जोर दिया जा सके कि उन्हें ऐसा नहीं करना चाहिए।</w:t>
      </w:r>
    </w:p>
    <w:p>
      <w:pPr/>
      <w:r>
        <w:rPr>
          <w:lang w:val="hi_IN" w:bidi="hi_IN"/>
        </w:rPr>
      </w:r>
      <w:r>
        <w:rPr>
          <w:b/>
          <w:lang w:val="hi_IN" w:bidi="hi_IN"/>
        </w:rPr>
        <w:t>पाँचवें दृश्य में</w:t>
      </w:r>
      <w:r>
        <w:rPr>
          <w:lang w:val="hi_IN" w:bidi="hi_IN"/>
        </w:rPr>
        <w:t>, परमेश्वर ने कहा कि लोग चोरी न करें। मूल भाषा में, परमेश्वर ने इस आज्ञा को नकारात्मक रूप में कहा था ताकि इस बात पर जोर दिया जा सके कि उन्हें ऐसा नहीं करना चाहिए।</w:t>
      </w:r>
    </w:p>
    <w:p>
      <w:pPr/>
      <w:r>
        <w:rPr>
          <w:lang w:val="hi_IN" w:bidi="hi_IN"/>
        </w:rPr>
      </w:r>
      <w:r>
        <w:rPr>
          <w:b/>
          <w:lang w:val="hi_IN" w:bidi="hi_IN"/>
        </w:rPr>
        <w:t>छठे दृश्य में</w:t>
      </w:r>
      <w:r>
        <w:rPr>
          <w:lang w:val="hi_IN" w:bidi="hi_IN"/>
        </w:rPr>
        <w:t>, परमेश्वर ने कहा कि लोग अपने पड़ोसी के खिलाफ झूठी गवाही न दें। मूल भाषा में, परमेश्वर ने इस आज्ञा को नकारात्मक रूप में कहा था ताकि इस बात पर जोर दिया जा सके कि उन्हें ऐसा नहीं करना चाहिए।</w:t>
      </w:r>
    </w:p>
    <w:p>
      <w:pPr/>
      <w:r>
        <w:rPr>
          <w:lang w:val="hi_IN" w:bidi="hi_IN"/>
        </w:rPr>
      </w:r>
      <w:r>
        <w:rPr>
          <w:lang w:val="hi_IN" w:bidi="hi_IN"/>
        </w:rPr>
        <w:t>यहाँ रुकें और समूह में इस प्रश्न पर चर्चा करें: आपकी संस्कृति में, जब कोई व्यक्ति किसी दूसरे व्यक्ति के बारे में झूठ बोलता है, तो लोग इस काम को क्या कहते हैं? इस ऑडियो को यहाँ रोकें।</w:t>
      </w:r>
    </w:p>
    <w:p>
      <w:pPr/>
      <w:r>
        <w:rPr>
          <w:lang w:val="hi_IN" w:bidi="hi_IN"/>
        </w:rPr>
      </w:r>
      <w:r>
        <w:rPr>
          <w:b/>
          <w:lang w:val="hi_IN" w:bidi="hi_IN"/>
        </w:rPr>
        <w:t>सातवें दृश्य में</w:t>
      </w:r>
      <w:r>
        <w:rPr>
          <w:lang w:val="hi_IN" w:bidi="hi_IN"/>
        </w:rPr>
        <w:t>, परमेश्वर ने कहा कि लोग अपने पड़ोसी के घर या पड़ोसी की सम्पत्ति का लालच न करें। फिर परमेश्वर आज्ञा के पहले भाग को दोहराता है, और उसके बाद उन चीज़ों की सूची देता है जिनकी लोग लालसा न करें: अपने पड़ोसी की पत्नी, उसके दास, उसकी दासी, उसका बैल, उसका गधा, या कोई भी चीज़ जो उसके पड़ोसी की है।</w:t>
      </w:r>
    </w:p>
    <w:p>
      <w:pPr/>
      <w:r>
        <w:rPr>
          <w:lang w:val="hi_IN" w:bidi="hi_IN"/>
        </w:rPr>
      </w:r>
      <w:r>
        <w:rPr>
          <w:lang w:val="hi_IN" w:bidi="hi_IN"/>
        </w:rPr>
        <w:t>यहाँ रुकें और समूह में इस प्रश्न पर चर्चा करें: आपकी संस्कृति में, लोग किसे अपने परिवार और घर के सदस्य के रूप में मानते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20:8–17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कहानी में सात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 या 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 के लोग</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कहानी का अभिनय करें। इस कहानी के संवाद, प्रवाह, कथानक और कालक्रम पर ध्यान दें। यह सुनिश्चित करें कि आप कहानी के कठिन या महत्वपूर्ण हिस्सों का अभिनय करना न छोड़ें। कहानी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में, परमेश्वर सब्त के दिन के बारे में चौथी आज्ञा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इस तरह से उत्तर दे सकता है, "मुझे खुशी है कि मेरे लोग छ: दिन तक काम कर सकते हैं, लेकिन सातवें दिन उन्हें विश्राम करने की जरूरत है। क्योंकि मैंने सातवें दिन को अपने लिए सब्त के दिन के रूप में आशीष दी है," या "मैंने सब कुछ छ: दिनों में बनाया, लेकिन सातवें दिन मैंने विश्राम किया। जब भी मुझे यह याद आता है तो मैं बहुत खुश होता हूँ। मेरे लोग भी ऐसा ही करेंगे।"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दूसरे दृश्य में: परमेश्वर माता-पिता का आदर करने के बारे में पाँचवीं आज्ञा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ऐसे जवाब दे सकता है, "ओह! हमें अपने पिता और माता का आदर उसी तरह से करना चाहिए जैसे हम यहोवा का आदर करते हैं। मुझे खेद है कि मैंने ऐसा पहले नहीं किया," या "हम लंबे जीवन की आशीष के लिए उत्साहित हैं जिसका वादा परमेश्वर ने किया है कि यदि हम अपने पिता और माता का आदर करते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तीसरे दृश्य में: परमेश्वर छठी आज्ञा, हत्या के बारे में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परमेश्वर की भूमिका निभाने वाले व्यक्ति से पूछें, "आप कैसा महसूस कर रहे हैं या क्या सोच रहे हैं?" वह व्यक्ति इस तरह से उत्तर दे सकता है, मुझे यह याद करके बहुत खुशी होती है कि मैंने सभी मनुष्यों को अपने स्वरूप में बनाया। वे मेरे लिए बहुत महत्वपूर्ण हैं। इसलिए, मेरे लोग मेरी अनुमति के बिना किसी की हत्या या किसी को मार नहीं सकते," या "जब मैं लोगों को किसी की हत्या करते हुए देखता हूँ तो मेरा दिल टूट जाता है। यह एक बहुत बड़ा पाप है जिससे मैं उदास और दु:खी होता है। मैं नहीं चाहता कि वे किसी की हत्या करें।" </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चौथे दृश्य में, परमेश्वर सातवीं आज्ञा व्यभिचार के बारे में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"मैं बहुत खुश हूँ कि यहोवा हमारे परिवारों की रक्षा कर रहा है!" या "परमेश्वर सही है। हमें व्यभिचार करने से सावधान रहना चाहिए ताकि हम निश्चित रूप से जान सकें कि हमारे परिवार के सदस्य कौन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पाँचवें दृश्य में: परमेश्वर आठवीं आज्ञा चोरी न करने की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इस तरह उत्तर दे सकता है, "मेरे लोग दूसरों की चीज़ों को न लें," या "मुझे यह सुनिश्चित करना होगा कि लोग समझें कि उन्हें कभी चोरी नहीं करनी चाहिए। मुझे चोरी से नफरत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छठे दृश्य में: परमेश्वर नौवीं आज्ञा अपने पड़ोसी के खिलाफ झूठी गवाही न देने के बारे में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"किसी व्यक्ति के बारे में झूठी गवाही देना आसान होता है, और कभी-कभी हम ऐसा करना भी चाहते हैं। अब मुझे पता चला है कि परमेश्वर नहीं चाहता कि हम अपने पड़ोसी के खिलाफ झूठी गवाही या जानकारी दें," या "मुझे उम्मीद है कि इस्राएल के लोग समझेंगे कि अगर कोई उनसे गवाही देने के लिए कहता है, तो उन्हें सिर्फ़ सच्ची जानकारी देनी चाहिए।"</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सातवें दृश्य में: परमेश्वर दसवीं आज्ञा अपने पड़ोसी की सम्पत्ति का लालच न करने के बारे में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परमेश्वर की भूमिका निभाने वाले व्यक्ति से पूछें, "आप कैसा महसूस कर रहे हैं या क्या सोच रहे हैं?" वह व्यक्ति इस तरह उत्तर दे सकता है, "मुझे दु:ख है कि मेरे लोग उन चीज़ों से खुश नहीं हैं और उनका आनंद नहीं ले रहे हैं जो मैंने उन्हें दी हैं; बल्कि वे उन चीज़ों को लेना चाहते हैं जो दूसरों की हैं," या मेरे लोगों को यह सीखना चाहिए कि मैंने उन्हें जो दिया है, उसी में खुश रहें, न कि अपने पड़ोसी की चीज़ों को लेने की चाहत रखें।" </w:t>
      </w:r>
      <w:r>
        <w:rPr>
          <w:lang w:val="hi_IN" w:bidi="hi_IN"/>
        </w:rPr>
      </w:r>
    </w:p>
    <w:p>
      <w:pPr>
        <w:pStyle w:val="Heading3"/>
      </w:pPr>
      <w:r>
        <w:rPr>
          <w:lang w:val="hi_IN" w:bidi="hi_IN"/>
        </w:rPr>
        <w:t>आवश्यक जानकारी</w:t>
      </w:r>
    </w:p>
    <w:p>
      <w:pPr/>
      <w:r>
        <w:rPr>
          <w:lang w:val="hi_IN" w:bidi="hi_IN"/>
        </w:rPr>
      </w:r>
      <w:r>
        <w:rPr>
          <w:lang w:val="hi_IN" w:bidi="hi_IN"/>
        </w:rPr>
        <w:t>निर्गमन 20:8–17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वर्तमान कहानी उन अगले सात वचनों या आज्ञाओं के बारे में है, जो परमेश्वर ने इस्राएल के लोगों को दी।</w:t>
      </w:r>
    </w:p>
    <w:p>
      <w:pPr/>
      <w:r>
        <w:rPr>
          <w:lang w:val="hi_IN" w:bidi="hi_IN"/>
        </w:rPr>
      </w:r>
      <w:r>
        <w:rPr>
          <w:lang w:val="hi_IN" w:bidi="hi_IN"/>
        </w:rPr>
        <w:t xml:space="preserve">यह कहानी चौथी </w:t>
      </w:r>
      <w:r>
        <w:rPr>
          <w:b/>
          <w:lang w:val="hi_IN" w:bidi="hi_IN"/>
        </w:rPr>
        <w:t>आज्ञा</w:t>
      </w:r>
      <w:r>
        <w:rPr>
          <w:lang w:val="hi_IN" w:bidi="hi_IN"/>
        </w:rPr>
        <w:t xml:space="preserve"> से शुरू होती है। </w:t>
      </w:r>
      <w:r>
        <w:rPr>
          <w:lang w:val="hi_IN" w:bidi="hi_IN"/>
        </w:rPr>
        <w:t>परमेश्वर</w:t>
      </w:r>
      <w:r>
        <w:rPr>
          <w:lang w:val="hi_IN" w:bidi="hi_IN"/>
        </w:rPr>
        <w:t xml:space="preserve"> ने कहा, "तू </w:t>
      </w:r>
      <w:r>
        <w:rPr>
          <w:b/>
          <w:lang w:val="hi_IN" w:bidi="hi_IN"/>
        </w:rPr>
        <w:t>सब्त</w:t>
      </w:r>
      <w:r>
        <w:rPr>
          <w:lang w:val="hi_IN" w:bidi="hi_IN"/>
        </w:rPr>
        <w:t xml:space="preserve"> के दिन को </w:t>
      </w:r>
      <w:r>
        <w:rPr>
          <w:b/>
          <w:lang w:val="hi_IN" w:bidi="hi_IN"/>
        </w:rPr>
        <w:t>पवित्र</w:t>
      </w:r>
      <w:r>
        <w:rPr>
          <w:lang w:val="hi_IN" w:bidi="hi_IN"/>
        </w:rPr>
        <w:t xml:space="preserve"> मानने के लिए स्मरण रखना।" सब्त शब्द का अर्थ विश्राम है, और सब्त का दिन का अर्थ विश्राम का दिन होता है। पवित्र शब्द का अर्थ है परमेश्वर की सेवा के लिए अलग करना। कोई भी व्यक्ति या वस्तु जो पवित्र है, उसका अर्थ यह है कि परमेश्वर उस व्यक्ति या उस वस्तु का स्वामी है। इस कहानी में, सब्त दिन को पवित्र रखने का अर्थ यह है कि लोग सातवें दिन, या सब्त के दिन, को परमेश्वर का दिन मानें। वे उस दिन को काम के लिए नहीं, बल्कि परमेश्वर को समर्पित करना चाहिए। </w:t>
      </w:r>
      <w:r>
        <w:rPr>
          <w:lang w:val="hi_IN" w:bidi="hi_IN"/>
        </w:rPr>
        <w:t>पवित्र</w:t>
      </w:r>
      <w:r>
        <w:rPr>
          <w:lang w:val="hi_IN" w:bidi="hi_IN"/>
        </w:rPr>
        <w:t xml:space="preserve"> और </w:t>
      </w:r>
      <w:r>
        <w:rPr>
          <w:lang w:val="hi_IN" w:bidi="hi_IN"/>
        </w:rPr>
        <w:t>सब्त</w:t>
      </w:r>
      <w:r>
        <w:rPr>
          <w:lang w:val="hi_IN" w:bidi="hi_IN"/>
        </w:rPr>
        <w:t xml:space="preserve"> शब्दों का अनुवाद उसी तरह करें जैसे आपने पहले किया है, और अधिक जानकारी के लिए मुख्य शब्दावली में उन्हें देखें।</w:t>
      </w:r>
    </w:p>
    <w:p>
      <w:pPr/>
      <w:r>
        <w:rPr>
          <w:lang w:val="hi_IN" w:bidi="hi_IN"/>
        </w:rPr>
      </w:r>
      <w:r>
        <w:rPr>
          <w:lang w:val="hi_IN" w:bidi="hi_IN"/>
        </w:rPr>
        <w:t xml:space="preserve">परमेश्वर ने यह भी कहा, "छ: दिन तू परिश्रम करना, और अपना सारा काम करना, लेकिन सातवाँ दिन तेरे परमेश्वर </w:t>
      </w:r>
      <w:r>
        <w:rPr>
          <w:b/>
          <w:lang w:val="hi_IN" w:bidi="hi_IN"/>
        </w:rPr>
        <w:t>यहोवा</w:t>
      </w:r>
      <w:r>
        <w:rPr>
          <w:lang w:val="hi_IN" w:bidi="hi_IN"/>
        </w:rPr>
        <w:t xml:space="preserve"> का सब्त है।" यहोवा परमेश्वर का व्यक्तिगत नाम है। यहोवा के लिए उसी नाम का इस्तेमाल करें जो आपने पिछली भागों में इस्तेमाल किया है। अधिक जानकारी के लिए मुख्य शब्दावली में </w:t>
      </w:r>
      <w:r>
        <w:rPr>
          <w:b/>
          <w:lang w:val="hi_IN" w:bidi="hi_IN"/>
        </w:rPr>
        <w:t>यहोवा</w:t>
      </w:r>
      <w:r>
        <w:rPr>
          <w:lang w:val="hi_IN" w:bidi="hi_IN"/>
        </w:rPr>
        <w:t xml:space="preserve"> देखें।</w:t>
      </w:r>
    </w:p>
    <w:p>
      <w:pPr/>
      <w:r>
        <w:rPr>
          <w:lang w:val="hi_IN" w:bidi="hi_IN"/>
        </w:rPr>
      </w:r>
      <w:r>
        <w:rPr>
          <w:lang w:val="hi_IN" w:bidi="hi_IN"/>
        </w:rPr>
        <w:t xml:space="preserve">"उस दिन तुम कोई काम नहीं करना, न तू, न तेरा </w:t>
      </w:r>
      <w:r>
        <w:rPr>
          <w:lang w:val="hi_IN" w:bidi="hi_IN"/>
        </w:rPr>
        <w:t>पुत्र</w:t>
      </w:r>
      <w:r>
        <w:rPr>
          <w:lang w:val="hi_IN" w:bidi="hi_IN"/>
        </w:rPr>
        <w:t xml:space="preserve">, न तेरी </w:t>
      </w:r>
      <w:r>
        <w:rPr>
          <w:b/>
          <w:lang w:val="hi_IN" w:bidi="hi_IN"/>
        </w:rPr>
        <w:t>पुत्री</w:t>
      </w:r>
      <w:r>
        <w:rPr>
          <w:lang w:val="hi_IN" w:bidi="hi_IN"/>
        </w:rPr>
        <w:t xml:space="preserve">, न तेरा दास, न तेरी </w:t>
      </w:r>
      <w:r>
        <w:rPr>
          <w:b/>
          <w:lang w:val="hi_IN" w:bidi="hi_IN"/>
        </w:rPr>
        <w:t>दासी</w:t>
      </w:r>
      <w:r>
        <w:rPr>
          <w:lang w:val="hi_IN" w:bidi="hi_IN"/>
        </w:rPr>
        <w:t xml:space="preserve">, न तेरे </w:t>
      </w:r>
      <w:r>
        <w:rPr>
          <w:b/>
          <w:lang w:val="hi_IN" w:bidi="hi_IN"/>
        </w:rPr>
        <w:t>पशु</w:t>
      </w:r>
      <w:r>
        <w:rPr>
          <w:lang w:val="hi_IN" w:bidi="hi_IN"/>
        </w:rPr>
        <w:t xml:space="preserve">, न तेरे </w:t>
      </w:r>
      <w:r>
        <w:rPr>
          <w:b/>
          <w:lang w:val="hi_IN" w:bidi="hi_IN"/>
        </w:rPr>
        <w:t>फाटकों के भीतर रहने वाला परदेशी</w:t>
      </w:r>
      <w:r>
        <w:rPr>
          <w:lang w:val="hi_IN" w:bidi="hi_IN"/>
        </w:rPr>
        <w:t xml:space="preserve">।" दास वह होता है जो अपने स्वामी के परिवार की जरूरतों को पूरा करने के लिए अपने </w:t>
      </w:r>
      <w:r>
        <w:rPr>
          <w:b/>
          <w:lang w:val="hi_IN" w:bidi="hi_IN"/>
        </w:rPr>
        <w:t>स्वामी</w:t>
      </w:r>
      <w:r>
        <w:rPr>
          <w:lang w:val="hi_IN" w:bidi="hi_IN"/>
        </w:rPr>
        <w:t xml:space="preserve"> के घर में रहता है। एक दास पुरुष या स्त्री हो सकता है। पशुओं का अर्थ उन जानवरों से है जिनका इस्तेमाल लोग अपने काम में मदद करने के लिए करते हैं। फाटक के भीतर रहने वाला परदेशी उस व्यक्ति को दर्शाता है जो वास्तव में उनकी जाति या जनसमूह का सदस्य नहीं है, लेकिन किसी कारण से उनके क्षेत्र में रह रहा है। दास, पशु और परदेशी शब्दों का अनुवाद उसी तरह करें जैसे आपने पहले किया है। </w:t>
      </w:r>
      <w:r>
        <w:rPr>
          <w:lang w:val="hi_IN" w:bidi="hi_IN"/>
        </w:rPr>
        <w:t>दास</w:t>
      </w:r>
      <w:r>
        <w:rPr>
          <w:lang w:val="hi_IN" w:bidi="hi_IN"/>
        </w:rPr>
        <w:t xml:space="preserve"> और </w:t>
      </w:r>
      <w:r>
        <w:rPr>
          <w:b/>
          <w:lang w:val="hi_IN" w:bidi="hi_IN"/>
        </w:rPr>
        <w:t>परदेशी</w:t>
      </w:r>
      <w:r>
        <w:rPr>
          <w:lang w:val="hi_IN" w:bidi="hi_IN"/>
        </w:rPr>
        <w:t xml:space="preserve"> के बारे में अधिक जानकारी के लिए मुख्य शब्दावली में देखें।</w:t>
      </w:r>
    </w:p>
    <w:p>
      <w:pPr/>
      <w:r>
        <w:rPr>
          <w:lang w:val="hi_IN" w:bidi="hi_IN"/>
        </w:rPr>
      </w:r>
      <w:r>
        <w:rPr>
          <w:lang w:val="hi_IN" w:bidi="hi_IN"/>
        </w:rPr>
        <w:t xml:space="preserve">परमेश्वर इस आज्ञा का कारण समझाता है, "क्योंकि छ: दिन में यहोवा ने </w:t>
      </w:r>
      <w:r>
        <w:rPr>
          <w:b/>
          <w:lang w:val="hi_IN" w:bidi="hi_IN"/>
        </w:rPr>
        <w:t>स्वर्ग</w:t>
      </w:r>
      <w:r>
        <w:rPr>
          <w:lang w:val="hi_IN" w:bidi="hi_IN"/>
        </w:rPr>
        <w:t xml:space="preserve">, </w:t>
      </w:r>
      <w:r>
        <w:rPr>
          <w:b/>
          <w:lang w:val="hi_IN" w:bidi="hi_IN"/>
        </w:rPr>
        <w:t>पृथ्वी</w:t>
      </w:r>
      <w:r>
        <w:rPr>
          <w:lang w:val="hi_IN" w:bidi="hi_IN"/>
        </w:rPr>
        <w:t xml:space="preserve">, </w:t>
      </w:r>
      <w:r>
        <w:rPr>
          <w:b/>
          <w:lang w:val="hi_IN" w:bidi="hi_IN"/>
        </w:rPr>
        <w:t>समुद्र</w:t>
      </w:r>
      <w:r>
        <w:rPr>
          <w:lang w:val="hi_IN" w:bidi="hi_IN"/>
        </w:rPr>
        <w:t xml:space="preserve"> और जो कुछ उन में है, वह सब बनाया, और सातवें दिन विश्राम किया। इसलिए, यहोवा ने सब्त के दिन को आशीष दी और उसे </w:t>
      </w:r>
      <w:r>
        <w:rPr>
          <w:b/>
          <w:lang w:val="hi_IN" w:bidi="hi_IN"/>
        </w:rPr>
        <w:t>पवित्र</w:t>
      </w:r>
      <w:r>
        <w:rPr>
          <w:lang w:val="hi_IN" w:bidi="hi_IN"/>
        </w:rPr>
        <w:t xml:space="preserve"> बनाया।" यहाँ स्वर्ग का अर्थ आसमान और उस स्थान से है जहाँ तारे हैं। पृथ्वी का अर्थ संसार की सारी भूमि से है। समुद्र का अर्थ संसार के सारे पानी से है। आशीष वह है, जब कोई व्यक्ति किसी दूसरे व्यक्ति पर कृपा करता है। जब यहोवा ने सब्त के दिन को आशीष दी, तो इसका अर्थ है कि उसने उसे पवित्र ठहराया, और एक विशेष दिन जो केवल परमेश्वर के लिए समर्पित है। स्वर्ग, पृथ्वी, समुद्र और आशीष शब्दों का अनुवाद उसी तरह करें जैसे आपने पहले किया है। अधिक जानकारी के लिए मुख्य शब्दावली में </w:t>
      </w:r>
      <w:r>
        <w:rPr>
          <w:lang w:val="hi_IN" w:bidi="hi_IN"/>
        </w:rPr>
        <w:t>स्वर्ग</w:t>
      </w:r>
      <w:r>
        <w:rPr>
          <w:lang w:val="hi_IN" w:bidi="hi_IN"/>
        </w:rPr>
        <w:t xml:space="preserve"> और </w:t>
      </w:r>
      <w:r>
        <w:rPr>
          <w:lang w:val="hi_IN" w:bidi="hi_IN"/>
        </w:rPr>
        <w:t>आशीष</w:t>
      </w:r>
      <w:r>
        <w:rPr>
          <w:lang w:val="hi_IN" w:bidi="hi_IN"/>
        </w:rPr>
        <w:t xml:space="preserve"> शब्दों को देखें।</w:t>
      </w:r>
    </w:p>
    <w:p>
      <w:pPr/>
      <w:r>
        <w:rPr>
          <w:lang w:val="hi_IN" w:bidi="hi_IN"/>
        </w:rPr>
      </w:r>
      <w:r>
        <w:rPr>
          <w:lang w:val="hi_IN" w:bidi="hi_IN"/>
        </w:rPr>
        <w:t xml:space="preserve">फिर परमेश्वर ने छठी आज्ञा दी। परमेश्वर ने कहा, "तू </w:t>
      </w:r>
      <w:r>
        <w:rPr>
          <w:b/>
          <w:lang w:val="hi_IN" w:bidi="hi_IN"/>
        </w:rPr>
        <w:t>हत्या</w:t>
      </w:r>
      <w:r>
        <w:rPr>
          <w:lang w:val="hi_IN" w:bidi="hi_IN"/>
        </w:rPr>
        <w:t xml:space="preserve"> न करना।" हत्या वह होती है जब कोई व्यक्ति परमेश्वर की अनुमति के बिना किसी दूसरे व्यक्ति को मार देता है। यहाँ परमेश्वर यह नहीं कहता कि किसी दूसरे व्यक्ति को मारना कब सही है, लेकिन बाद की कहानियों में परमेश्वर इसके उदाहरण देगा।</w:t>
      </w:r>
    </w:p>
    <w:p>
      <w:pPr/>
      <w:r>
        <w:rPr>
          <w:lang w:val="hi_IN" w:bidi="hi_IN"/>
        </w:rPr>
      </w:r>
      <w:r>
        <w:rPr>
          <w:lang w:val="hi_IN" w:bidi="hi_IN"/>
        </w:rPr>
        <w:t xml:space="preserve">फिर परमेश्वर ने सातवीं आज्ञा दी। परमेश्वर ने कहा, "तू </w:t>
      </w:r>
      <w:r>
        <w:rPr>
          <w:b/>
          <w:lang w:val="hi_IN" w:bidi="hi_IN"/>
        </w:rPr>
        <w:t>व्यभिचार</w:t>
      </w:r>
      <w:r>
        <w:rPr>
          <w:lang w:val="hi_IN" w:bidi="hi_IN"/>
        </w:rPr>
        <w:t xml:space="preserve"> न करना।" व्यभिचार का सामान्य अर्थ किसी ऐसे विवाहित व्यक्ति के साथ यौन संबंध बनाना है जिससे आपका विवाह नहीं हुआ है।</w:t>
      </w:r>
    </w:p>
    <w:p>
      <w:pPr/>
      <w:r>
        <w:rPr>
          <w:lang w:val="hi_IN" w:bidi="hi_IN"/>
        </w:rPr>
      </w:r>
      <w:r>
        <w:rPr>
          <w:lang w:val="hi_IN" w:bidi="hi_IN"/>
        </w:rPr>
        <w:t xml:space="preserve">यहाँ रुकें और समूह के रूप में चर्चा करें कि आप व्यभिचार के लिए किस शब्द या वाक्यांश का उपयोग करेंगे। </w:t>
      </w:r>
      <w:r>
        <w:rPr>
          <w:lang w:val="hi_IN" w:bidi="hi_IN"/>
        </w:rPr>
        <w:t>व्यभिचार</w:t>
      </w:r>
      <w:r>
        <w:rPr>
          <w:lang w:val="hi_IN" w:bidi="hi_IN"/>
        </w:rPr>
        <w:t xml:space="preserve"> के बारे में अधिक जानकारी के लिए आप मुख्य शब्दावली को देख सकते हैं। इस ऑडियो को यहाँ रोकें।</w:t>
      </w:r>
    </w:p>
    <w:p>
      <w:pPr/>
      <w:r>
        <w:rPr>
          <w:lang w:val="hi_IN" w:bidi="hi_IN"/>
        </w:rPr>
      </w:r>
      <w:r>
        <w:rPr>
          <w:lang w:val="hi_IN" w:bidi="hi_IN"/>
        </w:rPr>
        <w:t xml:space="preserve">फिर परमेश्वर ने आठवीं आज्ञा दी। परमेश्वर ने कहा, "तू </w:t>
      </w:r>
      <w:r>
        <w:rPr>
          <w:b/>
          <w:lang w:val="hi_IN" w:bidi="hi_IN"/>
        </w:rPr>
        <w:t>चोरी</w:t>
      </w:r>
      <w:r>
        <w:rPr>
          <w:lang w:val="hi_IN" w:bidi="hi_IN"/>
        </w:rPr>
        <w:t xml:space="preserve"> न करना।" चोरी किसी अन्य व्यक्ति की संपत्ति को उसकी अनुमति के बिना लेने का कार्य है। </w:t>
      </w:r>
    </w:p>
    <w:p>
      <w:pPr/>
      <w:r>
        <w:rPr>
          <w:lang w:val="hi_IN" w:bidi="hi_IN"/>
        </w:rPr>
      </w:r>
      <w:r>
        <w:rPr>
          <w:lang w:val="hi_IN" w:bidi="hi_IN"/>
        </w:rPr>
        <w:t xml:space="preserve">फिर परमेश्वर ने नौवीं आज्ञा दी। परमेश्वर ने कहा, "तू अपने </w:t>
      </w:r>
      <w:r>
        <w:rPr>
          <w:b/>
          <w:lang w:val="hi_IN" w:bidi="hi_IN"/>
        </w:rPr>
        <w:t>पड़ोसी</w:t>
      </w:r>
      <w:r>
        <w:rPr>
          <w:lang w:val="hi_IN" w:bidi="hi_IN"/>
        </w:rPr>
        <w:t xml:space="preserve"> के खिलाफ झूठी </w:t>
      </w:r>
      <w:r>
        <w:rPr>
          <w:b/>
          <w:lang w:val="hi_IN" w:bidi="hi_IN"/>
        </w:rPr>
        <w:t>गवाही</w:t>
      </w:r>
      <w:r>
        <w:rPr>
          <w:lang w:val="hi_IN" w:bidi="hi_IN"/>
        </w:rPr>
        <w:t xml:space="preserve"> न देना।" पड़ोसी शब्द का अर्थ समुदाय के किसी भी व्यक्ति से है। वह परिवार का एक सदस्य, मित्र या एक </w:t>
      </w:r>
      <w:r>
        <w:rPr>
          <w:b/>
          <w:lang w:val="hi_IN" w:bidi="hi_IN"/>
        </w:rPr>
        <w:t>इस्राएली</w:t>
      </w:r>
      <w:r>
        <w:rPr>
          <w:lang w:val="hi_IN" w:bidi="hi_IN"/>
        </w:rPr>
        <w:t xml:space="preserve"> साथी भी हो सकता है। गवाही और पड़ोसी शब्दों का अनुवाद उसी तरह करें जैसे आपने पहले किया है। </w:t>
      </w:r>
      <w:r>
        <w:rPr>
          <w:b/>
          <w:lang w:val="hi_IN" w:bidi="hi_IN"/>
        </w:rPr>
        <w:t>पड़ोसी</w:t>
      </w:r>
      <w:r>
        <w:rPr>
          <w:lang w:val="hi_IN" w:bidi="hi_IN"/>
        </w:rPr>
        <w:t xml:space="preserve"> शब्द के बारे में अधिक जानकारी के लिए, आप मुख्य शब्दावली देखें।</w:t>
      </w:r>
    </w:p>
    <w:p>
      <w:pPr/>
      <w:r>
        <w:rPr>
          <w:lang w:val="hi_IN" w:bidi="hi_IN"/>
        </w:rPr>
      </w:r>
      <w:r>
        <w:rPr>
          <w:lang w:val="hi_IN" w:bidi="hi_IN"/>
        </w:rPr>
        <w:t xml:space="preserve">फिर परमेश्वर ने दसवीं और अंतिम आज्ञा दी। परमेश्वर ने कहा, "तू अपने </w:t>
      </w:r>
      <w:r>
        <w:rPr>
          <w:b/>
          <w:lang w:val="hi_IN" w:bidi="hi_IN"/>
        </w:rPr>
        <w:t>पड़ोसी के घर</w:t>
      </w:r>
      <w:r>
        <w:rPr>
          <w:lang w:val="hi_IN" w:bidi="hi_IN"/>
        </w:rPr>
        <w:t xml:space="preserve"> का </w:t>
      </w:r>
      <w:r>
        <w:rPr>
          <w:b/>
          <w:lang w:val="hi_IN" w:bidi="hi_IN"/>
        </w:rPr>
        <w:t>लालच</w:t>
      </w:r>
      <w:r>
        <w:rPr>
          <w:lang w:val="hi_IN" w:bidi="hi_IN"/>
        </w:rPr>
        <w:t xml:space="preserve"> न करना; तू अपने पड़ोसी की पत्नी, या उसके दास, या उसकी दासी, या उसके बैल, या उसके गधे, या अपने पड़ोसी की किसी भी चीज़ का लालच न करना।" लालच उस भावना को कहा जाता है जब कोई व्यक्ति किसी दूसरे की चीज़ को अपने लिए लेना चाहता है। पड़ोसी का घर, उन सब चीजों को दर्शाता है जो उसके पड़ोसी की है।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20:18–26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20:18–26 को सुनें और अपने मन में रखें।</w:t>
      </w:r>
    </w:p>
    <w:p>
      <w:pPr/>
      <w:r>
        <w:rPr>
          <w:lang w:val="hi_IN" w:bidi="hi_IN"/>
        </w:rPr>
      </w:r>
      <w:r>
        <w:rPr>
          <w:lang w:val="hi_IN" w:bidi="hi_IN"/>
        </w:rPr>
        <w:t>इस ऑडियो को यहाँ रोकें।</w:t>
      </w:r>
    </w:p>
    <w:p>
      <w:pPr/>
      <w:r>
        <w:rPr>
          <w:lang w:val="hi_IN" w:bidi="hi_IN"/>
        </w:rPr>
      </w:r>
      <w:r>
        <w:rPr>
          <w:lang w:val="hi_IN" w:bidi="hi_IN"/>
        </w:rPr>
        <w:t>यदि सम्भव हो, तो निर्गमन 20:18–26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20:18–26 का ऑडियो संस्करण सबसे आसानी से समझ में आने वाले अनुवाद में सुनें।</w:t>
      </w:r>
    </w:p>
    <w:p>
      <w:pPr/>
      <w:r>
        <w:rPr>
          <w:lang w:val="hi_IN" w:bidi="hi_IN"/>
        </w:rPr>
      </w:r>
      <w:r>
        <w:rPr>
          <w:lang w:val="hi_IN" w:bidi="hi_IN"/>
        </w:rPr>
        <w:t>पिछली कहानियाँ उन दस वचनों के बारे में थीं, जो परमेश्वर ने इस्राएल के लोगों को दिए थे। अधिकतर लोग इन दस वचनों को दस आज्ञाएँ भी कहते हैं क्योंकि ये उन निर्देशों की सूची हैं जिनका पालन परमेश्वर चाहता है कि लोग अपने पूरे जीवन भर करें। यह कहानी इस बारे में है कि उसके बाद लोगों ने परमेश्वर को कैसे उत्तर दिया। इस कहानी में परमेश्वर अपने लिए एक वेदी बनाने के बारे में भी बात करता है।</w:t>
      </w:r>
    </w:p>
    <w:p>
      <w:pPr/>
      <w:r>
        <w:rPr>
          <w:lang w:val="hi_IN" w:bidi="hi_IN"/>
        </w:rPr>
      </w:r>
      <w:r>
        <w:rPr>
          <w:lang w:val="hi_IN" w:bidi="hi_IN"/>
        </w:rPr>
        <w:t xml:space="preserve">इस कहानी में परमेश्वर इस्राएल के सभी लोगों से बात कर रहा था। पिछली कहानी में परमेश्वर ने मूसा से कहा कि वह पर्वत से नीचे जाए और अपने भाई हारून को अपने साथ लेकर वापस पर्वत पर आए। मूसा ने परमेश्वर की आज्ञा मानी और जैसा परमेश्वर ने कहा था, वह पर्वत से नीचे उतरा। इसलिए, इस कहानी में संभव है कि मूसा पर्वत के नीचे था, और लोग अपने डेरे में थे। लोग अब भी यह नहीं देख पा रहे थे कि पर्वत पर क्या हो रहा था। वे केवल गर्जन, बिजली की चमक और पर्वत के चारों ओर का धुआँ देख सकते थे। वहाँ एक नरसिंगे की बहुत तेज़ आवाज भी थी इसका अर्थ है कि किसी ने जोर से नरसिंगा फूँका। नरसिंगा एक प्रकार का सींग होता था जो किसी जानवर के सींग से बना होता था, आमतौर पर मेढ़े के सींग से, और जब लोग उसमें फूँकते थे तो उससे बहुत तेज आवाज निकलती थी। </w:t>
      </w:r>
    </w:p>
    <w:p>
      <w:pPr/>
      <w:r>
        <w:rPr>
          <w:lang w:val="hi_IN" w:bidi="hi_IN"/>
        </w:rPr>
      </w:r>
      <w:r>
        <w:rPr>
          <w:lang w:val="hi_IN" w:bidi="hi_IN"/>
        </w:rPr>
        <w:t xml:space="preserve">यहाँ रुकें और समूह के रूप में </w:t>
      </w:r>
      <w:r>
        <w:rPr>
          <w:b/>
          <w:lang w:val="hi_IN" w:bidi="hi_IN"/>
        </w:rPr>
        <w:t>मेढ़े के सींग</w:t>
      </w:r>
      <w:r>
        <w:rPr>
          <w:lang w:val="hi_IN" w:bidi="hi_IN"/>
        </w:rPr>
        <w:t xml:space="preserve"> की तस्वीर देखें। इस ऑडियो को यहाँ रोकें।</w:t>
      </w:r>
    </w:p>
    <w:p>
      <w:pPr/>
      <w:r>
        <w:rPr>
          <w:lang w:val="hi_IN" w:bidi="hi_IN"/>
        </w:rPr>
      </w:r>
      <w:r>
        <w:rPr>
          <w:lang w:val="hi_IN" w:bidi="hi_IN"/>
        </w:rPr>
        <w:t>आग, गर्जन और बिजली प्रकृति की महान शक्तियाँ हैं। उस समय के लोग विश्वास करते थे कि प्रकृति की इन महान शक्तियों पर केवल यहोवा का ही अधिकार है। इसलिए, जब भी यहोवा उपस्थित होता था, तब आम तौर पर प्रकृति की ये सभी शक्तियाँ भी उपस्थित होती थीं। जब लोगों ने प्रकृति की इन महान शक्तियों को देखा, तो वे डर गए और काँप उठे। इसलिए, वे पर्वत से दूर खड़े रहे। इसका अर्थ यह है कि लोग पर्वत से दूर ऐसी जगह चले गए जहाँ वे सुरक्षित महसूस कर सके।</w:t>
      </w:r>
    </w:p>
    <w:p>
      <w:pPr/>
      <w:r>
        <w:rPr>
          <w:lang w:val="hi_IN" w:bidi="hi_IN"/>
        </w:rPr>
      </w:r>
      <w:r>
        <w:rPr>
          <w:lang w:val="hi_IN" w:bidi="hi_IN"/>
        </w:rPr>
        <w:t xml:space="preserve">यहाँ रुकें और समूह के रूप में </w:t>
      </w:r>
      <w:r>
        <w:rPr>
          <w:b/>
          <w:lang w:val="hi_IN" w:bidi="hi_IN"/>
        </w:rPr>
        <w:t>सीनै पर्वत पर गर्जन, बिजली, घने बादल और चारों ओर धुएँ</w:t>
      </w:r>
      <w:r>
        <w:rPr>
          <w:lang w:val="hi_IN" w:bidi="hi_IN"/>
        </w:rPr>
        <w:t xml:space="preserve"> की एक तस्वीर देखें। इस ऑडियो को यहाँ रोकें।</w:t>
      </w:r>
    </w:p>
    <w:p>
      <w:pPr/>
      <w:r>
        <w:rPr>
          <w:lang w:val="hi_IN" w:bidi="hi_IN"/>
        </w:rPr>
      </w:r>
      <w:r>
        <w:rPr>
          <w:lang w:val="hi_IN" w:bidi="hi_IN"/>
        </w:rPr>
        <w:t>तब लोगों ने मूसा से कहा कि वह उनसे बात करे, और वे उसकी बात सुनेंगे। लोगों को यह ज़्यादा सहज लगा कि परमेश्वर की बात उन्हें मूसा बताए, बजाय इसके कि परमेश्वर स्वयं उनसे सीधे बात करे। उन्होंने मूसा से कहा कि यहोवा उनसे सीधे बात न करें, नहीं तो वे मर जाएँगे। एक पिछली कहानी में हमने सीखा था कि जब परमेश्वर बोलता था, तो वह गर्जन के साथ बोलता था। जब भी लोग गर्जन सुनते थे, तो इसका अर्थ होता था कि परमेश्वर बोल रहा है। यदि गर्जन होती थी, तो इसका अर्थ यह भी होता था कि वहाँ बिजली भी होती थी। शायद यही कारण था कि इस्राएल के लोग नहीं चाहते थे कि परमेश्वर उनसे सीधे बात करे। क्योंकि यदि परमेश्वर उनसे बोलता, तो इसका अर्थ था कि गर्जन और बिजली भी होगी। बिजली और गर्जन खतरनाक थी और लोग डरते थे कि यदि परमेश्वर उनसे बोले, तो वे मर जाएँगे।</w:t>
      </w:r>
    </w:p>
    <w:p>
      <w:pPr/>
      <w:r>
        <w:rPr>
          <w:lang w:val="hi_IN" w:bidi="hi_IN"/>
        </w:rPr>
      </w:r>
      <w:r>
        <w:rPr>
          <w:lang w:val="hi_IN" w:bidi="hi_IN"/>
        </w:rPr>
        <w:t>मूसा ने लोगों को उत्तर दिया और उनसे कहा कि उन्हें परमेश्वर से डरना नहीं चाहिए और न ही उससे भयभीत होना चाहिए। परमेश्वर गर्जन और बिजली के साथ उन्हें मारने के लिए नीचे नहीं आया था। मूसा ने कहा कि परमेश्वर इस तरह नीचे इसलिए आया ताकि वह उन्हें परखे। मूसा यह कह रहा है कि परमेश्वर के इस तरह नीचे आने का कारण यह देखना था कि क्या इस्राएल के लोग परमेश्वर को इतना शक्तिशाली देखने के बाद परमेश्वर का भय मानेंगे। इसलिए, मूसा ने कहा कि लोगों को परमेश्वर से डरना नहीं चाहिए। लेकिन उनके मन में परमेश्वर का भय होना चाहिए, अर्थात् परमेश्वर के प्रति गहरा आदर और सम्मान।</w:t>
      </w:r>
    </w:p>
    <w:p>
      <w:pPr/>
      <w:r>
        <w:rPr>
          <w:lang w:val="hi_IN" w:bidi="hi_IN"/>
        </w:rPr>
      </w:r>
      <w:r>
        <w:rPr>
          <w:lang w:val="hi_IN" w:bidi="hi_IN"/>
        </w:rPr>
        <w:t xml:space="preserve">यह समझना महत्वपूर्ण है कि मूसा यहाँ दो प्रकार के भय के बारे में बात कर रहा था। पहले प्रकार का भय उस भावना का वर्णन करता है, जो किसी व्यक्ति को तब होती है जब वह सुरक्षित महसूस नहीं करता और डर जाता है। जब किसी व्यक्ति के मन में इस प्रकार का भय होता है, तो वह आमतौर पर किसी भी व्यक्ति, वस्तु या स्थान से दूर रहना चाहता है, जो उसे सुरक्षित महसूस कराने में मदद नहीं करता। इसी प्रकार का भय इस्राएल के लोगों के मन में था। जब परमेश्वर बोलता था, तब दिखाई देने वाली बिजली और गर्जन के कारण उन्हें परमेश्वर के पास रहना सुरक्षित नहीं लगता था। लेकिन मूसा ने लोगों से कहा कि वे इस तरह परमेश्वर से न डरें। परमेश्वर चाहता था कि इस्राएल के लोगों के मन में परमेश्वर का भय हो। परमेश्वर का भय उस गहरे आदर और सम्मान को दर्शाता है जो किसी व्यक्ति के मन में परमेश्वर के लिए होता है। जिस व्यक्ति के मन में परमेश्वर का भय होता है, वह परमेश्वर के निकट आना चाहता है। वह यह जानने के लिए भी उत्सुक रहता है कि कौनसी बातें परमेश्वर को प्रसन्न करती हैं और परमेश्वर संसार में कैसे कार्य करता है। वह परमेश्वर की आज्ञा भी मानता है और उसके विरुद्ध पाप नहीं करता। पाप उस कार्य को दर्शाता है, जब कोई व्यक्ति परमेश्वर की आज्ञा का पालन नहीं करता। </w:t>
      </w:r>
    </w:p>
    <w:p>
      <w:pPr/>
      <w:r>
        <w:rPr>
          <w:lang w:val="hi_IN" w:bidi="hi_IN"/>
        </w:rPr>
      </w:r>
      <w:r>
        <w:rPr>
          <w:lang w:val="hi_IN" w:bidi="hi_IN"/>
        </w:rPr>
        <w:t>यहाँ रुकें और समूह में इस प्रश्न पर चर्चा करें: लोग आपकी संस्कृति में यह कैसे दिखाते हैं कि वे किसी चीज़ से डरते हैं? इस ऑडियो को यहाँ रोकें।</w:t>
      </w:r>
    </w:p>
    <w:p>
      <w:pPr/>
      <w:r>
        <w:rPr>
          <w:lang w:val="hi_IN" w:bidi="hi_IN"/>
        </w:rPr>
      </w:r>
      <w:r>
        <w:rPr>
          <w:lang w:val="hi_IN" w:bidi="hi_IN"/>
        </w:rPr>
        <w:t>आप समूह में इस प्रश्न पर भी चर्चा कर सकते हैं: आपकी संस्कृति में लोग यह कैसे दिखा सकते हैं कि उनके मन में परमेश्वर के प्रति गहरा आदर और सम्मान है? इस ऑडियो को यहाँ रोकें।</w:t>
      </w:r>
    </w:p>
    <w:p>
      <w:pPr/>
      <w:r>
        <w:rPr>
          <w:lang w:val="hi_IN" w:bidi="hi_IN"/>
        </w:rPr>
      </w:r>
      <w:r>
        <w:rPr>
          <w:lang w:val="hi_IN" w:bidi="hi_IN"/>
        </w:rPr>
        <w:t>हालाँकि मूसा ने उनसे कहा कि वे परमेश्वर से न डरें, फिर भी लोग दूर खड़े रहे। वे पर्वत से दूर खड़े रहे, जबकि मूसा उस घने अँधेरे के पास पहुँचा जहाँ परमेश्वर था। इसका अर्थ यह है कि मूसा पर्वत की उस ओर गया, जहाँ बादल और धुएँ के कारण घना अँधेरा छाया हुआ था। परमेश्वर पर्वत पर था, इसलिए मूसा उस पर्वत पर गया जहाँ परमेश्वर था।</w:t>
      </w:r>
    </w:p>
    <w:p>
      <w:pPr/>
      <w:r>
        <w:rPr>
          <w:lang w:val="hi_IN" w:bidi="hi_IN"/>
        </w:rPr>
      </w:r>
      <w:r>
        <w:rPr>
          <w:lang w:val="hi_IN" w:bidi="hi_IN"/>
        </w:rPr>
        <w:t>जब मूसा पर्वत की चोटी पर परमेश्वर से मिला, तो यहोवा ने मूसा से बातें की। यहोवा परमेश्वर का व्यक्तिगत नाम है। यहोवा ने कहा कि लोगों ने स्वयं देखा कि वह स्वर्ग से उनसे बात कर रहा था। इसका अर्थ यह है कि लोगों ने अपनी आँखों से देखा कि यहोवा उनसे बात करने के लिए स्वर्ग से नीचे आया। तब यहोवा ने कहा कि लोग चांदी या सोने के देवता न बनाएँ, अर्थात् किसी भी मानव निर्मित देवता की मूर्ति न बनाएँ। यहाँ यहोवा मूसा को उन पहली और दूसरी आज्ञाओं की याद दिला रहा था, जो परमेश्वर ने उससे कही थी। इस्राएल के लोगों का कोई और देवता नहीं है। इस्राएल के लोगों का एकमात्र परमेश्वर यहोवा है, वही उनका परमेश्वर है। इसलिए, लोगों को अन्य देवताओं का प्रतिनिधित्व करने वाली मूर्तियाँ या प्रतिमाएँ नहीं बनानी चाहिए।</w:t>
      </w:r>
    </w:p>
    <w:p>
      <w:pPr/>
      <w:r>
        <w:rPr>
          <w:lang w:val="hi_IN" w:bidi="hi_IN"/>
        </w:rPr>
      </w:r>
      <w:r>
        <w:rPr>
          <w:lang w:val="hi_IN" w:bidi="hi_IN"/>
        </w:rPr>
        <w:t>यहोवा ने कहा कि लोगों को मूर्तियों या प्रतिमाओं के बजाय यहोवा के लिए मिट्टी की वेदी बनानी चाहिए। मिट्टी की वेदी एक ऐसी वस्तु थी, जिसे लोग पत्थर या मिट्टी के उपयोग से बनाते थे। वे इन सामग्रियों को आकार देकर एक ऊँचा चबूतरा बनाते थे, जहाँ वे परमेश्वर को अपने बलिदान या भेंट चढ़ा सकते थे। बलिदान का अर्थ उस पशु से है, जिसे कोई व्यक्ति मारता है ताकि उसे यहोवा को चढ़ावे के रूप में दे सके। बलिदान अलग-अलग प्रकार के होते हैं, और बाद की कहानियों में यहोवा इन विभिन्न बलिदानों के बारे में समझाएगा। लेकिन यहाँ, यहोवा ने बलिदानों के कुछ उदाहरण बताए जिन्हें लोग मिट्टी की वेदी पर चढ़ा सकते थे। इनमें होमबलि या वे पशु जिन्हें लोग वेदी पर जलाते थे, और मेलबलि या सहभागिता की बलि या वे पशु जिन्हें लोग नहीं जलाते थे, शामिल हैं। यहोवा ने उन पशुओं के उदाहरण के रूप में भेड़ों और बैलों का भी उल्लेख किया है, जिन्हें वे बलि के रूप में चढ़ा सकते थे।</w:t>
      </w:r>
    </w:p>
    <w:p>
      <w:pPr/>
      <w:r>
        <w:rPr>
          <w:lang w:val="hi_IN" w:bidi="hi_IN"/>
        </w:rPr>
      </w:r>
      <w:r>
        <w:rPr>
          <w:lang w:val="hi_IN" w:bidi="hi_IN"/>
        </w:rPr>
        <w:t xml:space="preserve">यहाँ रुकें और समूह में </w:t>
      </w:r>
      <w:r>
        <w:rPr>
          <w:b/>
          <w:lang w:val="hi_IN" w:bidi="hi_IN"/>
        </w:rPr>
        <w:t>मिट्टी से बनी एक वेदी</w:t>
      </w:r>
      <w:r>
        <w:rPr>
          <w:lang w:val="hi_IN" w:bidi="hi_IN"/>
        </w:rPr>
        <w:t xml:space="preserve"> की तस्वीर तथा एक </w:t>
      </w:r>
      <w:r>
        <w:rPr>
          <w:lang w:val="hi_IN" w:bidi="hi_IN"/>
        </w:rPr>
        <w:t>भेड़</w:t>
      </w:r>
      <w:r>
        <w:rPr>
          <w:lang w:val="hi_IN" w:bidi="hi_IN"/>
        </w:rPr>
        <w:t xml:space="preserve"> और एक </w:t>
      </w:r>
      <w:r>
        <w:rPr>
          <w:b/>
          <w:lang w:val="hi_IN" w:bidi="hi_IN"/>
        </w:rPr>
        <w:t>बैल</w:t>
      </w:r>
      <w:r>
        <w:rPr>
          <w:lang w:val="hi_IN" w:bidi="hi_IN"/>
        </w:rPr>
        <w:t xml:space="preserve"> की तस्वीर देखें। इस ऑडियो को यहाँ रोकें।</w:t>
      </w:r>
    </w:p>
    <w:p>
      <w:pPr/>
      <w:r>
        <w:rPr>
          <w:lang w:val="hi_IN" w:bidi="hi_IN"/>
        </w:rPr>
      </w:r>
      <w:r>
        <w:rPr>
          <w:lang w:val="hi_IN" w:bidi="hi_IN"/>
        </w:rPr>
        <w:t>यहोवा ने यह भी कहा, “जहाँ-जहाँ मैं अपने नाम का स्मरण कराऊँ वहाँ-वहाँ मैं आकर तुम्हें आशीष दूँगा।” इसका अर्थ यह है कि जब यहोवा लोगों के लिए उसे याद करने और उसकी आराधना करने के लिए कोई स्थान चुनता है, तो लोगों को वहाँ एक वेदी बनानी चाहिए। जब लोग बलिदान चढ़ाते थे, तब वह स्वर्ग से उतरकर लोगों के साथ होता था और उन्हें आशीष देता था। इस कहानी में, यहोवा लोगों को समृद्ध करके उन्हें आशीष देगा, ताकि उनके पास वह सब कुछ हो जो उन्हें चाहिए। यहोवा लोगों को समृद्ध करेगा ताकि उनके पास जीवन में वह सब कुछ हो जिसकी उन्हें आवश्यकता है, और वे यहोवा की आज्ञा का पालन करने के कारण जीवन में सफल होंगे।</w:t>
      </w:r>
    </w:p>
    <w:p>
      <w:pPr/>
      <w:r>
        <w:rPr>
          <w:lang w:val="hi_IN" w:bidi="hi_IN"/>
        </w:rPr>
      </w:r>
      <w:r>
        <w:rPr>
          <w:lang w:val="hi_IN" w:bidi="hi_IN"/>
        </w:rPr>
        <w:t>यहोवा ने यह भी कहा कि यदि लोग परमेश्वर के लिए पत्थर की वेदी बनाएँ, तो वे उसे तराशे हुए पत्थरों से या ऐसे पत्थरों से नहीं बनाएँ जिन्हें लोग औज़ारों से काटकर अलग-अलग आकार देते हैं। परमेश्वर नहीं चाहता था कि लोग पत्थरों को काटें, क्योंकि वह नहीं चाहता था कि लोग अन्य जातियों की तरह तराशे हुए पत्थरों से मूर्तियाँ बनाएँ। यहोवा ने उनसे कहा कि वे किसी भी व्यक्ति या वस्तु की कोई मूर्ति न बनाएँ, यहाँ तक कि उसकी भी नहीं। इसलिए, यदि वे पत्थर की वेदी बनाना चाहते थे, तो उन्हें बस प्राकृतिक अवस्था में पत्थर ढूँढ़कर उन्हें उसी अवस्था में एक साथ रखना था। यदि लोग तराशे हुए पत्थरों से पत्थर की वेदी बनाते, तो परमेश्वर उसे अनुचित या अनादरपूर्ण मानता, और वह न तो उस पत्थर की वेदी को स्वीकार करता और न ही उस वेदी पर लोगों द्वारा चढ़ाई गई किसी भी बलि को।</w:t>
      </w:r>
    </w:p>
    <w:p>
      <w:pPr/>
      <w:r>
        <w:rPr>
          <w:lang w:val="hi_IN" w:bidi="hi_IN"/>
        </w:rPr>
      </w:r>
      <w:r>
        <w:rPr>
          <w:lang w:val="hi_IN" w:bidi="hi_IN"/>
        </w:rPr>
        <w:t xml:space="preserve">यहाँ रुकें और समूह में </w:t>
      </w:r>
      <w:r>
        <w:rPr>
          <w:lang w:val="hi_IN" w:bidi="hi_IN"/>
        </w:rPr>
        <w:t>पत्थर की वेदी</w:t>
      </w:r>
      <w:r>
        <w:rPr>
          <w:lang w:val="hi_IN" w:bidi="hi_IN"/>
        </w:rPr>
        <w:t xml:space="preserve"> की एक तस्वीर देखें। इस ऑडियो को यहाँ रोकें।</w:t>
      </w:r>
    </w:p>
    <w:p>
      <w:pPr/>
      <w:r>
        <w:rPr>
          <w:lang w:val="hi_IN" w:bidi="hi_IN"/>
        </w:rPr>
      </w:r>
      <w:r>
        <w:rPr>
          <w:lang w:val="hi_IN" w:bidi="hi_IN"/>
        </w:rPr>
        <w:t>यहोवा ने एक और निर्देश जोड़ा। लोगों को यहोवा की वेदी पर सीढ़ियों से नहीं चढ़ना था, क्योंकि ऐसा करने से उनका नंगापन दिखाई दे सकता था। अन्य जातियों के लोग सीढ़ियों वाली ऊँची वेदियाँ बनाते थे। क्योंकि उस समय लोग ढीले वस्त्र पहनते थे, इसलिए जब कोई व्यक्ति वेदी पर चढ़ता था, तो नीचे खड़े लोग उसकी नग्नता या उसके जननांग देख सकते थे। संभव है कि यहोवा ने यह इसलिए कहा, क्योंकि वह नहीं चाहता था कि आराधना में उपयोग की जाने वाली पवित्र वेदी के सामने लोगों के जननांग प्रकट हों। अन्यजातियाँ अपने देवताओं की आराधना करते समय ऐसा ही करती थी, लेकिन इस्राएलियों को पवित्र होना था। इसलिए, जब वे यहोवा की आराधना करने और अपनी भेंटें चढ़ाने आते हैं, तो उन्हें ऐसा व्यवहार करना और ऐसे वस्त्र पहनने चाहिए कि लोग उनका सम्मान करें। इसका यह भी अर्थ है कि उन्हें दूसरों का सम्मान करना चाहिए। इसका अर्थ यह है कि जब वे मिट्टी या पत्थर की वेदी बनाएँ, तो वह सीढ़ियों वाली ऊँची वेदी नहीं होनी चाहिए।</w:t>
      </w:r>
    </w:p>
    <w:p>
      <w:pPr/>
      <w:r>
        <w:rPr>
          <w:lang w:val="hi_IN" w:bidi="hi_IN"/>
        </w:rPr>
      </w:r>
      <w:r>
        <w:rPr>
          <w:lang w:val="hi_IN" w:bidi="hi_IN"/>
        </w:rPr>
        <w:t>यहाँ रुकें और समूह में इस प्रश्न पर चर्चा करें: आपकी संस्कृति में लोग जननांगों या निजी अंगों के बारे में कैसे बात करते हैं? इस ऑडियो को यहाँ रोकें।</w:t>
      </w:r>
    </w:p>
    <w:p>
      <w:pPr/>
      <w:r>
        <w:rPr>
          <w:lang w:val="hi_IN" w:bidi="hi_IN"/>
        </w:rPr>
      </w:r>
      <w:r>
        <w:rPr>
          <w:lang w:val="hi_IN" w:bidi="hi_IN"/>
        </w:rPr>
        <w:t>आप समूह में इस प्रश्न पर भी चर्चा कर सकते हैं: आपकी संस्कृति में लोग आराधना के समय परमेश्वर और अन्य लोगों के प्रति सम्मान कैसे दिखाते हैं?</w:t>
      </w:r>
      <w:r>
        <w:rPr>
          <w:lang w:val="hi_IN" w:bidi="hi_IN"/>
        </w:rPr>
      </w:r>
    </w:p>
    <w:p>
      <w:pPr>
        <w:pStyle w:val="Heading3"/>
      </w:pPr>
      <w:r>
        <w:rPr>
          <w:lang w:val="hi_IN" w:bidi="hi_IN"/>
        </w:rPr>
        <w:t>घटनाओं को समझाना</w:t>
      </w:r>
    </w:p>
    <w:p>
      <w:pPr/>
      <w:r>
        <w:rPr>
          <w:lang w:val="hi_IN" w:bidi="hi_IN"/>
        </w:rPr>
      </w:r>
      <w:r>
        <w:rPr>
          <w:lang w:val="hi_IN" w:bidi="hi_IN"/>
        </w:rPr>
        <w:t>निर्गमन 20:18–26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लोग पर्वत के चारों ओर गर्जन और बिजली देखते हैं और लोग डर जाते हैं। इसलिए, वे मूसा से कहते हैं कि परमेश्वर उनसे सीधे बात न करे। लेकिन मूसा उनसे कहता है कि उन्हें परमेश्वर से डरना नहीं चाहिए। लेकिन लोग पर्वत से बहुत दूर खड़े रहे।</w:t>
      </w:r>
    </w:p>
    <w:p>
      <w:pPr/>
      <w:r>
        <w:rPr>
          <w:lang w:val="hi_IN" w:bidi="hi_IN"/>
        </w:rPr>
      </w:r>
      <w:r>
        <w:rPr>
          <w:b/>
          <w:lang w:val="hi_IN" w:bidi="hi_IN"/>
        </w:rPr>
        <w:t>दूसरे दृश्य में:</w:t>
      </w:r>
      <w:r>
        <w:rPr>
          <w:lang w:val="hi_IN" w:bidi="hi_IN"/>
        </w:rPr>
        <w:t xml:space="preserve"> यहोवा मूसा से कहता है कि वह इस्राएल के लोगों से कहे कि वे चाँदी या सोने के देवता न बनाएँ। इसके बजाय, उन्हें यहोवा के लिए मिट्टी की एक वेदी बनानी चाहिए। यहोवा पत्थर की वेदी बनाने के बारे में भी निर्देश देता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 या 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 के लोग</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परमेश्वर के लिए सामान्य शब्द का इस्तेमाल किया गया है, लेकिन जब परमेश्वर सीधे मूसा से बात करना शुरू करता है, तब मूसा उसके व्यक्तिगत नाम, यहोवा का उपयोग करता है।</w:t>
      </w:r>
    </w:p>
    <w:p>
      <w:pPr/>
      <w:r>
        <w:rPr>
          <w:lang w:val="hi_IN" w:bidi="hi_IN"/>
        </w:rPr>
      </w:r>
      <w:r>
        <w:rPr>
          <w:lang w:val="hi_IN" w:bidi="hi_IN"/>
        </w:rPr>
        <w:t xml:space="preserve">इस कहानी की कल्पना करते समय, यह याद रखना ज़रूरी है कि मूसा और लोग सीनै नाम की जगह पर थे। इस स्थान पर जंगल और पर्वत है। लोग अपने डेरों के बाहर पर्वत के नीचे थे, और मूसा भी पर्वत के नीचे लोगों के साथ था। कहानी में, परमेश्वर पर्वत से बादल और गर्जन के बीच से बोल रहा होगा। वह पर्वत के नीचे खड़े इस्राएल के सभी लोगों से बोल रहा होगा। पहला दृश्य पर्वत के निचले हिस्से पर केंद्रित है, जबकि दूसरा दृश्य पर्वत की चोटी पर केंद्रित है। सभी दृश्य पात्रों को बलते हुए भी दर्शाते हैं। इसलिए, प्रत्येक दृश्य में पात्रों की बातचीत का उपयोग करना महत्वपूर्ण है। </w:t>
      </w:r>
    </w:p>
    <w:p>
      <w:pPr/>
      <w:r>
        <w:rPr>
          <w:lang w:val="hi_IN" w:bidi="hi_IN"/>
        </w:rPr>
      </w:r>
      <w:r>
        <w:rPr>
          <w:b/>
          <w:lang w:val="hi_IN" w:bidi="hi_IN"/>
        </w:rPr>
        <w:t>पहले दृश्य में</w:t>
      </w:r>
      <w:r>
        <w:rPr>
          <w:lang w:val="hi_IN" w:bidi="hi_IN"/>
        </w:rPr>
        <w:t>, पर्वत के चारों ओर बिजली, गर्जन, एक घना बादल, भयानक आग और बहुत धुआँ था। हम नरसिंगे की आवाज़ भी सुनते हैं, लेकिन हमें नहीं पता कि उसे कौन फूँक रहा है। जब इस्राएल के लोगों ने यह सब देखा और सुना, तो वे डर गए और भय से काँपने लगे। उसके बाद, वे पर्वत से बहुत दूर खड़े हो गए। फिर लोगों ने मूसा से कहा कि परमेश्वर के बजाय वही उनसे बात करे, और वे उसकी बात सुनेंगे। मूसा ऐसा न होने दें कि परमेश्वर उनसे सीधे बात करे। लोग बहुत डर गए थे कि यदि परमेश्वर उनसे बोलेगा तो वे मर सकते हैं। ऐसा इसलिए हुआ क्योंकि जब परमेश्वर बोला, तो बिजली और गर्जन प्रकट हुई। इस दृश्य को दर्शाते समय यह दिखाना महत्वपूर्ण है कि लोग बहुत डर गए थे, और परिणामस्वरूप उन्होंने यहोवा के बजाय मूसा से उनसे बात करने की विनती की।</w:t>
      </w:r>
    </w:p>
    <w:p>
      <w:pPr/>
      <w:r>
        <w:rPr>
          <w:lang w:val="hi_IN" w:bidi="hi_IN"/>
        </w:rPr>
      </w:r>
      <w:r>
        <w:rPr>
          <w:lang w:val="hi_IN" w:bidi="hi_IN"/>
        </w:rPr>
        <w:t xml:space="preserve">यहाँ रुकें और यदि आवश्यक हो, तो समूह के रूप में </w:t>
      </w:r>
      <w:r>
        <w:rPr>
          <w:b/>
          <w:lang w:val="hi_IN" w:bidi="hi_IN"/>
        </w:rPr>
        <w:t>तूफ़ानी हालात में सीनै पर्वत</w:t>
      </w:r>
      <w:r>
        <w:rPr>
          <w:lang w:val="hi_IN" w:bidi="hi_IN"/>
        </w:rPr>
        <w:t xml:space="preserve"> की एक तस्वीर को फिर से देखें। इस ऑडियो को यहाँ रोकें।</w:t>
      </w:r>
    </w:p>
    <w:p>
      <w:pPr/>
      <w:r>
        <w:rPr>
          <w:lang w:val="hi_IN" w:bidi="hi_IN"/>
        </w:rPr>
      </w:r>
      <w:r>
        <w:rPr>
          <w:lang w:val="hi_IN" w:bidi="hi_IN"/>
        </w:rPr>
        <w:t>मूसा ने लोगों से कहा कि उन्हें परमेश्वर से डरना नहीं चाहिए। परमेश्वर उन्हें मारने के लिए नहीं, बल्कि उन्हें परखने के लिए नीचे आया था। परमेश्वर यह जानना चाहता था कि क्या लोगों के मन में परमेश्वर का भय होगा, ताकि वे यहोवा की आज्ञा मानें और उसके विरुद्ध पाप न करें। याद रखें कि यहाँ मूसा दो प्रकार के भय की बात कर रहा था। पहले प्रकार का भय उस भावना का वर्णन करता है, जो किसी व्यक्ति को तब होती है जब वह सुरक्षित महसूस नहीं करता और डर जाता है। दूसरे प्रकार का भय, जो इस्राएलियों के मन में होना चाहिए था, वह परमेश्वर का भय है, जिसका अर्थ है परमेश्वर के प्रति गहरा आदर और सम्मान। लेकिन लोग पर्वत से बहुत दूर खड़े रहे। इस बीच, मूसा उस घने अँधेरे के पास गया जहाँ परमेश्वर था।</w:t>
      </w:r>
    </w:p>
    <w:p>
      <w:pPr/>
      <w:r>
        <w:rPr>
          <w:lang w:val="hi_IN" w:bidi="hi_IN"/>
        </w:rPr>
      </w:r>
      <w:r>
        <w:rPr>
          <w:lang w:val="hi_IN" w:bidi="hi_IN"/>
        </w:rPr>
        <w:t>यहाँ रुकें और समूह में इस प्रश्न पर चर्चा करें: आपकी संस्कृति में लोग इन दो प्रकार के भय का वर्णन कैसे करते हैं? वे किन शब्दों का उपयोग करते हैं? इस ऑडियो को यहाँ रोकें।</w:t>
      </w:r>
    </w:p>
    <w:p>
      <w:pPr/>
      <w:r>
        <w:rPr>
          <w:lang w:val="hi_IN" w:bidi="hi_IN"/>
        </w:rPr>
      </w:r>
      <w:r>
        <w:rPr>
          <w:b/>
          <w:lang w:val="hi_IN" w:bidi="hi_IN"/>
        </w:rPr>
        <w:t>दूसरे दृश्य में</w:t>
      </w:r>
      <w:r>
        <w:rPr>
          <w:lang w:val="hi_IN" w:bidi="hi_IN"/>
        </w:rPr>
        <w:t>, यह दृश्य पर्वत की चोटी पर केंद्रित है जहाँ यहोवा ने मूसा से बात की थी। यहाँ यहोवा ने इस्राएल के लोगों को उसके लिए एक वेदी बनाने के बारे में निर्देश दिए। यहोवा ने मूसा को निर्देश देते हुए अपनी बात शुरू की: "तू इस्राएल के लोगों से यही कहना।" इसके बाद वह अपनी अगली बात कहता है जो लोगों के लिए है। यहोवा ने उनसे कहा कि उन्होंने अपनी आँखों से देखा कि परमेश्वर उनसे बात करने के लिए स्वर्ग से नीचे आया। उन्होंने देखा कि परमेश्वर सच में बहुत सामर्थी है। इसलिए, लोगों को दूसरे देवताओं का प्रतिनिधित्व करने के लिए चाँदी या सोने की मूर्तियाँ नहीं बनानी चाहिए। "चाँदी के देवता" और "सोने के देवता" का दोहराव इस बात को ज़ोर देकर कहता है कि उन्हें किसी भी तरह की सामग्री से देवता नहीं बनाने चाहिए।</w:t>
      </w:r>
    </w:p>
    <w:p>
      <w:pPr/>
      <w:r>
        <w:rPr>
          <w:lang w:val="hi_IN" w:bidi="hi_IN"/>
        </w:rPr>
      </w:r>
      <w:r>
        <w:rPr>
          <w:lang w:val="hi_IN" w:bidi="hi_IN"/>
        </w:rPr>
        <w:t>इसके बजाय, यहोवा ने कहा कि उन्हें यहोवा के लिए मिट्टी की एक वेदी बनानी चाहिए। उन्हें हर उस स्थान पर एक वेदी बनानी है, "जहाँ मेरे नाम का स्मरण किया जाता है।” "जहाँ मेरे नाम का स्मरण किया जाता है" वाक्यांश यह कहने का एक तरीका है कि यहोवा चाहता है कि लोग उसे याद रखें और उसकी आराधना करें। उन्हें उस वेदी का उपयोग अपनी भेड़ों और अपने बैलों का उपयोग करके होमबलि और मेलबलि चढ़ाने के लिए करना चाहिए। जब-जब लोग अपने बलिदान चढ़ाएँगे, तब-तब यहोवा स्वर्ग से नीचे आएगा और लोगों को आशीष देगा। इसका अर्थ है कि यहोवा लोगों की आवश्यकताओं को पूरा करेगा, और जब वे यहोवा की आज्ञा मानेंगे, तब वह उन्हें समृद्ध होने में सहायता करेगा।</w:t>
      </w:r>
    </w:p>
    <w:p>
      <w:pPr/>
      <w:r>
        <w:rPr>
          <w:lang w:val="hi_IN" w:bidi="hi_IN"/>
        </w:rPr>
      </w:r>
      <w:r>
        <w:rPr>
          <w:lang w:val="hi_IN" w:bidi="hi_IN"/>
        </w:rPr>
        <w:t>यहाँ रुकें और समूह में इस प्रश्न पर चर्चा करें: लोग परमेश्वर को भेंट के रूप में कौन-कौन सी वस्तुएँ दे सकते हैं? साथ ही, वे इन भेंटों को परमेश्वर को किस प्रकार अर्पित कर सकते हैं? इस ऑडियो को यहाँ रोकें।</w:t>
      </w:r>
    </w:p>
    <w:p>
      <w:pPr/>
      <w:r>
        <w:rPr>
          <w:lang w:val="hi_IN" w:bidi="hi_IN"/>
        </w:rPr>
      </w:r>
      <w:r>
        <w:rPr>
          <w:lang w:val="hi_IN" w:bidi="hi_IN"/>
        </w:rPr>
        <w:t>यहोवा ने यह भी कहा कि यदि लोग मिट्टी के बजाय पत्थर से वेदी बनाना चाहें, तो वे तराशे हुए पत्थरों का उपयोग न करें, या ऐसे पत्थर, जिन्हें लोगों ने औज़ारों से काटा हो। यहोवा ने कहा कि वह इसे अनादर मानेगा। परमेश्वर न तो तराशे हुए पत्थरों की वेदी को स्वीकार करेगा, और न ही उस वेदी पर लोगों द्वारा चढ़ाई गई किसी भेंट को। इसके अतिरिक्त, यदि वे पत्थर की वेदी बनाएँ, तो वे उस वेदी पर सीढ़ियों से ऊपर न चढ़ें। यहोवा कहता है कि लोगों को पत्थर की वेदी के लिए सीढ़ियाँ नहीं बनानी चाहिए, क्योंकि यदि वे यहोवा की वेदी पर चढ़ेंगे, तो हो सकता है कि उनकी नग्नता या उनके जननांग वेदी पर प्रकट हो जाएँ। परमेश्वर नहीं चाहता कि जब वे यहोवा की वेदी पर जाएँ, तब उनकी नग्नता या उनके जननांग प्रकट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20:18–26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कहानी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 या 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 के लोग</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कहानी का अभिनय करें। कहानी के संवाद, प्रवाह, कथानक और कालक्रम पर ध्यान दें। यह सुनिश्चित करें कि आप कहानी के कठिन या महत्वपूर्ण हिस्सों का अभिनय करना न छोड़ें। कहानी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में, लोग पर्वत के चारों ओर गर्जन और बिजली देखते हैं, और वे डर जाते हैं। इसलिए, वे मूसा से कहते हैं कि परमेश्वर को उनसे सीधे बात न करने दे। लेकिन मूसा उनसे कहता है कि उन्हें परमेश्वर से डरना नहीं चाहिए। लेकिन लोग पर्वत से बहुत दूर खड़े रहे।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 के लोगों की भूमिका निभाने वाले व्यक्ति से पूछें, "आप क्या महसूस कर रहे हैं या क्या सोच रहे हैं?" लोग इस तरह उत्तर दे सकते हैं, "वाह! परमेश्वर इतना सामर्थी है कि वह गर्जन, बिजली और बादलों तक को नियंत्रित कर सकता है!" या “हमें परमेश्वर से डर लगता है। जब वह बोलता है, तो गर्जन और बिजली दिखाई देती है। हमें दूर चले जाना चाहिए और मूसा से कहना चाहिए कि परमेश्वर के बजाय वही हमसे बात करे।”</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दूसरे दृश्य में, यहोवा मूसा से कहता है कि वह इस्राएल के लोगों से कहे कि वे चाँदी या सोने के देवता न बनाएँ। इसके बजाय, उन्हें यहोवा के लिए मिट्टी की एक वेदी बनानी चाहिए। यहोवा पत्थर की वेदी बनाने के बारे में भी निर्देश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इस तरह उत्तर दे सकता है, “मैं जलन रखने वाला परमेश्वर हूँ। मूसा को लोगों को यह याद दिलाना चाहिए कि उन्हें चाँदी, सोने या किसी भी सामग्री से देवता नहीं बनाने चाहिए। मैं इस्राएल के लोगों का एकमात्र परमेश्वर हूँ।” या “मैं अपने लोगों की आराधना स्वीकार करने में उत्साहित होता हूँ, और जब मेरे लोग मेरा आदर करते हैं, तो मैं खुश होता हूँ। लेकिन मुझे यह सुनिश्चित करना है कि लोग सीढ़ियों वाली वेदी न बनाएँ। नहीं तो मुझे ठेस पहुँचेगी, क्योंकि वे अपने जननांगों को प्रकट करके वे मेरा अनादर करेंगे।”</w:t>
      </w:r>
      <w:r>
        <w:rPr>
          <w:lang w:val="hi_IN" w:bidi="hi_IN"/>
        </w:rPr>
      </w:r>
    </w:p>
    <w:p>
      <w:pPr>
        <w:pStyle w:val="Heading3"/>
      </w:pPr>
      <w:r>
        <w:rPr>
          <w:lang w:val="hi_IN" w:bidi="hi_IN"/>
        </w:rPr>
        <w:t>आवश्यक जानकारी</w:t>
      </w:r>
    </w:p>
    <w:p>
      <w:pPr/>
      <w:r>
        <w:rPr>
          <w:lang w:val="hi_IN" w:bidi="hi_IN"/>
        </w:rPr>
      </w:r>
      <w:r>
        <w:rPr>
          <w:lang w:val="hi_IN" w:bidi="hi_IN"/>
        </w:rPr>
        <w:t>निर्गमन 20:18–26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कहानी तब शुरू होती है, जब लोगों ने गर्जन, बिजली, नरसिंगे की आवाज़ और धुएँ से भरते हुए पर्वत को देखा। गर्जन, बिजली और घने बादल प्रकृति की सामान्य शक्तियाँ हैं जो तूफ़ान के समय आकाश में दिखाई देती हैं। आमतौर पर आँधी-तूफ़ान के साथ बारिश होती है, लेकिन हमेशा नहीं। इस घटना में ऐसा लगता है कि सिर्फ तूफ़ान है, लेकिन बारिश का कोई ज़िक्र नहीं है। जब यह सब हो रहा था, तब किसी ने बहुत ज़ोर से नरसिंगा फूँका। नरसिंगा एक प्रकार का सींग होता था, जो किसी जानवर के सींग से बनाया जाता था, आमतौर पर मेढ़े के सींग से, और जब लोग उसमें फूँक मारते थे, तो उससे तेज़ आवाज़ निकलती थी। पर्वत सीनै धुएँ से भर गया, क्योंकि परमेश्वर आग में उस पर उतरा था। इसका अर्थ है कि </w:t>
      </w:r>
      <w:r>
        <w:rPr>
          <w:lang w:val="hi_IN" w:bidi="hi_IN"/>
        </w:rPr>
        <w:t>परमेश्वर</w:t>
      </w:r>
      <w:r>
        <w:rPr>
          <w:lang w:val="hi_IN" w:bidi="hi_IN"/>
        </w:rPr>
        <w:t xml:space="preserve"> आग से घिरा हुआ था, या वह आग के रूप में आया था। जब लोगों ने यह सब देखा और सुना, तो वे डर गए और काँप उठे। इसका अर्थ है कि लोग डर से काँप उठे। तब वे दूर खड़े हो गए। इसका अर्थ यह है कि लोग पर्वत से दूर ऐसी जगह चले गए जहाँ उन्हें सुरक्षित महसूस हो सके। गर्जन, बिजली, नरसिंगा, धुआँ, और काँप उठे जैसे शब्दों का अनुवाद उसी तरह करें, जैसे आपने पहले किया है।</w:t>
      </w:r>
    </w:p>
    <w:p>
      <w:pPr/>
      <w:r>
        <w:rPr>
          <w:lang w:val="hi_IN" w:bidi="hi_IN"/>
        </w:rPr>
      </w:r>
      <w:r>
        <w:rPr>
          <w:lang w:val="hi_IN" w:bidi="hi_IN"/>
        </w:rPr>
        <w:t xml:space="preserve">जब लोग परमेश्वर से डर रहे थे, तब मूसा ने लोगों को उत्तर दिया। उसने कहा कि लोगों को डरना नहीं चाहिए, क्योंकि परमेश्वर उन्हें परखने के लिए उतरा था, न कि उन्हें मारने के लिए। परखने का अर्थ यह है कि परमेश्वर यह देखना चाहता था कि क्या लोगों में </w:t>
      </w:r>
      <w:r>
        <w:rPr>
          <w:b/>
          <w:lang w:val="hi_IN" w:bidi="hi_IN"/>
        </w:rPr>
        <w:t>परमेश्वर का भय</w:t>
      </w:r>
      <w:r>
        <w:rPr>
          <w:lang w:val="hi_IN" w:bidi="hi_IN"/>
        </w:rPr>
        <w:t xml:space="preserve"> है, ताकि वे </w:t>
      </w:r>
      <w:r>
        <w:rPr>
          <w:b/>
          <w:lang w:val="hi_IN" w:bidi="hi_IN"/>
        </w:rPr>
        <w:t>पाप</w:t>
      </w:r>
      <w:r>
        <w:rPr>
          <w:lang w:val="hi_IN" w:bidi="hi_IN"/>
        </w:rPr>
        <w:t xml:space="preserve"> न करें। परमेश्वर का भय उस गहरे आदर और सम्मान को दर्शाता है जो किसी व्यक्ति के मन में परमेश्वर के लिए होता है। जो व्यक्ति परमेश्वर का भय रखता है, वह उसकी आज्ञा मानता है ताकि वह उसके विरुद्ध पाप न करे। पाप उस कार्य को दर्शाता है, जिसमें कोई व्यक्ति परमेश्वर की आज्ञा का पालन नहीं करता। परख और पाप शब्दों का अनुवाद उसी तरह करें जैसे आपने पहले किया है। </w:t>
      </w:r>
      <w:r>
        <w:rPr>
          <w:b/>
          <w:lang w:val="hi_IN" w:bidi="hi_IN"/>
        </w:rPr>
        <w:t>परमेश्वर का भय</w:t>
      </w:r>
      <w:r>
        <w:rPr>
          <w:lang w:val="hi_IN" w:bidi="hi_IN"/>
        </w:rPr>
        <w:t xml:space="preserve"> और </w:t>
      </w:r>
      <w:r>
        <w:rPr>
          <w:lang w:val="hi_IN" w:bidi="hi_IN"/>
        </w:rPr>
        <w:t>पाप</w:t>
      </w:r>
      <w:r>
        <w:rPr>
          <w:lang w:val="hi_IN" w:bidi="hi_IN"/>
        </w:rPr>
        <w:t xml:space="preserve"> शब्दों के बारे में अधिक जानकारी के लिए आप मुख्य शब्दावली को देख सकते हैं।</w:t>
      </w:r>
    </w:p>
    <w:p>
      <w:pPr/>
      <w:r>
        <w:rPr>
          <w:lang w:val="hi_IN" w:bidi="hi_IN"/>
        </w:rPr>
      </w:r>
      <w:r>
        <w:rPr>
          <w:lang w:val="hi_IN" w:bidi="hi_IN"/>
        </w:rPr>
        <w:t>हालाँकि मूसा ने उनसे कहा कि वे परमेश्वर से न डरें, फिर भी लोग दूर खड़े रहे। इसका अर्थ यह है कि लोग पर्वत से काफी दूर किसी जगह पर खड़े रहे, क्योंकि उन्हें पर्वत के पास खड़ा होना सुरक्षित नहीं लगा। इसी बीच, मूसा उस घने अँधेरे के पास गया जहाँ परमेश्वर था। इसका अर्थ यह है कि मूसा पहाड़ की उस ओर गया, जहाँ बादल और धुएँ के कारण घना अँधेरा छाया हुआ था। परमेश्वर पहाड़ पर था, इसलिए मूसा उस पहाड़ की ओर गया जहाँ परमेश्वर था।</w:t>
      </w:r>
    </w:p>
    <w:p>
      <w:pPr/>
      <w:r>
        <w:rPr>
          <w:lang w:val="hi_IN" w:bidi="hi_IN"/>
        </w:rPr>
      </w:r>
      <w:r>
        <w:rPr>
          <w:lang w:val="hi_IN" w:bidi="hi_IN"/>
        </w:rPr>
        <w:t xml:space="preserve">इसके बाद यहोवा ने मूसा से फिर से बात की। </w:t>
      </w:r>
      <w:r>
        <w:rPr>
          <w:b/>
          <w:lang w:val="hi_IN" w:bidi="hi_IN"/>
        </w:rPr>
        <w:t>यहोवा</w:t>
      </w:r>
      <w:r>
        <w:rPr>
          <w:lang w:val="hi_IN" w:bidi="hi_IN"/>
        </w:rPr>
        <w:t xml:space="preserve"> ने पर्वत की चोटी से मूसा को बुलाया। यहोवा परमेश्वर का व्यक्तिगत नाम है, और इस पूरे भाग में इसका उपयोग किया गया है। यहोवा के लिए उसी नाम का इस्तेमाल करें जो आपने पिछले भागों में इस्तेमाल किया है। अधिक जानकारी के लिए मुख्य शब्दावली में </w:t>
      </w:r>
      <w:r>
        <w:rPr>
          <w:b/>
          <w:lang w:val="hi_IN" w:bidi="hi_IN"/>
        </w:rPr>
        <w:t>यहोवा</w:t>
      </w:r>
      <w:r>
        <w:rPr>
          <w:lang w:val="hi_IN" w:bidi="hi_IN"/>
        </w:rPr>
        <w:t xml:space="preserve"> देखें। यहोवा ने मूसा से कहा कि वह लोगों से कहे कि उन्होंने स्वयं अपनी आँखों से देखा है कि यहोवा ने उनसे </w:t>
      </w:r>
      <w:r>
        <w:rPr>
          <w:lang w:val="hi_IN" w:bidi="hi_IN"/>
        </w:rPr>
        <w:t>स्वर्ग</w:t>
      </w:r>
      <w:r>
        <w:rPr>
          <w:lang w:val="hi_IN" w:bidi="hi_IN"/>
        </w:rPr>
        <w:t xml:space="preserve"> से बात की। इसका अर्थ यह है कि लोगों ने अपनी ही आँखों से देखा कि परमेश्वर उनसे बात करने के लिए स्वर्ग से नीचे आया।</w:t>
      </w:r>
    </w:p>
    <w:p>
      <w:pPr/>
      <w:r>
        <w:rPr>
          <w:lang w:val="hi_IN" w:bidi="hi_IN"/>
        </w:rPr>
      </w:r>
      <w:r>
        <w:rPr>
          <w:lang w:val="hi_IN" w:bidi="hi_IN"/>
        </w:rPr>
        <w:t xml:space="preserve">यहोवा ने यह भी कहा कि लोग </w:t>
      </w:r>
      <w:r>
        <w:rPr>
          <w:b/>
          <w:lang w:val="hi_IN" w:bidi="hi_IN"/>
        </w:rPr>
        <w:t>चाँदी के देवता</w:t>
      </w:r>
      <w:r>
        <w:rPr>
          <w:lang w:val="hi_IN" w:bidi="hi_IN"/>
        </w:rPr>
        <w:t xml:space="preserve"> न बनाएँ। उसी तरह, वे अपने लिए </w:t>
      </w:r>
      <w:r>
        <w:rPr>
          <w:b/>
          <w:lang w:val="hi_IN" w:bidi="hi_IN"/>
        </w:rPr>
        <w:t>सोने के देवता</w:t>
      </w:r>
      <w:r>
        <w:rPr>
          <w:lang w:val="hi_IN" w:bidi="hi_IN"/>
        </w:rPr>
        <w:t xml:space="preserve"> भी न बनाएँ। लोग दूसरे </w:t>
      </w:r>
      <w:r>
        <w:rPr>
          <w:b/>
          <w:lang w:val="hi_IN" w:bidi="hi_IN"/>
        </w:rPr>
        <w:t>देवताओं</w:t>
      </w:r>
      <w:r>
        <w:rPr>
          <w:lang w:val="hi_IN" w:bidi="hi_IN"/>
        </w:rPr>
        <w:t xml:space="preserve"> का प्रतिनिधित्व करने के लिए कोई भी मूर्ति या प्रतिमा न बनाएँ। </w:t>
      </w:r>
      <w:r>
        <w:rPr>
          <w:lang w:val="hi_IN" w:bidi="hi_IN"/>
        </w:rPr>
        <w:t>इस्राएल</w:t>
      </w:r>
      <w:r>
        <w:rPr>
          <w:lang w:val="hi_IN" w:bidi="hi_IN"/>
        </w:rPr>
        <w:t xml:space="preserve"> के लोगों का केवल एक ही परमेश्वर है, और वह यहोवा है। देवता बनाने के बजाय, लोग यहोवा के लिए मिट्टी की एक </w:t>
      </w:r>
      <w:r>
        <w:rPr>
          <w:b/>
          <w:lang w:val="hi_IN" w:bidi="hi_IN"/>
        </w:rPr>
        <w:t>वेदी</w:t>
      </w:r>
      <w:r>
        <w:rPr>
          <w:lang w:val="hi_IN" w:bidi="hi_IN"/>
        </w:rPr>
        <w:t xml:space="preserve"> बनाएँ। वेदी वह वस्तु थी, जिसे लोग पत्थर या मिट्टी से बनाते थे। उन्होंने इन सामग्रियों को आकार देकर एक ऊँचा चबूतरा बनाया, जहाँ वे परमेश्वर को अपने बलिदान या भेंट चढ़ा सकते थे। मिट्टी की वेदी वह वेदी थी, जो मिट्टी से बनी होती थी। यहोवा ने कहा कि वे इस वेदी का उपयोग अपनी भेड़ों और बैलों का उपयोग करके अपनी </w:t>
      </w:r>
      <w:r>
        <w:rPr>
          <w:b/>
          <w:lang w:val="hi_IN" w:bidi="hi_IN"/>
        </w:rPr>
        <w:t>होमबलि</w:t>
      </w:r>
      <w:r>
        <w:rPr>
          <w:lang w:val="hi_IN" w:bidi="hi_IN"/>
        </w:rPr>
        <w:t xml:space="preserve"> और अपनी </w:t>
      </w:r>
      <w:r>
        <w:rPr>
          <w:b/>
          <w:lang w:val="hi_IN" w:bidi="hi_IN"/>
        </w:rPr>
        <w:t>मेलबलि, या सहभागिता की बलि</w:t>
      </w:r>
      <w:r>
        <w:rPr>
          <w:lang w:val="hi_IN" w:bidi="hi_IN"/>
        </w:rPr>
        <w:t xml:space="preserve"> को </w:t>
      </w:r>
      <w:r>
        <w:rPr>
          <w:b/>
          <w:lang w:val="hi_IN" w:bidi="hi_IN"/>
        </w:rPr>
        <w:t>बलिदान</w:t>
      </w:r>
      <w:r>
        <w:rPr>
          <w:lang w:val="hi_IN" w:bidi="hi_IN"/>
        </w:rPr>
        <w:t xml:space="preserve"> के रूप में चढ़ाने के लिए करें। बलिदान का अर्थ उस पशु से है, जिसे कोई व्यक्ति यहोवा को भेंट देने के चढ़ावे के रूप में मारता है। होमबलि वे पशु थे, जिन्हें लोग मारकर जलाते थे और परमेश्वर को अपनी भेंट के रूप में चढ़ाते थे। मेलबलि वे पशु थे, जिन्हें लोग मारते थे, लेकिन अपनी भेंट के रूप में उन्हें जलाते नहीं थे। </w:t>
      </w:r>
      <w:r>
        <w:rPr>
          <w:b/>
          <w:lang w:val="hi_IN" w:bidi="hi_IN"/>
        </w:rPr>
        <w:t>वेदी</w:t>
      </w:r>
      <w:r>
        <w:rPr>
          <w:lang w:val="hi_IN" w:bidi="hi_IN"/>
        </w:rPr>
        <w:t xml:space="preserve">, </w:t>
      </w:r>
      <w:r>
        <w:rPr>
          <w:lang w:val="hi_IN" w:bidi="hi_IN"/>
        </w:rPr>
        <w:t>बलिदान</w:t>
      </w:r>
      <w:r>
        <w:rPr>
          <w:lang w:val="hi_IN" w:bidi="hi_IN"/>
        </w:rPr>
        <w:t xml:space="preserve">, </w:t>
      </w:r>
      <w:r>
        <w:rPr>
          <w:lang w:val="hi_IN" w:bidi="hi_IN"/>
        </w:rPr>
        <w:t>होमबलि</w:t>
      </w:r>
      <w:r>
        <w:rPr>
          <w:lang w:val="hi_IN" w:bidi="hi_IN"/>
        </w:rPr>
        <w:t xml:space="preserve">, और </w:t>
      </w:r>
      <w:r>
        <w:rPr>
          <w:b/>
          <w:lang w:val="hi_IN" w:bidi="hi_IN"/>
        </w:rPr>
        <w:t>मेलबलि, या सहभागिता की भेंटें</w:t>
      </w:r>
      <w:r>
        <w:rPr>
          <w:lang w:val="hi_IN" w:bidi="hi_IN"/>
        </w:rPr>
        <w:t xml:space="preserve"> जैसे शब्दों का अनुवाद उसी तरह करें जैसे आपने पहले किया है। इन शब्दों के बारे में अधिक जानकारी के लिए मुख्य शब्दावली देखें।</w:t>
      </w:r>
    </w:p>
    <w:p>
      <w:pPr/>
      <w:r>
        <w:rPr>
          <w:lang w:val="hi_IN" w:bidi="hi_IN"/>
        </w:rPr>
      </w:r>
      <w:r>
        <w:rPr>
          <w:lang w:val="hi_IN" w:bidi="hi_IN"/>
        </w:rPr>
        <w:t xml:space="preserve">यहोवा ने यह भी कहा, “हर उस स्थान पर जहाँ मैं अपने नाम का स्मरण कराऊँगा, वहाँ मैं तुम्हारे पास आकर तुम्हें </w:t>
      </w:r>
      <w:r>
        <w:rPr>
          <w:b/>
          <w:lang w:val="hi_IN" w:bidi="hi_IN"/>
        </w:rPr>
        <w:t>आशीष</w:t>
      </w:r>
      <w:r>
        <w:rPr>
          <w:lang w:val="hi_IN" w:bidi="hi_IN"/>
        </w:rPr>
        <w:t xml:space="preserve"> दूँगा।” इसका अर्थ यह है कि जब परमेश्वर लोगों के लिए किसी ऐसे स्थान को चुनता है जहाँ वे उसका स्मरण करें और उसकी </w:t>
      </w:r>
      <w:r>
        <w:rPr>
          <w:b/>
          <w:lang w:val="hi_IN" w:bidi="hi_IN"/>
        </w:rPr>
        <w:t>आराधना</w:t>
      </w:r>
      <w:r>
        <w:rPr>
          <w:lang w:val="hi_IN" w:bidi="hi_IN"/>
        </w:rPr>
        <w:t xml:space="preserve"> करें, तो लोगों को वहाँ एक वेदी बनानी चाहिए। जब लोग बलिदान चढ़ाते थे, तब वह लोगों के साथ होने के लिए स्वर्ग से उतरकर आता और उन्हें आशीष देता था। आशीष वह होती है, जब कोई व्यक्ति किसी दूसरे व्यक्ति पर कृपा करता है। इस कहानी में इसका मतलब यह है कि यहोवा लोगों को समृद्ध करेगा, ताकि उनके जीवन में उन्हें जो कुछ भी चाहिए वह सब उनके पास हो, और वे यहोवा की आज्ञा मानते हुए अपने जीवन में सफल होंगे। आशीष शब्द का अनुवाद उसी तरह करें जैसे आपने पहले किया था। </w:t>
      </w:r>
      <w:r>
        <w:rPr>
          <w:lang w:val="hi_IN" w:bidi="hi_IN"/>
        </w:rPr>
        <w:t>आशीष</w:t>
      </w:r>
      <w:r>
        <w:rPr>
          <w:lang w:val="hi_IN" w:bidi="hi_IN"/>
        </w:rPr>
        <w:t xml:space="preserve"> शब्द के बारे में अधिक जानकारी के लिए, आप मुख्य शब्दावली देखें। </w:t>
      </w:r>
    </w:p>
    <w:p>
      <w:pPr/>
      <w:r>
        <w:rPr>
          <w:lang w:val="hi_IN" w:bidi="hi_IN"/>
        </w:rPr>
      </w:r>
      <w:r>
        <w:rPr>
          <w:lang w:val="hi_IN" w:bidi="hi_IN"/>
        </w:rPr>
        <w:t>यहोवा ने आगे कहा कि यदि लोग पत्थर की वेदी बनाएँ, तो वे तराशे हुए पत्थरों का उपयोग न करें। तराशे हुए पत्थर वे पत्थर थे, जिन्हें लोग औज़ारों से काटकर अलग-अलग आकार देते थे। यदि लोग पत्थर की वेदी बनाने के लिए पत्थरों को औज़ारों से काटते, तो परमेश्वर उस वेदी को अपवित्र या अपमानजनक मानता। परमेश्वर पत्थर की वेदी को स्वीकार नहीं करेगा, और न ही उस वेदी पर लोगों द्वारा दी जाने वाली किसी भी भेंट को स्वीकार करेगा। लोगों को यहोवा की वेदी तक सीढ़ियों से भी नहीं चढ़ना चाहिए। इसका अर्थ यह है कि जब लोग पत्थर की वेदी बनाएँ, तो वे सीढ़ियाँ न बनाएँ। यहोवा नहीं चाहता कि जब लोग यहोवा की वेदी पर जाएँ, तो उनकी नग्नता या उनके जननांग प्रकट हों।</w:t>
      </w:r>
    </w:p>
    <w:p>
      <w:pPr/>
      <w:r>
        <w:rPr>
          <w:lang w:val="hi_IN" w:bidi="hi_IN"/>
        </w:rPr>
      </w:r>
      <w:r>
        <w:rPr>
          <w:lang w:val="hi_IN" w:bidi="hi_IN"/>
        </w:rPr>
        <w:t>यहाँ रुकें और समूह में चर्चा करें कि नग्नता या जननांग के लिए आप किस शब्द या वाक्यांश का उपयोग करेंगे। यह ध्यान रखें कि ऐसा शब्द उपयोग करें जो आपकी संस्कृति के अनुसार उपयुक्त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21:1–11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21:1–11 को सुनें और अपने मन में रखें।</w:t>
      </w:r>
    </w:p>
    <w:p>
      <w:pPr/>
      <w:r>
        <w:rPr>
          <w:lang w:val="hi_IN" w:bidi="hi_IN"/>
        </w:rPr>
      </w:r>
      <w:r>
        <w:rPr>
          <w:lang w:val="hi_IN" w:bidi="hi_IN"/>
        </w:rPr>
        <w:t>यदि सम्भव हो, तो निर्गमन 21:1–11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21:1–11 का ऑडियो संस्करण सबसे आसानी से समझ में आने वाले अनुवाद में सुनें।</w:t>
      </w:r>
    </w:p>
    <w:p>
      <w:pPr/>
      <w:r>
        <w:rPr>
          <w:lang w:val="hi_IN" w:bidi="hi_IN"/>
        </w:rPr>
      </w:r>
      <w:r>
        <w:rPr>
          <w:lang w:val="hi_IN" w:bidi="hi_IN"/>
        </w:rPr>
        <w:t>यहोवा ने इस्राएल के लोगों को मिस्र से छुड़ाया। यहोवा के लोग सीनै पर्वत पर हैं, और यहोवा अपने लोगों को व्यवस्था और निर्देश दे रहा है ताकि वे यहोवा के साथ और एक-दूसरे के साथ सही संबंध में जीवन जी सकें। यहोवा ने अभी-अभी अपने लोगों को अपने “दस वचन” या दस महत्वपूर्ण आज्ञाएँ दी हैं। अब यहोवा अपने लोगों को निर्देश और व्यवस्था दे रहा है कि वे यहोवा के साथ वाचा, या विशेष प्रतिज्ञा रखने वाले लोगों के समान कैसे व्यवहार करें। इस भाग में दास और दासी के साथ कैसा व्यवहार करना है इस बारे में कई नियम दिए गए हैं।</w:t>
      </w:r>
    </w:p>
    <w:p>
      <w:pPr/>
      <w:r>
        <w:rPr>
          <w:lang w:val="hi_IN" w:bidi="hi_IN"/>
        </w:rPr>
      </w:r>
      <w:r>
        <w:rPr>
          <w:lang w:val="hi_IN" w:bidi="hi_IN"/>
        </w:rPr>
        <w:t>यह भाग नियमों के एक लंबे समूह के परिचय से शुरू होता है, जिसे इस्राएली लोग “वाचा की पुस्तक”, या “वाचा की संहिता” कहते थे। यहोवा ने इस्राएलियों से वादा किया था कि वह हमेशा उनके साथ रहेगा और उनका परमेश्वर बना रहेगा। इस्राएलियों ने यहोवा का अनुसरण करने का वादा किया था। इन नियमों से लोगों को यहोवा का अच्छी तरह से अनुसरण करने में मदद मिली। यहोवा अभी भी मूसा से बात कर रहा है और मूसा को इस्राएल के लोगों को बताने के लिए एक संदेश दे रहा है। यहोवा मूसा को "व्यवस्था" देता है, जिन्हें "न्याय के नियम" या "आज्ञाएँ" भी कहा जा सकता है। वाचा की पुस्तक दैनिक जीवन के बारे में विशेष नियमों से शुरू होती है। यह पहला भाग इस बारे में है कि दूसरों लोगों के साथ कैसा व्यवहार करना है, खासकर समाज के सबसे कमजोर लोगों के साथ कैसे व्यवहार करना चाहिए। समाज के सबसे कमजोर लोगों में वे लोग होते हैं जिनके पास सबसे कम शक्ति होती है। यहाँ, यहोवा इस्राएल को बताता है कि वह अपने दासों के साथ कैसे व्यवहार करे।</w:t>
      </w:r>
    </w:p>
    <w:p>
      <w:pPr/>
      <w:r>
        <w:rPr>
          <w:lang w:val="hi_IN" w:bidi="hi_IN"/>
        </w:rPr>
      </w:r>
      <w:r>
        <w:rPr>
          <w:lang w:val="hi_IN" w:bidi="hi_IN"/>
        </w:rPr>
        <w:t>यहोवा मूसा से कहता है कि यदि कोई इस्राएली एक इब्रानी पुरुष दास को खरीदता है, तो छ: वर्ष अपने स्वामी के लिए काम करने के बाद उसे स्वतंत्र कर देना चाहिए। ये विशेष दास या सेवक, अपने स्वामी की संपत्ति होते थे, और उनके पास कोई अधिकार नहीं होता था और सेवा के समय के दौरान वे अपने स्वामी को छोड़ नहीं सकते थे। कभी-कभी, एक दास खुद को स्वामी के हाथ बेच देता था। वह दास शायद गरीब होता था और उसे स्वामी द्वारा दी जाने वाली सहायता की ज़रूरत होती थी। वह स्वामी या संपत्ति का मालिक शायद खेत में रहता होगा और उसे अपनी भूमि पर काम करने के लिए और अधिक लोगों की ज़रूरत होती होगी। खेत वह भूमि होती है जहाँ लोग भोजन के लिए फसलें उगाते हैं। “इब्रानी” शब्द का अर्थ अन्य इस्राएली लोग हो सकते हैं, या फिर गरीब और निम्न वर्ग के लोग भी हो सकते हैं। छ: वर्ष काम करने के बाद, उस दास को कुछ भी चुकाने की ज़रूरत नहीं होगी, उसे अपने स्वामी को कोई पैसा देना बाकी नहीं रहेगा। मूसा के समय गुलामी आम बात थी, और लोग इसे स्वीकार करते थे। यह कुछ वैसा ही था जैसे कोई कर्मचारी किसी निश्चित समय अवधि के लिए काम करने हेतु अनुबंध या समझौते पर हस्ताक्षर करता है। स्वामी उस दास को भोजन, आवास और कभी-कभी कपड़े भी देने के लिए सहमत हो जाता था।</w:t>
      </w:r>
    </w:p>
    <w:p>
      <w:pPr/>
      <w:r>
        <w:rPr>
          <w:lang w:val="hi_IN" w:bidi="hi_IN"/>
        </w:rPr>
      </w:r>
      <w:r>
        <w:rPr>
          <w:lang w:val="hi_IN" w:bidi="hi_IN"/>
        </w:rPr>
        <w:t>यहाँ रुकें और समूह में इस प्रश्न पर चर्चा करें: जब आप किसी के लिए काम करते हैं, तो आप किस प्रकार के अनुबंध या समझौते बनाते हैं? कर्मचारी आम तौर पर किसी मालिक या काम देनेवाले के लिए कितने समय तक काम करते हैं? इस ऑडियो को यहाँ रोकें।</w:t>
      </w:r>
    </w:p>
    <w:p>
      <w:pPr/>
      <w:r>
        <w:rPr>
          <w:lang w:val="hi_IN" w:bidi="hi_IN"/>
        </w:rPr>
      </w:r>
      <w:r>
        <w:rPr>
          <w:lang w:val="hi_IN" w:bidi="hi_IN"/>
        </w:rPr>
        <w:t>दासों और उनके मालिकों के बारे में ये खास नियम इस्राएल के लोगों को यह बताने के लिए थे कि जो लोग उनकी सेवा करते हैं उनकी कदर कैसे करनी है। यहोवा नहीं चाहता था कि उसके लोग अपने सेवकों के साथ कठोर व्यवहार करें। यहोवा ने दासों के साथ व्यवहार करने के लिए जो मानक निर्धारित किए हैं, वे मिस्रियों द्वारा मिस्र में इस्राएलियों के साथ किए गए व्यवहार से कहीं अधिक उच्च हैं— यहोवा चाहता था कि उसके लोग एक निश्चित अवधि के बाद अपने दासों को मुक्त कर दें।</w:t>
      </w:r>
    </w:p>
    <w:p>
      <w:pPr/>
      <w:r>
        <w:rPr>
          <w:lang w:val="hi_IN" w:bidi="hi_IN"/>
        </w:rPr>
      </w:r>
      <w:r>
        <w:rPr>
          <w:lang w:val="hi_IN" w:bidi="hi_IN"/>
        </w:rPr>
        <w:t>इसके बाद, यहाँ ऐसे नियम हैं जो यह सुनिश्चित करते हैं कि समझौते की अवधि पूरी होने पर दास और मालिक दोनों के अधिकार बने रहें। अगर कोई दास अपने स्वामी के लिए काम शुरू करते समय शादीशुदा नहीं है, तो छ: साल के अंत में वह बिना शादी करे ही जाए। अगर दास स्वामी के लिए काम करने से पहले शादीशुदा था, तो छ: साल के अंत में वह अपनी पत्नी और बच्चों को लेकर एक साथ वहाँ से जाए। इन दोनों स्थितियों में दास उसी तरह जाता है, जैसे वह इस समझौते में आया था। यदि कोई दास मालिक के लिए काम करते समय शादी कर लेता है, तो नियम अलग होते हैं।</w:t>
      </w:r>
    </w:p>
    <w:p>
      <w:pPr/>
      <w:r>
        <w:rPr>
          <w:lang w:val="hi_IN" w:bidi="hi_IN"/>
        </w:rPr>
      </w:r>
      <w:r>
        <w:rPr>
          <w:lang w:val="hi_IN" w:bidi="hi_IN"/>
        </w:rPr>
        <w:t>मूसा के समय में, सभी शादियाँ तय करके की जाती थीं। शादी के समय पति के परिवार को पत्नी के परिवार को पैसे देने पड़ते थे। अगर स्वामी ने अपने पुरुष दास को पत्नी दी, तो जो दाम आमतौर पर पति का परिवार पत्नी के परिवार को देता था, उसकी ज़िम्मेदारी स्वामी की होती थी। जब पुरुष दास के छ: साल पूरे हो जाते थे तो मालिक उस स्त्री दास और उसके बच्चों को छोड़ना नहीं चाहता था। अपनी पत्नी और बच्चों को आज़ाद कराने के लिए पुरुष दास को स्वामी को धन देना पड़ता था। एक दास के लिए भुगतान करने के लिए पर्याप्त धन कमाना कठिन होता था। या, फिर दास कहीं और रहने का फैसला कर सकता था और अपनी पत्नी और बच्चों के काम का समय पूरा होने तक इंतज़ार करता था। दास शायद अपनी पत्नी और बच्चों के साथ रहना ही पसंद करता था।</w:t>
      </w:r>
    </w:p>
    <w:p>
      <w:pPr/>
      <w:r>
        <w:rPr>
          <w:lang w:val="hi_IN" w:bidi="hi_IN"/>
        </w:rPr>
      </w:r>
      <w:r>
        <w:rPr>
          <w:lang w:val="hi_IN" w:bidi="hi_IN"/>
        </w:rPr>
        <w:t>यहाँ रुकें और समूह में इस प्रश्न पर चर्चा करें: आपकी संस्कृति में शादी कैसी होती है? क्या शादियाँ तय की जाती हैं या अपनी पसंद से होती हैं? शादी के लिए लोग किस तरह के आर्थिक इंतज़ाम करते हैं? इस ऑडियो को यहाँ रोकें।</w:t>
      </w:r>
    </w:p>
    <w:p>
      <w:pPr/>
      <w:r>
        <w:rPr>
          <w:lang w:val="hi_IN" w:bidi="hi_IN"/>
        </w:rPr>
      </w:r>
      <w:r>
        <w:rPr>
          <w:lang w:val="hi_IN" w:bidi="hi_IN"/>
        </w:rPr>
        <w:t>आखिर में, पुरुष दास यह तय कर सकता था कि वह अपनी बाकी पूरी ज़िंदगी स्वामी के लिए काम करेगा। स्वामी दास और उसकी पत्नी और बच्चों को खाना, रहने की जगह और शायद कपड़े भी देना जारी रखेगा। शायद उन्हें मालिक से कुछ पैसे भी मिलते होंगे, इसलिए यह विकल्प दास और उसके परिवार के लिए अच्छा होता होगा। इस स्थिति में यह मानो ऐसा है कि दास कह रहा हो, "मैं अपने स्वामी, और अपनी पत्नी, और बालकों से प्रेम रखता हूँ; इसलिए मैं यहाँ से स्वतंत्र होकर नहीं जाना चाहता हूँ।" “प्रेम” का अनुवाद करने का एक और तरीका है कि मेरे स्वामी, पत्नी और बच्चों के प्रति "समर्पित रहना” है। यदि दास अपने स्वामी के साथ जीवन भर रहने का चुनाव करता है, तो इस बदलाव को दिखाने के लिए स्वामी और दास दोनों को कुछ खास काम करने होते हैं।</w:t>
      </w:r>
    </w:p>
    <w:p>
      <w:pPr/>
      <w:r>
        <w:rPr>
          <w:lang w:val="hi_IN" w:bidi="hi_IN"/>
        </w:rPr>
      </w:r>
      <w:r>
        <w:rPr>
          <w:lang w:val="hi_IN" w:bidi="hi_IN"/>
        </w:rPr>
        <w:t xml:space="preserve">यदि दास अपने स्वामी के साथ जीवन भर रहने का चुनाव करता है, तो स्वामी को दास को “यहोवा के सामने” लाना होता है। कुछ लोगों का कहना है कि इसका मतलब यह हो सकता है कि स्वामी और दास को “न्यायियों के सामने” आना चाहिए, क्योंकि वे लोगों के सामने यहोवा का प्रतिनिधित्व करते थे। इसका अर्थ शायद यह है कि स्वामी को दास को आराधना के उस स्थान पर ले जाना चाहिए, जहाँ यहोवा अपने लोगों से मिलता है। हो सकता है कि स्वामी और दास दोनों आराधना के स्थान पर, आराधना स्थल के अगुओं के सामने, और यहोवा के सामने प्रतिज्ञा दिया करते थे। इन प्रतिज्ञाओं को करने के बाद, स्वामी दास को द्वार या चौखट के पास खड़ा करता है और दास के कान में छेद करता था। शायद स्वामी ने छेद दास के कान के निचले हिस्से में किया होगा। द्वार कमरे के खुले हिस्से को ढकता है, और चौखट द्वार के किनारे का हिस्सा होता है। द्वार और चौखट, दोनों शायद लकड़ी के बने होते थे। द्वार या चौखट शायद आराधना के स्थान में भी था, लेकिन यह स्वामी के घर में भी हो सकता है। </w:t>
      </w:r>
    </w:p>
    <w:p>
      <w:pPr/>
      <w:r>
        <w:rPr>
          <w:lang w:val="hi_IN" w:bidi="hi_IN"/>
        </w:rPr>
      </w:r>
      <w:r>
        <w:rPr>
          <w:lang w:val="hi_IN" w:bidi="hi_IN"/>
        </w:rPr>
        <w:t xml:space="preserve">यहाँ रुकें और समूह के रूप में एक </w:t>
      </w:r>
      <w:r>
        <w:rPr>
          <w:b/>
          <w:lang w:val="hi_IN" w:bidi="hi_IN"/>
        </w:rPr>
        <w:t>द्वार</w:t>
      </w:r>
      <w:r>
        <w:rPr>
          <w:lang w:val="hi_IN" w:bidi="hi_IN"/>
        </w:rPr>
        <w:t xml:space="preserve"> या </w:t>
      </w:r>
      <w:r>
        <w:rPr>
          <w:b/>
          <w:lang w:val="hi_IN" w:bidi="hi_IN"/>
        </w:rPr>
        <w:t>चौखट</w:t>
      </w:r>
      <w:r>
        <w:rPr>
          <w:lang w:val="hi_IN" w:bidi="hi_IN"/>
        </w:rPr>
        <w:t xml:space="preserve"> की तस्वीर को देखें। इस ऑडियो को यहाँ रोकें।</w:t>
      </w:r>
    </w:p>
    <w:p>
      <w:pPr/>
      <w:r>
        <w:rPr>
          <w:lang w:val="hi_IN" w:bidi="hi_IN"/>
        </w:rPr>
      </w:r>
      <w:r>
        <w:rPr>
          <w:lang w:val="hi_IN" w:bidi="hi_IN"/>
        </w:rPr>
        <w:t>स्वामी ने छेद करने के लिए दास के कान के निचले हिस्से में एक सूआ डाला। सूआ छेद करने का एक औज़ार है। स्वामी ने शायद दास के कान को द्वार या चौखट के साथ लगाया होगा और औज़ार को कान के आर-पार धकेल कर लकड़ी के द्वार या चौखट में घुसा दिया होगा। हो सकता है कि मालिक ने उस छेद में किसी तरह की बाली भी डाली हो। इस छेद का उद्देश्य दास के जीवन में एक स्थायी बदलाव को दिखाना था—अब दास जीवन भर स्वामी के लिए काम करेगा। स्वामी को यह भी ज़रूरी था कि वह दास को उसके जीवन भर काम देता रहे। सभी लोग दास के कान में छेद देख सकते थे, और सब जानते थे कि यह दास जीवन भर स्वामी के लिए काम करेगा।</w:t>
      </w:r>
    </w:p>
    <w:p>
      <w:pPr/>
      <w:r>
        <w:rPr>
          <w:lang w:val="hi_IN" w:bidi="hi_IN"/>
        </w:rPr>
      </w:r>
      <w:r>
        <w:rPr>
          <w:lang w:val="hi_IN" w:bidi="hi_IN"/>
        </w:rPr>
        <w:t xml:space="preserve">यहाँ रुकें और समूह में </w:t>
      </w:r>
      <w:r>
        <w:rPr>
          <w:lang w:val="hi_IN" w:bidi="hi_IN"/>
        </w:rPr>
        <w:t>सूआ</w:t>
      </w:r>
      <w:r>
        <w:rPr>
          <w:lang w:val="hi_IN" w:bidi="hi_IN"/>
        </w:rPr>
        <w:t xml:space="preserve"> की एक तस्वीर देखें। इस ऑडियो को यहाँ रोकें।</w:t>
      </w:r>
    </w:p>
    <w:p>
      <w:pPr/>
      <w:r>
        <w:rPr>
          <w:lang w:val="hi_IN" w:bidi="hi_IN"/>
        </w:rPr>
      </w:r>
      <w:r>
        <w:rPr>
          <w:lang w:val="hi_IN" w:bidi="hi_IN"/>
        </w:rPr>
        <w:t>इस भाग का अगला हिस्सा दासी के बारे में है। अगर कोई पिता अपनी पुत्री को दासी के रूप में बेचता है, तो वह छ: साल बाद उस तरह से आज़ाद नहीं हो सकती थी, जैसे पुरुष दास छ: साल तक स्वामी के लिए काम करने के बाद आज़ाद हो जाता था। पिता ने शायद कर्ज़ चुकाने के लिए अपनी पुत्री को बेचा होगा। यह भी हो सकता है कि पिता ने अपनी पुत्री को दुल्हन के तौर पर किसी को बेच दिया हो। अगर पुत्री को एक पत्नी और दासी दोनों के रूप में बेचा गया हो, तो उसके लिए दी गई रकम शायद एक पुरुष दास की कीमत से कहीं ज़्यादा होती होगी। पुत्री और स्वामी का विवाह छ: साल के अंत में समाप्त नहीं होगा, इसलिए पुत्री छ: साल बाद आज़ाद नहीं होगी।</w:t>
      </w:r>
    </w:p>
    <w:p>
      <w:pPr/>
      <w:r>
        <w:rPr>
          <w:lang w:val="hi_IN" w:bidi="hi_IN"/>
        </w:rPr>
      </w:r>
      <w:r>
        <w:rPr>
          <w:lang w:val="hi_IN" w:bidi="hi_IN"/>
        </w:rPr>
        <w:t>मूसा के समय में, ऐसे कई कारण थे जिनके कारण कोई व्यक्ति किसी स्त्री को एक ही समय में दासी और पत्नी दोनों के रूप में खरीद सकता था। हो सकता है उस आदमी की पहले से ही एक पत्नी हो जिससे कोई संतान न हो, और वह दूसरी पत्नी इसलिए चाहता हो ताकि उसकी संतान हो सके। या हो सकता है उस पुरुष के पहले से ही पहली पत्नी से बच्चे हों। उस व्यक्ति की मृत्यु के बाद ये बच्चे उस व्यक्ति की भूमि के मालिक बनते थे। हो सकता है वह पुरुष दूसरी पत्नी चाहता हो, लेकिन वह यह नहीं चाहता कि दूसरी पत्नी से हुए बच्चे उसकी मृत्यु के बाद उसकी ज़मीन के मालिक बनें। इस दूसरी दासी-पत्नी का न तो ज़मीन पर कोई अधिकार होता था और न ही वह अपनी मृत्यु के बाद उस पुरुष की ज़मीन को अपने बच्चों को दे सकती थी। लेकिन, वाचा की पुस्तक के ये नियम दासी-पत्नी के अधिकारों की भी रक्षा करते हैं। यह भाग दिखाता है कि दासी-पत्नियों के पास भी अधिकार थे। उस पुरुष को अपनी दासी-पत्नी की कुछ तरीकों से देखभाल करनी होती थी।</w:t>
      </w:r>
    </w:p>
    <w:p>
      <w:pPr/>
      <w:r>
        <w:rPr>
          <w:lang w:val="hi_IN" w:bidi="hi_IN"/>
        </w:rPr>
      </w:r>
      <w:r>
        <w:rPr>
          <w:lang w:val="hi_IN" w:bidi="hi_IN"/>
        </w:rPr>
        <w:t>एक तरीका जिससे पति को अपनी दासी पत्नी की देखभाल करनी चाहिए, वह यह है कि यदि पति अपनी दासी पत्नी से खुश नहीं है, तो वह उसके पिता को उसे वापस खरीदने की अनुमति दे दे। उस व्यक्ति को अपनी दासी-पत्नी को विदेशी लोगों को नहीं बेचना चाहिए, शायद इसका मतलब ऐसे लोगों से है जो इस्राएली नहीं हैं। यह महिला की सुरक्षा करता है और उसे अपने पिता और अपने परिवार के पास वापस जाने की अनुमति देता है। यदि वह पुरुष दासी-पत्नी के साथ उस विवाह में नहीं बने रहना चाहता है, तो वह दासी-पत्नी से किया हुआ अपना विवाह का वादा तोड़ रहा है। इसी कारण वह दासी-पत्नी के पिता को उसे वापस खरीदने का मौका दें।</w:t>
      </w:r>
    </w:p>
    <w:p>
      <w:pPr/>
      <w:r>
        <w:rPr>
          <w:lang w:val="hi_IN" w:bidi="hi_IN"/>
        </w:rPr>
      </w:r>
      <w:r>
        <w:rPr>
          <w:lang w:val="hi_IN" w:bidi="hi_IN"/>
        </w:rPr>
        <w:t>जब कोई पुरुष दासी-पत्नी को उसके पिता से खरीदता है, तो यह हो सकता था कि वह उसे अपने पुत्र को दासी-पत्नी के रूप में दे दे। अगर वह ऐसा करता है, तो उसे अपने पुत्र की दासी-पत्नी के साथ अपनी पुत्री जैसा व्यवहार करना होगा। मूसा के समय में, लोगों के पास अपने पुत्रों की पत्नियों की देखभाल करने के लिए कुछ खास नियम थे। यह नियम बताता है कि पुरुष को दासी-पत्नी के साथ वैसा ही व्यवहार करना चाहिए जैसे वह उसकी अपनी पुत्री हो।</w:t>
      </w:r>
    </w:p>
    <w:p>
      <w:pPr/>
      <w:r>
        <w:rPr>
          <w:lang w:val="hi_IN" w:bidi="hi_IN"/>
        </w:rPr>
      </w:r>
      <w:r>
        <w:rPr>
          <w:lang w:val="hi_IN" w:bidi="hi_IN"/>
        </w:rPr>
        <w:t>यहाँ रुकें और समूह में इस प्रश्न पर चर्चा करें: आप अपनी संस्कृति में पिता और पुत्री के बीच के संबंध का वर्णन करें। यह संबंध पिता और उसके पुत्र की पत्नी के बीच के संबंध से कैसे अलग है? इस ऑडियो को यहाँ रोकें।</w:t>
      </w:r>
    </w:p>
    <w:p>
      <w:pPr/>
      <w:r>
        <w:rPr>
          <w:lang w:val="hi_IN" w:bidi="hi_IN"/>
        </w:rPr>
      </w:r>
      <w:r>
        <w:rPr>
          <w:lang w:val="hi_IN" w:bidi="hi_IN"/>
        </w:rPr>
        <w:t>अंत में, यदि वह पुरुष जिसने दासी-पत्नी से विवाह किया है दूसरी पत्नी ले लेता है, चाहे वह दासी हो या न हो, तो पहली पत्नी की देखभाल कैसे करनी चाहिए इसके बारे में कुछ विशेष नियम होते हैं। पुरुष को दोनों पत्नियों के साथ समान व्यवहार करना चाहिए। पुरुष को पहली पत्नी को पहले जितना ही भोजन, कपड़े, और विवाह के अधिकार देते रहना चाहिए। “विवाह के अधिकार” का अर्थ है वे बातें जो एक पति को अपनी पत्नी के लिए करनी चाहिए। ज्यादातर लोगों का मानना है कि यह पुरुष द्वारा पहली पत्नी के साथ शारीरिक संबंध बनाए रखने के बारे में है, ताकि उसके बच्चे हो सके। पुरुष को अपनी पहली पत्नी के साथ भी वैसे ही यौन संबंध बनाने चाहिए जैसे वह अपनी दूसरी पत्नी के साथ बनाता है।</w:t>
      </w:r>
    </w:p>
    <w:p>
      <w:pPr/>
      <w:r>
        <w:rPr>
          <w:lang w:val="hi_IN" w:bidi="hi_IN"/>
        </w:rPr>
      </w:r>
      <w:r>
        <w:rPr>
          <w:lang w:val="hi_IN" w:bidi="hi_IN"/>
        </w:rPr>
        <w:t>अगर वह पुरुष दोनों पत्नियों के साथ बराबर व्यवहार नहीं करता है, तो दासी-पत्नी को विवाह और उस पुरुष के लिए अपना काम, दोनों छोड़ने की अनुमति है। वह एक स्वतंत्र महिला के रूप में छोड़कर जाएगी, और किसी को भी उसे वापस खरीदने की ज़रूरत नहीं होगी। यदि उसके पिता ने उसे अपने कर्ज का भुगतान करने के लिए बेच दिया था, तो उसका कर्ज समाप्त हो जाएगा, और वह स्वतंत्र हो जाएगी।</w:t>
      </w:r>
      <w:r>
        <w:rPr>
          <w:lang w:val="hi_IN" w:bidi="hi_IN"/>
        </w:rPr>
      </w:r>
    </w:p>
    <w:p>
      <w:pPr>
        <w:pStyle w:val="Heading3"/>
      </w:pPr>
      <w:r>
        <w:rPr>
          <w:lang w:val="hi_IN" w:bidi="hi_IN"/>
        </w:rPr>
        <w:t>घटनाओं को समझाना</w:t>
      </w:r>
    </w:p>
    <w:p>
      <w:pPr/>
      <w:r>
        <w:rPr>
          <w:lang w:val="hi_IN" w:bidi="hi_IN"/>
        </w:rPr>
      </w:r>
      <w:r>
        <w:rPr>
          <w:lang w:val="hi_IN" w:bidi="hi_IN"/>
        </w:rPr>
        <w:t>निर्गमन 21:1–11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यहोवा मूसा को पुरुष दासों के बारे में खास नियम बताता है। पुरुष दासों को छ: साल का अनुबंध पूरा होने के बाद अपने स्वामी को उसी तरह से छोड़ देना चाहिए जिस तरह से वे अनुबंध में आए थे। अगर वे शादीशुदा होकर आते हैं, तो उन्हें शादीशुदा ही जाना चाहिए। अगर वे अकेले आए हैं, तो उन्हें अकेले ही बाहर जाना चाहिए।</w:t>
      </w:r>
    </w:p>
    <w:p>
      <w:pPr/>
      <w:r>
        <w:rPr>
          <w:lang w:val="hi_IN" w:bidi="hi_IN"/>
        </w:rPr>
      </w:r>
      <w:r>
        <w:rPr>
          <w:b/>
          <w:lang w:val="hi_IN" w:bidi="hi_IN"/>
        </w:rPr>
        <w:t>दूसरे दृश्य में:</w:t>
      </w:r>
      <w:r>
        <w:rPr>
          <w:lang w:val="hi_IN" w:bidi="hi_IN"/>
        </w:rPr>
        <w:t xml:space="preserve"> यहोवा मूसा को एक नियम बताता है कि कैसे एक पुरुष दास अपने जीवन भर अपने स्वामी के लिए काम कर सकता है।</w:t>
      </w:r>
    </w:p>
    <w:p>
      <w:pPr/>
      <w:r>
        <w:rPr>
          <w:lang w:val="hi_IN" w:bidi="hi_IN"/>
        </w:rPr>
      </w:r>
      <w:r>
        <w:rPr>
          <w:b/>
          <w:lang w:val="hi_IN" w:bidi="hi_IN"/>
        </w:rPr>
        <w:t>तीसरे दृश्य में:</w:t>
      </w:r>
      <w:r>
        <w:rPr>
          <w:lang w:val="hi_IN" w:bidi="hi_IN"/>
        </w:rPr>
        <w:t xml:space="preserve"> यहोवा मूसा को स्त्री दासियों के साथ व्यवहार के बारे में कुछ नियम बताता है।</w:t>
      </w:r>
    </w:p>
    <w:p>
      <w:pPr/>
      <w:r>
        <w:rPr>
          <w:lang w:val="hi_IN" w:bidi="hi_IN"/>
        </w:rPr>
      </w:r>
      <w:r>
        <w:rPr>
          <w:lang w:val="hi_IN" w:bidi="hi_IN"/>
        </w:rPr>
        <w:t xml:space="preserve">इस भाग के पात्रों में शामिल हैं: </w:t>
      </w:r>
    </w:p>
    <w:p>
      <w:pPr>
        <w:pStyle w:val="ListBullet"/>
        <w:spacing w:line="240" w:lineRule="auto"/>
        <w:ind w:left="720"/>
      </w:pPr>
      <w:r>
        <w:rPr>
          <w:lang w:val="hi_IN" w:bidi="hi_IN"/>
        </w:rPr>
      </w:r>
      <w:r>
        <w:rPr>
          <w:lang w:val="hi_IN" w:bidi="hi_IN"/>
        </w:rPr>
        <w:t>स्वामी</w:t>
      </w:r>
    </w:p>
    <w:p>
      <w:pPr>
        <w:pStyle w:val="ListBullet"/>
        <w:spacing w:line="240" w:lineRule="auto"/>
        <w:ind w:left="720"/>
      </w:pPr>
      <w:r>
        <w:rPr>
          <w:lang w:val="hi_IN" w:bidi="hi_IN"/>
        </w:rPr>
      </w:r>
      <w:r>
        <w:rPr>
          <w:lang w:val="hi_IN" w:bidi="hi_IN"/>
        </w:rPr>
        <w:t>पुरुष दास</w:t>
      </w:r>
    </w:p>
    <w:p>
      <w:pPr>
        <w:pStyle w:val="ListBullet"/>
        <w:spacing w:line="240" w:lineRule="auto"/>
        <w:ind w:left="720"/>
      </w:pPr>
      <w:r>
        <w:rPr>
          <w:lang w:val="hi_IN" w:bidi="hi_IN"/>
        </w:rPr>
      </w:r>
      <w:r>
        <w:rPr>
          <w:lang w:val="hi_IN" w:bidi="hi_IN"/>
        </w:rPr>
        <w:t>पुरुष दास की पत्नी और बच्चे</w:t>
      </w:r>
    </w:p>
    <w:p>
      <w:pPr>
        <w:pStyle w:val="ListBullet"/>
        <w:spacing w:line="240" w:lineRule="auto"/>
        <w:ind w:left="720"/>
      </w:pPr>
      <w:r>
        <w:rPr>
          <w:lang w:val="hi_IN" w:bidi="hi_IN"/>
        </w:rPr>
      </w:r>
      <w:r>
        <w:rPr>
          <w:lang w:val="hi_IN" w:bidi="hi_IN"/>
        </w:rPr>
        <w:t>पिता</w:t>
      </w:r>
    </w:p>
    <w:p>
      <w:pPr>
        <w:pStyle w:val="ListBullet"/>
        <w:spacing w:line="240" w:lineRule="auto"/>
        <w:ind w:left="720"/>
      </w:pPr>
      <w:r>
        <w:rPr>
          <w:lang w:val="hi_IN" w:bidi="hi_IN"/>
        </w:rPr>
      </w:r>
      <w:r>
        <w:rPr>
          <w:lang w:val="hi_IN" w:bidi="hi_IN"/>
        </w:rPr>
        <w:t>पुत्री, जो दासी-पत्नी बन जाती है</w:t>
      </w:r>
    </w:p>
    <w:p>
      <w:pPr>
        <w:pStyle w:val="ListBullet"/>
        <w:spacing w:line="240" w:lineRule="auto"/>
        <w:ind w:left="720"/>
      </w:pPr>
      <w:r>
        <w:rPr>
          <w:lang w:val="hi_IN" w:bidi="hi_IN"/>
        </w:rPr>
      </w:r>
      <w:r>
        <w:rPr>
          <w:lang w:val="hi_IN" w:bidi="hi_IN"/>
        </w:rPr>
        <w:t>स्वामी का पुत्र</w:t>
      </w:r>
    </w:p>
    <w:p>
      <w:pPr>
        <w:pStyle w:val="ListBullet"/>
        <w:spacing w:line="240" w:lineRule="auto"/>
        <w:ind w:left="720"/>
      </w:pPr>
      <w:r>
        <w:rPr>
          <w:lang w:val="hi_IN" w:bidi="hi_IN"/>
        </w:rPr>
      </w:r>
      <w:r>
        <w:rPr>
          <w:lang w:val="hi_IN" w:bidi="hi_IN"/>
        </w:rPr>
        <w:t>और स्वामी की पहली पत्नी</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इस भाग में, याद रखें कि यहोवा अभी भी सीनै पर्वत पर मूसा को ये नियम दे रहा है। ये नियम वाचा की पुस्तक में दिए गए सबसे पहले नियम हैं। तीनों दृश्यों में दिए गए नियम पुरुष और स्त्री दासों के बारे में हैं। याद रखें कि ये नियम पुरुष और स्त्री दासों की रक्षा के लिए हैं। यह भी याद रखें कि इस्राएल के लोग मिस्र में दास थे, और मिस्र में इस्राएलियों के साथ बुरा व्यवहार किया जाता था। अब, यहोवा इस्राएल के लोगों को अपने दासों या सेवकों की देखभाल करने के बारे में कुछ खास नियम दे रहा है। याद रखें कि यहोवा चाहता है कि इस्राएली अपने दासों के साथ न्याय से व्यवहार करें, और छ: साल की सेवा पूरी होने के बाद उन्हें अधिकार रखने वाले कर्मचारियों की तरह मानें और उन्हें स्वतंत्र जाने दें।</w:t>
      </w:r>
    </w:p>
    <w:p>
      <w:pPr/>
      <w:r>
        <w:rPr>
          <w:lang w:val="hi_IN" w:bidi="hi_IN"/>
        </w:rPr>
      </w:r>
      <w:r>
        <w:rPr>
          <w:lang w:val="hi_IN" w:bidi="hi_IN"/>
        </w:rPr>
        <w:t>पहले दृश्य में, पहला भाग कहता है कि ये नियम इस्राएल के लोगों को देने के लिए है। याद रखें कि पहले नियम पुरुष दासों के बारे में है। यह नियम उस स्थिति के बारे में है जिसमें कोई इस्राएली तब होता है, जब वह एक पुरुष दास खरीदता है। सबसे पहले, एक अविवाहित दास के बारे में एक नियम है। याद रखें कि पुरुष दास ने शायद अपने आप को स्वामी को बेच दिया था और वह स्वामी के लिए काम करता था। छ: साल के काम के अनुबंध के अंत में, नियम कहता है कि पुरुष दास स्वतंत्र हो जाना चाहिए। अगर वह अनुबंध की शुरुआत में शादीशुदा नहीं था, और अनुबंध के अंत में भी वह शादीशुदा नहीं है, तो उसे स्वामी को कोई पैसा देने की ज़रूरत नहीं है। याद रखें कि यह इब्रानी दास कोई दूसरा इस्राएली हो सकता है, या किसी दूसरे गोत्र के लोगों में से हो सकता है, या निचले वर्ग के लोगों में से हो सकता है।</w:t>
      </w:r>
    </w:p>
    <w:p>
      <w:pPr/>
      <w:r>
        <w:rPr>
          <w:lang w:val="hi_IN" w:bidi="hi_IN"/>
        </w:rPr>
      </w:r>
      <w:r>
        <w:rPr>
          <w:lang w:val="hi_IN" w:bidi="hi_IN"/>
        </w:rPr>
        <w:t>इसके बाद, अगर पुरुष दास स्वामी की सेवा शुरू करते समय शादीशुदा है, तो अनुबंध समाप्त होने पर से अपनी पत्नी को भी अपने साथ ले जाना चाहिए। पत्नी और उसके बच्चे भी पुरुष दास के साथ स्वामी के घर में रह सकते थे, और स्वामी उन्हें भोजन और कपड़े देता था। पुरुष दास सेवा में शादीशुदा होकर आया था, और छ: साल की सेवा पूरी होने पर भी वह शादीशुदा ही रहा। याद रखें कि पुरुष दास के बच्चे भी पुरुष दास के साथ ही जाएँगे।</w:t>
      </w:r>
    </w:p>
    <w:p>
      <w:pPr/>
      <w:r>
        <w:rPr>
          <w:lang w:val="hi_IN" w:bidi="hi_IN"/>
        </w:rPr>
      </w:r>
      <w:r>
        <w:rPr>
          <w:lang w:val="hi_IN" w:bidi="hi_IN"/>
        </w:rPr>
        <w:t>अंत में, अगर स्वामी छ: साल की सेवा के दौरान पुरुष दास को शादी करने के लिए एक स्त्री दासी देता है, तो पुरुष दास अपनी नई पत्नी और बच्चों को अपने साथ नहीं ले जा सकता है। पुरुष दास ने अविवाहित अवस्था में अनुबंध शुरू किया था, इसलिए उसे अपनी पत्नी के बिना ही अनुबंध छोड़ना होगा। याद रखें कि स्वामी ने पुरुष दास को इस स्त्री दासी को पत्नी के रूप में दिया था, और पुरुष दास के पास अपनी नई पत्नी के लिए भुगतान करने के लिए कोई धन नहीं था। पुरुष दास अपनी पत्नी का भुगतान करने के लिए काम कर रहा है। अगर वह स्वामी के साथ अपना काम का अनुबंध समाप्त कर देता है, तो भी पुरुष दास को अपनी पत्नी के लिए स्वामी को और अधिक पैसे देने होंगे।</w:t>
      </w:r>
    </w:p>
    <w:p>
      <w:pPr/>
      <w:r>
        <w:rPr>
          <w:lang w:val="hi_IN" w:bidi="hi_IN"/>
        </w:rPr>
      </w:r>
      <w:r>
        <w:rPr>
          <w:lang w:val="hi_IN" w:bidi="hi_IN"/>
        </w:rPr>
        <w:t>दूसरे दृश्य में, याद रखें कि यह एक अलग संभव स्थिति से शुरू होता है। इस स्थिति में, पुरुष दास अपनी पत्नी और बच्चों को छोड़ना नहीं चाहता है। पुरुष दास स्वामी से कहता है कि वह अपनी नई पत्नी और बच्चों के साथ रहना चाहता है। पुरुष दास अपने जीवन भर स्वामी के लिए काम करने का वादा करने का फैसला करता है। याद रखें कि यह पुरुष दास के लिए एक अच्छी स्थिति है क्योंकि स्वामी दास और उसकी पत्नी और उसके बच्चों के लिए खाना, रहने की जगह, और शायद कपड़े देना जारी रखेगा।</w:t>
      </w:r>
    </w:p>
    <w:p>
      <w:pPr/>
      <w:r>
        <w:rPr>
          <w:lang w:val="hi_IN" w:bidi="hi_IN"/>
        </w:rPr>
      </w:r>
      <w:r>
        <w:rPr>
          <w:lang w:val="hi_IN" w:bidi="hi_IN"/>
        </w:rPr>
        <w:t>याद रखें कि नियम स्वामी और पुरुष दास दोनों की रक्षा करते हैं। स्वामी और दास को आराधना के उस स्थान पर जाना होगा, जहाँ लोग यहोवा से मिलते हैं, और वहाँ अगुवों के सामने और यहोवा के सामने वादा करना होगा। यह भी याद रखें कि मालिक दास को द्वार या चौखट के पास खड़ा करता है और दास के कान के निचले हिस्से में छेद करता है। उसके कान में यह छेद हर दिन इस वादे की याद दिलाता है कि स्वामी पुरुष दास को खाना, घर, कपड़े और काम देता रहेगा। याद रखें कि समुदाय में हर कोई देख सकता था कि दास ने अपने जीवन भर स्वामी के लिए काम करने का वादा किया था।</w:t>
      </w:r>
    </w:p>
    <w:p>
      <w:pPr/>
      <w:r>
        <w:rPr>
          <w:lang w:val="hi_IN" w:bidi="hi_IN"/>
        </w:rPr>
      </w:r>
      <w:r>
        <w:rPr>
          <w:lang w:val="hi_IN" w:bidi="hi_IN"/>
        </w:rPr>
        <w:t xml:space="preserve">यहाँ रुकें और यदि आवश्यकता हो तो समूह में </w:t>
      </w:r>
      <w:r>
        <w:rPr>
          <w:b/>
          <w:lang w:val="hi_IN" w:bidi="hi_IN"/>
        </w:rPr>
        <w:t>द्वार</w:t>
      </w:r>
      <w:r>
        <w:rPr>
          <w:lang w:val="hi_IN" w:bidi="hi_IN"/>
        </w:rPr>
        <w:t xml:space="preserve">, </w:t>
      </w:r>
      <w:r>
        <w:rPr>
          <w:b/>
          <w:lang w:val="hi_IN" w:bidi="hi_IN"/>
        </w:rPr>
        <w:t>चौखट</w:t>
      </w:r>
      <w:r>
        <w:rPr>
          <w:lang w:val="hi_IN" w:bidi="hi_IN"/>
        </w:rPr>
        <w:t xml:space="preserve">, और </w:t>
      </w:r>
      <w:r>
        <w:rPr>
          <w:lang w:val="hi_IN" w:bidi="hi_IN"/>
        </w:rPr>
        <w:t>सुए</w:t>
      </w:r>
      <w:r>
        <w:rPr>
          <w:lang w:val="hi_IN" w:bidi="hi_IN"/>
        </w:rPr>
        <w:t>की तस्वीरें देखें। इस ऑडियो को यहाँ रोकें।</w:t>
      </w:r>
    </w:p>
    <w:p>
      <w:pPr/>
      <w:r>
        <w:rPr>
          <w:lang w:val="hi_IN" w:bidi="hi_IN"/>
        </w:rPr>
      </w:r>
      <w:r>
        <w:rPr>
          <w:lang w:val="hi_IN" w:bidi="hi_IN"/>
        </w:rPr>
        <w:t>तीसरे दृश्य में, याद रखें कि जो पिता अपनी पुत्री को दासी के रूप में बेचता है उसे शायद कोई कर्ज़ चुकाने की जरूरत है। याद रखें कि मूसा के समय में यह सामान्य बात थी। साथ ही, यह भी हो सकता है कि पिता ने अपनी पुत्री को दासी के साथ-साथ पत्नी के रूप में भी बेचा हो। याद रखें कि पुरुष दास के लिए जो नियम है, वह इस प्रकार की महिला दासों के लिए समान नहीं है। ये स्त्री दासियाँ अपने स्वामी के लिए छ: साल काम करने के बाद छोड़कर नहीं जा सकती थी।</w:t>
      </w:r>
    </w:p>
    <w:p>
      <w:pPr/>
      <w:r>
        <w:rPr>
          <w:lang w:val="hi_IN" w:bidi="hi_IN"/>
        </w:rPr>
      </w:r>
      <w:r>
        <w:rPr>
          <w:lang w:val="hi_IN" w:bidi="hi_IN"/>
        </w:rPr>
        <w:t xml:space="preserve">याद रखें कि स्त्री दासियों के बारे में नियम उनकी रक्षा करते हैं। अगर दास-पत्नी को खरीदने वाला व्यक्ति उससे खुश नहीं है, तो वह उसे अपनी इच्छा से किसी को भी बेचने का फैसला नहीं कर सकता। उस व्यक्ति को उसे उसके पिता को ही बेचना होगा। दासी-पत्नी अपने परिवार के पास लौट जाएगी। यह याद रखें कि ऐसा इसलिए है, क्योंकि जिसने उसे खरीदा था, उसने उससे विवाहित रहना नहीं चाहा और इस तरह अपना अनुबंध तोड़ दिया। </w:t>
      </w:r>
    </w:p>
    <w:p>
      <w:pPr/>
      <w:r>
        <w:rPr>
          <w:lang w:val="hi_IN" w:bidi="hi_IN"/>
        </w:rPr>
      </w:r>
      <w:r>
        <w:rPr>
          <w:lang w:val="hi_IN" w:bidi="hi_IN"/>
        </w:rPr>
        <w:t xml:space="preserve">यह भी याद रखें कि अगर वह व्यक्ति अपनी दासी-कन्या को अपने ही पुत्र को दे देता है ताकि वे शादी कर सकें, तो यहाँ उसकी रक्षा के लिए नियम भी हैं। उस पुरुष को अपने पुत्र की इस दासी-पत्नी की देखभाल उसी तरह करनी चाहिए जैसे वह अपनी पुत्री की देखभाल करता है। </w:t>
      </w:r>
    </w:p>
    <w:p>
      <w:pPr/>
      <w:r>
        <w:rPr>
          <w:lang w:val="hi_IN" w:bidi="hi_IN"/>
        </w:rPr>
      </w:r>
      <w:r>
        <w:rPr>
          <w:lang w:val="hi_IN" w:bidi="hi_IN"/>
        </w:rPr>
        <w:t>यह भी याद रखना ज़रूरी है कि यदि वह पुरुष दूसरी पत्नी से विवाह करता है, चाहे वह दासी हो या नहीं, तो उसे उसके साथ पहली पत्नी के समान ही व्यवहार करना चाहिए। उसे दोनों पत्नियों के साथ समान व्यवहार करना होगा। उस पुरुष को पहली पत्नी को भी उतना ही भोजन, कपड़े, और विवाह के अधिकार देने चाहिए जितना वह दूसरी पत्नी को देता है। यदि पुरुष दासी-पत्नी के साथ दूसरी पत्नी जैसा व्यवहार नहीं करता है, तो दासी-पत्नी उस पुरुष को छोड़कर जाने के लिए स्वतंत्र है। दासी-पत्नी के पिता को उसे वापस पाने के लिए कोई पैसा देने की ज़रूरत नहीं है। दासी-पत्नी बिना कोई पैसा दिए जाने के लिए स्वतंत्र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21:1–11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 xml:space="preserve">इस भाग के पात्रों में शामिल हैं: </w:t>
      </w:r>
    </w:p>
    <w:p>
      <w:pPr>
        <w:pStyle w:val="ListBullet"/>
        <w:spacing w:line="240" w:lineRule="auto"/>
        <w:ind w:left="720"/>
      </w:pPr>
      <w:r>
        <w:rPr>
          <w:lang w:val="hi_IN" w:bidi="hi_IN"/>
        </w:rPr>
      </w:r>
      <w:r>
        <w:rPr>
          <w:lang w:val="hi_IN" w:bidi="hi_IN"/>
        </w:rPr>
        <w:t>स्वामी</w:t>
      </w:r>
    </w:p>
    <w:p>
      <w:pPr>
        <w:pStyle w:val="ListBullet"/>
        <w:spacing w:line="240" w:lineRule="auto"/>
        <w:ind w:left="720"/>
      </w:pPr>
      <w:r>
        <w:rPr>
          <w:lang w:val="hi_IN" w:bidi="hi_IN"/>
        </w:rPr>
      </w:r>
      <w:r>
        <w:rPr>
          <w:lang w:val="hi_IN" w:bidi="hi_IN"/>
        </w:rPr>
        <w:t>पुरुष दास</w:t>
      </w:r>
    </w:p>
    <w:p>
      <w:pPr>
        <w:pStyle w:val="ListBullet"/>
        <w:spacing w:line="240" w:lineRule="auto"/>
        <w:ind w:left="720"/>
      </w:pPr>
      <w:r>
        <w:rPr>
          <w:lang w:val="hi_IN" w:bidi="hi_IN"/>
        </w:rPr>
      </w:r>
      <w:r>
        <w:rPr>
          <w:lang w:val="hi_IN" w:bidi="hi_IN"/>
        </w:rPr>
        <w:t>पुरुष दास की पत्नी और बच्चे</w:t>
      </w:r>
    </w:p>
    <w:p>
      <w:pPr>
        <w:pStyle w:val="ListBullet"/>
        <w:spacing w:line="240" w:lineRule="auto"/>
        <w:ind w:left="720"/>
      </w:pPr>
      <w:r>
        <w:rPr>
          <w:lang w:val="hi_IN" w:bidi="hi_IN"/>
        </w:rPr>
      </w:r>
      <w:r>
        <w:rPr>
          <w:lang w:val="hi_IN" w:bidi="hi_IN"/>
        </w:rPr>
        <w:t>पिता</w:t>
      </w:r>
    </w:p>
    <w:p>
      <w:pPr>
        <w:pStyle w:val="ListBullet"/>
        <w:spacing w:line="240" w:lineRule="auto"/>
        <w:ind w:left="720"/>
      </w:pPr>
      <w:r>
        <w:rPr>
          <w:lang w:val="hi_IN" w:bidi="hi_IN"/>
        </w:rPr>
      </w:r>
      <w:r>
        <w:rPr>
          <w:lang w:val="hi_IN" w:bidi="hi_IN"/>
        </w:rPr>
        <w:t>पुत्री, जो दासी-पत्नी बन जाती है</w:t>
      </w:r>
    </w:p>
    <w:p>
      <w:pPr>
        <w:pStyle w:val="ListBullet"/>
        <w:spacing w:line="240" w:lineRule="auto"/>
        <w:ind w:left="720"/>
      </w:pPr>
      <w:r>
        <w:rPr>
          <w:lang w:val="hi_IN" w:bidi="hi_IN"/>
        </w:rPr>
      </w:r>
      <w:r>
        <w:rPr>
          <w:lang w:val="hi_IN" w:bidi="hi_IN"/>
        </w:rPr>
        <w:t>स्वामी का पुत्र</w:t>
      </w:r>
    </w:p>
    <w:p>
      <w:pPr>
        <w:pStyle w:val="ListBullet"/>
        <w:spacing w:line="240" w:lineRule="auto"/>
        <w:ind w:left="720"/>
      </w:pPr>
      <w:r>
        <w:rPr>
          <w:lang w:val="hi_IN" w:bidi="hi_IN"/>
        </w:rPr>
      </w:r>
      <w:r>
        <w:rPr>
          <w:lang w:val="hi_IN" w:bidi="hi_IN"/>
        </w:rPr>
        <w:t>और स्वामी की पहली पत्नी</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कहानी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यहोवा मूसा से बात कर रहा है, और वह मूसा से कहता है कि ये अगले नियम इस्राएल के लोगों को देने के लिए हैं। नियमों का पहला समूह पुरुष दासों के बारे में है। अगर कोई इस्राएली किसी इब्री पुरुष दास को खरीदता है, तो दास के स्वामी को छ: साल काम करने के बाद उसे स्वतंत्र करना होगा। स्वामी के लिए छ: साल तक काम करने के बाद दास को कुछ भी भुगतान करने की जरूरत नहीं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स्वामी की भूमिका निभाने वाले व्यक्ति से पूछें, "आप क्या सोच रहे हैं या क्या महसूस कर रहे हैं?" वह व्यक्ति इस तरह उत्तर दे सकता है, "सोच रहा हूँ कि मुझे अपने दास को स्वतंत्र क्यों करना चाहिए," “सोच रहा हूँ कि हम भी कभी मिस्र में दास थे,” या “खुशी है कि मेरे दास ने मेरे लिए छ: साल तक काम किया।”</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दास के लिए तीन अलग-अलग स्थितियाँ हैं:</w:t>
      </w:r>
    </w:p>
    <w:p>
      <w:pPr>
        <w:pStyle w:val="ListBullet"/>
        <w:spacing w:line="240" w:lineRule="auto"/>
        <w:ind w:left="720"/>
      </w:pPr>
      <w:r>
        <w:rPr>
          <w:lang w:val="hi_IN" w:bidi="hi_IN"/>
        </w:rPr>
      </w:r>
      <w:r>
        <w:rPr>
          <w:lang w:val="hi_IN" w:bidi="hi_IN"/>
        </w:rPr>
        <w:t>जब वह अपने स्वामी के लिए काम करना शुरू करता है तब वह शादीशुदा नहीं है।</w:t>
      </w:r>
    </w:p>
    <w:p>
      <w:pPr>
        <w:pStyle w:val="ListBullet"/>
        <w:spacing w:line="240" w:lineRule="auto"/>
        <w:ind w:left="720"/>
      </w:pPr>
      <w:r>
        <w:rPr>
          <w:lang w:val="hi_IN" w:bidi="hi_IN"/>
        </w:rPr>
      </w:r>
      <w:r>
        <w:rPr>
          <w:lang w:val="hi_IN" w:bidi="hi_IN"/>
        </w:rPr>
        <w:t>जब वह अपने स्वामी के लिए काम करना शुरू करता है तब वह शादीशुदा होता है।</w:t>
      </w:r>
    </w:p>
    <w:p>
      <w:pPr>
        <w:pStyle w:val="ListBullet"/>
        <w:spacing w:line="240" w:lineRule="auto"/>
        <w:ind w:left="720"/>
      </w:pPr>
      <w:r>
        <w:rPr>
          <w:lang w:val="hi_IN" w:bidi="hi_IN"/>
        </w:rPr>
      </w:r>
      <w:r>
        <w:rPr>
          <w:lang w:val="hi_IN" w:bidi="hi_IN"/>
        </w:rPr>
        <w:t>दास अपने स्वामी के लिए छ: साल काम करने के दौरान शादी करता है।</w:t>
      </w:r>
    </w:p>
    <w:p>
      <w:pPr/>
      <w:r>
        <w:rPr>
          <w:lang w:val="hi_IN" w:bidi="hi_IN"/>
        </w:rPr>
      </w:r>
      <w:r>
        <w:rPr>
          <w:lang w:val="hi_IN" w:bidi="hi_IN"/>
        </w:rPr>
        <w:t>अगर कोई पुरुष दास अपने स्वामी के लिए काम शुरू करते समय शादीशुदा नहीं है, तो छ: साल के अंत में वह बिना शादी करे ही जाए। यदि पुरुष दास स्वामी के लिए काम शुरू करते समय शादीशुदा है, तो छ: सालका समय समाप्त होने पर दास अपनी पत्नी और बच्चों के साथ चला जाए। यदि दास अपने स्वामी के लिए काम करते समय स्वामी की किसी अन्य दासी से शादी कर लेता है, तो छ: साल की अवधि समाप्त होने पर पत्नी और बच्चे दास के साथ स्वतंत्र नहीं 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पुरुष दास की भूमिका निभाने वाले व्यक्ति से पूछें, "आप क्या सोच रहे हैं या क्या महसूस कर रहे हैं?" वह व्यक्ति इस तरह से उत्तर दे सकता है, “दु:खी हूँ कि मेरी पत्नी और बच्चे मेरे साथ स्वतंत्र होकर नहीं आ सकते, क्योंकि मैंने उससे अपने स्वामी के लिए काम करते समय शादी की थी,” “चाहता हूँ कि मेरे पास इतना पैसा हो कि मैं अपनी पत्नी और बच्चों की आज़ादी खरीद सकूँ,” या “काश कोई ऐसा तरीका होता जिससे मैं अपनी पत्नी और बच्चों के साथ रह सकूँ और उनसे अलग न होना पड़े।”</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 xml:space="preserve">दास यह तय कर सकता है कि वह जीवन भर अपने स्वामी के साथ रहना चाहता है। वह कहता है, "मैं अपने स्वामी और अपनी पत्नी और अपने बच्चों से प्रेम करता हूँ। मैं अब उन्हें छोड़ना नहीं चाहता हूँ।" यह दिखाने के लिए कि दास जीवन भर स्वामी के साथ रहना चाहता है, दास और स्वामी को कुछ निश्चित नियमों के अनुसार कार्य करना होता है। स्वामी को दास को द्वार या चौखट के पास ले जाना होगा, शायद उस स्थान पर जहाँ लोग यहोवा से मिलते हैं। शायद स्वामी और दास यहोवा के सामने ये वादे करते हैं कि दास जीवन भर अपने स्वामी के लिए काम करेगा, और स्वामी दास और उसके परिवार की देखभाल करेगा। फिर स्वामी एक औज़ार से द्वार या चौखट के सहारे दास के कान में छेद करता है, शायद यह भी आराधना के स्थान पर ही होता है। यह छेद स्वामी के प्रति दास की स्थायी सेवा को दिखाता है।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पुरुष दास की भूमिका निभाने वाले व्यक्ति से पूछें, "आप क्या सोच रहे हैं या क्या महसूस कर रहे हैं?" वह व्यक्ति इस तरह से उत्तर दे सकता है, "अपने स्वामी, अपनी पत्नी और अपने बच्चों के साथ जीवन भर रहने का यह निर्णय लेकर मुझे खुशी है,” या “मुझे खुशी है कि मेरा स्वामी मेरे पूरे परिवार के लिए भोजन, रहने की जगह, कपड़े, और भुगतान प्रदान करता रहेगा,” या “मैं अपने स्वामी और मेरे परिवार के प्रति समर्पित हूँ।”</w:t>
      </w:r>
    </w:p>
    <w:p>
      <w:pPr>
        <w:pStyle w:val="ListBullet"/>
        <w:spacing w:line="240" w:lineRule="auto"/>
        <w:ind w:left="720"/>
      </w:pPr>
      <w:r>
        <w:rPr>
          <w:lang w:val="hi_IN" w:bidi="hi_IN"/>
        </w:rPr>
      </w:r>
      <w:r>
        <w:rPr>
          <w:lang w:val="hi_IN" w:bidi="hi_IN"/>
        </w:rPr>
        <w:t>साथ ही, स्वामी की भूमिका निभाने वाले व्यक्ति से पूछें, "आप क्या सोच रहे हैं या क्या महसूस कर रहे हैं?" वह व्यक्ति इस तरह से उत्तर दे सकता है, “आज अपने दास को जीवन भर अपने पास रखने का यह आधिकारिक निर्णय लेते हुए मुझे खुशी हो रही है,” या “खुश हूँ कि मेरा दास और उसका परिवार मेरे लिए काम करते रहेंगे,” या “अपने दास और उसके परिवार की देखभाल के लिए प्रतिबद्ध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इसके बाद, स्त्री दासियों के बारे में और भी नियम हैं। यदि कोई पिता अपनी पुत्री को दासी के रूप में बेचता है, तो छ: साल तक अपने स्वामी के लिए काम करने के बाद वह स्वतंत्र नहीं होगी। ऐसा शायद इसलिए है क्योंकि वह स्वामी या उसके पुत्र की दुल्हन भी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पिता की भूमिका निभाने वाले व्यक्ति से पूछें, "आप क्या सोच रहे हैं या क्या महसूस कर रहे हैं?" वह व्यक्ति इस तरह उत्तर दे सकता है,“ "मुझे उम्मीद है कि मेरी बेटी की शादी इस पुरुष से होने के बाद उसका जीवन बेहतर होगा और वह उसकी देखभाल कर सकेगा,” या "अपनी बेटी को इस पुरुष को बेचकर अपना कर्ज चुकाने में मुझे खुशी होगी," या "काश मेरे पास अपना कर्ज चुकाने का कोई और तरीका होता"।</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यदि स्वामी उस पुत्री से अपनी दासी और पत्नी के रूप में खुश नहीं है, तो उसे पिता को उसे वापस खरीदने की अनुमति देनी होगी। स्वामी पुत्री को किसी विदेशी को नहीं बेच सकता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पुत्री की भूमिका निभाने वाले व्यक्ति से पूछें, "आप क्या सोच रहे हैं या क्या महसूस कर रहे हैं?" वह व्यक्ति शायद इस तरह उत्तर दे, “खुश हूँ कि अब मैं अपने पिता के घर वापस जा सकती हूँ,” या “मुझे दु:ख है कि स्वामी के साथ विवाह और काम सफल नहीं हुआ,” या “खुश हूँ कि स्वामी ने मुझे किसी परदेशी को नहीं बेचा और मुझे अपने लोगों से दूर नहीं किया।”</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स्वामी दासी-कन्या को अपने पुत्र को पत्नी होने के लिए दे सकता है। यदि स्वामी का पुत्र दासी से विवाह करता है, तो स्वामी को उस लड़की से अपनी पुत्री की तरह व्यवहार करना होगा। अंत में, यदि स्वामी स्वयं दासी-कन्या से विवाह करता है, या उसकी दूसरी पत्नी होती है, चाहे वह दासी हो या नहीं, तो उसे दोनों पत्नियों के साथ समान व्यवहार करना होगा। उस पुरुष को पहली पत्नी को भी उतना ही भोजन, कपड़े, और विवाह के अधिकार देने होंगे जितना वह दूसरी पत्नी को देता है। यदि स्वामी अपनी दूसरी पत्नी के साथ अपनी अन्य पत्नी के समान व्यवहार नहीं करता है, तो दासी-पत्नी विवाह और काम छोड़ सकती है। वह बिना कोई पैसा दिए एक स्वतंत्र स्त्री के रूप में चली जाएगी।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दासी-पत्नी की भूमिका निभाने वाले व्यक्ति से पूछें, "आप कैसा महसूस कर रहे हैं?" वह व्यक्ति इस तरह उत्तर दे सकता है, “खुश हूँ कि मेरा नया स्वामी मुझे भोजन, कपड़े, और विवाह के अधिकार प्रदान करता है,” या “खुश हूँ कि दासों के लिए दिए गए इन नियमों से मैं सुरक्षित हूँ,” या “अपने स्वामी के लिए बच्चे पैदा करने की आशा रखती हूँ।”</w:t>
      </w:r>
    </w:p>
    <w:p>
      <w:pPr>
        <w:pStyle w:val="ListBullet"/>
        <w:spacing w:line="240" w:lineRule="auto"/>
        <w:ind w:left="720"/>
      </w:pPr>
      <w:r>
        <w:rPr>
          <w:lang w:val="hi_IN" w:bidi="hi_IN"/>
        </w:rPr>
      </w:r>
      <w:r>
        <w:rPr>
          <w:lang w:val="hi_IN" w:bidi="hi_IN"/>
        </w:rPr>
        <w:t>साथ ही, दूसरी पत्नी की भूमिका निभाने वाले व्यक्ति से भी पूछें, "आप कैसा महसूस कर रहे हैं?" वह व्यक्ति इस तरह उत्तर दे सकता है, “दासी-पत्नी से जलन हो रही है,” या “समझ नहीं आ रहा कि दासी-पत्नी के साथ मेरे बराबर व्यवहार क्यों किया जाना चाहिए, जबकि वह दासी है,” या “खुश हूँ कि अब परिवार में दासी-पत्नी है, क्योंकि वह स्वामी को बच्चे दे सकती है।”</w:t>
      </w:r>
      <w:r>
        <w:rPr>
          <w:lang w:val="hi_IN" w:bidi="hi_IN"/>
        </w:rPr>
      </w:r>
    </w:p>
    <w:p>
      <w:pPr>
        <w:pStyle w:val="Heading3"/>
      </w:pPr>
      <w:r>
        <w:rPr>
          <w:lang w:val="hi_IN" w:bidi="hi_IN"/>
        </w:rPr>
        <w:t>आवश्यक जानकारी</w:t>
      </w:r>
    </w:p>
    <w:p>
      <w:pPr/>
      <w:r>
        <w:rPr>
          <w:lang w:val="hi_IN" w:bidi="hi_IN"/>
        </w:rPr>
      </w:r>
      <w:r>
        <w:rPr>
          <w:lang w:val="hi_IN" w:bidi="hi_IN"/>
        </w:rPr>
        <w:t>निर्गमन 21:1–11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मूसा को पुरुष और स्त्री दासों के बारे में</w:t>
      </w:r>
      <w:r>
        <w:rPr>
          <w:b/>
          <w:lang w:val="hi_IN" w:bidi="hi_IN"/>
        </w:rPr>
        <w:t>व्यवस्था</w:t>
      </w:r>
      <w:r>
        <w:rPr>
          <w:lang w:val="hi_IN" w:bidi="hi_IN"/>
        </w:rPr>
        <w:t xml:space="preserve"> बताता है। यह व्यवस्था </w:t>
      </w:r>
      <w:r>
        <w:rPr>
          <w:lang w:val="hi_IN" w:bidi="hi_IN"/>
        </w:rPr>
        <w:t>इस्राएल</w:t>
      </w:r>
      <w:r>
        <w:rPr>
          <w:lang w:val="hi_IN" w:bidi="hi_IN"/>
        </w:rPr>
        <w:t xml:space="preserve"> के लोगों के लिए नियम और निर्देश हैं, जो बताते हैं कि उन्हें कैसे जीवन जीना है। मूल भाषा में, यहाँ व्यवस्था शब्द का अर्थ है "अधिकारपूर्वक दिया गया नियम।" निर्गमन के अन्य हिस्सों में, व्यवस्था के लिए एक अलग शब्द का इस्तेमाल किया गया है।</w:t>
      </w:r>
    </w:p>
    <w:p>
      <w:pPr/>
      <w:r>
        <w:rPr>
          <w:lang w:val="hi_IN" w:bidi="hi_IN"/>
        </w:rPr>
      </w:r>
      <w:r>
        <w:rPr>
          <w:lang w:val="hi_IN" w:bidi="hi_IN"/>
        </w:rPr>
        <w:t xml:space="preserve">यहाँ रुकें और एक समूह के रूप में चर्चा करें कि आप </w:t>
      </w:r>
      <w:r>
        <w:rPr>
          <w:b/>
          <w:lang w:val="hi_IN" w:bidi="hi_IN"/>
        </w:rPr>
        <w:t>व्यवस्था</w:t>
      </w:r>
      <w:r>
        <w:rPr>
          <w:lang w:val="hi_IN" w:bidi="hi_IN"/>
        </w:rPr>
        <w:t xml:space="preserve"> के लिए किस शब्द या वाक्यांश का उपयोग करेंगे। क्या आप निर्गमन में अन्य स्थानों पर उपयोग किए गए शब्द का ही उपयोग करेंगे, या उससे मिलते-जुलते किसी शब्द का उपयोग करेंगे? अधिक जानकारी के लिए </w:t>
      </w:r>
      <w:r>
        <w:rPr>
          <w:lang w:val="hi_IN" w:bidi="hi_IN"/>
        </w:rPr>
        <w:t>व्यवस्था</w:t>
      </w:r>
      <w:r>
        <w:rPr>
          <w:lang w:val="hi_IN" w:bidi="hi_IN"/>
        </w:rPr>
        <w:t xml:space="preserve"> को मुख्य शब्दावली में देखें। इस ऑडियो को यहाँ रोकें।</w:t>
      </w:r>
    </w:p>
    <w:p>
      <w:pPr/>
      <w:r>
        <w:rPr>
          <w:lang w:val="hi_IN" w:bidi="hi_IN"/>
        </w:rPr>
      </w:r>
      <w:r>
        <w:rPr>
          <w:lang w:val="hi_IN" w:bidi="hi_IN"/>
        </w:rPr>
        <w:t xml:space="preserve">पहला नियम पुरुष दासों के बारे में है। यदि कोई </w:t>
      </w:r>
      <w:r>
        <w:rPr>
          <w:b/>
          <w:lang w:val="hi_IN" w:bidi="hi_IN"/>
        </w:rPr>
        <w:t>इब्री</w:t>
      </w:r>
      <w:r>
        <w:rPr>
          <w:lang w:val="hi_IN" w:bidi="hi_IN"/>
        </w:rPr>
        <w:t xml:space="preserve"> पुरुष दास खरीदता है, तो छ: साल के अंत में उस दास को स्वतंत्र होना होगा। इब्री का अर्थ है वह व्यक्ति जो अब्राहम का वंशज है। कभी-कभी इसका मतलब एक गरीब परदेशी भी होता है। इब्री के लिए उसी शब्द का इस्तेमाल करें जो आपने पिछले भागों में इस्तेमाल किया है। </w:t>
      </w:r>
      <w:r>
        <w:rPr>
          <w:b/>
          <w:lang w:val="hi_IN" w:bidi="hi_IN"/>
        </w:rPr>
        <w:t>इब्री</w:t>
      </w:r>
      <w:r>
        <w:rPr>
          <w:lang w:val="hi_IN" w:bidi="hi_IN"/>
        </w:rPr>
        <w:t xml:space="preserve"> के बारे में अधिक जानकारी के लिए, मुख्य शब्दावली को देखें।</w:t>
      </w:r>
    </w:p>
    <w:p>
      <w:pPr/>
      <w:r>
        <w:rPr>
          <w:lang w:val="hi_IN" w:bidi="hi_IN"/>
        </w:rPr>
      </w:r>
      <w:r>
        <w:rPr>
          <w:lang w:val="hi_IN" w:bidi="hi_IN"/>
        </w:rPr>
        <w:t xml:space="preserve">मूसा के समय में </w:t>
      </w:r>
      <w:r>
        <w:rPr>
          <w:b/>
          <w:lang w:val="hi_IN" w:bidi="hi_IN"/>
        </w:rPr>
        <w:t>दास</w:t>
      </w:r>
      <w:r>
        <w:rPr>
          <w:lang w:val="hi_IN" w:bidi="hi_IN"/>
        </w:rPr>
        <w:t xml:space="preserve"> और </w:t>
      </w:r>
      <w:r>
        <w:rPr>
          <w:lang w:val="hi_IN" w:bidi="hi_IN"/>
        </w:rPr>
        <w:t>सेवक</w:t>
      </w:r>
      <w:r>
        <w:rPr>
          <w:lang w:val="hi_IN" w:bidi="hi_IN"/>
        </w:rPr>
        <w:t xml:space="preserve"> होना आम बात थी। </w:t>
      </w:r>
      <w:r>
        <w:rPr>
          <w:b/>
          <w:lang w:val="hi_IN" w:bidi="hi_IN"/>
        </w:rPr>
        <w:t>स्वामी</w:t>
      </w:r>
      <w:r>
        <w:rPr>
          <w:lang w:val="hi_IN" w:bidi="hi_IN"/>
        </w:rPr>
        <w:t xml:space="preserve"> ने पैसे देकर एक दास को खरीदा, और फिर दास मालिक के घर में रहने लगा और उसके लिए काम करने लगा। स्वामी शब्द किसी ऊँचे दर्जे वाले व्यक्ति के लिए भी इस्तेमाल किया जा सकता है। दास के लिए उसी शब्द का इस्तेमाल करें जो आपने पिछले भागों में इस्तेमाल किया है। </w:t>
      </w:r>
      <w:r>
        <w:rPr>
          <w:lang w:val="hi_IN" w:bidi="hi_IN"/>
        </w:rPr>
        <w:t>दास</w:t>
      </w:r>
      <w:r>
        <w:rPr>
          <w:lang w:val="hi_IN" w:bidi="hi_IN"/>
        </w:rPr>
        <w:t xml:space="preserve"> के बारे में अधिक जानकारी के लिए मुख्य शब्दावली को देखें।</w:t>
      </w:r>
    </w:p>
    <w:p>
      <w:pPr/>
      <w:r>
        <w:rPr>
          <w:lang w:val="hi_IN" w:bidi="hi_IN"/>
        </w:rPr>
      </w:r>
      <w:r>
        <w:rPr>
          <w:lang w:val="hi_IN" w:bidi="hi_IN"/>
        </w:rPr>
        <w:t xml:space="preserve">यहाँ रुकें और समूह के रूप में चर्चा करें कि आप </w:t>
      </w:r>
      <w:r>
        <w:rPr>
          <w:b/>
          <w:lang w:val="hi_IN" w:bidi="hi_IN"/>
        </w:rPr>
        <w:t>स्वामी</w:t>
      </w:r>
      <w:r>
        <w:rPr>
          <w:lang w:val="hi_IN" w:bidi="hi_IN"/>
        </w:rPr>
        <w:t xml:space="preserve"> के लिए किस शब्द या वाक्यांश का इस्तेमाल करेंगे। अधिक जानकारी के लिए मुख्य शब्दावली में </w:t>
      </w:r>
      <w:r>
        <w:rPr>
          <w:b/>
          <w:lang w:val="hi_IN" w:bidi="hi_IN"/>
        </w:rPr>
        <w:t>स्वामी</w:t>
      </w:r>
      <w:r>
        <w:rPr>
          <w:lang w:val="hi_IN" w:bidi="hi_IN"/>
        </w:rPr>
        <w:t xml:space="preserve"> शब्द देखें। इस ऑडियो को यहाँ रोकें।</w:t>
      </w:r>
    </w:p>
    <w:p>
      <w:pPr/>
      <w:r>
        <w:rPr>
          <w:lang w:val="hi_IN" w:bidi="hi_IN"/>
        </w:rPr>
      </w:r>
      <w:r>
        <w:rPr>
          <w:lang w:val="hi_IN" w:bidi="hi_IN"/>
        </w:rPr>
        <w:t xml:space="preserve">यदि दास अपने स्वामी, पत्नी और बच्चों के साथ रहना चाहता है, तो स्वामी उसे द्वार या चौखट पर ले जाता है। कुछ अनुवाद कहते हैं "उसे न्यायाधीश के सामने ले चले," और कुछ कहते हैं, "उसे यहोवा के सामने ले चले।" दोनों ही व्याख्या संभव हैं, क्योंकि यह स्वामी और दास द्वारा यहोवा के सामने, शायद </w:t>
      </w:r>
      <w:r>
        <w:rPr>
          <w:b/>
          <w:lang w:val="hi_IN" w:bidi="hi_IN"/>
        </w:rPr>
        <w:t>आराधना</w:t>
      </w:r>
      <w:r>
        <w:rPr>
          <w:lang w:val="hi_IN" w:bidi="hi_IN"/>
        </w:rPr>
        <w:t xml:space="preserve"> के स्थान पर, एक-दूसरे से वचनबद्ध होने के बारे में है। स्वामी सुए से दास के कान के निचले हिस्से में छेद करता है, ताकि यह दिखाया जा सके कि दास अब अपने जीवन भर स्वामी के लिए काम करता है।</w:t>
      </w:r>
    </w:p>
    <w:p>
      <w:pPr/>
      <w:r>
        <w:rPr>
          <w:lang w:val="hi_IN" w:bidi="hi_IN"/>
        </w:rPr>
      </w:r>
      <w:r>
        <w:rPr>
          <w:lang w:val="hi_IN" w:bidi="hi_IN"/>
        </w:rPr>
        <w:t xml:space="preserve">यहाँ रुकें और यदि आवश्यकता हो तो समूह में फिर से </w:t>
      </w:r>
      <w:r>
        <w:rPr>
          <w:b/>
          <w:lang w:val="hi_IN" w:bidi="hi_IN"/>
        </w:rPr>
        <w:t>द्वार</w:t>
      </w:r>
      <w:r>
        <w:rPr>
          <w:lang w:val="hi_IN" w:bidi="hi_IN"/>
        </w:rPr>
        <w:t xml:space="preserve">, </w:t>
      </w:r>
      <w:r>
        <w:rPr>
          <w:b/>
          <w:lang w:val="hi_IN" w:bidi="hi_IN"/>
        </w:rPr>
        <w:t>चौखट</w:t>
      </w:r>
      <w:r>
        <w:rPr>
          <w:lang w:val="hi_IN" w:bidi="hi_IN"/>
        </w:rPr>
        <w:t xml:space="preserve">, और </w:t>
      </w:r>
      <w:r>
        <w:rPr>
          <w:lang w:val="hi_IN" w:bidi="hi_IN"/>
        </w:rPr>
        <w:t>सुए</w:t>
      </w:r>
      <w:r>
        <w:rPr>
          <w:lang w:val="hi_IN" w:bidi="hi_IN"/>
        </w:rPr>
        <w:t>की तस्वीरें देखें। इस ऑडियो को यहाँ रोकें।</w:t>
      </w:r>
    </w:p>
    <w:p>
      <w:pPr/>
      <w:r>
        <w:rPr>
          <w:lang w:val="hi_IN" w:bidi="hi_IN"/>
        </w:rPr>
      </w:r>
      <w:r>
        <w:rPr>
          <w:lang w:val="hi_IN" w:bidi="hi_IN"/>
        </w:rPr>
        <w:t xml:space="preserve">यदि कोई पिता अपनी </w:t>
      </w:r>
      <w:r>
        <w:rPr>
          <w:b/>
          <w:lang w:val="hi_IN" w:bidi="hi_IN"/>
        </w:rPr>
        <w:t>पुत्री</w:t>
      </w:r>
      <w:r>
        <w:rPr>
          <w:lang w:val="hi_IN" w:bidi="hi_IN"/>
        </w:rPr>
        <w:t xml:space="preserve"> को स्वामी की दासी-पत्नी होने के लिए बेचता है, तो इसके लिए कुछ विशेष नियम हैं। यदि स्वामी अपनी नई दासी-पत्नी से खुश नहीं है, तो पिता अपनी पुत्री को स्वामी से वापस खरीद सकता है। मूल भाषा में यह शब्द </w:t>
      </w:r>
      <w:r>
        <w:rPr>
          <w:b/>
          <w:lang w:val="hi_IN" w:bidi="hi_IN"/>
        </w:rPr>
        <w:t>छुड़ाना</w:t>
      </w:r>
      <w:r>
        <w:rPr>
          <w:lang w:val="hi_IN" w:bidi="hi_IN"/>
        </w:rPr>
        <w:t xml:space="preserve"> है, जिसका अर्थ है मुक्त करना या छुटकारा करना। छुड़ाने के लिए उसी शब्द का इस्तेमाल करें जो आपने पिछले भागों में इस्तेमाल किया है। </w:t>
      </w:r>
      <w:r>
        <w:rPr>
          <w:b/>
          <w:lang w:val="hi_IN" w:bidi="hi_IN"/>
        </w:rPr>
        <w:t>छुड़ाने</w:t>
      </w:r>
      <w:r>
        <w:rPr>
          <w:lang w:val="hi_IN" w:bidi="hi_IN"/>
        </w:rPr>
        <w:t xml:space="preserve"> के बारे में अधिक जानकारी के लिए मुख्य शब्दावली को देखें।</w:t>
      </w:r>
    </w:p>
    <w:p>
      <w:pPr/>
      <w:r>
        <w:rPr>
          <w:lang w:val="hi_IN" w:bidi="hi_IN"/>
        </w:rPr>
      </w:r>
      <w:r>
        <w:rPr>
          <w:lang w:val="hi_IN" w:bidi="hi_IN"/>
        </w:rPr>
        <w:t xml:space="preserve">स्वामी दासी-पत्नी को किसी </w:t>
      </w:r>
      <w:r>
        <w:rPr>
          <w:b/>
          <w:lang w:val="hi_IN" w:bidi="hi_IN"/>
        </w:rPr>
        <w:t>विदेशी</w:t>
      </w:r>
      <w:r>
        <w:rPr>
          <w:lang w:val="hi_IN" w:bidi="hi_IN"/>
        </w:rPr>
        <w:t xml:space="preserve"> को नहीं बेच सकता है। विदेशी वह व्यक्ति होता है जो इस्राएली जाति का नहीं है। विदेशी के लिए उसी शब्द का इस्तेमाल करें जो आपने पिछले भागों में इस्तेमाल किया है। </w:t>
      </w:r>
      <w:r>
        <w:rPr>
          <w:b/>
          <w:lang w:val="hi_IN" w:bidi="hi_IN"/>
        </w:rPr>
        <w:t>विदेशी</w:t>
      </w:r>
      <w:r>
        <w:rPr>
          <w:lang w:val="hi_IN" w:bidi="hi_IN"/>
        </w:rPr>
        <w:t xml:space="preserve"> के बारे में अधिक जानकारी के लिए मुख्य शब्दावली को देखें।</w:t>
      </w:r>
    </w:p>
    <w:p>
      <w:pPr/>
      <w:r>
        <w:rPr>
          <w:lang w:val="hi_IN" w:bidi="hi_IN"/>
        </w:rPr>
      </w:r>
      <w:r>
        <w:rPr>
          <w:lang w:val="hi_IN" w:bidi="hi_IN"/>
        </w:rPr>
        <w:t xml:space="preserve">यदि दासी-पत्नी स्वामी के </w:t>
      </w:r>
      <w:r>
        <w:rPr>
          <w:lang w:val="hi_IN" w:bidi="hi_IN"/>
        </w:rPr>
        <w:t>पुत्र</w:t>
      </w:r>
      <w:r>
        <w:rPr>
          <w:lang w:val="hi_IN" w:bidi="hi_IN"/>
        </w:rPr>
        <w:t xml:space="preserve"> से शादी करती है, तो स्वामी को दासी-पत्नी के साथ अपनी पुत्री की तरह व्यवहार करना होगा। मूसा के समय में, इस बारे में कुछ खास रीति-रिवाज थे कि पिता अपनी पुत्रियों की देखभाल कैसे करता था।</w:t>
      </w:r>
    </w:p>
    <w:p>
      <w:pPr/>
      <w:r>
        <w:rPr>
          <w:lang w:val="hi_IN" w:bidi="hi_IN"/>
        </w:rPr>
      </w:r>
      <w:r>
        <w:rPr>
          <w:lang w:val="hi_IN" w:bidi="hi_IN"/>
        </w:rPr>
        <w:t>यदि स्वामी स्वयं दासी-पत्नी से शादी करता है, तो उसे उसके साथ अपनी किसी भी दूसरी पत्नी के समान ही व्यवहार करना होगा। स्वामी को अपनी दूसरी पत्नी और अपनी दासी-पत्नी को समान भोजन, कपड़े और विवाह के अधिकार देने होंगे। पुराने या नए नियम में यह एकमात्र स्थान है, जहाँ "विवाह के अधिकार" वाक्यांश है, लेकिन शायद इसका अर्थ शारीरिक संबंधों से है।</w:t>
      </w:r>
    </w:p>
    <w:p>
      <w:pPr/>
      <w:r>
        <w:rPr>
          <w:lang w:val="hi_IN" w:bidi="hi_IN"/>
        </w:rPr>
      </w:r>
      <w:r>
        <w:rPr>
          <w:lang w:val="hi_IN" w:bidi="hi_IN"/>
        </w:rPr>
        <w:t xml:space="preserve">यहाँ रुकें और एक समूह के रूप में चर्चा करें कि आप </w:t>
      </w:r>
      <w:r>
        <w:rPr>
          <w:b/>
          <w:lang w:val="hi_IN" w:bidi="hi_IN"/>
        </w:rPr>
        <w:t>विवाह के अधिकार</w:t>
      </w:r>
      <w:r>
        <w:rPr>
          <w:lang w:val="hi_IN" w:bidi="hi_IN"/>
        </w:rPr>
        <w:t xml:space="preserve"> के लिए किस शब्द या वाक्यांश का उपयोग करेंगे। आपकी संस्कृति में शारीरिक संबंधों, या विवाह के अधिकारों के बारे में बात करने का उचित तरीका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21:12–17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21:12–17 को सुनें और अपने मन में रखें।</w:t>
      </w:r>
    </w:p>
    <w:p>
      <w:pPr/>
      <w:r>
        <w:rPr>
          <w:lang w:val="hi_IN" w:bidi="hi_IN"/>
        </w:rPr>
      </w:r>
      <w:r>
        <w:rPr>
          <w:lang w:val="hi_IN" w:bidi="hi_IN"/>
        </w:rPr>
        <w:t>यदि सम्भव हो, तो निर्गमन 21:12–17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21:12–17 का ऑडियो संस्करण सबसे आसानी से समझ में आने वाले अनुवाद में सुनें।</w:t>
      </w:r>
    </w:p>
    <w:p>
      <w:pPr/>
      <w:r>
        <w:rPr>
          <w:lang w:val="hi_IN" w:bidi="hi_IN"/>
        </w:rPr>
      </w:r>
      <w:r>
        <w:rPr>
          <w:lang w:val="hi_IN" w:bidi="hi_IN"/>
        </w:rPr>
        <w:t>यहोवा मूसा को इस्राएलियों के लिए और भी नियम देता है कि उन्हें यहोवा का अनुसरण कैसे करना है। व्यवस्था के इस भाग को वाचा की पुस्तक कहा जाता है। इस भाग से पहले, पुरुष और स्त्री दासों के साथ कैसे व्यवहार करना चाहिए, इस बारे में नियम दिए गए थे। ये नियम यहोवा के सभी लोगों के लिए हैं, और ये नियम किसी व्यक्ति की हैसियत या उसके धन के आधार पर अलग-अलग नहीं हैं। अब, यहोवा किसी दूसरे व्यक्ति को चोट पहुँचाने पर मिलने वाली सज़ा के बारे में व्यवस्था या नियम या निर्देश देता है। यहाँ नियमों के दो भाग हैं। सबसे पहले, यहाँ जानबूझकर या अनजाने में किसी दूसरे व्यक्ति को मार डालने पर मिलने वाली सज़ा के बारे में नियम दिए गए हैं। इसके बाद, एक व्यक्ति के पिता और माता को नुकसान पहुँचाने की सज़ा और किसी दूसरे व्यक्ति का अपहरण करने वाले को मिलने वाली सज़ा के बारे में नियम दिए गए हैं। अधिकांश नियमों में मृत्युदंड की सज़ा थी।</w:t>
      </w:r>
    </w:p>
    <w:p>
      <w:pPr/>
      <w:r>
        <w:rPr>
          <w:lang w:val="hi_IN" w:bidi="hi_IN"/>
        </w:rPr>
      </w:r>
      <w:r>
        <w:rPr>
          <w:lang w:val="hi_IN" w:bidi="hi_IN"/>
        </w:rPr>
        <w:t>इस भाग में सभी नियमों का एक कारण और परिणाम है। इसका अर्थ यह है कि ये सभी नियम कहते हैं, “यदि कोई अपराध घटित होता है, तो उस अपराध या गलत काम की यह सज़ा है।” पहले भाग में, हत्या के बारे में तीन नियम हैं, या जब कोई व्यक्ति किसी दूसरे व्यक्ति पर हमला करता है और वह व्यक्ति मर जाता है, तो उसके साथ क्या होना चाहिए। ये नियम दिखाते हैं कि यहोवा के लिए मानव जीवन कितना महत्वपूर्ण है। यहोवा कहता है कि किसी व्यक्ति द्वारा किसी मनुष्य का जीवन लेने के लिए उसे दंडित करने का एकमात्र तरीका बदले में उसका जीवन लेना है। इसके अलावा, मूसा के समय में जेल या कारागार नहीं थे इसलिए हत्यारे को सज़ा देने के लिए कोई जगह नहीं थी। जेल या कारागार वह स्थान होता है जहाँ गलत काम करने वाले लोगों को रखा जाता है। जेल या कैदखाने में रहने वाले लोग वहाँ से बाहर जाने के लिए स्वतंत्र नहीं होते। पहला नियम यह है कि यदि कोई किसी दूसरे व्यक्ति को मार डालता है, तो वह हत्यारा निश्चय मार डाला जाए। इसमें किसी व्यक्ति द्वारा किसी भी अन्य व्यक्ति की हत्या करना शामिल है—चाहे वह पुरुष हो, स्त्री हो, बूढ़ा हो, जवान हो, अमीर हो, या गरीब हो।</w:t>
      </w:r>
    </w:p>
    <w:p>
      <w:pPr/>
      <w:r>
        <w:rPr>
          <w:lang w:val="hi_IN" w:bidi="hi_IN"/>
        </w:rPr>
      </w:r>
      <w:r>
        <w:rPr>
          <w:lang w:val="hi_IN" w:bidi="hi_IN"/>
        </w:rPr>
        <w:t>अगला नियम यह है कि यदि मृत्यु एक दुर्घटना से होती है, तो वह व्यक्ति न मारा जाए जिसके कारण दूसरे व्यक्ति की मृत्यु हुई है। मूल भाषा में ऐसा कहा गया है कि “यदि वह व्यक्ति घात लगाकर नहीं बैठता है।” इसका मतलब यह है कि वह व्यक्ति दूसरे व्यक्ति को जान से मारने की योजना नहीं बना रहा है। यहोवा स्वयं उस व्यक्ति के लिए एक सुरक्षित स्थान बनाएगा, जिसने गलती से किसी दूसरे व्यक्ति को मार दिया हो। हम बाद में यहोवा की व्यवस्था में उन स्थानों के बारे में सुनेंगे। हालाँकि, अक्सर आस-पास की संस्कृतियों में, लोग शरण पाने के लिए अपने देवता के मंदिर में स्थित वेदी पर जा सकते थे। मूसा के समय में, आमतौर पर किसी को गलती से मारने या जानबूझकर मारने में कोई अन्तर नहीं था। अन्य जातियों के नियम कहते थे कि यदि कोई व्यक्ति किसी भी कारण से या गलती से किसी को मार देता था, तो मरने वाले व्यक्ति के परिवार को हत्यारे के परिवार में से किसी को मारने का अधिकार होता था। यहाँ यहोवा का नया नियम मूसा के समय में किसी की हत्या करने वाले व्यक्ति को दंडित करने के सामान्य तरीके से अलग है। अब, यहोवा का नियम उस व्यक्ति की रक्षा करता है जिसने गलती से किसी दूसरे व्यक्ति को मार दिया है। मूल भाषा में यह कहता है कि मृत्यु इसलिए हुई क्योंकि "यहोवा की इच्छा ही से वह उसके हाथ में पड़ गया।" यहोवा उस व्यक्ति की मृत्यु को रोकता नहीं या उसमें हस्तक्षेप नहीं करता है, और उस व्यक्ति का दूसरे व्यक्ति को मारने का इरादा नहीं था।</w:t>
      </w:r>
    </w:p>
    <w:p>
      <w:pPr/>
      <w:r>
        <w:rPr>
          <w:lang w:val="hi_IN" w:bidi="hi_IN"/>
        </w:rPr>
      </w:r>
      <w:r>
        <w:rPr>
          <w:lang w:val="hi_IN" w:bidi="hi_IN"/>
        </w:rPr>
        <w:t>यहाँ रुकें और समूह में इस प्रश्न पर चर्चा करें: आपके समुदाय में किसी व्यक्ति को मारने की सज़ा क्या है? किसी की हत्या की योजना बनाने वाले व्यक्ति और गलती से किसी की हत्या करने वाले व्यक्ति के लिए सजा में क्या अंतर है? इस ऑडियो को यहाँ रोकें।</w:t>
      </w:r>
    </w:p>
    <w:p>
      <w:pPr/>
      <w:r>
        <w:rPr>
          <w:lang w:val="hi_IN" w:bidi="hi_IN"/>
        </w:rPr>
      </w:r>
      <w:r>
        <w:rPr>
          <w:lang w:val="hi_IN" w:bidi="hi_IN"/>
        </w:rPr>
        <w:t>यहोवा का नियम उस व्यक्ति को नहीं बचाता है जो जानबूझकर किसी को मार देता है। आस-पास की दूसरी संस्कृतियों में यह आम बात थी, जब लोग कोई गलत काम करते थे, तो वे अपने देवताओं के पूजा-स्थान में जाकर शरण लेते थे। यहोवा अपने लोगों के लिए इस प्रथा को बदल रहा था। जो लोग किसी को अनजाने में मार देते थे, वे यहोवा की वेदी के पास जाकर शरण ले सकते थे, लेकिन जो लोग जानबूझकर किसी को मारते थे, वे वहाँ शरण नहीं ले सकते थे। लोग यहोवा की वेदी के सींग, या यहोवा की वेदी के उठाए गए कोनों को पकड़ने के लिए यहोवा की वेदी के पास जाते थे। वेदी वह जगह थी जहाँ लोग जानवरों को मारते थे और उन्हें यहोवा के लिए भेंट के रूप में जलाते थे। लोग वेदी पर धूप भी जलाते थे।</w:t>
      </w:r>
    </w:p>
    <w:p>
      <w:pPr/>
      <w:r>
        <w:rPr>
          <w:lang w:val="hi_IN" w:bidi="hi_IN"/>
        </w:rPr>
      </w:r>
      <w:r>
        <w:rPr>
          <w:lang w:val="hi_IN" w:bidi="hi_IN"/>
        </w:rPr>
        <w:t xml:space="preserve">यहाँ रुकें और समूह में एक </w:t>
      </w:r>
      <w:r>
        <w:rPr>
          <w:lang w:val="hi_IN" w:bidi="hi_IN"/>
        </w:rPr>
        <w:t>वेदी</w:t>
      </w:r>
      <w:r>
        <w:rPr>
          <w:lang w:val="hi_IN" w:bidi="hi_IN"/>
        </w:rPr>
        <w:t xml:space="preserve"> की तस्वीर देखें। इस ऑडियो को यहाँ रोकें।</w:t>
      </w:r>
    </w:p>
    <w:p>
      <w:pPr/>
      <w:r>
        <w:rPr>
          <w:lang w:val="hi_IN" w:bidi="hi_IN"/>
        </w:rPr>
      </w:r>
      <w:r>
        <w:rPr>
          <w:lang w:val="hi_IN" w:bidi="hi_IN"/>
        </w:rPr>
        <w:t>जो व्यक्ति जानबूझकर किसी की हत्या करता है, वह भी वेदी को पकड़ लेता था, क्योंकि उसका मानना था कि यदि यहोवा उसे तुरंत नहीं मारेगा, तो इससे अन्य लोगों को यह पता चल जाएगा कि वह निर्दोष है। यहोवा ने कभी ऐसा करने को नहीं कहा, और इस नियम में यहोवा बताता है कि अगर कोई हत्यारा, यहोवा के आराधना-स्थल में अपने आप को बचाने के लिए वेदी को पकड़ भी ले, तो लोग उसे वेदी से खींचकर बाहर निकालें और फिर उसे मार दें। यहोवा की वेदी उस हत्यारे की रक्षा नहीं करती है जिसने जानबूझकर किसी को मार दिया हो। यह व्यक्ति निश्चय मार डाला जाए। कोई भी स्थान उस व्यक्ति को बचा नहीं सकता, यहाँ तक कि यहोवा की आराधना का स्थान भी नहीं।</w:t>
      </w:r>
    </w:p>
    <w:p>
      <w:pPr/>
      <w:r>
        <w:rPr>
          <w:lang w:val="hi_IN" w:bidi="hi_IN"/>
        </w:rPr>
      </w:r>
      <w:r>
        <w:rPr>
          <w:lang w:val="hi_IN" w:bidi="hi_IN"/>
        </w:rPr>
        <w:t>दूसरे भाग में, अगले तीन नियम सभी एक-दूसरे से जुड़े हुए हैं। इन तीनों नियमों में अपराध, या गलत काम, हत्या नहीं है, फिर भी इन तीनों नियमों में सज़ा मृत्यु ही है। पहला और आख़िरी नियम फिर से एक ही तरह के अपराध के बारे में हैं—किसी व्यक्ति का अपने ही माता और पिता को नुकसान पहुँचाना। ये दोनों नियम उस पाँचवें वचन, या आज्ञा से जुड़े हुए हैं, जो यहोवा ने मूसा को दी थी—अपने पिता और माता का आदर करना। बीच का नियम किसी दूसरे व्यक्ति का अपहरण करने से जुड़ा हुआ है। अपहरण करने का अर्थ है किसी दूसरे व्यक्ति को बेचने के लिए उसे चुराना। यह नियम चोरी न करने के आठवें वचन या आज्ञा के जैसा ही है।</w:t>
      </w:r>
    </w:p>
    <w:p>
      <w:pPr/>
      <w:r>
        <w:rPr>
          <w:lang w:val="hi_IN" w:bidi="hi_IN"/>
        </w:rPr>
      </w:r>
      <w:r>
        <w:rPr>
          <w:lang w:val="hi_IN" w:bidi="hi_IN"/>
        </w:rPr>
        <w:t>सबसे पहले, जो कोई अपने माता-पिता पर हमला करता है उसे मरना होगा। “हमला करने” का अर्थ है अपने ही माता या पिता को, या किसी और व्यक्ति जैसे दादा-दादी या शिक्षक को शारीरिक रूप से नुकसान पहुँचाना। मूल भाषा में इसका अर्थ है कि कोई व्यक्ति अपने माता या पिता पर हमला करता है और फिर उन्हें मरने के लिए ज़मीन पर छोड़ देता है। माता या पिता मरते नहीं हैं, लेकिन वे बहुत ज़्यादा घायल हो जाते हैं और मर भी सकते थे। किसी को जानबूझकर मारने से संबंधित दूसरे नियम के अनुसार, हत्या करने वाले व्यक्ति को मृत्युदंड मिलना चाहिए, लेकिन यहाँ एक व्यक्ति को केवल अपने माता-पिता पर हमला करने के लिए मृत्युदंड दिया जाता है। इससे पता चलता है कि यहोवा माता-पिता का आदर करने और उनके साथ अच्छा व्यवहार करने को बहुत महत्वपूर्ण मानता है।</w:t>
      </w:r>
    </w:p>
    <w:p>
      <w:pPr/>
      <w:r>
        <w:rPr>
          <w:lang w:val="hi_IN" w:bidi="hi_IN"/>
        </w:rPr>
      </w:r>
      <w:r>
        <w:rPr>
          <w:lang w:val="hi_IN" w:bidi="hi_IN"/>
        </w:rPr>
        <w:t>यहाँ रुकें और इस प्रश्न पर समूह में चर्चा करें: आपकी संस्कृति में लोग अपने माता-पिता का आदर करने के लिए कौन-कौन से काम करते हैं? यदि कोई अपने पिता या माता पर हमला करता है तो क्या सज़ा होती है? इस ऑडियो को यहाँ रोकें।</w:t>
      </w:r>
    </w:p>
    <w:p>
      <w:pPr/>
      <w:r>
        <w:rPr>
          <w:lang w:val="hi_IN" w:bidi="hi_IN"/>
        </w:rPr>
      </w:r>
      <w:r>
        <w:rPr>
          <w:lang w:val="hi_IN" w:bidi="hi_IN"/>
        </w:rPr>
        <w:t>इसके बाद, अपहरण के बारे में एक नियम है। अपहरण का अर्थ है जब कोई व्यक्ति किसी दूसरे व्यक्ति को चुरा कर उसे उसके घर और परिवार से दूर ले जाता है। आमतौर पर, अपहरण करने वाला व्यक्ति अगवा किए गए व्यक्ति को दास के रूप में बेचना चाहता है। यह नियम कहता है कि अपहरण करने वाला व्यक्ति मृत्युदण्ड के योग्य है, भले ही उसने उस व्यक्ति को अभी तक बेचा न हो। मूसा के समय में, अपहरण आमतौर पर दासों के व्यापार से जुड़ा हुआ था। यदि किसी व्यक्ति के पास अभी भी चोरी किया गया व्यक्ति है और उसने मूल चोरी नहीं की है या अभी तक कोई पैसा प्राप्त नहीं किया है, तो भी वह व्यक्ति मृत्युदंड का पात्र है। यह नियम दिखाता है कि यहोवा के लिए यह महत्वपूर्ण है कि उसके लोग स्वतंत्र हों।</w:t>
      </w:r>
    </w:p>
    <w:p>
      <w:pPr/>
      <w:r>
        <w:rPr>
          <w:lang w:val="hi_IN" w:bidi="hi_IN"/>
        </w:rPr>
      </w:r>
      <w:r>
        <w:rPr>
          <w:lang w:val="hi_IN" w:bidi="hi_IN"/>
        </w:rPr>
        <w:t>यहाँ रुकें और समूह में इस प्रश्न पर चर्चा करें: अपनी संस्कृति में अपहरण से जुड़ी हुई कोई कहानी बताइए। किसी दूसरे व्यक्ति का अपहरण करने वाले व्यक्ति या अपहरण किए गए व्यक्ति को अपने पास रखने वाले व्यक्ति के लिए क्या सज़ा है? इस ऑडियो को यहाँ रोकें।</w:t>
      </w:r>
    </w:p>
    <w:p>
      <w:pPr/>
      <w:r>
        <w:rPr>
          <w:lang w:val="hi_IN" w:bidi="hi_IN"/>
        </w:rPr>
      </w:r>
      <w:r>
        <w:rPr>
          <w:lang w:val="hi_IN" w:bidi="hi_IN"/>
        </w:rPr>
        <w:t>आख़िर में, इस भाग का अंतिम नियम भी अपने माता-पिता का सम्मान या आदर न करने के बारे में है। यहोवा का नियम कहता है कि यदि कोई अपने माता-पिता को शाप देता है, तो वह निश्चय मार डाला जाए। “शाप देना” शायद केवल अपने माता-पिता से यह कहना ही नहीं है कि “काश आप मर जाते”। इसका अर्थ शायद यह भी है कि कोई व्यक्ति यहोवा के नाम से सबके सामने यह कहे कि उसका उसके माता-पिता से कोई लेना-देना नहीं है और अब वह उनका आदर या सेवा नहीं करेगा। वह व्यक्ति अपने माता-पिता की बुढ़ापे में देखभाल नहीं करना चाहता—मूसा के समय में यह बच्चों की बहुत महत्वपूर्ण ज़िम्मेदारी थी। वह व्यक्ति शायद अपने माता-पिता के लिए बुरा चाहता होगा और उनका अपमान करना चाहता होगा। यह पाँचवें शब्द या आज्ञा के बिल्कुल उल्टा है—अपने पिता और माता का आदर करना। यदि कोई अपने माता-पिता को शाप देता है, तो वह व्यक्ति निश्चय मार डाला जाए।</w:t>
      </w:r>
      <w:r>
        <w:rPr>
          <w:lang w:val="hi_IN" w:bidi="hi_IN"/>
        </w:rPr>
      </w:r>
    </w:p>
    <w:p>
      <w:pPr>
        <w:pStyle w:val="Heading3"/>
      </w:pPr>
      <w:r>
        <w:rPr>
          <w:lang w:val="hi_IN" w:bidi="hi_IN"/>
        </w:rPr>
        <w:t>घटनाओं को समझाना</w:t>
      </w:r>
    </w:p>
    <w:p>
      <w:pPr/>
      <w:r>
        <w:rPr>
          <w:lang w:val="hi_IN" w:bidi="hi_IN"/>
        </w:rPr>
      </w:r>
      <w:r>
        <w:rPr>
          <w:lang w:val="hi_IN" w:bidi="hi_IN"/>
        </w:rPr>
        <w:t>निर्गमन 21:12–17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किसी की हत्या करने के बारे में तीन नियम दिए गए हैं। जो व्यक्ति जानबूझकर किसी दूसरे व्यक्ति की हत्या करता है, उसकी सज़ा मृत्यु है। यदि कोई व्यक्ति अनजाने में किसी दूसरे व्यक्ति की हत्या कर देता है, तो यहोवा का नियम उसे मृत्युदण्ड से बचाता है।</w:t>
      </w:r>
    </w:p>
    <w:p>
      <w:pPr/>
      <w:r>
        <w:rPr>
          <w:lang w:val="hi_IN" w:bidi="hi_IN"/>
        </w:rPr>
      </w:r>
      <w:r>
        <w:rPr>
          <w:b/>
          <w:lang w:val="hi_IN" w:bidi="hi_IN"/>
        </w:rPr>
        <w:t>दूसरे दृश्य में:</w:t>
      </w:r>
      <w:r>
        <w:rPr>
          <w:lang w:val="hi_IN" w:bidi="hi_IN"/>
        </w:rPr>
        <w:t xml:space="preserve"> यहाँ अपराधों या गलत कामों के बारे में तीन नियम हैं, जिनमें हर अपराध की सज़ा मृत्युदण्ड है। इनमें से दो नियम अपने ही माता-पिता पर हमला करने या उन्हें शाप देने के बारे में हैं। तीसरा नियम किसी व्यक्ति का अपहरण करने या किसी को चुराने के बारे में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वह व्यक्ति जो किसी व्यक्ति को मारने की योजना बनाता है</w:t>
      </w:r>
    </w:p>
    <w:p>
      <w:pPr>
        <w:pStyle w:val="ListBullet"/>
        <w:spacing w:line="240" w:lineRule="auto"/>
        <w:ind w:left="720"/>
      </w:pPr>
      <w:r>
        <w:rPr>
          <w:lang w:val="hi_IN" w:bidi="hi_IN"/>
        </w:rPr>
      </w:r>
      <w:r>
        <w:rPr>
          <w:lang w:val="hi_IN" w:bidi="hi_IN"/>
        </w:rPr>
        <w:t>वह व्यक्ति जिसे किसी दूसरे व्यक्ति ने मार डाला हो</w:t>
      </w:r>
    </w:p>
    <w:p>
      <w:pPr>
        <w:pStyle w:val="ListBullet"/>
        <w:spacing w:line="240" w:lineRule="auto"/>
        <w:ind w:left="720"/>
      </w:pPr>
      <w:r>
        <w:rPr>
          <w:lang w:val="hi_IN" w:bidi="hi_IN"/>
        </w:rPr>
      </w:r>
      <w:r>
        <w:rPr>
          <w:lang w:val="hi_IN" w:bidi="hi_IN"/>
        </w:rPr>
        <w:t>समुदाय के वे लोग जो किसी की हत्या करने वाले व्यक्ति को मार डालते हैं</w:t>
      </w:r>
    </w:p>
    <w:p>
      <w:pPr>
        <w:pStyle w:val="ListBullet"/>
        <w:spacing w:line="240" w:lineRule="auto"/>
        <w:ind w:left="720"/>
      </w:pPr>
      <w:r>
        <w:rPr>
          <w:lang w:val="hi_IN" w:bidi="hi_IN"/>
        </w:rPr>
      </w:r>
      <w:r>
        <w:rPr>
          <w:lang w:val="hi_IN" w:bidi="hi_IN"/>
        </w:rPr>
        <w:t>वह व्यक्ति जो अनजाने में किसी की हत्या कर देता है</w:t>
      </w:r>
    </w:p>
    <w:p>
      <w:pPr>
        <w:pStyle w:val="ListBullet"/>
        <w:spacing w:line="240" w:lineRule="auto"/>
        <w:ind w:left="720"/>
      </w:pPr>
      <w:r>
        <w:rPr>
          <w:lang w:val="hi_IN" w:bidi="hi_IN"/>
        </w:rPr>
      </w:r>
      <w:r>
        <w:rPr>
          <w:lang w:val="hi_IN" w:bidi="hi_IN"/>
        </w:rPr>
        <w:t>वह व्यक्ति जो अपनी माता या पिता पर हमला करता है</w:t>
      </w:r>
    </w:p>
    <w:p>
      <w:pPr>
        <w:pStyle w:val="ListBullet"/>
        <w:spacing w:line="240" w:lineRule="auto"/>
        <w:ind w:left="720"/>
      </w:pPr>
      <w:r>
        <w:rPr>
          <w:lang w:val="hi_IN" w:bidi="hi_IN"/>
        </w:rPr>
      </w:r>
      <w:r>
        <w:rPr>
          <w:lang w:val="hi_IN" w:bidi="hi_IN"/>
        </w:rPr>
        <w:t>माता और पिता</w:t>
      </w:r>
    </w:p>
    <w:p>
      <w:pPr>
        <w:pStyle w:val="ListBullet"/>
        <w:spacing w:line="240" w:lineRule="auto"/>
        <w:ind w:left="720"/>
      </w:pPr>
      <w:r>
        <w:rPr>
          <w:lang w:val="hi_IN" w:bidi="hi_IN"/>
        </w:rPr>
      </w:r>
      <w:r>
        <w:rPr>
          <w:lang w:val="hi_IN" w:bidi="hi_IN"/>
        </w:rPr>
        <w:t>अपहरण करने वाला</w:t>
      </w:r>
    </w:p>
    <w:p>
      <w:pPr>
        <w:pStyle w:val="ListBullet"/>
        <w:spacing w:line="240" w:lineRule="auto"/>
        <w:ind w:left="720"/>
      </w:pPr>
      <w:r>
        <w:rPr>
          <w:lang w:val="hi_IN" w:bidi="hi_IN"/>
        </w:rPr>
      </w:r>
      <w:r>
        <w:rPr>
          <w:lang w:val="hi_IN" w:bidi="hi_IN"/>
        </w:rPr>
        <w:t>वह व्यक्ति जिसे चुराया गया है</w:t>
      </w:r>
    </w:p>
    <w:p>
      <w:pPr>
        <w:pStyle w:val="ListBullet"/>
        <w:spacing w:line="240" w:lineRule="auto"/>
        <w:ind w:left="720"/>
      </w:pPr>
      <w:r>
        <w:rPr>
          <w:lang w:val="hi_IN" w:bidi="hi_IN"/>
        </w:rPr>
      </w:r>
      <w:r>
        <w:rPr>
          <w:lang w:val="hi_IN" w:bidi="hi_IN"/>
        </w:rPr>
        <w:t>वह व्यक्ति जिसके पास अब भी चुराया गया व्यक्ति है</w:t>
      </w:r>
    </w:p>
    <w:p>
      <w:pPr>
        <w:pStyle w:val="ListBullet"/>
        <w:spacing w:line="240" w:lineRule="auto"/>
        <w:ind w:left="720"/>
      </w:pPr>
      <w:r>
        <w:rPr>
          <w:lang w:val="hi_IN" w:bidi="hi_IN"/>
        </w:rPr>
      </w:r>
      <w:r>
        <w:rPr>
          <w:lang w:val="hi_IN" w:bidi="hi_IN"/>
        </w:rPr>
        <w:t>और वह व्यक्ति जो अपने माता-पिता को शाप देता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इस भाग में, याद रखें कि यहोवा अभी भी सीनै पर्वत पर मूसा को ये नियम दे रहा है। ये नियम वाचा की पुस्तक के नियम हैं। दोनों दृश्यों में दिए गए नियम अपराधों या गलत कामों के बारे में हैं, जिनकी सज़ा मृत्यु है। याद रखें, गलत काम करने वाले व्यक्ति की मृत्यु यह दिखाती है कि यहोवा मानव जीवन को कितना मूल्यवान मानता है। यह भी याद रखें कि मूसा के समय में गलत काम करने वाले लोगों के लिए कोई जेल या कारागार नहीं थे। जेल या कारागार वह स्थान होता है जहाँ गलत काम करने वाले लोगों को रखा जाता है। जेल या कारागार में रहने वाले लोग वहाँ से बाहर जाने के लिए स्वतंत्र नहीं होते। याद रखें, हर नियम में पहले अपराध या गलत काम का वर्णन है, और फिर उस अपराध की सज़ा बताई गई है।</w:t>
      </w:r>
    </w:p>
    <w:p>
      <w:pPr/>
      <w:r>
        <w:rPr>
          <w:lang w:val="hi_IN" w:bidi="hi_IN"/>
        </w:rPr>
      </w:r>
      <w:r>
        <w:rPr>
          <w:lang w:val="hi_IN" w:bidi="hi_IN"/>
        </w:rPr>
        <w:t>पहले दृश्य में: किसी व्यक्ति की हत्या के बारे में तीन नियम दिए गए हैं। याद रखें, पहला नियम और तीसरा नियम दोनों उस व्यक्ति के बारे में हैं जो किसी व्यक्ति को मारने की योजना बनाता है। याद रखें, बीच वाला नियम उस व्यक्ति के बारे में है, जो अनजाने में किसी दूसरे व्यक्ति को मार देता है।</w:t>
      </w:r>
    </w:p>
    <w:p>
      <w:pPr/>
      <w:r>
        <w:rPr>
          <w:lang w:val="hi_IN" w:bidi="hi_IN"/>
        </w:rPr>
      </w:r>
      <w:r>
        <w:rPr>
          <w:lang w:val="hi_IN" w:bidi="hi_IN"/>
        </w:rPr>
        <w:t>यहाँ रुकें और समूह में इस प्रश्न पर चर्चा करें: आप अपने नियमों या कहावतों में किन स्वरूपों का उपयोग करते हैं? उदाहरण के लिए, क्या नियमों के समूह की शुरुआत और अन्त में दो समान नियमों का होना सामान्य बात है? आप अपनी भाषा में नियमों को किस क्रम में रखते हैं, या यह कैसे दिखाते हैं कि कौन-से नियम सबसे ज़्यादा महत्वपूर्ण हैं? आप किसी अपराध को और उस अपराध की सज़ा को कैसे समझाते हैं? इस ऑडियो को यहाँ रोकें।</w:t>
      </w:r>
    </w:p>
    <w:p>
      <w:pPr/>
      <w:r>
        <w:rPr>
          <w:lang w:val="hi_IN" w:bidi="hi_IN"/>
        </w:rPr>
      </w:r>
      <w:r>
        <w:rPr>
          <w:lang w:val="hi_IN" w:bidi="hi_IN"/>
        </w:rPr>
        <w:t>याद रखें कि यदि हत्या की योजना बनाई गई थी, तो हत्या करने वाले व्यक्ति को मरना होगा। यहोवा के लोगों का समुदाय, किसी की हत्या करने वाले को सज़ा के रूप में उसे मार डालेगा। यदि हत्या एक दुर्घटना है, तो यहोवा का नियम उस व्यक्ति की रक्षा करता है जिसने अनजाने में किसी को मार डाला। उस समय यदि कोई व्यक्ति गलती से किसी की हत्या कर देता था, तो सुरक्षा पाने के लिए उस व्यक्ति का यहोवा की वेदी पर जाने की प्रथा थी। बाद में मूसा को दिए गए नियमों में यहोवा यह और स्पष्ट रूप से बताएगा कि लोग सुरक्षा पाने के लिए कहाँ जा सकते हैं। याद रखें, यह नियम मूसा के समय की दूसरी जातियों के नियमों से अलग है—दूसरी जातियों के नियम कहते थे कि जो भी किसी व्यक्ति को मारता है, उसे मार डाला जाए, चाहे हत्या जानबूझकर की गई हो या गलती से।</w:t>
      </w:r>
    </w:p>
    <w:p>
      <w:pPr/>
      <w:r>
        <w:rPr>
          <w:lang w:val="hi_IN" w:bidi="hi_IN"/>
        </w:rPr>
      </w:r>
      <w:r>
        <w:rPr>
          <w:lang w:val="hi_IN" w:bidi="hi_IN"/>
        </w:rPr>
        <w:t>अंत में, इस भाग का आख़िरी नियम फिर से उस हत्या के बारे में है, जिसे हत्यारा योजना बनाकर करता है। पहला और आख़िरी नियम दोनों योजना बनाकर की गई हत्या के बारे में हैं, और बीच वाला नियम गलती से हुई मृत्यु के बारे में है। मूसा के समय में तीन संबंधित नियमों के बारे में एक साथ बात करना आम बात थी। अक्सर, पहला और आख़िरी नियम एक ही विषय के बारे में थे, और बीच वाला नियम थोड़ा अलग था। यह मूसा के समय में नियमों को इस तरह से व्यवस्थित करने का एक सामान्य तरीका था। मूल भाषा में, योजना बनाकर की गई हत्या के बारे में यह नियम कहता है: “जब कोई व्यक्ति अपने साथी के विरुद्ध क्रोध से भर जाता है।” इसका अर्थ है कि हत्यारा दूसरे व्यक्ति से क्रोधित है। वह इतना क्रोधित है कि वह किसी चालाकी या दुष्ट योजना से उसे मारने का फैसला करता है।</w:t>
      </w:r>
    </w:p>
    <w:p>
      <w:pPr/>
      <w:r>
        <w:rPr>
          <w:lang w:val="hi_IN" w:bidi="hi_IN"/>
        </w:rPr>
      </w:r>
      <w:r>
        <w:rPr>
          <w:lang w:val="hi_IN" w:bidi="hi_IN"/>
        </w:rPr>
        <w:t>यहाँ रुकें और समूह में इस प्रश्न पर चर्चा करें: आपकी भाषा में यह कहने का दूसरा तरीका क्या है कि वह व्यक्ति गुस्सा हो गया है? कुछ ये उदाहरण हो सकते हैं जैसे कि वह गरम हो गया है, क्रोध से भर गया है, उबल रहा है, या गुस्से से लाल हो गया है। इस ऑडियो को यहाँ रोकें।</w:t>
      </w:r>
    </w:p>
    <w:p>
      <w:pPr/>
      <w:r>
        <w:rPr>
          <w:lang w:val="hi_IN" w:bidi="hi_IN"/>
        </w:rPr>
      </w:r>
      <w:r>
        <w:rPr>
          <w:lang w:val="hi_IN" w:bidi="hi_IN"/>
        </w:rPr>
        <w:t>यदि कोई व्यक्ति किसी को मार देता है और यह दुर्घटना नहीं है, तो वह व्यक्ति मार डाला जाए। जो व्यक्ति जानबूझकर किसी को मारता है तो उसके लिए सुरक्षा या बचाव की कोई जगह नहीं होती। याद रखें, कुछ लोग सोचते थे कि यदि वे यहोवा की वेदी के सींगों को पकड़ लें, तो यहोवा उन्हें मृत्यु की सज़ा से बचा लेगा। नियम कहता है कि जिसने किसी को मारा हो, लोग उस व्यक्ति को उसे वेदी से खींचकर बाहर निकाले और सज़ा के रूप में उसे मार डालें।</w:t>
      </w:r>
    </w:p>
    <w:p>
      <w:pPr/>
      <w:r>
        <w:rPr>
          <w:lang w:val="hi_IN" w:bidi="hi_IN"/>
        </w:rPr>
      </w:r>
      <w:r>
        <w:rPr>
          <w:lang w:val="hi_IN" w:bidi="hi_IN"/>
        </w:rPr>
        <w:t xml:space="preserve">यहाँ रुकें और यदि ज़रूरत हो तो समूह में एक </w:t>
      </w:r>
      <w:r>
        <w:rPr>
          <w:lang w:val="hi_IN" w:bidi="hi_IN"/>
        </w:rPr>
        <w:t>वेदी</w:t>
      </w:r>
      <w:r>
        <w:rPr>
          <w:lang w:val="hi_IN" w:bidi="hi_IN"/>
        </w:rPr>
        <w:t xml:space="preserve"> की तस्वीर देखें। इस ऑडियो को यहाँ रोकें।</w:t>
      </w:r>
    </w:p>
    <w:p>
      <w:pPr/>
      <w:r>
        <w:rPr>
          <w:lang w:val="hi_IN" w:bidi="hi_IN"/>
        </w:rPr>
      </w:r>
      <w:r>
        <w:rPr>
          <w:lang w:val="hi_IN" w:bidi="hi_IN"/>
        </w:rPr>
        <w:t>दूसरे दृश्य में, तीन नियम हैं जिनमें मृत्यु की सज़ा दी गई है। याद रखें कि इन तीनों नियमों में से प्रत्येक में अपराध या गलत काम लोगों की हत्या करना नहीं है, लेकिन सज़ा फिर भी मृत्यु है। यहोवा इन तीनों अपराधों को मृत्युदण्ड के योग्य मानता था—अपने माता-पिता पर हमला करना, किसी व्यक्ति का अपहरण करना, और अपने माता-पिता को शाप देना। यह भी याद रखें कि इस दृश्य में पहला और आख़िरी नियम दोनों ही माता-पिता के विरुद्ध किए गए गलत काम के बारे में हैं। बीच का नियम अपहरण के बारे में है।</w:t>
      </w:r>
    </w:p>
    <w:p>
      <w:pPr/>
      <w:r>
        <w:rPr>
          <w:lang w:val="hi_IN" w:bidi="hi_IN"/>
        </w:rPr>
      </w:r>
      <w:r>
        <w:rPr>
          <w:lang w:val="hi_IN" w:bidi="hi_IN"/>
        </w:rPr>
        <w:t>यह याद रखना ज़रूरी है कि पहले नियम में माता-पिता की मृत्यु नहीं होती है। व्यक्ति अपने माता-पिता को मारता या उन पर हमला करता है, और माता-पिता को गंभीर चोट लगती है, लेकिन उनकी मृत्यु नहीं होती। मूल भाषा में, इस शब्द का अर्थ है किसी पर हमला करना और उसे जमीन पर बेसुध पड़ा मरने के लिए छोड़ देना। याद रखें, यदि माता-पिता की मृत्यु हो जाती है, तो जानबूझकर हत्या करने वाला नियम लागू होता है, और उस व्यक्ति को मरना पड़ता है। यह भी याद रखें कि मृत्यु की सज़ा एक-सी है—चाहे व्यक्ति अपनी माता या अपने पिता पर हमला करे, या दादी या दादा पर, ये सभी अपराध मृत्यु के योग्य माने जाते हैं। याद रखें, यहोवा ने मूसा को जो व्यवस्था दी, उसमें पाँचवाँ वचन या आज्ञा यह है: “अपने पिता और अपनी माता का आदर करो,” लेकिन इस आज्ञा में यह नहीं बताया गया है कि यदि कोई अपने पिता या माता का आदर न करे, तो उसकी क्या सज़ा होगी। यहाँ, यहोवा कहता है कि इसकी सज़ा मृत्यु है। यह भी याद रखें कि नियम में इस बारे में कुछ नहीं कहा गया है कि कोई व्यक्ति अपने माता-पिता पर हमला क्यों करता है— नियम केवल इतना कहता है कि यदि कोई व्यक्ति अपने माता-पिता पर हमला करता है, तो उसे मृत्युदंड दिया जाना चाहिए।</w:t>
      </w:r>
    </w:p>
    <w:p>
      <w:pPr/>
      <w:r>
        <w:rPr>
          <w:lang w:val="hi_IN" w:bidi="hi_IN"/>
        </w:rPr>
      </w:r>
      <w:r>
        <w:rPr>
          <w:lang w:val="hi_IN" w:bidi="hi_IN"/>
        </w:rPr>
        <w:t>इसके बाद, अपहरण के बारे में एक नियम है। याद रखें, यह चोरी न करने के बारे में आठवें वचन या आज्ञा से संबंधित है। यहाँ उस सजा का उल्लेख है जो तब दी जाती है जब कोई व्यक्ति किसी दूसरे व्यक्ति को चुराकर उसके घर और परिवार से दूर ले जाता है। याद रखें, मृत्यु की सज़ा अपहरण करने वाले के लिए है, और उस व्यक्ति के लिए भी है जिसके पास अभी भी वह चुराया हुआ व्यक्ति है। याद रखें, चुराया हुआ व्यक्ति कोई भी हो सकता है—पुरुष, स्त्री, बूढ़ा, जवान, धनी या गरीब।</w:t>
      </w:r>
    </w:p>
    <w:p>
      <w:pPr/>
      <w:r>
        <w:rPr>
          <w:lang w:val="hi_IN" w:bidi="hi_IN"/>
        </w:rPr>
      </w:r>
      <w:r>
        <w:rPr>
          <w:lang w:val="hi_IN" w:bidi="hi_IN"/>
        </w:rPr>
        <w:t>दूसरे दृश्य का तीसरा नियम फिर से माता-पिता के बारे में है। इस बार, यदि कोई व्यक्ति अपनी माता या पिता को शाप देता है, तो उसे मार डाला जाएगा। याद रखें, “शाप" देने का अर्थ शायद यह है कि कोई व्यक्ति सबके सामने कहता है कि उसका उसके माता-पिता से कोई लेना-देना नहीं है, और वह अपने माता-पिता का बुरा चाहता है। याद रखें, मूसा के समय में व्यक्ति से यह उम्मीद की जाती थी कि जब उसके माता-पिता बूढ़े हो जाएँ, तो वह उनकी देखभाल करे। जो व्यक्ति अपने माता-पिता को शाप देता है, वह कहता है कि वह बुढ़ापे में अपने माता-पिता की देखभाल नहीं करेगा। यह माता-पिता का अपमान है। याद रखें, इस व्यक्ति की सज़ा मृत्युदण्ड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21:12–17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वह व्यक्ति जो किसी व्यक्ति को मारने की योजना बनाता है</w:t>
      </w:r>
    </w:p>
    <w:p>
      <w:pPr>
        <w:pStyle w:val="ListBullet"/>
        <w:spacing w:line="240" w:lineRule="auto"/>
        <w:ind w:left="720"/>
      </w:pPr>
      <w:r>
        <w:rPr>
          <w:lang w:val="hi_IN" w:bidi="hi_IN"/>
        </w:rPr>
      </w:r>
      <w:r>
        <w:rPr>
          <w:lang w:val="hi_IN" w:bidi="hi_IN"/>
        </w:rPr>
        <w:t>वह व्यक्ति जिसे किसी दूसरे व्यक्ति ने मार डाला</w:t>
      </w:r>
    </w:p>
    <w:p>
      <w:pPr>
        <w:pStyle w:val="ListBullet"/>
        <w:spacing w:line="240" w:lineRule="auto"/>
        <w:ind w:left="720"/>
      </w:pPr>
      <w:r>
        <w:rPr>
          <w:lang w:val="hi_IN" w:bidi="hi_IN"/>
        </w:rPr>
      </w:r>
      <w:r>
        <w:rPr>
          <w:lang w:val="hi_IN" w:bidi="hi_IN"/>
        </w:rPr>
        <w:t>समुदाय के वे लोग जो किसी की हत्या करने वाले व्यक्ति को मार डालते हैं</w:t>
      </w:r>
    </w:p>
    <w:p>
      <w:pPr>
        <w:pStyle w:val="ListBullet"/>
        <w:spacing w:line="240" w:lineRule="auto"/>
        <w:ind w:left="720"/>
      </w:pPr>
      <w:r>
        <w:rPr>
          <w:lang w:val="hi_IN" w:bidi="hi_IN"/>
        </w:rPr>
      </w:r>
      <w:r>
        <w:rPr>
          <w:lang w:val="hi_IN" w:bidi="hi_IN"/>
        </w:rPr>
        <w:t>वह व्यक्ति जो अनजाने में किसी की जान ले लेता है</w:t>
      </w:r>
    </w:p>
    <w:p>
      <w:pPr>
        <w:pStyle w:val="ListBullet"/>
        <w:spacing w:line="240" w:lineRule="auto"/>
        <w:ind w:left="720"/>
      </w:pPr>
      <w:r>
        <w:rPr>
          <w:lang w:val="hi_IN" w:bidi="hi_IN"/>
        </w:rPr>
      </w:r>
      <w:r>
        <w:rPr>
          <w:lang w:val="hi_IN" w:bidi="hi_IN"/>
        </w:rPr>
        <w:t>वह व्यक्ति जो अपनी माता या पिता पर हमला करता है</w:t>
      </w:r>
    </w:p>
    <w:p>
      <w:pPr>
        <w:pStyle w:val="ListBullet"/>
        <w:spacing w:line="240" w:lineRule="auto"/>
        <w:ind w:left="720"/>
      </w:pPr>
      <w:r>
        <w:rPr>
          <w:lang w:val="hi_IN" w:bidi="hi_IN"/>
        </w:rPr>
      </w:r>
      <w:r>
        <w:rPr>
          <w:lang w:val="hi_IN" w:bidi="hi_IN"/>
        </w:rPr>
        <w:t>एक माता और पिता</w:t>
      </w:r>
    </w:p>
    <w:p>
      <w:pPr>
        <w:pStyle w:val="ListBullet"/>
        <w:spacing w:line="240" w:lineRule="auto"/>
        <w:ind w:left="720"/>
      </w:pPr>
      <w:r>
        <w:rPr>
          <w:lang w:val="hi_IN" w:bidi="hi_IN"/>
        </w:rPr>
      </w:r>
      <w:r>
        <w:rPr>
          <w:lang w:val="hi_IN" w:bidi="hi_IN"/>
        </w:rPr>
        <w:t>अपहरण करने वाला</w:t>
      </w:r>
    </w:p>
    <w:p>
      <w:pPr>
        <w:pStyle w:val="ListBullet"/>
        <w:spacing w:line="240" w:lineRule="auto"/>
        <w:ind w:left="720"/>
      </w:pPr>
      <w:r>
        <w:rPr>
          <w:lang w:val="hi_IN" w:bidi="hi_IN"/>
        </w:rPr>
      </w:r>
      <w:r>
        <w:rPr>
          <w:lang w:val="hi_IN" w:bidi="hi_IN"/>
        </w:rPr>
        <w:t>वह व्यक्ति जिसे चोरी किया है</w:t>
      </w:r>
    </w:p>
    <w:p>
      <w:pPr>
        <w:pStyle w:val="ListBullet"/>
        <w:spacing w:line="240" w:lineRule="auto"/>
        <w:ind w:left="720"/>
      </w:pPr>
      <w:r>
        <w:rPr>
          <w:lang w:val="hi_IN" w:bidi="hi_IN"/>
        </w:rPr>
      </w:r>
      <w:r>
        <w:rPr>
          <w:lang w:val="hi_IN" w:bidi="hi_IN"/>
        </w:rPr>
        <w:t>वह व्यक्ति जिसके पास अब भी चुराया गया व्यक्ति है</w:t>
      </w:r>
    </w:p>
    <w:p>
      <w:pPr>
        <w:pStyle w:val="ListBullet"/>
        <w:spacing w:line="240" w:lineRule="auto"/>
        <w:ind w:left="720"/>
      </w:pPr>
      <w:r>
        <w:rPr>
          <w:lang w:val="hi_IN" w:bidi="hi_IN"/>
        </w:rPr>
      </w:r>
      <w:r>
        <w:rPr>
          <w:lang w:val="hi_IN" w:bidi="hi_IN"/>
        </w:rPr>
        <w:t>और वह व्यक्ति जो अपने माता-पिता को शाप देता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यहोवा मूसा से बात कर रहा है और मूसा को उन नियमों के बारे में बता रहा है कि यदि कोई व्यक्ति किसी दूसरे व्यक्ति की हत्या कर दे तो क्या करना चाहिए। किसी दूसरे व्यक्ति को मारने के बारे में तीन नियम हैं। सबसे पहले, यदि कोई व्यक्ति जानबूझकर किसी दूसरे व्यक्ति को मार डालता है, तो सज़ा के रूप में उस व्यक्ति को मरना होगा। इसके बाद, यदि कोई व्यक्ति गलती से किसी दूसरे व्यक्ति को मार देता है, तो यहोवा उस व्यक्ति की रक्षा करने का तरीका बताता है। वह व्यक्ति उस स्थान पर जा सकता है जिसे यहोवा उसे सुरक्षित रहने के लिए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समुदाय के लोगों की भूमिका निभाने वाले लोगों से पूछें, “आप क्या सोच रहे हैं या क्या महसूस कर रहे हैं?” लोग इस तरह उत्तर दे सकते हैं, “यह जानकर खुशी हुई कि यहोवा जानबूझकर किसी दूसरे व्यक्ति की हत्या करने वाले को सज़ा दे रहा है,” या “हम सोच रहे हैं कि यहोवा हमारे नियम दूसरे जातियों के नियमों से अलग क्यों बना रहा है—वे किसी की हत्या करने वाले व्यक्ति के परिवार के सदस्यों को मार डालते हैं, चाहे हत्या जानबूझकर की गई हो या अनजाने में,” या “यह खुशी की बात है कि जिसने किसी को अनजाने में मार दिया हो, उसे मृत्यु से बचने के लिए सुरक्षा मिल सकती है।”</w:t>
      </w:r>
    </w:p>
    <w:p>
      <w:pPr>
        <w:pStyle w:val="ListBullet"/>
        <w:spacing w:line="240" w:lineRule="auto"/>
        <w:ind w:left="720"/>
      </w:pPr>
      <w:r>
        <w:rPr>
          <w:lang w:val="hi_IN" w:bidi="hi_IN"/>
        </w:rPr>
      </w:r>
      <w:r>
        <w:rPr>
          <w:lang w:val="hi_IN" w:bidi="hi_IN"/>
        </w:rPr>
        <w:t>साथ ही, अनजाने में किसी को मारने वाले व्यक्ति की भूमिका निभाने वाले व्यक्ति से पूछें, "आप क्या सोच रहे हैं या महसूस कर रहे हैं?" वह व्यक्ति इस तरह उत्तर दे सकता है, “मुझे राहत मिली कि यहोवा ने मेरे लिए शरण का स्थान दिया है,” या “मुझे आशा है कि कोई भी इस शरण के स्थान पर आकर मुझे मारने की कोशिश नहीं करेगा,” या “मुझे डर है कि अगर मैं इस शरणस्थल को छोड़ दूँ तो मेरे साथ क्या हो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इस भाग का अंतिम नियम फिर से उस व्यक्ति के बारे में है जो जानबूझकर किसी दूसरे व्यक्ति को मारता है। यदि कोई व्यक्ति किसी दूसरे व्यक्ति को मार देता है, तो कोई भी उसे मृत्यु की सज़ा से बचा नहीं सकता। किसी की हत्या करने वाला व्यक्ति सुरक्षा के लिए यहोवा की वेदी पर जा सकता है, लेकिन लोगों को उस हत्यारे को वहाँ से खींचकर बाहर निकालकर उसे मार देना चाहिए।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किसी की हत्या करने वाले व्यक्ति की भूमिका निभाने वाले व्यक्ति से पूछें, "आप क्या सोच रहे हैं या कैसा महसूस कर रहे हैं? वह व्यक्ति इस तरह उत्तर दे सकता है, “मैंने सोचा था कि यहोवा की वेदी पर मुझे सुरक्षा मिल जाएगी, जैसे आसपास के दूसरे स्थानों में मिलती है,” या "काश मैंने उस व्यक्ति को न मारा होता,” या “अपने अपराध के लिए मारे जाने के विचार से बहुत डरा हुआ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इसके बाद, तीन ऐसे नियम हैं जिनमें सज़ा के रूप में मृत्यु दी जाती है। पहला और अंतिम नियम दोनों ही अपने ही माता-पिता को नुकसान पहुँचाने या उनका सम्मान न करने के बारे में हैं। सबसे पहले, यदि कोई अपनी माता या पिता पर हमला करता है, तो उसकी सज़ा मृत्युदण्ड है। माता या पिता उस हमले से मरते नहीं हैं, लेकिन वे इतनी बुरी तरह घायल हो जाते हैं कि उनकी मृत्यु भी हो सकती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माता और पिता की भूमिका निभाने वाले लोगों से पूछें, "आप क्या सोच रहे हैं या क्या महसूस कर रहे हैं?" लोग इस तरह उत्तर दे सकते हैं, "हैरान हूँ कि मेरे पुत्र या पुत्री ने मुझ पर हमला किया, या “खुश हूँ कि यहोवा ने मेरे जीवन को बचाया,” या “मैं नहीं चाहता कि मेरा पुत्र या पुत्री अपने अपराध के लिए मरे, लेकिन मैं जानता हूँ कि यहोवा न्यायी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अगला नियम अपहरण के बारे में है। यदि कोई व्यक्ति किसी दूसरे व्यक्ति का अपहरण करता है या उसे चुरा लेता है, तो उसकी सज़ा मृत्युदण्ड है। अपहरण का अर्थ है किसी को उसके घर और परिवार से चुराना, शायद उसे बेचने के लिए। अपहरण करने वाले को मृत्यु दंड दिया जाएगा, और उस व्यक्ति को भी जिसने अभी तक उस चुराए हुए व्यक्ति को अपने पास रखा है, चाहे उसे उस व्यक्ति के लिए अभी कोई पैसा न मिला हो। सज़ा मृत्यु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अपहरण करने वाले की भूमिका निभाने वाले व्यक्ति से, और उस व्यक्ति से जिसके पास अभी भी चुराया हुआ व्यक्ति है, पूछें, “आप क्या सोच रहे हैं या क्या महसूस कर रहे हैं?” वे लोग ऐसे उत्तर दे सकते हैं, जैसे “मुझे गुस्सा आ रहा है कि किसी ने मुझे मेरे अपराध में पकड़ लिया,” या “मुझे लग रहा है कि यह नियम अनुचित है, इसलिए मैं मरने के लायक नहीं हूँ,” या “मैं चाहता हूँ कि मुझे मरना न पड़े।”</w:t>
      </w:r>
    </w:p>
    <w:p>
      <w:pPr>
        <w:pStyle w:val="ListBullet"/>
        <w:spacing w:line="240" w:lineRule="auto"/>
        <w:ind w:left="720"/>
      </w:pPr>
      <w:r>
        <w:rPr>
          <w:lang w:val="hi_IN" w:bidi="hi_IN"/>
        </w:rPr>
      </w:r>
      <w:r>
        <w:rPr>
          <w:lang w:val="hi_IN" w:bidi="hi_IN"/>
        </w:rPr>
        <w:t>साथ ही, उस व्यक्ति से पूछें जो चोरी हुए व्यक्ति की भूमिका निभा रहा है, "आप क्या सोच रहे हैं या कैसा महसूस कर रहे हैं?" वह व्यक्ति इस तरह उत्तर दे सकता है, “मुझे खुशी है कि मुझे अपहरण करने वाले से छुड़ा लिया गया,” या “मुझे अपने घर और अपने परिवार के पास वापस जाने की खुशी है,” या “मुझे खुशी है कि यहोवा मेरे अपहरण करने वाले को दंड देगा।”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अंत में, अंतिम नियम भी माता-पिता के बारे में है। यदि कोई अपने पिता या माता को शाप देता है, तो उसकी सज़ा मृत्युदण्ड है। “शाप देने” का अर्थ यह है कि कोई व्यक्ति सबके सामने कहता है कि वह अपने माता-पिता से कोई संबंध नहीं रखना चाहता और अब उनका सम्मान या सेवा नहीं करेगा। सज़ा मृत्यु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अपने माता-पिता को शाप देने वाले व्यक्ति की भूमिका निभाने वाले से पूछें, "आप क्या सोच रहे हैं या कैसा महसूस कर रहे हैं?" वह व्यक्ति इस तरह उत्तर दे सकता है, “मुझे लग रहा है कि मेरे अपराध के लिए मृत्यु का दंड सही नहीं है,” या “मुझे अपने माता-पिता पर गुस्सा है और मुझे लगता है कि मुझे उनकी आज्ञा मानना या उनकी सेवा करना बंद करने का अधिकार है,” या “मैं यहोवा से गुस्सा हूँ क्योंकि वह कहता है कि माता-पिता को शाप देने के कारण मुझे मरना होगा।”</w:t>
      </w:r>
      <w:r>
        <w:rPr>
          <w:lang w:val="hi_IN" w:bidi="hi_IN"/>
        </w:rPr>
      </w:r>
    </w:p>
    <w:p>
      <w:pPr>
        <w:pStyle w:val="Heading3"/>
      </w:pPr>
      <w:r>
        <w:rPr>
          <w:lang w:val="hi_IN" w:bidi="hi_IN"/>
        </w:rPr>
        <w:t>आवश्यक जानकारी</w:t>
      </w:r>
    </w:p>
    <w:p>
      <w:pPr/>
      <w:r>
        <w:rPr>
          <w:lang w:val="hi_IN" w:bidi="hi_IN"/>
        </w:rPr>
      </w:r>
      <w:r>
        <w:rPr>
          <w:lang w:val="hi_IN" w:bidi="hi_IN"/>
        </w:rPr>
        <w:t>निर्गमन 21:12–17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यदि कोई व्यक्ति जानबूझकर किसी दूसरे व्यक्ति को मार देता है, तो वह भी निश्चय मार डाला जाए। किसी की हत्या करने वाले व्यक्ति को अपने अपराध या गलत काम की कीमत अपनी जान देकर चुकानी होगी।</w:t>
      </w:r>
    </w:p>
    <w:p>
      <w:pPr/>
      <w:r>
        <w:rPr>
          <w:lang w:val="hi_IN" w:bidi="hi_IN"/>
        </w:rPr>
      </w:r>
      <w:r>
        <w:rPr>
          <w:lang w:val="hi_IN" w:bidi="hi_IN"/>
        </w:rPr>
        <w:t>यदि कोई व्यक्ति गलती से किसी दूसरे व्यक्ति को मार देता है, तो वह व्यक्ति किसी शरणस्थान या सुरक्षित स्थान पर शरण ले सकता है।</w:t>
      </w:r>
    </w:p>
    <w:p>
      <w:pPr/>
      <w:r>
        <w:rPr>
          <w:lang w:val="hi_IN" w:bidi="hi_IN"/>
        </w:rPr>
      </w:r>
      <w:r>
        <w:rPr>
          <w:lang w:val="hi_IN" w:bidi="hi_IN"/>
        </w:rPr>
        <w:t xml:space="preserve">यदि किसी व्यक्ति ने पहले से योजना बनाकर किसी को मारा है, तो वह भी निश्चय मार डाला जाए। जिस व्यक्ति ने जानबूझकर किसी को मारा है तो वह </w:t>
      </w:r>
      <w:r>
        <w:rPr>
          <w:b/>
          <w:lang w:val="hi_IN" w:bidi="hi_IN"/>
        </w:rPr>
        <w:t>यहोवा</w:t>
      </w:r>
      <w:r>
        <w:rPr>
          <w:lang w:val="hi_IN" w:bidi="hi_IN"/>
        </w:rPr>
        <w:t xml:space="preserve"> की वेदी पर जाकर सुरक्षा नहीं पा सकता। </w:t>
      </w:r>
      <w:r>
        <w:rPr>
          <w:b/>
          <w:lang w:val="hi_IN" w:bidi="hi_IN"/>
        </w:rPr>
        <w:t>वेदी</w:t>
      </w:r>
      <w:r>
        <w:rPr>
          <w:lang w:val="hi_IN" w:bidi="hi_IN"/>
        </w:rPr>
        <w:t xml:space="preserve"> वह स्थान है जहाँ लोग पशुओं को मारते हैं और फिर उन्हें जलाकर यहोवा को भेंट चढ़ाते हैं। वेदी अक्सर पत्थर से बनी होती है या एक मेज की तरह होती है। वेदी के लिए उसी शब्द का इस्तेमाल करें जो आपने पिछले भागों में इस्तेमाल किया है। </w:t>
      </w:r>
      <w:r>
        <w:rPr>
          <w:b/>
          <w:lang w:val="hi_IN" w:bidi="hi_IN"/>
        </w:rPr>
        <w:t>वेदी</w:t>
      </w:r>
      <w:r>
        <w:rPr>
          <w:lang w:val="hi_IN" w:bidi="hi_IN"/>
        </w:rPr>
        <w:t xml:space="preserve"> के बारे में अधिक जानकारी के लिए मुख्य शब्दावली को देखें।</w:t>
      </w:r>
    </w:p>
    <w:p>
      <w:pPr/>
      <w:r>
        <w:rPr>
          <w:lang w:val="hi_IN" w:bidi="hi_IN"/>
        </w:rPr>
      </w:r>
      <w:r>
        <w:rPr>
          <w:lang w:val="hi_IN" w:bidi="hi_IN"/>
        </w:rPr>
        <w:t xml:space="preserve">यहाँ रुकें और यदि ज़रूरत हो तो समूह में एक </w:t>
      </w:r>
      <w:r>
        <w:rPr>
          <w:lang w:val="hi_IN" w:bidi="hi_IN"/>
        </w:rPr>
        <w:t>वेदी</w:t>
      </w:r>
      <w:r>
        <w:rPr>
          <w:lang w:val="hi_IN" w:bidi="hi_IN"/>
        </w:rPr>
        <w:t xml:space="preserve"> की तस्वीर देखें। इस ऑडियो को यहाँ रोकें।</w:t>
      </w:r>
    </w:p>
    <w:p>
      <w:pPr/>
      <w:r>
        <w:rPr>
          <w:lang w:val="hi_IN" w:bidi="hi_IN"/>
        </w:rPr>
      </w:r>
      <w:r>
        <w:rPr>
          <w:lang w:val="hi_IN" w:bidi="hi_IN"/>
        </w:rPr>
        <w:t>यदि कोई व्यक्ति अपने पिता या माता पर हमला करता है या उन्हें मारता-पीटता है तो वह निश्चय मार डाला जाए। मूल भाषा में, इस शब्द का अर्थ है कि व्यक्ति पर हमला किया जाता है और उसे मरने के लिए जमीन पर बेसुध छोड़ दिया जाता है। हमले में पिता या माता मरते नहीं हैं, लेकिन वे बहुत ज़्यादा घायल हो जाते हैं।</w:t>
      </w:r>
    </w:p>
    <w:p>
      <w:pPr/>
      <w:r>
        <w:rPr>
          <w:lang w:val="hi_IN" w:bidi="hi_IN"/>
        </w:rPr>
      </w:r>
      <w:r>
        <w:rPr>
          <w:lang w:val="hi_IN" w:bidi="hi_IN"/>
        </w:rPr>
        <w:t xml:space="preserve">यदि कोई व्यक्ति किसी दूसरे व्यक्ति का अपहरण करता है, तो अपहरण करने वाले को निश्चय मार डाला जाए। जो कोई चुराए गए व्यक्ति को अपने पास रखता है, उसे भी मरना होगा, चाहे उसके बदले उसे कोई पैसा मिला हो या नहीं। </w:t>
      </w:r>
    </w:p>
    <w:p>
      <w:pPr/>
      <w:r>
        <w:rPr>
          <w:lang w:val="hi_IN" w:bidi="hi_IN"/>
        </w:rPr>
      </w:r>
      <w:r>
        <w:rPr>
          <w:lang w:val="hi_IN" w:bidi="hi_IN"/>
        </w:rPr>
        <w:t xml:space="preserve">यदि कोई अपने पिता या माता को </w:t>
      </w:r>
      <w:r>
        <w:rPr>
          <w:b/>
          <w:lang w:val="hi_IN" w:bidi="hi_IN"/>
        </w:rPr>
        <w:t>शाप</w:t>
      </w:r>
      <w:r>
        <w:rPr>
          <w:lang w:val="hi_IN" w:bidi="hi_IN"/>
        </w:rPr>
        <w:t xml:space="preserve"> देता है, तो वह भी निश्चय मार डाला जाए। शाप का अर्थ है कि पिता या माता के साथ कुछ बुरा होने वाला है। बाइबल में, कभी-कभी यहोवा की ओर से शाप भी मिलते हैं, जब यहोवा लोगों से खुश नहीं होता। इस भाग में, शाप का अर्थ शायद यह है कि कोई व्यक्ति सबके सामने कहता है कि उसका अपने माता-पिता से कोई लेना-देना नहीं है, और वह चाहता है कि उनके साथ बुरा हो जाए।</w:t>
      </w:r>
    </w:p>
    <w:p>
      <w:pPr/>
      <w:r>
        <w:rPr>
          <w:lang w:val="hi_IN" w:bidi="hi_IN"/>
        </w:rPr>
      </w:r>
      <w:r>
        <w:rPr>
          <w:lang w:val="hi_IN" w:bidi="hi_IN"/>
        </w:rPr>
        <w:t xml:space="preserve">यहाँ रुकें और समूह के रूप में चर्चा करें कि आप </w:t>
      </w:r>
      <w:r>
        <w:rPr>
          <w:b/>
          <w:lang w:val="hi_IN" w:bidi="hi_IN"/>
        </w:rPr>
        <w:t>शाप</w:t>
      </w:r>
      <w:r>
        <w:rPr>
          <w:lang w:val="hi_IN" w:bidi="hi_IN"/>
        </w:rPr>
        <w:t xml:space="preserve"> के लिए किस शब्द या वाक्यांश का इस्तेमाल करेंगे। सुनिश्चित करें कि आप जो शब्द चुनें, वह जादू के बारे में न हो। </w:t>
      </w:r>
      <w:r>
        <w:rPr>
          <w:lang w:val="hi_IN" w:bidi="hi_IN"/>
        </w:rPr>
        <w:t>शाप</w:t>
      </w:r>
      <w:r>
        <w:rPr>
          <w:lang w:val="hi_IN" w:bidi="hi_IN"/>
        </w:rPr>
        <w:t xml:space="preserve"> के बारे में अधिक जानकारी के लिए मुख्य शब्दावली में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21:18–27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21:18–27 को सुनें और अपने मन में रखें।</w:t>
      </w:r>
    </w:p>
    <w:p>
      <w:pPr/>
      <w:r>
        <w:rPr>
          <w:lang w:val="hi_IN" w:bidi="hi_IN"/>
        </w:rPr>
      </w:r>
      <w:r>
        <w:rPr>
          <w:lang w:val="hi_IN" w:bidi="hi_IN"/>
        </w:rPr>
        <w:t>यदि सम्भव हो, तो निर्गमन 21:18–27 का ऑडियो संस्करण तीन बार, तीन अलग-अलग अनुवादों में सुनें।</w:t>
      </w:r>
    </w:p>
    <w:p>
      <w:pPr/>
      <w:r>
        <w:rPr>
          <w:lang w:val="hi_IN" w:bidi="hi_IN"/>
        </w:rPr>
      </w:r>
      <w:r>
        <w:rPr>
          <w:lang w:val="hi_IN" w:bidi="hi_IN"/>
        </w:rPr>
        <w:t xml:space="preserve">इस ऑडियो को यहाँ रोकें। </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 xml:space="preserve">इस भाग में आपको क्या अच्छा लगा? इस ऑडियो को यहाँ रोकें। </w:t>
      </w:r>
    </w:p>
    <w:p>
      <w:pPr>
        <w:pStyle w:val="ListBullet"/>
        <w:spacing w:line="240" w:lineRule="auto"/>
        <w:ind w:left="720"/>
      </w:pPr>
      <w:r>
        <w:rPr>
          <w:lang w:val="hi_IN" w:bidi="hi_IN"/>
        </w:rPr>
      </w:r>
      <w:r>
        <w:rPr>
          <w:lang w:val="hi_IN" w:bidi="hi_IN"/>
        </w:rPr>
        <w:t xml:space="preserve">इस भाग में आपको क्या अच्छा नहीं लगा या क्या समझ नहीं आया? इस ऑडियो को यहाँ रोकें। </w:t>
      </w:r>
    </w:p>
    <w:p>
      <w:pPr>
        <w:pStyle w:val="ListBullet"/>
        <w:spacing w:line="240" w:lineRule="auto"/>
        <w:ind w:left="720"/>
      </w:pPr>
      <w:r>
        <w:rPr>
          <w:lang w:val="hi_IN" w:bidi="hi_IN"/>
        </w:rPr>
      </w:r>
      <w:r>
        <w:rPr>
          <w:lang w:val="hi_IN" w:bidi="hi_IN"/>
        </w:rPr>
        <w:t xml:space="preserve">यह भाग हमें परमेश्वर के बारे में क्या बताता है? इस ऑडियो को यहाँ रोकें। </w:t>
      </w:r>
    </w:p>
    <w:p>
      <w:pPr>
        <w:pStyle w:val="ListBullet"/>
        <w:spacing w:line="240" w:lineRule="auto"/>
        <w:ind w:left="720"/>
      </w:pPr>
      <w:r>
        <w:rPr>
          <w:lang w:val="hi_IN" w:bidi="hi_IN"/>
        </w:rPr>
      </w:r>
      <w:r>
        <w:rPr>
          <w:lang w:val="hi_IN" w:bidi="hi_IN"/>
        </w:rPr>
        <w:t xml:space="preserve">यह भाग हमें लोगों के बारे में क्या बताता है? इस ऑडियो को यहाँ रोकें। </w:t>
      </w:r>
    </w:p>
    <w:p>
      <w:pPr>
        <w:pStyle w:val="ListBullet"/>
        <w:spacing w:line="240" w:lineRule="auto"/>
        <w:ind w:left="720"/>
      </w:pPr>
      <w:r>
        <w:rPr>
          <w:lang w:val="hi_IN" w:bidi="hi_IN"/>
        </w:rPr>
      </w:r>
      <w:r>
        <w:rPr>
          <w:lang w:val="hi_IN" w:bidi="hi_IN"/>
        </w:rPr>
        <w:t xml:space="preserve">यह भाग हमारे दैनिक जीवन को कैसे प्रभावित करता है? इस ऑडियो को यहाँ रोकें। </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21:18–27 का ऑडियो संस्करण सबसे आसानी से समझ में आने वाले अनुवाद में सुनें।</w:t>
      </w:r>
    </w:p>
    <w:p>
      <w:pPr/>
      <w:r>
        <w:rPr>
          <w:lang w:val="hi_IN" w:bidi="hi_IN"/>
        </w:rPr>
      </w:r>
      <w:r>
        <w:rPr>
          <w:lang w:val="hi_IN" w:bidi="hi_IN"/>
        </w:rPr>
        <w:t>यहोवा मूसा को इस्राएलियों के लिए विशेष नियम देता है कि कैसे उन्हें यहोवा का अनुसरण करना है। व्यवस्था के इस भाग को वाचा की पुस्तक कहा जाता है। इस भाग से पहले, पुरुष और स्त्री दासों के साथ कैसा व्यवहार करना है, इस बारे में नियम दिए गए थे। यहाँ किसी दूसरे व्यक्ति को मारने, अपने पिता और माता का अपमान करने, किसी दूसरे व्यक्ति का अपहरण करने, या किसी व्यक्ति को चुराने की सज़ा के बारे में भी नियम हैं। ये नियम यहोवा के सभी लोगों के लिए हैं, और ये नियम किसी व्यक्ति की हैसियत या उसके धन के आधार पर अलग-अलग नहीं हैं। अब, यहोवा लोगों को अन्य प्रकार के अपराधों, या गलत कामों के बारे में नियम देता है। यहोवा इस्राएलियों को किसी दूसरे व्यक्ति को चोट पहुँचाने की सज़ा के बारे में बताता है।</w:t>
      </w:r>
    </w:p>
    <w:p>
      <w:pPr/>
      <w:r>
        <w:rPr>
          <w:lang w:val="hi_IN" w:bidi="hi_IN"/>
        </w:rPr>
      </w:r>
      <w:r>
        <w:rPr>
          <w:lang w:val="hi_IN" w:bidi="hi_IN"/>
        </w:rPr>
        <w:t>इस भाग का पहला हिस्सा उस सज़ा के बारे में है, जब कोई व्यक्ति किसी व्यक्ति को चोट से घायल कर देता है, लेकिन वह उस चोट से मरता नहीं है। सबसे पहले, यहोवा उस स्थिति का वर्णन करता है, जहाँ दो मनुष्य आपस में शारीरिक रूप से लड़ते हैं। यहोवा यह नहीं बताता कि लड़ाई किसने शुरू की या दोनों मनुष्य क्यों लड़ रहे हैं—नियम दोनों पर समान रूप से लागू होता है, चाहे लड़ाई किसी ने भी शुरू की हो। उनमें से एक व्यक्ति दूसरे व्यक्ति को मुक्के या पत्थर से मारता है और उसे बुरी तरह घायल कर देता है। “अपने मुक्के से या पत्थर से” का अर्थ है कि दोनों मनुष्य आपस में लड़ रहे हैं—इसमें शरीर के किसी अन्य हिस्से से मारना या दूसरे व्यक्ति को लात मारना भी हो सकता है। इसका मतलब पत्थर के अलावा किसी अन्य प्रकार के हथियार का उपयोग करना भी हो सकता है। दो मनुष्य आपस में झगड़ते हैं, और उनमें से एक किसी तरह दूसरे मनुष्य को पीटता है और उसे चोट पहुँचाता है। घायल मनुष्य को इतनी बुरी तरह से चोट लगी है कि उसे बिस्तर पर पड़े रहना पड़ेगा। बाद में, वह घायल मनुष्य अपने बिस्तर से उठता है और बाहर चलने-फिरने लगता है। घायल मनुष्य चलने के लिए एक लाठी का सहारा लेता है। लाठी एक डंडा होता है, जिसका उपयोग घायल या बुज़ुर्ग लोग चलने में मदद के लिए करते हैं। उसकी चोट हमेशा के लिए नहीं है।</w:t>
      </w:r>
    </w:p>
    <w:p>
      <w:pPr/>
      <w:r>
        <w:rPr>
          <w:lang w:val="hi_IN" w:bidi="hi_IN"/>
        </w:rPr>
      </w:r>
      <w:r>
        <w:rPr>
          <w:lang w:val="hi_IN" w:bidi="hi_IN"/>
        </w:rPr>
        <w:t xml:space="preserve">यहाँ रुकें और समूह में </w:t>
      </w:r>
      <w:r>
        <w:rPr>
          <w:lang w:val="hi_IN" w:bidi="hi_IN"/>
        </w:rPr>
        <w:t>लाठी</w:t>
      </w:r>
      <w:r>
        <w:rPr>
          <w:lang w:val="hi_IN" w:bidi="hi_IN"/>
        </w:rPr>
        <w:t xml:space="preserve"> की तस्वीर देखें। इस ऑडियो को यहाँ रोकें।</w:t>
      </w:r>
    </w:p>
    <w:p>
      <w:pPr/>
      <w:r>
        <w:rPr>
          <w:lang w:val="hi_IN" w:bidi="hi_IN"/>
        </w:rPr>
      </w:r>
      <w:r>
        <w:rPr>
          <w:lang w:val="hi_IN" w:bidi="hi_IN"/>
        </w:rPr>
        <w:t>अगर ऐसा होता है—एक मनुष्य दूसरे मनुष्य को पत्थर से या मुक्कों से गंभीर चोट पहुँचाता है—तो जिसने चोट पहुँचाई है, उसे घायल मनुष्य को भुगतान करना होगा। घायल मनुष्य को स्थायी चोट नहीं लगी है, इसलिए जिसने उसे चोट पहुँचाई है, उसे कोई सज़ा नहीं मिलेगी। जिस व्यक्ति ने उसे चोट पहुँचाई है, उसे दो काम करना पड़ेंगे: पहला, उसे घायल मनुष्य को उस समय के लिए पैसे देने होंगे जब वह काम नहीं कर पाया, और उस पैसे के लिए भी जो वह काम न करने की वजह से कमा नहीं पाया। दूसरा, जिसने चोट पहुँचाई है, उसे घायल मनुष्य के ठीक होने का खर्च भी देना होगा। उसे तब तक भुगतान करना होगा जब तक वह घायल मनुष्य पूरी तरह से ठीक न हो जाए। इसके अलावा उस मनुष्य को कोई और दंड या अतिरिक्त खर्च नहीं देना होगा। जो मनुष्य घायल हुआ है, उसे इस लड़ाई के लिए सज़ा नहीं दी जानी चाहिए।</w:t>
      </w:r>
    </w:p>
    <w:p>
      <w:pPr/>
      <w:r>
        <w:rPr>
          <w:lang w:val="hi_IN" w:bidi="hi_IN"/>
        </w:rPr>
      </w:r>
      <w:r>
        <w:rPr>
          <w:lang w:val="hi_IN" w:bidi="hi_IN"/>
        </w:rPr>
        <w:t>इसके बाद, यहोवा एक नियम देता है कि अगर कोई आदमी अपने दास या दासी को सोंटे से मारे, तो क्या होगा। सोंटा एक छड़ी, लाठी, या डंडा के समान होता है। इस्राएली दास रख सकते थे, और दास अपने स्वामी की संपत्ति माने जाते थे, उनके पास अधिकार नहीं होते थे। उस समय में, दासों को अनुशासित करना या किसी गलत काम पर उन्हें शारीरिक रूप से दंड देना आम बात थी। हालांकि, अगर कोई मनुष्य अपने दास या दासी को सोंटे से मारता है, और उस मार के कारण दास मर जाता है, तो उस मनुष्य को दंड दिया जाएगा।</w:t>
      </w:r>
    </w:p>
    <w:p>
      <w:pPr/>
      <w:r>
        <w:rPr>
          <w:lang w:val="hi_IN" w:bidi="hi_IN"/>
        </w:rPr>
      </w:r>
      <w:r>
        <w:rPr>
          <w:lang w:val="hi_IN" w:bidi="hi_IN"/>
        </w:rPr>
        <w:t xml:space="preserve">यहाँ रुकें और समूह में एक </w:t>
      </w:r>
      <w:r>
        <w:rPr>
          <w:lang w:val="hi_IN" w:bidi="hi_IN"/>
        </w:rPr>
        <w:t>छड़ी</w:t>
      </w:r>
      <w:r>
        <w:rPr>
          <w:lang w:val="hi_IN" w:bidi="hi_IN"/>
        </w:rPr>
        <w:t xml:space="preserve">, एक </w:t>
      </w:r>
      <w:r>
        <w:rPr>
          <w:lang w:val="hi_IN" w:bidi="hi_IN"/>
        </w:rPr>
        <w:t>लाठी,</w:t>
      </w:r>
      <w:r>
        <w:rPr>
          <w:lang w:val="hi_IN" w:bidi="hi_IN"/>
        </w:rPr>
        <w:t xml:space="preserve"> और एक </w:t>
      </w:r>
      <w:r>
        <w:rPr>
          <w:lang w:val="hi_IN" w:bidi="hi_IN"/>
        </w:rPr>
        <w:t>सोंटे</w:t>
      </w:r>
      <w:r>
        <w:rPr>
          <w:lang w:val="hi_IN" w:bidi="hi_IN"/>
        </w:rPr>
        <w:t xml:space="preserve"> की तस्वीर देखें। इस ऑडियो को यहाँ रोकें।</w:t>
      </w:r>
    </w:p>
    <w:p>
      <w:pPr/>
      <w:r>
        <w:rPr>
          <w:lang w:val="hi_IN" w:bidi="hi_IN"/>
        </w:rPr>
      </w:r>
      <w:r>
        <w:rPr>
          <w:lang w:val="hi_IN" w:bidi="hi_IN"/>
        </w:rPr>
        <w:t>अगर कोई अपने दास को घायल कर देता है और दास ठीक हो जाता है तो अपने ही दास को घायल करने के लिए उस मनुष्य को कोई दंड नहीं मिलेगा। दास चोट की वजह से एक या दो दिन काम नहीं कर पाता, लेकिन जैसे ही दास ठीक हो जाता है और मरता नहीं है, तो उस मनुष्य पर किसी को भी पैसे देने की कोई ज़िम्मेदारी नहीं रहती है। वह मनुष्य दास का स्वामी है, इसलिए जब दास काम नहीं करता, तो वह नुकसान उसी मनुष्य का होता है—उसे अपने आप को कोई पैसा देने की ज़रूरत नहीं होती है। दासों के पास कोई अधिकार नहीं थे, और अगर चोट अस्थायी होती थी, तो दास के स्वामी को कोई दंड नहीं मिलता था। हालांकि, यह स्पष्ट है कि यदि कोई मनुष्य दास को इतनी बुरी तरह मारता है कि दास मर जाता है, तो उस मनुष्य को दंड दिया जाता था। कुछ लोग सोचते हैं कि अगर दास सच में मर भी जाए, लेकिन कुछ दिनों बाद, तो भी दास के स्वामी को कोई दंड नहीं मिलता।</w:t>
      </w:r>
    </w:p>
    <w:p>
      <w:pPr/>
      <w:r>
        <w:rPr>
          <w:lang w:val="hi_IN" w:bidi="hi_IN"/>
        </w:rPr>
      </w:r>
      <w:r>
        <w:rPr>
          <w:lang w:val="hi_IN" w:bidi="hi_IN"/>
        </w:rPr>
        <w:t>यहाँ रुकें और समूह में इस प्रश्न पर चर्चा करें: आपकी संस्कृति में माता-पिता या अधिकार रखने वाले लोग बच्चों को या अपने अधीन रहने वाले लोगों को कैसे अनुशासित करते हैं? क्या लोग शारीरिक सज़ा का इस्तेमाल करते हैं, या किसी और तरह की सज़ा का? इस ऑडियो को यहाँ रोकें।</w:t>
      </w:r>
    </w:p>
    <w:p>
      <w:pPr/>
      <w:r>
        <w:rPr>
          <w:lang w:val="hi_IN" w:bidi="hi_IN"/>
        </w:rPr>
      </w:r>
      <w:r>
        <w:rPr>
          <w:lang w:val="hi_IN" w:bidi="hi_IN"/>
        </w:rPr>
        <w:t>इसके बाद, यहोवा एक नियम देता है कि जब दो मनुष्य आपस में लड़ते हैं और गलती से किसी गर्भवती स्त्री को चोट लग जाए, तो क्या करना चाहिए। मूल भाषा में, यह नियम कहता है कि गर्भवती स्त्री को चोट लगने के बाद "उसका बच्चा बाहर निकल जाता है।" इस वाक्यांश का अनुवाद करना कठिन है। ज़्यादातर लोग सोचते हैं कि स्त्री घायल हो गई है, लेकिन वह घायल होने के बाद भी आगे चलकर बच्चे पैदा कर सकती है। एक और संभव अनुवाद यह है कि गर्भवती स्त्री का गर्भपात हो जाता है, यानी उसका बच्चा या बच्चे मर जाते हैं। कुछ लोगों को लगता है कि इसका अर्थ यह है कि उसके बच्चा या बच्चे समय से पहले पैदा हो गए है, लेकिन बच्चा या बच्चे अभी तक जीवित हैं। "उसके बच्चे बाहर निकल आते हैं" का अर्थ है कि बच्चे पैदा हो जाते हैं, चाहे वे जीवित हों या मृत। हालाँकि, कोई स्थायी नुकसान नहीं होता और वह स्त्री आगे भी बच्चे पैदा कर सकती है।</w:t>
      </w:r>
    </w:p>
    <w:p>
      <w:pPr/>
      <w:r>
        <w:rPr>
          <w:lang w:val="hi_IN" w:bidi="hi_IN"/>
        </w:rPr>
      </w:r>
      <w:r>
        <w:rPr>
          <w:lang w:val="hi_IN" w:bidi="hi_IN"/>
        </w:rPr>
        <w:t>यहाँ रुकें और समूह में इस प्रश्न पर चर्चा करें: आपकी संस्कृति में लोग गर्भवती स्त्रियों की सुरक्षा या मदद कैसे करते हैं? इस ऑडियो को यहाँ रोकें।</w:t>
      </w:r>
    </w:p>
    <w:p>
      <w:pPr/>
      <w:r>
        <w:rPr>
          <w:lang w:val="hi_IN" w:bidi="hi_IN"/>
        </w:rPr>
      </w:r>
      <w:r>
        <w:rPr>
          <w:lang w:val="hi_IN" w:bidi="hi_IN"/>
        </w:rPr>
        <w:t>इस नियम का महत्वपूर्ण भाग यह है कि भले ही गर्भवती स्त्री का गर्भपात न हो, समय से पहले बच्चे का जन्म न हो, और न ही स्त्री या उसके बच्चे को कोई चोट लगे या मृत्यु हो, फिर भी गर्भवती स्त्री को चोट पहुँचाने वाले मनुष्य को दंड दिया जाएगा। यह एक दुर्घटना हो सकती है, लेकिन फिर भी जिसने गर्भवती स्त्री को चोट पहुँचाई है, उसे उस चोट के कारण उसके पति को पैसे देने होंगे। न्यायाधीश यह भी तय करेंगे कि उसे गर्भवती स्त्री के पति को कितना भुगतान करना पड़ेगा। न्यायाधीश लोगों को विवादों को सुलझाने में मदद करते हैं। यह नियम दिखाता है कि यहोवा गर्भवती स्त्री और उसके अजन्में बच्चे को मूल्यवान मानता है, क्योंकि अगर गंभीर चोट न भी हो, तब भी दंड दिया जाएगा।</w:t>
      </w:r>
    </w:p>
    <w:p>
      <w:pPr/>
      <w:r>
        <w:rPr>
          <w:lang w:val="hi_IN" w:bidi="hi_IN"/>
        </w:rPr>
      </w:r>
      <w:r>
        <w:rPr>
          <w:lang w:val="hi_IN" w:bidi="hi_IN"/>
        </w:rPr>
        <w:t>यदि पुरुषों के बीच लड़ाई हो रही है और उनमें से कोई एक गर्भवती महिला को गंभीर रूप से घायल कर देता है, तो घायल करने वाले पुरुष को गंभीर दंड दिया जाएगा। इस चोट से महिला को स्थायी नुकसान हो सकता है, जैसे कि वह और बच्चे पैदा करने में असमर्थ हो सकती है, या चोट के परिणामस्वरूप उसके अजन्मे बच्चे की मृत्यु भी हो सकती है। इस तरह की गंभीर चोट के लिए दंड भी उतना ही गंभीर होना चाहिए, जितनी गंभीर चोट गर्भवती स्त्री को लगी है।</w:t>
      </w:r>
    </w:p>
    <w:p>
      <w:pPr/>
      <w:r>
        <w:rPr>
          <w:lang w:val="hi_IN" w:bidi="hi_IN"/>
        </w:rPr>
      </w:r>
      <w:r>
        <w:rPr>
          <w:lang w:val="hi_IN" w:bidi="hi_IN"/>
        </w:rPr>
        <w:t>मूसा को दिए गए यहोवा के नियम में कहा गया है: “तो प्राण के बदले प्राण का, आँख के बदले आँख, दाँत के बदले दाँत, हाथ के बदले हाथ, पाँव के बदले पाँव, जलाने के बदले जलाना, घाव के बदले घाव, और चोट के बदले चोट का दण्ड हो।” यह नियम गर्भवती स्त्री को चोट पहुँचाने वाले मनुष्य को दंड देने के बारे में है, लेकिन यह इस बात का भी मानक है कि परमेश्वर के लोग किसी भी व्यक्ति को किसी भी अपराध के लिए किस प्रकार की सज़ा दें। मूसा के समय में ज़्यादातर जातियों में ऐसे नियम थे जिनके तहत किसी व्यक्ति को दूसरे व्यक्ति को चोट पहुँचाने पर धन देना पड़ता था। जिन लोगों के पास बहुत पैसा होता था, वे गरीब लोगों को चोट पहुँचाने पर आसानी से पैसे दे देते थे, और सजा के तौर पर उन्हें ज्यादा कुछ खर्च नहीं करना पड़ता था या इससे उनके जीवन पर कोई खास असर नहीं पड़ता था। जो व्यक्ति गरीब होता था, वह इतनी बड़ी रकम नहीं दे पाता था, और इस वजह से ऐसे नियम गरीब लोगों के लिए अनुचित थे।</w:t>
      </w:r>
    </w:p>
    <w:p>
      <w:pPr/>
      <w:r>
        <w:rPr>
          <w:lang w:val="hi_IN" w:bidi="hi_IN"/>
        </w:rPr>
      </w:r>
      <w:r>
        <w:rPr>
          <w:lang w:val="hi_IN" w:bidi="hi_IN"/>
        </w:rPr>
        <w:t>अब, यहोवा एक नया नियम देता है जो कहता है कि किसी दूसरे व्यक्ति को चोट पहुँचाने की सज़ा उतनी ही होनी चाहिए जितनी चोट पहुँचाई गई है, चाहे घायल होने वाला व्यक्ति अमीर हो या गरीब। यहोवा के नियम में सब लोग बराबर हैं, और यहोवा का नियम तोड़ने वाले हर व्यक्ति के लिए दंड भी समान है। यहोवा उन गरीब या कमजोर लोगों की रक्षा कर रहा है जो घायल हो जाते हैं, और वह यह अनिवार्य कर रहा है कि धनी लोगों को भी किसी को स्थायी रूप से घायल करने के लिए दंड का भुगतान करना होगा। “प्राण के बदले प्राण” का अर्थ है कि किसी दूसरे व्यक्ति की हत्या करने का दंड हत्या करने वाले व्यक्ति की मृत्यु है।</w:t>
      </w:r>
    </w:p>
    <w:p>
      <w:pPr/>
      <w:r>
        <w:rPr>
          <w:lang w:val="hi_IN" w:bidi="hi_IN"/>
        </w:rPr>
      </w:r>
      <w:r>
        <w:rPr>
          <w:lang w:val="hi_IN" w:bidi="hi_IN"/>
        </w:rPr>
        <w:t>नियम के दूसरे भाग—“"आँख के बदले आँख, दाँत के बदले दाँत, हाथ के बदले हाथ, पैर के बदले पैर, जलाने के बदले जलाना, घाव के बदले घाव, चोट के बदले चोट"—ये सभी दिखाते हैं कि सज़ा उस चोट के बराबर होनी चाहिए जो उस व्यक्ति ने पहुँचाई है। इसका यह अर्थ नहीं है कि अगर कोई व्यक्ति किसी का दाँत तोड़ दे, तो दूसरा व्यक्ति सच में उसका भी दाँत तोड़ दे। इसके बजाय, “दाँत के बदले दाँत” का मतलब यह है कि दण्ड न तो पहले व्यक्ति के दाँत के नुकसान से अधिक होना चाहिए और न ही उससे कम। इसका अर्थ यह हो सकता है कि जिसने दाँत तोड़ा है, उसे दाँत खोने वाले व्यक्ति को पैसे देने हो या फिर किसी और तरह का दंड भी दिया जा सकता है। शरीर के अंगों की सूची और चोट यह दिखाती है कि अगर किसी तरह की स्थायी चोट है, तो उस चोट के लिए एक तय दंड है।</w:t>
      </w:r>
    </w:p>
    <w:p>
      <w:pPr/>
      <w:r>
        <w:rPr>
          <w:lang w:val="hi_IN" w:bidi="hi_IN"/>
        </w:rPr>
      </w:r>
      <w:r>
        <w:rPr>
          <w:lang w:val="hi_IN" w:bidi="hi_IN"/>
        </w:rPr>
        <w:t>यहाँ रुकें और समूह में इस प्रश्न पर चर्चा करें: ऐसी किसी घटना के बारे में बताइए जब आपको या आपके किसी जानने वाले को चोट लगी थी। जिस व्यक्ति ने आपको चोट पहुँचाई थी, उसे आपके नुकसान की भरपाई करने के लिए क्या करना पड़ा? उनका दंड क्या था? इस ऑडियो को यहाँ रोकें।</w:t>
      </w:r>
    </w:p>
    <w:p>
      <w:pPr/>
      <w:r>
        <w:rPr>
          <w:lang w:val="hi_IN" w:bidi="hi_IN"/>
        </w:rPr>
      </w:r>
      <w:r>
        <w:rPr>
          <w:lang w:val="hi_IN" w:bidi="hi_IN"/>
        </w:rPr>
        <w:t>इसके बाद, यहोवा मूसा को “प्राण के बदले प्राण, आँख के बदले आँख, दाँत के बदले दाँत" के नियम के दो उदाहरण देता है। पहला उदाहरण यह है कि अगर कोई मनुष्य अपने पुरुष या स्त्री दास की आँख पर मारता है और आँख को हमेशा के लिए नुकसान हो जाता है, तो उस मनुष्य को अपने पुरुष या स्त्री दास को आज़ाद करना होगा। यहोवा पहले ही यह नियम दे चुका है कि अगर कोई मनुष्य अपने दास को, शायद अनुशासन के लिए मारता है और उसके कारण दास मर जाता है, तो उस मनुष्य को दंड मिलेगा। यहोवा ने यह भी बताया है कि अगर कोई मनुष्य अपने दास को मारता है और दास एक या दो दिन बाद ठीक हो जाता है, तो ऐसी स्थिति में क्या होगा। अब यहोवा बताता है कि अगर कोई मनुष्य अपने पुरुष या स्त्री दास को हमेशा के लिए चोटिल कर देता है, तो उस मनुष्य को कैसी सज़ा मिलेगी। मूसा के समय में दास अपने स्वामी की संपत्ति माने जाते थे, और दासों के पास कोई अधिकार नहीं होते थे। यहोवा का नया नियम बताता है कि परमेश्वर दासों के जीवन को महत्व देता है, और अगर दास का स्वामी दास को हमेशा के लिए घायल कर देता है, तो स्वामी अपना दास खो देता है। स्वामी को सज़ा में सचमुच अपनी आँख नहीं खोनी पड़ती, लेकिन स्वामी अपना दास ज़रूर खो देता है। दास छ: साल के काम के अनुबंध को पूरा होने से पहले ही छोड़ सकता है।</w:t>
      </w:r>
    </w:p>
    <w:p>
      <w:pPr/>
      <w:r>
        <w:rPr>
          <w:lang w:val="hi_IN" w:bidi="hi_IN"/>
        </w:rPr>
      </w:r>
      <w:r>
        <w:rPr>
          <w:lang w:val="hi_IN" w:bidi="hi_IN"/>
        </w:rPr>
        <w:t>यह हैरानी की बात है कि यह नियम दास को हमेशा के लिए घायल करने पर स्वामी को दंड देता है, क्योंकि मूसा के समय की ज़्यादातर दूसरी संस्कृतियों के नियम दासों को कोई अधिकार नहीं देते थे। अन्य जातियो के नियम कहते थे कि अगर स्वामी अपने दास को हमेशा के लिए घायल भी कर दे, तब भी स्वामी दास को अपने पास रखता था, और उस मनुष्य को कोई दंड नहीं मिलता था। यह बात बहुत महत्वपूर्ण है कि ये अधिकार पुरुष और स्त्री दोनों ही दासों को प्राप्त थे। यदि कोई पुरुष अपनी महिला दासी को किसी भी तरह से स्थायी रूप से घायल कर देता था, तो वह अपने कार्य अनुबंध से मुक्त हो जाती थी। इससे पता चलता है कि परमेश्वर न केवल कमजोर लोगों को महत्व देता है, बल्कि वह स्त्रियों को भी महत्व देता है।</w:t>
      </w:r>
    </w:p>
    <w:p>
      <w:pPr/>
      <w:r>
        <w:rPr>
          <w:lang w:val="hi_IN" w:bidi="hi_IN"/>
        </w:rPr>
      </w:r>
      <w:r>
        <w:rPr>
          <w:lang w:val="hi_IN" w:bidi="hi_IN"/>
        </w:rPr>
        <w:t>इसी तरह, अगर स्वामी अपने पुरुष या स्त्री दास का दाँत तोड़ देता है, तो दास आज़ाद हो जाएगा। यह नियम दिखाता है कि अगर स्वामी अपने पुरुष या स्त्री दास को किसी भी तरह से हमेशा के लिए नुकसान पहुँचाता है, तो वह पुरुष या स्त्री दास आज़ाद हो जाएगा। हालाँकि यहोवा यह उदाहरण नहीं देता कि अगर कोई किसी दूसरे आदमी के हाथ या पैर को हमेशा के लिए नुकसान पहुँचाता है तो क्या सज़ा होगी, या जलने, घाव, या चोट के बारे में क्या होना चाहिए, फिर भी यह स्पष्ट है कि हर मामले में अगर स्थायी नुकसान हुआ है, तो सज़ा उसी चोट के अनुसार होगी। अगर दास को कोई स्थायी चोट नहीं लगती है, तो कोई दंड नहीं होता है।</w:t>
      </w:r>
      <w:r>
        <w:rPr>
          <w:lang w:val="hi_IN" w:bidi="hi_IN"/>
        </w:rPr>
      </w:r>
    </w:p>
    <w:p>
      <w:pPr>
        <w:pStyle w:val="Heading3"/>
      </w:pPr>
      <w:r>
        <w:rPr>
          <w:lang w:val="hi_IN" w:bidi="hi_IN"/>
        </w:rPr>
        <w:t>घटनाओं को समझाना</w:t>
      </w:r>
    </w:p>
    <w:p>
      <w:pPr/>
      <w:r>
        <w:rPr>
          <w:lang w:val="hi_IN" w:bidi="hi_IN"/>
        </w:rPr>
      </w:r>
      <w:r>
        <w:rPr>
          <w:lang w:val="hi_IN" w:bidi="hi_IN"/>
        </w:rPr>
        <w:t>निर्गमन 21:18–27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4 दृश्य हैं।</w:t>
      </w:r>
    </w:p>
    <w:p>
      <w:pPr/>
      <w:r>
        <w:rPr>
          <w:lang w:val="hi_IN" w:bidi="hi_IN"/>
        </w:rPr>
      </w:r>
      <w:r>
        <w:rPr>
          <w:b/>
          <w:lang w:val="hi_IN" w:bidi="hi_IN"/>
        </w:rPr>
        <w:t>पहले दृश्य में:</w:t>
      </w:r>
      <w:r>
        <w:rPr>
          <w:lang w:val="hi_IN" w:bidi="hi_IN"/>
        </w:rPr>
        <w:t xml:space="preserve"> यहोवा उस व्यक्ति के लिए दंड के बारे में एक नियम बताता है जो लड़ाई में किसी को घायल कर देता है और वह व्यक्ति अपनी चोट से मरता नहीं है।</w:t>
      </w:r>
    </w:p>
    <w:p>
      <w:pPr/>
      <w:r>
        <w:rPr>
          <w:lang w:val="hi_IN" w:bidi="hi_IN"/>
        </w:rPr>
      </w:r>
      <w:r>
        <w:rPr>
          <w:b/>
          <w:lang w:val="hi_IN" w:bidi="hi_IN"/>
        </w:rPr>
        <w:t>दूसरे दृश्य में:</w:t>
      </w:r>
      <w:r>
        <w:rPr>
          <w:lang w:val="hi_IN" w:bidi="hi_IN"/>
        </w:rPr>
        <w:t xml:space="preserve"> यहोवा उस मनुष्य को दंड देने के लिए एक नियम देता है जो अपने पुरुष या स्त्री दास को चोट पहुँचाता है।</w:t>
      </w:r>
    </w:p>
    <w:p>
      <w:pPr/>
      <w:r>
        <w:rPr>
          <w:lang w:val="hi_IN" w:bidi="hi_IN"/>
        </w:rPr>
      </w:r>
      <w:r>
        <w:rPr>
          <w:b/>
          <w:lang w:val="hi_IN" w:bidi="hi_IN"/>
        </w:rPr>
        <w:t>तीसरे दृश्य में:</w:t>
      </w:r>
      <w:r>
        <w:rPr>
          <w:lang w:val="hi_IN" w:bidi="hi_IN"/>
        </w:rPr>
        <w:t xml:space="preserve"> यहोवा उन मनुष्यों को सज़ा देने के नियम को बताता है, जो आपस में लड़ते समय गलती से एक गर्भवती स्त्री को चोट पहुँचा देते हैं। ऐसे नियम भी हैं, जो किसी दूसरे व्यक्ति को पहुँचाई गई किसी भी चोट के लिए एक मापदंड बताते हैं।</w:t>
      </w:r>
    </w:p>
    <w:p>
      <w:pPr/>
      <w:r>
        <w:rPr>
          <w:lang w:val="hi_IN" w:bidi="hi_IN"/>
        </w:rPr>
      </w:r>
      <w:r>
        <w:rPr>
          <w:b/>
          <w:lang w:val="hi_IN" w:bidi="hi_IN"/>
        </w:rPr>
        <w:t>चौथे दृश्य में:</w:t>
      </w:r>
      <w:r>
        <w:rPr>
          <w:lang w:val="hi_IN" w:bidi="hi_IN"/>
        </w:rPr>
        <w:t xml:space="preserve"> यहोवा यह नियम देता है कि जब कोई मनुष्य अपने पुरुष या स्त्री दास को हमेशा के लिए स्थायी रूप से घायल कर देता है, तो उसे क्या सज़ा दी जानी चाहिए।</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वह मनुष्य जो दूसरे मनुष्य को चोट पहुँचाता है</w:t>
      </w:r>
    </w:p>
    <w:p>
      <w:pPr>
        <w:pStyle w:val="ListBullet"/>
        <w:spacing w:line="240" w:lineRule="auto"/>
        <w:ind w:left="720"/>
      </w:pPr>
      <w:r>
        <w:rPr>
          <w:lang w:val="hi_IN" w:bidi="hi_IN"/>
        </w:rPr>
      </w:r>
      <w:r>
        <w:rPr>
          <w:lang w:val="hi_IN" w:bidi="hi_IN"/>
        </w:rPr>
        <w:t>घायल मनुष्य</w:t>
      </w:r>
    </w:p>
    <w:p>
      <w:pPr>
        <w:pStyle w:val="ListBullet"/>
        <w:spacing w:line="240" w:lineRule="auto"/>
        <w:ind w:left="720"/>
      </w:pPr>
      <w:r>
        <w:rPr>
          <w:lang w:val="hi_IN" w:bidi="hi_IN"/>
        </w:rPr>
      </w:r>
      <w:r>
        <w:rPr>
          <w:lang w:val="hi_IN" w:bidi="hi_IN"/>
        </w:rPr>
        <w:t>वह मनुष्य जो अपने पुरुष या स्त्री दास को घायल कर देता है</w:t>
      </w:r>
    </w:p>
    <w:p>
      <w:pPr>
        <w:pStyle w:val="ListBullet"/>
        <w:spacing w:line="240" w:lineRule="auto"/>
        <w:ind w:left="720"/>
      </w:pPr>
      <w:r>
        <w:rPr>
          <w:lang w:val="hi_IN" w:bidi="hi_IN"/>
        </w:rPr>
      </w:r>
      <w:r>
        <w:rPr>
          <w:lang w:val="hi_IN" w:bidi="hi_IN"/>
        </w:rPr>
        <w:t>घायल होने वाला पुरुष दास या स्त्री दासी</w:t>
      </w:r>
    </w:p>
    <w:p>
      <w:pPr>
        <w:pStyle w:val="ListBullet"/>
        <w:spacing w:line="240" w:lineRule="auto"/>
        <w:ind w:left="720"/>
      </w:pPr>
      <w:r>
        <w:rPr>
          <w:lang w:val="hi_IN" w:bidi="hi_IN"/>
        </w:rPr>
      </w:r>
      <w:r>
        <w:rPr>
          <w:lang w:val="hi_IN" w:bidi="hi_IN"/>
        </w:rPr>
        <w:t>दो मनुष्य जो एक-दूसरे से लड़ते हैं</w:t>
      </w:r>
    </w:p>
    <w:p>
      <w:pPr>
        <w:pStyle w:val="ListBullet"/>
        <w:spacing w:line="240" w:lineRule="auto"/>
        <w:ind w:left="720"/>
      </w:pPr>
      <w:r>
        <w:rPr>
          <w:lang w:val="hi_IN" w:bidi="hi_IN"/>
        </w:rPr>
      </w:r>
      <w:r>
        <w:rPr>
          <w:lang w:val="hi_IN" w:bidi="hi_IN"/>
        </w:rPr>
        <w:t>गर्भवती स्त्री</w:t>
      </w:r>
    </w:p>
    <w:p>
      <w:pPr>
        <w:pStyle w:val="ListBullet"/>
        <w:spacing w:line="240" w:lineRule="auto"/>
        <w:ind w:left="720"/>
      </w:pPr>
      <w:r>
        <w:rPr>
          <w:lang w:val="hi_IN" w:bidi="hi_IN"/>
        </w:rPr>
      </w:r>
      <w:r>
        <w:rPr>
          <w:lang w:val="hi_IN" w:bidi="hi_IN"/>
        </w:rPr>
        <w:t>गर्भवती स्त्री का पति</w:t>
      </w:r>
    </w:p>
    <w:p>
      <w:pPr>
        <w:pStyle w:val="ListBullet"/>
        <w:spacing w:line="240" w:lineRule="auto"/>
        <w:ind w:left="720"/>
      </w:pPr>
      <w:r>
        <w:rPr>
          <w:lang w:val="hi_IN" w:bidi="hi_IN"/>
        </w:rPr>
      </w:r>
      <w:r>
        <w:rPr>
          <w:lang w:val="hi_IN" w:bidi="hi_IN"/>
        </w:rPr>
        <w:t>और न्यायाधीश</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इस भाग में, याद रखें कि यहोवा अभी भी सीनै पर्वत पर मूसा को ये नियम दे रहा है। ये नियम वाचा की पुस्तक के नियम हैं। याद रखें कि इस भाग से पहले, यहोवा ने पुरुष दास और स्त्री दास के साथ कैसा व्यवहार करना है, और किसी व्यक्ति को मारने, अपने पिता या माता का अपमान करने, या किसी व्यक्ति का अपहरण करने या उसे चुराने की सज़ा के बारे में नियम दिए थे। याद रखें कि इस भाग के सारे नियम लोगों को अलग-अलग तरीकों से चोट पहुँचाने की सज़ा के बारे में हैं। यह भी याद रखें कि इन नियमों की संरचना इस तरह है, "अगर कोई व्यक्ति कुछ करता है, तो यह होगा।" ये नियम एक ऐसी घटना के बारे में बात कर रहे हैं जो वास्तव में अभी तक घटित नहीं हुई है।</w:t>
      </w:r>
    </w:p>
    <w:p>
      <w:pPr/>
      <w:r>
        <w:rPr>
          <w:lang w:val="hi_IN" w:bidi="hi_IN"/>
        </w:rPr>
      </w:r>
      <w:r>
        <w:rPr>
          <w:lang w:val="hi_IN" w:bidi="hi_IN"/>
        </w:rPr>
        <w:t>पहले दृश्य में, दो मनुष्यों के आपस में लड़ने के बारे में एक नियम है। याद रखें कि इस नियम में वाक्यांश “मुक्कों या पत्थर से” इस्तेमाल किया गया है।</w:t>
      </w:r>
    </w:p>
    <w:p>
      <w:pPr/>
      <w:r>
        <w:rPr>
          <w:lang w:val="hi_IN" w:bidi="hi_IN"/>
        </w:rPr>
      </w:r>
      <w:r>
        <w:rPr>
          <w:lang w:val="hi_IN" w:bidi="hi_IN"/>
        </w:rPr>
        <w:t>यहाँ रुकें और समूह में इस प्रश्न पर चर्चा करें: आप "मुक्कों से या पत्थर से" वाक्यांश का अनुवाद कैसे करेंगे?" याद रखें कि इस वाक्यांश का अर्थ है, शरीर के किसी भी अंग से मारना या किसी भी तरह के हथियार से मारना। इस ऑडियो को यहाँ रोकें।</w:t>
      </w:r>
    </w:p>
    <w:p>
      <w:pPr/>
      <w:r>
        <w:rPr>
          <w:lang w:val="hi_IN" w:bidi="hi_IN"/>
        </w:rPr>
      </w:r>
      <w:r>
        <w:rPr>
          <w:lang w:val="hi_IN" w:bidi="hi_IN"/>
        </w:rPr>
        <w:t>एक मनुष्य दूसरे मनुष्य को चोट पहुँचाता है, और चोट इतनी गंभीर होती है कि घायल मनुष्य को अपनी चोट के कारण बिस्तर पर पड़े रहना पड़ता है। घायल मनुष्य ठीक होकर बिस्तर से उठता है और बाहर अपनी लाठी के सहारे चलने-फिरने लगता है, और वह स्थायी रूप से घयाल नहीं होता है।</w:t>
      </w:r>
    </w:p>
    <w:p>
      <w:pPr/>
      <w:r>
        <w:rPr>
          <w:lang w:val="hi_IN" w:bidi="hi_IN"/>
        </w:rPr>
      </w:r>
      <w:r>
        <w:rPr>
          <w:lang w:val="hi_IN" w:bidi="hi_IN"/>
        </w:rPr>
        <w:t xml:space="preserve">यहाँ रुकें और यदि आवश्यकता हो तो समूह में </w:t>
      </w:r>
      <w:r>
        <w:rPr>
          <w:lang w:val="hi_IN" w:bidi="hi_IN"/>
        </w:rPr>
        <w:t>लाठी</w:t>
      </w:r>
      <w:r>
        <w:rPr>
          <w:lang w:val="hi_IN" w:bidi="hi_IN"/>
        </w:rPr>
        <w:t xml:space="preserve"> की तस्वीर देखें। इस ऑडियो को यहाँ रोकें।</w:t>
      </w:r>
    </w:p>
    <w:p>
      <w:pPr/>
      <w:r>
        <w:rPr>
          <w:lang w:val="hi_IN" w:bidi="hi_IN"/>
        </w:rPr>
      </w:r>
      <w:r>
        <w:rPr>
          <w:lang w:val="hi_IN" w:bidi="hi_IN"/>
        </w:rPr>
        <w:t>याद रखें कि जो मनुष्य दूसरे मनुष्य को चोट पहुँचाता है, उसे उस समय का भुगतान करना होगा जब घायल मनुष्य बिस्तर पर रहने के कारण काम नहीं कर पाया। जो मनुष्य दूसरे मनुष्य को चोट पहुँचाता है, उसे घायल मनुष्य के पूरी तरह ठीक होने तक उसके इलाज और उसके ठीक होने का पूरा खर्च देना पड़ेगा। याद रखें कि लड़ाई में दूसरे मनुष्य को चोट पहुँचाने वाले मनुष्य के लिए इसके अलावा कोई और सज़ा नहीं है। घायल मनुष्य को उसकी कमाई के नुकसान और उसके ठीक होने के लिए भुगतान किया जाना चाहिए, लेकिन इसके अलावा और कुछ नहीं।</w:t>
      </w:r>
    </w:p>
    <w:p>
      <w:pPr/>
      <w:r>
        <w:rPr>
          <w:lang w:val="hi_IN" w:bidi="hi_IN"/>
        </w:rPr>
      </w:r>
      <w:r>
        <w:rPr>
          <w:lang w:val="hi_IN" w:bidi="hi_IN"/>
        </w:rPr>
        <w:t>दूसरे दृश्य में, यहोवा उस स्थिति के लिए नियम देता है जब कोई मनुष्य अपने पुरुष दास या स्त्री दास को मारता है। अगर कोई मनुष्य अपने पुरुष दास या स्त्री दास को सोंटे से ऐसा मारता है कि वह दास मर जाता है तो उस मनुष्य को सज़ा दी जानी चाहिए। याद रखें कि वह मनुष्य किसी गलत काम, जैसे चोरी करने के कारण, अपने पुरुष दास या स्त्री दास को अनुशासन सिखाने के लिए मार रहा हो।</w:t>
      </w:r>
    </w:p>
    <w:p>
      <w:pPr/>
      <w:r>
        <w:rPr>
          <w:lang w:val="hi_IN" w:bidi="hi_IN"/>
        </w:rPr>
      </w:r>
      <w:r>
        <w:rPr>
          <w:lang w:val="hi_IN" w:bidi="hi_IN"/>
        </w:rPr>
        <w:t xml:space="preserve">यहाँ रुकें और ज़रूरत हो तो समूह में मिलकर </w:t>
      </w:r>
      <w:r>
        <w:rPr>
          <w:lang w:val="hi_IN" w:bidi="hi_IN"/>
        </w:rPr>
        <w:t>लाठी</w:t>
      </w:r>
      <w:r>
        <w:rPr>
          <w:lang w:val="hi_IN" w:bidi="hi_IN"/>
        </w:rPr>
        <w:t xml:space="preserve">, </w:t>
      </w:r>
      <w:r>
        <w:rPr>
          <w:lang w:val="hi_IN" w:bidi="hi_IN"/>
        </w:rPr>
        <w:t>डंडा</w:t>
      </w:r>
      <w:r>
        <w:rPr>
          <w:lang w:val="hi_IN" w:bidi="hi_IN"/>
        </w:rPr>
        <w:t xml:space="preserve"> और </w:t>
      </w:r>
      <w:r>
        <w:rPr>
          <w:lang w:val="hi_IN" w:bidi="hi_IN"/>
        </w:rPr>
        <w:t>सोंटा</w:t>
      </w:r>
      <w:r>
        <w:rPr>
          <w:lang w:val="hi_IN" w:bidi="hi_IN"/>
        </w:rPr>
        <w:t xml:space="preserve"> की तस्वीरें फिर से देखें। इस ऑडियो को यहाँ रोकें।</w:t>
      </w:r>
    </w:p>
    <w:p>
      <w:pPr/>
      <w:r>
        <w:rPr>
          <w:lang w:val="hi_IN" w:bidi="hi_IN"/>
        </w:rPr>
      </w:r>
      <w:r>
        <w:rPr>
          <w:lang w:val="hi_IN" w:bidi="hi_IN"/>
        </w:rPr>
        <w:t>अगर कोई मनुष्य अपने पुरुष दास या स्त्री दास को मारता है और दास उस अस्थायी चोट से ठीक हो जाता है, तो उस मनुष्य के लिए कोई सज़ा नहीं है। याद रखें कि दास अपने स्वामी की संपत्ति होते थे, और जब भी दास काम नहीं करता, तो स्वामी के लिए यह पैसों का नुकसान होता था। याद रखें कि दास एक-दो दिन का काम नहीं कर पाता था, लेकिन उसे कोई स्थायी चोट नहीं पहुँचती है। याद रखें कि बाद में एक और नियम दिया गया है, जो बताता है कि अगर कोई मनुष्य अपने पुरुष दास या स्त्री दास को स्थायी चोट पहुँचाता है, तो उसके साथ क्या होगा। यह भी याद रखें कि कुछ लोग ऐसा मानते हैं कि अगर दास वास्तव में अपनी चोट से मर जाता है, लेकिन कुछ दिनों बाद, तो दास के स्वामी को कोई सज़ा नहीं मिलती।</w:t>
      </w:r>
    </w:p>
    <w:p>
      <w:pPr/>
      <w:r>
        <w:rPr>
          <w:lang w:val="hi_IN" w:bidi="hi_IN"/>
        </w:rPr>
      </w:r>
      <w:r>
        <w:rPr>
          <w:lang w:val="hi_IN" w:bidi="hi_IN"/>
        </w:rPr>
        <w:t>तीसरे दृश्य में स्थिति यह है कि दो मनुष्य आपस में लड़ रहे हैं और एक गर्भवती स्त्री को चोट पहुँचा देते हैं। याद रखें कि मूल भाषा में कहा गया है, "उसके बच्चे बाहर आ जाते हैं।" इसका मतलब शायद यह है कि उसका गर्भ गिर जाता है, या उसे चोट लगती है, लेकिन फिर भी वह आगे चलकर बच्चे पैदा कर सकती है। याद रखें कि भले ही उसे स्थायी चोट न लगी हो, फिर भी उसे किसी भी तरह से चोट पहुँचाने पर दंड दिया जाता है। याद रखें कि जिसने उसे चोट पहुँचाई है उसे उसके पति को पैसे देने होंगे, और न्यायाधीश पैसे की राशि तय करने में मदद करेंगे।</w:t>
      </w:r>
    </w:p>
    <w:p>
      <w:pPr/>
      <w:r>
        <w:rPr>
          <w:lang w:val="hi_IN" w:bidi="hi_IN"/>
        </w:rPr>
      </w:r>
      <w:r>
        <w:rPr>
          <w:lang w:val="hi_IN" w:bidi="hi_IN"/>
        </w:rPr>
        <w:t>ध्यान रहे, यदि गर्भवती महिला को गंभीर चोट लगती है, तो उसे चोट पहुंचाने वाले व्यक्ति को गंभीर दंड का सामना करना पड़ता है। गर्भवती महिला को चोट पहुँचाने वाले व्यक्ति को मिलने वाला दंड उस महिला को लगी चोट के बराबर होना चाहिए।</w:t>
      </w:r>
    </w:p>
    <w:p>
      <w:pPr/>
      <w:r>
        <w:rPr>
          <w:lang w:val="hi_IN" w:bidi="hi_IN"/>
        </w:rPr>
      </w:r>
      <w:r>
        <w:rPr>
          <w:lang w:val="hi_IN" w:bidi="hi_IN"/>
        </w:rPr>
        <w:t xml:space="preserve">यह याद रखना ज़रूरी है कि यहोवा के नियमों का यह अगला भाग गर्भवती स्त्री को चोट पहुँचाने की सज़ा के बारे में है, और यह परमेश्वर के सभी लोगों के लिए किसी भी व्यक्ति को पहुँचाई गई किसी भी तरह की चोट की सज़ा का एक मानक भी है। वाक्यांश “प्राण के बदले प्राण, आँख के बदले आँख, दाँत के बदले दाँत” यह दिखाता है कि सज़ा न तो चोट से ज़्यादा होनी चाहिए और न ही कम। यह भी याद रखें कि मूसा के समय आसपास की दूसरी जातियों के नियमों से यह नियम बहुत अलग है। यह आम बात थी कि एक धनी व्यक्ति किसी गरीब व्यक्ति को चोट लगने पर आसानी से पैसा दे सकता था, लेकिन एक गरीब व्यक्ति वैसा भुगतान नहीं कर पाता था। यहोवा चाहता है कि सभी लोगों के लिए समान नियम हो, चाहे वे अमीर हों या गरीब। </w:t>
      </w:r>
    </w:p>
    <w:p>
      <w:pPr/>
      <w:r>
        <w:rPr>
          <w:lang w:val="hi_IN" w:bidi="hi_IN"/>
        </w:rPr>
      </w:r>
      <w:r>
        <w:rPr>
          <w:lang w:val="hi_IN" w:bidi="hi_IN"/>
        </w:rPr>
        <w:t>याद रखें कि इस नियम का शाब्दिक अर्थ यह नहीं है कि किसी की आँख जाने पर सच में दूसरे व्यक्ति की आँख निकाल ली जाए, या किसी का दाँत टूटने पर दूसरे का दाँत तोड़ दिया जाए। इस नियम का अर्थ यह है कि जो व्यक्ति किसी दूसरे व्यक्ति की आँख, दाँत, या हाथ को नुकसान पहुँचाता है, उसे उसी नुकसान के बराबर सज़ा दी जानी चाहिए। सज़ा में पैसा देना, समुदाय से निकाल दिया जाना, संपत्ति खोना, या कुछ और भी हो सकता है। याद रखें कि हर तरह की स्थायी चोट के लिए एक खास दंड तय है, और यह अमीर-गरीब या सामाजिक स्थिति की परवाह किए बिना सभी पर लागू होता है।</w:t>
      </w:r>
    </w:p>
    <w:p>
      <w:pPr/>
      <w:r>
        <w:rPr>
          <w:lang w:val="hi_IN" w:bidi="hi_IN"/>
        </w:rPr>
      </w:r>
      <w:r>
        <w:rPr>
          <w:lang w:val="hi_IN" w:bidi="hi_IN"/>
        </w:rPr>
        <w:t>यहाँ रुकें और समूह में इस प्रश्न पर चर्चा करें: “आँख के बदले आँख, दाँत के बदले दाँत” यह बताने का एक तरीका है कि किसी चोट के लिए दी जाने वाली सजा उस चोट के बराबर ही गंभीर होनी चाहिए। आपकी भाषा में ऐसे कौन-से वाक्यांश हैं, जो यह दिखाते हैं कि सज़ा अपराध के बराबर ही गंभीर है? इस ऑडियो को यहाँ रोकें।</w:t>
      </w:r>
    </w:p>
    <w:p>
      <w:pPr/>
      <w:r>
        <w:rPr>
          <w:lang w:val="hi_IN" w:bidi="hi_IN"/>
        </w:rPr>
      </w:r>
      <w:r>
        <w:rPr>
          <w:lang w:val="hi_IN" w:bidi="hi_IN"/>
        </w:rPr>
        <w:t>चौथे दृश्य में, याद रखें कि ये दोनों नियम तीसरे दृश्य के “प्राण के बदले प्राण, आँख के बदले आँख, दाँत के बदले दाँत” वाले नियम के उदाहरण को दिखाते हैं। याद रखें कि यह उदाहरण एक ऐसे मनुष्य का है जिसके पास पुरुष या स्त्री दास है। यदि कोई व्यक्ति अपने पुरुष दास या स्त्री दास की आँख को स्थायी रूप से नुकसान पहुँचाता है, तो उस व्यक्ति के लिए सज़ा यह है कि वह पुरुष दास या स्त्री दास आज़ाद कर दिया जाए। याद रखें कि यह बात हैरान करने वाली है क्योंकि वह मनुष्य पुरुष दास या स्त्री दास का स्वामी होता है, और उस समय दासों को अनुशासित करने या सज़ा देने की प्रथा आम थी। याद रखें कि यहोवा पुरुष और महिला दासों की रक्षा कर रहा है और यदि उनका स्वामी उन्हें स्थायी रूप से घायल कर देता है तो यहोवा उन्हें मुक्त कर देता है। दास का स्वामी अपने पुरुष दास या स्त्री दास को चोट पहुँचाने पर अब भी दंड पाता है, भले ही वह दास से अधिक धनी हो और समाज में ऊँचे स्थान पर हो।</w:t>
      </w:r>
    </w:p>
    <w:p>
      <w:pPr/>
      <w:r>
        <w:rPr>
          <w:lang w:val="hi_IN" w:bidi="hi_IN"/>
        </w:rPr>
      </w:r>
      <w:r>
        <w:rPr>
          <w:lang w:val="hi_IN" w:bidi="hi_IN"/>
        </w:rPr>
        <w:t>याद रखें कि दूसरा उदाहरण यह है कि अगर दास का स्वामी अपने पुरुष दास या स्त्री दास का दाँत तोड़ देता है, तो उस पुरुष दास या स्त्री दास को आज़ाद कर दिया जाना चाहिए। याद रखें कि ये दोनों नियम दर्शाते हैं कि अगर दास का स्वामी अपने दास को—पुरुष या स्त्री—किसी भी तरह से स्थायी चोट पहुँचाता है, तो वह दास आज़ाद हो जाता है और उसे अपना काम पूरा करने की जरूरत नहीं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21:18–27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4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वह मनुष्य जो दूसरे मनुष्य को चोट पहुँचाता है</w:t>
      </w:r>
    </w:p>
    <w:p>
      <w:pPr>
        <w:pStyle w:val="ListBullet"/>
        <w:spacing w:line="240" w:lineRule="auto"/>
        <w:ind w:left="720"/>
      </w:pPr>
      <w:r>
        <w:rPr>
          <w:lang w:val="hi_IN" w:bidi="hi_IN"/>
        </w:rPr>
      </w:r>
      <w:r>
        <w:rPr>
          <w:lang w:val="hi_IN" w:bidi="hi_IN"/>
        </w:rPr>
        <w:t>घायल मनुष्य</w:t>
      </w:r>
    </w:p>
    <w:p>
      <w:pPr>
        <w:pStyle w:val="ListBullet"/>
        <w:spacing w:line="240" w:lineRule="auto"/>
        <w:ind w:left="720"/>
      </w:pPr>
      <w:r>
        <w:rPr>
          <w:lang w:val="hi_IN" w:bidi="hi_IN"/>
        </w:rPr>
      </w:r>
      <w:r>
        <w:rPr>
          <w:lang w:val="hi_IN" w:bidi="hi_IN"/>
        </w:rPr>
        <w:t>दास का स्वामी</w:t>
      </w:r>
    </w:p>
    <w:p>
      <w:pPr>
        <w:pStyle w:val="ListBullet"/>
        <w:spacing w:line="240" w:lineRule="auto"/>
        <w:ind w:left="720"/>
      </w:pPr>
      <w:r>
        <w:rPr>
          <w:lang w:val="hi_IN" w:bidi="hi_IN"/>
        </w:rPr>
      </w:r>
      <w:r>
        <w:rPr>
          <w:lang w:val="hi_IN" w:bidi="hi_IN"/>
        </w:rPr>
        <w:t>पुरुष दास या स्त्री दासी</w:t>
      </w:r>
    </w:p>
    <w:p>
      <w:pPr>
        <w:pStyle w:val="ListBullet"/>
        <w:spacing w:line="240" w:lineRule="auto"/>
        <w:ind w:left="720"/>
      </w:pPr>
      <w:r>
        <w:rPr>
          <w:lang w:val="hi_IN" w:bidi="hi_IN"/>
        </w:rPr>
      </w:r>
      <w:r>
        <w:rPr>
          <w:lang w:val="hi_IN" w:bidi="hi_IN"/>
        </w:rPr>
        <w:t>दो मनुष्य जो एक-दूसरे से लड़ते हैं</w:t>
      </w:r>
    </w:p>
    <w:p>
      <w:pPr>
        <w:pStyle w:val="ListBullet"/>
        <w:spacing w:line="240" w:lineRule="auto"/>
        <w:ind w:left="720"/>
      </w:pPr>
      <w:r>
        <w:rPr>
          <w:lang w:val="hi_IN" w:bidi="hi_IN"/>
        </w:rPr>
      </w:r>
      <w:r>
        <w:rPr>
          <w:lang w:val="hi_IN" w:bidi="hi_IN"/>
        </w:rPr>
        <w:t>गर्भवती स्त्री</w:t>
      </w:r>
    </w:p>
    <w:p>
      <w:pPr>
        <w:pStyle w:val="ListBullet"/>
        <w:spacing w:line="240" w:lineRule="auto"/>
        <w:ind w:left="720"/>
      </w:pPr>
      <w:r>
        <w:rPr>
          <w:lang w:val="hi_IN" w:bidi="hi_IN"/>
        </w:rPr>
      </w:r>
      <w:r>
        <w:rPr>
          <w:lang w:val="hi_IN" w:bidi="hi_IN"/>
        </w:rPr>
        <w:t>गर्भवती स्त्री का पति</w:t>
      </w:r>
    </w:p>
    <w:p>
      <w:pPr>
        <w:pStyle w:val="ListBullet"/>
        <w:spacing w:line="240" w:lineRule="auto"/>
        <w:ind w:left="720"/>
      </w:pPr>
      <w:r>
        <w:rPr>
          <w:lang w:val="hi_IN" w:bidi="hi_IN"/>
        </w:rPr>
      </w:r>
      <w:r>
        <w:rPr>
          <w:lang w:val="hi_IN" w:bidi="hi_IN"/>
        </w:rPr>
        <w:t>और न्यायाधीश</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 xml:space="preserve">यहोवा मूसा से बात कर रहा है और मूसा को यह बताता है कि जब कोई व्यक्ति किसी दूसरे व्यक्ति को चोट पहुँचाता है, तो क्या होना चाहिए। सबसे पहले, दो मनुष्य आपस में लड़ते हैं और उनमें से एक दूसरे को चोट पहुँचाता है। घायल मनुष्य बिस्तर पर रहता है, और फिर वह उठता है और अपनी लाठी का इस्तेमाल करके बाहर चलने-फिरने लगता है। जिस मनुष्य ने उसे चोट पहुँचाई है, उसे उस समय तक पैसा देना होगा जब तक घायल मनुष्य काम नहीं कर सका, और साथ ही उसे घायल मनुष्य के ठीक होने का खर्च भी देना होगा। जिस व्यक्ति ने दूसरे व्यक्ति को घायल किया है, उसके लिए कोई अतिरिक्त सजा नहीं है।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घायल व्यक्ति की भूमिका निभा रहे व्यक्ति से पूछें, "आप क्या महसूस कर रहे हैं या क्या सोच रहे हैं?" वह व्यक्ति इस तरह उत्तर दे सकता है, “मुझे अभी भी अपनी चोट से दर्द है,” या “मुझे खुशी है कि मुझे स्थायी चोट नहीं लगी,” या “मुझे खुशी है कि जिसने मुझे घायल किया है, वह मेरे ठीक होने का खर्च और उस समय का पैसा दे रहा है जब मैं अपनी चोट के कारण काम नहीं कर सका।”</w:t>
      </w:r>
    </w:p>
    <w:p>
      <w:pPr>
        <w:pStyle w:val="ListBullet"/>
        <w:spacing w:line="240" w:lineRule="auto"/>
        <w:ind w:left="720"/>
      </w:pPr>
      <w:r>
        <w:rPr>
          <w:lang w:val="hi_IN" w:bidi="hi_IN"/>
        </w:rPr>
      </w:r>
      <w:r>
        <w:rPr>
          <w:lang w:val="hi_IN" w:bidi="hi_IN"/>
        </w:rPr>
        <w:t>साथ ही, उस व्यक्ति से पूछें जिसने दूसरे व्यक्ति को घायल किया है, "आप क्या सोच रहे हैं या क्या महसूस कर रहे हैं?" वह व्यक्ति इस तरह उत्तर दे सकता है, "मुझे दूसरे मनुष्य के साथ लड़ने पर पछतावा है," या "मुझे खुशी है कि दूसरा मनुष्य ठीक हो रहा है और उसे स्थायी चोट नहीं लगी है," या “काश मुझे उसके काम के नुकसान और उसके ठीक होने का खर्च न देना पड़ता।”</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अगला, अगर कोई मनुष्य अपने पुरुष दास या स्त्री दास को मारता है और दास मर जाता है, तो उस मनुष्य को सज़ा दी जाएगी। अगर दास ठीक हो जाता है, तो उस मनुष्य के लिए कोई सज़ा नहीं है। दास एक या दो दिन काम पर नहीं आ सकता है, लेकिन वह मनुष्य दास का स्वामी है, इसलिए उस मनुष्य के लिए कोई सज़ा नहीं होती।</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दास के स्वामी की भूमिका निभाने वाले व्यक्ति से पूछें, "आप क्या सोच रहे हैं या क्या महसूस कर रहे हैं?" वह व्यक्ति इस तरह उत्तर दे सकता है, “मुझे खुशी है कि मेरा दास अपनी चोट से मरा नहीं—और अगली बार मैं अपने दास को अनुशासन में रखते समय और सावधान रहूँगा,” या “उम्मीद है कि मुझे अपने दास को फिर कभी अनुशासित करने की जरूरत नहीं पड़ेगी,” या “मुझे खुशी है कि मेरा दास ठीक हो रहा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अगला नियम यह है कि यदि दो पुरुष आपस में लड़ते हैं और गलती से किसी गर्भवती महिला को चोट पहुँचाते हैं, तो चोट पहुँचाने वाले व्यक्ति को दंडित किया जाएगा। गर्भवती महिला को गंभीर या मामूली चोट लग सकती है, लेकिन अगर उसे कोई स्थायी चोट नहीं भी लगती है, तो भी दंड मिलेगा। जिस मनुष्य ने गर्भवती स्त्री को चोट पहुँचाई है, उसे गर्भवती स्त्री के पति को भुगतान करना होगा, और न्यायाधीश यह तय करने में मदद करेंगे कि उसे स्त्री के पति को कितना भुगतान करना 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गर्भवती स्त्री की भूमिका निभाने वाले व्यक्ति से पूछें, "आप क्या सोच रही हो या क्या महसूस कर रही हो?" वह व्यक्ति इस तरह उत्तर दे सकता है, "मुझे हैरत हुई कि लड़ने वाले पुरुषों ने मुझे चोट पहुँचाई है" या “मुझे दु:ख है कि मैं घायल हो गई हूँ और अपने बच्चे के लिए चिंतित हूँ,” या “मुझे खुशी है कि मुझे घायल करने के लिए दंड मिलेगा।” </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अगर गर्भवती स्त्री को गंभीर चोट लगती है, तो इसके लिए गंभीर दंड का नियम है। मूसा को दिए गए यहोवा के नियम में कहा गया है: "प्राण के बदले प्राण का, आँख के बदले आँख, दाँत के बदले दाँत, हाथ के बदले हाथ, पाँव के बदले पाँव, जलाने के बदले जलाना, घाव के बदले घाव, और चोट के बदले चोट का दण्ड हो।” अगर कोई व्यक्ति किसी दूसरे व्यक्ति को मार देता है, तो जिसने उस व्यक्ति को मारा है, उसे भी मरना होगा। अगर किसी दूसरे व्यक्ति को कोई भी शारीरिक चोट लगती है, तो दंड उसी चोट के अनुसार होगा। सज़ा अधिक या कम नहीं हो सकती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गर्भवती स्त्री को चोट पहुँचाने वाले व्यक्ति से पूछें, "आप क्या सोच रहे हो या क्या महसूस कर रहे हो?" वह व्यक्ति इस तरह उत्तर दे सकता है, "एक स्त्री का जीवन पुरुष के जीवन जितना मूल्यवान नहीं है," या “मैं सोच रहा हूँ कि यहोवा क्यों मानता है कि स्त्रियों और गर्भ में पल रहे बच्चों की इस तरह रक्षा होनी चाहिए,” या “मैं हैरान हूँ कि इस गर्भवती स्त्री को किसी भी तरह की चोट के लिए मुझे सज़ा मिलती है,” या “मुझे पछतावा है कि मैंने गलती से एक गर्भवती स्त्री को चोट पहुँचा दी।”</w:t>
      </w:r>
    </w:p>
    <w:p>
      <w:pPr>
        <w:pStyle w:val="ListBullet"/>
        <w:spacing w:line="240" w:lineRule="auto"/>
        <w:ind w:left="720"/>
      </w:pPr>
      <w:r>
        <w:rPr>
          <w:lang w:val="hi_IN" w:bidi="hi_IN"/>
        </w:rPr>
      </w:r>
      <w:r>
        <w:rPr>
          <w:lang w:val="hi_IN" w:bidi="hi_IN"/>
        </w:rPr>
        <w:t>साथ ही, गर्भवती स्त्री की भूमिका निभाने वाले व्यक्ति से पूछें, "आप क्या सोच रहे हैं या क्या महसूस कर रहे हैं?" वह व्यक्ति इस तरह उत्तर दे सकता है, "मैं अपने जीवन में पहली बार मूल्यवान महसूस कर रही हूँ—मुझे चोट पहुँचाने के लिए भी दंड का नियम है!" या "मुझे खुशी है कि जिसने मुझे चोट पहुँचाई है, उसे मुझे चोट पहुँचाने के लिए दंड के रूप में मेरे पति को पैसे देने होंगे," या “मुझे सुरक्षित महसूस होता है, क्योंकि मेरे समुदाय ने मेरी चोट को मान्यता दी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अन्त में, दो नियम हैं जो "आँख के बदले आँख, दाँत के बदले दाँत" के नियम के उदाहरण देते हैं। अगर कोई स्वामी अपने पुरुष या स्त्री दास की आँख को नुकसान पहुँचाकर या उसका दाँत तोड़कर उसे स्थायी चोट पहुँचाता है, तो उस दास को स्वतंत्र कर देना होगा। यह नियम सभी के लिए समान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दास के स्वामी की भूमिका निभाने वाले व्यक्ति से पूछें, "आप क्या सोच रहे हैं या क्या महसूस कर रहे हैं?" वह व्यक्ति इस तरह उत्तर दे सकता है, “मुझे सिर्फ एक चोट के कारण अपने दास को क्यों छोड़ना चाहिए?” या “मुझे अपने दासों को जैसे चाहूँ वैसे अनुशासन में रखने का अधिकार होना चाहिए—वे मेरी संपत्ति हैं!” या “मुझे बहुत गुस्सा है कि आज मैंने अपना दास खो दिया—यह नियम दासों के लिए नहीं होना चाहिए, क्योंकि मेरे दास मेरी संपत्ति हैं और मैं उनसे ज़्यादा धनी और ऊँचे सामाजिक स्तर का हूँ,” या “काश मैंने अपने दास को स्थायी चोट न पहुँचाई होती।”</w:t>
      </w:r>
      <w:r>
        <w:rPr>
          <w:lang w:val="hi_IN" w:bidi="hi_IN"/>
        </w:rPr>
      </w:r>
    </w:p>
    <w:p>
      <w:pPr>
        <w:pStyle w:val="Heading3"/>
      </w:pPr>
      <w:r>
        <w:rPr>
          <w:lang w:val="hi_IN" w:bidi="hi_IN"/>
        </w:rPr>
        <w:t>आवश्यक जानकारी</w:t>
      </w:r>
    </w:p>
    <w:p>
      <w:pPr/>
      <w:r>
        <w:rPr>
          <w:lang w:val="hi_IN" w:bidi="hi_IN"/>
        </w:rPr>
      </w:r>
      <w:r>
        <w:rPr>
          <w:lang w:val="hi_IN" w:bidi="hi_IN"/>
        </w:rPr>
        <w:t>निर्गमन 21:18–27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ने कई </w:t>
      </w:r>
      <w:r>
        <w:rPr>
          <w:lang w:val="hi_IN" w:bidi="hi_IN"/>
        </w:rPr>
        <w:t>नियम</w:t>
      </w:r>
      <w:r>
        <w:rPr>
          <w:lang w:val="hi_IN" w:bidi="hi_IN"/>
        </w:rPr>
        <w:t xml:space="preserve"> बताए हैं कि जब कोई व्यक्ति किसी दूसरे व्यक्ति को चोट पहुँचाता है तो क्या होता है।</w:t>
      </w:r>
    </w:p>
    <w:p>
      <w:pPr/>
      <w:r>
        <w:rPr>
          <w:lang w:val="hi_IN" w:bidi="hi_IN"/>
        </w:rPr>
      </w:r>
      <w:r>
        <w:rPr>
          <w:lang w:val="hi_IN" w:bidi="hi_IN"/>
        </w:rPr>
        <w:t>एक मनुष्य दूसरे मनुष्य से लड़ाई में घायल हो जाता है, और घायल मनुष्य मरता नहीं है। घायल मनुष्य अपनी चोट की वजह से बिस्तर पर पड़ा रहता है, लेकिन बाद में घायल मनुष्य अपनी लाठी लेकर बाहर चलने-फिरने लगता है। जिस व्यक्ति ने उसे घायल किया है, उसे घायल व्यक्ति के काम के नुकसान की भरपाई करनी होगी और साथ ही उसके ठीक होने का खर्च भी देना होगा।</w:t>
      </w:r>
    </w:p>
    <w:p>
      <w:pPr/>
      <w:r>
        <w:rPr>
          <w:lang w:val="hi_IN" w:bidi="hi_IN"/>
        </w:rPr>
      </w:r>
      <w:r>
        <w:rPr>
          <w:lang w:val="hi_IN" w:bidi="hi_IN"/>
        </w:rPr>
        <w:t xml:space="preserve">यहाँ रुकें और यदि आवश्यकता हो तो समूह में </w:t>
      </w:r>
      <w:r>
        <w:rPr>
          <w:lang w:val="hi_IN" w:bidi="hi_IN"/>
        </w:rPr>
        <w:t>लाठी</w:t>
      </w:r>
      <w:r>
        <w:rPr>
          <w:lang w:val="hi_IN" w:bidi="hi_IN"/>
        </w:rPr>
        <w:t xml:space="preserve"> की तस्वीर देखें। इस ऑडियो को यहाँ रोकें।</w:t>
      </w:r>
    </w:p>
    <w:p>
      <w:pPr/>
      <w:r>
        <w:rPr>
          <w:lang w:val="hi_IN" w:bidi="hi_IN"/>
        </w:rPr>
      </w:r>
      <w:r>
        <w:rPr>
          <w:lang w:val="hi_IN" w:bidi="hi_IN"/>
        </w:rPr>
        <w:t xml:space="preserve">अगर </w:t>
      </w:r>
      <w:r>
        <w:rPr>
          <w:b/>
          <w:lang w:val="hi_IN" w:bidi="hi_IN"/>
        </w:rPr>
        <w:t>दास का स्वामी</w:t>
      </w:r>
      <w:r>
        <w:rPr>
          <w:lang w:val="hi_IN" w:bidi="hi_IN"/>
        </w:rPr>
        <w:t xml:space="preserve"> अपने </w:t>
      </w:r>
      <w:r>
        <w:rPr>
          <w:b/>
          <w:lang w:val="hi_IN" w:bidi="hi_IN"/>
        </w:rPr>
        <w:t>दास</w:t>
      </w:r>
      <w:r>
        <w:rPr>
          <w:lang w:val="hi_IN" w:bidi="hi_IN"/>
        </w:rPr>
        <w:t xml:space="preserve"> को सोंटे से मारता है और दास मर जाता है, तो दास के स्वामी को सज़ा दी जाएगी। एक स्वामी पैसे देकर एक दास को खरीदता था और फिर वह दास स्वामी के घर में रहता था और उसके लिए काम करता था। दासों के पास कोई अधिकार नहीं होते थे। अगर दास को केवल अस्थायी चोट लगती है, तो दास के स्वामी को कोई सज़ा नहीं मिलती। दास के लिए उसी शब्द का इस्तेमाल करें जो आपने पिछले भागों में इस्तेमाल किया है। </w:t>
      </w:r>
      <w:r>
        <w:rPr>
          <w:lang w:val="hi_IN" w:bidi="hi_IN"/>
        </w:rPr>
        <w:t>दास</w:t>
      </w:r>
      <w:r>
        <w:rPr>
          <w:lang w:val="hi_IN" w:bidi="hi_IN"/>
        </w:rPr>
        <w:t xml:space="preserve"> के बारे में अधिक जानकारी के लिए, मुख्य शब्दावली को देखें।</w:t>
      </w:r>
    </w:p>
    <w:p>
      <w:pPr/>
      <w:r>
        <w:rPr>
          <w:lang w:val="hi_IN" w:bidi="hi_IN"/>
        </w:rPr>
      </w:r>
      <w:r>
        <w:rPr>
          <w:lang w:val="hi_IN" w:bidi="hi_IN"/>
        </w:rPr>
        <w:t xml:space="preserve">यहाँ रुकें और ज़रूरत हो तो समूह में </w:t>
      </w:r>
      <w:r>
        <w:rPr>
          <w:lang w:val="hi_IN" w:bidi="hi_IN"/>
        </w:rPr>
        <w:t>लाठी</w:t>
      </w:r>
      <w:r>
        <w:rPr>
          <w:lang w:val="hi_IN" w:bidi="hi_IN"/>
        </w:rPr>
        <w:t xml:space="preserve">, </w:t>
      </w:r>
      <w:r>
        <w:rPr>
          <w:lang w:val="hi_IN" w:bidi="hi_IN"/>
        </w:rPr>
        <w:t>डंडा</w:t>
      </w:r>
      <w:r>
        <w:rPr>
          <w:lang w:val="hi_IN" w:bidi="hi_IN"/>
        </w:rPr>
        <w:t xml:space="preserve"> और </w:t>
      </w:r>
      <w:r>
        <w:rPr>
          <w:lang w:val="hi_IN" w:bidi="hi_IN"/>
        </w:rPr>
        <w:t>सोंटा</w:t>
      </w:r>
      <w:r>
        <w:rPr>
          <w:lang w:val="hi_IN" w:bidi="hi_IN"/>
        </w:rPr>
        <w:t xml:space="preserve"> की तस्वीरें फिर से देखें। इस ऑडियो को यहाँ रोकें।</w:t>
      </w:r>
    </w:p>
    <w:p>
      <w:pPr/>
      <w:r>
        <w:rPr>
          <w:lang w:val="hi_IN" w:bidi="hi_IN"/>
        </w:rPr>
      </w:r>
      <w:r>
        <w:rPr>
          <w:lang w:val="hi_IN" w:bidi="hi_IN"/>
        </w:rPr>
        <w:t>यदि दो पुरुष आपस में लड़ते हैं और एक गर्भवती महिला को घायल कर देते हैं, तो दंड का प्रावधान है, भले ही उसे गंभीर चोट न आई हो। गर्भवती स्त्री का पति और न्यायाधीश यह तय करते हैं कि गर्भवती स्त्री को चोट पहुँचाने वाले मनुष्य को उसके पति को कितना भुगतान करना होगा। न्यायाधीश लोगों के विवादों को सुलझाने में मदद करते हैं।</w:t>
      </w:r>
    </w:p>
    <w:p>
      <w:pPr/>
      <w:r>
        <w:rPr>
          <w:lang w:val="hi_IN" w:bidi="hi_IN"/>
        </w:rPr>
      </w:r>
      <w:r>
        <w:rPr>
          <w:lang w:val="hi_IN" w:bidi="hi_IN"/>
        </w:rPr>
        <w:t>यहाँ रुकें और समूह के रूप में चर्चा करें कि आप न्यायाधीश लोगों के लिए किस शब्द का उपयोग करेंगे। इस ऑडियो को यहाँ रोकें।</w:t>
      </w:r>
    </w:p>
    <w:p>
      <w:pPr/>
      <w:r>
        <w:rPr>
          <w:lang w:val="hi_IN" w:bidi="hi_IN"/>
        </w:rPr>
      </w:r>
      <w:r>
        <w:rPr>
          <w:lang w:val="hi_IN" w:bidi="hi_IN"/>
        </w:rPr>
        <w:t>अगर गर्भवती स्त्री को गंभीर चोट लगती है, तो उसे कठोर सज़ा दी जाती है। हर तरह की शारीरिक चोट के लिए, दूसरे व्यक्ति को चोट पहुँचाने वाले व्यक्ति के लिए वैसी ही सज़ा का प्रावधान है। नियम यह है, “तुम्हें प्राण के बदले प्राण, आँख के बदले आँख, दाँत के बदले दाँत, हाथ के बदले हाथ, पैर के बदले पैर, जलाने के बदले जलाना, घाव के बदले घाव, और चोट के बदले चोट का दण्ड लेना होगा।” यह नियम बताता है कि हर व्यक्ति को चोट के अनुसार दण्ड देना था, न तो ज़्यादा और न ही कम। यहोवा का नियम हर व्यक्ति के लिए था, चाहे वह अमीर हो या गरीब, या उसका सामाजिक दर्जा कुछ भी हो। मूसा के समय में, दूसरी जातियों के ऐसे नियम थे जो धनी लोगों के पक्ष में थे, क्योंकि वे गरीब व्यक्ति को चोट पहुँचाने पर आसानी से पैसा दे सकते थे। गरीब लोग हमेशा पैसा देने में सक्षम नहीं होते थे।</w:t>
      </w:r>
    </w:p>
    <w:p>
      <w:pPr/>
      <w:r>
        <w:rPr>
          <w:lang w:val="hi_IN" w:bidi="hi_IN"/>
        </w:rPr>
      </w:r>
      <w:r>
        <w:rPr>
          <w:lang w:val="hi_IN" w:bidi="hi_IN"/>
        </w:rPr>
        <w:t>यहोवा का नया नियम स्वामी और उसके दासों दोनों के लिए था। अगर कोई स्वामी अपने किसी दास—पुरुष या स्त्री—को स्थायी चोट पहुँचा देता था, तो वह दास हमेशा के लिए स्वतंत्र हो जाता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21:28–36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21:28–36 को सुनें और अपने मन में रखें।</w:t>
      </w:r>
    </w:p>
    <w:p>
      <w:pPr/>
      <w:r>
        <w:rPr>
          <w:lang w:val="hi_IN" w:bidi="hi_IN"/>
        </w:rPr>
      </w:r>
      <w:r>
        <w:rPr>
          <w:lang w:val="hi_IN" w:bidi="hi_IN"/>
        </w:rPr>
        <w:t>यदि सम्भव हो, तो निर्गमन 21:28–36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21:18–27 का ऑडियो संस्करण सबसे आसानी से समझ में आने वाले अनुवाद में सुनें।</w:t>
      </w:r>
    </w:p>
    <w:p>
      <w:pPr/>
      <w:r>
        <w:rPr>
          <w:lang w:val="hi_IN" w:bidi="hi_IN"/>
        </w:rPr>
      </w:r>
      <w:r>
        <w:rPr>
          <w:lang w:val="hi_IN" w:bidi="hi_IN"/>
        </w:rPr>
        <w:t>यहोवा मूसा को इस्राएलियों के लिए और भी नियम देता है कि उन्हें यहोवा का अनुसरण कैसे करना है। व्यवस्था के इस भाग को वाचा की पुस्तक कहा जाता है। इस भाग से पहले, दासों के प्रति व्यवहार करने, किसी अन्य व्यक्ति को मारने, अपने पिता और माता को अपमानित करने, किसी अन्य व्यक्ति का अपहरण करने, किसी अन्य व्यक्ति को चोट पहुँचाने या जानवरों को चोट पहुँचाने के लिए दण्ड के बारे में नियम थे। इसके बाद, यहोवा पशुओं से सम्बंधित चोटों के बारे में कई नियम देता है।</w:t>
      </w:r>
    </w:p>
    <w:p>
      <w:pPr/>
      <w:r>
        <w:rPr>
          <w:lang w:val="hi_IN" w:bidi="hi_IN"/>
        </w:rPr>
      </w:r>
      <w:r>
        <w:rPr>
          <w:lang w:val="hi_IN" w:bidi="hi_IN"/>
        </w:rPr>
        <w:t>इस भाग में तीन मुख्य हिस्से हैं। तीनों भाग पशुओं से होने वाली चोटों या पशुओं को लगने वाली चोटों के बारे में हैं। मूसा के समय में, ज़्यादातर लोग पशुपालन करते थे। ज़्यादातर लोग किसान थे, जो भोजन के लिए फसलें उगाते थे और उनके पास पशु भी होते थे। हो सकता है कि दूसरे लोगों ने कम फसलें उगाई हो और उनके पास कम पशु हो, लेकिन शायद उन सभी के पास कम से कम कुछ पशु तो होते ही थे।</w:t>
      </w:r>
    </w:p>
    <w:p>
      <w:pPr/>
      <w:r>
        <w:rPr>
          <w:lang w:val="hi_IN" w:bidi="hi_IN"/>
        </w:rPr>
      </w:r>
      <w:r>
        <w:rPr>
          <w:lang w:val="hi_IN" w:bidi="hi_IN"/>
        </w:rPr>
        <w:t>पशु हमेशा अनुमान के अनुसार व्यवहार नहीं करते थे, लेकिन जब किसी व्यक्ति का पशु किसी व्यक्ति को मार देता था या किसी दूसरे व्यक्ति के पशु को मार देता था, तो उस पशु के स्वामी को ज़िम्मेदार होना पड़ता था। लोगों को अपने पशुओं की देखभाल करके और अपने पशुओं को दूसरों को चोट पहुँचाने से रोककर, दूसरे लोगों और पशुओं को सुरक्षित रखना होता था। अगर उनके पशु किसी व्यक्ति को या किसी दूसरे व्यक्ति के पशु को चोट पहुँचाते थे, तो उस पशु के स्वामी को नुकसान की भरपाई करनी होती थी। यह भाग उन परिस्थितियों का वर्णन करता है, जो किसी पशु द्वारा किसी व्यक्ति या दूसरे पशु को चोट पहुँचाने पर हो सकती हैं, और यह बताता है कि उस पशु के स्वामी को नुकसान की भरपाई कैसे करनी चाहिए।</w:t>
      </w:r>
    </w:p>
    <w:p>
      <w:pPr/>
      <w:r>
        <w:rPr>
          <w:lang w:val="hi_IN" w:bidi="hi_IN"/>
        </w:rPr>
      </w:r>
      <w:r>
        <w:rPr>
          <w:lang w:val="hi_IN" w:bidi="hi_IN"/>
        </w:rPr>
        <w:t>पहले भाग में, यहोवा एक व्यक्ति के बैल के बारे में नियम देता है, जो किसी पुरुष या स्त्री को मार देता है। मूल भाषा में बैल के लिए जो शब्द है, उसका अर्थ है "पशुओं में एक वयस्क पशु।" संदर्भ के अनुसार, इसका अर्थ नर या मादा गाय, या बैल हो सकता है। यहाँ पशुओं के सिर पर सींग हैं। लोग खेत के काम के लिए बैल का उपयोग करते थे। बैल को खेत के सभी पशुओं में सबसे बड़ा, सबसे शक्तिशाली और सबसे खतरनाक माना जाता था। हो सकता है कि ये नियम दूसरे छोटे और कम खतरनाक पशुओं पर भी लागू होते हों।</w:t>
      </w:r>
    </w:p>
    <w:p>
      <w:pPr/>
      <w:r>
        <w:rPr>
          <w:lang w:val="hi_IN" w:bidi="hi_IN"/>
        </w:rPr>
      </w:r>
      <w:r>
        <w:rPr>
          <w:lang w:val="hi_IN" w:bidi="hi_IN"/>
        </w:rPr>
        <w:t>यहाँ रुकें और समूह में एक बैल की तस्वीर देखें। इस ऑडियो को यहाँ रोकें।</w:t>
      </w:r>
    </w:p>
    <w:p>
      <w:pPr/>
      <w:r>
        <w:rPr>
          <w:lang w:val="hi_IN" w:bidi="hi_IN"/>
        </w:rPr>
      </w:r>
      <w:r>
        <w:rPr>
          <w:lang w:val="hi_IN" w:bidi="hi_IN"/>
        </w:rPr>
        <w:t>साथ ही, यहाँ रुकें और समूह में इस प्रश्न पर चर्चा करें: अपनी संस्कृति में पाए जाने वाले आम पशुओं के बारे में चर्चा करें। कौन से पशु सबसे मूल्यवान होते हैं? कौन से पशु सबसे खतरनाक होते हैं? इस ऑडियो को यहाँ रोकें।</w:t>
      </w:r>
    </w:p>
    <w:p>
      <w:pPr/>
      <w:r>
        <w:rPr>
          <w:lang w:val="hi_IN" w:bidi="hi_IN"/>
        </w:rPr>
      </w:r>
      <w:r>
        <w:rPr>
          <w:lang w:val="hi_IN" w:bidi="hi_IN"/>
        </w:rPr>
        <w:t>बैल किसी पुरुष या स्त्री को सींग मारता है, यानी बैल अपने सिर के सींगों से उस व्यक्ति को चोट पहुँचाता है, और वह व्यक्ति मर जाता है। अगर ऐसा होता है, तो बैल के स्वामी के लिए दंड यह है कि उस बैल को मारना होगा। लोगों को उस बैल पर तब तक पत्थर मारने होते थे, जब तक कि वह मर न जाए, और स्वामी उसका माँस नहीं खा सकता था। बैल काफी महँगे होते थे, और बैल के मरने के कारण स्वामी उसकी पूरी कीमत खो देता था, और वह मरे हुए बैल का माँस भी नहीं खा सकता था। यह नियम बताता है कि अपने पशु के व्यवहार के लिए स्वामी ज़िम्मेदार होता था, इसलिए स्वामी को अपने बैल का नुकसान उठाना पड़ेगा क्योंकि उसके बैल ने एक व्यक्ति को मार दिया था। हालाँकि, स्वामी को इसके अलावा कोई और दंड नहीं दिया जाता था।</w:t>
      </w:r>
    </w:p>
    <w:p>
      <w:pPr/>
      <w:r>
        <w:rPr>
          <w:lang w:val="hi_IN" w:bidi="hi_IN"/>
        </w:rPr>
      </w:r>
      <w:r>
        <w:rPr>
          <w:lang w:val="hi_IN" w:bidi="hi_IN"/>
        </w:rPr>
        <w:t>इसके बाद, यहोवा एक और नियम देता है जिसमें बैल अपने सींगों से किसी व्यक्ति को मार देता है, लेकिन इस बार लोगों को पता है कि यह बैल खतरनाक है। मूलभाषा में लिखा है, “यदि उस बैल की पहले से सींग मारने की आदत पड़ी हो।” इसका अर्थ है कि बैल को दूसरे लोगों पर हमला करने की आदत थी। लोगों ने स्वामी को बैल के बारे में चेतावनी दी थी, लेकिन स्वामी ने बैल के चारों ओर बाड़ लगाकर उसे रोकने की कोशिश नहीं की। बाड़ एक घिरा हुआ स्थान होता है, जहाँ पशु को रखा जाता है। पशु उस स्थान से बाहर नहीं जा सकता था। अपने बैल के व्यवहार के लिए स्वामी ही ज़िम्मेदार होता था। लोगों को उस बैल पर तब तक पत्थरवाह करना होता था जब तक वह मर न जाए, और उस बैल के स्वामी को भी मार डालना होता था। पत्थरवाह करके बैल को इसलिए मारा जाता था ताकि बैल को मारते समय किसी को चोट न लगे।</w:t>
      </w:r>
    </w:p>
    <w:p>
      <w:pPr/>
      <w:r>
        <w:rPr>
          <w:lang w:val="hi_IN" w:bidi="hi_IN"/>
        </w:rPr>
      </w:r>
      <w:r>
        <w:rPr>
          <w:lang w:val="hi_IN" w:bidi="hi_IN"/>
        </w:rPr>
        <w:t>यहाँ रुकें और समूह में इस प्रश्न पर चर्चा करें: उस समय के बारे में बात करें, जब आप या आपके किसी जानने वाले को किसी पशु ने घायल किया हो। पशु के साथ क्या हुआ था? यदि कोई सजा दी गई थी, तो वह किस प्रकार की थी? इस ऑडियो को यहाँ रोकें।</w:t>
      </w:r>
    </w:p>
    <w:p>
      <w:pPr/>
      <w:r>
        <w:rPr>
          <w:lang w:val="hi_IN" w:bidi="hi_IN"/>
        </w:rPr>
      </w:r>
      <w:r>
        <w:rPr>
          <w:lang w:val="hi_IN" w:bidi="hi_IN"/>
        </w:rPr>
        <w:t>“यदि उस पर छुड़ौती ठहराई जाए” का अर्थ यह है कि बैल के स्वामी को मारने के बजाय, मरने वाले व्यक्ति का परिवार उससे पैसे देने की माँग कर सकता है। जिन न्यायाधीशों को नियम के मामलों में निर्णय लेने का अधिकार है, वे यह तय कर सकते थे कि परिस्थिति के अनुसार बैल के स्वामी को मारना ज़रूरी नहीं है, लेकिन बैल के स्वामी को उस व्यक्ति के परिवार को पैसे देने होंगे जिसकी मृत्यु हुई है। न्यायाधीश लोगों के बीच विवादों का निपटारा करते हैं। अगर न्यायाधीश स्वामी के जीवन के बदले छुड़ौती या उसके जीवन के बदले भुगतान माँगता है, तो बैल के स्वामी को उस छुड़ौती का पूरा भुगतान करना होता था। इस संदर्भ में छुड़ौती का मतलब है किसी व्यक्ति का जीवन वापस पाने के लिए पैसे देना। छुड़ौती जुर्माने से थोड़ी अलग होती है, क्योंकि छुड़ौती में व्यक्ति यह मानता है कि उसने जो किया उसके कारण यहोवा उसका जीवन ले सकता था, लेकिन यहोवा उसे जीवन दान दे रहा है। इस तरह छुड़ौती यहोवा को दी जाने वाली भेंट के समान है क्योंकि यहोवा ने उसके जीवन को बचा लिया है।</w:t>
      </w:r>
    </w:p>
    <w:p>
      <w:pPr/>
      <w:r>
        <w:rPr>
          <w:lang w:val="hi_IN" w:bidi="hi_IN"/>
        </w:rPr>
      </w:r>
      <w:r>
        <w:rPr>
          <w:lang w:val="hi_IN" w:bidi="hi_IN"/>
        </w:rPr>
        <w:t>यह नियम मनुष्य के पुत्र या पुत्री के लिए भी लागू होता है। कुछ अनुवादों में लड़की या लड़का कहा जाता है। आमतौर पर पुत्र या पुत्री एक जवान व्यक्ति होता था। अगर बैल अपने सींगों से किसी लड़के या लड़की को मार देता था, तो बैल और उसके स्वामी की सज़ा वही होती थी जो इससे पहले दिए गए नियमों में बताई गई है। यहोवा बच्चों के जीवन को भी वयस्कों के जीवन के समान ही मूल्यवान मानता है।</w:t>
      </w:r>
    </w:p>
    <w:p>
      <w:pPr/>
      <w:r>
        <w:rPr>
          <w:lang w:val="hi_IN" w:bidi="hi_IN"/>
        </w:rPr>
      </w:r>
      <w:r>
        <w:rPr>
          <w:lang w:val="hi_IN" w:bidi="hi_IN"/>
        </w:rPr>
        <w:t>अंत में, इस पहले भाग का आख़िरी हिस्सा उस नियम के बारे में है, जब कोई बैल किसी पुरुष या स्त्री दास को सींग मार देता है। दास का स्वामी और बैल का स्वामी दो अलग-अलग व्यक्ति हैं। यह नियम यह नहीं कहता है कि पुरुष या स्त्री दास उस चोट से मर जाता है, लेकिन ऐसा होना समझा जाता है। लोगों को बैल पर तब तक पत्थर फेंकने चाहिए जब तक कि वह मर न जाए। बैल का स्वामी अपना मूल्यवान पशु खो देता है। बैल के स्वामी को दास के स्वामी को चाँदी के 30 शेकेल देने होंगे। मूसा के समय में चाँदी आम तौर पर पैसे के रूप में इस्तेमाल होती थी। चाँदी का एक शेकेल लगभग 3 किलो सबसे अच्छे गेहूँ के बराबर होता था।</w:t>
      </w:r>
    </w:p>
    <w:p>
      <w:pPr/>
      <w:r>
        <w:rPr>
          <w:lang w:val="hi_IN" w:bidi="hi_IN"/>
        </w:rPr>
      </w:r>
      <w:r>
        <w:rPr>
          <w:lang w:val="hi_IN" w:bidi="hi_IN"/>
        </w:rPr>
        <w:t>यहाँ रुकें और समूह में चाँदी के 30 शेकेल की तस्वीर को देखें। इस ऑडियो को यहाँ रोकें।</w:t>
      </w:r>
    </w:p>
    <w:p>
      <w:pPr/>
      <w:r>
        <w:rPr>
          <w:lang w:val="hi_IN" w:bidi="hi_IN"/>
        </w:rPr>
      </w:r>
      <w:r>
        <w:rPr>
          <w:lang w:val="hi_IN" w:bidi="hi_IN"/>
        </w:rPr>
        <w:t>साथ ही, यहाँ रुकें और समूह में इस प्रश्न पर चर्चा करें: आपके समुदाय में वस्तुओं को खरीदने या बेचने के लिए किस चीज़ को धन या मानक के रूप में उपयोग किया जाता है? उदाहरण के लिए, आप कागज के नोट, सिक्के, पशु, अनाज, या किसी और चीज़ का उपयोग कर सकते हैं। इस ऑडियो को यहाँ रोकें।</w:t>
      </w:r>
    </w:p>
    <w:p>
      <w:pPr/>
      <w:r>
        <w:rPr>
          <w:lang w:val="hi_IN" w:bidi="hi_IN"/>
        </w:rPr>
      </w:r>
      <w:r>
        <w:rPr>
          <w:lang w:val="hi_IN" w:bidi="hi_IN"/>
        </w:rPr>
        <w:t>यह नियम शायद ऐसा दिखाता है कि दासों का जीवन दूसरे इस्राएलियों के जीवन जितना मूल्यवान नहीं था। हालाँकि मूसा के समय में दास के पास कोई अधिकार नहीं थे, और दास वही करता था जो उसका स्वामी उसे करने को कहता था। संभव है कि दास के स्वामी ने अपने दास को बैल के साथ काम करने को कहा हो, इसलिए दास की मृत्यु की कुछ जिम्मेदारी उसका स्वामी भी ले रहा है। किसी अन्य व्यक्ति के दास को बैल द्वारा सींग मारकर घायल करने पर बैल के मालिक को मरने की जरूरत नहीं है। यह नियम यह नहीं बताता है कि बैल पहले से खतरनाक माना जाता था या नहीं, केवल इतना कहा गया है कि बैल ने एक दास को सींग मार दिया। यह भी हो सकता है कि न्यायाधीश यह फैसला करें कि बैल के स्वामी को मृत्यु दंड मिले, यदि कुछ खास परिस्थितियाँ यह दिखाएँ कि स्वामी ने जानबूझकर अपने बैल को दूसरे व्यक्ति के दास को मारने दिया।</w:t>
      </w:r>
    </w:p>
    <w:p>
      <w:pPr/>
      <w:r>
        <w:rPr>
          <w:lang w:val="hi_IN" w:bidi="hi_IN"/>
        </w:rPr>
      </w:r>
      <w:r>
        <w:rPr>
          <w:lang w:val="hi_IN" w:bidi="hi_IN"/>
        </w:rPr>
        <w:t>दूसरे भाग में, यहोवा उस स्थिति के लिए नियम बताता है जब कोई बैल या गधा गड्ढे में गिरकर मर जाता है। गधा एक छोटे घोड़े के समान होता है, और मूसा के समय में लोग गधों का उपयोग भारी सामान या लोगों को उठाकर ले जाने के लिए करते थे। गड्ढा ज़मीन में बना एक गहरा छेद होता है, जिसका उपयोग लोग बारिश का पानी इकट्ठा करने और जमा करने के लिए करते हैं। इसे कुण्ड भी कहा जाता है।</w:t>
      </w:r>
    </w:p>
    <w:p>
      <w:pPr/>
      <w:r>
        <w:rPr>
          <w:lang w:val="hi_IN" w:bidi="hi_IN"/>
        </w:rPr>
      </w:r>
      <w:r>
        <w:rPr>
          <w:lang w:val="hi_IN" w:bidi="hi_IN"/>
        </w:rPr>
        <w:t>यहाँ रुकें और समूह में एक गधे और एक गड्ढे की तस्वीरों को देखें। इस ऑडियो को यहाँ रोकें।</w:t>
      </w:r>
    </w:p>
    <w:p>
      <w:pPr/>
      <w:r>
        <w:rPr>
          <w:lang w:val="hi_IN" w:bidi="hi_IN"/>
        </w:rPr>
      </w:r>
      <w:r>
        <w:rPr>
          <w:lang w:val="hi_IN" w:bidi="hi_IN"/>
        </w:rPr>
        <w:t>यह नियम ऐसे गड्ढे का वर्णन करता है जिसे कोई व्यक्ति खोलता है, या जिसे कोई खोदकर खुला छोड़ देता है। जो व्यक्ति गड्ढा खोदता है, या गड्ढा खोदकर उसे खुला छोड़ देता है, वही उस गड्ढे को ढकने का जिम्मेदार होता है, ताकि कोई व्यक्ति या पशु उसमें गिर न जाए। यदि किसी दूसरे व्यक्ति का बैल या गधा खुले गड्ढे में गिरकर मर जाए, तो गड्ढे का स्वामी मरे हुए बैल या गधे के स्वामी को पैसे देगा। भले ही गड्ढे को उसने स्वयं न खुल्ला छोड़ा हो, फिर भी गड्ढे का स्वामी उस धन का भुगतान करने के लिए जिम्मेदार है। गड्ढे के स्वामी को उतने ही पैसे देने होंगे, जितनी कीमत उस बैल या गधे की थी जो गड्ढे में गिरा था। मूल भाषा में लिखा है कि गड्ढे का स्वामी बैल या गधे के स्वामी को "पूरा भुगतान" करे, या उसको "वापस करे", जो गड्ढे में गिरा था। मरा हुआ बैल या गधा गड्ढे के स्वामी की संपत्ति बन जाता है।</w:t>
      </w:r>
    </w:p>
    <w:p>
      <w:pPr/>
      <w:r>
        <w:rPr>
          <w:lang w:val="hi_IN" w:bidi="hi_IN"/>
        </w:rPr>
      </w:r>
      <w:r>
        <w:rPr>
          <w:lang w:val="hi_IN" w:bidi="hi_IN"/>
        </w:rPr>
        <w:t>गड्ढे में गिरने वाले बैल या गधे के स्वामी की भी कुछ जिम्मेदारी होती है, क्योंकि उसका बैल या गधा गड्ढे के पास इधर-उधर नहीं घूमना चाहिए था, जो दूसरे व्यक्ति की ज़मीन पर था। शायद इसी कारण गड्ढे के स्वामी को मरे हुए बैल या गधे की कीमत से अधिक पैसे देने की आवश्यकता नहीं थी।</w:t>
      </w:r>
    </w:p>
    <w:p>
      <w:pPr/>
      <w:r>
        <w:rPr>
          <w:lang w:val="hi_IN" w:bidi="hi_IN"/>
        </w:rPr>
      </w:r>
      <w:r>
        <w:rPr>
          <w:lang w:val="hi_IN" w:bidi="hi_IN"/>
        </w:rPr>
        <w:t>तीसरे भाग में, यहोवा उस बैल के बारे में एक नियम बताता है जो दूसरे बैल की मृत्यु का कारण बनता है। दोनों बैलों की कीमत बराबर होती है। एक व्यक्ति का बैल दूसरे व्यक्ति के बैल को घायल करता है, और घायल बैल उन चोटों के कारण मर जाता है। दोनों पुरुष उस बैल को बेचेंगे जो जीवित है, और बेचे गए बैल की कीमत को आपस में बराबर बाँटेंगे। दोनों पुरुष मरे हुए बैल को भी आपस में बराबर बाँट लें, ताकि उसका माँस इस्तेमाल किया जा सके। सम्भव है कि नियम ऐसा कहता है कि बेचे गए बैल के पैसे और मरे हुए बैल का माँस दोनों पुरुष बराबर बाँटें, क्योंकि शायद यह पता लगाने का कोई तरीका नहीं था कि गलती किस बैल की थी।</w:t>
      </w:r>
    </w:p>
    <w:p>
      <w:pPr/>
      <w:r>
        <w:rPr>
          <w:lang w:val="hi_IN" w:bidi="hi_IN"/>
        </w:rPr>
      </w:r>
      <w:r>
        <w:rPr>
          <w:lang w:val="hi_IN" w:bidi="hi_IN"/>
        </w:rPr>
        <w:t>अंत में, इस भाग का आख़िरी नियम उस स्थिति के बारे में है जब एक व्यक्ति का बैल दूसरे व्यक्ति के बैल को घायल करता है। घायल बैल अपनी चोटों के कारण मर जाता है। जिस बैल ने दूसरे बैल को मार डाला, वह पहले से खतरनाक माना जाता है, और वह पहले भी अपने सींगों से लोगों या पशुओं पर हमला कर चुका था। खतरनाक बैल के स्वामी ने अपने बैल पर नियंत्रण नहीं रखा और न तो उसे बाड़ के पीछे रखा और न ही किसी बंद स्थान में। इस स्थिति में खतरनाक बैल का स्वामी दूसरे बैल की मृत्यु के लिए जिम्मेदार होगा, और उसे मरे हुए बैल के स्वामी को एक जीवित बैल देना होगा। पूरा भुगतान करने के लिए एक मरे हुए बैल के बदले एक ज़िंदा बैल देना होगा। हालाँकि, खतरनाक बैल के स्वामी को मरे हुए बैल को अपने पास रखना चाहिए।</w:t>
      </w:r>
      <w:r>
        <w:rPr>
          <w:lang w:val="hi_IN" w:bidi="hi_IN"/>
        </w:rPr>
      </w:r>
    </w:p>
    <w:p>
      <w:pPr>
        <w:pStyle w:val="Heading3"/>
      </w:pPr>
      <w:r>
        <w:rPr>
          <w:lang w:val="hi_IN" w:bidi="hi_IN"/>
        </w:rPr>
        <w:t>घटनाओं को समझाना</w:t>
      </w:r>
    </w:p>
    <w:p>
      <w:pPr/>
      <w:r>
        <w:rPr>
          <w:lang w:val="hi_IN" w:bidi="hi_IN"/>
        </w:rPr>
      </w:r>
      <w:r>
        <w:rPr>
          <w:lang w:val="hi_IN" w:bidi="hi_IN"/>
        </w:rPr>
        <w:t>निर्गमन 21:18–27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यहोवा एक बैल के बारे में कई नियम देता है जो किसी मनुष्य को मार डालता है। अगर लोगों को पहले से पता था कि वह बैल खतरनाक है, या यदि व्यक्ति कोई बच्चा या दास है, तो क्या करना है, इसके बारे में विशेष नियम दिए गए हैं।।</w:t>
      </w:r>
    </w:p>
    <w:p>
      <w:pPr/>
      <w:r>
        <w:rPr>
          <w:lang w:val="hi_IN" w:bidi="hi_IN"/>
        </w:rPr>
      </w:r>
      <w:r>
        <w:rPr>
          <w:b/>
          <w:lang w:val="hi_IN" w:bidi="hi_IN"/>
        </w:rPr>
        <w:t>दूसरे दृश्य में:</w:t>
      </w:r>
      <w:r>
        <w:rPr>
          <w:lang w:val="hi_IN" w:bidi="hi_IN"/>
        </w:rPr>
        <w:t xml:space="preserve"> यहोवा एक ऐसे बैल या गधे के बारे में नियम बताता है जो खुले गड्ढे में गिर जाता है।</w:t>
      </w:r>
    </w:p>
    <w:p>
      <w:pPr/>
      <w:r>
        <w:rPr>
          <w:lang w:val="hi_IN" w:bidi="hi_IN"/>
        </w:rPr>
      </w:r>
      <w:r>
        <w:rPr>
          <w:b/>
          <w:lang w:val="hi_IN" w:bidi="hi_IN"/>
        </w:rPr>
        <w:t>तीसरे दृश्य में:</w:t>
      </w:r>
      <w:r>
        <w:rPr>
          <w:lang w:val="hi_IN" w:bidi="hi_IN"/>
        </w:rPr>
        <w:t xml:space="preserve"> यहोवा उन नियमों के बारे में बताता है, जब किसी व्यक्ति का बैल दूसरे व्यक्ति के बैल की मृत्यु का कारण बनता है।</w:t>
      </w:r>
    </w:p>
    <w:p>
      <w:pPr/>
      <w:r>
        <w:rPr>
          <w:lang w:val="hi_IN" w:bidi="hi_IN"/>
        </w:rPr>
      </w:r>
      <w:r>
        <w:rPr>
          <w:b/>
          <w:lang w:val="hi_IN" w:bidi="hi_IN"/>
        </w:rPr>
        <w:t>इस भाग के पात्रों में शामिल हैं:</w:t>
      </w:r>
    </w:p>
    <w:p>
      <w:pPr>
        <w:pStyle w:val="ListBullet"/>
        <w:spacing w:line="240" w:lineRule="auto"/>
        <w:ind w:left="720"/>
      </w:pPr>
      <w:r>
        <w:rPr>
          <w:lang w:val="hi_IN" w:bidi="hi_IN"/>
        </w:rPr>
      </w:r>
      <w:r>
        <w:rPr>
          <w:lang w:val="hi_IN" w:bidi="hi_IN"/>
        </w:rPr>
        <w:t>बैल जो किसी व्यक्ति को मार डालता है</w:t>
      </w:r>
    </w:p>
    <w:p>
      <w:pPr>
        <w:pStyle w:val="ListBullet"/>
        <w:spacing w:line="240" w:lineRule="auto"/>
        <w:ind w:left="720"/>
      </w:pPr>
      <w:r>
        <w:rPr>
          <w:lang w:val="hi_IN" w:bidi="hi_IN"/>
        </w:rPr>
      </w:r>
      <w:r>
        <w:rPr>
          <w:lang w:val="hi_IN" w:bidi="hi_IN"/>
        </w:rPr>
        <w:t>उस बैल का स्वामी जो किसी व्यक्ति को मार डालता है</w:t>
      </w:r>
    </w:p>
    <w:p>
      <w:pPr>
        <w:pStyle w:val="ListBullet"/>
        <w:spacing w:line="240" w:lineRule="auto"/>
        <w:ind w:left="720"/>
      </w:pPr>
      <w:r>
        <w:rPr>
          <w:lang w:val="hi_IN" w:bidi="hi_IN"/>
        </w:rPr>
      </w:r>
      <w:r>
        <w:rPr>
          <w:lang w:val="hi_IN" w:bidi="hi_IN"/>
        </w:rPr>
        <w:t>जो व्यक्ति मरता है</w:t>
      </w:r>
    </w:p>
    <w:p>
      <w:pPr>
        <w:pStyle w:val="ListBullet"/>
        <w:spacing w:line="240" w:lineRule="auto"/>
        <w:ind w:left="720"/>
      </w:pPr>
      <w:r>
        <w:rPr>
          <w:lang w:val="hi_IN" w:bidi="hi_IN"/>
        </w:rPr>
      </w:r>
      <w:r>
        <w:rPr>
          <w:lang w:val="hi_IN" w:bidi="hi_IN"/>
        </w:rPr>
        <w:t>उस व्यक्ति का परिवार, जिसकी मृत्यु हो गई है</w:t>
      </w:r>
    </w:p>
    <w:p>
      <w:pPr>
        <w:pStyle w:val="ListBullet"/>
        <w:spacing w:line="240" w:lineRule="auto"/>
        <w:ind w:left="720"/>
      </w:pPr>
      <w:r>
        <w:rPr>
          <w:lang w:val="hi_IN" w:bidi="hi_IN"/>
        </w:rPr>
      </w:r>
      <w:r>
        <w:rPr>
          <w:lang w:val="hi_IN" w:bidi="hi_IN"/>
        </w:rPr>
        <w:t>वह बैल, जिसके बारे में लोगों को पता है कि वह खतरनाक है</w:t>
      </w:r>
    </w:p>
    <w:p>
      <w:pPr>
        <w:pStyle w:val="ListBullet"/>
        <w:spacing w:line="240" w:lineRule="auto"/>
        <w:ind w:left="720"/>
      </w:pPr>
      <w:r>
        <w:rPr>
          <w:lang w:val="hi_IN" w:bidi="hi_IN"/>
        </w:rPr>
      </w:r>
      <w:r>
        <w:rPr>
          <w:lang w:val="hi_IN" w:bidi="hi_IN"/>
        </w:rPr>
        <w:t>उस बैल का स्वामी, जिसके बारे में लोगों को पता है कि वह खतरनाक है</w:t>
      </w:r>
    </w:p>
    <w:p>
      <w:pPr>
        <w:pStyle w:val="ListBullet"/>
        <w:spacing w:line="240" w:lineRule="auto"/>
        <w:ind w:left="720"/>
      </w:pPr>
      <w:r>
        <w:rPr>
          <w:lang w:val="hi_IN" w:bidi="hi_IN"/>
        </w:rPr>
      </w:r>
      <w:r>
        <w:rPr>
          <w:lang w:val="hi_IN" w:bidi="hi_IN"/>
        </w:rPr>
        <w:t>लड़का या लड़की जो मरता है</w:t>
      </w:r>
    </w:p>
    <w:p>
      <w:pPr>
        <w:pStyle w:val="ListBullet"/>
        <w:spacing w:line="240" w:lineRule="auto"/>
        <w:ind w:left="720"/>
      </w:pPr>
      <w:r>
        <w:rPr>
          <w:lang w:val="hi_IN" w:bidi="hi_IN"/>
        </w:rPr>
      </w:r>
      <w:r>
        <w:rPr>
          <w:lang w:val="hi_IN" w:bidi="hi_IN"/>
        </w:rPr>
        <w:t>पुरुष दास या स्त्री दास</w:t>
      </w:r>
    </w:p>
    <w:p>
      <w:pPr>
        <w:pStyle w:val="ListBullet"/>
        <w:spacing w:line="240" w:lineRule="auto"/>
        <w:ind w:left="720"/>
      </w:pPr>
      <w:r>
        <w:rPr>
          <w:lang w:val="hi_IN" w:bidi="hi_IN"/>
        </w:rPr>
      </w:r>
      <w:r>
        <w:rPr>
          <w:lang w:val="hi_IN" w:bidi="hi_IN"/>
        </w:rPr>
        <w:t>पुरुष या स्त्री दास का स्वामी</w:t>
      </w:r>
    </w:p>
    <w:p>
      <w:pPr>
        <w:pStyle w:val="ListBullet"/>
        <w:spacing w:line="240" w:lineRule="auto"/>
        <w:ind w:left="720"/>
      </w:pPr>
      <w:r>
        <w:rPr>
          <w:lang w:val="hi_IN" w:bidi="hi_IN"/>
        </w:rPr>
      </w:r>
      <w:r>
        <w:rPr>
          <w:lang w:val="hi_IN" w:bidi="hi_IN"/>
        </w:rPr>
        <w:t>वह व्यक्ति जो एक गड्ढा खोदता है</w:t>
      </w:r>
    </w:p>
    <w:p>
      <w:pPr>
        <w:pStyle w:val="ListBullet"/>
        <w:spacing w:line="240" w:lineRule="auto"/>
        <w:ind w:left="720"/>
      </w:pPr>
      <w:r>
        <w:rPr>
          <w:lang w:val="hi_IN" w:bidi="hi_IN"/>
        </w:rPr>
      </w:r>
      <w:r>
        <w:rPr>
          <w:lang w:val="hi_IN" w:bidi="hi_IN"/>
        </w:rPr>
        <w:t>बैल या गधा जो गड्ढे में गिर जाता है</w:t>
      </w:r>
    </w:p>
    <w:p>
      <w:pPr>
        <w:pStyle w:val="ListBullet"/>
        <w:spacing w:line="240" w:lineRule="auto"/>
        <w:ind w:left="720"/>
      </w:pPr>
      <w:r>
        <w:rPr>
          <w:lang w:val="hi_IN" w:bidi="hi_IN"/>
        </w:rPr>
      </w:r>
      <w:r>
        <w:rPr>
          <w:lang w:val="hi_IN" w:bidi="hi_IN"/>
        </w:rPr>
        <w:t>गड्डे में गिरने वाले बैल या गधे का स्वामी</w:t>
      </w:r>
    </w:p>
    <w:p>
      <w:pPr>
        <w:pStyle w:val="ListBullet"/>
        <w:spacing w:line="240" w:lineRule="auto"/>
        <w:ind w:left="720"/>
      </w:pPr>
      <w:r>
        <w:rPr>
          <w:lang w:val="hi_IN" w:bidi="hi_IN"/>
        </w:rPr>
      </w:r>
      <w:r>
        <w:rPr>
          <w:lang w:val="hi_IN" w:bidi="hi_IN"/>
        </w:rPr>
        <w:t>गड्ढे का स्वामी (शायद वही व्यक्ति, जिसने गड्ढा खोदा है)</w:t>
      </w:r>
    </w:p>
    <w:p>
      <w:pPr>
        <w:pStyle w:val="ListBullet"/>
        <w:spacing w:line="240" w:lineRule="auto"/>
        <w:ind w:left="720"/>
      </w:pPr>
      <w:r>
        <w:rPr>
          <w:lang w:val="hi_IN" w:bidi="hi_IN"/>
        </w:rPr>
      </w:r>
      <w:r>
        <w:rPr>
          <w:lang w:val="hi_IN" w:bidi="hi_IN"/>
        </w:rPr>
        <w:t>वह बैल जो किसी दूसरे बैल को मार डालता है</w:t>
      </w:r>
    </w:p>
    <w:p>
      <w:pPr>
        <w:pStyle w:val="ListBullet"/>
        <w:spacing w:line="240" w:lineRule="auto"/>
        <w:ind w:left="720"/>
      </w:pPr>
      <w:r>
        <w:rPr>
          <w:lang w:val="hi_IN" w:bidi="hi_IN"/>
        </w:rPr>
      </w:r>
      <w:r>
        <w:rPr>
          <w:lang w:val="hi_IN" w:bidi="hi_IN"/>
        </w:rPr>
        <w:t>उस बैल का स्वामी, जो दूसरे बैल को मार डालता है</w:t>
      </w:r>
    </w:p>
    <w:p>
      <w:pPr>
        <w:pStyle w:val="ListBullet"/>
        <w:spacing w:line="240" w:lineRule="auto"/>
        <w:ind w:left="720"/>
      </w:pPr>
      <w:r>
        <w:rPr>
          <w:lang w:val="hi_IN" w:bidi="hi_IN"/>
        </w:rPr>
      </w:r>
      <w:r>
        <w:rPr>
          <w:lang w:val="hi_IN" w:bidi="hi_IN"/>
        </w:rPr>
        <w:t>वह बैल जिसकी मृत्यु हो जाती है</w:t>
      </w:r>
    </w:p>
    <w:p>
      <w:pPr>
        <w:pStyle w:val="ListBullet"/>
        <w:spacing w:line="240" w:lineRule="auto"/>
        <w:ind w:left="720"/>
      </w:pPr>
      <w:r>
        <w:rPr>
          <w:lang w:val="hi_IN" w:bidi="hi_IN"/>
        </w:rPr>
      </w:r>
      <w:r>
        <w:rPr>
          <w:lang w:val="hi_IN" w:bidi="hi_IN"/>
        </w:rPr>
        <w:t>मरे हुए बैल का स्वामी</w:t>
      </w:r>
    </w:p>
    <w:p>
      <w:pPr>
        <w:pStyle w:val="ListBullet"/>
        <w:spacing w:line="240" w:lineRule="auto"/>
        <w:ind w:left="720"/>
      </w:pPr>
      <w:r>
        <w:rPr>
          <w:lang w:val="hi_IN" w:bidi="hi_IN"/>
        </w:rPr>
      </w:r>
      <w:r>
        <w:rPr>
          <w:lang w:val="hi_IN" w:bidi="hi_IN"/>
        </w:rPr>
        <w:t>और मरे हुए बैल के बदले एक जीवित बैल</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इस भाग में, याद रखें कि यहोवा अभी भी सीनै पर्वत पर मूसा को ये नियम दे रहा है। ये नियम वाचा की पुस्तक के नियम हैं। याद रखें कि इस भाग से पहले, यहोवा ने पुरुष और स्त्री दासों के साथ कैसे व्यवहार करना है और किसी व्यक्ति को मारने, पिता या माता का अपमान करने, किसी दूसरे व्यक्ति का अपहरण करने, या किसी को दूसरे तरीकों से चोट पहुँचाने पर क्या दंड होगा, इसके बारे में नियम दिए थे। याद रखें कि इस भाग में दिए गए सभी नियम पशुओं से सम्बंधित चोटों के बारे में हैं। यह भी याद रखें कि मूसा के समय में खेती और पशुओं को पालना आम बात थी। अधिकतर लोगों के पास कुछ न कुछ पशु होते थे, इसलिए ये नियम बहुत ज़रूरी थे, जब कोई पशु किसी व्यक्ति या किसी दूसरे पशु को चोट पहुँचाए या मार डाले।</w:t>
      </w:r>
    </w:p>
    <w:p>
      <w:pPr/>
      <w:r>
        <w:rPr>
          <w:lang w:val="hi_IN" w:bidi="hi_IN"/>
        </w:rPr>
      </w:r>
      <w:r>
        <w:rPr>
          <w:lang w:val="hi_IN" w:bidi="hi_IN"/>
        </w:rPr>
        <w:t>मूसा के समय में यह सामान्य बात थी कि नियमों या कथनों को इस तरह रखा जाता था कि शुरुआत और अंत में दो मिलते-जुलते नियम होते थे, और उनके बीच में उनसे जुड़ा हुआ लेकिन अलग नियम होता था। इससे नियमों को याद रखना आसान हो गया। इस भाग में, पहले दृश्य में उस व्यक्ति के लिए दंड के बारे में नियम हैं जिसका बैल किसी दूसरे व्यक्ति को मार डालता है। तीसरे दृश्य में भी इसी तरह के नियम हैं कि यदि किसी व्यक्ति का बैल दूसरे व्यक्ति के बैल को मार देता है तो क्या करना चाहिए। दूसरा दृश्य बैलों के द्वारा किसी व्यक्ति या पशुओं को मारने के बारे में नहीं है—यह दृश्य इस बारे में है कि अगर कोई बैल या गधा खुले गड्ढे में गिर जाए या मर जाए, तो क्या करना है। साथ ही, यह भी याद रखें कि इन नियमों की संरचना इस तरह है, "अगर कोई व्यक्ति कुछ करता है, तो यह होगा।" ये नियम एक ऐसी घटना के बारे में बात कर रहे हैं जो वास्तव में अभी तक घटित नहीं हुई है।</w:t>
      </w:r>
    </w:p>
    <w:p>
      <w:pPr/>
      <w:r>
        <w:rPr>
          <w:lang w:val="hi_IN" w:bidi="hi_IN"/>
        </w:rPr>
      </w:r>
      <w:r>
        <w:rPr>
          <w:lang w:val="hi_IN" w:bidi="hi_IN"/>
        </w:rPr>
        <w:t>यहाँ रुकें और समूह में इस प्रश्न पर चर्चा करें: अपनी संस्कृति के नियमों और कहावतों के बारे में बात करें। लोग महत्वपूर्ण नियमों या कहावतों को किस तरह कहते हैं, ताकि हर कोई उन्हें आसानी से याद रख सकें? इस ऑडियो को यहाँ रोकें।</w:t>
      </w:r>
    </w:p>
    <w:p>
      <w:pPr/>
      <w:r>
        <w:rPr>
          <w:lang w:val="hi_IN" w:bidi="hi_IN"/>
        </w:rPr>
      </w:r>
      <w:r>
        <w:rPr>
          <w:lang w:val="hi_IN" w:bidi="hi_IN"/>
        </w:rPr>
        <w:t>पहले दृश्य में, यह याद रखें कि इसमें कई अलग-अलग स्थितियाँ बताई गई हैं, जहाँ एक बैल किसी व्यक्ति को मार डालता है। यह याद रखें कि बैल के सिर पर सींग होते हैं, और वह खेती के सभी पशुओं में सबसे बड़ा और सबसे ताकतवर होता है। सबसे पहले, किसी व्यक्ति का बैल किसी पुरुष या स्त्री को मार डालता है। याद रखें कि बैल जैसे जानवर मूल्यवान होने के साथ-साथ बहुत खतरनाक भी थे। बैल अपने सींगों से किसी पुरुष या स्त्री को घायल कर देता है, और वे अपनी चोटों के कारण मर जाते हैं।</w:t>
      </w:r>
    </w:p>
    <w:p>
      <w:pPr/>
      <w:r>
        <w:rPr>
          <w:lang w:val="hi_IN" w:bidi="hi_IN"/>
        </w:rPr>
      </w:r>
      <w:r>
        <w:rPr>
          <w:lang w:val="hi_IN" w:bidi="hi_IN"/>
        </w:rPr>
        <w:t>यहाँ रुकें और अगर ज़रूरत हो तो समूह के साथ फिर से बैल की तस्वीर देखें। इस ऑडियो को यहाँ रोकें।</w:t>
      </w:r>
    </w:p>
    <w:p>
      <w:pPr/>
      <w:r>
        <w:rPr>
          <w:lang w:val="hi_IN" w:bidi="hi_IN"/>
        </w:rPr>
      </w:r>
      <w:r>
        <w:rPr>
          <w:lang w:val="hi_IN" w:bidi="hi_IN"/>
        </w:rPr>
        <w:t>साथ ही, यहाँ रुकें और समूह में इस प्रश्न पर चर्चा करें: चर्चा करें कि आप "बैल" शब्द का अनुवाद कैसे करेंगे। क्या आप बैल, सांड, मवेशी, या कोई और शब्द इस्तेमाल करेंगे? इस ऑडियो को यहाँ रोकें।</w:t>
      </w:r>
    </w:p>
    <w:p>
      <w:pPr/>
      <w:r>
        <w:rPr>
          <w:lang w:val="hi_IN" w:bidi="hi_IN"/>
        </w:rPr>
      </w:r>
      <w:r>
        <w:rPr>
          <w:lang w:val="hi_IN" w:bidi="hi_IN"/>
        </w:rPr>
        <w:t>याद रखें कि जब कोई बैल किसी पुरुष या स्त्री को मार डालता है, तो उसकी सज़ा यह है कि उस बैल को मार दिया जाए। लोगों को उस बैल पर तब तक पत्थर मारने चाहिए, जब तक कि वह मर न जाए। याद रखें कि स्वामी अपना क़ीमती बैल खो देता है, और वह अपने मरे हुए बैल का माँस भी नहीं ले सकता। याद रखें कि बैल के स्वामी के लिए इसके अलावा कोई और दंड नहीं है।</w:t>
      </w:r>
    </w:p>
    <w:p>
      <w:pPr/>
      <w:r>
        <w:rPr>
          <w:lang w:val="hi_IN" w:bidi="hi_IN"/>
        </w:rPr>
      </w:r>
      <w:r>
        <w:rPr>
          <w:lang w:val="hi_IN" w:bidi="hi_IN"/>
        </w:rPr>
        <w:t>याद रखें कि इस दृश्य का अगला भाग उस बैल के बारे में है, जिसके बारे में लोगों को पता है कि वह खतरनाक है। समुदाय के लोगों को पता था कि यह बैल पहले भी अपने सींगों से लोगों को चोट पहुँचाने की कोशिश कर चुका था, लेकिन बैल के स्वामी ने उसे बाँधकर नहीं रखा। याद रखें कि इसका मतलब शायद यह है कि मालिक ने उस बैल को बाड़ या किसी बंद जगह के अंदर नहीं रखा था। यह खतरनाक बैल किसी व्यक्ति को मार डालता है। फिर से, लोगों को बैल पर पत्थर फेंककर उसे तब तक मारना होगा जब तक कि वह मर न जाए। याद रखें कि खतरनाक बैल के स्वामी के लिए एक और दंड है—बैल के स्वामी को भी मरना होगा।</w:t>
      </w:r>
    </w:p>
    <w:p>
      <w:pPr/>
      <w:r>
        <w:rPr>
          <w:lang w:val="hi_IN" w:bidi="hi_IN"/>
        </w:rPr>
      </w:r>
      <w:r>
        <w:rPr>
          <w:lang w:val="hi_IN" w:bidi="hi_IN"/>
        </w:rPr>
        <w:t>इसके बाद नियम का एक भाग आता है, जिसमें बताया गया है कि अगर बैल के स्वामी के लिए छुड़ौती ठहराई जाए, तो क्या होना चाहिए। याद रखें कि कि छुड़ौती का अर्थ है किसी व्यक्ति का जीवन वापस पाने के लिए पैसे देना। पिछला नियम कहता है कि बैल के स्वामी को मरना होगा, लेकिन यह भी हो सकता है कि न्यायाधीश यह निर्णय करे कि अगर वह अपने जीवन के बदले तय की गई पूरी रकम चुका दे, तो बैल का स्वामी जीवित रह सकता है। बैल के स्वामी को यह छुड़ौती की पूरी रकम उस व्यक्ति के परिवार को देनी होगी, जिसकी मृत्यु हुई है।</w:t>
      </w:r>
    </w:p>
    <w:p>
      <w:pPr/>
      <w:r>
        <w:rPr>
          <w:lang w:val="hi_IN" w:bidi="hi_IN"/>
        </w:rPr>
      </w:r>
      <w:r>
        <w:rPr>
          <w:lang w:val="hi_IN" w:bidi="hi_IN"/>
        </w:rPr>
        <w:t>याद रखें कि यह नियम पुत्र या पुत्री अर्थात् बच्चे के लिए भी समान रूप से लागू होता है। याद रखें कि इससे पता चलता है कि बैल और उसके स्वामी को वही दंड मिलता है, जैसा दंड तब मिलता है जब बैल किसी पुरुष या स्त्री को मार डालता है। एक बच्चे या युवा व्यक्ति के जीवन का मूल्य एक वृद्ध व्यक्ति के जीवन के समान ही होता है, इसलिए सजा समान होती है चाहे बैल के हमले से युवा व्यक्ति की मृत्यु हो या वृद्ध व्यक्ति की।</w:t>
      </w:r>
    </w:p>
    <w:p>
      <w:pPr/>
      <w:r>
        <w:rPr>
          <w:lang w:val="hi_IN" w:bidi="hi_IN"/>
        </w:rPr>
      </w:r>
      <w:r>
        <w:rPr>
          <w:lang w:val="hi_IN" w:bidi="hi_IN"/>
        </w:rPr>
        <w:t>अंत में, पहले दृश्य का आख़िरी हिस्सा उस स्थिति का वर्णन करता है, जब एक बैल किसी पुरुष या स्त्री दास को सींग मारता है। याद रखें कि संभव है कि पुरुष या स्त्री दास उन चोटों के कारण मर जाते हैं। बैल को मार दिया जाना चाहिए— बैल को मारने के लिए लोगों को उस पर पत्थर फेंकने चाहिए। याद रखें कि इस स्थिति में बैल का स्वामी नहीं मरता है। इसके बजाय, बैल के स्वामी को दास के स्वामी को चाँदी के 30 शेकेल देने होंगे। याद रखें कि चाँदी का एक शेकेल लगभग 3 किलो सबसे अच्छे गेहूँ के बराबर होता था। याद रखें कि दासों के कोई अधिकार नहीं होते थे, और संभव है कि दास के स्वामी ने दास को बैल के साथ काम करने के लिए कहा हो। दास के स्वामी को अपने दास की मृत्यु की कुछ ज़िम्मेदारी लेनी चाहिए।</w:t>
      </w:r>
    </w:p>
    <w:p>
      <w:pPr/>
      <w:r>
        <w:rPr>
          <w:lang w:val="hi_IN" w:bidi="hi_IN"/>
        </w:rPr>
      </w:r>
      <w:r>
        <w:rPr>
          <w:lang w:val="hi_IN" w:bidi="hi_IN"/>
        </w:rPr>
        <w:t>यहाँ रुकें और समूह में इस प्रश्न पर चर्चा करें: चर्चा करें कि आप अपनी भाषा में "चाँदी के तीस शेकेल" का अनुवाद कैसे कर सकते हैं। इतनी बड़ी रकम के बारे में बताने का सबसे अच्छा तरीका क्या है? इस ऑडियो को यहाँ रोकें।</w:t>
      </w:r>
    </w:p>
    <w:p>
      <w:pPr/>
      <w:r>
        <w:rPr>
          <w:lang w:val="hi_IN" w:bidi="hi_IN"/>
        </w:rPr>
      </w:r>
      <w:r>
        <w:rPr>
          <w:lang w:val="hi_IN" w:bidi="hi_IN"/>
        </w:rPr>
        <w:t>दूसरे दृश्य में, एक बैल या गधे के खुले गड्ढे में गिरने के बारे में नियम हैं। याद रखें कि गड्ढा बारिश का पानी इकट्ठा करके रखने की जगह है, और कोई व्यक्ति उस गड्ढे को खोदता है या खुल्ला छोड़ देता है। उस गड्ढे पर कोई ढक्कन नहीं है, जो कि खतरनाक है। कोई व्यक्ति या पशु खुले गड्ढे में गिर सकता है।</w:t>
      </w:r>
    </w:p>
    <w:p>
      <w:pPr/>
      <w:r>
        <w:rPr>
          <w:lang w:val="hi_IN" w:bidi="hi_IN"/>
        </w:rPr>
      </w:r>
      <w:r>
        <w:rPr>
          <w:lang w:val="hi_IN" w:bidi="hi_IN"/>
        </w:rPr>
        <w:t>यहाँ रुकें और यदि आवश्यकता हो तो समूह में फिर से गधे और गड्ढे की तस्वीरें देखें। इस ऑडियो को यहाँ रोकें।</w:t>
      </w:r>
    </w:p>
    <w:p>
      <w:pPr/>
      <w:r>
        <w:rPr>
          <w:lang w:val="hi_IN" w:bidi="hi_IN"/>
        </w:rPr>
      </w:r>
      <w:r>
        <w:rPr>
          <w:lang w:val="hi_IN" w:bidi="hi_IN"/>
        </w:rPr>
        <w:t>याद रखें कि बैल या गधा गड्ढे में गिरने से मर जाता है। याद रखें कि दण्ड गड्ढे के स्वामी के लिए है—यह वही व्यक्ति हो भी सकता है और नहीं भी, जिसने गड्ढा खोला हो। गड्ढे का स्वामी मरे हुए बैल या गधे के स्वामी को मरे हुए बैल या गधे के मूल्य के बराबर पूरी रकम देगा। गड्ढे का स्वामी मरे हुए बैल या गधे का भी स्वामी बन जाता है। याद रखें कि “पूरी कीमत चुकाना” यह दिखाता है कि गड्ढे का मालिक बैल या गधे की मौत की पूरी ज़िम्मेदारी ले रहा है।</w:t>
      </w:r>
    </w:p>
    <w:p>
      <w:pPr/>
      <w:r>
        <w:rPr>
          <w:lang w:val="hi_IN" w:bidi="hi_IN"/>
        </w:rPr>
      </w:r>
      <w:r>
        <w:rPr>
          <w:lang w:val="hi_IN" w:bidi="hi_IN"/>
        </w:rPr>
        <w:t>तीसरे दृश्य में, किसी व्यक्ति का बैल दूसरे व्यक्ति के बैल की मृत्यु का कारण बनता है। याद रखें कि दोनों बैल समान रूप से मूल्यवान हैं। घायल बैल अपनी चोटों के कारण मर जाता है। घायल बैल के मरने के बाद, दोनों पुरुषों को कुछ काम करने होंगे। सबसे पहले, उन्हें उस बैल को बेचना होगा जो अभी जीवित है, और उस जीवित बैल को बेचकर प्राप्त धन को आपस में बराबर बाँटना होगा। फिर, उन दोनों पुरुषों को मरे हुए बैल का माँस आपस में बराबर बाँटना होगा।</w:t>
      </w:r>
    </w:p>
    <w:p>
      <w:pPr/>
      <w:r>
        <w:rPr>
          <w:lang w:val="hi_IN" w:bidi="hi_IN"/>
        </w:rPr>
      </w:r>
      <w:r>
        <w:rPr>
          <w:lang w:val="hi_IN" w:bidi="hi_IN"/>
        </w:rPr>
        <w:t>तीसरे दृश्य का अंतिम नियम भी एक व्यक्ति के बैल के बारे में है जो दूसरे व्यक्ति के बैल की मौत का कारण बनता है। फिर से, घायल बैल अपनी चोटों के कारण मर जाता है। लेकिन इस बार लोगों को पता था कि जिसने दूसरे बैल को मारा, वह बैल खतरनाक था। खतरनाक बैल के स्वामी ने उसे बाड़े या घिरे हुए स्थान में रखकर बाँधा नहीं, इसलिए खतरनाक बैल का स्वामी ही दूसरे बैल की मौत के लिए ज़िम्मेदार है। खतरनाक बैल के स्वामी को दूसरे व्यक्ति को एक ज़िंदा बैल देना होगा। खतरनाक बैल का स्वामी अब मरे हुए बैल का भी स्वामी है। याद रखें कि यह नियम दिखाता है कि लोग अपने पशुओं के लिए ज़िम्मेदार होते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21:28–36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बैल जो किसी व्यक्ति को मार डालता है</w:t>
      </w:r>
    </w:p>
    <w:p>
      <w:pPr>
        <w:pStyle w:val="ListBullet"/>
        <w:spacing w:line="240" w:lineRule="auto"/>
        <w:ind w:left="720"/>
      </w:pPr>
      <w:r>
        <w:rPr>
          <w:lang w:val="hi_IN" w:bidi="hi_IN"/>
        </w:rPr>
      </w:r>
      <w:r>
        <w:rPr>
          <w:lang w:val="hi_IN" w:bidi="hi_IN"/>
        </w:rPr>
        <w:t>उस बैल का स्वामी जो किसी व्यक्ति को मार डालता है</w:t>
      </w:r>
    </w:p>
    <w:p>
      <w:pPr>
        <w:pStyle w:val="ListBullet"/>
        <w:spacing w:line="240" w:lineRule="auto"/>
        <w:ind w:left="720"/>
      </w:pPr>
      <w:r>
        <w:rPr>
          <w:lang w:val="hi_IN" w:bidi="hi_IN"/>
        </w:rPr>
      </w:r>
      <w:r>
        <w:rPr>
          <w:lang w:val="hi_IN" w:bidi="hi_IN"/>
        </w:rPr>
        <w:t>जो व्यक्ति मरता है</w:t>
      </w:r>
    </w:p>
    <w:p>
      <w:pPr>
        <w:pStyle w:val="ListBullet"/>
        <w:spacing w:line="240" w:lineRule="auto"/>
        <w:ind w:left="720"/>
      </w:pPr>
      <w:r>
        <w:rPr>
          <w:lang w:val="hi_IN" w:bidi="hi_IN"/>
        </w:rPr>
      </w:r>
      <w:r>
        <w:rPr>
          <w:lang w:val="hi_IN" w:bidi="hi_IN"/>
        </w:rPr>
        <w:t>उस व्यक्ति का परिवार, जिसकी मृत्यु हो गई है</w:t>
      </w:r>
    </w:p>
    <w:p>
      <w:pPr>
        <w:pStyle w:val="ListBullet"/>
        <w:spacing w:line="240" w:lineRule="auto"/>
        <w:ind w:left="720"/>
      </w:pPr>
      <w:r>
        <w:rPr>
          <w:lang w:val="hi_IN" w:bidi="hi_IN"/>
        </w:rPr>
      </w:r>
      <w:r>
        <w:rPr>
          <w:lang w:val="hi_IN" w:bidi="hi_IN"/>
        </w:rPr>
        <w:t>वह बैल, जिसके बारे में लोगों को पता है कि वह खतरनाक है</w:t>
      </w:r>
    </w:p>
    <w:p>
      <w:pPr>
        <w:pStyle w:val="ListBullet"/>
        <w:spacing w:line="240" w:lineRule="auto"/>
        <w:ind w:left="720"/>
      </w:pPr>
      <w:r>
        <w:rPr>
          <w:lang w:val="hi_IN" w:bidi="hi_IN"/>
        </w:rPr>
      </w:r>
      <w:r>
        <w:rPr>
          <w:lang w:val="hi_IN" w:bidi="hi_IN"/>
        </w:rPr>
        <w:t>उस बैल का स्वामी, जिसके बारे में लोगों को पता है कि वह खतरनाक है</w:t>
      </w:r>
    </w:p>
    <w:p>
      <w:pPr>
        <w:pStyle w:val="ListBullet"/>
        <w:spacing w:line="240" w:lineRule="auto"/>
        <w:ind w:left="720"/>
      </w:pPr>
      <w:r>
        <w:rPr>
          <w:lang w:val="hi_IN" w:bidi="hi_IN"/>
        </w:rPr>
      </w:r>
      <w:r>
        <w:rPr>
          <w:lang w:val="hi_IN" w:bidi="hi_IN"/>
        </w:rPr>
        <w:t>लड़का या लड़की जिसकी मृत्यु हो जाती है</w:t>
      </w:r>
    </w:p>
    <w:p>
      <w:pPr>
        <w:pStyle w:val="ListBullet"/>
        <w:spacing w:line="240" w:lineRule="auto"/>
        <w:ind w:left="720"/>
      </w:pPr>
      <w:r>
        <w:rPr>
          <w:lang w:val="hi_IN" w:bidi="hi_IN"/>
        </w:rPr>
      </w:r>
      <w:r>
        <w:rPr>
          <w:lang w:val="hi_IN" w:bidi="hi_IN"/>
        </w:rPr>
        <w:t>पुरुष दास या स्त्री दास</w:t>
      </w:r>
    </w:p>
    <w:p>
      <w:pPr>
        <w:pStyle w:val="ListBullet"/>
        <w:spacing w:line="240" w:lineRule="auto"/>
        <w:ind w:left="720"/>
      </w:pPr>
      <w:r>
        <w:rPr>
          <w:lang w:val="hi_IN" w:bidi="hi_IN"/>
        </w:rPr>
      </w:r>
      <w:r>
        <w:rPr>
          <w:lang w:val="hi_IN" w:bidi="hi_IN"/>
        </w:rPr>
        <w:t>पुरुष या स्त्री दास का स्वामी</w:t>
      </w:r>
    </w:p>
    <w:p>
      <w:pPr>
        <w:pStyle w:val="ListBullet"/>
        <w:spacing w:line="240" w:lineRule="auto"/>
        <w:ind w:left="720"/>
      </w:pPr>
      <w:r>
        <w:rPr>
          <w:lang w:val="hi_IN" w:bidi="hi_IN"/>
        </w:rPr>
      </w:r>
      <w:r>
        <w:rPr>
          <w:lang w:val="hi_IN" w:bidi="hi_IN"/>
        </w:rPr>
        <w:t>वह व्यक्ति जो एक गड्ढा खोदता है</w:t>
      </w:r>
    </w:p>
    <w:p>
      <w:pPr>
        <w:pStyle w:val="ListBullet"/>
        <w:spacing w:line="240" w:lineRule="auto"/>
        <w:ind w:left="720"/>
      </w:pPr>
      <w:r>
        <w:rPr>
          <w:lang w:val="hi_IN" w:bidi="hi_IN"/>
        </w:rPr>
      </w:r>
      <w:r>
        <w:rPr>
          <w:lang w:val="hi_IN" w:bidi="hi_IN"/>
        </w:rPr>
        <w:t>बैल या गधा जो गड्ढे में गिर जाता है</w:t>
      </w:r>
    </w:p>
    <w:p>
      <w:pPr>
        <w:pStyle w:val="ListBullet"/>
        <w:spacing w:line="240" w:lineRule="auto"/>
        <w:ind w:left="720"/>
      </w:pPr>
      <w:r>
        <w:rPr>
          <w:lang w:val="hi_IN" w:bidi="hi_IN"/>
        </w:rPr>
      </w:r>
      <w:r>
        <w:rPr>
          <w:lang w:val="hi_IN" w:bidi="hi_IN"/>
        </w:rPr>
        <w:t>गड्डे में गिरने वाले बैल या गधे का स्वामी</w:t>
      </w:r>
    </w:p>
    <w:p>
      <w:pPr>
        <w:pStyle w:val="ListBullet"/>
        <w:spacing w:line="240" w:lineRule="auto"/>
        <w:ind w:left="720"/>
      </w:pPr>
      <w:r>
        <w:rPr>
          <w:lang w:val="hi_IN" w:bidi="hi_IN"/>
        </w:rPr>
      </w:r>
      <w:r>
        <w:rPr>
          <w:lang w:val="hi_IN" w:bidi="hi_IN"/>
        </w:rPr>
        <w:t>उस गड्ढे का स्वामी (शायद वही व्यक्ति हो जिसने गड्ढा खोदा है)</w:t>
      </w:r>
    </w:p>
    <w:p>
      <w:pPr>
        <w:pStyle w:val="ListBullet"/>
        <w:spacing w:line="240" w:lineRule="auto"/>
        <w:ind w:left="720"/>
      </w:pPr>
      <w:r>
        <w:rPr>
          <w:lang w:val="hi_IN" w:bidi="hi_IN"/>
        </w:rPr>
      </w:r>
      <w:r>
        <w:rPr>
          <w:lang w:val="hi_IN" w:bidi="hi_IN"/>
        </w:rPr>
        <w:t>बैल जो किसी दूसरे बैल को मार डालता है</w:t>
      </w:r>
    </w:p>
    <w:p>
      <w:pPr>
        <w:pStyle w:val="ListBullet"/>
        <w:spacing w:line="240" w:lineRule="auto"/>
        <w:ind w:left="720"/>
      </w:pPr>
      <w:r>
        <w:rPr>
          <w:lang w:val="hi_IN" w:bidi="hi_IN"/>
        </w:rPr>
      </w:r>
      <w:r>
        <w:rPr>
          <w:lang w:val="hi_IN" w:bidi="hi_IN"/>
        </w:rPr>
        <w:t>उस बैल का मालिक, जो दूसरे बैल को मार डालता है</w:t>
      </w:r>
    </w:p>
    <w:p>
      <w:pPr>
        <w:pStyle w:val="ListBullet"/>
        <w:spacing w:line="240" w:lineRule="auto"/>
        <w:ind w:left="720"/>
      </w:pPr>
      <w:r>
        <w:rPr>
          <w:lang w:val="hi_IN" w:bidi="hi_IN"/>
        </w:rPr>
      </w:r>
      <w:r>
        <w:rPr>
          <w:lang w:val="hi_IN" w:bidi="hi_IN"/>
        </w:rPr>
        <w:t>वह बैल जिसकी मृत्यु हो जाती है</w:t>
      </w:r>
    </w:p>
    <w:p>
      <w:pPr>
        <w:pStyle w:val="ListBullet"/>
        <w:spacing w:line="240" w:lineRule="auto"/>
        <w:ind w:left="720"/>
      </w:pPr>
      <w:r>
        <w:rPr>
          <w:lang w:val="hi_IN" w:bidi="hi_IN"/>
        </w:rPr>
      </w:r>
      <w:r>
        <w:rPr>
          <w:lang w:val="hi_IN" w:bidi="hi_IN"/>
        </w:rPr>
        <w:t>मरे हुए बैल का स्वामी</w:t>
      </w:r>
    </w:p>
    <w:p>
      <w:pPr>
        <w:pStyle w:val="ListBullet"/>
        <w:spacing w:line="240" w:lineRule="auto"/>
        <w:ind w:left="720"/>
      </w:pPr>
      <w:r>
        <w:rPr>
          <w:lang w:val="hi_IN" w:bidi="hi_IN"/>
        </w:rPr>
      </w:r>
      <w:r>
        <w:rPr>
          <w:lang w:val="hi_IN" w:bidi="hi_IN"/>
        </w:rPr>
        <w:t>और मरे हुए बैल के लिए भुगतान करने के लिए एक जीवित बैल</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यहोवा मूसा से बात कर रहा है और मूसा को नियम बताता है कि अगर किसी व्यक्ति का बैल किसी पुरुष या स्त्री को सींग मार दे और वह व्यक्ति मर जाए तो क्या होना चाहिए। लोगों को बैल पर पत्थर फेंककर उसे तब तक मारना होगा जब तक कि वह मर न जाए। बैल के स्वामी को मरे हुए बैल का माँस रखने का अधिकार नहीं है। बैल के स्वामी के लिए इसके अलावा कोई और दंड नहीं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उस व्यक्ति से पूछें, जो उस बैल के स्वामी की भूमिका निभा रहा है जिसने किसी व्यक्ति को मार डाला है: “इस समय आप क्या सोच रहे हैं, या आप क्या महसूस कर रहे हैं?” वह व्यक्ति इस तरह उत्तर दे सकता है, “मुझे पछतावा है कि मेरे बैल ने किसी व्यक्ति को मार डाला,” या “काश मैं अपने मरे हुए बैल का माँस रख पाता,” या “मुझे बुरा लग रहा है कि मैंने अपना कीमती बैल खो दिया,” या “मुझे खुशी है कि मेरे बैल द्वारा किसी व्यक्ति को मार डालने पर मुझे कोई अतिरिक्त दंड नहीं मिला।”</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यहोवा कहता है कि लोग जानते हैं कि एक बैल खतरनाक है, और वही खतरनाक बैल अपने सींगों से किसी पुरुष या स्त्री को मार डालता है। बैल के स्वामी ने उस बैल को बाँधकर नहीं रखा। लोगों को बैल पर पथरवाह करके उसे मार देना चाहिए। बैल के स्वामी को भी मरना 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मरने वाले व्यक्ति के परिवार की भूमिका निभाने वाले लोगों से पूछें, "आप क्या सोच रहे हैं या क्या महसूस कर रहे हैं?" लोग इस तरह उत्तर दे सकते हैं, “हमें दु:ख है कि हमारे परिवार का सदस्य मर गया,” या “हमें ख़ुशी है कि बैल के स्वामी को दंड दिया जाएगा,” या “हमें लगता है कि बैल और उसका स्वामी, दोनों मरने के लायक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जिस व्यक्ति की मृत्यु हो जाती है, उसका परिवार बैल के स्वामी से छुड़ौती देने की माँग कर सकता है। बैल के स्वामी को अपनी जान बचाने के लिए इस छुड़ौती की पूरी रकम चुकानी 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उस व्यक्ति से पूछें, जो उस बैल के स्वामी की भूमिका निभा रहा है जिसने किसी व्यक्ति को मार डाला है: “इस समय आप क्या सोच रहे हैं, या आप क्या महसूस कर रहे हैं?” वह व्यक्ति इस तरह उत्तर दे सकता है, “मैं आभारी हूँ कि मेरे बैल द्वारा किसी व्यक्ति को मारने पर मुझे मरना नहीं पड़ेगा,” या “मैं अपने जीवन को छुड़ाने के लिए छुड़ौती की पूरी रकम देना चाहता हूँ,” या “काश मुझे अपना जीवन वापस पाने के लिए इतना पैसा न देना पड़ता।”</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अगर कोई बैल किसी लड़के या लड़की को अपने सींगों से मारे, तो बैल और उसके स्वामी के लिए वही दंड होगा जो किसी पुरुष या स्त्री को सींग मारने पर मिलता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मरने वाले व्यक्ति के परिवार की भूमिका निभाने वाले लोगों से पूछें, "आप क्या सोच रहे हैं या क्या महसूस कर रहे हैं?" लोग इस तरह उत्तर दे सकते हैं, “मुझे ख़ुशी है कि मेरे परिवार के सदस्य का जीवन एक वयस्क व्यक्ति के जीवन के बराबर माना गया,” या “काश वह लड़का या लड़की मरे न होते,” या “मुझे ख़ुशी है कि बैल और उसके स्वामी के लिए वही दंड है जो किसी पुरुष या स्त्री की मृत्यु होने पर मिलता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अगर बैल किसी पुरुष दास या स्त्री दास को अपने सींगों से मार डाले, तो लोगों को उस बैल पर पथरवाह करके उसे मार देना चाहिए। बैल के स्वामी को मरने वाले दास के स्वामी को चाँदी के 30 शेकेल देने 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दास के स्वामी की भूमिका निभाने वाले व्यक्ति से पूछें, "आप क्या सोच रहे हैं या क्या महसूस कर रहे हैं?" वह व्यक्ति इस तरह उत्तर दे सकता है, "मुझे दु:ख है कि मेरा दास मर गया," या “मुझे ख़ुशी है कि मुझे अपने मरे हुए दास के बदले चाँदी के 30 शेकेल मिले,” या “मुझे ख़ुशी है कि अब बैल मर चुका है और वह किसी और को नुकसान नहीं पहुँचाएगा,” या “काश मैंने अपने दास को इस बैल के साथ काम करने के लिए न कहा होता।”</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अगर कोई व्यक्ति गड्ढा खोदता है या खुले हुए गड्ढे को ढकता नहीं है, और कोई बैल या गधा उस गड्ढे में गिर जाता है, तो उस गड्ढे के स्वामी के लिए दंड है। गड्ढे के स्वामी को मरे हुए बैल या गधे के स्वामी को उस मरे हुए बैल या गधे का पूरा मूल्य चुकाना होगा। अब गड्ढे का स्वामी मरे हुए बैल या गधे का स्वामी 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गड्ढे में गिर जाने वाले बैल या गधे के स्वामी की भूमिका निभाने वाले व्यक्ति से पूछें, “आप क्या सोच रहे हैं या क्या महसूस कर रहे हैं?” वह व्यक्ति इस तरह उत्तर दे सकता है, “मुझे निराशा हुई कि मेरा बैल या गधा मर गया,” “मुझे खुशी है कि कम से कम गड्ढे के स्वामी ने मेरे मरे हुए पशु के लिए मुझे पैसा दिया,” या मुझे आशा है कि गड्ढे का मालिक अब उस गड्ढे को ढक देगा ताकि कोई और पशु उसमें न गिरे।”</w:t>
      </w:r>
    </w:p>
    <w:p>
      <w:pPr/>
      <w:r>
        <w:rPr>
          <w:lang w:val="hi_IN" w:bidi="hi_IN"/>
        </w:rPr>
      </w:r>
      <w:r>
        <w:rPr>
          <w:lang w:val="hi_IN" w:bidi="hi_IN"/>
        </w:rPr>
        <w:t>साथ ही, गड्ढे के स्वामी की भूमिका निभाने वाले व्यक्ति से पूछें, "आप क्या सोच रहे हैं या क्या महसूस कर रहे हैं?" वह व्यक्ति इस तरह उत्तर दे सकता है, “मैंने तो गड्ढा खोला भी नहीं था, फिर भी इस पशु के मेरे गड्ढे में गिरने के लिए मैं क्यों ज़िम्मेदार हूँ?” या “मुझे ख़ुशी है कि मुझे बैल या गधे के स्वामी को उसके पशु के मूल्य से अधिक पैसा नहीं देना पड़ा,” या “मुझे लगता है कि बैल या गधे के स्वामी को अपने पशु की बेहतर देखभाल करनी चाहिए थी और उसे मेरी ज़मीन में भटकने नहीं देना चाहिए था।”</w:t>
      </w:r>
    </w:p>
    <w:p>
      <w:pPr/>
      <w:r>
        <w:rPr>
          <w:lang w:val="hi_IN" w:bidi="hi_IN"/>
        </w:rPr>
      </w:r>
      <w:r>
        <w:rPr>
          <w:lang w:val="hi_IN" w:bidi="hi_IN"/>
        </w:rPr>
        <w:t>अभिनय को जारी रखें।</w:t>
      </w:r>
    </w:p>
    <w:p>
      <w:pPr/>
      <w:r>
        <w:rPr>
          <w:lang w:val="hi_IN" w:bidi="hi_IN"/>
        </w:rPr>
      </w:r>
      <w:r>
        <w:rPr>
          <w:lang w:val="hi_IN" w:bidi="hi_IN"/>
        </w:rPr>
        <w:t>यदि किसी व्यक्ति का बैल दूसरे व्यक्ति के बैल को सींग मारकर घायल कर देता है, तो इसके लिए दंड का प्रावधान है। दोनों लोगों को जो बैल जीवित है उसे बेच देना चाहिए, और उसके पैसे को आपस में बराबर बाँट लेना चाहिए। उन्हें मरे हुए बैल को भी आपस में बराबर बाँट लेना चाहिए।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मरे हुए बैल के स्वामी की भूमिका निभा रहे व्यक्ति से पूछें, "आप क्या सोच रहे हैं या क्या महसूस कर रहे हैं?" वह व्यक्ति इस तरह उत्तर दे सकता है, “काश मैंने अपना कीमती बैल न खोया होता,” या “खुशी है कि मुझे उस जीवित बैल के बदले पैसा मिला जिसने मेरे बैल को मार डाला,” या “मुझे लगता है कि मेरे बैल को मारने वाले बैल के स्वामी के लिए यह दंड उचित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लोग जानते हैं कि वह बैल खतरनाक है, लेकिन उस खतरनाक बैल का स्वामी उसे बाँधकर नहीं रखता। खतरनाक बैल दूसरे व्यक्ति के बैल को मार डालता है। खतरनाक बैल के स्वामी को मरे हुए बैल के स्वामी को एक जीवित बैल देना होगा। खतरनाक बैल का स्वामी मरे हुए बैल को अपने पास रख लेता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दूसरे बैल को मारने वाले बैल के स्वामी की भूमिका निभाने वाले व्यक्ति से पूछें, “आप क्या सोच रहे हैं या क्या महसूस कर रहे हैं?” वह व्यक्ति शायद इस तरह के जवाब दे सकता है, "मुझे अपने खतरनाक बैल की देखभाल न करने का पछतावा है," या "काश मेरा बैल अभी भी मेरे पास होता," या “मुझे ख़ुशी है कि कम से कम मैं मरे हुए बैल को मांस के लिए अपने पास रख सकता हूँ।”</w:t>
      </w:r>
      <w:r>
        <w:rPr>
          <w:lang w:val="hi_IN" w:bidi="hi_IN"/>
        </w:rPr>
      </w:r>
    </w:p>
    <w:p>
      <w:pPr>
        <w:pStyle w:val="Heading3"/>
      </w:pPr>
      <w:r>
        <w:rPr>
          <w:lang w:val="hi_IN" w:bidi="hi_IN"/>
        </w:rPr>
        <w:t>आवश्यक जानकारी</w:t>
      </w:r>
    </w:p>
    <w:p>
      <w:pPr/>
      <w:r>
        <w:rPr>
          <w:lang w:val="hi_IN" w:bidi="hi_IN"/>
        </w:rPr>
      </w:r>
      <w:r>
        <w:rPr>
          <w:lang w:val="hi_IN" w:bidi="hi_IN"/>
        </w:rPr>
        <w:t>निर्गमन 21:18–27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यदि कोई बैल किसी व्यक्ति को सींगों से घायल कर देता है और उस व्यक्ति की चोटों के कारण मृत्यु हो जाती है, तो बैल को भी मरना होगा। लोगों को बैल पर पथरवाह करके उसे मार डालना चाहिए। बैल एक बड़ा पशु होता है, जिसके सिर पर सींग होते हैं। यह खेत के सभी पशुओं में सबसे कीमती, सबसे बड़ा, और सबसे खतरनाक होता है। बैल का अनुवाद उसी तरह करें जैसे आपने पिछले भागों में किया है।</w:t>
      </w:r>
    </w:p>
    <w:p>
      <w:pPr/>
      <w:r>
        <w:rPr>
          <w:lang w:val="hi_IN" w:bidi="hi_IN"/>
        </w:rPr>
      </w:r>
      <w:r>
        <w:rPr>
          <w:lang w:val="hi_IN" w:bidi="hi_IN"/>
        </w:rPr>
        <w:t>यहाँ रुकें और अगर ज़रूरत हो तो समूह के साथ फिर से बैल की तस्वीर देखें। इस ऑडियो को यहाँ रोकें।</w:t>
      </w:r>
    </w:p>
    <w:p>
      <w:pPr/>
      <w:r>
        <w:rPr>
          <w:lang w:val="hi_IN" w:bidi="hi_IN"/>
        </w:rPr>
      </w:r>
      <w:r>
        <w:rPr>
          <w:lang w:val="hi_IN" w:bidi="hi_IN"/>
        </w:rPr>
        <w:t xml:space="preserve">अगर लोगों को पता है कि कोई विशेष बैल खतरनाक है, और उसका स्वामी उस खतरनाक बैल को बाँधकर नहीं रखता है, तो उस बैल को मार दिया जाना चाहिए। बैल के स्वामी को भी मरना होगा। जिस व्यक्ति की मृत्यु हुई है, उसका परिवार बैल के स्वामी के जीवन के बदले </w:t>
      </w:r>
      <w:r>
        <w:rPr>
          <w:b/>
          <w:lang w:val="hi_IN" w:bidi="hi_IN"/>
        </w:rPr>
        <w:t>छुड़ौती</w:t>
      </w:r>
      <w:r>
        <w:rPr>
          <w:lang w:val="hi_IN" w:bidi="hi_IN"/>
        </w:rPr>
        <w:t xml:space="preserve"> माँग सकता है। </w:t>
      </w:r>
      <w:r>
        <w:rPr>
          <w:b/>
          <w:lang w:val="hi_IN" w:bidi="hi_IN"/>
        </w:rPr>
        <w:t>छुड़ौती</w:t>
      </w:r>
      <w:r>
        <w:rPr>
          <w:lang w:val="hi_IN" w:bidi="hi_IN"/>
        </w:rPr>
        <w:t xml:space="preserve"> वह भुगतान है जो किसी व्यक्ति के जीवन के बदले दी जाती है। </w:t>
      </w:r>
    </w:p>
    <w:p>
      <w:pPr/>
      <w:r>
        <w:rPr>
          <w:lang w:val="hi_IN" w:bidi="hi_IN"/>
        </w:rPr>
      </w:r>
      <w:r>
        <w:rPr>
          <w:lang w:val="hi_IN" w:bidi="hi_IN"/>
        </w:rPr>
        <w:t xml:space="preserve">यहाँ रुकें और समूह के रूप में चर्चा करें कि आप </w:t>
      </w:r>
      <w:r>
        <w:rPr>
          <w:b/>
          <w:lang w:val="hi_IN" w:bidi="hi_IN"/>
        </w:rPr>
        <w:t>छुड़ौती</w:t>
      </w:r>
      <w:r>
        <w:rPr>
          <w:lang w:val="hi_IN" w:bidi="hi_IN"/>
        </w:rPr>
        <w:t xml:space="preserve"> के लिए किस शब्द या वाक्यांश का उपयोग करेंगे। अधिक जानकारी के लिए मुख्य शब्दावली में </w:t>
      </w:r>
      <w:r>
        <w:rPr>
          <w:b/>
          <w:lang w:val="hi_IN" w:bidi="hi_IN"/>
        </w:rPr>
        <w:t>छुड़ौती</w:t>
      </w:r>
      <w:r>
        <w:rPr>
          <w:lang w:val="hi_IN" w:bidi="hi_IN"/>
        </w:rPr>
        <w:t xml:space="preserve"> को देखें। इस ऑडियो को यहाँ रोकें।</w:t>
      </w:r>
    </w:p>
    <w:p>
      <w:pPr/>
      <w:r>
        <w:rPr>
          <w:lang w:val="hi_IN" w:bidi="hi_IN"/>
        </w:rPr>
      </w:r>
      <w:r>
        <w:rPr>
          <w:lang w:val="hi_IN" w:bidi="hi_IN"/>
        </w:rPr>
        <w:t>अगर बैल किसी लड़के या लड़की को मार डालता है, तो बैल और उसके स्वामी के लिए वही दंड होगा जो किसी पुरुष या स्त्री को मार डालने पर होता है। लड़का एक छोटा पुरुष बच्चा होता है, और लड़की एक छोटी स्त्री बच्ची होती है। कुछ अनुवादों में "लड़का या लड़की" के बजाय "पुत्र या पुत्री" शब्दों का इस्तेमाल किया गया है।</w:t>
      </w:r>
    </w:p>
    <w:p>
      <w:pPr/>
      <w:r>
        <w:rPr>
          <w:lang w:val="hi_IN" w:bidi="hi_IN"/>
        </w:rPr>
      </w:r>
      <w:r>
        <w:rPr>
          <w:lang w:val="hi_IN" w:bidi="hi_IN"/>
        </w:rPr>
        <w:t>यहाँ रुकें और समूह में चर्चा करें कि आप अपनी भाषा में "लड़का" और "लड़की" के लिए किन शब्दों का इस्तेमाल करेंगे। यहाँ ऐसे शब्दों का इस्तेमाल करें जिनका मतलब युवा लोग हों, न कि वयस्क पुरुष या महिलाएँ। इस ऑडियो को यहाँ रोकें।</w:t>
      </w:r>
    </w:p>
    <w:p>
      <w:pPr/>
      <w:r>
        <w:rPr>
          <w:lang w:val="hi_IN" w:bidi="hi_IN"/>
        </w:rPr>
      </w:r>
      <w:r>
        <w:rPr>
          <w:lang w:val="hi_IN" w:bidi="hi_IN"/>
        </w:rPr>
        <w:t xml:space="preserve">अगर बैल किसी पुरुष या स्त्री </w:t>
      </w:r>
      <w:r>
        <w:rPr>
          <w:b/>
          <w:lang w:val="hi_IN" w:bidi="hi_IN"/>
        </w:rPr>
        <w:t>दास</w:t>
      </w:r>
      <w:r>
        <w:rPr>
          <w:lang w:val="hi_IN" w:bidi="hi_IN"/>
        </w:rPr>
        <w:t xml:space="preserve"> को मार डालता है, तो उस बैल को मार डालना होगा। बैल के स्वामी को </w:t>
      </w:r>
      <w:r>
        <w:rPr>
          <w:b/>
          <w:lang w:val="hi_IN" w:bidi="hi_IN"/>
        </w:rPr>
        <w:t>दास</w:t>
      </w:r>
      <w:r>
        <w:rPr>
          <w:lang w:val="hi_IN" w:bidi="hi_IN"/>
        </w:rPr>
        <w:t xml:space="preserve"> के स्वामी को चाँदी के 30 शेकेल देने होंगे। </w:t>
      </w:r>
      <w:r>
        <w:rPr>
          <w:b/>
          <w:lang w:val="hi_IN" w:bidi="hi_IN"/>
        </w:rPr>
        <w:t>दास</w:t>
      </w:r>
      <w:r>
        <w:rPr>
          <w:lang w:val="hi_IN" w:bidi="hi_IN"/>
        </w:rPr>
        <w:t xml:space="preserve"> अपने स्वामी के लिए काम करता था, और </w:t>
      </w:r>
      <w:r>
        <w:rPr>
          <w:b/>
          <w:lang w:val="hi_IN" w:bidi="hi_IN"/>
        </w:rPr>
        <w:t>दास</w:t>
      </w:r>
      <w:r>
        <w:rPr>
          <w:lang w:val="hi_IN" w:bidi="hi_IN"/>
        </w:rPr>
        <w:t xml:space="preserve"> के कोई अधिकार नहीं होते थे। </w:t>
      </w:r>
      <w:r>
        <w:rPr>
          <w:b/>
          <w:lang w:val="hi_IN" w:bidi="hi_IN"/>
        </w:rPr>
        <w:t>दास</w:t>
      </w:r>
      <w:r>
        <w:rPr>
          <w:lang w:val="hi_IN" w:bidi="hi_IN"/>
        </w:rPr>
        <w:t xml:space="preserve"> के लिए उसी शब्द का इस्तेमाल करें जो आपने पिछले भागों में इस्तेमाल किया है। </w:t>
      </w:r>
      <w:r>
        <w:rPr>
          <w:b/>
          <w:lang w:val="hi_IN" w:bidi="hi_IN"/>
        </w:rPr>
        <w:t>दास</w:t>
      </w:r>
      <w:r>
        <w:rPr>
          <w:lang w:val="hi_IN" w:bidi="hi_IN"/>
        </w:rPr>
        <w:t xml:space="preserve"> के बारे में अधिक जानकारी के लिए, मुख्य शब्दावली देखें।</w:t>
      </w:r>
    </w:p>
    <w:p>
      <w:pPr/>
      <w:r>
        <w:rPr>
          <w:lang w:val="hi_IN" w:bidi="hi_IN"/>
        </w:rPr>
      </w:r>
      <w:r>
        <w:rPr>
          <w:lang w:val="hi_IN" w:bidi="hi_IN"/>
        </w:rPr>
        <w:t>यहाँ रुकें और अगर ज़रूरत हो तो समूह के साथ चाँदी के शेकेल की तस्वीर फिर से देखें। इस ऑडियो को यहाँ रोकें।</w:t>
      </w:r>
    </w:p>
    <w:p>
      <w:pPr/>
      <w:r>
        <w:rPr>
          <w:lang w:val="hi_IN" w:bidi="hi_IN"/>
        </w:rPr>
      </w:r>
      <w:r>
        <w:rPr>
          <w:lang w:val="hi_IN" w:bidi="hi_IN"/>
        </w:rPr>
        <w:t xml:space="preserve">अगर कोई पुरुष गड्ढा खोदता है या गड्ढे को खुला छोड़ देता है, और कोई बैल या </w:t>
      </w:r>
      <w:r>
        <w:rPr>
          <w:b/>
          <w:lang w:val="hi_IN" w:bidi="hi_IN"/>
        </w:rPr>
        <w:t>गधा</w:t>
      </w:r>
      <w:r>
        <w:rPr>
          <w:lang w:val="hi_IN" w:bidi="hi_IN"/>
        </w:rPr>
        <w:t xml:space="preserve"> उस गड्ढे में गिरकर मर जाता है, तो गड्ढे के स्वामी को मरे हुए बैल या </w:t>
      </w:r>
      <w:r>
        <w:rPr>
          <w:b/>
          <w:lang w:val="hi_IN" w:bidi="hi_IN"/>
        </w:rPr>
        <w:t>गधे</w:t>
      </w:r>
      <w:r>
        <w:rPr>
          <w:lang w:val="hi_IN" w:bidi="hi_IN"/>
        </w:rPr>
        <w:t xml:space="preserve"> के स्वामी को भुगतान करना होगा। </w:t>
      </w:r>
      <w:r>
        <w:rPr>
          <w:b/>
          <w:lang w:val="hi_IN" w:bidi="hi_IN"/>
        </w:rPr>
        <w:t>गधा</w:t>
      </w:r>
      <w:r>
        <w:rPr>
          <w:lang w:val="hi_IN" w:bidi="hi_IN"/>
        </w:rPr>
        <w:t xml:space="preserve"> एक ऐसा पशु होता है जो भारी बोझ या लोगों को उठा सकता है। गड्ढे के स्वामी को मरे हुए बैल या </w:t>
      </w:r>
      <w:r>
        <w:rPr>
          <w:b/>
          <w:lang w:val="hi_IN" w:bidi="hi_IN"/>
        </w:rPr>
        <w:t>गधे</w:t>
      </w:r>
      <w:r>
        <w:rPr>
          <w:lang w:val="hi_IN" w:bidi="hi_IN"/>
        </w:rPr>
        <w:t xml:space="preserve"> के स्वामी को उतना ही पैसा देना होगा, जितना उस मरे हुए बैल या </w:t>
      </w:r>
      <w:r>
        <w:rPr>
          <w:b/>
          <w:lang w:val="hi_IN" w:bidi="hi_IN"/>
        </w:rPr>
        <w:t>गधे</w:t>
      </w:r>
      <w:r>
        <w:rPr>
          <w:lang w:val="hi_IN" w:bidi="hi_IN"/>
        </w:rPr>
        <w:t xml:space="preserve"> का मूल्य है। गड्ढे का स्वामी मरे हुए बैल या </w:t>
      </w:r>
      <w:r>
        <w:rPr>
          <w:b/>
          <w:lang w:val="hi_IN" w:bidi="hi_IN"/>
        </w:rPr>
        <w:t>गधे</w:t>
      </w:r>
      <w:r>
        <w:rPr>
          <w:lang w:val="hi_IN" w:bidi="hi_IN"/>
        </w:rPr>
        <w:t xml:space="preserve"> का स्वामी बन जाता है। </w:t>
      </w:r>
      <w:r>
        <w:rPr>
          <w:b/>
          <w:lang w:val="hi_IN" w:bidi="hi_IN"/>
        </w:rPr>
        <w:t>गधे</w:t>
      </w:r>
      <w:r>
        <w:rPr>
          <w:lang w:val="hi_IN" w:bidi="hi_IN"/>
        </w:rPr>
        <w:t xml:space="preserve"> के लिए उसी शब्द का इस्तेमाल करें जो आपने पिछले भागों में इस्तेमाल किया है। </w:t>
      </w:r>
      <w:r>
        <w:rPr>
          <w:b/>
          <w:lang w:val="hi_IN" w:bidi="hi_IN"/>
        </w:rPr>
        <w:t>गधे</w:t>
      </w:r>
      <w:r>
        <w:rPr>
          <w:lang w:val="hi_IN" w:bidi="hi_IN"/>
        </w:rPr>
        <w:t xml:space="preserve"> के बारे में अधिक जानकारी के लिए, मुख्य शब्दावली को देखें।</w:t>
      </w:r>
    </w:p>
    <w:p>
      <w:pPr/>
      <w:r>
        <w:rPr>
          <w:lang w:val="hi_IN" w:bidi="hi_IN"/>
        </w:rPr>
      </w:r>
      <w:r>
        <w:rPr>
          <w:lang w:val="hi_IN" w:bidi="hi_IN"/>
        </w:rPr>
        <w:t>यहाँ रुकें और यदि आवश्यकता हो तो समूह में फिर से गधे और गड्ढे की तस्वीरें देखें। इस ऑडियो को यहाँ रोकें।</w:t>
      </w:r>
    </w:p>
    <w:p>
      <w:pPr/>
      <w:r>
        <w:rPr>
          <w:lang w:val="hi_IN" w:bidi="hi_IN"/>
        </w:rPr>
      </w:r>
      <w:r>
        <w:rPr>
          <w:lang w:val="hi_IN" w:bidi="hi_IN"/>
        </w:rPr>
        <w:t xml:space="preserve">अगर किसी व्यक्ति का बैल किसी दूसरे व्यक्ति के बैल की मृत्यु का कारण बनता है, तो दोनों लोगों को जीवित बैल को बेचकर उसके पैसे आपस में बाँट लेने चाहिए। दोनों लोगों को मरे हुए बैल के माँस को भी आपस में बराबर बाँट लेना चाहिए। </w:t>
      </w:r>
    </w:p>
    <w:p>
      <w:pPr/>
      <w:r>
        <w:rPr>
          <w:lang w:val="hi_IN" w:bidi="hi_IN"/>
        </w:rPr>
      </w:r>
      <w:r>
        <w:rPr>
          <w:lang w:val="hi_IN" w:bidi="hi_IN"/>
        </w:rPr>
        <w:t>अगर लोग जानते हैं कि कोई विशेष बैल खतरनाक है और उसका स्वामी उस खतरनाक बैल को बाँधकर नहीं रखता है, तो खतरनाक बैल के स्वामी को मरे हुए बैल की भरपाई के लिए एक जीवित बैल देना होगा। खतरनाक बैल का स्वामी अब मरे हुए बैल का स्वामी होगा।</w:t>
      </w:r>
    </w:p>
    <w:p>
      <w:pPr/>
      <w:r>
        <w:rPr>
          <w:lang w:val="hi_IN" w:bidi="hi_IN"/>
        </w:rPr>
      </w:r>
      <w:r>
        <w:rPr>
          <w:b/>
          <w:lang w:val="hi_IN" w:bidi="hi_IN"/>
        </w:rPr>
        <w:t>यह रिकॉर्डिंग का अंत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22:1–6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22:1–6 को सुनें और अपने मन में रखें।</w:t>
      </w:r>
    </w:p>
    <w:p>
      <w:pPr/>
      <w:r>
        <w:rPr>
          <w:lang w:val="hi_IN" w:bidi="hi_IN"/>
        </w:rPr>
      </w:r>
      <w:r>
        <w:rPr>
          <w:lang w:val="hi_IN" w:bidi="hi_IN"/>
        </w:rPr>
        <w:t>यदि सम्भव हो तो निर्गमन 22:1–6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22:1–6 का ऑडियो संस्करण सबसे आसानी से समझ में आने वाले अनुवाद में सुनें।</w:t>
      </w:r>
    </w:p>
    <w:p>
      <w:pPr/>
      <w:r>
        <w:rPr>
          <w:lang w:val="hi_IN" w:bidi="hi_IN"/>
        </w:rPr>
      </w:r>
      <w:r>
        <w:rPr>
          <w:lang w:val="hi_IN" w:bidi="hi_IN"/>
        </w:rPr>
        <w:t>यहोवा मूसा को इस्राएलियों के लिए और भी नियम देता है कि उन्हें यहोवा का अनुसरण कैसे करना है। व्यवस्था के इस भाग को वाचा की पुस्तक कहा जाता है। इस भाग से पहले, गुलामों के साथ व्यवहार करने के तरीके के बारे में नियम थे, किसी अन्य व्यक्ति को मारने, अपने पिता और माता को अपमानित करने, किसी अन्य व्यक्ति का अपहरण करने, किसी अन्य व्यक्ति को चोट पहुँचाने या जानवरों को चोट पहुंचाने के लिए दण्ड के नियम थे। अब यहोवा उस स्थिति के लिए नियम देता है जब कोई चोर सम्पत्ति चुराता है या कोई व्यक्ति लापरवाही के द्वारा सम्पत्ति को नुकसान पहुँचाता है। यह दो भागों वाले एक पद्यांश का पहला भाग है।</w:t>
      </w:r>
    </w:p>
    <w:p>
      <w:pPr/>
      <w:r>
        <w:rPr>
          <w:lang w:val="hi_IN" w:bidi="hi_IN"/>
        </w:rPr>
      </w:r>
      <w:r>
        <w:rPr>
          <w:lang w:val="hi_IN" w:bidi="hi_IN"/>
        </w:rPr>
        <w:t>इस भाग में सभी नियम यह माँग करते हैं कि जो व्यक्ति गलत काम करता है वह उस व्यक्ति को एक निश्चित मात्रा वापस चुकाए जो उस गलत काम का शिकार हुआ। मूसा के समय में, कोई जेल या कारागार नहीं थी। जेल या कारागार ऐसे स्थान हैं जहाँ लोगों को अपने गलत कामों की सज़ा के रूप में रहना पड़ता है। लोग जेल या कारागार से बाहर नहीं जा सकते। इसके बजाय यहोवा इस्राएल के लोगों से कहता है कि वे चोरी या किसी दूसरे व्यक्ति की सम्पत्ति की लापरवाही के अपने गलत कामों का भुगतान उस गलत काम के शिकार को पैसा या सम्पत्ति देकर करें। किसी वस्तु की चोरी करने के लिए किसी दूसरे व्यक्ति की संपत्ति की उपेक्षा करने की तुलना में अधिक मात्रा में भुगतान वापस करना आवश्यक होता है।</w:t>
      </w:r>
    </w:p>
    <w:p>
      <w:pPr/>
      <w:r>
        <w:rPr>
          <w:lang w:val="hi_IN" w:bidi="hi_IN"/>
        </w:rPr>
      </w:r>
      <w:r>
        <w:rPr>
          <w:lang w:val="hi_IN" w:bidi="hi_IN"/>
        </w:rPr>
        <w:t>इस भाग के पहले हिस्से में, चोरी के बारे में पाँच नियम हैं। यह भाग आठवें "वचन" या "आज्ञा" के बारे में है जो यहोवा ने मूसा को पहले ही दे दिया है। यहोवा ने आठवें वचन में कहा, "चोरी न करना।" इस भाग में, यहोवा चोरों के लिए विशेष दण्ड देता है। इस भाग में पहला और अंतिम नियम दोनों उस चोर के बारे में हैं जो किसी जानवर को चुराता है, और इस भाग के बीच के तीन नियम उस चोर के बारे में हैं जो किसी व्यक्ति के घर में घुसकर कुछ चुराता है और उस चोर के बारे में है जो पकड़ा जाता है और जो उसने चुराया है उसका भुगतान नहीं कर सकता। किसी भाग की शुरुआत और अन्त में समान नियम रखना लोगों को आसानी से नियमों को याद करने में मदद करने का एक सामान्य तरीका था।</w:t>
      </w:r>
    </w:p>
    <w:p>
      <w:pPr/>
      <w:r>
        <w:rPr>
          <w:lang w:val="hi_IN" w:bidi="hi_IN"/>
        </w:rPr>
      </w:r>
      <w:r>
        <w:rPr>
          <w:lang w:val="hi_IN" w:bidi="hi_IN"/>
        </w:rPr>
        <w:t>पहला नियम एक चोर के बारे में है जो एक बैल या भेड़ चुरा लेता है। बैल एक बड़ा पशु है जिसका उपयोग लोग अपने खेतों पर काम करने के लिए करते हैं। मूल भाषा में, एक "बैल" नर या मादा हो सकता है। भेड़ एक छोटा पशु है, और मूल भाषा में इसका अर्थ एक भेड़ या बकरी हो सकता है, और दोनों बैल से छोटे पशु हैं।</w:t>
      </w:r>
    </w:p>
    <w:p>
      <w:pPr/>
      <w:r>
        <w:rPr>
          <w:lang w:val="hi_IN" w:bidi="hi_IN"/>
        </w:rPr>
      </w:r>
      <w:r>
        <w:rPr>
          <w:lang w:val="hi_IN" w:bidi="hi_IN"/>
        </w:rPr>
        <w:t xml:space="preserve">यहाँ रुकें और समूह के रूप में एक </w:t>
      </w:r>
      <w:r>
        <w:rPr>
          <w:b/>
          <w:lang w:val="hi_IN" w:bidi="hi_IN"/>
        </w:rPr>
        <w:t>बैल</w:t>
      </w:r>
      <w:r>
        <w:rPr>
          <w:lang w:val="hi_IN" w:bidi="hi_IN"/>
        </w:rPr>
        <w:t xml:space="preserve"> और एक </w:t>
      </w:r>
      <w:r>
        <w:rPr>
          <w:lang w:val="hi_IN" w:bidi="hi_IN"/>
        </w:rPr>
        <w:t>भेड़</w:t>
      </w:r>
      <w:r>
        <w:rPr>
          <w:lang w:val="hi_IN" w:bidi="hi_IN"/>
        </w:rPr>
        <w:t xml:space="preserve"> की तस्वीर देखें। इस ऑडियो को यहाँ रोकें।</w:t>
      </w:r>
    </w:p>
    <w:p>
      <w:pPr/>
      <w:r>
        <w:rPr>
          <w:lang w:val="hi_IN" w:bidi="hi_IN"/>
        </w:rPr>
      </w:r>
      <w:r>
        <w:rPr>
          <w:lang w:val="hi_IN" w:bidi="hi_IN"/>
        </w:rPr>
        <w:t>चोर जानबूझकर बैल या भेड़ को चुरा लेता है और या तो उसे भोजन या बलिदान के लिए मारता है, या उसे पैसे के लिए बेच देता है। चोर के पास अब पशु नहीं है। यदि कोई चोर बैल चुराए, तो उसे स्वामी को पाँच बैल, अर्थात पाँच पशु लौटाने होंगे। बैल किसी भी प्रकार के पशु होते हैं, यहाँ तक कि कुछ मामलों में मादा गाय भी होती है। मवेशी ऐसे कामकाजी पशु हैं जिन्हें लोग खेत में मदद करने के लिए रखते हैं। यदि चोर एक भेड़ चुराता है तो उसे स्वामी को चार भेड़ वापस देनी होंगी। ऐसा हो सकता है कि चोर केवल बैल के बजाय पाँच बड़े पशु, नर या मादा, वापस दे सकता है। इस भाग में भेड़ के लिए इस्तेमाल किए गए शब्द का अर्थ भेड़ या बकरी हो सकता है। यदि चोर एक भेड़ चुराता है तो उसे चार भेड़ या बकरियाँ वापस देनी होंगी।</w:t>
      </w:r>
    </w:p>
    <w:p>
      <w:pPr/>
      <w:r>
        <w:rPr>
          <w:lang w:val="hi_IN" w:bidi="hi_IN"/>
        </w:rPr>
      </w:r>
      <w:r>
        <w:rPr>
          <w:lang w:val="hi_IN" w:bidi="hi_IN"/>
        </w:rPr>
        <w:t>यहाँ रुकें और समूह में इस प्रश्न पर चर्चा करें: अपनी संस्कृति में चोरी पर चर्चा करें। किसी वस्तु को चुराने वाले चोर के लिए क्या सज़ा है? क्या सज़ा उस चीज़ के आधार पर अलग होती है जो चुराई गई है? इस दण्ड का फैसला कौन करता है? इस ऑडियो को यहाँ रोकें।</w:t>
      </w:r>
    </w:p>
    <w:p>
      <w:pPr/>
      <w:r>
        <w:rPr>
          <w:lang w:val="hi_IN" w:bidi="hi_IN"/>
        </w:rPr>
      </w:r>
      <w:r>
        <w:rPr>
          <w:lang w:val="hi_IN" w:bidi="hi_IN"/>
        </w:rPr>
        <w:t>बैल चुराने के लिए भेड़ चुराने से अधिक कठोर सजा है। यह दिखाता है कि यहोवा एक विशेष गलत काम के लिए एक विशेष दण्ड चाहता है। एक बैल भेड़ से अधिक मूल्यवान है क्योंकि लोग अपने खेतों में काम के लिए बैल का उपयोग करते हैं। भेड़ें खेत के काम के लिए उतनी आवश्यक नहीं थीं। इसके अलावा, भेड़ें छोटे पशु हैं जो अक्सर भटक जाते हैं। इससे किसी व्यक्ति के लिए भेड़ चुराना अधिक आसान या अधिक लुभावना हो जाएगा।</w:t>
      </w:r>
    </w:p>
    <w:p>
      <w:pPr/>
      <w:r>
        <w:rPr>
          <w:lang w:val="hi_IN" w:bidi="hi_IN"/>
        </w:rPr>
      </w:r>
      <w:r>
        <w:rPr>
          <w:lang w:val="hi_IN" w:bidi="hi_IN"/>
        </w:rPr>
        <w:t>इसके बाद, ऐसे चोर के बारे में दो नियम हैं जो किसी दूसरे व्यक्ति के घर में घुसकर कुछ चुराता है। इसका अर्थ है कि चोर गलत काम करने की इच्छा के साथ किसी व्यक्ति के घर में बिना अनुमति के प्रवेश करता है। मूसा के समय में, अधिकांश घर मिट्टी की ईंटों से बनाए जाते थे। "घुसना" शब्द का अर्थ है कि चोर घर में प्रवेश करने के लिए मिट्टी ईंट के घर की दीवार में या दीवार के नीचे खुदाई करता है। यह किसी व्यक्ति के दूसरे व्यक्ति के घर में घुसने का एक सामान्य तरीका था।</w:t>
      </w:r>
    </w:p>
    <w:p>
      <w:pPr/>
      <w:r>
        <w:rPr>
          <w:lang w:val="hi_IN" w:bidi="hi_IN"/>
        </w:rPr>
      </w:r>
      <w:r>
        <w:rPr>
          <w:lang w:val="hi_IN" w:bidi="hi_IN"/>
        </w:rPr>
        <w:t xml:space="preserve">यहाँ रुकें और समूह में </w:t>
      </w:r>
      <w:r>
        <w:rPr>
          <w:lang w:val="hi_IN" w:bidi="hi_IN"/>
        </w:rPr>
        <w:t>मिट्टी की ईंट</w:t>
      </w:r>
      <w:r>
        <w:rPr>
          <w:lang w:val="hi_IN" w:bidi="hi_IN"/>
        </w:rPr>
        <w:t xml:space="preserve"> के घर की तस्वीर देखें। इस ऑडियो को यहाँ रोकें।</w:t>
      </w:r>
    </w:p>
    <w:p>
      <w:pPr/>
      <w:r>
        <w:rPr>
          <w:lang w:val="hi_IN" w:bidi="hi_IN"/>
        </w:rPr>
      </w:r>
      <w:r>
        <w:rPr>
          <w:lang w:val="hi_IN" w:bidi="hi_IN"/>
        </w:rPr>
        <w:t>पहली स्थिति में, चोर रात में स्वामी के घर में घुसता है। यदि घर का स्वामी चोर को पीटकर उसे मार देता है, तो घर के स्वामी के लिए कोई दण्ड नहीं है। मूल भाषा में, इसका अर्थ है कि घर का स्वामी चोर का लहू बहाने का दोषी नहीं है। घर का स्वामी रात में अच्छी तरह से देख नहीं सकता था, और चोर का रात में उसके घर में आने का कोई अच्छा कारण नहीं था। इसके अलावा, इस बात की संभावना कम है कि घर का स्वामी रात में मदद माँग सकता है। यदि घर का स्वामी अपने घर और अपनी सम्पत्ति की रक्षा के लिए रात में चोर को मार देता है तो वह दोषी नहीं है।</w:t>
      </w:r>
    </w:p>
    <w:p>
      <w:pPr/>
      <w:r>
        <w:rPr>
          <w:lang w:val="hi_IN" w:bidi="hi_IN"/>
        </w:rPr>
      </w:r>
      <w:r>
        <w:rPr>
          <w:lang w:val="hi_IN" w:bidi="hi_IN"/>
        </w:rPr>
        <w:t>दूसरी स्थिति में, चोर दिन के दौरान स्वामी के घर में घुसता है। घर का स्वामी दोषी है यदि वह चोर को पीटकर उसे मार देता है। दिन के समय, सूरज पहले ही निकल चुका होता है, इसलिए रोशनी होती है, और घर का स्वामी चोर को स्पष्ट रूप से देख सकता है। घर का स्वामी चोर का लहू बहाने का दोषी है। यहोवा दिखाता है कि एक चोर के पास भी कुछ सुरक्षा है।</w:t>
      </w:r>
    </w:p>
    <w:p>
      <w:pPr/>
      <w:r>
        <w:rPr>
          <w:lang w:val="hi_IN" w:bidi="hi_IN"/>
        </w:rPr>
      </w:r>
      <w:r>
        <w:rPr>
          <w:lang w:val="hi_IN" w:bidi="hi_IN"/>
        </w:rPr>
        <w:t>इस भाग में अगला नियम एक सामान्य नियम है कि चोरों को कैसे दण्ड दिया जाना चाहिए। यदि कोई चोर जीवित पकड़ा जाता है और उसे पकड़ने वाले व्यक्ति द्वारा मार नहीं दिया जाता है, तो चोर को वह पूरा भुगतान देना होगा जो उसने चुरा लिया था। एक धनी चोर शायद पूरा भुगतान आसानी से कर देगा, लेकिन एक गरीब चोर शायद जो उसने चुराया उसके लिए स्वामी को पूरा भुगतान नहीं कर सकेगा। यदि चोर भुगतान नहीं कर सकता तो उसे चोरी की गई सम्पत्ति के स्वामी के लिए दास बनकर अपनी सेवा बेचनी होगी। इसका अर्थ है कि चोर स्वामी के लिए काम करेगा। स्वामी तुरंत चोर को पैसे का एक हिस्सा दे सकता था, और चोर इस पैसे का उपयोग स्वामी को चुराई गई चीज़ का भुगतान करने के लिए करता। मूसा के समय में किसी व्यक्ति को अपने आप को किसी दूसरे व्यक्ति को बेचना लोगों के लिए कर्ज चुकाने का एक सामान्य तरीका था। जब किसी व्यक्ति को गुलाम के रूप में बेचा जाता था, तो वह अपने स्वामी के लिए छह साल तक काम करता था। सम्भवतः गरीब चोर को चोरी की गई सम्पत्ति के स्वामी को अपना कर्ज चुकाने के लिए वही छह साल की सेवा करनी पड़ी होगी।</w:t>
      </w:r>
    </w:p>
    <w:p>
      <w:pPr/>
      <w:r>
        <w:rPr>
          <w:lang w:val="hi_IN" w:bidi="hi_IN"/>
        </w:rPr>
      </w:r>
      <w:r>
        <w:rPr>
          <w:lang w:val="hi_IN" w:bidi="hi_IN"/>
        </w:rPr>
        <w:t>अन्त में, इस भाग में अन्तिम नियम फिर से एक चोर के बारे में है जो किसी दूसरे व्यक्ति से एक बैल, गधा या भेड़ चुरा लेता है। गधा एक छोटे घोड़े के समान होता है, और मूसा के समय में लोग गधों का उपयोग भारी बोझ या लोगों को ले जाने के लिए करते थे।</w:t>
      </w:r>
    </w:p>
    <w:p>
      <w:pPr/>
      <w:r>
        <w:rPr>
          <w:lang w:val="hi_IN" w:bidi="hi_IN"/>
        </w:rPr>
      </w:r>
      <w:r>
        <w:rPr>
          <w:lang w:val="hi_IN" w:bidi="hi_IN"/>
        </w:rPr>
        <w:t xml:space="preserve">यहाँ रुकें और समूह के रूप में </w:t>
      </w:r>
      <w:r>
        <w:rPr>
          <w:lang w:val="hi_IN" w:bidi="hi_IN"/>
        </w:rPr>
        <w:t>गधे</w:t>
      </w:r>
      <w:r>
        <w:rPr>
          <w:lang w:val="hi_IN" w:bidi="hi_IN"/>
        </w:rPr>
        <w:t xml:space="preserve"> की एक तस्वीर देखें। इस ऑडियो को यहाँ रोकें।</w:t>
      </w:r>
    </w:p>
    <w:p>
      <w:pPr/>
      <w:r>
        <w:rPr>
          <w:lang w:val="hi_IN" w:bidi="hi_IN"/>
        </w:rPr>
      </w:r>
      <w:r>
        <w:rPr>
          <w:lang w:val="hi_IN" w:bidi="hi_IN"/>
        </w:rPr>
        <w:t>इस व्यवस्था में, यदि कोई चोर को पकड़ ले और बैल, गधा, या भेड़ चोर के पास जीवित मिल जाए। चोर को चुराए गए पशु का दोगुना भुगतान करना होगा, जिसका अर्थ है कि चोर को चोरी किया गया बैल, गधा या भेड़ वापस देना होगा। यह स्पष्ट नहीं है कि यहाँ "दोगुना" का अर्थ क्या है। इसका अर्थ यह हो सकता है कि चोर को जो पशु उसने चुराया था उसे लौटाना होगा और उसके साथ एक और पशु देना होगा, या इसका अर्थ यह भी हो सकता है कि चोर को जो पशु उसने चुराया था उसे लौटाना होगा और उसके साथ दो और पशु देने होंगे।</w:t>
      </w:r>
    </w:p>
    <w:p>
      <w:pPr/>
      <w:r>
        <w:rPr>
          <w:lang w:val="hi_IN" w:bidi="hi_IN"/>
        </w:rPr>
      </w:r>
      <w:r>
        <w:rPr>
          <w:lang w:val="hi_IN" w:bidi="hi_IN"/>
        </w:rPr>
        <w:t xml:space="preserve">सम्भावना है कि यह दण्ड उस स्थिति से कम है जब चोर पहले ही उस पशु को मार चुका हो या बेच चुका हो, क्योंकि स्वामी को हुआ नुकसान उतना बड़ा नहीं होता। पशु को वापस लिया जा सकता है। यह भी हो सकता है कि चोर को पशु चुराने का पछतावा हो और वह पशु को उसके स्वामी को लौटाना चाहता हो। यहोवा की व्यवस्था अलग अलग परिस्थितियों के अनुसार उचित दण्ड देती हैं। </w:t>
      </w:r>
    </w:p>
    <w:p>
      <w:pPr/>
      <w:r>
        <w:rPr>
          <w:lang w:val="hi_IN" w:bidi="hi_IN"/>
        </w:rPr>
      </w:r>
      <w:r>
        <w:rPr>
          <w:lang w:val="hi_IN" w:bidi="hi_IN"/>
        </w:rPr>
        <w:t>अगला भाग उस व्यक्ति के लिए दण्ड के बारे में है जो किसी दूसरे व्यक्ति की सम्पत्ति की उपेक्षा करता है, या उसकी देखभाल नहीं करता है। पहले, उस व्यक्ति के बारे में एक नियम है जो अपने पशुओं को दूसरे व्यक्ति की भूमि में चरने के लिए छोड़ देता है। "चराना" का अर्थ है घास या अन्य पौधों को खाना जो खेतों में उगते हैं। आमतौर पर, किसान अपनी भेड़, बैल और अन्य पशुओं की देखभाल करते थे और उन्हें दिन के दौरान अपने खेतों और दाख की बारियों में चराते थे। खेत वह क्षेत्र होता है जहाँ लोग भोजन के लिए फसलें उगाते हैं। दाख की बारी भूमि का वह क्षेत्र होता है जहाँ लोग खाने या दाखरस बनाने के लिए अंगूर उगाते हैं।</w:t>
      </w:r>
    </w:p>
    <w:p>
      <w:pPr/>
      <w:r>
        <w:rPr>
          <w:lang w:val="hi_IN" w:bidi="hi_IN"/>
        </w:rPr>
      </w:r>
      <w:r>
        <w:rPr>
          <w:lang w:val="hi_IN" w:bidi="hi_IN"/>
        </w:rPr>
        <w:t xml:space="preserve">यहाँ रुकें और समूह में एक </w:t>
      </w:r>
      <w:r>
        <w:rPr>
          <w:lang w:val="hi_IN" w:bidi="hi_IN"/>
        </w:rPr>
        <w:t>खेत</w:t>
      </w:r>
      <w:r>
        <w:rPr>
          <w:lang w:val="hi_IN" w:bidi="hi_IN"/>
        </w:rPr>
        <w:t xml:space="preserve"> और </w:t>
      </w:r>
      <w:r>
        <w:rPr>
          <w:lang w:val="hi_IN" w:bidi="hi_IN"/>
        </w:rPr>
        <w:t>दाख की बारी</w:t>
      </w:r>
      <w:r>
        <w:rPr>
          <w:lang w:val="hi_IN" w:bidi="hi_IN"/>
        </w:rPr>
        <w:t xml:space="preserve"> की तस्वीरें देखें। इस ऑडियो को यहाँ रोकें।</w:t>
      </w:r>
    </w:p>
    <w:p>
      <w:pPr/>
      <w:r>
        <w:rPr>
          <w:lang w:val="hi_IN" w:bidi="hi_IN"/>
        </w:rPr>
      </w:r>
      <w:r>
        <w:rPr>
          <w:lang w:val="hi_IN" w:bidi="hi_IN"/>
        </w:rPr>
        <w:t>रात के समय किसान अपने पशुओं को घेरकर रखे हुए स्थान में, बाड़ या बाड़े के पीछे रखते हैं। यह उनके घर के आँगन में या उनके घर के पास हो सकता है। लोग अपने पशुओं के लिए जिम्मेदार होते हैं और यह सुनिश्चित करते हैं कि वे उन्हें अपने पड़ोसियों की सम्पत्ति में न जाने दें। यदि कोई व्यक्ति अपने पशुओं की उपेक्षा करे और उन्हें पड़ोसी की भूमि में दूसरे व्यक्ति के खेत या दाखबारी में चरने दे, तो दण्ड यह है कि पशुओं का स्वामी अपने ही खेतों और दाखबारियों की सबसे अच्छी उपज से उस व्यक्ति को उसके खेत या दाखबारी में हुई फसलों या पौधों की हानि की भरपाई करे।</w:t>
      </w:r>
    </w:p>
    <w:p>
      <w:pPr/>
      <w:r>
        <w:rPr>
          <w:lang w:val="hi_IN" w:bidi="hi_IN"/>
        </w:rPr>
      </w:r>
      <w:r>
        <w:rPr>
          <w:lang w:val="hi_IN" w:bidi="hi_IN"/>
        </w:rPr>
        <w:t>यहाँ रुकें और समूह में इस प्रश्न पर चर्चा करें: चर्चा करें कि आपकी संस्कृति में लोग पशुओं की देखभाल कैसे करते हैं। लोग दिन और रात में जानवरों की देखभाल कैसे करते हैं? जब कोई पशु किसी दूसरे व्यक्ति की भूमि पर चरता है तो क्या होता है? इस ऑडियो को यहाँ रोकें।</w:t>
      </w:r>
    </w:p>
    <w:p>
      <w:pPr/>
      <w:r>
        <w:rPr>
          <w:lang w:val="hi_IN" w:bidi="hi_IN"/>
        </w:rPr>
      </w:r>
      <w:r>
        <w:rPr>
          <w:lang w:val="hi_IN" w:bidi="hi_IN"/>
        </w:rPr>
        <w:t>इस भाग में दूसरा नियम एक किसान के बारे में है जो शायद अपनी ही जमीन में जानबूझकर आग लगाता है। कोई किसान अपनी भूमि से खरपतवार या अवांछित पौधों को साफ करने के लिए आग लगा सकता है। यदि आग नियंत्रण से बाहर हो जाए और किसान की भूमि में कंटीली झाड़ियों तक फैल जाए, तो वह दूसरे व्यक्ति के खेतों तक भी फैल सकती है। कंटीली झाड़ियाँ काँटों वाली झाड़ियाँ थीं, और वे भोजन के लिए अच्छी नहीं थीं। किसान अपनी भूमि को बाँटने और अपने पशुओं को अपनी भूमि के भीतर रखने के लिए अपने खेतों के किनारों पर कांटेदार झाड़ियाँ लगाते हैं। कंटीली झाड़ियाँ भी आसानी से जल जाती हैं, इसलिए आग जल्दी फैल जाती है।</w:t>
      </w:r>
    </w:p>
    <w:p>
      <w:pPr/>
      <w:r>
        <w:rPr>
          <w:lang w:val="hi_IN" w:bidi="hi_IN"/>
        </w:rPr>
      </w:r>
      <w:r>
        <w:rPr>
          <w:lang w:val="hi_IN" w:bidi="hi_IN"/>
        </w:rPr>
        <w:t xml:space="preserve">यहाँ रुकें और समूह में </w:t>
      </w:r>
      <w:r>
        <w:rPr>
          <w:lang w:val="hi_IN" w:bidi="hi_IN"/>
        </w:rPr>
        <w:t>कांटों की झाड़ी</w:t>
      </w:r>
      <w:r>
        <w:rPr>
          <w:lang w:val="hi_IN" w:bidi="hi_IN"/>
        </w:rPr>
        <w:t xml:space="preserve"> की तस्वीर देखें। इस ऑडियो को यहाँ रोकें।</w:t>
      </w:r>
    </w:p>
    <w:p>
      <w:pPr/>
      <w:r>
        <w:rPr>
          <w:lang w:val="hi_IN" w:bidi="hi_IN"/>
        </w:rPr>
      </w:r>
      <w:r>
        <w:rPr>
          <w:lang w:val="hi_IN" w:bidi="hi_IN"/>
        </w:rPr>
        <w:t>यदि आग किसी पड़ोसी की भूमि तक फैल जाती है और ढेर हुए अनाज, खड़े अनाज या पूरे खेत को नष्ट कर देती है, तो जिस किसान ने आग लगाई है, उसे अपने पड़ोसी को पूरा भुगतान करना होगा। ढेर किया हुआ अनाज वह अनाज है जो पहले ही काटा जा चूका है। कटाई का अर्थ है वे फसलें जिन्हें काटा और इकट्ठा किया गया है। कुछ अनुवादों में "हिला हुआ अनाज" शब्द का उपयोग किया गया है, जिसका अर्थ है कि अनाज को बाँधकर सूखने के लिए उसके सिरों पर खड़ा किया जाता है। खड़ा अनाज वह अनाज है जो अभी भी खेत में खड़ा है।</w:t>
      </w:r>
    </w:p>
    <w:p>
      <w:pPr/>
      <w:r>
        <w:rPr>
          <w:lang w:val="hi_IN" w:bidi="hi_IN"/>
        </w:rPr>
      </w:r>
      <w:r>
        <w:rPr>
          <w:lang w:val="hi_IN" w:bidi="hi_IN"/>
        </w:rPr>
        <w:t xml:space="preserve">यहाँ रुकें और समूह में </w:t>
      </w:r>
      <w:r>
        <w:rPr>
          <w:lang w:val="hi_IN" w:bidi="hi_IN"/>
        </w:rPr>
        <w:t>ढेर किए गए अनाज</w:t>
      </w:r>
      <w:r>
        <w:rPr>
          <w:lang w:val="hi_IN" w:bidi="hi_IN"/>
        </w:rPr>
        <w:t xml:space="preserve"> और </w:t>
      </w:r>
      <w:r>
        <w:rPr>
          <w:lang w:val="hi_IN" w:bidi="hi_IN"/>
        </w:rPr>
        <w:t>खड़े अनाज</w:t>
      </w:r>
      <w:r>
        <w:rPr>
          <w:lang w:val="hi_IN" w:bidi="hi_IN"/>
        </w:rPr>
        <w:t xml:space="preserve"> की तस्वीरें देखें। इस ऑडियो को यहाँ रोकें।</w:t>
      </w:r>
    </w:p>
    <w:p>
      <w:pPr/>
      <w:r>
        <w:rPr>
          <w:lang w:val="hi_IN" w:bidi="hi_IN"/>
        </w:rPr>
      </w:r>
      <w:r>
        <w:rPr>
          <w:lang w:val="hi_IN" w:bidi="hi_IN"/>
        </w:rPr>
        <w:t>यह नियम दिखाता है कि दण्ड तब भी होता है, चाहे आग लगाने वाले किसान का अपने पड़ोसी के अनाज को नष्ट करने का इरादा न रहा हो। ये नियम दिखाते हैं कि पशुओं का स्वामी या आग लगाने वाला व्यक्ति जिम्मेदार होता है, चाहे उसका इरादा अपने पशुओं को दूसरे व्यक्ति की भूमि में चराने का न हो या उसकी आग से पड़ोसी का अनाज नष्ट करने का न हो।</w:t>
      </w:r>
      <w:r>
        <w:rPr>
          <w:lang w:val="hi_IN" w:bidi="hi_IN"/>
        </w:rPr>
      </w:r>
    </w:p>
    <w:p>
      <w:pPr>
        <w:pStyle w:val="Heading3"/>
      </w:pPr>
      <w:r>
        <w:rPr>
          <w:lang w:val="hi_IN" w:bidi="hi_IN"/>
        </w:rPr>
        <w:t>घटनाओं को समझाना</w:t>
      </w:r>
    </w:p>
    <w:p>
      <w:pPr/>
      <w:r>
        <w:rPr>
          <w:lang w:val="hi_IN" w:bidi="hi_IN"/>
        </w:rPr>
      </w:r>
      <w:r>
        <w:rPr>
          <w:lang w:val="hi_IN" w:bidi="hi_IN"/>
        </w:rPr>
        <w:t>निर्गमन 22:1–6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वचन को अपने मन में समझने और देखने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यहोवा चोरों के लिए दण्ड के बारे में नियम देता है। पशु चुराने वाले चोर के लिए, दिन या रात में किसी दूसरे व्यक्ति के घर में घुसने वाले चोर के लिए, और उस चोर के लिए जो पूरा भुगतान नहीं कर सकता, नियम दिए गए हैं।</w:t>
      </w:r>
    </w:p>
    <w:p>
      <w:pPr/>
      <w:r>
        <w:rPr>
          <w:lang w:val="hi_IN" w:bidi="hi_IN"/>
        </w:rPr>
      </w:r>
      <w:r>
        <w:rPr>
          <w:b/>
          <w:lang w:val="hi_IN" w:bidi="hi_IN"/>
        </w:rPr>
        <w:t>दूसरे दृश्य में:</w:t>
      </w:r>
      <w:r>
        <w:rPr>
          <w:lang w:val="hi_IN" w:bidi="hi_IN"/>
        </w:rPr>
        <w:t xml:space="preserve"> यहोवा उस व्यक्ति के बारे में नियम देता है जो किसी दूसरे व्यक्ति की सम्पत्ति की उपेक्षा करता है। उपेक्षा किसी दूसरे व्यक्ति की भूमि पर अपने पशुओं को चरने की अनुमति देने से हो सकती है, या इस बात से कि कोई आग को दूसरे व्यक्ति की भूमि तक फैलने दे जिससे उसकी संपत्ति नष्ट हो जाए।</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एक चोर</w:t>
      </w:r>
    </w:p>
    <w:p>
      <w:pPr>
        <w:pStyle w:val="ListBullet"/>
        <w:spacing w:line="240" w:lineRule="auto"/>
        <w:ind w:left="720"/>
      </w:pPr>
      <w:r>
        <w:rPr>
          <w:lang w:val="hi_IN" w:bidi="hi_IN"/>
        </w:rPr>
      </w:r>
      <w:r>
        <w:rPr>
          <w:lang w:val="hi_IN" w:bidi="hi_IN"/>
        </w:rPr>
        <w:t>एक बैल या एक भेड़</w:t>
      </w:r>
    </w:p>
    <w:p>
      <w:pPr>
        <w:pStyle w:val="ListBullet"/>
        <w:spacing w:line="240" w:lineRule="auto"/>
        <w:ind w:left="720"/>
      </w:pPr>
      <w:r>
        <w:rPr>
          <w:lang w:val="hi_IN" w:bidi="hi_IN"/>
        </w:rPr>
      </w:r>
      <w:r>
        <w:rPr>
          <w:lang w:val="hi_IN" w:bidi="hi_IN"/>
        </w:rPr>
        <w:t>चोरी हुए बैल या चोरी हुई भेड़ का स्वामी</w:t>
      </w:r>
    </w:p>
    <w:p>
      <w:pPr>
        <w:pStyle w:val="ListBullet"/>
        <w:spacing w:line="240" w:lineRule="auto"/>
        <w:ind w:left="720"/>
      </w:pPr>
      <w:r>
        <w:rPr>
          <w:lang w:val="hi_IN" w:bidi="hi_IN"/>
        </w:rPr>
      </w:r>
      <w:r>
        <w:rPr>
          <w:lang w:val="hi_IN" w:bidi="hi_IN"/>
        </w:rPr>
        <w:t>पाँच बैल</w:t>
      </w:r>
    </w:p>
    <w:p>
      <w:pPr>
        <w:pStyle w:val="ListBullet"/>
        <w:spacing w:line="240" w:lineRule="auto"/>
        <w:ind w:left="720"/>
      </w:pPr>
      <w:r>
        <w:rPr>
          <w:lang w:val="hi_IN" w:bidi="hi_IN"/>
        </w:rPr>
      </w:r>
      <w:r>
        <w:rPr>
          <w:lang w:val="hi_IN" w:bidi="hi_IN"/>
        </w:rPr>
        <w:t>चार भेड़ें</w:t>
      </w:r>
    </w:p>
    <w:p>
      <w:pPr>
        <w:pStyle w:val="ListBullet"/>
        <w:spacing w:line="240" w:lineRule="auto"/>
        <w:ind w:left="720"/>
      </w:pPr>
      <w:r>
        <w:rPr>
          <w:lang w:val="hi_IN" w:bidi="hi_IN"/>
        </w:rPr>
      </w:r>
      <w:r>
        <w:rPr>
          <w:lang w:val="hi_IN" w:bidi="hi_IN"/>
        </w:rPr>
        <w:t>घर का स्वामी</w:t>
      </w:r>
    </w:p>
    <w:p>
      <w:pPr>
        <w:pStyle w:val="ListBullet"/>
        <w:spacing w:line="240" w:lineRule="auto"/>
        <w:ind w:left="720"/>
      </w:pPr>
      <w:r>
        <w:rPr>
          <w:lang w:val="hi_IN" w:bidi="hi_IN"/>
        </w:rPr>
      </w:r>
      <w:r>
        <w:rPr>
          <w:lang w:val="hi_IN" w:bidi="hi_IN"/>
        </w:rPr>
        <w:t>पड़ोसी के खेतों में चरने वाले पशुओं का स्वामी</w:t>
      </w:r>
    </w:p>
    <w:p>
      <w:pPr>
        <w:pStyle w:val="ListBullet"/>
        <w:spacing w:line="240" w:lineRule="auto"/>
        <w:ind w:left="720"/>
      </w:pPr>
      <w:r>
        <w:rPr>
          <w:lang w:val="hi_IN" w:bidi="hi_IN"/>
        </w:rPr>
      </w:r>
      <w:r>
        <w:rPr>
          <w:lang w:val="hi_IN" w:bidi="hi_IN"/>
        </w:rPr>
        <w:t>वह पड़ोसी जिसके खेत हैं</w:t>
      </w:r>
    </w:p>
    <w:p>
      <w:pPr>
        <w:pStyle w:val="ListBullet"/>
        <w:spacing w:line="240" w:lineRule="auto"/>
        <w:ind w:left="720"/>
      </w:pPr>
      <w:r>
        <w:rPr>
          <w:lang w:val="hi_IN" w:bidi="hi_IN"/>
        </w:rPr>
      </w:r>
      <w:r>
        <w:rPr>
          <w:lang w:val="hi_IN" w:bidi="hi_IN"/>
        </w:rPr>
        <w:t>और एक किसान जो अपनी भूमि पर आग लगाता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इस भाग में, याद रखें कि यहोवा अभी भी सीनै पर्वत पर मूसा को ये नियम दे रहा है। ये नियम वाचा की पुस्तक के नियम हैं। याद रखें कि इस भाग से पहले, यहोवा ने दास और दासियों के साथ व्यवहार के नियम दिए थे, और किसी व्यक्ति को मारने, पिता या माता का अपमान करने, किसी दूसरे व्यक्ति का अपहरण करने, लोगों को अन्य तरीकों से चोट पहुँचाने, या जानवरों द्वारा चोट पहुँचाने से संबंधित दंड का नियम दिया था। याद रखें कि यह भाग उस दण्ड के बारे में है जब कोई व्यक्ति किसी दूसरे व्यक्ति की सम्पत्ति चुराता है या किसी दूसरे व्यक्ति की सम्पत्ति की देखभाल करने में लापरवाही करता है। याद रखें कि उस समय कोई जेल या कारागार नहीं थे, इसलिए दण्ड का अर्थ यह है कि अपराध करने वाला व्यक्ति दूसरे व्यक्ति को भुगतान करता है।</w:t>
      </w:r>
    </w:p>
    <w:p>
      <w:pPr/>
      <w:r>
        <w:rPr>
          <w:lang w:val="hi_IN" w:bidi="hi_IN"/>
        </w:rPr>
      </w:r>
      <w:r>
        <w:rPr>
          <w:lang w:val="hi_IN" w:bidi="hi_IN"/>
        </w:rPr>
        <w:t>याद रखें कि हर नियम में अपराध, या गलत काम का विवरण दिया जाता है, और फिर उस अपराध या गलत काम का दण्ड दिया जाता है। यह भी याद रखें कि यह दो हिस्सों वाले एक भाग का पहला हिस्सा है।</w:t>
      </w:r>
    </w:p>
    <w:p>
      <w:pPr/>
      <w:r>
        <w:rPr>
          <w:lang w:val="hi_IN" w:bidi="hi_IN"/>
        </w:rPr>
      </w:r>
      <w:r>
        <w:rPr>
          <w:lang w:val="hi_IN" w:bidi="hi_IN"/>
        </w:rPr>
        <w:t>पहले दृश्य में, याद रखें कि चोरों द्वारा कुछ चुराने के बारे में पाँच नियम हैं। याद रख कि नियमों में एक क्रम है—पहला और आखिरी नियम समान हैं, और बीच के तीन नियम अलग हैं। याद रखें कि किसी भाग की शुरुआत और अन्त में समान नियम रखना मूसा के समय लोगों को नियमों को याद रखने में मदद करने का एक सामान्य तरीका था।</w:t>
      </w:r>
    </w:p>
    <w:p>
      <w:pPr/>
      <w:r>
        <w:rPr>
          <w:lang w:val="hi_IN" w:bidi="hi_IN"/>
        </w:rPr>
      </w:r>
      <w:r>
        <w:rPr>
          <w:lang w:val="hi_IN" w:bidi="hi_IN"/>
        </w:rPr>
        <w:t>यहाँ रुकें और समूह के रूप में इस प्रश्न पर चर्चा करें: आप अपनी भाषा में नियमों को कैसे क्रम देते हैं या दिखाते हैं कि कौन से नियम सबसे महत्वपूर्ण हैं? उदाहरण के लिए, क्या नियमों के एक समूह की शुरुआत और अंत में दो समान नियम होना सामान्य है? इस ऑडियो को यहाँ रोकें।</w:t>
      </w:r>
    </w:p>
    <w:p>
      <w:pPr/>
      <w:r>
        <w:rPr>
          <w:lang w:val="hi_IN" w:bidi="hi_IN"/>
        </w:rPr>
      </w:r>
      <w:r>
        <w:rPr>
          <w:lang w:val="hi_IN" w:bidi="hi_IN"/>
        </w:rPr>
        <w:t>पहला नियम एक चोर के बारे में है जो किसी दूसरे व्यक्ति का बैल या भेड़ चुरा लेता है। याद रखें कि चोर ने पहले ही पशु को मार डाला था या बेच दिया था। यदि चोर ने बैल चुराया है, तो चोर को बैल के स्वामी को पाँच बैल देने होंगे। यदि चोर ने एक भेड़ चुराई है, तो चोर को भेड़ के स्वामी को चार भेड़ चुकानी होंगी। याद रखें कि बैल भेड़ों से अधिक मूल्यवान होते हैं, इसलिए जो चोर बैल चुराता है, उसे भेड़ चुराने वाले चोर से अधिक भुगतान करना पड़ता है।</w:t>
      </w:r>
    </w:p>
    <w:p>
      <w:pPr/>
      <w:r>
        <w:rPr>
          <w:lang w:val="hi_IN" w:bidi="hi_IN"/>
        </w:rPr>
      </w:r>
      <w:r>
        <w:rPr>
          <w:lang w:val="hi_IN" w:bidi="hi_IN"/>
        </w:rPr>
        <w:t xml:space="preserve">यहाँ रुकें और यदि ज़रूरत हो तो समूह के रूप में एक </w:t>
      </w:r>
      <w:r>
        <w:rPr>
          <w:b/>
          <w:lang w:val="hi_IN" w:bidi="hi_IN"/>
        </w:rPr>
        <w:t>बैल</w:t>
      </w:r>
      <w:r>
        <w:rPr>
          <w:lang w:val="hi_IN" w:bidi="hi_IN"/>
        </w:rPr>
        <w:t xml:space="preserve"> और एक </w:t>
      </w:r>
      <w:r>
        <w:rPr>
          <w:lang w:val="hi_IN" w:bidi="hi_IN"/>
        </w:rPr>
        <w:t>भेड़</w:t>
      </w:r>
      <w:r>
        <w:rPr>
          <w:lang w:val="hi_IN" w:bidi="hi_IN"/>
        </w:rPr>
        <w:t xml:space="preserve"> के चित्रों को देखें। याद रखें कि बैल किसी भी प्रकार का पशु हो सकता है, और एक भेड़, भेड़ या बकरी हो सकती है। इस ऑडियो को यहाँ रोकें।</w:t>
      </w:r>
    </w:p>
    <w:p>
      <w:pPr/>
      <w:r>
        <w:rPr>
          <w:lang w:val="hi_IN" w:bidi="hi_IN"/>
        </w:rPr>
      </w:r>
      <w:r>
        <w:rPr>
          <w:lang w:val="hi_IN" w:bidi="hi_IN"/>
        </w:rPr>
        <w:t>याद रखें कि अगले दो नियम एक चोर के बारे में हैं जो किसी दूसरे व्यक्ति के घर में घुसता है। याद रख कि चोर को शायद मिट्टी की ईंटों के घर की दीवार में से या उसके नीचे से खोदकर घुसना पड़ता था।</w:t>
      </w:r>
    </w:p>
    <w:p>
      <w:pPr/>
      <w:r>
        <w:rPr>
          <w:lang w:val="hi_IN" w:bidi="hi_IN"/>
        </w:rPr>
      </w:r>
      <w:r>
        <w:rPr>
          <w:lang w:val="hi_IN" w:bidi="hi_IN"/>
        </w:rPr>
        <w:t xml:space="preserve">यहाँ रुकें और समूह में </w:t>
      </w:r>
      <w:r>
        <w:rPr>
          <w:lang w:val="hi_IN" w:bidi="hi_IN"/>
        </w:rPr>
        <w:t>मिट्टी की ईंट के घर</w:t>
      </w:r>
      <w:r>
        <w:rPr>
          <w:lang w:val="hi_IN" w:bidi="hi_IN"/>
        </w:rPr>
        <w:t xml:space="preserve"> की तस्वीर देखें। इस ऑडियो को यहाँ रोकें।</w:t>
      </w:r>
    </w:p>
    <w:p>
      <w:pPr/>
      <w:r>
        <w:rPr>
          <w:lang w:val="hi_IN" w:bidi="hi_IN"/>
        </w:rPr>
      </w:r>
      <w:r>
        <w:rPr>
          <w:lang w:val="hi_IN" w:bidi="hi_IN"/>
        </w:rPr>
        <w:t>पहले नियम में, चोर रात में स्वामी के घर में घुसता है। यदि घर का स्वामी चोर को मार देता है, तो घर के स्वामी के लिए कोई दण्ड नहीं है। याद रखें कि यह रात का समय है और यह देखना शायद कठिन है कि क्या हो रहा है।</w:t>
      </w:r>
    </w:p>
    <w:p>
      <w:pPr/>
      <w:r>
        <w:rPr>
          <w:lang w:val="hi_IN" w:bidi="hi_IN"/>
        </w:rPr>
      </w:r>
      <w:r>
        <w:rPr>
          <w:lang w:val="hi_IN" w:bidi="hi_IN"/>
        </w:rPr>
        <w:t>यदि चोर दिन के समय घर के स्वामी के घर में घुसे, और घर का स्वामी चोर को मार डाले, तो घर के स्वामी पर दण्ड लगाया जाता है। क्योंकि उजाला होता है, और घर का स्वामी चोर को देख सकता है, इसलिए घर का स्वामी चोर का लहू बहाने का दोषी है।</w:t>
      </w:r>
    </w:p>
    <w:p>
      <w:pPr/>
      <w:r>
        <w:rPr>
          <w:lang w:val="hi_IN" w:bidi="hi_IN"/>
        </w:rPr>
      </w:r>
      <w:r>
        <w:rPr>
          <w:lang w:val="hi_IN" w:bidi="hi_IN"/>
        </w:rPr>
        <w:t>इसके बाद, याद रखें कि एक चोर के बारे में एक सामान्य नियम है जो जीवित पकड़ा जाता है और मारा नहीं जाता है। चोर को चोरी हुई सम्पत्ति के स्वामी को पूरा भुगतान करना होगा। यदि चोर पूरा भुगतान नहीं कर सकता तो उसे चोरी की गई सम्पत्ति के लिए दास बनकर बेचना होगा। याद रखें कि एक गरीब चोर के लिए भी दण्ड होता है, भले ही उसके पास आवश्यक भुगतान करने के लिए धन न हो।</w:t>
      </w:r>
    </w:p>
    <w:p>
      <w:pPr/>
      <w:r>
        <w:rPr>
          <w:lang w:val="hi_IN" w:bidi="hi_IN"/>
        </w:rPr>
      </w:r>
      <w:r>
        <w:rPr>
          <w:lang w:val="hi_IN" w:bidi="hi_IN"/>
        </w:rPr>
        <w:t>याद रखें कि इस भाग का अन्तिम नियम उस स्थिति पर लौटता है जिसके बारे में पहला नियम बताता है। यह नियम फिर से एक चोर के बारे में है जो किसी दूसरे व्यक्ति का बैल, गधा या भेड़ चुरा लेता है।</w:t>
      </w:r>
    </w:p>
    <w:p>
      <w:pPr/>
      <w:r>
        <w:rPr>
          <w:lang w:val="hi_IN" w:bidi="hi_IN"/>
        </w:rPr>
      </w:r>
      <w:r>
        <w:rPr>
          <w:lang w:val="hi_IN" w:bidi="hi_IN"/>
        </w:rPr>
        <w:t xml:space="preserve">यहाँ रुकें और यदि आवश्यकता हो तो समूह में एक </w:t>
      </w:r>
      <w:r>
        <w:rPr>
          <w:lang w:val="hi_IN" w:bidi="hi_IN"/>
        </w:rPr>
        <w:t>गधे</w:t>
      </w:r>
      <w:r>
        <w:rPr>
          <w:lang w:val="hi_IN" w:bidi="hi_IN"/>
        </w:rPr>
        <w:t xml:space="preserve"> की तस्वीर देखें। इस ऑडियो को यहाँ रोकें।</w:t>
      </w:r>
    </w:p>
    <w:p>
      <w:pPr/>
      <w:r>
        <w:rPr>
          <w:lang w:val="hi_IN" w:bidi="hi_IN"/>
        </w:rPr>
      </w:r>
      <w:r>
        <w:rPr>
          <w:lang w:val="hi_IN" w:bidi="hi_IN"/>
        </w:rPr>
        <w:t>कोई व्यक्ति चोर को उस चोरी किए हुए पशु को मारने या बेचने से पहले ही पकड़ लेता है। याद रखें कि चोर के लिए दण्ड यह है कि उसे जो कुछ उसने चुराया था, उसका दोगुना भुगतान करना होगा। उदाहरण के लिए, इसका अर्थ है कि यदि चोर ने कोई बैल चुराया हो, और जब वे चोर को पकड़ते हैं और बैल जीवित है, तो चोर को चोरी हुआ बैल उसके स्वामी को लौटाना होगा। याद रखें कि यह स्पष्ट नहीं है कि चोर को चोरी हुए बैल के स्वामी को एक अतिरिक्त बैल देना होगा, या चोरी हुए बैल के स्वामी को दो अतिरिक्त बैल देना होगा।</w:t>
      </w:r>
    </w:p>
    <w:p>
      <w:pPr/>
      <w:r>
        <w:rPr>
          <w:lang w:val="hi_IN" w:bidi="hi_IN"/>
        </w:rPr>
      </w:r>
      <w:r>
        <w:rPr>
          <w:lang w:val="hi_IN" w:bidi="hi_IN"/>
        </w:rPr>
        <w:t>दूसरे दृश्य में, याद रखें कि किसी अन्य व्यक्ति की संपत्ति की उपेक्षा करने वाले व्यक्ति को दंड के बारे में दो मुख्य कानून हैं। याद रख कि इसका अर्थ है कि व्यक्ति दूसरे व्यक्ति की सम्पत्ति को नुकसान पहुँचाता है, लेकिन यह उस स्थिति के समान नहीं है जब कोई चोर सम्पत्ति चुराता है। याद रखें कि इन स्थितियों के लिए दण्ड भी उस चोर को दिए जाने वाली दण्ड से कम कठोर है जो किसी दूसरे व्यक्ति से सम्पत्ति चुराता है।</w:t>
      </w:r>
    </w:p>
    <w:p>
      <w:pPr/>
      <w:r>
        <w:rPr>
          <w:lang w:val="hi_IN" w:bidi="hi_IN"/>
        </w:rPr>
      </w:r>
      <w:r>
        <w:rPr>
          <w:lang w:val="hi_IN" w:bidi="hi_IN"/>
        </w:rPr>
        <w:t>दूसरे दृश्य के पहले नियम में, जब कोई व्यक्ति अपने पशुओं को दूसरे व्यक्ति की भूमि पर चरने देता है, तो वह दूसरे व्यक्ति की सम्पत्ति को नुकसान पहुँचाता है। याद रखें कि मूसा के समय में लोग अपने पशुओं की देखभाल करते थे और उन्हें अपने खेतों और दाख की बारियों में चराते थे, या उन्हें खाने देते थे। याद रखें कि एक जिम्मेदार किसान अपने पशुओं को रात में बाड़े में रखता था, ताकि यह सुनिश्चित हो सके कि वे किसी दूसरे व्यक्ति की सम्पत्ति में भटक न जाएँ।</w:t>
      </w:r>
    </w:p>
    <w:p>
      <w:pPr/>
      <w:r>
        <w:rPr>
          <w:lang w:val="hi_IN" w:bidi="hi_IN"/>
        </w:rPr>
      </w:r>
      <w:r>
        <w:rPr>
          <w:lang w:val="hi_IN" w:bidi="hi_IN"/>
        </w:rPr>
        <w:t xml:space="preserve">यहाँ रुकें और यदि आवश्यकता हो तो समूह में एक </w:t>
      </w:r>
      <w:r>
        <w:rPr>
          <w:lang w:val="hi_IN" w:bidi="hi_IN"/>
        </w:rPr>
        <w:t>खेत</w:t>
      </w:r>
      <w:r>
        <w:rPr>
          <w:lang w:val="hi_IN" w:bidi="hi_IN"/>
        </w:rPr>
        <w:t xml:space="preserve"> और </w:t>
      </w:r>
      <w:r>
        <w:rPr>
          <w:lang w:val="hi_IN" w:bidi="hi_IN"/>
        </w:rPr>
        <w:t>दाख की बारी</w:t>
      </w:r>
      <w:r>
        <w:rPr>
          <w:lang w:val="hi_IN" w:bidi="hi_IN"/>
        </w:rPr>
        <w:t xml:space="preserve"> की तस्वीरें देखें। इस ऑडियो को यहाँ रोकें।</w:t>
      </w:r>
    </w:p>
    <w:p>
      <w:pPr/>
      <w:r>
        <w:rPr>
          <w:lang w:val="hi_IN" w:bidi="hi_IN"/>
        </w:rPr>
      </w:r>
      <w:r>
        <w:rPr>
          <w:lang w:val="hi_IN" w:bidi="hi_IN"/>
        </w:rPr>
        <w:t>याद रखें कि जो किसान अपने पशुओं को दूसरे व्यक्ति की भूमि में चरने देता है, उसके लिए दण्ड यह है कि वह अपने खेतों और दाख की बारी की सबसे अच्छी उपज उस दूसरे व्यक्ति को दे।</w:t>
      </w:r>
    </w:p>
    <w:p>
      <w:pPr/>
      <w:r>
        <w:rPr>
          <w:lang w:val="hi_IN" w:bidi="hi_IN"/>
        </w:rPr>
      </w:r>
      <w:r>
        <w:rPr>
          <w:lang w:val="hi_IN" w:bidi="hi_IN"/>
        </w:rPr>
        <w:t>दूसरे दृश्य में दूसरा नियम एक लापरवाह किसान के बारे में है जो अपनी ही जमीन में आग लगाता है, और आग किसी दूसरे व्यक्ति के खेत में फैल जाती है। किसान की भूमि के किनारे स्थित कांटीली झाड़ियों में आग लगती है, और यह आग दूसरे व्यक्ति की भूमि तक फैल जाती है। आग ढेर किए हुए अनाज, खड़े अनाज या दूसरे व्यक्ति के पूरे खेत को नष्ट कर देती है। याद रखें कि आग शुरू करने वाले लापरवाह किसान के लिए दण्ड यह है कि किसान को उस व्यक्ति को नष्ट हुई सभी वस्तुओं का पूरा मुआवजा देना होगा।</w:t>
      </w:r>
    </w:p>
    <w:p>
      <w:pPr/>
      <w:r>
        <w:rPr>
          <w:lang w:val="hi_IN" w:bidi="hi_IN"/>
        </w:rPr>
      </w:r>
      <w:r>
        <w:rPr>
          <w:lang w:val="hi_IN" w:bidi="hi_IN"/>
        </w:rPr>
        <w:t xml:space="preserve">यहाँ रुकें और यदि आवश्यक हो तो एक समूह के रूप में </w:t>
      </w:r>
      <w:r>
        <w:rPr>
          <w:lang w:val="hi_IN" w:bidi="hi_IN"/>
        </w:rPr>
        <w:t>काँटेदार झाड़ियाँ</w:t>
      </w:r>
      <w:r>
        <w:rPr>
          <w:lang w:val="hi_IN" w:bidi="hi_IN"/>
        </w:rPr>
        <w:t xml:space="preserve">, </w:t>
      </w:r>
      <w:r>
        <w:rPr>
          <w:lang w:val="hi_IN" w:bidi="hi_IN"/>
        </w:rPr>
        <w:t>ढेर किए हुए अनाज</w:t>
      </w:r>
      <w:r>
        <w:rPr>
          <w:lang w:val="hi_IN" w:bidi="hi_IN"/>
        </w:rPr>
        <w:t xml:space="preserve">, और </w:t>
      </w:r>
      <w:r>
        <w:rPr>
          <w:lang w:val="hi_IN" w:bidi="hi_IN"/>
        </w:rPr>
        <w:t>खड़ी फसल</w:t>
      </w:r>
      <w:r>
        <w:rPr>
          <w:lang w:val="hi_IN" w:bidi="hi_IN"/>
        </w:rPr>
        <w:t xml:space="preserve"> की तस्वीरें देखें।</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22:1–6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एक चोर</w:t>
      </w:r>
    </w:p>
    <w:p>
      <w:pPr>
        <w:pStyle w:val="ListBullet"/>
        <w:spacing w:line="240" w:lineRule="auto"/>
        <w:ind w:left="720"/>
      </w:pPr>
      <w:r>
        <w:rPr>
          <w:lang w:val="hi_IN" w:bidi="hi_IN"/>
        </w:rPr>
      </w:r>
      <w:r>
        <w:rPr>
          <w:lang w:val="hi_IN" w:bidi="hi_IN"/>
        </w:rPr>
        <w:t>एक बैल या एक भेड़</w:t>
      </w:r>
    </w:p>
    <w:p>
      <w:pPr>
        <w:pStyle w:val="ListBullet"/>
        <w:spacing w:line="240" w:lineRule="auto"/>
        <w:ind w:left="720"/>
      </w:pPr>
      <w:r>
        <w:rPr>
          <w:lang w:val="hi_IN" w:bidi="hi_IN"/>
        </w:rPr>
      </w:r>
      <w:r>
        <w:rPr>
          <w:lang w:val="hi_IN" w:bidi="hi_IN"/>
        </w:rPr>
        <w:t>चोरी हुए बैल या चोरी हुई भेड़ का स्वामी</w:t>
      </w:r>
    </w:p>
    <w:p>
      <w:pPr>
        <w:pStyle w:val="ListBullet"/>
        <w:spacing w:line="240" w:lineRule="auto"/>
        <w:ind w:left="720"/>
      </w:pPr>
      <w:r>
        <w:rPr>
          <w:lang w:val="hi_IN" w:bidi="hi_IN"/>
        </w:rPr>
      </w:r>
      <w:r>
        <w:rPr>
          <w:lang w:val="hi_IN" w:bidi="hi_IN"/>
        </w:rPr>
        <w:t>पाँच बैल</w:t>
      </w:r>
    </w:p>
    <w:p>
      <w:pPr>
        <w:pStyle w:val="ListBullet"/>
        <w:spacing w:line="240" w:lineRule="auto"/>
        <w:ind w:left="720"/>
      </w:pPr>
      <w:r>
        <w:rPr>
          <w:lang w:val="hi_IN" w:bidi="hi_IN"/>
        </w:rPr>
      </w:r>
      <w:r>
        <w:rPr>
          <w:lang w:val="hi_IN" w:bidi="hi_IN"/>
        </w:rPr>
        <w:t>चार भेड़ें</w:t>
      </w:r>
    </w:p>
    <w:p>
      <w:pPr>
        <w:pStyle w:val="ListBullet"/>
        <w:spacing w:line="240" w:lineRule="auto"/>
        <w:ind w:left="720"/>
      </w:pPr>
      <w:r>
        <w:rPr>
          <w:lang w:val="hi_IN" w:bidi="hi_IN"/>
        </w:rPr>
      </w:r>
      <w:r>
        <w:rPr>
          <w:lang w:val="hi_IN" w:bidi="hi_IN"/>
        </w:rPr>
        <w:t>घर का स्वामी</w:t>
      </w:r>
    </w:p>
    <w:p>
      <w:pPr>
        <w:pStyle w:val="ListBullet"/>
        <w:spacing w:line="240" w:lineRule="auto"/>
        <w:ind w:left="720"/>
      </w:pPr>
      <w:r>
        <w:rPr>
          <w:lang w:val="hi_IN" w:bidi="hi_IN"/>
        </w:rPr>
      </w:r>
      <w:r>
        <w:rPr>
          <w:lang w:val="hi_IN" w:bidi="hi_IN"/>
        </w:rPr>
        <w:t>पड़ोसी के खेतों में चरने वाले पशुओं का स्वामी</w:t>
      </w:r>
    </w:p>
    <w:p>
      <w:pPr>
        <w:pStyle w:val="ListBullet"/>
        <w:spacing w:line="240" w:lineRule="auto"/>
        <w:ind w:left="720"/>
      </w:pPr>
      <w:r>
        <w:rPr>
          <w:lang w:val="hi_IN" w:bidi="hi_IN"/>
        </w:rPr>
      </w:r>
      <w:r>
        <w:rPr>
          <w:lang w:val="hi_IN" w:bidi="hi_IN"/>
        </w:rPr>
        <w:t>वह पड़ोसी जिसके आस-पास खेत हैं</w:t>
      </w:r>
    </w:p>
    <w:p>
      <w:pPr>
        <w:pStyle w:val="ListBullet"/>
        <w:spacing w:line="240" w:lineRule="auto"/>
        <w:ind w:left="720"/>
      </w:pPr>
      <w:r>
        <w:rPr>
          <w:lang w:val="hi_IN" w:bidi="hi_IN"/>
        </w:rPr>
      </w:r>
      <w:r>
        <w:rPr>
          <w:lang w:val="hi_IN" w:bidi="hi_IN"/>
        </w:rPr>
        <w:t>और एक किसान जो अपनी भूमि पर आग लगाता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निभाने वाले व्यक्ति से पूछें "आप क्या महसूस कर रहे हैं या क्या सोच रहे हैं?" पात्र निभाने वाले व्यक्ति को यह जवाब देना चाहिए कि अगर वह उस पात्र के स्थान पर होता तो वह कैसा महसूस करता या क्या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यहोवा मूसा से बात कर रहा है और मूसा को नियम बता रहा है कि जब कोई चोर किसी दूसरे व्यक्ति से बैल या भेड़ चुराता है तो क्या होना चाहिए। यदि चोर ने पहले ही बैल या भेड़ को मार दिया या बेच दिया है, तो चोर को पशु के स्वामी को भुगतान करना होगा। यदि चोर ने बैल चुराया है, तो उसे पाँच बैल देने होंगे। यदि चोर एक भेड़ चुराता है तो उसे चार भेड़ वापस देनी 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चोर का किरदार निभाने वाले व्यक्ति से पूछें, "आप क्या सोच रहे हैं या क्या महसूस कर रहे हैं?" वह व्यक्ति इस तरह उत्तर दे सकता है, "मुझे बुरा महसूस हो रहा है कि मैं बैल या भेड़ चुराने के लिए पकड़ा गया," या "मुझे पछतावा है कि मैंने यह पशु चुराया," या "मुझे आशा है कि मुझे केवल एक पशु की चोरी के लिए इतने सारे पशुओं का भुगतान न करना पड़े।"</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अगला नियम जो यहोवा देता है वह एक चोर के बारे में है जो रात में किसी दूसरे व्यक्ति के घर में घुसता है। यदि घर का स्वामी चोर को पीटकर उसे मार देता है, तो घर के स्वामी के लिए कोई दण्ड नहीं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घर के स्वामी का किरदार निभाने वाले व्यक्ति से पूछें, "आप क्या सोच रहे हैं या क्या महसूस कर रहे हैं?" वह व्यक्ति इस तरह उत्तर दे सकता है, "हैरान हूँ कि किसी ने रात में मेरे घर में घुसा," या "दुख है कि मैंने किसी को मार डाला, लेकिन यह मेरे घर और सम्पत्ति की रक्षा के लिए था," या "खुशी है कि मेरे घर और सम्पत्ति की रक्षा करने के लिए कोई दण्ड नहीं है।"</w:t>
      </w:r>
    </w:p>
    <w:p>
      <w:pPr>
        <w:pStyle w:val="ListBullet"/>
        <w:spacing w:line="240" w:lineRule="auto"/>
        <w:ind w:left="720"/>
      </w:pPr>
      <w:r>
        <w:rPr>
          <w:lang w:val="hi_IN" w:bidi="hi_IN"/>
        </w:rPr>
      </w:r>
      <w:r>
        <w:rPr>
          <w:lang w:val="hi_IN" w:bidi="hi_IN"/>
        </w:rPr>
        <w:t>ड्रामा को जारी रखें।</w:t>
      </w:r>
    </w:p>
    <w:p>
      <w:pPr/>
      <w:r>
        <w:rPr>
          <w:lang w:val="hi_IN" w:bidi="hi_IN"/>
        </w:rPr>
      </w:r>
      <w:r>
        <w:rPr>
          <w:lang w:val="hi_IN" w:bidi="hi_IN"/>
        </w:rPr>
        <w:t>अगले नियम में, चोर दिन के दौरान स्वामी के घर में घुसता है। यदि घर का स्वामी उस चोर को पीटकर मार देता है जो दिन के दौरान अंदर घुसता है, तो घर का स्वामी दोषी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घर के स्वामी का किरदार निभाने वाले व्यक्ति से पूछें, "आप क्या सोच रहे हैं या क्या महसूस कर रहे हैं?" वह व्यक्ति इस तरह उत्तर दे सकता है, "मुझे पछतावा है कि मैंने उस चोर को मार डाला जो मेरे घर में घुसा था," या "क्रोधित हूँ कि चोर मेरे घर में आया," या "चोर को मारने के लिए मैं दण्ड से डर रहा हूँ।"</w:t>
      </w:r>
    </w:p>
    <w:p>
      <w:pPr>
        <w:pStyle w:val="ListBullet"/>
        <w:spacing w:line="240" w:lineRule="auto"/>
        <w:ind w:left="720"/>
      </w:pPr>
      <w:r>
        <w:rPr>
          <w:lang w:val="hi_IN" w:bidi="hi_IN"/>
        </w:rPr>
      </w:r>
      <w:r>
        <w:rPr>
          <w:lang w:val="hi_IN" w:bidi="hi_IN"/>
        </w:rPr>
        <w:t>ड्रामा को जारी रखें।</w:t>
      </w:r>
    </w:p>
    <w:p>
      <w:pPr/>
      <w:r>
        <w:rPr>
          <w:lang w:val="hi_IN" w:bidi="hi_IN"/>
        </w:rPr>
      </w:r>
      <w:r>
        <w:rPr>
          <w:lang w:val="hi_IN" w:bidi="hi_IN"/>
        </w:rPr>
        <w:t>यदि कोई चोर पकड़ा जाता है, तो उसे उस चीज़ का पूरा भुगतान करना होगा जो उसने किसी दूसरे व्यक्ति से चुराई है। यदि चोर पूरा भुगतान नहीं कर सकता, तो उसे चुराई गई सम्पत्ति के स्वामी का कर्ज चुकाने के लिए अपने आप को सेवा में बेच देना 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चोरी हुए बैल या भेड़ के स्वामी का किरदार निभाने वाले व्यक्ति से पूछें, "आप क्या सोच रहे हैं या क्या महसूस कर रहे हैं?" वह व्यक्ति इस तरह उत्तर दे सकता है, जैसे, “चोर के अपने आप को बेचने से मुझे पूरा भुगतान मिल गया, इससे खुशी है,” या “काश चोर ने मेरी सम्पत्ति कभी चुराई ही न होती।”</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यदि चोर पकड़ा जाता है और चोरी किया गया पशु अभी भी जीवित है, तो चोर को चोरी हुए पशु के स्वामी को दोगुना भुगतान करना 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चोर का किरदार निभाने वाले व्यक्ति से पूछें, "आप क्या सोच रहे हैं या क्या महसूस कर रहे हैं?" वह व्यक्ति इस तरह उत्तर दे सकता है, "काश मैं पकड़ा न जाता," या "कम से कम खुश हूँ कि मैंने अभी तक चोरी किया गया पशु को नहीं मारा या बेचा—अब मुझे केवल दोगुना भुगतान करना होगा," या "मुझे अपनी चोरी पर पछतावा है और चोरी किये गए पशु के स्वामी के साथ मामला सही करना चाहता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यदि कोई व्यक्ति अपने पशुओं को अपने पड़ोसी की भूमि पर चरने देता है, तो उस व्यक्ति को पड़ोसी को भुगतान करना होगा। भुगतान उस व्यक्ति के खेतों और दाख की बारियों में से सबसे अच्छा होना चाहिए।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उस व्यक्ति का किरदार निभाने वाले व्यक्ति से पूछें जो अपने पशुओं को अपने पड़ोसी के खेतों में चरने देता है, "आप क्या सोच रहे हैं या क्या महसूस कर रहे हैं?" वह इस तरह से उत्तर दे सकता है, “मुझे अफ़सोस है कि मैंने अपने पशुओं की उपेक्षा की और उन्हें अपने पड़ोसी की भूमि में चरने दिया,” या “काश मुझे अपने पड़ोसी को अपने खेतों और दाख की बारी की सबसे अच्छी उपज से भुगतान न करना पड़ता,” या “मैं भविष्य में अपने पशुओं का बेहतर ध्यान रखने और उन्हें अपने पड़ोसी की भूमि में चरने न देने की योजना बनाऊँगा।”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अगला नियम एक ऐसे व्यक्ति के बारे में है जो अपनी ही जमीन पर आग लगाता है। आग उस व्यक्ति की भूमि के किनारे स्थित कांटीली झाड़ियों में फैल जाती है, और यह ढेर किए गए अनाज, खड़े अनाज, या उस व्यक्ति के पड़ोसी का पूरा खेत जला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उस पड़ोसी का किरदार निभाने वाले व्यक्ति से पूछें जो पास के खेतों का स्वामी है, "आप क्या सोच रहे हैं या क्या महसूस कर रहे हैं?" वह व्यक्ति इस तरह उत्तर दे सकता है, “मुझे मेरे पड़ोसी पर गुस्सा है क्योंकि उसने अपनी आग को नियंत्रण से बाहर जाने दिया,” या “मुझे गुस्सा है कि मैंने बहुमूल्य अनाज खो दिया,” या “मुझे खुशी है कि कम से कम मेरा पड़ोसी मुझे भुगतान करेगा।”</w:t>
      </w:r>
      <w:r>
        <w:rPr>
          <w:lang w:val="hi_IN" w:bidi="hi_IN"/>
        </w:rPr>
      </w:r>
    </w:p>
    <w:p>
      <w:pPr>
        <w:pStyle w:val="Heading3"/>
      </w:pPr>
      <w:r>
        <w:rPr>
          <w:lang w:val="hi_IN" w:bidi="hi_IN"/>
        </w:rPr>
        <w:t>आवश्यक जानकारी</w:t>
      </w:r>
    </w:p>
    <w:p>
      <w:pPr/>
      <w:r>
        <w:rPr>
          <w:lang w:val="hi_IN" w:bidi="hi_IN"/>
        </w:rPr>
      </w:r>
      <w:r>
        <w:rPr>
          <w:lang w:val="hi_IN" w:bidi="hi_IN"/>
        </w:rPr>
        <w:t>निर्गमन 22:1–6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एक चोर एक बैल या भेड़ चुराता है और उस पशु को मार देता है या बेच देता है। यदि चोर एक बैल चुराए, तो उसे पाँच बैल लौटाने होंगे, और यदि वह एक भेड़ चुराए, तो उसे चार भेड़ लौटानी होंगी।</w:t>
      </w:r>
    </w:p>
    <w:p>
      <w:pPr/>
      <w:r>
        <w:rPr>
          <w:lang w:val="hi_IN" w:bidi="hi_IN"/>
        </w:rPr>
      </w:r>
      <w:r>
        <w:rPr>
          <w:lang w:val="hi_IN" w:bidi="hi_IN"/>
        </w:rPr>
        <w:t xml:space="preserve">यहाँ रुकें और यदि ज़रूरत हो तो समूह के रूप में एक </w:t>
      </w:r>
      <w:r>
        <w:rPr>
          <w:b/>
          <w:lang w:val="hi_IN" w:bidi="hi_IN"/>
        </w:rPr>
        <w:t>बैल</w:t>
      </w:r>
      <w:r>
        <w:rPr>
          <w:lang w:val="hi_IN" w:bidi="hi_IN"/>
        </w:rPr>
        <w:t xml:space="preserve"> और एक </w:t>
      </w:r>
      <w:r>
        <w:rPr>
          <w:lang w:val="hi_IN" w:bidi="hi_IN"/>
        </w:rPr>
        <w:t>भेड़</w:t>
      </w:r>
      <w:r>
        <w:rPr>
          <w:lang w:val="hi_IN" w:bidi="hi_IN"/>
        </w:rPr>
        <w:t xml:space="preserve"> के चित्रों को देखें। याद रखें कि बैल किसी भी प्रकार का पशु हो सकता है, और एक भेड़ भेड़ या बकरी हो सकती है। इस ऑडियो को यहाँ रोकें।</w:t>
      </w:r>
    </w:p>
    <w:p>
      <w:pPr/>
      <w:r>
        <w:rPr>
          <w:lang w:val="hi_IN" w:bidi="hi_IN"/>
        </w:rPr>
      </w:r>
      <w:r>
        <w:rPr>
          <w:lang w:val="hi_IN" w:bidi="hi_IN"/>
        </w:rPr>
        <w:t>एक चोर किसी व्यक्ति के घर में घुसता है। चोर शायद घर की मिट्टी की ईंटों की दीवारों में से या उसके नीचे खोदता है। यदि चोर रात में अन्दर घुस जाता है, और घर का स्वामी चोर को मार देता है, तो घर के स्वामी को कोई दण्ड नहीं दिया जाएगा। यदि दिन के दौरान चोर घुसता है और घर का स्वामी उस चोर को मार देता है, तो घर का स्वामी चोर को मारने का दोषी है।</w:t>
      </w:r>
    </w:p>
    <w:p>
      <w:pPr/>
      <w:r>
        <w:rPr>
          <w:lang w:val="hi_IN" w:bidi="hi_IN"/>
        </w:rPr>
      </w:r>
      <w:r>
        <w:rPr>
          <w:lang w:val="hi_IN" w:bidi="hi_IN"/>
        </w:rPr>
        <w:t xml:space="preserve">यहाँ रुकें और यदि आवश्यकता हो तो समूह में </w:t>
      </w:r>
      <w:r>
        <w:rPr>
          <w:lang w:val="hi_IN" w:bidi="hi_IN"/>
        </w:rPr>
        <w:t>मिट्टी की ईंट के घर</w:t>
      </w:r>
      <w:r>
        <w:rPr>
          <w:lang w:val="hi_IN" w:bidi="hi_IN"/>
        </w:rPr>
        <w:t xml:space="preserve"> की तस्वीर देखें। इस ऑडियो को यहाँ रोकें।</w:t>
      </w:r>
    </w:p>
    <w:p>
      <w:pPr/>
      <w:r>
        <w:rPr>
          <w:lang w:val="hi_IN" w:bidi="hi_IN"/>
        </w:rPr>
      </w:r>
      <w:r>
        <w:rPr>
          <w:lang w:val="hi_IN" w:bidi="hi_IN"/>
        </w:rPr>
        <w:t>चोर को उस चीज़ का पूरा भुगतान करना होगा जो उसने चुराई है। यदि चोर चुराई गई संपत्ति के स्वामी को पूरा भुगतान नहीं कर सकता, तो चोर को चुराई गई संपत्ति के स्वामी की सेवा में बेचा जाएगा।</w:t>
      </w:r>
    </w:p>
    <w:p>
      <w:pPr/>
      <w:r>
        <w:rPr>
          <w:lang w:val="hi_IN" w:bidi="hi_IN"/>
        </w:rPr>
      </w:r>
      <w:r>
        <w:rPr>
          <w:lang w:val="hi_IN" w:bidi="hi_IN"/>
        </w:rPr>
        <w:t xml:space="preserve">यदि कोई चोर को पकड़ लेता है और चोर को पकड़ते समय बैल, </w:t>
      </w:r>
      <w:r>
        <w:rPr>
          <w:b/>
          <w:lang w:val="hi_IN" w:bidi="hi_IN"/>
        </w:rPr>
        <w:t>गधा</w:t>
      </w:r>
      <w:r>
        <w:rPr>
          <w:lang w:val="hi_IN" w:bidi="hi_IN"/>
        </w:rPr>
        <w:t xml:space="preserve"> या भेड़ जीवित है, तो चोर को जो कुछ उसने चुराया है, उसका दोगुना भुगतान करना होगा। गधा एक ऐसा जानवर है जो भारी बोझ या लोगों को उठाने के लिए पर्याप्त मजबूत होता है। गधे के लिए उसी शब्द का उपयोग करें जो आपने पिछले भागों में उपयोग किया है। </w:t>
      </w:r>
      <w:r>
        <w:rPr>
          <w:lang w:val="hi_IN" w:bidi="hi_IN"/>
        </w:rPr>
        <w:t>गधे</w:t>
      </w:r>
      <w:r>
        <w:rPr>
          <w:lang w:val="hi_IN" w:bidi="hi_IN"/>
        </w:rPr>
        <w:t xml:space="preserve"> के बारे में अधिक जानकारी के लिए, मुख्य शब्दावली को देखें।</w:t>
      </w:r>
    </w:p>
    <w:p>
      <w:pPr/>
      <w:r>
        <w:rPr>
          <w:lang w:val="hi_IN" w:bidi="hi_IN"/>
        </w:rPr>
      </w:r>
      <w:r>
        <w:rPr>
          <w:lang w:val="hi_IN" w:bidi="hi_IN"/>
        </w:rPr>
        <w:t xml:space="preserve">यहाँ रुकें और यदि आवश्यकता हो तो समूह में एक </w:t>
      </w:r>
      <w:r>
        <w:rPr>
          <w:lang w:val="hi_IN" w:bidi="hi_IN"/>
        </w:rPr>
        <w:t>गधे</w:t>
      </w:r>
      <w:r>
        <w:rPr>
          <w:lang w:val="hi_IN" w:bidi="hi_IN"/>
        </w:rPr>
        <w:t xml:space="preserve"> की तस्वीर देखें। इस ऑडियो को यहाँ रोकें।</w:t>
      </w:r>
    </w:p>
    <w:p>
      <w:pPr/>
      <w:r>
        <w:rPr>
          <w:lang w:val="hi_IN" w:bidi="hi_IN"/>
        </w:rPr>
      </w:r>
      <w:r>
        <w:rPr>
          <w:lang w:val="hi_IN" w:bidi="hi_IN"/>
        </w:rPr>
        <w:t xml:space="preserve">एक व्यक्ति अपने पशुओं को अपने </w:t>
      </w:r>
      <w:r>
        <w:rPr>
          <w:b/>
          <w:lang w:val="hi_IN" w:bidi="hi_IN"/>
        </w:rPr>
        <w:t>पड़ोसी के</w:t>
      </w:r>
      <w:r>
        <w:rPr>
          <w:lang w:val="hi_IN" w:bidi="hi_IN"/>
        </w:rPr>
        <w:t xml:space="preserve"> खेतों और </w:t>
      </w:r>
      <w:r>
        <w:rPr>
          <w:b/>
          <w:lang w:val="hi_IN" w:bidi="hi_IN"/>
        </w:rPr>
        <w:t>दाख की बारियों</w:t>
      </w:r>
      <w:r>
        <w:rPr>
          <w:lang w:val="hi_IN" w:bidi="hi_IN"/>
        </w:rPr>
        <w:t xml:space="preserve"> में चरने देता है। पशुओं के स्वामी को अपने पड़ोसी को अपने खेतों और दाख की बारियों में से सबसे अच्छे हिस्से से भुगतान करना होगा। दाख की बारी वह बगीचा है जहाँ लोग अंगूर उगाते हैं। लोग अंगूर खाते हैं या अंगूरों का उपयोग दाखरस बनाने के लिए करते हैं। अधिकतर, दाख की बारी के चारों ओर जानवरों या चोरों को रोकने के लिए पत्थरों या झाड़ियों की दीवार होती है।</w:t>
      </w:r>
    </w:p>
    <w:p>
      <w:pPr/>
      <w:r>
        <w:rPr>
          <w:lang w:val="hi_IN" w:bidi="hi_IN"/>
        </w:rPr>
      </w:r>
      <w:r>
        <w:rPr>
          <w:lang w:val="hi_IN" w:bidi="hi_IN"/>
        </w:rPr>
        <w:t xml:space="preserve">यहाँ रुकें और समूह में चर्चा करें कि आप </w:t>
      </w:r>
      <w:r>
        <w:rPr>
          <w:b/>
          <w:lang w:val="hi_IN" w:bidi="hi_IN"/>
        </w:rPr>
        <w:t>दाख की बारी</w:t>
      </w:r>
      <w:r>
        <w:rPr>
          <w:lang w:val="hi_IN" w:bidi="hi_IN"/>
        </w:rPr>
        <w:t xml:space="preserve"> के लिए किस शब्द या वाक्यांश का उपयोग करेंगे। अधिक जानकारी के लिए मुख्य शब्दावली में </w:t>
      </w:r>
      <w:r>
        <w:rPr>
          <w:lang w:val="hi_IN" w:bidi="hi_IN"/>
        </w:rPr>
        <w:t>दाख की बारी</w:t>
      </w:r>
      <w:r>
        <w:rPr>
          <w:lang w:val="hi_IN" w:bidi="hi_IN"/>
        </w:rPr>
        <w:t xml:space="preserve"> देखें। इस ऑडियो को यहाँ रोकें।</w:t>
      </w:r>
    </w:p>
    <w:p>
      <w:pPr/>
      <w:r>
        <w:rPr>
          <w:lang w:val="hi_IN" w:bidi="hi_IN"/>
        </w:rPr>
      </w:r>
      <w:r>
        <w:rPr>
          <w:lang w:val="hi_IN" w:bidi="hi_IN"/>
        </w:rPr>
        <w:t>एक व्यक्ति अपनी भूमि पर आग लगाता है। उस व्यक्ति के खेतों के किनारे स्थित कांटीली झाड़ियों में आग लगती है, और यह आग उसके पड़ोसी की भूमि तक फैल जाती है। कंटीली झाड़ियाँ आसानी से जल जाती हैं और भोजन के लिए उपयोग नहीं की जाती हैं।</w:t>
      </w:r>
    </w:p>
    <w:p>
      <w:pPr/>
      <w:r>
        <w:rPr>
          <w:lang w:val="hi_IN" w:bidi="hi_IN"/>
        </w:rPr>
      </w:r>
      <w:r>
        <w:rPr>
          <w:lang w:val="hi_IN" w:bidi="hi_IN"/>
        </w:rPr>
        <w:t xml:space="preserve">यहाँ रुकें और यदि आवश्यकता हो तो समूह में </w:t>
      </w:r>
      <w:r>
        <w:rPr>
          <w:lang w:val="hi_IN" w:bidi="hi_IN"/>
        </w:rPr>
        <w:t>कटीली झाड़ी</w:t>
      </w:r>
      <w:r>
        <w:rPr>
          <w:lang w:val="hi_IN" w:bidi="hi_IN"/>
        </w:rPr>
        <w:t xml:space="preserve"> की तस्वीर देखें। इस ऑडियो को यहाँ रोकें।</w:t>
      </w:r>
    </w:p>
    <w:p>
      <w:pPr/>
      <w:r>
        <w:rPr>
          <w:lang w:val="hi_IN" w:bidi="hi_IN"/>
        </w:rPr>
      </w:r>
      <w:r>
        <w:rPr>
          <w:lang w:val="hi_IN" w:bidi="hi_IN"/>
        </w:rPr>
        <w:t>आग पड़ोसी के ढेर किए गए अनाज, खड़े अनाज या पूरे खेत को नष्ट कर देती है। जो अनाज ढेर किया जाता है, वह पहले ही कटाई करके एक साथ ढेर किया गया है। खड़ा अनाज वह अनाज है जो अभी भी खेत में है। अनाज सन, जौ, गेहूँ, स्पेल्ट या कुछ और हो सकते हैं।</w:t>
      </w:r>
    </w:p>
    <w:p>
      <w:pPr/>
      <w:r>
        <w:rPr>
          <w:lang w:val="hi_IN" w:bidi="hi_IN"/>
        </w:rPr>
      </w:r>
      <w:r>
        <w:rPr>
          <w:lang w:val="hi_IN" w:bidi="hi_IN"/>
        </w:rPr>
        <w:t xml:space="preserve">यहाँ रुकें और यदि आवश्यकता हो तो समूह में </w:t>
      </w:r>
      <w:r>
        <w:rPr>
          <w:lang w:val="hi_IN" w:bidi="hi_IN"/>
        </w:rPr>
        <w:t>ढेर किए गए अनाज</w:t>
      </w:r>
      <w:r>
        <w:rPr>
          <w:lang w:val="hi_IN" w:bidi="hi_IN"/>
        </w:rPr>
        <w:t xml:space="preserve"> और </w:t>
      </w:r>
      <w:r>
        <w:rPr>
          <w:lang w:val="hi_IN" w:bidi="hi_IN"/>
        </w:rPr>
        <w:t>खड़े अनाज</w:t>
      </w:r>
      <w:r>
        <w:rPr>
          <w:lang w:val="hi_IN" w:bidi="hi_IN"/>
        </w:rPr>
        <w:t xml:space="preserve"> की तस्वीरें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22:7–15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22:7–15 को सुनें और अपने मन में रखें।</w:t>
      </w:r>
    </w:p>
    <w:p>
      <w:pPr/>
      <w:r>
        <w:rPr>
          <w:lang w:val="hi_IN" w:bidi="hi_IN"/>
        </w:rPr>
      </w:r>
      <w:r>
        <w:rPr>
          <w:lang w:val="hi_IN" w:bidi="hi_IN"/>
        </w:rPr>
        <w:t>यदि सम्भव हो तो निर्गमन 22:7–15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22:7–15 का ऑडियो संस्करण सबसे आसानी से समझ में आने वाले अनुवाद में सुनें।</w:t>
      </w:r>
    </w:p>
    <w:p>
      <w:pPr/>
      <w:r>
        <w:rPr>
          <w:lang w:val="hi_IN" w:bidi="hi_IN"/>
        </w:rPr>
      </w:r>
      <w:r>
        <w:rPr>
          <w:lang w:val="hi_IN" w:bidi="hi_IN"/>
        </w:rPr>
        <w:t>यहोवा मूसा को इस्राएलियों के लिए और भी नियम देता है कि उन्हें यहोवा का अनुसरण कैसे करना है। व्यवस्था के इस भाग को वाचा की पुस्तक कहा जाता है। इस भाग से पहले, गुलामों के साथ व्यवहार करने के नियम थे, किसी अन्य व्यक्ति को मारने के लिए दण्ड के बारे में नियम थे, अपने पिता और माता को अपमानित करने, किसी अन्य व्यक्ति का अपहरण करने, किसी अन्य व्यक्ति को चोट पहुँचाने, पशुओं के चोट पहुँचाने या सम्पत्ति चोरी करने के लिए दण्ड के नियम थे। अब, यहोवा सपत्ति के विवादों को निपटाने के बारे में नियम देता है। यह दो भागों वाले एक पद्यांश का दूसरा भाग है।</w:t>
      </w:r>
    </w:p>
    <w:p>
      <w:pPr/>
      <w:r>
        <w:rPr>
          <w:lang w:val="hi_IN" w:bidi="hi_IN"/>
        </w:rPr>
      </w:r>
      <w:r>
        <w:rPr>
          <w:lang w:val="hi_IN" w:bidi="hi_IN"/>
        </w:rPr>
        <w:t>इस भाग में पहला भाग इस बारे में है कि जब कोई व्यक्ति सुरक्षा के लिए किसी दूसरे व्यक्ति को सम्पत्ति देता है, और फिर कोई चोर उस सम्पत्ति को चुरा लेता है तो कौन जिम्मेदार होता है। सम्पत्ति धन या अन्य मूल्यवान चीजें हो सकती हैं। मूल भाषा में, "सामान" के लिए शब्द का अर्थ है सोने और चाँदी की वस्तुएँ, शायद वे गहने जो लोग पहनते थे।</w:t>
      </w:r>
    </w:p>
    <w:p>
      <w:pPr/>
      <w:r>
        <w:rPr>
          <w:lang w:val="hi_IN" w:bidi="hi_IN"/>
        </w:rPr>
      </w:r>
      <w:r>
        <w:rPr>
          <w:lang w:val="hi_IN" w:bidi="hi_IN"/>
        </w:rPr>
        <w:t xml:space="preserve">यहाँ रुकें और समूह में </w:t>
      </w:r>
      <w:r>
        <w:rPr>
          <w:lang w:val="hi_IN" w:bidi="hi_IN"/>
        </w:rPr>
        <w:t>सोने</w:t>
      </w:r>
      <w:r>
        <w:rPr>
          <w:lang w:val="hi_IN" w:bidi="hi_IN"/>
        </w:rPr>
        <w:t xml:space="preserve"> और </w:t>
      </w:r>
      <w:r>
        <w:rPr>
          <w:lang w:val="hi_IN" w:bidi="hi_IN"/>
        </w:rPr>
        <w:t>चाँदी</w:t>
      </w:r>
      <w:r>
        <w:rPr>
          <w:lang w:val="hi_IN" w:bidi="hi_IN"/>
        </w:rPr>
        <w:t xml:space="preserve"> की वस्तुओं की तस्वीर देखें। इस ऑडियो को यहाँ रोकें।</w:t>
      </w:r>
    </w:p>
    <w:p>
      <w:pPr/>
      <w:r>
        <w:rPr>
          <w:lang w:val="hi_IN" w:bidi="hi_IN"/>
        </w:rPr>
      </w:r>
      <w:r>
        <w:rPr>
          <w:lang w:val="hi_IN" w:bidi="hi_IN"/>
        </w:rPr>
        <w:t>यहाँ “पड़ोसी” शब्द का अर्थ “दूसरे व्यक्ति” से है, और सबसे अधिक सम्भावना है कि यह किसी दूसरे इस्राएली की ओर संकेत करता है जिसे भी वाचा की पुस्तक में दिए गए इन नियमों को मानना है। चोर जो धन या मूल्यवान वस्तुओं को चुराता है, वह एक इस्राएली हो सकता है या वह लोगों के किसी अन्य समूह का हो सकता है।</w:t>
      </w:r>
    </w:p>
    <w:p>
      <w:pPr/>
      <w:r>
        <w:rPr>
          <w:lang w:val="hi_IN" w:bidi="hi_IN"/>
        </w:rPr>
      </w:r>
      <w:r>
        <w:rPr>
          <w:lang w:val="hi_IN" w:bidi="hi_IN"/>
        </w:rPr>
        <w:t>यहाँ रुकें और इस प्रश्न पर समूह में चर्चा करें: उस समय के बारे में बात करें जब तुमने या तुम्हारे किसी जानने वाले ने किसी दूसरे व्यक्ति की किसी चीज़ की देखभाल की हो। लोग सुरक्षा के लिए दूसरे लोगों को चीजें कब और कैसे देते हैं? इस ऑडियो को यहाँ रोकें।</w:t>
      </w:r>
    </w:p>
    <w:p>
      <w:pPr/>
      <w:r>
        <w:rPr>
          <w:lang w:val="hi_IN" w:bidi="hi_IN"/>
        </w:rPr>
      </w:r>
      <w:r>
        <w:rPr>
          <w:lang w:val="hi_IN" w:bidi="hi_IN"/>
        </w:rPr>
        <w:t>पहले नियम में, चोर उस सम्पत्ति को चुराता है जिसकी देखभाल पड़ोसी, अर्थात किसी दूसरे इस्राएली द्वारा की जा रही होती है, और फिर कोई व्यक्ति उस चोर को पकड़ लेता है। देखभाल में रखी गई सम्पत्ति चुराने के दण्ड के रूप में, चोर को जो उसने चुराया है उसका दुगुना लौटाना होगा। मूसा के समय में, अन्य देशों में ऐसे नियम थे जिनके अनुसार चोर को कोई चीज़ चुराने के लिए सज़ा के रूप में मरना होता था। यहोवा मनुष्य के जीवन को सम्पत्ति से अधिक मूल्यवान मानता है, क्योंकि किसी व्यक्ति को घायल करने या मारने के बारे में दिए गए पहले के नियमों में दण्ड, सम्पत्ति चुराने के दण्ड से कहीं अधिक कठोर हैं।</w:t>
      </w:r>
    </w:p>
    <w:p>
      <w:pPr/>
      <w:r>
        <w:rPr>
          <w:lang w:val="hi_IN" w:bidi="hi_IN"/>
        </w:rPr>
      </w:r>
      <w:r>
        <w:rPr>
          <w:lang w:val="hi_IN" w:bidi="hi_IN"/>
        </w:rPr>
        <w:t>अगले नियम में, स्थिति अधिक जटिल है। कोई भी चोर को नहीं पकड़ता, इसलिए यह सम्भव है कि जो पड़ोसी उस सम्पत्ति की देखभाल कर रहा था, उसी ने वह सम्पत्ति खुद चुरा ली हो। यह नियम यह जानने का तरीका प्रदान करता है कि चोरी हुई सम्पत्ति के लिए कौन जिम्मेदार है। जो घर का स्वामी उस सम्पत्ति की देखभाल कर रहा था, उसे परमेश्वर के सामने या न्यायियों के सामने जाना होगा। इसका अर्थ शायद यह है कि घर के स्वामी को यहोवा के आराधना के स्थान पर जाना चाहिए। उस व्यक्ति को शायद यह कहने के लिए एक कड़ा बयान देने की आवश्यकता है कि वह दोषी नहीं है। कई अनुवादों में "परमेश्वर के सामने" के बजाय "न्यायियों के सामने" शब्द है। यह स्पष्ट नहीं है कि यहोवा या न्यायियों ने कैसे तय किया कि घर का स्वामी सम्पत्ति चुराने का दोषी है या नहीं। यह सम्भव है कि यदि वह व्यक्ति दोषी है तो यहोवा स्वयं घोषित करे।</w:t>
      </w:r>
    </w:p>
    <w:p>
      <w:pPr/>
      <w:r>
        <w:rPr>
          <w:lang w:val="hi_IN" w:bidi="hi_IN"/>
        </w:rPr>
      </w:r>
      <w:r>
        <w:rPr>
          <w:lang w:val="hi_IN" w:bidi="hi_IN"/>
        </w:rPr>
        <w:t>अगला भाग किसी भी प्रकार की सम्पत्ति के मतभेद के बारे में है। मूल भाषा में, इस भाग का पहला नियम इन शब्दों से शुरू होता है, “हर प्रकार के अपराध के विषय में।” इसका सम्भवतः अर्थ यह है कि दो लोग यह दावा करते हैं कि कोई सम्पत्ति उनकी है—चाहे वह बैल हो, गधा हो, भेड़ हो, वस्त्र हो, या किसी भी प्रकार की खोई हुई वस्तु हो। यह हो सकता है कि यह किसी ऐसे व्यक्ति के बारे में भी हो जो अपनी सम्पत्ति किसी पड़ोसी को सुरक्षा के लिए दे दे, और पड़ोसी अब यह दावा करता है कि वह सम्पत्ति उसकी है। बैल एक बड़ा पशु है जिसका उपयोग लोग अपने खेतों पर काम करने के लिए करते हैं। मूल भाषा में, एक "बैल" नर या मादा हो सकता है। गधा एक छोटे घोड़े के समान होता है, और मूसा के समय में लोग गधों का उपयोग भारी बोझ या लोगों को ले जाने के लिए करते थे। भेड़ एक छोटा पशु है, और मूल भाषा में इसका अर्थ भेड़ या बकरी हो सकता है, जो बैल से छोटे पशु हैं। वस्त्र, या चोगा, बाहरी पहनावे का एक टुकड़ा है जिसे मूसा के समय में लोग सामान्यतः पहनते थे।</w:t>
      </w:r>
    </w:p>
    <w:p>
      <w:pPr/>
      <w:r>
        <w:rPr>
          <w:lang w:val="hi_IN" w:bidi="hi_IN"/>
        </w:rPr>
      </w:r>
      <w:r>
        <w:rPr>
          <w:lang w:val="hi_IN" w:bidi="hi_IN"/>
        </w:rPr>
        <w:t xml:space="preserve">यहाँ रुकें और समूह के रूप में </w:t>
      </w:r>
      <w:r>
        <w:rPr>
          <w:b/>
          <w:lang w:val="hi_IN" w:bidi="hi_IN"/>
        </w:rPr>
        <w:t>बैल</w:t>
      </w:r>
      <w:r>
        <w:rPr>
          <w:lang w:val="hi_IN" w:bidi="hi_IN"/>
        </w:rPr>
        <w:t xml:space="preserve">, </w:t>
      </w:r>
      <w:r>
        <w:rPr>
          <w:lang w:val="hi_IN" w:bidi="hi_IN"/>
        </w:rPr>
        <w:t>गधा</w:t>
      </w:r>
      <w:r>
        <w:rPr>
          <w:lang w:val="hi_IN" w:bidi="hi_IN"/>
        </w:rPr>
        <w:t xml:space="preserve">, </w:t>
      </w:r>
      <w:r>
        <w:rPr>
          <w:lang w:val="hi_IN" w:bidi="hi_IN"/>
        </w:rPr>
        <w:t>भेड़</w:t>
      </w:r>
      <w:r>
        <w:rPr>
          <w:lang w:val="hi_IN" w:bidi="hi_IN"/>
        </w:rPr>
        <w:t xml:space="preserve"> और </w:t>
      </w:r>
      <w:r>
        <w:rPr>
          <w:lang w:val="hi_IN" w:bidi="hi_IN"/>
        </w:rPr>
        <w:t>चोगा</w:t>
      </w:r>
      <w:r>
        <w:rPr>
          <w:lang w:val="hi_IN" w:bidi="hi_IN"/>
        </w:rPr>
        <w:t xml:space="preserve"> की तस्वीरें देखें। इस ऑडियो को यहाँ रोकें।</w:t>
      </w:r>
    </w:p>
    <w:p>
      <w:pPr/>
      <w:r>
        <w:rPr>
          <w:lang w:val="hi_IN" w:bidi="hi_IN"/>
        </w:rPr>
      </w:r>
      <w:r>
        <w:rPr>
          <w:lang w:val="hi_IN" w:bidi="hi_IN"/>
        </w:rPr>
        <w:t>जो लोग सम्पत्ति के स्वामी होने का दावा करते हैं, उन्हें आराधना के स्थान पर परमेश्वर के सामने आना चाहिए। फिर से, कई अनुवादों में कहा गया है कि दोनों लोगों को "न्यायियों के सामने" आना चाहिए। किसी भी स्थिति में, यहोवा ही तय करेगा कि कौन सा व्यक्ति दोषी है, और दोषी व्यक्ति को दूसरे व्यक्ति को दोगुना भुगतान करना होगा। यह सम्भव है कि दोनों लोगों को परमेश्वर से शपथ लेकर कहने की आवश्यकता हो कि वे सम्पत्ति के स्वामी हैं।</w:t>
      </w:r>
    </w:p>
    <w:p>
      <w:pPr/>
      <w:r>
        <w:rPr>
          <w:lang w:val="hi_IN" w:bidi="hi_IN"/>
        </w:rPr>
      </w:r>
      <w:r>
        <w:rPr>
          <w:lang w:val="hi_IN" w:bidi="hi_IN"/>
        </w:rPr>
        <w:t>अगले नियम में, एक व्यक्ति अपने बैल, गधा, भेड़ या कोई अन्य पशु अपने पड़ोसी को देता है। जिस पशु की देखभाल पड़ोसी कर रहा था, वह मर जाता है, चोट लगती है, या जब कोई नहीं देख रहा हो, तो कोई उस पशु को बन्दी बना ले जाता है। पड़ोसी के पास अब वह पशु नहीं है। पड़ोसी को शपथ लेनी होगी, या एक कड़ा बयान देना होगा कि वह निर्दोष है। यह शपथ दिखाती है कि वह व्यक्ति यहोवा से कहता है कि यदि वह अपनी शपथ नहीं निभाता तो उसे दण्डित किया जाए। यदि वह शपथ लेता है कि वह निर्दोष है, तो किसी भुगतान की आवश्यकता नहीं है। पशु के स्वामी को इस कथन को स्वीकार करना होगा। यदि पड़ोसी यह शपथ नहीं ले सकता कि वह निर्दोष है, तो उसे सम्पत्ति के मूल स्वामी को दोगुना भुगतान करना होगा।</w:t>
      </w:r>
    </w:p>
    <w:p>
      <w:pPr/>
      <w:r>
        <w:rPr>
          <w:lang w:val="hi_IN" w:bidi="hi_IN"/>
        </w:rPr>
      </w:r>
      <w:r>
        <w:rPr>
          <w:lang w:val="hi_IN" w:bidi="hi_IN"/>
        </w:rPr>
        <w:t>यदि कोई पशु को चुराता है, जबकि पड़ोसी उसकी देखभाल कर रहा है, तो पड़ोसी को चोरी हुए पशु के स्वामी को भुगतान करना होगा। पड़ोसी पशु की देखभाल के लिए जिम्मेदार है, इसलिए उसे स्वामी को भुगतान करना होगा।</w:t>
      </w:r>
    </w:p>
    <w:p>
      <w:pPr/>
      <w:r>
        <w:rPr>
          <w:lang w:val="hi_IN" w:bidi="hi_IN"/>
        </w:rPr>
      </w:r>
      <w:r>
        <w:rPr>
          <w:lang w:val="hi_IN" w:bidi="hi_IN"/>
        </w:rPr>
        <w:t>यदि कोई जंगली पशु उस पशु को मार देता है जिसकी देखभाल पड़ोसी कर रहा है, तो पड़ोसी को मरे हुए पशु को पशु के स्वामी के पास ले जाना चाहिए। मूल भाषा में, यह कहता है कि पशु "टुकड़ों में फाड़ दिया गया" है। मरा हुआ पशु इस बात का प्रमाण है कि पड़ोसी ने जिस पशु की देखभाल कर रहा था, उसे नहीं मारा था। यदि पड़ोसी के पास मरे हुए पशु का कोई प्रमाण न हो, तो वह यह सिद्ध नहीं कर सकता कि जिस पशु की वह देखभाल कर रहा था उसे किसी और ने मारा था।</w:t>
      </w:r>
    </w:p>
    <w:p>
      <w:pPr/>
      <w:r>
        <w:rPr>
          <w:lang w:val="hi_IN" w:bidi="hi_IN"/>
        </w:rPr>
      </w:r>
      <w:r>
        <w:rPr>
          <w:lang w:val="hi_IN" w:bidi="hi_IN"/>
        </w:rPr>
        <w:t>अन्त में, अन्तिम भाग उस व्यक्ति के बारे में है जो अपने पड़ोसी से कोई पशु उधार लेता है या किराए पर लेता है। यदि कोई व्यक्ति अपना पशु किसी दूसरे व्यक्ति को उधार देता है, तो पशु का स्वामी उम्मीद करता है कि वह पशु उसी स्थिति में उसके स्वामी के पास वापस आएगा। यदि उधार लिया गया पशु उस समय घायल हो जाए या मर जाए जब पशु का स्वामी वहाँ उपस्थित न हो, तो उधार लेने वाले को पशु के स्वामी को भुगतान करना होगा। यह सम्भावना है कि भुगतान घायल या मरे हुए पशु के बराबर होगा। उदाहरण के लिए, यदि कोई व्यक्ति अपना बैल किसी दूसरे व्यक्ति को उधार देता है, और बैल मर जाता है, तो उधार लेने वाले को बैल के स्वामी को किसी अन्य बैल, या बराबर मूल्य के किसी अन्य पशु से भुगतान करना होगा।</w:t>
      </w:r>
    </w:p>
    <w:p>
      <w:pPr/>
      <w:r>
        <w:rPr>
          <w:lang w:val="hi_IN" w:bidi="hi_IN"/>
        </w:rPr>
      </w:r>
      <w:r>
        <w:rPr>
          <w:lang w:val="hi_IN" w:bidi="hi_IN"/>
        </w:rPr>
        <w:t>यदि उधार लिए गए पशु का स्वामी उधार लिए गए पशु के साथ आता है, तो स्वामी अपने पशु की देखभाल के लिए जिम्मेदार है। यदि कोई दूसरा व्यक्ति पशु को उधार लेकर उपयोग कर रहा हो और उसी समय पशु का स्वामी वहाँ उपस्थित हो, और पशु मर जाए, तो उधार लेने वाला व्यक्ति पशु के स्वामी को कोई भुगतान करने के लिए जिम्मेदार नहीं होगा।</w:t>
      </w:r>
    </w:p>
    <w:p>
      <w:pPr/>
      <w:r>
        <w:rPr>
          <w:lang w:val="hi_IN" w:bidi="hi_IN"/>
        </w:rPr>
      </w:r>
      <w:r>
        <w:rPr>
          <w:lang w:val="hi_IN" w:bidi="hi_IN"/>
        </w:rPr>
        <w:t>साथ ही, यदि स्वामी अपना पशु किराए पर देता है, तो वह अपने किराए में कुछ अतिरिक्त राशि शामिल करता है ताकि अगर उधार लिया गया पशु किराए की अवधि में घायल हो जाए या मर जाए, तो उसकी हानि पूरी की जा सके। किसी पशु को किराए पर लेना उसे उधार लेने के समान है, लेकिन जो व्यक्ति पशु को किराए पर लेता है वह पशु के स्वामी को पैसे देता है, और वही किराया पशु की हानि को पूरा कर देता है।</w:t>
      </w:r>
    </w:p>
    <w:p>
      <w:pPr/>
      <w:r>
        <w:rPr>
          <w:lang w:val="hi_IN" w:bidi="hi_IN"/>
        </w:rPr>
      </w:r>
      <w:r>
        <w:rPr>
          <w:lang w:val="hi_IN" w:bidi="hi_IN"/>
        </w:rPr>
        <w:t>सम्पत्ति के विवादों के बारे में इस प्रकार के नियमों ने इस्राएलियों को एक-दूसरे के साथ सद्भाव से रहने में मदद की। यह सम्पत्ति से जुड़े विवादों के बारे में दो भागों वाले अंश का अन्त है।</w:t>
      </w:r>
      <w:r>
        <w:rPr>
          <w:lang w:val="hi_IN" w:bidi="hi_IN"/>
        </w:rPr>
      </w:r>
    </w:p>
    <w:p>
      <w:pPr>
        <w:pStyle w:val="Heading3"/>
      </w:pPr>
      <w:r>
        <w:rPr>
          <w:lang w:val="hi_IN" w:bidi="hi_IN"/>
        </w:rPr>
        <w:t>घटनाओं को समझाना</w:t>
      </w:r>
    </w:p>
    <w:p>
      <w:pPr/>
      <w:r>
        <w:rPr>
          <w:lang w:val="hi_IN" w:bidi="hi_IN"/>
        </w:rPr>
      </w:r>
      <w:r>
        <w:rPr>
          <w:lang w:val="hi_IN" w:bidi="hi_IN"/>
        </w:rPr>
        <w:t>निर्गमन 22:7–15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यहोवा इस बारे में नियम देता है कि जब कोई व्यक्ति किसी दूसरे की सम्पत्ति को सुरक्षित रखने के लिए रखता है और फिर कोई चोर वह सम्पत्ति चुरा ले, तो कौन जिम्मेदार होगा।</w:t>
      </w:r>
    </w:p>
    <w:p>
      <w:pPr/>
      <w:r>
        <w:rPr>
          <w:lang w:val="hi_IN" w:bidi="hi_IN"/>
        </w:rPr>
      </w:r>
      <w:r>
        <w:rPr>
          <w:b/>
          <w:lang w:val="hi_IN" w:bidi="hi_IN"/>
        </w:rPr>
        <w:t>दूसरे दृश्य में:</w:t>
      </w:r>
      <w:r>
        <w:rPr>
          <w:lang w:val="hi_IN" w:bidi="hi_IN"/>
        </w:rPr>
        <w:t xml:space="preserve"> यहोवा सम्पत्ति को लेकर होने वाले मतभेदों के बारे में नियम देता है, और उन मतभेदों को कैसे सुलझाया जाए।</w:t>
      </w:r>
    </w:p>
    <w:p>
      <w:pPr/>
      <w:r>
        <w:rPr>
          <w:lang w:val="hi_IN" w:bidi="hi_IN"/>
        </w:rPr>
      </w:r>
      <w:r>
        <w:rPr>
          <w:b/>
          <w:lang w:val="hi_IN" w:bidi="hi_IN"/>
        </w:rPr>
        <w:t>तीसरे दृश्य में:</w:t>
      </w:r>
      <w:r>
        <w:rPr>
          <w:lang w:val="hi_IN" w:bidi="hi_IN"/>
        </w:rPr>
        <w:t xml:space="preserve"> यहोवा उधार लिए गए या किराए पर लिए गए पशु की चोट या मृत्यु के बारे में और नियम देता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वह व्यक्ति जो किसी पड़ोसी को सुरक्षित रखने के लिए चीजें सौंपता है</w:t>
      </w:r>
    </w:p>
    <w:p>
      <w:pPr>
        <w:pStyle w:val="ListBullet"/>
        <w:spacing w:line="240" w:lineRule="auto"/>
        <w:ind w:left="720"/>
      </w:pPr>
      <w:r>
        <w:rPr>
          <w:lang w:val="hi_IN" w:bidi="hi_IN"/>
        </w:rPr>
      </w:r>
      <w:r>
        <w:rPr>
          <w:lang w:val="hi_IN" w:bidi="hi_IN"/>
        </w:rPr>
        <w:t>वह पड़ोसी जो अपने घर में रखी गई चीजों की सुरक्षा के लिए देखभाल कर रहा है</w:t>
      </w:r>
    </w:p>
    <w:p>
      <w:pPr>
        <w:pStyle w:val="ListBullet"/>
        <w:spacing w:line="240" w:lineRule="auto"/>
        <w:ind w:left="720"/>
      </w:pPr>
      <w:r>
        <w:rPr>
          <w:lang w:val="hi_IN" w:bidi="hi_IN"/>
        </w:rPr>
      </w:r>
      <w:r>
        <w:rPr>
          <w:lang w:val="hi_IN" w:bidi="hi_IN"/>
        </w:rPr>
        <w:t>चोर</w:t>
      </w:r>
    </w:p>
    <w:p>
      <w:pPr>
        <w:pStyle w:val="ListBullet"/>
        <w:spacing w:line="240" w:lineRule="auto"/>
        <w:ind w:left="720"/>
      </w:pPr>
      <w:r>
        <w:rPr>
          <w:lang w:val="hi_IN" w:bidi="hi_IN"/>
        </w:rPr>
      </w:r>
      <w:r>
        <w:rPr>
          <w:lang w:val="hi_IN" w:bidi="hi_IN"/>
        </w:rPr>
        <w:t>बैल, गधा या भेड़</w:t>
      </w:r>
    </w:p>
    <w:p>
      <w:pPr>
        <w:pStyle w:val="ListBullet"/>
        <w:spacing w:line="240" w:lineRule="auto"/>
        <w:ind w:left="720"/>
      </w:pPr>
      <w:r>
        <w:rPr>
          <w:lang w:val="hi_IN" w:bidi="hi_IN"/>
        </w:rPr>
      </w:r>
      <w:r>
        <w:rPr>
          <w:lang w:val="hi_IN" w:bidi="hi_IN"/>
        </w:rPr>
        <w:t>वह बैल, गधा या भेड़ का स्वामी जो सुरक्षा के लिए अपने पड़ोसी को देता है</w:t>
      </w:r>
    </w:p>
    <w:p>
      <w:pPr>
        <w:pStyle w:val="ListBullet"/>
        <w:spacing w:line="240" w:lineRule="auto"/>
        <w:ind w:left="720"/>
      </w:pPr>
      <w:r>
        <w:rPr>
          <w:lang w:val="hi_IN" w:bidi="hi_IN"/>
        </w:rPr>
      </w:r>
      <w:r>
        <w:rPr>
          <w:lang w:val="hi_IN" w:bidi="hi_IN"/>
        </w:rPr>
        <w:t>बैल, गधा, या भेड़ उधार लेने वाला पड़ोसी</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के रूप में, भाग के परिवेश के इन हिस्सों पर ध्यान दें:</w:t>
      </w:r>
    </w:p>
    <w:p>
      <w:pPr/>
      <w:r>
        <w:rPr>
          <w:lang w:val="hi_IN" w:bidi="hi_IN"/>
        </w:rPr>
      </w:r>
      <w:r>
        <w:rPr>
          <w:lang w:val="hi_IN" w:bidi="hi_IN"/>
        </w:rPr>
        <w:t>इस भाग में, याद रखें कि यहोवा अभी भी सीनै पर्वत पर मूसा को ये नियम दे रहा है। ये नियम वाचा की पुस्तक के नियम हैं। याद रखें कि इस भाग से पहले, यहोवा ने उस दण्ड के बारे में नियम दिए थे जब कोई व्यक्ति किसी दूसरे व्यक्ति की सम्पत्ति चुराता है या किसी दूसरे व्यक्ति की सम्पत्ति की देखभाल करने में लापरवाही करता है।</w:t>
      </w:r>
    </w:p>
    <w:p>
      <w:pPr/>
      <w:r>
        <w:rPr>
          <w:lang w:val="hi_IN" w:bidi="hi_IN"/>
        </w:rPr>
      </w:r>
      <w:r>
        <w:rPr>
          <w:lang w:val="hi_IN" w:bidi="hi_IN"/>
        </w:rPr>
        <w:t>याद रखें कि हर नियम में अपराध का विवरण दिया जाता है, और फिर उस अपराध का दण्ड दिया जाता है। यह भी याद रखें कि यह दो भागों वाले एक अंश का दूसरा भाग है।</w:t>
      </w:r>
    </w:p>
    <w:p>
      <w:pPr/>
      <w:r>
        <w:rPr>
          <w:lang w:val="hi_IN" w:bidi="hi_IN"/>
        </w:rPr>
      </w:r>
      <w:r>
        <w:rPr>
          <w:lang w:val="hi_IN" w:bidi="hi_IN"/>
        </w:rPr>
        <w:t>याद रखें कि पहले दृश्य में एक व्यक्ति अपनी कुछ वस्तुएँ सुरक्षित रखने के लिए अपने पड़ोसी को देता है। ये चीजें धन या कोई और मूल्यवान चीज़ हो सकती हैं, जैसे सोने और चाँदी के गहने।</w:t>
      </w:r>
    </w:p>
    <w:p>
      <w:pPr/>
      <w:r>
        <w:rPr>
          <w:lang w:val="hi_IN" w:bidi="hi_IN"/>
        </w:rPr>
      </w:r>
      <w:r>
        <w:rPr>
          <w:lang w:val="hi_IN" w:bidi="hi_IN"/>
        </w:rPr>
        <w:t>यहाँ रुकें और समूह में सोने और चाँदी की वस्तुओं की तस्वीर देखें। इस ऑडियो को यहाँ रोकें।</w:t>
      </w:r>
    </w:p>
    <w:p>
      <w:pPr/>
      <w:r>
        <w:rPr>
          <w:lang w:val="hi_IN" w:bidi="hi_IN"/>
        </w:rPr>
      </w:r>
      <w:r>
        <w:rPr>
          <w:lang w:val="hi_IN" w:bidi="hi_IN"/>
        </w:rPr>
        <w:t>इस दृश्य के पहले नियम में, यह स्पष्ट है कि एक चोर उधार ली गई वस्तुओं को चुरा लेता है। कोई चोर को पकड़ लेता है। चोर को जिन चीजों की उसने चोरी की है, उनके लिए दोगुना भुगतान करना होगा। याद रखें, यह दंड मूसा के समय के अन्य देशों की तरह उतना कठोर नहीं है—कुछ देशों में यह कहा गया था कि किसी चोर को किसी दूसरे व्यक्ति की चीजें चुराने के लिए मरना होगा।</w:t>
      </w:r>
    </w:p>
    <w:p>
      <w:pPr/>
      <w:r>
        <w:rPr>
          <w:lang w:val="hi_IN" w:bidi="hi_IN"/>
        </w:rPr>
      </w:r>
      <w:r>
        <w:rPr>
          <w:lang w:val="hi_IN" w:bidi="hi_IN"/>
        </w:rPr>
        <w:t>इस दृश्य के दूसरे नियम में यह स्पष्ट नहीं है कि उधार ली गई वस्तुओं को कौन चुराता है। यह एक चोर हो सकता है, या वह व्यक्ति हो सकता है जो उन चीजों को सुरक्षित रख रहा था। कोई भी चोर को नहीं पकड़ता, इसलिए जिस घर में सुरक्षित रखी गई वस्तुएँ थीं उस घर के स्वामी को आराधना के स्थान में परमेश्वर के सामने जाना होता है, जहाँ यहोवा उपस्थित है, ताकि यहोवा यह निर्णय करे कि वह दोषी है या नहीं। याद रखें, यह स्पष्ट नहीं है कि यहोवा ने यह कैसे तय किया, लेकिन यह सम्भव है कि घर के स्वामी को यहोवा के सामने एक कड़ा बयान देना पड़े कि उसने वह चीजें नहीं ली थीं।</w:t>
      </w:r>
    </w:p>
    <w:p>
      <w:pPr/>
      <w:r>
        <w:rPr>
          <w:lang w:val="hi_IN" w:bidi="hi_IN"/>
        </w:rPr>
      </w:r>
      <w:r>
        <w:rPr>
          <w:lang w:val="hi_IN" w:bidi="hi_IN"/>
        </w:rPr>
        <w:t>दूसरे दृश्य में, दो लोगों के बीच किसी प्रकार की सम्पत्ति को लेकर असहमति होती है। याद रखें कि यह मतभेद बैल, गधा, भेड़, वस्त्र या किसी भी प्रकार की खोई हुई वस्तु के बारे में हो सकता है। याद रखें कि मूसा के समय में बैल, गधा और भेड़ सभी सामान्य पशु थे। इसके अलावा, एक वस्त्र को चोगा भी कहा जाता है।</w:t>
      </w:r>
    </w:p>
    <w:p>
      <w:pPr/>
      <w:r>
        <w:rPr>
          <w:lang w:val="hi_IN" w:bidi="hi_IN"/>
        </w:rPr>
      </w:r>
      <w:r>
        <w:rPr>
          <w:lang w:val="hi_IN" w:bidi="hi_IN"/>
        </w:rPr>
        <w:t xml:space="preserve">यहाँ रुकें और यदि आवश्यक हो तो समूह के रूप में </w:t>
      </w:r>
      <w:r>
        <w:rPr>
          <w:b/>
          <w:lang w:val="hi_IN" w:bidi="hi_IN"/>
        </w:rPr>
        <w:t>बैल</w:t>
      </w:r>
      <w:r>
        <w:rPr>
          <w:lang w:val="hi_IN" w:bidi="hi_IN"/>
        </w:rPr>
        <w:t xml:space="preserve">, </w:t>
      </w:r>
      <w:r>
        <w:rPr>
          <w:b/>
          <w:lang w:val="hi_IN" w:bidi="hi_IN"/>
        </w:rPr>
        <w:t>गधा</w:t>
      </w:r>
      <w:r>
        <w:rPr>
          <w:lang w:val="hi_IN" w:bidi="hi_IN"/>
        </w:rPr>
        <w:t xml:space="preserve">, </w:t>
      </w:r>
      <w:r>
        <w:rPr>
          <w:b/>
          <w:lang w:val="hi_IN" w:bidi="hi_IN"/>
        </w:rPr>
        <w:t>भेड़</w:t>
      </w:r>
      <w:r>
        <w:rPr>
          <w:lang w:val="hi_IN" w:bidi="hi_IN"/>
        </w:rPr>
        <w:t xml:space="preserve"> और </w:t>
      </w:r>
      <w:r>
        <w:rPr>
          <w:b/>
          <w:lang w:val="hi_IN" w:bidi="hi_IN"/>
        </w:rPr>
        <w:t>चोगा</w:t>
      </w:r>
      <w:r>
        <w:rPr>
          <w:lang w:val="hi_IN" w:bidi="hi_IN"/>
        </w:rPr>
        <w:t xml:space="preserve"> की तस्वीरें देखें। इस ऑडियो को यहाँ रोकें।</w:t>
      </w:r>
    </w:p>
    <w:p>
      <w:pPr/>
      <w:r>
        <w:rPr>
          <w:lang w:val="hi_IN" w:bidi="hi_IN"/>
        </w:rPr>
      </w:r>
      <w:r>
        <w:rPr>
          <w:lang w:val="hi_IN" w:bidi="hi_IN"/>
        </w:rPr>
        <w:t>याद रखें, दोनों लोग यह दावा करते हैं कि यह सम्पत्ति उनकी है, और उन्हें यहोवा के सामने जाना चाहिए। सम्भवतः उन दोनों को यह प्रमाणित करने के लिए शपथ लेनी होगी, या दृढ़ कथन करने होंगे, कि वे ही उस सम्पत्ति के वास्तविक स्वामी हैं। यहोवा तय करेगा कि कौन सा व्यक्ति दोषी है, और दोषी व्यक्ति दूसरे व्यक्ति को दोगुना भुगतान करेगा।</w:t>
      </w:r>
    </w:p>
    <w:p>
      <w:pPr/>
      <w:r>
        <w:rPr>
          <w:lang w:val="hi_IN" w:bidi="hi_IN"/>
        </w:rPr>
      </w:r>
      <w:r>
        <w:rPr>
          <w:lang w:val="hi_IN" w:bidi="hi_IN"/>
        </w:rPr>
        <w:t>इसके बाद उन नियमों का वर्णन है जो उस व्यक्ति के विषय में हैं जो अपना पशु सुरक्षित रखने के लिए अपने पड़ोसी को देता है और यदि जिस पशु की देखभाल की जा रही है वह मर जाए, घायल हो जाए या बन्धुआई में ले जाया जाए तो क्या दण्ड होना चाहिए। याद रखें, जो पड़ोसी उस पशु की देखभाल कर रहा था, उसे शपथ लेनी होगी, या यह दृढ़ता से कहना होगा कि उसने पशु को नहीं लिया है। याद रखें, पशु के स्वामी को पड़ोसी के कथन को स्वीकार करना होगा। पड़ोसी को पशु के स्वामी को कुछ भी भुगतान नहीं करना पड़ता है।</w:t>
      </w:r>
    </w:p>
    <w:p>
      <w:pPr/>
      <w:r>
        <w:rPr>
          <w:lang w:val="hi_IN" w:bidi="hi_IN"/>
        </w:rPr>
      </w:r>
      <w:r>
        <w:rPr>
          <w:lang w:val="hi_IN" w:bidi="hi_IN"/>
        </w:rPr>
        <w:t>अगला नियम कहता है कि यदि कोई पशु को चुराता है, तो पड़ोसी को चोरी हुए पशु के स्वामी को भुगतान करना होगा। याद रखें कि यह साबित करने के लिए कि पशु वास्तव में चोरी हुआ था, किसी को चोर को पकड़ने की आवश्यकता है।</w:t>
      </w:r>
    </w:p>
    <w:p>
      <w:pPr/>
      <w:r>
        <w:rPr>
          <w:lang w:val="hi_IN" w:bidi="hi_IN"/>
        </w:rPr>
      </w:r>
      <w:r>
        <w:rPr>
          <w:lang w:val="hi_IN" w:bidi="hi_IN"/>
        </w:rPr>
        <w:t>इस दृश्य में अन्तिम नियम यह है कि यदि कोई जंगली पशु देखभाल करने वाले पशु को मार देता है तो क्या करना है। पड़ोसी को उस मरे हुए पशु को पशु के स्वामी के पास लाना होगा ताकि यह दिखाया जा सके कि जंगली पशुओं ने उस देखरेख किए जा रहे पशु को मार डाला। यदि जंगली पशुओं ने देखरेख किए जा रहे पशु को मार डाला हो, तो पड़ोसी को कोई भुगतान करने की आवश्यकता नहीं है।</w:t>
      </w:r>
    </w:p>
    <w:p>
      <w:pPr/>
      <w:r>
        <w:rPr>
          <w:lang w:val="hi_IN" w:bidi="hi_IN"/>
        </w:rPr>
      </w:r>
      <w:r>
        <w:rPr>
          <w:lang w:val="hi_IN" w:bidi="hi_IN"/>
        </w:rPr>
        <w:t>तीसरे दृश्य में, पड़ोसी से पशु उधार लेने या किराए पर लेने वाले व्यक्ति के लिए तीन कानून हैं। यदि कोई व्यक्ति किसी पशु को उधार लेता है, और उधार लिया हुआ पशु उस समय मर जाए या घायल हो जाए जब वह पड़ोसी उस पशु को उधार लिए हुए हो, तो उस पड़ोसी को पशु के स्वामी को मूल्य चुकाना होगा। याद रखें, पशु का स्वामी पशु के साथ नहीं है।</w:t>
      </w:r>
    </w:p>
    <w:p>
      <w:pPr/>
      <w:r>
        <w:rPr>
          <w:lang w:val="hi_IN" w:bidi="hi_IN"/>
        </w:rPr>
      </w:r>
      <w:r>
        <w:rPr>
          <w:lang w:val="hi_IN" w:bidi="hi_IN"/>
        </w:rPr>
        <w:t>अगला नियम उस व्यक्ति के बारे में भी है जो कोई पशु उधार लेता है, लेकिन उस पशु का स्वामी अपने पशु के साथ जाता है। इस मामले में, पशु का स्वामी स्वयं अपने पशु की देखभाल के लिए जिम्मेदार है। यदि पशु अपने ही स्वामी के साथ रहते हुए मर जाए या घायल हो जाए, तो जो व्यक्ति उस पशु को उधार ले रहा था, उसे कुछ भी चुकाने की आवश्यकता नहीं है।</w:t>
      </w:r>
    </w:p>
    <w:p>
      <w:pPr/>
      <w:r>
        <w:rPr>
          <w:lang w:val="hi_IN" w:bidi="hi_IN"/>
        </w:rPr>
      </w:r>
      <w:r>
        <w:rPr>
          <w:lang w:val="hi_IN" w:bidi="hi_IN"/>
        </w:rPr>
        <w:t>इस दृश्य में अन्तिम नियम एक स्वामी के बारे में है जो अपना पशु अपने पड़ोसी को किराए पर देता है। किराए के शुल्क में उधार लिए गए पशु की मृत्यु के लिए अतिरिक्त पैसा शामिल है। याद रखो, यह वाचा की पुस्तक में सम्पत्ति के नियमों वाले भाग का अन्तिम नियम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22:7–15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वह व्यक्ति जो सुरक्षा के लिए किसी पड़ोसी को चीजें उधार देता है</w:t>
      </w:r>
    </w:p>
    <w:p>
      <w:pPr>
        <w:pStyle w:val="ListBullet"/>
        <w:spacing w:line="240" w:lineRule="auto"/>
        <w:ind w:left="720"/>
      </w:pPr>
      <w:r>
        <w:rPr>
          <w:lang w:val="hi_IN" w:bidi="hi_IN"/>
        </w:rPr>
      </w:r>
      <w:r>
        <w:rPr>
          <w:lang w:val="hi_IN" w:bidi="hi_IN"/>
        </w:rPr>
        <w:t>वह पड़ोसी जिसने सुरक्षा के लिए अपने घर में चीजें उधार ली हों।</w:t>
      </w:r>
    </w:p>
    <w:p>
      <w:pPr>
        <w:pStyle w:val="ListBullet"/>
        <w:spacing w:line="240" w:lineRule="auto"/>
        <w:ind w:left="720"/>
      </w:pPr>
      <w:r>
        <w:rPr>
          <w:lang w:val="hi_IN" w:bidi="hi_IN"/>
        </w:rPr>
      </w:r>
      <w:r>
        <w:rPr>
          <w:lang w:val="hi_IN" w:bidi="hi_IN"/>
        </w:rPr>
        <w:t>चोर</w:t>
      </w:r>
    </w:p>
    <w:p>
      <w:pPr>
        <w:pStyle w:val="ListBullet"/>
        <w:spacing w:line="240" w:lineRule="auto"/>
        <w:ind w:left="720"/>
      </w:pPr>
      <w:r>
        <w:rPr>
          <w:lang w:val="hi_IN" w:bidi="hi_IN"/>
        </w:rPr>
      </w:r>
      <w:r>
        <w:rPr>
          <w:lang w:val="hi_IN" w:bidi="hi_IN"/>
        </w:rPr>
        <w:t>बैल, गधा या भेड़</w:t>
      </w:r>
    </w:p>
    <w:p>
      <w:pPr>
        <w:pStyle w:val="ListBullet"/>
        <w:spacing w:line="240" w:lineRule="auto"/>
        <w:ind w:left="720"/>
      </w:pPr>
      <w:r>
        <w:rPr>
          <w:lang w:val="hi_IN" w:bidi="hi_IN"/>
        </w:rPr>
      </w:r>
      <w:r>
        <w:rPr>
          <w:lang w:val="hi_IN" w:bidi="hi_IN"/>
        </w:rPr>
        <w:t>वह व्यक्ति जो बैल, गधा या भेड़ का स्वामी है और उसे अपने पड़ोसी को उधार देता है</w:t>
      </w:r>
    </w:p>
    <w:p>
      <w:pPr>
        <w:pStyle w:val="ListBullet"/>
        <w:spacing w:line="240" w:lineRule="auto"/>
        <w:ind w:left="720"/>
      </w:pPr>
      <w:r>
        <w:rPr>
          <w:lang w:val="hi_IN" w:bidi="hi_IN"/>
        </w:rPr>
      </w:r>
      <w:r>
        <w:rPr>
          <w:lang w:val="hi_IN" w:bidi="hi_IN"/>
        </w:rPr>
        <w:t>बैल, गधा, या भेड़ उधार लेने वाला पड़ोसी</w:t>
      </w:r>
    </w:p>
    <w:p>
      <w:pPr>
        <w:pStyle w:val="ListBullet"/>
        <w:spacing w:line="240" w:lineRule="auto"/>
        <w:ind w:left="720"/>
      </w:pPr>
      <w:r>
        <w:rPr>
          <w:lang w:val="hi_IN" w:bidi="hi_IN"/>
        </w:rPr>
      </w:r>
      <w:r>
        <w:rPr>
          <w:lang w:val="hi_IN" w:bidi="hi_IN"/>
        </w:rPr>
        <w:t>और यहोवा</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रूपरेखा और घटनाओं के 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यहोवा मूसा से बोल रहा है और मूसा को उन नियमों के विषय में बताता है कि यदि कोई मनुष्य अपने पड़ोसी को सुरक्षित रखने के लिए धन या अन्य वस्तुएँ देता है तो क्या किया जाए। जब पड़ोसी धन या चीजों को सुरक्षित रख रहा था, तो एक चोर आकर धन या चीजों को चुरा लेता है। कोई चोर को पकड़ लेता है। चोर को जो कुछ उसने चुराया था, उसका दोगुना भुगतान करना 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उस पड़ोसी का किरदार निभाने वाले व्यक्ति से पूछें जिसके पास सुरक्षा के लिए चीजें हैं, "आप क्या सोच रहे हैं या क्या महसूस कर रहे हैं?" वह व्यक्ति इस तरह उत्तर दे सकता है, "निराश हूँ कि एक चोर ने आकर मेरे घर से इन चीजों को चुराया," या "खुश हूँ कि किसी ने चोर को पकड़ा, इसलिए चोरी हुई सम्पत्ति के लिए मैं दोषी नहीं हूँ," या "आशा है कि कोई चोर मेरे घर में फिर नहीं आएगा।"</w:t>
      </w:r>
    </w:p>
    <w:p>
      <w:pPr>
        <w:pStyle w:val="ListBullet"/>
        <w:spacing w:line="240" w:lineRule="auto"/>
        <w:ind w:left="720"/>
      </w:pPr>
      <w:r>
        <w:rPr>
          <w:lang w:val="hi_IN" w:bidi="hi_IN"/>
        </w:rPr>
      </w:r>
      <w:r>
        <w:rPr>
          <w:lang w:val="hi_IN" w:bidi="hi_IN"/>
        </w:rPr>
        <w:t>अभिनय करना जारी रखें।</w:t>
      </w:r>
    </w:p>
    <w:p>
      <w:pPr/>
      <w:r>
        <w:rPr>
          <w:lang w:val="hi_IN" w:bidi="hi_IN"/>
        </w:rPr>
      </w:r>
      <w:r>
        <w:rPr>
          <w:lang w:val="hi_IN" w:bidi="hi_IN"/>
        </w:rPr>
        <w:t>यदि चोर पकड़ा न जाए, तो जिसके घर में सुरक्षित रखने के लिए वस्तुएँ रखी गई थीं, उस घर के स्वामी को यहोवा के सामने जाना होगा। यह देखने के लिए है कि घर का स्वामी सम्पत्ति चुराने का दोषी है या नहीं।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उस पड़ोसी का किरदार निभाने वाले व्यक्ति से पूछें जिसके पास सुरक्षा के लिए चीजें हैं, "आप क्या सोच रहे हैं या क्या महसूस कर रहे हैं?" वह व्यक्ति इस प्रकार की बातें कह सकता है, “मुझे यह बुरा लगा है कि मेरा पड़ोसी सोचता है कि मैंने वह संपत्ति चुरा ली—वह मैं नहीं था।” या “आशा करता हुआ कि यहोवा मुझे निर्दोष ठहराए कि मैंने वह सम्पत्ति नहीं चुराई,” या “यह इच्छा करता हुआ कि काश मैंने शुरू में ही वह सम्पत्ति सुरक्षित रखने के लिए न रखी होती।”</w:t>
      </w:r>
    </w:p>
    <w:p>
      <w:pPr>
        <w:pStyle w:val="ListBullet"/>
        <w:spacing w:line="240" w:lineRule="auto"/>
        <w:ind w:left="720"/>
      </w:pPr>
      <w:r>
        <w:rPr>
          <w:lang w:val="hi_IN" w:bidi="hi_IN"/>
        </w:rPr>
      </w:r>
      <w:r>
        <w:rPr>
          <w:lang w:val="hi_IN" w:bidi="hi_IN"/>
        </w:rPr>
        <w:t>अभिनय करना जारी रखें।</w:t>
      </w:r>
    </w:p>
    <w:p>
      <w:pPr/>
      <w:r>
        <w:rPr>
          <w:lang w:val="hi_IN" w:bidi="hi_IN"/>
        </w:rPr>
      </w:r>
      <w:r>
        <w:rPr>
          <w:lang w:val="hi_IN" w:bidi="hi_IN"/>
        </w:rPr>
        <w:t>यदि सम्पत्ति को लेकर दो लोगों के बीच किसी भी प्रकार का विवाद हो, तो सम्पत्ति का दावा करने वाले दोनों लोगों को यहोवा के सामने आना चाहिए। यहोवा उन दोनों में से एक व्यक्ति को दोषी ठहराता है, और उस व्यक्ति को दूसरे व्यक्ति को दुगुना भुगतान करना 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सम्पत्ति का दावा करने वाले लोगों से पूछें, "आप क्या सोच रहे हैं या क्या महसूस कर रहे हैं?" लोग इस प्रकार उत्तर दे सकते हैं, “यहोवा के सामने निर्दोष महसूस कर रहा हूँ क्योंकि यह सम्पत्ति मेरी है,” या “चाहता हूँ कि यहोवा दिखाए कि यह मेरी सम्पत्ति है,” या “आशा करता हूँ कि दूसरा व्यक्ति मेरी सम्पत्ति चुराने के लिए मुझे दुगुना लौटाए,” या “काश मैंने उस व्यक्ति की सम्पत्ति कभी नहीं चुराई होती।”</w:t>
      </w:r>
    </w:p>
    <w:p>
      <w:pPr>
        <w:pStyle w:val="ListBullet"/>
        <w:spacing w:line="240" w:lineRule="auto"/>
        <w:ind w:left="720"/>
      </w:pPr>
      <w:r>
        <w:rPr>
          <w:lang w:val="hi_IN" w:bidi="hi_IN"/>
        </w:rPr>
      </w:r>
      <w:r>
        <w:rPr>
          <w:lang w:val="hi_IN" w:bidi="hi_IN"/>
        </w:rPr>
        <w:t>अभिनय करना जारी रखें।</w:t>
      </w:r>
    </w:p>
    <w:p>
      <w:pPr/>
      <w:r>
        <w:rPr>
          <w:lang w:val="hi_IN" w:bidi="hi_IN"/>
        </w:rPr>
      </w:r>
      <w:r>
        <w:rPr>
          <w:lang w:val="hi_IN" w:bidi="hi_IN"/>
        </w:rPr>
        <w:t>भेड़, गधा या बैल का स्वामी सुरक्षा के लिए अपना पशु अपने पड़ोसी को देता है। यदि पशु मर जाए, घायल हो जाए, या बंदी बना लिया जाए जब व्यक्ति उस पशु की देखभाल कर रहा हो और उसे सुरक्षित रख रहा हो, तो पड़ोसी को शपथ लेनी होगी कि वह निर्दोष है। पशु के स्वामी को इस शपथ को स्वीकार करना होगा। पड़ोसी को पशु के स्वामी को कुछ भी भुगतान करने की आवश्यकता नहीं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उस पशु के स्वामी से पूछें जो उसे अपने पड़ोसी को देता है, "आप क्या सोच रहे हैं या क्या महसूस कर रहे हैं?" वह व्यक्ति इस प्रकार उत्तर दे सकता है, “अपने पशु को पड़ोसी को देने पर पछताता हूँ,” या “महसूस करता हूँ कि मुझे पड़ोसी की शपथ स्वीकार करनी चाहिए कि उसने मेरा पशु नहीं लिया,” या “काश अब मेरा पशु मेरे पास होता।”</w:t>
      </w:r>
    </w:p>
    <w:p>
      <w:pPr>
        <w:pStyle w:val="ListBullet"/>
        <w:spacing w:line="240" w:lineRule="auto"/>
        <w:ind w:left="720"/>
      </w:pPr>
      <w:r>
        <w:rPr>
          <w:lang w:val="hi_IN" w:bidi="hi_IN"/>
        </w:rPr>
      </w:r>
      <w:r>
        <w:rPr>
          <w:lang w:val="hi_IN" w:bidi="hi_IN"/>
        </w:rPr>
        <w:t>अभिनय करना जारी रखें।</w:t>
      </w:r>
    </w:p>
    <w:p>
      <w:pPr/>
      <w:r>
        <w:rPr>
          <w:lang w:val="hi_IN" w:bidi="hi_IN"/>
        </w:rPr>
      </w:r>
      <w:r>
        <w:rPr>
          <w:lang w:val="hi_IN" w:bidi="hi_IN"/>
        </w:rPr>
        <w:t>यदि कोई देखरेख किए जा रहे पशु को चुरा लेता है, तो जिसने उस पशु की देखभाल की थी, उसे चोरी किए गए पशु का मूल्य उसके स्वामी को चुकाना 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उस पड़ोसी से पूछें जो बैल, गधा या भेड़ की देखभाल करता है, "आप क्या सोच रहे हैं या क्या महसूस कर रहे हैं?" वह व्यक्ति इस तरह उत्तर दे सकता है, “मुझे लगता है कि यह उचित नहीं है कि मुझे चोरी हुए पशु का भुगतान करना होगा,” या “काश मैंने उस पशु की बेहतर देखभाल की होती—शायद तब किसी ने उसे चुराया न होता,” या “पशु के स्वामी को भुगतान करना नहीं चाहता, लेकिन मुझे पता है कि मुझे सही काम करना होगा।”</w:t>
      </w:r>
    </w:p>
    <w:p>
      <w:pPr>
        <w:pStyle w:val="ListBullet"/>
        <w:spacing w:line="240" w:lineRule="auto"/>
        <w:ind w:left="720"/>
      </w:pPr>
      <w:r>
        <w:rPr>
          <w:lang w:val="hi_IN" w:bidi="hi_IN"/>
        </w:rPr>
      </w:r>
      <w:r>
        <w:rPr>
          <w:lang w:val="hi_IN" w:bidi="hi_IN"/>
        </w:rPr>
        <w:t>अभिनय करना जारी रखें।</w:t>
      </w:r>
    </w:p>
    <w:p>
      <w:pPr/>
      <w:r>
        <w:rPr>
          <w:lang w:val="hi_IN" w:bidi="hi_IN"/>
        </w:rPr>
      </w:r>
      <w:r>
        <w:rPr>
          <w:lang w:val="hi_IN" w:bidi="hi_IN"/>
        </w:rPr>
        <w:t>एक जंगली पशु देखभाल किए गए पशु को मार देता है। पड़ोसी को मरे हुए पशु को लाना होगा ताकि यह साबित हो सके कि देखभाल किए गए पशु को एक जंगली पशु ने मार डाला था। पड़ोसी को पशु के स्वामी को कुछ भी भुगतान करने की आवश्यकता नहीं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बैल, गधा या भेड़ के स्वामी से पूछें जो उसे अपने पड़ोसी को देता है, "आप क्या सोच रहे हैं या क्या महसूस कर रहे हैं?" वह व्यक्ति इस तरह उत्तर दे सकता है, “कामना करता हूँ कि किसी जंगली पशु ने मेरे बैल, गधा, या भेड़ को न मारा,” या “उस सत्य को स्वीकार करना जो हुआ क्योंकि मेरे पड़ोसी के पास प्रमाण है कि एक जंगली पशु ने मेरे पशु को मार डाला,” या “अपना पशु खो देने से दुखी हूँ।”</w:t>
      </w:r>
    </w:p>
    <w:p>
      <w:pPr>
        <w:pStyle w:val="ListBullet"/>
        <w:spacing w:line="240" w:lineRule="auto"/>
        <w:ind w:left="720"/>
      </w:pPr>
      <w:r>
        <w:rPr>
          <w:lang w:val="hi_IN" w:bidi="hi_IN"/>
        </w:rPr>
      </w:r>
      <w:r>
        <w:rPr>
          <w:lang w:val="hi_IN" w:bidi="hi_IN"/>
        </w:rPr>
        <w:t>अभिनय करना जारी रखें।</w:t>
      </w:r>
    </w:p>
    <w:p>
      <w:pPr/>
      <w:r>
        <w:rPr>
          <w:lang w:val="hi_IN" w:bidi="hi_IN"/>
        </w:rPr>
      </w:r>
      <w:r>
        <w:rPr>
          <w:lang w:val="hi_IN" w:bidi="hi_IN"/>
        </w:rPr>
        <w:t>एक व्यक्ति अपने पड़ोसी से एक पशु उधार लेता है। यदि उधार लिया गया पशु घायल हो जाता है या मर जाता है जब वह वहाँ न हो, तो उस व्यक्ति को घायल या मरे हुए पशु का मूल्य स्वामी को भुगतान करना 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उस पशु के स्वामी से पूछें जो उसे अपने पड़ोसी को उधार देता है, "आप क्या सोच रहे हैं या क्या महसूस कर रहे हैं?" वह व्यक्ति इस तरह उत्तर दे सकता है, “पछतावा है कि मैंने अपना पशु अपने पड़ोसी को उधार दिया था,” या “खुश हूँ कि मेरे पड़ोसी को मेरे घायल या मरे हुए पशु के लिए भुगतान करना होगा,” या “जब पशु घायल हुआ या मर गया, तो मैं वहाँ नहीं था, इसलिए मुझे वास्तव में नहीं पता कि क्या हुआ।”</w:t>
      </w:r>
    </w:p>
    <w:p>
      <w:pPr>
        <w:pStyle w:val="ListBullet"/>
        <w:spacing w:line="240" w:lineRule="auto"/>
        <w:ind w:left="720"/>
      </w:pPr>
      <w:r>
        <w:rPr>
          <w:lang w:val="hi_IN" w:bidi="hi_IN"/>
        </w:rPr>
      </w:r>
      <w:r>
        <w:rPr>
          <w:lang w:val="hi_IN" w:bidi="hi_IN"/>
        </w:rPr>
        <w:t>अभिनय करना जारी रखें।</w:t>
      </w:r>
    </w:p>
    <w:p>
      <w:pPr/>
      <w:r>
        <w:rPr>
          <w:lang w:val="hi_IN" w:bidi="hi_IN"/>
        </w:rPr>
      </w:r>
      <w:r>
        <w:rPr>
          <w:lang w:val="hi_IN" w:bidi="hi_IN"/>
        </w:rPr>
        <w:t>यदि उधार लिया गया पशु घायल या मर जाने के समय पशु का स्वामी मौजूद हो, तो उस पड़ोसी के लिए कोई दण्ड नहीं है जिसने पशु को उधार लिया था। यदि पशु का स्वामी अपना पशु अपने पड़ोसी को किराए पर देता है, तो किसी भी भुगतान की आवश्यकता नहीं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उस व्यक्ति से पूछें जो पशु उधार लेता है, "आप क्या सोच रहे हैं या क्या महसूस कर रहे हैं?" वह व्यक्ति इस तरह उत्तर दे सकता है, “खुश हूँ कि जब पशु घायल या मर गया था तो पशु का स्वामी वहाँ था,” या “खुश हूँ कि मुझे स्वामी को उसके घायल या मरे हुए पशु के लिए भुगतान करने की आवश्यकता नहीं है,” या “निराश हूँ कि पशु घायल या मर गया था।”</w:t>
      </w:r>
      <w:r>
        <w:rPr>
          <w:lang w:val="hi_IN" w:bidi="hi_IN"/>
        </w:rPr>
      </w:r>
    </w:p>
    <w:p>
      <w:pPr>
        <w:pStyle w:val="Heading3"/>
      </w:pPr>
      <w:r>
        <w:rPr>
          <w:lang w:val="hi_IN" w:bidi="hi_IN"/>
        </w:rPr>
        <w:t>आवश्यक जानकारी</w:t>
      </w:r>
    </w:p>
    <w:p>
      <w:pPr/>
      <w:r>
        <w:rPr>
          <w:lang w:val="hi_IN" w:bidi="hi_IN"/>
        </w:rPr>
      </w:r>
      <w:r>
        <w:rPr>
          <w:lang w:val="hi_IN" w:bidi="hi_IN"/>
        </w:rPr>
        <w:t>निर्गमन 22:7–15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एक व्यक्ति सुरक्षा के लिए एक </w:t>
      </w:r>
      <w:r>
        <w:rPr>
          <w:b/>
          <w:lang w:val="hi_IN" w:bidi="hi_IN"/>
        </w:rPr>
        <w:t>पड़ोसी</w:t>
      </w:r>
      <w:r>
        <w:rPr>
          <w:lang w:val="hi_IN" w:bidi="hi_IN"/>
        </w:rPr>
        <w:t xml:space="preserve"> को धन या अन्य चीजें देता है। वस्तुएँ सोने और चाँदी की वस्तुएँ हो सकती हैं। वस्तुएँ मूल्यवान हैं। एक चोर वस्तुओं को चुराता है, और कोई चोर को पकड़ लेता है। चोर को जो कुछ उसने चुराया था, उसका दोगुना भुगतान करना होगा।</w:t>
      </w:r>
    </w:p>
    <w:p>
      <w:pPr/>
      <w:r>
        <w:rPr>
          <w:lang w:val="hi_IN" w:bidi="hi_IN"/>
        </w:rPr>
      </w:r>
      <w:r>
        <w:rPr>
          <w:lang w:val="hi_IN" w:bidi="hi_IN"/>
        </w:rPr>
        <w:t xml:space="preserve">यहाँ रुकें और समूह में </w:t>
      </w:r>
      <w:r>
        <w:rPr>
          <w:lang w:val="hi_IN" w:bidi="hi_IN"/>
        </w:rPr>
        <w:t>सोने</w:t>
      </w:r>
      <w:r>
        <w:rPr>
          <w:lang w:val="hi_IN" w:bidi="hi_IN"/>
        </w:rPr>
        <w:t xml:space="preserve"> और </w:t>
      </w:r>
      <w:r>
        <w:rPr>
          <w:lang w:val="hi_IN" w:bidi="hi_IN"/>
        </w:rPr>
        <w:t>चाँदी</w:t>
      </w:r>
      <w:r>
        <w:rPr>
          <w:lang w:val="hi_IN" w:bidi="hi_IN"/>
        </w:rPr>
        <w:t xml:space="preserve"> की वस्तुओं की तस्वीर देखें। इस ऑडियो को यहाँ रोकें।</w:t>
      </w:r>
    </w:p>
    <w:p>
      <w:pPr/>
      <w:r>
        <w:rPr>
          <w:lang w:val="hi_IN" w:bidi="hi_IN"/>
        </w:rPr>
      </w:r>
      <w:r>
        <w:rPr>
          <w:lang w:val="hi_IN" w:bidi="hi_IN"/>
        </w:rPr>
        <w:t xml:space="preserve">यदि कोई चोर पकड़ा न जाए, तो उस घर का स्वामी जहाँ वस्तुएँ सुरक्षित रखने के लिए रखी गई थीं, उसे </w:t>
      </w:r>
      <w:r>
        <w:rPr>
          <w:lang w:val="hi_IN" w:bidi="hi_IN"/>
        </w:rPr>
        <w:t>परमेश्वर</w:t>
      </w:r>
      <w:r>
        <w:rPr>
          <w:lang w:val="hi_IN" w:bidi="hi_IN"/>
        </w:rPr>
        <w:t xml:space="preserve"> के सामने जाना होगा, सम्भवत: </w:t>
      </w:r>
      <w:r>
        <w:rPr>
          <w:b/>
          <w:lang w:val="hi_IN" w:bidi="hi_IN"/>
        </w:rPr>
        <w:t>आराधना</w:t>
      </w:r>
      <w:r>
        <w:rPr>
          <w:lang w:val="hi_IN" w:bidi="hi_IN"/>
        </w:rPr>
        <w:t xml:space="preserve"> स्थल में। कुछ अनुवादों में "परमेश्वर के सामने" के बजाय "न्यायियों के सामने" का उपयोग किया गया है।</w:t>
      </w:r>
    </w:p>
    <w:p>
      <w:pPr/>
      <w:r>
        <w:rPr>
          <w:lang w:val="hi_IN" w:bidi="hi_IN"/>
        </w:rPr>
      </w:r>
      <w:r>
        <w:rPr>
          <w:lang w:val="hi_IN" w:bidi="hi_IN"/>
        </w:rPr>
        <w:t xml:space="preserve">किसी भी प्रकार के सम्पत्ति के विवाद के लिए, दोनों व्यक्तियों को आराधना स्थल में परमेश्वर के सामने जाना होगा। यहोवा यह घोषित करेगा कि कौन दोषी है, और दोषी व्यक्ति को चुराई हुई सम्पत्ति का दुगुना भुगतान करना होगा। असहमति एक बैल, गधा, भेड़, वस्त्र या किसी भी प्रकार की खोई हुई वस्तु के बारे में हो सकती है। </w:t>
      </w:r>
      <w:r>
        <w:rPr>
          <w:b/>
          <w:lang w:val="hi_IN" w:bidi="hi_IN"/>
        </w:rPr>
        <w:t>गधा</w:t>
      </w:r>
      <w:r>
        <w:rPr>
          <w:lang w:val="hi_IN" w:bidi="hi_IN"/>
        </w:rPr>
        <w:t xml:space="preserve"> एक ऐसा पशु होता है जो भारी बोझ या लोगों को उठा सकता है। गधे के लिए उसी शब्द का उपयोग करें जो आपने पिछले भागों में उपयोग किया है। </w:t>
      </w:r>
      <w:r>
        <w:rPr>
          <w:lang w:val="hi_IN" w:bidi="hi_IN"/>
        </w:rPr>
        <w:t>गधे</w:t>
      </w:r>
      <w:r>
        <w:rPr>
          <w:lang w:val="hi_IN" w:bidi="hi_IN"/>
        </w:rPr>
        <w:t xml:space="preserve"> के बारे में अधिक जानकारी के लिए, मुख्य शब्दावली को देखें।</w:t>
      </w:r>
    </w:p>
    <w:p>
      <w:pPr/>
      <w:r>
        <w:rPr>
          <w:lang w:val="hi_IN" w:bidi="hi_IN"/>
        </w:rPr>
      </w:r>
      <w:r>
        <w:rPr>
          <w:lang w:val="hi_IN" w:bidi="hi_IN"/>
        </w:rPr>
        <w:t xml:space="preserve">यहाँ रुकें और यदि आवश्यकता हो तो समूह के रूप में एक </w:t>
      </w:r>
      <w:r>
        <w:rPr>
          <w:b/>
          <w:lang w:val="hi_IN" w:bidi="hi_IN"/>
        </w:rPr>
        <w:t>बैल</w:t>
      </w:r>
      <w:r>
        <w:rPr>
          <w:lang w:val="hi_IN" w:bidi="hi_IN"/>
        </w:rPr>
        <w:t xml:space="preserve">, </w:t>
      </w:r>
      <w:r>
        <w:rPr>
          <w:lang w:val="hi_IN" w:bidi="hi_IN"/>
        </w:rPr>
        <w:t>गधा</w:t>
      </w:r>
      <w:r>
        <w:rPr>
          <w:lang w:val="hi_IN" w:bidi="hi_IN"/>
        </w:rPr>
        <w:t xml:space="preserve">, और </w:t>
      </w:r>
      <w:r>
        <w:rPr>
          <w:lang w:val="hi_IN" w:bidi="hi_IN"/>
        </w:rPr>
        <w:t>भेड़</w:t>
      </w:r>
      <w:r>
        <w:rPr>
          <w:lang w:val="hi_IN" w:bidi="hi_IN"/>
        </w:rPr>
        <w:t xml:space="preserve"> की तस्वीरें देखें। इस ऑडियो को यहाँ रोकें।</w:t>
      </w:r>
    </w:p>
    <w:p>
      <w:pPr/>
      <w:r>
        <w:rPr>
          <w:lang w:val="hi_IN" w:bidi="hi_IN"/>
        </w:rPr>
      </w:r>
      <w:r>
        <w:rPr>
          <w:lang w:val="hi_IN" w:bidi="hi_IN"/>
        </w:rPr>
        <w:t xml:space="preserve">वस्त्र को </w:t>
      </w:r>
      <w:r>
        <w:rPr>
          <w:b/>
          <w:lang w:val="hi_IN" w:bidi="hi_IN"/>
        </w:rPr>
        <w:t>बाहरी वस्त्र</w:t>
      </w:r>
      <w:r>
        <w:rPr>
          <w:lang w:val="hi_IN" w:bidi="hi_IN"/>
        </w:rPr>
        <w:t xml:space="preserve"> भी कहा जाता है, जिसे मूसा के समय में लोग सामान्यतः पहनते थे। लोग अन्य कपड़ों के ऊपर बाहरी वस्त्र पहनते थे, ताकि वे गरम और सूखे रह सकें। बाहरी वस्त्र का उपयोग रात में कंबल के रूप में भी किया जा सकता है। बाहरी वस्त्र के लिए उसी शब्द का इस्तेमाल करें जो आपने पिछले भागों में किया है। </w:t>
      </w:r>
      <w:r>
        <w:rPr>
          <w:lang w:val="hi_IN" w:bidi="hi_IN"/>
        </w:rPr>
        <w:t>बाहरी वस्त्र</w:t>
      </w:r>
      <w:r>
        <w:rPr>
          <w:lang w:val="hi_IN" w:bidi="hi_IN"/>
        </w:rPr>
        <w:t xml:space="preserve"> के बारे में अधिक जानकारी के लिए मुख्य शब्दावली को देखें।</w:t>
      </w:r>
    </w:p>
    <w:p>
      <w:pPr/>
      <w:r>
        <w:rPr>
          <w:lang w:val="hi_IN" w:bidi="hi_IN"/>
        </w:rPr>
      </w:r>
      <w:r>
        <w:rPr>
          <w:lang w:val="hi_IN" w:bidi="hi_IN"/>
        </w:rPr>
        <w:t xml:space="preserve">यहाँ रुकें और यदि आवश्यकता हो तो समूह में एक </w:t>
      </w:r>
      <w:r>
        <w:rPr>
          <w:lang w:val="hi_IN" w:bidi="hi_IN"/>
        </w:rPr>
        <w:t>बाहरी वस्त्र</w:t>
      </w:r>
      <w:r>
        <w:rPr>
          <w:lang w:val="hi_IN" w:bidi="hi_IN"/>
        </w:rPr>
        <w:t xml:space="preserve"> की तस्वीर फिर से देखें। इस ऑडियो को यहाँ रोकें।</w:t>
      </w:r>
    </w:p>
    <w:p>
      <w:pPr/>
      <w:r>
        <w:rPr>
          <w:lang w:val="hi_IN" w:bidi="hi_IN"/>
        </w:rPr>
      </w:r>
      <w:r>
        <w:rPr>
          <w:lang w:val="hi_IN" w:bidi="hi_IN"/>
        </w:rPr>
        <w:t xml:space="preserve">एक व्यक्ति सुरक्षा के लिए अपना बैल, गधा, भेड़ या अन्य पशु अपने पड़ोसी को देता है। यदि पशु मर जाता है, घायल हो जाता है, या बंदी बना लिया जाता है, तो पड़ोसी जो पशु की देखभाल कर रहा है, उसे </w:t>
      </w:r>
      <w:r>
        <w:rPr>
          <w:b/>
          <w:lang w:val="hi_IN" w:bidi="hi_IN"/>
        </w:rPr>
        <w:t>यहोवा</w:t>
      </w:r>
      <w:r>
        <w:rPr>
          <w:lang w:val="hi_IN" w:bidi="hi_IN"/>
        </w:rPr>
        <w:t xml:space="preserve"> के सामने जाना होगा। पड़ोसी को यहोवा के सामने </w:t>
      </w:r>
      <w:r>
        <w:rPr>
          <w:b/>
          <w:lang w:val="hi_IN" w:bidi="hi_IN"/>
        </w:rPr>
        <w:t>शपथ</w:t>
      </w:r>
      <w:r>
        <w:rPr>
          <w:lang w:val="hi_IN" w:bidi="hi_IN"/>
        </w:rPr>
        <w:t xml:space="preserve"> लेनी होगी कि वह निर्दोष है। यदि पड़ोसी यहोवा के सामने शपथ लेता है, तो पशु के स्वामी को पड़ोसी की शपथ स्वीकार करनी होगी। शपथ को एक वादे में शामिल किया जाता है ताकि यह दिखाया जा सके कि किसी व्यक्ति को अपना वादा पूरा करना होगा। यहोवा परमेश्वर का व्यक्तिगत नाम है। यहोवा के लिए उसी शब्द का प्रयोग करें जो आपने पिछले भागों में प्रयोग किया है। </w:t>
      </w:r>
      <w:r>
        <w:rPr>
          <w:b/>
          <w:lang w:val="hi_IN" w:bidi="hi_IN"/>
        </w:rPr>
        <w:t>यहोवा</w:t>
      </w:r>
      <w:r>
        <w:rPr>
          <w:lang w:val="hi_IN" w:bidi="hi_IN"/>
        </w:rPr>
        <w:t xml:space="preserve"> के बारे में अधिक जानकारी के लिए, मुख्य शब्दावली को देखें।</w:t>
      </w:r>
    </w:p>
    <w:p>
      <w:pPr/>
      <w:r>
        <w:rPr>
          <w:lang w:val="hi_IN" w:bidi="hi_IN"/>
        </w:rPr>
      </w:r>
      <w:r>
        <w:rPr>
          <w:lang w:val="hi_IN" w:bidi="hi_IN"/>
        </w:rPr>
        <w:t xml:space="preserve">यहाँ रुकें और समूह के रूप में चर्चा करें कि आप </w:t>
      </w:r>
      <w:r>
        <w:rPr>
          <w:b/>
          <w:lang w:val="hi_IN" w:bidi="hi_IN"/>
        </w:rPr>
        <w:t>शपथ</w:t>
      </w:r>
      <w:r>
        <w:rPr>
          <w:lang w:val="hi_IN" w:bidi="hi_IN"/>
        </w:rPr>
        <w:t xml:space="preserve"> के लिए किस शब्द या वाक्यांश का उपयोग करेंगे। अधिक जानकारी के लिए मुख्य शब्दावली में </w:t>
      </w:r>
      <w:r>
        <w:rPr>
          <w:lang w:val="hi_IN" w:bidi="hi_IN"/>
        </w:rPr>
        <w:t>शपथ</w:t>
      </w:r>
      <w:r>
        <w:rPr>
          <w:lang w:val="hi_IN" w:bidi="hi_IN"/>
        </w:rPr>
        <w:t xml:space="preserve"> देखें। इस ऑडियो को यहाँ रोकें।</w:t>
      </w:r>
    </w:p>
    <w:p>
      <w:pPr/>
      <w:r>
        <w:rPr>
          <w:lang w:val="hi_IN" w:bidi="hi_IN"/>
        </w:rPr>
      </w:r>
      <w:r>
        <w:rPr>
          <w:lang w:val="hi_IN" w:bidi="hi_IN"/>
        </w:rPr>
        <w:t>यदि कोई देखभाल किए गए पशु को चुराता है, तो पड़ोसी को चोरी हुए पशु के लिए स्वामी को भुगतान करना होगा। यदि कोई जंगली पशु देखभाल किए गए पशु को मार देता है, तो पड़ोसी को मरे हुए पशु को स्वामी के पास लाना होगा ताकि यह साबित हो सके कि एक जंगली पशु ने पशु को मार डाला था। पड़ोसी को कुछ भी भुगतान करने की आवश्यकता नहीं है।</w:t>
      </w:r>
    </w:p>
    <w:p>
      <w:pPr/>
      <w:r>
        <w:rPr>
          <w:lang w:val="hi_IN" w:bidi="hi_IN"/>
        </w:rPr>
      </w:r>
      <w:r>
        <w:rPr>
          <w:lang w:val="hi_IN" w:bidi="hi_IN"/>
        </w:rPr>
        <w:t>एक व्यक्ति अपने पड़ोसी से एक पशु उधार लेता है। यदि उधार लिया गया पशु उस व्यक्ति को उधार लेने के दौरान मर जाता है या घायल हो जाता है, तो उस व्यक्ति को उधार लिए गए पशु के स्वामी को भुगतान करना होगा। जब पशु घायल या मर जाता है तो उसका स्वामी उसके साथ नहीं होता है।</w:t>
      </w:r>
    </w:p>
    <w:p>
      <w:pPr/>
      <w:r>
        <w:rPr>
          <w:lang w:val="hi_IN" w:bidi="hi_IN"/>
        </w:rPr>
      </w:r>
      <w:r>
        <w:rPr>
          <w:lang w:val="hi_IN" w:bidi="hi_IN"/>
        </w:rPr>
        <w:t>यदि पशु घायल या मर जाने के समय उसका स्वामी उसके साथ हो, तो किसी भी भुगतान की आवश्यकता नहीं है। यदि पड़ोसी पशु को किराए पर लेता है, तो किराए की रकम में यह भी शामिल होता है कि किराए पर लिया गया पशु उस समय घायल हो जाए या मर जाए जब पड़ोसी उसे किराए पर लिए हुए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22:16–24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22:16–24 को सुनें और अपने मन में रखें।</w:t>
      </w:r>
    </w:p>
    <w:p>
      <w:pPr/>
      <w:r>
        <w:rPr>
          <w:lang w:val="hi_IN" w:bidi="hi_IN"/>
        </w:rPr>
      </w:r>
      <w:r>
        <w:rPr>
          <w:lang w:val="hi_IN" w:bidi="hi_IN"/>
        </w:rPr>
        <w:t>यदि सम्भव हो, तो निर्गमन 22:16–24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22:16–24 का ऑडियो संस्करण सबसे आसानी से समझ में आने वाले अनुवाद में सुनें।</w:t>
      </w:r>
    </w:p>
    <w:p>
      <w:pPr/>
      <w:r>
        <w:rPr>
          <w:lang w:val="hi_IN" w:bidi="hi_IN"/>
        </w:rPr>
      </w:r>
      <w:r>
        <w:rPr>
          <w:lang w:val="hi_IN" w:bidi="hi_IN"/>
        </w:rPr>
        <w:t>यहोवा मूसा को इस्राएलियों के लिए और भी नियम देता है कि उन्हें यहोवा का अनुसरण कैसे करना है। यह अंश वाचा की पुस्तक में दिए गए नियमों की निरंतरता है। इस भाग से पहले, सम्पत्ति चुराने, लापरवाही के माध्यम से सम्पत्ति को नुकसान पहुंचाने और अन्य सम्पत्ति विवादों के बारे में नियम थे। अब यहोवा दुल्हन के मूल्य के विषय में नियम देता है, मृत्यु-दंड वाले तीन नियम देता है, और परदेशियों, विधवाओं, और अनाथों के साथ कैसे व्यवहार करना है उसके विषय में नियम देता है। इस भाग में दी गई सारी व्यवस्थाएँ इस बारे में हैं कि यहोवा की प्रजा के रूप में इस्राएलियों की एक दूसरे के प्रति सामाजिक जिम्मेदारी क्या है।</w:t>
      </w:r>
    </w:p>
    <w:p>
      <w:pPr/>
      <w:r>
        <w:rPr>
          <w:lang w:val="hi_IN" w:bidi="hi_IN"/>
        </w:rPr>
      </w:r>
      <w:r>
        <w:rPr>
          <w:lang w:val="hi_IN" w:bidi="hi_IN"/>
        </w:rPr>
        <w:t>इस भाग का पहला हिस्सा एक ऐसे व्यक्ति के बारे में है जो एक कुँवारी को बहकाता है। यद्यपि कुछ लोग इस नियम को सम्पत्ति की जिम्मेदारियों के बारे में पहले के नियमों के साथ रखते हैं, पर अधिक संभावना यह है कि यह नियम वास्तव में सामाजिक जिम्मेदारी के बारे में है और उस कुंवारी की रक्षा के बारे में है जिसे ऐसे पुरुषों से बचाना है जो विवाह की पूरी विधि का पालन नहीं करना चाहते। इसका अर्थ है कि यह नियम अन्य नियमों के साथ सटीक बैठता है कि लोगों को अपने समुदाय में कैसे जिम्मेदार होना चाहिए।</w:t>
      </w:r>
    </w:p>
    <w:p>
      <w:pPr/>
      <w:r>
        <w:rPr>
          <w:lang w:val="hi_IN" w:bidi="hi_IN"/>
        </w:rPr>
      </w:r>
      <w:r>
        <w:rPr>
          <w:lang w:val="hi_IN" w:bidi="hi_IN"/>
        </w:rPr>
        <w:t>मूसा के समय में, एक पुरुष को कुँवारी से विवाह करने के लिए उसके पिता को दुल्हन की कीमत चुकानी होती थी। कुँवारी वह लड़की होती है जो विवाह करने के लिए पर्याप्त उम्र की होती है और जिसने कभी यौन सम्बन्ध नहीं बनाए हैं। उस पुरुष और लड़की के पिता को दुल्हन की कीमत तय करने के लिए एक साथ मिलना होता था। दुल्हन की कीमत कुँवारी के मूल्य का सम्मान करता था। यह खरीद मूल्य नहीं है, बल्कि दुल्हन की कीमत वह धन है जो पुरुष लड़की के परिवार को उनकी बेटी के चले जाने की भरपाई के लिए देता है। दुल्हन की कीमत चुकाने के बाद, वह पुरुष कानूनी रूप से उस कुँवारी से विवाह कर सकता था। पुरुष और कुँवारी के बीच यौन संबंध वाचा का चिन्ह था, या उनके बीच विवाह का वादा था।</w:t>
      </w:r>
    </w:p>
    <w:p>
      <w:pPr/>
      <w:r>
        <w:rPr>
          <w:lang w:val="hi_IN" w:bidi="hi_IN"/>
        </w:rPr>
      </w:r>
      <w:r>
        <w:rPr>
          <w:lang w:val="hi_IN" w:bidi="hi_IN"/>
        </w:rPr>
        <w:t>यहाँ रुकें और समूह में इस प्रश्न पर चर्चा करें: अपनी संस्कृति में विवाह के रीति-रिवाजों पर चर्चा करें। क्या दोनों परिवारों के बीच किसी प्रकार का भुगतान होता है? कौन पैसे या कुछ और का भुगतान करता है, और वे कैसे भुगतान करते हैं? आपकी संस्कृति में सगाई की प्रक्रिया क्या है? इस ऑडियो को यहाँ रोकें।</w:t>
      </w:r>
    </w:p>
    <w:p>
      <w:pPr/>
      <w:r>
        <w:rPr>
          <w:lang w:val="hi_IN" w:bidi="hi_IN"/>
        </w:rPr>
      </w:r>
      <w:r>
        <w:rPr>
          <w:lang w:val="hi_IN" w:bidi="hi_IN"/>
        </w:rPr>
        <w:t>यह नियम इस बारे में बताता है कि जब कोई पुरुष सगाई और विवाह के लिए अपनी संस्कृति के सामान्य रीति-रिवाजों का पालन नहीं करता है तो क्या होता है। वह पुरुष एक कुँवारी को बहकाता है, जिसका अर्थ है कि वह उस कुँवारी को उसके साथ यौन सम्बन्ध बनाने के लिए मनाता है। मूल भाषा में, यह कहता है कि वह पुरुष "उसके साथ लेटता है," जिसका अर्थ है कि वह उसके साथ यौन सम्बन्ध बनाता है। पुरुष कुँवारी को अपने साथ यौन सम्बन्ध बनाने के लिए मजबूर नहीं करता है, इसलिए यह वह नियम नहीं है जो कोई पुरुष किसी कुँवारी के साथ बलात्कार करता है। हालाँकि, वह पुरुष उस कुँवारी का आदर या मूल्य नहीं करता क्योंकि वह उस संस्कृति में सामान्य सगाई की प्रक्रिया से गुजरे बिना उसके साथ यौन सम्बन्ध बनाता है।</w:t>
      </w:r>
    </w:p>
    <w:p>
      <w:pPr/>
      <w:r>
        <w:rPr>
          <w:lang w:val="hi_IN" w:bidi="hi_IN"/>
        </w:rPr>
      </w:r>
      <w:r>
        <w:rPr>
          <w:lang w:val="hi_IN" w:bidi="hi_IN"/>
        </w:rPr>
        <w:t>नियम का पहला भाग कहता है कि यदि कोई पुरुष ऐसा करता है, तो वह पुरुष उस लड़की के पिता को दुल्हन की कीमत चुकाए, और फिर उस पुरुष को उस लड़की से विवाह करना चाहिए। नियम का दूसरा भाग कहता है कि लड़की के पिता को अपनी पुत्री को उस पुरुष से विवाह में देने से मना करने का अधिकार है। पिता शायद यह न चाहेगा कि वह उस पुरुष से विवाह करे, क्योंकि उस पुरुष ने उस लड़की के साथ सगाई की प्रक्रिया से पहले उसके साथ यौन सम्बन्ध बनाए थे। उस पुरुष ने उसकी पुत्री का आदर या मूल्य नहीं किया है। यह सम्भव था कि वह लड़की किसी और से विवाह न कर पाए, क्योंकि समुदाय में अन्य लोगों को उस पुरुष द्वारा कुँवारी को बहकाने की बात पता होने की सम्भावना थी। अन्य पुरुष उस लड़की से विवाह नहीं करना चाह सकते थे जो अब कुँवारी नहीं रही थी, क्योंकि एक पुरुष ने उसका अपमान किया था। यदि पिता उस पुरुष से कुँवारी का विवाह करने से मना भी कर दे, तब भी उस पुरुष को चाँदी, अर्थात धन, देना होगा जो दुल्हन की सामान्य राशि है। चाँदी मूसा के समय में उपयोग किया जाने वाला एक सामान्य प्रकार का पैसा था।</w:t>
      </w:r>
    </w:p>
    <w:p>
      <w:pPr/>
      <w:r>
        <w:rPr>
          <w:lang w:val="hi_IN" w:bidi="hi_IN"/>
        </w:rPr>
      </w:r>
      <w:r>
        <w:rPr>
          <w:lang w:val="hi_IN" w:bidi="hi_IN"/>
        </w:rPr>
        <w:t xml:space="preserve">यहाँ रुकें और चाँदी की एक तस्वीर देखें </w:t>
      </w:r>
      <w:r>
        <w:rPr>
          <w:lang w:val="hi_IN" w:bidi="hi_IN"/>
        </w:rPr>
        <w:t>जिसका उपयोग पैसे के रूप में</w:t>
      </w:r>
      <w:r>
        <w:rPr>
          <w:lang w:val="hi_IN" w:bidi="hi_IN"/>
        </w:rPr>
        <w:t xml:space="preserve"> समूह में किया जाएगा। इस ऑडियो को यहाँ रोकें।</w:t>
      </w:r>
    </w:p>
    <w:p>
      <w:pPr/>
      <w:r>
        <w:rPr>
          <w:lang w:val="hi_IN" w:bidi="hi_IN"/>
        </w:rPr>
      </w:r>
      <w:r>
        <w:rPr>
          <w:lang w:val="hi_IN" w:bidi="hi_IN"/>
        </w:rPr>
        <w:t>इस भाग का अगला हिस्सा तीन नियमों के बारे में है जिसमें मृत्यु की सज़ा है। तीनों नियम जादू-टोना करने, पशु के साथ यौन सम्बन्ध बनाने और अन्य देवताओं को बलिदान चढ़ाने के बारे में हैं। ये तीन नियम इस बात का प्रतिनिधित्व करते हैं कि कोई व्यक्ति अपने जीवन में किसी भी बात को यहोवा की अपनी प्रजा के साथ वाचा से अधिक महत्वपूर्ण बना देता है। तीनों नियमों में तीन अलग-अलग तरीके हैं कि जो व्यक्ति इन नियमों में से एक को तोड़ता है वह मृत्यु के योग्य है: "ऐसे व्यक्ति को जीवित न रहने दे," "यह व्यक्ति मार डाला जाए," और "यह व्यक्ति नष्ट किया जाए।" यहोवा के लिए यह महत्वपूर्ण है कि जो व्यक्ति इस प्रकार के काम करता है वह मरे और वाचा के समुदाय में जीवित न रहे।</w:t>
      </w:r>
    </w:p>
    <w:p>
      <w:pPr/>
      <w:r>
        <w:rPr>
          <w:lang w:val="hi_IN" w:bidi="hi_IN"/>
        </w:rPr>
      </w:r>
      <w:r>
        <w:rPr>
          <w:lang w:val="hi_IN" w:bidi="hi_IN"/>
        </w:rPr>
        <w:t>इस भाग में यहोवा जो पहला नियम देता है, वह जादू-टोना के बारे में है। यहोवा कहता है कि एक जादूगरनी को जीवित नहीं रहना चाहिए। जादूगरनी वह स्त्री है जो जादुई उद्देश्यों के लिए जड़ी-बूटियों या औषधियों का उपयोग करती है या दुष्ट आत्माओं को बुलाकर अलौकिक शक्ति या ज्ञान प्राप्त करना चाहती है। यह सम्भव है कि कोई जादूगर अन्य लोगों पर शाप दे या अन्य लोगों के खिलाफ काला जादू करे। मूसा के समय में अन्य संस्कृतियों में जादू-टोना सामान्य था। पुराने नियम के अन्य हिस्सों में, यहोवा कहता है कि उसके लोगों को जादू-टोना का अभ्यास करने की अनुमति नहीं है।</w:t>
      </w:r>
    </w:p>
    <w:p>
      <w:pPr/>
      <w:r>
        <w:rPr>
          <w:lang w:val="hi_IN" w:bidi="hi_IN"/>
        </w:rPr>
      </w:r>
      <w:r>
        <w:rPr>
          <w:lang w:val="hi_IN" w:bidi="hi_IN"/>
        </w:rPr>
        <w:t>यहाँ रुकें और समूह में इस प्रश्न पर चर्चा करें: आपकी संस्कृति में लोग किस प्रकार का जादू-टोना, या जादू, यदि कोई हो, तो अभ्यास करते हैं? इस ऑडियो को यहाँ रोकें।</w:t>
      </w:r>
    </w:p>
    <w:p>
      <w:pPr/>
      <w:r>
        <w:rPr>
          <w:lang w:val="hi_IN" w:bidi="hi_IN"/>
        </w:rPr>
      </w:r>
      <w:r>
        <w:rPr>
          <w:lang w:val="hi_IN" w:bidi="hi_IN"/>
        </w:rPr>
        <w:t>यहोवा द्वारा दिया गया अगला नियम उस व्यक्ति के बारे में है जो किसी पशु के साथ यौन सम्बन्ध बनाता है। मूल भाषा में, यह कहता है कि जो कोई किसी पशु के साथ "सोता" है, उसे मारा जाना चाहिए। मूल भाषा में "लेटना" यौन सम्बन्धों को कहने का एक अधिक विनम्र तरीका है। कनानी, जो मूसा के समय के एक और जाति थी, अपनी प्रजनन रीति-रिवाजों के हिस्से के रूप में पशुओं के साथ यौन सम्बन्ध बनाते थे। यहोवा नहीं चाहता कि उसके लोग उनके पास रहने वाले अन्य लोगों की तरह व्यवहार करें। जो कोई भी पशु के साथ यौन सम्बन्ध बनाता है, उसे मरना होगा। यहोवा की इच्छा थी कि यौन सम्बन्ध विवाह के भीतर हों, और पशु के साथ यौन सम्बन्ध रखना यहोवा की व्यवस्था को उलटता और तोड़ता है।</w:t>
      </w:r>
    </w:p>
    <w:p>
      <w:pPr/>
      <w:r>
        <w:rPr>
          <w:lang w:val="hi_IN" w:bidi="hi_IN"/>
        </w:rPr>
      </w:r>
      <w:r>
        <w:rPr>
          <w:lang w:val="hi_IN" w:bidi="hi_IN"/>
        </w:rPr>
        <w:t>इस भाग का अन्तिम नियम यहोवा के अलावा अन्य देवताओं को बलिदान न चढ़ाने के बारे में है। बलिदान किसी देवता को दिया जाने वाला उपहार होता है, जिसे आमतौर पर उस देवता की आराधना के हिस्से के रूप में चढ़ाया जाता है। यह नियम दिखाता है कि लोगों को केवल यहोवा की आराधना करनी है और अन्य देवताओं की नहीं। मूसा के समय में लोगों के लिए यह सामान्य बात थी कि वे अलग अलग कारणों से अनेक देवताओं को बलि चढ़ाते थे, जैसे अपनी फसलों के बढ़ने के लिए एक देवता को, और अपने परिवार के पास धन होने के लिए किसी दूसरे देवता को। कुछ इस्राएली यहोवा को बलिदान चढ़ाते हैं, लेकिन कई अन्य देवताओं को भी बलिदान चढ़ाते हैं। यहोवा कह रहा है कि उसके लोग यहोवा के अलावा किसी भी अन्य देवताओं को बलिदान बिल्कुल नहीं चढ़ाएँ।</w:t>
      </w:r>
    </w:p>
    <w:p>
      <w:pPr/>
      <w:r>
        <w:rPr>
          <w:lang w:val="hi_IN" w:bidi="hi_IN"/>
        </w:rPr>
      </w:r>
      <w:r>
        <w:rPr>
          <w:lang w:val="hi_IN" w:bidi="hi_IN"/>
        </w:rPr>
        <w:t>मूल भाषा में, व्यवस्था में कहा गया है कि यदि कोई व्यक्ति यहोवा के अलावा किसी और देवता की आराधना करता है, तो उस व्यक्ति को "प्रतिबंध के अधीन" रखा जाना चाहिए। इसका अर्थ है कि व्यक्ति को यहोवा के प्रति समर्पित किया जाना चाहिए ताकि यहोवा इस व्यक्ति के साथ वही कर सके, जो वह चाहता है। "प्रतिबंध के अधीन" का अर्थ किसी व्यक्ति या किसी चीज़ को पूरी तरह से नष्ट करना भी हो सकता है। इस पद में, इसका अर्थ यह है कि उस व्यक्ति को पूरी तरह नष्ट किया जाना चाहिए।</w:t>
      </w:r>
    </w:p>
    <w:p>
      <w:pPr/>
      <w:r>
        <w:rPr>
          <w:lang w:val="hi_IN" w:bidi="hi_IN"/>
        </w:rPr>
      </w:r>
      <w:r>
        <w:rPr>
          <w:lang w:val="hi_IN" w:bidi="hi_IN"/>
        </w:rPr>
        <w:t>अगले भाग में, यहोवा विदेशियों, विधवाओं और अनाथों के बारे में दो नियम देता है। ये सभी कमजोर लोग हैं जिनके साथ समाज आसानी से दुर्व्यवहार कर देता है। यहोवा चाहता है कि उसके लोग कमजोर लोगों की रक्षा करें और उनकी देखभाल करें। प्रत्येक व्यक्ति की जिम्मेदारी थी कि वह विदेशियों, विधवाओं और अनाथों की देखभाल करें और उनके साथ निष्पक्ष व्यवहार करें।</w:t>
      </w:r>
    </w:p>
    <w:p>
      <w:pPr/>
      <w:r>
        <w:rPr>
          <w:lang w:val="hi_IN" w:bidi="hi_IN"/>
        </w:rPr>
      </w:r>
      <w:r>
        <w:rPr>
          <w:lang w:val="hi_IN" w:bidi="hi_IN"/>
        </w:rPr>
        <w:t>यहाँ रुकें और समूह में इस प्रश्न पर चर्चा करें: चर्चा करें कि आपका समुदाय आपके समाज के विदेशियों, विधवाओं, अनाथों या अन्य कमजोर लोगों की कैसे देखभाल करता है। उस समय का उदाहरण दें जब इन लोगों में से एक के साथ अनुचित व्यवहार किया गया था, और उस समय का उदाहरण दें जब इन लोगों में से एक के साथ निष्पक्ष व्यवहार किया गया था। इस ऑडियो को यहाँ रोकें।</w:t>
      </w:r>
    </w:p>
    <w:p>
      <w:pPr/>
      <w:r>
        <w:rPr>
          <w:lang w:val="hi_IN" w:bidi="hi_IN"/>
        </w:rPr>
      </w:r>
      <w:r>
        <w:rPr>
          <w:lang w:val="hi_IN" w:bidi="hi_IN"/>
        </w:rPr>
        <w:t>इस भाग में यहोवा द्वारा दिया गया पहला नियम यह है कि उसके लोग किसी विदेशी के साथ बुरा व्यवहार नहीं करें या उसके साथ अत्याचार नहीं करें। विदेशी वह व्यक्ति होता है जिसके पास देश की नागरिकता नहीं होती है। एक विदेशी व्यक्ति जमीन का स्वामी नहीं हो सकता था, राजनीतिक व्यवस्था में भाग नहीं ले सकता था, और न ही विवादों में समर्थन पा सकता था। इस बात की अधिक संभावना भी थी कि लोग विदेशियों का फायदा उठा सकते हैं। उस समय की अन्य संस्कृतियाँ आमतौर पर विदेशियों के साथ बुरा व्यवहार करती थीं, और यहोवा चाहता है कि उसके लोग अलग हों।</w:t>
      </w:r>
    </w:p>
    <w:p>
      <w:pPr/>
      <w:r>
        <w:rPr>
          <w:lang w:val="hi_IN" w:bidi="hi_IN"/>
        </w:rPr>
      </w:r>
      <w:r>
        <w:rPr>
          <w:lang w:val="hi_IN" w:bidi="hi_IN"/>
        </w:rPr>
        <w:t>यहोवा इस नियम का कारण बताता है—उसके लोग भी मिस्र देश में विदेशी थे। इस्राएली 400 साल तक मिस्र में नागरिक अधिकारों के बिना रहते थे, इसलिए इस्राएली किसी दूसरे देश में एक विदेशी के रूप में रहने की कठिनाइयों को जानते थे। यहोवा ने ये नियम देने से कुछ महीने पहले इस्राएलियों को मिस्र से आज़ाद कर दिया था, ताकि लोगों को याद आ सके कि मिस्र में एक विदेशी के रूप में रहना कैसा महसूस होता था। यहोवा नहीं चाहता कि उसके लोग मिस्रियों के समान बनें और विदेशियों के साथ बुरा व्यवहार करें और अत्याचार करें।</w:t>
      </w:r>
    </w:p>
    <w:p>
      <w:pPr/>
      <w:r>
        <w:rPr>
          <w:lang w:val="hi_IN" w:bidi="hi_IN"/>
        </w:rPr>
      </w:r>
      <w:r>
        <w:rPr>
          <w:lang w:val="hi_IN" w:bidi="hi_IN"/>
        </w:rPr>
        <w:t>इस भाग में यहोवा द्वारा दिया गया दूसरा नियम विधवाओं और अनाथों की देखभाल करने के बारे में है। यहोवा नहीं चाहता कि उसके लोग विधवाओं या अनाथों पर अत्याचार करें या उनका फायदा उठाएँ। विधवाओं को समाज में सुरक्षा नहीं होती थी क्योंकि एक पति अपनी पत्नी की रक्षा करता था और उसकी देखभाल करता था। पति के बिना, एक विधवा जमीन की स्वामी नहीं हो सकती थी। एक विधवा काम करने में सक्षम भी नहीं हो सकती है या समुदाय में अधिकार नहीं पा सकती है। अनाथ वह बच्चा होता है जिसके पिता की मृत्यु हो गई है। एक अनाथ की माँ अभी जीवित हो सकती थी, लेकिन मूसा के समय में यदि केवल पिता मर गया हो तो बच्चे को अनाथ माना जाता था। अक्सर, परिवार के अन्य सदस्य अनाथ की रक्षा नहीं करते थे, और यह सामान्य था कि लोग अनाथों के साथ बुरा व्यवहार करते थे।</w:t>
      </w:r>
    </w:p>
    <w:p>
      <w:pPr/>
      <w:r>
        <w:rPr>
          <w:lang w:val="hi_IN" w:bidi="hi_IN"/>
        </w:rPr>
      </w:r>
      <w:r>
        <w:rPr>
          <w:lang w:val="hi_IN" w:bidi="hi_IN"/>
        </w:rPr>
        <w:t>इस भाग के अन्तिम हिस्से में, यहोवा उस स्थिति की सज़ा देता है जब उसके लोग किसी विधवा या अनाथ के साथ बुरा व्यवहार करते हैं। यहोवा कहता है कि यदि कोई किसी विधवा या अनाथ के साथ बुरा व्यवहार करता है, और विधवा या अनाथ उसको पुकारता है, तो यहोवा उनकी पुकार सुनेगा और उन्हें उत्तर देगा। यहोवा स्वयं विधवा या अनाथ का संरक्षक होगा। यहोवा उन लोगों पर क्रोधित होगा जो विधवाओं और अनाथों के साथ बुरा व्यवहार करते हैं। मूल भाषा में, यह लिखा है "मेरी नाक गर्म हो जाएगी," जिसका अर्थ है कि यहोवा बहुत क्रोधित हो जाएगा।</w:t>
      </w:r>
    </w:p>
    <w:p>
      <w:pPr/>
      <w:r>
        <w:rPr>
          <w:lang w:val="hi_IN" w:bidi="hi_IN"/>
        </w:rPr>
      </w:r>
      <w:r>
        <w:rPr>
          <w:lang w:val="hi_IN" w:bidi="hi_IN"/>
        </w:rPr>
        <w:t>यहोवा इन लोगों को तलवार से मार डालेगा। "तलवार से" का अर्थ है कि यहोवा इस्राएल के शत्रुओं को इस्राएल के लोगों पर हमला करने और उन्हें मारने की अनुमति देगा। यदि इस्राएल के लोग विधवाओं और अनाथों के साथ बुरा व्यवहार करते हैं तो वे युद्ध में मर जाएँगे। जो लोग विधवाओं और अनाथों के साथ बुरा व्यवहार करते हैं, वे अपना परिवार खो देंगे। उनकी अपनी पत्नियाँ विधवा बन जाएँगी, और उनके अपने बच्चे अनाथ हो जाएँगे। यह उन नियमों का एक और उदाहरण है जो किसी विशेष अपराध के लिए समान दण्ड की माँग करते हैं।</w:t>
      </w:r>
      <w:r>
        <w:rPr>
          <w:lang w:val="hi_IN" w:bidi="hi_IN"/>
        </w:rPr>
      </w:r>
    </w:p>
    <w:p>
      <w:pPr>
        <w:pStyle w:val="Heading3"/>
      </w:pPr>
      <w:r>
        <w:rPr>
          <w:lang w:val="hi_IN" w:bidi="hi_IN"/>
        </w:rPr>
        <w:t>घटनाओं को समझाना</w:t>
      </w:r>
    </w:p>
    <w:p>
      <w:pPr/>
      <w:r>
        <w:rPr>
          <w:lang w:val="hi_IN" w:bidi="hi_IN"/>
        </w:rPr>
      </w:r>
      <w:r>
        <w:rPr>
          <w:lang w:val="hi_IN" w:bidi="hi_IN"/>
        </w:rPr>
        <w:t>निर्गमन 22:16–24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3 दृश्य हैं।</w:t>
      </w:r>
    </w:p>
    <w:p>
      <w:pPr/>
      <w:r>
        <w:rPr>
          <w:lang w:val="hi_IN" w:bidi="hi_IN"/>
        </w:rPr>
      </w:r>
      <w:r>
        <w:rPr>
          <w:b/>
          <w:lang w:val="hi_IN" w:bidi="hi_IN"/>
        </w:rPr>
        <w:t>पहले दृश्य में:</w:t>
      </w:r>
      <w:r>
        <w:rPr>
          <w:lang w:val="hi_IN" w:bidi="hi_IN"/>
        </w:rPr>
        <w:t xml:space="preserve"> यदि कोई पुरुष किसी कुँवारी को बहकाता है तो यहोवा उसके लिए नियम देता है।</w:t>
      </w:r>
    </w:p>
    <w:p>
      <w:pPr/>
      <w:r>
        <w:rPr>
          <w:lang w:val="hi_IN" w:bidi="hi_IN"/>
        </w:rPr>
      </w:r>
      <w:r>
        <w:rPr>
          <w:b/>
          <w:lang w:val="hi_IN" w:bidi="hi_IN"/>
        </w:rPr>
        <w:t>दूसरे दृश्य में:</w:t>
      </w:r>
      <w:r>
        <w:rPr>
          <w:lang w:val="hi_IN" w:bidi="hi_IN"/>
        </w:rPr>
        <w:t xml:space="preserve"> यहोवा जादू-टोना, पशुओं के साथ यौन सम्बन्ध बनाने वाले लोगों, और यहोवा के अलावा अन्य देवताओं को बलिदान चढ़ाने वाले लोगों के बारे में नियम देता है।</w:t>
      </w:r>
    </w:p>
    <w:p>
      <w:pPr/>
      <w:r>
        <w:rPr>
          <w:lang w:val="hi_IN" w:bidi="hi_IN"/>
        </w:rPr>
      </w:r>
      <w:r>
        <w:rPr>
          <w:b/>
          <w:lang w:val="hi_IN" w:bidi="hi_IN"/>
        </w:rPr>
        <w:t>तीसरे दृश्य में:</w:t>
      </w:r>
      <w:r>
        <w:rPr>
          <w:lang w:val="hi_IN" w:bidi="hi_IN"/>
        </w:rPr>
        <w:t xml:space="preserve"> यहोवा विदेशियों, विधवाओं और अनाथों के साथ कैसे व्यवहार करना है इसके बारे में नियम देता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एक पुरुष जो एक कुँवारी स्त्री को बहकाता है</w:t>
      </w:r>
    </w:p>
    <w:p>
      <w:pPr>
        <w:pStyle w:val="ListBullet"/>
        <w:spacing w:line="240" w:lineRule="auto"/>
        <w:ind w:left="720"/>
      </w:pPr>
      <w:r>
        <w:rPr>
          <w:lang w:val="hi_IN" w:bidi="hi_IN"/>
        </w:rPr>
      </w:r>
      <w:r>
        <w:rPr>
          <w:lang w:val="hi_IN" w:bidi="hi_IN"/>
        </w:rPr>
        <w:t>कुँवारी</w:t>
      </w:r>
    </w:p>
    <w:p>
      <w:pPr>
        <w:pStyle w:val="ListBullet"/>
        <w:spacing w:line="240" w:lineRule="auto"/>
        <w:ind w:left="720"/>
      </w:pPr>
      <w:r>
        <w:rPr>
          <w:lang w:val="hi_IN" w:bidi="hi_IN"/>
        </w:rPr>
      </w:r>
      <w:r>
        <w:rPr>
          <w:lang w:val="hi_IN" w:bidi="hi_IN"/>
        </w:rPr>
        <w:t>कुँवारी का पिता</w:t>
      </w:r>
    </w:p>
    <w:p>
      <w:pPr>
        <w:pStyle w:val="ListBullet"/>
        <w:spacing w:line="240" w:lineRule="auto"/>
        <w:ind w:left="720"/>
      </w:pPr>
      <w:r>
        <w:rPr>
          <w:lang w:val="hi_IN" w:bidi="hi_IN"/>
        </w:rPr>
      </w:r>
      <w:r>
        <w:rPr>
          <w:lang w:val="hi_IN" w:bidi="hi_IN"/>
        </w:rPr>
        <w:t>जादूगरनी</w:t>
      </w:r>
    </w:p>
    <w:p>
      <w:pPr>
        <w:pStyle w:val="ListBullet"/>
        <w:spacing w:line="240" w:lineRule="auto"/>
        <w:ind w:left="720"/>
      </w:pPr>
      <w:r>
        <w:rPr>
          <w:lang w:val="hi_IN" w:bidi="hi_IN"/>
        </w:rPr>
      </w:r>
      <w:r>
        <w:rPr>
          <w:lang w:val="hi_IN" w:bidi="hi_IN"/>
        </w:rPr>
        <w:t>वह व्यक्ति जो किसी पशु के साथ यौन सम्बन्ध बनाता है</w:t>
      </w:r>
    </w:p>
    <w:p>
      <w:pPr>
        <w:pStyle w:val="ListBullet"/>
        <w:spacing w:line="240" w:lineRule="auto"/>
        <w:ind w:left="720"/>
      </w:pPr>
      <w:r>
        <w:rPr>
          <w:lang w:val="hi_IN" w:bidi="hi_IN"/>
        </w:rPr>
      </w:r>
      <w:r>
        <w:rPr>
          <w:lang w:val="hi_IN" w:bidi="hi_IN"/>
        </w:rPr>
        <w:t>वह व्यक्ति जो किसी दूसरे देवता को बलिदान चढ़ाता है</w:t>
      </w:r>
    </w:p>
    <w:p>
      <w:pPr>
        <w:pStyle w:val="ListBullet"/>
        <w:spacing w:line="240" w:lineRule="auto"/>
        <w:ind w:left="720"/>
      </w:pPr>
      <w:r>
        <w:rPr>
          <w:lang w:val="hi_IN" w:bidi="hi_IN"/>
        </w:rPr>
      </w:r>
      <w:r>
        <w:rPr>
          <w:lang w:val="hi_IN" w:bidi="hi_IN"/>
        </w:rPr>
        <w:t>विदेशी</w:t>
      </w:r>
    </w:p>
    <w:p>
      <w:pPr>
        <w:pStyle w:val="ListBullet"/>
        <w:spacing w:line="240" w:lineRule="auto"/>
        <w:ind w:left="720"/>
      </w:pPr>
      <w:r>
        <w:rPr>
          <w:lang w:val="hi_IN" w:bidi="hi_IN"/>
        </w:rPr>
      </w:r>
      <w:r>
        <w:rPr>
          <w:lang w:val="hi_IN" w:bidi="hi_IN"/>
        </w:rPr>
        <w:t>विधवाएँ</w:t>
      </w:r>
    </w:p>
    <w:p>
      <w:pPr>
        <w:pStyle w:val="ListBullet"/>
        <w:spacing w:line="240" w:lineRule="auto"/>
        <w:ind w:left="720"/>
      </w:pPr>
      <w:r>
        <w:rPr>
          <w:lang w:val="hi_IN" w:bidi="hi_IN"/>
        </w:rPr>
      </w:r>
      <w:r>
        <w:rPr>
          <w:lang w:val="hi_IN" w:bidi="hi_IN"/>
        </w:rPr>
        <w:t>अनाथ</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 पुरुष</w:t>
      </w:r>
    </w:p>
    <w:p>
      <w:pPr>
        <w:pStyle w:val="ListBullet"/>
        <w:spacing w:line="240" w:lineRule="auto"/>
        <w:ind w:left="720"/>
      </w:pPr>
      <w:r>
        <w:rPr>
          <w:lang w:val="hi_IN" w:bidi="hi_IN"/>
        </w:rPr>
      </w:r>
      <w:r>
        <w:rPr>
          <w:lang w:val="hi_IN" w:bidi="hi_IN"/>
        </w:rPr>
        <w:t>इस्राएलियों की पत्नियाँ</w:t>
      </w:r>
    </w:p>
    <w:p>
      <w:pPr>
        <w:pStyle w:val="ListBullet"/>
        <w:spacing w:line="240" w:lineRule="auto"/>
        <w:ind w:left="720"/>
      </w:pPr>
      <w:r>
        <w:rPr>
          <w:lang w:val="hi_IN" w:bidi="hi_IN"/>
        </w:rPr>
      </w:r>
      <w:r>
        <w:rPr>
          <w:lang w:val="hi_IN" w:bidi="hi_IN"/>
        </w:rPr>
        <w:t>और इस्राएलियों के बच्चे</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इस भाग में, याद रखें कि यहोवा अभी भी सीनै पर्वत पर मूसा को ये नियम दे रहा है। ये नियम वाचा की पुस्तक के नियम हैं। याद रखें कि इस भाग से पहले, यहोवा ने कई अन्य नियम दिए थे, जिनमें सम्पत्ति विवादों के बारे में नियम भी शामिल थे। यह भाग सामाजिक जिम्मेदारी के बारे में एक भाग शुरू करता है। यह भाग दुल्हन की कीमत, तीन नियम जिसमें मृत्यु की सज़ा दी गई थी, और समाज के कमजोर लोगों के साथ कैसे व्यवहार करना है इसके बारे में नियम हैं। याद रखें कि हर नियम में अपराध, या गलत काम का विवरण दिया जाता है, और फिर उस अपराध की सज़ा का विवरण दिया जाता है।</w:t>
      </w:r>
    </w:p>
    <w:p>
      <w:pPr/>
      <w:r>
        <w:rPr>
          <w:lang w:val="hi_IN" w:bidi="hi_IN"/>
        </w:rPr>
      </w:r>
      <w:r>
        <w:rPr>
          <w:lang w:val="hi_IN" w:bidi="hi_IN"/>
        </w:rPr>
        <w:t>पहले दृश्य में, याद रखें कि एक पुरुष द्वारा कुँवारी को बहकाने का नियम आमतौर पर इस वर्तमान भाग में शामिल किया जाता है क्योंकि यह अन्य लोगों के प्रति सामाजिक जिम्मेदारी के बारे में है। याद रखो कि वह कुँवारी किसी से भी मंगनी में नहीं है और न ही किसी के साथ विवाह का वादा किया गया है, और वह विवाह करने की उम्र की है।</w:t>
      </w:r>
    </w:p>
    <w:p>
      <w:pPr/>
      <w:r>
        <w:rPr>
          <w:lang w:val="hi_IN" w:bidi="hi_IN"/>
        </w:rPr>
      </w:r>
      <w:r>
        <w:rPr>
          <w:lang w:val="hi_IN" w:bidi="hi_IN"/>
        </w:rPr>
        <w:t>यह भी याद रखें कि दुल्हन की कीमत वह पैसा होता है जो पुरुष को लड़की से विवाह करने के लिए उसके पिता को देना होता है। याद रखें कि जब पुरुष एक कुँवारी को बहकाता है, तो वह संस्कृति में सगाई और विवाह के पारंपरिक रीति-रिवाजों का पालन नहीं करता है।</w:t>
      </w:r>
    </w:p>
    <w:p>
      <w:pPr/>
      <w:r>
        <w:rPr>
          <w:lang w:val="hi_IN" w:bidi="hi_IN"/>
        </w:rPr>
      </w:r>
      <w:r>
        <w:rPr>
          <w:lang w:val="hi_IN" w:bidi="hi_IN"/>
        </w:rPr>
        <w:t>यह भी याद रखें कि उस पुरुष को कुँवारी को बहकाने के बाद भी दुल्हन की कीमत चुकानी होगी। याद रखें कि दुल्हन की कीमत चाँदी में दी जाती है, और दुल्हन की कीमत के लिए पुरुष को चाँदी की सामान्य राशि पिता को भुगतान करना होता था। याद रखें कि दुल्हन की कीमत वह पैसा है जो पुरुष लड़की के परिवार को उनकी बेटी के चले जाने की भरपाई के लिए देता है। यह भी याद रखें कि यदि पिता अपनी पुत्री को विवाह में पुरुष को देने से भी मना कर दे, तो भी उस पुरुष को दुल्हन की कीमत के लिए चाँदी की सामान्य राशि चुकानी होगी। याद रखें कि मूल भाषा में यहाँ यौन सम्बन्ध के शब्द "उसके साथ लेटना" या "उसके साथ सोना" हैं।</w:t>
      </w:r>
    </w:p>
    <w:p>
      <w:pPr/>
      <w:r>
        <w:rPr>
          <w:lang w:val="hi_IN" w:bidi="hi_IN"/>
        </w:rPr>
      </w:r>
      <w:r>
        <w:rPr>
          <w:lang w:val="hi_IN" w:bidi="hi_IN"/>
        </w:rPr>
        <w:t xml:space="preserve">यहाँ रुकें और </w:t>
      </w:r>
      <w:r>
        <w:rPr>
          <w:lang w:val="hi_IN" w:bidi="hi_IN"/>
        </w:rPr>
        <w:t>चाँदी की एक तस्वीर देखें जिसका उपयोग यदि आवश्यकता पड़ने पर समूह में फिर से पैसे के रूप में किया जाएगा</w:t>
      </w:r>
      <w:r>
        <w:rPr>
          <w:lang w:val="hi_IN" w:bidi="hi_IN"/>
        </w:rPr>
        <w:t>। इस ऑडियो को यहाँ रोकें।</w:t>
      </w:r>
    </w:p>
    <w:p>
      <w:pPr/>
      <w:r>
        <w:rPr>
          <w:lang w:val="hi_IN" w:bidi="hi_IN"/>
        </w:rPr>
      </w:r>
      <w:r>
        <w:rPr>
          <w:lang w:val="hi_IN" w:bidi="hi_IN"/>
        </w:rPr>
        <w:t>दूसरे दृश्य के नियमों में पहले दृश्य के नियमों की तुलना में अधिक औपचारिक कानूनी शब्द हैं। इन तीनों नियमों को शायद याद रखना आसान है क्योंकि वे सभी अधिक औपचारिक भाषा का उपयोग करते हैं।</w:t>
      </w:r>
    </w:p>
    <w:p>
      <w:pPr/>
      <w:r>
        <w:rPr>
          <w:lang w:val="hi_IN" w:bidi="hi_IN"/>
        </w:rPr>
      </w:r>
      <w:r>
        <w:rPr>
          <w:lang w:val="hi_IN" w:bidi="hi_IN"/>
        </w:rPr>
        <w:t>यहाँ रुकें और समूह में इस प्रश्न पर चर्चा करें: आप अपनी भाषा में औपचारिक तरीके से नियम कैसे बताते हैं? अपने समुदाय में एक औपचारिक नियम का उदाहरण दें। इस ऑडियो को यहाँ रोकें।</w:t>
      </w:r>
    </w:p>
    <w:p>
      <w:pPr/>
      <w:r>
        <w:rPr>
          <w:lang w:val="hi_IN" w:bidi="hi_IN"/>
        </w:rPr>
      </w:r>
      <w:r>
        <w:rPr>
          <w:lang w:val="hi_IN" w:bidi="hi_IN"/>
        </w:rPr>
        <w:t>दूसरे दृश्य में, याद रखो कि तीनों नियमों में मृत्यु का दण्ड समान रूप से लागू होता है। याद रखें कि ये एकमात्र नियम नहीं हैं जो मृत्यु के योग्य हैं, बल्कि ये उन प्रकार की बातों के तीन उदाहरण हैं जिन्हें यहोवा अपने वाचा के समुदाय में बर्दाश्त नहीं करता है। याद रखो कि ये तीनों नियम मूसा के समय में अन्य राष्ट्रों द्वारा की जाने वाली सामान्य प्रथाओं के बारे में हैं।</w:t>
      </w:r>
    </w:p>
    <w:p>
      <w:pPr/>
      <w:r>
        <w:rPr>
          <w:lang w:val="hi_IN" w:bidi="hi_IN"/>
        </w:rPr>
      </w:r>
      <w:r>
        <w:rPr>
          <w:lang w:val="hi_IN" w:bidi="hi_IN"/>
        </w:rPr>
        <w:t>याद रखें कि पहला नियम जादू-टोना के बारे में है। जादूगरनी वह स्त्री है जो अन्य लोगों पर जादू करने के लिए जड़ी-बूटियों या औषधियों का उपयोग करती है, या दुष्ट आत्माओं को बुलाकर अलौकिक शक्ति या ज्ञान प्राप्त करना चाहती है। याद रखें कि किसी जादू-टोना करने वाले के लिए सज़ा मृत्यु थी।</w:t>
      </w:r>
    </w:p>
    <w:p>
      <w:pPr/>
      <w:r>
        <w:rPr>
          <w:lang w:val="hi_IN" w:bidi="hi_IN"/>
        </w:rPr>
      </w:r>
      <w:r>
        <w:rPr>
          <w:lang w:val="hi_IN" w:bidi="hi_IN"/>
        </w:rPr>
        <w:t>याद रखें कि दूसरा नियम पशुओं के साथ यौन सम्बन्ध बनाने के बारे में है। याद रखें कि मूल भाषा में कहा गया है "किसी पशु के साथ सोना मत।" याद रखें कि कनानी अपनी प्रजनन रीति-रिवाजों के हिस्से के रूप में पशुओं के साथ यौन सम्बन्ध बनाते थे, लेकिन यहोवा नहीं चाहता कि उसके लोग ऐसा करें। पशुओं के साथ यौन सम्बन्ध बनाने की सज़ा भी मृत्यु थी।</w:t>
      </w:r>
    </w:p>
    <w:p>
      <w:pPr/>
      <w:r>
        <w:rPr>
          <w:lang w:val="hi_IN" w:bidi="hi_IN"/>
        </w:rPr>
      </w:r>
      <w:r>
        <w:rPr>
          <w:lang w:val="hi_IN" w:bidi="hi_IN"/>
        </w:rPr>
        <w:t>यहाँ रुक जाओ और इस प्रश्न पर समूह में चर्चा करो: यहाँ भी और उस नियम में भी जो किसी पुरुष द्वारा किसी कुँवारी को बहकाने के बारे में है, मूल भाषा में "किसी के साथ लेटना" वाक्यांश का उपयोग किया गया है। इस बारे में बात करें कि आपका समुदाय यौन सम्बन्धो पर कैसे चर्चा करता है। आपकी भाषा में इस नियम को कहने का उचित तरीका क्या है? इस ऑडियो को यहाँ रोकें।</w:t>
      </w:r>
    </w:p>
    <w:p>
      <w:pPr/>
      <w:r>
        <w:rPr>
          <w:lang w:val="hi_IN" w:bidi="hi_IN"/>
        </w:rPr>
      </w:r>
      <w:r>
        <w:rPr>
          <w:lang w:val="hi_IN" w:bidi="hi_IN"/>
        </w:rPr>
        <w:t>अन्त में, इस भाग का तीसरा नियम किसी अन्य देवता को बलिदान न चढ़ाने के बारे में है। याद रखें कि बलिदान करने का अर्थ है किसी देवता को उपहार देना, आमतौर पर किसी देवता को भोजन चढ़ाना है, और यह उस देवता की आराधना करने के समान है। यह भी याद रखें कि अन्य राष्ट्र अलग-अलग कारणों से कई अलग-अलग देवताओं की आराधना करते थे। यहोवा नहीं चाहता था कि उसके लोग किसी भी कारण से किसी अन्य देवताओं की आराधना करें।</w:t>
      </w:r>
    </w:p>
    <w:p>
      <w:pPr/>
      <w:r>
        <w:rPr>
          <w:lang w:val="hi_IN" w:bidi="hi_IN"/>
        </w:rPr>
      </w:r>
      <w:r>
        <w:rPr>
          <w:lang w:val="hi_IN" w:bidi="hi_IN"/>
        </w:rPr>
        <w:t>यह भी याद रखें कि किसी अन्य देवता को बलिदान चढ़ाने की सज़ा यह है कि वह व्यक्ति पूरी तरह से नष्ट हो जाएगा। याद रखें कि मूल भाषा में कहा गया है कि उस व्यक्ति को "प्रतिबंध के अधीन" रखा जाएगा, जिसका अर्थ है कि यहोवा उस व्यक्ति को पूरी तरह से नष्ट कर देगा।</w:t>
      </w:r>
    </w:p>
    <w:p>
      <w:pPr/>
      <w:r>
        <w:rPr>
          <w:lang w:val="hi_IN" w:bidi="hi_IN"/>
        </w:rPr>
      </w:r>
      <w:r>
        <w:rPr>
          <w:lang w:val="hi_IN" w:bidi="hi_IN"/>
        </w:rPr>
        <w:t>यहाँ रुकें और समूह में इस प्रश्न पर चर्चा करें: किसी ऐसे समय के बारे में एक कहानी साझा करें जब परमेश्वर ने किसी व्यक्ति या किसी चीज़ को पूरी तरह से नष्ट कर दिया हो। इस बात पर ध्यान दें कि आप परमेश्वर के किसी व्यक्ति को पूरी तरह से नष्ट करने के बारे में कैसे बात करते हैं। इस ऑडियो को यहाँ रोकें।</w:t>
      </w:r>
    </w:p>
    <w:p>
      <w:pPr/>
      <w:r>
        <w:rPr>
          <w:lang w:val="hi_IN" w:bidi="hi_IN"/>
        </w:rPr>
      </w:r>
      <w:r>
        <w:rPr>
          <w:lang w:val="hi_IN" w:bidi="hi_IN"/>
        </w:rPr>
        <w:t>तीसरे दृश्य में, याद रखें कि कमजोर लोगों के साथ कैसे व्यवहार करना है इसके बारे में दो नियम हैं। पहला नियम विदेशियों पर अत्याचार न करने के बारे में है, और दूसरा नियम विधवाओं और अनाथों के साथ बुरा व्यवहार न करने के बारे में है। विधवाओं और अनाथों के साथ बुरा व्यवहार करने वाले लोगों के लिए सज़ा का विवरण भी है।</w:t>
      </w:r>
    </w:p>
    <w:p>
      <w:pPr/>
      <w:r>
        <w:rPr>
          <w:lang w:val="hi_IN" w:bidi="hi_IN"/>
        </w:rPr>
      </w:r>
      <w:r>
        <w:rPr>
          <w:lang w:val="hi_IN" w:bidi="hi_IN"/>
        </w:rPr>
        <w:t>पहले नियम में, याद रखें कि एक विदेशी के पास किसी देश के नागरिक के समान अधिकार नहीं होते हैं। यह भी याद रखें कि यहोवा विदेशियों के साथ बुरा व्यवहार नहीं करने या उसके साथ अत्याचार नहीं करने के बारे में भी नियम का कारण देता है। यहोवा कहता है कि उसकी प्रजा स्वयं भी मिस्र में विदेशी थी, और यहोवा नहीं चाहता कि उसकी प्रजा अपनी भूमि में मिस्रियों के समान बनकर विदेशियों के साथ बुरा व्यवहार करे। याद रखो कि यह सम्भव है कि इस्राएल अपने आसपास के अन्य राष्ट्रों के समान व्यवहार करना चाहे और विदेशियों के साथ बुरा व्यवहार करे, और यहोवा कहता है कि वह अपनी वाचा समुदाय में इसे सहन नहीं करता।</w:t>
      </w:r>
    </w:p>
    <w:p>
      <w:pPr/>
      <w:r>
        <w:rPr>
          <w:lang w:val="hi_IN" w:bidi="hi_IN"/>
        </w:rPr>
      </w:r>
      <w:r>
        <w:rPr>
          <w:lang w:val="hi_IN" w:bidi="hi_IN"/>
        </w:rPr>
        <w:t>दूसरे नियम में, याद रखें कि यहोवा कहता है कि विधवाओं और अनाथों के साथ बुरा व्यवहार न करें। विधवाएँ और अनाथ दोनों ही समुदाय में संरक्षण से वंचित होते हैं, और यहोवा नहीं चाहता कि उसकी प्रजा विधवाओं और अनाथों का लाभ उठाए। याद रखें कि इस भाग में, अनाथ वह बच्चा होता है जिसका कोई पिता नहीं होता है।</w:t>
      </w:r>
    </w:p>
    <w:p>
      <w:pPr/>
      <w:r>
        <w:rPr>
          <w:lang w:val="hi_IN" w:bidi="hi_IN"/>
        </w:rPr>
      </w:r>
      <w:r>
        <w:rPr>
          <w:lang w:val="hi_IN" w:bidi="hi_IN"/>
        </w:rPr>
        <w:t>यहाँ रुकें और समूह में इस प्रश्न पर चर्चा करें: आपके समुदाय में किसको अनाथ माना जाता है? क्या यह एक ऐसा बच्चा है जिसके कोई पिता या माता नहीं है, या केवल एक ही माता-पिता है? आप अपनी भाषा में इस शब्द का अनुवाद कैसे कर सकते हैं ताकि यह अर्थ दिखाया जा सके कि बच्चे का कोई पिता नहीं है? इस ऑडियो को यहाँ रोकें।</w:t>
      </w:r>
    </w:p>
    <w:p>
      <w:pPr/>
      <w:r>
        <w:rPr>
          <w:lang w:val="hi_IN" w:bidi="hi_IN"/>
        </w:rPr>
      </w:r>
      <w:r>
        <w:rPr>
          <w:lang w:val="hi_IN" w:bidi="hi_IN"/>
        </w:rPr>
        <w:t>अन्त में, यहोवा उस सज़ा को कहता है यदि उसके लोग विधवाओं या अनाथों के साथ बुरा व्यवहार करते हैं। यहोवा कहता है कि यदि विधवा या अनाथ उसको पुकारता है, तो वह उनकी पुकार सुनेगा और उनका संरक्षक बन जाएगा। यहोवा उन लोगों पर क्रोधित होगा जो विधवाओं या अनाथों के साथ बुरा व्यवहार करते हैं। याद रखें कि मूल भाषा में कहा गया है, "मेरी नाक गर्म हो जाएगी" यह दिखाने के लिए कि यहोवा क्रोधित हो जाएगा।</w:t>
      </w:r>
    </w:p>
    <w:p>
      <w:pPr/>
      <w:r>
        <w:rPr>
          <w:lang w:val="hi_IN" w:bidi="hi_IN"/>
        </w:rPr>
      </w:r>
      <w:r>
        <w:rPr>
          <w:lang w:val="hi_IN" w:bidi="hi_IN"/>
        </w:rPr>
        <w:t>यहाँ रुकें और समूह में इस प्रश्न पर चर्चा करें: किसी के बहुत क्रोधित होने के बारे में एक कहानी सुनाएँ। आप उसके क्रोध का वर्णन करने के लिए उपयोग किए गए शब्दों पर ध्यान दें। कुछ अन्य तरीकों से आप लोगों के गुस्सा होने के बारे में बात कैसे करते हैं? कुछ उदाहरण क्रोध से लाल हो जाना या क्रोध में उबल जाना हो सकते हैं। इस ऑडियो को यहाँ रोकें।</w:t>
      </w:r>
    </w:p>
    <w:p>
      <w:pPr/>
      <w:r>
        <w:rPr>
          <w:lang w:val="hi_IN" w:bidi="hi_IN"/>
        </w:rPr>
      </w:r>
      <w:r>
        <w:rPr>
          <w:lang w:val="hi_IN" w:bidi="hi_IN"/>
        </w:rPr>
        <w:t>यदि वे विधवाओं और अनाथों के साथ बुरा व्यवहार करते हैं तो यहोवा इन लोगों को तलवार से मार डालेगा। याद रखें कि इसका अर्थ है कि यहोवा अन्य राष्ट्रों को अपने लोगों पर हमला करने और उन्हें मारने देगा। याद रखें कि उनकी अपनी पत्नियाँ विधवा बन जाएँगी और उनके अपने बच्चे अनाथ हो जाएँगे।</w:t>
      </w:r>
    </w:p>
    <w:p>
      <w:pPr/>
      <w:r>
        <w:rPr>
          <w:lang w:val="hi_IN" w:bidi="hi_IN"/>
        </w:rPr>
      </w:r>
      <w:r>
        <w:rPr>
          <w:lang w:val="hi_IN" w:bidi="hi_IN"/>
        </w:rPr>
        <w:t>यहाँ रुकें और समूह में इस प्रश्न पर चर्चा करें: आपकी भाषा में, आप अपने लोगों को मारने के लिए आने वाले अन्य राष्ट्रों के बारे में कैसे बात करते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22:16–24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एक पुरुष जो एक कुँवारी स्त्री को बहकाता है</w:t>
      </w:r>
    </w:p>
    <w:p>
      <w:pPr>
        <w:pStyle w:val="ListBullet"/>
        <w:spacing w:line="240" w:lineRule="auto"/>
        <w:ind w:left="720"/>
      </w:pPr>
      <w:r>
        <w:rPr>
          <w:lang w:val="hi_IN" w:bidi="hi_IN"/>
        </w:rPr>
      </w:r>
      <w:r>
        <w:rPr>
          <w:lang w:val="hi_IN" w:bidi="hi_IN"/>
        </w:rPr>
        <w:t>कुँवारी</w:t>
      </w:r>
    </w:p>
    <w:p>
      <w:pPr>
        <w:pStyle w:val="ListBullet"/>
        <w:spacing w:line="240" w:lineRule="auto"/>
        <w:ind w:left="720"/>
      </w:pPr>
      <w:r>
        <w:rPr>
          <w:lang w:val="hi_IN" w:bidi="hi_IN"/>
        </w:rPr>
      </w:r>
      <w:r>
        <w:rPr>
          <w:lang w:val="hi_IN" w:bidi="hi_IN"/>
        </w:rPr>
        <w:t>कुँवारी का पिता</w:t>
      </w:r>
    </w:p>
    <w:p>
      <w:pPr>
        <w:pStyle w:val="ListBullet"/>
        <w:spacing w:line="240" w:lineRule="auto"/>
        <w:ind w:left="720"/>
      </w:pPr>
      <w:r>
        <w:rPr>
          <w:lang w:val="hi_IN" w:bidi="hi_IN"/>
        </w:rPr>
      </w:r>
      <w:r>
        <w:rPr>
          <w:lang w:val="hi_IN" w:bidi="hi_IN"/>
        </w:rPr>
        <w:t>जादूगरनी</w:t>
      </w:r>
    </w:p>
    <w:p>
      <w:pPr>
        <w:pStyle w:val="ListBullet"/>
        <w:spacing w:line="240" w:lineRule="auto"/>
        <w:ind w:left="720"/>
      </w:pPr>
      <w:r>
        <w:rPr>
          <w:lang w:val="hi_IN" w:bidi="hi_IN"/>
        </w:rPr>
      </w:r>
      <w:r>
        <w:rPr>
          <w:lang w:val="hi_IN" w:bidi="hi_IN"/>
        </w:rPr>
        <w:t>वह व्यक्ति जो किसी पशु के साथ यौन सम्बन्ध बनाता है</w:t>
      </w:r>
    </w:p>
    <w:p>
      <w:pPr>
        <w:pStyle w:val="ListBullet"/>
        <w:spacing w:line="240" w:lineRule="auto"/>
        <w:ind w:left="720"/>
      </w:pPr>
      <w:r>
        <w:rPr>
          <w:lang w:val="hi_IN" w:bidi="hi_IN"/>
        </w:rPr>
      </w:r>
      <w:r>
        <w:rPr>
          <w:lang w:val="hi_IN" w:bidi="hi_IN"/>
        </w:rPr>
        <w:t>वह व्यक्ति जो किसी दूसरे देवता को बलिदान चढ़ाता है</w:t>
      </w:r>
    </w:p>
    <w:p>
      <w:pPr>
        <w:pStyle w:val="ListBullet"/>
        <w:spacing w:line="240" w:lineRule="auto"/>
        <w:ind w:left="720"/>
      </w:pPr>
      <w:r>
        <w:rPr>
          <w:lang w:val="hi_IN" w:bidi="hi_IN"/>
        </w:rPr>
      </w:r>
      <w:r>
        <w:rPr>
          <w:lang w:val="hi_IN" w:bidi="hi_IN"/>
        </w:rPr>
        <w:t>विदेशी</w:t>
      </w:r>
    </w:p>
    <w:p>
      <w:pPr>
        <w:pStyle w:val="ListBullet"/>
        <w:spacing w:line="240" w:lineRule="auto"/>
        <w:ind w:left="720"/>
      </w:pPr>
      <w:r>
        <w:rPr>
          <w:lang w:val="hi_IN" w:bidi="hi_IN"/>
        </w:rPr>
      </w:r>
      <w:r>
        <w:rPr>
          <w:lang w:val="hi_IN" w:bidi="hi_IN"/>
        </w:rPr>
        <w:t>विधवाएँ</w:t>
      </w:r>
    </w:p>
    <w:p>
      <w:pPr>
        <w:pStyle w:val="ListBullet"/>
        <w:spacing w:line="240" w:lineRule="auto"/>
        <w:ind w:left="720"/>
      </w:pPr>
      <w:r>
        <w:rPr>
          <w:lang w:val="hi_IN" w:bidi="hi_IN"/>
        </w:rPr>
      </w:r>
      <w:r>
        <w:rPr>
          <w:lang w:val="hi_IN" w:bidi="hi_IN"/>
        </w:rPr>
        <w:t>अनाथ</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 पुरुष</w:t>
      </w:r>
    </w:p>
    <w:p>
      <w:pPr>
        <w:pStyle w:val="ListBullet"/>
        <w:spacing w:line="240" w:lineRule="auto"/>
        <w:ind w:left="720"/>
      </w:pPr>
      <w:r>
        <w:rPr>
          <w:lang w:val="hi_IN" w:bidi="hi_IN"/>
        </w:rPr>
      </w:r>
      <w:r>
        <w:rPr>
          <w:lang w:val="hi_IN" w:bidi="hi_IN"/>
        </w:rPr>
        <w:t>इस्राएलियों की पत्नियाँ</w:t>
      </w:r>
    </w:p>
    <w:p>
      <w:pPr>
        <w:pStyle w:val="ListBullet"/>
        <w:spacing w:line="240" w:lineRule="auto"/>
        <w:ind w:left="720"/>
      </w:pPr>
      <w:r>
        <w:rPr>
          <w:lang w:val="hi_IN" w:bidi="hi_IN"/>
        </w:rPr>
      </w:r>
      <w:r>
        <w:rPr>
          <w:lang w:val="hi_IN" w:bidi="hi_IN"/>
        </w:rPr>
        <w:t>और इस्राएलियों के बच्चे</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यहोवा मूसा से बात कर रहा है और यदि कोई पुरुष किसी कुँवारी को बहकाता है तो उसे एक नियम देता है। यदि पुरुष लड़की को बहकाता है तो उस पुरुष को उसके पिता को दुल्हन की कीमत चुकानी होगी। यदि लड़की का पिता उस पुरुष से अपनी पुत्री से विवाह करने से मना कर देता है, तो भी उस पुरुष को दुल्हन की कीमत के लिए उतनी ही राशि चुकानी 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कुँवारी के पिता का किरदार निभाने वाले व्यक्ति से पूछें, "आप क्या सोच रहे हैं या क्या महसूस कर रहे हैं?" व्यक्ति इस प्रकार की बातें कह सकता है, "क्रोधित कि इस पुरुष ने मेरी बेटी को बहकाया", या "इस पुरुष को अपनी बेटी देने से इंकार करना—यह इसके योग्य नहीं है", या "इस बात से प्रसन्न हूँ कि मुझे फिर भी कन्या मूल्य मिलता है ताकि मेरी बेटी का पालन पोषण हो सके—यह सम्भव है कि अब उसका कभी विवाह न हो"।</w:t>
      </w:r>
    </w:p>
    <w:p>
      <w:pPr>
        <w:pStyle w:val="ListBullet"/>
        <w:spacing w:line="240" w:lineRule="auto"/>
        <w:ind w:left="720"/>
      </w:pPr>
      <w:r>
        <w:rPr>
          <w:lang w:val="hi_IN" w:bidi="hi_IN"/>
        </w:rPr>
      </w:r>
      <w:r>
        <w:rPr>
          <w:lang w:val="hi_IN" w:bidi="hi_IN"/>
        </w:rPr>
        <w:t>साथ ही, उस व्यक्ति का किरदार निभाने वाले व्यक्ति से पूछें, "आप क्या सोच रहे हैं या क्या महसूस कर रहे हैं?" वह व्यक्ति इस तरह उत्तर दे सकता है, "अब मुझे अपने कार्यों पर पछतावा है," या "काश मैं अभी भी कुँवारी से विवाह कर सकता," या "निराश हूँ कि उसका पिता उसे मुझसे विवाह करने से मना कर देता है," या "काश मैंने पहले ही दुल्हन की कीमत चुकाई होती क्योंकि अब मुझे वैसे भी उसे चुकाना होगा।"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यहोवा मृत्यु की सज़ा के साथ तीन नियम देता है। यहोवा कहता है कि उसके लोगों को किसी जादूगरनी को जीवित नहीं रहने देना चाहिए।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जादूगर का किरदार निभाने वाले व्यक्ति से पूछें, “आप क्या सोच रहे हैं या क्या महसूस कर रहे हैं?” वह व्यक्ति इस तरह उत्तर दे सकता है, "समझ नहीं आ रहा कि मुझे क्यों मरना है," या "केवल अपने जड़ी-बूटियों और जादू से लोगों की मदद करना चाहता हूँ," या "अब एक जादूगर के रूप में अपने कार्यों पर पछतावा कर रहा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यहोवा कहता है कि जो व्यक्ति किसी पशु के साथ यौन सम्बन्ध बनाता है, उसे मरना 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किरदार निभाने वाले लोगों से पूछें, "आप क्या सोच रहे हैं या क्या महसूस कर रहे हैं?" लोग इस तरह उत्तर दे सकते हैं, "घृणा करते हैं कि इस व्यक्ति ने हमारे आसपास के अन्य राष्ट्रों की तरह व्यवहार किया," या "इस व्यक्ति के बुरे कार्यों से हमारे राष्ट्र को शुद्ध करना चाहता हैं," या "आशा है कि कोई और ऐसा नहीं करेगा।"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मृत्यु के योग्य तीसरा नियम यह है कि कोई व्यक्ति यहोवा के अलावा किसी अन्य देवता को बलिदान चढ़ाए। इस व्यक्ति को पूरी तरह से नष्ट किया जाना चाहिए।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किसी दूसरे देवता को बलिदान चढ़ाने वाले व्यक्ति से पूछें, "आप क्या सोच रहे हैं या क्या महसूस कर रहे हैं?" वह व्यक्ति इस तरह उत्तर दे सकता है, "यह सोचकर कि यह एक अतिरंजित प्रतिक्रिया है—मैंने भी यहोवा को बलिदान चढ़ाए थे, इसलिए यह पर्याप्त होना चाहिए," या "समझ नहीं आ रहा कि कई देवताओं को बलिदान देना क्यों बुरा है," या "पछतावा है कि मैंने यहोवा के अलावा किसी अन्य देवता को बलिदान चढ़ाया था।"</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यहोवा कहता है कि उसके लोगों को एक विदेशी के साथ बुरा व्यवहार नहीं करना चाहिए क्योंकि इस्राएली भी मिस्र में विदेशी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विदेशी का किरदार निभाने वाले व्यक्ति से पूछें, "आप क्या सोच रहे हैं या क्या महसूस कर रहे हैं?" वह व्यक्ति इस तरह उत्तर दे सकता है, "इस देश में अकेला महसूस करता हूँ," या "आशा है कि लोग यहाँ मेरे साथ अच्छा व्यवहार करेंगे," या "अपने देश और अपने लोगों में लौटना चाहता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यहोवा कहता है कि उसके लोगों को विधवाओं और अनाथों के साथ भी बुरा व्यवहार नहीं करना चाहिए। यदि लोग विधवाओं और अनाथों के साथ बुरा व्यवहार करते हैं, और विधवाएं और अनाथ यहोवा को पुकारते हैं, तो यहोवा उनकी सुनेगा और उनकी मदद करेगा। यहोवा उन लोगों को मार डालेगा जो विधवाओं और अनाथों के साथ तलवार से बुरा व्यवहार करते हैं और उनकी अपनी पत्नियाँ विधवा बन जाएँगी, और उनके अपने बच्चे अनाथ हो जाएँगे।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विधवाओं और अनाथों का किरदार निभाने वाले लोगों से पूछें, 'आप क्या सोच रहे हैं या क्या महसूस कर रहे हैं?" लोग इस तरह उत्तर दे सकते हैं, "आश्चर्यचकित हैं कि यहोवा ने मदद के लिए हमारी पुकार सुनी," या "ख़ुशी है कि हमारे पास एक संरक्षक है जो हमारी देखभाल करेगा," या "हमें अकेला महसूस होता है और हमारी मदद करने के लिए कोई नहीं है।"</w:t>
      </w:r>
    </w:p>
    <w:p>
      <w:pPr>
        <w:pStyle w:val="ListBullet"/>
        <w:spacing w:line="240" w:lineRule="auto"/>
        <w:ind w:left="720"/>
      </w:pPr>
      <w:r>
        <w:rPr>
          <w:lang w:val="hi_IN" w:bidi="hi_IN"/>
        </w:rPr>
      </w:r>
      <w:r>
        <w:rPr>
          <w:lang w:val="hi_IN" w:bidi="hi_IN"/>
        </w:rPr>
        <w:t>साथ ही, इस्राएलियों का किरदार निभाने वाले लोगों से पूछें, "आप क्या सोच रहे हैं या क्या महसूस कर रहे हैं?" लोग इस तरह उत्तर दे सकते हैं, "पछतावा है कि हमने विधवाओं और अनाथों के साथ बुरा व्यवहार किया," या "सोच रहे हैं कि यहोवा के लिए इतना महत्वपूर्ण क्यों है कि हम विधवाओं और अनाथों की देखभाल करें," या "निराश हैं कि हमारी अपनी पत्नियाँ अब विधवा हैं और हमारे अपने बच्चे अब अनाथ हैं।"</w:t>
      </w:r>
      <w:r>
        <w:rPr>
          <w:lang w:val="hi_IN" w:bidi="hi_IN"/>
        </w:rPr>
      </w:r>
    </w:p>
    <w:p>
      <w:pPr>
        <w:pStyle w:val="Heading3"/>
      </w:pPr>
      <w:r>
        <w:rPr>
          <w:lang w:val="hi_IN" w:bidi="hi_IN"/>
        </w:rPr>
        <w:t>आवश्यक जानकारी</w:t>
      </w:r>
    </w:p>
    <w:p>
      <w:pPr/>
      <w:r>
        <w:rPr>
          <w:lang w:val="hi_IN" w:bidi="hi_IN"/>
        </w:rPr>
      </w:r>
      <w:r>
        <w:rPr>
          <w:lang w:val="hi_IN" w:bidi="hi_IN"/>
        </w:rPr>
        <w:t>निर्गमन 22:16–24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यदि कोई पुरुष किसी कुँवारी को बहकाता है, तो भी उसे दुल्हन की कीमत चुकानी होगी। कुँवारी वह युवा लड़की होती है जो विवाह करने के लिए पर्याप्त उम्र की होती है और उसने यौन सम्बन्ध नहीं बनाए हैं।</w:t>
      </w:r>
    </w:p>
    <w:p>
      <w:pPr/>
      <w:r>
        <w:rPr>
          <w:lang w:val="hi_IN" w:bidi="hi_IN"/>
        </w:rPr>
      </w:r>
      <w:r>
        <w:rPr>
          <w:lang w:val="hi_IN" w:bidi="hi_IN"/>
        </w:rPr>
        <w:t>यहाँ रुकें और समूह में चर्चा करें कि आप कुँवारी के लिए किस शब्द का उपयोग करेंगे। इस ऑडियो को यहाँ रोकें।</w:t>
      </w:r>
    </w:p>
    <w:p>
      <w:pPr/>
      <w:r>
        <w:rPr>
          <w:lang w:val="hi_IN" w:bidi="hi_IN"/>
        </w:rPr>
      </w:r>
      <w:r>
        <w:rPr>
          <w:lang w:val="hi_IN" w:bidi="hi_IN"/>
        </w:rPr>
        <w:t xml:space="preserve">दुल्हन की कीमत वह पैसा है जो एक पुरुष लड़की के पिता को अपनी बेटी के नुकसान की भरपाई के लिए देता है। उस पुरुष को दुल्हन की कीमत चाँदी में भुगतान करनी होगी, भले ही पिता उस पुरुष से अपनी </w:t>
      </w:r>
      <w:r>
        <w:rPr>
          <w:b/>
          <w:lang w:val="hi_IN" w:bidi="hi_IN"/>
        </w:rPr>
        <w:t>बेटी</w:t>
      </w:r>
      <w:r>
        <w:rPr>
          <w:lang w:val="hi_IN" w:bidi="hi_IN"/>
        </w:rPr>
        <w:t xml:space="preserve"> से विवाह करने से मना कर दे।</w:t>
      </w:r>
    </w:p>
    <w:p>
      <w:pPr/>
      <w:r>
        <w:rPr>
          <w:lang w:val="hi_IN" w:bidi="hi_IN"/>
        </w:rPr>
      </w:r>
      <w:r>
        <w:rPr>
          <w:lang w:val="hi_IN" w:bidi="hi_IN"/>
        </w:rPr>
        <w:t xml:space="preserve">यहाँ रुकें और यदि आवश्यकता हो तो समूह में </w:t>
      </w:r>
      <w:r>
        <w:rPr>
          <w:lang w:val="hi_IN" w:bidi="hi_IN"/>
        </w:rPr>
        <w:t>चाँदी</w:t>
      </w:r>
      <w:r>
        <w:rPr>
          <w:lang w:val="hi_IN" w:bidi="hi_IN"/>
        </w:rPr>
        <w:t xml:space="preserve"> की तस्वीर को फिर से देखें। इस ऑडियो को यहाँ रोकें।</w:t>
      </w:r>
    </w:p>
    <w:p>
      <w:pPr/>
      <w:r>
        <w:rPr>
          <w:lang w:val="hi_IN" w:bidi="hi_IN"/>
        </w:rPr>
      </w:r>
      <w:r>
        <w:rPr>
          <w:lang w:val="hi_IN" w:bidi="hi_IN"/>
        </w:rPr>
        <w:t xml:space="preserve">एक जादूगरनी को जीवित नहीं रहने देना चाहिए। जादूगरनी वह व्यक्ति है जो अन्य लोगों पर जादू करने के लिए जड़ी-बूटियों या औषधियों का उपयोग करती है या </w:t>
      </w:r>
      <w:r>
        <w:rPr>
          <w:lang w:val="hi_IN" w:bidi="hi_IN"/>
        </w:rPr>
        <w:t>दुष्ट आत्माओं</w:t>
      </w:r>
      <w:r>
        <w:rPr>
          <w:lang w:val="hi_IN" w:bidi="hi_IN"/>
        </w:rPr>
        <w:t xml:space="preserve"> को बुलाकर अलौकिक शक्ति या ज्ञान प्राप्त करना चाहती है।</w:t>
      </w:r>
    </w:p>
    <w:p>
      <w:pPr/>
      <w:r>
        <w:rPr>
          <w:lang w:val="hi_IN" w:bidi="hi_IN"/>
        </w:rPr>
      </w:r>
      <w:r>
        <w:rPr>
          <w:lang w:val="hi_IN" w:bidi="hi_IN"/>
        </w:rPr>
        <w:t>यहाँ रुकें और समूह में चर्चा करें कि आप जादूगरनी के लिए किस शब्द का उपयोग करेंगे। इस ऑडियो को यहाँ रोकें।</w:t>
      </w:r>
    </w:p>
    <w:p>
      <w:pPr/>
      <w:r>
        <w:rPr>
          <w:lang w:val="hi_IN" w:bidi="hi_IN"/>
        </w:rPr>
      </w:r>
      <w:r>
        <w:rPr>
          <w:lang w:val="hi_IN" w:bidi="hi_IN"/>
        </w:rPr>
        <w:t xml:space="preserve">जो व्यक्ति किसी पशु के साथ सोता है, या उसके साथ यौन सम्बन्ध बनाता है, उसे मार डालना होगा। यह </w:t>
      </w:r>
      <w:r>
        <w:rPr>
          <w:lang w:val="hi_IN" w:bidi="hi_IN"/>
        </w:rPr>
        <w:t>इस्राएल</w:t>
      </w:r>
      <w:r>
        <w:rPr>
          <w:lang w:val="hi_IN" w:bidi="hi_IN"/>
        </w:rPr>
        <w:t xml:space="preserve"> के आसपास के अन्य राष्ट्रों की एक प्रथा थी।</w:t>
      </w:r>
    </w:p>
    <w:p>
      <w:pPr/>
      <w:r>
        <w:rPr>
          <w:lang w:val="hi_IN" w:bidi="hi_IN"/>
        </w:rPr>
      </w:r>
      <w:r>
        <w:rPr>
          <w:lang w:val="hi_IN" w:bidi="hi_IN"/>
        </w:rPr>
        <w:t xml:space="preserve">जो व्यक्ति यहोवा के अलावा किसी अन्य </w:t>
      </w:r>
      <w:r>
        <w:rPr>
          <w:b/>
          <w:lang w:val="hi_IN" w:bidi="hi_IN"/>
        </w:rPr>
        <w:t>देवता</w:t>
      </w:r>
      <w:r>
        <w:rPr>
          <w:lang w:val="hi_IN" w:bidi="hi_IN"/>
        </w:rPr>
        <w:t xml:space="preserve"> को </w:t>
      </w:r>
      <w:r>
        <w:rPr>
          <w:b/>
          <w:lang w:val="hi_IN" w:bidi="hi_IN"/>
        </w:rPr>
        <w:t>बलिदान</w:t>
      </w:r>
      <w:r>
        <w:rPr>
          <w:lang w:val="hi_IN" w:bidi="hi_IN"/>
        </w:rPr>
        <w:t xml:space="preserve"> चढ़ाता है, उसे पूरी तरह से नष्ट कर दिया जाना चाहिए। बलिदान किसी देवता को दी जाने वाली </w:t>
      </w:r>
      <w:r>
        <w:rPr>
          <w:lang w:val="hi_IN" w:bidi="hi_IN"/>
        </w:rPr>
        <w:t>भेंट</w:t>
      </w:r>
      <w:r>
        <w:rPr>
          <w:lang w:val="hi_IN" w:bidi="hi_IN"/>
        </w:rPr>
        <w:t xml:space="preserve"> है। पुराने नियम में, यहोवा ने अपने लोगों को आज्ञा दी कि वे होमबलि पशुओं या अन्य प्रकार के भोजन के बलिदान लाएँ। बलिदान यहोवा की </w:t>
      </w:r>
      <w:r>
        <w:rPr>
          <w:b/>
          <w:lang w:val="hi_IN" w:bidi="hi_IN"/>
        </w:rPr>
        <w:t>आराधना</w:t>
      </w:r>
      <w:r>
        <w:rPr>
          <w:lang w:val="hi_IN" w:bidi="hi_IN"/>
        </w:rPr>
        <w:t xml:space="preserve"> करने, यहोवा का धन्यवाद करने या यहोवा से </w:t>
      </w:r>
      <w:r>
        <w:rPr>
          <w:lang w:val="hi_IN" w:bidi="hi_IN"/>
        </w:rPr>
        <w:t>क्षमा</w:t>
      </w:r>
      <w:r>
        <w:rPr>
          <w:lang w:val="hi_IN" w:bidi="hi_IN"/>
        </w:rPr>
        <w:t xml:space="preserve"> माँगने का एक तरीका है। बलिदान के लिए उसी शब्द का उपयोग करें जिसका उपयोग आपने पिछले भागों में किया है। </w:t>
      </w:r>
      <w:r>
        <w:rPr>
          <w:lang w:val="hi_IN" w:bidi="hi_IN"/>
        </w:rPr>
        <w:t>बलिदान</w:t>
      </w:r>
      <w:r>
        <w:rPr>
          <w:lang w:val="hi_IN" w:bidi="hi_IN"/>
        </w:rPr>
        <w:t xml:space="preserve"> के बारे में अधिक जानकारी के लिए, मुख्य शब्दावली देखें।</w:t>
      </w:r>
    </w:p>
    <w:p>
      <w:pPr/>
      <w:r>
        <w:rPr>
          <w:lang w:val="hi_IN" w:bidi="hi_IN"/>
        </w:rPr>
      </w:r>
      <w:r>
        <w:rPr>
          <w:b/>
          <w:lang w:val="hi_IN" w:bidi="hi_IN"/>
        </w:rPr>
        <w:t>यहोवा</w:t>
      </w:r>
      <w:r>
        <w:rPr>
          <w:lang w:val="hi_IN" w:bidi="hi_IN"/>
        </w:rPr>
        <w:t xml:space="preserve"> परमेश्वर का व्यक्तिगत नाम है। यहोवा के लिए उसी शब्द का प्रयोग करें जो आपने पिछले भागों में प्रयोग किया है। </w:t>
      </w:r>
      <w:r>
        <w:rPr>
          <w:b/>
          <w:lang w:val="hi_IN" w:bidi="hi_IN"/>
        </w:rPr>
        <w:t>यहोवा</w:t>
      </w:r>
      <w:r>
        <w:rPr>
          <w:lang w:val="hi_IN" w:bidi="hi_IN"/>
        </w:rPr>
        <w:t xml:space="preserve"> के बारे में अधिक जानकारी के लिए, मुख्य शब्दावली को देखें।</w:t>
      </w:r>
    </w:p>
    <w:p>
      <w:pPr/>
      <w:r>
        <w:rPr>
          <w:lang w:val="hi_IN" w:bidi="hi_IN"/>
        </w:rPr>
      </w:r>
      <w:r>
        <w:rPr>
          <w:lang w:val="hi_IN" w:bidi="hi_IN"/>
        </w:rPr>
        <w:t>यदि कोई किसी दूसरे देवता को बलिदान करता है, तो उस व्यक्ति को पूरी तरह से नष्ट कर दिया जाना चाहिए। इसका अर्थ है कि उस व्यक्ति को प्रतिबंध के तहत रखा जाता है, या यहोवा के लिए समर्पित है, ताकि यहोवा इस व्यक्ति के साथ जो भी चाहता है कर सके।</w:t>
      </w:r>
    </w:p>
    <w:p>
      <w:pPr/>
      <w:r>
        <w:rPr>
          <w:lang w:val="hi_IN" w:bidi="hi_IN"/>
        </w:rPr>
      </w:r>
      <w:r>
        <w:rPr>
          <w:lang w:val="hi_IN" w:bidi="hi_IN"/>
        </w:rPr>
        <w:t xml:space="preserve">यहोवा कहता है कि विदेशियों के साथ बुरा व्यवहार न करें या अत्याचार न करें। विदेशी वह व्यक्ति होता है जिसके पास देश की नागरिकता नहीं होती है। </w:t>
      </w:r>
      <w:r>
        <w:rPr>
          <w:b/>
          <w:lang w:val="hi_IN" w:bidi="hi_IN"/>
        </w:rPr>
        <w:t>विदेशी</w:t>
      </w:r>
      <w:r>
        <w:rPr>
          <w:lang w:val="hi_IN" w:bidi="hi_IN"/>
        </w:rPr>
        <w:t xml:space="preserve"> के लिए उसी शब्द का उपयोग करें जिसका उपयोग आपने पिछले भागों में किया है। </w:t>
      </w:r>
      <w:r>
        <w:rPr>
          <w:b/>
          <w:lang w:val="hi_IN" w:bidi="hi_IN"/>
        </w:rPr>
        <w:t>विदेशी</w:t>
      </w:r>
      <w:r>
        <w:rPr>
          <w:lang w:val="hi_IN" w:bidi="hi_IN"/>
        </w:rPr>
        <w:t xml:space="preserve"> के बारे में अधिक जानकारी के लिए, मुख्य शब्दावली देखें।</w:t>
      </w:r>
    </w:p>
    <w:p>
      <w:pPr/>
      <w:r>
        <w:rPr>
          <w:lang w:val="hi_IN" w:bidi="hi_IN"/>
        </w:rPr>
      </w:r>
      <w:r>
        <w:rPr>
          <w:lang w:val="hi_IN" w:bidi="hi_IN"/>
        </w:rPr>
        <w:t>यहोवा यह भी कहता है कि विधवाओं और अनाथों के साथ बुरा व्यवहार न करें। विधवाओं और अनाथ दोनों में समाज में सुरक्षा का अभाव है। विधवा वे महिलाएँ होती हैं जिनके पति की मृत्यु हो गई है, और अनाथ वे बच्चे होते हैं जिनके पिता नहीं होते हैं।</w:t>
      </w:r>
    </w:p>
    <w:p>
      <w:pPr/>
      <w:r>
        <w:rPr>
          <w:lang w:val="hi_IN" w:bidi="hi_IN"/>
        </w:rPr>
      </w:r>
      <w:r>
        <w:rPr>
          <w:lang w:val="hi_IN" w:bidi="hi_IN"/>
        </w:rPr>
        <w:t>यहोवा कहता है कि जो लोग विधवाओं और अनाथों के साथ बुरा व्यवहार करते हैं, उनके लिए सज़ा मृत्यु होगी। यहोवा अत्याचार किए गए विधवाओं और अनाथों की पुकार सुनेगा, और वह बहुत क्रोधित हो जाएगा। यहोवा अन्य राष्ट्रों को आकर इस्राएल के पुरुषों को तलवार से मार डालने की अनुमति देगा, और उनकी अपनी पत्नियाँ विधवा बन जाएँगी, और उनके अपने बच्चे अनाथ हो जाएँगे।</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22:25–31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22:25–31 को सुनें और अपने मन में रखें।</w:t>
      </w:r>
    </w:p>
    <w:p>
      <w:pPr/>
      <w:r>
        <w:rPr>
          <w:lang w:val="hi_IN" w:bidi="hi_IN"/>
        </w:rPr>
      </w:r>
      <w:r>
        <w:rPr>
          <w:lang w:val="hi_IN" w:bidi="hi_IN"/>
        </w:rPr>
        <w:t>यदि सम्भव हो, तो निर्गमन 22:25–31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22:25–31 का ऑडियो संस्करण सबसे आसानी से समझ में आने वाले अनुवाद में सुनें।</w:t>
      </w:r>
    </w:p>
    <w:p>
      <w:pPr/>
      <w:r>
        <w:rPr>
          <w:lang w:val="hi_IN" w:bidi="hi_IN"/>
        </w:rPr>
      </w:r>
      <w:r>
        <w:rPr>
          <w:lang w:val="hi_IN" w:bidi="hi_IN"/>
        </w:rPr>
        <w:t>यहोवा मूसा को इस्राएलियों के लिए और भी नियम देता है कि उन्हें यहोवा का अनुसरण कैसे करना है। यह अंश वाचा की पुस्तक में दिए गए नियमों की निरंतरता है। इस भाग से पहले, दुल्हन की कीमत के बारे में नियम थे, तीन नियम जिसमें मृत्यु की सज़ा दी गई थी, और विदेशियों, विधवाओं और अनाथों के साथ कैसे व्यवहार करना है इसके बारे में नियम थे। यह भाग कमजोर लोगों की देखभाल के बारे में नियमों को जारी रखता है। यहोवा उधार लिए गए धन पर ब्याज न लेने और यहोवा की पवित्रता का सम्मान करने के बारे में नियम देता है।</w:t>
      </w:r>
    </w:p>
    <w:p>
      <w:pPr/>
      <w:r>
        <w:rPr>
          <w:lang w:val="hi_IN" w:bidi="hi_IN"/>
        </w:rPr>
      </w:r>
      <w:r>
        <w:rPr>
          <w:lang w:val="hi_IN" w:bidi="hi_IN"/>
        </w:rPr>
        <w:t>इस भाग का पहला हिस्सा उधार लेने और उधार देने के बारे में है। मूसा के समय में लोग धन के रूप में चाँदी का उपयोग करते थे। अन्य लोगों से उधार लेना सामान्य था। ऋणदाता वह व्यक्ति होता है जो किसी जरूरतमंद व्यक्ति को उधार देता है और बाद में वह पैसा वापस मांगता है। ब्याज लेना एक सामान्य प्रथा थी, जिसमें ऋणदाता उस व्यक्ति से, जिसने पैसा उधार लिया था, उधार ली गई राशि से अधिक पैसा वापस देने की मांग करता था। इसी तरह ऋणदाता अपना पैसा कमाते थे।</w:t>
      </w:r>
    </w:p>
    <w:p>
      <w:pPr/>
      <w:r>
        <w:rPr>
          <w:lang w:val="hi_IN" w:bidi="hi_IN"/>
        </w:rPr>
      </w:r>
      <w:r>
        <w:rPr>
          <w:lang w:val="hi_IN" w:bidi="hi_IN"/>
        </w:rPr>
        <w:t xml:space="preserve">यहाँ रुकें और समूह में </w:t>
      </w:r>
      <w:r>
        <w:rPr>
          <w:lang w:val="hi_IN" w:bidi="hi_IN"/>
        </w:rPr>
        <w:t>चाँदी</w:t>
      </w:r>
      <w:r>
        <w:rPr>
          <w:lang w:val="hi_IN" w:bidi="hi_IN"/>
        </w:rPr>
        <w:t xml:space="preserve"> की एक तस्वीर देखें। इस ऑडियो को यहाँ रोकें।</w:t>
      </w:r>
    </w:p>
    <w:p>
      <w:pPr/>
      <w:r>
        <w:rPr>
          <w:lang w:val="hi_IN" w:bidi="hi_IN"/>
        </w:rPr>
      </w:r>
      <w:r>
        <w:rPr>
          <w:lang w:val="hi_IN" w:bidi="hi_IN"/>
        </w:rPr>
        <w:t>यहोवा जो पहला नियम देता है वह यह है कि उसके लोग, इस्राएली, अपने बीच के गरीब या जरूरतमंद लोगों को जब पैसा उधार दें, तो उस पर कोई ब्याज न लें। किसी जरूरतमंद व्यक्ति से ब्याज लेना विशेष रूप से गलत था क्योंकि जरूरतमंद व्यक्ति उधार दिए गए पैसे पर ब्याज चुकाने में सक्षम नहीं होता। पुराने नियम के अन्य भागों में यहोवा कहता है कि उसके लोग किसी भी इस्राएली से ब्याज न लें, परन्तु वे विदेशियों से ब्याज ले सकते हैं। यद्यपि यह नियम विशेष रूप से गरीब लोगों से ब्याज न लेने के विषय में है, फिर भी यहोवा ने अपने लोगों से यह अपेक्षा की कि वे आपस में एक-दूसरे के साथ न्यायपूर्ण व्यवहार करें, चाहे वे गरीब न भी हों। यहोवा के लोगों को आपस में एक-दूसरे से कभी भी ब्याज नहीं लेना चाहिए।</w:t>
      </w:r>
    </w:p>
    <w:p>
      <w:pPr/>
      <w:r>
        <w:rPr>
          <w:lang w:val="hi_IN" w:bidi="hi_IN"/>
        </w:rPr>
      </w:r>
      <w:r>
        <w:rPr>
          <w:lang w:val="hi_IN" w:bidi="hi_IN"/>
        </w:rPr>
        <w:t>यहाँ रुकें और समूह में इस प्रश्न पर चर्चा करें: अपनी संस्कृति में धन के ऋण पर चर्चा करें। यदि कोई किसी दूसरे व्यक्ति को उधार देता है, तो वह प्रक्रिया क्या है? कौन उधार दे सकता है? क्या आपके पास पेशेवर ऋणदाता हैं, या अन्य लोग भी हैं? क्या ऋणदाता ब्याज लेता है? ब्याज कितना है? इस ऑडियो को यहाँ रोकें।</w:t>
      </w:r>
    </w:p>
    <w:p>
      <w:pPr/>
      <w:r>
        <w:rPr>
          <w:lang w:val="hi_IN" w:bidi="hi_IN"/>
        </w:rPr>
      </w:r>
      <w:r>
        <w:rPr>
          <w:lang w:val="hi_IN" w:bidi="hi_IN"/>
        </w:rPr>
        <w:t>अगला नियम भी उधार लेने और देने तथा गरीबों की देखभाल के विषय में है। मूसा के समय में यह सामान्य था कि उधार लेने वाला व्यक्ति उधार दिए गए पैसे को लौटाने की गारंटी देने के लिए उधार देने वाले को किसी प्रकार की सम्पत्ति देता था। यदि उधार लेने वाला व्यक्ति ऋण वापस नहीं चुकाता, तो उधार देने वाला उस सम्पत्ति को अपने पास रख सकता है क्योंकि उसे अपना ऋण वापस नहीं मिला।</w:t>
      </w:r>
    </w:p>
    <w:p>
      <w:pPr/>
      <w:r>
        <w:rPr>
          <w:lang w:val="hi_IN" w:bidi="hi_IN"/>
        </w:rPr>
      </w:r>
      <w:r>
        <w:rPr>
          <w:lang w:val="hi_IN" w:bidi="hi_IN"/>
        </w:rPr>
        <w:t>इस नियम में यहोवा कहता है कि यदि कोई उधार देने वाला ऋण चुकाने की गारंटी के रूप में अपने पड़ोसी का चोगा लेता है, तो उधार देने वाले को सूर्यास्त से पहले उस पड़ोसी का चोगा लौटा देना चाहिए। पड़ोसी का अर्थ है एक साथी इस्राएली। सूर्यास्त वह समय होता है जब दिन के अंत में अंधेरा होने लगता है। चोगा, या लबादा, वह बाहरी कपड़ा है जिसे लोग मूसा के समय में पहनते थे। एक गरीब व्यक्ति के लिए चोगा बहुत ज़रूरी होता था, और वे इसे पहनने के लिए भी और रात में गर्म रहने के लिए कंबल की तरह भी उपयोग करते थे। यदि कोई व्यक्ति अपने चोगे को ऋण की गारंटी के रूप में देता है, तो इसका अर्थ है कि वह गरीब है और संभवतः उसके पास देने के लिए और कुछ भी नहीं है।</w:t>
      </w:r>
    </w:p>
    <w:p>
      <w:pPr/>
      <w:r>
        <w:rPr>
          <w:lang w:val="hi_IN" w:bidi="hi_IN"/>
        </w:rPr>
      </w:r>
      <w:r>
        <w:rPr>
          <w:lang w:val="hi_IN" w:bidi="hi_IN"/>
        </w:rPr>
        <w:t xml:space="preserve">यहाँ रुकें और समूह में एक </w:t>
      </w:r>
      <w:r>
        <w:rPr>
          <w:lang w:val="hi_IN" w:bidi="hi_IN"/>
        </w:rPr>
        <w:t>चोंगे</w:t>
      </w:r>
      <w:r>
        <w:rPr>
          <w:lang w:val="hi_IN" w:bidi="hi_IN"/>
        </w:rPr>
        <w:t xml:space="preserve"> की तस्वीर देखें। इस ऑडियो को यहाँ रोकें।</w:t>
      </w:r>
    </w:p>
    <w:p>
      <w:pPr/>
      <w:r>
        <w:rPr>
          <w:lang w:val="hi_IN" w:bidi="hi_IN"/>
        </w:rPr>
      </w:r>
      <w:r>
        <w:rPr>
          <w:lang w:val="hi_IN" w:bidi="hi_IN"/>
        </w:rPr>
        <w:t>उधार देने वाले को पड़ोसी का चोगा सूर्यास्त से पहले लौटा देना चाहिए, ताकि वह रात में गर्म रह सके, क्योंकि संभव है कि वही उसके पास एकमात्र ओढ़ने का कपड़ा हो। मूल भाषा में, यहोवा यह प्रश्न पूछता है, “वह किस प्रकार लेट सकता है?” यहोवा इस प्रश्न के उत्तर की उम्मीद नहीं करता है। यहोवा का अर्थ यह है कि गरीब व्यक्ति के पास अपने चोगे के अलावा कोई और कंबल या ओढ़ने का साधन नहीं है, और उसे हर रात वह वापस चाहिए। यह स्पष्ट नहीं है, लेकिन संभव है कि उधार लेने वाला हर दिन चोगा उधार देने वाले को लौटा देता हो, और उधार देने वाला हर रात उसे फिर से वापस दे देता हो। संभव है कि इस व्यवस्था का अर्थ यह भी हो कि यदि उधार देने वाले के पास ऋण की गारंटी के रूप में किसी व्यक्ति की कोई और आवश्यक वस्तु हो, जो उसके जीवन या स्वास्थ्य के लिए ज़रूरी है, तो उसे भी वह वस्तु उस पड़ोसी को लौटा देनी चाहिए। यदि पड़ोसी ऋणदाता द्वारा करुणा से व्यवहार न किए जाने या इन व्यवस्थाओं का सम्मान न करने के कारण यहोवा को पुकारे, तो यहोवा उसकी पुकार सुनेगा, क्योंकि यहोवा करुणामय है। करुणा होने का अर्थ है कि यहोवा अनुग्रहकारी और दयालु है, और वह गरीबों की सहायता करता है।</w:t>
      </w:r>
    </w:p>
    <w:p>
      <w:pPr/>
      <w:r>
        <w:rPr>
          <w:lang w:val="hi_IN" w:bidi="hi_IN"/>
        </w:rPr>
      </w:r>
      <w:r>
        <w:rPr>
          <w:lang w:val="hi_IN" w:bidi="hi_IN"/>
        </w:rPr>
        <w:t>अगले भाग में, यहोवा अपनी पवित्रता के प्रति सम्मान से सम्बन्धित नियम देता है। पवित्रता का अर्थ है कि यहोवा पूरी तरह से शुद्ध, शक्तिशाली और अच्छा है। पवित्रता का अर्थ भी यहोवा के लिए चीजों या लोगों को अलग करना है। पहली दो व्यवस्था यहोवा को शाप न देने और इस्राएलियों के शासक को शाप न देने के बारे में हैं। यदि इस्राएली यहोवा को शाप देते या उसकी निन्दा करते हैं, तो इसका अर्थ है कि वे यहोवा का अपमान करते हैं, उसका अनादर करते हैं, या उसके बारे में अपमानजनक और असम्मानजनक बातें कहते हैं।</w:t>
      </w:r>
    </w:p>
    <w:p>
      <w:pPr/>
      <w:r>
        <w:rPr>
          <w:lang w:val="hi_IN" w:bidi="hi_IN"/>
        </w:rPr>
      </w:r>
      <w:r>
        <w:rPr>
          <w:lang w:val="hi_IN" w:bidi="hi_IN"/>
        </w:rPr>
        <w:t>लोगों को किसी भी इस्राएली शासक, अगुवा या मुखिया का सम्मान करना चाहिए, क्योंकि अगुवा लोगों के सामने यहोवा के अधिकार का प्रतिनिधित्व करता है। यह शासक उन पर अधिकार रखने वाला कोई भी हो सकता है। यदि लोग अपने अगुवे को कोसते हैं या उसके लिए बुरा होने की प्रार्थना करते हैं, तो परोक्ष रूप से वे यहोवा को भी शाप दे रहे होते हैं।</w:t>
      </w:r>
    </w:p>
    <w:p>
      <w:pPr/>
      <w:r>
        <w:rPr>
          <w:lang w:val="hi_IN" w:bidi="hi_IN"/>
        </w:rPr>
      </w:r>
      <w:r>
        <w:rPr>
          <w:lang w:val="hi_IN" w:bidi="hi_IN"/>
        </w:rPr>
        <w:t>यहोवा के लोगों को उसकी पवित्रता का सम्मान करने का एक और तरीका यह है कि वे यहोवा को वही सही भेंट चढ़ाएँ जो यहोवा उनसे माँगता है। भेंट यहोवा को चढ़ाया जाने वाला उपहार या बलिदान होता है। यहोवा के लोगों को सही भेंट तीन अलग-अलग तरीकों से चढ़ानी होती है—अपने अनाज और अंगूरों से, अपने पहिलौठे पुत्रों से, और अपने पहिलौठे बैलों और भेड़ों से। यहोवा के पास पहले से ही उनके अनाज का सबसे अच्छा भाग, उनका जैतून का तेल और दाखमधु, उनके अपने बच्चे, और उनके पशु अधिकार में हैं। जब यहोवा के लोग इन सब में से सबसे उत्तम भाग उसे अर्पित करते हैं, तो वे यहोवा के प्रति अपनी भक्ति और सम्मान प्रकट करते हैं।</w:t>
      </w:r>
    </w:p>
    <w:p>
      <w:pPr/>
      <w:r>
        <w:rPr>
          <w:lang w:val="hi_IN" w:bidi="hi_IN"/>
        </w:rPr>
      </w:r>
      <w:r>
        <w:rPr>
          <w:lang w:val="hi_IN" w:bidi="hi_IN"/>
        </w:rPr>
        <w:t>पहले, इस्राएलियों को यहोवा के लिए अपनी भोजन और पेय की भेंटों को रोककर नहीं रखना चाहिए। मूल भाषा में यह कहा गया है, “अपनी भरपूर उपज और अपने टपकने वाले रस को देर से मत देना।” "पूर्णता" से संभवतः जौ या गेहूँ जैसे अनाज की फसल की पूरी उपज का अर्थ है। “टपकने वाले रस” से संभवतः अंगूर का रस अभिप्रेत है, या शायद जैतून से निकलने वाला तेल भी। मूसा के समय में, लोग अंगूर और जैतून को उगाते थे। लोग पीने के लिए दाखरस बनाने हेतु अंगूरों को निचोड़ते थे, और खाना पकाने के लिए जैतून का तेल निकालने हेतु उन्हें दबाते थे। यहोवा के लोगों को अनाज और दाखरस या तेल की सही भेंट यहोवा को चढ़ानी चाहिए।</w:t>
      </w:r>
    </w:p>
    <w:p>
      <w:pPr/>
      <w:r>
        <w:rPr>
          <w:lang w:val="hi_IN" w:bidi="hi_IN"/>
        </w:rPr>
      </w:r>
      <w:r>
        <w:rPr>
          <w:lang w:val="hi_IN" w:bidi="hi_IN"/>
        </w:rPr>
        <w:t>दूसरे, यहोवा के लोगों को अपने पहिलौठे पुत्रों को भी यहोवा को अर्पित करना चाहिए। इसका अर्थ है कि इस्राएलियों को अपने सभी पहिलौठे पुत्र यहोवा को अर्पित करने थे, और बाद में उनके परिवार उन पहिलौठे पुत्रों को यहोवा से छुड़ा सकते थे। इसका यह अर्थ नहीं है कि पहिलौठे पुत्र मर जाते थे—हालाँकि यह व्यवस्था इसे सीधे नहीं बताती, फिर भी यह दिखाती है कि हर पहिलौठा पुत्र यहोवा की विशेष सेवा के लिए उसे समर्पित माना जाता था। यह स्पष्ट नहीं है कि परिवार पहिलौठे पुत्र के जीवन के बदले पैसे देता है या किसी पशु को देता है।</w:t>
      </w:r>
    </w:p>
    <w:p>
      <w:pPr/>
      <w:r>
        <w:rPr>
          <w:lang w:val="hi_IN" w:bidi="hi_IN"/>
        </w:rPr>
      </w:r>
      <w:r>
        <w:rPr>
          <w:lang w:val="hi_IN" w:bidi="hi_IN"/>
        </w:rPr>
        <w:t>अन्त में, यहोवा के लोगों को अपने पहिलौठे बैल और भेड़ों को उसे चढ़ानी होगी। उनके बैलों और भेड़ों के पहिलौठे से आशय है हर गाय और हर मादा भेड़ या बकरी से जन्म लेने वाला पहला नर बच्चा। बैल एक बड़ा पशु है जिसका उपयोग लोग अपने खेतों पर काम करने के लिए करते हैं। मूल भाषा में, एक "बैल" नर या मादा हो सकता है। भेड़ एक छोटा पशु है, और मूल भाषा में इसका अर्थ एक भेड़ या बकरी हो सकता है, और दोनों बैल से छोटे पशु हैं।</w:t>
      </w:r>
    </w:p>
    <w:p>
      <w:pPr/>
      <w:r>
        <w:rPr>
          <w:lang w:val="hi_IN" w:bidi="hi_IN"/>
        </w:rPr>
      </w:r>
      <w:r>
        <w:rPr>
          <w:lang w:val="hi_IN" w:bidi="hi_IN"/>
        </w:rPr>
        <w:t xml:space="preserve">यहाँ रुकें और समूह में </w:t>
      </w:r>
      <w:r>
        <w:rPr>
          <w:b/>
          <w:lang w:val="hi_IN" w:bidi="hi_IN"/>
        </w:rPr>
        <w:t>बैल</w:t>
      </w:r>
      <w:r>
        <w:rPr>
          <w:lang w:val="hi_IN" w:bidi="hi_IN"/>
        </w:rPr>
        <w:t xml:space="preserve"> और </w:t>
      </w:r>
      <w:r>
        <w:rPr>
          <w:lang w:val="hi_IN" w:bidi="hi_IN"/>
        </w:rPr>
        <w:t>भेड़</w:t>
      </w:r>
      <w:r>
        <w:rPr>
          <w:lang w:val="hi_IN" w:bidi="hi_IN"/>
        </w:rPr>
        <w:t xml:space="preserve"> की तस्वीरों को देखें। इस ऑडियो को यहाँ रोकें।</w:t>
      </w:r>
    </w:p>
    <w:p>
      <w:pPr/>
      <w:r>
        <w:rPr>
          <w:lang w:val="hi_IN" w:bidi="hi_IN"/>
        </w:rPr>
      </w:r>
      <w:r>
        <w:rPr>
          <w:lang w:val="hi_IN" w:bidi="hi_IN"/>
        </w:rPr>
        <w:t>यहोवा को अपने बैल, भेड़ और बकरियों के पहिलौठे देना यह दर्शाता है कि वे इन पशुओं के पहिलौठे नर बच्चों की बलि चढ़ाते थे, या फिर उन पहिलौठे पशुओं को किसी ऐसे व्यक्ति के पास ले जाते थे जो उनके लिए उन पशुओं की बलि चढ़ा सके। इस व्यवस्था में यह नियम भी शामिल है कि पहिलौठे पशु सात दिनों तक अपनी माँ के साथ रहें, और आठवें दिन लोग उन्हें यहोवा को अर्पित करें।</w:t>
      </w:r>
    </w:p>
    <w:p>
      <w:pPr/>
      <w:r>
        <w:rPr>
          <w:lang w:val="hi_IN" w:bidi="hi_IN"/>
        </w:rPr>
      </w:r>
      <w:r>
        <w:rPr>
          <w:lang w:val="hi_IN" w:bidi="hi_IN"/>
        </w:rPr>
        <w:t>यहाँ रुकें और समूह में इस प्रश्न पर चर्चा करें: अपने समुदाय में नए जन्मे बैल, भेड़, बकरियों या दूसरे जानवरों के बारे में चर्चा करें। जन्म के बाद जानवर कितने समय तक अपनी माँ के साथ रहते हैं, इससे पहले कि कोई उन्हें खरीद या बेच दे? इस ऑडियो को यहाँ रोकें।</w:t>
      </w:r>
    </w:p>
    <w:p>
      <w:pPr/>
      <w:r>
        <w:rPr>
          <w:lang w:val="hi_IN" w:bidi="hi_IN"/>
        </w:rPr>
      </w:r>
      <w:r>
        <w:rPr>
          <w:lang w:val="hi_IN" w:bidi="hi_IN"/>
        </w:rPr>
        <w:t>पहलौठे बैल, भेड़ और बकरियों को यहोवा को सौंपने से पहले सात दिनों तक अपनी माताओं के पास रखने के कुछ कारण थे। सबसे पहले, जन्मे जानवर पहले हफ़्ते में बहुत ज़्यादा वज़न बढ़ा लेते थे, जिससे बलिदान यहोवा को ज़्यादा पसंद आता था। पहलौठे पशुओं की माँ के लिए यह भी बेहतर था कि वे एक सप्ताह तक अपने नवजात शिशुओं की देखभाल करें और उन्हें साफ करें ताकि वे यहोवा के लिए बलिदान के रूप में तैयार हो सकें।</w:t>
      </w:r>
    </w:p>
    <w:p>
      <w:pPr/>
      <w:r>
        <w:rPr>
          <w:lang w:val="hi_IN" w:bidi="hi_IN"/>
        </w:rPr>
      </w:r>
      <w:r>
        <w:rPr>
          <w:lang w:val="hi_IN" w:bidi="hi_IN"/>
        </w:rPr>
        <w:t>यहोवा एक अंतिम नियम देता है कि उसके लोगों को कैसे पवित्र होना चाहिए। यहोवा कहता है कि क्योंकि उसके लोग पवित्र हैं, या यहोवा के विशेष लोगों के रूप में अलग किए गए हैं, इसलिए उन्हें कुछ खाद्य पदार्थ नहीं खाने चाहिए। यहोवा चाहता है कि वे अपने पशुओं के पहिलौठे उसे अर्पित करें, और इसी प्रकार यहोवा के लोगों को अपने खाने-पीने के विषय में भी ऊँचे मानक रखने चाहिए, क्योंकि वे यहोवा की तरह पवित्र हैं।</w:t>
      </w:r>
    </w:p>
    <w:p>
      <w:pPr/>
      <w:r>
        <w:rPr>
          <w:lang w:val="hi_IN" w:bidi="hi_IN"/>
        </w:rPr>
      </w:r>
      <w:r>
        <w:rPr>
          <w:lang w:val="hi_IN" w:bidi="hi_IN"/>
        </w:rPr>
        <w:t>यहोवा के लोगों को वह भोजन नहीं खाना चाहिए जो किसी ऐसे पशु का हो जिसे मैदान में दूसरे पशुओं ने मार डाला हो। यहोवा चाहता है कि उसके लोग अन्य लोगों के समूहों से अलग हों। मैदान में मरा हुआ पशु खाने से बचने से उसके लोग खून खाने से भी बच सकते थे और मरे हुए पशु से बीमार पड़ने से भी सुरक्षित रह सकते थे। यहोवा के लोगों को ऐसा बलिदान नहीं चढ़ाना चाहिए जिसमें खून हो, और उन्हें खून खाना भी नहीं चाहिए, क्योंकि पशु का खून उसका सबसे महत्वपूर्ण भाग होता है, और उसे उचित तरीके से अलग कर देना चाहिए। यह भी दिखाता है कि यहोवा के लोग पवित्र हैं, क्योंकि वे यहोवा के हैं।</w:t>
      </w:r>
    </w:p>
    <w:p>
      <w:pPr/>
      <w:r>
        <w:rPr>
          <w:lang w:val="hi_IN" w:bidi="hi_IN"/>
        </w:rPr>
      </w:r>
      <w:r>
        <w:rPr>
          <w:lang w:val="hi_IN" w:bidi="hi_IN"/>
        </w:rPr>
        <w:t>यहोवा के लोग ऐसे पशु के मांस के साथ केवल यही कर सकते हैं कि उसे कुत्तों के लिए फेंक दें, जिसे दूसरे पशुओं ने मार डाला हो। लोग कुत्तों को बहुत महत्व नहीं देते थे और कुत्ते रीति-रिवाज के रूप में शुद्ध पशु नहीं थे। यहोवा ने अशुद्ध पशुओं को भेंट के रूप में स्वीकार नहीं किया क्योंकि अशुद्ध पशु यहोवा की सेवा के लिए योग्य नहीं हैं। कुत्ते अशुद्ध पशुओं का एक उदाहरण हैं।</w:t>
      </w:r>
    </w:p>
    <w:p>
      <w:pPr/>
      <w:r>
        <w:rPr>
          <w:lang w:val="hi_IN" w:bidi="hi_IN"/>
        </w:rPr>
      </w:r>
      <w:r>
        <w:rPr>
          <w:lang w:val="hi_IN" w:bidi="hi_IN"/>
        </w:rPr>
        <w:t xml:space="preserve">यहाँ रुकें और समूह के रूप में एक </w:t>
      </w:r>
      <w:r>
        <w:rPr>
          <w:lang w:val="hi_IN" w:bidi="hi_IN"/>
        </w:rPr>
        <w:t>कुत्ते</w:t>
      </w:r>
      <w:r>
        <w:rPr>
          <w:lang w:val="hi_IN" w:bidi="hi_IN"/>
        </w:rPr>
        <w:t xml:space="preserve"> की तस्वीर देखें।</w:t>
      </w:r>
      <w:r>
        <w:rPr>
          <w:lang w:val="hi_IN" w:bidi="hi_IN"/>
        </w:rPr>
      </w:r>
    </w:p>
    <w:p>
      <w:pPr>
        <w:pStyle w:val="Heading3"/>
      </w:pPr>
      <w:r>
        <w:rPr>
          <w:lang w:val="hi_IN" w:bidi="hi_IN"/>
        </w:rPr>
        <w:t>घटनाओं को समझाना</w:t>
      </w:r>
    </w:p>
    <w:p>
      <w:pPr/>
      <w:r>
        <w:rPr>
          <w:lang w:val="hi_IN" w:bidi="hi_IN"/>
        </w:rPr>
      </w:r>
      <w:r>
        <w:rPr>
          <w:lang w:val="hi_IN" w:bidi="hi_IN"/>
        </w:rPr>
        <w:t xml:space="preserve">निर्गमन 22:25–31 का ऑडियो संस्करण सबसे आसानी से समझ में आने वाले अनुवाद में सुनें। </w:t>
      </w:r>
    </w:p>
    <w:p>
      <w:pPr/>
      <w:r>
        <w:rPr>
          <w:lang w:val="hi_IN" w:bidi="hi_IN"/>
        </w:rPr>
      </w:r>
      <w:r>
        <w:rPr>
          <w:lang w:val="hi_IN" w:bidi="hi_IN"/>
        </w:rPr>
        <w:t>इस चरण में, समूह इस भाग के दृश्यों, पात्रों और परिवेश को परिभाषित करेगा। फिर समूह इस वचन को अपने मन में समझने और देखने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यहोवा उधार लेने और उधार देने के बारे में नियम देता है।</w:t>
      </w:r>
    </w:p>
    <w:p>
      <w:pPr/>
      <w:r>
        <w:rPr>
          <w:lang w:val="hi_IN" w:bidi="hi_IN"/>
        </w:rPr>
      </w:r>
      <w:r>
        <w:rPr>
          <w:b/>
          <w:lang w:val="hi_IN" w:bidi="hi_IN"/>
        </w:rPr>
        <w:t>दूसरे दृश्य में:</w:t>
      </w:r>
      <w:r>
        <w:rPr>
          <w:lang w:val="hi_IN" w:bidi="hi_IN"/>
        </w:rPr>
        <w:t xml:space="preserve"> यहोवा के लिए सम्मान और इस्राएल के अगुवों के लिए सम्मान के बारे में नियम देता है। यहोवा अनाज और दाखरस की भेंटों, पहिलौठे पुत्रों, और पहिलौठे बैलों, भेड़ों, और बकरियों के विषय में भी यहोवा को सही भेंट चढ़ाने के नियम देता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एक इस्राएली जो किसी को उधार देता है</w:t>
      </w:r>
    </w:p>
    <w:p>
      <w:pPr>
        <w:pStyle w:val="ListBullet"/>
        <w:spacing w:line="240" w:lineRule="auto"/>
        <w:ind w:left="720"/>
      </w:pPr>
      <w:r>
        <w:rPr>
          <w:lang w:val="hi_IN" w:bidi="hi_IN"/>
        </w:rPr>
      </w:r>
      <w:r>
        <w:rPr>
          <w:lang w:val="hi_IN" w:bidi="hi_IN"/>
        </w:rPr>
        <w:t>ऋणदाता</w:t>
      </w:r>
    </w:p>
    <w:p>
      <w:pPr>
        <w:pStyle w:val="ListBullet"/>
        <w:spacing w:line="240" w:lineRule="auto"/>
        <w:ind w:left="720"/>
      </w:pPr>
      <w:r>
        <w:rPr>
          <w:lang w:val="hi_IN" w:bidi="hi_IN"/>
        </w:rPr>
      </w:r>
      <w:r>
        <w:rPr>
          <w:lang w:val="hi_IN" w:bidi="hi_IN"/>
        </w:rPr>
        <w:t>गरीब व्यक्ति</w:t>
      </w:r>
    </w:p>
    <w:p>
      <w:pPr>
        <w:pStyle w:val="ListBullet"/>
        <w:spacing w:line="240" w:lineRule="auto"/>
        <w:ind w:left="720"/>
      </w:pPr>
      <w:r>
        <w:rPr>
          <w:lang w:val="hi_IN" w:bidi="hi_IN"/>
        </w:rPr>
      </w:r>
      <w:r>
        <w:rPr>
          <w:lang w:val="hi_IN" w:bidi="hi_IN"/>
        </w:rPr>
        <w:t>एक पड़ोसी जो अपने पैसे के बदले अपना चोगा देता है</w:t>
      </w:r>
    </w:p>
    <w:p>
      <w:pPr>
        <w:pStyle w:val="ListBullet"/>
        <w:spacing w:line="240" w:lineRule="auto"/>
        <w:ind w:left="720"/>
      </w:pPr>
      <w:r>
        <w:rPr>
          <w:lang w:val="hi_IN" w:bidi="hi_IN"/>
        </w:rPr>
      </w:r>
      <w:r>
        <w:rPr>
          <w:lang w:val="hi_IN" w:bidi="hi_IN"/>
        </w:rPr>
        <w:t>एक ऋणदाता जो चोगा लेता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इस्राएल के अगुवे</w:t>
      </w:r>
    </w:p>
    <w:p>
      <w:pPr>
        <w:pStyle w:val="ListBullet"/>
        <w:spacing w:line="240" w:lineRule="auto"/>
        <w:ind w:left="720"/>
      </w:pPr>
      <w:r>
        <w:rPr>
          <w:lang w:val="hi_IN" w:bidi="hi_IN"/>
        </w:rPr>
      </w:r>
      <w:r>
        <w:rPr>
          <w:lang w:val="hi_IN" w:bidi="hi_IN"/>
        </w:rPr>
        <w:t>पहलौठे पुत्र</w:t>
      </w:r>
    </w:p>
    <w:p>
      <w:pPr>
        <w:pStyle w:val="ListBullet"/>
        <w:spacing w:line="240" w:lineRule="auto"/>
        <w:ind w:left="720"/>
      </w:pPr>
      <w:r>
        <w:rPr>
          <w:lang w:val="hi_IN" w:bidi="hi_IN"/>
        </w:rPr>
      </w:r>
      <w:r>
        <w:rPr>
          <w:lang w:val="hi_IN" w:bidi="hi_IN"/>
        </w:rPr>
        <w:t>पहलौठे पुत्रों के परिवार</w:t>
      </w:r>
    </w:p>
    <w:p>
      <w:pPr>
        <w:pStyle w:val="ListBullet"/>
        <w:spacing w:line="240" w:lineRule="auto"/>
        <w:ind w:left="720"/>
      </w:pPr>
      <w:r>
        <w:rPr>
          <w:lang w:val="hi_IN" w:bidi="hi_IN"/>
        </w:rPr>
      </w:r>
      <w:r>
        <w:rPr>
          <w:lang w:val="hi_IN" w:bidi="hi_IN"/>
        </w:rPr>
        <w:t>पहलौठे मवेशी और भेड़</w:t>
      </w:r>
    </w:p>
    <w:p>
      <w:pPr>
        <w:pStyle w:val="ListBullet"/>
        <w:spacing w:line="240" w:lineRule="auto"/>
        <w:ind w:left="720"/>
      </w:pPr>
      <w:r>
        <w:rPr>
          <w:lang w:val="hi_IN" w:bidi="hi_IN"/>
        </w:rPr>
      </w:r>
      <w:r>
        <w:rPr>
          <w:lang w:val="hi_IN" w:bidi="hi_IN"/>
        </w:rPr>
        <w:t>पहलौठे बैल और भेड़ों के स्वामी</w:t>
      </w:r>
    </w:p>
    <w:p>
      <w:pPr>
        <w:pStyle w:val="ListBullet"/>
        <w:spacing w:line="240" w:lineRule="auto"/>
        <w:ind w:left="720"/>
      </w:pPr>
      <w:r>
        <w:rPr>
          <w:lang w:val="hi_IN" w:bidi="hi_IN"/>
        </w:rPr>
      </w:r>
      <w:r>
        <w:rPr>
          <w:lang w:val="hi_IN" w:bidi="hi_IN"/>
        </w:rPr>
        <w:t>और पहलौठे बैलों और भेड़ों की माताएँ</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इस भाग में, याद रखें कि यहोवा अभी भी सीनै पर्वत पर मूसा को ये नियम दे रहा है। ये नियम वाचा की पुस्तक के नियम हैं। याद रखें कि इस भाग से पहले, यहोवा ने कई अन्य नियम दिए थे, जिनमें सम्पत्ति विवादों के बारे में नियम और समाज के कमजोर लोगों के साथ कैसे व्यवहार किया जाए, इसके बारे में नियम भी शामिल थे। याद रखें कि यह भाग उस हिस्से की निरंतरता है जो समाज के कमजोर लोगों के साथ न्यायपूर्ण व्यवहार करने के बारे में है। इस भाग में उधार लेने और उधार देने और गरीब लोगों का फायदा न उठाने के बारे में नियम हैं। यहोवा की पवित्रता का सम्मान करने के बारे में भी नियम हैं।</w:t>
      </w:r>
    </w:p>
    <w:p>
      <w:pPr/>
      <w:r>
        <w:rPr>
          <w:lang w:val="hi_IN" w:bidi="hi_IN"/>
        </w:rPr>
      </w:r>
      <w:r>
        <w:rPr>
          <w:lang w:val="hi_IN" w:bidi="hi_IN"/>
        </w:rPr>
        <w:t>पहले दृश्य में, याद रखें कि मूसा के समय में उधार देना सामान्य था। लोग अक्सर अन्य लोगों से पैसे माँगते थे, और जो व्यक्ति पैसे उधार देता है, उसे ऋणदाता कहा जाता है। याद रखें कि ब्याज लेना सामान्य था, जिसका अर्थ है कि जो व्यक्ति उधार लेता है, उसे अपने उधार से अधिक पैसा वापस करना पड़ता था। याद रखें कि उस समय लोग जो मुद्रा इस्तेमाल करते थे, वह चांदी होती थी। यह चाँदी आमतौर पर सिक्कों के रूप में नहीं होती थी, बल्कि कुछ आकारों में होती थी। चाँदी के वजन से पता चलता था कि वह कितना मूल्य का था।</w:t>
      </w:r>
    </w:p>
    <w:p>
      <w:pPr/>
      <w:r>
        <w:rPr>
          <w:lang w:val="hi_IN" w:bidi="hi_IN"/>
        </w:rPr>
      </w:r>
      <w:r>
        <w:rPr>
          <w:lang w:val="hi_IN" w:bidi="hi_IN"/>
        </w:rPr>
        <w:t xml:space="preserve">यहाँ रुकें और यदि आवश्यकता हो तो समूह में </w:t>
      </w:r>
      <w:r>
        <w:rPr>
          <w:lang w:val="hi_IN" w:bidi="hi_IN"/>
        </w:rPr>
        <w:t>चाँदी</w:t>
      </w:r>
      <w:r>
        <w:rPr>
          <w:lang w:val="hi_IN" w:bidi="hi_IN"/>
        </w:rPr>
        <w:t xml:space="preserve"> की तस्वीर को फिर से देखें। इस ऑडियो को यहाँ रोकें।</w:t>
      </w:r>
    </w:p>
    <w:p>
      <w:pPr/>
      <w:r>
        <w:rPr>
          <w:lang w:val="hi_IN" w:bidi="hi_IN"/>
        </w:rPr>
      </w:r>
      <w:r>
        <w:rPr>
          <w:lang w:val="hi_IN" w:bidi="hi_IN"/>
        </w:rPr>
        <w:t>याद रखें कि यहोवा कहता है कि उसके लोगों को अपने बीच के गरीब या जरूरतमंद लोगों को पैसे उधार देते समय ब्याज नहीं लेना चाहिए। याद रखें कि इसका यह भी अर्थ है कि यहोवा के लोगों को किसी अन्य इस्राएली से पैसे के ऋण के लिए ब्याज नहीं लेना चाहिए। ऋणदाता विदेशियों से ब्याज ले सकते हैं। यदि इस्राएल में कोई पेशेवर ऋणदाता होते, तो उन्हें अपनी आमदनी इसी तरह से कमानी पड़ती।</w:t>
      </w:r>
    </w:p>
    <w:p>
      <w:pPr/>
      <w:r>
        <w:rPr>
          <w:lang w:val="hi_IN" w:bidi="hi_IN"/>
        </w:rPr>
      </w:r>
      <w:r>
        <w:rPr>
          <w:lang w:val="hi_IN" w:bidi="hi_IN"/>
        </w:rPr>
        <w:t>याद रखें कि अगला नियम गरीबों की देखभाल के बारे में भी है। याद रखें कि जो व्यक्ति पैसा उधार लेता है, उसे अक्सर उधार देने वाले को कुछ संपत्ति देनी पड़ती है ताकि यह सुनिश्चित हो सके कि वह अपने ऋण की राशि वापस कर देगा। याद रखें कि यदि उधार लेने वाला पैसे वापस नहीं चुका सकता है, तो उधार देने वाला इस संपत्ति को अपने पास रख सकता है।</w:t>
      </w:r>
    </w:p>
    <w:p>
      <w:pPr/>
      <w:r>
        <w:rPr>
          <w:lang w:val="hi_IN" w:bidi="hi_IN"/>
        </w:rPr>
      </w:r>
      <w:r>
        <w:rPr>
          <w:lang w:val="hi_IN" w:bidi="hi_IN"/>
        </w:rPr>
        <w:t>याद रखें कि यहोवा एक उधार देने वाले का उदाहरण देता है, जो अपने पड़ोसी या किसी साथी इस्राएली का चोगा लेता है, जो उस संपत्ति के रूप में पैसे उधार ले रहा है, जो इस गारंटी के साथ है कि वह ऋण देने वाले को वापस चुकाएगा। चोगा सामान्य बाहरी कपड़ा है जिन्हें लोग पहनते हैं, और लोग रात में गर्म रहने के लिए इसे कंबल के रूप में भी इस्तेमाल करते हैं। याद रखें कि यदि कोई व्यक्ति ऋण पर अपनी गारंटी के रूप में अपना चोगा देता है, तो उस व्यक्ति के पास शायद देने के लिए और कुछ नहीं है। साथ ही, याद रखें कि चोगा किसी आवश्यक चीज़ का एक उदाहरण है, लेकिन यह नियम किसी ऐसी चीज़ को लेने के लिए भी लागू होगा जो किसी के जीवन के लिए आवश्यक हो।</w:t>
      </w:r>
    </w:p>
    <w:p>
      <w:pPr/>
      <w:r>
        <w:rPr>
          <w:lang w:val="hi_IN" w:bidi="hi_IN"/>
        </w:rPr>
      </w:r>
      <w:r>
        <w:rPr>
          <w:lang w:val="hi_IN" w:bidi="hi_IN"/>
        </w:rPr>
        <w:t xml:space="preserve">यहाँ रुकें और यदि आवश्यकता हो तो समूह में फिर से </w:t>
      </w:r>
      <w:r>
        <w:rPr>
          <w:lang w:val="hi_IN" w:bidi="hi_IN"/>
        </w:rPr>
        <w:t>चोगा</w:t>
      </w:r>
      <w:r>
        <w:rPr>
          <w:lang w:val="hi_IN" w:bidi="hi_IN"/>
        </w:rPr>
        <w:t xml:space="preserve"> की तस्वीर देखें। इस ऑडियो को यहाँ रोकें।</w:t>
      </w:r>
    </w:p>
    <w:p>
      <w:pPr/>
      <w:r>
        <w:rPr>
          <w:lang w:val="hi_IN" w:bidi="hi_IN"/>
        </w:rPr>
      </w:r>
      <w:r>
        <w:rPr>
          <w:lang w:val="hi_IN" w:bidi="hi_IN"/>
        </w:rPr>
        <w:t>यहोवा कहता है कि उधार देने वाले को पड़ोसी का चोगा सूर्यास्त में वापस करना चाहिए क्योंकि पड़ोसी के पास रात में गर्म रहने के लिए और कुछ नहीं है। यहोवा यह प्रश्न पूछता है, “फिर वह किसे ओढ़कर सोएगा?” यहोवा इस प्रश्न के उत्तर की उम्मीद नहीं करता है, लेकिन वह गरीब व्यक्ति को दिखा रहा है कि उसके चोगे के अलावा कोई अन्य कंबल नहीं है। यहोवा गरीब व्यक्ति के स्वास्थ्य की रक्षा करना चाहता है।</w:t>
      </w:r>
    </w:p>
    <w:p>
      <w:pPr/>
      <w:r>
        <w:rPr>
          <w:lang w:val="hi_IN" w:bidi="hi_IN"/>
        </w:rPr>
      </w:r>
      <w:r>
        <w:rPr>
          <w:lang w:val="hi_IN" w:bidi="hi_IN"/>
        </w:rPr>
        <w:t>यहाँ रुकें और समूह में इस प्रश्न पर चर्चा करें: इस बारे में बात करें कि आप अपनी भाषा में इसका अनुवाद कैसे करेंगे। क्या आप किसी प्रश्न या किसी अन्य प्रकार के कथन का उपयोग करेंगे? एक उदाहरण यह हो सकता है "गरीब व्यक्ति के पास रात में अपने आप को ढकने के लिए और कुछ नहीं है।" इस ऑडियो को यहाँ रोकें।</w:t>
      </w:r>
    </w:p>
    <w:p>
      <w:pPr/>
      <w:r>
        <w:rPr>
          <w:lang w:val="hi_IN" w:bidi="hi_IN"/>
        </w:rPr>
      </w:r>
      <w:r>
        <w:rPr>
          <w:lang w:val="hi_IN" w:bidi="hi_IN"/>
        </w:rPr>
        <w:t>याद रखें कि यहोवा कहता है कि यदि गरीब व्यक्ति उसे पुकारता है, तो यहोवा इस व्यक्ति की बात सुनेगा क्योंकि यहोवा दयालु और अनुग्रहकारी है।</w:t>
      </w:r>
    </w:p>
    <w:p>
      <w:pPr/>
      <w:r>
        <w:rPr>
          <w:lang w:val="hi_IN" w:bidi="hi_IN"/>
        </w:rPr>
      </w:r>
      <w:r>
        <w:rPr>
          <w:lang w:val="hi_IN" w:bidi="hi_IN"/>
        </w:rPr>
        <w:t>दूसरे दृश्य में, याद रखें कि यहोवा अपनी पवित्रता के बारे में नियम देता है और यहोवा यह भी बताता है कि यहोवा के लोगों को भी पवित्र होना चाहिए। सबसे पहले, यहोवा के लोगों को यहोवा को शाप नहीं देना चाहिए या उसकी निन्दा नहीं करनी चाहिए, जिसका अर्थ है कि उन्हें यहोवा का अपमान नहीं करना चाहिए या उसके बारे में अनादरपूर्वक नहीं बोलना चाहिए। यहोवा के लोगों को अपने मानव अगुवों के साथ भी सम्मान के साथ व्यवहार करना चाहिए क्योंकि उनके अगुवे लोगों के सामने यहोवा का प्रतिनिधित्व करते हैं।</w:t>
      </w:r>
    </w:p>
    <w:p>
      <w:pPr/>
      <w:r>
        <w:rPr>
          <w:lang w:val="hi_IN" w:bidi="hi_IN"/>
        </w:rPr>
      </w:r>
      <w:r>
        <w:rPr>
          <w:lang w:val="hi_IN" w:bidi="hi_IN"/>
        </w:rPr>
        <w:t>इसके बाद, याद रखें कि यहोवा तीन तरीके देता है जिनसे उसके लोगों को यहोवा का सम्मान करने के लिए यहोवा को सही भेंट चढ़ानी चाहिए। पहले, उन्हें यहोवा को अपना अनाज और पेय की भेंट चढ़ानी चाहिए। याद रखें कि इसका शायद अर्थ है कि उन्हें अपना जौ या गेहूँ, साथ ही अपने अंगूरों से अपना दाखरस और अपने जैतून से अपना तेल भी देना होगा।</w:t>
      </w:r>
    </w:p>
    <w:p>
      <w:pPr/>
      <w:r>
        <w:rPr>
          <w:lang w:val="hi_IN" w:bidi="hi_IN"/>
        </w:rPr>
      </w:r>
      <w:r>
        <w:rPr>
          <w:lang w:val="hi_IN" w:bidi="hi_IN"/>
        </w:rPr>
        <w:t>दूसरा, यहोवा के लोगों को अपने पहिलौठे पुत्र उसे दे देना चाहिए। याद रखें कि इसका अर्थ यह नहीं है कि उनके पहलौठे पुत्रों को मरना होगा। याद रखें कि परिवार अपने पहिलौठे पुत्रों को यहोवा से वापस खरीदने के लिए पैसे देता था या कोई पशु देता था। पहलौठे पुत्र विशेष सेवा के लिए यहोवा को समर्पित किए गए थे।</w:t>
      </w:r>
    </w:p>
    <w:p>
      <w:pPr/>
      <w:r>
        <w:rPr>
          <w:lang w:val="hi_IN" w:bidi="hi_IN"/>
        </w:rPr>
      </w:r>
      <w:r>
        <w:rPr>
          <w:lang w:val="hi_IN" w:bidi="hi_IN"/>
        </w:rPr>
        <w:t>तीसरा, यहोवा के लोगों को अपने बैलों, भेड़ों और बकरियों के पहलौठे को यहोवा को देना चाहिए। याद रखें कि बैल बड़े खेत के पशु हैं, और भेड़ और बकरियाँ छोटे पशु हैं। याद रखें कि "भेड़" के लिए शब्द का अर्थ भेड़ और बकरी दोनों हो सकता है।</w:t>
      </w:r>
    </w:p>
    <w:p>
      <w:pPr/>
      <w:r>
        <w:rPr>
          <w:lang w:val="hi_IN" w:bidi="hi_IN"/>
        </w:rPr>
      </w:r>
      <w:r>
        <w:rPr>
          <w:lang w:val="hi_IN" w:bidi="hi_IN"/>
        </w:rPr>
        <w:t xml:space="preserve">यहाँ रुकें और यदि ज़रूरत हो तो समूह में फिर से </w:t>
      </w:r>
      <w:r>
        <w:rPr>
          <w:b/>
          <w:lang w:val="hi_IN" w:bidi="hi_IN"/>
        </w:rPr>
        <w:t>बैलों</w:t>
      </w:r>
      <w:r>
        <w:rPr>
          <w:lang w:val="hi_IN" w:bidi="hi_IN"/>
        </w:rPr>
        <w:t xml:space="preserve"> और </w:t>
      </w:r>
      <w:r>
        <w:rPr>
          <w:lang w:val="hi_IN" w:bidi="hi_IN"/>
        </w:rPr>
        <w:t>भेड़ों</w:t>
      </w:r>
      <w:r>
        <w:rPr>
          <w:lang w:val="hi_IN" w:bidi="hi_IN"/>
        </w:rPr>
        <w:t xml:space="preserve"> की तस्वीरें देखें। इस ऑडियो को यहाँ रोकें।</w:t>
      </w:r>
    </w:p>
    <w:p>
      <w:pPr/>
      <w:r>
        <w:rPr>
          <w:lang w:val="hi_IN" w:bidi="hi_IN"/>
        </w:rPr>
      </w:r>
      <w:r>
        <w:rPr>
          <w:lang w:val="hi_IN" w:bidi="hi_IN"/>
        </w:rPr>
        <w:t>यहोवा के लोगों को अपने जीवन के आठवें दिन इन पहलौठे पशुओं को बलिदान देना है। उन्हें पहलौठे पशुओं को अपने जीवन के पहले सात दिनों तक अपनी माताओं के साथ रहने देना चाहिए। याद रखें कि यह शायद नवजात पशुओं की माताओं के लिए उन्हें शुद्ध करना था और उनके मालिकों के द्वारा उन्हें यहोवा को सौंपने से पहले उनका वजन बढ़ाने के लिए था।</w:t>
      </w:r>
    </w:p>
    <w:p>
      <w:pPr/>
      <w:r>
        <w:rPr>
          <w:lang w:val="hi_IN" w:bidi="hi_IN"/>
        </w:rPr>
      </w:r>
      <w:r>
        <w:rPr>
          <w:lang w:val="hi_IN" w:bidi="hi_IN"/>
        </w:rPr>
        <w:t>अन्त में, इस दृश्य का अन्तिम नियम भी पवित्रता के बारे में है। यहोवा के लोगों को पवित्र होने या यहोवा की विशेष सेवा के लिए अलग करने की आवश्यकता थी। उन्हें पवित्रता बनाए रखने का एक तरीका यह भी था कि वे जो भोजन करते थे वह पवित्र हो। याद रखें कि भोजन के बारे में और भी कई नियम हैं कि यहोवा के लोग क्या खा सकते हैं और क्या नहीं, लेकिन यह नियम मैदान में अन्य जानवरों द्वारा मारे गए पशु को न खाने के बारे में है। यह शायद जंगली पशुओं को दर्शाता है, हालाँकि यह नहीं कहा गया है। "खेत में पशु" का अर्थ है जंगली पशु। याद रखें, यहोवा चाहता है कि उसके लोग अलग और खास हों, और शायद इससे उसके लोग बीमार होने से भी बचते थे अगर वे खेत में मिले मरे हुए जानवर को नहीं खाते थे।</w:t>
      </w:r>
    </w:p>
    <w:p>
      <w:pPr/>
      <w:r>
        <w:rPr>
          <w:lang w:val="hi_IN" w:bidi="hi_IN"/>
        </w:rPr>
      </w:r>
      <w:r>
        <w:rPr>
          <w:lang w:val="hi_IN" w:bidi="hi_IN"/>
        </w:rPr>
        <w:t>यहोवा के लोगों को इस मरे हुए पशु का माँस अपने कुत्तों को देना चाहिए। उन्हें स्वयं इसे नहीं खाना चाहिए। याद रखें कि मूसा के समय कुत्ता धार्मिक दृष्टि से अशुद्ध पशु माना जाता था। एक अशुद्ध पशु यहोवा की सेवा के लिए योग्य नहीं है, और कोई व्यक्ति यहोवा को कुत्ते जैसा अशुद्ध पशु, भेंट के रूप में नहीं दे सकता।</w:t>
      </w:r>
    </w:p>
    <w:p>
      <w:pPr/>
      <w:r>
        <w:rPr>
          <w:lang w:val="hi_IN" w:bidi="hi_IN"/>
        </w:rPr>
      </w:r>
      <w:r>
        <w:rPr>
          <w:lang w:val="hi_IN" w:bidi="hi_IN"/>
        </w:rPr>
        <w:t xml:space="preserve">यहाँ रुकें और यदि आवश्यकता हो तो समूह में फिर से कुत्ते की </w:t>
      </w:r>
      <w:r>
        <w:rPr>
          <w:lang w:val="hi_IN" w:bidi="hi_IN"/>
        </w:rPr>
        <w:t>तस्वीर</w:t>
      </w:r>
      <w:r>
        <w:rPr>
          <w:lang w:val="hi_IN" w:bidi="hi_IN"/>
        </w:rPr>
        <w:t xml:space="preserve"> देखें।</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22:25–31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एक इस्राएली जो किसी को उधार देता है</w:t>
      </w:r>
    </w:p>
    <w:p>
      <w:pPr>
        <w:pStyle w:val="ListBullet"/>
        <w:spacing w:line="240" w:lineRule="auto"/>
        <w:ind w:left="720"/>
      </w:pPr>
      <w:r>
        <w:rPr>
          <w:lang w:val="hi_IN" w:bidi="hi_IN"/>
        </w:rPr>
      </w:r>
      <w:r>
        <w:rPr>
          <w:lang w:val="hi_IN" w:bidi="hi_IN"/>
        </w:rPr>
        <w:t>ऋणदाता</w:t>
      </w:r>
    </w:p>
    <w:p>
      <w:pPr>
        <w:pStyle w:val="ListBullet"/>
        <w:spacing w:line="240" w:lineRule="auto"/>
        <w:ind w:left="720"/>
      </w:pPr>
      <w:r>
        <w:rPr>
          <w:lang w:val="hi_IN" w:bidi="hi_IN"/>
        </w:rPr>
      </w:r>
      <w:r>
        <w:rPr>
          <w:lang w:val="hi_IN" w:bidi="hi_IN"/>
        </w:rPr>
        <w:t>गरीब व्यक्ति</w:t>
      </w:r>
    </w:p>
    <w:p>
      <w:pPr>
        <w:pStyle w:val="ListBullet"/>
        <w:spacing w:line="240" w:lineRule="auto"/>
        <w:ind w:left="720"/>
      </w:pPr>
      <w:r>
        <w:rPr>
          <w:lang w:val="hi_IN" w:bidi="hi_IN"/>
        </w:rPr>
      </w:r>
      <w:r>
        <w:rPr>
          <w:lang w:val="hi_IN" w:bidi="hi_IN"/>
        </w:rPr>
        <w:t>एक पड़ोसी जो अपने पैसे के बदले अपना चोगा देता है</w:t>
      </w:r>
    </w:p>
    <w:p>
      <w:pPr>
        <w:pStyle w:val="ListBullet"/>
        <w:spacing w:line="240" w:lineRule="auto"/>
        <w:ind w:left="720"/>
      </w:pPr>
      <w:r>
        <w:rPr>
          <w:lang w:val="hi_IN" w:bidi="hi_IN"/>
        </w:rPr>
      </w:r>
      <w:r>
        <w:rPr>
          <w:lang w:val="hi_IN" w:bidi="hi_IN"/>
        </w:rPr>
        <w:t>एक ऋणदाता जो चोगा लेता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इस्राएल के अगुवे</w:t>
      </w:r>
    </w:p>
    <w:p>
      <w:pPr>
        <w:pStyle w:val="ListBullet"/>
        <w:spacing w:line="240" w:lineRule="auto"/>
        <w:ind w:left="720"/>
      </w:pPr>
      <w:r>
        <w:rPr>
          <w:lang w:val="hi_IN" w:bidi="hi_IN"/>
        </w:rPr>
      </w:r>
      <w:r>
        <w:rPr>
          <w:lang w:val="hi_IN" w:bidi="hi_IN"/>
        </w:rPr>
        <w:t>पहलौठे पुत्र</w:t>
      </w:r>
    </w:p>
    <w:p>
      <w:pPr>
        <w:pStyle w:val="ListBullet"/>
        <w:spacing w:line="240" w:lineRule="auto"/>
        <w:ind w:left="720"/>
      </w:pPr>
      <w:r>
        <w:rPr>
          <w:lang w:val="hi_IN" w:bidi="hi_IN"/>
        </w:rPr>
      </w:r>
      <w:r>
        <w:rPr>
          <w:lang w:val="hi_IN" w:bidi="hi_IN"/>
        </w:rPr>
        <w:t>पहलौठे पुत्रों के परिवार</w:t>
      </w:r>
    </w:p>
    <w:p>
      <w:pPr>
        <w:pStyle w:val="ListBullet"/>
        <w:spacing w:line="240" w:lineRule="auto"/>
        <w:ind w:left="720"/>
      </w:pPr>
      <w:r>
        <w:rPr>
          <w:lang w:val="hi_IN" w:bidi="hi_IN"/>
        </w:rPr>
      </w:r>
      <w:r>
        <w:rPr>
          <w:lang w:val="hi_IN" w:bidi="hi_IN"/>
        </w:rPr>
        <w:t>पहलौठे मवेशी और भेड़ें</w:t>
      </w:r>
    </w:p>
    <w:p>
      <w:pPr>
        <w:pStyle w:val="ListBullet"/>
        <w:spacing w:line="240" w:lineRule="auto"/>
        <w:ind w:left="720"/>
      </w:pPr>
      <w:r>
        <w:rPr>
          <w:lang w:val="hi_IN" w:bidi="hi_IN"/>
        </w:rPr>
      </w:r>
      <w:r>
        <w:rPr>
          <w:lang w:val="hi_IN" w:bidi="hi_IN"/>
        </w:rPr>
        <w:t>पहलौठे बैल और भेड़ों के स्वामी</w:t>
      </w:r>
    </w:p>
    <w:p>
      <w:pPr>
        <w:pStyle w:val="ListBullet"/>
        <w:spacing w:line="240" w:lineRule="auto"/>
        <w:ind w:left="720"/>
      </w:pPr>
      <w:r>
        <w:rPr>
          <w:lang w:val="hi_IN" w:bidi="hi_IN"/>
        </w:rPr>
      </w:r>
      <w:r>
        <w:rPr>
          <w:lang w:val="hi_IN" w:bidi="hi_IN"/>
        </w:rPr>
        <w:t>और पहलौठे बैल और भेड़ों की माताएँ</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किरदार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यहोवा मूसा से बात कर रहा है। यहोवा मूसा को उधार लेने और उधार देने के बारे में एक नियम देता है। यहोवा कहता है कि उसके लोगों को किसी गरीब व्यक्ति को पैसे उधार देते समय ब्याज नहीं लेना चाहिए। यहोवा नहीं चाहता कि उसके लोग ऋणदाताओं की तरह हों जो ब्याज लेते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गरीब व्यक्ति का किरदार निभाने वाले व्यक्ति से पूछें, "आप क्या महसूस कर रहे हैं या क्या सोच रहे हैं?" वह व्यक्ति इस तरह के उत्तर दे सकता है, "मुझे खुशी है कि यह व्यक्ति मेरे ऋण के लिए मुझसे ब्याज नहीं ले रहा है," या "मुझे आश्चर्य है कि यहोवा कहता है कि हमारे लोगों को ब्याज नहीं लेना चाहिए—यहोवा वास्तव में मेरी परवाह करता है!” या "आशा है कि मैं अपना ऋण वापस कर सकूँगा।"</w:t>
      </w:r>
    </w:p>
    <w:p>
      <w:pPr>
        <w:pStyle w:val="ListBullet"/>
        <w:spacing w:line="240" w:lineRule="auto"/>
        <w:ind w:left="720"/>
      </w:pPr>
      <w:r>
        <w:rPr>
          <w:lang w:val="hi_IN" w:bidi="hi_IN"/>
        </w:rPr>
      </w:r>
      <w:r>
        <w:rPr>
          <w:lang w:val="hi_IN" w:bidi="hi_IN"/>
        </w:rPr>
        <w:t>साथ ही, इस्राएली का किरदार निभाने वाले व्यक्ति से पूछें जो किसी को पैसे उधार देता है, "आप क्या सोच रहे हैं या क्या महसूस कर रहे हैं?" व्यक्ति इस तरह जवाब दे सकता है: “निराश हूँ कि मुझे अपने इस्राएली भाई-बंधुओं के ऋण पर ब्याज लेने की अनुमति नहीं है,” या “इस नियम से गुस्सा है क्योंकि मुझे भी ब्याज लेने का अधिकार होना चाहिए, जैसे अन्य राष्ट्र अपने ऋण पर ब्याज लेते हैं,” या “सोच रहा हूँ कि क्या यह गरीब व्यक्ति ऋण चुका पाएगा,” या “गरीब व्यक्ति के प्रति सहानुभूति महसूस कर रहा हूँ, और खुशी है कि यहोवा के लोगों के साथ दयालुता से व्यवहार किया जाता है।”</w:t>
      </w:r>
    </w:p>
    <w:p>
      <w:pPr>
        <w:pStyle w:val="ListBullet"/>
        <w:spacing w:line="240" w:lineRule="auto"/>
        <w:ind w:left="720"/>
      </w:pPr>
      <w:r>
        <w:rPr>
          <w:lang w:val="hi_IN" w:bidi="hi_IN"/>
        </w:rPr>
      </w:r>
      <w:r>
        <w:rPr>
          <w:lang w:val="hi_IN" w:bidi="hi_IN"/>
        </w:rPr>
        <w:t>नाटक को फिर से शुरू करें।</w:t>
      </w:r>
    </w:p>
    <w:p>
      <w:pPr/>
      <w:r>
        <w:rPr>
          <w:lang w:val="hi_IN" w:bidi="hi_IN"/>
        </w:rPr>
      </w:r>
      <w:r>
        <w:rPr>
          <w:lang w:val="hi_IN" w:bidi="hi_IN"/>
        </w:rPr>
        <w:t>यहोवा गरीब लोगों को पैसे उधार लेने और उधार देने के बारे में एक और नियम देता है। यदि कोई उधार देने वाला अपने पड़ोसी का चोगा ऋण की वापसी की गारंटी के रूप में लेता है, तो उसे सूर्यास्त से पहले पड़ोसी का चोगा लौटा देना चाहिए। चोगा गरीब व्यक्ति के पास सोने के लिए उपलब्ध एकमात्र ओढ़ने का साधन है। यदि गरीब व्यक्ति मदद के लिए यहोवा से पुकारता है, तो यहोवा उसकी बात सुनेगा क्योंकि यहोवा दयालु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उस व्यक्ति से पूछें जो अपने पैसे के ऋण के लिए अपनी चोगा देता है, “आप क्या सोच रहे हैं या कैसा महसूस कर रहे हैं?” या वह व्यक्ति इस तरह के उत्तर दे सकता है, "मुझे खुशी है कि मैं रात में सोने के लिए अपना चोगा वापस रख सकता हूँ," या "मुझे आशा है कि उधार देने वाला मुझे रात में सोने के लिए वापस दे देगा," या "सहायता के लिए हताश हूँ, इसलिए मैं यहोवा से मदद के लिए पुकार रहा हूँ।”</w:t>
      </w:r>
    </w:p>
    <w:p>
      <w:pPr>
        <w:pStyle w:val="ListBullet"/>
        <w:spacing w:line="240" w:lineRule="auto"/>
        <w:ind w:left="720"/>
      </w:pPr>
      <w:r>
        <w:rPr>
          <w:lang w:val="hi_IN" w:bidi="hi_IN"/>
        </w:rPr>
      </w:r>
      <w:r>
        <w:rPr>
          <w:lang w:val="hi_IN" w:bidi="hi_IN"/>
        </w:rPr>
        <w:t>साथ ही, चोगा लेने वाले ऋणदाता का किरदार निभाने वाले व्यक्ति से पूछें, "आप क्या सोच रहे हैं या क्या महसूस कर रहे हैं?" व्यक्ति इस तरह जवाब दे सकता है, “नाराज़ हूँ कि मुझे रात में गरीब व्यक्ति को चोगा लौटाना पड़ रहा है,” या “सोच रहा हूँ कि यहोवा गरीब लोगों की इतनी परवाह क्यों करता है,” या “आशा है कि यह गरीब व्यक्ति मुझे अपना ऋण चुका देगा—अब मेरे पास क्या गारंटी है कि उनके पास रात में उनका चोगा वापस होने के बाद वह ऋण चुकाएगा?”</w:t>
      </w:r>
    </w:p>
    <w:p>
      <w:pPr>
        <w:pStyle w:val="ListBullet"/>
        <w:spacing w:line="240" w:lineRule="auto"/>
        <w:ind w:left="720"/>
      </w:pPr>
      <w:r>
        <w:rPr>
          <w:lang w:val="hi_IN" w:bidi="hi_IN"/>
        </w:rPr>
      </w:r>
      <w:r>
        <w:rPr>
          <w:lang w:val="hi_IN" w:bidi="hi_IN"/>
        </w:rPr>
        <w:t>नाटक को फिर से शुरू करें।</w:t>
      </w:r>
    </w:p>
    <w:p>
      <w:pPr/>
      <w:r>
        <w:rPr>
          <w:lang w:val="hi_IN" w:bidi="hi_IN"/>
        </w:rPr>
      </w:r>
      <w:r>
        <w:rPr>
          <w:lang w:val="hi_IN" w:bidi="hi_IN"/>
        </w:rPr>
        <w:t>अगला नियम यहोवा द्वारा दिया गया है, यहोवा की पवित्रता का सम्मान करने के बारे में है। यहोवा कहता है कि उसके लोगों को यहोवा की निन्दा नहीं करनी चाहिए, या उसका अपमान नहीं करना चाहिए।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किरदार निभाने वाले लोगों से पूछें, "आप क्या सोच रहे हैं या क्या महसूस कर रहे हैं?" लोग इस तरह उत्तर दे सकते हैं, "सोच रहे हैं कि हमें यहोवा का सम्मान क्यों करना चाहिए," या "यहोवा का सम्मान करना और उसकी इज्जत करना चाहते हैं," या "सोच रहे हैं कि यदि मैं यहोवा का सम्मान नहीं करता और उसकी इज्जत नहीं करता तो क्या दण्ड होगा।"</w:t>
      </w:r>
    </w:p>
    <w:p>
      <w:pPr>
        <w:pStyle w:val="ListBullet"/>
        <w:spacing w:line="240" w:lineRule="auto"/>
        <w:ind w:left="720"/>
      </w:pPr>
      <w:r>
        <w:rPr>
          <w:lang w:val="hi_IN" w:bidi="hi_IN"/>
        </w:rPr>
      </w:r>
      <w:r>
        <w:rPr>
          <w:lang w:val="hi_IN" w:bidi="hi_IN"/>
        </w:rPr>
        <w:t>नाटक को फिर से शुरू करें।</w:t>
      </w:r>
    </w:p>
    <w:p>
      <w:pPr/>
      <w:r>
        <w:rPr>
          <w:lang w:val="hi_IN" w:bidi="hi_IN"/>
        </w:rPr>
      </w:r>
      <w:r>
        <w:rPr>
          <w:lang w:val="hi_IN" w:bidi="hi_IN"/>
        </w:rPr>
        <w:t>यहोवा के लोगों को लोगों के किसी भी शासक का भी सम्मान करना चाहिए।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अगुओं का किरदार निभाने वाले लोगों से पूछें, "आप क्या सोच रहे हैं या क्या महसूस कर रहे हैं?" लोग इस तरह उत्तर दे सकते हैं, "मुझे खुशी है कि यहोवा कहता है कि लोगों को हमें अगुवा के रूप में शाप नहीं देना चाहिए," या "मुझे खुशी है कि यहोवा हमे अपने प्रतिनिधि के रूप में देखता है," या "आशा है कि लोग हमें अगुवा के रूप में शाप नहीं देते हैं।"</w:t>
      </w:r>
    </w:p>
    <w:p>
      <w:pPr>
        <w:pStyle w:val="ListBullet"/>
        <w:spacing w:line="240" w:lineRule="auto"/>
        <w:ind w:left="720"/>
      </w:pPr>
      <w:r>
        <w:rPr>
          <w:lang w:val="hi_IN" w:bidi="hi_IN"/>
        </w:rPr>
      </w:r>
      <w:r>
        <w:rPr>
          <w:lang w:val="hi_IN" w:bidi="hi_IN"/>
        </w:rPr>
        <w:t>नाटक को फिर से शुरू करें।</w:t>
      </w:r>
    </w:p>
    <w:p>
      <w:pPr/>
      <w:r>
        <w:rPr>
          <w:lang w:val="hi_IN" w:bidi="hi_IN"/>
        </w:rPr>
      </w:r>
      <w:r>
        <w:rPr>
          <w:lang w:val="hi_IN" w:bidi="hi_IN"/>
        </w:rPr>
        <w:t>यहोवा कहता है कि उसके लोगों को अपने भोजन और पेय की भेंटों को रोककर नहीं रखना चाहिए। यहोवा के लोगों को अपने पहलौठे पुत्रों को भी यहोवा को देना चाहिए।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पहलौठे पुत्रों के परिवारों का किरदार निभाने वाले लोगों से पूछें, "आप क्या सोच रहे हैं या क्या महसूस कर रहे हैं?" लोग इस तरह उत्तर दे सकते हैं, "अपने पहलौठे पुत्रों को यहोवा की सेवा में देने पर खुशी होती है," या "खुश हैं कि हमें अपने पहलौठे पुत्रों को मारना नहीं है, और हमें केवल अपने पहलौठे पुत्रों के जीवन के लिए पैसे देने या कोई पशु देने हैं," " या "सोच रहे हैं कि यहोवा क्यों चाहता है कि हम उसे अपने पहलौठे पुत्र दें।"</w:t>
      </w:r>
    </w:p>
    <w:p>
      <w:pPr>
        <w:pStyle w:val="ListBullet"/>
        <w:spacing w:line="240" w:lineRule="auto"/>
        <w:ind w:left="720"/>
      </w:pPr>
      <w:r>
        <w:rPr>
          <w:lang w:val="hi_IN" w:bidi="hi_IN"/>
        </w:rPr>
      </w:r>
      <w:r>
        <w:rPr>
          <w:lang w:val="hi_IN" w:bidi="hi_IN"/>
        </w:rPr>
        <w:t>नाटक को फिर से शुरू करें।</w:t>
      </w:r>
    </w:p>
    <w:p>
      <w:pPr/>
      <w:r>
        <w:rPr>
          <w:lang w:val="hi_IN" w:bidi="hi_IN"/>
        </w:rPr>
      </w:r>
      <w:r>
        <w:rPr>
          <w:lang w:val="hi_IN" w:bidi="hi_IN"/>
        </w:rPr>
        <w:t>यहोवा के लोगों को अपने पहलौठे बैल, भेड़ और बकरियों को भी यहोवा को देना चाहिए। यहोवा के लोगों को पहलौठे बैल, भेड़ और बकरियों को सात दिन तक अपनी माताओं के साथ रखना चाहिए। उन्हें आठवें दिन पहलौठे पशुओं को यहोवा के पास लाना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पहलौठे मवेशियों और भेड़ों के स्वामियों का किरदार निभाने वाले लोगों से पूछें, "आप क्या सोच रहे हैं या क्या महसूस कर रहे हैं?" लोग इस तरह उत्तर दे सकते हैं, "अपने पहलौठे मवेशी और भेड़ यहोवा को देने में खुश हैं," या "इन नवजात पशुओं को छोड़ने की आवश्यकता से निराश हैं," या "खुशी है कि नवजात पशु यहोवा को देने से पहले एक सप्ताह तक अपनी माताओं के साथ रह सकते हैं।"</w:t>
      </w:r>
    </w:p>
    <w:p>
      <w:pPr>
        <w:pStyle w:val="ListBullet"/>
        <w:spacing w:line="240" w:lineRule="auto"/>
        <w:ind w:left="720"/>
      </w:pPr>
      <w:r>
        <w:rPr>
          <w:lang w:val="hi_IN" w:bidi="hi_IN"/>
        </w:rPr>
      </w:r>
      <w:r>
        <w:rPr>
          <w:lang w:val="hi_IN" w:bidi="hi_IN"/>
        </w:rPr>
        <w:t>नाटक को फिर से शुरू करें।</w:t>
      </w:r>
    </w:p>
    <w:p>
      <w:pPr/>
      <w:r>
        <w:rPr>
          <w:lang w:val="hi_IN" w:bidi="hi_IN"/>
        </w:rPr>
      </w:r>
      <w:r>
        <w:rPr>
          <w:lang w:val="hi_IN" w:bidi="hi_IN"/>
        </w:rPr>
        <w:t>यहोवा कहता है कि उसके लोगों को पवित्र होना चाहिए। यहोवा के लोगों को खेत में किसी दूसरे पशु द्वारा मारे गए पशु का माँस नहीं खाना चाहिए। यहोवा के लोगों को इस माँस को कुत्तों को देना चाहिए।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किरदार निभाने वाले लोगों से पूछें, "आप क्या सोच रहे हैं या क्या महसूस कर रहे हैं?" लोग इस तरह उत्तर दे सकते हैं, "यहोवा के पवित्र लोगों की तरह जीना चाहते हैं," या "समझ नहीं आ रहा कि हम उन मरे हुए पशुओं को क्यों नहीं खा सकते हम जिन्हें खेत में पाते हैं—अन्य लोग ऐसा करते हैं," या "बुरा महसूस करते हैं कि हमें इस माँस को कुत्तों के सामने फेंकना है।"</w:t>
      </w:r>
      <w:r>
        <w:rPr>
          <w:lang w:val="hi_IN" w:bidi="hi_IN"/>
        </w:rPr>
      </w:r>
    </w:p>
    <w:p>
      <w:pPr>
        <w:pStyle w:val="Heading3"/>
      </w:pPr>
      <w:r>
        <w:rPr>
          <w:lang w:val="hi_IN" w:bidi="hi_IN"/>
        </w:rPr>
        <w:t>आवश्यक जानकारी</w:t>
      </w:r>
    </w:p>
    <w:p>
      <w:pPr/>
      <w:r>
        <w:rPr>
          <w:lang w:val="hi_IN" w:bidi="hi_IN"/>
        </w:rPr>
      </w:r>
      <w:r>
        <w:rPr>
          <w:lang w:val="hi_IN" w:bidi="hi_IN"/>
        </w:rPr>
        <w:t>निर्गमन 22:25–31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 के</w:t>
      </w:r>
      <w:r>
        <w:rPr>
          <w:lang w:val="hi_IN" w:bidi="hi_IN"/>
        </w:rPr>
        <w:t xml:space="preserve"> लोगों को दूसरों को चाँदी उधार देते समय ब्याज नहीं लेना चाहिए। मूसा के समय में लोग चाँदी को मुद्रा के रूप में उपयोग करते थे। यह चाँदी आमतौर पर सिक्कों के रूप में नहीं होती थी, बल्कि कुछ आकारों में होती थी। चाँदी के वजन से पता चलता था कि वह कितने मूल्य की थी। चाँदी का अनुवाद उसी तरह करें जैसा आपने पिछले भागों में किया है।</w:t>
      </w:r>
    </w:p>
    <w:p>
      <w:pPr/>
      <w:r>
        <w:rPr>
          <w:lang w:val="hi_IN" w:bidi="hi_IN"/>
        </w:rPr>
      </w:r>
      <w:r>
        <w:rPr>
          <w:lang w:val="hi_IN" w:bidi="hi_IN"/>
        </w:rPr>
        <w:t xml:space="preserve">यहाँ रुकें और यदि आवश्यकता हो तो समूह में </w:t>
      </w:r>
      <w:r>
        <w:rPr>
          <w:lang w:val="hi_IN" w:bidi="hi_IN"/>
        </w:rPr>
        <w:t>चाँदी</w:t>
      </w:r>
      <w:r>
        <w:rPr>
          <w:lang w:val="hi_IN" w:bidi="hi_IN"/>
        </w:rPr>
        <w:t xml:space="preserve"> की तस्वीर को फिर से देखें। इस ऑडियो को यहाँ रोकें।</w:t>
      </w:r>
    </w:p>
    <w:p>
      <w:pPr/>
      <w:r>
        <w:rPr>
          <w:lang w:val="hi_IN" w:bidi="hi_IN"/>
        </w:rPr>
      </w:r>
      <w:r>
        <w:rPr>
          <w:lang w:val="hi_IN" w:bidi="hi_IN"/>
        </w:rPr>
        <w:t>ऋणदाता वह व्यक्ति होता है जो किसी दूसरे व्यक्ति को पैसे उधार देता है। अन्य देशों में, ऋणदाता आमतौर पर लोगों से ब्याज लेते थे, जो अतिरिक्त पैसा है जो उधार लेने वाले को उधार देने वाले को वापस करना होगा।</w:t>
      </w:r>
    </w:p>
    <w:p>
      <w:pPr/>
      <w:r>
        <w:rPr>
          <w:lang w:val="hi_IN" w:bidi="hi_IN"/>
        </w:rPr>
      </w:r>
      <w:r>
        <w:rPr>
          <w:lang w:val="hi_IN" w:bidi="hi_IN"/>
        </w:rPr>
        <w:t>यहाँ रुकें और समूह में चर्चा करें कि आप ऋणदाता के लिए किस शब्द का उपयोग करेंगे। इस ऑडियो को यहाँ रोकें।</w:t>
      </w:r>
    </w:p>
    <w:p>
      <w:pPr/>
      <w:r>
        <w:rPr>
          <w:lang w:val="hi_IN" w:bidi="hi_IN"/>
        </w:rPr>
      </w:r>
      <w:r>
        <w:rPr>
          <w:lang w:val="hi_IN" w:bidi="hi_IN"/>
        </w:rPr>
        <w:t xml:space="preserve">यदि कोई व्यक्ति अपने </w:t>
      </w:r>
      <w:r>
        <w:rPr>
          <w:b/>
          <w:lang w:val="hi_IN" w:bidi="hi_IN"/>
        </w:rPr>
        <w:t>पड़ोसी का चोगा</w:t>
      </w:r>
      <w:r>
        <w:rPr>
          <w:lang w:val="hi_IN" w:bidi="hi_IN"/>
        </w:rPr>
        <w:t xml:space="preserve"> ऋण की गारंटी के रूप में लेता है, तो उस व्यक्ति को सूर्यास्त से पहले पड़ोसी को चोगा वापस देना चाहिए। एक पड़ोसी अक्सर एक साथी </w:t>
      </w:r>
      <w:r>
        <w:rPr>
          <w:b/>
          <w:lang w:val="hi_IN" w:bidi="hi_IN"/>
        </w:rPr>
        <w:t>इस्राएली</w:t>
      </w:r>
      <w:r>
        <w:rPr>
          <w:lang w:val="hi_IN" w:bidi="hi_IN"/>
        </w:rPr>
        <w:t xml:space="preserve"> को दर्शाता है। पड़ोसी का अनुवाद उसी तरह करें जैसा आपने पिछले भागों में किया है। </w:t>
      </w:r>
      <w:r>
        <w:rPr>
          <w:b/>
          <w:lang w:val="hi_IN" w:bidi="hi_IN"/>
        </w:rPr>
        <w:t>पड़ोसी</w:t>
      </w:r>
      <w:r>
        <w:rPr>
          <w:lang w:val="hi_IN" w:bidi="hi_IN"/>
        </w:rPr>
        <w:t xml:space="preserve"> के बारे में अधिक जानकारी के लिए, मुख्य शब्दावली देखें।</w:t>
      </w:r>
    </w:p>
    <w:p>
      <w:pPr/>
      <w:r>
        <w:rPr>
          <w:lang w:val="hi_IN" w:bidi="hi_IN"/>
        </w:rPr>
      </w:r>
      <w:r>
        <w:rPr>
          <w:b/>
          <w:lang w:val="hi_IN" w:bidi="hi_IN"/>
        </w:rPr>
        <w:t>चोगा</w:t>
      </w:r>
      <w:r>
        <w:rPr>
          <w:lang w:val="hi_IN" w:bidi="hi_IN"/>
        </w:rPr>
        <w:t>, या लबादा, वह बाहरी कपड़ा है जिसे लोग मूसा के समय में पहनते थे। गरीब लोग रात में गर्म रहने के लिए चोगा का उपयोग कंबल के रूप में भी कर सकते थे।</w:t>
      </w:r>
    </w:p>
    <w:p>
      <w:pPr/>
      <w:r>
        <w:rPr>
          <w:lang w:val="hi_IN" w:bidi="hi_IN"/>
        </w:rPr>
      </w:r>
      <w:r>
        <w:rPr>
          <w:lang w:val="hi_IN" w:bidi="hi_IN"/>
        </w:rPr>
        <w:t xml:space="preserve">यहाँ रुकें और यदि आवश्यकता हो तो समूह में एक </w:t>
      </w:r>
      <w:r>
        <w:rPr>
          <w:lang w:val="hi_IN" w:bidi="hi_IN"/>
        </w:rPr>
        <w:t>चोगा</w:t>
      </w:r>
      <w:r>
        <w:rPr>
          <w:lang w:val="hi_IN" w:bidi="hi_IN"/>
        </w:rPr>
        <w:t xml:space="preserve"> की तस्वीर फिर से देखें। इस ऑडियो को यहाँ रोकें।</w:t>
      </w:r>
    </w:p>
    <w:p>
      <w:pPr/>
      <w:r>
        <w:rPr>
          <w:lang w:val="hi_IN" w:bidi="hi_IN"/>
        </w:rPr>
      </w:r>
      <w:r>
        <w:rPr>
          <w:lang w:val="hi_IN" w:bidi="hi_IN"/>
        </w:rPr>
        <w:t xml:space="preserve">साथ ही, यहाँ रुकें और समूह में चर्चा करें कि आप </w:t>
      </w:r>
      <w:r>
        <w:rPr>
          <w:b/>
          <w:lang w:val="hi_IN" w:bidi="hi_IN"/>
        </w:rPr>
        <w:t>चोगा</w:t>
      </w:r>
      <w:r>
        <w:rPr>
          <w:lang w:val="hi_IN" w:bidi="hi_IN"/>
        </w:rPr>
        <w:t xml:space="preserve"> के लिए किस शब्द का उपयोग करेंगे। </w:t>
      </w:r>
      <w:r>
        <w:rPr>
          <w:lang w:val="hi_IN" w:bidi="hi_IN"/>
        </w:rPr>
        <w:t>चोगा</w:t>
      </w:r>
      <w:r>
        <w:rPr>
          <w:lang w:val="hi_IN" w:bidi="hi_IN"/>
        </w:rPr>
        <w:t xml:space="preserve"> के बारे में अधिक जानकारी के लिए, मुख्य शब्दावली देखें। इस ऑडियो को यहाँ रोकें।</w:t>
      </w:r>
    </w:p>
    <w:p>
      <w:pPr/>
      <w:r>
        <w:rPr>
          <w:lang w:val="hi_IN" w:bidi="hi_IN"/>
        </w:rPr>
      </w:r>
      <w:r>
        <w:rPr>
          <w:lang w:val="hi_IN" w:bidi="hi_IN"/>
        </w:rPr>
        <w:t xml:space="preserve">यदि कोई गरीब व्यक्ति यहोवा से पुकारता है, तो यहोवा उसे सुनेगा क्योंकि यहोवा </w:t>
      </w:r>
      <w:r>
        <w:rPr>
          <w:b/>
          <w:lang w:val="hi_IN" w:bidi="hi_IN"/>
        </w:rPr>
        <w:t>दयालु</w:t>
      </w:r>
      <w:r>
        <w:rPr>
          <w:lang w:val="hi_IN" w:bidi="hi_IN"/>
        </w:rPr>
        <w:t xml:space="preserve"> है। करुणा का अर्थ है कि यहोवा अनुग्रहकारी, दयालु और प्रेमपूर्ण है।</w:t>
      </w:r>
    </w:p>
    <w:p>
      <w:pPr/>
      <w:r>
        <w:rPr>
          <w:lang w:val="hi_IN" w:bidi="hi_IN"/>
        </w:rPr>
      </w:r>
      <w:r>
        <w:rPr>
          <w:lang w:val="hi_IN" w:bidi="hi_IN"/>
        </w:rPr>
        <w:t xml:space="preserve">यहाँ रुकें और समूह में चर्चा करें कि आप </w:t>
      </w:r>
      <w:r>
        <w:rPr>
          <w:b/>
          <w:lang w:val="hi_IN" w:bidi="hi_IN"/>
        </w:rPr>
        <w:t>करुणा</w:t>
      </w:r>
      <w:r>
        <w:rPr>
          <w:lang w:val="hi_IN" w:bidi="hi_IN"/>
        </w:rPr>
        <w:t xml:space="preserve"> के लिए किस शब्द का उपयोग करेंगे। </w:t>
      </w:r>
      <w:r>
        <w:rPr>
          <w:lang w:val="hi_IN" w:bidi="hi_IN"/>
        </w:rPr>
        <w:t>करुणा</w:t>
      </w:r>
      <w:r>
        <w:rPr>
          <w:lang w:val="hi_IN" w:bidi="hi_IN"/>
        </w:rPr>
        <w:t xml:space="preserve"> के बारे में अधिक जानकारी के लिए, मुख्य शब्दावली देखें। इस ऑडियो को यहाँ रोकें।</w:t>
      </w:r>
    </w:p>
    <w:p>
      <w:pPr/>
      <w:r>
        <w:rPr>
          <w:lang w:val="hi_IN" w:bidi="hi_IN"/>
        </w:rPr>
      </w:r>
      <w:r>
        <w:rPr>
          <w:lang w:val="hi_IN" w:bidi="hi_IN"/>
        </w:rPr>
        <w:t xml:space="preserve">यहोवा के लोगों को यहोवा की </w:t>
      </w:r>
      <w:r>
        <w:rPr>
          <w:b/>
          <w:lang w:val="hi_IN" w:bidi="hi_IN"/>
        </w:rPr>
        <w:t>निन्दा</w:t>
      </w:r>
      <w:r>
        <w:rPr>
          <w:lang w:val="hi_IN" w:bidi="hi_IN"/>
        </w:rPr>
        <w:t xml:space="preserve"> नहीं करनी चाहिए या </w:t>
      </w:r>
      <w:r>
        <w:rPr>
          <w:b/>
          <w:lang w:val="hi_IN" w:bidi="hi_IN"/>
        </w:rPr>
        <w:t>शाप</w:t>
      </w:r>
      <w:r>
        <w:rPr>
          <w:lang w:val="hi_IN" w:bidi="hi_IN"/>
        </w:rPr>
        <w:t xml:space="preserve"> नहीं देना चाहिए। यहाँ जो शब्द निन्दा करना के लिए प्रयोग किया गया है, उसका अर्थ है—यहोवा का अपमान करना, उसका अनादर करना, या उसके बारे में असम्मानजनक बातें कहना।</w:t>
      </w:r>
    </w:p>
    <w:p>
      <w:pPr/>
      <w:r>
        <w:rPr>
          <w:lang w:val="hi_IN" w:bidi="hi_IN"/>
        </w:rPr>
      </w:r>
      <w:r>
        <w:rPr>
          <w:lang w:val="hi_IN" w:bidi="hi_IN"/>
        </w:rPr>
        <w:t xml:space="preserve">यहाँ रुकें और समूह में चर्चा करें कि आप </w:t>
      </w:r>
      <w:r>
        <w:rPr>
          <w:b/>
          <w:lang w:val="hi_IN" w:bidi="hi_IN"/>
        </w:rPr>
        <w:t>निन्दा</w:t>
      </w:r>
      <w:r>
        <w:rPr>
          <w:lang w:val="hi_IN" w:bidi="hi_IN"/>
        </w:rPr>
        <w:t xml:space="preserve"> के लिए किस शब्द का उपयोग करेंगे। </w:t>
      </w:r>
      <w:r>
        <w:rPr>
          <w:lang w:val="hi_IN" w:bidi="hi_IN"/>
        </w:rPr>
        <w:t>निन्दा</w:t>
      </w:r>
      <w:r>
        <w:rPr>
          <w:lang w:val="hi_IN" w:bidi="hi_IN"/>
        </w:rPr>
        <w:t xml:space="preserve"> के बारे में अधिक जानकारी के लिए, मुख्य शब्दावली देखें। इस ऑडियो को यहाँ रोकें।</w:t>
      </w:r>
    </w:p>
    <w:p>
      <w:pPr/>
      <w:r>
        <w:rPr>
          <w:lang w:val="hi_IN" w:bidi="hi_IN"/>
        </w:rPr>
      </w:r>
      <w:r>
        <w:rPr>
          <w:lang w:val="hi_IN" w:bidi="hi_IN"/>
        </w:rPr>
        <w:t xml:space="preserve">यहोवा के लोगों को किसी भी शासक को </w:t>
      </w:r>
      <w:r>
        <w:rPr>
          <w:b/>
          <w:lang w:val="hi_IN" w:bidi="hi_IN"/>
        </w:rPr>
        <w:t>शाप</w:t>
      </w:r>
      <w:r>
        <w:rPr>
          <w:lang w:val="hi_IN" w:bidi="hi_IN"/>
        </w:rPr>
        <w:t xml:space="preserve"> नहीं देना चाहिए। शासक को शाप देने के लिए उपयोग किया गया शब्द शायद और भी मजबूत है, और इसका अर्थ है किसी दूसरे व्यक्ति के लिए </w:t>
      </w:r>
      <w:r>
        <w:rPr>
          <w:lang w:val="hi_IN" w:bidi="hi_IN"/>
        </w:rPr>
        <w:t>बुराई</w:t>
      </w:r>
      <w:r>
        <w:rPr>
          <w:lang w:val="hi_IN" w:bidi="hi_IN"/>
        </w:rPr>
        <w:t xml:space="preserve"> की प्रार्थना करना। शाप का अनुवाद उसी तरह करें जैसा आपने पिछले भागों में किया है। </w:t>
      </w:r>
      <w:r>
        <w:rPr>
          <w:lang w:val="hi_IN" w:bidi="hi_IN"/>
        </w:rPr>
        <w:t>शाप</w:t>
      </w:r>
      <w:r>
        <w:rPr>
          <w:lang w:val="hi_IN" w:bidi="hi_IN"/>
        </w:rPr>
        <w:t xml:space="preserve"> के बारे में अधिक जानकारी के लिए, मुख्य शब्दावली देखें। शासक किसी और पर </w:t>
      </w:r>
      <w:r>
        <w:rPr>
          <w:lang w:val="hi_IN" w:bidi="hi_IN"/>
        </w:rPr>
        <w:t>अधिकार</w:t>
      </w:r>
      <w:r>
        <w:rPr>
          <w:lang w:val="hi_IN" w:bidi="hi_IN"/>
        </w:rPr>
        <w:t xml:space="preserve"> रखने वाला कोई भी होता है।</w:t>
      </w:r>
    </w:p>
    <w:p>
      <w:pPr/>
      <w:r>
        <w:rPr>
          <w:lang w:val="hi_IN" w:bidi="hi_IN"/>
        </w:rPr>
      </w:r>
      <w:r>
        <w:rPr>
          <w:lang w:val="hi_IN" w:bidi="hi_IN"/>
        </w:rPr>
        <w:t xml:space="preserve">यहोवा चाहता है कि उसके लोग अपने भोजन और पेय की </w:t>
      </w:r>
      <w:r>
        <w:rPr>
          <w:b/>
          <w:lang w:val="hi_IN" w:bidi="hi_IN"/>
        </w:rPr>
        <w:t>भेंट</w:t>
      </w:r>
      <w:r>
        <w:rPr>
          <w:lang w:val="hi_IN" w:bidi="hi_IN"/>
        </w:rPr>
        <w:t xml:space="preserve"> यहोवा को दें। भेंट यहोवा को चढ़ाया जाने वाला उपहार या </w:t>
      </w:r>
      <w:r>
        <w:rPr>
          <w:lang w:val="hi_IN" w:bidi="hi_IN"/>
        </w:rPr>
        <w:t>बलिदान</w:t>
      </w:r>
      <w:r>
        <w:rPr>
          <w:lang w:val="hi_IN" w:bidi="hi_IN"/>
        </w:rPr>
        <w:t xml:space="preserve"> होता है। भेंट का अनुवाद उसी तरह करें जैसा आपने पिछले भागों में किया है। </w:t>
      </w:r>
      <w:r>
        <w:rPr>
          <w:lang w:val="hi_IN" w:bidi="hi_IN"/>
        </w:rPr>
        <w:t>भेंट</w:t>
      </w:r>
      <w:r>
        <w:rPr>
          <w:lang w:val="hi_IN" w:bidi="hi_IN"/>
        </w:rPr>
        <w:t xml:space="preserve"> के बारे में अधिक जानकारी के लिए, मुख्य शब्दावली देखें।</w:t>
      </w:r>
    </w:p>
    <w:p>
      <w:pPr/>
      <w:r>
        <w:rPr>
          <w:lang w:val="hi_IN" w:bidi="hi_IN"/>
        </w:rPr>
      </w:r>
      <w:r>
        <w:rPr>
          <w:lang w:val="hi_IN" w:bidi="hi_IN"/>
        </w:rPr>
        <w:t xml:space="preserve">यहोवा कहता है कि उसके लोगों को उसे अपने पहलौठे पुत्र देना चाहिए। पहलौठा </w:t>
      </w:r>
      <w:r>
        <w:rPr>
          <w:lang w:val="hi_IN" w:bidi="hi_IN"/>
        </w:rPr>
        <w:t>पुत्र</w:t>
      </w:r>
      <w:r>
        <w:rPr>
          <w:lang w:val="hi_IN" w:bidi="hi_IN"/>
        </w:rPr>
        <w:t xml:space="preserve"> वह पहला पुत्र होता है जिसे एक माता जन्म देती है। यहोवा के लोगों को अपने पहलौठे पुत्रों को उसके पास लाना चाहिए और फिर उन्हें पैसे या एक पशु से वापस खरीदना चाहिए। यह दिखाता है कि पहलौठे पुत्र यहोवा को समर्पित हैं।</w:t>
      </w:r>
    </w:p>
    <w:p>
      <w:pPr/>
      <w:r>
        <w:rPr>
          <w:lang w:val="hi_IN" w:bidi="hi_IN"/>
        </w:rPr>
      </w:r>
      <w:r>
        <w:rPr>
          <w:lang w:val="hi_IN" w:bidi="hi_IN"/>
        </w:rPr>
        <w:t>यहोवा के लोगों को उसे अपने पहलौठे बैल और भेड़ों को भी देना चाहिए। ये प्रत्येक मादा गाय, मादा भेड़ या बकरी से पैदा होने वाले पहले नर पशु हैं। भेड़ के लिए शब्द का अर्थ मूल भाषा में भेड़ और बकरी दोनों हो सकता है। बैल और भेड़ों का अनुवाद उसी तरह करें जैसे आपने पिछले भागों में किया है।</w:t>
      </w:r>
    </w:p>
    <w:p>
      <w:pPr/>
      <w:r>
        <w:rPr>
          <w:lang w:val="hi_IN" w:bidi="hi_IN"/>
        </w:rPr>
      </w:r>
      <w:r>
        <w:rPr>
          <w:lang w:val="hi_IN" w:bidi="hi_IN"/>
        </w:rPr>
        <w:t xml:space="preserve">यहाँ रुकें और यदि ज़रूरत हो तो समूह में फिर से </w:t>
      </w:r>
      <w:r>
        <w:rPr>
          <w:b/>
          <w:lang w:val="hi_IN" w:bidi="hi_IN"/>
        </w:rPr>
        <w:t>बैलों</w:t>
      </w:r>
      <w:r>
        <w:rPr>
          <w:lang w:val="hi_IN" w:bidi="hi_IN"/>
        </w:rPr>
        <w:t xml:space="preserve"> और </w:t>
      </w:r>
      <w:r>
        <w:rPr>
          <w:lang w:val="hi_IN" w:bidi="hi_IN"/>
        </w:rPr>
        <w:t>भेड़ों</w:t>
      </w:r>
      <w:r>
        <w:rPr>
          <w:lang w:val="hi_IN" w:bidi="hi_IN"/>
        </w:rPr>
        <w:t xml:space="preserve"> की तस्वीरें एक साथ देखें। इस ऑडियो को यहाँ रोकें।</w:t>
      </w:r>
    </w:p>
    <w:p>
      <w:pPr/>
      <w:r>
        <w:rPr>
          <w:lang w:val="hi_IN" w:bidi="hi_IN"/>
        </w:rPr>
      </w:r>
      <w:r>
        <w:rPr>
          <w:lang w:val="hi_IN" w:bidi="hi_IN"/>
        </w:rPr>
        <w:t>बैल, भेड़ और बकरियों के मालिकों को पहले सात दिनों के लिए नवजात पहलौठे पशुओं को अपनी माताओं के साथ छोड़ना चाहिए, और फिर पहलौठे नवजात पशुओं को आठवें दिन यहोवा को देना चाहिए।</w:t>
      </w:r>
    </w:p>
    <w:p>
      <w:pPr/>
      <w:r>
        <w:rPr>
          <w:lang w:val="hi_IN" w:bidi="hi_IN"/>
        </w:rPr>
      </w:r>
      <w:r>
        <w:rPr>
          <w:lang w:val="hi_IN" w:bidi="hi_IN"/>
        </w:rPr>
        <w:t xml:space="preserve">यहोवा के लोगों को </w:t>
      </w:r>
      <w:r>
        <w:rPr>
          <w:b/>
          <w:lang w:val="hi_IN" w:bidi="hi_IN"/>
        </w:rPr>
        <w:t>पवित्र</w:t>
      </w:r>
      <w:r>
        <w:rPr>
          <w:lang w:val="hi_IN" w:bidi="hi_IN"/>
        </w:rPr>
        <w:t xml:space="preserve"> होना चाहिए जैसे यहोवा पवित्र है। पवित्र का अर्थ है कि यहोवा के लोगों को एक विशेष उद्देश्य के लिए अलग किया गया है। पवित्र शब्द का अनुवाद उसी तरह करें जैसे आपने पिछले भागों में किया है। </w:t>
      </w:r>
      <w:r>
        <w:rPr>
          <w:lang w:val="hi_IN" w:bidi="hi_IN"/>
        </w:rPr>
        <w:t>पवित्र</w:t>
      </w:r>
      <w:r>
        <w:rPr>
          <w:lang w:val="hi_IN" w:bidi="hi_IN"/>
        </w:rPr>
        <w:t xml:space="preserve"> शब्द के बारे में अधिक जानकारी के लिए मुख्य शब्दावली देखें।</w:t>
      </w:r>
    </w:p>
    <w:p>
      <w:pPr/>
      <w:r>
        <w:rPr>
          <w:lang w:val="hi_IN" w:bidi="hi_IN"/>
        </w:rPr>
      </w:r>
      <w:r>
        <w:rPr>
          <w:lang w:val="hi_IN" w:bidi="hi_IN"/>
        </w:rPr>
        <w:t>यहोवा के लोगों को किसी दूसरे पशु द्वारा मारे गए पशु का माँस नहीं खाना चाहिए। इसके बजाय, उन्हें माँस को कुत्तों को दे देना चाहिए। इस्राएलियों के अनुसार कुत्ते धार्मिक दृष्टि से अशुद्ध पशु माने जाते थे, और वे कुत्तों को बहुत महत्व नहीं देते थे। कुत्तों का अनुवाद उसी तरह करें जैसे आपने पिछले भागों में किया है।</w:t>
      </w:r>
    </w:p>
    <w:p>
      <w:pPr/>
      <w:r>
        <w:rPr>
          <w:lang w:val="hi_IN" w:bidi="hi_IN"/>
        </w:rPr>
      </w:r>
      <w:r>
        <w:rPr>
          <w:lang w:val="hi_IN" w:bidi="hi_IN"/>
        </w:rPr>
        <w:t xml:space="preserve">यहाँ रुकें और यदि आवश्यकता हो तो समूह में फिर से </w:t>
      </w:r>
      <w:r>
        <w:rPr>
          <w:lang w:val="hi_IN" w:bidi="hi_IN"/>
        </w:rPr>
        <w:t>कुत्ते</w:t>
      </w:r>
      <w:r>
        <w:rPr>
          <w:lang w:val="hi_IN" w:bidi="hi_IN"/>
        </w:rPr>
        <w:t xml:space="preserve"> की तस्वीर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23:1–9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23:1–9 को सुनें और अपने मन में रखें।</w:t>
      </w:r>
    </w:p>
    <w:p>
      <w:pPr/>
      <w:r>
        <w:rPr>
          <w:lang w:val="hi_IN" w:bidi="hi_IN"/>
        </w:rPr>
      </w:r>
      <w:r>
        <w:rPr>
          <w:lang w:val="hi_IN" w:bidi="hi_IN"/>
        </w:rPr>
        <w:t>यदि सम्भव हो, तो निर्गमन 23:1–9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23:1–9 का ऑडियो संस्करण सबसे आसानी से समझ में आने वाले अनुवाद में सुनें।</w:t>
      </w:r>
    </w:p>
    <w:p>
      <w:pPr/>
      <w:r>
        <w:rPr>
          <w:lang w:val="hi_IN" w:bidi="hi_IN"/>
        </w:rPr>
      </w:r>
      <w:r>
        <w:rPr>
          <w:lang w:val="hi_IN" w:bidi="hi_IN"/>
        </w:rPr>
        <w:t>इस भाग में यहोवा मूसा के माध्यम से इस्राएलियों को सभी लोगों के लिए न्याय को संरक्षित करने का एक तरीका दे रहा है। यह पद परमेश्वर की प्रजा को अदालत में सच्चे गवाह बनने, अपने शत्रुओं के प्रति भी सहायक और दयालु होने, और न्याय देने में निष्पक्ष रहने की शिक्षा देता है। यह समाज के कमजोर और असुरक्षित सदस्यों के प्रति देखभाल का भाव रखने के लिए प्रोत्साहित करता है, और इस बात की भी चिंता रखता है कि न्याय व्यवस्था पूरी तरह निष्पक्ष हो। इस्राएलियों को उनके वर्ग की परवाह किए बिना सभी के साथ समान व्यवहार करना है। एक गवाह को सामाजिक दबाव से भटकाया नहीं जाना चाहिए, और उसे यह सुनिश्चित करना चाहिए कि उसकी गवाही सच्ची है। ये शिक्षाएँ विस्तृत नियमों और निर्देशों के बारे में नहीं बल्कि इस बारे में हैं कि आपको किस प्रकार का व्यक्ति होना चाहिए।</w:t>
      </w:r>
    </w:p>
    <w:p>
      <w:pPr/>
      <w:r>
        <w:rPr>
          <w:lang w:val="hi_IN" w:bidi="hi_IN"/>
        </w:rPr>
      </w:r>
      <w:r>
        <w:rPr>
          <w:lang w:val="hi_IN" w:bidi="hi_IN"/>
        </w:rPr>
        <w:t>यहाँ रुकें और समूह में इस प्रश्न पर चर्चा करें: आपकी संस्कृति में कानूनी प्रणाली कैसे काम करती है? क्या आप कुछ लोगों का दूसरों की तुलना में अधिक पक्ष रखते हैं? अपनी संस्कृति में किसी ऐसे व्यक्ति की कहानी बताओ जिसे कोई कानूनी समस्या हुई हो। क्या हुआ था? लोगों ने उनके साथ कैसे व्यवहार किया? इस ऑडियो को यहाँ रोकें।</w:t>
      </w:r>
    </w:p>
    <w:p>
      <w:pPr/>
      <w:r>
        <w:rPr>
          <w:lang w:val="hi_IN" w:bidi="hi_IN"/>
        </w:rPr>
      </w:r>
      <w:r>
        <w:rPr>
          <w:lang w:val="hi_IN" w:bidi="hi_IN"/>
        </w:rPr>
        <w:t>उस संस्कृति में न्याय प्रणाली 2 या अधिक गवाहों की गवाही पर निर्भर थी। परमेश्वर अपने लोगों को निर्देश दे रहा है कि वे गवाह के रूप में झूठ न बोलें, और किसी ऐसे व्यक्ति की मदद न करें जो दुष्ट है और किसी दूसरे के बारे में झूठ बोलना चाहता है। यह झूठी गवाही देना, या किसी ऐसे व्यक्ति के साथ सहयोग करना होगा जिसका बुरा इरादा हो। परमेश्वर के लोगों को दुष्ट लोगों के बड़े समूहों को उन्हें प्रभावित करने की अनुमति नहीं देनी चाहिए। उसी तरह, परमेश्वर के लोगों को केवल इसलिए कि वह व्यक्ति गरीब है किसी के पक्ष में होने के लिए अपनी गवाही नहीं बदलनी चाहिए। ये अदालत में गवाहों के लिए निर्देश हैं, या एक ऐसा स्थान जहाँ न्यायधीश तय करते हैं कि कोई व्यक्ति अपराध से दोषी है या निर्दोष है।</w:t>
      </w:r>
    </w:p>
    <w:p>
      <w:pPr/>
      <w:r>
        <w:rPr>
          <w:lang w:val="hi_IN" w:bidi="hi_IN"/>
        </w:rPr>
      </w:r>
      <w:r>
        <w:rPr>
          <w:lang w:val="hi_IN" w:bidi="hi_IN"/>
        </w:rPr>
        <w:t>अगले भाग में, यहोवा लोगों को भक्तिपूर्ण और करुणापूर्ण तरीके से व्यवहार करने के लिए कहता है, भले ही व्यवस्था उन्हें ऐसा करने के लिए न बताती है। किसी मानवीय न्यायालय में किसी व्यक्ति पर अपने शत्रु का बैल या गधा वापस न करने के लिए मुकदमा चलाने की संभावना नहीं है। हालाँकि, परमेश्वर मांग करता है कि उसके लोग बुराई को भलाई से दूर करें। इस भाग का उद्देश्य किसी दूसरे की कठिनाई का फायदा नहीं उठाना है क्योंकि वह एक शत्रु होता है। ढीला पशु आमतौर पर अपने आप का आनंद ले रहा होता है, और वह पशु जो खराब तरीके से लगाए गए बोझ के नीचे लेट जाता है, अपने आप की रक्षा कर रहा होता है। जो खतरे में है वह मालिक है, जिसे या तो एक मूल्यवान पशु खोना पड़ सकता है या किसी असुरक्षित स्थान पर और बिना सहायता के पशु का बोझ उतारना और फिर से लादना पड़ सकता है। यदि किसी का बैल या गधा खो जाता, तो वह उतनी फसल नहीं उगा सकता है और न ही उतनी आसानी से कटनी कर सकता है। वे अपनी फसलों को बाजार में नहीं ला सके। यह उनके आजीविका अर्जित करने के तरीके को प्रभावित करेगा।</w:t>
      </w:r>
    </w:p>
    <w:p>
      <w:pPr/>
      <w:r>
        <w:rPr>
          <w:lang w:val="hi_IN" w:bidi="hi_IN"/>
        </w:rPr>
      </w:r>
      <w:r>
        <w:rPr>
          <w:lang w:val="hi_IN" w:bidi="hi_IN"/>
        </w:rPr>
        <w:t xml:space="preserve">यहाँ रुकें और एक </w:t>
      </w:r>
      <w:r>
        <w:rPr>
          <w:b/>
          <w:lang w:val="hi_IN" w:bidi="hi_IN"/>
        </w:rPr>
        <w:t>बैल</w:t>
      </w:r>
      <w:r>
        <w:rPr>
          <w:lang w:val="hi_IN" w:bidi="hi_IN"/>
        </w:rPr>
        <w:t xml:space="preserve"> या </w:t>
      </w:r>
      <w:r>
        <w:rPr>
          <w:lang w:val="hi_IN" w:bidi="hi_IN"/>
        </w:rPr>
        <w:t>गधे</w:t>
      </w:r>
      <w:r>
        <w:rPr>
          <w:lang w:val="hi_IN" w:bidi="hi_IN"/>
        </w:rPr>
        <w:t xml:space="preserve"> की तस्वीर देखें। इस ऑडियो को यहाँ रोकें।</w:t>
      </w:r>
    </w:p>
    <w:p>
      <w:pPr/>
      <w:r>
        <w:rPr>
          <w:lang w:val="hi_IN" w:bidi="hi_IN"/>
        </w:rPr>
      </w:r>
      <w:r>
        <w:rPr>
          <w:lang w:val="hi_IN" w:bidi="hi_IN"/>
        </w:rPr>
        <w:t>सामान्य परिस्थितियों में, कोई भी किसी आवारा पशु को पकड़ने में मदद करेगा या किसी अजनबी को बोझ को फिर से व्यवस्थित करने में मदद करेगा। पर यदि वह पशु किसी शत्रु का हो, जो घृणा करता है और सम्भवतः इसी कारण घृणा का पात्र है, तो सबसे बुरा होने देने और उसके होने की आशा करने तथा उस कठिनाई से संतोष लेने का प्रलोभन होता है। परमेश्वर अपने समुदाय के किसी सदस्य को ऐसा करने से मना करता है; इसके बजाय, उसे आवारा पशु को पकड़कर उसे वापस ले जाना चाहिए, या खराब तरीके से रखा गया बोझ उठाने की व्यवस्था में मदद करनी चाहिए।</w:t>
      </w:r>
    </w:p>
    <w:p>
      <w:pPr/>
      <w:r>
        <w:rPr>
          <w:lang w:val="hi_IN" w:bidi="hi_IN"/>
        </w:rPr>
      </w:r>
      <w:r>
        <w:rPr>
          <w:lang w:val="hi_IN" w:bidi="hi_IN"/>
        </w:rPr>
        <w:t>यहाँ रुकें और समूह में इस प्रश्न पर चर्चा करें: आपकी संस्कृति में शत्रु एक-दूसरे के साथ कैसे व्यवहार करते हैं? उस समय की एक कहानी बताओ जब आप या आपके किसी जानने वाले ने किसी ऐसे व्यक्ति के प्रति दयालुता दिखाई जिसे आप शत्रु समझते थे। इस ऑडियो को यहाँ रोकें।</w:t>
      </w:r>
    </w:p>
    <w:p>
      <w:pPr/>
      <w:r>
        <w:rPr>
          <w:lang w:val="hi_IN" w:bidi="hi_IN"/>
        </w:rPr>
      </w:r>
      <w:r>
        <w:rPr>
          <w:lang w:val="hi_IN" w:bidi="hi_IN"/>
        </w:rPr>
        <w:t>इस भाग का अन्तिम हिस्सा कानूनी व्यवस्था की ओर फिर से लौटता हुआ प्रतीत होता है, पर सम्भव है कि यह विशेष रूप से अदालत के न्यायाधीशों को संबोधित कर रहा हो। इस्राएल में कानूनी प्रक्रिया की सत्यनिष्ठा बनाए रखने के लिए न्यायाधीशों को यह आदेश दिया गया है कि वे वर्ग की परवाह किए बिना सभी को समान न्याय दें। कभी-कभी उस संस्कृति में गरीबों के साथ अमीरों की तरह निष्पक्ष व्यवहार नहीं किया जाता था। न्यायियों से यह भी कहा गया था कि वे निर्दोष लोगों को दण्ड न दें क्योंकि परमेश्वर दोषियों पर न्याय करेगा। यदि न्यायी निर्दोष लोगों को दण्ड देते हैं, तो वे परमेश्वर के सामने दोषी होते हैं। परमेश्वर न्यायियों से यह भी कहता है कि वे रिश्वत न लें, जो कि पैसा या किसी विशेष दिशा में झुकने का पक्ष होता है। न्यायियों को रिश्वत नहीं लेनी थी क्योंकि तब यह सच्चा न्याय नहीं होगा।</w:t>
      </w:r>
    </w:p>
    <w:p>
      <w:pPr/>
      <w:r>
        <w:rPr>
          <w:lang w:val="hi_IN" w:bidi="hi_IN"/>
        </w:rPr>
      </w:r>
      <w:r>
        <w:rPr>
          <w:lang w:val="hi_IN" w:bidi="hi_IN"/>
        </w:rPr>
        <w:t>अन्त में परमेश्वर अपने लोगों से कहता है कि वे उन लोगों पर अत्याचार न करें जो विदेशी या अजनबी हैं। परमेश्वर शायद कह रहा है कि अदालत को विदेशियों और अजनबियों के साथ भी निष्पक्ष व्यवहार करना चाहिए। परमेश्वर इस्राएलियों को याद दिलाता है कि मिस्र में रहते हुए मिस्रियों ने उनके साथ भयानक व्यवहार किया था। इस्राएलियों को याद रखना चाहिए कि यह कैसा लगता था और मिस्रियों के समान नहीं बल्कि अलग तरीके से व्यवहार करना चाहिए। इससे उनमें विदेशियों के लिए करुणा होनी चाहिए, क्योंकि वे स्वयं भी उसी स्थिति में रहे हैं।</w:t>
      </w:r>
    </w:p>
    <w:p>
      <w:pPr/>
      <w:r>
        <w:rPr>
          <w:lang w:val="hi_IN" w:bidi="hi_IN"/>
        </w:rPr>
      </w:r>
      <w:r>
        <w:rPr>
          <w:lang w:val="hi_IN" w:bidi="hi_IN"/>
        </w:rPr>
        <w:t>यहाँ रुकें और समूह में इस प्रश्न पर चर्चा करें: आपकी संस्कृति में विदेशियों के साथ कैसे व्यवहार किया जाता है? एक कहानी सुनाएँ कि आपकी संस्कृति में एक विदेशी के साथ कैसा व्यवहार किया गया था, चाहे अच्छा हो या बुरा।</w:t>
      </w:r>
      <w:r>
        <w:rPr>
          <w:lang w:val="hi_IN" w:bidi="hi_IN"/>
        </w:rPr>
      </w:r>
    </w:p>
    <w:p>
      <w:pPr>
        <w:pStyle w:val="Heading3"/>
      </w:pPr>
      <w:r>
        <w:rPr>
          <w:lang w:val="hi_IN" w:bidi="hi_IN"/>
        </w:rPr>
        <w:t>घटनाओं को समझाना</w:t>
      </w:r>
    </w:p>
    <w:p>
      <w:pPr/>
      <w:r>
        <w:rPr>
          <w:lang w:val="hi_IN" w:bidi="hi_IN"/>
        </w:rPr>
      </w:r>
      <w:r>
        <w:rPr>
          <w:lang w:val="hi_IN" w:bidi="hi_IN"/>
        </w:rPr>
        <w:t>निर्गमन 23:1–9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4 दृश्य हैं।</w:t>
      </w:r>
    </w:p>
    <w:p>
      <w:pPr/>
      <w:r>
        <w:rPr>
          <w:lang w:val="hi_IN" w:bidi="hi_IN"/>
        </w:rPr>
      </w:r>
      <w:r>
        <w:rPr>
          <w:b/>
          <w:lang w:val="hi_IN" w:bidi="hi_IN"/>
        </w:rPr>
        <w:t>पहले दृश्य में:</w:t>
      </w:r>
      <w:r>
        <w:rPr>
          <w:lang w:val="hi_IN" w:bidi="hi_IN"/>
        </w:rPr>
        <w:t xml:space="preserve"> परमेश्वर अदालत में ईमानदारी पर धार्मिक शिक्षा दे रहे हैं। परमेश्वर अपने लोगों से कहता है कि झूठ न बोलें या दुष्ट लोगों की मदद न करें, और किसी की मदद करने के लिए सत्य को तोड़-मरोड़ न करें क्योंकि वे गरीब हैं।</w:t>
      </w:r>
    </w:p>
    <w:p>
      <w:pPr/>
      <w:r>
        <w:rPr>
          <w:lang w:val="hi_IN" w:bidi="hi_IN"/>
        </w:rPr>
      </w:r>
      <w:r>
        <w:rPr>
          <w:b/>
          <w:lang w:val="hi_IN" w:bidi="hi_IN"/>
        </w:rPr>
        <w:t>दूसरे दृश्य में:</w:t>
      </w:r>
      <w:r>
        <w:rPr>
          <w:lang w:val="hi_IN" w:bidi="hi_IN"/>
        </w:rPr>
        <w:t xml:space="preserve"> परमेश्वर अपने लोगों से कहता है कि वे उन लोगों की मदद करें जो उनके शत्रु भी हो सकते हैं। यदि उनके किसी कामकाजी पशु भटक जाए या किसी असुरक्षित बोझ के नीचे फँस जाए, तो उन्हें उनका पशु वापस पाने में मदद करना या पशु का बोझ ठीक से लादने में मदद करना अच्छा है।</w:t>
      </w:r>
    </w:p>
    <w:p>
      <w:pPr/>
      <w:r>
        <w:rPr>
          <w:lang w:val="hi_IN" w:bidi="hi_IN"/>
        </w:rPr>
      </w:r>
      <w:r>
        <w:rPr>
          <w:b/>
          <w:lang w:val="hi_IN" w:bidi="hi_IN"/>
        </w:rPr>
        <w:t>तीसरे दृश्य में:</w:t>
      </w:r>
      <w:r>
        <w:rPr>
          <w:lang w:val="hi_IN" w:bidi="hi_IN"/>
        </w:rPr>
        <w:t xml:space="preserve"> ऐसा प्रतीत होता है कि परमेश्वर न्याय देते समय न्यायाधीशों या प्रमुखों से ईमानदार होने के लिए बात कर रहे हैं। परमेश्वर उनसे कहता है कि वे गरीबों को न्याय से वंचित न करें, और किसी भी व्यक्ति को मृत्यु की सज़ा न दें जो दोषी न हो, या ईमानदार हो। परमेश्वर कहता है कि वह दोषी लोगों को कभी निर्दोष नहीं कहेगा। फिर परमेश्वर उनसे कहता है कि वे रिश्वत न लें ताकि अदालत के निर्णय को एक या दूसरे तरीके से प्रभावित किया जा सके।</w:t>
      </w:r>
    </w:p>
    <w:p>
      <w:pPr/>
      <w:r>
        <w:rPr>
          <w:lang w:val="hi_IN" w:bidi="hi_IN"/>
        </w:rPr>
      </w:r>
      <w:r>
        <w:rPr>
          <w:b/>
          <w:lang w:val="hi_IN" w:bidi="hi_IN"/>
        </w:rPr>
        <w:t>चौथे दृश्य में:</w:t>
      </w:r>
      <w:r>
        <w:rPr>
          <w:lang w:val="hi_IN" w:bidi="hi_IN"/>
        </w:rPr>
        <w:t xml:space="preserve"> परमेश्वर अपने लोगों से कहता है कि वे विदेशी पर अत्याचार न करें क्योंकि जब वे मिस्र में थे तो वे किसी समय विदेशी थे।</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 (हालाँकि उसका उल्लेख नहीं किया गया है)</w:t>
      </w:r>
    </w:p>
    <w:p>
      <w:pPr>
        <w:pStyle w:val="ListBullet"/>
        <w:spacing w:line="240" w:lineRule="auto"/>
        <w:ind w:left="720"/>
      </w:pPr>
      <w:r>
        <w:rPr>
          <w:lang w:val="hi_IN" w:bidi="hi_IN"/>
        </w:rPr>
      </w:r>
      <w:r>
        <w:rPr>
          <w:lang w:val="hi_IN" w:bidi="hi_IN"/>
        </w:rPr>
        <w:t>मूसा (हालाँकि उसका उल्लेख नहीं किया गया है)</w:t>
      </w:r>
    </w:p>
    <w:p>
      <w:pPr>
        <w:pStyle w:val="ListBullet"/>
        <w:spacing w:line="240" w:lineRule="auto"/>
        <w:ind w:left="720"/>
      </w:pPr>
      <w:r>
        <w:rPr>
          <w:lang w:val="hi_IN" w:bidi="hi_IN"/>
        </w:rPr>
      </w:r>
      <w:r>
        <w:rPr>
          <w:lang w:val="hi_IN" w:bidi="hi_IN"/>
        </w:rPr>
        <w:t>"तुम"—इस्राएलियों, या जिन लोगों से बात की जा रही है</w:t>
      </w:r>
    </w:p>
    <w:p>
      <w:pPr>
        <w:pStyle w:val="ListBullet"/>
        <w:spacing w:line="240" w:lineRule="auto"/>
        <w:ind w:left="720"/>
      </w:pPr>
      <w:r>
        <w:rPr>
          <w:lang w:val="hi_IN" w:bidi="hi_IN"/>
        </w:rPr>
      </w:r>
      <w:r>
        <w:rPr>
          <w:lang w:val="hi_IN" w:bidi="hi_IN"/>
        </w:rPr>
        <w:t>दुष्ट लोग</w:t>
      </w:r>
    </w:p>
    <w:p>
      <w:pPr>
        <w:pStyle w:val="ListBullet"/>
        <w:spacing w:line="240" w:lineRule="auto"/>
        <w:ind w:left="720"/>
      </w:pPr>
      <w:r>
        <w:rPr>
          <w:lang w:val="hi_IN" w:bidi="hi_IN"/>
        </w:rPr>
      </w:r>
      <w:r>
        <w:rPr>
          <w:lang w:val="hi_IN" w:bidi="hi_IN"/>
        </w:rPr>
        <w:t>लोगों की भीड़</w:t>
      </w:r>
    </w:p>
    <w:p>
      <w:pPr>
        <w:pStyle w:val="ListBullet"/>
        <w:spacing w:line="240" w:lineRule="auto"/>
        <w:ind w:left="720"/>
      </w:pPr>
      <w:r>
        <w:rPr>
          <w:lang w:val="hi_IN" w:bidi="hi_IN"/>
        </w:rPr>
      </w:r>
      <w:r>
        <w:rPr>
          <w:lang w:val="hi_IN" w:bidi="hi_IN"/>
        </w:rPr>
        <w:t>गरीब</w:t>
      </w:r>
    </w:p>
    <w:p>
      <w:pPr>
        <w:pStyle w:val="ListBullet"/>
        <w:spacing w:line="240" w:lineRule="auto"/>
        <w:ind w:left="720"/>
      </w:pPr>
      <w:r>
        <w:rPr>
          <w:lang w:val="hi_IN" w:bidi="hi_IN"/>
        </w:rPr>
      </w:r>
      <w:r>
        <w:rPr>
          <w:lang w:val="hi_IN" w:bidi="hi_IN"/>
        </w:rPr>
        <w:t>आपका शत्रु</w:t>
      </w:r>
    </w:p>
    <w:p>
      <w:pPr>
        <w:pStyle w:val="ListBullet"/>
        <w:spacing w:line="240" w:lineRule="auto"/>
        <w:ind w:left="720"/>
      </w:pPr>
      <w:r>
        <w:rPr>
          <w:lang w:val="hi_IN" w:bidi="hi_IN"/>
        </w:rPr>
      </w:r>
      <w:r>
        <w:rPr>
          <w:lang w:val="hi_IN" w:bidi="hi_IN"/>
        </w:rPr>
        <w:t>आपके शत्रु का पशु, एक बैल या गधा</w:t>
      </w:r>
    </w:p>
    <w:p>
      <w:pPr>
        <w:pStyle w:val="ListBullet"/>
        <w:spacing w:line="240" w:lineRule="auto"/>
        <w:ind w:left="720"/>
      </w:pPr>
      <w:r>
        <w:rPr>
          <w:lang w:val="hi_IN" w:bidi="hi_IN"/>
        </w:rPr>
      </w:r>
      <w:r>
        <w:rPr>
          <w:lang w:val="hi_IN" w:bidi="hi_IN"/>
        </w:rPr>
        <w:t>निर्दोष लोग</w:t>
      </w:r>
    </w:p>
    <w:p>
      <w:pPr>
        <w:pStyle w:val="ListBullet"/>
        <w:spacing w:line="240" w:lineRule="auto"/>
        <w:ind w:left="720"/>
      </w:pPr>
      <w:r>
        <w:rPr>
          <w:lang w:val="hi_IN" w:bidi="hi_IN"/>
        </w:rPr>
      </w:r>
      <w:r>
        <w:rPr>
          <w:lang w:val="hi_IN" w:bidi="hi_IN"/>
        </w:rPr>
        <w:t>दोषी लोग</w:t>
      </w:r>
    </w:p>
    <w:p>
      <w:pPr>
        <w:pStyle w:val="ListBullet"/>
        <w:spacing w:line="240" w:lineRule="auto"/>
        <w:ind w:left="720"/>
      </w:pPr>
      <w:r>
        <w:rPr>
          <w:lang w:val="hi_IN" w:bidi="hi_IN"/>
        </w:rPr>
      </w:r>
      <w:r>
        <w:rPr>
          <w:lang w:val="hi_IN" w:bidi="hi_IN"/>
        </w:rPr>
        <w:t>निर्दोष और धर्मी लोग</w:t>
      </w:r>
    </w:p>
    <w:p>
      <w:pPr>
        <w:pStyle w:val="ListBullet"/>
        <w:spacing w:line="240" w:lineRule="auto"/>
        <w:ind w:left="720"/>
      </w:pPr>
      <w:r>
        <w:rPr>
          <w:lang w:val="hi_IN" w:bidi="hi_IN"/>
        </w:rPr>
      </w:r>
      <w:r>
        <w:rPr>
          <w:lang w:val="hi_IN" w:bidi="hi_IN"/>
        </w:rPr>
        <w:t>विदेशी</w:t>
      </w:r>
    </w:p>
    <w:p>
      <w:pPr/>
      <w:r>
        <w:rPr>
          <w:lang w:val="hi_IN" w:bidi="hi_IN"/>
        </w:rPr>
      </w:r>
      <w:r>
        <w:rPr>
          <w:lang w:val="hi_IN" w:bidi="hi_IN"/>
        </w:rPr>
        <w:t>एक समूह में, भाग के परिवेश के इन हिस्सों पर ध्यान दें: यह भाग सीनै पर्वत पर होता है, जहाँ यहोवा मूसा के साथ मिल रहा है। इस्राएलियों को यहोवा द्वारा जंगल में ले जाया गया है। यहोवा उन्हें तीन दिनों तक स्वयं को पवित्र करने और अपने वस्त्र धोने के लिए कहता है। फिर यहोवा मूसा से मिलने के लिए सीनै पर्वत पर उतरता है और यहोवा लोगों को पर्वत पर चढ़कर यहोवा की उपस्थिति में जाने से मना करता है। यहाँ यहोवा मूसा को दस आज्ञाएँ देता है, साथ ही भक्तिपूर्ण व्यवहार और दूसरों के साथ व्यवहार के लिए अन्य निर्देश देता है। ये निर्देश उस वाचा का हिस्सा हैं जो यहोवा इस्राएलियों के साथ बाँध रहा है। यह भाग उन निर्देशों का हिस्सा है।</w:t>
      </w:r>
    </w:p>
    <w:p>
      <w:pPr/>
      <w:r>
        <w:rPr>
          <w:lang w:val="hi_IN" w:bidi="hi_IN"/>
        </w:rPr>
      </w:r>
      <w:r>
        <w:rPr>
          <w:lang w:val="hi_IN" w:bidi="hi_IN"/>
        </w:rPr>
        <w:t xml:space="preserve">यहाँ रुकें और </w:t>
      </w:r>
      <w:r>
        <w:rPr>
          <w:lang w:val="hi_IN" w:bidi="hi_IN"/>
        </w:rPr>
        <w:t>मिस्र और सीनै प्रायद्वीप</w:t>
      </w:r>
      <w:r>
        <w:rPr>
          <w:lang w:val="hi_IN" w:bidi="hi_IN"/>
        </w:rPr>
        <w:t xml:space="preserve"> का नक्शा देखें जहाँ सीनै पर्वत था। इस ऑडियो को यहाँ रोकें।</w:t>
      </w:r>
    </w:p>
    <w:p>
      <w:pPr/>
      <w:r>
        <w:rPr>
          <w:lang w:val="hi_IN" w:bidi="hi_IN"/>
        </w:rPr>
      </w:r>
      <w:r>
        <w:rPr>
          <w:lang w:val="hi_IN" w:bidi="hi_IN"/>
        </w:rPr>
        <w:t>इनमें से अधिकांश निर्देश एक अदालत में लागू होते हैं, या ऐसे स्थान पर जहाँ न्यायाधीश लोगों को न्याय देते हैं। पहले दृश्य में, इस्राएलियों से कहा जाता है कि वे किसी के बारे में झूठा गवाह न बने, और न ही किसी और जो दुष्ट या दोषी है, उसकी मदद करें कि वह किसी के खिलाफ झूठा गवाही दे। फिर उनसे कहा जाता है कि लोगों की भीड़ को अपनी गवाही नहीं बदलना चाहिए, लेकिन उन्हें ईमानदार होना चाहिए। साथ ही उन्हें किसी की मदद करने के लिए अपनी गवाही नहीं बदलनी चाहिए क्योंकि वे गरीब हैं।</w:t>
      </w:r>
    </w:p>
    <w:p>
      <w:pPr/>
      <w:r>
        <w:rPr>
          <w:lang w:val="hi_IN" w:bidi="hi_IN"/>
        </w:rPr>
      </w:r>
      <w:r>
        <w:rPr>
          <w:lang w:val="hi_IN" w:bidi="hi_IN"/>
        </w:rPr>
        <w:t>यहाँ रुकें और दो लोगों से कहें कि समूह में किसी दूसरे व्यक्ति के बारे में झूठ गढ़ें। प्रत्येक पक्ष दूसरों को समझाने की कोशिश करें कि वे सच बता रहे हैं। यह प्रत्येक पक्ष के लिए कैसा महसूस करता है? सत्य पर विश्वास करने की कोशिश कर रहे लोग कैसा महसूस करते हैं? इस ऑडियो को यहाँ रोकें।</w:t>
      </w:r>
    </w:p>
    <w:p>
      <w:pPr/>
      <w:r>
        <w:rPr>
          <w:lang w:val="hi_IN" w:bidi="hi_IN"/>
        </w:rPr>
      </w:r>
      <w:r>
        <w:rPr>
          <w:lang w:val="hi_IN" w:bidi="hi_IN"/>
        </w:rPr>
        <w:t>दूसरे दृश्य में, किसी व्यक्ति का काम का पशु भटक गया है, या किसी बोझ के नीचे फँस गया है जिसे ठीक से सुरक्षित नहीं किया गया था। तो यह निर्देशों का समूह बाहर लागू होता है। ये निर्देश इस्राएलियों को बताते हैं कि उन्हें कैसे व्यवहार करना चाहिए, बजाय उन बातों के कि उन्हें नहीं करना चाहिए। ये नियमों के बजाय अच्छे व्यवहार के एक समूह के समान हैं। इस्राएली लोगों को दूर नहीं जाना चाहिए क्योंकि वह पशु उनके शत्रु का है। इसके बजाय, उन्हें भटके हुए पशु को अपने शत्रु को वापस करना चाहिए, या अपने शत्रु के फँसे हुए पशु की मदद करनी चाहिए।</w:t>
      </w:r>
    </w:p>
    <w:p>
      <w:pPr/>
      <w:r>
        <w:rPr>
          <w:lang w:val="hi_IN" w:bidi="hi_IN"/>
        </w:rPr>
      </w:r>
      <w:r>
        <w:rPr>
          <w:lang w:val="hi_IN" w:bidi="hi_IN"/>
        </w:rPr>
        <w:t>तीसरे दृश्य में, यह सम्भव है कि यहोवा उन लोगों के बारे में बात कर रहा है जो न्याय का निर्णय देते हैं, या न्यायियों का निर्णय देते हैं। यहोवा उनसे कहता है कि वे उन लोगों को न्याय दें जो गरीब हैं। वे उन निर्दोष और ईमानदार लोगों को भी मृत्यु के दण्ड के पात्र नहीं ठहराएँ जो नियम का पालन करते हैं, क्योंकि यहोवा किसी भी समय दोषी को निर्दोष नहीं ठहराएगा। इसका अर्थ है कि यहोवा जानेगा कि कौन दोषी है और कौन निर्दोष है, और वह दोषी लोगों को दण्ड देगा। यहोवा उनसे यह भी कहता है कि वे रिश्वत न लें, अर्थात जब कोई व्यक्ति न्यायियों को अपना पक्ष जीतने के लिए पैसे देता है। यहोवा कहता है कि रिश्वत लेने से देखने वालों या साफ़ देखने वालों की आँखें अंधी हो जाएँगी। तो वह न्यायाधीश जो सत्य जानता है, उसे अनदेखा करने और गलत दंड देने का चुनाव करेगा। रिश्वत निर्दोष व्यक्ति के मामले को उलट देता है, या वह सत्य को तोड़ देता है ताकि यह प्रतीत हो कि मानो निर्दोष व्यक्ति ही दोषी है।</w:t>
      </w:r>
    </w:p>
    <w:p>
      <w:pPr/>
      <w:r>
        <w:rPr>
          <w:lang w:val="hi_IN" w:bidi="hi_IN"/>
        </w:rPr>
      </w:r>
      <w:r>
        <w:rPr>
          <w:lang w:val="hi_IN" w:bidi="hi_IN"/>
        </w:rPr>
        <w:t>पिछले दृश्य में, यहोवा इस्राएल से कहता है कि वह विदेशियों के साथ अच्छा व्यवहार करें और उन पर अत्याचार न करें। यह विदेशी केवल कोई आने-जाने वाला नहीं है, बल्कि वह ऐसा व्यक्ति है जो किसी ऐसी भूमि में रहता है जो उसकी मातृभूमि नहीं है। यहोवा इस्राएल को याद दिलाता है कि वे जानते हैं कि एक विदेशी होने का अनुभव कैसा होता है, या एक विदेशी के मन को जानते हैं, क्योंकि वे किसी समय मिस्र में विदेशी थे। मिस्रियों ने इस्राएलियों के साथ बुरा व्यवहार किया, और इसलिए इस्राएलियों को उनके साथ रहने वाले विदेशियों के लिए करुणा दिखानी चाहिए।</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23:1–9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4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 (हालाँकि उसका उल्लेख नहीं किया गया है)</w:t>
      </w:r>
    </w:p>
    <w:p>
      <w:pPr>
        <w:pStyle w:val="ListBullet"/>
        <w:spacing w:line="240" w:lineRule="auto"/>
        <w:ind w:left="720"/>
      </w:pPr>
      <w:r>
        <w:rPr>
          <w:lang w:val="hi_IN" w:bidi="hi_IN"/>
        </w:rPr>
      </w:r>
      <w:r>
        <w:rPr>
          <w:lang w:val="hi_IN" w:bidi="hi_IN"/>
        </w:rPr>
        <w:t>मूसा (हालाँकि उसका उल्लेख नहीं किया गया है)</w:t>
      </w:r>
    </w:p>
    <w:p>
      <w:pPr>
        <w:pStyle w:val="ListBullet"/>
        <w:spacing w:line="240" w:lineRule="auto"/>
        <w:ind w:left="720"/>
      </w:pPr>
      <w:r>
        <w:rPr>
          <w:lang w:val="hi_IN" w:bidi="hi_IN"/>
        </w:rPr>
      </w:r>
      <w:r>
        <w:rPr>
          <w:lang w:val="hi_IN" w:bidi="hi_IN"/>
        </w:rPr>
        <w:t>"तुम"—इस्राएलियों, या जिन लोगों से बात की जा रही है</w:t>
      </w:r>
    </w:p>
    <w:p>
      <w:pPr>
        <w:pStyle w:val="ListBullet"/>
        <w:spacing w:line="240" w:lineRule="auto"/>
        <w:ind w:left="720"/>
      </w:pPr>
      <w:r>
        <w:rPr>
          <w:lang w:val="hi_IN" w:bidi="hi_IN"/>
        </w:rPr>
      </w:r>
      <w:r>
        <w:rPr>
          <w:lang w:val="hi_IN" w:bidi="hi_IN"/>
        </w:rPr>
        <w:t>दुष्ट लोग</w:t>
      </w:r>
    </w:p>
    <w:p>
      <w:pPr>
        <w:pStyle w:val="ListBullet"/>
        <w:spacing w:line="240" w:lineRule="auto"/>
        <w:ind w:left="720"/>
      </w:pPr>
      <w:r>
        <w:rPr>
          <w:lang w:val="hi_IN" w:bidi="hi_IN"/>
        </w:rPr>
      </w:r>
      <w:r>
        <w:rPr>
          <w:lang w:val="hi_IN" w:bidi="hi_IN"/>
        </w:rPr>
        <w:t>लोगों की भीड़</w:t>
      </w:r>
    </w:p>
    <w:p>
      <w:pPr>
        <w:pStyle w:val="ListBullet"/>
        <w:spacing w:line="240" w:lineRule="auto"/>
        <w:ind w:left="720"/>
      </w:pPr>
      <w:r>
        <w:rPr>
          <w:lang w:val="hi_IN" w:bidi="hi_IN"/>
        </w:rPr>
      </w:r>
      <w:r>
        <w:rPr>
          <w:lang w:val="hi_IN" w:bidi="hi_IN"/>
        </w:rPr>
        <w:t>गरीब</w:t>
      </w:r>
    </w:p>
    <w:p>
      <w:pPr>
        <w:pStyle w:val="ListBullet"/>
        <w:spacing w:line="240" w:lineRule="auto"/>
        <w:ind w:left="720"/>
      </w:pPr>
      <w:r>
        <w:rPr>
          <w:lang w:val="hi_IN" w:bidi="hi_IN"/>
        </w:rPr>
      </w:r>
      <w:r>
        <w:rPr>
          <w:lang w:val="hi_IN" w:bidi="hi_IN"/>
        </w:rPr>
        <w:t>आपका शत्रु</w:t>
      </w:r>
    </w:p>
    <w:p>
      <w:pPr>
        <w:pStyle w:val="ListBullet"/>
        <w:spacing w:line="240" w:lineRule="auto"/>
        <w:ind w:left="720"/>
      </w:pPr>
      <w:r>
        <w:rPr>
          <w:lang w:val="hi_IN" w:bidi="hi_IN"/>
        </w:rPr>
      </w:r>
      <w:r>
        <w:rPr>
          <w:lang w:val="hi_IN" w:bidi="hi_IN"/>
        </w:rPr>
        <w:t>आपके शत्रु का पशु (बैल या गधा)</w:t>
      </w:r>
    </w:p>
    <w:p>
      <w:pPr>
        <w:pStyle w:val="ListBullet"/>
        <w:spacing w:line="240" w:lineRule="auto"/>
        <w:ind w:left="720"/>
      </w:pPr>
      <w:r>
        <w:rPr>
          <w:lang w:val="hi_IN" w:bidi="hi_IN"/>
        </w:rPr>
      </w:r>
      <w:r>
        <w:rPr>
          <w:lang w:val="hi_IN" w:bidi="hi_IN"/>
        </w:rPr>
        <w:t>निर्दोष लोग</w:t>
      </w:r>
    </w:p>
    <w:p>
      <w:pPr>
        <w:pStyle w:val="ListBullet"/>
        <w:spacing w:line="240" w:lineRule="auto"/>
        <w:ind w:left="720"/>
      </w:pPr>
      <w:r>
        <w:rPr>
          <w:lang w:val="hi_IN" w:bidi="hi_IN"/>
        </w:rPr>
      </w:r>
      <w:r>
        <w:rPr>
          <w:lang w:val="hi_IN" w:bidi="hi_IN"/>
        </w:rPr>
        <w:t>दोषी लोग</w:t>
      </w:r>
    </w:p>
    <w:p>
      <w:pPr>
        <w:pStyle w:val="ListBullet"/>
        <w:spacing w:line="240" w:lineRule="auto"/>
        <w:ind w:left="720"/>
      </w:pPr>
      <w:r>
        <w:rPr>
          <w:lang w:val="hi_IN" w:bidi="hi_IN"/>
        </w:rPr>
      </w:r>
      <w:r>
        <w:rPr>
          <w:lang w:val="hi_IN" w:bidi="hi_IN"/>
        </w:rPr>
        <w:t>निर्दोष और धर्मी लोग</w:t>
      </w:r>
    </w:p>
    <w:p>
      <w:pPr>
        <w:pStyle w:val="ListBullet"/>
        <w:spacing w:line="240" w:lineRule="auto"/>
        <w:ind w:left="720"/>
      </w:pPr>
      <w:r>
        <w:rPr>
          <w:lang w:val="hi_IN" w:bidi="hi_IN"/>
        </w:rPr>
      </w:r>
      <w:r>
        <w:rPr>
          <w:lang w:val="hi_IN" w:bidi="hi_IN"/>
        </w:rPr>
        <w:t>विदेशी</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परमेश्वर अदालत में ईमानदारी पर धार्मिक शिक्षा दे रहा है। परमेश्वर अपने लोगों से कहता है कि झूठ न बोलें या दुष्ट लोगों की मदद न करें, और किसी की मदद करने के लिए सत्य को तोड़-मरोड़ न करें क्योंकि वे गरीब हैं।</w:t>
      </w:r>
    </w:p>
    <w:p>
      <w:pPr/>
      <w:r>
        <w:rPr>
          <w:lang w:val="hi_IN" w:bidi="hi_IN"/>
        </w:rPr>
      </w:r>
      <w:r>
        <w:rPr>
          <w:lang w:val="hi_IN" w:bidi="hi_IN"/>
        </w:rPr>
        <w:t>परमेश्वर अपने लोगों से कहता है कि वे उन लोगों की मदद करें जो उनके शत्रु भी हो सकते हैं। यदि उनके किसी कामकाजी पशु भटक जाए या किसी असुरक्षित बोझ के नीचे फँस जाए, तो उन्हें उनका पशु वापस पाने में मदद करना या पशु का बोझ ठीक से लादने में मदद करना अच्छा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 का किरदार निभाने वाले व्यक्ति से पूछें, "आप क्या महसूस कर रहे हैं या क्या सोच रहे हैं?" वह व्यक्ति इस तरह उत्तर दे सकता है, "मैं शायद अपने शत्रु की मदद न करना पसंद करूँ।" वे इसके योग्य हैं," या "जब वे मेरे लिए इतने दुष्ट हैं तो मुझे उनके साथ क्यों दयालु होना पड़े?" या "मुझे लगता है कि मैं सही काम करूँगा और अपने शत्रु की मदद करूँगा, भले ही मैं ऐसा नहीं करना चाहता।"</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परमेश्वर न्यायियों से कहता है कि वे गरीबों को न्याय से वंचित न करें, और किसी भी निर्दोष को मृत्यु की सज़ा न दें। परमेश्वर कहता है कि वह दोषी को कभी निर्दोष नहीं कहेगा और दोषियों को दण्ड दिया जाएगा।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न्यायाधीश का किरदार निभाने वाले व्यक्ति से पूछें, "आप क्या महसूस कर रहे हैं या क्या सोच रहे हैं?" व्यक्ति इस तरह की बातें कह सकता है, "मुझे आशा है कि मैं कभी किसी के दोषी या निर्दोष होने के बारे में गलती न करूँ", या "मैं सही और ईमानदार निर्णय देने के लिए जो कुछ भी कर सकता हूँ, करना चाहता हूँ"। मैं यहोवा का दण्ड नहीं चाहता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फिर परमेश्वर उनसे कहता है कि वे अदालत के निर्णय को एक या दूसरे तरीके से विकृत करने के लिए रिश्वत न लें।</w:t>
      </w:r>
    </w:p>
    <w:p>
      <w:pPr/>
      <w:r>
        <w:rPr>
          <w:lang w:val="hi_IN" w:bidi="hi_IN"/>
        </w:rPr>
      </w:r>
      <w:r>
        <w:rPr>
          <w:lang w:val="hi_IN" w:bidi="hi_IN"/>
        </w:rPr>
        <w:t>परमेश्वर अपने लोगों से कहता है कि वे विदेशी पर अत्याचार न करें क्योंकि जब वे मिस्र में थे तो वे भी किसी समय विदेशी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एक इस्राएली का किरदार निभाने वाले व्यक्ति से पूछें, "आप क्या महसूस कर रहे हैं या क्या सोच रहे हैं?" वह व्यक्ति इस तरह के उत्तर दे सकता है, "मिस्र में होना बहुत कठिन था। "मैं यहाँ दूसरों के लिए मुश्किलें पैदा नहीं करना चाहता," या "मेरे साथ बहुत बुरा व्यवहार किया गया था, मैं किसी और के साथ ऐसा करने की सोच भी नहीं सकता।"</w:t>
      </w:r>
      <w:r>
        <w:rPr>
          <w:lang w:val="hi_IN" w:bidi="hi_IN"/>
        </w:rPr>
      </w:r>
    </w:p>
    <w:p>
      <w:pPr>
        <w:pStyle w:val="Heading3"/>
      </w:pPr>
      <w:r>
        <w:rPr>
          <w:lang w:val="hi_IN" w:bidi="hi_IN"/>
        </w:rPr>
        <w:t>आवश्यक जानकारी</w:t>
      </w:r>
    </w:p>
    <w:p>
      <w:pPr/>
      <w:r>
        <w:rPr>
          <w:lang w:val="hi_IN" w:bidi="hi_IN"/>
        </w:rPr>
      </w:r>
      <w:r>
        <w:rPr>
          <w:lang w:val="hi_IN" w:bidi="hi_IN"/>
        </w:rPr>
        <w:t>निर्गमन 23:1–9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झूठी सूचना</w:t>
      </w:r>
      <w:r>
        <w:rPr>
          <w:lang w:val="hi_IN" w:bidi="hi_IN"/>
        </w:rPr>
        <w:t xml:space="preserve"> न दें, और </w:t>
      </w:r>
      <w:r>
        <w:rPr>
          <w:b/>
          <w:lang w:val="hi_IN" w:bidi="hi_IN"/>
        </w:rPr>
        <w:t>दुष्ट गवाह</w:t>
      </w:r>
      <w:r>
        <w:rPr>
          <w:lang w:val="hi_IN" w:bidi="hi_IN"/>
        </w:rPr>
        <w:t xml:space="preserve"> बनकर उन लोगों की मदद न करें जो </w:t>
      </w:r>
      <w:r>
        <w:rPr>
          <w:b/>
          <w:lang w:val="hi_IN" w:bidi="hi_IN"/>
        </w:rPr>
        <w:t>बुरे</w:t>
      </w:r>
      <w:r>
        <w:rPr>
          <w:lang w:val="hi_IN" w:bidi="hi_IN"/>
        </w:rPr>
        <w:t xml:space="preserve"> हैं। झूठी सुचना एक गवाही है, या कथन है जो किसी और के बारे में सच नहीं है। जो लोग दुष्ट हैं, वे ऐसे लोग होते हैं जो किसी अपराध या हत्या के दोषी हैं। वे आमतौर पर शत्रुतापूर्ण लोग होते हैं। एक दुष्ट गवाह वह होता है जो जानबूझकर गलत बयान देता है कि उसने क्या देखा, ताकि किसी और को या उनकी प्रतिष्ठा को नुकसान पहुँचाया जा सके। </w:t>
      </w:r>
      <w:r>
        <w:rPr>
          <w:lang w:val="hi_IN" w:bidi="hi_IN"/>
        </w:rPr>
        <w:t>दुष्टता</w:t>
      </w:r>
      <w:r>
        <w:rPr>
          <w:lang w:val="hi_IN" w:bidi="hi_IN"/>
        </w:rPr>
        <w:t xml:space="preserve"> के बारे में अधिक जानकारी के लिए मुख्य शब्दावली देखें।</w:t>
      </w:r>
    </w:p>
    <w:p>
      <w:pPr/>
      <w:r>
        <w:rPr>
          <w:lang w:val="hi_IN" w:bidi="hi_IN"/>
        </w:rPr>
      </w:r>
      <w:r>
        <w:rPr>
          <w:lang w:val="hi_IN" w:bidi="hi_IN"/>
        </w:rPr>
        <w:t xml:space="preserve">आपको उन लोगों के झुंड का भी अनुसरण नहीं करना चाहिए जो </w:t>
      </w:r>
      <w:r>
        <w:rPr>
          <w:b/>
          <w:lang w:val="hi_IN" w:bidi="hi_IN"/>
        </w:rPr>
        <w:t>बुराई</w:t>
      </w:r>
      <w:r>
        <w:rPr>
          <w:lang w:val="hi_IN" w:bidi="hi_IN"/>
        </w:rPr>
        <w:t xml:space="preserve"> कर रहे हैं, और न ही </w:t>
      </w:r>
      <w:r>
        <w:rPr>
          <w:b/>
          <w:lang w:val="hi_IN" w:bidi="hi_IN"/>
        </w:rPr>
        <w:t>गवाही देते समय</w:t>
      </w:r>
      <w:r>
        <w:rPr>
          <w:lang w:val="hi_IN" w:bidi="hi_IN"/>
        </w:rPr>
        <w:t xml:space="preserve"> या </w:t>
      </w:r>
      <w:r>
        <w:rPr>
          <w:b/>
          <w:lang w:val="hi_IN" w:bidi="hi_IN"/>
        </w:rPr>
        <w:t>साक्ष्य प्रस्तुत करते समय</w:t>
      </w:r>
      <w:r>
        <w:rPr>
          <w:lang w:val="hi_IN" w:bidi="hi_IN"/>
        </w:rPr>
        <w:t xml:space="preserve"> झुंड से प्रभावित होना चाहिए, ताकि </w:t>
      </w:r>
      <w:r>
        <w:rPr>
          <w:b/>
          <w:lang w:val="hi_IN" w:bidi="hi_IN"/>
        </w:rPr>
        <w:t>न्याय को मोड़ने या बिगाड़ने</w:t>
      </w:r>
      <w:r>
        <w:rPr>
          <w:lang w:val="hi_IN" w:bidi="hi_IN"/>
        </w:rPr>
        <w:t xml:space="preserve"> का प्रयास किया जा सके। और न ही आपको किसी </w:t>
      </w:r>
      <w:r>
        <w:rPr>
          <w:b/>
          <w:lang w:val="hi_IN" w:bidi="hi_IN"/>
        </w:rPr>
        <w:t>गरीब</w:t>
      </w:r>
      <w:r>
        <w:rPr>
          <w:lang w:val="hi_IN" w:bidi="hi_IN"/>
        </w:rPr>
        <w:t xml:space="preserve"> आदमी को उसके मुकदमे या विवाद में मदद करने के लिए अपनी गवाही बदलनी चाहिए। बुराई करना वह करना है जो </w:t>
      </w:r>
      <w:r>
        <w:rPr>
          <w:lang w:val="hi_IN" w:bidi="hi_IN"/>
        </w:rPr>
        <w:t>परमेश्वर</w:t>
      </w:r>
      <w:r>
        <w:rPr>
          <w:lang w:val="hi_IN" w:bidi="hi_IN"/>
        </w:rPr>
        <w:t xml:space="preserve"> के अनुसार गलत है। गवाही का अर्थ है किसी चीज़ के बारे में अपने अनुभव के आधार पर सत्य को घोषित करना। और न्याय को मोड़ने या बिगाड़ने का अर्थ है यह ताकि किसी व्यक्ति के साथ </w:t>
      </w:r>
      <w:r>
        <w:rPr>
          <w:lang w:val="hi_IN" w:bidi="hi_IN"/>
        </w:rPr>
        <w:t>व्यवस्था</w:t>
      </w:r>
      <w:r>
        <w:rPr>
          <w:lang w:val="hi_IN" w:bidi="hi_IN"/>
        </w:rPr>
        <w:t xml:space="preserve"> के अनुसार निष्पक्ष व्यवहार न किया जाए। गरीब व्यक्ति वह होता है जिसके पास बहुत कम पैसे या संसाधन हों। उन्हीं शब्दों का उपयोग करें जिनका उपयोग आपने पहले बुराई, गवाही, न्याय और गरीब के लिए किया है। </w:t>
      </w:r>
      <w:r>
        <w:rPr>
          <w:lang w:val="hi_IN" w:bidi="hi_IN"/>
        </w:rPr>
        <w:t>बुराई</w:t>
      </w:r>
      <w:r>
        <w:rPr>
          <w:lang w:val="hi_IN" w:bidi="hi_IN"/>
        </w:rPr>
        <w:t xml:space="preserve">, </w:t>
      </w:r>
      <w:r>
        <w:rPr>
          <w:b/>
          <w:lang w:val="hi_IN" w:bidi="hi_IN"/>
        </w:rPr>
        <w:t>गवाही</w:t>
      </w:r>
      <w:r>
        <w:rPr>
          <w:lang w:val="hi_IN" w:bidi="hi_IN"/>
        </w:rPr>
        <w:t xml:space="preserve"> और </w:t>
      </w:r>
      <w:r>
        <w:rPr>
          <w:b/>
          <w:lang w:val="hi_IN" w:bidi="hi_IN"/>
        </w:rPr>
        <w:t>न्याय</w:t>
      </w:r>
      <w:r>
        <w:rPr>
          <w:lang w:val="hi_IN" w:bidi="hi_IN"/>
        </w:rPr>
        <w:t xml:space="preserve"> के बारे में अधिक जानकारी के लिए, मुख्य शब्दावली देखें।</w:t>
      </w:r>
    </w:p>
    <w:p>
      <w:pPr/>
      <w:r>
        <w:rPr>
          <w:lang w:val="hi_IN" w:bidi="hi_IN"/>
        </w:rPr>
      </w:r>
      <w:r>
        <w:rPr>
          <w:lang w:val="hi_IN" w:bidi="hi_IN"/>
        </w:rPr>
        <w:t xml:space="preserve">यदि आप अपने </w:t>
      </w:r>
      <w:r>
        <w:rPr>
          <w:b/>
          <w:lang w:val="hi_IN" w:bidi="hi_IN"/>
        </w:rPr>
        <w:t>शत्रु के गधे या बैल</w:t>
      </w:r>
      <w:r>
        <w:rPr>
          <w:lang w:val="hi_IN" w:bidi="hi_IN"/>
        </w:rPr>
        <w:t xml:space="preserve"> को भटकता हुआ देखें या उसे रास्ते में पाएँ, तो उसे उसके स्वामी के पास वापस ले जाएँ। या यदि आप किसी ऐसे व्यक्ति का गधा देखते हैं जो आपसे नफरत करता है उसके बोझ के नीचे गिर गया है, तो रुकें और गधे की मदद करें। शत्रु वह होता है जो परमेश्वर के लोगों का विरोध करता है या उनसे नफरत करता है। </w:t>
      </w:r>
      <w:r>
        <w:rPr>
          <w:lang w:val="hi_IN" w:bidi="hi_IN"/>
        </w:rPr>
        <w:t>गधा</w:t>
      </w:r>
      <w:r>
        <w:rPr>
          <w:lang w:val="hi_IN" w:bidi="hi_IN"/>
        </w:rPr>
        <w:t xml:space="preserve"> या बैल वह पशु होता है जो भारी बोझ ले जा सकता है।</w:t>
      </w:r>
    </w:p>
    <w:p>
      <w:pPr/>
      <w:r>
        <w:rPr>
          <w:lang w:val="hi_IN" w:bidi="hi_IN"/>
        </w:rPr>
      </w:r>
      <w:r>
        <w:rPr>
          <w:lang w:val="hi_IN" w:bidi="hi_IN"/>
        </w:rPr>
        <w:t xml:space="preserve">यहाँ रुकें और </w:t>
      </w:r>
      <w:r>
        <w:rPr>
          <w:lang w:val="hi_IN" w:bidi="hi_IN"/>
        </w:rPr>
        <w:t>गधे</w:t>
      </w:r>
      <w:r>
        <w:rPr>
          <w:lang w:val="hi_IN" w:bidi="hi_IN"/>
        </w:rPr>
        <w:t xml:space="preserve"> और </w:t>
      </w:r>
      <w:r>
        <w:rPr>
          <w:b/>
          <w:lang w:val="hi_IN" w:bidi="hi_IN"/>
        </w:rPr>
        <w:t>बैल</w:t>
      </w:r>
      <w:r>
        <w:rPr>
          <w:lang w:val="hi_IN" w:bidi="hi_IN"/>
        </w:rPr>
        <w:t xml:space="preserve"> की तस्वीर देखें। इस ऑडियो को यहाँ रोकें।</w:t>
      </w:r>
    </w:p>
    <w:p>
      <w:pPr/>
      <w:r>
        <w:rPr>
          <w:lang w:val="hi_IN" w:bidi="hi_IN"/>
        </w:rPr>
      </w:r>
      <w:r>
        <w:rPr>
          <w:lang w:val="hi_IN" w:bidi="hi_IN"/>
        </w:rPr>
        <w:t xml:space="preserve">किसी विवाद या मुकदमे में गरीब के साथ न्याय से इंकार न करें। किसी पर बुरा का गलत आरोप न लगाएँ, और किसी </w:t>
      </w:r>
      <w:r>
        <w:rPr>
          <w:b/>
          <w:lang w:val="hi_IN" w:bidi="hi_IN"/>
        </w:rPr>
        <w:t>निर्दोष या धर्मी</w:t>
      </w:r>
      <w:r>
        <w:rPr>
          <w:lang w:val="hi_IN" w:bidi="hi_IN"/>
        </w:rPr>
        <w:t xml:space="preserve"> व्यक्ति को मृत्यु की सज़ा न दें। क्योंकि परमेश्वर </w:t>
      </w:r>
      <w:r>
        <w:rPr>
          <w:b/>
          <w:lang w:val="hi_IN" w:bidi="hi_IN"/>
        </w:rPr>
        <w:t>दोषी</w:t>
      </w:r>
      <w:r>
        <w:rPr>
          <w:lang w:val="hi_IN" w:bidi="hi_IN"/>
        </w:rPr>
        <w:t xml:space="preserve"> व्यक्ति को कभी निर्दोष नहीं कहेगा। एक व्यक्ति निर्दोष होता है जब वह निन्दा या दोषमुक्त होता है क्योंकि उसने नियमों का पालन किया है। एक धर्मी व्यक्ति और भी अधिक होता है। धर्मी व्यक्ति निर्दोष होता है, लेकिन आमतौर पर अपने हर काम में ईमानदार और दयालु भी होता है। जो व्यक्ति दोषी है, वह दण्ड के योग्य है क्योंकि उसने नियम को तोड़ा है।</w:t>
      </w:r>
    </w:p>
    <w:p>
      <w:pPr/>
      <w:r>
        <w:rPr>
          <w:lang w:val="hi_IN" w:bidi="hi_IN"/>
        </w:rPr>
      </w:r>
      <w:r>
        <w:rPr>
          <w:lang w:val="hi_IN" w:bidi="hi_IN"/>
        </w:rPr>
        <w:t xml:space="preserve">यहाँ रुकें और समूह में चर्चा करें कि आप निर्दोष, या </w:t>
      </w:r>
      <w:r>
        <w:rPr>
          <w:b/>
          <w:lang w:val="hi_IN" w:bidi="hi_IN"/>
        </w:rPr>
        <w:t>धर्मी</w:t>
      </w:r>
      <w:r>
        <w:rPr>
          <w:lang w:val="hi_IN" w:bidi="hi_IN"/>
        </w:rPr>
        <w:t xml:space="preserve"> और दोषी के लिए किस शब्द या वाक्यांश का उपयोग करेंगे। </w:t>
      </w:r>
      <w:r>
        <w:rPr>
          <w:lang w:val="hi_IN" w:bidi="hi_IN"/>
        </w:rPr>
        <w:t>धार्मिकता</w:t>
      </w:r>
      <w:r>
        <w:rPr>
          <w:lang w:val="hi_IN" w:bidi="hi_IN"/>
        </w:rPr>
        <w:t xml:space="preserve"> के बारे में अधिक जानकारी के लिए मुख्य शब्दावली देखें। यदि आपने बाइबल की किसी अन्य पुस्तक में इस शब्द का पहले ही अनुवाद किया है, तो यहाँ भी उसी शब्द का उपयोग करें जो आपने वहाँ किया था। इस ऑडियो को यहाँ रोकें।</w:t>
      </w:r>
    </w:p>
    <w:p>
      <w:pPr/>
      <w:r>
        <w:rPr>
          <w:lang w:val="hi_IN" w:bidi="hi_IN"/>
        </w:rPr>
      </w:r>
      <w:r>
        <w:rPr>
          <w:lang w:val="hi_IN" w:bidi="hi_IN"/>
        </w:rPr>
        <w:t xml:space="preserve">घूस न लें, क्योंकि यह धर्मी लोगों को भी भ्रष्ट कर देता है और निर्दोष लोगों के शब्दों को मोड़ देता है। और विदेशी पर अत्याचार न करें क्योंकि </w:t>
      </w:r>
      <w:r>
        <w:rPr>
          <w:b/>
          <w:lang w:val="hi_IN" w:bidi="hi_IN"/>
        </w:rPr>
        <w:t>इस्राएली</w:t>
      </w:r>
      <w:r>
        <w:rPr>
          <w:lang w:val="hi_IN" w:bidi="hi_IN"/>
        </w:rPr>
        <w:t xml:space="preserve"> मिस्र में </w:t>
      </w:r>
      <w:r>
        <w:rPr>
          <w:b/>
          <w:lang w:val="hi_IN" w:bidi="hi_IN"/>
        </w:rPr>
        <w:t>विदेशी</w:t>
      </w:r>
      <w:r>
        <w:rPr>
          <w:lang w:val="hi_IN" w:bidi="hi_IN"/>
        </w:rPr>
        <w:t xml:space="preserve"> थे और जानते हैं कि ऐसा महसूस करना कैसा होता है। विदेशी वह व्यक्ति होता है जो किसी ऐसे देश में रहता है जो उसका नहीं है। एक विदेशी को यह समझ होती है कि उसकी धार्मिक प्रथाएँ उस देश की धार्मिक प्रथाओं से अलग हैं जहाँ वह रह रहा है। विदेशी के लिए उसी शब्द का उपयोग करें जिसका उपयोग आपने पहले किया है। </w:t>
      </w:r>
      <w:r>
        <w:rPr>
          <w:b/>
          <w:lang w:val="hi_IN" w:bidi="hi_IN"/>
        </w:rPr>
        <w:t>विदेशी</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23:10–19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23:10–19 को सुनें और अपने मन में रखें।</w:t>
      </w:r>
    </w:p>
    <w:p>
      <w:pPr/>
      <w:r>
        <w:rPr>
          <w:lang w:val="hi_IN" w:bidi="hi_IN"/>
        </w:rPr>
      </w:r>
      <w:r>
        <w:rPr>
          <w:lang w:val="hi_IN" w:bidi="hi_IN"/>
        </w:rPr>
        <w:t>यदि सम्भव हो, तो निर्गमन 23:10–19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23:10–19 का ऑडियो संस्करण सबसे आसानी से समझ में आने वाले अनुवाद में सुनें।</w:t>
      </w:r>
    </w:p>
    <w:p>
      <w:pPr/>
      <w:r>
        <w:rPr>
          <w:lang w:val="hi_IN" w:bidi="hi_IN"/>
        </w:rPr>
      </w:r>
      <w:r>
        <w:rPr>
          <w:lang w:val="hi_IN" w:bidi="hi_IN"/>
        </w:rPr>
        <w:t>यहोवा अभी भी सीनै पर्वत पर मूसा से बात कर रहा है। यहोवा इस्राएलियों के लिए निर्देश और नियम निर्धारित कर रहा है ताकि वे यहोवा के साथ सम्बन्ध बना सकें। यह भाग सब्त, या विश्राम के दिनों और तीन मुख्य वार्षिक त्योहारों के बारे में कुछ नियम बताता है। ये सभी नियम इस्राएलियों को यहोवा के साथ बाँधी हुई वाचा पर विश्वास बनाए रखने और यहोवा की आराधना करने में मदद करते हैं। यहोवा चाहता था कि वे उसके और उसके लोगों के साथ उनके रिश्ते की नियमित अनुस्मारक रखें। सप्ताहिक सब्त आराधना की दिनचर्या प्रत्येक सातवें दिन विशेष रूप से दास, अजनबी, और पशुओं के लिए नवीनीकरण प्रदान करती थी; वार्षिक दिनचर्या पूरे वर्ष में तीन बार स्मरण और नवीनीकरण प्रदान करती थी। यह भाग इस्राएलियों को आशा देता है कि वादा किया गया भूमि फसल बोने के लिए अच्छी होगी। साथ ही, सब्त का पालन करना महत्वपूर्ण था क्योंकि यह उस वाचा का चिन्ह था जो परमेश्वर और इस्राएल के बीच स्थापित हुई थी। हर सप्ताह का सब्त दिवस और तीन वार्षिक उत्सव ने इस्राएलियों को यहोवा की आराधना करने में मदद की।</w:t>
      </w:r>
    </w:p>
    <w:p>
      <w:pPr/>
      <w:r>
        <w:rPr>
          <w:lang w:val="hi_IN" w:bidi="hi_IN"/>
        </w:rPr>
      </w:r>
      <w:r>
        <w:rPr>
          <w:lang w:val="hi_IN" w:bidi="hi_IN"/>
        </w:rPr>
        <w:t>रुकें और समूह में इस प्रश्न पर चर्चा करें: क्या आपकी संस्कृति में पूरे सप्ताह परमेश्वर की आराधना पर ध्यान केंद्रित करने का कोई नियमित तरीका है? आप परमेश्वर को याद रखने और आराधना करने के उन तरीकों का कितनी बार अभ्यास करते हैं? कुछ तरीकों के बारे में बात करें जिनसे आप अपनी संस्कृति में परमेश्वर की भलाई का जश्न मनाते हैं। इस ऑडियो को यहाँ रोकें।</w:t>
      </w:r>
    </w:p>
    <w:p>
      <w:pPr/>
      <w:r>
        <w:rPr>
          <w:lang w:val="hi_IN" w:bidi="hi_IN"/>
        </w:rPr>
      </w:r>
      <w:r>
        <w:rPr>
          <w:lang w:val="hi_IN" w:bidi="hi_IN"/>
        </w:rPr>
        <w:t>अब परमेश्वर इस्राएलियों को नियम देता है ताकि वे गरीबों की देखभाल करने और समाज को विश्राम और ताज़गी दिलाने में मदद कर सकें। छह साल के बोने और कटाई के बाद, जमीन को एक साल के लिए खाली छोड़ देना होगा। जो कुछ भी भूमि अपने आप उत्पन्न करती है, जो किसी खेती के प्रयास से नहीं आता, वह भूमि के गरीबों का होना चाहिए, और जो कुछ वे छोड़ दें, उससे जंगली जानवरों को खाने से रोका नहीं जाना चाहिए। इस्राएलियों को अंगूर उगने वाले बाग, यानी जहां अंगूर उगते हैं, और जैतून के बागों को भी खाली छोड़ना होगा। यह स्पष्ट नहीं है कि सभी किसान और जमींदार एक ही सात साल के कार्यक्रम पर थे या नहीं, या वे अलग-अलग वर्षों में आराम करते थे। किसी भी तरह से, इस्राएलियों को हमेशा गरीबों पर विचार करना चाहिए और उनकी देखभाल करनी चाहिए।</w:t>
      </w:r>
    </w:p>
    <w:p>
      <w:pPr/>
      <w:r>
        <w:rPr>
          <w:lang w:val="hi_IN" w:bidi="hi_IN"/>
        </w:rPr>
      </w:r>
      <w:r>
        <w:rPr>
          <w:lang w:val="hi_IN" w:bidi="hi_IN"/>
        </w:rPr>
        <w:t xml:space="preserve">यहाँ रुकें और समूह में </w:t>
      </w:r>
      <w:r>
        <w:rPr>
          <w:lang w:val="hi_IN" w:bidi="hi_IN"/>
        </w:rPr>
        <w:t>दाख की बारी</w:t>
      </w:r>
      <w:r>
        <w:rPr>
          <w:lang w:val="hi_IN" w:bidi="hi_IN"/>
        </w:rPr>
        <w:t xml:space="preserve"> और </w:t>
      </w:r>
      <w:r>
        <w:rPr>
          <w:lang w:val="hi_IN" w:bidi="hi_IN"/>
        </w:rPr>
        <w:t>जैतून के बागों</w:t>
      </w:r>
      <w:r>
        <w:rPr>
          <w:lang w:val="hi_IN" w:bidi="hi_IN"/>
        </w:rPr>
        <w:t xml:space="preserve"> की एक तस्वीर देखें। इस ऑडियो को यहाँ रोकें।</w:t>
      </w:r>
    </w:p>
    <w:p>
      <w:pPr/>
      <w:r>
        <w:rPr>
          <w:lang w:val="hi_IN" w:bidi="hi_IN"/>
        </w:rPr>
      </w:r>
      <w:r>
        <w:rPr>
          <w:lang w:val="hi_IN" w:bidi="hi_IN"/>
        </w:rPr>
        <w:t>रुकें और समूह में इस प्रश्न पर चर्चा करें: अपनी संस्कृति में कटाई के चक्र के बारे में बात करें। यदि समय है, तो जाकर किसान से बात करें और उसकी फसल के रोपण और कटाई के चक्र के बारे में पूछें। इस ऑडियो को यहाँ रोकें।</w:t>
      </w:r>
    </w:p>
    <w:p>
      <w:pPr/>
      <w:r>
        <w:rPr>
          <w:lang w:val="hi_IN" w:bidi="hi_IN"/>
        </w:rPr>
      </w:r>
      <w:r>
        <w:rPr>
          <w:lang w:val="hi_IN" w:bidi="hi_IN"/>
        </w:rPr>
        <w:t>रुकें और समूह में इस प्रश्न पर चर्चा करें: आपकी संस्कृति गरीबों के साथ कैसे व्यवहार करती है और उनकी देखभाल करती है? इस ऑडियो को यहाँ रोकें।</w:t>
      </w:r>
    </w:p>
    <w:p>
      <w:pPr/>
      <w:r>
        <w:rPr>
          <w:lang w:val="hi_IN" w:bidi="hi_IN"/>
        </w:rPr>
      </w:r>
      <w:r>
        <w:rPr>
          <w:lang w:val="hi_IN" w:bidi="hi_IN"/>
        </w:rPr>
        <w:t>फिर प्रत्येक व्यक्ति को 6 दिन काम करना है और फिर एक दिन के लिए आराम करना है। यह विश्राम केवल उस काम को रोकने के लिए है जो वे कर रहे थे। विश्राम का यह दिन काम करने वाले पशुओं, बैल और गदहों, साथ ही गुलामों के लिए भी है। वाक्यांश, "तेरी दासी का पुत्र" कुछ संस्करणों में उपयोग किया गया है। इसका अर्थ है वह दास जो इस्राएली परिवार में पैदा हुआ था। ये गुलाम भी सब्त के विश्राम से लाभान्वित होंगे। यह पशुओं और गुलामों के लिए ताज़गी पाने, या साँस लेने और आराम करने में सक्षम होने का समय था।</w:t>
      </w:r>
    </w:p>
    <w:p>
      <w:pPr/>
      <w:r>
        <w:rPr>
          <w:lang w:val="hi_IN" w:bidi="hi_IN"/>
        </w:rPr>
      </w:r>
      <w:r>
        <w:rPr>
          <w:lang w:val="hi_IN" w:bidi="hi_IN"/>
        </w:rPr>
        <w:t>फिर यहोवा लोगों से कहता है कि वे यहोवा के सभी निर्देशों पर ध्यान दें। उन्हें किसी अन्य देवताओं से प्रार्थना नहीं करनी है, या पुकारना है, या उनका नाम भी नहीं लेना है। अन्य संस्कृतियों में अक्सर खेत बोते और कटाई करते समय आशीष के लिए किसी देवता का नाम पुकारना सामान्य बात थी। किसी दूसरे देवता का नाम भी न लेने का यह निर्देश इस्राएलियों को यहोवा और केवल यहोवा के साथ उनकी वाचा की याद दिलाना था।</w:t>
      </w:r>
    </w:p>
    <w:p>
      <w:pPr/>
      <w:r>
        <w:rPr>
          <w:lang w:val="hi_IN" w:bidi="hi_IN"/>
        </w:rPr>
      </w:r>
      <w:r>
        <w:rPr>
          <w:lang w:val="hi_IN" w:bidi="hi_IN"/>
        </w:rPr>
        <w:t>इस्राएल के प्रति परमेश्वर की भलाई का जश्न मनाने वाले तीन वार्षिक त्योहार यहोवा की आराधना पर केंद्रित हैं। यहोवा उन उत्सवों या त्योहारों के लिए निर्देश देता है जो तीर्थ यात्रा के त्योहार होने वाले हैं। प्रत्येक व्यक्ति और परिवार को पर्वों को मनाने के लिए उस केंद्रीय आराधना स्थान की यात्रा करनी होगी, जहाँ यहोवा की उपस्थिति थी, जब वे प्रतिज्ञा किए गए देश में प्रवेश कर गए। ये तीनों पर्व अख़मीरी रोटी का पर्व था, जिसे बाद में फसह कहा जाता था; कटाई का पर्व, जो सप्ताहों का पर्व था; और अन्तिम फसल या इकट्ठा का पर्व था, जो झोपड़ियों का पर्व बन गया।</w:t>
      </w:r>
    </w:p>
    <w:p>
      <w:pPr/>
      <w:r>
        <w:rPr>
          <w:lang w:val="hi_IN" w:bidi="hi_IN"/>
        </w:rPr>
      </w:r>
      <w:r>
        <w:rPr>
          <w:lang w:val="hi_IN" w:bidi="hi_IN"/>
        </w:rPr>
        <w:t>अखमीरी रोटी का पर्व जौ की फसल की शुरुआत में, लगभग मध्य मई से मध्य जून के बीच, मनाया जाता था, ताकि फसह को याद रखा जा सके जब परमेश्वर और मूसा ने इस्राएलियों को मिस्र से बाहर निकाला था। यह त्योहार रोपण के मौसम के ठीक बाद था, इसलिए यह आराम का समय था। प्रत्येक व्यक्ति को सात दिनों तक केवल वह रोटी खानी थी जिसमें खमीर न हो, जिससे रोटी फूलती है। उन्हें यहोवा के लिए भोजन की भेंट भी लानी थी।</w:t>
      </w:r>
    </w:p>
    <w:p>
      <w:pPr/>
      <w:r>
        <w:rPr>
          <w:lang w:val="hi_IN" w:bidi="hi_IN"/>
        </w:rPr>
      </w:r>
      <w:r>
        <w:rPr>
          <w:lang w:val="hi_IN" w:bidi="hi_IN"/>
        </w:rPr>
        <w:t>कटाई का पर्व "सप्ताहों का पर्व" भी कहा जाता था क्योंकि यह अखमीरी रोटी के पर्व के सात सप्ताह बाद मनाया जाता था। यह गेहूँ और अनाज की कटाई के बाद होना था। कुछ संस्करण इस त्योहार को पहले फलों की कटाई का पर्व कहते हैं। कुछ संस्करण यह भेद करते हैं कि फसल का पहला फल, या कटाई की गई पहली फसल, वही है जो लोग त्योहार में यहोवा के पास लाते हैं।</w:t>
      </w:r>
    </w:p>
    <w:p>
      <w:pPr/>
      <w:r>
        <w:rPr>
          <w:lang w:val="hi_IN" w:bidi="hi_IN"/>
        </w:rPr>
      </w:r>
      <w:r>
        <w:rPr>
          <w:lang w:val="hi_IN" w:bidi="hi_IN"/>
        </w:rPr>
        <w:t>इकट्ठा होने का पर्व, या अन्तिम फसल का पर्व, "तम्बूओं का पर्व" या "झोपड़ियों का पर्व" भी कहा जाता था, जो कृषि वर्ष के अंत में होता था, जहाँ अनाज और पेड़ की फसलों, जैसे जैतून और अन्य फसलों की अन्तिम कटाई होती थी।</w:t>
      </w:r>
    </w:p>
    <w:p>
      <w:pPr/>
      <w:r>
        <w:rPr>
          <w:lang w:val="hi_IN" w:bidi="hi_IN"/>
        </w:rPr>
      </w:r>
      <w:r>
        <w:rPr>
          <w:lang w:val="hi_IN" w:bidi="hi_IN"/>
        </w:rPr>
        <w:t>यहाँ रुकें और समूह में इस प्रश्न पर चर्चा करें: परमेश्वर की आराधना करने के लिए आप हर साल कौन से उत्सव मनाते हैं? उन त्योहारों के बारे में बात करें और की आप परमेश्वर का जश्न मनाने के लिए क्या करते हैं। उन उत्सवों में कौन आता है? क्या आप जश्न मनाने के लिए कहीं जाते हैं? आप उन उत्सवों में परमेश्वर की आराधना कैसे करते हैं? इस ऑडियो को यहाँ रोकें।</w:t>
      </w:r>
    </w:p>
    <w:p>
      <w:pPr/>
      <w:r>
        <w:rPr>
          <w:lang w:val="hi_IN" w:bidi="hi_IN"/>
        </w:rPr>
      </w:r>
      <w:r>
        <w:rPr>
          <w:lang w:val="hi_IN" w:bidi="hi_IN"/>
        </w:rPr>
        <w:t>विशेष रूप से पुरुषों को वर्ष में तीन बार इन त्योहारों में यहोवा के सामने आकर प्रकट होना था। हालाँकि, बलिदानों को कैसे चढ़ाया जाए, इस पर प्रतिबंध थे; वे खमीर वाली रोटी या खमीर युक्त और फूली हुई रोटी के साथ यहोवा को बलिदानों के लिए मारे गए पशुओं का लहू भी नहीं चढ़ा सकते थे। बलिदान की चर्बी को सुबह से पहले पूरी तरह जलाना पड़ता था। उन्हें अपनी फसल की पहली उपज को परमेश्वर के पास लाना था। ये सभी नियम सीधे किसी ऐसी बात का विरोध कर रहे थे जो प्राचीन कनानी लोग, जो उनके आसपास रहते थे, करते थे। यहोवा चाहता था कि उसकी प्रजा अलग हो और कनानी लोगों के समान नहीं बल्कि उसके साथ अलग तरीके से संबंध बनाए।</w:t>
      </w:r>
    </w:p>
    <w:p>
      <w:pPr/>
      <w:r>
        <w:rPr>
          <w:lang w:val="hi_IN" w:bidi="hi_IN"/>
        </w:rPr>
      </w:r>
      <w:r>
        <w:rPr>
          <w:lang w:val="hi_IN" w:bidi="hi_IN"/>
        </w:rPr>
        <w:t>बकरी के बच्चे को माँ के दूध में न पकाने का निर्देश शायद इकट्ठा होने के पर्व से सम्बन्धित है और शायद इस्राएलियों के उत्सवों को उनके पड़ोसियों के उत्सवों से अलग करना था। यह इस सिद्धान्त को भी प्रतिबिंबित कर सकता है कि जीवन देने के लिए जो कुछ बनाया गया है, उसे मृत्यु का साधन नहीं बनना चाहिए।</w:t>
      </w:r>
      <w:r>
        <w:rPr>
          <w:lang w:val="hi_IN" w:bidi="hi_IN"/>
        </w:rPr>
      </w:r>
    </w:p>
    <w:p>
      <w:pPr>
        <w:pStyle w:val="Heading3"/>
      </w:pPr>
      <w:r>
        <w:rPr>
          <w:lang w:val="hi_IN" w:bidi="hi_IN"/>
        </w:rPr>
        <w:t>घटनाओं को समझाना</w:t>
      </w:r>
    </w:p>
    <w:p>
      <w:pPr/>
      <w:r>
        <w:rPr>
          <w:lang w:val="hi_IN" w:bidi="hi_IN"/>
        </w:rPr>
      </w:r>
      <w:r>
        <w:rPr>
          <w:lang w:val="hi_IN" w:bidi="hi_IN"/>
        </w:rPr>
        <w:t>निर्गमन 23:10–19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4 दृश्य हैं।</w:t>
      </w:r>
    </w:p>
    <w:p>
      <w:pPr/>
      <w:r>
        <w:rPr>
          <w:lang w:val="hi_IN" w:bidi="hi_IN"/>
        </w:rPr>
      </w:r>
      <w:r>
        <w:rPr>
          <w:b/>
          <w:lang w:val="hi_IN" w:bidi="hi_IN"/>
        </w:rPr>
        <w:t>पहले दृश्य में:</w:t>
      </w:r>
      <w:r>
        <w:rPr>
          <w:lang w:val="hi_IN" w:bidi="hi_IN"/>
        </w:rPr>
        <w:t xml:space="preserve"> यहोवा छह साल तक जमीन की खेती और कटाई करने के बारे में निर्देश देता है। फिर सातवें वर्ष में, भूमि को विश्राम करना है और उत्पादित सारी फसल गरीब और जरूरतमंद लोगों के साथ-साथ पशुओं के लिए होनी चाहिए।</w:t>
      </w:r>
    </w:p>
    <w:p>
      <w:pPr/>
      <w:r>
        <w:rPr>
          <w:lang w:val="hi_IN" w:bidi="hi_IN"/>
        </w:rPr>
      </w:r>
      <w:r>
        <w:rPr>
          <w:b/>
          <w:lang w:val="hi_IN" w:bidi="hi_IN"/>
        </w:rPr>
        <w:t>दूसरे दृश्य में:</w:t>
      </w:r>
      <w:r>
        <w:rPr>
          <w:lang w:val="hi_IN" w:bidi="hi_IN"/>
        </w:rPr>
        <w:t xml:space="preserve"> यहोवा साप्ताहिक काम और आराम के बारे में निर्देश देता है। लोग छह दिन काम करते हैं और फिर सातवें दिन काम करना बंद कर देते हैं ताकि गुलामों और पशुओं को खुद को ताज़ा करने के लिए एक दिन दिया जा सके।</w:t>
      </w:r>
    </w:p>
    <w:p>
      <w:pPr/>
      <w:r>
        <w:rPr>
          <w:lang w:val="hi_IN" w:bidi="hi_IN"/>
        </w:rPr>
      </w:r>
      <w:r>
        <w:rPr>
          <w:b/>
          <w:lang w:val="hi_IN" w:bidi="hi_IN"/>
        </w:rPr>
        <w:t>तीसरे दृश्य में:</w:t>
      </w:r>
      <w:r>
        <w:rPr>
          <w:lang w:val="hi_IN" w:bidi="hi_IN"/>
        </w:rPr>
        <w:t xml:space="preserve"> यहोवा अपने दिए गए सभी निर्देशों पर ध्यान देने का सीधा आदेश देता है। वह अपने लोगों को आज्ञा देता है कि वे अन्य देवताओं से प्रार्थना न करें या उन पर ध्यान न दें, या उनके नाम भी न लें।</w:t>
      </w:r>
    </w:p>
    <w:p>
      <w:pPr/>
      <w:r>
        <w:rPr>
          <w:lang w:val="hi_IN" w:bidi="hi_IN"/>
        </w:rPr>
      </w:r>
      <w:r>
        <w:rPr>
          <w:b/>
          <w:lang w:val="hi_IN" w:bidi="hi_IN"/>
        </w:rPr>
        <w:t>चौथे दृश्य में:</w:t>
      </w:r>
      <w:r>
        <w:rPr>
          <w:lang w:val="hi_IN" w:bidi="hi_IN"/>
        </w:rPr>
        <w:t xml:space="preserve"> यहोवा पूरे वर्ष तीन पर्व मनाने का निर्देश देता है। ये पर्व किसी केंद्रीय स्थान पर तीर्थयात्रा का समय होना चाहिए जहाँ यहोवा की उपस्थिति है, जब इस्राएली प्रतिज्ञा किए गए देश में प्रवेश करते हैं। तीनों पर्व यहोवा के लिए आराधना और बलिदान का समय होने चाहिए। पहला पर्व फसह की स्मृति का एक पर्व है, जिसे अखमीरी रोटी का पर्व कहा जाता है। दूसरा पर्व फसलों के रोपण के बाद होता है, जिसे पहले फलों की कटाई का पर्व कहा जाता है। लोगों को अपनी सबसे अच्छी और पहली फसलों को बलिदान के रूप में यहोवा के पास लाना है। तीसरा पर्व माध्यमिक फसलों की अन्तिम कटाई के बाद होता है, जिसे अन्तिम फसल का पर्व कहा जाता है। पुरुषों को बलिदान लाना है और उन्हें निर्देश दिया जाता है कि लहू और खमीरी रोटी न लाएँ। उन्हें बलिदान की चर्बी सुबह तक नहीं छोड़नी है। उन्हें अपनी पहली फसल या पहले फल को यहोवा के पास लाना है। उन्हें बकरी को उसकी माँ के दूध में उबालने की अनुमति नहीं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तुम—इस्राएली</w:t>
      </w:r>
    </w:p>
    <w:p>
      <w:pPr>
        <w:pStyle w:val="ListBullet"/>
        <w:spacing w:line="240" w:lineRule="auto"/>
        <w:ind w:left="720"/>
      </w:pPr>
      <w:r>
        <w:rPr>
          <w:lang w:val="hi_IN" w:bidi="hi_IN"/>
        </w:rPr>
      </w:r>
      <w:r>
        <w:rPr>
          <w:lang w:val="hi_IN" w:bidi="hi_IN"/>
        </w:rPr>
        <w:t>जरूरतमंद और गरीब लोग</w:t>
      </w:r>
    </w:p>
    <w:p>
      <w:pPr>
        <w:pStyle w:val="ListBullet"/>
        <w:spacing w:line="240" w:lineRule="auto"/>
        <w:ind w:left="720"/>
      </w:pPr>
      <w:r>
        <w:rPr>
          <w:lang w:val="hi_IN" w:bidi="hi_IN"/>
        </w:rPr>
      </w:r>
      <w:r>
        <w:rPr>
          <w:lang w:val="hi_IN" w:bidi="hi_IN"/>
        </w:rPr>
        <w:t>जंगली पशु</w:t>
      </w:r>
    </w:p>
    <w:p>
      <w:pPr>
        <w:pStyle w:val="ListBullet"/>
        <w:spacing w:line="240" w:lineRule="auto"/>
        <w:ind w:left="720"/>
      </w:pPr>
      <w:r>
        <w:rPr>
          <w:lang w:val="hi_IN" w:bidi="hi_IN"/>
        </w:rPr>
      </w:r>
      <w:r>
        <w:rPr>
          <w:lang w:val="hi_IN" w:bidi="hi_IN"/>
        </w:rPr>
        <w:t>बैल और गधे</w:t>
      </w:r>
    </w:p>
    <w:p>
      <w:pPr>
        <w:pStyle w:val="ListBullet"/>
        <w:spacing w:line="240" w:lineRule="auto"/>
        <w:ind w:left="720"/>
      </w:pPr>
      <w:r>
        <w:rPr>
          <w:lang w:val="hi_IN" w:bidi="hi_IN"/>
        </w:rPr>
      </w:r>
      <w:r>
        <w:rPr>
          <w:lang w:val="hi_IN" w:bidi="hi_IN"/>
        </w:rPr>
        <w:t>दासी का पुत्र</w:t>
      </w:r>
    </w:p>
    <w:p>
      <w:pPr>
        <w:pStyle w:val="ListBullet"/>
        <w:spacing w:line="240" w:lineRule="auto"/>
        <w:ind w:left="720"/>
      </w:pPr>
      <w:r>
        <w:rPr>
          <w:lang w:val="hi_IN" w:bidi="hi_IN"/>
        </w:rPr>
      </w:r>
      <w:r>
        <w:rPr>
          <w:lang w:val="hi_IN" w:bidi="hi_IN"/>
        </w:rPr>
        <w:t>अजनबी, या विदेशी</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पुरुष या इस्राएली पुरुष</w:t>
      </w:r>
    </w:p>
    <w:p>
      <w:pPr>
        <w:pStyle w:val="ListBullet"/>
        <w:spacing w:line="240" w:lineRule="auto"/>
        <w:ind w:left="720"/>
      </w:pPr>
      <w:r>
        <w:rPr>
          <w:lang w:val="hi_IN" w:bidi="hi_IN"/>
        </w:rPr>
      </w:r>
      <w:r>
        <w:rPr>
          <w:lang w:val="hi_IN" w:bidi="hi_IN"/>
        </w:rPr>
        <w:t>एक छोटी बकरी और उसकी माता</w:t>
      </w:r>
    </w:p>
    <w:p>
      <w:pPr/>
      <w:r>
        <w:rPr>
          <w:lang w:val="hi_IN" w:bidi="hi_IN"/>
        </w:rPr>
      </w:r>
      <w:r>
        <w:rPr>
          <w:lang w:val="hi_IN" w:bidi="hi_IN"/>
        </w:rPr>
        <w:t>एक समूह में, भाग के परिवेश के इन हिस्सों पर ध्यान दें: यह भाग अभी भी उन निर्देशों का हिस्सा है जो यहोवा इस्राएलियों की ओर से मूसा को देता है, इससे पहले कि वे प्रतिज्ञा किए गए देश में प्रवेश करें। यहोवा अभी भी मिस्र देश में सीनै पर्वत पर मूसा के साथ मिल रहा है। ये प्रथाएँ प्रतिज्ञा किए गए देश में पहुँचने और वहाँ बस जाने के बाद शुरू होनी हैं।</w:t>
      </w:r>
    </w:p>
    <w:p>
      <w:pPr/>
      <w:r>
        <w:rPr>
          <w:lang w:val="hi_IN" w:bidi="hi_IN"/>
        </w:rPr>
      </w:r>
      <w:r>
        <w:rPr>
          <w:lang w:val="hi_IN" w:bidi="hi_IN"/>
        </w:rPr>
        <w:t xml:space="preserve">यहाँ रुकें और </w:t>
      </w:r>
      <w:r>
        <w:rPr>
          <w:lang w:val="hi_IN" w:bidi="hi_IN"/>
        </w:rPr>
        <w:t>मिस्र और सीनै पर्वत और कनान देश</w:t>
      </w:r>
      <w:r>
        <w:rPr>
          <w:lang w:val="hi_IN" w:bidi="hi_IN"/>
        </w:rPr>
        <w:t xml:space="preserve"> का नक्शा देखें। इस ऑडियो को यहाँ रोकें।</w:t>
      </w:r>
    </w:p>
    <w:p>
      <w:pPr/>
      <w:r>
        <w:rPr>
          <w:lang w:val="hi_IN" w:bidi="hi_IN"/>
        </w:rPr>
      </w:r>
      <w:r>
        <w:rPr>
          <w:lang w:val="hi_IN" w:bidi="hi_IN"/>
        </w:rPr>
        <w:t>यहोवा इस्राएलियों के लिए मूसा को निर्देश दे रहा है जिन्हें उसने मिस्र से मुक्त किया था। जब यहोवा "तुम" कहता है, तो वह इस्राएलियों से बात कर रहा है। यहोवा छह साल तक भूमि की खेती और कटाई, या बोने और कटाई के बारे में निर्देश देता है। फिर सातवें वर्ष में, भूमि को आराम करना है, और जमीन के स्वामियों को उस सातवें वर्ष के लिए यहोवा के प्रावधान पर भरोसा करना है। यहोवा उन्हें यह भी याद दिलाता है कि वे एक-दूसरे की देखभाल करें और गरीब और जरूरतमंद लोगों के साथ-साथ पशुओं को उस वर्ष फसल लेने दें।</w:t>
      </w:r>
    </w:p>
    <w:p>
      <w:pPr/>
      <w:r>
        <w:rPr>
          <w:lang w:val="hi_IN" w:bidi="hi_IN"/>
        </w:rPr>
      </w:r>
      <w:r>
        <w:rPr>
          <w:lang w:val="hi_IN" w:bidi="hi_IN"/>
        </w:rPr>
        <w:t>यहाँ रुकें और समूह में चर्चा करें: एक-दूसरे को नियमों की सूची या करने वाली चीजों की सूची देने का अभ्यास करें। इस बात पर ध्यान दें कि आप नियमों की सूची कैसे देते हैं। चर्चा करें कि आप यहोवा के निर्देशों की इस सूची को उसके लोगों को कैसे बता सकते हैं। इस ऑडियो को यहाँ रोकें।</w:t>
      </w:r>
    </w:p>
    <w:p>
      <w:pPr/>
      <w:r>
        <w:rPr>
          <w:lang w:val="hi_IN" w:bidi="hi_IN"/>
        </w:rPr>
      </w:r>
      <w:r>
        <w:rPr>
          <w:lang w:val="hi_IN" w:bidi="hi_IN"/>
        </w:rPr>
        <w:t>फिर यहोवा साप्ताहिक काम और आराम के बारे में निर्देश देता है। लोग छह दिन काम करते हैं और फिर ताज़ा होने के लिए सातवें दिन खेतों में काम करना बंद कर देते हैं। फिर से यह न केवल यहोवा के साथ हुई वाचा की अनुस्मारक है, बल्कि एक-दूसरे की भी है। ताज़ा शब्द का अर्थ है सांस निकालना। यह दिन गुलामों, विदेशियों और पशुओं को अपनी सांस लेने या अपने आप को तरोताज़ा करने के लिए एक दिन देना है। उनकी सांस पकड़ना वाक्यांश एक शब्द चित्र है जिसका अर्थ है आराम करना, ताज़ा करना, या उनके शरीर को शांत करना।</w:t>
      </w:r>
    </w:p>
    <w:p>
      <w:pPr/>
      <w:r>
        <w:rPr>
          <w:lang w:val="hi_IN" w:bidi="hi_IN"/>
        </w:rPr>
      </w:r>
      <w:r>
        <w:rPr>
          <w:lang w:val="hi_IN" w:bidi="hi_IN"/>
        </w:rPr>
        <w:t>यहाँ रुकें और समूह में एक साथ गहरी सांस लें। 7 सेकंड के लिए सांस लें, इसे 3 सेकंड के लिए रोकें, और 7 सेकंड के लिए सांस छोड़ें। यह एक साथ 4 बार करें। ध्यान दें कि आपका शरीर कैसा महसूस करता है और एक साथ चर्चा करें। इस ऑडियो को यहाँ रोकें।</w:t>
      </w:r>
    </w:p>
    <w:p>
      <w:pPr/>
      <w:r>
        <w:rPr>
          <w:lang w:val="hi_IN" w:bidi="hi_IN"/>
        </w:rPr>
      </w:r>
      <w:r>
        <w:rPr>
          <w:lang w:val="hi_IN" w:bidi="hi_IN"/>
        </w:rPr>
        <w:t>यहोवा अपने दिए गए सभी निर्देशों पर ध्यान देने का सीधा आदेश देता है। ध्यान देने के इस आदेश का अर्थ केवल ध्यान देना नहीं है, बल्कि इसका अर्थ आज्ञा मानना भी है। वह अपने लोगों को आज्ञा देता है कि वे अन्य देवताओं से प्रार्थना न करें या उन पर ध्यान न दें, या उनके नाम भी न लें। यहाँ मुद्दा यह है कि इस्राएल अपनी आराधना में किसके प्रति वफादार है। इस्राएल कई देवताओं की आराधना के स्थान से बाहर आया। अब इस्राएल को केवल यहोवा के प्रति वफादार रहना था, जो सब का सृष्टिकर्ता है। उन्हें अपने प्रावधान और भूमि की कटाई के लिए केवल यहोवा पर ही भरोसा करना था।</w:t>
      </w:r>
    </w:p>
    <w:p>
      <w:pPr/>
      <w:r>
        <w:rPr>
          <w:lang w:val="hi_IN" w:bidi="hi_IN"/>
        </w:rPr>
      </w:r>
      <w:r>
        <w:rPr>
          <w:lang w:val="hi_IN" w:bidi="hi_IN"/>
        </w:rPr>
        <w:t>यहोवा पूरे वर्ष तीन पर्व मनाने का निर्देश देता है। ये पर्व किसी केंद्रीय स्थान पर तीर्थयात्रा के समय के रूप में मनाए जाने चाहिए, जहाँ यहोवा की उपस्थिति हो, जब इस्राएली प्रतिज्ञा किए गए देश में प्रवेश करेंगे। तीनों पर्व यहोवा के लिए आराधना और बलिदान का समय होने चाहिए। उन्हें अपनी ओर नहीं बल्कि यहोवा की ओर केंद्रित होना चाहिए था, और इसलिए ये वाचा की आराधना के पर्व होंगे, केवल राष्ट्रीय इतिहास या फसल पर्व नहीं।</w:t>
      </w:r>
    </w:p>
    <w:p>
      <w:pPr/>
      <w:r>
        <w:rPr>
          <w:lang w:val="hi_IN" w:bidi="hi_IN"/>
        </w:rPr>
      </w:r>
      <w:r>
        <w:rPr>
          <w:lang w:val="hi_IN" w:bidi="hi_IN"/>
        </w:rPr>
        <w:t>पहला पर्व फसह की स्मृति का एक पर्व है, जिसे अखमीरी रोटी का पर्व कहा जाता है। यह त्योहार यहोवा के इस्राएलियों को मिस्र से बाहर निकालने की याद दिलाता था। यहोवा इस्राएलियों से कहता है, "मेरे पास खाली हाथ न आओ।" इसका अर्थ है कि उन्हें अपने हाथ में यहोवा के लिए भोजन की भेंट लेकर आना है। दूसरा पर्व फसलों के रोपण के बाद होता है, जिसे पहले फलों की कटाई का पर्व कहा जाता है। लोगों को अपनी सबसे अच्छी और पहली फसलों को बलिदान के रूप में यहोवा के पास लाना है। तीसरा उत्सव माध्यमिक फसलों की अन्तिम कटाई के बाद होता है, जिसे अन्तिम फसल या इकट्ठा होने का पर्व कहा जाता है। पुरुषों को बलिदान लाना है और उन्हें निर्देश दिया जाता है कि लहू और खमीरी रोटी को एक साथ न लाएँ। उन्हें बलिदान की चर्बी सुबह तक नहीं छोड़नी है। उन्हें अपनी पहली फसलों या पहले फलों को यहोवा के पास लाना है। उन्हें बकरी को उसकी माँ के दूध में उबालने की अनुमति नहीं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23:10–19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4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तुम—इस्राएली</w:t>
      </w:r>
    </w:p>
    <w:p>
      <w:pPr>
        <w:pStyle w:val="ListBullet"/>
        <w:spacing w:line="240" w:lineRule="auto"/>
        <w:ind w:left="720"/>
      </w:pPr>
      <w:r>
        <w:rPr>
          <w:lang w:val="hi_IN" w:bidi="hi_IN"/>
        </w:rPr>
      </w:r>
      <w:r>
        <w:rPr>
          <w:lang w:val="hi_IN" w:bidi="hi_IN"/>
        </w:rPr>
        <w:t>जरूरतमंद और गरीब लोग</w:t>
      </w:r>
    </w:p>
    <w:p>
      <w:pPr>
        <w:pStyle w:val="ListBullet"/>
        <w:spacing w:line="240" w:lineRule="auto"/>
        <w:ind w:left="720"/>
      </w:pPr>
      <w:r>
        <w:rPr>
          <w:lang w:val="hi_IN" w:bidi="hi_IN"/>
        </w:rPr>
      </w:r>
      <w:r>
        <w:rPr>
          <w:lang w:val="hi_IN" w:bidi="hi_IN"/>
        </w:rPr>
        <w:t>जंगली पशु</w:t>
      </w:r>
    </w:p>
    <w:p>
      <w:pPr>
        <w:pStyle w:val="ListBullet"/>
        <w:spacing w:line="240" w:lineRule="auto"/>
        <w:ind w:left="720"/>
      </w:pPr>
      <w:r>
        <w:rPr>
          <w:lang w:val="hi_IN" w:bidi="hi_IN"/>
        </w:rPr>
      </w:r>
      <w:r>
        <w:rPr>
          <w:lang w:val="hi_IN" w:bidi="hi_IN"/>
        </w:rPr>
        <w:t>बैल और गधे</w:t>
      </w:r>
    </w:p>
    <w:p>
      <w:pPr>
        <w:pStyle w:val="ListBullet"/>
        <w:spacing w:line="240" w:lineRule="auto"/>
        <w:ind w:left="720"/>
      </w:pPr>
      <w:r>
        <w:rPr>
          <w:lang w:val="hi_IN" w:bidi="hi_IN"/>
        </w:rPr>
      </w:r>
      <w:r>
        <w:rPr>
          <w:lang w:val="hi_IN" w:bidi="hi_IN"/>
        </w:rPr>
        <w:t>दासी का पुत्र</w:t>
      </w:r>
    </w:p>
    <w:p>
      <w:pPr>
        <w:pStyle w:val="ListBullet"/>
        <w:spacing w:line="240" w:lineRule="auto"/>
        <w:ind w:left="720"/>
      </w:pPr>
      <w:r>
        <w:rPr>
          <w:lang w:val="hi_IN" w:bidi="hi_IN"/>
        </w:rPr>
      </w:r>
      <w:r>
        <w:rPr>
          <w:lang w:val="hi_IN" w:bidi="hi_IN"/>
        </w:rPr>
        <w:t>अजनबी, या विदेशी</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पुरुष या इस्राएली पुरुष</w:t>
      </w:r>
    </w:p>
    <w:p>
      <w:pPr>
        <w:pStyle w:val="ListBullet"/>
        <w:spacing w:line="240" w:lineRule="auto"/>
        <w:ind w:left="720"/>
      </w:pPr>
      <w:r>
        <w:rPr>
          <w:lang w:val="hi_IN" w:bidi="hi_IN"/>
        </w:rPr>
      </w:r>
      <w:r>
        <w:rPr>
          <w:lang w:val="hi_IN" w:bidi="hi_IN"/>
        </w:rPr>
        <w:t>एक छोटी बकरी और उसकी माता</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किरदार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यहोवा छह साल तक भूमि की खेती और कटाई के बारे में निर्देश देता है। फिर सातवें वर्ष में, भूमि को विश्राम करना है और उत्पादित सारी फसल गरीब और जरूरतमंद लोगों के साथ-साथ पशुओं के लिए होनी चाहिए।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गरीब और जरूरतमंद का किरदार निभाने वाले व्यक्ति से पूछें, "आप क्या महसूस कर रहे हैं या क्या सोच रहे हैं?" वह व्यक्ति इस तरह के उत्तर दे सकता है, "मैं उस समय के लिए बहुत आभारी हूँ कि मेरी देखभाल की गई है और मेरा ध्यान रखा गया है," या "बाकी वर्षों का क्या होगा? फिर मुझे वह कैसे मिलेगा जो मुझे चाहिए?"</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यहोवा साप्ताहिक काम और आराम के बारे में निर्देश देता है। लोग छह दिन काम करते हैं और फिर सातवें दिन काम करना बंद कर देते हैं ताकि गुलामों और पशुओं को अपनी सांस लेने या अपने आप को ताज़ा करने के लिए एक दिन दिया जा सके।</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दास का किरदार निभाने वाले व्यक्ति से पूछें, "आप क्या महसूस कर रहे हैं या क्या सोच रहे हैं?" वह व्यक्ति इस तरह की बातें कह सकता है, "सारे काम के बीच एक विराम के लिए मैं आभारी हूँ", या "मैं हैरान हूँ कि यहोवा ने हमारी परवाह की भी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यहोवा अपने दिए गए सभी निर्देशों पर ध्यान देने का सीधा आदेश देता है। वह अपने लोगों को आज्ञा देता है कि वे अन्य देवताओं से प्रार्थना न करें या उन पर ध्यान न दें, या उनके नाम भी न लें।</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किरदार निभाने वाले व्यक्ति से पूछें, "आप क्या महसूस कर रहे हैं या क्या सोच रहे हैं?" वह व्यक्ति इस तरह की बातों का उत्तर दे सकता है, "मैं बेहतर ध्यान दूँ। यह बहुत गंभीर लगता है," या "क्या यहोवा वास्तव में एकमात्र परमेश्वर है जिस पर हमें भरोसा करना चाहिए?" या "यदि वह इन सभी चीजों की एक बार में देखभाल कर सकता है तो यहोवा बहुत सामर्थी होगा!"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यहोवा पूरे वर्ष भर में यहोवा की उपासना के लिए तीन उत्सव मनाने के निर्देश देता है। तीनों पर्व यहोवा के लिए आराधना और बलिदान का समय होने चाहिए। पहला स्मृति का एक पर्व है जिसे अखमीरी रोटी का पर्व कहा जाता है। उन्हें सात दिन तक खमीर के साथ रोटी नहीं खानी है और उन्हें अबीब के महीने में यह मनाना है क्योंकि उसी समय वे मिस्र से बाहर आए थे। अखमीरी रोटी का पर्व उस समय की याद है जब यहोवा उन्हें मिस्र से बाहर लाया था और वहाँ उन्होंने अखमीरी रोटी खाई।</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किरदार निभाने वाले व्यक्ति से पूछें, "आप क्या महसूस कर रहे हैं या क्या सोच रहे हैं?" वह व्यक्ति इस तरह की बातों का उत्तर दे सकता है, "ओह मुझे वह समय याद है जब हमें मिस्र छोड़ना पड़ा था, और जो रोटी हमने खाई थी," या "मैं यहोवा का आभारी हूँ कि वह हमें मिस्र से बाहर ले आया। मुझे उस समय को याद करके खुशी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दूसरा फसलों के रोपण के बाद होता है, जिसे पहले फलों की कटाई का पर्व कहा जाता है। तीसरा उत्सव माध्यमिक फसलों की अन्तिम कटाई के बाद होता है, जिसे अन्तिम फसल का पर्व या इकट्ठा होने का पर्व कहा जाता है। पुरुषों को वर्ष में तीन बार यहोवा के सामने प्रकट होना है।</w:t>
      </w:r>
    </w:p>
    <w:p>
      <w:pPr/>
      <w:r>
        <w:rPr>
          <w:lang w:val="hi_IN" w:bidi="hi_IN"/>
        </w:rPr>
      </w:r>
      <w:r>
        <w:rPr>
          <w:lang w:val="hi_IN" w:bidi="hi_IN"/>
        </w:rPr>
        <w:t>लहू के बलिदान खमीरी रोटी के साथ नहीं चढ़ाए जाने चाहिए। उन्हें बलिदान की चर्बी सुबह तक नहीं छोड़नी है। उन्हें अपनी पहली फसलों, या पहले फलों को यहोवा के घर लाना है। उन्हें बकरी को उसकी माता के दूध में नही उबालना है।</w:t>
      </w:r>
      <w:r>
        <w:rPr>
          <w:lang w:val="hi_IN" w:bidi="hi_IN"/>
        </w:rPr>
      </w:r>
    </w:p>
    <w:p>
      <w:pPr>
        <w:pStyle w:val="Heading3"/>
      </w:pPr>
      <w:r>
        <w:rPr>
          <w:lang w:val="hi_IN" w:bidi="hi_IN"/>
        </w:rPr>
        <w:t>आवश्यक जानकारी</w:t>
      </w:r>
    </w:p>
    <w:p>
      <w:pPr/>
      <w:r>
        <w:rPr>
          <w:lang w:val="hi_IN" w:bidi="hi_IN"/>
        </w:rPr>
      </w:r>
      <w:r>
        <w:rPr>
          <w:lang w:val="hi_IN" w:bidi="hi_IN"/>
        </w:rPr>
        <w:t>निर्गमन 23:10–19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इस्राएलियों</w:t>
      </w:r>
      <w:r>
        <w:rPr>
          <w:lang w:val="hi_IN" w:bidi="hi_IN"/>
        </w:rPr>
        <w:t xml:space="preserve"> को अपनी भूमि को छह साल तक </w:t>
      </w:r>
      <w:r>
        <w:rPr>
          <w:b/>
          <w:lang w:val="hi_IN" w:bidi="hi_IN"/>
        </w:rPr>
        <w:t>बोना</w:t>
      </w:r>
      <w:r>
        <w:rPr>
          <w:lang w:val="hi_IN" w:bidi="hi_IN"/>
        </w:rPr>
        <w:t xml:space="preserve"> और </w:t>
      </w:r>
      <w:r>
        <w:rPr>
          <w:b/>
          <w:lang w:val="hi_IN" w:bidi="hi_IN"/>
        </w:rPr>
        <w:t>कटाई</w:t>
      </w:r>
      <w:r>
        <w:rPr>
          <w:lang w:val="hi_IN" w:bidi="hi_IN"/>
        </w:rPr>
        <w:t xml:space="preserve"> करना है। बोने का अर्थ है मिट्टी में एक बीज बोना। और फसल काटने का अर्थ है बीज उगने के बाद जब फसल तैयार हो जाए, उसे खेत से निकालना।</w:t>
      </w:r>
    </w:p>
    <w:p>
      <w:pPr/>
      <w:r>
        <w:rPr>
          <w:lang w:val="hi_IN" w:bidi="hi_IN"/>
        </w:rPr>
      </w:r>
      <w:r>
        <w:rPr>
          <w:lang w:val="hi_IN" w:bidi="hi_IN"/>
        </w:rPr>
        <w:t>यहाँ रुकें और समूह में चर्चा करें कि आप बोने और कटाई के लिए किस शब्द या वाक्यांश का उपयोग करेंगे। यदि आपने पहले ही बाइबल की किसी अन्य पुस्तक में इन शब्दों का अनुवाद किया है, तो उन्हीं शब्दों का उपयोग करें जिनका उपयोग आपने वहाँ किया है। इस ऑडियो को यहाँ रोकें।</w:t>
      </w:r>
    </w:p>
    <w:p>
      <w:pPr/>
      <w:r>
        <w:rPr>
          <w:lang w:val="hi_IN" w:bidi="hi_IN"/>
        </w:rPr>
      </w:r>
      <w:r>
        <w:rPr>
          <w:lang w:val="hi_IN" w:bidi="hi_IN"/>
        </w:rPr>
        <w:t xml:space="preserve">सातवें वर्ष में भूमि को </w:t>
      </w:r>
      <w:r>
        <w:rPr>
          <w:b/>
          <w:lang w:val="hi_IN" w:bidi="hi_IN"/>
        </w:rPr>
        <w:t>आराम</w:t>
      </w:r>
      <w:r>
        <w:rPr>
          <w:lang w:val="hi_IN" w:bidi="hi_IN"/>
        </w:rPr>
        <w:t xml:space="preserve"> देना है। सातवें वर्ष में उगने वाली किसी भी फसल को गरीब और जरूरतमंद लोगों के साथ-साथ जंगली जानवरों के लिए भी छोड़ दिया जाता है। यह काम </w:t>
      </w:r>
      <w:r>
        <w:rPr>
          <w:b/>
          <w:lang w:val="hi_IN" w:bidi="hi_IN"/>
        </w:rPr>
        <w:t>अंगूर के बाग</w:t>
      </w:r>
      <w:r>
        <w:rPr>
          <w:lang w:val="hi_IN" w:bidi="hi_IN"/>
        </w:rPr>
        <w:t xml:space="preserve"> और जैतून के बागों के साथ भी किया जाना चाहिए। आराम करने का मतलब है अलग होना या दूर हटना। अंगूर का बाग़ बेलों का एक खेत होता है, जिसमें अंगूर नाम का फल उगता है। आराम और दाख की बारी के लिए उन्हीं शब्दों का उपयोग करें जिनका उपयोग आपने पिछले भागों में किया है। </w:t>
      </w:r>
      <w:r>
        <w:rPr>
          <w:lang w:val="hi_IN" w:bidi="hi_IN"/>
        </w:rPr>
        <w:t>अंगूर के बागों</w:t>
      </w:r>
      <w:r>
        <w:rPr>
          <w:lang w:val="hi_IN" w:bidi="hi_IN"/>
        </w:rPr>
        <w:t xml:space="preserve"> के बारे में अधिक जानकारी के लिए, मुख्य शब्दावली देखें।</w:t>
      </w:r>
    </w:p>
    <w:p>
      <w:pPr/>
      <w:r>
        <w:rPr>
          <w:lang w:val="hi_IN" w:bidi="hi_IN"/>
        </w:rPr>
      </w:r>
      <w:r>
        <w:rPr>
          <w:lang w:val="hi_IN" w:bidi="hi_IN"/>
        </w:rPr>
        <w:t xml:space="preserve">यहोवा साप्ताहिक काम और आराम के बारे में निर्देश देता है। उसके लोग छह दिन काम करते हैं और फिर सातवें दिन काम करना बंद कर देते हैं या आराम करते हैं, ताकि </w:t>
      </w:r>
      <w:r>
        <w:rPr>
          <w:lang w:val="hi_IN" w:bidi="hi_IN"/>
        </w:rPr>
        <w:t>गधे</w:t>
      </w:r>
      <w:r>
        <w:rPr>
          <w:lang w:val="hi_IN" w:bidi="hi_IN"/>
        </w:rPr>
        <w:t xml:space="preserve"> और बैल, </w:t>
      </w:r>
      <w:r>
        <w:rPr>
          <w:b/>
          <w:lang w:val="hi_IN" w:bidi="hi_IN"/>
        </w:rPr>
        <w:t>उनके घर में पैदा हुए गुलामों</w:t>
      </w:r>
      <w:r>
        <w:rPr>
          <w:lang w:val="hi_IN" w:bidi="hi_IN"/>
        </w:rPr>
        <w:t xml:space="preserve"> और </w:t>
      </w:r>
      <w:r>
        <w:rPr>
          <w:b/>
          <w:lang w:val="hi_IN" w:bidi="hi_IN"/>
        </w:rPr>
        <w:t>विदेशियों</w:t>
      </w:r>
      <w:r>
        <w:rPr>
          <w:lang w:val="hi_IN" w:bidi="hi_IN"/>
        </w:rPr>
        <w:t xml:space="preserve"> को अपनी सांस लेने या अपने आप को ताज़ा करने के लिए एक दिन दिया जा सके। दास वे लोग होते हैं जिनके पास अपने </w:t>
      </w:r>
      <w:r>
        <w:rPr>
          <w:b/>
          <w:lang w:val="hi_IN" w:bidi="hi_IN"/>
        </w:rPr>
        <w:t>स्वामियों</w:t>
      </w:r>
      <w:r>
        <w:rPr>
          <w:lang w:val="hi_IN" w:bidi="hi_IN"/>
        </w:rPr>
        <w:t xml:space="preserve"> के लिए काम करने के अलावा कोई विकल्प नहीं था। विदेशी वे लोग होते हैं जो उस देश में रहते हैं जो उनके जन्मस्थान से अलग है। दासों और विदेशियों के लिए उसी शब्द का उपयोग करें जिसका उपयोग आपने पिछले भागों में किया है। </w:t>
      </w:r>
      <w:r>
        <w:rPr>
          <w:lang w:val="hi_IN" w:bidi="hi_IN"/>
        </w:rPr>
        <w:t>दासों</w:t>
      </w:r>
      <w:r>
        <w:rPr>
          <w:lang w:val="hi_IN" w:bidi="hi_IN"/>
        </w:rPr>
        <w:t xml:space="preserve"> और </w:t>
      </w:r>
      <w:r>
        <w:rPr>
          <w:b/>
          <w:lang w:val="hi_IN" w:bidi="hi_IN"/>
        </w:rPr>
        <w:t>विदेशियों</w:t>
      </w:r>
      <w:r>
        <w:rPr>
          <w:lang w:val="hi_IN" w:bidi="hi_IN"/>
        </w:rPr>
        <w:t xml:space="preserve"> के बारे में अधिक जानकारी के लिए, मुख्य शब्दावली देखें।</w:t>
      </w:r>
    </w:p>
    <w:p>
      <w:pPr/>
      <w:r>
        <w:rPr>
          <w:lang w:val="hi_IN" w:bidi="hi_IN"/>
        </w:rPr>
      </w:r>
      <w:r>
        <w:rPr>
          <w:lang w:val="hi_IN" w:bidi="hi_IN"/>
        </w:rPr>
        <w:t xml:space="preserve">यहोवा अपने दिए गए सभी निर्देशों पर ध्यान देने का सीधा आदेश देता है। वह अपने लोगों को आज्ञा देता है कि वे अन्य </w:t>
      </w:r>
      <w:r>
        <w:rPr>
          <w:b/>
          <w:lang w:val="hi_IN" w:bidi="hi_IN"/>
        </w:rPr>
        <w:t>देवताओं</w:t>
      </w:r>
      <w:r>
        <w:rPr>
          <w:lang w:val="hi_IN" w:bidi="hi_IN"/>
        </w:rPr>
        <w:t xml:space="preserve"> से प्रार्थना न करें या उन पर ध्यान न दें, या उनके नाम भी न लें। देवता अलौकिक प्राणी हैं जिनकी लोग </w:t>
      </w:r>
      <w:r>
        <w:rPr>
          <w:b/>
          <w:lang w:val="hi_IN" w:bidi="hi_IN"/>
        </w:rPr>
        <w:t>आराधना</w:t>
      </w:r>
      <w:r>
        <w:rPr>
          <w:lang w:val="hi_IN" w:bidi="hi_IN"/>
        </w:rPr>
        <w:t xml:space="preserve"> करते हैं। यहाँ यहोवा जिन देवताओं के बारे में बात कर रहा है, वे वही सृष्टिकर्ता परमेश्वर नहीं हैं जो यहोवा है। उन देवताओं के लिए उसी शब्द का उपयोग करें जो वही सृष्टिकर्ता परमेश्वर नहीं हैं, जिसका उपयोग आपने पिछले भागों में किया है। </w:t>
      </w:r>
      <w:r>
        <w:rPr>
          <w:b/>
          <w:lang w:val="hi_IN" w:bidi="hi_IN"/>
        </w:rPr>
        <w:t>देवताओं</w:t>
      </w:r>
      <w:r>
        <w:rPr>
          <w:lang w:val="hi_IN" w:bidi="hi_IN"/>
        </w:rPr>
        <w:t xml:space="preserve"> के बारे में अधिक जानकारी के लिए, मुख्य शब्दावली देखें।</w:t>
      </w:r>
    </w:p>
    <w:p>
      <w:pPr/>
      <w:r>
        <w:rPr>
          <w:lang w:val="hi_IN" w:bidi="hi_IN"/>
        </w:rPr>
      </w:r>
      <w:r>
        <w:rPr>
          <w:lang w:val="hi_IN" w:bidi="hi_IN"/>
        </w:rPr>
        <w:t xml:space="preserve">यहोवा पूरे वर्ष में यहोवा का उत्सव मनाने के लिए तीन पर्वों का निर्देश देता है। तीनों पर्व यहोवा के लिए आराधना और बलिदान का समय होने चाहिए। पहला स्मृति एक पर्व है जिसे </w:t>
      </w:r>
      <w:r>
        <w:rPr>
          <w:b/>
          <w:lang w:val="hi_IN" w:bidi="hi_IN"/>
        </w:rPr>
        <w:t>अखमीरी रोटी का पर्व</w:t>
      </w:r>
      <w:r>
        <w:rPr>
          <w:lang w:val="hi_IN" w:bidi="hi_IN"/>
        </w:rPr>
        <w:t xml:space="preserve"> कहा जाता है। उन्हें सात दिन तक खमीर के साथ रोटी नहीं खानी है और उन्हें अबीब के महीने में यह मनाना है क्योंकि उसी समय वे मिस्र से बाहर आए थे। अखमीरी रोटी का पर्व उस समय की याद है जब यहोवा उन्हें मिस्र से बाहर लाया था और वहाँ उन्होंने अखमीरी रोटी खाई। अखमीरी रोटी के पर्व या पर्व के लिए उन्हीं शब्दों का उपयोग करें जिनका उपयोग आपने पिछले भागों में किया है। </w:t>
      </w:r>
      <w:r>
        <w:rPr>
          <w:lang w:val="hi_IN" w:bidi="hi_IN"/>
        </w:rPr>
        <w:t>अखमीरी रोटी के पर्व</w:t>
      </w:r>
      <w:r>
        <w:rPr>
          <w:lang w:val="hi_IN" w:bidi="hi_IN"/>
        </w:rPr>
        <w:t xml:space="preserve"> के बारे में अधिक जानकारी के लिए, मुख्य शब्दावली देखें।</w:t>
      </w:r>
    </w:p>
    <w:p>
      <w:pPr/>
      <w:r>
        <w:rPr>
          <w:lang w:val="hi_IN" w:bidi="hi_IN"/>
        </w:rPr>
      </w:r>
      <w:r>
        <w:rPr>
          <w:lang w:val="hi_IN" w:bidi="hi_IN"/>
        </w:rPr>
        <w:t xml:space="preserve">दूसरा फसलों के रोपण के बाद होता है, जिसे पहले फलों की कटाई का पर्व कहा जाता है। तीसरा उत्सव माध्यमिक फसलों की अन्तिम कटाई के बाद होता है, जिसे अन्तिम फसल का पर्व या इकट्ठा होने का पर्व कहा जाता है। पुरुषों को वर्ष में तीन बार </w:t>
      </w:r>
      <w:r>
        <w:rPr>
          <w:b/>
          <w:lang w:val="hi_IN" w:bidi="hi_IN"/>
        </w:rPr>
        <w:t>यहोवा</w:t>
      </w:r>
      <w:r>
        <w:rPr>
          <w:lang w:val="hi_IN" w:bidi="hi_IN"/>
        </w:rPr>
        <w:t xml:space="preserve"> के सामने प्रकट होना है। यहोवा परमेश्वर का व्यक्तिगत और उचित नाम है। उसी शब्द का उपयोग करें जिसका उपयोग आपने पिछले भागों में यहोवा के लिए किया है। </w:t>
      </w:r>
      <w:r>
        <w:rPr>
          <w:b/>
          <w:lang w:val="hi_IN" w:bidi="hi_IN"/>
        </w:rPr>
        <w:t>यहोवा</w:t>
      </w:r>
      <w:r>
        <w:rPr>
          <w:lang w:val="hi_IN" w:bidi="hi_IN"/>
        </w:rPr>
        <w:t xml:space="preserve"> के बारे में अधिक जानकारी के लिए, मुख्य शब्दावली को देखें।</w:t>
      </w:r>
    </w:p>
    <w:p>
      <w:pPr/>
      <w:r>
        <w:rPr>
          <w:lang w:val="hi_IN" w:bidi="hi_IN"/>
        </w:rPr>
      </w:r>
      <w:r>
        <w:rPr>
          <w:b/>
          <w:lang w:val="hi_IN" w:bidi="hi_IN"/>
        </w:rPr>
        <w:t>लहू</w:t>
      </w:r>
      <w:r>
        <w:rPr>
          <w:lang w:val="hi_IN" w:bidi="hi_IN"/>
        </w:rPr>
        <w:t xml:space="preserve"> के </w:t>
      </w:r>
      <w:r>
        <w:rPr>
          <w:b/>
          <w:lang w:val="hi_IN" w:bidi="hi_IN"/>
        </w:rPr>
        <w:t>बलिदान</w:t>
      </w:r>
      <w:r>
        <w:rPr>
          <w:lang w:val="hi_IN" w:bidi="hi_IN"/>
        </w:rPr>
        <w:t xml:space="preserve"> खमीरी रोटी के साथ नहीं चढ़ाए जाने चाहिए। उन्हें बलिदान की चर्बी सुबह तक नहीं छोड़नी है। उन्हें अपनी पहली फसलों या पहले फलों को </w:t>
      </w:r>
      <w:r>
        <w:rPr>
          <w:b/>
          <w:lang w:val="hi_IN" w:bidi="hi_IN"/>
        </w:rPr>
        <w:t>यहोवा के घर</w:t>
      </w:r>
      <w:r>
        <w:rPr>
          <w:lang w:val="hi_IN" w:bidi="hi_IN"/>
        </w:rPr>
        <w:t xml:space="preserve"> लाना है। उन्हें बकरी के बच्चे को उसकी माँ के दूध में नही उबालना है। बलिदान </w:t>
      </w:r>
      <w:r>
        <w:rPr>
          <w:lang w:val="hi_IN" w:bidi="hi_IN"/>
        </w:rPr>
        <w:t>परमेश्वर</w:t>
      </w:r>
      <w:r>
        <w:rPr>
          <w:lang w:val="hi_IN" w:bidi="hi_IN"/>
        </w:rPr>
        <w:t xml:space="preserve"> को धन्यवाद देने या उससे </w:t>
      </w:r>
      <w:r>
        <w:rPr>
          <w:lang w:val="hi_IN" w:bidi="hi_IN"/>
        </w:rPr>
        <w:t>क्षमा</w:t>
      </w:r>
      <w:r>
        <w:rPr>
          <w:lang w:val="hi_IN" w:bidi="hi_IN"/>
        </w:rPr>
        <w:t xml:space="preserve"> माँगने के लिए दी गई </w:t>
      </w:r>
      <w:r>
        <w:rPr>
          <w:lang w:val="hi_IN" w:bidi="hi_IN"/>
        </w:rPr>
        <w:t>भेंट</w:t>
      </w:r>
      <w:r>
        <w:rPr>
          <w:lang w:val="hi_IN" w:bidi="hi_IN"/>
        </w:rPr>
        <w:t xml:space="preserve"> है। यहोवा का घर, या परमेश्वर का घर, वह तम्बू है जो </w:t>
      </w:r>
      <w:r>
        <w:rPr>
          <w:lang w:val="hi_IN" w:bidi="hi_IN"/>
        </w:rPr>
        <w:t>यहूदी</w:t>
      </w:r>
      <w:r>
        <w:rPr>
          <w:lang w:val="hi_IN" w:bidi="hi_IN"/>
        </w:rPr>
        <w:t xml:space="preserve"> लोगों के बीच जगह-जगह ले जाया जाता था और जहाँ वे यहोवा की आराधना करते थे। इसे उस </w:t>
      </w:r>
      <w:r>
        <w:rPr>
          <w:lang w:val="hi_IN" w:bidi="hi_IN"/>
        </w:rPr>
        <w:t>निवास-स्थान</w:t>
      </w:r>
      <w:r>
        <w:rPr>
          <w:lang w:val="hi_IN" w:bidi="hi_IN"/>
        </w:rPr>
        <w:t xml:space="preserve"> के रूप में जाना जाता था जहाँ यहोवा की उपस्थिति रहती थी। यह बाद में </w:t>
      </w:r>
      <w:r>
        <w:rPr>
          <w:lang w:val="hi_IN" w:bidi="hi_IN"/>
        </w:rPr>
        <w:t>यरूशलेम</w:t>
      </w:r>
      <w:r>
        <w:rPr>
          <w:lang w:val="hi_IN" w:bidi="hi_IN"/>
        </w:rPr>
        <w:t xml:space="preserve"> का </w:t>
      </w:r>
      <w:r>
        <w:rPr>
          <w:lang w:val="hi_IN" w:bidi="hi_IN"/>
        </w:rPr>
        <w:t>मन्दिर</w:t>
      </w:r>
      <w:r>
        <w:rPr>
          <w:lang w:val="hi_IN" w:bidi="hi_IN"/>
        </w:rPr>
        <w:t xml:space="preserve"> बन जाएगा। बलिदान के लिए उसी शब्द का उपयोग करें जिसका उपयोग आपने पिछले भागों में किया है। </w:t>
      </w:r>
      <w:r>
        <w:rPr>
          <w:lang w:val="hi_IN" w:bidi="hi_IN"/>
        </w:rPr>
        <w:t>बलिदान</w:t>
      </w:r>
      <w:r>
        <w:rPr>
          <w:lang w:val="hi_IN" w:bidi="hi_IN"/>
        </w:rPr>
        <w:t xml:space="preserve"> के बारे में अधिक जानकारी के लिए मुख्य शब्दावली देखें।</w:t>
      </w:r>
    </w:p>
    <w:p>
      <w:pPr/>
      <w:r>
        <w:rPr>
          <w:lang w:val="hi_IN" w:bidi="hi_IN"/>
        </w:rPr>
      </w:r>
      <w:r>
        <w:rPr>
          <w:lang w:val="hi_IN" w:bidi="hi_IN"/>
        </w:rPr>
        <w:t xml:space="preserve">यहाँ रुकें और समूह में चर्चा करें कि आप </w:t>
      </w:r>
      <w:r>
        <w:rPr>
          <w:b/>
          <w:lang w:val="hi_IN" w:bidi="hi_IN"/>
        </w:rPr>
        <w:t>यहोवा के घर</w:t>
      </w:r>
      <w:r>
        <w:rPr>
          <w:lang w:val="hi_IN" w:bidi="hi_IN"/>
        </w:rPr>
        <w:t xml:space="preserve"> के लिए किस शब्द या वाक्यांश का उपयोग करेंगे। अधिक जानकारी के लिए मुख्य शब्दावली में </w:t>
      </w:r>
      <w:r>
        <w:rPr>
          <w:lang w:val="hi_IN" w:bidi="hi_IN"/>
        </w:rPr>
        <w:t>परमेश्वर का घर</w:t>
      </w:r>
      <w:r>
        <w:rPr>
          <w:lang w:val="hi_IN" w:bidi="hi_IN"/>
        </w:rPr>
        <w:t xml:space="preserve"> देखें। यदि आपने पहले ही बाइबल की किसी अन्य पुस्तक में इस शब्द का अनुवाद किया है, तो उसी शब्द का उपयोग करें जिसका उपयोग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 </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23:20–33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23:20–33 को सुनें और अपने मन में रखें।</w:t>
      </w:r>
    </w:p>
    <w:p>
      <w:pPr/>
      <w:r>
        <w:rPr>
          <w:lang w:val="hi_IN" w:bidi="hi_IN"/>
        </w:rPr>
      </w:r>
      <w:r>
        <w:rPr>
          <w:lang w:val="hi_IN" w:bidi="hi_IN"/>
        </w:rPr>
        <w:t>यदि सम्भव हो, तो निर्गमन 23:20–33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23:20–33 का ऑडियो संस्करण सबसे आसानी से समझ में आने वाले अनुवाद में सुनें।</w:t>
      </w:r>
    </w:p>
    <w:p>
      <w:pPr/>
      <w:r>
        <w:rPr>
          <w:lang w:val="hi_IN" w:bidi="hi_IN"/>
        </w:rPr>
      </w:r>
      <w:r>
        <w:rPr>
          <w:lang w:val="hi_IN" w:bidi="hi_IN"/>
        </w:rPr>
        <w:t>यह भाग यहोवा द्वारा इस्राएल के साथ बाँधी गई वाचा का अन्तिम हिस्सा है। दो लोग दोस्ती और शांति स्थापित करने के लिए एक साथ वाचा, या मजबूत वादा करते हैं। वाचाओं में लोगों के लिए एक-दूसरे के लिए बलिदानी प्रेम और वफादारी की आवश्यकता होती है। इस्राएलियों से यहोवा का वादा उनके साथ जाने, उनकी रक्षा करने और उनकी अगुवाई करने की उसकी उपस्थिति थी। यहोवा ने अपने लोगों की रक्षा और अगुवाई करने के लिए जिस दूत को भेजा था, वह उसका स्वर्गदूत था, और यहोवा ने वादा किया कि वह व्यक्तिगत रूप से इस्राएलियों का विरोध करने वाले किसी भी व्यक्ति का विरोध करेगा। यहोवा अपने लोगों की देखभाल करने और उन्हें जीवन देने का वादा करता है। इस्राएली केवल यहोवा की आराधना करके और अन्य देवताओं और संस्कृतियों को उन्हें प्रभावित करने की अनुमति देने से इनकार करके प्रतिक्रिया देते हैं। यहोवा इस्राएलियों की ओर से कनान देश के लोगों के खिलाफ लड़ेगा। कनान के लोग नूह के पोते कनान के वंशज थे। देश के सभी गोत्र कनान के वंशज होने के लिए जाने जाते थे।</w:t>
      </w:r>
    </w:p>
    <w:p>
      <w:pPr/>
      <w:r>
        <w:rPr>
          <w:lang w:val="hi_IN" w:bidi="hi_IN"/>
        </w:rPr>
      </w:r>
      <w:r>
        <w:rPr>
          <w:lang w:val="hi_IN" w:bidi="hi_IN"/>
        </w:rPr>
        <w:t xml:space="preserve">यहाँ रुकें और </w:t>
      </w:r>
      <w:r>
        <w:rPr>
          <w:lang w:val="hi_IN" w:bidi="hi_IN"/>
        </w:rPr>
        <w:t>उस समय प्रत्येक गोत्र का नक्शा देखें जहाँ वह रहते थे</w:t>
      </w:r>
      <w:r>
        <w:rPr>
          <w:lang w:val="hi_IN" w:bidi="hi_IN"/>
        </w:rPr>
        <w:t>। इस ऑडियो को यहाँ रोकें।</w:t>
      </w:r>
    </w:p>
    <w:p>
      <w:pPr/>
      <w:r>
        <w:rPr>
          <w:lang w:val="hi_IN" w:bidi="hi_IN"/>
        </w:rPr>
      </w:r>
      <w:r>
        <w:rPr>
          <w:lang w:val="hi_IN" w:bidi="hi_IN"/>
        </w:rPr>
        <w:t>इस्राएल एक छोटा राष्ट्र था जिसे समय के साथ पूरे कनान को नियंत्रित करने के लिए आवश्यक आकार और शक्ति में बढ़ना होगा। यहोवा इस्राएलियों को चेतावनी देता है कि गोत्रों को इस देश में रहने की अनुमति देने का खतरा यह था कि वे इस्राएल को यहोवा के करीब और विश्वासयोग्य होने से रोक सकते हैं, जो उनका एकमात्र ध्यान होना था।</w:t>
      </w:r>
    </w:p>
    <w:p>
      <w:pPr/>
      <w:r>
        <w:rPr>
          <w:lang w:val="hi_IN" w:bidi="hi_IN"/>
        </w:rPr>
      </w:r>
      <w:r>
        <w:rPr>
          <w:lang w:val="hi_IN" w:bidi="hi_IN"/>
        </w:rPr>
        <w:t>यहाँ रुकें और समूह में इस प्रश्न पर चर्चा करें: इस बारे में बात करें कि आपके क्षेत्र के अन्य विश्वास आपकी संस्कृति को कैसे प्रभावित करते हैं। वे आपके अपने जीवन को कैसे प्रभावित करते हैं? इस ऑडियो को यहाँ रोकें।</w:t>
      </w:r>
    </w:p>
    <w:p>
      <w:pPr/>
      <w:r>
        <w:rPr>
          <w:lang w:val="hi_IN" w:bidi="hi_IN"/>
        </w:rPr>
      </w:r>
      <w:r>
        <w:rPr>
          <w:lang w:val="hi_IN" w:bidi="hi_IN"/>
        </w:rPr>
        <w:t>यहोवा मूसा से बात कर रहा है, जो इस्राएलियों का प्रतिनिधि है। वे सीनै पर्वत पर अपनी बातचीत समाप्त कर रहे हैं। यहोवा इस्राएलियों को कनान देश में प्रवेश करने के लिए तैयार कर रहा है। हालाँकि, कई अन्य गोत्र उस देश में पहले से ही रहते हैं। इसलिए यहोवा मूसा से कहता है कि वह मूसा के पास एक स्वर्गदूत भेजेगा जो इस्राएलियों की रक्षा करेगा और उन्हें उस देश में ले जाएगा जो यहोवा ने उनके लिए तैयार किया है। इस स्वर्गदूत की आज्ञा मानी जाएगी, ठीक वैसे ही जैसे यहोवा की आज्ञा मानी जाएगी, क्योंकि यदि वे स्वर्गदूत की आज्ञा न मानते हैं तो यहोवा उन्हें क्षमा नहीं करेगा। यहोवा का नाम इस स्वर्गदूत के साथ है, जिसका अर्थ है कि यहोवा की उपस्थिति और अधिकार स्वर्गदूत के साथ है, या शाब्दिक रूप में स्वर्गदूत के अंदरूनी हिस्सों में।</w:t>
      </w:r>
    </w:p>
    <w:p>
      <w:pPr/>
      <w:r>
        <w:rPr>
          <w:lang w:val="hi_IN" w:bidi="hi_IN"/>
        </w:rPr>
      </w:r>
      <w:r>
        <w:rPr>
          <w:lang w:val="hi_IN" w:bidi="hi_IN"/>
        </w:rPr>
        <w:t>यहोवा मूसा से वादा कर रहा है कि यदि इस्राएली स्वर्गदूत के सभी आदेशों का पालन करते हैं और उन्हें सुनते हैं, तो यहोवा इस्राएलियों की रक्षा करेगा और उनके लिए लड़ेगा। यहोवा इस्राएलियों से पूरी भक्ति चाहता है। इसका अर्थ है कि इस्राएल को उन छह गोत्रों को निकाल देना होगा जो वर्तमान में इस देश में रहते हैं: एमोरी, हित्ती, परिज्जी, कनानी, हिब्बी और यबूसी। इस्राएली उन गोत्रों के साथ कोई भी समझौता नहीं कर सकते और उन सभी मूर्तियों और देवताओं को नष्ट करना होगा जिनकी वे गोत्र पूजा करते हैं।</w:t>
      </w:r>
    </w:p>
    <w:p>
      <w:pPr/>
      <w:r>
        <w:rPr>
          <w:lang w:val="hi_IN" w:bidi="hi_IN"/>
        </w:rPr>
      </w:r>
      <w:r>
        <w:rPr>
          <w:lang w:val="hi_IN" w:bidi="hi_IN"/>
        </w:rPr>
        <w:t>यहाँ रुकें और समूह में इस प्रश्न पर चर्चा करें: आपकी संस्कृति में लोग किन मूर्तियों या देवताओं की आराधना करते हैं? किसी भी समय के बारे में बात करें जब आपको उन मूर्तियों की आराधना करने के लिए प्रलोभित किया गया हो। इस ऑडियो को यहाँ रोकें।</w:t>
      </w:r>
    </w:p>
    <w:p>
      <w:pPr/>
      <w:r>
        <w:rPr>
          <w:lang w:val="hi_IN" w:bidi="hi_IN"/>
        </w:rPr>
      </w:r>
      <w:r>
        <w:rPr>
          <w:lang w:val="hi_IN" w:bidi="hi_IN"/>
        </w:rPr>
        <w:t>इन गोत्रों को नष्ट करने की यहोवा की योजना कठोर लगती है। हालाँकि, यहोवा इस्राएलियों के साथ वाचा का वादा कर रहा है। यहोवा चाहता है कि इस्राएलियों को उनके आसपास के किसी भी अन्य राष्ट्र से अलग रखा जाए। यहोवा नहीं चाहता कि वे विदेशी देवताओं की आराधना करने के लिए उससे दूर मुँह मोड़ें। यहोवा चाहता है कि वे गोत्रों को उखाड़ फेंक दें और उनके खम्भों को तोड़ दें। ये स्तम्भ उन देवताओं के प्रतिनिधि थे जिनकी वे आराधना करते थे। ये स्तंभ बड़े स्वतंत्र खड़े पत्थर थे। वे पुरुष और स्त्री देवताओं का प्रतिनिधित्व करते थे जिनकी आराधना गोत्र करते थे। कभी-कभी उन्हें पवित्र पत्थर कहा जाता है।</w:t>
      </w:r>
    </w:p>
    <w:p>
      <w:pPr/>
      <w:r>
        <w:rPr>
          <w:lang w:val="hi_IN" w:bidi="hi_IN"/>
        </w:rPr>
      </w:r>
      <w:r>
        <w:rPr>
          <w:lang w:val="hi_IN" w:bidi="hi_IN"/>
        </w:rPr>
        <w:t xml:space="preserve">यहाँ रुकें और समूह में एक </w:t>
      </w:r>
      <w:r>
        <w:rPr>
          <w:lang w:val="hi_IN" w:bidi="hi_IN"/>
        </w:rPr>
        <w:t>पवित्र धार्मिक खम्भे</w:t>
      </w:r>
      <w:r>
        <w:rPr>
          <w:lang w:val="hi_IN" w:bidi="hi_IN"/>
        </w:rPr>
        <w:t xml:space="preserve"> की तस्वीर देखें। इस ऑडियो को यहाँ रोकें।</w:t>
      </w:r>
    </w:p>
    <w:p>
      <w:pPr/>
      <w:r>
        <w:rPr>
          <w:lang w:val="hi_IN" w:bidi="hi_IN"/>
        </w:rPr>
      </w:r>
      <w:r>
        <w:rPr>
          <w:lang w:val="hi_IN" w:bidi="hi_IN"/>
        </w:rPr>
        <w:t>यदि इस्राएली वास्तव में स्वर्गदूत की आवाज का पालन करते हैं, तो यहोवा उनकी रोटी और पानी की देखभाल करेगा, जिसका अर्थ है कि वह उन्हें भोजन प्रदान करेगा। यहोवा उनकी बीमारी को दूर करेगा, और यहोवा उन्हें बढ़ते रहने देगा, बिना किसी गर्भपात के, और ऐसी महिलाएँ जो गर्भधारण में कोई कठिनाई नहीं पाएँगी। ये उस समय की प्राचीन संस्कृतियों के लिए बहुत महत्वपूर्ण चीजें थीं।</w:t>
      </w:r>
    </w:p>
    <w:p>
      <w:pPr/>
      <w:r>
        <w:rPr>
          <w:lang w:val="hi_IN" w:bidi="hi_IN"/>
        </w:rPr>
      </w:r>
      <w:r>
        <w:rPr>
          <w:lang w:val="hi_IN" w:bidi="hi_IN"/>
        </w:rPr>
        <w:t>यहोवा कहता है कि वह अपने भय को इस्राएलियों के सामने भेजेगा। इसका अर्थ है कि यहोवा छह गोत्रों को यहोवा से बहुत भयभीत कर देगा। वह उन्हें भ्रम में डाल देगा, या उन्हें घबराहट में डाल देगा। फिर शत्रु यहोवा और इस्राएलियों के खिलाफ लड़ने से भाग जाएँगे। यहोवा तीन गोत्रों को देश से निकाल देने के लिए भौंरे या विपत्तियों का उपयोग करेगा। हमें यकीन नहीं है कि ये वास्तविक भौंरे हैं या ऐसी विपत्तियाँ हैं जो गोत्रों को भूमि से बाहर कर देंगी। हमें पता है कि भौंरे या विपत्तियों जैसी कोई भयानक और कठिन चीज़ भय पैदा करेगी और लोगों को दूर कर देगी।</w:t>
      </w:r>
    </w:p>
    <w:p>
      <w:pPr/>
      <w:r>
        <w:rPr>
          <w:lang w:val="hi_IN" w:bidi="hi_IN"/>
        </w:rPr>
      </w:r>
      <w:r>
        <w:rPr>
          <w:lang w:val="hi_IN" w:bidi="hi_IN"/>
        </w:rPr>
        <w:t>यहोवा मूसा को अपनी योजना बताता है कि छह गोत्रों को देश से निकाल दिया जाए, और यह तुरन्त नहीं होगा, लेकिन यह थोड़ा-थोड़ा करके होगा। यहोवा नहीं चाहता कि भूमि वीरान बन जाए जिसे जंगली पशु अपने कब्जे में ले लें। यदि सभी छह गोत्र तुरन्त भूमि को छोड़ देते हैं, तो इस्राएली इतने अधिक नहीं हैं कि वे भूमि पर खेती कर सकें और उसकी देखभाल कर सकें। इसलिए, भूमि उजाड़ बन जाएगी और जंगली पशु उसे भर देंगे। यह इस्राएलियों की मदद नहीं करेगा, इसलिए यहोवा गोत्रों को धीरे-धीरे धीरे बाहर निकाल देगा जब तक कि इस्राएलियों के पास भूमि की देखभाल करने के लिए पर्याप्त लोग और शक्ति नहीं हो। इसलिए इस्राएलियों को यहोवा की आज्ञा मानने में सावधान रहना होगा जब तक कि वे बढ़ न जाएँ और देश के पूरे क्षेत्र पर कब्जा नहीं कर पाएँ। यहोवा ने इस्राएलियों को जंगल से लाल सागर से लेकर भूमध्य सागर और फरात नदी तक की भूमि की सीमाएँ दे दीं। इस्राएलियों ने इस पूरी भूमि पर कभी भी पूरी तरह से कब्जा नहीं किया।</w:t>
      </w:r>
    </w:p>
    <w:p>
      <w:pPr/>
      <w:r>
        <w:rPr>
          <w:lang w:val="hi_IN" w:bidi="hi_IN"/>
        </w:rPr>
      </w:r>
      <w:r>
        <w:rPr>
          <w:lang w:val="hi_IN" w:bidi="hi_IN"/>
        </w:rPr>
        <w:t xml:space="preserve">यहाँ रुकें और समूह में उस </w:t>
      </w:r>
      <w:r>
        <w:rPr>
          <w:lang w:val="hi_IN" w:bidi="hi_IN"/>
        </w:rPr>
        <w:t>देश का नक्शा देखें जिसका वादा यहोवा ने इस्राएलियों से किया था</w:t>
      </w:r>
      <w:r>
        <w:rPr>
          <w:lang w:val="hi_IN" w:bidi="hi_IN"/>
        </w:rPr>
        <w:t>। इस ऑडियो को यहाँ रोकें।</w:t>
      </w:r>
    </w:p>
    <w:p>
      <w:pPr/>
      <w:r>
        <w:rPr>
          <w:lang w:val="hi_IN" w:bidi="hi_IN"/>
        </w:rPr>
      </w:r>
      <w:r>
        <w:rPr>
          <w:lang w:val="hi_IN" w:bidi="hi_IN"/>
        </w:rPr>
        <w:t>यहोवा फिर से कहता है कि वह देश में रहने वाले लोगों को इस्राएलियों के हाथ में दे देगा। दूसरे शब्दों में, यदि इस्राएली यहोवा की आज्ञा मानते हैं तो इस्राएली देश के गोत्रों को बाहर निकाल सकेंगे। यहोवा इस्राएलियों से कहता है कि वे उनके या अपने देवताओं के साथ कोई वाचा न बाँधें क्योंकि वे इस्राएलियों को यहोवा के खिलाफ पाप करने के लिए प्रेरित करेंगे। यदि इस्राएली अन्य देवताओं की आराधना करते हैं, तो यह उनके लिए यहोवा के खिलाफ मुड़ने के लिए एक फँदा या जाल होगा। फँदा शब्द एक ऐसे तरीके की तस्वीर है जिसका उपयोग इस्राएली पशुओं को फँसाने के लिए करते थे। ये पशु जाल को तब तक नहीं देखते जब तक कि वह उन्हें फँसाकर न रख दे। यहोवा कह रहा है कि इस्राएली उससे दूर जाने के लिए फँदे को नहीं देखेंगे जब तक कि बहुत देर हो जाए।</w:t>
      </w:r>
      <w:r>
        <w:rPr>
          <w:lang w:val="hi_IN" w:bidi="hi_IN"/>
        </w:rPr>
      </w:r>
    </w:p>
    <w:p>
      <w:pPr>
        <w:pStyle w:val="Heading3"/>
      </w:pPr>
      <w:r>
        <w:rPr>
          <w:lang w:val="hi_IN" w:bidi="hi_IN"/>
        </w:rPr>
        <w:t>घटनाओं को समझाना</w:t>
      </w:r>
    </w:p>
    <w:p>
      <w:pPr/>
      <w:r>
        <w:rPr>
          <w:lang w:val="hi_IN" w:bidi="hi_IN"/>
        </w:rPr>
      </w:r>
      <w:r>
        <w:rPr>
          <w:lang w:val="hi_IN" w:bidi="hi_IN"/>
        </w:rPr>
        <w:t>निर्गमन 23:20–33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4 दृश्य हैं।</w:t>
      </w:r>
    </w:p>
    <w:p>
      <w:pPr/>
      <w:r>
        <w:rPr>
          <w:lang w:val="hi_IN" w:bidi="hi_IN"/>
        </w:rPr>
      </w:r>
      <w:r>
        <w:rPr>
          <w:b/>
          <w:lang w:val="hi_IN" w:bidi="hi_IN"/>
        </w:rPr>
        <w:t>पहले दृश्य में:</w:t>
      </w:r>
      <w:r>
        <w:rPr>
          <w:lang w:val="hi_IN" w:bidi="hi_IN"/>
        </w:rPr>
        <w:t xml:space="preserve"> यहोवा मूसा से बात कर रहा है और मूसा से कहता है कि यहोवा इस्राएलियों के सामने एक स्वर्गदूत भेजेगा। यह स्वर्गदूत इस्राएलियों की रक्षा करेगा, और उन्हें प्रतिज्ञा किए गए देश में मार्गदर्शन करेगा। इस्राएलियों को स्वर्गदूत पर ध्यान देना है और उसकी आज्ञा माननी है जैसे वे यहोवा की आज्ञा मानते हैं। यहोवा उनसे कहता है कि यदि वे स्वर्गदूत के खिलाफ विद्रोह करते हैं, तो उनके पाप क्षमा नहीं होंगे। ऐसा इसलिए है क्योंकि यहोवा की उपस्थिति और अधिकार स्वर्गदूत के साथ है। यदि वे वास्तव में स्वर्गदूत की आज्ञा मानते हैं और वह सब कुछ करते हैं जो यहोवा कहता है, तो यहोवा उनके शत्रुओं के लिए शत्रु होगा।</w:t>
      </w:r>
    </w:p>
    <w:p>
      <w:pPr/>
      <w:r>
        <w:rPr>
          <w:lang w:val="hi_IN" w:bidi="hi_IN"/>
        </w:rPr>
      </w:r>
      <w:r>
        <w:rPr>
          <w:b/>
          <w:lang w:val="hi_IN" w:bidi="hi_IN"/>
        </w:rPr>
        <w:t>दूसरे दृश्य में:</w:t>
      </w:r>
      <w:r>
        <w:rPr>
          <w:lang w:val="hi_IN" w:bidi="hi_IN"/>
        </w:rPr>
        <w:t xml:space="preserve"> स्वर्गदूत इस्राएलियों के सामने जाएगा और उन्हें उस देश में ले जाएगा जो पहले से ही अलग-अलग गोत्रों के कब्जे में है। स्वर्गदूत उन गोत्रों को पूरी तरह से नष्ट कर देगा। इस्राएलियों को गोत्रों के किसी भी देवता की आराधना नहीं करनी है। वास्तव में, इस्राएलियों को गोत्रों को उखाड़ फेंकना है और उनके सभी पवित्र धार्मिक स्तम्भों को तोड़ना है। इसके बजाय इस्राएलियों को केवल यहोवा की आराधना करनी है। यदि वे केवल यहोवा की आराधना करते हैं, तो वह उनकी देखभाल करेगा और सारी बीमारी को दूर करेगा। वह उन्हें अपने लोगों को बढ़ाने में सक्षम करेगा।</w:t>
      </w:r>
    </w:p>
    <w:p>
      <w:pPr/>
      <w:r>
        <w:rPr>
          <w:lang w:val="hi_IN" w:bidi="hi_IN"/>
        </w:rPr>
      </w:r>
      <w:r>
        <w:rPr>
          <w:b/>
          <w:lang w:val="hi_IN" w:bidi="hi_IN"/>
        </w:rPr>
        <w:t>तीसरे दृश्य में:</w:t>
      </w:r>
      <w:r>
        <w:rPr>
          <w:lang w:val="hi_IN" w:bidi="hi_IN"/>
        </w:rPr>
        <w:t xml:space="preserve"> यहोवा इस्राएलियों के सामने जाने और देश के गोत्रों को अपने से भयभीत करने का वादा करता है। यहोवा अन्य गोत्रों को भ्रमित या घबराने का कारण बना देगा। यहोवा तीन गोत्रों को देश से बाहर निकालने के लिए भोरें या विपत्तियों का उपयोग करेगा। हालाँकि, यहोवा उन्हें एक ही वर्ष में बाहर नहीं निकाल देगा। वह देश की रक्षा के लिए उन्हें थोड़े-थोड़े करके बाहर निकाल देगा। यदि सभी लोग एक साथ चले जाएँ, तो इस्राएलियों की संख्या इतनी तेजी से नहीं बढ़ पाएगी कि वे भूमि की खेती बनाए रखने या फसल उगाने में मदद कर सकें।</w:t>
      </w:r>
    </w:p>
    <w:p>
      <w:pPr/>
      <w:r>
        <w:rPr>
          <w:lang w:val="hi_IN" w:bidi="hi_IN"/>
        </w:rPr>
      </w:r>
      <w:r>
        <w:rPr>
          <w:b/>
          <w:lang w:val="hi_IN" w:bidi="hi_IN"/>
        </w:rPr>
        <w:t>चौथे दृश्य में:</w:t>
      </w:r>
      <w:r>
        <w:rPr>
          <w:lang w:val="hi_IN" w:bidi="hi_IN"/>
        </w:rPr>
        <w:t xml:space="preserve"> यहोवा इस्राएलियों के लिए भूमि की सीमाओं को अनिश्चित रूप से परिभाषित करता है, क्योंकि यहोवा उन लोगों को बाहर कर देगा जो पहले से वहाँ रहते हैं। यहोवा इस्राएलियों को याद दिलाता है कि वे उन गोत्रों या उनके देवताओं के साथ वाचा न बाँधें, जो सच्चे सृष्टिकर्ता परमेश्वर नहीं हैं। यदि इस्राएली इन गोत्रों को देश में रहने की अनुमति देते हैं, तो उन गोत्रों के लोग इस्राएल को यहोवा के खिलाफ पाप करने के लिए प्रेरित करेंगे और यह इस्राएल के लिए यहोवा के खिलाफ पाप करते रहने के लिए एक जाल होगा।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 xml:space="preserve">स्वर्गदूत </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एमोरी, हित्ती, यबूसी, कनानी, परिज्जी, हिब्वी</w:t>
      </w:r>
    </w:p>
    <w:p>
      <w:pPr>
        <w:pStyle w:val="ListBullet"/>
        <w:spacing w:line="240" w:lineRule="auto"/>
        <w:ind w:left="720"/>
      </w:pPr>
      <w:r>
        <w:rPr>
          <w:lang w:val="hi_IN" w:bidi="hi_IN"/>
        </w:rPr>
      </w:r>
      <w:r>
        <w:rPr>
          <w:lang w:val="hi_IN" w:bidi="hi_IN"/>
        </w:rPr>
        <w:t>भोरें</w:t>
      </w:r>
    </w:p>
    <w:p>
      <w:pPr/>
      <w:r>
        <w:rPr>
          <w:lang w:val="hi_IN" w:bidi="hi_IN"/>
        </w:rPr>
      </w:r>
      <w:r>
        <w:rPr>
          <w:lang w:val="hi_IN" w:bidi="hi_IN"/>
        </w:rPr>
        <w:t>एक समूह में, भाग के परिवेश के इन हिस्सों पर ध्यान दें: यह भाग सीनै पर्वत पर तब होता है जब यहोवा इस्राएलियों के लिए मूसा को वाचा के निर्देश देना समाप्त करता है। हालाँकि, इस भाग में, यहोवा उस देश के बारे में बहुत कुछ बताता है जो यहोवा ने इस्राएलियों के लिए तैयार किया है। यहोवा सीधे मूसा से बात कर रहा है और चाहता है कि मूसा इस जानकारी को इस्राएलियों के साथ साझा करे।</w:t>
      </w:r>
    </w:p>
    <w:p>
      <w:pPr/>
      <w:r>
        <w:rPr>
          <w:lang w:val="hi_IN" w:bidi="hi_IN"/>
        </w:rPr>
      </w:r>
      <w:r>
        <w:rPr>
          <w:lang w:val="hi_IN" w:bidi="hi_IN"/>
        </w:rPr>
        <w:t xml:space="preserve">यहाँ रुकें और </w:t>
      </w:r>
      <w:r>
        <w:rPr>
          <w:lang w:val="hi_IN" w:bidi="hi_IN"/>
        </w:rPr>
        <w:t>सीनै और कनान देश</w:t>
      </w:r>
      <w:r>
        <w:rPr>
          <w:lang w:val="hi_IN" w:bidi="hi_IN"/>
        </w:rPr>
        <w:t xml:space="preserve"> का नक्शा देखें। इस ऑडियो को यहाँ रोकें।</w:t>
      </w:r>
    </w:p>
    <w:p>
      <w:pPr/>
      <w:r>
        <w:rPr>
          <w:lang w:val="hi_IN" w:bidi="hi_IN"/>
        </w:rPr>
      </w:r>
      <w:r>
        <w:rPr>
          <w:lang w:val="hi_IN" w:bidi="hi_IN"/>
        </w:rPr>
        <w:t>पहले दृश्य में, यहोवा इस्राएलियों की रक्षा और मार्गदर्शन करने के लिए एक स्वर्गदूत भेजने का वादा करता है, जो यहोवा ने उनके लिए तैयार किया है। यहोवा इस्राएलियों से कहता है कि "उससे सावधान रहो," यानी स्वर्गदूत। इसका अर्थ है कि इस्राएलियों को स्वर्गदूत पर ध्यान देना चाहिए और स्वर्गदूत की आज्ञा माननी चाहिए। स्वर्गदूत की आज्ञा का पालन करना ऐसा होगा जैसे वे यहोवा की आज्ञा का पालन कर रहे हों, क्योंकि यहोवा की उपस्थिति और अधिकार, अर्थात यहोवा का नाम, स्वर्गदूत के साथ है। यदि वे स्वर्गदूत की आज्ञा मानते हैं, तो स्वर्गदूत उन्हें एमोरी, हित्ती, परिज्जी, कनानी, हिब्वी और यबूसी देश में ले जाएगा।</w:t>
      </w:r>
    </w:p>
    <w:p>
      <w:pPr/>
      <w:r>
        <w:rPr>
          <w:lang w:val="hi_IN" w:bidi="hi_IN"/>
        </w:rPr>
      </w:r>
      <w:r>
        <w:rPr>
          <w:lang w:val="hi_IN" w:bidi="hi_IN"/>
        </w:rPr>
        <w:t>दूसरे दृश्य में, यहोवा यह सुनिश्चित कर रहा है कि इस्राएली जान सकें कि उन्हें उसके लिए पूरी तरह से अलग रखा गया है। इस्राएलियों को यहोवा की उसी तरह आराधना नहीं करनी चाहिए जैसे देश के लोग अपने देवताओं की आराधना करते हैं। वास्तव में, इस्राएलियों को उन सभी पवित्र स्तम्भों को तोड़ना चाहिए जिनका उपयोग अन्य गोत्र अपनी आराधना में करते हैं। ये स्तंभ बड़े स्वतंत्र खड़े पत्थर थे। वे अक्सर पुरुष और स्त्री प्रजनन देवताओं का प्रतिनिधित्व करते थे जिनकी आराधना गोत्र करते थे। कभी-कभी खम्भों को पवित्र पत्थर कहा जाता है। यदि वे ऐसा करते हैं, तो यहोवा उनकी सभी आवश्यकताओं को पूरा करेगा, उन्हें स्वस्थ रखेगा, उन्हें उनके लोगों की संख्या बढ़ाएगा, और उन्हें लंबा जीवन देगा।</w:t>
      </w:r>
    </w:p>
    <w:p>
      <w:pPr/>
      <w:r>
        <w:rPr>
          <w:lang w:val="hi_IN" w:bidi="hi_IN"/>
        </w:rPr>
      </w:r>
      <w:r>
        <w:rPr>
          <w:lang w:val="hi_IN" w:bidi="hi_IN"/>
        </w:rPr>
        <w:t>तीसरे दृश्य में, यहोवा इस्राएलियों से आगे जाने और देश के गोत्रों को बहुत भयभीत करने का वादा करता है। यहोवा अपने समय में देश के सभी गोत्रों को बाहर निकाल देने का भी वादा करता है। यहोवा तीन गोत्रों को भोरें या विपत्तियों से बाहर निकाल देगा। यहोवा गोत्रों को जल्दी से बाहर नहीं निकाल देगा क्योंकि यहोवा देश की रक्षा करना चाहता है जब तक कि इस्राएली मजबूत न हो और पूरे देश का अधिकार करने के लिए बढ़ न जाएँ।</w:t>
      </w:r>
    </w:p>
    <w:p>
      <w:pPr/>
      <w:r>
        <w:rPr>
          <w:lang w:val="hi_IN" w:bidi="hi_IN"/>
        </w:rPr>
      </w:r>
      <w:r>
        <w:rPr>
          <w:lang w:val="hi_IN" w:bidi="hi_IN"/>
        </w:rPr>
        <w:t>चौथे दृश्य में, यहोवा इस्राएलियों को उस देश की सीमाएँ बताता है जो वह उन्हें दे रहा है। यह लाल सागर से भूमध्य सागर तक, और निर्जन क्षेत्र से यूफ्रेट्स नदी तक फैला हुआ है।</w:t>
      </w:r>
    </w:p>
    <w:p>
      <w:pPr/>
      <w:r>
        <w:rPr>
          <w:lang w:val="hi_IN" w:bidi="hi_IN"/>
        </w:rPr>
      </w:r>
      <w:r>
        <w:rPr>
          <w:lang w:val="hi_IN" w:bidi="hi_IN"/>
        </w:rPr>
        <w:t xml:space="preserve">यहाँ रुकें और उस </w:t>
      </w:r>
      <w:r>
        <w:rPr>
          <w:lang w:val="hi_IN" w:bidi="hi_IN"/>
        </w:rPr>
        <w:t>देश की सीमाओं का नक्शा फिर से देखें जो यहोवा इस्राएलियों को दे रहा है</w:t>
      </w:r>
      <w:r>
        <w:rPr>
          <w:lang w:val="hi_IN" w:bidi="hi_IN"/>
        </w:rPr>
        <w:t>। इस ऑडियो को यहाँ रोकें।</w:t>
      </w:r>
    </w:p>
    <w:p>
      <w:pPr/>
      <w:r>
        <w:rPr>
          <w:lang w:val="hi_IN" w:bidi="hi_IN"/>
        </w:rPr>
      </w:r>
      <w:r>
        <w:rPr>
          <w:lang w:val="hi_IN" w:bidi="hi_IN"/>
        </w:rPr>
        <w:t>यहोवा उन्हें याद दिलाता है कि वे उन गोत्रों को बाहर निकाल दें जो देश में रहते हैं। यहोवा उनसे यह भी कहता है कि वे उनके या अपने देवताओं के साथ कोई भी वाचा या समझौता न करें। यदि इस्राएली ऐसा करते हैं, तो वे यहोवा के खिलाफ पाप करते रहेंगे और यहोवा के खिलाफ पाप करना जारी रखने के लिए एक जाल या फंदे में फँस जाएँगे। यह शब्द फंदा उसी शब्द का प्रयोग है जिसका उपयोग किसी पशु को ऐसे रस्सी से पकड़ने के लिए किया जाता है जो शिकार को छेदता और बांधता है या पकड़कर रखता है।</w:t>
      </w:r>
    </w:p>
    <w:p>
      <w:pPr/>
      <w:r>
        <w:rPr>
          <w:lang w:val="hi_IN" w:bidi="hi_IN"/>
        </w:rPr>
      </w:r>
      <w:r>
        <w:rPr>
          <w:lang w:val="hi_IN" w:bidi="hi_IN"/>
        </w:rPr>
        <w:t xml:space="preserve">यहाँ रुकें और समूह में एक </w:t>
      </w:r>
      <w:r>
        <w:rPr>
          <w:lang w:val="hi_IN" w:bidi="hi_IN"/>
        </w:rPr>
        <w:t>जाल</w:t>
      </w:r>
      <w:r>
        <w:rPr>
          <w:lang w:val="hi_IN" w:bidi="hi_IN"/>
        </w:rPr>
        <w:t>, या फंदे की तस्वीर देखें।</w:t>
      </w:r>
    </w:p>
    <w:p>
      <w:pPr/>
      <w:r>
        <w:rPr>
          <w:lang w:val="hi_IN" w:bidi="hi_IN"/>
        </w:rPr>
      </w:r>
      <w:r>
        <w:rPr>
          <w:lang w:val="hi_IN" w:bidi="hi_IN"/>
        </w:rPr>
        <w:t>समूह में इस प्रश्न पर चर्चा करें: आपकी संस्कृति में लोग किसी पशु को कैसे पकड़ते हैं, या फँसाते हैं? आपका जाल कैसे काम करता है? इस ऑडियो को यहाँ रोकें।</w:t>
      </w:r>
    </w:p>
    <w:p>
      <w:pPr/>
      <w:r>
        <w:rPr>
          <w:lang w:val="hi_IN" w:bidi="hi_IN"/>
        </w:rPr>
      </w:r>
      <w:r>
        <w:rPr>
          <w:lang w:val="hi_IN" w:bidi="hi_IN"/>
        </w:rPr>
        <w:t>यहाँ रुकें और झंडे को पकड़ने का खेल खेलें। समूह को दो समूहों में विभाजित करें और प्रत्येक समूह को कमरे का एक हिस्सा दें। एक टी-शर्ट, एक दुपट्टा, या किसी ऐसी वस्तु का उपयोग करें जो आपके पास झंडे के रूप में है। प्रत्येक समूह के लिए एक रखें। अपने झंडे को किसी ऐसी जगह रखें जो आसानी से देखा न जाए, लेकिन पहुँचा जा सके। प्रत्येक समूह दूसरे समूह का झंडा लेने और उसे अपने कमरे के हिस्से में वापस लाने की कोशिश करेगा, इससे पहले कि दूसरे समूह का कोई व्यक्ति उन्हें छू ले और इससे पहले कि उनका समूह आपका झंडा प्राप्त कर ले। यदि दूसरी समूह का कोई व्यक्ति आपको छू ले, तो आप फँस जाते हैं और जहाँ आपको छुआ गया वहाँ बैठना होगा, जब तक कि आपके साथी आपको छूकर मुक्त न करें।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23:20–33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4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स्वर्गदूत</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एमोरी, हित्ती, यबूसी, कनानी, परिज्जी, हिब्वी</w:t>
      </w:r>
    </w:p>
    <w:p>
      <w:pPr>
        <w:pStyle w:val="ListBullet"/>
        <w:spacing w:line="240" w:lineRule="auto"/>
        <w:ind w:left="720"/>
      </w:pPr>
      <w:r>
        <w:rPr>
          <w:lang w:val="hi_IN" w:bidi="hi_IN"/>
        </w:rPr>
      </w:r>
      <w:r>
        <w:rPr>
          <w:lang w:val="hi_IN" w:bidi="hi_IN"/>
        </w:rPr>
        <w:t>भोरें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किरदार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यहोवा मूसा से बात कर रहा है और मूसा से कहता है कि यहोवा इस्राएलियों के सामने एक स्वर्गदूत भेजेगा। यह स्वर्गदूत इस्राएलियों की रक्षा करेगा और उन्हें प्रतिज्ञा किए गए देश में मार्गदर्शन करेगा। इस्राएलियों को स्वर्गदूत पर ध्यान देना है और उसकी आज्ञा माननी है जैसे वे यहोवा की आज्ञा मानते हैं। यहोवा उनसे कहता है कि यदि वे स्वर्गदूत के खिलाफ विद्रोह करते हैं, तो उनके पाप क्षमा नहीं होंगे। ऐसा इसलिए है क्योंकि यहोवा की उपस्थिति और अधिकार स्वर्गदूत के साथ है। यदि वे वास्तव में स्वर्गदूत की आज्ञा मानते हैं और वह सब कुछ करते हैं जो यहोवा कहता है, तो यहोवा उनके शत्रुओं के लिए शत्रु 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किरदार निभाने वाले व्यक्ति से पूछें, "आप क्या महसूस कर रहे हैं या क्या सोच रहे हैं?" वह व्यक्ति इस तरह उत्तर दे सकता है, "यह यहोवा बहुत शक्तिशाली है।" उसे हमारी ओर से देखना अद्भुत है!" या "हम इन सभी लोगों को यहोवा की कही हुई हर बात का पालन करने के लिए कैसे मनाने जा रहे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स्वर्गदूत इस्राएलियों के सामने जाएगा और उन्हें उस देश में ले जाएगा जो पहले से ही अलग-अलग गोत्रों के कब्जे में है। स्वर्गदूत उन गोत्रों को पूरी तरह से नष्ट कर देगा। इस्राएलियों को गोत्रों के किसी भी देवता की आराधना नहीं करनी है। वास्तव में, इस्राएलियों को गोत्रों को उखाड़ फेंकना है और उनके सभी पवित्र धार्मिक स्तम्भों को तोड़ना है। इसके बजाय इस्राएलियों को केवल यहोवा की आराधना करनी है। यदि वे केवल यहोवा की आराधना करते हैं, तो वह उनकी देखभाल करेगा और सारी बीमारी को दूर करेगा। वह उन्हें अपने लोगों को बढ़ाने और लंबा जीवन जीने में सक्षम करेगा।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किरदार निभाने वाले व्यक्ति से पूछें, "आप क्या महसूस कर रहे हैं या क्या सोच रहे हैं?" वह व्यक्ति इस तरह उत्तर दे सकता है, "यह सच होने के लिए बहुत अच्छा लगता है," या "हमें केवल इस एक परमेश्वर की आज्ञा माननी है?" या "यह अद्भुत लगता है! मुझे आशा है कि हम सौदे का अपना पक्ष रख सकते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यहोवा इस्राएलियों के वहाँ जाने से पहले देश के गोत्रों को उससे भयभीत करने का वादा करता है। यहोवा अन्य गोत्रों को भ्रमित या घबराने का कारण बना देगा। यहोवा तीन गोत्रों को देश से बाहर निकालने के लिए भोरें या विपत्तियों का उपयोग करेगा। हालाँकि, यहोवा उन्हें एक ही वर्ष में बाहर नहीं निकाल देगा। वह देश की रक्षा के लिए उन्हें थोड़े-थोड़े करके बाहर निकाल देगा। यदि सभी लोग एक साथ चले जाएँ, तो इस्राएलियों की संख्या इतनी तेजी से नहीं बढ़ पाएगी कि वे भूमि की खेती बनाए रखने या फसल उगाने में मदद कर सकें।</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किरदार निभाने वाले व्यक्ति से पूछें, "आप क्या महसूस कर रहे हैं या क्या सोच रहे हैं?" वह व्यक्ति इस तरह उत्तर दे सकता है, "इसमें इतना समय क्यों लगता है? यदि यहोवा यह सब कर सकता है, तो क्या वह देश को उपजाऊ नहीं रख सकता और पशुओं को दूर नहीं रख सकता है?" या "तो हमें इन लोगों के तरीकों और देवताओं के लगातार प्रलोभन के साथ जीना होगा जब तक कि यहोवा उनसे पूरी तरह से छुटकारा न दे?" या “ऐसा लगता है कि इसमें लंबा समय लगने वाला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यहोवा इस्राएलियों के लिए देश की सीमाओं को ढीला परिभाषित करता है, क्योंकि यहोवा उन लोगों को बाहर कर देगा जो पहले से वहाँ रहते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पहले से वहाँ रहने वाले गोत्रों का किरदार निभाने वाले व्यक्ति से पूछें, "आप क्या महसूस कर रहे हैं या क्या सोच रहे हैं?" वह व्यक्ति इस तरह उत्तर दे सकता है, "एक मिनट रुकें, यह कैसे उचित है?" या "यह डरावना लगता है!" या "हमें क्यों जाना है? यह यहोवा कौन है जिसे यह तय करने का अधिकार मिलता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यहोवा इस्राएलियों को याद दिलाता है कि वे उन गोत्रों या उनके देवताओं के साथ वाचा न बाँधें, जो सच्चे सृष्टिकर्ता परमेश्वर नहीं हैं। यदि इस्राएली इन गोत्रों को देश में रहने की अनुमति देते हैं, तो उन गोत्रों के लोग इस्राएल को यहोवा के खिलाफ पाप करने के लिए प्रेरित करेंगे और यह इस्राएल के लिए यहोवा के खिलाफ पाप करते रहने के लिए एक जाल होगा।</w:t>
      </w:r>
      <w:r>
        <w:rPr>
          <w:lang w:val="hi_IN" w:bidi="hi_IN"/>
        </w:rPr>
      </w:r>
    </w:p>
    <w:p>
      <w:pPr>
        <w:pStyle w:val="Heading3"/>
      </w:pPr>
      <w:r>
        <w:rPr>
          <w:lang w:val="hi_IN" w:bidi="hi_IN"/>
        </w:rPr>
        <w:t>आवश्यक जानकारी</w:t>
      </w:r>
    </w:p>
    <w:p>
      <w:pPr/>
      <w:r>
        <w:rPr>
          <w:lang w:val="hi_IN" w:bidi="hi_IN"/>
        </w:rPr>
      </w:r>
      <w:r>
        <w:rPr>
          <w:lang w:val="hi_IN" w:bidi="hi_IN"/>
        </w:rPr>
        <w:t>निर्गमन 23:20–33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मूसा से बात कर रहा है और मूसा से कहता है कि यहोवा </w:t>
      </w:r>
      <w:r>
        <w:rPr>
          <w:b/>
          <w:lang w:val="hi_IN" w:bidi="hi_IN"/>
        </w:rPr>
        <w:t>इस्राएलियों</w:t>
      </w:r>
      <w:r>
        <w:rPr>
          <w:lang w:val="hi_IN" w:bidi="hi_IN"/>
        </w:rPr>
        <w:t xml:space="preserve"> के सामने एक </w:t>
      </w:r>
      <w:r>
        <w:rPr>
          <w:b/>
          <w:lang w:val="hi_IN" w:bidi="hi_IN"/>
        </w:rPr>
        <w:t>स्वर्गदूत</w:t>
      </w:r>
      <w:r>
        <w:rPr>
          <w:lang w:val="hi_IN" w:bidi="hi_IN"/>
        </w:rPr>
        <w:t xml:space="preserve"> भेजेगा। यह स्वर्गदूत इस्राएलियों की रक्षा करेगा, और उन्हें </w:t>
      </w:r>
      <w:r>
        <w:rPr>
          <w:b/>
          <w:lang w:val="hi_IN" w:bidi="hi_IN"/>
        </w:rPr>
        <w:t>प्रतिज्ञा किए गए देश</w:t>
      </w:r>
      <w:r>
        <w:rPr>
          <w:lang w:val="hi_IN" w:bidi="hi_IN"/>
        </w:rPr>
        <w:t xml:space="preserve"> में मार्गदर्शन करेगा। स्वर्गदूत एक अलौकिक आत्मिक प्राणी होता है। हालाँकि यह यहोवा के स्वर्गदूत, या प्रभु के स्वर्गदूत के समान ही प्रकार का स्वर्गदूत है, लेकिन यह कहानी इसे केवल स्वर्गदूत कहती है। स्वर्गदूत के लिए उसी शब्द का उपयोग करें जो आपने पिछले भागों में किया है, और याद रखें कि </w:t>
      </w:r>
      <w:r>
        <w:rPr>
          <w:lang w:val="hi_IN" w:bidi="hi_IN"/>
        </w:rPr>
        <w:t>स्वर्गदूत</w:t>
      </w:r>
      <w:r>
        <w:rPr>
          <w:lang w:val="hi_IN" w:bidi="hi_IN"/>
        </w:rPr>
        <w:t xml:space="preserve"> और </w:t>
      </w:r>
      <w:r>
        <w:rPr>
          <w:b/>
          <w:lang w:val="hi_IN" w:bidi="hi_IN"/>
        </w:rPr>
        <w:t>प्रभु का स्वर्गदूत</w:t>
      </w:r>
      <w:r>
        <w:rPr>
          <w:lang w:val="hi_IN" w:bidi="hi_IN"/>
        </w:rPr>
        <w:t xml:space="preserve"> मुख्य शब्दावली में हैं।</w:t>
      </w:r>
    </w:p>
    <w:p>
      <w:pPr/>
      <w:r>
        <w:rPr>
          <w:lang w:val="hi_IN" w:bidi="hi_IN"/>
        </w:rPr>
      </w:r>
      <w:r>
        <w:rPr>
          <w:lang w:val="hi_IN" w:bidi="hi_IN"/>
        </w:rPr>
        <w:t xml:space="preserve">इस्राएलियों को स्वर्गदूत पर ध्यान देना है और उसकी </w:t>
      </w:r>
      <w:r>
        <w:rPr>
          <w:b/>
          <w:lang w:val="hi_IN" w:bidi="hi_IN"/>
        </w:rPr>
        <w:t>आज्ञा</w:t>
      </w:r>
      <w:r>
        <w:rPr>
          <w:lang w:val="hi_IN" w:bidi="hi_IN"/>
        </w:rPr>
        <w:t xml:space="preserve"> माननी है जैसे वे यहोवा की आज्ञा मानते हैं। यहोवा उनसे कहता है कि यदि वे स्वर्गदूत के खिलाफ विद्रोह करते हैं, तो वह उनके विद्रोह को </w:t>
      </w:r>
      <w:r>
        <w:rPr>
          <w:b/>
          <w:lang w:val="hi_IN" w:bidi="hi_IN"/>
        </w:rPr>
        <w:t>क्षमा</w:t>
      </w:r>
      <w:r>
        <w:rPr>
          <w:lang w:val="hi_IN" w:bidi="hi_IN"/>
        </w:rPr>
        <w:t xml:space="preserve"> नहीं करेगा। ऐसा इसलिए है क्योंकि यहोवा का नाम स्वर्गदूत के साथ है। यदि वे वास्तव में स्वर्गदूत की आज्ञा का पालन करें और यहोवा की सभी बातें मानें, तो यहोवा उनके शत्रुओं का विरोधी होगा। आज्ञा मानना किसी दूसरे व्यक्ति के निर्देशों का पालन करना है। क्षमा में, जिसे ठेस पहुँची है, वह अपने अधिकारों को एक ओर रख देता है और दूसरे को उसके योग्य दण्ड नहीं देता। क्षमा किसी रिश्ते को बहाल कर सकती है। आज्ञा मानने और क्षमा के लिए उन्हीं शब्दों का उपयोग करें जिनका उपयोग आपने पिछले भागों में किया है। </w:t>
      </w:r>
      <w:r>
        <w:rPr>
          <w:lang w:val="hi_IN" w:bidi="hi_IN"/>
        </w:rPr>
        <w:t>क्षमा</w:t>
      </w:r>
      <w:r>
        <w:rPr>
          <w:lang w:val="hi_IN" w:bidi="hi_IN"/>
        </w:rPr>
        <w:t xml:space="preserve"> के बारे में अधिक जानकारी के लिए, मुख्य शब्दावली देखें।</w:t>
      </w:r>
    </w:p>
    <w:p>
      <w:pPr/>
      <w:r>
        <w:rPr>
          <w:lang w:val="hi_IN" w:bidi="hi_IN"/>
        </w:rPr>
      </w:r>
      <w:r>
        <w:rPr>
          <w:lang w:val="hi_IN" w:bidi="hi_IN"/>
        </w:rPr>
        <w:t xml:space="preserve">स्वर्गदूत इस्राएलियों के सामने जाएगा और उन्हें उस देश में ले जाएगा जो पहले से ही एमोरियों, हित्तियों, परिज्जियों, </w:t>
      </w:r>
      <w:r>
        <w:rPr>
          <w:b/>
          <w:lang w:val="hi_IN" w:bidi="hi_IN"/>
        </w:rPr>
        <w:t>कनानियों</w:t>
      </w:r>
      <w:r>
        <w:rPr>
          <w:lang w:val="hi_IN" w:bidi="hi_IN"/>
        </w:rPr>
        <w:t xml:space="preserve">, हिब्वियों और यबूसियों के कब्जे में है। स्वर्गदूत उन गोत्रों को पूरी तरह से नष्ट कर देगा। कनान वह देश है जो यहोवा ने नूह के पोते कनान के </w:t>
      </w:r>
      <w:r>
        <w:rPr>
          <w:b/>
          <w:lang w:val="hi_IN" w:bidi="hi_IN"/>
        </w:rPr>
        <w:t>वंशजों</w:t>
      </w:r>
      <w:r>
        <w:rPr>
          <w:lang w:val="hi_IN" w:bidi="hi_IN"/>
        </w:rPr>
        <w:t xml:space="preserve"> को दिया था। यह वह देश है जिसका वादा इस्राएलियों से किया गया है। कनानी वे लोग हैं जो कनान देश में रहते हैं। कनानियों या कनान देश के लोगों के लिए उसी शब्द का उपयोग करें जिसका उपयोग आपने पिछले भागों में किया है। </w:t>
      </w:r>
      <w:r>
        <w:rPr>
          <w:b/>
          <w:lang w:val="hi_IN" w:bidi="hi_IN"/>
        </w:rPr>
        <w:t>कनान</w:t>
      </w:r>
      <w:r>
        <w:rPr>
          <w:lang w:val="hi_IN" w:bidi="hi_IN"/>
        </w:rPr>
        <w:t xml:space="preserve"> के बारे में अधिक जानकारी के लिए, मुख्य शब्दावली देखें।</w:t>
      </w:r>
    </w:p>
    <w:p>
      <w:pPr/>
      <w:r>
        <w:rPr>
          <w:lang w:val="hi_IN" w:bidi="hi_IN"/>
        </w:rPr>
      </w:r>
      <w:r>
        <w:rPr>
          <w:lang w:val="hi_IN" w:bidi="hi_IN"/>
        </w:rPr>
        <w:t xml:space="preserve">इस्राएलियों को किसी भी </w:t>
      </w:r>
      <w:r>
        <w:rPr>
          <w:b/>
          <w:lang w:val="hi_IN" w:bidi="hi_IN"/>
        </w:rPr>
        <w:t>देवता</w:t>
      </w:r>
      <w:r>
        <w:rPr>
          <w:lang w:val="hi_IN" w:bidi="hi_IN"/>
        </w:rPr>
        <w:t xml:space="preserve"> की </w:t>
      </w:r>
      <w:r>
        <w:rPr>
          <w:b/>
          <w:lang w:val="hi_IN" w:bidi="hi_IN"/>
        </w:rPr>
        <w:t>आराधना</w:t>
      </w:r>
      <w:r>
        <w:rPr>
          <w:lang w:val="hi_IN" w:bidi="hi_IN"/>
        </w:rPr>
        <w:t xml:space="preserve"> नहीं करनी है जो गोत्रों का सृष्टिकर्ता </w:t>
      </w:r>
      <w:r>
        <w:rPr>
          <w:lang w:val="hi_IN" w:bidi="hi_IN"/>
        </w:rPr>
        <w:t>परमेश्वर</w:t>
      </w:r>
      <w:r>
        <w:rPr>
          <w:lang w:val="hi_IN" w:bidi="hi_IN"/>
        </w:rPr>
        <w:t xml:space="preserve"> नहीं है। वास्तव में, इस्राएलियों को गोत्रों को उखाड़ फेंकना है और उनके सभी पवित्र धार्मिक </w:t>
      </w:r>
      <w:r>
        <w:rPr>
          <w:b/>
          <w:lang w:val="hi_IN" w:bidi="hi_IN"/>
        </w:rPr>
        <w:t>स्तम्भों</w:t>
      </w:r>
      <w:r>
        <w:rPr>
          <w:lang w:val="hi_IN" w:bidi="hi_IN"/>
        </w:rPr>
        <w:t xml:space="preserve"> को तोड़ना है। कहानी केवल स्तंभों के बारे में बताती है, लेकिन हम जानते हैं कि ये लंबे स्तंभ होते हैं, जो आमतौर पर पत्थर के बने होते हैं, और इन्हें यहोवा के अलावा किसी अन्य देवता की उपासना के लिए स्थापित किया जाता है, जबकि यहोवा ही एक सच्चा सृष्टिकर्ता ईश्वर हैं। कुछ अनुवादों में “पवित्र या धार्मिक स्तंभ” जैसी व्याख्या शामिल की जाती है ताकि यह दिखाया जा सके कि यह किस प्रकार का स्तंभ था। इसके बजाय इस्राएलियों को केवल यहोवा की आराधना करनी है। यदि वे केवल यहोवा की आराधना करते हैं, तो वह उनकी देखभाल करेगा और सारी बीमारी को दूर करेगा। वह उन्हें अपने लोगों को बढ़ाने में सक्षम करेगा। आराधना करने का अर्थ है परमेश्वर या यहोवा के प्रति भय और आश्चर्य महसूस करना। देवता अलौकिक प्राणी हैं जिनकी लोग आराधना करते हैं। यहाँ यहोवा जिन देवताओं के बारे में बात कर रहा है, वे वही सृष्टिकर्ता परमेश्वर नहीं हैं जो यहोवा है। आराधना और देवताओं के लिए उसी शब्द का उपयोग करें, जो एकमात्र सृष्टिकर्ता परमेश्वर से भिन्न हैं, जिसका उपयोग आपने पिछले भागों में किया है। </w:t>
      </w:r>
      <w:r>
        <w:rPr>
          <w:b/>
          <w:lang w:val="hi_IN" w:bidi="hi_IN"/>
        </w:rPr>
        <w:t>आराधना</w:t>
      </w:r>
      <w:r>
        <w:rPr>
          <w:lang w:val="hi_IN" w:bidi="hi_IN"/>
        </w:rPr>
        <w:t xml:space="preserve"> और </w:t>
      </w:r>
      <w:r>
        <w:rPr>
          <w:b/>
          <w:lang w:val="hi_IN" w:bidi="hi_IN"/>
        </w:rPr>
        <w:t>देवताओं</w:t>
      </w:r>
      <w:r>
        <w:rPr>
          <w:lang w:val="hi_IN" w:bidi="hi_IN"/>
        </w:rPr>
        <w:t xml:space="preserve"> के बारे में अधिक जानकारी के लिए, मुख्य शब्दावली देखें।</w:t>
      </w:r>
    </w:p>
    <w:p>
      <w:pPr/>
      <w:r>
        <w:rPr>
          <w:lang w:val="hi_IN" w:bidi="hi_IN"/>
        </w:rPr>
      </w:r>
      <w:r>
        <w:rPr>
          <w:lang w:val="hi_IN" w:bidi="hi_IN"/>
        </w:rPr>
        <w:t xml:space="preserve">यहाँ रुकें और समूह में चर्चा करें कि आप </w:t>
      </w:r>
      <w:r>
        <w:rPr>
          <w:b/>
          <w:lang w:val="hi_IN" w:bidi="hi_IN"/>
        </w:rPr>
        <w:t>स्तंभों</w:t>
      </w:r>
      <w:r>
        <w:rPr>
          <w:lang w:val="hi_IN" w:bidi="hi_IN"/>
        </w:rPr>
        <w:t xml:space="preserve"> या </w:t>
      </w:r>
      <w:r>
        <w:rPr>
          <w:b/>
          <w:lang w:val="hi_IN" w:bidi="hi_IN"/>
        </w:rPr>
        <w:t>धार्मिक स्तंभों</w:t>
      </w:r>
      <w:r>
        <w:rPr>
          <w:lang w:val="hi_IN" w:bidi="hi_IN"/>
        </w:rPr>
        <w:t xml:space="preserve"> के लिए किस शब्द या वाक्यांश का उपयोग करेंगे। यदि आपने बाइबल की किसी अन्य पुस्तक में इस शब्द का पहले ही अनुवाद किया है, तो यहाँ भी उसी शब्द का उपयोग करें जो आपने वहाँ किया था। इस ऑडियो को यहाँ रोकें।</w:t>
      </w:r>
    </w:p>
    <w:p>
      <w:pPr/>
      <w:r>
        <w:rPr>
          <w:lang w:val="hi_IN" w:bidi="hi_IN"/>
        </w:rPr>
      </w:r>
      <w:r>
        <w:rPr>
          <w:lang w:val="hi_IN" w:bidi="hi_IN"/>
        </w:rPr>
        <w:t>यहोवा इस्राएलियों के सामने जाने और देश के गोत्रों को अपने से भयभीत करने का वादा करता है। यहोवा अन्य गोत्रों को भ्रमित या घबराने का कारण बना देगा। यहोवा तीन गोत्रों को देश से बाहर निकालने के लिए भोरें या विपत्तियों का उपयोग करेगा। हालाँकि, यहोवा उन्हें एक ही वर्ष में बाहर नहीं निकाल देगा। वह देश की रक्षा के लिए उन्हें थोड़े-थोड़े करके बाहर निकाल देगा। यदि सभी लोग एक साथ चले जाएँ, तो इस्राएलियों की संख्या इतनी तेजी से नहीं बढ़ पाएगी कि वे भूमि की खेती बनाए रखने या फसल उगाने में मदद कर सकें।</w:t>
      </w:r>
    </w:p>
    <w:p>
      <w:pPr/>
      <w:r>
        <w:rPr>
          <w:lang w:val="hi_IN" w:bidi="hi_IN"/>
        </w:rPr>
      </w:r>
      <w:r>
        <w:rPr>
          <w:lang w:val="hi_IN" w:bidi="hi_IN"/>
        </w:rPr>
        <w:t xml:space="preserve">यहोवा इस्राएलियों के लिए देश की सीमाओं को ढीला परिभाषित करता है, क्योंकि यहोवा उन लोगों को बाहर कर देगा जो पहले से वहाँ रहते हैं। यहोवा इस्राएलियों से कहता है कि सीमाएँ लाल सागर से पलिश्तियों के सागर या भूमध्य सागर तक जाएँगी, और </w:t>
      </w:r>
      <w:r>
        <w:rPr>
          <w:b/>
          <w:lang w:val="hi_IN" w:bidi="hi_IN"/>
        </w:rPr>
        <w:t>जंगल</w:t>
      </w:r>
      <w:r>
        <w:rPr>
          <w:lang w:val="hi_IN" w:bidi="hi_IN"/>
        </w:rPr>
        <w:t xml:space="preserve"> से फरात नदी तक जाएँगी। जंगल वह स्थान है जहाँ कोई भी नहीं रहता है, और किसी ने भी भूमि की खेती नहीं की है। जंगल के लिए उसी शब्द का उपयोग करें जिसका उपयोग आपने पिछले भागों में किया है। </w:t>
      </w:r>
      <w:r>
        <w:rPr>
          <w:lang w:val="hi_IN" w:bidi="hi_IN"/>
        </w:rPr>
        <w:t>जंगल</w:t>
      </w:r>
      <w:r>
        <w:rPr>
          <w:lang w:val="hi_IN" w:bidi="hi_IN"/>
        </w:rPr>
        <w:t xml:space="preserve"> के बारे में अधिक जानकारी के लिए, मुख्य शब्दावली देखें। </w:t>
      </w:r>
    </w:p>
    <w:p>
      <w:pPr/>
      <w:r>
        <w:rPr>
          <w:lang w:val="hi_IN" w:bidi="hi_IN"/>
        </w:rPr>
      </w:r>
      <w:r>
        <w:rPr>
          <w:lang w:val="hi_IN" w:bidi="hi_IN"/>
        </w:rPr>
        <w:t xml:space="preserve">यहोवा इस्राएलियों को याद दिलाता है कि वे उन गोत्रों या उनके देवताओं के साथ </w:t>
      </w:r>
      <w:r>
        <w:rPr>
          <w:b/>
          <w:lang w:val="hi_IN" w:bidi="hi_IN"/>
        </w:rPr>
        <w:t>वाचा</w:t>
      </w:r>
      <w:r>
        <w:rPr>
          <w:lang w:val="hi_IN" w:bidi="hi_IN"/>
        </w:rPr>
        <w:t xml:space="preserve"> न बाँधें, जो सच्चे सृष्टिकर्ता परमेश्वर नहीं हैं। वाचा दो लोगों या समूहों के बीच दोस्ती या </w:t>
      </w:r>
      <w:r>
        <w:rPr>
          <w:b/>
          <w:lang w:val="hi_IN" w:bidi="hi_IN"/>
        </w:rPr>
        <w:t>शांति</w:t>
      </w:r>
      <w:r>
        <w:rPr>
          <w:lang w:val="hi_IN" w:bidi="hi_IN"/>
        </w:rPr>
        <w:t xml:space="preserve"> स्थापित करने के लिए एक स्थायी समझौता है। वाचा के लिए उसी शब्द का उपयोग करें जिसका उपयोग आपने पिछले भागों में किया है। </w:t>
      </w:r>
      <w:r>
        <w:rPr>
          <w:lang w:val="hi_IN" w:bidi="hi_IN"/>
        </w:rPr>
        <w:t>वाचा</w:t>
      </w:r>
      <w:r>
        <w:rPr>
          <w:lang w:val="hi_IN" w:bidi="hi_IN"/>
        </w:rPr>
        <w:t xml:space="preserve"> के बारे में अधिक जानकारी के लिए, मुख्य शब्दावली देखें।</w:t>
      </w:r>
    </w:p>
    <w:p>
      <w:pPr/>
      <w:r>
        <w:rPr>
          <w:lang w:val="hi_IN" w:bidi="hi_IN"/>
        </w:rPr>
      </w:r>
      <w:r>
        <w:rPr>
          <w:lang w:val="hi_IN" w:bidi="hi_IN"/>
        </w:rPr>
        <w:t xml:space="preserve">यदि इस्राएली इन गोत्रों को देश में रहने की अनुमति देते हैं, तो उन गोत्रों के लोग इस्राएल को यहोवा के खिलाफ </w:t>
      </w:r>
      <w:r>
        <w:rPr>
          <w:b/>
          <w:lang w:val="hi_IN" w:bidi="hi_IN"/>
        </w:rPr>
        <w:t>पाप</w:t>
      </w:r>
      <w:r>
        <w:rPr>
          <w:lang w:val="hi_IN" w:bidi="hi_IN"/>
        </w:rPr>
        <w:t xml:space="preserve"> करने के लिए प्रेरित करेंगे और यह इस्राएल के लिए यहोवा के खिलाफ पाप करते रहने के लिए एक जाल या फंदा होगा। पाप परमेश्वर के सामने अनाज्ञाकारिता का एक कार्य है। पाप के लिए उसी शब्द का उपयोग करें जिसका उपयोग आपने पिछले भागों में किया है। </w:t>
      </w:r>
      <w:r>
        <w:rPr>
          <w:lang w:val="hi_IN" w:bidi="hi_IN"/>
        </w:rPr>
        <w:t>पाप</w:t>
      </w:r>
      <w:r>
        <w:rPr>
          <w:lang w:val="hi_IN" w:bidi="hi_IN"/>
        </w:rPr>
        <w:t xml:space="preserve"> के बारे में अधिक जानकारी के लिए, मुख्य शब्दावली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w:t>
      </w:r>
    </w:p>
    <w:p>
      <w:pPr/>
      <w:r>
        <w:rPr>
          <w:lang w:val="hi_IN" w:bidi="hi_IN"/>
        </w:rPr>
      </w:r>
      <w:r>
        <w:rPr>
          <w:lang w:val="hi_IN" w:bidi="hi_IN"/>
        </w:rPr>
        <w:t>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प्रयोग कर सकता है।</w:t>
      </w:r>
    </w:p>
    <w:p>
      <w:pPr/>
      <w:r>
        <w:rPr>
          <w:lang w:val="hi_IN" w:bidi="hi_IN"/>
        </w:rPr>
      </w:r>
      <w:r>
        <w:rPr>
          <w:lang w:val="hi_IN" w:bidi="hi_IN"/>
        </w:rPr>
        <w:t>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w:t>
      </w:r>
    </w:p>
    <w:p>
      <w:pPr/>
      <w:r>
        <w:rPr>
          <w:lang w:val="hi_IN" w:bidi="hi_IN"/>
        </w:rPr>
      </w:r>
      <w:r>
        <w:rPr>
          <w:lang w:val="hi_IN" w:bidi="hi_IN"/>
        </w:rPr>
        <w:t>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24:1–8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24:1–8 को सुनें और अपने मन में रखें।</w:t>
      </w:r>
    </w:p>
    <w:p>
      <w:pPr/>
      <w:r>
        <w:rPr>
          <w:lang w:val="hi_IN" w:bidi="hi_IN"/>
        </w:rPr>
      </w:r>
      <w:r>
        <w:rPr>
          <w:lang w:val="hi_IN" w:bidi="hi_IN"/>
        </w:rPr>
        <w:t>यदि सम्भव हो, तो निर्गमन 24:1–8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24:1–8 का ऑडियो संस्करण सबसे आसानी से समझ में आने वाले अनुवाद में सुनें।</w:t>
      </w:r>
    </w:p>
    <w:p>
      <w:pPr/>
      <w:r>
        <w:rPr>
          <w:lang w:val="hi_IN" w:bidi="hi_IN"/>
        </w:rPr>
      </w:r>
      <w:r>
        <w:rPr>
          <w:lang w:val="hi_IN" w:bidi="hi_IN"/>
        </w:rPr>
        <w:t>यहोवा सीनै पर्वत पर मूसा से बात करना समाप्त कर रहा है। यहोवा ने अभी-अभी मूसा को दस आज्ञाएँ और वे नियम दिए हैं जिनका पालन इस्राएलियों को करना चाहिए। यहोवा इस्राएलियों की रक्षा करने का वादा करता है यदि वे उन नियमों और आज्ञाओं का पालन करते हैं।</w:t>
      </w:r>
    </w:p>
    <w:p>
      <w:pPr/>
      <w:r>
        <w:rPr>
          <w:lang w:val="hi_IN" w:bidi="hi_IN"/>
        </w:rPr>
      </w:r>
      <w:r>
        <w:rPr>
          <w:lang w:val="hi_IN" w:bidi="hi_IN"/>
        </w:rPr>
        <w:t>यह उन कई अवसरों में से एक है जब मूसा सीनै पर्वत पर गया था। इस बार, यहोवा मूसा से बात करता है और मूसा से कहता है कि वह हारून, हारून के दो सबसे बड़े पुत्रों और सत्तर इस्राएली पुरनियों या बड़े पुरुषों के साथ पर्वत पर आए, जो समुदाय में बुद्धिमान हैं। ये पुरुष उन नियमों और आज्ञाओं को औपचारिक रूप से स्वीकार करने में पूरे इस्राएली समुदाय का प्रतिनिधित्व करेंगे जो यहोवा ने उन्हें दिए थे। हालाँकि, मूसा पहले से ही यहोवा के साथ पर्वत पर है। ऐसा लगता है जैसे यहोवा मूसा से कुछ ऐसा करने के लिए कह रहा है जो उसने पहले ही किया है। हालाँकि, अधिक संभावना है कि यहोवा का अर्थ है कि मूसा के लिए पर्वत के नीचे जाए, इस्राएलियों को यहोवा ने जो कुछ भी कहा था वह सब बताए, और फिर हारून, हारून के पुत्रों और पुरनियों के साथ पर्वत पर वापस आए।</w:t>
      </w:r>
    </w:p>
    <w:p>
      <w:pPr/>
      <w:r>
        <w:rPr>
          <w:lang w:val="hi_IN" w:bidi="hi_IN"/>
        </w:rPr>
      </w:r>
      <w:r>
        <w:rPr>
          <w:lang w:val="hi_IN" w:bidi="hi_IN"/>
        </w:rPr>
        <w:t>यहोवा मूसा से कहता है कि वह हारून, उसके पुत्रों नादाब और अबीहू और सत्तर पुरनियों के साथ यहोवा की आराधना करने के लिए पर्वत पर आए, लेकिन कुछ दूरी पर आराधना करे। आराधना शब्द से पता चलता है कि पुरुषों को यहोवा के सामने सम्मान के रूप में अपने चेहरे के बल लेटना चाहिए, या अपने माथे को जमीन को छूकर घुटने टेकना चाहिए।</w:t>
      </w:r>
    </w:p>
    <w:p>
      <w:pPr/>
      <w:r>
        <w:rPr>
          <w:lang w:val="hi_IN" w:bidi="hi_IN"/>
        </w:rPr>
      </w:r>
      <w:r>
        <w:rPr>
          <w:lang w:val="hi_IN" w:bidi="hi_IN"/>
        </w:rPr>
        <w:t>यहाँ रुकें और समूह में इस प्रश्न पर चर्चा करें: आपकी संस्कृति में लोग एक ही सच्चे परमेश्वर, या अन्य देवताओं की आराधना कैसे करते हैं जो एक ही सच्चे सृष्टिकर्ता परमेश्वर नहीं हैं? वे अपने शरीरों के साथ क्या करते हैं? क्या कोई विशेष स्थान हैं जहाँ वे आराधना करते हैं? इस ऑडियो को यहाँ रोकें।</w:t>
      </w:r>
    </w:p>
    <w:p>
      <w:pPr/>
      <w:r>
        <w:rPr>
          <w:lang w:val="hi_IN" w:bidi="hi_IN"/>
        </w:rPr>
      </w:r>
      <w:r>
        <w:rPr>
          <w:lang w:val="hi_IN" w:bidi="hi_IN"/>
        </w:rPr>
        <w:t>मूसा इस्राएलियों के पास गया, जो पर्वत के नीचे हैं, और उन सभी शब्दों और नियमों को दोहराया जो यहोवा ने उन्हें वाचा के लोगों के रूप में जीने के बारे में दिए थे। ये शब्द और नियम उस वाचा को बनाते हैं जो यहोवा ने अपने लोगों के साथ की है। मूसा ने लोगों के साथ वाचा को दोहराया जैसे उसने यह पर्वत पर सुना था। इस्राएलियों ने "एक आवाज में," या पूरी तरह से, उत्तर दिया कि वे उस सब कुछ का पालन करेंगे जो यहोवा करने के लिए कहता है। फिर मूसा ने यहोवा के साथ वाचा के सभी शब्दों और व्यवस्था को लिखा था। लोग इसे स्थायी रूप से याद रख सकें, इसके लिए इस नियम को लिखना और जोर से पढ़ना महत्वपूर्ण था। समुदाय के नए सदस्यों को नियम सुनने और जानने की आवश्यकता होगी कि इसे कैसे पालन करना है। बच्चों को वाचा में उतनी ही पूरी तरह से निर्देश देने की आवश्यकता होगी, जैसे उनके माता-पिता को दिया गया था। जिन न्यायियों को कठिन मामलों का फैसला करना होगा, उन्हें यह याद रखने की आवश्यकता है कि परमेश्वर ने अपनी आज्ञाएँ कैसे दी थीं।</w:t>
      </w:r>
    </w:p>
    <w:p>
      <w:pPr/>
      <w:r>
        <w:rPr>
          <w:lang w:val="hi_IN" w:bidi="hi_IN"/>
        </w:rPr>
      </w:r>
      <w:r>
        <w:rPr>
          <w:lang w:val="hi_IN" w:bidi="hi_IN"/>
        </w:rPr>
        <w:t>यहाँ रुकें और समूह में इस प्रश्न पर चर्चा करें: आपकी संस्कृति में लोग लोगों के लिए पालन करने के लिए नियम या महत्वपूर्ण नियम कैसे देते हैं? इस ऑडियो को यहाँ रोकें।</w:t>
      </w:r>
    </w:p>
    <w:p>
      <w:pPr/>
      <w:r>
        <w:rPr>
          <w:lang w:val="hi_IN" w:bidi="hi_IN"/>
        </w:rPr>
      </w:r>
      <w:r>
        <w:rPr>
          <w:lang w:val="hi_IN" w:bidi="hi_IN"/>
        </w:rPr>
        <w:t>मूसा अगली सुबह जल्दी उठा और उसने वेदी बनाई और इस्राएल के गोत्रों का प्रतिनिधित्व करने के लिए बारह पत्थर और मिट्टी के खम्भों को रखा। ये बारह खम्भे ऊँचे पत्थर थे जो सीधे खड़े थे। बारह खम्भे उन सभी को याद दिलाने के रूप में काम करेंगे जिन्होंने उन्हें देखा कि यहोवा ने इस स्थान पर इस्राएलियों के साथ वाचा बाँधी थी, और इस्राएलियों ने यहोवा का अनुसरण करने के लिए प्रतिबद्ध किया था। मूसा ने सीनै पर्वत के नीचे जिन पत्थर के खम्भों को रखा था, वे उसी प्रकार के खम्भे थे जिनका उपयोग अन्य संस्कृतियाँ अपनी आराधना में करती थीं। हालाँकि, ये पत्थर के खम्भे अलग थे; वे यहोवा की वाचा के अनुस्मारक थे।</w:t>
      </w:r>
    </w:p>
    <w:p>
      <w:pPr/>
      <w:r>
        <w:rPr>
          <w:lang w:val="hi_IN" w:bidi="hi_IN"/>
        </w:rPr>
      </w:r>
      <w:r>
        <w:rPr>
          <w:lang w:val="hi_IN" w:bidi="hi_IN"/>
        </w:rPr>
        <w:t xml:space="preserve">यहाँ रुकें और समूह में एक </w:t>
      </w:r>
      <w:r>
        <w:rPr>
          <w:lang w:val="hi_IN" w:bidi="hi_IN"/>
        </w:rPr>
        <w:t>वेदी</w:t>
      </w:r>
      <w:r>
        <w:rPr>
          <w:lang w:val="hi_IN" w:bidi="hi_IN"/>
        </w:rPr>
        <w:t xml:space="preserve"> की तस्वीर और </w:t>
      </w:r>
      <w:r>
        <w:rPr>
          <w:b/>
          <w:lang w:val="hi_IN" w:bidi="hi_IN"/>
        </w:rPr>
        <w:t>खम्भों</w:t>
      </w:r>
      <w:r>
        <w:rPr>
          <w:lang w:val="hi_IN" w:bidi="hi_IN"/>
        </w:rPr>
        <w:t xml:space="preserve"> की एक तस्वीर देखें। इस ऑडियो को यहाँ रोकें।</w:t>
      </w:r>
    </w:p>
    <w:p>
      <w:pPr/>
      <w:r>
        <w:rPr>
          <w:lang w:val="hi_IN" w:bidi="hi_IN"/>
        </w:rPr>
      </w:r>
      <w:r>
        <w:rPr>
          <w:lang w:val="hi_IN" w:bidi="hi_IN"/>
        </w:rPr>
        <w:t>मूसा ने युवा पुरुषों को युवा बैलों के बलिदान चढ़ाने के लिए भेजा। होमबली वह भेंट होती है जो पूरी तरह से यहोवा को समर्पित होती है, और वेदी पर राख होने तक जलाई जाती है। लोगों ने क्षमा माँगने के लिए होमबली चढ़ाई। सहभागिता या मेलबली वे भेंट होते हैं जिन्हें याजक और आराधक खाते हैं, जिसमें पशु की चर्बी का कुछ हिस्सा बलिदान करके यहोवा को समर्पित किया जाता है और फिर वेदी पर राख होने तक जलाया जाता है। लोगों ने यहोवा को उसकी दया और भलाई के लिए धन्यवाद देने के तरीके के रूप में मेंलबली या सहभागिता की भेंट चढाई। याजकों ने वेदी पर और इस्राएलियों पर जिन पशुओं का लहू छिड़का, उन्होंने दिखाया कि यहोवा वाचा का एक पक्ष था, और इस्राएली दूसरा थे। कुछ लहू इस्राएलियों की त्वचा पर दिनों तक रहेगा; कुछ जो उनके कपड़ों पर गिरा था, यदि फीका पड़ा था, तो वह कपड़े के रहने तक दिखाई देता था। इस समारोह का उद्देश्य इस्राएलियों को इस तथ्य को ध्यान में रखने में मदद करना था कि यहोवा एक औपचारिक, आधिकारिक वाचा में इस्राएल के लोगों के साथ शामिल हुआ था। यहोवा और इस्राएली दोनों अब शपथ से बाध्य थे। दोनों पक्षों को पूरी वाचा को रखना चाहिए। वाचा के किसी भी हिस्से को तोड़ना पूरी वाचा को तोड़ने के समान है।</w:t>
      </w:r>
    </w:p>
    <w:p>
      <w:pPr/>
      <w:r>
        <w:rPr>
          <w:lang w:val="hi_IN" w:bidi="hi_IN"/>
        </w:rPr>
      </w:r>
      <w:r>
        <w:rPr>
          <w:lang w:val="hi_IN" w:bidi="hi_IN"/>
        </w:rPr>
        <w:t>यहाँ रुकें और समूह में इस प्रश्न पर चर्चा करें: आपकी संस्कृति के अगुए और बाकी लोग यह दिखाने के लिए क्या करते हैं कि उन्होंने अपने देवताओं की आज्ञाओं या आवश्यकताओं का पालन करने के लिए स्वीकार किया है और अपने आप को प्रतिबद्ध कर रहे हैं?</w:t>
      </w:r>
      <w:r>
        <w:rPr>
          <w:lang w:val="hi_IN" w:bidi="hi_IN"/>
        </w:rPr>
      </w:r>
    </w:p>
    <w:p>
      <w:pPr>
        <w:pStyle w:val="Heading3"/>
      </w:pPr>
      <w:r>
        <w:rPr>
          <w:lang w:val="hi_IN" w:bidi="hi_IN"/>
        </w:rPr>
        <w:t>घटनाओं को समझाना</w:t>
      </w:r>
    </w:p>
    <w:p>
      <w:pPr/>
      <w:r>
        <w:rPr>
          <w:lang w:val="hi_IN" w:bidi="hi_IN"/>
        </w:rPr>
      </w:r>
      <w:r>
        <w:rPr>
          <w:lang w:val="hi_IN" w:bidi="hi_IN"/>
        </w:rPr>
        <w:t>निर्गमन 24:1–8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4 दृश्य हैं।</w:t>
      </w:r>
    </w:p>
    <w:p>
      <w:pPr/>
      <w:r>
        <w:rPr>
          <w:lang w:val="hi_IN" w:bidi="hi_IN"/>
        </w:rPr>
      </w:r>
      <w:r>
        <w:rPr>
          <w:b/>
          <w:lang w:val="hi_IN" w:bidi="hi_IN"/>
        </w:rPr>
        <w:t>पहले दृश्य में:</w:t>
      </w:r>
      <w:r>
        <w:rPr>
          <w:lang w:val="hi_IN" w:bidi="hi_IN"/>
        </w:rPr>
        <w:t xml:space="preserve"> यहोवा मूसा से बात कर रहा है और मूसा से कहता है कि वह हारून, हारून के दो पुत्रों नादाब और अबीहू और इस्राएल के सत्तर पुरनियों के साथ यहोवा की आराधना करने के लिए सीनै पर्वत पर आए। यहोवा उनसे कहता है कि मूसा ही उसके करीब आने वाला होगा, और बाकी कुछ दूरी पर आराधना करेंगे। बाकी इस्राएली लोगों को पर्वत पर बिल्कुल नहीं आना था।</w:t>
      </w:r>
    </w:p>
    <w:p>
      <w:pPr/>
      <w:r>
        <w:rPr>
          <w:lang w:val="hi_IN" w:bidi="hi_IN"/>
        </w:rPr>
      </w:r>
      <w:r>
        <w:rPr>
          <w:b/>
          <w:lang w:val="hi_IN" w:bidi="hi_IN"/>
        </w:rPr>
        <w:t>दूसरे दृश्य में:</w:t>
      </w:r>
      <w:r>
        <w:rPr>
          <w:lang w:val="hi_IN" w:bidi="hi_IN"/>
        </w:rPr>
        <w:t xml:space="preserve"> मूसा इस्राएलियों के पास जाता है और इस्राएलियों को सभी शब्द, या दस आज्ञाओं और उस नियम को बताता है जो यहोवा के साथ वाचा का गठन करते हैं। इस्राएली यहोवा की कही गई हर बात का पालन करने के लिए सहमत होते हैं। मूसा शब्दों और यहोवा की व्यवस्था को लिखता है।</w:t>
      </w:r>
    </w:p>
    <w:p>
      <w:pPr/>
      <w:r>
        <w:rPr>
          <w:lang w:val="hi_IN" w:bidi="hi_IN"/>
        </w:rPr>
      </w:r>
      <w:r>
        <w:rPr>
          <w:b/>
          <w:lang w:val="hi_IN" w:bidi="hi_IN"/>
        </w:rPr>
        <w:t>तीसरे दृश्य में:</w:t>
      </w:r>
      <w:r>
        <w:rPr>
          <w:lang w:val="hi_IN" w:bidi="hi_IN"/>
        </w:rPr>
        <w:t xml:space="preserve"> फिर मूसा एक वेदी और इस्राएल के बारह गोत्रों का प्रतिनिधित्व करने वाले बारह खम्भे बनाता है। मूसा युवा इस्राएली पुरुषों को यहोवा को होमबलि और मेलबलि चढ़ाने के लिए भेजता है। मूसा लहू को लेता है और कुछ को कटोरे में डालता है, और कुछ वेदी पर छिड़कता है।</w:t>
      </w:r>
    </w:p>
    <w:p>
      <w:pPr/>
      <w:r>
        <w:rPr>
          <w:lang w:val="hi_IN" w:bidi="hi_IN"/>
        </w:rPr>
      </w:r>
      <w:r>
        <w:rPr>
          <w:b/>
          <w:lang w:val="hi_IN" w:bidi="hi_IN"/>
        </w:rPr>
        <w:t>चौथे दृश्य में:</w:t>
      </w:r>
      <w:r>
        <w:rPr>
          <w:lang w:val="hi_IN" w:bidi="hi_IN"/>
        </w:rPr>
        <w:t xml:space="preserve"> मूसा इस्राएलियों के लिए वाचा की पुस्तक को पढ़ता है। इस्राएली फिर से यहोवा की दी गई हर आज्ञा का पालन करने के लिए सहमत होते हैं। फिर मूसा कटोरे में लिए हुए लहू को लोगों पर छिड़कता है और उनसे कहता है कि यह उस वाचा का लहू है जो यहोवा ने यहोवा के सभी वचनों के अनुसार उनके साथ बाँधी है। इसका अर्थ है कि यहोवा ने जो कुछ कहा वह इस्राएलियों के साथ पूरी वाचा थी।</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नादाब</w:t>
      </w:r>
    </w:p>
    <w:p>
      <w:pPr>
        <w:pStyle w:val="ListBullet"/>
        <w:spacing w:line="240" w:lineRule="auto"/>
        <w:ind w:left="720"/>
      </w:pPr>
      <w:r>
        <w:rPr>
          <w:lang w:val="hi_IN" w:bidi="hi_IN"/>
        </w:rPr>
      </w:r>
      <w:r>
        <w:rPr>
          <w:lang w:val="hi_IN" w:bidi="hi_IN"/>
        </w:rPr>
        <w:t>अबीहू</w:t>
      </w:r>
    </w:p>
    <w:p>
      <w:pPr>
        <w:pStyle w:val="ListBullet"/>
        <w:spacing w:line="240" w:lineRule="auto"/>
        <w:ind w:left="720"/>
      </w:pPr>
      <w:r>
        <w:rPr>
          <w:lang w:val="hi_IN" w:bidi="hi_IN"/>
        </w:rPr>
      </w:r>
      <w:r>
        <w:rPr>
          <w:lang w:val="hi_IN" w:bidi="hi_IN"/>
        </w:rPr>
        <w:t>70 पुरनिए</w:t>
      </w:r>
    </w:p>
    <w:p>
      <w:pPr>
        <w:pStyle w:val="ListBullet"/>
        <w:spacing w:line="240" w:lineRule="auto"/>
        <w:ind w:left="720"/>
      </w:pPr>
      <w:r>
        <w:rPr>
          <w:lang w:val="hi_IN" w:bidi="hi_IN"/>
        </w:rPr>
      </w:r>
      <w:r>
        <w:rPr>
          <w:lang w:val="hi_IN" w:bidi="hi_IN"/>
        </w:rPr>
        <w:t>बाकी इस्राएली</w:t>
      </w:r>
    </w:p>
    <w:p>
      <w:pPr>
        <w:pStyle w:val="ListBullet"/>
        <w:spacing w:line="240" w:lineRule="auto"/>
        <w:ind w:left="720"/>
      </w:pPr>
      <w:r>
        <w:rPr>
          <w:lang w:val="hi_IN" w:bidi="hi_IN"/>
        </w:rPr>
      </w:r>
      <w:r>
        <w:rPr>
          <w:lang w:val="hi_IN" w:bidi="hi_IN"/>
        </w:rPr>
        <w:t>युवा इस्राएली पुरुष</w:t>
      </w:r>
    </w:p>
    <w:p>
      <w:pPr/>
      <w:r>
        <w:rPr>
          <w:lang w:val="hi_IN" w:bidi="hi_IN"/>
        </w:rPr>
      </w:r>
      <w:r>
        <w:rPr>
          <w:lang w:val="hi_IN" w:bidi="hi_IN"/>
        </w:rPr>
        <w:t>एक समूह में, भाग के परिवेश के इन हिस्सों पर ध्यान दें: सीनै पर्वत पर यहोवा के मूसा से बात करने के साथ शुरू होता है। फिर मूसा उन इस्राएलियों से बात करने के लिए पर्वत के नीचे जाता है जो अभी भी वहाँ हैं। बाकी भाग पर्वत के नीचे होता है।</w:t>
      </w:r>
    </w:p>
    <w:p>
      <w:pPr/>
      <w:r>
        <w:rPr>
          <w:lang w:val="hi_IN" w:bidi="hi_IN"/>
        </w:rPr>
      </w:r>
      <w:r>
        <w:rPr>
          <w:lang w:val="hi_IN" w:bidi="hi_IN"/>
        </w:rPr>
        <w:t xml:space="preserve">यहाँ रुकें और समूह में </w:t>
      </w:r>
      <w:r>
        <w:rPr>
          <w:lang w:val="hi_IN" w:bidi="hi_IN"/>
        </w:rPr>
        <w:t>सीनै पर्वत</w:t>
      </w:r>
      <w:r>
        <w:rPr>
          <w:lang w:val="hi_IN" w:bidi="hi_IN"/>
        </w:rPr>
        <w:t xml:space="preserve"> की एक तस्वीर देखें। इस ऑडियो को यहाँ रोकें।</w:t>
      </w:r>
    </w:p>
    <w:p>
      <w:pPr/>
      <w:r>
        <w:rPr>
          <w:lang w:val="hi_IN" w:bidi="hi_IN"/>
        </w:rPr>
      </w:r>
      <w:r>
        <w:rPr>
          <w:lang w:val="hi_IN" w:bidi="hi_IN"/>
        </w:rPr>
        <w:t>पहले दृश्य में, यहोवा मूसा से बात कर रहा है और मूसा को यहोवा और इस्राएलियों के साथ वाचा को पूरा करने के लिए अंतिम निर्देश दे रहा है। यहोवा मूसा से कहता है कि वह हारून, हारून के पुत्रों नादाब और अबीहू और इस्राएल के सत्तर पुरनियों के साथ पर्वत पर आए। पुरनियों को परिवारों या गोत्रों का अगुवा माना जाता था जो उम्र में बड़े और अधिक बुद्धिमान होते थे। 70 से अधिक पुरनिए थे, लेकिन केवल सत्तर को पर्वत पर आने की अनुमति थी। हम नहीं जानते कि यहोवा ने मूसा को यह बताया कि सत्तर प्राचीन कौन होंगे, या मूसा को सत्तर चुनने की अनुमति थी। हालाँकि, मूसा इन निर्देशों को तब तक पूरा नहीं करेगा जब तक कि मूसा इस्राएली लोगों को यहोवा द्वारा दिए गए सभी आज्ञाओं और नियमों को बताने के लिए पर्वत के नीचे न जाए।</w:t>
      </w:r>
    </w:p>
    <w:p>
      <w:pPr/>
      <w:r>
        <w:rPr>
          <w:lang w:val="hi_IN" w:bidi="hi_IN"/>
        </w:rPr>
      </w:r>
      <w:r>
        <w:rPr>
          <w:lang w:val="hi_IN" w:bidi="hi_IN"/>
        </w:rPr>
        <w:t>यहाँ रुकें और इस प्रश्न पर समूह में चर्चा करें: चर्चा करें कि आप अपनी संस्कृति के लिए किसी प्राचीन या अगुवे में कौन-कौन से गुण देखना चाहेंगे। इस ऑडियो को यहाँ रोकें।</w:t>
      </w:r>
    </w:p>
    <w:p>
      <w:pPr/>
      <w:r>
        <w:rPr>
          <w:lang w:val="hi_IN" w:bidi="hi_IN"/>
        </w:rPr>
      </w:r>
      <w:r>
        <w:rPr>
          <w:lang w:val="hi_IN" w:bidi="hi_IN"/>
        </w:rPr>
        <w:t>यहोवा मूसा से कहता है कि जब हारून, उसके पुत्र, और पुरनिए बाद में पर्वत पर वापस आएँगे तो क्या होगा। यहोवा ने मूसा से कहा कि वह एकमात्र था जिसे यहोवा के पास आने की अनुमति थी। सत्तर पुरनिए, हारून, नादाब, और अबीहू को पर्वत के ऊपर कुछ दूरी पर आराधना करनी थी। बाकी इस्राएली लोगों को पर्वत के नीचे इंतजार करना था।</w:t>
      </w:r>
    </w:p>
    <w:p>
      <w:pPr/>
      <w:r>
        <w:rPr>
          <w:lang w:val="hi_IN" w:bidi="hi_IN"/>
        </w:rPr>
      </w:r>
      <w:r>
        <w:rPr>
          <w:lang w:val="hi_IN" w:bidi="hi_IN"/>
        </w:rPr>
        <w:t>दूसरा दृश्य और बाकी भाग पर्वत के नीचे होता है, जिसमें मूसा इस्राएलियों से बात कर रहा है, और वाचा का अनुष्ठान कर रहा है। मूसा ने इस्राएलियों को वह सब कुछ बताया जो यहोवा ने कहा था, जिसका अर्थ है कि व्यवस्था और यहोवा के साथ वाचा को रखने के तरीके। इस्राएली सहमत हुए कि वे यहोवा की कही गई हर बात का पालन करेंगे। मूसा ने वाचा के सभी शब्दों को लिखा था।</w:t>
      </w:r>
    </w:p>
    <w:p>
      <w:pPr/>
      <w:r>
        <w:rPr>
          <w:lang w:val="hi_IN" w:bidi="hi_IN"/>
        </w:rPr>
      </w:r>
      <w:r>
        <w:rPr>
          <w:lang w:val="hi_IN" w:bidi="hi_IN"/>
        </w:rPr>
        <w:t>तीसरे दृश्य में मूसा अगली सुबह जल्दी उठा था, या उसने शब्दों को लिखना समाप्त करने के बाद सुबह जल्दी उठ गया। फिर मूसा ने वह करना शुरू किया जो यहोवा ने मूसा को वाचा के शब्दों और नियमों का पालन करने के लिए स्वीकार करने की प्रक्रिया को पूरा करने के लिए कहा था। मूसा ने पर्वत के नीचे या जहाँ पर्वत शुरू होता है, एक वेदी, या बलिदान का स्थान बनाया। मूसा ने बारह खम्भे भी खड़े किए: इस्राएल के बारह गोत्रों में से प्रत्येक के लिए एक। ये खम्भे बड़े खड़े पत्थरों से बने थे। ये बारह पत्थर इस्राएल के बारह गोत्रों का प्रतिनिधित्व करते थे जो यहोवा के साथ वाचा का हिस्सा थे।</w:t>
      </w:r>
    </w:p>
    <w:p>
      <w:pPr/>
      <w:r>
        <w:rPr>
          <w:lang w:val="hi_IN" w:bidi="hi_IN"/>
        </w:rPr>
      </w:r>
      <w:r>
        <w:rPr>
          <w:lang w:val="hi_IN" w:bidi="hi_IN"/>
        </w:rPr>
        <w:t>मूसा ने युवा पुरुषों को पशुओं को बलिदान करने के लिए भेजा। युवा पुरुषों का अर्थ आमतौर पर युवा अविवाहित पुरुष होता है। ये युवा पुरुष यहोवा को होमबलि और मेलबलि चढ़ाने में मदद करने के लिए याजकों के प्रशिक्षु हो सकते थे। उन्होंने मेलबलि के लिए बैलों को वध किया। मूसा ने अपनी उंगलियों पर बैलों का आधा लहू लिया और लहू को वेदी पर छिड़का या छींटा। यह वाचा में यहोवा के भाग का प्रतिनिधित्व करने के लिए था। बाकी लहू को कटोरे या बर्तन में डाला गया था जिनका उपयोग भोजन को मिलाने के लिए किया जाता था। ये कटोरे बड़े थे और लगभग सोलह इंच चौड़े और लगभग आठ इंच गहरे थे और उन पर हैंडल थे।</w:t>
      </w:r>
    </w:p>
    <w:p>
      <w:pPr/>
      <w:r>
        <w:rPr>
          <w:lang w:val="hi_IN" w:bidi="hi_IN"/>
        </w:rPr>
      </w:r>
      <w:r>
        <w:rPr>
          <w:lang w:val="hi_IN" w:bidi="hi_IN"/>
        </w:rPr>
        <w:t xml:space="preserve">यहाँ रुकें और समूह में एक </w:t>
      </w:r>
      <w:r>
        <w:rPr>
          <w:lang w:val="hi_IN" w:bidi="hi_IN"/>
        </w:rPr>
        <w:t>वेदी</w:t>
      </w:r>
      <w:r>
        <w:rPr>
          <w:lang w:val="hi_IN" w:bidi="hi_IN"/>
        </w:rPr>
        <w:t xml:space="preserve"> की तस्वीर, </w:t>
      </w:r>
      <w:r>
        <w:rPr>
          <w:b/>
          <w:lang w:val="hi_IN" w:bidi="hi_IN"/>
        </w:rPr>
        <w:t>खम्भों</w:t>
      </w:r>
      <w:r>
        <w:rPr>
          <w:lang w:val="hi_IN" w:bidi="hi_IN"/>
        </w:rPr>
        <w:t xml:space="preserve"> की एक तस्वीर और </w:t>
      </w:r>
      <w:r>
        <w:rPr>
          <w:b/>
          <w:lang w:val="hi_IN" w:bidi="hi_IN"/>
        </w:rPr>
        <w:t>कटोरों</w:t>
      </w:r>
      <w:r>
        <w:rPr>
          <w:lang w:val="hi_IN" w:bidi="hi_IN"/>
        </w:rPr>
        <w:t xml:space="preserve"> की एक तस्वीर देखें। इस ऑडियो को यहाँ रोकें।</w:t>
      </w:r>
    </w:p>
    <w:p>
      <w:pPr/>
      <w:r>
        <w:rPr>
          <w:lang w:val="hi_IN" w:bidi="hi_IN"/>
        </w:rPr>
      </w:r>
      <w:r>
        <w:rPr>
          <w:lang w:val="hi_IN" w:bidi="hi_IN"/>
        </w:rPr>
        <w:t>चौथे दृश्य में मूसा इस्राएलियों के लिए वाचा और नियमों को पढ़ता है। फिर से उन्होंने मौखिक रूप से यह कहकर अपने आप को प्रतिबद्ध किया कि वे वाचा में हर चीज़ का पालन करेंगे। फिर मूसा ने अपने हाथों पर लहू लिया और कटोरे से लहू को इस्राएलियों पर छिड़का। मूसा ने कहा, देखो, या ध्यान दो! इससे पता चला कि मूसा एक गंभीर कथन देने वाला था। फिर मूसा ने लोगों को कहा कि लहू ने यहोवा और उसके लोग, इस्राएल के बीच वाचा पर मुहर लगाई है। फिर से इसका अर्थ था कि पूरी वाचा को रखने के लिए लोगों को सभी शब्दों और नियमों का पालन करना होगा।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24:1–8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4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नादाब</w:t>
      </w:r>
    </w:p>
    <w:p>
      <w:pPr>
        <w:pStyle w:val="ListBullet"/>
        <w:spacing w:line="240" w:lineRule="auto"/>
        <w:ind w:left="720"/>
      </w:pPr>
      <w:r>
        <w:rPr>
          <w:lang w:val="hi_IN" w:bidi="hi_IN"/>
        </w:rPr>
      </w:r>
      <w:r>
        <w:rPr>
          <w:lang w:val="hi_IN" w:bidi="hi_IN"/>
        </w:rPr>
        <w:t>अबीहू</w:t>
      </w:r>
    </w:p>
    <w:p>
      <w:pPr>
        <w:pStyle w:val="ListBullet"/>
        <w:spacing w:line="240" w:lineRule="auto"/>
        <w:ind w:left="720"/>
      </w:pPr>
      <w:r>
        <w:rPr>
          <w:lang w:val="hi_IN" w:bidi="hi_IN"/>
        </w:rPr>
      </w:r>
      <w:r>
        <w:rPr>
          <w:lang w:val="hi_IN" w:bidi="hi_IN"/>
        </w:rPr>
        <w:t>70 पुरनिए</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जवान पुरुष</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किरदार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यहोवा मूसा से बात कर रहा है और मूसा से कहता है कि वह हारून, हारून के दो पुत्रों नादाब और अबीहू और इस्राएल के सत्तर पुरनियों के साथ यहोवा की आराधना करने के लिए सीनै पर्वत पर आए। यहोवा मूसा से कहता है कि मूसा ही उसके करीब आने वाला होगा और बाकी कुछ दूरी पर आराधना करेंगे। इस्राएली लोगों को पर्वत पर बिल्कुल नहीं आना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किरदार निभाने वाले व्यक्ति से पूछें, "आप क्या महसूस कर रहे हैं या क्या सोच रहे हैं?" व्यक्ति इस तरह की बातें कह सकता है, "इस्राएलियों के लिए जो कुछ मुझे करना और कहना है उससे अभिभूत हूँ", या "मुझे सम्मान महसूस होता है कि यहोवा इस्राएलियों को चुनता है", या "मुझे आशा है कि हारून, नादाब, अबीहू, और प्राचीन यहोवा की कही बातों को करने के लिए सहमत होंगे"।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मूसा इस्राएलियों के पास जाता है और इस्राएलियों को सभी वचन, या दस आज्ञाएँ और यहोवा की वाचा की व्यवस्था बताता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किरदार निभाने वाले व्यक्ति से पूछें, "आप क्या महसूस कर रहे हैं या क्या सोच रहे हैं?" वह व्यक्ति इस तरह उत्तर दे सकता है, "यह याद रखने के लिए बहुत से नियम हैं। मुझे आशा है कि मूसा इसे लिखकर रखे ताकि हम इसे फिर से सुन सकें," या "यह यहोवा की सुरक्षा और उपस्थिति के योग्य लगता है," या "हम उन सभी कामों से अभिभूत हैं जो हमें करना है, लेकिन यहोवा की सुरक्षा के लिए आभारी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इस्राएली यहोवा की कही गई हर बात का पालन करने के लिए सहमत होते हैं।</w:t>
      </w:r>
    </w:p>
    <w:p>
      <w:pPr/>
      <w:r>
        <w:rPr>
          <w:lang w:val="hi_IN" w:bidi="hi_IN"/>
        </w:rPr>
      </w:r>
      <w:r>
        <w:rPr>
          <w:lang w:val="hi_IN" w:bidi="hi_IN"/>
        </w:rPr>
        <w:t>मूसा व्यवस्था और वाचा को लिखता है। फिर मूसा एक वेदी और इस्राएल के बारह गोत्रों का प्रतिनिधित्व करने वाले बारह खम्भे बनाता है। मूसा युवा इस्राएली पुरुषों को यहोवा को होमबलि और मेलबलि चढ़ाने के लिए भेजता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किरदार निभाने वाले व्यक्ति से पूछें, "आप क्या महसूस कर रहे हैं या क्या सोच रहे हैं?" वह व्यक्ति इस तरह उत्तर दे सकता है, "मैं इस्राएलियों के लिए परमेश्वर के प्रेम और हमारे साथ रहने की उसकी इच्छा से अभिभूत हूँ।"</w:t>
      </w:r>
    </w:p>
    <w:p>
      <w:pPr>
        <w:pStyle w:val="ListBullet"/>
        <w:spacing w:line="240" w:lineRule="auto"/>
        <w:ind w:left="720"/>
      </w:pPr>
      <w:r>
        <w:rPr>
          <w:lang w:val="hi_IN" w:bidi="hi_IN"/>
        </w:rPr>
      </w:r>
      <w:r>
        <w:rPr>
          <w:lang w:val="hi_IN" w:bidi="hi_IN"/>
        </w:rPr>
        <w:t>युवा पुरुषों का किरदार निभाने वाले व्यक्ति से पूछें, "आप क्या महसूस कर रहे हैं या क्या सोच रहे हैं?" वह व्यक्ति इस तरह उत्तर दे सकता है, "मुझे आशा है कि हम यह सही करेंगे," या "इस काम के लिए हमें कैसे चुना गया?"</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मूसा लहू को लेता है और कुछ को कटोरे में डालता है, और कुछ वेदी पर छिड़कता है।</w:t>
      </w:r>
    </w:p>
    <w:p>
      <w:pPr/>
      <w:r>
        <w:rPr>
          <w:lang w:val="hi_IN" w:bidi="hi_IN"/>
        </w:rPr>
      </w:r>
      <w:r>
        <w:rPr>
          <w:lang w:val="hi_IN" w:bidi="hi_IN"/>
        </w:rPr>
        <w:t>मूसा ने इस्राएलियों को वाचा की पुस्तक पढ़ी। इस्राएली फिर से यहोवा की दी गई हर आज्ञा का पालन करने के लिए सहमत होते हैं। फिर मूसा कटोरे में लिए हुए लहू को लोगों पर छिड़कता है और उनसे कहता है कि यह उस वाचा का लहू है जो यहोवा ने यहोवा के सभी वचनों के अनुसार उनके साथ बाँधी है। इसका अर्थ है कि यहोवा ने जो कुछ कहा वह इस्राएलियों के साथ पूरी वाचा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किरदार निभाने वाले व्यक्ति से पूछें, "आप क्या महसूस कर रहे हैं या क्या सोच रहे हैं?" वह व्यक्ति इस तरह उत्तर दे सकता है, "मुझे निश्चित रूप से आशा है कि इस्राएली इसे गंभीरता से लेंगे," या "यह बहुत गंभीर लगता है। "मुझे आशा है कि हम अपनी ओर से समझौते को निभाएँगे", या "मैं अब भी सोचता हूँ कि यहोवा ने मुझे क्यों चुना"।</w:t>
      </w:r>
      <w:r>
        <w:rPr>
          <w:lang w:val="hi_IN" w:bidi="hi_IN"/>
        </w:rPr>
      </w:r>
    </w:p>
    <w:p>
      <w:pPr>
        <w:pStyle w:val="Heading3"/>
      </w:pPr>
      <w:r>
        <w:rPr>
          <w:lang w:val="hi_IN" w:bidi="hi_IN"/>
        </w:rPr>
        <w:t>आवश्यक जानकारी</w:t>
      </w:r>
    </w:p>
    <w:p>
      <w:pPr/>
      <w:r>
        <w:rPr>
          <w:lang w:val="hi_IN" w:bidi="hi_IN"/>
        </w:rPr>
      </w:r>
      <w:r>
        <w:rPr>
          <w:lang w:val="hi_IN" w:bidi="hi_IN"/>
        </w:rPr>
        <w:t>निर्गमन 24:1–8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ने मूसा से कहा कि वह हारून, नादाब, अबीहू और </w:t>
      </w:r>
      <w:r>
        <w:rPr>
          <w:b/>
          <w:lang w:val="hi_IN" w:bidi="hi_IN"/>
        </w:rPr>
        <w:t>इस्राएल के सत्तर पुरनियों</w:t>
      </w:r>
      <w:r>
        <w:rPr>
          <w:lang w:val="hi_IN" w:bidi="hi_IN"/>
        </w:rPr>
        <w:t xml:space="preserve"> के साथ पर्वत पर आए, और कुछ दूरी पर यहोवा की </w:t>
      </w:r>
      <w:r>
        <w:rPr>
          <w:b/>
          <w:lang w:val="hi_IN" w:bidi="hi_IN"/>
        </w:rPr>
        <w:t>आराधना</w:t>
      </w:r>
      <w:r>
        <w:rPr>
          <w:lang w:val="hi_IN" w:bidi="hi_IN"/>
        </w:rPr>
        <w:t xml:space="preserve"> करे। यहोवा </w:t>
      </w:r>
      <w:r>
        <w:rPr>
          <w:lang w:val="hi_IN" w:bidi="hi_IN"/>
        </w:rPr>
        <w:t>परमेश्वर</w:t>
      </w:r>
      <w:r>
        <w:rPr>
          <w:lang w:val="hi_IN" w:bidi="hi_IN"/>
        </w:rPr>
        <w:t xml:space="preserve"> का व्यक्तिगत और उचित नाम है। पुरनिए समुदाय के वृद्ध और बुद्धिमान लोग होते हैं, जो लोगों को यह जानने में मदद करते हैं कि उन्हें सही तरीके से कैसे जीना है। इस्राएल याकूब का वह </w:t>
      </w:r>
      <w:r>
        <w:rPr>
          <w:b/>
          <w:lang w:val="hi_IN" w:bidi="hi_IN"/>
        </w:rPr>
        <w:t>वंशज</w:t>
      </w:r>
      <w:r>
        <w:rPr>
          <w:lang w:val="hi_IN" w:bidi="hi_IN"/>
        </w:rPr>
        <w:t xml:space="preserve"> है जो यहोवा के साथ वाचा में शामिल हुआ था। आराधना करने का अर्थ है यहोवा का भय मानना। इस उदाहरण में इसका अर्थ है आराधना और आराधना की स्थिति में जमीन पर लेटना। यहोवा, पुरनिए, इस्राएल और आराधना के लिए जिन शब्दों का उपयोग आपने पिछले भागों में किया है, उनका उपयोग करें। </w:t>
      </w:r>
      <w:r>
        <w:rPr>
          <w:b/>
          <w:lang w:val="hi_IN" w:bidi="hi_IN"/>
        </w:rPr>
        <w:t>यहोवा</w:t>
      </w:r>
      <w:r>
        <w:rPr>
          <w:lang w:val="hi_IN" w:bidi="hi_IN"/>
        </w:rPr>
        <w:t xml:space="preserve">, </w:t>
      </w:r>
      <w:r>
        <w:rPr>
          <w:lang w:val="hi_IN" w:bidi="hi_IN"/>
        </w:rPr>
        <w:t>पुरनिए</w:t>
      </w:r>
      <w:r>
        <w:rPr>
          <w:lang w:val="hi_IN" w:bidi="hi_IN"/>
        </w:rPr>
        <w:t xml:space="preserve">, </w:t>
      </w:r>
      <w:r>
        <w:rPr>
          <w:lang w:val="hi_IN" w:bidi="hi_IN"/>
        </w:rPr>
        <w:t>इस्राएल</w:t>
      </w:r>
      <w:r>
        <w:rPr>
          <w:lang w:val="hi_IN" w:bidi="hi_IN"/>
        </w:rPr>
        <w:t xml:space="preserve"> और </w:t>
      </w:r>
      <w:r>
        <w:rPr>
          <w:b/>
          <w:lang w:val="hi_IN" w:bidi="hi_IN"/>
        </w:rPr>
        <w:t>आराधना</w:t>
      </w:r>
      <w:r>
        <w:rPr>
          <w:lang w:val="hi_IN" w:bidi="hi_IN"/>
        </w:rPr>
        <w:t xml:space="preserve"> के बारे में अधिक जानकारी के लिए, मुख्य शब्दावली देखें।</w:t>
      </w:r>
    </w:p>
    <w:p>
      <w:pPr/>
      <w:r>
        <w:rPr>
          <w:lang w:val="hi_IN" w:bidi="hi_IN"/>
        </w:rPr>
      </w:r>
      <w:r>
        <w:rPr>
          <w:lang w:val="hi_IN" w:bidi="hi_IN"/>
        </w:rPr>
        <w:t xml:space="preserve">यहोवा ने मूसा से कहा कि मूसा आराधना करने के लिए करीब आएगा, लेकिन बाकी कुछ दूरी पर आराधना करेंगे, और बाकी </w:t>
      </w:r>
      <w:r>
        <w:rPr>
          <w:b/>
          <w:lang w:val="hi_IN" w:bidi="hi_IN"/>
        </w:rPr>
        <w:t>इस्राएली</w:t>
      </w:r>
      <w:r>
        <w:rPr>
          <w:lang w:val="hi_IN" w:bidi="hi_IN"/>
        </w:rPr>
        <w:t xml:space="preserve"> पर्वत पर बिल्कुल नहीं आएँगे। मूसा इस्राएलियों के पास गया और उन्हें वाचा के लोगों के रूप में कैसे जीना है, इसके बारे में सभी </w:t>
      </w:r>
      <w:r>
        <w:rPr>
          <w:b/>
          <w:lang w:val="hi_IN" w:bidi="hi_IN"/>
        </w:rPr>
        <w:t>शब्द</w:t>
      </w:r>
      <w:r>
        <w:rPr>
          <w:lang w:val="hi_IN" w:bidi="hi_IN"/>
        </w:rPr>
        <w:t xml:space="preserve">, या </w:t>
      </w:r>
      <w:r>
        <w:rPr>
          <w:b/>
          <w:lang w:val="hi_IN" w:bidi="hi_IN"/>
        </w:rPr>
        <w:t>दस आज्ञाएँ</w:t>
      </w:r>
      <w:r>
        <w:rPr>
          <w:lang w:val="hi_IN" w:bidi="hi_IN"/>
        </w:rPr>
        <w:t xml:space="preserve">, और </w:t>
      </w:r>
      <w:r>
        <w:rPr>
          <w:b/>
          <w:lang w:val="hi_IN" w:bidi="hi_IN"/>
        </w:rPr>
        <w:t>नियम</w:t>
      </w:r>
      <w:r>
        <w:rPr>
          <w:lang w:val="hi_IN" w:bidi="hi_IN"/>
        </w:rPr>
        <w:t xml:space="preserve"> या निर्देश बताए। लोगों ने कहा कि वे वह सब करेंगे जो यहोवा ने कहा। शब्दों या दस </w:t>
      </w:r>
      <w:r>
        <w:rPr>
          <w:b/>
          <w:lang w:val="hi_IN" w:bidi="hi_IN"/>
        </w:rPr>
        <w:t>आज्ञाओं</w:t>
      </w:r>
      <w:r>
        <w:rPr>
          <w:lang w:val="hi_IN" w:bidi="hi_IN"/>
        </w:rPr>
        <w:t xml:space="preserve"> और नियमों के लिए उन्हीं शब्दों का उपयोग करें जिनका उपयोग आपने पिछले भागों में किया है। </w:t>
      </w:r>
      <w:r>
        <w:rPr>
          <w:lang w:val="hi_IN" w:bidi="hi_IN"/>
        </w:rPr>
        <w:t>नियमों</w:t>
      </w:r>
      <w:r>
        <w:rPr>
          <w:lang w:val="hi_IN" w:bidi="hi_IN"/>
        </w:rPr>
        <w:t xml:space="preserve"> के बारे में अधिक जानकारी के लिए, मुख्य शब्दावली देखें।</w:t>
      </w:r>
    </w:p>
    <w:p>
      <w:pPr/>
      <w:r>
        <w:rPr>
          <w:lang w:val="hi_IN" w:bidi="hi_IN"/>
        </w:rPr>
      </w:r>
      <w:r>
        <w:rPr>
          <w:lang w:val="hi_IN" w:bidi="hi_IN"/>
        </w:rPr>
        <w:t xml:space="preserve">फिर मूसा ने यहोवा के सभी वचनों को लिखा था। अगली सुबह मूसा ने उठकर एक </w:t>
      </w:r>
      <w:r>
        <w:rPr>
          <w:b/>
          <w:lang w:val="hi_IN" w:bidi="hi_IN"/>
        </w:rPr>
        <w:t>वेदी</w:t>
      </w:r>
      <w:r>
        <w:rPr>
          <w:lang w:val="hi_IN" w:bidi="hi_IN"/>
        </w:rPr>
        <w:t xml:space="preserve"> बनाई और इस्राएल के बारह गोत्रों का प्रतिनिधित्व करने के लिए बारह खम्भे बनाए। फिर मूसा ने उन युवा पुरुषों को भेजा जिन्होंने </w:t>
      </w:r>
      <w:r>
        <w:rPr>
          <w:b/>
          <w:lang w:val="hi_IN" w:bidi="hi_IN"/>
        </w:rPr>
        <w:t>होमबलि</w:t>
      </w:r>
      <w:r>
        <w:rPr>
          <w:lang w:val="hi_IN" w:bidi="hi_IN"/>
        </w:rPr>
        <w:t xml:space="preserve"> और छोटे बैलों को यहोवा को मेलबलि या संगति की भेंट के रूप में </w:t>
      </w:r>
      <w:r>
        <w:rPr>
          <w:b/>
          <w:lang w:val="hi_IN" w:bidi="hi_IN"/>
        </w:rPr>
        <w:t>चढ़ाया</w:t>
      </w:r>
      <w:r>
        <w:rPr>
          <w:lang w:val="hi_IN" w:bidi="hi_IN"/>
        </w:rPr>
        <w:t xml:space="preserve"> था। वेदी आमतौर पर मिट्टी और पत्थरों से बनाई जाती है और वह स्थान होता है जहाँ इस्राएली पशुओं को बलिदान करते थे और फिर उन्हें यहोवा के लिए जलाते थे। इस्राएली </w:t>
      </w:r>
      <w:r>
        <w:rPr>
          <w:lang w:val="hi_IN" w:bidi="hi_IN"/>
        </w:rPr>
        <w:t>क्षमा</w:t>
      </w:r>
      <w:r>
        <w:rPr>
          <w:lang w:val="hi_IN" w:bidi="hi_IN"/>
        </w:rPr>
        <w:t xml:space="preserve"> माँगने या यहोवा को धन्यवाद देने के लिए यहोवा को भेंट या बलिदान चढ़ाते थे। आमतौर पर इस्राएली वेदी पर पशुओं को मारते थे। लेकिन यह भोजन या जड़ी-बूटियों की भेंट भी हो सकती है जिसे वे वेदी पर जलाकर अर्पित कर सकते हैं। वेदी, होमबलि, मेलबलि या शांतिबलि, या बलिदानों के लिए उन्हीं शब्दों का उपयोग करें जिनका उपयोग आपने पिछले भागों में किया है। </w:t>
      </w:r>
      <w:r>
        <w:rPr>
          <w:b/>
          <w:lang w:val="hi_IN" w:bidi="hi_IN"/>
        </w:rPr>
        <w:t>वेदी</w:t>
      </w:r>
      <w:r>
        <w:rPr>
          <w:lang w:val="hi_IN" w:bidi="hi_IN"/>
        </w:rPr>
        <w:t xml:space="preserve">, </w:t>
      </w:r>
      <w:r>
        <w:rPr>
          <w:lang w:val="hi_IN" w:bidi="hi_IN"/>
        </w:rPr>
        <w:t>होमबलि</w:t>
      </w:r>
      <w:r>
        <w:rPr>
          <w:lang w:val="hi_IN" w:bidi="hi_IN"/>
        </w:rPr>
        <w:t xml:space="preserve">, </w:t>
      </w:r>
      <w:r>
        <w:rPr>
          <w:b/>
          <w:lang w:val="hi_IN" w:bidi="hi_IN"/>
        </w:rPr>
        <w:t>मेलबलि या संगति की भेंट</w:t>
      </w:r>
      <w:r>
        <w:rPr>
          <w:lang w:val="hi_IN" w:bidi="hi_IN"/>
        </w:rPr>
        <w:t xml:space="preserve">, और </w:t>
      </w:r>
      <w:r>
        <w:rPr>
          <w:lang w:val="hi_IN" w:bidi="hi_IN"/>
        </w:rPr>
        <w:t>बलिदान</w:t>
      </w:r>
      <w:r>
        <w:rPr>
          <w:lang w:val="hi_IN" w:bidi="hi_IN"/>
        </w:rPr>
        <w:t xml:space="preserve"> के बारे में अधिक जानकारी के लिए मुख्य शब्दावली देखें।</w:t>
      </w:r>
    </w:p>
    <w:p>
      <w:pPr/>
      <w:r>
        <w:rPr>
          <w:lang w:val="hi_IN" w:bidi="hi_IN"/>
        </w:rPr>
      </w:r>
      <w:r>
        <w:rPr>
          <w:lang w:val="hi_IN" w:bidi="hi_IN"/>
        </w:rPr>
        <w:t xml:space="preserve">मूसा ने जवान बैलों का बलि का </w:t>
      </w:r>
      <w:r>
        <w:rPr>
          <w:b/>
          <w:lang w:val="hi_IN" w:bidi="hi_IN"/>
        </w:rPr>
        <w:t>लहू</w:t>
      </w:r>
      <w:r>
        <w:rPr>
          <w:lang w:val="hi_IN" w:bidi="hi_IN"/>
        </w:rPr>
        <w:t xml:space="preserve"> लिया और उसका आधा हिस्सा वेदी पर डाला और आधा कटोरे में डाला। फिर मूसा ने लोगों को नियम और वाचा पढ़कर सुनाई, और उन्होंने यहोवा की कही हर बात मानने का वचन दिया। फिर मूसा ने कटोरे में का लहू को लोगों पर छिड़क दिया और कहा, यह उस </w:t>
      </w:r>
      <w:r>
        <w:rPr>
          <w:b/>
          <w:lang w:val="hi_IN" w:bidi="hi_IN"/>
        </w:rPr>
        <w:t>वाचा</w:t>
      </w:r>
      <w:r>
        <w:rPr>
          <w:lang w:val="hi_IN" w:bidi="hi_IN"/>
        </w:rPr>
        <w:t xml:space="preserve"> का लहू है जो यहोवा ने अपने सभी वचनों के अनुसार तुम्हारे साथ बाँधी है। लहू अक्सर जीवन का प्रतीक होता है। इस मामले में, लहू का उपयोग किसी </w:t>
      </w:r>
      <w:r>
        <w:rPr>
          <w:lang w:val="hi_IN" w:bidi="hi_IN"/>
        </w:rPr>
        <w:t>पवित्र</w:t>
      </w:r>
      <w:r>
        <w:rPr>
          <w:lang w:val="hi_IN" w:bidi="hi_IN"/>
        </w:rPr>
        <w:t xml:space="preserve"> चीज़ को बनाने या अलग करने के लिए किया जाता है। यह यहोवा और इस्राएली लोगों के बीच वाचा का चिन्ह था। वाचा दो लोगों के बीच एक स्थायी समझौता है और यह दोस्ती और </w:t>
      </w:r>
      <w:r>
        <w:rPr>
          <w:b/>
          <w:lang w:val="hi_IN" w:bidi="hi_IN"/>
        </w:rPr>
        <w:t>शांति</w:t>
      </w:r>
      <w:r>
        <w:rPr>
          <w:lang w:val="hi_IN" w:bidi="hi_IN"/>
        </w:rPr>
        <w:t xml:space="preserve"> स्थापित करती है। लहू और वाचा के लिए उसी शब्द का उपयोग करें जिसका उपयोग आपने पिछले भागों में किया है। </w:t>
      </w:r>
      <w:r>
        <w:rPr>
          <w:b/>
          <w:lang w:val="hi_IN" w:bidi="hi_IN"/>
        </w:rPr>
        <w:t>लहू</w:t>
      </w:r>
      <w:r>
        <w:rPr>
          <w:lang w:val="hi_IN" w:bidi="hi_IN"/>
        </w:rPr>
        <w:t xml:space="preserve"> और </w:t>
      </w:r>
      <w:r>
        <w:rPr>
          <w:lang w:val="hi_IN" w:bidi="hi_IN"/>
        </w:rPr>
        <w:t>वाचा</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24:9–18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24:9–18 को सुनें और अपने मन में रखें।</w:t>
      </w:r>
    </w:p>
    <w:p>
      <w:pPr/>
      <w:r>
        <w:rPr>
          <w:lang w:val="hi_IN" w:bidi="hi_IN"/>
        </w:rPr>
      </w:r>
      <w:r>
        <w:rPr>
          <w:lang w:val="hi_IN" w:bidi="hi_IN"/>
        </w:rPr>
        <w:t>यदि सम्भव हो, तो निर्गमन 24:9–18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24:9–18 का ऑडियो संस्करण सबसे आसानी से समझ में आने वाले अनुवाद में सुनें।</w:t>
      </w:r>
    </w:p>
    <w:p>
      <w:pPr/>
      <w:r>
        <w:rPr>
          <w:lang w:val="hi_IN" w:bidi="hi_IN"/>
        </w:rPr>
      </w:r>
      <w:r>
        <w:rPr>
          <w:lang w:val="hi_IN" w:bidi="hi_IN"/>
        </w:rPr>
        <w:t>इस भाग में, मूसा ने इस्राएलियों को वह सब कुछ बता दिया है जो यहोवा ने उन्हें उनके और यहोवा के बीच वाचा के लिए करने के लिए निर्देश दिया है। मूसा ने होमबलि और मेलबलि चढ़ाकर और बैलों के लहू को लोगों और वेदी पर छिड़ककर वाचा पर मुहर लगा दी है। अब मूसा वही करता है जो यहोवा ने उसे करने को कहा था, और यहोवा की उपासना करने के लिए फिर से पहाड़ पर चढ़ जाता है। मूसा हारून, हारून के दो पुत्रों नादाब और अबीहू और इस्राएल के सत्तर पुरनियों को उस पर्वत पर ले जाता है, जो सीनै पर्वत है।</w:t>
      </w:r>
    </w:p>
    <w:p>
      <w:pPr/>
      <w:r>
        <w:rPr>
          <w:lang w:val="hi_IN" w:bidi="hi_IN"/>
        </w:rPr>
      </w:r>
      <w:r>
        <w:rPr>
          <w:lang w:val="hi_IN" w:bidi="hi_IN"/>
        </w:rPr>
        <w:t>जब मूसा और पर्वत पर गए समूह ने यहोवा, या उस परमेश्वर को देखा जिसकी आराधना इस्राएली करते थे, तो उनके पैरों के नीचे एक नीले कीमती पत्थर से बनी सतह जैसा दिखाई देता था, जिसे नीलमणि या लपिस लाजूली कहा जाता है। यह रंग आकाश के समान नीला था, या स्वर्ग के समान।</w:t>
      </w:r>
    </w:p>
    <w:p>
      <w:pPr/>
      <w:r>
        <w:rPr>
          <w:lang w:val="hi_IN" w:bidi="hi_IN"/>
        </w:rPr>
      </w:r>
      <w:r>
        <w:rPr>
          <w:lang w:val="hi_IN" w:bidi="hi_IN"/>
        </w:rPr>
        <w:t xml:space="preserve">यहाँ रुकें और समूह में एक साथ </w:t>
      </w:r>
      <w:r>
        <w:rPr>
          <w:lang w:val="hi_IN" w:bidi="hi_IN"/>
        </w:rPr>
        <w:t>नीलम और लापिस लाजूली की तस्वीर</w:t>
      </w:r>
      <w:r>
        <w:rPr>
          <w:lang w:val="hi_IN" w:bidi="hi_IN"/>
        </w:rPr>
        <w:t xml:space="preserve"> देखें। इस ऑडियो को यहाँ रोकें।</w:t>
      </w:r>
    </w:p>
    <w:p>
      <w:pPr/>
      <w:r>
        <w:rPr>
          <w:lang w:val="hi_IN" w:bidi="hi_IN"/>
        </w:rPr>
      </w:r>
      <w:r>
        <w:rPr>
          <w:lang w:val="hi_IN" w:bidi="hi_IN"/>
        </w:rPr>
        <w:t>परमेश्वर ने उन समूह पर अपना हाथ नहीं रखा जो पर्वत पर गए थे। इसका अर्थ है कि परमेश्वर ने अपनी उपस्थिति में आने के कारण उन्हें न तो मारा और न ही चोट पहुँचाई। यह माना जाता था कि कोई भी परमेश्वर को देख कर जीवित नहीं रह सकता है। परमेश्वर ने उन्हें अपनी उपस्थिति में आमंत्रित किया था और इसलिए उसने उन्हें जीवित रहने दिया। फिर उन्होंने परमेश्वर को देखा और खाया और पिया। मूसा की संस्कृति में, वाचा को आमतौर पर एक विशेष भोजन के साथ समाप्त किया जाता था जिसमें पशुओं को बीच में से काटा जाता था। फिर दोनों लोग पशुओं के टुकड़ों के बीच चले, और फिर दोस्ती के प्रतीक के रूप में भोजन एक साथ खाया गया। इस्राएल के साथ परमेश्वर की वाचा में एक पक्ष के रूप में परमेश्वर और दूसरे में इस्राएली लोग शामिल थे। हारून, हारून के पुत्र और सत्तर पुरनिए इस्राएली लोगों का प्रतिनिधित्व करते थे। मूसा सीधे परमेश्वर और लोगों के बीच मध्यस्थ के रूप में खड़ा था, और यह सम्भव है कि उसने समारोह में भोजन का हिस्सा प्रतीकात्मक रूप से परमेश्वर के प्रतिनिधि के रूप में खाया हो। बाइबल की संस्कृति में, लोग एक साथ भोजन करते थे यदि वे सहयोगी या परिवार थे। जब लोग एक साथ खाते थे, तो इसका अर्थ एक-दूसरे की स्वीकृति और अनुमोदन माना जाता था।</w:t>
      </w:r>
    </w:p>
    <w:p>
      <w:pPr/>
      <w:r>
        <w:rPr>
          <w:lang w:val="hi_IN" w:bidi="hi_IN"/>
        </w:rPr>
      </w:r>
      <w:r>
        <w:rPr>
          <w:lang w:val="hi_IN" w:bidi="hi_IN"/>
        </w:rPr>
        <w:t>यहाँ रुकें और समूह में इस प्रश्न पर चर्चा करें: आपकी संस्कृति में लोग एक-दूसरे की स्वीकृति और अनुमोदन कैसे दिखाते हैं? आपकी संस्कृति में लोग एक-दूसरे के साथ समझौते को कैसे पूरा करते हैं? इस ऑडियो को यहाँ रोकें।</w:t>
      </w:r>
    </w:p>
    <w:p>
      <w:pPr/>
      <w:r>
        <w:rPr>
          <w:lang w:val="hi_IN" w:bidi="hi_IN"/>
        </w:rPr>
      </w:r>
      <w:r>
        <w:rPr>
          <w:lang w:val="hi_IN" w:bidi="hi_IN"/>
        </w:rPr>
        <w:t>यहाँ रुकें और समूह में इस प्रश्न पर चर्चा करें: अपनी संस्कृति में एक साथ भोजन करने के महत्व के बारे में बात करें। किसी ऐसे समय की कहानी सुनाएँ जब आपने या आपके किसी जानने वाले ने एक साथ भोजन किया हो, ताकि विशेष रूप से दूसरों के साथ या परमेश्वर के साथ व्यक्तिगत रिश्तों पर ध्यान केंद्रित किया जा सके। इस ऑडियो को यहाँ रोकें।</w:t>
      </w:r>
    </w:p>
    <w:p>
      <w:pPr/>
      <w:r>
        <w:rPr>
          <w:lang w:val="hi_IN" w:bidi="hi_IN"/>
        </w:rPr>
      </w:r>
      <w:r>
        <w:rPr>
          <w:lang w:val="hi_IN" w:bidi="hi_IN"/>
        </w:rPr>
        <w:t>फिर यहोवा मूसा को पर्वत पर अपने पास आने के लिए बुलाता है और मूसा से कहता है कि वह वहाँ इंतजार करे, या वहाँ रहे। इसका अर्थ यह लगता है कि मूसा न केवल यहोवा के वहाँ उससे मिलने का इंतजार करेगा, बल्कि यह भी कि मूसा वहाँ अधिक समय के लिए रह सकता है। यहोवा मूसा से कहता है कि वह पर्वत पर आए ताकि यहोवा उसे चिकनी, सपाट पत्थर की पटियाँ दे जो स्वयं यहोवा ने लिखी हैं, और साथ ही व्यवस्था और आज्ञाएँ। सबसे अधिक संभावना है, निर्गमन के बाकी हिस्सों के अनुसार, पटियाँ पर केवल दस शब्दों या आज्ञाओं की सूची है। मूसा वाचा के बाकी नियमों और निर्देशों को लिखेगा।</w:t>
      </w:r>
    </w:p>
    <w:p>
      <w:pPr/>
      <w:r>
        <w:rPr>
          <w:lang w:val="hi_IN" w:bidi="hi_IN"/>
        </w:rPr>
      </w:r>
      <w:r>
        <w:rPr>
          <w:lang w:val="hi_IN" w:bidi="hi_IN"/>
        </w:rPr>
        <w:t xml:space="preserve">यहाँ रुकें और समूह में </w:t>
      </w:r>
      <w:r>
        <w:rPr>
          <w:lang w:val="hi_IN" w:bidi="hi_IN"/>
        </w:rPr>
        <w:t>चिकनी पत्थर की तख्तियों</w:t>
      </w:r>
      <w:r>
        <w:rPr>
          <w:lang w:val="hi_IN" w:bidi="hi_IN"/>
        </w:rPr>
        <w:t xml:space="preserve"> की तस्वीर देखें। इस ऑडियो को यहाँ रोकें।</w:t>
      </w:r>
    </w:p>
    <w:p>
      <w:pPr/>
      <w:r>
        <w:rPr>
          <w:lang w:val="hi_IN" w:bidi="hi_IN"/>
        </w:rPr>
      </w:r>
      <w:r>
        <w:rPr>
          <w:lang w:val="hi_IN" w:bidi="hi_IN"/>
        </w:rPr>
        <w:t>यह भाग भी थोड़ा भ्रमित करने वाला है। हम नहीं जानते कि यहोवा के मूसा से यह कहने से पहले मूसा, हारून, हारून के बड़े पुत्र नादाब और अबीहू, और पुरनिए पहाड़ से नीचे उतर गए थे या नहीं। हालाँकि, इस बात की सबसे अधिक संभावना है कि वे पर्वत के नीचे वापस गए थे। हम ऐसा इसलिए मानते हैं क्योंकि जब मूसा पर्वत पर वापस जाने के लिए उठता है, तो मूसा का सहायक, यहोशू उसके साथ जाता है। जहाँ तक हम जानते हैं, यहोशू चौहत्तर लोगों के उस समूह में नहीं था जो पहले पर्वत पर चढ़ा था।</w:t>
      </w:r>
    </w:p>
    <w:p>
      <w:pPr/>
      <w:r>
        <w:rPr>
          <w:lang w:val="hi_IN" w:bidi="hi_IN"/>
        </w:rPr>
      </w:r>
      <w:r>
        <w:rPr>
          <w:lang w:val="hi_IN" w:bidi="hi_IN"/>
        </w:rPr>
        <w:t>इस भाग का समय भी थोड़ा भ्रमित करने वाला है। यह कहने के बाद कि मूसा और यहोशू पर्वत पर गए, यह कहता है कि मूसा ने पुरनियों से कहा कि वे उनके लौटने का इंतजार करें। यह सम्भव है कि जब मूसा पर्वत की ओर जा रहा था, या मूसा और यहोशू के पर्वत पर जाने से ठीक पहले, मूसा ने पुरनियों से यह बात कही थी। मूसा पुरनियों से कहता है कि वे लौटने तक इंतजार करें। मूसा उनसे यह भी कहता है कि हारून और हूर लोगों के बीच किसी भी बहस या कानूनी मामले सुलझा सकते हैं।</w:t>
      </w:r>
    </w:p>
    <w:p>
      <w:pPr/>
      <w:r>
        <w:rPr>
          <w:lang w:val="hi_IN" w:bidi="hi_IN"/>
        </w:rPr>
      </w:r>
      <w:r>
        <w:rPr>
          <w:lang w:val="hi_IN" w:bidi="hi_IN"/>
        </w:rPr>
        <w:t>यहाँ रुकें और समूह में इस प्रश्न पर चर्चा करें: अपनी संस्कृति में अगुओं के बीच अगुवाई की अलग-अलग भूमिकाओं के बारे में बात करें। आपकी संस्कृति कैसे निर्धारित करती है कि किसके पास अधिक जिम्मेदारी या अधिकार है? इस ऑडियो को यहाँ रोकें।</w:t>
      </w:r>
    </w:p>
    <w:p>
      <w:pPr/>
      <w:r>
        <w:rPr>
          <w:lang w:val="hi_IN" w:bidi="hi_IN"/>
        </w:rPr>
      </w:r>
      <w:r>
        <w:rPr>
          <w:lang w:val="hi_IN" w:bidi="hi_IN"/>
        </w:rPr>
        <w:t>वह बादल जो सीनै पर्वत के शीर्ष को ढक रहा था और परमेश्वर की महिमा का प्रतिनिधित्व करता था, वह बादल उस बादल के समान था जो दिन के दौरान अंधेरे बादल के एक खम्भे के रूप में दिखाई देता था। बादल यहोवा की उपस्थिति, या यहोवा की ज्योति का प्रतिनिधित्व करता था।</w:t>
      </w:r>
    </w:p>
    <w:p>
      <w:pPr/>
      <w:r>
        <w:rPr>
          <w:lang w:val="hi_IN" w:bidi="hi_IN"/>
        </w:rPr>
      </w:r>
      <w:r>
        <w:rPr>
          <w:lang w:val="hi_IN" w:bidi="hi_IN"/>
        </w:rPr>
        <w:t>यह सम्भव है कि मूसा को पर्वत पर चढ़ने में छह दिन लगे, इससे पहले कि यहोवा सातवें दिन उसे बादल से बुलाए। चूँकि यहोशू मूसा के साथ पर्वत पर गया, इसलिए यह सम्भव है कि यहोशू बादल के बाहर रहा और मूसा का इंतजार किया। पहाड़ के नीचे खड़े इस्राएलियों को वह बादल, अर्थात यहोवा की महिमा, पहाड़ पर भस्म करने वाली आग के समान दिखाई देती थी। मूसा ने बादल में प्रवेश किया और शायद पर्वत पर और अधिक ऊपर चला गया। मूसा वहाँ चालीस दिन और चालीस रात रहा।</w:t>
      </w:r>
    </w:p>
    <w:p>
      <w:pPr/>
      <w:r>
        <w:rPr>
          <w:lang w:val="hi_IN" w:bidi="hi_IN"/>
        </w:rPr>
      </w:r>
      <w:r>
        <w:rPr>
          <w:lang w:val="hi_IN" w:bidi="hi_IN"/>
        </w:rPr>
        <w:t>यहाँ रुकें और समूह में इस प्रश्न पर चर्चा करें: आपकी संस्कृति में आग के लिए कुछ अच्छे और बुरे उपयोग क्या हैं? उन समयों की कहानी बताएं जब आपने आग का अच्छे कामों के लिए उपयोग होते देखा हो और जब आपने आग का बुरे कामों के लिए उपयोग होते देखा हो।</w:t>
      </w:r>
      <w:r>
        <w:rPr>
          <w:lang w:val="hi_IN" w:bidi="hi_IN"/>
        </w:rPr>
      </w:r>
    </w:p>
    <w:p>
      <w:pPr>
        <w:pStyle w:val="Heading3"/>
      </w:pPr>
      <w:r>
        <w:rPr>
          <w:lang w:val="hi_IN" w:bidi="hi_IN"/>
        </w:rPr>
        <w:t>घटनाओं को समझाना</w:t>
      </w:r>
    </w:p>
    <w:p>
      <w:pPr/>
      <w:r>
        <w:rPr>
          <w:lang w:val="hi_IN" w:bidi="hi_IN"/>
        </w:rPr>
      </w:r>
      <w:r>
        <w:rPr>
          <w:lang w:val="hi_IN" w:bidi="hi_IN"/>
        </w:rPr>
        <w:t>निर्गमन 24:9–18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3 दृश्य हैं।</w:t>
      </w:r>
    </w:p>
    <w:p>
      <w:pPr/>
      <w:r>
        <w:rPr>
          <w:lang w:val="hi_IN" w:bidi="hi_IN"/>
        </w:rPr>
      </w:r>
      <w:r>
        <w:rPr>
          <w:b/>
          <w:lang w:val="hi_IN" w:bidi="hi_IN"/>
        </w:rPr>
        <w:t>पहले दृश्य में:</w:t>
      </w:r>
      <w:r>
        <w:rPr>
          <w:lang w:val="hi_IN" w:bidi="hi_IN"/>
        </w:rPr>
        <w:t xml:space="preserve"> मूसा, हारून, नादाब और अबीहू, जो हारून के पुत्र हैं, और इस्राएल के सत्तर पुरनिये यहोवा की आराधना करने के लिए पर्वत पर गए। जब उन्होंने यहोवा को देखा, तो उन्होंने यहोवा के पैरों के नीचे बहुमूल्य नीले पत्थर से बना हुआ फर्श जैसा कुछ देखा। यहोवा ने अपनी उपस्थिति में होने के कारण उन्हें चोट नहीं पहुँचाई। फिर वे सभी ने एक साथ खाया और पिया।</w:t>
      </w:r>
    </w:p>
    <w:p>
      <w:pPr/>
      <w:r>
        <w:rPr>
          <w:lang w:val="hi_IN" w:bidi="hi_IN"/>
        </w:rPr>
      </w:r>
      <w:r>
        <w:rPr>
          <w:b/>
          <w:lang w:val="hi_IN" w:bidi="hi_IN"/>
        </w:rPr>
        <w:t>दूसरे दृश्य में:</w:t>
      </w:r>
      <w:r>
        <w:rPr>
          <w:lang w:val="hi_IN" w:bidi="hi_IN"/>
        </w:rPr>
        <w:t xml:space="preserve"> यहोवा मूसा से कहता है कि वह पर्वत पर यहोवा के पास आए, या वहाँ रहे। पर्वत पर, यहोवा मूसा को वे आज्ञाएँ और नियम देगा जो यहोवा ने चिकनी, सपाट पत्थर की पटियाँ पर लिखे थे। यहोवा मूसा से कहता है कि पटियाँ का उपयोग इस्राएली लोगों को यहोवा की सभी आज्ञाएँ सिखाने के लिए किया जा सकता है। मूसा और यहोशू, जो मूसा का सहायक है, पर्वत पर यहोवा के पास गए। लेकिन मूसा ने पुरनियों से कहा कि वे पर्वत के नीचे इंतजार करें। हारून और हूर किसी भी विवाद में मदद करने के लिए रहेंगे।</w:t>
      </w:r>
    </w:p>
    <w:p>
      <w:pPr/>
      <w:r>
        <w:rPr>
          <w:lang w:val="hi_IN" w:bidi="hi_IN"/>
        </w:rPr>
      </w:r>
      <w:r>
        <w:rPr>
          <w:b/>
          <w:lang w:val="hi_IN" w:bidi="hi_IN"/>
        </w:rPr>
        <w:t>तीसरे दृश्य में:</w:t>
      </w:r>
      <w:r>
        <w:rPr>
          <w:lang w:val="hi_IN" w:bidi="hi_IN"/>
        </w:rPr>
        <w:t xml:space="preserve"> मूसा पर्वत पर चढ़ता है और बादल उसे ढक देता है। मूसा ने छह दिन इंतजार किया, और सातवें दिन यहोवा ने बादल से मूसा को बुलाया। इस्राएलियों के लिए, बादल पर्वत के शीर्ष पर आग की तरह दिखता था। जब मूसा ने बादल में प्रवेश किया, तो वह वहाँ चालीस दिन और चालीस रात रहा।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नादाब</w:t>
      </w:r>
    </w:p>
    <w:p>
      <w:pPr>
        <w:pStyle w:val="ListBullet"/>
        <w:spacing w:line="240" w:lineRule="auto"/>
        <w:ind w:left="720"/>
      </w:pPr>
      <w:r>
        <w:rPr>
          <w:lang w:val="hi_IN" w:bidi="hi_IN"/>
        </w:rPr>
      </w:r>
      <w:r>
        <w:rPr>
          <w:lang w:val="hi_IN" w:bidi="hi_IN"/>
        </w:rPr>
        <w:t>अबीहू</w:t>
      </w:r>
    </w:p>
    <w:p>
      <w:pPr>
        <w:pStyle w:val="ListBullet"/>
        <w:spacing w:line="240" w:lineRule="auto"/>
        <w:ind w:left="720"/>
      </w:pPr>
      <w:r>
        <w:rPr>
          <w:lang w:val="hi_IN" w:bidi="hi_IN"/>
        </w:rPr>
      </w:r>
      <w:r>
        <w:rPr>
          <w:lang w:val="hi_IN" w:bidi="hi_IN"/>
        </w:rPr>
        <w:t>सत्तर पुरनिए</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हूर</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बादल</w:t>
      </w:r>
    </w:p>
    <w:p>
      <w:pPr/>
      <w:r>
        <w:rPr>
          <w:lang w:val="hi_IN" w:bidi="hi_IN"/>
        </w:rPr>
      </w:r>
      <w:r>
        <w:rPr>
          <w:lang w:val="hi_IN" w:bidi="hi_IN"/>
        </w:rPr>
        <w:t>एक समूह में, भाग के परिवेश के इन हिस्सों पर ध्यान दें: यह भाग सीनै पर्वत, के चारों ओर होता है। इस भाग की शुरुआत में, समूह पर्वत पर है। हमें यह निश्चित नहीं है कि सत्तर पुरनिए, हारून और उसके सबसे बड़े पुत्र पहाड़ से नीचे लौटे या कब लौटे। मूसा और यहोशू पर्वत पर वापस जाते हैं। मूसा यहोशू की तुलना में पर्वत के ऊँचे हिस्से में जाता है। मूसा बादल में जाता है और यहोशू बादल में नहीं जाता है।</w:t>
      </w:r>
    </w:p>
    <w:p>
      <w:pPr/>
      <w:r>
        <w:rPr>
          <w:lang w:val="hi_IN" w:bidi="hi_IN"/>
        </w:rPr>
      </w:r>
      <w:r>
        <w:rPr>
          <w:lang w:val="hi_IN" w:bidi="hi_IN"/>
        </w:rPr>
        <w:t>पहले दृश्य में, मूसा, हारून, नादाब और अबीहू, जो हारून के सबसे बड़े पुत्र हैं, और इस्राएल के सत्तर पुरनिये यहोवा की आराधना करने के लिए पर्वत पर गए। जब उन्होंने इस्राएल के परमेश्वर को देखा, तो इस बात का कोई उल्लेख नहीं है कि परमेश्वर कैसा दिखता था। हालाँकि, उन्होंने यहोवा के पैरों के नीचे कुछ ऐसा देखा जो नीलमणि या लपिस लाजूली कहा जाता है।</w:t>
      </w:r>
    </w:p>
    <w:p>
      <w:pPr/>
      <w:r>
        <w:rPr>
          <w:lang w:val="hi_IN" w:bidi="hi_IN"/>
        </w:rPr>
      </w:r>
      <w:r>
        <w:rPr>
          <w:lang w:val="hi_IN" w:bidi="hi_IN"/>
        </w:rPr>
        <w:t xml:space="preserve">यहाँ रुकें और समूह में </w:t>
      </w:r>
      <w:r>
        <w:rPr>
          <w:lang w:val="hi_IN" w:bidi="hi_IN"/>
        </w:rPr>
        <w:t>नीलमणि और लापिस लाजूली</w:t>
      </w:r>
      <w:r>
        <w:rPr>
          <w:lang w:val="hi_IN" w:bidi="hi_IN"/>
        </w:rPr>
        <w:t xml:space="preserve"> की तस्वीर को एक साथ देखें। इस ऑडियो को यहाँ रोकें।</w:t>
      </w:r>
    </w:p>
    <w:p>
      <w:pPr/>
      <w:r>
        <w:rPr>
          <w:lang w:val="hi_IN" w:bidi="hi_IN"/>
        </w:rPr>
      </w:r>
      <w:r>
        <w:rPr>
          <w:lang w:val="hi_IN" w:bidi="hi_IN"/>
        </w:rPr>
        <w:t>यहाँ रुकें और समूह में इस प्रश्न पर चर्चा करें: आप अपनी संस्कृति में किस प्रकार के कीमती पत्थर पा सकते हैं? इन पत्थरों का एक-दूसरे से वर्णन करें। इस ऑडियो को यहाँ रोकें।</w:t>
      </w:r>
    </w:p>
    <w:p>
      <w:pPr/>
      <w:r>
        <w:rPr>
          <w:lang w:val="hi_IN" w:bidi="hi_IN"/>
        </w:rPr>
      </w:r>
      <w:r>
        <w:rPr>
          <w:lang w:val="hi_IN" w:bidi="hi_IN"/>
        </w:rPr>
        <w:t>परमेश्वर ने अपनी उपस्थिति में होने के कारण श्रेष्ठ पुरुषों, या इस्राएल के मुख्य अगुवों को चोट नहीं पहुँचाई। फिर उन्होंने सभी ने एक साथ खाया और पिया। यह शायद मेलबलि के लिए चढ़ाए गए युवा बैलों के बचे हुए टुकड़े थे।</w:t>
      </w:r>
    </w:p>
    <w:p>
      <w:pPr/>
      <w:r>
        <w:rPr>
          <w:lang w:val="hi_IN" w:bidi="hi_IN"/>
        </w:rPr>
      </w:r>
      <w:r>
        <w:rPr>
          <w:lang w:val="hi_IN" w:bidi="hi_IN"/>
        </w:rPr>
        <w:t>यह भाग हमें कभी नहीं बताता कि मूसा और समूह पर्वत के नीचे वापस गए, लेकिन हम मानते हैं कि वे यहोवा के साथ अपने भोजन के बाद ऐसा करते हैं।</w:t>
      </w:r>
    </w:p>
    <w:p>
      <w:pPr/>
      <w:r>
        <w:rPr>
          <w:lang w:val="hi_IN" w:bidi="hi_IN"/>
        </w:rPr>
      </w:r>
      <w:r>
        <w:rPr>
          <w:lang w:val="hi_IN" w:bidi="hi_IN"/>
        </w:rPr>
        <w:t>दूसरे दृश्य में, यहोवा मूसा से कहता है कि वह पर्वत पर यहोवा के पास आए, या वहाँ रहे। यहोवा मूसा को वे आज्ञाएँ देगा जो यहोवा ने चिकनी, सपाट पत्थर की पटियाँ पर लिखे थे। यह सबसे अधिक संभावना है कि पटियों पर केवल दस आज्ञाएँ थीं। मूसा बाकी नियमों को लिखेगा। यहोवा मूसा से कहता है कि पटियाँ का उपयोग इस्राएली लोगों को यहोवा की सभी आज्ञाएँ सिखाने के लिए किया जा सकता है। मूसा और उनके सहायक यहोशू परमेश्वर के पर्वत पर यहोवा के पास ऊपर गए। परमेश्वर का पर्वत भी वह है जिसे इस्राएलियों ने सीनै पर्वत कहा था। हम नहीं जानते कि यहोशू मूल रूप से पुरनियों के साथ पर्वत पर गया था, या वह इस पूरे समय पर्वत के नीचे रहा है। लेकिन फिर मूसा ने पुरनियों से कहा कि वे मूसा और यहोशू के लौटने तक इंतजार करें। हम वास्तव में नहीं जानते कि पुरनिए पहाड़ के आधे रास्ते पर ठहरे रहे या नहीं, और यह भी स्पष्ट नहीं है कि विवादों के बारे में निर्देश आपस के विवादों के लिए था, या वे पहाड़ के नीचे वापस गए, और सभी इस्राएलियों के विवादों में उनकी सहायता करने के लिए थे। इस भाग का कार्य मूसा के साथ जारी है, लेकिन जब मूसा जाता है तो इस्राएलियों का बड़ा समूह अब पर्वत के नीचे होता है।</w:t>
      </w:r>
    </w:p>
    <w:p>
      <w:pPr/>
      <w:r>
        <w:rPr>
          <w:lang w:val="hi_IN" w:bidi="hi_IN"/>
        </w:rPr>
      </w:r>
      <w:r>
        <w:rPr>
          <w:lang w:val="hi_IN" w:bidi="hi_IN"/>
        </w:rPr>
        <w:t>यहाँ रुकें और समूह में इस प्रश्न पर चर्चा करें: इस भाग का यह हिस्सा कहता है कि मूसा पहले पर्वत पर गया था, इसमें कहा गया है कि उसने पुरनियों को बताया था कि क्या करना है, लेकिन हम जानते हैं कि मूसा ने पुरनियों को बताया होगा कि विवादों को कैसे संभालना है, इससे पहले कि वह उन्हें आगे पर्वत पर जाने के लिए छोड़ दे। आप इसे अपने अनुवाद में फिर से क्रमबद्ध कर सकते हैं। इस बारे में बात करें कि आप घटनाओं को स्वाभाविक रूप से कैसे दोबारा व्यवस्थित करते हैं ताकि यह दिखाया जा सके कि वे स्वाभाविक रूप से कैसे होती हैं। इस ऑडियो को यहाँ रोकें।</w:t>
      </w:r>
    </w:p>
    <w:p>
      <w:pPr/>
      <w:r>
        <w:rPr>
          <w:lang w:val="hi_IN" w:bidi="hi_IN"/>
        </w:rPr>
      </w:r>
      <w:r>
        <w:rPr>
          <w:lang w:val="hi_IN" w:bidi="hi_IN"/>
        </w:rPr>
        <w:t>तीसरे दृश्य में, मूसा पर्वत पर चढ़ता है और यहोवा की महिमा बादल के रूप में पर्वत को ढक देती है। मूसा शायद छह दिन तक चढ़ा और सातवें दिन जब मूसा शीर्ष पर पहुँचा तो यहोवा ने बादल से मूसा को बुलाया। अब यह भाग एक पल के लिए ध्यान केंद्रित करता है ताकि हमें बताया जा सके कि पर्वत के नीचे रहने वाले इस्राएलियों ने क्या देखा। उनके लिए, बादल उस आग की तरह दिखता था जिसने पर्वत के शीर्ष को भस्म कर दिया था या खा लिया था। फिर मूसा ने बादल में प्रवेश किया और चालीस दिन और चालीस रात तक पर्वत पर रहा।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24:9–18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नादाब</w:t>
      </w:r>
    </w:p>
    <w:p>
      <w:pPr>
        <w:pStyle w:val="ListBullet"/>
        <w:spacing w:line="240" w:lineRule="auto"/>
        <w:ind w:left="720"/>
      </w:pPr>
      <w:r>
        <w:rPr>
          <w:lang w:val="hi_IN" w:bidi="hi_IN"/>
        </w:rPr>
      </w:r>
      <w:r>
        <w:rPr>
          <w:lang w:val="hi_IN" w:bidi="hi_IN"/>
        </w:rPr>
        <w:t>अबीहू</w:t>
      </w:r>
    </w:p>
    <w:p>
      <w:pPr>
        <w:pStyle w:val="ListBullet"/>
        <w:spacing w:line="240" w:lineRule="auto"/>
        <w:ind w:left="720"/>
      </w:pPr>
      <w:r>
        <w:rPr>
          <w:lang w:val="hi_IN" w:bidi="hi_IN"/>
        </w:rPr>
      </w:r>
      <w:r>
        <w:rPr>
          <w:lang w:val="hi_IN" w:bidi="hi_IN"/>
        </w:rPr>
        <w:t>सत्तर पुरनिए</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हूर</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बादल</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किरदार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मूसा, हारून, नादाब और अबीहू (हारून के पुत्र) और इस्राएल के सत्तर पुरनिए यहोवा की आराधना करने के लिए पर्वत पर गए। जब उन्होंने इस्राएल के परमेश्वर को देखा, तो उन्होंने परमेश्वर के पैरों के नीचे बहुमूल्य नीले पत्थर से बना हुआ फर्श जैसा कुछ देखा। परमेश्वर ने अपनी उपस्थिति में होने के कारण उन्हें चोट नहीं पहुँचाई। फिर वे सभी ने एक साथ खाया और पिया।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हारून और हारून के पुत्रों और पुरनियों का किरदार निभाने वाले व्यक्ति से पूछें, "आप क्या महसूस कर रहे हैं या क्या सोच रहे हैं?" वह व्यक्ति इस तरह उत्तर दे सकता है, "मुझे विश्वास नहीं हो रहा कि हम यह देख रहे हैं!" या "मुझे यहाँ होने से थोड़ा डर लग रहा है।" मैंने सुना कि यदि मैं यहोवा को देखता हूँ तो मैं मर जाऊँगा," या "यह यहोवा बहुत अद्भुत है! हमें उसकी आराधना करनी चाहिए!"</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यहोवा मूसा से कहता है कि वह पर्वत पर यहोवा के पास आए, और वहाँ इंतजार करे, या वहाँ रहे। यहोवा मूसा को वे आज्ञाएँ देगा जो यहोवा ने चिकनी पत्थर की पटियाँ पर लिखे थे। यहोवा मूसा से कहता है कि पटियाँ का उपयोग इस्राएली लोगों को यहोवा की सभी आज्ञाएँ सिखाने के लिए किया जा सकता है। मूसा और मूसा का सहायक, यहोशू पर्वत पर यहोवा के पास गए।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यहोशू का किरदार निभाने वाले व्यक्ति से पूछें, "आप क्या महसूस कर रहे हैं या क्या सोच रहे हैं?" वह व्यक्ति इस तरह उत्तर दे सकता है, "मुझे यकीन नहीं है कि मुझे जाना चाहिए। यह डरावना लगता है!" या "मैं मूसा पर भरोसा करता हूँ, इसलिए मैं उसकी सहायता करने के लिए उसके साथ जाऊँगा, जैसे भी मैं कर सकूँ।"</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लेकिन मूसा ने पुरनियों से कहा कि वे पर्वत के नीचे इंतजार करें। हारून और हूर किसी भी व्यक्ति की किसी भी विवाद में मदद करने के लिए रहेंगे।</w:t>
      </w:r>
    </w:p>
    <w:p>
      <w:pPr/>
      <w:r>
        <w:rPr>
          <w:lang w:val="hi_IN" w:bidi="hi_IN"/>
        </w:rPr>
      </w:r>
      <w:r>
        <w:rPr>
          <w:lang w:val="hi_IN" w:bidi="hi_IN"/>
        </w:rPr>
        <w:t>मूसा पर्वत पर चढ़ता है और बादल उसे ढक देता है। मूसा छह दिन तक चढ़ा, या इंतजार किया और सातवें दिन यहोवा ने बादल से मूसा को बुलाया।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किरदार निभाने वाले व्यक्ति से पूछें, "आप क्या महसूस कर रहे हैं या क्या सोच रहे हैं?" वह व्यक्ति इस तरह उत्तर दे सकता है, "मुझे अभी भी नहीं पता कि यहोवा ने मुझे क्यों चुना," या "यहोवा की उपस्थिति में सक्षम होना बहुत बड़ा सम्मान है। मुझे नहीं पता कि मैंने इसके योग्य होने के लिए क्या किया," या "यह थोड़ा डरावना लगता है, लेकिन मैंने अब तक यहोवा पर भरोसा किया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इस्राएलियों के लिए, बादल पर्वत के शीर्ष पर आग की तरह दिखाई दिया।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किरदार निभाने वाले व्यक्ति से पूछें, "आप क्या महसूस कर रहे हैं या क्या सोच रहे हैं?" वह व्यक्ति इस तरह उत्तर दे सकता है, "संसार में क्या हो रहा है?" या “मुझे निश्चित रूप से आशा है कि मूसा ठीक होगा!” या "मैं इस यहोवा से डरता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फिर मूसा ने बादल में प्रवेश किया और वहाँ चालीस दिन और चालीस रात रहा।</w:t>
      </w:r>
      <w:r>
        <w:rPr>
          <w:lang w:val="hi_IN" w:bidi="hi_IN"/>
        </w:rPr>
      </w:r>
    </w:p>
    <w:p>
      <w:pPr>
        <w:pStyle w:val="Heading3"/>
      </w:pPr>
      <w:r>
        <w:rPr>
          <w:lang w:val="hi_IN" w:bidi="hi_IN"/>
        </w:rPr>
        <w:t>आवश्यक जानकारी</w:t>
      </w:r>
    </w:p>
    <w:p>
      <w:pPr/>
      <w:r>
        <w:rPr>
          <w:lang w:val="hi_IN" w:bidi="hi_IN"/>
        </w:rPr>
      </w:r>
      <w:r>
        <w:rPr>
          <w:lang w:val="hi_IN" w:bidi="hi_IN"/>
        </w:rPr>
        <w:t>निर्गमन 24:9–18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मूसा, हारून, नादाब, अबीहू और </w:t>
      </w:r>
      <w:r>
        <w:rPr>
          <w:b/>
          <w:lang w:val="hi_IN" w:bidi="hi_IN"/>
        </w:rPr>
        <w:t>इस्राएल के सत्तर पुरनिए</w:t>
      </w:r>
      <w:r>
        <w:rPr>
          <w:lang w:val="hi_IN" w:bidi="hi_IN"/>
        </w:rPr>
        <w:t xml:space="preserve"> सीनै पर्वत पर </w:t>
      </w:r>
      <w:r>
        <w:rPr>
          <w:b/>
          <w:lang w:val="hi_IN" w:bidi="hi_IN"/>
        </w:rPr>
        <w:t>इस्राएल</w:t>
      </w:r>
      <w:r>
        <w:rPr>
          <w:lang w:val="hi_IN" w:bidi="hi_IN"/>
        </w:rPr>
        <w:t xml:space="preserve"> के </w:t>
      </w:r>
      <w:r>
        <w:rPr>
          <w:b/>
          <w:lang w:val="hi_IN" w:bidi="hi_IN"/>
        </w:rPr>
        <w:t>परमेश्वर</w:t>
      </w:r>
      <w:r>
        <w:rPr>
          <w:lang w:val="hi_IN" w:bidi="hi_IN"/>
        </w:rPr>
        <w:t xml:space="preserve"> के पास गए। पुरनिए वृद्ध और बुद्धिमान लोग होते हैं जो समुदाय के अगुवे होते हैं, जो लोगों को यह जानने में मदद करते हैं कि उन्हें सही तरीके से कैसे जीना है। इस भाग में उन्हें कुलीन, या सम्मानजनक पुरुषों के रूप में जाना जाता है। यहाँ जब परमेश्वर पुरनियों के साथ बात कर रहा है, तब “यहोवा” शब्द का प्रयोग नहीं किया गया है। उसे परमेश्वर के रूप में जाना जाता है। परमेश्वर एकमात्र सच्चा सृष्टिकर्ता परमेश्वर है। इस्राएल के लोग याकूब के </w:t>
      </w:r>
      <w:r>
        <w:rPr>
          <w:b/>
          <w:lang w:val="hi_IN" w:bidi="hi_IN"/>
        </w:rPr>
        <w:t>वंशज</w:t>
      </w:r>
      <w:r>
        <w:rPr>
          <w:lang w:val="hi_IN" w:bidi="hi_IN"/>
        </w:rPr>
        <w:t xml:space="preserve"> हैं जो यहोवा के साथ वाचा में शामिल हुए थे। पुरनिए, परमेश्वर और इस्राएल के लिए जिन शब्दों का उपयोग आपने पिछले भागों में किया है उसी का उपयोग करें। </w:t>
      </w:r>
      <w:r>
        <w:rPr>
          <w:lang w:val="hi_IN" w:bidi="hi_IN"/>
        </w:rPr>
        <w:t>पुरनिए</w:t>
      </w:r>
      <w:r>
        <w:rPr>
          <w:lang w:val="hi_IN" w:bidi="hi_IN"/>
        </w:rPr>
        <w:t xml:space="preserve">, </w:t>
      </w:r>
      <w:r>
        <w:rPr>
          <w:lang w:val="hi_IN" w:bidi="hi_IN"/>
        </w:rPr>
        <w:t>परमेश्वर</w:t>
      </w:r>
      <w:r>
        <w:rPr>
          <w:lang w:val="hi_IN" w:bidi="hi_IN"/>
        </w:rPr>
        <w:t xml:space="preserve">, और </w:t>
      </w:r>
      <w:r>
        <w:rPr>
          <w:lang w:val="hi_IN" w:bidi="hi_IN"/>
        </w:rPr>
        <w:t>इस्राएल</w:t>
      </w:r>
      <w:r>
        <w:rPr>
          <w:lang w:val="hi_IN" w:bidi="hi_IN"/>
        </w:rPr>
        <w:t xml:space="preserve"> के बारे में अधिक जानकारी के लिए मुख्य शब्दावली देखें।</w:t>
      </w:r>
    </w:p>
    <w:p>
      <w:pPr/>
      <w:r>
        <w:rPr>
          <w:lang w:val="hi_IN" w:bidi="hi_IN"/>
        </w:rPr>
      </w:r>
      <w:r>
        <w:rPr>
          <w:lang w:val="hi_IN" w:bidi="hi_IN"/>
        </w:rPr>
        <w:t xml:space="preserve">समूह ने यहोवा को देखा, और उसके पैरों के नीचे ऐसा प्रतीत हुआ जैसे नीले रत्न </w:t>
      </w:r>
      <w:r>
        <w:rPr>
          <w:b/>
          <w:lang w:val="hi_IN" w:bidi="hi_IN"/>
        </w:rPr>
        <w:t>नीलम</w:t>
      </w:r>
      <w:r>
        <w:rPr>
          <w:lang w:val="hi_IN" w:bidi="hi_IN"/>
        </w:rPr>
        <w:t xml:space="preserve"> से बना एक फर्श या रास्ता हो। फर्श आकाश या </w:t>
      </w:r>
      <w:r>
        <w:rPr>
          <w:b/>
          <w:lang w:val="hi_IN" w:bidi="hi_IN"/>
        </w:rPr>
        <w:t>स्वर्ग</w:t>
      </w:r>
      <w:r>
        <w:rPr>
          <w:lang w:val="hi_IN" w:bidi="hi_IN"/>
        </w:rPr>
        <w:t xml:space="preserve"> की तरह स्पष्ट और चमकदार था। स्वर्ग का अर्थ आकाश से है, या उस स्थान से जहाँ यहोवा रहता है। यहाँ ऐसा लगता है कि यह आकाश के नीले रंग की बात कर रहा है। स्वर्ग के लिए उसी शब्द का उपयोग करें जिसका उपयोग आपने पिछले भागों में किया है। </w:t>
      </w:r>
      <w:r>
        <w:rPr>
          <w:lang w:val="hi_IN" w:bidi="hi_IN"/>
        </w:rPr>
        <w:t>स्वर्ग</w:t>
      </w:r>
      <w:r>
        <w:rPr>
          <w:lang w:val="hi_IN" w:bidi="hi_IN"/>
        </w:rPr>
        <w:t xml:space="preserve"> के बारे में अधिक जानकारी के लिए, मुख्य शब्दावली देखें।</w:t>
      </w:r>
    </w:p>
    <w:p>
      <w:pPr/>
      <w:r>
        <w:rPr>
          <w:lang w:val="hi_IN" w:bidi="hi_IN"/>
        </w:rPr>
      </w:r>
      <w:r>
        <w:rPr>
          <w:lang w:val="hi_IN" w:bidi="hi_IN"/>
        </w:rPr>
        <w:t>इस्राएल के परमेश्वर ने इस्राएल के पुरुषों की ओर अपना हाथ नहीं बढ़ाया या उन्हें नुकसान नहीं पहुँचाया। लेकिन उन्होंने यहोवा को देखा और खाया और पिया।</w:t>
      </w:r>
    </w:p>
    <w:p>
      <w:pPr/>
      <w:r>
        <w:rPr>
          <w:lang w:val="hi_IN" w:bidi="hi_IN"/>
        </w:rPr>
      </w:r>
      <w:r>
        <w:rPr>
          <w:lang w:val="hi_IN" w:bidi="hi_IN"/>
        </w:rPr>
        <w:t xml:space="preserve">फिर </w:t>
      </w:r>
      <w:r>
        <w:rPr>
          <w:b/>
          <w:lang w:val="hi_IN" w:bidi="hi_IN"/>
        </w:rPr>
        <w:t>यहोवा</w:t>
      </w:r>
      <w:r>
        <w:rPr>
          <w:lang w:val="hi_IN" w:bidi="hi_IN"/>
        </w:rPr>
        <w:t xml:space="preserve"> ने मूसा से कहा कि वह पर्वत पर उसके पास चढ़े। यहोवा परमेश्वर का व्यक्तिगत और उचित नाम है। उसी शब्द का उपयोग करें जिसका उपयोग आपने पिछले भागों में यहोवा के लिए किया है। </w:t>
      </w:r>
      <w:r>
        <w:rPr>
          <w:b/>
          <w:lang w:val="hi_IN" w:bidi="hi_IN"/>
        </w:rPr>
        <w:t>यहोवा</w:t>
      </w:r>
      <w:r>
        <w:rPr>
          <w:lang w:val="hi_IN" w:bidi="hi_IN"/>
        </w:rPr>
        <w:t xml:space="preserve"> के बारे में अधिक जानकारी के लिए, मुख्य शब्दावली को देखें।</w:t>
      </w:r>
    </w:p>
    <w:p>
      <w:pPr/>
      <w:r>
        <w:rPr>
          <w:lang w:val="hi_IN" w:bidi="hi_IN"/>
        </w:rPr>
      </w:r>
      <w:r>
        <w:rPr>
          <w:lang w:val="hi_IN" w:bidi="hi_IN"/>
        </w:rPr>
        <w:t xml:space="preserve">यहोवा मूसा को वे </w:t>
      </w:r>
      <w:r>
        <w:rPr>
          <w:b/>
          <w:lang w:val="hi_IN" w:bidi="hi_IN"/>
        </w:rPr>
        <w:t>नियम और आज्ञाएँ</w:t>
      </w:r>
      <w:r>
        <w:rPr>
          <w:lang w:val="hi_IN" w:bidi="hi_IN"/>
        </w:rPr>
        <w:t xml:space="preserve"> देने वाला था जो यहोवा ने पत्थर की पटियाँ पर लिखी थीं। ये दो शब्द अक्सर एक साथ इस्तेमाल किए जाते हैं और कभी-कभी एक ही अर्थ रखते हैं। यह नियम उन सभी नियमों का सामान्य, समग्र शब्द है जो परमेश्वर ने मूसा को लोगों के लिए अपनी </w:t>
      </w:r>
      <w:r>
        <w:rPr>
          <w:lang w:val="hi_IN" w:bidi="hi_IN"/>
        </w:rPr>
        <w:t>वाचा</w:t>
      </w:r>
      <w:r>
        <w:rPr>
          <w:lang w:val="hi_IN" w:bidi="hi_IN"/>
        </w:rPr>
        <w:t xml:space="preserve"> के लोगों के रूप में जीने के लिए दिए थे। आज्ञाएँ उन निर्देशों के लिए सामान्य शब्द है, जो कभी-कभी विशेष रूप से </w:t>
      </w:r>
      <w:r>
        <w:rPr>
          <w:lang w:val="hi_IN" w:bidi="hi_IN"/>
        </w:rPr>
        <w:t>भेंट</w:t>
      </w:r>
      <w:r>
        <w:rPr>
          <w:lang w:val="hi_IN" w:bidi="hi_IN"/>
        </w:rPr>
        <w:t xml:space="preserve"> और </w:t>
      </w:r>
      <w:r>
        <w:rPr>
          <w:b/>
          <w:lang w:val="hi_IN" w:bidi="hi_IN"/>
        </w:rPr>
        <w:t>आराधना</w:t>
      </w:r>
      <w:r>
        <w:rPr>
          <w:lang w:val="hi_IN" w:bidi="hi_IN"/>
        </w:rPr>
        <w:t xml:space="preserve"> के बारे में होती थीं, जो परमेश्वर ने मूसा को दी थीं। नियम और आज्ञा के लिए उसी शब्द का उपयोग करें जिसका उपयोग आपने पहले किया है। </w:t>
      </w:r>
      <w:r>
        <w:rPr>
          <w:lang w:val="hi_IN" w:bidi="hi_IN"/>
        </w:rPr>
        <w:t>नियम</w:t>
      </w:r>
      <w:r>
        <w:rPr>
          <w:lang w:val="hi_IN" w:bidi="hi_IN"/>
        </w:rPr>
        <w:t xml:space="preserve"> और </w:t>
      </w:r>
      <w:r>
        <w:rPr>
          <w:b/>
          <w:lang w:val="hi_IN" w:bidi="hi_IN"/>
        </w:rPr>
        <w:t>आज्ञाओं</w:t>
      </w:r>
      <w:r>
        <w:rPr>
          <w:lang w:val="hi_IN" w:bidi="hi_IN"/>
        </w:rPr>
        <w:t xml:space="preserve"> के बारे में अधिक जानकारी के लिए, मुख्य शब्दावली देखें।</w:t>
      </w:r>
    </w:p>
    <w:p>
      <w:pPr/>
      <w:r>
        <w:rPr>
          <w:lang w:val="hi_IN" w:bidi="hi_IN"/>
        </w:rPr>
      </w:r>
      <w:r>
        <w:rPr>
          <w:lang w:val="hi_IN" w:bidi="hi_IN"/>
        </w:rPr>
        <w:t>इसलिए मूसा और उसके सहायक यहोशू ने परमेश्वर के पर्वत या सीनै पर्वत पर जाना शुरू किया। मूसा ने पुरनियों से कहा कि वे मूसा और यहोशू के लौटने तक इंतजार करें। मूसा ने पुरनियों से कहा कि यदि कोई विवाद पैदा होता है तो हारून और हूर मदद करेंगे।</w:t>
      </w:r>
    </w:p>
    <w:p>
      <w:pPr/>
      <w:r>
        <w:rPr>
          <w:lang w:val="hi_IN" w:bidi="hi_IN"/>
        </w:rPr>
      </w:r>
      <w:r>
        <w:rPr>
          <w:lang w:val="hi_IN" w:bidi="hi_IN"/>
        </w:rPr>
        <w:t xml:space="preserve">फिर मूसा पर्वत पर गया और </w:t>
      </w:r>
      <w:r>
        <w:rPr>
          <w:b/>
          <w:lang w:val="hi_IN" w:bidi="hi_IN"/>
        </w:rPr>
        <w:t>बादल</w:t>
      </w:r>
      <w:r>
        <w:rPr>
          <w:lang w:val="hi_IN" w:bidi="hi_IN"/>
        </w:rPr>
        <w:t xml:space="preserve"> ने पर्वत को ढक लिया। यहोवा की </w:t>
      </w:r>
      <w:r>
        <w:rPr>
          <w:b/>
          <w:lang w:val="hi_IN" w:bidi="hi_IN"/>
        </w:rPr>
        <w:t>महिमा</w:t>
      </w:r>
      <w:r>
        <w:rPr>
          <w:lang w:val="hi_IN" w:bidi="hi_IN"/>
        </w:rPr>
        <w:t xml:space="preserve"> सीनै पर्वत पर रहती थी और बादल ने उसे छह दिन तक ढक लिया। फिर सातवें दिन यहोवा ने बादल से मूसा को बुलाया। बादल हवा में मौजूद संकुचित पानी या नमी होता है। यहोवा की महिमा उसकी उपस्थिति या यहोवा की शक्ति का प्रदर्शन है। बादल और महिमा के लिए उन्हीं शब्दों का उपयोग करें जिनका उपयोग आपने पिछले भागों में किया है। </w:t>
      </w:r>
      <w:r>
        <w:rPr>
          <w:lang w:val="hi_IN" w:bidi="hi_IN"/>
        </w:rPr>
        <w:t>महिमा</w:t>
      </w:r>
      <w:r>
        <w:rPr>
          <w:lang w:val="hi_IN" w:bidi="hi_IN"/>
        </w:rPr>
        <w:t xml:space="preserve"> के बारे में अधिक जानकारी के लिए, मुख्य शब्दावली को देखें।</w:t>
      </w:r>
    </w:p>
    <w:p>
      <w:pPr/>
      <w:r>
        <w:rPr>
          <w:lang w:val="hi_IN" w:bidi="hi_IN"/>
        </w:rPr>
      </w:r>
      <w:r>
        <w:rPr>
          <w:lang w:val="hi_IN" w:bidi="hi_IN"/>
        </w:rPr>
        <w:t>इस्राएल के लोगों को यह महिमा पर्वत की चोटी पर आग की तरह दिखाई दी। मूसा ने बादल में प्रवेश किया और वहाँ चालीस दिन और चालीस रात रहा।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25:1–9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25:1–9 को सुनें और अपने मन में रखें।</w:t>
      </w:r>
    </w:p>
    <w:p>
      <w:pPr/>
      <w:r>
        <w:rPr>
          <w:lang w:val="hi_IN" w:bidi="hi_IN"/>
        </w:rPr>
      </w:r>
      <w:r>
        <w:rPr>
          <w:lang w:val="hi_IN" w:bidi="hi_IN"/>
        </w:rPr>
        <w:t>यदि सम्भव हो, तो निर्गमन 25:1–9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25:1–9 का ऑडियो संस्करण सबसे आसानी से समझ में आने वाले अनुवाद में सुनें।</w:t>
      </w:r>
    </w:p>
    <w:p>
      <w:pPr/>
      <w:r>
        <w:rPr>
          <w:lang w:val="hi_IN" w:bidi="hi_IN"/>
        </w:rPr>
      </w:r>
      <w:r>
        <w:rPr>
          <w:lang w:val="hi_IN" w:bidi="hi_IN"/>
        </w:rPr>
        <w:t>यहोवा ने इस्राएलियों को मिस्र से बाहर लाने से पहले, यहोवा ने इस्राएलियों से कहा था कि वे अपने मिस्री पड़ोसियों के पास जाएँ और उनसे कई कीमती धातुएँ और कपड़े लें। उन्हें मिस्र से बाहर लाने के बाद से, यहोवा और इस्राएलियों दोनों एक-दूसरे के साथ वाचा के रिश्ते में रहने के लिए सहमत हुए हैं। यहोवा ने मूसा को पर्वत के शीर्ष पर बादल में बुलाया। मूसा यहोवा से मिलने के लिए सीनै पर्वत के शीर्ष पर गया है। यहोवा अब मूसा को इस्राएलियों को यहोवा के लिए भेंट लाने के निर्देश देता है ताकि इस्राएली यहोवा के लिए आराधना का एक स्थान बना सकें और जहाँ यहोवा इस्राएलियों के साथ रह सके।</w:t>
      </w:r>
    </w:p>
    <w:p>
      <w:pPr/>
      <w:r>
        <w:rPr>
          <w:lang w:val="hi_IN" w:bidi="hi_IN"/>
        </w:rPr>
      </w:r>
      <w:r>
        <w:rPr>
          <w:lang w:val="hi_IN" w:bidi="hi_IN"/>
        </w:rPr>
        <w:t>यहोवा मूसा से कहता है कि वह इस्राएलियों से यहोवा के लिए भेंट लेने के लिए कहे। प्रत्येक व्यक्ति जो अपने हृदय में बहुत प्रेरित है, या योगदान देने के लिए तैयार है, वह योगदान दे सकता है। यहोवा इसे हर व्यक्ति का अनिवार्य योगदान नहीं बनाता है। हालाँकि, यहोवा इस बारे में विशेष निर्देश देता है कि क्या योगदान देना है।</w:t>
      </w:r>
    </w:p>
    <w:p>
      <w:pPr/>
      <w:r>
        <w:rPr>
          <w:lang w:val="hi_IN" w:bidi="hi_IN"/>
        </w:rPr>
      </w:r>
      <w:r>
        <w:rPr>
          <w:lang w:val="hi_IN" w:bidi="hi_IN"/>
        </w:rPr>
        <w:t>फिर परमेश्वर मूसा को उन सामग्रियों की एक सूची देता है जिन्हें इस्राएलियों को यहोवा के निवास के लिए एक साथ इकट्ठा करना चाहिए। इस्राएलियों को जिन पहली तीन वस्तुओं का दान देना था वे कई कीमती धातुएँ थीं; सोना, चाँदी और पीतल।</w:t>
      </w:r>
    </w:p>
    <w:p>
      <w:pPr/>
      <w:r>
        <w:rPr>
          <w:lang w:val="hi_IN" w:bidi="hi_IN"/>
        </w:rPr>
      </w:r>
      <w:r>
        <w:rPr>
          <w:lang w:val="hi_IN" w:bidi="hi_IN"/>
        </w:rPr>
        <w:t xml:space="preserve">यहाँ रुकें और </w:t>
      </w:r>
      <w:r>
        <w:rPr>
          <w:lang w:val="hi_IN" w:bidi="hi_IN"/>
        </w:rPr>
        <w:t>सोने, चाँदी और कांस्य की वस्तुओं</w:t>
      </w:r>
      <w:r>
        <w:rPr>
          <w:lang w:val="hi_IN" w:bidi="hi_IN"/>
        </w:rPr>
        <w:t xml:space="preserve"> की तस्वीरें देखें। इस ऑडियो को यहाँ रोकें।</w:t>
      </w:r>
    </w:p>
    <w:p>
      <w:pPr/>
      <w:r>
        <w:rPr>
          <w:lang w:val="hi_IN" w:bidi="hi_IN"/>
        </w:rPr>
      </w:r>
      <w:r>
        <w:rPr>
          <w:lang w:val="hi_IN" w:bidi="hi_IN"/>
        </w:rPr>
        <w:t>वस्तुओं के अगले समूह में वे सामग्री थी जिन्हें नीला, बैंगनी और लाल रंग से रंगा गया है, साथ ही महीन सनी और बकरी के बाल भी हैं। ये रंग एक-दूसरे के बहुत समान थे और बैंगनी रंग के थे जिनके रंग थोड़े अलग थे। ये रंग बहुत महंगे थे और अक्सर शाही अधिकार के प्रतीक थे।</w:t>
      </w:r>
    </w:p>
    <w:p>
      <w:pPr/>
      <w:r>
        <w:rPr>
          <w:lang w:val="hi_IN" w:bidi="hi_IN"/>
        </w:rPr>
      </w:r>
      <w:r>
        <w:rPr>
          <w:lang w:val="hi_IN" w:bidi="hi_IN"/>
        </w:rPr>
        <w:t xml:space="preserve">यहाँ रुकें और उन सामग्रियों की तस्वीरें देखें जिन्हें </w:t>
      </w:r>
      <w:r>
        <w:rPr>
          <w:lang w:val="hi_IN" w:bidi="hi_IN"/>
        </w:rPr>
        <w:t>नीला</w:t>
      </w:r>
      <w:r>
        <w:rPr>
          <w:lang w:val="hi_IN" w:bidi="hi_IN"/>
        </w:rPr>
        <w:t xml:space="preserve">, </w:t>
      </w:r>
      <w:r>
        <w:rPr>
          <w:lang w:val="hi_IN" w:bidi="hi_IN"/>
        </w:rPr>
        <w:t>बैंगनी</w:t>
      </w:r>
      <w:r>
        <w:rPr>
          <w:lang w:val="hi_IN" w:bidi="hi_IN"/>
        </w:rPr>
        <w:t xml:space="preserve">, और </w:t>
      </w:r>
      <w:r>
        <w:rPr>
          <w:lang w:val="hi_IN" w:bidi="hi_IN"/>
        </w:rPr>
        <w:t>लाल</w:t>
      </w:r>
      <w:r>
        <w:rPr>
          <w:lang w:val="hi_IN" w:bidi="hi_IN"/>
        </w:rPr>
        <w:t xml:space="preserve"> रंगा गया है। इस ऑडियो को यहाँ रोकें।</w:t>
      </w:r>
    </w:p>
    <w:p>
      <w:pPr/>
      <w:r>
        <w:rPr>
          <w:lang w:val="hi_IN" w:bidi="hi_IN"/>
        </w:rPr>
      </w:r>
      <w:r>
        <w:rPr>
          <w:lang w:val="hi_IN" w:bidi="hi_IN"/>
        </w:rPr>
        <w:t>यहाँ रुकें और इस बारे में बात करें कि आपकी संस्कृति में कौन से कपड़े के रंग शाही पद या किसी उच्च अगुवे का प्रतिनिधित्व करते हैं। इस ऑडियो को यहाँ रोकें।</w:t>
      </w:r>
    </w:p>
    <w:p>
      <w:pPr/>
      <w:r>
        <w:rPr>
          <w:lang w:val="hi_IN" w:bidi="hi_IN"/>
        </w:rPr>
      </w:r>
      <w:r>
        <w:rPr>
          <w:lang w:val="hi_IN" w:bidi="hi_IN"/>
        </w:rPr>
        <w:t>मिस्र में सनी सामान्य था। यह एक नरम सामग्री थी, जैसे कपास, जो सन नाम के पौधे से बनाया गया था। सन का कपड़ा बनाना एक बहुत परिश्रम वाला कार्य था, और मिस्री सन में अधिकांश अन्य सन की तुलना में रेशों के धागे अधिक महीन होते थे।</w:t>
      </w:r>
    </w:p>
    <w:p>
      <w:pPr/>
      <w:r>
        <w:rPr>
          <w:lang w:val="hi_IN" w:bidi="hi_IN"/>
        </w:rPr>
      </w:r>
      <w:r>
        <w:rPr>
          <w:lang w:val="hi_IN" w:bidi="hi_IN"/>
        </w:rPr>
        <w:t xml:space="preserve">यहाँ रुकें और </w:t>
      </w:r>
      <w:r>
        <w:rPr>
          <w:lang w:val="hi_IN" w:bidi="hi_IN"/>
        </w:rPr>
        <w:t>मिस्र के सनी</w:t>
      </w:r>
      <w:r>
        <w:rPr>
          <w:lang w:val="hi_IN" w:bidi="hi_IN"/>
        </w:rPr>
        <w:t xml:space="preserve"> की तस्वीर देखें। इस ऑडियो को यहाँ रोकें।</w:t>
      </w:r>
    </w:p>
    <w:p>
      <w:pPr/>
      <w:r>
        <w:rPr>
          <w:lang w:val="hi_IN" w:bidi="hi_IN"/>
        </w:rPr>
      </w:r>
      <w:r>
        <w:rPr>
          <w:lang w:val="hi_IN" w:bidi="hi_IN"/>
        </w:rPr>
        <w:t>लोग बकरी के बालों को सूत में बदलते थे और उनका उपयोग आवास को बारिश से बचाने के लिए करते थे, जबकि हवा को अंदर आने देते थे। इसका उपयोग इस्राएलियों के तम्बू के लिए किया गया था, साथ ही यहोवा के निवास के लिए आवश्यक चीजों के लिए किया गया था।</w:t>
      </w:r>
    </w:p>
    <w:p>
      <w:pPr/>
      <w:r>
        <w:rPr>
          <w:lang w:val="hi_IN" w:bidi="hi_IN"/>
        </w:rPr>
      </w:r>
      <w:r>
        <w:rPr>
          <w:lang w:val="hi_IN" w:bidi="hi_IN"/>
        </w:rPr>
        <w:t>ये कीमती धातुएँ और सामग्रियाँ शायद वे थीं जिन्हें इस्राएलियों ने मिस्र छोड़ने से पहले मिस्रियों से ली थीं।</w:t>
      </w:r>
    </w:p>
    <w:p>
      <w:pPr/>
      <w:r>
        <w:rPr>
          <w:lang w:val="hi_IN" w:bidi="hi_IN"/>
        </w:rPr>
      </w:r>
      <w:r>
        <w:rPr>
          <w:lang w:val="hi_IN" w:bidi="hi_IN"/>
        </w:rPr>
        <w:t>यहाँ रुकें और चर्चा करें कि आपकी संस्कृति में आराधना के स्थानों को सजाने के लिए किन कीमती वस्तुओं का उपयोग किया जाता है। इस ऑडियो को यहाँ रोकें।</w:t>
      </w:r>
    </w:p>
    <w:p>
      <w:pPr/>
      <w:r>
        <w:rPr>
          <w:lang w:val="hi_IN" w:bidi="hi_IN"/>
        </w:rPr>
      </w:r>
      <w:r>
        <w:rPr>
          <w:lang w:val="hi_IN" w:bidi="hi_IN"/>
        </w:rPr>
        <w:t>लाल रंग में रंगी हुई मेढ़ों की खालें सम्भव है कि लाल होने की प्रक्रिया से होकर गुज़री हों। अक्सर इसी कारण उन्हें लाल रंग दिया जाता था। खाल को लाल करना उस प्रक्रिया को शामिल करता है जिसमें किसी पशु की खाल को चमड़ा बनाया जाता है, ताकि उसे पानी या दाखमधु की मशकों, थैलों, या जूतों जैसी चीज़ों के रूप में उपयोग किया जा सके।</w:t>
      </w:r>
    </w:p>
    <w:p>
      <w:pPr/>
      <w:r>
        <w:rPr>
          <w:lang w:val="hi_IN" w:bidi="hi_IN"/>
        </w:rPr>
      </w:r>
      <w:r>
        <w:rPr>
          <w:lang w:val="hi_IN" w:bidi="hi_IN"/>
        </w:rPr>
        <w:t xml:space="preserve">यहाँ रुकें और </w:t>
      </w:r>
      <w:r>
        <w:rPr>
          <w:lang w:val="hi_IN" w:bidi="hi_IN"/>
        </w:rPr>
        <w:t>लाल खाल</w:t>
      </w:r>
      <w:r>
        <w:rPr>
          <w:lang w:val="hi_IN" w:bidi="hi_IN"/>
        </w:rPr>
        <w:t xml:space="preserve"> की तस्वीर देखें। खाल के लिए अलग-अलग उपयोगों के बारे में बात करें और आपकी संस्कृति में उन उपयोगों के लिए उन्हें कैसे तैयार किया जाता है। इस ऑडियो को यहाँ रोकें।</w:t>
      </w:r>
    </w:p>
    <w:p>
      <w:pPr/>
      <w:r>
        <w:rPr>
          <w:lang w:val="hi_IN" w:bidi="hi_IN"/>
        </w:rPr>
      </w:r>
      <w:r>
        <w:rPr>
          <w:lang w:val="hi_IN" w:bidi="hi_IN"/>
        </w:rPr>
        <w:t>सुइसों की खाल डॉल्फ़िन की खाल हो सकती है, जो लाल समुद्र के पास, सीनै पर्वत के निकट पाई जाती थी। या यह पानी या समुद्र में रहने वाले किसी पशु की खाल भी हो सकती है, जिसे डुगोंग या मैनाटी कहा जाता है। ये सीनै प्रायद्वीप के पास पानी में भी रहते थे।</w:t>
      </w:r>
    </w:p>
    <w:p>
      <w:pPr/>
      <w:r>
        <w:rPr>
          <w:lang w:val="hi_IN" w:bidi="hi_IN"/>
        </w:rPr>
      </w:r>
      <w:r>
        <w:rPr>
          <w:lang w:val="hi_IN" w:bidi="hi_IN"/>
        </w:rPr>
        <w:t xml:space="preserve">यहां रुकें और एक </w:t>
      </w:r>
      <w:r>
        <w:rPr>
          <w:lang w:val="hi_IN" w:bidi="hi_IN"/>
        </w:rPr>
        <w:t>डॉल्फिन</w:t>
      </w:r>
      <w:r>
        <w:rPr>
          <w:lang w:val="hi_IN" w:bidi="hi_IN"/>
        </w:rPr>
        <w:t xml:space="preserve"> की तस्वीर देखें, साथ ही एक </w:t>
      </w:r>
      <w:r>
        <w:rPr>
          <w:lang w:val="hi_IN" w:bidi="hi_IN"/>
        </w:rPr>
        <w:t>मैनाटी</w:t>
      </w:r>
      <w:r>
        <w:rPr>
          <w:lang w:val="hi_IN" w:bidi="hi_IN"/>
        </w:rPr>
        <w:t xml:space="preserve"> की तस्वीर भी देखें। इस ऑडियो को यहाँ रोकें।</w:t>
      </w:r>
    </w:p>
    <w:p>
      <w:pPr/>
      <w:r>
        <w:rPr>
          <w:lang w:val="hi_IN" w:bidi="hi_IN"/>
        </w:rPr>
      </w:r>
      <w:r>
        <w:rPr>
          <w:lang w:val="hi_IN" w:bidi="hi_IN"/>
        </w:rPr>
        <w:t xml:space="preserve">यहाँ रुकें और </w:t>
      </w:r>
      <w:r>
        <w:rPr>
          <w:lang w:val="hi_IN" w:bidi="hi_IN"/>
        </w:rPr>
        <w:t>सीनै प्रायद्वीप और उसके आसपास के समुद्रों</w:t>
      </w:r>
      <w:r>
        <w:rPr>
          <w:lang w:val="hi_IN" w:bidi="hi_IN"/>
        </w:rPr>
        <w:t xml:space="preserve"> का नक्शा देखें। इस ऑडियो को यहाँ रोकें।</w:t>
      </w:r>
    </w:p>
    <w:p>
      <w:pPr/>
      <w:r>
        <w:rPr>
          <w:lang w:val="hi_IN" w:bidi="hi_IN"/>
        </w:rPr>
      </w:r>
      <w:r>
        <w:rPr>
          <w:lang w:val="hi_IN" w:bidi="hi_IN"/>
        </w:rPr>
        <w:t>सीनै प्रायद्वीप में बबूल का पेड़ बहुतायत से होता था। यह लगभग 6 मीटर ऊँचा और परिधि में एक मीटर से थोड़ा कम का पेड़ है। छाल कठोर होती है और उसके रेशे घने होते हैं, इसलिए उस पर अक्सर कीड़ों का आक्रमण नहीं होता।</w:t>
      </w:r>
    </w:p>
    <w:p>
      <w:pPr/>
      <w:r>
        <w:rPr>
          <w:lang w:val="hi_IN" w:bidi="hi_IN"/>
        </w:rPr>
      </w:r>
      <w:r>
        <w:rPr>
          <w:lang w:val="hi_IN" w:bidi="hi_IN"/>
        </w:rPr>
        <w:t xml:space="preserve">यहाँ रुकें और एक </w:t>
      </w:r>
      <w:r>
        <w:rPr>
          <w:lang w:val="hi_IN" w:bidi="hi_IN"/>
        </w:rPr>
        <w:t>बबूल के पेड़</w:t>
      </w:r>
      <w:r>
        <w:rPr>
          <w:lang w:val="hi_IN" w:bidi="hi_IN"/>
        </w:rPr>
        <w:t xml:space="preserve"> की तस्वीर देखें। इस ऑडियो को यहाँ रोकें।</w:t>
      </w:r>
    </w:p>
    <w:p>
      <w:pPr/>
      <w:r>
        <w:rPr>
          <w:lang w:val="hi_IN" w:bidi="hi_IN"/>
        </w:rPr>
      </w:r>
      <w:r>
        <w:rPr>
          <w:lang w:val="hi_IN" w:bidi="hi_IN"/>
        </w:rPr>
        <w:t>लोग दीपकों के लिए तेल जैतून के पेड़ के फल से बनाते थे, और उसे साधारण मिट्टी के दीपकों में उपयोग करते थे। लोग इन जैतूनों को एक बड़े पत्थर से दबाते थे जब तक कि जैतून के फल से तेल निचोड़कर बाहर न निकल जाए।</w:t>
      </w:r>
    </w:p>
    <w:p>
      <w:pPr/>
      <w:r>
        <w:rPr>
          <w:lang w:val="hi_IN" w:bidi="hi_IN"/>
        </w:rPr>
      </w:r>
      <w:r>
        <w:rPr>
          <w:lang w:val="hi_IN" w:bidi="hi_IN"/>
        </w:rPr>
        <w:t xml:space="preserve">यहाँ रुकें और समूह में एक </w:t>
      </w:r>
      <w:r>
        <w:rPr>
          <w:lang w:val="hi_IN" w:bidi="hi_IN"/>
        </w:rPr>
        <w:t>जैतून</w:t>
      </w:r>
      <w:r>
        <w:rPr>
          <w:lang w:val="hi_IN" w:bidi="hi_IN"/>
        </w:rPr>
        <w:t xml:space="preserve"> की तस्वीर देखें। इस ऑडियो को यहाँ रोकें।</w:t>
      </w:r>
    </w:p>
    <w:p>
      <w:pPr/>
      <w:r>
        <w:rPr>
          <w:lang w:val="hi_IN" w:bidi="hi_IN"/>
        </w:rPr>
      </w:r>
      <w:r>
        <w:rPr>
          <w:lang w:val="hi_IN" w:bidi="hi_IN"/>
        </w:rPr>
        <w:t>अभिषेक के तेल के लिए मसालों का उपयोग तेल को सुगंधित बनाने के लिए किया जाता था। ये मसाले ऐसे पौधे थे जिनमें अच्छी सुगन्ध होती थी। मसाले याजकों और तम्बू के विभिन्न हिस्सों को अभिषेक करने के लिए विशेष तेल बनाते हैं। "अभिषेक करना" शब्द का अर्थ है तेल को किसी व्यक्ति या किसी वस्तु पर डालना, छिड़कना या रगड़ना। इससे पता चला कि उस व्यक्ति को विशेष सेवा के लिए नियुक्त किया गया था, या उस वस्तु को पवित्र माना गया था और विशेष उपयोग के लिए अलग रखा गया था। सुगन्धित धूप के लिए जलाने के लिए उपयोग किए जाने वाले मसालों की एक अलग सूची की आवश्यकता थी। इस्राएलियों ने मसालों को भोजन के मसाले के बजाय उनकी सुगंध के लिए महत्व दिया। सुगंधित धूप ऐसी घास है जो जलने पर अच्छी सुगंध देती है।</w:t>
      </w:r>
    </w:p>
    <w:p>
      <w:pPr/>
      <w:r>
        <w:rPr>
          <w:lang w:val="hi_IN" w:bidi="hi_IN"/>
        </w:rPr>
      </w:r>
      <w:r>
        <w:rPr>
          <w:lang w:val="hi_IN" w:bidi="hi_IN"/>
        </w:rPr>
        <w:t>यहाँ रुकें और समूह में इस प्रश्न पर चर्चा करें: आपकी संस्कृति में लोग किसी चीज़ को विशेष सेवा के लिए कैसे अलग करते हैं या उसे विशेष उपयोग के लिए कैसे नामित करते हैं? इस ऑडियो को यहाँ रोकें।</w:t>
      </w:r>
    </w:p>
    <w:p>
      <w:pPr/>
      <w:r>
        <w:rPr>
          <w:lang w:val="hi_IN" w:bidi="hi_IN"/>
        </w:rPr>
      </w:r>
      <w:r>
        <w:rPr>
          <w:lang w:val="hi_IN" w:bidi="hi_IN"/>
        </w:rPr>
        <w:t>एपोद एक एप्रन जैसा वस्त्र था जिसे महायाजक पहनता था। चपरास एक विशेष थैली थी जिसे एपोद से बाँधा जाता था और जो महायाजक की छाती पर लटकती थी। यह लगभग 23 सेंटीमीटर वर्गाकार था। इन दोनों में बहुत बहुमूल्य पत्थर थे, जिनमें से कुछ को सुलेमानी पत्थर कहा जाता था। सुलेमानी पत्थर एक गहरे रंग का पत्थर होता है जिसमें सफेद धारियाँ होती हैं।</w:t>
      </w:r>
    </w:p>
    <w:p>
      <w:pPr/>
      <w:r>
        <w:rPr>
          <w:lang w:val="hi_IN" w:bidi="hi_IN"/>
        </w:rPr>
      </w:r>
      <w:r>
        <w:rPr>
          <w:lang w:val="hi_IN" w:bidi="hi_IN"/>
        </w:rPr>
        <w:t xml:space="preserve">यहाँ रुकें और समूह में </w:t>
      </w:r>
      <w:r>
        <w:rPr>
          <w:b/>
          <w:lang w:val="hi_IN" w:bidi="hi_IN"/>
        </w:rPr>
        <w:t>महायाजक के एपोद और चपरास</w:t>
      </w:r>
      <w:r>
        <w:rPr>
          <w:lang w:val="hi_IN" w:bidi="hi_IN"/>
        </w:rPr>
        <w:t xml:space="preserve"> के चित्र को एक समूह के रूप में देखें।</w:t>
      </w:r>
    </w:p>
    <w:p>
      <w:pPr/>
      <w:r>
        <w:rPr>
          <w:lang w:val="hi_IN" w:bidi="hi_IN"/>
        </w:rPr>
      </w:r>
      <w:r>
        <w:rPr>
          <w:lang w:val="hi_IN" w:bidi="hi_IN"/>
        </w:rPr>
        <w:t xml:space="preserve">रुकें और समूह में </w:t>
      </w:r>
      <w:r>
        <w:rPr>
          <w:lang w:val="hi_IN" w:bidi="hi_IN"/>
        </w:rPr>
        <w:t>सुलेमानी पत्थर</w:t>
      </w:r>
      <w:r>
        <w:rPr>
          <w:lang w:val="hi_IN" w:bidi="hi_IN"/>
        </w:rPr>
        <w:t xml:space="preserve"> की एक तस्वीर देखें। इस ऑडियो को यहाँ रोकें।</w:t>
      </w:r>
    </w:p>
    <w:p>
      <w:pPr/>
      <w:r>
        <w:rPr>
          <w:lang w:val="hi_IN" w:bidi="hi_IN"/>
        </w:rPr>
      </w:r>
      <w:r>
        <w:rPr>
          <w:lang w:val="hi_IN" w:bidi="hi_IN"/>
        </w:rPr>
        <w:t>यहाँ रुकें और समूह में इस प्रश्न पर चर्चा करें: इस बारे में बात करें कि आपकी संस्कृति में धार्मिक अगुवे किस प्रकार के कपड़े पहनते हैं ताकि यह अंतर किया जा सके कि वे परमेश्वर के करीब या उनके देवताओं के करीब हैं। इस ऑडियो को यहाँ रोकें।</w:t>
      </w:r>
    </w:p>
    <w:p>
      <w:pPr/>
      <w:r>
        <w:rPr>
          <w:lang w:val="hi_IN" w:bidi="hi_IN"/>
        </w:rPr>
      </w:r>
      <w:r>
        <w:rPr>
          <w:lang w:val="hi_IN" w:bidi="hi_IN"/>
        </w:rPr>
        <w:t>इस्राएलियों से जो वस्तुएँ चढ़ाने को कहता है उनकी सूची देने के बाद, यहोवा मूसा से कहता है कि इस्राएली एक पवित्रस्थान बनाएँ, या एक पवित्र स्थान जिसे तम्बू भी कहा जाता है, ताकि वह अपनी प्रजा के बीच वास कर सके। यहोवा मूसा से कहता है कि वह पवित्रस्थान, या मिलापवाला तम्बू और हर सामान को ठीक वैसे ही बनाए जैसे यहोवा उन्हें कहता है।</w:t>
      </w:r>
    </w:p>
    <w:p>
      <w:pPr/>
      <w:r>
        <w:rPr>
          <w:lang w:val="hi_IN" w:bidi="hi_IN"/>
        </w:rPr>
      </w:r>
      <w:r>
        <w:rPr>
          <w:lang w:val="hi_IN" w:bidi="hi_IN"/>
        </w:rPr>
        <w:t>यहाँ रुकें और समूह में इस प्रश्न पर चर्चा करें: इस बारे में बात करें कि आपके समुदाय के बीच परमेश्वर या देवताओं के रहने के बारे में कैसा महसूस होता है। आप परमेश्वर या अन्य देवताओं को अपने बीच रहने की तैयारी के लिए किस तरह की चीजें करते हैं?</w:t>
      </w:r>
      <w:r>
        <w:rPr>
          <w:lang w:val="hi_IN" w:bidi="hi_IN"/>
        </w:rPr>
      </w:r>
    </w:p>
    <w:p>
      <w:pPr>
        <w:pStyle w:val="Heading3"/>
      </w:pPr>
      <w:r>
        <w:rPr>
          <w:lang w:val="hi_IN" w:bidi="hi_IN"/>
        </w:rPr>
        <w:t>घटनाओं को समझाना</w:t>
      </w:r>
    </w:p>
    <w:p>
      <w:pPr/>
      <w:r>
        <w:rPr>
          <w:lang w:val="hi_IN" w:bidi="hi_IN"/>
        </w:rPr>
      </w:r>
      <w:r>
        <w:rPr>
          <w:lang w:val="hi_IN" w:bidi="hi_IN"/>
        </w:rPr>
        <w:t>निर्गमन 25:1–9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3 दृश्य हैं।</w:t>
      </w:r>
    </w:p>
    <w:p>
      <w:pPr/>
      <w:r>
        <w:rPr>
          <w:lang w:val="hi_IN" w:bidi="hi_IN"/>
        </w:rPr>
      </w:r>
      <w:r>
        <w:rPr>
          <w:b/>
          <w:lang w:val="hi_IN" w:bidi="hi_IN"/>
        </w:rPr>
        <w:t>पहले दृश्य में:</w:t>
      </w:r>
      <w:r>
        <w:rPr>
          <w:lang w:val="hi_IN" w:bidi="hi_IN"/>
        </w:rPr>
        <w:t xml:space="preserve"> यहोवा मूसा से कहता है कि वह इस्राएलियों को यहोवा के लिए चढ़ावा या भेंट लेने का निर्देश दे। इस्राएलियों को इस भेंट को स्वतंत्र रूप से चढ़ाना चाहिए क्योंकि उनका हृदय उन्हें प्रेरित करता है। वे देने के किसी भी दायित्व के अधीन नहीं हैं।</w:t>
      </w:r>
    </w:p>
    <w:p>
      <w:pPr/>
      <w:r>
        <w:rPr>
          <w:lang w:val="hi_IN" w:bidi="hi_IN"/>
        </w:rPr>
      </w:r>
      <w:r>
        <w:rPr>
          <w:b/>
          <w:lang w:val="hi_IN" w:bidi="hi_IN"/>
        </w:rPr>
        <w:t>दूसरे दृश्य में:</w:t>
      </w:r>
      <w:r>
        <w:rPr>
          <w:lang w:val="hi_IN" w:bidi="hi_IN"/>
        </w:rPr>
        <w:t xml:space="preserve"> यहोवा चढ़ाने की वस्तुओं की सूची देता है। इन वस्तुओं में सोना, चाँदी, काँसा, नीले, बैंगनी, और सुर्ख रंग में रंगे हुए पदार्थ, महीन सन, बकरी के बाल, लाल रंग में रंगी हुई मेढ़ों की खालें, सुइसों की खाल, बबूल की लकड़ी, जैतून का तेल, मसाले, सुगंधित धूप, सुलेमानी पत्थर, और अन्य बहुमूल्य पत्थर शामिल हैं।</w:t>
      </w:r>
    </w:p>
    <w:p>
      <w:pPr/>
      <w:r>
        <w:rPr>
          <w:lang w:val="hi_IN" w:bidi="hi_IN"/>
        </w:rPr>
      </w:r>
      <w:r>
        <w:rPr>
          <w:b/>
          <w:lang w:val="hi_IN" w:bidi="hi_IN"/>
        </w:rPr>
        <w:t>तीसरे दृश्य में:</w:t>
      </w:r>
      <w:r>
        <w:rPr>
          <w:lang w:val="hi_IN" w:bidi="hi_IN"/>
        </w:rPr>
        <w:t xml:space="preserve"> यहोवा मूसा से कहता है कि वह इस्राएलियों से कहे कि वे उन वस्तुओं का उपयोग यहोवा के लिए एक पवित्र निवास स्थान बनाने के लिए करें, ताकि यहोवा इस्राएलियों के बीच रह सके। यहोवा मूसा से कहता है कि वे निवासस्थान और उसके सभी सामान को उसी योजना के अनुसार बनाएँ जो यहोवा मूसा को देगा।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बाकी इस्राएली</w:t>
      </w:r>
    </w:p>
    <w:p>
      <w:pPr/>
      <w:r>
        <w:rPr>
          <w:lang w:val="hi_IN" w:bidi="hi_IN"/>
        </w:rPr>
      </w:r>
      <w:r>
        <w:rPr>
          <w:lang w:val="hi_IN" w:bidi="hi_IN"/>
        </w:rPr>
        <w:t>एक समूह में, भाग के परिवेश के इन हिस्सों पर ध्यान दें: पिछले भाग में, याद रखें कि यहोवा ने मूसा को सीनै पर्वत पर बादल में बुलाया था। वहाँ यहोवा मूसा से बात करता है और मूसा को इस्राएलियों के लिए निर्देश देता है। यहोवा मूसा से कहता है कि वह इस्राएलियों से एक भेंट ले। यह भेंट यहोवा के लिए है और इसका उपयोग उसके निवास स्थान के लिए किया जाएगा। यह चढ़ाव हर इस्राएली के लिए खुला है। हालाँकि, हर इस्राएली को इस चढ़ाव में भाग लेना अनिवार्य नहीं है। प्रत्येक इस्राएली दे सकता था, क्योंकि उसका हृदय देने के लिए प्रेरित था। दिल को वह स्थान माना जाता था जहाँ भावनाएँ और निर्णय लिए जाते थे, और यह लोगों के स्वेच्छा से देने के बारे में बात करने का एक तरीका था।</w:t>
      </w:r>
    </w:p>
    <w:p>
      <w:pPr/>
      <w:r>
        <w:rPr>
          <w:lang w:val="hi_IN" w:bidi="hi_IN"/>
        </w:rPr>
      </w:r>
      <w:r>
        <w:rPr>
          <w:lang w:val="hi_IN" w:bidi="hi_IN"/>
        </w:rPr>
        <w:t>यहाँ रुकें और समूह में इस प्रश्न पर चर्चा करें: इस बारे में बात करें कि आपकी संस्कृति में लोग अपने देवताओं को भेंट कैसे देते हैं। स्वेच्छा से देने के बारे में एक कहानी सुनाएँ और वर्णन करें कि आपको देने के बारे में कैसा महसूस हुआ। इस ऑडियो को यहाँ रोकें।</w:t>
      </w:r>
    </w:p>
    <w:p>
      <w:pPr/>
      <w:r>
        <w:rPr>
          <w:lang w:val="hi_IN" w:bidi="hi_IN"/>
        </w:rPr>
      </w:r>
      <w:r>
        <w:rPr>
          <w:lang w:val="hi_IN" w:bidi="hi_IN"/>
        </w:rPr>
        <w:t>यहाँ रुकें और इस प्रश्न पर समूह में चर्चा करें: बात करें कि आपकी संस्कृति में शरीर के किस भाग का उपयोग यह समझाने के लिए किया जाता है कि भावनाएँ और निर्णय कहाँ किए जाते हैं। इस ऑडियो को यहाँ रोकें।</w:t>
      </w:r>
    </w:p>
    <w:p>
      <w:pPr/>
      <w:r>
        <w:rPr>
          <w:lang w:val="hi_IN" w:bidi="hi_IN"/>
        </w:rPr>
      </w:r>
      <w:r>
        <w:rPr>
          <w:lang w:val="hi_IN" w:bidi="hi_IN"/>
        </w:rPr>
        <w:t>दूसरे दृश्य में, यहोवा चढ़ाने के लिए इकट्ठा की जाने वाली सामग्रियों की सूची देता है। इनमें से अधिकांश सामग्रियों का उपयोग उस समय के शाही परिवार के लिए किया जाता था। इनमें से कई वस्तुएँ इस्राएलियों के मिस्र छोड़ने से पहले मिस्रियों से इकट्ठा की गई थीं।</w:t>
      </w:r>
    </w:p>
    <w:p>
      <w:pPr/>
      <w:r>
        <w:rPr>
          <w:lang w:val="hi_IN" w:bidi="hi_IN"/>
        </w:rPr>
      </w:r>
      <w:r>
        <w:rPr>
          <w:lang w:val="hi_IN" w:bidi="hi_IN"/>
        </w:rPr>
        <w:t>तीसरे दृश्य में, यहोवा मूसा से कहता है कि इन भेंट के साथ इस्राएली इस्राएलियों के बीच यहोवा के लिए एक पवित्र निवास स्थान बनाएँगे, जहाँ यहोवा इस्राएलियों के बीच निवास करेगा। यह इस्राएलियों के साथ परमेश्वर की वाचा का एक मुख्य विषय है: वह उनके साथ रहेगा और उनकी रक्षा करेगा। परमेश्वर इस्राएलियों के साथ वाचा के अपने हिस्से के अनुसार रहने की योजना बना रहा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25:1–9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बाकी इस्राएली</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किरदार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यहोवा और मूसा सीनै पर्वत के शीर्ष पर बादल में हैं। यहोवा मूसा से कहता है कि वह इस्राएलियों से यहोवा को चढ़ाने के लिए एक भेंट लेने के लिए कहे। यहोवा कहता है कि यह भेंट उन लोगों से आनी चाहिए जिनके मन देने के लिए तैयार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किरदार निभाने वाले व्यक्ति से पूछें, "आप क्या महसूस कर रहे हैं या क्या सोच रहे हैं?" वह व्यक्ति इस तरह उत्तर दे सकता है, "यहोवा बहुत योग्य है, मुझे आशा है कि लोग देने के लिए तैयार हैं," या "मुझे आश्चर्य है कि मैं कैसे सुनिश्चित करूँ कि सभी लोग यहोवा को स्वेच्छा से देने के इस अवसर के बारे में सुनें," या "यहोवा का यह बहुत अनुग्रह है कि वह लोगों को देने की अनुमति देता है जैसा उनका दिल चाहता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यहोवा मूसा को उन वस्तुओं की सूची देता है जिन्हें इस्राएली दान दे सकते हैं। इन वस्तुओं में सोना, चाँदी, काँसा, नीले, बैंगनी, और सुर्ख रंग में रंगे हुए वस्त्र या सामग्री, महीन सन, बकरी के बाल, लाल रंग में रंगी हुई मेढ़ों की खालें, सुइसों की खाल, बबूल की लकड़ी, जैतून का तेल, मसाले, सुगंधित धूप, सुलेमानी पत्थर, और अन्य बहुमूल्य पत्थर शामिल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किरदार निभाने वाले व्यक्ति से पूछें, "आप क्या महसूस कर रहे हैं या क्या सोच रहे हैं?" वह व्यक्ति इस तरह उत्तर दे सकता है, "मुझे आश्चर्य है कि यहोवा इस सब के साथ क्या करेगा?" या "अब मैं समझता हूँ कि यहोवा ने हमें मिस्रियों से ये कुछ वस्तुएँ क्यों लेने दीं", या "मुझे आशा है कि मैं इन सभी वस्तुओं को इस्राएलियों को बताने के लिए याद रख पाऊँगा!"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फिर यहोवा मूसा से कहता है कि वह चाहता है कि इस्राएली यहोवा के लिए एक पवित्रस्थान बनाएँ ताकि वह उनके बीच रह सके। यहोवा मूसा से कहता है कि वह इस्राएलियों को मिलापवाले तम्बू और उसके सामान के सटीक निर्देश दे।</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किरदार निभाने वाले व्यक्ति से पूछें, "आप क्या महसूस कर रहे हैं या क्या सोच रहे हैं?" वह व्यक्ति इस तरह उत्तर दे सकता है, "मैं यहोवा के हमारे लिए प्रेम से बहुत अभिभूत हूँ!" या "मुझे विश्वास नहीं हो रहा कि वह हमारे साथ रहना चाहता है! यह अद्भुत है!" या "वह हमारी आराधना के बहुत योग्य है और मुझे आशा है कि हम इस मिलाप के तम्बू को ठीक वैसे ही बनाएँगे जैसे वह कहता है।"</w:t>
      </w:r>
      <w:r>
        <w:rPr>
          <w:lang w:val="hi_IN" w:bidi="hi_IN"/>
        </w:rPr>
      </w:r>
    </w:p>
    <w:p>
      <w:pPr>
        <w:pStyle w:val="Heading3"/>
      </w:pPr>
      <w:r>
        <w:rPr>
          <w:lang w:val="hi_IN" w:bidi="hi_IN"/>
        </w:rPr>
        <w:t>आवश्यक जानकारी</w:t>
      </w:r>
    </w:p>
    <w:p>
      <w:pPr/>
      <w:r>
        <w:rPr>
          <w:lang w:val="hi_IN" w:bidi="hi_IN"/>
        </w:rPr>
      </w:r>
      <w:r>
        <w:rPr>
          <w:lang w:val="hi_IN" w:bidi="hi_IN"/>
        </w:rPr>
        <w:t>निर्गमन 25:1–9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ने मूसा से कहा और मूसा को यह निर्देश दिया कि वह </w:t>
      </w:r>
      <w:r>
        <w:rPr>
          <w:b/>
          <w:lang w:val="hi_IN" w:bidi="hi_IN"/>
        </w:rPr>
        <w:t>इस्राएल</w:t>
      </w:r>
      <w:r>
        <w:rPr>
          <w:lang w:val="hi_IN" w:bidi="hi_IN"/>
        </w:rPr>
        <w:t xml:space="preserve"> के लोगों से </w:t>
      </w:r>
      <w:r>
        <w:rPr>
          <w:b/>
          <w:lang w:val="hi_IN" w:bidi="hi_IN"/>
        </w:rPr>
        <w:t>दान</w:t>
      </w:r>
      <w:r>
        <w:rPr>
          <w:lang w:val="hi_IN" w:bidi="hi_IN"/>
        </w:rPr>
        <w:t xml:space="preserve"> या </w:t>
      </w:r>
      <w:r>
        <w:rPr>
          <w:lang w:val="hi_IN" w:bidi="hi_IN"/>
        </w:rPr>
        <w:t>भेंट</w:t>
      </w:r>
      <w:r>
        <w:rPr>
          <w:lang w:val="hi_IN" w:bidi="hi_IN"/>
        </w:rPr>
        <w:t xml:space="preserve"> एकत्रित करें। यहोवा </w:t>
      </w:r>
      <w:r>
        <w:rPr>
          <w:lang w:val="hi_IN" w:bidi="hi_IN"/>
        </w:rPr>
        <w:t>परमेश्वर</w:t>
      </w:r>
      <w:r>
        <w:rPr>
          <w:lang w:val="hi_IN" w:bidi="hi_IN"/>
        </w:rPr>
        <w:t xml:space="preserve"> का व्यक्तिगत और उचित नाम है। दान या भेंट परमेश्वर को दिया गया उपहार या </w:t>
      </w:r>
      <w:r>
        <w:rPr>
          <w:lang w:val="hi_IN" w:bidi="hi_IN"/>
        </w:rPr>
        <w:t>बलिदान</w:t>
      </w:r>
      <w:r>
        <w:rPr>
          <w:lang w:val="hi_IN" w:bidi="hi_IN"/>
        </w:rPr>
        <w:t xml:space="preserve"> है। इस्राएली याकूब के </w:t>
      </w:r>
      <w:r>
        <w:rPr>
          <w:b/>
          <w:lang w:val="hi_IN" w:bidi="hi_IN"/>
        </w:rPr>
        <w:t>वंशज</w:t>
      </w:r>
      <w:r>
        <w:rPr>
          <w:lang w:val="hi_IN" w:bidi="hi_IN"/>
        </w:rPr>
        <w:t xml:space="preserve"> हैं। यहोवा, भेंट और इस्राएलियों के लिए उन्हीं शब्दों का उपयोग करें जिनका उपयोग आपने पिछले भागों में किया है। </w:t>
      </w:r>
      <w:r>
        <w:rPr>
          <w:b/>
          <w:lang w:val="hi_IN" w:bidi="hi_IN"/>
        </w:rPr>
        <w:t>यहोवा</w:t>
      </w:r>
      <w:r>
        <w:rPr>
          <w:lang w:val="hi_IN" w:bidi="hi_IN"/>
        </w:rPr>
        <w:t xml:space="preserve">, </w:t>
      </w:r>
      <w:r>
        <w:rPr>
          <w:lang w:val="hi_IN" w:bidi="hi_IN"/>
        </w:rPr>
        <w:t>भेंट</w:t>
      </w:r>
      <w:r>
        <w:rPr>
          <w:lang w:val="hi_IN" w:bidi="hi_IN"/>
        </w:rPr>
        <w:t xml:space="preserve"> और </w:t>
      </w:r>
      <w:r>
        <w:rPr>
          <w:b/>
          <w:lang w:val="hi_IN" w:bidi="hi_IN"/>
        </w:rPr>
        <w:t>इस्राएलियों</w:t>
      </w:r>
      <w:r>
        <w:rPr>
          <w:lang w:val="hi_IN" w:bidi="hi_IN"/>
        </w:rPr>
        <w:t xml:space="preserve"> के बारे में अधिक जानकारी के लिए, मुख्य शब्दावली देखें।</w:t>
      </w:r>
    </w:p>
    <w:p>
      <w:pPr/>
      <w:r>
        <w:rPr>
          <w:lang w:val="hi_IN" w:bidi="hi_IN"/>
        </w:rPr>
      </w:r>
      <w:r>
        <w:rPr>
          <w:lang w:val="hi_IN" w:bidi="hi_IN"/>
        </w:rPr>
        <w:t xml:space="preserve">यहोवा कहता है कि उन सभी से दान उठाएँ जिनका </w:t>
      </w:r>
      <w:r>
        <w:rPr>
          <w:b/>
          <w:lang w:val="hi_IN" w:bidi="hi_IN"/>
        </w:rPr>
        <w:t>मन</w:t>
      </w:r>
      <w:r>
        <w:rPr>
          <w:lang w:val="hi_IN" w:bidi="hi_IN"/>
        </w:rPr>
        <w:t xml:space="preserve"> उन्हें दान देने के लिए प्रेरित करता हो। हृदय वह स्थान है जहाँ किसी व्यक्ति की भावनाएँ और निर्णय उत्पन्न होते हैं। मन के लिए वही शब्द प्रयोग करें जो आपने पिछले भागों में प्रयोग किया है। </w:t>
      </w:r>
      <w:r>
        <w:rPr>
          <w:lang w:val="hi_IN" w:bidi="hi_IN"/>
        </w:rPr>
        <w:t>मन</w:t>
      </w:r>
      <w:r>
        <w:rPr>
          <w:lang w:val="hi_IN" w:bidi="hi_IN"/>
        </w:rPr>
        <w:t xml:space="preserve"> के बारे में अधिक जानकारी के लिए मुख्य शब्दावली देखें। अपनी संस्कृति में शरीर के उस हिस्से का उपयोग करना सुनिश्चित करें जो भावनाओं और निर्णय लेने के स्थान से जुड़ा हो।</w:t>
      </w:r>
    </w:p>
    <w:p>
      <w:pPr/>
      <w:r>
        <w:rPr>
          <w:lang w:val="hi_IN" w:bidi="hi_IN"/>
        </w:rPr>
      </w:r>
      <w:r>
        <w:rPr>
          <w:lang w:val="hi_IN" w:bidi="hi_IN"/>
        </w:rPr>
        <w:t xml:space="preserve">मूसा को दान के लिए ये वस्तुएँ प्राप्त करनी हैं: सोना, चाँदी और </w:t>
      </w:r>
      <w:r>
        <w:rPr>
          <w:b/>
          <w:lang w:val="hi_IN" w:bidi="hi_IN"/>
        </w:rPr>
        <w:t>पीतल</w:t>
      </w:r>
      <w:r>
        <w:rPr>
          <w:lang w:val="hi_IN" w:bidi="hi_IN"/>
        </w:rPr>
        <w:t xml:space="preserve"> नामक कीमती धातुएँ; ऊन और धागे गड़े नीले, बैंगनी और लाल रंग के धागे से बनी सामग्री; महीन सन; बकरी के बाल; लाल रंगे हुए मेढ़े की खाल और समुद्री गायों की खाल; बबूल की लकड़ी; </w:t>
      </w:r>
      <w:r>
        <w:rPr>
          <w:b/>
          <w:lang w:val="hi_IN" w:bidi="hi_IN"/>
        </w:rPr>
        <w:t>दीपकों के लिए तेल,</w:t>
      </w:r>
      <w:r>
        <w:rPr>
          <w:lang w:val="hi_IN" w:bidi="hi_IN"/>
        </w:rPr>
        <w:t xml:space="preserve"> </w:t>
      </w:r>
      <w:r>
        <w:rPr>
          <w:b/>
          <w:lang w:val="hi_IN" w:bidi="hi_IN"/>
        </w:rPr>
        <w:t>अभिषेक के तेल</w:t>
      </w:r>
      <w:r>
        <w:rPr>
          <w:lang w:val="hi_IN" w:bidi="hi_IN"/>
        </w:rPr>
        <w:t xml:space="preserve"> के लिए मसाले और सुगंधित धूप के लिए मसाले; </w:t>
      </w:r>
      <w:r>
        <w:rPr>
          <w:b/>
          <w:lang w:val="hi_IN" w:bidi="hi_IN"/>
        </w:rPr>
        <w:t>एपोद और चपरास</w:t>
      </w:r>
      <w:r>
        <w:rPr>
          <w:lang w:val="hi_IN" w:bidi="hi_IN"/>
        </w:rPr>
        <w:t xml:space="preserve"> के लिए सुनाई और अन्य कीमती पत्थर। पीतल एक भूरा-सोने जैसे रंग वाला धातु है, जो मजबूत होता है, काम करने में आसान होता है, और जल्दी खराब नहीं होता। तेल जैतून के फल से बनाया गया था। अभिषेक करने वाला तेल किसी व्यक्ति या वस्तु पर डाला जाता था ताकि यह दिखाया जा सके कि उसे किसी विशेष कार्य के लिए अलग किया गया है। </w:t>
      </w:r>
      <w:r>
        <w:rPr>
          <w:b/>
          <w:lang w:val="hi_IN" w:bidi="hi_IN"/>
        </w:rPr>
        <w:t>एपोद</w:t>
      </w:r>
      <w:r>
        <w:rPr>
          <w:lang w:val="hi_IN" w:bidi="hi_IN"/>
        </w:rPr>
        <w:t xml:space="preserve"> एक एप्रन जैसा वस्त्र था जिसे महायाजक पहनता था। चपरास एक विशेष थैली थी जिसे एपोद से बाँधा जाता था और जो </w:t>
      </w:r>
      <w:r>
        <w:rPr>
          <w:b/>
          <w:lang w:val="hi_IN" w:bidi="hi_IN"/>
        </w:rPr>
        <w:t>महायाजक</w:t>
      </w:r>
      <w:r>
        <w:rPr>
          <w:lang w:val="hi_IN" w:bidi="hi_IN"/>
        </w:rPr>
        <w:t xml:space="preserve"> की छाती पर लटकती थी।</w:t>
      </w:r>
    </w:p>
    <w:p>
      <w:pPr/>
      <w:r>
        <w:rPr>
          <w:lang w:val="hi_IN" w:bidi="hi_IN"/>
        </w:rPr>
      </w:r>
      <w:r>
        <w:rPr>
          <w:lang w:val="hi_IN" w:bidi="hi_IN"/>
        </w:rPr>
        <w:t xml:space="preserve">यहाँ रुकें और समूह में चर्चा करें कि आप </w:t>
      </w:r>
      <w:r>
        <w:rPr>
          <w:b/>
          <w:lang w:val="hi_IN" w:bidi="hi_IN"/>
        </w:rPr>
        <w:t>पीतल</w:t>
      </w:r>
      <w:r>
        <w:rPr>
          <w:lang w:val="hi_IN" w:bidi="hi_IN"/>
        </w:rPr>
        <w:t xml:space="preserve">, </w:t>
      </w:r>
      <w:r>
        <w:rPr>
          <w:b/>
          <w:lang w:val="hi_IN" w:bidi="hi_IN"/>
        </w:rPr>
        <w:t>तेल</w:t>
      </w:r>
      <w:r>
        <w:rPr>
          <w:lang w:val="hi_IN" w:bidi="hi_IN"/>
        </w:rPr>
        <w:t xml:space="preserve">, </w:t>
      </w:r>
      <w:r>
        <w:rPr>
          <w:b/>
          <w:lang w:val="hi_IN" w:bidi="hi_IN"/>
        </w:rPr>
        <w:t>अभिषेक के तेल</w:t>
      </w:r>
      <w:r>
        <w:rPr>
          <w:lang w:val="hi_IN" w:bidi="hi_IN"/>
        </w:rPr>
        <w:t xml:space="preserve">, </w:t>
      </w:r>
      <w:r>
        <w:rPr>
          <w:b/>
          <w:lang w:val="hi_IN" w:bidi="hi_IN"/>
        </w:rPr>
        <w:t>एपोद</w:t>
      </w:r>
      <w:r>
        <w:rPr>
          <w:lang w:val="hi_IN" w:bidi="hi_IN"/>
        </w:rPr>
        <w:t xml:space="preserve"> और </w:t>
      </w:r>
      <w:r>
        <w:rPr>
          <w:b/>
          <w:lang w:val="hi_IN" w:bidi="hi_IN"/>
        </w:rPr>
        <w:t>चपरास</w:t>
      </w:r>
      <w:r>
        <w:rPr>
          <w:lang w:val="hi_IN" w:bidi="hi_IN"/>
        </w:rPr>
        <w:t xml:space="preserve"> के लिए किस शब्द या वाक्यांश का उपयोग करेंगे। अधिक जानकारी के लिए मुख्य शब्दावली में </w:t>
      </w:r>
      <w:r>
        <w:rPr>
          <w:b/>
          <w:lang w:val="hi_IN" w:bidi="hi_IN"/>
        </w:rPr>
        <w:t>पीतल</w:t>
      </w:r>
      <w:r>
        <w:rPr>
          <w:lang w:val="hi_IN" w:bidi="hi_IN"/>
        </w:rPr>
        <w:t xml:space="preserve"> और </w:t>
      </w:r>
      <w:r>
        <w:rPr>
          <w:b/>
          <w:lang w:val="hi_IN" w:bidi="hi_IN"/>
        </w:rPr>
        <w:t>अभिषेक करना</w:t>
      </w:r>
      <w:r>
        <w:rPr>
          <w:lang w:val="hi_IN" w:bidi="hi_IN"/>
        </w:rPr>
        <w:t xml:space="preserve"> शब्द देखें। यदि आपने बाइबल की किसी अन्य पुस्तक में इस शब्द का पहले ही अनुवाद किया है, तो यहाँ भी उसी शब्द का उपयोग करें जो आपने वहाँ किया था। इस ऑडियो को यहाँ रोकें।</w:t>
      </w:r>
    </w:p>
    <w:p>
      <w:pPr/>
      <w:r>
        <w:rPr>
          <w:lang w:val="hi_IN" w:bidi="hi_IN"/>
        </w:rPr>
      </w:r>
      <w:r>
        <w:rPr>
          <w:lang w:val="hi_IN" w:bidi="hi_IN"/>
        </w:rPr>
        <w:t xml:space="preserve">फिर यहोवा मूसा से कहता है कि वह इस्राएलियों को यहोवा के लिए </w:t>
      </w:r>
      <w:r>
        <w:rPr>
          <w:b/>
          <w:lang w:val="hi_IN" w:bidi="hi_IN"/>
        </w:rPr>
        <w:t>पवित्रस्थान</w:t>
      </w:r>
      <w:r>
        <w:rPr>
          <w:lang w:val="hi_IN" w:bidi="hi_IN"/>
        </w:rPr>
        <w:t xml:space="preserve"> बनाने दे ताकि वह उनके बीच रह सके। यहोवा मूसा से कहता है कि वह </w:t>
      </w:r>
      <w:r>
        <w:rPr>
          <w:b/>
          <w:lang w:val="hi_IN" w:bidi="hi_IN"/>
        </w:rPr>
        <w:t>मिलापवाले तम्बू</w:t>
      </w:r>
      <w:r>
        <w:rPr>
          <w:lang w:val="hi_IN" w:bidi="hi_IN"/>
        </w:rPr>
        <w:t xml:space="preserve"> को बिल्कुल उसी रूपरेखा के अनुसार बनाए जो यहोवा मूसा को दिखाता है। एक पवित्रस्थान एक </w:t>
      </w:r>
      <w:r>
        <w:rPr>
          <w:b/>
          <w:lang w:val="hi_IN" w:bidi="hi_IN"/>
        </w:rPr>
        <w:t>पवित्र जगह</w:t>
      </w:r>
      <w:r>
        <w:rPr>
          <w:lang w:val="hi_IN" w:bidi="hi_IN"/>
        </w:rPr>
        <w:t xml:space="preserve"> होती है या जिसे अलग किया गया हो। मिलापवाला तम्बू एक तम्बू बन गया जो </w:t>
      </w:r>
      <w:r>
        <w:rPr>
          <w:lang w:val="hi_IN" w:bidi="hi_IN"/>
        </w:rPr>
        <w:t>परमेश्वर का घर</w:t>
      </w:r>
      <w:r>
        <w:rPr>
          <w:lang w:val="hi_IN" w:bidi="hi_IN"/>
        </w:rPr>
        <w:t xml:space="preserve"> था जो इस्राएलियों के साथ चलता था। पवित्रस्थान के लिए उसी शब्द का उपयोग करें जिसका उपयोग आपने पिछले भागों में किया है। </w:t>
      </w:r>
      <w:r>
        <w:rPr>
          <w:b/>
          <w:lang w:val="hi_IN" w:bidi="hi_IN"/>
        </w:rPr>
        <w:t>पवित्रस्थान</w:t>
      </w:r>
      <w:r>
        <w:rPr>
          <w:lang w:val="hi_IN" w:bidi="hi_IN"/>
        </w:rPr>
        <w:t xml:space="preserve"> के बारे में अधिक जानकारी के लिए मुख्य शब्दावली देखें।</w:t>
      </w:r>
    </w:p>
    <w:p>
      <w:pPr/>
      <w:r>
        <w:rPr>
          <w:lang w:val="hi_IN" w:bidi="hi_IN"/>
        </w:rPr>
      </w:r>
      <w:r>
        <w:rPr>
          <w:lang w:val="hi_IN" w:bidi="hi_IN"/>
        </w:rPr>
        <w:t xml:space="preserve">यहाँ रुकें और समूह में चर्चा करें कि आप </w:t>
      </w:r>
      <w:r>
        <w:rPr>
          <w:b/>
          <w:lang w:val="hi_IN" w:bidi="hi_IN"/>
        </w:rPr>
        <w:t>मिलापवाले तम्बू</w:t>
      </w:r>
      <w:r>
        <w:rPr>
          <w:lang w:val="hi_IN" w:bidi="hi_IN"/>
        </w:rPr>
        <w:t xml:space="preserve"> के लिए किस शब्द या वाक्यांश का उपयोग करेंगे। अधिक जानकारी के लिए मुख्य शब्दावली में </w:t>
      </w:r>
      <w:r>
        <w:rPr>
          <w:lang w:val="hi_IN" w:bidi="hi_IN"/>
        </w:rPr>
        <w:t>मिलापवाले तम्बू</w:t>
      </w:r>
      <w:r>
        <w:rPr>
          <w:lang w:val="hi_IN" w:bidi="hi_IN"/>
        </w:rPr>
        <w:t xml:space="preserve"> को देखें। यदि आपने पहले ही बाइबल की किसी अन्य पुस्तक में इस शब्द का अनुवाद किया है, तो उसी शब्द का उपयोग करें जिसका उपयोग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25:10–22</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25:10–22 को सुनें और अपने मन में रखें।</w:t>
      </w:r>
    </w:p>
    <w:p>
      <w:pPr/>
      <w:r>
        <w:rPr>
          <w:lang w:val="hi_IN" w:bidi="hi_IN"/>
        </w:rPr>
      </w:r>
      <w:r>
        <w:rPr>
          <w:lang w:val="hi_IN" w:bidi="hi_IN"/>
        </w:rPr>
        <w:t>यदि सम्भव हो, तो निर्गमन 25:10–22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25:10–22 का ऑडियो संस्करण सबसे आसानी से समझ में आने वाले अनुवाद में सुनें।</w:t>
      </w:r>
    </w:p>
    <w:p>
      <w:pPr/>
      <w:r>
        <w:rPr>
          <w:lang w:val="hi_IN" w:bidi="hi_IN"/>
        </w:rPr>
      </w:r>
      <w:r>
        <w:rPr>
          <w:lang w:val="hi_IN" w:bidi="hi_IN"/>
        </w:rPr>
        <w:t>मूसा अभी भी सीनै पर्वत के शीर्ष पर बादलों में यहोवा से मुलाकात कर रहा है। यहोवा मूसा को निर्देश दे रहा है कि इस्राएली यहोवा के साथ कैसे संबंध बनाए रखेंगे। यहोवा पहले ही मूसा से कह चुका है कि वह इस्राएलियों से यहोवा के लिए भेंट लाने को कहे और उसी से यहोवा के लिए मिलापवाला तम्बू बनाए। इस भाग में, यहोवा इस्राएलियों को निर्देश देता है कि सन्दूक या डिब्बे को कैसे बनाना है, जहाँ यहोवा की उपस्थिति रहेगी। डब्बे में पत्थर की वे पटियाँ भी होंगी जिनपर "साक्षी" या वाचा का नियम लिखा हुआ था। ये नियम यहोवा और इस्राएल की प्रजा के बीच वाचा सम्बन्ध का अभिलेख थे। उन्हें "साक्षी" कहा जाता था क्योंकि वे इस्राएल पर परमेश्वर के संप्रभु शासन और परमेश्वर के प्रति अधीनता के उनके समझौते के गवाह थे। यह संदूक बबूल की लकड़ी से बनाया जाएगा, और लकड़ी के ऊपर यहोवा के लिए इस्राएलियों द्वारा दी गई सोने की परत चढ़ाई जाएगी। शायद यहोवा ने ये निर्देश मिलापवाले तम्बू के किसी अन्य हिस्से से पहले दिए थे, क्योंकि यहोवा ने इस्राएलियों के साथ वाचा का अपना हिस्सा इसी तरह पूरा किया था। उस वाचा में, यहोवा ने इस्राएल के लोगों के साथ रहने और उनकी रक्षा करने का वादा किया था, जब तक वे वाचा का पालन करते रहेंगे। यहोवा की उपस्थिति सन्दूक के साथ ठहरेगी या बनी रहेगी।</w:t>
      </w:r>
    </w:p>
    <w:p>
      <w:pPr/>
      <w:r>
        <w:rPr>
          <w:lang w:val="hi_IN" w:bidi="hi_IN"/>
        </w:rPr>
      </w:r>
      <w:r>
        <w:rPr>
          <w:lang w:val="hi_IN" w:bidi="hi_IN"/>
        </w:rPr>
        <w:t>यहाँ रुकें और समूह में इस प्रश्न पर चर्चा करें: आपकी संस्कृति और समुदाय में किस प्रकार की वस्तुएँ दिव्य उपस्थिति का प्रतीक हैं? इस ऑडियो को यहाँ रोकें।</w:t>
      </w:r>
    </w:p>
    <w:p>
      <w:pPr/>
      <w:r>
        <w:rPr>
          <w:lang w:val="hi_IN" w:bidi="hi_IN"/>
        </w:rPr>
      </w:r>
      <w:r>
        <w:rPr>
          <w:lang w:val="hi_IN" w:bidi="hi_IN"/>
        </w:rPr>
        <w:t>सन्दूक की लंबाई ढाई हाथ की होनी थी। सन्दूक की चौड़ाई डेढ़ हाथ होनी थी। और इसकी ऊँचाई डेढ़ हाथ की थी। एक हाथ वह दूरी थी जो किसी व्यक्ति की बीच की उंगली की नोक से उसकी कोहनी के अंत तक होती थी, जब उसका हाथ सपाट और सीधा रखा गया हो; लगभग अठारह इंच, या 45 सेंटीमीटर। इसका अर्थ है कि सन्दूक लगभग 112 सेंटीमीटर लंबा, 67 सेंटीमीटर चौड़ा और 67 सेंटीमीटर ऊँचा था।</w:t>
      </w:r>
    </w:p>
    <w:p>
      <w:pPr/>
      <w:r>
        <w:rPr>
          <w:lang w:val="hi_IN" w:bidi="hi_IN"/>
        </w:rPr>
      </w:r>
      <w:r>
        <w:rPr>
          <w:lang w:val="hi_IN" w:bidi="hi_IN"/>
        </w:rPr>
        <w:t>पूरा सन्दूक, जिसमें खम्भे भी शामिल थे, बबूल की लकड़ी का बना था। बबूल की लकड़ी मजबूत थी, उसे आकार देना आसान था, और वह सीनै पर्वत के क्षेत्र में बहुत अधिक मात्रा में पाई जाती थी।</w:t>
      </w:r>
    </w:p>
    <w:p>
      <w:pPr/>
      <w:r>
        <w:rPr>
          <w:lang w:val="hi_IN" w:bidi="hi_IN"/>
        </w:rPr>
      </w:r>
      <w:r>
        <w:rPr>
          <w:lang w:val="hi_IN" w:bidi="hi_IN"/>
        </w:rPr>
        <w:t>फिर निर्माणकर्ताओं को सन्दूक के अंदर और बाहर सोने की चादर चढ़ाना था। इससे संदूक को भव्य और सुंदर रूप मिलता। संदूक के ऊपरी भाग के चारों ओर साँचेदार किनारा बनया गया था जो उसे चारों ओर से घेरता था। संदूक के “पैर” होने थे, यद्यपि उनके आकार के बारे में हमें जानकारी नहीं है। ये पैर सन्दूक के मुख्य हिस्से को जमीन से दूर रखेंगे। इन पैरों में कड़े लगे थे, प्रत्येक पैर से एक कड़ा बगल की ओर निकलता था ताकि इस्राएलियों को हर तरफ की कड़ों से डंडे निकालने में आसानी हो। इससे इस्राएलियों को डंडो के माध्यम से संदूक को उठाने और स्थानांतरित करने में सहायता मिलेगी। इस्राएलियों को कभी भी संदूक से डंडे हटाने की अनुमति नहीं थी ताकि इसे कभी भी स्थानांतरित किया जा सके और स्वयं संदूक को कभी न छुआ जाए। कड़ों की स्थायी स्थिति भी डंडों को जल्दी झिसने से रोक देगी। पैरों पर कड़े लगाने से सन्दूक को किसी भी प्रकार की खरोंच, झुकाव या विकृति से बचाया जा सकेगा।</w:t>
      </w:r>
    </w:p>
    <w:p>
      <w:pPr/>
      <w:r>
        <w:rPr>
          <w:lang w:val="hi_IN" w:bidi="hi_IN"/>
        </w:rPr>
      </w:r>
      <w:r>
        <w:rPr>
          <w:lang w:val="hi_IN" w:bidi="hi_IN"/>
        </w:rPr>
        <w:t xml:space="preserve">यहाँ रुकें और समूह में </w:t>
      </w:r>
      <w:r>
        <w:rPr>
          <w:lang w:val="hi_IN" w:bidi="hi_IN"/>
        </w:rPr>
        <w:t>सन्दूक</w:t>
      </w:r>
      <w:r>
        <w:rPr>
          <w:lang w:val="hi_IN" w:bidi="hi_IN"/>
        </w:rPr>
        <w:t xml:space="preserve"> के चित्र को एक साथ देखें। इस ऑडियो को यहाँ रोकें।</w:t>
      </w:r>
    </w:p>
    <w:p>
      <w:pPr/>
      <w:r>
        <w:rPr>
          <w:lang w:val="hi_IN" w:bidi="hi_IN"/>
        </w:rPr>
      </w:r>
      <w:r>
        <w:rPr>
          <w:lang w:val="hi_IN" w:bidi="hi_IN"/>
        </w:rPr>
        <w:t xml:space="preserve">यहाँ रुकें और समूह में </w:t>
      </w:r>
      <w:r>
        <w:rPr>
          <w:lang w:val="hi_IN" w:bidi="hi_IN"/>
        </w:rPr>
        <w:t>बबूल की लकड़ी</w:t>
      </w:r>
      <w:r>
        <w:rPr>
          <w:lang w:val="hi_IN" w:bidi="hi_IN"/>
        </w:rPr>
        <w:t xml:space="preserve"> और </w:t>
      </w:r>
      <w:r>
        <w:rPr>
          <w:lang w:val="hi_IN" w:bidi="hi_IN"/>
        </w:rPr>
        <w:t>सोने</w:t>
      </w:r>
      <w:r>
        <w:rPr>
          <w:lang w:val="hi_IN" w:bidi="hi_IN"/>
        </w:rPr>
        <w:t xml:space="preserve"> की तस्वीर देखें। इस ऑडियो को यहाँ रोकें।</w:t>
      </w:r>
    </w:p>
    <w:p>
      <w:pPr/>
      <w:r>
        <w:rPr>
          <w:lang w:val="hi_IN" w:bidi="hi_IN"/>
        </w:rPr>
      </w:r>
      <w:r>
        <w:rPr>
          <w:lang w:val="hi_IN" w:bidi="hi_IN"/>
        </w:rPr>
        <w:t>यहाँ रुकें और समूह में इस प्रश्न पर चर्चा करें: आपकी संस्कृति में लोग बहुत महत्व की विशेष या धार्मिक वस्तुओं को कैसे संरक्षित करते हैं? किसी विशेष या धार्मिक वस्तु की कहानी सुनाएँ जिसे आपने कई वर्षों से रखा है। इस ऑडियो को यहाँ रोकें।</w:t>
      </w:r>
    </w:p>
    <w:p>
      <w:pPr/>
      <w:r>
        <w:rPr>
          <w:lang w:val="hi_IN" w:bidi="hi_IN"/>
        </w:rPr>
      </w:r>
      <w:r>
        <w:rPr>
          <w:lang w:val="hi_IN" w:bidi="hi_IN"/>
        </w:rPr>
        <w:t>पटियाँ संदूक में रखनी थीं। ये पटियाँ परमेश्वर के साथ वाचा की शर्तों को लिखित रूप में संरक्षित करने का एक तरीका थीं। परमेश्वर स्वयं मूसा को साक्षी या वाचा के नियम की पटियाँ देगा।</w:t>
      </w:r>
    </w:p>
    <w:p>
      <w:pPr/>
      <w:r>
        <w:rPr>
          <w:lang w:val="hi_IN" w:bidi="hi_IN"/>
        </w:rPr>
      </w:r>
      <w:r>
        <w:rPr>
          <w:lang w:val="hi_IN" w:bidi="hi_IN"/>
        </w:rPr>
        <w:t>इस्राएलियों को सन्दूक के लिए शुद्ध सोने का ढकना बनाना था। सन्दूक का ढकना सन्दूक के ऊपर इस तरह होना चाहिए था कि उसकी लंबाई और चौड़ाई संदूक के बराबर हो। इसे प्रायश्चित का ढकना कहा जाता था, या कुछ अनुवादों में इसे दया का आसन कहा जाता था। इस ढकने को इस नाम से बुलाया गया क्योंकि यह प्रायश्चित या मेल-मिलाप की अवधारणा से संबंधित है—यह प्रक्रिया लोगों को सच्चे मित्र, सहयोगी, या परिवार के सदस्य बनाने की होती है, और उन्हें दूर या शत्रुतापूर्ण नहीं रहने देती। प्रायश्चित का ढकना इस तथ्य को दर्शाता है कि उनके देवता, एकमात्र सच्चे परमेश्वर ने अपनी अनन्त दयालुता और प्रेम में इस्राएलियों के साथ मेल-मिलाप का आनंद लेने की व्यवस्था की थी। इस्राएली परमेश्वर के लिए अजनबी या शत्रु नहीं थे; वे परमेश्वर का वाचा परिवार थे।</w:t>
      </w:r>
    </w:p>
    <w:p>
      <w:pPr/>
      <w:r>
        <w:rPr>
          <w:lang w:val="hi_IN" w:bidi="hi_IN"/>
        </w:rPr>
      </w:r>
      <w:r>
        <w:rPr>
          <w:lang w:val="hi_IN" w:bidi="hi_IN"/>
        </w:rPr>
        <w:t>यहाँ रुकें और इस प्रश्न पर समूह में चर्चा करें: आपकी संस्कृति में लोग सच्चे परमेश्वर या जिन देवताओं की वे पूजा करते हैं, उनके करीब होने के लिए क्या उपाय अपनाते हैं? इस ऑडियो को यहाँ रोकें।</w:t>
      </w:r>
    </w:p>
    <w:p>
      <w:pPr/>
      <w:r>
        <w:rPr>
          <w:lang w:val="hi_IN" w:bidi="hi_IN"/>
        </w:rPr>
      </w:r>
      <w:r>
        <w:rPr>
          <w:lang w:val="hi_IN" w:bidi="hi_IN"/>
        </w:rPr>
        <w:t>इस्राएलियों को प्रायश्चित का ढकना शुद्ध सोने का बनाना था, न कि संदूक की बाकी मुख्य सतहों की तरह सोने की लकड़ी का ढकना। सिरों पर करूबों की दो शुद्ध 'पीटे हुए सोने' की प्रतिमाएँ होनी थीं। हमें नहीं पता कि ये मूर्तियाँ कितनी ऊँची थीं। करूब, या करूबिम, एक प्रकार के बुद्धिमान और शक्तिशाली स्वर्गदूत प्राणी थे। इन स्वर्गदूत प्राणियों को पंखों के साथ चित्रित किया गया था। एक ने प्रायश्चित के ढकने के केंद्र की ओर एक छोर से देखा, और दूसरे ने दूसरे छोर से। उनके पंख ऊपर उठाए गए थे, ताकि प्रायश्चित के ढकने की रक्षा हो सके। ढकना और करूब सभी सोने का एक ही ठोस टुकड़ा था। इस्राएलियों को प्रायश्चित के ढकने को सन्दूक के शीर्ष पर रखना था और पत्थर की पटियाँ भी सन्दूक के अंदर रखनी थीं। यहोवा ने मूसा से कहा कि वह प्रायश्चित के ढकने के ऊपर से, दो करूबों के बीच से मूसा से मिलने के लिए आएगा। फिर परमेश्वर इस्राएलियों के लिए परमेश्वर की सभी आज्ञाएँ मूसा को देगा।</w:t>
      </w:r>
    </w:p>
    <w:p>
      <w:pPr/>
      <w:r>
        <w:rPr>
          <w:lang w:val="hi_IN" w:bidi="hi_IN"/>
        </w:rPr>
      </w:r>
      <w:r>
        <w:rPr>
          <w:lang w:val="hi_IN" w:bidi="hi_IN"/>
        </w:rPr>
        <w:t xml:space="preserve">यहाँ रुकें और समूह में मिलकर </w:t>
      </w:r>
      <w:r>
        <w:rPr>
          <w:b/>
          <w:lang w:val="hi_IN" w:bidi="hi_IN"/>
        </w:rPr>
        <w:t>प्रायश्चित के ढकने</w:t>
      </w:r>
      <w:r>
        <w:rPr>
          <w:lang w:val="hi_IN" w:bidi="hi_IN"/>
        </w:rPr>
        <w:t xml:space="preserve"> के चित्र को साथ-साथ लगे करूबों के साथ देखें।</w:t>
      </w:r>
      <w:r>
        <w:rPr>
          <w:lang w:val="hi_IN" w:bidi="hi_IN"/>
        </w:rPr>
      </w:r>
    </w:p>
    <w:p>
      <w:pPr>
        <w:pStyle w:val="Heading3"/>
      </w:pPr>
      <w:r>
        <w:rPr>
          <w:lang w:val="hi_IN" w:bidi="hi_IN"/>
        </w:rPr>
        <w:t>घटनाओं को समझाना</w:t>
      </w:r>
    </w:p>
    <w:p>
      <w:pPr/>
      <w:r>
        <w:rPr>
          <w:lang w:val="hi_IN" w:bidi="hi_IN"/>
        </w:rPr>
      </w:r>
      <w:r>
        <w:rPr>
          <w:lang w:val="hi_IN" w:bidi="hi_IN"/>
        </w:rPr>
        <w:t>निर्गमन 25:10–22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3 दृश्य हैं।</w:t>
      </w:r>
    </w:p>
    <w:p>
      <w:pPr/>
      <w:r>
        <w:rPr>
          <w:lang w:val="hi_IN" w:bidi="hi_IN"/>
        </w:rPr>
      </w:r>
      <w:r>
        <w:rPr>
          <w:b/>
          <w:lang w:val="hi_IN" w:bidi="hi_IN"/>
        </w:rPr>
        <w:t>पहले दृश्य में:</w:t>
      </w:r>
      <w:r>
        <w:rPr>
          <w:lang w:val="hi_IN" w:bidi="hi_IN"/>
        </w:rPr>
        <w:t xml:space="preserve"> यहोवा मूसा से कहता है कि वह बबूल की लकड़ी से एक सन्दूक बनाए। यहोवा मूसा से कहता है कि यह लगभग 112 सेंटीमीटर लंबा, 67 सेंटीमीटर चौड़ा और 67 सेंटीमीटर ऊँचा होगा। इस्राएलियों को पूरे सन्दूक के अंदर और बाहर शुद्ध सोने को मढना है। उन्हें सन्दूक के शीर्ष के चारों ओर सोने की चादर या सीमा भी बनानी थी। फिर उन्हें सन्दूक के चारों पैरों के लिए कड़े बनाने हैं। ये कड़े पैरों के किनारे से बाहर निकलने थे। फिर उन्हें लकड़ी के डंडे बनाना है और उन पर भी सोना मढना है। डंडों को कड़ों के बीच डालकर इस्राएलियों को सन्दूक ले जाने के लिए उनका उपयोग करना है। फिर उन्हें वे पटियाँ उस सन्दूक में रखनी हैं जो परमेश्वर उन्हें देता है।</w:t>
      </w:r>
    </w:p>
    <w:p>
      <w:pPr/>
      <w:r>
        <w:rPr>
          <w:lang w:val="hi_IN" w:bidi="hi_IN"/>
        </w:rPr>
      </w:r>
      <w:r>
        <w:rPr>
          <w:b/>
          <w:lang w:val="hi_IN" w:bidi="hi_IN"/>
        </w:rPr>
        <w:t>दूसरे दृश्य में:</w:t>
      </w:r>
      <w:r>
        <w:rPr>
          <w:lang w:val="hi_IN" w:bidi="hi_IN"/>
        </w:rPr>
        <w:t xml:space="preserve"> यहोवा मूसा से कहता है कि वह इस्राएलियों से सन्दूक के लिए प्रायश्चित का ढकना या दया की सीट नाम का एक ढकना बनाए। यह ढकना शुद्ध सोने से बनाया जाना है। उन्हें शुद्ध सोने को दो करूबों या स्वर्गदूतों के आकार को ढकने के ऊपर बनाना है। ये करुब ढकने के दोनों ओर होंगे, ढकने के केंद्र की ओर मुंह करके और अपने पंखों को ढकने के केंद्र के ऊपर फैलाए हुए होंगे। फिर उन्हें सन्दूक पर ढक्कन रखना है और साक्षी की पट्टियाँ सन्दूक में रखनी हैं।</w:t>
      </w:r>
    </w:p>
    <w:p>
      <w:pPr/>
      <w:r>
        <w:rPr>
          <w:lang w:val="hi_IN" w:bidi="hi_IN"/>
        </w:rPr>
      </w:r>
      <w:r>
        <w:rPr>
          <w:b/>
          <w:lang w:val="hi_IN" w:bidi="hi_IN"/>
        </w:rPr>
        <w:t>तीसरे दृश्य में:</w:t>
      </w:r>
      <w:r>
        <w:rPr>
          <w:lang w:val="hi_IN" w:bidi="hi_IN"/>
        </w:rPr>
        <w:t xml:space="preserve"> यहोवा मूसा से कहता है कि यहोवा प्रायश्चित के ढकने या दया के आसन के ऊपर से मूसा से मिलेगा। यहोवा मूसा से कहता है कि वह करूब के बीच से मूसा से मिलेगा। यहीं वह स्थान है जहाँ यहोवा मूसा को इस्राएलियों के जीने के तरीके की सभी आज्ञाएँ देगा।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और मूसा</w:t>
      </w:r>
    </w:p>
    <w:p>
      <w:pPr/>
      <w:r>
        <w:rPr>
          <w:lang w:val="hi_IN" w:bidi="hi_IN"/>
        </w:rPr>
      </w:r>
      <w:r>
        <w:rPr>
          <w:lang w:val="hi_IN" w:bidi="hi_IN"/>
        </w:rPr>
        <w:t>एक समूह में, भाग के परिवेश के इन हिस्सों पर ध्यान दें: याद रखें कि इस भाग में यहोवा अभी भी सीनै पर्वत के शीर्ष से मूसा से बात कर रहा है। मूसा यहोवा के साथ बादल के भीतर है। मूसा सीनै पर्वत के नीचे लौटने के बाद इस्राएलियों को निर्देश दिए जाने के लिए निर्देश मिल रहे हैं।</w:t>
      </w:r>
    </w:p>
    <w:p>
      <w:pPr/>
      <w:r>
        <w:rPr>
          <w:lang w:val="hi_IN" w:bidi="hi_IN"/>
        </w:rPr>
      </w:r>
      <w:r>
        <w:rPr>
          <w:lang w:val="hi_IN" w:bidi="hi_IN"/>
        </w:rPr>
        <w:t>पहले दृश्य में, यहोवा मूसा को निर्देश देता है और इस्राएलियों से कहता है कि वे बबूल की लकड़ी से एक सन्दूक या डिब्बा बनाएँ जो 112 सेंटीमीटर लंबा, 67 सेंटीमीटर ऊँचा और 67 सेंटीमीटर ऊँचा हो। फिर परमेश्वर मूसा से कहता है कि वह सन्दूक के अंदर और बाहर सोने को चढ़ाए। यह संभावना नहीं है कि मूसा को यह काम स्वयं करना चाहिए, लेकिन परमेश्वर का अर्थ है कि इस्राएलियों को यह काम करना है और मूसा यह काम पूरा होने की निगरानी करे। इस सन्दूक के नीचे भी पैर होंगे ताकि सन्दूक जमीन को छूने से बच सके। चार पैरों में से प्रत्येक में सोने के कड़े जड़े होंगे। फिर इस्राएलियों को लंबे लकड़ी के डंडे बनाने थे, जिन पर सोने की परत चढ़ाई गई हो, ताकि वे कड़ों से होकर गुजर सकें। सन्दूक को इन डंडों से ले जाना है। फिर इस्राएलियों को साक्षी की पटियाँ सन्दूक में रखनी हैं। परमेश्वर ही है जो उन्हें ये पटियाँ देगा।</w:t>
      </w:r>
    </w:p>
    <w:p>
      <w:pPr/>
      <w:r>
        <w:rPr>
          <w:lang w:val="hi_IN" w:bidi="hi_IN"/>
        </w:rPr>
      </w:r>
      <w:r>
        <w:rPr>
          <w:lang w:val="hi_IN" w:bidi="hi_IN"/>
        </w:rPr>
        <w:t>यहाँ रुकें और चर्चा करें कि आपकी संस्कृति में मूल्यवान वस्तुएँ बनाने के लिए किस प्रकार की लकड़ी और कीमती धातुओं का उपयोग किया जाता है। इस ऑडियो को यहाँ रोकें।</w:t>
      </w:r>
    </w:p>
    <w:p>
      <w:pPr/>
      <w:r>
        <w:rPr>
          <w:lang w:val="hi_IN" w:bidi="hi_IN"/>
        </w:rPr>
      </w:r>
      <w:r>
        <w:rPr>
          <w:lang w:val="hi_IN" w:bidi="hi_IN"/>
        </w:rPr>
        <w:t>दूसरे दृश्य में, इस्राएलियों को सन्दूक के लिए ढकना बनाना है। उन्हें शुद्ध सोने का ढकना बनाना है और यह सन्दूक के समान ही लंबाई और चौड़ाई का हो। फिर उन्हें सोने को हथौड़े से पीटकर सोने के ढकने में दो पंखों वाले करूब, या पंखों वाले स्वर्गीय प्राणियों के रूप में ढालना है। ढकना और करूब सोने का एक ठोस टुकड़ा होगा। इन करुबों को ढकने के प्रत्येक सिरे पर रखा जाना चाहिए, उनका चेहरा ढकने के केंद्र की ओर होना चाहिए, और उनके पंख ढकने के ऊपर फैले हुए होने चाहिए। यह ढकना सन्दूक के शीर्ष पर रखा जाना है और साक्षी की पटियाँ सन्दूक के अंदर रखी जानी हैं।</w:t>
      </w:r>
    </w:p>
    <w:p>
      <w:pPr/>
      <w:r>
        <w:rPr>
          <w:lang w:val="hi_IN" w:bidi="hi_IN"/>
        </w:rPr>
      </w:r>
      <w:r>
        <w:rPr>
          <w:lang w:val="hi_IN" w:bidi="hi_IN"/>
        </w:rPr>
        <w:t>यहाँ रुकें और समूह में सन्दूक के आकार के डिब्बे को बनाने के लिए उपलब्ध वस्तुओं का उपयोग करें। यदि सम्भव हो तो प्रत्येक तरफ दो कड़े जोड़ें और डंडे का उपयोग करके डिब्बे को स्थानान्तरित करे। देखें कि आप केवल दो डंडों का उपयोग करके एक समय में कितना ले जा सकते हैं। इस ऑडियो को यहाँ रोकें।</w:t>
      </w:r>
    </w:p>
    <w:p>
      <w:pPr/>
      <w:r>
        <w:rPr>
          <w:lang w:val="hi_IN" w:bidi="hi_IN"/>
        </w:rPr>
      </w:r>
      <w:r>
        <w:rPr>
          <w:lang w:val="hi_IN" w:bidi="hi_IN"/>
        </w:rPr>
        <w:t>तीसरे दृश्य में, यहोवा मूसा से कहता है कि प्रायश्चित का ढकना वह स्थान है जहाँ यहोवा मूसा से मिलेगा। यहोवा दो करूब के बीच मूसा से मिलेगा। जब यहोवा मूसा से मिलेगा, तो यहोवा मूसा को वे सभी आज्ञाएँ देगा जो मूसा को इस्राएलियों को देनी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25:10–22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और मूसा</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किरदार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यहोवा मूसा से कहता है कि वह इस्राएलियों से कहे की बबूल की लकड़ी से सन्दूक बनाए। यहोवा मूसा से कहता है कि यह लगभग 112 सेंटीमीटर लंबा, 67 सेंटीमीटर चौड़ा और 67 सेंटीमीटर ऊँचा होगा। इस्राएलियों को पूरे सन्दूक के अंदर और बाहर शुद्ध सोने को मढ़ना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किरदार निभाने वाले व्यक्ति से पूछें, "आप क्या महसूस कर रहे हैं या क्या सोच रहे हैं?" वह व्यक्ति इस तरह उत्तर दे सकता है, "मैं आश्चर्यचकित हूँ कि यहोवा को समय से पहले कैसे पता था कि हमें किन सामग्रियों की आवश्यकता होगी," या "मुझे उत्सुकता है कि यह सन्दूक किस लिए उपयोग किया जाएगा," या "मैं आश्चर्यचकित हूँ कि यहोवा कितना विस्तृत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फिर यहोवा मूसा से कहता है कि वह इस्राएलियों से सन्दूक के चार पैरों के लिए कड़े बनाए। इन कड़ों को सन्दूक के पैरों के किनारे से जोड़ा जाना है। फिर उन्हें लकड़ी के डंडे बनाना है और उन पर भी सोना मढना है। डंडों को कड़ों के बीच डालकर इस्राएलियों को सन्दूक ले जाने के लिए उनका उपयोग करना है। फिर उन्हें वे पटियाँ उस संदूक में रखनी हैं जो परमेश्वर उन्हें देता है।</w:t>
      </w:r>
    </w:p>
    <w:p>
      <w:pPr/>
      <w:r>
        <w:rPr>
          <w:lang w:val="hi_IN" w:bidi="hi_IN"/>
        </w:rPr>
      </w:r>
      <w:r>
        <w:rPr>
          <w:lang w:val="hi_IN" w:bidi="hi_IN"/>
        </w:rPr>
        <w:t>यहोवा मूसा से कहता है कि वह इस्राएलियों से सन्दूक के लिए प्रायश्चित का ढकना, जिसे दया का आसन कहा जाता है, बनाए। यह ढकना शुद्ध सोने से बनाया जाना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किरदार निभाने वाले व्यक्ति से पूछें, "आप क्या महसूस कर रहे हैं या क्या सोच रहे हैं?" वह व्यक्ति इस तरह उत्तर दे सकता है, "यह सन्दूक बहुत सुंदर होने वाला है! यहोवा इस सब के बहुत योग्य है," या "मैं सभी विवरणों से बहुत अभिभूत महसूस करता हूँ। मुझे आशा है कि मुझे इस्राएलियों को बताने के लिए सब कुछ याद रहेगा।"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इस्राएलियों को सोने को पीटकर दो करूबों, या स्वर्गदूत प्राणियों, के आकार में ढालकर ढकने पर लगाना है। ये करुब ढकने के दोनों ओर होंगे, ढकने के केंद्र की ओर मुंह करके और अपने पंखों को ढकने के केंद्र के ऊपर फैलाए हुए होंगे। फिर उन्हें सन्दूक में साक्षी की पटियाँ रखनी हैं और फिर सन्दूक के ऊपर ढकना रखना है।</w:t>
      </w:r>
    </w:p>
    <w:p>
      <w:pPr/>
      <w:r>
        <w:rPr>
          <w:lang w:val="hi_IN" w:bidi="hi_IN"/>
        </w:rPr>
      </w:r>
      <w:r>
        <w:rPr>
          <w:lang w:val="hi_IN" w:bidi="hi_IN"/>
        </w:rPr>
        <w:t>यहोवा मूसा से कहता है कि यहोवा प्रायश्चित के ढकने या दया के आसन के ऊपर से मूसा से मिलेगा। यहोवा मूसा से कहता है कि वह करूब के बीच से मूसा से मिलेगा। यहीं वह स्थान है जहाँ यहोवा मूसा को इस्राएलियों के जीने के तरीके की सभी आज्ञाएँ देगा।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किरदार निभाने वाले व्यक्ति से पूछें, "आप क्या महसूस कर रहे हैं या क्या सोच रहे हैं?" वह व्यक्ति इस तरह उत्तर दे सकता है, "मुझे अभी भी विश्वास नहीं हो रहा कि यह वास्तव में हो रहा है। मुझे विश्वास नहीं हो रहा कि यहोवा ने मुझे उससे मिलने के लिए चुना," या "यहोवा वास्तव में भरोसेमंद है। वह वाचा का अपना हिस्सा हमारे साथ रख रहा है।"</w:t>
      </w:r>
      <w:r>
        <w:rPr>
          <w:lang w:val="hi_IN" w:bidi="hi_IN"/>
        </w:rPr>
      </w:r>
    </w:p>
    <w:p>
      <w:pPr>
        <w:pStyle w:val="Heading3"/>
      </w:pPr>
      <w:r>
        <w:rPr>
          <w:lang w:val="hi_IN" w:bidi="hi_IN"/>
        </w:rPr>
        <w:t>आवश्यक जानकारी</w:t>
      </w:r>
    </w:p>
    <w:p>
      <w:pPr/>
      <w:r>
        <w:rPr>
          <w:lang w:val="hi_IN" w:bidi="hi_IN"/>
        </w:rPr>
      </w:r>
      <w:r>
        <w:rPr>
          <w:lang w:val="hi_IN" w:bidi="hi_IN"/>
        </w:rPr>
        <w:t>निर्गमन 25:10–22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मूसा को निर्देश देता है कि वह </w:t>
      </w:r>
      <w:r>
        <w:rPr>
          <w:b/>
          <w:lang w:val="hi_IN" w:bidi="hi_IN"/>
        </w:rPr>
        <w:t>इस्राएलियों</w:t>
      </w:r>
      <w:r>
        <w:rPr>
          <w:lang w:val="hi_IN" w:bidi="hi_IN"/>
        </w:rPr>
        <w:t xml:space="preserve"> से </w:t>
      </w:r>
      <w:r>
        <w:rPr>
          <w:b/>
          <w:lang w:val="hi_IN" w:bidi="hi_IN"/>
        </w:rPr>
        <w:t>बबूल</w:t>
      </w:r>
      <w:r>
        <w:rPr>
          <w:lang w:val="hi_IN" w:bidi="hi_IN"/>
        </w:rPr>
        <w:t xml:space="preserve"> की लकड़ी का एक </w:t>
      </w:r>
      <w:r>
        <w:rPr>
          <w:b/>
          <w:lang w:val="hi_IN" w:bidi="hi_IN"/>
        </w:rPr>
        <w:t>सन्दूक</w:t>
      </w:r>
      <w:r>
        <w:rPr>
          <w:lang w:val="hi_IN" w:bidi="hi_IN"/>
        </w:rPr>
        <w:t xml:space="preserve"> या बक्सा बनवाए और वह मूसा को सटीक माप बताता है जो ढाई </w:t>
      </w:r>
      <w:r>
        <w:rPr>
          <w:b/>
          <w:lang w:val="hi_IN" w:bidi="hi_IN"/>
        </w:rPr>
        <w:t>हाथ</w:t>
      </w:r>
      <w:r>
        <w:rPr>
          <w:lang w:val="hi_IN" w:bidi="hi_IN"/>
        </w:rPr>
        <w:t xml:space="preserve"> लंबा, डेढ़ हाथ चौड़ा और डेढ़ हाथ ऊंचा था। सन्दूक वह डिब्बा होता है जिसे अलंकृत तरीके से सजाया जाता है, जिसमें साक्षी की पटियाँ रखी जाती हैं, और जहाँ </w:t>
      </w:r>
      <w:r>
        <w:rPr>
          <w:lang w:val="hi_IN" w:bidi="hi_IN"/>
        </w:rPr>
        <w:t>परमेश्वर की</w:t>
      </w:r>
      <w:r>
        <w:rPr>
          <w:lang w:val="hi_IN" w:bidi="hi_IN"/>
        </w:rPr>
        <w:t xml:space="preserve"> उपस्थिति मूसा और बाद में </w:t>
      </w:r>
      <w:r>
        <w:rPr>
          <w:b/>
          <w:lang w:val="hi_IN" w:bidi="hi_IN"/>
        </w:rPr>
        <w:t>महायाजकों</w:t>
      </w:r>
      <w:r>
        <w:rPr>
          <w:lang w:val="hi_IN" w:bidi="hi_IN"/>
        </w:rPr>
        <w:t xml:space="preserve"> से मिलती है। सन्दूक को वाचा का सन्दूक भी कहा जाता है। बबूल की लकड़ी एक मजबूत लकड़ी है जिसके साथ काम करना आसान था। बबूल की लकड़ी के लिए उसी शब्द का उपयोग करें जिसका उपयोग आपने पिछले भागों में किया है। एक हाथ किसी व्यक्ति की हाथ की लम्बाई उसकी कोहनी से लेकर उसकी उंगली की नोक तक होती है, यदि उसका हाथ सीधा और सपाट होता है। यह लगभग 45 सेंटीमीटर है।</w:t>
      </w:r>
    </w:p>
    <w:p>
      <w:pPr/>
      <w:r>
        <w:rPr>
          <w:lang w:val="hi_IN" w:bidi="hi_IN"/>
        </w:rPr>
      </w:r>
      <w:r>
        <w:rPr>
          <w:lang w:val="hi_IN" w:bidi="hi_IN"/>
        </w:rPr>
        <w:t xml:space="preserve">यहाँ रुकें और समूह में चर्चा करें कि आप </w:t>
      </w:r>
      <w:r>
        <w:rPr>
          <w:b/>
          <w:lang w:val="hi_IN" w:bidi="hi_IN"/>
        </w:rPr>
        <w:t>सन्दूक</w:t>
      </w:r>
      <w:r>
        <w:rPr>
          <w:lang w:val="hi_IN" w:bidi="hi_IN"/>
        </w:rPr>
        <w:t xml:space="preserve"> के लिए किस शब्द या वाक्यांश का उपयोग करेंगे। अधिक जानकारी के लिए मुख्य शब्दावली में </w:t>
      </w:r>
      <w:r>
        <w:rPr>
          <w:b/>
          <w:lang w:val="hi_IN" w:bidi="hi_IN"/>
        </w:rPr>
        <w:t>वाचा का सन्दूक</w:t>
      </w:r>
      <w:r>
        <w:rPr>
          <w:lang w:val="hi_IN" w:bidi="hi_IN"/>
        </w:rPr>
        <w:t xml:space="preserve"> देखें। यदि आपने बाइबल की किसी अन्य पुस्तक में इस शब्द का पहले ही अनुवाद किया है, तो यहाँ भी उसी शब्द का उपयोग करें जो आपने वहाँ किया था। इस ऑडियो को यहाँ रोकें।</w:t>
      </w:r>
    </w:p>
    <w:p>
      <w:pPr/>
      <w:r>
        <w:rPr>
          <w:lang w:val="hi_IN" w:bidi="hi_IN"/>
        </w:rPr>
      </w:r>
      <w:r>
        <w:rPr>
          <w:lang w:val="hi_IN" w:bidi="hi_IN"/>
        </w:rPr>
        <w:t xml:space="preserve">यहाँ रुकें और समूह में चर्चा करें कि आप </w:t>
      </w:r>
      <w:r>
        <w:rPr>
          <w:b/>
          <w:lang w:val="hi_IN" w:bidi="hi_IN"/>
        </w:rPr>
        <w:t>हाथ</w:t>
      </w:r>
      <w:r>
        <w:rPr>
          <w:lang w:val="hi_IN" w:bidi="hi_IN"/>
        </w:rPr>
        <w:t xml:space="preserve"> शब्द के लिए किस शब्द वाक्यांश का उपयोग करेंगे। अधिक जानकारी के लिए मुख्य शब्दावली में </w:t>
      </w:r>
      <w:r>
        <w:rPr>
          <w:b/>
          <w:lang w:val="hi_IN" w:bidi="hi_IN"/>
        </w:rPr>
        <w:t>हाथ</w:t>
      </w:r>
      <w:r>
        <w:rPr>
          <w:lang w:val="hi_IN" w:bidi="hi_IN"/>
        </w:rPr>
        <w:t xml:space="preserve"> शब्द देखें। यदि आपने बाइबल की किसी अन्य पुस्तक में इस शब्द का पहले ही अनुवाद किया है, तो यहाँ भी उसी शब्द का उपयोग करें जो आपने वहाँ किया था। इस ऑडियो को यहाँ रोकें।</w:t>
      </w:r>
    </w:p>
    <w:p>
      <w:pPr/>
      <w:r>
        <w:rPr>
          <w:lang w:val="hi_IN" w:bidi="hi_IN"/>
        </w:rPr>
      </w:r>
      <w:r>
        <w:rPr>
          <w:lang w:val="hi_IN" w:bidi="hi_IN"/>
        </w:rPr>
        <w:t xml:space="preserve">इस्राएलियों को सन्दूक के अंदर और बाहर के हिस्से को सोने से मढ़ना है और बाहरी किनारे पर सोने का बना एक </w:t>
      </w:r>
      <w:r>
        <w:rPr>
          <w:b/>
          <w:lang w:val="hi_IN" w:bidi="hi_IN"/>
        </w:rPr>
        <w:t>पट्टी</w:t>
      </w:r>
      <w:r>
        <w:rPr>
          <w:lang w:val="hi_IN" w:bidi="hi_IN"/>
        </w:rPr>
        <w:t xml:space="preserve"> या बॉर्डर लगाना है। इस सन्दूक के नीचे भी पैर होंगे ताकि सन्दूक जमीन को छूने से बच सके। वे चार सोने के कड़े लगाएँगे या साँचे में डालेंगे। फिर कड़े पैरों के बाहरी हिस्से से जुड़े होंगे। फिर इस्राएलियों को लंबे लकड़ी के डंडे बनाने थे, जिन पर सोने की परत चढ़ाई गई हो, ताकि वे कड़ों से होकर गुजर सकें। सन्दूक को इन डंडों से ले जाना है। डंडों को कड़ियों से हटाया नहीं जाना चाहिए। फिर इस्राएलियों को </w:t>
      </w:r>
      <w:r>
        <w:rPr>
          <w:b/>
          <w:lang w:val="hi_IN" w:bidi="hi_IN"/>
        </w:rPr>
        <w:t>साक्षी</w:t>
      </w:r>
      <w:r>
        <w:rPr>
          <w:lang w:val="hi_IN" w:bidi="hi_IN"/>
        </w:rPr>
        <w:t xml:space="preserve"> की पटियाँ सन्दूक में रखनी हैं। उन्हें "साक्षी" कहा जाता था क्योंकि वे इस्राएल पर यहोवा के संप्रभु शासन और यहोवा के प्रति अधीनता के उनके समझौते के गवाह थे। यहोवा ही है जो उन्हें ये पटियाँ देगा। यहाँ साक्षी उस लिखित पाठ को दर्शाती है जो यहोवा ने दिया था। यह पाठ एक आधिकारिक </w:t>
      </w:r>
      <w:r>
        <w:rPr>
          <w:lang w:val="hi_IN" w:bidi="hi_IN"/>
        </w:rPr>
        <w:t>नियम</w:t>
      </w:r>
      <w:r>
        <w:rPr>
          <w:lang w:val="hi_IN" w:bidi="hi_IN"/>
        </w:rPr>
        <w:t xml:space="preserve"> है। गवाही के लिए उसी शब्द का उपयोग करें क्योंकि यह वाचा के नियम को दर्शाता है जिसका उपयोग आपने पिछले भागों में किया है।</w:t>
      </w:r>
    </w:p>
    <w:p>
      <w:pPr/>
      <w:r>
        <w:rPr>
          <w:lang w:val="hi_IN" w:bidi="hi_IN"/>
        </w:rPr>
      </w:r>
      <w:r>
        <w:rPr>
          <w:lang w:val="hi_IN" w:bidi="hi_IN"/>
        </w:rPr>
        <w:t xml:space="preserve">फिर इस्राएलियों को सन्दूक के लिए </w:t>
      </w:r>
      <w:r>
        <w:rPr>
          <w:b/>
          <w:lang w:val="hi_IN" w:bidi="hi_IN"/>
        </w:rPr>
        <w:t>प्रायश्चित का ढकना</w:t>
      </w:r>
      <w:r>
        <w:rPr>
          <w:lang w:val="hi_IN" w:bidi="hi_IN"/>
        </w:rPr>
        <w:t xml:space="preserve"> या </w:t>
      </w:r>
      <w:r>
        <w:rPr>
          <w:b/>
          <w:lang w:val="hi_IN" w:bidi="hi_IN"/>
        </w:rPr>
        <w:t>दया का आसन</w:t>
      </w:r>
      <w:r>
        <w:rPr>
          <w:lang w:val="hi_IN" w:bidi="hi_IN"/>
        </w:rPr>
        <w:t xml:space="preserve"> बनाना है। उन्हें शुद्ध सोने का ढकना बनाना है और यह सन्दूक के समान ही लंबाई और चौड़ाई का हो। प्रायश्चित का ढकना, या दया का आसन वह स्थान है जहाँ परमेश्वर की उपस्थिति मूसा और फिर </w:t>
      </w:r>
      <w:r>
        <w:rPr>
          <w:b/>
          <w:lang w:val="hi_IN" w:bidi="hi_IN"/>
        </w:rPr>
        <w:t>महायाजकों</w:t>
      </w:r>
      <w:r>
        <w:rPr>
          <w:lang w:val="hi_IN" w:bidi="hi_IN"/>
        </w:rPr>
        <w:t xml:space="preserve"> से मिलेगी। यह वह स्थान है जहाँ इस्राएलियों के लिए प्रायश्चित या </w:t>
      </w:r>
      <w:r>
        <w:rPr>
          <w:lang w:val="hi_IN" w:bidi="hi_IN"/>
        </w:rPr>
        <w:t>क्षमा</w:t>
      </w:r>
      <w:r>
        <w:rPr>
          <w:lang w:val="hi_IN" w:bidi="hi_IN"/>
        </w:rPr>
        <w:t xml:space="preserve"> दी जाती है।</w:t>
      </w:r>
    </w:p>
    <w:p>
      <w:pPr/>
      <w:r>
        <w:rPr>
          <w:lang w:val="hi_IN" w:bidi="hi_IN"/>
        </w:rPr>
      </w:r>
      <w:r>
        <w:rPr>
          <w:lang w:val="hi_IN" w:bidi="hi_IN"/>
        </w:rPr>
        <w:t xml:space="preserve">यहाँ रुकें और समूह में चर्चा करें कि आप प्रायश्चित के ढकने या दया के आसन के लिए किस शब्द या वाक्यांश का उपयोग करेंगे। अधिक जानकारी के लिए मुख्य शब्दावली में </w:t>
      </w:r>
      <w:r>
        <w:rPr>
          <w:b/>
          <w:lang w:val="hi_IN" w:bidi="hi_IN"/>
        </w:rPr>
        <w:t>प्रायश्चित</w:t>
      </w:r>
      <w:r>
        <w:rPr>
          <w:lang w:val="hi_IN" w:bidi="hi_IN"/>
        </w:rPr>
        <w:t xml:space="preserve"> और </w:t>
      </w:r>
      <w:r>
        <w:rPr>
          <w:lang w:val="hi_IN" w:bidi="hi_IN"/>
        </w:rPr>
        <w:t>दया</w:t>
      </w:r>
      <w:r>
        <w:rPr>
          <w:lang w:val="hi_IN" w:bidi="hi_IN"/>
        </w:rPr>
        <w:t xml:space="preserve"> को देखें। यदि आपने बाइबल की किसी अन्य पुस्तक में इस शब्द का पहले ही अनुवाद किया है, तो यहाँ भी उसी शब्द का उपयोग करें जो आपने वहाँ किया था। इस ऑडियो को यहाँ रोकें।</w:t>
      </w:r>
    </w:p>
    <w:p>
      <w:pPr/>
      <w:r>
        <w:rPr>
          <w:lang w:val="hi_IN" w:bidi="hi_IN"/>
        </w:rPr>
      </w:r>
      <w:r>
        <w:rPr>
          <w:lang w:val="hi_IN" w:bidi="hi_IN"/>
        </w:rPr>
        <w:t xml:space="preserve">फिर इस्राएलियों को सोने को हथौड़े से पीट कर दो </w:t>
      </w:r>
      <w:r>
        <w:rPr>
          <w:b/>
          <w:lang w:val="hi_IN" w:bidi="hi_IN"/>
        </w:rPr>
        <w:t>करूबों</w:t>
      </w:r>
      <w:r>
        <w:rPr>
          <w:lang w:val="hi_IN" w:bidi="hi_IN"/>
        </w:rPr>
        <w:t xml:space="preserve"> या पंखों वाले स्वर्गदूत प्राणियों के रूप में बनाना है। इन करूबों को ढकने के प्रत्येक सिरे पर सोने से मढ़ा जाना चाहिए ताकि ढकना और करूब सभी सोने का एक ही टुकड़ा हो। करुबों को ढकने के केंद्र की ओर मुख करके, अपने पंखों को ढकने के ऊपर फैला कर रखना है। यह ढकना सन्दूक के शीर्ष पर जाना है और साक्षी की पटियाँ सन्दूक के अंदर रखी जाएंगी।</w:t>
      </w:r>
    </w:p>
    <w:p>
      <w:pPr/>
      <w:r>
        <w:rPr>
          <w:lang w:val="hi_IN" w:bidi="hi_IN"/>
        </w:rPr>
      </w:r>
      <w:r>
        <w:rPr>
          <w:lang w:val="hi_IN" w:bidi="hi_IN"/>
        </w:rPr>
        <w:t xml:space="preserve">यहाँ रुकें और समूह में चर्चा करें कि आप </w:t>
      </w:r>
      <w:r>
        <w:rPr>
          <w:b/>
          <w:lang w:val="hi_IN" w:bidi="hi_IN"/>
        </w:rPr>
        <w:t>करूब</w:t>
      </w:r>
      <w:r>
        <w:rPr>
          <w:lang w:val="hi_IN" w:bidi="hi_IN"/>
        </w:rPr>
        <w:t xml:space="preserve"> के लिए किस शब्द या वाक्यांश का उपयोग करेंगे। अधिक जानकारी के लिए मुख्य शब्दावली में </w:t>
      </w:r>
      <w:r>
        <w:rPr>
          <w:b/>
          <w:lang w:val="hi_IN" w:bidi="hi_IN"/>
        </w:rPr>
        <w:t>करूब</w:t>
      </w:r>
      <w:r>
        <w:rPr>
          <w:lang w:val="hi_IN" w:bidi="hi_IN"/>
        </w:rPr>
        <w:t xml:space="preserve"> देखें। यदि आपने बाइबल की किसी अन्य पुस्तक में इस शब्द का पहले ही अनुवाद किया है, तो यहाँ भी उसी शब्द का उपयोग करें जो आपने वहाँ किया था। इस ऑडियो को यहाँ रोकें।</w:t>
      </w:r>
    </w:p>
    <w:p>
      <w:pPr/>
      <w:r>
        <w:rPr>
          <w:lang w:val="hi_IN" w:bidi="hi_IN"/>
        </w:rPr>
      </w:r>
      <w:r>
        <w:rPr>
          <w:lang w:val="hi_IN" w:bidi="hi_IN"/>
        </w:rPr>
        <w:t xml:space="preserve">यहोवा मूसा से कहता है कि प्रायश्चित का ढकना वह स्थान है जहाँ यहोवा मूसा से मिलेगा। यहोवा दो करूब के बीच मूसा से मिलेगा। जब यहोवा मूसा से मिलेगा, तो यहोवा मूसा को वे सभी </w:t>
      </w:r>
      <w:r>
        <w:rPr>
          <w:b/>
          <w:lang w:val="hi_IN" w:bidi="hi_IN"/>
        </w:rPr>
        <w:t>आज्ञाएँ</w:t>
      </w:r>
      <w:r>
        <w:rPr>
          <w:lang w:val="hi_IN" w:bidi="hi_IN"/>
        </w:rPr>
        <w:t xml:space="preserve"> देगा जो मूसा को </w:t>
      </w:r>
      <w:r>
        <w:rPr>
          <w:b/>
          <w:lang w:val="hi_IN" w:bidi="hi_IN"/>
        </w:rPr>
        <w:t>इस्राएल के लोगों</w:t>
      </w:r>
      <w:r>
        <w:rPr>
          <w:lang w:val="hi_IN" w:bidi="hi_IN"/>
        </w:rPr>
        <w:t xml:space="preserve"> को देनी हैं। आज्ञाएँ परमेश्वर द्वारा दिए गए वे आदेश हैं जिनका पालन करने की आवश्यकता है। इस्राएल के लोग वे लोग हैं जो याकूब की संतान हैं और अब वही राष्ट्र हैं जिसके साथ परमेश्वर ने </w:t>
      </w:r>
      <w:r>
        <w:rPr>
          <w:lang w:val="hi_IN" w:bidi="hi_IN"/>
        </w:rPr>
        <w:t>वाचा</w:t>
      </w:r>
      <w:r>
        <w:rPr>
          <w:lang w:val="hi_IN" w:bidi="hi_IN"/>
        </w:rPr>
        <w:t xml:space="preserve"> की है। आपने पिछले भागों में जिस शब्द का उपयोग आदेशों या आज्ञाओं और इस्राएल के लोगों के लिए किया है उसी शब्द का उपयोग करें। </w:t>
      </w:r>
      <w:r>
        <w:rPr>
          <w:b/>
          <w:lang w:val="hi_IN" w:bidi="hi_IN"/>
        </w:rPr>
        <w:t>आज्ञाओं</w:t>
      </w:r>
      <w:r>
        <w:rPr>
          <w:lang w:val="hi_IN" w:bidi="hi_IN"/>
        </w:rPr>
        <w:t xml:space="preserve"> और </w:t>
      </w:r>
      <w:r>
        <w:rPr>
          <w:lang w:val="hi_IN" w:bidi="hi_IN"/>
        </w:rPr>
        <w:t>इस्राएल</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25:23–30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25:23–30 को सुनें और अपने मनों में रखें।</w:t>
      </w:r>
    </w:p>
    <w:p>
      <w:pPr/>
      <w:r>
        <w:rPr>
          <w:lang w:val="hi_IN" w:bidi="hi_IN"/>
        </w:rPr>
      </w:r>
      <w:r>
        <w:rPr>
          <w:lang w:val="hi_IN" w:bidi="hi_IN"/>
        </w:rPr>
        <w:t xml:space="preserve">यदि सम्भव हो, तो निर्गमन 25:23–30 का ऑडियो संस्करण तीन बार, तीन अलग-अलग अनुवादों में सुनें। </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25:23–30 का ऑडियो संस्करण सबसे आसानी से समझ में आने वाले अनुवाद में सुनें।</w:t>
      </w:r>
    </w:p>
    <w:p>
      <w:pPr/>
      <w:r>
        <w:rPr>
          <w:lang w:val="hi_IN" w:bidi="hi_IN"/>
        </w:rPr>
      </w:r>
      <w:r>
        <w:rPr>
          <w:lang w:val="hi_IN" w:bidi="hi_IN"/>
        </w:rPr>
        <w:t>मूसा अब भी सीनै पर्वत की चोटी पर बादल के भीतर यहोवा से मिल रहा है। यहोवा मूसा को यह निर्देश दे रहा है कि इस्राएली यहोवा के साथ अपने संबंध में कैसे बने रहेंगे। यहोवा पहले ही मूसा से कह चुका है कि वह इस्राएलियों से यहोवा के लिए भेंट लाने को कहे, और उसी से यहोवा के लिए एक निवास स्थान अर्थात तम्बू बनाए। अन्त में यहोवा इस्राएलियों के साथ उनके डेरे में उनके बीच निवास करेगा। यहोवा ने मूसा को यह भी निर्देश दिए हैं कि उस संदूक को कैसे बनाया जाए, जिसमें यहोवा की उपस्थिति रखी जाएगी। अब यहोवा मूसा को एक और वस्तु के बारे में निर्देश देता है, जिसे मिलापवाले तम्बू के सामने वाले भाग में रखा जाएगा यह मेज़ है।</w:t>
      </w:r>
    </w:p>
    <w:p>
      <w:pPr/>
      <w:r>
        <w:rPr>
          <w:lang w:val="hi_IN" w:bidi="hi_IN"/>
        </w:rPr>
      </w:r>
      <w:r>
        <w:rPr>
          <w:lang w:val="hi_IN" w:bidi="hi_IN"/>
        </w:rPr>
        <w:t xml:space="preserve">यहाँ रुकें और मिलापवाले </w:t>
      </w:r>
      <w:r>
        <w:rPr>
          <w:b/>
          <w:lang w:val="hi_IN" w:bidi="hi_IN"/>
        </w:rPr>
        <w:t>तम्बू</w:t>
      </w:r>
      <w:r>
        <w:rPr>
          <w:lang w:val="hi_IN" w:bidi="hi_IN"/>
        </w:rPr>
        <w:t xml:space="preserve"> का एक चित्र देखें, जिसमें यह दिखाया गया हो कि अलग अलग सामान कहाँ रखे गए थे। इस ऑडियो को यहाँ रोकें।</w:t>
      </w:r>
    </w:p>
    <w:p>
      <w:pPr/>
      <w:r>
        <w:rPr>
          <w:lang w:val="hi_IN" w:bidi="hi_IN"/>
        </w:rPr>
      </w:r>
      <w:r>
        <w:rPr>
          <w:lang w:val="hi_IN" w:bidi="hi_IN"/>
        </w:rPr>
        <w:t xml:space="preserve">यहाँ रुकें और यदि आवश्यकता हो तो समूह में </w:t>
      </w:r>
      <w:r>
        <w:rPr>
          <w:lang w:val="hi_IN" w:bidi="hi_IN"/>
        </w:rPr>
        <w:t>मिस्र और सीनै पर्वत</w:t>
      </w:r>
      <w:r>
        <w:rPr>
          <w:lang w:val="hi_IN" w:bidi="hi_IN"/>
        </w:rPr>
        <w:t xml:space="preserve"> का नक्शा देखें। यदि आवश्यकता हो, तो यहाँ इस ऑडियो को रोकें।</w:t>
      </w:r>
    </w:p>
    <w:p>
      <w:pPr/>
      <w:r>
        <w:rPr>
          <w:lang w:val="hi_IN" w:bidi="hi_IN"/>
        </w:rPr>
      </w:r>
      <w:r>
        <w:rPr>
          <w:lang w:val="hi_IN" w:bidi="hi_IN"/>
        </w:rPr>
        <w:t>यहोवा मूसा से कहता है कि वह मेज़ बनाए। मेज़ को संदूक की तरह ही बनाना है। मेज़ को भी बबूल की लकड़ी से बनाना है, और फिर उस पर सोना चढ़ाना है। मिलापवाले तम्बू में सोने की बड़ी मात्रा यह दिखाती थी कि वहाँ निवास करने वाले का महत्व कितना बड़ा है।</w:t>
      </w:r>
    </w:p>
    <w:p>
      <w:pPr/>
      <w:r>
        <w:rPr>
          <w:lang w:val="hi_IN" w:bidi="hi_IN"/>
        </w:rPr>
      </w:r>
      <w:r>
        <w:rPr>
          <w:lang w:val="hi_IN" w:bidi="hi_IN"/>
        </w:rPr>
        <w:t>यहाँ रुकें और समूह में इस प्रश्न पर चर्चा करें: आपकी संस्कृति में लोग यह कैसे दिखाते हैं कि किसी विशेष घर में कोई महत्वपूर्ण व्यक्ति रहता है? इस ऑडियो को यहाँ रोकें।</w:t>
      </w:r>
    </w:p>
    <w:p>
      <w:pPr/>
      <w:r>
        <w:rPr>
          <w:lang w:val="hi_IN" w:bidi="hi_IN"/>
        </w:rPr>
      </w:r>
      <w:r>
        <w:rPr>
          <w:lang w:val="hi_IN" w:bidi="hi_IN"/>
        </w:rPr>
        <w:t>यहोवा मूसा से कहता है कि मेज़ दो हाथ लंबी होगी, यानी 88 सेंटीमीटर, एक हाथ चौड़ी होगी, यानी 45 सेंटीमीटर, और डेढ़ हाथ ऊँची होगी, यानी 67 सेंटीमीटर। फिर उन्हें मेज़ के चारों ओर सोने की एक पट्टी, यानी एक किनारा बनाना है। संभव है कि यह पट्टी मेज़ के ऊपरी भाग के चारों ओर बनाई गई एक सजावटी किनारा हो। मेज़ के चारों ओर एक किनारा हो, और उस किनारे के चारों ओर सोने की एक पट्टी हो। यह किनारा एक हाथ की चौड़ाई का हो, यानी मनुष्य के हाथ की चौड़ाई के बराबर—लगभग 10 सेंटीमीटर। इस भाग में यह ठीक ठीक नहीं बताया गया है कि यह किनारा और उसकी पट्टी कहाँ लगाई जाती है। एक संभावना यह है कि यह मेज़ के ऊपर वाले हिस्से से ऊपर उठता हो, ताकि रोटियाँ और थालियाँ मेज़ से गिर न जाएँ। दूसरी संभावना यह है कि यह मेज़ से नीचे की ओर जाता हो, ताकि मेज़ अधिक गहरी दिखाई दे।</w:t>
      </w:r>
    </w:p>
    <w:p>
      <w:pPr/>
      <w:r>
        <w:rPr>
          <w:lang w:val="hi_IN" w:bidi="hi_IN"/>
        </w:rPr>
      </w:r>
      <w:r>
        <w:rPr>
          <w:lang w:val="hi_IN" w:bidi="hi_IN"/>
        </w:rPr>
        <w:t xml:space="preserve">यहाँ रुकें और समूह में </w:t>
      </w:r>
      <w:r>
        <w:rPr>
          <w:b/>
          <w:lang w:val="hi_IN" w:bidi="hi_IN"/>
        </w:rPr>
        <w:t>मेज़</w:t>
      </w:r>
      <w:r>
        <w:rPr>
          <w:lang w:val="hi_IN" w:bidi="hi_IN"/>
        </w:rPr>
        <w:t xml:space="preserve"> का एक चित्र देखें। इस ऑडियो को यहाँ रोकें।</w:t>
      </w:r>
    </w:p>
    <w:p>
      <w:pPr/>
      <w:r>
        <w:rPr>
          <w:lang w:val="hi_IN" w:bidi="hi_IN"/>
        </w:rPr>
      </w:r>
      <w:r>
        <w:rPr>
          <w:lang w:val="hi_IN" w:bidi="hi_IN"/>
        </w:rPr>
        <w:t>फिर इस्राएलियों को चार कड़े बनाने हैं और उन्हें मेज़ के चारों कोनों पर, जहाँ उसके पाए हैं, लगाना है। ये कड़े किनारे के पास हों, ताकि संदूक की तरह, डंडे उन कड़ों में से होकर डाल दिए जा सकें और मेज़ को उठाकर ले जाया जा सके। कड़ों को मेज़ के ऊपरी हिस्से की ओर किनारे के पास रखने से, जब मेज़ को हटाना पड़ता, तो उसे उठाकर ले जाना आसान हो जाता था। यह महत्वपूर्ण था, क्योंकि जब इस्राएली आगे बढ़ते थे, तो उन्हें पूरा मिलापवाला तम्बू भी साथ ले जाना पड़ता था।</w:t>
      </w:r>
    </w:p>
    <w:p>
      <w:pPr/>
      <w:r>
        <w:rPr>
          <w:lang w:val="hi_IN" w:bidi="hi_IN"/>
        </w:rPr>
      </w:r>
      <w:r>
        <w:rPr>
          <w:lang w:val="hi_IN" w:bidi="hi_IN"/>
        </w:rPr>
        <w:t>यहाँ रुकें और समूह में इस प्रश्न पर चर्चा करें: आपकी संस्कृति में लोग बहुत भारी चीज़ों को कैसे स्थानांतरित करते हैं? आपकी संस्कृति में लोग भारी बोझ को कैसे समायोजित करते हैं ताकि उन्हें उठाना आसान हो जाए? इस ऑडियो को यहाँ रोकें।</w:t>
      </w:r>
    </w:p>
    <w:p>
      <w:pPr/>
      <w:r>
        <w:rPr>
          <w:lang w:val="hi_IN" w:bidi="hi_IN"/>
        </w:rPr>
      </w:r>
      <w:r>
        <w:rPr>
          <w:lang w:val="hi_IN" w:bidi="hi_IN"/>
        </w:rPr>
        <w:t>डंडे भी बबूल की लकड़ी के बने थे और उन पर सोना चढ़ाया गया था। इनका उपयोग भी, संदूक के लिए बने डंडों की तरह, मेज़ को उठाकर ले जाने के लिए किया जाता था। लेकिन जब मेज़ को नहीं ले जाया जाता था, तब ये डंडे कड़ों में लगे नहीं रहते थे। इससे याजकों के लिए मेज़ तक पहुँचना आसान हो जाता था।</w:t>
      </w:r>
    </w:p>
    <w:p>
      <w:pPr/>
      <w:r>
        <w:rPr>
          <w:lang w:val="hi_IN" w:bidi="hi_IN"/>
        </w:rPr>
      </w:r>
      <w:r>
        <w:rPr>
          <w:lang w:val="hi_IN" w:bidi="hi_IN"/>
        </w:rPr>
        <w:t>इस मेज़ के साथ थालियाँ और कटोरियाँ, साथ ही उंडेलने के घड़े और कटोरे भी होने थे। ये सभी शुद्ध सोने के बनाए जाने थे। थालियों और कटोरियों का उपयोग धूप के लिए किया जाना था, जो एक सुगंधित पदार्थ है और जिसे सुगंध फैलाने के लिए जलाया जाता है। उंडेलने के घड़ों और कटोरों का उपयोग अलग अलग भेंटों और बलिदानों को उंडेलने के लिए किया जाना था, जिन्हें इस्राएली लाते थे। मेज़ पर रखा जाने वाला एकमात्र भोजन उपस्थिति की रोटी थी। संभव है कि यह रोटी मेज़ पर रखी थालियों और कटोरियों पर रखी जाती थी। यह रोटी हमेशा परमेश्वर की उपस्थिति में रखी जानी थी। ये बारह बड़ी गोल रोटियाँ थीं। ये शायद इस्राएल के बारह गोत्रों का प्रतीक थीं, और इससे भी बढ़कर उनके लिए परमेश्वर की निरंतर व्यवस्था को दर्शाती थीं। इस्राएली परमेश्वर की ओर से मिली व्यवस्था के लिए धन्यवाद के रूप में वह रोटी मेज़ पर लाते थे।</w:t>
      </w:r>
    </w:p>
    <w:p>
      <w:pPr/>
      <w:r>
        <w:rPr>
          <w:lang w:val="hi_IN" w:bidi="hi_IN"/>
        </w:rPr>
      </w:r>
      <w:r>
        <w:rPr>
          <w:lang w:val="hi_IN" w:bidi="hi_IN"/>
        </w:rPr>
        <w:t>यहाँ रुकें और समूह में इस प्रश्न पर चर्चा करें: एक ऐसी कहानी सुनाएँ कि कैसे परमेश्वर ने आपके लिए चमत्कारिक रूप से प्रदान किया। आपकी संस्कृति में लोग यह कैसे याद रखते हैं कि परमेश्वर ने उनके लिए कैसे प्रदान किया? इस ऑडियो को यहाँ रोकें।</w:t>
      </w:r>
    </w:p>
    <w:p>
      <w:pPr/>
      <w:r>
        <w:rPr>
          <w:lang w:val="hi_IN" w:bidi="hi_IN"/>
        </w:rPr>
      </w:r>
      <w:r>
        <w:rPr>
          <w:lang w:val="hi_IN" w:bidi="hi_IN"/>
        </w:rPr>
        <w:t>हालाँकि ऐसा साफ़ तौर पर नहीं कहा गया है, फिर भी शायद महायाजक बारह पुरानी रोटियों को बारह नई रोटियों से एक एक करके बदलता था, न कि पहले सारी पुरानी रोटियाँ हटाकर और फिर सारी नई रोटियाँ रखता था। इस तरह ऐसा कभी नहीं होता था कि मेज़ का ऊपर वाला भाग पूरी तरह खाली हो। अन्य सभी भेंटें समय समय पर चढ़ाई जाती थीं, जो दिन, सप्ताह, महीने या वर्ष के निश्चित समयों पर अलग अलग विधियों में प्रस्तुत की जाती थीं। यह भेंट निरंतर रहने वाली थी, जो वर्षों और युगों तक दिन रात इस्राएलियों की ओर से परमेश्वर के प्रति निरंतर आराधना, धन्यवाद और मध्यस्थता का प्रतीक थी।</w:t>
      </w:r>
    </w:p>
    <w:p>
      <w:pPr/>
      <w:r>
        <w:rPr>
          <w:lang w:val="hi_IN" w:bidi="hi_IN"/>
        </w:rPr>
      </w:r>
      <w:r>
        <w:rPr>
          <w:lang w:val="hi_IN" w:bidi="hi_IN"/>
        </w:rPr>
        <w:t>यहाँ रुकें और समूह में इस प्रश्न पर चर्चा करें: आपकी संस्कृति में लोग कितनी बार पवित्र स्थानों पर भोजन लाते हैं? यह भोजन किस बात का प्रतीक है?</w:t>
      </w:r>
      <w:r>
        <w:rPr>
          <w:lang w:val="hi_IN" w:bidi="hi_IN"/>
        </w:rPr>
      </w:r>
    </w:p>
    <w:p>
      <w:pPr>
        <w:pStyle w:val="Heading3"/>
      </w:pPr>
      <w:r>
        <w:rPr>
          <w:lang w:val="hi_IN" w:bidi="hi_IN"/>
        </w:rPr>
        <w:t>घटनाओं को समझाना</w:t>
      </w:r>
    </w:p>
    <w:p>
      <w:pPr/>
      <w:r>
        <w:rPr>
          <w:lang w:val="hi_IN" w:bidi="hi_IN"/>
        </w:rPr>
      </w:r>
      <w:r>
        <w:rPr>
          <w:lang w:val="hi_IN" w:bidi="hi_IN"/>
        </w:rPr>
        <w:t>निर्गमन 25:23–30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3 दृश्य हैं।</w:t>
      </w:r>
    </w:p>
    <w:p>
      <w:pPr/>
      <w:r>
        <w:rPr>
          <w:lang w:val="hi_IN" w:bidi="hi_IN"/>
        </w:rPr>
      </w:r>
      <w:r>
        <w:rPr>
          <w:b/>
          <w:lang w:val="hi_IN" w:bidi="hi_IN"/>
        </w:rPr>
        <w:t>पहले दृश्य में:</w:t>
      </w:r>
      <w:r>
        <w:rPr>
          <w:lang w:val="hi_IN" w:bidi="hi_IN"/>
        </w:rPr>
        <w:t xml:space="preserve"> यहोवा मूसा से कहता है कि वह बबूल की लकड़ी की एक मेज़ बनाए, जो 88 सेंटीमीटर लंबी, 45 सेंटीमीटर चौड़ी और 67 सेंटीमीटर ऊँची हो। यहोवा मूसा से कहता है कि वह उस पर शुद्ध सोना चढ़ाए और उसके चारों ओर शुद्ध सोने की एक पट्टी लगाए। फिर यहोवा मूसा से कहता है कि वह मेज़ के चारों ओर लगभग 10 सेंटीमीटर चौड़ा एक किनारा बनाए, और उस किनारे के चारों ओर भी सोने की एक पट्टी लगाए।</w:t>
      </w:r>
    </w:p>
    <w:p>
      <w:pPr/>
      <w:r>
        <w:rPr>
          <w:lang w:val="hi_IN" w:bidi="hi_IN"/>
        </w:rPr>
      </w:r>
      <w:r>
        <w:rPr>
          <w:b/>
          <w:lang w:val="hi_IN" w:bidi="hi_IN"/>
        </w:rPr>
        <w:t>दूसरे दृश्य में:</w:t>
      </w:r>
      <w:r>
        <w:rPr>
          <w:lang w:val="hi_IN" w:bidi="hi_IN"/>
        </w:rPr>
        <w:t xml:space="preserve"> यहोवा मूसा से कहता है कि वह मेज़ के लिए चार सोने के कड़े बनाए और उन्हें मेज़ पर, जहाँ उसके पाए हैं, किनारे के पास लगाए। ये कड़े मेज़ को उठाकर ले जाने के लिए डंडों को थामे रखने के लिए हैं। डंडे भी बबूल की लकड़ी के बनाए जाएँ और उन पर सोना चढ़ाया जाए।</w:t>
      </w:r>
    </w:p>
    <w:p>
      <w:pPr/>
      <w:r>
        <w:rPr>
          <w:lang w:val="hi_IN" w:bidi="hi_IN"/>
        </w:rPr>
      </w:r>
      <w:r>
        <w:rPr>
          <w:b/>
          <w:lang w:val="hi_IN" w:bidi="hi_IN"/>
        </w:rPr>
        <w:t>तीसरे दृश्य में:</w:t>
      </w:r>
      <w:r>
        <w:rPr>
          <w:lang w:val="hi_IN" w:bidi="hi_IN"/>
        </w:rPr>
        <w:t xml:space="preserve"> यहोवा मूसा से कहता है कि वह मेज़ के लिए थालियाँ, कटोरे और उंडेलने के घड़े शुद्ध सोने के बनाए। फिर यहोवा मूसा से कहता है कि वह उपस्थिति की रोटी को मेज़ पर रखे, जो हमेशा यहोवा के सामने रहेगी।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और मूसा</w:t>
      </w:r>
    </w:p>
    <w:p>
      <w:pPr/>
      <w:r>
        <w:rPr>
          <w:lang w:val="hi_IN" w:bidi="hi_IN"/>
        </w:rPr>
      </w:r>
      <w:r>
        <w:rPr>
          <w:lang w:val="hi_IN" w:bidi="hi_IN"/>
        </w:rPr>
        <w:t>एक समूह में, भाग के परिवेश के इन हिस्सों पर ध्यान दें: यहोवा सीनै पर्वत पर रहते हुए अब भी मूसा को निर्देश दे रहा है। यहोवा सीधे मूसा से बात कर रहा है और उसे मेज़ तथा मेज़ के सभी हिस्सों को बनाने के निर्देश दे रहा है। लेकिन यहोवा का यह अर्थ नहीं है कि मूसा ही अकेला इसे बनाए। हो सकता है यहोवा मूसा से यह कह रहा है कि वह इस्राएलियों की निगरानी करे जब वे मेज़ बना रहे हों, ताकि यह काम पूरा हो सके। याद रखें कि यहोवा मूसा को निर्देश दे रहा है, और जब मूसा सीनै पर्वत से नीचे आएगा, तब वह ये सभी निर्देश इस्राएलियों को बताएगा।</w:t>
      </w:r>
    </w:p>
    <w:p>
      <w:pPr/>
      <w:r>
        <w:rPr>
          <w:lang w:val="hi_IN" w:bidi="hi_IN"/>
        </w:rPr>
      </w:r>
      <w:r>
        <w:rPr>
          <w:lang w:val="hi_IN" w:bidi="hi_IN"/>
        </w:rPr>
        <w:t>यहाँ रुकें और समूह में इस प्रश्न पर चर्चा करें: आपकी संस्कृति में किन परिस्थितियों में किसी व्यक्ति को किसी और की ओर से निर्देश लेने पड़ते हैं? इस ऑडियो को यहाँ रोकें।</w:t>
      </w:r>
    </w:p>
    <w:p>
      <w:pPr/>
      <w:r>
        <w:rPr>
          <w:lang w:val="hi_IN" w:bidi="hi_IN"/>
        </w:rPr>
      </w:r>
      <w:r>
        <w:rPr>
          <w:lang w:val="hi_IN" w:bidi="hi_IN"/>
        </w:rPr>
        <w:t>याद रखें कि एक हाथ वह माप है जो किसी व्यक्ति की कोहनी से लेकर उसकी उँगलियों के सिरे तक होता है, जब उसका हाथ सीधा फैलाया गया हो। यह लगभग 45 सेंटीमीटर है। मेज़ की लंबाई दो हाथ, चौड़ाई एक हाथ, और ऊँचाई डेढ़ हाथ होनी थी। शुद्ध सोना वह सोना था, जिसमें कोई अन्य धातु या खनिज नहीं मिलाए गए थे। यह भी याद रखें कि वह किनारा लगभग एक हाथ की चौड़ाई का था। यह लगभग 10 सेंटीमीटर है।</w:t>
      </w:r>
    </w:p>
    <w:p>
      <w:pPr/>
      <w:r>
        <w:rPr>
          <w:lang w:val="hi_IN" w:bidi="hi_IN"/>
        </w:rPr>
      </w:r>
      <w:r>
        <w:rPr>
          <w:lang w:val="hi_IN" w:bidi="hi_IN"/>
        </w:rPr>
        <w:t>दूसरे और तीसरे दृश्यों में ध्यान दें कि कड़ों, डंडों, और थालियों, कटोरियों, उंडेलने के घड़ों, और कटोरों के बारे में छोटे छोटे विवरण दिए गए हैं। हमें यह नहीं पता कि इनमें से हर एक का आकार कितना था। संभव है कि उस संस्कृति में इनमें से हर एक के लिए मानक आकार रहे हों, या फिर यह निर्णय बनाने वाले पर छोड़ दिया गया हो।</w:t>
      </w:r>
    </w:p>
    <w:p>
      <w:pPr/>
      <w:r>
        <w:rPr>
          <w:lang w:val="hi_IN" w:bidi="hi_IN"/>
        </w:rPr>
      </w:r>
      <w:r>
        <w:rPr>
          <w:lang w:val="hi_IN" w:bidi="hi_IN"/>
        </w:rPr>
        <w:t>यहाँ रुकें और समूह में इस प्रश्न पर चर्चा करें: यदि समय हो, तो किसी आराधना-स्थल पर जाएँ और वहाँ पाई जाने वाली वस्तुओं और उनके उपयोगों पर चर्चा करें। यदि यह कोई मसीही आराधना-स्थल नहीं है, तो वहाँ के जिम्मेदार व्यक्ति से पूछें कि क्या वे उन वस्तुओं और उनके उपयोगों के बारे में आपको समझा सकते हैं। इस ऑडियो को यहाँ रोकें।</w:t>
      </w:r>
    </w:p>
    <w:p>
      <w:pPr/>
      <w:r>
        <w:rPr>
          <w:lang w:val="hi_IN" w:bidi="hi_IN"/>
        </w:rPr>
      </w:r>
      <w:r>
        <w:rPr>
          <w:lang w:val="hi_IN" w:bidi="hi_IN"/>
        </w:rPr>
        <w:t>तीसरे दृश्य में थालियाँ और कटोरियाँ धूप की भेंट के लिए उपयोग की जाती थीं। उंडेलने के घड़े और कटोरे पेय-भेंट के लिए उपयोग किए जाते थे।</w:t>
      </w:r>
    </w:p>
    <w:p>
      <w:pPr/>
      <w:r>
        <w:rPr>
          <w:lang w:val="hi_IN" w:bidi="hi_IN"/>
        </w:rPr>
      </w:r>
      <w:r>
        <w:rPr>
          <w:lang w:val="hi_IN" w:bidi="hi_IN"/>
        </w:rPr>
        <w:t xml:space="preserve">यहाँ रुकें और समूह में इस प्रश्न पर चर्चा करें: </w:t>
      </w:r>
      <w:r>
        <w:rPr>
          <w:b/>
          <w:lang w:val="hi_IN" w:bidi="hi_IN"/>
        </w:rPr>
        <w:t>थालियों, कटोरियों, उंडेलने के घड़ों और कटोरों</w:t>
      </w:r>
      <w:r>
        <w:rPr>
          <w:lang w:val="hi_IN" w:bidi="hi_IN"/>
        </w:rPr>
        <w:t xml:space="preserve"> की तस्वीर देखें। आप थालियों और कटोरियों के बीच, और उंडेलने के घड़ों और कटोरों के बीच अंतर को कैसे वर्णित करेंगे? इस ऑडियो को यहाँ रोकें।</w:t>
      </w:r>
    </w:p>
    <w:p>
      <w:pPr/>
      <w:r>
        <w:rPr>
          <w:lang w:val="hi_IN" w:bidi="hi_IN"/>
        </w:rPr>
      </w:r>
      <w:r>
        <w:rPr>
          <w:lang w:val="hi_IN" w:bidi="hi_IN"/>
        </w:rPr>
        <w:t>उपस्थिति की रोटी को यह नाम इसलिए दिया गया था, क्योंकि वह मिलापवाले तम्बू में हमेशा परमेश्वर की उपस्थिति में रहती थी।</w:t>
      </w:r>
    </w:p>
    <w:p>
      <w:pPr/>
      <w:r>
        <w:rPr>
          <w:lang w:val="hi_IN" w:bidi="hi_IN"/>
        </w:rPr>
      </w:r>
      <w:r>
        <w:rPr>
          <w:lang w:val="hi_IN" w:bidi="hi_IN"/>
        </w:rPr>
        <w:t>अब समूह को इस भाग और इसमें होने वाली घटनाओं को दृश्‍यमान करने के लिए चित्र,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25:23–30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यहोवा मूसा से कहता है कि वह बबूल की लकड़ी की एक मेज़ बनाए, जो 88 सेंटीमीटर लंबी, 45 सेंटीमीटर चौड़ी और 67 सेंटीमीटर ऊँची हो। यहोवा मूसा से कहता है कि वह उस पर शुद्ध सोना चढ़ाए और उसके चारों ओर शुद्ध सोने की एक पट्टी लगाए। फिर यहोवा मूसा से कहता है कि वह मेज़ के चारों ओर लगभग 10 सेंटीमीटर चौड़ा एक किनारा बनाए, और उस किनारे के चारों ओर भी सोने की एक पट्टी लगाए।</w:t>
      </w:r>
    </w:p>
    <w:p>
      <w:pPr/>
      <w:r>
        <w:rPr>
          <w:lang w:val="hi_IN" w:bidi="hi_IN"/>
        </w:rPr>
      </w:r>
      <w:r>
        <w:rPr>
          <w:lang w:val="hi_IN" w:bidi="hi_IN"/>
        </w:rPr>
        <w:t>यहोवा मूसा से कहता है कि वह मेज़ के लिए चार सोने के कड़े बनाए और उन्हें मेज़ पर, जहाँ उसके पाए हैं, किनारे के पास लगाए। ये कड़े मेज़ को उठाकर ले जाने के लिए डंडों को थामे रखने के लिए हैं। डंडे भी बबूल की लकड़ी के बनाए जाएँ और उन पर सोना चढ़ाया जाए।</w:t>
      </w:r>
    </w:p>
    <w:p>
      <w:pPr/>
      <w:r>
        <w:rPr>
          <w:lang w:val="hi_IN" w:bidi="hi_IN"/>
        </w:rPr>
      </w:r>
      <w:r>
        <w:rPr>
          <w:lang w:val="hi_IN" w:bidi="hi_IN"/>
        </w:rPr>
        <w:t>“यहोवा मूसा से कहता है कि वह मेज़ के लिए थालियाँ, कटोरे और उंडेलने के घड़े शुद्ध सोने के बनाए।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"यह सब बहुत भव्य लगता है। यह बहुत भारी सा लगता है,” “यह स्पष्ट है कि यहोवा इतना महत्वपूर्ण है कि उसके लिए इतना सारा सोना उपयोग किया जा रहा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फिर यहोवा मूसा से कहता है कि वह उपस्थिति की रोटी को मेज़ पर रखे, जो हमेशा यहोवा के सामने रहेगी।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"यह आश्चर्य की बात है कि यहोवा वास्तव में हमारे साथ रहेगा," या "ये बहुत सारे विवरण हैं, आशा है कि मैं यह सब याद रख पाऊँ," या "मैं सोचता हूँ कि मेज़ पर हमेशा रोटी रखने की आवश्यकता क्यों है?"</w:t>
      </w:r>
      <w:r>
        <w:rPr>
          <w:lang w:val="hi_IN" w:bidi="hi_IN"/>
        </w:rPr>
      </w:r>
    </w:p>
    <w:p>
      <w:pPr>
        <w:pStyle w:val="Heading3"/>
      </w:pPr>
      <w:r>
        <w:rPr>
          <w:lang w:val="hi_IN" w:bidi="hi_IN"/>
        </w:rPr>
        <w:t>आवश्यक जानकारी</w:t>
      </w:r>
    </w:p>
    <w:p>
      <w:pPr/>
      <w:r>
        <w:rPr>
          <w:lang w:val="hi_IN" w:bidi="hi_IN"/>
        </w:rPr>
      </w:r>
      <w:r>
        <w:rPr>
          <w:lang w:val="hi_IN" w:bidi="hi_IN"/>
        </w:rPr>
        <w:t>निर्गमन 25:23–30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ने मूसा से कहा कि वह </w:t>
      </w:r>
      <w:r>
        <w:rPr>
          <w:b/>
          <w:lang w:val="hi_IN" w:bidi="hi_IN"/>
        </w:rPr>
        <w:t>बबूल की लकड़ी</w:t>
      </w:r>
      <w:r>
        <w:rPr>
          <w:lang w:val="hi_IN" w:bidi="hi_IN"/>
        </w:rPr>
        <w:t xml:space="preserve"> से एक मेज बनाए। बबूल की लकड़ी एक मजबूत लकड़ी है, जो सीनै पर्वत के क्षेत्र में पाई जाती थी। यह मेज 2 </w:t>
      </w:r>
      <w:r>
        <w:rPr>
          <w:b/>
          <w:lang w:val="hi_IN" w:bidi="hi_IN"/>
        </w:rPr>
        <w:t>हाथ</w:t>
      </w:r>
      <w:r>
        <w:rPr>
          <w:lang w:val="hi_IN" w:bidi="hi_IN"/>
        </w:rPr>
        <w:t xml:space="preserve"> लंबी, 1 हाथ चौड़ी, और डेढ़ हाथ ऊँची होनी चाहिए। एक हाथ आम तौर पर आदमी की कोहनी से लेकर उँगलियों के सिरों तक की लंबाई के बराबर होता है। यह लगभग 45 सेंटीमीटर लंबा होता है। बबूल की लकड़ी और हाथ के लिए वही विवरण इस्तेमाल करें, जो आपने पिछले भागों में उपयोग किए हैं। </w:t>
      </w:r>
      <w:r>
        <w:rPr>
          <w:b/>
          <w:lang w:val="hi_IN" w:bidi="hi_IN"/>
        </w:rPr>
        <w:t>हाथ</w:t>
      </w:r>
      <w:r>
        <w:rPr>
          <w:lang w:val="hi_IN" w:bidi="hi_IN"/>
        </w:rPr>
        <w:t xml:space="preserve"> के बारे में अधिक जानकारी के लिए मुख्य शब्दावली देखें।</w:t>
      </w:r>
    </w:p>
    <w:p>
      <w:pPr/>
      <w:r>
        <w:rPr>
          <w:lang w:val="hi_IN" w:bidi="hi_IN"/>
        </w:rPr>
      </w:r>
      <w:r>
        <w:rPr>
          <w:lang w:val="hi_IN" w:bidi="hi_IN"/>
        </w:rPr>
        <w:t xml:space="preserve">यहोवा मूसा से कहता है कि वह मेज़ पर </w:t>
      </w:r>
      <w:r>
        <w:rPr>
          <w:b/>
          <w:lang w:val="hi_IN" w:bidi="hi_IN"/>
        </w:rPr>
        <w:t>शुद्ध सोना</w:t>
      </w:r>
      <w:r>
        <w:rPr>
          <w:lang w:val="hi_IN" w:bidi="hi_IN"/>
        </w:rPr>
        <w:t xml:space="preserve"> चढ़ाए और उसके चारों ओर सोने की पट्टी लगाए। शुद्ध सोना एक बहुमूल्य धातु है, जो बहुत कीमती होती है और जिसमें कोई दूसरी धातु मिली नहीं होती। फिर मेज़ के चारों ओर एक हाथ की चौड़ाई, यानी लगभग 10 सेंटीमीटर का एक किनारा हो, और उस किनारे के चारों ओर भी शुद्ध सोने की पट्टी लगाई जाए। शुद्ध सोना, पट्टी, और किनारा के लिए वही शब्द इस्तेमाल करें, जो आपने पिछले भागों में उपयोग किए हैं।</w:t>
      </w:r>
    </w:p>
    <w:p>
      <w:pPr/>
      <w:r>
        <w:rPr>
          <w:lang w:val="hi_IN" w:bidi="hi_IN"/>
        </w:rPr>
      </w:r>
      <w:r>
        <w:rPr>
          <w:lang w:val="hi_IN" w:bidi="hi_IN"/>
        </w:rPr>
        <w:t>मेज के चारों कोनों पर, जहाँ उसके पाये हैं, चार सोने के छल्ले लगाए जाएँ, पर वे किनारे के पास हों। ये मेज़ को उठाकर ले जाने के लिए डंडों को थामे रखने के लिए होंगे। डंडे भी बबूल की लकड़ी के बनाए जाएँ, और उन पर सोना चढ़ाया जाए।</w:t>
      </w:r>
    </w:p>
    <w:p>
      <w:pPr/>
      <w:r>
        <w:rPr>
          <w:lang w:val="hi_IN" w:bidi="hi_IN"/>
        </w:rPr>
      </w:r>
      <w:r>
        <w:rPr>
          <w:b/>
          <w:lang w:val="hi_IN" w:bidi="hi_IN"/>
        </w:rPr>
        <w:t>इस्राएलियों</w:t>
      </w:r>
      <w:r>
        <w:rPr>
          <w:lang w:val="hi_IN" w:bidi="hi_IN"/>
        </w:rPr>
        <w:t xml:space="preserve"> को सारी थालियाँ, कटोरियाँ, कटोरे, और उंडेलने के घड़े शुद्ध सोने के बनाने चाहिए। थालियाँ बहुत उथली थीं, और कटोरियाँ ज़्यादा गहरी, प्याले जैसी थीं। लोग धूप के लिए थालियों और कटोरियों का उपयोग करते थे। कटोरे उंडेलने के घड़ों से छोटे थे, लेकिन लोग यहोवा के लिए विशेष पेय-भेंट उंडेलने के लिए कटोरों और उंडेलने के घड़ों, दोनों का उपयोग करते थे। इस्राएली यहोवा को धन्यवाद देने के लिए, </w:t>
      </w:r>
      <w:r>
        <w:rPr>
          <w:b/>
          <w:lang w:val="hi_IN" w:bidi="hi_IN"/>
        </w:rPr>
        <w:t>शुद्ध</w:t>
      </w:r>
      <w:r>
        <w:rPr>
          <w:lang w:val="hi_IN" w:bidi="hi_IN"/>
        </w:rPr>
        <w:t xml:space="preserve"> होने के लिए, या क्षमा माँगने के लिए </w:t>
      </w:r>
      <w:r>
        <w:rPr>
          <w:lang w:val="hi_IN" w:bidi="hi_IN"/>
        </w:rPr>
        <w:t>भेंट</w:t>
      </w:r>
      <w:r>
        <w:rPr>
          <w:lang w:val="hi_IN" w:bidi="hi_IN"/>
        </w:rPr>
        <w:t xml:space="preserve"> अर्थात् </w:t>
      </w:r>
      <w:r>
        <w:rPr>
          <w:b/>
          <w:lang w:val="hi_IN" w:bidi="hi_IN"/>
        </w:rPr>
        <w:t>उपहार</w:t>
      </w:r>
      <w:r>
        <w:rPr>
          <w:lang w:val="hi_IN" w:bidi="hi_IN"/>
        </w:rPr>
        <w:t xml:space="preserve"> या </w:t>
      </w:r>
      <w:r>
        <w:rPr>
          <w:lang w:val="hi_IN" w:bidi="hi_IN"/>
        </w:rPr>
        <w:t>बलिदान</w:t>
      </w:r>
      <w:r>
        <w:rPr>
          <w:lang w:val="hi_IN" w:bidi="hi_IN"/>
        </w:rPr>
        <w:t xml:space="preserve"> अर्पित करते थे। भेंट के लिए वही शब्द इस्तेमाल करें, जो आपने पिछले भागों में उपयोग किया है। </w:t>
      </w:r>
      <w:r>
        <w:rPr>
          <w:lang w:val="hi_IN" w:bidi="hi_IN"/>
        </w:rPr>
        <w:t>भेंट</w:t>
      </w:r>
      <w:r>
        <w:rPr>
          <w:lang w:val="hi_IN" w:bidi="hi_IN"/>
        </w:rPr>
        <w:t xml:space="preserve"> के बारे में अधिक जानकारी के लिए मुख्य शब्दावली देखें। </w:t>
      </w:r>
    </w:p>
    <w:p>
      <w:pPr/>
      <w:r>
        <w:rPr>
          <w:lang w:val="hi_IN" w:bidi="hi_IN"/>
        </w:rPr>
      </w:r>
      <w:r>
        <w:rPr>
          <w:lang w:val="hi_IN" w:bidi="hi_IN"/>
        </w:rPr>
        <w:t xml:space="preserve">यहाँ रुकें और </w:t>
      </w:r>
      <w:r>
        <w:rPr>
          <w:b/>
          <w:lang w:val="hi_IN" w:bidi="hi_IN"/>
        </w:rPr>
        <w:t>थालियों, कटोरियों, कटोरों और उंडेलने के घड़ों</w:t>
      </w:r>
      <w:r>
        <w:rPr>
          <w:lang w:val="hi_IN" w:bidi="hi_IN"/>
        </w:rPr>
        <w:t xml:space="preserve"> की एक तस्वीर दिखाएँ इन वस्तुओं का वर्णन करने के लिए आप कौन-से शब्द उपयोग करेंगे, इस पर चर्चा करें। ऑडियो को यहाँ रोकें।</w:t>
      </w:r>
    </w:p>
    <w:p>
      <w:pPr/>
      <w:r>
        <w:rPr>
          <w:lang w:val="hi_IN" w:bidi="hi_IN"/>
        </w:rPr>
      </w:r>
      <w:r>
        <w:rPr>
          <w:lang w:val="hi_IN" w:bidi="hi_IN"/>
        </w:rPr>
        <w:t>उपस्थिति की रोटी मेज़ पर रखनी थी और उसे हमेशा परमेश्वर की उपस्थिति में रखा जाना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25:31–40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25:31–40 को सुनें और अपने मनों में रखें।</w:t>
      </w:r>
    </w:p>
    <w:p>
      <w:pPr/>
      <w:r>
        <w:rPr>
          <w:lang w:val="hi_IN" w:bidi="hi_IN"/>
        </w:rPr>
      </w:r>
      <w:r>
        <w:rPr>
          <w:lang w:val="hi_IN" w:bidi="hi_IN"/>
        </w:rPr>
        <w:t xml:space="preserve">यदि सम्भव हो, तो निर्गमन 25:31–40 का ऑडियो संस्करण तीन बार, तीन अलग-अलग अनुवादों में सुनें। </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25:31–40 का ऑडियो संस्करण सबसे आसानी से समझ में आने वाले अनुवाद में सुनें।</w:t>
      </w:r>
    </w:p>
    <w:p>
      <w:pPr/>
      <w:r>
        <w:rPr>
          <w:lang w:val="hi_IN" w:bidi="hi_IN"/>
        </w:rPr>
      </w:r>
      <w:r>
        <w:rPr>
          <w:lang w:val="hi_IN" w:bidi="hi_IN"/>
        </w:rPr>
        <w:t>मूसा अब भी सीनै पर्वत की चोटी पर बादल के भीतर यहोवा से मिल रहा है। यहोवा मूसा को यह निर्देश दे रहा है कि इस्राएली यहोवा के साथ अपने संबंध में कैसे बने रहेंगे। यहोवा पहले ही मूसा से कह चुका है कि वह इस्राएलियों से यहोवा के लिए भेंट लाने को कहे, और उसी से यहोवा के लिए एक निवास स्थान अर्थात तम्बू बनाए। अन्त में यहोवा इस्राएलियों के साथ उनके डेरे में उनके बीच निवास करेगा। यहोवा मूसा को उन वस्तुओं के विषय में भी निर्देश दे रहा है, जो मिलाप के तम्बू के भीतर रखी जाएँगी। यह भाग मिलाप के तम्बू की तीसरी वस्तु, दीवट के बारे में चर्चा करता है।</w:t>
      </w:r>
    </w:p>
    <w:p>
      <w:pPr/>
      <w:r>
        <w:rPr>
          <w:lang w:val="hi_IN" w:bidi="hi_IN"/>
        </w:rPr>
      </w:r>
      <w:r>
        <w:rPr>
          <w:lang w:val="hi_IN" w:bidi="hi_IN"/>
        </w:rPr>
        <w:t>यहाँ रुकें और समूह में इस प्रश्न पर चर्चा करें: आपकी संस्कृति में उपासना-स्थान को रोशन करने के लिए किन वस्तुओं का उपयोग किया जाता है? आपकी संस्कृति में उन वस्तुओं का क्या महत्व या प्रतीकात्मक अर्थ है? इस ऑडियो को यहाँ रोकें।</w:t>
      </w:r>
    </w:p>
    <w:p>
      <w:pPr/>
      <w:r>
        <w:rPr>
          <w:lang w:val="hi_IN" w:bidi="hi_IN"/>
        </w:rPr>
      </w:r>
      <w:r>
        <w:rPr>
          <w:lang w:val="hi_IN" w:bidi="hi_IN"/>
        </w:rPr>
        <w:t>यहोवा मूसा को उस दीवट के विषय में निर्देश देता है, जो मिलाप के तम्बू में रखा जाना था।</w:t>
      </w:r>
    </w:p>
    <w:p>
      <w:pPr/>
      <w:r>
        <w:rPr>
          <w:lang w:val="hi_IN" w:bidi="hi_IN"/>
        </w:rPr>
      </w:r>
      <w:r>
        <w:rPr>
          <w:lang w:val="hi_IN" w:bidi="hi_IN"/>
        </w:rPr>
        <w:t xml:space="preserve">यहाँ रुकें और समूह में मिलकर </w:t>
      </w:r>
      <w:r>
        <w:rPr>
          <w:lang w:val="hi_IN" w:bidi="hi_IN"/>
        </w:rPr>
        <w:t>दीवट</w:t>
      </w:r>
      <w:r>
        <w:rPr>
          <w:lang w:val="hi_IN" w:bidi="hi_IN"/>
        </w:rPr>
        <w:t xml:space="preserve"> के चित्र को देखें। इस ऑडियो को यहाँ रोकें।</w:t>
      </w:r>
    </w:p>
    <w:p>
      <w:pPr/>
      <w:r>
        <w:rPr>
          <w:lang w:val="hi_IN" w:bidi="hi_IN"/>
        </w:rPr>
      </w:r>
      <w:r>
        <w:rPr>
          <w:lang w:val="hi_IN" w:bidi="hi_IN"/>
        </w:rPr>
        <w:t>फिर से यहोवा मूसा को दीवट बनाने का निर्देश देता है, ताकि वह ये निर्देश इस्राएलियों को दे। इस्राएलियों को दीवट को ठोस, कुटे हुए खरे सोने से बनाना है। उन्हें एक ही सोने के टुकड़े को कूटकर उसी से आधार और डण्डी बनानी है। आधार मिलाप के तम्बू की भूमि पर दीवट को स्थिरता देता है, और डण्डी उसी आधार से सीधी ऊपर की ओर उठती है। डण्डी से सुन्दर सजाई हुई डालियाँ निकलती थीं, जो पेड़ की डालियों जैसी बनाई गई थीं। एक ओर तीन और दूसरी ओर तीन डालियाँ निकलती थीं। बीच की मुख्य डण्डी या तने को मिलाकर तेल के दीपकों के लिए कुल सात सहारे थे। यह दीवट ऐसा बनाया जाना था कि वह एक वृक्ष के समान दिखाई दे। वृक्ष और आग, या प्रकाश, दोनों ही यहूदी संस्कृति में अक्सर जीवन का प्रतीक होते थे।</w:t>
      </w:r>
    </w:p>
    <w:p>
      <w:pPr/>
      <w:r>
        <w:rPr>
          <w:lang w:val="hi_IN" w:bidi="hi_IN"/>
        </w:rPr>
      </w:r>
      <w:r>
        <w:rPr>
          <w:lang w:val="hi_IN" w:bidi="hi_IN"/>
        </w:rPr>
        <w:t>यहाँ रुकें और समूह में इस प्रश्न पर चर्चा करें: आपके घरों में अलग-अलग प्रकार के दीपकों के लिए आम तौर पर किन-किन सामग्रियों का उपयोग किया जाता है? इन सामग्रियों के महत्व और इनके उपयोग के कारणों पर चर्चा करें। इस ऑडियो को यहाँ रोकें।</w:t>
      </w:r>
    </w:p>
    <w:p>
      <w:pPr/>
      <w:r>
        <w:rPr>
          <w:lang w:val="hi_IN" w:bidi="hi_IN"/>
        </w:rPr>
      </w:r>
      <w:r>
        <w:rPr>
          <w:lang w:val="hi_IN" w:bidi="hi_IN"/>
        </w:rPr>
        <w:t>यहाँ रुकें और समूह में इस प्रश्न पर चर्चा करें: आपकी संस्कृति में पेड़, रोशनी और आग किस बात का प्रतीक माने जाते हैं? इस ऑडियो को यहाँ रोकें।</w:t>
      </w:r>
    </w:p>
    <w:p>
      <w:pPr/>
      <w:r>
        <w:rPr>
          <w:lang w:val="hi_IN" w:bidi="hi_IN"/>
        </w:rPr>
      </w:r>
      <w:r>
        <w:rPr>
          <w:lang w:val="hi_IN" w:bidi="hi_IN"/>
        </w:rPr>
        <w:t>पुष्पकोष उन वास्तविक दीपकों को सहारा देते थे, जिनमें तेल भरा जाता था। दीपकों को प्रत्येक पुष्पकोष में इस प्रकार रखा जाना था कि वे उसमें सुरक्षित रूप से टिके रहें। पुष्पकोषों को बादाम के फूल के समान बनाया जाना था, प्रत्येक में एक गाँठ या मध्य भाग, और एक फूल या उसकी पंखुड़ियाँ हों। इस प्रकार तेल के दीपक सोने के वृक्ष पर बने सोने के फूल में टिके रहते थे।</w:t>
      </w:r>
    </w:p>
    <w:p>
      <w:pPr/>
      <w:r>
        <w:rPr>
          <w:lang w:val="hi_IN" w:bidi="hi_IN"/>
        </w:rPr>
      </w:r>
      <w:r>
        <w:rPr>
          <w:lang w:val="hi_IN" w:bidi="hi_IN"/>
        </w:rPr>
        <w:t xml:space="preserve">यहाँ रुकें और समूह के साथ मिलकर </w:t>
      </w:r>
      <w:r>
        <w:rPr>
          <w:lang w:val="hi_IN" w:bidi="hi_IN"/>
        </w:rPr>
        <w:t>बादाम के फूलों और कलियों</w:t>
      </w:r>
      <w:r>
        <w:rPr>
          <w:lang w:val="hi_IN" w:bidi="hi_IN"/>
        </w:rPr>
        <w:t xml:space="preserve"> की एक तस्वीर देखें। इस ऑडियो को यहाँ रोकें।</w:t>
      </w:r>
    </w:p>
    <w:p>
      <w:pPr/>
      <w:r>
        <w:rPr>
          <w:lang w:val="hi_IN" w:bidi="hi_IN"/>
        </w:rPr>
      </w:r>
      <w:r>
        <w:rPr>
          <w:lang w:val="hi_IN" w:bidi="hi_IN"/>
        </w:rPr>
        <w:t>क्योंकि प्रत्येक डाली में फूल के आकार के तीन पुष्पकोष थे और डण्डी में चार पुष्पकोष थे, इसलिए कुल मिलाकर बाइस स्थान थे जहाँ तेल के दीपक रखे जा सकते थे। परन्तु तेल के दीपकों के लिए केवल सात ही निश्चित स्थान थे, और बाकी पन्द्रह दीवट को अनेक फूलों वाले वृक्ष के समान दिखाने के लिए सजावट के रूप में बनाए गए थे। डण्डी पर कलियाँ इस प्रकार लगाई गई थीं कि वे अलग-अलग ऊँचाइयों पर डालियों के साथ ठीक से मेल खाएँ, शायद एक कली डण्डी के ऊपर या उसके पास थी, और बाकी तीन क्रम से प्रत्येक जोड़ी डालियों के नीचे थीं।</w:t>
      </w:r>
    </w:p>
    <w:p>
      <w:pPr/>
      <w:r>
        <w:rPr>
          <w:lang w:val="hi_IN" w:bidi="hi_IN"/>
        </w:rPr>
      </w:r>
      <w:r>
        <w:rPr>
          <w:lang w:val="hi_IN" w:bidi="hi_IN"/>
        </w:rPr>
        <w:t>इस्राएलियों को दीवट एक ही टुकड़े से बनाना था, जो देखने में लगभग असंभव लगता है। लेकिन हो सकता है कि उन्होंने अलग-अलग हिस्से बनाकर उन्हें इस तरह जोड़ा हो कि वे एक ही टुकड़े जैसे दिखें। दीवट के हिस्सों को जोड़ने के लिए हो सकता है कि सोने को गरम किया गया हो और फिर उसे पीटकर एक साथ मिलाया गया हो। यह उस समय धातु को आकार देने और जोड़ने का पारम्परिक तरीका था।</w:t>
      </w:r>
    </w:p>
    <w:p>
      <w:pPr/>
      <w:r>
        <w:rPr>
          <w:lang w:val="hi_IN" w:bidi="hi_IN"/>
        </w:rPr>
      </w:r>
      <w:r>
        <w:rPr>
          <w:lang w:val="hi_IN" w:bidi="hi_IN"/>
        </w:rPr>
        <w:t>इसके बाद इस्राएलियों को सात तेल के दीपक बनाने थे। दीपक छोटे कटोरे जैसे थे, जिन्हें शायद उन्होंने सोने से बनाया था, उनके एक ओर दबा हुआ किनारा होता था, जहाँ से तेल में भीगी हुई बाती बाहर निकलती थी, ताकि अधिक से अधिक प्रकाश मिले। ये दीपक मोटे जैतून के तेल या चर्बी से जलते थे, और वे लगभग दो से चार घंटे तक जलते रह सकते थे। इस्राएलियों को दीपकों को दीवट पर इस प्रकार रखना था कि उनका प्रकाश उसके सामने के भाग को उजाला दे। परमेश्वर चाहता था कि दीपक मिलाप के तम्बू में प्रकाश दें, जिससे वहाँ सेवा करने वाले याजकों को सुविधा हो। उन्हें गुलतराश और उन्हें रखने की तश्तरियाँ सोने से बनानी थीं। ये गुलतराश जली हुई बाती के सिरे को काटने के लिए उपयोग किए जाते थे। तश्तरियाँ गुलतराश को रखने के लिए थीं, और उनमें बाती के जले हुए टुकड़े भी रखे जाते थे।</w:t>
      </w:r>
    </w:p>
    <w:p>
      <w:pPr/>
      <w:r>
        <w:rPr>
          <w:lang w:val="hi_IN" w:bidi="hi_IN"/>
        </w:rPr>
      </w:r>
      <w:r>
        <w:rPr>
          <w:lang w:val="hi_IN" w:bidi="hi_IN"/>
        </w:rPr>
        <w:t xml:space="preserve">यहाँ रुकें और समूह के साथ मिलकर </w:t>
      </w:r>
      <w:r>
        <w:rPr>
          <w:lang w:val="hi_IN" w:bidi="hi_IN"/>
        </w:rPr>
        <w:t>तेल के दीपकों</w:t>
      </w:r>
      <w:r>
        <w:rPr>
          <w:lang w:val="hi_IN" w:bidi="hi_IN"/>
        </w:rPr>
        <w:t xml:space="preserve"> की एक तस्वीर देखें। इस ऑडियो को यहाँ रोकें।</w:t>
      </w:r>
    </w:p>
    <w:p>
      <w:pPr/>
      <w:r>
        <w:rPr>
          <w:lang w:val="hi_IN" w:bidi="hi_IN"/>
        </w:rPr>
      </w:r>
      <w:r>
        <w:rPr>
          <w:lang w:val="hi_IN" w:bidi="hi_IN"/>
        </w:rPr>
        <w:t xml:space="preserve">यहाँ रुकें और समूह के साथ मिलकर </w:t>
      </w:r>
      <w:r>
        <w:rPr>
          <w:lang w:val="hi_IN" w:bidi="hi_IN"/>
        </w:rPr>
        <w:t>गुलतराश</w:t>
      </w:r>
      <w:r>
        <w:rPr>
          <w:lang w:val="hi_IN" w:bidi="hi_IN"/>
        </w:rPr>
        <w:t xml:space="preserve"> की एक तस्वीर देखें। इस ऑडियो को यहाँ रोकें।</w:t>
      </w:r>
    </w:p>
    <w:p>
      <w:pPr/>
      <w:r>
        <w:rPr>
          <w:lang w:val="hi_IN" w:bidi="hi_IN"/>
        </w:rPr>
      </w:r>
      <w:r>
        <w:rPr>
          <w:lang w:val="hi_IN" w:bidi="hi_IN"/>
        </w:rPr>
        <w:t>इस्राएलियों को दीवट और उससे जुड़ी सारी वस्तुएँ एक पूरे किक्कार सोने से बनानी थीं, जो लगभग 75 पाउंड, यानी करीब 35 किलोग्राम था। परमेश्वर एक नाज़ुक दीवट नहीं, बल्कि ऐसा ठोस और मजबूत दीवट चाहता था जो यात्रा के दौरान टिके रहे और पीढ़ियों तक भारी दीपकों को संभाल सके। यहोवा मूसा से कहता है कि वह यह सुनिश्चित करे कि इस्राएली दीवट को ठीक उसी विवरण के अनुसार बनाएँ जो उसने पर्वत पर उसे दिया था।</w:t>
      </w:r>
      <w:r>
        <w:rPr>
          <w:lang w:val="hi_IN" w:bidi="hi_IN"/>
        </w:rPr>
      </w:r>
    </w:p>
    <w:p>
      <w:pPr>
        <w:pStyle w:val="Heading3"/>
      </w:pPr>
      <w:r>
        <w:rPr>
          <w:lang w:val="hi_IN" w:bidi="hi_IN"/>
        </w:rPr>
        <w:t>घटनाओं को समझाना</w:t>
      </w:r>
    </w:p>
    <w:p>
      <w:pPr/>
      <w:r>
        <w:rPr>
          <w:lang w:val="hi_IN" w:bidi="hi_IN"/>
        </w:rPr>
      </w:r>
      <w:r>
        <w:rPr>
          <w:lang w:val="hi_IN" w:bidi="hi_IN"/>
        </w:rPr>
        <w:t>निर्गमन 25:31–40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3 दृश्य हैं।</w:t>
      </w:r>
    </w:p>
    <w:p>
      <w:pPr/>
      <w:r>
        <w:rPr>
          <w:lang w:val="hi_IN" w:bidi="hi_IN"/>
        </w:rPr>
      </w:r>
      <w:r>
        <w:rPr>
          <w:b/>
          <w:lang w:val="hi_IN" w:bidi="hi_IN"/>
        </w:rPr>
        <w:t>पहले दृश्य में:</w:t>
      </w:r>
      <w:r>
        <w:rPr>
          <w:lang w:val="hi_IN" w:bidi="hi_IN"/>
        </w:rPr>
        <w:t xml:space="preserve"> पहले दृश्य में, यहोवा मूसा से कहता है कि वह एक दीवट बनाए, जिसका आधार और डण्डी या तना हो, और दीवट के सभी भाग कुटे हुए सोने से बनाए जाएँ। यहोवा मूसा से कहता है कि दीवट की डण्डी के दोनों ओर तीन-तीन डालियाँ हों। हर एक डाली और डण्डी में बादाम के फूल के समान सोने के पुष्पकोष हों। प्रत्येक डाली में तीन-तीन पुष्पकोष हों, और डण्डी में चार पुष्पकोष हों, एक ऊपर और एक वहाँ जहाँ दो-दो डालियाँ डण्डी से मिलती हैं। बादाम के फूल के समान पुष्पकोष और डालियाँ, सब डण्डी समेत एक ही टुकड़े के हों, और सब कुछ खरे कुटे हुए सोने से बनाया जाए।</w:t>
      </w:r>
    </w:p>
    <w:p>
      <w:pPr/>
      <w:r>
        <w:rPr>
          <w:lang w:val="hi_IN" w:bidi="hi_IN"/>
        </w:rPr>
      </w:r>
      <w:r>
        <w:rPr>
          <w:b/>
          <w:lang w:val="hi_IN" w:bidi="hi_IN"/>
        </w:rPr>
        <w:t>दूसरे दृश्य में:</w:t>
      </w:r>
      <w:r>
        <w:rPr>
          <w:lang w:val="hi_IN" w:bidi="hi_IN"/>
        </w:rPr>
        <w:t xml:space="preserve"> यहोवा मूसा से कहता है कि वह सात तेल के दीपक बनाए, जो प्रत्येक डाली और डण्डी के ऊपर बने पुष्पकोषों में रखे जाएँ। मूसा को ध्यान रखना है कि सातों दीपक इस तरह रखे जाएँ कि उनका प्रकाश दीवट के सामने की ओर पड़े। गुलतराश और उन्हें रखने की तश्तरियाँ, सब खरे सोने से बनाई जाएँ।</w:t>
      </w:r>
    </w:p>
    <w:p>
      <w:pPr/>
      <w:r>
        <w:rPr>
          <w:lang w:val="hi_IN" w:bidi="hi_IN"/>
        </w:rPr>
      </w:r>
      <w:r>
        <w:rPr>
          <w:b/>
          <w:lang w:val="hi_IN" w:bidi="hi_IN"/>
        </w:rPr>
        <w:t>तीसरे दृश्य में:</w:t>
      </w:r>
      <w:r>
        <w:rPr>
          <w:lang w:val="hi_IN" w:bidi="hi_IN"/>
        </w:rPr>
        <w:t xml:space="preserve"> पूरा दीवट 35 किलोग्राम सोने से बनाया जाएगा, और वह उसी नमूने के अनुसार होगा जो पर्वत पर मूसा को दिखाया गया था।</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r>
        <w:rPr>
          <w:lang w:val="hi_IN" w:bidi="hi_IN"/>
        </w:rPr>
      </w:r>
      <w:r>
        <w:rPr>
          <w:lang w:val="hi_IN" w:bidi="hi_IN"/>
        </w:rPr>
        <w:t>एक समूह में, भाग के परिवेश के इन हिस्सों पर ध्यान दें: यहोवा सीनै पर्वत पर रहते हुए अब भी मूसा को निर्देश दे रहा है। यहोवा सीधे मूसा से कहता है कि वह दीवट और उसके सभी हिस्से बनाए। लेकिन यहोवा का यह अर्थ नहीं है कि मूसा ही अकेला इसे बनाए। शायद यहोवा मूसा से कह रहा है कि वह इस्राएलियों की निगरानी करे, ताकि वे दीवट ठीक से बनाएँ। याद रखें कि यहोवा मूसा को निर्देश दे रहा है, और जब मूसा सीनै पर्वत से नीचे आएगा, तब वह ये सभी निर्देश इस्राएलियों को बताएगा।</w:t>
      </w:r>
    </w:p>
    <w:p>
      <w:pPr/>
      <w:r>
        <w:rPr>
          <w:lang w:val="hi_IN" w:bidi="hi_IN"/>
        </w:rPr>
      </w:r>
      <w:r>
        <w:rPr>
          <w:lang w:val="hi_IN" w:bidi="hi_IN"/>
        </w:rPr>
        <w:t>दीवट का शाब्दिक अर्थ है ऐसा आधार जो दीपकों को रखने के लिए होता है। इस भाग में दीवट शब्द पूरे दीवट के बजाय उसकी बीच वाली मुख्य डण्डी या तने के लिए प्रयोग किया गया है। यह दीवट बहुत सजावटी है और इसे इस प्रकार बनाया गया है कि वह एक वृक्ष जैसा दिखाई दे। इस्राएलियों को यह दीवट खरे सोने से बनाना था, जिसका अर्थ है कि वह “शुद्ध” हो, अर्थात उसमें कोई मिलावट न हो और वह किसी अन्य धातु के साथ न मिला हो। इस्राएलियों को सोने को कूटकर या पीटकर उसका आकार बनाना है। आधार वह निचला हिस्सा है जो बीच की डण्डी को थामे रहता है।</w:t>
      </w:r>
    </w:p>
    <w:p>
      <w:pPr/>
      <w:r>
        <w:rPr>
          <w:lang w:val="hi_IN" w:bidi="hi_IN"/>
        </w:rPr>
      </w:r>
      <w:r>
        <w:rPr>
          <w:lang w:val="hi_IN" w:bidi="hi_IN"/>
        </w:rPr>
        <w:t>“इसके पुष्पकोष” से उन पात्रों का संकेत है जिनमें दीपक रखे जाते थे और जो शायद प्रत्येक डाली और डण्डी के शीर्ष पर स्थित थे। पुष्पकोषों को ऐसे बनाया जाना था कि वे बादाम के खिले हुए फूलों जैसे दिखें, जिनकी पंखुड़ियाँ खुली हों।</w:t>
      </w:r>
    </w:p>
    <w:p>
      <w:pPr/>
      <w:r>
        <w:rPr>
          <w:lang w:val="hi_IN" w:bidi="hi_IN"/>
        </w:rPr>
      </w:r>
      <w:r>
        <w:rPr>
          <w:lang w:val="hi_IN" w:bidi="hi_IN"/>
        </w:rPr>
        <w:t>मध्य डण्डी के दोनों ओर तीन-तीन डालियाँ निकलनी थीं।</w:t>
      </w:r>
    </w:p>
    <w:p>
      <w:pPr/>
      <w:r>
        <w:rPr>
          <w:lang w:val="hi_IN" w:bidi="hi_IN"/>
        </w:rPr>
      </w:r>
      <w:r>
        <w:rPr>
          <w:lang w:val="hi_IN" w:bidi="hi_IN"/>
        </w:rPr>
        <w:t>शायद वे सभी छह डालियाँ ऊपर की ओर उठती थीं, ताकि सातों दीपकों को सीधी पंक्ति में सहारा दे सकें। प्रत्येक डाली में तीन पुष्पकोष होने थे, पर यह स्पष्ट नहीं है कि वे डालियों पर कहाँ रखे जाने थे। मध्य डण्डी में बादाम के फूल के आकार के चार पुष्पकोष होने थे, और प्रत्येक के साथ अपनी-अपनी गाँठ और पंखुड़ियाँ होनी थीं। एक पुष्पकोष उस स्थान के ठीक नीचे होता जहाँ प्रत्येक डाली मध्य डण्डी से जुड़ती थी। डालियाँ और पुष्पकोष एक ही सोने के टुकड़े से बनाए जाने थे, यानी उन्हें अलग-अलग बनाकर जोड़ना नहीं था।</w:t>
      </w:r>
    </w:p>
    <w:p>
      <w:pPr/>
      <w:r>
        <w:rPr>
          <w:lang w:val="hi_IN" w:bidi="hi_IN"/>
        </w:rPr>
      </w:r>
      <w:r>
        <w:rPr>
          <w:lang w:val="hi_IN" w:bidi="hi_IN"/>
        </w:rPr>
        <w:t xml:space="preserve">यहाँ रुकें और </w:t>
      </w:r>
      <w:r>
        <w:rPr>
          <w:lang w:val="hi_IN" w:bidi="hi_IN"/>
        </w:rPr>
        <w:t>दीवट</w:t>
      </w:r>
      <w:r>
        <w:rPr>
          <w:lang w:val="hi_IN" w:bidi="hi_IN"/>
        </w:rPr>
        <w:t xml:space="preserve"> के चित्र को फिर से ध्यान से देखें। इस ऑडियो को यहाँ रोकें।</w:t>
      </w:r>
    </w:p>
    <w:p>
      <w:pPr/>
      <w:r>
        <w:rPr>
          <w:lang w:val="hi_IN" w:bidi="hi_IN"/>
        </w:rPr>
      </w:r>
      <w:r>
        <w:rPr>
          <w:lang w:val="hi_IN" w:bidi="hi_IN"/>
        </w:rPr>
        <w:t>इसके बाद इस्राएलियों को सात तेल के दीपक बनाने थे। इस बात का कोई संकेत नहीं है कि ये दीपक सोने से बनाए गए थे या मिट्टी से। उन्हें दीवट का हिस्सा नहीं, बल्कि उससे अलग माना जाता है। और दीपकों को इस तरह रखा जाए कि उनका प्रकाश दीवट के सामने की ओर पड़े।</w:t>
      </w:r>
    </w:p>
    <w:p>
      <w:pPr/>
      <w:r>
        <w:rPr>
          <w:lang w:val="hi_IN" w:bidi="hi_IN"/>
        </w:rPr>
      </w:r>
      <w:r>
        <w:rPr>
          <w:lang w:val="hi_IN" w:bidi="hi_IN"/>
        </w:rPr>
        <w:t>इसका अर्थ है कि दीपकों को इस तरह स्थापित किया जाना था कि उनकी बातियाँ दीवट के सामने की ओर मुड़ी हों।</w:t>
      </w:r>
    </w:p>
    <w:p>
      <w:pPr/>
      <w:r>
        <w:rPr>
          <w:lang w:val="hi_IN" w:bidi="hi_IN"/>
        </w:rPr>
      </w:r>
      <w:r>
        <w:rPr>
          <w:lang w:val="hi_IN" w:bidi="hi_IN"/>
        </w:rPr>
        <w:t>यहाँ रुकें और यदि समय हो, तो किसी अँधेरे कमरे में जाएँ और छोटी मोमबत्तियाँ या कोई भी ऐसी वस्तु ले आएँ जिससे प्रकाश के लिए लौ जलाई जा सके। मोमबत्तियों को इस तरह पकड़ें कि उनकी लौ आगे की दिशा में अधिक प्रकाश दे। इस ऑडियो को यहाँ रोकें।</w:t>
      </w:r>
    </w:p>
    <w:p>
      <w:pPr/>
      <w:r>
        <w:rPr>
          <w:lang w:val="hi_IN" w:bidi="hi_IN"/>
        </w:rPr>
      </w:r>
      <w:r>
        <w:rPr>
          <w:lang w:val="hi_IN" w:bidi="hi_IN"/>
        </w:rPr>
        <w:t>याजक जली हुई बाती का सिरा काटने के लिए गुलतराश का प्रयोग करते थे। फिर वे जली हुई बातियों के सिरों को तश्तरियों में रख देते थे। उन्हें ये वस्तुएँ भी सोने से बनानी थीं।</w:t>
      </w:r>
    </w:p>
    <w:p>
      <w:pPr/>
      <w:r>
        <w:rPr>
          <w:lang w:val="hi_IN" w:bidi="hi_IN"/>
        </w:rPr>
      </w:r>
      <w:r>
        <w:rPr>
          <w:lang w:val="hi_IN" w:bidi="hi_IN"/>
        </w:rPr>
        <w:t>दीवट बनाने के लिए इस्राएलियों को एक पूरे किक्कार सोने की आवश्यकता थी। क किक्कार एक भार-माप था, जो लगभग पैंतीस किलोग्राम के बराबर होता था। फिर यहोवा मूसा से कहता है कि वह ध्यान रखे और दीवट को उसी तरह बनाए जैसा उसे पर्वत पर दिखाया जा रहा है।</w:t>
      </w:r>
    </w:p>
    <w:p>
      <w:pPr/>
      <w:r>
        <w:rPr>
          <w:lang w:val="hi_IN" w:bidi="hi_IN"/>
        </w:rPr>
      </w:r>
      <w:r>
        <w:rPr>
          <w:lang w:val="hi_IN" w:bidi="hi_IN"/>
        </w:rPr>
        <w:t>यहाँ रुकें और कोई बड़ा पत्थर, कोई बच्चा, या कोई ऐसी वस्तु ढूँढ़ें जो लगभग पैंतीस किलोग्राम वजन की हो। समूह में चर्चा करें कि आपने किस वस्तु का उपयोग किया और यह कैसे पता लगाया कि उसका वजन लगभग पैंतीस किलोग्राम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25:31–40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अभिनय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यहोवा मूसा से कहता है कि वह एक दीवट बनाए, जिसका आधार और डण्डी या तना हो, और दीवट के सभी भाग, जिनमें दीपकों को रखने के लिए पुष्पकोष भी हों, कुटे हुए सोने से बनाए जाएँ। यहोवा मूसा से कहता है कि दीवट की डण्डी के दोनों ओर तीन-तीन डालियाँ हों। हर एक डाली और डण्डी में बादाम के फूल के समान सोने के पुष्पकोष हों। प्रत्येक डाली में तीन पुष्पकोष होने थे, और डण्डी में चार पुष्पकोष होने थे, एक ऊपर और एक वहाँ जहाँ प्रत्येक जोड़ी डालियाँ डण्डी से मिलती थीं। बादाम के फूल के समान पुष्पकोष और डालियाँ, सब डण्डी समेत एक ही टुकड़े के हों, और सब कुछ खरे कुटे हुए सोने से बनाया जाए।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कह सकता है, “एक ही सोने के टुकड़े से बनाना तो बिल्कुल असंभव लगता है! मुझे नहीं पता कि यह कैसे होगा,” या “यह तो मिलाप के तम्बू को प्रकाश देने के लिए सचमुच एक सुन्दर कला-कृति लगती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यहोवा मूसा से कहता है कि वह सात तेल के दीपक बनाए, जो प्रत्येक डाली और डण्डी के पुष्पकोषों पर रखे रहें। मूसा को ध्यान रखना है कि सातों दीपक इस तरह रखे जाएँ कि उनका प्रकाश दीवट के सामने की ओर पड़े। मूसा को गुलतराश और उनकी तश्तरियाँ भी खरे सोने से बनानी चाहिए।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“मुझे आश्चर्य है कि ये दीपक कितनी देर तक जलेंगे,” या “इतनी सारी चीज़ों के लिए यह दीवट कितना बड़ा होगा?”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पूरा दीवट 35 किलोग्राम सोने से बनाया जाना था, और उसे उसी नमूने के अनुसार बनाना था जो पर्वत पर मूसा को दिखाया गया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उत्तर दे सकता है, “मुझे सचमुच आशा है कि मूसा इस दीवट का हर विवरण ठीक से बताएगा,” या “मुझे आशा है कि वे समझेंगे कि मैं उनके बीच वास करता हूँ, और इस पर भरोसा करेंगे कि मैं उनकी सही अगुवाई करूँगा।”</w:t>
      </w:r>
      <w:r>
        <w:rPr>
          <w:lang w:val="hi_IN" w:bidi="hi_IN"/>
        </w:rPr>
      </w:r>
    </w:p>
    <w:p>
      <w:pPr>
        <w:pStyle w:val="Heading3"/>
      </w:pPr>
      <w:r>
        <w:rPr>
          <w:lang w:val="hi_IN" w:bidi="hi_IN"/>
        </w:rPr>
        <w:t>आवश्यक जानकारी</w:t>
      </w:r>
    </w:p>
    <w:p>
      <w:pPr/>
      <w:r>
        <w:rPr>
          <w:lang w:val="hi_IN" w:bidi="hi_IN"/>
        </w:rPr>
      </w:r>
      <w:r>
        <w:rPr>
          <w:lang w:val="hi_IN" w:bidi="hi_IN"/>
        </w:rPr>
        <w:t>निर्गमन 25:31–40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मूसा से कहता है कि वह एक </w:t>
      </w:r>
      <w:r>
        <w:rPr>
          <w:b/>
          <w:lang w:val="hi_IN" w:bidi="hi_IN"/>
        </w:rPr>
        <w:t>दीवट</w:t>
      </w:r>
      <w:r>
        <w:rPr>
          <w:lang w:val="hi_IN" w:bidi="hi_IN"/>
        </w:rPr>
        <w:t xml:space="preserve"> बनाए, जिसका आधार और डंडी हो, और उसके सभी भाग खरे कुटे हुए </w:t>
      </w:r>
      <w:r>
        <w:rPr>
          <w:b/>
          <w:lang w:val="hi_IN" w:bidi="hi_IN"/>
        </w:rPr>
        <w:t>सोने</w:t>
      </w:r>
      <w:r>
        <w:rPr>
          <w:lang w:val="hi_IN" w:bidi="hi_IN"/>
        </w:rPr>
        <w:t xml:space="preserve"> से बनाए जाएँ। इस संदर्भ में दीवट एक ऐसा आधार और डंडी है, जिस पर कई दीपक लगाए जाते हैं।</w:t>
      </w:r>
    </w:p>
    <w:p>
      <w:pPr/>
      <w:r>
        <w:rPr>
          <w:lang w:val="hi_IN" w:bidi="hi_IN"/>
        </w:rPr>
      </w:r>
      <w:r>
        <w:rPr>
          <w:lang w:val="hi_IN" w:bidi="hi_IN"/>
        </w:rPr>
        <w:t xml:space="preserve">यहाँ रुकें और समूह में चर्चा करें कि आप </w:t>
      </w:r>
      <w:r>
        <w:rPr>
          <w:b/>
          <w:lang w:val="hi_IN" w:bidi="hi_IN"/>
        </w:rPr>
        <w:t>दीवट</w:t>
      </w:r>
      <w:r>
        <w:rPr>
          <w:lang w:val="hi_IN" w:bidi="hi_IN"/>
        </w:rPr>
        <w:t xml:space="preserve"> के लिए किस शब्द या वाक्यांश का उपयोग करेंगे। यदि आपने बाइबल की किसी अन्य पुस्तक में इस शब्द का पहले ही अनुवाद किया है, तो यहाँ भी उसी शब्द का उपयोग करें जो आपने वहाँ किया था। इस ऑडियो को यहाँ रोकें।</w:t>
      </w:r>
    </w:p>
    <w:p>
      <w:pPr/>
      <w:r>
        <w:rPr>
          <w:lang w:val="hi_IN" w:bidi="hi_IN"/>
        </w:rPr>
      </w:r>
      <w:r>
        <w:rPr>
          <w:lang w:val="hi_IN" w:bidi="hi_IN"/>
        </w:rPr>
        <w:t>शुद्ध सोना एक बहुमूल्य धातु है, जो बहुत कीमती होती है और जिसमें कोई दूसरी धातु मिली नहीं होती। पिछले भागों में आपने शुद्ध सोने के लिए जिस शब्द का इस्तेमाल किया है, वही शब्द इस्तेमाल करें।</w:t>
      </w:r>
    </w:p>
    <w:p>
      <w:pPr/>
      <w:r>
        <w:rPr>
          <w:lang w:val="hi_IN" w:bidi="hi_IN"/>
        </w:rPr>
      </w:r>
      <w:r>
        <w:rPr>
          <w:lang w:val="hi_IN" w:bidi="hi_IN"/>
        </w:rPr>
        <w:t xml:space="preserve">यहोवा मूसा से कहता है कि दीवट की डण्डी के दोनों ओर तीन-तीन </w:t>
      </w:r>
      <w:r>
        <w:rPr>
          <w:b/>
          <w:lang w:val="hi_IN" w:bidi="hi_IN"/>
        </w:rPr>
        <w:t>डालियाँ</w:t>
      </w:r>
      <w:r>
        <w:rPr>
          <w:lang w:val="hi_IN" w:bidi="hi_IN"/>
        </w:rPr>
        <w:t xml:space="preserve"> हों। हर एक डाली और डण्डी में बादाम के फूल के समान सोने के </w:t>
      </w:r>
      <w:r>
        <w:rPr>
          <w:b/>
          <w:lang w:val="hi_IN" w:bidi="hi_IN"/>
        </w:rPr>
        <w:t>पुष्पकोष</w:t>
      </w:r>
      <w:r>
        <w:rPr>
          <w:lang w:val="hi_IN" w:bidi="hi_IN"/>
        </w:rPr>
        <w:t xml:space="preserve"> हों। प्रत्येक डाली में तीन-तीन पुष्पकोष हों, और डण्डी में चार पुष्पकोष हों, एक ऊपर और एक वहाँ जहाँ दो-दो डालियाँ डण्डी से मिलती हैं। बादाम के फूल के समान पुष्पकोष और डालियाँ, सब डण्डी समेत एक ही टुकड़े के बने हों, और सब कुछ खरे कुटे हुए सोने से बनाया जाए। डालियाँ वे लंबी शाखाएँ हैं जो डण्डी से निकलती हैं। पुष्पकोष वे छोटे कटोरे हैं, जिनमें तेल के दीपक रखे जाएँगे।</w:t>
      </w:r>
    </w:p>
    <w:p>
      <w:pPr/>
      <w:r>
        <w:rPr>
          <w:lang w:val="hi_IN" w:bidi="hi_IN"/>
        </w:rPr>
      </w:r>
      <w:r>
        <w:rPr>
          <w:lang w:val="hi_IN" w:bidi="hi_IN"/>
        </w:rPr>
        <w:t xml:space="preserve">यहोवा मूसा से कहता है कि वह सात </w:t>
      </w:r>
      <w:r>
        <w:rPr>
          <w:b/>
          <w:lang w:val="hi_IN" w:bidi="hi_IN"/>
        </w:rPr>
        <w:t>तेल के दीपक</w:t>
      </w:r>
      <w:r>
        <w:rPr>
          <w:lang w:val="hi_IN" w:bidi="hi_IN"/>
        </w:rPr>
        <w:t xml:space="preserve"> बनाए, जो प्रत्येक डाली और डण्डी के पुष्पकोषों पर रखे रहें। मूसा को ध्यान रखना है कि सातों दीपक इस तरह रखे जाएँ कि उनका प्रकाश दीवट के सामने की ओर पड़े। तेल के दीपक छोटे कटोरे जैसे होते थे, जिनमें लोग जैतून का तेल भरते थे। वे अक्सर मिट्टी के बने होते थे, और एक ओर उनका एक छोटा सा निकला हुआ किनारा होता था, जहाँ से जलाने के लिए बाती बाहर निकली रहती थी। लेकिन सम्भव है कि कारीगर ने इन तेल के दीपकों को विशेष रूप से मिलाप के तम्बू के लिए सोने से बनाया हो।</w:t>
      </w:r>
    </w:p>
    <w:p>
      <w:pPr/>
      <w:r>
        <w:rPr>
          <w:lang w:val="hi_IN" w:bidi="hi_IN"/>
        </w:rPr>
      </w:r>
      <w:r>
        <w:rPr>
          <w:lang w:val="hi_IN" w:bidi="hi_IN"/>
        </w:rPr>
        <w:t xml:space="preserve">यहाँ रुकें और समूह में चर्चा करें कि आप </w:t>
      </w:r>
      <w:r>
        <w:rPr>
          <w:b/>
          <w:lang w:val="hi_IN" w:bidi="hi_IN"/>
        </w:rPr>
        <w:t>दीपक</w:t>
      </w:r>
      <w:r>
        <w:rPr>
          <w:lang w:val="hi_IN" w:bidi="hi_IN"/>
        </w:rPr>
        <w:t xml:space="preserve"> के लिए किस शब्द या वाक्यांश का उपयोग करेंगे। अधिक जानकारी के लिए </w:t>
      </w:r>
      <w:r>
        <w:rPr>
          <w:lang w:val="hi_IN" w:bidi="hi_IN"/>
        </w:rPr>
        <w:t>तेल का दीपक</w:t>
      </w:r>
      <w:r>
        <w:rPr>
          <w:lang w:val="hi_IN" w:bidi="hi_IN"/>
        </w:rPr>
        <w:t xml:space="preserve"> मुख्य शब्दावली में देखें। यदि आपने बाइबल की किसी अन्य पुस्तक में इस शब्द का पहले ही अनुवाद किया है, तो यहाँ भी उसी शब्द का उपयोग करें जो आपने वहाँ किया था। इस ऑडियो को यहाँ रोकें।</w:t>
      </w:r>
    </w:p>
    <w:p>
      <w:pPr/>
      <w:r>
        <w:rPr>
          <w:lang w:val="hi_IN" w:bidi="hi_IN"/>
        </w:rPr>
      </w:r>
      <w:r>
        <w:rPr>
          <w:b/>
          <w:lang w:val="hi_IN" w:bidi="hi_IN"/>
        </w:rPr>
        <w:t>इस्राएली लोग</w:t>
      </w:r>
      <w:r>
        <w:rPr>
          <w:lang w:val="hi_IN" w:bidi="hi_IN"/>
        </w:rPr>
        <w:t xml:space="preserve"> गुलतराश और उनके लिए तश्तरियाँ खरे सोने से बनाएँगे। वे पूरे दीवट को 35 किलोग्राम सोने से बनाएँगे, और उसे उसी नमूने के अनुसार बनाएँगे जो पर्वत पर मूसा को दिखाया गया था।</w:t>
      </w:r>
    </w:p>
    <w:p>
      <w:pPr/>
      <w:r>
        <w:rPr>
          <w:lang w:val="hi_IN" w:bidi="hi_IN"/>
        </w:rPr>
      </w:r>
      <w:r>
        <w:rPr>
          <w:lang w:val="hi_IN" w:bidi="hi_IN"/>
        </w:rPr>
        <w:t xml:space="preserve">यहाँ रुकें और समूह में चर्चा करें कि आप </w:t>
      </w:r>
      <w:r>
        <w:rPr>
          <w:b/>
          <w:lang w:val="hi_IN" w:bidi="hi_IN"/>
        </w:rPr>
        <w:t>गुलतराश</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उपयोग करें जिसका उपयोग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26:1–14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26:1–14 को सुनें और अपने मनों में रखें।</w:t>
      </w:r>
    </w:p>
    <w:p>
      <w:pPr/>
      <w:r>
        <w:rPr>
          <w:lang w:val="hi_IN" w:bidi="hi_IN"/>
        </w:rPr>
      </w:r>
      <w:r>
        <w:rPr>
          <w:lang w:val="hi_IN" w:bidi="hi_IN"/>
        </w:rPr>
        <w:t>यदि सम्भव हो तो निर्गमन 26:1–14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26:1–14 का ऑडियो संस्करण सबसे आसानी से समझ में आने वाले अनुवाद में सुनें।</w:t>
      </w:r>
    </w:p>
    <w:p>
      <w:pPr/>
      <w:r>
        <w:rPr>
          <w:lang w:val="hi_IN" w:bidi="hi_IN"/>
        </w:rPr>
      </w:r>
      <w:r>
        <w:rPr>
          <w:lang w:val="hi_IN" w:bidi="hi_IN"/>
        </w:rPr>
        <w:t>मूसा अभी भी पहाड़ पर घने बादल के बीच है, और वह परमेश्वर से निर्देश प्राप्त कर रहा है। मूसा पहाड़ पर चालीस दिन और चालीस रात तक रहा। मूसा इन चालीस दिनों में पहाड़ पर परमेश्वर से ये निर्देश प्राप्त करता रहा है। परमेश्वर ये निर्देश सीधे मूसा को दे रहा है। परमेश्वर ने इसे इस तरह से बताया है जिससे ऐसा लग सकता है कि मूसा को सब कुछ खुद ही करना है। हालाँकि, मूसा इन निर्देशों को इब्रानी लोगों को बताएगा, और लोगों में से कुशल कारीगरों से वह सारा काम करवाएगा।</w:t>
      </w:r>
    </w:p>
    <w:p>
      <w:pPr/>
      <w:r>
        <w:rPr>
          <w:lang w:val="hi_IN" w:bidi="hi_IN"/>
        </w:rPr>
      </w:r>
      <w:r>
        <w:rPr>
          <w:lang w:val="hi_IN" w:bidi="hi_IN"/>
        </w:rPr>
        <w:t>परमेश्वर मूसा से कह रहा है कि वह एक विशेष स्थान बनाए, जहाँ परमेश्वर अपने लोगों के बीच में वास करे। वह एक विशेष तंबू होगा, जिसे मिलापवाला तंबू कहा जाएगा, और उसमें ऐसी वस्तुएँ होंगी जो याजकों को परमेश्वर की आराधना करने में सहायता करेंगी। मिलापवाला तंबू शब्द का अर्थ है निवास स्थान या घर। मिलापवाला तंबू वास्तव में परमेश्वर का घर था। मूसा ने अभी सीखा है कि सन्दूक, मेज और दीवट को कैसे बनाए, जो मिलापवाले तंबू के भीतर रखे जाएँगे। पिछले भाग के अंत में परमेश्वर ने मूसा को फिर से याद दिलाया कि वह हर वस्तु को ठीक उसी तरह बनाए, जैसा परमेश्वर उसे पर्वत पर बता रहा है।</w:t>
      </w:r>
    </w:p>
    <w:p>
      <w:pPr/>
      <w:r>
        <w:rPr>
          <w:lang w:val="hi_IN" w:bidi="hi_IN"/>
        </w:rPr>
      </w:r>
      <w:r>
        <w:rPr>
          <w:lang w:val="hi_IN" w:bidi="hi_IN"/>
        </w:rPr>
        <w:t>अब मूसा सीखेगा कि मिलापवाले तंबू को वह खुद कैसे बनाए। मिलापवाले तंबू की पूरी बनावट ऐसी है कि उसे आसानी से एक स्थान से दूसरे स्थान तक उठाकर ले जाया जा सकता है, संभव है कि वह उस समय और उस संस्कृति के अन्य तंबुओं के समान होगा।</w:t>
      </w:r>
    </w:p>
    <w:p>
      <w:pPr/>
      <w:r>
        <w:rPr>
          <w:lang w:val="hi_IN" w:bidi="hi_IN"/>
        </w:rPr>
      </w:r>
      <w:r>
        <w:rPr>
          <w:lang w:val="hi_IN" w:bidi="hi_IN"/>
        </w:rPr>
        <w:t>यह भाग उन चार परतों के परदों के बारे में निर्देश देता है, जो मिलापवाले तंबू की दीवारें, छत और ऊपर का ढकने वाला आवरण बनाते हैं। ये चारों परतें अलग-अलग सामग्री से बनी होंगी, और उनके आकार में भी थोड़ा-बहुत अंतर होगा। इससे पहले, परमेश्वर ने मूसा से कहा था कि वह परदों के लिए आवश्यक सारी सामग्री इब्रानी लोगों से पवित्र भेंट के रूप में इकट्ठा करे। ये सामग्री मिस्र से लाई गई है। आपको याद होगा कि जब इस्राएली मिस्र से निकल रहे थे तब परमेश्वर ने मिस्रियों के मन को ऐसा किया कि वे इस्राएलियों को उपहार दें।</w:t>
      </w:r>
    </w:p>
    <w:p>
      <w:pPr/>
      <w:r>
        <w:rPr>
          <w:lang w:val="hi_IN" w:bidi="hi_IN"/>
        </w:rPr>
      </w:r>
      <w:r>
        <w:rPr>
          <w:lang w:val="hi_IN" w:bidi="hi_IN"/>
        </w:rPr>
        <w:t>मिलापवाले तंबू के बारे में परमेश्वर द्वारा मूसा को दिए गए निर्देशों के दौरान परमेश्वर मिलापवाले तंबू के लिए अंदर की चीजों से शुरू करते हुए निर्देश देता है। फिर परमेश्वर अपने वर्णन में बाहर की ओर बढ़ता है। जैसा हमने पहले के भागों में देखा, निर्देश उन वस्तुओं के बारे में बताने से शुरू हुए जिन्हें वे मिलापवाले तंबू के अंदर रखेंगे। अब हम मिलापवाले तंबू की बनावट के बारे में सीख रहे हैं, उसकी अंदर की परत से शुरू करके बाहर की रक्षा करने वाली परत तक। और बाद में हम उस बाहरी आँगन के बारे में सीखते हैं, जो मिलापवाले तंबू को चारों ओर से घेरता है।</w:t>
      </w:r>
    </w:p>
    <w:p>
      <w:pPr/>
      <w:r>
        <w:rPr>
          <w:lang w:val="hi_IN" w:bidi="hi_IN"/>
        </w:rPr>
      </w:r>
      <w:r>
        <w:rPr>
          <w:lang w:val="hi_IN" w:bidi="hi_IN"/>
        </w:rPr>
        <w:t>यहाँ रुकें और समूह के रूप में इस प्रश्न पर चर्चा करें: समूह में से एक व्यक्ति किसी वस्तु को बनाने या तैयार करने के लिए निर्देश बताए। निर्देशों के क्रम पर ध्यान दें। पहले क्या आता है? आगे क्या आता है? यह आपको समझने में कैसे सहायता करता है कि आपको क्या करना है? कौन-सी सामग्री या कौन-से निर्देश सबसे अधिक महत्वपूर्ण हैं? वह व्यक्ति इन विवरणों की ओर ध्यान कैसे खींचता है? इस ऑडियो को यहाँ रोकें।</w:t>
      </w:r>
    </w:p>
    <w:p>
      <w:pPr/>
      <w:r>
        <w:rPr>
          <w:lang w:val="hi_IN" w:bidi="hi_IN"/>
        </w:rPr>
      </w:r>
      <w:r>
        <w:rPr>
          <w:lang w:val="hi_IN" w:bidi="hi_IN"/>
        </w:rPr>
        <w:t>मिलापवाले तंबू के लिए पहला निर्देश उसकी सबसे अंदर की परत के परदों के बारे में है।</w:t>
      </w:r>
    </w:p>
    <w:p>
      <w:pPr/>
      <w:r>
        <w:rPr>
          <w:lang w:val="hi_IN" w:bidi="hi_IN"/>
        </w:rPr>
      </w:r>
      <w:r>
        <w:rPr>
          <w:lang w:val="hi_IN" w:bidi="hi_IN"/>
        </w:rPr>
        <w:t>परमेश्वर मूसा से कहता है कि वह सनी की दस सबसे अच्छे टुकड़ों से पर्दे बनाए। सनी एक कपड़ा या सूत है, जो सन के पौधे से बनाया जाता है। परमेश्वर मूसा से कहता है कि यह सन का कपड़ा नीले, बैंगनी और लाल रंग का होना चाहिए। संभव है कि लोगों ने कपड़ा बुनते समय उसमें नीले, बैंगनी और लाल धागों का उपयोग किया हो, या यह भी हो सकता है कि बुनने के बाद उन्होंने कपड़े को इन रंगों से रंग दिया हो। उस संस्कृति में नीला, बैंगनी और लाल रंग राजाओं के रंग माने जाते थे। फिर परमेश्वर ने कहा कि लोग उस कपड़े पर करूबों की आकृतियाँ बनाएँ, जो एक प्रकार का आत्मिक प्राणी है। हमें नहीं पता कि लोगों ने करूबों की आकृतियाँ कपड़े में बनाईं थी, या उन्होंने नीले, बैंगनी और लाल धागों से कपड़े पर करूबों की कढ़ाई की थी। किसी भी स्थिति में, ऐसा काम केवल कुशल कारीगर ही कर सकते थे।</w:t>
      </w:r>
    </w:p>
    <w:p>
      <w:pPr/>
      <w:r>
        <w:rPr>
          <w:lang w:val="hi_IN" w:bidi="hi_IN"/>
        </w:rPr>
      </w:r>
      <w:r>
        <w:rPr>
          <w:lang w:val="hi_IN" w:bidi="hi_IN"/>
        </w:rPr>
        <w:t xml:space="preserve">यहाँ रुकें और </w:t>
      </w:r>
      <w:r>
        <w:rPr>
          <w:lang w:val="hi_IN" w:bidi="hi_IN"/>
        </w:rPr>
        <w:t>सनी के कपड़े की</w:t>
      </w:r>
      <w:r>
        <w:rPr>
          <w:lang w:val="hi_IN" w:bidi="hi_IN"/>
        </w:rPr>
        <w:t xml:space="preserve"> तस्वीर और </w:t>
      </w:r>
      <w:r>
        <w:rPr>
          <w:b/>
          <w:lang w:val="hi_IN" w:bidi="hi_IN"/>
        </w:rPr>
        <w:t>सन के पौधे</w:t>
      </w:r>
      <w:r>
        <w:rPr>
          <w:lang w:val="hi_IN" w:bidi="hi_IN"/>
        </w:rPr>
        <w:t xml:space="preserve"> की तस्वीर देखें। इस ऑडियो को यहाँ रोकें।</w:t>
      </w:r>
    </w:p>
    <w:p>
      <w:pPr/>
      <w:r>
        <w:rPr>
          <w:lang w:val="hi_IN" w:bidi="hi_IN"/>
        </w:rPr>
      </w:r>
      <w:r>
        <w:rPr>
          <w:lang w:val="hi_IN" w:bidi="hi_IN"/>
        </w:rPr>
        <w:t>करूब पंखों वाले प्राणी हैं, जो पवित्र स्थानों की रखवाली करते हैं और परमेश्वर की उपस्थिति को दर्शाते हैं। हम निश्चित रूप से नहीं जानते कि करूब कैसे दिखते थे, क्योंकि पवित्रशास्त्र उन्हें अलग-अलग प्रकार से वर्णित करता है। वे केवल पशु जैसे हो सकते थे, या आधे पशु और आधे मनुष्य के रूप में पंखों के साथ दिखाई देते होंगे। हमने करूबों के बारे में पहली बार तब सुना जब परमेश्वर ने आदम और हव्वा को उस वाटिका से निकालने के बाद उसके प्रवेश द्वार की रखवाली करने के लिए करूबों को ठहराया। हाल ही में हमने देखा कि करूब वाचा के सन्दूक के ढक्कन का भाग हैं, जहाँ परमेश्वर की उपस्थिति रहती है। अब यही चित्र परदों पर भी बनाया जा रहा है जो उस स्थान को चारों ओर से घेरेंगे जहाँ परमेश्वर की उपस्थिति होगी।</w:t>
      </w:r>
    </w:p>
    <w:p>
      <w:pPr/>
      <w:r>
        <w:rPr>
          <w:lang w:val="hi_IN" w:bidi="hi_IN"/>
        </w:rPr>
      </w:r>
      <w:r>
        <w:rPr>
          <w:lang w:val="hi_IN" w:bidi="hi_IN"/>
        </w:rPr>
        <w:t xml:space="preserve">यहाँ रुकें और समूह में चित्र देखें कि एक </w:t>
      </w:r>
      <w:r>
        <w:rPr>
          <w:b/>
          <w:lang w:val="hi_IN" w:bidi="hi_IN"/>
        </w:rPr>
        <w:t>करूब</w:t>
      </w:r>
      <w:r>
        <w:rPr>
          <w:lang w:val="hi_IN" w:bidi="hi_IN"/>
        </w:rPr>
        <w:t xml:space="preserve"> कैसा दिखाई देता होगा। फिर समूह में इस प्रश्न पर चर्चा करें: अपने घर के बारे में सोचें। आप इसे कैसे सजाते हैं? आप अपनी दीवारों या अपने कमरे में जो रंग या चित्र लगाते हैं, वे क्या दर्शाते हैं? इस ऑडियो को यहाँ रोकें।</w:t>
      </w:r>
    </w:p>
    <w:p>
      <w:pPr/>
      <w:r>
        <w:rPr>
          <w:lang w:val="hi_IN" w:bidi="hi_IN"/>
        </w:rPr>
      </w:r>
      <w:r>
        <w:rPr>
          <w:lang w:val="hi_IN" w:bidi="hi_IN"/>
        </w:rPr>
        <w:t>परमेश्वर ने मूसा से कहा कि वह सभी दसों परदों को एक ही आकार का बनाए, अट्ठाईस हाथ लंबा और चार हाथ चौड़ा। एक हाथ लगभग 46 सेंटीमीटर के बराबर होता है। इस प्रकार अट्ठाईस हाथ लगभग 12.9 मीटर के बराबर होते हैं, और चार हाथ लगभग 1.8 मीटर के बराबर होते हैं। परमेश्वर ने मूसा से कहा कि परदों की लम्बी ओर से उन्हें सिलकर पहले पाँच परदों को आपस में जोड़ दे, ताकि वे एक भाग बन जाएँ, फिर दूसरे पाँच परदों को भी आपस में सिलकर दूसरा भाग बना दे। अब पाँच परदों का एक समूह बीस हाथ चौड़ा और अट्ठाईस हाथ लम्बा है, लगभग 9 मीटर चौड़ा और लगभग 12.9 मीटर लम्बा है। कारीगर दोनों भागों को पचास नीले फंदों और पचास सोने के अंकड़ों से आपस में जोड़ेंगे। नीले फंदे और सोने के अंकड़े राजसी रंगों के चिन्ह हैं। इस प्रकार मिलापवाले तम्बू का अंदर का पर्दा एक ही पूरा भाग बन जाएगा अब पूरा भाग चालीस हाथ, अर्थात लगभग 18.4 मीटर लम्बा, और अट्ठाईस हाथ, अर्थात लगभग 12.9 मीटर चौड़ा है।</w:t>
      </w:r>
    </w:p>
    <w:p>
      <w:pPr/>
      <w:r>
        <w:rPr>
          <w:lang w:val="hi_IN" w:bidi="hi_IN"/>
        </w:rPr>
      </w:r>
      <w:r>
        <w:rPr>
          <w:lang w:val="hi_IN" w:bidi="hi_IN"/>
        </w:rPr>
        <w:t>यहाँ रुकें और आप अपने लिये अंदर के पर्दे का एक चित्र बना लो। नाप को लिख लो, और यह भी ध्यान से चिन्हित करो कि फंदे और अंकड़े कहाँ लगे हैं। इस ऑडियो को यहाँ रोकें।</w:t>
      </w:r>
    </w:p>
    <w:p>
      <w:pPr/>
      <w:r>
        <w:rPr>
          <w:lang w:val="hi_IN" w:bidi="hi_IN"/>
        </w:rPr>
      </w:r>
      <w:r>
        <w:rPr>
          <w:lang w:val="hi_IN" w:bidi="hi_IN"/>
        </w:rPr>
        <w:t>परमेश्वर मूसा से कहता है कि वह सबसे उत्तम वस्त्र, सबसे कीमती धातुएँ, और ऐसे रंग और चित्र उपयोग करे जो राजसी महिमा और परमेश्वर की उपस्थिति को दिखाते हैं। ये सब बातें दिखाती हैं कि यह अंदर का निवास-स्थान एक सिंहासन कक्ष के समान है, और साथ ही एक पवित्र स्थान है, जो केवल परमेश्वर की सेवा और आराधना के लिये अलग ठहराया गया है।</w:t>
      </w:r>
    </w:p>
    <w:p>
      <w:pPr/>
      <w:r>
        <w:rPr>
          <w:lang w:val="hi_IN" w:bidi="hi_IN"/>
        </w:rPr>
      </w:r>
      <w:r>
        <w:rPr>
          <w:lang w:val="hi_IN" w:bidi="hi_IN"/>
        </w:rPr>
        <w:t>इसके बाद परमेश्वर मूसा को मिलापवाले तम्बू की दूसरी परत के बारे में आज्ञा देता है—यह वह आवरण है जो अंदर के पर्दे के ऊपर लगाया जाता है। परमेश्वर मूसा से कहता है कि वह दूसरी परत के लिये बकरी के बाल के कपड़े के ग्यारह पर्दे बनवाए। सब ग्यारह पर्दे एक ही नाप के हों; तीस हाथ, अर्थात लगभग 13.8 मीटर लम्बे, और चार हाथ, अर्थात लगभग 1.8 मीटर चौड़े।</w:t>
      </w:r>
    </w:p>
    <w:p>
      <w:pPr/>
      <w:r>
        <w:rPr>
          <w:lang w:val="hi_IN" w:bidi="hi_IN"/>
        </w:rPr>
      </w:r>
      <w:r>
        <w:rPr>
          <w:lang w:val="hi_IN" w:bidi="hi_IN"/>
        </w:rPr>
        <w:t>पहले परमेश्वर मूसा से कहता है कि बकरी के बाल के कपड़े के पाँच पर्दों को उनकी लम्बी ओर से सिलकर एक लम्बा पर्दा बनाया जाए। फिर बकरी के बाल के कपड़े के छह पर्दों को आपस में सिलकर दूसरा लम्बा पर्दा बनाया जाए। वे तम्बू के प्रवेश द्वार पर दूसरे भाग के अतिरिक्त लम्बे कपड़े को आधा मोड़ दिया जाए। फिर परमेश्वर मूसा से कहता है कि वह दोनों भागों के बाहरी किनारे पर फिर से पचास-पचास फंदे बनवाए, और उन्हें काँसे के पचास अंकड़ों से आपस में जोड़ दे। पीतल सोने से कम कीमती धातु है, परन्तु वह बहुत मजबूत होती है। इस प्रकार तम्बू का यह आवरण एक ही पूरा भाग बन जाएगा, उसका नाप तीस हाथ, अर्थात लगभग 13.8 मीटर लम्बा, और चवालीस हाथ, अर्थात लगभग 20.2 मीटर चौड़ा होगा।</w:t>
      </w:r>
    </w:p>
    <w:p>
      <w:pPr/>
      <w:r>
        <w:rPr>
          <w:lang w:val="hi_IN" w:bidi="hi_IN"/>
        </w:rPr>
      </w:r>
      <w:r>
        <w:rPr>
          <w:lang w:val="hi_IN" w:bidi="hi_IN"/>
        </w:rPr>
        <w:t>यहाँ रुकें और आप अपने लिये दूसरी परत के पर्दे का एक चित्र बना लो। लिख लो कि उनका आकार क्या है, फंदे और अंकड़े कहाँ लगे हैं, और कपड़ा कहाँ मोड़ा गया है। इस ऑडियो को यहाँ रोकें।</w:t>
      </w:r>
    </w:p>
    <w:p>
      <w:pPr/>
      <w:r>
        <w:rPr>
          <w:lang w:val="hi_IN" w:bidi="hi_IN"/>
        </w:rPr>
      </w:r>
      <w:r>
        <w:rPr>
          <w:lang w:val="hi_IN" w:bidi="hi_IN"/>
        </w:rPr>
        <w:t>बकरी के बाल का कपड़ा और पीतल, दोनों ही सनी के सूत और सोने से कम कीमती हैं, पर वे बहुत टिकाऊ होते हैं। उन्होंने इस पर्दे को अंदर के पर्दे के ऊपर एक आवरण, अर्थात सुरक्षा की परत के रूप में रखा।</w:t>
      </w:r>
    </w:p>
    <w:p>
      <w:pPr/>
      <w:r>
        <w:rPr>
          <w:lang w:val="hi_IN" w:bidi="hi_IN"/>
        </w:rPr>
      </w:r>
      <w:r>
        <w:rPr>
          <w:lang w:val="hi_IN" w:bidi="hi_IN"/>
        </w:rPr>
        <w:t>बकरी के बाल का पर्दा अंदर के सनी के पर्दे से अधिक लम्बा और अधिक चौड़ा है इसलिए वह दोनों ओर नीचे भूमि तक लटकता है और तम्बू के पीछे की ओर दो हाथ अतिरिक्त कपड़ा भी रहता है, जो भूमि पर फैला रहता है। इस प्रकार यह सुरक्षा की परत अंदर के सनी के पर्दे को पूरी तरह ढक लेती है।</w:t>
      </w:r>
    </w:p>
    <w:p>
      <w:pPr/>
      <w:r>
        <w:rPr>
          <w:lang w:val="hi_IN" w:bidi="hi_IN"/>
        </w:rPr>
      </w:r>
      <w:r>
        <w:rPr>
          <w:lang w:val="hi_IN" w:bidi="hi_IN"/>
        </w:rPr>
        <w:t>अन्त में, परमेश्वर मूसा से कहता है कि वह तम्बू के आवरण को पूरा करने के लिये और दो सुरक्षा की परतें बनाए। परमेश्वर मूसा से कहता है कि वह तीसरी परत में मेढ़ों की लाल रंगी हुई खाल का उपयोग करे। लोग पशुओं की खाल को सुरक्षित रखने के लिये तैयार करते थे, ताकि उसे कई प्रकार से उपयोग किया जा सके। खाल को तैयार करने के लिये लोग पहले खाल को धोते थे और उसका सारा बाल हटा देते थे, उसके बाद वे खाल को पौधों के रस, तेल और पशुओं के गोबर जैसी चीजों में भिगोते थे और आखिर में वे खाल को खींचकर फैलाते और सुखाते थे। इस प्रक्रिया से खाल लाल रंग की, नरम, मोड़ने में आसान, मोटी और मजबूत बन जाती थी, और बहुत समय तक टिकती थी। तैयार की हुई पशुओ की खाल को चमड़ा कहा जाता है।</w:t>
      </w:r>
    </w:p>
    <w:p>
      <w:pPr/>
      <w:r>
        <w:rPr>
          <w:lang w:val="hi_IN" w:bidi="hi_IN"/>
        </w:rPr>
      </w:r>
      <w:r>
        <w:rPr>
          <w:lang w:val="hi_IN" w:bidi="hi_IN"/>
        </w:rPr>
        <w:t>परमेश्वर मूसा से कहता है कि वह चौथी परत उत्तम चमड़े की बनवाए। यह चमड़ा शायद किसी समुद्री पशु की खाल से बनाया गया था, इसलिए वह बहुत मोटा होता था और उसमें से पानी अन्दर नहीं जा सकता था। यह अंतिम परत ही वह है जिसे लोग अधिकतर समय मिलापवाले तंबू के बाहर से देखते थे। यह वह परत भी है जो मिलापवाले तम्बू को हर प्रकार के मौसम जैसे गर्म सूरज, रेत, बारिश और बर्फ से बचाता है। जब भी वे एक स्थान से दूसरे स्थान पर जाते थे, तब उन्हें हर बार निवास-स्थान को उतारना और फिर से खड़ा करना पड़ता था। इसलिए यह परत बहुत मजबूत होना आवश्यक था।</w:t>
      </w:r>
    </w:p>
    <w:p>
      <w:pPr/>
      <w:r>
        <w:rPr>
          <w:lang w:val="hi_IN" w:bidi="hi_IN"/>
        </w:rPr>
      </w:r>
      <w:r>
        <w:rPr>
          <w:lang w:val="hi_IN" w:bidi="hi_IN"/>
        </w:rPr>
        <w:t xml:space="preserve">यहाँ रुकें और </w:t>
      </w:r>
      <w:r>
        <w:rPr>
          <w:lang w:val="hi_IN" w:bidi="hi_IN"/>
        </w:rPr>
        <w:t>मिलापवाले तम्बू के परदों</w:t>
      </w:r>
      <w:r>
        <w:rPr>
          <w:lang w:val="hi_IN" w:bidi="hi_IN"/>
        </w:rPr>
        <w:t xml:space="preserve"> का चित्र देखें और </w:t>
      </w:r>
      <w:r>
        <w:rPr>
          <w:lang w:val="hi_IN" w:bidi="hi_IN"/>
        </w:rPr>
        <w:t>मेढ़ों की तैयार की हुई खाल</w:t>
      </w:r>
      <w:r>
        <w:rPr>
          <w:lang w:val="hi_IN" w:bidi="hi_IN"/>
        </w:rPr>
        <w:t xml:space="preserve"> और </w:t>
      </w:r>
      <w:r>
        <w:rPr>
          <w:b/>
          <w:lang w:val="hi_IN" w:bidi="hi_IN"/>
        </w:rPr>
        <w:t>चमड़े</w:t>
      </w:r>
      <w:r>
        <w:rPr>
          <w:lang w:val="hi_IN" w:bidi="hi_IN"/>
        </w:rPr>
        <w:t xml:space="preserve"> की तस्वीरें भी देखो।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निर्गमन 26:1–14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परमेश्वर मूसा को मिलापवाले तम्बू के आवरण की अंदर की परत के विषय में आज्ञा देता है, यह परत उत्तम सनी के सूत से, सुन्दर कढ़ाई के काम के साथ बनाई जानी है।</w:t>
      </w:r>
    </w:p>
    <w:p>
      <w:pPr/>
      <w:r>
        <w:rPr>
          <w:lang w:val="hi_IN" w:bidi="hi_IN"/>
        </w:rPr>
      </w:r>
      <w:r>
        <w:rPr>
          <w:b/>
          <w:lang w:val="hi_IN" w:bidi="hi_IN"/>
        </w:rPr>
        <w:t>दूसरे दृश्य में:</w:t>
      </w:r>
      <w:r>
        <w:rPr>
          <w:lang w:val="hi_IN" w:bidi="hi_IN"/>
        </w:rPr>
        <w:t xml:space="preserve"> परमेश्वर मिलापवाले तम्बू के आवरण की दूसरी परत के लिये आज्ञा देता है। यह परत बकरी के बाल से बनाई जानी है, ताकि वह पूरे मिलापवाले तम्बू को पूरी तरह ढक ले।</w:t>
      </w:r>
    </w:p>
    <w:p>
      <w:pPr/>
      <w:r>
        <w:rPr>
          <w:lang w:val="hi_IN" w:bidi="hi_IN"/>
        </w:rPr>
      </w:r>
      <w:r>
        <w:rPr>
          <w:b/>
          <w:lang w:val="hi_IN" w:bidi="hi_IN"/>
        </w:rPr>
        <w:t>तीसरे दृश्य में:</w:t>
      </w:r>
      <w:r>
        <w:rPr>
          <w:lang w:val="hi_IN" w:bidi="hi_IN"/>
        </w:rPr>
        <w:t xml:space="preserve"> परमेश्वर मिलापवाले तम्बू के आवरण की तीसरी और चौथी परत के लिये आज्ञा देता है। ये परतें लाल कमाई हुई मेढ़ों की खाल और उत्तम चमड़े से बनाई जानी हैं, ताकि मिलापवाले तम्बू को सुरक्षित रखा जा सके।</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और इब्री लोग</w:t>
      </w:r>
    </w:p>
    <w:p>
      <w:pPr/>
      <w:r>
        <w:rPr>
          <w:lang w:val="hi_IN" w:bidi="hi_IN"/>
        </w:rPr>
      </w:r>
      <w:r>
        <w:rPr>
          <w:lang w:val="hi_IN" w:bidi="hi_IN"/>
        </w:rPr>
        <w:t>एक समूह में, भाग के परिदृश्य के इन हिस्सों पर ध्यान दें:</w:t>
      </w:r>
    </w:p>
    <w:p>
      <w:pPr/>
      <w:r>
        <w:rPr>
          <w:lang w:val="hi_IN" w:bidi="hi_IN"/>
        </w:rPr>
      </w:r>
      <w:r>
        <w:rPr>
          <w:lang w:val="hi_IN" w:bidi="hi_IN"/>
        </w:rPr>
        <w:t>परमेश्वर मूसा से कहता है कि वह मिलापवाले तम्बू को बटी हुई उत्तम सनी के सूत के दस पर्दों से बनाए। “पर्दे” दस कपड़ों के टुकड़े हैं—यहाँ पर्दा शब्द उस कपड़े के लिये है जिससे तम्बू बनाया जाता है और जो तम्बू बनाने के काम आता है। आम तौर पर लोग तम्बू बकरी के बाल से बनाते थे, परन्तु परमेश्वर ने मूसा से कहा कि इस तम्बू की सबसे भीतर की परत बहुत उत्तम बटी हुई सनी के कपड़े से बनाना। इसका अर्थ यह है कि किसी ने सनी के दो धागों को आपस में बुनकर एक मजबूत धागा बनाया होगा। परमेश्वर मूसा से कहता है कि इन पर्दों को नीले, बैंगनी और लाल रंग से सजाना और उन पर करूबों की आकृतियाँ कढ़ाई करके बनाना। यह स्पष्ट नहीं है कि मूसा को कपड़े को इन रंगों से रंगना था या रंगीन धागों से कपड़े पर कढ़ाई करके सजाना था।</w:t>
      </w:r>
    </w:p>
    <w:p>
      <w:pPr/>
      <w:r>
        <w:rPr>
          <w:lang w:val="hi_IN" w:bidi="hi_IN"/>
        </w:rPr>
      </w:r>
      <w:r>
        <w:rPr>
          <w:lang w:val="hi_IN" w:bidi="hi_IN"/>
        </w:rPr>
        <w:t>यहाँ रुकें और उत्तम सनी के कपड़े की एक तस्वीर देखो, जो नीले, बैंगनी और लाल रंग से सजा हुआ है। आप एक करूब की तस्वीर को भी फिर देख सकते हैं। इस ऑडियो को यहाँ रोकें।</w:t>
      </w:r>
    </w:p>
    <w:p>
      <w:pPr/>
      <w:r>
        <w:rPr>
          <w:lang w:val="hi_IN" w:bidi="hi_IN"/>
        </w:rPr>
      </w:r>
      <w:r>
        <w:rPr>
          <w:lang w:val="hi_IN" w:bidi="hi_IN"/>
        </w:rPr>
        <w:t>करूबों की आकृतियाँ कढ़ाई करने या बुनने का काम किसी कुशल कारीगर को करना चाहिए। कढ़ाई करने का अर्थ है सुई और धागे का उपयोग करके सनी के कपड़े पर चित्र बनाना। यह भी संभव है कि जब कुशल कारीगर सनी का कपड़ा बुन रहा था, तभी वह उसमें करूबों की आकृतियाँ भी बनाई होगी। इस भाग में ध्यान पर्दों पर है, न कि उस व्यक्ति पर जो कढ़ाई या बुनाई कर रहा है। यद्यपि मूल भाषा में यह स्पष्ट है कि परमेश्वर सीधे मूसा से बोल रहा था, फिर भी यह भी स्पष्ट है कि यह काम मूसा को स्वयं करने की आवश्यकता नहीं है, बल्कि वह इस विशेष कौशल वाले किसी व्यक्ति से यह काम करवा सकता है।</w:t>
      </w:r>
    </w:p>
    <w:p>
      <w:pPr/>
      <w:r>
        <w:rPr>
          <w:lang w:val="hi_IN" w:bidi="hi_IN"/>
        </w:rPr>
      </w:r>
      <w:r>
        <w:rPr>
          <w:lang w:val="hi_IN" w:bidi="hi_IN"/>
        </w:rPr>
        <w:t>हर एक पर्दा, अर्थात सनी के उन दस कपड़ों में से हर एक, अट्ठाईस हाथ लम्बा और चार हाथ चौड़ा हो। एक हाथ लगभग एक बाँह की लम्बाई के बराबर होता है, जो लगभग एक गज या लगभग 46 सेंटीमीटर के बराबर होता है। इसका अर्थ है कि अट्ठाईस हाथ लगभग 42 फुट या लगभग 12.9 मीटर होते हैं, और चार हाथ लगभग 6 फुट या लगभग 1.8 मीटर होते हैं। सभी पर्दे एक ही आकार के होने चाहिए।</w:t>
      </w:r>
    </w:p>
    <w:p>
      <w:pPr/>
      <w:r>
        <w:rPr>
          <w:lang w:val="hi_IN" w:bidi="hi_IN"/>
        </w:rPr>
      </w:r>
      <w:r>
        <w:rPr>
          <w:lang w:val="hi_IN" w:bidi="hi_IN"/>
        </w:rPr>
        <w:t>लोगों को पर्दे की लंबाई के साथ एक के बाद एक पांच पर्दों को सिलना है, ताकि एक भाग बन जाएँ। यह एक बड़ा पर्दा अब बीस हाथ (नौ मीटर) चौड़ा और अट्ठाईस हाथ (12.9 मीटर) लंबा है। और यही काम दूसरे पाँच पर्दों के समूह के साथ भी करना है।</w:t>
      </w:r>
    </w:p>
    <w:p>
      <w:pPr/>
      <w:r>
        <w:rPr>
          <w:lang w:val="hi_IN" w:bidi="hi_IN"/>
        </w:rPr>
      </w:r>
      <w:r>
        <w:rPr>
          <w:lang w:val="hi_IN" w:bidi="hi_IN"/>
        </w:rPr>
        <w:t>फिर परमेश्वर मूसा से कहता है कि पचास नीले फंदे बनवाना और उन्हें हर पर्दों के भाग के बाहरी किनारे पर सिलवाना। एक पर्दों के भाग के पचास फंदे दूसरे पर्दों के भाग के पचास फंदों के सामने-सामने और बराबर हों। इन फंदों को पर्दे की उसी लम्बाई वाली ओर, जो अट्ठाईस हाथ अर्थात लगभग 12.9 मीटर लम्बी है, बराबर-बराबर दूरी पर लगाना चाहिए। परमेश्वर यह नहीं बताता कि फंदे किस पदार्थ से बनाना है, चाहे वे सूत से हों या धागे से या कपड़े के टुकड़े से जिन्हें बाद में पर्दे पर सिल दिया जाए। संभव है कि फंदे आधे गोल आकार के होते थे और उनके दोनों सिरे पर्दे से जुड़े होते थे, जिससे बीच में इतना स्थान बनता था कि सोने का अंकड़ा उसमें से निकल सके। संभव है कि सोने का अंकड़ा दो आधे गोल आकारों से बना होता था, जो एक स्थान पर जुड़े होते थे और विपरीत दिशाओं में मुड़े होते थे। अंकड़ा दोनों आमने-सामने के फंदों के समूहों को आपस में जोड़ता था।</w:t>
      </w:r>
    </w:p>
    <w:p>
      <w:pPr/>
      <w:r>
        <w:rPr>
          <w:lang w:val="hi_IN" w:bidi="hi_IN"/>
        </w:rPr>
      </w:r>
      <w:r>
        <w:rPr>
          <w:lang w:val="hi_IN" w:bidi="hi_IN"/>
        </w:rPr>
        <w:t xml:space="preserve">यहाँ रुकें और </w:t>
      </w:r>
      <w:r>
        <w:rPr>
          <w:b/>
          <w:lang w:val="hi_IN" w:bidi="hi_IN"/>
        </w:rPr>
        <w:t>सोने के एक अंकड़े</w:t>
      </w:r>
      <w:r>
        <w:rPr>
          <w:lang w:val="hi_IN" w:bidi="hi_IN"/>
        </w:rPr>
        <w:t xml:space="preserve"> की तस्वीर देखो। इस ऑडियो को यहाँ रोकें।</w:t>
      </w:r>
    </w:p>
    <w:p>
      <w:pPr/>
      <w:r>
        <w:rPr>
          <w:lang w:val="hi_IN" w:bidi="hi_IN"/>
        </w:rPr>
      </w:r>
      <w:r>
        <w:rPr>
          <w:lang w:val="hi_IN" w:bidi="hi_IN"/>
        </w:rPr>
        <w:t>जब सभी पचास फंदे आपस में जोड़ दिए जाते हैं, तब पर्दा एक पूरा और एक ही भाग बन जाता है। मिलापवाला तम्बू अब एक सम्पूर्ण और एक भाग बन गया है। अब पूरा भीतर का पर्दा चालीस हाथ (18.4 मीटर चौड़ा) और अट्ठाईस हाथ (12.9 मीटर लम्बा) है।</w:t>
      </w:r>
    </w:p>
    <w:p>
      <w:pPr/>
      <w:r>
        <w:rPr>
          <w:lang w:val="hi_IN" w:bidi="hi_IN"/>
        </w:rPr>
      </w:r>
      <w:r>
        <w:rPr>
          <w:lang w:val="hi_IN" w:bidi="hi_IN"/>
        </w:rPr>
        <w:t>यहाँ रुकें और समूह में इस प्रश्न पर चर्चा करें: समूह का एक सदस्य अपनी भाषा में बताए कि इस भाग के ढाँचे के अनुसार कपड़ों के टुकड़ों को कैसे आपस में जोड़ना है। इस बात पर ध्यान दो कि आप कौन से शब्द और वाक्यांशों का उपयोग करते हो, ताकि यह साफ हो कि किस ओर से जोड़ना है और हर टुकड़े को दूसरे टुकड़ों से कैसे मिलाना है। इस ऑडियो को यहाँ रोकें।</w:t>
      </w:r>
    </w:p>
    <w:p>
      <w:pPr/>
      <w:r>
        <w:rPr>
          <w:lang w:val="hi_IN" w:bidi="hi_IN"/>
        </w:rPr>
      </w:r>
      <w:r>
        <w:rPr>
          <w:lang w:val="hi_IN" w:bidi="hi_IN"/>
        </w:rPr>
        <w:t xml:space="preserve">फिर परमेश्वर मूसा से कहता है कि बकरी के बाल से ग्यारह पर्दों का एक समूह बनाना, ताकि निवास-स्थान के ऊपर ढकने के लिये एक तम्बू का आवरण या तंबू तैयार किया सके। यहाँ “मिलापवाला तम्बू” शब्द उस पहली परत के सनी के पर्दों के लिए इस्तेमाल हुआ है, जिसका वर्णन अभी किया गया है। लोग आमतौर पर बकरी के बालों से तम्बू बनाते थे। यहाँ पर, ग्यारह पर्दों की भी आवश्यकता है। ये कपड़े के टुकड़े भी बड़े हैं—इनकी लम्बाई तीस हाथ, अर्थात लगभग 13.8 मीटर है, और चौड़ाई चार हाथ, अर्थात लगभग 1.8 मीटर है। सभी ग्यारह पर्दे एक ही आकार के हैं। </w:t>
      </w:r>
    </w:p>
    <w:p>
      <w:pPr/>
      <w:r>
        <w:rPr>
          <w:lang w:val="hi_IN" w:bidi="hi_IN"/>
        </w:rPr>
      </w:r>
      <w:r>
        <w:rPr>
          <w:lang w:val="hi_IN" w:bidi="hi_IN"/>
        </w:rPr>
        <w:t xml:space="preserve">यहाँ रुकें और बकरी के बालों से बने </w:t>
      </w:r>
      <w:r>
        <w:rPr>
          <w:b/>
          <w:lang w:val="hi_IN" w:bidi="hi_IN"/>
        </w:rPr>
        <w:t>कपड़े की तस्वीर</w:t>
      </w:r>
      <w:r>
        <w:rPr>
          <w:lang w:val="hi_IN" w:bidi="hi_IN"/>
        </w:rPr>
        <w:t xml:space="preserve"> देखें। इस ऑडियो को यहाँ रोकें।</w:t>
      </w:r>
    </w:p>
    <w:p>
      <w:pPr/>
      <w:r>
        <w:rPr>
          <w:lang w:val="hi_IN" w:bidi="hi_IN"/>
        </w:rPr>
      </w:r>
      <w:r>
        <w:rPr>
          <w:lang w:val="hi_IN" w:bidi="hi_IN"/>
        </w:rPr>
        <w:t>पहले बकरी के बाल के पाँच पर्दों को आपस में जोड़कर एक भाग बनाएँ। अब यह पहला पर्दों का भाग लगभग तीस हाथ लम्बा और बीस हाथ चौड़ा होगा। फिर बकरी के बाल के छः पर्दों को आपस में जोड़कर दूसरा भाग बनाएँ। छठे पर्दे को मिलापवाले तम्बू के द्वार के ऊपर से मोड़कर दुहरा कर देना। अब यह दूसरा पर्दों का भाग तीस हाथ लम्बा और चौबीस हाथ चौड़ा है, पर यह जगह में केवल बाईस हाथ की जगह तक ही फैलता है, क्योंकि उसका आखिरी हिस्सा अपने ऊपर मोड़कर दुहरा कर दिया गया है।</w:t>
      </w:r>
    </w:p>
    <w:p>
      <w:pPr/>
      <w:r>
        <w:rPr>
          <w:lang w:val="hi_IN" w:bidi="hi_IN"/>
        </w:rPr>
      </w:r>
      <w:r>
        <w:rPr>
          <w:lang w:val="hi_IN" w:bidi="hi_IN"/>
        </w:rPr>
        <w:t>यहाँ रुकें और समूह के रूप में इस प्रश्न पर चर्चा करें। बारी-बारी से बताओ कि ये कपड़े के टुकड़े कैसे आपस में जुड़ते हैं और कैसे मोड़े जाते हैं। कपड़े की अतिरिक्त पट्टी और उसके इस्तेमाल के बारे में बताने के लिए आप जिन शब्दों और वाक्यांशों का उपयोग करते हो, उन पर ध्यान दो। इस ऑडियो को यहाँ रोकें।</w:t>
      </w:r>
    </w:p>
    <w:p>
      <w:pPr/>
      <w:r>
        <w:rPr>
          <w:lang w:val="hi_IN" w:bidi="hi_IN"/>
        </w:rPr>
      </w:r>
      <w:r>
        <w:rPr>
          <w:lang w:val="hi_IN" w:bidi="hi_IN"/>
        </w:rPr>
        <w:t>फिर हर एक पर्दों के भाग के सबसे बाहरी किनारे पर पचास फंदे बनाएँ। फिर से, ये फंदे लम्बाई की ओर लगाना, यानी पर्दों के उस किनारे पर जो तीस हाथ का है। यहाँ यह नहीं बताया गया है कि फंदे किस रंग के हों या किस सामग्री से बनाए जाएँ। शायद उन्होंने ये फंदे भी बकरी के बाल से ही बनाए हों। एक पर्दों के भाग के पचास फंदे दूसरे पर्दों के भाग के पचास फंदों के सामने-सामने और बराबर हों। इस बार पचास फंदे तीस हाथ लम्बे कपड़े के किनारे पर बराबर दूरी पर लगाए गए हैं।</w:t>
      </w:r>
    </w:p>
    <w:p>
      <w:pPr/>
      <w:r>
        <w:rPr>
          <w:lang w:val="hi_IN" w:bidi="hi_IN"/>
        </w:rPr>
      </w:r>
      <w:r>
        <w:rPr>
          <w:lang w:val="hi_IN" w:bidi="hi_IN"/>
        </w:rPr>
        <w:t>फिर काँसे के पचास अंकड़े बनवाना जिससे इन अंकड़ों के द्वारा भागों के बाहरी किनारों पर लगे फंदों को आपस में जोड़ दिया जाए, ताकि वे मिलकर एक ही पूरा भाग बन जाएँ। पीतल सोने से कम मूल्यवान धातु है, पर यह बहुत मजबूत होता है और लोग इसे आम तौर पर उपयोग करते थे। धातु कारीगर तांबे और राँगा को एक साथ मिलाकर पीतल बनाते हैं।</w:t>
      </w:r>
    </w:p>
    <w:p>
      <w:pPr/>
      <w:r>
        <w:rPr>
          <w:lang w:val="hi_IN" w:bidi="hi_IN"/>
        </w:rPr>
      </w:r>
      <w:r>
        <w:rPr>
          <w:lang w:val="hi_IN" w:bidi="hi_IN"/>
        </w:rPr>
        <w:t xml:space="preserve">यहाँ रुकें और </w:t>
      </w:r>
      <w:r>
        <w:rPr>
          <w:b/>
          <w:lang w:val="hi_IN" w:bidi="hi_IN"/>
        </w:rPr>
        <w:t>पीतल के एक अंकड़े</w:t>
      </w:r>
      <w:r>
        <w:rPr>
          <w:lang w:val="hi_IN" w:bidi="hi_IN"/>
        </w:rPr>
        <w:t xml:space="preserve"> की तस्वीर देखो। इस ऑडियो को यहाँ रोकें।</w:t>
      </w:r>
    </w:p>
    <w:p>
      <w:pPr/>
      <w:r>
        <w:rPr>
          <w:lang w:val="hi_IN" w:bidi="hi_IN"/>
        </w:rPr>
      </w:r>
      <w:r>
        <w:rPr>
          <w:lang w:val="hi_IN" w:bidi="hi_IN"/>
        </w:rPr>
        <w:t>अब हमारे पास तम्बू को ढकने के लिए एक पूरा भाग है, जो तीस हाथ लम्बा और चालीस हाथ चौड़ा है।</w:t>
      </w:r>
    </w:p>
    <w:p>
      <w:pPr/>
      <w:r>
        <w:rPr>
          <w:lang w:val="hi_IN" w:bidi="hi_IN"/>
        </w:rPr>
      </w:r>
      <w:r>
        <w:rPr>
          <w:lang w:val="hi_IN" w:bidi="hi_IN"/>
        </w:rPr>
        <w:t>अगले निर्देशों को समझने के लिए यह सोचना मददगार होगा कि ये पर्दे तम्बू के ढाँचे के ऊपर कैसे लटकेंगे। अगले भाग में हम तम्बू के ढाँचे के बारे में और अधिक विस्तार से देखेंगे। अभी के लिए यह कल्पना करो कि तम्बू एक बड़े बक्से के समान है उसके ऊपर से होकर पर्दे दोनों ओर और पीछे की तरफ नीचे तक लटक रहे हैं, पर सामने का भाग खुला छोड़ा गया है। सनी के पर्दों की पहली परत छोटी है, इसलिए वह दोनों ओर जमीन को नहीं छूती, पर पीछे की ओर वह जमीन को छूती है।</w:t>
      </w:r>
    </w:p>
    <w:p>
      <w:pPr/>
      <w:r>
        <w:rPr>
          <w:lang w:val="hi_IN" w:bidi="hi_IN"/>
        </w:rPr>
      </w:r>
      <w:r>
        <w:rPr>
          <w:lang w:val="hi_IN" w:bidi="hi_IN"/>
        </w:rPr>
        <w:t>अब दूसरी परत, अर्थात बकरी के बाल का आवरण, पहली परत के ऊपर बिछा देना। दूसरी परत अधिक चौड़ी है, इसलिए वह दोनों ओर जमीन को छूती है। यह एक पूरे पर्दे की लम्बाई से भी अधिक लम्बी है, इसलिए बकरी के बाल का पर्दा सामने की ओर, जो हिस्सा खुला है, आधी लम्बाई तक मोड़ दिया जाता है और फिर पीछे की ओर वह पूरी तरह जमीन तक पहुँचता है, और पर्दे की अतिरिक्त आधी लम्बाई जमीन पर पड़ी रहती है। इस तरह बकरी के बाल का पर्दा भीतर के सनी के पर्दे को पूरी तरह ढक लेता है।</w:t>
      </w:r>
    </w:p>
    <w:p>
      <w:pPr/>
      <w:r>
        <w:rPr>
          <w:lang w:val="hi_IN" w:bidi="hi_IN"/>
        </w:rPr>
      </w:r>
      <w:r>
        <w:rPr>
          <w:lang w:val="hi_IN" w:bidi="hi_IN"/>
        </w:rPr>
        <w:t xml:space="preserve">यहाँ रुकें और </w:t>
      </w:r>
      <w:r>
        <w:rPr>
          <w:b/>
          <w:lang w:val="hi_IN" w:bidi="hi_IN"/>
        </w:rPr>
        <w:t>मिलापवाले तम्बू</w:t>
      </w:r>
      <w:r>
        <w:rPr>
          <w:lang w:val="hi_IN" w:bidi="hi_IN"/>
        </w:rPr>
        <w:t xml:space="preserve"> और </w:t>
      </w:r>
      <w:r>
        <w:rPr>
          <w:b/>
          <w:lang w:val="hi_IN" w:bidi="hi_IN"/>
        </w:rPr>
        <w:t>पर्दों</w:t>
      </w:r>
      <w:r>
        <w:rPr>
          <w:lang w:val="hi_IN" w:bidi="hi_IN"/>
        </w:rPr>
        <w:t xml:space="preserve"> के चित्र को फिर से देखें। बारी-बारी से बताओ कि आप क्या देखते हो। उन शब्दों और वाक्यांशों पर ध्यान दो जिनका उपयोग आप यह समझाने के लिए करते हो कि अतिरिक्त लम्बाई की सामग्री को कहाँ रखना है। इस ऑडियो को यहाँ रोकें।</w:t>
      </w:r>
    </w:p>
    <w:p>
      <w:pPr/>
      <w:r>
        <w:rPr>
          <w:lang w:val="hi_IN" w:bidi="hi_IN"/>
        </w:rPr>
      </w:r>
      <w:r>
        <w:rPr>
          <w:lang w:val="hi_IN" w:bidi="hi_IN"/>
        </w:rPr>
        <w:t>अन्त में परमेश्वर मूसा से कहता है कि तम्बू के आवरण को पूरा करने के लिए दो और सुरक्षात्मक परतें बनाना। तीसरी परत मेढ़ों की खाल की एक परत है। कुछ अनुवादों में लाल शब्द भी लिखा गया है, क्योंकि मेंढ़ों या बकरियों की खाल को तैयार करने की प्रक्रिया से उसका रंग लाल हो जाता था।</w:t>
      </w:r>
    </w:p>
    <w:p>
      <w:pPr/>
      <w:r>
        <w:rPr>
          <w:lang w:val="hi_IN" w:bidi="hi_IN"/>
        </w:rPr>
      </w:r>
      <w:r>
        <w:rPr>
          <w:lang w:val="hi_IN" w:bidi="hi_IN"/>
        </w:rPr>
        <w:t xml:space="preserve">परमेश्वर मूसा से कहता है कि वह चौथी परत उत्तम चमड़े की बनवाए। हम स्पष्ट रूप से नहीं जानते कि उस इब्रानी शब्द का अर्थ किस प्रकार के चमड़े से है, इसलिए सरल और उचित यह है कि उसे “उत्तम चमड़ा” ही कहा जाए। बहुत से लोग मानते हैं कि यह चमड़ा समुद्र के किसी पशु से बनाया गया था। चमड़ा तम्बू को पानी और मौसम से बचाता है। </w:t>
      </w:r>
    </w:p>
    <w:p>
      <w:pPr/>
      <w:r>
        <w:rPr>
          <w:lang w:val="hi_IN" w:bidi="hi_IN"/>
        </w:rPr>
      </w:r>
      <w:r>
        <w:rPr>
          <w:lang w:val="hi_IN" w:bidi="hi_IN"/>
        </w:rPr>
        <w:t xml:space="preserve">यहाँ रुकें और </w:t>
      </w:r>
      <w:r>
        <w:rPr>
          <w:b/>
          <w:lang w:val="hi_IN" w:bidi="hi_IN"/>
        </w:rPr>
        <w:t>तैयार की गयी मेढ़ों की खाल</w:t>
      </w:r>
      <w:r>
        <w:rPr>
          <w:lang w:val="hi_IN" w:bidi="hi_IN"/>
        </w:rPr>
        <w:t xml:space="preserve"> और </w:t>
      </w:r>
      <w:r>
        <w:rPr>
          <w:b/>
          <w:lang w:val="hi_IN" w:bidi="hi_IN"/>
        </w:rPr>
        <w:t>चमड़े</w:t>
      </w:r>
      <w:r>
        <w:rPr>
          <w:lang w:val="hi_IN" w:bidi="hi_IN"/>
        </w:rPr>
        <w:t xml:space="preserve"> की तस्वीरें देखें।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लोगों ने पर्दों को कैसे लटकाया होगा, इसको समझ पाने के लिए आप कपड़े के टुकड़ों का उपयोग कर सकते हो और उन्हें मिलापवाले तम्बू के ढाँचे पर लटकाने का अभ्यास कर सकते हो।</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26:1–14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और इब्री लोग</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कहानी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परमेश्वर ने मूसा से कहा कि वह मिलापवाले तम्बू को बटी हुई सनी के दस पर्दों से बनाए, और उन पर नीले, बैंगनी और लाल रंग से करूबों की आकृतियाँ बनाई जाएँ।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इब्रियों की भूमिका निभाने वाले लोगों से पूछें, "आप क्या महसूस कर रहे हैं या क्या सोच रहे हैं?" लोग इस तरह उत्तर दे सकते हैं, “ये रंग हमें राजा की महिमा की याद दिलाते हैं, ऐसा लगता है जैसे हम किसी सिंहासन के कक्ष में खड़े हैं, न कि केवल किसी साधारण धार्मिक स्थान में,” या “करूब अदन की वाटिका के प्रवेश द्वार की रक्षा करते हैं, और अब वे परमेश्वर के पवित्र मिलापवाले तम्बू को चारों ओर घेरे हुए हैं—यह हमें परमेश्वर की पवित्रता की याद दिलाता है,” या “ये पर्दे सचमुच बहुत सुन्दर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 सभी पर्दे एक ही आकार के होने चाहिए, अट्ठाईस हाथ लम्बे और चार हाथ चौड़े होने चाहिए। इन पाँच पर्दों को एक साथ मिलाकर एक लम्बा पर्दा बना लें। अब अन्य पाँच पर्दों को एक साथ मिलाकर दूसरा लम्बा पर्दा बनाएँ। हर एक पर्दों के भाग के बाहरी किनारे पर नीले फंदे लगाएँ। फिर सोने के अंकड़ों से दोनों पर्दों को आपस में जोड़ देना, ताकि मिलापवाला तम्बू एक ही टुकड़े से बना लगे।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इस तरह उत्तर दे सकता है, “मैं चाहता हूँ कि मिलापवाले तम्बू में हर चीज़ मेरी महिमा और पवित्रता को प्रकट करे, इसलिए हर एक बात, हर नाप, हर रंग और हर आकृति महत्त्वपूर्ण है,” या, “ये रंग लोगों को याद दिलाते हैं कि मैं उनका शासक भी हूँ और उनका परमेश्वर भी।”</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बकरी के बाल से ग्यारह पर्दे बुनवाना, हर एक पर्दा तीस हाथ लम्बा और चार हाथ चौड़ा हो। ये पवित्र तम्बू के लिए एक आवरण होंगे। पाँच कपड़े के टुकड़ों को आपस में मिलाकर एक भाग बनाएँ। फिर छह टुकड़ों को आपस में मिलाकर दूसरा भाग बनाएँ। दूसरे पर्दों के भाग के अतिरिक्त कपड़े को मिलापवाले तम्बू के सामने की ओर आधा मोड़ देना। हर एक पर्दों के भाग के बाहरी किनारे पर पचास फंदे बनाएँ। फिर पीतल के पचास अंकड़े बनवाना और इन अंकड़ों से हर एक भाग के पर्दों पर लगे फंदों को आपस में जोड़ देना। इस प्रकार तम्बू का आवरण एक ही लगातार भाग के रूप में बन जाएगा।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इब्रियों की भूमिका निभाने वाले लोगों से पूछें, "आप क्या महसूस कर रहे हैं या क्या सोच रहे हैं?" लोग इस तरह उत्तर दे सकते हैं, “हालाँकि हर एक अलग पर्दा, फंदा और अंकड़ा अलग-अलग बताया गया है, फिर भी मिलापवाला तम्बू एक ही पूरा भाग के रूप में वर्णित है।” यह हमें याद दिलाता है कि हम सभी अलग-अलग व्यक्ति हैं, लेकिन साथ में हम परमेश्वर की एक ही प्रजा हैं," या, "यह हमें परमेश्वर की एकता की याद दिलाता है।" </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अतिरिक्त पर्दे का कपड़ा, जिसमें आधा अतिरिक्त पर्दा भी शामिल है, मिलापवाले तम्बू के पीछे की ओर नीचे लटकता रहे। बकरी के बाल के तम्बू के आवरण का अतिरिक्त एक हाथ भाग, मिलापवाले तम्बू की दोनों ओर जमीन तक लटकता रहे, ताकि भीतर का सनी का तम्बू पूरी तरह ढक जाए।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इब्रियों की भूमिका निभाने वाले लोगों से पूछें, "आप क्या महसूस कर रहे हैं या क्या सोच रहे हैं?" लोग इस तरह उत्तर दे सकते हैं, “बकरी के बाल के पर्दे सनी के पर्दों को पूरी तरह ढक लेते हैं, इसलिए बाहर से भीतर का मिलापवाला तम्बू बिल्कुल दिखाई नहीं देता,” या “यह मिलापवाले तम्बू के लिए एक मजबूत और कठोर आवरण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तम्बू के आवरण को पूरा करने के लिए तैयार की हुई मेंढ़ों की खाल की एक सुरक्षात्मक परत बनाना, और उसके ऊपर उत्तम चमड़े की एक और परत लगाना।</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“मुझे पूरा विश्वास है कि इन सब सुरक्षात्मक परतों के कारण मिलापवाला तम्बू मौसम से अच्छी तरह सुरक्षित है।”</w:t>
      </w:r>
      <w:r>
        <w:rPr>
          <w:lang w:val="hi_IN" w:bidi="hi_IN"/>
        </w:rPr>
      </w:r>
    </w:p>
    <w:p>
      <w:pPr>
        <w:pStyle w:val="Heading3"/>
      </w:pPr>
      <w:r>
        <w:rPr>
          <w:lang w:val="hi_IN" w:bidi="hi_IN"/>
        </w:rPr>
        <w:t>आवश्यक जानकारी</w:t>
      </w:r>
    </w:p>
    <w:p>
      <w:pPr/>
      <w:r>
        <w:rPr>
          <w:lang w:val="hi_IN" w:bidi="hi_IN"/>
        </w:rPr>
      </w:r>
      <w:r>
        <w:rPr>
          <w:lang w:val="hi_IN" w:bidi="hi_IN"/>
        </w:rPr>
        <w:t>निर्गमन 26:1–14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परमेश्वर</w:t>
      </w:r>
      <w:r>
        <w:rPr>
          <w:lang w:val="hi_IN" w:bidi="hi_IN"/>
        </w:rPr>
        <w:t xml:space="preserve"> ने मूसा से कहा कि </w:t>
      </w:r>
      <w:r>
        <w:rPr>
          <w:b/>
          <w:lang w:val="hi_IN" w:bidi="hi_IN"/>
        </w:rPr>
        <w:t>मिलापवाला तम्बू</w:t>
      </w:r>
      <w:r>
        <w:rPr>
          <w:lang w:val="hi_IN" w:bidi="hi_IN"/>
        </w:rPr>
        <w:t xml:space="preserve"> बारीक बुनी हुई सनी के दस पर्दों से बनाना। मिलापवाला तम्बू एक </w:t>
      </w:r>
      <w:r>
        <w:rPr>
          <w:b/>
          <w:lang w:val="hi_IN" w:bidi="hi_IN"/>
        </w:rPr>
        <w:t>पवित्र</w:t>
      </w:r>
      <w:r>
        <w:rPr>
          <w:b/>
          <w:lang w:val="hi_IN" w:bidi="hi_IN"/>
        </w:rPr>
        <w:t>शरणस्थान</w:t>
      </w:r>
      <w:r>
        <w:rPr>
          <w:lang w:val="hi_IN" w:bidi="hi_IN"/>
        </w:rPr>
        <w:t xml:space="preserve"> है, जहाँ परमेश्वर लोगों के बीच निवास करता है। मूसा को मिलापवाला तम्बू ठीक उसी नमूने के अनुसार बनाना है, जैसा परमेश्वर ने उसे दिखाया है। मिलापवाला तम्बू शब्द कभी पूरे ढाँचे के लिए उपयोग होता है, जिसमें उसके चारों ओर का आँगन भी शामिल है, और कभी यह केवल तम्बू के सबसे भीतर वाले पवित्र भाग के लिए कहा जाता है। लोग उस समय जो बात हो रही थी, उससे उसके अलग-अलग अर्थ समझ लेते थे। इस भाग में जब यह शब्द पहली बार आता है, तो वह पूरे ढाँचे की ओर इशारा करता है, लेकिन बाद में जब लिखा है “मिलापवाले तंबू के लिए एक ओढ़ना,” तो वह अंदर की सन से बनी परदों की भीतरी परत की ओर इशारा करता है। </w:t>
      </w:r>
      <w:r>
        <w:rPr>
          <w:b/>
          <w:lang w:val="hi_IN" w:bidi="hi_IN"/>
        </w:rPr>
        <w:t>मिलापवाले तंबू</w:t>
      </w:r>
      <w:r>
        <w:rPr>
          <w:lang w:val="hi_IN" w:bidi="hi_IN"/>
        </w:rPr>
        <w:t xml:space="preserve"> के बारे में अधिक जानकारी के लिए, मुख्य शब्दावली देखें। मिलापवाले तम्बू के लिए उसी शब्द या वाक्यांश का उपयोग करें जिसका उपयोग आपने पिछले भागों में किया है।</w:t>
      </w:r>
    </w:p>
    <w:p>
      <w:pPr/>
      <w:r>
        <w:rPr>
          <w:lang w:val="hi_IN" w:bidi="hi_IN"/>
        </w:rPr>
      </w:r>
      <w:r>
        <w:rPr>
          <w:lang w:val="hi_IN" w:bidi="hi_IN"/>
        </w:rPr>
        <w:t>परदों की पहली परत बारीक काते हुए सन के कपड़े से बनाई जाती है।</w:t>
      </w:r>
    </w:p>
    <w:p>
      <w:pPr/>
      <w:r>
        <w:rPr>
          <w:lang w:val="hi_IN" w:bidi="hi_IN"/>
        </w:rPr>
      </w:r>
      <w:r>
        <w:rPr>
          <w:lang w:val="hi_IN" w:bidi="hi_IN"/>
        </w:rPr>
        <w:t xml:space="preserve">यहाँ रुकें और समूह में चर्चा करें कि आप सन के कपड़े का वर्णन करने के लिए किस शब्द या वाक्यांश का उपयोग करेंगे। आप </w:t>
      </w:r>
      <w:r>
        <w:rPr>
          <w:b/>
          <w:lang w:val="hi_IN" w:bidi="hi_IN"/>
        </w:rPr>
        <w:t>सन के कपड़े</w:t>
      </w:r>
      <w:r>
        <w:rPr>
          <w:lang w:val="hi_IN" w:bidi="hi_IN"/>
        </w:rPr>
        <w:t xml:space="preserve"> की तस्वीर को फिर से देख सकते हैं। इस ऑडियो को यहाँ रोकें।</w:t>
      </w:r>
    </w:p>
    <w:p>
      <w:pPr/>
      <w:r>
        <w:rPr>
          <w:lang w:val="hi_IN" w:bidi="hi_IN"/>
        </w:rPr>
      </w:r>
      <w:r>
        <w:rPr>
          <w:lang w:val="hi_IN" w:bidi="hi_IN"/>
        </w:rPr>
        <w:t>परमेश्वर ने मूसा से कहा कि वह पर्दों को नीले, बैंगनी और लाल रंगों से सजाए।</w:t>
      </w:r>
    </w:p>
    <w:p>
      <w:pPr/>
      <w:r>
        <w:rPr>
          <w:lang w:val="hi_IN" w:bidi="hi_IN"/>
        </w:rPr>
      </w:r>
      <w:r>
        <w:rPr>
          <w:lang w:val="hi_IN" w:bidi="hi_IN"/>
        </w:rPr>
        <w:t>यहाँ रुकें और समूह में चर्चा करें कि आप हर एक रंग के लिए किन शब्दों या वाक्यांशों का उपयोग करेंगे। आप फिर से चित्रों को देखकर समझ सकते हैं। इस ऑडियो को यहाँ रोकें।</w:t>
      </w:r>
    </w:p>
    <w:p>
      <w:pPr/>
      <w:r>
        <w:rPr>
          <w:lang w:val="hi_IN" w:bidi="hi_IN"/>
        </w:rPr>
      </w:r>
      <w:r>
        <w:rPr>
          <w:lang w:val="hi_IN" w:bidi="hi_IN"/>
        </w:rPr>
        <w:t xml:space="preserve">और सुई और धागे से कुशलता के साथ सन के परदों पर करूबों की आकृतियाँ काढ़नी हैं। </w:t>
      </w:r>
      <w:r>
        <w:rPr>
          <w:b/>
          <w:lang w:val="hi_IN" w:bidi="hi_IN"/>
        </w:rPr>
        <w:t>करूब</w:t>
      </w:r>
      <w:r>
        <w:rPr>
          <w:lang w:val="hi_IN" w:bidi="hi_IN"/>
        </w:rPr>
        <w:t xml:space="preserve"> पंखों वाले प्राणी हैं, जो मिलापवाले तम्बू की रक्षा करते हैं और लोगों को परमेश्वर की उपस्थिति की याद दिलाते हैं। </w:t>
      </w:r>
      <w:r>
        <w:rPr>
          <w:b/>
          <w:lang w:val="hi_IN" w:bidi="hi_IN"/>
        </w:rPr>
        <w:t>करूब</w:t>
      </w:r>
      <w:r>
        <w:rPr>
          <w:lang w:val="hi_IN" w:bidi="hi_IN"/>
        </w:rPr>
        <w:t xml:space="preserve"> के बारे में अधिक जानकारी के लिए, मुख्य शब्दावली को देखें। करूब के लिए उसी शब्द या वाक्यांश का उपयोग करें जिसका उपयोग आपने पिछले भागों में किया है।</w:t>
      </w:r>
    </w:p>
    <w:p>
      <w:pPr/>
      <w:r>
        <w:rPr>
          <w:lang w:val="hi_IN" w:bidi="hi_IN"/>
        </w:rPr>
      </w:r>
      <w:r>
        <w:rPr>
          <w:lang w:val="hi_IN" w:bidi="hi_IN"/>
        </w:rPr>
        <w:t>सभी दस परदे एक ही नाप के होने चाहिए; उनकी लंबाई 28 हाथ, यानी लगभग 12.9 मीटर, और चौड़ाई 4 हाथ, यानी लगभग 1.8 मीटर होनी चाहिए।</w:t>
      </w:r>
    </w:p>
    <w:p>
      <w:pPr/>
      <w:r>
        <w:rPr>
          <w:lang w:val="hi_IN" w:bidi="hi_IN"/>
        </w:rPr>
      </w:r>
      <w:r>
        <w:rPr>
          <w:lang w:val="hi_IN" w:bidi="hi_IN"/>
        </w:rPr>
        <w:t>यहाँ रुकें और समूह में चर्चा करें कि आप इस पूरे भाग में पर्दों के आकार का वर्णन करने के लिए किस माप की इकाई का उपयोग करेंगे। इस ऑडियो को यहाँ रोकें।</w:t>
      </w:r>
    </w:p>
    <w:p>
      <w:pPr/>
      <w:r>
        <w:rPr>
          <w:lang w:val="hi_IN" w:bidi="hi_IN"/>
        </w:rPr>
      </w:r>
      <w:r>
        <w:rPr>
          <w:lang w:val="hi_IN" w:bidi="hi_IN"/>
        </w:rPr>
        <w:t xml:space="preserve">परमेश्वर ने मूसा से कहा कि पाँच-पाँच </w:t>
      </w:r>
      <w:r>
        <w:rPr>
          <w:b/>
          <w:lang w:val="hi_IN" w:bidi="hi_IN"/>
        </w:rPr>
        <w:t>परदों</w:t>
      </w:r>
      <w:r>
        <w:rPr>
          <w:lang w:val="hi_IN" w:bidi="hi_IN"/>
        </w:rPr>
        <w:t xml:space="preserve"> के दो भाग सिलकर तैयार करे, और फिर उन दोनों भागों को पचास नीले फंदों और पचास सोने की अंकड़ों से आपस में जोड़ दे। इस प्रकार मिलापवाला तंबू एक ही पूरा भाग बन जाता है।</w:t>
      </w:r>
    </w:p>
    <w:p>
      <w:pPr/>
      <w:r>
        <w:rPr>
          <w:lang w:val="hi_IN" w:bidi="hi_IN"/>
        </w:rPr>
      </w:r>
      <w:r>
        <w:rPr>
          <w:lang w:val="hi_IN" w:bidi="hi_IN"/>
        </w:rPr>
        <w:t>यहाँ रुकें और समूह में चर्चा करें कि आप फंदों और अंकड़ों के लिए किन शब्दों या वाक्यांशों का उपयोग करेंगे। आप फिर से चित्रों को देखकर समझ सकते हैं। इस ऑडियो को यहाँ रोकें।</w:t>
      </w:r>
    </w:p>
    <w:p>
      <w:pPr/>
      <w:r>
        <w:rPr>
          <w:lang w:val="hi_IN" w:bidi="hi_IN"/>
        </w:rPr>
      </w:r>
      <w:r>
        <w:rPr>
          <w:lang w:val="hi_IN" w:bidi="hi_IN"/>
        </w:rPr>
        <w:t>“परदे” शब्द का उपयोग शुरू की अलग-अलग कपड़े की पट्टियों के लिए भी होता है, फिर उन पट्टियों को सिलकर बने दोनों भागों के लिए भी, और अंत में उन सब भागों से मिलकर बने उस बड़े परदे के लिए भी, जो अब एक पूरा भाग बन गया है।</w:t>
      </w:r>
    </w:p>
    <w:p>
      <w:pPr/>
      <w:r>
        <w:rPr>
          <w:lang w:val="hi_IN" w:bidi="hi_IN"/>
        </w:rPr>
      </w:r>
      <w:r>
        <w:rPr>
          <w:lang w:val="hi_IN" w:bidi="hi_IN"/>
        </w:rPr>
        <w:t>यहाँ रुकें और समूह में चर्चा करें कि इस पूरे भाग में अलग-अलग परदों के लिए आप कौन-सा शब्द या वाक्य प्रयोग करेंगे या सोचें कि क्या हर जगह एक ही शब्द ठीक रहेगा, या अलग-अलग परतों और भागों के लिए अलग शब्द प्रयोग करना अच्छा होगा, ताकि अर्थ साफ समझ में आए। इस ऑडियो को यहाँ रोकें।</w:t>
      </w:r>
    </w:p>
    <w:p>
      <w:pPr/>
      <w:r>
        <w:rPr>
          <w:lang w:val="hi_IN" w:bidi="hi_IN"/>
        </w:rPr>
      </w:r>
      <w:r>
        <w:rPr>
          <w:lang w:val="hi_IN" w:bidi="hi_IN"/>
        </w:rPr>
        <w:t>परदों की दूसरी परत बकरियों के बालों से बनाई जाती है, और यह मिलापवाले तंबू के ऊपर तंबू की तरह ढकने का काम करती है।</w:t>
      </w:r>
    </w:p>
    <w:p>
      <w:pPr/>
      <w:r>
        <w:rPr>
          <w:lang w:val="hi_IN" w:bidi="hi_IN"/>
        </w:rPr>
      </w:r>
      <w:r>
        <w:rPr>
          <w:lang w:val="hi_IN" w:bidi="hi_IN"/>
        </w:rPr>
        <w:t xml:space="preserve">यहाँ रुकें और समूह में चर्चा करें कि बकरियों के बालों से बने कपड़े को आप किस शब्द या वाक्य से बताएँगे, ताकि अर्थ साफ और सही समझ में आए। आप </w:t>
      </w:r>
      <w:r>
        <w:rPr>
          <w:b/>
          <w:lang w:val="hi_IN" w:bidi="hi_IN"/>
        </w:rPr>
        <w:t>बकरियों के बालों</w:t>
      </w:r>
      <w:r>
        <w:rPr>
          <w:lang w:val="hi_IN" w:bidi="hi_IN"/>
        </w:rPr>
        <w:t xml:space="preserve"> से बने कपड़े का चित्र फिर से देखकर समझ सकते हैं। इस ऑडियो को यहाँ रोकें।</w:t>
      </w:r>
    </w:p>
    <w:p>
      <w:pPr/>
      <w:r>
        <w:rPr>
          <w:lang w:val="hi_IN" w:bidi="hi_IN"/>
        </w:rPr>
      </w:r>
      <w:r>
        <w:rPr>
          <w:lang w:val="hi_IN" w:bidi="hi_IN"/>
        </w:rPr>
        <w:t>फिर हर भाग के बाहरी किनारे पर पचास फंदे बनाएँ, और उन्हें पीतल के अंकड़ों से जोड़ देना।</w:t>
      </w:r>
    </w:p>
    <w:p>
      <w:pPr/>
      <w:r>
        <w:rPr>
          <w:lang w:val="hi_IN" w:bidi="hi_IN"/>
        </w:rPr>
      </w:r>
      <w:r>
        <w:rPr>
          <w:lang w:val="hi_IN" w:bidi="hi_IN"/>
        </w:rPr>
        <w:t xml:space="preserve">यहाँ रुकें और चर्चा करें कि आप पीतल के लिए किस शब्द या वाक्यांश का उपयोग करेंगे। आप </w:t>
      </w:r>
      <w:r>
        <w:rPr>
          <w:b/>
          <w:lang w:val="hi_IN" w:bidi="hi_IN"/>
        </w:rPr>
        <w:t>पीतल के अंकड़े</w:t>
      </w:r>
      <w:r>
        <w:rPr>
          <w:lang w:val="hi_IN" w:bidi="hi_IN"/>
        </w:rPr>
        <w:t xml:space="preserve"> के चित्र को फिर से देख सकते हैं, ताकि यह स्पष्ट हो सके। इस ऑडियो को यहाँ रोकें।</w:t>
      </w:r>
    </w:p>
    <w:p>
      <w:pPr/>
      <w:r>
        <w:rPr>
          <w:lang w:val="hi_IN" w:bidi="hi_IN"/>
        </w:rPr>
      </w:r>
      <w:r>
        <w:rPr>
          <w:lang w:val="hi_IN" w:bidi="hi_IN"/>
        </w:rPr>
        <w:t>तम्बू के आवरण को पूरा करने के लिए तैयार की हुई मेंढ़ों की खाल की एक सुरक्षात्मक परत बनाना, और उसके ऊपर उत्तम चमड़े की एक और परत लगाना।</w:t>
      </w:r>
    </w:p>
    <w:p>
      <w:pPr/>
      <w:r>
        <w:rPr>
          <w:lang w:val="hi_IN" w:bidi="hi_IN"/>
        </w:rPr>
      </w:r>
      <w:r>
        <w:rPr>
          <w:lang w:val="hi_IN" w:bidi="hi_IN"/>
        </w:rPr>
        <w:t xml:space="preserve">यहाँ रुकें और समूह में चर्चा करें कि रंगे हुए मेंढ़ों की खाल और बढ़िया चमड़े को बताने के लिए आप कौन-से शब्द या वाक्य प्रयोग करेंगे, ताकि अर्थ साफ और सही समझ में आए। आप फिर से </w:t>
      </w:r>
      <w:r>
        <w:rPr>
          <w:b/>
          <w:lang w:val="hi_IN" w:bidi="hi_IN"/>
        </w:rPr>
        <w:t>तैयार की गई मेढ़ों की खाल</w:t>
      </w:r>
      <w:r>
        <w:rPr>
          <w:lang w:val="hi_IN" w:bidi="hi_IN"/>
        </w:rPr>
        <w:t xml:space="preserve"> और </w:t>
      </w:r>
      <w:r>
        <w:rPr>
          <w:b/>
          <w:lang w:val="hi_IN" w:bidi="hi_IN"/>
        </w:rPr>
        <w:t>उत्तम चमड़े</w:t>
      </w:r>
      <w:r>
        <w:rPr>
          <w:lang w:val="hi_IN" w:bidi="hi_IN"/>
        </w:rPr>
        <w:t xml:space="preserve"> के चित्रों को देख सकते हैं, ताकि आप स्पष्ट रूप से समझ सके।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निर्गमन 26:1–14 का ऑडियो संस्करण सबसे आसानी से समझ में आने वाले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26:15–30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26:15–30 को सुनें और अपने मनों में रखें।</w:t>
      </w:r>
    </w:p>
    <w:p>
      <w:pPr/>
      <w:r>
        <w:rPr>
          <w:lang w:val="hi_IN" w:bidi="hi_IN"/>
        </w:rPr>
      </w:r>
      <w:r>
        <w:rPr>
          <w:lang w:val="hi_IN" w:bidi="hi_IN"/>
        </w:rPr>
        <w:t>यदि सम्भव हो तो निर्गमन 26:15–30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26:15–30 का ऑडियो संस्करण सबसे आसानी से समझ में आने वाले अनुवाद में सुनें।</w:t>
      </w:r>
    </w:p>
    <w:p>
      <w:pPr/>
      <w:r>
        <w:rPr>
          <w:lang w:val="hi_IN" w:bidi="hi_IN"/>
        </w:rPr>
      </w:r>
      <w:r>
        <w:rPr>
          <w:lang w:val="hi_IN" w:bidi="hi_IN"/>
        </w:rPr>
        <w:t>मूसा अब भी सीनै पर्वत पर घने बादल के बीच है, और वह मिलापवाले तम्बू को बनाने के विषय में यहोवा से निर्देश ले रहा है। मिलापवाला तम्बू वह स्थान है जहाँ यहोवा अपनी चुनी हुई प्रजा के बीच निवास करेगा, और जहाँ वे उसकी आराधना करेंगे। मूसा ने अभी सीखा है कि मिलापवाले तम्बू के लिए परदे कैसे बनाए जाएँ। अब मूसा सीखेगा कि मिलापवाले तम्बू के लिए वह ढाँचा कैसे बनाया जाए, जिस पर परदे लटकाए जाएँ।</w:t>
      </w:r>
    </w:p>
    <w:p>
      <w:pPr/>
      <w:r>
        <w:rPr>
          <w:lang w:val="hi_IN" w:bidi="hi_IN"/>
        </w:rPr>
      </w:r>
      <w:r>
        <w:rPr>
          <w:lang w:val="hi_IN" w:bidi="hi_IN"/>
        </w:rPr>
        <w:t>जैसा कि आपको याद है, मिलापवाले तम्बू की पूरी रचना ऐसी होगी कि उसे उठाकर ले जाया जा सके, इसलिए इस्राएली उसे बाँधकर अपने साथ ले जा सकेंगे, जब वे एक स्थान से दूसरे स्थान की यात्रा करेंगे। यह निश्चित रूप से जानना कठिन है कि वह ढाँचा कैसा दिखता था, क्योंकि यहाँ इस्तेमाल किए गए तकनीकी शब्दों के बारे में हमारी समझ सीमित है। लेकिन हम यह जानते हैं कि मिलापवाला तम्बू आयताकार आकार का था। इस्राएली हर बार मिलापवाले तम्बू को इस प्रकार खड़ा करते थे कि उसका द्वार पूर्व की ओर होता था, पिछला भाग पश्चिम की ओर, और दोनों पार्श्व उत्तर और दक्षिण की ओर होते थे।</w:t>
      </w:r>
    </w:p>
    <w:p>
      <w:pPr/>
      <w:r>
        <w:rPr>
          <w:lang w:val="hi_IN" w:bidi="hi_IN"/>
        </w:rPr>
      </w:r>
      <w:r>
        <w:rPr>
          <w:lang w:val="hi_IN" w:bidi="hi_IN"/>
        </w:rPr>
        <w:t>यहोवा मूसा से कहता है कि वह मिलापवाले तम्बू की दीवारों के लिए लकड़ी के तख्ते बनवाए। ये तख्ते, या खड़े रहने वाले सहारे, शायद ठोस पट्टे नहीं थे, क्योंकि तब वे उठाकर ले जाने के लिए बहुत भारी हो जाते। ठोस पट्टे होने पर लोग बाहर की ओर लटकाए गए सुंदर परदों को देख नहीं पाते। शायद दीवारें लकड़ी के खंभों या बल्लियों के समान थीं, जो लगभग 4.6 मीटर ऊँचे और लगभग 66 सेंटीमीटर चौड़े थे, अर्थात् लगभग 15 फुट ऊँचे और 2.25 फुट चौड़े तख्तों के रूप में। क्योंकि उस समय “हाथ” माप की सामान्य इकाई था, जो लगभग एक पुरुष की बाँह की लंबाई के बराबर होता था, इसलिए इसका अर्थ है कि तख्ते, या बल्लियाँ, दस हाथ ऊँचे और डेढ़ हाथ चौड़े थे।</w:t>
      </w:r>
    </w:p>
    <w:p>
      <w:pPr/>
      <w:r>
        <w:rPr>
          <w:lang w:val="hi_IN" w:bidi="hi_IN"/>
        </w:rPr>
      </w:r>
      <w:r>
        <w:rPr>
          <w:lang w:val="hi_IN" w:bidi="hi_IN"/>
        </w:rPr>
        <w:t>यहोवा मूसा को निर्देश देता है कि वह हर एक तख्ते के नीचे दो चूलें, या खूंटियाँ बनवाए, ताकि वे चाँदी की कुर्सियों से जुड़ सकें। हम ठीक-ठीक नहीं जानते कि ये खूंटियाँ कैसी दिखती थीं, लेकिन वे तख्तों के नीचे से निकली रहती थीं और चाँदी की कुर्सियों में फिट होकर तख्तों को उनसे जोड़ने में सहायता करती थीं। हर एक तख्ते में ऐसी दो चूलें थीं, जो एक-दूसरे के सामने और समानान्तर लगी होती थीं। मूसा को सब तख्ते एक समान बनाने हैं।</w:t>
      </w:r>
    </w:p>
    <w:p>
      <w:pPr/>
      <w:r>
        <w:rPr>
          <w:lang w:val="hi_IN" w:bidi="hi_IN"/>
        </w:rPr>
      </w:r>
      <w:r>
        <w:rPr>
          <w:lang w:val="hi_IN" w:bidi="hi_IN"/>
        </w:rPr>
        <w:t xml:space="preserve">यहाँ रुकें और समूह के साथ </w:t>
      </w:r>
      <w:r>
        <w:rPr>
          <w:lang w:val="hi_IN" w:bidi="hi_IN"/>
        </w:rPr>
        <w:t>लकड़ी के तख्तों</w:t>
      </w:r>
      <w:r>
        <w:rPr>
          <w:lang w:val="hi_IN" w:bidi="hi_IN"/>
        </w:rPr>
        <w:t xml:space="preserve"> के चित्र को देखें। इस ऑडियो को यहाँ रोकें।</w:t>
      </w:r>
    </w:p>
    <w:p>
      <w:pPr/>
      <w:r>
        <w:rPr>
          <w:lang w:val="hi_IN" w:bidi="hi_IN"/>
        </w:rPr>
      </w:r>
      <w:r>
        <w:rPr>
          <w:lang w:val="hi_IN" w:bidi="hi_IN"/>
        </w:rPr>
        <w:t>मूसा को तख्ते बबूल की लकड़ी से बनाने हैं, जो बबूल, अर्थात् शित्तीम, के पेड़ों से मिलती है। ये पेड़ सीनै प्रायद्वीप में बहुत सामान्य थे, जहाँ उस समय मूसा और लोग इन निर्देशों को प्राप्त कर रहे थे। ये पेड़ आमतौर पर लगभग 20 फुट, अर्थात् लगभग 6 मीटर, ऊँचे होते थे, और लगभग 2 फुट, या 61 सेंटीमीटर, मोटे होते थे। इस प्रकार की लकड़ी बहुत कठोर होती थी और लंबे समय तक टिकती थी।</w:t>
      </w:r>
    </w:p>
    <w:p>
      <w:pPr/>
      <w:r>
        <w:rPr>
          <w:lang w:val="hi_IN" w:bidi="hi_IN"/>
        </w:rPr>
      </w:r>
      <w:r>
        <w:rPr>
          <w:lang w:val="hi_IN" w:bidi="hi_IN"/>
        </w:rPr>
        <w:t xml:space="preserve">यहाँ रुकें और एक </w:t>
      </w:r>
      <w:r>
        <w:rPr>
          <w:lang w:val="hi_IN" w:bidi="hi_IN"/>
        </w:rPr>
        <w:t>बबूल के पेड़</w:t>
      </w:r>
      <w:r>
        <w:rPr>
          <w:lang w:val="hi_IN" w:bidi="hi_IN"/>
        </w:rPr>
        <w:t xml:space="preserve"> की तस्वीर देखें। इस ऑडियो को यहाँ रोकें।</w:t>
      </w:r>
    </w:p>
    <w:p>
      <w:pPr/>
      <w:r>
        <w:rPr>
          <w:lang w:val="hi_IN" w:bidi="hi_IN"/>
        </w:rPr>
      </w:r>
      <w:r>
        <w:rPr>
          <w:lang w:val="hi_IN" w:bidi="hi_IN"/>
        </w:rPr>
        <w:t>फिर यहोवा मूसा को बताता है कि मिलापवाले तम्बू के तख्तों को कैसे खड़ा करना है। तम्बू की दक्षिण दिशा में 20 तख्ते होने हैं। क्योंकि ये बीस तख्ते प्रत्येक डेढ़ हाथ, अर्थात् लगभग 66 सेंटीमीटर, चौड़े थे, इसलिए दक्षिण दिशा की पूरी लंबाई लगभग 13.7 मीटर होती है। इस्राएलियों को हमेशा मिलापवाले तम्बू को इस प्रकार खड़ा करना था कि उसका द्वार पूर्व की ओर हो, इसलिए दक्षिण दिशा प्रवेश के दाहिने ओर होती थी। मूसा को बीस तख्तों के नीचे रखने के लिए चालीस कुर्सियाँ भी बनवानी हैं। हर एक तख्ते के लिए दो कुर्सियाँ होंगी, एक-एक कुर्सी उन दोनों चूलों, या खूंटियों, के लिए जो तख्ते के नीचे से निकली हुई होंगी।</w:t>
      </w:r>
    </w:p>
    <w:p>
      <w:pPr/>
      <w:r>
        <w:rPr>
          <w:lang w:val="hi_IN" w:bidi="hi_IN"/>
        </w:rPr>
      </w:r>
      <w:r>
        <w:rPr>
          <w:lang w:val="hi_IN" w:bidi="hi_IN"/>
        </w:rPr>
        <w:t>मूसा चाँदी की कुर्सियाँ बनाएगा। चाँदी एक कीमती धातु है। लोग चाँदी की कुर्सियाँ बनाने के लिए पहले एक खोखा साँचा बनाते थे और फिर उसमें पिघली हुई गर्म चाँदी उँडेलते थे। जब चाँदी ठंडी हो जाती थी, तो वह ठोस बन जाती थी और साँचे का आकार ले लेती थी।</w:t>
      </w:r>
    </w:p>
    <w:p>
      <w:pPr/>
      <w:r>
        <w:rPr>
          <w:lang w:val="hi_IN" w:bidi="hi_IN"/>
        </w:rPr>
      </w:r>
      <w:r>
        <w:rPr>
          <w:lang w:val="hi_IN" w:bidi="hi_IN"/>
        </w:rPr>
        <w:t xml:space="preserve">यहाँ रुकें और </w:t>
      </w:r>
      <w:r>
        <w:rPr>
          <w:b/>
          <w:lang w:val="hi_IN" w:bidi="hi_IN"/>
        </w:rPr>
        <w:t>चाँदी की कुर्सियों</w:t>
      </w:r>
      <w:r>
        <w:rPr>
          <w:lang w:val="hi_IN" w:bidi="hi_IN"/>
        </w:rPr>
        <w:t xml:space="preserve"> का चित्र देखें। इस ऑडियो को यहाँ रोकें।</w:t>
      </w:r>
    </w:p>
    <w:p>
      <w:pPr/>
      <w:r>
        <w:rPr>
          <w:lang w:val="hi_IN" w:bidi="hi_IN"/>
        </w:rPr>
      </w:r>
      <w:r>
        <w:rPr>
          <w:lang w:val="hi_IN" w:bidi="hi_IN"/>
        </w:rPr>
        <w:t>दक्षिण दिशा की तरह, मिलापवाले तम्बू की उत्तर दिशा के लिए भी मूसा को बीस तख्ते और चालीस चाँदी की कुर्सियाँ बनवानी होंगी। यहोवा हर एक तख्ते के लिए दो कुर्सियाँ रखने की अपनी आज्ञा फिर से दोहराता है। मिलापवाले तम्बू के पिछले भाग, अर्थात् पश्चिम दिशा, के लिए यहोवा मूसा से कहता है कि वह छह तख्ते बनाए; साथ ही कोनों के लिए दो तख्ते भी बनाए, एक दक्षिण-पश्चिम कोने के लिए और एक उत्तर-पश्चिम कोने के लिए। यह स्पष्ट नहीं है कि इस्राएली कोने के तख्ते कैसे बनाएँगे। “अलग” और “जुड़ा हुआ” के लिए जो शब्द प्रयोग किए गए हैं, वे या तो एक ही अर्थ रख सकते हैं या फिर एक-दूसरे के विपरीत अर्थ भी दे सकते हैं। इसलिए संभव है कि इस्राएली तख्ते को नीचे से ऊपर तक एक साथ जोड़ें, या इसका यह अर्थ भी हो सकता है कि वे तख्ते को नीचे अलग रखें, लेकिन ऊपर उसे जोड़ दें। किसी भी प्रकार से समझें, कोने के तख्तों का उद्देश्य मिलापवाले तम्बू की रचना को मज़बूत करना, अर्थात् उसे अधिक स्थिर बनाना है।</w:t>
      </w:r>
    </w:p>
    <w:p>
      <w:pPr/>
      <w:r>
        <w:rPr>
          <w:lang w:val="hi_IN" w:bidi="hi_IN"/>
        </w:rPr>
      </w:r>
      <w:r>
        <w:rPr>
          <w:lang w:val="hi_IN" w:bidi="hi_IN"/>
        </w:rPr>
        <w:t>यहोवा कहता है कि इस्राएलियों को कोनों के तख्तों को ऊपर की ओर एक कड़े से जोड़ना है। पहला कड़ा उस कड़े को दर्शाता है जो ऊपर की ओर होता है और कोनों के तख्तों को एक साथ थामे रखता है। और भी कड़े हैं, जिनके बारे में हम आगे सुनेंगे, जो बेंड़ों को एक साथ थामे रखते हैं। कुल मिलाकर, मिलापवाले तम्बू के पिछले भाग, अर्थात् पश्चिम दिशा में आठ तख्ते और सोलह कुर्सियाँ होंगी, और हर एक तख्ते के नीचे दो कुर्सियाँ होंगी। हालाँकि यहाँ मूसा इसका उल्लेख नहीं करता, फिर भी मिलापवाले तम्बू के पूर्वी द्वार पर कोई तख्ते, अर्थात् खड़े रहने के सहारे नहीं होंगे। इसका अर्थ है कि वह भाग पूरी तरह खुला रहेगा, ताकि याजक आराधना के समय प्रवेश द्वार से भीतर आ सकें और बाहर जा सकें।</w:t>
      </w:r>
    </w:p>
    <w:p>
      <w:pPr/>
      <w:r>
        <w:rPr>
          <w:lang w:val="hi_IN" w:bidi="hi_IN"/>
        </w:rPr>
      </w:r>
      <w:r>
        <w:rPr>
          <w:lang w:val="hi_IN" w:bidi="hi_IN"/>
        </w:rPr>
        <w:t>फिर यहोवा मिलापवाले तम्बू के लकड़ी के बेंड़े बनाने के लिए निर्देश देता है। ये बेंड़े ढाँचे को एक साथ थामे रखेंगे। ये लंबे, आड़े लगे हुए बेंड़े होंगे, जो सन्दूक और मेज़ को उठाने के लिए बनाए गए डंडों से कहीं अधिक बड़े होंगे। उत्तर दिशा के लिए पाँच बेंड़े होंगे और दक्षिण दिशा के लिए भी पाँच बेंड़े होंगे। मिलापवाले तम्बू के पिछले भाग के लिए भी पाँच बेंड़े होंगे।</w:t>
      </w:r>
    </w:p>
    <w:p>
      <w:pPr/>
      <w:r>
        <w:rPr>
          <w:lang w:val="hi_IN" w:bidi="hi_IN"/>
        </w:rPr>
      </w:r>
      <w:r>
        <w:rPr>
          <w:lang w:val="hi_IN" w:bidi="hi_IN"/>
        </w:rPr>
        <w:t>बीच वाला, या मध्य का, बेंड़ा उन पाँच बेंड़ों में से तीसरा बेंड़ा है, जो तीनों ओर लगाया जाएगा। इसका अर्थ है कि उत्तर और दक्षिण दिशा में प्रत्येक के बीच वाला बेंड़ा तीस हाथ, अर्थात् लगभग 13.8 मीटर लंबा था, और पश्चिम, अर्थात् पीछे की दिशा में बीच वाला बेंड़ा दस हाथ, अर्थात् लगभग 4.6 मीटर, लंबा था। हमें यह निश्चित नहीं है कि प्रत्येक ओर के अन्य बेंड़ों की लंबाई कितनी होगी। इस्राएली बीच वाले बेंड़े को तख्तों पर लगे सोने के कड़ों में डालेंगे, और वह एक सिरे से दूसरे सिरे तक जाएगा।</w:t>
      </w:r>
    </w:p>
    <w:p>
      <w:pPr/>
      <w:r>
        <w:rPr>
          <w:lang w:val="hi_IN" w:bidi="hi_IN"/>
        </w:rPr>
      </w:r>
      <w:r>
        <w:rPr>
          <w:lang w:val="hi_IN" w:bidi="hi_IN"/>
        </w:rPr>
        <w:t xml:space="preserve">यहाँ रुकें और समूह के साथ </w:t>
      </w:r>
      <w:r>
        <w:rPr>
          <w:b/>
          <w:lang w:val="hi_IN" w:bidi="hi_IN"/>
        </w:rPr>
        <w:t>खड़े किए गए मिलापवाले तम्बू के ढाँचे</w:t>
      </w:r>
      <w:r>
        <w:rPr>
          <w:lang w:val="hi_IN" w:bidi="hi_IN"/>
        </w:rPr>
        <w:t xml:space="preserve"> का चित्र देखें। इस ऑडियो को यहाँ रोकें।</w:t>
      </w:r>
    </w:p>
    <w:p>
      <w:pPr/>
      <w:r>
        <w:rPr>
          <w:lang w:val="hi_IN" w:bidi="hi_IN"/>
        </w:rPr>
      </w:r>
      <w:r>
        <w:rPr>
          <w:lang w:val="hi_IN" w:bidi="hi_IN"/>
        </w:rPr>
        <w:t>यहोवा मूसा से कहता है कि वह तख्तों और बेंड़ों को सोने से मढ़वाए। सोने से मढ़ने का अर्थ है लकड़ी को चारों ओर से सोने की पतली परत से पूरी तरह ढक देना। इससे तख्ते ठोस सोने के जैसे दिखाई देते थे, परन्तु क्योंकि इस्राएली उन्हें अंदर से लकड़ी के बनाएँगे, वे कहीं अधिक हल्के और उठाकर ले जाने में आसान होंगे। अन्त में, मूसा उन कड़ों को सोने के बनाएगा, जो बेंड़ों को थामे रखते हैं।</w:t>
      </w:r>
    </w:p>
    <w:p>
      <w:pPr/>
      <w:r>
        <w:rPr>
          <w:lang w:val="hi_IN" w:bidi="hi_IN"/>
        </w:rPr>
      </w:r>
      <w:r>
        <w:rPr>
          <w:lang w:val="hi_IN" w:bidi="hi_IN"/>
        </w:rPr>
        <w:t>यहाँ रुकें और अपने समूह के साथ चर्चा करें: जब आप अपनी संस्कृति में कोई महत्वपूर्ण संरचना बनाते हैं, तो आप यह कैसे सुनिश्चित करते हैं कि वह मज़बूत रहे? आप कैसे दिखाते हैं कि कोई भवन महत्वपूर्ण है? इस ऑडियो को यहाँ रोकें।</w:t>
      </w:r>
    </w:p>
    <w:p>
      <w:pPr/>
      <w:r>
        <w:rPr>
          <w:lang w:val="hi_IN" w:bidi="hi_IN"/>
        </w:rPr>
      </w:r>
      <w:r>
        <w:rPr>
          <w:lang w:val="hi_IN" w:bidi="hi_IN"/>
        </w:rPr>
        <w:t>तीसरी बार यहोवा मूसा को याद दिलाता है कि वह मिलापवाले तम्बू को यहोवा की योजना के अनुसार, अर्थात् ठीक वैसे ही बनाए जैसा यहोवा ने उसे दिखाया है। हम नहीं जानते कि यहोवा ने जो कुछ मूसा को बताया, उसे समझाने के लिए उसने उसे कोई दृश्य या चित्र भी दिखाए थे या नहीं, लेकिन यह स्पष्ट है कि मूसा ने ढाँचे से संबंधित सारी बातें और निर्देश समझ लिए थे, और इसी कारण वह बाद में उन निर्देशों को दूसरों को फिर से बता सका।</w:t>
      </w:r>
      <w:r>
        <w:rPr>
          <w:lang w:val="hi_IN" w:bidi="hi_IN"/>
        </w:rPr>
      </w:r>
    </w:p>
    <w:p>
      <w:pPr>
        <w:pStyle w:val="Heading3"/>
      </w:pPr>
      <w:r>
        <w:rPr>
          <w:lang w:val="hi_IN" w:bidi="hi_IN"/>
        </w:rPr>
        <w:t>घटनाओं को समझाना</w:t>
      </w:r>
    </w:p>
    <w:p>
      <w:pPr/>
      <w:r>
        <w:rPr>
          <w:lang w:val="hi_IN" w:bidi="hi_IN"/>
        </w:rPr>
      </w:r>
      <w:r>
        <w:rPr>
          <w:lang w:val="hi_IN" w:bidi="hi_IN"/>
        </w:rPr>
        <w:t>निर्गमन 26:15–30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वचन को अपने मन में समझने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यहोवा मूसा से कहता है कि वह परदों को थामे रखने के लिए मिलापवाले तम्बू के तख्ते बनाए। यहोवा मूसा से यह भी कहता है कि वह तख्तों को थामे रखने के लिए चाँदी की कुर्सियाँ बनाए, हर एक तख्ते के लिए दो-दो। मूसा को ढाँचे को अधिक स्थिर बनाने के लिए दो कोने के तख्ते भी बनाने होंगे।</w:t>
      </w:r>
    </w:p>
    <w:p>
      <w:pPr/>
      <w:r>
        <w:rPr>
          <w:lang w:val="hi_IN" w:bidi="hi_IN"/>
        </w:rPr>
      </w:r>
      <w:r>
        <w:rPr>
          <w:b/>
          <w:lang w:val="hi_IN" w:bidi="hi_IN"/>
        </w:rPr>
        <w:t>दूसरे दृश्य में:</w:t>
      </w:r>
      <w:r>
        <w:rPr>
          <w:lang w:val="hi_IN" w:bidi="hi_IN"/>
        </w:rPr>
        <w:t xml:space="preserve"> यहोवा मूसा से कहता है कि वह मिलापवाले तम्बू की दोनों ओर और पिछले भाग के लिए बेंड़े बनाए। मूसा को बीच के खंभे और उनके लिए सोने के कड़े बनाने हैं, जिनमें से वे खंभे गुजरेंगे। यहोवा मूसा से कहता है कि वह तख्तों और बेंड़ों को सोने से मढ़वाए। यहोवा मूसा से कहता है कि वह मिलापवाले तम्बू की योजना का पालन करे, जो यहोवा ने उसे पर्वत पर दिखाया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यहोवा</w:t>
      </w:r>
    </w:p>
    <w:p>
      <w:pPr/>
      <w:r>
        <w:rPr>
          <w:lang w:val="hi_IN" w:bidi="hi_IN"/>
        </w:rPr>
      </w:r>
      <w:r>
        <w:rPr>
          <w:lang w:val="hi_IN" w:bidi="hi_IN"/>
        </w:rPr>
        <w:t>एक समूह में, भाग के परिदृश्य के इन हिस्सों पर ध्यान दें:</w:t>
      </w:r>
    </w:p>
    <w:p>
      <w:pPr/>
      <w:r>
        <w:rPr>
          <w:lang w:val="hi_IN" w:bidi="hi_IN"/>
        </w:rPr>
      </w:r>
      <w:r>
        <w:rPr>
          <w:lang w:val="hi_IN" w:bidi="hi_IN"/>
        </w:rPr>
        <w:t>यहोवा मिलापवाले तम्बू के सभी भागों को बनाने के लिए मूसा को विशेष निर्देश देता रहा।</w:t>
      </w:r>
    </w:p>
    <w:p>
      <w:pPr/>
      <w:r>
        <w:rPr>
          <w:lang w:val="hi_IN" w:bidi="hi_IN"/>
        </w:rPr>
      </w:r>
      <w:r>
        <w:rPr>
          <w:lang w:val="hi_IN" w:bidi="hi_IN"/>
        </w:rPr>
        <w:t>यह याद रखना महत्वपूर्ण है कि यहोवा ने अभी-अभी मूसा को बताया है कि मिलापवाले तम्बू के परदे कैसे बनाए जाएँ। अब यहोवा मूसा से कहता है कि वह लकड़ी के तख्ते बनाए, जो परदों को थामे रखेंगे।</w:t>
      </w:r>
    </w:p>
    <w:p>
      <w:pPr/>
      <w:r>
        <w:rPr>
          <w:lang w:val="hi_IN" w:bidi="hi_IN"/>
        </w:rPr>
      </w:r>
      <w:r>
        <w:rPr>
          <w:lang w:val="hi_IN" w:bidi="hi_IN"/>
        </w:rPr>
        <w:t>सब तख्ते एक समान हैं। मिलापवाले तम्बू की दक्षिण दिशा में परदों को थामे रखने के लिए बीस तख्ते होंगे। यह तम्बू की दाहिनी ओर है। यहोवा मूसा से कहता है कि वह इन तख्तों को सहारा देने के लिए चालीस चाँदी की कुर्सियाँ बनाए, हर एक तख्ते के लिए दो-दो।</w:t>
      </w:r>
    </w:p>
    <w:p>
      <w:pPr/>
      <w:r>
        <w:rPr>
          <w:lang w:val="hi_IN" w:bidi="hi_IN"/>
        </w:rPr>
      </w:r>
      <w:r>
        <w:rPr>
          <w:lang w:val="hi_IN" w:bidi="hi_IN"/>
        </w:rPr>
        <w:t>यहोवा मूसा से कहता है कि वह तम्बू की उत्तर दिशा के लिए और बीस तख्ते और चालीस कुर्सियाँ बनाए। इससे मिलापवाले तम्बू का आकार आयताकार दिखाई देगा।</w:t>
      </w:r>
    </w:p>
    <w:p>
      <w:pPr/>
      <w:r>
        <w:rPr>
          <w:lang w:val="hi_IN" w:bidi="hi_IN"/>
        </w:rPr>
      </w:r>
      <w:r>
        <w:rPr>
          <w:lang w:val="hi_IN" w:bidi="hi_IN"/>
        </w:rPr>
        <w:t>यहोवा मूसा से कहता है कि वह मिलापवाले तम्बू के पश्चिम की ओर वाले पिछले भाग के लिए छह तख्ते बनाए। यहोवा मूसा से कहता है कि वह मिलापवाले तम्बू के पिछले कोनों को मज़बूत करने के लिए प्रत्येक कोने में एक-एक तख्ता जोड़े। कोनों पर लगाए गए ये दो अतिरिक्त तख्ते, बगल के तख्तों के साथ मिलकर प्रत्येक ओर एक मज़बूत कोने का भाग बना देंगे। यहोवा मूसा से कहता है कि वह मिलापवाले तम्बू के पिछले भाग के लिए कुल आठ तख्ते बनाए। यहोवा मूसा से कहता है कि वह पिछले भाग के तख्तों के लिए सोलह चाँदी की कुर्सियाँ बनाए, हर एक तख्ते के लिए दो-दो।</w:t>
      </w:r>
    </w:p>
    <w:p>
      <w:pPr/>
      <w:r>
        <w:rPr>
          <w:lang w:val="hi_IN" w:bidi="hi_IN"/>
        </w:rPr>
      </w:r>
      <w:r>
        <w:rPr>
          <w:lang w:val="hi_IN" w:bidi="hi_IN"/>
        </w:rPr>
        <w:t>यह ध्यान देना महत्वपूर्ण है कि मिलापवाले तम्बू की दक्षिण और उत्तर दिशाओं के तख्तों और कुर्सियों में कोई अंतर नहीं है।</w:t>
      </w:r>
    </w:p>
    <w:p>
      <w:pPr/>
      <w:r>
        <w:rPr>
          <w:lang w:val="hi_IN" w:bidi="hi_IN"/>
        </w:rPr>
      </w:r>
      <w:r>
        <w:rPr>
          <w:lang w:val="hi_IN" w:bidi="hi_IN"/>
        </w:rPr>
        <w:t>यह याद रखना महत्वपूर्ण है कि दोहराव निर्देशों के महत्व पर ज़ोर देने का एक तरीका है।</w:t>
      </w:r>
    </w:p>
    <w:p>
      <w:pPr/>
      <w:r>
        <w:rPr>
          <w:lang w:val="hi_IN" w:bidi="hi_IN"/>
        </w:rPr>
      </w:r>
      <w:r>
        <w:rPr>
          <w:lang w:val="hi_IN" w:bidi="hi_IN"/>
        </w:rPr>
        <w:t>यह ध्यान देना महत्वपूर्ण है कि सभी तख्ते मिलापवाले तम्बू की तीनों दिशाओं में परदों को थामे रखेंगे। ढाँचे की खुली रचना के कारण मिलापवाले तम्बू के भीतर रहने वाले लोग परदों को देख सकेंगे।</w:t>
      </w:r>
    </w:p>
    <w:p>
      <w:pPr/>
      <w:r>
        <w:rPr>
          <w:lang w:val="hi_IN" w:bidi="hi_IN"/>
        </w:rPr>
      </w:r>
      <w:r>
        <w:rPr>
          <w:lang w:val="hi_IN" w:bidi="hi_IN"/>
        </w:rPr>
        <w:t>यहोवा मूसा से कहता है कि वह प्रत्येक ओर के लिए पाँच बेंड़े बनाए। यहोवा मूसा से कहता है कि बीच वाला, या मध्य का, बेंड़ा तख्तों के बीच में लगाया जाए। ये बीच वाले बेंड़े मिलापवाले तम्बू के एक सिरे से दूसरे सिरे तक जाएँगे। ये बेंड़े सोने के कड़ों में डाले जाएँगे, जिनका उल्लेख मूसा आगे करता है।</w:t>
      </w:r>
    </w:p>
    <w:p>
      <w:pPr/>
      <w:r>
        <w:rPr>
          <w:lang w:val="hi_IN" w:bidi="hi_IN"/>
        </w:rPr>
      </w:r>
      <w:r>
        <w:rPr>
          <w:lang w:val="hi_IN" w:bidi="hi_IN"/>
        </w:rPr>
        <w:t>यह ध्यान देना महत्वपूर्ण है कि बीच वाले बेंड़ों की लंबाई मिलापवाले तम्बू की पूरी लंबाई के बराबर थी। यहोवा मूसा से कहता है कि वह तीनों दिशाओं में बीच वाले बेंड़ों के लिए सोने के कड़े बनाए, जिनमें से वे गुजर सकें।</w:t>
      </w:r>
    </w:p>
    <w:p>
      <w:pPr/>
      <w:r>
        <w:rPr>
          <w:lang w:val="hi_IN" w:bidi="hi_IN"/>
        </w:rPr>
      </w:r>
      <w:r>
        <w:rPr>
          <w:lang w:val="hi_IN" w:bidi="hi_IN"/>
        </w:rPr>
        <w:t>यहोवा मूसा से कहता है कि वह तख्तों और बेंड़ों को सोने से मढ़वाए। इसका अर्थ है कि इस्राएली लकड़ी को सोने की पतली परत से ढकेंगे।</w:t>
      </w:r>
    </w:p>
    <w:p>
      <w:pPr/>
      <w:r>
        <w:rPr>
          <w:lang w:val="hi_IN" w:bidi="hi_IN"/>
        </w:rPr>
      </w:r>
      <w:r>
        <w:rPr>
          <w:lang w:val="hi_IN" w:bidi="hi_IN"/>
        </w:rPr>
        <w:t>यहोवा मूसा से कहता है कि वह मिलापवाले तम्बू को उसी योजना के अनुसार बनाए, जो यहोवा ने उसे पर्वत पर दिखायी है। इसका अर्थ है कि मूसा ढाँचे के सभी विवरणों को स्पष्ट रूप से समझता है, और बाद में वह उन विवरणों को दूसरों के साथ बाँट सकेगा।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26:15–30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कहानी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सीनै पर्वत पर यहोवा और मूसा की बातचीत का अभिनय करें। यहोवा मूसा से कहता है कि वह परदों को सहारा देने के लिए मिलापवाले तम्बू के तख्ते बनाए। यहोवा मूसा से कहता है कि वह प्रत्येक तख्ते को सहारा देने के लिए चाँदी की दो कुर्सियाँ बनाए। मिलापवाले तम्बू की उत्तर और दक्षिण दोनों दिशाओं में बीस-बीस तख्ते होंगे। मूसा को मिलापवाले तम्बू के पिछले भाग के लिए छह तख्ते और दो कोने के तख्ते बनाने 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जैसे, “मुझे बहुत आनंद है कि यहोवा अपने घर को बनाने के लिए मुझे स्पष्ट निर्देश दे रहा है,” या, “मैं आभारी हूँ कि यहोवा ने मिलापवाले तम्बू की अपनी योजना मुझे दिखायी, क्योंकि केवल वर्णन से यह समझना कठिन है कि वह कैसा दिखाई देगा,” या, “मैं अब भी विनम्र और सम्मानित महसूस करता हूँ कि यहोवा ने हमारे बीच निवास करने को चुना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मिलापवाले तम्बू की दोनों ओर और पीछे के भाग के लिए बेंड़े बनाने की आज्ञा देते हुए यहोवा का अभिनय करें। तीनों दिशाओं में प्रत्येक पर पाँच-पाँच बेंड़े होंगे। मूसा को बीच के खंभे और उनके लिए सोने के कड़े बनाने हैं, जिनमें से वे खंभे गुजरेंगे। यहोवा मूसा से कहता है कि वह तख्तों और बेंड़ों को सोने से मढ़वाए। यहोवा मूसा से कहता है कि वह मिलापवाले तम्बू की योजना का पालन करे, जो यहोवा ने उसे पर्वत पर दिखाया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उत्तर दे सकता है, “मैं परमेश्वर हूँ, यहाँ तक कि सबसे छोटी-से-छोटी बातों पर भी मेरा अधिकार है,” या, “मैं अपनी प्रजा की चिंता करता हूँ। मैं चाहता हूँ कि वे यात्रा करते समय मेरे घर को आसानी से खड़ा कर सकें और समेट सकें,” या, “मैं सब पर नियंत्रण रखता हूँ। मैं अपनी योजना को पूरा कर रहा हूँ। मूसा को वह सब दूँगा, जिसकी उसे मेरी आज्ञा का पालन करने के लिए आवश्यकता है।”</w:t>
      </w:r>
    </w:p>
    <w:p>
      <w:pPr>
        <w:pStyle w:val="ListBullet"/>
        <w:spacing w:line="240" w:lineRule="auto"/>
        <w:ind w:left="720"/>
      </w:pPr>
      <w:r>
        <w:rPr>
          <w:lang w:val="hi_IN" w:bidi="hi_IN"/>
        </w:rPr>
      </w:r>
      <w:r>
        <w:rPr>
          <w:lang w:val="hi_IN" w:bidi="hi_IN"/>
        </w:rPr>
        <w:t>अभिनय को जारी रखें।</w:t>
      </w:r>
      <w:r>
        <w:rPr>
          <w:lang w:val="hi_IN" w:bidi="hi_IN"/>
        </w:rPr>
      </w:r>
    </w:p>
    <w:p>
      <w:pPr>
        <w:pStyle w:val="Heading3"/>
      </w:pPr>
      <w:r>
        <w:rPr>
          <w:lang w:val="hi_IN" w:bidi="hi_IN"/>
        </w:rPr>
        <w:t>आवश्यक जानकारी</w:t>
      </w:r>
    </w:p>
    <w:p>
      <w:pPr/>
      <w:r>
        <w:rPr>
          <w:lang w:val="hi_IN" w:bidi="hi_IN"/>
        </w:rPr>
      </w:r>
      <w:r>
        <w:rPr>
          <w:lang w:val="hi_IN" w:bidi="hi_IN"/>
        </w:rPr>
        <w:t>निर्गमन 26:15–30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मूसा को मिलापवाले तम्बू के ढाँचे के बारे में निर्देश देता है। </w:t>
      </w:r>
      <w:r>
        <w:rPr>
          <w:b/>
          <w:lang w:val="hi_IN" w:bidi="hi_IN"/>
        </w:rPr>
        <w:t>मिलापवाला तम्बू</w:t>
      </w:r>
      <w:r>
        <w:rPr>
          <w:lang w:val="hi_IN" w:bidi="hi_IN"/>
        </w:rPr>
        <w:t xml:space="preserve"> उस बड़े तम्बू को दर्शाता है जिसे </w:t>
      </w:r>
      <w:r>
        <w:rPr>
          <w:b/>
          <w:lang w:val="hi_IN" w:bidi="hi_IN"/>
        </w:rPr>
        <w:t>इस्राएली</w:t>
      </w:r>
      <w:r>
        <w:rPr>
          <w:lang w:val="hi_IN" w:bidi="hi_IN"/>
        </w:rPr>
        <w:t xml:space="preserve"> एक स्थान से दूसरे स्थान तक ले जाते थे, और यह यहोवा के निवास स्थान को भी दर्शाता है। यह वह स्थान था जहाँ दाऊद के </w:t>
      </w:r>
      <w:r>
        <w:rPr>
          <w:b/>
          <w:lang w:val="hi_IN" w:bidi="hi_IN"/>
        </w:rPr>
        <w:t>पुत्र</w:t>
      </w:r>
      <w:r>
        <w:rPr>
          <w:lang w:val="hi_IN" w:bidi="hi_IN"/>
        </w:rPr>
        <w:t xml:space="preserve"> द्वारा </w:t>
      </w:r>
      <w:r>
        <w:rPr>
          <w:lang w:val="hi_IN" w:bidi="hi_IN"/>
        </w:rPr>
        <w:t>मंदिर</w:t>
      </w:r>
      <w:r>
        <w:rPr>
          <w:lang w:val="hi_IN" w:bidi="hi_IN"/>
        </w:rPr>
        <w:t xml:space="preserve"> बनाए जाने से पहले </w:t>
      </w:r>
      <w:r>
        <w:rPr>
          <w:lang w:val="hi_IN" w:bidi="hi_IN"/>
        </w:rPr>
        <w:t>याजक</w:t>
      </w:r>
      <w:r>
        <w:rPr>
          <w:lang w:val="hi_IN" w:bidi="hi_IN"/>
        </w:rPr>
        <w:t xml:space="preserve"> लोगों की ओर से </w:t>
      </w:r>
      <w:r>
        <w:rPr>
          <w:lang w:val="hi_IN" w:bidi="hi_IN"/>
        </w:rPr>
        <w:t>बलिदान</w:t>
      </w:r>
      <w:r>
        <w:rPr>
          <w:lang w:val="hi_IN" w:bidi="hi_IN"/>
        </w:rPr>
        <w:t xml:space="preserve"> चढ़ाते थे। मिलापवाले तम्बू के लिए उसी शब्द या वाक्यांश का इस्तेमाल करें जो आपने पिछले भागों में इस्तेमाल किया है। </w:t>
      </w:r>
      <w:r>
        <w:rPr>
          <w:lang w:val="hi_IN" w:bidi="hi_IN"/>
        </w:rPr>
        <w:t>मिलापवाले तम्बू</w:t>
      </w:r>
      <w:r>
        <w:rPr>
          <w:lang w:val="hi_IN" w:bidi="hi_IN"/>
        </w:rPr>
        <w:t xml:space="preserve"> के बारे में अधिक जानकारी के लिए, मुख्य शब्दावली देखें।</w:t>
      </w:r>
    </w:p>
    <w:p>
      <w:pPr/>
      <w:r>
        <w:rPr>
          <w:lang w:val="hi_IN" w:bidi="hi_IN"/>
        </w:rPr>
      </w:r>
      <w:r>
        <w:rPr>
          <w:lang w:val="hi_IN" w:bidi="hi_IN"/>
        </w:rPr>
        <w:t xml:space="preserve">यदि आवश्यक हो, तो यहाँ रुकें और समूह के साथ </w:t>
      </w:r>
      <w:r>
        <w:rPr>
          <w:b/>
          <w:lang w:val="hi_IN" w:bidi="hi_IN"/>
        </w:rPr>
        <w:t>मिलापवाले तम्बू के ढाँचे</w:t>
      </w:r>
      <w:r>
        <w:rPr>
          <w:lang w:val="hi_IN" w:bidi="hi_IN"/>
        </w:rPr>
        <w:t xml:space="preserve"> का चित्र फिर से देखें। इस ऑडियो को यहाँ रोकें।</w:t>
      </w:r>
    </w:p>
    <w:p>
      <w:pPr/>
      <w:r>
        <w:rPr>
          <w:lang w:val="hi_IN" w:bidi="hi_IN"/>
        </w:rPr>
      </w:r>
      <w:r>
        <w:rPr>
          <w:lang w:val="hi_IN" w:bidi="hi_IN"/>
        </w:rPr>
        <w:t xml:space="preserve">मिलापवाले तम्बू के ढाँचे </w:t>
      </w:r>
      <w:r>
        <w:rPr>
          <w:b/>
          <w:lang w:val="hi_IN" w:bidi="hi_IN"/>
        </w:rPr>
        <w:t>बबूल की लकड़ी</w:t>
      </w:r>
      <w:r>
        <w:rPr>
          <w:lang w:val="hi_IN" w:bidi="hi_IN"/>
        </w:rPr>
        <w:t xml:space="preserve"> से बनाए जाएँ। बबूल की लकड़ी मज़बूत होती है और उसके साथ काम करना भी आसान होता है। बबूल की लकड़ी के लिए उसी शब्द का उपयोग करें जिसका उपयोग आपने पिछले भागों में किया है। </w:t>
      </w:r>
    </w:p>
    <w:p>
      <w:pPr/>
      <w:r>
        <w:rPr>
          <w:lang w:val="hi_IN" w:bidi="hi_IN"/>
        </w:rPr>
      </w:r>
      <w:r>
        <w:rPr>
          <w:lang w:val="hi_IN" w:bidi="hi_IN"/>
        </w:rPr>
        <w:t xml:space="preserve">हर एक तख्ता दस </w:t>
      </w:r>
      <w:r>
        <w:rPr>
          <w:b/>
          <w:lang w:val="hi_IN" w:bidi="hi_IN"/>
        </w:rPr>
        <w:t>हाथ</w:t>
      </w:r>
      <w:r>
        <w:rPr>
          <w:lang w:val="hi_IN" w:bidi="hi_IN"/>
        </w:rPr>
        <w:t xml:space="preserve"> ऊँचा और डेढ़ हाथ चौड़ा हो। एक हाथ किसी व्यक्ति की हाथ की लम्बाई उसकी कोहनी से लेकर उसकी उंगली की नोक तक होती है, यदि उसका हाथ सीधा और सपाट होता है। यह लगभग 45 सेंटीमीटर है। तो इसका अर्थ है कि तख्ते लगभग 66 सेंटीमीटर चौड़े और 4.6 मीटर ऊँचे थे। सुनिश्चित करें कि हाथ के लिए वही शब्द या वाक्यांश प्रयोग करें, जो आपने पहले के भागों में किया है। अधिक जानकारी के लिए, </w:t>
      </w:r>
      <w:r>
        <w:rPr>
          <w:b/>
          <w:lang w:val="hi_IN" w:bidi="hi_IN"/>
        </w:rPr>
        <w:t>हाथ</w:t>
      </w:r>
      <w:r>
        <w:rPr>
          <w:lang w:val="hi_IN" w:bidi="hi_IN"/>
        </w:rPr>
        <w:t xml:space="preserve"> मुख्य शब्दावली में है।</w:t>
      </w:r>
    </w:p>
    <w:p>
      <w:pPr/>
      <w:r>
        <w:rPr>
          <w:lang w:val="hi_IN" w:bidi="hi_IN"/>
        </w:rPr>
      </w:r>
      <w:r>
        <w:rPr>
          <w:lang w:val="hi_IN" w:bidi="hi_IN"/>
        </w:rPr>
        <w:t>कुल मिलाकर, मिलापवाले तम्बू की तीन सहायक दीवारों में अड़तालीस तख्ते और छियानवे चाँदी की कुर्सियाँ होंगी। सुनिश्चित करें कि “कुर्सियाँ” के लिए वही शब्द प्रयोग करें, जो आपने पहले के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26:31–37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26:31–37 को सुनें और अपने मनों में रखें।</w:t>
      </w:r>
    </w:p>
    <w:p>
      <w:pPr/>
      <w:r>
        <w:rPr>
          <w:lang w:val="hi_IN" w:bidi="hi_IN"/>
        </w:rPr>
      </w:r>
      <w:r>
        <w:rPr>
          <w:lang w:val="hi_IN" w:bidi="hi_IN"/>
        </w:rPr>
        <w:t xml:space="preserve">यदि सम्भव हो, तो निर्गमन 26:31–37 का ऑडियो संस्करण तीन बार, तीन अलग-अलग अनुवादों में सुनें। </w:t>
      </w:r>
    </w:p>
    <w:p>
      <w:pPr/>
      <w:r>
        <w:rPr>
          <w:lang w:val="hi_IN" w:bidi="hi_IN"/>
        </w:rPr>
      </w:r>
      <w:r>
        <w:rPr>
          <w:lang w:val="hi_IN" w:bidi="hi_IN"/>
        </w:rPr>
        <w:t>इस ऑडियो को यहाँ रोकें।</w:t>
      </w:r>
    </w:p>
    <w:p>
      <w:pPr/>
      <w:r>
        <w:rPr>
          <w:lang w:val="hi_IN" w:bidi="hi_IN"/>
        </w:rPr>
      </w:r>
      <w:r>
        <w:rPr>
          <w:lang w:val="hi_IN" w:bidi="hi_IN"/>
        </w:rPr>
        <w:t>उसके बाद एक समूह के रूप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26:31–37 का ऑडियो संस्करण सबसे आसानी से समझ में आने वाले अनुवाद में सुनें।</w:t>
      </w:r>
    </w:p>
    <w:p>
      <w:pPr/>
      <w:r>
        <w:rPr>
          <w:lang w:val="hi_IN" w:bidi="hi_IN"/>
        </w:rPr>
      </w:r>
      <w:r>
        <w:rPr>
          <w:lang w:val="hi_IN" w:bidi="hi_IN"/>
        </w:rPr>
        <w:t>मूसा सीनै पर्वत पर घने बादल के बीच खड़ा है और यहोवा से मिलापवाला तम्बू बनाने के निर्देश ले रहा है। मिलापवाला तम्बू वह स्थान है जहाँ यहोवा अपनी चुनी हुई प्रजा के बीच निवास करेगा, और जहाँ वे उसकी आराधना करेंगे। मूसा ने अभी-अभी मिलापवाले तम्बू का ढाँचा बनाने का तरीका सीखा है। अब मूसा सीखेगा कि परमपवित्र स्थान को अलग करने वाला विशेष परदा और मिलापवाले तम्बू का प्रवेश परदा कैसे बनाना है।</w:t>
      </w:r>
    </w:p>
    <w:p>
      <w:pPr/>
      <w:r>
        <w:rPr>
          <w:lang w:val="hi_IN" w:bidi="hi_IN"/>
        </w:rPr>
      </w:r>
      <w:r>
        <w:rPr>
          <w:lang w:val="hi_IN" w:bidi="hi_IN"/>
        </w:rPr>
        <w:t>यहोवा मूसा को बताता है कि वह एक विशेष परदा कैसे बनाए, जो परमपवित्र स्थान, यानी पवित्रतम स्थान को मिलापवाले तम्बू के सामने वाले कमरे, अर्थात् पवित्र स्थान से अलग करेगा। जैसा कि आपको याद है, यहोवा ने दिखाया था कि मिलापवाला तम्बू एक आयताकार ढाँचा है, जो दो कमरों में बँटा हुआ है। पूर्व दिशा में जो बड़ा कमरा प्रवेश द्वार के सबसे पास था, उसे पवित्र स्थान कहा जाता था। वह दूसरे कमरे से दोगुना बड़ा था। पवित्र स्थान में सोने की मेज़ और दीवट रखी जाएँगी। मिलापवाले तम्बू का पश्चिमी भाग, जो छोटा भाग है, परमपवित्र स्थान कहलाता है। वहाँ वाचा का संदूक रखा जाएगा, जहाँ यहोवा की उपस्थिति वास करेगी।</w:t>
      </w:r>
    </w:p>
    <w:p>
      <w:pPr/>
      <w:r>
        <w:rPr>
          <w:lang w:val="hi_IN" w:bidi="hi_IN"/>
        </w:rPr>
      </w:r>
      <w:r>
        <w:rPr>
          <w:lang w:val="hi_IN" w:bidi="hi_IN"/>
        </w:rPr>
        <w:t xml:space="preserve">यहाँ रुकें और </w:t>
      </w:r>
      <w:r>
        <w:rPr>
          <w:b/>
          <w:lang w:val="hi_IN" w:bidi="hi_IN"/>
        </w:rPr>
        <w:t>मिलापवाले तम्बू के दोनों कमरों</w:t>
      </w:r>
      <w:r>
        <w:rPr>
          <w:lang w:val="hi_IN" w:bidi="hi_IN"/>
        </w:rPr>
        <w:t xml:space="preserve"> का चित्र समूह में देखें, जिसमें दिखाया गया है कि इस्राएलियों ने परदा कहाँ लगाया था। इस ऑडियो को यहाँ रोकें।</w:t>
      </w:r>
    </w:p>
    <w:p>
      <w:pPr/>
      <w:r>
        <w:rPr>
          <w:lang w:val="hi_IN" w:bidi="hi_IN"/>
        </w:rPr>
      </w:r>
      <w:r>
        <w:rPr>
          <w:lang w:val="hi_IN" w:bidi="hi_IN"/>
        </w:rPr>
        <w:t>वह विशेष परदा, जिसे यहोवा मूसा से बनाने को कहता है, दूसरे परदों से अलग है। इस परदे का मुख्य उद्देश्य लोगों को परमपवित्र स्थान में प्रवेश करने से रोकना है। यह केवल सजावट के लिए या कुछ छिपाने के लिए नहीं है। यहोवा कहता है कि यह विशेष परदा बनावट में मिलापवाले तम्बू के अंदर के परदों जैसा होगा। मूसा को यह विशेष परदा नीले, बैंगनी और लाल धागों से बनाना होगा, और उसे सुई से उसमें करूबों की आकृतियाँ बुननी या काढ़नी होंगी। जैसा कि हम जानते हैं, करूब पवित्र स्थानों के रक्षक होते हैं और वे अक्सर यहोवा की उपस्थिति के प्रतीक होते हैं। उनका शरीर शेर का, पंख पक्षी के और चेहरा मनुष्य का होता है। विशेष परदे पर बने करूब लोगों को याद दिलाते हैं कि पापी लोग परमपवित्र परमेश्वर की सीधी उपस्थिति तक नहीं पहुँच सकते। यह परदा यहोवा और मनुष्यों के बीच अंतिम बाधा है।</w:t>
      </w:r>
    </w:p>
    <w:p>
      <w:pPr/>
      <w:r>
        <w:rPr>
          <w:lang w:val="hi_IN" w:bidi="hi_IN"/>
        </w:rPr>
      </w:r>
      <w:r>
        <w:rPr>
          <w:lang w:val="hi_IN" w:bidi="hi_IN"/>
        </w:rPr>
        <w:t>यहाँ रुकें और समूह में इस प्रश्न पर चर्चा करें: आपकी संस्कृति में पवित्र स्थानों को लोगों से कैसे अलग या सीमित किया जाता है? आप उन पवित्र स्थानों में लोगों के प्रवेश को रोकने के लिए किन बाधाओं का उपयोग करते हैं? इस ऑडियो को यहाँ रोकें।</w:t>
      </w:r>
    </w:p>
    <w:p>
      <w:pPr/>
      <w:r>
        <w:rPr>
          <w:lang w:val="hi_IN" w:bidi="hi_IN"/>
        </w:rPr>
      </w:r>
      <w:r>
        <w:rPr>
          <w:lang w:val="hi_IN" w:bidi="hi_IN"/>
        </w:rPr>
        <w:t>मूसा को यह विशेष परदा सोने के कुंडों से लटकाना है, जो बबूल की लकड़ी के बने चार खंभों पर लगे हों। जैसा कि आप जानते हैं, उस क्षेत्र में बबूल की लकड़ी बहुत पाई जाती थी और वह बहुत मज़बूत थी। मिलापवाले तम्बू के ढाँचे की तरह, मूसा को इन खंभों पर सोने की एक पतली परत चढ़ानी होगी, और ये खंभे चाँदी के आधारों पर खड़े होंगे। हर खंभे के लिए एक चाँदी का आधार होगा।</w:t>
      </w:r>
    </w:p>
    <w:p>
      <w:pPr/>
      <w:r>
        <w:rPr>
          <w:lang w:val="hi_IN" w:bidi="hi_IN"/>
        </w:rPr>
      </w:r>
      <w:r>
        <w:rPr>
          <w:lang w:val="hi_IN" w:bidi="hi_IN"/>
        </w:rPr>
        <w:t>यहोवा मूसा से कहता है कि यह विशेष परदा मिलापवाले तम्बू के अंदरूनी भाग के कुंडों के नीचे लटकाया जाए। पिछले भागों से हमें पता है कि अंदर के सभी परदे कुंडों से जुड़ते हैं, जिससे वे मिलकर एक ही अविरल परदा बन जाते हैं। इसका अर्थ शायद यह है कि यह परदा मिलापवाले तम्बू के ऊपर से उन्हीं कुंडों से लटकाया जाएगा। यह एक लंबा और एक ही परदा होगा, न कि ऐसा बँटा हुआ परदा जिसे लोग आसानी से खोल सकें। परदे के पार जाने के लिए किसी को दोनों में से किसी एक तरफ के खंभे को हटाना पड़ता और उसके चारों ओर घूमकर जाना पड़ता, क्योंकि सामान्य परिस्थिति में लोगों को उसके पास से होकर जाने की अनुमति नहीं थी।</w:t>
      </w:r>
    </w:p>
    <w:p>
      <w:pPr/>
      <w:r>
        <w:rPr>
          <w:lang w:val="hi_IN" w:bidi="hi_IN"/>
        </w:rPr>
      </w:r>
      <w:r>
        <w:rPr>
          <w:lang w:val="hi_IN" w:bidi="hi_IN"/>
        </w:rPr>
        <w:t>यहोवा मूसा से कहता है कि वह वाचा के संदूक और उसके प्रायश्चित के ढकने, यानी दया के आसन, को परदे के पीछे वाले कमरे, परमपवित्र स्थान में रखे। संदूक एक लकड़ी का बक्सा है, जिस पर सोना मढ़ा हुआ है और जिसे बनाने के लिए यहोवा ने मूसा से कहा था। उसमें वे तख्तियाँ रखी जाएँगी जो मूसा को दी गई थीं और जिन पर व्यवस्था लिखी थी, साथ ही मन्ने का एक पात्र और हारून की लाठी भी रखी जाएगी। यहोवा की उपस्थिति सीधे संदूक के ऊपर वास करेगी, और वह संदूक यहोवा की उपस्थिति का प्रतीक बन जाएगा। संदूक के लिए प्रायश्चित का ढकना आकार में संदूक जितना ही था, और वह शुद्ध सोने का बना था। संदूक पर कुटे हुए सोने के दो करूब बने थे, जो एक-दूसरे की ओर मुँह किए हुए थे और प्रायश्चित के ढकने की ओर नीचे देखते थे।</w:t>
      </w:r>
    </w:p>
    <w:p>
      <w:pPr/>
      <w:r>
        <w:rPr>
          <w:lang w:val="hi_IN" w:bidi="hi_IN"/>
        </w:rPr>
      </w:r>
      <w:r>
        <w:rPr>
          <w:lang w:val="hi_IN" w:bidi="hi_IN"/>
        </w:rPr>
        <w:t xml:space="preserve">यहाँ रुकें और समूह में </w:t>
      </w:r>
      <w:r>
        <w:rPr>
          <w:b/>
          <w:lang w:val="hi_IN" w:bidi="hi_IN"/>
        </w:rPr>
        <w:t>वाचा के संदूक और प्रायश्चित के ढकने</w:t>
      </w:r>
      <w:r>
        <w:rPr>
          <w:lang w:val="hi_IN" w:bidi="hi_IN"/>
        </w:rPr>
        <w:t xml:space="preserve"> की तस्वीर देखें। इस ऑडियो को यहाँ रोकें।</w:t>
      </w:r>
    </w:p>
    <w:p>
      <w:pPr/>
      <w:r>
        <w:rPr>
          <w:lang w:val="hi_IN" w:bidi="hi_IN"/>
        </w:rPr>
      </w:r>
      <w:r>
        <w:rPr>
          <w:lang w:val="hi_IN" w:bidi="hi_IN"/>
        </w:rPr>
        <w:t>यहोवा मूसा से कहता है कि वह उस मेज़ को, जिस पर यहोवा के लिए समर्पित रोटी रखी जाएगी, परदे के बाहर पवित्र स्थान में रखे। इस्राएली मेज़ को उत्तर दिशा में रखेंगे, और सोने की दीवट को मेज़ के सामने दक्षिण दिशा में रखेंगे। यदि कोई व्यक्ति मिलापवाले तम्बू के भीतर खड़ा होकर पूर्व की ओर प्रवेश द्वार की तरफ देख रहा हो, तो दीवट दाईं ओर होगी और मेज़ बाईं ओर होगी।</w:t>
      </w:r>
    </w:p>
    <w:p>
      <w:pPr/>
      <w:r>
        <w:rPr>
          <w:lang w:val="hi_IN" w:bidi="hi_IN"/>
        </w:rPr>
      </w:r>
      <w:r>
        <w:rPr>
          <w:lang w:val="hi_IN" w:bidi="hi_IN"/>
        </w:rPr>
        <w:t xml:space="preserve">यहाँ रुकें और समूह में </w:t>
      </w:r>
      <w:r>
        <w:rPr>
          <w:b/>
          <w:lang w:val="hi_IN" w:bidi="hi_IN"/>
        </w:rPr>
        <w:t>मेज़</w:t>
      </w:r>
      <w:r>
        <w:rPr>
          <w:lang w:val="hi_IN" w:bidi="hi_IN"/>
        </w:rPr>
        <w:t xml:space="preserve"> और </w:t>
      </w:r>
      <w:r>
        <w:rPr>
          <w:b/>
          <w:lang w:val="hi_IN" w:bidi="hi_IN"/>
        </w:rPr>
        <w:t>सोने की दीवट</w:t>
      </w:r>
      <w:r>
        <w:rPr>
          <w:lang w:val="hi_IN" w:bidi="hi_IN"/>
        </w:rPr>
        <w:t xml:space="preserve"> की तस्वीर देखें। इस ऑडियो को यहाँ रोकें।</w:t>
      </w:r>
    </w:p>
    <w:p>
      <w:pPr/>
      <w:r>
        <w:rPr>
          <w:lang w:val="hi_IN" w:bidi="hi_IN"/>
        </w:rPr>
      </w:r>
      <w:r>
        <w:rPr>
          <w:lang w:val="hi_IN" w:bidi="hi_IN"/>
        </w:rPr>
        <w:t>फिर यहोवा मूसा से कहता है कि वह इस बार मिलापवाले तम्बू के प्रवेश के लिए एक और परदा बनाए। प्रवेश का परदा भी दूसरे परदों की बनावट के समान होगा। मूसा को उसे बारीक मलमल से बुनना है और उस पर नीले, बैंगनी और लाल धागों से कढ़ाई करनी है। सोने से मढ़े पाँच लकड़ी के खंभे प्रवेश के परदे को थामेंगे। परदे की तरह, मूसा प्रवेश का परदा भी सोने के कुंडों से लटकाएगा। केवल इस परदे के लकड़ी के खंभों के लिए चाँदी के बजाय पीतल के आधार होंगे।</w:t>
      </w:r>
    </w:p>
    <w:p>
      <w:pPr/>
      <w:r>
        <w:rPr>
          <w:lang w:val="hi_IN" w:bidi="hi_IN"/>
        </w:rPr>
      </w:r>
      <w:r>
        <w:rPr>
          <w:lang w:val="hi_IN" w:bidi="hi_IN"/>
        </w:rPr>
        <w:t>यहाँ रुकें और समूह में इस प्रश्न पर चर्चा करें: आपकी संस्कृति में लोग किन कला रूपों को बहुत सुंदर मानते हैं? अपने क्षेत्र की उन सांस्कृतिक कलाकृतियों का वर्णन करें, जिन्हें देखकर लोग चकित रह जाते हैं।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निर्गमन 26:31–37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यहोवा मूसा को यह निर्देश देता है कि अंदर के परदे को कैसे बनाना है। इस परदे को थामे रखने के लिए चार खंभे होंगे। मूसा को हर खंभे के नीचे चाँदी का आधार बनाना है।</w:t>
      </w:r>
    </w:p>
    <w:p>
      <w:pPr/>
      <w:r>
        <w:rPr>
          <w:lang w:val="hi_IN" w:bidi="hi_IN"/>
        </w:rPr>
      </w:r>
      <w:r>
        <w:rPr>
          <w:b/>
          <w:lang w:val="hi_IN" w:bidi="hi_IN"/>
        </w:rPr>
        <w:t>दूसरे दृश्य में:</w:t>
      </w:r>
      <w:r>
        <w:rPr>
          <w:lang w:val="hi_IN" w:bidi="hi_IN"/>
        </w:rPr>
        <w:t xml:space="preserve"> यहोवा मूसा को बताता है कि जिन वस्तुओं को बनाने की आज्ञा उसने दी थी, उन्हें कहाँ रखना है। यहोवा कहता है कि यह विशेष परदा पवित्र स्थान और परम पवित्र स्थान को अलग करेगा। यहोवा समझाता है कि वाचा का सन्दूक और उसका ढक्कन परम पवित्र स्थान के अंदर रखे जाएँगे। यहोवा समझाता है कि मेज़ और दीवट परम पवित्र स्थान के बाहर रखे जाएँगे। </w:t>
      </w:r>
    </w:p>
    <w:p>
      <w:pPr/>
      <w:r>
        <w:rPr>
          <w:lang w:val="hi_IN" w:bidi="hi_IN"/>
        </w:rPr>
      </w:r>
      <w:r>
        <w:rPr>
          <w:b/>
          <w:lang w:val="hi_IN" w:bidi="hi_IN"/>
        </w:rPr>
        <w:t>तीसरे दृश्य में:</w:t>
      </w:r>
      <w:r>
        <w:rPr>
          <w:lang w:val="hi_IN" w:bidi="hi_IN"/>
        </w:rPr>
        <w:t xml:space="preserve"> यहोवा मूसा से कहता है कि वह मिलापवाले तम्बू के प्रवेश द्वार के लिए एक और परदा बनाए। यहोवा मूसा से कहता है कि वह मिलापवाले तम्बू के प्रवेश के परदे को थामने के लिए सोने से मढ़े हुए पाँच खंभे बनाए। यहोवा मूसा से कहता है कि वह इन खंभों के लिए पीतल के पाँच आधार बनाए।</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 xml:space="preserve">यह याद रखना महत्त्वपूर्ण है कि यहोवा ने अभी मूसा को मिलापवाले तम्बू के बाहर के तख्ते बनाने की आज्ञा दी है। इस्राएली मिलापवाले तम्बू के बाहर के तख्तों को परदों से ढकेंगे। </w:t>
      </w:r>
    </w:p>
    <w:p>
      <w:pPr/>
      <w:r>
        <w:rPr>
          <w:lang w:val="hi_IN" w:bidi="hi_IN"/>
        </w:rPr>
      </w:r>
      <w:r>
        <w:rPr>
          <w:lang w:val="hi_IN" w:bidi="hi_IN"/>
        </w:rPr>
        <w:t>यहोवा मूसा से कहता है कि वह मिलापवाले तम्बू के अंदर के लिए बुने हुए सनी के कपड़े का एक विशेष परदा बनाए, और उसे नीले, बैंगनी और सुर्ख धागों से सजाए, तथा सुई और धागे से उस पर करूबों की कढ़ाई करे, या उनकी आकृतियाँ बनाए। जैसा कि आपको याद है, यह वही सामग्री है जिससे मिलापवाले तम्बू की अंदर की ओट बनाई गई थी।</w:t>
      </w:r>
    </w:p>
    <w:p>
      <w:pPr/>
      <w:r>
        <w:rPr>
          <w:lang w:val="hi_IN" w:bidi="hi_IN"/>
        </w:rPr>
      </w:r>
      <w:r>
        <w:rPr>
          <w:lang w:val="hi_IN" w:bidi="hi_IN"/>
        </w:rPr>
        <w:t>यह ध्यान देना महत्त्वपूर्ण है कि यहाँ परदे के लिए जो शब्द उपयोग किया गया है, वह दूसरे स्थानों पर उपयोग किए गए शब्द से भिन्न है। यह विशेष प्रकार का परदा एक अवरोध के रूप में कार्य करता है, ताकि पापी लोग यहोवा की उपस्थिति में प्रवेश न कर सकें।</w:t>
      </w:r>
    </w:p>
    <w:p>
      <w:pPr/>
      <w:r>
        <w:rPr>
          <w:lang w:val="hi_IN" w:bidi="hi_IN"/>
        </w:rPr>
      </w:r>
      <w:r>
        <w:rPr>
          <w:lang w:val="hi_IN" w:bidi="hi_IN"/>
        </w:rPr>
        <w:t>यह याद रखना महत्त्वपूर्ण है कि मिलापवाले तम्बू के बाहर के परदे भी नीले, बैंगनी और लाल रंग के हैं, और उन पर करूबों की कढ़ाई की गई है। इस प्रकार, अंदर और बाहर के परदे एक जैसे दिखाई देंगे।</w:t>
      </w:r>
    </w:p>
    <w:p>
      <w:pPr/>
      <w:r>
        <w:rPr>
          <w:lang w:val="hi_IN" w:bidi="hi_IN"/>
        </w:rPr>
      </w:r>
      <w:r>
        <w:rPr>
          <w:lang w:val="hi_IN" w:bidi="hi_IN"/>
        </w:rPr>
        <w:t>यहोवा मूसा से कहता है कि वह बबूल की लकड़ी के चार खंभे बनाए, उन्हें सोने से मढ़े, और प्रत्येक को चाँदी के आधार पर खड़ा करे। यहोवा मूसा से कहता है कि वह परदे को खंभों में लगे सोने के कुंडों पर टाँगे।</w:t>
      </w:r>
    </w:p>
    <w:p>
      <w:pPr/>
      <w:r>
        <w:rPr>
          <w:lang w:val="hi_IN" w:bidi="hi_IN"/>
        </w:rPr>
      </w:r>
      <w:r>
        <w:rPr>
          <w:lang w:val="hi_IN" w:bidi="hi_IN"/>
        </w:rPr>
        <w:t>यह ध्यान देना महत्त्वपूर्ण है कि यहोवा निर्माण के निर्देशों को कुछ समय के लिए रोककर मूसा को परम पवित्र स्थान में वस्तुओं की स्थिति के बारे में बताता है।</w:t>
      </w:r>
    </w:p>
    <w:p>
      <w:pPr/>
      <w:r>
        <w:rPr>
          <w:lang w:val="hi_IN" w:bidi="hi_IN"/>
        </w:rPr>
      </w:r>
      <w:r>
        <w:rPr>
          <w:lang w:val="hi_IN" w:bidi="hi_IN"/>
        </w:rPr>
        <w:t>यहोवा ने मूसा को समझाया कि वह वाचा का सन्दूक भीतर के परदे के पीछे रखेगा। याद रखिए, यही वह स्थान है जहाँ यहोवा की उपस्थिति वास करेगी। यह परदा परम पवित्र स्थान को मिलापवाले तम्बू के दूसरे कमरे से अलग करेगा। यहोवा मूसा से कहता है कि वह सन्दूक के ढकना, जिसे प्रायश्चित का ढकना भी कहा जाता है, को वाचा के सन्दूक के ऊपर रखे।</w:t>
      </w:r>
    </w:p>
    <w:p>
      <w:pPr/>
      <w:r>
        <w:rPr>
          <w:lang w:val="hi_IN" w:bidi="hi_IN"/>
        </w:rPr>
      </w:r>
      <w:r>
        <w:rPr>
          <w:lang w:val="hi_IN" w:bidi="hi_IN"/>
        </w:rPr>
        <w:t>यहाँ रुकें और अपने समूह के साथ चर्चा करें: यद्यपि इस भाग में क्रम यह है कि पहले विशेष परदा टाँगा जाए और फिर वाचा का सन्दूक परम पवित्र स्थान में रखा जाए, परंतु बाद में मिलापवाले तम्बू को खड़ा करते समय यह क्रम उलट दिया जाता है। मूसा संकेत देता है कि वह पहले वाचा का सन्दूक परम पवित्र स्थान में रखेगा और फिर विशेष परदा लटकाएगा। चर्चा करें कि इस भाग में क्रम को बदलना आपके समूह के लिए सहायक होगा या नहीं। इस ऑडियो को यहाँ रोकें।</w:t>
      </w:r>
    </w:p>
    <w:p>
      <w:pPr/>
      <w:r>
        <w:rPr>
          <w:lang w:val="hi_IN" w:bidi="hi_IN"/>
        </w:rPr>
      </w:r>
      <w:r>
        <w:rPr>
          <w:lang w:val="hi_IN" w:bidi="hi_IN"/>
        </w:rPr>
        <w:t>यहोवा मूसा से कहता है कि वह मेज़ को परम पवित्र स्थान के बाहर उत्तर दिशा की ओर रखे, और दीवट को कमरे के दूसरी ओर दक्षिण दिशा की तरफ रखे। इसका अर्थ है कि मेज़ और दीवट दोनों ही पवित्र स्थान में होंगे, जो परम पवित्र स्थान के बाहर का कमरा है।</w:t>
      </w:r>
    </w:p>
    <w:p>
      <w:pPr/>
      <w:r>
        <w:rPr>
          <w:lang w:val="hi_IN" w:bidi="hi_IN"/>
        </w:rPr>
      </w:r>
      <w:r>
        <w:rPr>
          <w:lang w:val="hi_IN" w:bidi="hi_IN"/>
        </w:rPr>
        <w:t>यह ध्यान देना महत्त्वपूर्ण है कि वस्तुओं की व्यवस्था समझाने के बाद यहोवा मूसा से एक और परदा बनाने को कहता है। यह परदा मिलापवाले तम्बू के प्रवेश के लिए होगा।</w:t>
      </w:r>
    </w:p>
    <w:p>
      <w:pPr/>
      <w:r>
        <w:rPr>
          <w:lang w:val="hi_IN" w:bidi="hi_IN"/>
        </w:rPr>
      </w:r>
      <w:r>
        <w:rPr>
          <w:lang w:val="hi_IN" w:bidi="hi_IN"/>
        </w:rPr>
        <w:t>यहोवा मूसा से कहता है कि वह इस परदे को बुने हुए सनी के कपड़े से बनाए। यहोवा मूसा से कहता है कि वह सुई और धागे से सुंदर आकृतियाँ बनाए। यहोवा मूसा से कहता है कि धागों के रंग नीले, बैंगनी और लाल होंगे। प्रवेश के लिए यह बाहर का परदा अंदर के परदे जैसी ही सामग्री और रंगों का है, परंतु उस पर करूबों की कढ़ाई नहीं है।</w:t>
      </w:r>
    </w:p>
    <w:p>
      <w:pPr/>
      <w:r>
        <w:rPr>
          <w:lang w:val="hi_IN" w:bidi="hi_IN"/>
        </w:rPr>
      </w:r>
      <w:r>
        <w:rPr>
          <w:lang w:val="hi_IN" w:bidi="hi_IN"/>
        </w:rPr>
        <w:t>यह ध्यान देना महत्त्वपूर्ण है कि यहोवा परदों की सामग्री और रंगों को एक समान रखता है।</w:t>
      </w:r>
    </w:p>
    <w:p>
      <w:pPr/>
      <w:r>
        <w:rPr>
          <w:lang w:val="hi_IN" w:bidi="hi_IN"/>
        </w:rPr>
      </w:r>
      <w:r>
        <w:rPr>
          <w:lang w:val="hi_IN" w:bidi="hi_IN"/>
        </w:rPr>
        <w:t>यहोवा मूसा से कहता है कि वह बबूल की लकड़ी के पाँच खंभे बनाए और उन्हें सोने से मढ़े। यहोवा मूसा से कहता है कि वह परदे को खंभों पर लगे सोने के कुंडों पर टाँगे।</w:t>
      </w:r>
    </w:p>
    <w:p>
      <w:pPr/>
      <w:r>
        <w:rPr>
          <w:lang w:val="hi_IN" w:bidi="hi_IN"/>
        </w:rPr>
      </w:r>
      <w:r>
        <w:rPr>
          <w:lang w:val="hi_IN" w:bidi="hi_IN"/>
        </w:rPr>
        <w:t>यहोवा मूसा से कहता है कि वह उन पाँचों खंभों में से प्रत्येक के लिए पीतल का एक आधार बनाए।</w:t>
      </w:r>
    </w:p>
    <w:p>
      <w:pPr/>
      <w:r>
        <w:rPr>
          <w:lang w:val="hi_IN" w:bidi="hi_IN"/>
        </w:rPr>
      </w:r>
      <w:r>
        <w:rPr>
          <w:lang w:val="hi_IN" w:bidi="hi_IN"/>
        </w:rPr>
        <w:t>अब समूह को चाहिए कि वे इस भाग और उसमें हो रही घटनाओं को कथापट बनाकर, चित्र बनाकर, या वस्तुओं का उपयोग करके दृश्य रूप में दिखाएँ।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26:31–37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नाटक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 xml:space="preserve">नीचे नाटक और उसके संभावित उत्तरों का एक उदाहरण दिया गया है। </w:t>
      </w:r>
    </w:p>
    <w:p>
      <w:pPr/>
      <w:r>
        <w:rPr>
          <w:lang w:val="hi_IN" w:bidi="hi_IN"/>
        </w:rPr>
      </w:r>
      <w:r>
        <w:rPr>
          <w:lang w:val="hi_IN" w:bidi="hi_IN"/>
        </w:rPr>
        <w:t>अभिनय करें कि यहोवा मूसा से मिलापवाले तम्बू के अंदर के लिए बुने हुए सनी के कपड़े का एक विशेष परदा बनाने को कह रहा है। यहोवा मूसा से कहता है कि वह उसे नीले, बैंगनी और लाल धागों से सजाए और सुई-धागे से उस पर करूबों की आकृतियाँ बनाए। फिर यहोवा मूसा से कहता है कि वह बबूल की लकड़ी के चार खंभे बनाए, उन्हें सोने से मढ़े, और प्रत्येक खंभे को चाँदी के आधार पर खड़ा करे। यहोवा मूसा से कहता है कि वह विशेष परदे को खंभों पर लगे सोने के कुंडों पर टाँगे।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पात्र निभाने वाले व्यक्ति से पूछें, "आप क्या महसूस कर रहे हैं या क्या सोच रहे हैं?" व्यक्ति इस प्रकार उत्तर दे सकता है: "आश्चर्य में। यह परदा विशेष होगा। यह लोगों को सीधे यहोवा की उपस्थिति में प्रवेश करने से रोकेगा,” या “यहोवा को अपना घर बनाने के लिए हमें विशेष कौशल और ज्ञान देना होगा,” या “मैं अभिभूत हूँ। इस काम के लिए बहुत-सी कीमती धातुएँ और सामग्री चाहिए होंगी। मुझे नहीं पता कि मैं यह सब कहाँ से लाऊँगा।”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अभिनय करें कि यहोवा मूसा को समझा रहा है कि वह वाचा का सन्दूक भीतर के परदे के पीछे रखेगा। यह परदा परम पवित्र स्थान को मिलापवाले तम्बू के अंदर वाले दूसरे कमरे से अलग करता है। यहोवा मूसा से कहता है कि वह वाचा के सन्दूक का ढक्कन वाचा के सन्दूक के ऊपर रखे।</w:t>
      </w:r>
    </w:p>
    <w:p>
      <w:pPr/>
      <w:r>
        <w:rPr>
          <w:lang w:val="hi_IN" w:bidi="hi_IN"/>
        </w:rPr>
      </w:r>
      <w:r>
        <w:rPr>
          <w:lang w:val="hi_IN" w:bidi="hi_IN"/>
        </w:rPr>
        <w:t>यहोवा मूसा से कहता है कि वह मेज़ को परम पवित्र स्थान के बाहर उत्तर दिशा में रखे, और दीवट को कमरे की दूसरी ओर दक्षिण दिशा में रखे।</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पात्र निभाने वाले व्यक्ति से पूछें, "आप क्या महसूस कर रहे हैं या क्या सोच रहे हैं?" वह व्यक्ति इस तरह के उत्तर दे सकता है, "नम्र हुआ हूँ। “मैं बहुत आभारी हूँ कि यहोवा ने अपने साथ हमारा सम्बन्ध बहाल कर दिया है,” या “अब भी यहोवा इस विशेष परदे के द्वारा हमें अपनी उपस्थिति से बचाए रख रहा है,” या “मुझे खुशी है कि यहोवा मुझे अपने घर के लिए एक सटीक और विस्तृत योजना दे रहा है, ताकि मुझे यह अनुमान न लगाना पड़े कि वह क्या चाहता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अभिनय करें कि यहोवा मूसा से कह रहा है कि वह बुने हुए सनी के कपड़े से एक और परदा बनाए। यहोवा मूसा से कहता है कि वह सुई-धागे से परदे पर सुंदर आकृतियाँ बनाए। यहोवा मूसा से कहता है कि धागों के रंग नीले, बैंगनी और लाल होंगे। यहोवा मूसा से कहता है कि वह बबूल की लकड़ी के पाँच खंभे बनाए और उन्हें सोने से मढ़े। यहोवा मूसा से कहता है कि वह परदे को खंभों पर लगे सोने के कुंडों पर टाँगे। यहोवा मूसा से कहता है कि वह उन पाँचों खंभों में से प्रत्येक के लिए पीतल का एक आधार बनाए।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उत्तर दे सकता है, “सुरक्षात्मक। मैं चाहता हूँ कि मेरे लोग समझें कि मेरी उपस्थिति में होना बहुत गंभीर बात है, और यदि वे सावधान न रहें तो वे मर भी सकते हैं,” या “मैं इन छोटे-छोटे विवरणों और कला-कौशल से प्रसन्न हूँ,” या “सब कुछ मेरे नियंत्रण में है। मुझे ठीक-ठीक पता है कि मैं अपने घर को कैसे स्थापित करूँगा। मैं अपने लोगों का उपयोग करके अपने नाम को महिमा दिलाऊँगा।”</w:t>
      </w:r>
      <w:r>
        <w:rPr>
          <w:lang w:val="hi_IN" w:bidi="hi_IN"/>
        </w:rPr>
      </w:r>
    </w:p>
    <w:p>
      <w:pPr>
        <w:pStyle w:val="Heading3"/>
      </w:pPr>
      <w:r>
        <w:rPr>
          <w:lang w:val="hi_IN" w:bidi="hi_IN"/>
        </w:rPr>
        <w:t>आवश्यक जानकारी</w:t>
      </w:r>
    </w:p>
    <w:p>
      <w:pPr/>
      <w:r>
        <w:rPr>
          <w:lang w:val="hi_IN" w:bidi="hi_IN"/>
        </w:rPr>
      </w:r>
      <w:r>
        <w:rPr>
          <w:lang w:val="hi_IN" w:bidi="hi_IN"/>
        </w:rPr>
        <w:t>निर्गमन 26:31–37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मूसा को बताता है कि </w:t>
      </w:r>
      <w:r>
        <w:rPr>
          <w:b/>
          <w:lang w:val="hi_IN" w:bidi="hi_IN"/>
        </w:rPr>
        <w:t>मिलापवाले तम्बू,</w:t>
      </w:r>
      <w:r>
        <w:rPr>
          <w:lang w:val="hi_IN" w:bidi="hi_IN"/>
        </w:rPr>
        <w:t xml:space="preserve"> यानी </w:t>
      </w:r>
      <w:r>
        <w:rPr>
          <w:lang w:val="hi_IN" w:bidi="hi_IN"/>
        </w:rPr>
        <w:t>परमेश्वर के भवन</w:t>
      </w:r>
      <w:r>
        <w:rPr>
          <w:lang w:val="hi_IN" w:bidi="hi_IN"/>
        </w:rPr>
        <w:t xml:space="preserve">, के अंदर का भाग कैसे बनाना है। मिलापवाला तम्बू एक पवित्र तम्बू था, जिसे </w:t>
      </w:r>
      <w:r>
        <w:rPr>
          <w:lang w:val="hi_IN" w:bidi="hi_IN"/>
        </w:rPr>
        <w:t>परमेश्वर</w:t>
      </w:r>
      <w:r>
        <w:rPr>
          <w:lang w:val="hi_IN" w:bidi="hi_IN"/>
        </w:rPr>
        <w:t xml:space="preserve"> के निवास-स्थान के रूप में अलग ठहराया गया था। जब </w:t>
      </w:r>
      <w:r>
        <w:rPr>
          <w:b/>
          <w:lang w:val="hi_IN" w:bidi="hi_IN"/>
        </w:rPr>
        <w:t>इस्राएली</w:t>
      </w:r>
      <w:r>
        <w:rPr>
          <w:lang w:val="hi_IN" w:bidi="hi_IN"/>
        </w:rPr>
        <w:t xml:space="preserve"> लोग एक स्थान से दूसरे स्थान तक यात्रा करते थे, तो वे उसे अपने साथ ले जाते थे। यह वह स्थान है जहाँ यहोवा अपने लोगों के बीच वास करता था और जहाँ उसके लोग उसकी </w:t>
      </w:r>
      <w:r>
        <w:rPr>
          <w:b/>
          <w:lang w:val="hi_IN" w:bidi="hi_IN"/>
        </w:rPr>
        <w:t>आराधना</w:t>
      </w:r>
      <w:r>
        <w:rPr>
          <w:lang w:val="hi_IN" w:bidi="hi_IN"/>
        </w:rPr>
        <w:t xml:space="preserve"> करते थे। मिलापवाले तम्बू के लिए उसी शब्द का उपयोग करें जो आपने पिछले भागों में उपयोग किया है। </w:t>
      </w:r>
      <w:r>
        <w:rPr>
          <w:lang w:val="hi_IN" w:bidi="hi_IN"/>
        </w:rPr>
        <w:t>मिलापवाले तंबू</w:t>
      </w:r>
      <w:r>
        <w:rPr>
          <w:lang w:val="hi_IN" w:bidi="hi_IN"/>
        </w:rPr>
        <w:t xml:space="preserve"> के बारे में अधिक जानकारी के लिए, मुख्य शब्दावली देखें। </w:t>
      </w:r>
    </w:p>
    <w:p>
      <w:pPr/>
      <w:r>
        <w:rPr>
          <w:lang w:val="hi_IN" w:bidi="hi_IN"/>
        </w:rPr>
      </w:r>
      <w:r>
        <w:rPr>
          <w:lang w:val="hi_IN" w:bidi="hi_IN"/>
        </w:rPr>
        <w:t xml:space="preserve">यहोवा ने मूसा से कहा कि वह खास परदे पर </w:t>
      </w:r>
      <w:r>
        <w:rPr>
          <w:b/>
          <w:lang w:val="hi_IN" w:bidi="hi_IN"/>
        </w:rPr>
        <w:t>करूबों</w:t>
      </w:r>
      <w:r>
        <w:rPr>
          <w:lang w:val="hi_IN" w:bidi="hi_IN"/>
        </w:rPr>
        <w:t xml:space="preserve"> की आकृतियाँ काढ़े। करूब पवित्र स्थानों के रक्षक होते हैं और अक्सर यहोवा की उपस्थिति के प्रतीक माने जाते हैं। उनका शरीर शेर का, पंख पक्षी के और चेहरा मनुष्य का होता है। विशेष परदे पर बने करूब लोगों को याद दिलाते हैं कि परमपवित्र परमेश्वर की सीधी उपस्थिति तक जाने का मार्ग पापी मनुष्यों के लिए बंद है। करूबों के लिए वही शब्द इस्तेमाल करें जो आपने पिछले भागों में किया है। </w:t>
      </w:r>
      <w:r>
        <w:rPr>
          <w:b/>
          <w:lang w:val="hi_IN" w:bidi="hi_IN"/>
        </w:rPr>
        <w:t>करूब</w:t>
      </w:r>
      <w:r>
        <w:rPr>
          <w:lang w:val="hi_IN" w:bidi="hi_IN"/>
        </w:rPr>
        <w:t xml:space="preserve"> के बारे में अधिक जानकारी के लिए, मुख्य शब्दावली को देखें। </w:t>
      </w:r>
    </w:p>
    <w:p>
      <w:pPr/>
      <w:r>
        <w:rPr>
          <w:lang w:val="hi_IN" w:bidi="hi_IN"/>
        </w:rPr>
      </w:r>
      <w:r>
        <w:rPr>
          <w:lang w:val="hi_IN" w:bidi="hi_IN"/>
        </w:rPr>
        <w:t xml:space="preserve">परदे के लिए चार खंभे </w:t>
      </w:r>
      <w:r>
        <w:rPr>
          <w:b/>
          <w:lang w:val="hi_IN" w:bidi="hi_IN"/>
        </w:rPr>
        <w:t>बबूल</w:t>
      </w:r>
      <w:r>
        <w:rPr>
          <w:lang w:val="hi_IN" w:bidi="hi_IN"/>
        </w:rPr>
        <w:t xml:space="preserve"> की लकड़ी के बनाए जाएँ। बबूल की लकड़ी मज़बूत होती है और उसके साथ काम करना भी आसान होता है। बबूल की लकड़ी के लिए उसी शब्द का उपयोग करें जिसका उपयोग आपने पिछले भागों में किया है। </w:t>
      </w:r>
    </w:p>
    <w:p>
      <w:pPr/>
      <w:r>
        <w:rPr>
          <w:lang w:val="hi_IN" w:bidi="hi_IN"/>
        </w:rPr>
      </w:r>
      <w:r>
        <w:rPr>
          <w:b/>
          <w:lang w:val="hi_IN" w:bidi="hi_IN"/>
        </w:rPr>
        <w:t>वाचा का सन्दूक</w:t>
      </w:r>
      <w:r>
        <w:rPr>
          <w:lang w:val="hi_IN" w:bidi="hi_IN"/>
        </w:rPr>
        <w:t xml:space="preserve"> और उसका </w:t>
      </w:r>
      <w:r>
        <w:rPr>
          <w:b/>
          <w:lang w:val="hi_IN" w:bidi="hi_IN"/>
        </w:rPr>
        <w:t>प्रायश्चित</w:t>
      </w:r>
      <w:r>
        <w:rPr>
          <w:lang w:val="hi_IN" w:bidi="hi_IN"/>
        </w:rPr>
        <w:t xml:space="preserve"> का ढकना विशेष परदे के पीछे वाले कमरे में रखे जाएँ। वाचा का संदूक वह पवित्र बक्सा है, जिसमें गवाही की पट्टियाँ रखी जाती हैं और जहाँ परमेश्वर की उपस्थिति मूसा से मिलती है। संदूक के लिए उसी शब्द का इस्तेमाल करें जो आपने पिछले भाग में इस्तेमाल किया है। प्रायश्चित का ढकना, या दया का आसन, संदूक के शुद्ध सोने के ढक्कन को दर्शाता है। यह वह स्थान है जहाँ परमेश्वर की उपस्थिति ठहरेगी, जब वह मूसा से और बाद में </w:t>
      </w:r>
      <w:r>
        <w:rPr>
          <w:b/>
          <w:lang w:val="hi_IN" w:bidi="hi_IN"/>
        </w:rPr>
        <w:t>महायाजकों</w:t>
      </w:r>
      <w:r>
        <w:rPr>
          <w:lang w:val="hi_IN" w:bidi="hi_IN"/>
        </w:rPr>
        <w:t xml:space="preserve"> से मिलेगा। यही वह स्थान है जहाँ परमेश्वर इस्राएलियों को प्रायश्चित, यानी </w:t>
      </w:r>
      <w:r>
        <w:rPr>
          <w:lang w:val="hi_IN" w:bidi="hi_IN"/>
        </w:rPr>
        <w:t>क्षमा</w:t>
      </w:r>
      <w:r>
        <w:rPr>
          <w:lang w:val="hi_IN" w:bidi="hi_IN"/>
        </w:rPr>
        <w:t xml:space="preserve"> देता है। प्रायश्चित के ढकने या दया के आसन के लिए वही शब्द या वाक्यांश इस्तेमाल करें जो आपने पिछले भागों में किया है। अधिक जानकारी के लिए, मुख्य शब्दावली में </w:t>
      </w:r>
      <w:r>
        <w:rPr>
          <w:b/>
          <w:lang w:val="hi_IN" w:bidi="hi_IN"/>
        </w:rPr>
        <w:t>वाचा का संदूक</w:t>
      </w:r>
      <w:r>
        <w:rPr>
          <w:lang w:val="hi_IN" w:bidi="hi_IN"/>
        </w:rPr>
        <w:t xml:space="preserve"> और </w:t>
      </w:r>
      <w:r>
        <w:rPr>
          <w:b/>
          <w:lang w:val="hi_IN" w:bidi="hi_IN"/>
        </w:rPr>
        <w:t>प्रायश्चित</w:t>
      </w:r>
      <w:r>
        <w:rPr>
          <w:lang w:val="hi_IN" w:bidi="hi_IN"/>
        </w:rPr>
        <w:t xml:space="preserve"> देखें। </w:t>
      </w:r>
    </w:p>
    <w:p>
      <w:pPr/>
      <w:r>
        <w:rPr>
          <w:lang w:val="hi_IN" w:bidi="hi_IN"/>
        </w:rPr>
      </w:r>
      <w:r>
        <w:rPr>
          <w:lang w:val="hi_IN" w:bidi="hi_IN"/>
        </w:rPr>
        <w:t xml:space="preserve">यहोवा कहता है कि विशेष परदा </w:t>
      </w:r>
      <w:r>
        <w:rPr>
          <w:b/>
          <w:lang w:val="hi_IN" w:bidi="hi_IN"/>
        </w:rPr>
        <w:t>पवित्र स्थान</w:t>
      </w:r>
      <w:r>
        <w:rPr>
          <w:lang w:val="hi_IN" w:bidi="hi_IN"/>
        </w:rPr>
        <w:t xml:space="preserve"> को </w:t>
      </w:r>
      <w:r>
        <w:rPr>
          <w:b/>
          <w:lang w:val="hi_IN" w:bidi="hi_IN"/>
        </w:rPr>
        <w:t>परमपवित्र स्थान</w:t>
      </w:r>
      <w:r>
        <w:rPr>
          <w:lang w:val="hi_IN" w:bidi="hi_IN"/>
        </w:rPr>
        <w:t xml:space="preserve"> से अलग करेगा। </w:t>
      </w:r>
      <w:r>
        <w:rPr>
          <w:lang w:val="hi_IN" w:bidi="hi_IN"/>
        </w:rPr>
        <w:t>पवित्र</w:t>
      </w:r>
      <w:r>
        <w:rPr>
          <w:lang w:val="hi_IN" w:bidi="hi_IN"/>
        </w:rPr>
        <w:t xml:space="preserve"> का अर्थ है कि किसी वस्तु को अलग किया गया है और उसे परमेश्वर के विशेष काम के लिए समर्पित किया गया है। पवित्र स्थान मिलापवाले तम्बू के बाहरी कमरे को दर्शाता है, जो पूर्व दिशा में प्रवेश द्वार के सबसे पास होता था। इस कमरे में सोने की दीवट और मेज़ रखी जाएँगी। यहीं पर </w:t>
      </w:r>
      <w:r>
        <w:rPr>
          <w:b/>
          <w:lang w:val="hi_IN" w:bidi="hi_IN"/>
        </w:rPr>
        <w:t>याजक</w:t>
      </w:r>
      <w:r>
        <w:rPr>
          <w:lang w:val="hi_IN" w:bidi="hi_IN"/>
        </w:rPr>
        <w:t xml:space="preserve"> यहोवा की सेवा करेंगे और अपने कर्तव्यों को पूरा करेंगे। परमपवित्र स्थान मिलापवाले तम्बू के दो कमरों में से छोटा कमरा था, जो पश्चिम दिशा में विशेष परदे के पीछे था। उसमें वाचा का संदूक रखा जाएगा, जहाँ यहोवा की उपस्थिति वास करेगी। यह मिलापवाले तम्बू के सभी पवित्र स्थानों में सबसे अधिक पवित्र था, और इस कमरे में केवल मूसा या महायाजक ही प्रवेश कर सकते थे।</w:t>
      </w:r>
    </w:p>
    <w:p>
      <w:pPr/>
      <w:r>
        <w:rPr>
          <w:lang w:val="hi_IN" w:bidi="hi_IN"/>
        </w:rPr>
      </w:r>
      <w:r>
        <w:rPr>
          <w:lang w:val="hi_IN" w:bidi="hi_IN"/>
        </w:rPr>
        <w:t xml:space="preserve">यहाँ रुकें और समूह में चर्चा करें कि आप </w:t>
      </w:r>
      <w:r>
        <w:rPr>
          <w:b/>
          <w:lang w:val="hi_IN" w:bidi="hi_IN"/>
        </w:rPr>
        <w:t>पवित्र स्थान</w:t>
      </w:r>
      <w:r>
        <w:rPr>
          <w:lang w:val="hi_IN" w:bidi="hi_IN"/>
        </w:rPr>
        <w:t xml:space="preserve"> और </w:t>
      </w:r>
      <w:r>
        <w:rPr>
          <w:b/>
          <w:lang w:val="hi_IN" w:bidi="hi_IN"/>
        </w:rPr>
        <w:t>परमपवित्र स्थान</w:t>
      </w:r>
      <w:r>
        <w:rPr>
          <w:lang w:val="hi_IN" w:bidi="hi_IN"/>
        </w:rPr>
        <w:t xml:space="preserve"> के लिए किस शब्द या वाक्यांश का इस्तेमाल करेंगे। अधिक जानकारी के लिए मुख्य शब्दावली में </w:t>
      </w:r>
      <w:r>
        <w:rPr>
          <w:b/>
          <w:lang w:val="hi_IN" w:bidi="hi_IN"/>
        </w:rPr>
        <w:t>पवित्र स्थान</w:t>
      </w:r>
      <w:r>
        <w:rPr>
          <w:lang w:val="hi_IN" w:bidi="hi_IN"/>
        </w:rPr>
        <w:t xml:space="preserve"> और </w:t>
      </w:r>
      <w:r>
        <w:rPr>
          <w:b/>
          <w:lang w:val="hi_IN" w:bidi="hi_IN"/>
        </w:rPr>
        <w:t>परमपवित्र स्थान</w:t>
      </w:r>
      <w:r>
        <w:rPr>
          <w:lang w:val="hi_IN" w:bidi="hi_IN"/>
        </w:rPr>
        <w:t xml:space="preserve"> देखें।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फिर यहोवा मूसा से कहता है कि वह प्रवेश का परदा उसी सामग्री से बनाए, लेकिन उस पर करूबों की आकृतियाँ न हों। उसके लिए पाँच खंभे होंगे, और हर खंभे के लिए काँसे का आधार होगा। आधार के लिए वही शब्द इस्तेमाल करें जो आपने पिछले भागों में किया है।</w:t>
      </w:r>
    </w:p>
    <w:p>
      <w:pPr/>
      <w:r>
        <w:rPr>
          <w:lang w:val="hi_IN" w:bidi="hi_IN"/>
        </w:rPr>
      </w:r>
      <w:r>
        <w:rPr>
          <w:lang w:val="hi_IN" w:bidi="hi_IN"/>
        </w:rPr>
        <w:t xml:space="preserve">यहाँ रुकें और </w:t>
      </w:r>
      <w:r>
        <w:rPr>
          <w:b/>
          <w:lang w:val="hi_IN" w:bidi="hi_IN"/>
        </w:rPr>
        <w:t>परदे के खंभों के लिए इस्तेमाल किए गए आधारों</w:t>
      </w:r>
      <w:r>
        <w:rPr>
          <w:lang w:val="hi_IN" w:bidi="hi_IN"/>
        </w:rPr>
        <w:t xml:space="preserve"> का चित्र देखें।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27:1–8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27:1–8 को सुनें और अपने मनों में रखें।</w:t>
      </w:r>
    </w:p>
    <w:p>
      <w:pPr/>
      <w:r>
        <w:rPr>
          <w:lang w:val="hi_IN" w:bidi="hi_IN"/>
        </w:rPr>
      </w:r>
      <w:r>
        <w:rPr>
          <w:lang w:val="hi_IN" w:bidi="hi_IN"/>
        </w:rPr>
        <w:t>यदि सम्भव हो, तो निर्गमन 27:1–8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27:1–8 का ऑडियो संस्करण सबसे आसानी से समझ में आने वाले अनुवाद में सुनें।</w:t>
      </w:r>
    </w:p>
    <w:p>
      <w:pPr/>
      <w:r>
        <w:rPr>
          <w:lang w:val="hi_IN" w:bidi="hi_IN"/>
        </w:rPr>
      </w:r>
      <w:r>
        <w:rPr>
          <w:lang w:val="hi_IN" w:bidi="hi_IN"/>
        </w:rPr>
        <w:t>यह भाग मिलापवाले तम्बू के बारे में निर्देशों के बड़े भाग का हिस्सा है। वेदी बनाने की ये निर्देश उन सब निर्देशों के अंत के पास दी गई हैं। इसके बाद आँगन बनाने के बारे में आज्ञाएँ दी गई हैं।</w:t>
      </w:r>
    </w:p>
    <w:p>
      <w:pPr/>
      <w:r>
        <w:rPr>
          <w:lang w:val="hi_IN" w:bidi="hi_IN"/>
        </w:rPr>
      </w:r>
      <w:r>
        <w:rPr>
          <w:lang w:val="hi_IN" w:bidi="hi_IN"/>
        </w:rPr>
        <w:t>ऐसा लगता है कि जब मूसा ने ये निर्देश परमेश्वर से प्राप्त किए तब वह सीनै पर्वत पर था। मूसा हारून, नादाब, अबीहू और इस्राएल के सत्तर पुरनियों के साथ सीनै पर्वत पर चढ़ गया था। फिर ऐसा लगता है कि परमेश्वर ने मूसा को पर्वत पर और ऊपर, अकेले आने के लिए बुलाया। जब मूसा गया तब वह यहोशू को अपने साथ ले गया और हारून तथा बाकी लोगों को पीछे छोड़ दिया, लेकिन एक समय पर वह आगे अकेला ही बढ़ गया, जब उसे ये सब आज्ञाएँ मिलीं, तब वह परमेश्वर के साथ अकेला था।</w:t>
      </w:r>
    </w:p>
    <w:p>
      <w:pPr/>
      <w:r>
        <w:rPr>
          <w:lang w:val="hi_IN" w:bidi="hi_IN"/>
        </w:rPr>
      </w:r>
      <w:r>
        <w:rPr>
          <w:lang w:val="hi_IN" w:bidi="hi_IN"/>
        </w:rPr>
        <w:t>इस भाग में, परमेश्वर मूसा को वेदी बनाने के लिए निर्देश देता है। वेदी आँगन के अंदर बहुत जगह घेरती थी और वह मिलापवाले तंबू के द्वार के पास रखी जाती थी। परमेश्वर ने मूसा को आज्ञा दी कि वह इस वेदी को आँगन के द्वार और मिलापवाले तंबू के बीच में रखे ताकि उपासना करने वाले लोग अपने पापों के ढापने के लिए बलिदान चढ़ाने के बाद ही परमेश्वर के पास आ सकें। वेदी शब्द "वध करना" शब्द से आया है क्योंकि वेदी का उपयोग परमेश्वर के लिए होमबलि या बलिदान चढ़ाने के लिए किया जाता था। परमेश्वर ने इस्राएलियों को सिखाया कि अपने पाप से बचने के लिए किसी ऐसे को मरना होता है जिसे परमेश्वर उनके स्थान पर बदले के रूप में स्वीकार करे, ताकि वे जीवित रह सकें। कच्चा मांस खाना सुरक्षित नहीं था, इसलिए परमेश्वर ने उन्हें मांस पकाने की आज्ञा दी और यह भी बताया कि वे इस वेदी को कैसे बनाएं, जहाँ वे अपने बलिदान को पका सकें। इस्राएली लोग फाटक से आँगन में प्रवेश करते थे, अपने चुने हुए बलिदान के पशु को याजक के पास लाते थे ताकि वह उसे बलि करे और वेदी पर पकाए, फिर वे उसे परमेश्वर की उपस्थिति में खाते थे, जो उसके साथ भोजन बाँटने का चिन्ह था। हर बार जब वे इस विधि से गुजरते थे, तो उन्हें याद होता था कि उनके पाप की कीमत मृत्यु है। यह उन्हें यहोवा के साथ अपने वाचा के प्रति फिर से दृढ़ किया।</w:t>
      </w:r>
    </w:p>
    <w:p>
      <w:pPr/>
      <w:r>
        <w:rPr>
          <w:lang w:val="hi_IN" w:bidi="hi_IN"/>
        </w:rPr>
      </w:r>
      <w:r>
        <w:rPr>
          <w:lang w:val="hi_IN" w:bidi="hi_IN"/>
        </w:rPr>
        <w:t>परमेश्वर मूसा से कहता है, “तू बबूल की लकड़ी से वेदी बनाना।” इसका अर्थ यह नहीं है कि मूसा स्वयं वेदी बनाए बल्कि जिन लोगों को वह इस काम के लिए ठहराए, वे “बबूल” नाम के पेड़ की लकड़ी से वेदी बनाएं। इस भाग में "तू बनाना" या "बनाना" वाक्यांश को कई बार दोहराया गया है। हर बार जब परमेश्वर मूसा को कुछ बनाने की आज्ञा देता है, तब मूसा समझता है कि उसे ऐसे लोगों को ठहराना है जो परमेश्वर की आज्ञा के अनुसार इन सब वस्तुओं को बनाएं।</w:t>
      </w:r>
    </w:p>
    <w:p>
      <w:pPr/>
      <w:r>
        <w:rPr>
          <w:lang w:val="hi_IN" w:bidi="hi_IN"/>
        </w:rPr>
      </w:r>
      <w:r>
        <w:rPr>
          <w:lang w:val="hi_IN" w:bidi="hi_IN"/>
        </w:rPr>
        <w:t xml:space="preserve">यहीं रुकें और समूह के साथ </w:t>
      </w:r>
      <w:r>
        <w:rPr>
          <w:lang w:val="hi_IN" w:bidi="hi_IN"/>
        </w:rPr>
        <w:t>बबूल के पेड़</w:t>
      </w:r>
      <w:r>
        <w:rPr>
          <w:lang w:val="hi_IN" w:bidi="hi_IN"/>
        </w:rPr>
        <w:t xml:space="preserve"> की एक तस्वीर देखें। इस ऑडियो को यहाँ रोकें।</w:t>
      </w:r>
    </w:p>
    <w:p>
      <w:pPr/>
      <w:r>
        <w:rPr>
          <w:lang w:val="hi_IN" w:bidi="hi_IN"/>
        </w:rPr>
      </w:r>
      <w:r>
        <w:rPr>
          <w:lang w:val="hi_IN" w:bidi="hi_IN"/>
        </w:rPr>
        <w:t>परमेश्वर कहता है कि वेदी को एक चौकोर बनाना: 2.3 मीटर लंबी, 2.3 मीटर चौड़ी और 1.5 मीटर ऊँची। लोगों के लिए लकड़ी की वेदी बनाना आम बात नहीं थी, लेकिन इस्राएलियों को एक जगह से दूसरी जगह जाते समय इस वेदी को उठाकर ले जाना पड़ता था, इसलिए लकड़ी का इस्तेमाल करने से यह हल्की हो गई। वेदी का आकार ऐसा था कि लोग मिलकर उपासना कर सकें, जो कुछ ऐसा था जिसे परमेश्वर बहुत महत्त्व देता था।</w:t>
      </w:r>
    </w:p>
    <w:p>
      <w:pPr/>
      <w:r>
        <w:rPr>
          <w:lang w:val="hi_IN" w:bidi="hi_IN"/>
        </w:rPr>
      </w:r>
      <w:r>
        <w:rPr>
          <w:lang w:val="hi_IN" w:bidi="hi_IN"/>
        </w:rPr>
        <w:t>यहाँ रुकें और समूह में इस प्रश्न पर चर्चा करें: अपने संस्कृति में जिस संरचना पर लोग पशु बलिदान चढ़ाते हैं, उसका वर्णन करें। इस ऑडियो को यहाँ रोकें।</w:t>
      </w:r>
    </w:p>
    <w:p>
      <w:pPr/>
      <w:r>
        <w:rPr>
          <w:lang w:val="hi_IN" w:bidi="hi_IN"/>
        </w:rPr>
      </w:r>
      <w:r>
        <w:rPr>
          <w:lang w:val="hi_IN" w:bidi="hi_IN"/>
        </w:rPr>
        <w:t xml:space="preserve">यहीं रुकें और समूह के साथ </w:t>
      </w:r>
      <w:r>
        <w:rPr>
          <w:lang w:val="hi_IN" w:bidi="hi_IN"/>
        </w:rPr>
        <w:t>आँगन के अंदर की वेदी</w:t>
      </w:r>
      <w:r>
        <w:rPr>
          <w:lang w:val="hi_IN" w:bidi="hi_IN"/>
        </w:rPr>
        <w:t xml:space="preserve"> की एक तस्वीर देखें, जो द्वार और मिलापवाले तंबू के बीच में है। इस ऑडियो को यहाँ रोकें।</w:t>
      </w:r>
    </w:p>
    <w:p>
      <w:pPr/>
      <w:r>
        <w:rPr>
          <w:lang w:val="hi_IN" w:bidi="hi_IN"/>
        </w:rPr>
      </w:r>
      <w:r>
        <w:rPr>
          <w:lang w:val="hi_IN" w:bidi="hi_IN"/>
        </w:rPr>
        <w:t>परमेश्वर मूसा से कहता है कि वह वेदी के चारों कोनों पर एक-एक सींग बनाए। यहूदी संस्कृति में सींग शक्ति, सहायता और सुरक्षित स्थान का चिन्ह थे। वे सींग शायद बैल जैसे पशु के नुकीले सींगों के समान दिखाई देते थे। परमेश्वर ने कहा कि वेदी के साथ सींगों को एक ही टुकड़े का बनाया जाए। उन्हें अलग बनाकर वेदी के ढाँचे से जोड़ना नहीं था बल्कि उसी लकड़ी के टुकड़े में से तराशकर बनाना था, ताकि वे कोनों से ऊपर की ओर निकले हुए हों। परमेश्वर ने मूसा को कहा कि वह पूरी वेदी की लकड़ी को पीतल से ढक दे, पीतल ताँबे और राँगे का मिश्रण होता है ताकि लकड़ी का कोई भी भाग खुला न रहे।</w:t>
      </w:r>
    </w:p>
    <w:p>
      <w:pPr/>
      <w:r>
        <w:rPr>
          <w:lang w:val="hi_IN" w:bidi="hi_IN"/>
        </w:rPr>
      </w:r>
      <w:r>
        <w:rPr>
          <w:lang w:val="hi_IN" w:bidi="hi_IN"/>
        </w:rPr>
        <w:t xml:space="preserve">यहीं रुकें और इस प्रश्न पर समूह में चर्चा करें: आपके समाज में </w:t>
      </w:r>
      <w:r>
        <w:rPr>
          <w:lang w:val="hi_IN" w:bidi="hi_IN"/>
        </w:rPr>
        <w:t>सींग</w:t>
      </w:r>
      <w:r>
        <w:rPr>
          <w:lang w:val="hi_IN" w:bidi="hi_IN"/>
        </w:rPr>
        <w:t xml:space="preserve"> किस बात का चिन्ह माने जाते हैं? क्या आपके समाज में कोई ऐसा पशु या पशु का कोई अंग है जो शक्ति का चिन्ह माना जाता है? इस ऑडियो को यहाँ रोकें।</w:t>
      </w:r>
    </w:p>
    <w:p>
      <w:pPr/>
      <w:r>
        <w:rPr>
          <w:lang w:val="hi_IN" w:bidi="hi_IN"/>
        </w:rPr>
      </w:r>
      <w:r>
        <w:rPr>
          <w:lang w:val="hi_IN" w:bidi="hi_IN"/>
        </w:rPr>
        <w:t>यहीं रुकें और इस प्रश्न पर समूह में चर्चा करें: आपके समाज में किसी लकड़ी की वस्तु को अधिक विशेष और सुंदर बनाने के लिए आप क्या करते हैं? आप लकड़ी को किस चीज़ से ढकेंगे ताकि वह आग से न जले? आप किन-किन वस्तुओं को धातु से ढकते हैं और आप ऐसा क्यों करते हैं। इस ऑडियो को यहाँ रोकें।</w:t>
      </w:r>
    </w:p>
    <w:p>
      <w:pPr/>
      <w:r>
        <w:rPr>
          <w:lang w:val="hi_IN" w:bidi="hi_IN"/>
        </w:rPr>
      </w:r>
      <w:r>
        <w:rPr>
          <w:lang w:val="hi_IN" w:bidi="hi_IN"/>
        </w:rPr>
        <w:t xml:space="preserve">यहाँ रुकें और समूह में एक </w:t>
      </w:r>
      <w:r>
        <w:rPr>
          <w:lang w:val="hi_IN" w:bidi="hi_IN"/>
        </w:rPr>
        <w:t>वेदी</w:t>
      </w:r>
      <w:r>
        <w:rPr>
          <w:lang w:val="hi_IN" w:bidi="hi_IN"/>
        </w:rPr>
        <w:t xml:space="preserve"> की तस्वीर देखें। इस ऑडियो को यहाँ रोकें।</w:t>
      </w:r>
    </w:p>
    <w:p>
      <w:pPr/>
      <w:r>
        <w:rPr>
          <w:lang w:val="hi_IN" w:bidi="hi_IN"/>
        </w:rPr>
      </w:r>
      <w:r>
        <w:rPr>
          <w:lang w:val="hi_IN" w:bidi="hi_IN"/>
        </w:rPr>
        <w:t>परमेश्वर मूसा से कहता है कि वह वेदी के सभी सामान पीतल के बनाए। उसे ऐसे बर्तन बनाने थे जिनका मुँह ऊपर से चौड़ा हो ताकि पशु बलिदान के बाद बची हुई चिकनी राख को निकाला जा सके। उसे फावड़े या खुरचनी भी बनानी थीं ताकि वेदी को साफ किया जा सके, तरल पदार्थ छिड़कने के लिए कटोरे बनाने थे, वेदी पर मांस को पलटने के लिए तीन लंबे दाँतों वाले काँटे बनाने थे, और जलते हुए कोयले या गरम राख उठाने के लिए अंगीठियाँ बनानी थीं। मूसा द्वारा नियुक्त किए गए पुरुषों को ये सारे सामान पीतल के बनाने थे।</w:t>
      </w:r>
    </w:p>
    <w:p>
      <w:pPr/>
      <w:r>
        <w:rPr>
          <w:lang w:val="hi_IN" w:bidi="hi_IN"/>
        </w:rPr>
      </w:r>
      <w:r>
        <w:rPr>
          <w:lang w:val="hi_IN" w:bidi="hi_IN"/>
        </w:rPr>
        <w:t xml:space="preserve">यहीं रुकें और समूह के साथ </w:t>
      </w:r>
      <w:r>
        <w:rPr>
          <w:lang w:val="hi_IN" w:bidi="hi_IN"/>
        </w:rPr>
        <w:t>वेदी के सामान</w:t>
      </w:r>
      <w:r>
        <w:rPr>
          <w:lang w:val="hi_IN" w:bidi="hi_IN"/>
        </w:rPr>
        <w:t xml:space="preserve"> की एक तस्वीर देखें: बर्तन, फावड़े, खुरचनी, छिड़कने के कटोरे, मांस के काँटे और अंगीठियाँ। इस ऑडियो को यहाँ रोकें।</w:t>
      </w:r>
    </w:p>
    <w:p>
      <w:pPr/>
      <w:r>
        <w:rPr>
          <w:lang w:val="hi_IN" w:bidi="hi_IN"/>
        </w:rPr>
      </w:r>
      <w:r>
        <w:rPr>
          <w:lang w:val="hi_IN" w:bidi="hi_IN"/>
        </w:rPr>
        <w:t>परमेश्वर मूसा से कहता है कि वह वेदी के लिए पीतल की एक झंझरी बनाना। यह शायद पीतल की पतली पट्टियाँ थीं जिन्हें एक-दूसरे के ऊपर रखकर जाल के समान बनाया गया था, ताकि चर्बी नीचे गिर सके और नीचे से हवा ऊपर आए, जिससे आग जलती रहे और गरम बनी रहे। परमेश्वर ने उससे यह भी कहा कि वह जाली के हर कोने पर एक-एक पीतल के कड़े लगवाना, जो वेदी के किनारों से बाहर निकला हुआ हो। परमेश्वर ने मूसा से कहा कि वह झंझरी को वेदी के घेरे के नीचे, वेदी की आधी ऊँचाई तक लगाए।</w:t>
      </w:r>
    </w:p>
    <w:p>
      <w:pPr/>
      <w:r>
        <w:rPr>
          <w:lang w:val="hi_IN" w:bidi="hi_IN"/>
        </w:rPr>
      </w:r>
      <w:r>
        <w:rPr>
          <w:lang w:val="hi_IN" w:bidi="hi_IN"/>
        </w:rPr>
        <w:t xml:space="preserve">यहीं रुकें और समूह के साथ </w:t>
      </w:r>
      <w:r>
        <w:rPr>
          <w:b/>
          <w:lang w:val="hi_IN" w:bidi="hi_IN"/>
        </w:rPr>
        <w:t>पीतल की झंझरी</w:t>
      </w:r>
      <w:r>
        <w:rPr>
          <w:lang w:val="hi_IN" w:bidi="hi_IN"/>
        </w:rPr>
        <w:t xml:space="preserve"> की एक तस्वीर देखें। इस ऑडियो को यहाँ रोकें।</w:t>
      </w:r>
    </w:p>
    <w:p>
      <w:pPr/>
      <w:r>
        <w:rPr>
          <w:lang w:val="hi_IN" w:bidi="hi_IN"/>
        </w:rPr>
      </w:r>
      <w:r>
        <w:rPr>
          <w:lang w:val="hi_IN" w:bidi="hi_IN"/>
        </w:rPr>
        <w:t>परमेश्वर ने मूसा को कहा कि वह “बबूल” नाम के पेड़ की लकड़ी से डंडे बनाए और उन डंडों को पूरी तरह पीतल से ढक दे। मूसा जिन लोगों को ठहराए, वे उन डंडों को वेदी के कड़ों में डालें, ताकि वेदी के दोनों ओर एक-एक डंडा हो ताकि उन्हें पकड़कर वेदी को उठाया जा सके। संभव है कि जब इस्राएली यात्रा करते थे तब ही वे डंडों को कड़ों में डालते थे, और जब वे कहीं डेरा डालकर ठहरते थे तब उन्हें निकाल लेते थे। परमेश्वर ने मूसा से कहा कि वह वेदी को लकड़ी के तख्तों से खोखला बनाए। जैसा इस भाग में पहले बताया गया है, उन्हें उस खोखले ढाँचे को पीतल से ढकना था। खोखला लकड़ी का ढाँचा बनाने से वेदी हल्की हो जाती थी और जंगल में एक स्थान से दूसरे स्थान तक चलते समय उसे उठाना और ले जाना आसान होता था। परमेश्वर ने मूसा से कहा कि वह वेदी को ठीक उसी प्रकार बनाए जैसा परमेश्वर ने उसे पर्वत पर अपने साथ रहते समय दिखाया था। शायद परमेश्वर यह बात मूसा के पर्वत से नीचे आने के बाद कह रहा है।</w:t>
      </w:r>
    </w:p>
    <w:p>
      <w:pPr/>
      <w:r>
        <w:rPr>
          <w:lang w:val="hi_IN" w:bidi="hi_IN"/>
        </w:rPr>
      </w:r>
      <w:r>
        <w:rPr>
          <w:lang w:val="hi_IN" w:bidi="hi_IN"/>
        </w:rPr>
        <w:t xml:space="preserve">यहीं रुकें और समूह के साथ एक तस्वीर देखें जिसमें </w:t>
      </w:r>
      <w:r>
        <w:rPr>
          <w:b/>
          <w:lang w:val="hi_IN" w:bidi="hi_IN"/>
        </w:rPr>
        <w:t>लोग वेदी को उसके डंडों से उठाए हुए हैं</w:t>
      </w:r>
      <w:r>
        <w:rPr>
          <w:lang w:val="hi_IN" w:bidi="hi_IN"/>
        </w:rPr>
        <w:t>।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निर्गमन 27:1–8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कल्पना करने की कोशिश करेगा।</w:t>
      </w:r>
    </w:p>
    <w:p>
      <w:pPr/>
      <w:r>
        <w:rPr>
          <w:lang w:val="hi_IN" w:bidi="hi_IN"/>
        </w:rPr>
      </w:r>
      <w:r>
        <w:rPr>
          <w:lang w:val="hi_IN" w:bidi="hi_IN"/>
        </w:rPr>
        <w:t>इस भाग में 1 दृश्य है।</w:t>
      </w:r>
    </w:p>
    <w:p>
      <w:pPr/>
      <w:r>
        <w:rPr>
          <w:lang w:val="hi_IN" w:bidi="hi_IN"/>
        </w:rPr>
      </w:r>
      <w:r>
        <w:rPr>
          <w:b/>
          <w:lang w:val="hi_IN" w:bidi="hi_IN"/>
        </w:rPr>
        <w:t>पहले दृश्य में:</w:t>
      </w:r>
      <w:r>
        <w:rPr>
          <w:lang w:val="hi_IN" w:bidi="hi_IN"/>
        </w:rPr>
        <w:t xml:space="preserve"> परमेश्वर मूसा को विस्तार से बताता है कि होमबलि, अर्थात पशु बलिदान, चढ़ाने के लिए वेदी को कैसे बनाना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 पिता (उसकी आवाज सुनी जा सकती है, लेकिन उसे देखा नहीं जा सकता)</w:t>
      </w:r>
    </w:p>
    <w:p>
      <w:pPr>
        <w:pStyle w:val="ListBullet"/>
        <w:spacing w:line="240" w:lineRule="auto"/>
        <w:ind w:left="720"/>
      </w:pPr>
      <w:r>
        <w:rPr>
          <w:lang w:val="hi_IN" w:bidi="hi_IN"/>
        </w:rPr>
      </w:r>
      <w:r>
        <w:rPr>
          <w:lang w:val="hi_IN" w:bidi="hi_IN"/>
        </w:rPr>
        <w:t>और मूसा</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परमेश्वर मूसा को निर्देश दे रहा है कि वेदी को कैसे बनाना है। ये निर्देश मिलापवाले तंबू को बनाने के तरीके और आँगन के भीतर मौजूद हर चीज़ के बारे में निर्देशों के एक बड़े समूह का हिस्सा हैं। जब मूसा ये निर्देश प्राप्त करता है तो शायद परमेश्वर के साथ सीनै पर्वत की और ऊँचाई पर अकेला है।</w:t>
      </w:r>
    </w:p>
    <w:p>
      <w:pPr/>
      <w:r>
        <w:rPr>
          <w:lang w:val="hi_IN" w:bidi="hi_IN"/>
        </w:rPr>
      </w:r>
      <w:r>
        <w:rPr>
          <w:lang w:val="hi_IN" w:bidi="hi_IN"/>
        </w:rPr>
        <w:t>परमेश्वर मूसा से कहता है कि वह वेदी "बबूल" नाम के पेड़ की लकड़ी से बनाए, जो एक कठोर और मजबूत लकड़ी होती है। वह मूसा से कहता है कि वेदी को बबूल की लकड़ी के तख्तों से खोखला बनाया जाए। वेदी चौकोर होनी चाहिए जो 2.3 मीटर लंबी, 2.3 मीटर चौड़ी और 1.5 मीटर ऊँची हो। यह आँगन के द्वार और मिलापवाले तंबू के बीच में बहुत जगह घेर लेती थी। वेदी का स्थान यह दिखाता है कि उपासना करने वालों के लिए यह आवश्यक था कि वे मिलापवाले तंबू के भाग में प्रवेश करने से पहले परमेश्वर को अपना बलिदान चढ़ाएँ।</w:t>
      </w:r>
    </w:p>
    <w:p>
      <w:pPr/>
      <w:r>
        <w:rPr>
          <w:lang w:val="hi_IN" w:bidi="hi_IN"/>
        </w:rPr>
      </w:r>
      <w:r>
        <w:rPr>
          <w:lang w:val="hi_IN" w:bidi="hi_IN"/>
        </w:rPr>
        <w:t xml:space="preserve">यहीं रुकें और समूह के साथ </w:t>
      </w:r>
      <w:r>
        <w:rPr>
          <w:lang w:val="hi_IN" w:bidi="hi_IN"/>
        </w:rPr>
        <w:t>बबूल के पेड़</w:t>
      </w:r>
      <w:r>
        <w:rPr>
          <w:lang w:val="hi_IN" w:bidi="hi_IN"/>
        </w:rPr>
        <w:t xml:space="preserve"> की एक तस्वीर देखें। इस ऑडियो को यहाँ रोकें।</w:t>
      </w:r>
    </w:p>
    <w:p>
      <w:pPr/>
      <w:r>
        <w:rPr>
          <w:lang w:val="hi_IN" w:bidi="hi_IN"/>
        </w:rPr>
      </w:r>
      <w:r>
        <w:rPr>
          <w:lang w:val="hi_IN" w:bidi="hi_IN"/>
        </w:rPr>
        <w:t xml:space="preserve">यहीं रुकें और समूह के साथ </w:t>
      </w:r>
      <w:r>
        <w:rPr>
          <w:lang w:val="hi_IN" w:bidi="hi_IN"/>
        </w:rPr>
        <w:t>आँगन के अंदर की वेदी</w:t>
      </w:r>
      <w:r>
        <w:rPr>
          <w:lang w:val="hi_IN" w:bidi="hi_IN"/>
        </w:rPr>
        <w:t xml:space="preserve"> की एक तस्वीर देखें, जो द्वार और मिलापवाले तंबू के बीच में है। इस ऑडियो को यहाँ रोकें।</w:t>
      </w:r>
    </w:p>
    <w:p>
      <w:pPr/>
      <w:r>
        <w:rPr>
          <w:lang w:val="hi_IN" w:bidi="hi_IN"/>
        </w:rPr>
      </w:r>
      <w:r>
        <w:rPr>
          <w:lang w:val="hi_IN" w:bidi="hi_IN"/>
        </w:rPr>
        <w:t>परमेश्वर मूसा से कहता है कि वह वेदी के ऊपर के चारों कोनों पर चार सींग बनाए, जो सब एक ही लकड़ी के टुकड़े में से तराशे जाएँ, अलग से बनाकर जोड़े न जाएँ। मूसा को सारी लकड़ी को पीतल से ढकना था।</w:t>
      </w:r>
    </w:p>
    <w:p>
      <w:pPr/>
      <w:r>
        <w:rPr>
          <w:lang w:val="hi_IN" w:bidi="hi_IN"/>
        </w:rPr>
      </w:r>
      <w:r>
        <w:rPr>
          <w:lang w:val="hi_IN" w:bidi="hi_IN"/>
        </w:rPr>
        <w:t xml:space="preserve">यहाँ रुकें और समूह में एक </w:t>
      </w:r>
      <w:r>
        <w:rPr>
          <w:lang w:val="hi_IN" w:bidi="hi_IN"/>
        </w:rPr>
        <w:t>वेदी</w:t>
      </w:r>
      <w:r>
        <w:rPr>
          <w:lang w:val="hi_IN" w:bidi="hi_IN"/>
        </w:rPr>
        <w:t xml:space="preserve"> की एक तस्वीर देखें। इस ऑडियो को यहाँ रोकें।</w:t>
      </w:r>
    </w:p>
    <w:p>
      <w:pPr/>
      <w:r>
        <w:rPr>
          <w:lang w:val="hi_IN" w:bidi="hi_IN"/>
        </w:rPr>
      </w:r>
      <w:r>
        <w:rPr>
          <w:lang w:val="hi_IN" w:bidi="hi_IN"/>
        </w:rPr>
        <w:t>फिर परमेश्वर मूसा से कहता है कि वेदी का सारा सामान पीतल का बनाया जाए: बर्तन, फावड़े, छिड़कने के कटोरे, मांस के काँटे और अंगीठियाँ। फिर वह उससे कहता है कि वह पीतल की एक झंझरी बनाए, जिसे कभी-कभी पीतल का जाल भी कहा जाता है, और पीतल के चार कड़े बनाकर उन्हें उस झंझरी के चारों कोनों पर लगाए। वह मूसा से कहता है कि झंझरी को वेदी के अंदर, घेरे के नीचे, वेदी की आधी ऊँचाई पर लगाया जाए। ऐसा लगता है कि वेदी को इस तरह से बनाया गया होगा कि उसके कड़े किनारों से बाहर निकल सकें। संभव है कि झंझरी के कोने वेदी के किनारों को भेदते हुए बाहर तक निकलते हों, ताकि उन पर कड़े लगाए जाएँ और वे बाहर की ओर दिखाई दें।</w:t>
      </w:r>
    </w:p>
    <w:p>
      <w:pPr/>
      <w:r>
        <w:rPr>
          <w:lang w:val="hi_IN" w:bidi="hi_IN"/>
        </w:rPr>
      </w:r>
      <w:r>
        <w:rPr>
          <w:lang w:val="hi_IN" w:bidi="hi_IN"/>
        </w:rPr>
        <w:t xml:space="preserve">यहीं रुकें और समूह के साथ </w:t>
      </w:r>
      <w:r>
        <w:rPr>
          <w:lang w:val="hi_IN" w:bidi="hi_IN"/>
        </w:rPr>
        <w:t>वेदी के सामान</w:t>
      </w:r>
      <w:r>
        <w:rPr>
          <w:lang w:val="hi_IN" w:bidi="hi_IN"/>
        </w:rPr>
        <w:t xml:space="preserve"> की एक तस्वीर देखें: बर्तन, फावड़े, खुरचनी, छिड़कने के कटोरे, मांस के काँटे और अंगीठियाँ। इस ऑडियो को यहाँ रोकें।</w:t>
      </w:r>
    </w:p>
    <w:p>
      <w:pPr/>
      <w:r>
        <w:rPr>
          <w:lang w:val="hi_IN" w:bidi="hi_IN"/>
        </w:rPr>
      </w:r>
      <w:r>
        <w:rPr>
          <w:lang w:val="hi_IN" w:bidi="hi_IN"/>
        </w:rPr>
        <w:t xml:space="preserve">यहीं रुकें और समूह के साथ </w:t>
      </w:r>
      <w:r>
        <w:rPr>
          <w:b/>
          <w:lang w:val="hi_IN" w:bidi="hi_IN"/>
        </w:rPr>
        <w:t>पीतल की झंझरी</w:t>
      </w:r>
      <w:r>
        <w:rPr>
          <w:lang w:val="hi_IN" w:bidi="hi_IN"/>
        </w:rPr>
        <w:t xml:space="preserve"> की एक तस्वीर देखें। इस ऑडियो को यहाँ रोकें।</w:t>
      </w:r>
    </w:p>
    <w:p>
      <w:pPr/>
      <w:r>
        <w:rPr>
          <w:lang w:val="hi_IN" w:bidi="hi_IN"/>
        </w:rPr>
      </w:r>
      <w:r>
        <w:rPr>
          <w:lang w:val="hi_IN" w:bidi="hi_IN"/>
        </w:rPr>
        <w:t>फिर परमेश्वर मूसा से कहता है कि वह बबूल के पेड़ की लकड़ी से डंडे बनाए और उन्हें पीतल से ढक दे। जब वेदी को उठाकर एक स्थान से दूसरे स्थान ले जाना हो, तब पुरुष उन डंडों को वेदी के दोनों ओर लगी कड़ों में डालें, इस प्रकार वे जंगल में परमेश्वर के पीछे-पीछे चलते हुए वेदी को उठाकर ले जाएँ।</w:t>
      </w:r>
    </w:p>
    <w:p>
      <w:pPr/>
      <w:r>
        <w:rPr>
          <w:lang w:val="hi_IN" w:bidi="hi_IN"/>
        </w:rPr>
      </w:r>
      <w:r>
        <w:rPr>
          <w:lang w:val="hi_IN" w:bidi="hi_IN"/>
        </w:rPr>
        <w:t xml:space="preserve">यहीं रुकें और समूह के साथ एक तस्वीर देखें जिसमें </w:t>
      </w:r>
      <w:r>
        <w:rPr>
          <w:b/>
          <w:lang w:val="hi_IN" w:bidi="hi_IN"/>
        </w:rPr>
        <w:t>लोग वेदी को उसके डंडों से उठाए हुए हैं</w:t>
      </w:r>
      <w:r>
        <w:rPr>
          <w:lang w:val="hi_IN" w:bidi="hi_IN"/>
        </w:rPr>
        <w:t>। इस ऑडियो को यहाँ रोकें।</w:t>
      </w:r>
    </w:p>
    <w:p>
      <w:pPr/>
      <w:r>
        <w:rPr>
          <w:lang w:val="hi_IN" w:bidi="hi_IN"/>
        </w:rPr>
      </w:r>
      <w:r>
        <w:rPr>
          <w:lang w:val="hi_IN" w:bidi="hi_IN"/>
        </w:rPr>
        <w:t>परमेश्वर मूसा से कहता है कि वह बबूल की लकड़ी के तख्तों से वेदी को भीतर से खोखला बनाए। यह निर्देश कुछ अलग सा लगता है, क्योंकि इस भाग की शुरुआत में ही परमेश्वर मूसा को बता चुका है कि वेदी बबूल की लकड़ी से बनानी है। यह निर्देश स्पष्ट करता है कि वेदी चौकोर और भीतर से खाली एक बक्से के समान होगी, जिसकी चारों ओर तख्तें उसकी दीवारों के रूप में होंगी, परन्तु यहाँ इन बातों को जिस क्रम में बताया गया है, वह कुछ असामान्य लगता है। यद्यपि परमेश्वर पहले ही मूसा को बता चुका है कि वेदी की सारी लकड़ी को पीतल से ढकना है, फिर भी सम्भव है कि वे लोग झंझरी और पीतल के कड़ों को वेदी के भीतर ठीक स्थान पर रखने के बाद ही उसे पूरी तरह पीतल से ढकते थे। ये निर्देश कुछ उलझन वाले लगते हैं।</w:t>
      </w:r>
    </w:p>
    <w:p>
      <w:pPr/>
      <w:r>
        <w:rPr>
          <w:lang w:val="hi_IN" w:bidi="hi_IN"/>
        </w:rPr>
      </w:r>
      <w:r>
        <w:rPr>
          <w:lang w:val="hi_IN" w:bidi="hi_IN"/>
        </w:rPr>
        <w:t>फिर परमेश्वर मूसा से कहता है कि वह सब कुछ वैसा ही बनाए जैसा परमेश्वर ने उसे पर्वत पर दिखाया है। यह बात भी कुछ उलझन वाली लगती है, क्योंकि परमेश्वर ने ये निर्देश मूसा को पर्वत पर ही दिए थे, पर यहाँ ऐसा लगता है जैसे मूसा पहले ही पर्वत से नीचे आ चुका है और उसने ये निर्देश पहले ही प्राप्त कर लिए थे। इसे इस प्रकार भी समझा जा सकता है कि परमेश्वर मूसा से कह रहा है, “जिस प्रकार मैं अब तुझे पर्वत पर दिखा रहा हूँ, उसी प्रकार इसे बनाइए।”</w:t>
      </w:r>
    </w:p>
    <w:p>
      <w:pPr/>
      <w:r>
        <w:rPr>
          <w:lang w:val="hi_IN" w:bidi="hi_IN"/>
        </w:rPr>
      </w:r>
      <w:r>
        <w:rPr>
          <w:lang w:val="hi_IN" w:bidi="hi_IN"/>
        </w:rPr>
        <w:t>अब समूह को इस भाग और इसमें होने वाली घटनाओं को कल्पना करने के लिए चित्र बनाना, कथापट तैयार करना या वस्तुओं का उपयोग करना चाहिए।</w:t>
      </w:r>
    </w:p>
    <w:p>
      <w:pPr/>
      <w:r>
        <w:rPr>
          <w:lang w:val="hi_IN" w:bidi="hi_IN"/>
        </w:rPr>
      </w:r>
      <w:r>
        <w:rPr>
          <w:lang w:val="hi_IN" w:bidi="hi_IN"/>
        </w:rPr>
        <w:t>समूह के रूप में प्रयास कीजिए कि परमेश्वर ने मूसा को जो निर्देश दिए, उनके अनुसार एक वेदी बनाइए। यदि सम्भव हो, तो उसे उसी आकार में बनाइए जैसा परमेश्वर ने आज्ञा दी है या फिर किसी प्रकार उस आकार को चिन्हित कीजिए, जैसे भूमि पर रेखा खींचकर या ज़मीन पर डालियों को रखकर उसका माप दिखाइए।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27:1–8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1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 पिता (उसकी आवाज सुनी जा सकती है, लेकिन उसे देखा नहीं जा सकता)</w:t>
      </w:r>
    </w:p>
    <w:p>
      <w:pPr>
        <w:pStyle w:val="ListBullet"/>
        <w:spacing w:line="240" w:lineRule="auto"/>
        <w:ind w:left="720"/>
      </w:pPr>
      <w:r>
        <w:rPr>
          <w:lang w:val="hi_IN" w:bidi="hi_IN"/>
        </w:rPr>
      </w:r>
      <w:r>
        <w:rPr>
          <w:lang w:val="hi_IN" w:bidi="hi_IN"/>
        </w:rPr>
        <w:t>मूसा</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कहानी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परमेश्वर मूसा से कहता है कि वेदी "बबूल" नाम के पेड़ की लकड़ी से बनाए, और उसे चौकोर बनाए, जो 2.3 मीटर लंबी, 2.3 मीटर चौड़ी और 1.5 मीटर ऊँची हो। फिर वह उससे कहता है कि चार सींग बनाइए, हर एक कोने पर एक-एक, वे सब उसी लकड़ी के एक ही टुकड़े से बने हों, अलग-अलग टुकड़े बनाकर बाद में जोड़े हुए न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ऐसा उत्तर दे सकता है, “यह तो कठिन लगता है।” मैं इतना बड़ा लकड़ी का टुकड़ा कहाँ से ढूँढूँगा, जिससे वेदी का ऊपर का भाग और उसके सींग सब एक ही टुकड़े के बनाए जा सकें? लकड़ी का टुकड़ा लगभग 2.3 मीटर लंबा और 2.3 मीटर चौड़ा होना चाहिए,” या “मुझे आश्चर्य है कि परमेश्वर वेदी को लकड़ी से बनवाना चाहता है, क्योंकि बलि जलाने की अधिकतर वेदियाँ तो ठोस धातु की बनती हैं।” “लकड़ी के ऊपर चढ़ाया गया पीतल उसे जलने से बचाएगा, और लकड़ी होने से वह हल्की भी रहेगी,” या “मैं धन्यवाद करता हूँ कि परमेश्वर हमसे वेदी को ठोस धातु या पत्थर से बनाने को नहीं कह रहा है, जैसे अधिकतर वेदियाँ होती हैं, क्योंकि जंगल में यात्रा करते समय उसे उठाकर ले जाना बहुत कठिन होता।”</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परमेश्वर मूसा से कहता है कि वेदी के सब उपकरण काँसे के बनाइए—राख रखने के बर्तन, फावड़े, छिड़कने के कटोरे, मांस के काँटे और अग्नि-पात्र।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ऐसा उत्तर दे सकता है, “हमारी बलियों के लिए हमें बहुत से अलग-अलग वस्तुओं की आवश्यकता है। परमेश्वर ने हर बात का ध्यान रखा है, और उसके लिए हर एक बात और हर एक विवरण महत्वपूर्ण है। उसे वास्तव में इस बात की परवाह है कि हम उसकी आराधना कैसे करते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 xml:space="preserve">परमेश्वर मूसा से कहता है कि वेदी के लिए पीतल की झंझरी बनाइए और उस झंझरी को वेदी की चौखट के नीचे इस प्रकार रखिए कि वह वेदी की ऊँचाई के लगभग आधे भाग तक पहुँचे। उसने यह भी कहा कि उस झंझरी के चारों कोनों के लिए चार पीतल के कड़े बनाए। मूसा जिन पुरुषों को नियुक्त करता है, वे उस झंझरी को वेदी के भीतर लगभग आधी ऊँचाई पर रखें।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ऐसा उत्तर दे सकता है, “यह झंझरी आग को गरम बनाए रखने में सहायता करेगी और चर्बी को नीचे टपकने देगी, ताकि वेदी भर न जाए।” “परमेश्वर एक बुद्धिमान रचयिता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परमेश्वर मूसा से कहता है कि वह बबूल की लकड़ी से दो डंडे बनाए और उन्हें पीतल से ढक दे। जब भी वे जंगल में यात्रा करते हुए वेदी को उठाकर ले जाएँ, तब पुरुष उन डंडों को कड़ों में डालें और उसी के द्वारा वेदी को उठाकर ले जाएँ।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ऐसा उत्तर दे सकता है, “यदि डंडे झंझरी के कड़ों में डाले जाने हैं, और झंझरी वेदी के भीतर आधी ऊँचाई पर है, तो उन कड़ों को किसी प्रकार वेदी की दीवारों के बाहर तक निकलना होगा।”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परमेश्वर मूसा से कहता है कि वेदी को बबूल की तख्तों से बनाइए, और उसे भीतर से खोखला रखें। उसे वेदी को उसी तरह बनाना है जैसे परमेश्वर ने उसे पर्वत पर दिखाया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ऐसा उत्तर दे सकता है, “क्योंकि वेदी भीतर से खोखली है, इसलिए हम झंझरी को उसके अंदर रख सकते हैं और कड़ों के लिए स्थान छोड़ सकते हैं, ताकि वे वेदी की दीवारों के बाहर तक निकल सकें।” “मैं प्रसन्न हूँ कि वह भीतर से खोखली होगी, क्योंकि इससे वह हल्की रहेगी और उसका उपयोग करना आसान होगा।”</w:t>
      </w:r>
    </w:p>
    <w:p>
      <w:pPr>
        <w:pStyle w:val="ListBullet"/>
        <w:spacing w:line="240" w:lineRule="auto"/>
        <w:ind w:left="720"/>
      </w:pPr>
      <w:r>
        <w:rPr>
          <w:lang w:val="hi_IN" w:bidi="hi_IN"/>
        </w:rPr>
      </w:r>
      <w:r>
        <w:rPr>
          <w:lang w:val="hi_IN" w:bidi="hi_IN"/>
        </w:rPr>
        <w:t>अभिनय को जारी रखें।</w:t>
      </w:r>
      <w:r>
        <w:rPr>
          <w:lang w:val="hi_IN" w:bidi="hi_IN"/>
        </w:rPr>
      </w:r>
    </w:p>
    <w:p>
      <w:pPr>
        <w:pStyle w:val="Heading3"/>
      </w:pPr>
      <w:r>
        <w:rPr>
          <w:lang w:val="hi_IN" w:bidi="hi_IN"/>
        </w:rPr>
        <w:t>आवश्यक जानकारी</w:t>
      </w:r>
    </w:p>
    <w:p>
      <w:pPr/>
      <w:r>
        <w:rPr>
          <w:lang w:val="hi_IN" w:bidi="hi_IN"/>
        </w:rPr>
      </w:r>
      <w:r>
        <w:rPr>
          <w:lang w:val="hi_IN" w:bidi="hi_IN"/>
        </w:rPr>
        <w:t>निर्गमन 27:1–8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परमेश्वर मूसा से कहता है, "</w:t>
      </w:r>
      <w:r>
        <w:rPr>
          <w:b/>
          <w:lang w:val="hi_IN" w:bidi="hi_IN"/>
        </w:rPr>
        <w:t>तू इसे करेगा</w:t>
      </w:r>
      <w:r>
        <w:rPr>
          <w:lang w:val="hi_IN" w:bidi="hi_IN"/>
        </w:rPr>
        <w:t>।" वह इस भाग में इस वाक्यांश का उपयोग कई बार करता है। हर बार जब परमेश्वर "तू" शब्द एक ही व्यक्ति के लिए कहता है, तब भी मूसा समझता है कि परमेश्वर का यह अर्थ नहीं है कि हर वस्तु वही स्वयं अपने हाथों से बनाए। मूसा को पुरुषों को नियुक्त करना है, ताकि वे हर एक वस्तु को उसी प्रकार बनाएँ जैसा परमेश्वर उसे निर्देश देता है। इस पूरे भाग में जहाँ-जहाँ “तू बनाना” कहा गया है, वहाँ हर बार उसी एक ही शब्द या वाक्यांश का उपयोग करें जिसे आपने इस पूरे भाग के लिए चुना है।</w:t>
      </w:r>
    </w:p>
    <w:p>
      <w:pPr/>
      <w:r>
        <w:rPr>
          <w:lang w:val="hi_IN" w:bidi="hi_IN"/>
        </w:rPr>
      </w:r>
      <w:r>
        <w:rPr>
          <w:lang w:val="hi_IN" w:bidi="hi_IN"/>
        </w:rPr>
        <w:t xml:space="preserve">परमेश्वर मूसा से कहता है कि वह एक </w:t>
      </w:r>
      <w:r>
        <w:rPr>
          <w:b/>
          <w:lang w:val="hi_IN" w:bidi="hi_IN"/>
        </w:rPr>
        <w:t>वेदी</w:t>
      </w:r>
      <w:r>
        <w:rPr>
          <w:lang w:val="hi_IN" w:bidi="hi_IN"/>
        </w:rPr>
        <w:t xml:space="preserve"> बनाए। यहाँ वेदी के लिए जो शब्द उपयोग हुआ है, वह वध करने के शब्द से निकला है, क्योंकि यह वेदी पशुओं को परमेश्वर के लिए अर्पण या बलि के रूप में जलाने के लिए है। वेदी के लिए उसी शब्द का इस्तेमाल करें जो आपने पिछले भागों में इस्तेमाल किया है। </w:t>
      </w:r>
      <w:r>
        <w:rPr>
          <w:b/>
          <w:lang w:val="hi_IN" w:bidi="hi_IN"/>
        </w:rPr>
        <w:t>वेदी</w:t>
      </w:r>
      <w:r>
        <w:rPr>
          <w:lang w:val="hi_IN" w:bidi="hi_IN"/>
        </w:rPr>
        <w:t xml:space="preserve"> मुख्य शब्दावली में है।</w:t>
      </w:r>
    </w:p>
    <w:p>
      <w:pPr/>
      <w:r>
        <w:rPr>
          <w:lang w:val="hi_IN" w:bidi="hi_IN"/>
        </w:rPr>
      </w:r>
      <w:r>
        <w:rPr>
          <w:lang w:val="hi_IN" w:bidi="hi_IN"/>
        </w:rPr>
        <w:t xml:space="preserve">परमेश्वर मूसा से कहता है कि वेदी </w:t>
      </w:r>
      <w:r>
        <w:rPr>
          <w:b/>
          <w:lang w:val="hi_IN" w:bidi="hi_IN"/>
        </w:rPr>
        <w:t>बबूल</w:t>
      </w:r>
      <w:r>
        <w:rPr>
          <w:lang w:val="hi_IN" w:bidi="hi_IN"/>
        </w:rPr>
        <w:t xml:space="preserve"> नाम के पेड़ की लकड़ी से बनाए। बबूल के पेड़ की लकड़ी कठोर और मजबूत होती थी। बबूल के लिए उसी शब्द का उपयोग करें जिसका उपयोग आपने निर्गमन पुस्तक के पिछले भागों में किया है।</w:t>
      </w:r>
    </w:p>
    <w:p>
      <w:pPr/>
      <w:r>
        <w:rPr>
          <w:lang w:val="hi_IN" w:bidi="hi_IN"/>
        </w:rPr>
      </w:r>
      <w:r>
        <w:rPr>
          <w:lang w:val="hi_IN" w:bidi="hi_IN"/>
        </w:rPr>
        <w:t xml:space="preserve">परमेश्वर ने मूसा से कहा कि वेदी चौकोर बनाए: उसकी लंबाई पाँच </w:t>
      </w:r>
      <w:r>
        <w:rPr>
          <w:b/>
          <w:lang w:val="hi_IN" w:bidi="hi_IN"/>
        </w:rPr>
        <w:t>हाथ</w:t>
      </w:r>
      <w:r>
        <w:rPr>
          <w:lang w:val="hi_IN" w:bidi="hi_IN"/>
        </w:rPr>
        <w:t xml:space="preserve"> चौड़ाई पाँच हाथ और ऊँचाई तीन हाथ हो। एक हाथ एक नाप है, जो सामान्यतः एक वयस्क पुरुष की कोहनी से हाथ की उँगलियों तक की लंबाई के बराबर होती है। एक हाथ लगभग पचास सेंटीमीटर होता है। हाथ के लिए उसी शब्द का उपयोग करें जिसका उपयोग आपने पहले निर्गमन पुस्तक में किया है। </w:t>
      </w:r>
      <w:r>
        <w:rPr>
          <w:b/>
          <w:lang w:val="hi_IN" w:bidi="hi_IN"/>
        </w:rPr>
        <w:t>हाथ</w:t>
      </w:r>
      <w:r>
        <w:rPr>
          <w:lang w:val="hi_IN" w:bidi="hi_IN"/>
        </w:rPr>
        <w:t xml:space="preserve"> मुख्य शब्दावली में है।</w:t>
      </w:r>
    </w:p>
    <w:p>
      <w:pPr/>
      <w:r>
        <w:rPr>
          <w:lang w:val="hi_IN" w:bidi="hi_IN"/>
        </w:rPr>
      </w:r>
      <w:r>
        <w:rPr>
          <w:lang w:val="hi_IN" w:bidi="hi_IN"/>
        </w:rPr>
        <w:t xml:space="preserve">परमेश्वर ने कहा कि वेदी के चारों कोनों पर चार </w:t>
      </w:r>
      <w:r>
        <w:rPr>
          <w:b/>
          <w:lang w:val="hi_IN" w:bidi="hi_IN"/>
        </w:rPr>
        <w:t>सींग</w:t>
      </w:r>
      <w:r>
        <w:rPr>
          <w:lang w:val="hi_IN" w:bidi="hi_IN"/>
        </w:rPr>
        <w:t xml:space="preserve"> बनाइए, हर कोने पर एक-एक सींग। यह वही शब्द है जो बैलों और बकरियों जैसे पशुओं के सिर पर होने वाले कठोर और नुकीले सींगों के लिए उपयोग किया जाता है। यहूदी संस्कृति में सींग शक्ति, सहायता और सुरक्षित स्थान के चिन्ह थे। सींग के लिए उस शब्द का इस्तेमाल करें जो आपकी संस्कृति में किसी पशु के सींग के लिए इस्तेमाल होता है। यदि आपकी संस्कृति में ऐसे पशु नहीं हैं जिनके सींग होते हैं, तो आप किसी दूसरी भाषा से यह शब्द ले सकते हैं क्योंकि वेदी के लिए जो निर्देश दिए गए थे, वे बहुत विशेष थे इसलिए यहाँ ऐसा शब्द उपयोग करना आवश्यक है, जो सचमुच पशु के सींग को ही दर्शाए।</w:t>
      </w:r>
    </w:p>
    <w:p>
      <w:pPr/>
      <w:r>
        <w:rPr>
          <w:lang w:val="hi_IN" w:bidi="hi_IN"/>
        </w:rPr>
      </w:r>
      <w:r>
        <w:rPr>
          <w:lang w:val="hi_IN" w:bidi="hi_IN"/>
        </w:rPr>
        <w:t xml:space="preserve">परमेश्वर ने मूसा से कहा कि वेदी की सारी लकड़ी को पूरी तरह </w:t>
      </w:r>
      <w:r>
        <w:rPr>
          <w:b/>
          <w:lang w:val="hi_IN" w:bidi="hi_IN"/>
        </w:rPr>
        <w:t>पीतल</w:t>
      </w:r>
      <w:r>
        <w:rPr>
          <w:lang w:val="hi_IN" w:bidi="hi_IN"/>
        </w:rPr>
        <w:t xml:space="preserve"> से ढकना है। पीतल तांबे और राँगा का मिश्रण है। यदि आपकी संस्कृति में पीतल नहीं है, तो आप कह सकते हैं, “पीतल नाम की एक धातु।” पूरी बाइबल में पीतल का उपयोग कई बार किया गया है। </w:t>
      </w:r>
      <w:r>
        <w:rPr>
          <w:b/>
          <w:lang w:val="hi_IN" w:bidi="hi_IN"/>
        </w:rPr>
        <w:t>पीतल</w:t>
      </w:r>
      <w:r>
        <w:rPr>
          <w:lang w:val="hi_IN" w:bidi="hi_IN"/>
        </w:rPr>
        <w:t xml:space="preserve"> शब्द मुख्य शब्दावली में है।</w:t>
      </w:r>
    </w:p>
    <w:p>
      <w:pPr/>
      <w:r>
        <w:rPr>
          <w:lang w:val="hi_IN" w:bidi="hi_IN"/>
        </w:rPr>
      </w:r>
      <w:r>
        <w:rPr>
          <w:lang w:val="hi_IN" w:bidi="hi_IN"/>
        </w:rPr>
        <w:t>परमेश्वर ने मूसा से कहा कि वेदी के उपयोग के लिए आवश्यक उपकरण बनाना। उसे पीतल के ऐसे बर्तन बनाने थे जिनका मुँह चौड़ा हो, ताकि पशु-बलि की चिकनी राख निकाली जा सके; पीतल के फावड़े या खुरचनी भी बनाने थे, जिससे वेदी को साफ किया जाए; तरल पदार्थ छिड़कने के लिए काँसे के कटोरे बनाने थे और मांस के टुकड़ों को हिलाने के लिए तीन लंबे दाँतों वाले काँसे के काँटे बनाने थे; और जलते हुए कोयले या गरम राख को उठाकर ले जाने के लिए काँसे के अंगारदान, या बाल्टियाँ, या तश्तरियाँ भी बनानी थीं।</w:t>
      </w:r>
    </w:p>
    <w:p>
      <w:pPr/>
      <w:r>
        <w:rPr>
          <w:lang w:val="hi_IN" w:bidi="hi_IN"/>
        </w:rPr>
      </w:r>
      <w:r>
        <w:rPr>
          <w:lang w:val="hi_IN" w:bidi="hi_IN"/>
        </w:rPr>
        <w:t xml:space="preserve">यहाँ रुकें और समूह के साथ इन </w:t>
      </w:r>
      <w:r>
        <w:rPr>
          <w:lang w:val="hi_IN" w:bidi="hi_IN"/>
        </w:rPr>
        <w:t>वस्तुओं</w:t>
      </w:r>
      <w:r>
        <w:rPr>
          <w:lang w:val="hi_IN" w:bidi="hi_IN"/>
        </w:rPr>
        <w:t xml:space="preserve"> की एक चित्र को ध्यान से देखें। चर्चा करें कि आप हर एक वस्तु को क्या कहेंगे। इस ऑडियो को यहाँ रोकें।</w:t>
      </w:r>
    </w:p>
    <w:p>
      <w:pPr/>
      <w:r>
        <w:rPr>
          <w:lang w:val="hi_IN" w:bidi="hi_IN"/>
        </w:rPr>
      </w:r>
      <w:r>
        <w:rPr>
          <w:lang w:val="hi_IN" w:bidi="hi_IN"/>
        </w:rPr>
        <w:t xml:space="preserve">परमेश्वर ने मूसा से यह भी कहा कि पीतल की एक </w:t>
      </w:r>
      <w:r>
        <w:rPr>
          <w:b/>
          <w:lang w:val="hi_IN" w:bidi="hi_IN"/>
        </w:rPr>
        <w:t>झंझरी</w:t>
      </w:r>
      <w:r>
        <w:rPr>
          <w:lang w:val="hi_IN" w:bidi="hi_IN"/>
        </w:rPr>
        <w:t xml:space="preserve"> बनाइए, जो जाल के समान हो, उसे पतली पीतल की पट्टियों को एक-दूसरे के ऊपर से पार करके बनाइए, ताकि चर्बी नीचे गिर सके और हवा ऊपर आ सके।</w:t>
      </w:r>
    </w:p>
    <w:p>
      <w:pPr/>
      <w:r>
        <w:rPr>
          <w:lang w:val="hi_IN" w:bidi="hi_IN"/>
        </w:rPr>
      </w:r>
      <w:r>
        <w:rPr>
          <w:lang w:val="hi_IN" w:bidi="hi_IN"/>
        </w:rPr>
        <w:t xml:space="preserve">यहाँ रुकें और समूह के साथ </w:t>
      </w:r>
      <w:r>
        <w:rPr>
          <w:b/>
          <w:lang w:val="hi_IN" w:bidi="hi_IN"/>
        </w:rPr>
        <w:t>पीतल की झंझरी</w:t>
      </w:r>
      <w:r>
        <w:rPr>
          <w:lang w:val="hi_IN" w:bidi="hi_IN"/>
        </w:rPr>
        <w:t xml:space="preserve"> की एक तस्वीर को देखें। चर्चा करें कि आप इसे क्या कहेंगे। इस ऑडियो को यहाँ रोकें।</w:t>
      </w:r>
    </w:p>
    <w:p>
      <w:pPr/>
      <w:r>
        <w:rPr>
          <w:lang w:val="hi_IN" w:bidi="hi_IN"/>
        </w:rPr>
      </w:r>
      <w:r>
        <w:rPr>
          <w:lang w:val="hi_IN" w:bidi="hi_IN"/>
        </w:rPr>
        <w:t xml:space="preserve">परमेश्वर ने मूसा से कहा कि वह बबूल की लकड़ी से दो </w:t>
      </w:r>
      <w:r>
        <w:rPr>
          <w:b/>
          <w:lang w:val="hi_IN" w:bidi="hi_IN"/>
        </w:rPr>
        <w:t>डंडे</w:t>
      </w:r>
      <w:r>
        <w:rPr>
          <w:lang w:val="hi_IN" w:bidi="hi_IN"/>
        </w:rPr>
        <w:t xml:space="preserve"> बनाए और उन्हें पीतल से ढक दे। वेदी को ले जाने के समय उन्हें डंडों को पीतल के कड़ों में रखना था। संभव है कि जब वे कुछ समय तक एक ही स्थान पर ठहरते थे, तब वे डंडों को निकाल देते थे।</w:t>
      </w:r>
    </w:p>
    <w:p>
      <w:pPr/>
      <w:r>
        <w:rPr>
          <w:lang w:val="hi_IN" w:bidi="hi_IN"/>
        </w:rPr>
      </w:r>
      <w:r>
        <w:rPr>
          <w:lang w:val="hi_IN" w:bidi="hi_IN"/>
        </w:rPr>
        <w:t xml:space="preserve">यहीं रुकें और समूह के साथ एक तस्वीर देखें </w:t>
      </w:r>
      <w:r>
        <w:rPr>
          <w:b/>
          <w:lang w:val="hi_IN" w:bidi="hi_IN"/>
        </w:rPr>
        <w:t>जिसमें पुरुष वेदी को उसके डंडों से उठाए हुए हैं</w:t>
      </w:r>
      <w:r>
        <w:rPr>
          <w:lang w:val="hi_IN" w:bidi="hi_IN"/>
        </w:rPr>
        <w:t>।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27:9–21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27:9–21 को सुनें और अपने मनों में रखें।</w:t>
      </w:r>
    </w:p>
    <w:p>
      <w:pPr/>
      <w:r>
        <w:rPr>
          <w:lang w:val="hi_IN" w:bidi="hi_IN"/>
        </w:rPr>
      </w:r>
      <w:r>
        <w:rPr>
          <w:lang w:val="hi_IN" w:bidi="hi_IN"/>
        </w:rPr>
        <w:t xml:space="preserve">यदि सम्भव हो, तो निर्गमन 27:9–21 का ऑडियो संस्करण तीन बार, तीन अलग-अलग अनुवादों में सुनें। </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27:9–21 का ऑडियो संस्करण सबसे आसानी से समझ में आने वाले अनुवाद में सुनें।</w:t>
      </w:r>
    </w:p>
    <w:p>
      <w:pPr/>
      <w:r>
        <w:rPr>
          <w:lang w:val="hi_IN" w:bidi="hi_IN"/>
        </w:rPr>
      </w:r>
      <w:r>
        <w:rPr>
          <w:lang w:val="hi_IN" w:bidi="hi_IN"/>
        </w:rPr>
        <w:t>यह भाग मिलापवाले तंबू के बारे में निर्देशों के बड़े भाग का हिस्सा है, जो परमेश्वर ने सीनै पर्वत पर मूसा को दिया था। परमेश्वर ने ये निर्देश मूसा को दिए, पर मूसा आँगन बनाने का काम दूसरे पुरुषों को सौंप सकता है। मिलापवाला तम्बू वह स्थान होने वाला था जहाँ परमेश्वर इस्राएलियों के बीच में निवास करेगा इसलिए वह एक पवित्र स्थान था, जो सारी सभा से अलग ठहराया गया था। आँगन एक सीमा बनाता था, ताकि इस्राएली पहले अपने पापों के लिए उचित बलिदान चढ़ाए बिना अनजाने में पवित्र स्थान में प्रवेश न करें। आँगन आयताकार आकार का था, उसकी लंबाई उसकी चौड़ाई से दुगुनी थी, और उसकी ऊँचाई 5 हाथ, अर्थात लगभग 2.3 मीटर, थी। आँगन की ऊँचाई मिलापवाले तम्बू की ऊँचाई का आधा थी, इसलिए लोग आँगन के बाहर से भी मिलापवाले तम्बू को देख सकते थे।</w:t>
      </w:r>
    </w:p>
    <w:p>
      <w:pPr/>
      <w:r>
        <w:rPr>
          <w:lang w:val="hi_IN" w:bidi="hi_IN"/>
        </w:rPr>
      </w:r>
      <w:r>
        <w:rPr>
          <w:lang w:val="hi_IN" w:bidi="hi_IN"/>
        </w:rPr>
        <w:t>यहाँ रुकें और इस प्रश्न पर समूह में चर्चा करें: आप अपनी संस्कृति में किसी स्थान को विशेष उपयोग के लिए अलग कैसे ठहराते हैं? ऐसी किसी स्थिति का वर्णन करें जब आप किसी स्थान के चारों ओर एक सीमा बनाते हैं। आप उस सीमा को कैसे बनाएँगे? इस ऑडियो को यहाँ रोकें।</w:t>
      </w:r>
    </w:p>
    <w:p>
      <w:pPr/>
      <w:r>
        <w:rPr>
          <w:lang w:val="hi_IN" w:bidi="hi_IN"/>
        </w:rPr>
      </w:r>
      <w:r>
        <w:rPr>
          <w:lang w:val="hi_IN" w:bidi="hi_IN"/>
        </w:rPr>
        <w:t>दक्षिण दिशा की ओर परमेश्वर ने मूसा को कहा कि वह आँगन की लंबाई 100 हाथ, अर्थात लगभग 46 मीटर, रखे, यह सूक्ष्म सनी के धागों से बने परदों से बनाया जाना था। इन परदों के लिए जो सामग्री उपयोग की गई वह मिलापवाले तम्बू की सामग्री जितनी विशेष नहीं थी क्योंकि आँगन परमेश्वर की उपस्थिति से दूर था इसलिए वह उतना पवित्र नहीं था। मूसा को बीस खंभे बनाने थे और उन्हें पीतल के बीस आधारों में गाड़ना था और उन खंभों पर चाँदी के कुंडे और पट्टियाँ लगानी थीं क्योंकि आंगन निवासस्थान जितना पवित्र नहीं था, इसलिए धातुओं के लिए सोने की जगह चाँदी और पीतल का उपयोग किया गया। यहाँ निर्देश में यह नहीं बताया गया कि खंभे लकड़ी के हों, पर सम्भव है कि वे लकड़ी के ही थे, क्योंकि मिलापवाले तम्बू के खंभे लकड़ी के बने थे। मिलापवाले तम्बू के खंभों को सोने से मढ़ा गया था, पर आंगन के खंभों को सोने से नहीं मढ़ा गया। चाँदी के कुँड़े शायद पर्दों को ऊपर थामे हुए थे, लेकिन निर्देशों में यह नहीं बताया गया है कि उन्होंने ऐसा कैसे किया।</w:t>
      </w:r>
    </w:p>
    <w:p>
      <w:pPr/>
      <w:r>
        <w:rPr>
          <w:lang w:val="hi_IN" w:bidi="hi_IN"/>
        </w:rPr>
      </w:r>
      <w:r>
        <w:rPr>
          <w:lang w:val="hi_IN" w:bidi="hi_IN"/>
        </w:rPr>
        <w:t>रुकें और समूह के रूप में इस प्रश्न पर चर्चा करें: वर्णन करें कि आप एक घर, एक विद्यालय, और एक आराधना के स्थान को कैसे बनाते हैं। आप अपने आराधना के स्थान को दूसरे भवनों से किस प्रकार अलग बनाते हैं? इस ऑडियो को यहाँ रोकें।</w:t>
      </w:r>
    </w:p>
    <w:p>
      <w:pPr/>
      <w:r>
        <w:rPr>
          <w:lang w:val="hi_IN" w:bidi="hi_IN"/>
        </w:rPr>
      </w:r>
      <w:r>
        <w:rPr>
          <w:lang w:val="hi_IN" w:bidi="hi_IN"/>
        </w:rPr>
        <w:t xml:space="preserve">यहाँ रुकें और समूह के साथ </w:t>
      </w:r>
      <w:r>
        <w:rPr>
          <w:b/>
          <w:lang w:val="hi_IN" w:bidi="hi_IN"/>
        </w:rPr>
        <w:t>आंगन</w:t>
      </w:r>
      <w:r>
        <w:rPr>
          <w:lang w:val="hi_IN" w:bidi="hi_IN"/>
        </w:rPr>
        <w:t xml:space="preserve"> की एक तस्वीर देखें। इस ऑडियो को यहाँ रोकें।</w:t>
      </w:r>
    </w:p>
    <w:p>
      <w:pPr/>
      <w:r>
        <w:rPr>
          <w:lang w:val="hi_IN" w:bidi="hi_IN"/>
        </w:rPr>
      </w:r>
      <w:r>
        <w:rPr>
          <w:lang w:val="hi_IN" w:bidi="hi_IN"/>
        </w:rPr>
        <w:t xml:space="preserve">यहीं रुकें और समूह के साथ </w:t>
      </w:r>
      <w:r>
        <w:rPr>
          <w:b/>
          <w:lang w:val="hi_IN" w:bidi="hi_IN"/>
        </w:rPr>
        <w:t>बारीक काते हुए सन के कपड़े</w:t>
      </w:r>
      <w:r>
        <w:rPr>
          <w:lang w:val="hi_IN" w:bidi="hi_IN"/>
        </w:rPr>
        <w:t xml:space="preserve"> की एक तस्वीर देखें। इस ऑडियो को यहाँ रोकें।</w:t>
      </w:r>
    </w:p>
    <w:p>
      <w:pPr/>
      <w:r>
        <w:rPr>
          <w:lang w:val="hi_IN" w:bidi="hi_IN"/>
        </w:rPr>
      </w:r>
      <w:r>
        <w:rPr>
          <w:lang w:val="hi_IN" w:bidi="hi_IN"/>
        </w:rPr>
        <w:t>इस पूरे भाग में परमेश्वर के निर्देश कई बार एक जैसी कई बातों को दोहराते हैं। उत्तर दिशा भी, दक्षिण दिशा की तरह, 100 हाथ अर्थात 46 मीटर लंबी होनी थी, और वह परदों से बनाई जानी थी। उसमें बीस खंभे होने थे, जो बीस पीतल के आधारों में गाड़े जाने थे, और उन खंभों पर चाँदी के कुंडे और पट्टियाँ लगाई जानी थीं।</w:t>
      </w:r>
    </w:p>
    <w:p>
      <w:pPr/>
      <w:r>
        <w:rPr>
          <w:lang w:val="hi_IN" w:bidi="hi_IN"/>
        </w:rPr>
      </w:r>
      <w:r>
        <w:rPr>
          <w:lang w:val="hi_IN" w:bidi="hi_IN"/>
        </w:rPr>
        <w:t xml:space="preserve">यहाँ रुकें और और </w:t>
      </w:r>
      <w:r>
        <w:rPr>
          <w:b/>
          <w:lang w:val="hi_IN" w:bidi="hi_IN"/>
        </w:rPr>
        <w:t>चाँदी के कुंडों और पट्टियों</w:t>
      </w:r>
      <w:r>
        <w:rPr>
          <w:lang w:val="hi_IN" w:bidi="hi_IN"/>
        </w:rPr>
        <w:t xml:space="preserve"> की तस्वीर देखें। इस ऑडियो को यहाँ रोकें।</w:t>
      </w:r>
    </w:p>
    <w:p>
      <w:pPr/>
      <w:r>
        <w:rPr>
          <w:lang w:val="hi_IN" w:bidi="hi_IN"/>
        </w:rPr>
      </w:r>
      <w:r>
        <w:rPr>
          <w:lang w:val="hi_IN" w:bidi="hi_IN"/>
        </w:rPr>
        <w:t>परमेश्वर ने मूसा से कहा कि आंगन का पश्चिमी सिरा उत्तर और दक्षिण दिशा की लंबाई का आधा बनाया जाए। वह 50 हाथ अर्थात 23 मीटर लंबा होना था, और उसमें दस खंभे होने थे जो दस पीतल के आधारों में लगाए जाने थे। यहाँ खंभों के लिए चाँदी के कुंडों और पट्टियों का उल्लेख नहीं है, पर सम्भव है कि वे भी उत्तर और दक्षिण दिशा के खंभों की तरह ही थे।</w:t>
      </w:r>
    </w:p>
    <w:p>
      <w:pPr/>
      <w:r>
        <w:rPr>
          <w:lang w:val="hi_IN" w:bidi="hi_IN"/>
        </w:rPr>
      </w:r>
      <w:r>
        <w:rPr>
          <w:lang w:val="hi_IN" w:bidi="hi_IN"/>
        </w:rPr>
        <w:t>उन्हें आंगन का पूर्वी सिरा, जहाँ से सूर्य निकलता है, पश्चिम दिशा की तरह 50 हाथ अर्थात 23 मीटर लंबा बनाना था, पर उसी के बीच में आंगन का प्रवेश द्वार था, इसलिए पूर्व दिशा के लिए निर्देश थोड़े अलग थे। जैसे मिलापवाले तम्बू का प्रवेश द्वार पूर्व दिशा में था, वैसे ही आंगन का प्रवेश द्वार भी पूर्व दिशा में था। मूसा ने जिन लोगों को ठहराया था, उन्हें प्रवेश द्वार के हर एक ओर तीन-तीन परदे बनाने थे, इस प्रकार कुल मिलाकर छह परदे होने थे। उन्हें हर एक पर्दे को 15 हाथ या 6.9 मीटर लंबा बनाना था। उन्हें प्रवेश द्वार के हर एक ओर तीन खंभे और तीन आधार लगाने थे, इस प्रकार कुल मिलाकर छह खंभे और छह आधार होने थे।</w:t>
      </w:r>
    </w:p>
    <w:p>
      <w:pPr/>
      <w:r>
        <w:rPr>
          <w:lang w:val="hi_IN" w:bidi="hi_IN"/>
        </w:rPr>
      </w:r>
      <w:r>
        <w:rPr>
          <w:lang w:val="hi_IN" w:bidi="hi_IN"/>
        </w:rPr>
        <w:t>आंगन के प्रवेश द्वार के लिए उन लोगों को एक परदा बनाना था, जिसे कुछ अनुवादों में आवरण या घूंघट भी कहा गया है। उन्हें उसे 20 हाथ अर्थात 9.2 मीटर लंबा बनाना था, और उसे नीले, बैंगनी और लाल धागे से तथा बारीक काते हुए सन के कपड़े से तैयार करना था। इस विशेष परदे को एक कढ़ाई करने वाला कारीगर बनाने वाला था। आंगन के प्रवेश द्वार का वर्णन, मिलापवाले तम्बू के प्रवेश द्वार के वर्णन जैसा ही है। मिलापवाले तम्बू के लिए कढ़ाई करने वाले को परदे में करूबों की आकृतियाँ बुननी थीं, पर आंगन के प्रवेश द्वार के परदे में क्या कढ़ाई करनी है, इसका कोई वर्णन नहीं दिया गया है। उन्हें आंगन के प्रवेश द्वार के परदे के लिए चार खंभे बनाने थे और उन्हें चार आधारों में गाड़ना था।</w:t>
      </w:r>
    </w:p>
    <w:p>
      <w:pPr/>
      <w:r>
        <w:rPr>
          <w:lang w:val="hi_IN" w:bidi="hi_IN"/>
        </w:rPr>
      </w:r>
      <w:r>
        <w:rPr>
          <w:lang w:val="hi_IN" w:bidi="hi_IN"/>
        </w:rPr>
        <w:t xml:space="preserve">यहाँ रुकें और समूह के साथ </w:t>
      </w:r>
      <w:r>
        <w:rPr>
          <w:b/>
          <w:lang w:val="hi_IN" w:bidi="hi_IN"/>
        </w:rPr>
        <w:t>नीले, बैंगनी और गहरे लाल धागे</w:t>
      </w:r>
      <w:r>
        <w:rPr>
          <w:lang w:val="hi_IN" w:bidi="hi_IN"/>
        </w:rPr>
        <w:t xml:space="preserve"> की एक तस्वीर देखें। इस ऑडियो को यहाँ रोकें।</w:t>
      </w:r>
    </w:p>
    <w:p>
      <w:pPr/>
      <w:r>
        <w:rPr>
          <w:lang w:val="hi_IN" w:bidi="hi_IN"/>
        </w:rPr>
      </w:r>
      <w:r>
        <w:rPr>
          <w:lang w:val="hi_IN" w:bidi="hi_IN"/>
        </w:rPr>
        <w:t xml:space="preserve">यहाँ रुकें और </w:t>
      </w:r>
      <w:r>
        <w:rPr>
          <w:b/>
          <w:lang w:val="hi_IN" w:bidi="hi_IN"/>
        </w:rPr>
        <w:t>मिलापवाले तम्बू के प्रवेश द्वार पर परदे</w:t>
      </w:r>
      <w:r>
        <w:rPr>
          <w:lang w:val="hi_IN" w:bidi="hi_IN"/>
        </w:rPr>
        <w:t xml:space="preserve"> की एक तस्वीर देखें। इस ऑडियो को यहाँ रोकें।</w:t>
      </w:r>
    </w:p>
    <w:p>
      <w:pPr/>
      <w:r>
        <w:rPr>
          <w:lang w:val="hi_IN" w:bidi="hi_IN"/>
        </w:rPr>
      </w:r>
      <w:r>
        <w:rPr>
          <w:lang w:val="hi_IN" w:bidi="hi_IN"/>
        </w:rPr>
        <w:t>परमेश्वर मूसा को कुछ सामान्य निर्देशों को दोहराता है। उन्हें आंगन के चारों ओर के सभी खंभों को चाँदी की पट्टियों, चाँदी के कुंडों और पीतल के आधारों के साथ बनाना था। उन्हें उसे 100 हाथ अर्थात 46 मीटर लंबा, 50 हाथ अर्थात 23 मीटर चौड़ा बनाना था, और बारीक काते हुए सन के परदे 5 हाथ अर्थात 2.3 मीटर ऊँचे होने थे, तथा उनके साथ पीतल के आधार होने थे।</w:t>
      </w:r>
    </w:p>
    <w:p>
      <w:pPr/>
      <w:r>
        <w:rPr>
          <w:lang w:val="hi_IN" w:bidi="hi_IN"/>
        </w:rPr>
      </w:r>
      <w:r>
        <w:rPr>
          <w:lang w:val="hi_IN" w:bidi="hi_IN"/>
        </w:rPr>
        <w:t>फिर परमेश्वर ने कहा कि मिलापवाले तम्बू में काम आने वाली बाकी सब वस्तुएँ, चाहे वे किसी भी काम के लिए हों, और मिलापवाले तम्बू तथा आंगन की खूंटियाँ भी, सब पीतल की बनाई जाएँ। यह उन सब धातु की वस्तुओं की ओर संकेत करता है, सिवाय उन वस्तुओं के जो मिलापवाले तम्बू के भीतर थीं, जिन्हें परमेश्वर पहले ही सोने से बनाने को कह चुका था।</w:t>
      </w:r>
    </w:p>
    <w:p>
      <w:pPr/>
      <w:r>
        <w:rPr>
          <w:lang w:val="hi_IN" w:bidi="hi_IN"/>
        </w:rPr>
      </w:r>
      <w:r>
        <w:rPr>
          <w:lang w:val="hi_IN" w:bidi="hi_IN"/>
        </w:rPr>
        <w:t xml:space="preserve">यहाँ रुकें और समूह के साथ </w:t>
      </w:r>
      <w:r>
        <w:rPr>
          <w:b/>
          <w:lang w:val="hi_IN" w:bidi="hi_IN"/>
        </w:rPr>
        <w:t>सोना और चाँदी और पीतल</w:t>
      </w:r>
      <w:r>
        <w:rPr>
          <w:lang w:val="hi_IN" w:bidi="hi_IN"/>
        </w:rPr>
        <w:t xml:space="preserve"> की एक तस्वीर देखें। इस ऑडियो को यहाँ रोकें।</w:t>
      </w:r>
    </w:p>
    <w:p>
      <w:pPr/>
      <w:r>
        <w:rPr>
          <w:lang w:val="hi_IN" w:bidi="hi_IN"/>
        </w:rPr>
      </w:r>
      <w:r>
        <w:rPr>
          <w:lang w:val="hi_IN" w:bidi="hi_IN"/>
        </w:rPr>
        <w:t>अगले संक्षिप्त भाग में, परमेश्वर मिलापवाले तम्बू के अंदर के दीवट के बारे में निर्देश देता है। वह मूसा से कहता है कि इस्राएलियों को आज्ञा दे कि वे उसके लिए कुटे हुए जैतून का शुद्ध तेल लाएँ। यह सबसे उत्तम प्रकार का जैतून का तेल था, और इससे कम धुआँ होता था और उजियाला अधिक होता था। कुटा हुआ तेल पाने के लिए वे जैतून को कोल्हू में दबाने के बजाय, ओखली और मूसल से हाथ से कूटते थे। इस्राएलियों को तेल लाना था ताकि याजक दीवट के दीपकों को जलाते रहें। उन्हें दीवट को मिलापवाले तंबू, अर्थात निवासस्थान, के भीतर रखना था, उस भीतरी परदे के सामने जो साक्षी के सन्दूक को ढाँकता था। परमेश्वर ने हारून और उसके पुत्रों को आज्ञा दी कि वे दीपकों को जलाएँ और उन्हें हर दिन सन्ध्या से सुबह तक, सारी रात, यहोवा के सामने जलाए रखें। परमेश्वर ने यह आज्ञा इस्राएलियों और उनके वंश के लिए दी, ताकि वे पीढ़ी दर पीढ़ी इसे मानते रहें।</w:t>
      </w:r>
    </w:p>
    <w:p>
      <w:pPr/>
      <w:r>
        <w:rPr>
          <w:lang w:val="hi_IN" w:bidi="hi_IN"/>
        </w:rPr>
      </w:r>
      <w:r>
        <w:rPr>
          <w:lang w:val="hi_IN" w:bidi="hi_IN"/>
        </w:rPr>
        <w:t xml:space="preserve">यहाँ रुकें और समूह के साथ </w:t>
      </w:r>
      <w:r>
        <w:rPr>
          <w:b/>
          <w:lang w:val="hi_IN" w:bidi="hi_IN"/>
        </w:rPr>
        <w:t>जैतून</w:t>
      </w:r>
      <w:r>
        <w:rPr>
          <w:lang w:val="hi_IN" w:bidi="hi_IN"/>
        </w:rPr>
        <w:t xml:space="preserve"> की एक तस्वीर देखें। इस ऑडियो को यहाँ रोकें।</w:t>
      </w:r>
    </w:p>
    <w:p>
      <w:pPr/>
      <w:r>
        <w:rPr>
          <w:lang w:val="hi_IN" w:bidi="hi_IN"/>
        </w:rPr>
      </w:r>
      <w:r>
        <w:rPr>
          <w:lang w:val="hi_IN" w:bidi="hi_IN"/>
        </w:rPr>
        <w:t xml:space="preserve">यहाँ रुकें और समूह के साथ </w:t>
      </w:r>
      <w:r>
        <w:rPr>
          <w:b/>
          <w:lang w:val="hi_IN" w:bidi="hi_IN"/>
        </w:rPr>
        <w:t>ओखली और मूसल</w:t>
      </w:r>
      <w:r>
        <w:rPr>
          <w:lang w:val="hi_IN" w:bidi="hi_IN"/>
        </w:rPr>
        <w:t xml:space="preserve"> की एक तस्वीर देखें। इस ऑडियो को यहाँ रोकें।</w:t>
      </w:r>
    </w:p>
    <w:p>
      <w:pPr/>
      <w:r>
        <w:rPr>
          <w:lang w:val="hi_IN" w:bidi="hi_IN"/>
        </w:rPr>
      </w:r>
      <w:r>
        <w:rPr>
          <w:lang w:val="hi_IN" w:bidi="hi_IN"/>
        </w:rPr>
        <w:t xml:space="preserve">यहाँ रुकें और समूह के साथ </w:t>
      </w:r>
      <w:r>
        <w:rPr>
          <w:b/>
          <w:lang w:val="hi_IN" w:bidi="hi_IN"/>
        </w:rPr>
        <w:t>दीवट</w:t>
      </w:r>
      <w:r>
        <w:rPr>
          <w:lang w:val="hi_IN" w:bidi="hi_IN"/>
        </w:rPr>
        <w:t xml:space="preserve"> की एक तस्वीर देखें। </w:t>
      </w:r>
      <w:r>
        <w:rPr>
          <w:lang w:val="hi_IN" w:bidi="hi_IN"/>
        </w:rPr>
      </w:r>
    </w:p>
    <w:p>
      <w:pPr>
        <w:pStyle w:val="Heading3"/>
      </w:pPr>
      <w:r>
        <w:rPr>
          <w:lang w:val="hi_IN" w:bidi="hi_IN"/>
        </w:rPr>
        <w:t>घटनाओं को समझाना</w:t>
      </w:r>
    </w:p>
    <w:p>
      <w:pPr/>
      <w:r>
        <w:rPr>
          <w:lang w:val="hi_IN" w:bidi="hi_IN"/>
        </w:rPr>
      </w:r>
      <w:r>
        <w:rPr>
          <w:lang w:val="hi_IN" w:bidi="hi_IN"/>
        </w:rPr>
        <w:t>निर्गमन 27:9–21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वचन को अपने मन में कल्पना करने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मूसा सीनै पर्वत पर है और परमेश्वर उसे निर्देश दे रहा है। इस दृश्य में, वह मूसा को बताता है कि आंगन कैसे बनाना है। वह उसे बताता है कि कौन-कौन सी सामग्री उपयोग करनी है और आंगन की हर एक दिशा की लंबाई कितनी होनी है। आंगन का प्रवेश द्वार पूर्व दिशा में है, और परमेश्वर प्रवेश के परदे के लिए विशेष निर्देश देता है। आंगन में उपयोग की गई धातुएँ केवल चाँदी और पीतल थीं, सोना कहीं भी उपयोग नहीं किया गया।</w:t>
      </w:r>
    </w:p>
    <w:p>
      <w:pPr/>
      <w:r>
        <w:rPr>
          <w:lang w:val="hi_IN" w:bidi="hi_IN"/>
        </w:rPr>
      </w:r>
      <w:r>
        <w:rPr>
          <w:b/>
          <w:lang w:val="hi_IN" w:bidi="hi_IN"/>
        </w:rPr>
        <w:t>दूसरे दृश्य में:</w:t>
      </w:r>
      <w:r>
        <w:rPr>
          <w:lang w:val="hi_IN" w:bidi="hi_IN"/>
        </w:rPr>
        <w:t xml:space="preserve"> परमेश्वर मूसा को मिलापवाले तम्बू के भीतर दीवट जलाने के लिए उपयोग किए जाने वाले तेल के बारे में निर्देश देता है। वह उसे यह भी कहता है कि हारून और उसके पुत्र दीप जलाएँ और उन्हें संध्या से लेकर भोर तक प्रतिदिन जलते रखें, यह व्यवस्था आने वाली पीढ़ियों तक बनी रहे।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 पिता, उनकी आवाज सुनाई देती है, पर वे दिखाई नहीं देते</w:t>
      </w:r>
    </w:p>
    <w:p>
      <w:pPr>
        <w:pStyle w:val="ListBullet"/>
        <w:spacing w:line="240" w:lineRule="auto"/>
        <w:ind w:left="720"/>
      </w:pPr>
      <w:r>
        <w:rPr>
          <w:lang w:val="hi_IN" w:bidi="hi_IN"/>
        </w:rPr>
      </w:r>
      <w:r>
        <w:rPr>
          <w:lang w:val="hi_IN" w:bidi="hi_IN"/>
        </w:rPr>
        <w:t>और मूसा</w:t>
      </w:r>
    </w:p>
    <w:p>
      <w:pPr/>
      <w:r>
        <w:rPr>
          <w:lang w:val="hi_IN" w:bidi="hi_IN"/>
        </w:rPr>
      </w:r>
      <w:r>
        <w:rPr>
          <w:lang w:val="hi_IN" w:bidi="hi_IN"/>
        </w:rPr>
        <w:t>एक समूह के रूप में, भाग के परिवेश के इन हिस्सों पर ध्यान दें:</w:t>
      </w:r>
    </w:p>
    <w:p>
      <w:pPr/>
      <w:r>
        <w:rPr>
          <w:lang w:val="hi_IN" w:bidi="hi_IN"/>
        </w:rPr>
      </w:r>
      <w:r>
        <w:rPr>
          <w:lang w:val="hi_IN" w:bidi="hi_IN"/>
        </w:rPr>
        <w:t>परमेश्वर ने मूसा से कहा कि वह मिलापवाले तम्बू के लिए एक आँगन बनाए। हालाँकि परमेश्वर ये निर्देश मूसा को दे रहा है, वह उससे यह आशा नहीं करता कि वह आँगन स्वयं ही बनाए। वह चाहता है कि मूसा कुछ इस्राएली पुरुषों को नियुक्त करे, जो उसके निर्देशों के अनुसार आँगन बनाएँ।</w:t>
      </w:r>
    </w:p>
    <w:p>
      <w:pPr/>
      <w:r>
        <w:rPr>
          <w:lang w:val="hi_IN" w:bidi="hi_IN"/>
        </w:rPr>
      </w:r>
      <w:r>
        <w:rPr>
          <w:lang w:val="hi_IN" w:bidi="hi_IN"/>
        </w:rPr>
        <w:t>यह आँगन मिलापवाले तम्बू के चारों ओर एक आयताकार घेरे के रूप में बनाया जाना था, इसके चारों ओर पीतल के आधारों में जड़े हुए खंभों पर परदे टाँगे जाने थे। आँगन की लंबी दिशाएँ उत्तर और दक्षिण ओर थीं, और उसकी छोटी दिशाएँ पूर्व और पश्चिम ओर थीं। आँगन का प्रवेश-द्वार, मिलापवाले तम्बू के प्रवेश-द्वार की तरह पूर्व दिशा में था। आँगन की लंबी भुजाएँ सौ हाथ, अर्थात लगभग 46 मीटर, लंबी थीं, और उसकी छोटी भुजाएँ पचास हाथ, अर्थात लगभग 23 मीटर लंबी थीं। परदों की ऊँचाई मिलापवाले तम्बू की ऊँचाई की आधी थी, इसलिए वे आँगन के अंदर क्या हो रहा है उसे देखने से रोकते थे, लेकिन बाहर खड़े लोग आँगन के बाहर से मिलापवाले तम्बू को देख सकते थे।</w:t>
      </w:r>
    </w:p>
    <w:p>
      <w:pPr/>
      <w:r>
        <w:rPr>
          <w:lang w:val="hi_IN" w:bidi="hi_IN"/>
        </w:rPr>
      </w:r>
      <w:r>
        <w:rPr>
          <w:lang w:val="hi_IN" w:bidi="hi_IN"/>
        </w:rPr>
        <w:t>यहाँ रुकें और इस प्रश्न पर समूह में चर्चा करें: आपकी संस्कृति में लोग चीज़ों को कैसे मापते हैं? उदाहरण के लिए, हाथ लगभग किसी व्यक्ति की कोहनी से कलाई तक की लंबाई के बराबर होता था। इस पर चर्चा करें कि आप अपने अनुवाद में बाइबल की माप-इकाइयों का उपयोग करना चाहते हैं, मीटर जैसी इकाइयों का, या किसी अन्य माप-प्रणाली का। इस ऑडियो को यहाँ रोकें।</w:t>
      </w:r>
    </w:p>
    <w:p>
      <w:pPr/>
      <w:r>
        <w:rPr>
          <w:lang w:val="hi_IN" w:bidi="hi_IN"/>
        </w:rPr>
      </w:r>
      <w:r>
        <w:rPr>
          <w:lang w:val="hi_IN" w:bidi="hi_IN"/>
        </w:rPr>
        <w:t>परमेश्वर अपने निर्देश दक्षिण दिशा से आरम्भ करता है। वह मूसा से कहता है कि वह उसे सौ हाथ, अर्थात लगभग 46 मीटर, लंबा बनाए, यह बटी हुई सूक्ष्म सनी के धागों से बने परदों का हो, और बीस पीतल के आधारों में जड़े हुए बीस खंभे हों। खंभों पर चाँदी के कुंडे और चाँदी के पट्टे या छल्ले लगाए जाने थे। शायद ये खंभे लकड़ी के बने होते थे और उन पर पीतल मढ़ा होता था, जैसे मिलापवाले तम्बू के खंभे लकड़ी के बने थे और उन पर सोना मढ़ा था। आँगन में उपयोग की जाने वाली धातुएँ चाँदी और पीतल थीं, सोना नहीं, क्योंकि आँगन मिलापवाले तम्बू जितना पवित्र नहीं था। उत्तर दिशा के लिए परमेश्वर के निर्देश, दक्षिण दिशा के निर्देशों के बहुत समान हैं। परमेश्वर ने कहा कि उत्तर दिशा सौ हाथ, अर्थात लगभग 46 मीटर, लंबी हो, इसके लिए परदे लगाए जाएँ, बीस खंभे बीस पीतल के आधारों में जड़े हों, और खंभों पर चाँदी के कुंडे और छल्ले हों।</w:t>
      </w:r>
    </w:p>
    <w:p>
      <w:pPr/>
      <w:r>
        <w:rPr>
          <w:lang w:val="hi_IN" w:bidi="hi_IN"/>
        </w:rPr>
      </w:r>
      <w:r>
        <w:rPr>
          <w:lang w:val="hi_IN" w:bidi="hi_IN"/>
        </w:rPr>
        <w:t xml:space="preserve">यहाँ रुकें और समूह के साथ </w:t>
      </w:r>
      <w:r>
        <w:rPr>
          <w:b/>
          <w:lang w:val="hi_IN" w:bidi="hi_IN"/>
        </w:rPr>
        <w:t>आंगन</w:t>
      </w:r>
      <w:r>
        <w:rPr>
          <w:lang w:val="hi_IN" w:bidi="hi_IN"/>
        </w:rPr>
        <w:t xml:space="preserve"> की एक तस्वीर देखें। इस ऑडियो को यहाँ रोकें।</w:t>
      </w:r>
    </w:p>
    <w:p>
      <w:pPr/>
      <w:r>
        <w:rPr>
          <w:lang w:val="hi_IN" w:bidi="hi_IN"/>
        </w:rPr>
      </w:r>
      <w:r>
        <w:rPr>
          <w:lang w:val="hi_IN" w:bidi="hi_IN"/>
        </w:rPr>
        <w:t xml:space="preserve">यहीं रुकें और समूह के साथ </w:t>
      </w:r>
      <w:r>
        <w:rPr>
          <w:lang w:val="hi_IN" w:bidi="hi_IN"/>
        </w:rPr>
        <w:t>बारीक काते हुए सन के कपड़े</w:t>
      </w:r>
      <w:r>
        <w:rPr>
          <w:lang w:val="hi_IN" w:bidi="hi_IN"/>
        </w:rPr>
        <w:t xml:space="preserve"> की एक तस्वीर देखें। इस ऑडियो को यहाँ रोकें।</w:t>
      </w:r>
    </w:p>
    <w:p>
      <w:pPr/>
      <w:r>
        <w:rPr>
          <w:lang w:val="hi_IN" w:bidi="hi_IN"/>
        </w:rPr>
      </w:r>
      <w:r>
        <w:rPr>
          <w:lang w:val="hi_IN" w:bidi="hi_IN"/>
        </w:rPr>
        <w:t>फिर परमेश्वर पश्चिम दिशा के लिए निर्देश देता है। यह उत्तर और दक्षिण दिशाओं की लंबाई का आधा होना था, अर्थात पचास हाथ (लगभग 23 मीटर) लंबा, इसमें खंभों और आधारों की संख्या भी आधी होनी थी, दस खंभे और दस पीतल के आधार। पूर्व दिशा में, जो सूर्योदय की ओर है, आँगन पश्चिम दिशा जितना ही लंबा होना था, पचास हाथ, अर्थात लगभग 23 मीटर। पूर्व दिशा के बीच में एक विशेष प्रवेश-परदा होना था। परन्तु प्रवेश-द्वार के दोनों ओर आँगन के अन्य भागों की तरह परदे बनाए जाने थे, जिनकी चौड़ाई पंद्रह हाथ (लगभग 6.9 मीटर) हो और जिनके साथ तीन खंभे और तीन पीतल के आधार हों। इन परदों को प्रवेश-परदे के दोनों ओर तीन खंभों और तीन पीतल के आधारों के साथ बनाया जाना था।</w:t>
      </w:r>
    </w:p>
    <w:p>
      <w:pPr/>
      <w:r>
        <w:rPr>
          <w:lang w:val="hi_IN" w:bidi="hi_IN"/>
        </w:rPr>
      </w:r>
      <w:r>
        <w:rPr>
          <w:lang w:val="hi_IN" w:bidi="hi_IN"/>
        </w:rPr>
        <w:t>प्रवेश-परदे के लिए परमेश्वर वही शब्द प्रयोग करता है, जिसका उपयोग उसने मिलापवाले तम्बू के प्रवेश-द्वार के वर्णन में किया था। उन्हें इस परदे को आँगन के अन्य परदों से अलग बनाना था। इसे बीस हाथ (लगभग 9.2 मीटर) चौड़ा बनाया जाना था, इसे नीले, बैंगनी और लाल या गहरे लाल रंग के सूत, तथा बटी हुई सूक्ष्म सनी के धागों से बनाया जाना था। इस परदे को एक कढ़ाई करने वाले कारीगर द्वारा बनाया जाना था, और इसके लिए चार खंभे और चार पीतल के आधार होने थे।</w:t>
      </w:r>
    </w:p>
    <w:p>
      <w:pPr/>
      <w:r>
        <w:rPr>
          <w:lang w:val="hi_IN" w:bidi="hi_IN"/>
        </w:rPr>
      </w:r>
      <w:r>
        <w:rPr>
          <w:lang w:val="hi_IN" w:bidi="hi_IN"/>
        </w:rPr>
        <w:t xml:space="preserve">यहाँ रुकें और समूह के साथ </w:t>
      </w:r>
      <w:r>
        <w:rPr>
          <w:lang w:val="hi_IN" w:bidi="hi_IN"/>
        </w:rPr>
        <w:t>नीले, बैंगनी और लाल धागे</w:t>
      </w:r>
      <w:r>
        <w:rPr>
          <w:lang w:val="hi_IN" w:bidi="hi_IN"/>
        </w:rPr>
        <w:t xml:space="preserve"> की एक तस्वीर देखें। इस ऑडियो को यहाँ रोकें।</w:t>
      </w:r>
    </w:p>
    <w:p>
      <w:pPr/>
      <w:r>
        <w:rPr>
          <w:lang w:val="hi_IN" w:bidi="hi_IN"/>
        </w:rPr>
      </w:r>
      <w:r>
        <w:rPr>
          <w:lang w:val="hi_IN" w:bidi="hi_IN"/>
        </w:rPr>
        <w:t xml:space="preserve">यहाँ रुकें और </w:t>
      </w:r>
      <w:r>
        <w:rPr>
          <w:b/>
          <w:lang w:val="hi_IN" w:bidi="hi_IN"/>
        </w:rPr>
        <w:t>मिलापवाले तम्बू के प्रवेश द्वार पर परदे</w:t>
      </w:r>
      <w:r>
        <w:rPr>
          <w:lang w:val="hi_IN" w:bidi="hi_IN"/>
        </w:rPr>
        <w:t xml:space="preserve"> की एक तस्वीर देखें। इस ऑडियो को यहाँ रोकें।</w:t>
      </w:r>
    </w:p>
    <w:p>
      <w:pPr/>
      <w:r>
        <w:rPr>
          <w:lang w:val="hi_IN" w:bidi="hi_IN"/>
        </w:rPr>
      </w:r>
      <w:r>
        <w:rPr>
          <w:lang w:val="hi_IN" w:bidi="hi_IN"/>
        </w:rPr>
        <w:t>आँगन के चारों ओर के सभी खंभों पर चाँदी के छल्ले और कुंडे हों, और उनके लिए पीतल के आधार हों। निर्देशों में यह स्पष्ट नहीं बताया गया है, पर सम्भव है कि इन खंभों पर लगे कुंडों का उपयोग परदे टाँगने के लिए किया जाता था। परमेश्वर आँगन के विषय में सामान्य निर्देशों को फिर से दोहराता है: उसे सौ हाथ लंबा और पचास हाथ चौड़ा बनाया जाए, उसके परदे बटी हुई सूक्ष्म सनी के हों और उनकी ऊँचाई पाँच हाथ हो, तथा वे पीतल के आधारों पर टिके हों। परमेश्वर कहता है कि मिलापवाले तम्बू की सेवा में काम आने वाली सभी वस्तुएँ, चाहे उनका उपयोग किसी भी उद्देश्य के लिए हो, पीतल की बनाई जाएँ, इसमें मिलापवाले तम्बू और आँगन के सब खूँटे भी शामिल हों। वह मिलापवाले तम्बू के बाहर की सभी धातु की वस्तुओं की ओर संकेत कर रहा है। इससे पहले वह उन्हें बता चुका था कि मिलापवाले तम्बू के भीतर की धातु की वस्तुएँ सोने की बनाई जाएँ।</w:t>
      </w:r>
    </w:p>
    <w:p>
      <w:pPr/>
      <w:r>
        <w:rPr>
          <w:lang w:val="hi_IN" w:bidi="hi_IN"/>
        </w:rPr>
      </w:r>
      <w:r>
        <w:rPr>
          <w:lang w:val="hi_IN" w:bidi="hi_IN"/>
        </w:rPr>
        <w:t xml:space="preserve">यहाँ रुकें और और समूह के साथ </w:t>
      </w:r>
      <w:r>
        <w:rPr>
          <w:lang w:val="hi_IN" w:bidi="hi_IN"/>
        </w:rPr>
        <w:t>सोने, चाँदी और पीतल</w:t>
      </w:r>
      <w:r>
        <w:rPr>
          <w:lang w:val="hi_IN" w:bidi="hi_IN"/>
        </w:rPr>
        <w:t xml:space="preserve"> की एक तस्वीर देखें। इस ऑडियो को यहाँ रोकें।</w:t>
      </w:r>
    </w:p>
    <w:p>
      <w:pPr/>
      <w:r>
        <w:rPr>
          <w:lang w:val="hi_IN" w:bidi="hi_IN"/>
        </w:rPr>
      </w:r>
      <w:r>
        <w:rPr>
          <w:lang w:val="hi_IN" w:bidi="hi_IN"/>
        </w:rPr>
        <w:t>यहाँ रुकें और समूह में मिलकर इस भाग के निर्देशों के आधार पर आँगन का एक नमूना तैयार करें। इस ऑडियो को यहाँ रोकें।</w:t>
      </w:r>
    </w:p>
    <w:p>
      <w:pPr/>
      <w:r>
        <w:rPr>
          <w:lang w:val="hi_IN" w:bidi="hi_IN"/>
        </w:rPr>
      </w:r>
      <w:r>
        <w:rPr>
          <w:lang w:val="hi_IN" w:bidi="hi_IN"/>
        </w:rPr>
        <w:t>फिर परमेश्वर मिलापवाले तम्बू में रखे जाने वाले दीवट के विषय में मूसा को निर्देश देता है। वह मूसा से कहता है कि इस्राएलियों को आज्ञा दे कि वे प्रकाश के लिए कुटे हुए जैतून का साफ तेल लाएँ, जिससे याजक दीप जलाए रख सकें। जब इस्राएली जैतून को हाथ से ओखली और मूसल में कूटते थे, तो वे उत्तम तेल तैयार करते थे। जब वह तेल जलता था, तो वह कम धुएँ के साथ अधिक उज्ज्वल प्रकाश देता था। उन्हें दीवट को मिलापवाले तम्बू के भीतर उस परदे के सामने रखना था, जो साक्ष्य के सन्दूक को ढाँकता था। हारून और उसके पुत्रों को दीप जलाने थे और उन्हें हर दिन संध्या से लेकर भोर तक जलते रखना था, ताकि यह व्यवस्था आने वाली पीढ़ियों तक बनी रहे।</w:t>
      </w:r>
    </w:p>
    <w:p>
      <w:pPr/>
      <w:r>
        <w:rPr>
          <w:lang w:val="hi_IN" w:bidi="hi_IN"/>
        </w:rPr>
      </w:r>
      <w:r>
        <w:rPr>
          <w:lang w:val="hi_IN" w:bidi="hi_IN"/>
        </w:rPr>
        <w:t xml:space="preserve">यहाँ रुकें और समूह के साथ </w:t>
      </w:r>
      <w:r>
        <w:rPr>
          <w:lang w:val="hi_IN" w:bidi="hi_IN"/>
        </w:rPr>
        <w:t>जैतून</w:t>
      </w:r>
      <w:r>
        <w:rPr>
          <w:lang w:val="hi_IN" w:bidi="hi_IN"/>
        </w:rPr>
        <w:t xml:space="preserve"> की एक तस्वीर देखें। इस ऑडियो को यहाँ रोकें।</w:t>
      </w:r>
    </w:p>
    <w:p>
      <w:pPr/>
      <w:r>
        <w:rPr>
          <w:lang w:val="hi_IN" w:bidi="hi_IN"/>
        </w:rPr>
      </w:r>
      <w:r>
        <w:rPr>
          <w:lang w:val="hi_IN" w:bidi="hi_IN"/>
        </w:rPr>
        <w:t xml:space="preserve">यहाँ रुकें और समूह के साथ </w:t>
      </w:r>
      <w:r>
        <w:rPr>
          <w:lang w:val="hi_IN" w:bidi="hi_IN"/>
        </w:rPr>
        <w:t>ओखली और मूसल</w:t>
      </w:r>
      <w:r>
        <w:rPr>
          <w:lang w:val="hi_IN" w:bidi="hi_IN"/>
        </w:rPr>
        <w:t xml:space="preserve"> की एक तस्वीर देखें। इस ऑडियो को यहाँ रोकें।</w:t>
      </w:r>
    </w:p>
    <w:p>
      <w:pPr/>
      <w:r>
        <w:rPr>
          <w:lang w:val="hi_IN" w:bidi="hi_IN"/>
        </w:rPr>
      </w:r>
      <w:r>
        <w:rPr>
          <w:lang w:val="hi_IN" w:bidi="hi_IN"/>
        </w:rPr>
        <w:t xml:space="preserve">यहाँ रुकें और समूह के साथ </w:t>
      </w:r>
      <w:r>
        <w:rPr>
          <w:lang w:val="hi_IN" w:bidi="hi_IN"/>
        </w:rPr>
        <w:t>दीवट</w:t>
      </w:r>
      <w:r>
        <w:rPr>
          <w:lang w:val="hi_IN" w:bidi="hi_IN"/>
        </w:rPr>
        <w:t xml:space="preserve"> की एक तस्वीर देखें।</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27:9–21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 पिता, उनकी आवाज़ सुनी जा सकती है, पर वे दिखाई नहीं देते।</w:t>
      </w:r>
    </w:p>
    <w:p>
      <w:pPr>
        <w:pStyle w:val="ListBullet"/>
        <w:spacing w:line="240" w:lineRule="auto"/>
        <w:ind w:left="720"/>
      </w:pPr>
      <w:r>
        <w:rPr>
          <w:lang w:val="hi_IN" w:bidi="hi_IN"/>
        </w:rPr>
      </w:r>
      <w:r>
        <w:rPr>
          <w:lang w:val="hi_IN" w:bidi="hi_IN"/>
        </w:rPr>
        <w:t>और मूसा</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कहानी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परमेश्वर मूसा से कहता है कि वह मिलापवाले तम्बू के लिए सौ हाथ (लगभग 46 मीटर) लंबा आँगन बनाए। इसके लिए बटी हुई सूक्ष्म सनी के परदे लगाए जाएँ, बीस खंभे बीस पीतल के आधारों में जड़े हों, और खंभों पर चाँदी के कुंडे और चाँदी के छल्ले हों। उसने मूसा से कहा कि उत्तर दिशा को दक्षिण दिशा के समान बनाए।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पात्र निभाने वाले व्यक्ति से पूछें, "आप क्या महसूस कर रहे हैं या क्या सोच रहे हैं?" व्यक्ति इस तरह उत्तर दे सकता है, “यह आँगन हमें बिना उचित बलि चढ़ाए अनजाने में परमेश्वर की उपस्थिति में प्रवेश करने से सुरक्षित रखेगा,” या “यह आँगन बहुत से लोगों को समा सकता है, ताकि हम समुदाय के रूप में आराधना कर सकें,” या “मैं आभारी हूँ कि परमेश्वर ने इस सीमा के लिए परदों का उपयोग करने को कहा, क्योंकि जब हम एक स्थान से दूसरे स्थान पर यात्रा करेंगे, तो उन्हें ले जाना आसान होगा।”</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परमेश्वर ने मूसा से कहा कि पश्चिम दिशा उत्तर और दक्षिण दिशाओं की लंबाई का आधा हो। वहाँ परदे लगाए जाएँ, और दस खंभे दस पीतल के आधारों में जड़े हों। पूर्व दिशा की लंबाई भी उतनी ही होनी थी, पर वह पश्चिम दिशा से अलग होनी थी, क्योंकि उसके मध्य में एक विशेष प्रवेश-परदा होना था। यह परदा उसी सामग्री से बनाया जाना था, जिससे मिलापवाले तम्बू के प्रवेश-द्वार का परदा बनाया गया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पात्र निभाने वाले व्यक्ति से पूछें, "आप क्या महसूस कर रहे हैं या क्या सोच रहे हैं?" व्यक्ति इस तरह उत्तर दे सकता है, “परमेश्वर हमारी आराधना के हर एक छोटे विवरण की चिंता करता है,” या “आँगन का प्रवेश-द्वार और मिलापवाले तम्बू का प्रवेश-द्वार दोनों ही पूर्व दिशा में हैं, सूर्योदय की ओर,” या “आँगन का प्रवेश-परदा बहुत विशेष है, जैसे मिलापवाले तम्बू का प्रवेश-परदा। परमेश्वर की उपस्थिति में प्रवेश करना विशेष अनुभव होगा।”</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परमेश्वर मूसा को दीवट के विषय में निर्देश देता है। वह उससे कहता है कि वह इस्राएलियों को आज्ञा दे कि वे उसके लिए कुटे हुए जैतून का शुद्ध तेल लाएँ। वह कहता है कि हारून और उसके पुत्र दीप जलाएँ और उन्हें यहोवा के सम्मुख सारी रात, अर्थात संध्या से भोर तक, प्रतिदिन जलाए रखें। यह व्यवस्था आने वाली पीढ़ियों तक बनी रहे।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पात्र निभाने वाले व्यक्ति से पूछें, "आप क्या महसूस कर रहे हैं या क्या सोच रहे हैं?" वह व्यक्ति इस तरह उत्तर दे सकता है, “परमेश्वर की आराधना में उपयोग होने वाली हर वस्तु उत्तम गुणवत्ता की होनी चाहिए, यहाँ तक कि दीप का तेल भी,” या “परमेश्वर के घर का दीप कभी नहीं बुझता, जबकि इस्राएलियों के सभी तम्बुओं के दीप हर रात बुझ जाते हैं। परमेश्वर मनुष्यों की तरह नहीं सोता,” या “यह कल्पना करना कठिन है कि हारून और उसके पुत्र आने वाली पीढ़ियों तक हर रात यह सेवा करेंगे, पर परमेश्वर हमारी निरंतर आराधना के योग्य है, और उसने प्रतिज्ञा की है कि वह सदा हमारे साथ रहेगा।”</w:t>
      </w:r>
    </w:p>
    <w:p>
      <w:pPr>
        <w:pStyle w:val="ListBullet"/>
        <w:spacing w:line="240" w:lineRule="auto"/>
        <w:ind w:left="720"/>
      </w:pPr>
      <w:r>
        <w:rPr>
          <w:lang w:val="hi_IN" w:bidi="hi_IN"/>
        </w:rPr>
      </w:r>
      <w:r>
        <w:rPr>
          <w:lang w:val="hi_IN" w:bidi="hi_IN"/>
        </w:rPr>
        <w:t>अभिनय जारी रखें।</w:t>
      </w:r>
      <w:r>
        <w:rPr>
          <w:lang w:val="hi_IN" w:bidi="hi_IN"/>
        </w:rPr>
      </w:r>
    </w:p>
    <w:p>
      <w:pPr>
        <w:pStyle w:val="Heading3"/>
      </w:pPr>
      <w:r>
        <w:rPr>
          <w:lang w:val="hi_IN" w:bidi="hi_IN"/>
        </w:rPr>
        <w:t>आवश्यक जानकारी</w:t>
      </w:r>
    </w:p>
    <w:p>
      <w:pPr/>
      <w:r>
        <w:rPr>
          <w:lang w:val="hi_IN" w:bidi="hi_IN"/>
        </w:rPr>
      </w:r>
      <w:r>
        <w:rPr>
          <w:lang w:val="hi_IN" w:bidi="hi_IN"/>
        </w:rPr>
        <w:t>निर्गमन 27:9–21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परमेश्वर ने मूसा से कहा कि वह </w:t>
      </w:r>
      <w:r>
        <w:rPr>
          <w:b/>
          <w:lang w:val="hi_IN" w:bidi="hi_IN"/>
        </w:rPr>
        <w:t>मिलापवाले तम्बू</w:t>
      </w:r>
      <w:r>
        <w:rPr>
          <w:lang w:val="hi_IN" w:bidi="hi_IN"/>
        </w:rPr>
        <w:t xml:space="preserve"> के लिए एक आँगन बनाए। मिलापवाला तम्बू शब्द कभी-कभी उस तम्बू को दर्शाता है, जहाँ यहोवा मंदिर बनने से पहले अपने लोगों, इस्राएलियों के बीच वास करता था। मिलापवाला तम्बू कभी-कभी पूरे उस क्षेत्र को दर्शाता है, जिसमें आँगन और उसके भीतर की हर वस्तु शामिल होती है। </w:t>
      </w:r>
      <w:r>
        <w:rPr>
          <w:lang w:val="hi_IN" w:bidi="hi_IN"/>
        </w:rPr>
        <w:t>मिलापवाले तम्बू</w:t>
      </w:r>
      <w:r>
        <w:rPr>
          <w:lang w:val="hi_IN" w:bidi="hi_IN"/>
        </w:rPr>
        <w:t xml:space="preserve"> के बारे में अधिक जानकारी के लिए, मुख्य शब्दावली देखें।</w:t>
      </w:r>
    </w:p>
    <w:p>
      <w:pPr/>
      <w:r>
        <w:rPr>
          <w:lang w:val="hi_IN" w:bidi="hi_IN"/>
        </w:rPr>
      </w:r>
      <w:r>
        <w:rPr>
          <w:lang w:val="hi_IN" w:bidi="hi_IN"/>
        </w:rPr>
        <w:t xml:space="preserve">परमेश्वर ने मूसा से कहा कि वह आँगन की दक्षिण और उत्तर दिशाओं की लंबाई सौ </w:t>
      </w:r>
      <w:r>
        <w:rPr>
          <w:b/>
          <w:lang w:val="hi_IN" w:bidi="hi_IN"/>
        </w:rPr>
        <w:t>हाथ</w:t>
      </w:r>
      <w:r>
        <w:rPr>
          <w:lang w:val="hi_IN" w:bidi="hi_IN"/>
        </w:rPr>
        <w:t xml:space="preserve"> रखे। एक हाथ लगभग एक औसत वयस्क पुरुष की कोहनी से मध्य उँगली तक की लंबाई के बराबर होता है, जो लगभग 50 सेंटीमीटर लंबा होता है। सौ हाथ की लंबाई लगभग 50 मीटर होती है। हाथ या जिस भी माप-इकाई का आप उपयोग कर रहे हैं, उसके लिए वही शब्द या वाक्यांश इस्तेमाल करें जो आपने पिछले भागों में किया है। </w:t>
      </w:r>
      <w:r>
        <w:rPr>
          <w:b/>
          <w:lang w:val="hi_IN" w:bidi="hi_IN"/>
        </w:rPr>
        <w:t>हाथ</w:t>
      </w:r>
      <w:r>
        <w:rPr>
          <w:lang w:val="hi_IN" w:bidi="hi_IN"/>
        </w:rPr>
        <w:t xml:space="preserve"> के बारे में अधिक जानकारी के लिए, मुख्य शब्दावली देखें।</w:t>
      </w:r>
    </w:p>
    <w:p>
      <w:pPr/>
      <w:r>
        <w:rPr>
          <w:lang w:val="hi_IN" w:bidi="hi_IN"/>
        </w:rPr>
      </w:r>
      <w:r>
        <w:rPr>
          <w:lang w:val="hi_IN" w:bidi="hi_IN"/>
        </w:rPr>
        <w:t xml:space="preserve">परमेश्वर ने मूसा को आज्ञा दी कि वह आँगन की कनातें </w:t>
      </w:r>
      <w:r>
        <w:rPr>
          <w:b/>
          <w:lang w:val="hi_IN" w:bidi="hi_IN"/>
        </w:rPr>
        <w:t>बटी हुई सूक्ष्म सनी</w:t>
      </w:r>
      <w:r>
        <w:rPr>
          <w:lang w:val="hi_IN" w:bidi="hi_IN"/>
        </w:rPr>
        <w:t xml:space="preserve"> के कपड़े की बनाए। कुछ अनुवादों में मरोड़ा हुआ या बुना हुआ सनी का कपड़ा लिखा है। ये सनी के बहुत बारीक, या पतले, धागे होते थे, जिन्हें आपस में मरोड़कर एक मोटा धागा बनाया जाता था। "बटी हुई सूक्ष्म सनी के कपड़े" के लिए उसी शब्द का प्रयोग करें जो आपने पिछले भागों में प्रयोग किया था।</w:t>
      </w:r>
    </w:p>
    <w:p>
      <w:pPr/>
      <w:r>
        <w:rPr>
          <w:lang w:val="hi_IN" w:bidi="hi_IN"/>
        </w:rPr>
      </w:r>
      <w:r>
        <w:rPr>
          <w:lang w:val="hi_IN" w:bidi="hi_IN"/>
        </w:rPr>
        <w:t xml:space="preserve">यहाँ रुकें और समूह के रूप में </w:t>
      </w:r>
      <w:r>
        <w:rPr>
          <w:lang w:val="hi_IN" w:bidi="hi_IN"/>
        </w:rPr>
        <w:t>बटी हुई सूक्ष्म सनी के कपड़े</w:t>
      </w:r>
      <w:r>
        <w:rPr>
          <w:lang w:val="hi_IN" w:bidi="hi_IN"/>
        </w:rPr>
        <w:t xml:space="preserve"> की एक तस्वीर देखें। इस ऑडियो को यहाँ रोकें।</w:t>
      </w:r>
    </w:p>
    <w:p>
      <w:pPr/>
      <w:r>
        <w:rPr>
          <w:lang w:val="hi_IN" w:bidi="hi_IN"/>
        </w:rPr>
      </w:r>
      <w:r>
        <w:rPr>
          <w:lang w:val="hi_IN" w:bidi="hi_IN"/>
        </w:rPr>
        <w:t xml:space="preserve">परमेश्वर ने मूसा से कहा कि वह खंभों के लिए </w:t>
      </w:r>
      <w:r>
        <w:rPr>
          <w:b/>
          <w:lang w:val="hi_IN" w:bidi="hi_IN"/>
        </w:rPr>
        <w:t>पीतल के आधार</w:t>
      </w:r>
      <w:r>
        <w:rPr>
          <w:lang w:val="hi_IN" w:bidi="hi_IN"/>
        </w:rPr>
        <w:t xml:space="preserve"> बनाए। वे </w:t>
      </w:r>
      <w:r>
        <w:rPr>
          <w:b/>
          <w:lang w:val="hi_IN" w:bidi="hi_IN"/>
        </w:rPr>
        <w:t>आधार</w:t>
      </w:r>
      <w:r>
        <w:rPr>
          <w:lang w:val="hi_IN" w:bidi="hi_IN"/>
        </w:rPr>
        <w:t xml:space="preserve"> धातु के ठोस खंड थे, जिनके बीच में एक गड्ढा खोदा गया था, ताकि खंभों को मजबूती से खड़ा रखा जा सके। </w:t>
      </w:r>
      <w:r>
        <w:rPr>
          <w:b/>
          <w:lang w:val="hi_IN" w:bidi="hi_IN"/>
        </w:rPr>
        <w:t>पीतल</w:t>
      </w:r>
      <w:r>
        <w:rPr>
          <w:lang w:val="hi_IN" w:bidi="hi_IN"/>
        </w:rPr>
        <w:t xml:space="preserve"> ताँबे और राँगे का मिश्रण होता है। पीतल के लिए उसी शब्द का इस्तेमाल करें जो आपने पिछले भागों में इस्तेमाल किया है। </w:t>
      </w:r>
      <w:r>
        <w:rPr>
          <w:b/>
          <w:lang w:val="hi_IN" w:bidi="hi_IN"/>
        </w:rPr>
        <w:t>पीतल</w:t>
      </w:r>
      <w:r>
        <w:rPr>
          <w:lang w:val="hi_IN" w:bidi="hi_IN"/>
        </w:rPr>
        <w:t xml:space="preserve"> के बारे में अधिक जानकारी के लिए मुख्य शब्दावली देखें।</w:t>
      </w:r>
    </w:p>
    <w:p>
      <w:pPr/>
      <w:r>
        <w:rPr>
          <w:lang w:val="hi_IN" w:bidi="hi_IN"/>
        </w:rPr>
      </w:r>
      <w:r>
        <w:rPr>
          <w:lang w:val="hi_IN" w:bidi="hi_IN"/>
        </w:rPr>
        <w:t xml:space="preserve">यहाँ रुकें और समूह में मिलकर </w:t>
      </w:r>
      <w:r>
        <w:rPr>
          <w:lang w:val="hi_IN" w:bidi="hi_IN"/>
        </w:rPr>
        <w:t>पीतल के आधार</w:t>
      </w:r>
      <w:r>
        <w:rPr>
          <w:lang w:val="hi_IN" w:bidi="hi_IN"/>
        </w:rPr>
        <w:t xml:space="preserve"> की एक तस्वीर देखें। इस ऑडियो को यहाँ रोकें।</w:t>
      </w:r>
    </w:p>
    <w:p>
      <w:pPr/>
      <w:r>
        <w:rPr>
          <w:lang w:val="hi_IN" w:bidi="hi_IN"/>
        </w:rPr>
      </w:r>
      <w:r>
        <w:rPr>
          <w:lang w:val="hi_IN" w:bidi="hi_IN"/>
        </w:rPr>
        <w:t xml:space="preserve">परमेश्वर ने मूसा से कहा कि वह </w:t>
      </w:r>
      <w:r>
        <w:rPr>
          <w:b/>
          <w:lang w:val="hi_IN" w:bidi="hi_IN"/>
        </w:rPr>
        <w:t>चाँदी</w:t>
      </w:r>
      <w:r>
        <w:rPr>
          <w:lang w:val="hi_IN" w:bidi="hi_IN"/>
        </w:rPr>
        <w:t xml:space="preserve"> और पीतल के कुंडे और </w:t>
      </w:r>
      <w:r>
        <w:rPr>
          <w:b/>
          <w:lang w:val="hi_IN" w:bidi="hi_IN"/>
        </w:rPr>
        <w:t>पट्टियाँ</w:t>
      </w:r>
      <w:r>
        <w:rPr>
          <w:lang w:val="hi_IN" w:bidi="hi_IN"/>
        </w:rPr>
        <w:t>, या छल्ले, बनाए। चाँदी और पीतल ऐसी धातुएँ थीं, जो सोने जितनी महँगी नहीं थीं। चाँदी और पीतल के लिए उन्हीं शब्दों का इस्तेमाल करें जो आपने पिछले भागों में इस्तेमाल किए थे। ये पट्टियाँ, अर्थात छल्ले, शायद धातु की ऐसी पट्टियाँ थीं जो खंभों के चारों ओर लगी रहती थीं। परदों को थामे रखने वाले चाँदी के कुंडे शायद इन चाँदी के छल्लों से जुड़े हुए थे।</w:t>
      </w:r>
    </w:p>
    <w:p>
      <w:pPr/>
      <w:r>
        <w:rPr>
          <w:lang w:val="hi_IN" w:bidi="hi_IN"/>
        </w:rPr>
      </w:r>
      <w:r>
        <w:rPr>
          <w:lang w:val="hi_IN" w:bidi="hi_IN"/>
        </w:rPr>
        <w:t xml:space="preserve">परमेश्वर ने मूसा से कहा कि वह लोगों से आँगन के प्रवेश-द्वार के लिए एक </w:t>
      </w:r>
      <w:r>
        <w:rPr>
          <w:b/>
          <w:lang w:val="hi_IN" w:bidi="hi_IN"/>
        </w:rPr>
        <w:t>परदा</w:t>
      </w:r>
      <w:r>
        <w:rPr>
          <w:lang w:val="hi_IN" w:bidi="hi_IN"/>
        </w:rPr>
        <w:t xml:space="preserve"> बनवाए। कुछ अनुवादों में इसे “आवरण” या “परदा” कहा गया है। यह वही शब्द है, जो मिलापवाले तम्बू के प्रवेश-द्वार के परदे के लिए उपयोग किया गया था। यहाँ परदे के लिए वही शब्द या वाक्यांश प्रयोग करें, जो आपने मिलापवाले तम्बू के प्रवेश-द्वार वाले भाग में किया है।</w:t>
      </w:r>
    </w:p>
    <w:p>
      <w:pPr/>
      <w:r>
        <w:rPr>
          <w:lang w:val="hi_IN" w:bidi="hi_IN"/>
        </w:rPr>
      </w:r>
      <w:r>
        <w:rPr>
          <w:lang w:val="hi_IN" w:bidi="hi_IN"/>
        </w:rPr>
        <w:t xml:space="preserve">परमेश्वर ने मूसा को निर्देश दिया कि वह इस्राएलियों से दीवट के लिए </w:t>
      </w:r>
      <w:r>
        <w:rPr>
          <w:b/>
          <w:lang w:val="hi_IN" w:bidi="hi_IN"/>
        </w:rPr>
        <w:t>कुटे हुए जैतून</w:t>
      </w:r>
      <w:r>
        <w:rPr>
          <w:lang w:val="hi_IN" w:bidi="hi_IN"/>
        </w:rPr>
        <w:t xml:space="preserve"> का तेल मँगवाए। कुटे हुए जैतून का तेल, दबाकर निकाले गए जैतून के तेल से अलग होता था। इस्राएली लोग जैतून का तेल हाथ से निकालते थे, वे दाखमधु के कोल्हू का उपयोग करने के बजाय ओखली और मूसल का उपयोग करते थे। यह तेल सर्वोत्तम था, क्योंकि इससे कम धुआँ निकलता था और प्रकाश अधिक उज्ज्वल होता था।</w:t>
      </w:r>
    </w:p>
    <w:p>
      <w:pPr/>
      <w:r>
        <w:rPr>
          <w:lang w:val="hi_IN" w:bidi="hi_IN"/>
        </w:rPr>
      </w:r>
      <w:r>
        <w:rPr>
          <w:lang w:val="hi_IN" w:bidi="hi_IN"/>
        </w:rPr>
        <w:t xml:space="preserve">यहाँ रुकें और समूह में मिलकर </w:t>
      </w:r>
      <w:r>
        <w:rPr>
          <w:lang w:val="hi_IN" w:bidi="hi_IN"/>
        </w:rPr>
        <w:t>जैतून</w:t>
      </w:r>
      <w:r>
        <w:rPr>
          <w:lang w:val="hi_IN" w:bidi="hi_IN"/>
        </w:rPr>
        <w:t xml:space="preserve"> और </w:t>
      </w:r>
      <w:r>
        <w:rPr>
          <w:lang w:val="hi_IN" w:bidi="hi_IN"/>
        </w:rPr>
        <w:t>ओखली और मूसल</w:t>
      </w:r>
      <w:r>
        <w:rPr>
          <w:lang w:val="hi_IN" w:bidi="hi_IN"/>
        </w:rPr>
        <w:t xml:space="preserve"> की एक तस्वीर देखें। इस ऑडियो को यहाँ रोकें।</w:t>
      </w:r>
    </w:p>
    <w:p>
      <w:pPr/>
      <w:r>
        <w:rPr>
          <w:lang w:val="hi_IN" w:bidi="hi_IN"/>
        </w:rPr>
      </w:r>
      <w:r>
        <w:rPr>
          <w:lang w:val="hi_IN" w:bidi="hi_IN"/>
        </w:rPr>
        <w:t xml:space="preserve">परमेश्वर ने मूसा से कहा कि वह दीवट को </w:t>
      </w:r>
      <w:r>
        <w:rPr>
          <w:b/>
          <w:lang w:val="hi_IN" w:bidi="hi_IN"/>
        </w:rPr>
        <w:t>मिलापवाले तम्बू</w:t>
      </w:r>
      <w:r>
        <w:rPr>
          <w:lang w:val="hi_IN" w:bidi="hi_IN"/>
        </w:rPr>
        <w:t xml:space="preserve"> में रखे। यह वह तम्बू था, जहाँ मूसा इस्राएलियों द्वारा मिलापवाला तम्बू बनाए जाने से पहले परमेश्वर से मिला करता था। यहाँ यह मिलापवाले तम्बू की ओर संकेत करता है।</w:t>
      </w:r>
    </w:p>
    <w:p>
      <w:pPr/>
      <w:r>
        <w:rPr>
          <w:lang w:val="hi_IN" w:bidi="hi_IN"/>
        </w:rPr>
      </w:r>
      <w:r>
        <w:rPr>
          <w:lang w:val="hi_IN" w:bidi="hi_IN"/>
        </w:rPr>
        <w:t xml:space="preserve">परमेश्वर ने कहा कि दीवट को उस परदे के सामने रखा जाए, जो </w:t>
      </w:r>
      <w:r>
        <w:rPr>
          <w:b/>
          <w:lang w:val="hi_IN" w:bidi="hi_IN"/>
        </w:rPr>
        <w:t>साक्ष्य के सन्दूक</w:t>
      </w:r>
      <w:r>
        <w:rPr>
          <w:lang w:val="hi_IN" w:bidi="hi_IN"/>
        </w:rPr>
        <w:t xml:space="preserve"> को अलग करता था, कुछ अनुवाद इसे </w:t>
      </w:r>
      <w:r>
        <w:rPr>
          <w:b/>
          <w:lang w:val="hi_IN" w:bidi="hi_IN"/>
        </w:rPr>
        <w:t>वाचा का सन्दूक</w:t>
      </w:r>
      <w:r>
        <w:rPr>
          <w:lang w:val="hi_IN" w:bidi="hi_IN"/>
        </w:rPr>
        <w:t xml:space="preserve"> कहते हैं। साक्ष्य का सन्दूक वह सन्दूक था, जिसमें व्यवस्था की पत्थर की तख्तियाँ रखी गई थीं। साक्ष्य के सन्दूक में जो कुछ भी था, वह यह गवाही देता था, अर्थात प्रमाण देता था, कि परमेश्वर इस्राएलियों के साथ अपनी वाचा के प्रति विश्वासयोग्य रहा है। </w:t>
      </w:r>
      <w:r>
        <w:rPr>
          <w:b/>
          <w:lang w:val="hi_IN" w:bidi="hi_IN"/>
        </w:rPr>
        <w:t>वाचा के संदूक</w:t>
      </w:r>
      <w:r>
        <w:rPr>
          <w:lang w:val="hi_IN" w:bidi="hi_IN"/>
        </w:rPr>
        <w:t xml:space="preserve"> के बारे में अधिक जानकारी के लिए, मुख्य शब्दावली देखें। यदि आप इसे “साक्ष्य का सन्दूक” अनुवाद करते हैं, तो “सन्दूक” और “साक्ष्य” के लिए वही शब्द इस्तेमाल करें, जो आपने पहले किए हैं। </w:t>
      </w:r>
      <w:r>
        <w:rPr>
          <w:b/>
          <w:lang w:val="hi_IN" w:bidi="hi_IN"/>
        </w:rPr>
        <w:t>गवाही</w:t>
      </w:r>
      <w:r>
        <w:rPr>
          <w:lang w:val="hi_IN" w:bidi="hi_IN"/>
        </w:rPr>
        <w:t>के बारे में अधिक जानकारी के लिए मुख्य शब्दावली को देखें।</w:t>
      </w:r>
    </w:p>
    <w:p>
      <w:pPr/>
      <w:r>
        <w:rPr>
          <w:lang w:val="hi_IN" w:bidi="hi_IN"/>
        </w:rPr>
      </w:r>
      <w:r>
        <w:rPr>
          <w:lang w:val="hi_IN" w:bidi="hi_IN"/>
        </w:rPr>
        <w:t xml:space="preserve">परमेश्वर ने कहा कि संध्या से लेकर भोर तक </w:t>
      </w:r>
      <w:r>
        <w:rPr>
          <w:b/>
          <w:lang w:val="hi_IN" w:bidi="hi_IN"/>
        </w:rPr>
        <w:t>यहोवा</w:t>
      </w:r>
      <w:r>
        <w:rPr>
          <w:lang w:val="hi_IN" w:bidi="hi_IN"/>
        </w:rPr>
        <w:t xml:space="preserve"> के सामने दीप जलाए जाएँ। यहाँ परमेश्वर अपने व्यक्तिगत नाम यहोवा का उपयोग करता है। यहोवा के लिए वही नाम प्रयोग करें, जो आपने पिछले भागों में किया है, और </w:t>
      </w:r>
      <w:r>
        <w:rPr>
          <w:b/>
          <w:lang w:val="hi_IN" w:bidi="hi_IN"/>
        </w:rPr>
        <w:t>यहोवा</w:t>
      </w:r>
      <w:r>
        <w:rPr>
          <w:lang w:val="hi_IN" w:bidi="hi_IN"/>
        </w:rPr>
        <w:t xml:space="preserve"> के बारे में अधिक जानकारी के लिए मुख्य शब्दावली देखें।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28:1–14</w:t>
      </w:r>
      <w:r>
        <w:rPr>
          <w:lang w:val="hi_IN" w:bidi="hi_IN"/>
        </w:rPr>
      </w:r>
    </w:p>
    <w:p>
      <w:pPr>
        <w:pStyle w:val="Heading3"/>
      </w:pPr>
      <w:r>
        <w:rPr>
          <w:lang w:val="hi_IN" w:bidi="hi_IN"/>
        </w:rPr>
        <w:t>सुने और मन में रखें</w:t>
      </w:r>
    </w:p>
    <w:p>
      <w:pPr/>
      <w:r>
        <w:rPr>
          <w:lang w:val="hi_IN" w:bidi="hi_IN"/>
        </w:rPr>
      </w:r>
      <w:r>
        <w:rPr>
          <w:lang w:val="hi_IN" w:bidi="hi_IN"/>
        </w:rPr>
        <w:t xml:space="preserve">इस चरण में, निर्गमन 28:1–14 को सुनें और अपने मनों में रखें। </w:t>
      </w:r>
    </w:p>
    <w:p>
      <w:pPr/>
      <w:r>
        <w:rPr>
          <w:lang w:val="hi_IN" w:bidi="hi_IN"/>
        </w:rPr>
      </w:r>
      <w:r>
        <w:rPr>
          <w:lang w:val="hi_IN" w:bidi="hi_IN"/>
        </w:rPr>
        <w:t>यदि सम्भव हो, तो निर्गमन 28:1–14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28:1–14 का ऑडियो संस्करण सबसे आसानी से समझ में आने वाले अनुवाद में सुनें।</w:t>
      </w:r>
    </w:p>
    <w:p>
      <w:pPr/>
      <w:r>
        <w:rPr>
          <w:lang w:val="hi_IN" w:bidi="hi_IN"/>
        </w:rPr>
      </w:r>
      <w:r>
        <w:rPr>
          <w:lang w:val="hi_IN" w:bidi="hi_IN"/>
        </w:rPr>
        <w:t>इस भाग में, यहोवा सीनै पर्वत पर मूसा से बात कर रहा है। बाकी इस्राएली, यानी इस्राएल के लोग, सीनै पर्वत के नीचे इंतज़ार कर रहे हैं। मूसा का भाई हारून इस्राएलियों के साथ है और जब तक मूसा दूर है, वह इस्राएलियों का अगुवा है। यहोवा मूसा को यह निर्देश देता रहता है कि इस्राएली किस प्रकार उसकी आराधना करें। पिछले भागों में यहोवा ने मूसा को मिलापवाले तम्बू और उसके सामान के निर्माण के विषय में निर्देश दिया है। इस भाग में, यहोवा मूसा को यह बताता है कि मिलापवाले तम्बू में कौन परमेश्वर की सेवा करे और उनके विशेष वस्त्र क्या हों।</w:t>
      </w:r>
    </w:p>
    <w:p>
      <w:pPr/>
      <w:r>
        <w:rPr>
          <w:lang w:val="hi_IN" w:bidi="hi_IN"/>
        </w:rPr>
      </w:r>
      <w:r>
        <w:rPr>
          <w:lang w:val="hi_IN" w:bidi="hi_IN"/>
        </w:rPr>
        <w:t>यहोवा मूसा से कहता है कि वह मूसा के बड़े भाई हारून और हारून के पुत्रों को ले आए, ताकि वे उसके याजक हों। याजक वे लोग हैं जिन्हें यहोवा मिलापवाले तम्बू में विशेष कार्य के लिए अलग ठहराता है। याजक मिलापवाले तम्बू में यहोवा की आज्ञाओं का पालन करके उसकी सेवा करते हैं। जब उसके याजक उसकी सही रीति से सेवा करते हैं, तब यहोवा प्रसन्न होता है। याजक इस्राएल के लोगों का प्रतिनिधित्व यहोवा के सामने करते हैं, ताकि वे यहोवा को इस्राएल के सभी लोगों का स्मरण दिलाएँ। हारून के पुत्रों के नाम नादाब, अबीहू, एलियाजार और ईतामार हैं। इससे पता चलता है कि यहोवा ने योजना बनाई है कि याजक का काम परिवार में ही रहे और वह पिता से पुत्र तक पीढ़ी दर पीढ़ी सौंपा जाए। यहोवा हारून के पुत्रों का नाम लेता है, इससे पता चलता है कि मिलापवाले तम्बू में याजक केवल पुरुष ही होते हैं।</w:t>
      </w:r>
    </w:p>
    <w:p>
      <w:pPr/>
      <w:r>
        <w:rPr>
          <w:lang w:val="hi_IN" w:bidi="hi_IN"/>
        </w:rPr>
      </w:r>
      <w:r>
        <w:rPr>
          <w:lang w:val="hi_IN" w:bidi="hi_IN"/>
        </w:rPr>
        <w:t>यहाँ रुकें और समूह में इस प्रश्न पर चर्चा करें: आपके समाज में कौन-सी भूमिकाएँ हैं जो एक पीढ़ी से दूसरी पीढ़ी को विरासत में मिलती हैं? क्या पिता से पुत्रों को सौंपे जाने वाले काम, माताओं से बेटियों को सौंपे जाने वाले कामों से अलग होते हैं? इस ऑडियो को यहाँ रोकें।</w:t>
      </w:r>
    </w:p>
    <w:p>
      <w:pPr/>
      <w:r>
        <w:rPr>
          <w:lang w:val="hi_IN" w:bidi="hi_IN"/>
        </w:rPr>
      </w:r>
      <w:r>
        <w:rPr>
          <w:lang w:val="hi_IN" w:bidi="hi_IN"/>
        </w:rPr>
        <w:t>यहोवा मूसा को उन वस्त्रों के बारे में निर्देश देता है जिन्हें याजक पहनेंगे। हारून के विशेष वस्त्र पवित्र हैं, अर्थात्‌ यहोवा की सेवा के लिए अलग ठहराए गए हैं। ये वस्त्र हारून को “महिमा,” या सम्मान, और शोभा देते हैं और यह भी दिखाते हैं कि वह महायाजक के रूप में एक विशेष काम करता है। इस्राएल लोगों का एक समूह है जिसकी अगुवाई यहोवा करता है, और हारून यहोवा का महायाजक है। इसका अर्थ है कि हारून इस्राएल के लोगों का एक अगुवा बनाया गया है। हारून लोगों के सामने यहोवा का एक विशेष प्रतिनिधि है। यहोवा इस महत्त्व को तब दिखाता है जब वह हारून को ये विशेष वस्त्र देता है।</w:t>
      </w:r>
    </w:p>
    <w:p>
      <w:pPr/>
      <w:r>
        <w:rPr>
          <w:lang w:val="hi_IN" w:bidi="hi_IN"/>
        </w:rPr>
      </w:r>
      <w:r>
        <w:rPr>
          <w:lang w:val="hi_IN" w:bidi="hi_IN"/>
        </w:rPr>
        <w:t>यहाँ रुकें और समूह में इस प्रश्न पर चर्चा करें: आपके समाज में आपके नेता अपनी स्थिति दिखाने के लिए कौन-से विशेष कपड़े पहनते हैं? इस ऑडियो को यहाँ रोकें।</w:t>
      </w:r>
    </w:p>
    <w:p>
      <w:pPr/>
      <w:r>
        <w:rPr>
          <w:lang w:val="hi_IN" w:bidi="hi_IN"/>
        </w:rPr>
      </w:r>
      <w:r>
        <w:rPr>
          <w:lang w:val="hi_IN" w:bidi="hi_IN"/>
        </w:rPr>
        <w:t>यहोवा चाहता है कि इस्राएली कारीगर ये विशेष वस्त्र बनाएँ। यहोवा अपनी आत्मा के द्वारा कारीगरों को बुद्धि या कौशल देता है। यहोवा महायाजक के लिए छह वस्त्रों की सूची देता है। ये छह वस्त्र हैं: चपरास, एपोद, बागा, बुना हुआ कुर्ता, पगड़ी और कमरबंद, अर्थात् कपड़े का पट्टा। सन के भीतर के वस्त्रों के ऊपर महायाजक पहले बुना हुआ कुर्ता पहनता है, फिर बागा, फिर एपोद, और फिर चपरास। इन वस्त्रों को ठीक से थामे रखने के लिए महायाजक अपने चारों ओर कपड़े का कमरबंद बाँधता है। महायाजक अपने सिर पर पगड़ी पहनता है। सूची देने के बाद यहोवा हर वस्त्र के बारे में और अधिक विस्तार से समझाता है। ये वस्त्र शरीर, पैरों, बाँहों और सिर को ढकते हैं। यहोवा वस्त्रों की सूची में जूते शामिल नहीं करता। संभव है कि यहोवा के याजक नंगे पाँव उसकी सेवा करते थे। यह हमें उस घटना की याद दिलाता है जब सीनै पर्वत पर जलती हुई झाड़ी में यहोवा की उपस्थिति के पास आते समय यहोवा ने मूसा से अपनी जूतियाँ उतारने को कहा था, इससे पहले कि वह इस्राएलियों को छुड़ाने के लिए मिस्र लौटे।</w:t>
      </w:r>
    </w:p>
    <w:p>
      <w:pPr/>
      <w:r>
        <w:rPr>
          <w:lang w:val="hi_IN" w:bidi="hi_IN"/>
        </w:rPr>
      </w:r>
      <w:r>
        <w:rPr>
          <w:lang w:val="hi_IN" w:bidi="hi_IN"/>
        </w:rPr>
        <w:t>यहाँ रुकें और समूह में इस प्रश्न पर चर्चा करें: आपकी संस्कृति में नंगे पाँव के बारे में क्या सोचते हैं? एक कहानी सुनाइए कि लोगों ने किसी व्यक्ति को उसके पैरों में पहने हुए जूतों के आधार पर कैसे स्वीकार किया। इस ऑडियो को यहाँ रोकें।</w:t>
      </w:r>
    </w:p>
    <w:p>
      <w:pPr/>
      <w:r>
        <w:rPr>
          <w:lang w:val="hi_IN" w:bidi="hi_IN"/>
        </w:rPr>
      </w:r>
      <w:r>
        <w:rPr>
          <w:lang w:val="hi_IN" w:bidi="hi_IN"/>
        </w:rPr>
        <w:t>कुशल कारीगर हारून के पुत्रों के लिए भी वस्त्र बनाते हैं जब वे मिलापवाले तम्बू में यहोवा की सेवा करते हैं। कुशल कारीगरों ने विशेष सामग्री का उपयोग किया, जो महँगी और उच्च गुणवत्ता की थीं। यहोवा चाहता है कि कुशल कारीगर याजकों के वस्त्र बनाने के लिए वही कपड़ा और धागा उपयोग करें जो मिलापवाले तम्बू के भीतर के परदों के लिए उपयोग किया जाता है। वस्त्रों के कपड़े पर आकृतियाँ सिली जाती हैं, या उन्हें सोने के धागे और नीले, बैंगनी और लाल सूत से कपड़े में बुना जाता है। महीन मलमल एक प्रकार का कपड़ा है, जो उस समय के रोज़मर्रा के कपड़ों की तुलना में स्पर्श में अधिक मुलायम और बारीक होता है। आपको याद होगा कि इस्राएलियों के पास सोना, बहुमूल्य पत्थर, महीन कपड़ा और सूत है, जो उन्हें तब मिला था जब वे मिस्र से निकलते समय मिस्रियों से बहुमूल्य वस्तुएँ लेकर आए थे।</w:t>
      </w:r>
    </w:p>
    <w:p>
      <w:pPr/>
      <w:r>
        <w:rPr>
          <w:lang w:val="hi_IN" w:bidi="hi_IN"/>
        </w:rPr>
      </w:r>
      <w:r>
        <w:rPr>
          <w:lang w:val="hi_IN" w:bidi="hi_IN"/>
        </w:rPr>
        <w:t xml:space="preserve">यहाँ रुकें और </w:t>
      </w:r>
      <w:r>
        <w:rPr>
          <w:b/>
          <w:lang w:val="hi_IN" w:bidi="hi_IN"/>
        </w:rPr>
        <w:t>सोने के धागे</w:t>
      </w:r>
      <w:r>
        <w:rPr>
          <w:lang w:val="hi_IN" w:bidi="hi_IN"/>
        </w:rPr>
        <w:t xml:space="preserve"> की एक तस्वीर देखें। इस ऑडियो को यहाँ रोकें।</w:t>
      </w:r>
    </w:p>
    <w:p>
      <w:pPr/>
      <w:r>
        <w:rPr>
          <w:lang w:val="hi_IN" w:bidi="hi_IN"/>
        </w:rPr>
      </w:r>
      <w:r>
        <w:rPr>
          <w:lang w:val="hi_IN" w:bidi="hi_IN"/>
        </w:rPr>
        <w:t xml:space="preserve">यहाँ रुकें और </w:t>
      </w:r>
      <w:r>
        <w:rPr>
          <w:b/>
          <w:lang w:val="hi_IN" w:bidi="hi_IN"/>
        </w:rPr>
        <w:t>नीले धागे</w:t>
      </w:r>
      <w:r>
        <w:rPr>
          <w:lang w:val="hi_IN" w:bidi="hi_IN"/>
        </w:rPr>
        <w:t xml:space="preserve"> की एक तस्वीर देखें। इस ऑडियो को यहाँ रोकें।</w:t>
      </w:r>
    </w:p>
    <w:p>
      <w:pPr/>
      <w:r>
        <w:rPr>
          <w:lang w:val="hi_IN" w:bidi="hi_IN"/>
        </w:rPr>
      </w:r>
      <w:r>
        <w:rPr>
          <w:lang w:val="hi_IN" w:bidi="hi_IN"/>
        </w:rPr>
        <w:t xml:space="preserve">यहाँ रुकें और </w:t>
      </w:r>
      <w:r>
        <w:rPr>
          <w:b/>
          <w:lang w:val="hi_IN" w:bidi="hi_IN"/>
        </w:rPr>
        <w:t>बैंगनी धागे</w:t>
      </w:r>
      <w:r>
        <w:rPr>
          <w:lang w:val="hi_IN" w:bidi="hi_IN"/>
        </w:rPr>
        <w:t xml:space="preserve"> की एक तस्वीर देखें। इस ऑडियो को यहाँ रोकें।</w:t>
      </w:r>
    </w:p>
    <w:p>
      <w:pPr/>
      <w:r>
        <w:rPr>
          <w:lang w:val="hi_IN" w:bidi="hi_IN"/>
        </w:rPr>
      </w:r>
      <w:r>
        <w:rPr>
          <w:lang w:val="hi_IN" w:bidi="hi_IN"/>
        </w:rPr>
        <w:t xml:space="preserve">यहाँ रुकें और </w:t>
      </w:r>
      <w:r>
        <w:rPr>
          <w:lang w:val="hi_IN" w:bidi="hi_IN"/>
        </w:rPr>
        <w:t>चमकीले लाल, अर्थात् लाल सूत</w:t>
      </w:r>
      <w:r>
        <w:rPr>
          <w:lang w:val="hi_IN" w:bidi="hi_IN"/>
        </w:rPr>
        <w:t xml:space="preserve"> की एक तस्वीर देखें। इस ऑडियो को यहाँ रोकें।</w:t>
      </w:r>
    </w:p>
    <w:p>
      <w:pPr/>
      <w:r>
        <w:rPr>
          <w:lang w:val="hi_IN" w:bidi="hi_IN"/>
        </w:rPr>
      </w:r>
      <w:r>
        <w:rPr>
          <w:lang w:val="hi_IN" w:bidi="hi_IN"/>
        </w:rPr>
        <w:t xml:space="preserve">यहाँ रुकें और </w:t>
      </w:r>
      <w:r>
        <w:rPr>
          <w:lang w:val="hi_IN" w:bidi="hi_IN"/>
        </w:rPr>
        <w:t>महीन मलमल के कपड़े</w:t>
      </w:r>
      <w:r>
        <w:rPr>
          <w:lang w:val="hi_IN" w:bidi="hi_IN"/>
        </w:rPr>
        <w:t xml:space="preserve"> को देखें। इस ऑडियो को यहाँ रोकें।</w:t>
      </w:r>
    </w:p>
    <w:p>
      <w:pPr/>
      <w:r>
        <w:rPr>
          <w:lang w:val="hi_IN" w:bidi="hi_IN"/>
        </w:rPr>
      </w:r>
      <w:r>
        <w:rPr>
          <w:lang w:val="hi_IN" w:bidi="hi_IN"/>
        </w:rPr>
        <w:t xml:space="preserve">यहाँ रुकें और </w:t>
      </w:r>
      <w:r>
        <w:rPr>
          <w:lang w:val="hi_IN" w:bidi="hi_IN"/>
        </w:rPr>
        <w:t>महायाजक के विशेष वस्त्रों में उसकी</w:t>
      </w:r>
      <w:r>
        <w:rPr>
          <w:lang w:val="hi_IN" w:bidi="hi_IN"/>
        </w:rPr>
        <w:t xml:space="preserve"> एक तस्वीर देखें। इस ऑडियो को यहाँ रोकें।</w:t>
      </w:r>
    </w:p>
    <w:p>
      <w:pPr/>
      <w:r>
        <w:rPr>
          <w:lang w:val="hi_IN" w:bidi="hi_IN"/>
        </w:rPr>
      </w:r>
      <w:r>
        <w:rPr>
          <w:lang w:val="hi_IN" w:bidi="hi_IN"/>
        </w:rPr>
        <w:t xml:space="preserve">यहोवा ने मूसा को महायाजक का </w:t>
      </w:r>
      <w:r>
        <w:rPr>
          <w:b/>
          <w:lang w:val="hi_IN" w:bidi="hi_IN"/>
        </w:rPr>
        <w:t>एपोद</w:t>
      </w:r>
      <w:r>
        <w:rPr>
          <w:lang w:val="hi_IN" w:bidi="hi_IN"/>
        </w:rPr>
        <w:t xml:space="preserve"> बनाने के लिए निर्देश दिए। एपोद एक प्रकार का वस्त्र था, जो उस समय सामान्य रूप से पहना जाता था, पर वह बहुत साधारण भी हो सकता था या बहुत सजावटी भी। महायाजक का एपोद बहुत सजावटी है और देखने में बहुत प्रभावशाली लगता है। एपोद के लिए कपड़ा सोने, नीले, बैंगनी और चमकीले लाल सूत से बुना जाता है या उसकी सतह पर इन्हीं धागों से सजाया जाता है। मुख्य सामग्री महीन मलमल है। हम ठीक-ठीक नहीं जानते कि एपोद कैसा था, पर हम जानते हैं कि वह कंधों से लेकर जाँघ तक शरीर को ढकता था। संभव है कि कुशल कारीगरों ने एपोद को आगे की ओर दो कपड़ों के टुकड़ों और पीछे की ओर दो टुकड़ों से बनाया हो। एक और संभावना यह है कि उन्होंने एपोद को दो कपड़ों के टुकड़ों से बनाया हो, एक शरीर के आगे और एक शरीर के पीछे। एपोद का आगे का भाग कंधे के टुकड़ों, अर्थात् पट्टियों के द्वारा उसके पीछे के भाग से जोड़ा जाता है। एपोद को शरीर पर एक कपड़े की पेटी से बाँधा जाता है, जिसे कभी-कभी कमरबन्द या पटका भी कहा जाता है। कपड़े की पेटी एपोद का ही भाग प्रतीत होती है, क्योंकि वह उसी धागे और सामग्री से बनाई जाती है।</w:t>
      </w:r>
    </w:p>
    <w:p>
      <w:pPr/>
      <w:r>
        <w:rPr>
          <w:lang w:val="hi_IN" w:bidi="hi_IN"/>
        </w:rPr>
      </w:r>
      <w:r>
        <w:rPr>
          <w:lang w:val="hi_IN" w:bidi="hi_IN"/>
        </w:rPr>
        <w:t xml:space="preserve">यहाँ रुकें और </w:t>
      </w:r>
      <w:r>
        <w:rPr>
          <w:b/>
          <w:lang w:val="hi_IN" w:bidi="hi_IN"/>
        </w:rPr>
        <w:t>महायाजक के एपोद के सम्भावित रूपों की</w:t>
      </w:r>
      <w:r>
        <w:rPr>
          <w:lang w:val="hi_IN" w:bidi="hi_IN"/>
        </w:rPr>
        <w:t xml:space="preserve"> एक तस्वीर देखें। इस ऑडियो को यहाँ रोकें।</w:t>
      </w:r>
    </w:p>
    <w:p>
      <w:pPr/>
      <w:r>
        <w:rPr>
          <w:lang w:val="hi_IN" w:bidi="hi_IN"/>
        </w:rPr>
      </w:r>
      <w:r>
        <w:rPr>
          <w:lang w:val="hi_IN" w:bidi="hi_IN"/>
        </w:rPr>
        <w:t>हालाँकि इस्राएली मिस्र में दास थे, फिर भी वे अनेक प्रकार के कुशल काम करते थे। इसका अर्थ है कि इस्राएली बुनाई, कढ़ाई, बहुमूल्य धातुओं के काम और अर्ध-बहुमूल्य पत्थरों को आकार देने के काम में कुशल थे। कुशल कारीगर मिलापवाले तम्बू के याजकों के लिए वस्त्र बनाने में सक्षम थे।</w:t>
      </w:r>
    </w:p>
    <w:p>
      <w:pPr/>
      <w:r>
        <w:rPr>
          <w:lang w:val="hi_IN" w:bidi="hi_IN"/>
        </w:rPr>
      </w:r>
      <w:r>
        <w:rPr>
          <w:lang w:val="hi_IN" w:bidi="hi_IN"/>
        </w:rPr>
        <w:t>कंधे की पट्टियों पर लगा पत्थर शायद सुलेमानी पत्थर था। सुलेमानी पत्थर अक्सर कई रंगों का मिश्रण होता है, पर यह पत्थर लाल अकीक भी हो सकता है। कारीगरों ने बहुमूल्य पत्थरों को तराशकर उन्हें कंधे की पट्टियों पर जड़ने के लिए आकार दिया। सुलेमानी पत्थर कई रंगों में पाया जाता है, जैसे हल्का क्रीम रंग, सफेद, भूरा, लाल और काला। हम नहीं जानते कि एपोद के लिए उपयोग किए गए पत्थर का रंग क्या था।</w:t>
      </w:r>
    </w:p>
    <w:p>
      <w:pPr/>
      <w:r>
        <w:rPr>
          <w:lang w:val="hi_IN" w:bidi="hi_IN"/>
        </w:rPr>
      </w:r>
      <w:r>
        <w:rPr>
          <w:lang w:val="hi_IN" w:bidi="hi_IN"/>
        </w:rPr>
        <w:t xml:space="preserve">यहाँ रुकें और अलग-अलग रंगों के </w:t>
      </w:r>
      <w:r>
        <w:rPr>
          <w:lang w:val="hi_IN" w:bidi="hi_IN"/>
        </w:rPr>
        <w:t>सुलेमानी पत्थर</w:t>
      </w:r>
      <w:r>
        <w:rPr>
          <w:lang w:val="hi_IN" w:bidi="hi_IN"/>
        </w:rPr>
        <w:t xml:space="preserve"> की तस्वीर देखें। इस ऑडियो को यहाँ रोकें।</w:t>
      </w:r>
    </w:p>
    <w:p>
      <w:pPr/>
      <w:r>
        <w:rPr>
          <w:lang w:val="hi_IN" w:bidi="hi_IN"/>
        </w:rPr>
      </w:r>
      <w:r>
        <w:rPr>
          <w:lang w:val="hi_IN" w:bidi="hi_IN"/>
        </w:rPr>
        <w:t>यहोवा मूसा से कहता है कि कंधे की पट्टियों पर लगे पत्थरों पर “इस्राएल के पुत्रों” के नाम खुदवाए जाएँ। “इस्राएल के पुत्र” याकूब के वे बारह पुत्र हैं जो मिस्र में गए थे। ये पुत्र इस्राएल के बारह गोत्रों के पूर्वज बने। कुशल कारीगर एक पत्थर पर छह नाम और दूसरे पत्थर पर छह नाम खुदेंगे। वे नामों को उसी क्रम में खुदेंगे जिस क्रम में वे पुत्र जन्मे थे।</w:t>
      </w:r>
    </w:p>
    <w:p>
      <w:pPr/>
      <w:r>
        <w:rPr>
          <w:lang w:val="hi_IN" w:bidi="hi_IN"/>
        </w:rPr>
      </w:r>
      <w:r>
        <w:rPr>
          <w:lang w:val="hi_IN" w:bidi="hi_IN"/>
        </w:rPr>
        <w:t>कारीगर इन पत्थरों को एपोद की कंधे की पट्टियों पर सोने की जड़ाई से लगाएंगे, जिसे उन्होंने बारीक तार बनाकर आकार दिया या नमूने में बुना। इस तकनीक को सोने की जालीदार कारीगरी कहा जाता है। कारीगर पत्थरों के किनारों के चारों ओर सोने का तार लगाते हैं और उसी सोने के तार से हर पत्थर को कंधे की पट्टी पर जोड़ते हैं, ताकि वे पट्टी से गिर न जाएँ।</w:t>
      </w:r>
    </w:p>
    <w:p>
      <w:pPr/>
      <w:r>
        <w:rPr>
          <w:lang w:val="hi_IN" w:bidi="hi_IN"/>
        </w:rPr>
      </w:r>
      <w:r>
        <w:rPr>
          <w:lang w:val="hi_IN" w:bidi="hi_IN"/>
        </w:rPr>
        <w:t xml:space="preserve">यहाँ रुकें और एक </w:t>
      </w:r>
      <w:r>
        <w:rPr>
          <w:lang w:val="hi_IN" w:bidi="hi_IN"/>
        </w:rPr>
        <w:t>बहुमूल्य पत्थर के चारों ओर सोने के तार की जालीदार कारीगरी</w:t>
      </w:r>
      <w:r>
        <w:rPr>
          <w:lang w:val="hi_IN" w:bidi="hi_IN"/>
        </w:rPr>
        <w:t xml:space="preserve"> की एक तस्वीर देखें। इस ऑडियो को यहाँ रोकें।</w:t>
      </w:r>
    </w:p>
    <w:p>
      <w:pPr/>
      <w:r>
        <w:rPr>
          <w:lang w:val="hi_IN" w:bidi="hi_IN"/>
        </w:rPr>
      </w:r>
      <w:r>
        <w:rPr>
          <w:lang w:val="hi_IN" w:bidi="hi_IN"/>
        </w:rPr>
        <w:t>जब हारून मिलापवाले तम्बू में एपोद पहनता है, तब ये पत्थर शायद यहोवा को इस्राएल के लोगों की याद दिलाने के लिए होते हैं, या वे हारून को इस्राएल के लोगों की याद दिलाते होंगे। एपोद की अंतिम सजावट सोने की ज़ंजीरें हैं, जो कंधे की पट्टियों से जुड़ी होती हैं। वे या तो सीधे पट्टियों से जुड़ी हो सकती हैं, या पत्थरों के चारों ओर लगे सोने के बारीक तार की जड़ाई से जुड़ी हो सकती हैं। कारीगरों ने शायद सोने के तारों को पतली रस्सी या डोरी की तरह एक साथ मरोड़ा होगा। संभव है कि कारीगरों ने मरोड़े हुए सोने के तार को ज़ंजीरों के रूप में बनाया होगा या उस पतली डोरी को कंधे की पट्टियों पर उपयोग किया होगा।</w:t>
      </w:r>
    </w:p>
    <w:p>
      <w:pPr/>
      <w:r>
        <w:rPr>
          <w:lang w:val="hi_IN" w:bidi="hi_IN"/>
        </w:rPr>
      </w:r>
      <w:r>
        <w:rPr>
          <w:lang w:val="hi_IN" w:bidi="hi_IN"/>
        </w:rPr>
        <w:t xml:space="preserve">यहाँ रुकें और </w:t>
      </w:r>
      <w:r>
        <w:rPr>
          <w:lang w:val="hi_IN" w:bidi="hi_IN"/>
        </w:rPr>
        <w:t>सोने के तारों को मरोड़कर बनाई गई डोरी</w:t>
      </w:r>
      <w:r>
        <w:rPr>
          <w:lang w:val="hi_IN" w:bidi="hi_IN"/>
        </w:rPr>
        <w:t xml:space="preserve"> की एक तस्वीर देखें। इस ऑडियो को यहाँ रोकें।</w:t>
      </w:r>
    </w:p>
    <w:p>
      <w:pPr/>
      <w:r>
        <w:rPr>
          <w:lang w:val="hi_IN" w:bidi="hi_IN"/>
        </w:rPr>
      </w:r>
      <w:r>
        <w:rPr>
          <w:lang w:val="hi_IN" w:bidi="hi_IN"/>
        </w:rPr>
        <w:t xml:space="preserve">यहाँ रुकें और </w:t>
      </w:r>
      <w:r>
        <w:rPr>
          <w:b/>
          <w:lang w:val="hi_IN" w:bidi="hi_IN"/>
        </w:rPr>
        <w:t>सोने की तार से बनी जंजीर</w:t>
      </w:r>
      <w:r>
        <w:rPr>
          <w:lang w:val="hi_IN" w:bidi="hi_IN"/>
        </w:rPr>
        <w:t xml:space="preserve"> का चित्र देखें।</w:t>
      </w:r>
      <w:r>
        <w:rPr>
          <w:lang w:val="hi_IN" w:bidi="hi_IN"/>
        </w:rPr>
      </w:r>
    </w:p>
    <w:p>
      <w:pPr>
        <w:pStyle w:val="Heading3"/>
      </w:pPr>
      <w:r>
        <w:rPr>
          <w:lang w:val="hi_IN" w:bidi="hi_IN"/>
        </w:rPr>
        <w:t>घटनाओं को समझाना</w:t>
      </w:r>
    </w:p>
    <w:p>
      <w:pPr/>
      <w:r>
        <w:rPr>
          <w:lang w:val="hi_IN" w:bidi="hi_IN"/>
        </w:rPr>
      </w:r>
      <w:r>
        <w:rPr>
          <w:lang w:val="hi_IN" w:bidi="hi_IN"/>
        </w:rPr>
        <w:t>निर्गमन 28:1–14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यहोवा मूसा को मिलापवाले तम्बू में सेवा करने के लिए याजकों को नियुक्त करने के बारे में निर्देश देता है। याजक मूसा का भाई हारून और उसके पुत्र हैं: नादाब, अबीहू, एलियाज़ार और ईतामार।</w:t>
      </w:r>
    </w:p>
    <w:p>
      <w:pPr/>
      <w:r>
        <w:rPr>
          <w:lang w:val="hi_IN" w:bidi="hi_IN"/>
        </w:rPr>
      </w:r>
      <w:r>
        <w:rPr>
          <w:b/>
          <w:lang w:val="hi_IN" w:bidi="hi_IN"/>
        </w:rPr>
        <w:t>दूसरे दृश्य में:</w:t>
      </w:r>
      <w:r>
        <w:rPr>
          <w:lang w:val="hi_IN" w:bidi="hi_IN"/>
        </w:rPr>
        <w:t xml:space="preserve"> यहोवा मूसा को याजकों के लिए विशेष वस्त्र बनाने वाले कुशल कारीगरों के बारे में निर्देश देता है।</w:t>
      </w:r>
    </w:p>
    <w:p>
      <w:pPr/>
      <w:r>
        <w:rPr>
          <w:lang w:val="hi_IN" w:bidi="hi_IN"/>
        </w:rPr>
      </w:r>
      <w:r>
        <w:rPr>
          <w:b/>
          <w:lang w:val="hi_IN" w:bidi="hi_IN"/>
        </w:rPr>
        <w:t>तीसरे दृश्य में:</w:t>
      </w:r>
      <w:r>
        <w:rPr>
          <w:lang w:val="hi_IN" w:bidi="hi_IN"/>
        </w:rPr>
        <w:t xml:space="preserve"> यहोवा महायाजक के एपोद की सजावट के बारे में विस्तार से जानकारी देता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 और उसके पुत्र: नादाब, अबीहू, एलियाज़ार और ईतामार</w:t>
      </w:r>
    </w:p>
    <w:p>
      <w:pPr>
        <w:pStyle w:val="ListBullet"/>
        <w:spacing w:line="240" w:lineRule="auto"/>
        <w:ind w:left="720"/>
      </w:pPr>
      <w:r>
        <w:rPr>
          <w:lang w:val="hi_IN" w:bidi="hi_IN"/>
        </w:rPr>
      </w:r>
      <w:r>
        <w:rPr>
          <w:lang w:val="hi_IN" w:bidi="hi_IN"/>
        </w:rPr>
        <w:t>कुशल कारीगर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मूसा सीनै पर्वत पर है। वह यहोवा के साथ अकेला है और चालीस दिन और चालीस रात तक यहोवा के साथ रहता है। इन चालीस दिन और चालीस रातों के दौरान किसी समय यहोवा मूसा को ये निर्देश देता है। इस्राएली सीनै पर्वत पर मूसा को नहीं देख सकते।</w:t>
      </w:r>
    </w:p>
    <w:p>
      <w:pPr/>
      <w:r>
        <w:rPr>
          <w:lang w:val="hi_IN" w:bidi="hi_IN"/>
        </w:rPr>
      </w:r>
      <w:r>
        <w:rPr>
          <w:lang w:val="hi_IN" w:bidi="hi_IN"/>
        </w:rPr>
        <w:t>यहोवा इस बात पर ध्यान देता है कि उसके याजक कौन होंगे। याजक होने का काम पिता से पुत्र को मिलता जाएगा। याजक यहोवा की सेवा करने और इस्राएलियों की अगुवाई करने के लिए जिम्मेदार हैं। हालाँकि यहोवा मूसा से कहता है कि वह हारून और उसके पुत्रों को अपने पास ले आए, पर यह तुरंत नहीं होता। ये निर्देश बाद के लिए हैं। यहोवा चाहता है कि जब मूसा इस्राएलियों के पास लौटे, तब वह हारून और उसके पुत्रों को अपने साथ रहने के लिए बुलाए। मूसा ने हारून और उसके पुत्रों को बाकी इस्राएलियों से अलग किया, ताकि उन्हें याजक ठहराया जाए। संभव है कि मूसा ने उन्हें अलग ठहराने, अर्थात उन्हें पवित्र करने और याजक बनाने के लिए एक विशेष समारोह का उपयोग किया हो।</w:t>
      </w:r>
    </w:p>
    <w:p>
      <w:pPr/>
      <w:r>
        <w:rPr>
          <w:lang w:val="hi_IN" w:bidi="hi_IN"/>
        </w:rPr>
      </w:r>
      <w:r>
        <w:rPr>
          <w:lang w:val="hi_IN" w:bidi="hi_IN"/>
        </w:rPr>
        <w:t>यहोवा चाहता है कि जब मूसा इस्राएलियों के पास लौटे, तब वह उन कुशल कारीगरों से बात करे जो वस्त्र बनाएँगे। यहोवा यह भी चाहता है कि मूसा कुशल कारीगरों को बताए कि वे हारून के लिए ये वस्त्र क्यों बना रहे हैं। वे ये वस्त्र इसलिए बना रहे हैं क्योंकि ये वस्त्र हारून को अलग ठहराने, अर्थात उसे पवित्र करने में सहायता करते हैं, ताकि वह यहोवा के याजक के रूप में उसकी सेवा कर सके।</w:t>
      </w:r>
    </w:p>
    <w:p>
      <w:pPr/>
      <w:r>
        <w:rPr>
          <w:lang w:val="hi_IN" w:bidi="hi_IN"/>
        </w:rPr>
      </w:r>
      <w:r>
        <w:rPr>
          <w:lang w:val="hi_IN" w:bidi="hi_IN"/>
        </w:rPr>
        <w:t>यहोवा उन सभी वस्त्रों की सूची बताता है जिन्हें कुशल कारीगर महायाजक के लिए बनाएँगे। यहोवा कहता है कि वे सुंदर वस्त्र बनाएँ जो महायाजक को महिमा, अर्थात् आदर प्रदान करें। महायाजक के लिए वस्त्रों के छह भाग हैं, पर जूते नहीं हैं। ये वस्त्र उसके शरीर, पैरों, बाहों और सिर को ढकते हैं। कुशल कारीगर इन वस्त्रों को विशेष और उत्तम सामग्री से बनाएँगे। ये वस्त्र हैं, चपरास, एपोद, बागा, बुना हुआ अंगरखा, पगड़ी और कपड़े की पेटी। महायाजक इन वस्त्रों को अपने शरीर पर परतों में इस क्रम से पहनता है: सबसे पहले त्वचा के पास बिना बाँहों वाला बुना हुआ अंगरखा, फिर बागा, उसके बाद एपोद, और अंत में चपरास। ध्यान दें कि वस्त्र पहनने का क्रम उस क्रम से अलग है जिसमें उन्हें इस पद में सूचीबद्ध किया गया है। पगड़ी एक कपड़े का टुकड़ा है जिसे सिर के ऊपर के भाग के चारों ओर लपेटकर उसे ढका जाता है। कपड़े की पेटी कपड़े का एक लंबा टुकड़ा होती है, जिसका उपयोग वस्त्रों को कमर पर कसकर बाँधने के लिए किया जाता है।</w:t>
      </w:r>
    </w:p>
    <w:p>
      <w:pPr/>
      <w:r>
        <w:rPr>
          <w:lang w:val="hi_IN" w:bidi="hi_IN"/>
        </w:rPr>
      </w:r>
      <w:r>
        <w:rPr>
          <w:lang w:val="hi_IN" w:bidi="hi_IN"/>
        </w:rPr>
        <w:t>यहाँ रुकें और समूह में यह गतिविधि करें: महायाजक के वस्त्रों को दर्शाने के लिए कपड़े या वस्त्रों की चीजें इकट्ठा करें। एक स्वयंसेवक से महायाजक बनने के लिए कहें। अपने स्वयंसेवक पर कपड़ों की वस्तुएँ रखें या लपेटें, ताकि वे उन अलग-अलग वस्त्रों को दर्शाएँ जिन्हें महायाजक को मिलापवाले तम्बू में यहोवा की सेवा करने से पहले पहनना होता था। सोचें कि इतने विशेष वस्त्र पहनकर याजक कैसा महसूस कर सकता है और हल्के, रोज़मर्रा के कपड़ों की तुलना में इससे उसके खड़े होने या चलने-फिरने के तरीके में क्या बदलाव आ सकता है। इस ऑडियो को यहाँ रोकें।</w:t>
      </w:r>
    </w:p>
    <w:p>
      <w:pPr/>
      <w:r>
        <w:rPr>
          <w:lang w:val="hi_IN" w:bidi="hi_IN"/>
        </w:rPr>
      </w:r>
      <w:r>
        <w:rPr>
          <w:lang w:val="hi_IN" w:bidi="hi_IN"/>
        </w:rPr>
        <w:t>फिर यहोवा एपोद का विस्तार से वर्णन करता है। एपोद के बारे में कोई सामान्य विवरण नहीं दिया गया है, क्योंकि यह एक सामान्य वस्त्र था जो बागे और अंगरखे के ऊपर पहना जाता था। कपड़े की पेटी एपोद को शरीर से कसकर लगाए रखती है। कुशल कारीगर एपोद को सजाने के लिए सोने के धागे और नीले, बैंगनी और चमकीले लाल सूत का उपयोग करते हैं।</w:t>
      </w:r>
    </w:p>
    <w:p>
      <w:pPr/>
      <w:r>
        <w:rPr>
          <w:lang w:val="hi_IN" w:bidi="hi_IN"/>
        </w:rPr>
      </w:r>
      <w:r>
        <w:rPr>
          <w:lang w:val="hi_IN" w:bidi="hi_IN"/>
        </w:rPr>
        <w:t>कुशल कारीगर एपोद की कंधे की पट्टियों को विशेष अर्ध-बहुमूल्य पत्थरों से सजाते हैं। कुशल कारीगर पत्थरों पर इस्राएल के पुत्रों के नाम खुदते हैं। वे एक पत्थर पर छह नाम और दूसरे पत्थर पर छह नाम खुदते हैं। कारीगर सोने के तार से बनी जड़ाई की सहायता से पत्थरों को एपोद की कंधे की पट्टियों पर लगाते हैं। सोने के तार की दो रस्सियाँ एपोद के कंधों पर लगी सोने के तार की जड़ाई से जुड़ी होती हैं।</w:t>
      </w:r>
    </w:p>
    <w:p>
      <w:pPr/>
      <w:r>
        <w:rPr>
          <w:lang w:val="hi_IN" w:bidi="hi_IN"/>
        </w:rPr>
      </w:r>
      <w:r>
        <w:rPr>
          <w:lang w:val="hi_IN" w:bidi="hi_IN"/>
        </w:rPr>
        <w:t>यहाँ रुकें और समूह में यह गतिविधि करें: अपने आसपास की चीज़ों का उपयोग करके एपोद के लिए कंधे की सजावट बनाएँ। सजावट बनाने के लिए आप पत्थर के टुकड़े, रस्सी या तार का उपयोग कर सकते हैं। यदि ये सजावट पत्थर और सोने से बनी हों, तो उनके वजन के बारे में बात करें। इसका उन वस्त्रों को पहनने वाले व्यक्ति पर क्या प्रभाव पड़ सकता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28:1–14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 और उसके पुत्र: नादाब, अबीहू, एलियाज़ार और ईतामार।</w:t>
      </w:r>
    </w:p>
    <w:p>
      <w:pPr>
        <w:pStyle w:val="ListBullet"/>
        <w:spacing w:line="240" w:lineRule="auto"/>
        <w:ind w:left="720"/>
      </w:pPr>
      <w:r>
        <w:rPr>
          <w:lang w:val="hi_IN" w:bidi="hi_IN"/>
        </w:rPr>
      </w:r>
      <w:r>
        <w:rPr>
          <w:lang w:val="hi_IN" w:bidi="hi_IN"/>
        </w:rPr>
        <w:t>कुशल कारीगर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नाटक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नाटक के दौरान याजक और कुशल कारीगर यहोवा द्वारा मूसा को दिए गए निर्देशों का अभिनय करें।</w:t>
      </w:r>
    </w:p>
    <w:p>
      <w:pPr/>
      <w:r>
        <w:rPr>
          <w:lang w:val="hi_IN" w:bidi="hi_IN"/>
        </w:rPr>
      </w:r>
      <w:r>
        <w:rPr>
          <w:lang w:val="hi_IN" w:bidi="hi_IN"/>
        </w:rPr>
        <w:t>मूसा यहोवा की उपस्थिति में सीनै पर्वत पर है। यहोवा इस बारे में और निर्देश दे रहा है कि इस्राएलियों को उसका सम्मान कैसे करना चाहिए।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कुछ इस प्रकार उत्तर दे सकता है, “मैं चाहता हूँ कि मेरे लोग जानें कि आराधना करने योग्य केवल मैं ही परमेश्वर हूँ,” या “मैं याजकों का एक समूह बनाना चाहता हूँ जो मेरे लोगों को मेरी आराधना करने में सहायता करें,” या “मैं इस्राएलियों से प्रेम करता हूँ और चाहता हूँ कि वे जानें कि वे मेरे लिए कितने महत्वपूर्ण हैं।”</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कुछ इस प्रकार उत्तर दे सकता है, “यहोवा ही वह एकमात्र परमेश्वर है जिसकी हमें आवश्यकता है,” या “हम यहोवा की सेवा कैसे कर सकते हैं?” या “मुझे चिंता है कि जब मैं यहोवा के साथ यहाँ से दूर रहूँगा, तब इस्राएली नहीं जान पाएँगे कि उन्हें क्या करना चाहिए।”</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यहोवा मूसा को इस बारे में निर्देश देता है कि मिलापवाले तम्बू में याजक कौन होंगे। यहोवा चाहता है कि हारून और उसके पुत्र याजक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कुछ इस प्रकार उत्तर दे सकता है, “मुझे गर्व है कि मेरा भाई इतना महत्वपूर्ण काम करने वाला है,” या “अच्छे लोग यहोवा की सेवा करेंगे।”</w:t>
      </w:r>
    </w:p>
    <w:p>
      <w:pPr>
        <w:pStyle w:val="ListBullet"/>
        <w:spacing w:line="240" w:lineRule="auto"/>
        <w:ind w:left="720"/>
      </w:pPr>
      <w:r>
        <w:rPr>
          <w:lang w:val="hi_IN" w:bidi="hi_IN"/>
        </w:rPr>
      </w:r>
      <w:r>
        <w:rPr>
          <w:lang w:val="hi_IN" w:bidi="hi_IN"/>
        </w:rPr>
        <w:t>हारून की भूमिका निभाने वाले व्यक्ति से पूछें, "आप क्या महसूस कर रहे हैं या क्या सोच रहे हैं?" वह व्यक्ति कुछ इस प्रकार उत्तर दे सकता है, “मेरा जीवन पूरी तरह बदलने वाला है,” या “मुझे यहोवा का महायाजक होने का सम्मान मिला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 xml:space="preserve">यहोवा मूसा से कहता है कि वह याजकों के लिए विशेष वस्त्र बनाने के लिए कुशल कारीगरों को बुलाए। जो इस्राएली ये वस्त्र बनाते हैं, वे यह काम उन कौशलों और योग्यताओं से कर पाते हैं जो यहोवा ने उन्हें दी हैं। ये वस्त्र हारून को अलग ठहराने, अर्थात उसे पवित्र करने में सहायता करते हैं, ताकि वह यहोवा की सेवा करने के लिए याजक हो सके। कुशल इस्राएली विशेष धागे, सामग्री, बहुमूल्य धातु और अर्ध-बहुमूल्य पत्थरों से वस्त्र बनाएँगे।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व्यक्ति कुछ इस प्रकार उत्तर दे सकता है, “मैंने अपने याजकों को अपनी सेवा के लिए अलग ठहराया है,” या “मैं चाहता हूँ कि इस्राएल के लोग देखें कि मेरे याजक मेरे द्वारा आदर पाए हुए हैं और इस्राएल के अगुवे हैं।”</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कुछ इस प्रकार उत्तर दे सकता है, “सब लोग देखेंगे कि यहोवा ने याजकों को अलग ठहराया है,” या “हारून और उसके पुत्र ऐसे उत्तम वस्त्रों में यहोवा की सेवा करने के योग्य होंगे।”</w:t>
      </w:r>
    </w:p>
    <w:p>
      <w:pPr>
        <w:pStyle w:val="ListBullet"/>
        <w:spacing w:line="240" w:lineRule="auto"/>
        <w:ind w:left="720"/>
      </w:pPr>
      <w:r>
        <w:rPr>
          <w:lang w:val="hi_IN" w:bidi="hi_IN"/>
        </w:rPr>
      </w:r>
      <w:r>
        <w:rPr>
          <w:lang w:val="hi_IN" w:bidi="hi_IN"/>
        </w:rPr>
        <w:t>कुशल कारीगरों की भूमिका निभाने वाले व्यक्ति से पूछें, "आप क्या महसूस कर रहे हैं या क्या सोच रहे हैं?" वह व्यक्ति कुछ इस प्रकार उत्तर दे सकता है, “इन सुंदर वस्त्रों को बनाना मेरे लिए सम्मान की बात है,” या “मुझे सोने के धागे के साथ काम करना बहुत अच्छा लगता है,” या “मेरे कौशल यहोवा से आते हैं और मैं उनका उपयोग उसकी स्तुति करने के लिए करता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यहोवा महायाजक के एपोद का वर्णन करता है। महायाजक बागे और अंगरखे के ऊपर एपोद पहनता है और अपनी कमर के चारों ओर कपड़े की पेटी बाँधता है। कुशल कारीगर एपोद बनाने के लिए महीन सामग्री और विशेष धागों का उपयोग करते हैं। सोने के तार की जड़ाई विशेष पत्थरों को कंधे की पट्टियों पर थामे रखती है। कुशल कारीगर इन विशेष पत्थरों पर इस्राएल के पुत्रों के नाम खुदेंगे। सोने की डोरियाँ या ज़ंजीरें भी कंधे की पट्टियों से लटकती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कुछ इस प्रकार उत्तर दे सकता है, “एपोद के रंग मिलापवाले तम्बू के परदों के समान होंगे,” या “महायाजक के पास ऐसा एपोद होगा जो यहोवा का आदर करेगा,” या “ये पत्थर यहोवा को उसके उन लोगों की याद दिलाएँगे जिन्हें उसने बचाया है।”</w:t>
      </w:r>
    </w:p>
    <w:p>
      <w:pPr>
        <w:pStyle w:val="ListBullet"/>
        <w:spacing w:line="240" w:lineRule="auto"/>
        <w:ind w:left="720"/>
      </w:pPr>
      <w:r>
        <w:rPr>
          <w:lang w:val="hi_IN" w:bidi="hi_IN"/>
        </w:rPr>
      </w:r>
      <w:r>
        <w:rPr>
          <w:lang w:val="hi_IN" w:bidi="hi_IN"/>
        </w:rPr>
        <w:t>कुशल कारीगरों की भूमिका निभाने वाले व्यक्ति से पूछें, "आप क्या महसूस कर रहे हैं या क्या सोच रहे हैं?" वह व्यक्ति कुछ इस प्रकार उत्तर दे सकता है, “यह सचमुच एक बहुत विशेष एपोद है,” या “पत्थरों पर इस्राएल के पुत्रों के नाम खुदना मेरे लिए सम्मान की बात है,” या “सोने की जड़ाई कंधे की पट्टियों पर चमकेगी।”</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कुछ इस प्रकार उत्तर दे सकता है, “मेरा महायाजक समझेगा कि वह मेरी विशेष आराधना के स्थान का एक भाग है,” या “ये पत्थर हारून को याद दिलाएँगे कि जब वह मेरी सेवा करता है, तब वह इस्राएल के लोगों का प्रतिनिधित्व करता है।”</w:t>
      </w:r>
    </w:p>
    <w:p>
      <w:pPr>
        <w:pStyle w:val="ListBullet"/>
        <w:spacing w:line="240" w:lineRule="auto"/>
        <w:ind w:left="720"/>
      </w:pPr>
      <w:r>
        <w:rPr>
          <w:lang w:val="hi_IN" w:bidi="hi_IN"/>
        </w:rPr>
      </w:r>
      <w:r>
        <w:rPr>
          <w:lang w:val="hi_IN" w:bidi="hi_IN"/>
        </w:rPr>
        <w:t>अभिनय को जारी रखें।</w:t>
      </w:r>
      <w:r>
        <w:rPr>
          <w:lang w:val="hi_IN" w:bidi="hi_IN"/>
        </w:rPr>
      </w:r>
    </w:p>
    <w:p>
      <w:pPr>
        <w:pStyle w:val="Heading3"/>
      </w:pPr>
      <w:r>
        <w:rPr>
          <w:lang w:val="hi_IN" w:bidi="hi_IN"/>
        </w:rPr>
        <w:t>आवश्यक जानकारी</w:t>
      </w:r>
    </w:p>
    <w:p>
      <w:pPr/>
      <w:r>
        <w:rPr>
          <w:lang w:val="hi_IN" w:bidi="hi_IN"/>
        </w:rPr>
      </w:r>
      <w:r>
        <w:rPr>
          <w:lang w:val="hi_IN" w:bidi="hi_IN"/>
        </w:rPr>
        <w:t>निर्गमन 28:1–14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यहोवा मूसा को निर्देश देता है। </w:t>
      </w:r>
      <w:r>
        <w:rPr>
          <w:b/>
          <w:lang w:val="hi_IN" w:bidi="hi_IN"/>
        </w:rPr>
        <w:t>यहोवा</w:t>
      </w:r>
      <w:r>
        <w:rPr>
          <w:lang w:val="hi_IN" w:bidi="hi_IN"/>
        </w:rPr>
        <w:t xml:space="preserve"> </w:t>
      </w:r>
      <w:r>
        <w:rPr>
          <w:lang w:val="hi_IN" w:bidi="hi_IN"/>
        </w:rPr>
        <w:t>परमेश्वर</w:t>
      </w:r>
      <w:r>
        <w:rPr>
          <w:lang w:val="hi_IN" w:bidi="hi_IN"/>
        </w:rPr>
        <w:t xml:space="preserve"> का व्यक्तिगत नाम है। इस भाग में, परमेश्वर को यहोवा कहा जाता है। यहोवा शब्द का अनुवाद उसी तरह करना सुनिश्चित करें जैसे आपने पिछले भागों में किया है, और याद रखें कि </w:t>
      </w:r>
      <w:r>
        <w:rPr>
          <w:b/>
          <w:lang w:val="hi_IN" w:bidi="hi_IN"/>
        </w:rPr>
        <w:t>यहोवा</w:t>
      </w:r>
      <w:r>
        <w:rPr>
          <w:lang w:val="hi_IN" w:bidi="hi_IN"/>
        </w:rPr>
        <w:t xml:space="preserve"> मुख्य शब्दावली में है।</w:t>
      </w:r>
    </w:p>
    <w:p>
      <w:pPr/>
      <w:r>
        <w:rPr>
          <w:lang w:val="hi_IN" w:bidi="hi_IN"/>
        </w:rPr>
      </w:r>
      <w:r>
        <w:rPr>
          <w:lang w:val="hi_IN" w:bidi="hi_IN"/>
        </w:rPr>
        <w:t xml:space="preserve">यहोवा मूसा से कहता है कि वह हारून और उसके </w:t>
      </w:r>
      <w:r>
        <w:rPr>
          <w:lang w:val="hi_IN" w:bidi="hi_IN"/>
        </w:rPr>
        <w:t>पुत्रों</w:t>
      </w:r>
      <w:r>
        <w:rPr>
          <w:lang w:val="hi_IN" w:bidi="hi_IN"/>
        </w:rPr>
        <w:t xml:space="preserve"> को बुलाए, ताकि वे उसके लिये </w:t>
      </w:r>
      <w:r>
        <w:rPr>
          <w:b/>
          <w:lang w:val="hi_IN" w:bidi="hi_IN"/>
        </w:rPr>
        <w:t>याजकाई</w:t>
      </w:r>
      <w:r>
        <w:rPr>
          <w:lang w:val="hi_IN" w:bidi="hi_IN"/>
        </w:rPr>
        <w:t xml:space="preserve"> का काम करें। याजक वे लोग हैं जिन्हें यहोवा ने </w:t>
      </w:r>
      <w:r>
        <w:rPr>
          <w:b/>
          <w:lang w:val="hi_IN" w:bidi="hi_IN"/>
        </w:rPr>
        <w:t>इस्राएलियों</w:t>
      </w:r>
      <w:r>
        <w:rPr>
          <w:lang w:val="hi_IN" w:bidi="hi_IN"/>
        </w:rPr>
        <w:t xml:space="preserve"> के बाकी लोगों से अलग ठहराया है, ताकि वे परमेश्वर की सेवा करें। याजक या याजकों के लिए वही शब्द या वाक्यांश इस्तेमाल करें, जो आपने पिछले भागों में इस्तेमाल किया है। </w:t>
      </w:r>
      <w:r>
        <w:rPr>
          <w:b/>
          <w:lang w:val="hi_IN" w:bidi="hi_IN"/>
        </w:rPr>
        <w:t>याजकों</w:t>
      </w:r>
      <w:r>
        <w:rPr>
          <w:lang w:val="hi_IN" w:bidi="hi_IN"/>
        </w:rPr>
        <w:t xml:space="preserve"> के बारे में अधिक जानकारी के लिए, मुख्य शब्दावली देखें।</w:t>
      </w:r>
    </w:p>
    <w:p>
      <w:pPr/>
      <w:r>
        <w:rPr>
          <w:lang w:val="hi_IN" w:bidi="hi_IN"/>
        </w:rPr>
      </w:r>
      <w:r>
        <w:rPr>
          <w:lang w:val="hi_IN" w:bidi="hi_IN"/>
        </w:rPr>
        <w:t xml:space="preserve">यहोवा मूसा से कहता है कि वह कुशल कारीगरों को बुलाए, ताकि वे हारून के लिए </w:t>
      </w:r>
      <w:r>
        <w:rPr>
          <w:b/>
          <w:lang w:val="hi_IN" w:bidi="hi_IN"/>
        </w:rPr>
        <w:t>पवित्र</w:t>
      </w:r>
      <w:r>
        <w:rPr>
          <w:lang w:val="hi_IN" w:bidi="hi_IN"/>
        </w:rPr>
        <w:t xml:space="preserve">, अर्थात्‌ पावन वस्त्र बनाएँ। ये वे विशेष वस्त्र हैं जिन्हें केवल </w:t>
      </w:r>
      <w:r>
        <w:rPr>
          <w:b/>
          <w:lang w:val="hi_IN" w:bidi="hi_IN"/>
        </w:rPr>
        <w:t>महायाजक</w:t>
      </w:r>
      <w:r>
        <w:rPr>
          <w:lang w:val="hi_IN" w:bidi="hi_IN"/>
        </w:rPr>
        <w:t xml:space="preserve"> ही पहनता है। ये वस्त्र महायाजक की महिमा करते हैं, या उसे </w:t>
      </w:r>
      <w:r>
        <w:rPr>
          <w:b/>
          <w:lang w:val="hi_IN" w:bidi="hi_IN"/>
        </w:rPr>
        <w:t>महिमा पहुँचाते</w:t>
      </w:r>
      <w:r>
        <w:rPr>
          <w:lang w:val="hi_IN" w:bidi="hi_IN"/>
        </w:rPr>
        <w:t xml:space="preserve"> और सम्मान देते हैं। कारीगर इन वस्त्रों को इसलिए बनाते हैं कि वे हारून और उसके पुत्रों को पवित्र ठहराएँ, या उन्हें अलग ठहराकर पवित्र करें। पवित्र के लिए उसी शब्द या वाक्यांश का उपयोग करें जिसका उपयोग आपने पिछले भागों में किया है। </w:t>
      </w:r>
      <w:r>
        <w:rPr>
          <w:lang w:val="hi_IN" w:bidi="hi_IN"/>
        </w:rPr>
        <w:t>पवित्र</w:t>
      </w:r>
      <w:r>
        <w:rPr>
          <w:lang w:val="hi_IN" w:bidi="hi_IN"/>
        </w:rPr>
        <w:t xml:space="preserve"> और </w:t>
      </w:r>
      <w:r>
        <w:rPr>
          <w:lang w:val="hi_IN" w:bidi="hi_IN"/>
        </w:rPr>
        <w:t>महिमा करना</w:t>
      </w:r>
      <w:r>
        <w:rPr>
          <w:lang w:val="hi_IN" w:bidi="hi_IN"/>
        </w:rPr>
        <w:t xml:space="preserve"> के बारे में अधिक जानकारी के लिए मुख्य शब्दावली देखें।</w:t>
      </w:r>
    </w:p>
    <w:p>
      <w:pPr/>
      <w:r>
        <w:rPr>
          <w:lang w:val="hi_IN" w:bidi="hi_IN"/>
        </w:rPr>
      </w:r>
      <w:r>
        <w:rPr>
          <w:lang w:val="hi_IN" w:bidi="hi_IN"/>
        </w:rPr>
        <w:t xml:space="preserve">यहोवा ने कुशल कारीगरों को </w:t>
      </w:r>
      <w:r>
        <w:rPr>
          <w:b/>
          <w:lang w:val="hi_IN" w:bidi="hi_IN"/>
        </w:rPr>
        <w:t>बुद्धि</w:t>
      </w:r>
      <w:r>
        <w:rPr>
          <w:lang w:val="hi_IN" w:bidi="hi_IN"/>
        </w:rPr>
        <w:t xml:space="preserve"> की </w:t>
      </w:r>
      <w:r>
        <w:rPr>
          <w:lang w:val="hi_IN" w:bidi="hi_IN"/>
        </w:rPr>
        <w:t>आत्मा</w:t>
      </w:r>
      <w:r>
        <w:rPr>
          <w:lang w:val="hi_IN" w:bidi="hi_IN"/>
        </w:rPr>
        <w:t xml:space="preserve">, या </w:t>
      </w:r>
      <w:r>
        <w:rPr>
          <w:lang w:val="hi_IN" w:bidi="hi_IN"/>
        </w:rPr>
        <w:t>हृदय</w:t>
      </w:r>
      <w:r>
        <w:rPr>
          <w:lang w:val="hi_IN" w:bidi="hi_IN"/>
        </w:rPr>
        <w:t xml:space="preserve"> प्रदान किया। इसका अर्थ है कि यहोवा ने कारीगरों को कार्य भली भाँति करने की क्षमता, अर्थात्‌ बुद्धि दी। इस संदर्भ में “आत्मा” का अर्थ किसी व्यक्ति के भीतरी भाग से है। कारीगरों में यह बुद्धि का वरदान यहोवा की ओर से आता है। आत्मा का अनुवाद उसी तरह करें जैसे आपने पिछले भागों में किया है, या आप सरल रूप में यह भी कह सकते हैं “जिन्हें मैंने कार्य भली भाँति करने की क्षमता या बुद्धि दी है।” </w:t>
      </w:r>
      <w:r>
        <w:rPr>
          <w:lang w:val="hi_IN" w:bidi="hi_IN"/>
        </w:rPr>
        <w:t>आत्मा</w:t>
      </w:r>
      <w:r>
        <w:rPr>
          <w:lang w:val="hi_IN" w:bidi="hi_IN"/>
        </w:rPr>
        <w:t xml:space="preserve"> मुख्य शब्दावली में है।</w:t>
      </w:r>
    </w:p>
    <w:p>
      <w:pPr/>
      <w:r>
        <w:rPr>
          <w:lang w:val="hi_IN" w:bidi="hi_IN"/>
        </w:rPr>
      </w:r>
      <w:r>
        <w:rPr>
          <w:lang w:val="hi_IN" w:bidi="hi_IN"/>
        </w:rPr>
        <w:t xml:space="preserve">यहोवा मूसा को निर्देश देता है कि इस्राएली विशेष वस्त्रों के छह भाग बनाएँ। पहला है </w:t>
      </w:r>
      <w:r>
        <w:rPr>
          <w:b/>
          <w:lang w:val="hi_IN" w:bidi="hi_IN"/>
        </w:rPr>
        <w:t>चपरास</w:t>
      </w:r>
      <w:r>
        <w:rPr>
          <w:lang w:val="hi_IN" w:bidi="hi_IN"/>
        </w:rPr>
        <w:t>, या छाती का पट। यह एक ऐसा वस्त्र है, जो किसी व्यक्ति के शरीर के ऊपरी आगे के भाग को ढकता है। लोग चपरास अलग-अलग आकारों, सजावट और अलग-अलग प्रकार की सामग्री से बनाते हैं। चपरास एक सामान्य शब्द है, जो उसके सभी विभिन्न प्रकारों को समेटता है। चपरास के लिए वही शब्द या वाक्यांश इस्तेमाल करें, जो आपने पिछले भागों में इस्तेमाल किया है।</w:t>
      </w:r>
    </w:p>
    <w:p>
      <w:pPr/>
      <w:r>
        <w:rPr>
          <w:lang w:val="hi_IN" w:bidi="hi_IN"/>
        </w:rPr>
      </w:r>
      <w:r>
        <w:rPr>
          <w:lang w:val="hi_IN" w:bidi="hi_IN"/>
        </w:rPr>
        <w:t xml:space="preserve">दूसरा है </w:t>
      </w:r>
      <w:r>
        <w:rPr>
          <w:b/>
          <w:lang w:val="hi_IN" w:bidi="hi_IN"/>
        </w:rPr>
        <w:t>एपोद</w:t>
      </w:r>
      <w:r>
        <w:rPr>
          <w:lang w:val="hi_IN" w:bidi="hi_IN"/>
        </w:rPr>
        <w:t xml:space="preserve">। यह वस्त्र कंधे से लेकर जाँघ तक शरीर को ढकता है। एक व्यक्ति कंधों पर लगे पट्टों के द्वारा कपड़े के कई टुकड़ों को आपस में जोड़कर पहनता है। एपोद के लिए वही शब्द या वाक्यांश इस्तेमाल करें, जो आपने पिछले भागों में इस्तेमाल किया है। </w:t>
      </w:r>
      <w:r>
        <w:rPr>
          <w:b/>
          <w:lang w:val="hi_IN" w:bidi="hi_IN"/>
        </w:rPr>
        <w:t>एपोद</w:t>
      </w:r>
      <w:r>
        <w:rPr>
          <w:lang w:val="hi_IN" w:bidi="hi_IN"/>
        </w:rPr>
        <w:t xml:space="preserve"> के बारे में अधिक जानकारी के लिए मुख्य शब्दावली देखें।</w:t>
      </w:r>
    </w:p>
    <w:p>
      <w:pPr/>
      <w:r>
        <w:rPr>
          <w:lang w:val="hi_IN" w:bidi="hi_IN"/>
        </w:rPr>
      </w:r>
      <w:r>
        <w:rPr>
          <w:lang w:val="hi_IN" w:bidi="hi_IN"/>
        </w:rPr>
        <w:t xml:space="preserve">तीसरा है </w:t>
      </w:r>
      <w:r>
        <w:rPr>
          <w:b/>
          <w:lang w:val="hi_IN" w:bidi="hi_IN"/>
        </w:rPr>
        <w:t>बागा</w:t>
      </w:r>
      <w:r>
        <w:rPr>
          <w:lang w:val="hi_IN" w:bidi="hi_IN"/>
        </w:rPr>
        <w:t>। यह वस्त्र कंधों से लेकर पैरों के निचले भाग तक शरीर को ढकता था, और उसमें सिर और गर्दन के लिए एक छेद होता था। उसमें आस्तीन नहीं थीं।</w:t>
      </w:r>
    </w:p>
    <w:p>
      <w:pPr>
        <w:pStyle w:val="ListBullet"/>
        <w:spacing w:line="240" w:lineRule="auto"/>
        <w:ind w:left="720"/>
      </w:pPr>
      <w:r>
        <w:rPr>
          <w:lang w:val="hi_IN" w:bidi="hi_IN"/>
        </w:rPr>
      </w:r>
      <w:r>
        <w:rPr>
          <w:lang w:val="hi_IN" w:bidi="hi_IN"/>
        </w:rPr>
        <w:t xml:space="preserve">यहाँ रुकें और समूह में एक </w:t>
      </w:r>
      <w:r>
        <w:rPr>
          <w:b/>
          <w:lang w:val="hi_IN" w:bidi="hi_IN"/>
        </w:rPr>
        <w:t>बागे</w:t>
      </w:r>
      <w:r>
        <w:rPr>
          <w:lang w:val="hi_IN" w:bidi="hi_IN"/>
        </w:rPr>
        <w:t xml:space="preserve"> की एक तस्वीर देखें। </w:t>
      </w:r>
    </w:p>
    <w:p>
      <w:pPr>
        <w:pStyle w:val="ListBullet"/>
        <w:spacing w:line="240" w:lineRule="auto"/>
        <w:ind w:left="720"/>
      </w:pPr>
      <w:r>
        <w:rPr>
          <w:lang w:val="hi_IN" w:bidi="hi_IN"/>
        </w:rPr>
      </w:r>
      <w:r>
        <w:rPr>
          <w:lang w:val="hi_IN" w:bidi="hi_IN"/>
        </w:rPr>
        <w:t xml:space="preserve">यहाँ रुकें और समूह में चर्चा करें कि आप बागे के लिए किस शब्द या वाक्यांश का इस्तेमाल करेंगे। यदि आपने बाइबल की किसी और पुस्तक में इस शब्द का पहले ही अनुवाद किया है, तो यहाँ भी वही शब्द उपयोग करें जो आपने वहाँ किया था। अधिक जानकारी के लिए मुख्य शब्दावली में </w:t>
      </w:r>
      <w:r>
        <w:rPr>
          <w:lang w:val="hi_IN" w:bidi="hi_IN"/>
        </w:rPr>
        <w:t>बागा</w:t>
      </w:r>
      <w:r>
        <w:rPr>
          <w:lang w:val="hi_IN" w:bidi="hi_IN"/>
        </w:rPr>
        <w:t xml:space="preserve"> शब्द देखें। इस ऑडियो को यहाँ रोकें।</w:t>
      </w:r>
    </w:p>
    <w:p>
      <w:pPr/>
      <w:r>
        <w:rPr>
          <w:lang w:val="hi_IN" w:bidi="hi_IN"/>
        </w:rPr>
      </w:r>
      <w:r>
        <w:rPr>
          <w:lang w:val="hi_IN" w:bidi="hi_IN"/>
        </w:rPr>
        <w:t xml:space="preserve">चौथा है कढ़ाई किया हुआ </w:t>
      </w:r>
      <w:r>
        <w:rPr>
          <w:b/>
          <w:lang w:val="hi_IN" w:bidi="hi_IN"/>
        </w:rPr>
        <w:t>कुर्ता</w:t>
      </w:r>
      <w:r>
        <w:rPr>
          <w:lang w:val="hi_IN" w:bidi="hi_IN"/>
        </w:rPr>
        <w:t>। कुर्ता शरीर पर पहने जाने वाले अन्य सभी वस्त्रों के नीचे पहना जाता है और कंधों से लेकर घुटनों के नीचे या उससे भी नीचे तक शरीर को ढकता है। कुर्ते में आस्तीनें होती हैं।</w:t>
      </w:r>
    </w:p>
    <w:p>
      <w:pPr>
        <w:pStyle w:val="ListBullet"/>
        <w:spacing w:line="240" w:lineRule="auto"/>
        <w:ind w:left="720"/>
      </w:pPr>
      <w:r>
        <w:rPr>
          <w:lang w:val="hi_IN" w:bidi="hi_IN"/>
        </w:rPr>
      </w:r>
      <w:r>
        <w:rPr>
          <w:lang w:val="hi_IN" w:bidi="hi_IN"/>
        </w:rPr>
        <w:t xml:space="preserve">यहाँ रुकें और समूह में </w:t>
      </w:r>
      <w:r>
        <w:rPr>
          <w:b/>
          <w:lang w:val="hi_IN" w:bidi="hi_IN"/>
        </w:rPr>
        <w:t>कुर्ते</w:t>
      </w:r>
      <w:r>
        <w:rPr>
          <w:lang w:val="hi_IN" w:bidi="hi_IN"/>
        </w:rPr>
        <w:t xml:space="preserve"> की एक तस्वीर देखें। </w:t>
      </w:r>
    </w:p>
    <w:p>
      <w:pPr>
        <w:pStyle w:val="ListBullet"/>
        <w:spacing w:line="240" w:lineRule="auto"/>
        <w:ind w:left="720"/>
      </w:pPr>
      <w:r>
        <w:rPr>
          <w:lang w:val="hi_IN" w:bidi="hi_IN"/>
        </w:rPr>
      </w:r>
      <w:r>
        <w:rPr>
          <w:lang w:val="hi_IN" w:bidi="hi_IN"/>
        </w:rPr>
        <w:t xml:space="preserve">यहाँ रुकें और समूह में चर्चा करें कि आप </w:t>
      </w:r>
      <w:r>
        <w:rPr>
          <w:b/>
          <w:lang w:val="hi_IN" w:bidi="hi_IN"/>
        </w:rPr>
        <w:t>कुर्ते</w:t>
      </w:r>
      <w:r>
        <w:rPr>
          <w:lang w:val="hi_IN" w:bidi="hi_IN"/>
        </w:rPr>
        <w:t xml:space="preserve"> के लिए किस शब्द या वाक्यांश का इस्तेमाल करेंगे। अधिक जानकारी के लिए मुख्य शब्दावली में </w:t>
      </w:r>
      <w:r>
        <w:rPr>
          <w:lang w:val="hi_IN" w:bidi="hi_IN"/>
        </w:rPr>
        <w:t>कुर्ता</w:t>
      </w:r>
      <w:r>
        <w:rPr>
          <w:lang w:val="hi_IN" w:bidi="hi_IN"/>
        </w:rPr>
        <w:t xml:space="preserve"> शब्द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 xml:space="preserve">पाँचवाँ है </w:t>
      </w:r>
      <w:r>
        <w:rPr>
          <w:b/>
          <w:lang w:val="hi_IN" w:bidi="hi_IN"/>
        </w:rPr>
        <w:t>पगड़ी</w:t>
      </w:r>
      <w:r>
        <w:rPr>
          <w:lang w:val="hi_IN" w:bidi="hi_IN"/>
        </w:rPr>
        <w:t>। पगड़ी एक सिर पर पहनने का आवरण है, जो कपड़े के एक टुकड़े को सिर के चारों ओर लपेटकर बनाया जाता है।</w:t>
      </w:r>
    </w:p>
    <w:p>
      <w:pPr>
        <w:pStyle w:val="ListBullet"/>
        <w:spacing w:line="240" w:lineRule="auto"/>
        <w:ind w:left="720"/>
      </w:pPr>
      <w:r>
        <w:rPr>
          <w:lang w:val="hi_IN" w:bidi="hi_IN"/>
        </w:rPr>
      </w:r>
      <w:r>
        <w:rPr>
          <w:lang w:val="hi_IN" w:bidi="hi_IN"/>
        </w:rPr>
        <w:t xml:space="preserve">यहाँ रुकें और समूह में </w:t>
      </w:r>
      <w:r>
        <w:rPr>
          <w:b/>
          <w:lang w:val="hi_IN" w:bidi="hi_IN"/>
        </w:rPr>
        <w:t>पगड़ी</w:t>
      </w:r>
      <w:r>
        <w:rPr>
          <w:lang w:val="hi_IN" w:bidi="hi_IN"/>
        </w:rPr>
        <w:t xml:space="preserve"> का एक चित्र देखें।</w:t>
      </w:r>
    </w:p>
    <w:p>
      <w:pPr>
        <w:pStyle w:val="ListBullet"/>
        <w:spacing w:line="240" w:lineRule="auto"/>
        <w:ind w:left="720"/>
      </w:pPr>
      <w:r>
        <w:rPr>
          <w:lang w:val="hi_IN" w:bidi="hi_IN"/>
        </w:rPr>
      </w:r>
      <w:r>
        <w:rPr>
          <w:lang w:val="hi_IN" w:bidi="hi_IN"/>
        </w:rPr>
        <w:t xml:space="preserve">यहाँ रुकें और समूह में चर्चा करें कि आप </w:t>
      </w:r>
      <w:r>
        <w:rPr>
          <w:b/>
          <w:lang w:val="hi_IN" w:bidi="hi_IN"/>
        </w:rPr>
        <w:t>पगड़ी</w:t>
      </w:r>
      <w:r>
        <w:rPr>
          <w:lang w:val="hi_IN" w:bidi="hi_IN"/>
        </w:rPr>
        <w:t xml:space="preserve"> के लिए किस शब्द या वाक्यांश का इस्तेमाल करेंगे।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 xml:space="preserve">छठा है </w:t>
      </w:r>
      <w:r>
        <w:rPr>
          <w:b/>
          <w:lang w:val="hi_IN" w:bidi="hi_IN"/>
        </w:rPr>
        <w:t>कमरबंद</w:t>
      </w:r>
      <w:r>
        <w:rPr>
          <w:lang w:val="hi_IN" w:bidi="hi_IN"/>
        </w:rPr>
        <w:t>, अर्थात्‌ कपड़े की पट्टी। कुशल कारीगर कपड़े की पट्टी को उसी सामग्री से बनाते हैं, जिस से एपोद बनाया जाता है। याजक कमरबंद का उपयोग कमर पर एपोद और अन्य वस्त्रों को शरीर से कसकर बाँधने के लिए करता था।</w:t>
      </w:r>
    </w:p>
    <w:p>
      <w:pPr/>
      <w:r>
        <w:rPr>
          <w:lang w:val="hi_IN" w:bidi="hi_IN"/>
        </w:rPr>
      </w:r>
      <w:r>
        <w:rPr>
          <w:lang w:val="hi_IN" w:bidi="hi_IN"/>
        </w:rPr>
        <w:t xml:space="preserve">यहाँ रुकें और समूह में चर्चा करें कि आप </w:t>
      </w:r>
      <w:r>
        <w:rPr>
          <w:b/>
          <w:lang w:val="hi_IN" w:bidi="hi_IN"/>
        </w:rPr>
        <w:t>कमरबंद</w:t>
      </w:r>
      <w:r>
        <w:rPr>
          <w:lang w:val="hi_IN" w:bidi="hi_IN"/>
        </w:rPr>
        <w:t xml:space="preserve"> के लिए किस शब्द या वाक्यांश का इस्तेमाल करेंगे।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 xml:space="preserve">इस्राएली इन वस्त्रों को सोने से, और नीले, बैंगनी तथा चमकीले लाल </w:t>
      </w:r>
      <w:r>
        <w:rPr>
          <w:b/>
          <w:lang w:val="hi_IN" w:bidi="hi_IN"/>
        </w:rPr>
        <w:t>सूत</w:t>
      </w:r>
      <w:r>
        <w:rPr>
          <w:lang w:val="hi_IN" w:bidi="hi_IN"/>
        </w:rPr>
        <w:t xml:space="preserve"> से बनाएँ। सूत बारीक काता हुआ धागा होता है, जिसका उपयोग मलमल का कपड़ा बुनने या कपड़े पर कढ़ाई करने के लिए किया जाता है।</w:t>
      </w:r>
    </w:p>
    <w:p>
      <w:pPr>
        <w:pStyle w:val="ListBullet"/>
        <w:spacing w:line="240" w:lineRule="auto"/>
        <w:ind w:left="720"/>
      </w:pPr>
      <w:r>
        <w:rPr>
          <w:lang w:val="hi_IN" w:bidi="hi_IN"/>
        </w:rPr>
      </w:r>
      <w:r>
        <w:rPr>
          <w:lang w:val="hi_IN" w:bidi="hi_IN"/>
        </w:rPr>
        <w:t xml:space="preserve">यहाँ रुकें और </w:t>
      </w:r>
      <w:r>
        <w:rPr>
          <w:b/>
          <w:lang w:val="hi_IN" w:bidi="hi_IN"/>
        </w:rPr>
        <w:t>सोने के धागे</w:t>
      </w:r>
      <w:r>
        <w:rPr>
          <w:lang w:val="hi_IN" w:bidi="hi_IN"/>
        </w:rPr>
        <w:t xml:space="preserve"> की एक तस्वीर देखें।</w:t>
      </w:r>
    </w:p>
    <w:p>
      <w:pPr>
        <w:pStyle w:val="ListBullet"/>
        <w:spacing w:line="240" w:lineRule="auto"/>
        <w:ind w:left="720"/>
      </w:pPr>
      <w:r>
        <w:rPr>
          <w:lang w:val="hi_IN" w:bidi="hi_IN"/>
        </w:rPr>
      </w:r>
      <w:r>
        <w:rPr>
          <w:lang w:val="hi_IN" w:bidi="hi_IN"/>
        </w:rPr>
        <w:t xml:space="preserve">यहाँ रुकें और समूह में </w:t>
      </w:r>
      <w:r>
        <w:rPr>
          <w:b/>
          <w:lang w:val="hi_IN" w:bidi="hi_IN"/>
        </w:rPr>
        <w:t>नीले, अर्थात्‌ बैंगनी, धागे</w:t>
      </w:r>
      <w:r>
        <w:rPr>
          <w:lang w:val="hi_IN" w:bidi="hi_IN"/>
        </w:rPr>
        <w:t xml:space="preserve"> की एक तस्वीर देखें।</w:t>
      </w:r>
    </w:p>
    <w:p>
      <w:pPr>
        <w:pStyle w:val="ListBullet"/>
        <w:spacing w:line="240" w:lineRule="auto"/>
        <w:ind w:left="720"/>
      </w:pPr>
      <w:r>
        <w:rPr>
          <w:lang w:val="hi_IN" w:bidi="hi_IN"/>
        </w:rPr>
      </w:r>
      <w:r>
        <w:rPr>
          <w:lang w:val="hi_IN" w:bidi="hi_IN"/>
        </w:rPr>
        <w:t xml:space="preserve">यहाँ रुकें और </w:t>
      </w:r>
      <w:r>
        <w:rPr>
          <w:b/>
          <w:lang w:val="hi_IN" w:bidi="hi_IN"/>
        </w:rPr>
        <w:t>बैंगनी धागे</w:t>
      </w:r>
      <w:r>
        <w:rPr>
          <w:lang w:val="hi_IN" w:bidi="hi_IN"/>
        </w:rPr>
        <w:t xml:space="preserve"> की एक तस्वीर देखें। </w:t>
      </w:r>
    </w:p>
    <w:p>
      <w:pPr>
        <w:pStyle w:val="ListBullet"/>
        <w:spacing w:line="240" w:lineRule="auto"/>
        <w:ind w:left="720"/>
      </w:pPr>
      <w:r>
        <w:rPr>
          <w:lang w:val="hi_IN" w:bidi="hi_IN"/>
        </w:rPr>
      </w:r>
      <w:r>
        <w:rPr>
          <w:lang w:val="hi_IN" w:bidi="hi_IN"/>
        </w:rPr>
        <w:t xml:space="preserve">यहाँ रुकें और समूह में </w:t>
      </w:r>
      <w:r>
        <w:rPr>
          <w:lang w:val="hi_IN" w:bidi="hi_IN"/>
        </w:rPr>
        <w:t>चमकीले लाल, अर्थात्‌ गहरे लाल धागे</w:t>
      </w:r>
      <w:r>
        <w:rPr>
          <w:lang w:val="hi_IN" w:bidi="hi_IN"/>
        </w:rPr>
        <w:t xml:space="preserve"> की एक तस्वीर देखें।</w:t>
      </w:r>
    </w:p>
    <w:p>
      <w:pPr/>
      <w:r>
        <w:rPr>
          <w:lang w:val="hi_IN" w:bidi="hi_IN"/>
        </w:rPr>
      </w:r>
      <w:r>
        <w:rPr>
          <w:lang w:val="hi_IN" w:bidi="hi_IN"/>
        </w:rPr>
        <w:t>रंगीन सूत का शायद कपड़ा बुनने के लिए उपयोग किया जाता था, और सोने के सूत का शायद कपड़े पर कढ़ाई करने के लिए उपयोग किया जाता था। सूत के लिए उसी शब्द या वाक्यांश का इस्तेमाल करें जिसका इस्तेमाल आपने पिछले भागों में किया है।</w:t>
      </w:r>
    </w:p>
    <w:p>
      <w:pPr/>
      <w:r>
        <w:rPr>
          <w:lang w:val="hi_IN" w:bidi="hi_IN"/>
        </w:rPr>
      </w:r>
      <w:r>
        <w:rPr>
          <w:lang w:val="hi_IN" w:bidi="hi_IN"/>
        </w:rPr>
        <w:t xml:space="preserve">कुशल कारीगर </w:t>
      </w:r>
      <w:r>
        <w:rPr>
          <w:b/>
          <w:lang w:val="hi_IN" w:bidi="hi_IN"/>
        </w:rPr>
        <w:t>नीले</w:t>
      </w:r>
      <w:r>
        <w:rPr>
          <w:lang w:val="hi_IN" w:bidi="hi_IN"/>
        </w:rPr>
        <w:t xml:space="preserve"> सूत का इस्तेमाल करते हैं। नीला रंग वास्तव में नीला-बैंगनी रंग है। नीला के लिए वही शब्द या वाक्यांश इस्तेमाल करें, जो आपने पिछले भागों में इस्तेमाल किया है।</w:t>
      </w:r>
    </w:p>
    <w:p>
      <w:pPr/>
      <w:r>
        <w:rPr>
          <w:lang w:val="hi_IN" w:bidi="hi_IN"/>
        </w:rPr>
      </w:r>
      <w:r>
        <w:rPr>
          <w:lang w:val="hi_IN" w:bidi="hi_IN"/>
        </w:rPr>
        <w:t xml:space="preserve">ये वस्त्र </w:t>
      </w:r>
      <w:r>
        <w:rPr>
          <w:b/>
          <w:lang w:val="hi_IN" w:bidi="hi_IN"/>
        </w:rPr>
        <w:t>बारीक बटी हुई मलमल</w:t>
      </w:r>
      <w:r>
        <w:rPr>
          <w:lang w:val="hi_IN" w:bidi="hi_IN"/>
        </w:rPr>
        <w:t xml:space="preserve"> से बनाए जाते हैं। यह वह मलमल का कपड़ा है, जो बहुत बारीक बनाए गए नीले, बैंगनी और चमकीले लाल सूत या धागे से बुना जाता है। मलमल का धागा सन या पटसन के पौधे से बनाया जाता है। इन धागों को बुनकर मलमल का कपड़ा बनाया जाता है, जो मुलायम और उत्तम गुणवत्ता का होता है। बारीक बटी हुई मलमल के लिए वही शब्द या वाक्यांश इस्तेमाल करें, जो आपने पिछले भागों में इस्तेमाल किया है।</w:t>
      </w:r>
    </w:p>
    <w:p>
      <w:pPr/>
      <w:r>
        <w:rPr>
          <w:lang w:val="hi_IN" w:bidi="hi_IN"/>
        </w:rPr>
      </w:r>
      <w:r>
        <w:rPr>
          <w:lang w:val="hi_IN" w:bidi="hi_IN"/>
        </w:rPr>
        <w:t xml:space="preserve">यहाँ रुकें और समूह में बारीक </w:t>
      </w:r>
      <w:r>
        <w:rPr>
          <w:lang w:val="hi_IN" w:bidi="hi_IN"/>
        </w:rPr>
        <w:t>मलमल के कपड़े</w:t>
      </w:r>
      <w:r>
        <w:rPr>
          <w:lang w:val="hi_IN" w:bidi="hi_IN"/>
        </w:rPr>
        <w:t xml:space="preserve"> की एक तस्वीर देखें। इस ऑडियो को यहाँ रोकें।</w:t>
      </w:r>
    </w:p>
    <w:p>
      <w:pPr/>
      <w:r>
        <w:rPr>
          <w:lang w:val="hi_IN" w:bidi="hi_IN"/>
        </w:rPr>
      </w:r>
      <w:r>
        <w:rPr>
          <w:lang w:val="hi_IN" w:bidi="hi_IN"/>
        </w:rPr>
        <w:t xml:space="preserve">एपोद में ऐसे कंधे के पट्टे होते हैं, जो उसके आगे और पीछे के भागों को आपस में जोड़ते हैं। प्रत्येक कंधे के पट्टे पर एक बहुमूल्य पत्थर जड़ा हुआ होता है। वह पत्थर शायद </w:t>
      </w:r>
      <w:r>
        <w:rPr>
          <w:b/>
          <w:lang w:val="hi_IN" w:bidi="hi_IN"/>
        </w:rPr>
        <w:t>सुलेमानी पत्थर</w:t>
      </w:r>
      <w:r>
        <w:rPr>
          <w:lang w:val="hi_IN" w:bidi="hi_IN"/>
        </w:rPr>
        <w:t xml:space="preserve"> है, परन्तु कोई अन्य पत्थर भी हो सकता है।</w:t>
      </w:r>
    </w:p>
    <w:p>
      <w:pPr>
        <w:pStyle w:val="ListBullet"/>
        <w:spacing w:line="240" w:lineRule="auto"/>
        <w:ind w:left="720"/>
      </w:pPr>
      <w:r>
        <w:rPr>
          <w:lang w:val="hi_IN" w:bidi="hi_IN"/>
        </w:rPr>
      </w:r>
      <w:r>
        <w:rPr>
          <w:lang w:val="hi_IN" w:bidi="hi_IN"/>
        </w:rPr>
        <w:t xml:space="preserve">यहाँ रुकें और समूह में भिन्न-भिन्न रंगों के </w:t>
      </w:r>
      <w:r>
        <w:rPr>
          <w:lang w:val="hi_IN" w:bidi="hi_IN"/>
        </w:rPr>
        <w:t>सुलेमानी पत्थरों</w:t>
      </w:r>
      <w:r>
        <w:rPr>
          <w:lang w:val="hi_IN" w:bidi="hi_IN"/>
        </w:rPr>
        <w:t xml:space="preserve"> का एक चित्र देखें।</w:t>
      </w:r>
    </w:p>
    <w:p>
      <w:pPr>
        <w:pStyle w:val="ListBullet"/>
        <w:spacing w:line="240" w:lineRule="auto"/>
        <w:ind w:left="720"/>
      </w:pPr>
      <w:r>
        <w:rPr>
          <w:lang w:val="hi_IN" w:bidi="hi_IN"/>
        </w:rPr>
      </w:r>
      <w:r>
        <w:rPr>
          <w:lang w:val="hi_IN" w:bidi="hi_IN"/>
        </w:rPr>
        <w:t xml:space="preserve">यहाँ रुकें और समूह में चर्चा करें कि आप </w:t>
      </w:r>
      <w:r>
        <w:rPr>
          <w:b/>
          <w:lang w:val="hi_IN" w:bidi="hi_IN"/>
        </w:rPr>
        <w:t>सुलेमानी पत्थरों</w:t>
      </w:r>
      <w:r>
        <w:rPr>
          <w:lang w:val="hi_IN" w:bidi="hi_IN"/>
        </w:rPr>
        <w:t xml:space="preserve"> के लिए किस शब्द या वाक्यांश का इस्तेमाल करेंगे।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 xml:space="preserve">सुलेमानी पत्थरों पर </w:t>
      </w:r>
      <w:r>
        <w:rPr>
          <w:b/>
          <w:lang w:val="hi_IN" w:bidi="hi_IN"/>
        </w:rPr>
        <w:t>इस्राएल</w:t>
      </w:r>
      <w:r>
        <w:rPr>
          <w:lang w:val="hi_IN" w:bidi="hi_IN"/>
        </w:rPr>
        <w:t xml:space="preserve"> के पुत्रों के नाम </w:t>
      </w:r>
      <w:r>
        <w:rPr>
          <w:lang w:val="hi_IN" w:bidi="hi_IN"/>
        </w:rPr>
        <w:t>खुदे</w:t>
      </w:r>
      <w:r>
        <w:rPr>
          <w:lang w:val="hi_IN" w:bidi="hi_IN"/>
        </w:rPr>
        <w:t xml:space="preserve"> हुए हैं। खुदवाना वह प्रक्रिया है, जिसमें किसी चित्र, नमूने या शब्द को बनाने के लिए पत्थर या अन्य कठोर वस्तु पर तीखे औज़ार से काटा जाता है।</w:t>
      </w:r>
    </w:p>
    <w:p>
      <w:pPr/>
      <w:r>
        <w:rPr>
          <w:lang w:val="hi_IN" w:bidi="hi_IN"/>
        </w:rPr>
      </w:r>
      <w:r>
        <w:rPr>
          <w:lang w:val="hi_IN" w:bidi="hi_IN"/>
        </w:rPr>
        <w:t xml:space="preserve">यहाँ रुकें और समूह में चर्चा करें कि आप </w:t>
      </w:r>
      <w:r>
        <w:rPr>
          <w:b/>
          <w:lang w:val="hi_IN" w:bidi="hi_IN"/>
        </w:rPr>
        <w:t>खुदवाने</w:t>
      </w:r>
      <w:r>
        <w:rPr>
          <w:lang w:val="hi_IN" w:bidi="hi_IN"/>
        </w:rPr>
        <w:t xml:space="preserve"> के लिए किस शब्द या वाक्यांश का इस्तेमाल करेंगे।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 xml:space="preserve">सुलेमानी पत्थरों को कंधे के पट्टों पर बारीक सोने की तारों की जालीदार जड़ाई में जड़ा गया है, जिसे </w:t>
      </w:r>
      <w:r>
        <w:rPr>
          <w:b/>
          <w:lang w:val="hi_IN" w:bidi="hi_IN"/>
        </w:rPr>
        <w:t>सोने की जालीदार जड़ाई</w:t>
      </w:r>
      <w:r>
        <w:rPr>
          <w:lang w:val="hi_IN" w:bidi="hi_IN"/>
        </w:rPr>
        <w:t xml:space="preserve"> कहा जाता है।</w:t>
      </w:r>
    </w:p>
    <w:p>
      <w:pPr>
        <w:pStyle w:val="ListBullet"/>
        <w:spacing w:line="240" w:lineRule="auto"/>
        <w:ind w:left="720"/>
      </w:pPr>
      <w:r>
        <w:rPr>
          <w:lang w:val="hi_IN" w:bidi="hi_IN"/>
        </w:rPr>
      </w:r>
      <w:r>
        <w:rPr>
          <w:lang w:val="hi_IN" w:bidi="hi_IN"/>
        </w:rPr>
        <w:t xml:space="preserve">यहाँ रुकें और समूह में </w:t>
      </w:r>
      <w:r>
        <w:rPr>
          <w:lang w:val="hi_IN" w:bidi="hi_IN"/>
        </w:rPr>
        <w:t>किसी बहुमूल्य पत्थर के चारों ओर की बारीक सोने की तारों की जालीदार जड़ाई</w:t>
      </w:r>
      <w:r>
        <w:rPr>
          <w:lang w:val="hi_IN" w:bidi="hi_IN"/>
        </w:rPr>
        <w:t xml:space="preserve"> का चित्र देखें।</w:t>
      </w:r>
    </w:p>
    <w:p>
      <w:pPr>
        <w:pStyle w:val="ListBullet"/>
        <w:spacing w:line="240" w:lineRule="auto"/>
        <w:ind w:left="720"/>
      </w:pPr>
      <w:r>
        <w:rPr>
          <w:lang w:val="hi_IN" w:bidi="hi_IN"/>
        </w:rPr>
      </w:r>
      <w:r>
        <w:rPr>
          <w:lang w:val="hi_IN" w:bidi="hi_IN"/>
        </w:rPr>
        <w:t xml:space="preserve">यहाँ रुकें और समूह में चर्चा करें कि आप </w:t>
      </w:r>
      <w:r>
        <w:rPr>
          <w:b/>
          <w:lang w:val="hi_IN" w:bidi="hi_IN"/>
        </w:rPr>
        <w:t>सोने की जालीदार जड़ाई</w:t>
      </w:r>
      <w:r>
        <w:rPr>
          <w:lang w:val="hi_IN" w:bidi="hi_IN"/>
        </w:rPr>
        <w:t xml:space="preserve"> के लिए किस शब्द या वाक्यांश का इस्तेमाल करेंगे। इस ऑडियो को यहाँ रोकें।</w:t>
      </w:r>
    </w:p>
    <w:p>
      <w:pPr/>
      <w:r>
        <w:rPr>
          <w:lang w:val="hi_IN" w:bidi="hi_IN"/>
        </w:rPr>
      </w:r>
      <w:r>
        <w:rPr>
          <w:b/>
          <w:lang w:val="hi_IN" w:bidi="hi_IN"/>
        </w:rPr>
        <w:t>रस्सियों के समान बटी हुई सोने की जंजीरें</w:t>
      </w:r>
      <w:r>
        <w:rPr>
          <w:lang w:val="hi_IN" w:bidi="hi_IN"/>
        </w:rPr>
        <w:t xml:space="preserve"> भी कंधे के पट्टों से जुड़ी होती हैं। डोरियाँ कई धागों को आपस में मरोड़कर बनाई जाती हैं, जिससे एक डोरी या रस्सी बनती है।</w:t>
      </w:r>
    </w:p>
    <w:p>
      <w:pPr>
        <w:pStyle w:val="ListBullet"/>
        <w:spacing w:line="240" w:lineRule="auto"/>
        <w:ind w:left="720"/>
      </w:pPr>
      <w:r>
        <w:rPr>
          <w:lang w:val="hi_IN" w:bidi="hi_IN"/>
        </w:rPr>
      </w:r>
      <w:r>
        <w:rPr>
          <w:lang w:val="hi_IN" w:bidi="hi_IN"/>
        </w:rPr>
        <w:t xml:space="preserve">यहाँ रुकें और समूह में </w:t>
      </w:r>
      <w:r>
        <w:rPr>
          <w:lang w:val="hi_IN" w:bidi="hi_IN"/>
        </w:rPr>
        <w:t>सोने की तारों को आपस में मरोड़कर बनाई गई डोरी</w:t>
      </w:r>
      <w:r>
        <w:rPr>
          <w:lang w:val="hi_IN" w:bidi="hi_IN"/>
        </w:rPr>
        <w:t xml:space="preserve"> का चित्र देखें।</w:t>
      </w:r>
    </w:p>
    <w:p>
      <w:pPr>
        <w:pStyle w:val="ListBullet"/>
        <w:spacing w:line="240" w:lineRule="auto"/>
        <w:ind w:left="720"/>
      </w:pPr>
      <w:r>
        <w:rPr>
          <w:lang w:val="hi_IN" w:bidi="hi_IN"/>
        </w:rPr>
      </w:r>
      <w:r>
        <w:rPr>
          <w:lang w:val="hi_IN" w:bidi="hi_IN"/>
        </w:rPr>
        <w:t xml:space="preserve">यहाँ रुकें और समूह में </w:t>
      </w:r>
      <w:r>
        <w:rPr>
          <w:b/>
          <w:lang w:val="hi_IN" w:bidi="hi_IN"/>
        </w:rPr>
        <w:t>सोने की तार से बनी जंजीर</w:t>
      </w:r>
      <w:r>
        <w:rPr>
          <w:lang w:val="hi_IN" w:bidi="hi_IN"/>
        </w:rPr>
        <w:t xml:space="preserve"> का एक चित्र देखें।</w:t>
      </w:r>
    </w:p>
    <w:p>
      <w:pPr>
        <w:pStyle w:val="ListBullet"/>
        <w:spacing w:line="240" w:lineRule="auto"/>
        <w:ind w:left="720"/>
      </w:pPr>
      <w:r>
        <w:rPr>
          <w:lang w:val="hi_IN" w:bidi="hi_IN"/>
        </w:rPr>
      </w:r>
      <w:r>
        <w:rPr>
          <w:lang w:val="hi_IN" w:bidi="hi_IN"/>
        </w:rPr>
        <w:t xml:space="preserve">यहाँ रुकें और समूह में चर्चा करें कि आप </w:t>
      </w:r>
      <w:r>
        <w:rPr>
          <w:b/>
          <w:lang w:val="hi_IN" w:bidi="hi_IN"/>
        </w:rPr>
        <w:t>रस्सियों के समान बटी हुई सोने की जंजीरें</w:t>
      </w:r>
      <w:r>
        <w:rPr>
          <w:lang w:val="hi_IN" w:bidi="hi_IN"/>
        </w:rPr>
        <w:t xml:space="preserve"> के लिए किस शब्द या वाक्यांश का इस्तेमाल करेंगे।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आपको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28:15–30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28:15–30 को सुनें और अपने मन में रखें।</w:t>
      </w:r>
    </w:p>
    <w:p>
      <w:pPr/>
      <w:r>
        <w:rPr>
          <w:lang w:val="hi_IN" w:bidi="hi_IN"/>
        </w:rPr>
      </w:r>
      <w:r>
        <w:rPr>
          <w:lang w:val="hi_IN" w:bidi="hi_IN"/>
        </w:rPr>
        <w:t>यदि सम्भव हो, तो निर्गमन 28:15–30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28:15–30 का ऑडियो संस्करण सबसे आसानी से समझ में आने वाले अनुवाद में सुनें।</w:t>
      </w:r>
    </w:p>
    <w:p>
      <w:pPr/>
      <w:r>
        <w:rPr>
          <w:lang w:val="hi_IN" w:bidi="hi_IN"/>
        </w:rPr>
      </w:r>
      <w:r>
        <w:rPr>
          <w:lang w:val="hi_IN" w:bidi="hi_IN"/>
        </w:rPr>
        <w:t>इस भाग में, यहोवा सीनै पर्वत पर मूसा से बात कर रहा है। बाकी इस्राएली, यानी इस्राएल के लोग, सीनै पर्वत के नीचे इंतज़ार कर रहे हैं। यहोवा मूसा को यह निर्देश देता रहता है कि इस्राएली किस प्रकार उसकी आराधना करें। पिछले भागों में, यहोवा ने मूसा को महायाजक हारून के लिए विशेष वस्त्र बनाने के विषय में निर्देश दिए हैं। इस भाग में, यहोवा महायाजक के वस्त्रों के बारे में मूसा को आगे भी निर्देश देता है और उसे चपरास बनाने के बारे में जानकारी देता है।</w:t>
      </w:r>
    </w:p>
    <w:p>
      <w:pPr/>
      <w:r>
        <w:rPr>
          <w:lang w:val="hi_IN" w:bidi="hi_IN"/>
        </w:rPr>
      </w:r>
      <w:r>
        <w:rPr>
          <w:lang w:val="hi_IN" w:bidi="hi_IN"/>
        </w:rPr>
        <w:t>यहोवा मूसा को निर्देश देता है कि इस्राएलियों में से कुशल कारीगर चपरास बनाएँ। वे चपरास को कपड़े से बनाएँगे। चपरास उस सीनाबन्द से अलग है जो कठोर होता है और सुरक्षा के लिए युद्ध में पहना जाता है। चपरास एक औपचारिक वस्त्र है जो किसी व्यक्ति के शरीर के सामने के ऊपरी भाग को ढँकता है।</w:t>
      </w:r>
    </w:p>
    <w:p>
      <w:pPr/>
      <w:r>
        <w:rPr>
          <w:lang w:val="hi_IN" w:bidi="hi_IN"/>
        </w:rPr>
      </w:r>
      <w:r>
        <w:rPr>
          <w:lang w:val="hi_IN" w:bidi="hi_IN"/>
        </w:rPr>
        <w:t>यहाँ रुकें और समूह में इस प्रश्न पर चर्चा करें: अपने समाज में प्रचलित उन विभिन्न प्रकार के वस्त्रों के बारे में बात करें जो शरीर के ऊपरी भाग को ढँकते हैं। कौन-से वस्त्र केवल शरीर के सामने के भाग को ही ढँकते हैं? इस ऑडियो को यहाँ रोकें।</w:t>
      </w:r>
    </w:p>
    <w:p>
      <w:pPr/>
      <w:r>
        <w:rPr>
          <w:lang w:val="hi_IN" w:bidi="hi_IN"/>
        </w:rPr>
      </w:r>
      <w:r>
        <w:rPr>
          <w:lang w:val="hi_IN" w:bidi="hi_IN"/>
        </w:rPr>
        <w:t>हालाँकि यहोवा मूसा से चपरास बनाने को कहता है, फिर भी यहोवा यह अपेक्षा नहीं करता कि मूसा स्वयं चपरास बनाए। यहोवा चाहता है कि इस्राएली कारीगर चपरास बनाएँ। महायाजक हारून, जो मूसा का बड़ा भाई है, चपरास पहनेगा।</w:t>
      </w:r>
    </w:p>
    <w:p>
      <w:pPr/>
      <w:r>
        <w:rPr>
          <w:lang w:val="hi_IN" w:bidi="hi_IN"/>
        </w:rPr>
      </w:r>
      <w:r>
        <w:rPr>
          <w:lang w:val="hi_IN" w:bidi="hi_IN"/>
        </w:rPr>
        <w:t>आपको पिछले भाग से याद होगा कि कारीगर महायाजक के लिए छह वस्त्र बनाएँगे। चपरास महायाजक के वस्त्रों का एक हिस्सा है। यहोवा इसे न्याय का चपरास कहता है, यह दिखाने के लिए कि महायाजक परमेश्वर से निर्णय प्राप्त करने के लिए चपरास का उपयोग करेगा। मूल भाषा में “न्याय” का अर्थ है किसी ऐसी विशेष परिस्थिति के लिए निर्णय करना या न्याय करना, जिसमें उत्तर की आवश्यकता हो। यह उस प्रकार का न्याय नहीं है जो दण्ड लाता है। इससे यह प्रकट होता है कि यहोवा महायाजक को यह जिम्मेदारी दे रहा है कि वह उत्तर पाने के लिए प्रश्नों को यहोवा के सामने प्रस्तुत करे। महायाजक यह कार्य इस्राएल के लोगों के लिए करता है, और उनके अनुरोध पर तब करता है जब संबंधित लोग स्वयं कोई निर्णय नहीं कर पाते। यहोवा पहले मूसा को चपरास बनाने के लिए निर्देश देता है, और फिर उसे बताता है कि महायाजक इसका उपयोग यहोवा से निर्णय प्राप्त करने के लिए कैसे करेगा।</w:t>
      </w:r>
    </w:p>
    <w:p>
      <w:pPr/>
      <w:r>
        <w:rPr>
          <w:lang w:val="hi_IN" w:bidi="hi_IN"/>
        </w:rPr>
      </w:r>
      <w:r>
        <w:rPr>
          <w:lang w:val="hi_IN" w:bidi="hi_IN"/>
        </w:rPr>
        <w:t>यहाँ रुकें और समूह में इस प्रश्न पर चर्चा करें: आपके समुदाय में अगुवे समुदाय के लिए निर्णय कैसे लेते हैं? निर्णय तक पहुँचने के लिए किन विशेष वस्तुओं, नियमों या शब्दों के रूपों का उपयोग किया जाता है? इस ऑडियो को यहाँ रोकें।</w:t>
      </w:r>
    </w:p>
    <w:p>
      <w:pPr/>
      <w:r>
        <w:rPr>
          <w:lang w:val="hi_IN" w:bidi="hi_IN"/>
        </w:rPr>
      </w:r>
      <w:r>
        <w:rPr>
          <w:lang w:val="hi_IN" w:bidi="hi_IN"/>
        </w:rPr>
        <w:t>यहोवा मूसा से कहता है कि वह चपरास को एपोद के समान बनाए। यहोवा चाहता है कि कुशल कारीगर याजकों के वस्त्र बनाने के लिए वही कपड़ा और धागा उपयोग करें जो मिलापवाले तम्बू के भीतर के परदों के लिए उपयोग किया जाता है। चपरास चौकोर आकार की एक जेब है। शायद कारीगरों ने एक ही कपड़े के टुकड़े को आधा मोड़कर एक जेब या थैली बनाई। याजक इस जेब का उपयोग विशेष वस्तुओं को रखने के लिए करता है। यहोवा चपरास के लिए माप देता है कि वह एक बित्ता लंबा और एक बित्ता चौड़ा हो। इस्राएली लंबाई मापने के एक तरीके के रूप में बित्ते का उपयोग करते थे। बित्ता वह दूरी है, जो अंगूठे के सिरे और छोटी उंगली के सिरे के बीच होती है, जब उंगलियाँ पूरी तरह फैलाई जाती हैं। आधुनिक माप के अनुसार एक बित्ता लगभग 9 इंच या 22 सेंटीमीटर के बराबर होता है।</w:t>
      </w:r>
    </w:p>
    <w:p>
      <w:pPr/>
      <w:r>
        <w:rPr>
          <w:lang w:val="hi_IN" w:bidi="hi_IN"/>
        </w:rPr>
      </w:r>
      <w:r>
        <w:rPr>
          <w:lang w:val="hi_IN" w:bidi="hi_IN"/>
        </w:rPr>
        <w:t>यहाँ रुकें और समूह में इस प्रश्न पर चर्चा करें: आपके समुदाय में लोग कपड़े की लंबाई कैसे मापते हैं? इस ऑडियो को यहाँ रोकें।</w:t>
      </w:r>
    </w:p>
    <w:p>
      <w:pPr/>
      <w:r>
        <w:rPr>
          <w:lang w:val="hi_IN" w:bidi="hi_IN"/>
        </w:rPr>
      </w:r>
      <w:r>
        <w:rPr>
          <w:lang w:val="hi_IN" w:bidi="hi_IN"/>
        </w:rPr>
        <w:t>यहोवा मूसा से कहता है कि चपरास के कपड़े के सामने वाले भाग पर बारह बहुमूल्य पत्थर जड़े जाएँ। कारीगर उन पत्थरों को सोने से जड़ेंगे जिसे बारीक तार में बनाकर आकार दिया गया है या किसी नमूने में बुना गया है। इस तकनीक को सोने की जड़ाई का काम कहा जाता है, और कारीगरों ने इसी विधि का उपयोग एपोद की कंधे की पट्टियों पर दो बहुमूल्य पत्थरों को जड़ने के लिए भी किया था।</w:t>
      </w:r>
    </w:p>
    <w:p>
      <w:pPr/>
      <w:r>
        <w:rPr>
          <w:lang w:val="hi_IN" w:bidi="hi_IN"/>
        </w:rPr>
      </w:r>
      <w:r>
        <w:rPr>
          <w:lang w:val="hi_IN" w:bidi="hi_IN"/>
        </w:rPr>
        <w:t xml:space="preserve">यहाँ रुकें और </w:t>
      </w:r>
      <w:r>
        <w:rPr>
          <w:lang w:val="hi_IN" w:bidi="hi_IN"/>
        </w:rPr>
        <w:t>बहुमूल्य पत्थर के चारों ओर की सोने की जड़ाई</w:t>
      </w:r>
      <w:r>
        <w:rPr>
          <w:lang w:val="hi_IN" w:bidi="hi_IN"/>
        </w:rPr>
        <w:t xml:space="preserve"> की एक तस्वीर देखें। इस ऑडियो को यहाँ रोकें।</w:t>
      </w:r>
    </w:p>
    <w:p>
      <w:pPr/>
      <w:r>
        <w:rPr>
          <w:lang w:val="hi_IN" w:bidi="hi_IN"/>
        </w:rPr>
      </w:r>
      <w:r>
        <w:rPr>
          <w:lang w:val="hi_IN" w:bidi="hi_IN"/>
        </w:rPr>
        <w:t>कारीगर बहुमूल्य पत्थरों को तीन-तीन पत्थरों की चार पंक्तियों में व्यवस्थित करेंगे। हम ठीक-ठीक नहीं जानते कि कारीगर चपरास पर कौन-से पत्थर लगाते हैं, और मूल भाषा में पत्थरों के नाम अलग-अलग बाइबल अनुवादों में विभिन्न प्रकार से अनुवाद किए गए हैं।</w:t>
      </w:r>
    </w:p>
    <w:p>
      <w:pPr/>
      <w:r>
        <w:rPr>
          <w:lang w:val="hi_IN" w:bidi="hi_IN"/>
        </w:rPr>
      </w:r>
      <w:r>
        <w:rPr>
          <w:lang w:val="hi_IN" w:bidi="hi_IN"/>
        </w:rPr>
        <w:t>पहली पंक्ति में पहला पत्थर शायद लाल मणि है। कुछ अनुवाद इसे माणिक कहते हैं, पर माणिक पर खुदाई करना संभव नहीं होता। यह पत्थर चमकीले लाल रंग का होता है और शायद पारदर्शी होता है। दूसरा पत्थर संभव है सुवर्णमणि या पुखराज हो सकता है। यह पत्थर शायद पीले या हरे रंग का होता है और संभव है कि अर्धपारदर्शी हो। तीसरा पत्थर ऐसा पत्थर है जो चमकता है या प्रकाश को अच्छी तरह परावर्तित करता है। इस पत्थर को पन्ना कहा जाता है, पर यह ऐसा पत्थर रहा होगा जिस पर लोग आसानी से खुदाई कर सकते थे, जैसे बेरिल। यह पत्थर हरे या लाल रंग का हो सकता है।</w:t>
      </w:r>
    </w:p>
    <w:p>
      <w:pPr/>
      <w:r>
        <w:rPr>
          <w:lang w:val="hi_IN" w:bidi="hi_IN"/>
        </w:rPr>
      </w:r>
      <w:r>
        <w:rPr>
          <w:lang w:val="hi_IN" w:bidi="hi_IN"/>
        </w:rPr>
        <w:t xml:space="preserve">यहाँ रुकें और समूह में </w:t>
      </w:r>
      <w:r>
        <w:rPr>
          <w:lang w:val="hi_IN" w:bidi="hi_IN"/>
        </w:rPr>
        <w:t>लाल मणि और माणिक</w:t>
      </w:r>
      <w:r>
        <w:rPr>
          <w:lang w:val="hi_IN" w:bidi="hi_IN"/>
        </w:rPr>
        <w:t xml:space="preserve"> की तस्वीरें देखें। इस ऑडियो को यहाँ रोकें।</w:t>
      </w:r>
    </w:p>
    <w:p>
      <w:pPr/>
      <w:r>
        <w:rPr>
          <w:lang w:val="hi_IN" w:bidi="hi_IN"/>
        </w:rPr>
      </w:r>
      <w:r>
        <w:rPr>
          <w:lang w:val="hi_IN" w:bidi="hi_IN"/>
        </w:rPr>
        <w:t xml:space="preserve">यहाँ रुकें और समूह में </w:t>
      </w:r>
      <w:r>
        <w:rPr>
          <w:lang w:val="hi_IN" w:bidi="hi_IN"/>
        </w:rPr>
        <w:t>पीले/हरे सुवर्णमणि और पीले पुखराज</w:t>
      </w:r>
      <w:r>
        <w:rPr>
          <w:lang w:val="hi_IN" w:bidi="hi_IN"/>
        </w:rPr>
        <w:t xml:space="preserve"> की तस्वीर देखें। इस ऑडियो को यहाँ रोकें।</w:t>
      </w:r>
    </w:p>
    <w:p>
      <w:pPr/>
      <w:r>
        <w:rPr>
          <w:lang w:val="hi_IN" w:bidi="hi_IN"/>
        </w:rPr>
      </w:r>
      <w:r>
        <w:rPr>
          <w:lang w:val="hi_IN" w:bidi="hi_IN"/>
        </w:rPr>
        <w:t xml:space="preserve">यहाँ रुकें और समूह में </w:t>
      </w:r>
      <w:r>
        <w:rPr>
          <w:lang w:val="hi_IN" w:bidi="hi_IN"/>
        </w:rPr>
        <w:t>पन्ना और हरे बेरिल</w:t>
      </w:r>
      <w:r>
        <w:rPr>
          <w:lang w:val="hi_IN" w:bidi="hi_IN"/>
        </w:rPr>
        <w:t xml:space="preserve"> की तस्वीर देखें। इस ऑडियो को यहाँ रोकें।</w:t>
      </w:r>
    </w:p>
    <w:p>
      <w:pPr/>
      <w:r>
        <w:rPr>
          <w:lang w:val="hi_IN" w:bidi="hi_IN"/>
        </w:rPr>
      </w:r>
      <w:r>
        <w:rPr>
          <w:lang w:val="hi_IN" w:bidi="hi_IN"/>
        </w:rPr>
        <w:t>दूसरी पंक्ति में पहला पत्थर शायद फिरोज़ा या गोमेद हो, पर कुछ अनुवाद इसे नीलम या पन्ना भी कहते हैं। नीलम और पन्ना इतने कठोर होते हैं कि लोग उन पर खुदाई नहीं कर सकते। यह पत्थर लाल, नीले या हरे रंग का हो सकता है। दूसरा पत्थर शायद लाजवर्द है, पर कुछ अनुवाद इसे नीलम भी कहते हैं। हालाँकि यह नीलम नहीं हो सकता, क्योंकि नीलम पर खुदाई करना लोगों के लिए बहुत कठिन होता है। यह पत्थर नीले रंग का है। तीसरा पत्थर एक बहुमूल्य पत्थर है। अलग-अलग अनुवाद इस पत्थर के अलग-अलग नाम देते हैं, जिनमें हीरा, चन्द्रकान्त मणि और पन्ना शामिल हैं। यह पत्थर शायद सफेद रंग का है। यह हीरा या पन्ना नहीं हो सकता, क्योंकि इन पत्थरों पर खुदाई करना लोगों के लिए बहुत कठिन होता है।</w:t>
      </w:r>
    </w:p>
    <w:p>
      <w:pPr/>
      <w:r>
        <w:rPr>
          <w:lang w:val="hi_IN" w:bidi="hi_IN"/>
        </w:rPr>
      </w:r>
      <w:r>
        <w:rPr>
          <w:lang w:val="hi_IN" w:bidi="hi_IN"/>
        </w:rPr>
        <w:t xml:space="preserve">यहाँ रुकें और समूह में </w:t>
      </w:r>
      <w:r>
        <w:rPr>
          <w:lang w:val="hi_IN" w:bidi="hi_IN"/>
        </w:rPr>
        <w:t xml:space="preserve">फिरोज़ा, गोमेद, नीलम और पन्ना </w:t>
      </w:r>
      <w:r>
        <w:rPr>
          <w:lang w:val="hi_IN" w:bidi="hi_IN"/>
        </w:rPr>
        <w:t xml:space="preserve"> की तस्वीरें देखें। इस ऑडियो को यहाँ रोकें।</w:t>
      </w:r>
    </w:p>
    <w:p>
      <w:pPr/>
      <w:r>
        <w:rPr>
          <w:lang w:val="hi_IN" w:bidi="hi_IN"/>
        </w:rPr>
      </w:r>
      <w:r>
        <w:rPr>
          <w:lang w:val="hi_IN" w:bidi="hi_IN"/>
        </w:rPr>
        <w:t xml:space="preserve">यहाँ रुकें और समूह में </w:t>
      </w:r>
      <w:r>
        <w:rPr>
          <w:lang w:val="hi_IN" w:bidi="hi_IN"/>
        </w:rPr>
        <w:t>लाजवर्द और नीलम</w:t>
      </w:r>
      <w:r>
        <w:rPr>
          <w:lang w:val="hi_IN" w:bidi="hi_IN"/>
        </w:rPr>
        <w:t xml:space="preserve"> की तस्वीर देखें। इस ऑडियो को यहाँ रोकें।</w:t>
      </w:r>
    </w:p>
    <w:p>
      <w:pPr/>
      <w:r>
        <w:rPr>
          <w:lang w:val="hi_IN" w:bidi="hi_IN"/>
        </w:rPr>
      </w:r>
      <w:r>
        <w:rPr>
          <w:lang w:val="hi_IN" w:bidi="hi_IN"/>
        </w:rPr>
        <w:t xml:space="preserve">यहाँ रुकें और समूह में </w:t>
      </w:r>
      <w:r>
        <w:rPr>
          <w:lang w:val="hi_IN" w:bidi="hi_IN"/>
        </w:rPr>
        <w:t>हीरा, चन्द्रकान्त मणि और पन्ना</w:t>
      </w:r>
      <w:r>
        <w:rPr>
          <w:lang w:val="hi_IN" w:bidi="hi_IN"/>
        </w:rPr>
        <w:t xml:space="preserve"> की तस्वीर देखें। इस ऑडियो को यहाँ रोकें।</w:t>
      </w:r>
    </w:p>
    <w:p>
      <w:pPr/>
      <w:r>
        <w:rPr>
          <w:lang w:val="hi_IN" w:bidi="hi_IN"/>
        </w:rPr>
      </w:r>
      <w:r>
        <w:rPr>
          <w:lang w:val="hi_IN" w:bidi="hi_IN"/>
        </w:rPr>
        <w:t>तीसरी पंक्ति में पहला पत्थर एक बहुमूल्य रत्न है। यह नारंगी लशम या नीला फिरोज़ा हो सकता है। दूसरा पत्थर शायद अकीक है, जो धारीदार पत्थर होता है। तीसरा पत्थर शायद जमुनिया है, जो साफ बैंगनी रंग का पत्थर होता है।</w:t>
      </w:r>
    </w:p>
    <w:p>
      <w:pPr/>
      <w:r>
        <w:rPr>
          <w:lang w:val="hi_IN" w:bidi="hi_IN"/>
        </w:rPr>
      </w:r>
      <w:r>
        <w:rPr>
          <w:lang w:val="hi_IN" w:bidi="hi_IN"/>
        </w:rPr>
        <w:t xml:space="preserve">यहाँ रुकें और समूह में </w:t>
      </w:r>
      <w:r>
        <w:rPr>
          <w:lang w:val="hi_IN" w:bidi="hi_IN"/>
        </w:rPr>
        <w:t>नारंगी लशम और नीले फिरोज़ा</w:t>
      </w:r>
      <w:r>
        <w:rPr>
          <w:lang w:val="hi_IN" w:bidi="hi_IN"/>
        </w:rPr>
        <w:t xml:space="preserve"> की तस्वीरें देखें। इस ऑडियो को यहाँ रोकें।</w:t>
      </w:r>
    </w:p>
    <w:p>
      <w:pPr/>
      <w:r>
        <w:rPr>
          <w:lang w:val="hi_IN" w:bidi="hi_IN"/>
        </w:rPr>
      </w:r>
      <w:r>
        <w:rPr>
          <w:lang w:val="hi_IN" w:bidi="hi_IN"/>
        </w:rPr>
        <w:t xml:space="preserve">यहाँ रुकें और समूह में </w:t>
      </w:r>
      <w:r>
        <w:rPr>
          <w:lang w:val="hi_IN" w:bidi="hi_IN"/>
        </w:rPr>
        <w:t>धारियों वाले अकीक</w:t>
      </w:r>
      <w:r>
        <w:rPr>
          <w:lang w:val="hi_IN" w:bidi="hi_IN"/>
        </w:rPr>
        <w:t xml:space="preserve"> की तस्वीर देखें। इस ऑडियो को यहाँ रोकें।</w:t>
      </w:r>
    </w:p>
    <w:p>
      <w:pPr/>
      <w:r>
        <w:rPr>
          <w:lang w:val="hi_IN" w:bidi="hi_IN"/>
        </w:rPr>
      </w:r>
      <w:r>
        <w:rPr>
          <w:lang w:val="hi_IN" w:bidi="hi_IN"/>
        </w:rPr>
        <w:t xml:space="preserve">यहाँ रुकें और समूह में </w:t>
      </w:r>
      <w:r>
        <w:rPr>
          <w:lang w:val="hi_IN" w:bidi="hi_IN"/>
        </w:rPr>
        <w:t>बैंगनी जमुनिया</w:t>
      </w:r>
      <w:r>
        <w:rPr>
          <w:lang w:val="hi_IN" w:bidi="hi_IN"/>
        </w:rPr>
        <w:t xml:space="preserve"> की तस्वीर देखें। इस ऑडियो को यहाँ रोकें।</w:t>
      </w:r>
    </w:p>
    <w:p>
      <w:pPr/>
      <w:r>
        <w:rPr>
          <w:lang w:val="hi_IN" w:bidi="hi_IN"/>
        </w:rPr>
      </w:r>
      <w:r>
        <w:rPr>
          <w:lang w:val="hi_IN" w:bidi="hi_IN"/>
        </w:rPr>
        <w:t>चौथी पंक्ति में पहला पत्थर चमकीला और चमकता हुआ है। यह पत्थर साफ नीले या हरे रंग का एक्वामरीन हो सकता है, पर यह बेरिल भी हो सकता है। दूसरा पत्थर वही पत्थर है जो महायाजक के एपोद की कंधे की पट्टियों पर लगाया गया था। यह पत्थर शायद सुलेमानी मणि है, जिसमें अक्सर कई रंगों का मिश्रण होता है। यह पत्थर लाल मणि भी हो सकता है। तीसरा पत्थर शायद यशब है। यह पत्थर हरे या लाल रंग का हो सकता है।</w:t>
      </w:r>
    </w:p>
    <w:p>
      <w:pPr/>
      <w:r>
        <w:rPr>
          <w:lang w:val="hi_IN" w:bidi="hi_IN"/>
        </w:rPr>
      </w:r>
      <w:r>
        <w:rPr>
          <w:lang w:val="hi_IN" w:bidi="hi_IN"/>
        </w:rPr>
        <w:t xml:space="preserve">यहाँ रुकें और समूह में </w:t>
      </w:r>
      <w:r>
        <w:rPr>
          <w:lang w:val="hi_IN" w:bidi="hi_IN"/>
        </w:rPr>
        <w:t>नीले/हरे एक्वामरीन और बेरिल</w:t>
      </w:r>
      <w:r>
        <w:rPr>
          <w:lang w:val="hi_IN" w:bidi="hi_IN"/>
        </w:rPr>
        <w:t xml:space="preserve"> की तस्वीरें देखें। इस ऑडियो को यहाँ रोकें।</w:t>
      </w:r>
    </w:p>
    <w:p>
      <w:pPr/>
      <w:r>
        <w:rPr>
          <w:lang w:val="hi_IN" w:bidi="hi_IN"/>
        </w:rPr>
      </w:r>
      <w:r>
        <w:rPr>
          <w:lang w:val="hi_IN" w:bidi="hi_IN"/>
        </w:rPr>
        <w:t xml:space="preserve">यहाँ रुकें और समूह में </w:t>
      </w:r>
      <w:r>
        <w:rPr>
          <w:lang w:val="hi_IN" w:bidi="hi_IN"/>
        </w:rPr>
        <w:t>विभिन्न रंगों की सुलेमानी मणि और लाल मणि</w:t>
      </w:r>
      <w:r>
        <w:rPr>
          <w:lang w:val="hi_IN" w:bidi="hi_IN"/>
        </w:rPr>
        <w:t xml:space="preserve"> की तस्वीरें देखें। इस ऑडियो को यहाँ रोकें।</w:t>
      </w:r>
    </w:p>
    <w:p>
      <w:pPr/>
      <w:r>
        <w:rPr>
          <w:lang w:val="hi_IN" w:bidi="hi_IN"/>
        </w:rPr>
      </w:r>
      <w:r>
        <w:rPr>
          <w:lang w:val="hi_IN" w:bidi="hi_IN"/>
        </w:rPr>
        <w:t xml:space="preserve">यहाँ रुकें और समूह में </w:t>
      </w:r>
      <w:r>
        <w:rPr>
          <w:lang w:val="hi_IN" w:bidi="hi_IN"/>
        </w:rPr>
        <w:t>हरे यशब और लाल यशब</w:t>
      </w:r>
      <w:r>
        <w:rPr>
          <w:lang w:val="hi_IN" w:bidi="hi_IN"/>
        </w:rPr>
        <w:t xml:space="preserve"> की तस्वीरें देखें। इस ऑडियो को यहाँ रोकें।</w:t>
      </w:r>
    </w:p>
    <w:p>
      <w:pPr/>
      <w:r>
        <w:rPr>
          <w:lang w:val="hi_IN" w:bidi="hi_IN"/>
        </w:rPr>
      </w:r>
      <w:r>
        <w:rPr>
          <w:lang w:val="hi_IN" w:bidi="hi_IN"/>
        </w:rPr>
        <w:t>यहाँ रुकें और समूह में इस प्रश्न पर चर्चा करें: आपके अगुवों के औपचारिक वस्त्रों में कौन-से अर्ध-बहुमूल्य पत्थर लगे होते हैं? यदि इन पत्थरों का कोई अर्थ है, तो वह क्या है? यदि सजावट के लिए पत्थरों का उपयोग नहीं किया जाता, तो औपचारिक वस्त्रों को सजाने के लिए और कौन-सी वस्तुएँ उपयोग की जाती हैं? इस ऑडियो को यहाँ रोकें।</w:t>
      </w:r>
    </w:p>
    <w:p>
      <w:pPr/>
      <w:r>
        <w:rPr>
          <w:lang w:val="hi_IN" w:bidi="hi_IN"/>
        </w:rPr>
      </w:r>
      <w:r>
        <w:rPr>
          <w:lang w:val="hi_IN" w:bidi="hi_IN"/>
        </w:rPr>
        <w:t>यहोवा मूसा से कहता है कि चपरास के हर पत्थर पर इस्राएल के एक पुत्र, अर्थात् याकूब के एक पुत्र का नाम खुदवाया जाए। खोदने का अर्थ है किसी नुकीली वस्तु से किसी सतह पर काटकर कोई आकृति, चित्र या शब्द बनाना। कारीगर चपरास के पत्थरों पर उसी प्रकार खुदाई करते हैं जैसे एपोद की कंधे की पट्टियों के पत्थरों पर की गई थी। इस बार कारीगर हर पत्थर पर केवल एक ही नाम खोदते हैं। कारीगरों ने एपोद की कंधे की पट्टियों के पत्थरों पर हर पत्थर पर छह नाम खोदे थे। जब महायाजक सेवा करता था, तब वह हर पुत्र का नाम यहोवा के सामने लेकर जाता था। यह यहोवा के लिए इस्राएल से उत्पन्न उसके लोगों की याद दिलाने के लिए था, और महायाजक के लिए भी उन लोगों की याद दिलाने के लिए था जिनका वह प्रतिनिधित्व करता था।</w:t>
      </w:r>
    </w:p>
    <w:p>
      <w:pPr/>
      <w:r>
        <w:rPr>
          <w:lang w:val="hi_IN" w:bidi="hi_IN"/>
        </w:rPr>
      </w:r>
      <w:r>
        <w:rPr>
          <w:lang w:val="hi_IN" w:bidi="hi_IN"/>
        </w:rPr>
        <w:t xml:space="preserve">यहाँ रुकें और महायाजक की एक चित्रित झलक देखें जिसमें </w:t>
      </w:r>
      <w:r>
        <w:rPr>
          <w:b/>
          <w:lang w:val="hi_IN" w:bidi="hi_IN"/>
        </w:rPr>
        <w:t>वह चपरास पहने हुए है</w:t>
      </w:r>
      <w:r>
        <w:rPr>
          <w:lang w:val="hi_IN" w:bidi="hi_IN"/>
        </w:rPr>
        <w:t>, और जिसमें चपरास के कई सम्भावित उदाहरण दिखाए गए हैं। इस ऑडियो को यहाँ रोकें।</w:t>
      </w:r>
    </w:p>
    <w:p>
      <w:pPr/>
      <w:r>
        <w:rPr>
          <w:lang w:val="hi_IN" w:bidi="hi_IN"/>
        </w:rPr>
      </w:r>
      <w:r>
        <w:rPr>
          <w:lang w:val="hi_IN" w:bidi="hi_IN"/>
        </w:rPr>
        <w:t>यहोवा मूसा से कहता है कि चपरास को एपोद से जोड़ने के लिए सोने की वस्तुएँ बनाई जाएँ। ये वस्तुएँ सोने के तार हैं, जिन्हें एक-दूसरे के चारों ओर मरोड़कर रस्सी जैसी सोने की डोरियाँ बनाई जाती हैं, और सोने के कड़े बनाए जाते हैं। पहले दो सोने के कड़े चपरास पर लगाए जाते हैं, एक हर एक ओर, और वे चपरास के ऊपर के भाग में होते हैं। कारीगर सोने की डोरियाँ उसी प्रकार बनाते हैं जैसे एपोद की कंधे की पट्टियों की डोरियाँ बनाई जाती हैं। हम नहीं जानते कि इस भाग में जिन डोरियों का उल्लेख है वे वही हैं जो एपोद के लिए बनाई गई थीं या उनके अतिरिक्त हैं। हालांकि, अगले भाग में बताया गया है कि सोने की डोरियाँ एपोद के कंधे के भागों पर सोने की जड़ाई में लगाई जाती हैं। संभव है कि यहोवा एपोद और चपरास दोनों के लिए एक ही डोरियों का वर्णन कर रहा है। सोने की डोरियों के दोनों सिरे चपरास के ऊपर के भाग में लगे कड़ों से बाँधे जाते हैं, ताकि चपरास का ऊपरी भाग एपोद से जुड़ा रहे। हम नहीं जानते कि कारीगर चपरास से एपोद तक डोरियों को कैसे जोड़ते हैं। कारीगर डोरी के दोनों सिरों को एपोद पर सोने की जड़ाई में जोड़ सकते हैं। इसके अलावा, कारीगर डोरी का एक सिरा चपरास से और दूसरा सिरा एपोद से जोड़ सकते हैं। डोरियाँ कड़ों में से होकर निकल सकती हैं या कड़ों से बाँधी जा सकती हैं।</w:t>
      </w:r>
    </w:p>
    <w:p>
      <w:pPr/>
      <w:r>
        <w:rPr>
          <w:lang w:val="hi_IN" w:bidi="hi_IN"/>
        </w:rPr>
      </w:r>
      <w:r>
        <w:rPr>
          <w:lang w:val="hi_IN" w:bidi="hi_IN"/>
        </w:rPr>
        <w:t>यहोवा मूसा को दो और सोने के कड़े बनाने का निर्देश देता है। सोने के कड़े चपरास के किनारे या कोने पर लगाए जाते हैं। ये कड़े चपरास को एपोद से जोड़े रखने में सहायता करते हैं। यहोवा मूसा को दो और सोने के कड़े बनाने का निर्देश देता है। कारीगर सोने के कड़े एपोद के सामने, कंधे की पट्टियों के निचले भाग में लगाते हैं, संभवतः जहाँ पट्टियाँ एपोद के कपड़े से मिलती हैं, उस कपड़े की पेटी के ऊपर जो एपोद के चारों ओर बँधी रहती है। कारीगर एपोद के सोने के कड़ों को चपरास के सोने के कड़ों से नीले या बैंगनी धागे को मरोड़कर बनाई गई एक महीन डोरी से जोड़ेंगे। चपरास को एपोद से इस प्रकार बाँधा जाता है कि वह महायाजक के शरीर से अलग होकर हिलता न रहे। जब महायाजक पवित्र स्थान, अर्थात् मिलापवाले तम्बू के बीच में, जहाँ यहोवा उपस्थित रहता है, प्रवेश करता है, तब वह अपने छाती पर चपरास के सामने जड़े हुए पत्थर पहनता है। हारून चपरास पहनता है जिस पर इस्राएल के पुत्रों के नाम होते हैं, और वह यहोवा की आराधना करते समय इस्राएल के लोगों का प्रतिनिधित्व करता है।</w:t>
      </w:r>
    </w:p>
    <w:p>
      <w:pPr/>
      <w:r>
        <w:rPr>
          <w:lang w:val="hi_IN" w:bidi="hi_IN"/>
        </w:rPr>
      </w:r>
      <w:r>
        <w:rPr>
          <w:lang w:val="hi_IN" w:bidi="hi_IN"/>
        </w:rPr>
        <w:t>यहोवा मूसा को निर्देश देता है कि वह चपरास की जेब में दो वस्तुएँ रखे। इन वस्तुओं को ऊरीम और तुम्मीम कहा जाता है। इन वस्तुओं के नाम प्रकाश, अर्थात् ऊरीम, और अंधकार, अर्थात् तुम्मीम के विचारों की ओर संकेत करते हैं। महायाजक इन वस्तुओं का उपयोग परमेश्वर की इच्छा जानने के लिए करेगा। हम नहीं जानते कि महायाजक इनका उपयोग परमेश्वर की इच्छा जानने के लिए कैसे करता था। यहोवा ऊरीम और तुम्मीम बनाने के लिए कोई निर्देश नहीं देता, इसका अर्थ है कि वे पहले से मौजूद थे और इस्राएली उनका उपयोग पहले से कर रहे थे। सिनै पर्वत पर इस्राएलियों के आसपास के देशों में लोग निर्णय लेने में सहायता के लिए वस्तुओं का उपयोग करते थे। यहोवा ने निर्णय लेने के लिए ऊरीम और तुम्मीम को मान्यता दी। महायाजक ऊरीम और तुम्मीम का उपयोग यहोवा की उपस्थिति में करता था। यहोवा कभी-कभी इस प्रकार अपनी इच्छा प्रकट करता था, और बाइबल के अन्य भागों में भी यह दिखाया गया है।</w:t>
      </w:r>
    </w:p>
    <w:p>
      <w:pPr/>
      <w:r>
        <w:rPr>
          <w:lang w:val="hi_IN" w:bidi="hi_IN"/>
        </w:rPr>
      </w:r>
      <w:r>
        <w:rPr>
          <w:lang w:val="hi_IN" w:bidi="hi_IN"/>
        </w:rPr>
        <w:t>जब ऊरीम और तुम्मीम चपरास की थैली में होंगे, तब वे हारून के हृदय के सामने रहेंगे। जब हारून यहोवा की उपस्थिति में होता है, तब उसके पास वह साधन होता है जिसके द्वारा यहोवा अपने लोगों के लिए निर्णय बता सकता है। हृदय इस्राएलियों के लिए एक प्रतीकात्मक स्थान है और व्यक्ति की पहचान का मुख्य भाग है। यहोवा यह दिखाता है कि वह इस्राएल के साथ अपनी वाचा को महत्त्व देता है, इस कारण वह महायाजक से यह अपेक्षा करता है कि वह ऊरीम और तुम्मीम के साथ चपरास को अपने हृदय पर पहने।</w:t>
      </w:r>
    </w:p>
    <w:p>
      <w:pPr/>
      <w:r>
        <w:rPr>
          <w:lang w:val="hi_IN" w:bidi="hi_IN"/>
        </w:rPr>
      </w:r>
      <w:r>
        <w:rPr>
          <w:lang w:val="hi_IN" w:bidi="hi_IN"/>
        </w:rPr>
        <w:t>यहाँ रुकें और समूह में इस प्रश्न पर चर्चा करें: आप अपने शरीर पर महत्वपूर्ण और मूल्यवान वस्तुएँ कहाँ रखते हैं? क्या शरीर पर उनका स्थान उनके उद्देश्य से जुड़ा होता है?</w:t>
      </w:r>
      <w:r>
        <w:rPr>
          <w:lang w:val="hi_IN" w:bidi="hi_IN"/>
        </w:rPr>
      </w:r>
    </w:p>
    <w:p>
      <w:pPr>
        <w:pStyle w:val="Heading3"/>
      </w:pPr>
      <w:r>
        <w:rPr>
          <w:lang w:val="hi_IN" w:bidi="hi_IN"/>
        </w:rPr>
        <w:t>घटनाओं को समझाना</w:t>
      </w:r>
    </w:p>
    <w:p>
      <w:pPr/>
      <w:r>
        <w:rPr>
          <w:lang w:val="hi_IN" w:bidi="hi_IN"/>
        </w:rPr>
      </w:r>
      <w:r>
        <w:rPr>
          <w:lang w:val="hi_IN" w:bidi="hi_IN"/>
        </w:rPr>
        <w:t>निर्गमन 28:15–30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यहोवा मूसा से बात कर रहा है और उसे बता रहा है कि महायाजक के लिए निर्णय का चपरास कैसे बनाया जाए।</w:t>
      </w:r>
    </w:p>
    <w:p>
      <w:pPr/>
      <w:r>
        <w:rPr>
          <w:lang w:val="hi_IN" w:bidi="hi_IN"/>
        </w:rPr>
      </w:r>
      <w:r>
        <w:rPr>
          <w:b/>
          <w:lang w:val="hi_IN" w:bidi="hi_IN"/>
        </w:rPr>
        <w:t>दूसरे दृश्य में:</w:t>
      </w:r>
      <w:r>
        <w:rPr>
          <w:lang w:val="hi_IN" w:bidi="hi_IN"/>
        </w:rPr>
        <w:t xml:space="preserve"> यहोवा बताता है कि सोने की डोरी और कड़ों का उपयोग करके चपरास को महायाजक के एपोद से कैसे जोड़ा जाए।</w:t>
      </w:r>
    </w:p>
    <w:p>
      <w:pPr/>
      <w:r>
        <w:rPr>
          <w:lang w:val="hi_IN" w:bidi="hi_IN"/>
        </w:rPr>
      </w:r>
      <w:r>
        <w:rPr>
          <w:b/>
          <w:lang w:val="hi_IN" w:bidi="hi_IN"/>
        </w:rPr>
        <w:t>तीसरे दृश्य में:</w:t>
      </w:r>
      <w:r>
        <w:rPr>
          <w:lang w:val="hi_IN" w:bidi="hi_IN"/>
        </w:rPr>
        <w:t xml:space="preserve"> यहोवा मूसा को निर्देश देता है कि चपरास इस्राएल का प्रतिनिधित्व कैसे करे। यहोवा मूसा को निर्देश देता है कि ऊरीम और तुम्मीम को चपरास की थैली या जेब में रखा जाए।</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कुशल कारीगर</w:t>
      </w:r>
    </w:p>
    <w:p>
      <w:pPr>
        <w:pStyle w:val="ListBullet"/>
        <w:spacing w:line="240" w:lineRule="auto"/>
        <w:ind w:left="720"/>
      </w:pPr>
      <w:r>
        <w:rPr>
          <w:lang w:val="hi_IN" w:bidi="hi_IN"/>
        </w:rPr>
      </w:r>
      <w:r>
        <w:rPr>
          <w:lang w:val="hi_IN" w:bidi="hi_IN"/>
        </w:rPr>
        <w:t>हारून</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यहोवा शुरुआत में चपरास का उद्देश्य बताता है। चपरास इस्राएलियों के साथ परमेश्वर की वाचा की प्रतिज्ञा को याद दिलाता है। यह उन वस्तुओं को रखने का एक स्थान भी है जिनके द्वारा यहोवा इस्राएलियों के लिए निर्णय बताता है। कुशल कारीगर चपरास को उसी कपड़े और धागे से बनाएँगे जैसे एपोद के लिए उपयोग किए गए हैं। चपरास एक जेब है, जो चौकोर आकार का होता है और वस्तुओं को रखने के लिए बनाया जाता है। यह पूरी तरह दिखाई देता है और महायाजक के अन्य वस्त्रों के ऊपर रहता है।</w:t>
      </w:r>
    </w:p>
    <w:p>
      <w:pPr/>
      <w:r>
        <w:rPr>
          <w:lang w:val="hi_IN" w:bidi="hi_IN"/>
        </w:rPr>
      </w:r>
      <w:r>
        <w:rPr>
          <w:lang w:val="hi_IN" w:bidi="hi_IN"/>
        </w:rPr>
        <w:t>यहाँ रुकें और समूह में यह गतिविधि करें: ऐसा आयताकार कपड़ा लें जिसकी लंबाई उसकी चौड़ाई से दो गुना हो। किसी स्वयंसेवक से कहें कि वह कपड़े को मोड़कर उसे चौकोर आकार में बनाए और साथ ही यह बताए कि वह क्या कर रहा है। कपड़े के आकार में होने वाले परिवर्तन का वर्णन करने के लिए उपयोग किए गए शब्दों पर ध्यान दें। इस ऑडियो को यहाँ रोकें।</w:t>
      </w:r>
    </w:p>
    <w:p>
      <w:pPr/>
      <w:r>
        <w:rPr>
          <w:lang w:val="hi_IN" w:bidi="hi_IN"/>
        </w:rPr>
      </w:r>
      <w:r>
        <w:rPr>
          <w:lang w:val="hi_IN" w:bidi="hi_IN"/>
        </w:rPr>
        <w:t>कुशल कारीगरों ने चपरास को अर्ध-बहुमूल्य पत्थरों से सजाया, जिन पर इस्राएल के पुत्रों के नाम खुदे हुए थे। उन्होंने हर पत्थर पर एक-एक नाम खोदा और उन्हें बारीक सोने के तार से चपरास पर लगाया। कुशल कारीगरों ने पत्थरों को चार पंक्तियों में इस प्रकार व्यवस्थित किया कि हर पंक्ति में तीन पत्थर हों। सभी पत्थर एक-दूसरे से अलग हैं और उनके रंग भी अलग-अलग हैं। हम ठीक-ठीक नहीं जानते कि कुशल कारीगरों ने चपरास पर कौन-कौन से पत्थर इस्तेमाल किए थे। यदि आपके पास इन पत्थरों के नाम नहीं हैं, तो आप उन्हें उनके रंग या किसी अन्य वर्णन के आधार पर बुला सकते हैं। 12 बहुमूल्य पत्थर हैं। पहली पंक्ति में एक चमकीला लाल पत्थर, एक पीला पत्थर और एक चमकता हुआ हरा या लाल पत्थर है। दूसरी पंक्ति में एक लाल, नीला या हरा पत्थर, एक नीला पत्थर और एक बहुमूल्य पत्थर है जो शायद सफेद है। तीसरी पंक्ति में एक नारंगी या नीला बहुमूल्य पत्थर, एक धारियों वाला पत्थर और एक बैंगनी पत्थर है। चौथी पंक्ति में एक चमकीला पत्थर है जो नीले/हरे रंग का हो सकता है, एक कई रंगों वाला पत्थर और एक हरे या लाल रंग का पत्थर है। हारून खुदे हुए पत्थरों पर इस्राएल के पुत्रों के नाम अपने हृदय पर धारण करता है। जब हारून मिलापवाले तम्बू में यहोवा की उपस्थिति में होता है, तब यह यहोवा और इस्राएलियों को उनके विशेष संबंध की याद दिलाता है।</w:t>
      </w:r>
    </w:p>
    <w:p>
      <w:pPr/>
      <w:r>
        <w:rPr>
          <w:lang w:val="hi_IN" w:bidi="hi_IN"/>
        </w:rPr>
      </w:r>
      <w:r>
        <w:rPr>
          <w:lang w:val="hi_IN" w:bidi="hi_IN"/>
        </w:rPr>
        <w:t xml:space="preserve">यहाँ रुकें और महायाजक की एक चित्रित झलक देखें जिसमें </w:t>
      </w:r>
      <w:r>
        <w:rPr>
          <w:b/>
          <w:lang w:val="hi_IN" w:bidi="hi_IN"/>
        </w:rPr>
        <w:t>वह चपरास पहने हुए है</w:t>
      </w:r>
      <w:r>
        <w:rPr>
          <w:lang w:val="hi_IN" w:bidi="hi_IN"/>
        </w:rPr>
        <w:t>, और जिसमें चपरास के कई सम्भावित रूप दिखाए गए हैं। इस ऑडियो को यहाँ रोकें।</w:t>
      </w:r>
    </w:p>
    <w:p>
      <w:pPr/>
      <w:r>
        <w:rPr>
          <w:lang w:val="hi_IN" w:bidi="hi_IN"/>
        </w:rPr>
      </w:r>
      <w:r>
        <w:rPr>
          <w:lang w:val="hi_IN" w:bidi="hi_IN"/>
        </w:rPr>
        <w:t xml:space="preserve">यहाँ रुकें और महायाजक के </w:t>
      </w:r>
      <w:r>
        <w:rPr>
          <w:lang w:val="hi_IN" w:bidi="hi_IN"/>
        </w:rPr>
        <w:t>विशेष वस्त्र पहने हुए उसके एक चित्र</w:t>
      </w:r>
      <w:r>
        <w:rPr>
          <w:lang w:val="hi_IN" w:bidi="hi_IN"/>
        </w:rPr>
        <w:t xml:space="preserve"> को देखें। इस ऑडियो को यहाँ रोकें।</w:t>
      </w:r>
    </w:p>
    <w:p>
      <w:pPr/>
      <w:r>
        <w:rPr>
          <w:lang w:val="hi_IN" w:bidi="hi_IN"/>
        </w:rPr>
      </w:r>
      <w:r>
        <w:rPr>
          <w:lang w:val="hi_IN" w:bidi="hi_IN"/>
        </w:rPr>
        <w:t xml:space="preserve">यहाँ रुकें और </w:t>
      </w:r>
      <w:r>
        <w:rPr>
          <w:lang w:val="hi_IN" w:bidi="hi_IN"/>
        </w:rPr>
        <w:t>मिलापवाले तम्बू</w:t>
      </w:r>
      <w:r>
        <w:rPr>
          <w:lang w:val="hi_IN" w:bidi="hi_IN"/>
        </w:rPr>
        <w:t xml:space="preserve"> का एक नक्शा देखें। इस ऑडियो को यहाँ रोकें।</w:t>
      </w:r>
    </w:p>
    <w:p>
      <w:pPr/>
      <w:r>
        <w:rPr>
          <w:lang w:val="hi_IN" w:bidi="hi_IN"/>
        </w:rPr>
      </w:r>
      <w:r>
        <w:rPr>
          <w:lang w:val="hi_IN" w:bidi="hi_IN"/>
        </w:rPr>
        <w:t>चपरास एपोद से अलग पहना जाने वाला एक वस्त्र है। कुशल कारीगरों ने चपरास को ऊपर की ओर सोने की डोरियों और सोने के कड़ों से, और नीचे की ओर सोने के कड़ों और नीले/बैंगनी बटे हुए सूत से एपोद के साथ अच्छी तरह बाँध दिया। डोरियाँ और कड़े चपरास को शरीर के पास लगाए रखते हैं। सोने के कड़ों की स्थिति चपरास को उस कपड़े की पेटी के ऊपर बनाए रखती है, जिसे महायाजक एपोद के ऊपर पहनता है।</w:t>
      </w:r>
    </w:p>
    <w:p>
      <w:pPr/>
      <w:r>
        <w:rPr>
          <w:lang w:val="hi_IN" w:bidi="hi_IN"/>
        </w:rPr>
      </w:r>
      <w:r>
        <w:rPr>
          <w:lang w:val="hi_IN" w:bidi="hi_IN"/>
        </w:rPr>
        <w:t>यहाँ रुकें और समूह के रूप में यह गतिविधि करें: अपने पास उपलब्ध सामग्री का उपयोग करके एपोद के लिए चपरास और उसे लगाने के भाग बनाएँ। यदि सम्भव हो, तो किसी स्वयंसेवक से उसे पहनने को कहें। ध्यान दें कि यह स्वयंसेवक के शरीर पर कहाँ बैठता है। या फिर, भूमि पर एक चौकोर आकार बनाएँ और उसमें 12 पत्थरों को उसी क्रम में सजाएँ, जैसा यहोवा ने मूसा को निर्देश दिया था। इस ऑडियो को यहाँ रोकें।</w:t>
      </w:r>
    </w:p>
    <w:p>
      <w:pPr/>
      <w:r>
        <w:rPr>
          <w:lang w:val="hi_IN" w:bidi="hi_IN"/>
        </w:rPr>
      </w:r>
      <w:r>
        <w:rPr>
          <w:lang w:val="hi_IN" w:bidi="hi_IN"/>
        </w:rPr>
        <w:t>चपरास ऊरीम और तुम्मीम के लिए एक थैली है। यह दिखाता है कि वे महत्वपूर्ण हैं। जब महायाजक मिलापवाले तम्बू में यहोवा से मिलने जाता है, तब वे उसके हृदय के ऊपर होते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28:15–30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कुशल कारीगर</w:t>
      </w:r>
    </w:p>
    <w:p>
      <w:pPr>
        <w:pStyle w:val="ListBullet"/>
        <w:spacing w:line="240" w:lineRule="auto"/>
        <w:ind w:left="720"/>
      </w:pPr>
      <w:r>
        <w:rPr>
          <w:lang w:val="hi_IN" w:bidi="hi_IN"/>
        </w:rPr>
      </w:r>
      <w:r>
        <w:rPr>
          <w:lang w:val="hi_IN" w:bidi="hi_IN"/>
        </w:rPr>
        <w:t>हारून</w:t>
      </w:r>
    </w:p>
    <w:p>
      <w:pPr/>
      <w:r>
        <w:rPr>
          <w:lang w:val="hi_IN" w:bidi="hi_IN"/>
        </w:rPr>
      </w:r>
      <w:r>
        <w:rPr>
          <w:lang w:val="hi_IN" w:bidi="hi_IN"/>
        </w:rPr>
        <w:t>नाटक के दौरान, हारून और कुशल कारीगर उन निर्देशों का अभिनय करें, जो यहोवा मूसा को देता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की भूमिका निभाने वाले व्यक्ति से पूछें, "आप क्या महसूस कर रहे हैं या क्या सोच रहे हैं?" पात्र की भूमिका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 xml:space="preserve">नीचे नाटक और उसके संभावित उत्तरों का एक उदाहरण दिया गया है। </w:t>
      </w:r>
    </w:p>
    <w:p>
      <w:pPr/>
      <w:r>
        <w:rPr>
          <w:lang w:val="hi_IN" w:bidi="hi_IN"/>
        </w:rPr>
      </w:r>
      <w:r>
        <w:rPr>
          <w:lang w:val="hi_IN" w:bidi="hi_IN"/>
        </w:rPr>
        <w:t>यहोवा मूसा से निर्णय लेने के लिए एक चपरास बनाने को कहता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उत्तर दे सकता है, “मैं अपने लोगों की अगुवाई करूँगा और उनके लिए निर्णय लूँगा,” या “मेरा महायाजक मेरे लोगों के लिए निर्णय लेने के साधन मेरी उपस्थिति में लाएगा।”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यहोवा मूसा से कहता है कि चपरास उसी सामग्री और सूत से बनाया जाए, जिससे महायाजक का एपोद और मिलापवाले तम्बू के भीतर के परदे बनाए गए हैं। इसे हारून की छाती को ढाँपने के लिए एक चौकोर जेब के रूप में बनाया जाता है। यह महायाजक के वस्त्रों के ऊपर होता है। कुशल कारीगरों ने चपरास के सामने वाले भाग को अर्ध-बहुमूल्य पत्थरों से सजाया। कुशल कारीगरों ने हर एक पत्थर पर इस्राएल के एक पुत्र का नाम खोदा।</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“यह पटुका एक अद्भुत वस्त्र होगा,” या “हम हमेशा याद रखेंगे कि हम परमेश्वर के विशेष लोग हैं।”</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उत्तर दे सकता है, “हर एक नाम इस्राएलियों के साथ मेरे विशेष संबंध की याद दिलाता है,” या “ये बहुमूल्य पत्थर यह दिखाने में सहायता करेंगे कि इस्राएलियों के साथ मेरा संबंध कितना महत्वपूर्ण है।”</w:t>
      </w:r>
    </w:p>
    <w:p>
      <w:pPr>
        <w:pStyle w:val="ListBullet"/>
        <w:spacing w:line="240" w:lineRule="auto"/>
        <w:ind w:left="720"/>
      </w:pPr>
      <w:r>
        <w:rPr>
          <w:lang w:val="hi_IN" w:bidi="hi_IN"/>
        </w:rPr>
      </w:r>
      <w:r>
        <w:rPr>
          <w:lang w:val="hi_IN" w:bidi="hi_IN"/>
        </w:rPr>
        <w:t>कुशल कारीगरों की भूमिका निभाने वाले व्यक्ति से पूछें, "आप क्या महसूस कर रहे हैं या क्या सोच रहे हैं?" वह व्यक्ति इस तरह उत्तर दे सकता है, “मैं यहोवा का आदर करने के लिए अपने कौशल का उपयोग करूँगा,” या “हर एक पत्थर यहोवा को हमारे लोगों के एक गोत्र की याद दिलाएगा।”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यहोवा मूसा को बताता है कि चपरास को महायाजक के एपोद से कैसे बाँधना है। यहोवा चाहता है कि चपरास एपोद के साथ सटा हुआ रहे और शरीर पर कपड़े की पेटी के ऊपर ठहरा रहे। कुशल कारीगर चपरास को एपोद से बाँधने के लिए सोने और उत्तम रंगीन सूत का उपयोग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उत्तर दे सकता है, “मैं चाहता हूँ कि चपरास सुरक्षित रूप से अपनी सही जगह पर बना रहे, ताकि यह दिखे कि यह मेरे लिए कितना महत्वपूर्ण है,” या “चपरास को उसकी जगह पर बनाए रखने के लिए जिन सामग्रियों का उपयोग किया जाता है, वे भी विशेष होनी चाहिए, क्योंकि चपरास बहुत महत्वपूर्ण है।”</w:t>
      </w:r>
    </w:p>
    <w:p>
      <w:pPr>
        <w:pStyle w:val="ListBullet"/>
        <w:spacing w:line="240" w:lineRule="auto"/>
        <w:ind w:left="720"/>
      </w:pPr>
      <w:r>
        <w:rPr>
          <w:lang w:val="hi_IN" w:bidi="hi_IN"/>
        </w:rPr>
      </w:r>
      <w:r>
        <w:rPr>
          <w:lang w:val="hi_IN" w:bidi="hi_IN"/>
        </w:rPr>
        <w:t>हारून की भूमिका निभा रहे व्यक्ति से पूछें, "आप क्या महसूस कर रहे हैं या क्या सोच रहे हैं?" वह व्यक्ति इस तरह उत्तर दे सकता है, "मैं छाती पर चपरास पहनूंगा," या "सोने के अलंकरण खूबसूरती से चमकेंगे।"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यहोवा मूसा से कहता है कि उसकी उपस्थिति में इस्राएल के पुत्रों के नाम ले जाने के लिए चपरास महत्वपूर्ण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हारून की भूमिका निभा रहे व्यक्ति से पूछें, "आप क्या महसूस कर रहे हैं या क्या सोच रहे हैं?" वह व्यक्ति इस तरह उत्तर दे सकता है, “चपरास हमारे लोगों को यह जानने में सहायता करता है कि मैं उनका अगुवा हूँ,” या “मैं हमारे लोगों के नाम यहोवा की उपस्थिति में ले जाऊँगा। यह मुझे याद दिलाएगा कि मेरे ऊपर बहुत बड़ी जिम्मेदारी है। मुझे परमेश्वर के सामने लोगों का विश्वासयोग्य प्रतिनिधित्व करना है।”</w:t>
      </w:r>
    </w:p>
    <w:p>
      <w:pPr/>
      <w:r>
        <w:rPr>
          <w:lang w:val="hi_IN" w:bidi="hi_IN"/>
        </w:rPr>
      </w:r>
      <w:r>
        <w:rPr>
          <w:lang w:val="hi_IN" w:bidi="hi_IN"/>
        </w:rPr>
        <w:t>यहोवा मूसा से कहता है कि ऊरीम और तुम्मीम को चपरास की थैली में रख दिया जाए। चपरास ऊरीम और तुम्मीम को शरीर पर एक महत्वपूर्ण स्थिति में रखता है और उन्हें मिलापवाले तम्बू में यहोवा की उपस्थिति में ले जाता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“यहोवा हमारी अगुवाई करेगा और हमारे लिए निर्णय करेगा,” या “मैं खुश हूँ कि ऊरीम और तुम्मीम एक सुरक्षित स्थान पर हैं,” या “जब हमें मार्गदर्शन की आवश्यकता होगी, तब हारून यहोवा से पूछेगा कि हमें क्या करना चाहिए।”</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उत्तर दे सकता है, “मैं ऊरीम और तुम्मीम का उपयोग अपने लोगों को यह दिखाने के लिए करूँगा कि उन्हें क्या करना है,” या “ऊरीम और तुम्मीम उस रीति का एक भाग हैं, जिसके द्वारा मैं अपने लोगों की अगुवाई करूँगा,” या चपरास मेरे लोगों को दिखाता है कि मैं उन पर शासन करूँगा और उनके लिए निर्णय करूँगा।”</w:t>
      </w:r>
    </w:p>
    <w:p>
      <w:pPr>
        <w:pStyle w:val="ListBullet"/>
        <w:spacing w:line="240" w:lineRule="auto"/>
        <w:ind w:left="720"/>
      </w:pPr>
      <w:r>
        <w:rPr>
          <w:lang w:val="hi_IN" w:bidi="hi_IN"/>
        </w:rPr>
      </w:r>
      <w:r>
        <w:rPr>
          <w:lang w:val="hi_IN" w:bidi="hi_IN"/>
        </w:rPr>
        <w:t>अभिनय को जारी रखें।</w:t>
      </w:r>
      <w:r>
        <w:rPr>
          <w:lang w:val="hi_IN" w:bidi="hi_IN"/>
        </w:rPr>
      </w:r>
    </w:p>
    <w:p>
      <w:pPr>
        <w:pStyle w:val="Heading3"/>
      </w:pPr>
      <w:r>
        <w:rPr>
          <w:lang w:val="hi_IN" w:bidi="hi_IN"/>
        </w:rPr>
        <w:t>आवश्यक जानकारी</w:t>
      </w:r>
    </w:p>
    <w:p>
      <w:pPr/>
      <w:r>
        <w:rPr>
          <w:lang w:val="hi_IN" w:bidi="hi_IN"/>
        </w:rPr>
      </w:r>
      <w:r>
        <w:rPr>
          <w:lang w:val="hi_IN" w:bidi="hi_IN"/>
        </w:rPr>
        <w:t>निर्गमन 28:15–30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यहोवा मूसा को निर्देश देता है। </w:t>
      </w:r>
      <w:r>
        <w:rPr>
          <w:b/>
          <w:lang w:val="hi_IN" w:bidi="hi_IN"/>
        </w:rPr>
        <w:t>यहोवा</w:t>
      </w:r>
      <w:r>
        <w:rPr>
          <w:lang w:val="hi_IN" w:bidi="hi_IN"/>
        </w:rPr>
        <w:t xml:space="preserve"> </w:t>
      </w:r>
      <w:r>
        <w:rPr>
          <w:lang w:val="hi_IN" w:bidi="hi_IN"/>
        </w:rPr>
        <w:t>परमेश्वर</w:t>
      </w:r>
      <w:r>
        <w:rPr>
          <w:lang w:val="hi_IN" w:bidi="hi_IN"/>
        </w:rPr>
        <w:t xml:space="preserve"> का व्यक्तिगत नाम है। इस भाग में, परमेश्वर को यहोवा कहा जाता है। यहोवा शब्द का अनुवाद उसी तरह करना सुनिश्चित करें जैसे आपने पिछले भागों में किया है, और याद रखें कि </w:t>
      </w:r>
      <w:r>
        <w:rPr>
          <w:b/>
          <w:lang w:val="hi_IN" w:bidi="hi_IN"/>
        </w:rPr>
        <w:t>यहोवा</w:t>
      </w:r>
      <w:r>
        <w:rPr>
          <w:lang w:val="hi_IN" w:bidi="hi_IN"/>
        </w:rPr>
        <w:t xml:space="preserve"> मुख्य शब्दावली में है।</w:t>
      </w:r>
    </w:p>
    <w:p>
      <w:pPr/>
      <w:r>
        <w:rPr>
          <w:lang w:val="hi_IN" w:bidi="hi_IN"/>
        </w:rPr>
      </w:r>
      <w:r>
        <w:rPr>
          <w:lang w:val="hi_IN" w:bidi="hi_IN"/>
        </w:rPr>
        <w:t xml:space="preserve">यहोवा न्याय का </w:t>
      </w:r>
      <w:r>
        <w:rPr>
          <w:b/>
          <w:lang w:val="hi_IN" w:bidi="hi_IN"/>
        </w:rPr>
        <w:t>चपरास</w:t>
      </w:r>
      <w:r>
        <w:rPr>
          <w:lang w:val="hi_IN" w:bidi="hi_IN"/>
        </w:rPr>
        <w:t xml:space="preserve"> बनाने के लिए निर्देश देता है। यह एक ऐसा वस्त्र है, जो किसी व्यक्ति के शरीर के ऊपरी आगे के भाग को ढकता है। चपरास के लिए वही शब्द या वाक्यांश इस्तेमाल करें, जो आपने पिछले भागों में इस्तेमाल किया है।</w:t>
      </w:r>
    </w:p>
    <w:p>
      <w:pPr/>
      <w:r>
        <w:rPr>
          <w:lang w:val="hi_IN" w:bidi="hi_IN"/>
        </w:rPr>
      </w:r>
      <w:r>
        <w:rPr>
          <w:b/>
          <w:lang w:val="hi_IN" w:bidi="hi_IN"/>
        </w:rPr>
        <w:t>न्याय</w:t>
      </w:r>
      <w:r>
        <w:rPr>
          <w:lang w:val="hi_IN" w:bidi="hi_IN"/>
        </w:rPr>
        <w:t xml:space="preserve"> का चपरास यहोवा से निर्णय जानने के लिए महत्वपूर्ण है। याद रखें कि इस भाग में, न्याय का अर्थ निर्णय लेना है—यानी किसी परिस्थिति में क्या करना सबसे उचित है, इसका निर्णय करना। यह न्याय किसी व्यक्ति को दण्ड देने के लिए उसका न्याय करने के बारे में नहीं है।</w:t>
      </w:r>
    </w:p>
    <w:p>
      <w:pPr/>
      <w:r>
        <w:rPr>
          <w:lang w:val="hi_IN" w:bidi="hi_IN"/>
        </w:rPr>
      </w:r>
      <w:r>
        <w:rPr>
          <w:lang w:val="hi_IN" w:bidi="hi_IN"/>
        </w:rPr>
        <w:t xml:space="preserve">यहाँ रुकें और समूह में चर्चा करें कि आप </w:t>
      </w:r>
      <w:r>
        <w:rPr>
          <w:b/>
          <w:lang w:val="hi_IN" w:bidi="hi_IN"/>
        </w:rPr>
        <w:t>न्याय</w:t>
      </w:r>
      <w:r>
        <w:rPr>
          <w:lang w:val="hi_IN" w:bidi="hi_IN"/>
        </w:rPr>
        <w:t xml:space="preserve"> के लिए किस शब्द या वाक्यांश का इस्तेमाल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चपरास को </w:t>
      </w:r>
      <w:r>
        <w:rPr>
          <w:b/>
          <w:lang w:val="hi_IN" w:bidi="hi_IN"/>
        </w:rPr>
        <w:t>एपोद</w:t>
      </w:r>
      <w:r>
        <w:rPr>
          <w:lang w:val="hi_IN" w:bidi="hi_IN"/>
        </w:rPr>
        <w:t xml:space="preserve"> की तरह बनाना। एपोद के लिए वही शब्द या वाक्यांश इस्तेमाल करें, जो आपने पिछले भागों में इस्तेमाल किया है। अधिक जानकारी के लिए मुख्य शब्दावली में </w:t>
      </w:r>
      <w:r>
        <w:rPr>
          <w:b/>
          <w:lang w:val="hi_IN" w:bidi="hi_IN"/>
        </w:rPr>
        <w:t>एपोद</w:t>
      </w:r>
      <w:r>
        <w:rPr>
          <w:lang w:val="hi_IN" w:bidi="hi_IN"/>
        </w:rPr>
        <w:t xml:space="preserve"> शब्द को देखें।</w:t>
      </w:r>
    </w:p>
    <w:p>
      <w:pPr/>
      <w:r>
        <w:rPr>
          <w:lang w:val="hi_IN" w:bidi="hi_IN"/>
        </w:rPr>
      </w:r>
      <w:r>
        <w:rPr>
          <w:lang w:val="hi_IN" w:bidi="hi_IN"/>
        </w:rPr>
        <w:t xml:space="preserve">चपरास को सोने, </w:t>
      </w:r>
      <w:r>
        <w:rPr>
          <w:b/>
          <w:lang w:val="hi_IN" w:bidi="hi_IN"/>
        </w:rPr>
        <w:t>नीले</w:t>
      </w:r>
      <w:r>
        <w:rPr>
          <w:lang w:val="hi_IN" w:bidi="hi_IN"/>
        </w:rPr>
        <w:t xml:space="preserve">, बैंगनी और चमकीले लाल </w:t>
      </w:r>
      <w:r>
        <w:rPr>
          <w:b/>
          <w:lang w:val="hi_IN" w:bidi="hi_IN"/>
        </w:rPr>
        <w:t>सूत</w:t>
      </w:r>
      <w:r>
        <w:rPr>
          <w:lang w:val="hi_IN" w:bidi="hi_IN"/>
        </w:rPr>
        <w:t xml:space="preserve"> तथा </w:t>
      </w:r>
      <w:r>
        <w:rPr>
          <w:b/>
          <w:lang w:val="hi_IN" w:bidi="hi_IN"/>
        </w:rPr>
        <w:t>बटे हुए महीन मलमल</w:t>
      </w:r>
      <w:r>
        <w:rPr>
          <w:lang w:val="hi_IN" w:bidi="hi_IN"/>
        </w:rPr>
        <w:t xml:space="preserve"> से बनाना। नीला, सूत और बटा हुआ महीन मलमल के लिए वही शब्द या वाक्यांश इस्तेमाल करें, जो आपने पिछले भागों में किया है।</w:t>
      </w:r>
    </w:p>
    <w:p>
      <w:pPr/>
      <w:r>
        <w:rPr>
          <w:lang w:val="hi_IN" w:bidi="hi_IN"/>
        </w:rPr>
      </w:r>
      <w:r>
        <w:rPr>
          <w:lang w:val="hi_IN" w:bidi="hi_IN"/>
        </w:rPr>
        <w:t xml:space="preserve">चपरास एक </w:t>
      </w:r>
      <w:r>
        <w:rPr>
          <w:b/>
          <w:lang w:val="hi_IN" w:bidi="hi_IN"/>
        </w:rPr>
        <w:t>बित्ते</w:t>
      </w:r>
      <w:r>
        <w:rPr>
          <w:lang w:val="hi_IN" w:bidi="hi_IN"/>
        </w:rPr>
        <w:t xml:space="preserve"> लंबा और एक बित्ते चौड़ा हो। </w:t>
      </w:r>
      <w:r>
        <w:rPr>
          <w:b/>
          <w:lang w:val="hi_IN" w:bidi="hi_IN"/>
        </w:rPr>
        <w:t>इस्राएली</w:t>
      </w:r>
      <w:r>
        <w:rPr>
          <w:lang w:val="hi_IN" w:bidi="hi_IN"/>
        </w:rPr>
        <w:t xml:space="preserve"> लंबाई मापने के एक तरीके के रूप में बित्ते का उपयोग करते थे। बित्ता वह दूरी है, जो अंगूठे के सिरे और छोटी उंगली के सिरे के बीच होती है, जब उंगलियाँ पूरी तरह फैलाई जाती हैं। आधुनिक माप के अनुसार एक बित्ता लगभग 9 इंच या 22 सेंटीमीटर के बराबर होता है।</w:t>
      </w:r>
    </w:p>
    <w:p>
      <w:pPr/>
      <w:r>
        <w:rPr>
          <w:lang w:val="hi_IN" w:bidi="hi_IN"/>
        </w:rPr>
      </w:r>
      <w:r>
        <w:rPr>
          <w:lang w:val="hi_IN" w:bidi="hi_IN"/>
        </w:rPr>
        <w:t xml:space="preserve">यहाँ रुकें और समूह में चर्चा करें कि आप </w:t>
      </w:r>
      <w:r>
        <w:rPr>
          <w:b/>
          <w:lang w:val="hi_IN" w:bidi="hi_IN"/>
        </w:rPr>
        <w:t>बित्ते</w:t>
      </w:r>
      <w:r>
        <w:rPr>
          <w:lang w:val="hi_IN" w:bidi="hi_IN"/>
        </w:rPr>
        <w:t xml:space="preserve"> के लिए किस शब्द या वाक्यांश का इस्तेमाल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कुशल कारीगरों ने चपरास को बारह अर्ध-बहुमूल्य पत्थरों से सजाया। ये सभी पत्थर अलग-अलग हैं। हम ठीक-ठीक नहीं जानते कि कुशल कारीगरों ने चपरास पर कौन-कौन से पत्थर इस्तेमाल किए थे। यदि आपके पास इन पत्थरों के नाम नहीं हैं, तो आप उन्हें उनके रंग या किसी अन्य वर्णन के आधार पर बुला सकते हैं। संभव है कि पहली पंक्ति में पहला पत्थर </w:t>
      </w:r>
      <w:r>
        <w:rPr>
          <w:b/>
          <w:lang w:val="hi_IN" w:bidi="hi_IN"/>
        </w:rPr>
        <w:t>लाल मणि</w:t>
      </w:r>
      <w:r>
        <w:rPr>
          <w:lang w:val="hi_IN" w:bidi="hi_IN"/>
        </w:rPr>
        <w:t xml:space="preserve"> हो और शायद उसका रंग लाल हो। कुछ अनुवाद इसे माणिक कहते हैं, पर माणिक पर खुदाई करना संभव नहीं होता। </w:t>
      </w:r>
    </w:p>
    <w:p>
      <w:pPr>
        <w:pStyle w:val="ListBullet"/>
        <w:spacing w:line="240" w:lineRule="auto"/>
        <w:ind w:left="720"/>
      </w:pPr>
      <w:r>
        <w:rPr>
          <w:lang w:val="hi_IN" w:bidi="hi_IN"/>
        </w:rPr>
      </w:r>
      <w:r>
        <w:rPr>
          <w:lang w:val="hi_IN" w:bidi="hi_IN"/>
        </w:rPr>
        <w:t xml:space="preserve">यहाँ रुकें और समूह में एक </w:t>
      </w:r>
      <w:r>
        <w:rPr>
          <w:lang w:val="hi_IN" w:bidi="hi_IN"/>
        </w:rPr>
        <w:t>लाल मणि और माणिक</w:t>
      </w:r>
      <w:r>
        <w:rPr>
          <w:lang w:val="hi_IN" w:bidi="hi_IN"/>
        </w:rPr>
        <w:t xml:space="preserve"> की एक तस्वीर देखें।</w:t>
      </w:r>
    </w:p>
    <w:p>
      <w:pPr>
        <w:pStyle w:val="ListBullet"/>
        <w:spacing w:line="240" w:lineRule="auto"/>
        <w:ind w:left="720"/>
      </w:pPr>
      <w:r>
        <w:rPr>
          <w:lang w:val="hi_IN" w:bidi="hi_IN"/>
        </w:rPr>
      </w:r>
      <w:r>
        <w:rPr>
          <w:lang w:val="hi_IN" w:bidi="hi_IN"/>
        </w:rPr>
        <w:t xml:space="preserve">यहाँ रुकें और समूह में चर्चा करें कि आप </w:t>
      </w:r>
      <w:r>
        <w:rPr>
          <w:b/>
          <w:lang w:val="hi_IN" w:bidi="hi_IN"/>
        </w:rPr>
        <w:t>लाल मणि</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संभव है कि पहली पंक्ति का दूसरा पत्थर </w:t>
      </w:r>
      <w:r>
        <w:rPr>
          <w:b/>
          <w:lang w:val="hi_IN" w:bidi="hi_IN"/>
        </w:rPr>
        <w:t>सुवर्णमणि</w:t>
      </w:r>
      <w:r>
        <w:rPr>
          <w:lang w:val="hi_IN" w:bidi="hi_IN"/>
        </w:rPr>
        <w:t xml:space="preserve"> हो, और शायद उसका रंग पीला/हरा हो। यह पुखराज भी हो सकता है।</w:t>
      </w:r>
    </w:p>
    <w:p>
      <w:pPr>
        <w:pStyle w:val="ListBullet"/>
        <w:spacing w:line="240" w:lineRule="auto"/>
        <w:ind w:left="720"/>
      </w:pPr>
      <w:r>
        <w:rPr>
          <w:lang w:val="hi_IN" w:bidi="hi_IN"/>
        </w:rPr>
      </w:r>
      <w:r>
        <w:rPr>
          <w:lang w:val="hi_IN" w:bidi="hi_IN"/>
        </w:rPr>
        <w:t xml:space="preserve">यहाँ रुकें और समूह में </w:t>
      </w:r>
      <w:r>
        <w:rPr>
          <w:lang w:val="hi_IN" w:bidi="hi_IN"/>
        </w:rPr>
        <w:t>पीले/हरे सुवर्णमणि और पीले पुखराज</w:t>
      </w:r>
      <w:r>
        <w:rPr>
          <w:lang w:val="hi_IN" w:bidi="hi_IN"/>
        </w:rPr>
        <w:t xml:space="preserve"> की एक तस्वीर देखें।</w:t>
      </w:r>
    </w:p>
    <w:p>
      <w:pPr>
        <w:pStyle w:val="ListBullet"/>
        <w:spacing w:line="240" w:lineRule="auto"/>
        <w:ind w:left="720"/>
      </w:pPr>
      <w:r>
        <w:rPr>
          <w:lang w:val="hi_IN" w:bidi="hi_IN"/>
        </w:rPr>
      </w:r>
      <w:r>
        <w:rPr>
          <w:lang w:val="hi_IN" w:bidi="hi_IN"/>
        </w:rPr>
        <w:t xml:space="preserve">यहाँ रुकें और समूह में चर्चा करें कि आप </w:t>
      </w:r>
      <w:r>
        <w:rPr>
          <w:b/>
          <w:lang w:val="hi_IN" w:bidi="hi_IN"/>
        </w:rPr>
        <w:t>सुवर्णमणि</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पहली पंक्ति में तीसरा पत्थर चमकता है या प्रकाश को अच्छी तरह परावर्तित करता है। कुछ अनुवाद इस पत्थर को </w:t>
      </w:r>
      <w:r>
        <w:rPr>
          <w:b/>
          <w:lang w:val="hi_IN" w:bidi="hi_IN"/>
        </w:rPr>
        <w:t>पन्ना</w:t>
      </w:r>
      <w:r>
        <w:rPr>
          <w:lang w:val="hi_IN" w:bidi="hi_IN"/>
        </w:rPr>
        <w:t xml:space="preserve"> कहते हैं, पर सम्भव है कि यह ऐसा पत्थर रहा हो जिस पर खुदाई करना आसान हो, शायद बेरिल। इसका रंग हरा या लाल हो सकता है।</w:t>
      </w:r>
    </w:p>
    <w:p>
      <w:pPr>
        <w:pStyle w:val="ListBullet"/>
        <w:spacing w:line="240" w:lineRule="auto"/>
        <w:ind w:left="720"/>
      </w:pPr>
      <w:r>
        <w:rPr>
          <w:lang w:val="hi_IN" w:bidi="hi_IN"/>
        </w:rPr>
      </w:r>
      <w:r>
        <w:rPr>
          <w:lang w:val="hi_IN" w:bidi="hi_IN"/>
        </w:rPr>
        <w:t xml:space="preserve">यहाँ रुकें और समूह में </w:t>
      </w:r>
      <w:r>
        <w:rPr>
          <w:lang w:val="hi_IN" w:bidi="hi_IN"/>
        </w:rPr>
        <w:t>पन्ना और हरी बेरिल</w:t>
      </w:r>
      <w:r>
        <w:rPr>
          <w:lang w:val="hi_IN" w:bidi="hi_IN"/>
        </w:rPr>
        <w:t xml:space="preserve"> की एक तस्वीर देखें।</w:t>
      </w:r>
    </w:p>
    <w:p>
      <w:pPr>
        <w:pStyle w:val="ListBullet"/>
        <w:spacing w:line="240" w:lineRule="auto"/>
        <w:ind w:left="720"/>
      </w:pPr>
      <w:r>
        <w:rPr>
          <w:lang w:val="hi_IN" w:bidi="hi_IN"/>
        </w:rPr>
      </w:r>
      <w:r>
        <w:rPr>
          <w:lang w:val="hi_IN" w:bidi="hi_IN"/>
        </w:rPr>
        <w:t xml:space="preserve">यहाँ रुकें और समूह में चर्चा करें कि </w:t>
      </w:r>
      <w:r>
        <w:rPr>
          <w:b/>
          <w:lang w:val="hi_IN" w:bidi="hi_IN"/>
        </w:rPr>
        <w:t>पन्ने</w:t>
      </w:r>
      <w:r>
        <w:rPr>
          <w:lang w:val="hi_IN" w:bidi="hi_IN"/>
        </w:rPr>
        <w:t xml:space="preserve"> के लिए आप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दूसरी पंक्ति में पहला पत्थर शायद </w:t>
      </w:r>
      <w:r>
        <w:rPr>
          <w:b/>
          <w:lang w:val="hi_IN" w:bidi="hi_IN"/>
        </w:rPr>
        <w:t>फिरोज़ा</w:t>
      </w:r>
      <w:r>
        <w:rPr>
          <w:lang w:val="hi_IN" w:bidi="hi_IN"/>
        </w:rPr>
        <w:t xml:space="preserve"> या गोमेद हो, पर कुछ अनुवाद इसे नीलम या पन्ना भी कहते हैं। नीलम और पन्ना इतने कठोर होते हैं कि लोग उन पर खुदाई नहीं कर सकते। संभव है कि इस पत्थर का रंग लाल, नीला या हरा हो।</w:t>
      </w:r>
    </w:p>
    <w:p>
      <w:pPr>
        <w:pStyle w:val="ListBullet"/>
        <w:spacing w:line="240" w:lineRule="auto"/>
        <w:ind w:left="720"/>
      </w:pPr>
      <w:r>
        <w:rPr>
          <w:lang w:val="hi_IN" w:bidi="hi_IN"/>
        </w:rPr>
      </w:r>
      <w:r>
        <w:rPr>
          <w:lang w:val="hi_IN" w:bidi="hi_IN"/>
        </w:rPr>
        <w:t xml:space="preserve">यहाँ रुकें और समूह में </w:t>
      </w:r>
      <w:r>
        <w:rPr>
          <w:lang w:val="hi_IN" w:bidi="hi_IN"/>
        </w:rPr>
        <w:t>फिरोज़ा, गोमेद, नीलम और पन्ना</w:t>
      </w:r>
      <w:r>
        <w:rPr>
          <w:lang w:val="hi_IN" w:bidi="hi_IN"/>
        </w:rPr>
        <w:t xml:space="preserve"> की एक तस्वीर देखें।</w:t>
      </w:r>
    </w:p>
    <w:p>
      <w:pPr>
        <w:pStyle w:val="ListBullet"/>
        <w:spacing w:line="240" w:lineRule="auto"/>
        <w:ind w:left="720"/>
      </w:pPr>
      <w:r>
        <w:rPr>
          <w:lang w:val="hi_IN" w:bidi="hi_IN"/>
        </w:rPr>
      </w:r>
      <w:r>
        <w:rPr>
          <w:lang w:val="hi_IN" w:bidi="hi_IN"/>
        </w:rPr>
        <w:t xml:space="preserve">यहाँ रुकें और समूह में चर्चा करें कि </w:t>
      </w:r>
      <w:r>
        <w:rPr>
          <w:b/>
          <w:lang w:val="hi_IN" w:bidi="hi_IN"/>
        </w:rPr>
        <w:t>फिरोज़ा</w:t>
      </w:r>
      <w:r>
        <w:rPr>
          <w:lang w:val="hi_IN" w:bidi="hi_IN"/>
        </w:rPr>
        <w:t xml:space="preserve"> के लिए आप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संभव है कि दूसरी पंक्ति का दूसरा पत्थर </w:t>
      </w:r>
      <w:r>
        <w:rPr>
          <w:b/>
          <w:lang w:val="hi_IN" w:bidi="hi_IN"/>
        </w:rPr>
        <w:t>लाजवर्द</w:t>
      </w:r>
      <w:r>
        <w:rPr>
          <w:lang w:val="hi_IN" w:bidi="hi_IN"/>
        </w:rPr>
        <w:t xml:space="preserve"> हो, और शायद उसका रंग नीला हो। कुछ अनुवाद इसे नीलम कहते हैं, पर नीलम पर खुदाई करना संभव नहीं होता।</w:t>
      </w:r>
    </w:p>
    <w:p>
      <w:pPr>
        <w:pStyle w:val="ListBullet"/>
        <w:spacing w:line="240" w:lineRule="auto"/>
        <w:ind w:left="720"/>
      </w:pPr>
      <w:r>
        <w:rPr>
          <w:lang w:val="hi_IN" w:bidi="hi_IN"/>
        </w:rPr>
      </w:r>
      <w:r>
        <w:rPr>
          <w:lang w:val="hi_IN" w:bidi="hi_IN"/>
        </w:rPr>
        <w:t xml:space="preserve">यहाँ रुकें और समूह में </w:t>
      </w:r>
      <w:r>
        <w:rPr>
          <w:lang w:val="hi_IN" w:bidi="hi_IN"/>
        </w:rPr>
        <w:t>लाजवर्द और नीलम</w:t>
      </w:r>
      <w:r>
        <w:rPr>
          <w:lang w:val="hi_IN" w:bidi="hi_IN"/>
        </w:rPr>
        <w:t xml:space="preserve"> की एक तस्वीर देखें।</w:t>
      </w:r>
    </w:p>
    <w:p>
      <w:pPr>
        <w:pStyle w:val="ListBullet"/>
        <w:spacing w:line="240" w:lineRule="auto"/>
        <w:ind w:left="720"/>
      </w:pPr>
      <w:r>
        <w:rPr>
          <w:lang w:val="hi_IN" w:bidi="hi_IN"/>
        </w:rPr>
      </w:r>
      <w:r>
        <w:rPr>
          <w:lang w:val="hi_IN" w:bidi="hi_IN"/>
        </w:rPr>
        <w:t xml:space="preserve">यहाँ रुकें और समूह में चर्चा करें कि </w:t>
      </w:r>
      <w:r>
        <w:rPr>
          <w:b/>
          <w:lang w:val="hi_IN" w:bidi="hi_IN"/>
        </w:rPr>
        <w:t>लाजवर्द</w:t>
      </w:r>
      <w:r>
        <w:rPr>
          <w:lang w:val="hi_IN" w:bidi="hi_IN"/>
        </w:rPr>
        <w:t xml:space="preserve"> के लिए आप किस शब्द या वाक्यांश का इस्तेमाल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दूसरी पंक्ति में तीसरा पत्थर एक बहुमूल्य पत्थर है, जिसे अक्सर हीरा कहा जाता है, और शायद उसका रंग सफेद है। कुछ अनुवाद इसे चन्द्रकांत मणि या पन्ना कहते हैं। संभव नहीं लगता कि यह हीरा या पन्ना हो, क्योंकि लोग हीरे या पन्ने पर खुदाई नहीं कर सकते।</w:t>
      </w:r>
    </w:p>
    <w:p>
      <w:pPr>
        <w:pStyle w:val="ListBullet"/>
        <w:spacing w:line="240" w:lineRule="auto"/>
        <w:ind w:left="720"/>
      </w:pPr>
      <w:r>
        <w:rPr>
          <w:lang w:val="hi_IN" w:bidi="hi_IN"/>
        </w:rPr>
      </w:r>
      <w:r>
        <w:rPr>
          <w:lang w:val="hi_IN" w:bidi="hi_IN"/>
        </w:rPr>
        <w:t xml:space="preserve">यहाँ रुकें और समूह में </w:t>
      </w:r>
      <w:r>
        <w:rPr>
          <w:lang w:val="hi_IN" w:bidi="hi_IN"/>
        </w:rPr>
        <w:t>हीरा, चन्द्रकांत मणि और पन्ना</w:t>
      </w:r>
      <w:r>
        <w:rPr>
          <w:lang w:val="hi_IN" w:bidi="hi_IN"/>
        </w:rPr>
        <w:t xml:space="preserve"> की एक तस्वीर देखें।</w:t>
      </w:r>
    </w:p>
    <w:p>
      <w:pPr>
        <w:pStyle w:val="ListBullet"/>
        <w:spacing w:line="240" w:lineRule="auto"/>
        <w:ind w:left="720"/>
      </w:pPr>
      <w:r>
        <w:rPr>
          <w:lang w:val="hi_IN" w:bidi="hi_IN"/>
        </w:rPr>
      </w:r>
      <w:r>
        <w:rPr>
          <w:lang w:val="hi_IN" w:bidi="hi_IN"/>
        </w:rPr>
        <w:t xml:space="preserve">यहाँ रुकें और समूह में चर्चा करें कि </w:t>
      </w:r>
      <w:r>
        <w:rPr>
          <w:b/>
          <w:lang w:val="hi_IN" w:bidi="hi_IN"/>
        </w:rPr>
        <w:t>हीरे</w:t>
      </w:r>
      <w:r>
        <w:rPr>
          <w:lang w:val="hi_IN" w:bidi="hi_IN"/>
        </w:rPr>
        <w:t xml:space="preserve"> के लिए आप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तीसरी पंक्ति में पहला पत्थर एक बहुमूल्य रत्न है, और संभव है कि वह नारंगी </w:t>
      </w:r>
      <w:r>
        <w:rPr>
          <w:b/>
          <w:lang w:val="hi_IN" w:bidi="hi_IN"/>
        </w:rPr>
        <w:t>लशम</w:t>
      </w:r>
      <w:r>
        <w:rPr>
          <w:lang w:val="hi_IN" w:bidi="hi_IN"/>
        </w:rPr>
        <w:t xml:space="preserve"> या नीला फिरोज़ा हो।</w:t>
      </w:r>
    </w:p>
    <w:p>
      <w:pPr>
        <w:pStyle w:val="ListBullet"/>
        <w:spacing w:line="240" w:lineRule="auto"/>
        <w:ind w:left="720"/>
      </w:pPr>
      <w:r>
        <w:rPr>
          <w:lang w:val="hi_IN" w:bidi="hi_IN"/>
        </w:rPr>
      </w:r>
      <w:r>
        <w:rPr>
          <w:lang w:val="hi_IN" w:bidi="hi_IN"/>
        </w:rPr>
        <w:t xml:space="preserve">यहाँ रुकें और समूह में </w:t>
      </w:r>
      <w:r>
        <w:rPr>
          <w:lang w:val="hi_IN" w:bidi="hi_IN"/>
        </w:rPr>
        <w:t>नारंगी लशम या नीले फिरोज़ा</w:t>
      </w:r>
      <w:r>
        <w:rPr>
          <w:lang w:val="hi_IN" w:bidi="hi_IN"/>
        </w:rPr>
        <w:t xml:space="preserve"> की एक तस्वीर देखें।</w:t>
      </w:r>
    </w:p>
    <w:p>
      <w:pPr>
        <w:pStyle w:val="ListBullet"/>
        <w:spacing w:line="240" w:lineRule="auto"/>
        <w:ind w:left="720"/>
      </w:pPr>
      <w:r>
        <w:rPr>
          <w:lang w:val="hi_IN" w:bidi="hi_IN"/>
        </w:rPr>
      </w:r>
      <w:r>
        <w:rPr>
          <w:lang w:val="hi_IN" w:bidi="hi_IN"/>
        </w:rPr>
        <w:t xml:space="preserve">यहाँ रुकें और समूह में चर्चा करें कि </w:t>
      </w:r>
      <w:r>
        <w:rPr>
          <w:b/>
          <w:lang w:val="hi_IN" w:bidi="hi_IN"/>
        </w:rPr>
        <w:t>लशम</w:t>
      </w:r>
      <w:r>
        <w:rPr>
          <w:lang w:val="hi_IN" w:bidi="hi_IN"/>
        </w:rPr>
        <w:t xml:space="preserve"> के लिए आप किस शब्द या वाक्यांश का उपयोग करेंगे। इस ऑडियो को यहाँ रोकें।</w:t>
      </w:r>
    </w:p>
    <w:p>
      <w:pPr/>
      <w:r>
        <w:rPr>
          <w:lang w:val="hi_IN" w:bidi="hi_IN"/>
        </w:rPr>
      </w:r>
      <w:r>
        <w:rPr>
          <w:lang w:val="hi_IN" w:bidi="hi_IN"/>
        </w:rPr>
        <w:t xml:space="preserve">संभव है कि तीसरी पंक्ति का दूसरा पत्थर </w:t>
      </w:r>
      <w:r>
        <w:rPr>
          <w:b/>
          <w:lang w:val="hi_IN" w:bidi="hi_IN"/>
        </w:rPr>
        <w:t>अकीक</w:t>
      </w:r>
      <w:r>
        <w:rPr>
          <w:lang w:val="hi_IN" w:bidi="hi_IN"/>
        </w:rPr>
        <w:t xml:space="preserve"> हो, जो धारियों वाला पत्थर होता है।</w:t>
      </w:r>
    </w:p>
    <w:p>
      <w:pPr>
        <w:pStyle w:val="ListBullet"/>
        <w:spacing w:line="240" w:lineRule="auto"/>
        <w:ind w:left="720"/>
      </w:pPr>
      <w:r>
        <w:rPr>
          <w:lang w:val="hi_IN" w:bidi="hi_IN"/>
        </w:rPr>
      </w:r>
      <w:r>
        <w:rPr>
          <w:lang w:val="hi_IN" w:bidi="hi_IN"/>
        </w:rPr>
        <w:t xml:space="preserve">यहाँ रुकें और समूह में </w:t>
      </w:r>
      <w:r>
        <w:rPr>
          <w:lang w:val="hi_IN" w:bidi="hi_IN"/>
        </w:rPr>
        <w:t>अकीक</w:t>
      </w:r>
      <w:r>
        <w:rPr>
          <w:lang w:val="hi_IN" w:bidi="hi_IN"/>
        </w:rPr>
        <w:t xml:space="preserve"> की एक तस्वीर देखें।</w:t>
      </w:r>
    </w:p>
    <w:p>
      <w:pPr>
        <w:pStyle w:val="ListBullet"/>
        <w:spacing w:line="240" w:lineRule="auto"/>
        <w:ind w:left="720"/>
      </w:pPr>
      <w:r>
        <w:rPr>
          <w:lang w:val="hi_IN" w:bidi="hi_IN"/>
        </w:rPr>
      </w:r>
      <w:r>
        <w:rPr>
          <w:lang w:val="hi_IN" w:bidi="hi_IN"/>
        </w:rPr>
        <w:t xml:space="preserve">यहाँ रुकें और समूह में चर्चा करें कि </w:t>
      </w:r>
      <w:r>
        <w:rPr>
          <w:b/>
          <w:lang w:val="hi_IN" w:bidi="hi_IN"/>
        </w:rPr>
        <w:t>अकीक</w:t>
      </w:r>
      <w:r>
        <w:rPr>
          <w:lang w:val="hi_IN" w:bidi="hi_IN"/>
        </w:rPr>
        <w:t xml:space="preserve"> के लिए आप किस शब्द या वाक्यांश का उपयोग करेंगे। इस ऑडियो को यहाँ रोकें।</w:t>
      </w:r>
    </w:p>
    <w:p>
      <w:pPr/>
      <w:r>
        <w:rPr>
          <w:lang w:val="hi_IN" w:bidi="hi_IN"/>
        </w:rPr>
      </w:r>
      <w:r>
        <w:rPr>
          <w:lang w:val="hi_IN" w:bidi="hi_IN"/>
        </w:rPr>
        <w:t xml:space="preserve">संभव है कि तीसरी पंक्ति का तीसरा पत्थर </w:t>
      </w:r>
      <w:r>
        <w:rPr>
          <w:b/>
          <w:lang w:val="hi_IN" w:bidi="hi_IN"/>
        </w:rPr>
        <w:t>जमुनिया</w:t>
      </w:r>
      <w:r>
        <w:rPr>
          <w:lang w:val="hi_IN" w:bidi="hi_IN"/>
        </w:rPr>
        <w:t xml:space="preserve"> हो, जिसका रंग शायद बैंगनी हो।</w:t>
      </w:r>
    </w:p>
    <w:p>
      <w:pPr>
        <w:pStyle w:val="ListBullet"/>
        <w:spacing w:line="240" w:lineRule="auto"/>
        <w:ind w:left="720"/>
      </w:pPr>
      <w:r>
        <w:rPr>
          <w:lang w:val="hi_IN" w:bidi="hi_IN"/>
        </w:rPr>
      </w:r>
      <w:r>
        <w:rPr>
          <w:lang w:val="hi_IN" w:bidi="hi_IN"/>
        </w:rPr>
        <w:t xml:space="preserve">यहाँ रुकें और समूह में </w:t>
      </w:r>
      <w:r>
        <w:rPr>
          <w:lang w:val="hi_IN" w:bidi="hi_IN"/>
        </w:rPr>
        <w:t>जमुनिया</w:t>
      </w:r>
      <w:r>
        <w:rPr>
          <w:lang w:val="hi_IN" w:bidi="hi_IN"/>
        </w:rPr>
        <w:t xml:space="preserve"> की एक तस्वीर देखें। </w:t>
      </w:r>
    </w:p>
    <w:p>
      <w:pPr>
        <w:pStyle w:val="ListBullet"/>
        <w:spacing w:line="240" w:lineRule="auto"/>
        <w:ind w:left="720"/>
      </w:pPr>
      <w:r>
        <w:rPr>
          <w:lang w:val="hi_IN" w:bidi="hi_IN"/>
        </w:rPr>
      </w:r>
      <w:r>
        <w:rPr>
          <w:lang w:val="hi_IN" w:bidi="hi_IN"/>
        </w:rPr>
        <w:t xml:space="preserve">यहाँ रुकें और समूह में चर्चा करें कि </w:t>
      </w:r>
      <w:r>
        <w:rPr>
          <w:b/>
          <w:lang w:val="hi_IN" w:bidi="hi_IN"/>
        </w:rPr>
        <w:t>जमुनिया</w:t>
      </w:r>
      <w:r>
        <w:rPr>
          <w:lang w:val="hi_IN" w:bidi="hi_IN"/>
        </w:rPr>
        <w:t xml:space="preserve"> के लिए आप किस शब्द या वाक्यांश का उपयोग करेंगे। इस ऑडियो को यहाँ रोकें।</w:t>
      </w:r>
    </w:p>
    <w:p>
      <w:pPr/>
      <w:r>
        <w:rPr>
          <w:lang w:val="hi_IN" w:bidi="hi_IN"/>
        </w:rPr>
      </w:r>
      <w:r>
        <w:rPr>
          <w:lang w:val="hi_IN" w:bidi="hi_IN"/>
        </w:rPr>
        <w:t xml:space="preserve">चौथी पंक्ति में पहला पत्थर चमकीला है और चमकता है। संभव है कि यह पत्थर </w:t>
      </w:r>
      <w:r>
        <w:rPr>
          <w:b/>
          <w:lang w:val="hi_IN" w:bidi="hi_IN"/>
        </w:rPr>
        <w:t>एक्वामरीन</w:t>
      </w:r>
      <w:r>
        <w:rPr>
          <w:lang w:val="hi_IN" w:bidi="hi_IN"/>
        </w:rPr>
        <w:t xml:space="preserve"> या बेरिल हो।</w:t>
      </w:r>
    </w:p>
    <w:p>
      <w:pPr>
        <w:pStyle w:val="ListBullet"/>
        <w:spacing w:line="240" w:lineRule="auto"/>
        <w:ind w:left="720"/>
      </w:pPr>
      <w:r>
        <w:rPr>
          <w:lang w:val="hi_IN" w:bidi="hi_IN"/>
        </w:rPr>
      </w:r>
      <w:r>
        <w:rPr>
          <w:lang w:val="hi_IN" w:bidi="hi_IN"/>
        </w:rPr>
        <w:t xml:space="preserve">यहाँ रुकें और समूह में </w:t>
      </w:r>
      <w:r>
        <w:rPr>
          <w:lang w:val="hi_IN" w:bidi="hi_IN"/>
        </w:rPr>
        <w:t>एक्वामरीन और बेरिल</w:t>
      </w:r>
      <w:r>
        <w:rPr>
          <w:lang w:val="hi_IN" w:bidi="hi_IN"/>
        </w:rPr>
        <w:t xml:space="preserve"> की एक तस्वीर देखें।</w:t>
      </w:r>
    </w:p>
    <w:p>
      <w:pPr>
        <w:pStyle w:val="ListBullet"/>
        <w:spacing w:line="240" w:lineRule="auto"/>
        <w:ind w:left="720"/>
      </w:pPr>
      <w:r>
        <w:rPr>
          <w:lang w:val="hi_IN" w:bidi="hi_IN"/>
        </w:rPr>
      </w:r>
      <w:r>
        <w:rPr>
          <w:lang w:val="hi_IN" w:bidi="hi_IN"/>
        </w:rPr>
        <w:t xml:space="preserve">यहाँ रुकें और समूह में चर्चा करें कि आप </w:t>
      </w:r>
      <w:r>
        <w:rPr>
          <w:b/>
          <w:lang w:val="hi_IN" w:bidi="hi_IN"/>
        </w:rPr>
        <w:t>एक्वामरीन</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चौथी पंक्ति में दूसरा पत्थर शायद </w:t>
      </w:r>
      <w:r>
        <w:rPr>
          <w:b/>
          <w:lang w:val="hi_IN" w:bidi="hi_IN"/>
        </w:rPr>
        <w:t>सुलेमानी मणि</w:t>
      </w:r>
      <w:r>
        <w:rPr>
          <w:lang w:val="hi_IN" w:bidi="hi_IN"/>
        </w:rPr>
        <w:t xml:space="preserve"> है। यह पत्थर लाल मणि भी हो सकता है। सुलेमानी मणि के लिए उसी शब्द या वाक्यांश का प्रयोग करें जिसका प्रयोग आपने पिछले भागों में किया है।</w:t>
      </w:r>
    </w:p>
    <w:p>
      <w:pPr/>
      <w:r>
        <w:rPr>
          <w:lang w:val="hi_IN" w:bidi="hi_IN"/>
        </w:rPr>
      </w:r>
      <w:r>
        <w:rPr>
          <w:lang w:val="hi_IN" w:bidi="hi_IN"/>
        </w:rPr>
        <w:t xml:space="preserve">यहाँ रुकें और समूह में </w:t>
      </w:r>
      <w:r>
        <w:rPr>
          <w:lang w:val="hi_IN" w:bidi="hi_IN"/>
        </w:rPr>
        <w:t>विभिन्न रंगों की सुलेमानी मणि और लाल मणि</w:t>
      </w:r>
      <w:r>
        <w:rPr>
          <w:lang w:val="hi_IN" w:bidi="hi_IN"/>
        </w:rPr>
        <w:t xml:space="preserve"> की एक तस्वीर देखें। इस ऑडियो को यहाँ रोकें।</w:t>
      </w:r>
    </w:p>
    <w:p>
      <w:pPr/>
      <w:r>
        <w:rPr>
          <w:lang w:val="hi_IN" w:bidi="hi_IN"/>
        </w:rPr>
      </w:r>
      <w:r>
        <w:rPr>
          <w:lang w:val="hi_IN" w:bidi="hi_IN"/>
        </w:rPr>
        <w:t xml:space="preserve">चौथी पंक्ति में तीसरा पत्थर शायद </w:t>
      </w:r>
      <w:r>
        <w:rPr>
          <w:b/>
          <w:lang w:val="hi_IN" w:bidi="hi_IN"/>
        </w:rPr>
        <w:t>यशब</w:t>
      </w:r>
      <w:r>
        <w:rPr>
          <w:lang w:val="hi_IN" w:bidi="hi_IN"/>
        </w:rPr>
        <w:t xml:space="preserve"> है और वह हरे या लाल रंग का हो सकता है।</w:t>
      </w:r>
    </w:p>
    <w:p>
      <w:pPr>
        <w:pStyle w:val="ListBullet"/>
        <w:spacing w:line="240" w:lineRule="auto"/>
        <w:ind w:left="720"/>
      </w:pPr>
      <w:r>
        <w:rPr>
          <w:lang w:val="hi_IN" w:bidi="hi_IN"/>
        </w:rPr>
      </w:r>
      <w:r>
        <w:rPr>
          <w:lang w:val="hi_IN" w:bidi="hi_IN"/>
        </w:rPr>
        <w:t xml:space="preserve">यहाँ रुकें और समूह में </w:t>
      </w:r>
      <w:r>
        <w:rPr>
          <w:lang w:val="hi_IN" w:bidi="hi_IN"/>
        </w:rPr>
        <w:t>हरे यशब और लाल यशब</w:t>
      </w:r>
      <w:r>
        <w:rPr>
          <w:lang w:val="hi_IN" w:bidi="hi_IN"/>
        </w:rPr>
        <w:t xml:space="preserve"> की एक तस्वीर देखें।</w:t>
      </w:r>
    </w:p>
    <w:p>
      <w:pPr>
        <w:pStyle w:val="ListBullet"/>
        <w:spacing w:line="240" w:lineRule="auto"/>
        <w:ind w:left="720"/>
      </w:pPr>
      <w:r>
        <w:rPr>
          <w:lang w:val="hi_IN" w:bidi="hi_IN"/>
        </w:rPr>
      </w:r>
      <w:r>
        <w:rPr>
          <w:lang w:val="hi_IN" w:bidi="hi_IN"/>
        </w:rPr>
        <w:t xml:space="preserve">यहाँ रुकें और समूह में चर्चा करें कि आप </w:t>
      </w:r>
      <w:r>
        <w:rPr>
          <w:b/>
          <w:lang w:val="hi_IN" w:bidi="hi_IN"/>
        </w:rPr>
        <w:t>यशब</w:t>
      </w:r>
      <w:r>
        <w:rPr>
          <w:lang w:val="hi_IN" w:bidi="hi_IN"/>
        </w:rPr>
        <w:t xml:space="preserve"> के लिए किस शब्द या वाक्यांश का उपयोग करेंगे। इस ऑडियो को यहाँ रोकें।</w:t>
      </w:r>
    </w:p>
    <w:p>
      <w:pPr/>
      <w:r>
        <w:rPr>
          <w:lang w:val="hi_IN" w:bidi="hi_IN"/>
        </w:rPr>
      </w:r>
      <w:r>
        <w:rPr>
          <w:lang w:val="hi_IN" w:bidi="hi_IN"/>
        </w:rPr>
        <w:t xml:space="preserve">कुशल कारीगरों ने पत्थरों पर </w:t>
      </w:r>
      <w:r>
        <w:rPr>
          <w:b/>
          <w:lang w:val="hi_IN" w:bidi="hi_IN"/>
        </w:rPr>
        <w:t>इस्राएल</w:t>
      </w:r>
      <w:r>
        <w:rPr>
          <w:lang w:val="hi_IN" w:bidi="hi_IN"/>
        </w:rPr>
        <w:t xml:space="preserve"> के </w:t>
      </w:r>
      <w:r>
        <w:rPr>
          <w:lang w:val="hi_IN" w:bidi="hi_IN"/>
        </w:rPr>
        <w:t>पुत्रों</w:t>
      </w:r>
      <w:r>
        <w:rPr>
          <w:lang w:val="hi_IN" w:bidi="hi_IN"/>
        </w:rPr>
        <w:t xml:space="preserve"> के नाम </w:t>
      </w:r>
      <w:r>
        <w:rPr>
          <w:lang w:val="hi_IN" w:bidi="hi_IN"/>
        </w:rPr>
        <w:t>खुदाई</w:t>
      </w:r>
      <w:r>
        <w:rPr>
          <w:lang w:val="hi_IN" w:bidi="hi_IN"/>
        </w:rPr>
        <w:t xml:space="preserve"> करके लिखे और उन्हें </w:t>
      </w:r>
      <w:r>
        <w:rPr>
          <w:b/>
          <w:lang w:val="hi_IN" w:bidi="hi_IN"/>
        </w:rPr>
        <w:t>सोने की जड़ाई</w:t>
      </w:r>
      <w:r>
        <w:rPr>
          <w:lang w:val="hi_IN" w:bidi="hi_IN"/>
        </w:rPr>
        <w:t xml:space="preserve"> में लगाकर चपरास पर जड़ दिया। खुदाई और सोने की जड़ाई के लिए उसी शब्द या वाक्यांश का उपयोग करें जिसका उपयोग आपने पिछले भागों में किया है। </w:t>
      </w:r>
    </w:p>
    <w:p>
      <w:pPr/>
      <w:r>
        <w:rPr>
          <w:lang w:val="hi_IN" w:bidi="hi_IN"/>
        </w:rPr>
      </w:r>
      <w:r>
        <w:rPr>
          <w:lang w:val="hi_IN" w:bidi="hi_IN"/>
        </w:rPr>
        <w:t xml:space="preserve">कुशल कारीगरों ने चपरास को एपोद की कंधे की पट्टियों से </w:t>
      </w:r>
      <w:r>
        <w:rPr>
          <w:b/>
          <w:lang w:val="hi_IN" w:bidi="hi_IN"/>
        </w:rPr>
        <w:t>डोरियों के समान मरोड़ी हुई सोने की जंजीरों</w:t>
      </w:r>
      <w:r>
        <w:rPr>
          <w:lang w:val="hi_IN" w:bidi="hi_IN"/>
        </w:rPr>
        <w:t xml:space="preserve"> से जोड़ा। डोरियों के समान मरोड़ी हुई सोने की जंजीरों के लिए उसी शब्द या वाक्यांश का उपयोग करें जिसका उपयोग आपने पिछले भागों में किया है।</w:t>
      </w:r>
    </w:p>
    <w:p>
      <w:pPr/>
      <w:r>
        <w:rPr>
          <w:lang w:val="hi_IN" w:bidi="hi_IN"/>
        </w:rPr>
      </w:r>
      <w:r>
        <w:rPr>
          <w:lang w:val="hi_IN" w:bidi="hi_IN"/>
        </w:rPr>
        <w:t xml:space="preserve">चपरास का निचला भाग सोने के कड़ों और नीली </w:t>
      </w:r>
      <w:r>
        <w:rPr>
          <w:b/>
          <w:lang w:val="hi_IN" w:bidi="hi_IN"/>
        </w:rPr>
        <w:t>डोरी</w:t>
      </w:r>
      <w:r>
        <w:rPr>
          <w:lang w:val="hi_IN" w:bidi="hi_IN"/>
        </w:rPr>
        <w:t xml:space="preserve"> से एपोद से बँधा रहता है। यह डोरी पतली होती है, वस्त्रों में उपयोग की जाती है और बाँधी जा सकती है। कारीगर पशुओं के बाल या पौधों के रेशों को कातकर या बुनकर मिलाकर महीन डोरी बनाते हैं।</w:t>
      </w:r>
    </w:p>
    <w:p>
      <w:pPr>
        <w:pStyle w:val="ListBullet"/>
        <w:spacing w:line="240" w:lineRule="auto"/>
        <w:ind w:left="720"/>
      </w:pPr>
      <w:r>
        <w:rPr>
          <w:lang w:val="hi_IN" w:bidi="hi_IN"/>
        </w:rPr>
      </w:r>
      <w:r>
        <w:rPr>
          <w:lang w:val="hi_IN" w:bidi="hi_IN"/>
        </w:rPr>
        <w:t xml:space="preserve">यहाँ रुकें और समूह में </w:t>
      </w:r>
      <w:r>
        <w:rPr>
          <w:lang w:val="hi_IN" w:bidi="hi_IN"/>
        </w:rPr>
        <w:t>सोने की तारों को आपस में मरोड़कर बनाई गई डोरी</w:t>
      </w:r>
      <w:r>
        <w:rPr>
          <w:lang w:val="hi_IN" w:bidi="hi_IN"/>
        </w:rPr>
        <w:t xml:space="preserve"> का चित्र देखें।</w:t>
      </w:r>
    </w:p>
    <w:p>
      <w:pPr>
        <w:pStyle w:val="ListBullet"/>
        <w:spacing w:line="240" w:lineRule="auto"/>
        <w:ind w:left="720"/>
      </w:pPr>
      <w:r>
        <w:rPr>
          <w:lang w:val="hi_IN" w:bidi="hi_IN"/>
        </w:rPr>
      </w:r>
      <w:r>
        <w:rPr>
          <w:lang w:val="hi_IN" w:bidi="hi_IN"/>
        </w:rPr>
        <w:t xml:space="preserve">यहाँ रुकें और समूह में चर्चा करें कि आप </w:t>
      </w:r>
      <w:r>
        <w:rPr>
          <w:b/>
          <w:lang w:val="hi_IN" w:bidi="hi_IN"/>
        </w:rPr>
        <w:t>डोरी</w:t>
      </w:r>
      <w:r>
        <w:rPr>
          <w:lang w:val="hi_IN" w:bidi="hi_IN"/>
        </w:rPr>
        <w:t xml:space="preserve"> के लिए किस शब्द या वाक्यांश का उपयोग करेंगे। यदि आपने बाइबल की किसी और पुस्तक में इस शब्द का पहले ही अनुवाद किया है, तो यहाँ भी वही शब्द प्रयोग करें जिसका प्रयोग आपने वहाँ किया था। इस ऑडियो को यहाँ रोकें।</w:t>
      </w:r>
    </w:p>
    <w:p>
      <w:pPr/>
      <w:r>
        <w:rPr>
          <w:lang w:val="hi_IN" w:bidi="hi_IN"/>
        </w:rPr>
      </w:r>
      <w:r>
        <w:rPr>
          <w:lang w:val="hi_IN" w:bidi="hi_IN"/>
        </w:rPr>
        <w:t xml:space="preserve">हारून चपरास पर इस्राएल के पुत्रों के नाम लेकर </w:t>
      </w:r>
      <w:r>
        <w:rPr>
          <w:b/>
          <w:lang w:val="hi_IN" w:bidi="hi_IN"/>
        </w:rPr>
        <w:t>पवित्र स्थान</w:t>
      </w:r>
      <w:r>
        <w:rPr>
          <w:lang w:val="hi_IN" w:bidi="hi_IN"/>
        </w:rPr>
        <w:t xml:space="preserve"> में प्रवेश करता है। पवित्र स्थान </w:t>
      </w:r>
      <w:r>
        <w:rPr>
          <w:lang w:val="hi_IN" w:bidi="hi_IN"/>
        </w:rPr>
        <w:t>मिलापवाले तम्बू</w:t>
      </w:r>
      <w:r>
        <w:rPr>
          <w:lang w:val="hi_IN" w:bidi="hi_IN"/>
        </w:rPr>
        <w:t xml:space="preserve"> का वह भाग है जहाँ यहोवा उपस्थित रहता है। पवित्र स्थान के लिए उसी शब्द या वाक्यांश का उपयोग करें जिसका उपयोग आपने पिछले भागों में किया है।</w:t>
      </w:r>
    </w:p>
    <w:p>
      <w:pPr/>
      <w:r>
        <w:rPr>
          <w:lang w:val="hi_IN" w:bidi="hi_IN"/>
        </w:rPr>
      </w:r>
      <w:r>
        <w:rPr>
          <w:b/>
          <w:lang w:val="hi_IN" w:bidi="hi_IN"/>
        </w:rPr>
        <w:t>ऊरीम और तुम्मीम</w:t>
      </w:r>
      <w:r>
        <w:rPr>
          <w:lang w:val="hi_IN" w:bidi="hi_IN"/>
        </w:rPr>
        <w:t xml:space="preserve"> को चपरास की जेब में रखा जाता है। यहोवा कभी-कभी ऊरीम और तुम्मीम का उपयोग प्रश्नों का निर्णय करने और इस्राएलियों का मार्गदर्शन करने के लिए करता है।</w:t>
      </w:r>
    </w:p>
    <w:p>
      <w:pPr/>
      <w:r>
        <w:rPr>
          <w:lang w:val="hi_IN" w:bidi="hi_IN"/>
        </w:rPr>
      </w:r>
      <w:r>
        <w:rPr>
          <w:lang w:val="hi_IN" w:bidi="hi_IN"/>
        </w:rPr>
        <w:t xml:space="preserve">यहाँ रुकें और समूह में चर्चा करें कि आप </w:t>
      </w:r>
      <w:r>
        <w:rPr>
          <w:b/>
          <w:lang w:val="hi_IN" w:bidi="hi_IN"/>
        </w:rPr>
        <w:t>ऊरीम और तुम्मीम</w:t>
      </w:r>
      <w:r>
        <w:rPr>
          <w:lang w:val="hi_IN" w:bidi="hi_IN"/>
        </w:rPr>
        <w:t xml:space="preserve"> के लिए किस शब्द या वाक्यांश का उपयोग करेंगे। यदि आपने पहले ही बाइबल की किसी अन्य पुस्तक में इस शब्द का अनुवाद किया है, तो उसी शब्द का उपयोग करें जिसका उपयोग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पाठ के ऑडियो संस्करण को सबसे आसानी से समझ में आने वाले अनुवाद में एक बार फिर से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28:31–43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28:31–43 को सुनें और अपने मन में रखें।</w:t>
      </w:r>
    </w:p>
    <w:p>
      <w:pPr/>
      <w:r>
        <w:rPr>
          <w:lang w:val="hi_IN" w:bidi="hi_IN"/>
        </w:rPr>
      </w:r>
      <w:r>
        <w:rPr>
          <w:lang w:val="hi_IN" w:bidi="hi_IN"/>
        </w:rPr>
        <w:t>यदि सम्भव हो, तो निर्गमन 28:31–43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28:31–43 का ऑडियो संस्करण सबसे आसानी से समझ में आने वाले अनुवाद में सुनें।</w:t>
      </w:r>
    </w:p>
    <w:p>
      <w:pPr/>
      <w:r>
        <w:rPr>
          <w:lang w:val="hi_IN" w:bidi="hi_IN"/>
        </w:rPr>
      </w:r>
      <w:r>
        <w:rPr>
          <w:lang w:val="hi_IN" w:bidi="hi_IN"/>
        </w:rPr>
        <w:t>इस भाग में, यहोवा सीनै पर्वत पर मूसा से बात कर रहा है। बाकी इस्राएली, यानी इस्राएल के लोग, सीनै पर्वत के नीचे इंतज़ार कर रहे हैं। यहोवा मूसा को यह निर्देश देता रहता है कि इस्राएली किस प्रकार उसकी आराधना करें। पिछले भागों में, यहोवा ने मूसा को महायाजक हारून के लिए विशेष वस्त्र बनाने के विषय में निर्देश दिए हैं। इस भाग में यहोवा महायाजक के वस्त्रों के विषय में मूसा को आगे निर्देश देता रहता है और उसे बागा, अंगरखा और पगड़ी को बनाने की जानकारी देता है। यहोवा हारून के पुत्रों, अर्थात् दूसरे याजकों के वस्त्रों के विषय में भी मूसा को निर्देश देता है।</w:t>
      </w:r>
    </w:p>
    <w:p>
      <w:pPr/>
      <w:r>
        <w:rPr>
          <w:lang w:val="hi_IN" w:bidi="hi_IN"/>
        </w:rPr>
      </w:r>
      <w:r>
        <w:rPr>
          <w:lang w:val="hi_IN" w:bidi="hi_IN"/>
        </w:rPr>
        <w:t>यहोवा मूसा को निर्देश देता है कि इस्राएलियों में से कुशल कारीगर एपोद के नीचे पहनने के लिए एक बागा बनाएँ। कुशल कारीगर बागे को नीले कपड़े से बनाएँगे। यह नीला रंग नीले और बैंगनी के बीच का है। कुशल कारीगर बागा बनाने के लिए उसी कपड़े का उपयोग करेंगे जिसका उपयोग उन्होंने मिलापवाले तम्बू के परदों को टाँगने के लिए छल्ले बनाने में किया था। कारीगर इस कपड़े को बकरियों या भेड़ों के बालों से बने धागे से बनाते हैं, जिसे नीले/बैंगनी रंग में रंगा गया है।</w:t>
      </w:r>
    </w:p>
    <w:p>
      <w:pPr/>
      <w:r>
        <w:rPr>
          <w:lang w:val="hi_IN" w:bidi="hi_IN"/>
        </w:rPr>
      </w:r>
      <w:r>
        <w:rPr>
          <w:lang w:val="hi_IN" w:bidi="hi_IN"/>
        </w:rPr>
        <w:t xml:space="preserve">यहाँ रुकें और समूह में </w:t>
      </w:r>
      <w:r>
        <w:rPr>
          <w:b/>
          <w:lang w:val="hi_IN" w:bidi="hi_IN"/>
        </w:rPr>
        <w:t>बागे</w:t>
      </w:r>
      <w:r>
        <w:rPr>
          <w:lang w:val="hi_IN" w:bidi="hi_IN"/>
        </w:rPr>
        <w:t xml:space="preserve"> की एक तस्वीर देखें। इस ऑडियो को यहाँ रोकें।</w:t>
      </w:r>
    </w:p>
    <w:p>
      <w:pPr/>
      <w:r>
        <w:rPr>
          <w:lang w:val="hi_IN" w:bidi="hi_IN"/>
        </w:rPr>
      </w:r>
      <w:r>
        <w:rPr>
          <w:lang w:val="hi_IN" w:bidi="hi_IN"/>
        </w:rPr>
        <w:t xml:space="preserve">यहाँ रुकें और </w:t>
      </w:r>
      <w:r>
        <w:rPr>
          <w:b/>
          <w:lang w:val="hi_IN" w:bidi="hi_IN"/>
        </w:rPr>
        <w:t>नीले/बैंगनी ऊन के कपड़े</w:t>
      </w:r>
      <w:r>
        <w:rPr>
          <w:lang w:val="hi_IN" w:bidi="hi_IN"/>
        </w:rPr>
        <w:t xml:space="preserve"> की एक तस्वीर देखें। इस ऑडियो को यहाँ रोकें।</w:t>
      </w:r>
    </w:p>
    <w:p>
      <w:pPr/>
      <w:r>
        <w:rPr>
          <w:lang w:val="hi_IN" w:bidi="hi_IN"/>
        </w:rPr>
      </w:r>
      <w:r>
        <w:rPr>
          <w:lang w:val="hi_IN" w:bidi="hi_IN"/>
        </w:rPr>
        <w:t>कुशल कारीगर बागे को एक ही टुकड़े के कपड़े से बनाएँगे, जिसके बीच में सिर के लिए एक छेद होगा। कारीगर सिर के लिए बने छेद के किनारे को विशेष सिलाई या पट्टी से मज़बूत करेंगे, ताकि कपड़ा न फटे। कारीगर बागे के किनारे को उसी तरह मज़बूत करेंगे जैसे वे किसी दूसरे वस्त्र के किनारे को मज़बूत करते हैं। कुछ अनुवादों में उस वस्त्र का उल्लेख नहीं किया गया है, जिसके किनारे को मज़बूत करने के लिए कारीगरों ने यही तरीका इस्तेमाल किया था। हम नहीं जानते कि वह दूसरा वस्त्र कैसा था, लेकिन कुछ अनुवाद उसे जालीदार कवच के रूप में बताते हैं। एक सैनिक सुरक्षा के लिए जालीदार कवच पहनता है, और वह एक मज़बूत, भारी वस्त्र होता है। हम नहीं जानते कि वह वस्त्र किस चीज़ से बना था, लेकिन कारीगर कड़े चमड़े, धातु, या दोनों को मिलाकर सुरक्षात्मक युद्ध-वस्त्र बना सकते हैं। बागे में आस्तीनें नहीं हैं। हम नहीं जानते कि बनाने वालों ने उसके किनारों को सिया था या उन्हें खुला छोड़ दिया था।</w:t>
      </w:r>
    </w:p>
    <w:p>
      <w:pPr/>
      <w:r>
        <w:rPr>
          <w:lang w:val="hi_IN" w:bidi="hi_IN"/>
        </w:rPr>
      </w:r>
      <w:r>
        <w:rPr>
          <w:lang w:val="hi_IN" w:bidi="hi_IN"/>
        </w:rPr>
        <w:t>यहाँ रुकें और समूह में मिलकर यह गतिविधि करें: यदि संभव हो, तो कपास या सनी जैसे पौधों के रेशों से बने कपड़े और बुने हुए पशुओं के बालों से बने दूसरे कपड़े ढूँढें। हर प्रकार के कपड़े के वजन में क्या अंतर है, इस पर चर्चा करें। इस ऑडियो को यहाँ रोकें।</w:t>
      </w:r>
    </w:p>
    <w:p>
      <w:pPr/>
      <w:r>
        <w:rPr>
          <w:lang w:val="hi_IN" w:bidi="hi_IN"/>
        </w:rPr>
      </w:r>
      <w:r>
        <w:rPr>
          <w:lang w:val="hi_IN" w:bidi="hi_IN"/>
        </w:rPr>
        <w:t>यहोवा मूसा को निर्देश देता है कि वह कुशल कारीगरों से बागे के निचले किनारे, या नीचे के घेरे, के लिए विशेष सजावट बनवाए। कुशल कारीगर नीले, बैंगनी और चमकीले लाल सूत से अनार के फल जैसी सजावट बनाएँगे। हमें नहीं पता कि कारीगरों ने एक ही सजावट के लिए तीनों रंगों का उपयोग किया था या हर अनार की सजावट के लिए बारी-बारी से एक-एक रंग का उपयोग किया था। अनार उस क्षेत्र में एक सामान्य फल हैं। यहोवा और बाइबल के अन्य लोग अनार का उपयोग अपने लोगों के लिए यहोवा की उदार देखभाल को दिखाने के लिए करते हैं।</w:t>
      </w:r>
    </w:p>
    <w:p>
      <w:pPr/>
      <w:r>
        <w:rPr>
          <w:lang w:val="hi_IN" w:bidi="hi_IN"/>
        </w:rPr>
      </w:r>
      <w:r>
        <w:rPr>
          <w:lang w:val="hi_IN" w:bidi="hi_IN"/>
        </w:rPr>
        <w:t xml:space="preserve">यहाँ रुकें और समूह में </w:t>
      </w:r>
      <w:r>
        <w:rPr>
          <w:lang w:val="hi_IN" w:bidi="hi_IN"/>
        </w:rPr>
        <w:t>अनार के फल</w:t>
      </w:r>
      <w:r>
        <w:rPr>
          <w:lang w:val="hi_IN" w:bidi="hi_IN"/>
        </w:rPr>
        <w:t xml:space="preserve"> की एक तस्वीर देखें। इस ऑडियो को यहाँ रोकें।</w:t>
      </w:r>
    </w:p>
    <w:p>
      <w:pPr/>
      <w:r>
        <w:rPr>
          <w:lang w:val="hi_IN" w:bidi="hi_IN"/>
        </w:rPr>
      </w:r>
      <w:r>
        <w:rPr>
          <w:lang w:val="hi_IN" w:bidi="hi_IN"/>
        </w:rPr>
        <w:t>यहोवा चाहता है कि कुशल कारीगर बागे के घेरे को बारी-बारी से अनारों और सोने की घंटियों से सजाएँ। हम नहीं जानते कि अनार की सजावट घंटियों के बीच घेरे से नीचे लटकती थी, या कारीगरों ने उन्हें घेरे पर सपाट चित्र की तरह कढ़ाई किया था। जब हारून यहोवा की सेवा करने के लिए बागा पहनेगा, तब उसके चलने-फिरने से सोने की घंटियाँ बजेंगी। बागे पर बजने वाली घंटियाँ हारून को याद दिलाती हैं कि वह यहोवा के लिए अपना काम ठीक से करे, और वे दूसरे लोगों को यह संकेत देती हैं कि महायाजक परमपवित्र स्थान में है। घंटियाँ हारून की पहचान महायाजक के रूप में कराती हैं और हारून को यहोवा के पास सुरक्षित रूप से आने देती हैं, ताकि वह यहोवा के द्वारा मारा न जाए। घंटियाँ उस स्थान में, जहाँ यहोवा निवास करता है, यहोवा के प्रति आदर के चिन्ह के रूप में यहोवा के पास हारून के आने की घोषणा करती हैं।</w:t>
      </w:r>
    </w:p>
    <w:p>
      <w:pPr/>
      <w:r>
        <w:rPr>
          <w:lang w:val="hi_IN" w:bidi="hi_IN"/>
        </w:rPr>
      </w:r>
      <w:r>
        <w:rPr>
          <w:lang w:val="hi_IN" w:bidi="hi_IN"/>
        </w:rPr>
        <w:t xml:space="preserve">यहाँ रुकें और समूह में </w:t>
      </w:r>
      <w:r>
        <w:rPr>
          <w:lang w:val="hi_IN" w:bidi="hi_IN"/>
        </w:rPr>
        <w:t>मिलापवाले तम्बू</w:t>
      </w:r>
      <w:r>
        <w:rPr>
          <w:lang w:val="hi_IN" w:bidi="hi_IN"/>
        </w:rPr>
        <w:t xml:space="preserve"> के नक्शे को देखें, और मिलापवाले तम्बू के भीतर के अलग-अलग भागों पर ध्यान दें, जिनमें परमपवित्र स्थान भी शामिल है। इस ऑडियो को यहाँ रोकें।</w:t>
      </w:r>
    </w:p>
    <w:p>
      <w:pPr/>
      <w:r>
        <w:rPr>
          <w:lang w:val="hi_IN" w:bidi="hi_IN"/>
        </w:rPr>
      </w:r>
      <w:r>
        <w:rPr>
          <w:lang w:val="hi_IN" w:bidi="hi_IN"/>
        </w:rPr>
        <w:t>यहाँ रुकें और समूह में इस प्रश्न पर चर्चा करें: आपके समुदाय में लोग किसी दूसरे व्यक्ति के घर या संपत्ति में आदर के साथ कैसे प्रवेश करते हैं? इस ऑडियो को यहाँ रोकें।</w:t>
      </w:r>
    </w:p>
    <w:p>
      <w:pPr/>
      <w:r>
        <w:rPr>
          <w:lang w:val="hi_IN" w:bidi="hi_IN"/>
        </w:rPr>
      </w:r>
      <w:r>
        <w:rPr>
          <w:lang w:val="hi_IN" w:bidi="hi_IN"/>
        </w:rPr>
        <w:t>यहोवा मूसा को निर्देश देता है कि कुशल कारीगर पगड़ी के लिए एक विशेष पदक, या सोने की एक चपटी, संभव है कि फूल के आकार की, सजावट बनाएँ। कारीगरों ने शायद इस वस्तु को फूल के समान चपटे आकार में बनाया, ताकि वे उस पर शब्द खोद सकें। यहोवा चाहता है कि कुशल कारीगर उस पदक पर ऐसे शब्द खोदें जिनका अर्थ हो: यहोवा के लिए पवित्र या यहोवा के लिए अलग ठहराया हुआ। खोदने का अर्थ है किसी नुकीली वस्तु से किसी सतह पर काटकर कोई आकृति, चित्र या शब्द बनाना। कुशल कारीगरों ने पगड़ी के सामने उस पदक को बाँधने के लिए महीन नीली डोरी का उपयोग किया। संभव है कि यह वही नीली डोरी थी जिससे कारीगरों ने पटुके को एपोद से बाँधा था। पगड़ी पर लगा वह पदक हारून के माथे पर रहेगा। माथा सिर के आगे का वह भाग है जो आँखों के ऊपर और जहाँ बाल उगने शुरू होते हैं उसके नीचे होता है। जब हारून इस्राएल के लोगों की ओर से उनके पापों की क्षमा के लिए यहोवा को भेंटें या बलिदान चढ़ाने में उनका प्रतिनिधित्व करता है, तब यह पदक उसके लिए एक महत्वपूर्ण चिन्ह होता है। हारून यहोवा के सामने खड़ा होता है और यह सुनिश्चित करता है कि उनके बलिदान यहोवा को स्वीकार हों। इस्राएल के लोग यहोवा की विधियों के अनुसार भेंटें चढ़ाते थे। जब इस्राएल के लोग यहोवा के पास अपनी भेंट लाते हैं, तब हारून उनके द्वारा किए गए किसी भी दोष या अपराध को अपने ऊपर ले लेता है। फिर भी, यहोवा यह सुनिश्चित करता है कि वह उन भेंटों को सदा स्वीकार करेगा, क्योंकि वह यह अपेक्षा करता है कि हारून हमेशा वे विशेष वस्त्र पहने रहे जो दिखाते हैं कि हारून अलग ठहराया गया है या पवित्र किया गया है। उस पर खोदे हुए शब्दों वाला यह पदक इस्राएल के लोगों की सेवा करते हुए हारून के कार्यों का अर्थ और महत्त्व का प्रतीक है।</w:t>
      </w:r>
    </w:p>
    <w:p>
      <w:pPr/>
      <w:r>
        <w:rPr>
          <w:lang w:val="hi_IN" w:bidi="hi_IN"/>
        </w:rPr>
      </w:r>
      <w:r>
        <w:rPr>
          <w:lang w:val="hi_IN" w:bidi="hi_IN"/>
        </w:rPr>
        <w:t>यहाँ रुकें और समूह में इस प्रश्न पर चर्चा करें: आपके अगुवे अपने विशेष नेतृत्व की भूमिका दिखाने के लिए कौन-से वस्त्र, आभूषण, या गहने पहनते हैं? ये वस्तुएँ यह कैसे दिखाती हैं? इस ऑडियो को यहाँ रोकें।</w:t>
      </w:r>
    </w:p>
    <w:p>
      <w:pPr/>
      <w:r>
        <w:rPr>
          <w:lang w:val="hi_IN" w:bidi="hi_IN"/>
        </w:rPr>
      </w:r>
      <w:r>
        <w:rPr>
          <w:lang w:val="hi_IN" w:bidi="hi_IN"/>
        </w:rPr>
        <w:t>यहोवा मूसा को निर्देश देता है कि कुशल कारीगर महीन सनी के कपड़े से एक चारखानेदार अंगरखा बुनें। संभव है कि कारीगरों ने महायाजक के दूसरे वस्त्रों की तरह उसी रंग के सनी के सूत का उपयोग करके यह नमूना अंगरखे में बुना था। महायाजक बागे के नीचे चारखानेदार अंगरखा पहनेगा।</w:t>
      </w:r>
    </w:p>
    <w:p>
      <w:pPr/>
      <w:r>
        <w:rPr>
          <w:lang w:val="hi_IN" w:bidi="hi_IN"/>
        </w:rPr>
      </w:r>
      <w:r>
        <w:rPr>
          <w:lang w:val="hi_IN" w:bidi="hi_IN"/>
        </w:rPr>
        <w:t xml:space="preserve">यहाँ रुकें और समूह के रूप में </w:t>
      </w:r>
      <w:r>
        <w:rPr>
          <w:b/>
          <w:lang w:val="hi_IN" w:bidi="hi_IN"/>
        </w:rPr>
        <w:t>कुर्ते</w:t>
      </w:r>
      <w:r>
        <w:rPr>
          <w:lang w:val="hi_IN" w:bidi="hi_IN"/>
        </w:rPr>
        <w:t xml:space="preserve"> की तस्वीर देखें। इस ऑडियो को यहाँ रोकें।</w:t>
      </w:r>
    </w:p>
    <w:p>
      <w:pPr/>
      <w:r>
        <w:rPr>
          <w:lang w:val="hi_IN" w:bidi="hi_IN"/>
        </w:rPr>
      </w:r>
      <w:r>
        <w:rPr>
          <w:lang w:val="hi_IN" w:bidi="hi_IN"/>
        </w:rPr>
        <w:t xml:space="preserve">यहाँ रुकें और समूह में </w:t>
      </w:r>
      <w:r>
        <w:rPr>
          <w:b/>
          <w:lang w:val="hi_IN" w:bidi="hi_IN"/>
        </w:rPr>
        <w:t>अलग-अलग रंगों से बुने हुए कपड़े</w:t>
      </w:r>
      <w:r>
        <w:rPr>
          <w:lang w:val="hi_IN" w:bidi="hi_IN"/>
        </w:rPr>
        <w:t xml:space="preserve"> की एक तस्वीर देखें। इस ऑडियो को यहाँ रोकें।</w:t>
      </w:r>
    </w:p>
    <w:p>
      <w:pPr/>
      <w:r>
        <w:rPr>
          <w:lang w:val="hi_IN" w:bidi="hi_IN"/>
        </w:rPr>
      </w:r>
      <w:r>
        <w:rPr>
          <w:lang w:val="hi_IN" w:bidi="hi_IN"/>
        </w:rPr>
        <w:t>यहोवा चाहता है कि कुशल कारीगर पगड़ी को भी उसी महीन सनी के कपड़े से बनाएँ। हम नहीं जानते कि यहोवा यहाँ अंगरखे के उसी चारखानेदार कपड़े की ओर संकेत कर रहा है या केवल कपड़े की गुणवत्ता की ओर। यहोवा चाहता है कि कारीगर महायाजक के लिए एक चपरास या कपड़े की कमरबन्द बनाएँ। यह वही कपड़े की कमरबन्द है जिसका वर्णन यहोवा ने पहले के भागों में किया है। यहोवा कुशल कारीगरों को निर्देश देता है कि वे कपड़े की कमरबन्द पर रंग-बिरंगे सूत से कढ़ाई करें या उसे ऊपर से सीएँ। कपड़े की कमरबन्द को सजाने के लिए कढ़ाई का उपयोग हमें याद दिलाता है कि यहोवा ने पवित्र तम्बू के भीतरी परदों को सजाने के लिए भी निर्देश दिए थे।</w:t>
      </w:r>
    </w:p>
    <w:p>
      <w:pPr/>
      <w:r>
        <w:rPr>
          <w:lang w:val="hi_IN" w:bidi="hi_IN"/>
        </w:rPr>
      </w:r>
      <w:r>
        <w:rPr>
          <w:lang w:val="hi_IN" w:bidi="hi_IN"/>
        </w:rPr>
        <w:t xml:space="preserve">यहाँ रुकें और समूह में </w:t>
      </w:r>
      <w:r>
        <w:rPr>
          <w:lang w:val="hi_IN" w:bidi="hi_IN"/>
        </w:rPr>
        <w:t>अलग-अलग रंगों की कढ़ाई वाले कपड़े</w:t>
      </w:r>
      <w:r>
        <w:rPr>
          <w:lang w:val="hi_IN" w:bidi="hi_IN"/>
        </w:rPr>
        <w:t xml:space="preserve"> की एक तस्वीर देखें। इस ऑडियो को यहाँ रोकें।</w:t>
      </w:r>
    </w:p>
    <w:p>
      <w:pPr/>
      <w:r>
        <w:rPr>
          <w:lang w:val="hi_IN" w:bidi="hi_IN"/>
        </w:rPr>
      </w:r>
      <w:r>
        <w:rPr>
          <w:lang w:val="hi_IN" w:bidi="hi_IN"/>
        </w:rPr>
        <w:t>यहोवा मूसा को हारून के पुत्रों के वस्त्रों के बारे में निर्देश देता है, जो हारून के साथ याजक के रूप में सेवा करेंगे। हारून के पुत्रों के वस्त्र महायाजक के वस्त्रों से कम होंगे। उन्हें अंगरखे, कपड़े की कमरबन्द और सिर ढकने वाले वस्त्र रखने हैं। याजकों के सिर के वस्त्र महायाजक की पगड़ी से अलग हैं। संभव है कि याजकों के सिर के वस्त्र महायाजक की पगड़ी से अधिक ऊँचे और अलग आकार के थे, लेकिन फिर भी वे महीन सनी के लंबे कपड़े को सिर पर लपेटकर बनाए जाते थे। याजकों के वस्त्र हारून के पुत्रों को महिमा, या आदर, और शोभा देते हैं।</w:t>
      </w:r>
    </w:p>
    <w:p>
      <w:pPr/>
      <w:r>
        <w:rPr>
          <w:lang w:val="hi_IN" w:bidi="hi_IN"/>
        </w:rPr>
      </w:r>
      <w:r>
        <w:rPr>
          <w:lang w:val="hi_IN" w:bidi="hi_IN"/>
        </w:rPr>
        <w:t xml:space="preserve">यहाँ रुकें और समूह में </w:t>
      </w:r>
      <w:r>
        <w:rPr>
          <w:lang w:val="hi_IN" w:bidi="hi_IN"/>
        </w:rPr>
        <w:t>याजकों को उनके विशेष वस्त्रों में</w:t>
      </w:r>
      <w:r>
        <w:rPr>
          <w:lang w:val="hi_IN" w:bidi="hi_IN"/>
        </w:rPr>
        <w:t xml:space="preserve"> दिखाने वाली एक तस्वीर देखें। इस ऑडियो को यहाँ रोकें।</w:t>
      </w:r>
    </w:p>
    <w:p>
      <w:pPr/>
      <w:r>
        <w:rPr>
          <w:lang w:val="hi_IN" w:bidi="hi_IN"/>
        </w:rPr>
      </w:r>
      <w:r>
        <w:rPr>
          <w:lang w:val="hi_IN" w:bidi="hi_IN"/>
        </w:rPr>
        <w:t>यहोवा मूसा को निर्देश देता है कि वह हारून और उसके पुत्रों को वे विशेष वस्त्र दे। यहोवा मूसा को यह निर्देश भी देता है कि वह हारून और उसके पुत्रों के सिर पर विशेष तेल से अभिषेक करे। यह उस विशेष विधि का भाग है जिसमें मूसा हारून और उसके पुत्रों को अधिकार देता है, या उन्हें याजक ठहराता है, और उन्हें याजकों के रूप में अभिषेक करता है और अलग ठहराता है। उस विधि के तीन महत्वपूर्ण भाग थे: मूसा का हारून और उसके पुत्रों को विशेष वस्त्र पहनाना, मूसा का हारून और उसके पुत्रों का अभिषेक करना, और मूसा का हारून और उसके पुत्रों को याजक होने का अधिकार देना। इन तीन कामों के द्वारा मूसा हारून और उसके पुत्रों को याजकों के रूप में अभिषेक करता है और अलग ठहराता है।</w:t>
      </w:r>
    </w:p>
    <w:p>
      <w:pPr/>
      <w:r>
        <w:rPr>
          <w:lang w:val="hi_IN" w:bidi="hi_IN"/>
        </w:rPr>
      </w:r>
      <w:r>
        <w:rPr>
          <w:lang w:val="hi_IN" w:bidi="hi_IN"/>
        </w:rPr>
        <w:t>यहाँ रुकें और समूह में इस प्रश्न पर चर्चा करें: आप अपने अगुवों को अधिकार देने के लिए कौन-सी विधि या विधियाँ अपनाते हैं? इस समय आप किन विशेष शब्दों या वस्तुओं का उपयोग करते हैं? इस ऑडियो को यहाँ रोकें।</w:t>
      </w:r>
    </w:p>
    <w:p>
      <w:pPr/>
      <w:r>
        <w:rPr>
          <w:lang w:val="hi_IN" w:bidi="hi_IN"/>
        </w:rPr>
      </w:r>
      <w:r>
        <w:rPr>
          <w:lang w:val="hi_IN" w:bidi="hi_IN"/>
        </w:rPr>
        <w:t>यहोवा मूसा को निर्देश देता है कि कुशल कारीगर याजकों के गुप्तांगों को ढकने के लिए वस्त्र, या जाँघिया, बनाएँ। कारीगर जाँघिया सनी के कपड़े से बनाएँगे। यह वही महीन सनी नहीं है जिसका उपयोग याजकों और महायाजक के बाहरी वस्त्रों के लिए किया गया था। संभव है कि इस्राएली इस सनी के कपड़े का उपयोग साधारण वस्त्र बनाने के लिए करते थे। जाँघिया याजकों के शरीर को कमर से जाँघों तक ढकते हैं और शरीर के नीचे से होकर पैरों के बीच से होकर निकलती हैं। हो सकता है कि आपको पहले के एक भाग से याद हो कि यहोवा अपनी उपस्थिति के स्थानों में गुप्तांगों को खुला रखने से मना करता है। यहोवा कहता है कि जब हारून और उसके पुत्र यहोवा की सेवा करें, तब उन्हें मिलापवाले तम्बू में, अर्थात् निवासस्थान के तम्बू में, जाँघिया पहननी चाहिए। याजकों को मिलापवाले तम्बू के अंदर पवित्र स्थान में वेदी का उपयोग करते समय भी जाँघिया पहननी चाहिए। यहोवा इस वेदी का वर्णन आगे के एक भाग में और अधिक विस्तार से करता है। यदि याजक यहोवा की उपस्थिति में अपने गुप्तांगों को न ढकें, तो वे यहोवा की आज्ञा न मानने का परिणाम भुगतेंगे। यदि याजक पवित्र तम्बू में जाँघिया न पहनें, तो वे यहोवा की आज्ञा न मानने के दोषी होंगे, और उसका परिणाम मृत्यु होगा। यहोवा मूसा से कहता है कि याजकों के वस्त्रों के ये विशेष नियम हारून, उसके पुत्रों और उनके परिवार से आने वाले भविष्य के सभी याजकों के लिए हैं।</w:t>
      </w:r>
    </w:p>
    <w:p>
      <w:pPr/>
      <w:r>
        <w:rPr>
          <w:lang w:val="hi_IN" w:bidi="hi_IN"/>
        </w:rPr>
      </w:r>
      <w:r>
        <w:rPr>
          <w:lang w:val="hi_IN" w:bidi="hi_IN"/>
        </w:rPr>
        <w:t>यहाँ रुकें और समूह में इस प्रश्न पर चर्चा करें: आपके शरीर के उन भागों को ढकने के लिए, जिन्हें निजी माना जाता है, आप कौन-से वस्त्र उपयोग करते हैं? यदि विशेष विधियों के लिए अलग वस्त्र होते हैं, तो वे कैसे अलग होते हैं?</w:t>
      </w:r>
      <w:r>
        <w:rPr>
          <w:lang w:val="hi_IN" w:bidi="hi_IN"/>
        </w:rPr>
      </w:r>
    </w:p>
    <w:p>
      <w:pPr>
        <w:pStyle w:val="Heading3"/>
      </w:pPr>
      <w:r>
        <w:rPr>
          <w:lang w:val="hi_IN" w:bidi="hi_IN"/>
        </w:rPr>
        <w:t>घटनाओं को समझाना</w:t>
      </w:r>
    </w:p>
    <w:p>
      <w:pPr/>
      <w:r>
        <w:rPr>
          <w:lang w:val="hi_IN" w:bidi="hi_IN"/>
        </w:rPr>
      </w:r>
      <w:r>
        <w:rPr>
          <w:lang w:val="hi_IN" w:bidi="hi_IN"/>
        </w:rPr>
        <w:t>निर्गमन 28:31–43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कहानी में पाँच दृश्य हैं।</w:t>
      </w:r>
    </w:p>
    <w:p>
      <w:pPr/>
      <w:r>
        <w:rPr>
          <w:lang w:val="hi_IN" w:bidi="hi_IN"/>
        </w:rPr>
      </w:r>
      <w:r>
        <w:rPr>
          <w:b/>
          <w:lang w:val="hi_IN" w:bidi="hi_IN"/>
        </w:rPr>
        <w:t>पहले दृश्य में:</w:t>
      </w:r>
      <w:r>
        <w:rPr>
          <w:lang w:val="hi_IN" w:bidi="hi_IN"/>
        </w:rPr>
        <w:t xml:space="preserve"> यहोवा मूसा को निर्देश देता है कि वह एक बागा बनाए जिसे महायाजक एपोद के नीचे पहनता है। यहोवा बागे के रंग और सजावट के बारे में निर्देश देता है।</w:t>
      </w:r>
    </w:p>
    <w:p>
      <w:pPr/>
      <w:r>
        <w:rPr>
          <w:lang w:val="hi_IN" w:bidi="hi_IN"/>
        </w:rPr>
      </w:r>
      <w:r>
        <w:rPr>
          <w:b/>
          <w:lang w:val="hi_IN" w:bidi="hi_IN"/>
        </w:rPr>
        <w:t>दूसरे दृश्य में:</w:t>
      </w:r>
      <w:r>
        <w:rPr>
          <w:lang w:val="hi_IN" w:bidi="hi_IN"/>
        </w:rPr>
        <w:t xml:space="preserve"> यहोवा मूसा को निर्देश देता है कि वह महायाजक की पगड़ी के सामने लगाने के लिए एक पदक बनाए। यहोवा समझाता है कि जब इस्राएली यहोवा को अपनी भेंटें चढ़ाते हैं, तब उस पदक का क्या महत्व है। यहोवा महायाजक के लिए एक अंगरखा और पगड़ी बनाने के लिए भी निर्देश देता है।</w:t>
      </w:r>
    </w:p>
    <w:p>
      <w:pPr/>
      <w:r>
        <w:rPr>
          <w:lang w:val="hi_IN" w:bidi="hi_IN"/>
        </w:rPr>
      </w:r>
      <w:r>
        <w:rPr>
          <w:b/>
          <w:lang w:val="hi_IN" w:bidi="hi_IN"/>
        </w:rPr>
        <w:t>तीसरे दृश्य में:</w:t>
      </w:r>
      <w:r>
        <w:rPr>
          <w:lang w:val="hi_IN" w:bidi="hi_IN"/>
        </w:rPr>
        <w:t xml:space="preserve"> यहोवा मूसा को हारून के पुत्रों के वस्त्रों के बारे में निर्देश देता है, जो हारून के साथ याजकों के रूप में सेवा करेंगे।</w:t>
      </w:r>
    </w:p>
    <w:p>
      <w:pPr/>
      <w:r>
        <w:rPr>
          <w:lang w:val="hi_IN" w:bidi="hi_IN"/>
        </w:rPr>
      </w:r>
      <w:r>
        <w:rPr>
          <w:b/>
          <w:lang w:val="hi_IN" w:bidi="hi_IN"/>
        </w:rPr>
        <w:t>चौथे दृश्य में:</w:t>
      </w:r>
      <w:r>
        <w:rPr>
          <w:lang w:val="hi_IN" w:bidi="hi_IN"/>
        </w:rPr>
        <w:t xml:space="preserve"> यहोवा मूसा से कहता है कि वह हारून और उसके पुत्रों को वस्त्र पहनाए, फिर उनका तेल से अभिषेक करे और उन्हें याजक होने का अधिकार दे। इससे वे यहोवा के लिए याजकों के रूप में अलग ठहराए जाएँगे।</w:t>
      </w:r>
    </w:p>
    <w:p>
      <w:pPr/>
      <w:r>
        <w:rPr>
          <w:lang w:val="hi_IN" w:bidi="hi_IN"/>
        </w:rPr>
      </w:r>
      <w:r>
        <w:rPr>
          <w:b/>
          <w:lang w:val="hi_IN" w:bidi="hi_IN"/>
        </w:rPr>
        <w:t>पाँचवें दृश्य में:</w:t>
      </w:r>
      <w:r>
        <w:rPr>
          <w:lang w:val="hi_IN" w:bidi="hi_IN"/>
        </w:rPr>
        <w:t xml:space="preserve"> यहोवा उन अंदरूनी वस्त्रों के बारे में निर्देश देता है जिन्हें याजकों को अवश्य पहनना है। यह इसलिए है कि याजकों को यहोवा की उपस्थिति में अपने गुप्तांगों को ढकना चाहिए और यहोवा की आज्ञा का उल्लंघन न हो। यहोवा कहता है कि वस्त्रों के बारे में उसके ये नियम उसके सभी याजकों पर लागू होते हैं, केवल हारून और उसके पुत्रों पर ही नहीं।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हारून के पुत्र</w:t>
      </w:r>
    </w:p>
    <w:p>
      <w:pPr>
        <w:pStyle w:val="ListBullet"/>
        <w:spacing w:line="240" w:lineRule="auto"/>
        <w:ind w:left="720"/>
      </w:pPr>
      <w:r>
        <w:rPr>
          <w:lang w:val="hi_IN" w:bidi="hi_IN"/>
        </w:rPr>
      </w:r>
      <w:r>
        <w:rPr>
          <w:lang w:val="hi_IN" w:bidi="hi_IN"/>
        </w:rPr>
        <w:t>कुशल कारीगर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मूसा सीनै पर्वत पर है। वह यहोवा के साथ अकेला है और चालीस दिन और चालीस रात तक यहोवा के साथ रहता है। इन चालीस दिन और चालीस रातों के दौरान किसी समय यहोवा मूसा को ये निर्देश देता है। इस्राएली सीनै पर्वत पर मूसा को नहीं देख सकते।</w:t>
      </w:r>
    </w:p>
    <w:p>
      <w:pPr/>
      <w:r>
        <w:rPr>
          <w:lang w:val="hi_IN" w:bidi="hi_IN"/>
        </w:rPr>
      </w:r>
      <w:r>
        <w:rPr>
          <w:lang w:val="hi_IN" w:bidi="hi_IN"/>
        </w:rPr>
        <w:t>यहोवा मूसा को महायाजक के बागे के बारे में निर्देश देता है। बागा महायाजक के वस्त्रों का हिस्सा है। हालाँकि, कारीगर बागा बनाने के लिए केवल पशुओं के बालों से बने नीले/बैंगनी कपड़े का उपयोग करेंगे। यह एपोद और चपरास से अलग है, जिन्हें कुशल कारीगरों ने महीन सनी के कपड़े से बनाया था। यहोवा कुशल कारीगरों को निर्देश देता है कि वे कपड़े के बीच में सिर निकालने के लिए एक खोल बनाएँ।</w:t>
      </w:r>
    </w:p>
    <w:p>
      <w:pPr/>
      <w:r>
        <w:rPr>
          <w:lang w:val="hi_IN" w:bidi="hi_IN"/>
        </w:rPr>
      </w:r>
      <w:r>
        <w:rPr>
          <w:lang w:val="hi_IN" w:bidi="hi_IN"/>
        </w:rPr>
        <w:t>यहाँ रुकें और समूह में यह गतिविधि करें: कागज़ का एक आयत लें और उसे इस तरह आधा मोड़ें कि छोटी तरफ बीच की मोड़ बन जाए। कागज़ में गोल छेद बनाने के लिए मोड़ के बीच में एक छोटा आधा गोला फाड़ें। कल्पना करें कि एक उंगली या लकड़ी की छड़ी एक व्यक्ति है, और कागज़ के आयत को उंगली या छड़ी के ऊपर रखें, ताकि उंगली या छड़ी कागज़ के छेद से ऊपर की ओर निकल आए। इस ऑडियो को यहाँ रोकें।</w:t>
      </w:r>
    </w:p>
    <w:p>
      <w:pPr/>
      <w:r>
        <w:rPr>
          <w:lang w:val="hi_IN" w:bidi="hi_IN"/>
        </w:rPr>
      </w:r>
      <w:r>
        <w:rPr>
          <w:lang w:val="hi_IN" w:bidi="hi_IN"/>
        </w:rPr>
        <w:t>यहोवा जानता है कि बागा भारी होगा, उसे बार-बार पहना और उतारा जाएगा, और वह एपोद और चपरास का भार भी उठाएगा। यहोवा कारीगरों को निर्देश देता है कि वे बागे के गले के खोल के किनारे को मज़बूत करें, ताकि उपयोग के समय बागा न फटे। हम नहीं जानते कि कारीगरों ने गले के खोल या खुलने के स्थान को कैसे मज़बूत किया। संभव है कि कारीगरों ने अतिरिक्त सिलाई की हो या किनारे के चारों ओर मज़बूत कपड़े की एक विशेष पट्टी लगा दी हो। मूल भाषा में इस मज़बूत गले के खोल की तुलना किसी भारी वस्त्र से की गई है, जैसे सैनिक का कवच या जालीदार कवच, जिसे सैनिक पहन सकता है। बाइबल के कुछ अनुवाद भारी वस्त्र की इस तुलना को छोड़ देते हैं और केवल इतना कहते हैं कि गले का खोल मज़बूत है, ताकि भ्रम न हो। आप भी ऐसा ही करना चाह सकते हैं, विशेषकर यदि वह वस्त्र आपकी संस्कृति में प्रचलित नहीं है। महायाजक का बागा एक लंबा वस्त्र है और वह महायाजक को गर्दन और कंधों से लेकर घुटनों के नीचे तक ढकता है।</w:t>
      </w:r>
    </w:p>
    <w:p>
      <w:pPr/>
      <w:r>
        <w:rPr>
          <w:lang w:val="hi_IN" w:bidi="hi_IN"/>
        </w:rPr>
      </w:r>
      <w:r>
        <w:rPr>
          <w:lang w:val="hi_IN" w:bidi="hi_IN"/>
        </w:rPr>
        <w:t>यहाँ रुकें और समूह में इस प्रश्न पर चर्चा करें: आपके समुदाय में कपड़े बनाने वाले लोग कपड़ों के किनारों को फटने से कैसे बचाते हैं? यदि संभव हो, तो किसी कपड़े को देखें और इस पर चर्चा करें कि गले के खोल को फटने से बचाने के लिए बनाने वालों ने किस प्रकार का काम किया है। इस ऑडियो को यहाँ रोकें।</w:t>
      </w:r>
    </w:p>
    <w:p>
      <w:pPr/>
      <w:r>
        <w:rPr>
          <w:lang w:val="hi_IN" w:bidi="hi_IN"/>
        </w:rPr>
      </w:r>
      <w:r>
        <w:rPr>
          <w:lang w:val="hi_IN" w:bidi="hi_IN"/>
        </w:rPr>
        <w:t>यहोवा चाहता है कि कुशल कारीगर बागे के निचले किनारे के लिए सोने की घंटियाँ बनाएँ। सोने की घंटियाँ बागे से लटकेंगी, लेकिन वे ज़मीन तक नहीं पहुँचेंगी। घंटियाँ खुली लटकती हैं और वे यहोवा को हारून की उपस्थिति का संकेत देने के लिए बजती हैं। कारीगर अनार के आकार की सजावट बनाते हैं, जो घंटियों के बीच घेरे से लटक सकती हैं, या वे उस नमूने को घेरे पर काढ़ भी सकते हैं।</w:t>
      </w:r>
    </w:p>
    <w:p>
      <w:pPr/>
      <w:r>
        <w:rPr>
          <w:lang w:val="hi_IN" w:bidi="hi_IN"/>
        </w:rPr>
      </w:r>
      <w:r>
        <w:rPr>
          <w:lang w:val="hi_IN" w:bidi="hi_IN"/>
        </w:rPr>
        <w:t>यहाँ रुकें और समूह में इस प्रश्न पर चर्चा करें: छोटी घंटियाँ कैसी आवाज़ करती हैं? यदि आपके पास कोई छोटी घंटियाँ हों, तो उन्हें बजाकर देखें। यदि आपके कपड़ों पर कोई घंटियाँ लगी हों, तो कपड़े पहनकर या चलते समय घंटियों की आवाज़ सुनें। इस ऑडियो को यहाँ रोकें।</w:t>
      </w:r>
    </w:p>
    <w:p>
      <w:pPr/>
      <w:r>
        <w:rPr>
          <w:lang w:val="hi_IN" w:bidi="hi_IN"/>
        </w:rPr>
      </w:r>
      <w:r>
        <w:rPr>
          <w:lang w:val="hi_IN" w:bidi="hi_IN"/>
        </w:rPr>
        <w:t>यहोवा मूसा को निर्देश देता है कि कुशल कारीगर महायाजक की पगड़ी के सामने लगाने के लिए सोने की एक चपटी, संभव है कि फूल के आकार की, सजावट या पदक बनाएँ। कुशल कारीगर उस पदक पर ऐसे शब्द खोदते हैं जिनका अर्थ है “यहोवा के लिए अलग ठहराया हुआ।” कुशल कारीगर पगड़ी के सामने पदक को बाँधने के लिए नीली डोरियाँ बनाते हैं। ये वही डोरियाँ हैं जिन्हें कुशल कारीगरों ने पहले के भाग में चपरास को एपोद से बाँधने के लिए बनाया था।</w:t>
      </w:r>
    </w:p>
    <w:p>
      <w:pPr/>
      <w:r>
        <w:rPr>
          <w:lang w:val="hi_IN" w:bidi="hi_IN"/>
        </w:rPr>
      </w:r>
      <w:r>
        <w:rPr>
          <w:lang w:val="hi_IN" w:bidi="hi_IN"/>
        </w:rPr>
        <w:t>यहाँ रुकें और समूह में यह गतिविधि करें: ज़मीन पर महायाजक की पगड़ी की रूपरेखा बनाएँ। पगड़ी की रूपरेखा पर पदक बनाएँ और यह दिखाने के लिए निशान लगाएँ कि कुशल कारीगर शब्द कहाँ खोदते हैं। उन डोरियों को भी बनाएँ जो पदक को पगड़ी से बाँधती हैं। इस ऑडियो को यहाँ रोकें।</w:t>
      </w:r>
    </w:p>
    <w:p>
      <w:pPr/>
      <w:r>
        <w:rPr>
          <w:lang w:val="hi_IN" w:bidi="hi_IN"/>
        </w:rPr>
      </w:r>
      <w:r>
        <w:rPr>
          <w:lang w:val="hi_IN" w:bidi="hi_IN"/>
        </w:rPr>
        <w:t>यहोवा महायाजक के वस्त्रों की अंतिम वस्तुओं के लिए निर्देश देता है। महायाजक का अंगरखा बागे के नीचे पहना जाता है। अंगरखा एक लंबा वस्त्र है जो शरीर, बाँहों और पैरों को टखनों तक ढकता है। कुशल कारीगर अलग-अलग रंग के सनी के धागों का उपयोग करके कपड़े को नमूनेदार बुनते हैं। आपको पहले के एक भाग से याद हो सकता है कि ये वस्त्र नीले/बैंगनी, बैंगनी और चमकीले लाल सनी के धागों से बनाए जाते हैं। हम नहीं जानते कि कारीगरों ने अंगरखे के कपड़े में कौन-सा नमूना बुना था। कुछ अनुवाद “चारखानेदार” कहते हैं, जिसका अर्थ है कि अलग-अलग रंगों के छोटे-छोटे चौकोर कपड़े में बार-बार आने वाले नमूने के रूप में बुने गए हैं। कारीगरों ने अंगरखे के समान उसी सनी के कपड़े से पगड़ी बनाई। हम नहीं जानते कि कारीगरों ने पगड़ी का कपड़ा भी अंगरखे की तरह नमूनेदार बनाया था या नहीं। कारीगरों ने महायाजक की कमर पर एपोद, बागे और अंगरखे को कसकर रखने के लिए एक पटुका या कपड़े की पेटी बनाई। कारीगरों ने कपड़े की कमरबन्द को कढ़ाई से सजाया। कढ़ाई का अर्थ है कपड़े के ऊपर धागे से नमूना, शब्द, या चित्र सिलना। संभव है कि कारीगरों ने कपड़े की पेटी पर कढ़ाई करने के लिए वही नीले/बैंगनी, बैंगनी और चमकीले लाल सनी के धागे उपयोग किए।</w:t>
      </w:r>
    </w:p>
    <w:p>
      <w:pPr/>
      <w:r>
        <w:rPr>
          <w:lang w:val="hi_IN" w:bidi="hi_IN"/>
        </w:rPr>
      </w:r>
      <w:r>
        <w:rPr>
          <w:lang w:val="hi_IN" w:bidi="hi_IN"/>
        </w:rPr>
        <w:t>यहाँ रुकें और समूह में इस प्रश्न पर चर्चा करें: अलग-अलग नमूनों वाले कुछ कपड़े या वस्त्र ढूँढें। इन कपड़ों या कपड़े के टुकड़ों को बनाने में बनाने वालों ने कौन-से नमूने और कौन-सी विधियाँ इस्तेमाल कीं, इस पर बात करें। इस ऑडियो को यहाँ रोकें।</w:t>
      </w:r>
    </w:p>
    <w:p>
      <w:pPr/>
      <w:r>
        <w:rPr>
          <w:lang w:val="hi_IN" w:bidi="hi_IN"/>
        </w:rPr>
      </w:r>
      <w:r>
        <w:rPr>
          <w:lang w:val="hi_IN" w:bidi="hi_IN"/>
        </w:rPr>
        <w:t>यहोवा चाहता है कि हारून के पुत्रों के लिए भी विशेष वस्त्र हों, जो हारून के साथ याजकों के रूप में सेवा करेंगे। याजकों के वस्त्र महायाजक के वस्त्रों से अधिक साधारण होंगे। याजकों के पास केवल अंगरखे होते हैं, जो लंबे वस्त्र होते हैं और शरीर, बाँहों और पैरों को टखनों से थोड़ा ऊपर तक ढकते हैं, और कमर पर अंगरखे को कसकर रखने के लिए पटुके या कपड़े की पेटी होती हैं। याजकों के पास सिर के वस्त्र भी होते हैं, लेकिन मूल भाषा में इसके लिए जो शब्द उपयोग किया गया है, वह महायाजक की पगड़ी के लिए उपयोग किए गए शब्द से अलग है। संभव है कि याजकों का सिर का वस्त्र पगड़ी से अधिक ऊँचा होता था। कारीगरों ने याजकों के वस्त्र बनाने के लिए भी वही महीन और उत्तम कपड़ा उपयोग किया, जो महायाजक के वस्त्रों के लिए किया था। ये वस्त्र याजकों को यहोवा की सेवा के लिए अलग ठहराते हैं।</w:t>
      </w:r>
    </w:p>
    <w:p>
      <w:pPr/>
      <w:r>
        <w:rPr>
          <w:lang w:val="hi_IN" w:bidi="hi_IN"/>
        </w:rPr>
      </w:r>
      <w:r>
        <w:rPr>
          <w:lang w:val="hi_IN" w:bidi="hi_IN"/>
        </w:rPr>
        <w:t>यहोवा मूसा को निर्देश देता है कि हारून और उसके पुत्रों को याजकों के रूप में अलग ठहराने के लिए एक विशेष समय रखा जाए। यहोवा उन तीन भागों के बारे में बताता है जिनके द्वारा मूसा हारून और उसके पुत्रों को याजक बनाता है। यहोवा मूसा से सबसे पहले यह कहता है कि वह हारून और उसके पुत्रों को वे विशेष वस्त्र पहनाए जो इस्राएलियों ने उनके लिए बनाए थे। दूसरी बात जो यहोवा मूसा से करने को कहता है, वह यह है कि वह उन पर विशेष तेल से अभिषेक करे, या उन पर तेल लगाए। तीसरी बात जो यहोवा मूसा से करने को कहता है, वह यह है कि वह उन्हें याजकों के रूप में ठहराए, या उन्हें अधिकार दे। हम नहीं जानते कि मूसा ने यह किसी विशेष कार्य से, या विशेष शब्दों से, या कोई वस्तु देकर किया।</w:t>
      </w:r>
    </w:p>
    <w:p>
      <w:pPr/>
      <w:r>
        <w:rPr>
          <w:lang w:val="hi_IN" w:bidi="hi_IN"/>
        </w:rPr>
      </w:r>
      <w:r>
        <w:rPr>
          <w:lang w:val="hi_IN" w:bidi="hi_IN"/>
        </w:rPr>
        <w:t>यहोवा चाहता है कि मूसा कुशल कारीगरों से कहे कि वे सभी याजकों के लिए सनी के जाँघिया बनाएँ। ये जाँघिया कमर से जाँघ तक पहुँचेंगी और याजकों के गुप्तांगों को ढकेंगी। महायाजक, याजक, और उनके वे पुत्र जो याजक बनेंगे, ये सब ये विशेष वस्त्र पहनेंगे और यहोवा के लिए अलग ठहराए जाएँगे।</w:t>
      </w:r>
    </w:p>
    <w:p>
      <w:pPr/>
      <w:r>
        <w:rPr>
          <w:lang w:val="hi_IN" w:bidi="hi_IN"/>
        </w:rPr>
      </w:r>
      <w:r>
        <w:rPr>
          <w:lang w:val="hi_IN" w:bidi="hi_IN"/>
        </w:rPr>
        <w:t>यहाँ रुकें और समूह में इस पर चर्चा करें: आप अंदरूनी वस्त्रों और गुप्तांगों को ढकने के लिए किस शब्द या वाक्यांश का उपयोग करेंगे। क्या जिन शब्दों का आप उपयोग करेंगे, वे अलग-अलग समूहों या परिस्थितियों में अलग होंगे? आप ऐसे शब्दों पर विचार करना चाह सकते हैं जैसे कमर से जाँघ तक ढकना, या उनकी नग्नता को ढकना, या ताकि वे अपने आप को प्रकट न करें, या ताकि वे लज्जित न दिखाई दें।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28:31–43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कहानी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हारून के पुत्र</w:t>
      </w:r>
    </w:p>
    <w:p>
      <w:pPr>
        <w:pStyle w:val="ListBullet"/>
        <w:spacing w:line="240" w:lineRule="auto"/>
        <w:ind w:left="720"/>
      </w:pPr>
      <w:r>
        <w:rPr>
          <w:lang w:val="hi_IN" w:bidi="hi_IN"/>
        </w:rPr>
      </w:r>
      <w:r>
        <w:rPr>
          <w:lang w:val="hi_IN" w:bidi="hi_IN"/>
        </w:rPr>
        <w:t>कुशल कारीगर</w:t>
      </w:r>
    </w:p>
    <w:p>
      <w:pPr/>
      <w:r>
        <w:rPr>
          <w:lang w:val="hi_IN" w:bidi="hi_IN"/>
        </w:rPr>
      </w:r>
      <w:r>
        <w:rPr>
          <w:lang w:val="hi_IN" w:bidi="hi_IN"/>
        </w:rPr>
        <w:t>नाटक के दौरान हारून, हारून के पुत्र और कुशल कारीगर यहोवा द्वारा मूसा को दिए गए निर्देशों को अभिनय करके दिखाएँ।</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कहानी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यहोवा मूसा को निर्देश देता है कि कुशल कारीगर एपोद के नीचे पहनने के लिए नीले/बैंगनी रंग का एक बागा बनाएँ। कारीगर कपड़े के बीच में सिर के लिए एक खोल बनाएँ और गले के खोल को मज़बूत करें। कुशल कारीगर निचले किनारे के लिए सोने की घंटियों और रंगीन सूत से बने अनारों की एक विशेष सजावट बनाएँगे। जब हारून पवित्र तम्बू के भीतर बागा पहनेगा, तब घंटियाँ बजेंगी।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कुशल कारीगरों की भूमिका निभाने वाले व्यक्ति से पूछें, "आप क्या महसूस कर रहे हैं या क्या सोच रहे हैं?" व्यक्ति इस तरह के उत्तर दे सकता है, जैसे, “यह हमारे महायाजक के लिए एक सुंदर और चमकीले रंगों वाला बागा होगा,” या “मुझे एक सुंदर बागा बनाने पर गर्व है जो हमारे महायाजक को सम्मान और महिमा प्रदान करेगा।”</w:t>
      </w:r>
    </w:p>
    <w:p>
      <w:pPr>
        <w:pStyle w:val="ListBullet"/>
        <w:spacing w:line="240" w:lineRule="auto"/>
        <w:ind w:left="720"/>
      </w:pPr>
      <w:r>
        <w:rPr>
          <w:lang w:val="hi_IN" w:bidi="hi_IN"/>
        </w:rPr>
      </w:r>
      <w:r>
        <w:rPr>
          <w:lang w:val="hi_IN" w:bidi="hi_IN"/>
        </w:rPr>
        <w:t>हारून की भूमिका निभा रहे व्यक्ति से पूछें, "आप क्या महसूस कर रहे हैं या क्या सोच रहे हैं?" व्यक्ति इस प्रकार उत्तर दे सकता है, जैसे, “अनार मुझे यहोवा के हमारे लिए बहुत से उपहारों और उपजाऊ भूमि के वादे की याद दिलाते हैं,” या “जब मैं यहोवा की उपस्थिति में प्रवेश करूँगा, तब घंटियाँ मेरी रक्षा करेंगी।”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यहोवा मूसा को निर्देश देता है कि कुशल कारीगर पगड़ी के सामने लगाने के लिए सोने का एक चपटा, फूल के आकार का पदक बनाएँ। कुशल कारीगर उस पदक पर ऐसे शब्द खोदेंगे जिनका अर्थ होगा यहोवा के लिए अलग ठहराया हुआ। हारून उस पदक को पगड़ी पर लगाएगा। जब हारून उस पदक को पहनता है, तो यह उसे याद दिलाता है कि वह इस्राएलियों के उन बलिदानों का दोष उठाता है जो उन्होंने ठीक रीति से नहीं चढ़ाए।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व्यक्ति इस प्रकार के उत्तर दे सकता है, जैसे, “मेरा महायाजक मेरे लिए चढ़ाए जाने वाले बलिदानों के लिए जिम्मेदार है,” या “मेरा महायाजक मेरे लिए अलग ठहराया गया है।”</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जैसे, “यह पदक दिखाएगा कि हारून यहोवा का है,” या “हारून इस बात के लिए जिम्मेदार होगा कि हमारे बलिदान यहोवा को प्रसन्न करें।”</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यहोवा मूसा को निर्देश देता है कि कुशल कारीगर महायाजक के लिए महीन सन के कपड़े से एक बुना हुआ अंगरखा, एक पगड़ी, और कढ़ाई किये हुए कपड़े का पेटी बनाए। कुशल कारीगर हारून के पुत्रों के लिए भी वस्त्र बनाएँगे।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हारून के पुत्रों की भूमिका निभाने वाले व्यक्ति से पूछें, “आप क्या महसूस कर रहे हैं या क्या सोच रहे हैं?” वह व्यक्ति इस तरह उत्तर दे सकता है, जैसे, “जब हम अपने सुंदर वस्त्र पहनेंगे, तो सब जानेंगे कि हम यहोवा की सेवा करते हैं,” या “जब हम यहोवा की सेवा करेंगे, तब हमारे पास पहनने के लिए उत्तम वस्त्र होना हमारे लिए सम्मान की बात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यहोवा मूसा से कहता है कि वह हारून और उसके पुत्रों को वस्त्र पहनाए, फिर उन्हें तेल से अभिषेक करे और उन्हें याजक होने का अधिकार दे। इससे वे यहोवा के लिए याजकों के रूप में अलग ठहराए जाएँगे।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जैसे, “मैं वह सब कुछ करूँगा जो यहोवा मुझे करने के लिए कहता है, ताकि मैं यहोवा के लिए याजकों को ठहराऊँ,” या “जब मैं ये काम करूँगा, तब सब लोग देखेंगे कि हारून और उसके पुत्र अब यहोवा के लिए अलग ठहराए गए हैं और वे हमारे लोगों की सेवा याजकों के रूप में करेंगे।”</w:t>
      </w:r>
    </w:p>
    <w:p>
      <w:pPr>
        <w:pStyle w:val="ListBullet"/>
        <w:spacing w:line="240" w:lineRule="auto"/>
        <w:ind w:left="720"/>
      </w:pPr>
      <w:r>
        <w:rPr>
          <w:lang w:val="hi_IN" w:bidi="hi_IN"/>
        </w:rPr>
      </w:r>
      <w:r>
        <w:rPr>
          <w:lang w:val="hi_IN" w:bidi="hi_IN"/>
        </w:rPr>
        <w:t>हारून की भूमिका निभा रहे व्यक्ति से पूछें, "आप क्या महसूस कर रहे हैं या क्या सोच रहे हैं?" वह व्यक्ति इस तरह उत्तर दे सकता है, जैसे, “यह विधि मेरे जीवन को हमेशा के लिए बदल देगी,” या “जब मूसा मुझे महायाजक बनाएगा, तब से मैं हमेशा यहोवा का हो जाऊँगा।”</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उत्तर दे सकता है, जैसे, “इन तीन बातों के द्वारा हारून और उसके पुत्र अपने पूरे जीवन भर मेरे याजक बन जाएँगे,” या “मेरे पास ऐसे याजक होंगे जो मेरी सेवा करेंगे और मेरे लोगों, इस्राएलियों, की भी सेवा करेंगे।”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यहोवा सभी याजकों के लिए अंतर्वस्त्र बनाने के निर्देश देता है। यह इसलिए है कि याजक यहोवा की उपस्थिति में अपने गुप्तांगों को ढकें और यहोवा की आज्ञा का उल्लंघन न करें। यहोवा कहता है कि वस्त्रों के बारे में उसके ये नियम उसके सभी याजकों पर लागू होते हैं, केवल हारून और उसके पुत्रों पर ही नहीं।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हारून के पुत्रों की भूमिका निभाने वाले व्यक्ति से पूछें, “आप क्या महसूस कर रहे हैं या क्या सोच रहे हैं?” वह व्यक्ति इस तरह उत्तर दे सकता है, जैसे, “इन अंतर्वस्त्रों को पहनना अजीब लगेगा,” या “मुझे यहोवा का अपमान नहीं करना चाहिए।”</w:t>
      </w:r>
    </w:p>
    <w:p>
      <w:pPr>
        <w:pStyle w:val="ListBullet"/>
        <w:spacing w:line="240" w:lineRule="auto"/>
        <w:ind w:left="720"/>
      </w:pPr>
      <w:r>
        <w:rPr>
          <w:lang w:val="hi_IN" w:bidi="hi_IN"/>
        </w:rPr>
      </w:r>
      <w:r>
        <w:rPr>
          <w:lang w:val="hi_IN" w:bidi="hi_IN"/>
        </w:rPr>
        <w:t>अभिनय को जारी रखें।</w:t>
      </w:r>
      <w:r>
        <w:rPr>
          <w:lang w:val="hi_IN" w:bidi="hi_IN"/>
        </w:rPr>
      </w:r>
    </w:p>
    <w:p>
      <w:pPr>
        <w:pStyle w:val="Heading3"/>
      </w:pPr>
      <w:r>
        <w:rPr>
          <w:lang w:val="hi_IN" w:bidi="hi_IN"/>
        </w:rPr>
        <w:t>आवश्यक जानकारी</w:t>
      </w:r>
    </w:p>
    <w:p>
      <w:pPr/>
      <w:r>
        <w:rPr>
          <w:lang w:val="hi_IN" w:bidi="hi_IN"/>
        </w:rPr>
      </w:r>
      <w:r>
        <w:rPr>
          <w:lang w:val="hi_IN" w:bidi="hi_IN"/>
        </w:rPr>
        <w:t>निर्गमन 28:31–43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यहोवा मूसा को निर्देश देता है। </w:t>
      </w:r>
      <w:r>
        <w:rPr>
          <w:b/>
          <w:lang w:val="hi_IN" w:bidi="hi_IN"/>
        </w:rPr>
        <w:t>यहोवा</w:t>
      </w:r>
      <w:r>
        <w:rPr>
          <w:lang w:val="hi_IN" w:bidi="hi_IN"/>
        </w:rPr>
        <w:t xml:space="preserve"> </w:t>
      </w:r>
      <w:r>
        <w:rPr>
          <w:lang w:val="hi_IN" w:bidi="hi_IN"/>
        </w:rPr>
        <w:t>परमेश्वर</w:t>
      </w:r>
      <w:r>
        <w:rPr>
          <w:lang w:val="hi_IN" w:bidi="hi_IN"/>
        </w:rPr>
        <w:t xml:space="preserve"> का व्यक्तिगत नाम है। इस भाग में, परमेश्वर को यहोवा कहा जाता है। यहोवा शब्द का अनुवाद उसी तरह करना सुनिश्चित करें जैसे आपने पिछले भागों में किया है, और याद रखें कि </w:t>
      </w:r>
      <w:r>
        <w:rPr>
          <w:b/>
          <w:lang w:val="hi_IN" w:bidi="hi_IN"/>
        </w:rPr>
        <w:t>यहोवा</w:t>
      </w:r>
      <w:r>
        <w:rPr>
          <w:lang w:val="hi_IN" w:bidi="hi_IN"/>
        </w:rPr>
        <w:t xml:space="preserve"> मुख्य शब्दावली में है।</w:t>
      </w:r>
    </w:p>
    <w:p>
      <w:pPr/>
      <w:r>
        <w:rPr>
          <w:lang w:val="hi_IN" w:bidi="hi_IN"/>
        </w:rPr>
      </w:r>
      <w:r>
        <w:rPr>
          <w:lang w:val="hi_IN" w:bidi="hi_IN"/>
        </w:rPr>
        <w:t xml:space="preserve">यहोवा एपोद के नीचे पहनने के लिए एक </w:t>
      </w:r>
      <w:r>
        <w:rPr>
          <w:b/>
          <w:lang w:val="hi_IN" w:bidi="hi_IN"/>
        </w:rPr>
        <w:t>बागा</w:t>
      </w:r>
      <w:r>
        <w:rPr>
          <w:lang w:val="hi_IN" w:bidi="hi_IN"/>
        </w:rPr>
        <w:t xml:space="preserve"> बनाने की आज्ञा देता है। </w:t>
      </w:r>
      <w:r>
        <w:rPr>
          <w:lang w:val="hi_IN" w:bidi="hi_IN"/>
        </w:rPr>
        <w:t>बागे</w:t>
      </w:r>
      <w:r>
        <w:rPr>
          <w:lang w:val="hi_IN" w:bidi="hi_IN"/>
        </w:rPr>
        <w:t xml:space="preserve"> के लिए उसी शब्द या वाक्यांश का उपयोग करें जो आपने पिछले भागों में उपयोग किया है।</w:t>
      </w:r>
    </w:p>
    <w:p>
      <w:pPr/>
      <w:r>
        <w:rPr>
          <w:lang w:val="hi_IN" w:bidi="hi_IN"/>
        </w:rPr>
      </w:r>
      <w:r>
        <w:rPr>
          <w:lang w:val="hi_IN" w:bidi="hi_IN"/>
        </w:rPr>
        <w:t xml:space="preserve">यहाँ रुकें और समूह में </w:t>
      </w:r>
      <w:r>
        <w:rPr>
          <w:b/>
          <w:lang w:val="hi_IN" w:bidi="hi_IN"/>
        </w:rPr>
        <w:t>बागे</w:t>
      </w:r>
      <w:r>
        <w:rPr>
          <w:lang w:val="hi_IN" w:bidi="hi_IN"/>
        </w:rPr>
        <w:t xml:space="preserve"> की एक तस्वीर देखें। इस ऑडियो को यहाँ रोकें।</w:t>
      </w:r>
    </w:p>
    <w:p>
      <w:pPr/>
      <w:r>
        <w:rPr>
          <w:lang w:val="hi_IN" w:bidi="hi_IN"/>
        </w:rPr>
      </w:r>
      <w:r>
        <w:rPr>
          <w:lang w:val="hi_IN" w:bidi="hi_IN"/>
        </w:rPr>
        <w:t xml:space="preserve">हारून </w:t>
      </w:r>
      <w:r>
        <w:rPr>
          <w:b/>
          <w:lang w:val="hi_IN" w:bidi="hi_IN"/>
        </w:rPr>
        <w:t>एपोद</w:t>
      </w:r>
      <w:r>
        <w:rPr>
          <w:lang w:val="hi_IN" w:bidi="hi_IN"/>
        </w:rPr>
        <w:t xml:space="preserve"> के नीचे बागा पहनेगा। एपोद के लिए वही शब्द या वाक्यांश इस्तेमाल करें, जो आपने पिछले भागों में इस्तेमाल किया है। </w:t>
      </w:r>
      <w:r>
        <w:rPr>
          <w:b/>
          <w:lang w:val="hi_IN" w:bidi="hi_IN"/>
        </w:rPr>
        <w:t>एपोद</w:t>
      </w:r>
      <w:r>
        <w:rPr>
          <w:lang w:val="hi_IN" w:bidi="hi_IN"/>
        </w:rPr>
        <w:t xml:space="preserve"> के बारे में अधिक जानकारी के लिए मुख्य शब्दावली देखें।</w:t>
      </w:r>
    </w:p>
    <w:p>
      <w:pPr/>
      <w:r>
        <w:rPr>
          <w:lang w:val="hi_IN" w:bidi="hi_IN"/>
        </w:rPr>
      </w:r>
      <w:r>
        <w:rPr>
          <w:lang w:val="hi_IN" w:bidi="hi_IN"/>
        </w:rPr>
        <w:t xml:space="preserve">कुशल कारीगर बागे को </w:t>
      </w:r>
      <w:r>
        <w:rPr>
          <w:b/>
          <w:lang w:val="hi_IN" w:bidi="hi_IN"/>
        </w:rPr>
        <w:t>नीले</w:t>
      </w:r>
      <w:r>
        <w:rPr>
          <w:lang w:val="hi_IN" w:bidi="hi_IN"/>
        </w:rPr>
        <w:t xml:space="preserve"> कपड़े से बनाएँगे। नीला रंग नीले और बैंगनी के बीच का है। नीला के लिए वही शब्द या वाक्यांश इस्तेमाल करें, जो आपने पिछले भागों में इस्तेमाल किया है।</w:t>
      </w:r>
    </w:p>
    <w:p>
      <w:pPr/>
      <w:r>
        <w:rPr>
          <w:lang w:val="hi_IN" w:bidi="hi_IN"/>
        </w:rPr>
      </w:r>
      <w:r>
        <w:rPr>
          <w:lang w:val="hi_IN" w:bidi="hi_IN"/>
        </w:rPr>
        <w:t xml:space="preserve">कुशल कारीगर बागे को नीले, बुने हुए </w:t>
      </w:r>
      <w:r>
        <w:rPr>
          <w:b/>
          <w:lang w:val="hi_IN" w:bidi="hi_IN"/>
        </w:rPr>
        <w:t>पशुओं के बालों के कपड़े</w:t>
      </w:r>
      <w:r>
        <w:rPr>
          <w:lang w:val="hi_IN" w:bidi="hi_IN"/>
        </w:rPr>
        <w:t xml:space="preserve"> से बनाएँगे। पशुओं के बालों के कपड़े के लिए उसी शब्द या वाक्यांश का प्रयोग करें जिसका प्रयोग आपने पिछले भागों में किया है।</w:t>
      </w:r>
    </w:p>
    <w:p>
      <w:pPr/>
      <w:r>
        <w:rPr>
          <w:lang w:val="hi_IN" w:bidi="hi_IN"/>
        </w:rPr>
      </w:r>
      <w:r>
        <w:rPr>
          <w:lang w:val="hi_IN" w:bidi="hi_IN"/>
        </w:rPr>
        <w:t xml:space="preserve">यहाँ रुकें और </w:t>
      </w:r>
      <w:r>
        <w:rPr>
          <w:b/>
          <w:lang w:val="hi_IN" w:bidi="hi_IN"/>
        </w:rPr>
        <w:t>नीले/बैंगनी ऊन के कपड़े</w:t>
      </w:r>
      <w:r>
        <w:rPr>
          <w:lang w:val="hi_IN" w:bidi="hi_IN"/>
        </w:rPr>
        <w:t xml:space="preserve"> की एक तस्वीर देखें। इस ऑडियो को यहाँ रोकें।</w:t>
      </w:r>
    </w:p>
    <w:p>
      <w:pPr/>
      <w:r>
        <w:rPr>
          <w:lang w:val="hi_IN" w:bidi="hi_IN"/>
        </w:rPr>
      </w:r>
      <w:r>
        <w:rPr>
          <w:lang w:val="hi_IN" w:bidi="hi_IN"/>
        </w:rPr>
        <w:t xml:space="preserve">बागे में सिर के लिए कपड़े के बीच में एक खोल है। कुशल कारीगर सिर के लिए बने खोल को कपड़े के किनारे के चारों ओर </w:t>
      </w:r>
      <w:r>
        <w:rPr>
          <w:b/>
          <w:lang w:val="hi_IN" w:bidi="hi_IN"/>
        </w:rPr>
        <w:t>बुनी हुई</w:t>
      </w:r>
      <w:r>
        <w:rPr>
          <w:lang w:val="hi_IN" w:bidi="hi_IN"/>
        </w:rPr>
        <w:t xml:space="preserve"> पट्टी या मज़बूत सिलाई से मज़बूत करते हैं।</w:t>
      </w:r>
    </w:p>
    <w:p>
      <w:pPr/>
      <w:r>
        <w:rPr>
          <w:lang w:val="hi_IN" w:bidi="hi_IN"/>
        </w:rPr>
      </w:r>
      <w:r>
        <w:rPr>
          <w:lang w:val="hi_IN" w:bidi="hi_IN"/>
        </w:rPr>
        <w:t xml:space="preserve">यहाँ रुकें और समूह में चर्चा करें कि </w:t>
      </w:r>
      <w:r>
        <w:rPr>
          <w:b/>
          <w:lang w:val="hi_IN" w:bidi="hi_IN"/>
        </w:rPr>
        <w:t>बुनी हुई पट्टी</w:t>
      </w:r>
      <w:r>
        <w:rPr>
          <w:lang w:val="hi_IN" w:bidi="hi_IN"/>
        </w:rPr>
        <w:t xml:space="preserve"> के लिए आप किस शब्द या वाक्यांश का इस्तेमाल करेंगे। यदि आपने बाइबल की किसी अन्य पुस्तक में इस शब्द का पहले ही अनुवाद किया है, तो यहाँ भी उसी शब्द का उपयोग करें जो आपने वहाँ किया था। इस ऑडियो को यहाँ रोकें।</w:t>
      </w:r>
    </w:p>
    <w:p>
      <w:pPr/>
      <w:r>
        <w:rPr>
          <w:lang w:val="hi_IN" w:bidi="hi_IN"/>
        </w:rPr>
      </w:r>
      <w:r>
        <w:rPr>
          <w:lang w:val="hi_IN" w:bidi="hi_IN"/>
        </w:rPr>
        <w:t>खुलने के स्थान के चारों ओर की बुनी हुई पट्टी उस भारी युद्ध-वस्त्र के गले के खोल के समान है, जिसे सैनिक सुरक्षा के लिए पहनते हैं। इसे कभी-कभी जालीदार कवच भी कहा जाता है।</w:t>
      </w:r>
    </w:p>
    <w:p>
      <w:pPr/>
      <w:r>
        <w:rPr>
          <w:lang w:val="hi_IN" w:bidi="hi_IN"/>
        </w:rPr>
      </w:r>
      <w:r>
        <w:rPr>
          <w:lang w:val="hi_IN" w:bidi="hi_IN"/>
        </w:rPr>
        <w:t xml:space="preserve">यहाँ रुकें और समूह में चर्चा करें कि </w:t>
      </w:r>
      <w:r>
        <w:rPr>
          <w:b/>
          <w:lang w:val="hi_IN" w:bidi="hi_IN"/>
        </w:rPr>
        <w:t>जालीदार कवच</w:t>
      </w:r>
      <w:r>
        <w:rPr>
          <w:lang w:val="hi_IN" w:bidi="hi_IN"/>
        </w:rPr>
        <w:t xml:space="preserve"> के लिए आप किस शब्द या वाक्यांश का इस्तेमाल करेंगे या क्या आप जालीदार कवच की इस तुलना को अनुवाद में छोड़ देंगे। इस ऑडियो को यहाँ रोकें।</w:t>
      </w:r>
    </w:p>
    <w:p>
      <w:pPr/>
      <w:r>
        <w:rPr>
          <w:lang w:val="hi_IN" w:bidi="hi_IN"/>
        </w:rPr>
      </w:r>
      <w:r>
        <w:rPr>
          <w:lang w:val="hi_IN" w:bidi="hi_IN"/>
        </w:rPr>
        <w:t xml:space="preserve">कुशल कारीगर </w:t>
      </w:r>
      <w:r>
        <w:rPr>
          <w:b/>
          <w:lang w:val="hi_IN" w:bidi="hi_IN"/>
        </w:rPr>
        <w:t>बागे के निचले किनारे या घेरे</w:t>
      </w:r>
      <w:r>
        <w:rPr>
          <w:lang w:val="hi_IN" w:bidi="hi_IN"/>
        </w:rPr>
        <w:t xml:space="preserve"> को सजाते हैं।</w:t>
      </w:r>
    </w:p>
    <w:p>
      <w:pPr/>
      <w:r>
        <w:rPr>
          <w:lang w:val="hi_IN" w:bidi="hi_IN"/>
        </w:rPr>
      </w:r>
      <w:r>
        <w:rPr>
          <w:lang w:val="hi_IN" w:bidi="hi_IN"/>
        </w:rPr>
        <w:t>यहाँ रुकें और समूह में चर्चा करें कि आप बागे के निचले किनारे या घेरे के लिए किस शब्द या वाक्यांश का इस्तेमाल करेंगे।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कारीगर बागे के निचले किनारे को रंगीन सूत से बने </w:t>
      </w:r>
      <w:r>
        <w:rPr>
          <w:b/>
          <w:lang w:val="hi_IN" w:bidi="hi_IN"/>
        </w:rPr>
        <w:t>अनारों</w:t>
      </w:r>
      <w:r>
        <w:rPr>
          <w:lang w:val="hi_IN" w:bidi="hi_IN"/>
        </w:rPr>
        <w:t xml:space="preserve"> से सजाते हैं।</w:t>
      </w:r>
    </w:p>
    <w:p>
      <w:pPr/>
      <w:r>
        <w:rPr>
          <w:lang w:val="hi_IN" w:bidi="hi_IN"/>
        </w:rPr>
      </w:r>
      <w:r>
        <w:rPr>
          <w:lang w:val="hi_IN" w:bidi="hi_IN"/>
        </w:rPr>
        <w:t xml:space="preserve">यहाँ रुकें और </w:t>
      </w:r>
      <w:r>
        <w:rPr>
          <w:lang w:val="hi_IN" w:bidi="hi_IN"/>
        </w:rPr>
        <w:t>अनार के फल</w:t>
      </w:r>
      <w:r>
        <w:rPr>
          <w:lang w:val="hi_IN" w:bidi="hi_IN"/>
        </w:rPr>
        <w:t xml:space="preserve"> की एक तस्वीर देखें। इस ऑडियो को यहाँ रोकें।</w:t>
      </w:r>
    </w:p>
    <w:p>
      <w:pPr/>
      <w:r>
        <w:rPr>
          <w:lang w:val="hi_IN" w:bidi="hi_IN"/>
        </w:rPr>
      </w:r>
      <w:r>
        <w:rPr>
          <w:lang w:val="hi_IN" w:bidi="hi_IN"/>
        </w:rPr>
        <w:t>यहाँ रुकें और समूह में चर्चा करें कि आप अनार के लिए किस शब्द या वाक्यांश का उपयोग करेंगे।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कुशल कारीगर पगड़ी के सामने लगाने के लिए सोने का एक </w:t>
      </w:r>
      <w:r>
        <w:rPr>
          <w:b/>
          <w:lang w:val="hi_IN" w:bidi="hi_IN"/>
        </w:rPr>
        <w:t>चपटा, संभव है कि फूल के आकार का, पदक</w:t>
      </w:r>
      <w:r>
        <w:rPr>
          <w:lang w:val="hi_IN" w:bidi="hi_IN"/>
        </w:rPr>
        <w:t xml:space="preserve"> बनाएँगे।</w:t>
      </w:r>
    </w:p>
    <w:p>
      <w:pPr/>
      <w:r>
        <w:rPr>
          <w:lang w:val="hi_IN" w:bidi="hi_IN"/>
        </w:rPr>
      </w:r>
      <w:r>
        <w:rPr>
          <w:lang w:val="hi_IN" w:bidi="hi_IN"/>
        </w:rPr>
        <w:t>यहाँ रुकें और समूह में चर्चा करें कि आप चपटे, संभव है कि फूल के आकार के पदक के लिए किस शब्द या वाक्यांश का उपयोग करेंगे। यदि आपने बाइबल की किसी अन्य पुस्तक में इस शब्द का पहले ही अनुवाद किया है, तो यहाँ भी उसी शब्द का उपयोग करें जो आपने वहाँ किया था। इस ऑडियो को यहाँ रोकें।</w:t>
      </w:r>
    </w:p>
    <w:p>
      <w:pPr/>
      <w:r>
        <w:rPr>
          <w:lang w:val="hi_IN" w:bidi="hi_IN"/>
        </w:rPr>
      </w:r>
      <w:r>
        <w:rPr>
          <w:lang w:val="hi_IN" w:bidi="hi_IN"/>
        </w:rPr>
        <w:t xml:space="preserve">कारीगर उस पदक पर शब्द </w:t>
      </w:r>
      <w:r>
        <w:rPr>
          <w:b/>
          <w:lang w:val="hi_IN" w:bidi="hi_IN"/>
        </w:rPr>
        <w:t>खोदेंगे</w:t>
      </w:r>
      <w:r>
        <w:rPr>
          <w:lang w:val="hi_IN" w:bidi="hi_IN"/>
        </w:rPr>
        <w:t xml:space="preserve">। खोदना शब्द के लिए उसी शब्द या वाक्यांश का प्रयोग करें जिसका प्रयोग आपने पिछले भागों में किया है। </w:t>
      </w:r>
    </w:p>
    <w:p>
      <w:pPr/>
      <w:r>
        <w:rPr>
          <w:lang w:val="hi_IN" w:bidi="hi_IN"/>
        </w:rPr>
      </w:r>
      <w:r>
        <w:rPr>
          <w:b/>
          <w:lang w:val="hi_IN" w:bidi="hi_IN"/>
        </w:rPr>
        <w:t>महायाजक</w:t>
      </w:r>
      <w:r>
        <w:rPr>
          <w:lang w:val="hi_IN" w:bidi="hi_IN"/>
        </w:rPr>
        <w:t xml:space="preserve"> उस पदक को नीले/बैंगनी </w:t>
      </w:r>
      <w:r>
        <w:rPr>
          <w:b/>
          <w:lang w:val="hi_IN" w:bidi="hi_IN"/>
        </w:rPr>
        <w:t>डोरी</w:t>
      </w:r>
      <w:r>
        <w:rPr>
          <w:lang w:val="hi_IN" w:bidi="hi_IN"/>
        </w:rPr>
        <w:t xml:space="preserve"> से पगड़ी पर बाँधेगा। डोरी के लिए उसी शब्द या वाक्यांश का उपयोग करें जिसका उपयोग आपने पिछले भागों में किया है।</w:t>
      </w:r>
    </w:p>
    <w:p>
      <w:pPr/>
      <w:r>
        <w:rPr>
          <w:lang w:val="hi_IN" w:bidi="hi_IN"/>
        </w:rPr>
      </w:r>
      <w:r>
        <w:rPr>
          <w:lang w:val="hi_IN" w:bidi="hi_IN"/>
        </w:rPr>
        <w:t xml:space="preserve">महायाजक </w:t>
      </w:r>
      <w:r>
        <w:rPr>
          <w:b/>
          <w:lang w:val="hi_IN" w:bidi="hi_IN"/>
        </w:rPr>
        <w:t>इस्राएलियों</w:t>
      </w:r>
      <w:r>
        <w:rPr>
          <w:lang w:val="hi_IN" w:bidi="hi_IN"/>
        </w:rPr>
        <w:t xml:space="preserve"> की </w:t>
      </w:r>
      <w:r>
        <w:rPr>
          <w:b/>
          <w:lang w:val="hi_IN" w:bidi="hi_IN"/>
        </w:rPr>
        <w:t>भेंटों</w:t>
      </w:r>
      <w:r>
        <w:rPr>
          <w:lang w:val="hi_IN" w:bidi="hi_IN"/>
        </w:rPr>
        <w:t xml:space="preserve"> का </w:t>
      </w:r>
      <w:r>
        <w:rPr>
          <w:lang w:val="hi_IN" w:bidi="hi_IN"/>
        </w:rPr>
        <w:t>दोष</w:t>
      </w:r>
      <w:r>
        <w:rPr>
          <w:lang w:val="hi_IN" w:bidi="hi_IN"/>
        </w:rPr>
        <w:t xml:space="preserve"> उठाएगा। दोष उस स्थिति को कहते हैं जब किसी ने यहोवा के विरुद्ध कुछ गलत किया हो।</w:t>
      </w:r>
    </w:p>
    <w:p>
      <w:pPr/>
      <w:r>
        <w:rPr>
          <w:lang w:val="hi_IN" w:bidi="hi_IN"/>
        </w:rPr>
      </w:r>
      <w:r>
        <w:rPr>
          <w:lang w:val="hi_IN" w:bidi="hi_IN"/>
        </w:rPr>
        <w:t>यहाँ रुकें और समूह में चर्चा करें कि आप दोष के लिए किस शब्द या वाक्यांश का उपयोग करेंगे।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इस्राएली अपनी पवित्र भेंटों को यहोवा के लिए </w:t>
      </w:r>
      <w:r>
        <w:rPr>
          <w:b/>
          <w:lang w:val="hi_IN" w:bidi="hi_IN"/>
        </w:rPr>
        <w:t>पवित्र ठहराते</w:t>
      </w:r>
      <w:r>
        <w:rPr>
          <w:lang w:val="hi_IN" w:bidi="hi_IN"/>
        </w:rPr>
        <w:t xml:space="preserve"> हैं। पवित्र ठहराने के लिए उसी शब्द या वाक्यांश का उपयोग करें जिसका उपयोग आपने पिछले भागों में किया है। </w:t>
      </w:r>
      <w:r>
        <w:rPr>
          <w:b/>
          <w:lang w:val="hi_IN" w:bidi="hi_IN"/>
        </w:rPr>
        <w:t>पवित्र ठहराना</w:t>
      </w:r>
      <w:r>
        <w:rPr>
          <w:lang w:val="hi_IN" w:bidi="hi_IN"/>
        </w:rPr>
        <w:t xml:space="preserve"> के बारे में अधिक जानकारी के लिए मुख्य शब्दावली को देखें।</w:t>
      </w:r>
    </w:p>
    <w:p>
      <w:pPr/>
      <w:r>
        <w:rPr>
          <w:lang w:val="hi_IN" w:bidi="hi_IN"/>
        </w:rPr>
      </w:r>
      <w:r>
        <w:rPr>
          <w:lang w:val="hi_IN" w:bidi="hi_IN"/>
        </w:rPr>
        <w:t xml:space="preserve">इस्राएली यहोवा को </w:t>
      </w:r>
      <w:r>
        <w:rPr>
          <w:b/>
          <w:lang w:val="hi_IN" w:bidi="hi_IN"/>
        </w:rPr>
        <w:t>पवित्र</w:t>
      </w:r>
      <w:r>
        <w:rPr>
          <w:lang w:val="hi_IN" w:bidi="hi_IN"/>
        </w:rPr>
        <w:t xml:space="preserve"> भेंटें चढ़ाते हैं। पवित्र का अर्थ है ऐसी वस्तु जो परमेश्वर के लिए </w:t>
      </w:r>
      <w:r>
        <w:rPr>
          <w:lang w:val="hi_IN" w:bidi="hi_IN"/>
        </w:rPr>
        <w:t>पवित्र</w:t>
      </w:r>
      <w:r>
        <w:rPr>
          <w:lang w:val="hi_IN" w:bidi="hi_IN"/>
        </w:rPr>
        <w:t xml:space="preserve"> हो या अलग ठहराई गई हो। पवित्र के लिए उसी शब्द या वाक्यांश का उपयोग करें जिसका उपयोग आपने पिछले भागों में किया है।</w:t>
      </w:r>
    </w:p>
    <w:p>
      <w:pPr/>
      <w:r>
        <w:rPr>
          <w:lang w:val="hi_IN" w:bidi="hi_IN"/>
        </w:rPr>
      </w:r>
      <w:r>
        <w:rPr>
          <w:lang w:val="hi_IN" w:bidi="hi_IN"/>
        </w:rPr>
        <w:t xml:space="preserve">कारीगर एक </w:t>
      </w:r>
      <w:r>
        <w:rPr>
          <w:b/>
          <w:lang w:val="hi_IN" w:bidi="hi_IN"/>
        </w:rPr>
        <w:t>नमूनेदार</w:t>
      </w:r>
      <w:r>
        <w:rPr>
          <w:lang w:val="hi_IN" w:bidi="hi_IN"/>
        </w:rPr>
        <w:t xml:space="preserve"> या चारखानेदार अंगरखा बनाएँगे। नमूनेदार के लिए उसी शब्द या वाक्यांश का उपयोग करें जिसका उपयोग आपने पिछले भागों में किया है।</w:t>
      </w:r>
    </w:p>
    <w:p>
      <w:pPr/>
      <w:r>
        <w:rPr>
          <w:lang w:val="hi_IN" w:bidi="hi_IN"/>
        </w:rPr>
      </w:r>
      <w:r>
        <w:rPr>
          <w:lang w:val="hi_IN" w:bidi="hi_IN"/>
        </w:rPr>
        <w:t xml:space="preserve">यहाँ रुकें और समूह में </w:t>
      </w:r>
      <w:r>
        <w:rPr>
          <w:b/>
          <w:lang w:val="hi_IN" w:bidi="hi_IN"/>
        </w:rPr>
        <w:t>अलग-अलग रंगों से बुने हुए कपड़े</w:t>
      </w:r>
      <w:r>
        <w:rPr>
          <w:lang w:val="hi_IN" w:bidi="hi_IN"/>
        </w:rPr>
        <w:t xml:space="preserve"> की एक तस्वीर देखें। इस ऑडियो को यहाँ रोकें।</w:t>
      </w:r>
    </w:p>
    <w:p>
      <w:pPr/>
      <w:r>
        <w:rPr>
          <w:lang w:val="hi_IN" w:bidi="hi_IN"/>
        </w:rPr>
      </w:r>
      <w:r>
        <w:rPr>
          <w:lang w:val="hi_IN" w:bidi="hi_IN"/>
        </w:rPr>
        <w:t xml:space="preserve">महायाजक एक </w:t>
      </w:r>
      <w:r>
        <w:rPr>
          <w:b/>
          <w:lang w:val="hi_IN" w:bidi="hi_IN"/>
        </w:rPr>
        <w:t>अंगरखा</w:t>
      </w:r>
      <w:r>
        <w:rPr>
          <w:lang w:val="hi_IN" w:bidi="hi_IN"/>
        </w:rPr>
        <w:t xml:space="preserve"> पहनेगा।</w:t>
      </w:r>
    </w:p>
    <w:p>
      <w:pPr/>
      <w:r>
        <w:rPr>
          <w:lang w:val="hi_IN" w:bidi="hi_IN"/>
        </w:rPr>
      </w:r>
      <w:r>
        <w:rPr>
          <w:lang w:val="hi_IN" w:bidi="hi_IN"/>
        </w:rPr>
        <w:t xml:space="preserve">यहाँ रुकें और समूह के रूप में </w:t>
      </w:r>
      <w:r>
        <w:rPr>
          <w:b/>
          <w:lang w:val="hi_IN" w:bidi="hi_IN"/>
        </w:rPr>
        <w:t>अंगरखे</w:t>
      </w:r>
      <w:r>
        <w:rPr>
          <w:lang w:val="hi_IN" w:bidi="hi_IN"/>
        </w:rPr>
        <w:t xml:space="preserve"> की तस्वीर देखें। अंगरखे के लिए उसी शब्द या वाक्यांश का इस्तेमाल करें जो आपने पिछले भागों में किया था। </w:t>
      </w:r>
      <w:r>
        <w:rPr>
          <w:lang w:val="hi_IN" w:bidi="hi_IN"/>
        </w:rPr>
        <w:t>अंगरखे</w:t>
      </w:r>
      <w:r>
        <w:rPr>
          <w:lang w:val="hi_IN" w:bidi="hi_IN"/>
        </w:rPr>
        <w:t xml:space="preserve"> के बारे में अधिक जानकारी के लिए, मुख्य शब्दावली देखें।</w:t>
      </w:r>
    </w:p>
    <w:p>
      <w:pPr/>
      <w:r>
        <w:rPr>
          <w:lang w:val="hi_IN" w:bidi="hi_IN"/>
        </w:rPr>
      </w:r>
      <w:r>
        <w:rPr>
          <w:lang w:val="hi_IN" w:bidi="hi_IN"/>
        </w:rPr>
        <w:t xml:space="preserve">महायाजक </w:t>
      </w:r>
      <w:r>
        <w:rPr>
          <w:b/>
          <w:lang w:val="hi_IN" w:bidi="hi_IN"/>
        </w:rPr>
        <w:t>पगड़ी</w:t>
      </w:r>
      <w:r>
        <w:rPr>
          <w:lang w:val="hi_IN" w:bidi="hi_IN"/>
        </w:rPr>
        <w:t xml:space="preserve"> और </w:t>
      </w:r>
      <w:r>
        <w:rPr>
          <w:b/>
          <w:lang w:val="hi_IN" w:bidi="hi_IN"/>
        </w:rPr>
        <w:t>पटुका, या कपड़े की कमरबन्द</w:t>
      </w:r>
      <w:r>
        <w:rPr>
          <w:lang w:val="hi_IN" w:bidi="hi_IN"/>
        </w:rPr>
        <w:t>, पहनेगा। पगड़ी और पटुका, या कपड़े की कमरबन्द, उन्हीं शब्दों या वाक्यांशों का उपयोग करें जिनका उपयोग आपने पिछले भागों में किया है।</w:t>
      </w:r>
    </w:p>
    <w:p>
      <w:pPr/>
      <w:r>
        <w:rPr>
          <w:lang w:val="hi_IN" w:bidi="hi_IN"/>
        </w:rPr>
      </w:r>
      <w:r>
        <w:rPr>
          <w:lang w:val="hi_IN" w:bidi="hi_IN"/>
        </w:rPr>
        <w:t xml:space="preserve">कुशल कारीगर कपड़े की कमरबन्द पर </w:t>
      </w:r>
      <w:r>
        <w:rPr>
          <w:b/>
          <w:lang w:val="hi_IN" w:bidi="hi_IN"/>
        </w:rPr>
        <w:t>कढ़ाई</w:t>
      </w:r>
      <w:r>
        <w:rPr>
          <w:lang w:val="hi_IN" w:bidi="hi_IN"/>
        </w:rPr>
        <w:t xml:space="preserve"> करेंगे। कढ़ाई करना के लिए उसी शब्द या वाक्यांश का उपयोग करें जिसका उपयोग आपने पिछले भागों में किया है।</w:t>
      </w:r>
    </w:p>
    <w:p>
      <w:pPr/>
      <w:r>
        <w:rPr>
          <w:lang w:val="hi_IN" w:bidi="hi_IN"/>
        </w:rPr>
      </w:r>
      <w:r>
        <w:rPr>
          <w:lang w:val="hi_IN" w:bidi="hi_IN"/>
        </w:rPr>
        <w:t xml:space="preserve">कुशल कारीगर </w:t>
      </w:r>
      <w:r>
        <w:rPr>
          <w:b/>
          <w:lang w:val="hi_IN" w:bidi="hi_IN"/>
        </w:rPr>
        <w:t>याजकों</w:t>
      </w:r>
      <w:r>
        <w:rPr>
          <w:lang w:val="hi_IN" w:bidi="hi_IN"/>
        </w:rPr>
        <w:t xml:space="preserve"> के लिए अंगरखे, कपड़े की कमरबन्द और विशेष </w:t>
      </w:r>
      <w:r>
        <w:rPr>
          <w:b/>
          <w:lang w:val="hi_IN" w:bidi="hi_IN"/>
        </w:rPr>
        <w:t>सिर के वस्त्र</w:t>
      </w:r>
      <w:r>
        <w:rPr>
          <w:lang w:val="hi_IN" w:bidi="hi_IN"/>
        </w:rPr>
        <w:t xml:space="preserve"> बनाएँगे।</w:t>
      </w:r>
    </w:p>
    <w:p>
      <w:pPr/>
      <w:r>
        <w:rPr>
          <w:lang w:val="hi_IN" w:bidi="hi_IN"/>
        </w:rPr>
      </w:r>
      <w:r>
        <w:rPr>
          <w:lang w:val="hi_IN" w:bidi="hi_IN"/>
        </w:rPr>
        <w:t xml:space="preserve">यहाँ रुकें और समूह में </w:t>
      </w:r>
      <w:r>
        <w:rPr>
          <w:lang w:val="hi_IN" w:bidi="hi_IN"/>
        </w:rPr>
        <w:t>याजकों को उनके विशेष वस्त्रों में दिखाने वाली</w:t>
      </w:r>
      <w:r>
        <w:rPr>
          <w:lang w:val="hi_IN" w:bidi="hi_IN"/>
        </w:rPr>
        <w:t xml:space="preserve"> एक तस्वीर देखें। इस ऑडियो को यहाँ रोकें।</w:t>
      </w:r>
    </w:p>
    <w:p>
      <w:pPr/>
      <w:r>
        <w:rPr>
          <w:lang w:val="hi_IN" w:bidi="hi_IN"/>
        </w:rPr>
      </w:r>
      <w:r>
        <w:rPr>
          <w:lang w:val="hi_IN" w:bidi="hi_IN"/>
        </w:rPr>
        <w:t>यहाँ रुकें और समूह में चर्चा करें कि आप सिर के वस्त्र के लिए किस शब्द या वाक्यांश का उपयोग करेंगे। यदि आपने बाइबल की किसी अन्य पुस्तक में इस शब्द का पहले ही अनुवाद किया है, तो यहाँ भी उसी शब्द का उपयोग करें जो आपने वहाँ किया था। इस ऑडियो को यहाँ रोकें।</w:t>
      </w:r>
    </w:p>
    <w:p>
      <w:pPr/>
      <w:r>
        <w:rPr>
          <w:lang w:val="hi_IN" w:bidi="hi_IN"/>
        </w:rPr>
      </w:r>
      <w:r>
        <w:rPr>
          <w:lang w:val="hi_IN" w:bidi="hi_IN"/>
        </w:rPr>
        <w:t xml:space="preserve">मूसा हारून और उसके पुत्रों को वस्त्र पहनाएगा और उनका </w:t>
      </w:r>
      <w:r>
        <w:rPr>
          <w:b/>
          <w:lang w:val="hi_IN" w:bidi="hi_IN"/>
        </w:rPr>
        <w:t>अभिषेक</w:t>
      </w:r>
      <w:r>
        <w:rPr>
          <w:lang w:val="hi_IN" w:bidi="hi_IN"/>
        </w:rPr>
        <w:t xml:space="preserve"> करेगा। अभिषेक करना के लिए उसी शब्द या वाक्यांश का प्रयोग करें जिसका प्रयोग आपने पिछले भागों में किया है। </w:t>
      </w:r>
      <w:r>
        <w:rPr>
          <w:lang w:val="hi_IN" w:bidi="hi_IN"/>
        </w:rPr>
        <w:t>अभिषेक करना</w:t>
      </w:r>
      <w:r>
        <w:rPr>
          <w:lang w:val="hi_IN" w:bidi="hi_IN"/>
        </w:rPr>
        <w:t xml:space="preserve"> के बारे में अधिक जानकारी के लिए मुख्य शब्दावली को देखें।</w:t>
      </w:r>
    </w:p>
    <w:p>
      <w:pPr/>
      <w:r>
        <w:rPr>
          <w:lang w:val="hi_IN" w:bidi="hi_IN"/>
        </w:rPr>
      </w:r>
      <w:r>
        <w:rPr>
          <w:lang w:val="hi_IN" w:bidi="hi_IN"/>
        </w:rPr>
        <w:t xml:space="preserve">कुशल कारीगर महायाजक और याजकों के लिए सनी की </w:t>
      </w:r>
      <w:r>
        <w:rPr>
          <w:b/>
          <w:lang w:val="hi_IN" w:bidi="hi_IN"/>
        </w:rPr>
        <w:t>जाँघिया</w:t>
      </w:r>
      <w:r>
        <w:rPr>
          <w:lang w:val="hi_IN" w:bidi="hi_IN"/>
        </w:rPr>
        <w:t xml:space="preserve"> बनाएँगे।</w:t>
      </w:r>
    </w:p>
    <w:p>
      <w:pPr/>
      <w:r>
        <w:rPr>
          <w:lang w:val="hi_IN" w:bidi="hi_IN"/>
        </w:rPr>
      </w:r>
      <w:r>
        <w:rPr>
          <w:lang w:val="hi_IN" w:bidi="hi_IN"/>
        </w:rPr>
        <w:t>यहाँ रुकें और समूह में चर्चा करें कि आप जाँघिया के लिए किस शब्द या वाक्यांश का उपयोग करेंगे। इस ऑडियो को यहाँ रोकें।</w:t>
      </w:r>
    </w:p>
    <w:p>
      <w:pPr/>
      <w:r>
        <w:rPr>
          <w:lang w:val="hi_IN" w:bidi="hi_IN"/>
        </w:rPr>
      </w:r>
      <w:r>
        <w:rPr>
          <w:lang w:val="hi_IN" w:bidi="hi_IN"/>
        </w:rPr>
        <w:t xml:space="preserve">हारून और उसके पुत्रों को </w:t>
      </w:r>
      <w:r>
        <w:rPr>
          <w:b/>
          <w:lang w:val="hi_IN" w:bidi="hi_IN"/>
        </w:rPr>
        <w:t>मिलापवाले तम्बू</w:t>
      </w:r>
      <w:r>
        <w:rPr>
          <w:lang w:val="hi_IN" w:bidi="hi_IN"/>
        </w:rPr>
        <w:t xml:space="preserve"> में जाँघिया पहननी चाहिए।</w:t>
      </w:r>
    </w:p>
    <w:p>
      <w:pPr/>
      <w:r>
        <w:rPr>
          <w:lang w:val="hi_IN" w:bidi="hi_IN"/>
        </w:rPr>
      </w:r>
      <w:r>
        <w:rPr>
          <w:lang w:val="hi_IN" w:bidi="hi_IN"/>
        </w:rPr>
        <w:t xml:space="preserve">मिलापवाले तम्बू के लिए उसी शब्द या वाक्यांश का उपयोग करें जिसका उपयोग आपने पिछले भागों में किया है। मिलापवाले तम्बू या </w:t>
      </w:r>
      <w:r>
        <w:rPr>
          <w:lang w:val="hi_IN" w:bidi="hi_IN"/>
        </w:rPr>
        <w:t>निवासस्थान</w:t>
      </w:r>
      <w:r>
        <w:rPr>
          <w:lang w:val="hi_IN" w:bidi="hi_IN"/>
        </w:rPr>
        <w:t xml:space="preserve"> के बारे में अधिक जानकारी के लिए मुख्य शब्दावली को देखें।</w:t>
      </w:r>
    </w:p>
    <w:p>
      <w:pPr/>
      <w:r>
        <w:rPr>
          <w:lang w:val="hi_IN" w:bidi="hi_IN"/>
        </w:rPr>
      </w:r>
      <w:r>
        <w:rPr>
          <w:lang w:val="hi_IN" w:bidi="hi_IN"/>
        </w:rPr>
        <w:t xml:space="preserve">यहाँ रुकें और समूह में </w:t>
      </w:r>
      <w:r>
        <w:rPr>
          <w:lang w:val="hi_IN" w:bidi="hi_IN"/>
        </w:rPr>
        <w:t>निवासस्थान</w:t>
      </w:r>
      <w:r>
        <w:rPr>
          <w:lang w:val="hi_IN" w:bidi="hi_IN"/>
        </w:rPr>
        <w:t xml:space="preserve"> की एक नक्शा देखें। इस ऑडियो को यहाँ रोकें।</w:t>
      </w:r>
    </w:p>
    <w:p>
      <w:pPr/>
      <w:r>
        <w:rPr>
          <w:lang w:val="hi_IN" w:bidi="hi_IN"/>
        </w:rPr>
      </w:r>
      <w:r>
        <w:rPr>
          <w:lang w:val="hi_IN" w:bidi="hi_IN"/>
        </w:rPr>
        <w:t xml:space="preserve">हारून और उसके पुत्रों को पवित्र स्थान में </w:t>
      </w:r>
      <w:r>
        <w:rPr>
          <w:b/>
          <w:lang w:val="hi_IN" w:bidi="hi_IN"/>
        </w:rPr>
        <w:t>वेदी</w:t>
      </w:r>
      <w:r>
        <w:rPr>
          <w:lang w:val="hi_IN" w:bidi="hi_IN"/>
        </w:rPr>
        <w:t xml:space="preserve"> के पास जाते समय जाँघिया पहननी चाहिए। वेदी के लिए उसी शब्द या वाक्यांश का उपयोग करें जिसका उपयोग आपने पिछले भागों में किया है। </w:t>
      </w:r>
      <w:r>
        <w:rPr>
          <w:b/>
          <w:lang w:val="hi_IN" w:bidi="hi_IN"/>
        </w:rPr>
        <w:t>वेदी</w:t>
      </w:r>
      <w:r>
        <w:rPr>
          <w:lang w:val="hi_IN" w:bidi="hi_IN"/>
        </w:rPr>
        <w:t xml:space="preserve"> के बारे में अधिक जानकारी के लिए मुख्य शब्दावली को देखें।</w:t>
      </w:r>
    </w:p>
    <w:p>
      <w:pPr/>
      <w:r>
        <w:rPr>
          <w:lang w:val="hi_IN" w:bidi="hi_IN"/>
        </w:rPr>
      </w:r>
      <w:r>
        <w:rPr>
          <w:lang w:val="hi_IN" w:bidi="hi_IN"/>
        </w:rPr>
        <w:t xml:space="preserve">हारून और उसके पुत्र </w:t>
      </w:r>
      <w:r>
        <w:rPr>
          <w:b/>
          <w:lang w:val="hi_IN" w:bidi="hi_IN"/>
        </w:rPr>
        <w:t>पवित्र स्थान</w:t>
      </w:r>
      <w:r>
        <w:rPr>
          <w:lang w:val="hi_IN" w:bidi="hi_IN"/>
        </w:rPr>
        <w:t xml:space="preserve"> में यहोवा की सेवा करेंगे।</w:t>
      </w:r>
    </w:p>
    <w:p>
      <w:pPr/>
      <w:r>
        <w:rPr>
          <w:lang w:val="hi_IN" w:bidi="hi_IN"/>
        </w:rPr>
      </w:r>
      <w:r>
        <w:rPr>
          <w:lang w:val="hi_IN" w:bidi="hi_IN"/>
        </w:rPr>
        <w:t xml:space="preserve">पवित्र स्थान के लिए उसी शब्द या वाक्यांश का उपयोग करें जिसका उपयोग आपने पिछले भागों में किया है। </w:t>
      </w:r>
      <w:r>
        <w:rPr>
          <w:b/>
          <w:lang w:val="hi_IN" w:bidi="hi_IN"/>
        </w:rPr>
        <w:t>पवित्र स्थान</w:t>
      </w:r>
      <w:r>
        <w:rPr>
          <w:lang w:val="hi_IN" w:bidi="hi_IN"/>
        </w:rPr>
        <w:t xml:space="preserve"> के बारे में अधिक जानकारी के लिए, आप मुख्य शब्दावली को देख सकते हैं।</w:t>
      </w:r>
    </w:p>
    <w:p>
      <w:pPr/>
      <w:r>
        <w:rPr>
          <w:lang w:val="hi_IN" w:bidi="hi_IN"/>
        </w:rPr>
      </w:r>
      <w:r>
        <w:rPr>
          <w:lang w:val="hi_IN" w:bidi="hi_IN"/>
        </w:rPr>
        <w:t xml:space="preserve">यहाँ रुकें और समूह में </w:t>
      </w:r>
      <w:r>
        <w:rPr>
          <w:lang w:val="hi_IN" w:bidi="hi_IN"/>
        </w:rPr>
        <w:t>निवास स्थान</w:t>
      </w:r>
      <w:r>
        <w:rPr>
          <w:lang w:val="hi_IN" w:bidi="hi_IN"/>
        </w:rPr>
        <w:t xml:space="preserve"> का एक नक्शा देखें। </w:t>
      </w:r>
      <w:r>
        <w:rPr>
          <w:lang w:val="hi_IN" w:bidi="hi_IN"/>
        </w:rPr>
      </w:r>
    </w:p>
    <w:p>
      <w:pPr>
        <w:pStyle w:val="Heading3"/>
      </w:pPr>
      <w:r>
        <w:rPr>
          <w:lang w:val="hi_IN" w:bidi="hi_IN"/>
        </w:rPr>
        <w:t>वचन बोलना</w:t>
      </w:r>
    </w:p>
    <w:p>
      <w:pPr/>
      <w:r>
        <w:rPr>
          <w:lang w:val="hi_IN" w:bidi="hi_IN"/>
        </w:rPr>
      </w:r>
      <w:r>
        <w:rPr>
          <w:lang w:val="hi_IN" w:bidi="hi_IN"/>
        </w:rPr>
        <w:t>इस पाठ का ऑडियो संस्करण को सबसे आसानी से समझ में आने वाले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29:1–9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29:1–9 को सुनें और अपने मन में रखें।</w:t>
      </w:r>
    </w:p>
    <w:p>
      <w:pPr/>
      <w:r>
        <w:rPr>
          <w:lang w:val="hi_IN" w:bidi="hi_IN"/>
        </w:rPr>
      </w:r>
      <w:r>
        <w:rPr>
          <w:lang w:val="hi_IN" w:bidi="hi_IN"/>
        </w:rPr>
        <w:t>यदि सम्भव हो, तो निर्गमन 29:1–9 का ऑडियो संस्करण तीन बार, तीन अलग-अलग अनुवादों में सुनें। 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w:t>
      </w:r>
    </w:p>
    <w:p>
      <w:pPr>
        <w:pStyle w:val="ListBullet"/>
        <w:spacing w:line="240" w:lineRule="auto"/>
        <w:ind w:left="720"/>
      </w:pPr>
      <w:r>
        <w:rPr>
          <w:lang w:val="hi_IN" w:bidi="hi_IN"/>
        </w:rPr>
      </w:r>
      <w:r>
        <w:rPr>
          <w:lang w:val="hi_IN" w:bidi="hi_IN"/>
        </w:rPr>
        <w:t>इस भाग में आपको क्या अच्छा नहीं लगा या क्या समझ नहीं आया?</w:t>
      </w:r>
    </w:p>
    <w:p>
      <w:pPr>
        <w:pStyle w:val="ListBullet"/>
        <w:spacing w:line="240" w:lineRule="auto"/>
        <w:ind w:left="720"/>
      </w:pPr>
      <w:r>
        <w:rPr>
          <w:lang w:val="hi_IN" w:bidi="hi_IN"/>
        </w:rPr>
      </w:r>
      <w:r>
        <w:rPr>
          <w:lang w:val="hi_IN" w:bidi="hi_IN"/>
        </w:rPr>
        <w:t>यह भाग हमें परमेश्वर के बारे में क्या बताता है?</w:t>
      </w:r>
    </w:p>
    <w:p>
      <w:pPr>
        <w:pStyle w:val="ListBullet"/>
        <w:spacing w:line="240" w:lineRule="auto"/>
        <w:ind w:left="720"/>
      </w:pPr>
      <w:r>
        <w:rPr>
          <w:lang w:val="hi_IN" w:bidi="hi_IN"/>
        </w:rPr>
      </w:r>
      <w:r>
        <w:rPr>
          <w:lang w:val="hi_IN" w:bidi="hi_IN"/>
        </w:rPr>
        <w:t>यह भाग हमें लोगों के बारे में क्या बताता है?</w:t>
      </w:r>
    </w:p>
    <w:p>
      <w:pPr>
        <w:pStyle w:val="ListBullet"/>
        <w:spacing w:line="240" w:lineRule="auto"/>
        <w:ind w:left="720"/>
      </w:pPr>
      <w:r>
        <w:rPr>
          <w:lang w:val="hi_IN" w:bidi="hi_IN"/>
        </w:rPr>
      </w:r>
      <w:r>
        <w:rPr>
          <w:lang w:val="hi_IN" w:bidi="hi_IN"/>
        </w:rPr>
        <w:t>यह भाग हमारे दैनिक जीवन को कैसे प्रभावित करता है?</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29:1–9 का ऑडियो संस्करण सबसे आसानी से समझ में आने वाले अनुवाद में सुनें।</w:t>
      </w:r>
    </w:p>
    <w:p>
      <w:pPr/>
      <w:r>
        <w:rPr>
          <w:lang w:val="hi_IN" w:bidi="hi_IN"/>
        </w:rPr>
      </w:r>
      <w:r>
        <w:rPr>
          <w:lang w:val="hi_IN" w:bidi="hi_IN"/>
        </w:rPr>
        <w:t>परमेश्वर मूसा को यह निर्देश दे रहा था कि परमेश्वर की सेवा अच्छे और सही तरीके से कैसे की जाए। पिछले भागों में परमेश्वर ने उन याजकों के कपड़ों की तैयारी के बारे में बताया जो मिलाप वाले तम्बू में उसकी सेवा करेंगे। अब परमेश्वर मूसा को बताता है कि याजकों को परमेश्वर की सेवा के लिए कैसे पवित्र किया जाए और समर्पित किया जाए। इस भाग में परमेश्वर के निर्देशों के पहले तीन चरण बताए गए हैं।</w:t>
      </w:r>
    </w:p>
    <w:p>
      <w:pPr/>
      <w:r>
        <w:rPr>
          <w:lang w:val="hi_IN" w:bidi="hi_IN"/>
        </w:rPr>
      </w:r>
      <w:r>
        <w:rPr>
          <w:lang w:val="hi_IN" w:bidi="hi_IN"/>
        </w:rPr>
        <w:t>यह भाग इस बात से शुरू होता है कि परमेश्वर कहता है, "जो काम तुझे करना है।" इससे पता चलता है कि यह भाग पिछले भाग में याजकों के कपड़ों की तैयारी से अलग एक नया विषय है। परमेश्वर मूसा से बात कर रहा है, इसलिए ये वे काम हैं जो मूसा को करने हैं। मूसा पहले याजकों को पवित्र करेगा, और जो मूसा का भाई हारून और उसके चार बेटे होंगे। याजकों को इस्राएल के लोगों से अलग किया जाना था, क्योंकि परमेश्वर पवित्र है, या वह अलग ठहराया हुआ है। ये निर्देश केवल इन पहले याजकों के लिए ही नहीं थे। भविष्य में महायाजक नए याजकों के लिए भी इन विधियों को जारी रखेगा।</w:t>
      </w:r>
    </w:p>
    <w:p>
      <w:pPr/>
      <w:r>
        <w:rPr>
          <w:lang w:val="hi_IN" w:bidi="hi_IN"/>
        </w:rPr>
      </w:r>
      <w:r>
        <w:rPr>
          <w:lang w:val="hi_IN" w:bidi="hi_IN"/>
        </w:rPr>
        <w:t>यहाँ रुकें और समूह में इस प्रश्न पर चर्चा करें: एक ऐसे समय के बारे में एक कहानी सुनाएँ जब लोगों ने किसी को कोई महत्वपूर्ण और अच्छा काम करने के लिए चुना हो, जैसे कि किसी समूह की ओर से किसी महत्वपूर्ण व्यक्ति से बात करना। उन शब्दों को सुनें जिनसे पता चला कि इस व्यक्ति को अलग ठहराया गया था। इस ऑडियो को यहाँ रोकें।</w:t>
      </w:r>
    </w:p>
    <w:p>
      <w:pPr/>
      <w:r>
        <w:rPr>
          <w:lang w:val="hi_IN" w:bidi="hi_IN"/>
        </w:rPr>
      </w:r>
      <w:r>
        <w:rPr>
          <w:lang w:val="hi_IN" w:bidi="hi_IN"/>
        </w:rPr>
        <w:t>सबसे पहले, मूसा को दो प्रकार के पशु ढूँढने हैं: एक जवान बछड़ा, जो खाने के लिए अच्छा हो, बूढ़ा और कठोर न हो, और दो मेढ़े, जो मूल्यवान पशु हैं और प्रजनन के लिए अच्छे होते हैं। तीनों पशु बिना किसी दोष या कमी के होने चाहिए, जिसका अर्थ है कि वे अच्छे और स्वस्थ पशु होंगे, और परमेश्वर को चढ़ाने के लिए अच्छी भेंट होंगे।</w:t>
      </w:r>
    </w:p>
    <w:p>
      <w:pPr/>
      <w:r>
        <w:rPr>
          <w:lang w:val="hi_IN" w:bidi="hi_IN"/>
        </w:rPr>
      </w:r>
      <w:r>
        <w:rPr>
          <w:lang w:val="hi_IN" w:bidi="hi_IN"/>
        </w:rPr>
        <w:t xml:space="preserve">यहाँ रुकें और समूह में एक </w:t>
      </w:r>
      <w:r>
        <w:rPr>
          <w:lang w:val="hi_IN" w:bidi="hi_IN"/>
        </w:rPr>
        <w:t>बछड़ा</w:t>
      </w:r>
      <w:r>
        <w:rPr>
          <w:lang w:val="hi_IN" w:bidi="hi_IN"/>
        </w:rPr>
        <w:t xml:space="preserve"> और एक </w:t>
      </w:r>
      <w:r>
        <w:rPr>
          <w:lang w:val="hi_IN" w:bidi="hi_IN"/>
        </w:rPr>
        <w:t>मेढ़े</w:t>
      </w:r>
      <w:r>
        <w:rPr>
          <w:lang w:val="hi_IN" w:bidi="hi_IN"/>
        </w:rPr>
        <w:t xml:space="preserve"> की तस्वीरें देखें। इस ऑडियो को यहाँ रोकें।</w:t>
      </w:r>
    </w:p>
    <w:p>
      <w:pPr/>
      <w:r>
        <w:rPr>
          <w:lang w:val="hi_IN" w:bidi="hi_IN"/>
        </w:rPr>
      </w:r>
      <w:r>
        <w:rPr>
          <w:lang w:val="hi_IN" w:bidi="hi_IN"/>
        </w:rPr>
        <w:t>मूसा ने बलि के लिए पशु तैयार किए। हारून और उसके पुत्रों ने याजक का काम खरीदा नहीं था। इसके बजाय, परमेश्वर ने हारून, उसके पुत्रों और उसके वंशजों को याजक के रूप में अपनी सेवा करने के लिए चुना।</w:t>
      </w:r>
    </w:p>
    <w:p>
      <w:pPr/>
      <w:r>
        <w:rPr>
          <w:lang w:val="hi_IN" w:bidi="hi_IN"/>
        </w:rPr>
      </w:r>
      <w:r>
        <w:rPr>
          <w:lang w:val="hi_IN" w:bidi="hi_IN"/>
        </w:rPr>
        <w:t>इसके बाद परमेश्वर मूसा से कहता है कि वह तीन प्रकार की रोटी ले। हो सकता है कि मूसा ने उन्हें खुद बनाया हो, या किसी और से बनवाया हो। परमेश्वर ने कहा कि तीनों रोटियाँ गेहूँ के मैदे से बनाई जाएँ, इसका अर्थ है कि आटा अच्छी तरह पीसा हुआ और सबसे उत्तम आटा हो। रोटी अख़मीरी होनी चाहिए या उसमें खमीर न हो, जो रोटी को फुला देता है। पहली रोटी बिना तेल की गोल रोटी होती थी। दूसरी रोटी केक जैसी मोटी होती थी, और उसे अच्छा बनाने के लिए उसमें जैतून का तेल लगा होता था। तीसरी रोटी पपड़ियाँ होती थी, इसका मतलब है कि वह बहुत पतली रोटी थी, जिस पर जैतून का तेल लगाया गया था या तेल से ढकी हुई थी। परमेश्वर यह नहीं बताता कि हर प्रकार की कितनी रोटी थी, लेकिन यह साफ है कि हर प्रकार की रोटी एक से अधिक थी।</w:t>
      </w:r>
    </w:p>
    <w:p>
      <w:pPr/>
      <w:r>
        <w:rPr>
          <w:lang w:val="hi_IN" w:bidi="hi_IN"/>
        </w:rPr>
      </w:r>
      <w:r>
        <w:rPr>
          <w:lang w:val="hi_IN" w:bidi="hi_IN"/>
        </w:rPr>
        <w:t xml:space="preserve">यहाँ रुकें और समूह के रूप में </w:t>
      </w:r>
      <w:r>
        <w:rPr>
          <w:b/>
          <w:lang w:val="hi_IN" w:bidi="hi_IN"/>
        </w:rPr>
        <w:t>तीनों प्रकार की अख़मीरी रोटी</w:t>
      </w:r>
      <w:r>
        <w:rPr>
          <w:lang w:val="hi_IN" w:bidi="hi_IN"/>
        </w:rPr>
        <w:t xml:space="preserve"> की तस्वीर देखें। इस ऑडियो को यहाँ रोकें।</w:t>
      </w:r>
    </w:p>
    <w:p>
      <w:pPr/>
      <w:r>
        <w:rPr>
          <w:lang w:val="hi_IN" w:bidi="hi_IN"/>
        </w:rPr>
      </w:r>
      <w:r>
        <w:rPr>
          <w:lang w:val="hi_IN" w:bidi="hi_IN"/>
        </w:rPr>
        <w:t xml:space="preserve">परमेश्वर मूसा से कहता है कि वह रोटियों को एक टोकरी में रखे, जो सरकंडों से बुनी हुई हो और इतनी बड़ी हो कि उसमें प्रत्येक प्रकार की कम से कम दो रोटियाँ आ सकें। परमेश्वर मूसा को आज्ञा देता है कि वह रोटियों की टोकरी और तीनों पशुओं को लाए और उन्हें पेश करे। इसका अर्थ है कि उन्हें मिलापवाले तंबू के द्वार पर रखा जाए, जो निवासस्थान का दूसरा नाम है। यह वह स्थान होगा जहाँ लोगों को परमेश्वर के पास अपनी भेंटें लानी चाहिए। </w:t>
      </w:r>
    </w:p>
    <w:p>
      <w:pPr/>
      <w:r>
        <w:rPr>
          <w:lang w:val="hi_IN" w:bidi="hi_IN"/>
        </w:rPr>
      </w:r>
      <w:r>
        <w:rPr>
          <w:lang w:val="hi_IN" w:bidi="hi_IN"/>
        </w:rPr>
        <w:t xml:space="preserve">यहाँ रुकें और समूह के साथ मिलकर </w:t>
      </w:r>
      <w:r>
        <w:rPr>
          <w:b/>
          <w:lang w:val="hi_IN" w:bidi="hi_IN"/>
        </w:rPr>
        <w:t>निवासस्थान की बनावट</w:t>
      </w:r>
      <w:r>
        <w:rPr>
          <w:lang w:val="hi_IN" w:bidi="hi_IN"/>
        </w:rPr>
        <w:t xml:space="preserve"> की तस्वीर देखें। इस ऑडियो को यहाँ रोकें।</w:t>
      </w:r>
    </w:p>
    <w:p>
      <w:pPr/>
      <w:r>
        <w:rPr>
          <w:lang w:val="hi_IN" w:bidi="hi_IN"/>
        </w:rPr>
      </w:r>
      <w:r>
        <w:rPr>
          <w:lang w:val="hi_IN" w:bidi="hi_IN"/>
        </w:rPr>
        <w:t>इसके बाद मूसा को हारून और उसके पुत्रों को मिलापवाले तंबू के द्वार पर लाना चाहिए। हारून के पुत्र वयस्क पुरुष थे, न कि लड़के, और संभव है कि उनकी उम्र तीस वर्ष या उससे अधिक थी। परमेश्वर मूसा से कहता है कि वह हारून और उसके पुत्रों को पानी से धोएँ। धोने शब्द का अर्थ शायद पुरुषों पर पानी डालना है। स्वच्छता और शुद्धता को पवित्रता से जोड़ा जाता था। पवित्र वस्तुओं को छूने से पहले और उन्हें छूने के बाद, अक्सर स्नान ज़रूरी होता था। वे पवित्र वस्तुओं को छूने से पहले इसलिए स्नान करते थे, क्योंकि परमेश्वर ने उन्हें ऐसा करने को कहा था। इसके अलावा, उन्हें छूते समय स्वच्छ रहकर याजकीय वस्त्रों और निवासस्थान की पवित्र वस्तुओं के प्रति आदर दिखाना ज़रूरी था।</w:t>
      </w:r>
    </w:p>
    <w:p>
      <w:pPr/>
      <w:r>
        <w:rPr>
          <w:lang w:val="hi_IN" w:bidi="hi_IN"/>
        </w:rPr>
      </w:r>
      <w:r>
        <w:rPr>
          <w:lang w:val="hi_IN" w:bidi="hi_IN"/>
        </w:rPr>
        <w:t>यहाँ रुकें और समूह में इस प्रश्न पर चर्चा करें: आप किसी खास उद्देश्य के लिए कब अपने आप को धोते हैं या साफ करते हैं? शुद्ध होने के लिए आप किस तरह की गतिविधियाँ करते हैं? आप कैसे दिखाते हैं कि आप शुद्ध हैं? इस ऑडियो को यहाँ रोकें।</w:t>
      </w:r>
    </w:p>
    <w:p>
      <w:pPr/>
      <w:r>
        <w:rPr>
          <w:lang w:val="hi_IN" w:bidi="hi_IN"/>
        </w:rPr>
      </w:r>
      <w:r>
        <w:rPr>
          <w:lang w:val="hi_IN" w:bidi="hi_IN"/>
        </w:rPr>
        <w:t>इसके बाद, मूसा को हारून और उसके पुत्रों को याजकीय वस्त्र पहनाने चाहिए। वह सबसे पहले हारून से शुरू करेगा, क्योंकि वही महायाजक या सभी याजकों का प्रधान होगा। ये वे वस्त्र हैं जिनका वर्णन परमेश्वर ने पिछले भाग में किया है। परमेश्वर मूसा को यह आज्ञा नहीं देता कि वह पुरुषों को वे अंतर्वस्त्र पहनाए जिनका वर्णन पिछले भाग में किया गया था। इसलिए संभव है कि हारून और उसके पुत्र अंतर्वस्त्र पहने हुए थे, और नहाते समय वे नंगे नहीं थे।</w:t>
      </w:r>
    </w:p>
    <w:p>
      <w:pPr/>
      <w:r>
        <w:rPr>
          <w:lang w:val="hi_IN" w:bidi="hi_IN"/>
        </w:rPr>
      </w:r>
      <w:r>
        <w:rPr>
          <w:lang w:val="hi_IN" w:bidi="hi_IN"/>
        </w:rPr>
        <w:t>सबसे पहले, मूसा हारून को अंगरखा पहनाए, या लंबी बाँहों वाला और टखनों तक आने वाला अंगरखा पहनाए। इसके बाद, मूसा हारून को एपोद का बागा पहनाए, जो नीले रंग के कपड़े से बना था और जिसमें बाँहें नहीं थीं। इसके बाद एपोद पहनाया जाता था, जो एप्रिन जैसी पोशाक थी और जिसमें कंधों पर पट्टियाँ लगी होती थीं, फिर चपरास पहनाया जाता था, जो चौकोर आकर का थैली जैसा होता था, जिसे छाती पर पहना जाता और एपोद से बाँधा जाता था। परमेश्वर मूसा से कहता है कि एपोद को उससे जुड़े हुए बुने हुए कमरबंद को कसकर बाँधकर उसे ठीक से पहनाए। इसके बाद, मूसा हारून के सिर पर पगड़ी रखे, जो सन के कपड़े से बनी होती थी और सिर पर लपेटी जाती थी, और उसके ऊपर सोने की पट्टी या पदक लगाए।</w:t>
      </w:r>
    </w:p>
    <w:p>
      <w:pPr/>
      <w:r>
        <w:rPr>
          <w:lang w:val="hi_IN" w:bidi="hi_IN"/>
        </w:rPr>
      </w:r>
      <w:r>
        <w:rPr>
          <w:lang w:val="hi_IN" w:bidi="hi_IN"/>
        </w:rPr>
        <w:t xml:space="preserve">यहाँ रुकें और समूह के रूप में </w:t>
      </w:r>
      <w:r>
        <w:rPr>
          <w:lang w:val="hi_IN" w:bidi="hi_IN"/>
        </w:rPr>
        <w:t>महायाजक के वस्त्रों</w:t>
      </w:r>
      <w:r>
        <w:rPr>
          <w:lang w:val="hi_IN" w:bidi="hi_IN"/>
        </w:rPr>
        <w:t xml:space="preserve"> की तस्वीर देखें। इस ऑडियो को यहाँ रोकें।</w:t>
      </w:r>
    </w:p>
    <w:p>
      <w:pPr/>
      <w:r>
        <w:rPr>
          <w:lang w:val="hi_IN" w:bidi="hi_IN"/>
        </w:rPr>
      </w:r>
      <w:r>
        <w:rPr>
          <w:lang w:val="hi_IN" w:bidi="hi_IN"/>
        </w:rPr>
        <w:t>परमेश्वर मूसा से कहता है कि अभिषेक का तेल ले और हारून का अभिषेक करे। अभिषेक का तेल, जैतून के तेल और कीमती व सुगंधित मसालों को मिलाकर बनाया गया एक विशेष मिश्रण होता था। जब परमेश्वर लोगों को आज्ञा देता है कि वे इस तेल को वस्तुओं या लोगों पर उण्डेले, तो यह "अभिषेक" का कार्य दिखाता है कि वे वस्तुएँ या लोग अब पवित्र हो गए हैं। मूसा या तो हारून के सिर पर पगड़ी बाँधने से पहले तेल डालेगा, या फिर पगड़ी के ऊपर भी तेल डालेगा।</w:t>
      </w:r>
    </w:p>
    <w:p>
      <w:pPr/>
      <w:r>
        <w:rPr>
          <w:lang w:val="hi_IN" w:bidi="hi_IN"/>
        </w:rPr>
      </w:r>
      <w:r>
        <w:rPr>
          <w:lang w:val="hi_IN" w:bidi="hi_IN"/>
        </w:rPr>
        <w:t>परमेश्वर मूसा को आज्ञा देता है कि वह इसले बाद हारून के पुत्रों को वस्त्र पहनाए। वे सहायक याजक होंगे, और उनके वस्त्र उतने भव्य नहीं होंगे। मूसा उन्हें अंगरखे और टोपियाँ पहनाता है, जो सिर पर बाँधे जाने वाले साफे जैसी होती थी और काफी ऊँची भी हो सकती थीं। तब मूसा को उनके साथ-साथ हारून को भी कमरबंद बाँधना चाहिए।</w:t>
      </w:r>
    </w:p>
    <w:p>
      <w:pPr/>
      <w:r>
        <w:rPr>
          <w:lang w:val="hi_IN" w:bidi="hi_IN"/>
        </w:rPr>
      </w:r>
      <w:r>
        <w:rPr>
          <w:lang w:val="hi_IN" w:bidi="hi_IN"/>
        </w:rPr>
        <w:t xml:space="preserve">यहाँ रुकें और समूह के साथ मिलकर </w:t>
      </w:r>
      <w:r>
        <w:rPr>
          <w:lang w:val="hi_IN" w:bidi="hi_IN"/>
        </w:rPr>
        <w:t>याजक के वस्त्रों</w:t>
      </w:r>
      <w:r>
        <w:rPr>
          <w:lang w:val="hi_IN" w:bidi="hi_IN"/>
        </w:rPr>
        <w:t xml:space="preserve"> की तस्वीर देखें। इस ऑडियो को यहाँ रोकें।</w:t>
      </w:r>
    </w:p>
    <w:p>
      <w:pPr/>
      <w:r>
        <w:rPr>
          <w:lang w:val="hi_IN" w:bidi="hi_IN"/>
        </w:rPr>
      </w:r>
      <w:r>
        <w:rPr>
          <w:lang w:val="hi_IN" w:bidi="hi_IN"/>
        </w:rPr>
        <w:t>इसके बाद परमेश्वर कहता है कि याजक पद हारून और उसके पुत्रों का होगा, और यह सदैव के लिए ठहराया गया हक़ है। इसका अर्थ है कि परमेश्वर के याजक के रूप में उसकी सेवा करने का अधिकार नियम के अनुसार सदा के लिए हारून के वंशजों का होगा। यह भाग इन शब्दों के साथ समाप्त होता है “इस प्रकार”, या “इसी प्रकार हारून और उसके पुत्रों का संस्कार करना।” संस्कार का मतलब है किसी को याजक बनाना। इस वाक्य का मतलब है कि जो काम परमेश्वर ने अभी करने को कहा है, और जो वह आगे बताने वाला है, उन्हीं के द्वारा यह कार्य पूरा होता है।</w:t>
      </w:r>
      <w:r>
        <w:rPr>
          <w:lang w:val="hi_IN" w:bidi="hi_IN"/>
        </w:rPr>
      </w:r>
    </w:p>
    <w:p>
      <w:pPr>
        <w:pStyle w:val="Heading3"/>
      </w:pPr>
      <w:r>
        <w:rPr>
          <w:lang w:val="hi_IN" w:bidi="hi_IN"/>
        </w:rPr>
        <w:t>घटनाओं को समझाना</w:t>
      </w:r>
    </w:p>
    <w:p>
      <w:pPr/>
      <w:r>
        <w:rPr>
          <w:lang w:val="hi_IN" w:bidi="hi_IN"/>
        </w:rPr>
      </w:r>
      <w:r>
        <w:rPr>
          <w:lang w:val="hi_IN" w:bidi="hi_IN"/>
        </w:rPr>
        <w:t>निर्गमन 29:1–9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परमेश्वर बताता है कि याजकों को समर्पित करने के लिए मूसा को क्या इकट्ठा करना है: रोटी और पशु।</w:t>
      </w:r>
    </w:p>
    <w:p>
      <w:pPr/>
      <w:r>
        <w:rPr>
          <w:lang w:val="hi_IN" w:bidi="hi_IN"/>
        </w:rPr>
      </w:r>
      <w:r>
        <w:rPr>
          <w:b/>
          <w:lang w:val="hi_IN" w:bidi="hi_IN"/>
        </w:rPr>
        <w:t>दूसरे दृश्य में,</w:t>
      </w:r>
      <w:r>
        <w:rPr>
          <w:lang w:val="hi_IN" w:bidi="hi_IN"/>
        </w:rPr>
        <w:t xml:space="preserve"> परमेश्वर बताता है कि मूसा को याजकों को समर्पित करने की विधि कैसे शुरू करनी चाहिए। मूसा को हारून और उसके पुत्रों को नहलाना चाहिए, फिर उन्हें मिलापवाले तम्बू के द्वार के सामने वस्त्र पहनाने चाहिए।</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हारून के चार पुत्र</w:t>
      </w:r>
    </w:p>
    <w:p>
      <w:pPr>
        <w:pStyle w:val="ListBullet"/>
        <w:spacing w:line="240" w:lineRule="auto"/>
        <w:ind w:left="720"/>
      </w:pPr>
      <w:r>
        <w:rPr>
          <w:lang w:val="hi_IN" w:bidi="hi_IN"/>
        </w:rPr>
      </w:r>
      <w:r>
        <w:rPr>
          <w:lang w:val="hi_IN" w:bidi="hi_IN"/>
        </w:rPr>
        <w:t>इस्राएल के लोग जो देख रहे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भाग उन आज्ञाओं की श्रृंखला में है जो परमेश्वर मूसा को सीनै पर्वत पर देता है। परमेश्वर मूसा से यह कहकर शुरू करता है, “यह वह काम है जो तुझे करना है।” यह दिखाता है कि आदेशों का एक नया समूह शुरू हो रहा है। जब परमेश्वर सभी निर्देश देना समाप्त कर दे, तो मूसा को उन सभी का पालन करना चाहिए।</w:t>
      </w:r>
    </w:p>
    <w:p>
      <w:pPr/>
      <w:r>
        <w:rPr>
          <w:lang w:val="hi_IN" w:bidi="hi_IN"/>
        </w:rPr>
      </w:r>
      <w:r>
        <w:rPr>
          <w:lang w:val="hi_IN" w:bidi="hi_IN"/>
        </w:rPr>
        <w:t>रुकें और चर्चा करें: आपकी भाषा में आप कैसे संकेत देते हैं जब कोई व्यक्ति निर्देशों या कामों का एक समूह दे रहा हो, जैसे जब कोई माता-पिता बच्चे को बताते हैं कि उसे कोई काम कैसे करना चाहिए? ध्यान दें कि वे इसे कैसे बताते हैं कि काम अभी नहीं हो रहा है, लेकिन उसे एक खास तरीके से होना चाहिए। ऑडियो को यहाँ रोकें।</w:t>
      </w:r>
    </w:p>
    <w:p>
      <w:pPr/>
      <w:r>
        <w:rPr>
          <w:lang w:val="hi_IN" w:bidi="hi_IN"/>
        </w:rPr>
      </w:r>
      <w:r>
        <w:rPr>
          <w:lang w:val="hi_IN" w:bidi="hi_IN"/>
        </w:rPr>
        <w:t>पहले दृश्य में, परमेश्वर बताता है कि मूसा को विधि के लिए क्या-क्या इकट्ठा करना है। सबसे पहले, परमेश्वर मूसा से कहता है कि एक जवान बैल और दो मेढ़े ले। इसका मतलब है कि मूसा को ये तीनों जानवर ढूँढने हैं, जो डेरे में ही होंगे और जिन्हें ढूँढना कठिन नहीं होगा। वे या तो मूसा के अपने पशुओं में से हो सकते हैं या फिर अन्य इस्राएलियों की ओर से परमेश्वर के लिए भेंट के रूप में दिए गए हो सकते हैं। क्योंकि ये जानवर भेंट के रूप में होंगे, इसलिए परमेश्वर कहता है कि उनमें कोई दोष नहीं होना चाहिए, इसका मतलब है कि जानवर अच्छे, स्वस्थ हों और उनमें कोई समस्या न हो।</w:t>
      </w:r>
    </w:p>
    <w:p>
      <w:pPr/>
      <w:r>
        <w:rPr>
          <w:lang w:val="hi_IN" w:bidi="hi_IN"/>
        </w:rPr>
      </w:r>
      <w:r>
        <w:rPr>
          <w:lang w:val="hi_IN" w:bidi="hi_IN"/>
        </w:rPr>
        <w:t>परमेश्वर मूसा से यह भी कहता है कि वह तीन प्रकार की रोटी बनाए। हालाँकि यह आदेश मूसा को दिया गया था, लेकिन संभव है कि रोटी बनाने में उसे किसी की मदद मिली हो। तीनों प्रकार की रोटियाँ डेरे में आसानी से बनाई जा सकती थीं। परमेश्वर यह नहीं बताता कि हर प्रकार की रोटी कितनी बनानी है, परन्तु प्रत्येक की कम से कम दो तो अवश्य होंगी। रोटी बनाने में कुछ समय लगता होगा, लेकिन शायद एक दिन से ज़्यादा नहीं, क्योंकि रोटी में खमीर नहीं था और उसे फूलने के लिए अलग रखने की जरूरत नहीं थी। इसके बाद मूसा को रोटियाँ एक टोकरी में रखनी है, ताकि उन्हें ले जाना आसान हो जाए।</w:t>
      </w:r>
    </w:p>
    <w:p>
      <w:pPr/>
      <w:r>
        <w:rPr>
          <w:lang w:val="hi_IN" w:bidi="hi_IN"/>
        </w:rPr>
      </w:r>
      <w:r>
        <w:rPr>
          <w:lang w:val="hi_IN" w:bidi="hi_IN"/>
        </w:rPr>
        <w:t>जब मूसा जानवरों को इकट्ठा कर ले और रोटियाँ तैयार कर ले, तब उसे इन सब चीज़ों को लेकर आना चाहिए और उन्हें पेश करनी चाहिए या मिलापवाले तंबू के पास लानी चाहिए। अब जानवर और रोटियाँ पास में होंगे, और मूसा अगले चरणों को पूरा करने के लिए उनका उपयोग कर सकेगा।</w:t>
      </w:r>
    </w:p>
    <w:p>
      <w:pPr/>
      <w:r>
        <w:rPr>
          <w:lang w:val="hi_IN" w:bidi="hi_IN"/>
        </w:rPr>
      </w:r>
      <w:r>
        <w:rPr>
          <w:lang w:val="hi_IN" w:bidi="hi_IN"/>
        </w:rPr>
        <w:t xml:space="preserve">यहाँ रुकें और समूह में </w:t>
      </w:r>
      <w:r>
        <w:rPr>
          <w:lang w:val="hi_IN" w:bidi="hi_IN"/>
        </w:rPr>
        <w:t xml:space="preserve"> निवासस्थान के सामने की</w:t>
      </w:r>
      <w:r>
        <w:rPr>
          <w:lang w:val="hi_IN" w:bidi="hi_IN"/>
        </w:rPr>
        <w:t xml:space="preserve"> या मिलापवाले तम्बू की तस्वीर देखें। इस ऑडियो को यहाँ रोकें।</w:t>
      </w:r>
    </w:p>
    <w:p>
      <w:pPr/>
      <w:r>
        <w:rPr>
          <w:lang w:val="hi_IN" w:bidi="hi_IN"/>
        </w:rPr>
      </w:r>
      <w:r>
        <w:rPr>
          <w:lang w:val="hi_IN" w:bidi="hi_IN"/>
        </w:rPr>
        <w:t>चूँकि परमेश्वर मूसा को सभी निर्देश पहले ही दे देता है, इससे पहले कि मूसा उनका पालन करना शुरू करे, इसलिए सम्भव है कि मूसा ने पानी, कपड़े, अभिषेक का तेल, और अन्य आवश्यक वस्तुएँ भी पहले से ही इकट्ठी कर ली होगी, जिनकी आगे के चरणों में आवश्यकता होगी। यह पानी शायद काँसे के हौद से लिया गया होगा, जिसे परमेश्वर ने लोगों को मिलापवाले तम्बू के आँगन में रखने की आज्ञा दी थी।</w:t>
      </w:r>
    </w:p>
    <w:p>
      <w:pPr/>
      <w:r>
        <w:rPr>
          <w:lang w:val="hi_IN" w:bidi="hi_IN"/>
        </w:rPr>
      </w:r>
      <w:r>
        <w:rPr>
          <w:lang w:val="hi_IN" w:bidi="hi_IN"/>
        </w:rPr>
        <w:t xml:space="preserve">अगले दृश्य में परमेश्वर बताता है कि मिलापवाले तंबू के प्रवेश-द्वार के सामने क्या किया जाना चाहिए। यह तम्बू एक आँगन में स्थित था, जो परदों के द्वारा इसे डेरे से अलग करता था। इस घटना के बारे में एक अन्य भाग से हमें पता चलता है कि मूसा ने इस्राएल के लोगों को भी एकत्रित किया था। हालाँकि मूसा ने इस भाग में इस तथ्य का उल्लेख नहीं किया है। मूसा को हारून और उसके चार बेटों को प्रवेश द्वार पर लाकर उन्हें पानी से नहलाना चाहिए। इन पुरुषों ने शायद अंदर पहनने वाले वस्त्र पहने हुए थे और वे पूरी तरह नंगे नहीं थे। मूल भाषा में, धोने के लिए जो शब्द इस्तेमाल हुआ है, वह कपड़े रगड़ कर धोने वाले शब्द से अलग है। हालाँकि पुरुषों के शरीर पर थोड़ी बहुत गंदगी लगी होगी, लेकिन वे शायद ही विधि में बहुत अधिक गंदगी से सने हुए और स्नान की सख्त जरूरत की स्थिति में आए होंगे। पानी से इस तरह से धोना, पाप दूर किए जाने का प्रतीक था। मूसा ने शायद हारून और उसके पुत्रों के शरीर के खुले हिस्सों पर पानी डाला, ताकि वास्तविक धूल साफ हो जाए और यह दिखे कि वे परमेश्वर के सामने शुद्ध और साफ हैं। </w:t>
      </w:r>
    </w:p>
    <w:p>
      <w:pPr/>
      <w:r>
        <w:rPr>
          <w:lang w:val="hi_IN" w:bidi="hi_IN"/>
        </w:rPr>
      </w:r>
      <w:r>
        <w:rPr>
          <w:lang w:val="hi_IN" w:bidi="hi_IN"/>
        </w:rPr>
        <w:t>जब मूसा उन पुरुषों को धोना समाप्त कर ले, तब उसे उन्हें कपड़े पहनाने चाहिए, जिसकी शुरुआत हारून से करनी है। हारून पहला है, क्योंकि वह महायाजक या मुख्य याजक होगा जिसके पास खास जिम्मेदारियाँ होंगी। मूसा को हारून को एक निश्चित क्रम में कपड़े पहनाने चाहिए। ये सभी कपड़े पहले से ही परमेश्वर द्वारा दिए गए निर्देशों के अनुसार बनाए गए होंगे। मूसा सबसे पहले अंगरखा, फिर एपोद का बागा, उसके बाद एपोद, और फिर चपरास पहनाता है। फिर वह एपोद का कमरबन्द हारून की कमर के चारों ओर कसता या बाँधता है। मूसा को शायद हारून के सिर पर पगड़ी लपेटनी पड़ी हो या हो सकता है कि उसने पहले ही पगड़ी लपेटकर हारून के सिर पर रख दी हो। इसके बाद उसे पगड़ी पर प्रतीक-चिह्न, अथवा सोने की पट्टिका लगानी है।</w:t>
      </w:r>
    </w:p>
    <w:p>
      <w:pPr/>
      <w:r>
        <w:rPr>
          <w:lang w:val="hi_IN" w:bidi="hi_IN"/>
        </w:rPr>
      </w:r>
      <w:r>
        <w:rPr>
          <w:lang w:val="hi_IN" w:bidi="hi_IN"/>
        </w:rPr>
        <w:t>रुकें और चर्चा करें: उस समय की एक कहानी बताइए जब कोई व्यक्ति किसी महत्वपूर्ण अवसर, जैसे शादी के लिए तैयार हो रहा था। वे कौन-कौन सी तैयारियाँ करते हैं जिससे यह दिखे कि यह एक खास अवसर है? वे कैसे तैयार होते हैं और उनकी मदद कौन करता है? ऑडियो को यहाँ रोकें।</w:t>
      </w:r>
    </w:p>
    <w:p>
      <w:pPr/>
      <w:r>
        <w:rPr>
          <w:lang w:val="hi_IN" w:bidi="hi_IN"/>
        </w:rPr>
      </w:r>
      <w:r>
        <w:rPr>
          <w:lang w:val="hi_IN" w:bidi="hi_IN"/>
        </w:rPr>
        <w:t>जब मूसा हारून को पूरी तरह से कपड़े पहना देता है, तब परमेश्वर हारून का अभिषेक करने के लिए कहता है। अभिषेक करने का अर्थ है किसी के सिर पर थोड़ा सा विशेष तेल डालना ताकि यह दिखे कि उसे एक खास काम के लिए अलग किया गया है। क्योंकि हारून पहले से पगड़ी पहने हुए है, इसलिए हो सकता है कि तेल डालते समय पगड़ी हटा दी गई हो, या मूसा ने पगड़ी के ऊपर ही तेल डाला हो।</w:t>
      </w:r>
    </w:p>
    <w:p>
      <w:pPr/>
      <w:r>
        <w:rPr>
          <w:lang w:val="hi_IN" w:bidi="hi_IN"/>
        </w:rPr>
      </w:r>
      <w:r>
        <w:rPr>
          <w:lang w:val="hi_IN" w:bidi="hi_IN"/>
        </w:rPr>
        <w:t>जब मूसा हारून को कपड़े पहना रहा होगा, तब हारून के चारों बेटे पास ही इंतजार कर रहे होंगे। अब मूसा को उन्हें आगे लाना चाहिए और उन्हें कपड़े पहनाने चाहिए। उनके कपड़े हारून की तुलना में कम सजे हुए हैं। मूसा पहले चारों को अंगरखे पहनाएगा, फिर उनके सिर पर टोपियाँ रखेगा। मूसा पाँचों याजकों में से हर एक की कमर पर पटुका बाँधकर उन्हें कपड़े पहनाने का काम पूरा करेगा। परमेश्वर इन पहले चरणों को यह कहकर पूरा करता है कि याजक पद या याजक होने का अधिकार हमेशा के लिए हारून और उसके वंशजों का होगा। परमेश्वर कहता है कि इस तरह से मूसा उन्हें समर्पित करता है, इसमें वे काम भी शामिल हैं जो परमेश्वर पहले बता चुका है और वे भी जो वह आगे बताएगा।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29:1–9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हारून के चार पुत्र</w:t>
      </w:r>
    </w:p>
    <w:p>
      <w:pPr>
        <w:pStyle w:val="ListBullet"/>
        <w:spacing w:line="240" w:lineRule="auto"/>
        <w:ind w:left="720"/>
      </w:pPr>
      <w:r>
        <w:rPr>
          <w:lang w:val="hi_IN" w:bidi="hi_IN"/>
        </w:rPr>
      </w:r>
      <w:r>
        <w:rPr>
          <w:lang w:val="hi_IN" w:bidi="hi_IN"/>
        </w:rPr>
        <w:t>इस्राएल के लोग जो देख रहे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परमेश्वर मूसा को याजकों को समर्पित करने के लिए निर्देश दे रहा है। परमेश्वर मूसा से कहता है, "हारून और उसके पुत्रों को और उसके वंशजों को समर्पित करने के लिए तू यही कर, ताकि वे मेरी सेवा याजकों के रूप में करें। एक जवान बैल और दो मेंढे ढूँढ ले। केवल ऐसे पशु ही चुनना जो अच्छे हों और जिनमें कोई दोष न हो। इसके बाद, उत्तम गेहूँ का आटा लें और उससे बिना खमीर के तीन तरह का आटा तैयार करें। पहले आटे को बिना जैतून के तेल के गूंथ लें और उसे रोटियों के रूप में सेंक लें। दूसरे प्रकार के आटे में जैतून के तेल के साथ गूँथ लें और फुलके बनाकर सेंक लें। आखिरी प्रकार के आटे से पपड़ियाँ बनाएँ, और फिर उनके ऊपर जैतून का तेल लगा लें।"</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इस तरह उत्तर दे सकता है, "मैं मूसा और इस्राएलियों की चिंता करता हूँ, इसलिए मैं चाहता हूँ कि उनके लिए जो सबसे अच्छा है वही हो,” या “मैं चाहता हूँ कि वे समझें कि सही काम कैसे करना है, इसलिए मैं अपने निर्देश उन्हें साफ-साफ बताऊँगा।”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परमेश्वर कहता है, “रोटियों को एक टोकरी में रख लें," "रोटियों की टोकरी और इन तीनों पशुओं को मिलापवाले तंबू के पास ले आओ। फिर हारून और उसके चारों पुत्रों को मिलापवाले तम्बू के प्रवेश द्वार पर ले आओ। उन पर पानी डालकर उन्हें धोएँ। हारून को वे विशेष कपड़े पहना जिन्हें बनाने की आज्ञा मैं तुझे पहले ही दे चुका हूँ। पहले अंगरखा, फिर एपोद का बागा, उसके बाद एपोद और फिर चपरास पहनाना। फिर अच्छी तरह बुने हुए कमरबन्द से एपोद को हारून की कमर पर बाँधना। फिर उसके सिर पर पगड़ी रखना और उस पर सोने की विशेष पट्टी लगाना।"</w:t>
      </w:r>
    </w:p>
    <w:p>
      <w:pPr/>
      <w:r>
        <w:rPr>
          <w:lang w:val="hi_IN" w:bidi="hi_IN"/>
        </w:rPr>
      </w:r>
      <w:r>
        <w:rPr>
          <w:lang w:val="hi_IN" w:bidi="hi_IN"/>
        </w:rPr>
        <w:t>“अब जब तू हारून को कपड़े पहना चुका है, तो उसके सिर पर अभिषेक का विशेष तेल डाल।” फिर हारून के पुत्रों को आगे ला और उन्हें अंगरखे और टोपियाँ पहना। अंत में, उन पाँचों पुरुषों की कमर में पटके बाँध। याजकों के रूप में मेरी सेवा की ज़िम्मेदारी उनके वंशजों की होगी, और यह व्यवस्था सदा के लिए बनी रहेगी। यह वह प्रक्रिया है जिसके द्वारा तू हारून और उसके पुत्रों को समर्पित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“मुझे खुशी है कि परमेश्वर मुझे अकेले ही सब कुछ समझने के बजाय स्पष्ट निर्देश दे रहा है,” या “मैं आशा करता हूँ कि मैं इन सब निर्देशों को सही तरह से याद रख पाऊँगा, क्योंकि मैं परमेश्वर की आज्ञा मानना चाहता हूँ,” या “मैं उत्साहित हूँ कि मेरे भाई को यह विशेष काम मिलने वाला है।”</w:t>
      </w:r>
    </w:p>
    <w:p>
      <w:pPr>
        <w:pStyle w:val="ListBullet"/>
        <w:spacing w:line="240" w:lineRule="auto"/>
        <w:ind w:left="720"/>
      </w:pPr>
      <w:r>
        <w:rPr>
          <w:lang w:val="hi_IN" w:bidi="hi_IN"/>
        </w:rPr>
      </w:r>
      <w:r>
        <w:rPr>
          <w:lang w:val="hi_IN" w:bidi="hi_IN"/>
        </w:rPr>
        <w:t>हारून और उसके पुत्रों की भूमिका निभाने वाले व्यक्ति से पूछें, "आप क्या महसूस कर रहे हैं या क्या सोच रहे हैं?" वे इस तरह उत्तर दे सकते हैं, “मुझे सम्मान महसूस होता है कि परमेश्वर ने हमें याजकों के रूप में अपनी सेवा के लिए चुना है,” या “मैं जानता हूँ कि यह बहुत महत्वपूर्ण काम है, क्योंकि परमेश्वर बहुत पवित्र है, और मैं आशा करता हूँ कि मैं इसे सही तरह से कर पाऊँगा,” या “मैं उत्साहित हूँ कि मुझे यह विशेष काम मिला है।”</w:t>
      </w:r>
      <w:r>
        <w:rPr>
          <w:lang w:val="hi_IN" w:bidi="hi_IN"/>
        </w:rPr>
      </w:r>
    </w:p>
    <w:p>
      <w:pPr>
        <w:pStyle w:val="Heading3"/>
      </w:pPr>
      <w:r>
        <w:rPr>
          <w:lang w:val="hi_IN" w:bidi="hi_IN"/>
        </w:rPr>
        <w:t>आवश्यक जानकारी</w:t>
      </w:r>
    </w:p>
    <w:p>
      <w:pPr/>
      <w:r>
        <w:rPr>
          <w:lang w:val="hi_IN" w:bidi="hi_IN"/>
        </w:rPr>
      </w:r>
      <w:r>
        <w:rPr>
          <w:lang w:val="hi_IN" w:bidi="hi_IN"/>
        </w:rPr>
        <w:t>निर्गमन 29:1–9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परमेश्वर</w:t>
      </w:r>
      <w:r>
        <w:rPr>
          <w:lang w:val="hi_IN" w:bidi="hi_IN"/>
        </w:rPr>
        <w:t xml:space="preserve"> मूसा से कहता है, “</w:t>
      </w:r>
      <w:r>
        <w:rPr>
          <w:b/>
          <w:lang w:val="hi_IN" w:bidi="hi_IN"/>
        </w:rPr>
        <w:t>याजकों</w:t>
      </w:r>
      <w:r>
        <w:rPr>
          <w:lang w:val="hi_IN" w:bidi="hi_IN"/>
        </w:rPr>
        <w:t xml:space="preserve"> को </w:t>
      </w:r>
      <w:r>
        <w:rPr>
          <w:b/>
          <w:lang w:val="hi_IN" w:bidi="hi_IN"/>
        </w:rPr>
        <w:t>पवित्र करने</w:t>
      </w:r>
      <w:r>
        <w:rPr>
          <w:lang w:val="hi_IN" w:bidi="hi_IN"/>
        </w:rPr>
        <w:t xml:space="preserve"> के लिए तुझे यह करना है।” पवित्र करने का अर्थ है किसी वस्तु या व्यक्ति को परमेश्वर के लिए </w:t>
      </w:r>
      <w:r>
        <w:rPr>
          <w:b/>
          <w:lang w:val="hi_IN" w:bidi="hi_IN"/>
        </w:rPr>
        <w:t>पवित्र</w:t>
      </w:r>
      <w:r>
        <w:rPr>
          <w:lang w:val="hi_IN" w:bidi="hi_IN"/>
        </w:rPr>
        <w:t xml:space="preserve"> बनाना या समर्पित करना, अर्थात् परमेश्वर के लिए अलग करना। </w:t>
      </w:r>
      <w:r>
        <w:rPr>
          <w:b/>
          <w:lang w:val="hi_IN" w:bidi="hi_IN"/>
        </w:rPr>
        <w:t>पवित्र</w:t>
      </w:r>
      <w:r>
        <w:rPr>
          <w:lang w:val="hi_IN" w:bidi="hi_IN"/>
        </w:rPr>
        <w:t xml:space="preserve"> करने के लिए उसी शब्द या वाक्यांश का उपयोग करें जिसका उपयोग आपने पिछले भागों में किया था।</w:t>
      </w:r>
    </w:p>
    <w:p>
      <w:pPr/>
      <w:r>
        <w:rPr>
          <w:lang w:val="hi_IN" w:bidi="hi_IN"/>
        </w:rPr>
      </w:r>
      <w:r>
        <w:rPr>
          <w:b/>
          <w:lang w:val="hi_IN" w:bidi="hi_IN"/>
        </w:rPr>
        <w:t>याजक</w:t>
      </w:r>
      <w:r>
        <w:rPr>
          <w:lang w:val="hi_IN" w:bidi="hi_IN"/>
        </w:rPr>
        <w:t xml:space="preserve"> परमेश्वर की सेवा करते थे और लोगों को परमेश्वर से जोड़ते थे, वे लोगों के लिए परमेश्वर को </w:t>
      </w:r>
      <w:r>
        <w:rPr>
          <w:lang w:val="hi_IN" w:bidi="hi_IN"/>
        </w:rPr>
        <w:t>बलिदान</w:t>
      </w:r>
      <w:r>
        <w:rPr>
          <w:lang w:val="hi_IN" w:bidi="hi_IN"/>
        </w:rPr>
        <w:t xml:space="preserve"> चढ़ाते थे, लोगों को शिक्षा देते थे, और परमेश्वर के </w:t>
      </w:r>
      <w:r>
        <w:rPr>
          <w:lang w:val="hi_IN" w:bidi="hi_IN"/>
        </w:rPr>
        <w:t>मंदिर</w:t>
      </w:r>
      <w:r>
        <w:rPr>
          <w:lang w:val="hi_IN" w:bidi="hi_IN"/>
        </w:rPr>
        <w:t xml:space="preserve"> की देखभाल करते थे। परमेश्वर ने ही यह तय किया कि कौन याजक होंगे; न कि शासक या लोगों ने। </w:t>
      </w:r>
      <w:r>
        <w:rPr>
          <w:b/>
          <w:lang w:val="hi_IN" w:bidi="hi_IN"/>
        </w:rPr>
        <w:t>याजकों</w:t>
      </w:r>
      <w:r>
        <w:rPr>
          <w:lang w:val="hi_IN" w:bidi="hi_IN"/>
        </w:rPr>
        <w:t xml:space="preserve"> के बारे में अधिक जानकारी के लिए, मुख्य शब्दावली देखें। याजकों के लिए उसी शब्द या वाक्यांश का इस्तेमाल करें जिसका इस्तेमाल आपने पिछले भागों में किया है।</w:t>
      </w:r>
    </w:p>
    <w:p>
      <w:pPr/>
      <w:r>
        <w:rPr>
          <w:lang w:val="hi_IN" w:bidi="hi_IN"/>
        </w:rPr>
      </w:r>
      <w:r>
        <w:rPr>
          <w:lang w:val="hi_IN" w:bidi="hi_IN"/>
        </w:rPr>
        <w:t xml:space="preserve">परमेश्वर मूसा से कहता है कि एक जवान बैल और दो बिना दोष के मेढ़े ढूँढे। </w:t>
      </w:r>
      <w:r>
        <w:rPr>
          <w:b/>
          <w:lang w:val="hi_IN" w:bidi="hi_IN"/>
        </w:rPr>
        <w:t>दोष</w:t>
      </w:r>
      <w:r>
        <w:rPr>
          <w:lang w:val="hi_IN" w:bidi="hi_IN"/>
        </w:rPr>
        <w:t xml:space="preserve"> का अर्थ है कोई कमी या समस्या।</w:t>
      </w:r>
    </w:p>
    <w:p>
      <w:pPr/>
      <w:r>
        <w:rPr>
          <w:lang w:val="hi_IN" w:bidi="hi_IN"/>
        </w:rPr>
      </w:r>
      <w:r>
        <w:rPr>
          <w:lang w:val="hi_IN" w:bidi="hi_IN"/>
        </w:rPr>
        <w:t xml:space="preserve">परमेश्वर मूसा से बिना खमीर की रोटी बनाने के लिए कहता है। </w:t>
      </w:r>
      <w:r>
        <w:rPr>
          <w:b/>
          <w:lang w:val="hi_IN" w:bidi="hi_IN"/>
        </w:rPr>
        <w:t>खमीर</w:t>
      </w:r>
      <w:r>
        <w:rPr>
          <w:lang w:val="hi_IN" w:bidi="hi_IN"/>
        </w:rPr>
        <w:t xml:space="preserve"> एक खाद्य पदार्थ है जो रोटी जैसे भोजन को फूलने और बढ़ने में मदद करता है। खमीर अक्सर </w:t>
      </w:r>
      <w:r>
        <w:rPr>
          <w:lang w:val="hi_IN" w:bidi="hi_IN"/>
        </w:rPr>
        <w:t>पाप</w:t>
      </w:r>
      <w:r>
        <w:rPr>
          <w:lang w:val="hi_IN" w:bidi="hi_IN"/>
        </w:rPr>
        <w:t xml:space="preserve"> का प्रतीक माना जाता था, और कुछ विशेष पर्वों के समय </w:t>
      </w:r>
      <w:r>
        <w:rPr>
          <w:b/>
          <w:lang w:val="hi_IN" w:bidi="hi_IN"/>
        </w:rPr>
        <w:t>इस्राएलियों</w:t>
      </w:r>
      <w:r>
        <w:rPr>
          <w:lang w:val="hi_IN" w:bidi="hi_IN"/>
        </w:rPr>
        <w:t xml:space="preserve"> को इसे खाने की अनुमति नहीं थी, ताकि उन्हें यह बात याद रहे। खमीर के लिए उसी शब्द या वाक्यांश का इस्तेमाल करें जो आपने पिछले भागों में किया है।</w:t>
      </w:r>
    </w:p>
    <w:p>
      <w:pPr/>
      <w:r>
        <w:rPr>
          <w:lang w:val="hi_IN" w:bidi="hi_IN"/>
        </w:rPr>
      </w:r>
      <w:r>
        <w:rPr>
          <w:lang w:val="hi_IN" w:bidi="hi_IN"/>
        </w:rPr>
        <w:t xml:space="preserve">जब मूसा इस विधि के लिए सब चीजें इकट्ठी कर ले, तब उसे वे सब मिलापवाले तंबू, या </w:t>
      </w:r>
      <w:r>
        <w:rPr>
          <w:b/>
          <w:lang w:val="hi_IN" w:bidi="hi_IN"/>
        </w:rPr>
        <w:t>निवासस्थान</w:t>
      </w:r>
      <w:r>
        <w:rPr>
          <w:lang w:val="hi_IN" w:bidi="hi_IN"/>
        </w:rPr>
        <w:t xml:space="preserve"> के द्वार पर लानी चाहिए। यह एक बड़ा तम्बू था जिसे एक स्थान से दूसरे स्थान पर ले जाया जाता था, जहाँ </w:t>
      </w:r>
      <w:r>
        <w:rPr>
          <w:lang w:val="hi_IN" w:bidi="hi_IN"/>
        </w:rPr>
        <w:t>यहूदी पूर्वज</w:t>
      </w:r>
      <w:r>
        <w:rPr>
          <w:lang w:val="hi_IN" w:bidi="hi_IN"/>
        </w:rPr>
        <w:t xml:space="preserve"> परमेश्वर की </w:t>
      </w:r>
      <w:r>
        <w:rPr>
          <w:b/>
          <w:lang w:val="hi_IN" w:bidi="hi_IN"/>
        </w:rPr>
        <w:t>आराधना</w:t>
      </w:r>
      <w:r>
        <w:rPr>
          <w:lang w:val="hi_IN" w:bidi="hi_IN"/>
        </w:rPr>
        <w:t xml:space="preserve"> करते थे। तंबू के चारों ओर एक आँगन था, और कपड़े के परदे उसे डेरे से अलग करते थे। </w:t>
      </w:r>
      <w:r>
        <w:rPr>
          <w:lang w:val="hi_IN" w:bidi="hi_IN"/>
        </w:rPr>
        <w:t>निवासस्थान</w:t>
      </w:r>
      <w:r>
        <w:rPr>
          <w:lang w:val="hi_IN" w:bidi="hi_IN"/>
        </w:rPr>
        <w:t xml:space="preserve"> के बारे में अधिक जानकारी के लिए मुख्य शब्दावली देखें। निवासस्थान के लिए उसी शब्द या वाक्यांश का उपयोग करें जिसका उपयोग आपने पिछले भागों में किया है।</w:t>
      </w:r>
    </w:p>
    <w:p>
      <w:pPr/>
      <w:r>
        <w:rPr>
          <w:lang w:val="hi_IN" w:bidi="hi_IN"/>
        </w:rPr>
      </w:r>
      <w:r>
        <w:rPr>
          <w:lang w:val="hi_IN" w:bidi="hi_IN"/>
        </w:rPr>
        <w:t xml:space="preserve">यहाँ रुकें और समूह में मिलकर </w:t>
      </w:r>
      <w:r>
        <w:rPr>
          <w:b/>
          <w:lang w:val="hi_IN" w:bidi="hi_IN"/>
        </w:rPr>
        <w:t>निवासस्थान</w:t>
      </w:r>
      <w:r>
        <w:rPr>
          <w:lang w:val="hi_IN" w:bidi="hi_IN"/>
        </w:rPr>
        <w:t xml:space="preserve"> की एक तस्वीर देखें। इस ऑडियो को यहाँ रोकें।</w:t>
      </w:r>
    </w:p>
    <w:p>
      <w:pPr/>
      <w:r>
        <w:rPr>
          <w:lang w:val="hi_IN" w:bidi="hi_IN"/>
        </w:rPr>
      </w:r>
      <w:r>
        <w:rPr>
          <w:lang w:val="hi_IN" w:bidi="hi_IN"/>
        </w:rPr>
        <w:t xml:space="preserve">जब मूसा हारून और उसके पुत्रों को कपड़े पहना रहा होता है, तब वह हारून को </w:t>
      </w:r>
      <w:r>
        <w:rPr>
          <w:b/>
          <w:lang w:val="hi_IN" w:bidi="hi_IN"/>
        </w:rPr>
        <w:t>अंगरखा</w:t>
      </w:r>
      <w:r>
        <w:rPr>
          <w:lang w:val="hi_IN" w:bidi="hi_IN"/>
        </w:rPr>
        <w:t xml:space="preserve">, </w:t>
      </w:r>
      <w:r>
        <w:rPr>
          <w:b/>
          <w:lang w:val="hi_IN" w:bidi="hi_IN"/>
        </w:rPr>
        <w:t>एपोद का बागा</w:t>
      </w:r>
      <w:r>
        <w:rPr>
          <w:lang w:val="hi_IN" w:bidi="hi_IN"/>
        </w:rPr>
        <w:t xml:space="preserve">, </w:t>
      </w:r>
      <w:r>
        <w:rPr>
          <w:b/>
          <w:lang w:val="hi_IN" w:bidi="hi_IN"/>
        </w:rPr>
        <w:t xml:space="preserve"> एपोद</w:t>
      </w:r>
      <w:r>
        <w:rPr>
          <w:lang w:val="hi_IN" w:bidi="hi_IN"/>
        </w:rPr>
        <w:t xml:space="preserve">, </w:t>
      </w:r>
      <w:r>
        <w:rPr>
          <w:b/>
          <w:lang w:val="hi_IN" w:bidi="hi_IN"/>
        </w:rPr>
        <w:t>चपरास</w:t>
      </w:r>
      <w:r>
        <w:rPr>
          <w:lang w:val="hi_IN" w:bidi="hi_IN"/>
        </w:rPr>
        <w:t xml:space="preserve">, पवित्र </w:t>
      </w:r>
      <w:r>
        <w:rPr>
          <w:b/>
          <w:lang w:val="hi_IN" w:bidi="hi_IN"/>
        </w:rPr>
        <w:t>चिन्ह</w:t>
      </w:r>
      <w:r>
        <w:rPr>
          <w:lang w:val="hi_IN" w:bidi="hi_IN"/>
        </w:rPr>
        <w:t xml:space="preserve"> वाली </w:t>
      </w:r>
      <w:r>
        <w:rPr>
          <w:b/>
          <w:lang w:val="hi_IN" w:bidi="hi_IN"/>
        </w:rPr>
        <w:t>पगड़ी</w:t>
      </w:r>
      <w:r>
        <w:rPr>
          <w:lang w:val="hi_IN" w:bidi="hi_IN"/>
        </w:rPr>
        <w:t xml:space="preserve"> और </w:t>
      </w:r>
      <w:r>
        <w:rPr>
          <w:b/>
          <w:lang w:val="hi_IN" w:bidi="hi_IN"/>
        </w:rPr>
        <w:t>कमरबन्द</w:t>
      </w:r>
      <w:r>
        <w:rPr>
          <w:lang w:val="hi_IN" w:bidi="hi_IN"/>
        </w:rPr>
        <w:t xml:space="preserve"> पहनाता है। मूसा ने हारून के पुत्रों को अंगरखे, </w:t>
      </w:r>
      <w:r>
        <w:rPr>
          <w:b/>
          <w:lang w:val="hi_IN" w:bidi="hi_IN"/>
        </w:rPr>
        <w:t>टोपियाँ</w:t>
      </w:r>
      <w:r>
        <w:rPr>
          <w:lang w:val="hi_IN" w:bidi="hi_IN"/>
        </w:rPr>
        <w:t xml:space="preserve"> और कमरबंध पहनाए। ये कपड़े विशेष रूप से उसी प्रकार से बनाए गए थे जैसा कि परमेश्वर ने पिछले भागों में बताया था।</w:t>
      </w:r>
    </w:p>
    <w:p>
      <w:pPr/>
      <w:r>
        <w:rPr>
          <w:lang w:val="hi_IN" w:bidi="hi_IN"/>
        </w:rPr>
      </w:r>
      <w:r>
        <w:rPr>
          <w:b/>
          <w:lang w:val="hi_IN" w:bidi="hi_IN"/>
        </w:rPr>
        <w:t>अंगरखा</w:t>
      </w:r>
      <w:r>
        <w:rPr>
          <w:lang w:val="hi_IN" w:bidi="hi_IN"/>
        </w:rPr>
        <w:t xml:space="preserve"> वह कपड़ा है जो सीधे त्वचा के ऊपर पहना जाता है। यह टखनों तक लंबा होता था और इसकी बाँहें लंबी होती थी। </w:t>
      </w:r>
      <w:r>
        <w:rPr>
          <w:lang w:val="hi_IN" w:bidi="hi_IN"/>
        </w:rPr>
        <w:t>अंगरखा</w:t>
      </w:r>
      <w:r>
        <w:rPr>
          <w:lang w:val="hi_IN" w:bidi="hi_IN"/>
        </w:rPr>
        <w:t xml:space="preserve"> के बारे में अधिक जानकारी के लिए, मुख्य शब्दावली देखें। अंगरखा के लिए उसी शब्द या वाक्यांश का इस्तेमाल करें जो आपने पिछले भागों में किया था।</w:t>
      </w:r>
    </w:p>
    <w:p>
      <w:pPr/>
      <w:r>
        <w:rPr>
          <w:lang w:val="hi_IN" w:bidi="hi_IN"/>
        </w:rPr>
      </w:r>
      <w:r>
        <w:rPr>
          <w:b/>
          <w:lang w:val="hi_IN" w:bidi="hi_IN"/>
        </w:rPr>
        <w:t>एपोद का बागा</w:t>
      </w:r>
      <w:r>
        <w:rPr>
          <w:lang w:val="hi_IN" w:bidi="hi_IN"/>
        </w:rPr>
        <w:t xml:space="preserve"> एक बिना बाँहों वाला वस्त्र है जिसे </w:t>
      </w:r>
      <w:r>
        <w:rPr>
          <w:b/>
          <w:lang w:val="hi_IN" w:bidi="hi_IN"/>
        </w:rPr>
        <w:t>महायाजक</w:t>
      </w:r>
      <w:r>
        <w:rPr>
          <w:lang w:val="hi_IN" w:bidi="hi_IN"/>
        </w:rPr>
        <w:t xml:space="preserve"> एपोद के नीचे पहनता है। एपोद के बागे के लिए उसी शब्द या वाक्यांश का उपयोग करें जो आपने पिछले भागों में उपयोग किया है।</w:t>
      </w:r>
    </w:p>
    <w:p>
      <w:pPr/>
      <w:r>
        <w:rPr>
          <w:lang w:val="hi_IN" w:bidi="hi_IN"/>
        </w:rPr>
      </w:r>
      <w:r>
        <w:rPr>
          <w:b/>
          <w:lang w:val="hi_IN" w:bidi="hi_IN"/>
        </w:rPr>
        <w:t>एपोद</w:t>
      </w:r>
      <w:r>
        <w:rPr>
          <w:lang w:val="hi_IN" w:bidi="hi_IN"/>
        </w:rPr>
        <w:t xml:space="preserve"> एप्रिन जैसी एक पोशाक है, जिसमें कंधों पर पट्टियाँ होती हैं। उसमें एक कमरबन्द होता है और उस पर सजावटी पत्थर और कढ़ाई होती है। </w:t>
      </w:r>
      <w:r>
        <w:rPr>
          <w:b/>
          <w:lang w:val="hi_IN" w:bidi="hi_IN"/>
        </w:rPr>
        <w:t>एपोद</w:t>
      </w:r>
      <w:r>
        <w:rPr>
          <w:lang w:val="hi_IN" w:bidi="hi_IN"/>
        </w:rPr>
        <w:t xml:space="preserve"> के लिए उसी शब्द या वाक्यांश का इस्तेमाल करें, जो आपने पिछले भागों में इस्तेमाल किया है।</w:t>
      </w:r>
    </w:p>
    <w:p>
      <w:pPr/>
      <w:r>
        <w:rPr>
          <w:lang w:val="hi_IN" w:bidi="hi_IN"/>
        </w:rPr>
      </w:r>
      <w:r>
        <w:rPr>
          <w:b/>
          <w:lang w:val="hi_IN" w:bidi="hi_IN"/>
        </w:rPr>
        <w:t>सीनाबन्द</w:t>
      </w:r>
      <w:r>
        <w:rPr>
          <w:lang w:val="hi_IN" w:bidi="hi_IN"/>
        </w:rPr>
        <w:t xml:space="preserve"> एक छोटा, चौकोर थैली जैसा भाग है जो छाती पर पहना जाता है और एपोद से बाँधा जाता है। सीनाबन्द के लिए उसी शब्द या वाक्यांश का इस्तेमाल करें, जो आपने पिछले भागों में इस्तेमाल किया है।</w:t>
      </w:r>
    </w:p>
    <w:p>
      <w:pPr/>
      <w:r>
        <w:rPr>
          <w:lang w:val="hi_IN" w:bidi="hi_IN"/>
        </w:rPr>
      </w:r>
      <w:r>
        <w:rPr>
          <w:b/>
          <w:lang w:val="hi_IN" w:bidi="hi_IN"/>
        </w:rPr>
        <w:t>पगड़ी</w:t>
      </w:r>
      <w:r>
        <w:rPr>
          <w:lang w:val="hi_IN" w:bidi="hi_IN"/>
        </w:rPr>
        <w:t xml:space="preserve"> एक प्रकार का कपड़ा होता है जिसे लोग सिर पर लपेटकर पहनते हैं। मूसा ने हारून को जो पहनाई थी, वह एक विशेष प्रकार की थी, जिस पर सोने की एक पट्टी लगी हुई थी, जिसे </w:t>
      </w:r>
      <w:r>
        <w:rPr>
          <w:b/>
          <w:lang w:val="hi_IN" w:bidi="hi_IN"/>
        </w:rPr>
        <w:t>प्रतीक</w:t>
      </w:r>
      <w:r>
        <w:rPr>
          <w:lang w:val="hi_IN" w:bidi="hi_IN"/>
        </w:rPr>
        <w:t xml:space="preserve"> या </w:t>
      </w:r>
      <w:r>
        <w:rPr>
          <w:b/>
          <w:lang w:val="hi_IN" w:bidi="hi_IN"/>
        </w:rPr>
        <w:t>पदक</w:t>
      </w:r>
      <w:r>
        <w:rPr>
          <w:lang w:val="hi_IN" w:bidi="hi_IN"/>
        </w:rPr>
        <w:t xml:space="preserve"> भी कहा जाता है। पगड़ी और प्रतीक के लिए उसी शब्द या वाक्यांश का उपयोग करें जो आपने पिछले भागों में किया है।</w:t>
      </w:r>
    </w:p>
    <w:p>
      <w:pPr/>
      <w:r>
        <w:rPr>
          <w:lang w:val="hi_IN" w:bidi="hi_IN"/>
        </w:rPr>
      </w:r>
      <w:r>
        <w:rPr>
          <w:b/>
          <w:lang w:val="hi_IN" w:bidi="hi_IN"/>
        </w:rPr>
        <w:t>कमरबन्द</w:t>
      </w:r>
      <w:r>
        <w:rPr>
          <w:lang w:val="hi_IN" w:bidi="hi_IN"/>
        </w:rPr>
        <w:t xml:space="preserve"> कढ़ाई किए हुए कपड़े के पट्टे होते थे, जिन्हें लोग अपनी धड़ के चारों ओर बाँधते थे। कमरबन्द के लिए उसी शब्द या वाक्यांश का प्रयोग करें जिसका प्रयोग आपने पिछले भागों में किया है।</w:t>
      </w:r>
    </w:p>
    <w:p>
      <w:pPr/>
      <w:r>
        <w:rPr>
          <w:lang w:val="hi_IN" w:bidi="hi_IN"/>
        </w:rPr>
      </w:r>
      <w:r>
        <w:rPr>
          <w:b/>
          <w:lang w:val="hi_IN" w:bidi="hi_IN"/>
        </w:rPr>
        <w:t>टोपियाँ</w:t>
      </w:r>
      <w:r>
        <w:rPr>
          <w:lang w:val="hi_IN" w:bidi="hi_IN"/>
        </w:rPr>
        <w:t xml:space="preserve"> हारून की पगड़ी से अलग हैं। संभव है कि वे ऊँची होती थीं और सिर पर बाँधी जाती थीं। टोपी के लिए उसी शब्द या वाक्यांश का उपयोग करें जिसका उपयोग आपने पिछले भागों में किया है।</w:t>
      </w:r>
    </w:p>
    <w:p>
      <w:pPr/>
      <w:r>
        <w:rPr>
          <w:lang w:val="hi_IN" w:bidi="hi_IN"/>
        </w:rPr>
      </w:r>
      <w:r>
        <w:rPr>
          <w:lang w:val="hi_IN" w:bidi="hi_IN"/>
        </w:rPr>
        <w:t xml:space="preserve">यहाँ रुकें और समूह में </w:t>
      </w:r>
      <w:r>
        <w:rPr>
          <w:lang w:val="hi_IN" w:bidi="hi_IN"/>
        </w:rPr>
        <w:t>महायाजक</w:t>
      </w:r>
      <w:r>
        <w:rPr>
          <w:lang w:val="hi_IN" w:bidi="hi_IN"/>
        </w:rPr>
        <w:t xml:space="preserve"> और </w:t>
      </w:r>
      <w:r>
        <w:rPr>
          <w:lang w:val="hi_IN" w:bidi="hi_IN"/>
        </w:rPr>
        <w:t>दूसरे याजकों के कपड़ों</w:t>
      </w:r>
      <w:r>
        <w:rPr>
          <w:lang w:val="hi_IN" w:bidi="hi_IN"/>
        </w:rPr>
        <w:t xml:space="preserve"> की तस्वीरों को देखें। इस ऑडियो को यहाँ रोकें।</w:t>
      </w:r>
    </w:p>
    <w:p>
      <w:pPr/>
      <w:r>
        <w:rPr>
          <w:lang w:val="hi_IN" w:bidi="hi_IN"/>
        </w:rPr>
      </w:r>
      <w:r>
        <w:rPr>
          <w:lang w:val="hi_IN" w:bidi="hi_IN"/>
        </w:rPr>
        <w:t xml:space="preserve">परमेश्वर मूसा से कहता है कि हारून का </w:t>
      </w:r>
      <w:r>
        <w:rPr>
          <w:b/>
          <w:lang w:val="hi_IN" w:bidi="hi_IN"/>
        </w:rPr>
        <w:t>अभिषेक के तेल</w:t>
      </w:r>
      <w:r>
        <w:rPr>
          <w:lang w:val="hi_IN" w:bidi="hi_IN"/>
        </w:rPr>
        <w:t xml:space="preserve"> से </w:t>
      </w:r>
      <w:r>
        <w:rPr>
          <w:b/>
          <w:lang w:val="hi_IN" w:bidi="hi_IN"/>
        </w:rPr>
        <w:t>अभिषेक</w:t>
      </w:r>
      <w:r>
        <w:rPr>
          <w:lang w:val="hi_IN" w:bidi="hi_IN"/>
        </w:rPr>
        <w:t xml:space="preserve"> करें। अभिषेक करने का अर्थ था सिर पर थोड़ा सा तेल डालना या मलना। इससे पता चलता है कि परमेश्वर अपने उद्देश्य में किसी को एक विशेष स्थान, सेवा या काम के लिए नियुक्त कर रहा था। </w:t>
      </w:r>
      <w:r>
        <w:rPr>
          <w:lang w:val="hi_IN" w:bidi="hi_IN"/>
        </w:rPr>
        <w:t>अभिषेक</w:t>
      </w:r>
      <w:r>
        <w:rPr>
          <w:lang w:val="hi_IN" w:bidi="hi_IN"/>
        </w:rPr>
        <w:t xml:space="preserve"> के बारे में अधिक जानकारी के लिए मुख्य शब्दावली देखें। अभिषेक के लिए उसी शब्द या वाक्यांश का उपयोग करें जिसका उपयोग आपने पिछले भागों में किया है। </w:t>
      </w:r>
    </w:p>
    <w:p>
      <w:pPr/>
      <w:r>
        <w:rPr>
          <w:lang w:val="hi_IN" w:bidi="hi_IN"/>
        </w:rPr>
      </w:r>
      <w:r>
        <w:rPr>
          <w:lang w:val="hi_IN" w:bidi="hi_IN"/>
        </w:rPr>
        <w:t>अभिषेक का तेल जैतून के तेल और बहुमूल्य तथा सुगंधित मसालों का एक विशेष मिश्रण था।</w:t>
      </w:r>
    </w:p>
    <w:p>
      <w:pPr/>
      <w:r>
        <w:rPr>
          <w:lang w:val="hi_IN" w:bidi="hi_IN"/>
        </w:rPr>
      </w:r>
      <w:r>
        <w:rPr>
          <w:lang w:val="hi_IN" w:bidi="hi_IN"/>
        </w:rPr>
        <w:t xml:space="preserve">परमेश्वर कहता है कि मूसा को याजकों को इसी तरह से ठहराना है। </w:t>
      </w:r>
      <w:r>
        <w:rPr>
          <w:b/>
          <w:lang w:val="hi_IN" w:bidi="hi_IN"/>
        </w:rPr>
        <w:t>ठहराने</w:t>
      </w:r>
      <w:r>
        <w:rPr>
          <w:lang w:val="hi_IN" w:bidi="hi_IN"/>
        </w:rPr>
        <w:t xml:space="preserve"> का मतलब है किसी को आधिकारिक रूप से याजक बनाना। ठहराने के लिए उसी शब्द या वाक्यांश का प्रयोग करें जिसका प्रयोग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29:10–18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29:10–18 को सुनें और अपने मन में रखें।</w:t>
      </w:r>
    </w:p>
    <w:p>
      <w:pPr/>
      <w:r>
        <w:rPr>
          <w:lang w:val="hi_IN" w:bidi="hi_IN"/>
        </w:rPr>
      </w:r>
      <w:r>
        <w:rPr>
          <w:lang w:val="hi_IN" w:bidi="hi_IN"/>
        </w:rPr>
        <w:t>यदि सम्भव हो, तो निर्गमन 29:10–18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29:10–18 का ऑडियो संस्करण सबसे आसानी से समझ में आने वाले अनुवाद में सुनें।</w:t>
      </w:r>
    </w:p>
    <w:p>
      <w:pPr/>
      <w:r>
        <w:rPr>
          <w:lang w:val="hi_IN" w:bidi="hi_IN"/>
        </w:rPr>
      </w:r>
      <w:r>
        <w:rPr>
          <w:lang w:val="hi_IN" w:bidi="hi_IN"/>
        </w:rPr>
        <w:t>परमेश्वर मूसा को यह निर्देश दे रहा था कि परमेश्वर की सेवा अच्छे और सही तरीके से कैसे की जाए। परमेश्वर ने निर्देश दिए कि आराधना के स्थान को पवित्र बनाए जाए, या उसे अलग ठहराया जाए, और यह स्पष्ट रूप से दिखाई दे। वहाँ सेवा करने के लिए, याजकों को भी अलग किया जाना आवश्यक है। पिछले भाग में, परमेश्वर ने मूसा को याजकों को परमेश्वर की सेवा के लिए पवित्र करने या समर्पित करने के प्रारंभिक चरण बताए थे। इस भाग में अगले चरण दिए गए हैं, जो दो प्रकार के बलिदानों के बारे में है। ये वे बलिदान हैं जो परमेश्वर को एक अनुष्ठान में चढ़ाए जाते हैं। मूसा इन निर्देशों का पालन करें उससे पहले परमेश्वर मूसा को पूरी विधि बताने जा रहा है।</w:t>
      </w:r>
    </w:p>
    <w:p>
      <w:pPr/>
      <w:r>
        <w:rPr>
          <w:lang w:val="hi_IN" w:bidi="hi_IN"/>
        </w:rPr>
      </w:r>
      <w:r>
        <w:rPr>
          <w:lang w:val="hi_IN" w:bidi="hi_IN"/>
        </w:rPr>
        <w:t>परमेश्वर पहले ही कह चुका है कि मूसा को एक जवान बैल और दो मेढ़े ढूंढने चाहिए। तीनों पशु अच्छे और स्वस्थ होने चाहिए। अब, परमेश्वर मूसा से कहता है कि उसे उस बैल को मिलापवाले तंबू के सामने लाना चाहिए। हारून और उसके पुत्रों को बैल के सिर पर अपने हाथ रखने चाहिए। जब कोई व्यक्ति बलिदान के लिए किसी पशु के सिर पर हाथ रखता है, तो वह दिखाता है कि वह पशु उस व्यक्ति का प्रतीक है। यहाँ, बैल हारून और उसके पुत्रों के पाप का प्रतीक है। वे स्वयं अपने पाप से छुटकारा नहीं पा सकते। पाप की कीमत चुकाने के लिए किसी न किसी को मरना ही होगा ताकि लोग जीवित रह सकें और परमेश्वर की सेवा कर सकें। इस बलिदान के द्वारा, ये लोग परमेश्वर से अपने पापों को क्षमा करने की विनती कर रहे हैं। यह पशु इन लोगों के स्थान पर मरेगा। यह बलिदान उस न्यायपूर्ण व्यवस्था का हिस्सा है जिसे परमेश्वर ने स्थापित किया है।</w:t>
      </w:r>
    </w:p>
    <w:p>
      <w:pPr/>
      <w:r>
        <w:rPr>
          <w:lang w:val="hi_IN" w:bidi="hi_IN"/>
        </w:rPr>
      </w:r>
      <w:r>
        <w:rPr>
          <w:lang w:val="hi_IN" w:bidi="hi_IN"/>
        </w:rPr>
        <w:t>यहाँ रुकें और समूह के रूप में एक बैल की तस्वीर देखें। इस ऑडियो को यहाँ रोकें।</w:t>
      </w:r>
    </w:p>
    <w:p>
      <w:pPr/>
      <w:r>
        <w:rPr>
          <w:lang w:val="hi_IN" w:bidi="hi_IN"/>
        </w:rPr>
      </w:r>
      <w:r>
        <w:rPr>
          <w:lang w:val="hi_IN" w:bidi="hi_IN"/>
        </w:rPr>
        <w:t>जब हारून और उसके पुत्र बैल पर हाथ रखते हैं, तब मूसा को बैल का गला काटकर उसको मारना है। यह “यहोवा के सम्मुख” होता है, जिसका अर्थ है कि वे सब अभी भी मिलाप वाले तंबू, या निवासस्थान के प्रवेश द्वार पर हैं। परमेश्वर अपने विशेष नाम यहोवा का इस्तेमाल करता है। वह यह स्पष्ट रूप से बता रहा है कि वह इसी स्थान पर इस्राएल से मिलता है। यह किसी अन्य जाति के झूठे देवताओं के लिए स्थान नहीं है। यह वह स्थान है जहाँ इस्राएल के अगुवे और याजक परमेश्वर से मिलने जाते हैं। यहाँ, परमेश्वर उन्हें अधिकार और मार्गदर्शन देता है। क्योंकि मूसा परमेश्वर को यह भेंट चढ़ाने वाला है, इसलिए उसका उस स्थान पर होना ज़रूरी है जहाँ परमेश्वर ने कहा है कि वह उनसे मिलेगा।</w:t>
      </w:r>
    </w:p>
    <w:p>
      <w:pPr/>
      <w:r>
        <w:rPr>
          <w:lang w:val="hi_IN" w:bidi="hi_IN"/>
        </w:rPr>
      </w:r>
      <w:r>
        <w:rPr>
          <w:lang w:val="hi_IN" w:bidi="hi_IN"/>
        </w:rPr>
        <w:t>यहाँ रुकें और समूह के साथ मिलकर निवासस्थान या मिलापवाले तंबू की एक तस्वीर देखें। इस ऑडियो को यहाँ रोकें।</w:t>
      </w:r>
    </w:p>
    <w:p>
      <w:pPr/>
      <w:r>
        <w:rPr>
          <w:lang w:val="hi_IN" w:bidi="hi_IN"/>
        </w:rPr>
      </w:r>
      <w:r>
        <w:rPr>
          <w:lang w:val="hi_IN" w:bidi="hi_IN"/>
        </w:rPr>
        <w:t xml:space="preserve">फिर इसके बाद, परमेश्वर मूसा से कहता है कि वह बैल के खून में से कुछ खून लेकर अपनी उंगली से वेदी के सींगों पर लगाए। फिर मूसा बाकी खून को वेदी के पाए पर उण्डेल दे। वेदी वह जगह है जहाँ लोग परमेश्वर को पशु बलि जैसी भेंटें चढ़ाते थे। परमेश्वर के निर्देशों का पालन करके और वेदी पर खून लगाकर, मूसा वेदी को बलिदान चढ़ाने के लिए तैयार कर रहा था। यह पहली बार होगा जब लोग नई वेदी का इस्तेमाल करेंगे। </w:t>
      </w:r>
    </w:p>
    <w:p>
      <w:pPr/>
      <w:r>
        <w:rPr>
          <w:lang w:val="hi_IN" w:bidi="hi_IN"/>
        </w:rPr>
      </w:r>
      <w:r>
        <w:rPr>
          <w:lang w:val="hi_IN" w:bidi="hi_IN"/>
        </w:rPr>
        <w:t>यहाँ रुकें और समूह में इस प्रश्न पर चर्चा करें: आपकी संस्कृति में लोग कैसे दिखाते हैं कि कोई वस्तु किसी खास उद्देश्य के लिए अलग रखी गई है? आप कैसे दिखाते हैं कि कोई चीज पवित्र है? लोग इसे पवित्र कैसे बनाते हैं? इस ऑडियो को यहाँ रोकें।</w:t>
      </w:r>
    </w:p>
    <w:p>
      <w:pPr/>
      <w:r>
        <w:rPr>
          <w:lang w:val="hi_IN" w:bidi="hi_IN"/>
        </w:rPr>
      </w:r>
      <w:r>
        <w:rPr>
          <w:lang w:val="hi_IN" w:bidi="hi_IN"/>
        </w:rPr>
        <w:t>फिर परमेश्वर कहता है कि मूसा को बैल के आंतरिक अंगों के कुछ हिस्से लेकर उन्हें परमेश्वर के भाग के रूप में अलग करे। सबसे पहले, मूसा को अंदर के अंगों, जैसे आंतों, पर लगी हुई चर्बी को इकट्ठा करना चाहिए। उसे कलेजे की झिल्ली भी लेनी होगी, जो कलेजे का सबसे अच्छा हिस्सा होती है। अंत में, उसे दोनों गुर्दे भी लेने हैं, जिन पर चर्बी लगी होती है। मूसा को इन सभी अच्छे हिस्सों को लेकर उन्हें वेदी पर जलाना है। इस तरह मूसा प्रतीक के रूप में उन्हें परमेश्वर को अर्पित करता है।</w:t>
      </w:r>
    </w:p>
    <w:p>
      <w:pPr/>
      <w:r>
        <w:rPr>
          <w:lang w:val="hi_IN" w:bidi="hi_IN"/>
        </w:rPr>
      </w:r>
      <w:r>
        <w:rPr>
          <w:lang w:val="hi_IN" w:bidi="hi_IN"/>
        </w:rPr>
        <w:t>यहाँ रुकें और समूह में इस प्रश्न पर चर्चा करें: इस्राएलियों की संस्कृति में जानवर के इन हिस्सों को जानवर के सबसे अच्छे हिस्से माना जाता था। आपकी संस्कृति में पशु के कौन-से हिस्सों को सबसे मूल्यवान या खाने के लिए सबसे अच्छा माना जाता है? इस ऑडियो को यहाँ रोकें।</w:t>
      </w:r>
    </w:p>
    <w:p>
      <w:pPr/>
      <w:r>
        <w:rPr>
          <w:lang w:val="hi_IN" w:bidi="hi_IN"/>
        </w:rPr>
      </w:r>
      <w:r>
        <w:rPr>
          <w:lang w:val="hi_IN" w:bidi="hi_IN"/>
        </w:rPr>
        <w:t>फिर मूसा बैल के बाकी सभी हिस्सों को डेरे के बाहर, सब लोगों से दूर ले जाकर जला दे। इसमें मांस, खाल, अंदर के अंग और यहाँ तक कि उसका गोबर भी शामिल है। किसी भी व्यक्ति को इस बैल को खाने की अनुमति नहीं है। परमेश्वर स्पष्ट रूप से कहता है कि यह बैल पापबलि है, ताकि याजकों के पापों को क्षमा करने के लिए विनती की जा सकें। लोगों का पाप उन्हें परमेश्वर से दूर रखता है। बैल का मांस, खाल, अंदर के अंग और उसका गोबर पाप का प्रतीक हैं। उन्हें परमेश्वर की उपस्थिति और लोगों से दूर होना चाहिए। यह अलगाव याद दिलाता है कि पापी लोग पवित्र परमेश्वर के पास नहीं जा सकते या उसके निकट नहीं रह सकते। यह पूर्ण विनाश इस बात की याद दिलाता है कि पाप मृत्यु और विनाश लाता है।</w:t>
      </w:r>
    </w:p>
    <w:p>
      <w:pPr/>
      <w:r>
        <w:rPr>
          <w:lang w:val="hi_IN" w:bidi="hi_IN"/>
        </w:rPr>
      </w:r>
      <w:r>
        <w:rPr>
          <w:lang w:val="hi_IN" w:bidi="hi_IN"/>
        </w:rPr>
        <w:t>यहाँ रुकें और समूह में इस प्रश्न पर चर्चा करें: एक ऐसी कहानी सुनाइए जिसमें एक बच्चा अपने माता-पिता की बात नहीं मानता था और उसे इसका कोई पछतावा भी नहीं था। माता-पिता ने बच्चे को कैसे जवाब दिया? परिवार में आपसी संबंधों में क्या बदलाव आया? इस ऑडियो को यहाँ रोकें।</w:t>
      </w:r>
    </w:p>
    <w:p>
      <w:pPr/>
      <w:r>
        <w:rPr>
          <w:lang w:val="hi_IN" w:bidi="hi_IN"/>
        </w:rPr>
      </w:r>
      <w:r>
        <w:rPr>
          <w:lang w:val="hi_IN" w:bidi="hi_IN"/>
        </w:rPr>
        <w:t xml:space="preserve">अब हारून और उसके पुत्रों को एक मेढ़े के सिर पर अपने हाथ रखने चाहिए। फिर से, वे प्रतीकात्मक रूप से दिखा रहे हैं कि वे मेढ़े के समान हैं। इस बार, इसका अर्थ है कि वे पूरी तरह से परमेश्वर को समर्पित हैं, जैसे वह मेढ़ा पूरी तरह से परमेश्वर को समर्पित है। जब उनके हाथ मेढ़े के सिर पर होते हैं, तब मूसा मेढ़े का गला काटकर उसे मारता है। परमेश्वर कहता है कि मेढ़े के खून को वेदी के चारों ओर छिड़का या छितराया जाए। यह बलिदान चढ़ाने के लिए वेदी को तैयार करने का एक और चरण है। </w:t>
      </w:r>
    </w:p>
    <w:p>
      <w:pPr/>
      <w:r>
        <w:rPr>
          <w:lang w:val="hi_IN" w:bidi="hi_IN"/>
        </w:rPr>
      </w:r>
      <w:r>
        <w:rPr>
          <w:lang w:val="hi_IN" w:bidi="hi_IN"/>
        </w:rPr>
        <w:t>यहाँ रुकें और समूह में एक मेढ़े की तस्वीर देखें। इस ऑडियो को यहाँ रोकें।</w:t>
      </w:r>
    </w:p>
    <w:p>
      <w:pPr/>
      <w:r>
        <w:rPr>
          <w:lang w:val="hi_IN" w:bidi="hi_IN"/>
        </w:rPr>
      </w:r>
      <w:r>
        <w:rPr>
          <w:lang w:val="hi_IN" w:bidi="hi_IN"/>
        </w:rPr>
        <w:t>परमेश्वर कहता है कि मेढ़े को टुकड़ों में काटा जाए फिर उसके अंदर के अंगों और पैरों को धोया जाए। मूसा को सारा खून या गंदगी धो देनी चाहिए, ताकि टुकड़े साफ़ हो जाएँ। फिर परमेश्वर कहता है कि अंदर के अंगों और पैरों को मेढ़े के बाकी हिस्सों के साथ रखकर पूरे मेढ़े को वेदी पर जला दिया जाए। यह यहोवा के लिए होमबलि है। जब लोग यहोवा को होमबलि चढ़ाते थे, तब वे दिखाते थे कि वे यहोवा के लिए समर्पित हैं। यहोवा कहता है कि यह सुखदायक सुगंध है, जो यहोवा के लिए हवन है। इसका यह मतलब नहीं है कि यहोवा सच में उस अच्छी खुशबू को सूंघ रहा था, या अगर उसे भूख लगी होती तो वह उसके लिए भोजन था। जलते हुए बलिदान का उठता धुआँ आकाश की ओर उठता है और प्रतीकात्मक रूप से यह केवल यहोवा को अर्पित किया गया, किसी और को नहीं। यहोवा कहता है कि इसकी खुशबू अच्छी है जैसे एक सुखदायक सुगंध। यह सुखदायक सुगंध इस बात का प्रतीक है कि यहोवा प्रसन्न है क्योंकि लोग वही कर रहे हैं जो उसने उनसे करने को कहा है। फिर से, परमेश्वर अपना विशेष नाम यहोवा इस्तेमाल करता है, जिससे यह स्पष्ट होता है कि यह बलिदान केवल उसी के लिए है।</w:t>
      </w:r>
    </w:p>
    <w:p>
      <w:pPr/>
      <w:r>
        <w:rPr>
          <w:lang w:val="hi_IN" w:bidi="hi_IN"/>
        </w:rPr>
      </w:r>
      <w:r>
        <w:rPr>
          <w:lang w:val="hi_IN" w:bidi="hi_IN"/>
        </w:rPr>
        <w:t>इन बलिदानों ने हारून और उसके पुत्रों के पाप का दोष दूर किया। इसका मतलब यह है कि वे अपने द्वारा किए गए पाप के प्रायश्चित के लिए कुछ सही काम कर रहे हैं। सही कार्य परमेश्वर के निर्देशों का पालन करना है। इन लोगों को याजक बनने के लिए इन चरणों को पूरा करना जरूरी था।</w:t>
      </w:r>
    </w:p>
    <w:p>
      <w:pPr/>
      <w:r>
        <w:rPr>
          <w:lang w:val="hi_IN" w:bidi="hi_IN"/>
        </w:rPr>
      </w:r>
      <w:r>
        <w:rPr>
          <w:lang w:val="hi_IN" w:bidi="hi_IN"/>
        </w:rPr>
        <w:t>यहाँ रुकें और समूह में इस प्रश्न पर चर्चा करें: एक ऐसे व्यक्ति की कहानी सुनाएं जिसने यह महसूस किया कि उसने कुछ गलत किया है और किसी और के लिए समस्या या दु:ख का कारण बना है। पहले व्यक्ति ने माफी माँगने या समस्या को ठीक करने के लिए क्या किया? ऐसा क्या करना ज़रूरी था ताकि वे फिर से आपस में शांति से रह सकें?</w:t>
      </w:r>
      <w:r>
        <w:rPr>
          <w:lang w:val="hi_IN" w:bidi="hi_IN"/>
        </w:rPr>
      </w:r>
    </w:p>
    <w:p>
      <w:pPr>
        <w:pStyle w:val="Heading3"/>
      </w:pPr>
      <w:r>
        <w:rPr>
          <w:lang w:val="hi_IN" w:bidi="hi_IN"/>
        </w:rPr>
        <w:t>घटनाओं को समझाना</w:t>
      </w:r>
    </w:p>
    <w:p>
      <w:pPr/>
      <w:r>
        <w:rPr>
          <w:lang w:val="hi_IN" w:bidi="hi_IN"/>
        </w:rPr>
      </w:r>
      <w:r>
        <w:rPr>
          <w:lang w:val="hi_IN" w:bidi="hi_IN"/>
        </w:rPr>
        <w:t>निर्गमन 29:10–18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परमेश्वर मूसा को निर्देश देता है कि बैल को पापबलि के रूप में कैसे चढ़ाना है।</w:t>
      </w:r>
    </w:p>
    <w:p>
      <w:pPr/>
      <w:r>
        <w:rPr>
          <w:lang w:val="hi_IN" w:bidi="hi_IN"/>
        </w:rPr>
      </w:r>
      <w:r>
        <w:rPr>
          <w:b/>
          <w:lang w:val="hi_IN" w:bidi="hi_IN"/>
        </w:rPr>
        <w:t>दूसरे दृश्य में:</w:t>
      </w:r>
      <w:r>
        <w:rPr>
          <w:lang w:val="hi_IN" w:bidi="hi_IN"/>
        </w:rPr>
        <w:t xml:space="preserve"> परमेश्वर मूसा को बताता है कि दो मेढ़ों में से एक को होमबलि के रूप में कैसे चढ़ाना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 जिसका निजी नाम यहोवा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हारून के चार पुत्र</w:t>
      </w:r>
    </w:p>
    <w:p>
      <w:pPr>
        <w:pStyle w:val="ListBullet"/>
        <w:spacing w:line="240" w:lineRule="auto"/>
        <w:ind w:left="720"/>
      </w:pPr>
      <w:r>
        <w:rPr>
          <w:lang w:val="hi_IN" w:bidi="hi_IN"/>
        </w:rPr>
      </w:r>
      <w:r>
        <w:rPr>
          <w:lang w:val="hi_IN" w:bidi="hi_IN"/>
        </w:rPr>
        <w:t>इस्राएल के लोग जो देख रहे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भाग उन आदेशों की श्रृंखला में है जो परमेश्वर मूसा को सीनै पर्वत पर देता है। यहाँ, परमेश्वर याजकों को अपनी सेवा के लिए समर्पित करने के निर्देश दे रहा है। मूसा को दो अलग-अलग बलिदान चढ़ाने हैं, और परमेश्वर इन दोनों के अलग-अलग चरणों का वर्णन करता है। परमेश्वर ऐसे शब्दों का इस्तेमाल करता है जो दिखाते हैं कि हर चरण को एक तय क्रम में किया जाना चाहिए। ये बलिदान बाकी निर्देशों के साथ उसी दिन किए जाएँगे। मूसा इन कामों को तब तक शुरू नहीं करेगा, जब तक कि परमेश्वर उसे सारे चरण बता नहीं देता।</w:t>
      </w:r>
    </w:p>
    <w:p>
      <w:pPr/>
      <w:r>
        <w:rPr>
          <w:lang w:val="hi_IN" w:bidi="hi_IN"/>
        </w:rPr>
      </w:r>
      <w:r>
        <w:rPr>
          <w:lang w:val="hi_IN" w:bidi="hi_IN"/>
        </w:rPr>
        <w:t>रुकें और निम्नलिखित पर चर्चा करें: किसी काम के लिए निर्देश दीजिए, जैसे किसी व्यंजन की विधि या निर्माण सम्बन्धी निर्देश। यदि इन चरणों को क्रम के विपरीत किया जाए, तो क्या होगा? यह परिणाम कैसे बदल देगा? उन शब्दों पर ध्यान दीजिए जिनसे आप चरणों को जोड़ते हैं और बताते हैं कि उन्हें किस क्रम में करना है। ऑडियो को यहाँ रोकें।</w:t>
      </w:r>
    </w:p>
    <w:p>
      <w:pPr/>
      <w:r>
        <w:rPr>
          <w:lang w:val="hi_IN" w:bidi="hi_IN"/>
        </w:rPr>
      </w:r>
      <w:r>
        <w:rPr>
          <w:lang w:val="hi_IN" w:bidi="hi_IN"/>
        </w:rPr>
        <w:t>परमेश्वर द्वारा बताया गया पहला दृश्य बैल के बलिदान का है। परमेश्वर मूसा को बताता है कि बैल को पापबलि के रूप में सही तरीके से कैसे चढ़ाना है। यह बलि मिलापवाले तंबू के प्रवेश द्वार पर होगी, जिसे निवासस्थान भी कहा जाता है। क्योंकि यह समर्पण विधि का दूसरा भाग है, इसलिए मूसा, हारून और हारून के पुत्र पहले से ही मिलापवाले तंबू के पास इकट्ठे होंगे। इस घटना के बारे में हमें एक अन्य भाग से पता चलता है कि मूसा ने इस्राएल के लोगों को भी इकट्ठा किया था। हालाँकि मूसा इस भाग में इस तथ्य का उल्लेख नहीं करता है। बैल और मेढ़े भी पास में ही होंगे, साथ ही बलिदान करने के लिए उचित साधन होंगे। परमेश्वर मूसा से कहता है कि वह बैल को मिलापवाले तंबू के सामने लाए, जिसका अर्थ है कि उसे वहाँ लाया जाए, जहाँ हारून और उसके पुत्र खड़े हैं।</w:t>
      </w:r>
    </w:p>
    <w:p>
      <w:pPr/>
      <w:r>
        <w:rPr>
          <w:lang w:val="hi_IN" w:bidi="hi_IN"/>
        </w:rPr>
      </w:r>
      <w:r>
        <w:rPr>
          <w:lang w:val="hi_IN" w:bidi="hi_IN"/>
        </w:rPr>
        <w:t>यहाँ रुकें और समूह में निवासस्थान या मिलापवाले तंबू की एक तस्वीर देखें। वेदी के स्थान और मिलाप वाले तम्बू के प्रवेश द्वार को देखें। ऑडियो को यहाँ रोकें।</w:t>
      </w:r>
    </w:p>
    <w:p>
      <w:pPr/>
      <w:r>
        <w:rPr>
          <w:lang w:val="hi_IN" w:bidi="hi_IN"/>
        </w:rPr>
      </w:r>
      <w:r>
        <w:rPr>
          <w:lang w:val="hi_IN" w:bidi="hi_IN"/>
        </w:rPr>
        <w:t xml:space="preserve">हारून और उसके पुत्रों को बैल के सिर पर अपने हाथ रखने चाहिए। यह स्पष्ट नहीं है कि प्रत्येक याजक ने पशु पर एक या दोनों हाथ रखे थे, लेकिन शायद उन्होंने पशु पर अपने दोनों हाथ रखे थे। जब याजकों के हाथ बैल पर हों, तब मूसा को चाकू से बैल की गर्दन काटकर उसे मार डालना चाहिए। यह संभव है कि लोगों ने मूसा को बैल को स्थिर रखने में मदद की हो। परमेश्वर कहता है कि बैल को यहोवा की उपस्थिति में मारा जाए, यानी उस स्थान पर जहाँ वह इस्राएलियों से मिलने आता है। यह स्थान मिलापवाले तंबू के सामने है। परमेश्वर इस निर्देश को दोहराता है क्योंकि यह स्थान बहुत महत्वपूर्ण है, चूँकि यहीं पर परमेश्वर अपने चुने हुए लोगों को अधिकार देता है। वह अपना विशेष नाम यहोवा इस्तेमाल करता है, ताकि यह स्पष्ट हो जाए कि यही वह स्थान है जहाँ वह अकेला इस्राएल के लोगों से मिलता है। </w:t>
      </w:r>
    </w:p>
    <w:p>
      <w:pPr/>
      <w:r>
        <w:rPr>
          <w:lang w:val="hi_IN" w:bidi="hi_IN"/>
        </w:rPr>
      </w:r>
      <w:r>
        <w:rPr>
          <w:lang w:val="hi_IN" w:bidi="hi_IN"/>
        </w:rPr>
        <w:t>रुकें और निम्नलिखित पर चर्चा करें: किसी ऐसे व्यक्ति के बारे में एक कहानी सुनाएँ जिसने किसी महत्त्वपूर्ण पद पर काम शुरू किया हो, जैसे कि एक राजा या राष्ट्रपति के रूप में। जब उन्होंने उस पद को ग्रहण किया, तो किस प्रकार का समारोह हुआ? समारोह कहाँ हुआ था? यह समारोह उस स्थान पर क्यों हुआ? ऑडियो को यहाँ रोकें।</w:t>
      </w:r>
    </w:p>
    <w:p>
      <w:pPr/>
      <w:r>
        <w:rPr>
          <w:lang w:val="hi_IN" w:bidi="hi_IN"/>
        </w:rPr>
      </w:r>
      <w:r>
        <w:rPr>
          <w:lang w:val="hi_IN" w:bidi="hi_IN"/>
        </w:rPr>
        <w:t>बैल के गले के कटे हुए हिस्से से खून बाहर निकलेगा, और मूसा को उसे एक पात्र में इकट्ठा करना चाहिए। परमेश्वर मूसा से कहता है कि वह अपनी उंगली से कुछ खून वेदी के सींगों पर लगाए। वेदी के चारों कोनों पर चार पीतल के सींग थे। वेदी भी उस मिलापवाले तम्बू के प्रवेश द्वार के सामने थी जहाँ वे लोग खड़े हुए थे। फिर मूसा को बैल का बाकी खून वेदी के आधार पर, या उसके निचले हिस्से पर उण्डेल देना चाहिए। खून वेदी के आधार पर होगा और जमीन पर फैल जाएगा।</w:t>
      </w:r>
    </w:p>
    <w:p>
      <w:pPr/>
      <w:r>
        <w:rPr>
          <w:lang w:val="hi_IN" w:bidi="hi_IN"/>
        </w:rPr>
      </w:r>
      <w:r>
        <w:rPr>
          <w:lang w:val="hi_IN" w:bidi="hi_IN"/>
        </w:rPr>
        <w:t>यहाँ रुकें और समूह में एक वेदी की तस्वीर देखें। इस ऑडियो को यहाँ रोकें।</w:t>
      </w:r>
    </w:p>
    <w:p>
      <w:pPr/>
      <w:r>
        <w:rPr>
          <w:lang w:val="hi_IN" w:bidi="hi_IN"/>
        </w:rPr>
      </w:r>
      <w:r>
        <w:rPr>
          <w:lang w:val="hi_IN" w:bidi="hi_IN"/>
        </w:rPr>
        <w:t xml:space="preserve">फिर परमेश्वर मूसा से कहता है कि बैल के अंदर के अंगों पर जो चर्बी है, कलेजे की झिल्ली, और गुर्दों के साथ उनकी चर्बी को ले, और उन्हें वेदी पर जलाए। ऐसा करने के लिए मूसा को बैल को चीरना पड़ेगा, लेकिन परमेश्वर मूसा को यह नहीं बताता कि उसे इसे किसी विशेष तरीके से ही काटना है। मूसा द्वारा एकत्रित किए गए ये भाग, परमेश्वर को समर्पित किया गया भाग है। मूसा उन्हें निवासस्थान के तंबू में, जो कि पवित्र स्थान है, वेदी पर जलाकर यह दिखाएगा। यह स्थान पवित्र है क्योंकि मूसा और लोगों ने इसे उसी विशेष तरीके से तैयार किया था जैसा परमेश्वर ने उन्हें करने के लिए कहा था। मरे हुए बैल का बाकी हिस्सा याजकों के पाप को दिखाता है और वह पवित्र नहीं है। मूसा इसे पूरी तरह से, यहाँ तक कि उसके मल को भी, डेरे के बाहर, पवित्र तंबू, याजकों और इस्राएलियों से दूर ले जाकर जला देगा। संभव है कि मूसा खुद मरे हुए बैल को डेरे के बाहर ले जाए, या यह भी हो सकता है कि कोई इस काम में उसकी मदद करे। हारून और उसके पुत्र बैल को जलाने के लिए डेरे के बाहर नहीं जाएँगे। वे मिलापवाले तंबू के आँगन में ही रहेंगे। परमेश्वर इस भाग को यह कहकर समाप्त करता है कि यह वह बलिदान है जो याजकों के पापों को दूर करता है। </w:t>
      </w:r>
    </w:p>
    <w:p>
      <w:pPr/>
      <w:r>
        <w:rPr>
          <w:lang w:val="hi_IN" w:bidi="hi_IN"/>
        </w:rPr>
      </w:r>
      <w:r>
        <w:rPr>
          <w:lang w:val="hi_IN" w:bidi="hi_IN"/>
        </w:rPr>
        <w:t>दूसरे दृश्य में परमेश्वर मेढ़े की बलि के बारे में बताता है। परमेश्वर कहता है कि मूसा उन दो मेढ़ों में से एक को ले, जिन्हें उसने इकट्ठा किया था। यह मेढ़ा होमबलि के रूप में होगा। फिर से, हारून और उसके पुत्र मेढ़े के सिर पर अपने हाथ रखें, और उसी समय मूसा चाकू से मेढ़े का गला काटकर उसे मार दे। फिर से खून इकट्ठा किया जाता है, लेकिन इस बार परमेश्वर कहता है कि खून को वेदी के चारों तरफ छिड़कें या डालें। अब वेदी के आधार, उसके सींगों और किनारों पर खून लगा हुआ है; जो वेदी को बाद के बलिदानों के लिए तैयार करने का एक और कदम है।</w:t>
      </w:r>
    </w:p>
    <w:p>
      <w:pPr/>
      <w:r>
        <w:rPr>
          <w:lang w:val="hi_IN" w:bidi="hi_IN"/>
        </w:rPr>
      </w:r>
      <w:r>
        <w:rPr>
          <w:lang w:val="hi_IN" w:bidi="hi_IN"/>
        </w:rPr>
        <w:t>इस बार परमेश्वर मूसा से स्पष्ट रूप से कहता है कि वह मेढ़े को टुकड़ों में काटे। मूसा उसके पैर और सिर को अलग करे, और उसके बाकी के शरीर को कई हिस्सों में काट दे। मूसा को शरीर के आंतरिक अंगों को बाहर निकालकर पैरों के साथ धोना चाहिए। ऐसे धोने से उस पर लगा खून या गंदगी पूरी तरह से हट जाएगी। संभव है कि मूसा के पास पहले से ही एक बड़े बर्तन में पानी रखा होगा, क्योंकि इस विधि में कई चीजों को धोने की जरूरत पड़ती है। फिर मूसा अंदर के अंगों और पैरों को वेदी पर रखे हुए मेढ़े के बाकी हिस्सों के ऊपर रखे, और सबको पूरी तरह जला दे। उसका धुआँ ऊपर आकाश की ओर उठता है, जो दिखाता है कि यह भाग परमेश्वर का है। परमेश्वर कहता है कि यह यहोवा के लिए होमबलि है, यह सुखदायक सुगंध है, और यह यहोवा के लिए हवन है। इससे स्पष्ट करता है कि इस बलिदान का अर्थ क्या है। परमेश्वर इसे “सुखदायक सुगंध” कहकर बताता है कि यह उसके लिए अच्छा और भाने योग्य भाग है। परमेश्वर अपने विशेष नाम यहोवा का उपयोग दो बार करता है, ताकि यह दिखाए कि यह बलिदान केवल उसी के लिए है, किसी और के लिए नहीं।</w:t>
      </w:r>
    </w:p>
    <w:p>
      <w:pPr/>
      <w:r>
        <w:rPr>
          <w:lang w:val="hi_IN" w:bidi="hi_IN"/>
        </w:rPr>
      </w:r>
      <w:r>
        <w:rPr>
          <w:lang w:val="hi_IN" w:bidi="hi_IN"/>
        </w:rPr>
        <w:t>रुकें और निम्नलिखित पर चर्चा करें: उस समय की एक कहानी बताइए जब आपको कोई अच्छा उपहार मिला था। आपने कैसे दिखाया कि यह अच्छा था? उन वाक्यों पर ध्यान दें जिनसे पता चलता है कि व्यक्ति उपहार से प्रसन्न था।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29:10–18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 जिसका निजी नाम यहोवा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हारून के चार पुत्र</w:t>
      </w:r>
    </w:p>
    <w:p>
      <w:pPr>
        <w:pStyle w:val="ListBullet"/>
        <w:spacing w:line="240" w:lineRule="auto"/>
        <w:ind w:left="720"/>
      </w:pPr>
      <w:r>
        <w:rPr>
          <w:lang w:val="hi_IN" w:bidi="hi_IN"/>
        </w:rPr>
      </w:r>
      <w:r>
        <w:rPr>
          <w:lang w:val="hi_IN" w:bidi="hi_IN"/>
        </w:rPr>
        <w:t>इस्राएल के लोग जो देख रहे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 xml:space="preserve">परमेश्वर मूसा से कहता है, “याजकों को मेरी सेवा के लिए समर्पित करने के ये अगले चरण हैं। बैल को मिलापवाले तंबू के सामने ले आओ। हारून और उसके पुत्र बैल के सिर पर अपने हाथ रखें। जब उनके हाथ उसके सिर पर हों, तब तू चाकू से उसका गला काटकर उसे मार डालना। यह उस स्थान पर करना जहाँ मैं मिलाप वाले तंबू के सामने तुमसे मिलने आता हूँ। बैल का खून इकट्ठा करना और अपनी उंगली से उसका कुछ भाग वेदी के चारों सींगों पर लगाना। फिर बाकी बचे खून को वेदी के आधार पर डाल देना। अब अंदर के अंगों की चर्बी, कलेजे के ऊपर की झिल्ली, और दोनों गुर्दों को उनकी चर्बी सहित लेकर वेदी पर जलाना। लेकिन मरे हुए बैल का बाकी सब—उसकी खाल, उसका मांस, और उसके अंदर की बाकी सारी चीज़ें, यहाँ तक कि उसका गोबर भी—उन्हें डेरे के बाहर कहीं दूर ले जाकर जला देना। यह पूरी विधि पापबलि है।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इस तरह उत्तर दे सकता है, “मैं चाहता हूँ कि नए याजक अपनी सेवा के लिए तैयार हों, इसलिए मैं निर्देशों को स्पष्ट रूप से बताऊँगा,” या “मैं मूसा और इस्राएल के लोगों की चिंता करता हूँ, इसलिए मैं उन्हें दिखाऊँगा कि क्या करना सही है,” या “यह उनके लिए ज़रूरी है कि वे इन बातों का पालन करें, क्योंकि मैं पवित्र परमेश्वर हूँ और पाप से मेरा कोई नाता नहीं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 xml:space="preserve">फिर परमेश्वर कहता है, “एक मेढ़े को आगे ले आओ।” हारून और उसके पुत्र मेढ़े के सिर पर अपने हाथ रखें। जब उनके हाथ उसके सिर पर हों, तब तू चाकू से उसका गला काटकर उसे मार डालना। मेढ़े के खून को इकट्ठा करके और उसे वेदी के चारों ओर छिड़कना। फिर मेढ़े को टुकड़ों में काटना। अंदर के अंगों और पैरों को लेकर उन पर पानी डालकर उन्हें धोना। फिर अंदर के अंगों और पैरों को सिर और मेढ़े के बाकी हिस्सों के ऊपर वेदी पर रखना, और पूरे मेढ़े को वेदी पर जलाना। यह यहोवा के लिए होमबलि है। उसका धुआँ हवन की सुखदायक सुगंध की तरह मेरे पास ऊपर उठेगा, और मैं देखूँगा कि यह अच्छा है।"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“मैं परमेश्वर का धन्यवाद करता हूँ कि उसने ऐसी व्यवस्था बनाई है, जिससे हमें क्षमा मिल सकती है,” या “मुझे पता है कि यह बहुत महत्वपूर्ण है, इसलिए मैं इन निर्देशों को ध्यान से सुनूँगा।”</w:t>
      </w:r>
    </w:p>
    <w:p>
      <w:pPr>
        <w:pStyle w:val="ListBullet"/>
        <w:spacing w:line="240" w:lineRule="auto"/>
        <w:ind w:left="720"/>
      </w:pPr>
      <w:r>
        <w:rPr>
          <w:lang w:val="hi_IN" w:bidi="hi_IN"/>
        </w:rPr>
      </w:r>
      <w:r>
        <w:rPr>
          <w:lang w:val="hi_IN" w:bidi="hi_IN"/>
        </w:rPr>
        <w:t>हारून और उसके पुत्रों की भूमिका निभाने वाले लोगों से पूछें, "आप क्या महसूस कर रहे हैं या क्या सोच रहे हैं?" लोग इस तरह उत्तर दे सकते हैं, “मुझे दु:ख है कि हमारे पाप के कारण किसी को मरना पड़ेगा,” या “मैं समझता हूँ कि याजक होना एक महत्वपूर्ण बात होगी, इसलिए हमें बहुत सावधानी से तैयारी करनी होगी।”</w:t>
      </w:r>
      <w:r>
        <w:rPr>
          <w:lang w:val="hi_IN" w:bidi="hi_IN"/>
        </w:rPr>
      </w:r>
    </w:p>
    <w:p>
      <w:pPr>
        <w:pStyle w:val="Heading3"/>
      </w:pPr>
      <w:r>
        <w:rPr>
          <w:lang w:val="hi_IN" w:bidi="hi_IN"/>
        </w:rPr>
        <w:t>आवश्यक जानकारी</w:t>
      </w:r>
    </w:p>
    <w:p>
      <w:pPr/>
      <w:r>
        <w:rPr>
          <w:lang w:val="hi_IN" w:bidi="hi_IN"/>
        </w:rPr>
      </w:r>
      <w:r>
        <w:rPr>
          <w:lang w:val="hi_IN" w:bidi="hi_IN"/>
        </w:rPr>
        <w:t>निर्गमन 29:10–18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परमेश्वर</w:t>
      </w:r>
      <w:r>
        <w:rPr>
          <w:lang w:val="hi_IN" w:bidi="hi_IN"/>
        </w:rPr>
        <w:t xml:space="preserve"> मूसा से कहता है कि वह बैल को मिलापवाले तंबू या </w:t>
      </w:r>
      <w:r>
        <w:rPr>
          <w:b/>
          <w:lang w:val="hi_IN" w:bidi="hi_IN"/>
        </w:rPr>
        <w:t>निवास स्थान</w:t>
      </w:r>
      <w:r>
        <w:rPr>
          <w:lang w:val="hi_IN" w:bidi="hi_IN"/>
        </w:rPr>
        <w:t xml:space="preserve"> के सामने ले आए। यह एक बड़ा तंबू था जिसे एक स्थान से दूसरे स्थान पर ले जाया जाता था, जहाँ </w:t>
      </w:r>
      <w:r>
        <w:rPr>
          <w:b/>
          <w:lang w:val="hi_IN" w:bidi="hi_IN"/>
        </w:rPr>
        <w:t>यहूदी</w:t>
      </w:r>
      <w:r>
        <w:rPr>
          <w:lang w:val="hi_IN" w:bidi="hi_IN"/>
        </w:rPr>
        <w:t xml:space="preserve"> पूर्वज परमेश्वर की </w:t>
      </w:r>
      <w:r>
        <w:rPr>
          <w:b/>
          <w:lang w:val="hi_IN" w:bidi="hi_IN"/>
        </w:rPr>
        <w:t>आराधना</w:t>
      </w:r>
      <w:r>
        <w:rPr>
          <w:lang w:val="hi_IN" w:bidi="hi_IN"/>
        </w:rPr>
        <w:t xml:space="preserve"> करते थे। </w:t>
      </w:r>
      <w:r>
        <w:rPr>
          <w:b/>
          <w:lang w:val="hi_IN" w:bidi="hi_IN"/>
        </w:rPr>
        <w:t>निवास स्थान</w:t>
      </w:r>
      <w:r>
        <w:rPr>
          <w:lang w:val="hi_IN" w:bidi="hi_IN"/>
        </w:rPr>
        <w:t xml:space="preserve"> के बारे में अधिक जानकारी के लिए, मुख्य शब्दावली देखें। निवासस्थान के लिए उसी शब्द या वाक्यांश का उपयोग करें जिसका उपयोग आपने पिछले भागों में किया है।</w:t>
      </w:r>
    </w:p>
    <w:p>
      <w:pPr/>
      <w:r>
        <w:rPr>
          <w:lang w:val="hi_IN" w:bidi="hi_IN"/>
        </w:rPr>
      </w:r>
      <w:r>
        <w:rPr>
          <w:lang w:val="hi_IN" w:bidi="hi_IN"/>
        </w:rPr>
        <w:t>यहाँ रुकें और समूह में निवासस्थान की एक तस्वीर देखें। इस ऑडियो को यहाँ रोकें।</w:t>
      </w:r>
    </w:p>
    <w:p>
      <w:pPr/>
      <w:r>
        <w:rPr>
          <w:lang w:val="hi_IN" w:bidi="hi_IN"/>
        </w:rPr>
      </w:r>
      <w:r>
        <w:rPr>
          <w:lang w:val="hi_IN" w:bidi="hi_IN"/>
        </w:rPr>
        <w:t xml:space="preserve">परमेश्वर मूसा से कहता है कि वह बैल को </w:t>
      </w:r>
      <w:r>
        <w:rPr>
          <w:b/>
          <w:lang w:val="hi_IN" w:bidi="hi_IN"/>
        </w:rPr>
        <w:t>बलि</w:t>
      </w:r>
      <w:r>
        <w:rPr>
          <w:lang w:val="hi_IN" w:bidi="hi_IN"/>
        </w:rPr>
        <w:t xml:space="preserve"> करे। इसका अर्थ है बैल को मारना, जो मूसा उसके गले को काटकर करेगा।</w:t>
      </w:r>
    </w:p>
    <w:p>
      <w:pPr/>
      <w:r>
        <w:rPr>
          <w:lang w:val="hi_IN" w:bidi="hi_IN"/>
        </w:rPr>
      </w:r>
      <w:r>
        <w:rPr>
          <w:lang w:val="hi_IN" w:bidi="hi_IN"/>
        </w:rPr>
        <w:t xml:space="preserve">परमेश्वर विशेष रूप से कहता है कि ये </w:t>
      </w:r>
      <w:r>
        <w:rPr>
          <w:b/>
          <w:lang w:val="hi_IN" w:bidi="hi_IN"/>
        </w:rPr>
        <w:t>बलिदान</w:t>
      </w:r>
      <w:r>
        <w:rPr>
          <w:lang w:val="hi_IN" w:bidi="hi_IN"/>
        </w:rPr>
        <w:t xml:space="preserve"> </w:t>
      </w:r>
      <w:r>
        <w:rPr>
          <w:b/>
          <w:lang w:val="hi_IN" w:bidi="hi_IN"/>
        </w:rPr>
        <w:t>यहोवा की</w:t>
      </w:r>
      <w:r>
        <w:rPr>
          <w:lang w:val="hi_IN" w:bidi="hi_IN"/>
        </w:rPr>
        <w:t xml:space="preserve"> उपस्थिति में किए जाते हैं और यहोवा के लिए ही हैं। यहोवा परमेश्वर का वास्तविक नाम है। यहोवा एक विशेष नाम है—</w:t>
      </w:r>
      <w:r>
        <w:rPr>
          <w:b/>
          <w:lang w:val="hi_IN" w:bidi="hi_IN"/>
        </w:rPr>
        <w:t>इस्राएल</w:t>
      </w:r>
      <w:r>
        <w:rPr>
          <w:lang w:val="hi_IN" w:bidi="hi_IN"/>
        </w:rPr>
        <w:t xml:space="preserve"> के आसपास के क्षेत्र में किसी भी अन्य धर्म ने अपने ईश्वर के लिए ऐसा नाम उपयोग नहीं किया। </w:t>
      </w:r>
      <w:r>
        <w:rPr>
          <w:b/>
          <w:lang w:val="hi_IN" w:bidi="hi_IN"/>
        </w:rPr>
        <w:t>यहोवा</w:t>
      </w:r>
      <w:r>
        <w:rPr>
          <w:lang w:val="hi_IN" w:bidi="hi_IN"/>
        </w:rPr>
        <w:t xml:space="preserve"> के बारे में अधिक जानकारी के लिए, मुख्य शब्दावली देखें। यहोवा के लिए उसी शब्द या वाक्यांश का उपयोग करें जो आपने पिछले भागों में उपयोग किया है। </w:t>
      </w:r>
    </w:p>
    <w:p>
      <w:pPr/>
      <w:r>
        <w:rPr>
          <w:lang w:val="hi_IN" w:bidi="hi_IN"/>
        </w:rPr>
      </w:r>
      <w:r>
        <w:rPr>
          <w:lang w:val="hi_IN" w:bidi="hi_IN"/>
        </w:rPr>
        <w:t xml:space="preserve">परमेश्वर से कहता है कि वह बैल के </w:t>
      </w:r>
      <w:r>
        <w:rPr>
          <w:b/>
          <w:lang w:val="hi_IN" w:bidi="hi_IN"/>
        </w:rPr>
        <w:t>लहू</w:t>
      </w:r>
      <w:r>
        <w:rPr>
          <w:lang w:val="hi_IN" w:bidi="hi_IN"/>
        </w:rPr>
        <w:t xml:space="preserve"> में कुछ लेकर </w:t>
      </w:r>
      <w:r>
        <w:rPr>
          <w:b/>
          <w:lang w:val="hi_IN" w:bidi="hi_IN"/>
        </w:rPr>
        <w:t>वेदी</w:t>
      </w:r>
      <w:r>
        <w:rPr>
          <w:lang w:val="hi_IN" w:bidi="hi_IN"/>
        </w:rPr>
        <w:t xml:space="preserve"> के सींगों पर लगाए। वेदी वह स्थान है जहाँ लोग परमेश्वर को पशु जैसी भेंटे चढ़ाते हैं और उन्हें बलिदान के रूप में जलाते हैं। यह वही विशेष वेदी थी जिसे परमेश्वर ने लोगों को निवासस्थान के लिए बनाने की आज्ञा दी थी। यह लकड़ी से बनी एक चौकोर बक्से के आकार की थी और उस पर काँसे की परत चढ़ी हुई थी, और इसके चारों कोनों पर चार सींग थे। </w:t>
      </w:r>
      <w:r>
        <w:rPr>
          <w:b/>
          <w:lang w:val="hi_IN" w:bidi="hi_IN"/>
        </w:rPr>
        <w:t>वेदी</w:t>
      </w:r>
      <w:r>
        <w:rPr>
          <w:lang w:val="hi_IN" w:bidi="hi_IN"/>
        </w:rPr>
        <w:t xml:space="preserve"> के बारे में अधिक जानकारी के लिए, मुख्य शब्दावली देखें। वेदी के लिए उसी शब्द या वाक्यांश का उपयोग करें जिसका उपयोग आपने पिछले भागों में किया है।</w:t>
      </w:r>
    </w:p>
    <w:p>
      <w:pPr/>
      <w:r>
        <w:rPr>
          <w:lang w:val="hi_IN" w:bidi="hi_IN"/>
        </w:rPr>
      </w:r>
      <w:r>
        <w:rPr>
          <w:lang w:val="hi_IN" w:bidi="hi_IN"/>
        </w:rPr>
        <w:t xml:space="preserve">लोग किसी चीज़ को </w:t>
      </w:r>
      <w:r>
        <w:rPr>
          <w:b/>
          <w:lang w:val="hi_IN" w:bidi="hi_IN"/>
        </w:rPr>
        <w:t>पवित्र करने</w:t>
      </w:r>
      <w:r>
        <w:rPr>
          <w:lang w:val="hi_IN" w:bidi="hi_IN"/>
        </w:rPr>
        <w:t xml:space="preserve"> या </w:t>
      </w:r>
      <w:r>
        <w:rPr>
          <w:b/>
          <w:lang w:val="hi_IN" w:bidi="hi_IN"/>
        </w:rPr>
        <w:t>शुद्ध</w:t>
      </w:r>
      <w:r>
        <w:rPr>
          <w:lang w:val="hi_IN" w:bidi="hi_IN"/>
        </w:rPr>
        <w:t xml:space="preserve">करने के लिए लहू का उपयोग करते थे। </w:t>
      </w:r>
      <w:r>
        <w:rPr>
          <w:b/>
          <w:lang w:val="hi_IN" w:bidi="hi_IN"/>
        </w:rPr>
        <w:t>लहू</w:t>
      </w:r>
      <w:r>
        <w:rPr>
          <w:lang w:val="hi_IN" w:bidi="hi_IN"/>
        </w:rPr>
        <w:t xml:space="preserve"> के बारे में अधिक जानकारी के लिए, मुख्य शब्दावली को देखें।</w:t>
      </w:r>
    </w:p>
    <w:p>
      <w:pPr/>
      <w:r>
        <w:rPr>
          <w:lang w:val="hi_IN" w:bidi="hi_IN"/>
        </w:rPr>
      </w:r>
      <w:r>
        <w:rPr>
          <w:lang w:val="hi_IN" w:bidi="hi_IN"/>
        </w:rPr>
        <w:t xml:space="preserve">मूसा को बैल के अंदर के कुछ खास अंगों को निकालकर उन्हें जलाना चाहिए। पहला है </w:t>
      </w:r>
      <w:r>
        <w:rPr>
          <w:b/>
          <w:lang w:val="hi_IN" w:bidi="hi_IN"/>
        </w:rPr>
        <w:t>आंतरिक</w:t>
      </w:r>
      <w:r>
        <w:rPr>
          <w:lang w:val="hi_IN" w:bidi="hi_IN"/>
        </w:rPr>
        <w:t xml:space="preserve"> अंगों पर लगी चर्बी, यानी शरीर के भीतरी अंगों की चर्बी। परमेश्वर यह भी कहता है कि वह कलेजे की </w:t>
      </w:r>
      <w:r>
        <w:rPr>
          <w:b/>
          <w:lang w:val="hi_IN" w:bidi="hi_IN"/>
        </w:rPr>
        <w:t>झिल्ली</w:t>
      </w:r>
      <w:r>
        <w:rPr>
          <w:lang w:val="hi_IN" w:bidi="hi_IN"/>
        </w:rPr>
        <w:t xml:space="preserve"> ले, जो कि कलेजे का एक अतिरिक्त भाग है जो कुछ जानवरों में होता है, लेकिन मनुष्यों में नहीं होता। यह जानवर के कलेजे का सबसे अच्छा भाग है, इसलिए अपने अनुवाद में आप इसे सरल शब्दों में “कलेजे का सबसे अच्छा भाग” भी कह सकते हैं। ये दोनों गुर्दों के साथ मिलकर जानवर के अच्छे हिस्से माने जाते हैं। </w:t>
      </w:r>
    </w:p>
    <w:p>
      <w:pPr/>
      <w:r>
        <w:rPr>
          <w:lang w:val="hi_IN" w:bidi="hi_IN"/>
        </w:rPr>
      </w:r>
      <w:r>
        <w:rPr>
          <w:lang w:val="hi_IN" w:bidi="hi_IN"/>
        </w:rPr>
        <w:t xml:space="preserve">बैल एक </w:t>
      </w:r>
      <w:r>
        <w:rPr>
          <w:b/>
          <w:lang w:val="hi_IN" w:bidi="hi_IN"/>
        </w:rPr>
        <w:t>पापबलि</w:t>
      </w:r>
      <w:r>
        <w:rPr>
          <w:lang w:val="hi_IN" w:bidi="hi_IN"/>
        </w:rPr>
        <w:t xml:space="preserve"> है। यह एक विशेष प्रकार का </w:t>
      </w:r>
      <w:r>
        <w:rPr>
          <w:b/>
          <w:lang w:val="hi_IN" w:bidi="hi_IN"/>
        </w:rPr>
        <w:t>बलिदान</w:t>
      </w:r>
      <w:r>
        <w:rPr>
          <w:lang w:val="hi_IN" w:bidi="hi_IN"/>
        </w:rPr>
        <w:t xml:space="preserve"> या भेंट है, जिसे परमेश्वर ने लोगों को अपने पापों की </w:t>
      </w:r>
      <w:r>
        <w:rPr>
          <w:b/>
          <w:lang w:val="hi_IN" w:bidi="hi_IN"/>
        </w:rPr>
        <w:t>क्षमा</w:t>
      </w:r>
      <w:r>
        <w:rPr>
          <w:lang w:val="hi_IN" w:bidi="hi_IN"/>
        </w:rPr>
        <w:t xml:space="preserve"> माँगते समय करने का आदेश दिया था। कुछ अनुवाद सरल शब्दों में कहते हैं, “यह </w:t>
      </w:r>
      <w:r>
        <w:rPr>
          <w:b/>
          <w:lang w:val="hi_IN" w:bidi="hi_IN"/>
        </w:rPr>
        <w:t>याजकों</w:t>
      </w:r>
      <w:r>
        <w:rPr>
          <w:lang w:val="hi_IN" w:bidi="hi_IN"/>
        </w:rPr>
        <w:t xml:space="preserve"> के पापों को दूर करने के लिए एक बलिदान है।” लोगों को अपने पापों की सज़ा के रूप में मरने के बजाय, बैल मरेगा। बैल का कुछ हिस्सा वेदी पर जलाया जाएगा, और उसका बाकी का हिस्सा डेरे के बाहर आग में जलाया जाएगा। </w:t>
      </w:r>
      <w:r>
        <w:rPr>
          <w:b/>
          <w:lang w:val="hi_IN" w:bidi="hi_IN"/>
        </w:rPr>
        <w:t>पाप</w:t>
      </w:r>
      <w:r>
        <w:rPr>
          <w:lang w:val="hi_IN" w:bidi="hi_IN"/>
        </w:rPr>
        <w:t xml:space="preserve"> परमेश्वर के प्रति अनाज्ञाकारिता के कार्य को संदर्भित करता है। </w:t>
      </w:r>
      <w:r>
        <w:rPr>
          <w:b/>
          <w:lang w:val="hi_IN" w:bidi="hi_IN"/>
        </w:rPr>
        <w:t>पाप</w:t>
      </w:r>
      <w:r>
        <w:rPr>
          <w:lang w:val="hi_IN" w:bidi="hi_IN"/>
        </w:rPr>
        <w:t xml:space="preserve"> के बारे में अधिक जानकारी के लिए, मुख्य शब्दावली को देखें।</w:t>
      </w:r>
    </w:p>
    <w:p>
      <w:pPr/>
      <w:r>
        <w:rPr>
          <w:lang w:val="hi_IN" w:bidi="hi_IN"/>
        </w:rPr>
      </w:r>
      <w:r>
        <w:rPr>
          <w:lang w:val="hi_IN" w:bidi="hi_IN"/>
        </w:rPr>
        <w:t xml:space="preserve">यहाँ रुकें और समूह में चर्चा करें कि आप </w:t>
      </w:r>
      <w:r>
        <w:rPr>
          <w:b/>
          <w:lang w:val="hi_IN" w:bidi="hi_IN"/>
        </w:rPr>
        <w:t>पापबलि</w:t>
      </w:r>
      <w:r>
        <w:rPr>
          <w:lang w:val="hi_IN" w:bidi="hi_IN"/>
        </w:rPr>
        <w:t xml:space="preserve"> के लिए किस शब्द या वाक्यांश का उपयोग करेंगे। अधिक जानकारी के लिए मुख्य शब्दावली में </w:t>
      </w:r>
      <w:r>
        <w:rPr>
          <w:b/>
          <w:lang w:val="hi_IN" w:bidi="hi_IN"/>
        </w:rPr>
        <w:t>पापबलि</w:t>
      </w:r>
      <w:r>
        <w:rPr>
          <w:lang w:val="hi_IN" w:bidi="hi_IN"/>
        </w:rPr>
        <w:t>के बारे में देखें। यदि आपने इस शब्द का अनुवाद बाइबल की किसी अन्य पुस्तक में पहले ही कर लिया है, तो यहाँ भी उसी शब्द का उपयोग करें जो आपने वहाँ किया था। इस ऑडियो को यहाँ रोकें।</w:t>
      </w:r>
    </w:p>
    <w:p>
      <w:pPr/>
      <w:r>
        <w:rPr>
          <w:lang w:val="hi_IN" w:bidi="hi_IN"/>
        </w:rPr>
      </w:r>
      <w:r>
        <w:rPr>
          <w:lang w:val="hi_IN" w:bidi="hi_IN"/>
        </w:rPr>
        <w:t xml:space="preserve">परमेश्वर कहता है कि यह मेढ़ा </w:t>
      </w:r>
      <w:r>
        <w:rPr>
          <w:b/>
          <w:lang w:val="hi_IN" w:bidi="hi_IN"/>
        </w:rPr>
        <w:t>होमबलि</w:t>
      </w:r>
      <w:r>
        <w:rPr>
          <w:lang w:val="hi_IN" w:bidi="hi_IN"/>
        </w:rPr>
        <w:t xml:space="preserve"> ठहरेगी। होमबलि वह होती थी जब लोग पशु को वेदी पर पूरी तरह जलाकर परमेश्वर को अर्पित करते थे। ये वे बलिदान थे, जो परमेश्वर के प्रति समर्पण को दिखाते थे, और यहाँ यह याजकों की प्रतिबद्धता को दिखाते हैं। परमेश्वर इसे हवन भी कहता है और कहता है कि यह एक सुखदायक </w:t>
      </w:r>
      <w:r>
        <w:rPr>
          <w:b/>
          <w:lang w:val="hi_IN" w:bidi="hi_IN"/>
        </w:rPr>
        <w:t>सुगंध</w:t>
      </w:r>
      <w:r>
        <w:rPr>
          <w:lang w:val="hi_IN" w:bidi="hi_IN"/>
        </w:rPr>
        <w:t xml:space="preserve"> है। सुगंध का मतलब अच्छी खुशबू होता है। इसका यह अर्थ नहीं है कि यह बलिदान परमेश्वर के खाने के लिए भोजन है। जलते हुए बलिदान का धुआँ आकाश की ओर उठता था और प्रतीकात्मक रूप से यह दर्शाता था कि लोग यह बलिदान केवल परमेश्वर को दे रहे हैं, किसी और को नहीं।</w:t>
      </w:r>
    </w:p>
    <w:p>
      <w:pPr/>
      <w:r>
        <w:rPr>
          <w:lang w:val="hi_IN" w:bidi="hi_IN"/>
        </w:rPr>
      </w:r>
      <w:r>
        <w:rPr>
          <w:lang w:val="hi_IN" w:bidi="hi_IN"/>
        </w:rPr>
        <w:t xml:space="preserve">यहाँ रुकें और समूह में चर्चा करें कि आप होमबलि के लिए किस शब्द या वाक्यांश का उपयोग करेंगे। अधिक जानकारी के लिए </w:t>
      </w:r>
      <w:r>
        <w:rPr>
          <w:b/>
          <w:lang w:val="hi_IN" w:bidi="hi_IN"/>
        </w:rPr>
        <w:t>होमबलि</w:t>
      </w:r>
      <w:r>
        <w:rPr>
          <w:lang w:val="hi_IN" w:bidi="hi_IN"/>
        </w:rPr>
        <w:t xml:space="preserve"> को मुख्य शब्दावली में देखें। यदि आपने पहले ही बाइबल की किसी अन्य पुस्तक में इस शब्द का अनुवाद किया है, तो उसी शब्द का उपयोग करें जिसका उपयोग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29:19–28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29:19–28 को सुनें और अपने मनों में रखें।</w:t>
      </w:r>
    </w:p>
    <w:p>
      <w:pPr/>
      <w:r>
        <w:rPr>
          <w:lang w:val="hi_IN" w:bidi="hi_IN"/>
        </w:rPr>
      </w:r>
      <w:r>
        <w:rPr>
          <w:lang w:val="hi_IN" w:bidi="hi_IN"/>
        </w:rPr>
        <w:t>यदि सम्भव हो, तो निर्गमन 29:19–28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29:19–28 का ऑडियो संस्करण सबसे आसानी से समझ में आने वाले अनुवाद में सुनें।</w:t>
      </w:r>
    </w:p>
    <w:p>
      <w:pPr/>
      <w:r>
        <w:rPr>
          <w:lang w:val="hi_IN" w:bidi="hi_IN"/>
        </w:rPr>
      </w:r>
      <w:r>
        <w:rPr>
          <w:lang w:val="hi_IN" w:bidi="hi_IN"/>
        </w:rPr>
        <w:t>परमेश्वर मूसा को यह निर्देश दे रहा है कि परमेश्वर की सेवा अच्छे और सही तरीके से कैसे की जाए। परमेश्वर ने मूसा को निर्देश दिए हैं कि वह आराधना के स्थान को पवित्र बनाएँ, अर्थात् उसे एक स्पष्ट रूप से अलग किया हुआ स्थान ठहराएँ। वहाँ सेवा करने के लिए याजकों को भी अलग किया जाए। पिछले भाग में, परमेश्वर ने मूसा को याजकों को परमेश्वर की सेवा के लिए समर्पित करने के पहले चरण बताए थे। अब परमेश्वर इस प्रक्रिया के अगले चरणों को बता रहा है। इससे पहले कि मूसा निर्देशों का पालन करें, परमेश्वर मूसा को पूरी प्रक्रिया बताएगा।</w:t>
      </w:r>
    </w:p>
    <w:p>
      <w:pPr/>
      <w:r>
        <w:rPr>
          <w:lang w:val="hi_IN" w:bidi="hi_IN"/>
        </w:rPr>
      </w:r>
      <w:r>
        <w:rPr>
          <w:lang w:val="hi_IN" w:bidi="hi_IN"/>
        </w:rPr>
        <w:t xml:space="preserve">परमेश्वर मूसा से कहता है कि वह दूसरे मेढ़े को ले। वह मेढ़ा पहले से ही निवास स्थान या मिलाप वाले तंबू के द्वार के पास है, जहाँ मूसा, हारून और उसके पुत्र खड़े हैं। जैसा उन्होंने पहले बलिदान के समय किया था, वैसे ही हारून और उसके पुत्रों को इस दूसरे मेढ़े पर अपने हाथ रखने चाहिए। जब कोई व्यक्ति बलिदान के लिए किसी पशु के सिर पर हाथ रखता है, तो वह दिखाता है कि वह पशु उस व्यक्ति का प्रतीक है। यह मेढ़ा हिलाए जाने की भेंट, या ऊपर उठाने की भेंट होगा। यह बलिदान एक ऐसी भेंट है जिसे लोग परमेश्वर को समर्पित करते हैं। जैसे वे मेढ़े को समर्पित करते हैं, वैसे ही मूसा याजकों को परमेश्वर की सेवा के लिए समर्पित करेगा। </w:t>
      </w:r>
    </w:p>
    <w:p>
      <w:pPr/>
      <w:r>
        <w:rPr>
          <w:lang w:val="hi_IN" w:bidi="hi_IN"/>
        </w:rPr>
      </w:r>
      <w:r>
        <w:rPr>
          <w:lang w:val="hi_IN" w:bidi="hi_IN"/>
        </w:rPr>
        <w:t>यहाँ रुकें और समूह में एक मेढ़े की तस्वीर देखें। इस ऑडियो को यहाँ रोकें।</w:t>
      </w:r>
    </w:p>
    <w:p>
      <w:pPr/>
      <w:r>
        <w:rPr>
          <w:lang w:val="hi_IN" w:bidi="hi_IN"/>
        </w:rPr>
      </w:r>
      <w:r>
        <w:rPr>
          <w:lang w:val="hi_IN" w:bidi="hi_IN"/>
        </w:rPr>
        <w:t>इसके बाद, जब याजकों के हाथ उस मेढ़े पर हों, तो मूसा को चाकू से उस मेढ़े का गला काटकर उसे मारना चाहिए। परमेश्वर कहता है कि मूसा को मेढ़े के खून का थोड़ा सा भाग लेकर उसे हारून के शरीर पर तीन जगह लगाना चाहिए। मूसा इसे हारून के दाहिने कान के नीचे के नरम भाग, दाहिने हाथ के अंगूठे, और दाहिने पैर के बड़े अंगूठे पर लगाए। फिर मूसा हारून के प्रत्येक पुत्र के साथ भी ऐसा ही करे। परमेश्वर लोगों से कहता है कि किसी चीज को पवित्र दिखाने के लिए खून का उपयोग किया जाए। मूसा शरीर के उन हिस्सों पर खून लगाता है जिनका उपयोग याजक परमेश्वर की सेवा में करेंगे। मूसा कानों पर खून लगाता है क्योंकि उन्हीं के द्वारा याजक परमेश्वर के वचन सुनते हैं। मूसा इसे याजकों के अंगूठे पर लगाता है क्योंकि वे अपने हाथों का उपयोग लोगों और परमेश्वर के बीच मेल स्थापित करने के लिए बलिदान करने में करते हैं। मूसा याजकों के पैरों पर खून लगाता है, क्योंकि उनका चलना, या उनका जीवन जीने का तरीका, लोगों के लिए अच्छा उदाहरण होना चाहिए। मूसा शरीर के ऊपरी, मध्य और नीचले हिस्सों पर खून लगाता है, ताकि पूरा शरीर प्रतीकात्मक रूप से खून से ढका हुआ दिखे।</w:t>
      </w:r>
    </w:p>
    <w:p>
      <w:pPr/>
      <w:r>
        <w:rPr>
          <w:lang w:val="hi_IN" w:bidi="hi_IN"/>
        </w:rPr>
      </w:r>
      <w:r>
        <w:rPr>
          <w:lang w:val="hi_IN" w:bidi="hi_IN"/>
        </w:rPr>
        <w:t>यहाँ रुकें और समूह में निम्नलिखित बातों पर चर्चा करें: एक ऐसी कहानी सुनाएँ जब कोई व्यक्ति ऐसी जिम्मेदारी लेता है, जहाँ उसे अच्छा अगुवा या आदर्श बनना चाहिए, जैसे एक शिक्षक। उन्होंने इस काम के लिए क्या-क्या तैयारी की? वे इस काम के साथ अलग तरीके से कैसे व्यवहार करते हैं? वे ऐसा क्या करते हैं जिससे पता चलता है कि वे एक अच्छा उदाहरण हैं? इस ऑडियो को यहाँ रोकें।</w:t>
      </w:r>
    </w:p>
    <w:p>
      <w:pPr/>
      <w:r>
        <w:rPr>
          <w:lang w:val="hi_IN" w:bidi="hi_IN"/>
        </w:rPr>
      </w:r>
      <w:r>
        <w:rPr>
          <w:lang w:val="hi_IN" w:bidi="hi_IN"/>
        </w:rPr>
        <w:t>इसके बाद, परमेश्वर कहता है कि मेढ़े के बचे हुए खून को वेदी के किनारों पर छिड़का जाए। फिर मूसा अपनी उंगली का उपयोग करके वेदी से थोड़ा खून ले और उसे अभिषेक के तेल में मिलाए। मूसा इस मिश्रण को पहले हारून और उसके कपड़ों पर छिड़के, फिर हारून के पुत्रों और उनके कपड़ों पर छिड़के। परमेश्वर कहता है कि अब हारून और उसके वस्त्र, हारून के पुत्र और उनके वस्त्र, पवित्र ठहराए गए हैं, या परमेश्वर के लिए समर्पित किए गए हैं। इसका अर्थ है कि मूसा ने याजकों और उनके वस्त्रों को परमेश्वर की सेवा के लिए तैयार कर दिया है। परमेश्वर अक्सर लोगों से कहता था कि वे चीजों को पवित्र करने के लिए खून का उपयोग करें, जिसका अर्थ है चीजों को यहोवा की विशेष सेवा के लिए अलग करना। बलिदान का लहू क्षमा का प्रतीक है जबकि तेल शुद्धता का प्रतीक होता है। मूसा याजकों और उनके वस्त्रों पर तेल और खून लगाकर याजक को पूरी तरह से पवित्र ठहराता है।</w:t>
      </w:r>
    </w:p>
    <w:p>
      <w:pPr/>
      <w:r>
        <w:rPr>
          <w:lang w:val="hi_IN" w:bidi="hi_IN"/>
        </w:rPr>
      </w:r>
      <w:r>
        <w:rPr>
          <w:lang w:val="hi_IN" w:bidi="hi_IN"/>
        </w:rPr>
        <w:t>यहाँ रुकें और समूह में निम्नलिखित पर चर्चा करें: अपनी संस्कृति में खून को छूने का क्या अर्थ है, इस बारे में बात करें। कुछ ऐसे समयों की सूची बनाएँ जब खून को छूना ठीक हो सकता है, जैसे कि किसी ऐसे व्यक्ति की मदद करना जिसका खून बह रहा हो। कुछ ऐसे मौकों की सूची बनाएँ जब खून को छूना ठीक नहीं होता, जैसे किसी बहुत बीमार पशु के खून को छूना। उन अवसरों की सूची बनाएँ जब समारोहों या जीवन की घटनाओं में खून महत्वपूर्ण होता है। ऑडियो को यहाँ रोकें।</w:t>
      </w:r>
    </w:p>
    <w:p>
      <w:pPr/>
      <w:r>
        <w:rPr>
          <w:lang w:val="hi_IN" w:bidi="hi_IN"/>
        </w:rPr>
      </w:r>
      <w:r>
        <w:rPr>
          <w:lang w:val="hi_IN" w:bidi="hi_IN"/>
        </w:rPr>
        <w:t>अब परमेश्वर मूसा से कहता है कि वह मेढ़े के कुछ खास हिस्सों को इकट्ठा करे। मूसा मेढ़े की सारी चर्बी अलग करे। वह मेढ़े की मोटी और बड़ी पूँछ को काटे, जो उसका स्वादिष्ट हिस्सा होता है। वह अंदरूनी अंगों की चर्बी, कलेजे की झिल्ली, चर्बी सहित दोनों गुर्दे, और दाहिनी जांघ का हिस्सा भी इकट्ठा करे। उस समय इस्राएलियों की संस्कृति में ये सभी मांस के अच्छे हिस्से माने जाते थे। मूसा इन भागों को परमेश्वर को देगा। परमेश्वर अपने निर्देशों को रोककर कहता है कि यह संस्कार वाला मेढ़ा है। इनमें से कुछ चरण अन्य प्रकार के बलिदानों के समान हैं जो इस्राएली लोगों को परमेश्वर को चढ़ाने चाहिए। परमेश्वर स्पष्ट कर रहा है कि यह बलिदान अलग है। यह बलिदान वह तरीका है जिसके द्वारा मूसा याजकों को नियुक्त करेगा, या उन्हें आधिकारिक रूप से सेवा के लिए तैयार करेगा।</w:t>
      </w:r>
    </w:p>
    <w:p>
      <w:pPr/>
      <w:r>
        <w:rPr>
          <w:lang w:val="hi_IN" w:bidi="hi_IN"/>
        </w:rPr>
      </w:r>
      <w:r>
        <w:rPr>
          <w:lang w:val="hi_IN" w:bidi="hi_IN"/>
        </w:rPr>
        <w:t>फिर मूसा उस टोकरी में से रोटी के तीन टुकड़े लें जो मूसा ने पहले से ही तैयार कर रखी थी। यह वही रोटी की टोकरी है जिसका उल्लेख पिछले भागों में किया गया है। वह एक रोटी, एक फुलका, और एक पपड़ी लेगा।</w:t>
      </w:r>
    </w:p>
    <w:p>
      <w:pPr/>
      <w:r>
        <w:rPr>
          <w:lang w:val="hi_IN" w:bidi="hi_IN"/>
        </w:rPr>
      </w:r>
      <w:r>
        <w:rPr>
          <w:lang w:val="hi_IN" w:bidi="hi_IN"/>
        </w:rPr>
        <w:t>यहाँ रुकें और समूह में इन तीन तरह की रोटियों की तस्वीर देखें। इस ऑडियो को यहाँ रोकें।</w:t>
      </w:r>
    </w:p>
    <w:p>
      <w:pPr/>
      <w:r>
        <w:rPr>
          <w:lang w:val="hi_IN" w:bidi="hi_IN"/>
        </w:rPr>
      </w:r>
      <w:r>
        <w:rPr>
          <w:lang w:val="hi_IN" w:bidi="hi_IN"/>
        </w:rPr>
        <w:t>मूसा इन रोटियों और माँस के टुकड़ों को हारून और उसके पुत्रों के हाथों में दे। हारून और उसके पुत्र उन्हें हिलाए जाने की भेंट ठहराकर यहोवा के सामने हिलाए। इसका अर्थ है कि इन वस्तुओं को कई बार ऊपर-नीचे करना, यह दर्शाने के लिए कि ये यहोवा को समर्पित हैं। परमेश्वर उनसे कहता है कि वे इन टुकड़ों को यहोवा को समर्पित करें, और उसके विशेष नाम का उपयोग करके यह स्पष्ट करें कि यह भेंट केवल उसी के लिए है।</w:t>
      </w:r>
    </w:p>
    <w:p>
      <w:pPr/>
      <w:r>
        <w:rPr>
          <w:lang w:val="hi_IN" w:bidi="hi_IN"/>
        </w:rPr>
      </w:r>
      <w:r>
        <w:rPr>
          <w:lang w:val="hi_IN" w:bidi="hi_IN"/>
        </w:rPr>
        <w:t>परमेश्वर कहता है कि फिर मूसा उस रोटी और मांस को, जो उसने इकट्ठा किया है, वेदी पर रखे। मूसा को उन्हें पिछले चरणों की होमबलि के साथ जलाना चाहिए। परमेश्वर कहता है कि यह सुखदायक सुगंध है, जो यहोवा के लिए हवन है। इसका यह अर्थ नहीं है कि परमेश्वर सच में इस सुगंध को सूँघ रहा है या यह उसके लिए भोजन था, यदि वह भूखा होता तो। होमबलि का धुआँ आकाश की ओर उठता है और प्रतीकात्मक रूप से परमेश्वर के पास जाता है, किसी और के पास नहीं। परमेश्वर कहता है कि इसकी सुगंध सुखदायक सुगंध की तरह अच्छी है। यह सुखद सुगंध इस बात का प्रतीक है कि परमेश्वर प्रसन्न है क्योंकि लोग वही कर रहे हैं जो उसने उनसे करने को कहा है। फिर से, परमेश्वर अपने विशेष नाम, यहोवा का उपयोग करता है, और यह स्पष्ट करता है कि यह बलिदान केवल उसी के लिए है।</w:t>
      </w:r>
    </w:p>
    <w:p>
      <w:pPr/>
      <w:r>
        <w:rPr>
          <w:lang w:val="hi_IN" w:bidi="hi_IN"/>
        </w:rPr>
      </w:r>
      <w:r>
        <w:rPr>
          <w:lang w:val="hi_IN" w:bidi="hi_IN"/>
        </w:rPr>
        <w:t>फिर मूसा मेढ़े की छाती के भाग को लेकर उसे यहोवा के सामने हिलाए, या ऊपर-नीचे करे। परमेश्वर कहता है कि "यह तेरा भाग ठहरेगा।" इसका अर्थ यह हो सकता है कि यह माँस उन लोगों के लिए है जो याजकों को पवित्र करते हैं। इस समय यहाँ मूसा है, और आगे चलकर दूसरे याजक होंगे। या यह याजकों का होगा, जैसा कि परमेश्वर आगे की विधियों में कहता है।</w:t>
      </w:r>
    </w:p>
    <w:p>
      <w:pPr/>
      <w:r>
        <w:rPr>
          <w:lang w:val="hi_IN" w:bidi="hi_IN"/>
        </w:rPr>
      </w:r>
      <w:r>
        <w:rPr>
          <w:lang w:val="hi_IN" w:bidi="hi_IN"/>
        </w:rPr>
        <w:t>परमेश्वर कहता है कि याजक ठहराए गए मेढ़े के दो भागों को हमेशा पवित्र करें। ये दो भाग हमेशा हारून और उसके पुत्रों के होंगे: वह छाती जिसे याजक हिलाकर अर्पित करते हैं, और वह जाँघ जिसे याजक यहोवा को समर्पित करते हैं। संस्कार विधि में, याजक छाती को कई बार ऊपर-नीचे हिलाकर अर्पित करता है, और जाँघ को अलग रखकर परमेश्वर को समर्पित करता है। परमेश्वर इन समर्पित टुकड़ों को याजकों को देता है। ये भाग हारून, उसके चार पुत्रों और आने वाले सभी याजकों के लिए होंगे जिन्हें वे एक निश्चित तरीके से खाएँगे। इस विधि में यह संभव है कि मूसा ने मांस के भाग में से दाहिनी जाँघ अलग कर ली हो और उसे वेदी पर नहीं जलाया हो। यदि ऐसा है, तो वह हारून और उसके पुत्रों द्वारा यहोवा के सामने उसे हिलाने के तुरंत बाद दाहिनी जांघ को अलग कर देगा। या यह पहली विधि अलग थी, और इस विधि में याजकों को जाँघ नहीं मिलेगी, बल्कि भविष्य की विधियों में मिलेगी।</w:t>
      </w:r>
    </w:p>
    <w:p>
      <w:pPr/>
      <w:r>
        <w:rPr>
          <w:lang w:val="hi_IN" w:bidi="hi_IN"/>
        </w:rPr>
      </w:r>
      <w:r>
        <w:rPr>
          <w:lang w:val="hi_IN" w:bidi="hi_IN"/>
        </w:rPr>
        <w:t>परमेश्वर कहता है कि जब भी कोई इस्राएली मेलबलि लाएगा तब भी ये भाग याजकों के होंगे। इस्राएली लोग परमेश्वर के पास कई प्रकार की भेंटें लाएँगे। वे परमेश्वर के पास संगति या मेलबलि की भेंट लाएँगे, यह दर्शाने के लिए कि वे परमेश्वर के साथ संगति करना चाहते हैं और उसके साथ अपने संबंध का आनंद मनाना चाहते हैं। इन मेलबलियों में, लोग अपनी भेंट परमेश्वर को समर्पित करते हैं, और परमेश्वर उस भेंट में से छाती और जाँघ का हिस्सा उन याजकों को देता है जो उसकी सेवा कर रहे हैं।</w:t>
      </w:r>
    </w:p>
    <w:p>
      <w:pPr/>
      <w:r>
        <w:rPr>
          <w:lang w:val="hi_IN" w:bidi="hi_IN"/>
        </w:rPr>
      </w:r>
      <w:r>
        <w:rPr>
          <w:lang w:val="hi_IN" w:bidi="hi_IN"/>
        </w:rPr>
        <w:t>यहाँ रुकें और समूह में निम्नलिखित पर चर्चा करें: आपकी संस्कृति उन लोगों का समर्थन कैसे करती है, जिनके पास ऐसी नौकरियाँ या भूमिकाएँ हैं जो समाज की सेवा करती हैं, जैसे कि एक माँ या एक शिक्षक? आप उन्हें किस तरह के उपहार या सहायता प्रदान करते हैं? आप इन लोगों को ये खास चीजें क्यों देते हैं?</w:t>
      </w:r>
      <w:r>
        <w:rPr>
          <w:lang w:val="hi_IN" w:bidi="hi_IN"/>
        </w:rPr>
      </w:r>
    </w:p>
    <w:p>
      <w:pPr>
        <w:pStyle w:val="Heading3"/>
      </w:pPr>
      <w:r>
        <w:rPr>
          <w:lang w:val="hi_IN" w:bidi="hi_IN"/>
        </w:rPr>
        <w:t>घटनाओं को समझाना</w:t>
      </w:r>
    </w:p>
    <w:p>
      <w:pPr/>
      <w:r>
        <w:rPr>
          <w:lang w:val="hi_IN" w:bidi="hi_IN"/>
        </w:rPr>
      </w:r>
      <w:r>
        <w:rPr>
          <w:lang w:val="hi_IN" w:bidi="hi_IN"/>
        </w:rPr>
        <w:t>निर्गमन 29:19–28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परमेश्वर मूसा को बताता है कि दूसरे मेढ़े के लहू का उपयोग करके हारून, उसके पुत्रों और उनके वस्त्रों को कैसे पवित्र करना है।</w:t>
      </w:r>
    </w:p>
    <w:p>
      <w:pPr/>
      <w:r>
        <w:rPr>
          <w:lang w:val="hi_IN" w:bidi="hi_IN"/>
        </w:rPr>
      </w:r>
      <w:r>
        <w:rPr>
          <w:b/>
          <w:lang w:val="hi_IN" w:bidi="hi_IN"/>
        </w:rPr>
        <w:t>दूसरे दृश्य में:</w:t>
      </w:r>
      <w:r>
        <w:rPr>
          <w:lang w:val="hi_IN" w:bidi="hi_IN"/>
        </w:rPr>
        <w:t xml:space="preserve"> परमेश्वर मूसा को बताता है कि दूसरे मेढ़े और रोटी को हिलाई जाने वाली भेंट के रूप में कैसे चढ़ाना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 जिसका निजी नाम यहोवा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हारून के चार पुत्र</w:t>
      </w:r>
    </w:p>
    <w:p>
      <w:pPr>
        <w:pStyle w:val="ListBullet"/>
        <w:spacing w:line="240" w:lineRule="auto"/>
        <w:ind w:left="720"/>
      </w:pPr>
      <w:r>
        <w:rPr>
          <w:lang w:val="hi_IN" w:bidi="hi_IN"/>
        </w:rPr>
      </w:r>
      <w:r>
        <w:rPr>
          <w:lang w:val="hi_IN" w:bidi="hi_IN"/>
        </w:rPr>
        <w:t>इस्राएल के लोग जो देख रहे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भाग उन आदेशों की श्रृंखला में है जो परमेश्वर मूसा को सीनै पर्वत पर देता है। यहाँ, परमेश्वर याजकों को अपनी सेवा के लिए समर्पित करने के निर्देश दे रहा है। पिछले भाग में परमेश्वर ने मूसा को बताया है कि पहले मेढ़े के साथ क्या करना है। अब परमेश्वर वर्णन कर रहा है कि मूसा को दूसरे मेढ़े को कैसे बलिदान करना चाहिए। परमेश्वर ऐसे शब्दों का इस्तेमाल करता है जो दिखाते हैं कि हर चरण एक तय क्रम में किया जाना चाहिए। मूसा इन सब कामों को बाकी निर्देशों के साथ उसी दिन पूरा करे। मूसा इन सब चरणों को तब तक शुरू नहीं करेगा जब तक कि परमेश्वर उसे सब कुछ पूरी तरह से बता नहीं देता।</w:t>
      </w:r>
    </w:p>
    <w:p>
      <w:pPr/>
      <w:r>
        <w:rPr>
          <w:lang w:val="hi_IN" w:bidi="hi_IN"/>
        </w:rPr>
      </w:r>
      <w:r>
        <w:rPr>
          <w:lang w:val="hi_IN" w:bidi="hi_IN"/>
        </w:rPr>
        <w:t>यहाँ रुकें और समूह में निम्नलिखित पर चर्चा करें: ऐसे किसी काम के लिए निर्देश दीजिए जिसमें कुछ ही चरण हों, जैसे दाँत साफ करना। फिर ऐसे काम के लिए निर्देश दीजिए जिसमें बहुत सारे चरण हों, जैसे कोई खाना बनाने की विधि। ऐसे शब्दों पर ध्यान दीजिए जो विशेष क्रम को दिखाते हैं और उन वाक्यांशों पर भी जो बताते हैं कि हर चरण अगले चरण में कैसे मदद करता है। उन वाक्यांशों पर ध्यान दीजिए जो सुनने वाले को पहले के चरणों की याद दिलाते हैं। ऑडियो को यहाँ रोकें।</w:t>
      </w:r>
    </w:p>
    <w:p>
      <w:pPr/>
      <w:r>
        <w:rPr>
          <w:lang w:val="hi_IN" w:bidi="hi_IN"/>
        </w:rPr>
      </w:r>
      <w:r>
        <w:rPr>
          <w:lang w:val="hi_IN" w:bidi="hi_IN"/>
        </w:rPr>
        <w:t>चूँकि यह समर्पण की विधि का तीसरा भाग है, इसलिए मूसा, हारून और उसके पुत्र पहले से ही निवासस्थान या मिलापवाले तंबू के पास इकट्ठे होंगे। इस घटना के बारे में एक अन्य भाग से हमें पता चलता है कि मूसा ने इस्राएल के लोगों को भी इकट्ठा किया था। हालाँकि मूसा इस भाग में इस तथ्य का उल्लेख नहीं करता है। दूसरा मेढ़ा भी वहाँ होगा, उसके साथ रोटी और बलिदान के लिए उचित साधन भी होंगे।</w:t>
      </w:r>
    </w:p>
    <w:p>
      <w:pPr/>
      <w:r>
        <w:rPr>
          <w:lang w:val="hi_IN" w:bidi="hi_IN"/>
        </w:rPr>
      </w:r>
      <w:r>
        <w:rPr>
          <w:lang w:val="hi_IN" w:bidi="hi_IN"/>
        </w:rPr>
        <w:t>यहाँ रुकें और समूह में निवासस्थान की एक तस्वीर देखें। इस ऑडियो को यहाँ रोकें।</w:t>
      </w:r>
    </w:p>
    <w:p>
      <w:pPr/>
      <w:r>
        <w:rPr>
          <w:lang w:val="hi_IN" w:bidi="hi_IN"/>
        </w:rPr>
      </w:r>
      <w:r>
        <w:rPr>
          <w:lang w:val="hi_IN" w:bidi="hi_IN"/>
        </w:rPr>
        <w:t>परमेश्वर मूसा से कहता है कि हारून और उसके पुत्र मेढ़े के सिर पर अपने हाथ रखें, और उसी समय मूसा चाकू से मेढ़े का गला काटकर उसे मार दे। पहले की तरह, मूसा खून को एक पात्र में इकट्ठा करे। शायद दूसरे लोगों ने भी मूसा को पशु को पकड़ने और खून इकट्ठा करने में मदद की होगी। मूसा को थोड़ा सा खून लेना चाहिए, संभवतः अपनी उंगली से, और उसे हारून के दाहिने कान के निचले हिस्से पर, उसके दाहिने हाथ के अंगूठे पर, और दाहिने पैर के बड़े अंगूठे पर लगाना चाहिए। फिर उसे हारून के पुत्रों के लिए भी ऐसा ही करना चाहिए। मूसा याजकों को बहुत ज़्यादा खून से लथपथ नहीं कर रहा है, बल्कि थोड़ी-सी मात्रा में ही लगा रहा है, ताकि लहू याजक के ऊपरी, बीच के और निचले हिस्से पर लगे।</w:t>
      </w:r>
    </w:p>
    <w:p>
      <w:pPr/>
      <w:r>
        <w:rPr>
          <w:lang w:val="hi_IN" w:bidi="hi_IN"/>
        </w:rPr>
      </w:r>
      <w:r>
        <w:rPr>
          <w:lang w:val="hi_IN" w:bidi="hi_IN"/>
        </w:rPr>
        <w:t>इसके बाद मूसा बाकी बचे हुए खून को लेकर उसे वेदी के चारों ओर छिड़के, जैसे उसने पहले मेढ़े के खून के साथ किया था। मूसा अपनी उंगली के द्वारा वेदी के किनारे से थोड़ा सा खून ले और उसे अभिषेक के तेल के साथ मिला दे। मूसा खून की सिर्फ कुछ ही बूंदें लेगा। इस मिश्रण में खून की तुलना में तेल ज़्यादा होगा। फिर मूसा तेल और खून के मिश्रण को पहले हारून और उसके वस्त्रों पर छिड़के, फिर हारून के पुत्रों और उनके कपड़ों पर छिड़के। याजकों के कपड़े ज़्यादा गीले या भीगे हुए नहीं होंगे। मूसा याजकों पर बस कुछ बूँदें ही डालेगा। परमेश्वर कहता है कि अब हारून, उसके पुत्र और उनके कपड़े पवित्र हो गए हैं।</w:t>
      </w:r>
    </w:p>
    <w:p>
      <w:pPr/>
      <w:r>
        <w:rPr>
          <w:lang w:val="hi_IN" w:bidi="hi_IN"/>
        </w:rPr>
      </w:r>
      <w:r>
        <w:rPr>
          <w:lang w:val="hi_IN" w:bidi="hi_IN"/>
        </w:rPr>
        <w:t>यहाँ रुकें और समूह में निम्नलिखित पर चर्चा करें: अपनी संस्कृति में उन समारोहों के बारे में बात करें जिनमें लोगों को किसी व्यक्ति या वस्तु पर तरल पदार्थ छिड़कना या डालना पड़ता है। आप कौनसे तरल पदार्थों का उपयोग करते हैं? लोग उन तरल पदार्थों का उपयोग क्यों करते हैं? जब कोई व्यक्ति किसी पर तरल पदार्थ डालता है तो इसका क्या अर्थ होता है? तरल पदार्थ की मात्रा का क्या महत्व है? यदि संभव हो, तो एक गिलास पानी लें और उसे अलग-अलग मात्रा में डालकर देखें। बस कुछ बूँदें डालें, या अपनी उंगली पानी में डुबोकर पानी छिड़कें। बचे हुए पानी को जल्दी से किसी चीज़ के किनारे, जैसे बाहर की दीवार पर, इस तरह डालें कि वह छिड़क जाए। उन कामों के लिए आप जिन अलग-अलग शब्दों का प्रयोग करेंगे, उन पर चर्चा करें। ऑडियो को यहाँ रोकें।</w:t>
      </w:r>
    </w:p>
    <w:p>
      <w:pPr/>
      <w:r>
        <w:rPr>
          <w:lang w:val="hi_IN" w:bidi="hi_IN"/>
        </w:rPr>
      </w:r>
      <w:r>
        <w:rPr>
          <w:lang w:val="hi_IN" w:bidi="hi_IN"/>
        </w:rPr>
        <w:t>याजकों की समर्पण की विधि अभी समाप्त नहीं हुई है। दूसरे दृश्य में, परमेश्वर दूसरे मेढ़े और रोटी के लिए अगले चरणों का वर्णन करता है। मूसा को मेढ़े को काटकर उसकी सारी चर्बी निकाल लेनी चाहिए—जिसमें अंदरूनी अंगों की चर्बी, पूँछ की चर्बी, कलेजे की झिल्ली, चर्बी सहित दोनों गुर्दे, और दाहिनी जांघ शामिल हैं। दाहिनी जांघ, पीछे के दाहिने पैर का ऊपरी हिस्सा है, जो ऊपर के जोड़ और कूल्हे के बीच में होता है। ये सभी पशु के अच्छे हिस्से हैं। मूसा रोटी के तीन टुकड़े भी इकट्ठा करे। मूसा पहले से ही रोटी तैयार करके उसे एक टोकरी में पास में रख चुका था। मूसा उस टोकरी में से एक रोटी, एक फुलका, और एक पपड़ी ले। इनमें से किसी भी रोटी में खमीर नहीं है, इसलिए ये सभी सपाट रोटियाँ हैं, बस उनके आकर में थोड़ा फर्क है। ये वही रोटियाँ हैं जिन्हें बनाने और टोकरी में रखने के लिए परमेश्वर ने मूसा को पिछले भाग में कहा था।</w:t>
      </w:r>
    </w:p>
    <w:p>
      <w:pPr/>
      <w:r>
        <w:rPr>
          <w:lang w:val="hi_IN" w:bidi="hi_IN"/>
        </w:rPr>
      </w:r>
      <w:r>
        <w:rPr>
          <w:lang w:val="hi_IN" w:bidi="hi_IN"/>
        </w:rPr>
        <w:t>यहाँ रुकें और समूह में निम्नलिखित पर चर्चा करें: अपनी संस्कृति में सबसे अच्छे या सबसे महंगे प्रकार के भोजन, विशेष रूप से माँस के बारे में बात करें। क्या चीज उन्हें सबसे अच्छा बनाती है? लोगों के लिए इन खाद्य पदार्थों को बनाना या प्राप्त करना कितना मुश्किल है? आमतौर पर ये अच्छे भोजन किसके पास होते हैं? ऑडियो को यहाँ रोकें।</w:t>
      </w:r>
    </w:p>
    <w:p>
      <w:pPr/>
      <w:r>
        <w:rPr>
          <w:lang w:val="hi_IN" w:bidi="hi_IN"/>
        </w:rPr>
      </w:r>
      <w:r>
        <w:rPr>
          <w:lang w:val="hi_IN" w:bidi="hi_IN"/>
        </w:rPr>
        <w:t>मूसा को इन रोटियों और उस मांस को, जिसे उसने इकट्ठा किया था, हारून और उसके पुत्रों के हाथों में रखना चाहिए। संभव है कि हारून और उसके पुत्र अपने हाथ सामने की ओर फैलाकर खड़े थे, और उनकी हथेलियाँ ऊपर की ओर थी। परमेश्वर मूसा से कहता है कि वह याजकों से भोजन को यहोवा के सामने हिलाई जाने वाली भेंट के रूप में हिलवाएँ। याजक इन वस्तुओं को कई बार ऊपर-नीचे करते थे। इससे पता चलता है कि याजकों ने इन टुकड़ों को एक विशेष भेंट के रूप में यहोवा को समर्पित किया है।</w:t>
      </w:r>
    </w:p>
    <w:p>
      <w:pPr/>
      <w:r>
        <w:rPr>
          <w:lang w:val="hi_IN" w:bidi="hi_IN"/>
        </w:rPr>
      </w:r>
      <w:r>
        <w:rPr>
          <w:lang w:val="hi_IN" w:bidi="hi_IN"/>
        </w:rPr>
        <w:t>मूसा याजकों के हाथों से मांस और रोटी ले और उन्हें वेदी पर रखे। यदि मूसा इस समय जांघ को नहीं जला रहा है, तो संभव है कि उसने इसे मांस के ढेर से हटा लिया हो। परमेश्वर कहता है कि मूसा उस मांस और रोटी को मेढ़े की होमबलि के साथ जलाए। इसका अर्थ यह हो सकता है कि मूसा इन चीज़ों को होमबलि की तरह जलाए। या इसका अर्थ यह भी हो सकता है कि पहला मेढ़ा अभी भी जल रहा है, और मूसा दूसरे मेढ़े के मांस और रोटी के टुकड़ों को उसके ऊपर ही रख दे। परमेश्वर कहता है कि यह यहोवा के लिए एक सुखदायक सुगंध है, यहोवा को चढ़ाई गई एक हवन भेंट।</w:t>
      </w:r>
    </w:p>
    <w:p>
      <w:pPr/>
      <w:r>
        <w:rPr>
          <w:lang w:val="hi_IN" w:bidi="hi_IN"/>
        </w:rPr>
      </w:r>
      <w:r>
        <w:rPr>
          <w:lang w:val="hi_IN" w:bidi="hi_IN"/>
        </w:rPr>
        <w:t>यहाँ रुकें और समूह में एक वेदी की तस्वीर देखें। इस ऑडियो को यहाँ रोकें।</w:t>
      </w:r>
    </w:p>
    <w:p>
      <w:pPr/>
      <w:r>
        <w:rPr>
          <w:lang w:val="hi_IN" w:bidi="hi_IN"/>
        </w:rPr>
      </w:r>
      <w:r>
        <w:rPr>
          <w:lang w:val="hi_IN" w:bidi="hi_IN"/>
        </w:rPr>
        <w:t>इसके बाद मूसा दूसरे मेढ़े की छाती लेकर उसे यहोवा के सामने हिलाए। यह हिस्सा या तो मूसा का होगा या याजकों का। परमेश्वर यह नहीं कहता कि कोई भी इसे तुरंत खाए, इसलिए संभव है कि मूसा उस मांस को बाद के लिए अलग रख देता है।</w:t>
      </w:r>
    </w:p>
    <w:p>
      <w:pPr/>
      <w:r>
        <w:rPr>
          <w:lang w:val="hi_IN" w:bidi="hi_IN"/>
        </w:rPr>
      </w:r>
      <w:r>
        <w:rPr>
          <w:lang w:val="hi_IN" w:bidi="hi_IN"/>
        </w:rPr>
        <w:t>परमेश्वर कहता है कि जब भी इस्राएली संस्कार की विधि करें, तो वे हमेशा छाती और जांघ के हिस्से को पवित्र करें। ये टुकड़े हारून और उसके पुत्रों के होंगे। इन टुकड़ों को पवित्र करने के लिए, याजक छाती को परमेश्वर के सामने हिलाएँ, और जांघ को अलग करके परमेश्वर को समर्पित करें। इसके बाद याजक ये भाग ले सकते हैं। जब इस्राएली मेलबलि लाएँ, तब भी याजक छाती और जांघ के टुकड़ों के साथ यही करें। ये भेंटें दिखाती है कि इस्राएली परमेश्वर के साथ संगति करना चाहते हैं और उसके साथ अपने रिश्ते का जश्न मनाना चाहते हैं। लोग यहोवा को एक पशु समर्पित करेंगे और परमेश्वर उसकी छाती और जांघ याजकों को देगा।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29:19–28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 जिसका निजी नाम यहोवा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हारून के चार पुत्र</w:t>
      </w:r>
    </w:p>
    <w:p>
      <w:pPr>
        <w:pStyle w:val="ListBullet"/>
        <w:spacing w:line="240" w:lineRule="auto"/>
        <w:ind w:left="720"/>
      </w:pPr>
      <w:r>
        <w:rPr>
          <w:lang w:val="hi_IN" w:bidi="hi_IN"/>
        </w:rPr>
      </w:r>
      <w:r>
        <w:rPr>
          <w:lang w:val="hi_IN" w:bidi="hi_IN"/>
        </w:rPr>
        <w:t>इस्राएल के लोग जो देख रहे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परमेश्वर याजकों को अपनी सेवा के लिए तैयार करने के अगले चरण बता रहा है। परमेश्वर मूसा से कहता है, "दूसरे मेढ़े के साथ तुझे यह करना है। हारून और उसके पुत्र मेढ़े के सिर पर अपने हाथ रखें। जब उनके हाथ उसके सिर पर हों, तब तू चाकू से उसका गला काटकर उसे मारना। मेढ़े का खून इकट्ठा करना। थोड़ा सा खून लेकर हारून के दाहिने कान के नीचे के भाग पर, उसके दाहिने अंगूठे पर और दाहिने पैर के बड़े अंगूठे पर लगाए। उसके हर एक पुत्र के साथ भी ऐसा ही करे। बाकी बचे हुए खून को वेदी के चारों ओर छिड़क दे। अब वेदी से थोड़ा सा खून लें और उसे अभिषेक के तेल में मिला दे। इस मिश्रण को हारून और उसके कपड़ों पर छिड़के। उसके पुत्रों और उनके कपड़ों के साथ भी ऐसा ही करे। इस तरह से तू हारून, उसके पुत्रों और उनके कपड़ों को मेरे लिए समर्पित करेगा।”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हारून और उसके पुत्रों की भूमिका निभाने वाले लोगों से पूछें, "आप क्या महसूस कर रहे हैं या क्या सोच रहे हैं?" वे इस तरह से उत्तर दे सकते हैं, “इस ज़िम्मेदारी को पाकर मैं सम्मानित महसूस करता हूँ,” “मुझे उम्मीद है कि मैं इस भूमिका में परमेश्वर का आदर कर सकूँगा,” या “यह प्रक्रिया मुझे अजीब लगती है, लेकिन मुझे विश्वास है कि ऐसा करना सही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परमेश्वर कहता है, "मेढ़े की सारी चर्बी अलग कर दें, जिसमें अंदरूनी अंगों की चर्बी भी शामिल है। इसके साथ ही मोटी पूँछ, कलेजे की झिल्ली, चर्बी सहित दोनों गुर्दे, और दाहिनी जांघ को भी अलग करे। इन टुकड़ों को इकट्ठा करें। ये सब उस मेढ़े के हिस्से हैं जिसका उपयोग तूझे तब करना है जब याजकों को मेरी सेवा के लिए समर्पित करें। साथ ही मिलापवाले तंबू के प्रवेश द्वार पर जो टोकरी रखी थी, उसमें से प्रत्येक प्रकार की रोटी का एक-एक टुकड़ा भी ले लें। तू एक रोटी, एक फुलका और एक पपड़ी लेना। रोटी के तीन टुकड़े और इकट्ठा किए गए मांस को हारून और उसके पुत्रों के हाथों में रख दे। उनसे कह कि वे सब कुछ ऊपर उठाएँ, ताकि यह दिखा सके कि वे इसे मुझे, यहोवा को समर्पित कर रहे हैं। फिर याजकों के हाथों से रोटी और मांस लें और उसे वेदी पर रख दें। उसे वेदी पर पहले से जल रहे बलिदान के साथ जला दें। उसका धुआँ हवन की सुखदायक सुगंध की तरह मेरे पास ऊपर उठेगा और मैं देखूँगा कि यह अच्छा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इस तरह उत्तर दे सकता है, “मैं इन लोगों की परवाह करता हूँ, इसलिए मैं उन्हें ऐसे निर्देश दूँगा जो उनकी मदद करेंगे,” या “जब लोग मुझे बलिदान चढ़ाते हैं, तो मुझे प्रसन्नता होती है, क्योंकि वे मेरी आज्ञाओं का पालन कर रहे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परमेश्वर कहता है, “अब दूसरे मेढ़े की छाती को अलग कर दें, और उसे मेरे सामने हिलाए।” उस पशु में यह तुम्हारा हिस्सा 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“यह बहुत सारी जानकारी है।” “मुझे उम्मीद है कि मुझे यह सब याद रहेगा,” या “मैं देख सकता हूँ कि परमेश्वर हमारी परवाह करता है, क्योंकि वह सुनिश्चित करता है कि हर चीज का ध्यान रखा जाए,” या “मैं अभी भी आश्चर्यचकित हूँ कि परमेश्वर मुझसे बात कर रहा है, और वह यह सुनिश्चित करना चाहता है कि हम भविष्य में भी उससे बातचीत कर सकें।”</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परमेश्वर कहता है कि, “जब भविष्य में किसी याजक को नियुक्त किया जाए," तब तुम मेढ़े के उन दोनों भागों को पवित्र करना जो मुझे अर्पित किए जाते हैं। ये भाग है, छाती जिसे याजक उठाकर अर्पित करता है और जांघ जिसे वह अलग करके मुझे समर्पित करता है। भविष्य में, जब भी कोई इस्राएली किसी मेढ़े की छाती और जांघ को मुझे भेंट करेगा, चाहे वह किसी याजक को नियुक्त करने के लिए हो या दूसरे लोगों के साथ मेल-जोल फिर से कायम करने के लिए, तो वह मांस मेरे लिए समर्पित होगा और याजक उसे खाएँगे। यह नियम कभी नहीं बदलेगा।"</w:t>
      </w:r>
      <w:r>
        <w:rPr>
          <w:lang w:val="hi_IN" w:bidi="hi_IN"/>
        </w:rPr>
      </w:r>
    </w:p>
    <w:p>
      <w:pPr>
        <w:pStyle w:val="Heading3"/>
      </w:pPr>
      <w:r>
        <w:rPr>
          <w:lang w:val="hi_IN" w:bidi="hi_IN"/>
        </w:rPr>
        <w:t>आवश्यक जानकारी</w:t>
      </w:r>
    </w:p>
    <w:p>
      <w:pPr/>
      <w:r>
        <w:rPr>
          <w:lang w:val="hi_IN" w:bidi="hi_IN"/>
        </w:rPr>
      </w:r>
      <w:r>
        <w:rPr>
          <w:lang w:val="hi_IN" w:bidi="hi_IN"/>
        </w:rPr>
        <w:t>निर्गमन 29:19–28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परमेश्वर</w:t>
      </w:r>
      <w:r>
        <w:rPr>
          <w:lang w:val="hi_IN" w:bidi="hi_IN"/>
        </w:rPr>
        <w:t xml:space="preserve"> मूसा से कहता है कि वह मेढ़े को </w:t>
      </w:r>
      <w:r>
        <w:rPr>
          <w:b/>
          <w:lang w:val="hi_IN" w:bidi="hi_IN"/>
        </w:rPr>
        <w:t>बलि</w:t>
      </w:r>
      <w:r>
        <w:rPr>
          <w:lang w:val="hi_IN" w:bidi="hi_IN"/>
        </w:rPr>
        <w:t xml:space="preserve"> करे। इसका अर्थ है मेढ़े को मारना, जिसे मूसा उसके गले को काटकर करेगा। बलि के लिए उसी शब्द या वाक्यांश का उपयोग करें जिसका उपयोग आपने पिछले भागों में किया है।</w:t>
      </w:r>
    </w:p>
    <w:p>
      <w:pPr/>
      <w:r>
        <w:rPr>
          <w:lang w:val="hi_IN" w:bidi="hi_IN"/>
        </w:rPr>
      </w:r>
      <w:r>
        <w:rPr>
          <w:lang w:val="hi_IN" w:bidi="hi_IN"/>
        </w:rPr>
        <w:t xml:space="preserve">मूसा द्वारा मेढ़े को मारने के बाद, परमेश्वर कहता है कि कुछ </w:t>
      </w:r>
      <w:r>
        <w:rPr>
          <w:b/>
          <w:lang w:val="hi_IN" w:bidi="hi_IN"/>
        </w:rPr>
        <w:t>खून</w:t>
      </w:r>
      <w:r>
        <w:rPr>
          <w:lang w:val="hi_IN" w:bidi="hi_IN"/>
        </w:rPr>
        <w:t xml:space="preserve"> लेकर हारून के दाहिने कान के </w:t>
      </w:r>
      <w:r>
        <w:rPr>
          <w:b/>
          <w:lang w:val="hi_IN" w:bidi="hi_IN"/>
        </w:rPr>
        <w:t>निचले भाग</w:t>
      </w:r>
      <w:r>
        <w:rPr>
          <w:lang w:val="hi_IN" w:bidi="hi_IN"/>
        </w:rPr>
        <w:t xml:space="preserve"> पर लगाए। निचले भाग का अर्थ किसी चीज़ का गोल और थोड़ा चपटा हिस्सा होता है। हारून के कान का निचला हिस्सा, उसके कान की निचली झिल्ली है। बाद में, परमेश्वर मूसा से कहता है कि वह कलेजे की झिल्ली को इकट्ठा करे। यह कलेजे का गोल हिस्सा होता है, जो कलेजे का सबसे अच्छा हिस्सा होता है। आप अपने अनुवाद में बस "कलेजे का सबसे अच्छा हिस्सा" कह सकते हैं।</w:t>
      </w:r>
    </w:p>
    <w:p>
      <w:pPr/>
      <w:r>
        <w:rPr>
          <w:lang w:val="hi_IN" w:bidi="hi_IN"/>
        </w:rPr>
      </w:r>
      <w:r>
        <w:rPr>
          <w:lang w:val="hi_IN" w:bidi="hi_IN"/>
        </w:rPr>
        <w:t>लोग किसी चीज़ को शुद्ध करने या</w:t>
      </w:r>
      <w:r>
        <w:rPr>
          <w:b/>
          <w:lang w:val="hi_IN" w:bidi="hi_IN"/>
        </w:rPr>
        <w:t>पवित्र</w:t>
      </w:r>
      <w:r>
        <w:rPr>
          <w:lang w:val="hi_IN" w:bidi="hi_IN"/>
        </w:rPr>
        <w:t xml:space="preserve"> करने के लिए खून का उपयोग करते थे। </w:t>
      </w:r>
      <w:r>
        <w:rPr>
          <w:b/>
          <w:lang w:val="hi_IN" w:bidi="hi_IN"/>
        </w:rPr>
        <w:t>खून</w:t>
      </w:r>
      <w:r>
        <w:rPr>
          <w:lang w:val="hi_IN" w:bidi="hi_IN"/>
        </w:rPr>
        <w:t xml:space="preserve"> के बारे में अधिक जानकारी के लिए, मुख्य शब्दावली को देखें।</w:t>
      </w:r>
    </w:p>
    <w:p>
      <w:pPr/>
      <w:r>
        <w:rPr>
          <w:lang w:val="hi_IN" w:bidi="hi_IN"/>
        </w:rPr>
      </w:r>
      <w:r>
        <w:rPr>
          <w:lang w:val="hi_IN" w:bidi="hi_IN"/>
        </w:rPr>
        <w:t xml:space="preserve">परमेश्वर मूसा से कहता है कि वह मेढ़े के कुछ खून को </w:t>
      </w:r>
      <w:r>
        <w:rPr>
          <w:b/>
          <w:lang w:val="hi_IN" w:bidi="hi_IN"/>
        </w:rPr>
        <w:t>वेदी</w:t>
      </w:r>
      <w:r>
        <w:rPr>
          <w:lang w:val="hi_IN" w:bidi="hi_IN"/>
        </w:rPr>
        <w:t xml:space="preserve"> के चारों ओर लगाए। वेदी वह स्थान है जहाँ लोग परमेश्वर को भेंटें चढ़ाते हैं और उन्हें बलिदान के रूप में जलाकर अर्पण करते हैं। </w:t>
      </w:r>
      <w:r>
        <w:rPr>
          <w:b/>
          <w:lang w:val="hi_IN" w:bidi="hi_IN"/>
        </w:rPr>
        <w:t>वेदी</w:t>
      </w:r>
      <w:r>
        <w:rPr>
          <w:lang w:val="hi_IN" w:bidi="hi_IN"/>
        </w:rPr>
        <w:t xml:space="preserve"> के बारे में अधिक जानकारी के लिए, मुख्य शब्दावली देखें। वेदी के लिए उसी शब्द या वाक्यांश का उपयोग करें जिसका उपयोग आपने पिछले भागों में किया है।</w:t>
      </w:r>
    </w:p>
    <w:p>
      <w:pPr/>
      <w:r>
        <w:rPr>
          <w:lang w:val="hi_IN" w:bidi="hi_IN"/>
        </w:rPr>
      </w:r>
      <w:r>
        <w:rPr>
          <w:lang w:val="hi_IN" w:bidi="hi_IN"/>
        </w:rPr>
        <w:t>यहाँ रुकें और समूह में फिर से एक वेदी की तस्वीर देखें। इस ऑडियो को यहाँ रोकें।</w:t>
      </w:r>
    </w:p>
    <w:p>
      <w:pPr/>
      <w:r>
        <w:rPr>
          <w:lang w:val="hi_IN" w:bidi="hi_IN"/>
        </w:rPr>
      </w:r>
      <w:r>
        <w:rPr>
          <w:lang w:val="hi_IN" w:bidi="hi_IN"/>
        </w:rPr>
        <w:t xml:space="preserve">परमेश्वर मूसा से कहता है कि वह </w:t>
      </w:r>
      <w:r>
        <w:rPr>
          <w:b/>
          <w:lang w:val="hi_IN" w:bidi="hi_IN"/>
        </w:rPr>
        <w:t>अभिषेक के तेल</w:t>
      </w:r>
      <w:r>
        <w:rPr>
          <w:lang w:val="hi_IN" w:bidi="hi_IN"/>
        </w:rPr>
        <w:t>में थोड़ा खून मिलाए। अभिषेक का तेल, जैतून के तेल और कीमती व सुगंधित मसालों को मिलाकर बनाया गया एक विशेष मिश्रण होता है। अभिषेक के तेल के लिए उसी शब्द या वाक्यांश का उपयोग करें जिसका उपयोग आपने पिछले भागों में किया है।</w:t>
      </w:r>
    </w:p>
    <w:p>
      <w:pPr/>
      <w:r>
        <w:rPr>
          <w:lang w:val="hi_IN" w:bidi="hi_IN"/>
        </w:rPr>
      </w:r>
      <w:r>
        <w:rPr>
          <w:lang w:val="hi_IN" w:bidi="hi_IN"/>
        </w:rPr>
        <w:t xml:space="preserve">परमेश्वर कहता है कि तेल और खून के मिश्रण को </w:t>
      </w:r>
      <w:r>
        <w:rPr>
          <w:b/>
          <w:lang w:val="hi_IN" w:bidi="hi_IN"/>
        </w:rPr>
        <w:t>याजकों</w:t>
      </w:r>
      <w:r>
        <w:rPr>
          <w:lang w:val="hi_IN" w:bidi="hi_IN"/>
        </w:rPr>
        <w:t xml:space="preserve"> पर छिड़ककर, मूसा याजकों और उनके वस्त्रों को </w:t>
      </w:r>
      <w:r>
        <w:rPr>
          <w:b/>
          <w:lang w:val="hi_IN" w:bidi="hi_IN"/>
        </w:rPr>
        <w:t>पवित्र</w:t>
      </w:r>
      <w:r>
        <w:rPr>
          <w:lang w:val="hi_IN" w:bidi="hi_IN"/>
        </w:rPr>
        <w:t xml:space="preserve"> करेगा। पवित्र करने का अर्थ है किसी वस्तु या व्यक्ति को पवित्र बनाना या उसे परमेश्वर के लिए अलग करके समर्पित करना। </w:t>
      </w:r>
      <w:r>
        <w:rPr>
          <w:b/>
          <w:lang w:val="hi_IN" w:bidi="hi_IN"/>
        </w:rPr>
        <w:t>पवित्र</w:t>
      </w:r>
      <w:r>
        <w:rPr>
          <w:lang w:val="hi_IN" w:bidi="hi_IN"/>
        </w:rPr>
        <w:t xml:space="preserve"> करने के बारे में अधिक जानकारी के लिए, मुख्य शब्दावली को देखें। पवित्र करने के लिए उसी शब्द या वाक्यांश का उपयोग करें जिसका उपयोग आपने पिछले भागों में किया था।</w:t>
      </w:r>
    </w:p>
    <w:p>
      <w:pPr/>
      <w:r>
        <w:rPr>
          <w:lang w:val="hi_IN" w:bidi="hi_IN"/>
        </w:rPr>
      </w:r>
      <w:r>
        <w:rPr>
          <w:lang w:val="hi_IN" w:bidi="hi_IN"/>
        </w:rPr>
        <w:t xml:space="preserve">जैसा कि परमेश्वर अगले चरण बता रहा है, तो वह यह स्पष्ट करता है कि यह मेढ़ा याजकों की </w:t>
      </w:r>
      <w:r>
        <w:rPr>
          <w:b/>
          <w:lang w:val="hi_IN" w:bidi="hi_IN"/>
        </w:rPr>
        <w:t>संस्कार विधि</w:t>
      </w:r>
      <w:r>
        <w:rPr>
          <w:lang w:val="hi_IN" w:bidi="hi_IN"/>
        </w:rPr>
        <w:t xml:space="preserve"> के लिए है। संस्कार विधि वह प्रक्रिया है, जिसका अर्थ है किसी व्यक्ति का आधिकारिक रूप से याजक के रूप में </w:t>
      </w:r>
      <w:r>
        <w:rPr>
          <w:b/>
          <w:lang w:val="hi_IN" w:bidi="hi_IN"/>
        </w:rPr>
        <w:t>संस्कार</w:t>
      </w:r>
      <w:r>
        <w:rPr>
          <w:lang w:val="hi_IN" w:bidi="hi_IN"/>
        </w:rPr>
        <w:t xml:space="preserve"> करना। संस्कार विधि के लिए उसी शब्द या वाक्यांश का उपयोग करें जिसका उपयोग आपने पिछले भागों में किया है।</w:t>
      </w:r>
    </w:p>
    <w:p>
      <w:pPr/>
      <w:r>
        <w:rPr>
          <w:lang w:val="hi_IN" w:bidi="hi_IN"/>
        </w:rPr>
      </w:r>
      <w:r>
        <w:rPr>
          <w:lang w:val="hi_IN" w:bidi="hi_IN"/>
        </w:rPr>
        <w:t xml:space="preserve">परमेश्वर मूसा से कहता है कि वह हर प्रकार की एक-एक </w:t>
      </w:r>
      <w:r>
        <w:rPr>
          <w:b/>
          <w:lang w:val="hi_IN" w:bidi="hi_IN"/>
        </w:rPr>
        <w:t>रोटी</w:t>
      </w:r>
      <w:r>
        <w:rPr>
          <w:lang w:val="hi_IN" w:bidi="hi_IN"/>
        </w:rPr>
        <w:t xml:space="preserve"> इकट्ठा करे। परमेश्वर पहले ही मूसा से कह चुका है कि वह तीन तरह की बिना खमीर की रोटियाँ बनाए, ताकि वे सपाट रोटियाँ हों। मूसा ने बिना तेल की गोल रोटियाँ बनाई, जैतून के तेल से फुलके, और पतली पपड़ियाँ भी बनाई जिन्हें जैतून के तेल से चुपड़ा गया था या जिन पर जैतून का तेल लगाया गया। हर एक प्रकार की रोटी के लिए उसी शब्द या वाक्यांश का उपयोग करें जिसका उपयोग आपने पिछले भागों में किया है।</w:t>
      </w:r>
    </w:p>
    <w:p>
      <w:pPr/>
      <w:r>
        <w:rPr>
          <w:lang w:val="hi_IN" w:bidi="hi_IN"/>
        </w:rPr>
      </w:r>
      <w:r>
        <w:rPr>
          <w:lang w:val="hi_IN" w:bidi="hi_IN"/>
        </w:rPr>
        <w:t xml:space="preserve">मूसा मेढ़े के कुछ टुकड़े और रोटी को </w:t>
      </w:r>
      <w:r>
        <w:rPr>
          <w:b/>
          <w:lang w:val="hi_IN" w:bidi="hi_IN"/>
        </w:rPr>
        <w:t>यहोवा</w:t>
      </w:r>
      <w:r>
        <w:rPr>
          <w:lang w:val="hi_IN" w:bidi="hi_IN"/>
        </w:rPr>
        <w:t xml:space="preserve"> के लिए </w:t>
      </w:r>
      <w:r>
        <w:rPr>
          <w:b/>
          <w:lang w:val="hi_IN" w:bidi="hi_IN"/>
        </w:rPr>
        <w:t>हिलाने वाली भेंट</w:t>
      </w:r>
      <w:r>
        <w:rPr>
          <w:lang w:val="hi_IN" w:bidi="hi_IN"/>
        </w:rPr>
        <w:t>के रूप में पेश करे। हिलाने वाली भेंट, या उठाने वाली भेंट, एक ऐसी भेंट है जिसे लोग ऊपर-नीचे करके यह दिखाते थे कि वह परमेश्वर को समर्पित है।</w:t>
      </w:r>
    </w:p>
    <w:p>
      <w:pPr/>
      <w:r>
        <w:rPr>
          <w:lang w:val="hi_IN" w:bidi="hi_IN"/>
        </w:rPr>
      </w:r>
      <w:r>
        <w:rPr>
          <w:lang w:val="hi_IN" w:bidi="hi_IN"/>
        </w:rPr>
        <w:t>यहाँ रुकें और समूह में चर्चा करें कि आप हिलाने वाली भेट के लिए किस शब्द या वाक्यांश का उपयोग करेंगे। यदि आपने इस शब्द का अनुवाद बाइबल की किसी अन्य पुस्तक में पहले ही कर लिया है, तो उसी शब्द का उपयोग करें जो आपने वहाँ किया था। इस ऑडियो को यहाँ रोकें।</w:t>
      </w:r>
    </w:p>
    <w:p>
      <w:pPr/>
      <w:r>
        <w:rPr>
          <w:lang w:val="hi_IN" w:bidi="hi_IN"/>
        </w:rPr>
      </w:r>
      <w:r>
        <w:rPr>
          <w:lang w:val="hi_IN" w:bidi="hi_IN"/>
        </w:rPr>
        <w:t xml:space="preserve">परमेश्वर कई बार अपने विशेष नाम </w:t>
      </w:r>
      <w:r>
        <w:rPr>
          <w:b/>
          <w:lang w:val="hi_IN" w:bidi="hi_IN"/>
        </w:rPr>
        <w:t>यहोवा</w:t>
      </w:r>
      <w:r>
        <w:rPr>
          <w:lang w:val="hi_IN" w:bidi="hi_IN"/>
        </w:rPr>
        <w:t xml:space="preserve"> का उपयोग करता है। यहोवा परमेश्वर का वास्तविक नाम है। यहोवा एक अनोखा नाम है—</w:t>
      </w:r>
      <w:r>
        <w:rPr>
          <w:b/>
          <w:lang w:val="hi_IN" w:bidi="hi_IN"/>
        </w:rPr>
        <w:t>इस्राएल</w:t>
      </w:r>
      <w:r>
        <w:rPr>
          <w:lang w:val="hi_IN" w:bidi="hi_IN"/>
        </w:rPr>
        <w:t xml:space="preserve"> के आसपास के क्षेत्र में किसी भी अन्य धर्म ने अपने ईश्वर के लिए इस तरह के नाम का इस्तेमाल नहीं किया। परमेश्वर कहता है कि रोटी यहोवा के आगे रखी हो, जिसका अर्थ है कि यह मिलाप वाले तंबू के सामने है। परमेश्वर यह भी कहता है कि मूसा और लोगों को यहोवा को विशेष रूप से हिलाने वाली भेंटें चढ़ानी चाहिए और ये भेंटे यहोवा को प्रसन्न करती हैं। याजकों का हिस्सा यहोवा को दी गई भेंटों में से आता है। परमेश्वर इस बात पर जोर दे रहा है कि ये सभी कार्य विशेष रूप से परमेश्वर के लिए ही किए गए हैं। </w:t>
      </w:r>
      <w:r>
        <w:rPr>
          <w:b/>
          <w:lang w:val="hi_IN" w:bidi="hi_IN"/>
        </w:rPr>
        <w:t>यहोवा</w:t>
      </w:r>
      <w:r>
        <w:rPr>
          <w:lang w:val="hi_IN" w:bidi="hi_IN"/>
        </w:rPr>
        <w:t xml:space="preserve"> के बारे में अधिक जानकारी के लिए, मुख्य शब्दावली देखें। यहोवा के लिए उसी शब्द या वाक्यांश का उपयोग करें जो आपने पिछले भागों में उपयोग किया है। </w:t>
      </w:r>
    </w:p>
    <w:p>
      <w:pPr/>
      <w:r>
        <w:rPr>
          <w:lang w:val="hi_IN" w:bidi="hi_IN"/>
        </w:rPr>
      </w:r>
      <w:r>
        <w:rPr>
          <w:lang w:val="hi_IN" w:bidi="hi_IN"/>
        </w:rPr>
        <w:t xml:space="preserve">परमेश्वर कहता है कि हिलाने वाली भेंट को </w:t>
      </w:r>
      <w:r>
        <w:rPr>
          <w:b/>
          <w:lang w:val="hi_IN" w:bidi="hi_IN"/>
        </w:rPr>
        <w:t>होमबलि</w:t>
      </w:r>
      <w:r>
        <w:rPr>
          <w:lang w:val="hi_IN" w:bidi="hi_IN"/>
        </w:rPr>
        <w:t xml:space="preserve"> की तरह जलाया जाए। लोग पशुओं का </w:t>
      </w:r>
      <w:r>
        <w:rPr>
          <w:b/>
          <w:lang w:val="hi_IN" w:bidi="hi_IN"/>
        </w:rPr>
        <w:t>बलिदान</w:t>
      </w:r>
      <w:r>
        <w:rPr>
          <w:lang w:val="hi_IN" w:bidi="hi_IN"/>
        </w:rPr>
        <w:t xml:space="preserve"> देकर और उन्हें वेदी पर पूरी तरह से जलाकर परमेश्वर को होमबलि चढ़ाते थे। </w:t>
      </w:r>
      <w:r>
        <w:rPr>
          <w:b/>
          <w:lang w:val="hi_IN" w:bidi="hi_IN"/>
        </w:rPr>
        <w:t>होमबलि</w:t>
      </w:r>
      <w:r>
        <w:rPr>
          <w:lang w:val="hi_IN" w:bidi="hi_IN"/>
        </w:rPr>
        <w:t xml:space="preserve"> के बारे में अधिक जानकारी के लिए, मुख्य शब्दावली को देखें। होमबलि के लिए उसी शब्द या वाक्यांश का उपयोग करें जिसका उपयोग आपने पिछले भागों में किया है।</w:t>
      </w:r>
    </w:p>
    <w:p>
      <w:pPr/>
      <w:r>
        <w:rPr>
          <w:lang w:val="hi_IN" w:bidi="hi_IN"/>
        </w:rPr>
      </w:r>
      <w:r>
        <w:rPr>
          <w:lang w:val="hi_IN" w:bidi="hi_IN"/>
        </w:rPr>
        <w:t xml:space="preserve">परमेश्वर कहता है कि हिलाने वाली भेंट एक हवन भी है, और यह एक सुखदायक </w:t>
      </w:r>
      <w:r>
        <w:rPr>
          <w:b/>
          <w:lang w:val="hi_IN" w:bidi="hi_IN"/>
        </w:rPr>
        <w:t>सुगंध</w:t>
      </w:r>
      <w:r>
        <w:rPr>
          <w:lang w:val="hi_IN" w:bidi="hi_IN"/>
        </w:rPr>
        <w:t xml:space="preserve"> है। सुगंध का मतलब अच्छी खुशबू है। इसका यह अर्थ नहीं है कि यह भेंट परमेश्वर के खाने के लिए भोजन है। जलते हुए बलिदानों का धुआँ आकाश की ओर उठता था और प्रतीकात्मक रूप से यह दिखाता था कि लोग यह भेंट केवल परमेश्वर को दे रहे थे किसी और को नहीं।</w:t>
      </w:r>
    </w:p>
    <w:p>
      <w:pPr/>
      <w:r>
        <w:rPr>
          <w:lang w:val="hi_IN" w:bidi="hi_IN"/>
        </w:rPr>
      </w:r>
      <w:r>
        <w:rPr>
          <w:lang w:val="hi_IN" w:bidi="hi_IN"/>
        </w:rPr>
        <w:t xml:space="preserve">परमेश्वर कहता है कि </w:t>
      </w:r>
      <w:r>
        <w:rPr>
          <w:b/>
          <w:lang w:val="hi_IN" w:bidi="hi_IN"/>
        </w:rPr>
        <w:t>मेलबलि</w:t>
      </w:r>
      <w:r>
        <w:rPr>
          <w:lang w:val="hi_IN" w:bidi="hi_IN"/>
        </w:rPr>
        <w:t xml:space="preserve"> में से छाती और जांघ हमेशा याजकों का भाग होंगे। मेलबलि, जिसे शांति बलि भी कहा जाता है, वह भेंट है जिसे लोग किसी दूसरे के साथ शांति बहाल करने के लिए परमेश्वर के पास लाते थे। </w:t>
      </w:r>
      <w:r>
        <w:rPr>
          <w:b/>
          <w:lang w:val="hi_IN" w:bidi="hi_IN"/>
        </w:rPr>
        <w:t>भेंट</w:t>
      </w:r>
      <w:r>
        <w:rPr>
          <w:lang w:val="hi_IN" w:bidi="hi_IN"/>
        </w:rPr>
        <w:t xml:space="preserve">, </w:t>
      </w:r>
      <w:r>
        <w:rPr>
          <w:b/>
          <w:lang w:val="hi_IN" w:bidi="hi_IN"/>
        </w:rPr>
        <w:t>मेल</w:t>
      </w:r>
      <w:r>
        <w:rPr>
          <w:lang w:val="hi_IN" w:bidi="hi_IN"/>
        </w:rPr>
        <w:t xml:space="preserve"> या </w:t>
      </w:r>
      <w:r>
        <w:rPr>
          <w:b/>
          <w:lang w:val="hi_IN" w:bidi="hi_IN"/>
        </w:rPr>
        <w:t>शांति</w:t>
      </w:r>
      <w:r>
        <w:rPr>
          <w:lang w:val="hi_IN" w:bidi="hi_IN"/>
        </w:rPr>
        <w:t xml:space="preserve"> के बारे में और जानकारी के लिए मुख्य शब्दावली देखें। </w:t>
      </w:r>
      <w:r>
        <w:rPr>
          <w:b/>
          <w:lang w:val="hi_IN" w:bidi="hi_IN"/>
        </w:rPr>
        <w:t>मेलबलि</w:t>
      </w:r>
      <w:r>
        <w:rPr>
          <w:lang w:val="hi_IN" w:bidi="hi_IN"/>
        </w:rPr>
        <w:t xml:space="preserve"> के लिए उसी शब्द या वाक्यांश का उपयोग करें जिसका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29:29–37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29:29–37 को सुनें और अपने मन में रखें।</w:t>
      </w:r>
    </w:p>
    <w:p>
      <w:pPr/>
      <w:r>
        <w:rPr>
          <w:lang w:val="hi_IN" w:bidi="hi_IN"/>
        </w:rPr>
      </w:r>
      <w:r>
        <w:rPr>
          <w:lang w:val="hi_IN" w:bidi="hi_IN"/>
        </w:rPr>
        <w:t xml:space="preserve">यदि सम्भव हो, तो निर्गमन 29:29–37 का ऑडियो संस्करण तीन बार, तीन अलग-अलग अनुवादों में सुनें। </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या यीशु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29:29–37 का ऑडियो संस्करण सबसे आसानी से समझ में आने वाले अनुवाद में सुनें।</w:t>
      </w:r>
    </w:p>
    <w:p>
      <w:pPr/>
      <w:r>
        <w:rPr>
          <w:lang w:val="hi_IN" w:bidi="hi_IN"/>
        </w:rPr>
      </w:r>
      <w:r>
        <w:rPr>
          <w:lang w:val="hi_IN" w:bidi="hi_IN"/>
        </w:rPr>
        <w:t>परमेश्वर मूसा को यह निर्देश दे रहा था कि परमेश्वर की सेवा अच्छे और सही तरीके से कैसे की जाए। परमेश्वर ने मूसा को आराधना के स्थान को पवित्र बनाने, या स्पष्ट रूप से अलग ठहराने के लिए निर्देश दिए हैं। वहाँ सेवा करने के लिए, याजकों को भी अलग किया जाना जरूरी है। पिछले भागों में, परमेश्वर ने मूसा को याजकों को परमेश्वर की सेवा के लिए समर्पित करने के पहले चरण बताए थे। अब परमेश्वर इस प्रक्रिया के अगले चरणों के बारे में बता रहा है और साथ ही यह भी बता रहा है कि आगे क्या करना है। मूसा उन निर्देशों का पालन करना शुरू करे उससे पहले परमेश्वर मूसा को पूरी प्रक्रिया बताएगा।</w:t>
      </w:r>
    </w:p>
    <w:p>
      <w:pPr/>
      <w:r>
        <w:rPr>
          <w:lang w:val="hi_IN" w:bidi="hi_IN"/>
        </w:rPr>
      </w:r>
      <w:r>
        <w:rPr>
          <w:lang w:val="hi_IN" w:bidi="hi_IN"/>
        </w:rPr>
        <w:t xml:space="preserve">परमेश्वर कहता है कि हारून के पवित्र, या शुद्ध, वस्त्र उसके वंशजों के होंगे। किसी व्यक्ति के वंशज उसके बच्चे, पोते-पोतियाँ और उसी परिवार से आने वाली आगे की सभी पीढ़ियाँ होते हैं। याजक पुरुष ही होंगे, इसलिए यह हारून के पुरुष वंशजों के लिए ही है। परमेश्वर ने पहले ही निर्देश दिए हैं कि इन वस्त्रों को कैसे बनाया जाए और उन वस्त्रों को कैसे पवित्र या अलग किया जाए। जब हारून की मृत्यु के बाद उसका पुत्र महायाजक बनेगा, तो वह हारून के वस्त्र पहनेगा। फिर हारून का पोता भी ऐसा ही करेगा। एक समय में केवल एक ही वंशज महायाजक होगा और वही इन वस्त्रों को पहनेगा। वे संस्कार विधि के समय इन वस्त्रों को पहनेंगे। एक अन्य याजक हारून के वंशज पर तेल उण्डेलकर उसका अभिषेक करेगा और परमेश्वर के दिए हुए निर्देशों के अनुसार उसका संस्कार करेगा। </w:t>
      </w:r>
    </w:p>
    <w:p>
      <w:pPr/>
      <w:r>
        <w:rPr>
          <w:lang w:val="hi_IN" w:bidi="hi_IN"/>
        </w:rPr>
      </w:r>
      <w:r>
        <w:rPr>
          <w:lang w:val="hi_IN" w:bidi="hi_IN"/>
        </w:rPr>
        <w:t>यहाँ रुकें और समूह में इस प्रश्न पर चर्चा करें: आपकी समाज में कौन-सी चीज़ें एक व्यक्ति से दूसरे व्यक्ति को सौंपी जाती है, जैसे किसी शासक के लिए मुकुट या माँ से बेटी को मिलने वाले गहने? आप उन्हें अगले व्यक्ति को क्यों देते हैं? आपकी संस्कृति में उन्हीं वस्तुओं का उपयोग जारी रखना क्यों महत्वपूर्ण है? इस ऑडियो को यहाँ रोकें।</w:t>
      </w:r>
    </w:p>
    <w:p>
      <w:pPr/>
      <w:r>
        <w:rPr>
          <w:lang w:val="hi_IN" w:bidi="hi_IN"/>
        </w:rPr>
      </w:r>
      <w:r>
        <w:rPr>
          <w:lang w:val="hi_IN" w:bidi="hi_IN"/>
        </w:rPr>
        <w:t>परमेश्वर स्पष्ट करता है कि यह वह पुत्र या वंशज है जो पवित्र स्थान में अपने याजकीय कर्तव्यों को निभाकर परमेश्वर की सेवा करेगा। इस भाग में निवासस्थान का पवित्र स्थान शायद किसी भी ऐसे स्थान को दर्शाता है जहाँ याजक परमेश्वर के प्रति अपने कर्तव्यों का पालन कर रहे हों। कभी-कभी लोग निवासस्थान को "मिलापवाला तम्बू" भी कहते हैं। पवित्र स्थान में परमेश्वर की सेवा करने के लिए तैयार होने के लिए उस वंशज का पवित्र होना जरूरी है। वह परमेश्वर के निर्देशों का पालन करके और संस्कार विधि के सातों दिनों तक हारून के पवित्र वस्त्र पहनकर पवित्र ठहरता है।</w:t>
      </w:r>
    </w:p>
    <w:p>
      <w:pPr/>
      <w:r>
        <w:rPr>
          <w:lang w:val="hi_IN" w:bidi="hi_IN"/>
        </w:rPr>
      </w:r>
      <w:r>
        <w:rPr>
          <w:lang w:val="hi_IN" w:bidi="hi_IN"/>
        </w:rPr>
        <w:t>यहाँ रुकें और समूह में इस प्रश्न पर चर्चा करें: उन समयों के बारे में बात करें जब आपको किसी जगह या किसी कार्यक्रम में जाने के लिए विशेष कपड़े पहनने पड़ते हैं। आप किस तरह के कपड़े पहनते हैं? कुछ खास तरह के कपड़े पहनना क्यों जरूरी है? यदि आप गलत कपड़े पहनते हैं तो क्या होगा? ऑडियो को यहाँ रोकें।</w:t>
      </w:r>
    </w:p>
    <w:p>
      <w:pPr/>
      <w:r>
        <w:rPr>
          <w:lang w:val="hi_IN" w:bidi="hi_IN"/>
        </w:rPr>
      </w:r>
      <w:r>
        <w:rPr>
          <w:lang w:val="hi_IN" w:bidi="hi_IN"/>
        </w:rPr>
        <w:t>इसके बाद, परमेश्वर संस्कार विधि के निर्देशों पर वापस आता है। परमेश्वर कहता है कि संस्कार के लिए उस मेढ़े को लिया जाए, जिसे मूसा पहले ही काट चुका है और उसके कुछ हिस्से अलग कर चुका है। मूसा को उस मांस को शायद किसी बड़े बर्तन में, पवित्र या शुद्ध स्थान पर उबालकर पकाना चाहिए। परमेश्वर यह नहीं बताता कि मांस के कौन-कौन से भाग पकाने हैं। मूसा शायद दाहिनी जांघ को पका रहा है, जो सामान्य रूप से मेलबलि में से याजकों का हिस्सा होती है। या, यदि मूसा दाईं जांघ को पहले ही जला चुका है, तो वह छाती या मांस का कोई और भाग हो सकता है। मूसा पहले ही उस मेढ़े को परमेश्वर को समर्पित कर चुका है, जिसने इसे याजकों के खाने के लिए दे दिया है। क्योंकि मांस पवित्र है, इसलिए मूसा को उसे किसी पवित्र स्थान पर ही पकाना चाहिए। शायद यह निवासस्थान के आँगन में था जो निवासस्थान के तम्बू के चारों ओर का खुला स्थान होता है। यह इस्राएलियों के डेरे से एक कपड़े की दीवार के द्वारा अलग किया गया था। यह स्थान पवित्र था क्योंकि लोगों ने इसे उस विशेष तरीके से तैयार किया था जैसा परमेश्वर ने उन्हें बताया था।</w:t>
      </w:r>
    </w:p>
    <w:p>
      <w:pPr/>
      <w:r>
        <w:rPr>
          <w:lang w:val="hi_IN" w:bidi="hi_IN"/>
        </w:rPr>
      </w:r>
      <w:r>
        <w:rPr>
          <w:lang w:val="hi_IN" w:bidi="hi_IN"/>
        </w:rPr>
        <w:t>यहाँ रुकें और समूह में निवासस्थान की एक तस्वीर देखें। इस ऑडियो को यहाँ रोकें।</w:t>
      </w:r>
    </w:p>
    <w:p>
      <w:pPr/>
      <w:r>
        <w:rPr>
          <w:lang w:val="hi_IN" w:bidi="hi_IN"/>
        </w:rPr>
      </w:r>
      <w:r>
        <w:rPr>
          <w:lang w:val="hi_IN" w:bidi="hi_IN"/>
        </w:rPr>
        <w:t>परमेश्वर कहता है कि हारून और उसके पुत्रों को इस मांस को और मिलापवाले तम्बू के प्रवेश द्वार पर रखी टोकरी में से रोटी को खाना चाहिए। यह एक पवित्र स्थान भी है, क्योंकि यहीं पर परमेश्वर इस्राएल के लोगों से मिलने आता है। पिछले भागों में परमेश्वर ने पहले ही मूसा से कहा था कि वह रोटी बनाए और उसे एक टोकरी में रख दे। परमेश्वर स्पष्ट रूप से कहता है कि हारून और उसके पुत्रों को मूसा द्वारा चढ़ाए गए बलिदानों में से भोजन खाना चाहिए। मूसा ने प्रतीकात्मक रूप से यहोवा को अर्पित करने के लिए रोटी और मांस का कुछ हिस्सा वेदी पर जलाया। मूसा ने ये बलिदान प्रायश्चित के लिए या यहोवा से याजकों के पापों की क्षमा माँगने के लिए, और साथ ही उनका संस्कार करने और उन्हें पवित्र ठहराने के लिए चढ़ाए। प्रायश्चित का अर्थ यह है कि परमेश्वर उन बातों को "ढक देता" है जो हमें उससे अलग करती हैं। प्रायश्चित के द्वारा परमेश्वर उसके साथ हमारे संबंध को फिर से ठीक करता है या उसे बहाल करता है।</w:t>
      </w:r>
    </w:p>
    <w:p>
      <w:pPr/>
      <w:r>
        <w:rPr>
          <w:lang w:val="hi_IN" w:bidi="hi_IN"/>
        </w:rPr>
      </w:r>
      <w:r>
        <w:rPr>
          <w:lang w:val="hi_IN" w:bidi="hi_IN"/>
        </w:rPr>
        <w:t>यहाँ रुकें और समूह में टोकरी में रखी हुई रोटी की तस्वीर देखें। इस ऑडियो को यहाँ रोकें।</w:t>
      </w:r>
    </w:p>
    <w:p>
      <w:pPr/>
      <w:r>
        <w:rPr>
          <w:lang w:val="hi_IN" w:bidi="hi_IN"/>
        </w:rPr>
      </w:r>
      <w:r>
        <w:rPr>
          <w:lang w:val="hi_IN" w:bidi="hi_IN"/>
        </w:rPr>
        <w:t>कोई और इस भोजन को नहीं खा सकता, क्योंकि यह भोजन पवित्र है, या अलग किया हुआ है। केवल याजक ही इसे खा सकते हैं क्योंकि वे पवित्र हैं। परमेश्वर कहता है कि यदि याजक सुबह तक सारा भोजन नहीं खा पाते हैं, तो वे बचे हुए भोजन को जला दें। क्योंकि यह भोजन पवित्र है, इसलिए याजक इसे साधारण भोजन नहीं मान सकते। वे इस भोजन को नाश्ते या बचे हुए भोजन के रूप में अपनी इच्छानुसार उपयोग करने के लिए बचाकर नहीं रख सकते। उन्हें इसे उसी स्थान और समय पर खाना चाहिए जिसे परमेश्वर ने ठहराया है।</w:t>
      </w:r>
    </w:p>
    <w:p>
      <w:pPr/>
      <w:r>
        <w:rPr>
          <w:lang w:val="hi_IN" w:bidi="hi_IN"/>
        </w:rPr>
      </w:r>
      <w:r>
        <w:rPr>
          <w:lang w:val="hi_IN" w:bidi="hi_IN"/>
        </w:rPr>
        <w:t xml:space="preserve">अब परमेश्वर आज्ञा देता है कि मूसा पूरे एक सप्ताह तक वही सब करे जिसके निर्देश परमेश्वर ने दिए हैं। हर दिन मूसा उन सब निर्देशों का पालन करेगा जो परमेश्वर ने पिछले भागों में याजकों को पवित्र और नियुक्त करने के बारे में दिए हैं। मूसा इस पूरी प्रक्रिया को सात बार करेगा। </w:t>
      </w:r>
    </w:p>
    <w:p>
      <w:pPr/>
      <w:r>
        <w:rPr>
          <w:lang w:val="hi_IN" w:bidi="hi_IN"/>
        </w:rPr>
      </w:r>
      <w:r>
        <w:rPr>
          <w:lang w:val="hi_IN" w:bidi="hi_IN"/>
        </w:rPr>
        <w:t>जब मूसा याजकों का संस्कार कर रहा होगा, उसी समय वह वेदी को भी तैयार कर रहा होगा। इस सप्ताह के हर दिन, मूसा को एक बैल को बलिदान करना होगा। यह वही बैल हो सकता है जिसे मूसा याजकों को पवित्र करने के लिए बलिदान करेगा। या यह वेदी को शुद्ध करने के लिए दूसरा बैल हो सकता है। यह बैल स्वस्थ और एक अच्छी भेंट होना चाहिए। यह बलिदान एक पापबलि होगा, जो एक ऐसा बलिदान है जिसे लोग परमेश्वर को अपने पापों को दूर करने की विनती करने के लिए चढ़ाते हैं। और यह पापबलि प्रायश्चित के लिए होगी, जो उस संबंध को ठीक करने की प्रक्रिया है जो पाप के कारण टूट गया है। मूसा या तो एक और बैल का बलिदान करेगा, या याजकों के संस्कार के लिए जो बैल है वही वेदी के लिए भी प्रायश्चित होगा, ताकि वेदी शुद्ध हो जाए। निवासस्थान में याजकों द्वारा उपयोग की जाने वाली हर चीज़ शुद्ध होनी चाहिए, या परमेश्वर की सेवा के लिए उपयुक्त होनी चाहिए। वेदी ने कोई पाप नहीं किया है, लेकिन शायद वह अशुद्ध हो गई है, या परमेश्वर की सेवा के योग्य नहीं रही, क्योंकि किसी अशुद्धता ने उसे छू लिया है। यह प्रायश्चित, या शुद्धिकरण बलिदान, वेदी को शुद्ध करेगा ताकि याजक उसे परमेश्वर के लिए उपयोग कर सकें।</w:t>
      </w:r>
    </w:p>
    <w:p>
      <w:pPr/>
      <w:r>
        <w:rPr>
          <w:lang w:val="hi_IN" w:bidi="hi_IN"/>
        </w:rPr>
      </w:r>
      <w:r>
        <w:rPr>
          <w:lang w:val="hi_IN" w:bidi="hi_IN"/>
        </w:rPr>
        <w:t>यहाँ रुकें और समूह में एक वेदी की तस्वीर देखें। इस ऑडियो को यहाँ रोकें।</w:t>
      </w:r>
    </w:p>
    <w:p>
      <w:pPr/>
      <w:r>
        <w:rPr>
          <w:lang w:val="hi_IN" w:bidi="hi_IN"/>
        </w:rPr>
      </w:r>
      <w:r>
        <w:rPr>
          <w:lang w:val="hi_IN" w:bidi="hi_IN"/>
        </w:rPr>
        <w:t>परमेश्वर कहता है कि मूसा को वेदी को पवित्र करने या पवित्र बनाने के लिए भी उसका अभिषेक करना चाहिए। मूसा को अभिषेक के तेल में से कुछ तेल वेदी पर उण्डेल चाहिए। सातों दिन में से हर दिन मूसा एक बैल का बलिदान करे और वेदी पर तेल उण्डेले। फिर, सात दिनों के अंत में, वेदी पूरी तरह से पवित्र हो जाएगी। परमेश्वर कहता है कि जो कुछ भी उसे छुएगा, वह पवित्र हो जाएगा। इसका अर्थ यह हो सकता है कि याजकों को यह सुनिश्चित करना चाहिए कि वेदी को जो कुछ भी छूएगा वह पहले से पवित्र हो। या इसका अर्थ यह है कि वेदी इतनी पवित्र है कि जो कुछ उसे छुएगा, वह पवित्र हो जाएगा।</w:t>
      </w:r>
    </w:p>
    <w:p>
      <w:pPr/>
      <w:r>
        <w:rPr>
          <w:lang w:val="hi_IN" w:bidi="hi_IN"/>
        </w:rPr>
      </w:r>
      <w:r>
        <w:rPr>
          <w:lang w:val="hi_IN" w:bidi="hi_IN"/>
        </w:rPr>
        <w:t xml:space="preserve">रुकें और समूह में इस प्रश्न पर चर्चा करें: उन चीजों के बारे में बात करें जिन्हें किसी ख़ास उद्देश्य के लिए तैयार करके अलग रखा जाता है, जैसे कि चिकित्सक के साफ उपकरण या शादी के कपड़े। आप इन वस्तुओं को विशेष कार्य के लिए कैसे तैयार करते हैं? जब वे तैयार हो जाते हैं, तो आप उन्हें कैसे संभालते हैं या उन्हें उपयोग के लिए तैयार कैसे रखते हैं? </w:t>
      </w:r>
      <w:r>
        <w:rPr>
          <w:lang w:val="hi_IN" w:bidi="hi_IN"/>
        </w:rPr>
      </w:r>
    </w:p>
    <w:p>
      <w:pPr>
        <w:pStyle w:val="Heading3"/>
      </w:pPr>
      <w:r>
        <w:rPr>
          <w:lang w:val="hi_IN" w:bidi="hi_IN"/>
        </w:rPr>
        <w:t>घटनाओं को समझाना</w:t>
      </w:r>
    </w:p>
    <w:p>
      <w:pPr/>
      <w:r>
        <w:rPr>
          <w:lang w:val="hi_IN" w:bidi="hi_IN"/>
        </w:rPr>
      </w:r>
      <w:r>
        <w:rPr>
          <w:lang w:val="hi_IN" w:bidi="hi_IN"/>
        </w:rPr>
        <w:t>निर्गमन 29:29–37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परमेश्वर समझाता है कि हारून के पवित्र वस्त्र उसके वंशजों को कैसे सौंपे जाएँगे। </w:t>
      </w:r>
    </w:p>
    <w:p>
      <w:pPr/>
      <w:r>
        <w:rPr>
          <w:lang w:val="hi_IN" w:bidi="hi_IN"/>
        </w:rPr>
      </w:r>
      <w:r>
        <w:rPr>
          <w:b/>
          <w:lang w:val="hi_IN" w:bidi="hi_IN"/>
        </w:rPr>
        <w:t>दूसरे दृश्य में:</w:t>
      </w:r>
      <w:r>
        <w:rPr>
          <w:lang w:val="hi_IN" w:bidi="hi_IN"/>
        </w:rPr>
        <w:t xml:space="preserve"> परमेश्वर उस भोजन के बारे में निर्देश देता है जिसे याजक खाएँगे। </w:t>
      </w:r>
    </w:p>
    <w:p>
      <w:pPr/>
      <w:r>
        <w:rPr>
          <w:lang w:val="hi_IN" w:bidi="hi_IN"/>
        </w:rPr>
      </w:r>
      <w:r>
        <w:rPr>
          <w:b/>
          <w:lang w:val="hi_IN" w:bidi="hi_IN"/>
        </w:rPr>
        <w:t>तीसरे दृश्य में:</w:t>
      </w:r>
      <w:r>
        <w:rPr>
          <w:lang w:val="hi_IN" w:bidi="hi_IN"/>
        </w:rPr>
        <w:t xml:space="preserve"> परमेश्वर याजकों का संस्कार करने और वेदी को शुद्ध करने की सात दिन की प्रक्रिया के लिए निर्देश देता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 जिसका निजी नाम यहोवा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हारून के चार पुत्र</w:t>
      </w:r>
    </w:p>
    <w:p>
      <w:pPr>
        <w:pStyle w:val="ListBullet"/>
        <w:spacing w:line="240" w:lineRule="auto"/>
        <w:ind w:left="720"/>
      </w:pPr>
      <w:r>
        <w:rPr>
          <w:lang w:val="hi_IN" w:bidi="hi_IN"/>
        </w:rPr>
      </w:r>
      <w:r>
        <w:rPr>
          <w:lang w:val="hi_IN" w:bidi="hi_IN"/>
        </w:rPr>
        <w:t>इस्राएल के लोग जो देख रहे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निर्गमन की पुस्तक का यह भाग उन आज्ञाओं की श्रृंखला में है जो परमेश्वर सीनै पर्वत पर मूसा को देता है। यहाँ, परमेश्वर याजकों को अपनी सेवा के लिए समर्पित करने के निर्देश दे रहा है। परमेश्वर पहले ही बता चुका है कि पशुओं को यहोवा के लिए कैसे अर्पित करना है। अब परमेश्वर उन घटनाओं के बारे में बताएगा जो तीन अलग-अलग समय पर होंगी। परमेश्वर वर्णन करता है कि भविष्य में याजकों को हारून के कपड़ों का क्या करना चाहिए। इसके बाद परमेश्वर बताता है कि इस विधि में मूसा को आगे क्या करना चाहिए। अंत में, परमेश्वर बताता है कि मूसा को सात दिनों तक हर दिन कौन-कौन से कदम उठाने हैं। परमेश्वर ऐसे शब्दों का उपयोग करता है जो दिखाते हैं कि हर कदम को एक विशेष क्रम में और अलग-अलग समय पर किया जाना चाहिए। मूसा इन सब चरणों को तब तक शुरू नहीं करेगा जब तक परमेश्वर उसे सब कुछ पूरी तरह बता नहीं देता।</w:t>
      </w:r>
    </w:p>
    <w:p>
      <w:pPr/>
      <w:r>
        <w:rPr>
          <w:lang w:val="hi_IN" w:bidi="hi_IN"/>
        </w:rPr>
      </w:r>
      <w:r>
        <w:rPr>
          <w:lang w:val="hi_IN" w:bidi="hi_IN"/>
        </w:rPr>
        <w:t>पहले दृश्य में, परमेश्वर मूसा को बताता है कि भविष्य में याजकों को हारून के पवित्र वस्त्रों के साथ क्या करना चाहिए। ये महायाजक के वस्त्र हैं जिन्हें हारून इस समय विधि के लिए पहने हुए है। हारून उन्हें पवित्र स्थान में परमेश्वर की सेवा करते समय पहनेगा। परमेश्वर कहता है कि ये वस्त्र हारून के वंशजों के होंगे, अर्थात् हारून के पुत्रों, उनके पुत्रों और भविष्य में होने वाले पुत्रों के। जब हारून मर जाएगा, तब उसके पुत्रों में से कोई एक सात दिन की विधि में इन वस्त्रों को पहनेगा, और उस समय दूसरा याजक उसका संस्कार और अभिषेक करके उसे अगला महायाजक बनाएगा। यह प्रक्रिया हर बार दोहराई जाएगी जब भी किसी महायाजक की मृत्यु होगी। एक समय में केवल एक ही वंशज महायाजक होगा और वही हारून के वस्त्र पहनेगा। वह वंशज पवित्र स्थान में परमेश्वर की सेवा करेगा। यहाँ, पवित्र स्थान निवासस्थान के उस भाग को दर्शाता है जहाँ याजक सेवा करता है। यह वंशज संस्कार विधि के सातों दिन हारून के वस्त्र पहनेगा। इस विधि में धोना और फिर से वस्त्र पहनना शामिल है, लेकिन यह हमेशा उन्हीं वस्त्रों के साथ किया जाएगा।</w:t>
      </w:r>
    </w:p>
    <w:p>
      <w:pPr/>
      <w:r>
        <w:rPr>
          <w:lang w:val="hi_IN" w:bidi="hi_IN"/>
        </w:rPr>
      </w:r>
      <w:r>
        <w:rPr>
          <w:lang w:val="hi_IN" w:bidi="hi_IN"/>
        </w:rPr>
        <w:t>यहाँ रुकें और समूह के रूप में महायाजक के वस्त्रों की एक तस्वीर देखें। इस ऑडियो को यहाँ रोकें।</w:t>
      </w:r>
    </w:p>
    <w:p>
      <w:pPr/>
      <w:r>
        <w:rPr>
          <w:lang w:val="hi_IN" w:bidi="hi_IN"/>
        </w:rPr>
      </w:r>
      <w:r>
        <w:rPr>
          <w:lang w:val="hi_IN" w:bidi="hi_IN"/>
        </w:rPr>
        <w:t>दूसरे दृश्य में, परमेश्वर फिर से याजकों का संस्कार करने की पहली विधि के निर्देशों पर लौटता है। मूसा, हारून और उसके पुत्रों के खाने के लिए दूसरे मेढ़े का मांस पकाएगा। मूसा को इन चरणों को निवासस्थान के आँगन में करना चाहिए। संस्कार की विधि के अंतिम चरणों के बाद मूसा, हारून और हारून के पुत्र अभी भी निवासस्थान या मिलाप वाले तम्बू के प्रवेश द्वार पर ही होंगे। एक अन्य भाग से इस घटना के बारे में हमें पता चलता है कि मूसा ने इस्राएल के लोगों को भी इकट्ठा किया था। हालाँकि मूसा इस भाग में इस तथ्य का उल्लेख नहीं करता है। दूसरे मेंढ़े का मांस भी वहीं होगा, और साथ ही रोटी और मांस को पकाने और खाने के लिए उचित साधन भी होंगे।</w:t>
      </w:r>
    </w:p>
    <w:p>
      <w:pPr/>
      <w:r>
        <w:rPr>
          <w:lang w:val="hi_IN" w:bidi="hi_IN"/>
        </w:rPr>
      </w:r>
      <w:r>
        <w:rPr>
          <w:lang w:val="hi_IN" w:bidi="hi_IN"/>
        </w:rPr>
        <w:t>यहाँ रुकें और फिर से समूह में निवासस्थान की एक तस्वीर देखें। इस ऑडियो को यहाँ रोकें।</w:t>
      </w:r>
    </w:p>
    <w:p>
      <w:pPr/>
      <w:r>
        <w:rPr>
          <w:lang w:val="hi_IN" w:bidi="hi_IN"/>
        </w:rPr>
      </w:r>
      <w:r>
        <w:rPr>
          <w:lang w:val="hi_IN" w:bidi="hi_IN"/>
        </w:rPr>
        <w:t>परमेश्वर मूसा से कहता है कि वह संस्कार के मेढ़े का मांस ले। परमेश्वर यह नहीं बताता कि मांस का कौन सा टुकड़ा पकाना है। यह जांघ, छाती या मांस का कोई अन्य टुकड़ा हो सकता है। हालाँकि, यह निश्चित रूप से संस्कार के मेढ़े का मांस है। मूसा को मांस को एक पवित्र स्थान में पकाना चाहिए, जिसका अर्थ शायद निवासस्थान का आँगन है। मूसा ने शायद मांस को पानी के एक बड़े बर्तन में उबालकर पकाया था। हो सकता है कि उसने उसे वेदी पर ही भून लिया हो।</w:t>
      </w:r>
    </w:p>
    <w:p>
      <w:pPr/>
      <w:r>
        <w:rPr>
          <w:lang w:val="hi_IN" w:bidi="hi_IN"/>
        </w:rPr>
      </w:r>
      <w:r>
        <w:rPr>
          <w:lang w:val="hi_IN" w:bidi="hi_IN"/>
        </w:rPr>
        <w:t>हारून और उसके पुत्र पका हुआ मांस और टोकरी में बची हुई रोटी मिलापवाले तंबू के द्वार पर ही खाएँ। यह वही बिना खमीर की रोटी है, जिसे बनाने और टोकरी में रखने के लिए परमेश्वर ने मूसा को कहा था। मूसा पहले ही कुछ रोटी वेदी पर जला चुका है। टोकरी में अभी भी तीनों प्रकार की रोटी में से कम से कम एक-एक रोटी बची हुई है।</w:t>
      </w:r>
    </w:p>
    <w:p>
      <w:pPr/>
      <w:r>
        <w:rPr>
          <w:lang w:val="hi_IN" w:bidi="hi_IN"/>
        </w:rPr>
      </w:r>
      <w:r>
        <w:rPr>
          <w:lang w:val="hi_IN" w:bidi="hi_IN"/>
        </w:rPr>
        <w:t>परमेश्वर कई बार बहुत स्पष्ट रूप से कहता है कि केवल हारून और उसके पुत्रों को ही यह भोजन खाना चाहिए। यह मांस उनके संस्कार के लिए चढ़ाए गए मेढ़े का है। मूसा कुछ रोटी को यहोवा के लिए भेंट के रूप में उपयोग करता है। यह भोजन पवित्र है और अब याजक भी पवित्र हैं। अन्य लोग पवित्र नहीं हैं इसलिए उन्हें इस पवित्र मांस और रोटी को नहीं खाना चाहिए। परमेश्वर यह भी कहता है कि अगर इस भोजन में से कुछ भी अगली सुबह तक, या अगले सूर्योदय तक बच जाए, तो मूसा उसे जला दे। दिन निकलने के बाद कोई भी उसे न खाए। शायद मूसा या याजक बचा हुआ भोजन निवासस्थान के आँगन में जला देते थे। यह भोजन पवित्र है, इसलिए इसे पवित्र स्थान में ही रखा जाता है। फिर से, परमेश्वर कहता है कि भोजन पवित्र है। यह बहुत ज़रूरी है कि लोग पवित्र चीज़ों के साथ वैसा ही व्यवहार करें जैसा परमेश्वर कहता है, क्योंकि ये पवित्र चीज़ें उसी की हैं। क्योंकि यह पवित्र है, या परमेश्वर के लिए अलग की गई है, इसलिए परमेश्वर ही तय करता है कि इसे कौन और कब खा सकता है।</w:t>
      </w:r>
    </w:p>
    <w:p>
      <w:pPr/>
      <w:r>
        <w:rPr>
          <w:lang w:val="hi_IN" w:bidi="hi_IN"/>
        </w:rPr>
      </w:r>
      <w:r>
        <w:rPr>
          <w:lang w:val="hi_IN" w:bidi="hi_IN"/>
        </w:rPr>
        <w:t>रुकें और निम्नलिखित पर चर्चा करें: अपनी संस्कृति में विभिन्न प्रकार के भोजन के बारे में बात करें जो केवल खास समय पर या खास लोगों द्वारा ही खाए जाते हैं, जैसे शादी के भोजन या किसी विशेष अवसर के भोजन। ये भोजन केवल इन विशेष समयों पर ही क्यों खाए जाते हैं? जब आप इन भोजनों को इस समय खाते हैं तो इसका क्या अर्थ होता है? इन भोजनों को कौन-कौन खा सकते हैं? ऑडियो को यहाँ रोकें।</w:t>
      </w:r>
    </w:p>
    <w:p>
      <w:pPr/>
      <w:r>
        <w:rPr>
          <w:lang w:val="hi_IN" w:bidi="hi_IN"/>
        </w:rPr>
      </w:r>
      <w:r>
        <w:rPr>
          <w:lang w:val="hi_IN" w:bidi="hi_IN"/>
        </w:rPr>
        <w:t>तीसरे दृश्य में, परमेश्वर सात दिन की पूरी प्रक्रिया के बारे में और भी निर्देश देता है। परमेश्वर मूसा को आज्ञा देता है कि वह याजकों के संस्कार के लिए सात दिन तक हर दिन वही सब करे जो परमेश्वर ने कहा है। मूसा सातों दिन संस्कार विधि के सभी चरण पूरे करेगा। इसलिए मूसा हर दिन सारी सामग्री इकट्ठा करेगा, याजकों को वस्त्र पहनाएगा और उनका अभिषेक करेगा, और विभिन्न बलिदानों में से हर एक बलिदान को ठीक वैसे ही चढ़ाएगा जैसा परमेश्वर ने उसे कहा है। हर दिन याजक नया तैयार किया हुआ भोजन खाएँगे।</w:t>
      </w:r>
    </w:p>
    <w:p>
      <w:pPr/>
      <w:r>
        <w:rPr>
          <w:lang w:val="hi_IN" w:bidi="hi_IN"/>
        </w:rPr>
      </w:r>
      <w:r>
        <w:rPr>
          <w:lang w:val="hi_IN" w:bidi="hi_IN"/>
        </w:rPr>
        <w:t>रुकें और निम्नलिखित पर चर्चा करें: किसी ऐसे काम के लिए निर्देश दें जो हर दिन होना चाहिए, जैसे दाँत साफ करना या कपड़े पहनना। उन शब्दों पर ध्यान दें जो यह दर्शाते हैं कि प्रत्येक चरण हर दिया किया जाना चाहिए। ऑडियो को यहाँ रोकें।</w:t>
      </w:r>
    </w:p>
    <w:p>
      <w:pPr/>
      <w:r>
        <w:rPr>
          <w:lang w:val="hi_IN" w:bidi="hi_IN"/>
        </w:rPr>
      </w:r>
      <w:r>
        <w:rPr>
          <w:lang w:val="hi_IN" w:bidi="hi_IN"/>
        </w:rPr>
        <w:t>जब मूसा याजकों का संस्कार कर रहा है, तब परमेश्वर कहता है कि मूसा वेदी को भी शुद्ध करे। मूसा हर दिन एक बैल का बलिदान करने के द्वारा ऐसा करेगा। यह वही बैल हो सकता है जो संस्कार की विधि के लिए है, या फिर कोई दूसरा बैल भी हो सकता है। यह याजकों के लिए पापबलि है, ताकि उनके पापों का प्रायश्चित हो, या उनके पाप ढक दिए जाएँ और उन्हें क्षमा मिले। यह वेदी के लिए भी प्रायश्चित है, ताकि उस पर कोई भी अशुद्धता हो तो वह ढक दी जाए और वह परमेश्वर की सेवा के योग्य बन जाए। मूसा वेदी को पवित्र करने के लिए हर दिन वेदी पर अभिषेक का तेल उण्डेलकर उसका अभिषेक करे। परमेश्वर कहता है कि उन सात दिनों के अंत में वेदी अति पवित्र, या अत्यंत पवित्र हो जाएगी। परमेश्वर कहता है कि जो कुछ भी पवित्र वेदी को छुएगा, वह भी पवित्र हो जाएगा।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29:29–37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 जिसका निजी नाम यहोवा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हारून के चार पुत्र</w:t>
      </w:r>
    </w:p>
    <w:p>
      <w:pPr>
        <w:pStyle w:val="ListBullet"/>
        <w:spacing w:line="240" w:lineRule="auto"/>
        <w:ind w:left="720"/>
      </w:pPr>
      <w:r>
        <w:rPr>
          <w:lang w:val="hi_IN" w:bidi="hi_IN"/>
        </w:rPr>
      </w:r>
      <w:r>
        <w:rPr>
          <w:lang w:val="hi_IN" w:bidi="hi_IN"/>
        </w:rPr>
        <w:t>इस्राएल के लोग जो देख रहे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परमेश्वर मूसा से कहता है, "हारून के पवित्र वस्त्र उसके मरने के बाद उसके हर उस वंशज के होंगे जो महायाजक बनेगा। यह वंशज, जो मिलापवाले तंबू के अंदर पवित्र स्थान में मेरी सेवा करेगा, वह पूरे सात दिन तक संस्कार विधि के दौरान इन वस्त्रों को पहनेगा।"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हारून और उसके पुत्रों की भूमिका निभाने वाले व्यक्ति से पूछें, "आप क्या महसूस कर रहे हैं या क्या सोच रहे हैं?" वे इस तरह उत्तर दे सकते हैं, "मुझे सम्मान महसूस होता है कि हमारा परिवार याजक और महायाजक होगा," या "मुझे खुशी है कि परमेश्वर ने एक ऐसी व्यवस्था तैयार की है जो हमारी मृत्यु के बाद भी जारी रहेगी," या "यह बहुत बड़ी जिम्मेदारी है और मैं घबराहट महसूस करता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 xml:space="preserve">परमेश्वर आगे कहता है, "संस्कार के मेढ़े का मांस लो" और उसे निवासस्थान के आँगन में पकाओ, जो एक पवित्र स्थान है। मिलाप वाले तंबू के द्वार पर, हारून और उसके पुत्र यह पका हुआ मांस और टोकरी में बची हुई रोटी खाएँ। यह मांस और रोटी याजकों के संस्कार के लिए चढ़ाए गए बलिदानों में से हैं। केवल याजक ही इस भोजन को खा सकते हैं। उन्हें इसे खाने का अधिकार है क्योंकि यह भोजन पवित्र है और मुझे समर्पित किया गया है। अगर खाने में से कुछ भी अगली सुबह तक बच जाए, तो आप उसे जला दें। कोई भी बचे हुए खाने को न खाए, क्योंकि यह पवित्र है।"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इस तरह उत्तर दे सकता है, “यह एक महत्वपूर्ण बात है, और मैं चाहता हूँ कि वे इसे समझें,” या “मैं उनके साथ अच्छा संबंध रखना चाहता हूँ, इसलिए मैं उन्हें समझाऊँगा कि उन्हें कैसे मेरे साथ सम्मानपूर्वक व्यवहार करना चाहिए।”</w:t>
      </w:r>
    </w:p>
    <w:p>
      <w:pPr>
        <w:pStyle w:val="ListBullet"/>
        <w:spacing w:line="240" w:lineRule="auto"/>
        <w:ind w:left="720"/>
      </w:pPr>
      <w:r>
        <w:rPr>
          <w:lang w:val="hi_IN" w:bidi="hi_IN"/>
        </w:rPr>
      </w:r>
      <w:r>
        <w:rPr>
          <w:lang w:val="hi_IN" w:bidi="hi_IN"/>
        </w:rPr>
        <w:t>हारून और उसके पुत्रों की भूमिका निभाने वाले लोगों से पूछें, "आप क्या महसूस कर रहे हैं या क्या सोच रहे हैं?" वे इस तरह उत्तर दे सकते हैं, “मैं सम्मानित महसूस करता हूँ कि हम यह भोजन परमेश्वर की उपस्थिति में, या परमेश्वर के साथ खा रहे हैं,” या “इन कामों से मैं देखता हूँ कि मैं परमेश्वर पर भरोसा कर सकता हूँ कि वह अपनी वाचा को निभाएगा।”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फिर परमेश्वर कहता है, “हारून और उसके पुत्रों के लिए इस संस्कार की विधि के सभी चरणों को लगातार सात दिन तक हर दिन दोहराओ, जैसा कि मैंने तुम्हें निर्देश दिया है। हर दिन मेरे लिए एक बैल का बलिदान करो ताकि सब कुछ सही किया जाए और वेदी को शुद्ध किया जाए। तू वेदी को पवित्र बनाने के लिए उस पर विशेष अभिषेक का तेल भी उण्डेलना। यह काम सात दिन तक करना, तब वेदी इतनी पवित्र हो जाएगी कि जो कोई या जो कुछ भी उसे छुएगा, वह पवित्र हो जाएगा।”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“ये बहुत सारे निर्देश हैं!” “मुझे आशा है कि मैं इन सबको याद रख पाऊँगा,” या “मैं उत्साहित हूँ कि परमेश्वर मुझसे याजकों का संस्कार करने के लिए कह रहा है,” या “जो भी वह कहता है, मैं उसे करके परमेश्वर का आदर करना चाहता हूँ,” या, “मैं देखता हूँ कि जो चीजें और लोग परमेश्वर के साथ सम्बन्ध रखते हैं, उनको पवित्र और शुद्ध होना जरूरी है। “मैं परमेश्वर के प्रति श्रद्धा से भरा हुआ हूँ, जो इतना पवित्र है कि उसकी उपस्थिति में जो कुछ भी हो, वह भी पवित्र और शुद्ध होना चाहिए।”</w:t>
      </w:r>
      <w:r>
        <w:rPr>
          <w:lang w:val="hi_IN" w:bidi="hi_IN"/>
        </w:rPr>
      </w:r>
    </w:p>
    <w:p>
      <w:pPr>
        <w:pStyle w:val="Heading3"/>
      </w:pPr>
      <w:r>
        <w:rPr>
          <w:lang w:val="hi_IN" w:bidi="hi_IN"/>
        </w:rPr>
        <w:t>आवश्यक जानकारी</w:t>
      </w:r>
    </w:p>
    <w:p>
      <w:pPr/>
      <w:r>
        <w:rPr>
          <w:lang w:val="hi_IN" w:bidi="hi_IN"/>
        </w:rPr>
      </w:r>
      <w:r>
        <w:rPr>
          <w:lang w:val="hi_IN" w:bidi="hi_IN"/>
        </w:rPr>
        <w:t>निर्गमन 29:29–37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हारून के वस्त्र </w:t>
      </w:r>
      <w:r>
        <w:rPr>
          <w:b/>
          <w:lang w:val="hi_IN" w:bidi="hi_IN"/>
        </w:rPr>
        <w:t>पावन</w:t>
      </w:r>
      <w:r>
        <w:rPr>
          <w:lang w:val="hi_IN" w:bidi="hi_IN"/>
        </w:rPr>
        <w:t xml:space="preserve"> हैं, जिसका अर्थ है कि वे पवित्र हैं। पावन के बारे में अधिक जानकारी के लिए, मुख्य शब्दावली में </w:t>
      </w:r>
      <w:r>
        <w:rPr>
          <w:b/>
          <w:lang w:val="hi_IN" w:bidi="hi_IN"/>
        </w:rPr>
        <w:t>पवित्र</w:t>
      </w:r>
      <w:r>
        <w:rPr>
          <w:lang w:val="hi_IN" w:bidi="hi_IN"/>
        </w:rPr>
        <w:t xml:space="preserve"> शब्द को देखें। पावन के लिए उसी शब्द या वाक्यांश का उपयोग करें जिसका उपयोग आपने पिछले भागों में किया है।</w:t>
      </w:r>
    </w:p>
    <w:p>
      <w:pPr/>
      <w:r>
        <w:rPr>
          <w:lang w:val="hi_IN" w:bidi="hi_IN"/>
        </w:rPr>
      </w:r>
      <w:r>
        <w:rPr>
          <w:lang w:val="hi_IN" w:bidi="hi_IN"/>
        </w:rPr>
        <w:t xml:space="preserve">ये वस्त्र हारून के हर उस </w:t>
      </w:r>
      <w:r>
        <w:rPr>
          <w:b/>
          <w:lang w:val="hi_IN" w:bidi="hi_IN"/>
        </w:rPr>
        <w:t>वंशज</w:t>
      </w:r>
      <w:r>
        <w:rPr>
          <w:lang w:val="hi_IN" w:bidi="hi_IN"/>
        </w:rPr>
        <w:t xml:space="preserve"> को दिए जाएँगे जो अगला महायाजक बनेगा। किसी व्यक्ति के वंशज उसके बच्चे, पोते-पोतियाँ और उसी परिवार से आने वाली आगे की सभी पीढ़ियाँ होते हैं। </w:t>
      </w:r>
      <w:r>
        <w:rPr>
          <w:b/>
          <w:lang w:val="hi_IN" w:bidi="hi_IN"/>
        </w:rPr>
        <w:t>वंशज</w:t>
      </w:r>
      <w:r>
        <w:rPr>
          <w:lang w:val="hi_IN" w:bidi="hi_IN"/>
        </w:rPr>
        <w:t xml:space="preserve"> के बारे में अधिक जानकारी के लिए मुख्य शब्दावली देखें। वंशज के लिए उसी शब्द या वाक्यांश का उपयोग करें जिसका उपयोग आपने पिछले भागों में किया है।</w:t>
      </w:r>
    </w:p>
    <w:p>
      <w:pPr/>
      <w:r>
        <w:rPr>
          <w:lang w:val="hi_IN" w:bidi="hi_IN"/>
        </w:rPr>
      </w:r>
      <w:r>
        <w:rPr>
          <w:lang w:val="hi_IN" w:bidi="hi_IN"/>
        </w:rPr>
        <w:t xml:space="preserve">याजक हारून के उस वंशज का </w:t>
      </w:r>
      <w:r>
        <w:rPr>
          <w:b/>
          <w:lang w:val="hi_IN" w:bidi="hi_IN"/>
        </w:rPr>
        <w:t>अभिषेक</w:t>
      </w:r>
      <w:r>
        <w:rPr>
          <w:lang w:val="hi_IN" w:bidi="hi_IN"/>
        </w:rPr>
        <w:t xml:space="preserve"> और </w:t>
      </w:r>
      <w:r>
        <w:rPr>
          <w:b/>
          <w:lang w:val="hi_IN" w:bidi="hi_IN"/>
        </w:rPr>
        <w:t>संस्कार</w:t>
      </w:r>
      <w:r>
        <w:rPr>
          <w:lang w:val="hi_IN" w:bidi="hi_IN"/>
        </w:rPr>
        <w:t xml:space="preserve"> करेंगे जो ये वस्त्र पहनेगा।</w:t>
      </w:r>
    </w:p>
    <w:p>
      <w:pPr/>
      <w:r>
        <w:rPr>
          <w:lang w:val="hi_IN" w:bidi="hi_IN"/>
        </w:rPr>
      </w:r>
      <w:r>
        <w:rPr>
          <w:lang w:val="hi_IN" w:bidi="hi_IN"/>
        </w:rPr>
        <w:t xml:space="preserve">अभिषेक करने का अर्थ है सिर पर थोड़ा सा तेल उण्डेलना या मलना। यह दिखाता है कि परमेश्वर अपने उद्देश्य में किसी को एक विशेष स्थान, सेवा या काम के लिए नियुक्त कर रहा है। </w:t>
      </w:r>
      <w:r>
        <w:rPr>
          <w:b/>
          <w:lang w:val="hi_IN" w:bidi="hi_IN"/>
        </w:rPr>
        <w:t>अभिषेक</w:t>
      </w:r>
      <w:r>
        <w:rPr>
          <w:lang w:val="hi_IN" w:bidi="hi_IN"/>
        </w:rPr>
        <w:t xml:space="preserve"> के बारे में अधिक जानकारी के लिए मुख्य शब्दावली देखें। अभिषेक के लिए उसी शब्द या वाक्यांश का उपयोग करें जिसका उपयोग आपने पिछले भागों में किया है। </w:t>
      </w:r>
    </w:p>
    <w:p>
      <w:pPr/>
      <w:r>
        <w:rPr>
          <w:lang w:val="hi_IN" w:bidi="hi_IN"/>
        </w:rPr>
      </w:r>
      <w:r>
        <w:rPr>
          <w:b/>
          <w:lang w:val="hi_IN" w:bidi="hi_IN"/>
        </w:rPr>
        <w:t>संस्कार</w:t>
      </w:r>
      <w:r>
        <w:rPr>
          <w:lang w:val="hi_IN" w:bidi="hi_IN"/>
        </w:rPr>
        <w:t xml:space="preserve"> करने का अर्थ है किसी को याजक बनाना। संस्कार के लिए उसी शब्द या वाक्यांश का प्रयोग करें जिसका प्रयोग आपने पिछले भागों में किया है।</w:t>
      </w:r>
    </w:p>
    <w:p>
      <w:pPr/>
      <w:r>
        <w:rPr>
          <w:lang w:val="hi_IN" w:bidi="hi_IN"/>
        </w:rPr>
      </w:r>
      <w:r>
        <w:rPr>
          <w:lang w:val="hi_IN" w:bidi="hi_IN"/>
        </w:rPr>
        <w:t xml:space="preserve">ये वंशज मिलाप वाले तम्बू या </w:t>
      </w:r>
      <w:r>
        <w:rPr>
          <w:b/>
          <w:lang w:val="hi_IN" w:bidi="hi_IN"/>
        </w:rPr>
        <w:t>निवासस्थान</w:t>
      </w:r>
      <w:r>
        <w:rPr>
          <w:lang w:val="hi_IN" w:bidi="hi_IN"/>
        </w:rPr>
        <w:t xml:space="preserve"> के </w:t>
      </w:r>
      <w:r>
        <w:rPr>
          <w:b/>
          <w:lang w:val="hi_IN" w:bidi="hi_IN"/>
        </w:rPr>
        <w:t>पवित्र स्थान</w:t>
      </w:r>
      <w:r>
        <w:rPr>
          <w:lang w:val="hi_IN" w:bidi="hi_IN"/>
        </w:rPr>
        <w:t xml:space="preserve"> में सेवा करेंगे। यह एक बड़ा तम्बू था जिसे इस्राएली लोग एक स्थान से दूसरे स्थान पर ले जाते थे और जहाँ यहूदी पूर्वज परमेश्वर की आराधना करते थे। </w:t>
      </w:r>
      <w:r>
        <w:rPr>
          <w:b/>
          <w:lang w:val="hi_IN" w:bidi="hi_IN"/>
        </w:rPr>
        <w:t>निवासस्थान</w:t>
      </w:r>
      <w:r>
        <w:rPr>
          <w:lang w:val="hi_IN" w:bidi="hi_IN"/>
        </w:rPr>
        <w:t xml:space="preserve"> के बारे में अधिक जानकारी के लिए, मुख्य शब्दावली देखें। निवासस्थान के लिए उसी शब्द या वाक्यांश का उपयोग करें जिसका उपयोग आपने पिछले भागों में किया है।</w:t>
      </w:r>
    </w:p>
    <w:p>
      <w:pPr/>
      <w:r>
        <w:rPr>
          <w:lang w:val="hi_IN" w:bidi="hi_IN"/>
        </w:rPr>
      </w:r>
      <w:r>
        <w:rPr>
          <w:lang w:val="hi_IN" w:bidi="hi_IN"/>
        </w:rPr>
        <w:t xml:space="preserve">इस भाग में पवित्र स्थान का अर्थ निवासस्थान तंबू के उस किसी भी ऐसे स्थान से है जहाँ याजक अपने याजकीय कर्तव्यों को निभाते हैं। </w:t>
      </w:r>
      <w:r>
        <w:rPr>
          <w:b/>
          <w:lang w:val="hi_IN" w:bidi="hi_IN"/>
        </w:rPr>
        <w:t>पवित्र स्थान</w:t>
      </w:r>
      <w:r>
        <w:rPr>
          <w:lang w:val="hi_IN" w:bidi="hi_IN"/>
        </w:rPr>
        <w:t xml:space="preserve"> के बारे में अधिक जानकारी के लिए, आप मुख्य शब्दावली को देख सकते हैं। पवित्र स्थान के लिए उसी शब्द या वाक्यांश का उपयोग करें जिसका उपयोग आपने पिछले भागों में किया है।</w:t>
      </w:r>
    </w:p>
    <w:p>
      <w:pPr/>
      <w:r>
        <w:rPr>
          <w:lang w:val="hi_IN" w:bidi="hi_IN"/>
        </w:rPr>
      </w:r>
      <w:r>
        <w:rPr>
          <w:lang w:val="hi_IN" w:bidi="hi_IN"/>
        </w:rPr>
        <w:t>यहाँ रुकें और समूह में निवासस्थान के अंदर की एक तस्वीर देखें। इस ऑडियो को यहाँ रोकें।</w:t>
      </w:r>
    </w:p>
    <w:p>
      <w:pPr/>
      <w:r>
        <w:rPr>
          <w:lang w:val="hi_IN" w:bidi="hi_IN"/>
        </w:rPr>
      </w:r>
      <w:r>
        <w:rPr>
          <w:lang w:val="hi_IN" w:bidi="hi_IN"/>
        </w:rPr>
        <w:t xml:space="preserve">हारून और उसके पुत्र उस मांस को खाएँगे जिसे मूसा ने उनके </w:t>
      </w:r>
      <w:r>
        <w:rPr>
          <w:b/>
          <w:lang w:val="hi_IN" w:bidi="hi_IN"/>
        </w:rPr>
        <w:t>प्रायश्चित</w:t>
      </w:r>
      <w:r>
        <w:rPr>
          <w:lang w:val="hi_IN" w:bidi="hi_IN"/>
        </w:rPr>
        <w:t xml:space="preserve"> के लिए परमेश्वर को चढ़ाया था। प्रायश्चित का कार्य वह तरीका है जिसके द्वारा लोग जब भी वाचा की शर्तों को तोड़ते थे, तब परमेश्वर के साथ मेल-मिलाप करते थे। प्रायश्चित उन बातों को “ढक देता है” जो लोगों को परमेश्वर से अलग करती हैं। प्रायश्चित किसी व्यक्ति को पवित्र और शुद्ध करता है ताकि वह पूरी तरह से परमेश्वर के साथ मेल-मिलाप कर सके। यहाँ इस मामले में, मूसा ने इन बलिदानों के द्वारा जो प्रायश्चित किया, वह याजकों के पाप के लिए था। जब मूसा ने वेदी के लिए प्रायश्चित किया, तो वह उसे शुद्ध करने के लिए था, ताकि उसे परमेश्वर की सेवा के लिए तैयार कर सके। </w:t>
      </w:r>
      <w:r>
        <w:rPr>
          <w:b/>
          <w:lang w:val="hi_IN" w:bidi="hi_IN"/>
        </w:rPr>
        <w:t>प्रायश्चित</w:t>
      </w:r>
      <w:r>
        <w:rPr>
          <w:lang w:val="hi_IN" w:bidi="hi_IN"/>
        </w:rPr>
        <w:t xml:space="preserve"> के बारे में अधिक जानकारी के लिए, मुख्य शब्दावली देखें। प्रायश्चित के लिए उसी शब्द या वाक्यांश का उपयोग करें जिसका उपयोग आपने पिछले भागों में किया है।</w:t>
      </w:r>
    </w:p>
    <w:p>
      <w:pPr/>
      <w:r>
        <w:rPr>
          <w:lang w:val="hi_IN" w:bidi="hi_IN"/>
        </w:rPr>
      </w:r>
      <w:r>
        <w:rPr>
          <w:lang w:val="hi_IN" w:bidi="hi_IN"/>
        </w:rPr>
        <w:t xml:space="preserve">परमेश्वर कहता है कि हर दिन एक बैल को </w:t>
      </w:r>
      <w:r>
        <w:rPr>
          <w:b/>
          <w:lang w:val="hi_IN" w:bidi="hi_IN"/>
        </w:rPr>
        <w:t>पापबलि</w:t>
      </w:r>
      <w:r>
        <w:rPr>
          <w:lang w:val="hi_IN" w:bidi="hi_IN"/>
        </w:rPr>
        <w:t xml:space="preserve"> के रूप में बलिदान किया जाए। यह एक ऐसा बलिदान है जिसे परमेश्वर लोगों को तब करने के लिए कहता है जब उनसे अनजाने में परमेश्वर के विरुद्ध पाप हो जाता है। अब उन्हें शुद्ध करने की आवश्यकता है। यहाँ इस मामले में, परमेश्वर मूसा से इस बलिदान को चढ़ाने के लिए कहता है, ताकि याजकों के पाप और वे बातें ढक दी जाएँ जो उन्हें परमेश्वर के साथ निकट संबंध में आने से रोकती हैं। लोगों को उनके पापों की सज़ा के रूप में मरने के बजाय, बैल उनकी जगह मरता है। </w:t>
      </w:r>
      <w:r>
        <w:rPr>
          <w:b/>
          <w:lang w:val="hi_IN" w:bidi="hi_IN"/>
        </w:rPr>
        <w:t>पापबलि, या शुद्धिकरण बलि</w:t>
      </w:r>
      <w:r>
        <w:rPr>
          <w:lang w:val="hi_IN" w:bidi="hi_IN"/>
        </w:rPr>
        <w:t xml:space="preserve"> के बारे में अधिक जानकारी के लिए मुख्य शब्दावली को देखें। पापबलि के लिए उसी शब्द या वाक्यांश का उपयोग करें जिसका उपयोग आपने पिछले भागों में किया है।</w:t>
      </w:r>
    </w:p>
    <w:p>
      <w:pPr/>
      <w:r>
        <w:rPr>
          <w:lang w:val="hi_IN" w:bidi="hi_IN"/>
        </w:rPr>
      </w:r>
      <w:r>
        <w:rPr>
          <w:b/>
          <w:lang w:val="hi_IN" w:bidi="hi_IN"/>
        </w:rPr>
        <w:t>पाप</w:t>
      </w:r>
      <w:r>
        <w:rPr>
          <w:lang w:val="hi_IN" w:bidi="hi_IN"/>
        </w:rPr>
        <w:t xml:space="preserve"> परमेश्वर के प्रति अनाज्ञकारिता के काम को बताता है। </w:t>
      </w:r>
      <w:r>
        <w:rPr>
          <w:b/>
          <w:lang w:val="hi_IN" w:bidi="hi_IN"/>
        </w:rPr>
        <w:t>पाप</w:t>
      </w:r>
      <w:r>
        <w:rPr>
          <w:lang w:val="hi_IN" w:bidi="hi_IN"/>
        </w:rPr>
        <w:t xml:space="preserve"> के बारे में अधिक जानकारी के लिए, मुख्य शब्दावली को देखें।</w:t>
      </w:r>
    </w:p>
    <w:p>
      <w:pPr/>
      <w:r>
        <w:rPr>
          <w:lang w:val="hi_IN" w:bidi="hi_IN"/>
        </w:rPr>
      </w:r>
      <w:r>
        <w:rPr>
          <w:lang w:val="hi_IN" w:bidi="hi_IN"/>
        </w:rPr>
        <w:t xml:space="preserve">परमेश्वर मूसा को </w:t>
      </w:r>
      <w:r>
        <w:rPr>
          <w:b/>
          <w:lang w:val="hi_IN" w:bidi="hi_IN"/>
        </w:rPr>
        <w:t>वेदी</w:t>
      </w:r>
      <w:r>
        <w:rPr>
          <w:lang w:val="hi_IN" w:bidi="hi_IN"/>
        </w:rPr>
        <w:t xml:space="preserve"> को </w:t>
      </w:r>
      <w:r>
        <w:rPr>
          <w:b/>
          <w:lang w:val="hi_IN" w:bidi="hi_IN"/>
        </w:rPr>
        <w:t>शुद्ध</w:t>
      </w:r>
      <w:r>
        <w:rPr>
          <w:lang w:val="hi_IN" w:bidi="hi_IN"/>
        </w:rPr>
        <w:t xml:space="preserve"> करने की आज्ञा देता है, जिसका अर्थ है कि उसे साफ और तैयार कर दिया जाए। वेदी एक ऐसा स्थान है जहाँ लोग जानवरों जैसी भेंट चढ़ाते हैं और उन्हें परमेश्वर के लिए बलिदान के रूप में जला देते हैं। यह वही विशेष वेदी थी जिसे परमेश्वर ने लोगों को निवासस्थान के लिए बनाने की आज्ञा दी थी। यह लकड़ी से बनी एक चौकोर बक्से के आकार की थी और इस पर काँसे की परत चढ़ी हुई थी, और इसके चारों कोनों पर चार सींग थे। </w:t>
      </w:r>
      <w:r>
        <w:rPr>
          <w:b/>
          <w:lang w:val="hi_IN" w:bidi="hi_IN"/>
        </w:rPr>
        <w:t>वेदी</w:t>
      </w:r>
      <w:r>
        <w:rPr>
          <w:lang w:val="hi_IN" w:bidi="hi_IN"/>
        </w:rPr>
        <w:t xml:space="preserve"> के बारे में अधिक जानकारी के लिए, मुख्य शब्दावली देखें। वेदी के लिए उसी शब्द या वाक्यांश का उपयोग करें जिसका उपयोग आपने पिछले भागों में किया है।</w:t>
      </w:r>
    </w:p>
    <w:p>
      <w:pPr/>
      <w:r>
        <w:rPr>
          <w:lang w:val="hi_IN" w:bidi="hi_IN"/>
        </w:rPr>
      </w:r>
      <w:r>
        <w:rPr>
          <w:lang w:val="hi_IN" w:bidi="hi_IN"/>
        </w:rPr>
        <w:t>यहाँ रुकें और समूह में एक वेदी की तस्वीर देखें। इस ऑडियो को यहाँ रोकें।</w:t>
      </w:r>
    </w:p>
    <w:p>
      <w:pPr/>
      <w:r>
        <w:rPr>
          <w:lang w:val="hi_IN" w:bidi="hi_IN"/>
        </w:rPr>
      </w:r>
      <w:r>
        <w:rPr>
          <w:lang w:val="hi_IN" w:bidi="hi_IN"/>
        </w:rPr>
        <w:t xml:space="preserve">परमेश्वर कहता है कि मूसा को वेदी को </w:t>
      </w:r>
      <w:r>
        <w:rPr>
          <w:b/>
          <w:lang w:val="hi_IN" w:bidi="hi_IN"/>
        </w:rPr>
        <w:t>पवित्र</w:t>
      </w:r>
      <w:r>
        <w:rPr>
          <w:lang w:val="hi_IN" w:bidi="hi_IN"/>
        </w:rPr>
        <w:t xml:space="preserve"> करना चाहिए। पवित्र करने का अर्थ है किसी वस्तु या व्यक्ति को परमेश्वर के लिए अलग करना और उसे पवित्र ठहराना। </w:t>
      </w:r>
      <w:r>
        <w:rPr>
          <w:b/>
          <w:lang w:val="hi_IN" w:bidi="hi_IN"/>
        </w:rPr>
        <w:t>पवित्र</w:t>
      </w:r>
      <w:r>
        <w:rPr>
          <w:lang w:val="hi_IN" w:bidi="hi_IN"/>
        </w:rPr>
        <w:t xml:space="preserve"> करने के बारे में अधिक जानकारी के लिए, मुख्य शब्दावली को देखें। पवित्र करने के लिए उसी शब्द या वाक्यांश का उपयोग करें जिसका उपयोग आपने पिछले भागों में किया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29:38–46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29:38–46 को सुनें और अपने मन में रखें।</w:t>
      </w:r>
    </w:p>
    <w:p>
      <w:pPr/>
      <w:r>
        <w:rPr>
          <w:lang w:val="hi_IN" w:bidi="hi_IN"/>
        </w:rPr>
      </w:r>
      <w:r>
        <w:rPr>
          <w:lang w:val="hi_IN" w:bidi="hi_IN"/>
        </w:rPr>
        <w:t>यदि सम्भव हो, तो निर्गमन 29:38–46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29:38–46 का ऑडियो संस्करण सबसे आसानी से समझ में आने वाले अनुवाद में सुनें।</w:t>
      </w:r>
    </w:p>
    <w:p>
      <w:pPr/>
      <w:r>
        <w:rPr>
          <w:lang w:val="hi_IN" w:bidi="hi_IN"/>
        </w:rPr>
      </w:r>
      <w:r>
        <w:rPr>
          <w:lang w:val="hi_IN" w:bidi="hi_IN"/>
        </w:rPr>
        <w:t>परमेश्वर मूसा को यह निर्देश दे रहा था कि परमेश्वर की सेवा अच्छे और सही तरीके से कैसे की जाए। पिछले भाग में, परमेश्वर ने मूसा को यह बताया कि याजकों को परमेश्वर की सेवा के लिए कैसे समर्पित किया जाए। अब परमेश्वर निवासस्थान में चढ़ने वाली दैनिक भेंट के लिए निर्देश दे रहा है। इससे पहले कि मूसा उन निर्देशों का पालन करे परमेश्वर मूसा को पूरी प्रक्रिया बताएगा। परमेश्वर मूसा को अपनी उपस्थिति की याद दिलाता है और उससे एक वादा भी करता है।</w:t>
      </w:r>
    </w:p>
    <w:p>
      <w:pPr/>
      <w:r>
        <w:rPr>
          <w:lang w:val="hi_IN" w:bidi="hi_IN"/>
        </w:rPr>
      </w:r>
      <w:r>
        <w:rPr>
          <w:lang w:val="hi_IN" w:bidi="hi_IN"/>
        </w:rPr>
        <w:t>परमेश्वर कहता है कि "तुझे" हर दिन दो भेंट चढ़ानी है। ये निर्देश शायद मूसा को याजकों को देने के लिए दिए हैं, क्योंकि यहोवा को भेंट चढ़ाने का काम याजकों का है। याजक हर दिन दो नर मेम्नों को बलिदान करें। कुछ अनुवादों में “मेमना” की जगह “मेंढ़ा” शब्द इस्तेमाल किया गया है। ये नर मेम्ने एक साल के होने चाहिए। जब कोई मेमना एक साल का होता है, तब वह पूरी तरह बड़ा हो जाता है और अधिक मूल्यवान होता है। याजक एक मेमना सुबह और दूसरा मेमना शाम के समय चढ़ाएँ, जब सूरज ढल जाता है। यह भेंट दिन की गतिविधियों की शुरुआत और अंत में होती है, इसलिए हर दिन की शुरुआत और अन्त, यहोवा को भेंट चढ़ाने से होती है। परमेश्वर इन्हें होमबलि कहता है, क्योंकि इन्हें पूरी तरह से वेदी पर जला दिया जाएगा। होमबलि सामान्य रूप से पापों की क्षमा के लिए होती थी। मेमनों की मृत्यु यह याद दिलाएगी कि इस्राएलियों के पापों को ढकने के लिए किसी की मृत्यु की जरूरत है।</w:t>
      </w:r>
    </w:p>
    <w:p>
      <w:pPr/>
      <w:r>
        <w:rPr>
          <w:lang w:val="hi_IN" w:bidi="hi_IN"/>
        </w:rPr>
      </w:r>
      <w:r>
        <w:rPr>
          <w:lang w:val="hi_IN" w:bidi="hi_IN"/>
        </w:rPr>
        <w:t>यहाँ रुकें और समूह में मेमने की एक तस्वीर देखें। इस ऑडियो को यहाँ रोकें।</w:t>
      </w:r>
    </w:p>
    <w:p>
      <w:pPr/>
      <w:r>
        <w:rPr>
          <w:lang w:val="hi_IN" w:bidi="hi_IN"/>
        </w:rPr>
      </w:r>
      <w:r>
        <w:rPr>
          <w:lang w:val="hi_IN" w:bidi="hi_IN"/>
        </w:rPr>
        <w:t xml:space="preserve">जब याजक यहोवा को भेंट चढ़ाने के लिए एक मेमने को मारते और जलाते हैं, तब वे आटे और तेल का मिश्रण और कुछ दाखमधु भी चढ़ाते हैं। याजक मैदे का दसवाँ भाग, या लगभग एक किलो, लेकर उसमें हिन की चौथाई जैतून का तेल मिलाकर गूँथा हुआ आटा तैयार करें। यह लगभग एक लीटर सबसे अच्छे, शुद्ध और कूटकर निकाले गए जैतून का तेल है। आटे और तेल का मिश्रण एक उत्तम आटा बन जाएगा। यह एक अन्नबलि है। याजक हीन की चौथाई, या लगभग एक लीटर दाखमधु भी चढ़ाए, जो किण्वित अंगूर का रस है। यह एक पेयबलि है। याजक इन दोनों भेंटों को मरे हुए मेमने के साथ वेदी पर जलाएंगे। याजक हर दिन की शुरुआत में और अंत में एक मेमना, गूँथा हुआ आटा और दाखरस चढ़ाएँगे। </w:t>
      </w:r>
    </w:p>
    <w:p>
      <w:pPr/>
      <w:r>
        <w:rPr>
          <w:lang w:val="hi_IN" w:bidi="hi_IN"/>
        </w:rPr>
      </w:r>
      <w:r>
        <w:rPr>
          <w:lang w:val="hi_IN" w:bidi="hi_IN"/>
        </w:rPr>
        <w:t>यहाँ रुकें और समूह में होमबलि की वेदी की तस्वीर देखें। इस ऑडियो को यहाँ रोकें।</w:t>
      </w:r>
    </w:p>
    <w:p>
      <w:pPr/>
      <w:r>
        <w:rPr>
          <w:lang w:val="hi_IN" w:bidi="hi_IN"/>
        </w:rPr>
      </w:r>
      <w:r>
        <w:rPr>
          <w:lang w:val="hi_IN" w:bidi="hi_IN"/>
        </w:rPr>
        <w:t>परमेश्वर कहता है कि ये भेंटें एक मनभावनी सुगंध होगी, यहोवा के लिए हवन भेंट होंगी। इसका यह अर्थ नहीं है कि यहोवा सच में इस सुगंध को सूँघ रहा है या यह उसके लिए भोजन था, यदि वह भूखा था। होमबलि का धुआँ आकाश की ओर उठता है और प्रतीकात्मक रूप से परमेश्वर के पास जाता है, किसी और के पास नहीं। यहोवा कहता है कि इसकी सुगंध अच्छी है जैसे एक मनभावनी सुगंध। यह मनभावनी सुगंध इस बात का प्रतीक है कि परमेश्वर प्रसन्न है क्योंकि लोग वही कर रहे हैं जो उसने उनसे करने को कहा है। परमेश्वर अपने विशेष नाम, यहोवा का उपयोग करता है, और यह स्पष्ट करता है कि यह भेंट केवल उसी के लिए है।</w:t>
      </w:r>
    </w:p>
    <w:p>
      <w:pPr/>
      <w:r>
        <w:rPr>
          <w:lang w:val="hi_IN" w:bidi="hi_IN"/>
        </w:rPr>
      </w:r>
      <w:r>
        <w:rPr>
          <w:lang w:val="hi_IN" w:bidi="hi_IN"/>
        </w:rPr>
        <w:t>परमेश्वर कहता है कि हर नई पीढ़ी को मिलापवाले तंबू, या निवास स्थान के द्वार पर, यहोवा के सामने होमबलि चढ़ाना जारी रखना चाहिए। भले ही वर्तमान याजक मर जाएँ, नए याजकों को हमेशा इन भेंटों को चढ़ाना जारी रखना चाहिए। क्योंकि याजक यहोवा के लिए भेंट चढ़ाएँगे, इसलिए उनके लिए ज़रूरी था कि वे भेंट उसी स्थान पर चढ़ाएँ, जहाँ यहोवा ने कहा है कि वह इस्राएलियों से मिलेगा। परमेश्वर कहता है कि वह निवासस्थान के द्वार पर मूसा और इस्राएल के अगुओं से मिलेगा और उनसे बात करेगा। यहीं पर यहोवा उन्हें अधिकार और मार्गदर्शन देता है। परमेश्वर वहाँ इस्राएलियों से भी मिलेगा। यही वह स्थान है जहाँ पर वह उनकी भेंट और आराधना को स्वीकार करेगा और उनके पापों को क्षमा करेगा। परमेश्वर अपने विशेष नाम यहोवा का इस्तेमाल करता है। यह स्थान किसी अन्यजाति के झूठे देवताओं के लिए नहीं है, केवल यहोवा के लिए है। अपनी महिमा, या अपनी उपस्थिति की सामर्थ से, परमेश्वर इस स्थान को पवित्र करेगा और उसे पावन कर देगा।</w:t>
      </w:r>
    </w:p>
    <w:p>
      <w:pPr/>
      <w:r>
        <w:rPr>
          <w:lang w:val="hi_IN" w:bidi="hi_IN"/>
        </w:rPr>
      </w:r>
      <w:r>
        <w:rPr>
          <w:lang w:val="hi_IN" w:bidi="hi_IN"/>
        </w:rPr>
        <w:t>यहाँ रुकें और समूह में इस प्रश्न पर चर्चा करें: ऐसी कार्यक्रमों के बारे में बात करें जो खास स्थानों पर ही होने चाहिए, जैसे विवाह, अंतिम संस्कार, या वयस्क होने के समारोह। यह क्यों महत्वपूर्ण है कि वह कार्यक्रम उसी स्थान पर हो? अगर वह कार्यक्रम किसी दूसरे स्थान पर हो, तो क्या होगा? इस ऑडियो को यहाँ रोकें।</w:t>
      </w:r>
    </w:p>
    <w:p>
      <w:pPr/>
      <w:r>
        <w:rPr>
          <w:lang w:val="hi_IN" w:bidi="hi_IN"/>
        </w:rPr>
      </w:r>
      <w:r>
        <w:rPr>
          <w:lang w:val="hi_IN" w:bidi="hi_IN"/>
        </w:rPr>
        <w:t>परमेश्वर यह भी कहता है कि वह मिलापवाले तंबू, या निवासस्थान, और वेदी को पवित्र करेगा। परमेश्वर मूसा से सीनै पर्वत पर या पुराने मिलापवाले तम्बू में मिल रहा था। अब, परमेश्वर की उपस्थिति नए निवास स्थान में होगी, जो परमेश्वर के वहाँ होने के कारण पवित्र हो जाएगा। जहाँ परमेश्वर होता है, वहाँ वह अपना अधिकार करता है, और उसके आस-पास की सब चीजें उसकी हो जाती है और पवित्र हो जाती है। निवासस्थान को तैयार करने के अनुष्ठान महत्वपूर्ण थे क्योंकि इस्राएलियों को परमेश्वर के निकट आने के लिए तैयार रहने की आवश्यकता थी। परमेश्वर कहता है कि वह हारून और उसके पुत्रों को याजकों के रूप में उसकी सेवा करने के लिए पवित्र करेगा। पिछले भाग में जो संस्कार विधि थी वह याजकों को परमेश्वर की सेवा के लिए तैयार करने के लिए थी। विधि में मूसा और याजकों ने जो कुछ भी किया वह सब यहोवा की उपस्थिति में, यहोवा के लिए, और वैसा ही किया जैसा यहोवा ने कहा था। यहोवा इन भेंटों को स्वीकार करेगा, जिससे यह प्रकट होगा कि वह उपस्थित है और याजकों को पवित्र बना रहा है।</w:t>
      </w:r>
    </w:p>
    <w:p>
      <w:pPr/>
      <w:r>
        <w:rPr>
          <w:lang w:val="hi_IN" w:bidi="hi_IN"/>
        </w:rPr>
      </w:r>
      <w:r>
        <w:rPr>
          <w:lang w:val="hi_IN" w:bidi="hi_IN"/>
        </w:rPr>
        <w:t>यहाँ रुकें और समूह में इस प्रश्न पर चर्चा करें: किसी ऐसे स्थान के बारे में बात करें जिसका नाम किसी महत्वपूर्ण व्यक्ति के नाम पर रखा गया हो या उसे समर्पित हो, जैसे कोई पार्क या अस्पताल। इस स्थान को बनाने वाले लोगों ने कैसे दिखाया कि वह स्थान उस महत्वपूर्ण व्यक्ति को समर्पित था? उस महत्वपूर्ण व्यक्ति ने ऐसा क्या किया कि लोग उस स्थान को उस व्यक्ति को समर्पित करना चाहते हैं? उस स्थान को समर्पित करने के लिए लोगों ने किस प्रकार का समारोह किया? ऑडियो को यहाँ रोकें।</w:t>
      </w:r>
    </w:p>
    <w:p>
      <w:pPr/>
      <w:r>
        <w:rPr>
          <w:lang w:val="hi_IN" w:bidi="hi_IN"/>
        </w:rPr>
      </w:r>
      <w:r>
        <w:rPr>
          <w:lang w:val="hi_IN" w:bidi="hi_IN"/>
        </w:rPr>
        <w:t>फिर परमेश्वर कहता है कि वह इस्राएलियों के बीच रहेगा, या निवास करेगा और उनका परमेश्वर होगा। वही उनकी रक्षा करेगा, उनकी आराधना को स्वीकार करेगा और उन्हें आशीष देगा। परमेश्वर कहता है कि वे, यानी कि इस्राएली जान लेंगे कि वह यहोवा, उनका परमेश्वर है, जो इस्राएलियों को मिस्र से बाहर निकाल लाया है। परमेश्वर इस्राएलियों को याद दिला रहा है कि वह कौन है और उसने उनके लिए क्या किया है। परमेश्वर उन्हें झूठे देवताओं के देश, मिस्र से बाहर निकाल लाया ताकि इस्राएली अलग ठहराए जाएँ और तैयार हो ताकि परमेश्वर उनके बीच निवास करे। इस्राएली यह जान लेंगे कि यहोवा उनका परमेश्वर है क्योंकि उन्होंने देखा है कि यहोवा ने उनके लिए क्या किया है। उनके डेरे के बीच निवासस्थान में परमेश्वर की उपस्थिति भी यह प्रमाण देती है कि वह इस्राएलियों का परमेश्वर है। परमेश्वर फिर से यह कहकर अपनी बात समाप्त करता है, "मैं यहोवा, उनका परमेश्वर हूँ।" वह इसे इसलिए दोहराता है क्योंकि इस्राएलियों के लिए यह याद रखना महत्वपूर्ण है कि परमेश्वर कौन है।</w:t>
      </w:r>
    </w:p>
    <w:p>
      <w:pPr/>
      <w:r>
        <w:rPr>
          <w:lang w:val="hi_IN" w:bidi="hi_IN"/>
        </w:rPr>
      </w:r>
      <w:r>
        <w:rPr>
          <w:lang w:val="hi_IN" w:bidi="hi_IN"/>
        </w:rPr>
        <w:t xml:space="preserve">यहाँ रुकें और समूह में इस प्रश्न पर चर्चा करें: उन तरीकों के बारे में बात करें जिनसे आपकी संस्कृति में लोग आपके इतिहास की महत्वपूर्ण घटनाओं को याद रखते हैं। आप किस प्रकार के भौतिक स्मरण चिन्ह बनाते हैं, जैसे मूर्तियाँ? आप इन घटनाओं की कहानियों को अपने आप को और दूसरों को कैसे याद दिलाते हैं? लोगों के लिए इन घटनाओं को याद रखना क्यों ज़रूरी है? </w:t>
      </w:r>
      <w:r>
        <w:rPr>
          <w:lang w:val="hi_IN" w:bidi="hi_IN"/>
        </w:rPr>
      </w:r>
    </w:p>
    <w:p>
      <w:pPr>
        <w:pStyle w:val="Heading3"/>
      </w:pPr>
      <w:r>
        <w:rPr>
          <w:lang w:val="hi_IN" w:bidi="hi_IN"/>
        </w:rPr>
        <w:t>घटनाओं को समझाना</w:t>
      </w:r>
    </w:p>
    <w:p>
      <w:pPr/>
      <w:r>
        <w:rPr>
          <w:lang w:val="hi_IN" w:bidi="hi_IN"/>
        </w:rPr>
      </w:r>
      <w:r>
        <w:rPr>
          <w:lang w:val="hi_IN" w:bidi="hi_IN"/>
        </w:rPr>
        <w:t>निर्गमन 29:38–46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परमेश्वर मेमनों, आटे और तेल, और दाखमधु की दो दैनिक भेंटों के लिए निर्देश देता है।</w:t>
      </w:r>
    </w:p>
    <w:p>
      <w:pPr/>
      <w:r>
        <w:rPr>
          <w:lang w:val="hi_IN" w:bidi="hi_IN"/>
        </w:rPr>
      </w:r>
      <w:r>
        <w:rPr>
          <w:b/>
          <w:lang w:val="hi_IN" w:bidi="hi_IN"/>
        </w:rPr>
        <w:t>दूसरे दृश्य में:</w:t>
      </w:r>
      <w:r>
        <w:rPr>
          <w:lang w:val="hi_IN" w:bidi="hi_IN"/>
        </w:rPr>
        <w:t xml:space="preserve"> परमेश्वर कहता है कि इस्राएली हमेशा इन भेंटों को मिलापवाले तंबू के द्वार पर ही चढ़ाएँ और वह इस्राएलियों से वहीं मिला करेगा।</w:t>
      </w:r>
    </w:p>
    <w:p>
      <w:pPr/>
      <w:r>
        <w:rPr>
          <w:lang w:val="hi_IN" w:bidi="hi_IN"/>
        </w:rPr>
      </w:r>
      <w:r>
        <w:rPr>
          <w:b/>
          <w:lang w:val="hi_IN" w:bidi="hi_IN"/>
        </w:rPr>
        <w:t>तीसरे दृश्य में:</w:t>
      </w:r>
      <w:r>
        <w:rPr>
          <w:lang w:val="hi_IN" w:bidi="hi_IN"/>
        </w:rPr>
        <w:t xml:space="preserve"> परमेश्वर इस्राएलियों के बीच अपनी उपस्थिति की याद दिलाता है और एक वादा भी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 जिसका निजी नाम यहोवा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याजक, जो हारून और उसके चार पुत्र हैं</w:t>
      </w:r>
    </w:p>
    <w:p>
      <w:pPr>
        <w:pStyle w:val="ListBullet"/>
        <w:spacing w:line="240" w:lineRule="auto"/>
        <w:ind w:left="720"/>
      </w:pPr>
      <w:r>
        <w:rPr>
          <w:lang w:val="hi_IN" w:bidi="hi_IN"/>
        </w:rPr>
      </w:r>
      <w:r>
        <w:rPr>
          <w:lang w:val="hi_IN" w:bidi="hi_IN"/>
        </w:rPr>
        <w:t>इस्राएली</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भाग उन आदेशों की श्रृंखला में है जो परमेश्वर मूसा को सीनै पर्वत पर देता है। यहाँ, परमेश्वर मूसा को दैनिक बलि के बारे में निर्देश दे रहा है। मूसा इन चरणों को तब तक शुरू नहीं करेगा जब तक कि परमेश्वर उसे सारे चरण बता नहीं देता। परमेश्वर मूसा को याद दिलाता है और वह यह वादा करता है कि परमेश्वर इस्राएलियों के साथ होगा।</w:t>
      </w:r>
    </w:p>
    <w:p>
      <w:pPr/>
      <w:r>
        <w:rPr>
          <w:lang w:val="hi_IN" w:bidi="hi_IN"/>
        </w:rPr>
      </w:r>
      <w:r>
        <w:rPr>
          <w:lang w:val="hi_IN" w:bidi="hi_IN"/>
        </w:rPr>
        <w:t>परमेश्वर मूसा को होमबलि के बारे में निर्देश देता है जिसे याजक हर दिन चढ़ाएंगे—एक बार सुबह और एक बार शाम को सूर्यास्त के समय। परमेश्वर ये निर्देश मूसा को देता है, जो इन निर्देशों को याजकों को बताएगा। याजक भेंटों को यहोवा को चढ़ाएँगे। याजक दिन में दो बार एक मेमने को बलि के रूप में चढ़ाएंगे और साथ ही आटा और तेल का मिश्रण, और दाखरस भी। मेमने एक साल के नर भेड़ होने चाहिए। याजक मेमने का गला काटकर उसे मारेंगे, फिर उसे वेदी पर रखकर जला देंगे।</w:t>
      </w:r>
    </w:p>
    <w:p>
      <w:pPr/>
      <w:r>
        <w:rPr>
          <w:lang w:val="hi_IN" w:bidi="hi_IN"/>
        </w:rPr>
      </w:r>
      <w:r>
        <w:rPr>
          <w:lang w:val="hi_IN" w:bidi="hi_IN"/>
        </w:rPr>
        <w:t xml:space="preserve">आटा गेहूँ का और बारीक पिसा हुआ होना चाहिए। मूल भाषा में, परमेश्वर कहता है कि आटे का दसवाँ भाग चढ़ाओ, जो शायद एक एपा का दसवाँ भाग था, जो कि सूखी चीज़ों को मापने की एक मानक इकाई थी। दसवाँ हिस्सा एक किलोग्राम आटे से थोड़ा ज़्यादा होता है। याजक आटे को हीन की एक चौथाई जैतून के तेल के साथ मिलाएं। हीन तरल पदार्थों को मापने की एक मानक इकाई थी, जो लगभग 4 लीटर के बराबर होती थी, इसलिए यह लगभग 1 लीटर जैतून का तेल होगा। यह एक गाढ़ा, गुँथा हुआ जैसे आटा होगा। याजक शायद आटे और तेल को एकसाथ मिलाकर जलाने के लिए उसे वेदी पर रखेंगे। परमेश्वर इसे अन्नबलि कहता है। </w:t>
      </w:r>
    </w:p>
    <w:p>
      <w:pPr/>
      <w:r>
        <w:rPr>
          <w:lang w:val="hi_IN" w:bidi="hi_IN"/>
        </w:rPr>
      </w:r>
      <w:r>
        <w:rPr>
          <w:lang w:val="hi_IN" w:bidi="hi_IN"/>
        </w:rPr>
        <w:t>याजक हीन की एक चौथाई, या लगभग 1 लीटर दाखरस भी चढ़ाएंगे। याजक किण्वित अंगूर के रस से बनी दाखरस को भेंट पर उण्डेलेंगे। परमेश्वर इसे पेयबलि कहता है। यह स्पष्ट नहीं है कि उन्होंने इसे मेमने पर, वेदी के ऊपरी भाग पर, या वेदी के आधार पर उण्डेला। हालाँकि, मूल भाषा में इस पेय-बलि का अर्थ उण्डेलना है, इसलिए याजक दाखरस को पात्र से उण्डेलकर यहोवा को चढ़ाते थे।</w:t>
      </w:r>
    </w:p>
    <w:p>
      <w:pPr/>
      <w:r>
        <w:rPr>
          <w:lang w:val="hi_IN" w:bidi="hi_IN"/>
        </w:rPr>
      </w:r>
      <w:r>
        <w:rPr>
          <w:lang w:val="hi_IN" w:bidi="hi_IN"/>
        </w:rPr>
        <w:t>याजक इस तीन भाग की भेंट को दिन की शुरुआत में, सूरज निकलने के बाद, और दिन के अंत में, सूर्यास्त और रात के बीच चढ़ाएंगे। वे मेमने, गुंथे हुए आटे और दाखमधु को पीतल की वेदी पर जलाएँगे। जैसे-जैसे यह जलता है, तो उसका धुआँ आसमान की ओर उठता है, जो इस बात का प्रतीक है कि यह भाग परमेश्वर का है। परमेश्वर कहता है कि यह मनभावनी सुगंध है, जो यहोवा के लिए हवन भेंट है। वह स्पष्ट करता है कि इस भेंट का क्या अर्थ है। परमेश्वर इसे "मनभावनी सुगंध” कहकर एक अच्छा हिस्सा बताता है। परमेश्वर अपने विशेष नाम यहोवा का उपयोग करता है, यह दिखाते हुए कि यह भेंट केवल उसी के लिए है, किसी और के लिए नहीं।</w:t>
      </w:r>
    </w:p>
    <w:p>
      <w:pPr/>
      <w:r>
        <w:rPr>
          <w:lang w:val="hi_IN" w:bidi="hi_IN"/>
        </w:rPr>
      </w:r>
      <w:r>
        <w:rPr>
          <w:lang w:val="hi_IN" w:bidi="hi_IN"/>
        </w:rPr>
        <w:t>अगले दृश्य में, परमेश्वर समझाता है कि याजक पीढ़ी दर पीढ़ी इस भेंट को हर दिन चढ़ाएँगे। पीढ़ी का अर्थ उन लोगों से है जो एक ही समय में एक साथ रहते हैं। इस भेंट का स्थान महत्वपूर्ण है: याजक इस भेंट को मिलापवाले तम्बू के द्वार पर वेदी पर जलाएंगे। यह स्थान यहोवा की उपस्थिति में है। परमेश्वर कहता है कि यहीं पर वह इस्राएल के अगुओं और याजकों से मिलेगा और उनसे बात करेगा। परमेश्वर उन्हें अधिकार और मार्गदर्शन देगा कि लोगों की अगुवाई कैसे करें। परमेश्वर यह भी कहता है कि वह वहाँ इस्राएल के लोगों से मिलेगा। परमेश्वर उनकी भेंट और उनकी आराधना को स्वीकार करेगा और उनके पापों को क्षमा करेगा। यह इस्राएलियों को याद दिलाएगा कि परमेश्वर की उपस्थिति उनके साथ है। क्योंकि परमेश्वर की उपस्थिति वहाँ होगी, इसलिए वह अपनी महिमा, या अपनी सामर्थी उपस्थिति से निवासस्थान के द्वार को पवित्र या पावन करेगा।</w:t>
      </w:r>
    </w:p>
    <w:p>
      <w:pPr/>
      <w:r>
        <w:rPr>
          <w:lang w:val="hi_IN" w:bidi="hi_IN"/>
        </w:rPr>
      </w:r>
      <w:r>
        <w:rPr>
          <w:lang w:val="hi_IN" w:bidi="hi_IN"/>
        </w:rPr>
        <w:t>यहाँ रुकें और समूह में इस प्रश्न पर चर्चा करें: उस समय के बारे में बात कीजिए जब कोई बहुत महत्वपूर्ण व्यक्ति, जैसे कोई प्रसिद्ध व्यक्ति, किसी स्थान पर आया हो, जैसे किसी सभा के स्थान पर। लोग उस मुलाक़ात को कैसे याद करते हैं? लोग किसी व्यक्ति के आने की बात को किस तरह से याद रखते हैं, जैसे कि दीवार पर लगी कोई तस्वीर? लोग उस स्थान के बारे में अलग तरह से कैसे बात करते हैं, जब कोई महत्वपूर्ण व्यक्ति वहाँ आया था? ऑडियो को यहाँ रोकें।</w:t>
      </w:r>
    </w:p>
    <w:p>
      <w:pPr/>
      <w:r>
        <w:rPr>
          <w:lang w:val="hi_IN" w:bidi="hi_IN"/>
        </w:rPr>
      </w:r>
      <w:r>
        <w:rPr>
          <w:lang w:val="hi_IN" w:bidi="hi_IN"/>
        </w:rPr>
        <w:t>तीसरे दृश्य में, परमेश्वर इस बात की याद दिलाता है कि उसने क्या-क्या किया है और वह कौन है। परमेश्वर कहता है कि वही निवासस्थान और वेदी को पवित्र करता है, साथ ही हारून और उसके पुत्रों को भी पवित्र करता है, ताकि वे याजक के रूप में उसकी सेवा करें। वह अपनी उपस्थिति और अपनी सामर्थ्य के द्वारा चीजों को पवित्र बनाता है। फिर परमेश्वर कहता है कि वह इस्राएलियों के बीच रहेगा, या निवास करेगा और उनका परमेश्वर होगा। इसका यह अर्थ नहीं है कि परमेश्वर की सारी शारीरिक उपस्थिति निवासस्थान में ही होगी। किसी भी चीज़ में परमेश्वर की सारी शारीरिक उपस्थिति समा नहीं सकती। लेकिन परमेश्वर का आत्मा, या उपस्थिति, इस्राएलियों के साथ होगी। यह इस्राएलियों को याद दिलाएगा कि यह यहोवा ही है जो उन्हें मिस्र से बाहर निकाल लाया है। परमेश्वर उन्हें बहुत से झूठे देवताओं से भरे देश से बाहर निकाल लाया ताकि इस्राएली अलग किए जाएँ। उन्हें इसलिए अलग किया गया है ताकि वे परमेश्वर की सही तरह सेवा कर सकें और परमेश्वर की उपस्थिति उनके साथ रहे। परमेश्वर यह कहकर अपनी बात समाप्त करता है, "मैं यहोवा उनका परमेश्वर हूँ।" जब परमेश्वर अपना नाम दोहराता है, तो वह इस्राएलियों को उन सभी बातों की याद दिलाता है जिनका संकेत उसका नाम देता है: परमेश्वर ने जो कुछ किया है, उसकी सभी विशेषताएँ, और उसके व्यक्तिगत नाम को देने का व्यक्तिगत स्वरूप।</w:t>
      </w:r>
    </w:p>
    <w:p>
      <w:pPr/>
      <w:r>
        <w:rPr>
          <w:lang w:val="hi_IN" w:bidi="hi_IN"/>
        </w:rPr>
      </w:r>
      <w:r>
        <w:rPr>
          <w:lang w:val="hi_IN" w:bidi="hi_IN"/>
        </w:rPr>
        <w:t>यहाँ रुकें और समूह में इस प्रश्न पर चर्चा करें: मूल भाषा में लोग कुछ कथनों को दोहराते हैं ताकि यह दिखा सकें कि वे जानने और समझने के लिए बहुत महत्वपूर्ण हैं। एक गतिविधि के रूप में, अपना परिचय दें और अपने बारे में कुछ जानकारी दें। छोटी-छोटी बातें भी शामिल कीजिए, जैसे आपका पसंदीदा रंग, और महत्वपूर्ण बातें, जैसे आपका परिवार कौन है। ध्यान दें कि आप किसी जानकारी को बहुत महत्वपूर्ण दिखाने के लिए किन तरीकों का उपयोग करते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29:38–46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 जिसका निजी नाम यहोवा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याजक, जो हारून और उसके चार पुत्र हैं</w:t>
      </w:r>
    </w:p>
    <w:p>
      <w:pPr>
        <w:pStyle w:val="ListBullet"/>
        <w:spacing w:line="240" w:lineRule="auto"/>
        <w:ind w:left="720"/>
      </w:pPr>
      <w:r>
        <w:rPr>
          <w:lang w:val="hi_IN" w:bidi="hi_IN"/>
        </w:rPr>
      </w:r>
      <w:r>
        <w:rPr>
          <w:lang w:val="hi_IN" w:bidi="hi_IN"/>
        </w:rPr>
        <w:t>इस्राएली</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 xml:space="preserve">परमेश्वर मूसा से कहता है, “तू याजकों से यही करने के लिए कह। हर दिन मेरे लिए दो होमबलि चढ़ाना। हर एक बलि में एक साल का एक मेम्ना हो, एक किलो बढ़िया गेहूँ का आटा हो जो एक लीटर शुद्ध जैतून के तेल के साथ मिलाकर गूँधा गया हो, और एक लीटर दाखमधु हो। पहला बलिदान सुबह और दूसरा बलिदान दिन के अंत में चढ़ाना। यह यहोवा के लिए होमबलि है। उसका धुआँ हवन की सुखदायक सुगंध की तरह मेरे पास ऊपर उठेगा, और मैं उसे देखूँगा कि यह अच्छा है।"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इस तरह उत्तर दे सकता है, "मैं चाहता हूँ कि इस्राएलियों का मेरे साथ अच्छा संबंध हो, इसलिए मैं उन्हें स्पष्ट निर्देश दूँगा कि वे मेरे साथ कैसे रहें, या “मैं जानता हूँ कि लोग भूल जाते हैं, इसलिए मैं उन्हें हर दिन अपनी उपस्थिति की याद दिलाऊँगा,” या “मुझे इस्राएलियों की चिंता है और मैं उनसे प्रसन्न होना चाहता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फिर परमेश्वर कहता है, “हर पीढ़ी के लोग प्रतिदिन दिन में दो बार होमबलि चढ़ाया करें। मेरी उपस्थिति में मिलापवाले तंबू के द्वार पर ये बलिदान चढ़ाए जाए। मैं यहाँ इस्राएल के अगुवों से मिलूँगा और उनसे बात करूँगा। मैं यहाँ इस्राएलियों से भी मिलूँगा। मेरी उपस्थिति की सामर्थ इस स्थान को पवित्र बना देगी।"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“यह मेरे लिए सम्मान की बात है कि परमेश्वर मुझसे और इस्राएल के अगुवों से बात करेगा,” या “परमेश्वर जो कुछ भी कहता है वह महत्वपूर्ण है, इसलिए मैं यह सुनिश्चित करूँगा कि हम वह सब करें जो वह हमसे करने के लिए कहता है,” या “मैं परमेश्वर की सामर्थ्य से आश्चर्यचकित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 xml:space="preserve">परमेश्वर कहता है, “अपनी उपस्थिति से मैं निवासस्थान और वेदी को, साथ ही हारून और उसके पुत्रों को मेरी सेवा करने वाले याजक के रूप में पवित्र करूँगा। तब मैं इस्राएलियों के बीच में निवास करूँगा और उनका परमेश्वर ठहरूँगा। वे जान जाएँगे कि मैं यहोवा, उनका परमेश्वर हूँ, जो उन्हें मिस्र से निकाल लाया, ताकि वे मेरे लिए अलग किए जाएँ और तैयार हो कि मैं उनके बीच निवास कर सकूँ। मैं यहोवा, उनका परमेश्वर हूँ।"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 इस तरह उत्तर दे सकते हैं, “मैं सम्मानित महसूस करता हूँ कि परमेश्वर ने हमें चुना ताकि वह हमारे बीच में रहे", या “मैं परमेश्वर की सामर्थ्य से चकित हूँ, जो चीज़ों को केवल पास होने से ही पवित्र कर देता है।”</w:t>
      </w:r>
      <w:r>
        <w:rPr>
          <w:lang w:val="hi_IN" w:bidi="hi_IN"/>
        </w:rPr>
      </w:r>
    </w:p>
    <w:p>
      <w:pPr>
        <w:pStyle w:val="Heading3"/>
      </w:pPr>
      <w:r>
        <w:rPr>
          <w:lang w:val="hi_IN" w:bidi="hi_IN"/>
        </w:rPr>
        <w:t>आवश्यक जानकारी</w:t>
      </w:r>
    </w:p>
    <w:p>
      <w:pPr/>
      <w:r>
        <w:rPr>
          <w:lang w:val="hi_IN" w:bidi="hi_IN"/>
        </w:rPr>
      </w:r>
      <w:r>
        <w:rPr>
          <w:lang w:val="hi_IN" w:bidi="hi_IN"/>
        </w:rPr>
        <w:t>निर्गमन 29:38–46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परमेश्वर</w:t>
      </w:r>
      <w:r>
        <w:rPr>
          <w:lang w:val="hi_IN" w:bidi="hi_IN"/>
        </w:rPr>
        <w:t xml:space="preserve"> मूसा को बताता है कि होमबलि की </w:t>
      </w:r>
      <w:r>
        <w:rPr>
          <w:b/>
          <w:lang w:val="hi_IN" w:bidi="hi_IN"/>
        </w:rPr>
        <w:t>वेदी</w:t>
      </w:r>
      <w:r>
        <w:rPr>
          <w:lang w:val="hi_IN" w:bidi="hi_IN"/>
        </w:rPr>
        <w:t xml:space="preserve"> पर क्या-क्या चढ़ाना है। वेदी वह स्थान है जहाँ लोग परमेश्वर को पशु जैसी भेंट चढ़ाते हैं और उन्हें </w:t>
      </w:r>
      <w:r>
        <w:rPr>
          <w:b/>
          <w:lang w:val="hi_IN" w:bidi="hi_IN"/>
        </w:rPr>
        <w:t>भेंट</w:t>
      </w:r>
      <w:r>
        <w:rPr>
          <w:lang w:val="hi_IN" w:bidi="hi_IN"/>
        </w:rPr>
        <w:t xml:space="preserve"> के रूप में जलाकर अर्पण करते हैं। </w:t>
      </w:r>
      <w:r>
        <w:rPr>
          <w:b/>
          <w:lang w:val="hi_IN" w:bidi="hi_IN"/>
        </w:rPr>
        <w:t>वेदी</w:t>
      </w:r>
      <w:r>
        <w:rPr>
          <w:lang w:val="hi_IN" w:bidi="hi_IN"/>
        </w:rPr>
        <w:t xml:space="preserve"> के बारे में अधिक जानकारी के लिए, मुख्य शब्दावली देखें। वेदी के लिए उसी शब्द या वाक्यांश का उपयोग करें जिसका उपयोग आपने पिछले भागों में किया है।</w:t>
      </w:r>
    </w:p>
    <w:p>
      <w:pPr/>
      <w:r>
        <w:rPr>
          <w:lang w:val="hi_IN" w:bidi="hi_IN"/>
        </w:rPr>
      </w:r>
      <w:r>
        <w:rPr>
          <w:lang w:val="hi_IN" w:bidi="hi_IN"/>
        </w:rPr>
        <w:t>यहाँ रुकें और समूह में होमबलि की वेदी की तस्वीर को फिर से देखें। इस ऑडियो को यहाँ रोकें।</w:t>
      </w:r>
    </w:p>
    <w:p>
      <w:pPr/>
      <w:r>
        <w:rPr>
          <w:lang w:val="hi_IN" w:bidi="hi_IN"/>
        </w:rPr>
      </w:r>
      <w:r>
        <w:rPr>
          <w:lang w:val="hi_IN" w:bidi="hi_IN"/>
        </w:rPr>
        <w:t xml:space="preserve">परमेश्वर मूसा से कहता है कि तू आटे का दसवाँ हिस्सा, </w:t>
      </w:r>
      <w:r>
        <w:rPr>
          <w:b/>
          <w:lang w:val="hi_IN" w:bidi="hi_IN"/>
        </w:rPr>
        <w:t>हीन</w:t>
      </w:r>
      <w:r>
        <w:rPr>
          <w:lang w:val="hi_IN" w:bidi="hi_IN"/>
        </w:rPr>
        <w:t xml:space="preserve"> की एक चौथाई जैतून का तेल, और हीन की एक चौथाई दाखमधु इकट्ठा कर। आटे का दसवाँ हिस्सा शायद एक </w:t>
      </w:r>
      <w:r>
        <w:rPr>
          <w:b/>
          <w:lang w:val="hi_IN" w:bidi="hi_IN"/>
        </w:rPr>
        <w:t>एपा</w:t>
      </w:r>
      <w:r>
        <w:rPr>
          <w:lang w:val="hi_IN" w:bidi="hi_IN"/>
        </w:rPr>
        <w:t xml:space="preserve"> का दसवाँ हिस्सा था, जो सूखी चीज़ों के लिए एक मानक माप थी। एक </w:t>
      </w:r>
      <w:r>
        <w:rPr>
          <w:b/>
          <w:lang w:val="hi_IN" w:bidi="hi_IN"/>
        </w:rPr>
        <w:t>एपा</w:t>
      </w:r>
      <w:r>
        <w:rPr>
          <w:lang w:val="hi_IN" w:bidi="hi_IN"/>
        </w:rPr>
        <w:t xml:space="preserve"> का दसवाँ हिस्सा शायद एक किलोग्राम से थोड़ा ज़्यादा होता था। एक </w:t>
      </w:r>
      <w:r>
        <w:rPr>
          <w:b/>
          <w:lang w:val="hi_IN" w:bidi="hi_IN"/>
        </w:rPr>
        <w:t>हीन</w:t>
      </w:r>
      <w:r>
        <w:rPr>
          <w:lang w:val="hi_IN" w:bidi="hi_IN"/>
        </w:rPr>
        <w:t xml:space="preserve"> तरल चीज़ों को मापने का एक मानक माप थी, जो लगभग 4 लीटर के बराबर होती थी। हीन की एक चौथाई हिस्सा लगभग 1 लीटर के बराबर होता था। मापने के लिए उसी शब्द या वाक्यांश इस्तेमाल करें, जो आपने पिछले भागों में इस्तेमाल किया है।</w:t>
      </w:r>
    </w:p>
    <w:p>
      <w:pPr/>
      <w:r>
        <w:rPr>
          <w:lang w:val="hi_IN" w:bidi="hi_IN"/>
        </w:rPr>
      </w:r>
      <w:r>
        <w:rPr>
          <w:b/>
          <w:lang w:val="hi_IN" w:bidi="hi_IN"/>
        </w:rPr>
        <w:t>दाखमधु</w:t>
      </w:r>
      <w:r>
        <w:rPr>
          <w:lang w:val="hi_IN" w:bidi="hi_IN"/>
        </w:rPr>
        <w:t xml:space="preserve"> किण्वित अंगूर का रस है। उस समय यह एक सामान्य पेय था। </w:t>
      </w:r>
      <w:r>
        <w:rPr>
          <w:b/>
          <w:lang w:val="hi_IN" w:bidi="hi_IN"/>
        </w:rPr>
        <w:t>दाखमधु</w:t>
      </w:r>
      <w:r>
        <w:rPr>
          <w:lang w:val="hi_IN" w:bidi="hi_IN"/>
        </w:rPr>
        <w:t xml:space="preserve"> के लिए उसी शब्द या वाक्यांश का उपयोग करें जो आपने पिछले भागों में उपयोग किया है।</w:t>
      </w:r>
    </w:p>
    <w:p>
      <w:pPr/>
      <w:r>
        <w:rPr>
          <w:lang w:val="hi_IN" w:bidi="hi_IN"/>
        </w:rPr>
      </w:r>
      <w:r>
        <w:rPr>
          <w:lang w:val="hi_IN" w:bidi="hi_IN"/>
        </w:rPr>
        <w:t xml:space="preserve">परमेश्वर उस गूँथे हुए आटे को </w:t>
      </w:r>
      <w:r>
        <w:rPr>
          <w:b/>
          <w:lang w:val="hi_IN" w:bidi="hi_IN"/>
        </w:rPr>
        <w:t>अन्नबलि</w:t>
      </w:r>
      <w:r>
        <w:rPr>
          <w:lang w:val="hi_IN" w:bidi="hi_IN"/>
        </w:rPr>
        <w:t xml:space="preserve"> और दाखमधु को </w:t>
      </w:r>
      <w:r>
        <w:rPr>
          <w:b/>
          <w:lang w:val="hi_IN" w:bidi="hi_IN"/>
        </w:rPr>
        <w:t>पेयबलि</w:t>
      </w:r>
      <w:r>
        <w:rPr>
          <w:lang w:val="hi_IN" w:bidi="hi_IN"/>
        </w:rPr>
        <w:t xml:space="preserve"> कहता है। वह मेमने, आटे और दाखमधु की सम्पूर्ण भेंट को </w:t>
      </w:r>
      <w:r>
        <w:rPr>
          <w:b/>
          <w:lang w:val="hi_IN" w:bidi="hi_IN"/>
        </w:rPr>
        <w:t>होमबलि</w:t>
      </w:r>
      <w:r>
        <w:rPr>
          <w:lang w:val="hi_IN" w:bidi="hi_IN"/>
        </w:rPr>
        <w:t xml:space="preserve"> भी कहता है। ये सब तरह की </w:t>
      </w:r>
      <w:r>
        <w:rPr>
          <w:b/>
          <w:lang w:val="hi_IN" w:bidi="hi_IN"/>
        </w:rPr>
        <w:t>भेंटें</w:t>
      </w:r>
      <w:r>
        <w:rPr>
          <w:lang w:val="hi_IN" w:bidi="hi_IN"/>
        </w:rPr>
        <w:t xml:space="preserve"> हैं, जो किसी अनुष्ठान में परमेश्वर को चढ़ाए जाने वाले </w:t>
      </w:r>
      <w:r>
        <w:rPr>
          <w:b/>
          <w:lang w:val="hi_IN" w:bidi="hi_IN"/>
        </w:rPr>
        <w:t>बलिदान</w:t>
      </w:r>
      <w:r>
        <w:rPr>
          <w:lang w:val="hi_IN" w:bidi="hi_IN"/>
        </w:rPr>
        <w:t xml:space="preserve"> या भेंटें होती हैं, जो आम तौर पर </w:t>
      </w:r>
      <w:r>
        <w:rPr>
          <w:b/>
          <w:lang w:val="hi_IN" w:bidi="hi_IN"/>
        </w:rPr>
        <w:t>मन्दिर</w:t>
      </w:r>
      <w:r>
        <w:rPr>
          <w:lang w:val="hi_IN" w:bidi="hi_IN"/>
        </w:rPr>
        <w:t xml:space="preserve"> में या किसी विशेष वेदी पर चढ़ाए जाते हैं।</w:t>
      </w:r>
    </w:p>
    <w:p>
      <w:pPr/>
      <w:r>
        <w:rPr>
          <w:lang w:val="hi_IN" w:bidi="hi_IN"/>
        </w:rPr>
      </w:r>
      <w:r>
        <w:rPr>
          <w:lang w:val="hi_IN" w:bidi="hi_IN"/>
        </w:rPr>
        <w:t xml:space="preserve">अन्नबलि वह होती है जब लोग गेहूँ के आटे जैसी अन्न की भेंट, कभी-कभी तेल के साथ मिलाकर, यहोवा को </w:t>
      </w:r>
      <w:r>
        <w:rPr>
          <w:b/>
          <w:lang w:val="hi_IN" w:bidi="hi_IN"/>
        </w:rPr>
        <w:t>आराधना</w:t>
      </w:r>
      <w:r>
        <w:rPr>
          <w:lang w:val="hi_IN" w:bidi="hi_IN"/>
        </w:rPr>
        <w:t xml:space="preserve"> के रूप में चढ़ाते हैं। </w:t>
      </w:r>
      <w:r>
        <w:rPr>
          <w:b/>
          <w:lang w:val="hi_IN" w:bidi="hi_IN"/>
        </w:rPr>
        <w:t>याजक</w:t>
      </w:r>
      <w:r>
        <w:rPr>
          <w:lang w:val="hi_IN" w:bidi="hi_IN"/>
        </w:rPr>
        <w:t xml:space="preserve"> इसे प्रतीकात्मक रूप से परमेश्वर को चढ़ाने के लिए वेदी पर जलाएगा। </w:t>
      </w:r>
      <w:r>
        <w:rPr>
          <w:b/>
          <w:lang w:val="hi_IN" w:bidi="hi_IN"/>
        </w:rPr>
        <w:t>अन्नबलि</w:t>
      </w:r>
      <w:r>
        <w:rPr>
          <w:lang w:val="hi_IN" w:bidi="hi_IN"/>
        </w:rPr>
        <w:t xml:space="preserve"> के बारे में अधिक जानकारी के लिए मुख्य शब्दावली देखें।</w:t>
      </w:r>
    </w:p>
    <w:p>
      <w:pPr/>
      <w:r>
        <w:rPr>
          <w:lang w:val="hi_IN" w:bidi="hi_IN"/>
        </w:rPr>
      </w:r>
      <w:r>
        <w:rPr>
          <w:lang w:val="hi_IN" w:bidi="hi_IN"/>
        </w:rPr>
        <w:t xml:space="preserve">यहाँ रुकें और समूह में चर्चा करें कि आप </w:t>
      </w:r>
      <w:r>
        <w:rPr>
          <w:b/>
          <w:lang w:val="hi_IN" w:bidi="hi_IN"/>
        </w:rPr>
        <w:t>अन्नबलि</w:t>
      </w:r>
      <w:r>
        <w:rPr>
          <w:lang w:val="hi_IN" w:bidi="hi_IN"/>
        </w:rPr>
        <w:t xml:space="preserve"> के लिए किस शब्द या वाक्यांश का उपयोग करेंगे। यदि आपने बाइबल की किसी अन्य पुस्तक में इस शब्द का अनुवाद पहले ही किया है, तो यहाँ भी उसी शब्द का उपयोग करें जो आपने वहाँ किया था। इस ऑडियो को यहाँ रोकें।</w:t>
      </w:r>
    </w:p>
    <w:p>
      <w:pPr/>
      <w:r>
        <w:rPr>
          <w:lang w:val="hi_IN" w:bidi="hi_IN"/>
        </w:rPr>
      </w:r>
      <w:r>
        <w:rPr>
          <w:lang w:val="hi_IN" w:bidi="hi_IN"/>
        </w:rPr>
        <w:t xml:space="preserve">पेयबलि में लोग दाखमधु की भेंट लाते थे, और याजक उसे वेदी पर उण्डेल देता था, जो प्रतीकात्मक रूप से यहोवा को आराधना के रूप में चढ़ाई जाती थी। पेयबलि के लिए उसी शब्द या वाक्यांश का उपयोग करें जिसका उपयोग आपने पिछले भागों में किया है। </w:t>
      </w:r>
      <w:r>
        <w:rPr>
          <w:b/>
          <w:lang w:val="hi_IN" w:bidi="hi_IN"/>
        </w:rPr>
        <w:t>पेयबलि</w:t>
      </w:r>
      <w:r>
        <w:rPr>
          <w:lang w:val="hi_IN" w:bidi="hi_IN"/>
        </w:rPr>
        <w:t xml:space="preserve"> के बारे में अधिक जानकारी के लिए मुख्य शब्दावली देखें। </w:t>
      </w:r>
    </w:p>
    <w:p>
      <w:pPr/>
      <w:r>
        <w:rPr>
          <w:lang w:val="hi_IN" w:bidi="hi_IN"/>
        </w:rPr>
      </w:r>
      <w:r>
        <w:rPr>
          <w:lang w:val="hi_IN" w:bidi="hi_IN"/>
        </w:rPr>
        <w:t xml:space="preserve">होमबलि वह होती थी जब लोग पशुओं को पूरी तरह जला कर परमेश्वर को बलि चढ़ाते थे। ये भेंटें सामान्य रूप से </w:t>
      </w:r>
      <w:r>
        <w:rPr>
          <w:b/>
          <w:lang w:val="hi_IN" w:bidi="hi_IN"/>
        </w:rPr>
        <w:t>पापों</w:t>
      </w:r>
      <w:r>
        <w:rPr>
          <w:lang w:val="hi_IN" w:bidi="hi_IN"/>
        </w:rPr>
        <w:t xml:space="preserve"> की </w:t>
      </w:r>
      <w:r>
        <w:rPr>
          <w:b/>
          <w:lang w:val="hi_IN" w:bidi="hi_IN"/>
        </w:rPr>
        <w:t>क्षमा</w:t>
      </w:r>
      <w:r>
        <w:rPr>
          <w:lang w:val="hi_IN" w:bidi="hi_IN"/>
        </w:rPr>
        <w:t xml:space="preserve"> के लिए होती थीं। </w:t>
      </w:r>
      <w:r>
        <w:rPr>
          <w:b/>
          <w:lang w:val="hi_IN" w:bidi="hi_IN"/>
        </w:rPr>
        <w:t>होमबलि</w:t>
      </w:r>
      <w:r>
        <w:rPr>
          <w:lang w:val="hi_IN" w:bidi="hi_IN"/>
        </w:rPr>
        <w:t xml:space="preserve"> के बारे में अधिक जानकारी के लिए, मुख्य शब्दावली को देखें। होमबलि की भेंट के लिए उसी शब्द या वाक्यांश का उपयोग करें जिसका उपयोग आपने पिछले भागों में किया है।</w:t>
      </w:r>
    </w:p>
    <w:p>
      <w:pPr/>
      <w:r>
        <w:rPr>
          <w:lang w:val="hi_IN" w:bidi="hi_IN"/>
        </w:rPr>
      </w:r>
      <w:r>
        <w:rPr>
          <w:lang w:val="hi_IN" w:bidi="hi_IN"/>
        </w:rPr>
        <w:t xml:space="preserve">परमेश्वर कहता है कि ये भेंट एक सुखदायक </w:t>
      </w:r>
      <w:r>
        <w:rPr>
          <w:b/>
          <w:lang w:val="hi_IN" w:bidi="hi_IN"/>
        </w:rPr>
        <w:t>सुगंध</w:t>
      </w:r>
      <w:r>
        <w:rPr>
          <w:lang w:val="hi_IN" w:bidi="hi_IN"/>
        </w:rPr>
        <w:t xml:space="preserve"> होगी, </w:t>
      </w:r>
      <w:r>
        <w:rPr>
          <w:b/>
          <w:lang w:val="hi_IN" w:bidi="hi_IN"/>
        </w:rPr>
        <w:t>यहोवा</w:t>
      </w:r>
      <w:r>
        <w:rPr>
          <w:lang w:val="hi_IN" w:bidi="hi_IN"/>
        </w:rPr>
        <w:t xml:space="preserve"> के लिए हवन भेंट होंगी। सुगंध का मतलब अच्छी खुशबू होता है। इसका यह अर्थ नहीं है कि यह भेंट परमेश्वर के खाने के लिए भोजन है। जलते हुए बलिदान का धुआँ आकाश की ओर उठता था और प्रतीकात्मक रूप से यह दर्शाता था कि लोग यह भेंट केवल परमेश्वर को दे रहे थे और किसी और को नहीं।</w:t>
      </w:r>
    </w:p>
    <w:p>
      <w:pPr/>
      <w:r>
        <w:rPr>
          <w:lang w:val="hi_IN" w:bidi="hi_IN"/>
        </w:rPr>
      </w:r>
      <w:r>
        <w:rPr>
          <w:lang w:val="hi_IN" w:bidi="hi_IN"/>
        </w:rPr>
        <w:t>परमेश्वर कई बार अपने विशेष नाम यहोवा का उपयोग करता है। यहोवा परमेश्वर का वास्तविक नाम है। यहोवा एक विशेष नाम है—</w:t>
      </w:r>
      <w:r>
        <w:rPr>
          <w:b/>
          <w:lang w:val="hi_IN" w:bidi="hi_IN"/>
        </w:rPr>
        <w:t>इस्राएल</w:t>
      </w:r>
      <w:r>
        <w:rPr>
          <w:lang w:val="hi_IN" w:bidi="hi_IN"/>
        </w:rPr>
        <w:t xml:space="preserve"> के आसपास के क्षेत्र में किसी भी अन्य धर्म ने अपने ईश्वर के लिए ऐसे नाम का इस्तेमाल नहीं किया। परमेश्वर कहता है कि याजकों को होमबलि को विशेष रूप से यहोवा को ही चढ़ाई चाहिए और उसकी उपस्थिति में ही चढ़ानी चाहिए। परमेश्वर दो बार कहता है कि वह यहोवा है, </w:t>
      </w:r>
      <w:r>
        <w:rPr>
          <w:b/>
          <w:lang w:val="hi_IN" w:bidi="hi_IN"/>
        </w:rPr>
        <w:t>इस्राएलियों</w:t>
      </w:r>
      <w:r>
        <w:rPr>
          <w:lang w:val="hi_IN" w:bidi="hi_IN"/>
        </w:rPr>
        <w:t xml:space="preserve"> का परमेश्वर। वह यह दिखा रहा है कि विशेष रूप से यहोवा ही इस्राएल का एकमात्र परमेश्वर है, और कोई दूसरा नहीं। </w:t>
      </w:r>
      <w:r>
        <w:rPr>
          <w:b/>
          <w:lang w:val="hi_IN" w:bidi="hi_IN"/>
        </w:rPr>
        <w:t>यहोवा</w:t>
      </w:r>
      <w:r>
        <w:rPr>
          <w:lang w:val="hi_IN" w:bidi="hi_IN"/>
        </w:rPr>
        <w:t xml:space="preserve"> के बारे में अधिक जानकारी के लिए, मुख्य शब्दावली देखें। यहोवा के लिए उसी शब्द या वाक्यांश का उपयोग करें जो आपने पिछले भागों में उपयोग किया है। </w:t>
      </w:r>
    </w:p>
    <w:p>
      <w:pPr/>
      <w:r>
        <w:rPr>
          <w:lang w:val="hi_IN" w:bidi="hi_IN"/>
        </w:rPr>
      </w:r>
      <w:r>
        <w:rPr>
          <w:lang w:val="hi_IN" w:bidi="hi_IN"/>
        </w:rPr>
        <w:t xml:space="preserve">परमेश्वर कहता है कि इस्राएली हर नई </w:t>
      </w:r>
      <w:r>
        <w:rPr>
          <w:b/>
          <w:lang w:val="hi_IN" w:bidi="hi_IN"/>
        </w:rPr>
        <w:t>पीढ़ी</w:t>
      </w:r>
      <w:r>
        <w:rPr>
          <w:lang w:val="hi_IN" w:bidi="hi_IN"/>
        </w:rPr>
        <w:t xml:space="preserve"> में इन बलिदानों को लगातार चढ़ाते रहें। पीढ़ी का अर्थ उन लोगों से है जो एक ही समय में एक साथ रहते हैं। परमेश्वर स्पष्ट करता है कि जैसे-जैसे साल बीतते जाते हैं और नए लोग जन्म लेते हैं, याजकों को लगातार बलिदान चढ़ाते रहना चाहिए। </w:t>
      </w:r>
      <w:r>
        <w:rPr>
          <w:b/>
          <w:lang w:val="hi_IN" w:bidi="hi_IN"/>
        </w:rPr>
        <w:t>पीढ़ी</w:t>
      </w:r>
      <w:r>
        <w:rPr>
          <w:lang w:val="hi_IN" w:bidi="hi_IN"/>
        </w:rPr>
        <w:t xml:space="preserve"> के बारे में अधिक जानकारी के लिए, मुख्य शब्दावली देखें। पीढ़ी के लिए उसी शब्द या वाक्यांश का उपयोग करें जिसका उपयोग आपने पिछले भागों में किया है।</w:t>
      </w:r>
    </w:p>
    <w:p>
      <w:pPr/>
      <w:r>
        <w:rPr>
          <w:lang w:val="hi_IN" w:bidi="hi_IN"/>
        </w:rPr>
      </w:r>
      <w:r>
        <w:rPr>
          <w:lang w:val="hi_IN" w:bidi="hi_IN"/>
        </w:rPr>
        <w:t xml:space="preserve">परमेश्वर कहता है कि याजको को भेंटें </w:t>
      </w:r>
      <w:r>
        <w:rPr>
          <w:b/>
          <w:lang w:val="hi_IN" w:bidi="hi_IN"/>
        </w:rPr>
        <w:t>मिलापवाले तंबू</w:t>
      </w:r>
      <w:r>
        <w:rPr>
          <w:lang w:val="hi_IN" w:bidi="hi_IN"/>
        </w:rPr>
        <w:t xml:space="preserve"> के प्रवेश द्वार पर चढ़ानी चाहिए, जो कि </w:t>
      </w:r>
      <w:r>
        <w:rPr>
          <w:b/>
          <w:lang w:val="hi_IN" w:bidi="hi_IN"/>
        </w:rPr>
        <w:t>निवासस्थान</w:t>
      </w:r>
      <w:r>
        <w:rPr>
          <w:lang w:val="hi_IN" w:bidi="hi_IN"/>
        </w:rPr>
        <w:t xml:space="preserve"> का दूसरा नाम है। यह एक बड़ा तंबू था जिसे एक जगह से दूसरी जगह ले जाया जाता था, जहाँ </w:t>
      </w:r>
      <w:r>
        <w:rPr>
          <w:b/>
          <w:lang w:val="hi_IN" w:bidi="hi_IN"/>
        </w:rPr>
        <w:t>यहूदी</w:t>
      </w:r>
      <w:r>
        <w:rPr>
          <w:lang w:val="hi_IN" w:bidi="hi_IN"/>
        </w:rPr>
        <w:t xml:space="preserve"> पूर्वज परमेश्वर की आराधना करते थे। यही पर याजक यहोवा को भेंट चढ़ाएँगे। </w:t>
      </w:r>
      <w:r>
        <w:rPr>
          <w:b/>
          <w:lang w:val="hi_IN" w:bidi="hi_IN"/>
        </w:rPr>
        <w:t>निवासस्थान</w:t>
      </w:r>
      <w:r>
        <w:rPr>
          <w:lang w:val="hi_IN" w:bidi="hi_IN"/>
        </w:rPr>
        <w:t xml:space="preserve"> के बारे में अधिक जानकारी के लिए, मुख्य शब्दावली देखें। निवासस्थान के लिए उसी शब्द या वाक्यांश का उपयोग करें जिसका उपयोग आपने पिछले भागों में किया है।</w:t>
      </w:r>
    </w:p>
    <w:p>
      <w:pPr/>
      <w:r>
        <w:rPr>
          <w:lang w:val="hi_IN" w:bidi="hi_IN"/>
        </w:rPr>
      </w:r>
      <w:r>
        <w:rPr>
          <w:lang w:val="hi_IN" w:bidi="hi_IN"/>
        </w:rPr>
        <w:t xml:space="preserve">परमेश्वर कहता है कि वह मिलापवाले तंबू के द्वार को </w:t>
      </w:r>
      <w:r>
        <w:rPr>
          <w:b/>
          <w:lang w:val="hi_IN" w:bidi="hi_IN"/>
        </w:rPr>
        <w:t>पावन</w:t>
      </w:r>
      <w:r>
        <w:rPr>
          <w:lang w:val="hi_IN" w:bidi="hi_IN"/>
        </w:rPr>
        <w:t xml:space="preserve"> करेगा। पावन करने का अर्थ है किसी वस्तु या व्यक्ति को परमेश्वर के लिए </w:t>
      </w:r>
      <w:r>
        <w:rPr>
          <w:b/>
          <w:lang w:val="hi_IN" w:bidi="hi_IN"/>
        </w:rPr>
        <w:t>पवित्र</w:t>
      </w:r>
      <w:r>
        <w:rPr>
          <w:lang w:val="hi_IN" w:bidi="hi_IN"/>
        </w:rPr>
        <w:t xml:space="preserve"> करना, या अलग करके समर्पित करना। </w:t>
      </w:r>
      <w:r>
        <w:rPr>
          <w:b/>
          <w:lang w:val="hi_IN" w:bidi="hi_IN"/>
        </w:rPr>
        <w:t>पावन</w:t>
      </w:r>
      <w:r>
        <w:rPr>
          <w:lang w:val="hi_IN" w:bidi="hi_IN"/>
        </w:rPr>
        <w:t xml:space="preserve"> करने के बारे में अधिक जानकारी के लिए, मुख्य शब्दावली को देखें। पावन करने के लिए उसी शब्द या वाक्यांश का उपयोग करें जिसका उपयोग आपने पिछले भागों में किया था।</w:t>
      </w:r>
    </w:p>
    <w:p>
      <w:pPr/>
      <w:r>
        <w:rPr>
          <w:lang w:val="hi_IN" w:bidi="hi_IN"/>
        </w:rPr>
      </w:r>
      <w:r>
        <w:rPr>
          <w:lang w:val="hi_IN" w:bidi="hi_IN"/>
        </w:rPr>
        <w:t xml:space="preserve">परमेश्वर अपनी </w:t>
      </w:r>
      <w:r>
        <w:rPr>
          <w:b/>
          <w:lang w:val="hi_IN" w:bidi="hi_IN"/>
        </w:rPr>
        <w:t>महिमा</w:t>
      </w:r>
      <w:r>
        <w:rPr>
          <w:lang w:val="hi_IN" w:bidi="hi_IN"/>
        </w:rPr>
        <w:t xml:space="preserve"> के द्वारा इस स्थान को पवित्र करेगा। महिमा वह प्रसिद्धि और प्रशंसा है जो आप किसी प्रभावशाली काम को करने के द्वारा प्राप्त करते हैं। जब परमेश्वर अपनी महिमा दिखाता है, तो लोग देख पाते हैं कि परमेश्वर कितना सुंदर, सामर्थी और महान है। जब परमेश्वर अपनी महिमा प्रकट करता है, तो यह भी दिखाता है कि वह वहाँ उपस्थित है। महिमा शब्द का अनुवाद करना मुश्किल हो सकता है। कुछ मामलों में, आप "परमेश्वर की शक्ति और वैभव" कह सकते हैं। </w:t>
      </w:r>
      <w:r>
        <w:rPr>
          <w:b/>
          <w:lang w:val="hi_IN" w:bidi="hi_IN"/>
        </w:rPr>
        <w:t>महिमा</w:t>
      </w:r>
      <w:r>
        <w:rPr>
          <w:lang w:val="hi_IN" w:bidi="hi_IN"/>
        </w:rPr>
        <w:t xml:space="preserve"> के बारे में अधिक जानकारी के लिए, मुख्य शब्दावली को देखें। महिमा के लिए उसी शब्द या वाक्यांश का प्रयोग करें जिसका प्रयोग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30:1–10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30:1–10 को सुनें और अपने मन में रखें।</w:t>
      </w:r>
    </w:p>
    <w:p>
      <w:pPr/>
      <w:r>
        <w:rPr>
          <w:lang w:val="hi_IN" w:bidi="hi_IN"/>
        </w:rPr>
      </w:r>
      <w:r>
        <w:rPr>
          <w:lang w:val="hi_IN" w:bidi="hi_IN"/>
        </w:rPr>
        <w:t>यदि सम्भव हो, तो निर्गमन 30:1–10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30:1–10 का ऑडियो संस्करण सबसे आसानी से समझ में आने वाले अनुवाद में सुनें।</w:t>
      </w:r>
    </w:p>
    <w:p>
      <w:pPr/>
      <w:r>
        <w:rPr>
          <w:lang w:val="hi_IN" w:bidi="hi_IN"/>
        </w:rPr>
      </w:r>
      <w:r>
        <w:rPr>
          <w:lang w:val="hi_IN" w:bidi="hi_IN"/>
        </w:rPr>
        <w:t>परमेश्वर मूसा को बता रहा है कि उपासना का स्थान कैसे बनाना है और याजकों को कैसे पवित्र करना है, या उन्हें अलग ठहराना है, ताकि यह बात सबको दिखाई दे। इस आराधना स्थान को निवास स्थान या मिलापवाले तम्बू कहा जाता है। अब परमेश्वर मूसा को बताता है कि मिलाप वाले तम्बू में धूप जलाने के लिए एक विशेष वेदी कैसे बनानी है। यह वेदी उस वेदी से अलग है जिसे याजक बलिदान चढ़ाने के लिए इस्तेमाल करते हैं। परमेश्वर यह भी बताता है कि इस वेदी का उपयोग कैसे करना है। पहले परमेश्वर मूसा को पूरी प्रक्रिया बताएगा ताकि मूसा उन निर्देशों का पालन कर सके।</w:t>
      </w:r>
    </w:p>
    <w:p>
      <w:pPr/>
      <w:r>
        <w:rPr>
          <w:lang w:val="hi_IN" w:bidi="hi_IN"/>
        </w:rPr>
      </w:r>
      <w:r>
        <w:rPr>
          <w:lang w:val="hi_IN" w:bidi="hi_IN"/>
        </w:rPr>
        <w:t>परमेश्वर वेदी की सामग्री और आकार के बारे में निर्देश देता है। परमेश्वर ये निर्देश मूसा को देता है, और मूसा कुशल कारीगरों को बताएगा कि उसे कैसे बनाना है। परमेश्वर कहता है कि वेदी को बबूल की लकड़ी से बनाओ, जैसे होमबलि की वेदी बनाई गई थी। यह वेदी चौकोर आकार की होगी जिसका आधार वर्ग जैसा होगा। वेदी का आधार एक हाथ, या लगभग 50 सेंटीमीटर, का चौकोर होगा, और उसकी ऊँचाई दो हाथ, या लगभग एक मीटर होगी। परमेश्वर कहता है कि ऊपर के चारों कोनों पर लकड़ी से सींग जैसे नुकीले भाग बनाए जाएँ। परमेश्वर कहता है कि वेदी को शुद्ध सोने की पतली परत से मढ़ दो, और उसके ऊपर सोने का सुंदर घेरा बनाओ। फिर दो सोने के कड़े बनाओ और उन्हें वेदी के विपरीत किनारों पर लगाओ। इसका अर्थ यह हो सकता है कि कड़ों का एक जोड़ा था—हर तरफ एक कड़ा—या फिर कड़ों के दो जोड़े थे—हर तरफ दो कड़े। कारीगर बबूल की लकड़ी से डंडे भी बनाएं और उन्हें सोने से मढ़ें। जब याजक तंबू को एक जगह से दूसरी जगह ले जाएंगे, तब वे इन डंडों को कड़ों में डालकर वेदी को उठाकर ले जाएंगे।</w:t>
      </w:r>
    </w:p>
    <w:p>
      <w:pPr/>
      <w:r>
        <w:rPr>
          <w:lang w:val="hi_IN" w:bidi="hi_IN"/>
        </w:rPr>
      </w:r>
      <w:r>
        <w:rPr>
          <w:lang w:val="hi_IN" w:bidi="hi_IN"/>
        </w:rPr>
        <w:t>यहाँ रुकें और समूह में धूप-वेदी की तस्वीर देखें। इस ऑडियो को यहाँ रोकें।</w:t>
      </w:r>
    </w:p>
    <w:p>
      <w:pPr/>
      <w:r>
        <w:rPr>
          <w:lang w:val="hi_IN" w:bidi="hi_IN"/>
        </w:rPr>
      </w:r>
      <w:r>
        <w:rPr>
          <w:lang w:val="hi_IN" w:bidi="hi_IN"/>
        </w:rPr>
        <w:t>मिलाप वाले तंबू के अंदर, एक परदा उसे दो भागों में बाँटता है, जिन्हें पवित्र स्थान और महा पवित्र स्थान के नाम से जाना जाता है। परमेश्वर की उपस्थिति महा पवित्र स्थान में होती थी। केवल याजक ही तंबू में प्रवेश कर सकते थे, और केवल महायाजक ही उस भारी परदे के भीतर महा पवित्र स्थान में जा सकता था। इससे लोगों को पता चलता है कि परमेश्वर कितना पवित्र है।</w:t>
      </w:r>
    </w:p>
    <w:p>
      <w:pPr/>
      <w:r>
        <w:rPr>
          <w:lang w:val="hi_IN" w:bidi="hi_IN"/>
        </w:rPr>
      </w:r>
      <w:r>
        <w:rPr>
          <w:lang w:val="hi_IN" w:bidi="hi_IN"/>
        </w:rPr>
        <w:t>यहाँ रुकें और समूह में इस प्रश्न पर चर्चा करें: आपकी संस्कृति में ऐसे कौन से स्थान हैं जहाँ केवल कुछ महत्वपूर्ण लोग ही प्रवेश कर सकते हैं? कौन सी ऐसी चीजें है जो इन स्थानों को अन्य स्थानों से अलग बनाती है? क्या कारण है कि कुछ लोग अंदर जा सकते हैं और बाकि नहीं? इस ऑडियो को यहाँ रोकें।</w:t>
      </w:r>
    </w:p>
    <w:p>
      <w:pPr/>
      <w:r>
        <w:rPr>
          <w:lang w:val="hi_IN" w:bidi="hi_IN"/>
        </w:rPr>
      </w:r>
      <w:r>
        <w:rPr>
          <w:lang w:val="hi_IN" w:bidi="hi_IN"/>
        </w:rPr>
        <w:t>परमेश्वर मूसा से कहता है कि वह वेदी को परदे के सामने रख दे, ताकि वह वेदी पवित्र स्थान में रहे। परदे के पीछे, महा पवित्र स्थान में वाचा का सन्दूक, या साक्षी का सन्दूक है। यह एक सोने से मढ़ा हुआ संदूक है जिसमें पत्थर की बनी व्यवस्था की तख्तियाँ होंगी, जो परमेश्वर मूसा को देगा। गवाही का अर्थ एक गंभीर कथन या वाचा का प्रमाण, या एक विशेष प्रतिज्ञा हो सकता है। पत्थर की तख्तियाँ इस बात की गवाही देती हैं कि परमेश्वर ने अपने लोगों, इस्राएलियों के साथ वाचा बाँधी है।</w:t>
      </w:r>
    </w:p>
    <w:p>
      <w:pPr/>
      <w:r>
        <w:rPr>
          <w:lang w:val="hi_IN" w:bidi="hi_IN"/>
        </w:rPr>
      </w:r>
      <w:r>
        <w:rPr>
          <w:lang w:val="hi_IN" w:bidi="hi_IN"/>
        </w:rPr>
        <w:t>उस सोने के संदूक के ऊपर सोने का एक ढक्कन है। परमेश्वर कहता है कि वह महा पवित्र स्थान में मूसा से मिलेगा। इस्राएली मानते थे कि परमेश्वर सचमुच वाचा के सन्दूक के ऊपर के स्थान में रहता है, इसलिए वाचा का सन्दूक परमेश्वर की उपस्थिति का चिन्ह था। जब महायाजक साल में एक बार परमेश्वर के सामने इस्राएलियों के पापों के लिए प्रायश्चित करता था, या उनके पापों को ढाँकता था, तब वह वाचा के सन्दूक के ढक्कन पर खून छिड़कता था। क्योंकि यही वह स्थान था जहाँ महायाजक प्रायश्चित की विधि करता था और परमेश्वर से उनके पापों को ढकने और उसके साथ मेल-मिलाप के लिए दया माँगता था, इसलिए इस्राएली उस ढक्कन को प्रायश्चित का ढक्कन, या दया का आसन कहते थे।</w:t>
      </w:r>
    </w:p>
    <w:p>
      <w:pPr/>
      <w:r>
        <w:rPr>
          <w:lang w:val="hi_IN" w:bidi="hi_IN"/>
        </w:rPr>
      </w:r>
      <w:r>
        <w:rPr>
          <w:lang w:val="hi_IN" w:bidi="hi_IN"/>
        </w:rPr>
        <w:t>यहाँ रुकें और वाचा के संदूक की तस्वीर समूह के रूप में देखें। इस ऑडियो को यहाँ रोकें।</w:t>
      </w:r>
    </w:p>
    <w:p>
      <w:pPr/>
      <w:r>
        <w:rPr>
          <w:lang w:val="hi_IN" w:bidi="hi_IN"/>
        </w:rPr>
      </w:r>
      <w:r>
        <w:rPr>
          <w:lang w:val="hi_IN" w:bidi="hi_IN"/>
        </w:rPr>
        <w:t>इसके बाद, परमेश्वर यह निर्देश देता है कि धूप-वेदी का उपयोग कैसे करना है। महायाजक, हारून, को हर दिन दो बार वेदी पर विशेष धूप जलाना होगी। धूप प्राकृतिक पदार्थों जैसे मसाले और गोंद का मिश्रण होती है जो जलाने पर सुगंधित गंध देती है। बाद में परमेश्वर मूसा को बताएगा कि यह विशेष धूप कैसे बनानी है। हारून सुबह धूप जलाएगा, जब वह पवित्र स्थान में स्थित दीपस्तंभ पर दीपकों को साफ करेगा। फिर वह रात को दीपक जलाते समय फिर से धूप जलाएगा।</w:t>
      </w:r>
    </w:p>
    <w:p>
      <w:pPr/>
      <w:r>
        <w:rPr>
          <w:lang w:val="hi_IN" w:bidi="hi_IN"/>
        </w:rPr>
      </w:r>
      <w:r>
        <w:rPr>
          <w:lang w:val="hi_IN" w:bidi="hi_IN"/>
        </w:rPr>
        <w:t>यहाँ रुकें और समूह के साथ दीपक की तस्वीर देखें। इस ऑडियो को यहाँ रोकें।</w:t>
      </w:r>
    </w:p>
    <w:p>
      <w:pPr/>
      <w:r>
        <w:rPr>
          <w:lang w:val="hi_IN" w:bidi="hi_IN"/>
        </w:rPr>
      </w:r>
      <w:r>
        <w:rPr>
          <w:lang w:val="hi_IN" w:bidi="hi_IN"/>
        </w:rPr>
        <w:t>परमेश्वर कहता है कि हारून यहोवा के सामने धूप जलाएगा। परमेश्वर अपने अनोखे नाम, यहोवा, का उपयोग करता है, ताकि यह स्पष्ट हो सके कि हारून केवल यहोवा के लिए धूप जलाता है। उस समय, जलती हुई धूप से निकलने वाला सुगंधित धुआँ प्रार्थना का प्रतीक था। चूँकि महायाजक अपने कार्यों में सदैव लोगों का प्रतिनिधित्व करता था, इसलिए धूप चढ़ाने का उसका कार्य समस्त इस्राएल जाति की प्रार्थनाओं का प्रतिनिधित्व करता था। वह धुआँ महा पवित्र स्थान में जाता था, जहाँ वाचा का सन्दूक परमेश्वर की उपस्थिति को दर्शाता है। यह परमेश्वर तक पहुँचती हुई प्रार्थना का प्रतीक था।</w:t>
      </w:r>
    </w:p>
    <w:p>
      <w:pPr/>
      <w:r>
        <w:rPr>
          <w:lang w:val="hi_IN" w:bidi="hi_IN"/>
        </w:rPr>
      </w:r>
      <w:r>
        <w:rPr>
          <w:lang w:val="hi_IN" w:bidi="hi_IN"/>
        </w:rPr>
        <w:t>यहाँ रुकें और समूह में इस प्रश्न पर चर्चा करें: आपकी संस्कृति में सुगंधित धूप या जड़ी-बूटियाँ जलाकर अच्छी सुगंध कैसे बनाई जाती है, इसके बारे में बात करें। लोग इन चीजों को कब जलाते हैं? जब वे उन्हें जलाते हैं तब इसका क्या अर्थ होता है? इस ऑडियो को यहाँ रोकें।</w:t>
      </w:r>
    </w:p>
    <w:p>
      <w:pPr/>
      <w:r>
        <w:rPr>
          <w:lang w:val="hi_IN" w:bidi="hi_IN"/>
        </w:rPr>
      </w:r>
      <w:r>
        <w:rPr>
          <w:lang w:val="hi_IN" w:bidi="hi_IN"/>
        </w:rPr>
        <w:t>परमेश्वर कहता है कि हारून ऐसा करे ताकि धूप आने वाली पीढ़ियों के लिए लगातार जलती रहे। हारून हर दिन धूप जलाता है, जो दिखाता है कि लोग दिन और रात हर समय प्रार्थना करते हैं। जब परमेश्वर कहता है "आने वाली पीढ़ियों के लिए," तो उसका मतलब है कि अब से हर महायाजक वेदी पर धूप जलाता रहे। परमेश्वर कहता है कि इस वेदी पर कोई भी दूसरी धूप न चढ़ाए, सिवाय उस विशेष मिश्रण के जो परमेश्वर बताएगा। केवल महायाजक को ही परमेश्वर द्वारा बताए गए तरीके और समय पर विशेष धूप चढ़ानी होगी। साथ ही, याजक इस वेदी का उपयोग न तो किसी पशु को होमबलि के रूप में चढ़ाने के लिए करें, और न ही अन्नबलि के लिए अनाज चढ़ाने के लिए करें। याजक इस वेदी पर पेयबलि के रूप में दाखमधु न चढ़ाएँ। याजक उन भेंटों को मिलापवाले तम्बू के बाहर पीतल की वेदी पर चढ़ाएंगे।</w:t>
      </w:r>
    </w:p>
    <w:p>
      <w:pPr/>
      <w:r>
        <w:rPr>
          <w:lang w:val="hi_IN" w:bidi="hi_IN"/>
        </w:rPr>
      </w:r>
      <w:r>
        <w:rPr>
          <w:lang w:val="hi_IN" w:bidi="hi_IN"/>
        </w:rPr>
        <w:t xml:space="preserve">साल में एक बार, हारून वेदी के लिए प्रायश्चित करे ताकि धूप की वेदी शुद्ध हो जाए। तम्बू में याजकों द्वारा उपयोग की जाने वाली हर चीज़ शुद्ध होनी चाहिए, या परमेश्वर की सेवा के लिए उपयुक्त होनी चाहिए। वेदी ने पाप नहीं किया है, लेकिन शायद वह अशुद्ध हो गई है, या परमेश्वर की सेवा के योग्य नहीं रही, क्योंकि किसी अशुद्ध चीज़ ने उसे छू लिया है। यह प्रायश्चित, या शुद्ध करने वाला बलिदान, वेदी को शुद्ध करेगा ताकि याजक उसे परमेश्वर के लिए उपयोग कर सकें। हारून वेदी के चारों सींगों पर खून डालकर वेदी को शुद्ध करेगा। वह उस पशु का लहू लेगा जिसे याजक पापबलि, अर्थात शुद्धि के लिए, चढ़ाएँगे। यह पापबलि वह भेंट है जिसे लोग परमेश्वर को देते हैं ताकि वह उनके पापों को दूर करे। और यह पापबलि प्रायश्चित के लिए होगी, जिसका मतलब है पाप के कारण परमेश्वर के साथ टूटे हुए संबंध को फिर से ठीक करना। फिर, हर महायाजक को आने वाली पीढ़ियों तक वेदी के लिए यह वार्षिक प्रायश्चित करते रहना होगा। </w:t>
      </w:r>
    </w:p>
    <w:p>
      <w:pPr/>
      <w:r>
        <w:rPr>
          <w:lang w:val="hi_IN" w:bidi="hi_IN"/>
        </w:rPr>
      </w:r>
      <w:r>
        <w:rPr>
          <w:lang w:val="hi_IN" w:bidi="hi_IN"/>
        </w:rPr>
        <w:t>यहाँ रुकें और इस प्रश्न पर समूह में चर्चा करें: आपकी संस्कृति में लोग महत्वपूर्ण अवसरों के लिए किन चीज़ों को तैयार रखते हैं, जैसे उत्सव के लिए खास भोजन या विवाह में उपयोग होने वाली वस्तुएँ। आप इन चीज़ों के साथ, दूसरी मिलती-जुलती चीज़ों की तुलना में, अलग तरह से कैसे पेश आते हैं? उन्हें इस्तेमाल के लिए तैयार रखने के लिए आप नियमित रूप से कौन-से कदम उठाते हैं? इस ऑडियो को यहाँ रोकें।</w:t>
      </w:r>
    </w:p>
    <w:p>
      <w:pPr/>
      <w:r>
        <w:rPr>
          <w:lang w:val="hi_IN" w:bidi="hi_IN"/>
        </w:rPr>
      </w:r>
      <w:r>
        <w:rPr>
          <w:lang w:val="hi_IN" w:bidi="hi_IN"/>
        </w:rPr>
        <w:t xml:space="preserve">परमेश्वर धूप की वेदी के लिए अपने निर्देश पूरा करते हुए कहता है कि यह वेदी अति पवित्र है, यानी पूरी तरह यहोवा के लिए अलग की गई है। परमेश्वर अपना विशेष नाम, यहोवा, उपयोग करता है, जिससे स्पष्ट होता है कि यह वेदी केवल उसी की है। क्योंकि यह वेदी उसी की है, इसलिए महायाजक इसे कैसे उपयोग करे, इसका सही तरीका तय करने का अधिकार उसी को है। </w:t>
      </w:r>
      <w:r>
        <w:rPr>
          <w:lang w:val="hi_IN" w:bidi="hi_IN"/>
        </w:rPr>
      </w:r>
    </w:p>
    <w:p>
      <w:pPr>
        <w:pStyle w:val="Heading3"/>
      </w:pPr>
      <w:r>
        <w:rPr>
          <w:lang w:val="hi_IN" w:bidi="hi_IN"/>
        </w:rPr>
        <w:t>घटनाओं को समझाना</w:t>
      </w:r>
    </w:p>
    <w:p>
      <w:pPr/>
      <w:r>
        <w:rPr>
          <w:lang w:val="hi_IN" w:bidi="hi_IN"/>
        </w:rPr>
      </w:r>
      <w:r>
        <w:rPr>
          <w:lang w:val="hi_IN" w:bidi="hi_IN"/>
        </w:rPr>
        <w:t>निर्गमन 30:1–10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परमेश्वर मूसा को धूप जलाने के लिए वेदी बनाने के निर्देश देता है।</w:t>
      </w:r>
    </w:p>
    <w:p>
      <w:pPr/>
      <w:r>
        <w:rPr>
          <w:lang w:val="hi_IN" w:bidi="hi_IN"/>
        </w:rPr>
      </w:r>
      <w:r>
        <w:rPr>
          <w:b/>
          <w:lang w:val="hi_IN" w:bidi="hi_IN"/>
        </w:rPr>
        <w:t>दूसरे दृश्य में:</w:t>
      </w:r>
      <w:r>
        <w:rPr>
          <w:lang w:val="hi_IN" w:bidi="hi_IN"/>
        </w:rPr>
        <w:t xml:space="preserve"> परमेश्वर यह निर्देश देता है कि हारून को वेदी पर धूप कैसे जलानी चाहिए। </w:t>
      </w:r>
    </w:p>
    <w:p>
      <w:pPr/>
      <w:r>
        <w:rPr>
          <w:lang w:val="hi_IN" w:bidi="hi_IN"/>
        </w:rPr>
      </w:r>
      <w:r>
        <w:rPr>
          <w:b/>
          <w:lang w:val="hi_IN" w:bidi="hi_IN"/>
        </w:rPr>
        <w:t>तीसरे दृश्य में:</w:t>
      </w:r>
      <w:r>
        <w:rPr>
          <w:lang w:val="hi_IN" w:bidi="hi_IN"/>
        </w:rPr>
        <w:t xml:space="preserve"> परमेश्वर वेदी को शुद्ध करने के लिए निर्देश देता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 जिसका निजी नाम यहोवा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वे कुशल कारीगर जिन्हें मूसा निर्देश देगा</w:t>
      </w:r>
    </w:p>
    <w:p>
      <w:pPr>
        <w:pStyle w:val="ListBullet"/>
        <w:spacing w:line="240" w:lineRule="auto"/>
        <w:ind w:left="720"/>
      </w:pPr>
      <w:r>
        <w:rPr>
          <w:lang w:val="hi_IN" w:bidi="hi_IN"/>
        </w:rPr>
      </w:r>
      <w:r>
        <w:rPr>
          <w:lang w:val="hi_IN" w:bidi="hi_IN"/>
        </w:rPr>
        <w:t>हारून, महायाजक</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परमेश्वर मूसा को मिलापवाले तंबू को बनाने के लिए निर्देश दे रहा था। परमेश्वर बाद में कहता है कि मूसा ये निर्देश उन कुशल कारीगरों को दे जो मिलापवाले तम्बू और उसमें रखी गई चीज़ों को बनाएँगे। परमेश्वर मूसा को सभी निर्देश देगा इससे पहले कि मूसा यह काम कुशल काम करने वालों को सौंपे।</w:t>
      </w:r>
    </w:p>
    <w:p>
      <w:pPr/>
      <w:r>
        <w:rPr>
          <w:lang w:val="hi_IN" w:bidi="hi_IN"/>
        </w:rPr>
      </w:r>
      <w:r>
        <w:rPr>
          <w:lang w:val="hi_IN" w:bidi="hi_IN"/>
        </w:rPr>
        <w:t>पहले दृश्य में, परमेश्वर धूप की वेदी बनाने के लिए निर्देश देता है। परमेश्वर कहता है कि बबूल के पेड़ की लकड़ी से एक वेदी बनाओ। यह एक कठोर और टिकाऊ लकड़ी है। कुशल कारीगर लकड़ी को काटकर और तराशकर सही आकार बनाएँगे।</w:t>
      </w:r>
    </w:p>
    <w:p>
      <w:pPr/>
      <w:r>
        <w:rPr>
          <w:lang w:val="hi_IN" w:bidi="hi_IN"/>
        </w:rPr>
      </w:r>
      <w:r>
        <w:rPr>
          <w:lang w:val="hi_IN" w:bidi="hi_IN"/>
        </w:rPr>
        <w:t>यहाँ रुकें और समूह के रूप में बबूल के पेड़ों की तस्वीर देखें। इस ऑडियो को यहाँ रोकें।</w:t>
      </w:r>
    </w:p>
    <w:p>
      <w:pPr/>
      <w:r>
        <w:rPr>
          <w:lang w:val="hi_IN" w:bidi="hi_IN"/>
        </w:rPr>
      </w:r>
      <w:r>
        <w:rPr>
          <w:lang w:val="hi_IN" w:bidi="hi_IN"/>
        </w:rPr>
        <w:t>वेदी का आकार आयताकार होगा। कारीगर एक ऐसा आधार बनाएँ जो एक हाथ वर्गाकार हो। एक हाथ लंबाई नापने का एक सामान्य माप था जो लगभग 50 सेंटीमीटर के बराबर होता है। वेदी दो हाथ, या लगभग एक मीटर ऊँची होनी चाहिए। यह वेदी बलि चढ़ाने वाली बड़ी पीतल की वेदी से छोटी होगी, जो मिलापवाले तंबू के प्रवेश द्वार के बाहर थी। धूप की वेदी के ऊपर चारों कोनों पर काम करने वाले लोग चार नुकीले भाग बनाएँ, जिन्हें सींग कहा जाता है, जो बैल के सींग जैसे दिखाई दें। कारीगर वे सींग उसी लकड़ी के टुकड़े से तराशें, जिससे बाकी वेदी बनी है।</w:t>
      </w:r>
    </w:p>
    <w:p>
      <w:pPr/>
      <w:r>
        <w:rPr>
          <w:lang w:val="hi_IN" w:bidi="hi_IN"/>
        </w:rPr>
      </w:r>
      <w:r>
        <w:rPr>
          <w:lang w:val="hi_IN" w:bidi="hi_IN"/>
        </w:rPr>
        <w:t>यहाँ रुकें और समूह में इस प्रश्न पर चर्चा करें: एक लकड़ी की वस्तु, जैसे एक गाड़ी या एक कुर्सी का वर्णन करें। आकार, सामग्री, अलग-अलग हिस्से, और खास बातें जैसे नक्काशी या सजावट का वर्णन करें। ध्यान दें कि आप इन प्रत्येक तत्वों के लिए किन शब्दों का उपयोग करते हैं। इस ऑडियो को यहाँ रोकें।</w:t>
      </w:r>
    </w:p>
    <w:p>
      <w:pPr/>
      <w:r>
        <w:rPr>
          <w:lang w:val="hi_IN" w:bidi="hi_IN"/>
        </w:rPr>
      </w:r>
      <w:r>
        <w:rPr>
          <w:lang w:val="hi_IN" w:bidi="hi_IN"/>
        </w:rPr>
        <w:t>फिर परमेश्वर कहता है कि उसके ऊपर के भाग, उसके किनारे, और उसके सींगों को शुद्ध सोने की पतली परत से मढ़ा जाए। यह सबसे उत्तम प्रकार का सोना हो जिसमें कोई और चीज़ न मिलाई गई होना चाहिए। कारीगर सोने से एक किनारी भी बनाएँ। यह वेदी के ऊपरी हिस्से के पास एक सजावटी सुनहरी किनारी है, जो किनारों से होकर गुज़रती है। फिर कारीगर वेदी के दोनों विपरीत किनारों पर सोने के दो कड़े या छल्ले लगाएं। इसका अर्थ यह हो सकता है कि कड़ों का एक जोड़ा था—हर तरफ एक कड़ा—या फिर कड़ों के दो जोड़े थे—हर तरफ दो कड़े। कुल मिलाकर शायद चार कड़े थे, लेकिन मूल भाषा में यह बात स्पष्ट नहीं है। ये कड़े इतने बड़े होंगे कि उनमें से डंडा आसानी डाला जा सके। कारीगर इन कड़ो को वेदी के दो विपरीत किनारों पर लगाएं ताकि वे दोनों तरफ के कड़ो में से दो डंडे आड़ा करके डाल सकें। फिर जब वे मिलापवाले तंबू का स्थान बदलेंगे तब याजक इन डंडों के द्वारा उठाकर वेदी को ले जा सकेंगे। कारीगर डंडों को भी बबूल की लकड़ी से ही बनाएं और उन्हें भी सोने से मढ़ें।</w:t>
      </w:r>
    </w:p>
    <w:p>
      <w:pPr/>
      <w:r>
        <w:rPr>
          <w:lang w:val="hi_IN" w:bidi="hi_IN"/>
        </w:rPr>
      </w:r>
      <w:r>
        <w:rPr>
          <w:lang w:val="hi_IN" w:bidi="hi_IN"/>
        </w:rPr>
        <w:t>यहाँ रुकें और समूह में धूप-वेदी की तस्वीर देखें। इस ऑडियो को यहाँ रोकें।</w:t>
      </w:r>
    </w:p>
    <w:p>
      <w:pPr/>
      <w:r>
        <w:rPr>
          <w:lang w:val="hi_IN" w:bidi="hi_IN"/>
        </w:rPr>
      </w:r>
      <w:r>
        <w:rPr>
          <w:lang w:val="hi_IN" w:bidi="hi_IN"/>
        </w:rPr>
        <w:t>मिलापवाले तंबू के अंदर दो भाग हैं: पवित्र स्थान और महा पवित्र स्थान। इन हिस्सों को एक परदे से अलग किया गया है जो तम्बू के ऊपर से लेकर ज़मीन तक लटकता है। परमेश्वर कहता है कि मूसा वेदी को मिलापवाले तम्बू में परदे के सामने रख दे। वेदी पवित्र स्थान में होगी।</w:t>
      </w:r>
    </w:p>
    <w:p>
      <w:pPr/>
      <w:r>
        <w:rPr>
          <w:lang w:val="hi_IN" w:bidi="hi_IN"/>
        </w:rPr>
      </w:r>
      <w:r>
        <w:rPr>
          <w:lang w:val="hi_IN" w:bidi="hi_IN"/>
        </w:rPr>
        <w:t>यहाँ रुकें और समूह में मिलकर मिलाप वाले तम्बू के अंदर की एक तस्वीर देखें। इस ऑडियो को यहाँ रोकें।</w:t>
      </w:r>
    </w:p>
    <w:p>
      <w:pPr/>
      <w:r>
        <w:rPr>
          <w:lang w:val="hi_IN" w:bidi="hi_IN"/>
        </w:rPr>
      </w:r>
      <w:r>
        <w:rPr>
          <w:lang w:val="hi_IN" w:bidi="hi_IN"/>
        </w:rPr>
        <w:t>पवित्र सन्दूक, जिसे वाचा का संदूक कहा जाता है, परदे के पीछे महा पवित्र स्थान में है। सन्दूक के अंदर पत्थर की तख्तियाँ होंगी। संदूक के ऊपर सोने का ढक्कन है, जिसे कभी-कभी प्रायश्चित का ढक्कन या दया का आसन कहा जाता है। यह वह स्थान है जहाँ परमेश्वर कहता है कि वह मूसा से मिलेगा और उससे बात करेगा।</w:t>
      </w:r>
    </w:p>
    <w:p>
      <w:pPr/>
      <w:r>
        <w:rPr>
          <w:lang w:val="hi_IN" w:bidi="hi_IN"/>
        </w:rPr>
      </w:r>
      <w:r>
        <w:rPr>
          <w:lang w:val="hi_IN" w:bidi="hi_IN"/>
        </w:rPr>
        <w:t>यहाँ रुकें और समूह में इस प्रश्न पर चर्चा करें: किसी ऐसे स्थान का वर्णन करें जो किसी व्यक्ति को समर्पित हो, जैसे कि कब्र या धार्मिक स्थान। लोग इस स्थान को उसके आसपास के क्षेत्र से अलग कैसे रखते हैं? कैसे पता चलता है कि यह स्थान उस व्यक्ति को समर्पित है? लोग उस स्थान के साथ कैसा व्यवहार करते हैं? इस ऑडियो को यहाँ रोकें।</w:t>
      </w:r>
    </w:p>
    <w:p>
      <w:pPr/>
      <w:r>
        <w:rPr>
          <w:lang w:val="hi_IN" w:bidi="hi_IN"/>
        </w:rPr>
      </w:r>
      <w:r>
        <w:rPr>
          <w:lang w:val="hi_IN" w:bidi="hi_IN"/>
        </w:rPr>
        <w:t>दूसरे दृश्य में, परमेश्वर हारून को वेदी का उपयोग करने के सही तरीके के बारे में निर्देश देता है। परमेश्वर कहता है कि महायाजक हारून हर दिन, दिन की शुरुआत और अंत में वेदी पर धूप का एक विशेष मिश्रण जलाए। बाद में, परमेश्वर धूप के खास मिश्रण के लिए सामग्री बताता है। हारून सुबह धूप जलाए, जब वह दीपकों की देखभाल करता है। याजक उन दीपकों को शाम से सुबह तक जलता रखते थे। सुबह में, हारून दीयों की देखभाल करता था, वह उन्हें साफ करता, बत्ती ठीक करता, और उनमें तेल भरता था। हारून शाम को, शायद सूरज ढलने के समय जब वह दीपक जलाता था, तब वेदी पर धूप भी जलाता था। हारून वेदी के ऊपर एक छोटी आग जलाता था और उसी आग में धूप जलाता था। वह एक समय में एक ही काम करता था, शायद दीपकों को जलाने से शुरू करता होगा।</w:t>
      </w:r>
    </w:p>
    <w:p>
      <w:pPr/>
      <w:r>
        <w:rPr>
          <w:lang w:val="hi_IN" w:bidi="hi_IN"/>
        </w:rPr>
      </w:r>
      <w:r>
        <w:rPr>
          <w:lang w:val="hi_IN" w:bidi="hi_IN"/>
        </w:rPr>
        <w:t>यहाँ रुकें और इस प्रश्न पर समूह में चर्चा करें: दिन के ऐसे कामों के बारे में बात करें जो आप एक तय समय पर, एक के बाद एक करते हैं, जैसे कपड़े पहनना और बाल ठीक करना। ऐसे शब्दों पर ध्यान दें जो दिखाते हैं कि वे काम एक ही समय पर नहीं करते, लेकिन दिन के उसी समय में दोनों काम साथ करते हैं। इस ऑडियो को यहाँ रोकें।</w:t>
      </w:r>
    </w:p>
    <w:p>
      <w:pPr/>
      <w:r>
        <w:rPr>
          <w:lang w:val="hi_IN" w:bidi="hi_IN"/>
        </w:rPr>
      </w:r>
      <w:r>
        <w:rPr>
          <w:lang w:val="hi_IN" w:bidi="hi_IN"/>
        </w:rPr>
        <w:t>परमेश्वर कहता है कि महायाजक यहोवा के सामने नियमित रूप से धूप जलाए। धूप की वेदी महा पवित्र स्थान के सामने है, जहाँ वाचा का सन्दूक यहोवा की उपस्थिति को दर्शाता है। यह धुआँ महा पवित्र स्थान में जाता था, और इस तरह यह यहोवा की उपस्थिति में जाता था।</w:t>
      </w:r>
    </w:p>
    <w:p>
      <w:pPr/>
      <w:r>
        <w:rPr>
          <w:lang w:val="hi_IN" w:bidi="hi_IN"/>
        </w:rPr>
      </w:r>
      <w:r>
        <w:rPr>
          <w:lang w:val="hi_IN" w:bidi="hi_IN"/>
        </w:rPr>
        <w:t>परमेश्वर स्पष्ट रूप से कहता है कि इस वेदी पर कोई अन्य धूप न चढ़ाओ, जो अनधिकृत है। केवल महायाजक ही तय समय पर धूप का सही मिश्रण चढ़ाए। परमेश्वर यह भी कहता है कि यह वेदी होमबलि, न अन्नबलि और न ही पेयबलि के लिए है। याजक उन भेंटों को मिलापवाले तम्बू के बाहर होमबलि की पीतल की वेदी पर ही चढ़ाएंगे। धूप की यह वेदी केवल याजकों के लिए धूप जलाने के लिए है।</w:t>
      </w:r>
    </w:p>
    <w:p>
      <w:pPr/>
      <w:r>
        <w:rPr>
          <w:lang w:val="hi_IN" w:bidi="hi_IN"/>
        </w:rPr>
      </w:r>
      <w:r>
        <w:rPr>
          <w:lang w:val="hi_IN" w:bidi="hi_IN"/>
        </w:rPr>
        <w:t>यहाँ रुकें और समूह में होमबलि की वेदी की तस्वीर देखें। इस ऑडियो को यहाँ रोकें।</w:t>
      </w:r>
    </w:p>
    <w:p>
      <w:pPr/>
      <w:r>
        <w:rPr>
          <w:lang w:val="hi_IN" w:bidi="hi_IN"/>
        </w:rPr>
      </w:r>
      <w:r>
        <w:rPr>
          <w:lang w:val="hi_IN" w:bidi="hi_IN"/>
        </w:rPr>
        <w:t>तीसरे दृश्य में परमेश्वर वेदी को शुद्ध करने के लिए निर्देश देता है। साल में एक बार, हारून प्रायश्चित करे, या वेदी को शुद्ध करे। हारून वेदी के सींगों पर कुछ खून लगाएगा। यह खून पापबलि का होता है। हारून लहू में से कुछ एकत्र करेगा जब याजक पाप बलि या शुद्धि बलि के लिए पशु को मारेंगे। परमेश्वर यह नहीं बताता कि कितना लहू, लेकिन हारून शायद वेदी के चारों सींगों पर थोड़ा सा लहू लगाता होगा। आने वाले समय में हर महायाजक साल में एक बार वेदी को शुद्ध करता रहे। परमेश्वर कहता है कि यह वेदी यहोवा के लिए पूरी तरह से पवित्र है। परमेश्वर के निर्देशों का पालन करके, याजक वेदी को पवित्र और यहोवा की सेवा के लिए तैयार रखते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30:1–10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 जिसका निजी नाम यहोवा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वे कुशल कारीगर जिन्हें मूसा निर्देश देगा</w:t>
      </w:r>
    </w:p>
    <w:p>
      <w:pPr>
        <w:pStyle w:val="ListBullet"/>
        <w:spacing w:line="240" w:lineRule="auto"/>
        <w:ind w:left="720"/>
      </w:pPr>
      <w:r>
        <w:rPr>
          <w:lang w:val="hi_IN" w:bidi="hi_IN"/>
        </w:rPr>
      </w:r>
      <w:r>
        <w:rPr>
          <w:lang w:val="hi_IN" w:bidi="hi_IN"/>
        </w:rPr>
        <w:t>हारून, महायाजक</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किरदार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परमेश्वर मूसा से कहता है, “कुशल कारीगरों से कहो कि वे बबूल की लकड़ी से धूप जलाने के लिए एक वेदी बनाएँ। इसे पचास सेंटीमीटर चौकोर और एक मीटर ऊँचा बनाओ। लकड़ी के उसी टुकड़े से उन्हें ऊपर के चारों कोनों पर सींगों जैसी नोकें तराशनी चाहिए। फिर उसके ऊपरी भाग, किनारों और सींगों को शुद्ध सोने से मढ़ दो। वेदी के किनारों के चारों ओर, ऊपर के पास, सोने की सुंदर किनारी बनाओ। सोने के कड़े बनाओ, फिर उन कड़ों को वेदी के दोनों ओर लगाओ। याजक इन कड़ों के माध्यम से डंडे डालकर वेदी को उठाकर ले जा सकते हैं। उठाने के डंडों को बबूल की लकड़ी से बनाना और उन्हें शुद्ध सोने से मढ़ना।"</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कुशल कारीगरों की भूमिका निभाने वाले व्यक्ति से पूछें, "आप क्या महसूस कर रही हैं या क्या सोच रही हैं?" वे इस तरह उत्तर दे सकते हैं, “यह जरूर एक खास वस्तु है, क्योंकि इसकी सामग्री बहुत अच्छी है और स्वयं परमेश्वर इसे बनाने के निर्देश दे रहा है!” या “मैं सम्मानित महसूस करता हूँ कि मैं कुछ ऐसा बना रहा हूँ जिसका उपयोग याजक परमेश्वर की सेवा के लिए करेंगे!” या “मैं देखता हूँ कि परमेश्वर की सही रीति से सेवा करने के कुछ निश्चित तरीके होने चाहिए, क्योंकि परमेश्वर इतने विशिष्ट निर्देश दे रहा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 xml:space="preserve">“वेदी को उस परदे के सामने रखो जो पवित्र स्थान और महा पवित्र स्थान के बीच में लटका है। सुनहरे ढक्कन वाला पवित्र संदूक पर्दे के पीछे है। यह वह स्थान है जहाँ मैं तुमसे मिलूँगा और तुमसे बात करूँगा।"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“मैं सम्मानित महसूस करता हूँ कि परमेश्वर मुझसे बात करता है और आगे भी करता रहेगा,” या “मैं आशा करता हूँ कि मैं इन सभी निर्देशों को सही से याद रखूँ, क्योंकि मैं समझता हूँ कि ये बहुत महत्वपूर्ण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फिर परमेश्वर कहता है, “हारून हर सुबह और हर शाम, जब वह दीपकों की देखभाल करता है, तब वेदी पर धूप का विशेष मिश्रण जलाए। अब से, महायाजक को हर दिन यहोवा के सामने यह धूप जलाना है। केवल उचित धूप के मिश्रण को जलाएँ। इस वेदी का उपयोग पशु बलि, अन्नबलि या पेयबलि के लिए मत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इस तरह उत्तर दे सकता है, “यह जरूरी है कि इस्राएली वे सब काम करें जो मैं आज्ञा देता हूँ," या “मैं पवित्र हूँ, और ये काम लोगों को यह दिखाते हैं,” या मैं इस्राएलियों की परवाह करता हूँ और उनके पास रहना चाहता हूँ, इसलिए मैं उन्हें बताता हूँ कि वे मेरे साथ सही तरह से कैसे रहें।”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 xml:space="preserve">"साल में एक बार, हारून वेदी को शुद्ध करने के लिए एक विधि करनी चाहिए। वह वेदी के चारों सींगों पर खून लगाए। हारून उस पशु के लहू का उपयोग करे जिसे याजक पाप या शुद्धि की बलि के लिए मारते हैं। यह पापबलि प्रायश्चित के लिए है, जब लोग मुझसे अपने पापों को दूर करने के लिए कहते हैं। यह वेदी मेरे लिए बहुत पवित्र है, और ऐसा करके हारून इसे मेरी सेवा के लिए तैयार रखेगा।”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हारून की भूमिका निभा रहे व्यक्ति से पूछें, "आप क्या महसूस कर रहे हैं या क्या सोच रहे हैं?" वह व्यक्ति इस तरह उत्तर दे सकता है, “परमेश्वर बहुत पवित्र है, क्योंकि उसकी सेवा में उपयोग होने वाली चीज़ें भी बहुत पवित्र होनी चाहिए!” या “मैं आश्चर्यचकित हूँ कि परमेश्वर ने मुझे ये बहुत विशेष और महत्वपूर्ण काम करने के लिए चुना है,” या “हमारा पाप बहुत गंभीर है, क्योंकि क्षमा पाने के लिए हमें ये सब करना पड़ता है।”</w:t>
      </w:r>
      <w:r>
        <w:rPr>
          <w:lang w:val="hi_IN" w:bidi="hi_IN"/>
        </w:rPr>
      </w:r>
    </w:p>
    <w:p>
      <w:pPr>
        <w:pStyle w:val="Heading3"/>
      </w:pPr>
      <w:r>
        <w:rPr>
          <w:lang w:val="hi_IN" w:bidi="hi_IN"/>
        </w:rPr>
        <w:t>आवश्यक जानकारी</w:t>
      </w:r>
    </w:p>
    <w:p>
      <w:pPr/>
      <w:r>
        <w:rPr>
          <w:lang w:val="hi_IN" w:bidi="hi_IN"/>
        </w:rPr>
      </w:r>
      <w:r>
        <w:rPr>
          <w:lang w:val="hi_IN" w:bidi="hi_IN"/>
        </w:rPr>
        <w:t>निर्गमन 30:1–10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परमेश्वर</w:t>
      </w:r>
      <w:r>
        <w:rPr>
          <w:lang w:val="hi_IN" w:bidi="hi_IN"/>
        </w:rPr>
        <w:t xml:space="preserve"> कहता है कि </w:t>
      </w:r>
      <w:r>
        <w:rPr>
          <w:b/>
          <w:lang w:val="hi_IN" w:bidi="hi_IN"/>
        </w:rPr>
        <w:t>बबूल</w:t>
      </w:r>
      <w:r>
        <w:rPr>
          <w:lang w:val="hi_IN" w:bidi="hi_IN"/>
        </w:rPr>
        <w:t xml:space="preserve"> की लकड़ी से धूप जलाने के लिए एक </w:t>
      </w:r>
      <w:r>
        <w:rPr>
          <w:b/>
          <w:lang w:val="hi_IN" w:bidi="hi_IN"/>
        </w:rPr>
        <w:t>वेदी</w:t>
      </w:r>
      <w:r>
        <w:rPr>
          <w:lang w:val="hi_IN" w:bidi="hi_IN"/>
        </w:rPr>
        <w:t xml:space="preserve"> बनाना। वेदी वह स्थान है जहाँ लोग परमेश्वर को उपहार </w:t>
      </w:r>
      <w:r>
        <w:rPr>
          <w:b/>
          <w:lang w:val="hi_IN" w:bidi="hi_IN"/>
        </w:rPr>
        <w:t>भेंट</w:t>
      </w:r>
      <w:r>
        <w:rPr>
          <w:lang w:val="hi_IN" w:bidi="hi_IN"/>
        </w:rPr>
        <w:t xml:space="preserve"> के रूप में जलाकर अर्पण करते हैं। यह वेदी </w:t>
      </w:r>
      <w:r>
        <w:rPr>
          <w:b/>
          <w:lang w:val="hi_IN" w:bidi="hi_IN"/>
        </w:rPr>
        <w:t>निवास स्थान</w:t>
      </w:r>
      <w:r>
        <w:rPr>
          <w:lang w:val="hi_IN" w:bidi="hi_IN"/>
        </w:rPr>
        <w:t xml:space="preserve"> के तम्बू के अंदर है और तम्बू के बाहर होमबलि की वेदी से अलग है। </w:t>
      </w:r>
      <w:r>
        <w:rPr>
          <w:b/>
          <w:lang w:val="hi_IN" w:bidi="hi_IN"/>
        </w:rPr>
        <w:t>याजक</w:t>
      </w:r>
      <w:r>
        <w:rPr>
          <w:lang w:val="hi_IN" w:bidi="hi_IN"/>
        </w:rPr>
        <w:t xml:space="preserve"> इस भीतर की वेदी पर धूप जलाएँगे। </w:t>
      </w:r>
      <w:r>
        <w:rPr>
          <w:b/>
          <w:lang w:val="hi_IN" w:bidi="hi_IN"/>
        </w:rPr>
        <w:t>वेदी</w:t>
      </w:r>
      <w:r>
        <w:rPr>
          <w:lang w:val="hi_IN" w:bidi="hi_IN"/>
        </w:rPr>
        <w:t xml:space="preserve"> के बारे में अधिक जानकारी के लिए, मुख्य शब्दावली को देखें। वेदी के लिए उसी शब्द या वाक्यांश का उपयोग करें जिसका उपयोग आपने पिछले भागों में किया है।</w:t>
      </w:r>
    </w:p>
    <w:p>
      <w:pPr/>
      <w:r>
        <w:rPr>
          <w:lang w:val="hi_IN" w:bidi="hi_IN"/>
        </w:rPr>
      </w:r>
      <w:r>
        <w:rPr>
          <w:lang w:val="hi_IN" w:bidi="hi_IN"/>
        </w:rPr>
        <w:t>यहाँ रुकें और फिर से समूह के रूप में धूपवेदी की तस्वीर को फिर से देखें। इस ऑडियो को यहाँ रोकें।</w:t>
      </w:r>
    </w:p>
    <w:p>
      <w:pPr/>
      <w:r>
        <w:rPr>
          <w:lang w:val="hi_IN" w:bidi="hi_IN"/>
        </w:rPr>
      </w:r>
      <w:r>
        <w:rPr>
          <w:lang w:val="hi_IN" w:bidi="hi_IN"/>
        </w:rPr>
        <w:t xml:space="preserve">बबूल की लकड़ी, बबूल के पेड़ से मिलने वाली लकड़ी है। यह एक कठोर और टिकाऊ लकड़ी होती है। </w:t>
      </w:r>
    </w:p>
    <w:p>
      <w:pPr/>
      <w:r>
        <w:rPr>
          <w:lang w:val="hi_IN" w:bidi="hi_IN"/>
        </w:rPr>
      </w:r>
      <w:r>
        <w:rPr>
          <w:lang w:val="hi_IN" w:bidi="hi_IN"/>
        </w:rPr>
        <w:t>यहाँ रुकें और फिर से समूह के रूप में बबूल की लकड़ी की तस्वीर देखें। इस ऑडियो को यहाँ रोकें।</w:t>
      </w:r>
    </w:p>
    <w:p>
      <w:pPr/>
      <w:r>
        <w:rPr>
          <w:lang w:val="hi_IN" w:bidi="hi_IN"/>
        </w:rPr>
      </w:r>
      <w:r>
        <w:rPr>
          <w:lang w:val="hi_IN" w:bidi="hi_IN"/>
        </w:rPr>
        <w:t xml:space="preserve">यह वेदी वह जगह है जहाँ याजक </w:t>
      </w:r>
      <w:r>
        <w:rPr>
          <w:b/>
          <w:lang w:val="hi_IN" w:bidi="hi_IN"/>
        </w:rPr>
        <w:t>धूप</w:t>
      </w:r>
      <w:r>
        <w:rPr>
          <w:lang w:val="hi_IN" w:bidi="hi_IN"/>
        </w:rPr>
        <w:t xml:space="preserve"> जलाएगा। धूप प्राकृतिक पदार्थों जैसे मसाले और गोंद का मिश्रण होती है जो जलाने पर सुगंधित गंध देती है। याजक इस वेदी पर धूप का एक विशेष मिश्रण जलाएगा। धूप के लिए उसी शब्द या वाक्यांश का उपयोग करें जिसका उपयोग आपने पिछले भागों में किया है। </w:t>
      </w:r>
    </w:p>
    <w:p>
      <w:pPr/>
      <w:r>
        <w:rPr>
          <w:lang w:val="hi_IN" w:bidi="hi_IN"/>
        </w:rPr>
      </w:r>
      <w:r>
        <w:rPr>
          <w:lang w:val="hi_IN" w:bidi="hi_IN"/>
        </w:rPr>
        <w:t xml:space="preserve">परमेश्वर कहता है कि वेदी के आधार को </w:t>
      </w:r>
      <w:r>
        <w:rPr>
          <w:b/>
          <w:lang w:val="hi_IN" w:bidi="hi_IN"/>
        </w:rPr>
        <w:t>एक हाथ</w:t>
      </w:r>
      <w:r>
        <w:rPr>
          <w:lang w:val="hi_IN" w:bidi="hi_IN"/>
        </w:rPr>
        <w:t xml:space="preserve"> चौकोर और दो हाथ ऊँचा बनाया जाए। एक हाथ की लंबाई, एक वयस्क पुरुष की औसत अग्रभुजा की लम्बाई के बराबर होती है। यह चीजों को मापने का एक सामान्य तरीका है और बाइबल में इसका उपयोग अक्सर किया जाता है। एक हाथ की लंबाई, या एक सामान्य बाँह की लंबाई, लगभग 50 सेंटीमीटर होती है। </w:t>
      </w:r>
      <w:r>
        <w:rPr>
          <w:b/>
          <w:lang w:val="hi_IN" w:bidi="hi_IN"/>
        </w:rPr>
        <w:t>हाथ</w:t>
      </w:r>
      <w:r>
        <w:rPr>
          <w:lang w:val="hi_IN" w:bidi="hi_IN"/>
        </w:rPr>
        <w:t xml:space="preserve"> के बारे में अधिक जानकारी के लिए मुख्य शब्दावली देखें। हाथ के लिए उसी शब्द या वाक्यांश का प्रयोग करें जिसका प्रयोग आपने पिछले भागों में किया है।</w:t>
      </w:r>
    </w:p>
    <w:p>
      <w:pPr/>
      <w:r>
        <w:rPr>
          <w:lang w:val="hi_IN" w:bidi="hi_IN"/>
        </w:rPr>
      </w:r>
      <w:r>
        <w:rPr>
          <w:lang w:val="hi_IN" w:bidi="hi_IN"/>
        </w:rPr>
        <w:t xml:space="preserve">परमेश्वर कहता है कि वेदी को उस परदे के सामने रखा जाए जो </w:t>
      </w:r>
      <w:r>
        <w:rPr>
          <w:b/>
          <w:lang w:val="hi_IN" w:bidi="hi_IN"/>
        </w:rPr>
        <w:t>पवित्र स्थान</w:t>
      </w:r>
      <w:r>
        <w:rPr>
          <w:lang w:val="hi_IN" w:bidi="hi_IN"/>
        </w:rPr>
        <w:t xml:space="preserve"> को </w:t>
      </w:r>
      <w:r>
        <w:rPr>
          <w:b/>
          <w:lang w:val="hi_IN" w:bidi="hi_IN"/>
        </w:rPr>
        <w:t>महा पवित्र स्थान</w:t>
      </w:r>
      <w:r>
        <w:rPr>
          <w:lang w:val="hi_IN" w:bidi="hi_IN"/>
        </w:rPr>
        <w:t xml:space="preserve"> से अलग करता है। ये निवास स्थान के दो कमरे हैं। निवास स्थान का द्वार पवित्र स्थान में खुलता है, जहाँ दीपस्तंभ, सोने की मेज, और धूप जलाने की वेदी है। महा पवित्र स्थान में वाचा का सन्दूक था। केवल याजक ही पवित्र स्थान में जा सकते थे, और केवल </w:t>
      </w:r>
      <w:r>
        <w:rPr>
          <w:b/>
          <w:lang w:val="hi_IN" w:bidi="hi_IN"/>
        </w:rPr>
        <w:t>महायाजक</w:t>
      </w:r>
      <w:r>
        <w:rPr>
          <w:lang w:val="hi_IN" w:bidi="hi_IN"/>
        </w:rPr>
        <w:t xml:space="preserve"> और मूसा ही महा पवित्र स्थान में जा सकते थे। </w:t>
      </w:r>
      <w:r>
        <w:rPr>
          <w:b/>
          <w:lang w:val="hi_IN" w:bidi="hi_IN"/>
        </w:rPr>
        <w:t>पवित्र स्थान</w:t>
      </w:r>
      <w:r>
        <w:rPr>
          <w:lang w:val="hi_IN" w:bidi="hi_IN"/>
        </w:rPr>
        <w:t xml:space="preserve"> और </w:t>
      </w:r>
      <w:r>
        <w:rPr>
          <w:b/>
          <w:lang w:val="hi_IN" w:bidi="hi_IN"/>
        </w:rPr>
        <w:t>महा पवित्र स्थान</w:t>
      </w:r>
      <w:r>
        <w:rPr>
          <w:lang w:val="hi_IN" w:bidi="hi_IN"/>
        </w:rPr>
        <w:t xml:space="preserve"> के बारे में अधिक जानकारी के लिए, मुख्य शब्दावली देखें। पवित्र स्थान और महा पवित्र स्थान के लिए उन्हीं शब्दों या वाक्यांशों का उपयोग करें जिनका उपयोग आपने पिछले भागों में किया है।</w:t>
      </w:r>
    </w:p>
    <w:p>
      <w:pPr/>
      <w:r>
        <w:rPr>
          <w:lang w:val="hi_IN" w:bidi="hi_IN"/>
        </w:rPr>
      </w:r>
      <w:r>
        <w:rPr>
          <w:lang w:val="hi_IN" w:bidi="hi_IN"/>
        </w:rPr>
        <w:t>यहाँ रुकें और फिर से समूह में मिलकर निवास स्थान के अंदर की एक तस्वीर देखें। इस ऑडियो को यहाँ रोकें।</w:t>
      </w:r>
    </w:p>
    <w:p>
      <w:pPr/>
      <w:r>
        <w:rPr>
          <w:lang w:val="hi_IN" w:bidi="hi_IN"/>
        </w:rPr>
      </w:r>
      <w:r>
        <w:rPr>
          <w:b/>
          <w:lang w:val="hi_IN" w:bidi="hi_IN"/>
        </w:rPr>
        <w:t>वाचा का सन्दूक</w:t>
      </w:r>
      <w:r>
        <w:rPr>
          <w:lang w:val="hi_IN" w:bidi="hi_IN"/>
        </w:rPr>
        <w:t xml:space="preserve"> महा पवित्र स्थान में है। इसे कभी-कभी </w:t>
      </w:r>
      <w:r>
        <w:rPr>
          <w:b/>
          <w:lang w:val="hi_IN" w:bidi="hi_IN"/>
        </w:rPr>
        <w:t>साक्षी का सन्दूक</w:t>
      </w:r>
      <w:r>
        <w:rPr>
          <w:lang w:val="hi_IN" w:bidi="hi_IN"/>
        </w:rPr>
        <w:t xml:space="preserve"> कहा जाता है। यह बबूल की लकड़ी से बना एक लंबा संदूक है, जिसे सोने से मढा गया है, और परमेश्वर ने मूसा से इसे बनाने को कहा। वाचा के सन्दूक के अंदर तख्तियां रखी गई थीं, जिन पर परमेश्वर ने व्यवस्था लिखकर </w:t>
      </w:r>
      <w:r>
        <w:rPr>
          <w:b/>
          <w:lang w:val="hi_IN" w:bidi="hi_IN"/>
        </w:rPr>
        <w:t>मूसा</w:t>
      </w:r>
      <w:r>
        <w:rPr>
          <w:lang w:val="hi_IN" w:bidi="hi_IN"/>
        </w:rPr>
        <w:t xml:space="preserve"> को दी थीं। </w:t>
      </w:r>
      <w:r>
        <w:rPr>
          <w:b/>
          <w:lang w:val="hi_IN" w:bidi="hi_IN"/>
        </w:rPr>
        <w:t>इस्राएली लोग</w:t>
      </w:r>
      <w:r>
        <w:rPr>
          <w:lang w:val="hi_IN" w:bidi="hi_IN"/>
        </w:rPr>
        <w:t xml:space="preserve"> मानते थे कि परमेश्वर सचमुच सन्दूक के ठीक ऊपर के स्थान में रहता है, इसलिए यह परमेश्वर की उपस्थिति का प्रतीक बन गया। सन्दूक में सोने का एक ढक्कन था जिसे कभी-कभी प्रायश्चित का ढक्कना या दया का आसन भी कहा जाता था। </w:t>
      </w:r>
      <w:r>
        <w:rPr>
          <w:b/>
          <w:lang w:val="hi_IN" w:bidi="hi_IN"/>
        </w:rPr>
        <w:t>वाचा के संदूक</w:t>
      </w:r>
      <w:r>
        <w:rPr>
          <w:lang w:val="hi_IN" w:bidi="hi_IN"/>
        </w:rPr>
        <w:t xml:space="preserve"> के बारे में अधिक जानकारी के लिए, मुख्य शब्दावली को देखें। वाचा के संदूक के लिए उसी शब्द या वाक्यांश का उपयोग करें जो आपने पिछले भागों में उपयोग किया है।</w:t>
      </w:r>
    </w:p>
    <w:p>
      <w:pPr/>
      <w:r>
        <w:rPr>
          <w:lang w:val="hi_IN" w:bidi="hi_IN"/>
        </w:rPr>
      </w:r>
      <w:r>
        <w:rPr>
          <w:lang w:val="hi_IN" w:bidi="hi_IN"/>
        </w:rPr>
        <w:t>यहाँ रुकें और फिर से समूह के रूप वाचा के संदूक की तस्वीर में देखें। इस ऑडियो को यहाँ रोकें।</w:t>
      </w:r>
    </w:p>
    <w:p>
      <w:pPr/>
      <w:r>
        <w:rPr>
          <w:lang w:val="hi_IN" w:bidi="hi_IN"/>
        </w:rPr>
      </w:r>
      <w:r>
        <w:rPr>
          <w:lang w:val="hi_IN" w:bidi="hi_IN"/>
        </w:rPr>
        <w:t xml:space="preserve">परमेश्वर कहता है कि जब हारून </w:t>
      </w:r>
      <w:r>
        <w:rPr>
          <w:b/>
          <w:lang w:val="hi_IN" w:bidi="hi_IN"/>
        </w:rPr>
        <w:t>दीपकों</w:t>
      </w:r>
      <w:r>
        <w:rPr>
          <w:lang w:val="hi_IN" w:bidi="hi_IN"/>
        </w:rPr>
        <w:t xml:space="preserve"> की देखभाल करता है तब वह धूप जलाए। दीपक सात सोने के तेल के दीपक थे, जो पवित्र स्थान में सोने के दीपस्तंभ पर रखे थे। ये दीपक कटोरे के आकार के थे, तेल से भरे हुए थे, और कटोरे में एक कपड़े का टुकड़ा था जिसे बाती कहा जाता था। बाती तेल को सोख लेती थी और फिर लोग उस बाती को जलाते थे। याजक निवास स्थान में दीपकों को शाम से सुबह तक जलता रखते थे। दीपकों के बारे में अधिक जानकारी के लिए, मुख्य शब्दावली में </w:t>
      </w:r>
      <w:r>
        <w:rPr>
          <w:b/>
          <w:lang w:val="hi_IN" w:bidi="hi_IN"/>
        </w:rPr>
        <w:t>तेल के दीपक</w:t>
      </w:r>
      <w:r>
        <w:rPr>
          <w:lang w:val="hi_IN" w:bidi="hi_IN"/>
        </w:rPr>
        <w:t xml:space="preserve"> को देखें। दीपक के लिए उसी शब्द या वाक्यांश का उपयोग करें जिसका उपयोग आपने पिछले भागों में किया था।</w:t>
      </w:r>
    </w:p>
    <w:p>
      <w:pPr/>
      <w:r>
        <w:rPr>
          <w:lang w:val="hi_IN" w:bidi="hi_IN"/>
        </w:rPr>
      </w:r>
      <w:r>
        <w:rPr>
          <w:lang w:val="hi_IN" w:bidi="hi_IN"/>
        </w:rPr>
        <w:t>यहाँ रुकें और फिर से समूह के साथ दीपक की तस्वीर देखें। इस ऑडियो को यहाँ रोकें।</w:t>
      </w:r>
    </w:p>
    <w:p>
      <w:pPr/>
      <w:r>
        <w:rPr>
          <w:lang w:val="hi_IN" w:bidi="hi_IN"/>
        </w:rPr>
      </w:r>
      <w:r>
        <w:rPr>
          <w:lang w:val="hi_IN" w:bidi="hi_IN"/>
        </w:rPr>
        <w:t xml:space="preserve">परमेश्वर अपने खास नाम </w:t>
      </w:r>
      <w:r>
        <w:rPr>
          <w:b/>
          <w:lang w:val="hi_IN" w:bidi="hi_IN"/>
        </w:rPr>
        <w:t>यहोवा</w:t>
      </w:r>
      <w:r>
        <w:rPr>
          <w:lang w:val="hi_IN" w:bidi="hi_IN"/>
        </w:rPr>
        <w:t xml:space="preserve"> का दो बार उपयोग करता है। यहोवा परमेश्वर का वास्तविक नाम है। यहोवा एक अनोखा नाम है—इस्राएल के आसपास के क्षेत्र में किसी भी अन्य धर्म ने अपने ईश्वर के लिए ऐसा नाम </w:t>
      </w:r>
      <w:r>
        <w:rPr>
          <w:b/>
          <w:lang w:val="hi_IN" w:bidi="hi_IN"/>
        </w:rPr>
        <w:t>इस्तेमाल</w:t>
      </w:r>
      <w:r>
        <w:rPr>
          <w:lang w:val="hi_IN" w:bidi="hi_IN"/>
        </w:rPr>
        <w:t xml:space="preserve"> नहीं किया। परमेश्वर कहता है कि यहोवा के सामने धूप जलाओ। महायाजक यह काम वाचा के संदूक के सामने धूप जलाकर करता है जहाँ परमेश्वर कहता है कि वह मूसा से मिलने आएगा। परमेश्वर यह भी कहता है कि वेदी यहोवा के लिए बहुत पवित्र है। वेदी अलग रखी जाती है और केवल यहोवा को समर्पित होती है। </w:t>
      </w:r>
      <w:r>
        <w:rPr>
          <w:b/>
          <w:lang w:val="hi_IN" w:bidi="hi_IN"/>
        </w:rPr>
        <w:t>यहोवा</w:t>
      </w:r>
      <w:r>
        <w:rPr>
          <w:lang w:val="hi_IN" w:bidi="hi_IN"/>
        </w:rPr>
        <w:t xml:space="preserve"> के बारे में अधिक जानकारी के लिए, मुख्य शब्दावली देखें। यहोवा के लिए उसी शब्द या वाक्यांश का उपयोग करें जो आपने पिछले भागों में उपयोग किया है। </w:t>
      </w:r>
    </w:p>
    <w:p>
      <w:pPr/>
      <w:r>
        <w:rPr>
          <w:lang w:val="hi_IN" w:bidi="hi_IN"/>
        </w:rPr>
      </w:r>
      <w:r>
        <w:rPr>
          <w:lang w:val="hi_IN" w:bidi="hi_IN"/>
        </w:rPr>
        <w:t xml:space="preserve">परमेश्वर कहता है कि हर </w:t>
      </w:r>
      <w:r>
        <w:rPr>
          <w:b/>
          <w:lang w:val="hi_IN" w:bidi="hi_IN"/>
        </w:rPr>
        <w:t>पीढ़</w:t>
      </w:r>
      <w:r>
        <w:rPr>
          <w:lang w:val="hi_IN" w:bidi="hi_IN"/>
        </w:rPr>
        <w:t xml:space="preserve">ी में प्रतिदिन धूप जलती रहनी चाहिए। पीढ़ी का अर्थ उन लोगों से है जो समान समयकाल में रहते हैं। परमेश्वर स्पष्ट करता है कि समय बीतने पर, जब नई पीढ़ियाँ जन्म लेती हैं और नए लोग महायाजक बनते हैं, तब भी हर महायाजक धूप जलाता रहे। </w:t>
      </w:r>
      <w:r>
        <w:rPr>
          <w:b/>
          <w:lang w:val="hi_IN" w:bidi="hi_IN"/>
        </w:rPr>
        <w:t>पीढ़ी</w:t>
      </w:r>
      <w:r>
        <w:rPr>
          <w:lang w:val="hi_IN" w:bidi="hi_IN"/>
        </w:rPr>
        <w:t xml:space="preserve"> के बारे में अधिक जानकारी के लिए, मुख्य शब्दावली देखें। पीढ़ी के लिए उसी शब्द या वाक्यांश का उपयोग करें जिसका उपयोग आपने पिछले भागों में किया है।</w:t>
      </w:r>
    </w:p>
    <w:p>
      <w:pPr/>
      <w:r>
        <w:rPr>
          <w:lang w:val="hi_IN" w:bidi="hi_IN"/>
        </w:rPr>
      </w:r>
      <w:r>
        <w:rPr>
          <w:lang w:val="hi_IN" w:bidi="hi_IN"/>
        </w:rPr>
        <w:t xml:space="preserve">परमेश्वर कहता है कि धूप की वेदी पर </w:t>
      </w:r>
      <w:r>
        <w:rPr>
          <w:b/>
          <w:lang w:val="hi_IN" w:bidi="hi_IN"/>
        </w:rPr>
        <w:t>होमबलि</w:t>
      </w:r>
      <w:r>
        <w:rPr>
          <w:lang w:val="hi_IN" w:bidi="hi_IN"/>
        </w:rPr>
        <w:t xml:space="preserve"> या </w:t>
      </w:r>
      <w:r>
        <w:rPr>
          <w:b/>
          <w:lang w:val="hi_IN" w:bidi="hi_IN"/>
        </w:rPr>
        <w:t>अन्नबलि</w:t>
      </w:r>
      <w:r>
        <w:rPr>
          <w:lang w:val="hi_IN" w:bidi="hi_IN"/>
        </w:rPr>
        <w:t xml:space="preserve"> या </w:t>
      </w:r>
      <w:r>
        <w:rPr>
          <w:b/>
          <w:lang w:val="hi_IN" w:bidi="hi_IN"/>
        </w:rPr>
        <w:t xml:space="preserve"> पेयबलि न चढ़ाना</w:t>
      </w:r>
      <w:r>
        <w:rPr>
          <w:lang w:val="hi_IN" w:bidi="hi_IN"/>
        </w:rPr>
        <w:t>। याजक ये भेंटें केवल होमबलि की पीतल की वेदी पर चढ़ाएँ, जो निवास स्थान के बाहर थी।</w:t>
      </w:r>
    </w:p>
    <w:p>
      <w:pPr/>
      <w:r>
        <w:rPr>
          <w:lang w:val="hi_IN" w:bidi="hi_IN"/>
        </w:rPr>
      </w:r>
      <w:r>
        <w:rPr>
          <w:b/>
          <w:lang w:val="hi_IN" w:bidi="hi_IN"/>
        </w:rPr>
        <w:t>अन्नबलि</w:t>
      </w:r>
      <w:r>
        <w:rPr>
          <w:lang w:val="hi_IN" w:bidi="hi_IN"/>
        </w:rPr>
        <w:t xml:space="preserve"> वह होती है जब लोग गेहूँ के आटे जैसी अन्न की भेंट, कभी-कभी तेल के साथ मिलाकर, यहोवा को </w:t>
      </w:r>
      <w:r>
        <w:rPr>
          <w:b/>
          <w:lang w:val="hi_IN" w:bidi="hi_IN"/>
        </w:rPr>
        <w:t>आराधना</w:t>
      </w:r>
      <w:r>
        <w:rPr>
          <w:lang w:val="hi_IN" w:bidi="hi_IN"/>
        </w:rPr>
        <w:t xml:space="preserve"> के रूप में चढ़ाते हैं। याजक उसे होमबलि की </w:t>
      </w:r>
      <w:r>
        <w:rPr>
          <w:b/>
          <w:lang w:val="hi_IN" w:bidi="hi_IN"/>
        </w:rPr>
        <w:t>पीतल</w:t>
      </w:r>
      <w:r>
        <w:rPr>
          <w:lang w:val="hi_IN" w:bidi="hi_IN"/>
        </w:rPr>
        <w:t xml:space="preserve"> की वेदी पर जलाएगा ताकि प्रतीकात्मक रूप में परमेश्वर को अर्पित करे। अन्नबलि की भेंट के लिए उसी शब्द या वाक्यांश का उपयोग करें जिसका उपयोग आपने पिछले भागों में किया है।</w:t>
      </w:r>
    </w:p>
    <w:p>
      <w:pPr/>
      <w:r>
        <w:rPr>
          <w:lang w:val="hi_IN" w:bidi="hi_IN"/>
        </w:rPr>
      </w:r>
      <w:r>
        <w:rPr>
          <w:b/>
          <w:lang w:val="hi_IN" w:bidi="hi_IN"/>
        </w:rPr>
        <w:t>पेयबलि</w:t>
      </w:r>
      <w:r>
        <w:rPr>
          <w:lang w:val="hi_IN" w:bidi="hi_IN"/>
        </w:rPr>
        <w:t xml:space="preserve"> में लोग </w:t>
      </w:r>
      <w:r>
        <w:rPr>
          <w:b/>
          <w:lang w:val="hi_IN" w:bidi="hi_IN"/>
        </w:rPr>
        <w:t>दाखमधु</w:t>
      </w:r>
      <w:r>
        <w:rPr>
          <w:lang w:val="hi_IN" w:bidi="hi_IN"/>
        </w:rPr>
        <w:t xml:space="preserve"> की भेंट लाते थे, और याजक उसे वेदी पर उंडेल देता था, ताकि प्रतीकात्मक रूप में उसे यहोवा को आराधना के रूप में अर्पित किया जाए। पेयबलि के लिए उसी शब्द या वाक्यांश का उपयोग करें जिसका उपयोग आपने पिछले भागों में किया है। </w:t>
      </w:r>
    </w:p>
    <w:p>
      <w:pPr/>
      <w:r>
        <w:rPr>
          <w:lang w:val="hi_IN" w:bidi="hi_IN"/>
        </w:rPr>
      </w:r>
      <w:r>
        <w:rPr>
          <w:lang w:val="hi_IN" w:bidi="hi_IN"/>
        </w:rPr>
        <w:t xml:space="preserve">होमबलि तब होती थी जब लोग </w:t>
      </w:r>
      <w:r>
        <w:rPr>
          <w:b/>
          <w:lang w:val="hi_IN" w:bidi="hi_IN"/>
        </w:rPr>
        <w:t>पशुओं</w:t>
      </w:r>
      <w:r>
        <w:rPr>
          <w:lang w:val="hi_IN" w:bidi="hi_IN"/>
        </w:rPr>
        <w:t xml:space="preserve"> को पूरी तरह जला कर परमेश्वर के सम्मुख बलि देते थे। ये भेंटें सामान्य रूप से </w:t>
      </w:r>
      <w:r>
        <w:rPr>
          <w:b/>
          <w:lang w:val="hi_IN" w:bidi="hi_IN"/>
        </w:rPr>
        <w:t>पापों</w:t>
      </w:r>
      <w:r>
        <w:rPr>
          <w:lang w:val="hi_IN" w:bidi="hi_IN"/>
        </w:rPr>
        <w:t xml:space="preserve"> की </w:t>
      </w:r>
      <w:r>
        <w:rPr>
          <w:b/>
          <w:lang w:val="hi_IN" w:bidi="hi_IN"/>
        </w:rPr>
        <w:t>क्षमा</w:t>
      </w:r>
      <w:r>
        <w:rPr>
          <w:lang w:val="hi_IN" w:bidi="hi_IN"/>
        </w:rPr>
        <w:t xml:space="preserve"> के लिए होती थीं। </w:t>
      </w:r>
      <w:r>
        <w:rPr>
          <w:b/>
          <w:lang w:val="hi_IN" w:bidi="hi_IN"/>
        </w:rPr>
        <w:t>होमबलि</w:t>
      </w:r>
      <w:r>
        <w:rPr>
          <w:lang w:val="hi_IN" w:bidi="hi_IN"/>
        </w:rPr>
        <w:t xml:space="preserve"> के बारे में अधिक जानकारी के लिए, मुख्य शब्दावली को देखें। होमबलि की भेंट के लिए उसी शब्द या वाक्यांश का उपयोग करें जिसका उपयोग आपने पिछले भागों में किया है।</w:t>
      </w:r>
    </w:p>
    <w:p>
      <w:pPr/>
      <w:r>
        <w:rPr>
          <w:lang w:val="hi_IN" w:bidi="hi_IN"/>
        </w:rPr>
      </w:r>
      <w:r>
        <w:rPr>
          <w:lang w:val="hi_IN" w:bidi="hi_IN"/>
        </w:rPr>
        <w:t xml:space="preserve">साल में एक बार, हारून वेदी के लिए </w:t>
      </w:r>
      <w:r>
        <w:rPr>
          <w:b/>
          <w:lang w:val="hi_IN" w:bidi="hi_IN"/>
        </w:rPr>
        <w:t>प्रायश्चित</w:t>
      </w:r>
      <w:r>
        <w:rPr>
          <w:lang w:val="hi_IN" w:bidi="hi_IN"/>
        </w:rPr>
        <w:t xml:space="preserve"> करे। वह यह काम पापबलि के प्रायश्चित के लहू से करे। प्रायश्चित वह कार्य है जिसके द्वारा लोग परमेश्वर के साथ फिर से मेल करते थे जब कभी भी वे </w:t>
      </w:r>
      <w:r>
        <w:rPr>
          <w:b/>
          <w:lang w:val="hi_IN" w:bidi="hi_IN"/>
        </w:rPr>
        <w:t>वाचा</w:t>
      </w:r>
      <w:r>
        <w:rPr>
          <w:lang w:val="hi_IN" w:bidi="hi_IN"/>
        </w:rPr>
        <w:t xml:space="preserve"> की शर्तों को तोड़ते थे। प्रायश्चित उन बातों को “ढक देता है” जो लोगों को परमेश्वर से अलग करती हैं। प्रायश्चित व्यक्ति को पवित्र और शुद्ध करता है ताकि वह पूरी तरह से परमेश्वर के साथ मेल कर सके। जब याजक प्रायश्चित की पापबलि चढ़ाते थे, वे इसे इस्राएलियों के पापों के लिए चढ़ाते थे। जब हारून ने वेदी के लिए प्रायश्चित किया, तो वह उसे </w:t>
      </w:r>
      <w:r>
        <w:rPr>
          <w:b/>
          <w:lang w:val="hi_IN" w:bidi="hi_IN"/>
        </w:rPr>
        <w:t>शुद्ध</w:t>
      </w:r>
      <w:r>
        <w:rPr>
          <w:lang w:val="hi_IN" w:bidi="hi_IN"/>
        </w:rPr>
        <w:t xml:space="preserve"> करने के लिए था ताकि वह परमेश्वर की सेवा के लिए तैयार हो जाए। </w:t>
      </w:r>
      <w:r>
        <w:rPr>
          <w:b/>
          <w:lang w:val="hi_IN" w:bidi="hi_IN"/>
        </w:rPr>
        <w:t>प्रायश्चित</w:t>
      </w:r>
      <w:r>
        <w:rPr>
          <w:lang w:val="hi_IN" w:bidi="hi_IN"/>
        </w:rPr>
        <w:t xml:space="preserve"> के बारे में अधिक जानकारी के लिए, मुख्य शब्दावली देखें। प्रायश्चित के लिए उसी शब्द या वाक्यांश का उपयोग करें जिसका उपयोग आपने पिछले भागों में किया है।</w:t>
      </w:r>
    </w:p>
    <w:p>
      <w:pPr/>
      <w:r>
        <w:rPr>
          <w:lang w:val="hi_IN" w:bidi="hi_IN"/>
        </w:rPr>
      </w:r>
      <w:r>
        <w:rPr>
          <w:lang w:val="hi_IN" w:bidi="hi_IN"/>
        </w:rPr>
        <w:t xml:space="preserve">हारून </w:t>
      </w:r>
      <w:r>
        <w:rPr>
          <w:b/>
          <w:lang w:val="hi_IN" w:bidi="hi_IN"/>
        </w:rPr>
        <w:t>पापबलि, अर्थात शुद्धि के बलि का लहू</w:t>
      </w:r>
      <w:r>
        <w:rPr>
          <w:lang w:val="hi_IN" w:bidi="hi_IN"/>
        </w:rPr>
        <w:t xml:space="preserve"> उपयोग करे। यह एक ऐसा बलिदान है जिसे परमेश्वर लोगों को करने के लिए कहता है जब उनसे अनजाने में परमेश्वर के विरुद्ध पाप हो जाता है। अब उन्हें शुद्ध करने की आवश्यकता है। लोगों के अपने पापों की सज़ा में मरने के बजाय, एक पशु मरता था। </w:t>
      </w:r>
      <w:r>
        <w:rPr>
          <w:b/>
          <w:lang w:val="hi_IN" w:bidi="hi_IN"/>
        </w:rPr>
        <w:t>पापबलि</w:t>
      </w:r>
      <w:r>
        <w:rPr>
          <w:lang w:val="hi_IN" w:bidi="hi_IN"/>
        </w:rPr>
        <w:t xml:space="preserve"> के बारे में अधिक जानकारी के लिए, मुख्य शब्दावली देखें। पापबलि की भेंट के लिए उसी शब्द या वाक्यांश का उपयोग करें जिसका उपयोग आपने पिछले भागों में किया है।</w:t>
      </w:r>
    </w:p>
    <w:p>
      <w:pPr/>
      <w:r>
        <w:rPr>
          <w:lang w:val="hi_IN" w:bidi="hi_IN"/>
        </w:rPr>
      </w:r>
      <w:r>
        <w:rPr>
          <w:lang w:val="hi_IN" w:bidi="hi_IN"/>
        </w:rPr>
        <w:t xml:space="preserve">लोग </w:t>
      </w:r>
      <w:r>
        <w:rPr>
          <w:b/>
          <w:lang w:val="hi_IN" w:bidi="hi_IN"/>
        </w:rPr>
        <w:t>लहू</w:t>
      </w:r>
      <w:r>
        <w:rPr>
          <w:lang w:val="hi_IN" w:bidi="hi_IN"/>
        </w:rPr>
        <w:t xml:space="preserve"> का उपयोग किसी चीज़ को </w:t>
      </w:r>
      <w:r>
        <w:rPr>
          <w:b/>
          <w:lang w:val="hi_IN" w:bidi="hi_IN"/>
        </w:rPr>
        <w:t>पवित्र करने</w:t>
      </w:r>
      <w:r>
        <w:rPr>
          <w:lang w:val="hi_IN" w:bidi="hi_IN"/>
        </w:rPr>
        <w:t xml:space="preserve"> या उसे पवित्र ठहराने के लिए करते थे। </w:t>
      </w:r>
      <w:r>
        <w:rPr>
          <w:b/>
          <w:lang w:val="hi_IN" w:bidi="hi_IN"/>
        </w:rPr>
        <w:t>खून</w:t>
      </w:r>
      <w:r>
        <w:rPr>
          <w:lang w:val="hi_IN" w:bidi="hi_IN"/>
        </w:rPr>
        <w:t xml:space="preserve"> के बारे में अधिक जानकारी के लिए, मुख्य शब्दावली को देखें।</w:t>
      </w:r>
    </w:p>
    <w:p>
      <w:pPr/>
      <w:r>
        <w:rPr>
          <w:lang w:val="hi_IN" w:bidi="hi_IN"/>
        </w:rPr>
      </w:r>
      <w:r>
        <w:rPr>
          <w:lang w:val="hi_IN" w:bidi="hi_IN"/>
        </w:rPr>
        <w:t xml:space="preserve">परमेश्वर कहता है कि वेदी </w:t>
      </w:r>
      <w:r>
        <w:rPr>
          <w:b/>
          <w:lang w:val="hi_IN" w:bidi="hi_IN"/>
        </w:rPr>
        <w:t>पवित्र</w:t>
      </w:r>
      <w:r>
        <w:rPr>
          <w:lang w:val="hi_IN" w:bidi="hi_IN"/>
        </w:rPr>
        <w:t xml:space="preserve"> है। पवित्र का अर्थ है अलग किया हुआ। यदि कोई वस्तु पवित्र है, तो इसका अर्थ है कि वह परमेश्वर के विशेष उद्देश्यों के लिए अलग रखी गई है। जो वस्तु पवित्र बनाई गई है, वह केवल परमेश्वर की उपासना के लिए ही उपयोग होती है, और उसे सामान्य काम में उपयोग नहीं किया जा सकता। </w:t>
      </w:r>
      <w:r>
        <w:rPr>
          <w:b/>
          <w:lang w:val="hi_IN" w:bidi="hi_IN"/>
        </w:rPr>
        <w:t>पवित्र</w:t>
      </w:r>
      <w:r>
        <w:rPr>
          <w:lang w:val="hi_IN" w:bidi="hi_IN"/>
        </w:rPr>
        <w:t xml:space="preserve"> शब्द के बारे में अधिक जानकारी के लिए, मुख्य शब्दावली को देखें। पवित्र के लिए उसी शब्द या वाक्यांश का उपयोग करें जिसका उपयोग आपने पिछले भागों में किया है।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30:11–16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30:11–16 को सुनें और अपने मन में रखें।</w:t>
      </w:r>
    </w:p>
    <w:p>
      <w:pPr/>
      <w:r>
        <w:rPr>
          <w:lang w:val="hi_IN" w:bidi="hi_IN"/>
        </w:rPr>
      </w:r>
      <w:r>
        <w:rPr>
          <w:lang w:val="hi_IN" w:bidi="hi_IN"/>
        </w:rPr>
        <w:t>यदि सम्भव हो, तो निर्गमन 30:11–16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30:11–16 का ऑडियो संस्करण सबसे आसानी से समझ में आने वाले अनुवाद में सुनें।</w:t>
      </w:r>
    </w:p>
    <w:p>
      <w:pPr/>
      <w:r>
        <w:rPr>
          <w:lang w:val="hi_IN" w:bidi="hi_IN"/>
        </w:rPr>
      </w:r>
      <w:r>
        <w:rPr>
          <w:lang w:val="hi_IN" w:bidi="hi_IN"/>
        </w:rPr>
        <w:t>परमेश्वर मूसा को यह निर्देश दे रहा था कि परमेश्वर की सेवा अच्छे और सही तरीके से कैसे की जाए। पिछले भागों में, परमेश्वर ने मूसा को धूप की वेदी बनाने और उसका उपयोग करने के लिए निर्देश दिए थे। अब, परमेश्वर जनगणना करने या इस्राएल के लोगों की गिनती करने के सही तरीके के बारे में निर्देश दे रहा है। परमेश्वर यह खास तौर पर नहीं कहता कि मूसा इन निर्देशों को सुनने के तुरंत बाद लोगों की गिनती करे।</w:t>
      </w:r>
    </w:p>
    <w:p>
      <w:pPr/>
      <w:r>
        <w:rPr>
          <w:lang w:val="hi_IN" w:bidi="hi_IN"/>
        </w:rPr>
      </w:r>
      <w:r>
        <w:rPr>
          <w:lang w:val="hi_IN" w:bidi="hi_IN"/>
        </w:rPr>
        <w:t>यह भाग यह कहकर शुरू होता है, "यहोवा ने मूसा से कहा।" यहोवा परमेश्वर का वास्तविक नाम है। यह एक याद दिलाता है कि ये निर्देश खास तौर पर यहोवा, अर्थात इस्राएल का परमेश्वर, दे रहा है। परमेश्वर मूसा को संबोधित करता है और उसे यह निर्देश देता है कि “जब भी तू लोगों की गिनती करे।” ये निर्देश केवल तब के लिए नहीं हैं जब मूसा गिनती करता है, बल्कि भविष्य के अगुवों के लिए भी हैं। जनगणना एक प्रक्रिया है जिसमे किसी देश के अगुवे लोगों की गिनती करने के लिए लेखा रखने वालों को आदेश देते हैं। उस समय इस्राएलियों में, जनगणना में केवल वयस्क पुरुषों की ही गिनती की जाती थी। उन दिनों में, शासक अक्सर लेखा रखने वालों को लोगों की गिनती करने का आदेश दो कारणों से देते थे: युद्ध की तैयारी करने के लिए और लोगों से कर लेने के लिए। केवल पुरुष ही सेना में हो सकते थे, इसलिए जनगणना से यह पता चलता था कि अगुवा सेना के लिए कितने पुरुष इकट्ठा कर सकता थे। पुरुष घर के अगुवा होते थे, इसलिए वे अपने घर के लिए कर देने के जिम्मेदार होते थे। परमेश्वर इस्राएल में जनगणना के लिए कड़े नियम देता है क्योंकि इस्राएली केवल तब ही युद्ध कर सकते थे या कर ले सकते थे जब परमेश्वर उन्हें ऐसा करने के लिए कहता था। परमेश्वर इस्राएलियों को बार-बार जनगणना करने के लिए नहीं कहता था, पर जब वह ऐसा कहता था, तब इस्राएलियों को इन कड़े नियमों का पालन करना पड़ता था।</w:t>
      </w:r>
    </w:p>
    <w:p>
      <w:pPr/>
      <w:r>
        <w:rPr>
          <w:lang w:val="hi_IN" w:bidi="hi_IN"/>
        </w:rPr>
      </w:r>
      <w:r>
        <w:rPr>
          <w:lang w:val="hi_IN" w:bidi="hi_IN"/>
        </w:rPr>
        <w:t>यहीं रुकें और समूह में इस प्रश्न पर चर्चा करें: आपके समाज या देश में लोगों की संख्या का हिसाब रखने के लिए किस प्रकार की प्रक्रिया होती है? कौन तय करता है कि लोगों की गिनती कब करें? आपके समाज में लोगों की संख्या जानना क्यों महत्वपूर्ण है? इस ऑडियो को यहाँ रोकें।</w:t>
      </w:r>
    </w:p>
    <w:p>
      <w:pPr/>
      <w:r>
        <w:rPr>
          <w:lang w:val="hi_IN" w:bidi="hi_IN"/>
        </w:rPr>
      </w:r>
      <w:r>
        <w:rPr>
          <w:lang w:val="hi_IN" w:bidi="hi_IN"/>
        </w:rPr>
        <w:t>परमेश्वर कहता है कि जब मूसा जनगणना करे, तब हर पुरुष अपने प्राण के लिए यहोवा को छुड़ौती दे। इस संदर्भ में छुड़ौती वह भुगतान है जो कोई व्यक्ति किसी के जीवन को प्रतीकात्मक रूप से खरीदने के लिए देता है। फिर से, परमेश्वर अपने व्यक्तिगत नाम, यहोवा का उपयोग करता है। इस्राएल के लोगों ने यहोवा को छुड़ौती की कीमत दी क्योंकि वे यहोवा के थे। यहोवा ने इस्राएलियों को मिस्र से छुड़ाकर उन्हें अपना विशेष लोग बनाया। उसने उन्हें जीवित रखा, उनकी रक्षा की और उन्हें आशीष दी। जब पुरुष यहोवा को छुड़ौती की कीमत देते हैं, तब भी वे यहोवा के ही बने रहते हैं। वे छुड़ौती का भुगतान करते हैं ताकि यह याद दिलाया जा सके कि उनका जीवन यहोवा का है। क्योंकि वे यहोवा के हैं, इसलिए उन्हें वही करना चाहिए जो यहोवा कहता है।</w:t>
      </w:r>
    </w:p>
    <w:p>
      <w:pPr/>
      <w:r>
        <w:rPr>
          <w:lang w:val="hi_IN" w:bidi="hi_IN"/>
        </w:rPr>
      </w:r>
      <w:r>
        <w:rPr>
          <w:lang w:val="hi_IN" w:bidi="hi_IN"/>
        </w:rPr>
        <w:t>यहाँ रुकें और समूह में इस प्रश्न पर चर्चा करें: इस बारे में बात करें कि एक बच्चा अपने माता-पिता का कैसे होता है। आपके समाज में, एक बच्चा अपने माता-पिता का आदर कैसे करता है, जिन्होंने उसे पाला है? जब बच्चा बड़ा हो जाता है तो उसे अपने माता-पिता के लिए क्या करना चाहिए? बड़े हो चुके बच्चे किन तरीकों से अपने माता-पिता द्वारा की गई देखभाल को याद रखते हैं? इस ऑडियो को यहाँ रोकें।</w:t>
      </w:r>
    </w:p>
    <w:p>
      <w:pPr/>
      <w:r>
        <w:rPr>
          <w:lang w:val="hi_IN" w:bidi="hi_IN"/>
        </w:rPr>
      </w:r>
      <w:r>
        <w:rPr>
          <w:lang w:val="hi_IN" w:bidi="hi_IN"/>
        </w:rPr>
        <w:t>परमेश्वर कहता है कि यदि जनगणना के समय उसके निर्देशों का पालन किया जाए तो लोगों पर कोई विपत्ति नहीं आएगी। विपत्ति का अर्थ खास तौर पर ऐसी बीमारी हो सकती है जो जल्दी फैलती है, या सामान्य रूप से कोई खतरा या आपदा भी हो सकती है। यदि लोग जनगणना के लिए परमेश्वर के विशेष निर्देशों का पालन नहीं करेंगे, तो इस विपत्ति के द्वारा उन्हें दंड मिलेगा। साथ ही, शासक युद्ध की तैयारी करने और कर लेने के लिए जनगणना का आदेश देते हैं। परमेश्वर ही इस्राएलियों को बताता है कि कब युद्ध करना है और कर के लिए भी वही निर्देश देता है। इसलिए परमेश्वर के निर्देशों का पालन करने का एक भाग यह है कि लोग जनगणना केवल तब ही करें जब परमेश्वर कहे, चाहे वह युद्ध की तैयारी के लिए हो या कर लेने के लिए।</w:t>
      </w:r>
    </w:p>
    <w:p>
      <w:pPr/>
      <w:r>
        <w:rPr>
          <w:lang w:val="hi_IN" w:bidi="hi_IN"/>
        </w:rPr>
      </w:r>
      <w:r>
        <w:rPr>
          <w:lang w:val="hi_IN" w:bidi="hi_IN"/>
        </w:rPr>
        <w:t>परमेश्वर कहता है कि हर पुरुष आधा शेकेल दे, जो बीस गेरा के बराबर है। उस समय इस्राएलियों के पास तय सिक्के नहीं थे, बल्कि वे अपने धन के लिए अलग-अलग तौल की बहुमूल्य धातु का उपयोग करते थे। शेकेल वजन मापने की एक इकाई होती थी। यह लगभग 11 ग्राम के बराबर होता है, इसलिए आधा शेकेल लगभग साढ़े 5 ग्राम होता है। गेरा वजन मापने की सबसे छोटी इकाई है, जो लगभग 0.6 ग्राम से भी कम होती है। यहाँ परमेश्वर विशेष रूप से यह नहीं बताता कि पुरुषों को किस प्रकार की बहुमूल्य धातु से भुगतान करना है। बाद के भाग में, कहा गया है कि पुरुषों ने चाँदी का आधा शेकेल दिया।</w:t>
      </w:r>
    </w:p>
    <w:p>
      <w:pPr/>
      <w:r>
        <w:rPr>
          <w:lang w:val="hi_IN" w:bidi="hi_IN"/>
        </w:rPr>
      </w:r>
      <w:r>
        <w:rPr>
          <w:lang w:val="hi_IN" w:bidi="hi_IN"/>
        </w:rPr>
        <w:t>यहीं रुकें और समूह में चाँदी के एक शेकेल की तस्वीर देखें। इस ऑडियो को यहाँ रोकें।</w:t>
      </w:r>
    </w:p>
    <w:p>
      <w:pPr/>
      <w:r>
        <w:rPr>
          <w:lang w:val="hi_IN" w:bidi="hi_IN"/>
        </w:rPr>
      </w:r>
      <w:r>
        <w:rPr>
          <w:lang w:val="hi_IN" w:bidi="hi_IN"/>
        </w:rPr>
        <w:t>परमेश्वर कहता है कि इस शेकेल को पवित्र, अर्थात् पवित्रस्थान के शेकेल के अनुसार तौला जाए। पवित्रस्थान का अर्थ होता है आराधना के स्थान का अंदरूनी, या सबसे पवित्र भाग। यह माप वही हो सकता है जिसका उपयोग याजक पवित्र निवास स्थान में करते थे, जो एक पवित्र जगह थी। उस समय वजन नापने के अलग-अलग माप थे, इसलिए परमेश्वर बताता है कि कौन सा माप इस्तेमाल करना है। वह ऐसा इसलिए करता है ताकि सब लोग समान राशि का भुगतान करें।</w:t>
      </w:r>
    </w:p>
    <w:p>
      <w:pPr/>
      <w:r>
        <w:rPr>
          <w:lang w:val="hi_IN" w:bidi="hi_IN"/>
        </w:rPr>
      </w:r>
      <w:r>
        <w:rPr>
          <w:lang w:val="hi_IN" w:bidi="hi_IN"/>
        </w:rPr>
        <w:t>परमेश्वर कहता है कि शेकेल यहोवा के लिए भेंट होगी। भेंट वह उपहार या बलिदान है जो एक विधि में परमेश्वर को चढ़ाया जाता है, आमतौर पर निवास स्थान में। फिर परमेश्वर अपना विशेष नाम, यहोवा, इस्तेमाल करता है ताकि यह साफ हो जाए कि यह भेंट केवल उसी के लिए है, न कि उन लोगों के लिए जो इस्राएलियों की गिनती कर रहे हैं। मूल भाषा में, यह कहा गया है कि जो कोई भी गिनती में शामिल लोगों की श्रेणी में आता है, उसे भुगतान करना होगा। उस समय, लेखा रखने वाले लोग सब लोगों को एक साथ इकट्ठा करते थे। लेखा रखने वाला एक आदमी को गिनता था, फिर वह आदमी लोगों के सामान्य समूह से चलकर, या पार करके, गिने हुए लोगों के समूह में चला जाता था।</w:t>
      </w:r>
    </w:p>
    <w:p>
      <w:pPr/>
      <w:r>
        <w:rPr>
          <w:lang w:val="hi_IN" w:bidi="hi_IN"/>
        </w:rPr>
      </w:r>
      <w:r>
        <w:rPr>
          <w:lang w:val="hi_IN" w:bidi="hi_IN"/>
        </w:rPr>
        <w:t>परमेश्वर कहता है कि जो सब पुरुष बीस वर्ष या उससे अधिक उम्र के हैं, वे यह भेंट यहोवा को दें। परमेश्वर स्पष्ट कर रहा है कि जनगणना में उन सभी पुरुषों की गिनती करें जो 20 साल या उससे अधिक उम्र के हैं। परमेश्वर कहता है कि धनी व्यक्ति एक शेकेल से अधिक न दे, और गरीब व्यक्ति एक शेकेल से कम न दे। जो पैसा ये पुरुष देते हैं, वह एक चिन्ह है जो दिखाता है कि परमेश्वर उनके जीवन का मालिक है और उन्हें मूल्यवान समझता है। हर एक व्यक्ति परमेश्वर के लिए समान रूप से मूल्यवान है। कोई भी अधिक देकर दिखावा नहीं करेगा। चाँदी कीमती और मूल्यवान है, लेकिन बहुत ज़्यादा महंगी नहीं है, इसलिए अधिकतर लोग इसे दे सकते हैं। इसका यह अर्थ नहीं है कि परमेश्वर के लिए लोगों का मूल्य केवल थोड़ी सी चाँदी के बराबर है। यह एक चिन्ह है जिसमें परमेश्वर कहता है कि उनके जीवन का मूल्य है, जैसे चाँदी का मूल्य होता है।</w:t>
      </w:r>
    </w:p>
    <w:p>
      <w:pPr/>
      <w:r>
        <w:rPr>
          <w:lang w:val="hi_IN" w:bidi="hi_IN"/>
        </w:rPr>
      </w:r>
      <w:r>
        <w:rPr>
          <w:lang w:val="hi_IN" w:bidi="hi_IN"/>
        </w:rPr>
        <w:t>[! कार्य]</w:t>
      </w:r>
    </w:p>
    <w:p>
      <w:pPr/>
      <w:r>
        <w:rPr>
          <w:lang w:val="hi_IN" w:bidi="hi_IN"/>
        </w:rPr>
      </w:r>
      <w:r>
        <w:rPr>
          <w:lang w:val="hi_IN" w:bidi="hi_IN"/>
        </w:rPr>
        <w:t>यहीं रुकें और इस प्रश्न पर समूह में चर्चा करें: अपने समाज की उन विधियों के बारे में बात करें जो किसी व्यक्ति के मूल्य का सम्मान करती हैं, जैसे कि वृद्धावस्था का उत्सव या पुरस्कार देने का उत्सव। किसी व्यक्ति का महत्व दर्शाने के लिए आप उसे किस तरह के चिन्ह देते हैं? ये चिन्ह व्यक्ति के मूल्य को कैसे दर्शाते हैं? उन शब्दों पर ध्यान दें जो दिखाते हैं कि भेंट उस व्यक्ति के बराबर मूल्य की नहीं है, फिर भी वह यह दिखाती है कि वह व्यक्ति मूल्यवान है। इस ऑडियो को यहाँ रोकें।</w:t>
      </w:r>
    </w:p>
    <w:p>
      <w:pPr/>
      <w:r>
        <w:rPr>
          <w:lang w:val="hi_IN" w:bidi="hi_IN"/>
        </w:rPr>
      </w:r>
      <w:r>
        <w:rPr>
          <w:lang w:val="hi_IN" w:bidi="hi_IN"/>
        </w:rPr>
        <w:t>परमेश्वर कहता है कि यह भेंट यहोवा के लिए उनके प्राणों के लिए प्रायश्चित करेगी ताकि वे शुद्ध हो जाएं। प्रायश्चित का अर्थ है जब परमेश्वर के साथ संबंध टूट जाता है, तो उसे फिर से मेल-मिलाप करना या बहाल करना। मूल्य चुकाकर वे पुरुष परमेश्वर से यह मानते हैं कि उनके प्राण यहोवा के हैं। क्योंकि वे पुरुष यहोवा के हैं, इसलिए उन्हें वही करना चाहिए जो यहोवा कहता है। यह भुगतान प्रायश्चित करने के लिए है, जिसका अर्थ है कि उनका यहोवा के साथ संबंध पूरी तरह से बहाल हो जाए। यहोवा की छुड़ौती की आज्ञा का पालन करने से, वे शुद्ध होंगे और परमेश्वर की सेवा करने के लिए तैयार होंगे।</w:t>
      </w:r>
    </w:p>
    <w:p>
      <w:pPr/>
      <w:r>
        <w:rPr>
          <w:lang w:val="hi_IN" w:bidi="hi_IN"/>
        </w:rPr>
      </w:r>
      <w:r>
        <w:rPr>
          <w:lang w:val="hi_IN" w:bidi="hi_IN"/>
        </w:rPr>
        <w:t>परमेश्वर कहता है कि मूसा और आगे के अगुवों को यह छुड़ौती का पैसा लें और मिलाप के तम्बू या निवास की देखभाल करने के लिए उपयोग करें। निवास एक बड़ा तम्बू है जिसे एक स्थान से दूसरे स्थान ले जाया जाता था, जहाँ इस्राएली परमेश्वर की उपासना करते थे। बाद में, जब मूसा जनगणना करता है, तो कुशल कारीगर निवास बनाने के लिए छुड़ौती की चाँदी का उपयोग करते हैं। जब कारीगर निवास स्थान बनाकर पूरा कर लेते हैं, तब अगुवे उस चाँदी का उपयोग उपासना को बनाए रखने के लिए करते हैं, सम्भव है कि वे उससे आवश्यक वस्तुएँ खरीदें या मरम्मत करें।</w:t>
      </w:r>
    </w:p>
    <w:p>
      <w:pPr/>
      <w:r>
        <w:rPr>
          <w:lang w:val="hi_IN" w:bidi="hi_IN"/>
        </w:rPr>
      </w:r>
      <w:r>
        <w:rPr>
          <w:lang w:val="hi_IN" w:bidi="hi_IN"/>
        </w:rPr>
        <w:t>परमेश्वर कहता है कि यह चाँदी इस्राएलियों के लिए यहोवा के सामने एक यादगार होगी, और उनके जीवन के लिए प्रायश्चित होगा। इसका अर्थ यह हो सकता है कि जब इस्राएली यहोवा को चाँदी देते हैं, तो उन्हें याद दिलाया जाता है कि उनके प्राण यहोवा के हैं। यह उन्हें याद दिलाता है कि यहोवा ही वह है जो उन्हें जीवित रखता है और उनकी रक्षा करता है। यह याद रखना कि वे किसके हैं, प्रायश्चित का एक भाग है, जिससे इस्राएलियों का यहोवा के साथ संबंध फिर से ठीक होता है।</w:t>
      </w:r>
    </w:p>
    <w:p>
      <w:pPr/>
      <w:r>
        <w:rPr>
          <w:lang w:val="hi_IN" w:bidi="hi_IN"/>
        </w:rPr>
      </w:r>
      <w:r>
        <w:rPr>
          <w:lang w:val="hi_IN" w:bidi="hi_IN"/>
        </w:rPr>
        <w:t xml:space="preserve">यहाँ रुकें और इस प्रश्न पर समूह में चर्चा करें: उन समूहों के बारे में बात करें जिनसे आप जुड़े हैं, जैसे परिवार, देश, या कोई समूह। आप किस तरह के काम करते हैं जिससे आपको याद रहता हैं कि आप इस समूह का हिस्सा हैं? समूह का समर्थन करने के लिए आप क्या करते हैं, ताकि समूह अपने सामान्य कार्यों को जारी रख सके? </w:t>
      </w:r>
      <w:r>
        <w:rPr>
          <w:lang w:val="hi_IN" w:bidi="hi_IN"/>
        </w:rPr>
      </w:r>
    </w:p>
    <w:p>
      <w:pPr>
        <w:pStyle w:val="Heading3"/>
      </w:pPr>
      <w:r>
        <w:rPr>
          <w:lang w:val="hi_IN" w:bidi="hi_IN"/>
        </w:rPr>
        <w:t>घटनाओं को समझाना</w:t>
      </w:r>
    </w:p>
    <w:p>
      <w:pPr/>
      <w:r>
        <w:rPr>
          <w:lang w:val="hi_IN" w:bidi="hi_IN"/>
        </w:rPr>
      </w:r>
      <w:r>
        <w:rPr>
          <w:lang w:val="hi_IN" w:bidi="hi_IN"/>
        </w:rPr>
        <w:t>निर्गमन 30:11–16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यहोवा बताता है कि इस्राएल के वयस्क पुरुषों की गिनती सही तरीके से कैसे करनी है, और हर गिने गए पुरुष से एक भुगतान लेना है।</w:t>
      </w:r>
    </w:p>
    <w:p>
      <w:pPr/>
      <w:r>
        <w:rPr>
          <w:lang w:val="hi_IN" w:bidi="hi_IN"/>
        </w:rPr>
      </w:r>
      <w:r>
        <w:rPr>
          <w:b/>
          <w:lang w:val="hi_IN" w:bidi="hi_IN"/>
        </w:rPr>
        <w:t>दूसरे दृश्य में:</w:t>
      </w:r>
      <w:r>
        <w:rPr>
          <w:lang w:val="hi_IN" w:bidi="hi_IN"/>
        </w:rPr>
        <w:t xml:space="preserve"> यहोवा वर्णन करता है कि इकट्ठा किए गए धन का क्या करना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 जिसका निजी नाम यहोवा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लेखा रखनेवाले, जो मूसा को इस्राएलियों की गिनती करने में मदद करेंगे</w:t>
      </w:r>
    </w:p>
    <w:p>
      <w:pPr>
        <w:pStyle w:val="ListBullet"/>
        <w:spacing w:line="240" w:lineRule="auto"/>
        <w:ind w:left="720"/>
      </w:pPr>
      <w:r>
        <w:rPr>
          <w:lang w:val="hi_IN" w:bidi="hi_IN"/>
        </w:rPr>
      </w:r>
      <w:r>
        <w:rPr>
          <w:lang w:val="hi_IN" w:bidi="hi_IN"/>
        </w:rPr>
        <w:t>इस्राएल के वयस्क पुरुष, जिनमें धनी पुरुष और गरीब पुरुष दोनों शामिल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भाग उन आदेशों की श्रृंखला में है जो परमेश्वर मूसा को सीनै पर्वत पर देता है। यहाँ, परमेश्वर मूसा को निर्देश दे रहा है कि जनगणना, या इस्राएल के लोगों की गिनती कैसे करनी है। परमेश्वर यह खास तौर पर नहीं कहता कि मूसा को अभी जनगणना करनी है। मूसा इन कामों को तब तक शुरू नहीं करेगा जब तक कि परमेश्वर उसे यह न बता दे कि जनगणना करने का समय आ गया है।</w:t>
      </w:r>
    </w:p>
    <w:p>
      <w:pPr/>
      <w:r>
        <w:rPr>
          <w:lang w:val="hi_IN" w:bidi="hi_IN"/>
        </w:rPr>
      </w:r>
      <w:r>
        <w:rPr>
          <w:lang w:val="hi_IN" w:bidi="hi_IN"/>
        </w:rPr>
        <w:t>यहाँ रुकें और इसे समूह में चर्चा करें: एक कार्य के रूप में, भविष्य में होने वाले किसी कार्यक्रम के लिए निर्देश दें, जैसे शादी के दिन क्या करना है। उन शब्दों को ध्यान से सुनो जिनसे पता चलता हैं कि सुनने वाले को ये काम तुरंत नहीं करने है। उन शब्दों को भी ध्यान से सुनो जिनसे पता चलता हैं कि यह समारोह भविष्य में होने वाला है, लेकिन अभी उसका कोई तय दिन या समय नहीं है। इस ऑडियो को यहाँ रोकें।</w:t>
      </w:r>
    </w:p>
    <w:p>
      <w:pPr/>
      <w:r>
        <w:rPr>
          <w:lang w:val="hi_IN" w:bidi="hi_IN"/>
        </w:rPr>
      </w:r>
      <w:r>
        <w:rPr>
          <w:lang w:val="hi_IN" w:bidi="hi_IN"/>
        </w:rPr>
        <w:t>पहले दृश्य में, परमेश्वर इस्राएल के लोगों की गिनती करने के सही तरीके का वर्णन करता है। ये निर्देश सिर्फ मूसा के लिए नहीं हैं, बल्कि भविष्य में हर उस अगुवे के लिए हैं जो इस्राएल के लोगों की गिनती करेगा। जब मूसा लोगों की गिनती करेगा, तब वह हर व्यक्ति को अपने आप नहीं गिनेगा। मूसा शायद कुछ लेखा रखने वालों को कहेगा कि वे लोगों की गिनती करें और संख्या का हिसाब रखें। हालाँकि, यह अगुवे की जिम्मेदारी है कि हर कोई परमेश्वर के निर्देशों का पालन करे। जनगणना के लिए, ये लेखा रखने वाले लोग सभी पुरुषों, स्त्रियों और बच्चों को नहीं गिनेंगे। वे केवल बीस साल या उससे अधिक उम्र के वयस्क पुरुषों की गिनती करेंगे।</w:t>
      </w:r>
    </w:p>
    <w:p>
      <w:pPr/>
      <w:r>
        <w:rPr>
          <w:lang w:val="hi_IN" w:bidi="hi_IN"/>
        </w:rPr>
      </w:r>
      <w:r>
        <w:rPr>
          <w:lang w:val="hi_IN" w:bidi="hi_IN"/>
        </w:rPr>
        <w:t>परमेश्वर कहता है कि हर पुरुष को यहोवा को एक छुड़ौती देनी होगी। इसके बाद लोगों पर दंड के रूप में कोई विपत्ति नहीं आएगी। परमेश्वर स्पष्ट रूप से बताता है कि प्रत्येक व्यक्ति को कितना भुगतान करना होगा। परमेश्वर कहता है कि हर पुरुष आधा शेकेल दे, जो माप की एक इकाई है और इसका वजन लगभग ग्यारह ग्राम है। वह माप की एक और इकाई देता है, जिसे गेरा कहा जाता है, जो लगभग 0.6 ग्राम के बराबर है। परमेश्वर यह भी स्पष्ट करता है कि वजन एक निश्चित माप के अनुसार होना चाहिए। परमेश्वर धन की मात्रा के बारे में बहुत स्पष्ट है, ताकि कोई भी गलती से किसी और से अधिक या कम भुगतान न करे।</w:t>
      </w:r>
    </w:p>
    <w:p>
      <w:pPr/>
      <w:r>
        <w:rPr>
          <w:lang w:val="hi_IN" w:bidi="hi_IN"/>
        </w:rPr>
      </w:r>
      <w:r>
        <w:rPr>
          <w:lang w:val="hi_IN" w:bidi="hi_IN"/>
        </w:rPr>
        <w:t>लेखा रखने वाले शायद घोषणा करेंगे कि वे जनगणना कर रहे हैं, ताकि पुरुष सही मात्रा में चाँदी इकट्ठा कर सकें। पुरुष एक समूह में इकट्ठा होंगे। हर पुरुष लेखा रखने वाले के सामने से गुजरेगा और वह बिना गिने गए लोगों के समूह से गिने गए लोगों के समूह में जाएगा। लेखा रखने वाला उस पुरुष को गिनेगा जो आगे से गुजरता है और वह पुरुष अपनी चाँदी का भुगतान करेगा।</w:t>
      </w:r>
    </w:p>
    <w:p>
      <w:pPr/>
      <w:r>
        <w:rPr>
          <w:lang w:val="hi_IN" w:bidi="hi_IN"/>
        </w:rPr>
      </w:r>
      <w:r>
        <w:rPr>
          <w:lang w:val="hi_IN" w:bidi="hi_IN"/>
        </w:rPr>
        <w:t>परमेश्वर स्पष्ट रूप से कहता है कि लेखा रखने वाले उन सभी पुरुषों को गिनें जो 20 वर्ष या उससे अधिक उम्र के हैं। हर व्यक्ति को छुड़ौती का भुगतान करना होगा। फिर से, परमेश्वर स्पष्ट रूप से कहता है कि इस भेंट के लिए हर पुरुष को एक समान राशि देनी होगी। धनी पुरुष ज्यादा चाँदी न दें और गरीब पुरुष कम चाँदी न दें। परमेश्वर इन महत्वपूर्ण निर्देशों को बार-बार दोहराता है ताकि अगुवे सही ढंग से जनगणना करे और इस्राएलियों पर कोई दंड न आए।</w:t>
      </w:r>
    </w:p>
    <w:p>
      <w:pPr/>
      <w:r>
        <w:rPr>
          <w:lang w:val="hi_IN" w:bidi="hi_IN"/>
        </w:rPr>
      </w:r>
      <w:r>
        <w:rPr>
          <w:lang w:val="hi_IN" w:bidi="hi_IN"/>
        </w:rPr>
        <w:t>यहाँ रुकें और समूह में इस पर चर्चा करें: एक गतिविधि के रूप में, ऐसे काम के लिए निर्देश दें जो पैसे से जुड़ा हो, जैसे बैंक में पैसे जमा करना या कर देना। चेतावनी दें कि यदि कोई इसे गलत तरीके से करता है, तो क्या हो सकता है। ध्यान से सुनो कि बोलने वाला कैसे दिखाता है कि कुछ चरण कितने महत्वपूर्ण हैं। इस ऑडियो को यहाँ रोकें।</w:t>
      </w:r>
    </w:p>
    <w:p>
      <w:pPr/>
      <w:r>
        <w:rPr>
          <w:lang w:val="hi_IN" w:bidi="hi_IN"/>
        </w:rPr>
      </w:r>
      <w:r>
        <w:rPr>
          <w:lang w:val="hi_IN" w:bidi="hi_IN"/>
        </w:rPr>
        <w:t>दूसरे दृश्य में, परमेश्वर मूसा को बताता है कि जनगणना से मिली चाँदी का क्या करना है। परमेश्वर कहता है कि इसे मिलाप के तंबू की देखभाल के लिए इस्तेमाल करो, जो निवास स्थान का ही दूसरा नाम है। जब निवास स्थान बनाने का समय आएगा, तो मूसा जनगणना से मिली चाँदी कुशल कारीगरों को देगा ताकि वे निवास स्थान के ढाँचे के आधार बना सकें। जब कारीगर निवास स्थान का काम पूरा कर लेंगे तब मूसा शायद वह चाँदी याजकों को दे देगा। याजक उस चाँदी का उपयोग मरम्मत करने, सामग्री लाने और उन सब चीजों के लिए करेंगे जो निवास स्थान में उचित आराधना करने के लिए परमेश्वर के निर्देशों को मानने के लिए जरूरी हैं।</w:t>
      </w:r>
    </w:p>
    <w:p>
      <w:pPr/>
      <w:r>
        <w:rPr>
          <w:lang w:val="hi_IN" w:bidi="hi_IN"/>
        </w:rPr>
      </w:r>
      <w:r>
        <w:rPr>
          <w:lang w:val="hi_IN" w:bidi="hi_IN"/>
        </w:rPr>
        <w:t>यहाँ रुकें और समूह में निवास स्थान के चाँदी के आधारों की तस्वीर देखें। इस ऑडियो को यहाँ रोकें।</w:t>
      </w:r>
    </w:p>
    <w:p>
      <w:pPr/>
      <w:r>
        <w:rPr>
          <w:lang w:val="hi_IN" w:bidi="hi_IN"/>
        </w:rPr>
      </w:r>
      <w:r>
        <w:rPr>
          <w:lang w:val="hi_IN" w:bidi="hi_IN"/>
        </w:rPr>
        <w:t>अंत में परमेश्वर कहता है कि इस चाँदी के भुगतान का एक उद्देश्य यह है कि यह यहोवा के सामने इस्राएलियों के लिए एक स्मारक बने। स्मारक वह चीज है जिसे लोग किसी घटना या विचार को याद रखने के लिए बनाते हैं। यह चाँदी का भुगतान लोगों को याद दिलाएगा कि वे परमेश्वर के हैं। परमेश्वर अक्सर दिखाई देने वाली चीजों या कामों के द्वारा लोगों को याद दिलाता है। जब लोग चाँदी देंगे, तब उस काम से उन्हें याद आएगा कि वे परमेश्वर के हैं। जो चाँदी कारीगर निवास स्थान बनाने में इस्तेमाल करेंगे, वह एक दिखाई देने वाला स्मारक होगा जिसे लोग देख सकेंगे। क्योंकि यह चाँदी निवास स्थान में जाएगी और यहोवा की उपस्थिति निवास स्थान में होगी, इसलिए यह स्मारक यहोवा की उपस्थिति में होगा, या यहोवा के सामने होगा।</w:t>
      </w:r>
    </w:p>
    <w:p>
      <w:pPr/>
      <w:r>
        <w:rPr>
          <w:lang w:val="hi_IN" w:bidi="hi_IN"/>
        </w:rPr>
      </w:r>
      <w:r>
        <w:rPr>
          <w:lang w:val="hi_IN" w:bidi="hi_IN"/>
        </w:rPr>
        <w:t>यहाँ रुकें और समूह में चर्चा करें: किसी ऐसे व्यक्ति के बारे में बात करो जो अपने समूह के प्रति बहुत समर्पित हो, जैसे किसी देश या खेल समूह के प्रति। वे उस व्यक्ति से कैसे अलग व्यवहार करते हैं जो उस समूह का हिस्सा नहीं है? वे कौन से काम करते हैं जो दिखाते हैं कि वे उस समूह का हिस्सा हैं? वे कौन सी दिखाई देने वाली चीजें रखते हैं जिनसे पता चलता हैं कि वे उस समूह का हिस्सा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30:11–16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परमेश्वर, जिसका निजी नाम यहोवा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लेखा रखनेवाले, जो मूसा को इस्राएलियों की गिनती करने में मदद करेंगे</w:t>
      </w:r>
    </w:p>
    <w:p>
      <w:pPr>
        <w:pStyle w:val="ListBullet"/>
        <w:spacing w:line="240" w:lineRule="auto"/>
        <w:ind w:left="720"/>
      </w:pPr>
      <w:r>
        <w:rPr>
          <w:lang w:val="hi_IN" w:bidi="hi_IN"/>
        </w:rPr>
      </w:r>
      <w:r>
        <w:rPr>
          <w:lang w:val="hi_IN" w:bidi="hi_IN"/>
        </w:rPr>
        <w:t>इस्राएल के वयस्क पुरुष, जिनमें धनी पुरुष और गरीब पुरुष दोनों शामिल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की भूमिका निभाने वाले व्यक्ति से पूछें, "आप क्या महसूस कर रहे हैं या क्या सोच रहे हैं?" पात्र की भूमिका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 xml:space="preserve">नीचे नाटक और उसके संभावित उत्तरों का एक उदाहरण दिया गया है। </w:t>
      </w:r>
    </w:p>
    <w:p>
      <w:pPr/>
      <w:r>
        <w:rPr>
          <w:lang w:val="hi_IN" w:bidi="hi_IN"/>
        </w:rPr>
      </w:r>
      <w:r>
        <w:rPr>
          <w:lang w:val="hi_IN" w:bidi="hi_IN"/>
        </w:rPr>
        <w:t>यहोवा मूसा से कहता है, “जब भी तुम इस्राएल के वयस्क पुरुषों की गिनती करो, तो ये निर्देश मानो। हर पुरुष जिसे तुम गिनो, उसे अपने लिए यहोवा को एक छुड़ौती देनी होगी। तब जब तुम गिनती करोगे तब कोई विपत्ति या आपदाएँ नहीं आएगी। पुरुषों को यहोवा के लिए एक पवित्र भेंट के रूप में थोड़ी सी चाँदी देनी होगी। यह मात्रा छह ग्राम है, जो सही वजन के अनुसार तौला गया है। हर वह पुरुष जो बीस वर्ष या उससे अधिक उम्र का है, चाहे धनी हो या गरीब, उसे यहोवा के लिए पवित्र भेंट के रूप में समान मात्रा देनी है। यह एक प्रायश्चित की भेंट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“मैं समझता हूँ कि परमेश्वर के निर्देशों का बहुत ध्यान से पालन करना कितना महत्वपूर्ण है।” “अगर इसे गलत किया तो इस्राएल पर दंड आएगा,” या मुझे अच्छा महसूस होता है कि हम यहोवा के हैं जो हमसे स्पष्ट रूप से बात करता है, इसलिए हम उलझन में नहीं हैं।”</w:t>
      </w:r>
    </w:p>
    <w:p>
      <w:pPr>
        <w:pStyle w:val="ListBullet"/>
        <w:spacing w:line="240" w:lineRule="auto"/>
        <w:ind w:left="720"/>
      </w:pPr>
      <w:r>
        <w:rPr>
          <w:lang w:val="hi_IN" w:bidi="hi_IN"/>
        </w:rPr>
      </w:r>
      <w:r>
        <w:rPr>
          <w:lang w:val="hi_IN" w:bidi="hi_IN"/>
        </w:rPr>
        <w:t>इस्राएल के लोगों की भूमिका निभाने वाले व्यक्ति से पूछें, "आप क्या महसूस कर रहे हैं या क्या सोच रहे हैं?" वे इस तरह उत्तर दे सकते हैं, मैं आश्वस्त हूँ कि यहोवा एक न्यायी परमेश्वर है, जो सबको एक समान मानता है,” या “मुझे आश्चर्य होता है कि मेरा जीवन मेरा अपना नहीं है,” या “मुझे राहत मिलती है कि मेरी रक्षा करने वाला कोई और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यहोवा कहता है, “इस धन को लो और इसका उपयोग निवास स्थान के निर्माण और वहाँ की आराधना की देखभाल के लिए करो। यह छुड़ौती यहोवा की उपस्थिति में इस्राएलियों के लिए एक अनुस्मारक होगी कि उनका जीवन यहोवा का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परमेश्वर की भूमिका निभाने वाले व्यक्ति से पूछें, "आप कैसा महसूस कर रहे हैं या क्या सोच रहे हैं?" वह व्यक्ति इस तरह उत्तर दे सकता है, "मुझे पता है कि चीज़ें भूल जाना आसान होता है, इसलिए मैं इस्राएलियों को बार-बार याद दिलाता रहूँगा," या "मेरे मन में इस्राएल के लोगों के लिए प्यार है और मैं उनके जीवन को महत्व देता हूँ," या "मैं नहीं चाहता कि लोग किसी खतरे में पड़ें, इसलिए मैं इस्राएल के लोगों की रक्षा करने और उनकी देखभाल करने का जिम्मेदार हूँ।"</w:t>
      </w:r>
      <w:r>
        <w:rPr>
          <w:lang w:val="hi_IN" w:bidi="hi_IN"/>
        </w:rPr>
      </w:r>
    </w:p>
    <w:p>
      <w:pPr>
        <w:pStyle w:val="Heading3"/>
      </w:pPr>
      <w:r>
        <w:rPr>
          <w:lang w:val="hi_IN" w:bidi="hi_IN"/>
        </w:rPr>
        <w:t>आवश्यक जानकारी</w:t>
      </w:r>
    </w:p>
    <w:p>
      <w:pPr/>
      <w:r>
        <w:rPr>
          <w:lang w:val="hi_IN" w:bidi="hi_IN"/>
        </w:rPr>
      </w:r>
      <w:r>
        <w:rPr>
          <w:lang w:val="hi_IN" w:bidi="hi_IN"/>
        </w:rPr>
        <w:t>निर्गमन 30:11–16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परमेश्वर</w:t>
      </w:r>
      <w:r>
        <w:rPr>
          <w:lang w:val="hi_IN" w:bidi="hi_IN"/>
        </w:rPr>
        <w:t xml:space="preserve"> इस भाग में विशेष रूप से अपने अनोखे नाम, </w:t>
      </w:r>
      <w:r>
        <w:rPr>
          <w:b/>
          <w:lang w:val="hi_IN" w:bidi="hi_IN"/>
        </w:rPr>
        <w:t>यहोवा</w:t>
      </w:r>
      <w:r>
        <w:rPr>
          <w:lang w:val="hi_IN" w:bidi="hi_IN"/>
        </w:rPr>
        <w:t xml:space="preserve"> का उपयोग कई बार करता है। यहोवा परमेश्वर का वास्तविक नाम है। "यहोवा" एक अनोखा नाम है—</w:t>
      </w:r>
      <w:r>
        <w:rPr>
          <w:lang w:val="hi_IN" w:bidi="hi_IN"/>
        </w:rPr>
        <w:t>इस्राएल</w:t>
      </w:r>
      <w:r>
        <w:rPr>
          <w:lang w:val="hi_IN" w:bidi="hi_IN"/>
        </w:rPr>
        <w:t xml:space="preserve"> के आसपास के क्षेत्र में किसी भी अन्य धर्म ने अपने ईश्वर के लिए ऐसा नाम प्रयोग नहीं किया। यह भाग इस बात से शुरू होता है कि यहोवा ने मूसा से बात की। यह दिखाता है कि यहोवा कितना निकट और व्यक्तिगत है, क्योंकि वह सीधे मूसा से बात करता है। परमेश्वर कई बार कहता है कि पुरुषों को चाँदी की भेंट यहोवा को देनी चाहिए। उनका जीवन यहोवा का है, किसी और देवता का नहीं, इसलिए यह भेंट विशेष रूप से यहोवा को जाती है। </w:t>
      </w:r>
      <w:r>
        <w:rPr>
          <w:b/>
          <w:lang w:val="hi_IN" w:bidi="hi_IN"/>
        </w:rPr>
        <w:t>इस्राएलियों</w:t>
      </w:r>
      <w:r>
        <w:rPr>
          <w:lang w:val="hi_IN" w:bidi="hi_IN"/>
        </w:rPr>
        <w:t xml:space="preserve"> का स्मारक यहोवा के सम्मुख है। चाँदी निवास स्थान में जाएगी और यहोवा की उपस्थिति निवास स्थान में होगी, इसलिए यह स्मारक यहोवा की उपस्थिति में होगा, या यहोवा के सामने होगा। </w:t>
      </w:r>
      <w:r>
        <w:rPr>
          <w:b/>
          <w:lang w:val="hi_IN" w:bidi="hi_IN"/>
        </w:rPr>
        <w:t>यहोवा</w:t>
      </w:r>
      <w:r>
        <w:rPr>
          <w:lang w:val="hi_IN" w:bidi="hi_IN"/>
        </w:rPr>
        <w:t xml:space="preserve"> के बारे में अधिक जानकारी के लिए, मुख्य शब्दावली देखें। यहोवा के लिए उसी शब्द या वाक्यांश का प्रयोग करें जो आपने पिछले भागों में प्रयोग किया है। </w:t>
      </w:r>
    </w:p>
    <w:p>
      <w:pPr/>
      <w:r>
        <w:rPr>
          <w:lang w:val="hi_IN" w:bidi="hi_IN"/>
        </w:rPr>
      </w:r>
      <w:r>
        <w:rPr>
          <w:lang w:val="hi_IN" w:bidi="hi_IN"/>
        </w:rPr>
        <w:t xml:space="preserve">परमेश्वर मूसा को </w:t>
      </w:r>
      <w:r>
        <w:rPr>
          <w:b/>
          <w:lang w:val="hi_IN" w:bidi="hi_IN"/>
        </w:rPr>
        <w:t>जनगणना</w:t>
      </w:r>
      <w:r>
        <w:rPr>
          <w:lang w:val="hi_IN" w:bidi="hi_IN"/>
        </w:rPr>
        <w:t xml:space="preserve"> के लिए निर्देश देता है। जनगणना वह होती है जब कोई किसी समूह, जैसे किसी </w:t>
      </w:r>
      <w:r>
        <w:rPr>
          <w:lang w:val="hi_IN" w:bidi="hi_IN"/>
        </w:rPr>
        <w:t>देश</w:t>
      </w:r>
      <w:r>
        <w:rPr>
          <w:lang w:val="hi_IN" w:bidi="hi_IN"/>
        </w:rPr>
        <w:t xml:space="preserve"> या गोत्र के लोगों की आधिकारिक गिनती करता है। उस समय, शासक अक्सर अपने लोगों की संख्या जानना चाहते थे, ताकि वे युद्ध की तैयारी कर सकें या कर इकट्ठा कर सकें।</w:t>
      </w:r>
    </w:p>
    <w:p>
      <w:pPr/>
      <w:r>
        <w:rPr>
          <w:lang w:val="hi_IN" w:bidi="hi_IN"/>
        </w:rPr>
      </w:r>
      <w:r>
        <w:rPr>
          <w:lang w:val="hi_IN" w:bidi="hi_IN"/>
        </w:rPr>
        <w:t>जनगणना के लिए उसी शब्द या वाक्यांश का उपयोग करें जिसका उपयोग आपने पिछले भागों में किया है।</w:t>
      </w:r>
    </w:p>
    <w:p>
      <w:pPr/>
      <w:r>
        <w:rPr>
          <w:lang w:val="hi_IN" w:bidi="hi_IN"/>
        </w:rPr>
      </w:r>
      <w:r>
        <w:rPr>
          <w:lang w:val="hi_IN" w:bidi="hi_IN"/>
        </w:rPr>
        <w:t xml:space="preserve">परमेश्वर कहता है कि प्रत्येक व्यक्ति अपने जीवन के लिए एक </w:t>
      </w:r>
      <w:r>
        <w:rPr>
          <w:b/>
          <w:lang w:val="hi_IN" w:bidi="hi_IN"/>
        </w:rPr>
        <w:t>छुड़ौती</w:t>
      </w:r>
      <w:r>
        <w:rPr>
          <w:lang w:val="hi_IN" w:bidi="hi_IN"/>
        </w:rPr>
        <w:t xml:space="preserve"> देगा। छुड़ौती किसी व्यक्ति के जीवन की कीमत होती है। कोई व्यक्ति किसी के अधिकार में होता है, तो कोई कीमत देकर उसे छुड़ा सकता है। वह व्यक्ति जो पैसे देता है, उसे छुड़ौती कहा जाता है। जब लोग यहोवा को छुड़ौती देते हैं, तब भी वे यहोवा के ही रहते हैं। वे छुड़ौती का भुगतान करते हैं ताकि यह याद दिलाया जा सके कि उनका जीवन यहोवा का है। </w:t>
      </w:r>
    </w:p>
    <w:p>
      <w:pPr/>
      <w:r>
        <w:rPr>
          <w:lang w:val="hi_IN" w:bidi="hi_IN"/>
        </w:rPr>
      </w:r>
      <w:r>
        <w:rPr>
          <w:lang w:val="hi_IN" w:bidi="hi_IN"/>
        </w:rPr>
        <w:t xml:space="preserve">यहाँ रुकें और समूह के रूप में चर्चा करें कि आप छुड़ौती के लिए किस शब्द या वाक्यांश का उपयोग करेंगे। अधिक जानकारी के लिए </w:t>
      </w:r>
      <w:r>
        <w:rPr>
          <w:lang w:val="hi_IN" w:bidi="hi_IN"/>
        </w:rPr>
        <w:t>छुड़ौती</w:t>
      </w:r>
      <w:r>
        <w:rPr>
          <w:lang w:val="hi_IN" w:bidi="hi_IN"/>
        </w:rPr>
        <w:t xml:space="preserve"> को मुख्य शब्दावली में देखें। यदि आपने पहले ही बाइबल की किसी अन्य पुस्तक में इस शब्द का अनुवाद किया है, तो उसी शब्द का उपयोग करें जिसका उपयोग आपने वहाँ किया है। इस ऑडियो को यहाँ रोकें।</w:t>
      </w:r>
    </w:p>
    <w:p>
      <w:pPr/>
      <w:r>
        <w:rPr>
          <w:lang w:val="hi_IN" w:bidi="hi_IN"/>
        </w:rPr>
      </w:r>
      <w:r>
        <w:rPr>
          <w:lang w:val="hi_IN" w:bidi="hi_IN"/>
        </w:rPr>
        <w:t xml:space="preserve">परमेश्वर कहता है कि इन निर्देशों का पालन करने से </w:t>
      </w:r>
      <w:r>
        <w:rPr>
          <w:b/>
          <w:lang w:val="hi_IN" w:bidi="hi_IN"/>
        </w:rPr>
        <w:t>विपत्ति</w:t>
      </w:r>
      <w:r>
        <w:rPr>
          <w:lang w:val="hi_IN" w:bidi="hi_IN"/>
        </w:rPr>
        <w:t xml:space="preserve"> नहीं आएगी। विपत्ति एक भयानक या खतरनाक चीज होती है, जैसे बीमारी, सूखा या बाढ़। विपत्ति के लिए उसी शब्द या वाक्यांश का प्रयोग करें जिसका प्रयोग आपने पिछले भागों में किया है।</w:t>
      </w:r>
    </w:p>
    <w:p>
      <w:pPr/>
      <w:r>
        <w:rPr>
          <w:lang w:val="hi_IN" w:bidi="hi_IN"/>
        </w:rPr>
      </w:r>
      <w:r>
        <w:rPr>
          <w:lang w:val="hi_IN" w:bidi="hi_IN"/>
        </w:rPr>
        <w:t xml:space="preserve">पुरुषों को एक </w:t>
      </w:r>
      <w:r>
        <w:rPr>
          <w:b/>
          <w:lang w:val="hi_IN" w:bidi="hi_IN"/>
        </w:rPr>
        <w:t>शेकेल</w:t>
      </w:r>
      <w:r>
        <w:rPr>
          <w:lang w:val="hi_IN" w:bidi="hi_IN"/>
        </w:rPr>
        <w:t xml:space="preserve"> या बीस </w:t>
      </w:r>
      <w:r>
        <w:rPr>
          <w:b/>
          <w:lang w:val="hi_IN" w:bidi="hi_IN"/>
        </w:rPr>
        <w:t>गेरा</w:t>
      </w:r>
      <w:r>
        <w:rPr>
          <w:lang w:val="hi_IN" w:bidi="hi_IN"/>
        </w:rPr>
        <w:t xml:space="preserve"> चाँदी देना होगा। शेकेल और गेरा दोनों वजन नापने की इकाइयाँ हैं। एक शेकेल लगभग 11 ग्राम होता है। एक गेरा लगभग 0.6 ग्राम होता है। लोग वज़नों के लिए अलग-अलग पैमाने इस्तेमाल करते थे, इसलिए परमेश्वर कहते हैं कि एक निश्चित पैमाना इस्तेमाल किया जाए—</w:t>
      </w:r>
      <w:r>
        <w:rPr>
          <w:lang w:val="hi_IN" w:bidi="hi_IN"/>
        </w:rPr>
        <w:t>पवित्र</w:t>
      </w:r>
      <w:r>
        <w:rPr>
          <w:lang w:val="hi_IN" w:bidi="hi_IN"/>
        </w:rPr>
        <w:t xml:space="preserve">, या </w:t>
      </w:r>
      <w:r>
        <w:rPr>
          <w:b/>
          <w:lang w:val="hi_IN" w:bidi="hi_IN"/>
        </w:rPr>
        <w:t>पवित्रमंदिर</w:t>
      </w:r>
      <w:r>
        <w:rPr>
          <w:lang w:val="hi_IN" w:bidi="hi_IN"/>
        </w:rPr>
        <w:t xml:space="preserve"> का पैमाना। </w:t>
      </w:r>
      <w:r>
        <w:rPr>
          <w:b/>
          <w:lang w:val="hi_IN" w:bidi="hi_IN"/>
        </w:rPr>
        <w:t>शेकेल</w:t>
      </w:r>
      <w:r>
        <w:rPr>
          <w:lang w:val="hi_IN" w:bidi="hi_IN"/>
        </w:rPr>
        <w:t xml:space="preserve"> के बारे में अधिक जानकारी के लिए मुख्य शब्दावली देखें। मापने की इकाईयों के लिए वही शब्द या वाक्यांश इस्तेमाल करें, जो आपने पिछले भागों में इस्तेमाल किया है।</w:t>
      </w:r>
    </w:p>
    <w:p>
      <w:pPr/>
      <w:r>
        <w:rPr>
          <w:lang w:val="hi_IN" w:bidi="hi_IN"/>
        </w:rPr>
      </w:r>
      <w:r>
        <w:rPr>
          <w:lang w:val="hi_IN" w:bidi="hi_IN"/>
        </w:rPr>
        <w:t xml:space="preserve">परमेश्वर कहता है कि चाँदी यहोवा के लिए </w:t>
      </w:r>
      <w:r>
        <w:rPr>
          <w:b/>
          <w:lang w:val="hi_IN" w:bidi="hi_IN"/>
        </w:rPr>
        <w:t>भेंट</w:t>
      </w:r>
      <w:r>
        <w:rPr>
          <w:lang w:val="hi_IN" w:bidi="hi_IN"/>
        </w:rPr>
        <w:t xml:space="preserve"> है। भेंट वह उपहार या </w:t>
      </w:r>
      <w:r>
        <w:rPr>
          <w:lang w:val="hi_IN" w:bidi="hi_IN"/>
        </w:rPr>
        <w:t>बलिदान</w:t>
      </w:r>
      <w:r>
        <w:rPr>
          <w:lang w:val="hi_IN" w:bidi="hi_IN"/>
        </w:rPr>
        <w:t xml:space="preserve"> है जो रीति के अनुसार परमेश्वर को चढ़ाया जाता है। लोग कई कारणों से भेंट देते हैं, जैसे धन्यवाद देने के लिए, शुद्ध होने के लिए, या </w:t>
      </w:r>
      <w:r>
        <w:rPr>
          <w:lang w:val="hi_IN" w:bidi="hi_IN"/>
        </w:rPr>
        <w:t>पाप</w:t>
      </w:r>
      <w:r>
        <w:rPr>
          <w:lang w:val="hi_IN" w:bidi="hi_IN"/>
        </w:rPr>
        <w:t xml:space="preserve"> की </w:t>
      </w:r>
      <w:r>
        <w:rPr>
          <w:lang w:val="hi_IN" w:bidi="hi_IN"/>
        </w:rPr>
        <w:t>क्षमा</w:t>
      </w:r>
      <w:r>
        <w:rPr>
          <w:lang w:val="hi_IN" w:bidi="hi_IN"/>
        </w:rPr>
        <w:t xml:space="preserve"> माँगने के लिए। यह भेंट पवित्र, या विशेष, मानी जाती है, क्योंकि यह निवास स्थान के लिए है, इसलिए कुछ अनुवाद इसे स्पष्ट करने के लिए “पवित्र” शब्द जोड़ते हैं। </w:t>
      </w:r>
      <w:r>
        <w:rPr>
          <w:lang w:val="hi_IN" w:bidi="hi_IN"/>
        </w:rPr>
        <w:t>भेंट</w:t>
      </w:r>
      <w:r>
        <w:rPr>
          <w:lang w:val="hi_IN" w:bidi="hi_IN"/>
        </w:rPr>
        <w:t xml:space="preserve"> के बारे में अधिक जानकारी के लिए मुख्य शब्दावली देखें। भेंट के लिए उसी शब्द या वाक्यांश का प्रयोग करें जिसका प्रयोग आपने पिछले भागों में किया है। </w:t>
      </w:r>
    </w:p>
    <w:p>
      <w:pPr/>
      <w:r>
        <w:rPr>
          <w:lang w:val="hi_IN" w:bidi="hi_IN"/>
        </w:rPr>
      </w:r>
      <w:r>
        <w:rPr>
          <w:lang w:val="hi_IN" w:bidi="hi_IN"/>
        </w:rPr>
        <w:t xml:space="preserve">परमेश्वर कहता है कि पुरुष यह भेंट अपने जीवन के </w:t>
      </w:r>
      <w:r>
        <w:rPr>
          <w:b/>
          <w:lang w:val="hi_IN" w:bidi="hi_IN"/>
        </w:rPr>
        <w:t>प्रायश्चित</w:t>
      </w:r>
      <w:r>
        <w:rPr>
          <w:lang w:val="hi_IN" w:bidi="hi_IN"/>
        </w:rPr>
        <w:t xml:space="preserve"> और शुद्धि के लिए देते हैं। प्रायश्चित का अर्थ है जब परमेश्वर के साथ संबंध टूट जाता है, तो उसे फिर से ठीक करना या बहाल करना। लोगों का जीवन यहोवा का है, इसलिए यहोवा को अधिकार है कि वह उन्हें बताए कि उन्हें अपना जीवन कैसे जीना है। जब लोग यहोवा के निर्देशों का पालन नहीं करते, तो वे परमेश्वर के साथ अपना संबंध तोड़ देते हैं। लोग छुड़ौती देकर अपने टूटे हुए संबंध का प्रायश्चित करते हैं, और इससे उन्हें याद रहता है कि उनका जीवन यहोवा का है। यह भेंट लोगों के जीवन को शुद्ध करती है और उन्हें फिर से यहोवा की सेवा करने के लिए तैयार करती है। </w:t>
      </w:r>
      <w:r>
        <w:rPr>
          <w:b/>
          <w:lang w:val="hi_IN" w:bidi="hi_IN"/>
        </w:rPr>
        <w:t>प्रायश्चित</w:t>
      </w:r>
      <w:r>
        <w:rPr>
          <w:lang w:val="hi_IN" w:bidi="hi_IN"/>
        </w:rPr>
        <w:t xml:space="preserve"> के बारे में अधिक जानकारी के लिए, मुख्य शब्दावली में देखें। प्रायश्चित के लिए उसी शब्द या वाक्यांश का उपयोग करें जिसका उपयोग आपने पिछले भागों में किया है।</w:t>
      </w:r>
    </w:p>
    <w:p>
      <w:pPr/>
      <w:r>
        <w:rPr>
          <w:lang w:val="hi_IN" w:bidi="hi_IN"/>
        </w:rPr>
      </w:r>
      <w:r>
        <w:rPr>
          <w:b/>
          <w:lang w:val="hi_IN" w:bidi="hi_IN"/>
        </w:rPr>
        <w:t>शुद्ध</w:t>
      </w:r>
      <w:r>
        <w:rPr>
          <w:lang w:val="hi_IN" w:bidi="hi_IN"/>
        </w:rPr>
        <w:t xml:space="preserve"> करने का अर्थ है किसी चीज़ या किसी को साफ़ करना। इस्राएलियों को कुछ रीति-रिवाजों का पालन करना होता था, ताकि वे परमेश्वर के सामने शुद्ध और स्वीकार योग्य बन सकें। </w:t>
      </w:r>
      <w:r>
        <w:rPr>
          <w:b/>
          <w:lang w:val="hi_IN" w:bidi="hi_IN"/>
        </w:rPr>
        <w:t>शुद्ध</w:t>
      </w:r>
      <w:r>
        <w:rPr>
          <w:lang w:val="hi_IN" w:bidi="hi_IN"/>
        </w:rPr>
        <w:t xml:space="preserve"> करने के बारे में अधिक जानकारी के लिए, मुख्य शब्दावली देखें। शुद्ध करने के लिए उसी शब्द या वाक्यांश का उपयोग करें जिसका उपयोग आपने पिछले भागों में किया है।</w:t>
      </w:r>
    </w:p>
    <w:p>
      <w:pPr/>
      <w:r>
        <w:rPr>
          <w:lang w:val="hi_IN" w:bidi="hi_IN"/>
        </w:rPr>
      </w:r>
      <w:r>
        <w:rPr>
          <w:lang w:val="hi_IN" w:bidi="hi_IN"/>
        </w:rPr>
        <w:t xml:space="preserve">परमेश्वर कहता है कि यह चाँदी </w:t>
      </w:r>
      <w:r>
        <w:rPr>
          <w:b/>
          <w:lang w:val="hi_IN" w:bidi="hi_IN"/>
        </w:rPr>
        <w:t>मिलापवाले तंबू</w:t>
      </w:r>
      <w:r>
        <w:rPr>
          <w:lang w:val="hi_IN" w:bidi="hi_IN"/>
        </w:rPr>
        <w:t xml:space="preserve"> के लिए होगी। यह </w:t>
      </w:r>
      <w:r>
        <w:rPr>
          <w:b/>
          <w:lang w:val="hi_IN" w:bidi="hi_IN"/>
        </w:rPr>
        <w:t>निवास स्थान</w:t>
      </w:r>
      <w:r>
        <w:rPr>
          <w:lang w:val="hi_IN" w:bidi="hi_IN"/>
        </w:rPr>
        <w:t xml:space="preserve"> दूसरा नाम है। यह एक बड़ा तम्बू था जिसे इस्राएली लोग एक स्थान से दूसरे स्थान पर ले जाते थे जहाँ </w:t>
      </w:r>
      <w:r>
        <w:rPr>
          <w:b/>
          <w:lang w:val="hi_IN" w:bidi="hi_IN"/>
        </w:rPr>
        <w:t>यहूदी</w:t>
      </w:r>
      <w:r>
        <w:rPr>
          <w:lang w:val="hi_IN" w:bidi="hi_IN"/>
        </w:rPr>
        <w:t xml:space="preserve"> पूर्वज परमेश्वर की </w:t>
      </w:r>
      <w:r>
        <w:rPr>
          <w:b/>
          <w:lang w:val="hi_IN" w:bidi="hi_IN"/>
        </w:rPr>
        <w:t>आराधना</w:t>
      </w:r>
      <w:r>
        <w:rPr>
          <w:lang w:val="hi_IN" w:bidi="hi_IN"/>
        </w:rPr>
        <w:t xml:space="preserve"> करते थे। मिलाप वाले तम्बू के बारे में अधिक जानकारी के लिए, मुख्य शब्दावली में </w:t>
      </w:r>
      <w:r>
        <w:rPr>
          <w:lang w:val="hi_IN" w:bidi="hi_IN"/>
        </w:rPr>
        <w:t>निवास स्थान</w:t>
      </w:r>
      <w:r>
        <w:rPr>
          <w:lang w:val="hi_IN" w:bidi="hi_IN"/>
        </w:rPr>
        <w:t xml:space="preserve"> देखें। मिलाप वाले तम्बू के लिए उसी शब्द या वाक्यांश का उपयोग करें जिसका उपयोग आपने पिछले भागों में किया है।</w:t>
      </w:r>
    </w:p>
    <w:p>
      <w:pPr/>
      <w:r>
        <w:rPr>
          <w:lang w:val="hi_IN" w:bidi="hi_IN"/>
        </w:rPr>
      </w:r>
      <w:r>
        <w:rPr>
          <w:lang w:val="hi_IN" w:bidi="hi_IN"/>
        </w:rPr>
        <w:t xml:space="preserve">परमेश्वर कहता है कि यह चाँदी </w:t>
      </w:r>
      <w:r>
        <w:rPr>
          <w:b/>
          <w:lang w:val="hi_IN" w:bidi="hi_IN"/>
        </w:rPr>
        <w:t>स्मारक</w:t>
      </w:r>
      <w:r>
        <w:rPr>
          <w:lang w:val="hi_IN" w:bidi="hi_IN"/>
        </w:rPr>
        <w:t xml:space="preserve"> होगी। स्मारक एक ऐसी चीज होती है, अक्सर कोई भौतिक वस्तु, जो लोगों को किसी व्यक्ति, घटना या विचार की याद दिलाती है। स्मारक के लिए उसी शब्द या वाक्यांश का उपयोग करें जिसका उपयोग आपने पिछले भागों में किया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30:17–21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30:17–21 को सुनें और अपने मनों में रखें।</w:t>
      </w:r>
    </w:p>
    <w:p>
      <w:pPr/>
      <w:r>
        <w:rPr>
          <w:lang w:val="hi_IN" w:bidi="hi_IN"/>
        </w:rPr>
      </w:r>
      <w:r>
        <w:rPr>
          <w:lang w:val="hi_IN" w:bidi="hi_IN"/>
        </w:rPr>
        <w:t>यदि सम्भव हो तो निर्गमन 30:17–21 का ऑडियो संस्करण तीन बार, तीन अलग-अलग अनुवादों में सुनें। 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30:17–21 का ऑडियो संस्करण सबसे आसानी से समझ में आने वाले अनुवाद में सुनें।</w:t>
      </w:r>
    </w:p>
    <w:p>
      <w:pPr/>
      <w:r>
        <w:rPr>
          <w:lang w:val="hi_IN" w:bidi="hi_IN"/>
        </w:rPr>
      </w:r>
      <w:r>
        <w:rPr>
          <w:lang w:val="hi_IN" w:bidi="hi_IN"/>
        </w:rPr>
        <w:t>पिछले भाग में, यहोवा ने मूसा को इस्राएलियों की जनगणना करने और उनसे निवास स्थान के लिए कर इकट्ठा करने के निर्देश दिए। इस भाग में, यहोवा मूसा को निवास तम्बू की तैयारी के लिए कुछ और निर्देश देता है।</w:t>
      </w:r>
    </w:p>
    <w:p>
      <w:pPr/>
      <w:r>
        <w:rPr>
          <w:lang w:val="hi_IN" w:bidi="hi_IN"/>
        </w:rPr>
      </w:r>
      <w:r>
        <w:rPr>
          <w:lang w:val="hi_IN" w:bidi="hi_IN"/>
        </w:rPr>
        <w:t>यहोवा मूसा से कहता है कि वह एक हौदी बनाए—एक बड़ा बर्तन जिसमें पानी रखा जाता है—जिसे याजक धोने के लिए उपयोग करेंगे। यहोवा मूसा से कहता है कि वह हौदी को पीतल से बनाए, जो प्राचीन समय में आम तौर पर इस्तेमाल होने वाली धातु थी। आपको याद होगा कि पीतल ताँबे और टिन का मिश्रण है। निवास स्थान की कुछ और चीजें भी पीतल की बनी थीं, जैसे बलिदान की वेदी, होमबलि के बर्तन, और निवास स्थान के ढाँचे के आधार। यहोवा मूसा से यह भी कहता है कि हौदी को रखने के लिए एक आधार बनाए, और यह भी कहता है कि इस्राएली उस आधार को पीतल का बनाएँ।</w:t>
      </w:r>
    </w:p>
    <w:p>
      <w:pPr/>
      <w:r>
        <w:rPr>
          <w:lang w:val="hi_IN" w:bidi="hi_IN"/>
        </w:rPr>
      </w:r>
      <w:r>
        <w:rPr>
          <w:lang w:val="hi_IN" w:bidi="hi_IN"/>
        </w:rPr>
        <w:t>यहाँ रुकें और एक साथ पीतल की हौदी की तस्वीर देखें, जो एक आधार पर टिकी हुई है। इस ऑडियो को यहाँ रोकें।</w:t>
      </w:r>
    </w:p>
    <w:p>
      <w:pPr/>
      <w:r>
        <w:rPr>
          <w:lang w:val="hi_IN" w:bidi="hi_IN"/>
        </w:rPr>
      </w:r>
      <w:r>
        <w:rPr>
          <w:lang w:val="hi_IN" w:bidi="hi_IN"/>
        </w:rPr>
        <w:t>यहोवा मूसा से कहता है कि वह पीतल का आधार, जिसके ऊपर हौदी रखी हो, उसे वेदी और मिलाप वाले तम्बू या निवास स्थान के बीच में रखे। वह मूसा से कहता है कि हौदी को पानी से भर दे ताकि हारून और हारून के पुत्र हौदी के पानी से अपने हाथ और पैर धो सकें। यह हौदी साधारण धोने के लिए नहीं थी, और इसे हर कोई इस्तेमाल नहीं कर सकता था। यहोवा समझाता है कि हौदी का एक विशेष उपयोग है: हारून और उसके पुत्र जब-जब वे निवास स्थान में प्रवेश करें तब-तब अपने हाथ और पैर हौदी के पानी से ही धोएँ, और जब-जब वे वेदी पर बलिदान चढ़ाने जाएँ तब-तब वे अपने हाथ और पैर हौदी के पानी से ही धोएँ।</w:t>
      </w:r>
    </w:p>
    <w:p>
      <w:pPr/>
      <w:r>
        <w:rPr>
          <w:lang w:val="hi_IN" w:bidi="hi_IN"/>
        </w:rPr>
      </w:r>
      <w:r>
        <w:rPr>
          <w:lang w:val="hi_IN" w:bidi="hi_IN"/>
        </w:rPr>
        <w:t>यहोवा कहता है कि हारून और उसके पुत्र अपने हाथ और पैर इस तरह धोएँ, ताकि वे न मरें। जब यहोवा ऐसा कहता है, तो उसका मतलब है कि अगर कोई व्यक्ति हौदी से अपने हाथ और पैर धोए बिना निवास तम्बू में जाए, या यहोवा के लिए होमबलि चढ़ाने वेदी के पास जाए, तो वह व्यक्ति निश्चित रूप से मर जाएगा। यहोवा मूसा से यह बात दो बार कहता है, जिससे पता चलता है कि यह आज्ञा कितनी महत्वपूर्ण थी। फिर यहोवा मूसा से कहता है कि हाथ और पैर धोने का यह कार्य एक स्थायी नियम है: हारून और उसके पुत्र इसे हमेशा मानें, और उनकी सभी संतान और वंशज इसका साल दर साल पालन करते रहें। जैसे कहानी में इस समय हारून और उसके पुत्र याजक हैं, उसी तरह हारून के वंशज भी याजक होंगे। इसी कारण हारून के वंशजों को भी हौदी में हाथ और पैर धोने की इस व्यवस्था का पालन करना होगा, क्योंकि वे भी निवास स्थान में सेवा करेंगे और यहोवा के लिए होमबलि चढ़ाएँगे।</w:t>
      </w:r>
    </w:p>
    <w:p>
      <w:pPr/>
      <w:r>
        <w:rPr>
          <w:lang w:val="hi_IN" w:bidi="hi_IN"/>
        </w:rPr>
      </w:r>
      <w:r>
        <w:rPr>
          <w:lang w:val="hi_IN" w:bidi="hi_IN"/>
        </w:rPr>
        <w:t>यहाँ रुकें और चर्चा करें: अपने समूह में हर व्यक्ति बताए कि उसकी संस्कृति में कौन सा नियम या परंपरा है जो पूर्वजों से मिली है और जिसे उसका परिवार आज भी मानता है। इस ऑडियो को यहाँ रोकें।</w:t>
      </w:r>
    </w:p>
    <w:p>
      <w:pPr/>
      <w:r>
        <w:rPr>
          <w:lang w:val="hi_IN" w:bidi="hi_IN"/>
        </w:rPr>
      </w:r>
      <w:r>
        <w:rPr>
          <w:lang w:val="hi_IN" w:bidi="hi_IN"/>
        </w:rPr>
        <w:t>यहोवा चाहता था कि मूसा यह बात अच्छी तरह समझ लें कि उस व्यक्ति का क्या होगा, जो निवास स्थान में प्रवेश करने से पहले या वेदी पर बलिदान चढ़ाने जाने से पहले हौद में न धोए: वह व्यक्ति मर जाएगा। वे इसलिए मरेंगे क्योंकि निवास स्थान और वेदी पवित्र थे, जो यहोवा के विशेष उद्देश्यों के लिए अलग किए गए थे। मनुष्य अशुद्ध हो जाते हैं, या यहोवा की सेवा के योग्य नहीं रहते, इसलिए याजक तैयारी के बिना यहोवा की उपस्थिति में नहीं जा सकते थे। निवास स्थान में जाने से पहले या वेदी पर होमबलि चढ़ाने से पहले अपने हाथ और पैर धोकर, याजक यह दिखाता था कि वह यहोवा के पवित्र स्थान में तैयारी और आदर के साथ प्रेवश करता है। यदि कोई याजक अशुद्ध हाथों से बलिदान तैयार करता, या गंदे पैरों के साथ निवास स्थान में प्रवेश करता, तो वह संसार की गंदगी और मैल को यहोवा के पवित्र स्थानों में ले आता; यह लापरवाही और अनादर को दर्शाता। इससे यह ज़ाहिर होता कि याजक यहोवा की पवित्रता को नहीं समझता था। पहले पीतल की हौदी में अपने हाथ और पैर धोकर, याजक अपने आप को शुद्ध और यहोवा के लिए स्वीकार्य बना लेता था।</w:t>
      </w:r>
    </w:p>
    <w:p>
      <w:pPr/>
      <w:r>
        <w:rPr>
          <w:lang w:val="hi_IN" w:bidi="hi_IN"/>
        </w:rPr>
      </w:r>
      <w:r>
        <w:rPr>
          <w:lang w:val="hi_IN" w:bidi="hi_IN"/>
        </w:rPr>
        <w:t>यहाँ रुकें और समूह में इस प्रश्न पर चर्चा करें: आप किसी खास काम को शुरू करने से पहले कौन से अनुष्ठान करते हैं? वे तैयारियाँ हर बार उस खास काम से पहले करना क्यों ज़रूरी है?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निर्गमन 30:17–21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यहोवा मूसा को पीतल की हौदी बनाने और उसे कहाँ रखना है, इसके बारे में निर्देश देता है।</w:t>
      </w:r>
    </w:p>
    <w:p>
      <w:pPr/>
      <w:r>
        <w:rPr>
          <w:lang w:val="hi_IN" w:bidi="hi_IN"/>
        </w:rPr>
      </w:r>
      <w:r>
        <w:rPr>
          <w:b/>
          <w:lang w:val="hi_IN" w:bidi="hi_IN"/>
        </w:rPr>
        <w:t>दूसरे दृश्य में:</w:t>
      </w:r>
      <w:r>
        <w:rPr>
          <w:lang w:val="hi_IN" w:bidi="hi_IN"/>
        </w:rPr>
        <w:t xml:space="preserve"> यहोवा मूसा को निर्देश देता है कि इस्राएलियों को हौदी का उपयोग कैसे करना होगा।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 और उसके पुत्र</w:t>
      </w:r>
    </w:p>
    <w:p>
      <w:pPr/>
      <w:r>
        <w:rPr>
          <w:lang w:val="hi_IN" w:bidi="hi_IN"/>
        </w:rPr>
      </w:r>
      <w:r>
        <w:rPr>
          <w:lang w:val="hi_IN" w:bidi="hi_IN"/>
        </w:rPr>
        <w:t>एक समूह के रूप में, इस भाग के परिवेश के इन हिस्सों पर ध्यान दें: मूसा सीनै पर्वत के शीर्ष पर खड़ा है, जबकि हारून और अन्य इस्राएली पर्वत के नीचे उसके लौटने का इंतजार कर रहे हैं। पर्वत के शीर्ष पर, यहोवा सीधे मूसा से बात कर रहा है।</w:t>
      </w:r>
    </w:p>
    <w:p>
      <w:pPr/>
      <w:r>
        <w:rPr>
          <w:lang w:val="hi_IN" w:bidi="hi_IN"/>
        </w:rPr>
      </w:r>
      <w:r>
        <w:rPr>
          <w:lang w:val="hi_IN" w:bidi="hi_IN"/>
        </w:rPr>
        <w:t>पहले दृश्य में, यहोवा मूसा से कहता है कि वह धोने के लिए एक हौदी बनाए। यहोवा हौदी के बारे में बहुत खास निर्देश देता है, और मूसा से कहता है कि वह पीतल की धातु से बनाए। वह यह भी कहता है कि हौदी को रखने के लिए एक आधार बनाया जाए, और वह आधार भी पीतल की धातु से बनाया जाए। हौदी शायद गोल थी, और इतनी बड़ी थी कि चार या पाँच याजक उसमें अपने हाथ डाल सकें, और अपने हाथों से पानी लेकर अपने पैरों पर डाल सकें।</w:t>
      </w:r>
    </w:p>
    <w:p>
      <w:pPr/>
      <w:r>
        <w:rPr>
          <w:lang w:val="hi_IN" w:bidi="hi_IN"/>
        </w:rPr>
      </w:r>
      <w:r>
        <w:rPr>
          <w:lang w:val="hi_IN" w:bidi="hi_IN"/>
        </w:rPr>
        <w:t>यहोवा मूसा से कहता है कि वह आधार को, जिसके ऊपर हौदी रखी हो, उसे आँगन के प्रवेश के पास होमबलि की वेदी और निवास स्थान, या मिलाप वाला तम्बू के बीच में रखे। निर्गमन में अलग-अलग स्थानों पर “निवास स्थान” और “मिलाप वाला तम्बू” दोनों शब्द इस्तेमाल होते हैं। वे दोनों एक ही बात को दर्शाते हैं। अनुवादक या तो दोनों शब्दों का उपयोग कर सकते हैं, जैसे पाठ में किया गया है, या वे हर बार इसे "निवास स्थान" कह सकते हैं। फिर यहोवा मूसा से कहता है कि हौदी को पानी से भर दे।</w:t>
      </w:r>
    </w:p>
    <w:p>
      <w:pPr/>
      <w:r>
        <w:rPr>
          <w:lang w:val="hi_IN" w:bidi="hi_IN"/>
        </w:rPr>
      </w:r>
      <w:r>
        <w:rPr>
          <w:lang w:val="hi_IN" w:bidi="hi_IN"/>
        </w:rPr>
        <w:t>यहाँ रुकें और पीतल की हौदी की तस्वीर दिखाएँ, जो पीतल के आधार पर रखी हुई है, और साथ ही हौदी और वेदी के स्थान का एक चित्र भी दिखाएँ। रिकॉर्डिंग को यहाँ रोकें।</w:t>
      </w:r>
    </w:p>
    <w:p>
      <w:pPr/>
      <w:r>
        <w:rPr>
          <w:lang w:val="hi_IN" w:bidi="hi_IN"/>
        </w:rPr>
      </w:r>
      <w:r>
        <w:rPr>
          <w:lang w:val="hi_IN" w:bidi="hi_IN"/>
        </w:rPr>
        <w:t>दूसरे दृश्य में, यहोवा मूसा से कहता है कि हारून और उसके पुत्र निवास स्थान में प्रवेश करने या वेदी पर बलिदान चढ़ाने से पहले हौदी में अपने हाथ और पैर धोएँ ताकि हारून और उसके पुत्र न मरें। यहोवा का अर्थ है कि अगर कोई व्यक्ति पहले हौदी में अपने हाथ और पैर धोए बिना निवास स्थान में जाए या वेदी पर बलिदान चढ़ाए, तो वह व्यक्ति निश्चित रूप से मर जाएगा।</w:t>
      </w:r>
    </w:p>
    <w:p>
      <w:pPr/>
      <w:r>
        <w:rPr>
          <w:lang w:val="hi_IN" w:bidi="hi_IN"/>
        </w:rPr>
      </w:r>
      <w:r>
        <w:rPr>
          <w:lang w:val="hi_IN" w:bidi="hi_IN"/>
        </w:rPr>
        <w:t>यहोवा इन निर्देशों को दूसरी बार दोहराता है। फिर यहोवा कहता है कि हौदी में हाथ और पैर धोने का यह काम एक ऐसा नियम है जो हमेशा रहेगा: हारून और उसके पुत्र, और उनके सारे वंशज और संतान, आने वाले सभी वर्षों तक इसे हमेशा इसी तरह मानते रहें।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30:17–21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 और उसके पुत्र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की भूमिका निभाने वाले व्यक्ति से पूछें, "आप क्या महसूस कर रहे हैं या क्या सोच रहे हैं?" पात्र की भूमिका निभाने वाले व्यक्ति को यह उत्तर देना चाहिए कि अगर वह उस पात्र के स्थान पर होता तो वह कैसा महसूस करता या क्या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में, यहोवा मूसा को पीतल की हौदी बनाने और उसे रखने के लिए पीतल का एक आधार तैयार करने का निर्देश देता है। यहोवा मूसा से कहता है कि वह आधार को, जिसके ऊपर हौदी रखी गई है, उसे बलिदान की वेदी और निवास स्थान के बीच में रखे।</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जो व्यक्ति यहोवा की भूमिका निभा रहा है, उससे पूछें: “जब आप मूसा को हौदी बनाने और उसे कहाँ रखना है, इसके बारे में इतने साफ निर्देश देते हैं, तो आप क्या सोच रहे हैं या क्या महसूस कर रहे हैं?” यहोवा की भूमिका निभाने वाला व्यक्ति उत्तर दे सकता है, निवास स्थान और वेदी विशेष, या अलग किये गए स्थान हैं। इसके हर भाग के लिए मेरी अपनी खास योजना है,” या “मेरे निर्देशों का पालन करना दिखाएगा कि इस्राएली मेरी उपासना में विश्वासयोग्य और आज्ञाकारी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दूसरे दृश्य में, यहोवा मूसा से कहता है कि वह हौदी में पानी भरे, और यह भी कहता है कि निवास तम्बू में जाने से पहले या वेदी पर बलिदान चढ़ाने से पहले हारून और उसके पुत्र हमेशा हौदी के पानी से अपने हाथ और पैर धोएँ। यहोवा कहता है कि वे यह काम करें ताकि वे मर न जाएँ।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व्यक्ति से पूछें, "जब आप यह कह रहे हैं तो आप क्या सोच रहे हैं या क्या महसूस कर रहे हैं?" यहोवा की भूमिका निभाने वाला व्यक्ति उत्तर दे सकता है, "यह एक पवित्र स्थान है। जब हारून और उसके पुत्र अपने हाथ और पैर धोएँगे, तो यह मेरी पवित्रता और शुद्धता के प्रति उनका आदर प्रकट होगा," या "मेरी वेदी और मेरा निवास स्थान विशेष, अलग किए गए स्थान हैं। मैं संसार की गंदगी और मैल को उन्हें छूने नहीं दूँगा।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फिर यहोवा इस निर्देश को दूसरी बार दोहराता है: वह फिर कहता है कि हारून और उसके पुत्र निवास स्थान में जाने से पहले या वेदी पर बलिदान चढ़ाने से पहले हमेशा हौदी के पानी से अपने हाथ और पैर धोएँ, ताकि वे मर न जाएँ।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"जब आप यहोवा के निर्देशों को सुनते हैं तो आप क्या महसूस कर रहे हैं?" मूसा की भूमिका निभाने वाला व्यक्ति उत्तर दे सकता है, "मैं यहोवा की महानता से आदर से भर जाता हूँ क्योंकि वह बहुत पवित्र और सामर्थी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अंत में, यहोवा कहता है कि हाथों और पैरों को धोने का यह कार्य एक ऐसी विधि या नियम होगा जो सदा-सदा के लिए बना रहेगा: हारून और उसके पुत्रों को, तथा उनके समस्त वंशजों और संतानों को, आने वाले सभी वर्षों में इस रीति का सदैव पालन करना 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हारून और उसके पुत्रों की भूमिका निभाने वाले लोगों से पूछें कि वे क्या सोच रहे हैं और क्या महसूस कर रहे हैं। वे इस तरह उत्तर दे सकते हैं: "मैं आज्ञाकारी बनकर यहोवा के आदेश का पालन करना चाहता हूँ ताकि मैं मर न जाऊँ," या “मैं समझता हूँ कि जब तक मैं पहले अपने आप को शुद्ध न करूँ, तब तक मैं यहोवा की सेवा के योग्य नहीं बन सकता।”</w:t>
      </w:r>
      <w:r>
        <w:rPr>
          <w:lang w:val="hi_IN" w:bidi="hi_IN"/>
        </w:rPr>
      </w:r>
    </w:p>
    <w:p>
      <w:pPr>
        <w:pStyle w:val="Heading3"/>
      </w:pPr>
      <w:r>
        <w:rPr>
          <w:lang w:val="hi_IN" w:bidi="hi_IN"/>
        </w:rPr>
        <w:t>आवश्यक जानकारी</w:t>
      </w:r>
    </w:p>
    <w:p>
      <w:pPr/>
      <w:r>
        <w:rPr>
          <w:lang w:val="hi_IN" w:bidi="hi_IN"/>
        </w:rPr>
      </w:r>
      <w:r>
        <w:rPr>
          <w:lang w:val="hi_IN" w:bidi="hi_IN"/>
        </w:rPr>
        <w:t>निर्गमन 30:17–21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प्रभु</w:t>
      </w:r>
      <w:r>
        <w:rPr>
          <w:b/>
          <w:lang w:val="hi_IN" w:bidi="hi_IN"/>
        </w:rPr>
        <w:t>परमेश्वर</w:t>
      </w:r>
      <w:r>
        <w:rPr>
          <w:lang w:val="hi_IN" w:bidi="hi_IN"/>
        </w:rPr>
        <w:t xml:space="preserve"> मूसा से कहता है कि वह धोने के लिए पानी की एक हौदी बनाए। इस भाग में प्रभु शब्द यहोवा को दर्शाता है। यहोवा परमेश्वर का व्यक्तिगत नाम है। यहोवा के लिए उसी वाक्यांश का प्रयोग करें जिसका प्रयोग आपने पिछले भागों में किया था और याद रखें कि </w:t>
      </w:r>
      <w:r>
        <w:rPr>
          <w:b/>
          <w:lang w:val="hi_IN" w:bidi="hi_IN"/>
        </w:rPr>
        <w:t>यहोवा</w:t>
      </w:r>
      <w:r>
        <w:rPr>
          <w:lang w:val="hi_IN" w:bidi="hi_IN"/>
        </w:rPr>
        <w:t xml:space="preserve"> मुख्य शब्दावली में शामिल है।</w:t>
      </w:r>
    </w:p>
    <w:p>
      <w:pPr/>
      <w:r>
        <w:rPr>
          <w:lang w:val="hi_IN" w:bidi="hi_IN"/>
        </w:rPr>
      </w:r>
      <w:r>
        <w:rPr>
          <w:lang w:val="hi_IN" w:bidi="hi_IN"/>
        </w:rPr>
        <w:t xml:space="preserve">वह मूसा से कहता है कि हौदी </w:t>
      </w:r>
      <w:r>
        <w:rPr>
          <w:b/>
          <w:lang w:val="hi_IN" w:bidi="hi_IN"/>
        </w:rPr>
        <w:t>पीतल</w:t>
      </w:r>
      <w:r>
        <w:rPr>
          <w:lang w:val="hi_IN" w:bidi="hi_IN"/>
        </w:rPr>
        <w:t xml:space="preserve"> से बनाए, जो ताँबे और टिन के मिश्रण से बनी हो। </w:t>
      </w:r>
      <w:r>
        <w:rPr>
          <w:b/>
          <w:lang w:val="hi_IN" w:bidi="hi_IN"/>
        </w:rPr>
        <w:t>पीतल</w:t>
      </w:r>
      <w:r>
        <w:rPr>
          <w:lang w:val="hi_IN" w:bidi="hi_IN"/>
        </w:rPr>
        <w:t xml:space="preserve"> के बारे में अधिक जानकारी के लिए मुख्य शब्दावली देखें, और याद रखें कि जैसे आपने पिछले भागों में इसका अनुवाद किया है, उसी शब्द का यहाँ भी उपयोग करें।</w:t>
      </w:r>
    </w:p>
    <w:p>
      <w:pPr/>
      <w:r>
        <w:rPr>
          <w:lang w:val="hi_IN" w:bidi="hi_IN"/>
        </w:rPr>
      </w:r>
      <w:r>
        <w:rPr>
          <w:lang w:val="hi_IN" w:bidi="hi_IN"/>
        </w:rPr>
        <w:t>यहोवा मूसा से यह भी कहता है कि हौदी को रखने के लिए पीतल का एक आधार बनाए।</w:t>
      </w:r>
    </w:p>
    <w:p>
      <w:pPr/>
      <w:r>
        <w:rPr>
          <w:lang w:val="hi_IN" w:bidi="hi_IN"/>
        </w:rPr>
      </w:r>
      <w:r>
        <w:rPr>
          <w:lang w:val="hi_IN" w:bidi="hi_IN"/>
        </w:rPr>
        <w:t>यहाँ रुकें और समूह में पीतल की हौदी की तस्वीर देखें, जो पीतल से बने एक आधार के ऊपर रखी हुई है। इस ऑडियो को यहाँ रोकें।</w:t>
      </w:r>
    </w:p>
    <w:p>
      <w:pPr/>
      <w:r>
        <w:rPr>
          <w:lang w:val="hi_IN" w:bidi="hi_IN"/>
        </w:rPr>
      </w:r>
      <w:r>
        <w:rPr>
          <w:lang w:val="hi_IN" w:bidi="hi_IN"/>
        </w:rPr>
        <w:t xml:space="preserve">यहोवा मूसा से कहता है कि वह पीतल की हौदी को उसके पीतल के आधार सहित </w:t>
      </w:r>
      <w:r>
        <w:rPr>
          <w:b/>
          <w:lang w:val="hi_IN" w:bidi="hi_IN"/>
        </w:rPr>
        <w:t>वेदी</w:t>
      </w:r>
      <w:r>
        <w:rPr>
          <w:lang w:val="hi_IN" w:bidi="hi_IN"/>
        </w:rPr>
        <w:t xml:space="preserve"> और </w:t>
      </w:r>
      <w:r>
        <w:rPr>
          <w:b/>
          <w:lang w:val="hi_IN" w:bidi="hi_IN"/>
        </w:rPr>
        <w:t>निवास स्थान</w:t>
      </w:r>
      <w:r>
        <w:rPr>
          <w:lang w:val="hi_IN" w:bidi="hi_IN"/>
        </w:rPr>
        <w:t xml:space="preserve">, या </w:t>
      </w:r>
      <w:r>
        <w:rPr>
          <w:b/>
          <w:lang w:val="hi_IN" w:bidi="hi_IN"/>
        </w:rPr>
        <w:t>मिलाप वाले तम्बू</w:t>
      </w:r>
      <w:r>
        <w:rPr>
          <w:lang w:val="hi_IN" w:bidi="hi_IN"/>
        </w:rPr>
        <w:t xml:space="preserve"> के बीच में रखे। यहोवा मूसा को निर्देश देता है कि वह हौदी को पानी से भर दे, और यह भी कहता है कि हारून और उसके पुत्र निवास स्थान में प्रवेश करने या वेदी पर </w:t>
      </w:r>
      <w:r>
        <w:rPr>
          <w:b/>
          <w:lang w:val="hi_IN" w:bidi="hi_IN"/>
        </w:rPr>
        <w:t>बलिदान</w:t>
      </w:r>
      <w:r>
        <w:rPr>
          <w:lang w:val="hi_IN" w:bidi="hi_IN"/>
        </w:rPr>
        <w:t xml:space="preserve"> चढ़ाने से पहले हौदी के पानी में अपने हाथ और पैर धोएँ। </w:t>
      </w:r>
      <w:r>
        <w:rPr>
          <w:b/>
          <w:lang w:val="hi_IN" w:bidi="hi_IN"/>
        </w:rPr>
        <w:t>वेदी</w:t>
      </w:r>
      <w:r>
        <w:rPr>
          <w:lang w:val="hi_IN" w:bidi="hi_IN"/>
        </w:rPr>
        <w:t xml:space="preserve">, </w:t>
      </w:r>
      <w:r>
        <w:rPr>
          <w:b/>
          <w:lang w:val="hi_IN" w:bidi="hi_IN"/>
        </w:rPr>
        <w:t>बलिदान</w:t>
      </w:r>
      <w:r>
        <w:rPr>
          <w:lang w:val="hi_IN" w:bidi="hi_IN"/>
        </w:rPr>
        <w:t xml:space="preserve">, और </w:t>
      </w:r>
      <w:r>
        <w:rPr>
          <w:b/>
          <w:lang w:val="hi_IN" w:bidi="hi_IN"/>
        </w:rPr>
        <w:t>निवास स्थान</w:t>
      </w:r>
      <w:r>
        <w:rPr>
          <w:lang w:val="hi_IN" w:bidi="hi_IN"/>
        </w:rPr>
        <w:t xml:space="preserve"> या मिलाप वाले तम्बू के लिए वही शब्द या वाक्यांश इस्तेमाल करें जो आपने पिछले भागों में किया है। इन शब्दों के बारे में अधिक जानकारी के लिए मुख्य शब्दावली देखें। याद रखें कि निवास स्थान और मिलाप वाला तम्बू एक ही बात को दर्शाता है।</w:t>
      </w:r>
    </w:p>
    <w:p>
      <w:pPr/>
      <w:r>
        <w:rPr>
          <w:lang w:val="hi_IN" w:bidi="hi_IN"/>
        </w:rPr>
      </w:r>
      <w:r>
        <w:rPr>
          <w:lang w:val="hi_IN" w:bidi="hi_IN"/>
        </w:rPr>
        <w:t xml:space="preserve">यहोवा मूसा से कहता है कि हौदी में हाथ और पैर धोना एक </w:t>
      </w:r>
      <w:r>
        <w:rPr>
          <w:b/>
          <w:lang w:val="hi_IN" w:bidi="hi_IN"/>
        </w:rPr>
        <w:t>विधि</w:t>
      </w:r>
      <w:r>
        <w:rPr>
          <w:lang w:val="hi_IN" w:bidi="hi_IN"/>
        </w:rPr>
        <w:t xml:space="preserve">, एक आज्ञा है जो आमतौर पर इस </w:t>
      </w:r>
      <w:r>
        <w:rPr>
          <w:b/>
          <w:lang w:val="hi_IN" w:bidi="hi_IN"/>
        </w:rPr>
        <w:t>व्यवस्था</w:t>
      </w:r>
      <w:r>
        <w:rPr>
          <w:lang w:val="hi_IN" w:bidi="hi_IN"/>
        </w:rPr>
        <w:t xml:space="preserve"> या नियम को दर्शाता है कि निवास स्थान या </w:t>
      </w:r>
      <w:r>
        <w:rPr>
          <w:b/>
          <w:lang w:val="hi_IN" w:bidi="hi_IN"/>
        </w:rPr>
        <w:t>मंदिर</w:t>
      </w:r>
      <w:r>
        <w:rPr>
          <w:lang w:val="hi_IN" w:bidi="hi_IN"/>
        </w:rPr>
        <w:t xml:space="preserve"> में अपने कर्तव्यों का पालन किस प्रकार किया जाना चाहिए। </w:t>
      </w:r>
      <w:r>
        <w:rPr>
          <w:b/>
          <w:lang w:val="hi_IN" w:bidi="hi_IN"/>
        </w:rPr>
        <w:t>विधि</w:t>
      </w:r>
      <w:r>
        <w:rPr>
          <w:lang w:val="hi_IN" w:bidi="hi_IN"/>
        </w:rPr>
        <w:t xml:space="preserve"> का अनुवाद करने के लिए उसी शब्द का उपयोग करें जिसका उपयोग आपने पहले किया था, और अधिक जानकारी के लिए मुख्य शब्दावली देखें। </w:t>
      </w:r>
    </w:p>
    <w:p>
      <w:pPr/>
      <w:r>
        <w:rPr>
          <w:lang w:val="hi_IN" w:bidi="hi_IN"/>
        </w:rPr>
      </w:r>
      <w:r>
        <w:rPr>
          <w:lang w:val="hi_IN" w:bidi="hi_IN"/>
        </w:rPr>
        <w:t xml:space="preserve">यहोवा कहता है कि इस विधि का हारून और उसके पुत्रों को पालन करना है। यहोवा मूसा से कहता है कि यह विधि सदा तक बनी रहेगी। इसका अर्थ यह है कि हारून और उसके पुत्रों को निवास स्थान में प्रवेश करने या वेदी पर बलिदान चढ़ाने से पहले, हमेशा उस हौदी में अपने हाथ और पैर धोने होंगे; और यहोवा यह भी कहता है कि हारून की सभी </w:t>
      </w:r>
      <w:r>
        <w:rPr>
          <w:b/>
          <w:lang w:val="hi_IN" w:bidi="hi_IN"/>
        </w:rPr>
        <w:t>पीढ़ियों</w:t>
      </w:r>
      <w:r>
        <w:rPr>
          <w:lang w:val="hi_IN" w:bidi="hi_IN"/>
        </w:rPr>
        <w:t xml:space="preserve">, या उसके </w:t>
      </w:r>
      <w:r>
        <w:rPr>
          <w:b/>
          <w:lang w:val="hi_IN" w:bidi="hi_IN"/>
        </w:rPr>
        <w:t>वंशजों</w:t>
      </w:r>
      <w:r>
        <w:rPr>
          <w:lang w:val="hi_IN" w:bidi="hi_IN"/>
        </w:rPr>
        <w:t xml:space="preserve"> को इस नियम का पालन हमेशा, साल-दर-साल करते रहना होगा। </w:t>
      </w:r>
      <w:r>
        <w:rPr>
          <w:b/>
          <w:lang w:val="hi_IN" w:bidi="hi_IN"/>
        </w:rPr>
        <w:t>पीढ़ियों</w:t>
      </w:r>
      <w:r>
        <w:rPr>
          <w:lang w:val="hi_IN" w:bidi="hi_IN"/>
        </w:rPr>
        <w:t xml:space="preserve"> का अनुवाद करने के लिए उसी शब्द का उपयोग करें जिसका उपयोग आपने पहले किया था, और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30:22–33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30:22–33 को सुनें और अपने मनों में रखें।</w:t>
      </w:r>
    </w:p>
    <w:p>
      <w:pPr/>
      <w:r>
        <w:rPr>
          <w:lang w:val="hi_IN" w:bidi="hi_IN"/>
        </w:rPr>
      </w:r>
      <w:r>
        <w:rPr>
          <w:lang w:val="hi_IN" w:bidi="hi_IN"/>
        </w:rPr>
        <w:t>यदि सम्भव हो तो निर्गमन 30:22–33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30:22–33 का ऑडियो संस्करण सबसे आसानी से समझ में आने वाले अनुवाद में सुनें।</w:t>
      </w:r>
    </w:p>
    <w:p>
      <w:pPr/>
      <w:r>
        <w:rPr>
          <w:lang w:val="hi_IN" w:bidi="hi_IN"/>
        </w:rPr>
      </w:r>
      <w:r>
        <w:rPr>
          <w:lang w:val="hi_IN" w:bidi="hi_IN"/>
        </w:rPr>
        <w:t>पिछले भागों में, यहोवा ने मूसा को निर्देश दिया था कि उन विशेष वस्तुओं को तैयार किया जाए जिनका उपयोग इस्राएली यहोवा की आराधना करने के लिए करेंगे। यहोवा ने मूसा को यह भी निर्देश दिया कि वह हारून और उसके पुत्रों को अन्य इस्राएलियों से अलग करके याजक नियुक्त करे। इस भाग में, यहोवा अब मूसा को बताता है कि एक विशेष तेल कैसे बनाया जाए जिस तेल का उपयोग इस्राएली याजकों और यहोवा की आराधना में उपयोग होने वाली वस्तुओं पर अभिषेक करने, या उन पर तेल उड़ेलने के लिए करते हैं।</w:t>
      </w:r>
    </w:p>
    <w:p>
      <w:pPr/>
      <w:r>
        <w:rPr>
          <w:lang w:val="hi_IN" w:bidi="hi_IN"/>
        </w:rPr>
      </w:r>
      <w:r>
        <w:rPr>
          <w:lang w:val="hi_IN" w:bidi="hi_IN"/>
        </w:rPr>
        <w:t>यहोवा मूसा से कहता है कि आप कई तरह के सबसे अच्छे और उत्तम सुगंधित मसाले, या खुशबूदार पौधों के पदार्थ इकट्ठा करें। जब यहोवा कहता है कि इस्राएलियों को सबसे अच्छे और उत्तम मसाले उपयोग करने चाहिए, तो उसका मतलब है कि ये मसाले महंगे, दुर्लभ और सबसे ऊँची गुणवत्ता के होंगे। इससे यह पता चलता है कि कोई भी साधारण मसाले स्वीकार नहीं होंगे। यहोवा की उसके पवित्र स्थानों में आराधना के लिए इस्राएलियों को अपना सबसे उत्तम और सर्वोत्तम देना होगा।</w:t>
      </w:r>
    </w:p>
    <w:p>
      <w:pPr/>
      <w:r>
        <w:rPr>
          <w:lang w:val="hi_IN" w:bidi="hi_IN"/>
        </w:rPr>
      </w:r>
      <w:r>
        <w:rPr>
          <w:lang w:val="hi_IN" w:bidi="hi_IN"/>
        </w:rPr>
        <w:t>यहाँ रुकें और इस प्रश्न पर समूह में चर्चा करें: आपकी संस्कृति में, आप कौन से भोजन या खाने की चीज़ें सबसे विशेष अवसरों के लिए संभाल कर रखते हैं? कौन से भोजन या खाने की चीज़ें सबसे अधिक महत्वपूर्ण होती हैं? इस ऑडियो को यहाँ रोकें।</w:t>
      </w:r>
    </w:p>
    <w:p>
      <w:pPr/>
      <w:r>
        <w:rPr>
          <w:lang w:val="hi_IN" w:bidi="hi_IN"/>
        </w:rPr>
      </w:r>
      <w:r>
        <w:rPr>
          <w:lang w:val="hi_IN" w:bidi="hi_IN"/>
        </w:rPr>
        <w:t>यहोवा मूसा से कहता है कि अपने आप निकलने वाला गंधरस इकट्ठा करें। कुछ अनुवाद इसे “बहने वाला,” “शुद्ध,” या “ताज़ा” गंधरस कहते हैं। गंधरस सख्त होकर मीठी खुशबू वाला चिपचिपा राल बन जाता था, या लोग इसे पीसकर चूर्ण भी बना लेते थे। गंधरस दक्षिण अरब के एक पौधे से मिलता था, जो उस स्थान से बहुत दूर है जहाँ इस्राएली रहते थे, इसलिए यह बहुत दुर्लभ, कीमती और महंगा होता है।</w:t>
      </w:r>
    </w:p>
    <w:p>
      <w:pPr/>
      <w:r>
        <w:rPr>
          <w:lang w:val="hi_IN" w:bidi="hi_IN"/>
        </w:rPr>
      </w:r>
      <w:r>
        <w:rPr>
          <w:lang w:val="hi_IN" w:bidi="hi_IN"/>
        </w:rPr>
        <w:t>यहाँ रुकें और समूह में उस पौधे की तस्वीर देखें जिससे गंधरस निकलता है और अरब और सीनै प्रायद्वीप को दिखाने वाला नक्शा भी देखें। इस ऑडियो को यहाँ रोकें।</w:t>
      </w:r>
    </w:p>
    <w:p>
      <w:pPr/>
      <w:r>
        <w:rPr>
          <w:lang w:val="hi_IN" w:bidi="hi_IN"/>
        </w:rPr>
      </w:r>
      <w:r>
        <w:rPr>
          <w:lang w:val="hi_IN" w:bidi="hi_IN"/>
        </w:rPr>
        <w:t>यहोवा मूसा से कहता है कि आप पाँच सौ शेकेल गंधरस इकट्ठा करें। आपको याद होगा कि शेकेल एक वजन मापने की इकाई थी, जिसका उपयोग सूखी, अद्रव्य चीज़ों को मापने के लिए किया जाता था। एक शेकेल लगभग 11.4 ग्राम के बराबर होता है, इसलिए 500 शेकेल का वजन लगभग 6 किलोग्राम या 12 पाउंड होता है।</w:t>
      </w:r>
    </w:p>
    <w:p>
      <w:pPr/>
      <w:r>
        <w:rPr>
          <w:lang w:val="hi_IN" w:bidi="hi_IN"/>
        </w:rPr>
      </w:r>
      <w:r>
        <w:rPr>
          <w:lang w:val="hi_IN" w:bidi="hi_IN"/>
        </w:rPr>
        <w:t>यहोवा फिर मूसा से कहता है कि तू सुगंधित, या मीठी खुशबू वाली दालचीनी इकट्ठा करना। यह मसाला केवल दक्षिणी भारत में पाए जाने वाले पेड़ों की अंदरूनी छाल से मिलता था, और इसलिए यह भी एक कीमती, दुर्लभ और महंगा पदार्थ था। हर दालचीनी में अच्छी खुशबू नहीं होती, इसलिए जब यहोवा मूसा से “सुगंधित” दालचीनी इकट्ठा करने को कहता है, तो उसका मतलब है कि साधारण दालचीनी का उपयोग नहीं करना है। इससे फिर से यह पता चलता है कि अभिषेक का तेल बनाने के लिए उपयोग होने वाले मसाले कितने विशेष होते थे।</w:t>
      </w:r>
    </w:p>
    <w:p>
      <w:pPr/>
      <w:r>
        <w:rPr>
          <w:lang w:val="hi_IN" w:bidi="hi_IN"/>
        </w:rPr>
      </w:r>
      <w:r>
        <w:rPr>
          <w:lang w:val="hi_IN" w:bidi="hi_IN"/>
        </w:rPr>
        <w:t>यहाँ रुकें और समूह में दालचीनी की छाल और पिसी हुई दालचीनी की तस्वीर देखें। यहाँ रुकें और समूह में भारत और सीनै प्रायद्वीप को दिखाने वाला नक्शा देखें। इस ऑडियो को यहाँ रोकें।</w:t>
      </w:r>
    </w:p>
    <w:p>
      <w:pPr/>
      <w:r>
        <w:rPr>
          <w:lang w:val="hi_IN" w:bidi="hi_IN"/>
        </w:rPr>
      </w:r>
      <w:r>
        <w:rPr>
          <w:lang w:val="hi_IN" w:bidi="hi_IN"/>
        </w:rPr>
        <w:t>यहोवा मूसा से कहता है कि दालचीनी गंधरस की मात्रा का आधा उपयोग करें; फिर यहोवा और स्पष्ट करके बताता है कि जिसका मतलब 250 शेकेल है, जो आज की माप में लगभग 3 किलोग्राम या 6 पाउंड होता है। इसके बाद, यहोवा मूसा से कहता है कि तू 250 शेकेल सुगंधित, या मीठी खुशबू वाली नरकट इकट्ठा करें, जो आज की माप में लगभग 3 किलोग्राम या 6 पाउंड होता है। एक व्यक्ति सरकंडे नरकट से मसाला बनाता था, और कुछ अनुवाद इसे “सुगंधित नरकट” या “बाल्सम के नरकट” कहते हैं; जबकि कुछ इस मसाले को “कैलमस” कहते हैं। यह मसाला भी दूर भारत से आता था; और दूसरे मसालों की तरह यह दुर्लभ, महंगा और बहुत मूल्यवान था।</w:t>
      </w:r>
    </w:p>
    <w:p>
      <w:pPr/>
      <w:r>
        <w:rPr>
          <w:lang w:val="hi_IN" w:bidi="hi_IN"/>
        </w:rPr>
      </w:r>
      <w:r>
        <w:rPr>
          <w:lang w:val="hi_IN" w:bidi="hi_IN"/>
        </w:rPr>
        <w:t>यहाँ रुकें और समूह के साथ नरकट मसाले की एक तस्वीर देखें। इस ऑडियो को यहाँ रोकें।</w:t>
      </w:r>
    </w:p>
    <w:p>
      <w:pPr/>
      <w:r>
        <w:rPr>
          <w:lang w:val="hi_IN" w:bidi="hi_IN"/>
        </w:rPr>
      </w:r>
      <w:r>
        <w:rPr>
          <w:lang w:val="hi_IN" w:bidi="hi_IN"/>
        </w:rPr>
        <w:t>इसके बाद यहोवा मूसा से कहता है कि वह 500 शेकेल, या बारह पाउंड, या छह किलोग्राम तज नाम के एक मसाले को भी इकट्ठा करे। यह दालचीनी के समान एक मीठा सुगंध वाला मसाला था; दालचीनी की तरह, यह भारत से आता था, और यह महंगा और बहुमूल्य था। अब यहोवा मूसा से विशेष रूप से कहता है कि वह तज को पवित्रस्थान के शेकेल के अनुसार तौले, यह माप की एक विशेष इकाई थी, जो सामान्य शेकेल से भिन्न थी। संभव है कि यहाँ यहोवा का मतलब यह है कि इस्राएली लोग केवल तज ही नहीं, बल्कि नरकट, दालचीनी और गंधरस को भी पवित्रस्थान के नाप के अनुसार नापें, न कि सामान्य नाप के अनुसार। यह एक बार फिर इस्राएलियों द्वारा यहोवा की उपासना के विशेष और सबसे अलग स्वरूप को दर्शाता है।</w:t>
      </w:r>
    </w:p>
    <w:p>
      <w:pPr/>
      <w:r>
        <w:rPr>
          <w:lang w:val="hi_IN" w:bidi="hi_IN"/>
        </w:rPr>
      </w:r>
      <w:r>
        <w:rPr>
          <w:lang w:val="hi_IN" w:bidi="hi_IN"/>
        </w:rPr>
        <w:t>यहाँ रुकें और एक समूह के रूप में तज की तस्वीर देखें। इस ऑडियो को यहाँ रोकें।</w:t>
      </w:r>
    </w:p>
    <w:p>
      <w:pPr/>
      <w:r>
        <w:rPr>
          <w:lang w:val="hi_IN" w:bidi="hi_IN"/>
        </w:rPr>
      </w:r>
      <w:r>
        <w:rPr>
          <w:lang w:val="hi_IN" w:bidi="hi_IN"/>
        </w:rPr>
        <w:t>यहोवा मूसा से यह भी कहता है कि वह जैतून का तेल इकट्ठा करे, जो जैतून के पेड़ के फल से निकला हुआ एक उत्तम तरल पदार्थ है।</w:t>
      </w:r>
    </w:p>
    <w:p>
      <w:pPr/>
      <w:r>
        <w:rPr>
          <w:lang w:val="hi_IN" w:bidi="hi_IN"/>
        </w:rPr>
      </w:r>
      <w:r>
        <w:rPr>
          <w:lang w:val="hi_IN" w:bidi="hi_IN"/>
        </w:rPr>
        <w:t>यहाँ रुकें और समूह में एक जैतून के पेड़, जैतून और जैतून के तेल की तस्वीरें देखें। इस ऑडियो को यहाँ रोकें।</w:t>
      </w:r>
    </w:p>
    <w:p>
      <w:pPr/>
      <w:r>
        <w:rPr>
          <w:lang w:val="hi_IN" w:bidi="hi_IN"/>
        </w:rPr>
      </w:r>
      <w:r>
        <w:rPr>
          <w:lang w:val="hi_IN" w:bidi="hi_IN"/>
        </w:rPr>
        <w:t>यहोवा कहता है कि मूसा एक हिन जैतून का तेल इकट्ठा करे: “हिन” एक माप था, जिसे इस्राएली लोग तरल पदार्थों को नापने के लिए इस्तेमाल करते थे। एक हिन लगभग चार लीटर या एक गैलन के बराबर होता है, जो आधुनिक माप के अनुसार है।</w:t>
      </w:r>
    </w:p>
    <w:p>
      <w:pPr/>
      <w:r>
        <w:rPr>
          <w:lang w:val="hi_IN" w:bidi="hi_IN"/>
        </w:rPr>
      </w:r>
      <w:r>
        <w:rPr>
          <w:lang w:val="hi_IN" w:bidi="hi_IN"/>
        </w:rPr>
        <w:t>यहोवा कहता है कि मूसा और इस्राएली लोग इन चार मसालों—गंधरस, दालचीनी, नरकट और तज—को लें और उन्हें जैतून के तेल के साथ मिलाएँ। यहोवा मूसा से कहता है कि इस्राएली लोग मसालों और जैतून के तेल को एक साथ मिलाएँ। यह भाग यह नहीं बताता कि वे यह कैसे करें लेकिन संभव है कि इस्राएली लोग जैतून के तेल और मसालों को मिलाकर एक लेप बनाते, और फिर उस मिश्रण को कपड़े से छानते थे। यह कपड़ा सूखे अवशेष से तरल पदार्थ को अलग कर देगा, और उसके बाद एक मीठी सुगंध वाली तरल धूप छोड़ देगा। यहोवा कहता है कि इस्राएली लोग यह सब काम वैसे ही करें जैसे कोई कुशल इत्र बनाने वाला या धूप तैयार करने वाला करता है। इसका अर्थ है कि इस्राएलियों को तेल और मसालों को बहुत सावधानी और कुशलता से मिलाना होगा। लापरवाही या जल्दबाज़ी में बनाया गया तेल यहोवा को स्वीकार नहीं होगा। यह एक बार फिर दिखाता है कि यहोवा की आराधना इस्राएलियों के लिए पवित्र और विशेष होगी। यहोवा की आराधना कोई उबाऊ या साधारण काम नहीं होगा।</w:t>
      </w:r>
    </w:p>
    <w:p>
      <w:pPr/>
      <w:r>
        <w:rPr>
          <w:lang w:val="hi_IN" w:bidi="hi_IN"/>
        </w:rPr>
      </w:r>
      <w:r>
        <w:rPr>
          <w:lang w:val="hi_IN" w:bidi="hi_IN"/>
        </w:rPr>
        <w:t>यहाँ रुकें और इस प्रश्न पर समूह में चर्चा करें: आपके समाज में कौन से काम सबसे अधिक सावधानी और कुशल तैयारी की माँग करते हैं? कौन से काम दूसरों को सबसे अधिक आदर दिखाते हैं? इस ऑडियो को यहाँ रोकें।</w:t>
      </w:r>
    </w:p>
    <w:p>
      <w:pPr/>
      <w:r>
        <w:rPr>
          <w:lang w:val="hi_IN" w:bidi="hi_IN"/>
        </w:rPr>
      </w:r>
      <w:r>
        <w:rPr>
          <w:lang w:val="hi_IN" w:bidi="hi_IN"/>
        </w:rPr>
        <w:t>यहोवा मूसा से कहता है कि इस्राएली लोग मसालों और जैतून के तेल के इस मिश्रण से एक पवित्र या शुद्ध अभिषेक का तेल बनाएँ। इसका अर्थ है कि इस तेल को कुछ वस्तुओं और लोगों पर उंडेला या लगाया जाएगा। यहोवा दो बार कहता है कि अभिषेक का तेल पवित्र, या शुद्ध होगा, जो दिखाता है कि यह यहोवा के लिए कितना महत्वपूर्ण था।</w:t>
      </w:r>
    </w:p>
    <w:p>
      <w:pPr/>
      <w:r>
        <w:rPr>
          <w:lang w:val="hi_IN" w:bidi="hi_IN"/>
        </w:rPr>
      </w:r>
      <w:r>
        <w:rPr>
          <w:lang w:val="hi_IN" w:bidi="hi_IN"/>
        </w:rPr>
        <w:t>यहोवा मूसा को आज्ञा देता है कि वह इस तेल से इन वस्तुओं का अभिषेक करे: निवास स्थान या मिलाप वाला तम्बू; साक्षी का सन्दूक; मेज और उसके सभी बर्तन; दीवट और उसके सभी सामान; धूप की वेदी; होमबलि की वेदी और उसके सभी बर्तन, और पीतल की हौदी तथा उसका आधार। आपको याद होगा कि ये वही वस्तुएँ हैं जिन्हें बनाने के लिए यहोवा ने मूसा को पहले के भागों में कहा था। यहोवा कहता है कि उन वस्तुओं का अभिषेक करके, इस्राएली उन वस्तुओं को पवित्र करेंगे, अर्थात उन्हें पवित्र बनाएँगे। यहोवा कहता है कि इन वस्तुओं को अभिषेक के तेल से पवित्र करने पर वे अत्यंत पवित्र, अर्थात पूरी तरह पवित्र हो जाएँगी। यह महत्वपूर्ण है। यहोवा दिखाना चाहता है कि किसी वस्तु या व्यक्ति को पवित्र बनाना या उसे अलग ठहराना है ताकि वह यहोवा की सेवा में विशेष काम के लिए तैयार हो। इसी कारण यहोवा कहता है कि जो कुछ भी इन वस्तुओं को छुएगा, वह भी पवित्र हो जाएगा। इस भाग का एक और अर्थ यह हो सकता है कि केवल वही वस्तु या व्यक्ति जो पवित्र है, इन पवित्र की गई वस्तुओं को छूए। दोनों ही स्थितियों में, यहोवा यह साफ करता है कि कौन या क्या पवित्र होना चाहिए, यह केवल यहोवा ही तय करता है। यहोवा के अलावा कोई और यह तय नहीं कर सकता।</w:t>
      </w:r>
    </w:p>
    <w:p>
      <w:pPr/>
      <w:r>
        <w:rPr>
          <w:lang w:val="hi_IN" w:bidi="hi_IN"/>
        </w:rPr>
      </w:r>
      <w:r>
        <w:rPr>
          <w:lang w:val="hi_IN" w:bidi="hi_IN"/>
        </w:rPr>
        <w:t>यहोवा आगे मूसा को आज्ञा देता है कि वह हारून और उसके पुत्रों का इस पवित्र अभिषेक के तेल से अभिषेक करे। यहोवा कहता है कि ऐसा करने से हारून और उसके पुत्र पवित्र ठहराए जाएँगे, ताकि वे यहोवा के याजक के रूप में उसकी सेवा कर सकें। कोई भी व्यक्ति परमेश्वर की सेवा नहीं कर सकता, जब तक वह पहले अलग ठहराया और पवित्र न किया जाए। यह फिर से दिखाता है कि यहोवा की आराधना एक पवित्र और विशेष बात थी, जो संसार की सामान्य बातों से अलग ठहराई गई थी।</w:t>
      </w:r>
    </w:p>
    <w:p>
      <w:pPr/>
      <w:r>
        <w:rPr>
          <w:lang w:val="hi_IN" w:bidi="hi_IN"/>
        </w:rPr>
      </w:r>
      <w:r>
        <w:rPr>
          <w:lang w:val="hi_IN" w:bidi="hi_IN"/>
        </w:rPr>
        <w:t>यहोवा मूसा को निर्देश देता है कि वह इस्राएलियों से कहे कि जैतून के तेल को कीमती मसालों के साथ मिलाकर बनाया गया यह तेल, पीढ़ियों-दर-पीढ़ियों यहोवा का पवित्र अभिषेक तेल बना रहेगा। यहोवा कहता है कि इस्राएली इस अभिषेक के तेल को किसी साधारण व्यक्ति पर न डालें; इसका अर्थ है कि इस तेल का उपयोग केवल उसके याजकों के लिए ही किया जाएगा। यहोवा यह भी कहता है कि कोई भी व्यक्ति इसी तरह की सामग्री से ऐसा तेल न बनाए; इसका अर्थ है कि कोई भी गंधरस, दालचीनी, नरकट और तज को जैतून के तेल के साथ मिलाकर ऐसा तेल नहीं बना सकता।</w:t>
      </w:r>
    </w:p>
    <w:p>
      <w:pPr/>
      <w:r>
        <w:rPr>
          <w:lang w:val="hi_IN" w:bidi="hi_IN"/>
        </w:rPr>
      </w:r>
      <w:r>
        <w:rPr>
          <w:lang w:val="hi_IN" w:bidi="hi_IN"/>
        </w:rPr>
        <w:t>फिर यहोवा दोहराता है कि इन मसालों से बनाया गया अभिषेक का तेल पवित्र है, और यह कहता है कि यह इस्राएलियों के लिए भी पवित्र होगा। यहाँ यहोवा कह रहा है कि उसने इन खास मसालों से बनाए गए इस तेल को अपना बनाने के लिए विशेष रूप से चुना है। अभिषेक का तेल यहोवा की अपनी योजना के अनुसार बनाया गया है। वह इसे पवित्र और विशेष मानता है। यहोवा कहता है कि इस्राएली भी इसे पवित्र और विशेष मानें। इसीलिए, उन्हें आम इस्तेमाल के लिए इसके जैसा कोई दूसरा तेल नहीं बनाना चाहिए।</w:t>
      </w:r>
    </w:p>
    <w:p>
      <w:pPr/>
      <w:r>
        <w:rPr>
          <w:lang w:val="hi_IN" w:bidi="hi_IN"/>
        </w:rPr>
      </w:r>
      <w:r>
        <w:rPr>
          <w:lang w:val="hi_IN" w:bidi="hi_IN"/>
        </w:rPr>
        <w:t xml:space="preserve">यहोवा की घोषणा है कि यदि कोई व्यक्ति इस पवित्र अभिषेक के तेल जैसा दूसरा तेल बनाए, या इस पवित्र तेल को किसी ऐसे साधारण व्यक्ति पर लगाए जो याजक नहीं है, तो वह व्यक्ति इस्राएलियों के बीच से अलग कर दिया जाएगा। इसका अर्थ है कि यहोवा उस व्यक्ति को अब यहोवा के चुने हुए लोगों की प्रजा का सदस्य नहीं मानेगा। ऐसा व्यक्ति यहोवा की दृष्टि में अब इस्राएली नहीं माना जाएगा। यह फिर से दिखाता है कि यहोवा लोगों और वस्तुओं दोनों को अपने काम के लिए विशेष रूप से अलग ठहराना चाहता था। </w:t>
      </w:r>
    </w:p>
    <w:p>
      <w:pPr/>
      <w:r>
        <w:rPr>
          <w:lang w:val="hi_IN" w:bidi="hi_IN"/>
        </w:rPr>
      </w:r>
      <w:r>
        <w:rPr>
          <w:lang w:val="hi_IN" w:bidi="hi_IN"/>
        </w:rPr>
        <w:t>यहाँ रुकें और समूह में इस प्रश्न पर चर्चा करें: आपकी संस्कृति में लोग किन वस्तुओं का उपयोग केवल विशेष उद्देश्यों के लिए करते हैं और उनका उपयोग सामान्य उद्देश्यों के लिए नहीं करना चाहिए? आपके समाज में क्या होता है जब कोई व्यक्ति इन विशेष वस्तुओं का गलत उपयोग करता है? इस ऑडियो को यहाँ रोकें।</w:t>
      </w:r>
    </w:p>
    <w:p>
      <w:pPr/>
      <w:r>
        <w:rPr>
          <w:lang w:val="hi_IN" w:bidi="hi_IN"/>
        </w:rPr>
      </w:r>
      <w:r>
        <w:rPr>
          <w:lang w:val="hi_IN" w:bidi="hi_IN"/>
        </w:rPr>
        <w:t>यह भाग बार-बार दिखाता है कि यहोवा की आराधना एक पवित्र और विशेष बात थी। यहोवा की आराधना करने के लिए, इस्राएलियों को यहोवा की आराधना करने के लिए दी गई आज्ञाओं का पालन करना जरूरी था। इस्राएलियों को यह विशेष अभिषेक का तेल यहोवा की आज्ञा के अनुसार बनाना था। इस्राएलियों को अभिषेक के तेल का उपयोग सामान्य कामों के लिए नहीं करना था। इसके बजाय, अभिषेक के तेल से याजकों और आराधना में उपयोग होने वाली वस्तुओं को पवित्र ठहराने से यह स्पष्ट होता कि उनका एक विशेष और पवित्र उद्देश्य था।</w:t>
      </w:r>
      <w:r>
        <w:rPr>
          <w:lang w:val="hi_IN" w:bidi="hi_IN"/>
        </w:rPr>
      </w:r>
    </w:p>
    <w:p>
      <w:pPr>
        <w:pStyle w:val="Heading3"/>
      </w:pPr>
      <w:r>
        <w:rPr>
          <w:lang w:val="hi_IN" w:bidi="hi_IN"/>
        </w:rPr>
        <w:t>घटनाओं को समझाना</w:t>
      </w:r>
    </w:p>
    <w:p>
      <w:pPr/>
      <w:r>
        <w:rPr>
          <w:lang w:val="hi_IN" w:bidi="hi_IN"/>
        </w:rPr>
      </w:r>
      <w:r>
        <w:rPr>
          <w:lang w:val="hi_IN" w:bidi="hi_IN"/>
        </w:rPr>
        <w:t>निर्गमन 30:22–33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कल्पांकित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यहोवा मूसा को पवित्र अभिषेक का तेल तैयार करने और उसे मिलाने के बारे में निर्देश देता है।</w:t>
      </w:r>
    </w:p>
    <w:p>
      <w:pPr/>
      <w:r>
        <w:rPr>
          <w:lang w:val="hi_IN" w:bidi="hi_IN"/>
        </w:rPr>
      </w:r>
      <w:r>
        <w:rPr>
          <w:b/>
          <w:lang w:val="hi_IN" w:bidi="hi_IN"/>
        </w:rPr>
        <w:t>दूसरे दृश्य में:</w:t>
      </w:r>
      <w:r>
        <w:rPr>
          <w:lang w:val="hi_IN" w:bidi="hi_IN"/>
        </w:rPr>
        <w:t xml:space="preserve"> यहोवा मूसा को निर्देश देता है कि पवित्र अभिषेक के तेल का उपयोग कैसे करें।</w:t>
      </w:r>
    </w:p>
    <w:p>
      <w:pPr/>
      <w:r>
        <w:rPr>
          <w:lang w:val="hi_IN" w:bidi="hi_IN"/>
        </w:rPr>
      </w:r>
      <w:r>
        <w:rPr>
          <w:b/>
          <w:lang w:val="hi_IN" w:bidi="hi_IN"/>
        </w:rPr>
        <w:t>तीसरे दृश्य में:</w:t>
      </w:r>
      <w:r>
        <w:rPr>
          <w:lang w:val="hi_IN" w:bidi="hi_IN"/>
        </w:rPr>
        <w:t xml:space="preserve"> यहोवा मूसा को यह नियम बताता है कि इस्राएलियों को अभिषेक के तेल का उपयोग किन कामों में नहीं करना चाहिए।</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 और उसके पुत्र</w:t>
      </w:r>
    </w:p>
    <w:p>
      <w:pPr>
        <w:pStyle w:val="ListBullet"/>
        <w:spacing w:line="240" w:lineRule="auto"/>
        <w:ind w:left="720"/>
      </w:pPr>
      <w:r>
        <w:rPr>
          <w:lang w:val="hi_IN" w:bidi="hi_IN"/>
        </w:rPr>
      </w:r>
      <w:r>
        <w:rPr>
          <w:lang w:val="hi_IN" w:bidi="hi_IN"/>
        </w:rPr>
        <w:t>इत्र बनाने वाला</w:t>
      </w:r>
    </w:p>
    <w:p>
      <w:pPr>
        <w:pStyle w:val="ListBullet"/>
        <w:spacing w:line="240" w:lineRule="auto"/>
        <w:ind w:left="720"/>
      </w:pPr>
      <w:r>
        <w:rPr>
          <w:lang w:val="hi_IN" w:bidi="hi_IN"/>
        </w:rPr>
      </w:r>
      <w:r>
        <w:rPr>
          <w:lang w:val="hi_IN" w:bidi="hi_IN"/>
        </w:rPr>
        <w:t>आज्ञा न मानने वाले इस्राएली जिन्हें समुदाय से अलग कर दिया गया</w:t>
      </w:r>
    </w:p>
    <w:p>
      <w:pPr/>
      <w:r>
        <w:rPr>
          <w:lang w:val="hi_IN" w:bidi="hi_IN"/>
        </w:rPr>
      </w:r>
      <w:r>
        <w:rPr>
          <w:lang w:val="hi_IN" w:bidi="hi_IN"/>
        </w:rPr>
        <w:t>एक समूह के रूप में, इस भाग के परिवेश के इन हिस्सों पर ध्यान दें: मूसा सीनै पर्वत के शीर्ष पर खड़ा है, जबकि हारून और अन्य इस्राएली पर्वत के नीचे उसके लौटने का इंतजार कर रहे हैं। पर्वत की चोटी पर, यहोवा सीधे मूसा से बात कर रहा है और उसे इस्राएलियों को देने के लिए निर्देश दे रहा है। इस्राएली इन आदेशों को बाद में पूरा करेंगे। हारून, हारून के पुत्र, सुगंध बनाने वाला, और आज्ञा न मानने वाला इस्राएली पर्वत की चोटी पर मौजूद नहीं है। वे बाद में अपने काम करेंगे, जब मूसा यहोवा की आज्ञा लेकर पर्वत की चोटी से लौटेगा।</w:t>
      </w:r>
    </w:p>
    <w:p>
      <w:pPr/>
      <w:r>
        <w:rPr>
          <w:lang w:val="hi_IN" w:bidi="hi_IN"/>
        </w:rPr>
      </w:r>
      <w:r>
        <w:rPr>
          <w:lang w:val="hi_IN" w:bidi="hi_IN"/>
        </w:rPr>
        <w:t>पहले दृश्य में, यहोवा मूसा को बताता है कि पवित्र अभिषेक का तेल बनाने में किन सामग्रियों का उपयोग करना है। वह मूसा से नीचे दी गई वस्तुएँ इकट्ठा करने के लिए कहता है:</w:t>
      </w:r>
    </w:p>
    <w:p>
      <w:pPr>
        <w:pStyle w:val="ListBullet"/>
        <w:spacing w:line="240" w:lineRule="auto"/>
        <w:ind w:left="720"/>
      </w:pPr>
      <w:r>
        <w:rPr>
          <w:lang w:val="hi_IN" w:bidi="hi_IN"/>
        </w:rPr>
      </w:r>
      <w:r>
        <w:rPr>
          <w:lang w:val="hi_IN" w:bidi="hi_IN"/>
        </w:rPr>
        <w:t>तरल या "शुद्ध" गंधरस</w:t>
      </w:r>
    </w:p>
    <w:p>
      <w:pPr>
        <w:pStyle w:val="ListBullet"/>
        <w:spacing w:line="240" w:lineRule="auto"/>
        <w:ind w:left="720"/>
      </w:pPr>
      <w:r>
        <w:rPr>
          <w:lang w:val="hi_IN" w:bidi="hi_IN"/>
        </w:rPr>
      </w:r>
      <w:r>
        <w:rPr>
          <w:lang w:val="hi_IN" w:bidi="hi_IN"/>
        </w:rPr>
        <w:t>दालचीनी</w:t>
      </w:r>
    </w:p>
    <w:p>
      <w:pPr>
        <w:pStyle w:val="ListBullet"/>
        <w:spacing w:line="240" w:lineRule="auto"/>
        <w:ind w:left="720"/>
      </w:pPr>
      <w:r>
        <w:rPr>
          <w:lang w:val="hi_IN" w:bidi="hi_IN"/>
        </w:rPr>
      </w:r>
      <w:r>
        <w:rPr>
          <w:lang w:val="hi_IN" w:bidi="hi_IN"/>
        </w:rPr>
        <w:t>नरकट या सुगंधित सरकंडा</w:t>
      </w:r>
    </w:p>
    <w:p>
      <w:pPr>
        <w:pStyle w:val="ListBullet"/>
        <w:spacing w:line="240" w:lineRule="auto"/>
        <w:ind w:left="720"/>
      </w:pPr>
      <w:r>
        <w:rPr>
          <w:lang w:val="hi_IN" w:bidi="hi_IN"/>
        </w:rPr>
      </w:r>
      <w:r>
        <w:rPr>
          <w:lang w:val="hi_IN" w:bidi="hi_IN"/>
        </w:rPr>
        <w:t>तज</w:t>
      </w:r>
    </w:p>
    <w:p>
      <w:pPr>
        <w:pStyle w:val="ListBullet"/>
        <w:spacing w:line="240" w:lineRule="auto"/>
        <w:ind w:left="720"/>
      </w:pPr>
      <w:r>
        <w:rPr>
          <w:lang w:val="hi_IN" w:bidi="hi_IN"/>
        </w:rPr>
      </w:r>
      <w:r>
        <w:rPr>
          <w:lang w:val="hi_IN" w:bidi="hi_IN"/>
        </w:rPr>
        <w:t>जैतून का तेल</w:t>
      </w:r>
    </w:p>
    <w:p>
      <w:pPr/>
      <w:r>
        <w:rPr>
          <w:lang w:val="hi_IN" w:bidi="hi_IN"/>
        </w:rPr>
      </w:r>
      <w:r>
        <w:rPr>
          <w:lang w:val="hi_IN" w:bidi="hi_IN"/>
        </w:rPr>
        <w:t>इसके बाद यहोवा मूसा से कहता है कि वह इन सामग्रियों को आपस में मिलाकर पवित्र अभिषेक का तेल बनाए। वह मूसा से कहता है कि इन सामग्री को वैसे ही मिलाए, जैसे कोई कुशल सुगंध बनाने वाला या धूप तैयार करने वाला मिलाता है। इसका अर्थ है कि इस्राएली इन आज्ञाओं को बहुत सावधानी और कुशलता से पूरा करेंगे, जैतून के तेल और मसालों को मिलाकर एक लेप बनाएँगे, और फिर उस मिश्रण को कपड़े से छानेंगे, ताकि एक सुगंधित तरल धूप बच जाए।</w:t>
      </w:r>
    </w:p>
    <w:p>
      <w:pPr/>
      <w:r>
        <w:rPr>
          <w:lang w:val="hi_IN" w:bidi="hi_IN"/>
        </w:rPr>
      </w:r>
      <w:r>
        <w:rPr>
          <w:lang w:val="hi_IN" w:bidi="hi_IN"/>
        </w:rPr>
        <w:t>रुकें और चर्चा करें: समूह में से किसी एक व्यक्ति से कहें कि वह बताए कि वह किसी चीज़ को कैसे बनाता है। समूह के अन्य सदस्य इस बात पर विशेष ध्यान दें कि वह व्यक्ति अपनी प्रक्रिया को कैसे वर्णित करता है। इस ऑडियो को यहाँ रोकें।</w:t>
      </w:r>
    </w:p>
    <w:p>
      <w:pPr/>
      <w:r>
        <w:rPr>
          <w:lang w:val="hi_IN" w:bidi="hi_IN"/>
        </w:rPr>
      </w:r>
      <w:r>
        <w:rPr>
          <w:lang w:val="hi_IN" w:bidi="hi_IN"/>
        </w:rPr>
        <w:t>दूसरे दृश्य में, यहोवा मूसा को आज्ञा देता है कि वह पवित्र अभिषेक के तेल से पवित्र स्थान की इन वस्तुओं का अभिषेक करे:</w:t>
      </w:r>
    </w:p>
    <w:p>
      <w:pPr>
        <w:pStyle w:val="ListBullet"/>
        <w:spacing w:line="240" w:lineRule="auto"/>
        <w:ind w:left="720"/>
      </w:pPr>
      <w:r>
        <w:rPr>
          <w:lang w:val="hi_IN" w:bidi="hi_IN"/>
        </w:rPr>
      </w:r>
      <w:r>
        <w:rPr>
          <w:lang w:val="hi_IN" w:bidi="hi_IN"/>
        </w:rPr>
        <w:t>मिलाप का तम्बू, या निवास स्थान</w:t>
      </w:r>
    </w:p>
    <w:p>
      <w:pPr>
        <w:pStyle w:val="ListBullet"/>
        <w:spacing w:line="240" w:lineRule="auto"/>
        <w:ind w:left="720"/>
      </w:pPr>
      <w:r>
        <w:rPr>
          <w:lang w:val="hi_IN" w:bidi="hi_IN"/>
        </w:rPr>
      </w:r>
      <w:r>
        <w:rPr>
          <w:lang w:val="hi_IN" w:bidi="hi_IN"/>
        </w:rPr>
        <w:t>साक्षी का सन्दूक, या वाचा का सन्दूक</w:t>
      </w:r>
    </w:p>
    <w:p>
      <w:pPr>
        <w:pStyle w:val="ListBullet"/>
        <w:spacing w:line="240" w:lineRule="auto"/>
        <w:ind w:left="720"/>
      </w:pPr>
      <w:r>
        <w:rPr>
          <w:lang w:val="hi_IN" w:bidi="hi_IN"/>
        </w:rPr>
      </w:r>
      <w:r>
        <w:rPr>
          <w:lang w:val="hi_IN" w:bidi="hi_IN"/>
        </w:rPr>
        <w:t>पवित्रस्थान की मेज़ और उसके बर्तन</w:t>
      </w:r>
    </w:p>
    <w:p>
      <w:pPr>
        <w:pStyle w:val="ListBullet"/>
        <w:spacing w:line="240" w:lineRule="auto"/>
        <w:ind w:left="720"/>
      </w:pPr>
      <w:r>
        <w:rPr>
          <w:lang w:val="hi_IN" w:bidi="hi_IN"/>
        </w:rPr>
      </w:r>
      <w:r>
        <w:rPr>
          <w:lang w:val="hi_IN" w:bidi="hi_IN"/>
        </w:rPr>
        <w:t>दीवट और उसके बर्तन</w:t>
      </w:r>
    </w:p>
    <w:p>
      <w:pPr>
        <w:pStyle w:val="ListBullet"/>
        <w:spacing w:line="240" w:lineRule="auto"/>
        <w:ind w:left="720"/>
      </w:pPr>
      <w:r>
        <w:rPr>
          <w:lang w:val="hi_IN" w:bidi="hi_IN"/>
        </w:rPr>
      </w:r>
      <w:r>
        <w:rPr>
          <w:lang w:val="hi_IN" w:bidi="hi_IN"/>
        </w:rPr>
        <w:t xml:space="preserve">धूप की वेदी </w:t>
      </w:r>
    </w:p>
    <w:p>
      <w:pPr>
        <w:pStyle w:val="ListBullet"/>
        <w:spacing w:line="240" w:lineRule="auto"/>
        <w:ind w:left="720"/>
      </w:pPr>
      <w:r>
        <w:rPr>
          <w:lang w:val="hi_IN" w:bidi="hi_IN"/>
        </w:rPr>
      </w:r>
      <w:r>
        <w:rPr>
          <w:lang w:val="hi_IN" w:bidi="hi_IN"/>
        </w:rPr>
        <w:t>होमबलि की वेदी और उसके बर्तन</w:t>
      </w:r>
    </w:p>
    <w:p>
      <w:pPr>
        <w:pStyle w:val="ListBullet"/>
        <w:spacing w:line="240" w:lineRule="auto"/>
        <w:ind w:left="720"/>
      </w:pPr>
      <w:r>
        <w:rPr>
          <w:lang w:val="hi_IN" w:bidi="hi_IN"/>
        </w:rPr>
      </w:r>
      <w:r>
        <w:rPr>
          <w:lang w:val="hi_IN" w:bidi="hi_IN"/>
        </w:rPr>
        <w:t>पीतल की हौदी और वह पीतल का आधार जिस पर हौदी रखी जाती है</w:t>
      </w:r>
    </w:p>
    <w:p>
      <w:pPr/>
      <w:r>
        <w:rPr>
          <w:lang w:val="hi_IN" w:bidi="hi_IN"/>
        </w:rPr>
      </w:r>
      <w:r>
        <w:rPr>
          <w:lang w:val="hi_IN" w:bidi="hi_IN"/>
        </w:rPr>
        <w:t>इसका अर्थ है कि इस्राएली इन प्रत्येक वस्तुओं पर तेल उंडेलेंगे या लगाएंगे। यहोवा मूसा से कहते हैं कि जो कोई भी इन पवित्र की गई वस्तुओं को छुएगा वह स्वयं पवित्र हो जाएगा अथवा उसे स्वयं पवित्र होना चाहिए।</w:t>
      </w:r>
    </w:p>
    <w:p>
      <w:pPr/>
      <w:r>
        <w:rPr>
          <w:lang w:val="hi_IN" w:bidi="hi_IN"/>
        </w:rPr>
      </w:r>
      <w:r>
        <w:rPr>
          <w:lang w:val="hi_IN" w:bidi="hi_IN"/>
        </w:rPr>
        <w:t>इसके बाद, यहोवा मूसा को हारून और उसके पुत्रों का अभिषेक करने की आज्ञा देता है। इस्राएलियों को हारून और उसके पुत्रों पर पवित्र अभिषेक तेल उंडेलना होगा। यहोवा समझाता है कि इससे हारून और उसके पुत्र पवित्र ठहराए जाएँगे और उसके याजकों के रूप में उसकी सेवा करने के योग्य बनेंगे।</w:t>
      </w:r>
    </w:p>
    <w:p>
      <w:pPr/>
      <w:r>
        <w:rPr>
          <w:lang w:val="hi_IN" w:bidi="hi_IN"/>
        </w:rPr>
      </w:r>
      <w:r>
        <w:rPr>
          <w:lang w:val="hi_IN" w:bidi="hi_IN"/>
        </w:rPr>
        <w:t>तीसरे दृश्य में, यहोवा मूसा को इस्राएलियों के लिए एक संदेश और चेतावनी देता है। यहोवा मूसा से कहता है कि वह इस्राएलियों को ये बातें बताए:</w:t>
      </w:r>
    </w:p>
    <w:p>
      <w:pPr>
        <w:pStyle w:val="ListBullet"/>
        <w:spacing w:line="240" w:lineRule="auto"/>
        <w:ind w:left="720"/>
      </w:pPr>
      <w:r>
        <w:rPr>
          <w:lang w:val="hi_IN" w:bidi="hi_IN"/>
        </w:rPr>
      </w:r>
      <w:r>
        <w:rPr>
          <w:lang w:val="hi_IN" w:bidi="hi_IN"/>
        </w:rPr>
        <w:t>इस्राएलियों और उनके वंशजों को अभिषेक के तेल को पवित्र मानना चाहिए।</w:t>
      </w:r>
    </w:p>
    <w:p>
      <w:pPr>
        <w:pStyle w:val="ListBullet"/>
        <w:spacing w:line="240" w:lineRule="auto"/>
        <w:ind w:left="720"/>
      </w:pPr>
      <w:r>
        <w:rPr>
          <w:lang w:val="hi_IN" w:bidi="hi_IN"/>
        </w:rPr>
      </w:r>
      <w:r>
        <w:rPr>
          <w:lang w:val="hi_IN" w:bidi="hi_IN"/>
        </w:rPr>
        <w:t>इस्राएली लोग किसी भी साधारण व्यक्ति के शरीर पर पवित्र अभिषेक का तेल न डालें: इसका अर्थ यह है कि इस्राएली केवल याजकों का ही इस तेल से अभिषेक करें।</w:t>
      </w:r>
    </w:p>
    <w:p>
      <w:pPr>
        <w:pStyle w:val="ListBullet"/>
        <w:spacing w:line="240" w:lineRule="auto"/>
        <w:ind w:left="720"/>
      </w:pPr>
      <w:r>
        <w:rPr>
          <w:lang w:val="hi_IN" w:bidi="hi_IN"/>
        </w:rPr>
      </w:r>
      <w:r>
        <w:rPr>
          <w:lang w:val="hi_IN" w:bidi="hi_IN"/>
        </w:rPr>
        <w:t>इस्राएली लोग को पवित्र अभिषेक तेल वाली ही सामग्री से कोई दूसरा तेल न बनाए।</w:t>
      </w:r>
    </w:p>
    <w:p>
      <w:pPr>
        <w:pStyle w:val="ListBullet"/>
        <w:spacing w:line="240" w:lineRule="auto"/>
        <w:ind w:left="720"/>
      </w:pPr>
      <w:r>
        <w:rPr>
          <w:lang w:val="hi_IN" w:bidi="hi_IN"/>
        </w:rPr>
      </w:r>
      <w:r>
        <w:rPr>
          <w:lang w:val="hi_IN" w:bidi="hi_IN"/>
        </w:rPr>
        <w:t>यदि कोई इन आदेशों का उल्लंघन करता है, तो इस्राएली लोग उस व्यक्ति को समुदाय से निकाल दें। यहोवा अब उसे अपने चुने हुए लोगों का सदस्य एक नहीं मानेगा।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30:22–33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 और उसके पुत्र</w:t>
      </w:r>
    </w:p>
    <w:p>
      <w:pPr>
        <w:pStyle w:val="ListBullet"/>
        <w:spacing w:line="240" w:lineRule="auto"/>
        <w:ind w:left="720"/>
      </w:pPr>
      <w:r>
        <w:rPr>
          <w:lang w:val="hi_IN" w:bidi="hi_IN"/>
        </w:rPr>
      </w:r>
      <w:r>
        <w:rPr>
          <w:lang w:val="hi_IN" w:bidi="hi_IN"/>
        </w:rPr>
        <w:t>इत्र बनाने वाला</w:t>
      </w:r>
    </w:p>
    <w:p>
      <w:pPr>
        <w:pStyle w:val="ListBullet"/>
        <w:spacing w:line="240" w:lineRule="auto"/>
        <w:ind w:left="720"/>
      </w:pPr>
      <w:r>
        <w:rPr>
          <w:lang w:val="hi_IN" w:bidi="hi_IN"/>
        </w:rPr>
      </w:r>
      <w:r>
        <w:rPr>
          <w:lang w:val="hi_IN" w:bidi="hi_IN"/>
        </w:rPr>
        <w:t>आज्ञा न मानने वाले इस्राएली जिन्हें समुदाय से अलग कर दिया गया</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कहानी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आप इत्र बनाने वाले, याजकों, और आज्ञा न मानने वाले व्यक्ति से उन निर्देशों का अभिनय करवा सकते हैं, जो यहोवा ने मूसा को दिए थे।</w:t>
      </w:r>
    </w:p>
    <w:p>
      <w:pPr/>
      <w:r>
        <w:rPr>
          <w:lang w:val="hi_IN" w:bidi="hi_IN"/>
        </w:rPr>
      </w:r>
      <w:r>
        <w:rPr>
          <w:lang w:val="hi_IN" w:bidi="hi_IN"/>
        </w:rPr>
        <w:t>पहले दृश्य में, यहोवा मूसा से कहता है कि वह कुछ मसाले इकट्ठा करे: जैसे तरल गंधरस, दालचीनी, नरकट या सुगंधित सरकंडा और तज। ये मसाले बहुत कीमती और महंगे थे, क्योंकि ये दूर-दूर के स्थानों से आते थे, इसलिए इन्हें इकट्टा कर पाना कठिन था। यहोवा मूसा से कहता है कि वह इन सब वस्तुओं को मिलाकर अभिषेक का पवित्र तेल बनाए, जैसे एक कुशल इत्र बनाने वाला या धूप बनाने वाला उन्हें मिलाता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उत्तर दे सकता है, "मैं चाहता हूँ कि मेरे लोग एक विशेष और अनोखे तरीके से मेरी आराधना करें। इसी कारण मैंने दुर्लभ और कीमती मसालों को चुना है।"</w:t>
      </w:r>
    </w:p>
    <w:p>
      <w:pPr>
        <w:pStyle w:val="ListBullet"/>
        <w:spacing w:line="240" w:lineRule="auto"/>
        <w:ind w:left="720"/>
      </w:pPr>
      <w:r>
        <w:rPr>
          <w:lang w:val="hi_IN" w:bidi="hi_IN"/>
        </w:rPr>
      </w:r>
      <w:r>
        <w:rPr>
          <w:lang w:val="hi_IN" w:bidi="hi_IN"/>
        </w:rPr>
        <w:t>इत्र बनाने वाले की भूमिका निभाने वाले व्यक्ति से पूछें, "आप क्या महसूस कर रहे हैं या क्या सोच रहे हैं?" वह व्यक्ति इस तरह उत्तर दे सकता है “यहोवा की आराधना इतनी विशेष है कि मुझे अभिषेक का तेल बहुत कुशलता और सावधानी से तैयार करना पड़ेगा।”</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दूसरे दृश्य में, यहोवा मूसा से कहता है कि वह अभिषेक का पवित्र तेल लें और पवित्रस्थान में आराधना की वस्तुओं अभिषेक करे (या उंडेलें या उन पर लगाएं)। वह मूसा से कहता है कि वह इन सभी वस्तुओं का अभिषेक करे:</w:t>
      </w:r>
    </w:p>
    <w:p>
      <w:pPr>
        <w:pStyle w:val="ListBullet"/>
        <w:spacing w:line="240" w:lineRule="auto"/>
        <w:ind w:left="720"/>
      </w:pPr>
      <w:r>
        <w:rPr>
          <w:lang w:val="hi_IN" w:bidi="hi_IN"/>
        </w:rPr>
      </w:r>
      <w:r>
        <w:rPr>
          <w:lang w:val="hi_IN" w:bidi="hi_IN"/>
        </w:rPr>
        <w:t>मिलाप का तम्बू, या निवास स्थान</w:t>
      </w:r>
    </w:p>
    <w:p>
      <w:pPr>
        <w:pStyle w:val="ListBullet"/>
        <w:spacing w:line="240" w:lineRule="auto"/>
        <w:ind w:left="720"/>
      </w:pPr>
      <w:r>
        <w:rPr>
          <w:lang w:val="hi_IN" w:bidi="hi_IN"/>
        </w:rPr>
      </w:r>
      <w:r>
        <w:rPr>
          <w:lang w:val="hi_IN" w:bidi="hi_IN"/>
        </w:rPr>
        <w:t>साक्षी का सन्दूक, या वाचा का सन्दूक</w:t>
      </w:r>
    </w:p>
    <w:p>
      <w:pPr>
        <w:pStyle w:val="ListBullet"/>
        <w:spacing w:line="240" w:lineRule="auto"/>
        <w:ind w:left="720"/>
      </w:pPr>
      <w:r>
        <w:rPr>
          <w:lang w:val="hi_IN" w:bidi="hi_IN"/>
        </w:rPr>
      </w:r>
      <w:r>
        <w:rPr>
          <w:lang w:val="hi_IN" w:bidi="hi_IN"/>
        </w:rPr>
        <w:t>पवित्रस्थान की मेज़ और उसके बर्तन</w:t>
      </w:r>
    </w:p>
    <w:p>
      <w:pPr>
        <w:pStyle w:val="ListBullet"/>
        <w:spacing w:line="240" w:lineRule="auto"/>
        <w:ind w:left="720"/>
      </w:pPr>
      <w:r>
        <w:rPr>
          <w:lang w:val="hi_IN" w:bidi="hi_IN"/>
        </w:rPr>
      </w:r>
      <w:r>
        <w:rPr>
          <w:lang w:val="hi_IN" w:bidi="hi_IN"/>
        </w:rPr>
        <w:t>दीवट और उसके बर्तन</w:t>
      </w:r>
    </w:p>
    <w:p>
      <w:pPr>
        <w:pStyle w:val="ListBullet"/>
        <w:spacing w:line="240" w:lineRule="auto"/>
        <w:ind w:left="720"/>
      </w:pPr>
      <w:r>
        <w:rPr>
          <w:lang w:val="hi_IN" w:bidi="hi_IN"/>
        </w:rPr>
      </w:r>
      <w:r>
        <w:rPr>
          <w:lang w:val="hi_IN" w:bidi="hi_IN"/>
        </w:rPr>
        <w:t xml:space="preserve">धूप की वेदी </w:t>
      </w:r>
    </w:p>
    <w:p>
      <w:pPr>
        <w:pStyle w:val="ListBullet"/>
        <w:spacing w:line="240" w:lineRule="auto"/>
        <w:ind w:left="720"/>
      </w:pPr>
      <w:r>
        <w:rPr>
          <w:lang w:val="hi_IN" w:bidi="hi_IN"/>
        </w:rPr>
      </w:r>
      <w:r>
        <w:rPr>
          <w:lang w:val="hi_IN" w:bidi="hi_IN"/>
        </w:rPr>
        <w:t>होमबलि की वेदी और उसके बर्तन</w:t>
      </w:r>
    </w:p>
    <w:p>
      <w:pPr>
        <w:pStyle w:val="ListBullet"/>
        <w:spacing w:line="240" w:lineRule="auto"/>
        <w:ind w:left="720"/>
      </w:pPr>
      <w:r>
        <w:rPr>
          <w:lang w:val="hi_IN" w:bidi="hi_IN"/>
        </w:rPr>
      </w:r>
      <w:r>
        <w:rPr>
          <w:lang w:val="hi_IN" w:bidi="hi_IN"/>
        </w:rPr>
        <w:t>पीतल की हौदी और वह पीतल का आधार जिस पर हौदी रखी जाती है</w:t>
      </w:r>
    </w:p>
    <w:p>
      <w:pPr/>
      <w:r>
        <w:rPr>
          <w:lang w:val="hi_IN" w:bidi="hi_IN"/>
        </w:rPr>
      </w:r>
      <w:r>
        <w:rPr>
          <w:lang w:val="hi_IN" w:bidi="hi_IN"/>
        </w:rPr>
        <w:t>यहोवा मूसा से कहता है कि अभिषेक का तेल इन वस्तुओं को शुद्ध कर देगा, और उन्हें पवित्र बना देगा। वह मूसा से यह भी कहता है कि जो कोई भी इन पवित्र की हुई वस्तुओं को छुएगा वह स्वयं भी पवित्र हो जाएगा। इसलिए, जो भी इन वस्तुओं को छुए, वह पवित्र होना चाहिए।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"मैं यहोवा का आभारी हूँ कि वह अपने आराधना के स्थानों को पवित्र करेगा, क्योंकि मुझे पता है कि मैं पवित्र नहीं हूँ। मैं पापी हूँ और उसकी सहायता के बिना यहोवा की आराधना नहीं कर सकता।"</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यहोवा मूसा से यह भी कहता है कि वह हारून और उसके पुत्रों का अभिषेक करे। इसका अर्थ है कि इस्राएली हारून और उसके पुत्रों के सिर पर तेल उंडेलेंगे। यहोवा कहता है कि इससे हारून और उसके पुत्र पवित्र किए जाएंगे, ताकि वे याजक के रूप में यहोवा की सेवा करने योग्य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हारून की भूमिका निभा रहे व्यक्ति से पूछें, "आप क्या महसूस कर रहे हैं या क्या सोच रहे हैं?" वह व्यक्ति इस तरह उत्तर दे सकता है, “परमेश्वर के अभिषेक के पवित्र तेल से अभिषेक होना बड़े सम्मान और बड़ी जिम्मेदारी की बात है,” या “मैं अपने आप को बहुत नम्र महसूस करता हूँ। मुझे पता है कि मैं पापी हूँ और यहोवा की सेवा करने के योग्य नहीं हूँ जब तक कि वह मुझे पवित्र न कर दे।"</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तीसरे दृश्य में, यहोवा मूसा को इस्राएलियों के लिए एक संदेश और चेतावनी देता है। यहोवा मूसा से कहता है कि वह इस्राएलियों से कहें कि वे और उनकी सब पीढ़ियाँ इस अभिषेक के तेल को पवित्र मानें। यहोवा मूसा से कहता है कि वह इस्राएलियों से कहे कि वे अभिषेक के तेल को किसी साधारण व्यक्ति पर न लगाएं, केवल याजक पर लगाएं, और इन सामग्री से अपने लिए वैसा दूसरा तेल न बनाएं।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"यहोवा का यह नियम कि हम अभिषेक तेल का इस्तेमाल अपने ऊपर, निजी इस्तेमाल के लिए नहीं कर सकते, मुझे दिखाता है कि यहोवा पवित्र है। अगर यहोवा हमें अभिषेक तेल का इस्तेमाल अपने ऊपर करने की इजाज़त देता, तो इससे यहोवा की महानता और पवित्रता कम आंकी जाती।"</w:t>
      </w:r>
    </w:p>
    <w:p>
      <w:pPr/>
      <w:r>
        <w:rPr>
          <w:lang w:val="hi_IN" w:bidi="hi_IN"/>
        </w:rPr>
      </w:r>
      <w:r>
        <w:rPr>
          <w:lang w:val="hi_IN" w:bidi="hi_IN"/>
        </w:rPr>
        <w:t>अंत में, यहोवा मूसा से कहता है कि आप इस्राएलियों से कहें कि यदि कोई इन आदेशों का पालन नहीं करेगा, तो यहोवा उसे अपने चुने हुए लोगों का सदस्य नहीं मानेगा।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जो व्यक्ति आज्ञा न मानने वाले इस्राएली की भूमिका निभा रहा है, उससे पूछें, “आप क्या सोच रहे हो या क्या महसूस कर रहे हो?” वह व्यक्ति इस तरह उत्तर दे सकता है, "मैं दुख से भरा हुआ हूँ क्योंकि मैंने यहोवा की आज्ञाओं को तोड़ा है," या "मैं दुख से भरा हुआ हूँ क्योंकि मैं अपने साथी इस्राएलियों के साथ अब नहीं रह सकता। मुझे निर्वासन में जाना होगा, क्योंकि मैंने यहोवा का विरोध किया है।”</w:t>
      </w:r>
      <w:r>
        <w:rPr>
          <w:lang w:val="hi_IN" w:bidi="hi_IN"/>
        </w:rPr>
      </w:r>
    </w:p>
    <w:p>
      <w:pPr>
        <w:pStyle w:val="Heading3"/>
      </w:pPr>
      <w:r>
        <w:rPr>
          <w:lang w:val="hi_IN" w:bidi="hi_IN"/>
        </w:rPr>
        <w:t>आवश्यक जानकारी</w:t>
      </w:r>
    </w:p>
    <w:p>
      <w:pPr/>
      <w:r>
        <w:rPr>
          <w:lang w:val="hi_IN" w:bidi="hi_IN"/>
        </w:rPr>
      </w:r>
      <w:r>
        <w:rPr>
          <w:lang w:val="hi_IN" w:bidi="hi_IN"/>
        </w:rPr>
        <w:t>निर्गमन 30:22–33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मूसा से कहता है कि वह सबसे अच्छे या उत्तम </w:t>
      </w:r>
      <w:r>
        <w:rPr>
          <w:b/>
          <w:lang w:val="hi_IN" w:bidi="hi_IN"/>
        </w:rPr>
        <w:t>मसाले</w:t>
      </w:r>
      <w:r>
        <w:rPr>
          <w:lang w:val="hi_IN" w:bidi="hi_IN"/>
        </w:rPr>
        <w:t xml:space="preserve"> इकट्ठा करे। यहोवा के लिए उसी शब्द का प्रयोग करें जो आपने पिछले भागों में प्रयोग किया है। </w:t>
      </w:r>
      <w:r>
        <w:rPr>
          <w:b/>
          <w:lang w:val="hi_IN" w:bidi="hi_IN"/>
        </w:rPr>
        <w:t>यहोवा</w:t>
      </w:r>
      <w:r>
        <w:rPr>
          <w:lang w:val="hi_IN" w:bidi="hi_IN"/>
        </w:rPr>
        <w:t xml:space="preserve"> के बारे में अधिक जानकारी के लिए मुख्य शब्दावली देखें। मसालों के लिए उसी शब्द का उपयोग करें जो आपने पिछले भागों में उपयोग किया है।</w:t>
      </w:r>
    </w:p>
    <w:p>
      <w:pPr/>
      <w:r>
        <w:rPr>
          <w:lang w:val="hi_IN" w:bidi="hi_IN"/>
        </w:rPr>
      </w:r>
      <w:r>
        <w:rPr>
          <w:lang w:val="hi_IN" w:bidi="hi_IN"/>
        </w:rPr>
        <w:t xml:space="preserve">यहोवा मूसा से कहता है कि द्रव्य गंधरस इकट्ठा करें; कुछ अनुवाद इसे "शुद्ध", "ताज़ा", या "अपने आप निकलने वाला" गंधरस कहते हैं। </w:t>
      </w:r>
      <w:r>
        <w:rPr>
          <w:b/>
          <w:lang w:val="hi_IN" w:bidi="hi_IN"/>
        </w:rPr>
        <w:t>गंधरस</w:t>
      </w:r>
      <w:r>
        <w:rPr>
          <w:lang w:val="hi_IN" w:bidi="hi_IN"/>
        </w:rPr>
        <w:t xml:space="preserve"> एक चिपचिपा और मीठी सुगंध वाला रस था; इसे पीसकर चूर्ण भी बनाया जा सकता था।</w:t>
      </w:r>
    </w:p>
    <w:p>
      <w:pPr/>
      <w:r>
        <w:rPr>
          <w:lang w:val="hi_IN" w:bidi="hi_IN"/>
        </w:rPr>
      </w:r>
      <w:r>
        <w:rPr>
          <w:lang w:val="hi_IN" w:bidi="hi_IN"/>
        </w:rPr>
        <w:t>यहाँ रुकें और समूह में चर्चा करें कि आप गंधरस के लिए कौन सा शब्द या वाक्यांश इस्तेमाल करेंगे। यदि आपने बाइबल की किसी और पुस्तक में इस शब्द का अनुवाद पहले किया है, तो यहाँ भी वही शब्द इस्तेमाल करें। इस ऑडियो को यहाँ रोकें।</w:t>
      </w:r>
    </w:p>
    <w:p>
      <w:pPr/>
      <w:r>
        <w:rPr>
          <w:lang w:val="hi_IN" w:bidi="hi_IN"/>
        </w:rPr>
      </w:r>
      <w:r>
        <w:rPr>
          <w:lang w:val="hi_IN" w:bidi="hi_IN"/>
        </w:rPr>
        <w:t xml:space="preserve">यहोवा मूसा से कहता है कि गंधरस का वजन 500 </w:t>
      </w:r>
      <w:r>
        <w:rPr>
          <w:b/>
          <w:lang w:val="hi_IN" w:bidi="hi_IN"/>
        </w:rPr>
        <w:t>शेकेल</w:t>
      </w:r>
      <w:r>
        <w:rPr>
          <w:lang w:val="hi_IN" w:bidi="hi_IN"/>
        </w:rPr>
        <w:t xml:space="preserve"> होना चाहिए; कुछ अनुवाद इसे "बारह पाउंड" या "छह किलोग्राम" भी कहते हैं। </w:t>
      </w:r>
      <w:r>
        <w:rPr>
          <w:b/>
          <w:lang w:val="hi_IN" w:bidi="hi_IN"/>
        </w:rPr>
        <w:t>शेकेल</w:t>
      </w:r>
      <w:r>
        <w:rPr>
          <w:lang w:val="hi_IN" w:bidi="hi_IN"/>
        </w:rPr>
        <w:t xml:space="preserve"> के लिए उसी शब्द का प्रयोग करें जो आपने पिछले भागों में प्रयोग किया है।</w:t>
      </w:r>
    </w:p>
    <w:p>
      <w:pPr/>
      <w:r>
        <w:rPr>
          <w:lang w:val="hi_IN" w:bidi="hi_IN"/>
        </w:rPr>
      </w:r>
      <w:r>
        <w:rPr>
          <w:lang w:val="hi_IN" w:bidi="hi_IN"/>
        </w:rPr>
        <w:t xml:space="preserve">फिर यहोवा मूसा से कहता है कि आप सुगंधित या मीठी सुगंध वाली </w:t>
      </w:r>
      <w:r>
        <w:rPr>
          <w:b/>
          <w:lang w:val="hi_IN" w:bidi="hi_IN"/>
        </w:rPr>
        <w:t>दालचीनी</w:t>
      </w:r>
      <w:r>
        <w:rPr>
          <w:lang w:val="hi_IN" w:bidi="hi_IN"/>
        </w:rPr>
        <w:t xml:space="preserve"> इकट्ठा करें, यह पेड़ों की अंदर की छाल से बनने वाला एक मसाला है। यहोवा स्पष्ट रूप से कहता है कि दालचीनी मीठी खुशबू वाली होनी चाहिए, क्योंकि हर दालचीनी में सुगंध नहीं होती; यहोवा चाहता है कि आप केवल वही दालचीनी चुनें जिसमें मीठी सुगंध हो।</w:t>
      </w:r>
    </w:p>
    <w:p>
      <w:pPr/>
      <w:r>
        <w:rPr>
          <w:lang w:val="hi_IN" w:bidi="hi_IN"/>
        </w:rPr>
      </w:r>
      <w:r>
        <w:rPr>
          <w:lang w:val="hi_IN" w:bidi="hi_IN"/>
        </w:rPr>
        <w:t>यहाँ रुकें और दालचीनी की एक तस्वीर देखें।</w:t>
      </w:r>
    </w:p>
    <w:p>
      <w:pPr/>
      <w:r>
        <w:rPr>
          <w:lang w:val="hi_IN" w:bidi="hi_IN"/>
        </w:rPr>
      </w:r>
      <w:r>
        <w:rPr>
          <w:lang w:val="hi_IN" w:bidi="hi_IN"/>
        </w:rPr>
        <w:t>समूह में चर्चा करें कि आप दालचीनी के लिए किस शब्द या वाक्यांश का इस्तेमाल करेंगे। इस ऑडियो को यहाँ रोकें।</w:t>
      </w:r>
    </w:p>
    <w:p>
      <w:pPr/>
      <w:r>
        <w:rPr>
          <w:lang w:val="hi_IN" w:bidi="hi_IN"/>
        </w:rPr>
      </w:r>
      <w:r>
        <w:rPr>
          <w:lang w:val="hi_IN" w:bidi="hi_IN"/>
        </w:rPr>
        <w:t xml:space="preserve">इसके बाद, यहोवा मूसा से कहता है कि वह 250 शेकेल, या छह पाउंड, या तीन किलोग्राम, सुगंधित, या मीठी सुगंध वाली </w:t>
      </w:r>
      <w:r>
        <w:rPr>
          <w:b/>
          <w:lang w:val="hi_IN" w:bidi="hi_IN"/>
        </w:rPr>
        <w:t>नरकट</w:t>
      </w:r>
      <w:r>
        <w:rPr>
          <w:lang w:val="hi_IN" w:bidi="hi_IN"/>
        </w:rPr>
        <w:t xml:space="preserve"> इकट्ठा करे। यह नरकट का मसाला सरकंडों से बनाया जाता था, इसलिए कुछ अनुवाद इसे "सुगंधित सरकंडा" या "बाल्सम के सरकंडे" कहते हैं; और कुछ अनुवाद इस मसाले को "कैलमस" भी कहते हैं।</w:t>
      </w:r>
    </w:p>
    <w:p>
      <w:pPr/>
      <w:r>
        <w:rPr>
          <w:lang w:val="hi_IN" w:bidi="hi_IN"/>
        </w:rPr>
      </w:r>
      <w:r>
        <w:rPr>
          <w:lang w:val="hi_IN" w:bidi="hi_IN"/>
        </w:rPr>
        <w:t>यहाँ रुकें और समूह में चर्चा करें कि आप नरकट के लिए किस शब्द या वाक्यांश का उपयोग करेंगे। इस ऑडियो को यहाँ रोकें।</w:t>
      </w:r>
    </w:p>
    <w:p>
      <w:pPr/>
      <w:r>
        <w:rPr>
          <w:lang w:val="hi_IN" w:bidi="hi_IN"/>
        </w:rPr>
      </w:r>
      <w:r>
        <w:rPr>
          <w:lang w:val="hi_IN" w:bidi="hi_IN"/>
        </w:rPr>
        <w:t xml:space="preserve">यहोवा मूसा से कहता है कि वह 500 शेकेल, या बारह पाउंड, या छह किलोग्राम </w:t>
      </w:r>
      <w:r>
        <w:rPr>
          <w:b/>
          <w:lang w:val="hi_IN" w:bidi="hi_IN"/>
        </w:rPr>
        <w:t>तज</w:t>
      </w:r>
      <w:r>
        <w:rPr>
          <w:lang w:val="hi_IN" w:bidi="hi_IN"/>
        </w:rPr>
        <w:t xml:space="preserve"> नाम के एक मसाले को भी इकट्ठा करे। शेकेल का अनुवाद करने के लिए उसी शब्द का उपयोग करते रहें जो आपने पहले किया था। तज दालचीनी के समान होता था।</w:t>
      </w:r>
    </w:p>
    <w:p>
      <w:pPr/>
      <w:r>
        <w:rPr>
          <w:lang w:val="hi_IN" w:bidi="hi_IN"/>
        </w:rPr>
      </w:r>
      <w:r>
        <w:rPr>
          <w:lang w:val="hi_IN" w:bidi="hi_IN"/>
        </w:rPr>
        <w:t>यहाँ रुकें और तज की एक तस्वीर देखें।</w:t>
      </w:r>
    </w:p>
    <w:p>
      <w:pPr/>
      <w:r>
        <w:rPr>
          <w:lang w:val="hi_IN" w:bidi="hi_IN"/>
        </w:rPr>
      </w:r>
      <w:r>
        <w:rPr>
          <w:lang w:val="hi_IN" w:bidi="hi_IN"/>
        </w:rPr>
        <w:t>समूह में चर्चा करें कि आप तज के लिए किस शब्द या वाक्यांश का इस्तेमाल करेंगे। इस ऑडियो को यहाँ रोकें।</w:t>
      </w:r>
    </w:p>
    <w:p>
      <w:pPr/>
      <w:r>
        <w:rPr>
          <w:lang w:val="hi_IN" w:bidi="hi_IN"/>
        </w:rPr>
      </w:r>
      <w:r>
        <w:rPr>
          <w:lang w:val="hi_IN" w:bidi="hi_IN"/>
        </w:rPr>
        <w:t xml:space="preserve">अब यहोवा मूसा से कहता है कि वह तज को </w:t>
      </w:r>
      <w:r>
        <w:rPr>
          <w:b/>
          <w:lang w:val="hi_IN" w:bidi="hi_IN"/>
        </w:rPr>
        <w:t>पवित्रस्थान के शेकेल</w:t>
      </w:r>
      <w:r>
        <w:rPr>
          <w:lang w:val="hi_IN" w:bidi="hi_IN"/>
        </w:rPr>
        <w:t xml:space="preserve"> के अनुसार तौले, यह माप की एक विशेष इकाई थी, जो सामान्य शेकेल से भिन्न थी। शायद यहोवा का यह अर्थ यह है कि मूसा केवल तज को ही नहीं, बल्कि दूसरे मसालों को भी पवित्रस्थान के शेकेल के माप के अनुसार मापने चाहिए। </w:t>
      </w:r>
      <w:r>
        <w:rPr>
          <w:b/>
          <w:lang w:val="hi_IN" w:bidi="hi_IN"/>
        </w:rPr>
        <w:t>पवित्रस्थान</w:t>
      </w:r>
      <w:r>
        <w:rPr>
          <w:lang w:val="hi_IN" w:bidi="hi_IN"/>
        </w:rPr>
        <w:t xml:space="preserve"> वह स्थान था जहाँ </w:t>
      </w:r>
      <w:r>
        <w:rPr>
          <w:b/>
          <w:lang w:val="hi_IN" w:bidi="hi_IN"/>
        </w:rPr>
        <w:t>परमेश्वर</w:t>
      </w:r>
      <w:r>
        <w:rPr>
          <w:lang w:val="hi_IN" w:bidi="hi_IN"/>
        </w:rPr>
        <w:t xml:space="preserve"> </w:t>
      </w:r>
      <w:r>
        <w:rPr>
          <w:b/>
          <w:lang w:val="hi_IN" w:bidi="hi_IN"/>
        </w:rPr>
        <w:t>इस्राएलियों</w:t>
      </w:r>
      <w:r>
        <w:rPr>
          <w:lang w:val="hi_IN" w:bidi="hi_IN"/>
        </w:rPr>
        <w:t xml:space="preserve"> के बीच निवास करता था। यह शब्द निवासस्थान या मिलापवाले तंबू को दर्शाता है, या यह उस पूरे क्षेत्र को दर्शाता है जिसमें वह निवास स्थान स्थित था। पवित्रस्थान और पवित्रस्थान के शेकेल के लिए वही शब्द या वाक्यांश इस्तेमाल करें जो आपने पहले के भागों में इस्तेमाल किए हैं। अधिक जानकारी के लिए, मुख्य शब्दावली में </w:t>
      </w:r>
      <w:r>
        <w:rPr>
          <w:b/>
          <w:lang w:val="hi_IN" w:bidi="hi_IN"/>
        </w:rPr>
        <w:t>पवित्रस्थान</w:t>
      </w:r>
      <w:r>
        <w:rPr>
          <w:lang w:val="hi_IN" w:bidi="hi_IN"/>
        </w:rPr>
        <w:t xml:space="preserve"> देखें।</w:t>
      </w:r>
    </w:p>
    <w:p>
      <w:pPr/>
      <w:r>
        <w:rPr>
          <w:lang w:val="hi_IN" w:bidi="hi_IN"/>
        </w:rPr>
      </w:r>
      <w:r>
        <w:rPr>
          <w:lang w:val="hi_IN" w:bidi="hi_IN"/>
        </w:rPr>
        <w:t xml:space="preserve">इसके बाद यहोवा मूसा से कहता है कि वह </w:t>
      </w:r>
      <w:r>
        <w:rPr>
          <w:b/>
          <w:lang w:val="hi_IN" w:bidi="hi_IN"/>
        </w:rPr>
        <w:t>जैतून का तेल</w:t>
      </w:r>
      <w:r>
        <w:rPr>
          <w:lang w:val="hi_IN" w:bidi="hi_IN"/>
        </w:rPr>
        <w:t xml:space="preserve"> इकट्ठा करे। यह एक उत्तम तरल पदार्थ है जो जैतून के पेड़ के फल से निकाला जाता है। याद रखें कि जैतून के तेल के लिए उसी शब्द का उपयोग करें जो आपने पहले किया था।</w:t>
      </w:r>
    </w:p>
    <w:p>
      <w:pPr/>
      <w:r>
        <w:rPr>
          <w:lang w:val="hi_IN" w:bidi="hi_IN"/>
        </w:rPr>
      </w:r>
      <w:r>
        <w:rPr>
          <w:lang w:val="hi_IN" w:bidi="hi_IN"/>
        </w:rPr>
        <w:t xml:space="preserve">यहोवा कहता है कि वे एक </w:t>
      </w:r>
      <w:r>
        <w:rPr>
          <w:b/>
          <w:lang w:val="hi_IN" w:bidi="hi_IN"/>
        </w:rPr>
        <w:t>हिन</w:t>
      </w:r>
      <w:r>
        <w:rPr>
          <w:lang w:val="hi_IN" w:bidi="hi_IN"/>
        </w:rPr>
        <w:t xml:space="preserve"> जैतून का तेल इकट्ठा करें। याद रखें कि याद रखें कि हिन के लिए उसी शब्द का उपयोग करें जो आपने पिछलों भागों में किया था।</w:t>
      </w:r>
    </w:p>
    <w:p>
      <w:pPr/>
      <w:r>
        <w:rPr>
          <w:lang w:val="hi_IN" w:bidi="hi_IN"/>
        </w:rPr>
      </w:r>
      <w:r>
        <w:rPr>
          <w:lang w:val="hi_IN" w:bidi="hi_IN"/>
        </w:rPr>
        <w:t xml:space="preserve">यहोवा मूसा को निर्देश देता है कि वह मसालों और जैतून के तेल के मिश्रण से </w:t>
      </w:r>
      <w:r>
        <w:rPr>
          <w:b/>
          <w:lang w:val="hi_IN" w:bidi="hi_IN"/>
        </w:rPr>
        <w:t>अभिषेक</w:t>
      </w:r>
      <w:r>
        <w:rPr>
          <w:lang w:val="hi_IN" w:bidi="hi_IN"/>
        </w:rPr>
        <w:t xml:space="preserve"> के लिए एक </w:t>
      </w:r>
      <w:r>
        <w:rPr>
          <w:b/>
          <w:lang w:val="hi_IN" w:bidi="hi_IN"/>
        </w:rPr>
        <w:t>पवित्र</w:t>
      </w:r>
      <w:r>
        <w:rPr>
          <w:lang w:val="hi_IN" w:bidi="hi_IN"/>
        </w:rPr>
        <w:t xml:space="preserve"> या </w:t>
      </w:r>
      <w:r>
        <w:rPr>
          <w:b/>
          <w:lang w:val="hi_IN" w:bidi="hi_IN"/>
        </w:rPr>
        <w:t>शुद्ध</w:t>
      </w:r>
      <w:r>
        <w:rPr>
          <w:lang w:val="hi_IN" w:bidi="hi_IN"/>
        </w:rPr>
        <w:t xml:space="preserve"> तेल बनाए। यहोवा मूसा से दो बार कहता है कि अभिषेक का तेल पवित्र या शुद्ध होगा। </w:t>
      </w:r>
      <w:r>
        <w:rPr>
          <w:b/>
          <w:lang w:val="hi_IN" w:bidi="hi_IN"/>
        </w:rPr>
        <w:t>पीढ़ियों</w:t>
      </w:r>
      <w:r>
        <w:rPr>
          <w:lang w:val="hi_IN" w:bidi="hi_IN"/>
        </w:rPr>
        <w:t xml:space="preserve"> और </w:t>
      </w:r>
      <w:r>
        <w:rPr>
          <w:b/>
          <w:lang w:val="hi_IN" w:bidi="hi_IN"/>
        </w:rPr>
        <w:t>पवित्र</w:t>
      </w:r>
      <w:r>
        <w:rPr>
          <w:lang w:val="hi_IN" w:bidi="hi_IN"/>
        </w:rPr>
        <w:t>, या शुद्ध का अनुवाद करने के लिए उसी शब्द का उपयोग करें जिसका उपयोग आपने पहले किया था, और अधिक जानकारी के लिए मुख्य शब्दावली देखें।</w:t>
      </w:r>
    </w:p>
    <w:p>
      <w:pPr/>
      <w:r>
        <w:rPr>
          <w:lang w:val="hi_IN" w:bidi="hi_IN"/>
        </w:rPr>
      </w:r>
      <w:r>
        <w:rPr>
          <w:lang w:val="hi_IN" w:bidi="hi_IN"/>
        </w:rPr>
        <w:t xml:space="preserve">यहोवा मूसा से कहता है कि वह मसालों और जैतून के तेल को आपस में इतनी सावधानी और कुशलता से मिलाए, जैसे कोई </w:t>
      </w:r>
      <w:r>
        <w:rPr>
          <w:b/>
          <w:lang w:val="hi_IN" w:bidi="hi_IN"/>
        </w:rPr>
        <w:t>इत्र बनाने वाला</w:t>
      </w:r>
      <w:r>
        <w:rPr>
          <w:lang w:val="hi_IN" w:bidi="hi_IN"/>
        </w:rPr>
        <w:t xml:space="preserve"> मिलाता है। इत्र बनाने वाले ऐसे लोग होते थे जो मसालों को मिलाकर खास तरह की खुशबूदार चीज़ें बनाने में माहिर होते थे। कुछ अनुवाद इत्र बनाने वाला के बजाय </w:t>
      </w:r>
      <w:r>
        <w:rPr>
          <w:b/>
          <w:lang w:val="hi_IN" w:bidi="hi_IN"/>
        </w:rPr>
        <w:t>धूप बनाने वाला</w:t>
      </w:r>
      <w:r>
        <w:rPr>
          <w:lang w:val="hi_IN" w:bidi="hi_IN"/>
        </w:rPr>
        <w:t xml:space="preserve"> जैसा शब्द भी इस्तेमाल करते हैं।</w:t>
      </w:r>
    </w:p>
    <w:p>
      <w:pPr/>
      <w:r>
        <w:rPr>
          <w:lang w:val="hi_IN" w:bidi="hi_IN"/>
        </w:rPr>
      </w:r>
      <w:r>
        <w:rPr>
          <w:lang w:val="hi_IN" w:bidi="hi_IN"/>
        </w:rPr>
        <w:t>यहाँ रुकें और समूह में मिलकर तय करें कि आप इत्र बनाने वाल या धूप बनाने वाला के लिए कौन सा शब्द इस्तेमाल करेंगे। इस ऑडियो को यहाँ रोकें।</w:t>
      </w:r>
    </w:p>
    <w:p>
      <w:pPr/>
      <w:r>
        <w:rPr>
          <w:lang w:val="hi_IN" w:bidi="hi_IN"/>
        </w:rPr>
      </w:r>
      <w:r>
        <w:rPr>
          <w:lang w:val="hi_IN" w:bidi="hi_IN"/>
        </w:rPr>
        <w:t xml:space="preserve">यहोवा मूसा से कहता है कि आप इस पवित्र तेल से कई वस्तुओं का अभिषेक करें: </w:t>
      </w:r>
      <w:r>
        <w:rPr>
          <w:b/>
          <w:lang w:val="hi_IN" w:bidi="hi_IN"/>
        </w:rPr>
        <w:t>मिलापवाला तंबू</w:t>
      </w:r>
      <w:r>
        <w:rPr>
          <w:lang w:val="hi_IN" w:bidi="hi_IN"/>
        </w:rPr>
        <w:t xml:space="preserve">, या </w:t>
      </w:r>
      <w:r>
        <w:rPr>
          <w:b/>
          <w:lang w:val="hi_IN" w:bidi="hi_IN"/>
        </w:rPr>
        <w:t>निवासस्थान</w:t>
      </w:r>
      <w:r>
        <w:rPr>
          <w:lang w:val="hi_IN" w:bidi="hi_IN"/>
        </w:rPr>
        <w:t xml:space="preserve">; </w:t>
      </w:r>
      <w:r>
        <w:rPr>
          <w:b/>
          <w:lang w:val="hi_IN" w:bidi="hi_IN"/>
        </w:rPr>
        <w:t>साक्षी का सन्दूक</w:t>
      </w:r>
      <w:r>
        <w:rPr>
          <w:lang w:val="hi_IN" w:bidi="hi_IN"/>
        </w:rPr>
        <w:t xml:space="preserve">, या </w:t>
      </w:r>
      <w:r>
        <w:rPr>
          <w:b/>
          <w:lang w:val="hi_IN" w:bidi="hi_IN"/>
        </w:rPr>
        <w:t>वाचा का सन्दूक</w:t>
      </w:r>
      <w:r>
        <w:rPr>
          <w:lang w:val="hi_IN" w:bidi="hi_IN"/>
        </w:rPr>
        <w:t xml:space="preserve">; पवित्रस्थान की </w:t>
      </w:r>
      <w:r>
        <w:rPr>
          <w:b/>
          <w:lang w:val="hi_IN" w:bidi="hi_IN"/>
        </w:rPr>
        <w:t>मेज़</w:t>
      </w:r>
      <w:r>
        <w:rPr>
          <w:lang w:val="hi_IN" w:bidi="hi_IN"/>
        </w:rPr>
        <w:t xml:space="preserve"> और उसके </w:t>
      </w:r>
      <w:r>
        <w:rPr>
          <w:b/>
          <w:lang w:val="hi_IN" w:bidi="hi_IN"/>
        </w:rPr>
        <w:t>बर्तन</w:t>
      </w:r>
      <w:r>
        <w:rPr>
          <w:lang w:val="hi_IN" w:bidi="hi_IN"/>
        </w:rPr>
        <w:t xml:space="preserve">; </w:t>
      </w:r>
      <w:r>
        <w:rPr>
          <w:b/>
          <w:lang w:val="hi_IN" w:bidi="hi_IN"/>
        </w:rPr>
        <w:t>दीपस्तंभ</w:t>
      </w:r>
      <w:r>
        <w:rPr>
          <w:lang w:val="hi_IN" w:bidi="hi_IN"/>
        </w:rPr>
        <w:t xml:space="preserve"> और उसके </w:t>
      </w:r>
      <w:r>
        <w:rPr>
          <w:b/>
          <w:lang w:val="hi_IN" w:bidi="hi_IN"/>
        </w:rPr>
        <w:t>बर्तन</w:t>
      </w:r>
      <w:r>
        <w:rPr>
          <w:lang w:val="hi_IN" w:bidi="hi_IN"/>
        </w:rPr>
        <w:t xml:space="preserve">; </w:t>
      </w:r>
      <w:r>
        <w:rPr>
          <w:b/>
          <w:lang w:val="hi_IN" w:bidi="hi_IN"/>
        </w:rPr>
        <w:t>धूप की वेदी</w:t>
      </w:r>
      <w:r>
        <w:rPr>
          <w:lang w:val="hi_IN" w:bidi="hi_IN"/>
        </w:rPr>
        <w:t xml:space="preserve">; </w:t>
      </w:r>
      <w:r>
        <w:rPr>
          <w:b/>
          <w:lang w:val="hi_IN" w:bidi="hi_IN"/>
        </w:rPr>
        <w:t>होमबलि की वेदी</w:t>
      </w:r>
      <w:r>
        <w:rPr>
          <w:lang w:val="hi_IN" w:bidi="hi_IN"/>
        </w:rPr>
        <w:t xml:space="preserve"> और उसके </w:t>
      </w:r>
      <w:r>
        <w:rPr>
          <w:b/>
          <w:lang w:val="hi_IN" w:bidi="hi_IN"/>
        </w:rPr>
        <w:t>बर्तन</w:t>
      </w:r>
      <w:r>
        <w:rPr>
          <w:lang w:val="hi_IN" w:bidi="hi_IN"/>
        </w:rPr>
        <w:t xml:space="preserve">; </w:t>
      </w:r>
      <w:r>
        <w:rPr>
          <w:b/>
          <w:lang w:val="hi_IN" w:bidi="hi_IN"/>
        </w:rPr>
        <w:t>पीतल की हौदी</w:t>
      </w:r>
      <w:r>
        <w:rPr>
          <w:lang w:val="hi_IN" w:bidi="hi_IN"/>
        </w:rPr>
        <w:t xml:space="preserve">; और वह पीतल का आधार जिस पर हौदी रखी जाती है। इन सभी वस्तुओं का अनुवाद उन्हीं शब्दों या वाक्यांशों का उपयोग करके करें जो आपने पहले उपयोग किए थे। </w:t>
      </w:r>
      <w:r>
        <w:rPr>
          <w:b/>
          <w:lang w:val="hi_IN" w:bidi="hi_IN"/>
        </w:rPr>
        <w:t>निवासस्थान</w:t>
      </w:r>
      <w:r>
        <w:rPr>
          <w:lang w:val="hi_IN" w:bidi="hi_IN"/>
        </w:rPr>
        <w:t xml:space="preserve">, </w:t>
      </w:r>
      <w:r>
        <w:rPr>
          <w:b/>
          <w:lang w:val="hi_IN" w:bidi="hi_IN"/>
        </w:rPr>
        <w:t>वाचा का सन्दूक</w:t>
      </w:r>
      <w:r>
        <w:rPr>
          <w:lang w:val="hi_IN" w:bidi="hi_IN"/>
        </w:rPr>
        <w:t xml:space="preserve"> और </w:t>
      </w:r>
      <w:r>
        <w:rPr>
          <w:b/>
          <w:lang w:val="hi_IN" w:bidi="hi_IN"/>
        </w:rPr>
        <w:t>वेदी</w:t>
      </w:r>
      <w:r>
        <w:rPr>
          <w:lang w:val="hi_IN" w:bidi="hi_IN"/>
        </w:rPr>
        <w:t xml:space="preserve"> के बारे में अधिक जानकारी के लिए मुख्य शब्दावली देखें।</w:t>
      </w:r>
    </w:p>
    <w:p>
      <w:pPr/>
      <w:r>
        <w:rPr>
          <w:lang w:val="hi_IN" w:bidi="hi_IN"/>
        </w:rPr>
      </w:r>
      <w:r>
        <w:rPr>
          <w:lang w:val="hi_IN" w:bidi="hi_IN"/>
        </w:rPr>
        <w:t xml:space="preserve">यहोवा कहता है कि मूसा इन सभी वस्तुओं को </w:t>
      </w:r>
      <w:r>
        <w:rPr>
          <w:b/>
          <w:lang w:val="hi_IN" w:bidi="hi_IN"/>
        </w:rPr>
        <w:t>पवित्र</w:t>
      </w:r>
      <w:r>
        <w:rPr>
          <w:lang w:val="hi_IN" w:bidi="hi_IN"/>
        </w:rPr>
        <w:t xml:space="preserve"> करेगा, ताकि ये वस्तुएँ अत्यंत पवित्र हो जाएँ। यहाँ यहोवा का अर्थ है कि इन वस्तुओं पर पवित्र तेल से अभिषेक करने से वे वस्तुएँ पवित्र हो जाएँगी। यहोवा आगे कहता है कि जो भी पवित्र किए गए इन वस्तुओं को पवित्र स्थान के भीतर छुएगा, वह स्वयं भी पवित्र हो जाएगा। </w:t>
      </w:r>
      <w:r>
        <w:rPr>
          <w:b/>
          <w:lang w:val="hi_IN" w:bidi="hi_IN"/>
        </w:rPr>
        <w:t>पवित्र करने</w:t>
      </w:r>
      <w:r>
        <w:rPr>
          <w:lang w:val="hi_IN" w:bidi="hi_IN"/>
        </w:rPr>
        <w:t xml:space="preserve"> का अनुवाद करने के लिए उसी शब्द का उपयोग करें जिसका उपयोग आपने पहले किया था, और अधिक जानकारी के लिए मुख्य शब्दावली देखें।</w:t>
      </w:r>
    </w:p>
    <w:p>
      <w:pPr/>
      <w:r>
        <w:rPr>
          <w:lang w:val="hi_IN" w:bidi="hi_IN"/>
        </w:rPr>
      </w:r>
      <w:r>
        <w:rPr>
          <w:lang w:val="hi_IN" w:bidi="hi_IN"/>
        </w:rPr>
        <w:t xml:space="preserve">यहोवा फिर मूसा को निर्देश देता है कि वह हारून और हारून के पुत्रों का पवित्र तेल से अभिषेक करे और उन्हें पवित्र ठहराए, ताकि वे </w:t>
      </w:r>
      <w:r>
        <w:rPr>
          <w:b/>
          <w:lang w:val="hi_IN" w:bidi="hi_IN"/>
        </w:rPr>
        <w:t>याजक</w:t>
      </w:r>
      <w:r>
        <w:rPr>
          <w:lang w:val="hi_IN" w:bidi="hi_IN"/>
        </w:rPr>
        <w:t xml:space="preserve"> के रूप में यहोवा की सेवा कर सकें। इसका अर्थ यह है कि हारून और उसके पुत्र याजक के रूप में यहोवा की सेवा सही तरीके से करने से पहले, उनका अभिषेक और पवित्र किया जाना ज़रूरी है। याद रखें कि याजक का अनुवाद करने के लिए उसी शब्द का उपयोग करते रहें जो आपने पहले किया था। </w:t>
      </w:r>
      <w:r>
        <w:rPr>
          <w:b/>
          <w:lang w:val="hi_IN" w:bidi="hi_IN"/>
        </w:rPr>
        <w:t>याजक</w:t>
      </w:r>
      <w:r>
        <w:rPr>
          <w:lang w:val="hi_IN" w:bidi="hi_IN"/>
        </w:rPr>
        <w:t xml:space="preserve"> के बारे में अधिक जानकारी के लिए मुख्य शब्दावली देखें।</w:t>
      </w:r>
    </w:p>
    <w:p>
      <w:pPr/>
      <w:r>
        <w:rPr>
          <w:lang w:val="hi_IN" w:bidi="hi_IN"/>
        </w:rPr>
      </w:r>
      <w:r>
        <w:rPr>
          <w:lang w:val="hi_IN" w:bidi="hi_IN"/>
        </w:rPr>
        <w:t xml:space="preserve">यहोवा मूसा से कहता है कि वह इस्राएलियों से कहे: तुम इस तेल को अपनी हर पीढ़ी में यहोवा का पवित्र अभिषेक का तेल मानो। </w:t>
      </w:r>
      <w:r>
        <w:rPr>
          <w:b/>
          <w:lang w:val="hi_IN" w:bidi="hi_IN"/>
        </w:rPr>
        <w:t>पीढ़ियों</w:t>
      </w:r>
      <w:r>
        <w:rPr>
          <w:lang w:val="hi_IN" w:bidi="hi_IN"/>
        </w:rPr>
        <w:t xml:space="preserve"> का अनुवाद करने के लिए उसी शब्द का उपयोग करें जिसका उपयोग आपने पहले किया था, और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30:34–38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30:34–38 को सुनें और अपने मनों में रखें।</w:t>
      </w:r>
    </w:p>
    <w:p>
      <w:pPr/>
      <w:r>
        <w:rPr>
          <w:lang w:val="hi_IN" w:bidi="hi_IN"/>
        </w:rPr>
      </w:r>
      <w:r>
        <w:rPr>
          <w:lang w:val="hi_IN" w:bidi="hi_IN"/>
        </w:rPr>
        <w:t>यदि सम्भव हो तो निर्गमन 30:34–38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30:34–38 का ऑडियो संस्करण सबसे आसानी से समझ में आने वाले अनुवाद में सुनें।</w:t>
      </w:r>
    </w:p>
    <w:p>
      <w:pPr/>
      <w:r>
        <w:rPr>
          <w:lang w:val="hi_IN" w:bidi="hi_IN"/>
        </w:rPr>
      </w:r>
      <w:r>
        <w:rPr>
          <w:lang w:val="hi_IN" w:bidi="hi_IN"/>
        </w:rPr>
        <w:t>पिछले भाग में, यहोवा ने मूसा को अभिषेक के पवित्र तेल को तैयार करने के बारे में निर्देश दिए थे, जिसका उपयोग इस्राएली अपने चुने हुए याजकों को पवित्र करने या अलग करने के लिए करेंगे, और यहोवा द्वारा उसकी आराधना करने के लिए चुनी गई वस्तुओं को पवित्र करने के लिए भी करेंगे। इस भाग में, यहोवा मूसा को एक विशेष धूप बनाने के बारे में निर्देश देता है, जो अलग-अलग सुगंधित मसालों को मिलाकर बनाई जाती है और जिसे जलाने पर सुगंधित धुआँ निकलता है; इस धूप का उपयोग इस्राएली पवित्र स्थान में करते हैं।</w:t>
      </w:r>
    </w:p>
    <w:p>
      <w:pPr/>
      <w:r>
        <w:rPr>
          <w:lang w:val="hi_IN" w:bidi="hi_IN"/>
        </w:rPr>
      </w:r>
      <w:r>
        <w:rPr>
          <w:lang w:val="hi_IN" w:bidi="hi_IN"/>
        </w:rPr>
        <w:t>यहोवा मूसा से कहता है कि वह कुछ खुशबूदार या सुगंधित मसाले इकट्ठा करे। ये ऐसे मसाले हैं जिनकी सुगंध मनभावनी होती है। यहोवा चार मसालों के नाम बताते हैं जिन्हें मूसा को इकट्ठा करना है। पहले यहोवा स्टैक्टे या स्टोरैक्स गोंद का नाम लेता है, जो एक मीठा पेड़ का रस या गोंद होता था। इसे “गोंद राल” या “राल की बूंदें” भी कहा जाता है, क्योंकि हमें स्पष्ट रूप से नहीं पता कि यह रस किस पेड़ से आता था, लेकिन यह रस बहुत ही उत्तम और मीठा होता था।</w:t>
      </w:r>
    </w:p>
    <w:p>
      <w:pPr/>
      <w:r>
        <w:rPr>
          <w:lang w:val="hi_IN" w:bidi="hi_IN"/>
        </w:rPr>
      </w:r>
      <w:r>
        <w:rPr>
          <w:lang w:val="hi_IN" w:bidi="hi_IN"/>
        </w:rPr>
        <w:t>इसके बाद यहोवा ओनिका मसाले का नाम लेता है। इसे “सुगंधित खोल” या “शंख-जीव की सुगंध” भी कहा जाता है, क्योंकि यह पदार्थ पानी में रहने वाले कुछ जीवों, जिन्हें “शंख-जीव” कहा जाता है, उस के कठोर खोल से बनाया जाता था। यह मसाला अपने आप से अच्छी खुशबू नहीं देता था, लेकिन जब लोग इसे दूसरे मसालों के साथ मिलाते थे, तब यह बहुत अच्छी सुगंध देता था।</w:t>
      </w:r>
    </w:p>
    <w:p>
      <w:pPr/>
      <w:r>
        <w:rPr>
          <w:lang w:val="hi_IN" w:bidi="hi_IN"/>
        </w:rPr>
      </w:r>
      <w:r>
        <w:rPr>
          <w:lang w:val="hi_IN" w:bidi="hi_IN"/>
        </w:rPr>
        <w:t>यहाँ रुकें और समूह में शंख-जीव या पानी में रहने वाले खोल वाले जीवों की तस्वीर को एक साथ देखें। इस ऑडियो को यहाँ रोकें।</w:t>
      </w:r>
    </w:p>
    <w:p>
      <w:pPr/>
      <w:r>
        <w:rPr>
          <w:lang w:val="hi_IN" w:bidi="hi_IN"/>
        </w:rPr>
      </w:r>
      <w:r>
        <w:rPr>
          <w:lang w:val="hi_IN" w:bidi="hi_IN"/>
        </w:rPr>
        <w:t>इसके बाद यहोवा गलबानुम नाम के मसाले का नाम लेता है। यह एक चिपचिपा रस या गोंद था, जिसे लोग कुछ खास पौधों से प्राप्त करते थे। ओनिका की तरह, गलबानुम अपने आप में मीठी खुशबू नहीं देता था, लेकिन जब लोग इसे दूसरे मसालों के साथ मिलाते थे, तो यह और भी सुगंधित और मनभावनी खुशबू देने लगता था।</w:t>
      </w:r>
    </w:p>
    <w:p>
      <w:pPr/>
      <w:r>
        <w:rPr>
          <w:lang w:val="hi_IN" w:bidi="hi_IN"/>
        </w:rPr>
      </w:r>
      <w:r>
        <w:rPr>
          <w:lang w:val="hi_IN" w:bidi="hi_IN"/>
        </w:rPr>
        <w:t>इसके बाद यहोवा कहता है कि शुद्ध, या साफ़, लोबान के साथ सुगंधित मसाले लिए जाएँ। जब यहोवा कहता है, “मीठे मसाले शुद्ध, या साफ लोबान के साथ,” तो उसका मतलब शायद यह है कि इस्राएली उन तीन मसालों को, जिनका नाम वह पहले ले चुका है, लोबान के साथ मिलाएँ। लोबान भी एक और चिपचिपा, मीठा रस, या गोंद था। यह उन पेड़ों से आता था जो पूर्वी अफ्रीका और दक्षिणी अरब में उगते थे, जो उस स्थान से बहुत दूर थे जहाँ इस्राएली रह रहे थे। इस कारण लोबान बहुमूल्य, महंगा और बहुत ही विशेष था।</w:t>
      </w:r>
    </w:p>
    <w:p>
      <w:pPr/>
      <w:r>
        <w:rPr>
          <w:lang w:val="hi_IN" w:bidi="hi_IN"/>
        </w:rPr>
      </w:r>
      <w:r>
        <w:rPr>
          <w:lang w:val="hi_IN" w:bidi="hi_IN"/>
        </w:rPr>
        <w:t>यहाँ रुकें और लोबान के पौधे की तस्वीर देखें और और साथ ही नक्शे में पूर्वी अफ्रीका, अरब और सीनै प्रायद्वीप को एक साथ देखें। इस ऑडियो को यहाँ रोकें।</w:t>
      </w:r>
    </w:p>
    <w:p>
      <w:pPr/>
      <w:r>
        <w:rPr>
          <w:lang w:val="hi_IN" w:bidi="hi_IN"/>
        </w:rPr>
      </w:r>
      <w:r>
        <w:rPr>
          <w:lang w:val="hi_IN" w:bidi="hi_IN"/>
        </w:rPr>
        <w:t>यहोवा कहता है कि मूसा चार मसालों में से प्रत्येक को बराबर मात्रा में इकट्ठा करे। स्टैक्टे ओनिका, गलबानुम और लोबान इन सबकी मात्रा समान होनी चाहिए; किसी एक मसाले की मात्रा दूसरों से अधिक नहीं होनी चाहिए। यहोवा मूसा को निर्देश देता है वह चार मसालों को आपस में मिलाकर एक धूप तैयार करे, एक ऐसा पदार्थ, जिससे जब लोग उसे जलाएँ, तो एक तेज़ और मनभावन सुगंध निकले।</w:t>
      </w:r>
    </w:p>
    <w:p>
      <w:pPr/>
      <w:r>
        <w:rPr>
          <w:lang w:val="hi_IN" w:bidi="hi_IN"/>
        </w:rPr>
      </w:r>
      <w:r>
        <w:rPr>
          <w:lang w:val="hi_IN" w:bidi="hi_IN"/>
        </w:rPr>
        <w:t>यहाँ रुकें और समूह में इस प्रश्न पर चर्चा करें: आपके संस्कृति में कौन-से पौधे या जलने की कौन-सी खुशबू विशेष रूप से अच्छी और प्रिय मानी जाती है? आप अपनी संस्कृति में जलने वाले मसालों या अच्छी खुशबू का उपयोग कैसे करते हैं—क्या उपासना, चंगाई, या किसी और काम के लिए? इस ऑडियो को यहाँ रोकें।</w:t>
      </w:r>
    </w:p>
    <w:p>
      <w:pPr/>
      <w:r>
        <w:rPr>
          <w:lang w:val="hi_IN" w:bidi="hi_IN"/>
        </w:rPr>
      </w:r>
      <w:r>
        <w:rPr>
          <w:lang w:val="hi_IN" w:bidi="hi_IN"/>
        </w:rPr>
        <w:t>यहोवा मूसा से कहता है कि एक पेशेवर इत्र बनाने वाला या धूप बनाने में निपुण व्यक्ति इन मसालों को मिलाकर धूप तैयार करेगा। यदि इस्राएली लापरवाही से या जल्दबाज़ी में धूप को आपस में मिला देते, तो वह धूप यहोवा को स्वीकार्य नहीं होती। यह एक बार फिर दिखाता है कि यहोवा की आराधना इस्राएलियों के लिए पवित्र और विशेष होगी। इस्राएलियों को चाहिए कि वे यहोवा का आदर करें और सबसे उत्तम धूप तैयार करें।</w:t>
      </w:r>
    </w:p>
    <w:p>
      <w:pPr/>
      <w:r>
        <w:rPr>
          <w:lang w:val="hi_IN" w:bidi="hi_IN"/>
        </w:rPr>
      </w:r>
      <w:r>
        <w:rPr>
          <w:lang w:val="hi_IN" w:bidi="hi_IN"/>
        </w:rPr>
        <w:t>यहाँ रुकें और इस प्रश्न पर समूह में चर्चा करें: आपके समाज में कौन से काम सबसे अधिक सावधानी और कुशल तैयारी की माँग करते हैं? इस ऑडियो को यहाँ रोकें।</w:t>
      </w:r>
    </w:p>
    <w:p>
      <w:pPr/>
      <w:r>
        <w:rPr>
          <w:lang w:val="hi_IN" w:bidi="hi_IN"/>
        </w:rPr>
      </w:r>
      <w:r>
        <w:rPr>
          <w:lang w:val="hi_IN" w:bidi="hi_IN"/>
        </w:rPr>
        <w:t>यहोवा मूसा से कहता है कि इस्राएली धूप में नमक मिलाएँ, या उस पर नमक छिड़कें। नमक एक ऐसा मसाला था जिसे लोग भोजन को सुरक्षित रखने या उसका स्वाद बढ़ाने के लिए इस्तेमाल करते थे; लेकिन यहाँ यहोवा का मतलब यह नहीं है कि इस्राएली धूप को किसी तरह का भोजन समझें। लोग नमक का उपयोग धूप को जल्दी जलाने और उससे अधिक धुआँ निकलने के लिए भी करते थे। नमक शायद धूप को सुरक्षित रखने और उसके मूल्य को दिखाने का एक चिन्ह था।</w:t>
      </w:r>
    </w:p>
    <w:p>
      <w:pPr/>
      <w:r>
        <w:rPr>
          <w:lang w:val="hi_IN" w:bidi="hi_IN"/>
        </w:rPr>
      </w:r>
      <w:r>
        <w:rPr>
          <w:lang w:val="hi_IN" w:bidi="hi_IN"/>
        </w:rPr>
        <w:t>यहोवा मूसा से यह भी कहता है कि धूप शुद्ध, या साफ, और पवित्र होनी चाहिए। यह एक बार फिर दिखाता है कि इस्राएलियों को धूप को किस प्रकार विशेष और अलग मानना चाहिए। यहोवा अशुद्ध या गंदी धूप को स्वीकार नहीं करता। इस्राएलियों को धूप को शुद्ध, या पवित्र समझना चाहिए, क्योंकि इसकी सामग्री स्वयं यहोवा ने इस विशेष उद्देश्य के लिए तैयार की और चुनी थी।</w:t>
      </w:r>
    </w:p>
    <w:p>
      <w:pPr/>
      <w:r>
        <w:rPr>
          <w:lang w:val="hi_IN" w:bidi="hi_IN"/>
        </w:rPr>
      </w:r>
      <w:r>
        <w:rPr>
          <w:lang w:val="hi_IN" w:bidi="hi_IN"/>
        </w:rPr>
        <w:t>यहोवा मूसा से कहता है कि वह धूप के एक हिस्से को पीसकर या कूटकर चूर्ण अथवा बारीक कणों में बदल दे। यहोवा मूसा को निर्देश देता है कि वह पिसी हुई धूप को वाचा के सन्दूक, या साक्ष्य के सन्दूक के सामने, निवास स्थान या मिलापवाले तंबू में रखे, जहाँ यहोवा स्वयं अपने याजकों से मिलेगा। फिर यहोवा कहता है कि मूसा और इस्राएली मिलापवाले तंबू में रखी धूप को अति पवित्र, या सबसे अधिक पवित्र मानें। जब इस्राएली यहोवा की उपासना करते हैं, या जब याजक अन्य इस्राएलियों की ओर से यहोवा से मिलेंगे, तो यह कोई साधारण घटना नहीं होगी। यहोवा की उपासना करना इस्राएलियों द्वारा किए जाने वाले किसी भी अन्य कार्य से बिल्कुल अलग होगा।</w:t>
      </w:r>
    </w:p>
    <w:p>
      <w:pPr/>
      <w:r>
        <w:rPr>
          <w:lang w:val="hi_IN" w:bidi="hi_IN"/>
        </w:rPr>
      </w:r>
      <w:r>
        <w:rPr>
          <w:lang w:val="hi_IN" w:bidi="hi_IN"/>
        </w:rPr>
        <w:t>यहाँ रुकें और समूह में इस प्रश्न पर चर्चा करें: आपके संस्कृति में कौन-से काम ऐसे हैं जिन्हें आप केवल बहुत विशेष अवसरों के लिए करते हैं, और हर दिन नहीं करते? ये गतिविधियाँ कौन करता है? इस ऑडियो को यहाँ रोकें।</w:t>
      </w:r>
    </w:p>
    <w:p>
      <w:pPr/>
      <w:r>
        <w:rPr>
          <w:lang w:val="hi_IN" w:bidi="hi_IN"/>
        </w:rPr>
      </w:r>
      <w:r>
        <w:rPr>
          <w:lang w:val="hi_IN" w:bidi="hi_IN"/>
        </w:rPr>
        <w:t>यहोवा आगे कहता है कि इस्राएली इस धूप का उपयोग अपने कामों के लिए नहीं कर सकते। इसका अर्थ यह है कि वे इस विशेष धूप का उपयोग, जो यहोवा के निर्देशों के अनुसार चार मसालों से बनाई गई थी, जिसमें नमक मिलाया गया था और जिसे पीसकर चूर्ण बना दिया गया था, केवल तंबू के भीतर ही कर सकते थे। यह सामान्य या निजी उपयोग के लिए नहीं है। फिर यहोवा तीसरी बार दोहराता है कि इस्राएली धूप को पवित्र मानें। यहाँ यहोवा कहता है कि इस्राएली धूप को यहोवा के लिए पवित्र मानें; इसका मतलब है कि स्वयं यहोवा इस धूप को अलग रखा हुआ और पवित्र मानता है, इसलिए इस्राएलियों को भी ऐसा ही करना चाहिए। यहोवा कहता है कि जो कोई इस धूप के समान धूप बनाए, और उसे अपने शरीर पर उपयोग करे, तो वह इस्राएलियों में से अलग कर दिया जाएगा। यहोवा अब उस व्यक्ति को अपने चुने हुए लोगों में से एक नहीं मानेगा। यह एक बार फिर दिखाता है कि धूप कितनी विशेष और अलग थी।</w:t>
      </w:r>
    </w:p>
    <w:p>
      <w:pPr/>
      <w:r>
        <w:rPr>
          <w:lang w:val="hi_IN" w:bidi="hi_IN"/>
        </w:rPr>
      </w:r>
      <w:r>
        <w:rPr>
          <w:lang w:val="hi_IN" w:bidi="hi_IN"/>
        </w:rPr>
        <w:t>इस भाग में और पिछले भागों में, यहोवा ने मूसा को मिलापवाले तंबू और उसकी वस्तुओं के बारे में बताया है, और यह भी निर्देश दिया है कि इस्राएली इन चीजों को कैसे बनाएँ। अब वे विवरण और निर्देश पूरे हो गए हैं।</w:t>
      </w:r>
      <w:r>
        <w:rPr>
          <w:lang w:val="hi_IN" w:bidi="hi_IN"/>
        </w:rPr>
      </w:r>
    </w:p>
    <w:p>
      <w:pPr>
        <w:pStyle w:val="Heading3"/>
      </w:pPr>
      <w:r>
        <w:rPr>
          <w:lang w:val="hi_IN" w:bidi="hi_IN"/>
        </w:rPr>
        <w:t>घटनाओं को समझाना</w:t>
      </w:r>
    </w:p>
    <w:p>
      <w:pPr/>
      <w:r>
        <w:rPr>
          <w:lang w:val="hi_IN" w:bidi="hi_IN"/>
        </w:rPr>
      </w:r>
      <w:r>
        <w:rPr>
          <w:lang w:val="hi_IN" w:bidi="hi_IN"/>
        </w:rPr>
        <w:t>निर्गमन 30:34–38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कल्पना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यहोवा मूसा को पवित्र धूप बनाने के बारे में निर्देश देता है।</w:t>
      </w:r>
    </w:p>
    <w:p>
      <w:pPr/>
      <w:r>
        <w:rPr>
          <w:lang w:val="hi_IN" w:bidi="hi_IN"/>
        </w:rPr>
      </w:r>
      <w:r>
        <w:rPr>
          <w:b/>
          <w:lang w:val="hi_IN" w:bidi="hi_IN"/>
        </w:rPr>
        <w:t>दूसरे दृश्य में:</w:t>
      </w:r>
      <w:r>
        <w:rPr>
          <w:lang w:val="hi_IN" w:bidi="hi_IN"/>
        </w:rPr>
        <w:t xml:space="preserve"> यहोवा मूसा को बताता है कि इस्राएली पवित्र धूप का उपयोग कैसे करें, और उसे कैसे उपयोग न करें।</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इत्र बनाने वाला</w:t>
      </w:r>
    </w:p>
    <w:p>
      <w:pPr/>
      <w:r>
        <w:rPr>
          <w:lang w:val="hi_IN" w:bidi="hi_IN"/>
        </w:rPr>
      </w:r>
      <w:r>
        <w:rPr>
          <w:lang w:val="hi_IN" w:bidi="hi_IN"/>
        </w:rPr>
        <w:t>एक समूह में, भाग के परिदृश्य के इन हिस्सों पर ध्यान दें:</w:t>
      </w:r>
    </w:p>
    <w:p>
      <w:pPr/>
      <w:r>
        <w:rPr>
          <w:lang w:val="hi_IN" w:bidi="hi_IN"/>
        </w:rPr>
      </w:r>
      <w:r>
        <w:rPr>
          <w:lang w:val="hi_IN" w:bidi="hi_IN"/>
        </w:rPr>
        <w:t>मूसा सीनै पर्वत के ऊपर खड़ा है, और हारून और दूसरे इस्राएली पर्वत के नीचे मूसा के लौटने का इंतज़ार कर रहे हैं। पर्वत की चोटी पर, यहोवा सीधे मूसा से बात कर रहा है और उसे इस्राएलियों को देने के लिए निर्देश दे रहा है। इस्राएली इन निर्देशों को बाद में पूरा करेंगे।</w:t>
      </w:r>
    </w:p>
    <w:p>
      <w:pPr/>
      <w:r>
        <w:rPr>
          <w:lang w:val="hi_IN" w:bidi="hi_IN"/>
        </w:rPr>
      </w:r>
      <w:r>
        <w:rPr>
          <w:lang w:val="hi_IN" w:bidi="hi_IN"/>
        </w:rPr>
        <w:t>पहले दृश्य में, यहोवा मूसा से कहता है कि वह चार मीठे मसाले इकट्ठा करे। मसालों में शामिल हैं:</w:t>
      </w:r>
    </w:p>
    <w:p>
      <w:pPr>
        <w:pStyle w:val="ListBullet"/>
        <w:spacing w:line="240" w:lineRule="auto"/>
        <w:ind w:left="720"/>
      </w:pPr>
      <w:r>
        <w:rPr>
          <w:lang w:val="hi_IN" w:bidi="hi_IN"/>
        </w:rPr>
      </w:r>
      <w:r>
        <w:rPr>
          <w:lang w:val="hi_IN" w:bidi="hi_IN"/>
        </w:rPr>
        <w:t>स्टैक्टे, जिसे स्टोरेक्स, गोंद राल, या राल की बूँदें भी कहा जाता है</w:t>
      </w:r>
    </w:p>
    <w:p>
      <w:pPr>
        <w:pStyle w:val="ListBullet"/>
        <w:spacing w:line="240" w:lineRule="auto"/>
        <w:ind w:left="720"/>
      </w:pPr>
      <w:r>
        <w:rPr>
          <w:lang w:val="hi_IN" w:bidi="hi_IN"/>
        </w:rPr>
      </w:r>
      <w:r>
        <w:rPr>
          <w:lang w:val="hi_IN" w:bidi="hi_IN"/>
        </w:rPr>
        <w:t>ओनिका, जिसे सुगंधित खोल या शंख-जीव की सुगंध भी कहा जाता है</w:t>
      </w:r>
    </w:p>
    <w:p>
      <w:pPr>
        <w:pStyle w:val="ListBullet"/>
        <w:spacing w:line="240" w:lineRule="auto"/>
        <w:ind w:left="720"/>
      </w:pPr>
      <w:r>
        <w:rPr>
          <w:lang w:val="hi_IN" w:bidi="hi_IN"/>
        </w:rPr>
      </w:r>
      <w:r>
        <w:rPr>
          <w:lang w:val="hi_IN" w:bidi="hi_IN"/>
        </w:rPr>
        <w:t>गलबानुम</w:t>
      </w:r>
    </w:p>
    <w:p>
      <w:pPr>
        <w:pStyle w:val="ListBullet"/>
        <w:spacing w:line="240" w:lineRule="auto"/>
        <w:ind w:left="720"/>
      </w:pPr>
      <w:r>
        <w:rPr>
          <w:lang w:val="hi_IN" w:bidi="hi_IN"/>
        </w:rPr>
      </w:r>
      <w:r>
        <w:rPr>
          <w:lang w:val="hi_IN" w:bidi="hi_IN"/>
        </w:rPr>
        <w:t>शुद्ध या साफ लोबान</w:t>
      </w:r>
    </w:p>
    <w:p>
      <w:pPr/>
      <w:r>
        <w:rPr>
          <w:lang w:val="hi_IN" w:bidi="hi_IN"/>
        </w:rPr>
      </w:r>
      <w:r>
        <w:rPr>
          <w:lang w:val="hi_IN" w:bidi="hi_IN"/>
        </w:rPr>
        <w:t>यहोवा कहता है कि मूसा हर मसाले को बराबर मात्रा में मिलाए। याद रखो कि मूसा बाद में ये निर्देश इस्राएलियों को देगा: ये केवल मूसा के लिए नहीं हैं, बल्कि इस्राएलियों के पालन करने के लिए हैं। यहोवा मूसा से कहता है कि इन चार मसालों को मिलाकर एक धूप बनाएँ: यह काम एक कुशल इत्र बनाने वाला या धूप बनाने वाला करेगा। यहोवा इनको “सुगंधित मसाले” कहता है, और यह बात वह पाठ में दो बार कहता है: शायद दूसरी बार वह पहले बताए गए तीनों मसालों का सार बताने के लिए ऐसा कहता है। आपको इस शब्द को दो बार कहने की ज़रूरत नहीं है।</w:t>
      </w:r>
    </w:p>
    <w:p>
      <w:pPr/>
      <w:r>
        <w:rPr>
          <w:lang w:val="hi_IN" w:bidi="hi_IN"/>
        </w:rPr>
      </w:r>
      <w:r>
        <w:rPr>
          <w:lang w:val="hi_IN" w:bidi="hi_IN"/>
        </w:rPr>
        <w:t>यहोवा मूसा से कहता है कि वह धूप में नमक मिलाए या छिड़के। यहोवा मूसा से कहता है कि धूप शुद्ध और पवित्र होनी चाहिए।</w:t>
      </w:r>
    </w:p>
    <w:p>
      <w:pPr/>
      <w:r>
        <w:rPr>
          <w:lang w:val="hi_IN" w:bidi="hi_IN"/>
        </w:rPr>
      </w:r>
      <w:r>
        <w:rPr>
          <w:lang w:val="hi_IN" w:bidi="hi_IN"/>
        </w:rPr>
        <w:t>दूसरे दृश्य में, यहोवा मूसा से कहता है कि धूप को कूटकर या पीसकर बहुत बारीक करे, और उसका एक भाग निवास स्थान, या मिलापवाले तंबू में, वाचा के सन्दूक, या साक्षी के "संदूक” के सामने रखे। हमें ठीक-ठीक नहीं पता कि यह कहाँ था, लेकिन संभवतः यहोवा धूप की वेदी पर इस धूप को जलाने का ज़िक्र कर रहे थे। जब याजक धूप जलाते थे, तो उससे एक मीठी और मनभावनी सुगंध उठती थी।</w:t>
      </w:r>
    </w:p>
    <w:p>
      <w:pPr/>
      <w:r>
        <w:rPr>
          <w:lang w:val="hi_IN" w:bidi="hi_IN"/>
        </w:rPr>
      </w:r>
      <w:r>
        <w:rPr>
          <w:lang w:val="hi_IN" w:bidi="hi_IN"/>
        </w:rPr>
        <w:t>यहोवा मूसा से कहता है कि इस्राएली इस धूप को अति पवित्र, या अत्यंत पवित्र मानें। यहोवा पहले ही कह चुका है कि इस्राएली धूप को पवित्र मानें; अब वह दूसरी बार कहता है। वह ऐसा इसलिए करता है ताकि यह दर्शा सकें कि इस्राएलियों के लिए धूप को पवित्र या अलग माना जाना कितना महत्वपूर्ण है। यह धूप की पवित्रता के महत्व को दिखाता है।</w:t>
      </w:r>
    </w:p>
    <w:p>
      <w:pPr/>
      <w:r>
        <w:rPr>
          <w:lang w:val="hi_IN" w:bidi="hi_IN"/>
        </w:rPr>
      </w:r>
      <w:r>
        <w:rPr>
          <w:lang w:val="hi_IN" w:bidi="hi_IN"/>
        </w:rPr>
        <w:t>यहोवा मूसा से यह भी कहता है कि इस्राएली इन सामग्रियों से अपने व्यक्तिगत उपयोग के लिए धूप न बनाएँ। उन्हें धूप का उपयोग केवल मिलापवाले तम्बू में करना होगा। यहोवा कहता है कि इस्राएली समझें कि इन सामग्री से बनी धूप को वह पवित्र मानता है।</w:t>
      </w:r>
    </w:p>
    <w:p>
      <w:pPr/>
      <w:r>
        <w:rPr>
          <w:lang w:val="hi_IN" w:bidi="hi_IN"/>
        </w:rPr>
      </w:r>
      <w:r>
        <w:rPr>
          <w:lang w:val="hi_IN" w:bidi="hi_IN"/>
        </w:rPr>
        <w:t>यहोवा कहता है कि यदि कोई इन सामग्रियों से धूप बनाता है और उसका उपयोग अपने लिए करता है, तो यहोवा उस व्यक्ति को अब अपने चुने हुए लोगों का सदस्य नहीं मानेगा।</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30:34–38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इत्र बनाने वाला</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नाटक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 xml:space="preserve">नीचे नाटक और उसके संभावित उत्तरों का एक उदाहरण दिया गया है। </w:t>
      </w:r>
    </w:p>
    <w:p>
      <w:pPr/>
      <w:r>
        <w:rPr>
          <w:lang w:val="hi_IN" w:bidi="hi_IN"/>
        </w:rPr>
      </w:r>
      <w:r>
        <w:rPr>
          <w:lang w:val="hi_IN" w:bidi="hi_IN"/>
        </w:rPr>
        <w:t>पहले दृश्य में, यहोवा मूसा से कहता है कि चार सुगंधित मसालों की बराबर मात्रा इकट्ठा करे: एक राल जिसे “स्टैक्टे” या “स्टोरैक्स” या “गोंद राल” कहा जाता है; एक मसाला जिसे ओनिका कहा जाता है, जो कुछ जल में रहने वाले जीवों के खोल से बनता है; एक और राल जिसे “गलबानुम” कहा जाता है; और एक और राल जिसे शुद्ध या साफ “लोबान” कहा जाता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"मैं यहोवा के निर्देशों पर ध्यान देना चाहता हूँ ताकि मैं उनका पालन कर सकूँ," या "मुझे पता है कि इन मीठे मसालों के लिए यहोवा का एक अच्छा उद्देश्य है। मैं उसकी आराधना करने के लिए उत्साहित हूँ, क्योंकि इन मसालों की सुगंध बहुत मनभावनी होगी।”</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यहोवा मूसा से कहता है कि वह इन मसालों को मिलाकर धूप बनाए। यहोवा कहता है कि यह काम उसी कुशलता और सावधानी से किया जाए जैसे कोई विद्वान या पेशेवर धूप बनाने वाला करता है। यहोवा कहता है कि धूप में नमक मिलाया जाए या उस पर नमक छिड़का जाए, और धूप साफ़, या शुद्ध और पवित्र होनी चाहिए।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यहोवा की भूमिका निभाने वाले व्यक्ति से पूछें, "आप क्या महसूस कर रहे हैं या क्या सोच रहे हैं?" वह व्यक्ति इस तरह उत्तर दे सकता है, "मैं चाहता हूँ कि मेरे लोग एक विशेष और अनोखे तरीके से मेरी आराधना करें। इसीलिए धूप का पवित्र और अलग होना आवश्यक है। इसलिए उन्हें धूप इतनी कुशलता और देखभाल से तैयार करनी होगी।" </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दूसरे दृश्य में, यहोवा मूसा से कहता है कि धूप का कुछ भाग लेकर उसे कूटे या पीसे ताकि वह बहुत बारीक हो जाए। यहोवा मूसा से कहता है कि पिसी हुई धूप को मिलापवाले तंबू (या “निवास स्थान”) के भीतर, वाचा के सन्दूक (या “साक्षी के संदूक”) के सामने रखे। यहोवा मूसा से कहता है कि यह धूप इस्राएलियों के लिए पवित्र, या अत्यंत पवित्र होगी।</w:t>
      </w:r>
    </w:p>
    <w:p>
      <w:pPr/>
      <w:r>
        <w:rPr>
          <w:lang w:val="hi_IN" w:bidi="hi_IN"/>
        </w:rPr>
      </w:r>
      <w:r>
        <w:rPr>
          <w:lang w:val="hi_IN" w:bidi="hi_IN"/>
        </w:rPr>
        <w:t>इसके बाद यहोवा मूसा को चेतावनी देता है कि इस्राएली इस पवित्र धूप का उपयोग व्यक्तिगत कामों के लिए नहीं कर सकते। इस्राएली इसका उपयोग केवल यहोवा की आराधना में ही कर सकते हैं। यहोवा कहता है कि वह इस धूप को पवित्र मानता है, और इस्राएलियों को यह समझना चाहिए। यहोवा चेतावनी देता है कि यदि कोई पवित्र धूप का उपयोग निजी उद्देश्यों के लिए करता है, तो यहोवा उस व्यक्ति को अब अपने चुने हुए लोगों का सदस्य नहीं मानेगा।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“यहोवा का यह नियम कि हम धूप का उपयोग अपने ऊपर या अपने निजी काम के लिए न करें, मुझे दिखाता है कि यहोवा पवित्र है। यदि यहोवा हमें अपने ऊपर अभिषेक का तेल लगाने की अनुमति देता, तो हम यहोवा की महानता और पवित्रता का अनादर करते।"</w:t>
      </w:r>
      <w:r>
        <w:rPr>
          <w:lang w:val="hi_IN" w:bidi="hi_IN"/>
        </w:rPr>
      </w:r>
    </w:p>
    <w:p>
      <w:pPr>
        <w:pStyle w:val="Heading3"/>
      </w:pPr>
      <w:r>
        <w:rPr>
          <w:lang w:val="hi_IN" w:bidi="hi_IN"/>
        </w:rPr>
        <w:t>आवश्यक जानकारी</w:t>
      </w:r>
    </w:p>
    <w:p>
      <w:pPr/>
      <w:r>
        <w:rPr>
          <w:lang w:val="hi_IN" w:bidi="hi_IN"/>
        </w:rPr>
      </w:r>
      <w:r>
        <w:rPr>
          <w:lang w:val="hi_IN" w:bidi="hi_IN"/>
        </w:rPr>
        <w:t>निर्गमन 30:34–38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मूसा से कहता है कि वह मीठे </w:t>
      </w:r>
      <w:r>
        <w:rPr>
          <w:b/>
          <w:lang w:val="hi_IN" w:bidi="hi_IN"/>
        </w:rPr>
        <w:t>मसाले</w:t>
      </w:r>
      <w:r>
        <w:rPr>
          <w:lang w:val="hi_IN" w:bidi="hi_IN"/>
        </w:rPr>
        <w:t xml:space="preserve"> इकट्ठा करे। कुछ अनुवाद कहते हैं “सुगंधित,” या अच्छी खुशबू वाले मसाले या इसी तरह के शब्द। मसालों के लिए उसी शब्द का उपयोग करें जो आपने पिछले भागों में उपयोग किया है। यह भी बताना न भूलें कि ये "मीठे" या "खुशबूदार" मसाले हैं, क्योंकि सभी मसाले मीठे या खुशबूदार नहीं होते। यहोवा चाहता है कि मूसा ऐसे मसाले उपयोग करे जो मनभावनी सुगंध उत्पन्न करें। यहोवा के लिए उसी शब्द का प्रयोग करें जो आपने पिछले भागों में प्रयोग किया है। </w:t>
      </w:r>
      <w:r>
        <w:rPr>
          <w:b/>
          <w:lang w:val="hi_IN" w:bidi="hi_IN"/>
        </w:rPr>
        <w:t>यहोवा</w:t>
      </w:r>
      <w:r>
        <w:rPr>
          <w:lang w:val="hi_IN" w:bidi="hi_IN"/>
        </w:rPr>
        <w:t xml:space="preserve"> के बारे में अधिक जानकारी के लिए मुख्य शब्दावली देखें।</w:t>
      </w:r>
    </w:p>
    <w:p>
      <w:pPr/>
      <w:r>
        <w:rPr>
          <w:lang w:val="hi_IN" w:bidi="hi_IN"/>
        </w:rPr>
      </w:r>
      <w:r>
        <w:rPr>
          <w:lang w:val="hi_IN" w:bidi="hi_IN"/>
        </w:rPr>
        <w:t xml:space="preserve">यहोवा चार मसालों के नाम बताते हैं जिन्हें मूसा को इकट्ठा करना है। यहोवा जिस पहले मसाले का नाम लेता है, वह </w:t>
      </w:r>
      <w:r>
        <w:rPr>
          <w:b/>
          <w:lang w:val="hi_IN" w:bidi="hi_IN"/>
        </w:rPr>
        <w:t>स्टैक्टे</w:t>
      </w:r>
      <w:r>
        <w:rPr>
          <w:lang w:val="hi_IN" w:bidi="hi_IN"/>
        </w:rPr>
        <w:t xml:space="preserve"> या स्टोरैक्स है। यह एक मीठा पेड़ का रस या राल था, इसलिए कुछ अनुवाद इसे “गोंद राल” या “राल की बूंदें” या इसी तरह के शब्दों से बताते हैं।</w:t>
      </w:r>
    </w:p>
    <w:p>
      <w:pPr/>
      <w:r>
        <w:rPr>
          <w:lang w:val="hi_IN" w:bidi="hi_IN"/>
        </w:rPr>
      </w:r>
      <w:r>
        <w:rPr>
          <w:lang w:val="hi_IN" w:bidi="hi_IN"/>
        </w:rPr>
        <w:t>यहाँ रुकें और समूह में चर्चा करें कि आप स्टैक्टे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इसके बाद यहोवा </w:t>
      </w:r>
      <w:r>
        <w:rPr>
          <w:b/>
          <w:lang w:val="hi_IN" w:bidi="hi_IN"/>
        </w:rPr>
        <w:t>ओनिका</w:t>
      </w:r>
      <w:r>
        <w:rPr>
          <w:lang w:val="hi_IN" w:bidi="hi_IN"/>
        </w:rPr>
        <w:t xml:space="preserve"> मसाले का नाम लेता है। लोग ओनिका उन जल में रहने वाले जीवों के कठोर खोल से बनाते थे, जिन्हें शंख-जीव या शेलफिश कहा जाता है, और इसलिए लोग कभी-कभी इसे “सुगंधित खोल” या “शंख-जीव की सुगंध” या इसी तरह के शब्दों से कहते हैं।</w:t>
      </w:r>
    </w:p>
    <w:p>
      <w:pPr/>
      <w:r>
        <w:rPr>
          <w:lang w:val="hi_IN" w:bidi="hi_IN"/>
        </w:rPr>
      </w:r>
      <w:r>
        <w:rPr>
          <w:lang w:val="hi_IN" w:bidi="hi_IN"/>
        </w:rPr>
        <w:t>यहाँ रुकें और समूह में चर्चा करें कि आप ओनिका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इसके बाद यहोवा </w:t>
      </w:r>
      <w:r>
        <w:rPr>
          <w:b/>
          <w:lang w:val="hi_IN" w:bidi="hi_IN"/>
        </w:rPr>
        <w:t>गलबानुम</w:t>
      </w:r>
      <w:r>
        <w:rPr>
          <w:lang w:val="hi_IN" w:bidi="hi_IN"/>
        </w:rPr>
        <w:t xml:space="preserve"> मसाले का नाम लेता है। स्टैक्टे की तरह, यह भी एक चिपचिपा रस या राल था, जिसे लोग कुछ खास पौधों से बनाते थे।</w:t>
      </w:r>
    </w:p>
    <w:p>
      <w:pPr/>
      <w:r>
        <w:rPr>
          <w:lang w:val="hi_IN" w:bidi="hi_IN"/>
        </w:rPr>
      </w:r>
      <w:r>
        <w:rPr>
          <w:lang w:val="hi_IN" w:bidi="hi_IN"/>
        </w:rPr>
        <w:t>यहाँ रुकें और समूह में चर्चा करें कि आप गलबानुम के लिए किस शब्द या वाक्यांश का उपयोग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यहोवा जिस चौथे और अंतिम मसाले का नाम लेते हैं, वह शुद्ध </w:t>
      </w:r>
      <w:r>
        <w:rPr>
          <w:b/>
          <w:lang w:val="hi_IN" w:bidi="hi_IN"/>
        </w:rPr>
        <w:t>लोबान</w:t>
      </w:r>
      <w:r>
        <w:rPr>
          <w:lang w:val="hi_IN" w:bidi="hi_IN"/>
        </w:rPr>
        <w:t>, या कुछ अनुवादों में, निर्मल लोबान शब्द इस्तेमाल करते है। यह एक और प्रकार का चिपचिपा, मीठा रस या राल था।</w:t>
      </w:r>
    </w:p>
    <w:p>
      <w:pPr/>
      <w:r>
        <w:rPr>
          <w:lang w:val="hi_IN" w:bidi="hi_IN"/>
        </w:rPr>
      </w:r>
      <w:r>
        <w:rPr>
          <w:lang w:val="hi_IN" w:bidi="hi_IN"/>
        </w:rPr>
        <w:t>यहाँ रुकें और ज़रूरत हो तो लोबान की एक तस्वीर फिर से समूह में देखें। समूह में चर्चा करें कि आप लोबान के लिए किस शब्द या वाक्यांश का इस्तेमाल करेंगे। यदि आपने पहले ही बाइबल की किसी अन्य पुस्तक में इस शब्द का अनुवाद किया है, तो उसी शब्द का इस्तेमाल करें जिसका इस्तेमाल आपने वहाँ किया है। इस ऑडियो को यहाँ रोकें।</w:t>
      </w:r>
    </w:p>
    <w:p>
      <w:pPr/>
      <w:r>
        <w:rPr>
          <w:lang w:val="hi_IN" w:bidi="hi_IN"/>
        </w:rPr>
      </w:r>
      <w:r>
        <w:rPr>
          <w:lang w:val="hi_IN" w:bidi="hi_IN"/>
        </w:rPr>
        <w:t xml:space="preserve">यहोवा मूसा से कहता है कि वह चारों मसालों का समान मात्रा में उपयोग करे। एक मसाले की मात्रा दूसरे मसाले से ज़्यादा नहीं होनी चाहिए। यहोवा मूसा से कहता है कि वह इन सुगंधित मसालों को मिलाकर एक </w:t>
      </w:r>
      <w:r>
        <w:rPr>
          <w:b/>
          <w:lang w:val="hi_IN" w:bidi="hi_IN"/>
        </w:rPr>
        <w:t>धूप</w:t>
      </w:r>
      <w:r>
        <w:rPr>
          <w:lang w:val="hi_IN" w:bidi="hi_IN"/>
        </w:rPr>
        <w:t xml:space="preserve"> तैयार करे। धूप एक ऐसी चीज़ है जिसे जलाने पर अच्छी सुगंध वाला धुआँ निकलता है। धूप के लिए उसी शब्द का उपयोग करें जो आपने पिछले भागों में उपयोग किया है। </w:t>
      </w:r>
    </w:p>
    <w:p>
      <w:pPr/>
      <w:r>
        <w:rPr>
          <w:lang w:val="hi_IN" w:bidi="hi_IN"/>
        </w:rPr>
      </w:r>
      <w:r>
        <w:rPr>
          <w:lang w:val="hi_IN" w:bidi="hi_IN"/>
        </w:rPr>
        <w:t xml:space="preserve">यहोवा मूसा से कहता है कि वह इन मसालों को उसी तरह मिलाए जैसे कोई कुशल </w:t>
      </w:r>
      <w:r>
        <w:rPr>
          <w:b/>
          <w:lang w:val="hi_IN" w:bidi="hi_IN"/>
        </w:rPr>
        <w:t>इत्र बनाने</w:t>
      </w:r>
      <w:r>
        <w:rPr>
          <w:lang w:val="hi_IN" w:bidi="hi_IN"/>
        </w:rPr>
        <w:t xml:space="preserve"> वाला करता है। कुछ अनुवादों में </w:t>
      </w:r>
      <w:r>
        <w:rPr>
          <w:b/>
          <w:lang w:val="hi_IN" w:bidi="hi_IN"/>
        </w:rPr>
        <w:t>धूप बनाने वाले</w:t>
      </w:r>
      <w:r>
        <w:rPr>
          <w:lang w:val="hi_IN" w:bidi="hi_IN"/>
        </w:rPr>
        <w:t xml:space="preserve"> या ऐसा ही कोई शब्द लिखा है, इत्र बनाने वाला के बजाय। इत्र या धूप बनाने के लिए उसी शब्द का उपयोग करें जो आपने पिछले भाग में उपयोग किया है।</w:t>
      </w:r>
    </w:p>
    <w:p>
      <w:pPr/>
      <w:r>
        <w:rPr>
          <w:lang w:val="hi_IN" w:bidi="hi_IN"/>
        </w:rPr>
      </w:r>
      <w:r>
        <w:rPr>
          <w:lang w:val="hi_IN" w:bidi="hi_IN"/>
        </w:rPr>
        <w:t xml:space="preserve">यहोवा कहता है कि मूसा धूप में नमक मिलाए; कुछ अनुवादों में लिखा है कि मूसा धूप पर नमक छिड़के। यहोवा मूसा से यह भी कहता है कि धूप साफ़, शुद्ध, और </w:t>
      </w:r>
      <w:r>
        <w:rPr>
          <w:b/>
          <w:lang w:val="hi_IN" w:bidi="hi_IN"/>
        </w:rPr>
        <w:t>पवित्र</w:t>
      </w:r>
      <w:r>
        <w:rPr>
          <w:lang w:val="hi_IN" w:bidi="hi_IN"/>
        </w:rPr>
        <w:t xml:space="preserve"> होनी चाहिए। “शुद्ध” या “साफ” का अर्थ है कि धूप में वही चीज़ें मिलाई जाएँ जो यहोवा ने बताई हैं, और कुछ भी नहीं। पवित्र के लिए उसी शब्द का उपयोग करें जिसका उपयोग आपने पहले किया है। अधिक जानकारी के लिए मुख्य शब्दावली में </w:t>
      </w:r>
      <w:r>
        <w:rPr>
          <w:b/>
          <w:lang w:val="hi_IN" w:bidi="hi_IN"/>
        </w:rPr>
        <w:t>पवित्र</w:t>
      </w:r>
      <w:r>
        <w:rPr>
          <w:lang w:val="hi_IN" w:bidi="hi_IN"/>
        </w:rPr>
        <w:t xml:space="preserve"> शब्द देखें।</w:t>
      </w:r>
    </w:p>
    <w:p>
      <w:pPr/>
      <w:r>
        <w:rPr>
          <w:lang w:val="hi_IN" w:bidi="hi_IN"/>
        </w:rPr>
      </w:r>
      <w:r>
        <w:rPr>
          <w:lang w:val="hi_IN" w:bidi="hi_IN"/>
        </w:rPr>
        <w:t xml:space="preserve">यहोवा मूसा से कहता है कि वह धूप को तब तक कूटे या पीसे, जब तक कि वह बहुत बारीक न हो जाए। यहोवा मूसा को कहता है कि वह इस धूप का एक भाग ले और उसे </w:t>
      </w:r>
      <w:r>
        <w:rPr>
          <w:b/>
          <w:lang w:val="hi_IN" w:bidi="hi_IN"/>
        </w:rPr>
        <w:t>वाचा के सन्दूक</w:t>
      </w:r>
      <w:r>
        <w:rPr>
          <w:lang w:val="hi_IN" w:bidi="hi_IN"/>
        </w:rPr>
        <w:t xml:space="preserve">, या </w:t>
      </w:r>
      <w:r>
        <w:rPr>
          <w:b/>
          <w:lang w:val="hi_IN" w:bidi="hi_IN"/>
        </w:rPr>
        <w:t>वाचा की व्यवस्था के संदूक</w:t>
      </w:r>
      <w:r>
        <w:rPr>
          <w:lang w:val="hi_IN" w:bidi="hi_IN"/>
        </w:rPr>
        <w:t xml:space="preserve"> के सामने, </w:t>
      </w:r>
      <w:r>
        <w:rPr>
          <w:b/>
          <w:lang w:val="hi_IN" w:bidi="hi_IN"/>
        </w:rPr>
        <w:t>मिलाप वाले तम्बू</w:t>
      </w:r>
      <w:r>
        <w:rPr>
          <w:lang w:val="hi_IN" w:bidi="hi_IN"/>
        </w:rPr>
        <w:t xml:space="preserve"> या </w:t>
      </w:r>
      <w:r>
        <w:rPr>
          <w:b/>
          <w:lang w:val="hi_IN" w:bidi="hi_IN"/>
        </w:rPr>
        <w:t>पवित्र स्थान</w:t>
      </w:r>
      <w:r>
        <w:rPr>
          <w:lang w:val="hi_IN" w:bidi="hi_IN"/>
        </w:rPr>
        <w:t xml:space="preserve"> के अंदर रखे। कभी-कभी लोग वाचा के सन्दूक को केवल “वाचा” कहते हैं, और कुछ लोग इसे “साक्षी” भी कहते हैं। वाचा का संदूक और मिलापवाले तम्बू या निवासस्थान के लिए उन्हीं शब्दों या वाक्यांशों का उपयोग करें जिनका उपयोग आपने पिछले भागों में किया है। </w:t>
      </w:r>
      <w:r>
        <w:rPr>
          <w:b/>
          <w:lang w:val="hi_IN" w:bidi="hi_IN"/>
        </w:rPr>
        <w:t>वाचा का सन्दूक</w:t>
      </w:r>
      <w:r>
        <w:rPr>
          <w:lang w:val="hi_IN" w:bidi="hi_IN"/>
        </w:rPr>
        <w:t xml:space="preserve"> और </w:t>
      </w:r>
      <w:r>
        <w:rPr>
          <w:b/>
          <w:lang w:val="hi_IN" w:bidi="hi_IN"/>
        </w:rPr>
        <w:t>निवासस्थान</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31:1–11</w:t>
      </w:r>
      <w:r>
        <w:rPr>
          <w:lang w:val="hi_IN" w:bidi="hi_IN"/>
        </w:rPr>
      </w:r>
    </w:p>
    <w:p>
      <w:pPr>
        <w:pStyle w:val="Heading3"/>
      </w:pPr>
      <w:r>
        <w:rPr>
          <w:lang w:val="hi_IN" w:bidi="hi_IN"/>
        </w:rPr>
        <w:t>सुने और मन में रखें</w:t>
      </w:r>
    </w:p>
    <w:p>
      <w:pPr/>
      <w:r>
        <w:rPr>
          <w:lang w:val="hi_IN" w:bidi="hi_IN"/>
        </w:rPr>
      </w:r>
      <w:r>
        <w:rPr>
          <w:lang w:val="hi_IN" w:bidi="hi_IN"/>
        </w:rPr>
        <w:t xml:space="preserve">इस चरण में, निर्गमन 31:1–11 को सुनें और अपने मन में रखें। </w:t>
      </w:r>
    </w:p>
    <w:p>
      <w:pPr/>
      <w:r>
        <w:rPr>
          <w:lang w:val="hi_IN" w:bidi="hi_IN"/>
        </w:rPr>
      </w:r>
      <w:r>
        <w:rPr>
          <w:lang w:val="hi_IN" w:bidi="hi_IN"/>
        </w:rPr>
        <w:t xml:space="preserve">यदि सम्भव हो, तो निर्गमन 31:1–11 का ऑडियो संस्करण तीन बार, तीन अलग-अलग अनुवादों में सुनें। </w:t>
      </w:r>
    </w:p>
    <w:p>
      <w:pPr/>
      <w:r>
        <w:rPr>
          <w:lang w:val="hi_IN" w:bidi="hi_IN"/>
        </w:rPr>
      </w:r>
      <w:r>
        <w:rPr>
          <w:lang w:val="hi_IN" w:bidi="hi_IN"/>
        </w:rPr>
        <w:t xml:space="preserve">इस ऑडियो को यहाँ रोकें। </w:t>
      </w:r>
    </w:p>
    <w:p>
      <w:pPr/>
      <w:r>
        <w:rPr>
          <w:lang w:val="hi_IN" w:bidi="hi_IN"/>
        </w:rPr>
      </w:r>
      <w:r>
        <w:rPr>
          <w:lang w:val="hi_IN" w:bidi="hi_IN"/>
        </w:rPr>
        <w:t xml:space="preserve">उसके बाद एक समूह में, नीचे दिए गए प्रश्नों पर चर्चा करें: </w:t>
      </w:r>
    </w:p>
    <w:p>
      <w:pPr>
        <w:pStyle w:val="ListBullet"/>
        <w:spacing w:line="240" w:lineRule="auto"/>
        <w:ind w:left="720"/>
      </w:pPr>
      <w:r>
        <w:rPr>
          <w:lang w:val="hi_IN" w:bidi="hi_IN"/>
        </w:rPr>
      </w:r>
      <w:r>
        <w:rPr>
          <w:lang w:val="hi_IN" w:bidi="hi_IN"/>
        </w:rPr>
        <w:t xml:space="preserve">इस भाग में आपको क्या अच्छा लगा? इस ऑडियो को यहाँ रोकें। </w:t>
      </w:r>
    </w:p>
    <w:p>
      <w:pPr>
        <w:pStyle w:val="ListBullet"/>
        <w:spacing w:line="240" w:lineRule="auto"/>
        <w:ind w:left="720"/>
      </w:pPr>
      <w:r>
        <w:rPr>
          <w:lang w:val="hi_IN" w:bidi="hi_IN"/>
        </w:rPr>
      </w:r>
      <w:r>
        <w:rPr>
          <w:lang w:val="hi_IN" w:bidi="hi_IN"/>
        </w:rPr>
        <w:t xml:space="preserve">इस भाग में आपको क्या अच्छा नहीं लगा या क्या समझ नहीं आया? इस ऑडियो को यहाँ रोकें। </w:t>
      </w:r>
    </w:p>
    <w:p>
      <w:pPr>
        <w:pStyle w:val="ListBullet"/>
        <w:spacing w:line="240" w:lineRule="auto"/>
        <w:ind w:left="720"/>
      </w:pPr>
      <w:r>
        <w:rPr>
          <w:lang w:val="hi_IN" w:bidi="hi_IN"/>
        </w:rPr>
      </w:r>
      <w:r>
        <w:rPr>
          <w:lang w:val="hi_IN" w:bidi="hi_IN"/>
        </w:rPr>
        <w:t xml:space="preserve">यह भाग हमें परमेश्वर के बारे में क्या बताता है? इस ऑडियो को यहाँ रोकें। </w:t>
      </w:r>
    </w:p>
    <w:p>
      <w:pPr>
        <w:pStyle w:val="ListBullet"/>
        <w:spacing w:line="240" w:lineRule="auto"/>
        <w:ind w:left="720"/>
      </w:pPr>
      <w:r>
        <w:rPr>
          <w:lang w:val="hi_IN" w:bidi="hi_IN"/>
        </w:rPr>
      </w:r>
      <w:r>
        <w:rPr>
          <w:lang w:val="hi_IN" w:bidi="hi_IN"/>
        </w:rPr>
        <w:t xml:space="preserve">यह भाग हमें लोगों के बारे में क्या बताता है? इस ऑडियो को यहाँ रोकें। </w:t>
      </w:r>
    </w:p>
    <w:p>
      <w:pPr>
        <w:pStyle w:val="ListBullet"/>
        <w:spacing w:line="240" w:lineRule="auto"/>
        <w:ind w:left="720"/>
      </w:pPr>
      <w:r>
        <w:rPr>
          <w:lang w:val="hi_IN" w:bidi="hi_IN"/>
        </w:rPr>
      </w:r>
      <w:r>
        <w:rPr>
          <w:lang w:val="hi_IN" w:bidi="hi_IN"/>
        </w:rPr>
        <w:t xml:space="preserve">यह भाग हमारे दैनिक जीवन को कैसे प्रभावित करता है? इस ऑडियो को यहाँ रोकें। </w:t>
      </w:r>
    </w:p>
    <w:p>
      <w:pPr>
        <w:pStyle w:val="ListBullet"/>
        <w:spacing w:line="240" w:lineRule="auto"/>
        <w:ind w:left="720"/>
      </w:pPr>
      <w:r>
        <w:rPr>
          <w:lang w:val="hi_IN" w:bidi="hi_IN"/>
        </w:rPr>
      </w:r>
      <w:r>
        <w:rPr>
          <w:lang w:val="hi_IN" w:bidi="hi_IN"/>
        </w:rPr>
        <w:t xml:space="preserve">क्या आप किसी ऐसे व्यक्ति को जानते हैं, जिसे इस भाग को सुनने की आवश्यकता है? </w:t>
      </w:r>
      <w:r>
        <w:rPr>
          <w:lang w:val="hi_IN" w:bidi="hi_IN"/>
        </w:rPr>
      </w:r>
    </w:p>
    <w:p>
      <w:pPr>
        <w:pStyle w:val="Heading3"/>
      </w:pPr>
      <w:r>
        <w:rPr>
          <w:lang w:val="hi_IN" w:bidi="hi_IN"/>
        </w:rPr>
        <w:t>पाठ का परिचय</w:t>
      </w:r>
    </w:p>
    <w:p>
      <w:pPr/>
      <w:r>
        <w:rPr>
          <w:lang w:val="hi_IN" w:bidi="hi_IN"/>
        </w:rPr>
      </w:r>
      <w:r>
        <w:rPr>
          <w:lang w:val="hi_IN" w:bidi="hi_IN"/>
        </w:rPr>
        <w:t xml:space="preserve">निर्गमन 31:1–11 का ऑडियो संस्करण सबसे आसानी से समझ में आने वाले अनुवाद में सुनें। </w:t>
      </w:r>
    </w:p>
    <w:p>
      <w:pPr/>
      <w:r>
        <w:rPr>
          <w:lang w:val="hi_IN" w:bidi="hi_IN"/>
        </w:rPr>
      </w:r>
      <w:r>
        <w:rPr>
          <w:lang w:val="hi_IN" w:bidi="hi_IN"/>
        </w:rPr>
        <w:t xml:space="preserve">इस भाग में, यहोवा सीनै पर्वत के शीर्ष पर मूसा से बात करना जारी रखता है। पिछले भागों में, यहोवा ने मूसा को पवित्रस्थान की वस्तुओं और सामानों को बनाने के तरीके के बारे में विस्तृत निर्देश दिए थे, जहाँ इस्राएली यहोवा की आराधना करेंगे। इस भाग में, यहोवा मूसा को बताता है कि इन सभी वस्तुओं को कौन बनाएगा, और उनके पास किस प्रकार की प्रतिभाएँ या क्षमताएँ होंगी। </w:t>
      </w:r>
    </w:p>
    <w:p>
      <w:pPr/>
      <w:r>
        <w:rPr>
          <w:lang w:val="hi_IN" w:bidi="hi_IN"/>
        </w:rPr>
      </w:r>
      <w:r>
        <w:rPr>
          <w:lang w:val="hi_IN" w:bidi="hi_IN"/>
        </w:rPr>
        <w:t xml:space="preserve">यहोवा कहता है कि उसने विशेष रूप से बसलेल नाम के एक व्यक्ति को चुना है, जो ऊरी नाम के एक व्यक्ति का पुत्र और हूर नाम के एक व्यक्ति का पोता है। कुछ अनुवादों में कहा गया है कि यहोवा ने बसलेल को "नाम से" बुलाया, जिसका अर्थ है विशेष रूप से किसी को चुनना या नियुक्त करना। बसलेल यहूदा के गोत्र से था, जो इस्राएलियों के बारह गोत्रों में से एक था। </w:t>
      </w:r>
    </w:p>
    <w:p>
      <w:pPr/>
      <w:r>
        <w:rPr>
          <w:lang w:val="hi_IN" w:bidi="hi_IN"/>
        </w:rPr>
      </w:r>
      <w:r>
        <w:rPr>
          <w:lang w:val="hi_IN" w:bidi="hi_IN"/>
        </w:rPr>
        <w:t xml:space="preserve">यहोवा कहता है कि उसने इस व्यक्ति बसलेल को परमेश्वर की आत्मा से भर दिया है। परमेश्वर का आत्मा उस सामर्थ्य को दर्शाता है जो परमेश्वर से आता है, जिसे इस भाग में "यहोवा" कहा जाता है। केवल परमेश्वर ही किसी को अपने आत्मा से भर सकता है: यह ऐसी चीज़ नहीं है जो लोग बना सकते हैं। जब परमेश्वर किसी व्यक्ति को अपने आत्मा से भरता है, तो उस व्यक्ति को परमेश्वर से एक विशेष सामर्थ्य या क्षमता प्राप्त होती है, जैसे शारीरिक शक्ति, बुद्धि, या चमत्कार करने की सामर्थ्य। इस मामले में, यहोवा कहता है कि उसने बसलेल को परमेश्वर की आत्मा से भर दिया है, जो बसलेल को विशेष ज्ञान, समझ और कौशल का उपयोग करने में सक्षम बनाता है। यहोवा कहता है कि बसलेल को इस ज्ञान, समझ और कौशल का उपयोग सभी प्रकार की शिल्पकला या हस्तकला की कृतियों को बनाने के लिए करना है। </w:t>
      </w:r>
    </w:p>
    <w:p>
      <w:pPr/>
      <w:r>
        <w:rPr>
          <w:lang w:val="hi_IN" w:bidi="hi_IN"/>
        </w:rPr>
      </w:r>
      <w:r>
        <w:rPr>
          <w:lang w:val="hi_IN" w:bidi="hi_IN"/>
        </w:rPr>
        <w:t xml:space="preserve">यहोवा समझाता है कि बसलेल के पास कई काम करने की क्षमता और ज्ञान है: सोने, चाँदी और पीतल से बनी वस्तुओं पर कलात्मक बनावट बनाना; कीमती पत्थरों या रत्नों पर प्रारूप या आकृतियाँ उकेरना और उन कीमती पत्थरों या रत्नों को अन्य वस्तुओं में जड़ना; और लकड़ी से चीजें बनाना। </w:t>
      </w:r>
    </w:p>
    <w:p>
      <w:pPr/>
      <w:r>
        <w:rPr>
          <w:lang w:val="hi_IN" w:bidi="hi_IN"/>
        </w:rPr>
      </w:r>
      <w:r>
        <w:rPr>
          <w:lang w:val="hi_IN" w:bidi="hi_IN"/>
        </w:rPr>
        <w:t xml:space="preserve">यहाँ रुकें और एक समूह के रूप में धातु की वस्तु पर बने कलात्मक प्रारूप या आकृतियाँ, किसी कीमती पत्थर पर उकेरी गई नक्काशी और लकड़ी से बनी किसी वस्तु की तस्वीरें देखें। इस ऑडियो को यहाँ रोकें। </w:t>
      </w:r>
    </w:p>
    <w:p>
      <w:pPr/>
      <w:r>
        <w:rPr>
          <w:lang w:val="hi_IN" w:bidi="hi_IN"/>
        </w:rPr>
      </w:r>
      <w:r>
        <w:rPr>
          <w:lang w:val="hi_IN" w:bidi="hi_IN"/>
        </w:rPr>
        <w:t xml:space="preserve">यहोवा कहता है कि बसलेल ये सब काम बड़ी कुशलता और समझदारी से कर सकता है। लेकिन अब जब यहोवा ने बसलेल को परमेश्वर की आत्मा से भर दिया है, तो बसलेल हर चीज़ को पूरी तरह से बना सकता है, ठीक उसी तरह जैसे यहोवा चाहता है। </w:t>
      </w:r>
    </w:p>
    <w:p>
      <w:pPr/>
      <w:r>
        <w:rPr>
          <w:lang w:val="hi_IN" w:bidi="hi_IN"/>
        </w:rPr>
      </w:r>
      <w:r>
        <w:rPr>
          <w:lang w:val="hi_IN" w:bidi="hi_IN"/>
        </w:rPr>
        <w:t xml:space="preserve">यहाँ रुकें और समूह में इस प्रश्न पर चर्चा करें: आपकी संस्कृति में लोग हाथ से बनाए गए सुन्दर और कुशल कार्यों के कुछ उदाहरण क्या हैं? उनमें ऐसी क्या बात है जो उन्हें देखने में आकर्षक बनाती है? इस ऑडियो को यहाँ रोकें। </w:t>
      </w:r>
    </w:p>
    <w:p>
      <w:pPr/>
      <w:r>
        <w:rPr>
          <w:lang w:val="hi_IN" w:bidi="hi_IN"/>
        </w:rPr>
      </w:r>
      <w:r>
        <w:rPr>
          <w:lang w:val="hi_IN" w:bidi="hi_IN"/>
        </w:rPr>
        <w:t xml:space="preserve">फिर यहोवा कहता है कि उसने विशेष रूप से ओहोलीआब नाम के एक व्यक्ति को चुना है, जो अहीसामाक नाम के एक व्यक्ति का पुत्र था। ओहोलीआब दान गोत्र से था, जो इस्राएलियों के बारह गोत्रों में से एक था। यहोवा कहता है कि उसने ओहोलीआब को बसलेल का सहायक या मददगार होने के लिए चुना है। ओहोलीआब बसलेल के साथ शिल्प और हाथ की कृतियों को बनाने में काम करेगा। </w:t>
      </w:r>
    </w:p>
    <w:p>
      <w:pPr/>
      <w:r>
        <w:rPr>
          <w:lang w:val="hi_IN" w:bidi="hi_IN"/>
        </w:rPr>
      </w:r>
      <w:r>
        <w:rPr>
          <w:lang w:val="hi_IN" w:bidi="hi_IN"/>
        </w:rPr>
        <w:t xml:space="preserve">यहोवा आगे कहता है कि उसने इस्राएलियों के बीच सभी कुशल कलाकारों को विशेष बुद्धि या समझ दी है। इन कुशल कलाकारों में पुरुष और स्त्रियाँ दोनों शामिल थे। पाठ में यह नहीं कहा गया है कि यहोवा ने उन्हें परमेश्वर के आत्मा से भरा था, जैसे यहोवा ने बसलेल के लिए किया था; लेकिन पाठ में यह दर्शाया गया है कि यहोवा ने उन्हें यहोवा के इरादों और योजनाओं को पूरी तरह से समझने में सक्षम बनाया था। जब ये कुशल कलाकार यहोवा की आज्ञा के अनुसार चीजें बनाना शुरू करेंगे, तो उन्हें ठीक-ठीक पता चल जाएगा कि यहोवा प्रत्येक वस्तु को कैसे बनवाना चाहता है, और यह ज्ञान सीधे यहोवा से ही प्राप्त होता है। </w:t>
      </w:r>
    </w:p>
    <w:p>
      <w:pPr/>
      <w:r>
        <w:rPr>
          <w:lang w:val="hi_IN" w:bidi="hi_IN"/>
        </w:rPr>
      </w:r>
      <w:r>
        <w:rPr>
          <w:lang w:val="hi_IN" w:bidi="hi_IN"/>
        </w:rPr>
        <w:t xml:space="preserve">यहोवा कहता है कि उसने उन्हें यह विशेष क्षमता इसलिए दी है ताकि वे वे सभी चीजें बना सकें जिन्हें यहोवा ने पिछले भागों में बनाने की आज्ञा दी थी। इससे यह संकेत मिलता है कि पवित्रस्थान के लिए आराधना की वस्तुएँ बनाने में कई लोग काम करेंगे, हालांकि बसलेल अन्य कामगारों का प्रभारी होगा, और ओहोलीआब कामगारों की अगुवाई करने में बसलेल की सहायता करेगा। </w:t>
      </w:r>
    </w:p>
    <w:p>
      <w:pPr/>
      <w:r>
        <w:rPr>
          <w:lang w:val="hi_IN" w:bidi="hi_IN"/>
        </w:rPr>
      </w:r>
      <w:r>
        <w:rPr>
          <w:lang w:val="hi_IN" w:bidi="hi_IN"/>
        </w:rPr>
        <w:t xml:space="preserve">यहाँ रुकें और समूह में इस प्रश्न पर चर्चा करें: आपकी संस्कृति में किस प्रकार की नौकरियों में कई लोगों को एक साथ काम करने की आवश्यकता होती है? उस समय के बारे में बात करें जब कई लोगों को मिलकर काम करना था, और चर्चा करें कि तब आपने काम को कैसे बाँटा था। इस ऑडियो को यहाँ रोकें। </w:t>
      </w:r>
    </w:p>
    <w:p>
      <w:pPr/>
      <w:r>
        <w:rPr>
          <w:lang w:val="hi_IN" w:bidi="hi_IN"/>
        </w:rPr>
      </w:r>
      <w:r>
        <w:rPr>
          <w:lang w:val="hi_IN" w:bidi="hi_IN"/>
        </w:rPr>
        <w:t xml:space="preserve">अब यहोवा उन सभी चीजों को दोहराता है जिन्हें इस्राएलियों को यहोवा की आराधना करने के लिए बनाना आवश्यक है: </w:t>
      </w:r>
    </w:p>
    <w:p>
      <w:pPr>
        <w:pStyle w:val="ListBullet"/>
        <w:spacing w:line="240" w:lineRule="auto"/>
        <w:ind w:left="720"/>
      </w:pPr>
      <w:r>
        <w:rPr>
          <w:lang w:val="hi_IN" w:bidi="hi_IN"/>
        </w:rPr>
      </w:r>
      <w:r>
        <w:rPr>
          <w:lang w:val="hi_IN" w:bidi="hi_IN"/>
        </w:rPr>
        <w:t xml:space="preserve">तम्बू या मिलापवाला तम्बू </w:t>
      </w:r>
    </w:p>
    <w:p>
      <w:pPr>
        <w:pStyle w:val="ListBullet"/>
        <w:spacing w:line="240" w:lineRule="auto"/>
        <w:ind w:left="720"/>
      </w:pPr>
      <w:r>
        <w:rPr>
          <w:lang w:val="hi_IN" w:bidi="hi_IN"/>
        </w:rPr>
      </w:r>
      <w:r>
        <w:rPr>
          <w:lang w:val="hi_IN" w:bidi="hi_IN"/>
        </w:rPr>
        <w:t xml:space="preserve">वाचा का सन्दूक, या साक्षी का सन्दूक </w:t>
      </w:r>
    </w:p>
    <w:p>
      <w:pPr>
        <w:pStyle w:val="ListBullet"/>
        <w:spacing w:line="240" w:lineRule="auto"/>
        <w:ind w:left="720"/>
      </w:pPr>
      <w:r>
        <w:rPr>
          <w:lang w:val="hi_IN" w:bidi="hi_IN"/>
        </w:rPr>
      </w:r>
      <w:r>
        <w:rPr>
          <w:lang w:val="hi_IN" w:bidi="hi_IN"/>
        </w:rPr>
        <w:t xml:space="preserve">दया का आसन, या वाचा के सन्दूक का प्रायश्चित का आवरण </w:t>
      </w:r>
    </w:p>
    <w:p>
      <w:pPr>
        <w:pStyle w:val="ListBullet"/>
        <w:spacing w:line="240" w:lineRule="auto"/>
        <w:ind w:left="720"/>
      </w:pPr>
      <w:r>
        <w:rPr>
          <w:lang w:val="hi_IN" w:bidi="hi_IN"/>
        </w:rPr>
      </w:r>
      <w:r>
        <w:rPr>
          <w:lang w:val="hi_IN" w:bidi="hi_IN"/>
        </w:rPr>
        <w:t xml:space="preserve">मिलापवाले तम्बू की सभी वस्तुएँ, जिनमें शामिल हैं: </w:t>
      </w:r>
    </w:p>
    <w:p>
      <w:pPr>
        <w:pStyle w:val="ListBullet"/>
        <w:spacing w:line="240" w:lineRule="auto"/>
        <w:ind w:left="720"/>
      </w:pPr>
      <w:r>
        <w:rPr>
          <w:lang w:val="hi_IN" w:bidi="hi_IN"/>
        </w:rPr>
      </w:r>
      <w:r>
        <w:rPr>
          <w:lang w:val="hi_IN" w:bidi="hi_IN"/>
        </w:rPr>
        <w:t xml:space="preserve">मेज और मेज के पात्र </w:t>
      </w:r>
    </w:p>
    <w:p>
      <w:pPr>
        <w:pStyle w:val="ListBullet"/>
        <w:spacing w:line="240" w:lineRule="auto"/>
        <w:ind w:left="720"/>
      </w:pPr>
      <w:r>
        <w:rPr>
          <w:lang w:val="hi_IN" w:bidi="hi_IN"/>
        </w:rPr>
      </w:r>
      <w:r>
        <w:rPr>
          <w:lang w:val="hi_IN" w:bidi="hi_IN"/>
        </w:rPr>
        <w:t xml:space="preserve">शुद्ध सोने से बना दीवट और दीवट के बर्तन </w:t>
      </w:r>
    </w:p>
    <w:p>
      <w:pPr>
        <w:pStyle w:val="ListBullet"/>
        <w:spacing w:line="240" w:lineRule="auto"/>
        <w:ind w:left="720"/>
      </w:pPr>
      <w:r>
        <w:rPr>
          <w:lang w:val="hi_IN" w:bidi="hi_IN"/>
        </w:rPr>
      </w:r>
      <w:r>
        <w:rPr>
          <w:lang w:val="hi_IN" w:bidi="hi_IN"/>
        </w:rPr>
        <w:t xml:space="preserve">धूप की वेदी </w:t>
      </w:r>
    </w:p>
    <w:p>
      <w:pPr>
        <w:pStyle w:val="ListBullet"/>
        <w:spacing w:line="240" w:lineRule="auto"/>
        <w:ind w:left="720"/>
      </w:pPr>
      <w:r>
        <w:rPr>
          <w:lang w:val="hi_IN" w:bidi="hi_IN"/>
        </w:rPr>
      </w:r>
      <w:r>
        <w:rPr>
          <w:lang w:val="hi_IN" w:bidi="hi_IN"/>
        </w:rPr>
        <w:t xml:space="preserve">होमबलियों की वेदी और होमबलि की वेदी के पात्र </w:t>
      </w:r>
    </w:p>
    <w:p>
      <w:pPr>
        <w:pStyle w:val="ListBullet"/>
        <w:spacing w:line="240" w:lineRule="auto"/>
        <w:ind w:left="720"/>
      </w:pPr>
      <w:r>
        <w:rPr>
          <w:lang w:val="hi_IN" w:bidi="hi_IN"/>
        </w:rPr>
      </w:r>
      <w:r>
        <w:rPr>
          <w:lang w:val="hi_IN" w:bidi="hi_IN"/>
        </w:rPr>
        <w:t xml:space="preserve">पीतल की हौदी और उसका पीतल पाए </w:t>
      </w:r>
    </w:p>
    <w:p>
      <w:pPr>
        <w:pStyle w:val="ListBullet"/>
        <w:spacing w:line="240" w:lineRule="auto"/>
        <w:ind w:left="720"/>
      </w:pPr>
      <w:r>
        <w:rPr>
          <w:lang w:val="hi_IN" w:bidi="hi_IN"/>
        </w:rPr>
      </w:r>
      <w:r>
        <w:rPr>
          <w:lang w:val="hi_IN" w:bidi="hi_IN"/>
        </w:rPr>
        <w:t xml:space="preserve">हारून और उसके पुत्रों के याजक के रूप में पहनने के लिए खूबसूरती से सिले गए वस्त्र </w:t>
      </w:r>
    </w:p>
    <w:p>
      <w:pPr>
        <w:pStyle w:val="ListBullet"/>
        <w:spacing w:line="240" w:lineRule="auto"/>
        <w:ind w:left="720"/>
      </w:pPr>
      <w:r>
        <w:rPr>
          <w:lang w:val="hi_IN" w:bidi="hi_IN"/>
        </w:rPr>
      </w:r>
      <w:r>
        <w:rPr>
          <w:lang w:val="hi_IN" w:bidi="hi_IN"/>
        </w:rPr>
        <w:t xml:space="preserve">अभिषेक का तेल और मिलापवाले तम्बू के पवित्र स्थान की सुगंधित धूप </w:t>
      </w:r>
    </w:p>
    <w:p>
      <w:pPr/>
      <w:r>
        <w:rPr>
          <w:lang w:val="hi_IN" w:bidi="hi_IN"/>
        </w:rPr>
      </w:r>
      <w:r>
        <w:rPr>
          <w:lang w:val="hi_IN" w:bidi="hi_IN"/>
        </w:rPr>
        <w:t xml:space="preserve">यहाँ रुकें और समूह के रूप में उन चित्रों को देखें जिनका उपयोग आपने इन प्रत्येक वस्तु के लिए पिछले भागों में किया है और यदि आवश्यकता हो तो उन चित्रों को देखें। इस ऑडियो को यहाँ रोकें। </w:t>
      </w:r>
    </w:p>
    <w:p>
      <w:pPr/>
      <w:r>
        <w:rPr>
          <w:lang w:val="hi_IN" w:bidi="hi_IN"/>
        </w:rPr>
      </w:r>
      <w:r>
        <w:rPr>
          <w:lang w:val="hi_IN" w:bidi="hi_IN"/>
        </w:rPr>
        <w:t xml:space="preserve">पिछले भागों में, यहोवा ने इन सभी वस्तुओं को कैसे बनाना है, इसके बारे में विस्तृत निर्देश दिए थे। अब यहोवा उन्हें दोहरा रहा है ताकि मूसा को उनमें से हर एक को स्पष्ट रूप से याद रहे। </w:t>
      </w:r>
    </w:p>
    <w:p>
      <w:pPr/>
      <w:r>
        <w:rPr>
          <w:lang w:val="hi_IN" w:bidi="hi_IN"/>
        </w:rPr>
      </w:r>
      <w:r>
        <w:rPr>
          <w:lang w:val="hi_IN" w:bidi="hi_IN"/>
        </w:rPr>
        <w:t xml:space="preserve">अन्त में, यहोवा मूसा को याद दिलाता है कि इस्राएलियों के बीच कुशल कलाकारों को प्रत्येक आराधना के लिए वस्तुओं को ठीक उसी तरह बनाना चाहिए जैसे यहोवा ने पहले मूसा को निर्देश दिया था। यहोवा यह इसलिए कहता है ताकि यह स्पष्ट हो सके कि कलाकारों को उन सभी विस्तृत निर्देशों का पालन करना है जो यहोवा ने मूसा को पिछले भागों में दिए थे। </w:t>
      </w:r>
    </w:p>
    <w:p>
      <w:pPr/>
      <w:r>
        <w:rPr>
          <w:lang w:val="hi_IN" w:bidi="hi_IN"/>
        </w:rPr>
      </w:r>
      <w:r>
        <w:rPr>
          <w:lang w:val="hi_IN" w:bidi="hi_IN"/>
        </w:rPr>
        <w:t xml:space="preserve">यहाँ रुकें और समूह में इस प्रश्न पर चर्चा करें: अपनी संस्कृति में कुछ कार्यों के लिए विशेष नियमों या निर्देशों के उदाहरण दें। इस ऑडियो को यहाँ रोकें। </w:t>
      </w:r>
    </w:p>
    <w:p>
      <w:pPr/>
      <w:r>
        <w:rPr>
          <w:lang w:val="hi_IN" w:bidi="hi_IN"/>
        </w:rPr>
      </w:r>
      <w:r>
        <w:rPr>
          <w:lang w:val="hi_IN" w:bidi="hi_IN"/>
        </w:rPr>
        <w:t xml:space="preserve">यह भाग मिलापवाले तम्बू को बनाने के सभी निर्देशों और इसमें मौजूद हर चीज़ का सारांश है। अब जब यहोवा ने वे निर्देश दिए हैं, तो यह उचित है कि वह अब कुशल मजदूरों को नियुक्त करे और समझाए कि वह उन्हें यह काम करने में कैसे सक्षम बनाएगा। यह भाग हमें यह भी दिखाता है कि यहोवा चाहता था कि इस्राएली सर्वोच्च गुण की वस्तुओं के साथ उसकी आराधना करें। यहोवा विशेष रूप से बसलेल को चुनता है, जो एक कुशल कलाकार है, और यहोवा बसलेल को परमेश्वर के आत्मा से भरता है ताकि बसलेल जो चीजें बनाए, वे उत्तम हों। यहोवा ने बसलेल की मदद के लिए ओहोलीआब को विशेष रूप से चुना, और यहोवा ने उन सभी अन्य मजदूरों को विशेष कौशल और योग्यताएँ प्रदान कीं जो यहोवा की आराधना में उपयोग की जाने वाली वस्तुएँ बनाएँगे। यहोवा चाहता था कि पवित्रस्थान की हर चीज़ सबसे अच्छे कौशल से बनाई जाए और इसमें सबसे मनभावन गुण हों। </w:t>
      </w:r>
      <w:r>
        <w:rPr>
          <w:lang w:val="hi_IN" w:bidi="hi_IN"/>
        </w:rPr>
      </w:r>
    </w:p>
    <w:p>
      <w:pPr>
        <w:pStyle w:val="Heading3"/>
      </w:pPr>
      <w:r>
        <w:rPr>
          <w:lang w:val="hi_IN" w:bidi="hi_IN"/>
        </w:rPr>
        <w:t>घटनाओं को समझाना</w:t>
      </w:r>
    </w:p>
    <w:p>
      <w:pPr/>
      <w:r>
        <w:rPr>
          <w:lang w:val="hi_IN" w:bidi="hi_IN"/>
        </w:rPr>
      </w:r>
      <w:r>
        <w:rPr>
          <w:lang w:val="hi_IN" w:bidi="hi_IN"/>
        </w:rPr>
        <w:t xml:space="preserve">निर्गमन 31:1–11 का ऑडियो संस्करण सबसे आसानी से समझ में आने वाले अनुवाद में सुनें। </w:t>
      </w:r>
    </w:p>
    <w:p>
      <w:pPr/>
      <w:r>
        <w:rPr>
          <w:lang w:val="hi_IN" w:bidi="hi_IN"/>
        </w:rPr>
      </w:r>
      <w:r>
        <w:rPr>
          <w:lang w:val="hi_IN" w:bidi="hi_IN"/>
        </w:rPr>
        <w:t xml:space="preserve">इस चरण में, समूह इस भाग के दृश्यों, परिवेश और पात्रों को परिभाषित करेगा। फिर समूह इस भाग को अपने मन में समझने की कोशिश करेगा। </w:t>
      </w:r>
    </w:p>
    <w:p>
      <w:pPr/>
      <w:r>
        <w:rPr>
          <w:lang w:val="hi_IN" w:bidi="hi_IN"/>
        </w:rPr>
      </w:r>
      <w:r>
        <w:rPr>
          <w:lang w:val="hi_IN" w:bidi="hi_IN"/>
        </w:rPr>
        <w:t xml:space="preserve">इस भाग में तीन दृश्य हैं। </w:t>
      </w:r>
    </w:p>
    <w:p>
      <w:pPr/>
      <w:r>
        <w:rPr>
          <w:lang w:val="hi_IN" w:bidi="hi_IN"/>
        </w:rPr>
      </w:r>
      <w:r>
        <w:rPr>
          <w:b/>
          <w:lang w:val="hi_IN" w:bidi="hi_IN"/>
        </w:rPr>
        <w:t>पहले दृश्य में:</w:t>
      </w:r>
      <w:r>
        <w:rPr>
          <w:lang w:val="hi_IN" w:bidi="hi_IN"/>
        </w:rPr>
        <w:t xml:space="preserve"> यहोवा मूसा को समझाता है कि बसलेल नाम का एक व्यक्ति पवित्रस्थान में आराधना की वस्तुओं को बनाने की जिम्मेदारी लेगा। </w:t>
      </w:r>
    </w:p>
    <w:p>
      <w:pPr/>
      <w:r>
        <w:rPr>
          <w:lang w:val="hi_IN" w:bidi="hi_IN"/>
        </w:rPr>
      </w:r>
      <w:r>
        <w:rPr>
          <w:b/>
          <w:lang w:val="hi_IN" w:bidi="hi_IN"/>
        </w:rPr>
        <w:t>दूसरे दृश्य में:</w:t>
      </w:r>
      <w:r>
        <w:rPr>
          <w:lang w:val="hi_IN" w:bidi="hi_IN"/>
        </w:rPr>
        <w:t xml:space="preserve"> यहोवा मूसा को समझाता है कि पवित्रस्थान में आराधना की वस्तुएँ बनाने में बसलेल की मदद कौन करेगा। </w:t>
      </w:r>
    </w:p>
    <w:p>
      <w:pPr/>
      <w:r>
        <w:rPr>
          <w:lang w:val="hi_IN" w:bidi="hi_IN"/>
        </w:rPr>
      </w:r>
      <w:r>
        <w:rPr>
          <w:b/>
          <w:lang w:val="hi_IN" w:bidi="hi_IN"/>
        </w:rPr>
        <w:t>तीसरे दृश्य में:</w:t>
      </w:r>
      <w:r>
        <w:rPr>
          <w:lang w:val="hi_IN" w:bidi="hi_IN"/>
        </w:rPr>
        <w:t xml:space="preserve"> यहोवा मूसा से बात करना जारी रखता है। यहोवा उन सभी आराधना की वस्तुओं के नाम बताता है जिन्हें लोग बनाएँगे। </w:t>
      </w:r>
    </w:p>
    <w:p>
      <w:pPr/>
      <w:r>
        <w:rPr>
          <w:lang w:val="hi_IN" w:bidi="hi_IN"/>
        </w:rPr>
      </w:r>
      <w:r>
        <w:rPr>
          <w:lang w:val="hi_IN" w:bidi="hi_IN"/>
        </w:rPr>
        <w:t xml:space="preserve">इस भाग के पात्रों में शामिल हैं: </w:t>
      </w:r>
    </w:p>
    <w:p>
      <w:pPr>
        <w:pStyle w:val="ListBullet"/>
        <w:spacing w:line="240" w:lineRule="auto"/>
        <w:ind w:left="720"/>
      </w:pPr>
      <w:r>
        <w:rPr>
          <w:lang w:val="hi_IN" w:bidi="hi_IN"/>
        </w:rPr>
      </w:r>
      <w:r>
        <w:rPr>
          <w:lang w:val="hi_IN" w:bidi="hi_IN"/>
        </w:rPr>
        <w:t xml:space="preserve">यहोवा </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 xml:space="preserve">बसलेल </w:t>
      </w:r>
    </w:p>
    <w:p>
      <w:pPr>
        <w:pStyle w:val="ListBullet"/>
        <w:spacing w:line="240" w:lineRule="auto"/>
        <w:ind w:left="720"/>
      </w:pPr>
      <w:r>
        <w:rPr>
          <w:lang w:val="hi_IN" w:bidi="hi_IN"/>
        </w:rPr>
      </w:r>
      <w:r>
        <w:rPr>
          <w:lang w:val="hi_IN" w:bidi="hi_IN"/>
        </w:rPr>
        <w:t xml:space="preserve">ओहोलीआब </w:t>
      </w:r>
    </w:p>
    <w:p>
      <w:pPr>
        <w:pStyle w:val="ListBullet"/>
        <w:spacing w:line="240" w:lineRule="auto"/>
        <w:ind w:left="720"/>
      </w:pPr>
      <w:r>
        <w:rPr>
          <w:lang w:val="hi_IN" w:bidi="hi_IN"/>
        </w:rPr>
      </w:r>
      <w:r>
        <w:rPr>
          <w:lang w:val="hi_IN" w:bidi="hi_IN"/>
        </w:rPr>
        <w:t xml:space="preserve">और इस्राएलियों के अन्य कुशल मजदूर </w:t>
      </w:r>
    </w:p>
    <w:p>
      <w:pPr/>
      <w:r>
        <w:rPr>
          <w:lang w:val="hi_IN" w:bidi="hi_IN"/>
        </w:rPr>
      </w:r>
      <w:r>
        <w:rPr>
          <w:lang w:val="hi_IN" w:bidi="hi_IN"/>
        </w:rPr>
        <w:t xml:space="preserve">एक समूह के रूप में, इस भाग के परिवेश के इन हिस्सों पर ध्यान दें: मूसा सीनै पर्वत के शीर्ष पर खड़ा है, जबकि हारून और अन्य इस्राएली पर्वत के नीचे उसके लौटने का इंतजार कर रहे हैं। पर्वत के शीर्ष पर, यहोवा सीधे मूसा से बात कर रहा है। यह सीनै पर्वत पर मूसा को यहोवा द्वारा दिए गए निर्देशों के लगभग अन्त में है। इस भाग में यहोवा जिन बातों का वर्णन करेगा, वे अभी घटित नहीं हुई हैं: यहोवा मूसा को बता रहा है कि मूसा क्या करेगा, और जब मूसा पहाड़ से नीचे उतरेगा तो वह लोगों को क्या बताएगा। </w:t>
      </w:r>
    </w:p>
    <w:p>
      <w:pPr/>
      <w:r>
        <w:rPr>
          <w:lang w:val="hi_IN" w:bidi="hi_IN"/>
        </w:rPr>
      </w:r>
      <w:r>
        <w:rPr>
          <w:lang w:val="hi_IN" w:bidi="hi_IN"/>
        </w:rPr>
        <w:t xml:space="preserve">पहले दृश्य में, यहोवा कहता है कि उसने बसलेल नाम के एक व्यक्ति को विशेष रूप से नियुक्त किया है, या उसे नाम से बुलाया है। यहोवा समझाता है कि बसलेल के पिता का नाम ऊरी था और उसके दादा का नाम हूर था; यहोवा कहता है कि यह परिवार यहूदा के गोत्र से था, जो इस्राएल के बारह गोत्रों में से एक था। यहोवा बसलेल को अलग दिखाने के लिए उसके परिवार के बारे में विशिष्ट विवरण देता है। यहोवा ऐसा इसलिए करता है ताकि मूसा बसलेल को "बसलेल" नाम के किसी अन्य व्यक्ति के साथ भ्रमित न करे। </w:t>
      </w:r>
    </w:p>
    <w:p>
      <w:pPr/>
      <w:r>
        <w:rPr>
          <w:lang w:val="hi_IN" w:bidi="hi_IN"/>
        </w:rPr>
      </w:r>
      <w:r>
        <w:rPr>
          <w:lang w:val="hi_IN" w:bidi="hi_IN"/>
        </w:rPr>
        <w:t xml:space="preserve">यहाँ रुकें और समूह में चर्चा करें कि आपकी भाषा किस प्रकार विशिष्ट लोगों की पहचान करती है या उन्हें अलग करती है। आपकी भाषा बोलने वाले लोग आमतौर पर ऐसा करने के लिए किस प्रकार की जानकारी देते हैं? इस ऑडियो को यहाँ रोकें। </w:t>
      </w:r>
    </w:p>
    <w:p>
      <w:pPr/>
      <w:r>
        <w:rPr>
          <w:lang w:val="hi_IN" w:bidi="hi_IN"/>
        </w:rPr>
      </w:r>
      <w:r>
        <w:rPr>
          <w:lang w:val="hi_IN" w:bidi="hi_IN"/>
        </w:rPr>
        <w:t xml:space="preserve">यहोवा कहता है कि उसने बसलेल को परमेश्वर के आत्मा से भर दिया है ताकि बसलेल हाथ से कई चीजें कुशलता से बना सके। परमेश्वर का आत्मा ही बसलेल को यहोवा के निर्देशों को पूरा करने के लिए आवश्यक बुद्धि, समझ और कौशल देता है। </w:t>
      </w:r>
    </w:p>
    <w:p>
      <w:pPr/>
      <w:r>
        <w:rPr>
          <w:lang w:val="hi_IN" w:bidi="hi_IN"/>
        </w:rPr>
      </w:r>
      <w:r>
        <w:rPr>
          <w:lang w:val="hi_IN" w:bidi="hi_IN"/>
        </w:rPr>
        <w:t xml:space="preserve">यहाँ रुकें और समूह के रूप में चर्चा करें कि आप परमेश्वर के आत्मा से भरे होने का वर्णन और अनुवाद कैसे करेंगे। इस ऑडियो को यहाँ रोकें। </w:t>
      </w:r>
    </w:p>
    <w:p>
      <w:pPr/>
      <w:r>
        <w:rPr>
          <w:lang w:val="hi_IN" w:bidi="hi_IN"/>
        </w:rPr>
      </w:r>
      <w:r>
        <w:rPr>
          <w:lang w:val="hi_IN" w:bidi="hi_IN"/>
        </w:rPr>
        <w:t>यहोवा कहता है कि बसलेल एक प्रतिभाशाली कारीगर है, और बसलेल को परमेश्वर के आत्मा से भरने से बसलेल को क्षमता, बुद्धि और ज्ञान मिलता है। इब्री भाषा में "क्षमता" के लिए इस्तेमाल किया गया शब्द यह जानने का अर्थ है कि किसी काम को कुशलता से और अच्छी तरह से कैसे करना है। इब्री भाषा में "बुद्धि" के शब्द का अर्थ समान है, लेकिन यह सृजनशील या चतुर विचारों को रखने को दर्शाता है। और "ज्ञान" शब्द का अर्थ है किसी चीज को गहराई से या बहुत अच्छी तरह से जानना। बसलेल इनका उपयोग सोने, चाँदी और पीतल से बनी वस्तुओं पर कलात्मक बनावट या प्रतिमान बनाने, कीमती पत्थरों या रत्नों पर नक्काशी करने और उन्हें अन्य वस्तुओं में जड़ने, और लकड़ी से चीजें बनाने जैसे कामों के लिए करेगा।</w:t>
      </w:r>
    </w:p>
    <w:p>
      <w:pPr/>
      <w:r>
        <w:rPr>
          <w:lang w:val="hi_IN" w:bidi="hi_IN"/>
        </w:rPr>
      </w:r>
      <w:r>
        <w:rPr>
          <w:lang w:val="hi_IN" w:bidi="hi_IN"/>
        </w:rPr>
        <w:t xml:space="preserve">यदि आवश्यक हो तो यहाँ रुकें और एक समूह के रूप में धातु की वस्तु पर बने कलात्मक बनावट या प्रतिमान की तस्वीर, किसी कीमती पत्थर पर उकेरी गई नक्काशी की तस्वीर और लकड़ी से तराशी गई किसी वस्तु की तस्वीर देखें। इस ऑडियो को यहाँ रोकें। </w:t>
      </w:r>
    </w:p>
    <w:p>
      <w:pPr/>
      <w:r>
        <w:rPr>
          <w:lang w:val="hi_IN" w:bidi="hi_IN"/>
        </w:rPr>
      </w:r>
      <w:r>
        <w:rPr>
          <w:lang w:val="hi_IN" w:bidi="hi_IN"/>
        </w:rPr>
        <w:t xml:space="preserve">दूसरे दृश्य में, यहोवा अभी भी मूसा से बात कर रहा है। यहोवा कहता है कि उसने बसलेल की मदद करने के लिए ओहोलीआब नाम के एक व्यक्ति को नियुक्त किया है। यहोवा समझाता है कि ओहोलीआब अहीसामाक नाम के एक व्यक्ति का पुत्र है; यहोवा कहता है कि ओहोलीआब का परिवार दान के गोत्र का है, जो इस्राएल के बारह गोत्रों में से एक है। यहोवा अन्त में कहता है कि उसने इस्राएलियों के सभी कुशल मजदूरों को विशेष योग्यताएँ दी हैं, ताकि वे इन योग्यताओं का उपयोग करके पवित्रस्थान में आराधना की सभी वस्तुएँ बनाने के लिए कर सकें। हालाँकि यह भाग सीधे ऐसा नहीं कहता है, फिर भी यहोवा का शायद यह अर्थ है कि बसलेल मुख्य मजदूर होगा, और अन्य मजदूरों की अगुवाई करेगा; ओहोलीआब अन्य मजदूरों की अगुवाई करने में बसलेल की मदद करेगा। लेकिन कई कुशल कारीगर आराधना की वस्तुएँ बनाने के लिए मिलकर काम करेंगे। </w:t>
      </w:r>
    </w:p>
    <w:p>
      <w:pPr/>
      <w:r>
        <w:rPr>
          <w:lang w:val="hi_IN" w:bidi="hi_IN"/>
        </w:rPr>
      </w:r>
      <w:r>
        <w:rPr>
          <w:lang w:val="hi_IN" w:bidi="hi_IN"/>
        </w:rPr>
        <w:t xml:space="preserve">तीसरे दृश्य में, यहोवा उन सभी आराधना की वस्तुओं के नाम बताता है जो मजदूर बनाएँगे: </w:t>
      </w:r>
    </w:p>
    <w:p>
      <w:pPr>
        <w:pStyle w:val="ListBullet"/>
        <w:spacing w:line="240" w:lineRule="auto"/>
        <w:ind w:left="720"/>
      </w:pPr>
      <w:r>
        <w:rPr>
          <w:lang w:val="hi_IN" w:bidi="hi_IN"/>
        </w:rPr>
      </w:r>
      <w:r>
        <w:rPr>
          <w:lang w:val="hi_IN" w:bidi="hi_IN"/>
        </w:rPr>
        <w:t xml:space="preserve">तम्बू या मिलापवाला तम्बू </w:t>
      </w:r>
    </w:p>
    <w:p>
      <w:pPr>
        <w:pStyle w:val="ListBullet"/>
        <w:spacing w:line="240" w:lineRule="auto"/>
        <w:ind w:left="720"/>
      </w:pPr>
      <w:r>
        <w:rPr>
          <w:lang w:val="hi_IN" w:bidi="hi_IN"/>
        </w:rPr>
      </w:r>
      <w:r>
        <w:rPr>
          <w:lang w:val="hi_IN" w:bidi="hi_IN"/>
        </w:rPr>
        <w:t xml:space="preserve">वाचा या साक्षी का सन्दूक </w:t>
      </w:r>
    </w:p>
    <w:p>
      <w:pPr>
        <w:pStyle w:val="ListBullet"/>
        <w:spacing w:line="240" w:lineRule="auto"/>
        <w:ind w:left="720"/>
      </w:pPr>
      <w:r>
        <w:rPr>
          <w:lang w:val="hi_IN" w:bidi="hi_IN"/>
        </w:rPr>
      </w:r>
      <w:r>
        <w:rPr>
          <w:lang w:val="hi_IN" w:bidi="hi_IN"/>
        </w:rPr>
        <w:t xml:space="preserve">दया का आसन या प्रायश्चित का आवरण </w:t>
      </w:r>
    </w:p>
    <w:p>
      <w:pPr>
        <w:pStyle w:val="ListBullet"/>
        <w:spacing w:line="240" w:lineRule="auto"/>
        <w:ind w:left="720"/>
      </w:pPr>
      <w:r>
        <w:rPr>
          <w:lang w:val="hi_IN" w:bidi="hi_IN"/>
        </w:rPr>
      </w:r>
      <w:r>
        <w:rPr>
          <w:lang w:val="hi_IN" w:bidi="hi_IN"/>
        </w:rPr>
        <w:t xml:space="preserve">मिलापवाले तम्बू की सभी वस्तुएँ </w:t>
      </w:r>
    </w:p>
    <w:p>
      <w:pPr>
        <w:pStyle w:val="ListBullet"/>
        <w:spacing w:line="240" w:lineRule="auto"/>
        <w:ind w:left="720"/>
      </w:pPr>
      <w:r>
        <w:rPr>
          <w:lang w:val="hi_IN" w:bidi="hi_IN"/>
        </w:rPr>
      </w:r>
      <w:r>
        <w:rPr>
          <w:lang w:val="hi_IN" w:bidi="hi_IN"/>
        </w:rPr>
        <w:t xml:space="preserve">मेज और मेज के पात्र </w:t>
      </w:r>
    </w:p>
    <w:p>
      <w:pPr>
        <w:pStyle w:val="ListBullet"/>
        <w:spacing w:line="240" w:lineRule="auto"/>
        <w:ind w:left="720"/>
      </w:pPr>
      <w:r>
        <w:rPr>
          <w:lang w:val="hi_IN" w:bidi="hi_IN"/>
        </w:rPr>
      </w:r>
      <w:r>
        <w:rPr>
          <w:lang w:val="hi_IN" w:bidi="hi_IN"/>
        </w:rPr>
        <w:t xml:space="preserve">शुद्ध सोने से बना दीवट और दीवट के बर्तन </w:t>
      </w:r>
    </w:p>
    <w:p>
      <w:pPr>
        <w:pStyle w:val="ListBullet"/>
        <w:spacing w:line="240" w:lineRule="auto"/>
        <w:ind w:left="720"/>
      </w:pPr>
      <w:r>
        <w:rPr>
          <w:lang w:val="hi_IN" w:bidi="hi_IN"/>
        </w:rPr>
      </w:r>
      <w:r>
        <w:rPr>
          <w:lang w:val="hi_IN" w:bidi="hi_IN"/>
        </w:rPr>
        <w:t xml:space="preserve">धूप की वेदी </w:t>
      </w:r>
    </w:p>
    <w:p>
      <w:pPr>
        <w:pStyle w:val="ListBullet"/>
        <w:spacing w:line="240" w:lineRule="auto"/>
        <w:ind w:left="720"/>
      </w:pPr>
      <w:r>
        <w:rPr>
          <w:lang w:val="hi_IN" w:bidi="hi_IN"/>
        </w:rPr>
      </w:r>
      <w:r>
        <w:rPr>
          <w:lang w:val="hi_IN" w:bidi="hi_IN"/>
        </w:rPr>
        <w:t xml:space="preserve">होमबलियों की वेदी और होमबलि की वेदी के पात्र </w:t>
      </w:r>
    </w:p>
    <w:p>
      <w:pPr>
        <w:pStyle w:val="ListBullet"/>
        <w:spacing w:line="240" w:lineRule="auto"/>
        <w:ind w:left="720"/>
      </w:pPr>
      <w:r>
        <w:rPr>
          <w:lang w:val="hi_IN" w:bidi="hi_IN"/>
        </w:rPr>
      </w:r>
      <w:r>
        <w:rPr>
          <w:lang w:val="hi_IN" w:bidi="hi_IN"/>
        </w:rPr>
        <w:t xml:space="preserve">पीतल की हौदी और उसका पीतल पाए </w:t>
      </w:r>
    </w:p>
    <w:p>
      <w:pPr>
        <w:pStyle w:val="ListBullet"/>
        <w:spacing w:line="240" w:lineRule="auto"/>
        <w:ind w:left="720"/>
      </w:pPr>
      <w:r>
        <w:rPr>
          <w:lang w:val="hi_IN" w:bidi="hi_IN"/>
        </w:rPr>
      </w:r>
      <w:r>
        <w:rPr>
          <w:lang w:val="hi_IN" w:bidi="hi_IN"/>
        </w:rPr>
        <w:t xml:space="preserve">हारून और उसके पुत्रों के याजक के रूप में पहनने के लिए खूबसूरती से सिले गए वस्त्र </w:t>
      </w:r>
    </w:p>
    <w:p>
      <w:pPr>
        <w:pStyle w:val="ListBullet"/>
        <w:spacing w:line="240" w:lineRule="auto"/>
        <w:ind w:left="720"/>
      </w:pPr>
      <w:r>
        <w:rPr>
          <w:lang w:val="hi_IN" w:bidi="hi_IN"/>
        </w:rPr>
      </w:r>
      <w:r>
        <w:rPr>
          <w:lang w:val="hi_IN" w:bidi="hi_IN"/>
        </w:rPr>
        <w:t xml:space="preserve">अभिषेक का तेल और मिलापवाले तम्बू के पवित्र स्थान की सुगंधित धूप </w:t>
      </w:r>
    </w:p>
    <w:p>
      <w:pPr/>
      <w:r>
        <w:rPr>
          <w:lang w:val="hi_IN" w:bidi="hi_IN"/>
        </w:rPr>
      </w:r>
      <w:r>
        <w:rPr>
          <w:lang w:val="hi_IN" w:bidi="hi_IN"/>
        </w:rPr>
        <w:t xml:space="preserve">यहाँ रुकें और समूह के रूप में उन चित्रों को देखें जिनका उपयोग आपने पिछले भागों में इन सभी वस्तुओं के लिए किया था। इन सभी वस्तुओं को बुलाने के लिए आपने जो नामों को चुना है, वे एक-दूसरे को याद दिलाएँ। इस ऑडियो को यहाँ रोकें। </w:t>
      </w:r>
    </w:p>
    <w:p>
      <w:pPr/>
      <w:r>
        <w:rPr>
          <w:lang w:val="hi_IN" w:bidi="hi_IN"/>
        </w:rPr>
      </w:r>
      <w:r>
        <w:rPr>
          <w:lang w:val="hi_IN" w:bidi="hi_IN"/>
        </w:rPr>
        <w:t xml:space="preserve">यहोवा अन्त में मूसा को याद दिलाता है कि इस्राएलियों को हर चीज़ ठीक उसी तरह बनानी है जैसे यहोवा ने आज्ञा दी है। यह पिछले भागों को दर्शाता है, जिनमें यहोवा ने इन सभी वस्तुओं को कैसे बनाना है, इसके बारे में विस्तृत निर्देश दिए थे। यहोवा अब मूसा को याद दिलाता है कि इस्राएलियों को इन सभी विस्तृत निर्देशों का पालन करना चाहिए। </w:t>
      </w:r>
    </w:p>
    <w:p>
      <w:pPr/>
      <w:r>
        <w:rPr>
          <w:lang w:val="hi_IN" w:bidi="hi_IN"/>
        </w:rPr>
      </w:r>
      <w:r>
        <w:rPr>
          <w:lang w:val="hi_IN" w:bidi="hi_IN"/>
        </w:rPr>
        <w:t xml:space="preserve">अब समूह को इस भाग और इसमें होने वाली घटनाओं को समझने के लिए चित्र बनाना, कथापट तैयार करना या वस्तुओं का उपयोग करना चाहिए। </w:t>
      </w:r>
      <w:r>
        <w:rPr>
          <w:lang w:val="hi_IN" w:bidi="hi_IN"/>
        </w:rPr>
      </w:r>
    </w:p>
    <w:p>
      <w:pPr>
        <w:pStyle w:val="Heading3"/>
      </w:pPr>
      <w:r>
        <w:rPr>
          <w:lang w:val="hi_IN" w:bidi="hi_IN"/>
        </w:rPr>
        <w:t>पाठ को नाटकीय रूप देना</w:t>
      </w:r>
    </w:p>
    <w:p>
      <w:pPr/>
      <w:r>
        <w:rPr>
          <w:lang w:val="hi_IN" w:bidi="hi_IN"/>
        </w:rPr>
      </w:r>
      <w:r>
        <w:rPr>
          <w:lang w:val="hi_IN" w:bidi="hi_IN"/>
        </w:rPr>
        <w:t xml:space="preserve">निर्गमन 31:1–11 का ऑडियो संस्करण सबसे आसानी से समझ में आने वाले अनुवाद में सुनें। </w:t>
      </w:r>
    </w:p>
    <w:p>
      <w:pPr/>
      <w:r>
        <w:rPr>
          <w:lang w:val="hi_IN" w:bidi="hi_IN"/>
        </w:rPr>
      </w:r>
      <w:r>
        <w:rPr>
          <w:lang w:val="hi_IN" w:bidi="hi_IN"/>
        </w:rPr>
        <w:t xml:space="preserve">इस चरण में, समूह इस भाग को नाटक के रूप में पेश करेगा। </w:t>
      </w:r>
    </w:p>
    <w:p>
      <w:pPr/>
      <w:r>
        <w:rPr>
          <w:lang w:val="hi_IN" w:bidi="hi_IN"/>
        </w:rPr>
      </w:r>
      <w:r>
        <w:rPr>
          <w:lang w:val="hi_IN" w:bidi="hi_IN"/>
        </w:rPr>
        <w:t xml:space="preserve">इस भाग में तीन दृश्य हैं। </w:t>
      </w:r>
    </w:p>
    <w:p>
      <w:pPr/>
      <w:r>
        <w:rPr>
          <w:lang w:val="hi_IN" w:bidi="hi_IN"/>
        </w:rPr>
      </w:r>
      <w:r>
        <w:rPr>
          <w:lang w:val="hi_IN" w:bidi="hi_IN"/>
        </w:rPr>
        <w:t xml:space="preserve">इस भाग के पात्रों में शामिल हैं: </w:t>
      </w:r>
    </w:p>
    <w:p>
      <w:pPr>
        <w:pStyle w:val="ListBullet"/>
        <w:spacing w:line="240" w:lineRule="auto"/>
        <w:ind w:left="720"/>
      </w:pPr>
      <w:r>
        <w:rPr>
          <w:lang w:val="hi_IN" w:bidi="hi_IN"/>
        </w:rPr>
      </w:r>
      <w:r>
        <w:rPr>
          <w:lang w:val="hi_IN" w:bidi="hi_IN"/>
        </w:rPr>
        <w:t xml:space="preserve">यहोवा </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 xml:space="preserve">बसलेल </w:t>
      </w:r>
    </w:p>
    <w:p>
      <w:pPr>
        <w:pStyle w:val="ListBullet"/>
        <w:spacing w:line="240" w:lineRule="auto"/>
        <w:ind w:left="720"/>
      </w:pPr>
      <w:r>
        <w:rPr>
          <w:lang w:val="hi_IN" w:bidi="hi_IN"/>
        </w:rPr>
      </w:r>
      <w:r>
        <w:rPr>
          <w:lang w:val="hi_IN" w:bidi="hi_IN"/>
        </w:rPr>
        <w:t xml:space="preserve">ओहोलीआब </w:t>
      </w:r>
    </w:p>
    <w:p>
      <w:pPr>
        <w:pStyle w:val="ListBullet"/>
        <w:spacing w:line="240" w:lineRule="auto"/>
        <w:ind w:left="720"/>
      </w:pPr>
      <w:r>
        <w:rPr>
          <w:lang w:val="hi_IN" w:bidi="hi_IN"/>
        </w:rPr>
      </w:r>
      <w:r>
        <w:rPr>
          <w:lang w:val="hi_IN" w:bidi="hi_IN"/>
        </w:rPr>
        <w:t xml:space="preserve">और इस्राएलियों के अन्य कुशल मजदूर </w:t>
      </w:r>
    </w:p>
    <w:p>
      <w:pPr/>
      <w:r>
        <w:rPr>
          <w:lang w:val="hi_IN" w:bidi="hi_IN"/>
        </w:rPr>
      </w:r>
      <w:r>
        <w:rPr>
          <w:lang w:val="hi_IN" w:bidi="hi_IN"/>
        </w:rPr>
        <w:t xml:space="preserve">एक समूह के रूप में, इस भाग का अभिनय दो बार करें। आपको इस भाग का अभिनय अपनी भाषा में करना चाहिए। </w:t>
      </w:r>
    </w:p>
    <w:p>
      <w:pPr/>
      <w:r>
        <w:rPr>
          <w:lang w:val="hi_IN" w:bidi="hi_IN"/>
        </w:rPr>
      </w:r>
      <w:r>
        <w:rPr>
          <w:lang w:val="hi_IN" w:bidi="hi_IN"/>
        </w:rPr>
        <w:t xml:space="preserve">सबसे पहले, बिना रुके इस भाग का अभिनय करें। इस भाग के संवाद, प्रवाह, कथानक और कालक्रम पर ध्यान दें। यह सुनिश्चित करें कि आप कहानी के कठिन या महत्वपूर्ण हिस्सों का अभिनय करना न छोड़ें। इस भाग के हर हिस्से को याद करने में एक दूसरे की सहायता करें। </w:t>
      </w:r>
    </w:p>
    <w:p>
      <w:pPr/>
      <w:r>
        <w:rPr>
          <w:lang w:val="hi_IN" w:bidi="hi_IN"/>
        </w:rPr>
      </w:r>
      <w:r>
        <w:rPr>
          <w:lang w:val="hi_IN" w:bidi="hi_IN"/>
        </w:rPr>
        <w:t xml:space="preserve">इस ऑडियो को यहाँ रोकें और भाग का अभिनय करें। </w:t>
      </w:r>
    </w:p>
    <w:p>
      <w:pPr/>
      <w:r>
        <w:rPr>
          <w:lang w:val="hi_IN" w:bidi="hi_IN"/>
        </w:rPr>
      </w:r>
      <w:r>
        <w:rPr>
          <w:lang w:val="hi_IN" w:bidi="hi_IN"/>
        </w:rPr>
        <w:t xml:space="preserve">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 </w:t>
      </w:r>
    </w:p>
    <w:p>
      <w:pPr/>
      <w:r>
        <w:rPr>
          <w:lang w:val="hi_IN" w:bidi="hi_IN"/>
        </w:rPr>
      </w:r>
      <w:r>
        <w:rPr>
          <w:lang w:val="hi_IN" w:bidi="hi_IN"/>
        </w:rPr>
        <w:t xml:space="preserve">इस ऑडियो को यहाँ रोकें और इस भाग का अभिनय दूसरी बार करें। </w:t>
      </w:r>
    </w:p>
    <w:p>
      <w:pPr/>
      <w:r>
        <w:rPr>
          <w:lang w:val="hi_IN" w:bidi="hi_IN"/>
        </w:rPr>
      </w:r>
      <w:r>
        <w:rPr>
          <w:lang w:val="hi_IN" w:bidi="hi_IN"/>
        </w:rPr>
        <w:t xml:space="preserve">नीचे नाटक और उसके संभावित उत्तरों का एक उदाहरण दिया गया है। </w:t>
      </w:r>
    </w:p>
    <w:p>
      <w:pPr/>
      <w:r>
        <w:rPr>
          <w:lang w:val="hi_IN" w:bidi="hi_IN"/>
        </w:rPr>
      </w:r>
      <w:r>
        <w:rPr>
          <w:lang w:val="hi_IN" w:bidi="hi_IN"/>
        </w:rPr>
        <w:t xml:space="preserve">पहले दृश्य में, यहोवा और मूसा अभी भी सीनै पर्वत पर हैं, और यहोवा ने मूसा से कहा है कि उसने बसलेल को विशेष रूप से नियुक्त किया है और उसे परमेश्वर के आत्मा से भर दिया है ताकि बसलेल उन सभी आराधना की वस्तुओं को पूरी तरह से बना सके जिन्हें यहोवा ने इस्राएलियों को बनाने की आज्ञा दी है। </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 xml:space="preserve">बसलेल का किरदार निभाने वाले व्यक्ति से पूछें, "आप क्या महसूस कर रहे हैं या क्या सोच रहे हैं?" वह व्यक्ति शायद इस तरह के जवाब दे, "यहोवा द्वारा चुने जाने पर मैं आनन्द और उत्साह से भरा हुआ हूँ," या "मैं हर चीज को वैसे ही बनाने के लिए उत्साहित हूँ जैसे यहोवा चाहता है, क्योंकि मैं जानता हूँ कि इससे यहोवा का सम्मान होगा।" </w:t>
      </w:r>
    </w:p>
    <w:p>
      <w:pPr>
        <w:pStyle w:val="ListBullet"/>
        <w:spacing w:line="240" w:lineRule="auto"/>
        <w:ind w:left="720"/>
      </w:pPr>
      <w:r>
        <w:rPr>
          <w:lang w:val="hi_IN" w:bidi="hi_IN"/>
        </w:rPr>
      </w:r>
      <w:r>
        <w:rPr>
          <w:lang w:val="hi_IN" w:bidi="hi_IN"/>
        </w:rPr>
        <w:t xml:space="preserve">अभिनय को जारी रखें। </w:t>
      </w:r>
    </w:p>
    <w:p>
      <w:pPr/>
      <w:r>
        <w:rPr>
          <w:lang w:val="hi_IN" w:bidi="hi_IN"/>
        </w:rPr>
      </w:r>
      <w:r>
        <w:rPr>
          <w:lang w:val="hi_IN" w:bidi="hi_IN"/>
        </w:rPr>
        <w:t xml:space="preserve">दूसरे दृश्य में, यहोवा कहता है कि उसने बसलेल की सहायता के लिए ओहोलीआब नाम के एक व्यक्ति को नियुक्त किया है। </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 xml:space="preserve">ओहोलीआब का किरदार निभाने वाले व्यक्ति से पूछें, "आप क्या महसूस कर रहे हैं या क्या सोच रहे हैं?" वह व्यक्ति शायद इस तरह जवाब दे, "बसलेल की तरह, मैं सम्मानित महसूस करता हूँ कि यहोवा ने मुझे इस कार्य के लिए चुना है," या "मैं बसलेल की मदद करने के लिए हर संभव प्रयास करना चाहता हूँ, क्योंकि यहोवा मुझसे यही चाहता है।" </w:t>
      </w:r>
    </w:p>
    <w:p>
      <w:pPr>
        <w:pStyle w:val="ListBullet"/>
        <w:spacing w:line="240" w:lineRule="auto"/>
        <w:ind w:left="720"/>
      </w:pPr>
      <w:r>
        <w:rPr>
          <w:lang w:val="hi_IN" w:bidi="hi_IN"/>
        </w:rPr>
      </w:r>
      <w:r>
        <w:rPr>
          <w:lang w:val="hi_IN" w:bidi="hi_IN"/>
        </w:rPr>
        <w:t xml:space="preserve">अभिनय को जारी रखें। </w:t>
      </w:r>
    </w:p>
    <w:p>
      <w:pPr/>
      <w:r>
        <w:rPr>
          <w:lang w:val="hi_IN" w:bidi="hi_IN"/>
        </w:rPr>
      </w:r>
      <w:r>
        <w:rPr>
          <w:lang w:val="hi_IN" w:bidi="hi_IN"/>
        </w:rPr>
        <w:t>यहोवा इसके बाद कहता है कि उसने इस्राएलियों के सभी कुशल मजदूरों को विशेष योग्यताएँ दी हैं। यहोवा कहता है कि ये मजदूर इन योग्यताओं का उपयोग पवित्रस्थान में आराधना की सभी वस्तुएँ बनाने के लिए करेंगे।</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 xml:space="preserve">अन्य कुशल मजदूरों की भूमिका निभा रहे लोगों से पूछें, "आप क्या सोच रहे हैं या कैसा महसूस कर रहे हैं?" वह व्यक्ति शायद इस तरह जवाब दे, "मैं उत्साहित हूँ कि यहोवा ने मुझे चुना है, क्योंकि मैं यहोवा की आराधना को परिपूर्ण और उत्कृष्ट बनाने में मदद कर सकता हूँ," या "यहोवा के उद्देश्यों के लिए अपनी प्रतिभाओं और क्षमताओं का उपयोग करना मुझे आनंद देता है।" </w:t>
      </w:r>
    </w:p>
    <w:p>
      <w:pPr>
        <w:pStyle w:val="ListBullet"/>
        <w:spacing w:line="240" w:lineRule="auto"/>
        <w:ind w:left="720"/>
      </w:pPr>
      <w:r>
        <w:rPr>
          <w:lang w:val="hi_IN" w:bidi="hi_IN"/>
        </w:rPr>
      </w:r>
      <w:r>
        <w:rPr>
          <w:lang w:val="hi_IN" w:bidi="hi_IN"/>
        </w:rPr>
        <w:t xml:space="preserve">अभिनय को जारी रखें। </w:t>
      </w:r>
    </w:p>
    <w:p>
      <w:pPr/>
      <w:r>
        <w:rPr>
          <w:lang w:val="hi_IN" w:bidi="hi_IN"/>
        </w:rPr>
      </w:r>
      <w:r>
        <w:rPr>
          <w:lang w:val="hi_IN" w:bidi="hi_IN"/>
        </w:rPr>
        <w:t xml:space="preserve">तीसरे दृश्य में, यहोवा हर उस वस्तु का नाम बताता है जो मजदूर बनाएँगे। वह नीचे दी गई वस्तुओं के नाम बताता है: </w:t>
      </w:r>
    </w:p>
    <w:p>
      <w:pPr>
        <w:pStyle w:val="ListBullet"/>
        <w:spacing w:line="240" w:lineRule="auto"/>
        <w:ind w:left="720"/>
      </w:pPr>
      <w:r>
        <w:rPr>
          <w:lang w:val="hi_IN" w:bidi="hi_IN"/>
        </w:rPr>
      </w:r>
      <w:r>
        <w:rPr>
          <w:lang w:val="hi_IN" w:bidi="hi_IN"/>
        </w:rPr>
        <w:t xml:space="preserve">तम्बू या मिलापवाला तम्बू </w:t>
      </w:r>
    </w:p>
    <w:p>
      <w:pPr>
        <w:pStyle w:val="ListBullet"/>
        <w:spacing w:line="240" w:lineRule="auto"/>
        <w:ind w:left="720"/>
      </w:pPr>
      <w:r>
        <w:rPr>
          <w:lang w:val="hi_IN" w:bidi="hi_IN"/>
        </w:rPr>
      </w:r>
      <w:r>
        <w:rPr>
          <w:lang w:val="hi_IN" w:bidi="hi_IN"/>
        </w:rPr>
        <w:t xml:space="preserve">वाचा या साक्षी का सन्दूक </w:t>
      </w:r>
    </w:p>
    <w:p>
      <w:pPr>
        <w:pStyle w:val="ListBullet"/>
        <w:spacing w:line="240" w:lineRule="auto"/>
        <w:ind w:left="720"/>
      </w:pPr>
      <w:r>
        <w:rPr>
          <w:lang w:val="hi_IN" w:bidi="hi_IN"/>
        </w:rPr>
      </w:r>
      <w:r>
        <w:rPr>
          <w:lang w:val="hi_IN" w:bidi="hi_IN"/>
        </w:rPr>
        <w:t xml:space="preserve">दया का आसन या प्रायश्चित का आवरण </w:t>
      </w:r>
    </w:p>
    <w:p>
      <w:pPr>
        <w:pStyle w:val="ListBullet"/>
        <w:spacing w:line="240" w:lineRule="auto"/>
        <w:ind w:left="720"/>
      </w:pPr>
      <w:r>
        <w:rPr>
          <w:lang w:val="hi_IN" w:bidi="hi_IN"/>
        </w:rPr>
      </w:r>
      <w:r>
        <w:rPr>
          <w:lang w:val="hi_IN" w:bidi="hi_IN"/>
        </w:rPr>
        <w:t xml:space="preserve">मिलापवाले तम्बू की सभी वस्तुएँ </w:t>
      </w:r>
    </w:p>
    <w:p>
      <w:pPr>
        <w:pStyle w:val="ListBullet"/>
        <w:spacing w:line="240" w:lineRule="auto"/>
        <w:ind w:left="720"/>
      </w:pPr>
      <w:r>
        <w:rPr>
          <w:lang w:val="hi_IN" w:bidi="hi_IN"/>
        </w:rPr>
      </w:r>
      <w:r>
        <w:rPr>
          <w:lang w:val="hi_IN" w:bidi="hi_IN"/>
        </w:rPr>
        <w:t xml:space="preserve">मेज और मेज के पात्र </w:t>
      </w:r>
    </w:p>
    <w:p>
      <w:pPr>
        <w:pStyle w:val="ListBullet"/>
        <w:spacing w:line="240" w:lineRule="auto"/>
        <w:ind w:left="720"/>
      </w:pPr>
      <w:r>
        <w:rPr>
          <w:lang w:val="hi_IN" w:bidi="hi_IN"/>
        </w:rPr>
      </w:r>
      <w:r>
        <w:rPr>
          <w:lang w:val="hi_IN" w:bidi="hi_IN"/>
        </w:rPr>
        <w:t xml:space="preserve">शुद्ध सोने से बना दीवट और दीवट के बर्तन </w:t>
      </w:r>
    </w:p>
    <w:p>
      <w:pPr>
        <w:pStyle w:val="ListBullet"/>
        <w:spacing w:line="240" w:lineRule="auto"/>
        <w:ind w:left="720"/>
      </w:pPr>
      <w:r>
        <w:rPr>
          <w:lang w:val="hi_IN" w:bidi="hi_IN"/>
        </w:rPr>
      </w:r>
      <w:r>
        <w:rPr>
          <w:lang w:val="hi_IN" w:bidi="hi_IN"/>
        </w:rPr>
        <w:t xml:space="preserve">धूप की वेदी </w:t>
      </w:r>
    </w:p>
    <w:p>
      <w:pPr>
        <w:pStyle w:val="ListBullet"/>
        <w:spacing w:line="240" w:lineRule="auto"/>
        <w:ind w:left="720"/>
      </w:pPr>
      <w:r>
        <w:rPr>
          <w:lang w:val="hi_IN" w:bidi="hi_IN"/>
        </w:rPr>
      </w:r>
      <w:r>
        <w:rPr>
          <w:lang w:val="hi_IN" w:bidi="hi_IN"/>
        </w:rPr>
        <w:t xml:space="preserve">होमबलियों की वेदी और होमबलि की वेदी के पात्र </w:t>
      </w:r>
    </w:p>
    <w:p>
      <w:pPr>
        <w:pStyle w:val="ListBullet"/>
        <w:spacing w:line="240" w:lineRule="auto"/>
        <w:ind w:left="720"/>
      </w:pPr>
      <w:r>
        <w:rPr>
          <w:lang w:val="hi_IN" w:bidi="hi_IN"/>
        </w:rPr>
      </w:r>
      <w:r>
        <w:rPr>
          <w:lang w:val="hi_IN" w:bidi="hi_IN"/>
        </w:rPr>
        <w:t xml:space="preserve">पीतल की हौदी और उसका पीतल पाए </w:t>
      </w:r>
    </w:p>
    <w:p>
      <w:pPr>
        <w:pStyle w:val="ListBullet"/>
        <w:spacing w:line="240" w:lineRule="auto"/>
        <w:ind w:left="720"/>
      </w:pPr>
      <w:r>
        <w:rPr>
          <w:lang w:val="hi_IN" w:bidi="hi_IN"/>
        </w:rPr>
      </w:r>
      <w:r>
        <w:rPr>
          <w:lang w:val="hi_IN" w:bidi="hi_IN"/>
        </w:rPr>
        <w:t xml:space="preserve">हारून और उसके पुत्रों के याजक के रूप में पहनने के लिए खूबसूरती से सिले गए वस्त्र </w:t>
      </w:r>
    </w:p>
    <w:p>
      <w:pPr>
        <w:pStyle w:val="ListBullet"/>
        <w:spacing w:line="240" w:lineRule="auto"/>
        <w:ind w:left="720"/>
      </w:pPr>
      <w:r>
        <w:rPr>
          <w:lang w:val="hi_IN" w:bidi="hi_IN"/>
        </w:rPr>
      </w:r>
      <w:r>
        <w:rPr>
          <w:lang w:val="hi_IN" w:bidi="hi_IN"/>
        </w:rPr>
        <w:t xml:space="preserve">अभिषेक का तेल और मिलापवाले तम्बू के पवित्र स्थान की सुगंधित धूप </w:t>
      </w:r>
    </w:p>
    <w:p>
      <w:pPr/>
      <w:r>
        <w:rPr>
          <w:lang w:val="hi_IN" w:bidi="hi_IN"/>
        </w:rPr>
      </w:r>
      <w:r>
        <w:rPr>
          <w:lang w:val="hi_IN" w:bidi="hi_IN"/>
        </w:rPr>
        <w:t xml:space="preserve">अन्त में यहोवा मूसा को याद दिलाता है कि इस्राएलियों को सब कुछ ठीक वैसे ही बनाना होगा जैसा यहोवा ने उन्हें आज्ञा दी है। इसका अर्थ यह है कि इस्राएलियों को उन सभी विस्तृत निर्देशों का पालन करना होगा जो यहोवा ने मूसा को इन वस्तुओं के बारे में पिछले भागों में दिए थे। </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 xml:space="preserve">यहोवा की भूमिका निभाने वाले व्यक्ति से पूछें, "आप क्या महसूस कर रहे हैं या क्या सोच रहे हैं?" वह व्यक्ति शायद इस तरह उत्तर दे सकता है, "मैं चाहता हूँ कि इस्राएली याद रखें कि मैं उन्हें अपने किसी भी निर्देश को बदलने की अनुमति नहीं दूँगा, क्योंकि केवल मैं ही जानता हूँ कि मेरे लोगों के लिए मेरी आराधना करने का सबसे अच्छा तरीका क्या है। इसीलिए उन्हें सब कुछ ठीक वैसे ही बनाना होगा जैसा मैंने उन्हें बताया है," या "मुझे इस बात से बहुत खुशी होती है कि मैंने अपनी विशेष रचनात्मकता और कौशल इन मजदूरों के साथ साझा किए हैं ताकि वे कलाकार बनकर उन चीजों को बना सकें जिन्हें मैंने उन्हें बनाने का निर्देश दिया है।" </w:t>
      </w:r>
      <w:r>
        <w:rPr>
          <w:lang w:val="hi_IN" w:bidi="hi_IN"/>
        </w:rPr>
      </w:r>
    </w:p>
    <w:p>
      <w:pPr>
        <w:pStyle w:val="Heading3"/>
      </w:pPr>
      <w:r>
        <w:rPr>
          <w:lang w:val="hi_IN" w:bidi="hi_IN"/>
        </w:rPr>
        <w:t>आवश्यक जानकारी</w:t>
      </w:r>
    </w:p>
    <w:p>
      <w:pPr/>
      <w:r>
        <w:rPr>
          <w:lang w:val="hi_IN" w:bidi="hi_IN"/>
        </w:rPr>
      </w:r>
      <w:r>
        <w:rPr>
          <w:lang w:val="hi_IN" w:bidi="hi_IN"/>
        </w:rPr>
        <w:t xml:space="preserve">निर्गमन 31:1–11 का ऑडियो संस्करण सबसे आसानी से समझ में आने वाले अनुवाद में सुनें। </w:t>
      </w:r>
    </w:p>
    <w:p>
      <w:pPr/>
      <w:r>
        <w:rPr>
          <w:lang w:val="hi_IN" w:bidi="hi_IN"/>
        </w:rPr>
      </w:r>
      <w:r>
        <w:rPr>
          <w:lang w:val="hi_IN" w:bidi="hi_IN"/>
        </w:rPr>
        <w:t xml:space="preserve">इस चरण में, समूह इस भाग के मुख्य शब्दों और शब्दावली पर चर्चा करेगा। </w:t>
      </w:r>
    </w:p>
    <w:p>
      <w:pPr/>
      <w:r>
        <w:rPr>
          <w:lang w:val="hi_IN" w:bidi="hi_IN"/>
        </w:rPr>
      </w:r>
      <w:r>
        <w:rPr>
          <w:b/>
          <w:lang w:val="hi_IN" w:bidi="hi_IN"/>
        </w:rPr>
        <w:t>यहोवा</w:t>
      </w:r>
      <w:r>
        <w:rPr>
          <w:lang w:val="hi_IN" w:bidi="hi_IN"/>
        </w:rPr>
        <w:t xml:space="preserve"> सीनै पर्वत के शीर्ष पर मूसा से बात करता है। यहोवा परमेश्वर का व्यक्तिगत नाम है जिसे उसने विशेष रूप से इस्राएलियों पर प्रकट किया था। </w:t>
      </w:r>
      <w:r>
        <w:rPr>
          <w:b/>
          <w:lang w:val="hi_IN" w:bidi="hi_IN"/>
        </w:rPr>
        <w:t>यहोवा</w:t>
      </w:r>
      <w:r>
        <w:rPr>
          <w:lang w:val="hi_IN" w:bidi="hi_IN"/>
        </w:rPr>
        <w:t xml:space="preserve"> के बारे में अधिक जानकारी के लिए मुख्य शब्दावली देखें। यहोवा कहता है कि उसने विशेष रूप से बसलेल नाम के एक व्यक्ति को चुना है, जो ऊरी नाम के एक व्यक्ति का </w:t>
      </w:r>
      <w:r>
        <w:rPr>
          <w:b/>
          <w:lang w:val="hi_IN" w:bidi="hi_IN"/>
        </w:rPr>
        <w:t>पुत्र</w:t>
      </w:r>
      <w:r>
        <w:rPr>
          <w:lang w:val="hi_IN" w:bidi="hi_IN"/>
        </w:rPr>
        <w:t xml:space="preserve"> और हूर नाम के एक व्यक्ति का पोता है। कुछ अनुवादों में कहा गया है कि यहोवा ने "बसलेल को नाम से पुकारा", जिसका अर्थ है कि उसने बसलेल को चुना या नियुक्त किया। यहोवा कहता है कि बसलेल यहूदा के गोत्र का था। </w:t>
      </w:r>
      <w:r>
        <w:rPr>
          <w:b/>
          <w:lang w:val="hi_IN" w:bidi="hi_IN"/>
        </w:rPr>
        <w:t>गोत्र</w:t>
      </w:r>
      <w:r>
        <w:rPr>
          <w:lang w:val="hi_IN" w:bidi="hi_IN"/>
        </w:rPr>
        <w:t xml:space="preserve"> के लिए उसी शब्द का उपयोग करें जो आपने पिछले भागों में उपयोग किया है, और अधिक जानकारी के लिए मुख्य शब्दावली में </w:t>
      </w:r>
      <w:r>
        <w:rPr>
          <w:b/>
          <w:lang w:val="hi_IN" w:bidi="hi_IN"/>
        </w:rPr>
        <w:t>इस्राएलियों</w:t>
      </w:r>
      <w:r>
        <w:rPr>
          <w:lang w:val="hi_IN" w:bidi="hi_IN"/>
        </w:rPr>
        <w:t xml:space="preserve"> शब्द देखें। </w:t>
      </w:r>
    </w:p>
    <w:p>
      <w:pPr/>
      <w:r>
        <w:rPr>
          <w:lang w:val="hi_IN" w:bidi="hi_IN"/>
        </w:rPr>
      </w:r>
      <w:r>
        <w:rPr>
          <w:lang w:val="hi_IN" w:bidi="hi_IN"/>
        </w:rPr>
        <w:t xml:space="preserve">यहोवा कहता है कि उसने बसलेल को </w:t>
      </w:r>
      <w:r>
        <w:rPr>
          <w:b/>
          <w:lang w:val="hi_IN" w:bidi="hi_IN"/>
        </w:rPr>
        <w:t>परमेश्वर</w:t>
      </w:r>
      <w:r>
        <w:rPr>
          <w:lang w:val="hi_IN" w:bidi="hi_IN"/>
        </w:rPr>
        <w:t xml:space="preserve"> के आत्मा से भर दिया है। परमेश्वर के आत्मा से भरना एक ऐसी सामर्थ्य को दर्शाता है जो यहोवा से आती है; यहाँ यह बसलेल को ज्ञान, क्षमता और कौशल देता है। यहोवा कहता है कि बसलेल परमेश्वर के आत्मा से प्राप्त ज्ञान, क्षमता और कौशल का उपयोग करके सभी प्रकार की शिल्पकला या हाथ से बनी वस्तुएँ बना सकता है। </w:t>
      </w:r>
    </w:p>
    <w:p>
      <w:pPr/>
      <w:r>
        <w:rPr>
          <w:lang w:val="hi_IN" w:bidi="hi_IN"/>
        </w:rPr>
      </w:r>
      <w:r>
        <w:rPr>
          <w:lang w:val="hi_IN" w:bidi="hi_IN"/>
        </w:rPr>
        <w:t xml:space="preserve">यहाँ रुकें और समूह में चर्चा करें कि आप </w:t>
      </w:r>
      <w:r>
        <w:rPr>
          <w:b/>
          <w:lang w:val="hi_IN" w:bidi="hi_IN"/>
        </w:rPr>
        <w:t>परमेश्वर के आत्मा</w:t>
      </w:r>
      <w:r>
        <w:rPr>
          <w:lang w:val="hi_IN" w:bidi="hi_IN"/>
        </w:rPr>
        <w:t xml:space="preserve"> के लिए किस शब्द या वाक्यांश का उपयोग करेंगे। याद रखें कि इस वाक्यांश में परमेश्वर के लिए केवल सामान्य शब्द और आत्मा के लिए सामान्य शब्द शामिल है: लोग इस वाक्यांश का अनुवाद उसी तरह नहीं करते जैसे नए नियम में "पवित्र आत्मा" का अनुवाद करते हैं। हालाँकि, "परमेश्वर का आत्मा" वाक्यांश परमेश्वर के आत्मा के लिए सामान्य शब्द है, फिर भी आप पुराने नियम में परमेश्वर के आत्मा के काम के बारे में और अधिक सुनने के लिए मुख्य शब्दावली में </w:t>
      </w:r>
      <w:r>
        <w:rPr>
          <w:b/>
          <w:lang w:val="hi_IN" w:bidi="hi_IN"/>
        </w:rPr>
        <w:t>पवित्र आत्मा</w:t>
      </w:r>
      <w:r>
        <w:rPr>
          <w:lang w:val="hi_IN" w:bidi="hi_IN"/>
        </w:rPr>
        <w:t xml:space="preserve"> को संदर्भित कर सकते हैं। इस ऑडियो को यहाँ रोकें। </w:t>
      </w:r>
    </w:p>
    <w:p>
      <w:pPr/>
      <w:r>
        <w:rPr>
          <w:lang w:val="hi_IN" w:bidi="hi_IN"/>
        </w:rPr>
      </w:r>
      <w:r>
        <w:rPr>
          <w:lang w:val="hi_IN" w:bidi="hi_IN"/>
        </w:rPr>
        <w:t xml:space="preserve">यहोवा यह भी कहता है कि उसने बसलेल की मदद करने के लिए दान के गोत्र से ओहोलीआब नाम के एक व्यक्ति को चुना है। यहोवा आगे कहता है कि उसने इस्राएलियों में से सभी </w:t>
      </w:r>
      <w:r>
        <w:rPr>
          <w:b/>
          <w:lang w:val="hi_IN" w:bidi="hi_IN"/>
        </w:rPr>
        <w:t>कुशल कारीगरों</w:t>
      </w:r>
      <w:r>
        <w:rPr>
          <w:lang w:val="hi_IN" w:bidi="hi_IN"/>
        </w:rPr>
        <w:t xml:space="preserve"> को विशेष क्षमता प्रदान की है। कुशल मजदूरों का अनुवाद करने के लिए उसी शब्द का उपयोग करें जिसका उपयोग आपने पहले किया था। </w:t>
      </w:r>
    </w:p>
    <w:p>
      <w:pPr/>
      <w:r>
        <w:rPr>
          <w:lang w:val="hi_IN" w:bidi="hi_IN"/>
        </w:rPr>
      </w:r>
      <w:r>
        <w:rPr>
          <w:lang w:val="hi_IN" w:bidi="hi_IN"/>
        </w:rPr>
        <w:t xml:space="preserve">यहोवा कहता है कि उसने कुशल मजदूरों को यह विशेष योग्यता दी है ताकि वे </w:t>
      </w:r>
      <w:r>
        <w:rPr>
          <w:b/>
          <w:lang w:val="hi_IN" w:bidi="hi_IN"/>
        </w:rPr>
        <w:t>पवित्रस्थान</w:t>
      </w:r>
      <w:r>
        <w:rPr>
          <w:lang w:val="hi_IN" w:bidi="hi_IN"/>
        </w:rPr>
        <w:t xml:space="preserve"> में </w:t>
      </w:r>
      <w:r>
        <w:rPr>
          <w:b/>
          <w:lang w:val="hi_IN" w:bidi="hi_IN"/>
        </w:rPr>
        <w:t>आराधना</w:t>
      </w:r>
      <w:r>
        <w:rPr>
          <w:lang w:val="hi_IN" w:bidi="hi_IN"/>
        </w:rPr>
        <w:t xml:space="preserve"> के लिए सभी वस्तुएँ बना सकें। ये वे वस्तुएँ हैं जिन्हें यहोवा ने मूसा को पिछले भागों में बनाने के लिए कहा था। यहोवा सभी वस्तुओं के नाम फिर से बताता है। इन प्रत्येक शब्द या वाक्यांश के लिए उसी शब्द या वाक्यांश का उपयोग करें जिसका उपयोग आपने पिछले भागों में किया है: </w:t>
      </w:r>
    </w:p>
    <w:p>
      <w:pPr>
        <w:pStyle w:val="ListBullet"/>
        <w:spacing w:line="240" w:lineRule="auto"/>
        <w:ind w:left="720"/>
      </w:pPr>
      <w:r>
        <w:rPr>
          <w:lang w:val="hi_IN" w:bidi="hi_IN"/>
        </w:rPr>
      </w:r>
      <w:r>
        <w:rPr>
          <w:b/>
          <w:lang w:val="hi_IN" w:bidi="hi_IN"/>
        </w:rPr>
        <w:t>तम्बू</w:t>
      </w:r>
      <w:r>
        <w:rPr>
          <w:lang w:val="hi_IN" w:bidi="hi_IN"/>
        </w:rPr>
        <w:t xml:space="preserve"> या मिलापवाला तम्बू: इस शब्द के बारे में अधिक जानकारी के लिए मुख्य शब्दावली में </w:t>
      </w:r>
      <w:r>
        <w:rPr>
          <w:b/>
          <w:lang w:val="hi_IN" w:bidi="hi_IN"/>
        </w:rPr>
        <w:t>मिलापवाला तम्बू</w:t>
      </w:r>
      <w:r>
        <w:rPr>
          <w:lang w:val="hi_IN" w:bidi="hi_IN"/>
        </w:rPr>
        <w:t xml:space="preserve"> देखें। </w:t>
      </w:r>
    </w:p>
    <w:p>
      <w:pPr>
        <w:pStyle w:val="ListBullet"/>
        <w:spacing w:line="240" w:lineRule="auto"/>
        <w:ind w:left="720"/>
      </w:pPr>
      <w:r>
        <w:rPr>
          <w:lang w:val="hi_IN" w:bidi="hi_IN"/>
        </w:rPr>
      </w:r>
      <w:r>
        <w:rPr>
          <w:lang w:val="hi_IN" w:bidi="hi_IN"/>
        </w:rPr>
        <w:t xml:space="preserve">वाचा या </w:t>
      </w:r>
      <w:r>
        <w:rPr>
          <w:b/>
          <w:lang w:val="hi_IN" w:bidi="hi_IN"/>
        </w:rPr>
        <w:t>साक्षी का सन्दूक</w:t>
      </w:r>
      <w:r>
        <w:rPr>
          <w:lang w:val="hi_IN" w:bidi="hi_IN"/>
        </w:rPr>
        <w:t xml:space="preserve">: इस शब्द के बारे में अधिक जानकारी के लिए मुख्य शब्दावली में </w:t>
      </w:r>
      <w:r>
        <w:rPr>
          <w:b/>
          <w:lang w:val="hi_IN" w:bidi="hi_IN"/>
        </w:rPr>
        <w:t>वाचा का सन्दूक</w:t>
      </w:r>
      <w:r>
        <w:rPr>
          <w:lang w:val="hi_IN" w:bidi="hi_IN"/>
        </w:rPr>
        <w:t xml:space="preserve"> देखें। </w:t>
      </w:r>
    </w:p>
    <w:p>
      <w:pPr>
        <w:pStyle w:val="ListBullet"/>
        <w:spacing w:line="240" w:lineRule="auto"/>
        <w:ind w:left="720"/>
      </w:pPr>
      <w:r>
        <w:rPr>
          <w:lang w:val="hi_IN" w:bidi="hi_IN"/>
        </w:rPr>
      </w:r>
      <w:r>
        <w:rPr>
          <w:b/>
          <w:lang w:val="hi_IN" w:bidi="hi_IN"/>
        </w:rPr>
        <w:t>दया</w:t>
      </w:r>
      <w:r>
        <w:rPr>
          <w:lang w:val="hi_IN" w:bidi="hi_IN"/>
        </w:rPr>
        <w:t xml:space="preserve"> का आसन या </w:t>
      </w:r>
      <w:r>
        <w:rPr>
          <w:b/>
          <w:lang w:val="hi_IN" w:bidi="hi_IN"/>
        </w:rPr>
        <w:t>प्रायश्चित</w:t>
      </w:r>
      <w:r>
        <w:rPr>
          <w:lang w:val="hi_IN" w:bidi="hi_IN"/>
        </w:rPr>
        <w:t xml:space="preserve"> का आवरण </w:t>
      </w:r>
    </w:p>
    <w:p>
      <w:pPr>
        <w:pStyle w:val="ListBullet"/>
        <w:spacing w:line="240" w:lineRule="auto"/>
        <w:ind w:left="720"/>
      </w:pPr>
      <w:r>
        <w:rPr>
          <w:lang w:val="hi_IN" w:bidi="hi_IN"/>
        </w:rPr>
      </w:r>
      <w:r>
        <w:rPr>
          <w:lang w:val="hi_IN" w:bidi="hi_IN"/>
        </w:rPr>
        <w:t xml:space="preserve">मिलापवाले तम्बू की सभी वस्तुएँ </w:t>
      </w:r>
    </w:p>
    <w:p>
      <w:pPr>
        <w:pStyle w:val="ListBullet"/>
        <w:spacing w:line="240" w:lineRule="auto"/>
        <w:ind w:left="720"/>
      </w:pPr>
      <w:r>
        <w:rPr>
          <w:lang w:val="hi_IN" w:bidi="hi_IN"/>
        </w:rPr>
      </w:r>
      <w:r>
        <w:rPr>
          <w:lang w:val="hi_IN" w:bidi="hi_IN"/>
        </w:rPr>
        <w:t xml:space="preserve">मेज और मेज के पात्र </w:t>
      </w:r>
    </w:p>
    <w:p>
      <w:pPr>
        <w:pStyle w:val="ListBullet"/>
        <w:spacing w:line="240" w:lineRule="auto"/>
        <w:ind w:left="720"/>
      </w:pPr>
      <w:r>
        <w:rPr>
          <w:lang w:val="hi_IN" w:bidi="hi_IN"/>
        </w:rPr>
      </w:r>
      <w:r>
        <w:rPr>
          <w:lang w:val="hi_IN" w:bidi="hi_IN"/>
        </w:rPr>
        <w:t xml:space="preserve">शुद्ध सोने से बना दीवट और दीवट के बर्तन </w:t>
      </w:r>
    </w:p>
    <w:p>
      <w:pPr>
        <w:pStyle w:val="ListBullet"/>
        <w:spacing w:line="240" w:lineRule="auto"/>
        <w:ind w:left="720"/>
      </w:pPr>
      <w:r>
        <w:rPr>
          <w:lang w:val="hi_IN" w:bidi="hi_IN"/>
        </w:rPr>
      </w:r>
      <w:r>
        <w:rPr>
          <w:lang w:val="hi_IN" w:bidi="hi_IN"/>
        </w:rPr>
        <w:t xml:space="preserve">धूप की </w:t>
      </w:r>
      <w:r>
        <w:rPr>
          <w:b/>
          <w:lang w:val="hi_IN" w:bidi="hi_IN"/>
        </w:rPr>
        <w:t>वेदी</w:t>
      </w:r>
      <w:r>
        <w:rPr>
          <w:lang w:val="hi_IN" w:bidi="hi_IN"/>
        </w:rPr>
        <w:t xml:space="preserve">: इस शब्द के बारे में अधिक जानकारी के लिए मुख्य शब्दावली में </w:t>
      </w:r>
      <w:r>
        <w:rPr>
          <w:b/>
          <w:lang w:val="hi_IN" w:bidi="hi_IN"/>
        </w:rPr>
        <w:t>वेदी</w:t>
      </w:r>
      <w:r>
        <w:rPr>
          <w:lang w:val="hi_IN" w:bidi="hi_IN"/>
        </w:rPr>
        <w:t xml:space="preserve"> देखें।</w:t>
      </w:r>
    </w:p>
    <w:p>
      <w:pPr>
        <w:pStyle w:val="ListBullet"/>
        <w:spacing w:line="240" w:lineRule="auto"/>
        <w:ind w:left="720"/>
      </w:pPr>
      <w:r>
        <w:rPr>
          <w:lang w:val="hi_IN" w:bidi="hi_IN"/>
        </w:rPr>
      </w:r>
      <w:r>
        <w:rPr>
          <w:b/>
          <w:lang w:val="hi_IN" w:bidi="hi_IN"/>
        </w:rPr>
        <w:t>होमबलि</w:t>
      </w:r>
      <w:r>
        <w:rPr>
          <w:lang w:val="hi_IN" w:bidi="hi_IN"/>
        </w:rPr>
        <w:t xml:space="preserve"> की वेदी और होमबलि की वेदी के बर्तनों के बारे में अधिक जानकारी के लिए मुख्य शब्दावली में </w:t>
      </w:r>
      <w:r>
        <w:rPr>
          <w:b/>
          <w:lang w:val="hi_IN" w:bidi="hi_IN"/>
        </w:rPr>
        <w:t>होमबलि</w:t>
      </w:r>
      <w:r>
        <w:rPr>
          <w:lang w:val="hi_IN" w:bidi="hi_IN"/>
        </w:rPr>
        <w:t xml:space="preserve"> को देखें। </w:t>
      </w:r>
    </w:p>
    <w:p>
      <w:pPr>
        <w:pStyle w:val="ListBullet"/>
        <w:spacing w:line="240" w:lineRule="auto"/>
        <w:ind w:left="720"/>
      </w:pPr>
      <w:r>
        <w:rPr>
          <w:lang w:val="hi_IN" w:bidi="hi_IN"/>
        </w:rPr>
      </w:r>
      <w:r>
        <w:rPr>
          <w:b/>
          <w:lang w:val="hi_IN" w:bidi="hi_IN"/>
        </w:rPr>
        <w:t>पीतल</w:t>
      </w:r>
      <w:r>
        <w:rPr>
          <w:lang w:val="hi_IN" w:bidi="hi_IN"/>
        </w:rPr>
        <w:t xml:space="preserve"> का हौदा और उसका पीतल पाया: इस शब्द के बारे में अधिक जानकारी के लिए मुख्य शब्दावली में </w:t>
      </w:r>
      <w:r>
        <w:rPr>
          <w:b/>
          <w:lang w:val="hi_IN" w:bidi="hi_IN"/>
        </w:rPr>
        <w:t>पीतल</w:t>
      </w:r>
      <w:r>
        <w:rPr>
          <w:lang w:val="hi_IN" w:bidi="hi_IN"/>
        </w:rPr>
        <w:t xml:space="preserve"> शब्द देखें। </w:t>
      </w:r>
    </w:p>
    <w:p>
      <w:pPr>
        <w:pStyle w:val="ListBullet"/>
        <w:spacing w:line="240" w:lineRule="auto"/>
        <w:ind w:left="720"/>
      </w:pPr>
      <w:r>
        <w:rPr>
          <w:lang w:val="hi_IN" w:bidi="hi_IN"/>
        </w:rPr>
      </w:r>
      <w:r>
        <w:rPr>
          <w:lang w:val="hi_IN" w:bidi="hi_IN"/>
        </w:rPr>
        <w:t xml:space="preserve">हारून और उसके पुत्रों के </w:t>
      </w:r>
      <w:r>
        <w:rPr>
          <w:b/>
          <w:lang w:val="hi_IN" w:bidi="hi_IN"/>
        </w:rPr>
        <w:t>याजक</w:t>
      </w:r>
      <w:r>
        <w:rPr>
          <w:lang w:val="hi_IN" w:bidi="hi_IN"/>
        </w:rPr>
        <w:t xml:space="preserve"> के रूप में पहनने के लिए खूबसूरती से सिले गए वस्त्र: इस शब्द के बारे में अधिक जानकारी के लिए मुख्य शब्दावली में </w:t>
      </w:r>
      <w:r>
        <w:rPr>
          <w:b/>
          <w:lang w:val="hi_IN" w:bidi="hi_IN"/>
        </w:rPr>
        <w:t>याजक</w:t>
      </w:r>
      <w:r>
        <w:rPr>
          <w:lang w:val="hi_IN" w:bidi="hi_IN"/>
        </w:rPr>
        <w:t xml:space="preserve"> को देखें। </w:t>
      </w:r>
    </w:p>
    <w:p>
      <w:pPr>
        <w:pStyle w:val="ListBullet"/>
        <w:spacing w:line="240" w:lineRule="auto"/>
        <w:ind w:left="720"/>
      </w:pPr>
      <w:r>
        <w:rPr>
          <w:lang w:val="hi_IN" w:bidi="hi_IN"/>
        </w:rPr>
      </w:r>
      <w:r>
        <w:rPr>
          <w:b/>
          <w:lang w:val="hi_IN" w:bidi="hi_IN"/>
        </w:rPr>
        <w:t>अभिषेक</w:t>
      </w:r>
      <w:r>
        <w:rPr>
          <w:lang w:val="hi_IN" w:bidi="hi_IN"/>
        </w:rPr>
        <w:t xml:space="preserve"> का तेल और मिलापवाले तम्बू के </w:t>
      </w:r>
      <w:r>
        <w:rPr>
          <w:b/>
          <w:lang w:val="hi_IN" w:bidi="hi_IN"/>
        </w:rPr>
        <w:t>पवित्र स्थान</w:t>
      </w:r>
      <w:r>
        <w:rPr>
          <w:lang w:val="hi_IN" w:bidi="hi_IN"/>
        </w:rPr>
        <w:t xml:space="preserve"> की सुगंधित धूप के बारे में अधिक जानकारी के लिए मुख्य शब्दावली में </w:t>
      </w:r>
      <w:r>
        <w:rPr>
          <w:b/>
          <w:lang w:val="hi_IN" w:bidi="hi_IN"/>
        </w:rPr>
        <w:t>अभिषेक</w:t>
      </w:r>
      <w:r>
        <w:rPr>
          <w:lang w:val="hi_IN" w:bidi="hi_IN"/>
        </w:rPr>
        <w:t xml:space="preserve"> और </w:t>
      </w:r>
      <w:r>
        <w:rPr>
          <w:b/>
          <w:lang w:val="hi_IN" w:bidi="hi_IN"/>
        </w:rPr>
        <w:t>पवित्र स्थान</w:t>
      </w:r>
      <w:r>
        <w:rPr>
          <w:lang w:val="hi_IN" w:bidi="hi_IN"/>
        </w:rPr>
        <w:t xml:space="preserve"> देखें। </w:t>
      </w:r>
    </w:p>
    <w:p>
      <w:pPr/>
      <w:r>
        <w:rPr>
          <w:lang w:val="hi_IN" w:bidi="hi_IN"/>
        </w:rPr>
      </w:r>
      <w:r>
        <w:rPr>
          <w:lang w:val="hi_IN" w:bidi="hi_IN"/>
        </w:rPr>
        <w:t xml:space="preserve">यहाँ रुकें और समूह के रूप में उन चित्रों को देखें जिनका उपयोग आपने इन प्रत्येक वस्तु के लिए पिछले भागों में किया है और यदि आवश्यकता हो तो उन चित्रों को देखें। इस ऑडियो को यहाँ रोकें। </w:t>
      </w:r>
      <w:r>
        <w:rPr>
          <w:lang w:val="hi_IN" w:bidi="hi_IN"/>
        </w:rPr>
      </w:r>
    </w:p>
    <w:p>
      <w:pPr>
        <w:pStyle w:val="Heading3"/>
      </w:pPr>
      <w:r>
        <w:rPr>
          <w:lang w:val="hi_IN" w:bidi="hi_IN"/>
        </w:rPr>
        <w:t>वचन बोलना</w:t>
      </w:r>
    </w:p>
    <w:p>
      <w:pPr/>
      <w:r>
        <w:rPr>
          <w:lang w:val="hi_IN" w:bidi="hi_IN"/>
        </w:rPr>
      </w:r>
      <w:r>
        <w:rPr>
          <w:lang w:val="hi_IN" w:bidi="hi_IN"/>
        </w:rPr>
        <w:t xml:space="preserve">इस भाग का ऑडियो संस्करण सबसे सरल अनुवाद में सुनें। </w:t>
      </w:r>
    </w:p>
    <w:p>
      <w:pPr/>
      <w:r>
        <w:rPr>
          <w:lang w:val="hi_IN" w:bidi="hi_IN"/>
        </w:rPr>
      </w:r>
      <w:r>
        <w:rPr>
          <w:lang w:val="hi_IN" w:bidi="hi_IN"/>
        </w:rPr>
        <w:t xml:space="preserve">इस सत्र में, सामूहिक रूप में, अपनी भाषा में इस भाग को दोबारा बताएँ। </w:t>
      </w:r>
    </w:p>
    <w:p>
      <w:pPr/>
      <w:r>
        <w:rPr>
          <w:lang w:val="hi_IN" w:bidi="hi_IN"/>
        </w:rPr>
      </w:r>
      <w:r>
        <w:rPr>
          <w:lang w:val="hi_IN" w:bidi="hi_IN"/>
        </w:rPr>
        <w:t xml:space="preserve">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 </w:t>
      </w:r>
    </w:p>
    <w:p>
      <w:pPr/>
      <w:r>
        <w:rPr>
          <w:lang w:val="hi_IN" w:bidi="hi_IN"/>
        </w:rPr>
      </w:r>
      <w:r>
        <w:rPr>
          <w:lang w:val="hi_IN" w:bidi="hi_IN"/>
        </w:rPr>
        <w:t xml:space="preserve">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 </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 </w:t>
      </w:r>
    </w:p>
    <w:p>
      <w:pPr/>
      <w:r>
        <w:rPr>
          <w:lang w:val="hi_IN" w:bidi="hi_IN"/>
        </w:rPr>
      </w:r>
      <w:r>
        <w:rPr>
          <w:lang w:val="hi_IN" w:bidi="hi_IN"/>
        </w:rPr>
        <w:t xml:space="preserve">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 </w:t>
      </w:r>
    </w:p>
    <w:p>
      <w:pPr/>
      <w:r>
        <w:rPr>
          <w:lang w:val="hi_IN" w:bidi="hi_IN"/>
        </w:rPr>
      </w:r>
      <w:r>
        <w:rPr>
          <w:lang w:val="hi_IN" w:bidi="hi_IN"/>
        </w:rPr>
        <w:t xml:space="preserve">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 </w:t>
      </w:r>
      <w:r>
        <w:rPr>
          <w:lang w:val="hi_IN" w:bidi="hi_IN"/>
        </w:rPr>
      </w:r>
      <w:r>
        <w:rPr>
          <w:lang w:val="hi_IN" w:bidi="hi_IN"/>
        </w:rPr>
      </w:r>
    </w:p>
    <w:p>
      <w:pPr/>
      <w:r>
        <w:rPr>
          <w:lang w:val="hi_IN" w:bidi="hi_IN"/>
        </w:rPr>
      </w:r>
    </w:p>
    <w:p>
      <w:pPr>
        <w:pStyle w:val="Heading2"/>
      </w:pPr>
      <w:r>
        <w:rPr>
          <w:lang w:val="hi_IN" w:bidi="hi_IN"/>
        </w:rPr>
        <w:t>निर्गमन 31:12–18</w:t>
      </w:r>
      <w:r>
        <w:rPr>
          <w:lang w:val="hi_IN" w:bidi="hi_IN"/>
        </w:rPr>
      </w:r>
    </w:p>
    <w:p>
      <w:pPr>
        <w:pStyle w:val="Heading3"/>
      </w:pPr>
      <w:r>
        <w:rPr>
          <w:lang w:val="hi_IN" w:bidi="hi_IN"/>
        </w:rPr>
        <w:t>सुने और मन में रखें</w:t>
      </w:r>
    </w:p>
    <w:p>
      <w:pPr/>
      <w:r>
        <w:rPr>
          <w:lang w:val="hi_IN" w:bidi="hi_IN"/>
        </w:rPr>
      </w:r>
      <w:r>
        <w:rPr>
          <w:lang w:val="hi_IN" w:bidi="hi_IN"/>
        </w:rPr>
        <w:t xml:space="preserve">इस चरण में, निर्गमन 31:12–18 को सुनें और अपने मन में रखें। </w:t>
      </w:r>
    </w:p>
    <w:p>
      <w:pPr/>
      <w:r>
        <w:rPr>
          <w:lang w:val="hi_IN" w:bidi="hi_IN"/>
        </w:rPr>
      </w:r>
      <w:r>
        <w:rPr>
          <w:lang w:val="hi_IN" w:bidi="hi_IN"/>
        </w:rPr>
        <w:t xml:space="preserve">यदि सम्भव हो, तो निर्गमन 31:12–18 का ऑडियो संस्करण तीन बार, तीन अलग-अलग अनुवादों में सुनें। </w:t>
      </w:r>
    </w:p>
    <w:p>
      <w:pPr/>
      <w:r>
        <w:rPr>
          <w:lang w:val="hi_IN" w:bidi="hi_IN"/>
        </w:rPr>
      </w:r>
      <w:r>
        <w:rPr>
          <w:lang w:val="hi_IN" w:bidi="hi_IN"/>
        </w:rPr>
        <w:t xml:space="preserve">इस ऑडियो को यहाँ रोकें। </w:t>
      </w:r>
    </w:p>
    <w:p>
      <w:pPr/>
      <w:r>
        <w:rPr>
          <w:lang w:val="hi_IN" w:bidi="hi_IN"/>
        </w:rPr>
      </w:r>
      <w:r>
        <w:rPr>
          <w:lang w:val="hi_IN" w:bidi="hi_IN"/>
        </w:rPr>
        <w:t xml:space="preserve">उसके बाद एक समूह में, नीचे दिए गए प्रश्नों पर चर्चा करें: </w:t>
      </w:r>
    </w:p>
    <w:p>
      <w:pPr>
        <w:pStyle w:val="ListBullet"/>
        <w:spacing w:line="240" w:lineRule="auto"/>
        <w:ind w:left="720"/>
      </w:pPr>
      <w:r>
        <w:rPr>
          <w:lang w:val="hi_IN" w:bidi="hi_IN"/>
        </w:rPr>
      </w:r>
      <w:r>
        <w:rPr>
          <w:lang w:val="hi_IN" w:bidi="hi_IN"/>
        </w:rPr>
        <w:t xml:space="preserve">इस भाग में आपको क्या अच्छा लगा? इस ऑडियो को यहाँ रोकें। </w:t>
      </w:r>
    </w:p>
    <w:p>
      <w:pPr>
        <w:pStyle w:val="ListBullet"/>
        <w:spacing w:line="240" w:lineRule="auto"/>
        <w:ind w:left="720"/>
      </w:pPr>
      <w:r>
        <w:rPr>
          <w:lang w:val="hi_IN" w:bidi="hi_IN"/>
        </w:rPr>
      </w:r>
      <w:r>
        <w:rPr>
          <w:lang w:val="hi_IN" w:bidi="hi_IN"/>
        </w:rPr>
        <w:t xml:space="preserve">इस भाग में आपको क्या अच्छा नहीं लगा या क्या समझ नहीं आया? इस ऑडियो को यहाँ रोकें। </w:t>
      </w:r>
    </w:p>
    <w:p>
      <w:pPr>
        <w:pStyle w:val="ListBullet"/>
        <w:spacing w:line="240" w:lineRule="auto"/>
        <w:ind w:left="720"/>
      </w:pPr>
      <w:r>
        <w:rPr>
          <w:lang w:val="hi_IN" w:bidi="hi_IN"/>
        </w:rPr>
      </w:r>
      <w:r>
        <w:rPr>
          <w:lang w:val="hi_IN" w:bidi="hi_IN"/>
        </w:rPr>
        <w:t xml:space="preserve">यह भाग हमें परमेश्वर के बारे में क्या बताता है? इस ऑडियो को यहाँ रोकें। </w:t>
      </w:r>
    </w:p>
    <w:p>
      <w:pPr>
        <w:pStyle w:val="ListBullet"/>
        <w:spacing w:line="240" w:lineRule="auto"/>
        <w:ind w:left="720"/>
      </w:pPr>
      <w:r>
        <w:rPr>
          <w:lang w:val="hi_IN" w:bidi="hi_IN"/>
        </w:rPr>
      </w:r>
      <w:r>
        <w:rPr>
          <w:lang w:val="hi_IN" w:bidi="hi_IN"/>
        </w:rPr>
        <w:t xml:space="preserve">यह भाग हमें लोगों के बारे में क्या बताता है? इस ऑडियो को यहाँ रोकें। </w:t>
      </w:r>
    </w:p>
    <w:p>
      <w:pPr>
        <w:pStyle w:val="ListBullet"/>
        <w:spacing w:line="240" w:lineRule="auto"/>
        <w:ind w:left="720"/>
      </w:pPr>
      <w:r>
        <w:rPr>
          <w:lang w:val="hi_IN" w:bidi="hi_IN"/>
        </w:rPr>
      </w:r>
      <w:r>
        <w:rPr>
          <w:lang w:val="hi_IN" w:bidi="hi_IN"/>
        </w:rPr>
        <w:t xml:space="preserve">यह भाग हमारे दैनिक जीवन को कैसे प्रभावित करता है? इस ऑडियो को यहाँ रोकें। </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31:12–18 का ऑडियो संस्करण सबसे आसानी से समझ में आने वाले अनुवाद में सुनें।</w:t>
      </w:r>
    </w:p>
    <w:p>
      <w:pPr/>
      <w:r>
        <w:rPr>
          <w:lang w:val="hi_IN" w:bidi="hi_IN"/>
        </w:rPr>
      </w:r>
      <w:r>
        <w:rPr>
          <w:lang w:val="hi_IN" w:bidi="hi_IN"/>
        </w:rPr>
        <w:t xml:space="preserve">पिछले भागों में, यहोवा ने सीनै पर्वत पर मूसा से बात की और मूसा को कई विस्तृत निर्देश दिए थे, कि इस्राएलियों के लिए मिलापवाले तम्बू को बनाने के लिए आवश्यक सभी वस्तुओं को कैसे बनाया और व्यवस्थित किया जाए, जो वह स्थान है जहाँ इस्राएली यहोवा की आराधना करेंगे। यहोवा ने इन वस्तुओं को बनाने की देखरेख करने के लिए बसलेल और ओहोलीआब को बुलाया, और इन वस्तुओं को बनाने वाले कुशल कारीगरों को योग्यता और समझ दी। इस भाग में, यहोवा पर्वत की चोटी पर मूसा से बात करना जारी रखता है और मूसा को सब्त की विशेषता की याद दिलाता है, जो सप्ताह का सातवाँ दिन था और एक विशेष दिन जिसे यहोवा ने विशेष रूप से निर्धारित किया था। इस्राएली इस दिन यहोवा की आज्ञाओं के अनुसार सब्त का दिन मनाने के लिए इकट्ठा होते थे। </w:t>
      </w:r>
    </w:p>
    <w:p>
      <w:pPr/>
      <w:r>
        <w:rPr>
          <w:lang w:val="hi_IN" w:bidi="hi_IN"/>
        </w:rPr>
      </w:r>
      <w:r>
        <w:rPr>
          <w:lang w:val="hi_IN" w:bidi="hi_IN"/>
        </w:rPr>
        <w:t xml:space="preserve">इस भाग में यहोवा ने मूसा को जो लगभग सभी निर्देश दिए हैं, वे वही निर्देश हैं जो यहोवा ने पहले के भागों में मूसा को दिए थे। हालाँकि, यहोवा ने इस्राएलियों को तम्बू बनाने के लिए आवश्यक सभी बातें समझा दी हैं, इसलिए अब वह सब्त के पालन के बारे में निर्देश दोहराता है, क्योंकि जब इस्राएली तम्बू बना लेंगे, तो उन्हें यहोवा के नियमों का पालन करना होगा ताकि वे तम्बू का सही ढंग से उपयोग कर सकें, उस तरीके से जो यहोवा का सम्मान करता हो। </w:t>
      </w:r>
    </w:p>
    <w:p>
      <w:pPr/>
      <w:r>
        <w:rPr>
          <w:lang w:val="hi_IN" w:bidi="hi_IN"/>
        </w:rPr>
      </w:r>
      <w:r>
        <w:rPr>
          <w:lang w:val="hi_IN" w:bidi="hi_IN"/>
        </w:rPr>
        <w:t xml:space="preserve">यहोवा ने मूसा को आज्ञा दी कि वह इस्राएलियों से कहे कि उन्हें यहोवा के सब्त के दिनों के नियमों का पालन करना चाहिए। यहोवा कहता है कि सब्त का पालन करना यहोवा और इस्राएलियों के बीच और आने वाले वर्षों में यहोवा और इस्राएलियों के सभी वंशजों के बीच एक चिन्ह या विशेष चिह्न होगा। यह चिन्ह भी एक विशेष चिन्ह है जो इस्राएलियों को उनके आसपास के अन्य सभी लोगों से अलग करता है। यहोवा समझाता है कि इस चिन्ह का उद्देश्य इस्राएलियों और उनके सभी वंशजों के लिए है ताकि वे जान सकें कि यहोवा ने उन्हें पवित्र किया है, या उन्हें पवित्र बनाया है। इस्राएली एक विशेष लोग थे, जिन्हें यहोवा ने चुना और अलग किया था; सब्त का पालन करना एक तरीका था जो इस्राएली वर्षों में, पीढ़ी से पीढ़ी तक यह दिखाते रहेंगे कि वे यहोवा के विशेष लोग थे। </w:t>
      </w:r>
    </w:p>
    <w:p>
      <w:pPr/>
      <w:r>
        <w:rPr>
          <w:lang w:val="hi_IN" w:bidi="hi_IN"/>
        </w:rPr>
      </w:r>
      <w:r>
        <w:rPr>
          <w:lang w:val="hi_IN" w:bidi="hi_IN"/>
        </w:rPr>
        <w:t>यहाँ रुकें और समूह में इस प्रश्न पर चर्चा करें: आपकी संस्कृति में कुछ महत्वपूर्ण रीति-रिवाज या परंपराएँ क्या हैं जिन्हें आप पीढ़ी से पीढ़ी तक पहुँचाते हैं? इनमें से कौन सी रीति-रिवाज आपकी अपनी संस्कृति के लिए विशेष है, और आपके आसपास की अन्य संस्कृतियों से अलग है? इस ऑडियो को यहाँ रोकें।</w:t>
      </w:r>
    </w:p>
    <w:p>
      <w:pPr/>
      <w:r>
        <w:rPr>
          <w:lang w:val="hi_IN" w:bidi="hi_IN"/>
        </w:rPr>
      </w:r>
      <w:r>
        <w:rPr>
          <w:lang w:val="hi_IN" w:bidi="hi_IN"/>
        </w:rPr>
        <w:t xml:space="preserve">यहोवा मूसा से कहता है कि इस्राएलियों को सब्त का पालन करना चाहिए क्योंकि सब्त इस्राएलियों के लिए पवित्र है। इसका अर्थ है कि यहोवा ने सब्त को इस्राएलियों के लिए विशेष रूप से अलग किया है। सब्त का दिन कोई साधारण या सामान्य दिन नहीं था। इसके बाद यहोवा मूसा और इस्राएलियों को सब्त को अपवित्र करने के खिलाफ चेतावनी देता है। किसी चीज को "अपमानित" करने का अर्थ है उसके साथ अनादरपूर्ण व्यवहार करना, या उसे सामान्य और साधारण समझना। यहोवा चेतावनी देता है कि यदि कोई सब्त को अशुद्ध करता है, तो इस्राएली उस व्यक्ति को मार डालेंगे। दूसरे शब्दों में, यदि कोई व्यक्ति सब्त को एक सामान्य दिन के रूप में मानता है, तो उसे दंड के रूप में मृत्युदंड भुगतना पड़ेगा। यहोवा ऐसा इसलिए कहता है क्योंकि सब्त इतना पवित्र और विशेष था कि इस्राएलियों को इसे कभी भी एक साधारण दिन के रूप में नहीं लेना चाहिए। </w:t>
      </w:r>
    </w:p>
    <w:p>
      <w:pPr/>
      <w:r>
        <w:rPr>
          <w:lang w:val="hi_IN" w:bidi="hi_IN"/>
        </w:rPr>
      </w:r>
      <w:r>
        <w:rPr>
          <w:lang w:val="hi_IN" w:bidi="hi_IN"/>
        </w:rPr>
        <w:t>यहाँ रुकें और समूह में इस प्रश्न पर चर्चा करें: किसी ऐसे व्यक्ति की कहानी सुनाएँ जिसने किसी विशेष वस्तु को अलग रखकर उसके साथ साधारण और सामान्य तरीके से व्यवहार किया हो, या किसी ऐसे व्यक्ति की कहानी सुनाएँ जो किसी शक्तिशाली और महत्वपूर्ण वस्तु के प्रति उचित सावधानी या सम्मान दिखाने में विफल रहा हो। इस व्यक्ति के कार्यों से क्या परिणाम निकले? इस ऑडियो को यहाँ रोकें।</w:t>
      </w:r>
    </w:p>
    <w:p>
      <w:pPr/>
      <w:r>
        <w:rPr>
          <w:lang w:val="hi_IN" w:bidi="hi_IN"/>
        </w:rPr>
      </w:r>
      <w:r>
        <w:rPr>
          <w:lang w:val="hi_IN" w:bidi="hi_IN"/>
        </w:rPr>
        <w:t>यहोवा कहता है कि यदि कोई व्यक्ति सब्त के दिन कोई काम करता है, तो इस्राएलियों को उस व्यक्ति को अन्य इस्राएलियों से अलग कर देना चाहिए या उसे हटा देना चाहिए। यह यह कहने का एक और तरीका है कि इस्राएलियों को किसी भी व्यक्ति को मार डालना चाहिए जो सब्त के दिन काम करता है। सब्त के दिन काम करने से सब्त को एक साधारण दिन माना जाएगा। यह सब्त को अशुद्ध कर देगा। इसीलिए यहोवा ने सब्त के दिन काम करने वाले व्यक्ति के लिए इतनी कड़ी सजा का आदेश दिया है। यहोवा समझाता है कि इस्राएली सप्ताह के बाकी छह दिनों में से किसी भी दिन काम कर सकते हैं, लेकिन सातवाँ दिन सब्त के विश्राम का दिन होगा: इसका अर्थ है कि सातवाँ दिन, यानी सब्त का दिन, पूर्ण विश्राम का दिन होगा।</w:t>
      </w:r>
    </w:p>
    <w:p>
      <w:pPr/>
      <w:r>
        <w:rPr>
          <w:lang w:val="hi_IN" w:bidi="hi_IN"/>
        </w:rPr>
      </w:r>
      <w:r>
        <w:rPr>
          <w:lang w:val="hi_IN" w:bidi="hi_IN"/>
        </w:rPr>
        <w:t>यहाँ रुकें और समूह में इस प्रश्न पर चर्चा करें: आपकी संस्कृति में आप कब काम करते हैं और कब आराम करते हैं? आराम करने के लिए किस प्रकार का समय सबसे अच्छा है? इस ऑडियो को यहाँ रोकें।</w:t>
      </w:r>
    </w:p>
    <w:p>
      <w:pPr/>
      <w:r>
        <w:rPr>
          <w:lang w:val="hi_IN" w:bidi="hi_IN"/>
        </w:rPr>
      </w:r>
      <w:r>
        <w:rPr>
          <w:lang w:val="hi_IN" w:bidi="hi_IN"/>
        </w:rPr>
        <w:t xml:space="preserve">यहोवा कहता है कि सब्त का दिन उसके लिए पवित्र है, ठीक वैसे ही जैसे उसने पहले कहा था कि सब्त का दिन इस्राएलियों के लिए पवित्र होगा। जब यहोवा अब कहता है कि सब्त उसके लिए पवित्र है, तो उसका अर्थ है कि यह विशेष रूप से उसे समर्पित है या उसके लिए अलग किया गया है। ऐसा इसलिए है क्योंकि सब्त का दिन वह दिन था जब इस्राएली तम्बू में यहोवा की आराधना करते थे। यहोवा एक बार फिर कहता है कि यदि कोई सब्त के दिन काम करता है, तो इस्राएलियों को उस व्यक्ति को मार डालना चाहिए। </w:t>
      </w:r>
    </w:p>
    <w:p>
      <w:pPr/>
      <w:r>
        <w:rPr>
          <w:lang w:val="hi_IN" w:bidi="hi_IN"/>
        </w:rPr>
      </w:r>
      <w:r>
        <w:rPr>
          <w:lang w:val="hi_IN" w:bidi="hi_IN"/>
        </w:rPr>
        <w:t xml:space="preserve">यहोवा कहता है कि इस्राएलियों और उनके सभी वंशजों को सब्त को एक वाचा या मजबूत समझौते के रूप में सोचना चाहिए जो हमेशा के लिए रहेगी। यहोवा और इस्राएलियों के बीच वाचा का अर्थ था कि इस्राएली यहोवा के चुने हुए लोग थे। यह वाचा हमेशा के लिए टिकी रहनी थी, और सब्त का पालन करना उस वाचा को सप्ताह दर सप्ताह और साल दर साल रखने का एक तरीका था। यही एक और कारण है कि सब्त के दिन का अपमान करना, उसे एक सामान्य दिन की तरह मानना, मृत्युदंड के योग्य अपराध होगा। यदि कोई व्यक्ति सब्त को अशुद्ध करता है, तो यह दिखाता है कि वह यहोवा के साथ वाचा का हिस्सा नहीं था। </w:t>
      </w:r>
    </w:p>
    <w:p>
      <w:pPr/>
      <w:r>
        <w:rPr>
          <w:lang w:val="hi_IN" w:bidi="hi_IN"/>
        </w:rPr>
      </w:r>
      <w:r>
        <w:rPr>
          <w:lang w:val="hi_IN" w:bidi="hi_IN"/>
        </w:rPr>
        <w:t>यहाँ रुकें और समूह में इस प्रश्न पर चर्चा करें: आप अपनी संस्कृति में लोगों के बीच वाचा या समझौते को कैसे दर्शाएँगे? आप किन वस्तुओं, संकेतों या वाक्यांशों का उपयोग करते हैं? इस ऑडियो को यहाँ रोकें।</w:t>
      </w:r>
    </w:p>
    <w:p>
      <w:pPr/>
      <w:r>
        <w:rPr>
          <w:lang w:val="hi_IN" w:bidi="hi_IN"/>
        </w:rPr>
      </w:r>
      <w:r>
        <w:rPr>
          <w:lang w:val="hi_IN" w:bidi="hi_IN"/>
        </w:rPr>
        <w:t>यहोवा मूसा से आगे कहता है कि सब्त का पालन करना एक संकेत या स्मरण है कि यहोवा ने छह दिनों में आकाश और पृथ्वी की रचना की, लेकिन सातवें दिन काम करना बंद कर दिया और आराम किया। यहोवा कहता है कि यह चिन्ह यहोवा और इस्राएल के लोगों के बीच होगा, और यह हमेशा के लिए रहेगा। यहोवा की तरह, इस्राएलियों को छह दिन तक काम करना था और फिर सातवें दिन विश्राम करना था और यहोवा का सम्मान करना था।</w:t>
      </w:r>
    </w:p>
    <w:p>
      <w:pPr/>
      <w:r>
        <w:rPr>
          <w:lang w:val="hi_IN" w:bidi="hi_IN"/>
        </w:rPr>
      </w:r>
      <w:r>
        <w:rPr>
          <w:lang w:val="hi_IN" w:bidi="hi_IN"/>
        </w:rPr>
        <w:t>इसके बाद, यहोवा ने मूसा से बात करना समाप्त कर दिया था। फिर यहोवा ने मूसा को वाचा या साक्षी की दो तख्तियाँ दीं। ये तख्तियाँ पत्थर से बनाए गए थे। यहोवा ने अपनी उंगली से तख्तियाँ लिखीं, जिसका अर्थ है कि यहोवा ने स्वयं वाचा के वचन को उन दो पत्थरों पर अंकित किया था। उन दिनों में, जब कोई राजा अपने लोगों के साथ वाचा बाँधता था, तो राजा वाचा की दो प्रतियाँ बनाता था। एक प्रति राजा के लिए होगी और एक प्रति राजा की प्रजा के लिए होगी। इससे यह स्पष्ट होता है कि राजा और राजा की प्रजा दोनों ही वाचा के शब्दों और अर्थ को समझते थे। इसी प्रकार, यहोवा इस्राएलियों का राजा था, और वे उसकी प्रजा थे।</w:t>
      </w:r>
      <w:r>
        <w:rPr>
          <w:lang w:val="hi_IN" w:bidi="hi_IN"/>
        </w:rPr>
      </w:r>
    </w:p>
    <w:p>
      <w:pPr>
        <w:pStyle w:val="Heading3"/>
      </w:pPr>
      <w:r>
        <w:rPr>
          <w:lang w:val="hi_IN" w:bidi="hi_IN"/>
        </w:rPr>
        <w:t>घटनाओं को समझाना</w:t>
      </w:r>
    </w:p>
    <w:p>
      <w:pPr/>
      <w:r>
        <w:rPr>
          <w:lang w:val="hi_IN" w:bidi="hi_IN"/>
        </w:rPr>
      </w:r>
      <w:r>
        <w:rPr>
          <w:lang w:val="hi_IN" w:bidi="hi_IN"/>
        </w:rPr>
        <w:t>निर्गमन 31:12–18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यहोवा मूसा को बताता है कि इस्राएलियों को सब्त का पालन क्यों करना चाहिए, जो प्रत्येक सप्ताह का सातवाँ दिन था।</w:t>
      </w:r>
    </w:p>
    <w:p>
      <w:pPr/>
      <w:r>
        <w:rPr>
          <w:lang w:val="hi_IN" w:bidi="hi_IN"/>
        </w:rPr>
      </w:r>
      <w:r>
        <w:rPr>
          <w:b/>
          <w:lang w:val="hi_IN" w:bidi="hi_IN"/>
        </w:rPr>
        <w:t>दूसरे दृश्य में:</w:t>
      </w:r>
      <w:r>
        <w:rPr>
          <w:lang w:val="hi_IN" w:bidi="hi_IN"/>
        </w:rPr>
        <w:t xml:space="preserve"> यहोवा मूसा को सब्त के दिन को अपवित्र करने के परिणामों के बारे में समझाता है, या इसे एक सामान्य दिन की तरह लेने के परिणामों को समझाता है।</w:t>
      </w:r>
    </w:p>
    <w:p>
      <w:pPr/>
      <w:r>
        <w:rPr>
          <w:lang w:val="hi_IN" w:bidi="hi_IN"/>
        </w:rPr>
      </w:r>
      <w:r>
        <w:rPr>
          <w:b/>
          <w:lang w:val="hi_IN" w:bidi="hi_IN"/>
        </w:rPr>
        <w:t>तीसरे दृश्य में:</w:t>
      </w:r>
      <w:r>
        <w:rPr>
          <w:lang w:val="hi_IN" w:bidi="hi_IN"/>
        </w:rPr>
        <w:t xml:space="preserve"> यहोवा मूसा को दूसरी बार समझाता है कि इस्राएलियों को सब्त का पालन क्यों करना चाहिए।</w:t>
      </w:r>
    </w:p>
    <w:p>
      <w:pPr/>
      <w:r>
        <w:rPr>
          <w:lang w:val="hi_IN" w:bidi="hi_IN"/>
        </w:rPr>
      </w:r>
      <w:r>
        <w:rPr>
          <w:b/>
          <w:lang w:val="hi_IN" w:bidi="hi_IN"/>
        </w:rPr>
        <w:t>चौथे दृश्य में:</w:t>
      </w:r>
      <w:r>
        <w:rPr>
          <w:lang w:val="hi_IN" w:bidi="hi_IN"/>
        </w:rPr>
        <w:t xml:space="preserve"> यहोवा मूसा को साक्षी की दो तख्तियाँ या वाचा की तख्तियाँ देता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और एक या अधिक इस्राएली काम करते हुए और आराम करते हुए</w:t>
      </w:r>
    </w:p>
    <w:p>
      <w:pPr/>
      <w:r>
        <w:rPr>
          <w:lang w:val="hi_IN" w:bidi="hi_IN"/>
        </w:rPr>
      </w:r>
      <w:r>
        <w:rPr>
          <w:lang w:val="hi_IN" w:bidi="hi_IN"/>
        </w:rPr>
        <w:t>एक समूह के रूप में, इस भाग के परिवेश के इन हिस्सों पर ध्यान दें: पिछले भाग की तरह, मूसा सीनै पर्वत के शीर्ष पर है। यहोवा मूसा से बात कर रहा है। अन्य इस्राएली पर्वत के नीचे हैं, मूसा के लौटने का इंतजार कर रहे हैं। यहोवा मूसा को पर्वत की चोटी पर निर्देश देता है। इस भाग में यहोवा जिन बातों का वर्णन करेगा, वे अभी तक घटित नहीं हुई हैं: यहोवा मूसा को बता रहा है कि मूसा लोगों से क्या कहेगा और मूसा के पर्वत से नीचे उतरने के बाद लोग यहोवा की आज्ञा का पालन कैसे करेंगे।</w:t>
      </w:r>
    </w:p>
    <w:p>
      <w:pPr/>
      <w:r>
        <w:rPr>
          <w:lang w:val="hi_IN" w:bidi="hi_IN"/>
        </w:rPr>
      </w:r>
      <w:r>
        <w:rPr>
          <w:lang w:val="hi_IN" w:bidi="hi_IN"/>
        </w:rPr>
        <w:t xml:space="preserve">पहले दृश्य में, यहोवा मूसा से कहता है कि मूसा को इस्राएल के लोगों से बात करनी होगी। यहोवा मूसा को बताता है कि मूसा को क्या कहना होगा। मूसा को यह कहना होगा कि इस्राएलियों को यहोवा के सब्त के दिनों का पालन करना होगा, क्योंकि ऐसा करना यहोवा और इस्राएलियों तथा उनके समस्त वंशजों के बीच एक चिन्ह होगा। यह चिन्ह एक याद दिलाने का तरीका होगा या यह जानने का तरीका होगा कि केवल यहोवा ही ने इस्राएलियों को पवित्र किया है, या इस्राएलियों को पवित्र बनाया है। याद रखें कि यहोवा चाहता है कि इस्राएली अपने आसपास के अन्य सभी लोगों के समूहों से अलग हों। यहोवा कहता है कि इस्राएलियों को सब्त का पालन करना चाहिए क्योंकि सब्त उनके लिए पवित्र है। </w:t>
      </w:r>
    </w:p>
    <w:p>
      <w:pPr/>
      <w:r>
        <w:rPr>
          <w:lang w:val="hi_IN" w:bidi="hi_IN"/>
        </w:rPr>
      </w:r>
      <w:r>
        <w:rPr>
          <w:lang w:val="hi_IN" w:bidi="hi_IN"/>
        </w:rPr>
        <w:t>दूसरे दृश्य में, यहोवा मूसा से कहता है कि यदि इस्राएलियों में से कोई भी सब्त के दिन को अशुद्ध करता है, उसका अनादर करता है या उसे एक सामान्य दिन की तरह मानता है, तो इस्राएली उस व्यक्ति को मार डालेंगे। यहोवा इसके बाद कहता है कि यदि कोई इस्राएली सब्त के दिन काम करता है, तो इस्राएली उस व्यक्ति को अन्य इस्राएलियों से अलग कर देंगे। यह यह कहने का एक और तरीका है कि वे उस व्यक्ति को मार डालेंगे। इस दृश्य में, यहोवा पहले सब्त को अशुद्ध करने के परिणामों के बारे में चेतावनी देता है, और फिर यहोवा सब्त के दिन काम करने के परिणामों के बारे में चेतावनी देता है। ऐसा इसलिए है क्योंकि सब्त के दिन काम करना सब्त को अशुद्ध करने का एक उदाहरण है। यदि कोई इस्राएली सब्त के दिन काम करता है, तो वह सब्त को एक सामान्य दिन की तरह ही मान रहा होगा।</w:t>
      </w:r>
    </w:p>
    <w:p>
      <w:pPr/>
      <w:r>
        <w:rPr>
          <w:lang w:val="hi_IN" w:bidi="hi_IN"/>
        </w:rPr>
      </w:r>
      <w:r>
        <w:rPr>
          <w:lang w:val="hi_IN" w:bidi="hi_IN"/>
        </w:rPr>
        <w:t>यहाँ रुकें और समूह में चर्चा करें कि आप किसी विशेष या अलग चीज को "अपवित्र" करने के विचार का अनुवाद या वर्णन कैसे करेंगे। इस ऑडियो को यहाँ रोकें।</w:t>
      </w:r>
    </w:p>
    <w:p>
      <w:pPr/>
      <w:r>
        <w:rPr>
          <w:lang w:val="hi_IN" w:bidi="hi_IN"/>
        </w:rPr>
      </w:r>
      <w:r>
        <w:rPr>
          <w:lang w:val="hi_IN" w:bidi="hi_IN"/>
        </w:rPr>
        <w:t>यहोवा फिर कहता है कि इस्राएली सप्ताह के बाकी छह दिनों में काम कर सकते हैं, लेकिन सब्त का दिन, यानी सप्ताह का सातवाँ दिन, धार्मिक या पूर्ण विश्राम का दिन होगा। यहोवा कहता है कि सब्त उसके लिए पवित्र होगा। यहोवा अब पहले से दी गई चेतावनी को दोहराता है: यदि कोई इस्राएली सब्त के दिन कोई काम करता है, तो इस्राएली उसे मार डालेंगे। यहोवा इसे दोहराता है क्योंकि यह इस्राएलियों के लिए सब्त की पवित्रता और उस पर काम करके सब्त को अशुद्ध करने के परिणामों के बारे में एक बहुत गंभीर चेतावनी है।</w:t>
      </w:r>
    </w:p>
    <w:p>
      <w:pPr/>
      <w:r>
        <w:rPr>
          <w:lang w:val="hi_IN" w:bidi="hi_IN"/>
        </w:rPr>
      </w:r>
      <w:r>
        <w:rPr>
          <w:lang w:val="hi_IN" w:bidi="hi_IN"/>
        </w:rPr>
        <w:t>तीसरे दृश्य में, यहोवा फिर से कहता है कि इस्राएल के लोगों को सब्त का पालन करना होगा और पीढ़ी से पीढ़ी तक इसका पालन करना होगा। यहोवा का कहना है कि पीढ़ी दर पीढ़ी सब्त का पालन करना उनके और इस्राएलियों के बीच एक स्थायी या अनन्त वाचा होगी। यहोवा कहता है कि सब्त का दिन एक स्थायी चिन्ह या स्मरण होगा कि यहोवा ने स्वर्ग और पृथ्वी, यानी समस्त सृष्टि को छह दिनों में बनाया, लेकिन यहोवा ने सातवें दिन विश्राम किया।</w:t>
      </w:r>
    </w:p>
    <w:p>
      <w:pPr/>
      <w:r>
        <w:rPr>
          <w:lang w:val="hi_IN" w:bidi="hi_IN"/>
        </w:rPr>
      </w:r>
      <w:r>
        <w:rPr>
          <w:lang w:val="hi_IN" w:bidi="hi_IN"/>
        </w:rPr>
        <w:t>चौथे दृश्य में, यहोवा ने सीनै पर्वत की चोटी पर मूसा से बात करना समाप्त कर दिया है। यहोवा मूसा को साक्षी की दो तख्तियाँ या वाचा की तख्तियाँ देता है। ये पत्थर की तख्तियाँ हैं, और यहोवा ने स्वयं अपनी उंगली से पत्थर की तख्तियों पर साक्षी या वाचा के शब्द लिखे थे। यह कहना कि यहोवा ने अपनी उंगली से शब्द लिखे थे, यह इस तथ्य पर जोर देने का एक तरीका है कि ये शब्द सीधे यहोवा से आए थे। ये शब्द मूसा से नहीं, बल्कि स्वयं यहोवा से आए हैं, और इसलिए ये शब्द किसी भी मनुष्य के सोचने, कहने या लिखने से कहीं अधिक महान और मूल्यवान हैं।</w:t>
      </w:r>
    </w:p>
    <w:p>
      <w:pPr/>
      <w:r>
        <w:rPr>
          <w:lang w:val="hi_IN" w:bidi="hi_IN"/>
        </w:rPr>
      </w:r>
      <w:r>
        <w:rPr>
          <w:lang w:val="hi_IN" w:bidi="hi_IN"/>
        </w:rPr>
        <w:t>अब समूह को चाहिए कि वे इस भाग और उसमें हो रही घटनाओं को कथापट बनाकर, चित्र बनाकर, या वस्तुओं का उपयोग करके दृश्य रूप में दिखाएँ।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31:12–18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एक इस्राएली जो छह दिन तक काम करता है और सब्त के दिन आराम करता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नाटक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 xml:space="preserve">पहले दृश्य में, यहोवा मूसा से कहता है कि वह इस्राएल के लोगों से बात करे और उनसे कहे कि उन्हें यहोवा के सब्त के दिनों का पालन करना होगा। यहोवा कहता है कि ऐसा करना इस्राएलियों और उनके सभी वंशजों को यह याद दिलाएगा कि यहोवा ने इस्राएलियों को पवित्र किया है। यहोवा कहता है कि इस्राएलियों को सब्त का पालन करना चाहिए क्योंकि सब्त उनके लिए पवित्र है। </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मूसा का पात्र निभाने वाले व्यक्ति से पूछें, "आप क्या महसूस कर रहे हैं या क्या सोच रहे हैं?" वह व्यक्ति इस तरह उत्तर दे सकता है, "मैं यहोवा की बात को ध्यान से सुन रहा हूँ। यहोवा मुझे और मेरे लोगों को बहुत विशेष निर्देश दे रहा है जो हमारे सभी वंशजों के लिए महत्वपूर्ण होंगे।"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 xml:space="preserve">दूसरे दृश्य में, यहोवा मूसा से कहता है कि यदि कोई इस्राएली सब्त के दिन काम करके सब्त को अशुद्ध करता है, तो इस्राएलियों को उस व्यक्ति को मार डालना होगा। यहोवा कहता है कि इस्राएली सप्ताह के अन्य छह दिनों में काम कर सकते हैं, लेकिन सब्त के दिन, इस्राएलियों को पूर्ण विश्राम करना होगा। यहोवा कहता है कि सब्त उसके लिए पवित्र होगा, और वह एक बार फिर कहता है कि यदि कोई इस्राएली सब्त के दिन काम करता है, तो अन्य इस्राएली उस व्यक्ति को मार डालेंगे। </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इस्राएली की भूमिका निभाने वाले व्यक्ति से पूछें जो छह दिन काम करता है लेकिन सब्त के दिन आराम करता है, "आप क्या महसूस कर रहे हैं या क्या सोच रहे हैं?" वह व्यक्ति इस तरह उत्तर दे सकता है "मैं आभारी हूँ कि यहोवा ने हमें एक विशेष विश्राम का दिन दिया है, क्योंकि विश्राम करने से मुझे आनंद और आराम मिलता है," या "सब्त के दिन आराम करना मुझे यह याद दिलाता है कि मैं यहोवा के चुने हुए लोगों में से एक हूँ। जो लोग यहोवा को नहीं जानते हैं, उनके लिए इस तरह का विश्राम का कोई पवित्र दिन नहीं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तीसरे दृश्य में, यहोवा फिर से कहता है कि इस्राएल के लोगों को सब्त का पालन करना होगा और पीढ़ी से पीढ़ी तक इसका पालन करना होगा। यहोवा कहता है कि यह उसके और इस्राएलियों के बीच एक स्थायी वाचा होगी, और यह एक स्थायी स्मरण होगा कि यहोवा ने सब कुछ छह दिन में बनाया, लेकिन सातवें दिन विश्राम किया।</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उत्तर दे सकता है, "मैं अपने लोगों को सब्त का दिन देकर अपना प्रेम दिखाता हूँ। जब इस्राएली सब्त का पालन करते हैं, तो यह दिखाता है कि वे मेरे विशेष और चुने हुए लोग हैं," या "क्योंकि मैं पवित्र और धर्मी हूँ, इसलिए यह महत्वपूर्ण है कि मेरे लोग सब्त के दिन, जो मेरा चुना हुआ दिन है, उसको भी पवित्र मानें।"</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चौथे दृश्य में, यहोवा ने सीनै पर्वत की चोटी पर मूसा से बात करना समाप्त कर दिया है। यहोवा मूसा को वाचा की दो पत्थर की तख्तियाँ देता है।</w:t>
      </w:r>
      <w:r>
        <w:rPr>
          <w:lang w:val="hi_IN" w:bidi="hi_IN"/>
        </w:rPr>
      </w:r>
    </w:p>
    <w:p>
      <w:pPr>
        <w:pStyle w:val="Heading3"/>
      </w:pPr>
      <w:r>
        <w:rPr>
          <w:lang w:val="hi_IN" w:bidi="hi_IN"/>
        </w:rPr>
        <w:t>आवश्यक जानकारी</w:t>
      </w:r>
    </w:p>
    <w:p>
      <w:pPr/>
      <w:r>
        <w:rPr>
          <w:lang w:val="hi_IN" w:bidi="hi_IN"/>
        </w:rPr>
      </w:r>
      <w:r>
        <w:rPr>
          <w:lang w:val="hi_IN" w:bidi="hi_IN"/>
        </w:rPr>
        <w:t>निर्गमन 31:12–18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मूसा को निर्देश देता है कि वह </w:t>
      </w:r>
      <w:r>
        <w:rPr>
          <w:b/>
          <w:lang w:val="hi_IN" w:bidi="hi_IN"/>
        </w:rPr>
        <w:t>इस्राएलियों</w:t>
      </w:r>
      <w:r>
        <w:rPr>
          <w:lang w:val="hi_IN" w:bidi="hi_IN"/>
        </w:rPr>
        <w:t xml:space="preserve"> से कहे कि उन्हें यहोवा के </w:t>
      </w:r>
      <w:r>
        <w:rPr>
          <w:b/>
          <w:lang w:val="hi_IN" w:bidi="hi_IN"/>
        </w:rPr>
        <w:t>सब्त</w:t>
      </w:r>
      <w:r>
        <w:rPr>
          <w:lang w:val="hi_IN" w:bidi="hi_IN"/>
        </w:rPr>
        <w:t xml:space="preserve"> के दिनों का पालन करना चाहिए, उनका अनुपालन करना चाहिए या उन्हें मनाना चाहिए। सब्त, यहोवा और इस्राएली का अनुवाद करने के लिए उन्हीं शब्दों का प्रयोग करें जिनका प्रयोग आपने पहले किया था। </w:t>
      </w:r>
      <w:r>
        <w:rPr>
          <w:lang w:val="hi_IN" w:bidi="hi_IN"/>
        </w:rPr>
        <w:t>सब्त</w:t>
      </w:r>
      <w:r>
        <w:rPr>
          <w:lang w:val="hi_IN" w:bidi="hi_IN"/>
        </w:rPr>
        <w:t xml:space="preserve">, </w:t>
      </w:r>
      <w:r>
        <w:rPr>
          <w:b/>
          <w:lang w:val="hi_IN" w:bidi="hi_IN"/>
        </w:rPr>
        <w:t>यहोवा</w:t>
      </w:r>
      <w:r>
        <w:rPr>
          <w:lang w:val="hi_IN" w:bidi="hi_IN"/>
        </w:rPr>
        <w:t xml:space="preserve"> और </w:t>
      </w:r>
      <w:r>
        <w:rPr>
          <w:b/>
          <w:lang w:val="hi_IN" w:bidi="hi_IN"/>
        </w:rPr>
        <w:t>इस्राएली</w:t>
      </w:r>
      <w:r>
        <w:rPr>
          <w:lang w:val="hi_IN" w:bidi="hi_IN"/>
        </w:rPr>
        <w:t xml:space="preserve"> के बारे में अधिक जानकारी के लिए, मुख्य शब्दावली देखें।</w:t>
      </w:r>
    </w:p>
    <w:p>
      <w:pPr/>
      <w:r>
        <w:rPr>
          <w:lang w:val="hi_IN" w:bidi="hi_IN"/>
        </w:rPr>
      </w:r>
      <w:r>
        <w:rPr>
          <w:lang w:val="hi_IN" w:bidi="hi_IN"/>
        </w:rPr>
        <w:t xml:space="preserve">यहोवा कहता है कि उसके सब्त के दिन उसके और इस्राएलियों के बीच एक </w:t>
      </w:r>
      <w:r>
        <w:rPr>
          <w:b/>
          <w:lang w:val="hi_IN" w:bidi="hi_IN"/>
        </w:rPr>
        <w:t>चिन्ह</w:t>
      </w:r>
      <w:r>
        <w:rPr>
          <w:lang w:val="hi_IN" w:bidi="hi_IN"/>
        </w:rPr>
        <w:t xml:space="preserve"> हैं। इस भाग में चिह्न के लिए प्रयुक्त इब्रानी शब्द का अर्थ एक विशेष चिह्न और एक अनुस्मारक दोनों है, क्योंकि सब्त का पालन करना इस्राएलियों के लिए यह याद रखने का एक तरीका होगा कि यहोवा ने उन्हें विशेष रूप से चुना है और उन्हें अलग किया है। चिन्ह का अनुवाद करने के लिए उसी शब्द का प्रयोग करें जिसका प्रयोग आपने पहले किया था। </w:t>
      </w:r>
      <w:r>
        <w:rPr>
          <w:lang w:val="hi_IN" w:bidi="hi_IN"/>
        </w:rPr>
        <w:t>चिन्ह</w:t>
      </w:r>
      <w:r>
        <w:rPr>
          <w:lang w:val="hi_IN" w:bidi="hi_IN"/>
        </w:rPr>
        <w:t xml:space="preserve"> के बारे में अधिक जानकारी के लिए, मुख्य शब्दावली को देखें।</w:t>
      </w:r>
    </w:p>
    <w:p>
      <w:pPr/>
      <w:r>
        <w:rPr>
          <w:lang w:val="hi_IN" w:bidi="hi_IN"/>
        </w:rPr>
      </w:r>
      <w:r>
        <w:rPr>
          <w:lang w:val="hi_IN" w:bidi="hi_IN"/>
        </w:rPr>
        <w:t xml:space="preserve">यहोवा कहता है कि यह चिन्ह इस्राएलियों की सभी पीढ़ियों तक बना रहेगा, जिसका अर्थ है कि यह चिन्ह इस्राएलियों के </w:t>
      </w:r>
      <w:r>
        <w:rPr>
          <w:b/>
          <w:lang w:val="hi_IN" w:bidi="hi_IN"/>
        </w:rPr>
        <w:t>वंशजों</w:t>
      </w:r>
      <w:r>
        <w:rPr>
          <w:lang w:val="hi_IN" w:bidi="hi_IN"/>
        </w:rPr>
        <w:t xml:space="preserve"> की सभी पीढ़ियों तक बना रहेगा। पीढ़ी का अनुवाद करने के लिए उसी शब्द का प्रयोग करें जिसका प्रयोग आपने पहले किया था। </w:t>
      </w:r>
      <w:r>
        <w:rPr>
          <w:lang w:val="hi_IN" w:bidi="hi_IN"/>
        </w:rPr>
        <w:t>पीढ़ी</w:t>
      </w:r>
      <w:r>
        <w:rPr>
          <w:lang w:val="hi_IN" w:bidi="hi_IN"/>
        </w:rPr>
        <w:t xml:space="preserve"> के बारे में अधिक जानकारी के लिए, मुख्य शब्दावली देखें।</w:t>
      </w:r>
    </w:p>
    <w:p>
      <w:pPr/>
      <w:r>
        <w:rPr>
          <w:lang w:val="hi_IN" w:bidi="hi_IN"/>
        </w:rPr>
      </w:r>
      <w:r>
        <w:rPr>
          <w:lang w:val="hi_IN" w:bidi="hi_IN"/>
        </w:rPr>
        <w:t xml:space="preserve">यहोवा कहता है कि इस चिन्ह का उद्देश्य यह है कि इस्राएली जानें कि यहोवा ही वह है जिसने इस्राएलियों को </w:t>
      </w:r>
      <w:r>
        <w:rPr>
          <w:b/>
          <w:lang w:val="hi_IN" w:bidi="hi_IN"/>
        </w:rPr>
        <w:t>पवित्र</w:t>
      </w:r>
      <w:r>
        <w:rPr>
          <w:lang w:val="hi_IN" w:bidi="hi_IN"/>
        </w:rPr>
        <w:t xml:space="preserve"> किया है, या उन्हें </w:t>
      </w:r>
      <w:r>
        <w:rPr>
          <w:b/>
          <w:lang w:val="hi_IN" w:bidi="hi_IN"/>
        </w:rPr>
        <w:t>पवित्र</w:t>
      </w:r>
      <w:r>
        <w:rPr>
          <w:lang w:val="hi_IN" w:bidi="hi_IN"/>
        </w:rPr>
        <w:t xml:space="preserve"> बनाया है। इस भाग में "जानें" के लिए इब्रानी शब्द का अर्थ "अनुभव के माध्यम से जानना," क्योंकि सब्त का पालन करने का अनुभव इस्राएलियों को सच में यह जानने में मदद करेगा कि यहोवा ने उन्हें पवित्र बनाया है। पवित्र करने या पवित्र बनाने के लिए उसी शब्द का प्रयोग करें जैसा आपने पहले किया था। अधिक जानकारी के लिए, मुख्य शब्दावली में </w:t>
      </w:r>
      <w:r>
        <w:rPr>
          <w:lang w:val="hi_IN" w:bidi="hi_IN"/>
        </w:rPr>
        <w:t>पवित्र</w:t>
      </w:r>
      <w:r>
        <w:rPr>
          <w:lang w:val="hi_IN" w:bidi="hi_IN"/>
        </w:rPr>
        <w:t xml:space="preserve"> और </w:t>
      </w:r>
      <w:r>
        <w:rPr>
          <w:b/>
          <w:lang w:val="hi_IN" w:bidi="hi_IN"/>
        </w:rPr>
        <w:t>पवित्रीकरण</w:t>
      </w:r>
      <w:r>
        <w:rPr>
          <w:lang w:val="hi_IN" w:bidi="hi_IN"/>
        </w:rPr>
        <w:t xml:space="preserve"> को देखें।</w:t>
      </w:r>
    </w:p>
    <w:p>
      <w:pPr/>
      <w:r>
        <w:rPr>
          <w:lang w:val="hi_IN" w:bidi="hi_IN"/>
        </w:rPr>
      </w:r>
      <w:r>
        <w:rPr>
          <w:lang w:val="hi_IN" w:bidi="hi_IN"/>
        </w:rPr>
        <w:t xml:space="preserve">यहोवा मूसा से कहता है कि इस्राएलियों को सब्त का पालन करना चाहिए क्योंकि सब्त इस्राएलियों के लिए पवित्र है। यहोवा कहता है कि यदि कोई सब्त को </w:t>
      </w:r>
      <w:r>
        <w:rPr>
          <w:b/>
          <w:lang w:val="hi_IN" w:bidi="hi_IN"/>
        </w:rPr>
        <w:t>अशुद्ध</w:t>
      </w:r>
      <w:r>
        <w:rPr>
          <w:lang w:val="hi_IN" w:bidi="hi_IN"/>
        </w:rPr>
        <w:t xml:space="preserve"> करता है या उसे अपवित्र करता है, तो इस्राएलियों को उस व्यक्ति को मार डालना होगा। किसी चीज को अपवित्र करने का अर्थ है उसे साधारण और सामान्य मानकर उसका अपमान करना। इसका अर्थ है किसी चीज के साथ सम्मान और आदर का व्यवहार न करना। यदि कोई इस्राएली सब्त को पवित्र नहीं मानता और अलग नहीं मानता है, तो यह सब्त को अशुद्ध करेगा।</w:t>
      </w:r>
    </w:p>
    <w:p>
      <w:pPr/>
      <w:r>
        <w:rPr>
          <w:lang w:val="hi_IN" w:bidi="hi_IN"/>
        </w:rPr>
      </w:r>
      <w:r>
        <w:rPr>
          <w:lang w:val="hi_IN" w:bidi="hi_IN"/>
        </w:rPr>
        <w:t xml:space="preserve">यहाँ रुकें और समूह में चर्चा करें कि आप </w:t>
      </w:r>
      <w:r>
        <w:rPr>
          <w:b/>
          <w:lang w:val="hi_IN" w:bidi="hi_IN"/>
        </w:rPr>
        <w:t>अशुद्ध</w:t>
      </w:r>
      <w:r>
        <w:rPr>
          <w:lang w:val="hi_IN" w:bidi="hi_IN"/>
        </w:rPr>
        <w:t xml:space="preserve"> के लिए किस शब्द या वाक्यांश का प्रयोग करेंगे। अशुद्ध के बारे में अधिक जानकारी के लिए </w:t>
      </w:r>
      <w:r>
        <w:rPr>
          <w:b/>
          <w:lang w:val="hi_IN" w:bidi="hi_IN"/>
        </w:rPr>
        <w:t>मुख्य</w:t>
      </w:r>
      <w:r>
        <w:rPr>
          <w:lang w:val="hi_IN" w:bidi="hi_IN"/>
        </w:rPr>
        <w:t xml:space="preserve"> शब्दावली को देखें। यदि आपने बाइबल की किसी और पुस्तक में इस शब्द का पहले ही अनुवाद किया है, तो यहाँ भी वही शब्द उपयोग करें जो आपने वहाँ किया था। इस ऑडियो को यहाँ रोकें।</w:t>
      </w:r>
    </w:p>
    <w:p>
      <w:pPr/>
      <w:r>
        <w:rPr>
          <w:lang w:val="hi_IN" w:bidi="hi_IN"/>
        </w:rPr>
      </w:r>
      <w:r>
        <w:rPr>
          <w:lang w:val="hi_IN" w:bidi="hi_IN"/>
        </w:rPr>
        <w:t xml:space="preserve">यहोवा कहता है कि सब्त का पालन करना और उसे मानना एक अनन्त वाचा होगी, या एक ऐसी </w:t>
      </w:r>
      <w:r>
        <w:rPr>
          <w:b/>
          <w:lang w:val="hi_IN" w:bidi="hi_IN"/>
        </w:rPr>
        <w:t>वाचा</w:t>
      </w:r>
      <w:r>
        <w:rPr>
          <w:lang w:val="hi_IN" w:bidi="hi_IN"/>
        </w:rPr>
        <w:t xml:space="preserve"> होगी जो हमेशा बनी रहेगी। वाचा एक गंभीर वादा था जो लोग एक-दूसरे से करते थे, लेकिन उन्हें तोड़ने की अनुमति नहीं थी। यह वाचा यहोवा और इस्राएलियों के बीच थी। वाचा का अनुवाद करने के लिए उसी शब्द का प्रयोग करें जिसका प्रयोग आपने पहले किया था। </w:t>
      </w:r>
      <w:r>
        <w:rPr>
          <w:lang w:val="hi_IN" w:bidi="hi_IN"/>
        </w:rPr>
        <w:t>वाचा</w:t>
      </w:r>
      <w:r>
        <w:rPr>
          <w:lang w:val="hi_IN" w:bidi="hi_IN"/>
        </w:rPr>
        <w:t xml:space="preserve"> के बारे में अधिक जानकारी के लिए, मुख्य शब्दावली देखें।</w:t>
      </w:r>
    </w:p>
    <w:p>
      <w:pPr/>
      <w:r>
        <w:rPr>
          <w:lang w:val="hi_IN" w:bidi="hi_IN"/>
        </w:rPr>
      </w:r>
      <w:r>
        <w:rPr>
          <w:lang w:val="hi_IN" w:bidi="hi_IN"/>
        </w:rPr>
        <w:t>यहोवा ने अब सीनै पर्वत की चोटी पर मूसा से बात करना समाप्त कर दिया है। वह मूसा को साक्षी की दो तख्तियाँ देता है, जिन्हें कभी-कभी वाचा की तख्तियाँ भी कहा जाता है। ये तख्तियाँ पत्थर की तख्तियाँ थीं, और यहोवा ने स्वयं उन्हें लिखा था। इन तख्तियों में वे व्यवस्था थी जो यहोवा ने मूसा को दी थी, जिनका पालन इस्राएल के लोगों को उनके और यहोवा के बीच वाचा के चिन्ह के रूप में करना था।</w:t>
      </w:r>
    </w:p>
    <w:p>
      <w:pPr/>
      <w:r>
        <w:rPr>
          <w:lang w:val="hi_IN" w:bidi="hi_IN"/>
        </w:rPr>
      </w:r>
      <w:r>
        <w:rPr>
          <w:lang w:val="hi_IN" w:bidi="hi_IN"/>
        </w:rPr>
        <w:t xml:space="preserve">यहाँ रुकें और समीक्षा करें कि आपने पिछले भागों में इन पत्थर की तख्तियों का वर्णन कैसे किया है। आप इसका अनुवाद साक्षी की तख्तियाँ या वाचा की तख्तियाँ के रूप में कर सकते हैं, लेकिन इसका अनुवाद उसी तरह करें जैसे आपने पिछले भागों में किया है। </w:t>
      </w:r>
      <w:r>
        <w:rPr>
          <w:b/>
          <w:lang w:val="hi_IN" w:bidi="hi_IN"/>
        </w:rPr>
        <w:t>साक्षी</w:t>
      </w:r>
      <w:r>
        <w:rPr>
          <w:lang w:val="hi_IN" w:bidi="hi_IN"/>
        </w:rPr>
        <w:t xml:space="preserve"> या </w:t>
      </w:r>
      <w:r>
        <w:rPr>
          <w:lang w:val="hi_IN" w:bidi="hi_IN"/>
        </w:rPr>
        <w:t>वाचा</w:t>
      </w:r>
      <w:r>
        <w:rPr>
          <w:lang w:val="hi_IN" w:bidi="hi_IN"/>
        </w:rPr>
        <w:t xml:space="preserve"> के बारे में अधिक जानकारी के लिए मुख्य शब्दावली को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 xml:space="preserve">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 </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 xml:space="preserve">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 </w:t>
      </w:r>
    </w:p>
    <w:p>
      <w:pPr/>
      <w:r>
        <w:rPr>
          <w:lang w:val="hi_IN" w:bidi="hi_IN"/>
        </w:rPr>
      </w:r>
      <w:r>
        <w:rPr>
          <w:lang w:val="hi_IN" w:bidi="hi_IN"/>
        </w:rPr>
        <w:t xml:space="preserve">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 </w:t>
      </w:r>
    </w:p>
    <w:p>
      <w:pPr/>
      <w:r>
        <w:rPr>
          <w:lang w:val="hi_IN" w:bidi="hi_IN"/>
        </w:rPr>
      </w:r>
      <w:r>
        <w:rPr>
          <w:lang w:val="hi_IN" w:bidi="hi_IN"/>
        </w:rPr>
        <w:t xml:space="preserve">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 </w:t>
      </w:r>
      <w:r>
        <w:rPr>
          <w:lang w:val="hi_IN" w:bidi="hi_IN"/>
        </w:rPr>
      </w:r>
      <w:r>
        <w:rPr>
          <w:lang w:val="hi_IN" w:bidi="hi_IN"/>
        </w:rPr>
      </w:r>
    </w:p>
    <w:p>
      <w:pPr/>
      <w:r>
        <w:rPr>
          <w:lang w:val="hi_IN" w:bidi="hi_IN"/>
        </w:rPr>
      </w:r>
    </w:p>
    <w:p>
      <w:pPr>
        <w:pStyle w:val="Heading2"/>
      </w:pPr>
      <w:r>
        <w:rPr>
          <w:lang w:val="hi_IN" w:bidi="hi_IN"/>
        </w:rPr>
        <w:t>निर्गमन 32:1–14</w:t>
      </w:r>
      <w:r>
        <w:rPr>
          <w:lang w:val="hi_IN" w:bidi="hi_IN"/>
        </w:rPr>
      </w:r>
    </w:p>
    <w:p>
      <w:pPr>
        <w:pStyle w:val="Heading3"/>
      </w:pPr>
      <w:r>
        <w:rPr>
          <w:lang w:val="hi_IN" w:bidi="hi_IN"/>
        </w:rPr>
        <w:t>सुने और मन में रखें</w:t>
      </w:r>
    </w:p>
    <w:p>
      <w:pPr/>
      <w:r>
        <w:rPr>
          <w:lang w:val="hi_IN" w:bidi="hi_IN"/>
        </w:rPr>
      </w:r>
      <w:r>
        <w:rPr>
          <w:lang w:val="hi_IN" w:bidi="hi_IN"/>
        </w:rPr>
        <w:t xml:space="preserve">इस चरण में, निर्गमन 32:1–14 को सुनें और अपने मनों में रखें। </w:t>
      </w:r>
    </w:p>
    <w:p>
      <w:pPr/>
      <w:r>
        <w:rPr>
          <w:lang w:val="hi_IN" w:bidi="hi_IN"/>
        </w:rPr>
      </w:r>
      <w:r>
        <w:rPr>
          <w:lang w:val="hi_IN" w:bidi="hi_IN"/>
        </w:rPr>
        <w:t>यदि सम्भव हो, तो निर्गमन 32:1–14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 xml:space="preserve">यह भाग हमारे दैनिक जीवन को कैसे प्रभावित करता है? इस ऑडियो को यहाँ रोकें। </w:t>
      </w:r>
    </w:p>
    <w:p>
      <w:pPr>
        <w:pStyle w:val="ListBullet"/>
        <w:spacing w:line="240" w:lineRule="auto"/>
        <w:ind w:left="720"/>
      </w:pPr>
      <w:r>
        <w:rPr>
          <w:lang w:val="hi_IN" w:bidi="hi_IN"/>
        </w:rPr>
      </w:r>
      <w:r>
        <w:rPr>
          <w:lang w:val="hi_IN" w:bidi="hi_IN"/>
        </w:rPr>
        <w:t xml:space="preserve">क्या आप किसी ऐसे व्यक्ति को जानते हैं, जिसे इस भाग को सुनने की आवश्यकता है? </w:t>
      </w:r>
      <w:r>
        <w:rPr>
          <w:lang w:val="hi_IN" w:bidi="hi_IN"/>
        </w:rPr>
      </w:r>
    </w:p>
    <w:p>
      <w:pPr>
        <w:pStyle w:val="Heading3"/>
      </w:pPr>
      <w:r>
        <w:rPr>
          <w:lang w:val="hi_IN" w:bidi="hi_IN"/>
        </w:rPr>
        <w:t>पाठ का परिचय</w:t>
      </w:r>
    </w:p>
    <w:p>
      <w:pPr/>
      <w:r>
        <w:rPr>
          <w:lang w:val="hi_IN" w:bidi="hi_IN"/>
        </w:rPr>
      </w:r>
      <w:r>
        <w:rPr>
          <w:lang w:val="hi_IN" w:bidi="hi_IN"/>
        </w:rPr>
        <w:t xml:space="preserve">निर्गमन 32:1–14 का ऑडियो संस्करण सबसे आसानी से समझ में आने वाले अनुवाद में सुनें। </w:t>
      </w:r>
    </w:p>
    <w:p>
      <w:pPr/>
      <w:r>
        <w:rPr>
          <w:lang w:val="hi_IN" w:bidi="hi_IN"/>
        </w:rPr>
      </w:r>
      <w:r>
        <w:rPr>
          <w:lang w:val="hi_IN" w:bidi="hi_IN"/>
        </w:rPr>
        <w:t xml:space="preserve">पिछले भाग में, मूसा एक बादल में प्रवेश करके एक पर्वत पर चढ़ गया था। यहोवा ने पर्वत पर मूसा से बात की और मूसा को दस शब्द या आज्ञाएँ दीं जिनका पालन इस्राएलियों के लिए किया जाना था। मूसा चालीस दिन और चालीस रातों तक पर्वत पर था। यह भाग उन चालीस दिनों के अंत में इस्राएलियों द्वारा किए गए कार्यों की कहानी बताता है, इससे पहले कि मूसा पर्वत से नीचे उतरा। </w:t>
      </w:r>
    </w:p>
    <w:p>
      <w:pPr/>
      <w:r>
        <w:rPr>
          <w:lang w:val="hi_IN" w:bidi="hi_IN"/>
        </w:rPr>
      </w:r>
      <w:r>
        <w:rPr>
          <w:lang w:val="hi_IN" w:bidi="hi_IN"/>
        </w:rPr>
        <w:t>इस्राएल के लोगों ने देखा कि मूसा लंबा समय ले रहा है, इसलिए वे एक समूह के रूप में इकट्ठा हुए और हारून के पास गए। वे हारून से कहते हैं, "हमारे लिए ऐसे देवता बनाएँ जो हमारे आगे-आगे चलें।" "देवता" शब्द परमेश्वर के लिए एक सामान्य शब्द है। लोगों ने इस शब्द का उपयोग मूर्तिपूजक या झूठे देवताओं दोनों के लिए किया था, या उन्होंने इसे इस्राएलियों के परमेश्वर की सामान्य उपाधि के रूप में किया था। लोग हारून को यह बताते हैं कि वे जो पूछते हैं उसका कारण यह है कि वे नहीं जानते कि मूसा के साथ क्या हुआ है। लोग मूसा के बारे में अनादरपूर्ण ढंग से तब बोलते हैं जब वे कहते हैं "जहाँ तक इस मूसा की बात है" या "यह मूसा नाम का व्यक्ति"। लोग शायद यह भी मानते हैं कि मूसा मर गया है।</w:t>
      </w:r>
    </w:p>
    <w:p>
      <w:pPr/>
      <w:r>
        <w:rPr>
          <w:lang w:val="hi_IN" w:bidi="hi_IN"/>
        </w:rPr>
      </w:r>
      <w:r>
        <w:rPr>
          <w:lang w:val="hi_IN" w:bidi="hi_IN"/>
        </w:rPr>
        <w:t>यहाँ रुकें और समूह में इस प्रश्न पर चर्चा करें: एक ऐसे समय के बारे में बताएँ जब आपने अपने दम पर कुछ करने का फैसला किया था क्योंकि आपके अगुवे ने आपको छोड़ दिया था। आपने यह क्यों किया? जब अगुवा लौट आया तो क्या हुआ? इस ऑडियो को यहाँ रोकें।</w:t>
      </w:r>
    </w:p>
    <w:p>
      <w:pPr/>
      <w:r>
        <w:rPr>
          <w:lang w:val="hi_IN" w:bidi="hi_IN"/>
        </w:rPr>
      </w:r>
      <w:r>
        <w:rPr>
          <w:lang w:val="hi_IN" w:bidi="hi_IN"/>
        </w:rPr>
        <w:t xml:space="preserve">हारून कहता है, "अपनी पत्नियों, बेटों और बेटियों द्वारा पहने गए सभी सोने के बालियाँ उतारो और मेरे पास ले आओ।" जब हारून कहता है "उतारो" तो वह एक बहुत कड़े शब्द का उपयोग करता है। इससे शायद यह पता चलता है कि हारून इस्राएलियों द्वारा पूजा के लिए एक मूर्ति की माँग करने पर अधीर हो गया था। ये सोने की बालियाँ शायद मिस्रियों से आई थीं जब इस्राएलियों ने जाने से ठीक पहले उन्हें लूट लिया था। लोग हारून की आज्ञा मानते हैं। </w:t>
      </w:r>
    </w:p>
    <w:p>
      <w:pPr/>
      <w:r>
        <w:rPr>
          <w:lang w:val="hi_IN" w:bidi="hi_IN"/>
        </w:rPr>
      </w:r>
      <w:r>
        <w:rPr>
          <w:lang w:val="hi_IN" w:bidi="hi_IN"/>
        </w:rPr>
        <w:t>यहाँ रुकें और समूह में चर्चा करें: आपकी संस्कृति में कौन सी चीज महत्वपूर्ण या मूल्यवान है? इसे किसी और चीज के लिए छोड़ देना कितना आसान होगा? आपको क्या लगता है कि इस्राएलियों के लिए अपनी सोने की बालियाँ छोड़ना कितना कठिन था? इस ऑडियो को यहाँ रोकें।</w:t>
      </w:r>
    </w:p>
    <w:p>
      <w:pPr/>
      <w:r>
        <w:rPr>
          <w:lang w:val="hi_IN" w:bidi="hi_IN"/>
        </w:rPr>
      </w:r>
      <w:r>
        <w:rPr>
          <w:lang w:val="hi_IN" w:bidi="hi_IN"/>
        </w:rPr>
        <w:t xml:space="preserve">हारून लोगों द्वारा दिए गए सभी सोने को लेता है, उसे पिघलाता है और उससे एक बछड़े की मूर्ति बनाता है। वह बछड़े को आकार देने के लिए एक उपकरण का उपयोग करता है। विद्वानों को यह निश्चित रूप से पता नहीं है कि हारून ने किस उपकरण का इस्तेमाल किया था, लेकिन शायद उसने छेनी या धातु को आकार देने वाले किसी उपकरण का इस्तेमाल किया होगा। यह संभव है कि हारून ने पहले लकड़ी के बछड़े को बनाया और फिर उसे सोने से मढ़ा हो, लेकिन हमें यह नहीं पता है। वह बछड़ा एक युवा साँड़ या बैल था। बैल शक्ति और प्रजनन को दर्शाता था। इस क्षेत्र के कई लोगों ने अपने देवताओं का प्रतिनिधित्व करने के लिए बैलों की मूर्तियाँ बनाईं। </w:t>
      </w:r>
    </w:p>
    <w:p>
      <w:pPr/>
      <w:r>
        <w:rPr>
          <w:lang w:val="hi_IN" w:bidi="hi_IN"/>
        </w:rPr>
      </w:r>
      <w:r>
        <w:rPr>
          <w:lang w:val="hi_IN" w:bidi="hi_IN"/>
        </w:rPr>
        <w:t xml:space="preserve">यहाँ रुकें और समूह के रूप में सुनहरे बछड़ों की एक तस्वीर देखें। एक समूह के रूप में, चर्चा करें कि आपके समुदाय में किस प्रकार की मूर्तियाँ या धातु की शिल्प मौजूद हैं। आपके क्षेत्र के लोग कौन से अन्य शिल्प बनाते हैं? ये शिल्प कौन बनाता है? इनमें से कौन सी शिल्प विशेष है या केवल आपके समुदाय द्वारा ही की जाती है? इस ऑडियो को यहाँ रोकें। </w:t>
      </w:r>
    </w:p>
    <w:p>
      <w:pPr/>
      <w:r>
        <w:rPr>
          <w:lang w:val="hi_IN" w:bidi="hi_IN"/>
        </w:rPr>
      </w:r>
      <w:r>
        <w:rPr>
          <w:lang w:val="hi_IN" w:bidi="hi_IN"/>
        </w:rPr>
        <w:t xml:space="preserve">इस्राएल के लोगों के प्रवक्ता हारून द्वारा बनाए गए सुनहरे बछड़े को देखते हैं। वे लोगों से कहते हैं कि ये उनके देवता हैं जो उन्हें मिस्र से बाहर लाए हैं। हारून देखता है कि लोग मूर्ति के बारे में क्या कह रहे हैं और बछड़े के सामने एक वेदी बनाता है। हारून कहता है, "कल यहोवा का पर्व होगा।" हारून लोगों को मूर्ति की आराधना करने की अनुमति देता है, लेकिन वह मूर्ति को यहोवा की उपस्थिति का प्रतीक बनाने की कोशिश करता है। हारून आसपास की उन संस्कृतियों का अनुसरण करता है जो अपने देवताओं के प्रतिनिधि के रूप में मूर्तियों का उपयोग करती हैं, बजाय यहोवा के उन नियमों का पालन करने के जो लोगों को यहोवा को आमने-सामने देखने की अनुमति नहीं देते हैं। </w:t>
      </w:r>
    </w:p>
    <w:p>
      <w:pPr/>
      <w:r>
        <w:rPr>
          <w:lang w:val="hi_IN" w:bidi="hi_IN"/>
        </w:rPr>
      </w:r>
      <w:r>
        <w:rPr>
          <w:lang w:val="hi_IN" w:bidi="hi_IN"/>
        </w:rPr>
        <w:t>अगली सुबह, सभी लोग जल्दी उठते हैं और सोने के बछड़े को होमबलि और मेलबलि चढ़ाते हैं। आपको याद होगा कि यहोवा ने पिछले भागों में लोगों को ये भेंट चढ़ाने का निर्देश दिया था। इन भेंटों में एक युवा बैल का बलिदान करता था। लोगों ने पूरे पशु को होमबलि में जलाया, लेकिन लोगों ने पूरे पशु को मेलबलि में नहीं जलाया। बलिदान देने वाले व्यक्ति ने पशुओं के लहू को वेदी और लोगों पर छिड़का। इसके बाद, इस्राएल के लोग खाने-पीने और नृत्य करके उत्सव मनाते हैं। हमें ठीक से पता नहीं है कि लोगों ने किस तरह का नृत्य और उत्सव मनाया, लेकिन यह यहोवा की आराधना के लिए अनुचित था।</w:t>
      </w:r>
    </w:p>
    <w:p>
      <w:pPr/>
      <w:r>
        <w:rPr>
          <w:lang w:val="hi_IN" w:bidi="hi_IN"/>
        </w:rPr>
      </w:r>
      <w:r>
        <w:rPr>
          <w:lang w:val="hi_IN" w:bidi="hi_IN"/>
        </w:rPr>
        <w:t xml:space="preserve">यहाँ रुकें और समूह में इस प्रश्न पर चर्चा करें: एक ऐसे समय के बारे में एक कहानी सुनाएँ जब आपने किसी को या लोगों के समूह को मूर्ति की आराधना करते हुए देखा था। उन्होंने किस मूर्ति की आराधना की? जब उस व्यक्ति या समूह ने मूर्ति की आराधना की तो उसने क्या किया? आपकी संस्कृति में लोग किन मूर्तियों की पूजा करते हैं? इस ऑडियो को यहाँ रोकें। </w:t>
      </w:r>
    </w:p>
    <w:p>
      <w:pPr/>
      <w:r>
        <w:rPr>
          <w:lang w:val="hi_IN" w:bidi="hi_IN"/>
        </w:rPr>
      </w:r>
      <w:r>
        <w:rPr>
          <w:lang w:val="hi_IN" w:bidi="hi_IN"/>
        </w:rPr>
        <w:t>यहोवा देखता है कि लोग क्या कर रहे हैं और मूसा से कहता है, "पर्वत से नीचे जा, क्योंकि तेरी प्रजा जिन्हें तूने मिस्र से छुड़ाया है, वे भ्रष्ट हो गए हैं।" मूसा चालीस दिन से यहोवा के साथ पर्वत पर है। आपको याद होगा कि पहले यहोवा ने इस्राएलियों को अपनी प्रजा कहा था। अब यहोवा इस्राएलियों को मूसा की प्रजा कह रहा है। वह मूसा को इस्राएलियों को मिस्र से बचाने का श्रेय दे रहा है। ऐसा कहकर यहोवा यह दिखा रहा है कि वह इस्राएलियों से कितना दुखी और नाराज है, और यहोवा इस्राएलियों को त्याग रहा है। यहोवा मूसा से कहता है कि लोगों ने उसके आदेश के विपरीत काम किया है। यहोवा मूसा से कहता है कि लोगों ने एक सोने का बछड़ा बनाया है और उसकी पूजा और बलि चढ़ाई है। और अब इस्राएली कह रहे हैं कि ये मूर्तियाँ उनके देवता हैं जिन्होंने उन्हें मिस्र से छुड़ाया है। आपको याद होगा कि पिछले भाग में यहोवा ने इस्राएलियों को आज्ञा दी थी कि वे यहोवा को छोड़कर किसी भी देवता की आराधना न करें। इस्राएलियों ने उन नियमों को स्वीकार किया और उनके साथ यहोवा की वाचा से सहमत हुए।</w:t>
      </w:r>
    </w:p>
    <w:p>
      <w:pPr/>
      <w:r>
        <w:rPr>
          <w:lang w:val="hi_IN" w:bidi="hi_IN"/>
        </w:rPr>
      </w:r>
      <w:r>
        <w:rPr>
          <w:lang w:val="hi_IN" w:bidi="hi_IN"/>
        </w:rPr>
        <w:t xml:space="preserve">जब यहोवा मूसा से कहता है कि उसने इस्राएल के लोगों को देखा है, तो वह कह रहा है कि वह जानता है कि वे वास्तव में कैसे हैं। वे हठी या जिद्दी लोग हैं जो आज्ञा मानने से इनकार करते हैं। यहोवा कह रहा है कि इस्राएल के लोग भी उतने ही जिद्दी हैं। यहोवा मूसा को बताता है कि अगर मूसा इस्राएल के लिए हस्तक्षेप नहीं करता है तो वह क्या करने वाला है। जब यहोवा कहता है कि उसका क्रोध लोगों पर भड़केगा और वह उन्हें भस्म कर देगा, तो यहोवा कह रहा है कि वह इस्राएल से इतना क्रोधित है कि वह उन्हें नष्ट करना चाहता है। लेकिन यहोवा मूसा से कहता है कि वह मूसा को एक महान जाति बनाएगा। </w:t>
      </w:r>
    </w:p>
    <w:p>
      <w:pPr/>
      <w:r>
        <w:rPr>
          <w:lang w:val="hi_IN" w:bidi="hi_IN"/>
        </w:rPr>
      </w:r>
      <w:r>
        <w:rPr>
          <w:lang w:val="hi_IN" w:bidi="hi_IN"/>
        </w:rPr>
        <w:t xml:space="preserve">यहाँ रुकें और समूह में इस प्रश्न पर चर्चा करें: उस समय के बारे में बताएँ जब किसी ने आपके साथ कुछ गलत किया था। आपने कैसा महसूस किया? आपकी प्रतिक्रिया कैसी रही? इस ऑडियो को यहाँ रोकें। </w:t>
      </w:r>
    </w:p>
    <w:p>
      <w:pPr/>
      <w:r>
        <w:rPr>
          <w:lang w:val="hi_IN" w:bidi="hi_IN"/>
        </w:rPr>
      </w:r>
      <w:r>
        <w:rPr>
          <w:lang w:val="hi_IN" w:bidi="hi_IN"/>
        </w:rPr>
        <w:t>मूसा यहोवा को नम्रता के साथ उत्तर देता है। मूसा देखता है कि यहोवा क्रोधित है और इस्राएल के प्रति यहोवा के क्रोध को शांत करने की कोशिश करता है। मूसा कहता है, "तू इस्राएल से इतना क्रोधित क्यों है, जिन्हें तू अपने सामर्थी हाथ से मिस्र से निकाल लाया है?" मूसा इस्राएल को यहोवा की प्रजा के रूप में सन्दर्भित करता है, जो यहोवा द्वारा पहले कही गई बात के विपरीत है। मूसा ने यह भी कहा कि यहोवा ने लोगों को मिस्र से बाहर लाने के लिए अपने सामर्थी हाथ या अपनी महान सामर्थ्य का उपयोग किया। इस्राएलियों ने यहोवा की महान सामर्थ्य तब देखी जब यहोवा ने मिस्र पर विपत्तियाँ भेजीं और जब उसने इस्राएलियों को लाल सागर पार करने में सहायता की। मूसा यहोवा की प्रतिष्ठा का हवाला देता है। वह पूछता है कि मिस्री ऐसा क्यों कहें कि यहोवा का इरादा केवल बुरा था जब वह इस्राएल को मिस्र से बाहर लाया, लेकिन फिर वह उन्हें पहाड़ों में मारना चाहता है और उन्हें पृथ्वी से मिटा देना चाहता है, या उन्हें नष्ट करना चाहता है। मूसा यहोवा से विनती करता है कि वह अपना क्रोध त्याग दे और इस्राएलियों का विनाश न करे। तब मूसा यहोवा को उस प्रतिज्ञा की याद दिलाता है जो उसने इस्राएल के पूर्वजों, यहोवा के सेवकों अब्राहम, इसहाक और याकूब से की थी, कि उनकी संतान इतनी अधिक होगी कि वे आकाश के तारों के समान असंख्य हो जाएँगी। मूसा ने यहोवा को इस्राएलियों को उनकी अपनी भूमि देने के अपने वादे की याद भी दिलाई।</w:t>
      </w:r>
    </w:p>
    <w:p>
      <w:pPr/>
      <w:r>
        <w:rPr>
          <w:lang w:val="hi_IN" w:bidi="hi_IN"/>
        </w:rPr>
      </w:r>
      <w:r>
        <w:rPr>
          <w:lang w:val="hi_IN" w:bidi="hi_IN"/>
        </w:rPr>
        <w:t xml:space="preserve">यहाँ रुकें और समूह में इस प्रश्न पर चर्चा करें: एक ऐसे समय के बारे में बताएँ जब आपने किसी ऐसे मित्र का बचाव किया हो जिसने किसी दूसरे व्यक्ति के साथ कुछ गलत किया हो। आपने अपने मित्र का बचाव क्यों किया? आपको स्थिति के बारे में कैसा महसूस हुआ? इस ऑडियो को यहाँ रोकें। </w:t>
      </w:r>
    </w:p>
    <w:p>
      <w:pPr/>
      <w:r>
        <w:rPr>
          <w:lang w:val="hi_IN" w:bidi="hi_IN"/>
        </w:rPr>
      </w:r>
      <w:r>
        <w:rPr>
          <w:lang w:val="hi_IN" w:bidi="hi_IN"/>
        </w:rPr>
        <w:t xml:space="preserve">यहोवा ने मूसा की विनती का उत्तर देते हुए अपना क्रोध रोक लिया और इस्राएल के लोगों को नष्ट नहीं किया। </w:t>
      </w:r>
      <w:r>
        <w:rPr>
          <w:lang w:val="hi_IN" w:bidi="hi_IN"/>
        </w:rPr>
      </w:r>
    </w:p>
    <w:p>
      <w:pPr>
        <w:pStyle w:val="Heading3"/>
      </w:pPr>
      <w:r>
        <w:rPr>
          <w:lang w:val="hi_IN" w:bidi="hi_IN"/>
        </w:rPr>
        <w:t>घटनाओं को समझाना</w:t>
      </w:r>
    </w:p>
    <w:p>
      <w:pPr/>
      <w:r>
        <w:rPr>
          <w:lang w:val="hi_IN" w:bidi="hi_IN"/>
        </w:rPr>
      </w:r>
      <w:r>
        <w:rPr>
          <w:lang w:val="hi_IN" w:bidi="hi_IN"/>
        </w:rPr>
        <w:t xml:space="preserve">निर्गमन 32:1–14 का ऑडियो संस्करण सबसे आसानी से समझ में आने वाले अनुवाद में सुनें। </w:t>
      </w:r>
    </w:p>
    <w:p>
      <w:pPr/>
      <w:r>
        <w:rPr>
          <w:lang w:val="hi_IN" w:bidi="hi_IN"/>
        </w:rPr>
      </w:r>
      <w:r>
        <w:rPr>
          <w:lang w:val="hi_IN" w:bidi="hi_IN"/>
        </w:rPr>
        <w:t xml:space="preserve">इस चरण में, समूह इस भाग के दृश्यों, पात्रों, और परिवेश को परिभाषित करेगा। फिर समूह इस भाग को अपने मन में समझने की कोशिश करेगा। </w:t>
      </w:r>
    </w:p>
    <w:p>
      <w:pPr/>
      <w:r>
        <w:rPr>
          <w:lang w:val="hi_IN" w:bidi="hi_IN"/>
        </w:rPr>
      </w:r>
      <w:r>
        <w:rPr>
          <w:lang w:val="hi_IN" w:bidi="hi_IN"/>
        </w:rPr>
        <w:t xml:space="preserve">इस भाग में तीन दृश्य हैं। </w:t>
      </w:r>
    </w:p>
    <w:p>
      <w:pPr/>
      <w:r>
        <w:rPr>
          <w:lang w:val="hi_IN" w:bidi="hi_IN"/>
        </w:rPr>
      </w:r>
      <w:r>
        <w:rPr>
          <w:b/>
          <w:lang w:val="hi_IN" w:bidi="hi_IN"/>
        </w:rPr>
        <w:t>पहले दृश्य में:</w:t>
      </w:r>
      <w:r>
        <w:rPr>
          <w:lang w:val="hi_IN" w:bidi="hi_IN"/>
        </w:rPr>
        <w:t xml:space="preserve"> इस्राएली हारून के पास आते हैं और उनके लिए आराधना करने के लिए एक देवता का प्रतिनिधित्व माँगते हैं। हारून उनसे कहता है कि वे स्त्रियों और बच्चों से सभी सोने की बालियाँ लाएँ और फिर उन बालियों को ढालकर एक सोने का बछड़ा बना देता है। हारून लोगों से कहता है कि अगले दिन वे यहोवा के लिए एक पर्व मनाएँगे। </w:t>
      </w:r>
    </w:p>
    <w:p>
      <w:pPr/>
      <w:r>
        <w:rPr>
          <w:lang w:val="hi_IN" w:bidi="hi_IN"/>
        </w:rPr>
      </w:r>
      <w:r>
        <w:rPr>
          <w:b/>
          <w:lang w:val="hi_IN" w:bidi="hi_IN"/>
        </w:rPr>
        <w:t>दूसरे दृश्य में:</w:t>
      </w:r>
      <w:r>
        <w:rPr>
          <w:lang w:val="hi_IN" w:bidi="hi_IN"/>
        </w:rPr>
        <w:t xml:space="preserve"> हारून और इस्राएली जल्दी उठते हैं और यहोवा को होमबलि और मेलबलि चढ़ाते हैं। इस्राएली खाते हैं, पीते हैं और जंगली नृत्य करते हैं। </w:t>
      </w:r>
    </w:p>
    <w:p>
      <w:pPr/>
      <w:r>
        <w:rPr>
          <w:lang w:val="hi_IN" w:bidi="hi_IN"/>
        </w:rPr>
      </w:r>
      <w:r>
        <w:rPr>
          <w:b/>
          <w:lang w:val="hi_IN" w:bidi="hi_IN"/>
        </w:rPr>
        <w:t>तीसरे दृश्य में:</w:t>
      </w:r>
      <w:r>
        <w:rPr>
          <w:lang w:val="hi_IN" w:bidi="hi_IN"/>
        </w:rPr>
        <w:t xml:space="preserve"> पर्वत की चोटी पर, यहोवा मूसा को बताता है कि इस्राएली क्या कर रहे हैं। यहोवा का क्रोध इस्राएलियों पर भड़क उठाता है। मूसा यहोवा से बात करता है और यहोवा को उस वादे की याद दिलाता है जो यहोवा ने इस्राएलियों के पूर्वज अब्राहम से किया था कि वह उसकी संतान को तारों के समान असंख्य बनाएगा। यहोवा ने उस आपदा के बारे में अपना मन बदल दिया जो उसने इस्राएलियों पर लाने के बारे में कहा था।</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इस्राएली</w:t>
      </w:r>
    </w:p>
    <w:p>
      <w:pPr/>
      <w:r>
        <w:rPr>
          <w:lang w:val="hi_IN" w:bidi="hi_IN"/>
        </w:rPr>
      </w:r>
      <w:r>
        <w:rPr>
          <w:lang w:val="hi_IN" w:bidi="hi_IN"/>
        </w:rPr>
        <w:t xml:space="preserve">एक समूह में, भाग के परिवेश के इन हिस्सों पर ध्यान दें: </w:t>
      </w:r>
    </w:p>
    <w:p>
      <w:pPr/>
      <w:r>
        <w:rPr>
          <w:lang w:val="hi_IN" w:bidi="hi_IN"/>
        </w:rPr>
      </w:r>
      <w:r>
        <w:rPr>
          <w:lang w:val="hi_IN" w:bidi="hi_IN"/>
        </w:rPr>
        <w:t xml:space="preserve">यह दृश्य पर्वत के नीचे इस्राएलियों से शुरू होता है। हारून उनकी अगुवाई कर रहा है। मूसा 40 दिन से यहोवा के साथ पर्वत की चोटी पर है। इस्राएली नहीं जानते कि मूसा कहाँ है, इसलिए वे हारून के पास जाते हैं और कहते हैं, "हम नहीं जानते कि यह व्यक्ति मूसा कहाँ है।" इस्राएली मूसा के बारे में अनादरपूर्वक बात कर रहे हैं। इस्राएली, शायद शत्रुतापूर्ण हारून के चारों ओर इकट्ठा होते हैं और उससे उनके लिए एक देवता बनाने के लिए कहते हैं। </w:t>
      </w:r>
    </w:p>
    <w:p>
      <w:pPr/>
      <w:r>
        <w:rPr>
          <w:lang w:val="hi_IN" w:bidi="hi_IN"/>
        </w:rPr>
      </w:r>
      <w:r>
        <w:rPr>
          <w:lang w:val="hi_IN" w:bidi="hi_IN"/>
        </w:rPr>
        <w:t xml:space="preserve">हारून इस्राएलियों से कहता है कि वे स्त्रियों और बच्चों द्वारा पहने गए सोने के झुमके उसके पास लाएँ ताकि उन्हें पिघलाया जा सके। हारून ने उन पुरुषों से बालियाँ नहीं माँगी, शायद इसलिए कि उसे उनकी बालियों की आवश्यकता नहीं थी। इस्राइलियों के पास वह सोना रहा होगा जो उन्होंने मिस्र में रहते समय प्राप्त किया था। </w:t>
      </w:r>
    </w:p>
    <w:p>
      <w:pPr/>
      <w:r>
        <w:rPr>
          <w:lang w:val="hi_IN" w:bidi="hi_IN"/>
        </w:rPr>
      </w:r>
      <w:r>
        <w:rPr>
          <w:lang w:val="hi_IN" w:bidi="hi_IN"/>
        </w:rPr>
        <w:t xml:space="preserve">हारून ने सोना लिया और उसे अपने हाथों और नक्काशी के औजारों से आकार दिया। कोई भी वास्तव में नहीं जानता कि हारून ने सोने का बछड़ा कैसे बनाया, लेकिन उसने शायद मिस्रियों से सोने पर काम करना सीखा था। शायद हारून ने लकड़ी से एक बछड़े की आकृति तराशी और गढ़ी थी। उसके बाद उसने सोने की बालियों को पिघलाकर उन्हें पीट-पीटकर पतली चादरों में बदल दिया होगा। इसके बाद, हारून ने लकड़ी के बछड़े को सोने की चादरों से ढक दिया होगा। </w:t>
      </w:r>
    </w:p>
    <w:p>
      <w:pPr/>
      <w:r>
        <w:rPr>
          <w:lang w:val="hi_IN" w:bidi="hi_IN"/>
        </w:rPr>
      </w:r>
      <w:r>
        <w:rPr>
          <w:lang w:val="hi_IN" w:bidi="hi_IN"/>
        </w:rPr>
        <w:t xml:space="preserve">हारून ने यहोवा के प्रतीक के रूप में इस्राएलियों को सोने का बछड़ा भेंट किया, जो लोगों के आगे-आगे चल सके। यह याद रखना महत्वपूर्ण है कि इस्राएली मिस्र में देखे गए किसी नए देवता की पूजा करने की कोशिश नहीं कर रहे थे, बल्कि इस्राएलियों ने हारून से यहोवा का एक प्रत्यक्ष प्रतीक माँगा था जो उनके साथ आग या धुएँ के उस स्तंभ की तरह रहे जिसने उन्हें मिस्र से बाहर निकाला था। </w:t>
      </w:r>
    </w:p>
    <w:p>
      <w:pPr/>
      <w:r>
        <w:rPr>
          <w:lang w:val="hi_IN" w:bidi="hi_IN"/>
        </w:rPr>
      </w:r>
      <w:r>
        <w:rPr>
          <w:lang w:val="hi_IN" w:bidi="hi_IN"/>
        </w:rPr>
        <w:t xml:space="preserve">इस्राएली उस सुनहरे बछड़े से प्रसन्न हुए और उन्होंने घोषणा की कि वह सुनहरा बछड़ा ही वह देवता है जिसने उन्हें मिस्र से बाहर निकाला था। इस्राइली लोग देवताओं के लिए सामान्य शब्द का प्रयोग करते थे, न कि यहोवा के नाम का। जब हारून ने यह देखा, तो उसने सोने के बछड़े के सामने एक वेदी बनाई और इस्राएलियों से कहा कि वे अगले दिन वापस आएँ और यहोवा के लिए एक भोज होगा। याद रखें कि इस्राएलियों ने अभी-अभी यहोवा के साथ एक वाचा की थी जिसमें उन्होंने कहा था कि वे यहोवा का प्रतिनिधित्व करने वाली किसी भी वस्तु का निर्माण या उपासना नहीं करेंगे। फिर भी वे यहाँ इस वाचा को तोड़ रहे हैं जब वे एक मूर्ति बनाने की कोशिश करते हैं जो यहोवा का प्रतिनिधित्व करती है। </w:t>
      </w:r>
    </w:p>
    <w:p>
      <w:pPr/>
      <w:r>
        <w:rPr>
          <w:lang w:val="hi_IN" w:bidi="hi_IN"/>
        </w:rPr>
      </w:r>
      <w:r>
        <w:rPr>
          <w:lang w:val="hi_IN" w:bidi="hi_IN"/>
        </w:rPr>
        <w:t xml:space="preserve">अगली सुबह इस्राएली जल्दी उठे और सोने के बछड़े के सामने होमबलि और मेलबलि चढ़ाई। लोगों के अपनी भेंट चढ़ाने के बाद, वे खाने और पीने के लिए बैठ गए, और फिर नृत्य करने के लिए उठे। </w:t>
      </w:r>
    </w:p>
    <w:p>
      <w:pPr/>
      <w:r>
        <w:rPr>
          <w:lang w:val="hi_IN" w:bidi="hi_IN"/>
        </w:rPr>
      </w:r>
      <w:r>
        <w:rPr>
          <w:lang w:val="hi_IN" w:bidi="hi_IN"/>
        </w:rPr>
        <w:t>यहाँ रुकें और समूह में चर्चा करें: आप बेतहाशा या अनुचित तरीके से नाचने, या ऐसे तरीके से जश्न मनाने के बारे में कैसे बात करते हैं जो परमेश्वर का सम्मान नहीं करता है? चर्चा करें कि आप इस बात का वर्णन कैसे करेंगे कि इस्राएली लोग मूर्ति के सामने खाते-पीते और नाचते समय क्या करते थे। इस ऑडियो को यहाँ रोकें।</w:t>
      </w:r>
    </w:p>
    <w:p>
      <w:pPr/>
      <w:r>
        <w:rPr>
          <w:lang w:val="hi_IN" w:bidi="hi_IN"/>
        </w:rPr>
      </w:r>
      <w:r>
        <w:rPr>
          <w:lang w:val="hi_IN" w:bidi="hi_IN"/>
        </w:rPr>
        <w:t xml:space="preserve">अब भाषा से यह स्पष्ट हो जाता है कि दृश्य अचानक सीनै पर्वत की चोटी पर स्थानांतरित हो जाता है, जहाँ मूसा यहोवा से मिल रहा है। सीनै पर्वत पर, मूसा 40 दिन और 40 रातों तक यहोवा से निर्देश प्राप्त कर रहा था, इससे पहले कि हारून ने इस्राएलियों को सोने का बछड़ा भेंट किया। </w:t>
      </w:r>
    </w:p>
    <w:p>
      <w:pPr/>
      <w:r>
        <w:rPr>
          <w:lang w:val="hi_IN" w:bidi="hi_IN"/>
        </w:rPr>
      </w:r>
      <w:r>
        <w:rPr>
          <w:lang w:val="hi_IN" w:bidi="hi_IN"/>
        </w:rPr>
        <w:t xml:space="preserve">यह समझना महत्वपूर्ण है कि अब यहोवा ने मूसा से इस्राएलियों के बारे में बात करने का तरीका बदल दिया था। यहोवा ने मूसा से कहा कि वह सीनै पर्वत से नीचे उतर जाए, क्योंकि जिन लोगों को वह मिस्र देश से निकालकर लाया था, उन्होंने बहुत जल्दी यहोवा की आज्ञाओं से मुँह मोड़ लिया है। यहोवा मूसा को बताता है कि कैसे इस्राएलियों ने अपने लिए एक सोने का बछड़ा बनाया और उस सोने के बछड़े की पूजा की और उसे बलिदान चढ़ाया है। यहोवा देवताओं शब्द का उपयोग करता है, कई देवता, भले ही वह केवल सोने के बछड़े का उल्लेख कर रहा है। यहोवा मूसा से कहता है, "मैंने इन लोगों को देखा है और ध्यान दिया है! वे </w:t>
      </w:r>
      <w:r>
        <w:rPr>
          <w:b/>
          <w:lang w:val="hi_IN" w:bidi="hi_IN"/>
        </w:rPr>
        <w:t>हठी</w:t>
      </w:r>
      <w:r>
        <w:rPr>
          <w:lang w:val="hi_IN" w:bidi="hi_IN"/>
        </w:rPr>
        <w:t xml:space="preserve"> लोग हैं। हठी लोग गर्दन एक विशेष भाषा है जिसका उपयोग लोग किसी व्यक्ति को जिद्दी कहने के लिए करते हैं। हठी व्यक्ति आसानी से किसी भी अधिकारी की आज्ञा नहीं मानता है। यहोवा मूसा से कहता है कि वह उसे अकेला छोड़ दे क्योंकि वह इस्राएलियों से इतना क्रोधित है कि यहोवा उन्हें नष्ट करना चाहता है। लेकिन यहोवा वास्तव में मूसा को इस्राएल के लिए मध्यस्थता करने या प्रार्थना करने की आज्ञा दे रहा है। यहोवा मूसा को उसे अकेला छोड़ने का आदेश देता है, लेकिन वह मूसा को बताता है कि यदि मूसा हस्तक्षेप नहीं करता है तो वह क्या करेगा। यहोवा यह भी जानता है कि मूसा हस्तक्षेप करेगा और इस्राएल के लिए प्रार्थना करेगा। यहोवा कहता है कि वह मूसा से एक महान जाति बनाएगा। </w:t>
      </w:r>
    </w:p>
    <w:p>
      <w:pPr/>
      <w:r>
        <w:rPr>
          <w:lang w:val="hi_IN" w:bidi="hi_IN"/>
        </w:rPr>
      </w:r>
      <w:r>
        <w:rPr>
          <w:lang w:val="hi_IN" w:bidi="hi_IN"/>
        </w:rPr>
        <w:t>मूसा अपने परमेश्वर यहोवा का अनुग्रह चाहता है। मूसा यहाँ हमें याद दिलाता है कि उसका परमेश्वर स्वयं यहोवा है, और मूसा उससे बात करते समय परमेश्वर के व्यक्तिगत नाम का उपयोग करता है। मूसा यहोवा से पूछता है कि वह उन इस्राएलियों से इतना क्रोधित क्यों है जिन्हें यहोवा मिस्र से बाहर लाया था। वह यहोवा के समान भाषा का उपयोग करके इस्राएल के लोगों को "तेरी प्रजा" यानी यहोवा की प्रजा कहता है। मूसा यहोवा से प्रार्थना करता है कि वह इस्राएलियों से पहले आए पूर्वजों को याद रखे। यहोवा ने अब्राहम, इसहाक और इस्राएल के साथ वाचा स्थापित की थी। मूसा द्वारा बार-बार याद दिलाने के बाद, यहोवा नरम पड़ गया या उसने अपना मन बदल लिया, जिसका अर्थ है कि यहोवा ने इस्राएलियों के प्रति अपने क्रोध को रोक लिया।</w:t>
      </w:r>
    </w:p>
    <w:p>
      <w:pPr/>
      <w:r>
        <w:rPr>
          <w:lang w:val="hi_IN" w:bidi="hi_IN"/>
        </w:rPr>
      </w:r>
      <w:r>
        <w:rPr>
          <w:lang w:val="hi_IN" w:bidi="hi_IN"/>
        </w:rPr>
        <w:t>यहाँ रुकें और समूह में चर्चा करें: हम जानते हैं कि यहोवा गलतियाँ नहीं करता है। आप इस विचार का अनुवाद कैसे कर सकते हैं कि यहोवा ने अपना क्रोध रोक लिया और इस्राएल के लोगों को नष्ट नहीं किया?</w:t>
      </w:r>
    </w:p>
    <w:p>
      <w:pPr/>
      <w:r>
        <w:rPr>
          <w:lang w:val="hi_IN" w:bidi="hi_IN"/>
        </w:rPr>
      </w:r>
      <w:r>
        <w:rPr>
          <w:lang w:val="hi_IN" w:bidi="hi_IN"/>
        </w:rPr>
        <w:t xml:space="preserve">अब समूह को इस भाग और इसमें होने वाली घटनाओं को समझने के लिए चित्र बनाना, कथापट तैयार करना या वस्तुओं का उपयोग करना चाहिए। </w:t>
      </w:r>
      <w:r>
        <w:rPr>
          <w:lang w:val="hi_IN" w:bidi="hi_IN"/>
        </w:rPr>
      </w:r>
    </w:p>
    <w:p>
      <w:pPr>
        <w:pStyle w:val="Heading3"/>
      </w:pPr>
      <w:r>
        <w:rPr>
          <w:lang w:val="hi_IN" w:bidi="hi_IN"/>
        </w:rPr>
        <w:t>पाठ को नाटकीय रूप देना</w:t>
      </w:r>
    </w:p>
    <w:p>
      <w:pPr/>
      <w:r>
        <w:rPr>
          <w:lang w:val="hi_IN" w:bidi="hi_IN"/>
        </w:rPr>
      </w:r>
      <w:r>
        <w:rPr>
          <w:lang w:val="hi_IN" w:bidi="hi_IN"/>
        </w:rPr>
        <w:t xml:space="preserve">निर्गमन 32:1–14 का ऑडियो संस्करण सबसे आसानी से समझ में आने वाले अनुवाद में सुनें। </w:t>
      </w:r>
    </w:p>
    <w:p>
      <w:pPr/>
      <w:r>
        <w:rPr>
          <w:lang w:val="hi_IN" w:bidi="hi_IN"/>
        </w:rPr>
      </w:r>
      <w:r>
        <w:rPr>
          <w:lang w:val="hi_IN" w:bidi="hi_IN"/>
        </w:rPr>
        <w:t xml:space="preserve">इस चरण में, समूह इस भाग को नाटक के रूप में प्रस्तुत करेगा। </w:t>
      </w:r>
    </w:p>
    <w:p>
      <w:pPr/>
      <w:r>
        <w:rPr>
          <w:lang w:val="hi_IN" w:bidi="hi_IN"/>
        </w:rPr>
      </w:r>
      <w:r>
        <w:rPr>
          <w:lang w:val="hi_IN" w:bidi="hi_IN"/>
        </w:rPr>
        <w:t xml:space="preserve">इस भाग में तीन दृश्य हैं। </w:t>
      </w:r>
    </w:p>
    <w:p>
      <w:pPr/>
      <w:r>
        <w:rPr>
          <w:lang w:val="hi_IN" w:bidi="hi_IN"/>
        </w:rPr>
      </w:r>
      <w:r>
        <w:rPr>
          <w:lang w:val="hi_IN" w:bidi="hi_IN"/>
        </w:rPr>
        <w:t xml:space="preserve">इस भाग के पात्रों में शामिल हैं: </w:t>
      </w:r>
    </w:p>
    <w:p>
      <w:pPr>
        <w:pStyle w:val="ListBullet"/>
        <w:spacing w:line="240" w:lineRule="auto"/>
        <w:ind w:left="720"/>
      </w:pPr>
      <w:r>
        <w:rPr>
          <w:lang w:val="hi_IN" w:bidi="hi_IN"/>
        </w:rPr>
      </w:r>
      <w:r>
        <w:rPr>
          <w:lang w:val="hi_IN" w:bidi="hi_IN"/>
        </w:rPr>
        <w:t xml:space="preserve">परमेश्वर </w:t>
      </w:r>
    </w:p>
    <w:p>
      <w:pPr>
        <w:pStyle w:val="ListBullet"/>
        <w:spacing w:line="240" w:lineRule="auto"/>
        <w:ind w:left="720"/>
      </w:pPr>
      <w:r>
        <w:rPr>
          <w:lang w:val="hi_IN" w:bidi="hi_IN"/>
        </w:rPr>
      </w:r>
      <w:r>
        <w:rPr>
          <w:lang w:val="hi_IN" w:bidi="hi_IN"/>
        </w:rPr>
        <w:t xml:space="preserve">मूसा </w:t>
      </w:r>
    </w:p>
    <w:p>
      <w:pPr>
        <w:pStyle w:val="ListBullet"/>
        <w:spacing w:line="240" w:lineRule="auto"/>
        <w:ind w:left="720"/>
      </w:pPr>
      <w:r>
        <w:rPr>
          <w:lang w:val="hi_IN" w:bidi="hi_IN"/>
        </w:rPr>
      </w:r>
      <w:r>
        <w:rPr>
          <w:lang w:val="hi_IN" w:bidi="hi_IN"/>
        </w:rPr>
        <w:t xml:space="preserve">हारून </w:t>
      </w:r>
    </w:p>
    <w:p>
      <w:pPr>
        <w:pStyle w:val="ListBullet"/>
        <w:spacing w:line="240" w:lineRule="auto"/>
        <w:ind w:left="720"/>
      </w:pPr>
      <w:r>
        <w:rPr>
          <w:lang w:val="hi_IN" w:bidi="hi_IN"/>
        </w:rPr>
      </w:r>
      <w:r>
        <w:rPr>
          <w:lang w:val="hi_IN" w:bidi="hi_IN"/>
        </w:rPr>
        <w:t xml:space="preserve">इस्राएली </w:t>
      </w:r>
    </w:p>
    <w:p>
      <w:pPr/>
      <w:r>
        <w:rPr>
          <w:lang w:val="hi_IN" w:bidi="hi_IN"/>
        </w:rPr>
      </w:r>
      <w:r>
        <w:rPr>
          <w:lang w:val="hi_IN" w:bidi="hi_IN"/>
        </w:rPr>
        <w:t xml:space="preserve">एक समूह के रूप में, इस भाग का अभिनय दो बार करें। आपको इस भाग का अभिनय अपनी भाषा में करना चाहिए। </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 xml:space="preserve">समूह को इस भाग का दूसरी बार अभिनय करना चाहिए। इस नाटक में कुछ पड़ावों पर, नाटक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अभिनय को जारी रखें। </w:t>
      </w:r>
    </w:p>
    <w:p>
      <w:pPr/>
      <w:r>
        <w:rPr>
          <w:lang w:val="hi_IN" w:bidi="hi_IN"/>
        </w:rPr>
      </w:r>
      <w:r>
        <w:rPr>
          <w:lang w:val="hi_IN" w:bidi="hi_IN"/>
        </w:rPr>
        <w:t xml:space="preserve">इस ऑडियो को यहाँ रोकें और इस भाग का अभिनय दूसरी बार करें। </w:t>
      </w:r>
    </w:p>
    <w:p>
      <w:pPr/>
      <w:r>
        <w:rPr>
          <w:lang w:val="hi_IN" w:bidi="hi_IN"/>
        </w:rPr>
      </w:r>
      <w:r>
        <w:rPr>
          <w:lang w:val="hi_IN" w:bidi="hi_IN"/>
        </w:rPr>
        <w:t xml:space="preserve">नीचे नाटक और उसके संभावित उत्तरों का एक उदाहरण दिया गया है। </w:t>
      </w:r>
    </w:p>
    <w:p>
      <w:pPr/>
      <w:r>
        <w:rPr>
          <w:lang w:val="hi_IN" w:bidi="hi_IN"/>
        </w:rPr>
      </w:r>
      <w:r>
        <w:rPr>
          <w:lang w:val="hi_IN" w:bidi="hi_IN"/>
        </w:rPr>
        <w:t xml:space="preserve">इस्राएल के लोगों ने देखा कि मूसा को पर्वत से नीचे आने में बहुत समय लग रहा है, इसलिए उन्होंने हारून से कहा, "हमारे लिए ऐसे देवता बनाओ जो हमारे आगे-आगे चलें। हम नहीं जानते कि इस व्यक्ति मूसा का क्या हुआ है, जो हमें मिस्र देश से बाहर लाया।" हारून लोगों से कहता है, "अपनी पत्नियों, बेटों और बेटियों के सोने के बालियाँ उतारकर मुझे दे दो।" लोगों ने हारून की आज्ञा का पालन किया। </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 xml:space="preserve">इस्राएल की भूमिका निभाने वाले व्यक्ति से पूछें, "आप क्या महसूस कर रहे हैं या क्या सोच रहे हैं?" वह व्यक्ति शायद इस तरह के जवाब दे सकता है, "हम बेचैन हैं क्योंकि हमें नहीं पता कि मूसा कहाँ है," या "हमें चिंता है कि अब हम नेतृत्वहीन हैं," या "हमें डर है कि यहोवा ने हमें त्याग दिया है और मिस्रवासी वापस आकर हमें पकड़ लेंगे।" </w:t>
      </w:r>
    </w:p>
    <w:p>
      <w:pPr>
        <w:pStyle w:val="ListBullet"/>
        <w:spacing w:line="240" w:lineRule="auto"/>
        <w:ind w:left="720"/>
      </w:pPr>
      <w:r>
        <w:rPr>
          <w:lang w:val="hi_IN" w:bidi="hi_IN"/>
        </w:rPr>
      </w:r>
      <w:r>
        <w:rPr>
          <w:lang w:val="hi_IN" w:bidi="hi_IN"/>
        </w:rPr>
        <w:t xml:space="preserve">हारून का किरदार निभा रहे व्यक्ति से पूछें, "आप क्या महसूस कर रहे हैं या क्या सोच रहे हैं?" वह व्यक्ति इस तरह उत्तर दे सकता है, "लोगों से डरता है," या "मूसा द्वारा इतना समय लेने पर बेसब्र हूँ," या "मूसा के प्रति लोगों के इतने बेसब्र होने पर मैं उनसे चिढ़ गया हूँ!" या फिर "नए अगुवे बनने के लिए न कहे जाने से निराश हूँ।" </w:t>
      </w:r>
    </w:p>
    <w:p>
      <w:pPr>
        <w:pStyle w:val="ListBullet"/>
        <w:spacing w:line="240" w:lineRule="auto"/>
        <w:ind w:left="720"/>
      </w:pPr>
      <w:r>
        <w:rPr>
          <w:lang w:val="hi_IN" w:bidi="hi_IN"/>
        </w:rPr>
      </w:r>
      <w:r>
        <w:rPr>
          <w:lang w:val="hi_IN" w:bidi="hi_IN"/>
        </w:rPr>
        <w:t xml:space="preserve">अभिनय को जारी रखें। </w:t>
      </w:r>
    </w:p>
    <w:p>
      <w:pPr/>
      <w:r>
        <w:rPr>
          <w:lang w:val="hi_IN" w:bidi="hi_IN"/>
        </w:rPr>
      </w:r>
      <w:r>
        <w:rPr>
          <w:lang w:val="hi_IN" w:bidi="hi_IN"/>
        </w:rPr>
        <w:t xml:space="preserve">हारून ने सोने की बालियाँ ली और उन्हें एक सोने का बछड़ा बनाया। इस्राएल के लोगों ने कहा, "ये तुम्हारे देवता हैं, इस्राएल। वे तुम्हें मिस्र देश से बाहर लाए।" जब हारून ने यह देखा, तो उसने यहोवा के लिए एक वेदी बनाई। </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इस्राएल की भूमिका निभाने वाले व्यक्ति से पूछें, "आप क्या महसूस कर रहे हैं या क्या सोच रहे हैं?" वह व्यक्ति इस तरह उत्तर दे सकता है, "यह राहत है कि हमारे पास आखिरकार हमारी अगुवाई करने के लिए एक देवता है," या "यह खुशी है कि यहोवा अब हमारे लिए अदृश्य नहीं है," या "आशा है कि अब हम अन्त में आगे बढ़ सकते हैं।"</w:t>
      </w:r>
    </w:p>
    <w:p>
      <w:pPr>
        <w:pStyle w:val="ListBullet"/>
        <w:spacing w:line="240" w:lineRule="auto"/>
        <w:ind w:left="720"/>
      </w:pPr>
      <w:r>
        <w:rPr>
          <w:lang w:val="hi_IN" w:bidi="hi_IN"/>
        </w:rPr>
      </w:r>
      <w:r>
        <w:rPr>
          <w:lang w:val="hi_IN" w:bidi="hi_IN"/>
        </w:rPr>
        <w:t xml:space="preserve">हारून का किरदार निभा रहे व्यक्ति से पूछें, "आप क्या महसूस कर रहे हैं या क्या सोच रहे हैं?" वह व्यक्ति इस तरह उत्तर दे सकता है, "निराश क्योंकि लोग सोने के बछड़े को एक सच्चे यहोवा के प्रतिनिधित्व के रूप में नहीं देखते हैं," या "निराश हूँ कि इस्राएल के लोग यहोवा से दूर हटना शुरू कर रहे हैं," या "मुझे डर है कि मैंने लोगों को मूर्ति की इच्छा पूरी करने में गलती कर दी है।" </w:t>
      </w:r>
    </w:p>
    <w:p>
      <w:pPr>
        <w:pStyle w:val="ListBullet"/>
        <w:spacing w:line="240" w:lineRule="auto"/>
        <w:ind w:left="720"/>
      </w:pPr>
      <w:r>
        <w:rPr>
          <w:lang w:val="hi_IN" w:bidi="hi_IN"/>
        </w:rPr>
      </w:r>
      <w:r>
        <w:rPr>
          <w:lang w:val="hi_IN" w:bidi="hi_IN"/>
        </w:rPr>
        <w:t xml:space="preserve">अभिनय को जारी रखें। </w:t>
      </w:r>
    </w:p>
    <w:p>
      <w:pPr/>
      <w:r>
        <w:rPr>
          <w:lang w:val="hi_IN" w:bidi="hi_IN"/>
        </w:rPr>
      </w:r>
      <w:r>
        <w:rPr>
          <w:lang w:val="hi_IN" w:bidi="hi_IN"/>
        </w:rPr>
        <w:t>उसने इस्राएल के लोगों से कहा, "कल यहोवा के लिए एक पर्व होगा।"</w:t>
      </w:r>
    </w:p>
    <w:p>
      <w:pPr/>
      <w:r>
        <w:rPr>
          <w:lang w:val="hi_IN" w:bidi="hi_IN"/>
        </w:rPr>
      </w:r>
      <w:r>
        <w:rPr>
          <w:lang w:val="hi_IN" w:bidi="hi_IN"/>
        </w:rPr>
        <w:t xml:space="preserve">अगले दिन इस्राएल के लोग जल्दी उठे और होमबलि और मेलबलि चढ़ाई। फिर लोगों ने खाना, पीना और जंगली नृत्य करना शुरू किया। </w:t>
      </w:r>
    </w:p>
    <w:p>
      <w:pPr/>
      <w:r>
        <w:rPr>
          <w:lang w:val="hi_IN" w:bidi="hi_IN"/>
        </w:rPr>
      </w:r>
      <w:r>
        <w:rPr>
          <w:lang w:val="hi_IN" w:bidi="hi_IN"/>
        </w:rPr>
        <w:t>इस बीच, पर्वत पर, यहोवा ने मूसा से कहा, "नीचे जा, क्योंकि तेरे लोग, जिन्हें तू मिस्र देश से बाहर लाया था, भ्रष्ट हो गए हैं। वे उस मार्ग से जल्दी हट गए हैं जो मैंने उन्हें आज्ञा दी थी। उन्होंने अपने लिए एक सोने का बछड़ा बनाया है और इसकी उपासना की है और उसके लिए बलिदान किया है और कहा, 'हे इस्राएल, ये तेरे देवता हैं जो तुझे मिस्र देश से बाहर लाए हैं!'" यहोवा ने मूसा से कहा, "मैं इन लोगों को जानता हूँ। वे बहुत जिद्दी और आज्ञा न मानने वाले हैं। अब हट जा ताकि मैं इन्हें नष्ट कर सकूँ और भस्म कर सकूँ। फिर मैं तुम्हें एक महान जाति बनाऊँगा।"</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उत्तर दे सकता है, "क्रोध है कि मेरे लोग इतनी जल्दी मेरी अवज्ञा कर रहे हैं," या "दुख है कि इस्राएल के लोग पहले से ही मुझसे दूर हट रहे हैं," या "क्रोधित हूँ कि अब मुझे इस्राएली लोगों को दण्ड देना होगा।"</w:t>
      </w:r>
    </w:p>
    <w:p>
      <w:pPr>
        <w:pStyle w:val="ListBullet"/>
        <w:spacing w:line="240" w:lineRule="auto"/>
        <w:ind w:left="720"/>
      </w:pPr>
      <w:r>
        <w:rPr>
          <w:lang w:val="hi_IN" w:bidi="hi_IN"/>
        </w:rPr>
      </w:r>
      <w:r>
        <w:rPr>
          <w:lang w:val="hi_IN" w:bidi="hi_IN"/>
        </w:rPr>
        <w:t xml:space="preserve">अभिनय को जारी रखें। </w:t>
      </w:r>
    </w:p>
    <w:p>
      <w:pPr/>
      <w:r>
        <w:rPr>
          <w:lang w:val="hi_IN" w:bidi="hi_IN"/>
        </w:rPr>
      </w:r>
      <w:r>
        <w:rPr>
          <w:lang w:val="hi_IN" w:bidi="hi_IN"/>
        </w:rPr>
        <w:t>मूसा ने यहोवा से कहा, "यहोवा, तू अपने लोगों से इतना क्रोधित क्यों है, जिन्हें तू महान सामर्थ्य से मिस्र देश से बाहर लाया है? मिस्री ऐसा क्यों कहने पाए, 'उसने उन्हें बुरे इरादे से बाहर निकाला, ताकि उन्हें पहाड़ों में मार डाले और उन्हें धरती से मिटा दे'? अपने उग्र क्रोध को त्याग दे और अपनी प्रजा के विरुद्ध इस विपत्ति से पीछे हट। अपने दास अब्राहम, इसहाक और इस्राएल को याद कर, जिनसे तूने अपनी शपथ खाकर कहा था, 'मैं तुम्हारी संतान को आकाश के तारों के समान बढ़ाऊँगा, और यह सारी भूमि जिसका मैंने तुमसे वादा किया है, मैं तुम्हारी संतान को दूँगा, और वे सदा के लिए इसके उत्तराधिकारी होंगे।'</w:t>
      </w:r>
    </w:p>
    <w:p>
      <w:pPr>
        <w:pStyle w:val="ListBullet"/>
        <w:spacing w:line="240" w:lineRule="auto"/>
        <w:ind w:left="720"/>
      </w:pPr>
      <w:r>
        <w:rPr>
          <w:lang w:val="hi_IN" w:bidi="hi_IN"/>
        </w:rPr>
      </w:r>
      <w:r>
        <w:rPr>
          <w:lang w:val="hi_IN" w:bidi="hi_IN"/>
        </w:rPr>
        <w:t xml:space="preserve">अभिनय को रोकें। </w:t>
      </w:r>
    </w:p>
    <w:p>
      <w:pPr>
        <w:pStyle w:val="ListBullet"/>
        <w:spacing w:line="240" w:lineRule="auto"/>
        <w:ind w:left="720"/>
      </w:pPr>
      <w:r>
        <w:rPr>
          <w:lang w:val="hi_IN" w:bidi="hi_IN"/>
        </w:rPr>
      </w:r>
      <w:r>
        <w:rPr>
          <w:lang w:val="hi_IN" w:bidi="hi_IN"/>
        </w:rPr>
        <w:t>मूसा का पात्र निभाने वाले व्यक्ति से पूछें, "आप क्या महसूस कर रहे हैं या क्या सोच रहे हैं?" वह व्यक्ति शायद इस तरह के जवाब दे सकता है, "यहोवा के क्रोध से भयभीत," या "विनम्र क्योंकि यहोवा अपने क्रोध में न्यायी है," या "आशा है कि शायद मेरे शब्द इस्राएल के लोगों को बचा सकते हैं।"</w:t>
      </w:r>
    </w:p>
    <w:p>
      <w:pPr>
        <w:pStyle w:val="ListBullet"/>
        <w:spacing w:line="240" w:lineRule="auto"/>
        <w:ind w:left="720"/>
      </w:pPr>
      <w:r>
        <w:rPr>
          <w:lang w:val="hi_IN" w:bidi="hi_IN"/>
        </w:rPr>
      </w:r>
      <w:r>
        <w:rPr>
          <w:lang w:val="hi_IN" w:bidi="hi_IN"/>
        </w:rPr>
        <w:t xml:space="preserve">अभिनय को जारी रखें। </w:t>
      </w:r>
    </w:p>
    <w:p>
      <w:pPr/>
      <w:r>
        <w:rPr>
          <w:lang w:val="hi_IN" w:bidi="hi_IN"/>
        </w:rPr>
      </w:r>
      <w:r>
        <w:rPr>
          <w:lang w:val="hi_IN" w:bidi="hi_IN"/>
        </w:rPr>
        <w:t>फिर यहोवा ने अपना क्रोध रोक लिया और इस्राएल के लोगों को नष्ट नहीं किया।</w:t>
      </w:r>
      <w:r>
        <w:rPr>
          <w:lang w:val="hi_IN" w:bidi="hi_IN"/>
        </w:rPr>
      </w:r>
    </w:p>
    <w:p>
      <w:pPr>
        <w:pStyle w:val="Heading3"/>
      </w:pPr>
      <w:r>
        <w:rPr>
          <w:lang w:val="hi_IN" w:bidi="hi_IN"/>
        </w:rPr>
        <w:t>आवश्यक जानकारी</w:t>
      </w:r>
    </w:p>
    <w:p>
      <w:pPr/>
      <w:r>
        <w:rPr>
          <w:lang w:val="hi_IN" w:bidi="hi_IN"/>
        </w:rPr>
      </w:r>
      <w:r>
        <w:rPr>
          <w:lang w:val="hi_IN" w:bidi="hi_IN"/>
        </w:rPr>
        <w:t>निर्गमन 32:1–14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इस्राएल के लोगों ने देखा कि मूसा को पर्वत से नीचे आने में बहुत समय लग रहा है, इसलिए उन्होंने हारून से कहा, "हमारे लिए ऐसे </w:t>
      </w:r>
      <w:r>
        <w:rPr>
          <w:b/>
          <w:lang w:val="hi_IN" w:bidi="hi_IN"/>
        </w:rPr>
        <w:t>देवता</w:t>
      </w:r>
      <w:r>
        <w:rPr>
          <w:lang w:val="hi_IN" w:bidi="hi_IN"/>
        </w:rPr>
        <w:t xml:space="preserve"> बना जो हमारे आगे-आगे चलें। हम नहीं जानते कि इस व्यक्ति मूसा का क्या हुआ है, जो हमें मिस्र देश से बाहर लाया।" देवताओं के लिए प्रयुक्त शब्द "देवता" के लिए एक सामान्य शब्द है जिसका अर्थ सृष्टिकर्ता परमेश्वर या कोई भी झूठा देवता हो सकता है जिसकी लोग पूजा करते हों। अधिक जानकारी के लिए मुख्य शब्दावली में </w:t>
      </w:r>
      <w:r>
        <w:rPr>
          <w:b/>
          <w:lang w:val="hi_IN" w:bidi="hi_IN"/>
        </w:rPr>
        <w:t>देवता</w:t>
      </w:r>
      <w:r>
        <w:rPr>
          <w:lang w:val="hi_IN" w:bidi="hi_IN"/>
        </w:rPr>
        <w:t xml:space="preserve"> शब्द को देखें। देवता के लिए उसी शब्द का उपयोग करें जिसका उपयोग आपने पिछले भागों में किया है।</w:t>
      </w:r>
    </w:p>
    <w:p>
      <w:pPr/>
      <w:r>
        <w:rPr>
          <w:lang w:val="hi_IN" w:bidi="hi_IN"/>
        </w:rPr>
      </w:r>
      <w:r>
        <w:rPr>
          <w:lang w:val="hi_IN" w:bidi="hi_IN"/>
        </w:rPr>
        <w:t xml:space="preserve">हारून ने सोने की बालियाँ ली और एक सोने का बछड़ा बनाया। इस्राएल के लोगों ने कहा, "ये तुम्हारे देवता हैं, इस्राएल। वे तुम्हें मिस्र देश से बाहर लाए।" जब हारून ने यह देखा, तो उसने बछड़े के सामने एक </w:t>
      </w:r>
      <w:r>
        <w:rPr>
          <w:b/>
          <w:lang w:val="hi_IN" w:bidi="hi_IN"/>
        </w:rPr>
        <w:t>वेदी</w:t>
      </w:r>
      <w:r>
        <w:rPr>
          <w:lang w:val="hi_IN" w:bidi="hi_IN"/>
        </w:rPr>
        <w:t xml:space="preserve"> बनाई। वेदी एक ऐसी संरचना होती है जो आमतौर पर पत्थर या मिट्टी से बनी होती है, जहाँ लोग पशुओं को बलिदान करते हैं। वेदी के लिए उसी शब्द का इस्तेमाल करें जो आपने पिछले भागों में इस्तेमाल किया है। अधिक जानकारी के लिए वेदी शब्द को मुख्य शब्दावली में </w:t>
      </w:r>
      <w:r>
        <w:rPr>
          <w:b/>
          <w:lang w:val="hi_IN" w:bidi="hi_IN"/>
        </w:rPr>
        <w:t>देखें</w:t>
      </w:r>
      <w:r>
        <w:rPr>
          <w:lang w:val="hi_IN" w:bidi="hi_IN"/>
        </w:rPr>
        <w:t>।</w:t>
      </w:r>
    </w:p>
    <w:p>
      <w:pPr/>
      <w:r>
        <w:rPr>
          <w:lang w:val="hi_IN" w:bidi="hi_IN"/>
        </w:rPr>
      </w:r>
      <w:r>
        <w:rPr>
          <w:lang w:val="hi_IN" w:bidi="hi_IN"/>
        </w:rPr>
        <w:t xml:space="preserve">हारून ने इस्राएलियों से कहा, "कल </w:t>
      </w:r>
      <w:r>
        <w:rPr>
          <w:b/>
          <w:lang w:val="hi_IN" w:bidi="hi_IN"/>
        </w:rPr>
        <w:t>यहोवा</w:t>
      </w:r>
      <w:r>
        <w:rPr>
          <w:lang w:val="hi_IN" w:bidi="hi_IN"/>
        </w:rPr>
        <w:t xml:space="preserve"> का पर्व होगा।" </w:t>
      </w:r>
      <w:r>
        <w:rPr>
          <w:b/>
          <w:lang w:val="hi_IN" w:bidi="hi_IN"/>
        </w:rPr>
        <w:t>यहोवा</w:t>
      </w:r>
      <w:r>
        <w:rPr>
          <w:lang w:val="hi_IN" w:bidi="hi_IN"/>
        </w:rPr>
        <w:t xml:space="preserve"> परमेश्वर का व्यक्तिगत नाम है। उसी शब्द का प्रयोग करें जिसका प्रयोग आपने पिछले भागों में किया है। अधिक जानकारी के लिए मुख्य शब्दावली देखें।</w:t>
      </w:r>
    </w:p>
    <w:p>
      <w:pPr/>
      <w:r>
        <w:rPr>
          <w:lang w:val="hi_IN" w:bidi="hi_IN"/>
        </w:rPr>
      </w:r>
      <w:r>
        <w:rPr>
          <w:lang w:val="hi_IN" w:bidi="hi_IN"/>
        </w:rPr>
        <w:t xml:space="preserve">अगले दिन इस्राएल के लोग सुबह जल्दी उठे और उन्होंने </w:t>
      </w:r>
      <w:r>
        <w:rPr>
          <w:b/>
          <w:lang w:val="hi_IN" w:bidi="hi_IN"/>
        </w:rPr>
        <w:t>होमबलि</w:t>
      </w:r>
      <w:r>
        <w:rPr>
          <w:lang w:val="hi_IN" w:bidi="hi_IN"/>
        </w:rPr>
        <w:t xml:space="preserve"> और </w:t>
      </w:r>
      <w:r>
        <w:rPr>
          <w:b/>
          <w:lang w:val="hi_IN" w:bidi="hi_IN"/>
        </w:rPr>
        <w:t>मेलबलि</w:t>
      </w:r>
      <w:r>
        <w:rPr>
          <w:lang w:val="hi_IN" w:bidi="hi_IN"/>
        </w:rPr>
        <w:t xml:space="preserve"> चढ़ाई। होमबलि और मेलबलि यहोवा को दिए गए पशु बलिदान हैं। होमबलि और मेलबलि के लिए उसी शब्द या वाक्यांश का उपयोग करें जिसका उपयोग आपने पिछले भागों में किया है। अधिक जानकारी के लिए मुख्य शब्दावली में </w:t>
      </w:r>
      <w:r>
        <w:rPr>
          <w:lang w:val="hi_IN" w:bidi="hi_IN"/>
        </w:rPr>
        <w:t>होमबलि</w:t>
      </w:r>
      <w:r>
        <w:rPr>
          <w:lang w:val="hi_IN" w:bidi="hi_IN"/>
        </w:rPr>
        <w:t xml:space="preserve"> और </w:t>
      </w:r>
      <w:r>
        <w:rPr>
          <w:b/>
          <w:lang w:val="hi_IN" w:bidi="hi_IN"/>
        </w:rPr>
        <w:t>मेलबलि</w:t>
      </w:r>
      <w:r>
        <w:rPr>
          <w:lang w:val="hi_IN" w:bidi="hi_IN"/>
        </w:rPr>
        <w:t xml:space="preserve"> देखें।</w:t>
      </w:r>
    </w:p>
    <w:p>
      <w:pPr/>
      <w:r>
        <w:rPr>
          <w:lang w:val="hi_IN" w:bidi="hi_IN"/>
        </w:rPr>
      </w:r>
      <w:r>
        <w:rPr>
          <w:lang w:val="hi_IN" w:bidi="hi_IN"/>
        </w:rPr>
        <w:t xml:space="preserve">इस बीच, पर्वत पर, यहोवा ने मूसा से कहा कि इस्राएलियों ने एक सोने का बछड़ा बनाया है और उसके लिए बलिदान कर रहे हैं। </w:t>
      </w:r>
      <w:r>
        <w:rPr>
          <w:b/>
          <w:lang w:val="hi_IN" w:bidi="hi_IN"/>
        </w:rPr>
        <w:t>बलिदान</w:t>
      </w:r>
      <w:r>
        <w:rPr>
          <w:lang w:val="hi_IN" w:bidi="hi_IN"/>
        </w:rPr>
        <w:t xml:space="preserve"> एक ऐसा भेंट है जो कोई व्यक्ति परमेश्वर को देता है, जो या तो पशु हो सकता है या भोजन। कोई व्यक्ति किसी बात के लिए परमेश्वर को धन्यवाद देने, अपने द्वारा किए गए किसी गलत कार्य के लिए क्षमा माँगने या परमेश्वर के साथ अपने संबंध को पुष्ट करने के लिए परमेश्वर को बलिदान अर्पित कर सकता है। बलिदान के लिए उसी शब्द का उपयोग करें जिसका उपयोग आपने पिछले भागों में किया है। अधिक जानकारी के लिए मुख्य शब्दावली में </w:t>
      </w:r>
      <w:r>
        <w:rPr>
          <w:lang w:val="hi_IN" w:bidi="hi_IN"/>
        </w:rPr>
        <w:t>बलिदान</w:t>
      </w:r>
      <w:r>
        <w:rPr>
          <w:lang w:val="hi_IN" w:bidi="hi_IN"/>
        </w:rPr>
        <w:t xml:space="preserve"> शब्द देखें।</w:t>
      </w:r>
    </w:p>
    <w:p>
      <w:pPr/>
      <w:r>
        <w:rPr>
          <w:lang w:val="hi_IN" w:bidi="hi_IN"/>
        </w:rPr>
      </w:r>
      <w:r>
        <w:rPr>
          <w:lang w:val="hi_IN" w:bidi="hi_IN"/>
        </w:rPr>
        <w:t xml:space="preserve">यहोवा ने मूसा से कहा, "मैंने इन लोगों को देखा है, और देखो, वे एक जिद्दी और आज्ञा न मानने वाले लोग हैं।" यहोवा ने मूसा से कहा कि वह उसे अकेला छोड़ दे ताकि उसका </w:t>
      </w:r>
      <w:r>
        <w:rPr>
          <w:b/>
          <w:lang w:val="hi_IN" w:bidi="hi_IN"/>
        </w:rPr>
        <w:t>क्रोध</w:t>
      </w:r>
      <w:r>
        <w:rPr>
          <w:lang w:val="hi_IN" w:bidi="hi_IN"/>
        </w:rPr>
        <w:t xml:space="preserve"> इस्राएल के लोगों पर भड़क सके। यहोवा इस्राएलियों को नष्ट करना चाहता था ताकि वह मूसा को एक महान </w:t>
      </w:r>
      <w:r>
        <w:rPr>
          <w:b/>
          <w:lang w:val="hi_IN" w:bidi="hi_IN"/>
        </w:rPr>
        <w:t>जाति</w:t>
      </w:r>
      <w:r>
        <w:rPr>
          <w:lang w:val="hi_IN" w:bidi="hi_IN"/>
        </w:rPr>
        <w:t xml:space="preserve"> बना सके। </w:t>
      </w:r>
      <w:r>
        <w:rPr>
          <w:b/>
          <w:lang w:val="hi_IN" w:bidi="hi_IN"/>
        </w:rPr>
        <w:t>क्रोध</w:t>
      </w:r>
      <w:r>
        <w:rPr>
          <w:lang w:val="hi_IN" w:bidi="hi_IN"/>
        </w:rPr>
        <w:t xml:space="preserve"> किसी के प्रति तीव्र गुस्सा होता है। क्रोध और जाति के लिए उसी शब्द का उपयोग करें जो आपने पिछले भागों में उपयोग किया है। </w:t>
      </w:r>
      <w:r>
        <w:rPr>
          <w:lang w:val="hi_IN" w:bidi="hi_IN"/>
        </w:rPr>
        <w:t>जाति</w:t>
      </w:r>
      <w:r>
        <w:rPr>
          <w:lang w:val="hi_IN" w:bidi="hi_IN"/>
        </w:rPr>
        <w:t xml:space="preserve"> शब्द के बारे में अधिक जानकारी के लिए मुख्य शब्दावली देखें। </w:t>
      </w:r>
    </w:p>
    <w:p>
      <w:pPr/>
      <w:r>
        <w:rPr>
          <w:lang w:val="hi_IN" w:bidi="hi_IN"/>
        </w:rPr>
      </w:r>
      <w:r>
        <w:rPr>
          <w:lang w:val="hi_IN" w:bidi="hi_IN"/>
        </w:rPr>
        <w:t xml:space="preserve">मूसा ने यहोवा से कहा, "अपने </w:t>
      </w:r>
      <w:r>
        <w:rPr>
          <w:b/>
          <w:lang w:val="hi_IN" w:bidi="hi_IN"/>
        </w:rPr>
        <w:t>दास</w:t>
      </w:r>
      <w:r>
        <w:rPr>
          <w:lang w:val="hi_IN" w:bidi="hi_IN"/>
        </w:rPr>
        <w:t xml:space="preserve"> </w:t>
      </w:r>
      <w:r>
        <w:rPr>
          <w:b/>
          <w:lang w:val="hi_IN" w:bidi="hi_IN"/>
        </w:rPr>
        <w:t>अब्राहम</w:t>
      </w:r>
      <w:r>
        <w:rPr>
          <w:lang w:val="hi_IN" w:bidi="hi_IN"/>
        </w:rPr>
        <w:t xml:space="preserve">, </w:t>
      </w:r>
      <w:r>
        <w:rPr>
          <w:b/>
          <w:lang w:val="hi_IN" w:bidi="hi_IN"/>
        </w:rPr>
        <w:t>इसहाक</w:t>
      </w:r>
      <w:r>
        <w:rPr>
          <w:lang w:val="hi_IN" w:bidi="hi_IN"/>
        </w:rPr>
        <w:t xml:space="preserve"> और </w:t>
      </w:r>
      <w:r>
        <w:rPr>
          <w:b/>
          <w:lang w:val="hi_IN" w:bidi="hi_IN"/>
        </w:rPr>
        <w:t>इस्राएल</w:t>
      </w:r>
      <w:r>
        <w:rPr>
          <w:lang w:val="hi_IN" w:bidi="hi_IN"/>
        </w:rPr>
        <w:t xml:space="preserve"> को याद रख, जिनसे तूने अपनी </w:t>
      </w:r>
      <w:r>
        <w:rPr>
          <w:b/>
          <w:lang w:val="hi_IN" w:bidi="hi_IN"/>
        </w:rPr>
        <w:t>शपथ खाई</w:t>
      </w:r>
      <w:r>
        <w:rPr>
          <w:lang w:val="hi_IN" w:bidi="hi_IN"/>
        </w:rPr>
        <w:t xml:space="preserve"> थी, और उनसे कहा, 'मैं तेरी संतान को आकाश के तारों के समान बढ़ाऊँगा, और यह पूरा देश जिसे मैंने वादा किया है कि मैं तेरी संतान को दूँगा, और वे हमेशा के लिए उसके वारिस होंगे।' </w:t>
      </w:r>
      <w:r>
        <w:rPr>
          <w:b/>
          <w:lang w:val="hi_IN" w:bidi="hi_IN"/>
        </w:rPr>
        <w:t>अब्राहम</w:t>
      </w:r>
      <w:r>
        <w:rPr>
          <w:lang w:val="hi_IN" w:bidi="hi_IN"/>
        </w:rPr>
        <w:t xml:space="preserve">, इसहाक और </w:t>
      </w:r>
      <w:r>
        <w:rPr>
          <w:lang w:val="hi_IN" w:bidi="hi_IN"/>
        </w:rPr>
        <w:t>इस्राएल</w:t>
      </w:r>
      <w:r>
        <w:rPr>
          <w:lang w:val="hi_IN" w:bidi="hi_IN"/>
        </w:rPr>
        <w:t xml:space="preserve"> इस्राएली लोगों के पूर्वज हैं। एक दास वह व्यक्ति होता है जो किसी दूसरे व्यक्ति के लिए काम करता है और उसकी सेवा करता है। दास के लिए उसी शब्द का प्रयोग करें जो आपने पिछले भागों में प्रयोग किया है। अधिक जानकारी के लिए मुख्य शब्दावली में </w:t>
      </w:r>
      <w:r>
        <w:rPr>
          <w:lang w:val="hi_IN" w:bidi="hi_IN"/>
        </w:rPr>
        <w:t>दास</w:t>
      </w:r>
      <w:r>
        <w:rPr>
          <w:lang w:val="hi_IN" w:bidi="hi_IN"/>
        </w:rPr>
        <w:t xml:space="preserve"> शब्द देखें। </w:t>
      </w:r>
      <w:r>
        <w:rPr>
          <w:b/>
          <w:lang w:val="hi_IN" w:bidi="hi_IN"/>
        </w:rPr>
        <w:t>शपथ</w:t>
      </w:r>
      <w:r>
        <w:rPr>
          <w:lang w:val="hi_IN" w:bidi="hi_IN"/>
        </w:rPr>
        <w:t xml:space="preserve"> लेना एक वादा करना है। शपथ लेने का अर्थ है कि आप अपना वादा बिल्कुल निभाएंगे। शपथ लेना और वादा न निभाना बहुत ही शर्मनाक और खतरनाक है। शपथ के लिए उसी शब्द का प्रयोग करें जो आपने पिछले भागों में प्रयोग किया है। अधिक जानकारी के लिए मुख्य शब्दावली में </w:t>
      </w:r>
      <w:r>
        <w:rPr>
          <w:lang w:val="hi_IN" w:bidi="hi_IN"/>
        </w:rPr>
        <w:t>शपथ</w:t>
      </w:r>
      <w:r>
        <w:rPr>
          <w:lang w:val="hi_IN" w:bidi="hi_IN"/>
        </w:rPr>
        <w:t xml:space="preserve"> देखें। </w:t>
      </w:r>
    </w:p>
    <w:p>
      <w:pPr/>
      <w:r>
        <w:rPr>
          <w:lang w:val="hi_IN" w:bidi="hi_IN"/>
        </w:rPr>
      </w:r>
      <w:r>
        <w:rPr>
          <w:lang w:val="hi_IN" w:bidi="hi_IN"/>
        </w:rPr>
        <w:t xml:space="preserve">फिर यहोवा ने अपना क्रोध रोक लिया और इस्राएल के लोगों को नष्ट नहीं किया। </w:t>
      </w:r>
      <w:r>
        <w:rPr>
          <w:lang w:val="hi_IN" w:bidi="hi_IN"/>
        </w:rPr>
      </w:r>
    </w:p>
    <w:p>
      <w:pPr>
        <w:pStyle w:val="Heading3"/>
      </w:pPr>
      <w:r>
        <w:rPr>
          <w:lang w:val="hi_IN" w:bidi="hi_IN"/>
        </w:rPr>
        <w:t>वचन बोलना</w:t>
      </w:r>
    </w:p>
    <w:p>
      <w:pPr/>
      <w:r>
        <w:rPr>
          <w:lang w:val="hi_IN" w:bidi="hi_IN"/>
        </w:rPr>
      </w:r>
      <w:r>
        <w:rPr>
          <w:lang w:val="hi_IN" w:bidi="hi_IN"/>
        </w:rPr>
        <w:t xml:space="preserve">इस भाग का ऑडियो संस्करण सबसे सरल अनुवाद में सुनें। </w:t>
      </w:r>
    </w:p>
    <w:p>
      <w:pPr/>
      <w:r>
        <w:rPr>
          <w:lang w:val="hi_IN" w:bidi="hi_IN"/>
        </w:rPr>
      </w:r>
      <w:r>
        <w:rPr>
          <w:lang w:val="hi_IN" w:bidi="hi_IN"/>
        </w:rPr>
        <w:t xml:space="preserve">इस सत्र में, सामूहिक रूप में, अपनी भाषा में इस भाग को दोबारा बताएँ। </w:t>
      </w:r>
    </w:p>
    <w:p>
      <w:pPr/>
      <w:r>
        <w:rPr>
          <w:lang w:val="hi_IN" w:bidi="hi_IN"/>
        </w:rPr>
      </w:r>
      <w:r>
        <w:rPr>
          <w:lang w:val="hi_IN" w:bidi="hi_IN"/>
        </w:rPr>
        <w:t xml:space="preserve">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 </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32:15–24</w:t>
      </w:r>
      <w:r>
        <w:rPr>
          <w:lang w:val="hi_IN" w:bidi="hi_IN"/>
        </w:rPr>
      </w:r>
    </w:p>
    <w:p>
      <w:pPr>
        <w:pStyle w:val="Heading3"/>
      </w:pPr>
      <w:r>
        <w:rPr>
          <w:lang w:val="hi_IN" w:bidi="hi_IN"/>
        </w:rPr>
        <w:t>सुने और मन में रखें</w:t>
      </w:r>
    </w:p>
    <w:p>
      <w:pPr/>
      <w:r>
        <w:rPr>
          <w:lang w:val="hi_IN" w:bidi="hi_IN"/>
        </w:rPr>
      </w:r>
      <w:r>
        <w:rPr>
          <w:lang w:val="hi_IN" w:bidi="hi_IN"/>
        </w:rPr>
        <w:t xml:space="preserve">इस चरण में, निर्गमन 32:15–24 को सुनें और अपने मनों में रखें। </w:t>
      </w:r>
    </w:p>
    <w:p>
      <w:pPr/>
      <w:r>
        <w:rPr>
          <w:lang w:val="hi_IN" w:bidi="hi_IN"/>
        </w:rPr>
      </w:r>
      <w:r>
        <w:rPr>
          <w:lang w:val="hi_IN" w:bidi="hi_IN"/>
        </w:rPr>
        <w:t>यदि सम्भव हो तो निर्गमन 32:15–24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 xml:space="preserve">यह भाग हमें परमेश्वर के बारे में क्या बताता है? इस ऑडियो को यहाँ रोकें। </w:t>
      </w:r>
    </w:p>
    <w:p>
      <w:pPr>
        <w:pStyle w:val="ListBullet"/>
        <w:spacing w:line="240" w:lineRule="auto"/>
        <w:ind w:left="720"/>
      </w:pPr>
      <w:r>
        <w:rPr>
          <w:lang w:val="hi_IN" w:bidi="hi_IN"/>
        </w:rPr>
      </w:r>
      <w:r>
        <w:rPr>
          <w:lang w:val="hi_IN" w:bidi="hi_IN"/>
        </w:rPr>
        <w:t xml:space="preserve">यह भाग हमें लोगों के बारे में क्या बताता है? इस ऑडियो को यहाँ रोकें। </w:t>
      </w:r>
    </w:p>
    <w:p>
      <w:pPr>
        <w:pStyle w:val="ListBullet"/>
        <w:spacing w:line="240" w:lineRule="auto"/>
        <w:ind w:left="720"/>
      </w:pPr>
      <w:r>
        <w:rPr>
          <w:lang w:val="hi_IN" w:bidi="hi_IN"/>
        </w:rPr>
      </w:r>
      <w:r>
        <w:rPr>
          <w:lang w:val="hi_IN" w:bidi="hi_IN"/>
        </w:rPr>
        <w:t xml:space="preserve">यह भाग हमारे दैनिक जीवन को कैसे प्रभावित करता है? इस ऑडियो को यहाँ रोकें। </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32:15–24 का ऑडियो संस्करण सबसे आसानी से समझ में आने वाले अनुवाद में सुनें।</w:t>
      </w:r>
    </w:p>
    <w:p>
      <w:pPr/>
      <w:r>
        <w:rPr>
          <w:lang w:val="hi_IN" w:bidi="hi_IN"/>
        </w:rPr>
      </w:r>
      <w:r>
        <w:rPr>
          <w:lang w:val="hi_IN" w:bidi="hi_IN"/>
        </w:rPr>
        <w:t xml:space="preserve">पिछले भाग में, जब मूसा पर्वत पर था और परमेश्वर से निर्देश प्राप्त कर रहा था कि इस्राएल के लोगों को कैसे व्यवहार करना है, तो लोगों ने हारून से कहा कि वह उनके लिए एक मूर्ति बनाए जो उन्हें जंगल में से ले जाए। जब यहोवा ने देखा कि लोग क्या कर रहे हैं, तो वह क्रोधित हो गया, लेकिन मूसा ने लोगों के लिए प्रार्थना की और यहोवा ने अपना क्रोध रोक लिया। </w:t>
      </w:r>
    </w:p>
    <w:p>
      <w:pPr/>
      <w:r>
        <w:rPr>
          <w:lang w:val="hi_IN" w:bidi="hi_IN"/>
        </w:rPr>
      </w:r>
      <w:r>
        <w:rPr>
          <w:lang w:val="hi_IN" w:bidi="hi_IN"/>
        </w:rPr>
        <w:t xml:space="preserve">मूसा मुड़ा और पर्वत के नीचे वापस चला गया। जब मूसा पर्वत से नीचे गया, तो वह पत्थर की दो तख्तियाँ लेकर गया जिन पर यहोवा ने अपनी वाचा की व्यवस्था लिखी थी। यह वाचा की व्यवस्था दस शब्द या आज्ञाएँ थीं। पत्थर की पट्टियों या शिलाओं के दोनों तरफ लेखन था। यहोवा ने हर तख्ती पर दस आज्ञाएँ लिखी थीं इसलिए आज्ञाओं की दो प्रतियाँ थीं। यह इस समय इस प्रकार की तख्ती के लिए एक सामान्य प्रथा थी। वे यह सुनिश्चित करना चाहते थे कि यदि दूसरी प्रति को कुछ हो जाए तो एक अतिरिक्त प्रति मौजूद हो। "यहोवा द्वारा लिखा" वाक्यांश का अर्थ है कि यहोवा ने उन पर अपनी वाचा उकेरी या नक्काशी की। </w:t>
      </w:r>
    </w:p>
    <w:p>
      <w:pPr/>
      <w:r>
        <w:rPr>
          <w:lang w:val="hi_IN" w:bidi="hi_IN"/>
        </w:rPr>
      </w:r>
      <w:r>
        <w:rPr>
          <w:lang w:val="hi_IN" w:bidi="hi_IN"/>
        </w:rPr>
        <w:t xml:space="preserve">यहाँ रुकें और समूह में पत्थर की तख्तियों की तस्वीर देखें। इस ऑडियो को यहाँ रोकें। </w:t>
      </w:r>
    </w:p>
    <w:p>
      <w:pPr/>
      <w:r>
        <w:rPr>
          <w:lang w:val="hi_IN" w:bidi="hi_IN"/>
        </w:rPr>
      </w:r>
      <w:r>
        <w:rPr>
          <w:lang w:val="hi_IN" w:bidi="hi_IN"/>
        </w:rPr>
        <w:t xml:space="preserve">यहोवा ने मूसा के लिए निर्देश लिखे थे। ये तख्तियाँ इस्राएलियों के लिए सबसे कीमती वस्तु थीं। </w:t>
      </w:r>
    </w:p>
    <w:p>
      <w:pPr/>
      <w:r>
        <w:rPr>
          <w:lang w:val="hi_IN" w:bidi="hi_IN"/>
        </w:rPr>
      </w:r>
      <w:r>
        <w:rPr>
          <w:lang w:val="hi_IN" w:bidi="hi_IN"/>
        </w:rPr>
        <w:t xml:space="preserve">यहाँ रुकें और समूह के रूप में इस प्रश्न पर चर्चा करें: आपकी संस्कृति में सबसे मूल्यवान या पवित्र वस्तु क्या है? यह इतना मूल्यवान या महत्वपूर्ण क्यों है? इस ऑडियो को यहाँ रोकें। </w:t>
      </w:r>
    </w:p>
    <w:p>
      <w:pPr/>
      <w:r>
        <w:rPr>
          <w:lang w:val="hi_IN" w:bidi="hi_IN"/>
        </w:rPr>
      </w:r>
      <w:r>
        <w:rPr>
          <w:lang w:val="hi_IN" w:bidi="hi_IN"/>
        </w:rPr>
        <w:t>यहोशू मूसा के साथ पर्वत पर गया था, लेकिन मूसा के साथ बादल में प्रवेश नहीं किया। आपको याद होगा कि पिछले भागों में, यहोवा इस्राएल के सामने एक बादल में प्रकट हुआ था, लेकिन केवल मूसा को ही यहोवा से बात करने के लिए बादल में प्रवेश करने की अनुमति थी। बादल पर्वत की चोटी पर था। आपको पहले के भाग में यह भी याद होगा कि यहोशू मूसा के साथ पर्वत पर गया था। लेकिन यहोशू ने बादल में प्रवेश नहीं किया। इसके बजाय, यहोशू ने बादल के बाहर मूसा का इंतजार किया। जब यहोशू और मूसा पर्वत से नीचे आ रहे थे, तो यहोशू ने इस्राएलियों के डेरे से शोर सुना। यहोशू ने सोचा कि डेरे में युद्ध की आवाज आ रही है। मूसा ने कहा कि वह आवाज न तो जीत की खुशी में चिल्लाने जैसी थी और न ही हार पर रोने जैसी। मूसा ने कहा कि यह गाने जैसा लगता है। पिछले भाग से यह याद रखना महत्वपूर्ण है कि यहोवा ने मूसा को बताया कि इस्राएलियों के डेरे में क्या हो रहा था। यहोशू ने यह नहीं सुना कि यहोवा ने क्या कहा था।</w:t>
      </w:r>
    </w:p>
    <w:p>
      <w:pPr/>
      <w:r>
        <w:rPr>
          <w:lang w:val="hi_IN" w:bidi="hi_IN"/>
        </w:rPr>
      </w:r>
      <w:r>
        <w:rPr>
          <w:lang w:val="hi_IN" w:bidi="hi_IN"/>
        </w:rPr>
        <w:t>जब मूसा डेरे के पास पहुँचा, तो उसने सोने का बछड़ा देखा और उसका क्रोध भड़क उठा। इसका मतलब है कि मूसा बहुत गुस्से में था।</w:t>
      </w:r>
    </w:p>
    <w:p>
      <w:pPr/>
      <w:r>
        <w:rPr>
          <w:lang w:val="hi_IN" w:bidi="hi_IN"/>
        </w:rPr>
      </w:r>
      <w:r>
        <w:rPr>
          <w:lang w:val="hi_IN" w:bidi="hi_IN"/>
        </w:rPr>
        <w:t>यहोवा ने इस्राएल के लोगों को आज्ञा दी थी कि वे कोई मूर्ति न बनाएँ और केवल यहोवा की आराधना करें। सोने का बछड़ा एक मूर्ति था जिसकी लोग पूजा कर रहे थे। मूसा ने उन तख्तियों को बड़ी ताकत से जमीन पर फेंका और वे तख्तियाँ पर्वत की तलहटी में जाकर टूट गईं। इस्राएल के लोगों ने टूटी हुई तख्तियों को परमेश्वर के साथ उनके द्वारा की गई वाचा को तोड़ने के रूप में समझा होगा। पर्वत की तलहटी में स्थित यह स्थान इसलिए भी महत्वपूर्ण है क्योंकि यह वह स्थान था जहाँ यहोवा आमतौर पर इस्राएलियों से मिलता था।</w:t>
      </w:r>
    </w:p>
    <w:p>
      <w:pPr/>
      <w:r>
        <w:rPr>
          <w:lang w:val="hi_IN" w:bidi="hi_IN"/>
        </w:rPr>
      </w:r>
      <w:r>
        <w:rPr>
          <w:lang w:val="hi_IN" w:bidi="hi_IN"/>
        </w:rPr>
        <w:t xml:space="preserve">यहाँ रुकें और समूह में इस प्रश्न पर चर्चा करें: यदि कोई अगुवा आपकी संस्कृति में किसी मूल्यवान या पवित्र वस्तु को नष्ट कर दे तो क्या होगा? जब अगुवा उस वस्तु को नष्ट कर दे, तो लोग कैसे प्रतिक्रिया देंगे? इस ऑडियो को यहाँ रोकें। </w:t>
      </w:r>
    </w:p>
    <w:p>
      <w:pPr/>
      <w:r>
        <w:rPr>
          <w:lang w:val="hi_IN" w:bidi="hi_IN"/>
        </w:rPr>
      </w:r>
      <w:r>
        <w:rPr>
          <w:lang w:val="hi_IN" w:bidi="hi_IN"/>
        </w:rPr>
        <w:t>इस्राएल के लोगों ने अपने पाप की गंभीरता को समझ लिया होगा। मूसा ने सोने के बछड़े को आग में जला दिया, फिर उसे बारीक पीसकर चूरा बना लिया और उसे पानी पर बिखेर दिया। मूसा ने मूर्ति के सोने और लकड़ी को पत्थर से पीसकर चूरा बना दिया, ठीक उसी तरह जैसे लोग अनाज को पत्थर से पीसकर आटा बनाते हैं। फिर मूसा ने इस्राएल के लोगों को पानी पिलाया। शायद मूसा ने लोगों को सोने का पानी इसलिए पिलाया ताकि वे फिर कभी सोने का इस्तेमाल न कर सकें। या शायद सोना पीना यह साबित करने के लिए एक परीक्षण था कि दोषी कौन था। दोनों ही मामलों में, मूसा के कार्यों ने यह सुनिश्चित किया कि वह सोने के बछड़े को पूरी तरह से नष्ट कर दे और लोग फिर कभी सोने और लकड़ी का उपयोग न कर सके।</w:t>
      </w:r>
    </w:p>
    <w:p>
      <w:pPr/>
      <w:r>
        <w:rPr>
          <w:lang w:val="hi_IN" w:bidi="hi_IN"/>
        </w:rPr>
      </w:r>
      <w:r>
        <w:rPr>
          <w:lang w:val="hi_IN" w:bidi="hi_IN"/>
        </w:rPr>
        <w:t>फिर मूसा ने हारून से पूछा कि लोगों ने उसके साथ ऐसा क्या किया कि वह इतना बड़ा पाप या यहोवा की आज्ञा न मानने पर मजबूर हो गया। यहोवा के स्थान पर किसी मूर्ति की पूजा करना वाचा की आज्ञाओं का जानबूझकर उल्लंघन है, जिस पर इस्राएल के सभी लोग पहले ही सहमत हो चुके थे। हारून ने दोष अपने ऊपर से हटा लिया और मूसा से कहा कि वह उससे नाराज न हो। हारून मूसा को "प्रभु" कहता है, भले ही मूसा हारून से छोटा है। मूसा को "प्रभु" कहकर, हारून यह स्वीकार कर रहा है कि मूसा का उस पर अधिकार है। हारून मूसा को याद दिलाता है कि इस्राएल के लोग बुराई करने पर तुले हुए हैं। हारून मूसा से कहता है कि लोगों ने उससे कहा है कि वह ऐसे देवता बनाए जो उनके आगे-आगे चलें क्योंकि उन्हें नहीं पता था कि मूसा के साथ क्या हुआ था। ने बताया कि उसने लोगों से कहा कि वे अपने पास मौजूद सारा सोना उसे दे दें। हारून ने कहा कि उसने सोना आग में फेंक दिया और बछड़ा बाहर निकला। हारून कह रहा है कि बछड़ा गलती से हो गया। वह सारा दोष इस्राएल के लोगों पर डालने की कोशिश कर रहा है।</w:t>
      </w:r>
    </w:p>
    <w:p>
      <w:pPr/>
      <w:r>
        <w:rPr>
          <w:lang w:val="hi_IN" w:bidi="hi_IN"/>
        </w:rPr>
      </w:r>
      <w:r>
        <w:rPr>
          <w:lang w:val="hi_IN" w:bidi="hi_IN"/>
        </w:rPr>
        <w:t xml:space="preserve">यहाँ रुकें और समूह में इस प्रश्न पर चर्चा करें: उस समय की कहानी सुनाएँ जब किसी ने कुछ गलत किया हो, लेकिन उसने किसी और पर दोष डालकर उसे छिपाने की कोशिश की। उस व्यक्ति के साथ क्या होता है? आपने कैसा महसूस किया? इस ऑडियो को यहाँ रोकें। </w:t>
      </w:r>
      <w:r>
        <w:rPr>
          <w:lang w:val="hi_IN" w:bidi="hi_IN"/>
        </w:rPr>
      </w:r>
    </w:p>
    <w:p>
      <w:pPr>
        <w:pStyle w:val="Heading3"/>
      </w:pPr>
      <w:r>
        <w:rPr>
          <w:lang w:val="hi_IN" w:bidi="hi_IN"/>
        </w:rPr>
        <w:t>घटनाओं को समझाना</w:t>
      </w:r>
    </w:p>
    <w:p>
      <w:pPr/>
      <w:r>
        <w:rPr>
          <w:lang w:val="hi_IN" w:bidi="hi_IN"/>
        </w:rPr>
      </w:r>
      <w:r>
        <w:rPr>
          <w:lang w:val="hi_IN" w:bidi="hi_IN"/>
        </w:rPr>
        <w:t>निर्गमन 32:15–24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मूसा सीनै पर्वत से नीचे आता है और दो तख्तियाँ लेकर आता है जिन पर यहोवा ने अपने निर्देश उकेरे थे। पर्वत से नीचे उतरते समय मूसा की मुलाकात यहोशू से हुई, और यहोशू ने कहा कि उसने इस्राएली डेरे में युद्ध की आवाज सुनी। मूसा ने यहोशू से कहा कि यह आवाज विजय या युद्ध में हार की नहीं थी, बल्कि उत्सव की आवाज थी।</w:t>
      </w:r>
    </w:p>
    <w:p>
      <w:pPr/>
      <w:r>
        <w:rPr>
          <w:lang w:val="hi_IN" w:bidi="hi_IN"/>
        </w:rPr>
      </w:r>
      <w:r>
        <w:rPr>
          <w:b/>
          <w:lang w:val="hi_IN" w:bidi="hi_IN"/>
        </w:rPr>
        <w:t>दूसरे दृश्य में:</w:t>
      </w:r>
      <w:r>
        <w:rPr>
          <w:lang w:val="hi_IN" w:bidi="hi_IN"/>
        </w:rPr>
        <w:t xml:space="preserve"> जब मूसा और यहोशू डेरे के पास आए, तो उन्होंने सोने के बछड़े और इस्राएलियों को नृत्य करते हुए देखा। मूसा बहुत क्रोधित हो गया। मूसा, जिन तख्तियों को वह ले जा रहा था, उन्हें सीनै पर्वत के नीचे जमीन पर फेंक दिया।</w:t>
      </w:r>
    </w:p>
    <w:p>
      <w:pPr/>
      <w:r>
        <w:rPr>
          <w:lang w:val="hi_IN" w:bidi="hi_IN"/>
        </w:rPr>
      </w:r>
      <w:r>
        <w:rPr>
          <w:b/>
          <w:lang w:val="hi_IN" w:bidi="hi_IN"/>
        </w:rPr>
        <w:t>तीसरे दृश्य में:</w:t>
      </w:r>
      <w:r>
        <w:rPr>
          <w:lang w:val="hi_IN" w:bidi="hi_IN"/>
        </w:rPr>
        <w:t xml:space="preserve"> मूसा ने इस्राएलियों द्वारा बनाए गए सोने के बछड़े को लिया और उसे आग में जला दिया, उसे चूरा बनाकर पानी पर बिखेर दिया। उसने इस्राएल के लोगों को उस पानी को पिलाया जिसमें सोने का चूरा था।</w:t>
      </w:r>
    </w:p>
    <w:p>
      <w:pPr/>
      <w:r>
        <w:rPr>
          <w:lang w:val="hi_IN" w:bidi="hi_IN"/>
        </w:rPr>
      </w:r>
      <w:r>
        <w:rPr>
          <w:b/>
          <w:lang w:val="hi_IN" w:bidi="hi_IN"/>
        </w:rPr>
        <w:t>चौथे दृश्य में:</w:t>
      </w:r>
      <w:r>
        <w:rPr>
          <w:lang w:val="hi_IN" w:bidi="hi_IN"/>
        </w:rPr>
        <w:t xml:space="preserve"> मूसा ने हारून से इस बारे में बात की कि किस कारण से हारून ने सोने का बछड़ा बनाकर यहोवा के विरुद्ध इतना बड़ा पाप किया था।</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इस्राएली</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याद रखना महत्वपूर्ण है कि मूसा के सीनै पर्वत से उतरने से 40 दिन पहले ही यहोवा मूसा से इस्राएल के लोगों के लिए नियमों के बारे में बात कर रहा था। मूसा के मुड़ने और पर्वत पर वापस नीचे जाने से पहले यहोवा ने मूसा को बता दिया था कि डेरे में क्या हो रहा है। मूसा का मुड़ना इस बात का संकेत है कि उसकी पीठ इस्राएल की ओर थी और वह यहोवा की ओर मुख किए खड़ा था। यह मूसा को इस्राएल और यहोवा के बीच एक मध्यस्थ के रूप में दिखाता है।</w:t>
      </w:r>
    </w:p>
    <w:p>
      <w:pPr/>
      <w:r>
        <w:rPr>
          <w:lang w:val="hi_IN" w:bidi="hi_IN"/>
        </w:rPr>
      </w:r>
      <w:r>
        <w:rPr>
          <w:lang w:val="hi_IN" w:bidi="hi_IN"/>
        </w:rPr>
        <w:t>यह याद रखना महत्वपूर्ण है कि मूसा अपने साथ दो तख्तियाँ ला रहा था जिन पर यहोवा ने अपनी व्यवस्था लिखी थी। यहोवा ने दोनों तख्तियों के आगे और पीछे लिखा था। ये तख्तियाँ इस्राएलियों के साथ उसकी वाचा को दर्शाती थीं। मूसा के लिखित रूप में वाचा को प्राप्त करने के लिए पर्वत पर जाने से पहले ही इस्राएलियों ने इस वाचा को स्वीकार कर लिया था।</w:t>
      </w:r>
    </w:p>
    <w:p>
      <w:pPr/>
      <w:r>
        <w:rPr>
          <w:lang w:val="hi_IN" w:bidi="hi_IN"/>
        </w:rPr>
      </w:r>
      <w:r>
        <w:rPr>
          <w:lang w:val="hi_IN" w:bidi="hi_IN"/>
        </w:rPr>
        <w:t>यहाँ रुकें और तख्तियों की तस्वीर देखें। इस ऑडियो को यहाँ रोकें।</w:t>
      </w:r>
    </w:p>
    <w:p>
      <w:pPr/>
      <w:r>
        <w:rPr>
          <w:lang w:val="hi_IN" w:bidi="hi_IN"/>
        </w:rPr>
      </w:r>
      <w:r>
        <w:rPr>
          <w:lang w:val="hi_IN" w:bidi="hi_IN"/>
        </w:rPr>
        <w:t xml:space="preserve">मूसा का सहायक, यहोशू मूसा के साथ शामिल हुआ और मूसा के साथ पर्वत से नीचे चला गया। हम नहीं जानते कि यहोशू कहाँ इंतजार कर रहा था। यहोशू उस स्थान से इतनी दूर है जहाँ मूसा यहोवा से बात कर रहा था कि यहोशू यह नहीं सुन सकता कि यहोवा ने मूसा से क्या कहा। यहोशू इस्राएली डेरे के पास भी इतना करीब नहीं था कि यह जान सकें कि इस्राएली एक सोने का बछड़ा बना रहे हैं, क्योंकि यहोशू ने सोचा कि जो शोर उसने सुना है, वह शुरू हो चुके युद्ध की थी। यहोशू ने सोचा कि ये शोर तेज़ चिल्लाने या लड़ाई की आवाज थी। मूसा यहोशू को बहुत स्पष्ट रूप से उत्तर देता है, और तीन भाग की प्रतिक्रिया में विशेष भाषा का उपयोग करता है। मूसा यहोशू से कहता है कि यह शोर विजय की आवाज </w:t>
      </w:r>
      <w:r>
        <w:rPr>
          <w:b/>
          <w:lang w:val="hi_IN" w:bidi="hi_IN"/>
        </w:rPr>
        <w:t>नहीं</w:t>
      </w:r>
      <w:r>
        <w:rPr>
          <w:lang w:val="hi_IN" w:bidi="hi_IN"/>
        </w:rPr>
        <w:t xml:space="preserve"> है। यह हार की आवाज </w:t>
      </w:r>
      <w:r>
        <w:rPr>
          <w:b/>
          <w:lang w:val="hi_IN" w:bidi="hi_IN"/>
        </w:rPr>
        <w:t>नहीं</w:t>
      </w:r>
      <w:r>
        <w:rPr>
          <w:lang w:val="hi_IN" w:bidi="hi_IN"/>
        </w:rPr>
        <w:t xml:space="preserve"> है। </w:t>
      </w:r>
      <w:r>
        <w:rPr>
          <w:b/>
          <w:lang w:val="hi_IN" w:bidi="hi_IN"/>
        </w:rPr>
        <w:t>इसके बजाय</w:t>
      </w:r>
      <w:r>
        <w:rPr>
          <w:lang w:val="hi_IN" w:bidi="hi_IN"/>
        </w:rPr>
        <w:t>, यह उत्सव की आवाज है। डेरे के जितना करीब मूसा पहुँचता है, उसका गुस्सा उतना ही बढ़ता जा सकता है। यदि यह आपकी संस्कृति के लिए उपयुक्त है, तो इसका अनुवाद काव्यात्मक रूप में करें।</w:t>
      </w:r>
    </w:p>
    <w:p>
      <w:pPr/>
      <w:r>
        <w:rPr>
          <w:lang w:val="hi_IN" w:bidi="hi_IN"/>
        </w:rPr>
      </w:r>
      <w:r>
        <w:rPr>
          <w:lang w:val="hi_IN" w:bidi="hi_IN"/>
        </w:rPr>
        <w:t>यहाँ रुकें और चर्चा करें। आपकी संस्कृति में लोग उत्सव के दौरान किस प्रकार की आवाजें निकलते हैं? आप इन आवाजों का वर्णन कैसे करते हैं? ऑडियो को यहाँ रोकें।</w:t>
      </w:r>
    </w:p>
    <w:p>
      <w:pPr/>
      <w:r>
        <w:rPr>
          <w:lang w:val="hi_IN" w:bidi="hi_IN"/>
        </w:rPr>
      </w:r>
      <w:r>
        <w:rPr>
          <w:lang w:val="hi_IN" w:bidi="hi_IN"/>
        </w:rPr>
        <w:t>इस्राएली लोग सीनै पर्वत के नीचे वाले हिस्से के पास डेरा डालकर रहे। जब मूसा पर्वत की तलहटी के पास पहुँचा तो उसने सोने के बछड़े और जश्न मना रहे लोगों को देखा और मूसा का क्रोध भड़क उठा। इसका मतलब है कि मूसा बहुत गुस्से में था।</w:t>
      </w:r>
    </w:p>
    <w:p>
      <w:pPr/>
      <w:r>
        <w:rPr>
          <w:lang w:val="hi_IN" w:bidi="hi_IN"/>
        </w:rPr>
      </w:r>
      <w:r>
        <w:rPr>
          <w:lang w:val="hi_IN" w:bidi="hi_IN"/>
        </w:rPr>
        <w:t>यहाँ रुकें और चर्चा करें। आप अपनी संस्कृति में किसी ऐसे व्यक्ति के बारे में कैसे बात करते हैं जो बहुत क्रोधित है? ऑडियो को यहाँ रोकें।</w:t>
      </w:r>
    </w:p>
    <w:p>
      <w:pPr/>
      <w:r>
        <w:rPr>
          <w:lang w:val="hi_IN" w:bidi="hi_IN"/>
        </w:rPr>
      </w:r>
      <w:r>
        <w:rPr>
          <w:lang w:val="hi_IN" w:bidi="hi_IN"/>
        </w:rPr>
        <w:t>मूसा ने अपने साथ ले जा रहे तख्तियों को जोर से जमीन पर फेंक दिया और वे टूट गईं। उन तख्तियों का टूटना यहोवा और इस्राएल के बीच इस्राएल की अवज्ञा के कारण टूटे हुए वाचा का प्रतीक था।</w:t>
      </w:r>
    </w:p>
    <w:p>
      <w:pPr/>
      <w:r>
        <w:rPr>
          <w:lang w:val="hi_IN" w:bidi="hi_IN"/>
        </w:rPr>
      </w:r>
      <w:r>
        <w:rPr>
          <w:lang w:val="hi_IN" w:bidi="hi_IN"/>
        </w:rPr>
        <w:t>यहाँ रुकें और चर्चा करें कि आप अपनी संस्कृति में जोर से फेंकना शब्द का अनुवाद कैसे करेंगे। ऑडियो को यहाँ रोकें।</w:t>
      </w:r>
    </w:p>
    <w:p>
      <w:pPr/>
      <w:r>
        <w:rPr>
          <w:lang w:val="hi_IN" w:bidi="hi_IN"/>
        </w:rPr>
      </w:r>
      <w:r>
        <w:rPr>
          <w:lang w:val="hi_IN" w:bidi="hi_IN"/>
        </w:rPr>
        <w:t>इसके बाद मूसा ने सोने के बछड़े को नष्ट करने की कई चरणों वाली प्रक्रिया अपनाई। सोने के बछड़े को पिघलाने के लिए मूसा को बहुत तेज आग की जरूरत पड़ी होगी। बछड़े के बीच में लकड़ी का एक हिस्सा सोने को पर्याप्त रूप से गर्म करने में मदद करता, लेकिन हम यह ठीक से नहीं जानते कि हारून ने बछड़े को कैसे बनाया था। जब सोना ठंडा हो जाता है, तो मूसा उसे पत्थर या किसी प्रकार की पीसने वाली वस्तु से पीसकर एक महीन चूरा बना सकता था। अन्य लोगों ने इस प्रक्रिया में उसकी मदद की हो सकती है। सोने को महीन चूरा बनाना यह दिखाता है कि मूसा ने बछड़े को पूरी तरह से नष्ट कर दिया था। फिर मूसा ने पानी में चूरे को मिलाया और इस्राएल के लोगों को पानी पिलाया। लोगों को इस प्रकार का पानी पिलाना अक्सर अगुवों द्वारा यह निर्धारित करने का एक तरीका होता था कि कौन दोषी है और कौन नहीं। इस पानी को पीना इस्राएलियों के लिए एक प्रकार का दंड भी था और इससे इस्राएलियों को यहोवा के विरुद्ध किए गए पाप की गंभीरता का एहसास होता था।</w:t>
      </w:r>
    </w:p>
    <w:p>
      <w:pPr/>
      <w:r>
        <w:rPr>
          <w:lang w:val="hi_IN" w:bidi="hi_IN"/>
        </w:rPr>
      </w:r>
      <w:r>
        <w:rPr>
          <w:lang w:val="hi_IN" w:bidi="hi_IN"/>
        </w:rPr>
        <w:t>जब मूसा ने इस्राएलियों को सोना मिला हुआ पानी पिलाया, तब उसने हारून से बात की। अब तक मूसा शायद इतना क्रोधित था कि वह हारून से बात नहीं कर पा रहा था, लेकिन अब शायद उसे शांत होने का समय मिल गया है। मूसा हारून से पूछता है कि लोगों ने उसके साथ क्या किया कि हारून ने इस पाप को होने दिया। मूसा ने अपना प्रश्न विशेष रूप से हारून से पूछा क्योंकि मूसा हारून को कार्यभार सौंपकर यहोवा से वाचा की तख्तियाँ प्राप्त करने के लिए सीनै पर्वत पर गया था। मूसा जानता है कि इस्राएली ही हैं जिन्होंने पाप किया है, लेकिन वह हारून को उनके पाप के लिए दोषी ठहराता है। हारून मूसा को उत्तर देता है और लोगों को दोष देने की कोशिश करता है। हालाँकि, हारून यह मानता है कि यद्यपि मूसा उसका छोटा भाई है, फिर भी मूसा का उस पर अधिकार है। हारून मूसा से आदरपूर्वक बात करता है और उसे "मेरा प्रभु" या "स्वामी" कहता है। क्रोध के विषय में विशेष भाषा का प्रयोग करते हुए हारून मूसा से कहता है, "हे मेरे स्वामी, अपने क्रोध को उग्र न होने दे।" फिर हारून कहता है कि लोग "बुराई करने पर तुले हुए हैं," जिसका अर्थ है कि वे बुरे काम करने के लिए दृढ़ संकल्पित हैं।</w:t>
      </w:r>
    </w:p>
    <w:p>
      <w:pPr/>
      <w:r>
        <w:rPr>
          <w:lang w:val="hi_IN" w:bidi="hi_IN"/>
        </w:rPr>
      </w:r>
      <w:r>
        <w:rPr>
          <w:lang w:val="hi_IN" w:bidi="hi_IN"/>
        </w:rPr>
        <w:t>फिर हारून यह समझाने की कोशिश करता है कि क्या हुआ ताकि इस्राएलियों पर और अधिक दोष डाला जाए। हारून ने कहा कि उसने इस्राएलियों से कहा कि वे उसे अपनी सोने की बालियाँ दें। लोगों ने अपने कान की बालियाँ उतारकर हारून को दे दीं। वह कहता है कि उसने इस्राएलियों से प्राप्त सोने को आग में फेंक दिया और उसे आश्चर्य हुआ कि उसमें से सोने का बछड़ा निकला। हारून यह संकेत दे रहा है कि बछड़ा गलती से अपने आप बना था, लेकिन हारून ने उसे आकार नहीं दिया। सभी लोग जानते थे कि यह संभव नहीं है। हारून और मूसा के बीच सोने के बछड़े के बारे में और चर्चा का कोई इतिहास नहीं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32:15–24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यहोशू</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इस्राएली</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नाटक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यहोवा ने पत्थर की दो तख्तियों के दोनों ओर अपनी आज्ञाएँ लिखी थीं। मूसा पत्थर की दो तख्तियों के साथ पर्वत से निकला और उस स्थान पर लौट गया जहाँ इस्राएल ने डेरा डाला था। मूसा अपने साथ पत्थर की उन दो तख्तियाँ को ले गया। मूसा का सहायक, यहोशू मूसा से तब मिला जब वह पर्वत से नीचे उतर रहा था और वह उसके साथ डेरे की ओर चला गया। यहोशू और मूसा ने इस्राएलियों के डेरे से शोर सुना। यहोशू ने कहा, "डेरे में युद्ध की आवाज हो रही है।" मूसा ने कहा, "यह आवाज न तो जीत की जयजयकार की है और न ही हार की विलाप की।" मैं गाने की आवाज सुनता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यहोशू का किरदार निभाने वाले व्यक्ति से पूछें, "आप क्या महसूस कर रहे हैं या क्या सोच रहे हैं?" वह व्यक्ति शायद इस तरह के जवाब दे सकता है, "मुझे चिन्ता है कि इस्राएल पर हमला हो रहा है," या "मुझे डर है कि इस्राएल पर दुश्मन ने कब्जा कर लिया है," या "मैं यह जानने के लिए उत्सुक हूँ कि इस्राएली डेरे में क्या हो रहा होगा।"</w:t>
      </w:r>
    </w:p>
    <w:p>
      <w:pPr>
        <w:pStyle w:val="ListBullet"/>
        <w:spacing w:line="240" w:lineRule="auto"/>
        <w:ind w:left="720"/>
      </w:pPr>
      <w:r>
        <w:rPr>
          <w:lang w:val="hi_IN" w:bidi="hi_IN"/>
        </w:rPr>
      </w:r>
      <w:r>
        <w:rPr>
          <w:lang w:val="hi_IN" w:bidi="hi_IN"/>
        </w:rPr>
        <w:t>मूसा का पात्र निभाने वाले व्यक्ति से पूछें, "आप क्या महसूस कर रहे हैं या क्या सोच रहे हैं?" वह व्यक्ति शायद इस तरह के जवाब दे सकता है, "डेरे में क्या हो रहा है, इसके बारे में उत्सुक हूँ," या "इस्राएली डेरे में पहुँचने पर मुझे क्या मिलेगा, इसके बारे में चिंतित हूँ," या "आशा है कि डेरे में मुझे जो मिलेगा वह उतना बुरा नहीं होगा जितना यहोवा ने कहा था।"</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जब मूसा और यहोशू डेरे के पास गए, तो मूसा ने सोने के बछड़े को देखा और क्रोधित हो गया। मूसा ने उन तख्तियों को जमीन पर फेंक दिया और वे तख्तियाँ टूट गईं। मूसा ने सोने के बछड़े को आग में जला दिया, और फिर सोने को चूरा बनाया। उसने चूरे को पानी में बिखरा दिया और इस्राएल के लोगों को पानी पिलाया।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पात्र निभाने वाले व्यक्ति से पूछें, "आप क्या महसूस कर रहे हैं या क्या सोच रहे हैं?" वह व्यक्ति शायद इस तरह के जवाब दे सकता है, "इस्राएलियों के कार्यों से क्रोधित," या "इस्राएलियों के व्यवहार से निराश," या "यहोवा के प्रति इस्राएलियों की आज्ञाकारिता की कमी से हताश।"</w:t>
      </w:r>
    </w:p>
    <w:p>
      <w:pPr>
        <w:pStyle w:val="ListBullet"/>
        <w:spacing w:line="240" w:lineRule="auto"/>
        <w:ind w:left="720"/>
      </w:pPr>
      <w:r>
        <w:rPr>
          <w:lang w:val="hi_IN" w:bidi="hi_IN"/>
        </w:rPr>
      </w:r>
      <w:r>
        <w:rPr>
          <w:lang w:val="hi_IN" w:bidi="hi_IN"/>
        </w:rPr>
        <w:t>इस्राएल की भूमिका निभाने वाले व्यक्ति से पूछें, "आप क्या महसूस कर रहे हैं या क्या सोच रहे हैं?" वह व्यक्ति शायद इस तरह के जवाब दे, "हमें इस बात की चिंता है कि हमारे साथ क्या हो सकता है," या "हमें डर है कि मूसा क्या कर सकता है," या "हमें इस बात का दुख है कि हमने यहोवा की आज्ञा नहीं मानी।"</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मूसा ने हारून से कहा, "लोगों ने तेरे साथ क्या किया कि तू उन पर इतना बड़ा पाप लाया है?" हारून ने कहा, "मुझसे क्रोधित मत हो। तू जनता है कि लोग बुरे काम करने पर तुले हुए हैं। लोगों ने मुझसे कहा, 'ऐसे देवता बनाओ जो हमारे आगे-आगे चलें। हम नहीं जानते कि मूसा के साथ क्या हुआ है।' इसलिए मैंने उससे कहा कि वे अपने पास मौजूद सारा सोना मुझे दे दें। मैंने इसे आग में फेंक दिया और उसमें से यह बछड़ा निकला।"</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पात्र निभाने वाले व्यक्ति से पूछें, "आप क्या महसूस कर रहे हैं या क्या सोच रहे हैं?" वह व्यक्ति शायद इस तरह के जवाब दे सकता है, "इस बात से दुखी हूँ कि हारून ने इस्राएल को पाप करने दिया," या "इस बात से क्रोधित हूँ कि हारून ने अपने कार्यों के बारे में मुझसे झूठ बोला," या "इस बात से निराश हूँ कि हारून इस्राएल के अगुवे के रूप में असफल रहा।"</w:t>
      </w:r>
    </w:p>
    <w:p>
      <w:pPr>
        <w:pStyle w:val="ListBullet"/>
        <w:spacing w:line="240" w:lineRule="auto"/>
        <w:ind w:left="720"/>
      </w:pPr>
      <w:r>
        <w:rPr>
          <w:lang w:val="hi_IN" w:bidi="hi_IN"/>
        </w:rPr>
      </w:r>
      <w:r>
        <w:rPr>
          <w:lang w:val="hi_IN" w:bidi="hi_IN"/>
        </w:rPr>
        <w:t>हारून का किरदार निभा रहे व्यक्ति से पूछें, "आप क्या महसूस कर रहे हैं या क्या सोच रहे हैं?" वह व्यक्ति शायद इस तरह के जवाब दे, "मुझे डर है कि मूसा मेरे साथ क्या करेगा," या "सोने का बछड़ा बनाने के लिए मुझे खेद है," या "मुझे चिंता है कि मूसा या यहोवा मुझे दंडित कर सकते हैं।"</w:t>
      </w:r>
      <w:r>
        <w:rPr>
          <w:lang w:val="hi_IN" w:bidi="hi_IN"/>
        </w:rPr>
      </w:r>
    </w:p>
    <w:p>
      <w:pPr>
        <w:pStyle w:val="Heading3"/>
      </w:pPr>
      <w:r>
        <w:rPr>
          <w:lang w:val="hi_IN" w:bidi="hi_IN"/>
        </w:rPr>
        <w:t>आवश्यक जानकारी</w:t>
      </w:r>
    </w:p>
    <w:p>
      <w:pPr/>
      <w:r>
        <w:rPr>
          <w:lang w:val="hi_IN" w:bidi="hi_IN"/>
        </w:rPr>
      </w:r>
      <w:r>
        <w:rPr>
          <w:lang w:val="hi_IN" w:bidi="hi_IN"/>
        </w:rPr>
        <w:t>निर्गमन 32:15–24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परमेश्वर का व्यक्तिगत नाम है, और इस पूरे भाग में इसका उपयोग किया गया है। यहोवा के लिए उसी शब्द या वाक्यांश का उपयोग करें जो आपने पिछले भागों में उपयोग किया है। </w:t>
      </w:r>
      <w:r>
        <w:rPr>
          <w:b/>
          <w:lang w:val="hi_IN" w:bidi="hi_IN"/>
        </w:rPr>
        <w:t>यहोवा</w:t>
      </w:r>
      <w:r>
        <w:rPr>
          <w:lang w:val="hi_IN" w:bidi="hi_IN"/>
        </w:rPr>
        <w:t xml:space="preserve"> के बारे में अधिक जानकारी के लिए, मुख्य शब्दावली को देखें। </w:t>
      </w:r>
    </w:p>
    <w:p>
      <w:pPr/>
      <w:r>
        <w:rPr>
          <w:lang w:val="hi_IN" w:bidi="hi_IN"/>
        </w:rPr>
      </w:r>
      <w:r>
        <w:rPr>
          <w:lang w:val="hi_IN" w:bidi="hi_IN"/>
        </w:rPr>
        <w:t xml:space="preserve">मूसा पर्वत से निकला और उस स्थान पर लौट गया जहाँ इस्राएल ने डेरा डाला था। यहोवा ने पत्थर की दो तख्तियों के दोनों ओर अपनी </w:t>
      </w:r>
      <w:r>
        <w:rPr>
          <w:b/>
          <w:lang w:val="hi_IN" w:bidi="hi_IN"/>
        </w:rPr>
        <w:t>साक्षी</w:t>
      </w:r>
      <w:r>
        <w:rPr>
          <w:lang w:val="hi_IN" w:bidi="hi_IN"/>
        </w:rPr>
        <w:t xml:space="preserve"> या </w:t>
      </w:r>
      <w:r>
        <w:rPr>
          <w:b/>
          <w:lang w:val="hi_IN" w:bidi="hi_IN"/>
        </w:rPr>
        <w:t>वाचा</w:t>
      </w:r>
      <w:r>
        <w:rPr>
          <w:lang w:val="hi_IN" w:bidi="hi_IN"/>
        </w:rPr>
        <w:t xml:space="preserve"> का नियम लिखा था। वाचा की व्यवस्था वे दस वचन या आज्ञाएँ थीं जो यहोवा ने इस्राएल के लोगों को दी थीं। कभी-कभी इस वाचा की व्यवस्था को साक्षी की तख्तियाँ कहा जाता था क्योंकि वाचा की व्यवस्था इस तथ्य की गवाह थी कि यहोवा ने अपने लोगों के साथ एक वाचा बाँधी थी। वाचा एक ऐसा वादा है जो दो व्यक्ति या दो समूहों के बीच होता है। वाचा एक पवित्र वादा है और यदि लोग इसे तोड़ते हैं तो उसके गंभीर परिणाम निकलते हैं। यदि आप दोनों तख्तियों के लिए "वाचा की व्यवस्था" वाक्यांश का उपयोग करते हैं, तो वाचा के लिए उसी शब्द या वाक्यांश का उपयोग करें जो आपने पिछले भागों में उपयोग किया है। यदि आप "साक्षी की तख्तियाँ" वाक्यांश का उपयोग करते हैं, तो साक्षी के लिए उसी शब्द या वाक्यांश का इस्तेमाल करें जो आपने पिछले भागों में इस्तेमाल किया है। </w:t>
      </w:r>
      <w:r>
        <w:rPr>
          <w:b/>
          <w:lang w:val="hi_IN" w:bidi="hi_IN"/>
        </w:rPr>
        <w:t>साक्षी</w:t>
      </w:r>
      <w:r>
        <w:rPr>
          <w:lang w:val="hi_IN" w:bidi="hi_IN"/>
        </w:rPr>
        <w:t xml:space="preserve"> या </w:t>
      </w:r>
      <w:r>
        <w:rPr>
          <w:lang w:val="hi_IN" w:bidi="hi_IN"/>
        </w:rPr>
        <w:t>वाचा</w:t>
      </w:r>
      <w:r>
        <w:rPr>
          <w:lang w:val="hi_IN" w:bidi="hi_IN"/>
        </w:rPr>
        <w:t xml:space="preserve"> के बारे में अधिक जानकारी के लिए मुख्य शब्दावली को देखें।</w:t>
      </w:r>
    </w:p>
    <w:p>
      <w:pPr/>
      <w:r>
        <w:rPr>
          <w:lang w:val="hi_IN" w:bidi="hi_IN"/>
        </w:rPr>
      </w:r>
      <w:r>
        <w:rPr>
          <w:lang w:val="hi_IN" w:bidi="hi_IN"/>
        </w:rPr>
        <w:t>जब मूसा और यहोशू डेरे के पास गए, तो मूसा ने सोने के बछड़े को देखा और क्रोधित हो गया। मूर्ति शब्द कहानी में नहीं है, लेकिन यदि आपके दर्शक केवल बछड़ा या सोने का बछड़ा कहकर उलझन में होंगे तो आप अपने अनुवाद में मूर्ति शब्द को शामिल कर सकते हैं।</w:t>
      </w:r>
    </w:p>
    <w:p>
      <w:pPr/>
      <w:r>
        <w:rPr>
          <w:lang w:val="hi_IN" w:bidi="hi_IN"/>
        </w:rPr>
      </w:r>
      <w:r>
        <w:rPr>
          <w:lang w:val="hi_IN" w:bidi="hi_IN"/>
        </w:rPr>
        <w:t xml:space="preserve">मूसा ने हारून से कहा, "लोगों ने तेरे साथ क्या किया कि तू उन पर इतना बड़ा </w:t>
      </w:r>
      <w:r>
        <w:rPr>
          <w:b/>
          <w:lang w:val="hi_IN" w:bidi="hi_IN"/>
        </w:rPr>
        <w:t>पाप</w:t>
      </w:r>
      <w:r>
        <w:rPr>
          <w:lang w:val="hi_IN" w:bidi="hi_IN"/>
        </w:rPr>
        <w:t xml:space="preserve"> लाया है?" पाप यहोवा की आज्ञा न मानना है। पाप के लिए उसी शब्द या वाक्यांश का उपयोग करें जिसका उपयोग आपने पिछले भागों में किया है। </w:t>
      </w:r>
      <w:r>
        <w:rPr>
          <w:lang w:val="hi_IN" w:bidi="hi_IN"/>
        </w:rPr>
        <w:t>पाप</w:t>
      </w:r>
      <w:r>
        <w:rPr>
          <w:lang w:val="hi_IN" w:bidi="hi_IN"/>
        </w:rPr>
        <w:t xml:space="preserve"> के बारे में अधिक जानकारी के लिए, मुख्य शब्दावली को देखें।</w:t>
      </w:r>
    </w:p>
    <w:p>
      <w:pPr/>
      <w:r>
        <w:rPr>
          <w:lang w:val="hi_IN" w:bidi="hi_IN"/>
        </w:rPr>
      </w:r>
      <w:r>
        <w:rPr>
          <w:lang w:val="hi_IN" w:bidi="hi_IN"/>
        </w:rPr>
        <w:t xml:space="preserve">हारून ने कहा, "मेरे </w:t>
      </w:r>
      <w:r>
        <w:rPr>
          <w:b/>
          <w:lang w:val="hi_IN" w:bidi="hi_IN"/>
        </w:rPr>
        <w:t>प्रभु</w:t>
      </w:r>
      <w:r>
        <w:rPr>
          <w:lang w:val="hi_IN" w:bidi="hi_IN"/>
        </w:rPr>
        <w:t xml:space="preserve">, या स्वामी, मुझसे क्रोधित मत हो। तू जनता है कि लोग बुराई करने पर तुले हुए हैं। लोगों ने मुझसे कहा, 'ऐसे </w:t>
      </w:r>
      <w:r>
        <w:rPr>
          <w:b/>
          <w:lang w:val="hi_IN" w:bidi="hi_IN"/>
        </w:rPr>
        <w:t>देवता</w:t>
      </w:r>
      <w:r>
        <w:rPr>
          <w:lang w:val="hi_IN" w:bidi="hi_IN"/>
        </w:rPr>
        <w:t xml:space="preserve"> बनाओ जो हमारे आगे-आगे चलें।'" प्रभु और देवता के लिए उसी शब्द का उपयोग करें जो आपने पिछले भागों में उपयोग किया है। </w:t>
      </w:r>
      <w:r>
        <w:rPr>
          <w:lang w:val="hi_IN" w:bidi="hi_IN"/>
        </w:rPr>
        <w:t>प्रभु</w:t>
      </w:r>
      <w:r>
        <w:rPr>
          <w:lang w:val="hi_IN" w:bidi="hi_IN"/>
        </w:rPr>
        <w:t xml:space="preserve"> और </w:t>
      </w:r>
      <w:r>
        <w:rPr>
          <w:b/>
          <w:lang w:val="hi_IN" w:bidi="hi_IN"/>
        </w:rPr>
        <w:t>देवता</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32:25–35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32:25–35 को सुनें और अपने मन में रखें।</w:t>
      </w:r>
    </w:p>
    <w:p>
      <w:pPr/>
      <w:r>
        <w:rPr>
          <w:lang w:val="hi_IN" w:bidi="hi_IN"/>
        </w:rPr>
      </w:r>
      <w:r>
        <w:rPr>
          <w:lang w:val="hi_IN" w:bidi="hi_IN"/>
        </w:rPr>
        <w:t>यदि सम्भव हो, तो निर्गमन 32:25–35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32:25–35 का ऑडियो संस्करण सबसे आसानी से समझ में आने वाले अनुवाद में सुनें।</w:t>
      </w:r>
    </w:p>
    <w:p>
      <w:pPr/>
      <w:r>
        <w:rPr>
          <w:lang w:val="hi_IN" w:bidi="hi_IN"/>
        </w:rPr>
      </w:r>
      <w:r>
        <w:rPr>
          <w:lang w:val="hi_IN" w:bidi="hi_IN"/>
        </w:rPr>
        <w:t>पिछले भाग में, मूसा और यहोशू सीनै पर्वत से नीचे आए थे। जब मूसा ने देखा कि इस्राएलियों ने एक सोने का बछड़ा बनाया है और उस मूर्ति की उपासना कर रहे हैं, तो मूसा ने बछड़े को जलाया, उसे चूरा बनाकर पानी में मिलाकर लोगों को पिलाया।</w:t>
      </w:r>
    </w:p>
    <w:p>
      <w:pPr/>
      <w:r>
        <w:rPr>
          <w:lang w:val="hi_IN" w:bidi="hi_IN"/>
        </w:rPr>
      </w:r>
      <w:r>
        <w:rPr>
          <w:lang w:val="hi_IN" w:bidi="hi_IN"/>
        </w:rPr>
        <w:t>मूसा देखता है कि इस्राएल के लोग बेकाबू हो गए हैं, या बेलगाम हो गए हैं। लोग इसलिए बेलगाम रहे हैं क्योंकि हारून ने उन्हें बेलगाम होने दिया था। इस्राएल के शत्रु अब चुपके से इस्राएल पर हँस रहे हैं और उसका मज़ाक उड़ाते हैं। मूसा डेरे के फाटक में खड़ा होता है और इस्राएल के सभी लोगों पर चिल्लाता है। डेरे में आमतौर पर फाटक नहीं होते हैं, इसलिए शायद फाटक डेरे में प्रवेश करने का मुख्य द्वार या गोत्र की गतिविधियों के लिए मुख्य क्षेत्र है।</w:t>
      </w:r>
    </w:p>
    <w:p>
      <w:pPr/>
      <w:r>
        <w:rPr>
          <w:lang w:val="hi_IN" w:bidi="hi_IN"/>
        </w:rPr>
      </w:r>
      <w:r>
        <w:rPr>
          <w:lang w:val="hi_IN" w:bidi="hi_IN"/>
        </w:rPr>
        <w:t>मूसा लोगों से कहता है कि यदि वे यहोवा के पक्ष में हैं, तो वे उसके पास आएँ। यहोवा की सेवा करना या यहोवा के प्रति वफादार रहना यहोवा के पक्ष में होना है। सभी लेवी मूसा के चारों ओर इकट्ठा होते हैं। मूसा कहते हैं कि इस्राएल के परमेश्वर यहोवा ने आज्ञा दी है कि लेवियों के सभी पुरुषों को अपनी तलवार अपनी कमर में बांधकर डेरे के एक द्वार से दूसरे द्वार तक घूमना होगा और अपने भाई, मित्र और पड़ोसी को मार डालना होगा।</w:t>
      </w:r>
    </w:p>
    <w:p>
      <w:pPr/>
      <w:r>
        <w:rPr>
          <w:lang w:val="hi_IN" w:bidi="hi_IN"/>
        </w:rPr>
      </w:r>
      <w:r>
        <w:rPr>
          <w:lang w:val="hi_IN" w:bidi="hi_IN"/>
        </w:rPr>
        <w:t>यहाँ दिखाई गई तलवार लगभग अठारह इंच लंबी एक लंबी कटार है जिसका हत्था लकड़ी या हड्डी का बना हुआ है। एक व्यक्ति आमतौर पर तलवार को चमड़े के म्यान में रखता था जिसे बाईं जांघ पर बांधा जाता था। यह स्पष्ट नहीं है कि वहाँ कितने फाटक थे। जब लेवी लोग एक द्वार से दूसरे द्वार या प्रवेश द्वार तक आते-जाते थे, तो वे डेरे के एक छोर से दूसरे छोर तक जा रहे होते थे। मूसा कहता है कि यहोवा ने लेवियों को निर्देश दिया है कि वे अपने भाइयों, दोस्तों और पड़ोसियों, या अपने साथी गोत्रों, इस्राएलियों और उनके करीबी लोगों को मार दें। यह जानना महत्वपूर्ण है कि यहोवा की मारने की आज्ञा केवल पुरुषों को ही शामिल करती है। लेवियों को स्त्रियों और बच्चों को नुकसान नहीं पहुँचाना था। लेवी मूसा की आज्ञा मानते हैं और लगभग 3000 इस्राएली पुरुषों को मार डालते हैं।</w:t>
      </w:r>
    </w:p>
    <w:p>
      <w:pPr/>
      <w:r>
        <w:rPr>
          <w:lang w:val="hi_IN" w:bidi="hi_IN"/>
        </w:rPr>
      </w:r>
      <w:r>
        <w:rPr>
          <w:lang w:val="hi_IN" w:bidi="hi_IN"/>
        </w:rPr>
        <w:t>यहाँ रुकें और समूह में इस प्रश्न पर चर्चा करें: किसी ऐसे समय की एक कहानी सुनाएँ जब आपको किसी करीबी मित्र या रिश्तेदार को दंड देना पड़ा था। इस ऑडियो को यहाँ रोकें।</w:t>
      </w:r>
    </w:p>
    <w:p>
      <w:pPr/>
      <w:r>
        <w:rPr>
          <w:lang w:val="hi_IN" w:bidi="hi_IN"/>
        </w:rPr>
      </w:r>
      <w:r>
        <w:rPr>
          <w:lang w:val="hi_IN" w:bidi="hi_IN"/>
        </w:rPr>
        <w:t>जब लेवी लौटते हैं, तो मूसा उन्हें बताता है कि उन्हें यहोवा ने अपनी सेवा करने के लिए नियुक्त किया है, या उन्हें पवित्र किया है, या उन्हें यहोवा ने अलग किया है क्योंकि उन्होंने मूसा की आज्ञा मानी थी। क्योंकि लेवियों ने यहोवा की आज्ञा मानी और उनके सबसे करीबी लोगों के जीवन को नहीं छोड़ा, इसलिए मूसा उनसे कहता है कि यहोवा उन्हें आशीष देगा। यह स्पष्ट नहीं है कि आशीष क्या है, लेकिन यह याद रखना महत्वपूर्ण है कि आशीष यहोवा की ओर से आ रही है।</w:t>
      </w:r>
    </w:p>
    <w:p>
      <w:pPr/>
      <w:r>
        <w:rPr>
          <w:lang w:val="hi_IN" w:bidi="hi_IN"/>
        </w:rPr>
      </w:r>
      <w:r>
        <w:rPr>
          <w:lang w:val="hi_IN" w:bidi="hi_IN"/>
        </w:rPr>
        <w:t>अगले दिन, मूसा इस्राएल के लोगों से कहता है कि उन्होंने एक बड़ा पाप किया है। लेकिन मूसा का कहना है कि अब वह यहोवा के पास जाएगा और शायद उनके पापों का प्रायश्चित करेगा। मूसा पर्वत पर चढ़ेगा और उस बादल में वापस प्रवेश करेगा जहाँ यहोवा है। शायद यह दिखाता है कि मूसा आशावान है, लेकिन उसे अभी भी संदेह है। मूसा इस्राएलियों के पापों का प्रायश्चित करेगा, या उन्हें ढक देगा ताकि वे यहोवा के साथ फिर से अच्छे संबंध स्थापित कर सकें। मूसा जानता था कि वह इस्राएल के पापों को क्षमा नहीं कर सकता, लेकिन उसे आशा थी कि वह यहोवा को इस्राएल के पापों को क्षमा करने के लिए मना सकता है।</w:t>
      </w:r>
    </w:p>
    <w:p>
      <w:pPr/>
      <w:r>
        <w:rPr>
          <w:lang w:val="hi_IN" w:bidi="hi_IN"/>
        </w:rPr>
      </w:r>
      <w:r>
        <w:rPr>
          <w:lang w:val="hi_IN" w:bidi="hi_IN"/>
        </w:rPr>
        <w:t>यहाँ रुकें और समूह में इस प्रश्न पर चर्चा करें: किसी ऐसे समय की एक कहानी सुनाएँ जब किसी को किसी और के लिए क्षमा माँगनी पड़ी थी। इस अनुरोध का क्या परिणाम था? इस ऑडियो को यहाँ रोकें।</w:t>
      </w:r>
    </w:p>
    <w:p>
      <w:pPr/>
      <w:r>
        <w:rPr>
          <w:lang w:val="hi_IN" w:bidi="hi_IN"/>
        </w:rPr>
      </w:r>
      <w:r>
        <w:rPr>
          <w:lang w:val="hi_IN" w:bidi="hi_IN"/>
        </w:rPr>
        <w:t>मूसा यहोवा से मिलने के लिए पर्वत पर वापस चढ़ता है। मूसा यहोवा से कहता है कि इस्राएलियों ने एक भयानक पाप किया है। मूसा यहोवा के सामने इस्राएल के पाप को स्वीकार कर रहा है ताकि वह यहोवा से क्षमा माँग सके। मूसा कहता है कि इस्राएलियों ने सोने के एक देवता या देवताओं को बनाए। मूसा यहोवा से एक प्रश्न के रूप में पूछता है, "क्या तू इस्राएलियों के पाप को क्षमा करेगा?" यदि यहोवा इस्राएल के पाप को क्षमा नहीं करेगा, तो मूसा यहोवा से कहता है कि वह मूसा को यहोवा की पुस्तक से मिटा दे, या उसे हटा दे। यहोवा की पुस्तक एक ऐसी पत्रिका या दस्तावेज है जिसमें यहोवा ने जीवित लोगों या अपने लोगों के नाम लिखे हैं। इस पुस्तक को "जीवित लोगों की पुस्तक" या "स्मृतियों की पुस्तक" कहा जा सकता है। प्राचीन काल में "जीवितों की पुस्तक" की अवधारणा प्रचलित थी। नगर विभिन्न कारणों से वहाँ रहने वाले लोगों का इतिहास रखते थे। इसी तरह यहोवा सभी लोगों का एक इतिहास रखता है। यदि वे लोग यहोवा के विरुद्ध पाप करते हैं, तो यहोवा उन्हें पुस्तक से मिटा सकता है।</w:t>
      </w:r>
    </w:p>
    <w:p>
      <w:pPr/>
      <w:r>
        <w:rPr>
          <w:lang w:val="hi_IN" w:bidi="hi_IN"/>
        </w:rPr>
      </w:r>
      <w:r>
        <w:rPr>
          <w:lang w:val="hi_IN" w:bidi="hi_IN"/>
        </w:rPr>
        <w:t>यहाँ रुकें और समूह में इस प्रश्न पर चर्चा करें: आपकी संस्कृति में, आप इतिहास को पीढ़ी से पीढ़ी तक कैसे पहुँचाते हैं? इतिहास को याद रखना क्यों महत्वपूर्ण है? इस ऑडियो को यहाँ रोकें।</w:t>
      </w:r>
    </w:p>
    <w:p>
      <w:pPr/>
      <w:r>
        <w:rPr>
          <w:lang w:val="hi_IN" w:bidi="hi_IN"/>
        </w:rPr>
      </w:r>
      <w:r>
        <w:rPr>
          <w:lang w:val="hi_IN" w:bidi="hi_IN"/>
        </w:rPr>
        <w:t>यहोवा मूसा के इस प्रस्ताव का उत्तर देता है और कहता है कि जो कोई उसके विरुद्ध पाप करेगा वह अपनी पुस्तक से उन्हें हटा देगा या मिटा देगा। यहोवा मूसा से कहता है कि वह लोगों को उस स्थान पर ले जाए जिसके बारे में यहोवा ने बात की थी। यहोवा की ओर से यह निर्देश मूसा को एक आज्ञा है। यहोवा ने जिस स्थान की बात की वह वह देश है जिसका वादा उसने मूसा और इस्राएल से किया था। पिछले भाग में यहोवा द्वारा किए गए पहले के वादे को याद करना सहायक हो सकता है। यहोवा मूसा को कुछ बहुत महत्वपूर्ण बताता है। यहोवा कहता है कि उसका स्वर्गदूत या दूत मूसा से आगे लोगों के पास जाएगा। लेकिन जिस दिन यहोवा आएगा, या जिस दिन यहोवा दण्ड देने आएगा, उस दिन वह उन इस्राएलियों को दण्डित करेगा जिन्होंने आज्ञा नहीं मानी थी।</w:t>
      </w:r>
    </w:p>
    <w:p>
      <w:pPr/>
      <w:r>
        <w:rPr>
          <w:lang w:val="hi_IN" w:bidi="hi_IN"/>
        </w:rPr>
      </w:r>
      <w:r>
        <w:rPr>
          <w:lang w:val="hi_IN" w:bidi="hi_IN"/>
        </w:rPr>
        <w:t>फिर यहोवा ने लोगों पर विपत्ति या आपदा भेजी, क्योंकि उन्होंने हारून द्वारा बनाए गए बछड़े के साथ जो किया था, वह गलत था। हम नहीं जानते कि यहोवा ने किस प्रकार की विपत्ति भेजी थी।</w:t>
      </w:r>
      <w:r>
        <w:rPr>
          <w:lang w:val="hi_IN" w:bidi="hi_IN"/>
        </w:rPr>
      </w:r>
    </w:p>
    <w:p>
      <w:pPr>
        <w:pStyle w:val="Heading3"/>
      </w:pPr>
      <w:r>
        <w:rPr>
          <w:lang w:val="hi_IN" w:bidi="hi_IN"/>
        </w:rPr>
        <w:t>घटनाओं को समझाना</w:t>
      </w:r>
    </w:p>
    <w:p>
      <w:pPr/>
      <w:r>
        <w:rPr>
          <w:lang w:val="hi_IN" w:bidi="hi_IN"/>
        </w:rPr>
      </w:r>
      <w:r>
        <w:rPr>
          <w:lang w:val="hi_IN" w:bidi="hi_IN"/>
        </w:rPr>
        <w:t>निर्गमन 32:25–35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मूसा ने देखा कि हारून ने इस्राएल के लोगों को पूरी तरह से नियंत्रण से बाहर जाने दिया था। मूसा डेरे के प्रवेश द्वार पर खड़ा था और इस्राएल के लोगों पर चिल्लाता था और यहोवा के साथ रहने वाले लोगों से कहा कि वे मूसा के साथ आकर शामिल हों और लेवी मूसा के चारों ओर इकट्ठा हुए।</w:t>
      </w:r>
    </w:p>
    <w:p>
      <w:pPr/>
      <w:r>
        <w:rPr>
          <w:lang w:val="hi_IN" w:bidi="hi_IN"/>
        </w:rPr>
      </w:r>
      <w:r>
        <w:rPr>
          <w:b/>
          <w:lang w:val="hi_IN" w:bidi="hi_IN"/>
        </w:rPr>
        <w:t>दूसरे दृश्य में:</w:t>
      </w:r>
      <w:r>
        <w:rPr>
          <w:lang w:val="hi_IN" w:bidi="hi_IN"/>
        </w:rPr>
        <w:t xml:space="preserve"> मूसा ने लेवियों से बात की और उन्हें बताया कि यहोवा ने उन्हें क्या करने को कहा था क्योंकि इस्राएल के लोगों ने इतना बड़ा पाप किया था। मूसा ने उन्हें वह निर्देश दिया जो यहोवा ने लेवियों से करने को कहा था। लेवियों ने मूसा की आज्ञा का पालन किया। मूसा ने लेवियों से कहा कि यहोवा की आज्ञा मानकर लेवियों ने अपने आप को यहोवा की सेवा के लिए तैयार किया था और लेवियों को एक आशीष मिलेगी।</w:t>
      </w:r>
    </w:p>
    <w:p>
      <w:pPr/>
      <w:r>
        <w:rPr>
          <w:lang w:val="hi_IN" w:bidi="hi_IN"/>
        </w:rPr>
      </w:r>
      <w:r>
        <w:rPr>
          <w:b/>
          <w:lang w:val="hi_IN" w:bidi="hi_IN"/>
        </w:rPr>
        <w:t>तीसरे दृश्य में:</w:t>
      </w:r>
      <w:r>
        <w:rPr>
          <w:lang w:val="hi_IN" w:bidi="hi_IN"/>
        </w:rPr>
        <w:t xml:space="preserve"> मूसा ने इस्राएल के लोगों से इस बारे में बात की कि उन्होंने एक भयानक पाप किया था। मूसा ने कहा कि वह क्षमा माँगने के लिए सीनै पर्वत पर यहोवा के पास वापस जाएगा।</w:t>
      </w:r>
    </w:p>
    <w:p>
      <w:pPr/>
      <w:r>
        <w:rPr>
          <w:lang w:val="hi_IN" w:bidi="hi_IN"/>
        </w:rPr>
      </w:r>
      <w:r>
        <w:rPr>
          <w:b/>
          <w:lang w:val="hi_IN" w:bidi="hi_IN"/>
        </w:rPr>
        <w:t>चौथे दृश्य में:</w:t>
      </w:r>
      <w:r>
        <w:rPr>
          <w:lang w:val="hi_IN" w:bidi="hi_IN"/>
        </w:rPr>
        <w:t xml:space="preserve"> मूसा ने इस्राएलियों की ओर से यहोवा से बात की और क्षमा माँगी। यहोवा ने मूसा को बताया कि उन इस्राएलियों के साथ क्या होगा जिन्होंने यहोवा के विरुद्ध पाप किया था। फिर यहोवा ने मूसा को निर्देश दिए कि यहोवा का एक स्वर्गदूत इस्राएल के लोगों की अगुवाई करेगा। यहोवा ने कहा कि वह इस्राएल के लोगों को जवाबदेह ठहराएगा और उन्हें उनके पापों के लिए जिम्मेदार ठहराएगा। यहोवा ने इस्राएल के लोगों पर एक बड़ी विपत्ति भेजी क्योंकि वे हारून द्वारा बनाए गए सोने के बछड़े की उपासना करते थे।</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लेवी</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यहोवा</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याद रखना महत्वपूर्ण है कि मूसा ने अभी हारून के साथ एक बातचीत समाप्त की थी, जहाँ हारून ने इस्राएल के डेरे में क्या हुआ था, और सोने का बछड़ा कैसे बनाया था, इस बारे में सच्चाई नहीं बताई थी। मूसा ने देखा कि इस्राएली हारून की अगुवाई में कितने नियंत्रण से बाहर थे। हारून ने इस्राएलियों को बेलगाम छोड़ दिया था, और अब वे लोग अपने शत्रुओं के लिए शर्मिंदगी का कारण बन गए थे। यानी इस्राएल के शत्रु इस्राएल पर फुसफुसाते थे, मज़ाक उड़ाते थे और गुप्त रूप से हँसते थे।</w:t>
      </w:r>
    </w:p>
    <w:p>
      <w:pPr/>
      <w:r>
        <w:rPr>
          <w:lang w:val="hi_IN" w:bidi="hi_IN"/>
        </w:rPr>
      </w:r>
      <w:r>
        <w:rPr>
          <w:lang w:val="hi_IN" w:bidi="hi_IN"/>
        </w:rPr>
        <w:t>यह ध्यान रखना महत्वपूर्ण है कि मूसा और हारून के बीच हुई बातचीत और मूसा द्वारा डेरे के प्रवेश द्वार पर खड़े होकर इस्राएलियों पर चिल्लाने के बीच कोई निश्चित समयावधि नहीं है। लेकिन मूसा शायद बातचीत के तुरन्त बाद डेरे के प्रवेश द्वार पर खड़ा था।</w:t>
      </w:r>
    </w:p>
    <w:p>
      <w:pPr/>
      <w:r>
        <w:rPr>
          <w:lang w:val="hi_IN" w:bidi="hi_IN"/>
        </w:rPr>
      </w:r>
      <w:r>
        <w:rPr>
          <w:lang w:val="hi_IN" w:bidi="hi_IN"/>
        </w:rPr>
        <w:t>मूसा डेरे के प्रवेश द्वार पर खड़ा था और इस्राएलियों पर चिल्लाया।</w:t>
      </w:r>
    </w:p>
    <w:p>
      <w:pPr/>
      <w:r>
        <w:rPr>
          <w:lang w:val="hi_IN" w:bidi="hi_IN"/>
        </w:rPr>
      </w:r>
      <w:r>
        <w:rPr>
          <w:lang w:val="hi_IN" w:bidi="hi_IN"/>
        </w:rPr>
        <w:t>यहाँ रुकें और इस्राएल के डेरे को एक समूह के रूप में दर्शाने वाले चित्र को देखें। इस ऑडियो को यहाँ रोकें।</w:t>
      </w:r>
    </w:p>
    <w:p>
      <w:pPr/>
      <w:r>
        <w:rPr>
          <w:lang w:val="hi_IN" w:bidi="hi_IN"/>
        </w:rPr>
      </w:r>
      <w:r>
        <w:rPr>
          <w:lang w:val="hi_IN" w:bidi="hi_IN"/>
        </w:rPr>
        <w:t>मूसा ने उन इस्राएलियों से कहा जो यहोवा के पक्ष में थे, या यहोवा के प्रति वफादार थे, वे मूसा के साथ आकर खड़े हों। सभी लेवी मूसा के चारों ओर इकट्ठा हुए।</w:t>
      </w:r>
    </w:p>
    <w:p>
      <w:pPr/>
      <w:r>
        <w:rPr>
          <w:lang w:val="hi_IN" w:bidi="hi_IN"/>
        </w:rPr>
      </w:r>
      <w:r>
        <w:rPr>
          <w:lang w:val="hi_IN" w:bidi="hi_IN"/>
        </w:rPr>
        <w:t xml:space="preserve">यहाँ रुकें और समूह में चर्चा करें कि आप कैसे दिखाएँगे कि </w:t>
      </w:r>
      <w:r>
        <w:rPr>
          <w:b/>
          <w:lang w:val="hi_IN" w:bidi="hi_IN"/>
        </w:rPr>
        <w:t>यहोवा का पक्ष</w:t>
      </w:r>
      <w:r>
        <w:rPr>
          <w:lang w:val="hi_IN" w:bidi="hi_IN"/>
        </w:rPr>
        <w:t xml:space="preserve"> उन लोगों को दर्शाता है जो यहोवा के प्रति वफादार थे। आप "यहोवा के पक्ष" के लिए किस शब्द या वाक्यांश का उपयोग करेंगे? इस ऑडियो को यहाँ रोकें।</w:t>
      </w:r>
    </w:p>
    <w:p>
      <w:pPr/>
      <w:r>
        <w:rPr>
          <w:lang w:val="hi_IN" w:bidi="hi_IN"/>
        </w:rPr>
      </w:r>
      <w:r>
        <w:rPr>
          <w:lang w:val="hi_IN" w:bidi="hi_IN"/>
        </w:rPr>
        <w:t>यहोवा ने मूसा को लेवियों के लिए यह निर्देश दिए कि किसे दंड देना है और इस्राएलियों के उस भयानक पाप के लिए दंड कैसे देना है जो उन्होंने यहोवा के विरुद्ध किया था। मूसा ने लेवियों को अपनी तलवारें अपनी कमर से बाँधने का निर्देश दिया। यह दिखाता है कि लोग कार्य करने के लिए तैयार थे।</w:t>
      </w:r>
    </w:p>
    <w:p>
      <w:pPr/>
      <w:r>
        <w:rPr>
          <w:lang w:val="hi_IN" w:bidi="hi_IN"/>
        </w:rPr>
      </w:r>
      <w:r>
        <w:rPr>
          <w:lang w:val="hi_IN" w:bidi="hi_IN"/>
        </w:rPr>
        <w:t>यहाँ रुकें और एक ऐसे इस्राएली की तस्वीर दिखाइए जिसकी तलवार उसकी कमर पर बँधी हो। इस ऑडियो को यहाँ रोकें।</w:t>
      </w:r>
    </w:p>
    <w:p>
      <w:pPr/>
      <w:r>
        <w:rPr>
          <w:lang w:val="hi_IN" w:bidi="hi_IN"/>
        </w:rPr>
      </w:r>
      <w:r>
        <w:rPr>
          <w:lang w:val="hi_IN" w:bidi="hi_IN"/>
        </w:rPr>
        <w:t>मूसा ने लेवियों से कहा कि वे अपने भाइयों, पड़ोसियों और साथी देशवासियों को मार दें। इसका अर्थ है कि उन्हें उन लोगों को मारना था जिन्होंने यहोवा के विरुद्ध पाप किया था, भले ही वे लोग करीबी दोस्त या परिवार थे। लेवियों की यहोवा के प्रति भक्ति अपने परिवार और दोस्तों के प्रति उनकी भक्ति से अधिक महत्वपूर्ण थी।</w:t>
      </w:r>
    </w:p>
    <w:p>
      <w:pPr/>
      <w:r>
        <w:rPr>
          <w:lang w:val="hi_IN" w:bidi="hi_IN"/>
        </w:rPr>
      </w:r>
      <w:r>
        <w:rPr>
          <w:lang w:val="hi_IN" w:bidi="hi_IN"/>
        </w:rPr>
        <w:t>लेवियों ने निर्देशों को आज्ञाकारिता से पूरा किया। जब वे मूसा के पास लौटते हैं, तो मूसा लेवियों से कहता है कि वे यहोवा की सेवा करने के लिए अलग किए गए हैं, और यहोवा उनकी आज्ञाकारिता के कारण उन्हें आशीष देगा।</w:t>
      </w:r>
    </w:p>
    <w:p>
      <w:pPr/>
      <w:r>
        <w:rPr>
          <w:lang w:val="hi_IN" w:bidi="hi_IN"/>
        </w:rPr>
      </w:r>
      <w:r>
        <w:rPr>
          <w:lang w:val="hi_IN" w:bidi="hi_IN"/>
        </w:rPr>
        <w:t>अगले दिन, मूसा लोगों से कहता है कि वह सीनै पर्वत पर वापस जाएगा और यहोवा से लोगों को उनके किए गए पापों के लिए क्षमा करने की प्रार्थना करेगा।</w:t>
      </w:r>
    </w:p>
    <w:p>
      <w:pPr/>
      <w:r>
        <w:rPr>
          <w:lang w:val="hi_IN" w:bidi="hi_IN"/>
        </w:rPr>
      </w:r>
      <w:r>
        <w:rPr>
          <w:lang w:val="hi_IN" w:bidi="hi_IN"/>
        </w:rPr>
        <w:t>मूसा पर्वत पर यहोवा से मिलता है और यहोवा से कहता है कि वह इस्राएल के पापों को क्षमा करे। मूसा अपनी विनती ऐसी भाषा का उपयोग करके शुरू करता है जो यहोवा से यह दिखाए कि वह इस्राएल के पाप को स्वीकार कर रहा है और यहोवा से इस्राएल को क्षमा करने के लिए कहने वाला है। मूसा अपनी विनती करते समय आदरपूर्ण और विनम्र भाव प्रदर्शित करता है। यदि यहोवा इस्राएल के पापों को क्षमा नहीं करेगा, तो मूसा यहोवा से विनती करता है कि वह उसका नाम यहोवा की पुस्तक से हटा दे। यहोवा मूसा से कहता है कि वह अपनी पुस्तक से केवल उन लोगों को हटा देगा जो उसकी आज्ञा नहीं मानते हैं। वह मूसा से कहता है कि वह इस्राएल के लोगों के पास वापस जाए और उनकी अगुवाई करे। यहोवा मूसा का मार्गदर्शन करने के लिए अपना स्वर्गदूत भेजने का वादा करता है। और जब समय सही होगा, तो यहोवा इस्राएल के उन लोगों को दंड देगा जिन्होंने उसकी आज्ञा नहीं मानी।</w:t>
      </w:r>
    </w:p>
    <w:p>
      <w:pPr/>
      <w:r>
        <w:rPr>
          <w:lang w:val="hi_IN" w:bidi="hi_IN"/>
        </w:rPr>
      </w:r>
      <w:r>
        <w:rPr>
          <w:lang w:val="hi_IN" w:bidi="hi_IN"/>
        </w:rPr>
        <w:t>फिर यहोवा ने हारून के बनाए हुए बछड़े के कारण इस्राएल पर विपत्ति भेजी। हम नहीं जानते कि यहोवा ने किस प्रकार की विपत्ति भेजी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32:25–35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4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लेवी</w:t>
      </w:r>
    </w:p>
    <w:p>
      <w:pPr>
        <w:pStyle w:val="ListBullet"/>
        <w:spacing w:line="240" w:lineRule="auto"/>
        <w:ind w:left="720"/>
      </w:pPr>
      <w:r>
        <w:rPr>
          <w:lang w:val="hi_IN" w:bidi="hi_IN"/>
        </w:rPr>
      </w:r>
      <w:r>
        <w:rPr>
          <w:lang w:val="hi_IN" w:bidi="hi_IN"/>
        </w:rPr>
        <w:t>आज्ञा न मानने वाले इस्राएली</w:t>
      </w:r>
    </w:p>
    <w:p>
      <w:pPr>
        <w:pStyle w:val="ListBullet"/>
        <w:spacing w:line="240" w:lineRule="auto"/>
        <w:ind w:left="720"/>
      </w:pPr>
      <w:r>
        <w:rPr>
          <w:lang w:val="hi_IN" w:bidi="hi_IN"/>
        </w:rPr>
      </w:r>
      <w:r>
        <w:rPr>
          <w:lang w:val="hi_IN" w:bidi="hi_IN"/>
        </w:rPr>
        <w:t>यहोवा</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नाटक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मूसा ने देखा कि इस्राएल के लोग नियंत्रण से बाहर थे। हारून ने लोगों को नियंत्रण से बाहर जाने दिया था और अपने शत्रुओं के सामने लज्जित हो गया था। मूसा डेरे के फाटक में खड़ा हुआ और लोगों पर चिल्लाया, "जो कोई यहोवा के पक्ष में हो, वह मेरे पास आए।"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पात्र निभाने वाले व्यक्ति से पूछें, "आप क्या महसूस कर रहे हैं या क्या सोच रहे हैं?" वह व्यक्ति शायद इस तरह के जवाब दे सकता है, "क्रोधित है कि इस्राएल के लोग इतनी जल्दी यहोवा से दूर हो रहे हैं," या "हारून से निराश हूँ कि उसने इस्राएल के लोगों को उनके पापों के कारण बेलगाम होने दिया," या "आशा है कि इस्राएल के लोग यहोवा का अनुसरण करने में मूसा के साथ शामिल होंगे।"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लेवी के सभी पुत्र मूसा के साथ एक साथ इकट्ठा हुए। मूसा ने लेवियों से कहा, "इस्राएल का परमेश्वर यहोवा यह कहता है: 'हर व्यक्ति अपनी तलवार अपनी कमर में बाँधकर फाटक से दूसरे द्वार तक घूमकर अपने भाई, मित्र और पड़ोसी को मार डाले।'</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लेवियों की भूमिका निभाने वाले लोगों से पूछें, "आप क्या महसूस कर रहे हैं या क्या सोच रहे हैं?" वह व्यक्ति इस तरह उत्तर दे सकता है, "मैं उस बात से डर गया हूँ जो यहोवा ने मुझे करने के लिए कहा है," या "दुखी हूँ कि मुझे अपने दोस्तों और परिवार को मारना पड़ सकता है," या "यहोवा के निर्देश और दण्ड को पूरा करने में मदद करने के लिए प्रेरित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लेवियों ने मूसा की आज्ञा मानी और 3,000 लोगों को मार डाला।</w:t>
      </w:r>
    </w:p>
    <w:p>
      <w:pPr/>
      <w:r>
        <w:rPr>
          <w:lang w:val="hi_IN" w:bidi="hi_IN"/>
        </w:rPr>
      </w:r>
      <w:r>
        <w:rPr>
          <w:lang w:val="hi_IN" w:bidi="hi_IN"/>
        </w:rPr>
        <w:t>मूसा ने लेवियों से कहा, "तुम यहोवा के लिए अलग किए गए हो क्योंकि तुम अपने पुत्रों और भाइयों के खिलाफ थे। यहोवा ने आज तुम्हें आशीष दी है।"</w:t>
      </w:r>
    </w:p>
    <w:p>
      <w:pPr/>
      <w:r>
        <w:rPr>
          <w:lang w:val="hi_IN" w:bidi="hi_IN"/>
        </w:rPr>
      </w:r>
      <w:r>
        <w:rPr>
          <w:lang w:val="hi_IN" w:bidi="hi_IN"/>
        </w:rPr>
        <w:t>अगले दिन, मूसा ने इस्राएल के लोगों से कहा, "तुमने एक बड़ा पाप किया है, लेकिन अब मैं यहोवा के पास जाऊँगा। शायद मैं तुम्हारे पाप का प्रायश्चित कर सकूँ।"</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पात्र निभाने वाले व्यक्ति से पूछें, "आप क्या महसूस कर रहे हैं या क्या सोच रहे हैं?" वह व्यक्ति शायद इस तरह के जवाब दे सकता है, "दुखी हूँ कि इस्राएल ने अपनी अवज्ञा को इस हद तक पहुँचने दिया है," या "इस्राएल के प्रति सहानुभूति है क्योंकि उन्होंने अवज्ञा के कारण पीड़ा और मृत्यु झेली है," या "आशा है कि यहोवा यह सुनिश्चित करेगा कि इस्राएल को दी गई सजा पूरी हो गई है और इस्राएल को उसके पुराने स्वरूप में बहाल करेगा।"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मूसा यहोवा से मिलने के लिए पर्वत पर वापस गया। मूसा ने कहा, "इस्राएल के लोगों ने एक बड़ा पाप किया है। उन्होंने अपने लिए सोने के देवता बनाए। कृपया उनके पापों को क्षमा करें। लेकिन यदि तू ऐसा नहीं करता है तो मुझे अपनी लिखी पुस्तक से हटा दे।"</w:t>
      </w:r>
    </w:p>
    <w:p>
      <w:pPr/>
      <w:r>
        <w:rPr>
          <w:lang w:val="hi_IN" w:bidi="hi_IN"/>
        </w:rPr>
      </w:r>
      <w:r>
        <w:rPr>
          <w:lang w:val="hi_IN" w:bidi="hi_IN"/>
        </w:rPr>
        <w:t>फिर यहोवा ने कहा, "जिसने मेरे विरुद्ध पाप किया है, मैं उसे अपनी पुस्तक से मिटा दूँगा। अब जाकर लोगों को उस स्थान पर ले जा जिसके बारे में मैंने बात की थी, और मेरा स्वर्गदूत तुम्हारे सामने जाएगा। लेकिन जब मेरे दण्ड देने का समय आएगा, तो मैं उन्हें उनके पाप के लिए दण्ड दूँगा।"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शायद इस तरह के जवाब दे सकता है, "दुखी हूँ कि इस्राएल के लोगों को दुख उठाना पड़ा," या "इस्राएल के लोगों से निराश हूँ कि उन्होंने मेरी आज्ञा न मानी," या "दया आती है, क्योंकि मैं अब भी इस्राएलियों से प्रेम करता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तब यहोवा ने लोगों पर विपत्ति भेजी क्योंकि उन्होंने हारून द्वारा बनाए गए बछड़े के साथ जो किया था।</w:t>
      </w:r>
      <w:r>
        <w:rPr>
          <w:lang w:val="hi_IN" w:bidi="hi_IN"/>
        </w:rPr>
      </w:r>
    </w:p>
    <w:p>
      <w:pPr>
        <w:pStyle w:val="Heading3"/>
      </w:pPr>
      <w:r>
        <w:rPr>
          <w:lang w:val="hi_IN" w:bidi="hi_IN"/>
        </w:rPr>
        <w:t>आवश्यक जानकारी</w:t>
      </w:r>
    </w:p>
    <w:p>
      <w:pPr/>
      <w:r>
        <w:rPr>
          <w:lang w:val="hi_IN" w:bidi="hi_IN"/>
        </w:rPr>
      </w:r>
      <w:r>
        <w:rPr>
          <w:lang w:val="hi_IN" w:bidi="hi_IN"/>
        </w:rPr>
        <w:t>निर्गमन 32:25–35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लेवी के सभी पुत्र मूसा के चारों ओर इकट्ठा होते हैं। लेवी याकूब के बारह पुत्रों में से एक था। लेवी के वंशजों को </w:t>
      </w:r>
      <w:r>
        <w:rPr>
          <w:b/>
          <w:lang w:val="hi_IN" w:bidi="hi_IN"/>
        </w:rPr>
        <w:t>लेवी</w:t>
      </w:r>
      <w:r>
        <w:rPr>
          <w:lang w:val="hi_IN" w:bidi="hi_IN"/>
        </w:rPr>
        <w:t xml:space="preserve"> कहा जाता है। </w:t>
      </w:r>
      <w:r>
        <w:rPr>
          <w:b/>
          <w:lang w:val="hi_IN" w:bidi="hi_IN"/>
        </w:rPr>
        <w:t>लेवि</w:t>
      </w:r>
      <w:r>
        <w:rPr>
          <w:lang w:val="hi_IN" w:bidi="hi_IN"/>
        </w:rPr>
        <w:t xml:space="preserve"> के लिए उसी शब्द का प्रयोग करें जो आपने पिछले भागों में प्रयोग किया है। अधिक जानकारी के लिए मुख्य शब्दावली देखें।</w:t>
      </w:r>
    </w:p>
    <w:p>
      <w:pPr/>
      <w:r>
        <w:rPr>
          <w:lang w:val="hi_IN" w:bidi="hi_IN"/>
        </w:rPr>
      </w:r>
      <w:r>
        <w:rPr>
          <w:lang w:val="hi_IN" w:bidi="hi_IN"/>
        </w:rPr>
        <w:t xml:space="preserve">मूसा कहते हैं कि इस्राएल के यहोवा ने आज्ञा दी है कि लेवी गोत्र के सभी पुरुषों को अपनी </w:t>
      </w:r>
      <w:r>
        <w:rPr>
          <w:b/>
          <w:lang w:val="hi_IN" w:bidi="hi_IN"/>
        </w:rPr>
        <w:t>तलवार</w:t>
      </w:r>
      <w:r>
        <w:rPr>
          <w:lang w:val="hi_IN" w:bidi="hi_IN"/>
        </w:rPr>
        <w:t xml:space="preserve"> अपनी कमरबंद से बाँधनी होगी। यहाँ तलवार से तात्पर्य शायद लकड़ी या हड्डी के हत्था वाली लगभग अठारह इंच लंबी कटार से है। इसे आमतौर पर चमड़े के म्यान में रखा जाता था जिसे बाईं जांघ पर बांधा जाता था। तलवार का अनुवाद उसी तरह करें जैसे आपने पिछले भागों में किया है।</w:t>
      </w:r>
    </w:p>
    <w:p>
      <w:pPr/>
      <w:r>
        <w:rPr>
          <w:lang w:val="hi_IN" w:bidi="hi_IN"/>
        </w:rPr>
      </w:r>
      <w:r>
        <w:rPr>
          <w:lang w:val="hi_IN" w:bidi="hi_IN"/>
        </w:rPr>
        <w:t>यहाँ रुकें और यदि आवश्यकता हो तो समूह में फिर से तलवार की तस्वीर देखें। इस ऑडियो को यहाँ रोकें।</w:t>
      </w:r>
    </w:p>
    <w:p>
      <w:pPr/>
      <w:r>
        <w:rPr>
          <w:lang w:val="hi_IN" w:bidi="hi_IN"/>
        </w:rPr>
      </w:r>
      <w:r>
        <w:rPr>
          <w:lang w:val="hi_IN" w:bidi="hi_IN"/>
        </w:rPr>
        <w:t xml:space="preserve">लेवियों को अपने </w:t>
      </w:r>
      <w:r>
        <w:rPr>
          <w:b/>
          <w:lang w:val="hi_IN" w:bidi="hi_IN"/>
        </w:rPr>
        <w:t>भाइयों</w:t>
      </w:r>
      <w:r>
        <w:rPr>
          <w:lang w:val="hi_IN" w:bidi="hi_IN"/>
        </w:rPr>
        <w:t xml:space="preserve">, </w:t>
      </w:r>
      <w:r>
        <w:rPr>
          <w:b/>
          <w:lang w:val="hi_IN" w:bidi="hi_IN"/>
        </w:rPr>
        <w:t>साथियों</w:t>
      </w:r>
      <w:r>
        <w:rPr>
          <w:lang w:val="hi_IN" w:bidi="hi_IN"/>
        </w:rPr>
        <w:t xml:space="preserve"> और </w:t>
      </w:r>
      <w:r>
        <w:rPr>
          <w:b/>
          <w:lang w:val="hi_IN" w:bidi="hi_IN"/>
        </w:rPr>
        <w:t>पड़ोसियों</w:t>
      </w:r>
      <w:r>
        <w:rPr>
          <w:lang w:val="hi_IN" w:bidi="hi_IN"/>
        </w:rPr>
        <w:t xml:space="preserve"> को मारना था—जो कोई यहोवा के प्रति विश्वासघात कर चुके थे। यहाँ भाई से तात्पर्य साथी गोत्र के सदस्यों या इस्राएलियों से है, और इसमें स्त्रियाँ शामिल नहीं हैं। साथी का अर्थ है मित्र या सहकर्मी। पड़ोसी किसी ऐसे व्यक्ति को दर्शाता है जो बहुत करीबी हो, या तो शारीरिक रूप से करीबी हो या करीबी रिश्तेदार हो।</w:t>
      </w:r>
    </w:p>
    <w:p>
      <w:pPr/>
      <w:r>
        <w:rPr>
          <w:lang w:val="hi_IN" w:bidi="hi_IN"/>
        </w:rPr>
      </w:r>
      <w:r>
        <w:rPr>
          <w:lang w:val="hi_IN" w:bidi="hi_IN"/>
        </w:rPr>
        <w:t xml:space="preserve">यहाँ रुकें और समूह में चर्चा करें कि आप </w:t>
      </w:r>
      <w:r>
        <w:rPr>
          <w:b/>
          <w:lang w:val="hi_IN" w:bidi="hi_IN"/>
        </w:rPr>
        <w:t>भाई</w:t>
      </w:r>
      <w:r>
        <w:rPr>
          <w:lang w:val="hi_IN" w:bidi="hi_IN"/>
        </w:rPr>
        <w:t xml:space="preserve">, </w:t>
      </w:r>
      <w:r>
        <w:rPr>
          <w:b/>
          <w:lang w:val="hi_IN" w:bidi="hi_IN"/>
        </w:rPr>
        <w:t>साथी</w:t>
      </w:r>
      <w:r>
        <w:rPr>
          <w:lang w:val="hi_IN" w:bidi="hi_IN"/>
        </w:rPr>
        <w:t xml:space="preserve"> और </w:t>
      </w:r>
      <w:r>
        <w:rPr>
          <w:b/>
          <w:lang w:val="hi_IN" w:bidi="hi_IN"/>
        </w:rPr>
        <w:t>पड़ोसी</w:t>
      </w:r>
      <w:r>
        <w:rPr>
          <w:lang w:val="hi_IN" w:bidi="hi_IN"/>
        </w:rPr>
        <w:t xml:space="preserve"> के लिए किन शब्दों या वाक्यांशों का उपयोग करेंगे। इस ऑडियो को यहाँ रोकें।</w:t>
      </w:r>
    </w:p>
    <w:p>
      <w:pPr/>
      <w:r>
        <w:rPr>
          <w:lang w:val="hi_IN" w:bidi="hi_IN"/>
        </w:rPr>
      </w:r>
      <w:r>
        <w:rPr>
          <w:lang w:val="hi_IN" w:bidi="hi_IN"/>
        </w:rPr>
        <w:t xml:space="preserve">जब लेवीय लौटते हैं, तो मूसा उनसे कहता है कि उन्हें यहोवा की सेवा करने के लिए </w:t>
      </w:r>
      <w:r>
        <w:rPr>
          <w:b/>
          <w:lang w:val="hi_IN" w:bidi="hi_IN"/>
        </w:rPr>
        <w:t>नियुक्त</w:t>
      </w:r>
      <w:r>
        <w:rPr>
          <w:lang w:val="hi_IN" w:bidi="hi_IN"/>
        </w:rPr>
        <w:t xml:space="preserve"> किया गया है क्योंकि उन्होंने मूसा की आज्ञा मानी थी। किसी को नियुक्त करने का अर्थ है उसे यहोवा के लिए समर्पित करना या अलग करना है।</w:t>
      </w:r>
    </w:p>
    <w:p>
      <w:pPr/>
      <w:r>
        <w:rPr>
          <w:lang w:val="hi_IN" w:bidi="hi_IN"/>
        </w:rPr>
      </w:r>
      <w:r>
        <w:rPr>
          <w:lang w:val="hi_IN" w:bidi="hi_IN"/>
        </w:rPr>
        <w:t xml:space="preserve">यहाँ रुकें और समूह में चर्चा करें कि आप </w:t>
      </w:r>
      <w:r>
        <w:rPr>
          <w:b/>
          <w:lang w:val="hi_IN" w:bidi="hi_IN"/>
        </w:rPr>
        <w:t>नियुक्त</w:t>
      </w:r>
      <w:r>
        <w:rPr>
          <w:lang w:val="hi_IN" w:bidi="hi_IN"/>
        </w:rPr>
        <w:t xml:space="preserve"> शब्द के लिए किस शब्द या वाक्यांश का उपयोग करेंगे। इस ऑडियो को यहाँ रोकें।</w:t>
      </w:r>
    </w:p>
    <w:p>
      <w:pPr/>
      <w:r>
        <w:rPr>
          <w:lang w:val="hi_IN" w:bidi="hi_IN"/>
        </w:rPr>
      </w:r>
      <w:r>
        <w:rPr>
          <w:lang w:val="hi_IN" w:bidi="hi_IN"/>
        </w:rPr>
        <w:t xml:space="preserve">क्योंकि लेवियों ने यहोवा की आज्ञा मानी और उनके सबसे करीबी लोगों को नहीं छोड़ा, इसलिए मूसा उनसे कहता है कि यहोवा उन्हें </w:t>
      </w:r>
      <w:r>
        <w:rPr>
          <w:b/>
          <w:lang w:val="hi_IN" w:bidi="hi_IN"/>
        </w:rPr>
        <w:t>आशीष</w:t>
      </w:r>
      <w:r>
        <w:rPr>
          <w:lang w:val="hi_IN" w:bidi="hi_IN"/>
        </w:rPr>
        <w:t xml:space="preserve"> देगा। आशीष शब्द का अर्थ है विशेष अनुग्रह या दया प्रदान करना। आशीष के लिए उसी शब्द का उपयोग करें जो आपने पिछले भागों में उपयोग किया है। </w:t>
      </w:r>
      <w:r>
        <w:rPr>
          <w:b/>
          <w:lang w:val="hi_IN" w:bidi="hi_IN"/>
        </w:rPr>
        <w:t>धन्य</w:t>
      </w:r>
      <w:r>
        <w:rPr>
          <w:lang w:val="hi_IN" w:bidi="hi_IN"/>
        </w:rPr>
        <w:t xml:space="preserve"> के बारे में अधिक जानकारी के लिए, मुख्य शब्दावली देखें। यह स्पष्ट नहीं है कि आशीष क्या है, लेकिन यह याद रखना महत्वपूर्ण है कि आशीष यहोवा की ओर से आ रही है।</w:t>
      </w:r>
    </w:p>
    <w:p>
      <w:pPr/>
      <w:r>
        <w:rPr>
          <w:lang w:val="hi_IN" w:bidi="hi_IN"/>
        </w:rPr>
      </w:r>
      <w:r>
        <w:rPr>
          <w:lang w:val="hi_IN" w:bidi="hi_IN"/>
        </w:rPr>
        <w:t xml:space="preserve">अगले दिन, मूसा इस्राएल के लोगों से कहता है कि उन्होंने एक बड़ा </w:t>
      </w:r>
      <w:r>
        <w:rPr>
          <w:b/>
          <w:lang w:val="hi_IN" w:bidi="hi_IN"/>
        </w:rPr>
        <w:t>पाप</w:t>
      </w:r>
      <w:r>
        <w:rPr>
          <w:lang w:val="hi_IN" w:bidi="hi_IN"/>
        </w:rPr>
        <w:t xml:space="preserve"> किया है। लेकिन मूसा ने कहा कि वह यहोवा के पास जाएगा और शायद उनके पाप के लिए </w:t>
      </w:r>
      <w:r>
        <w:rPr>
          <w:b/>
          <w:lang w:val="hi_IN" w:bidi="hi_IN"/>
        </w:rPr>
        <w:t>प्रायश्चित</w:t>
      </w:r>
      <w:r>
        <w:rPr>
          <w:lang w:val="hi_IN" w:bidi="hi_IN"/>
        </w:rPr>
        <w:t xml:space="preserve"> कर सके। मूसा यह कह रहा है कि वह पर्वत पर चढ़ेगा और उस बादल में प्रवेश करेगा जहाँ यहोवा है। प्रायश्चित का मतलब है टूटे हुए सम्बन्ध को फिर से ठीक करने के लिए ढक देना—ताकि मनुष्य और यहोवा के बीच की दूरी मिट जाए। पापों का प्रायश्चित करने का अर्थ है इस्राएलियों के पापों को ढक देना ताकि वे यहोवा के साथ अच्छा सम्बन्ध रख सकें।</w:t>
      </w:r>
    </w:p>
    <w:p>
      <w:pPr/>
      <w:r>
        <w:rPr>
          <w:lang w:val="hi_IN" w:bidi="hi_IN"/>
        </w:rPr>
      </w:r>
      <w:r>
        <w:rPr>
          <w:lang w:val="hi_IN" w:bidi="hi_IN"/>
        </w:rPr>
        <w:t xml:space="preserve">प्रायश्चित के लिए उसी शब्द का प्रयोग करें जो आपने पिछले भागों में प्रयोग किया है। अधिक जानकारी के लिए मुख्य शब्दावली में </w:t>
      </w:r>
      <w:r>
        <w:rPr>
          <w:b/>
          <w:lang w:val="hi_IN" w:bidi="hi_IN"/>
        </w:rPr>
        <w:t>प्रायश्चित</w:t>
      </w:r>
      <w:r>
        <w:rPr>
          <w:lang w:val="hi_IN" w:bidi="hi_IN"/>
        </w:rPr>
        <w:t xml:space="preserve"> शब्द को देखें। यदि आपने पहले ही बाइबल की किसी अन्य पुस्तक में इस शब्द का अनुवाद किया है, तो उसी शब्द का उपयोग करें जिसका उपयोग आपने वहाँ किया है।</w:t>
      </w:r>
    </w:p>
    <w:p>
      <w:pPr/>
      <w:r>
        <w:rPr>
          <w:lang w:val="hi_IN" w:bidi="hi_IN"/>
        </w:rPr>
      </w:r>
      <w:r>
        <w:rPr>
          <w:lang w:val="hi_IN" w:bidi="hi_IN"/>
        </w:rPr>
        <w:t xml:space="preserve">मूसा कहता है कि इस्राएलियों ने सोने के </w:t>
      </w:r>
      <w:r>
        <w:rPr>
          <w:b/>
          <w:lang w:val="hi_IN" w:bidi="hi_IN"/>
        </w:rPr>
        <w:t>देवता</w:t>
      </w:r>
      <w:r>
        <w:rPr>
          <w:lang w:val="hi_IN" w:bidi="hi_IN"/>
        </w:rPr>
        <w:t xml:space="preserve"> बनाए। यहाँ देवता बहुवचन हैं, लेकिन यह एकवचन भी हो सकता है, क्योंकि इस्राएल ने केवल एक बैल बनाया था। देवता के लिए उसी शब्द का प्रयोग करें जो आपने पिछले भागों में प्रयोग किया है। अधिक जानकारी के लिए मुख्य शब्दावली में </w:t>
      </w:r>
      <w:r>
        <w:rPr>
          <w:b/>
          <w:lang w:val="hi_IN" w:bidi="hi_IN"/>
        </w:rPr>
        <w:t>देवता</w:t>
      </w:r>
      <w:r>
        <w:rPr>
          <w:lang w:val="hi_IN" w:bidi="hi_IN"/>
        </w:rPr>
        <w:t xml:space="preserve"> शब्द को देखें। </w:t>
      </w:r>
    </w:p>
    <w:p>
      <w:pPr/>
      <w:r>
        <w:rPr>
          <w:lang w:val="hi_IN" w:bidi="hi_IN"/>
        </w:rPr>
      </w:r>
      <w:r>
        <w:rPr>
          <w:b/>
          <w:lang w:val="hi_IN" w:bidi="hi_IN"/>
        </w:rPr>
        <w:t>यहोवा की पुस्तक</w:t>
      </w:r>
      <w:r>
        <w:rPr>
          <w:lang w:val="hi_IN" w:bidi="hi_IN"/>
        </w:rPr>
        <w:t xml:space="preserve"> एक ऐसी पत्रिका या दस्तावेज है जिसमें यहोवा ने जीवित लोगों या अपने लोगों के नाम लिखे हैं। लोग इस पुस्तक को "जीवित लोगों की पुस्तक" या "स्मृतियों की पुस्तक" कह सकते हैं।</w:t>
      </w:r>
    </w:p>
    <w:p>
      <w:pPr/>
      <w:r>
        <w:rPr>
          <w:lang w:val="hi_IN" w:bidi="hi_IN"/>
        </w:rPr>
      </w:r>
      <w:r>
        <w:rPr>
          <w:lang w:val="hi_IN" w:bidi="hi_IN"/>
        </w:rPr>
        <w:t xml:space="preserve">यहाँ रुकें और समूह में चर्चा करें कि आप </w:t>
      </w:r>
      <w:r>
        <w:rPr>
          <w:b/>
          <w:lang w:val="hi_IN" w:bidi="hi_IN"/>
        </w:rPr>
        <w:t>यहोवा की पुस्तक</w:t>
      </w:r>
      <w:r>
        <w:rPr>
          <w:lang w:val="hi_IN" w:bidi="hi_IN"/>
        </w:rPr>
        <w:t xml:space="preserve"> के लिए किस शब्द या वाक्यांश का उपयोग करेंगे। इस ऑडियो को यहाँ रोकें।</w:t>
      </w:r>
    </w:p>
    <w:p>
      <w:pPr/>
      <w:r>
        <w:rPr>
          <w:lang w:val="hi_IN" w:bidi="hi_IN"/>
        </w:rPr>
      </w:r>
      <w:r>
        <w:rPr>
          <w:lang w:val="hi_IN" w:bidi="hi_IN"/>
        </w:rPr>
        <w:t xml:space="preserve">यहोवा मूसा से कहता है, "देख, या सुन ले। मेरा </w:t>
      </w:r>
      <w:r>
        <w:rPr>
          <w:b/>
          <w:lang w:val="hi_IN" w:bidi="hi_IN"/>
        </w:rPr>
        <w:t>स्वर्गदूत</w:t>
      </w:r>
      <w:r>
        <w:rPr>
          <w:lang w:val="hi_IN" w:bidi="hi_IN"/>
        </w:rPr>
        <w:t xml:space="preserve"> तेरे सामने जाता है।" स्वर्गदूत परमेश्वर के अलौकिक संदेशवाहक हैं। स्वर्गदूत के लिए उसी शब्द का प्रयोग करें जो आपने पिछले भागों में प्रयोग किया था। अधिक जानकारी के लिए मुख्य शब्दावली में </w:t>
      </w:r>
      <w:r>
        <w:rPr>
          <w:b/>
          <w:lang w:val="hi_IN" w:bidi="hi_IN"/>
        </w:rPr>
        <w:t>स्वर्गदूत</w:t>
      </w:r>
      <w:r>
        <w:rPr>
          <w:lang w:val="hi_IN" w:bidi="hi_IN"/>
        </w:rPr>
        <w:t xml:space="preserve"> शब्द को देखें।</w:t>
      </w:r>
    </w:p>
    <w:p>
      <w:pPr/>
      <w:r>
        <w:rPr>
          <w:lang w:val="hi_IN" w:bidi="hi_IN"/>
        </w:rPr>
      </w:r>
      <w:r>
        <w:rPr>
          <w:lang w:val="hi_IN" w:bidi="hi_IN"/>
        </w:rPr>
        <w:t>यहोवा कह रहा है कि उसका दूत मूसा के सामने जाएगा। लेकिन जिस दिन यहोवा आएगा, या जिस दिन यहोवा दण्ड देने आएगा, उस दिन वह उन इस्राएलियों को दण्डित करेगा जिन्होंने आज्ञा नहीं मानी थी।</w:t>
      </w:r>
    </w:p>
    <w:p>
      <w:pPr/>
      <w:r>
        <w:rPr>
          <w:lang w:val="hi_IN" w:bidi="hi_IN"/>
        </w:rPr>
      </w:r>
      <w:r>
        <w:rPr>
          <w:lang w:val="hi_IN" w:bidi="hi_IN"/>
        </w:rPr>
        <w:t xml:space="preserve">तब यहोवा ने लोगों पर </w:t>
      </w:r>
      <w:r>
        <w:rPr>
          <w:b/>
          <w:lang w:val="hi_IN" w:bidi="hi_IN"/>
        </w:rPr>
        <w:t>विपत्ति</w:t>
      </w:r>
      <w:r>
        <w:rPr>
          <w:lang w:val="hi_IN" w:bidi="hi_IN"/>
        </w:rPr>
        <w:t xml:space="preserve"> भेजी क्योंकि उन्होंने हारून द्वारा बनाए गए बछड़े के साथ जो किया था। विपत्ति का अर्थ है आपदा से दंडित होना।</w:t>
      </w:r>
    </w:p>
    <w:p>
      <w:pPr/>
      <w:r>
        <w:rPr>
          <w:lang w:val="hi_IN" w:bidi="hi_IN"/>
        </w:rPr>
      </w:r>
      <w:r>
        <w:rPr>
          <w:lang w:val="hi_IN" w:bidi="hi_IN"/>
        </w:rPr>
        <w:t xml:space="preserve">यहाँ रुकें और समूह में चर्चा करें कि आप </w:t>
      </w:r>
      <w:r>
        <w:rPr>
          <w:b/>
          <w:lang w:val="hi_IN" w:bidi="hi_IN"/>
        </w:rPr>
        <w:t>विपत्ति</w:t>
      </w:r>
      <w:r>
        <w:rPr>
          <w:lang w:val="hi_IN" w:bidi="hi_IN"/>
        </w:rPr>
        <w:t xml:space="preserve"> के लिए किस शब्द या वाक्यांश का उपयोग करेंगे। ऑडियो को यहाँ रोकें।</w:t>
      </w:r>
    </w:p>
    <w:p>
      <w:pPr/>
      <w:r>
        <w:rPr>
          <w:lang w:val="hi_IN" w:bidi="hi_IN"/>
        </w:rPr>
      </w:r>
      <w:r>
        <w:rPr>
          <w:lang w:val="hi_IN" w:bidi="hi_IN"/>
        </w:rPr>
        <w:t>हम नहीं जानते कि यहोवा ने किस प्रकार की विपत्ति भेजी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33:1–11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33:1–11 को सुनें और अपने मन में रखें।</w:t>
      </w:r>
    </w:p>
    <w:p>
      <w:pPr/>
      <w:r>
        <w:rPr>
          <w:lang w:val="hi_IN" w:bidi="hi_IN"/>
        </w:rPr>
      </w:r>
      <w:r>
        <w:rPr>
          <w:lang w:val="hi_IN" w:bidi="hi_IN"/>
        </w:rPr>
        <w:t xml:space="preserve">यदि सम्भव हो, तो निर्गमन 33:1–11 का ऑडियो संस्करण तीन बार, तीन अलग-अलग अनुवादों में सुनें। </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33:1–11 का ऑडियो संस्करण सबसे आसानी से समझ में आने वाले अनुवाद में सुनें।</w:t>
      </w:r>
    </w:p>
    <w:p>
      <w:pPr/>
      <w:r>
        <w:rPr>
          <w:lang w:val="hi_IN" w:bidi="hi_IN"/>
        </w:rPr>
      </w:r>
      <w:r>
        <w:rPr>
          <w:lang w:val="hi_IN" w:bidi="hi_IN"/>
        </w:rPr>
        <w:t>पिछले भाग में, मूसा फिर से यहोवा से मिला ताकि यह देखा जा सके कि क्या यहोवा इस्राएलियों को सोने के बछड़े की उपासना करने के लिए क्षमा करेगा। यहोवा परमेश्वर का व्यक्तिगत नाम है, और इस पूरे भाग में इसका प्रयोग किया गया है। यहोवा ने मूसा से कहा कि वह इस्राएलियों को उनकी अवज्ञा के लिए दण्ड देगा, लेकिन मूसा को फिर भी उन्हें प्रतिज्ञा के देश में ले जाना होगा। तब यहोवा ने लोगों के बीच एक विपत्ति या बीमारी फैला दी। अब, इस्राएली यहोवा की अनुपस्थिति पर शोक मनाते हैं और मूसा यहोवा से मिलने के लिए एक अस्थायी तम्बू का उपयोग करता है।</w:t>
      </w:r>
    </w:p>
    <w:p>
      <w:pPr/>
      <w:r>
        <w:rPr>
          <w:lang w:val="hi_IN" w:bidi="hi_IN"/>
        </w:rPr>
      </w:r>
      <w:r>
        <w:rPr>
          <w:lang w:val="hi_IN" w:bidi="hi_IN"/>
        </w:rPr>
        <w:t>यहोवा मूसा को निर्देश देता है कि वे सीनै पर्वत छोड़ दें, जहाँ वे वर्तमान में हैं, और लोगों के साथ उस भूमि की ओर यात्रा जारी रखें जिसे यहोवा ने अब्राहम, इसहाक और याकूब के वंशजों को देने का वादा किया था। पहले के विपरीत, यहोवा इस्राएलियों को अपनी प्रजा नहीं कहता है। बल्कि, यहोवा लोगों को याद दिलाता है कि मूसा की अगुवाई में यह स्वयं यहोवा था जिसने उन्हें मिस्र से मुक्त किया था, न कि सोने के बछड़े ने। यहोवा इस्राएलियों को यह भी याद दिलाता है कि वह अभी भी उनके पूर्वजों अब्राहम, इसहाक और याकूब से किए गए अपने वादे को निभा रहा है। जैसा कि आपको याद होगा, यहोवा ने अब्राहम से वादा किया था कि उसकी संतानें या वंशज, उसकी गिनती से अधिक होंगे और यहोवा उनके लिए एक विशेष भूमि तैयार करेगा। यहोवा कहता है कि वह उनका मार्गदर्शन करने के लिए एक स्वर्गदूत या यहोवा का दूत भेजेगा। क्योंकि प्रतिज्ञा किए गए देश में पहले से ही कई जनसमूह रहते हैं—कनानी, एमोरी, हित्ती, परिज्जी, हिब्बी और यबूसी—यहोवा उन्हें बाहर निकालने या उन्हें छोड़ने के लिए मजबूर करने का वादा करता है।</w:t>
      </w:r>
    </w:p>
    <w:p>
      <w:pPr/>
      <w:r>
        <w:rPr>
          <w:lang w:val="hi_IN" w:bidi="hi_IN"/>
        </w:rPr>
      </w:r>
      <w:r>
        <w:rPr>
          <w:lang w:val="hi_IN" w:bidi="hi_IN"/>
        </w:rPr>
        <w:t>जैसे कि यहोवा ने पहले मूसा के जलती हुई झाड़ी के पास होने पर वर्णन किया था, यह प्रतिज्ञा की गई भूमि दूध और शहद से भरी होगी। इस वाक्यांश का अर्थ है कि भूमि समृद्ध और उपजाऊ होगी। दूध बकरी का दूध है, जबकि शहद खजूर या अंगूर से बनाया गया गाढ़ा रस है। यदि आपकी संस्कृति में खजूर के पेड़ नहीं हैं, तो आप इसकी तुलना मधुमक्खियों द्वारा बनाए गए गाढ़े और मीठे पदार्थ से कर सकते हैं जो लोग जंगल में पाते हैं।</w:t>
      </w:r>
    </w:p>
    <w:p>
      <w:pPr/>
      <w:r>
        <w:rPr>
          <w:lang w:val="hi_IN" w:bidi="hi_IN"/>
        </w:rPr>
      </w:r>
      <w:r>
        <w:rPr>
          <w:lang w:val="hi_IN" w:bidi="hi_IN"/>
        </w:rPr>
        <w:t>यहाँ रुकें और समूह में खजूर के पेड़ और उससे बने रस की तस्वीर देखें। इस ऑडियो को यहाँ रोकें।</w:t>
      </w:r>
    </w:p>
    <w:p>
      <w:pPr/>
      <w:r>
        <w:rPr>
          <w:lang w:val="hi_IN" w:bidi="hi_IN"/>
        </w:rPr>
      </w:r>
      <w:r>
        <w:rPr>
          <w:lang w:val="hi_IN" w:bidi="hi_IN"/>
        </w:rPr>
        <w:t>लेकिन इस बार, यहोवा अपने वादे में एक पाबंदी जोड़ता है—यहोवा कहता है कि वह इस्राएलियों के साथ प्रतिज्ञा किए गए देश में नहीं जाएगा। जैसा कि हम बाद में देखेंगे, इसका अर्थ यह नहीं है कि यहोवा इस्राएलियों की यात्रा में बिल्कुल भी उनके साथ नहीं होगा। बल्कि, इस्राएली यहोवा की पूरी उपस्थिति का आनंद नहीं उठा पाएंगे जैसा उन्होंने अपनी अवज्ञा से पहले किया था। अन्यथा, यहोवा इस्राएलियों को प्रतिज्ञा किए गए देश में पहुँचने से पहले ही नष्ट कर सकता है या उनका नाश कर सकता है, क्योंकि वे हठी या जिद्दी और विद्रोही लोग थे। यहोवा पवित्र है, इसलिए वह पापी लोगों या उसकी अवज्ञा करने वालों के समक्ष उपस्थित नहीं हो सकता। इसलिए, यहोवा लोगों के प्रति दयालु है। यदि यहोवा उनके साथ है और वे आज्ञा न मानें, तो उसे उन्हें नष्ट करना होगा। वह ऐसा नहीं करना चाहता है, इसलिए वह लोगों के साथ न रहना चुनता है।</w:t>
      </w:r>
    </w:p>
    <w:p>
      <w:pPr/>
      <w:r>
        <w:rPr>
          <w:lang w:val="hi_IN" w:bidi="hi_IN"/>
        </w:rPr>
      </w:r>
      <w:r>
        <w:rPr>
          <w:lang w:val="hi_IN" w:bidi="hi_IN"/>
        </w:rPr>
        <w:t>जब मूसा यहोवा के वचन इस्राएलियों को सुनाता है, तो वे व्यथित, लज्जित और भयभीत हो जाते हैं। यह मूसा की कहानी में घटनाओं का एक आश्चर्यजनक परिवर्तन है। यहोवा की उपस्थिति के बिना, इस्राएलियों की अब कोई पहचान नहीं है। उन्होंने सोने के बछड़े को एक ऐसे देवता के रूप में स्थापित किया जिसे वे देख सकते थे। अब, यहोवा उन्हें बता रहा है कि उसकी उपस्थिति उनके साथ नहीं रहेगी। इसका अर्थ है कि उनकी बाकी यात्रा बहुत कठिन होगी और उन्हें यहोवा पर और भी अधिक भरोसा करना होगा। इस खबर को सुनकर इस्राएली शोक मनाने लगते हैं।</w:t>
      </w:r>
    </w:p>
    <w:p>
      <w:pPr/>
      <w:r>
        <w:rPr>
          <w:lang w:val="hi_IN" w:bidi="hi_IN"/>
        </w:rPr>
      </w:r>
      <w:r>
        <w:rPr>
          <w:lang w:val="hi_IN" w:bidi="hi_IN"/>
        </w:rPr>
        <w:t>यहूदी संस्कृति में शोक व्यक्त करने का एक तरीका अपनी भावनाओं को दर्शाने के लिए अपनी वेशभूषा में बदलाव करना था। इसलिए इस्राएली लोग शोक व्यक्त करने के लिए अपने सभी कीमती कपड़े और गहने उतार देते हैं। यह किसी की मृत्यु पर शोक मनाने की वही अभिव्यक्ति थी।</w:t>
      </w:r>
    </w:p>
    <w:p>
      <w:pPr/>
      <w:r>
        <w:rPr>
          <w:lang w:val="hi_IN" w:bidi="hi_IN"/>
        </w:rPr>
      </w:r>
      <w:r>
        <w:rPr>
          <w:lang w:val="hi_IN" w:bidi="hi_IN"/>
        </w:rPr>
        <w:t>यहाँ रुकें और समूह में इस प्रश्न पर चर्चा करें: आपकी संस्कृति में लोग गहरे शोक को कैसे प्रदर्शित करते हैं? शोक की अवस्था में लोगों के रूप-रंग या व्यवहार में क्या परिवर्तन आते हैं? अपनी संस्कृति में किसी व्यक्ति द्वारा गहरे शोक की स्थिति में किए गए व्यवहार के बारे में एक कहानी सुनाएँ। इस ऑडियो को यहाँ रोकें।</w:t>
      </w:r>
    </w:p>
    <w:p>
      <w:pPr/>
      <w:r>
        <w:rPr>
          <w:lang w:val="hi_IN" w:bidi="hi_IN"/>
        </w:rPr>
      </w:r>
      <w:r>
        <w:rPr>
          <w:lang w:val="hi_IN" w:bidi="hi_IN"/>
        </w:rPr>
        <w:t>लेकिन यहोवा उन्हें आज्ञा देता है कि वे अपने गहने न केवल थोड़े समय के लिए, बल्कि अपनी पूरी यात्रा के दौरान उतार दें—अब जब वे होरेब पर्वत पर हैं, तब से लेकर अपनी पूरी यात्रा के दौरान। होरेब पर्वत सीनै पर्वत का एक और नाम है। जब यहोवा कहता है, "मैं तय करूँगा कि तुम्हारे साथ क्या करना है," तो इसका अर्थ है कि उसने अभी तक अपने लोगों को सोने के बछड़े की उपासना करने के लिए दण्ड नहीं दिया है। इसलिए इस्राएली अपनी यात्रा जारी रखेंगे, क्योंकि वे न केवल यहोवा की उपस्थिति को कम महसूस करेंगे, बल्कि यह भी पता नहीं होगा कि यहोवा उन्हें उनकी अवज्ञा के लिए कैसे दण्ड देगा।</w:t>
      </w:r>
    </w:p>
    <w:p>
      <w:pPr/>
      <w:r>
        <w:rPr>
          <w:lang w:val="hi_IN" w:bidi="hi_IN"/>
        </w:rPr>
      </w:r>
      <w:r>
        <w:rPr>
          <w:lang w:val="hi_IN" w:bidi="hi_IN"/>
        </w:rPr>
        <w:t>इसके बाद मूसा इस दौरान यहोवा और इस्राएलियों के बीच संबंधों का वर्णन करता है। मूसा "मिलापवाला तम्बू" स्थापित करता है। यह इस्राएल के मुख्य डेरे से अलग बनाया गया एक अकेला तम्बू था, जिसका उपयोग थोड़े समय के लिए तब तक किया जाना था जब तक कि इस्राएली लोग तम्बू, या परमेश्वर का घर, नहीं बना लेते। यहाँ तक कि मूल भाषा इब्रानी में "मिलापवाला तम्बू" नाम भी निवास के लिए इस्तेमाल किया गया वही नाम है। लेकिन इस्राएली लोग तम्बू का निर्माण बाद में ही करेंगे। हमें ठीक से पता नहीं है कि मूसा ने मिलाप के तम्बू का उपयोग कब शुरू किया था। लेकिन हम यह जानते हैं कि इस्राएलियों ने सीनै पर्वत पर पहुँचने से लेकर यहोवा के लिए निवास बनाने तक लगभग 10 महीने बिताए।</w:t>
      </w:r>
    </w:p>
    <w:p>
      <w:pPr/>
      <w:r>
        <w:rPr>
          <w:lang w:val="hi_IN" w:bidi="hi_IN"/>
        </w:rPr>
      </w:r>
      <w:r>
        <w:rPr>
          <w:lang w:val="hi_IN" w:bidi="hi_IN"/>
        </w:rPr>
        <w:t>यहोवा ने अपने लोगों को तम्बू के लिए जो निर्देश दिए थे, उनके विपरीत, मिलाप का तम्बू इस्राएलियों के डेरे के बाहर रखा जाता है। यद्यपि यहोवा अपने लोगों से दूर है, फिर भी वह इस्राएलियों की परवाह करता है। जिस किसी व्यक्ति को यहोवा से मार्गदर्शन की आवश्यकता होती थी, वह मूसा के साथ तम्बू में जाता था और यहोवा से सहायता माँगता था। जब भी मूसा डेरे से बाहर निकलकर तम्बू में यहोवा से मिलने जाता था, तो सभी इस्राएली अपने-अपने तम्बूओं के प्रवेश द्वार पर खड़े होकर तब तक देखते रहते थे जब तक मूसा प्रवेश नहीं करता। जब भी मूसा तम्बू में प्रवेश करता, यहोवा बादल के रूप में तम्बू के प्रवेश द्वार पर प्रकट होता और यहोवा मूसा से बातें करता। जब इस्राएली यहोवा को तम्बू में प्रकट होते हुए देखते थे, तो वे दूर से अपने तम्बू के सामने उसकी आराधना करते थे। आराधना का अर्थ है कि वे आदर से झुके। इसे बार-बार देखने से इस्राएलियों को याद दिलाया जाता था कि यहोवा ने विशेष रूप से मूसा को उनकी अगुवाई करने के लिए चुना था।</w:t>
      </w:r>
    </w:p>
    <w:p>
      <w:pPr/>
      <w:r>
        <w:rPr>
          <w:lang w:val="hi_IN" w:bidi="hi_IN"/>
        </w:rPr>
      </w:r>
      <w:r>
        <w:rPr>
          <w:lang w:val="hi_IN" w:bidi="hi_IN"/>
        </w:rPr>
        <w:t>यहाँ रुकें और समूह में इस प्रश्न पर चर्चा करें: आपकी संस्कृति में, आपके पवित्र या धार्मिक स्थान कहाँ हैं? उन तक किसकी पहुँच है? यदि कोई व्यक्ति बिना अनुमति के उस स्थान पर प्रवेश करता है तो क्या होता है? इस ऑडियो को यहाँ रोकें।</w:t>
      </w:r>
    </w:p>
    <w:p>
      <w:pPr/>
      <w:r>
        <w:rPr>
          <w:lang w:val="hi_IN" w:bidi="hi_IN"/>
        </w:rPr>
      </w:r>
      <w:r>
        <w:rPr>
          <w:lang w:val="hi_IN" w:bidi="hi_IN"/>
        </w:rPr>
        <w:t>यद्यपि यहोवा ने कहा था कि वह इस्राएलियों के साथ प्रतिज्ञा किए गए देश में नहीं जाएगा, फिर भी मूसा यहोवा के साथ करीबी सम्बन्ध रखता है। मूसा यहोवा से आमने-सामने मिलने में सक्षम होता है। इसका अर्थ यह नहीं है कि मूसा ने यहोवा का चेहरा देखा था, बल्कि यह है कि वे करीबी दोस्त के रूप में मिले थे। जब भी मूसा यहोवा से नहीं मिल रहा होता है, तब वह अपने सहायक यहोशू को तम्बू की जिम्मेदारी सौंप देता है। यहोशू मूसा से बहुत छोटा था और वह तम्बू में रहता था। यह सम्भव है कि यहोशू एक देखभाल करने वाले जैसा था और इस्राएल के मुख्य डेरे के बाहर अपने ही तम्बू में रहता था ताकि वह मिलापवाले तम्बू की देखभाल कर सके।</w:t>
      </w:r>
    </w:p>
    <w:p>
      <w:pPr/>
      <w:r>
        <w:rPr>
          <w:lang w:val="hi_IN" w:bidi="hi_IN"/>
        </w:rPr>
      </w:r>
      <w:r>
        <w:rPr>
          <w:lang w:val="hi_IN" w:bidi="hi_IN"/>
        </w:rPr>
        <w:t>अगले भाग में, मूसा एक बार फिर यहोवा से विनती करेगा कि वह अपने चुने हुए लोगों को याद रखे और उनके साथ प्रतिज्ञा किए गए देश में जाए।</w:t>
      </w:r>
      <w:r>
        <w:rPr>
          <w:lang w:val="hi_IN" w:bidi="hi_IN"/>
        </w:rPr>
      </w:r>
    </w:p>
    <w:p>
      <w:pPr>
        <w:pStyle w:val="Heading3"/>
      </w:pPr>
      <w:r>
        <w:rPr>
          <w:lang w:val="hi_IN" w:bidi="hi_IN"/>
        </w:rPr>
        <w:t>घटनाओं को समझाना</w:t>
      </w:r>
    </w:p>
    <w:p>
      <w:pPr/>
      <w:r>
        <w:rPr>
          <w:lang w:val="hi_IN" w:bidi="hi_IN"/>
        </w:rPr>
      </w:r>
      <w:r>
        <w:rPr>
          <w:lang w:val="hi_IN" w:bidi="hi_IN"/>
        </w:rPr>
        <w:t>निर्गमन 33:1–11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पाँच दृश्य हैं।</w:t>
      </w:r>
    </w:p>
    <w:p>
      <w:pPr/>
      <w:r>
        <w:rPr>
          <w:lang w:val="hi_IN" w:bidi="hi_IN"/>
        </w:rPr>
      </w:r>
      <w:r>
        <w:rPr>
          <w:b/>
          <w:lang w:val="hi_IN" w:bidi="hi_IN"/>
        </w:rPr>
        <w:t>पहले दृश्य में:</w:t>
      </w:r>
      <w:r>
        <w:rPr>
          <w:lang w:val="hi_IN" w:bidi="hi_IN"/>
        </w:rPr>
        <w:t xml:space="preserve"> यहोवा मूसा से बात करता है। यह सम्भव है कि यह बातचीत मिलापवाले तम्बू में हो। यहोवा मूसा से कहता है कि वह लोगों को सीनै से दूर ले जाए, और उस देश की ओर अपनी यात्रा जारी रखे, जिसका वादा उसने उनके पूर्वजों से किया था। यहोवा कहता है कि वह उनके साथ नहीं जाएगा, लेकिन वह उनका मार्गदर्शन करने के लिए एक स्वर्गदूत भेजेगा। यहोवा कहता है कि वह प्रतिज्ञा की गई भूमि में पहले से रह रहे लोगों के समूहों को वहाँ से जाने के लिए मजबूर करेगा।</w:t>
      </w:r>
    </w:p>
    <w:p>
      <w:pPr/>
      <w:r>
        <w:rPr>
          <w:lang w:val="hi_IN" w:bidi="hi_IN"/>
        </w:rPr>
      </w:r>
      <w:r>
        <w:rPr>
          <w:b/>
          <w:lang w:val="hi_IN" w:bidi="hi_IN"/>
        </w:rPr>
        <w:t>दूसरे दृश्य में:</w:t>
      </w:r>
      <w:r>
        <w:rPr>
          <w:lang w:val="hi_IN" w:bidi="hi_IN"/>
        </w:rPr>
        <w:t xml:space="preserve"> मूसा इस्राएलियों को यहोवा की कही बात बताता है, कि यहोवा अब उनके साथ प्रतिज्ञा किए गए देश में नहीं जाएगा क्योंकि वे एक विद्रोही लोग हैं। इस्राइली लोग अपने गहने उतार देते हैं और गहन शोक मनाते हैं।</w:t>
      </w:r>
    </w:p>
    <w:p>
      <w:pPr/>
      <w:r>
        <w:rPr>
          <w:lang w:val="hi_IN" w:bidi="hi_IN"/>
        </w:rPr>
      </w:r>
      <w:r>
        <w:rPr>
          <w:b/>
          <w:lang w:val="hi_IN" w:bidi="hi_IN"/>
        </w:rPr>
        <w:t>तीसरे दृश्य में:</w:t>
      </w:r>
      <w:r>
        <w:rPr>
          <w:lang w:val="hi_IN" w:bidi="hi_IN"/>
        </w:rPr>
        <w:t xml:space="preserve"> यहोवा मूसा से कहता है कि वह लोगों को आदेश दे कि जब तक वह यह तय नहीं कर लेता कि गहनों का क्या करना है, तब तक वे गहने न पहनें।</w:t>
      </w:r>
    </w:p>
    <w:p>
      <w:pPr/>
      <w:r>
        <w:rPr>
          <w:lang w:val="hi_IN" w:bidi="hi_IN"/>
        </w:rPr>
      </w:r>
      <w:r>
        <w:rPr>
          <w:b/>
          <w:lang w:val="hi_IN" w:bidi="hi_IN"/>
        </w:rPr>
        <w:t>चौथे दृश्य में:</w:t>
      </w:r>
      <w:r>
        <w:rPr>
          <w:lang w:val="hi_IN" w:bidi="hi_IN"/>
        </w:rPr>
        <w:t xml:space="preserve"> मूसा इस्राएलियों के डेरे से बाहर निकलता है और मिलापवाले तम्बू में यहोवा से मिलता है। सभी इस्राएली देखते थे कि मूसा तम्बू में प्रवेश करता है और यहोवा की उपस्थिति तम्बू के प्रवेश द्वार पर पहुँचती है। लोग अपने तम्बू से यहोवा की आराधना करते हैं।</w:t>
      </w:r>
    </w:p>
    <w:p>
      <w:pPr/>
      <w:r>
        <w:rPr>
          <w:lang w:val="hi_IN" w:bidi="hi_IN"/>
        </w:rPr>
      </w:r>
      <w:r>
        <w:rPr>
          <w:b/>
          <w:lang w:val="hi_IN" w:bidi="hi_IN"/>
        </w:rPr>
        <w:t>पाँचवें दृश्य में:</w:t>
      </w:r>
      <w:r>
        <w:rPr>
          <w:lang w:val="hi_IN" w:bidi="hi_IN"/>
        </w:rPr>
        <w:t xml:space="preserve"> मूसा तम्बू से निकलता है और डेरे में वापस जाता है। यहोशू मिलापवाले तम्बू के पास ही रहता है और उसकी रखवाली करता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यहोशू</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इस्राएलियों की कहानी को याद रखना महत्वपूर्ण है। यहोवा ने अब्राहम को चुना और वादा किया कि उसके अनगिनत वंशज होंगे और वह उनके लिए एक विशेष भूमि प्रदान करेगा। भले ही अब्राहम बूढ़ा था और उसके कोई बच्चे नहीं थे, फिर भी उसने यहोवा के वादे पर विश्वास किया और भरोसा किया। अब्राहम के वंशज इस्राएल के रूप में जाने गए। यहोवा ने अभी-अभी इस्राएलियों को मिस्र से आज़ाद किया है और एक विशेष वाचा, अर्थात् समझौता और प्रतिज्ञा की है, कि वही उनका एकमात्र परमेश्वर है और वे उसके चुने हुए लोग हैं।</w:t>
      </w:r>
    </w:p>
    <w:p>
      <w:pPr/>
      <w:r>
        <w:rPr>
          <w:lang w:val="hi_IN" w:bidi="hi_IN"/>
        </w:rPr>
      </w:r>
      <w:r>
        <w:rPr>
          <w:lang w:val="hi_IN" w:bidi="hi_IN"/>
        </w:rPr>
        <w:t>यह ध्यान देना महत्वपूर्ण है कि यहोवा अपने लोगों को उस भूमि में लाने के अपने वादे को पूरा करने के बारे में आशा का संदेश देता है जो उसने उनके लिए तैयार की है। लेकिन फिर यहोवा उन्हें यह समाचार देता है कि वह उनके साथ नहीं होगा। यहोवा का कहना है कि ऐसा इसलिए है क्योंकि वह अपने लोगों को उनके पाप या अवज्ञा के कारण नष्ट नहीं करना चाहता था।</w:t>
      </w:r>
    </w:p>
    <w:p>
      <w:pPr/>
      <w:r>
        <w:rPr>
          <w:lang w:val="hi_IN" w:bidi="hi_IN"/>
        </w:rPr>
      </w:r>
      <w:r>
        <w:rPr>
          <w:lang w:val="hi_IN" w:bidi="hi_IN"/>
        </w:rPr>
        <w:t>यह याद रखना महत्वपूर्ण है कि यहोवा ने इस्राएलियों से जिस भूमि का वादा किया था, उसमें पहले से ही लोग रहते हैं, विशेष रूप से कनानी, एमोरी, हित्ती, परिज्जी, हिब्बी और यबूसी। लेकिन यहोवा ने वादा किया कि वह उन लोगों के समूहों को देश छोड़ने के लिए मजबूर करेगा।</w:t>
      </w:r>
    </w:p>
    <w:p>
      <w:pPr/>
      <w:r>
        <w:rPr>
          <w:lang w:val="hi_IN" w:bidi="hi_IN"/>
        </w:rPr>
      </w:r>
      <w:r>
        <w:rPr>
          <w:lang w:val="hi_IN" w:bidi="hi_IN"/>
        </w:rPr>
        <w:t>यह ध्यान देना महत्वपूर्ण है कि यहोवा इस्राएलियों से कहता है कि वे किसी ऐसे देश में जाएँ जो अच्छी उपज दे। यह विवरण इस्राएलियों को यह समझने में मदद करता है कि भूमि कितनी उपजाऊ है। यहोवा कहता है कि इस देश में दूध और शहद की नदियाँ बह रही हैं। इसका अर्थ यह नहीं है कि दूध और शहद देश में नदी की तरह बहता है, लेकिन यह है कि देश की उत्पादन प्रचुर मात्रा में है।</w:t>
      </w:r>
    </w:p>
    <w:p>
      <w:pPr/>
      <w:r>
        <w:rPr>
          <w:lang w:val="hi_IN" w:bidi="hi_IN"/>
        </w:rPr>
      </w:r>
      <w:r>
        <w:rPr>
          <w:lang w:val="hi_IN" w:bidi="hi_IN"/>
        </w:rPr>
        <w:t>यहाँ रुकें और इस प्रश्न पर समूह में चर्चा करें: जब आप किसी ऐसी भूमि को देखते हैं जो बहुत अच्छी उपज देती है, तो आप किसी और को इसका वर्णन कैसे करेंगे? आपकी भाषा में कोई भूमि बहुत उपजाऊ है, यह व्यक्त करने के लिए सामान्य वाक्यांश क्या हैं? इस ऑडियो को यहाँ रोकें।</w:t>
      </w:r>
    </w:p>
    <w:p>
      <w:pPr/>
      <w:r>
        <w:rPr>
          <w:lang w:val="hi_IN" w:bidi="hi_IN"/>
        </w:rPr>
      </w:r>
      <w:r>
        <w:rPr>
          <w:lang w:val="hi_IN" w:bidi="hi_IN"/>
        </w:rPr>
        <w:t>यह ध्यान देना महत्वपूर्ण है कि मूसा यहोवा के वचन सुनने के बाद इस्राएलियों की प्रतिक्रिया का वर्णन करता है—उन्होंने शोक किया और अपने गहने उतार दिए। फिर मूसा स्पष्ट करता है कि इस्राएलियों के शोक करने से पहले यहोवा ने मूसा को क्या कहा था।</w:t>
      </w:r>
    </w:p>
    <w:p>
      <w:pPr/>
      <w:r>
        <w:rPr>
          <w:lang w:val="hi_IN" w:bidi="hi_IN"/>
        </w:rPr>
      </w:r>
      <w:r>
        <w:rPr>
          <w:lang w:val="hi_IN" w:bidi="hi_IN"/>
        </w:rPr>
        <w:t>यह ध्यान देना महत्वपूर्ण है कि यहोवा मूसा से दो बार बात नहीं कर रहा है। पहली बार मूसा इस बात पर जोर देता है कि यहोवा इस्राएलियों के साथ नहीं जा रहा है क्योंकि वह नहीं चाहता कि उसकी उपस्थिति इस्राएलियों को नष्ट कर दे या उन्हें भस्म कर दे। फिर मूसा ने यहोवा द्वारा कहे गए शब्दों को दोहराया ताकि शोक की प्रक्रिया पर जोर दिया जा सके—इस्राएलियों को अपने आभूषण तब तक उतारने की आवश्यकता थी जब तक कि यहोवा यह तय न कर ले कि उनके साथ क्या करना है।</w:t>
      </w:r>
    </w:p>
    <w:p>
      <w:pPr/>
      <w:r>
        <w:rPr>
          <w:lang w:val="hi_IN" w:bidi="hi_IN"/>
        </w:rPr>
      </w:r>
      <w:r>
        <w:rPr>
          <w:lang w:val="hi_IN" w:bidi="hi_IN"/>
        </w:rPr>
        <w:t>जब यहोवा इस्राएलियों को हठी कहता है, तो यहोवा उन्हें यह बता रहा होता है कि वे वही कर रहे हैं जो वे चाहते हैं और उससे विमुख नहीं होते। हठी जिद्दी कहने का एक तरीका है।</w:t>
      </w:r>
    </w:p>
    <w:p>
      <w:pPr/>
      <w:r>
        <w:rPr>
          <w:lang w:val="hi_IN" w:bidi="hi_IN"/>
        </w:rPr>
      </w:r>
      <w:r>
        <w:rPr>
          <w:lang w:val="hi_IN" w:bidi="hi_IN"/>
        </w:rPr>
        <w:t>यहाँ रुकें और इस प्रश्न पर समूह में चर्चा करें: आपकी संस्कृति में किसी जिद्दी व्यक्ति का वर्णन करने के तरीके क्या हैं? आपकी भाषा में जिद्दीपन को दर्शाने वाले कौन-कौन सी अभिव्यक्तियाँ हैं? इस ऑडियो को यहाँ रोकें।</w:t>
      </w:r>
    </w:p>
    <w:p>
      <w:pPr/>
      <w:r>
        <w:rPr>
          <w:lang w:val="hi_IN" w:bidi="hi_IN"/>
        </w:rPr>
      </w:r>
      <w:r>
        <w:rPr>
          <w:lang w:val="hi_IN" w:bidi="hi_IN"/>
        </w:rPr>
        <w:t>यह याद रखना महत्वपूर्ण है कि मिस्रियों ने मिस्र से निकलते समय इस्राएलियों को आभूषण और गहने दिए थे और इस्राएलियों ने फिर उन गहनों का उपयोग करके सोने के बछड़े की मूर्ति बनाई थी।</w:t>
      </w:r>
    </w:p>
    <w:p>
      <w:pPr/>
      <w:r>
        <w:rPr>
          <w:lang w:val="hi_IN" w:bidi="hi_IN"/>
        </w:rPr>
      </w:r>
      <w:r>
        <w:rPr>
          <w:lang w:val="hi_IN" w:bidi="hi_IN"/>
        </w:rPr>
        <w:t>यह याद रखना महत्वपूर्ण है कि गहने न पहनना यहूदियों के लिए शोक दिखाने का एक सांस्कृतिक तरीका था। यहोवा मूसा से कहता है कि वह लोगों से कहे कि वे अपने आभूषण या गहने उतार दें। "होरेब पर्वत से आगे" का अर्थ प्रतिज्ञा किए गए देश की उनकी बाकी यात्रा को दर्शाता है—यह 40 साल तक चलेगी!</w:t>
      </w:r>
    </w:p>
    <w:p>
      <w:pPr/>
      <w:r>
        <w:rPr>
          <w:lang w:val="hi_IN" w:bidi="hi_IN"/>
        </w:rPr>
      </w:r>
      <w:r>
        <w:rPr>
          <w:lang w:val="hi_IN" w:bidi="hi_IN"/>
        </w:rPr>
        <w:t xml:space="preserve">फिर यहोवा कहता है कि वह तय करेगा कि उनके साथ क्या करना है। इसका अर्थ यह है कि यहोवा ने अभी तक यह तय नहीं किया है कि उसे अपने लोगों के साथ क्या करना है। </w:t>
      </w:r>
    </w:p>
    <w:p>
      <w:pPr/>
      <w:r>
        <w:rPr>
          <w:lang w:val="hi_IN" w:bidi="hi_IN"/>
        </w:rPr>
      </w:r>
      <w:r>
        <w:rPr>
          <w:lang w:val="hi_IN" w:bidi="hi_IN"/>
        </w:rPr>
        <w:t>इसके बाद मूसा उस घटना के बारे में बात करता है जो इस्राएलियों के सीनै पर्वत पर रहने के दौरान घटित हुई थी। मूसा किसी ऐसी बात का वर्णन करने के लिए "अब" जैसे शब्द का उपयोग करता है जो नियमित रूप से हो रही थी। अब मूसा डेरे से कुछ दूरी पर एक तम्बू खड़ा करता था—हम देख सकते हैं कि मूसा नियमित रूप से मिलापवाले तम्बू में यहोवा से मिलता था। फिर मूसा मिलापवाले तम्बू के माध्यम से यहोवा के अपने लोगों के साथ रिश्ते का वर्णन करता है।</w:t>
      </w:r>
    </w:p>
    <w:p>
      <w:pPr/>
      <w:r>
        <w:rPr>
          <w:lang w:val="hi_IN" w:bidi="hi_IN"/>
        </w:rPr>
      </w:r>
      <w:r>
        <w:rPr>
          <w:lang w:val="hi_IN" w:bidi="hi_IN"/>
        </w:rPr>
        <w:t>मूसा ने इस्राएल के मुख्य डेरे से कुछ दूरी पर मिलापवाला तम्बू लगाया। शायद तम्बू ने एक ढाल का काम किया ताकि मूसा यहोवा को पूरी तरह से न देख सके, क्योंकि मूसा तम्बू के अंदर था और यहोवा की उपस्थिति बादल में तम्बू के बाहर थी। जो कोई यहोवा से बात करना चाहता था, उसे उस डेरे से दूर जाना पड़ता था जहाँ हर कोई उसे देख सकता था।</w:t>
      </w:r>
    </w:p>
    <w:p>
      <w:pPr/>
      <w:r>
        <w:rPr>
          <w:lang w:val="hi_IN" w:bidi="hi_IN"/>
        </w:rPr>
      </w:r>
      <w:r>
        <w:rPr>
          <w:lang w:val="hi_IN" w:bidi="hi_IN"/>
        </w:rPr>
        <w:t>जब भी लोग मूसा को सभा के तम्बू में जाते हुए देखते थे, तो वे अपने तम्बू के बाहर खड़े होकर झुककर सम्मान दिखाते थे।</w:t>
      </w:r>
    </w:p>
    <w:p>
      <w:pPr/>
      <w:r>
        <w:rPr>
          <w:lang w:val="hi_IN" w:bidi="hi_IN"/>
        </w:rPr>
      </w:r>
      <w:r>
        <w:rPr>
          <w:lang w:val="hi_IN" w:bidi="hi_IN"/>
        </w:rPr>
        <w:t>मूसा यहोशू को नून के पुत्र के रूप में पेश करता है। यहूदी संस्कृति में किसी के पिता के नाम का उपयोग करके उसे दर्शाना सामान्य था; नून यहोशू का पिता था।</w:t>
      </w:r>
    </w:p>
    <w:p>
      <w:pPr/>
      <w:r>
        <w:rPr>
          <w:lang w:val="hi_IN" w:bidi="hi_IN"/>
        </w:rPr>
      </w:r>
      <w:r>
        <w:rPr>
          <w:lang w:val="hi_IN" w:bidi="hi_IN"/>
        </w:rPr>
        <w:t>जब मूसा यहोवा से नहीं मिल रहा था तब यहोशू मिलापवाले तम्बू की रखवाली करता था। यहोशू शायद तम्बू में रहता था। यह सम्भव है कि यहोशू एक देखभाल करने वाले जैसा था और इस्राएल के मुख्य डेरे के बाहर अपने ही तम्बू में रहता था ताकि वह मिलापवाले तम्बू की देखभाल कर सके।</w:t>
      </w:r>
    </w:p>
    <w:p>
      <w:pPr/>
      <w:r>
        <w:rPr>
          <w:lang w:val="hi_IN" w:bidi="hi_IN"/>
        </w:rPr>
      </w:r>
      <w:r>
        <w:rPr>
          <w:lang w:val="hi_IN" w:bidi="hi_IN"/>
        </w:rPr>
        <w:t>अब समूह को इस भाग और इसमें होने वाली घटनाओं को चित्रित करने, कथापट तैयार करने या वस्तुओं का उपयोग करके कल्पना करने के लिए काम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33:1–11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पाँच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यहोशू</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कहानी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यहोवा द्वारा मूसा को उस देश पर जाने के लिए कहने का अभिनय करें, जिसका वादा यहोवा ने अब्राहम और उसके वंशजों से किया था। यहोवा कहता है कि वह एक स्वर्गदूत को भेजेगा जो अब्राहम को दिए गए वादे के अनुसार भूमि में पहले से रह रहे लोगों के समूहों को निकाल देगा।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एक इस्राएली का किरदार निभाने वाले व्यक्ति से पूछें, "आप क्या महसूस कर रहे हैं या क्या सोच रहे हैं?" वह व्यक्ति इस तरह उत्तर दे सकता है, "मैं प्रोत्साहित महसूस करता हूँ," या "मैं सुरक्षित महसूस करता हूँ क्योंकि यहोवा ने मिस्रियों को हराया और यहोवा किसी को भी हरा सकता है," या "मुझे आशावादी महसूस होता है कि हम बहुतायत के स्थान पर पहुँचेंगे।"</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यहोवा का अभिनय करें कि वह मूसा को दूध और शहद के देश में जाने के लिए कहता रहता है, लेकिन यह कहता है कि वह उनके साथ नहीं होगा, क्योंकि यहोवा की उपस्थिति इस्राएलियों को उनकी अवज्ञा के कारण नष्ट कर देगी। इस्राएली इस समाचार पर शोक करके प्रतिक्रिया देते हैं। वे शोक करने के तरीके के रूप में अपने गहने उतार देते हैं। यहोवा मूसा से कहता है कि जब तक वह यह तय नहीं कर लेता कि इन आभूषणों का क्या करना है, तब तक इस्राएलियों को अपने आभूषण उतारने 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एक इस्राएली का किरदार निभाने वाले व्यक्ति से पूछें, "आप क्या महसूस कर रहे हैं या क्या सोच रहे हैं?" वह व्यक्ति इस तरह उत्तर दे सकता है कि, "मैं घबराया हुआ हूँ। मुझे पता है कि यहोवा हमारे आगे एक स्वर्गदूत भेजेगा, लेकिन यह उसके हमारे साथ होने जैसा नहीं है," या "मुझे अनिश्चितता महसूस हो रही है।" मुझे नहीं पता कि यहोवा हमें कैसे दण्डित करेगा," या "मुझे लगता है कि हमने यहोवा को निराश किया है, यह आभूषण यहोवा के आशीष की याद दिलाता था जब यहोवा ने हमें मिस्र से बाहर निकाला था।"</w:t>
      </w:r>
    </w:p>
    <w:p>
      <w:pPr>
        <w:pStyle w:val="ListBullet"/>
        <w:spacing w:line="240" w:lineRule="auto"/>
        <w:ind w:left="720"/>
      </w:pPr>
      <w:r>
        <w:rPr>
          <w:lang w:val="hi_IN" w:bidi="hi_IN"/>
        </w:rPr>
      </w:r>
      <w:r>
        <w:rPr>
          <w:lang w:val="hi_IN" w:bidi="hi_IN"/>
        </w:rPr>
        <w:t>अभिनय जारी रखें।</w:t>
      </w:r>
    </w:p>
    <w:p>
      <w:pPr>
        <w:pStyle w:val="ListBullet"/>
        <w:spacing w:line="240" w:lineRule="auto"/>
        <w:ind w:left="720"/>
      </w:pPr>
      <w:r>
        <w:rPr>
          <w:lang w:val="hi_IN" w:bidi="hi_IN"/>
        </w:rPr>
      </w:r>
      <w:r>
        <w:rPr>
          <w:lang w:val="hi_IN" w:bidi="hi_IN"/>
        </w:rPr>
        <w:t>मूसा का पात्र निभाने वाले व्यक्ति से पूछें, "आप क्या महसूस कर रहे हैं या क्या सोच रहे हैं?" वह व्यक्ति शायद जवाब में कुछ ऐसा कहेगा, "दुखद।" हमने यहोवा को निराश किया है। मैं उसके क्रोध को समझता हूँ, लेकिन उसे हमारे साथ आना होगा। मैं उसके बिना यह नहीं कर सकता," या "गुस्सा हूँ। लोग मेरे लौटने का इंतजार क्यों नहीं कर सकते थे? वे इतनी आसानी से किसी दूसरे देवता की आराधना करने के लिए क्यों भटक गए?" या "नम्र। भले ही लोगों ने उसे अस्वीकार कर दिया, फिर भी यहोवा अपने वादों के प्रति विश्वासयोग्य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मूसा द्वारा एक तम्बू खड़ा करने और उसे मिलापवाला तम्बू कहने का अभिनय करें। लोग नियमित रूप से मूसा के साथ डेरे से बाहर तम्बू में जाकर यहोवा से मार्गदर्शन माँगते थे। लेकिन जब मूसा तम्बू में जाता है, तो इस्राएली अपने दरवाजों पर खड़े होकर तब तक उसे देखते रहते हैं जब तक वह तम्बू में प्रवेश नहीं कर लेता। फिर बादल के खम्भे के रूप में यहोवा की उपस्थिति तम्बू के प्रवेश द्वार पर उतरती है। लोग अपने तम्बू से यहोवा की आराधना करते हैं। मूसा का यहोवा के साथ करीबी रिश्ता है और वह यहोवा से एक मित्र की तरह बात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पात्र निभाने वाले व्यक्ति से पूछें, "आप क्या महसूस कर रहे हैं या क्या सोच रहे हैं?" वह व्यक्ति इस तरह उत्तर दे सकता है, "मुझे खुशी है कि मेरे लोग यहोवा की आराधना कर रहे हैं," या "मुझे नम्र महसूस होता है कि यहोवा ने मुझे व्यक्तिगत रूप से उससे बात करने में सक्षम होने के लिए चुना है," या "मुझे यहोवा की उपस्थिति से सांत्वना मिली है।"</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उत्तर दे सकता है, "मैं अपने दास मूसा से प्रसन्न हूँ," या "मुझे अपने चुने हुए लोगों के प्रति धैर्य रखना होगा," या "मैं अपने वादे के प्रति विश्वासयोग्य हूँ, तब भी जब मेरे लोग विश्वासयोग्य नहीं होते हैं।"</w:t>
      </w:r>
    </w:p>
    <w:p>
      <w:pPr>
        <w:pStyle w:val="ListBullet"/>
        <w:spacing w:line="240" w:lineRule="auto"/>
        <w:ind w:left="720"/>
      </w:pPr>
      <w:r>
        <w:rPr>
          <w:lang w:val="hi_IN" w:bidi="hi_IN"/>
        </w:rPr>
      </w:r>
      <w:r>
        <w:rPr>
          <w:lang w:val="hi_IN" w:bidi="hi_IN"/>
        </w:rPr>
        <w:t>अभिनय जारी रखें।</w:t>
      </w:r>
    </w:p>
    <w:p>
      <w:pPr/>
      <w:r>
        <w:rPr>
          <w:lang w:val="hi_IN" w:bidi="hi_IN"/>
        </w:rPr>
      </w:r>
      <w:r>
        <w:rPr>
          <w:lang w:val="hi_IN" w:bidi="hi_IN"/>
        </w:rPr>
        <w:t>मूसा के डेरे में वापस आने का अभिनय करें, और उसके सहायक यहोशू को तम्बू से बाहर निकले बिना डेरे के बाहर रहने का अभिनय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यहोशू का किरदार निभाने वाले व्यक्ति से पूछें, "आप क्या महसूस कर रहे हैं या क्या सोच रहे हैं?" वह व्यक्ति शायद इस तरह के जवाब दे सकता है, "मुझे यह सौभाग्य प्राप्त है कि मैं मूसा के यहोवा से बात करते समय उसके निकट रह सकता हूँ," या "मैं अपने लोगों से दूर महसूस करता हूँ लेकिन यहोवा के करीब महसूस करता हूँ," या "मूसा एक अच्छा अगुवा है।" मैं इस तरह यहोवा की सेवा करना सम्मानित महसूस करता हूँ।"</w:t>
      </w:r>
      <w:r>
        <w:rPr>
          <w:lang w:val="hi_IN" w:bidi="hi_IN"/>
        </w:rPr>
      </w:r>
    </w:p>
    <w:p>
      <w:pPr>
        <w:pStyle w:val="Heading3"/>
      </w:pPr>
      <w:r>
        <w:rPr>
          <w:lang w:val="hi_IN" w:bidi="hi_IN"/>
        </w:rPr>
        <w:t>आवश्यक जानकारी</w:t>
      </w:r>
    </w:p>
    <w:p>
      <w:pPr/>
      <w:r>
        <w:rPr>
          <w:lang w:val="hi_IN" w:bidi="hi_IN"/>
        </w:rPr>
      </w:r>
      <w:r>
        <w:rPr>
          <w:lang w:val="hi_IN" w:bidi="hi_IN"/>
        </w:rPr>
        <w:t>निर्गमन 33:1–11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b/>
          <w:lang w:val="hi_IN" w:bidi="hi_IN"/>
        </w:rPr>
        <w:t>यहोवा</w:t>
      </w:r>
      <w:r>
        <w:rPr>
          <w:lang w:val="hi_IN" w:bidi="hi_IN"/>
        </w:rPr>
        <w:t xml:space="preserve"> मूसा से बात करता है। याद रखो, 'यहोवा' </w:t>
      </w:r>
      <w:r>
        <w:rPr>
          <w:b/>
          <w:lang w:val="hi_IN" w:bidi="hi_IN"/>
        </w:rPr>
        <w:t>परमेश्वर</w:t>
      </w:r>
      <w:r>
        <w:rPr>
          <w:lang w:val="hi_IN" w:bidi="hi_IN"/>
        </w:rPr>
        <w:t xml:space="preserve"> का व्यक्तिगत नाम है, और इस पूरे भाग में इसी नाम का प्रयोग किया गया है। यहोवा के लिए उसी नाम का इस्तेमाल करें जो आपने पिछली भागों में इस्तेमाल किया है। </w:t>
      </w:r>
      <w:r>
        <w:rPr>
          <w:b/>
          <w:lang w:val="hi_IN" w:bidi="hi_IN"/>
        </w:rPr>
        <w:t>यहोवा</w:t>
      </w:r>
      <w:r>
        <w:rPr>
          <w:lang w:val="hi_IN" w:bidi="hi_IN"/>
        </w:rPr>
        <w:t xml:space="preserve"> के बारे में अधिक जानकारी के लिए, मुख्य शब्दावली को देखें। </w:t>
      </w:r>
    </w:p>
    <w:p>
      <w:pPr/>
      <w:r>
        <w:rPr>
          <w:lang w:val="hi_IN" w:bidi="hi_IN"/>
        </w:rPr>
      </w:r>
      <w:r>
        <w:rPr>
          <w:lang w:val="hi_IN" w:bidi="hi_IN"/>
        </w:rPr>
        <w:t xml:space="preserve">यहाँ रुकें और एक समूह के रूप में एक नक्शा देखें जिसमें लाल सागर, सीनै का </w:t>
      </w:r>
      <w:r>
        <w:rPr>
          <w:b/>
          <w:lang w:val="hi_IN" w:bidi="hi_IN"/>
        </w:rPr>
        <w:t>जंगल,</w:t>
      </w:r>
      <w:r>
        <w:rPr>
          <w:lang w:val="hi_IN" w:bidi="hi_IN"/>
        </w:rPr>
        <w:t xml:space="preserve"> सीनै पर्वत और </w:t>
      </w:r>
      <w:r>
        <w:rPr>
          <w:b/>
          <w:lang w:val="hi_IN" w:bidi="hi_IN"/>
        </w:rPr>
        <w:t>कनान</w:t>
      </w:r>
      <w:r>
        <w:rPr>
          <w:lang w:val="hi_IN" w:bidi="hi_IN"/>
        </w:rPr>
        <w:t xml:space="preserve"> की भूमि को दिखाया गया है। इस ऑडियो को यहाँ रोकें।</w:t>
      </w:r>
    </w:p>
    <w:p>
      <w:pPr/>
      <w:r>
        <w:rPr>
          <w:lang w:val="hi_IN" w:bidi="hi_IN"/>
        </w:rPr>
      </w:r>
      <w:r>
        <w:rPr>
          <w:lang w:val="hi_IN" w:bidi="hi_IN"/>
        </w:rPr>
        <w:t xml:space="preserve">यह वह भूमि है जिसे परमेश्वर ने </w:t>
      </w:r>
      <w:r>
        <w:rPr>
          <w:b/>
          <w:lang w:val="hi_IN" w:bidi="hi_IN"/>
        </w:rPr>
        <w:t>इस्राएलियों</w:t>
      </w:r>
      <w:r>
        <w:rPr>
          <w:lang w:val="hi_IN" w:bidi="hi_IN"/>
        </w:rPr>
        <w:t xml:space="preserve"> को देने का वादा किया था या देने की शपथ ली थी। </w:t>
      </w:r>
      <w:r>
        <w:rPr>
          <w:b/>
          <w:lang w:val="hi_IN" w:bidi="hi_IN"/>
        </w:rPr>
        <w:t>शपथ लेना</w:t>
      </w:r>
      <w:r>
        <w:rPr>
          <w:lang w:val="hi_IN" w:bidi="hi_IN"/>
        </w:rPr>
        <w:t xml:space="preserve"> या </w:t>
      </w:r>
      <w:r>
        <w:rPr>
          <w:b/>
          <w:lang w:val="hi_IN" w:bidi="hi_IN"/>
        </w:rPr>
        <w:t>वादा करना</w:t>
      </w:r>
      <w:r>
        <w:rPr>
          <w:lang w:val="hi_IN" w:bidi="hi_IN"/>
        </w:rPr>
        <w:t xml:space="preserve"> शब्द का अर्थ है ऐसा वादा करना जिससे लोगों को पता चले कि उन्हें अपना वादा निभाना होगा और इसे बदला नहीं जा सकता। जब कोई व्यक्ति शपथ लेता है, तो वह परमेश्वर से प्रार्थना करता है कि यदि वह अपना वादा पूरा नहीं करता है तो परमेश्वर उसे दण्डित करे। चूँकि परमेश्वर शपथ ले रहा है, इसलिए हम जानते हैं कि वह सिद्ध है और वह अपनी प्रतिज्ञा नहीं तोड़ेगा। शपथ के लिए उसी शब्द या वाक्यांश का इस्तेमाल करें जिसका इस्तेमाल आपने पिछले भागों में किया है। </w:t>
      </w:r>
      <w:r>
        <w:rPr>
          <w:b/>
          <w:lang w:val="hi_IN" w:bidi="hi_IN"/>
        </w:rPr>
        <w:t>शपथ</w:t>
      </w:r>
      <w:r>
        <w:rPr>
          <w:lang w:val="hi_IN" w:bidi="hi_IN"/>
        </w:rPr>
        <w:t xml:space="preserve"> के बारे में अधिक जानकारी के लिए, मुख्य शब्दावली को देखें। </w:t>
      </w:r>
    </w:p>
    <w:p>
      <w:pPr/>
      <w:r>
        <w:rPr>
          <w:lang w:val="hi_IN" w:bidi="hi_IN"/>
        </w:rPr>
      </w:r>
      <w:r>
        <w:rPr>
          <w:lang w:val="hi_IN" w:bidi="hi_IN"/>
        </w:rPr>
        <w:t xml:space="preserve">यहोवा कहता है कि वह इस्राएलियों का मार्गदर्शन करने के लिए एक स्वर्गदूत भेजेगा। </w:t>
      </w:r>
      <w:r>
        <w:rPr>
          <w:b/>
          <w:lang w:val="hi_IN" w:bidi="hi_IN"/>
        </w:rPr>
        <w:t>स्वर्गदूत</w:t>
      </w:r>
      <w:r>
        <w:rPr>
          <w:lang w:val="hi_IN" w:bidi="hi_IN"/>
        </w:rPr>
        <w:t xml:space="preserve"> एक अलौकिक और आत्मिक दूत होता है, जो परमेश्वर का संदेशवाहक भी होता है। स्वर्गदूत के लिए उसी शब्द या वाक्यांश का उपयोग करें जिसका उपयोग आपने पिछले भागों में किया है। </w:t>
      </w:r>
      <w:r>
        <w:rPr>
          <w:b/>
          <w:lang w:val="hi_IN" w:bidi="hi_IN"/>
        </w:rPr>
        <w:t>स्वर्गदूत</w:t>
      </w:r>
      <w:r>
        <w:rPr>
          <w:lang w:val="hi_IN" w:bidi="hi_IN"/>
        </w:rPr>
        <w:t xml:space="preserve"> के बारे में अधिक जानकारी के लिए, मुख्य शब्दावली देखें।</w:t>
      </w:r>
    </w:p>
    <w:p>
      <w:pPr/>
      <w:r>
        <w:rPr>
          <w:lang w:val="hi_IN" w:bidi="hi_IN"/>
        </w:rPr>
      </w:r>
      <w:r>
        <w:rPr>
          <w:lang w:val="hi_IN" w:bidi="hi_IN"/>
        </w:rPr>
        <w:t xml:space="preserve">जब मूसा लोगों को यहोवा की कही बातें बताता है, तो </w:t>
      </w:r>
      <w:r>
        <w:rPr>
          <w:b/>
          <w:lang w:val="hi_IN" w:bidi="hi_IN"/>
        </w:rPr>
        <w:t>इस्राएल</w:t>
      </w:r>
      <w:r>
        <w:rPr>
          <w:lang w:val="hi_IN" w:bidi="hi_IN"/>
        </w:rPr>
        <w:t xml:space="preserve"> के पुत्र, या याकूब के वंशज, अपने सभी गहने उतार देते हैं और शोक मनाते हैं। इस्राएल के लिए उसी शब्द या वाक्यांश का उपयोग करें जिसका उपयोग आपने पिछले भागों में किया है। </w:t>
      </w:r>
      <w:r>
        <w:rPr>
          <w:b/>
          <w:lang w:val="hi_IN" w:bidi="hi_IN"/>
        </w:rPr>
        <w:t>इस्राएल</w:t>
      </w:r>
      <w:r>
        <w:rPr>
          <w:lang w:val="hi_IN" w:bidi="hi_IN"/>
        </w:rPr>
        <w:t xml:space="preserve"> के बारे में अधिक जानकारी के लिए, मुख्य शब्दावली देखें।</w:t>
      </w:r>
    </w:p>
    <w:p>
      <w:pPr/>
      <w:r>
        <w:rPr>
          <w:lang w:val="hi_IN" w:bidi="hi_IN"/>
        </w:rPr>
      </w:r>
      <w:r>
        <w:rPr>
          <w:lang w:val="hi_IN" w:bidi="hi_IN"/>
        </w:rPr>
        <w:t>मूसा सीनै पर्वत को होरेब पर्वत कहता है—दोनों नाम एक ही पर्वत को दर्शाते हैं, इसलिए आपके अनुवाद में किसी भी नाम का उपयोग किया जा सकता है।</w:t>
      </w:r>
    </w:p>
    <w:p>
      <w:pPr/>
      <w:r>
        <w:rPr>
          <w:lang w:val="hi_IN" w:bidi="hi_IN"/>
        </w:rPr>
      </w:r>
      <w:r>
        <w:rPr>
          <w:lang w:val="hi_IN" w:bidi="hi_IN"/>
        </w:rPr>
        <w:t xml:space="preserve">मूसा </w:t>
      </w:r>
      <w:r>
        <w:rPr>
          <w:b/>
          <w:lang w:val="hi_IN" w:bidi="hi_IN"/>
        </w:rPr>
        <w:t>मिलापवाला तम्बू</w:t>
      </w:r>
      <w:r>
        <w:rPr>
          <w:lang w:val="hi_IN" w:bidi="hi_IN"/>
        </w:rPr>
        <w:t xml:space="preserve"> खड़ा करता है और डेरे के बाहर यहोवा से मिलता है। याद रखें, भले ही मिलापवाले तम्बू का नाम वही है जो बाद में </w:t>
      </w:r>
      <w:r>
        <w:rPr>
          <w:b/>
          <w:lang w:val="hi_IN" w:bidi="hi_IN"/>
        </w:rPr>
        <w:t>निवास</w:t>
      </w:r>
      <w:r>
        <w:rPr>
          <w:lang w:val="hi_IN" w:bidi="hi_IN"/>
        </w:rPr>
        <w:t xml:space="preserve"> बनेगा, फिर भी वे दो अलग-अलग बातों को दर्शाते हैं।</w:t>
      </w:r>
    </w:p>
    <w:p>
      <w:pPr/>
      <w:r>
        <w:rPr>
          <w:lang w:val="hi_IN" w:bidi="hi_IN"/>
        </w:rPr>
      </w:r>
      <w:r>
        <w:rPr>
          <w:lang w:val="hi_IN" w:bidi="hi_IN"/>
        </w:rPr>
        <w:t>यहाँ रुकें और समूह में चर्चा करें: आप मिलापवाला तम्बू का अनुवाद कैसे करेंगे ताकि लोग यह सुनिश्चित कर सकें कि यह निवास से अलग है? इस ऑडियो को यहाँ रोकें।</w:t>
      </w:r>
    </w:p>
    <w:p>
      <w:pPr/>
      <w:r>
        <w:rPr>
          <w:lang w:val="hi_IN" w:bidi="hi_IN"/>
        </w:rPr>
      </w:r>
      <w:r>
        <w:rPr>
          <w:lang w:val="hi_IN" w:bidi="hi_IN"/>
        </w:rPr>
        <w:t xml:space="preserve">जब लोग यहोवा की उपस्थिति का प्रतीक बादल को तम्बू के प्रवेश द्वार पर उतरते हुए देखते हैं, तो वे अपने-अपने तम्बू के सामने </w:t>
      </w:r>
      <w:r>
        <w:rPr>
          <w:b/>
          <w:lang w:val="hi_IN" w:bidi="hi_IN"/>
        </w:rPr>
        <w:t>आराधना</w:t>
      </w:r>
      <w:r>
        <w:rPr>
          <w:lang w:val="hi_IN" w:bidi="hi_IN"/>
        </w:rPr>
        <w:t xml:space="preserve"> करते हैं। आराधना का अर्थ है परमेश्वर के लिए आदर और श्रद्धा प्रकट करना। यह शब्द किसी के प्रति आदर से झुकने के विचार को भी दर्शाता है। पुराने नियम के लोग मानते थे कि आराधना कहीं भी हो सकती है जहाँ यहोवा स्वयं को दिखाए। आराधना के लिए उसी शब्द या वाक्यांश का इस्तेमाल करें जो आपने पिछले भागों में किया था। </w:t>
      </w:r>
      <w:r>
        <w:rPr>
          <w:b/>
          <w:lang w:val="hi_IN" w:bidi="hi_IN"/>
        </w:rPr>
        <w:t>आराधना</w:t>
      </w:r>
      <w:r>
        <w:rPr>
          <w:lang w:val="hi_IN" w:bidi="hi_IN"/>
        </w:rPr>
        <w:t xml:space="preserve"> के बारे में अधिक जानकारी के लिए, मुख्य शब्दावली देखें। </w:t>
      </w:r>
    </w:p>
    <w:p>
      <w:pPr/>
      <w:r>
        <w:rPr>
          <w:lang w:val="hi_IN" w:bidi="hi_IN"/>
        </w:rPr>
      </w:r>
      <w:r>
        <w:rPr>
          <w:lang w:val="hi_IN" w:bidi="hi_IN"/>
        </w:rPr>
        <w:t xml:space="preserve">यहोवा मूसा से </w:t>
      </w:r>
      <w:r>
        <w:rPr>
          <w:b/>
          <w:lang w:val="hi_IN" w:bidi="hi_IN"/>
        </w:rPr>
        <w:t>बादल के खम्भे</w:t>
      </w:r>
      <w:r>
        <w:rPr>
          <w:lang w:val="hi_IN" w:bidi="hi_IN"/>
        </w:rPr>
        <w:t xml:space="preserve"> के रूप में मिलता है। बादल के खम्भे के लिए उसी वाक्यांश का उपयोग करना सुनिश्चित करें जिसका उपयोग आपने पिछले भागों में किया है।</w:t>
      </w:r>
    </w:p>
    <w:p>
      <w:pPr/>
      <w:r>
        <w:rPr>
          <w:lang w:val="hi_IN" w:bidi="hi_IN"/>
        </w:rPr>
      </w:r>
      <w:r>
        <w:rPr>
          <w:lang w:val="hi_IN" w:bidi="hi_IN"/>
        </w:rPr>
        <w:t xml:space="preserve">यहोशू मूसा का </w:t>
      </w:r>
      <w:r>
        <w:rPr>
          <w:b/>
          <w:lang w:val="hi_IN" w:bidi="hi_IN"/>
        </w:rPr>
        <w:t>सहायक</w:t>
      </w:r>
      <w:r>
        <w:rPr>
          <w:lang w:val="hi_IN" w:bidi="hi_IN"/>
        </w:rPr>
        <w:t xml:space="preserve"> है। जब मूसा यहोवा से नहीं मिल रहा था तब उसे मिलापवाले तम्बू की रखवाली का महत्वपूर्ण काम दिया जाता था। यह सुनिश्चित करें कि सहायक शब्द से यह तात्पर्य निकले कि मूसा ने उसे महत्वपूर्ण कार्य सौंपे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33:12–23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33:12–23 को सुनें और अपने मन में रखें।</w:t>
      </w:r>
    </w:p>
    <w:p>
      <w:pPr/>
      <w:r>
        <w:rPr>
          <w:lang w:val="hi_IN" w:bidi="hi_IN"/>
        </w:rPr>
      </w:r>
      <w:r>
        <w:rPr>
          <w:lang w:val="hi_IN" w:bidi="hi_IN"/>
        </w:rPr>
        <w:t>यदि सम्भव हो, तो निर्गमन 33:12–23 का ऑडियो संस्करण तीन बार, तीन अलग-अलग अनुवादों में सुनें। 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33:12–23 का ऑडियो संस्करण सबसे आसानी से समझ में आने वाले अनुवाद में सुनें।</w:t>
      </w:r>
    </w:p>
    <w:p>
      <w:pPr/>
      <w:r>
        <w:rPr>
          <w:lang w:val="hi_IN" w:bidi="hi_IN"/>
        </w:rPr>
      </w:r>
      <w:r>
        <w:rPr>
          <w:lang w:val="hi_IN" w:bidi="hi_IN"/>
        </w:rPr>
        <w:t>इस्राएली शोक मनाते हैं क्योंकि यहोवा ने उनसे कहा था कि वह अब उनके साथ प्रतिज्ञा की गई भूमि में नहीं जाएगा। यहोवा परमेश्वर का व्यक्तिगत नाम है, और इस पूरे भाग में इसका प्रयोग किया गया है। यह अस्वीकृति तब आई जब यहोवा के चुने हुए लोगों ने सोने के बछड़े की उपासना की। इसके बजाय, यहोवा ने कहा कि वह उनका मार्गदर्शन करने के लिए एक स्वर्गदूत भेजेगा। अब, मूसा इस्राएलियों की ओर से यहोवा से विनती करता है कि वह अपना मन बदल दे और अपने चुने हुए लोगों के साथ प्रतिज्ञा की गई भूमि में जाए।</w:t>
      </w:r>
    </w:p>
    <w:p>
      <w:pPr/>
      <w:r>
        <w:rPr>
          <w:lang w:val="hi_IN" w:bidi="hi_IN"/>
        </w:rPr>
      </w:r>
      <w:r>
        <w:rPr>
          <w:lang w:val="hi_IN" w:bidi="hi_IN"/>
        </w:rPr>
        <w:t>मूर्तिपूजा के पाप के कारण यहोवा के अनुग्रह से वंचित होने से इस्राएली लोग व्याकुल हो गए हैं। इसलिए मूसा यहोवा के साथ अपनी बातचीत जारी रखता है। मूसा यहोवा को याद दिलाता है कि यहोवा ने उसे अतीत में क्या कहा था।</w:t>
      </w:r>
    </w:p>
    <w:p>
      <w:pPr/>
      <w:r>
        <w:rPr>
          <w:lang w:val="hi_IN" w:bidi="hi_IN"/>
        </w:rPr>
      </w:r>
      <w:r>
        <w:rPr>
          <w:lang w:val="hi_IN" w:bidi="hi_IN"/>
        </w:rPr>
        <w:t>यहाँ रुकें और समूह में इस प्रश्न पर चर्चा करें: आपकी संस्कृति में प्रतिज्ञा कितनी महत्वपूर्ण है? किसी ऐसे समय की कहानी सुनाएँ जब किसी ने वादा किया या प्रतिबद्धता की लेकिन उसने उसे पूरा नहीं किया। इस ऑडियो को यहाँ रोकें।</w:t>
      </w:r>
    </w:p>
    <w:p>
      <w:pPr/>
      <w:r>
        <w:rPr>
          <w:lang w:val="hi_IN" w:bidi="hi_IN"/>
        </w:rPr>
      </w:r>
      <w:r>
        <w:rPr>
          <w:lang w:val="hi_IN" w:bidi="hi_IN"/>
        </w:rPr>
        <w:t>मूसा जानता है कि यहोवा ने उसे इस्राएलियों की अगुवाई करने के लिए चुना है। हालाँकि, मूसा पूछता है कि जब वह इस्राएलियों की अगुवाई करेगा, तो उसके साथ कौन जाएगा। भले ही यहोवा ने पहले ही वादा किया था कि एक स्वर्गदूत उनका मार्गदर्शन करने के लिए उनके आगे जाएगा, लेकिन यह यहोवा द्वारा स्वयं अपनी निरंतर उपस्थिति से उनका मार्गदर्शन और रक्षा करने के समान नहीं था।</w:t>
      </w:r>
    </w:p>
    <w:p>
      <w:pPr/>
      <w:r>
        <w:rPr>
          <w:lang w:val="hi_IN" w:bidi="hi_IN"/>
        </w:rPr>
      </w:r>
      <w:r>
        <w:rPr>
          <w:lang w:val="hi_IN" w:bidi="hi_IN"/>
        </w:rPr>
        <w:t>मूसा आगे यहोवा से कहता है कि यदि यहोवा वास्तव में उससे प्रसन्न है, तो यहोवा मूसा को अपने मार्ग जानने देगा, या उसे बेहतर ढंग से जानने और इस्राएल के लिए उसकी योजनाओं को समझने देगा। यह एक चतुर अपील थी क्योंकि यहोवा ने स्वयं मूसा से पहले कहा था कि वह उससे प्रसन्न है। जैसा कि आपको याद होगा, यहोवा ने लोगों से कहा था कि वह अभी भी तय कर रहा था कि उनके विद्रोह करने और सोने के बछड़े की उपासना करने के बाद उनके साथ क्या करना है। मूसा नम्रता से यहोवा से कहता है कि वह याद करे कि यहोवा ने स्वयं इस्राएल को अपनी प्रजा के रूप में चुना है। इस्राएल के लिए यहोवा के चुने हुए अगुवे के रूप में, मूसा यहोवा से कहता है कि वह न केवल मूसा पर अनुग्रह दिखाए, बल्कि उस अनुग्रह को इस्राएल पर भी बढ़ाए।</w:t>
      </w:r>
    </w:p>
    <w:p>
      <w:pPr/>
      <w:r>
        <w:rPr>
          <w:lang w:val="hi_IN" w:bidi="hi_IN"/>
        </w:rPr>
      </w:r>
      <w:r>
        <w:rPr>
          <w:lang w:val="hi_IN" w:bidi="hi_IN"/>
        </w:rPr>
        <w:t>यहोवा मूसा पर करुणा दिखाता है और मूसा के अनुरोध का उत्तर देता है। यहोवा ने इस्राएलियों के साथ प्रतिज्ञा की भूमि, या उस भूमि की यात्रा पर स्वयं जाने का अपना वादा पूरा किया, जिसे यहोवा ने अब्राहम के वंशजों के लिए विशेष रूप से तैयार किया था। यह मूसा के लिए बहुत बड़ी राहत थी क्योंकि इससे पहले यहोवा ने कहा था कि वह उनके साथ केवल एक स्वर्गदूत को भेजेगा। अब यहोवा मूसा को अपनी पूर्ण उपस्थिति का आश्वासन देता है। यहोवा मूसा से विश्राम का वादा करता है। इसका तात्पर्य यह हो सकता है कि यहोवा के साथ होने के कारण मूसा की लोगों के प्रति जिम्मेदारी आसान हो जाएगी, या इसका तात्पर्य यह हो सकता है कि जब यहोवा सफलतापूर्वक इस्राएल को प्रतिज्ञा की भूमि पर ले जाएगा, तब इस्राएल को शांति और अपने शत्रुओं पर विजय प्राप्त होगी। सबसे अच्छा यही होगा कि आप अपने अनुवाद को दोनों तरह की व्याख्याओं के लिए खुला छोड़ दें।</w:t>
      </w:r>
    </w:p>
    <w:p>
      <w:pPr/>
      <w:r>
        <w:rPr>
          <w:lang w:val="hi_IN" w:bidi="hi_IN"/>
        </w:rPr>
      </w:r>
      <w:r>
        <w:rPr>
          <w:lang w:val="hi_IN" w:bidi="hi_IN"/>
        </w:rPr>
        <w:t>मूसा लगातार यहोवा से उसकी उपस्थिति का आश्वासन माँगता रहता है। मूसा आदरपूर्वक यहोवा से प्रार्थना करता है कि वह उसे और इस्राएलियों को यहोवा की निरंतर उपस्थिति के बिना सीनै पर्वत छोड़ने की अनुमति न दे। मूसा का तर्क है कि यहोवा की उपस्थिति ही इस्राएलियों को पृथ्वी पर अन्य जातियों या अन्य जनसमूहों से विशेष और भिन्न बनाती है। मूसा पूछता है कि यहोवा की उपस्थिति के बिना अन्य जातियाँ इस्राएलियों की यात्रा के दौरान यहोवा की महानता को कैसे देखेंगे।</w:t>
      </w:r>
    </w:p>
    <w:p>
      <w:pPr/>
      <w:r>
        <w:rPr>
          <w:lang w:val="hi_IN" w:bidi="hi_IN"/>
        </w:rPr>
      </w:r>
      <w:r>
        <w:rPr>
          <w:lang w:val="hi_IN" w:bidi="hi_IN"/>
        </w:rPr>
        <w:t>यहोवा मूसा की विनती पूरी करने के लिए सहमत हो गया। यहोवा कहता है कि वह व्यक्तिगत रूप से इस्राएलियों के साथ प्रतिज्ञा की गई भूमि में जाएगा। यहोवा ऐसा इसलिए करेगा क्योंकि वह मूसा से प्रसन्न है और उसे नाम से जानता है। इसका अर्थ है कि यहोवा का मूसा के साथ एक विशेष रिश्ता है। तब मूसा यहोवा की महिमामयी, या शक्तिशाली और प्रकाशमान उपस्थिति को देखने की प्रार्थना करता है। मूसा ने यहोवा की उपस्थिति पहले भी देखी थी जब यहोवा उन्हें मिस्र से बाहर ले गया था और मिलापवाले तम्बू के प्रवेश द्वार पर। लेकिन मूसा एक बार फिर यहोवा की उपस्थिति को देखने के लिए कहता है।</w:t>
      </w:r>
    </w:p>
    <w:p>
      <w:pPr/>
      <w:r>
        <w:rPr>
          <w:lang w:val="hi_IN" w:bidi="hi_IN"/>
        </w:rPr>
      </w:r>
      <w:r>
        <w:rPr>
          <w:lang w:val="hi_IN" w:bidi="hi_IN"/>
        </w:rPr>
        <w:t>मूसा शायद आश्वस्त होना चाहता है। वह शायद यह जानना चाहता है कि यहोवा सचमुच उनके साथ आएगा और उसी तरह उपस्थित रहेगा जैसे वह पहले भी रहा है, जब इस्राएली सीनै पर्वत से निकलने की तैयारी कर रहे थे। यहोवा ने जवाब देते हुए कहा कि उसकी सारी भलाई मूसा के पास से होकर गुजरेगी। हमें ठीक से नहीं पता कि यह कैसा दिखता था। इसका सबसे संभावित तात्पर्य यह है कि मूसा यहोवा की पूर्ण महिमा और प्रकाश को इस प्रकार देख सका जिससे यहोवा की उपस्थिति के बारे में कोई संदेह नहीं रह गया। क्योंकि यहोवा में कोई बुराई नहीं है, इसलिए यहोवा की सारी अच्छाई यहोवा के स्वभाव को भी संदर्भित कर सकती है, जिससे मूसा यहोवा को पहले की तुलना में बेहतर ढंग से समझ पाएगा। यहोवा अपनी भलाई को इस प्रकार प्रदर्शित करता है कि वह मूसा और उसके चुने हुए लोगों के साथ किए गए अपने वादे या वाचा को निरंतर निभाता है। लेकिन इस खास भाग में यहोवा यह मान रहा है कि वह अपनी भलाई को और भी स्पष्ट और सक्रिय तरीके से मूसा के सामने से गुज़ारेगा। इस भाग में यहोवा वास्तव में मूसा को अनदेखा नहीं करता, लेकिन यहोवा इस बात से सहमत होता है कि वह मूसा को अपनी भलाई दिखाएगा और बताता है कि वह यह कैसे करेगा।</w:t>
      </w:r>
    </w:p>
    <w:p>
      <w:pPr/>
      <w:r>
        <w:rPr>
          <w:lang w:val="hi_IN" w:bidi="hi_IN"/>
        </w:rPr>
      </w:r>
      <w:r>
        <w:rPr>
          <w:lang w:val="hi_IN" w:bidi="hi_IN"/>
        </w:rPr>
        <w:t>यहोवा मूसा से कहता है कि वह स्वयं अपना नाम लेगा ताकि मूसा को इस बारे में कोई संदेह न रहे कि यहोवा कौन है और उसके वादों का क्या अर्थ है। यहोवा मूसा को यह समझने में मदद करता है कि वह वास्तव में कौन है, यह कहकर, "मैं जिस पर दया करना चाहूँगा, उस पर दया करूँगा, और जिस पर करुणा करना चाहूँगा, उस पर करुणा करूँगा।" यहाँ दया का तात्पर्य यह है कि यहोवा ने इस्राएलियों को उनके कर्मों के अनुसार दण्डित नहीं किया, बल्कि उन पर दया दिखाई और करुणा प्रदर्शित की। यद्यपि इस्राएली अपनी मूर्तिपूजा के लिए दण्डित होने के पात्र थे, फिर भी यहोवा ने अपने चुने हुए लोगों से किए गए वादे का सम्मान करने और स्वयं उनके साथ प्रतिज्ञा की भूमि पर जाने का विकल्प चुना। यहोवा कह रहा है कि उसकी दया और करुणा उन्हीं लोगों के लिए उपलब्ध है जिन्हें उसने चुना है और जिनके साथ उसने अपनी वाचा या वादा किया है।</w:t>
      </w:r>
    </w:p>
    <w:p>
      <w:pPr/>
      <w:r>
        <w:rPr>
          <w:lang w:val="hi_IN" w:bidi="hi_IN"/>
        </w:rPr>
      </w:r>
      <w:r>
        <w:rPr>
          <w:lang w:val="hi_IN" w:bidi="hi_IN"/>
        </w:rPr>
        <w:t>यहाँ रुकें और समूह में चर्चा करें: उस समय का वर्णन करें जब किसी ने किसी दूसरे व्यक्ति के प्रति दया दिखाई। उस व्यक्ति ने कैसी प्रतिक्रिया दी? इस ऑडियो को यहाँ रोकें।</w:t>
      </w:r>
    </w:p>
    <w:p>
      <w:pPr/>
      <w:r>
        <w:rPr>
          <w:lang w:val="hi_IN" w:bidi="hi_IN"/>
        </w:rPr>
      </w:r>
      <w:r>
        <w:rPr>
          <w:lang w:val="hi_IN" w:bidi="hi_IN"/>
        </w:rPr>
        <w:t>यहोवा कहता है कि वह मूसा को अपना चेहरा या उसकी उपस्थिति देखने की अनुमति नहीं देगा। यह यहोवा की ओर से एक सुरक्षा थी क्योंकि मूसा एक पापी मनुष्य था और यदि वह यहोवा को पूरी तरह से देख लेता तो उसकी मृत्यु हो जाती। तब यहोवा मूसा को निर्देश देता है कि वह उसकी उपस्थिति का अनुभव कैसे करेगा। यहोवा मूसा को एक ऐसी चट्टान पर रखता है जो यहोवा से दूर नहीं है। यहोवा मूसा से कहता है कि वह पीछे से यहोवा को उससे दूर होते हुए देखेगा। "तुझे अपने हाथ से ढक लूँगा" और "अपना हाथ हटा लूँगा" जैसे वर्णनों का यह अर्थ नहीं है कि यहोवा मनुष्य के समान है और वास्तव में उसके विशाल हाथ हैं। बल्कि ये वर्णनात्मक वाक्यांश यहोवा की उपस्थिति और यहोवा के गुजरने के दौरान उसकी रक्षा के कोमल कार्यों का सबसे करीबी वर्णन करने का तरीका हैं। कुछ विद्वानों का मानना है कि मूसा और यहोवा के बीच की बातचीत सीनै पर्वत की चोटी पर हुई थी क्योंकि यहोवा ने उनके बगल में स्थित चट्टान का उल्लेख किया था, लेकिन यह भी संभव है कि मूसा उस समय पर्वत के तल पर स्थित मिलापवाले तम्बू में ही था।</w:t>
      </w:r>
    </w:p>
    <w:p>
      <w:pPr/>
      <w:r>
        <w:rPr>
          <w:lang w:val="hi_IN" w:bidi="hi_IN"/>
        </w:rPr>
      </w:r>
      <w:r>
        <w:rPr>
          <w:lang w:val="hi_IN" w:bidi="hi_IN"/>
        </w:rPr>
        <w:t>यहाँ रुकें और समूह के साथ मिलकर सीनै पर्वत की एक तस्वीर देखें। इस ऑडियो को यहाँ रोकें।</w:t>
      </w:r>
    </w:p>
    <w:p>
      <w:pPr/>
      <w:r>
        <w:rPr>
          <w:lang w:val="hi_IN" w:bidi="hi_IN"/>
        </w:rPr>
      </w:r>
      <w:r>
        <w:rPr>
          <w:lang w:val="hi_IN" w:bidi="hi_IN"/>
        </w:rPr>
        <w:t>अगले भाग में, हम देखेंगे कि यहोवा पत्थर की तख्तियाँ और वाचा को मूसा और इस्राएलियों को फिर से सौंपता है।</w:t>
      </w:r>
      <w:r>
        <w:rPr>
          <w:lang w:val="hi_IN" w:bidi="hi_IN"/>
        </w:rPr>
      </w:r>
    </w:p>
    <w:p>
      <w:pPr>
        <w:pStyle w:val="Heading3"/>
      </w:pPr>
      <w:r>
        <w:rPr>
          <w:lang w:val="hi_IN" w:bidi="hi_IN"/>
        </w:rPr>
        <w:t>घटनाओं को समझाना</w:t>
      </w:r>
    </w:p>
    <w:p>
      <w:pPr/>
      <w:r>
        <w:rPr>
          <w:lang w:val="hi_IN" w:bidi="hi_IN"/>
        </w:rPr>
      </w:r>
      <w:r>
        <w:rPr>
          <w:lang w:val="hi_IN" w:bidi="hi_IN"/>
        </w:rPr>
        <w:t>निर्गमन 33:12–23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मूसा यहोवा के साथ अपनी बातचीत जारी रखता है। मूसा यहोवा से पूछता है कि वह मूसा के साथ किसको प्रतिज्ञा की गई भूमि में भेजेगा। मूसा यहोवा से कहता है कि यदि यहोवा वास्तव में उससे प्रसन्न है तो वह मूसा को अपनी योजनाओं को बेहतर ढंग से समझने और यहोवा को प्रसन्न रखने के तरीके जानने की अनुमति देगा। यहोवा ने उत्तर देते हुए कहा कि उसकी उपस्थिति मूसा के साथ रहेगी और मूसा को विश्राम मिलेगा।</w:t>
      </w:r>
    </w:p>
    <w:p>
      <w:pPr/>
      <w:r>
        <w:rPr>
          <w:lang w:val="hi_IN" w:bidi="hi_IN"/>
        </w:rPr>
      </w:r>
      <w:r>
        <w:rPr>
          <w:b/>
          <w:lang w:val="hi_IN" w:bidi="hi_IN"/>
        </w:rPr>
        <w:t>दूसरे दृश्य में:</w:t>
      </w:r>
      <w:r>
        <w:rPr>
          <w:lang w:val="hi_IN" w:bidi="hi_IN"/>
        </w:rPr>
        <w:t xml:space="preserve"> मूसा यहोवा से कहता है, "हमें तेरे बिना सीनै पर्वत से जाने न दे।" मूसा यहोवा से विनती करता है कि यह यहोवा की उपस्थिति है जो इस्राएल के लोगों को परिभाषित करती है। यहोवा की चुनी हुई प्रजा होने के कारण इस्राएल अन्य सभी जातियों से भिन्न है। यहोवा मूसा के साथ अपने घनिष्ठ संबंध के कारण मूसा और इस्राएलियों के साथ प्रतिज्ञा किए गए देश में जाने के लिए सहमत हो जाता है।</w:t>
      </w:r>
    </w:p>
    <w:p>
      <w:pPr/>
      <w:r>
        <w:rPr>
          <w:lang w:val="hi_IN" w:bidi="hi_IN"/>
        </w:rPr>
      </w:r>
      <w:r>
        <w:rPr>
          <w:b/>
          <w:lang w:val="hi_IN" w:bidi="hi_IN"/>
        </w:rPr>
        <w:t>तीसरे दृश्य में:</w:t>
      </w:r>
      <w:r>
        <w:rPr>
          <w:lang w:val="hi_IN" w:bidi="hi_IN"/>
        </w:rPr>
        <w:t xml:space="preserve"> मूसा यहोवा की महिमा या उसकी पूरी उपस्थिति को देखने के लिए कहता है। यहोवा अपना नाम लेता है और कहता है कि वह मूसा के पास से होकर गुजरेगा। यहोवा मूसा को अपना चेहरा देखने की अनुमति नहीं देगा क्योंकि यदि मूसा यहोवा को पूरी तरह से देख लेगा तो उसकी मृत्यु हो जाएगी।</w:t>
      </w:r>
    </w:p>
    <w:p>
      <w:pPr/>
      <w:r>
        <w:rPr>
          <w:lang w:val="hi_IN" w:bidi="hi_IN"/>
        </w:rPr>
      </w:r>
      <w:r>
        <w:rPr>
          <w:b/>
          <w:lang w:val="hi_IN" w:bidi="hi_IN"/>
        </w:rPr>
        <w:t>चौथे दृश्य में:</w:t>
      </w:r>
      <w:r>
        <w:rPr>
          <w:lang w:val="hi_IN" w:bidi="hi_IN"/>
        </w:rPr>
        <w:t xml:space="preserve"> यहोवा मूसा को बताता है कि वह क्या करेगा। यहोवा मूसा को एक चट्टान पर रखेगा और उसकी रक्षा करेगा, जब तक यहोवा की तेजस्वी उपस्थिति वहाँ से गुजरेगी। यहोवा मूसा को उससे दूर जाते समय उसकी पीठ देखने की अनुमति देगा।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यहोवा</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याद रखना महत्वपूर्ण है कि इससे पहले, यहोवा ने मूसा से कहा था कि वह इस्राएलियों के साथ प्रतिज्ञा की गई भूमि में नहीं जाएगा क्योंकि उन्होंने उसके विरुद्ध विद्रोह किया था। इस्राएली यह भी जानने का इंतजार कर रहे हैं कि यहोवा उनकी मूर्तिपूजा के बाद उनके साथ क्या करने वाला है।</w:t>
      </w:r>
    </w:p>
    <w:p>
      <w:pPr/>
      <w:r>
        <w:rPr>
          <w:lang w:val="hi_IN" w:bidi="hi_IN"/>
        </w:rPr>
      </w:r>
      <w:r>
        <w:rPr>
          <w:lang w:val="hi_IN" w:bidi="hi_IN"/>
        </w:rPr>
        <w:t>यह संभव है कि यह बातचीत सीनै पर्वत के नीचे मिलापवाले तम्बू में हुई हो। यह याद रखना महत्वपूर्ण है कि यहोवा ने मूसा से कहा था कि वह मूसा से पहले एक स्वर्गदूत भेजेगा। यह भाग मूसा और यहोवा की पहले से चल रही बातचीत का ही आगे का हिस्सा है। मूसा ने यहोवा को उत्तर दिया कि यहोवा ने यह नहीं दिखाया है कि मूसा के साथ कौन जा रहा है। मूसा के लिए यहोवा के इस कथन में अंतर है कि वह इस्राएलियों के आगे एक दूत भेजेगा और यहोवा के इस कथन में कि वह इस्राएलियों के साथ जाएगा। मूसा जानता है कि एक स्वर्गदूत उनके आगे जा रहा है, लेकिन वह चाहता है कि यहोवा व्यक्तिगत रूप से उनके साथ जाए, क्योंकि वह इस्राएल का एकमात्र परमेश्वर है।</w:t>
      </w:r>
    </w:p>
    <w:p>
      <w:pPr/>
      <w:r>
        <w:rPr>
          <w:lang w:val="hi_IN" w:bidi="hi_IN"/>
        </w:rPr>
      </w:r>
      <w:r>
        <w:rPr>
          <w:lang w:val="hi_IN" w:bidi="hi_IN"/>
        </w:rPr>
        <w:t>मूसा यहोवा को याद दिलाता है कि यहोवा ने पहले उससे क्या कहा था: यहोवा मूसा को नाम से जानता है और यहोवा मूसा से प्रसन्न है। "किसी को नाम से जानना" केवल किसी का नाम जानना नहीं है, बल्कि उस व्यक्ति के साथ एक अच्छा और गहरा संबंध भी है। यहोवा कह रहा है कि उसका मूसा के साथ करीबी रिश्ता है, और वह उसे एक मित्र के रूप में देखता है।</w:t>
      </w:r>
    </w:p>
    <w:p>
      <w:pPr/>
      <w:r>
        <w:rPr>
          <w:lang w:val="hi_IN" w:bidi="hi_IN"/>
        </w:rPr>
      </w:r>
      <w:r>
        <w:rPr>
          <w:lang w:val="hi_IN" w:bidi="hi_IN"/>
        </w:rPr>
        <w:t>मूसा यहोवा से कहता है कि वह मूसा को अपने मार्ग दिखाए और अपने लोग इस्राएल को याद करे, क्योंकि यहोवा का मूसा के साथ करीबी सम्बन्ध है।</w:t>
      </w:r>
    </w:p>
    <w:p>
      <w:pPr/>
      <w:r>
        <w:rPr>
          <w:lang w:val="hi_IN" w:bidi="hi_IN"/>
        </w:rPr>
      </w:r>
      <w:r>
        <w:rPr>
          <w:lang w:val="hi_IN" w:bidi="hi_IN"/>
        </w:rPr>
        <w:t>यह ध्यान देना महत्वपूर्ण है कि मूसा किसी मार्ग या स्थान तक पहुँचने का मार्ग नहीं माँग रहा है, बल्कि मूसा यहोवा से कह रहा है कि वह मूसा को अपने निर्देश प्रकट करे कि उसे कैसे व्यवहार करना है और क्या करना है।</w:t>
      </w:r>
    </w:p>
    <w:p>
      <w:pPr/>
      <w:r>
        <w:rPr>
          <w:lang w:val="hi_IN" w:bidi="hi_IN"/>
        </w:rPr>
      </w:r>
      <w:r>
        <w:rPr>
          <w:lang w:val="hi_IN" w:bidi="hi_IN"/>
        </w:rPr>
        <w:t>यहोवा इस प्रार्थना का उत्तर देते हुए कहता है कि उसकी उपस्थिति मूसा के साथ रहेगी और यहोवा मूसा को विश्राम देगा।</w:t>
      </w:r>
    </w:p>
    <w:p>
      <w:pPr/>
      <w:r>
        <w:rPr>
          <w:lang w:val="hi_IN" w:bidi="hi_IN"/>
        </w:rPr>
      </w:r>
      <w:r>
        <w:rPr>
          <w:lang w:val="hi_IN" w:bidi="hi_IN"/>
        </w:rPr>
        <w:t>यह ध्यान देना महत्वपूर्ण है कि मूसा यहोवा को आज्ञा नहीं दे रहा है या उसका अनादर नहीं कर रहा है जब वह कहता है, "हमें अपनी उपस्थिति के बिना यहाँ से जाने न दे।" मूसा यहोवा से आश्वासन पाने के लिए विनती करता है। मूसा यहोवा से कहता है कि जो बात इस्राएल को अन्य लोगों से अलग बनाती है वह यह है कि यहोवा उनके साथ है। इसलिए मूसा ने यहोवा से विनती की कि वह उन्हें अपनी उपस्थिति के बिना सीनै छोड़ने न दे।</w:t>
      </w:r>
    </w:p>
    <w:p>
      <w:pPr/>
      <w:r>
        <w:rPr>
          <w:lang w:val="hi_IN" w:bidi="hi_IN"/>
        </w:rPr>
      </w:r>
      <w:r>
        <w:rPr>
          <w:lang w:val="hi_IN" w:bidi="hi_IN"/>
        </w:rPr>
        <w:t>यहोवा फिर से पुष्टि करता है कि वह मूसा के साथ जाएगा। लेकिन मूसा यहोवा से प्रार्थना करता है कि वह यहोवा की महिमा देखे ताकि उसे यकीन हो जाए कि यहोवा सचमुच उनके साथ रहेगा। फिर से, यह मूसा की ओर से एक विनम्र निवेदन था, कोई माँग नहीं थी। यहोवा मूसा को उत्तर देता है और समझाता है कि उसकी भलाई मूसा के सामने से होकर गुजरेगी। हमें ठीक से पता नहीं है कि मूसा क्या देखने वाला है, लेकिन हम जानते हैं कि मूसा यहोवा के गुजरते समय उसकी तेजस्वी उपस्थिति को महसूस करने और देखने में सक्षम होगा।</w:t>
      </w:r>
    </w:p>
    <w:p>
      <w:pPr/>
      <w:r>
        <w:rPr>
          <w:lang w:val="hi_IN" w:bidi="hi_IN"/>
        </w:rPr>
      </w:r>
      <w:r>
        <w:rPr>
          <w:lang w:val="hi_IN" w:bidi="hi_IN"/>
        </w:rPr>
        <w:t>यह याद रखना महत्वपूर्ण है कि मूसा ने पहले ही यहोवा की महिमा देख ली है। इसलिए मूसा यहोवा की महिमा को फिर से देखने के लिए कह रहा है ताकि उसे आश्वस्त किया जा सके कि यहोवा सचमुच इस्राएलियों के साथ प्रतिज्ञा की गई भूमि की यात्रा पर होगा।</w:t>
      </w:r>
    </w:p>
    <w:p>
      <w:pPr/>
      <w:r>
        <w:rPr>
          <w:lang w:val="hi_IN" w:bidi="hi_IN"/>
        </w:rPr>
      </w:r>
      <w:r>
        <w:rPr>
          <w:lang w:val="hi_IN" w:bidi="hi_IN"/>
        </w:rPr>
        <w:t>यहोवा अपने बारे में बताते हुए कहता है, "मैं जिस पर अनुग्रह करना चाहूँगा, उस पर अनुग्रह करूँगा, और जिस पर दया करना चाहूँगा, उस पर दया करूँगा।" यह यहोवा का एक हिस्सा है, इसलिए यह उसके नाम का प्रचार करने का एक तरीका था। यहूदी संस्कृति में, किसी व्यक्ति का नाम उस व्यक्ति के चरित्र के बारे में भी जानकारी देता है।</w:t>
      </w:r>
    </w:p>
    <w:p>
      <w:pPr/>
      <w:r>
        <w:rPr>
          <w:lang w:val="hi_IN" w:bidi="hi_IN"/>
        </w:rPr>
      </w:r>
      <w:r>
        <w:rPr>
          <w:lang w:val="hi_IN" w:bidi="hi_IN"/>
        </w:rPr>
        <w:t>यहोवा मूसा को समझाता है कि मूसा यहोवा का चेहरा नहीं देख पाएगा क्योंकि कोई भी मनुष्य उस स्थिति से बच नहीं सकता।</w:t>
      </w:r>
    </w:p>
    <w:p>
      <w:pPr/>
      <w:r>
        <w:rPr>
          <w:lang w:val="hi_IN" w:bidi="hi_IN"/>
        </w:rPr>
      </w:r>
      <w:r>
        <w:rPr>
          <w:lang w:val="hi_IN" w:bidi="hi_IN"/>
        </w:rPr>
        <w:t>जब यहोवा मूसा से चट्टान पर खड़े होने के लिए कहता है, तो यह स्पष्ट नहीं है कि यह सीनै पर्वत पर स्थित किसी चट्टान को संदर्भित करता है या सीनै पर्वत ही वह चट्टान है। याद रखें कि यह बातचीत शायद पर्वत के नीचे मिलापवाले तम्बू में हुई होगी। फिर यहोवा कहता है कि जब यहोवा गुजरेगा, तो वह मूसा को चट्टान की दरार में छिपा देगा। दरार किसी चट्टान में एक छेद या खाई को दर्शाती है।</w:t>
      </w:r>
    </w:p>
    <w:p>
      <w:pPr/>
      <w:r>
        <w:rPr>
          <w:lang w:val="hi_IN" w:bidi="hi_IN"/>
        </w:rPr>
      </w:r>
      <w:r>
        <w:rPr>
          <w:lang w:val="hi_IN" w:bidi="hi_IN"/>
        </w:rPr>
        <w:t>यहाँ रुकें और समूह में मिलकर चट्टान की दरार की तस्वीर देखिए। इस ऑडियो को यहाँ रोकें।</w:t>
      </w:r>
    </w:p>
    <w:p>
      <w:pPr/>
      <w:r>
        <w:rPr>
          <w:lang w:val="hi_IN" w:bidi="hi_IN"/>
        </w:rPr>
      </w:r>
      <w:r>
        <w:rPr>
          <w:lang w:val="hi_IN" w:bidi="hi_IN"/>
        </w:rPr>
        <w:t>यहोवा समझाता है कि यहोवा स्वयं मूसा की आँखों को ढक लेगा, और यहोवा के चले जाने के बाद वे अपना हाथ हटा लेगा ताकि जब यहोवा दूर जा रहा हो मूसा उसकी पीठ देख सकें। यह यहोवा के भौतिक हाथों को नहीं दर्शाता है, लेकिन शायद यह सबसे करीबी विवरण था जिसका उपयोग मूसा यहोवा की कोमल और सुरक्षात्मक उपस्थिति का वर्णन करने के लिए कर सकता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33:12–23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यहोवा</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कहानी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मूसा का यहोवा से बात करने का अभिनय करें। मूसा यहोवा से पूछता है कि वह मूसा के साथ किसको प्रतिज्ञा की गई भूमि में भेजेगा। मूसा यहोवा से कहता है कि यदि यहोवा वास्तव में उससे प्रसन्न है तो वह मूसा को अपनी योजनाओं को बेहतर ढंग से समझने और उसे प्रसन्न रखने के तरीके जानने की अनुमति देगा।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पात्र निभाने वाले व्यक्ति से पूछें, "आप क्या महसूस कर रहे हैं या क्या सोच रहे हैं?" वह व्यक्ति इस तरह उत्तर दे सकता है, "बेहद परेशान। मैं यहोवा की योजनाओं को बेहतर ढंग से समझना चाहता हूँ," या "आशा रखता हूँ। शायद यहोवा अपना मन बदल देगा," या "चिंतित हूँ। मुझे यहोवा की उपस्थिति के बिना कहीं भी जाने में डर लगता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यहोवा ने मूसा को यह कहकर उत्तर दिया कि उसकी उपस्थिति मूसा के साथ रहेगी और मूसा को विश्राम मिलेगा। मूसा यहोवा से विनती करता है, "यदि तू हमारे साथ नहीं आ रहा है, तो हमें इस स्थान से जाने न दे।" मूसा यहोवा से विनती करता है कि यह यहोवा की उपस्थिति है जो इस्राएल के लोगों को परिभाषित करती है। मूसा का कहना है कि यहोवा की चुनी हुई प्रजा होने के कारण इस्राएल अन्य सभी जातियों से विशेष और भिन्न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पात्र निभाने वाले व्यक्ति से पूछें, "आप क्या महसूस कर रहे हैं या क्या सोच रहे हैं?" वह व्यक्ति शायद जवाब में कुछ ऐसा कहेगा, "घबराया हुआ।" यहोवा कहता है कि मुझ पर उसका अनुग्रह और विश्राम है, लेकिन उसने लोगों का उल्लेख नहीं किया है," या "संदेह में हूँ। मैं यह सुनिश्चित करना चाहता हूँ कि हमारे जाने से पहले यहोवा की पूर्ण उपस्थिति हमारे साथ हो," या "मैं यहोवा की सहायता के बिना इन लोगों की अगुवाई नहीं कर सकता।"</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यहोवा के मूसा के साथ घनिष्ठ संबंध के कारण, उसके साथ प्रतिज्ञा किए गए देश में जाने की सहमति को अभिनय के माध्यम से दर्शाएँ।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उत्तर दे सकता है "गर्व है। मूसा मेरे लोगों के लिए एक अच्छा अगुवा है। वह उनकी बहुत परवाह करता है," या "मुझे खुशी है कि मूसा मुझे ढूँढता है। वह वास्तव में मेरे मार्गों को समझना चाहता है," या "मैं जो हूँ वह हूँ। क्योंकि मैं जो हूँ इस कारण मैं अपने लोगों पर दया दिखाऊँगा।"</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मूसा का यहोवा की महिमा को देखने का अभिनय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पात्र निभाने वाले व्यक्ति से पूछें, "आप क्या महसूस कर रहे हैं या क्या सोच रहे हैं?" वह व्यक्ति इस तरह उत्तर दे सकता है "मुझे राहत है कि यहोवा हमारे साथ आ रहा है, लेकिन मैं निश्चित होना चाहता हूँ कि वह उसी तरह मौजूद रहेगा जैसे वह पहले था," या "मुझे अभी यहोवा के आश्वासन की आवश्यकता है," या "यहोवा जैसा कोई नहीं है। मैं उसे जितना संभव हो सके पूरी तरह से जानना चाहता हूँ।"</w:t>
      </w:r>
    </w:p>
    <w:p>
      <w:pPr>
        <w:pStyle w:val="ListBullet"/>
        <w:spacing w:line="240" w:lineRule="auto"/>
        <w:ind w:left="720"/>
      </w:pPr>
      <w:r>
        <w:rPr>
          <w:lang w:val="hi_IN" w:bidi="hi_IN"/>
        </w:rPr>
      </w:r>
      <w:r>
        <w:rPr>
          <w:lang w:val="hi_IN" w:bidi="hi_IN"/>
        </w:rPr>
        <w:t>नाटक को जारी रखें।</w:t>
      </w:r>
    </w:p>
    <w:p>
      <w:pPr/>
      <w:r>
        <w:rPr>
          <w:lang w:val="hi_IN" w:bidi="hi_IN"/>
        </w:rPr>
      </w:r>
      <w:r>
        <w:rPr>
          <w:lang w:val="hi_IN" w:bidi="hi_IN"/>
        </w:rPr>
        <w:t>यहोवा द्वारा अपना नाम लेने और मूसा के पास से गुजरने की बात कहने का अभिनय करें। यहोवा मूसा को अपना चेहरा देखने की अनुमति नहीं देगा क्योंकि यदि मूसा यहोवा को पूरी तरह से देख लेगा तो उसकी मृत्यु हो जाएगी। यहोवा मूसा को एक चट्टान पर रखेगा और उसकी रक्षा करेगा, जब तक यहोवा की तेजस्वी उपस्थिति वहाँ से गुजरेगी। यहोवा मूसा को उससे दूर जाते समय उसकी पीठ देखने की अनुमति देगा।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पात्र निभाने वाले व्यक्ति से पूछें, "आप क्या महसूस कर रहे हैं या क्या सोच रहे हैं?" वह व्यक्ति इस तरह उत्तर दे सकता है, "मैं जिज्ञासु हूँ। मैं सोचता हूँ कि यहोवा की उपस्थिति के इतना करीब होना कैसा होगा?" या "देखभाल किया जाना। यहोवा हमेशा मेरी रक्षा करेगा," या "आश्वस्त हूँ। मुझे पता है कि यहोवा मेरे साथ है तो मैं कुछ भी कर सकता हूँ।"</w:t>
      </w:r>
      <w:r>
        <w:rPr>
          <w:lang w:val="hi_IN" w:bidi="hi_IN"/>
        </w:rPr>
      </w:r>
    </w:p>
    <w:p>
      <w:pPr>
        <w:pStyle w:val="Heading3"/>
      </w:pPr>
      <w:r>
        <w:rPr>
          <w:lang w:val="hi_IN" w:bidi="hi_IN"/>
        </w:rPr>
        <w:t>आवश्यक जानकारी</w:t>
      </w:r>
    </w:p>
    <w:p>
      <w:pPr/>
      <w:r>
        <w:rPr>
          <w:lang w:val="hi_IN" w:bidi="hi_IN"/>
        </w:rPr>
      </w:r>
      <w:r>
        <w:rPr>
          <w:lang w:val="hi_IN" w:bidi="hi_IN"/>
        </w:rPr>
        <w:t>निर्गमन 33:12–23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मूसा </w:t>
      </w:r>
      <w:r>
        <w:rPr>
          <w:b/>
          <w:lang w:val="hi_IN" w:bidi="hi_IN"/>
        </w:rPr>
        <w:t>यहोवा</w:t>
      </w:r>
      <w:r>
        <w:rPr>
          <w:lang w:val="hi_IN" w:bidi="hi_IN"/>
        </w:rPr>
        <w:t xml:space="preserve"> से अपनी बातचीत जारी रखता है। याद रखो, 'यहोवा' </w:t>
      </w:r>
      <w:r>
        <w:rPr>
          <w:lang w:val="hi_IN" w:bidi="hi_IN"/>
        </w:rPr>
        <w:t>परमेश्वर</w:t>
      </w:r>
      <w:r>
        <w:rPr>
          <w:lang w:val="hi_IN" w:bidi="hi_IN"/>
        </w:rPr>
        <w:t xml:space="preserve"> का व्यक्तिगत नाम है, और इस पूरे भाग में इसी नाम का प्रयोग किया गया है। यहोवा के लिए उसी नाम का प्रयोग करें जो आपने पिछले भागों में प्रयोग किया है। यहोवा के बारे में अधिक जानकारी के लिए, मुख्य शब्दावली देखें।</w:t>
      </w:r>
    </w:p>
    <w:p>
      <w:pPr/>
      <w:r>
        <w:rPr>
          <w:lang w:val="hi_IN" w:bidi="hi_IN"/>
        </w:rPr>
      </w:r>
      <w:r>
        <w:rPr>
          <w:lang w:val="hi_IN" w:bidi="hi_IN"/>
        </w:rPr>
        <w:t xml:space="preserve">मूसा यहोवा को याद दिलाता है कि यहोवा ने उसे </w:t>
      </w:r>
      <w:r>
        <w:rPr>
          <w:b/>
          <w:lang w:val="hi_IN" w:bidi="hi_IN"/>
        </w:rPr>
        <w:t>इस्राएलियों</w:t>
      </w:r>
      <w:r>
        <w:rPr>
          <w:lang w:val="hi_IN" w:bidi="hi_IN"/>
        </w:rPr>
        <w:t xml:space="preserve"> को </w:t>
      </w:r>
      <w:r>
        <w:rPr>
          <w:b/>
          <w:lang w:val="hi_IN" w:bidi="hi_IN"/>
        </w:rPr>
        <w:t>प्रतिज्ञा की गई भूमि</w:t>
      </w:r>
      <w:r>
        <w:rPr>
          <w:lang w:val="hi_IN" w:bidi="hi_IN"/>
        </w:rPr>
        <w:t xml:space="preserve"> में ले जाने के लिए चुना है। यह </w:t>
      </w:r>
      <w:r>
        <w:rPr>
          <w:b/>
          <w:lang w:val="hi_IN" w:bidi="hi_IN"/>
        </w:rPr>
        <w:t>कनान</w:t>
      </w:r>
      <w:r>
        <w:rPr>
          <w:lang w:val="hi_IN" w:bidi="hi_IN"/>
        </w:rPr>
        <w:t xml:space="preserve"> की भूमि को दर्शाता है, या वह भूमि जो यहोवा ने विशेष रूप से अपने चुने हुए लोगों के लिए तैयार की है। यहोवा ने पहले भी इस भूमि को दूध और शहद से बहती हुई भूमि या प्रचुरता वाली भूमि के रूप में वर्णित किया है। हालाँकि मूल भाषा में प्रतिज्ञा की गई भूमि का विशेष रूप से उल्लेख नहीं किया गया है, लेकिन यह संकेत दिया जाता है कि मूसा इस्राएलियों को उस स्थान पर ले जाएगा। कई अनुवादों में "प्रतिज्ञा की गई भूमि की ओर" वाक्यांश को शामिल किया गया है ताकि यह स्पष्ट हो सके कि मूसा लोगों को कहाँ ले जा रहा है। यदि आप "प्रतिज्ञा की गई भूमि" वाक्यांश का उपयोग करते हैं, तो प्रतिज्ञा की गई भूमि के लिए उसी शब्द या वाक्यांश का उपयोग करें जिसका उपयोग आपने पिछले भागों में किया है। </w:t>
      </w:r>
      <w:r>
        <w:rPr>
          <w:b/>
          <w:lang w:val="hi_IN" w:bidi="hi_IN"/>
        </w:rPr>
        <w:t>प्रतिज्ञा की गई भूमि</w:t>
      </w:r>
      <w:r>
        <w:rPr>
          <w:lang w:val="hi_IN" w:bidi="hi_IN"/>
        </w:rPr>
        <w:t xml:space="preserve"> के बारे में अधिक जानकारी के लिए, मुख्य शब्दावली को देखें।</w:t>
      </w:r>
    </w:p>
    <w:p>
      <w:pPr/>
      <w:r>
        <w:rPr>
          <w:lang w:val="hi_IN" w:bidi="hi_IN"/>
        </w:rPr>
      </w:r>
      <w:r>
        <w:rPr>
          <w:lang w:val="hi_IN" w:bidi="hi_IN"/>
        </w:rPr>
        <w:t xml:space="preserve">मूसा यहोवा को याद दिलाता है कि यह </w:t>
      </w:r>
      <w:r>
        <w:rPr>
          <w:b/>
          <w:lang w:val="hi_IN" w:bidi="hi_IN"/>
        </w:rPr>
        <w:t>जाति</w:t>
      </w:r>
      <w:r>
        <w:rPr>
          <w:lang w:val="hi_IN" w:bidi="hi_IN"/>
        </w:rPr>
        <w:t xml:space="preserve">, या इस्राएली उसके चुने हुए लोग हैं। यहाँ, जाति से तात्पर्य लोगों के एक ऐसे समूह से है जो एक साथ रहते हैं, एक ही क्षेत्र में निवास करते हैं और एक ही शासक का अनुसरण करते हैं। </w:t>
      </w:r>
      <w:r>
        <w:rPr>
          <w:lang w:val="hi_IN" w:bidi="hi_IN"/>
        </w:rPr>
        <w:t>इस्राएल</w:t>
      </w:r>
      <w:r>
        <w:rPr>
          <w:lang w:val="hi_IN" w:bidi="hi_IN"/>
        </w:rPr>
        <w:t xml:space="preserve"> की जाति यहोवा के चुने हुए लोग थे। जाति के लिए उसी शब्द का उपयोग करें जो आपने पिछले भागों में उपयोग किया है। </w:t>
      </w:r>
      <w:r>
        <w:rPr>
          <w:lang w:val="hi_IN" w:bidi="hi_IN"/>
        </w:rPr>
        <w:t>जाति</w:t>
      </w:r>
      <w:r>
        <w:rPr>
          <w:lang w:val="hi_IN" w:bidi="hi_IN"/>
        </w:rPr>
        <w:t xml:space="preserve"> के बारे में अधिक जानकारी के लिए मुख्य शब्दावली देखें। </w:t>
      </w:r>
    </w:p>
    <w:p>
      <w:pPr/>
      <w:r>
        <w:rPr>
          <w:lang w:val="hi_IN" w:bidi="hi_IN"/>
        </w:rPr>
      </w:r>
      <w:r>
        <w:rPr>
          <w:lang w:val="hi_IN" w:bidi="hi_IN"/>
        </w:rPr>
        <w:t xml:space="preserve">मूसा यहोवा की महिमा, या उसकी </w:t>
      </w:r>
      <w:r>
        <w:rPr>
          <w:b/>
          <w:lang w:val="hi_IN" w:bidi="hi_IN"/>
        </w:rPr>
        <w:t>महिमामय</w:t>
      </w:r>
      <w:r>
        <w:rPr>
          <w:lang w:val="hi_IN" w:bidi="hi_IN"/>
        </w:rPr>
        <w:t xml:space="preserve"> उपस्थिति को देखने की प्रार्थना करता है। जब परमेश्वर अपनी महिमा दिखाता है, तो लोग देख पाते हैं कि परमेश्वर कितना सुंदर, सामर्थी और महान है। बाइबल में बहुत कम लोगों को परमेश्वर की महिमा देखने का अवसर मिला है, इसलिए जब ऐसा होता है, तो यह एक बहुत विशेष और प्रभावशाली पल होता है। महिमा शब्द का अनुवाद करना मुश्किल हो सकता है। कुछ मामलों में, आप "परमेश्वर की शक्ति और वैभव" कह सकते हैं। महिमा के लिए उसी शब्द का इस्तेमाल करें जो आपने पिछले भाग में इस्तेमाल किया है। </w:t>
      </w:r>
      <w:r>
        <w:rPr>
          <w:lang w:val="hi_IN" w:bidi="hi_IN"/>
        </w:rPr>
        <w:t>महिमा</w:t>
      </w:r>
      <w:r>
        <w:rPr>
          <w:lang w:val="hi_IN" w:bidi="hi_IN"/>
        </w:rPr>
        <w:t xml:space="preserve"> के बारे में अधिक जानकारी के लिए, मुख्य शब्दावली को देखें।</w:t>
      </w:r>
    </w:p>
    <w:p>
      <w:pPr/>
      <w:r>
        <w:rPr>
          <w:lang w:val="hi_IN" w:bidi="hi_IN"/>
        </w:rPr>
      </w:r>
      <w:r>
        <w:rPr>
          <w:lang w:val="hi_IN" w:bidi="hi_IN"/>
        </w:rPr>
        <w:t xml:space="preserve">यहोवा कहता है, "मैं जिस पर दया या अनुग्रह करना चाहूँगा, उस पर दया या अनुग्रह करूँगा।" </w:t>
      </w:r>
      <w:r>
        <w:rPr>
          <w:b/>
          <w:lang w:val="hi_IN" w:bidi="hi_IN"/>
        </w:rPr>
        <w:t>दया</w:t>
      </w:r>
      <w:r>
        <w:rPr>
          <w:lang w:val="hi_IN" w:bidi="hi_IN"/>
        </w:rPr>
        <w:t xml:space="preserve"> का अर्थ है भलाई, दयालुता या </w:t>
      </w:r>
      <w:r>
        <w:rPr>
          <w:lang w:val="hi_IN" w:bidi="hi_IN"/>
        </w:rPr>
        <w:t>करुणा</w:t>
      </w:r>
      <w:r>
        <w:rPr>
          <w:lang w:val="hi_IN" w:bidi="hi_IN"/>
        </w:rPr>
        <w:t xml:space="preserve">। दया का अर्थ अनुग्रह शब्द के अर्थ के समान हो सकता है। </w:t>
      </w:r>
      <w:r>
        <w:rPr>
          <w:b/>
          <w:lang w:val="hi_IN" w:bidi="hi_IN"/>
        </w:rPr>
        <w:t>अनुग्रह</w:t>
      </w:r>
      <w:r>
        <w:rPr>
          <w:lang w:val="hi_IN" w:bidi="hi_IN"/>
        </w:rPr>
        <w:t xml:space="preserve"> का अर्थ है कि हमें कुछ ऐसा मिलता है जिसके हम हकदार नहीं हैं। अनुग्रह और दया साथ-साथ चलते हैं। यह परमेश्वर की दया के कारण है कि वह हमें दण्ड नहीं देता है, और फिर अपने अनुग्रह के कारण ही वह हमें अच्छी चीज़ें भी देता है। दया के लिए उसी शब्द का उपयोग करें जिसका उपयोग आपने पिछले भागों में किया है। </w:t>
      </w:r>
      <w:r>
        <w:rPr>
          <w:lang w:val="hi_IN" w:bidi="hi_IN"/>
        </w:rPr>
        <w:t>दया</w:t>
      </w:r>
      <w:r>
        <w:rPr>
          <w:lang w:val="hi_IN" w:bidi="hi_IN"/>
        </w:rPr>
        <w:t xml:space="preserve"> और </w:t>
      </w:r>
      <w:r>
        <w:rPr>
          <w:b/>
          <w:lang w:val="hi_IN" w:bidi="hi_IN"/>
        </w:rPr>
        <w:t>अनुग्रह</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34:1–9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34:1–9 को सुनें और अपने मन में रखें।</w:t>
      </w:r>
    </w:p>
    <w:p>
      <w:pPr/>
      <w:r>
        <w:rPr>
          <w:lang w:val="hi_IN" w:bidi="hi_IN"/>
        </w:rPr>
      </w:r>
      <w:r>
        <w:rPr>
          <w:lang w:val="hi_IN" w:bidi="hi_IN"/>
        </w:rPr>
        <w:t xml:space="preserve">यदि सम्भव हो, तो निर्गमन 34:1–9 का ऑडियो संस्करण तीन बार, तीन अलग-अलग अनुवादों में सुनें। </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34:1–9 का ऑडियो संस्करण सबसे आसानी से समझ में आने वाले अनुवाद में सुनें।</w:t>
      </w:r>
    </w:p>
    <w:p>
      <w:pPr/>
      <w:r>
        <w:rPr>
          <w:lang w:val="hi_IN" w:bidi="hi_IN"/>
        </w:rPr>
      </w:r>
      <w:r>
        <w:rPr>
          <w:lang w:val="hi_IN" w:bidi="hi_IN"/>
        </w:rPr>
        <w:t>मूसा ने अभी-अभी यहोवा से बात की है। यहोवा परमेश्वर का व्यक्तिगत नाम है, और इस पूरे भाग में इसका प्रयोग किया गया है। यहोवा मूसा के अनुरोध पर सहमत हुआ और कहा कि वह इस्राएलियों के साथ प्रतिज्ञा की गई भूमि में जाएगा। यहोवा ने मूसा को अपने गुजरने के दौरान अपनी उपस्थिति देखने की अनुमति भी दी। अब, यहोवा इस्राएलियों को क्षमा करने और उनके साथ अपनी वाचा या वादा नए सिरे से करने का फैसला करता है। यहोवा कहता है कि वह एक बार फिर इस्राएलियों के लिए पत्थर की तख्तियों पर अपने वचन या आज्ञाएँ लिखेगा।</w:t>
      </w:r>
    </w:p>
    <w:p>
      <w:pPr/>
      <w:r>
        <w:rPr>
          <w:lang w:val="hi_IN" w:bidi="hi_IN"/>
        </w:rPr>
      </w:r>
      <w:r>
        <w:rPr>
          <w:lang w:val="hi_IN" w:bidi="hi_IN"/>
        </w:rPr>
        <w:t>यहोवा मूसा से बात करता है और उससे कहता है कि वह पत्थर की दो तख्तियाँ बनाए, जैसे यहोवा ने पहले बनाई थीं। इस बार मूसा को उन्हें पत्थर से तराशना होगा। जैसा कि आपको याद होगा, जब मूसा ने इस्राएलियों को सोने के बछड़े की उपासना करते हुए देखा तो उसने क्रोध में मूल पत्थर की तख्तियाँ तोड़ दीं। यहोवा मूसा से कहता है कि वह एक बार फिर अपनी आज्ञाएँ पत्थर की तख्तियों पर लिखेगा जैसे उसने पहले किया था।</w:t>
      </w:r>
    </w:p>
    <w:p>
      <w:pPr/>
      <w:r>
        <w:rPr>
          <w:lang w:val="hi_IN" w:bidi="hi_IN"/>
        </w:rPr>
      </w:r>
      <w:r>
        <w:rPr>
          <w:lang w:val="hi_IN" w:bidi="hi_IN"/>
        </w:rPr>
        <w:t>यहाँ रुकें और समूह के रूप में पत्थर की तख्तियों का चित्र देखें। इस ऑडियो को यहाँ रोकें।</w:t>
      </w:r>
    </w:p>
    <w:p>
      <w:pPr/>
      <w:r>
        <w:rPr>
          <w:lang w:val="hi_IN" w:bidi="hi_IN"/>
        </w:rPr>
      </w:r>
      <w:r>
        <w:rPr>
          <w:lang w:val="hi_IN" w:bidi="hi_IN"/>
        </w:rPr>
        <w:t>यहोवा वही दस आज्ञाएँ लिखेगा जो उसने मूल पत्थर की तख्तियों पर लिखी थीं। उस समय की वाचा‑प्रथा के अनुसार, सबसे ज्यादा सम्भावना यही है कि यहोवा ने दोनों तख्तियों पर एक ही बात लिखी थी। इस तरह एक तख्ती यहोवा के लिए होगी, और दूसरी तख्ती इस्राएलियों के लिए होगी।</w:t>
      </w:r>
    </w:p>
    <w:p>
      <w:pPr/>
      <w:r>
        <w:rPr>
          <w:lang w:val="hi_IN" w:bidi="hi_IN"/>
        </w:rPr>
      </w:r>
      <w:r>
        <w:rPr>
          <w:lang w:val="hi_IN" w:bidi="hi_IN"/>
        </w:rPr>
        <w:t>यहोवा मूसा से कहता है कि वह सुबह इस्राएली डेरे से सीनै पर्वत की चोटी तक पत्थर की नई तख्तियों के साथ यात्रा करने के लिए तैयार रहे। सुबह जल्दी यात्रा करने से मूसा को ठण्डे तापमान में यात्रा करने का मौका मिलेगा और उसे पहाड़ की चोटी पर चढ़ने के लिए समय मिल जाएगा। मूसा शीर्ष पर खड़े होकर अपने आप को पेश करता था और यहोवा की उपस्थिति को बादल के रूप में प्रकट होने और उसे ढक लेने का इंतजार करता था।</w:t>
      </w:r>
    </w:p>
    <w:p>
      <w:pPr/>
      <w:r>
        <w:rPr>
          <w:lang w:val="hi_IN" w:bidi="hi_IN"/>
        </w:rPr>
      </w:r>
      <w:r>
        <w:rPr>
          <w:lang w:val="hi_IN" w:bidi="hi_IN"/>
        </w:rPr>
        <w:t>यहाँ रुकें और समूह में इस प्रश्न पर चर्चा करें: आपकी संस्कृति में, जब कोई व्यक्ति किसी कड़े वादे या शपथ को तोड़ता है, तो समझौते को बहाल करने के लिए कौन जिम्मेदार होता है? इस समझौते को फिर से स्थापित करने के लिए क्या होना चाहिए? इस ऑडियो को यहाँ रोकें।</w:t>
      </w:r>
    </w:p>
    <w:p>
      <w:pPr/>
      <w:r>
        <w:rPr>
          <w:lang w:val="hi_IN" w:bidi="hi_IN"/>
        </w:rPr>
      </w:r>
      <w:r>
        <w:rPr>
          <w:lang w:val="hi_IN" w:bidi="hi_IN"/>
        </w:rPr>
        <w:t>यहोवा मूसा को चेतावनी देता है कि कोई भी उसके साथ नहीं आ सकता और यहाँ तक कि इस्राएलियों के पशुओं के झुण्ड भी पहाड़ के आसपास कहीं भी चर नहीं सकते। यदि वे ऐसा करते हैं, तो वे निश्चित रूप से मर जाएँगे। ऐसा इसलिए है क्योंकि यहोवा पवित्र है, या अलग किया हुआ और नैतिक रूप से परिपूर्ण है, और पापी लोग उसकी उपस्थिति में नहीं रह सकते। मूसा आज्ञा मानता है और पहली तख्तियों की तरह पत्थर की दो तख्तियाँ काटता है और उन्हें सीनै पर्वत पर लाता है।</w:t>
      </w:r>
    </w:p>
    <w:p>
      <w:pPr/>
      <w:r>
        <w:rPr>
          <w:lang w:val="hi_IN" w:bidi="hi_IN"/>
        </w:rPr>
      </w:r>
      <w:r>
        <w:rPr>
          <w:lang w:val="hi_IN" w:bidi="hi_IN"/>
        </w:rPr>
        <w:t>यहाँ रुकें और समूह के साथ मिलकर सीनै पर्वत की एक तस्वीर देखें। इस ऑडियो को यहाँ रोकें।</w:t>
      </w:r>
    </w:p>
    <w:p>
      <w:pPr/>
      <w:r>
        <w:rPr>
          <w:lang w:val="hi_IN" w:bidi="hi_IN"/>
        </w:rPr>
      </w:r>
      <w:r>
        <w:rPr>
          <w:lang w:val="hi_IN" w:bidi="hi_IN"/>
        </w:rPr>
        <w:t>यहोवा बादल में नीचे आता है और मूसा के सामने खड़ा होता है। मूसा यहोवा के खड़े होने के वर्णन का उपयोग करता है क्योंकि यह किसी ऐसी चीज का वर्णन करने का सबसे आसान तरीका है जिसे मनुष्य पूरी तरह से समझ नहीं सकते। मूसा बिना किसी संदेह के यह समझ सकता था कि एक वास्तविक व्यक्ति उसके पास आया है और वह यहोवा की महिमापूर्ण उपस्थिति में है। जैसा कि आपको याद होगा, पिछले भाग में, मूसा ने दो बातें माँगी थीं: यहोवा इस्राएलियों के साथ आए, और मूसा यहोवा की उपस्थिति देखे। यहोवा ने अनुकूल उत्तर दिया और मूसा के दोनों अनुरोधों पर सहमत हो गया।</w:t>
      </w:r>
    </w:p>
    <w:p>
      <w:pPr/>
      <w:r>
        <w:rPr>
          <w:lang w:val="hi_IN" w:bidi="hi_IN"/>
        </w:rPr>
      </w:r>
      <w:r>
        <w:rPr>
          <w:lang w:val="hi_IN" w:bidi="hi_IN"/>
        </w:rPr>
        <w:t>यहोवा मूसा से दो बार अपने नाम को बोलता है या उसका प्रचार करता है ताकि उसे यह दिखाया जा सके कि वह वास्तव में कौन है और वह अपने लोगों यानी इस्राएलियों के लिए कैसा होगा। यहूदी संस्कृति में, नाम न केवल किसी व्यक्ति को पुकारे जाने वाले शब्द को सन्दर्भित करते हैं, बल्कि उस व्यक्ति के स्वभाव या चरित्र को भी दर्शाते हैं। इस मामले में, यहोवा का नाम यह दर्शाता है कि वह कौन है, जो एकमात्र सच्चा परमेश्वर है। जब यहोवा मूसा के पास से गुजर रहा था, तो उसने अपने बारे में पाँच ऐसी विशेषताओं का उल्लेख किया जिन्हें सुनना इस्राएलियों के लिए बहुत आवश्यक था।</w:t>
      </w:r>
    </w:p>
    <w:p>
      <w:pPr/>
      <w:r>
        <w:rPr>
          <w:lang w:val="hi_IN" w:bidi="hi_IN"/>
        </w:rPr>
      </w:r>
      <w:r>
        <w:rPr>
          <w:lang w:val="hi_IN" w:bidi="hi_IN"/>
        </w:rPr>
        <w:t>यहोवा अपने बारे में बात करता है और कहता है कि वह एक करुणामय परमेश्वर है, जिसका अर्थ है कि वह मनुष्यों की गहरी परवाह करता है और उनके प्रति चिन्ता करता है। यहोवा यह भी कहता है कि वह दयालु या अनुग्रहकारी है। इसका अर्थ है कि यहोवा लोगों के लिए ऐसे काम करता है जिनके वे योग्य नहीं हैं, और उन लोगों पर अनुग्रह करता है जो उस अनुग्रह के योग्य नहीं हैं। तीसरा, यहोवा कहता है कि वह क्रोधित होने में धीमा है। इस वाक्यांश का अर्थ है कि जब यहोवा के लोग उसे निराश करते हैं, तब भी वह उनके प्रति धैर्य रखता है। फिर यहोवा कहता है कि वह अटल, या अटूट प्रेम से भरा है। यह प्रेम एक वाचा, या वादा किया गया और वफादार प्रेम था। इसका अर्थ यह है कि यहोवा उन लोगों के प्रति अपने वफादार प्रेम और प्रतिबद्धता को जारी रखेगा जिनके साथ उसने वाचा बाँधने का चुनाव किया था। यहोवा कह रहा है कि वह इस्राएलियों के साथ किए गए अपने वादे के प्रति विश्वासयोग्य रहेगा, भले ही वे ऐसा नहीं करते थे। अन्त में, यहोवा कहता है कि वह विश्वासयोग्यता या सत्य से भरपूर है। इसका अर्थ है कि यहोवा पूरी तरह से भरोसेमंद है और इस्राएली उस पर भरोसा कर सकते हैं।</w:t>
      </w:r>
    </w:p>
    <w:p>
      <w:pPr/>
      <w:r>
        <w:rPr>
          <w:lang w:val="hi_IN" w:bidi="hi_IN"/>
        </w:rPr>
      </w:r>
      <w:r>
        <w:rPr>
          <w:lang w:val="hi_IN" w:bidi="hi_IN"/>
        </w:rPr>
        <w:t>जब यहोवा कहता है कि वह अपने प्रेम को हज़ारों तक फैलाएगा, तो यह शायद उन हजारों संतानों को दर्शाता है, जो इस्राएलियों के पास होंगे। इसका अर्थ यह है कि यहोवा इस्राएलियों के साथ अपनी वाचा में तब तक प्रेम और आशीष जारी रखेगा, जब तक वे उनके साथ हुई वाचा को नहीं तोड़ते। यहोवा कहता है कि वह एक ऐसा परमेश्वर है जो अधर्म, अपराधों और पापों को क्षमा करने के लिए तैयार और उत्सुक है। ये तीनों शब्द बहुत मिलते-जुलते हैं। यहोवा कह रहा है कि वह उन लोगों को क्षमा करेगा जो बुरा करते हैं, विद्रोह करते हैं, और पाप करते हैं। पापों की क्षमा, या यहोवा के प्रति आज्ञा न मानने की क्षमा का अर्थ है कि यहोवा व्यक्ति के पापों को दूर कर देता है। यहोवा उन्हें उनके पापों के लिए उस प्रकार दण्डित नहीं करना चाहता, जिस प्रकार वे दण्ड के पात्र हैं।</w:t>
      </w:r>
    </w:p>
    <w:p>
      <w:pPr/>
      <w:r>
        <w:rPr>
          <w:lang w:val="hi_IN" w:bidi="hi_IN"/>
        </w:rPr>
      </w:r>
      <w:r>
        <w:rPr>
          <w:lang w:val="hi_IN" w:bidi="hi_IN"/>
        </w:rPr>
        <w:t>यहाँ रुकें और समूह में इस प्रश्न पर चर्चा करें: आपकी संस्कृति किसी ऐसे व्यक्ति के बच्चों के साथ कैसे व्यवहार करती है जिसने नियम को तोड़ा हो या गलत किया हो? बच्चे अपने परिवार की बदनामी से कैसे बच सकते हैं? इस ऑडियो को यहाँ रोकें।</w:t>
      </w:r>
    </w:p>
    <w:p>
      <w:pPr/>
      <w:r>
        <w:rPr>
          <w:lang w:val="hi_IN" w:bidi="hi_IN"/>
        </w:rPr>
      </w:r>
      <w:r>
        <w:rPr>
          <w:lang w:val="hi_IN" w:bidi="hi_IN"/>
        </w:rPr>
        <w:t>हालाँकि, यहोवा चेतावनी देते हुए कहता है कि पाप के गम्भीर परिणाम होते हैं, और वह पाप को आसानी से क्षमा नहीं करता। यहोवा न्यायी है और यह सुनिश्चित करता है कि वह दोषियों को उसी तरह दण्ड दे, जिसके वे हकदार हैं। इसका उद्देश्य उन लोगों को चेतावनी देना है जो जानबूझकर पाप करते हैं क्योंकि उन्हें लगता है कि यहोवा बाद में उन्हें क्षमा कर देगा। जब यहोवा कहता है कि वह बच्चों को तीसरी और चौथी पीढ़ी तक उनके पिता के पाप के लिए दण्ड देगा, तो इसका अर्थ यह नहीं है कि वह बच्चों को उनके पूर्वजों के किए हुए काम के लिए दण्ड देगा। पीढ़ी का अर्थ उन लोगों से है जो समान समयकाल में रहते हैं। यहोवा कह रहा है कि वह हर पीढ़ी को उसके पाप के लिए दण्ड देगा, चाहे उसने पिछली पीढ़ी को उसी पाप के लिए दण्ड दिया हो। हर व्यक्ति को अपने पाप की जिम्मेदारी लेनी चाहिए और उस पाप के लिए यहोवा से क्षमा माँगने के लिए जिम्मेदार होना चाहिए।</w:t>
      </w:r>
    </w:p>
    <w:p>
      <w:pPr/>
      <w:r>
        <w:rPr>
          <w:lang w:val="hi_IN" w:bidi="hi_IN"/>
        </w:rPr>
      </w:r>
      <w:r>
        <w:rPr>
          <w:lang w:val="hi_IN" w:bidi="hi_IN"/>
        </w:rPr>
        <w:t>मूसा की पहली प्रतिक्रिया आराधना करना, या जमीन पर झुककर यहोवा को श्रद्धापूर्वक देखना थी। मूसा हर बार यहोवा से कुछ भी माँगते समय उससे अधिक से अधिक आश्वासन माँगता रहा है। यह इस संस्कृति में मोलभाव करने का एक सामान्य तरीका था। हर बार मूसा ने कुछ माँगा, तो यहोवा ने अनुकूल उत्तर दिया। अन्त में, मूसा यहोवा से अपना सबसे महत्वपूर्ण अनुरोध करता है। मूसा चाहता है कि यहोवा इस्राएलियों के बीच प्रतिज्ञा किए गए देश में जाए। मूसा हर समय यहोवा तक पूर्ण पहुँच चाहता है। मूसा यह भी चाहता है कि यहोवा इस्राएल को उनके मूर्तिपूजा के पाप के लिए क्षमा करे। मूसा ने एक बार फिर इस्राएलियों को हठी लोग कहा, जिसका अर्थ है कि वे जिद्दी हैं और विद्रोह करने की सम्भावना रखते हैं।</w:t>
      </w:r>
    </w:p>
    <w:p>
      <w:pPr/>
      <w:r>
        <w:rPr>
          <w:lang w:val="hi_IN" w:bidi="hi_IN"/>
        </w:rPr>
      </w:r>
      <w:r>
        <w:rPr>
          <w:lang w:val="hi_IN" w:bidi="hi_IN"/>
        </w:rPr>
        <w:t>इन निवेदनों के द्वारा मूसा यहोवा से अपने चुने हुए लोगों को वापस लेने की विनती कर रहा है। मूसा चाहता है कि इस्राएल यहोवा की विरासत या विशेष सम्पत्ति हो। यदि यहोवा स्वीकार करता है, तो इसका अर्थ है कि इस्राएल एक बार फिर यहोवा की वाचा, या चुनी हुई प्रजा बन जाएगा। इसका अर्थ यह होगा कि इस्राएल को यहोवा का अनुग्रह और संरक्षण प्राप्त होगा और वे एक बार फिर यहोवा के साथ उस भूमि की यात्रा करेंगे जिसका उसने उनसे वादा किया था।</w:t>
      </w:r>
      <w:r>
        <w:rPr>
          <w:lang w:val="hi_IN" w:bidi="hi_IN"/>
        </w:rPr>
      </w:r>
    </w:p>
    <w:p>
      <w:pPr>
        <w:pStyle w:val="Heading3"/>
      </w:pPr>
      <w:r>
        <w:rPr>
          <w:lang w:val="hi_IN" w:bidi="hi_IN"/>
        </w:rPr>
        <w:t>घटनाओं को समझाना</w:t>
      </w:r>
    </w:p>
    <w:p>
      <w:pPr/>
      <w:r>
        <w:rPr>
          <w:lang w:val="hi_IN" w:bidi="hi_IN"/>
        </w:rPr>
      </w:r>
      <w:r>
        <w:rPr>
          <w:lang w:val="hi_IN" w:bidi="hi_IN"/>
        </w:rPr>
        <w:t>निर्गमन 34:1–9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यहोवा मूसा से कहता है कि वह पत्थर से दो तख्तियाँ बनाए। यहोवा कहता है कि वह उन पर वैसे ही लिखेगा जैसे उसने पहले लिखा था। ये पत्थर की तख्तियाँ बिल्कुल वैसी ही होंगी जैसी पुरानी तख्तियाँ मूसा ने तोड़ी थीं। फिर यहोवा मूसा से कहता है कि वह अगली सुबह तैयार की गई पत्थर की तख्तियों के साथ सीनै पर्वत की चोटी पर उपस्थित हो। यहोवा कहता है कि मूसा के साथ कोई भी पर्वत पर नहीं जा सकता और जब यहोवा प्रकट हो तो कोई भी पशु पर्वत के आसपास नहीं रह सकता।</w:t>
      </w:r>
    </w:p>
    <w:p>
      <w:pPr/>
      <w:r>
        <w:rPr>
          <w:lang w:val="hi_IN" w:bidi="hi_IN"/>
        </w:rPr>
      </w:r>
      <w:r>
        <w:rPr>
          <w:b/>
          <w:lang w:val="hi_IN" w:bidi="hi_IN"/>
        </w:rPr>
        <w:t>दूसरे दृश्य में:</w:t>
      </w:r>
      <w:r>
        <w:rPr>
          <w:lang w:val="hi_IN" w:bidi="hi_IN"/>
        </w:rPr>
        <w:t xml:space="preserve"> मूसा यहोवा की आज्ञा मानता है और पत्थर की दो तख्तियाँ काटता है, जैसे पहले की तख्तियाँ थीं। अगली सुबह, मूसा पत्थर की तख्तियों के साथ सीनै पर्वत पर चढ़ता है। मूसा शीर्ष पर यहोवा के प्रकट होने का इंतजार करता है। यहोवा बादल में नीचे आता है।</w:t>
      </w:r>
    </w:p>
    <w:p>
      <w:pPr/>
      <w:r>
        <w:rPr>
          <w:lang w:val="hi_IN" w:bidi="hi_IN"/>
        </w:rPr>
      </w:r>
      <w:r>
        <w:rPr>
          <w:b/>
          <w:lang w:val="hi_IN" w:bidi="hi_IN"/>
        </w:rPr>
        <w:t>तीसरे दृश्य में:</w:t>
      </w:r>
      <w:r>
        <w:rPr>
          <w:lang w:val="hi_IN" w:bidi="hi_IN"/>
        </w:rPr>
        <w:t xml:space="preserve"> यहोवा मूसा के सामने से गुजरता है और दो बार अपने नाम का घोषणा करता है। फिर यहोवा अपने चरित्र का वर्णन करता है।</w:t>
      </w:r>
    </w:p>
    <w:p>
      <w:pPr/>
      <w:r>
        <w:rPr>
          <w:lang w:val="hi_IN" w:bidi="hi_IN"/>
        </w:rPr>
      </w:r>
      <w:r>
        <w:rPr>
          <w:b/>
          <w:lang w:val="hi_IN" w:bidi="hi_IN"/>
        </w:rPr>
        <w:t>चौथे दृश्य में:</w:t>
      </w:r>
      <w:r>
        <w:rPr>
          <w:lang w:val="hi_IN" w:bidi="hi_IN"/>
        </w:rPr>
        <w:t xml:space="preserve"> मूसा तुरन्त नीचे गिर जाता है और यहोवा की आराधना करता है। मूसा यहोवा से कहता है कि वह इस्राएलियों के साथ प्रतिज्ञा किए गए देश की यात्रा करे। मूसा यहोवा से अपने लोगों की बुराई के लिए क्षमा भी माँगता है। मूसा यहोवा से कहता है कि वह एक बार फिर इस्राएलियों को अपने चुने हुए लोग माने।</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पशु</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याद रखना महत्वपूर्ण है कि यहोवा ने अभी-अभी मूसा से बात की है और यह पुष्टि की है कि यहोवा मूसा के साथ प्रतिज्ञा किए गए देश की यात्रा पर जाएगा।</w:t>
      </w:r>
    </w:p>
    <w:p>
      <w:pPr/>
      <w:r>
        <w:rPr>
          <w:lang w:val="hi_IN" w:bidi="hi_IN"/>
        </w:rPr>
      </w:r>
      <w:r>
        <w:rPr>
          <w:lang w:val="hi_IN" w:bidi="hi_IN"/>
        </w:rPr>
        <w:t>जैसा कि आपको याद होगा, जब मूसा ने इस्राएलियों को सोने के बछड़े की उपासना करते हुए देखा तो उसने पुरानी पत्थर की तख्तियों को तोड़ दिया। इस बार, यहोवा मूसा से पत्थर की तख्तियाँ नक्काशी करने के लिए कहता है, जबकि पिछली बार, यहोवा ने स्वयं मूसा को पत्थर की तख्तियाँ दी थीं।</w:t>
      </w:r>
    </w:p>
    <w:p>
      <w:pPr/>
      <w:r>
        <w:rPr>
          <w:lang w:val="hi_IN" w:bidi="hi_IN"/>
        </w:rPr>
      </w:r>
      <w:r>
        <w:rPr>
          <w:lang w:val="hi_IN" w:bidi="hi_IN"/>
        </w:rPr>
        <w:t>यहोवा मूसा से कहता है कि वह अगली सुबह अकेले ही पत्थर से खुदी हुई दो तख्तियाँ लेकर सीनै पर्वत पर आए। यहोवा कहता है कि कोई भी मूसा के साथ नहीं आ सकता। कोई भी पशु पर्वत के आसपास नहीं रह सकता। हम पिछले भागों से जानते हैं कि ऐसा इसलिए है क्योंकि पापी लोग यहोवा की उपस्थिति में नहीं रह सकते, वरना वे मर जाएँगे। इस तरह, यहोवा लोगों और उनके पशुओं की रक्षा कर रहा है।</w:t>
      </w:r>
    </w:p>
    <w:p>
      <w:pPr/>
      <w:r>
        <w:rPr>
          <w:lang w:val="hi_IN" w:bidi="hi_IN"/>
        </w:rPr>
      </w:r>
      <w:r>
        <w:rPr>
          <w:lang w:val="hi_IN" w:bidi="hi_IN"/>
        </w:rPr>
        <w:t>मूसा यहोवा की आज्ञा मानता है और पत्थर की दो तख्तियाँ बनाता है। सबसे अधिक सम्भावना है, मूसा इस्राएलियों को यहोवा की चेतावनी देता है कि उन्हें और उनके पशुओं को पर्वत पर नहीं रहना चाहिए। अगली सुबह, मूसा अकेले पर्वत पर यहोवा से मिलने जाता है। मूसा शीर्ष पर यहोवा के प्रकट होने का इंतजार करता है।</w:t>
      </w:r>
    </w:p>
    <w:p>
      <w:pPr/>
      <w:r>
        <w:rPr>
          <w:lang w:val="hi_IN" w:bidi="hi_IN"/>
        </w:rPr>
      </w:r>
      <w:r>
        <w:rPr>
          <w:lang w:val="hi_IN" w:bidi="hi_IN"/>
        </w:rPr>
        <w:t>यहोवा बादल में नीचे आता है और मूसा के सामने खड़ा होता है। इसका केवल यह अर्थ है कि मूसा अपने सामने यहोवा की दृश्य उपस्थिति को देख सकता था।</w:t>
      </w:r>
    </w:p>
    <w:p>
      <w:pPr/>
      <w:r>
        <w:rPr>
          <w:lang w:val="hi_IN" w:bidi="hi_IN"/>
        </w:rPr>
      </w:r>
      <w:r>
        <w:rPr>
          <w:lang w:val="hi_IN" w:bidi="hi_IN"/>
        </w:rPr>
        <w:t>यहोवा पिछले भाग में मूसा से जो कुछ उसने करने के लिए कहा था, उसे पूरा करता है। यहोवा मूसा के सामने से गुजरता है। यहोवा अपने नाम का दो बार उपयोग करता है ताकि यह स्पष्ट हो सके कि वह कौन है और फिर अपने चरित्र का वर्णन करता है। यह ध्यान देना महत्वपूर्ण है कि यहोवा अपने बारे में इस तरह बात करता है जैसे वह किसी और के बारे में बात कर रहा हो। यह यहोवा के लिए अपने बारे में बात करने का एक सामान्य तरीका है। यहोवा किसी दूसरे देवता के बारे में बात नहीं कर रहा है।</w:t>
      </w:r>
    </w:p>
    <w:p>
      <w:pPr/>
      <w:r>
        <w:rPr>
          <w:lang w:val="hi_IN" w:bidi="hi_IN"/>
        </w:rPr>
      </w:r>
      <w:r>
        <w:rPr>
          <w:lang w:val="hi_IN" w:bidi="hi_IN"/>
        </w:rPr>
        <w:t>यह ध्यान देना महत्वपूर्ण है कि यहोवा हजारों लोगों या हजारों पीढ़ियों के लिए अपने अटल प्रेम का उल्लेख करता है। इसका यह अर्थ नहीं है कि उसका स्थिर या अटूट प्रेम पीढ़ियों तक सीमित है। इस अभिव्यक्ति का उपयोग हमेशा के लिए या कई पीढ़ियों के लिए किया जाता है जिन्हें लोग गिन नहीं सकते।</w:t>
      </w:r>
    </w:p>
    <w:p>
      <w:pPr/>
      <w:r>
        <w:rPr>
          <w:lang w:val="hi_IN" w:bidi="hi_IN"/>
        </w:rPr>
      </w:r>
      <w:r>
        <w:rPr>
          <w:lang w:val="hi_IN" w:bidi="hi_IN"/>
        </w:rPr>
        <w:t>जब मूसा कहता है, "वह दोषियों को दण्ड दिए बिना नहीं छोड़ता," तो वह इस तथ्य पर जोर दे रहा है कि वह लोगों को उनकी अवज्ञा के लिए दण्ड देगा। मूसा का कहना है कि यहोवा अपनी प्रजा को उनकी अवज्ञा के लिए तीसरी और चौथी पीढ़ी तक दण्डित करेगा। इसका अर्थ यह नहीं है कि यहोवा बच्चों को उनके माता-पिता के पापों के लिए दण्ड देगा। इसके बजाय, इसका अर्थ यह है कि प्रत्येक पीढ़ी को अपने पाप का दण्ड मिलेगा, भले ही वह पाप पिछली पीढ़ी के पाप के समान ही क्यों न हो।</w:t>
      </w:r>
    </w:p>
    <w:p>
      <w:pPr/>
      <w:r>
        <w:rPr>
          <w:lang w:val="hi_IN" w:bidi="hi_IN"/>
        </w:rPr>
      </w:r>
      <w:r>
        <w:rPr>
          <w:lang w:val="hi_IN" w:bidi="hi_IN"/>
        </w:rPr>
        <w:t>मूसा तुरन्त यहोवा के उत्तर में झुकता है। मूसा यहोवा से विनती करता है कि यदि वास्तव में यहोवा का अनुग्रह उस पर है, तो वह उसे अपने लोगों के साथ प्रतिज्ञा किए गए देश में ले जाए। यह ध्यान देना महत्वपूर्ण है कि मूसा यहोवा द्वारा उसे बताए गए अनुग्रह प्राप्त करने सम्बन्धी बातों का उपयोग इस्राएलियों के लिए क्षमा माँगने के एक तरीके के रूप में करता रहता है।</w:t>
      </w:r>
    </w:p>
    <w:p>
      <w:pPr/>
      <w:r>
        <w:rPr>
          <w:lang w:val="hi_IN" w:bidi="hi_IN"/>
        </w:rPr>
      </w:r>
      <w:r>
        <w:rPr>
          <w:lang w:val="hi_IN" w:bidi="hi_IN"/>
        </w:rPr>
        <w:t>मूसा यहोवा से कहता है कि वह अपने लोगों को क्षमा करे, भले ही वे हठी हों। हठी होना एक चित्र भाषा है जिसका अर्थ है कि लोग जिद्दी हैं और विद्रोह करने की सम्भावना है।</w:t>
      </w:r>
    </w:p>
    <w:p>
      <w:pPr/>
      <w:r>
        <w:rPr>
          <w:lang w:val="hi_IN" w:bidi="hi_IN"/>
        </w:rPr>
      </w:r>
      <w:r>
        <w:rPr>
          <w:lang w:val="hi_IN" w:bidi="hi_IN"/>
        </w:rPr>
        <w:t>यहाँ रुकें और समूह में इस प्रश्न पर चर्चा करें: आप अपनी भाषा में जिद्दी लोगों का वर्णन कैसे करते हैं? इस बात पर ध्यान दें कि आपका समूह उनका वर्णन करने के लिए किन वाक्यांशों का उपयोग करता है। इस ऑडियो को यहाँ रोकें।</w:t>
      </w:r>
    </w:p>
    <w:p>
      <w:pPr/>
      <w:r>
        <w:rPr>
          <w:lang w:val="hi_IN" w:bidi="hi_IN"/>
        </w:rPr>
      </w:r>
      <w:r>
        <w:rPr>
          <w:lang w:val="hi_IN" w:bidi="hi_IN"/>
        </w:rPr>
        <w:t>मूसा चाहता है कि यहोवा एक बार फिर इस्राएलियों को अपनी चुनी हुई प्रजा के रूप में स्वीकार करे और उनके साथ की गई वाचा या प्रतिज्ञा को बहाल करे।</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34:1–9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पशु</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नाटक को रोककर उस पात्र की भूमिका निभाने वाले व्यक्ति से पूछें "आप क्या महसूस कर रहे हैं या क्या सोच रहे हैं?" पात्र का किरदार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यहोवा द्वारा मूसा से पत्थर की दो तख्तियाँ बनाने के लिए कहने का अभिनय करें। यहोवा कहता है कि वह उन पर वैसे ही लिखेगा जैसे उसने पहले लिखा था। ये पत्थर की तख्तियाँ बिल्कुल वैसी ही होंगी जैसी पुरानी तख्तियाँ मूसा ने तोड़ी थीं। फिर यहोवा मूसा से कहता है कि वह अगली सुबह तैयार की गई पत्थर की तख्तियों के साथ सीनै पर्वत की चोटी पर उपस्थित हो। यहोवा कहता है कि मूसा के साथ कोई भी पर्वत पर नहीं जा सकता और जब यहोवा प्रकट हो तो कोई भी पशु पर्वत के आसपास नहीं रह सकता।</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"आशा रखता हूँ। शायद यहोवा उन सभी चीजों को बहाल कर दे जिन्हें मैंने अपने क्रोध में तोड़ दिया है," या "दृढ़ संकल्पित। मैं यह सुनिश्चित करूँगा कि इस्राएली मेरी बात सुनें और कल पहाड़ के पास न जाएँ," या "मैं विनम्र हुआ हूँ कि यहोवा ने मुझे चुना, भले ही मैं गलतियाँ करता हूँ।" यहोवा अनुग्रहकारी है। मुझे कल उसे देखने की बहुत इच्छा है।"</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उत्तर दे सकता है, “सुरक्षात्मक। मैं नहीं चाहता कि कोई मरे, क्योंकि वे यह नहीं समझते कि मैं कितना पवित्र हूँ," या "अपेक्षित हूँ। मैं अपने लोगों को अपने पास वापस लाना चाहता हूँ," या "धैर्यवान।" मैं चाहता हूँ कि मूसा यह जानें कि मैं अनुग्रह से भरा हुआ हूँ और क्षमा करने के लिए तैयार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मूसा का यहोवा की आज्ञा मानने और पहले की तरह पत्थर की दो तख्तियाँ बनाने का अभिनय करें। मूसा इस्राएलियों को चेतावनी देता है कि वे अपने पशुओं के साथ पर्वत के पास न आए।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वह व्यक्ति शायद इस तरह जवाब दे, "उम्मीद है।" मैं सोचता हूँ कि यहोवा मूसा से क्या कहेगा," या "डर लगता है। मैं यहोवा की चेतावनियों को गंभीरता से लेता हूँ। मैं कल उस पर्वत के पास नहीं जाऊँगा," या "आशावान हूँ। शायद इसका अर्थ यह है कि यहोवा अपना वादा पूरा करेगा और हमारे साथ आएगा।"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अगली सुबह मूसा का पत्थर की तख्तियों के साथ सीनै पर्वत पर अकेले चढ़ने का अभिनय करें। मूसा शीर्ष पर यहोवा के प्रकट होने का इंतजार करता है। यहोवा बादल में नीचे आता है। यहोवा मूसा के सामने से गुजरता है और दो बार अपने नाम का घोषणा करता है। फिर यहोवा अपने चरित्र का वर्णन करता है। यहोवा इस बारे में भी बात करता है कि वह एक न्यायी परमेश्वर है और दोषियों को दण्ड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व्यक्ति इस प्रकार उत्तर दे सकता है: "आश्चर्य में। हर बार जब मुझे लगता है कि मैं यहोवा को जानता हूँ, तो वह मुझे अपने बारे में और अधिक बताता है और वह सुंदर है," या "अयोग्य।" मैं उसकी महिमापूर्ण उपस्थिति में रहने के योग्य नहीं हूँ," या "आभारी हूँ। हम ऐसे परमेश्वर के योग्य नहीं हैं जो प्रेम और दया से भरा हुआ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मूसा का तुरन्त नीचे गिर कर यहोवा की आराधना करने का अभिनय करें। मूसा यहोवा से कहता है कि वह इस्राएलियों के साथ प्रतिज्ञा किए गए देश की यात्रा करे। मूसा यहोवा से अपने लोगों की बुराई के लिए क्षमा भी माँगता है। मूसा यहोवा से कहता है कि वह एक बार फिर इस्राएलियों को अपने चुने हुए लोग माने।</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का उत्तर दे सकता है, "प्रेम से भरा हुआ। मैं अपने लोगों को एक और अवसर दूँगा," या "धैर्यवान।" मैं मूसा को इस बारे में और अधिक सिखा रहा हूँ कि मैं कौन हूँ और अपने लोगों के लिए मेरा उद्देश्य क्या है," या "गर्व है। मैं मूसा के लोगों के लिए प्रेम और मेरी उपस्थिति के लिए उसकी इच्छा से प्रभावित हूँ।"</w:t>
      </w:r>
      <w:r>
        <w:rPr>
          <w:lang w:val="hi_IN" w:bidi="hi_IN"/>
        </w:rPr>
      </w:r>
    </w:p>
    <w:p>
      <w:pPr>
        <w:pStyle w:val="Heading3"/>
      </w:pPr>
      <w:r>
        <w:rPr>
          <w:lang w:val="hi_IN" w:bidi="hi_IN"/>
        </w:rPr>
        <w:t>आवश्यक जानकारी</w:t>
      </w:r>
    </w:p>
    <w:p>
      <w:pPr/>
      <w:r>
        <w:rPr>
          <w:lang w:val="hi_IN" w:bidi="hi_IN"/>
        </w:rPr>
      </w:r>
      <w:r>
        <w:rPr>
          <w:lang w:val="hi_IN" w:bidi="hi_IN"/>
        </w:rPr>
        <w:t>निर्गमन 34:1–9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यहोवा मूसा को पत्थर की नई तख्तियाँ बनाने के लिए निर्देश देता है। फिर यहोवा सीनै पर्वत पर मूसा के सामने प्रकट होता है और दो बार अपने नाम, </w:t>
      </w:r>
      <w:r>
        <w:rPr>
          <w:b/>
          <w:lang w:val="hi_IN" w:bidi="hi_IN"/>
        </w:rPr>
        <w:t>यहोवा</w:t>
      </w:r>
      <w:r>
        <w:rPr>
          <w:lang w:val="hi_IN" w:bidi="hi_IN"/>
        </w:rPr>
        <w:t xml:space="preserve">, का घोषणा करता है। याद रखो, 'यहोवा' </w:t>
      </w:r>
      <w:r>
        <w:rPr>
          <w:lang w:val="hi_IN" w:bidi="hi_IN"/>
        </w:rPr>
        <w:t>परमेश्वर</w:t>
      </w:r>
      <w:r>
        <w:rPr>
          <w:lang w:val="hi_IN" w:bidi="hi_IN"/>
        </w:rPr>
        <w:t xml:space="preserve"> का व्यक्तिगत नाम है, और इस पूरे भाग में इसी नाम का प्रयोग किया गया है। यहोवा के लिए उसी नाम का इस्तेमाल करें जो आपने पिछली भागों में इस्तेमाल किया है। </w:t>
      </w:r>
      <w:r>
        <w:rPr>
          <w:b/>
          <w:lang w:val="hi_IN" w:bidi="hi_IN"/>
        </w:rPr>
        <w:t>यहोवा</w:t>
      </w:r>
      <w:r>
        <w:rPr>
          <w:lang w:val="hi_IN" w:bidi="hi_IN"/>
        </w:rPr>
        <w:t xml:space="preserve"> के बारे में अधिक जानकारी के लिए, मुख्य शब्दावली को देखें। </w:t>
      </w:r>
    </w:p>
    <w:p>
      <w:pPr/>
      <w:r>
        <w:rPr>
          <w:lang w:val="hi_IN" w:bidi="hi_IN"/>
        </w:rPr>
      </w:r>
      <w:r>
        <w:rPr>
          <w:lang w:val="hi_IN" w:bidi="hi_IN"/>
        </w:rPr>
        <w:t xml:space="preserve">यहोवा कहता है कि वह पत्थर की तख्तियों पर उन "वचनों" को लिखेगा जो उसने पहले उन पर लिखे थे। यहाँ, "वचन" यहोवा की आज्ञाओं या नियमों को दर्शाता है, जो उसने अपने लोगों को दिए थे। आपके अनुवाद में "वे शब्द जो यहोवा ने लिखे" या "आज्ञाएँ" लिखा जा सकता है। आज्ञाओं के लिए उसी शब्द का उपयोग करें जिसका उपयोग आपने पिछले भागों में किया है। </w:t>
      </w:r>
      <w:r>
        <w:rPr>
          <w:b/>
          <w:lang w:val="hi_IN" w:bidi="hi_IN"/>
        </w:rPr>
        <w:t>आज्ञाओं</w:t>
      </w:r>
      <w:r>
        <w:rPr>
          <w:lang w:val="hi_IN" w:bidi="hi_IN"/>
        </w:rPr>
        <w:t xml:space="preserve"> के बारे में अधिक जानकारी के लिए, मुख्य शब्दावली को देखें।</w:t>
      </w:r>
    </w:p>
    <w:p>
      <w:pPr/>
      <w:r>
        <w:rPr>
          <w:lang w:val="hi_IN" w:bidi="hi_IN"/>
        </w:rPr>
      </w:r>
      <w:r>
        <w:rPr>
          <w:lang w:val="hi_IN" w:bidi="hi_IN"/>
        </w:rPr>
        <w:t xml:space="preserve">मूसा </w:t>
      </w:r>
      <w:r>
        <w:rPr>
          <w:b/>
          <w:lang w:val="hi_IN" w:bidi="hi_IN"/>
        </w:rPr>
        <w:t>इस्राएलियों</w:t>
      </w:r>
      <w:r>
        <w:rPr>
          <w:lang w:val="hi_IN" w:bidi="hi_IN"/>
        </w:rPr>
        <w:t xml:space="preserve"> को चेतावनी देता है कि जब वह यहोवा से मिलने जाता है, तो वे अपने </w:t>
      </w:r>
      <w:r>
        <w:rPr>
          <w:b/>
          <w:lang w:val="hi_IN" w:bidi="hi_IN"/>
        </w:rPr>
        <w:t>झुण्ड</w:t>
      </w:r>
      <w:r>
        <w:rPr>
          <w:lang w:val="hi_IN" w:bidi="hi_IN"/>
        </w:rPr>
        <w:t xml:space="preserve"> के साथ पर्वत के पास न आए। यहाँ, झुण्ड उन पशुओं को दर्शाता है जिनकी देखभाल इस्राएली करते थे। इसमें शायद भेड़, बकरियाँ और मवेशी शामिल थे।</w:t>
      </w:r>
    </w:p>
    <w:p>
      <w:pPr/>
      <w:r>
        <w:rPr>
          <w:lang w:val="hi_IN" w:bidi="hi_IN"/>
        </w:rPr>
      </w:r>
      <w:r>
        <w:rPr>
          <w:lang w:val="hi_IN" w:bidi="hi_IN"/>
        </w:rPr>
        <w:t xml:space="preserve">यहोवा मूसा के पास से गुजरने के बाद अपने चरित्र का वर्णन करता है। यहोवा कहता है कि वह दया से भरा हुआ है। </w:t>
      </w:r>
      <w:r>
        <w:rPr>
          <w:b/>
          <w:lang w:val="hi_IN" w:bidi="hi_IN"/>
        </w:rPr>
        <w:t>दया</w:t>
      </w:r>
      <w:r>
        <w:rPr>
          <w:lang w:val="hi_IN" w:bidi="hi_IN"/>
        </w:rPr>
        <w:t xml:space="preserve"> का अर्थ है भलाई, दयालुता या </w:t>
      </w:r>
      <w:r>
        <w:rPr>
          <w:lang w:val="hi_IN" w:bidi="hi_IN"/>
        </w:rPr>
        <w:t>करुणा</w:t>
      </w:r>
      <w:r>
        <w:rPr>
          <w:lang w:val="hi_IN" w:bidi="hi_IN"/>
        </w:rPr>
        <w:t xml:space="preserve">। दया का अर्थ अनुग्रह शब्द के अर्थ के समान हो सकता है। अनुग्रह का अर्थ है कि हमें कुछ ऐसा मिलता है जिसके हम हकदार नहीं हैं। अनुग्रह और दया साथ-साथ चलते हैं। यह परमेश्वर की दया के कारण है कि वह हमें दण्ड नहीं देता है, और फिर अपने अनुग्रह के कारण ही वह हमें अच्छी चीज़ें भी देता है। यहाँ, यहोवा दया से भरा हुआ है क्योंकि वह इस्राएलियों को उनकी मूर्तिपूजा के लिए उनके कर्मों के अनुसार दण्ड नहीं देना चुन रहा है। दया और अनुग्रह के लिए उसी शब्द का उपयोग करें जिसका उपयोग आपने पिछले भागों में किया है। </w:t>
      </w:r>
      <w:r>
        <w:rPr>
          <w:lang w:val="hi_IN" w:bidi="hi_IN"/>
        </w:rPr>
        <w:t>दया</w:t>
      </w:r>
      <w:r>
        <w:rPr>
          <w:lang w:val="hi_IN" w:bidi="hi_IN"/>
        </w:rPr>
        <w:t xml:space="preserve"> और </w:t>
      </w:r>
      <w:r>
        <w:rPr>
          <w:b/>
          <w:lang w:val="hi_IN" w:bidi="hi_IN"/>
        </w:rPr>
        <w:t>अनुग्रह</w:t>
      </w:r>
      <w:r>
        <w:rPr>
          <w:lang w:val="hi_IN" w:bidi="hi_IN"/>
        </w:rPr>
        <w:t xml:space="preserve"> के बारे में अधिक जानकारी के लिए मुख्य शब्दावली देखें।</w:t>
      </w:r>
    </w:p>
    <w:p>
      <w:pPr/>
      <w:r>
        <w:rPr>
          <w:lang w:val="hi_IN" w:bidi="hi_IN"/>
        </w:rPr>
      </w:r>
      <w:r>
        <w:rPr>
          <w:lang w:val="hi_IN" w:bidi="hi_IN"/>
        </w:rPr>
        <w:t xml:space="preserve">यहोवा </w:t>
      </w:r>
      <w:r>
        <w:rPr>
          <w:lang w:val="hi_IN" w:bidi="hi_IN"/>
        </w:rPr>
        <w:t>इस्राएल</w:t>
      </w:r>
      <w:r>
        <w:rPr>
          <w:lang w:val="hi_IN" w:bidi="hi_IN"/>
        </w:rPr>
        <w:t xml:space="preserve"> के लिए अपने प्रेम को अटूट और </w:t>
      </w:r>
      <w:r>
        <w:rPr>
          <w:b/>
          <w:lang w:val="hi_IN" w:bidi="hi_IN"/>
        </w:rPr>
        <w:t>स्थिर</w:t>
      </w:r>
      <w:r>
        <w:rPr>
          <w:lang w:val="hi_IN" w:bidi="hi_IN"/>
        </w:rPr>
        <w:t xml:space="preserve"> बताता है। यह प्रेम एक वादा किया गया और वफादार प्रकार का प्रेम था। इसका अर्थ है कि यहोवा इस्राएलियों के प्रति अपने वफादार प्रेम और प्रतिबद्धता में बना रहेगा, तब भी जब वे उसके प्रति वफादार और प्रतिबद्ध नहीं हैं।</w:t>
      </w:r>
    </w:p>
    <w:p>
      <w:pPr/>
      <w:r>
        <w:rPr>
          <w:lang w:val="hi_IN" w:bidi="hi_IN"/>
        </w:rPr>
      </w:r>
      <w:r>
        <w:rPr>
          <w:lang w:val="hi_IN" w:bidi="hi_IN"/>
        </w:rPr>
        <w:t>यहाँ रुकें और समूह में इस प्रश्न पर चर्चा करें: आप अपनी भाषा में इस प्रकार के प्रेम का अनुवाद या वर्णन कैसे करेंगे? इस ऑडियो को यहाँ रोकें।</w:t>
      </w:r>
    </w:p>
    <w:p>
      <w:pPr/>
      <w:r>
        <w:rPr>
          <w:lang w:val="hi_IN" w:bidi="hi_IN"/>
        </w:rPr>
      </w:r>
      <w:r>
        <w:rPr>
          <w:lang w:val="hi_IN" w:bidi="hi_IN"/>
        </w:rPr>
        <w:t xml:space="preserve">यहोवा कहता है कि वह अधर्म, अपराधों और </w:t>
      </w:r>
      <w:r>
        <w:rPr>
          <w:b/>
          <w:lang w:val="hi_IN" w:bidi="hi_IN"/>
        </w:rPr>
        <w:t>पापों</w:t>
      </w:r>
      <w:r>
        <w:rPr>
          <w:lang w:val="hi_IN" w:bidi="hi_IN"/>
        </w:rPr>
        <w:t xml:space="preserve"> को </w:t>
      </w:r>
      <w:r>
        <w:rPr>
          <w:b/>
          <w:lang w:val="hi_IN" w:bidi="hi_IN"/>
        </w:rPr>
        <w:t>क्षमा</w:t>
      </w:r>
      <w:r>
        <w:rPr>
          <w:lang w:val="hi_IN" w:bidi="hi_IN"/>
        </w:rPr>
        <w:t xml:space="preserve"> करता है। ये तीनों शब्द बहुत मिलते-जुलते हैं। यहोवा कह रहा है कि वह उन लोगों को क्षमा करेगा जो </w:t>
      </w:r>
      <w:r>
        <w:rPr>
          <w:lang w:val="hi_IN" w:bidi="hi_IN"/>
        </w:rPr>
        <w:t>बुरा</w:t>
      </w:r>
      <w:r>
        <w:rPr>
          <w:lang w:val="hi_IN" w:bidi="hi_IN"/>
        </w:rPr>
        <w:t xml:space="preserve"> करते हैं, विद्रोह करते हैं, और पाप करते हैं। पापों की क्षमा, या यहोवा के प्रति आज्ञा न मानने की क्षमा का अर्थ है कि यहोवा व्यक्ति के पापों को दूर कर देता है। यहोवा उन्हें उनके पापों के लिए उस प्रकार दण्डित नहीं करना चाहता, जिस प्रकार वे दण्ड के पात्र हैं। यदि यहोवा इस्राएलियों को क्षमा करता है, तो इसका अर्थ है कि वह इस्राएलियों को सोने के बछड़े की उपासना करके किए गए नुकसान के लिए उसे भुगतान नहीं करेगा। क्षमा और पाप के लिए उन्हीं शब्दों का उपयोग करें जिनका उपयोग आपने पिछले भागों में किया है। </w:t>
      </w:r>
      <w:r>
        <w:rPr>
          <w:lang w:val="hi_IN" w:bidi="hi_IN"/>
        </w:rPr>
        <w:t>क्षमा</w:t>
      </w:r>
      <w:r>
        <w:rPr>
          <w:lang w:val="hi_IN" w:bidi="hi_IN"/>
        </w:rPr>
        <w:t xml:space="preserve"> और </w:t>
      </w:r>
      <w:r>
        <w:rPr>
          <w:lang w:val="hi_IN" w:bidi="hi_IN"/>
        </w:rPr>
        <w:t>पाप</w:t>
      </w:r>
      <w:r>
        <w:rPr>
          <w:lang w:val="hi_IN" w:bidi="hi_IN"/>
        </w:rPr>
        <w:t xml:space="preserve"> के बारे में अधिक जानकारी के लिए, मुख्य शब्दावली देखें।</w:t>
      </w:r>
    </w:p>
    <w:p>
      <w:pPr/>
      <w:r>
        <w:rPr>
          <w:lang w:val="hi_IN" w:bidi="hi_IN"/>
        </w:rPr>
      </w:r>
      <w:r>
        <w:rPr>
          <w:lang w:val="hi_IN" w:bidi="hi_IN"/>
        </w:rPr>
        <w:t xml:space="preserve">मूसा तुरन्त यहोवा की आराधना करके प्रतिक्रिया देता है। </w:t>
      </w:r>
      <w:r>
        <w:rPr>
          <w:b/>
          <w:lang w:val="hi_IN" w:bidi="hi_IN"/>
        </w:rPr>
        <w:t>आराधना</w:t>
      </w:r>
      <w:r>
        <w:rPr>
          <w:lang w:val="hi_IN" w:bidi="hi_IN"/>
        </w:rPr>
        <w:t xml:space="preserve"> का अर्थ है परमेश्वर के लिए आदर और श्रद्धा प्रकट करना। आराधना कहीं भी हो सकती है जहाँ यहोवा अपने आप को प्रकट करता है। मूसा यहोवा के सामने भूमि की ओर झुककर आराधना करता है। आराधना के लिए उसी शब्द का प्रयोग करें जिसका प्रयोग आपने पिछले भागों में किया है। </w:t>
      </w:r>
      <w:r>
        <w:rPr>
          <w:b/>
          <w:lang w:val="hi_IN" w:bidi="hi_IN"/>
        </w:rPr>
        <w:t>आराधना</w:t>
      </w:r>
      <w:r>
        <w:rPr>
          <w:lang w:val="hi_IN" w:bidi="hi_IN"/>
        </w:rPr>
        <w:t xml:space="preserve"> के बारे में अधिक जानकारी के लिए, मुख्य शब्दावली देखें। </w:t>
      </w:r>
    </w:p>
    <w:p>
      <w:pPr/>
      <w:r>
        <w:rPr>
          <w:lang w:val="hi_IN" w:bidi="hi_IN"/>
        </w:rPr>
      </w:r>
      <w:r>
        <w:rPr>
          <w:lang w:val="hi_IN" w:bidi="hi_IN"/>
        </w:rPr>
        <w:t xml:space="preserve">मूसा यहोवा से कहता है कि वह इस्राएलियों को अपनी "विशेष संपत्ति या विरासत" के रूप में ले।" यह इस विचार को दर्शाता है कि एक बार फिर यहोवा की </w:t>
      </w:r>
      <w:r>
        <w:rPr>
          <w:lang w:val="hi_IN" w:bidi="hi_IN"/>
        </w:rPr>
        <w:t>वाचा</w:t>
      </w:r>
      <w:r>
        <w:rPr>
          <w:lang w:val="hi_IN" w:bidi="hi_IN"/>
        </w:rPr>
        <w:t xml:space="preserve"> या चुनी हुई प्रजा बन जाए। उसी तरह जैसे पहलौठा </w:t>
      </w:r>
      <w:r>
        <w:rPr>
          <w:lang w:val="hi_IN" w:bidi="hi_IN"/>
        </w:rPr>
        <w:t>पुत्र</w:t>
      </w:r>
      <w:r>
        <w:rPr>
          <w:lang w:val="hi_IN" w:bidi="hi_IN"/>
        </w:rPr>
        <w:t xml:space="preserve"> अपने पिता की धन और संपत्ति प्राप्त करेगा, उसी तरह इस्राएल को यहोवा का अनुग्रह और सुरक्षा विरासत में मिलेगा। यदि इस्राएल यहोवा की विरासत है, तो यहोवा स्वयं उनके साथ उस भूमि में जाएगा जिसका उसने उनके पूर्वजों से वादा किया था, यानी </w:t>
      </w:r>
      <w:r>
        <w:rPr>
          <w:b/>
          <w:lang w:val="hi_IN" w:bidi="hi_IN"/>
        </w:rPr>
        <w:t>कनान</w:t>
      </w:r>
      <w:r>
        <w:rPr>
          <w:lang w:val="hi_IN" w:bidi="hi_IN"/>
        </w:rPr>
        <w:t xml:space="preserve"> देश में।</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34:10–17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34:10–17 को सुनें और अपने मन में रखें।</w:t>
      </w:r>
    </w:p>
    <w:p>
      <w:pPr/>
      <w:r>
        <w:rPr>
          <w:lang w:val="hi_IN" w:bidi="hi_IN"/>
        </w:rPr>
      </w:r>
      <w:r>
        <w:rPr>
          <w:lang w:val="hi_IN" w:bidi="hi_IN"/>
        </w:rPr>
        <w:t xml:space="preserve">यदि सम्भव हो, तो निर्गमन 34:10–17 का ऑडियो संस्करण तीन बार, तीन अलग-अलग अनुवादों में सुनें। </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34:10–17 का ऑडियो संस्करण सबसे आसानी से समझ में आने वाले अनुवाद में सुनें।</w:t>
      </w:r>
    </w:p>
    <w:p>
      <w:pPr/>
      <w:r>
        <w:rPr>
          <w:lang w:val="hi_IN" w:bidi="hi_IN"/>
        </w:rPr>
      </w:r>
      <w:r>
        <w:rPr>
          <w:lang w:val="hi_IN" w:bidi="hi_IN"/>
        </w:rPr>
        <w:t>मूसा यहोवा की उपस्थिति में सीनै पर्वत पर है। यहोवा परमेश्वर का व्यक्तिगत नाम है, और इस पूरे भाग में इसका प्रयोग किया गया है। मूसा के पास पत्थर की दो नई तख्तियाँ हैं और यहोवा ने कहा कि वह उन पर वही शब्द लिखेगा जो उसने पहले पत्थरों पर लिखे थे। मूसा ने यहोवा से विनती की कि वह इस्राएलियों के साथ प्रतिज्ञा किए गए देश में जाए, उन्हें क्षमा करे और उन्हें अपनी विशेष संपत्ति के रूप में स्वीकार करे। अब यहोवा उत्तर देता है और अपने चुने हुए लोगों के साथ अपनी वाचा को फिर से स्थापित करता है।</w:t>
      </w:r>
    </w:p>
    <w:p>
      <w:pPr/>
      <w:r>
        <w:rPr>
          <w:lang w:val="hi_IN" w:bidi="hi_IN"/>
        </w:rPr>
      </w:r>
      <w:r>
        <w:rPr>
          <w:lang w:val="hi_IN" w:bidi="hi_IN"/>
        </w:rPr>
        <w:t>जैसा कि आपको याद होगा, इस्राएली मूसा और यहोवा की मुलाकात का इंतजार कर रहे हैं ताकि उन्हें पता चल सके कि सोने के बछड़े की उपासना करने के बाद यहोवा उनके साथ क्या करेगा। यहोवा मूसा को उत्तर देता है और अपनी बात पर जोर देने के लिए "सुन" या "देख" जैसे शब्दों का प्रयोग करता है। यहोवा मूसा को अनुकूल उत्तर देता है और कहता है कि वह इस्राएल के साथ अपनी वाचा या अटूट वादे को फिर से स्थापित करेगा। यह वही वाचा है जो यहोवा ने पहले मूसा के साथ बाँधी थी। केवल अब, यहोवा इसे फिर से बना रहा है। इस वाचा को फिर से स्थापित करके, यहोवा कह रहा है कि वह अपने चुने हुए लोगों के साथ अच्छा रिश्ता रखना चाहता है।</w:t>
      </w:r>
    </w:p>
    <w:p>
      <w:pPr/>
      <w:r>
        <w:rPr>
          <w:lang w:val="hi_IN" w:bidi="hi_IN"/>
        </w:rPr>
      </w:r>
      <w:r>
        <w:rPr>
          <w:lang w:val="hi_IN" w:bidi="hi_IN"/>
        </w:rPr>
        <w:t>उस समय की वाचाओं की प्रथा के अनुसार, मूसा ने पिछले भाग में वाचा के दोनों पक्षों का नाम पहले ही बता दिया है—यहोवा ने अपना नाम और विशेषताएँ घोषित कीं और मूसा ने इस्राएलियों को एक हठी लोग बताया। यहोवा कहता है कि वह चमत्कार करेगा, या ऐसे कार्य करेगा जो केवल वही कर सकता है, और जो उन्होंने पहले कभी नहीं देखे हैं। यदि इस्राएली उसकी आज्ञाओं का पालन करके उसकी वाचा को निभाएँगे, तो ये चमत्कार उनके लिए आशीष होंगे। यहोवा केवल इस्राएलियों को ही नहीं, बल्कि उनके आसपास की गैर-विश्वासी जातियों को भी अपनी सामर्थ्य दिखाएगा। यहोवा मूसा से कहता है कि यदि इस्राएली उसकी वाचा का पालन करेंगे, तो वह प्रतिज्ञा की भूमि, या कनान देश में पहले से रह रहे सभी लोगों को वहाँ से निकालकर उन्हें आशीष देगा। पूरे देश को कनान कहा जाता था, लेकिन इसमें वह क्षेत्र शामिल था जहाँ एमोरी, कनानी, हित्ती, परिज्जी, हिब्बी और यबूसी रहते थे। ये वही जाति समूह हैं जिनका उल्लेख यहोवा ने पहले मूसा से किया था जब उसने वादा किया था कि वह उन्हें प्रतिज्ञा किए गए देश से हटा देगा।</w:t>
      </w:r>
    </w:p>
    <w:p>
      <w:pPr/>
      <w:r>
        <w:rPr>
          <w:lang w:val="hi_IN" w:bidi="hi_IN"/>
        </w:rPr>
      </w:r>
      <w:r>
        <w:rPr>
          <w:lang w:val="hi_IN" w:bidi="hi_IN"/>
        </w:rPr>
        <w:t>यहोवा पहली वाचा की विशेष आज्ञाओं का उल्लेख करता है जिसे वह इस्राएलियों के साथ नया कर रहा है। उन वाचा सम्बन्धी चेतावनियों में से एक यह थी कि प्रतिज्ञा की गई भूमि में पहले से रह रहे लोगों के साथ कोई वाचा या बाध्यकारी वादे न करें। इस प्रकार के वादे इस्राएलियों को अन्य जातियों के झूठे देवताओं की उपासना करने में फँसा देंगे। यहोवा फिर से इस्राएलियों को आज्ञा देता है कि वे मूर्तिपूजा या झूठे देवताओं की उपासना से संबंधित किसी भी चीज़ को नष्ट करें। इसमें वेदी या पत्थर के चबूतरे शामिल होते, जहाँ कनान में रहने वाले लोग अपने देवताओं को बलिदान चढ़ाते थे। यहोवा उनसे यह भी कहता है कि वे सभी पवित्र पत्थरों और अशेरा के खंभों को नष्ट कर दें। पवित्र पत्थर ऊर्ध्वाधर खम्भे थे जिनका उपयोग लोग झूठे देवताओं की उपासना करने के लिए करते थे। यह पहली बार है जब यहोवा अशेरा के खंभों का उल्लेख करता है। ये लकड़ी के नक्काशीदार खंभे थे जिन्हें लोग कनानी देवी अशेरा की उपासना करने के लिए बनाते थे। कनान के लोग मानते थे कि अशेरा प्रजनन क्षमता देती है और लोग अशेरा के खंभों को कनानी देवता बाल से जोड़ते थे, जो मौसम को नियंत्रित करता था।</w:t>
      </w:r>
    </w:p>
    <w:p>
      <w:pPr/>
      <w:r>
        <w:rPr>
          <w:lang w:val="hi_IN" w:bidi="hi_IN"/>
        </w:rPr>
      </w:r>
      <w:r>
        <w:rPr>
          <w:lang w:val="hi_IN" w:bidi="hi_IN"/>
        </w:rPr>
        <w:t>यहाँ रुकें और समूह के रूप में अशेरा के खंभों के चित्र को देखें। अपने समूह के साथ चर्चा करें: आपके समुदाय में, लोग आशीष, प्रजनन क्षमता या अच्छी फसल प्राप्त करने के लिए किन रीति-रिवाजों का पालन करते हैं या किसकी उपासना करते हैं? इस ऑडियो को यहाँ रोकें।</w:t>
      </w:r>
    </w:p>
    <w:p>
      <w:pPr/>
      <w:r>
        <w:rPr>
          <w:lang w:val="hi_IN" w:bidi="hi_IN"/>
        </w:rPr>
      </w:r>
      <w:r>
        <w:rPr>
          <w:lang w:val="hi_IN" w:bidi="hi_IN"/>
        </w:rPr>
        <w:t>यहोवा इस्राएलियों को आज्ञा देता है कि वे उसके अलावा किसी अन्य देवता की उपासना न करें। यहोवा कहता है कि उसका नाम जलन है और वह एक जलन रखने वाला ईश्वर है। यहोवा को इस बात का जलन है कि लोग यह जान लें कि यहोवा ही एकमात्र सच्चा परमेश्वर है। यहोवा अपनी वाचा के लोगों को झूठे देवताओं की उपासना करके उसके नाम का अपमान करने की अनुमति नहीं देगा, लेकिन इसके बजाय, वह उनसे पूरी वफादारी की माँग करता है।</w:t>
      </w:r>
    </w:p>
    <w:p>
      <w:pPr/>
      <w:r>
        <w:rPr>
          <w:lang w:val="hi_IN" w:bidi="hi_IN"/>
        </w:rPr>
      </w:r>
      <w:r>
        <w:rPr>
          <w:lang w:val="hi_IN" w:bidi="hi_IN"/>
        </w:rPr>
        <w:t>यहोवा इस्राएलियों को चेतावनी देता है कि यदि वे इस वाचा को पूर्ण नहीं मानते और इसके बजाय उस देश में रहने वाले लोगों के साथ वाचा बाँधते हैं, तो वे अन्त में कनानी देवताओं की उपासना भी करेंगे। इससे यहोवा की उनके साथ की गई वाचा टूट जाएगी। मूसा अन्य देवताओं की उपासना करके यहोवा की वाचा के प्रति विश्वासघात करने का वर्णन करने के लिए वेश्यावृत्ति की तुलना का उपयोग करता है। यह उस व्यक्ति के समान है जो एक सच्चे परमेश्वर के साथ संबंध बनाने के लिए अपने आप को समर्पित करने के बजाय विभिन्न देवताओं के माध्यम से आशीष माँगता है। यहोवा उस देश में रहने वाले लोगों की प्रथाओं को जानता था। जब वे अपने देवताओं को बलिदान चढ़ाते थे, तो वे महान पर्व मनाते थे। यहोवा ने अपने लोगों को उस देश में रहने वाले लोगों के बलिदानों में भाग लेने से मना किया है। यहोवा जानता है कि इस्राएली ऐसा करना चाहेंगे। वह उन्हें चेतावनी देता है कि अन्त में वे कनानी देवताओं की पूजा करने लगेंगे।</w:t>
      </w:r>
    </w:p>
    <w:p>
      <w:pPr/>
      <w:r>
        <w:rPr>
          <w:lang w:val="hi_IN" w:bidi="hi_IN"/>
        </w:rPr>
      </w:r>
      <w:r>
        <w:rPr>
          <w:lang w:val="hi_IN" w:bidi="hi_IN"/>
        </w:rPr>
        <w:t>यहोवा उस देश में रहने वाले लोगों की बेटियों से विवाह करने के खिलाफ भी चेतावनी देता है। चूँकि एक स्त्री का विवाह होने पर अपने पति के घर जाना प्रथा थी, इसका अर्थ यह था कि वह अपने धार्मिक रीति-रिवाजों को अपने साथ लाती थी। इसलिए यदि कोई कनानी स्त्री किसी इस्राएली परिवार में विवाह करती है, तो वह इस्राएलियों के साथ रहने के लिए चली जाएगी और अपने झूठे देवताओं को अपने साथ लाएगी। यह एक और तरीका था जिससे इस्राएली मूर्तिपूजा कर सकते थे और विदेशी देवताओं की उपासना कर सकते थे।</w:t>
      </w:r>
    </w:p>
    <w:p>
      <w:pPr/>
      <w:r>
        <w:rPr>
          <w:lang w:val="hi_IN" w:bidi="hi_IN"/>
        </w:rPr>
      </w:r>
      <w:r>
        <w:rPr>
          <w:lang w:val="hi_IN" w:bidi="hi_IN"/>
        </w:rPr>
        <w:t>यहाँ रुकें और समूह में इस प्रश्न पर चर्चा करें: जब आपका समूह अन्य क्षेत्रों में फैलता है, तो लोग विदेशियों के साथ किस रिश्ते की अनुमति देते हैं और क्यों? परिणामस्वरूप धार्मिक और सांस्कृतिक रीति-रिवाज कैसे बदल जाते हैं? किसी ऐसे धार्मिक या सांस्कृतिक रीति-रिवाज का उदाहरण दीजिए जो अन्य जनसमूहों के प्रभाव के कारण बदल गया हो। इस ऑडियो को यहाँ रोकें।</w:t>
      </w:r>
    </w:p>
    <w:p>
      <w:pPr/>
      <w:r>
        <w:rPr>
          <w:lang w:val="hi_IN" w:bidi="hi_IN"/>
        </w:rPr>
      </w:r>
      <w:r>
        <w:rPr>
          <w:lang w:val="hi_IN" w:bidi="hi_IN"/>
        </w:rPr>
        <w:t>अन्त में, यहोवा एक बार फिर आज्ञा देता है कि इस्राएली अपने लिए धातु से मूर्तियाँ न बनाएँ। यद्यपि यहोवा धातु का उल्लेख करता है क्योंकि इस्राएली पहले से ही सोने के बछड़े को बनाने के लिए उसी का उपयोग करते थे, यहोवा नहीं चाहता कि इस्राएली किसी भी सामग्री से मूर्तियाँ बनाएँ।</w:t>
      </w:r>
    </w:p>
    <w:p>
      <w:pPr/>
      <w:r>
        <w:rPr>
          <w:lang w:val="hi_IN" w:bidi="hi_IN"/>
        </w:rPr>
      </w:r>
      <w:r>
        <w:rPr>
          <w:lang w:val="hi_IN" w:bidi="hi_IN"/>
        </w:rPr>
        <w:t>अगले भाग में, यहोवा इस्राएलियों के साथ अपनी नई वाचा से संबंधित अपनी आज्ञाओं पर जोर देना जारी रखेगा।</w:t>
      </w:r>
      <w:r>
        <w:rPr>
          <w:lang w:val="hi_IN" w:bidi="hi_IN"/>
        </w:rPr>
      </w:r>
    </w:p>
    <w:p>
      <w:pPr>
        <w:pStyle w:val="Heading3"/>
      </w:pPr>
      <w:r>
        <w:rPr>
          <w:lang w:val="hi_IN" w:bidi="hi_IN"/>
        </w:rPr>
        <w:t>घटनाओं को समझाना</w:t>
      </w:r>
    </w:p>
    <w:p>
      <w:pPr/>
      <w:r>
        <w:rPr>
          <w:lang w:val="hi_IN" w:bidi="hi_IN"/>
        </w:rPr>
      </w:r>
      <w:r>
        <w:rPr>
          <w:lang w:val="hi_IN" w:bidi="hi_IN"/>
        </w:rPr>
        <w:t>निर्गमन 34:10–17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कल्पांकित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यहोवा सीनै पर्वत पर मूसा से बात कर रहा है। यहोवा मूसा से कहता है कि वह इस्राएलियों के साथ नई वाचा बाँधने वाला है। यहोवा कहता है कि वह चमत्कार करेगा और लोग उन अद्भुत चीजों को देखेंगे जो वह अपने लोगों के लिए करेगा। यहोवा मूसा से कहता है कि यदि उसके लोग उसकी आज्ञा मानते हैं, तो वह प्रतिज्ञा किए गए देश से अन्य लोगों के समूहों को निकाल देगा।</w:t>
      </w:r>
    </w:p>
    <w:p>
      <w:pPr/>
      <w:r>
        <w:rPr>
          <w:lang w:val="hi_IN" w:bidi="hi_IN"/>
        </w:rPr>
      </w:r>
      <w:r>
        <w:rPr>
          <w:b/>
          <w:lang w:val="hi_IN" w:bidi="hi_IN"/>
        </w:rPr>
        <w:t>दूसरे दृश्य में:</w:t>
      </w:r>
      <w:r>
        <w:rPr>
          <w:lang w:val="hi_IN" w:bidi="hi_IN"/>
        </w:rPr>
        <w:t xml:space="preserve"> यहोवा उन्हें चेतावनी देता है कि वे प्रतिज्ञा की गई भूमि के लोगों के साथ कोई वाचा न बाँधें, क्योंकि इससे उसके अपने लोगों को परेशानी होगी।</w:t>
      </w:r>
    </w:p>
    <w:p>
      <w:pPr/>
      <w:r>
        <w:rPr>
          <w:lang w:val="hi_IN" w:bidi="hi_IN"/>
        </w:rPr>
      </w:r>
      <w:r>
        <w:rPr>
          <w:b/>
          <w:lang w:val="hi_IN" w:bidi="hi_IN"/>
        </w:rPr>
        <w:t>तीसरे दृश्य में:</w:t>
      </w:r>
      <w:r>
        <w:rPr>
          <w:lang w:val="hi_IN" w:bidi="hi_IN"/>
        </w:rPr>
        <w:t xml:space="preserve"> यहोवा मूसा से कहता है कि वह अपने विदेशी देवताओं की वेदियों को नष्ट कर दे। यदि यहोवा के लोग यहोवा की बातों का पालन नहीं करते हैं, तो वे कनानियों के साथ वाचा बाँधेंगे और अन्त में यहोवा के लोग झूठे देवताओं की उपासना करेंगे। यहोवा कनानी स्त्रियों से विवाह करने के खिलाफ भी चेतावनी देता है, क्योंकि वे यहोवा के लोगों को झूठे देवताओं की उपासना करने के लिए प्रेरित करेंगे। अन्त में, यहोवा अपने लोगों को आज्ञा देता है कि वे धातु से मूर्तियाँ न बनाएँ।</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मूसा यहोवा की उपस्थिति में सीनै पर्वत पर है। यहोवा "सुन" या "देख" जैसे शब्द का उपयोग करता है ताकि यह घोषणा की जा सके कि वह इस्राएलियों के साथ नई वाचा या बाध्यकारी समझौता कर रहा है। चूँकि इस्राएलियों ने मूल वाचा को तोड़ दिया, इसलिए केवल यहोवा ही उसे फिर से स्थापित कर सकता है। फिर यहोवा वाचा की शर्तों का वर्णन करता है।</w:t>
      </w:r>
    </w:p>
    <w:p>
      <w:pPr/>
      <w:r>
        <w:rPr>
          <w:lang w:val="hi_IN" w:bidi="hi_IN"/>
        </w:rPr>
      </w:r>
      <w:r>
        <w:rPr>
          <w:lang w:val="hi_IN" w:bidi="hi_IN"/>
        </w:rPr>
        <w:t>यहोवा मूसा से कहता है कि यहोवा ऐसे अद्भुत काम करेगा जो उसने पहले कभी नहीं किए थे। यहोवा कहता है कि सभी लोग यहोवा की सामर्थ्य को देखेंगे। यह शायद इस्राएलियों और अन्य जातियों या दोनों को दर्शाता है।</w:t>
      </w:r>
    </w:p>
    <w:p>
      <w:pPr/>
      <w:r>
        <w:rPr>
          <w:lang w:val="hi_IN" w:bidi="hi_IN"/>
        </w:rPr>
      </w:r>
      <w:r>
        <w:rPr>
          <w:lang w:val="hi_IN" w:bidi="hi_IN"/>
        </w:rPr>
        <w:t>यहोवा मूसा से कहता है कि वह उसकी आज्ञाओं का पालन करे। यहोवा समझाता है कि वह उनके आगे से जाकर प्रतिज्ञा की गई भूमि या कनान के देश पर वर्तमान में कब्जा कर रहे विभिन्न लोगों के समूहों को बाहर निकाल देगा। इसका अर्थ है कि यहोवा अपने लोगों के साथ वादा किए गए देश में जाएगा। जैसा कि आपको याद होगा, यह वह देश है जिसका यहोवा ने अब्राहम के वंशजों से वादा किया था।</w:t>
      </w:r>
    </w:p>
    <w:p>
      <w:pPr/>
      <w:r>
        <w:rPr>
          <w:lang w:val="hi_IN" w:bidi="hi_IN"/>
        </w:rPr>
      </w:r>
      <w:r>
        <w:rPr>
          <w:lang w:val="hi_IN" w:bidi="hi_IN"/>
        </w:rPr>
        <w:t>यह ध्यान देना महत्वपूर्ण है कि यहोवा उस देश के लोगों के साथ वाचा बनाने के खिलाफ चेतावनी देता है। ऐसा इसलिए है क्योंकि वे वाचाएँ यहोवा के लोगों के लिए जाल बन जाएँगी। यहोवा जानता है कि यदि इस्राएली कनानियों से वादा करते हैं, तो अन्त में वे उनके झूठे देवताओं की उपासना करेंगे।</w:t>
      </w:r>
    </w:p>
    <w:p>
      <w:pPr/>
      <w:r>
        <w:rPr>
          <w:lang w:val="hi_IN" w:bidi="hi_IN"/>
        </w:rPr>
      </w:r>
      <w:r>
        <w:rPr>
          <w:lang w:val="hi_IN" w:bidi="hi_IN"/>
        </w:rPr>
        <w:t>यह ध्यान रखना महत्वपूर्ण है कि यहोवा अपने लोगों को प्रतिज्ञा किए गए देश में रहने वाले विभिन्न जनसमूहों का सामना करने के लिए विशिष्ट कार्य करने का निर्देश देता है। लोगों के समूहों के साथ वाचा बनाने के विपरीत, यहोवा उन्हें देश में वेदियों, पवित्र स्तंभों और मूर्तियों को नष्ट करने के लिए कहता है।</w:t>
      </w:r>
    </w:p>
    <w:p>
      <w:pPr/>
      <w:r>
        <w:rPr>
          <w:lang w:val="hi_IN" w:bidi="hi_IN"/>
        </w:rPr>
      </w:r>
      <w:r>
        <w:rPr>
          <w:lang w:val="hi_IN" w:bidi="hi_IN"/>
        </w:rPr>
        <w:t>यहोवा मूसा से कहता है कि इस्राएलियों को उस भूमि में कुछ विशेष कार्य करने चाहिए। इस्राइलियों को उस भूमि के निवासियों द्वारा अपने देवताओं को बलिदान चढ़ाने के लिए उपयोग की जाने वाली वेदियों को नष्ट करना होगा। इस्राएलियों को उनके पत्थर के खंभों को भी तोड़ना होगा। लोगों ने पत्थरों को एक दूसरे के ऊपर रखकर ये खंभे बनाए। इस्राएलियों को झूठे देवताओं की उपासना करने के लिए उपयोग किए जाने वाले अशेरा के खंभों को भी काटना होगा। अशेरा के खंभे उस देश में रहने वाले लोगों द्वारा बनाई गई झूठी देवी अशेरा की उपासना करने के लिए बनाई गई खंभे थे। उस देश के लोगों ने शायद उन्हें लकड़ी से बनाया था, इसलिए इस्राएलियों को उन्हें काटना पड़ेगा। यहोवा ये निर्देश इसलिए देता है क्योंकि वह नहीं चाहता कि उसके लोग यहोवा के अलावा किसी अन्य देवता की उपासना करें।</w:t>
      </w:r>
    </w:p>
    <w:p>
      <w:pPr/>
      <w:r>
        <w:rPr>
          <w:lang w:val="hi_IN" w:bidi="hi_IN"/>
        </w:rPr>
      </w:r>
      <w:r>
        <w:rPr>
          <w:lang w:val="hi_IN" w:bidi="hi_IN"/>
        </w:rPr>
        <w:t>यहोवा समझाता है कि उसका नाम जलनशील है। यहोवा उस गुण को यह कहकर महत्व देता है कि उसका नाम "जलनशील" है। यह इस बात की ओर इशारा करता है कि यहोवा ही एकमात्र सच्चा परमेश्वर है। यहोवा अपनी वाचा के लोगों को झूठे देवताओं की उपासना करके उसके नाम का अपमान करने की अनुमति नहीं देगा, लेकिन इसके बजाय, वह उनसे पूरी वफादारी की माँग करता है।</w:t>
      </w:r>
    </w:p>
    <w:p>
      <w:pPr/>
      <w:r>
        <w:rPr>
          <w:lang w:val="hi_IN" w:bidi="hi_IN"/>
        </w:rPr>
      </w:r>
      <w:r>
        <w:rPr>
          <w:lang w:val="hi_IN" w:bidi="hi_IN"/>
        </w:rPr>
        <w:t>यह ध्यान देना महत्वपूर्ण है कि मूसा इस समय "जलनशील" का उपयोग विवरण के रूप में नहीं करता है, बल्कि एक नाम के रूप में करता है।</w:t>
      </w:r>
    </w:p>
    <w:p>
      <w:pPr/>
      <w:r>
        <w:rPr>
          <w:lang w:val="hi_IN" w:bidi="hi_IN"/>
        </w:rPr>
      </w:r>
      <w:r>
        <w:rPr>
          <w:lang w:val="hi_IN" w:bidi="hi_IN"/>
        </w:rPr>
        <w:t>यहाँ रुकें और समूह में इस प्रश्न पर चर्चा करें: आपकी संस्कृति में जलनशील व्यक्ति के कार्यों का वर्णन आप कैसे करेंगे? आप यहोवा के नाम का अनुवाद "जलनशील" के रूप में कैसे करेंगे? इस ऑडियो को यहाँ रोकें।</w:t>
      </w:r>
    </w:p>
    <w:p>
      <w:pPr/>
      <w:r>
        <w:rPr>
          <w:lang w:val="hi_IN" w:bidi="hi_IN"/>
        </w:rPr>
      </w:r>
      <w:r>
        <w:rPr>
          <w:lang w:val="hi_IN" w:bidi="hi_IN"/>
        </w:rPr>
        <w:t>यहोवा कहता है कि उसके निर्देशों का पालन न करने का परिणाम यह होगा कि यहोवा के लोग अन्य देवताओं को दी जाने वाली बलि का भोजन करेंगे और उनके पुत्र उस देश के लोगों की पुत्रियों से विवाह करेंगे। इससे उनके पुत्र अपनी पत्नियों के झूठे देवताओं की उपासना करने के लिए प्रेरित होंगे। इस भाग में उपयोग की गई भाषा उस भाषा के समान है, जिसका उपयोग लोग वेश्यावृत्ति के बारे में बात करते समय करते हैं।</w:t>
      </w:r>
    </w:p>
    <w:p>
      <w:pPr/>
      <w:r>
        <w:rPr>
          <w:lang w:val="hi_IN" w:bidi="hi_IN"/>
        </w:rPr>
      </w:r>
      <w:r>
        <w:rPr>
          <w:lang w:val="hi_IN" w:bidi="hi_IN"/>
        </w:rPr>
        <w:t>यहोवा अपने लोगों को आज्ञा देता है कि वे धातु से कोई देवता न बनाएँ। जैसा कि आपको याद होगा, जब इस्राएलियों ने सोने का बछड़ा बनाया और मूल वाचा को तोड़ दिया, तो वे पहले ही एक बार ऐसा कर चुके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34:10–17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बिन्दुओं पर, नाटक को रोककर उस पात्र की भूमिका निभाने वाले व्यक्ति से पूछें "आप क्या महसूस कर रहे हैं या क्या सोच रहे हैं?" पात्र का किरदार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सीनै पर्वत पर यहोवा और मूसा की बातचीत का अभिनय करें। यहोवा मूसा से कहता है कि वह इस्राएलियों के साथ नई वाचा बाँधने वाला है। यहोवा कहता है कि वह ऐसे चमत्कार करेगा जो लोगों को आश्चर्यचकित कर देंगे। यहोवा मूसा से कहता है कि यदि उसके लोग उसकी आज्ञा का पालन करेंगे तो वह अन्य जनसमूहों को उस भूमि से निकाल देगा जो वह उन्हें उनके अपने लिए दे रहा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के उत्तर दे सकता है, "मुझे राहत है कि यहोवा अपनी प्रजा के रूप में हमसे किए गए अपने वादे को फिर से पूरा कर रहा है," या "आनन्दित हूँ। यहोवा मुझे लोगों की अगुवाई करने के लिए अकेला नहीं छोड़ेगा," या "आश्चर्यचकित हूँ। यहोवा एक दयालु परमेश्वर है। हमें दण्ड देने के बजाय, उसने अपने लोगों को वह दिया है जिसके वे योग्य नहीं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यहोवा द्वारा मूसा को चेतावनी देने का अभिनय करें कि उसके लोग प्रतिज्ञा किए गए देश के लोगों के साथ कोई वाचा नहीं कर सकते क्योंकि इससे उसके अपने लोगों पर विपत्ति आएगी। यहोवा मूसा से कहता है कि वह उनके देवताओं की वेदियों को नष्ट कर दे। यहोवा कहता है कि यदि उसके लोग उस देश के लोगों के साथ वाचा बाँधेंगे या कनानी स्त्रियों से विवाह करेंगे, तो अन्त में वे झूठे देवताओं की उपासना करेंगे। अन्त में, यहोवा अपने लोगों को आज्ञा देता है कि वे धातु से मूर्तियाँ न बनाएँ।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शायद इस तरह के जवाब दे, "यहोवा अपने लोगों द्वारा केवल उसी की आराधना किए जाने को लेकर गंभीर है," या "मुझे आशा है कि लोग पिछली बार मूर्ति बनाने पर जो हुआ था उसे नहीं भूलेंगे," या "किसी नई भूमि में पहले से रह रहे लोगों से वादे किए बिना बसना मुश्किल होगा, लेकिन मैं समझता हूँ कि यहोवा ऐसा क्यों नहीं चाहता।"</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के उत्तर दे सकता है, "मैं चाहता हूँ कि मेरे लोग समझें कि झूठे देवताओं की उपासना हमारे रिश्ते के लिए कितना हानिकारक है," या "मैं अपने लोगों को हमारे समझौते को तोड़ने के परिणामों के बारे में पहले ही बता दूँगा।," या "मैं चाहता हूँ कि मेरे लोग मुझे एकमात्र सच्चे परमेश्वर के रूप में समझें।"</w:t>
      </w:r>
      <w:r>
        <w:rPr>
          <w:lang w:val="hi_IN" w:bidi="hi_IN"/>
        </w:rPr>
      </w:r>
    </w:p>
    <w:p>
      <w:pPr>
        <w:pStyle w:val="Heading3"/>
      </w:pPr>
      <w:r>
        <w:rPr>
          <w:lang w:val="hi_IN" w:bidi="hi_IN"/>
        </w:rPr>
        <w:t>आवश्यक जानकारी</w:t>
      </w:r>
    </w:p>
    <w:p>
      <w:pPr/>
      <w:r>
        <w:rPr>
          <w:lang w:val="hi_IN" w:bidi="hi_IN"/>
        </w:rPr>
      </w:r>
      <w:r>
        <w:rPr>
          <w:lang w:val="hi_IN" w:bidi="hi_IN"/>
        </w:rPr>
        <w:t>निर्गमन 34:10–17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यहोवा सीनै पर्वत पर मूसा को उत्तर देता है। याद रखो, </w:t>
      </w:r>
      <w:r>
        <w:rPr>
          <w:b/>
          <w:lang w:val="hi_IN" w:bidi="hi_IN"/>
        </w:rPr>
        <w:t>'यहोवा'</w:t>
      </w:r>
      <w:r>
        <w:rPr>
          <w:lang w:val="hi_IN" w:bidi="hi_IN"/>
        </w:rPr>
        <w:t xml:space="preserve"> </w:t>
      </w:r>
      <w:r>
        <w:rPr>
          <w:lang w:val="hi_IN" w:bidi="hi_IN"/>
        </w:rPr>
        <w:t>परमेश्वर</w:t>
      </w:r>
      <w:r>
        <w:rPr>
          <w:lang w:val="hi_IN" w:bidi="hi_IN"/>
        </w:rPr>
        <w:t xml:space="preserve"> का व्यक्तिगत नाम है, और इस पूरे भाग में इसी नाम का प्रयोग किया गया है। यहोवा के लिए उसी नाम का इस्तेमाल करें जो आपने पिछली भागों में इस्तेमाल किया है। </w:t>
      </w:r>
      <w:r>
        <w:rPr>
          <w:b/>
          <w:lang w:val="hi_IN" w:bidi="hi_IN"/>
        </w:rPr>
        <w:t>यहोवा</w:t>
      </w:r>
      <w:r>
        <w:rPr>
          <w:lang w:val="hi_IN" w:bidi="hi_IN"/>
        </w:rPr>
        <w:t xml:space="preserve"> के बारे में अधिक जानकारी के लिए, मुख्य शब्दावली को देखें। </w:t>
      </w:r>
    </w:p>
    <w:p>
      <w:pPr/>
      <w:r>
        <w:rPr>
          <w:lang w:val="hi_IN" w:bidi="hi_IN"/>
        </w:rPr>
      </w:r>
      <w:r>
        <w:rPr>
          <w:lang w:val="hi_IN" w:bidi="hi_IN"/>
        </w:rPr>
        <w:t xml:space="preserve">यहोवा मूसा से कहता है कि वह </w:t>
      </w:r>
      <w:r>
        <w:rPr>
          <w:b/>
          <w:lang w:val="hi_IN" w:bidi="hi_IN"/>
        </w:rPr>
        <w:t>इस्राएलियों</w:t>
      </w:r>
      <w:r>
        <w:rPr>
          <w:lang w:val="hi_IN" w:bidi="hi_IN"/>
        </w:rPr>
        <w:t xml:space="preserve"> के साथ नई </w:t>
      </w:r>
      <w:r>
        <w:rPr>
          <w:b/>
          <w:lang w:val="hi_IN" w:bidi="hi_IN"/>
        </w:rPr>
        <w:t>वाचा</w:t>
      </w:r>
      <w:r>
        <w:rPr>
          <w:lang w:val="hi_IN" w:bidi="hi_IN"/>
        </w:rPr>
        <w:t xml:space="preserve"> बाँधने वाला है। वाचा एक बाध्यकारी वादा है। वाचा के दोनों पक्ष समझौते को न तोड़ने के लिए सहमत होते हैं, नहीं तो परमेश्वर उन्हें दण्ड देगा। वाचा बाँधने वाले लोग एक-दूसरे के साथ अच्छा रिश्ता रखना चाहते हैं। यहोवा एक बार फिर इस्राएलियों को उनकी वाचा के हिस्से के रूप में पालन करने के लिए </w:t>
      </w:r>
      <w:r>
        <w:rPr>
          <w:b/>
          <w:lang w:val="hi_IN" w:bidi="hi_IN"/>
        </w:rPr>
        <w:t>आज्ञाएँ</w:t>
      </w:r>
      <w:r>
        <w:rPr>
          <w:lang w:val="hi_IN" w:bidi="hi_IN"/>
        </w:rPr>
        <w:t xml:space="preserve"> दे रहा है। इस्राएलियों को इन आज्ञाओं का पालन करना आवश्यक था; यह वाचा समझौते का उनका हिस्सा था। यहोवा ने इस्राएलियों से वादा किया था कि यदि वे उसकी मानेंगे और वाचा का अपना हिस्सा निभाएँगे, तो वे परमेश्वर के विशेष लोग होंगे। परमेश्वर उन्हें </w:t>
      </w:r>
      <w:r>
        <w:rPr>
          <w:lang w:val="hi_IN" w:bidi="hi_IN"/>
        </w:rPr>
        <w:t>आशीष</w:t>
      </w:r>
      <w:r>
        <w:rPr>
          <w:lang w:val="hi_IN" w:bidi="hi_IN"/>
        </w:rPr>
        <w:t xml:space="preserve"> देकर उन्हें उनकी अपनी भूमि और कई अन्य अच्छी चीज़ें देगा। लेकिन यदि इस्राएली यहोवा की आज्ञा का उल्लंघन करते और वाचा तोड़ते, तो यहोवा उन्हें दण्डित करेगा और उनकी भूमि छीन लेगा। वाचा के लिए उसी शब्द या वाक्यांश का प्रयोग करें जिसका प्रयोग आपने पिछले भागों में किया है। </w:t>
      </w:r>
      <w:r>
        <w:rPr>
          <w:lang w:val="hi_IN" w:bidi="hi_IN"/>
        </w:rPr>
        <w:t>वाचा</w:t>
      </w:r>
      <w:r>
        <w:rPr>
          <w:lang w:val="hi_IN" w:bidi="hi_IN"/>
        </w:rPr>
        <w:t xml:space="preserve"> के बारे में अधिक जानकारी के लिए, मुख्य शब्दावली देखें।</w:t>
      </w:r>
    </w:p>
    <w:p>
      <w:pPr/>
      <w:r>
        <w:rPr>
          <w:lang w:val="hi_IN" w:bidi="hi_IN"/>
        </w:rPr>
      </w:r>
      <w:r>
        <w:rPr>
          <w:lang w:val="hi_IN" w:bidi="hi_IN"/>
        </w:rPr>
        <w:t xml:space="preserve">यहोवा कहता है कि वह इस्राएलियों के लिए </w:t>
      </w:r>
      <w:r>
        <w:rPr>
          <w:b/>
          <w:lang w:val="hi_IN" w:bidi="hi_IN"/>
        </w:rPr>
        <w:t>चमत्कार</w:t>
      </w:r>
      <w:r>
        <w:rPr>
          <w:lang w:val="hi_IN" w:bidi="hi_IN"/>
        </w:rPr>
        <w:t xml:space="preserve"> करेगा। चमत्कार वे कार्य हैं जो केवल यहोवा ही कर सकता है, जो उसकी सामर्थ्य को दर्शाने और लोगों को यह दिखाने के लिए है कि वे उस पर भरोसा कर सकते हैं। यहोवा कहता है कि ये चमत्कार पृथ्वी पर कहीं भी या किसी </w:t>
      </w:r>
      <w:r>
        <w:rPr>
          <w:b/>
          <w:lang w:val="hi_IN" w:bidi="hi_IN"/>
        </w:rPr>
        <w:t>जाति</w:t>
      </w:r>
      <w:r>
        <w:rPr>
          <w:lang w:val="hi_IN" w:bidi="hi_IN"/>
        </w:rPr>
        <w:t xml:space="preserve"> में नहीं हुए हैं। जाति उन लोगों को दर्शाती है जो एक साथ मिलकर रहते हैं, एक ही स्थान पर रहते हैं, और उनका शासक एक ही है। चमत्कार और जाति के लिए उसी शब्द का उपयोग करें जिसका उपयोग आपने पिछले भागों में किया है। </w:t>
      </w:r>
      <w:r>
        <w:rPr>
          <w:lang w:val="hi_IN" w:bidi="hi_IN"/>
        </w:rPr>
        <w:t>चमत्कार</w:t>
      </w:r>
      <w:r>
        <w:rPr>
          <w:lang w:val="hi_IN" w:bidi="hi_IN"/>
        </w:rPr>
        <w:t xml:space="preserve"> और </w:t>
      </w:r>
      <w:r>
        <w:rPr>
          <w:lang w:val="hi_IN" w:bidi="hi_IN"/>
        </w:rPr>
        <w:t>जाति</w:t>
      </w:r>
      <w:r>
        <w:rPr>
          <w:lang w:val="hi_IN" w:bidi="hi_IN"/>
        </w:rPr>
        <w:t xml:space="preserve"> के बारे में अधिक जानकारी के लिए मुख्य शब्दावली देखें।</w:t>
      </w:r>
    </w:p>
    <w:p>
      <w:pPr/>
      <w:r>
        <w:rPr>
          <w:lang w:val="hi_IN" w:bidi="hi_IN"/>
        </w:rPr>
      </w:r>
      <w:r>
        <w:rPr>
          <w:lang w:val="hi_IN" w:bidi="hi_IN"/>
        </w:rPr>
        <w:t xml:space="preserve">यहोवा मूसा से कहता है कि वह </w:t>
      </w:r>
      <w:r>
        <w:rPr>
          <w:b/>
          <w:lang w:val="hi_IN" w:bidi="hi_IN"/>
        </w:rPr>
        <w:t>एमोरी</w:t>
      </w:r>
      <w:r>
        <w:rPr>
          <w:lang w:val="hi_IN" w:bidi="hi_IN"/>
        </w:rPr>
        <w:t xml:space="preserve">, </w:t>
      </w:r>
      <w:r>
        <w:rPr>
          <w:b/>
          <w:lang w:val="hi_IN" w:bidi="hi_IN"/>
        </w:rPr>
        <w:t>कनानी</w:t>
      </w:r>
      <w:r>
        <w:rPr>
          <w:lang w:val="hi_IN" w:bidi="hi_IN"/>
        </w:rPr>
        <w:t xml:space="preserve">, </w:t>
      </w:r>
      <w:r>
        <w:rPr>
          <w:b/>
          <w:lang w:val="hi_IN" w:bidi="hi_IN"/>
        </w:rPr>
        <w:t>हित्ती</w:t>
      </w:r>
      <w:r>
        <w:rPr>
          <w:lang w:val="hi_IN" w:bidi="hi_IN"/>
        </w:rPr>
        <w:t xml:space="preserve">, </w:t>
      </w:r>
      <w:r>
        <w:rPr>
          <w:b/>
          <w:lang w:val="hi_IN" w:bidi="hi_IN"/>
        </w:rPr>
        <w:t>परिज्जी</w:t>
      </w:r>
      <w:r>
        <w:rPr>
          <w:lang w:val="hi_IN" w:bidi="hi_IN"/>
        </w:rPr>
        <w:t xml:space="preserve">, </w:t>
      </w:r>
      <w:r>
        <w:rPr>
          <w:b/>
          <w:lang w:val="hi_IN" w:bidi="hi_IN"/>
        </w:rPr>
        <w:t>हिब्बी</w:t>
      </w:r>
      <w:r>
        <w:rPr>
          <w:lang w:val="hi_IN" w:bidi="hi_IN"/>
        </w:rPr>
        <w:t xml:space="preserve"> और </w:t>
      </w:r>
      <w:r>
        <w:rPr>
          <w:b/>
          <w:lang w:val="hi_IN" w:bidi="hi_IN"/>
        </w:rPr>
        <w:t>यबूसी</w:t>
      </w:r>
      <w:r>
        <w:rPr>
          <w:lang w:val="hi_IN" w:bidi="hi_IN"/>
        </w:rPr>
        <w:t xml:space="preserve"> लोगों को </w:t>
      </w:r>
      <w:r>
        <w:rPr>
          <w:b/>
          <w:lang w:val="hi_IN" w:bidi="hi_IN"/>
        </w:rPr>
        <w:t>कनान</w:t>
      </w:r>
      <w:r>
        <w:rPr>
          <w:lang w:val="hi_IN" w:bidi="hi_IN"/>
        </w:rPr>
        <w:t xml:space="preserve"> देश से निकाल देगा। ये वही छह लोगों के समूह हैं जिनका जिक्र यहोवा ने मूसा से पहले ही किया था। सुनिश्चित करें कि आप उन्हीं समूहों के नामों का उपयोग करें जिनका उपयोग आपने पिछले भागों में किया था।</w:t>
      </w:r>
    </w:p>
    <w:p>
      <w:pPr/>
      <w:r>
        <w:rPr>
          <w:lang w:val="hi_IN" w:bidi="hi_IN"/>
        </w:rPr>
      </w:r>
      <w:r>
        <w:rPr>
          <w:lang w:val="hi_IN" w:bidi="hi_IN"/>
        </w:rPr>
        <w:t xml:space="preserve">यहोवा मूसा को चेतावनी देता है कि वह कनान देश में पहले से रहने वाले लोगों के साथ वाचा न बाँधे। यदि इस्राएली उस भूमि में रहने वाले लोगों के साथ वाचा बाँधते हैं, तो वे इस्राएलियों को </w:t>
      </w:r>
      <w:r>
        <w:rPr>
          <w:b/>
          <w:lang w:val="hi_IN" w:bidi="hi_IN"/>
        </w:rPr>
        <w:t>जाल में फंसा</w:t>
      </w:r>
      <w:r>
        <w:rPr>
          <w:lang w:val="hi_IN" w:bidi="hi_IN"/>
        </w:rPr>
        <w:t xml:space="preserve"> लेंगे। जाल आमतौर पर पक्षियों के जाल को दर्शाता है। इस मामले में, जाल एक चित्र भाषा है जो एक घातक जाल, या वह जाल है जो मृत्यु का कारण बनता है। कृपया जाल का अनुवाद उसी तरह करें जैसे आपने पिछले भागों में किया है।</w:t>
      </w:r>
    </w:p>
    <w:p>
      <w:pPr/>
      <w:r>
        <w:rPr>
          <w:lang w:val="hi_IN" w:bidi="hi_IN"/>
        </w:rPr>
      </w:r>
      <w:r>
        <w:rPr>
          <w:lang w:val="hi_IN" w:bidi="hi_IN"/>
        </w:rPr>
        <w:t xml:space="preserve">यहोवा इस्राएलियों से कहता है कि वे उन </w:t>
      </w:r>
      <w:r>
        <w:rPr>
          <w:b/>
          <w:lang w:val="hi_IN" w:bidi="hi_IN"/>
        </w:rPr>
        <w:t>वेदियों</w:t>
      </w:r>
      <w:r>
        <w:rPr>
          <w:lang w:val="hi_IN" w:bidi="hi_IN"/>
        </w:rPr>
        <w:t xml:space="preserve"> को तोड़ दें जिन पर लोग झूठे </w:t>
      </w:r>
      <w:r>
        <w:rPr>
          <w:b/>
          <w:lang w:val="hi_IN" w:bidi="hi_IN"/>
        </w:rPr>
        <w:t>देवताओं</w:t>
      </w:r>
      <w:r>
        <w:rPr>
          <w:lang w:val="hi_IN" w:bidi="hi_IN"/>
        </w:rPr>
        <w:t xml:space="preserve"> की </w:t>
      </w:r>
      <w:r>
        <w:rPr>
          <w:b/>
          <w:lang w:val="hi_IN" w:bidi="hi_IN"/>
        </w:rPr>
        <w:t>उपासना</w:t>
      </w:r>
      <w:r>
        <w:rPr>
          <w:lang w:val="hi_IN" w:bidi="hi_IN"/>
        </w:rPr>
        <w:t xml:space="preserve"> करते थे। वेदी आमतौर पर उस स्थान को दर्शाती है जहाँ लोग पशुओं को मारते हैं और उन्हें किसी ईश्वर को </w:t>
      </w:r>
      <w:r>
        <w:rPr>
          <w:lang w:val="hi_IN" w:bidi="hi_IN"/>
        </w:rPr>
        <w:t>भेंट</w:t>
      </w:r>
      <w:r>
        <w:rPr>
          <w:lang w:val="hi_IN" w:bidi="hi_IN"/>
        </w:rPr>
        <w:t xml:space="preserve"> के रूप में जलाते हैं, या वह स्थान जहाँ लोग धूप जलाते हैं। यह अक्सर पत्थरों से बनाई जाती है और शायद मेज़ या छोटे चबूतरे जैसी होती है। वेदी के लिए उसी शब्द या वाक्यांश का प्रयोग करें जिसका प्रयोग आपने पिछले भागों में किया है। </w:t>
      </w:r>
      <w:r>
        <w:rPr>
          <w:b/>
          <w:lang w:val="hi_IN" w:bidi="hi_IN"/>
        </w:rPr>
        <w:t>वेदी</w:t>
      </w:r>
      <w:r>
        <w:rPr>
          <w:lang w:val="hi_IN" w:bidi="hi_IN"/>
        </w:rPr>
        <w:t xml:space="preserve"> के बारे में अधिक जानकारी के लिए, मुख्य शब्दावली को देखें।</w:t>
      </w:r>
    </w:p>
    <w:p>
      <w:pPr/>
      <w:r>
        <w:rPr>
          <w:lang w:val="hi_IN" w:bidi="hi_IN"/>
        </w:rPr>
      </w:r>
      <w:r>
        <w:rPr>
          <w:lang w:val="hi_IN" w:bidi="hi_IN"/>
        </w:rPr>
        <w:t xml:space="preserve">यहोवा मूसा से कहता है कि वह "उनकी वेदियों को तोड़ दे, उनके पवित्र पत्थरों को तोड़ दे, और उनके </w:t>
      </w:r>
      <w:r>
        <w:rPr>
          <w:b/>
          <w:lang w:val="hi_IN" w:bidi="hi_IN"/>
        </w:rPr>
        <w:t>अशेरा खम्बों</w:t>
      </w:r>
      <w:r>
        <w:rPr>
          <w:lang w:val="hi_IN" w:bidi="hi_IN"/>
        </w:rPr>
        <w:t xml:space="preserve"> को काट दे।" ये पवित्र पत्थर वे खम्भे थे जिन्हें उस देश में रहने वाले लोग झूठे देवताओं की उपासना करने के लिए उपयोग करते थे। अशेरा के खम्बे मनुष्य द्वारा बनाए गए खम्बे थे जो शायद लकड़ी से बनाए गए थे। लोग उनका उपयोग झूठी देवी अशेरा की उपासना करने के लिए करते थे। यहोवा चाहता है कि उसके लोग उस चीज़ को नष्ट कर दें जिसका उपयोग कनान देश में झूठे देवताओं की उपासना करने के लिए किया जाता था।</w:t>
      </w:r>
    </w:p>
    <w:p>
      <w:pPr/>
      <w:r>
        <w:rPr>
          <w:lang w:val="hi_IN" w:bidi="hi_IN"/>
        </w:rPr>
      </w:r>
      <w:r>
        <w:rPr>
          <w:lang w:val="hi_IN" w:bidi="hi_IN"/>
        </w:rPr>
        <w:t xml:space="preserve">यहोवा कहता है कि कनानी अपने झूठे देवताओं के लिए </w:t>
      </w:r>
      <w:r>
        <w:rPr>
          <w:b/>
          <w:lang w:val="hi_IN" w:bidi="hi_IN"/>
        </w:rPr>
        <w:t>बलिदान</w:t>
      </w:r>
      <w:r>
        <w:rPr>
          <w:lang w:val="hi_IN" w:bidi="hi_IN"/>
        </w:rPr>
        <w:t xml:space="preserve"> चढ़ाते हैं। बलिदान उस भेंट को दर्शाता है जो किसी ईश्वर को चढ़ाया जाता है। लोग आमतौर पर भेंट को पत्थर की मंच या वेदी पर रखते थे। वे अपने ईश्वर को धन्यवाद देने, उनकी उपासना करने, उनसे </w:t>
      </w:r>
      <w:r>
        <w:rPr>
          <w:lang w:val="hi_IN" w:bidi="hi_IN"/>
        </w:rPr>
        <w:t>क्षमा</w:t>
      </w:r>
      <w:r>
        <w:rPr>
          <w:lang w:val="hi_IN" w:bidi="hi_IN"/>
        </w:rPr>
        <w:t xml:space="preserve"> माँगने या उनके साथ बेहतर संबंध स्थापित करने के तरीके के रूप में बलिदान करते थे। इस मामले में, बलिदान में पशुओं को मारना शामिल था, जिन्हें बाद में वेदी पर जला दिया जाता था। यहोवा नहीं चाहता कि इस्राएली कनानियों के साथ उनके उत्सव में शामिल हों, क्योंकि अन्त में वे अपने झूठे देवताओं के लिए चढ़ाए गए पशु बलिदान को खा लेंगे। बलिदान के लिए उसी शब्द या वाक्यांश का प्रयोग करें जिसका प्रयोग आपने पिछले भागों में किया है। </w:t>
      </w:r>
      <w:r>
        <w:rPr>
          <w:lang w:val="hi_IN" w:bidi="hi_IN"/>
        </w:rPr>
        <w:t>बलिदान</w:t>
      </w:r>
      <w:r>
        <w:rPr>
          <w:lang w:val="hi_IN" w:bidi="hi_IN"/>
        </w:rPr>
        <w:t xml:space="preserve"> के बारे में अधिक जानकारी के लिए, मुख्य शब्दावली देखें।</w:t>
      </w:r>
    </w:p>
    <w:p>
      <w:pPr/>
      <w:r>
        <w:rPr>
          <w:lang w:val="hi_IN" w:bidi="hi_IN"/>
        </w:rPr>
      </w:r>
      <w:r>
        <w:rPr>
          <w:lang w:val="hi_IN" w:bidi="hi_IN"/>
        </w:rPr>
        <w:t xml:space="preserve">यहोवा अपने लोगों से कहता है कि वे </w:t>
      </w:r>
      <w:r>
        <w:rPr>
          <w:b/>
          <w:lang w:val="hi_IN" w:bidi="hi_IN"/>
        </w:rPr>
        <w:t>मूर्तियाँ</w:t>
      </w:r>
      <w:r>
        <w:rPr>
          <w:lang w:val="hi_IN" w:bidi="hi_IN"/>
        </w:rPr>
        <w:t xml:space="preserve"> न बनाएँ और न ही उनका निर्माण करें। मूर्ति मानव हाथों द्वारा बनाई गई एक छवि है, जैसे कि प्रतिमा या किसी अन्य प्रकार की भौतिक आकृति जो किसी देवता की होती है और जिसकी पूजा एकमात्र सच्चे सृष्टिकर्ता परमेश्वर के बजाय एक देवता के रूप में की जाती है। लोग आम तौर पर इन मूर्तियों को धातु से बनाते या ढालते थे। </w:t>
      </w:r>
      <w:r>
        <w:rPr>
          <w:b/>
          <w:lang w:val="hi_IN" w:bidi="hi_IN"/>
        </w:rPr>
        <w:t>ढलाई</w:t>
      </w:r>
      <w:r>
        <w:rPr>
          <w:lang w:val="hi_IN" w:bidi="hi_IN"/>
        </w:rPr>
        <w:t xml:space="preserve"> धातु से किसी वस्तु को एक विशिष्ट आकार में बनाने की प्रक्रिया को कहते हैं। लोग उस देवता की उपासना करने के लिए मूर्ति के सामने दण्डवत् करते हैं। यह इस्राएलियों के लिए एक स्पष्ट चेतावनी थी कि उन्हें सोने के बछड़े की तरह दोबारा मूर्तियाँ नहीं बनानी चाहिए। मूर्तियों के लिए उसी शब्द या वाक्यांश का प्रयोग करें जो आपने पिछले भागों में प्रयोग किया है। </w:t>
      </w:r>
      <w:r>
        <w:rPr>
          <w:b/>
          <w:lang w:val="hi_IN" w:bidi="hi_IN"/>
        </w:rPr>
        <w:t>मूर्ति</w:t>
      </w:r>
      <w:r>
        <w:rPr>
          <w:lang w:val="hi_IN" w:bidi="hi_IN"/>
        </w:rPr>
        <w:t xml:space="preserve"> के बारे में अधिक जानकारी के लिए, मुख्य शब्दावली को देखें।</w:t>
      </w:r>
      <w:r>
        <w:rPr>
          <w:lang w:val="hi_IN" w:bidi="hi_IN"/>
        </w:rPr>
      </w:r>
    </w:p>
    <w:p>
      <w:pPr>
        <w:pStyle w:val="Heading3"/>
      </w:pPr>
      <w:r>
        <w:rPr>
          <w:lang w:val="hi_IN" w:bidi="hi_IN"/>
        </w:rPr>
        <w:t>वचन बोलना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34:18–28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34:18–28 को सुनें और अपने मन में रखें।</w:t>
      </w:r>
    </w:p>
    <w:p>
      <w:pPr/>
      <w:r>
        <w:rPr>
          <w:lang w:val="hi_IN" w:bidi="hi_IN"/>
        </w:rPr>
      </w:r>
      <w:r>
        <w:rPr>
          <w:lang w:val="hi_IN" w:bidi="hi_IN"/>
        </w:rPr>
        <w:t>यदि सम्भव हो, तो निर्गमन 34:18–28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34:18–28 का ऑडियो संस्करण सबसे आसानी से समझ में आने वाले अनुवाद में सुनें।</w:t>
      </w:r>
    </w:p>
    <w:p>
      <w:pPr/>
      <w:r>
        <w:rPr>
          <w:lang w:val="hi_IN" w:bidi="hi_IN"/>
        </w:rPr>
      </w:r>
      <w:r>
        <w:rPr>
          <w:lang w:val="hi_IN" w:bidi="hi_IN"/>
        </w:rPr>
        <w:t>मूसा यहोवा की उपस्थिति में सीनै पर्वत पर है। यहोवा परमेश्वर का व्यक्तिगत नाम है, और इस पूरे भाग में इसका प्रयोग किया गया है। यहोवा अभी-अभी इस्राएलियों के साथ वाचा को फिर से स्थापित करने पर सहमत हुआ है। अब, यहोवा मूसा को अपनी आज्ञाएँ देना जारी रखता है, और मूसा यहोवा के वचनों को दर्ज करता है।</w:t>
      </w:r>
    </w:p>
    <w:p>
      <w:pPr/>
      <w:r>
        <w:rPr>
          <w:lang w:val="hi_IN" w:bidi="hi_IN"/>
        </w:rPr>
      </w:r>
      <w:r>
        <w:rPr>
          <w:lang w:val="hi_IN" w:bidi="hi_IN"/>
        </w:rPr>
        <w:t>यहोवा मूसा को अपनी आवश्यकताओं के बारे में समझाता है कि कब आराधना करनी है और कैसे करनी है। यहोवा चाहता है कि इस्राएली हर साल अखमीरी रोटी का पर्व मनाएँ। इस्राएली लोग जौ की कटाई की शुरुआत में अखमीरी रोटी का पर्व मनाते थे, ताकि उस फसह को याद किया जा सके, जब यहोवा और मूसा ने इस्राएलियों को मिस्र से बाहर निकाला था। सात दिनों तक प्रत्येक व्यक्ति को केवल वह रोटी खानी थी जिसमें खमीर न हो, जिससे रोटी फूलती है। उन्हें यहोवा के लिए भोजन की भेंट भी लानी थी।</w:t>
      </w:r>
    </w:p>
    <w:p>
      <w:pPr/>
      <w:r>
        <w:rPr>
          <w:lang w:val="hi_IN" w:bidi="hi_IN"/>
        </w:rPr>
      </w:r>
      <w:r>
        <w:rPr>
          <w:lang w:val="hi_IN" w:bidi="hi_IN"/>
        </w:rPr>
        <w:t>यहाँ रुकें और समूह में इस प्रश्न पर चर्चा करें: आपकी संस्कृति में लोग ऐतिहासिक या बड़ी घटनाओं को कैसे याद करते हैं और उन्हें कैसे मनाते हैं? इस ऑडियो को यहाँ रोकें।</w:t>
      </w:r>
    </w:p>
    <w:p>
      <w:pPr/>
      <w:r>
        <w:rPr>
          <w:lang w:val="hi_IN" w:bidi="hi_IN"/>
        </w:rPr>
      </w:r>
      <w:r>
        <w:rPr>
          <w:lang w:val="hi_IN" w:bidi="hi_IN"/>
        </w:rPr>
        <w:t xml:space="preserve">यहोवा का कहना है कि इस्राएलियों को यह कार्य अबीब के महीने में, यानी वसंत ऋतु के आरंभ में करना चाहिए। अबीब उसी महीने था जब यहोवा इस्राएलियों को मिस्र से बाहर लाया था। शायद यहोवा फसह के पर्व पर जोर देता है ताकि वह इस्राएलियों को याद दिलाए कि कनानियों के बलिदान के पर्वों के विपरीत धार्मिक पर्व कैसा होना चाहिए। </w:t>
      </w:r>
    </w:p>
    <w:p>
      <w:pPr/>
      <w:r>
        <w:rPr>
          <w:lang w:val="hi_IN" w:bidi="hi_IN"/>
        </w:rPr>
      </w:r>
      <w:r>
        <w:rPr>
          <w:lang w:val="hi_IN" w:bidi="hi_IN"/>
        </w:rPr>
        <w:t>यहोवा पहलौठे के बारे में अपनी आज्ञा को भी दोहराता है। यहोवा उन्हें इस आज्ञा की याद दिलाता है क्योंकि फसह का पर्व उस मौसम में पड़ता था जब पालतू पशु आमतौर पर अपने बच्चे पैदा करते थे। इस प्रकार इस्राएली लोग नए पशु के बच्चों से घिरे होंगे, और उन्हें यहोवा को पहलौठों की भेंट चढ़ाने का अवसर मिलेगा। अधिकार के अनुसार, यहोवा प्रत्येक इस्राएली के पहले जन्मे पशु या मनुष्य का स्वामी था, ठीक उसी प्रकार जैसे इस्राएलियों द्वारा उगाई गई पहली फसल भी उसी की थी। प्रत्येक परिवार से प्रत्येक प्रथम संतान को यहोवा के पास लाने की आवश्यकता के बजाय, यहोवा ने परिवारों को भुगतान के माध्यम से प्रथम संतानों को उससे वापस खरीदने की अनुमति दी। इस प्रकार कोई व्यक्ति अपने प्रथम पुत्र को छुड़ा सकता था। यहोवा ने नर गदहों के पहले जन्मे बच्चों का एक विशिष्ट उदाहरण दिया है। चूँकि लोगों को आराधना के स्थान पर गदहे रखने की आवश्यकता नहीं थी, इसलिए परिवारों के लिए उन्हें अपने पास रखना और बदले में मेम्ना या बकरी रखकर उन्हें छुड़ाना बेहतर था। हालांकि, कुछ परिवारों के लिए, प्रतिस्थापन करने के बजाय पहले जन्मे गदहे की गर्दन को जल्दी से तोड़ देना शायद आसान रहा होगा।</w:t>
      </w:r>
    </w:p>
    <w:p>
      <w:pPr/>
      <w:r>
        <w:rPr>
          <w:lang w:val="hi_IN" w:bidi="hi_IN"/>
        </w:rPr>
      </w:r>
      <w:r>
        <w:rPr>
          <w:lang w:val="hi_IN" w:bidi="hi_IN"/>
        </w:rPr>
        <w:t>इस प्रकार का आदान-प्रदान केवल पशुओं पर लागू होता था और मनुष्यों पर लागू नहीं होता था। यहोवा न तो बाल बलिदान चाहता है और न ही आराधना स्थल में सेवा के लिए बच्चों को उनके परिवारों से ले जाना चाहता है। इसके बजाय, यहोवा सभी पहलौठे इस्राएली पुत्रों को छुड़ाने के लिए कहता है। यद्यपि प्रथम जन्म लेने वाले मानव शब्द से यह स्पष्ट नहीं होता कि बच्चा लड़का है या लड़की, लेकिन अधिकांश अनुवाद यह मानते हैं कि यहोवा एक माँ के प्रथम जन्म लेने वाले पुत्रों के बारे में बात कर रहा है। यह कनानियों के धर्म से बहुत अलग था, जिसमें बाल बलिदान की आवश्यकता थी। जब यहोवा कहता है कि कोई भी मेरे सामने खाली हाथ न आए, तो इसका अर्थ है कि इस्राएलियों को यहोवा की आराधना करने के लिए कुछ भी न लाने के बजाय कुछ भेंट लेकर आना चाहिए।</w:t>
      </w:r>
    </w:p>
    <w:p>
      <w:pPr/>
      <w:r>
        <w:rPr>
          <w:lang w:val="hi_IN" w:bidi="hi_IN"/>
        </w:rPr>
      </w:r>
      <w:r>
        <w:rPr>
          <w:lang w:val="hi_IN" w:bidi="hi_IN"/>
        </w:rPr>
        <w:t>यहाँ रुकें और समूह में इस प्रश्न पर चर्चा करें: इस्राएली आराधना और बलिदान को आपस में घनिष्ठ रूप से जोड़ते थे। बताएँ कि आप जहाँ रहते हैं वहाँ विश्वासी किस प्रकार के बलिदान चढ़ाते हैं। आप उनके जीवन में सच्ची आराधना को कैसे पहचानते हैं? इस ऑडियो को यहाँ रोकें।</w:t>
      </w:r>
    </w:p>
    <w:p>
      <w:pPr/>
      <w:r>
        <w:rPr>
          <w:lang w:val="hi_IN" w:bidi="hi_IN"/>
        </w:rPr>
      </w:r>
      <w:r>
        <w:rPr>
          <w:lang w:val="hi_IN" w:bidi="hi_IN"/>
        </w:rPr>
        <w:t>यहोवा सब्त के दिन, या विश्राम के दिन के लिए अपनी आवश्यकताओं को दोहराता है, केवल इस बार वह जोड़ता है, "जुताई और कटाई के मौसम में भी।" इससे कई बातें निहित होती हैं, जिनमें से एक यह है कि इस्राएली कनान देश को भरपूर फसल वाला स्थान होने की उम्मीद कर सकते थे। यहोवा जानता था कि जुताई और कटाई के मौसम में इस्राएलियों को सप्ताह में सात दिन काम करने की प्रेरणा मिलेगी, क्योंकि एक दिन छुट्टी लेने से उनकी फसल की कटाई पर प्रभाव पड़ता। यहोवा चाहता है कि इस्राएली फसल की पैदावार की तुलना में आराधना और विश्राम को अधिक महत्व दें।</w:t>
      </w:r>
    </w:p>
    <w:p>
      <w:pPr/>
      <w:r>
        <w:rPr>
          <w:lang w:val="hi_IN" w:bidi="hi_IN"/>
        </w:rPr>
      </w:r>
      <w:r>
        <w:rPr>
          <w:lang w:val="hi_IN" w:bidi="hi_IN"/>
        </w:rPr>
        <w:t>यहोवा इस्राएलियों के अन्य दो बड़े पर्व मनाने की आवश्यकताओं को दोहराता है: फसल का पर्व, या पिन्तेकुस्त और इकट्ठा होने का पर्व, या झोपड़ियों का पर्व। झोपड़ियों के पर्व को आश्रयों का पर्व या झोपड़ियों का पर्व भी कहा जाता है। यहोवा ने इन पर्वों को कटाई के मौसम में उदारता से आयोजित किया। फसह वसंत ऋतु के शुरुआत में मेम्नों के जन्म और जौ के मौसम में होता था। इससे इस्राएलियों को यहोवा को बलिदान के लिए पहलौठे मेम्नों को चुनने का अवसर मिला। गेहूँ की कटाई के पचास दिन बाद पिन्तेकुस्त आया; और शरद ऋतु में जैतून और अंगूर की कटाई के बाद झोपड़ियों का पर्व आया। वर्ष के इन तीन समय में, यहोवा ने सभी इस्राएली पुरुषों से उम्मीद की थी कि वे सार्वभौमिक यहोवा, या स्वामी यहोवा, जो इस्राएल का परमेश्वर है, उसके सामने प्रकट हों। एक बार जब वे आराधना स्थान पर पहुँचते थे, तो वे अपने परिवारों की ओर से यहोवा को बलिदान चढ़ाते थे।</w:t>
      </w:r>
    </w:p>
    <w:p>
      <w:pPr/>
      <w:r>
        <w:rPr>
          <w:lang w:val="hi_IN" w:bidi="hi_IN"/>
        </w:rPr>
      </w:r>
      <w:r>
        <w:rPr>
          <w:lang w:val="hi_IN" w:bidi="hi_IN"/>
        </w:rPr>
        <w:t>मूसा द्वारा यहोवा से प्रतिज्ञा किए गए देश में स्वयं इस्राएलियों के साथ जाने की विनती के जवाब में, यहोवा कहता है कि वह स्वयं वहाँ पहले से रह रहे जातीय समूहों को बाहर निकाल देगा। यहोवा कहता है कि वह उनके क्षेत्र का विस्तार करेगा। यहोवा का तात्पर्य शायद कनान देश में प्रवेश करने के बाद भी इस्राएलियों को अन्य लोगों के समूहों पर विजय दिलाते रहने से है। यहोवा इस्राएलियों को यह कहकर दिलासा देता है कि यदि वे उसके नियमों का पालन करेंगे और प्रत्येक वर्ष तीन पर्वों को मनाने के लिए आराधना स्थल की यात्रा करेंगे, तो उनके अनुपस्थित रहने के दौरान वह उनके परिवारों और भूमि की रक्षा करने में विश्वासयोग्य रहेगा।</w:t>
      </w:r>
    </w:p>
    <w:p>
      <w:pPr/>
      <w:r>
        <w:rPr>
          <w:lang w:val="hi_IN" w:bidi="hi_IN"/>
        </w:rPr>
      </w:r>
      <w:r>
        <w:rPr>
          <w:lang w:val="hi_IN" w:bidi="hi_IN"/>
        </w:rPr>
        <w:t>यहोवा फिर से उन पशुओं के बारे में बात करता है जिन्हें इस्राएली मारते हैं और उसे बलिदान के रूप में चढ़ाते हैं। वे आमतौर पर पशु के साथ रोटी चढ़ाते थे। लोग पशु का हिस्सा और रोटी का हिस्सा खाते थे। हालाँकि, कनानी पशु का लहू पीते थे। यहाँ, यहोवा इस्राएलियों से दो बातें बता रहा है: वह उनसे कह रहा है कि वे उस पशु का लहू न पीएँ जो वे उसे बलिदान करते हैं। यहोवा उनसे यह भी बता रहा है कि जब वे इस पशु के साथ रोटी चढ़ाएँ, तो यह बिना खमीर की रोटी होनी चाहिए, ताकि उन्हें फसह के पर्व की याद दिलाया जा सके। यहोवा इस्राएलियों को फसह के बलिदान के भोजन का कोई भी हिस्सा अगले दिन रखने की अनुमति नहीं देता है। यहोवा उन्हें याद दिलाता है कि इस्राएली किसानों को अपनी पहली फसल का सबसे अच्छा भाग बलिदान के रूप में परमेश्वर के घर में उसके पास लाना होगा। यहोवा का घर, या परमेश्वर का घर, वह तम्बू है जो यहूदी लोगों के बीच जगह-जगह ले जाया जाता था और जहाँ वे यहोवा की आराधना करते थे। इस्राएलियों ने अभी तक इस तम्बू को नहीं बनाया है, जिसे निवास कहा जाता है।</w:t>
      </w:r>
    </w:p>
    <w:p>
      <w:pPr/>
      <w:r>
        <w:rPr>
          <w:lang w:val="hi_IN" w:bidi="hi_IN"/>
        </w:rPr>
      </w:r>
      <w:r>
        <w:rPr>
          <w:lang w:val="hi_IN" w:bidi="hi_IN"/>
        </w:rPr>
        <w:t>अन्त में, यहोवा उनसे कहता है कि वे बकरी के एक बच्चे को उसकी माँ के दूध में न पकाएँ। यह शायद झोपड़ियों के पर्व के दौरान किए जाने वाले अनुष्ठानों को दर्शाता है। यहोवा शायद इस्राएलियों के पर्वों को उनके पड़ोसियों के पर्वों से अलग करना चाहता था। इसके अलावा, यह इस सिद्धांत को भी प्रतिबिंबित कर सकता है कि जो चीज जीवन देने के लिए बनाई गई है, जैसे कि माँ का दूध, उसे मृत्यु का साधन या बकरी के बच्चे को पकाने का तरीका नहीं बनना चाहिए।</w:t>
      </w:r>
    </w:p>
    <w:p>
      <w:pPr/>
      <w:r>
        <w:rPr>
          <w:lang w:val="hi_IN" w:bidi="hi_IN"/>
        </w:rPr>
      </w:r>
      <w:r>
        <w:rPr>
          <w:lang w:val="hi_IN" w:bidi="hi_IN"/>
        </w:rPr>
        <w:t>जैसा कि आपको याद होगा, यहोवा ने पहले ही पहली वाचा के हिस्से के रूप में इनमें से अधिकांश नियमों का उल्लेख किया है। केवल अब, यहोवा उन्हें छोटे या लम्बे विवरणों के साथ दोबारा बता रहा है। यहोवा शायद कुछ ऐसी आवश्यकताओं पर जोर दे रहा है जिससे इस्राएलियों को यह स्पष्ट हो जाए कि उन्हें कनानियों से अलग या भिन्न होना चाहिए और यहोवा के प्रति पूरी तरह से वफादार रहना चाहिए।</w:t>
      </w:r>
    </w:p>
    <w:p>
      <w:pPr/>
      <w:r>
        <w:rPr>
          <w:lang w:val="hi_IN" w:bidi="hi_IN"/>
        </w:rPr>
      </w:r>
      <w:r>
        <w:rPr>
          <w:lang w:val="hi_IN" w:bidi="hi_IN"/>
        </w:rPr>
        <w:t>यहाँ रुकें और समूह में इस प्रश्न पर चर्चा करें: आपके क्षेत्र में सच्चे विश्वासियों को पंथों या झूठे धर्मों से किस प्रकार अलग या भिन्न किया जाता है? इस ऑडियो को यहाँ रोकें।</w:t>
      </w:r>
    </w:p>
    <w:p>
      <w:pPr/>
      <w:r>
        <w:rPr>
          <w:lang w:val="hi_IN" w:bidi="hi_IN"/>
        </w:rPr>
      </w:r>
      <w:r>
        <w:rPr>
          <w:lang w:val="hi_IN" w:bidi="hi_IN"/>
        </w:rPr>
        <w:t>यहोवा वाचा के अंत में आता है और मूसा को निर्देश देता है कि वह जो कुछ यहोवा ने उससे कहा है, वह सब लिख ले। हम जानते हैं कि मूसा चालीस दिन और चालीस रात सीनै पर्वत की चोटी पर रहा और वह उपवास करता था, या न पीता था और न ही खाता था। यह दूसरी बार था जब मूसा 40 दिन तक यहोवा की उपस्थिति में रहा, यह पिछली बार था जब यहोवा ने इस्राएलियों के साथ पहली वाचा बाँधी थी।</w:t>
      </w:r>
    </w:p>
    <w:p>
      <w:pPr/>
      <w:r>
        <w:rPr>
          <w:lang w:val="hi_IN" w:bidi="hi_IN"/>
        </w:rPr>
      </w:r>
      <w:r>
        <w:rPr>
          <w:lang w:val="hi_IN" w:bidi="hi_IN"/>
        </w:rPr>
        <w:t>जब मूसा ने नई वाचा की विस्तृत शर्तें लिखीं, तो यह बहुत सम्भव है कि यहोवा ने स्वयं दस आज्ञाएँ पत्थर की तख्तियों पर लिखी हों। ये वही 10 शब्द या आज्ञाएँ पहली वाचा के समान थे, और उनमें वे सभी ईश्वरीय निर्देश शामिल नहीं थे जो यहोवा ने मूसा को दिए थे। यह संभव है कि मूसा ने नई वाचा के अन्य निर्देशों को किसी अन्य स्थान पर लिखा हो। यह यहोवा द्वारा मूसा को नई वाचा देने का अंत था। यहोवा इस्राएलियों को अपने चुने हुए लोगों के रूप में फिर से स्थापित करता है।</w:t>
      </w:r>
      <w:r>
        <w:rPr>
          <w:lang w:val="hi_IN" w:bidi="hi_IN"/>
        </w:rPr>
      </w:r>
    </w:p>
    <w:p>
      <w:pPr>
        <w:pStyle w:val="Heading3"/>
      </w:pPr>
      <w:r>
        <w:rPr>
          <w:lang w:val="hi_IN" w:bidi="hi_IN"/>
        </w:rPr>
        <w:t>घटनाओं को समझाना</w:t>
      </w:r>
    </w:p>
    <w:p>
      <w:pPr/>
      <w:r>
        <w:rPr>
          <w:lang w:val="hi_IN" w:bidi="hi_IN"/>
        </w:rPr>
      </w:r>
      <w:r>
        <w:rPr>
          <w:lang w:val="hi_IN" w:bidi="hi_IN"/>
        </w:rPr>
        <w:t>निर्गमन 34:18–28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चार दृश्य हैं।</w:t>
      </w:r>
    </w:p>
    <w:p>
      <w:pPr/>
      <w:r>
        <w:rPr>
          <w:lang w:val="hi_IN" w:bidi="hi_IN"/>
        </w:rPr>
      </w:r>
      <w:r>
        <w:rPr>
          <w:b/>
          <w:lang w:val="hi_IN" w:bidi="hi_IN"/>
        </w:rPr>
        <w:t>पहले दृश्य में:</w:t>
      </w:r>
      <w:r>
        <w:rPr>
          <w:lang w:val="hi_IN" w:bidi="hi_IN"/>
        </w:rPr>
        <w:t xml:space="preserve"> यहोवा सीनै पर्वत पर मूसा के साथ नई वाचा बाँधना जारी रखता है। यहोवा मूसा को अखमीरी रोटी का पर्व मनाने की अपनी आज्ञा दोहराता है। इसके अलावा, यहोवा मूसा को याद दिलाता है कि सभी पहलौठे पशु और मनुष्य उसके हैं। यहोवा समझाता है कि लोग अपने पहलौठों को कैसे छुड़ा सकते हैं या वापस खरीद सकते हैं। यहोवा कहता है कि कोई भी भेंट के बिना यहोवा के सामने प्रकट नहीं हो सकता।</w:t>
      </w:r>
    </w:p>
    <w:p>
      <w:pPr/>
      <w:r>
        <w:rPr>
          <w:lang w:val="hi_IN" w:bidi="hi_IN"/>
        </w:rPr>
      </w:r>
      <w:r>
        <w:rPr>
          <w:b/>
          <w:lang w:val="hi_IN" w:bidi="hi_IN"/>
        </w:rPr>
        <w:t>दूसरे दृश्य में:</w:t>
      </w:r>
      <w:r>
        <w:rPr>
          <w:lang w:val="hi_IN" w:bidi="hi_IN"/>
        </w:rPr>
        <w:t xml:space="preserve"> यहोवा मूसा को सब्त के दिन या विश्राम के दिन की याद दिलाता है। यहोवा समझाता है कि कटाई या रोपण के मौसम में भी, इस्राएलियों को सातवें दिन विश्राम करने की आवश्यकता है। यहोवा उनसे कहता है कि वे फसल का पर्व और झोपड़ियों का पर्व मनाएँ। यहोवा ने वादा किया कि यदि वे वर्ष में तीन बार यहोवा की आराधना करने और उसका उत्सव मनाने के लिए जाते रहें, तो वह उनके शत्रुओं को बाहर निकाल देगा।</w:t>
      </w:r>
    </w:p>
    <w:p>
      <w:pPr/>
      <w:r>
        <w:rPr>
          <w:lang w:val="hi_IN" w:bidi="hi_IN"/>
        </w:rPr>
      </w:r>
      <w:r>
        <w:rPr>
          <w:b/>
          <w:lang w:val="hi_IN" w:bidi="hi_IN"/>
        </w:rPr>
        <w:t>तीसरे दृश्य में:</w:t>
      </w:r>
      <w:r>
        <w:rPr>
          <w:lang w:val="hi_IN" w:bidi="hi_IN"/>
        </w:rPr>
        <w:t xml:space="preserve"> यहोवा मूसा को बलिदान के भोजन के लिए प्रतिबंध लगाता है। यहोवा किसानों से यह भी अपेक्षा करता है कि वे अपनी पहली फसलें उसे बलिदान के रूप में अर्पित करें। यहोवा मूसा से कहता है कि इस्राएली लोग बकरी के बच्चे को उसकी माँ के दूध में नहीं पका सकते।</w:t>
      </w:r>
    </w:p>
    <w:p>
      <w:pPr/>
      <w:r>
        <w:rPr>
          <w:lang w:val="hi_IN" w:bidi="hi_IN"/>
        </w:rPr>
      </w:r>
      <w:r>
        <w:rPr>
          <w:b/>
          <w:lang w:val="hi_IN" w:bidi="hi_IN"/>
        </w:rPr>
        <w:t>चौथे दृश्य में:</w:t>
      </w:r>
      <w:r>
        <w:rPr>
          <w:lang w:val="hi_IN" w:bidi="hi_IN"/>
        </w:rPr>
        <w:t xml:space="preserve"> यहोवा मूसा से कहता है कि वह इस वाचा को लिख ले। मूसा ने नई वाचा लिखी और यहोवा के साथ सीनै पर्वत पर 40 दिन और 40 रातें बिना कुछ खाए-पिए रहा। यहोवा 10 आज्ञाएँ पत्थर की तख्तियों पर लिखता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मूसा सीनै पर्वत की चोटी पर है और यहोवा से मिल रहा है। यहोवा ने पहले ही मूसा से कह दिया है कि वह इस्राएलियों के साथ नई वाचा बाँधेगा। यहोवा मूसा को वाचा की शर्तें बताता रहता है। यहोवा कहता है कि लोगों को फसह का पर्व उसी महीने में मनाना चाहिए जिस महीने वे मिस्र से निकले थे।</w:t>
      </w:r>
    </w:p>
    <w:p>
      <w:pPr/>
      <w:r>
        <w:rPr>
          <w:lang w:val="hi_IN" w:bidi="hi_IN"/>
        </w:rPr>
      </w:r>
      <w:r>
        <w:rPr>
          <w:lang w:val="hi_IN" w:bidi="hi_IN"/>
        </w:rPr>
        <w:t>यहोवा मूसा से कहता है कि हर पहलौठा यहोवा का है। यह ध्यान देना महत्वपूर्ण है कि यहोवा "गर्भ से निकलने वाले सभी" अभिव्यक्ति का उपयोग माँ के गर्भ से निकलने वाले पहले व्यक्ति, या प्रथम संतान के लिए करता है। हालाँकि "पहलौठा" शब्द में किसी विशेष लिंग का उल्लेख नहीं किया गया है, लेकिन अधिकांश अनुवादों में इसे पुत्रों के पहलौठे होने के रूप में व्याख्या किया गया है।</w:t>
      </w:r>
    </w:p>
    <w:p>
      <w:pPr/>
      <w:r>
        <w:rPr>
          <w:lang w:val="hi_IN" w:bidi="hi_IN"/>
        </w:rPr>
      </w:r>
      <w:r>
        <w:rPr>
          <w:lang w:val="hi_IN" w:bidi="hi_IN"/>
        </w:rPr>
        <w:t>यहोवा मूसा से कहता है कि हर पहलौठे पशु और मनुष्य यहोवा के है। लेकिन यहोवा अपने लोगों को पहलौठे को छुड़ाने का एक तरीका देता है। छुड़ाने का अर्थ है फिर से खरीदना, या वापस खरीदना। उदाहरण के लिए, एक व्यक्ति यहोवा को एक मेमना देकर अपने पहले जन्मे गदहे को छुड़ा सकता है या वापस खरीद सकता है। लेकिन यदि वे गदहे को नहीं छुड़ाते, तो यहोवा उनसे भुगतान के रूप में उसकी गर्दन तोड़ने की माँग करता।</w:t>
      </w:r>
    </w:p>
    <w:p>
      <w:pPr/>
      <w:r>
        <w:rPr>
          <w:lang w:val="hi_IN" w:bidi="hi_IN"/>
        </w:rPr>
      </w:r>
      <w:r>
        <w:rPr>
          <w:lang w:val="hi_IN" w:bidi="hi_IN"/>
        </w:rPr>
        <w:t>यहोवा कहता है कि जब कोई उसके आराधना करने के लिए पर्वों में उपस्थित हो, तो उसे खाली हाथ नहीं आना चाहिए। इसका अर्थ यह है कि जब भी कोई यहोवा की आराधना करने आए, तो उसे कुछ न कुछ भेंट करना चाहिए।</w:t>
      </w:r>
    </w:p>
    <w:p>
      <w:pPr/>
      <w:r>
        <w:rPr>
          <w:lang w:val="hi_IN" w:bidi="hi_IN"/>
        </w:rPr>
      </w:r>
      <w:r>
        <w:rPr>
          <w:lang w:val="hi_IN" w:bidi="hi_IN"/>
        </w:rPr>
        <w:t>यहोवा अपने लोगों को याद दिलाता है कि वे सब्त के दिन या विश्राम के दिन को मानें। विशेष रूप से, यहोवा चाहता है कि उसके लोग फसल कटाई और जुताई के व्यस्त मौसमों के दौरान भी सब्त का पालन करते रहें। यह उन किसानों के लिए विशेष रूप से कठिन होता, जो जानते थे कि एक दिन भी अपने खेतों की देखभाल न करने का अर्थ कम फसल उत्पन्न कर सकता है।</w:t>
      </w:r>
    </w:p>
    <w:p>
      <w:pPr/>
      <w:r>
        <w:rPr>
          <w:lang w:val="hi_IN" w:bidi="hi_IN"/>
        </w:rPr>
      </w:r>
      <w:r>
        <w:rPr>
          <w:lang w:val="hi_IN" w:bidi="hi_IN"/>
        </w:rPr>
        <w:t>यहोवा कहता है कि लहू का बलिदान, या ऐसे बलिदान जिनमें किसी पशु को मारा जाता है, उनमें खमीर वाली कोई भी चीज या खमीर नहीं मिलाया जा सकता। रोटी में खमीर का उपयोग न करना, या अखमीरी रोटी न खाना, इस्राएलियों के लिए फसह की याद दिलाना था। लहू न खाना यहोवा की एक और आज्ञा है जो इस्राएलियों को कनानियों से अलग करती है। यहोवा ने यह भी कहा कि फसह के पर्व के लिए किये गए बलिदान को अगली सुबह तक बिना खाए नहीं छोड़ा जा सकता।</w:t>
      </w:r>
    </w:p>
    <w:p>
      <w:pPr/>
      <w:r>
        <w:rPr>
          <w:lang w:val="hi_IN" w:bidi="hi_IN"/>
        </w:rPr>
      </w:r>
      <w:r>
        <w:rPr>
          <w:lang w:val="hi_IN" w:bidi="hi_IN"/>
        </w:rPr>
        <w:t>यहोवा कहता है कि किसानों को अपनी सर्वोत्तम पहली फसलें यहोवा के घर, या निवास में लानी चाहिए। यह भविष्य के लिए एक आज्ञा थी क्योंकि इस्राएलियों ने अभी तक यहोवा के घर का निर्माण नहीं किया है।</w:t>
      </w:r>
    </w:p>
    <w:p>
      <w:pPr/>
      <w:r>
        <w:rPr>
          <w:lang w:val="hi_IN" w:bidi="hi_IN"/>
        </w:rPr>
      </w:r>
      <w:r>
        <w:rPr>
          <w:lang w:val="hi_IN" w:bidi="hi_IN"/>
        </w:rPr>
        <w:t>यहोवा ने यह भी कहा कि उन्हें बकरी के बच्चे को उसकी माँ के दूध में नहीं उबालना चाहिए।</w:t>
      </w:r>
    </w:p>
    <w:p>
      <w:pPr/>
      <w:r>
        <w:rPr>
          <w:lang w:val="hi_IN" w:bidi="hi_IN"/>
        </w:rPr>
      </w:r>
      <w:r>
        <w:rPr>
          <w:lang w:val="hi_IN" w:bidi="hi_IN"/>
        </w:rPr>
        <w:t>यह याद रखना महत्वपूर्ण है कि यहोवा ने कहा था कि वह स्वयं वाचा लिखेगा। इसलिए जब इसमें "उसने लिखा" कहा गया है, तो इसका सबसे संभावित अर्थ यह है कि यहोवा ने पत्थर की तख्तियों पर 10 आज्ञाएँ लिखीं। मूसा ने इस्राएलियों के साथ नई वाचा के हिस्से के रूप में वह सब कुछ लिख लिया जो यहोवा ने उसे बताया था।</w:t>
      </w:r>
    </w:p>
    <w:p>
      <w:pPr/>
      <w:r>
        <w:rPr>
          <w:lang w:val="hi_IN" w:bidi="hi_IN"/>
        </w:rPr>
      </w:r>
      <w:r>
        <w:rPr>
          <w:lang w:val="hi_IN" w:bidi="hi_IN"/>
        </w:rPr>
        <w:t>मूसा 40 दिन और 40 रातें बिना कुछ खाए-पिए सीनै पर्वत की चोटी पर रहा। इस्राएली नीचे मूसा के लौटने का इंतजार करते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34:18–28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चार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नाटक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मूसा के साथ सीनै पर्वत पर यहोवा का अभिनय करें। यहोवा मूसा और इस्राएलियों के साथ नई वाचा बाँध रहा है। यहोवा मूसा को अखमीरी रोटी का पर्व मनाने की अपनी आज्ञा दोहराता है। इसके अलावा, यहोवा मूसा को याद दिलाता है कि सभी पहलौठे पशु और मनुष्य उसके हैं। यहोवा समझाता है कि लोग अपने पहलौठों को कैसे छुड़ा सकते हैं या वापस खरीद सकते हैं। यहोवा कहता है कि कोई भी भेंट के बिना उसके पास नहीं आ सकता।</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प्रकार उत्तर दे सकता है, “मैं आभारी हूँ कि यहोवा ने हमें अपने बच्चों और पशुओं को वापस खरीदने का तरीका दिया,” या “मैं आभारी हूँ कि यहोवा हमें याद रखने और उसके किए हुए सभी कामों के लिए उसका धन्यवाद करने के लिए पर्व दे रहा है। यहोवा हर चीज़ के योग्य है," या "यहोवा इस बात में बुद्धिमान है कि वह जानता है कि उसके लोग भविष्य में किन चीजों से संघर्ष करेंगे, और हमें इससे बचाने के लिए एक नियम प्रदान करता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यहोवा द्वारा मूसा को सब्त के दिन, यानी विश्राम के दिन की याद दिलाने का अभिनय करें। यहोवा समझाता है कि कटाई या रोपण के मौसम में भी, इस्राएलियों को सातवें दिन विश्राम करने की आवश्यकता है। यहोवा उनसे कहता है कि वे फसल का पर्व और झोपड़ियों का पर्व मनाएँ। यहोवा ने वादा किया कि यदि वे वर्ष में तीन बार यहोवा की आराधना करने और उसका उत्सव मनाने के लिए जाते रहें, तो वह उनके शत्रुओं को बाहर निकाल देगा। यहोवा ने वादा किया कि जब कोई भी यहोवा की आराधना करने के लिए घर से दूर होगा, तो कोई भी उनकी भूमि नहीं लेगा।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प्रकार उत्तर दे सकता है, “मेरे लोगों को यह जानना चाहिए कि मैं उन्हें विश्राम दे रहा हूँ,” या “मेरे लोगों का मुझसे कोई सम्बन्ध है। मैं चाहता हूँ कि वे वर्ष में कम से कम तीन बार हमारे रिश्ते का जश्न मनाएँ," या "मेरे लोगों को यह जानने की आवश्यकता है कि मैं उन्हें उनके शत्रुओं से बचाने वाला हूँ, उन्हें केवल मेरे कहने के अनुसार मेरी आराधना करने की आवश्यकता है।"</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वह व्यक्ति इस तरह उत्तर दे सकता है "आभारी हूँ। मुझे खुशी है कि यहोवा ने हमारे यात्रा के दौरान हमारे परिवारों की देखभाल करने का वादा किया था," या "उत्सुक हूँ। मुझे आश्चर्य है कि नए देश में आराधना का स्थान कहाँ होगा और वहाँ यात्रा करने में कितना समय लगेगा," या "आश्चर्य में हूँ। यहोवा हर चीज़ की व्यवस्था करता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यहोवा द्वारा मूसा को बलिदान के भोजन के लिए प्रतिबंध लगाने का अभिनय करें। यहोवा किसानों से यह भी अपेक्षा करता है कि वे अपनी पहली फसलें उसे बलिदान के रूप में अर्पित करें। यहोवा मूसा से कहता है कि वह बकरी के बच्चे को उसकी माँ के दूध में न पकाए।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प्रकार उत्तर दे सकता है, “यहोवा हर चीज में सर्वश्रेष्ठ का हकदार है, न केवल पहले जन्मे बच्चों का बल्कि सर्वश्रेष्ठ फल का भी,” या “यहोवा अपने निर्देशों के बारे में बहुत सटीक है। हमें उनका ठीक-ठीक पालन करने में सावधानी बरतनी चाहिए," या "हमें यहोवा के निर्देशों के कारणों को जानने की आवश्यकता नहीं है, हमें बस उनका पालन करने की आवश्यकता है।" [! अभिनय] नाटक जारी रखें।</w:t>
      </w:r>
    </w:p>
    <w:p>
      <w:pPr/>
      <w:r>
        <w:rPr>
          <w:lang w:val="hi_IN" w:bidi="hi_IN"/>
        </w:rPr>
      </w:r>
      <w:r>
        <w:rPr>
          <w:lang w:val="hi_IN" w:bidi="hi_IN"/>
        </w:rPr>
        <w:t>यहोवा द्वारा मूसा से नई वाचा को लिखने के लिए कहने का अभिनय करें। मूसा ने वाचा लिखी और यहोवा के साथ सीनै पर्वत पर 40 दिन और 40 रात तक बिना कुछ खाए-पिए रहा। यहोवा 10 आज्ञाएँ पत्थर की तख्तियों पर लिखता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शायद इस तरह के जवाब दे, "राहत मिली, वाचा फिर से स्थापित हो गई है," या "काश मैं यहोवा के साथ और अधिक समय बिता पाता," या "ये तख्तियाँ बहुत महत्वपूर्ण हैं, स्वयं यहोवा ने इन पर लिखा है।"</w:t>
      </w:r>
      <w:r>
        <w:rPr>
          <w:lang w:val="hi_IN" w:bidi="hi_IN"/>
        </w:rPr>
      </w:r>
    </w:p>
    <w:p>
      <w:pPr>
        <w:pStyle w:val="Heading3"/>
      </w:pPr>
      <w:r>
        <w:rPr>
          <w:lang w:val="hi_IN" w:bidi="hi_IN"/>
        </w:rPr>
        <w:t>आवश्यक जानकारी</w:t>
      </w:r>
    </w:p>
    <w:p>
      <w:pPr/>
      <w:r>
        <w:rPr>
          <w:lang w:val="hi_IN" w:bidi="hi_IN"/>
        </w:rPr>
      </w:r>
      <w:r>
        <w:rPr>
          <w:lang w:val="hi_IN" w:bidi="hi_IN"/>
        </w:rPr>
        <w:t>निर्गमन 34:18–28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यहोवा मूसा और </w:t>
      </w:r>
      <w:r>
        <w:rPr>
          <w:b/>
          <w:lang w:val="hi_IN" w:bidi="hi_IN"/>
        </w:rPr>
        <w:t>इस्राएलियों</w:t>
      </w:r>
      <w:r>
        <w:rPr>
          <w:lang w:val="hi_IN" w:bidi="hi_IN"/>
        </w:rPr>
        <w:t xml:space="preserve"> के साथ नई वाचा बाँध रहा है। </w:t>
      </w:r>
      <w:r>
        <w:rPr>
          <w:b/>
          <w:lang w:val="hi_IN" w:bidi="hi_IN"/>
        </w:rPr>
        <w:t>यहोवा</w:t>
      </w:r>
      <w:r>
        <w:rPr>
          <w:lang w:val="hi_IN" w:bidi="hi_IN"/>
        </w:rPr>
        <w:t xml:space="preserve"> </w:t>
      </w:r>
      <w:r>
        <w:rPr>
          <w:lang w:val="hi_IN" w:bidi="hi_IN"/>
        </w:rPr>
        <w:t>परमेश्वर</w:t>
      </w:r>
      <w:r>
        <w:rPr>
          <w:lang w:val="hi_IN" w:bidi="hi_IN"/>
        </w:rPr>
        <w:t xml:space="preserve"> का व्यक्तिगत नाम है, और इस पूरे भाग में इसका प्रयोग किया गया है। यहोवा के लिए उसी नाम का प्रयोग करें जो आपने पिछले भागों में प्रयोग किया है। </w:t>
      </w:r>
      <w:r>
        <w:rPr>
          <w:b/>
          <w:lang w:val="hi_IN" w:bidi="hi_IN"/>
        </w:rPr>
        <w:t>यहोवा</w:t>
      </w:r>
      <w:r>
        <w:rPr>
          <w:lang w:val="hi_IN" w:bidi="hi_IN"/>
        </w:rPr>
        <w:t xml:space="preserve"> के बारे में अधिक जानकारी के लिए, मुख्य शब्दावली को देखें। </w:t>
      </w:r>
    </w:p>
    <w:p>
      <w:pPr/>
      <w:r>
        <w:rPr>
          <w:lang w:val="hi_IN" w:bidi="hi_IN"/>
        </w:rPr>
      </w:r>
      <w:r>
        <w:rPr>
          <w:lang w:val="hi_IN" w:bidi="hi_IN"/>
        </w:rPr>
        <w:t xml:space="preserve">वाचा का एक हिस्सा यह है कि इस्राएलियों को </w:t>
      </w:r>
      <w:r>
        <w:rPr>
          <w:b/>
          <w:lang w:val="hi_IN" w:bidi="hi_IN"/>
        </w:rPr>
        <w:t>अखमीरी रोटी का पर्व</w:t>
      </w:r>
      <w:r>
        <w:rPr>
          <w:lang w:val="hi_IN" w:bidi="hi_IN"/>
        </w:rPr>
        <w:t xml:space="preserve">, या </w:t>
      </w:r>
      <w:r>
        <w:rPr>
          <w:lang w:val="hi_IN" w:bidi="hi_IN"/>
        </w:rPr>
        <w:t>फसह का पर्व</w:t>
      </w:r>
      <w:r>
        <w:rPr>
          <w:lang w:val="hi_IN" w:bidi="hi_IN"/>
        </w:rPr>
        <w:t xml:space="preserve"> मनाना चाहिए। उन्हें सात दिन तक खमीर के साथ रोटी नहीं खानी है और उन्हें अबीब के महीने में यह मनाना है क्योंकि उसी समय वे मिस्र से बाहर आए थे। अखमीरी रोटी का पर्व उस समय की याद है जब यहोवा उन्हें मिस्र से बाहर लाया था और वहाँ उन्होंने अखमीरी रोटी खाई। अखमीरी रोटी के पर्व या पर्व के लिए उन्हीं शब्दों का उपयोग करें जिनका उपयोग आपने पिछले भागों में किया है। </w:t>
      </w:r>
      <w:r>
        <w:rPr>
          <w:lang w:val="hi_IN" w:bidi="hi_IN"/>
        </w:rPr>
        <w:t>अखमीरी रोटी के पर्व</w:t>
      </w:r>
      <w:r>
        <w:rPr>
          <w:lang w:val="hi_IN" w:bidi="hi_IN"/>
        </w:rPr>
        <w:t xml:space="preserve"> के बारे में अधिक जानकारी के लिए, मुख्य शब्दावली देखें।</w:t>
      </w:r>
    </w:p>
    <w:p>
      <w:pPr/>
      <w:r>
        <w:rPr>
          <w:lang w:val="hi_IN" w:bidi="hi_IN"/>
        </w:rPr>
      </w:r>
      <w:r>
        <w:rPr>
          <w:lang w:val="hi_IN" w:bidi="hi_IN"/>
        </w:rPr>
        <w:t xml:space="preserve">यहोवा इस्राएलियों को याद दिलाता है कि सभी पहलौठे उसके हैं। हालाँकि, लोग पहलौठे को </w:t>
      </w:r>
      <w:r>
        <w:rPr>
          <w:b/>
          <w:lang w:val="hi_IN" w:bidi="hi_IN"/>
        </w:rPr>
        <w:t>छुड़ा</w:t>
      </w:r>
      <w:r>
        <w:rPr>
          <w:lang w:val="hi_IN" w:bidi="hi_IN"/>
        </w:rPr>
        <w:t xml:space="preserve"> सकते हैं। छुड़ाने का अर्थ है मुक्त करना। यहाँ, पहलौठे को मुक्त करने का अर्थ है पहलौठे के स्थान पर यहोवा को कुछ और बलिदान करके उसे भुगतान करना। छुड़ाने के लिए उसी शब्द का प्रयोग करें जिसका प्रयोग आपने पिछले भागों में किया है। </w:t>
      </w:r>
      <w:r>
        <w:rPr>
          <w:b/>
          <w:lang w:val="hi_IN" w:bidi="hi_IN"/>
        </w:rPr>
        <w:t>छुड़ाने</w:t>
      </w:r>
      <w:r>
        <w:rPr>
          <w:lang w:val="hi_IN" w:bidi="hi_IN"/>
        </w:rPr>
        <w:t xml:space="preserve"> के बारे में अधिक जानकारी के लिए, मुख्य शब्दावली को देखें।</w:t>
      </w:r>
    </w:p>
    <w:p>
      <w:pPr/>
      <w:r>
        <w:rPr>
          <w:lang w:val="hi_IN" w:bidi="hi_IN"/>
        </w:rPr>
      </w:r>
      <w:r>
        <w:rPr>
          <w:lang w:val="hi_IN" w:bidi="hi_IN"/>
        </w:rPr>
        <w:t xml:space="preserve">यहोवा कहता है कि तीनों धार्मिक पर्वों के दौरान कोई भी खाली हाथ उसकी </w:t>
      </w:r>
      <w:r>
        <w:rPr>
          <w:b/>
          <w:lang w:val="hi_IN" w:bidi="hi_IN"/>
        </w:rPr>
        <w:t>आराधना</w:t>
      </w:r>
      <w:r>
        <w:rPr>
          <w:lang w:val="hi_IN" w:bidi="hi_IN"/>
        </w:rPr>
        <w:t xml:space="preserve"> करने न आए, बल्कि भेंट लेकर आए। </w:t>
      </w:r>
      <w:r>
        <w:rPr>
          <w:b/>
          <w:lang w:val="hi_IN" w:bidi="hi_IN"/>
        </w:rPr>
        <w:t>भेंट</w:t>
      </w:r>
      <w:r>
        <w:rPr>
          <w:lang w:val="hi_IN" w:bidi="hi_IN"/>
        </w:rPr>
        <w:t xml:space="preserve"> वह उपहार या बलिदान है जो किसी अनुष्ठान के दौरान, आमतौर पर किसी आराधना स्थल या विशेष </w:t>
      </w:r>
      <w:r>
        <w:rPr>
          <w:b/>
          <w:lang w:val="hi_IN" w:bidi="hi_IN"/>
        </w:rPr>
        <w:t>वेदी</w:t>
      </w:r>
      <w:r>
        <w:rPr>
          <w:lang w:val="hi_IN" w:bidi="hi_IN"/>
        </w:rPr>
        <w:t xml:space="preserve"> पर यहोवा को अर्पित किया जाता है। भेंट के लिए वही शब्द इस्तेमाल करें, जो आपने पिछले भागों में उपयोग किया है। </w:t>
      </w:r>
      <w:r>
        <w:rPr>
          <w:lang w:val="hi_IN" w:bidi="hi_IN"/>
        </w:rPr>
        <w:t>भेंट</w:t>
      </w:r>
      <w:r>
        <w:rPr>
          <w:lang w:val="hi_IN" w:bidi="hi_IN"/>
        </w:rPr>
        <w:t xml:space="preserve"> के बारे में अधिक जानकारी के लिए मुख्य शब्दावली देखें। </w:t>
      </w:r>
    </w:p>
    <w:p>
      <w:pPr/>
      <w:r>
        <w:rPr>
          <w:lang w:val="hi_IN" w:bidi="hi_IN"/>
        </w:rPr>
      </w:r>
      <w:r>
        <w:rPr>
          <w:lang w:val="hi_IN" w:bidi="hi_IN"/>
        </w:rPr>
        <w:t xml:space="preserve">यहोवा कहता है कि सभी इस्राएली पुरुषों को वर्ष में तीन बार संप्रभु यहोवा, </w:t>
      </w:r>
      <w:r>
        <w:rPr>
          <w:b/>
          <w:lang w:val="hi_IN" w:bidi="hi_IN"/>
        </w:rPr>
        <w:t>इस्राएल</w:t>
      </w:r>
      <w:r>
        <w:rPr>
          <w:lang w:val="hi_IN" w:bidi="hi_IN"/>
        </w:rPr>
        <w:t xml:space="preserve"> के परमेश्वर के सामने प्रकट होना चाहिए। </w:t>
      </w:r>
      <w:r>
        <w:rPr>
          <w:b/>
          <w:lang w:val="hi_IN" w:bidi="hi_IN"/>
        </w:rPr>
        <w:t>संप्रभु</w:t>
      </w:r>
      <w:r>
        <w:rPr>
          <w:lang w:val="hi_IN" w:bidi="hi_IN"/>
        </w:rPr>
        <w:t xml:space="preserve"> का अर्थ है </w:t>
      </w:r>
      <w:r>
        <w:rPr>
          <w:b/>
          <w:lang w:val="hi_IN" w:bidi="hi_IN"/>
        </w:rPr>
        <w:t>स्वामी</w:t>
      </w:r>
      <w:r>
        <w:rPr>
          <w:lang w:val="hi_IN" w:bidi="hi_IN"/>
        </w:rPr>
        <w:t xml:space="preserve"> या </w:t>
      </w:r>
      <w:r>
        <w:rPr>
          <w:lang w:val="hi_IN" w:bidi="hi_IN"/>
        </w:rPr>
        <w:t>प्रभु</w:t>
      </w:r>
      <w:r>
        <w:rPr>
          <w:lang w:val="hi_IN" w:bidi="hi_IN"/>
        </w:rPr>
        <w:t xml:space="preserve"> और यहोवा परमेश्वर का व्यक्तिगत नाम है। इस्राएल से तात्पर्य </w:t>
      </w:r>
      <w:r>
        <w:rPr>
          <w:b/>
          <w:lang w:val="hi_IN" w:bidi="hi_IN"/>
        </w:rPr>
        <w:t>अब्राहम</w:t>
      </w:r>
      <w:r>
        <w:rPr>
          <w:lang w:val="hi_IN" w:bidi="hi_IN"/>
        </w:rPr>
        <w:t xml:space="preserve"> के </w:t>
      </w:r>
      <w:r>
        <w:rPr>
          <w:b/>
          <w:lang w:val="hi_IN" w:bidi="hi_IN"/>
        </w:rPr>
        <w:t>वंशजों</w:t>
      </w:r>
      <w:r>
        <w:rPr>
          <w:lang w:val="hi_IN" w:bidi="hi_IN"/>
        </w:rPr>
        <w:t xml:space="preserve"> से बने जनसमूह से है। "संप्रभु यहोवा" और इस्राएल के शीर्षक का अनुवाद उसी तरह करना सुनिश्चित करें जैसे आपने पिछले भागों में किया है। </w:t>
      </w:r>
      <w:r>
        <w:rPr>
          <w:b/>
          <w:lang w:val="hi_IN" w:bidi="hi_IN"/>
        </w:rPr>
        <w:t>संप्रभु</w:t>
      </w:r>
      <w:r>
        <w:rPr>
          <w:lang w:val="hi_IN" w:bidi="hi_IN"/>
        </w:rPr>
        <w:t xml:space="preserve">, </w:t>
      </w:r>
      <w:r>
        <w:rPr>
          <w:b/>
          <w:lang w:val="hi_IN" w:bidi="hi_IN"/>
        </w:rPr>
        <w:t>यहोवा</w:t>
      </w:r>
      <w:r>
        <w:rPr>
          <w:lang w:val="hi_IN" w:bidi="hi_IN"/>
        </w:rPr>
        <w:t xml:space="preserve"> और </w:t>
      </w:r>
      <w:r>
        <w:rPr>
          <w:lang w:val="hi_IN" w:bidi="hi_IN"/>
        </w:rPr>
        <w:t>इस्राएल</w:t>
      </w:r>
      <w:r>
        <w:rPr>
          <w:lang w:val="hi_IN" w:bidi="hi_IN"/>
        </w:rPr>
        <w:t xml:space="preserve"> के बारे में अधिक जानकारी के लिए, मुख्य शब्दावली को देखें।</w:t>
      </w:r>
    </w:p>
    <w:p>
      <w:pPr/>
      <w:r>
        <w:rPr>
          <w:lang w:val="hi_IN" w:bidi="hi_IN"/>
        </w:rPr>
      </w:r>
      <w:r>
        <w:rPr>
          <w:lang w:val="hi_IN" w:bidi="hi_IN"/>
        </w:rPr>
        <w:t xml:space="preserve">यहोवा इस्राएलियों को निर्देश देता है कि वे सप्ताहों का पर्व मनाएँ, जिसे पिन्तेकुस्त का पर्व भी कहा जाता है। </w:t>
      </w:r>
      <w:r>
        <w:rPr>
          <w:b/>
          <w:lang w:val="hi_IN" w:bidi="hi_IN"/>
        </w:rPr>
        <w:t>पिन्तेकुस्त</w:t>
      </w:r>
      <w:r>
        <w:rPr>
          <w:lang w:val="hi_IN" w:bidi="hi_IN"/>
        </w:rPr>
        <w:t xml:space="preserve"> फसह के पचास दिन बाद गेहूँ की फसल के बाद आता है। इसका अर्थ है "पचासवाँ।" यह इस्राएलियों द्वारा यहोवा की आराधना करने के लिए निर्धारित एक </w:t>
      </w:r>
      <w:r>
        <w:rPr>
          <w:lang w:val="hi_IN" w:bidi="hi_IN"/>
        </w:rPr>
        <w:t>पवित्र</w:t>
      </w:r>
      <w:r>
        <w:rPr>
          <w:lang w:val="hi_IN" w:bidi="hi_IN"/>
        </w:rPr>
        <w:t xml:space="preserve"> दिन है। यहोवा उन्हें </w:t>
      </w:r>
      <w:r>
        <w:rPr>
          <w:b/>
          <w:lang w:val="hi_IN" w:bidi="hi_IN"/>
        </w:rPr>
        <w:t>झोपड़ियों का पर्व</w:t>
      </w:r>
      <w:r>
        <w:rPr>
          <w:lang w:val="hi_IN" w:bidi="hi_IN"/>
        </w:rPr>
        <w:t xml:space="preserve"> मनाने की भी आज्ञा देता है। यह पर्व यहूदियों को याद दिलाता है कि जब परमेश्वर ने उन्हें मिस्र में दासता से छुड़ाया था तब वे जंगल में भटकते हुए तम्बूओं में कैसे रहते थे। पिन्तेकुस्त और झोपड़ियों के पर्व के लिए उन्हीं शब्दों का प्रयोग करें जिनका प्रयोग आपने पिछले भागों में किया है। </w:t>
      </w:r>
      <w:r>
        <w:rPr>
          <w:b/>
          <w:lang w:val="hi_IN" w:bidi="hi_IN"/>
        </w:rPr>
        <w:t>पिन्तेकुस्त</w:t>
      </w:r>
      <w:r>
        <w:rPr>
          <w:lang w:val="hi_IN" w:bidi="hi_IN"/>
        </w:rPr>
        <w:t xml:space="preserve"> या </w:t>
      </w:r>
      <w:r>
        <w:rPr>
          <w:b/>
          <w:lang w:val="hi_IN" w:bidi="hi_IN"/>
        </w:rPr>
        <w:t>झोपड़ियों के पर्व</w:t>
      </w:r>
      <w:r>
        <w:rPr>
          <w:lang w:val="hi_IN" w:bidi="hi_IN"/>
        </w:rPr>
        <w:t>, या झोपड़ियों के बारे में अधिक जानकारी के लिए, मुख्य शब्दावली देखें।</w:t>
      </w:r>
    </w:p>
    <w:p>
      <w:pPr/>
      <w:r>
        <w:rPr>
          <w:lang w:val="hi_IN" w:bidi="hi_IN"/>
        </w:rPr>
      </w:r>
      <w:r>
        <w:rPr>
          <w:lang w:val="hi_IN" w:bidi="hi_IN"/>
        </w:rPr>
        <w:t xml:space="preserve">यहोवा </w:t>
      </w:r>
      <w:r>
        <w:rPr>
          <w:b/>
          <w:lang w:val="hi_IN" w:bidi="hi_IN"/>
        </w:rPr>
        <w:t>प्रतिज्ञा किए गए देश</w:t>
      </w:r>
      <w:r>
        <w:rPr>
          <w:lang w:val="hi_IN" w:bidi="hi_IN"/>
        </w:rPr>
        <w:t xml:space="preserve"> में पहले से रहने वाली </w:t>
      </w:r>
      <w:r>
        <w:rPr>
          <w:b/>
          <w:lang w:val="hi_IN" w:bidi="hi_IN"/>
        </w:rPr>
        <w:t>जातियों</w:t>
      </w:r>
      <w:r>
        <w:rPr>
          <w:lang w:val="hi_IN" w:bidi="hi_IN"/>
        </w:rPr>
        <w:t xml:space="preserve"> या लोगों के समूहों को बाहर निकाल देने के बारे में बात करता है। जाति उन लोगों के समूह को दर्शाती है जो एक साथ रहते हैं, एक ही भाषा बोलते हैं, और उनका शासक एक ही है। जाति के लिए उसी शब्द का उपयोग करें जो आपने पिछले भागों में उपयोग किया है। </w:t>
      </w:r>
      <w:r>
        <w:rPr>
          <w:lang w:val="hi_IN" w:bidi="hi_IN"/>
        </w:rPr>
        <w:t>जाति</w:t>
      </w:r>
      <w:r>
        <w:rPr>
          <w:lang w:val="hi_IN" w:bidi="hi_IN"/>
        </w:rPr>
        <w:t xml:space="preserve"> के बारे में अधिक जानकारी के लिए मुख्य शब्दावली देखें। </w:t>
      </w:r>
    </w:p>
    <w:p>
      <w:pPr/>
      <w:r>
        <w:rPr>
          <w:lang w:val="hi_IN" w:bidi="hi_IN"/>
        </w:rPr>
      </w:r>
      <w:r>
        <w:rPr>
          <w:lang w:val="hi_IN" w:bidi="hi_IN"/>
        </w:rPr>
        <w:t xml:space="preserve">यहोवा अपने लोगों द्वारा उसे अर्पित किए जाने वाले </w:t>
      </w:r>
      <w:r>
        <w:rPr>
          <w:b/>
          <w:lang w:val="hi_IN" w:bidi="hi_IN"/>
        </w:rPr>
        <w:t>बलिदानों</w:t>
      </w:r>
      <w:r>
        <w:rPr>
          <w:lang w:val="hi_IN" w:bidi="hi_IN"/>
        </w:rPr>
        <w:t xml:space="preserve"> के लिए प्रतिबंध लगाता है। बलिदान एक भेंट है जिसे लोग यहोवा को चढ़ाते हैं। बलिदान में किसी पशु को मारना शामिल हो सकता है, जिसे बाद में वेदी पर जला दिया जाता था। भेंट खाने की चीज़ें, तेल या मीठे सुगंध वाले मसाले भी हो सकते थे। बलिदान के लिए उसी शब्द का उपयोग करें जिसका उपयोग आपने पिछले भागों में किया है। </w:t>
      </w:r>
      <w:r>
        <w:rPr>
          <w:lang w:val="hi_IN" w:bidi="hi_IN"/>
        </w:rPr>
        <w:t>बलिदान</w:t>
      </w:r>
      <w:r>
        <w:rPr>
          <w:lang w:val="hi_IN" w:bidi="hi_IN"/>
        </w:rPr>
        <w:t xml:space="preserve"> के बारे में अधिक जानकारी के लिए, मुख्य शब्दावली देखें।</w:t>
      </w:r>
    </w:p>
    <w:p>
      <w:pPr/>
      <w:r>
        <w:rPr>
          <w:lang w:val="hi_IN" w:bidi="hi_IN"/>
        </w:rPr>
      </w:r>
      <w:r>
        <w:rPr>
          <w:lang w:val="hi_IN" w:bidi="hi_IN"/>
        </w:rPr>
        <w:t xml:space="preserve">यहोवा इस्राएली किसानों को आज्ञा देता है कि वे अपने पहले फल, या अपनी पहली फसल का सबसे अच्छा, यहोवा के घर में बलिदान के रूप में उसके पास लाएँ। यहोवा का घर, या </w:t>
      </w:r>
      <w:r>
        <w:rPr>
          <w:b/>
          <w:lang w:val="hi_IN" w:bidi="hi_IN"/>
        </w:rPr>
        <w:t>परमेश्वर का घर</w:t>
      </w:r>
      <w:r>
        <w:rPr>
          <w:lang w:val="hi_IN" w:bidi="hi_IN"/>
        </w:rPr>
        <w:t xml:space="preserve">, वह तम्बू है जो </w:t>
      </w:r>
      <w:r>
        <w:rPr>
          <w:lang w:val="hi_IN" w:bidi="hi_IN"/>
        </w:rPr>
        <w:t>यहूदी</w:t>
      </w:r>
      <w:r>
        <w:rPr>
          <w:lang w:val="hi_IN" w:bidi="hi_IN"/>
        </w:rPr>
        <w:t xml:space="preserve"> लोगों के बीच जगह-जगह ले जाया जाता था और जहाँ वे यहोवा की आराधना करते थे। इस्राएली इसे </w:t>
      </w:r>
      <w:r>
        <w:rPr>
          <w:lang w:val="hi_IN" w:bidi="hi_IN"/>
        </w:rPr>
        <w:t>निवास</w:t>
      </w:r>
      <w:r>
        <w:rPr>
          <w:lang w:val="hi_IN" w:bidi="hi_IN"/>
        </w:rPr>
        <w:t xml:space="preserve"> कहते थे, और यह वह स्थान था जहाँ यहोवा की उपस्थिति वास करती थी। यह बाद में </w:t>
      </w:r>
      <w:r>
        <w:rPr>
          <w:lang w:val="hi_IN" w:bidi="hi_IN"/>
        </w:rPr>
        <w:t>यरूशलेम</w:t>
      </w:r>
      <w:r>
        <w:rPr>
          <w:lang w:val="hi_IN" w:bidi="hi_IN"/>
        </w:rPr>
        <w:t xml:space="preserve"> का </w:t>
      </w:r>
      <w:r>
        <w:rPr>
          <w:lang w:val="hi_IN" w:bidi="hi_IN"/>
        </w:rPr>
        <w:t>मन्दिर</w:t>
      </w:r>
      <w:r>
        <w:rPr>
          <w:lang w:val="hi_IN" w:bidi="hi_IN"/>
        </w:rPr>
        <w:t xml:space="preserve"> बन जाएगा। परमेश्वर के घर के लिए उसी शब्द का इस्तेमाल करें जो आपने पिछले भाग में इस्तेमाल किया है। </w:t>
      </w:r>
      <w:r>
        <w:rPr>
          <w:lang w:val="hi_IN" w:bidi="hi_IN"/>
        </w:rPr>
        <w:t>परमेश्वर के घर</w:t>
      </w:r>
      <w:r>
        <w:rPr>
          <w:lang w:val="hi_IN" w:bidi="hi_IN"/>
        </w:rPr>
        <w:t xml:space="preserve"> शब्द के बारे में अधिक जानकारी के लिए मुख्य शब्दावली को देखें।</w:t>
      </w:r>
    </w:p>
    <w:p>
      <w:pPr/>
      <w:r>
        <w:rPr>
          <w:lang w:val="hi_IN" w:bidi="hi_IN"/>
        </w:rPr>
      </w:r>
      <w:r>
        <w:rPr>
          <w:lang w:val="hi_IN" w:bidi="hi_IN"/>
        </w:rPr>
        <w:t xml:space="preserve">यहोवा पत्थर की तख्तियों पर वाचा के </w:t>
      </w:r>
      <w:r>
        <w:rPr>
          <w:b/>
          <w:lang w:val="hi_IN" w:bidi="hi_IN"/>
        </w:rPr>
        <w:t>वचन</w:t>
      </w:r>
      <w:r>
        <w:rPr>
          <w:lang w:val="hi_IN" w:bidi="hi_IN"/>
        </w:rPr>
        <w:t xml:space="preserve"> लिखता है। यहाँ, "वचन" यहोवा की आज्ञाओं या नियमों को दर्शाता है, जो उसने अपने लोगों को दिए थे। आपके अनुवाद में "वे शब्द जो यहोवा ने लिखे" या "आज्ञाएँ" लिखा जा सकता है। आज्ञाओं के लिए उसी शब्द का उपयोग करें जिसका उपयोग आपने पिछले भागों में किया है। </w:t>
      </w:r>
      <w:r>
        <w:rPr>
          <w:b/>
          <w:lang w:val="hi_IN" w:bidi="hi_IN"/>
        </w:rPr>
        <w:t>आज्ञाओं</w:t>
      </w:r>
      <w:r>
        <w:rPr>
          <w:lang w:val="hi_IN" w:bidi="hi_IN"/>
        </w:rPr>
        <w:t xml:space="preserve"> के बारे में अधिक जानकारी के लिए, मुख्य शब्दावली को देखें।</w:t>
      </w:r>
    </w:p>
    <w:p>
      <w:pPr/>
      <w:r>
        <w:rPr>
          <w:lang w:val="hi_IN" w:bidi="hi_IN"/>
        </w:rPr>
      </w:r>
      <w:r>
        <w:rPr>
          <w:lang w:val="hi_IN" w:bidi="hi_IN"/>
        </w:rPr>
        <w:t xml:space="preserve">यहोवा मूसा से कहता है कि ये सभी आवश्यकताएँ उस नई </w:t>
      </w:r>
      <w:r>
        <w:rPr>
          <w:b/>
          <w:lang w:val="hi_IN" w:bidi="hi_IN"/>
        </w:rPr>
        <w:t>वाचा</w:t>
      </w:r>
      <w:r>
        <w:rPr>
          <w:lang w:val="hi_IN" w:bidi="hi_IN"/>
        </w:rPr>
        <w:t xml:space="preserve"> का हिस्सा हैं जो वह इस्राएल के साथ बाँध रहा है। वाचा एक बाध्यकारी वादा है। वाचा के दोनों पक्ष समझौते को न तोड़ने के लिए सहमत होते हैं। वाचा बाँधने वाले लोग एक-दूसरे के साथ अच्छा रिश्ता रखना चाहते हैं। वाचा के लिए उसी शब्द का उपयोग करें जो आपने पिछले भागों में उपयोग किया है। </w:t>
      </w:r>
      <w:r>
        <w:rPr>
          <w:lang w:val="hi_IN" w:bidi="hi_IN"/>
        </w:rPr>
        <w:t>वाचा</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34:29–35</w:t>
      </w:r>
      <w:r>
        <w:rPr>
          <w:lang w:val="hi_IN" w:bidi="hi_IN"/>
        </w:rPr>
      </w:r>
    </w:p>
    <w:p>
      <w:pPr>
        <w:pStyle w:val="Heading3"/>
      </w:pPr>
      <w:r>
        <w:rPr>
          <w:lang w:val="hi_IN" w:bidi="hi_IN"/>
        </w:rPr>
        <w:t>सुने और मन में रखें</w:t>
      </w:r>
    </w:p>
    <w:p>
      <w:pPr/>
      <w:r>
        <w:rPr>
          <w:lang w:val="hi_IN" w:bidi="hi_IN"/>
        </w:rPr>
      </w:r>
      <w:r>
        <w:rPr>
          <w:lang w:val="hi_IN" w:bidi="hi_IN"/>
        </w:rPr>
        <w:t xml:space="preserve">इस चरण में, निर्गमन 34:29–35 को सुनें और अपने मन में रखें। </w:t>
      </w:r>
    </w:p>
    <w:p>
      <w:pPr/>
      <w:r>
        <w:rPr>
          <w:lang w:val="hi_IN" w:bidi="hi_IN"/>
        </w:rPr>
      </w:r>
      <w:r>
        <w:rPr>
          <w:lang w:val="hi_IN" w:bidi="hi_IN"/>
        </w:rPr>
        <w:t xml:space="preserve">यदि सम्भव हो, तो निर्गमन 34:29–35 का ऑडियो संस्करण तीन बार, तीन अलग-अलग अनुवादों में सुनें। </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 xml:space="preserve">निर्गमन 34:29–35 का ऑडियो संस्करण सबसे आसानी से समझ में आने वाले अनुवाद में सुनें। </w:t>
      </w:r>
    </w:p>
    <w:p>
      <w:pPr/>
      <w:r>
        <w:rPr>
          <w:lang w:val="hi_IN" w:bidi="hi_IN"/>
        </w:rPr>
      </w:r>
      <w:r>
        <w:rPr>
          <w:lang w:val="hi_IN" w:bidi="hi_IN"/>
        </w:rPr>
        <w:t xml:space="preserve">मूसा सीनै पर्वत की चोटी पर यहोवा से भेंट कर रहा था। इससे पहले, यहोवा ने अपनी वाचा अर्थात् स्थायी प्रतिज्ञा इस्राएलियों के साथ फिर से बाँधी और उन्हें एक बार फिर अपने चुने हुए लोगों के रूप में ग्रहण किया। यहोवा ने दो नई पत्थर की तख्तियों पर वही वचन लिखे जो पहले लिखे थे। यहोवा के साथ पर्वत पर 40 दिन और 40 रातें बिताने के बाद, मूसा अन्त में पर्वत से नीचे उतरता है ताकि इस्राएलियों को अच्छा समाचार सुनाए। </w:t>
      </w:r>
    </w:p>
    <w:p>
      <w:pPr/>
      <w:r>
        <w:rPr>
          <w:lang w:val="hi_IN" w:bidi="hi_IN"/>
        </w:rPr>
      </w:r>
      <w:r>
        <w:rPr>
          <w:lang w:val="hi_IN" w:bidi="hi_IN"/>
        </w:rPr>
        <w:t>मूसा दो पत्थर की तख्तियाँ लेकर पर्वत से नीचे उतरता है। जैसा कि आपको याद होगा, यहोवा ने इस्राएलियों के साथ अपनी नई वाचा के एक भाग के रूप में उन्हीं 10 आज्ञाओं को तख्तियों पर लिखा था। इस्राएली लोग इन तख्तियों को साक्षी की तख्तियाँ, या वाचा की व्यवस्था की तख्तियाँ कहते हैं। इसका अर्थ यह है कि पत्थर की तख्तियाँ यहोवा के कहे और किए गए कार्यों का प्रमाण हैं और उन्हें याद दिलाती हैं; विशेष रूप से यह कि उसने इस्राएलियों के साथ अपना सम्बन्ध और वाचा फिर से स्थापित की है। इस्राएली अंततः इन तख्तियों को एक विशेष सन्दूक में रखेंगे जिसे साक्षी का सन्दूक कहा जाता है। यह सन्दूक यहोवा की वास्तविक उपस्थिति का प्रतिनिधित्व करेगा।</w:t>
      </w:r>
    </w:p>
    <w:p>
      <w:pPr/>
      <w:r>
        <w:rPr>
          <w:lang w:val="hi_IN" w:bidi="hi_IN"/>
        </w:rPr>
      </w:r>
      <w:r>
        <w:rPr>
          <w:lang w:val="hi_IN" w:bidi="hi_IN"/>
        </w:rPr>
        <w:t>यहाँ रुकें और समूह में इस प्रश्न पर चर्चा करें: आपकी संस्कृति में, आप यह कैसे दर्शाते हैं कि दो समूहों या लोगों ने एक बाध्यकारी, आधिकारिक समझौता किया है? आप यह कैसे सुनिश्चित कर सकते हैं कि दोनों व्यक्ति उस समझौते को याद रखेंगे और उसका सम्मान करेंगे? इस ऑडियो को यहाँ रोकें।</w:t>
      </w:r>
    </w:p>
    <w:p>
      <w:pPr/>
      <w:r>
        <w:rPr>
          <w:lang w:val="hi_IN" w:bidi="hi_IN"/>
        </w:rPr>
      </w:r>
      <w:r>
        <w:rPr>
          <w:lang w:val="hi_IN" w:bidi="hi_IN"/>
        </w:rPr>
        <w:t xml:space="preserve">जब मूसा का भाई हारून और इस्राएलियों के अगुवे मूसा को पर्वत से वापस आते हुए देखते हैं, तो वे उससे डर जाते हैं, क्योंकि उसका चेहरा तेजस्वी प्रकाश की किरणों से चमक रहा था। यहोवा की महिमा इतनी तेजस्वी और अद्भुत थी कि वह मूसा के चेहरे पर भी झलक रही थी। मूसा को यह नहीं पता था कि यहोवा की उपस्थिति में होने के कारण उसका चेहरा चमक रहा था। </w:t>
      </w:r>
    </w:p>
    <w:p>
      <w:pPr/>
      <w:r>
        <w:rPr>
          <w:lang w:val="hi_IN" w:bidi="hi_IN"/>
        </w:rPr>
      </w:r>
      <w:r>
        <w:rPr>
          <w:lang w:val="hi_IN" w:bidi="hi_IN"/>
        </w:rPr>
        <w:t>मूसा के चेहरे का चमकना यह दर्शाता है कि यहोवा ने उसे इस्राएलियों की अगुवाई करने के लिए चुना है। मूसा का अगुवापन इस्राएलियों द्वारा हर समय स्वीकार नहीं किया गया था। लेकिन अब, उसका चमकता हुआ चेहरा इस बात का स्पष्ट प्रमाण था कि मूसा यहोवा की उपस्थिति में था और इससे इस बात में कोई संदेह नहीं रह गया कि वह यहोवा का चुना हुआ अगुवा है। मूसा का चेहरा शारीरिक रूप से लोगों के सामने यहोवा की महानता को दर्शाता था। जिस प्रकार लोग सीनै पर्वत की चोटी पर बादल में यहोवा की उपस्थिति से डरते थे, उसी प्रकार अब वे मूसा के पास आने से डरते हैं। जैसा कि आपको याद होगा, मूसा के यहोवा से मिलने से पहले यहोवा ने लोगों को चेतावनी दी थी कि वे पर्वत के पास न आएं अन्यथा वे मर जाएंगे। यह तथ्य, मूसा के असामान्य रूप के साथ मिलकर, उनके स्वाभाविक डर को समझाने में सहायक हो सकता है।</w:t>
      </w:r>
    </w:p>
    <w:p>
      <w:pPr/>
      <w:r>
        <w:rPr>
          <w:lang w:val="hi_IN" w:bidi="hi_IN"/>
        </w:rPr>
      </w:r>
      <w:r>
        <w:rPr>
          <w:lang w:val="hi_IN" w:bidi="hi_IN"/>
        </w:rPr>
        <w:t xml:space="preserve">मूसा हारून और इस्राएल के गोत्र के प्रधानों को बुलाता है और उनसे उसके पास आने के लिए कहता है। मूसा शायद प्रधानों को फिर से आश्वस्त करता है कि उनका निकट आना सुरक्षित है और यहोवा उन्हें कोई नुकसान नहीं पहुँचाएगा। इससे पहले, लोग मूसा की अगुवाई पर सवाल उठाते थे। अब, मूसा के चेहरे को चमकते हुए देखने के बाद, हारून और इस्राएली प्रधानों को इसमें कोई संदेह नहीं रहा कि मूसा यहोवा द्वारा अपने लोगों के लिए चुना हुआ अगुवा है। </w:t>
      </w:r>
    </w:p>
    <w:p>
      <w:pPr/>
      <w:r>
        <w:rPr>
          <w:lang w:val="hi_IN" w:bidi="hi_IN"/>
        </w:rPr>
      </w:r>
      <w:r>
        <w:rPr>
          <w:lang w:val="hi_IN" w:bidi="hi_IN"/>
        </w:rPr>
        <w:t>यहाँ रुकें और इस प्रश्न पर समूह में चर्चा करें: आप कलीसिया के अगुवों के जीवन में किस प्रकार स्पष्ट रूप से देख सकते हैं कि परमेश्वर ने उन्हें चुना है? जहाँ आप रहते हैं, वहाँ कलीसिया के अगुवे अन्य प्रकार के अगुवों से किस प्रकार अलग दिखाई देते हैं? इस ऑडियो को यहाँ रोकें।</w:t>
      </w:r>
    </w:p>
    <w:p>
      <w:pPr/>
      <w:r>
        <w:rPr>
          <w:lang w:val="hi_IN" w:bidi="hi_IN"/>
        </w:rPr>
      </w:r>
      <w:r>
        <w:rPr>
          <w:lang w:val="hi_IN" w:bidi="hi_IN"/>
        </w:rPr>
        <w:t xml:space="preserve">जब मूसा हारून और समुदाय के प्रधानों को बताता है कि क्या हुआ, तब वे इस्राएल के लोगों को को मूसा के चारों ओर इकट्ठा करते हैं। मूसा उन्हें यहोवा के वे वचन बताता है जो उसे सीनै पर्वत की चोटी पर मिले हैं। मूसा यहोवा का भविष्यद्वक्ता या चुना हुआ संदेशवाहक है, और वह इस्राएलियों के लिए यहोवा के प्रतिनिधि के रूप में कार्य करता है। इसका अर्थ यह है कि मूसा यहोवा के निर्देशों को इस्राएलियों के साथ साझा करता है और इस्राएलियों को यहोवा की सभी आज्ञाओं का पालन करने के लिए कहता है। </w:t>
      </w:r>
    </w:p>
    <w:p>
      <w:pPr/>
      <w:r>
        <w:rPr>
          <w:lang w:val="hi_IN" w:bidi="hi_IN"/>
        </w:rPr>
      </w:r>
      <w:r>
        <w:rPr>
          <w:lang w:val="hi_IN" w:bidi="hi_IN"/>
        </w:rPr>
        <w:t>यह निर्गमन की कहानी में एक महत्वपूर्ण परिवर्तन को चिह्नित करता है। इस्राएली, जिनकी यहोवा के साथ वाचा अब पुनःस्थापित हो चुकी है, मूसा के द्वारा दी गई यहोवा की सभी आज्ञाओं को मानना और उनका पालन करना शुरू करेंगे।</w:t>
      </w:r>
    </w:p>
    <w:p>
      <w:pPr/>
      <w:r>
        <w:rPr>
          <w:lang w:val="hi_IN" w:bidi="hi_IN"/>
        </w:rPr>
      </w:r>
      <w:r>
        <w:rPr>
          <w:lang w:val="hi_IN" w:bidi="hi_IN"/>
        </w:rPr>
        <w:t xml:space="preserve">मूसा हमें बताता है कि जब उसने लोगों को यहोवा की वाचा समझा दी, तब उसके बाद उसने अपने चेहरे पर एक पर्दा डालना शुरू किया—एक पतला कपड़ा, जिसके आर-पार वे देख सकते थे—ताकि उसका मुख ढका रहे। यही मूसा की कहानी का अन्त है, जहाँ वाचा फिर से स्थापित की गई थी। </w:t>
      </w:r>
    </w:p>
    <w:p>
      <w:pPr/>
      <w:r>
        <w:rPr>
          <w:lang w:val="hi_IN" w:bidi="hi_IN"/>
        </w:rPr>
      </w:r>
      <w:r>
        <w:rPr>
          <w:lang w:val="hi_IN" w:bidi="hi_IN"/>
        </w:rPr>
        <w:t>फिर मूसा यह वर्णन करता है कि जब भी वे यहोवा से बात करता था, तो वे अपने चेहरे से पर्दा हटा देता था। मूसा लोगों के लिए पर्दे का उपयोग करता है, क्योंकि उनके लिए उसे देखना मुश्किल था। यह शायद इसलिए था कि लोग डर जाते थे, या फिर इसलिए कि उसका चेहरा इतना चमकदार था कि उसे देख पाना मुश्किल था।</w:t>
      </w:r>
    </w:p>
    <w:p>
      <w:pPr/>
      <w:r>
        <w:rPr>
          <w:lang w:val="hi_IN" w:bidi="hi_IN"/>
        </w:rPr>
      </w:r>
      <w:r>
        <w:rPr>
          <w:lang w:val="hi_IN" w:bidi="hi_IN"/>
        </w:rPr>
        <w:t>यहाँ रुकें और समूह में मिलकर घूँघट/पर्दे की एक तस्वीर देखें। इस ऑडियो को यहाँ रोकें।</w:t>
      </w:r>
    </w:p>
    <w:p>
      <w:pPr/>
      <w:r>
        <w:rPr>
          <w:lang w:val="hi_IN" w:bidi="hi_IN"/>
        </w:rPr>
      </w:r>
      <w:r>
        <w:rPr>
          <w:lang w:val="hi_IN" w:bidi="hi_IN"/>
        </w:rPr>
        <w:t>मूसा यहोवा से मिलाप वाले तम्बू में मिलता है, या वह तम्बू जो इस्राएलियों के डेरे से अलग है, जिसका उपयोग विशेष रूप से मूसा की यहोवा के साथ बैठकों के लिए किया जाता था। जब भी मूसा यहोवा की उपस्थिति में प्रवेश करता है, तो वह अपने ऊपर से पर्दा हटा देता है और उसका चेहरा फिर से चमकने लगता है। जब भी मूसा यहोवा की उपस्थिति से निकलता है, वह लोगों के पास जाता है और उन्हें बताता है कि यहोवा ने क्या आज्ञा दी है, और ऐसा करने के बाद वह फिर से मुँह पर पर्दा लगा लेता है। इस प्रकार यहोवा बार-बार मूसा को अपनी वाचा के लोगों के लिए चुने हुए प्रतिनिधि के रूप में पुष्टि करता है।</w:t>
      </w:r>
      <w:r>
        <w:rPr>
          <w:lang w:val="hi_IN" w:bidi="hi_IN"/>
        </w:rPr>
      </w:r>
    </w:p>
    <w:p>
      <w:pPr>
        <w:pStyle w:val="Heading3"/>
      </w:pPr>
      <w:r>
        <w:rPr>
          <w:lang w:val="hi_IN" w:bidi="hi_IN"/>
        </w:rPr>
        <w:t>घटनाओं को समझाना</w:t>
      </w:r>
    </w:p>
    <w:p>
      <w:pPr/>
      <w:r>
        <w:rPr>
          <w:lang w:val="hi_IN" w:bidi="hi_IN"/>
        </w:rPr>
      </w:r>
      <w:r>
        <w:rPr>
          <w:lang w:val="hi_IN" w:bidi="hi_IN"/>
        </w:rPr>
        <w:t xml:space="preserve">निर्गमन 34:29–35 का ऑडियो संस्करण सबसे आसानी से समझ में आने वाले अनुवाद में सुनें। </w:t>
      </w:r>
    </w:p>
    <w:p>
      <w:pPr/>
      <w:r>
        <w:rPr>
          <w:lang w:val="hi_IN" w:bidi="hi_IN"/>
        </w:rPr>
      </w:r>
      <w:r>
        <w:rPr>
          <w:lang w:val="hi_IN" w:bidi="hi_IN"/>
        </w:rPr>
        <w:t>इस चरण में, समूह इस भाग के दृश्यों, पात्रों, और परिवेश को परिभाषित करेगा। फिर समूह इस भाग को कल्पांकित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मूसा सीनै पर्वत से पत्थर की तख्तियाँ लेकर नीचे आता है। मूसा का चेहरा चमक रहा है क्योंकि मूसा ने यहोवा से बात की थी। हारून और सभी इस्राएली मूसा के रूप के कारण उसके पास आने से डरते हैं।</w:t>
      </w:r>
    </w:p>
    <w:p>
      <w:pPr/>
      <w:r>
        <w:rPr>
          <w:lang w:val="hi_IN" w:bidi="hi_IN"/>
        </w:rPr>
      </w:r>
      <w:r>
        <w:rPr>
          <w:b/>
          <w:lang w:val="hi_IN" w:bidi="hi_IN"/>
        </w:rPr>
        <w:t>दूसरे दृश्य में:</w:t>
      </w:r>
      <w:r>
        <w:rPr>
          <w:lang w:val="hi_IN" w:bidi="hi_IN"/>
        </w:rPr>
        <w:t xml:space="preserve"> मूसा हारून और इस्राएल के सभी प्रधानों को बुलाता है। वे सभी मूसा के पास आते हैं और मूसा उनसे और फिर बाकी लोगों से बात करता है। मूसा यह समझाता है कि यहोवा ने उनके साथ वाचा फिर से स्थापित की और उन्हें यहोवा की आज्ञाएँ दीं। जब मूसा लोगों से बात करना समाप्त कर देता है, तो वह अपना चेहरा एक पर्दे या कपड़े से ढक लेता है।</w:t>
      </w:r>
    </w:p>
    <w:p>
      <w:pPr/>
      <w:r>
        <w:rPr>
          <w:lang w:val="hi_IN" w:bidi="hi_IN"/>
        </w:rPr>
      </w:r>
      <w:r>
        <w:rPr>
          <w:b/>
          <w:lang w:val="hi_IN" w:bidi="hi_IN"/>
        </w:rPr>
        <w:t>तीसरे दृश्य में:</w:t>
      </w:r>
      <w:r>
        <w:rPr>
          <w:lang w:val="hi_IN" w:bidi="hi_IN"/>
        </w:rPr>
        <w:t xml:space="preserve"> जब भी मूसा यहोवा से बात करता है, तो वह अपने चेहरे से कपड़ा हटा देता है। जब भी मूसा यहोवा से बात करके लौटता है और इस्राएलियों को अपनी बातें बताकर समाप्त कर देता है, तो वह यहोवा से दोबारा मिलने तक फिर से पर्दा डाल लेता है। मूसा अगली बार यहोवा से बात करने तक अपने आप को पर्दे से ढके रखता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 xml:space="preserve">इस्राएल के समुदाय के प्रधान </w:t>
      </w:r>
    </w:p>
    <w:p>
      <w:pPr>
        <w:pStyle w:val="ListBullet"/>
        <w:spacing w:line="240" w:lineRule="auto"/>
        <w:ind w:left="720"/>
      </w:pPr>
      <w:r>
        <w:rPr>
          <w:lang w:val="hi_IN" w:bidi="hi_IN"/>
        </w:rPr>
      </w:r>
      <w:r>
        <w:rPr>
          <w:lang w:val="hi_IN" w:bidi="hi_IN"/>
        </w:rPr>
        <w:t>अन्य इस्राएली</w:t>
      </w:r>
    </w:p>
    <w:p>
      <w:pPr>
        <w:pStyle w:val="ListBullet"/>
        <w:spacing w:line="240" w:lineRule="auto"/>
        <w:ind w:left="720"/>
      </w:pPr>
      <w:r>
        <w:rPr>
          <w:lang w:val="hi_IN" w:bidi="hi_IN"/>
        </w:rPr>
      </w:r>
      <w:r>
        <w:rPr>
          <w:lang w:val="hi_IN" w:bidi="hi_IN"/>
        </w:rPr>
        <w:t>यहोवा</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याद रखना महत्वपूर्ण है कि मूसा पहले ही सीनै पर्वत पर हारून और इस्राएलियों से दूर 40 दिन और 40 रातें बिता चुका है।</w:t>
      </w:r>
    </w:p>
    <w:p>
      <w:pPr/>
      <w:r>
        <w:rPr>
          <w:lang w:val="hi_IN" w:bidi="hi_IN"/>
        </w:rPr>
      </w:r>
      <w:r>
        <w:rPr>
          <w:lang w:val="hi_IN" w:bidi="hi_IN"/>
        </w:rPr>
        <w:t>यह याद रखना महत्वपूर्ण है कि मूसा पत्थर की दो तख्तियाँ लेकर पर्वत पर गया था। ये तख्तियाँ खाली थीं। मूसा यहोवा के लेख वाली इन तख्तियों को पर्वत से नीचे ला रहा है। इस्राएली पर्वत के तल पर उसका इंतजार कर रहे हैं।</w:t>
      </w:r>
    </w:p>
    <w:p>
      <w:pPr/>
      <w:r>
        <w:rPr>
          <w:lang w:val="hi_IN" w:bidi="hi_IN"/>
        </w:rPr>
      </w:r>
      <w:r>
        <w:rPr>
          <w:lang w:val="hi_IN" w:bidi="hi_IN"/>
        </w:rPr>
        <w:t>मूसा को यह नहीं पता कि यहोवा से बात करने के कारण उसका चेहरा चमक रहा है। इसका अर्थ यह है कि मूसा के चेहरे की चमक उसके लिए पीड़ादायक नहीं थी।</w:t>
      </w:r>
    </w:p>
    <w:p>
      <w:pPr/>
      <w:r>
        <w:rPr>
          <w:lang w:val="hi_IN" w:bidi="hi_IN"/>
        </w:rPr>
      </w:r>
      <w:r>
        <w:rPr>
          <w:lang w:val="hi_IN" w:bidi="hi_IN"/>
        </w:rPr>
        <w:t>जब हारून और इस्राएल के सरदार या समुदाय के प्रधान मूसा को देखते हैं, तो वे देखते हैं कि मूसा का चेहरा चमक रहा है और वे डर जाते हैं। मूसा उन्हें बुलाता है और उन्हें बताता है कि उसके पास आना सुरक्षित है। इसलिए हारून और प्रधान मूसा के पास आते हैं। मूसा उन्हें वह सब कुछ बताता है जो पर्वत पर हुआ था। फिर इस्राएल के सभी लोग मूसा के चारों ओर इकट्ठा हो जाते हैं और वह उन्हें वे सभी निर्देश बताता है जो यहोवा ने उसे इस्राएलियों के लिए दिए थे।</w:t>
      </w:r>
    </w:p>
    <w:p>
      <w:pPr/>
      <w:r>
        <w:rPr>
          <w:lang w:val="hi_IN" w:bidi="hi_IN"/>
        </w:rPr>
      </w:r>
      <w:r>
        <w:rPr>
          <w:lang w:val="hi_IN" w:bidi="hi_IN"/>
        </w:rPr>
        <w:t xml:space="preserve">मूसा इस्राएलियों से बात करना समाप्त करता है और अपना चेहरा एक पर्दे या एक पतले कपड़े से ढक लेता है, जिसके आर-पार मूसा देख सकता है। </w:t>
      </w:r>
    </w:p>
    <w:p>
      <w:pPr/>
      <w:r>
        <w:rPr>
          <w:lang w:val="hi_IN" w:bidi="hi_IN"/>
        </w:rPr>
      </w:r>
      <w:r>
        <w:rPr>
          <w:lang w:val="hi_IN" w:bidi="hi_IN"/>
        </w:rPr>
        <w:t>यह ध्यान देना महत्वपूर्ण है कि यह कहानी इस्राएलियों के साथ यहोवा द्वारा अपनी वाचा के नवीनीकरण के अन्त का वर्णन करती है। अब, मूसा यहोवा से बात करते समय पर्दा हटाने की रीति का वर्णन करता है। यह एक ऐसी क्रिया थी जो बार-बार घटित होती रही। शायद ये बातचीत मिलाप वाले तम्बू में हुई होगी, या किसी ऐसे तम्बू में हुई होगी जो इस्राएली डेरे से अलग बनाया गया था। जब भी मूसा यहोवा से बात करके लौटता है और इस्राएलियों को अपनी बातें बताकर समाप्त कर देता है, तो वह यहोवा से दोबारा मिलने तक फिर से पर्दा डाल लेता है। इस तरह मूसा का चमकता चेहरा यह याद दिलाता है कि वह यहोवा की उपस्थिति में था और वास्तव में इस्राएलियों के लिए यहोवा का चुना हुआ अगुवा था।</w:t>
      </w:r>
    </w:p>
    <w:p>
      <w:pPr/>
      <w:r>
        <w:rPr>
          <w:lang w:val="hi_IN" w:bidi="hi_IN"/>
        </w:rPr>
      </w:r>
      <w:r>
        <w:rPr>
          <w:lang w:val="hi_IN" w:bidi="hi_IN"/>
        </w:rPr>
        <w:t>अब समूह को चाहिए कि वे इस भाग और उसमें हो रही घटनाओं को कथापट बनाकर, चित्र बनाकर, या वस्तुओं का उपयोग करके दृश्य रूप में दिखाएँ।</w:t>
      </w:r>
      <w:r>
        <w:rPr>
          <w:lang w:val="hi_IN" w:bidi="hi_IN"/>
        </w:rPr>
      </w:r>
    </w:p>
    <w:p>
      <w:pPr>
        <w:pStyle w:val="Heading3"/>
      </w:pPr>
      <w:r>
        <w:rPr>
          <w:lang w:val="hi_IN" w:bidi="hi_IN"/>
        </w:rPr>
        <w:t>पाठ को नाटकीय रूप देना</w:t>
      </w:r>
    </w:p>
    <w:p>
      <w:pPr/>
      <w:r>
        <w:rPr>
          <w:lang w:val="hi_IN" w:bidi="hi_IN"/>
        </w:rPr>
      </w:r>
      <w:r>
        <w:rPr>
          <w:lang w:val="hi_IN" w:bidi="hi_IN"/>
        </w:rPr>
        <w:t xml:space="preserve">निर्गमन 34:29–35 का ऑडियो संस्करण सबसे आसानी से समझ में आने वाले अनुवाद में सुनें। </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इस्राएल के प्रधान</w:t>
      </w:r>
    </w:p>
    <w:p>
      <w:pPr>
        <w:pStyle w:val="ListBullet"/>
        <w:spacing w:line="240" w:lineRule="auto"/>
        <w:ind w:left="720"/>
      </w:pPr>
      <w:r>
        <w:rPr>
          <w:lang w:val="hi_IN" w:bidi="hi_IN"/>
        </w:rPr>
      </w:r>
      <w:r>
        <w:rPr>
          <w:lang w:val="hi_IN" w:bidi="hi_IN"/>
        </w:rPr>
        <w:t>अन्य इस्राएली</w:t>
      </w:r>
    </w:p>
    <w:p>
      <w:pPr>
        <w:pStyle w:val="ListBullet"/>
        <w:spacing w:line="240" w:lineRule="auto"/>
        <w:ind w:left="720"/>
      </w:pPr>
      <w:r>
        <w:rPr>
          <w:lang w:val="hi_IN" w:bidi="hi_IN"/>
        </w:rPr>
      </w:r>
      <w:r>
        <w:rPr>
          <w:lang w:val="hi_IN" w:bidi="hi_IN"/>
        </w:rPr>
        <w:t>यहोवा</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कहानी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की भूमिका निभाने वाले व्यक्ति से पूछें, "आप क्या महसूस कर रहे हैं या क्या सोच रहे हैं?" पात्र की भूमिका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 xml:space="preserve">नीचे नाटक और उसके संभावित उत्तरों का एक उदाहरण दिया गया है। </w:t>
      </w:r>
    </w:p>
    <w:p>
      <w:pPr/>
      <w:r>
        <w:rPr>
          <w:lang w:val="hi_IN" w:bidi="hi_IN"/>
        </w:rPr>
      </w:r>
      <w:r>
        <w:rPr>
          <w:lang w:val="hi_IN" w:bidi="hi_IN"/>
        </w:rPr>
        <w:t>मूसा का पत्थर की तख्तियाँ लेकर पर्वत से नीचे आने का अभिनय करें। मूसा का चेहरा चमक रहा है क्योंकि मूसा यहोवा की उपस्थिति में था। हारून और सभी इस्राएली मूसा के पास आने से डरते हैं क्योंकि उसका चेहरा चमक रहा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 प्रधानों की भूमिका निभा रहे व्यक्ति से पूछें, "आप क्या महसूस कर रहे हैं या क्या सोच रहे हैं?" वह व्यक्ति इस तरह उत्तर दे सकता है, "डर लग रहा है। क्या वह सचमुच मूसा है?" या "घबरा गया हूँ। मुझे नहीं पता कि यदि मैं मूसा के बहुत करीब जाता हूँ तो मेरे साथ क्या होगा," या "हैरान हूँ। मैंने पहले कभी किसी को इस तरह का नहीं देखा!"</w:t>
      </w:r>
    </w:p>
    <w:p>
      <w:pPr>
        <w:pStyle w:val="ListBullet"/>
        <w:spacing w:line="240" w:lineRule="auto"/>
        <w:ind w:left="720"/>
      </w:pPr>
      <w:r>
        <w:rPr>
          <w:lang w:val="hi_IN" w:bidi="hi_IN"/>
        </w:rPr>
      </w:r>
      <w:r>
        <w:rPr>
          <w:lang w:val="hi_IN" w:bidi="hi_IN"/>
        </w:rPr>
        <w:t xml:space="preserve">मूसा की भूमिका निभाने वाले व्यक्ति से पूछें, "आप क्या महसूस कर रहे हैं या क्या सोच रहे हैं?" वह व्यक्ति इस तरह उत्तर दे सकता है, "मैं उलझन में हूँ। वे पीछे क्यों हट रहे हैं?" या "उत्साहित हूँ। मैं चाहता हूँ कि वे पास आएँ और सुनें कि यहोवा ने क्या कहा या "जिज्ञासु। वे क्यों डर रहे हैं? मुझे उन्हें एक अच्छी खबर सुनानी है।" </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मूसा द्वारा हारून और इस्राएल के सभी प्रधानों को उसके पास बुलाने का अभिनय करें। वे सभी मूसा के पास आते हैं और मूसा उन्हें बताता है कि पर्वत पर क्या हुआ था। वे बाकी इस्राएलियों को मूसा के चारों ओर एक साथ इकट्ठा करते हैं। मूसा उन आज्ञाओं को दोहराता है जो यहोवा ने उसे सीनै पर्वत पर दी थीं। जब मूसा लोगों से बात करना समाप्त कर देता है, तो वह अपना चेहरा एक पर्दे या कपड़े से ढक लेता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इस्राएलियों की भूमिका निभाने वाले व्यक्ति से पूछें, "आप क्या महसूस कर रहे हैं या क्या सोच रहे हैं?" व्यक्ति इस प्रकार उत्तर दे सकता है: 'विस्मित! मूसा स्पष्ट रूप से यहोवा की उपस्थिति में रहा है, लेकिन उसका चेहरा देखना कठिन है," या "राहत महसूस कर रहा है। यहोवा हमें दण्ड नहीं देने जा रहा है। वह वास्तव में एक धीरजवन्त और परवाह करने वाला परमेश्वर है," या "अभिभूत हूँ। मुझे कई नियमों की समझ नहीं है, लेकिन मुझे खुशी है कि यहोवा ने फिर से हमारे साथ चलने का फैसला किया है और मैं उसके चुने हुए लोगों में से एक हूँ।" </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अभिनय करके दिखाइए कि मूसा यहोवा से बात करने के लिए इस्राएलियों के डेरे से दूर जा रहा है। यहोवा की उपस्थिति में, मूसा अपने चेहरे से कपड़ा हटा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"आराम महसूस कर रहा हूँ। मुझे यहोवा की उपस्थिति में रहने के लिए किसी प्रतिबंध की आवश्यकता नहीं है," या "नम्र हूँ। मैं आभारी हूँ कि यहोवा मुझे अपना मित्र मानता है," या "आखिरकार मैं फिर से यहोवा के साथ हूँ। वह मुझे पूरी तरह से समझता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यहोवा से बात करने के बाद मूसा के वापस आने का अभिनय करें। जब भी मूसा इस्राएलियों से अपने वचन कहना समाप्त कर देता है, तो वह यहोवा से दोबारा मिलने तक फिर से पर्दा ओढ़ लेता है।</w:t>
      </w:r>
      <w:r>
        <w:rPr>
          <w:lang w:val="hi_IN" w:bidi="hi_IN"/>
        </w:rPr>
      </w:r>
    </w:p>
    <w:p>
      <w:pPr>
        <w:pStyle w:val="Heading3"/>
      </w:pPr>
      <w:r>
        <w:rPr>
          <w:lang w:val="hi_IN" w:bidi="hi_IN"/>
        </w:rPr>
        <w:t>आवश्यक जानकारी</w:t>
      </w:r>
    </w:p>
    <w:p>
      <w:pPr/>
      <w:r>
        <w:rPr>
          <w:lang w:val="hi_IN" w:bidi="hi_IN"/>
        </w:rPr>
      </w:r>
      <w:r>
        <w:rPr>
          <w:lang w:val="hi_IN" w:bidi="hi_IN"/>
        </w:rPr>
        <w:t xml:space="preserve">निर्गमन 34:29–35 का ऑडियो संस्करण सबसे आसानी से समझ में आने वाले अनुवाद में सुनें। </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यहोवा से मिलने के बाद मूसा सीनै पर्वत से नीचे आता है। वह </w:t>
      </w:r>
      <w:r>
        <w:rPr>
          <w:b/>
          <w:lang w:val="hi_IN" w:bidi="hi_IN"/>
        </w:rPr>
        <w:t>साक्षी की तख्तियाँ</w:t>
      </w:r>
      <w:r>
        <w:rPr>
          <w:lang w:val="hi_IN" w:bidi="hi_IN"/>
        </w:rPr>
        <w:t xml:space="preserve"> लिए हुए है। कुछ अनुवादों में इसे </w:t>
      </w:r>
      <w:r>
        <w:rPr>
          <w:b/>
          <w:lang w:val="hi_IN" w:bidi="hi_IN"/>
        </w:rPr>
        <w:t>वाचा की व्यवस्था की तख्तियाँ</w:t>
      </w:r>
      <w:r>
        <w:rPr>
          <w:lang w:val="hi_IN" w:bidi="hi_IN"/>
        </w:rPr>
        <w:t xml:space="preserve"> कहा गया है। साक्षी का अर्थ है कि कोई व्यक्ति अपने अनुभव से किसी चीज़ के बारे में सच्चाई बताता है या घोषणा करता है। यहोवा ने दस </w:t>
      </w:r>
      <w:r>
        <w:rPr>
          <w:b/>
          <w:lang w:val="hi_IN" w:bidi="hi_IN"/>
        </w:rPr>
        <w:t>आज्ञाएँ</w:t>
      </w:r>
      <w:r>
        <w:rPr>
          <w:lang w:val="hi_IN" w:bidi="hi_IN"/>
        </w:rPr>
        <w:t xml:space="preserve"> पत्थर की तख्तियों पर लिखी थीं, इसलिए वे तख्तियाँ यहोवा और इस्राएलियों के बीच वाचा या बाध्यकारी प्रतिज्ञा का प्रमाण थीं। इस्राएली </w:t>
      </w:r>
      <w:r>
        <w:rPr>
          <w:b/>
          <w:lang w:val="hi_IN" w:bidi="hi_IN"/>
        </w:rPr>
        <w:t>अंततः</w:t>
      </w:r>
      <w:r>
        <w:rPr>
          <w:lang w:val="hi_IN" w:bidi="hi_IN"/>
        </w:rPr>
        <w:t xml:space="preserve"> इन तख्तियों को एक विशेष सन्दूक में रखेंगे जिसे</w:t>
      </w:r>
      <w:r>
        <w:rPr>
          <w:b/>
          <w:lang w:val="hi_IN" w:bidi="hi_IN"/>
        </w:rPr>
        <w:t xml:space="preserve"> साक्षी का सन्दू</w:t>
      </w:r>
      <w:r>
        <w:rPr>
          <w:lang w:val="hi_IN" w:bidi="hi_IN"/>
        </w:rPr>
        <w:t xml:space="preserve">क कहा जाता है। यह सन्दूक यहोवा की वास्तविक उपस्थिति का प्रतिनिधित्व करेगा। साक्षी के लिए उसी शब्द या वाक्यांश का प्रयोग करें जो आपने पिछले भागों में किया है। </w:t>
      </w:r>
      <w:r>
        <w:rPr>
          <w:b/>
          <w:lang w:val="hi_IN" w:bidi="hi_IN"/>
        </w:rPr>
        <w:t>साक्षी</w:t>
      </w:r>
      <w:r>
        <w:rPr>
          <w:lang w:val="hi_IN" w:bidi="hi_IN"/>
        </w:rPr>
        <w:t xml:space="preserve"> या </w:t>
      </w:r>
      <w:r>
        <w:rPr>
          <w:lang w:val="hi_IN" w:bidi="hi_IN"/>
        </w:rPr>
        <w:t>वाचा</w:t>
      </w:r>
      <w:r>
        <w:rPr>
          <w:lang w:val="hi_IN" w:bidi="hi_IN"/>
        </w:rPr>
        <w:t xml:space="preserve"> के बारे में अधिक जानकारी के लिए मुख्य शब्दावली को देखें।</w:t>
      </w:r>
    </w:p>
    <w:p>
      <w:pPr/>
      <w:r>
        <w:rPr>
          <w:lang w:val="hi_IN" w:bidi="hi_IN"/>
        </w:rPr>
      </w:r>
      <w:r>
        <w:rPr>
          <w:lang w:val="hi_IN" w:bidi="hi_IN"/>
        </w:rPr>
        <w:t xml:space="preserve">मूसा का चेहरा चमक रहा है क्योंकि वह यहोवा की उपस्थिति में था। याद रखो, </w:t>
      </w:r>
      <w:r>
        <w:rPr>
          <w:b/>
          <w:lang w:val="hi_IN" w:bidi="hi_IN"/>
        </w:rPr>
        <w:t>'यहोवा'</w:t>
      </w:r>
      <w:r>
        <w:rPr>
          <w:lang w:val="hi_IN" w:bidi="hi_IN"/>
        </w:rPr>
        <w:t xml:space="preserve"> </w:t>
      </w:r>
      <w:r>
        <w:rPr>
          <w:lang w:val="hi_IN" w:bidi="hi_IN"/>
        </w:rPr>
        <w:t>परमेश्वर</w:t>
      </w:r>
      <w:r>
        <w:rPr>
          <w:lang w:val="hi_IN" w:bidi="hi_IN"/>
        </w:rPr>
        <w:t xml:space="preserve"> का व्यक्तिगत नाम है, और इस पूरे भाग में इसी नाम का प्रयोग किया गया है। यहोवा के लिए उसी नाम का प्रयोग करें जो आपने पिछली भागों में प्रयोग किया है। </w:t>
      </w:r>
      <w:r>
        <w:rPr>
          <w:b/>
          <w:lang w:val="hi_IN" w:bidi="hi_IN"/>
        </w:rPr>
        <w:t>यहोवा</w:t>
      </w:r>
      <w:r>
        <w:rPr>
          <w:lang w:val="hi_IN" w:bidi="hi_IN"/>
        </w:rPr>
        <w:t xml:space="preserve"> के बारे में अधिक जानकारी के लिए, मुख्य शब्दावली को देखें।</w:t>
      </w:r>
    </w:p>
    <w:p>
      <w:pPr/>
      <w:r>
        <w:rPr>
          <w:lang w:val="hi_IN" w:bidi="hi_IN"/>
        </w:rPr>
      </w:r>
      <w:r>
        <w:rPr>
          <w:lang w:val="hi_IN" w:bidi="hi_IN"/>
        </w:rPr>
        <w:t xml:space="preserve">परन्तु हारून और इस्राएल के पुत्र मूसा से डरते हैं क्योंकि उसका चेहरा चमक रहा है। इस्राएल के </w:t>
      </w:r>
      <w:r>
        <w:rPr>
          <w:b/>
          <w:lang w:val="hi_IN" w:bidi="hi_IN"/>
        </w:rPr>
        <w:t>पुत्र याकूब</w:t>
      </w:r>
      <w:r>
        <w:rPr>
          <w:lang w:val="hi_IN" w:bidi="hi_IN"/>
        </w:rPr>
        <w:t xml:space="preserve"> के </w:t>
      </w:r>
      <w:r>
        <w:rPr>
          <w:b/>
          <w:lang w:val="hi_IN" w:bidi="hi_IN"/>
        </w:rPr>
        <w:t>वंशजों</w:t>
      </w:r>
      <w:r>
        <w:rPr>
          <w:lang w:val="hi_IN" w:bidi="hi_IN"/>
        </w:rPr>
        <w:t xml:space="preserve"> या इस्राएलियों को दर्शाते हैं। यह जनसमूह अब यहोवा के चुने हुए लोग हैं। इस्राएल के लिए उसी शब्द का प्रयोग करें जो आपने पिछले भाग में प्रयोग किया है। </w:t>
      </w:r>
      <w:r>
        <w:rPr>
          <w:lang w:val="hi_IN" w:bidi="hi_IN"/>
        </w:rPr>
        <w:t>इस्राएल</w:t>
      </w:r>
      <w:r>
        <w:rPr>
          <w:lang w:val="hi_IN" w:bidi="hi_IN"/>
        </w:rPr>
        <w:t xml:space="preserve"> के बारे में अधिक जानकारी के लिए, मुख्य शब्दावली देखें।</w:t>
      </w:r>
    </w:p>
    <w:p>
      <w:pPr/>
      <w:r>
        <w:rPr>
          <w:lang w:val="hi_IN" w:bidi="hi_IN"/>
        </w:rPr>
      </w:r>
      <w:r>
        <w:rPr>
          <w:lang w:val="hi_IN" w:bidi="hi_IN"/>
        </w:rPr>
        <w:t xml:space="preserve">इस समुदाय के प्रधान इस्राएल के विभिन्न गोत्रों के प्रधान हैं। ये लोग लोगों की अगुवाई करने और शासन करने में मदद करते थे। वे शायद जरूरत पड़ने पर मूसा की ओर से लोगों तक संदेश पहुंचाते थे।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35:1–19</w:t>
      </w:r>
      <w:r>
        <w:rPr>
          <w:lang w:val="hi_IN" w:bidi="hi_IN"/>
        </w:rPr>
      </w:r>
    </w:p>
    <w:p>
      <w:pPr>
        <w:pStyle w:val="Heading3"/>
      </w:pPr>
      <w:r>
        <w:rPr>
          <w:lang w:val="hi_IN" w:bidi="hi_IN"/>
        </w:rPr>
        <w:t>सुने और मन में रखें</w:t>
      </w:r>
    </w:p>
    <w:p>
      <w:pPr/>
      <w:r>
        <w:rPr>
          <w:lang w:val="hi_IN" w:bidi="hi_IN"/>
        </w:rPr>
      </w:r>
      <w:r>
        <w:rPr>
          <w:lang w:val="hi_IN" w:bidi="hi_IN"/>
        </w:rPr>
        <w:t xml:space="preserve">इस चरण में, निर्गमन 35:1–19 को सुनें और अपने मन में रखें। </w:t>
      </w:r>
    </w:p>
    <w:p>
      <w:pPr/>
      <w:r>
        <w:rPr>
          <w:lang w:val="hi_IN" w:bidi="hi_IN"/>
        </w:rPr>
      </w:r>
      <w:r>
        <w:rPr>
          <w:lang w:val="hi_IN" w:bidi="hi_IN"/>
        </w:rPr>
        <w:t xml:space="preserve">यदि सम्भव हो, तो निर्गमन 35:1–19 का ऑडियो संस्करण तीन बार, तीन अलग-अलग अनुवादों में सुनें। </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 xml:space="preserve">निर्गमन 35:1–19 ऑडियो संस्करण सबसे आसानी से समझ में आने वाले अनुवाद में सुनें। </w:t>
      </w:r>
    </w:p>
    <w:p>
      <w:pPr/>
      <w:r>
        <w:rPr>
          <w:lang w:val="hi_IN" w:bidi="hi_IN"/>
        </w:rPr>
      </w:r>
      <w:r>
        <w:rPr>
          <w:lang w:val="hi_IN" w:bidi="hi_IN"/>
        </w:rPr>
        <w:t xml:space="preserve">परमेश्वर मूसा को यह निर्देश दे रहा था कि परमेश्वर की सेवा अच्छे और सही तरीके से कैसे की जाए। उन निर्देशों में कुछ आराधना स्थल बनाने की योजनाएँ भी थीं, जिसे 'मिलाप वाला तम्बू' कहा जाता था। पिछले भागों में, परमेश्वर ने अपने निर्देश पत्थर की तख्तियों पर लिखे हैं और मूसा उस पर्वत से नीचे उतर आया जहाँ परमेश्वर मूसा से बात कर रहा था। अब मूसा लोगों को वे निर्देश देगा जो परमेश्वर ने मूसा को दिए हैं। मूसा सब्त या विश्राम के दिन के लिए निर्देशों से शुरू करेगा, फिर लोगों को बताएगा कि मिलाप वाले तम्बू को बनाने के लिए उन्हें क्या-क्या चाहिए होगा। </w:t>
      </w:r>
    </w:p>
    <w:p>
      <w:pPr/>
      <w:r>
        <w:rPr>
          <w:lang w:val="hi_IN" w:bidi="hi_IN"/>
        </w:rPr>
      </w:r>
      <w:r>
        <w:rPr>
          <w:lang w:val="hi_IN" w:bidi="hi_IN"/>
        </w:rPr>
        <w:t>मूसा इस्राएल के सभी लोगों से कहता है कि वे एक साथ आएं ताकि मूसा उनसे बात कर सके, जैसे कि परमेश्वर ने मूसा को करने के लिए कहा है। मूसा यह कहकर शुरू करता है, "ये वे बातें हैं जिन्हें यहोवा ने तुम इस्राएलियों, करने की आज्ञा दी है।" मूसा परमेश्वर के व्यक्तिगत नाम, यहोवा का प्रयोग करता है। मूसा स्पष्ट कर रहा है कि ये निर्देश मूसा की ओर से नहीं हैं, बल्कि यहोवा की ओर से हैं, जो इस्राएल का परमेश्वर है। परमेश्वर ने पहले ही कहा है कि लोग यहोवा के हैं, इसलिए लोगों को वही करना चाहिए जो यहोवा कहता है।</w:t>
      </w:r>
    </w:p>
    <w:p>
      <w:pPr/>
      <w:r>
        <w:rPr>
          <w:lang w:val="hi_IN" w:bidi="hi_IN"/>
        </w:rPr>
      </w:r>
      <w:r>
        <w:rPr>
          <w:lang w:val="hi_IN" w:bidi="hi_IN"/>
        </w:rPr>
        <w:t xml:space="preserve">मूसा उन निर्देशों को दोहराता है जो परमेश्वर ने मूसा को दिए थे। मूसा ने सब्त के विश्राम दिन से शुरू किया ताकि यह दिखाया जा सके कि यह कितना महत्वपूर्ण है। इस्राएलियों के पास सप्ताह के छह दिन होते हैं जिनमें वे काम कर सकते हैं, लेकिन सातवाँ दिन एक पवित्र दिन होगा, या वह दिन जो यहोवा के लिए अलग किया गया है। यह विश्राम का दिन होगा, जिसे इस्राएली सब्त कहते थे। इस दिन इस्राएली यहोवा की आराधना करते और विश्राम करते थे। यह एक चिन्ह था कि इस्राएली परमेश्वर के विशेष लोग हैं, कि वे अलग ठहराए गए हैं और अपने चारों ओर की जातियों से भिन्न हैं। हर सातवें दिन विश्राम करके, लोगों ने सीखा कि वे अपनी सभी जरूरतों के लिए परमेश्वर पर भरोसा कर सकते हैं। उन्हें हर समय काम करने की आवश्यकता नहीं थी, क्योंकि परमेश्वर उनकी देखभाल कर रहा था। </w:t>
      </w:r>
    </w:p>
    <w:p>
      <w:pPr/>
      <w:r>
        <w:rPr>
          <w:lang w:val="hi_IN" w:bidi="hi_IN"/>
        </w:rPr>
      </w:r>
      <w:r>
        <w:rPr>
          <w:lang w:val="hi_IN" w:bidi="hi_IN"/>
        </w:rPr>
        <w:t>यहाँ रुकें और इस प्रश्न पर समूह में चर्चा करें: उस समूह या समुदाय के बारे में सोचें जिससे आप जुड़े हुए हैं। आप ऐसा क्या करते हैं जिससे पता चलता है कि आप इस समूह का हिस्सा हैं? समूह का हिस्सा होने के कारण आपके लिए कौन-कौन से विशेष दिन या कार्यक्रम होते हैं? इन कार्यक्रमों में आप क्या करते हैं? इस ऑडियो को यहाँ रोकें।</w:t>
      </w:r>
    </w:p>
    <w:p>
      <w:pPr/>
      <w:r>
        <w:rPr>
          <w:lang w:val="hi_IN" w:bidi="hi_IN"/>
        </w:rPr>
      </w:r>
      <w:r>
        <w:rPr>
          <w:lang w:val="hi_IN" w:bidi="hi_IN"/>
        </w:rPr>
        <w:t>जो कोई उस दिन काम करेगा उसकी सज़ा मृत्यु होगी। यह दण्ड दिखाता है कि यह आज्ञा कितनी महत्वपूर्ण है। मूसा लोगों को मिलाप वाले तम्बू बनाने के लिए निर्देश देने वाला है। भले ही मिलाप वाले तम्बू पवित्र है, फिर भी लोग सब्त के विश्राम की आज्ञा को तोड़ नहीं सकते, यहाँ तक कि अच्छे कामों के लिए भी जैसे निवास बनाना।</w:t>
      </w:r>
    </w:p>
    <w:p>
      <w:pPr/>
      <w:r>
        <w:rPr>
          <w:lang w:val="hi_IN" w:bidi="hi_IN"/>
        </w:rPr>
      </w:r>
      <w:r>
        <w:rPr>
          <w:lang w:val="hi_IN" w:bidi="hi_IN"/>
        </w:rPr>
        <w:t>यहाँ रुकें और समूह में इस प्रश्न पर चर्चा करें: अपनी संस्कृति में मनाए जाने वाले पवित्र दिनों या छुट्टियों के बारे में बात करें। उस दिन आप कौन-कौन से काम नहीं कर सकते? आपको वे काम क्यों नहीं करने चाहिए? उन दिनों में आप क्या काम कर सकते हैं? आपको वे काम क्यों करने चाहिए? इस ऑडियो को यहाँ रोकें।</w:t>
      </w:r>
    </w:p>
    <w:p>
      <w:pPr/>
      <w:r>
        <w:rPr>
          <w:lang w:val="hi_IN" w:bidi="hi_IN"/>
        </w:rPr>
      </w:r>
      <w:r>
        <w:rPr>
          <w:lang w:val="hi_IN" w:bidi="hi_IN"/>
        </w:rPr>
        <w:t xml:space="preserve">इस्राएली लोगों को सब्त के दिन अपने घरों में आग भी नहीं जलानी चाहिए। कुछ अनुवादों में "अपने डेरों में" कहा गया है, जो घर के लिए एक और शब्द है। आग जलाना सबसे सरल कार्यों में से एक था, जिसे लोग खासकर खाना पकाने से पहले करते थे। आग नहीं होने का अर्थ है खाना भी नहीं बनाना। इस तरह खाना पकाने वाली स्त्रियाँ और दासियाँ भी विश्राम का दिन पा सकती थीं। इस्राएलियों को विश्राम दिन (सब्त) पर खाना करने की अनुमति थी, लेकिन उन्हें वह खाना खाना होता था जो उन्होंने एक दिन पहले तैयार किया था। यह आज्ञा विशेष रूप से लोगों के अपने घरों के लिए थी, क्योंकि याजक तब भी मिलाप वाले तम्बू में यहोवा की आराधना के लिए बलिदान चढ़ाने हेतु आग का उपयोग करते थे। </w:t>
      </w:r>
    </w:p>
    <w:p>
      <w:pPr/>
      <w:r>
        <w:rPr>
          <w:lang w:val="hi_IN" w:bidi="hi_IN"/>
        </w:rPr>
      </w:r>
      <w:r>
        <w:rPr>
          <w:lang w:val="hi_IN" w:bidi="hi_IN"/>
        </w:rPr>
        <w:t>इसके बाद, मूसा मिलाप वाले तम्बू बनाने के लिए सामग्री इकट्ठा करने के लिए निर्देश देता है। फिर से, वह कहता है कि ये निर्देश यहोवा की ओर से हैं, मूसा की ओर से नहीं। जो कोई भी इच्छुक है, वह कुछ सामग्री दे सकता है। मूल भाषा में इसका अर्थ है कि हर वह व्यक्ति जिसका हृदय या आत्मा उसे प्रेरित करती है। इसका अर्थ है वे सभी लोग जो दान देने के लिए इच्छुक और उत्सुक थे। ये सामग्रियाँ यहोवा के लिए एक भेंट या उपहार होगी। लोग कई कारणों से भेंट दे सकते हैं, जिसमें धन्यवाद देना भी शामिल है। यह भेंट कोई कर या अनिवार्यता नहीं है; यह लोगों के लिए परमेश्वर को धन्यवाद देने का एक तरीका है, उन सब बातों के लिए जो उसने उन्हें दी हैं। याजकों द्वारा परमेश्वर की आराधना के लिए उपयोग की जाने वाली वस्तुएँ देना एक सम्मान की बात थी।</w:t>
      </w:r>
    </w:p>
    <w:p>
      <w:pPr/>
      <w:r>
        <w:rPr>
          <w:lang w:val="hi_IN" w:bidi="hi_IN"/>
        </w:rPr>
      </w:r>
      <w:r>
        <w:rPr>
          <w:lang w:val="hi_IN" w:bidi="hi_IN"/>
        </w:rPr>
        <w:t>मूसा वह विशेष सूची देता है जो यहोवा ने मूसा को दी थी। ये सब वस्तुएँ वे हैं जो इस्राएलियों के पास होती थीं। जब इस्राएली मिस्र से निकले, तो यहोवा ने इस्राएलियों से कहा कि वे मिस्रियों से बहुमूल्य धातुएँ, वस्त्र और अन्य उत्तम वस्तुएँ माँगें। मिस्रियों ने ये चीजें इस्राएलियों को दीं। पहली तीन वस्तुएँ कई कीमती धातुएँ हैं: सोना, चाँदी और पीतल।</w:t>
      </w:r>
    </w:p>
    <w:p>
      <w:pPr/>
      <w:r>
        <w:rPr>
          <w:lang w:val="hi_IN" w:bidi="hi_IN"/>
        </w:rPr>
      </w:r>
      <w:r>
        <w:rPr>
          <w:lang w:val="hi_IN" w:bidi="hi_IN"/>
        </w:rPr>
        <w:t>यहाँ रुकें और और समूह के साथ सोने, चाँदी और पीतल की तस्वीर देखें। इस ऑडियो को यहाँ रोकें।</w:t>
      </w:r>
    </w:p>
    <w:p>
      <w:pPr/>
      <w:r>
        <w:rPr>
          <w:lang w:val="hi_IN" w:bidi="hi_IN"/>
        </w:rPr>
      </w:r>
      <w:r>
        <w:rPr>
          <w:lang w:val="hi_IN" w:bidi="hi_IN"/>
        </w:rPr>
        <w:t xml:space="preserve">वस्तुओं का अगला समूह सामग्रियां हैं, शायद ऊन से बना धागा, जिसे लोगों ने नीला, बैंगनी और लाल रंग में रंगा है, साथ ही महीन सनी और बकरी के बाल भी शामिल हैं। ये रंग एक दूसरे से काफी मिलते-जुलते थे। नीला रंग गहरा होगा और बैंगनी रंग के काफी करीब होगा। काकरेजी एक गहरा लाल रंग होता है। ये रंग बहुत महंगे थे और अक्सर राजशाही का प्रतीक माने जाते थे। </w:t>
      </w:r>
    </w:p>
    <w:p>
      <w:pPr/>
      <w:r>
        <w:rPr>
          <w:lang w:val="hi_IN" w:bidi="hi_IN"/>
        </w:rPr>
      </w:r>
      <w:r>
        <w:rPr>
          <w:lang w:val="hi_IN" w:bidi="hi_IN"/>
        </w:rPr>
        <w:t>यहाँ रुकें और समूह के साथ नीले, बैंगनी और लाल धागे की तस्वीर देखें। इस ऑडियो को यहाँ रोकें।</w:t>
      </w:r>
    </w:p>
    <w:p>
      <w:pPr/>
      <w:r>
        <w:rPr>
          <w:lang w:val="hi_IN" w:bidi="hi_IN"/>
        </w:rPr>
      </w:r>
      <w:r>
        <w:rPr>
          <w:lang w:val="hi_IN" w:bidi="hi_IN"/>
        </w:rPr>
        <w:t>मिस्र में सनी सामान्य था। यह एक मुलायम वस्त्र था, कपास की तरह, जिसे लोग सन नामक पौधे से बनाते थे। मिलाप वाले तम्बू के लिए प्रयुक्त सन सबसे उत्तम और सबसे मुलायम होना चाहिए</w:t>
      </w:r>
    </w:p>
    <w:p>
      <w:pPr/>
      <w:r>
        <w:rPr>
          <w:lang w:val="hi_IN" w:bidi="hi_IN"/>
        </w:rPr>
      </w:r>
      <w:r>
        <w:rPr>
          <w:lang w:val="hi_IN" w:bidi="hi_IN"/>
        </w:rPr>
        <w:t>यहाँ रुकें और समूह में सन की एक तस्वीर देखें। इस ऑडियो को यहाँ रोकें।</w:t>
      </w:r>
    </w:p>
    <w:p>
      <w:pPr/>
      <w:r>
        <w:rPr>
          <w:lang w:val="hi_IN" w:bidi="hi_IN"/>
        </w:rPr>
      </w:r>
      <w:r>
        <w:rPr>
          <w:lang w:val="hi_IN" w:bidi="hi_IN"/>
        </w:rPr>
        <w:t xml:space="preserve">लोग बकरी के बालों से धागे तैयार करते और उसे वस्त्र में बुनते थे, जिससे वस्तुएँ वर्षा से बची रहें और सुखी बनी रहें। इस्राएली इसका उपयोग अपने तम्बू बनाने के लिए करते थे और वे इसका उपयोग यहोवा के मिलाप वाले तम्बू के लिए भी करेंगे। मूसा कहता है कि लाल रंग के मेढ़े की खालें लाओ। सम्भव है कि लोगों ने या तो खालों को रंगा हो या फिर उन्हें चमड़े की तरह तैयार किया हो। टैनिंग का अर्थ है पशु की खाल को चमड़े में बदलना, जिससे लोग उसे बैग और तम्बू जैसी वस्तुओं के लिए उपयोग कर सकें। कभी-कभी, जब लोग पशु की खाल को रंगीन करते हैं, तो खाल का रंग लाल हो जाता है। </w:t>
      </w:r>
    </w:p>
    <w:p>
      <w:pPr/>
      <w:r>
        <w:rPr>
          <w:lang w:val="hi_IN" w:bidi="hi_IN"/>
        </w:rPr>
      </w:r>
      <w:r>
        <w:rPr>
          <w:lang w:val="hi_IN" w:bidi="hi_IN"/>
        </w:rPr>
        <w:t>यहाँ रुकिए और समूह में रंगी हुई खाल की एक तस्वीर देखिए। इस ऑडियो को यहाँ रोकें।</w:t>
      </w:r>
    </w:p>
    <w:p>
      <w:pPr/>
      <w:r>
        <w:rPr>
          <w:lang w:val="hi_IN" w:bidi="hi_IN"/>
        </w:rPr>
      </w:r>
      <w:r>
        <w:rPr>
          <w:lang w:val="hi_IN" w:bidi="hi_IN"/>
        </w:rPr>
        <w:t xml:space="preserve">दूसरी खाल जो लोगों को लानी चाहिए थी, वह एक जल जीव की खाल थी, जो शायद डॉल्फिन या मैनाटी जिसे कभी-कभी डुगोंग भी कहा जाता है की हो सकती थी। कुशल कारीगर इस खाल का, साथ ही मेढ़े की खालों का, उपयोग करके मिलापवाला तम्बू बनाएँगे। </w:t>
      </w:r>
    </w:p>
    <w:p>
      <w:pPr/>
      <w:r>
        <w:rPr>
          <w:lang w:val="hi_IN" w:bidi="hi_IN"/>
        </w:rPr>
      </w:r>
      <w:r>
        <w:rPr>
          <w:lang w:val="hi_IN" w:bidi="hi_IN"/>
        </w:rPr>
        <w:t>यहाँ रुकें और समूह रूप में एक डॉल्फिन की तस्वीर देखें, साथ ही एक मैनाटी की तस्वीर भी देखें। इस ऑडियो को यहाँ रोकें।</w:t>
      </w:r>
    </w:p>
    <w:p>
      <w:pPr/>
      <w:r>
        <w:rPr>
          <w:lang w:val="hi_IN" w:bidi="hi_IN"/>
        </w:rPr>
      </w:r>
      <w:r>
        <w:rPr>
          <w:lang w:val="hi_IN" w:bidi="hi_IN"/>
        </w:rPr>
        <w:t>लोग बबूल के पेड़ की लकड़ी भी ला सकते हैं। यह एक कठोर और टिकाऊ लकड़ी है। ये पेड़ उस क्षेत्र में उगते थे जहाँ इस्राएली लोग थे, इसलिए यह सम्भव है कि इस्राएलियों ने आवश्यकतानुसार इन पेड़ों को काट लिया हो।</w:t>
      </w:r>
    </w:p>
    <w:p>
      <w:pPr/>
      <w:r>
        <w:rPr>
          <w:lang w:val="hi_IN" w:bidi="hi_IN"/>
        </w:rPr>
      </w:r>
      <w:r>
        <w:rPr>
          <w:lang w:val="hi_IN" w:bidi="hi_IN"/>
        </w:rPr>
        <w:t>यहाँ रुकें और समूह के रूप में बबूल के पेड़ों की तस्वीर देखें। इस ऑडियो को यहाँ रोकें।</w:t>
      </w:r>
    </w:p>
    <w:p>
      <w:pPr/>
      <w:r>
        <w:rPr>
          <w:lang w:val="hi_IN" w:bidi="hi_IN"/>
        </w:rPr>
      </w:r>
      <w:r>
        <w:rPr>
          <w:lang w:val="hi_IN" w:bidi="hi_IN"/>
        </w:rPr>
        <w:t xml:space="preserve">लोग जैतून का तेल बनाने के लिए जैतून को बड़े पत्थर से दबाते थे, ताकि उसमें से तेल निकल सके। लोग इस तेल का उपयोग खाना पकाने के लिए और अपने दीपकों में ईंधन के लिए करते थे। </w:t>
      </w:r>
    </w:p>
    <w:p>
      <w:pPr/>
      <w:r>
        <w:rPr>
          <w:lang w:val="hi_IN" w:bidi="hi_IN"/>
        </w:rPr>
      </w:r>
      <w:r>
        <w:rPr>
          <w:lang w:val="hi_IN" w:bidi="hi_IN"/>
        </w:rPr>
        <w:t>यहाँ रुकें और समूह में जैतून के तेल की एक तस्वीर देखें। इस ऑडियो को यहाँ रोकें।</w:t>
      </w:r>
    </w:p>
    <w:p>
      <w:pPr/>
      <w:r>
        <w:rPr>
          <w:lang w:val="hi_IN" w:bidi="hi_IN"/>
        </w:rPr>
      </w:r>
      <w:r>
        <w:rPr>
          <w:lang w:val="hi_IN" w:bidi="hi_IN"/>
        </w:rPr>
        <w:t xml:space="preserve">मूसा लोगों से कहता है कि वे अभिषेक के तेल और सुगंधित धूप के लिए मसाले लेकर आएँ। अभिषेक का तेल जैतून के तेल और बहुमूल्य तथा सुगंधित मसालों का एक विशेष मिश्रण था। लोग किसी व्यक्ति या वस्तु पर थोड़ा सा तेल डालकर या मलकर उसे अभिषेक करते थे। यह दर्शाता था कि परमेश्वर इस व्यक्ति या वस्तु को अपनी विशेष योजना में किसी स्थान, सेवा या कार्य के लिए नियुक्त या समर्पित कर रहा है। धूप प्राकृतिक पदार्थों जैसे मसाले और गोंद का मिश्रण होती है, जो जलाने पर सुगंधित गंध देती है। याजक मिलाप वाले तम्बू में स्थित वेदी पर धूप का एक विशेष मिश्रण जलाएंगे। </w:t>
      </w:r>
    </w:p>
    <w:p>
      <w:pPr/>
      <w:r>
        <w:rPr>
          <w:lang w:val="hi_IN" w:bidi="hi_IN"/>
        </w:rPr>
      </w:r>
      <w:r>
        <w:rPr>
          <w:lang w:val="hi_IN" w:bidi="hi_IN"/>
        </w:rPr>
        <w:t xml:space="preserve">लोगों को सुलैमानी पत्थर और अन्य कीमती पत्थर लाने चाहिए। सुलैमानी पत्थर एक गहरा पत्थर होता है जिसमें कुछ सफेद धारियाँ होती हैं। कुशल कारीगर सुलैमानी पत्थर और अन्य कीमती पत्थरों को एपोद और चपरास पर लगाएंगे। एपोद एक एप्रन जैसा वस्त्र था जिसे महायाजक पहनता था। चपरास एक विशेष जेब थी जो एपोद से जुड़ी होती थी और महायाजक की छाती पर लटकी रहती थी। </w:t>
      </w:r>
    </w:p>
    <w:p>
      <w:pPr/>
      <w:r>
        <w:rPr>
          <w:lang w:val="hi_IN" w:bidi="hi_IN"/>
        </w:rPr>
      </w:r>
      <w:r>
        <w:rPr>
          <w:lang w:val="hi_IN" w:bidi="hi_IN"/>
        </w:rPr>
        <w:t>यहाँ रुकें और एक समूह के रूप में सुलैमानी पत्थर की तस्वीर देखें। महायाजक के एपोद और चपरास के चित्र को देखें। इस ऑडियो को यहाँ रोकें।</w:t>
      </w:r>
    </w:p>
    <w:p>
      <w:pPr/>
      <w:r>
        <w:rPr>
          <w:lang w:val="hi_IN" w:bidi="hi_IN"/>
        </w:rPr>
      </w:r>
      <w:r>
        <w:rPr>
          <w:lang w:val="hi_IN" w:bidi="hi_IN"/>
        </w:rPr>
        <w:t xml:space="preserve">अब मूसा उन सभी चीजों का संक्षिप्त विवरण देता है जो यहोवा ने लोगों को मिलाप वाले तम्बू के लिए बनाने की आज्ञा दी थी। यह वह आराधना का स्थान है जहाँ याजक लोगों की ओर से बलिदान चढ़ाएँगे। कुशल कारीगर वे सब सामग्री प्रयोग करेंगे जिन्हें मूसा ने अभी सूचीबद्ध किया है, ताकि वे सब वस्तुएँ बना सकें जिनका वर्णन मूसा ने किया है। फिर मूसा यह जोर देकर कहता है कि ये आज्ञाएँ और रूपरेखाएँ यहोवा से आई हैं, न कि मूसा से; मूसा तो केवल वही दोहरा रहा है जो यहोवा ने कहा था। यहोवा ने लोगों को सुंदर चीजें बनाने का कौशल पहले ही दे दिया है। यहोवा ने मूसा से कहा है कि वह उनके कौशल का उपयोग करके मिलाप वाले तम्बू को विशेष रूप से सुंदर बनाएगा। </w:t>
      </w:r>
    </w:p>
    <w:p>
      <w:pPr/>
      <w:r>
        <w:rPr>
          <w:lang w:val="hi_IN" w:bidi="hi_IN"/>
        </w:rPr>
      </w:r>
      <w:r>
        <w:rPr>
          <w:lang w:val="hi_IN" w:bidi="hi_IN"/>
        </w:rPr>
        <w:t>कुशल कारीगर मिलाप वाले तम्बू बनाएंगे, जो एक तम्बू और एक आंगन होगा, जिसे कपड़े की दीवार से छावनी के बाकी हिस्से से अलग किया जाएगा। कारीगर उस तम्बू पर ढकने वाला आवरण बनाएँगे, जो बारिश को रोकता है, और वे कुंडियाँ और बाँधने वाले यंत्र भी बनाएँगे, जिनसे तम्बू ढाँचे पर दृढ़ता से स्थापित रहता है।</w:t>
      </w:r>
    </w:p>
    <w:p>
      <w:pPr/>
      <w:r>
        <w:rPr>
          <w:lang w:val="hi_IN" w:bidi="hi_IN"/>
        </w:rPr>
      </w:r>
      <w:r>
        <w:rPr>
          <w:lang w:val="hi_IN" w:bidi="hi_IN"/>
        </w:rPr>
        <w:t>यहाँ रुकें और एक समूह के रूप में मिलाप वाले तम्बू के बाहरी हिस्से की तस्वीर देखिए। इस ऑडियो को यहाँ रोकें।</w:t>
      </w:r>
    </w:p>
    <w:p>
      <w:pPr/>
      <w:r>
        <w:rPr>
          <w:lang w:val="hi_IN" w:bidi="hi_IN"/>
        </w:rPr>
      </w:r>
      <w:r>
        <w:rPr>
          <w:lang w:val="hi_IN" w:bidi="hi_IN"/>
        </w:rPr>
        <w:t xml:space="preserve">उन्हें तम्बू को थामने वाले सभी ढाँचे, खम्भे और आड़ी पट्टियाँ, और उन ढाँचों के आधार भी बनाने चाहिए। </w:t>
      </w:r>
    </w:p>
    <w:p>
      <w:pPr/>
      <w:r>
        <w:rPr>
          <w:lang w:val="hi_IN" w:bidi="hi_IN"/>
        </w:rPr>
      </w:r>
      <w:r>
        <w:rPr>
          <w:lang w:val="hi_IN" w:bidi="hi_IN"/>
        </w:rPr>
        <w:t>यहाँ रुकें और एक समूह के रूप में मिलाप वाले तम्बू के ढांचों की तस्वीर देखें। इस ऑडियो को यहाँ रोकें।</w:t>
      </w:r>
    </w:p>
    <w:p>
      <w:pPr/>
      <w:r>
        <w:rPr>
          <w:lang w:val="hi_IN" w:bidi="hi_IN"/>
        </w:rPr>
      </w:r>
      <w:r>
        <w:rPr>
          <w:lang w:val="hi_IN" w:bidi="hi_IN"/>
        </w:rPr>
        <w:t>कारीगर मिलाप वाले तम्बू के भीतर की सारी वस्तुएँ बनाएँगे। एक परदा मिलाप वाले तम्बू को दो भागों में विभाजित करता था। इन भागों को परम पवित्रस्थान और पवित्रस्थान कहा जाता है। परमपवित्र स्थान में एक सन्दूक था, जो वाचा का सन्दूक है। यह एक सन्दूक था जो बबूल की लकड़ी का बना था और सोने से मढ़ा हुआ था, जिसके ऊपर सोने का ढक्कन था जिसे कभी-कभी प्रायश्चित्त का ढकना भी कहा जाता था। इस सन्दूक में डण्डे लगे होते थे जिन्हें याजक इसे उठाने के लिए किनारों पर लगे छल्लों में से डालते थे। यह सन्दूक पवित्र था क्योंकि यह परमेश्वर की उपस्थिति का प्रतीक था, इसलिए इसे एक पर्दे के पीछे रखा गया था ताकि यह दिखाया जा सके कि यह बाकी सब चीजों से अलग है। कारीगर इस सन्दूक और परदे को भी बनाएँगे।</w:t>
      </w:r>
    </w:p>
    <w:p>
      <w:pPr/>
      <w:r>
        <w:rPr>
          <w:lang w:val="hi_IN" w:bidi="hi_IN"/>
        </w:rPr>
      </w:r>
      <w:r>
        <w:rPr>
          <w:lang w:val="hi_IN" w:bidi="hi_IN"/>
        </w:rPr>
        <w:t>यहाँ रुकें और समूह में परमपवित्र स्थान की तस्वीर देखें, जिसमें सन्दूक है। इस ऑडियो को यहाँ रोकें।</w:t>
      </w:r>
    </w:p>
    <w:p>
      <w:pPr/>
      <w:r>
        <w:rPr>
          <w:lang w:val="hi_IN" w:bidi="hi_IN"/>
        </w:rPr>
      </w:r>
      <w:r>
        <w:rPr>
          <w:lang w:val="hi_IN" w:bidi="hi_IN"/>
        </w:rPr>
        <w:t xml:space="preserve">कारीगर तम्बू के दूसरे कमरे के लिए तीन वस्तुएँ बनाएँगे, जिसे पवित्रस्थान कहा जाता है। उन्हें लकड़ी की एक मेज़ बनानी चाहिए जो सोने से ढकी हो। इस मेज में भी डण्डे लगे होते थे जिन्हें याजक लोग इसे उठाने के लिए किनारे पर लगे छल्लों में से डालते थे। मेज़ पर विशेष सोने के बर्तन रखे थे जिन पर याजक 'भेंट की रोटियाँ' नामक विशेष रोटी रखते और उसे यहोवा को समर्पित करते थे। </w:t>
      </w:r>
    </w:p>
    <w:p>
      <w:pPr/>
      <w:r>
        <w:rPr>
          <w:lang w:val="hi_IN" w:bidi="hi_IN"/>
        </w:rPr>
      </w:r>
      <w:r>
        <w:rPr>
          <w:lang w:val="hi_IN" w:bidi="hi_IN"/>
        </w:rPr>
        <w:t xml:space="preserve">उन्हें वह दीवट बनानी चाहिए, जिस पर सात दीपक रखे हों। ये दीपक कटोरे के आकार के थे, तेल से भरे हुए थे, और कटोरे में एक कपड़े का टुकड़ा था जिसे बाती कहा जाता था। बाती तेल को सोख लेती थी और फिर लोग उस बाती को जलाते थे। उन्हें वे सभी औज़ार भी बनाने चाहिए जिनकी ज़रूरत याजकों को दीपकों को जलाने, साफ़ करने और उनकी देखभाल करने के लिए होती थी। </w:t>
      </w:r>
    </w:p>
    <w:p>
      <w:pPr/>
      <w:r>
        <w:rPr>
          <w:lang w:val="hi_IN" w:bidi="hi_IN"/>
        </w:rPr>
      </w:r>
      <w:r>
        <w:rPr>
          <w:lang w:val="hi_IN" w:bidi="hi_IN"/>
        </w:rPr>
        <w:t xml:space="preserve">उन्हें धूप की वेदी बनानी चाहिए, जो एक आयताकार लकड़ी का बक्सा था जो सोने से ढका हुआ था। याजक उसके ऊपर धूप जलाते थे। इस वेदी में भी डण्डे लगे होते थे जिन्हें याजक इसे उठाने के लिए किनारे पर लगे छल्लों में से डालते थे। कुशल कारीगर उन सुगंधित धूप के लिए मसाले मिलाते थे, जिसे याजक वेदी पर जलाते थे। वे अभिषेक तेल के लिए मसालों और तेल को भी मिलाएंगे। </w:t>
      </w:r>
    </w:p>
    <w:p>
      <w:pPr/>
      <w:r>
        <w:rPr>
          <w:lang w:val="hi_IN" w:bidi="hi_IN"/>
        </w:rPr>
      </w:r>
      <w:r>
        <w:rPr>
          <w:lang w:val="hi_IN" w:bidi="hi_IN"/>
        </w:rPr>
        <w:t>यहाँ रुकें और समूह में पवित्रस्थान की एक तस्वीर देखें, जिसमें मेज़, दीवट और धूप की वेदी एक साथ दिखाई देते हैं। इस ऑडियो को यहाँ रोकें।</w:t>
      </w:r>
    </w:p>
    <w:p>
      <w:pPr/>
      <w:r>
        <w:rPr>
          <w:lang w:val="hi_IN" w:bidi="hi_IN"/>
        </w:rPr>
      </w:r>
      <w:r>
        <w:rPr>
          <w:lang w:val="hi_IN" w:bidi="hi_IN"/>
        </w:rPr>
        <w:t>कारीगरों को एक ऐसा परदा बनाना चाहिए जो तम्बू के ऊपर से लेकर जमीन तक लटका रहे, और मिलाप वाले तम्बू के प्रवेश द्वार को एक दरवाजे की तरह ढक दे। कारीगरों को होमबलि की वेदी बनानी चाहिए, जो एक बड़ा लकड़ी का बक्सा था, जो पीतल से ढका हुआ और उसमें पीतल की जाली लगी थी। याजक इस वेदी पर भेंटो जैसे कि पशुओं को जलाएँगे। इस वेदी में भी डण्डे लगे होते थे जिन्हें याजक इसे उठाने के लिए किनारे पर लगे छल्लों में से डालते थे। कारीगरों को वे सभी औज़ार भी बनाने चाहिए जिनकी ज़रूरत याजकों को वेदी पर उपयोग करने के लिए होगी। कारीगर पीतल का हौज़, या बड़ा कटोरा, उसके सहारे सहित बनाएंगे। इसमें पानी रखा जाएगा जिससे याजक हाथ-पाँव धो सकेंगे।</w:t>
      </w:r>
    </w:p>
    <w:p>
      <w:pPr/>
      <w:r>
        <w:rPr>
          <w:lang w:val="hi_IN" w:bidi="hi_IN"/>
        </w:rPr>
      </w:r>
      <w:r>
        <w:rPr>
          <w:lang w:val="hi_IN" w:bidi="hi_IN"/>
        </w:rPr>
        <w:t xml:space="preserve">कारीगरों को कपड़े की दीवारें भी बनानी चाहिए जो आँगन को बाकी छावनी से अलग करें, और ऐसे परदे भी जो दरवाज़े की तरह खुल सकें। वे कपड़े की दीवारों को लटकाने के लिए खम्भे और आधार बनाएँगे, साथ ही पूरे मिलाप वाले तम्बू के लिए खूंटे और रस्सियाँ बनाएँगे। </w:t>
      </w:r>
    </w:p>
    <w:p>
      <w:pPr/>
      <w:r>
        <w:rPr>
          <w:lang w:val="hi_IN" w:bidi="hi_IN"/>
        </w:rPr>
      </w:r>
      <w:r>
        <w:rPr>
          <w:lang w:val="hi_IN" w:bidi="hi_IN"/>
        </w:rPr>
        <w:t>यहाँ रुकें और समूह के साथ मिलाप वाले तम्बू के आँगन की तस्वीर देखें जिसमें होमबलि की वेदी और पीतल का हौज़ शामिल है। साथ ही मिलाप वाले तम्बू के आँगन की दीवारों के खम्भे, आधार, तम्बू की खूंटियां और रस्सियों की तस्वीर भी देखें। इस ऑडियो को यहाँ रोकें।</w:t>
      </w:r>
    </w:p>
    <w:p>
      <w:pPr/>
      <w:r>
        <w:rPr>
          <w:lang w:val="hi_IN" w:bidi="hi_IN"/>
        </w:rPr>
      </w:r>
      <w:r>
        <w:rPr>
          <w:lang w:val="hi_IN" w:bidi="hi_IN"/>
        </w:rPr>
        <w:t xml:space="preserve">कारीगर ऐसे वस्त्र बनाएँगे जिन्हें याजक और महायाजक पवित्रस्थान में यहोवा की सेवा करने के लिए पहनेंगे। पवित्रस्थान’ का अर्थ ‘पवित्र स्थान’ भी हो सकता है, जो मिलाप वाला तम्बू है। महायाजक के वस्त्र पवित्र होते हैं, इसलिए प्रत्येक महायाजक इन्हीं वस्त्रों को आगे भी पहनना करेगा। </w:t>
      </w:r>
    </w:p>
    <w:p>
      <w:pPr/>
      <w:r>
        <w:rPr>
          <w:lang w:val="hi_IN" w:bidi="hi_IN"/>
        </w:rPr>
      </w:r>
      <w:r>
        <w:rPr>
          <w:lang w:val="hi_IN" w:bidi="hi_IN"/>
        </w:rPr>
        <w:t xml:space="preserve">यहाँ रुकें और समूह के रूप में याजकों के वस्त्रों और महायाजक के वस्त्रों की तस्वीरों को देखें। </w:t>
      </w:r>
      <w:r>
        <w:rPr>
          <w:lang w:val="hi_IN" w:bidi="hi_IN"/>
        </w:rPr>
      </w:r>
    </w:p>
    <w:p>
      <w:pPr>
        <w:pStyle w:val="Heading3"/>
      </w:pPr>
      <w:r>
        <w:rPr>
          <w:lang w:val="hi_IN" w:bidi="hi_IN"/>
        </w:rPr>
        <w:t>घटनाओं को समझाना</w:t>
      </w:r>
    </w:p>
    <w:p>
      <w:pPr/>
      <w:r>
        <w:rPr>
          <w:lang w:val="hi_IN" w:bidi="hi_IN"/>
        </w:rPr>
      </w:r>
      <w:r>
        <w:rPr>
          <w:lang w:val="hi_IN" w:bidi="hi_IN"/>
        </w:rPr>
        <w:t xml:space="preserve">निर्गमन 35:1–19 ऑडियो संस्करण सबसे आसानी से समझ में आने वाले अनुवाद में सुनें। </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मूसा इस्राएल के सभी लोगों से बात करता है और उन्हें सब्त के विश्राम के दिन के लिए यहोवा के निर्देश बताता है।</w:t>
      </w:r>
    </w:p>
    <w:p>
      <w:pPr/>
      <w:r>
        <w:rPr>
          <w:lang w:val="hi_IN" w:bidi="hi_IN"/>
        </w:rPr>
      </w:r>
      <w:r>
        <w:rPr>
          <w:b/>
          <w:lang w:val="hi_IN" w:bidi="hi_IN"/>
        </w:rPr>
        <w:t>दूसरे दृश्य में:</w:t>
      </w:r>
      <w:r>
        <w:rPr>
          <w:lang w:val="hi_IN" w:bidi="hi_IN"/>
        </w:rPr>
        <w:t xml:space="preserve"> मूसा उन सामग्रियों की सूची देता है जिन्हें इच्छुक लोग मिलाप वाले तम्बू बनाने के लिए यहोवा को दे सकते हैं।</w:t>
      </w:r>
    </w:p>
    <w:p>
      <w:pPr/>
      <w:r>
        <w:rPr>
          <w:lang w:val="hi_IN" w:bidi="hi_IN"/>
        </w:rPr>
      </w:r>
      <w:r>
        <w:rPr>
          <w:b/>
          <w:lang w:val="hi_IN" w:bidi="hi_IN"/>
        </w:rPr>
        <w:t>तीसरे दृश्य में:</w:t>
      </w:r>
      <w:r>
        <w:rPr>
          <w:lang w:val="hi_IN" w:bidi="hi_IN"/>
        </w:rPr>
        <w:t xml:space="preserve"> मूसा मिलाप वाले तम्बू के उन सभी भागों को सूचीबद्ध करता है जिन्हें कुशल कारीगर बनाएँगे।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 xml:space="preserve">इस्राएल के लोग </w:t>
      </w:r>
    </w:p>
    <w:p>
      <w:pPr>
        <w:pStyle w:val="ListBullet"/>
        <w:spacing w:line="240" w:lineRule="auto"/>
        <w:ind w:left="720"/>
      </w:pPr>
      <w:r>
        <w:rPr>
          <w:lang w:val="hi_IN" w:bidi="hi_IN"/>
        </w:rPr>
      </w:r>
      <w:r>
        <w:rPr>
          <w:lang w:val="hi_IN" w:bidi="hi_IN"/>
        </w:rPr>
        <w:t>परमेश्वर, जिसका व्यक्तिगत नाम यहोवा है</w:t>
      </w:r>
    </w:p>
    <w:p>
      <w:pPr>
        <w:pStyle w:val="ListBullet"/>
        <w:spacing w:line="240" w:lineRule="auto"/>
        <w:ind w:left="720"/>
      </w:pPr>
      <w:r>
        <w:rPr>
          <w:lang w:val="hi_IN" w:bidi="hi_IN"/>
        </w:rPr>
      </w:r>
      <w:r>
        <w:rPr>
          <w:lang w:val="hi_IN" w:bidi="hi_IN"/>
        </w:rPr>
        <w:t>इस्राएल के कुशल कारीगर</w:t>
      </w:r>
    </w:p>
    <w:p>
      <w:pPr>
        <w:pStyle w:val="ListBullet"/>
        <w:spacing w:line="240" w:lineRule="auto"/>
        <w:ind w:left="720"/>
      </w:pPr>
      <w:r>
        <w:rPr>
          <w:lang w:val="hi_IN" w:bidi="hi_IN"/>
        </w:rPr>
      </w:r>
      <w:r>
        <w:rPr>
          <w:lang w:val="hi_IN" w:bidi="hi_IN"/>
        </w:rPr>
        <w:t>हारून और उसके पुत्र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यहोवा ने मूसा को बहुत से निर्देश दिए हैं कि कैसे यहोवा की आराधना ठीक रीति से करें। अब मूसा लोगों को वे निर्देश देना शुरू करेगा। यद्यपि ये निर्देश पहले के भागों में भी हैं, जब यहोवा ने उन्हें मूसा को बताया था, फिर भी उन दिनों निर्देशों को दोहराने की एक प्रथा थी ताकि उनका महत्व दिखाया जा सके और यह दिखाया जा सके कि मूसा और लोगों ने निर्देशों का पालन किया था। इस्राएल के सभी लोग मूसा की बात सुनने के लिए एकत्रित होते हैं। जब मूसा लोगों को पहले निर्देशों का विवरण बताना समाप्त कर देगा, तो लोग वही करेंगे जो वह कहता है।</w:t>
      </w:r>
    </w:p>
    <w:p>
      <w:pPr/>
      <w:r>
        <w:rPr>
          <w:lang w:val="hi_IN" w:bidi="hi_IN"/>
        </w:rPr>
      </w:r>
      <w:r>
        <w:rPr>
          <w:lang w:val="hi_IN" w:bidi="hi_IN"/>
        </w:rPr>
        <w:t>यहाँ रुकें और समूह में चर्चा करें: एक ऐसी घटना के बारे में बताएं जब आपने किसी को कोई ऐसा काम करना बताया हो जो उन्होंने पहले कभी नहीं किया हो। आपने उस व्यक्ति को यह याद दिलाने में कैसे मदद की कि उसे क्या करना है? आपने यह कैसे दिखाया कि निर्देश महत्वपूर्ण थे? ऑडियो को यहाँ रोकें।</w:t>
      </w:r>
    </w:p>
    <w:p>
      <w:pPr/>
      <w:r>
        <w:rPr>
          <w:lang w:val="hi_IN" w:bidi="hi_IN"/>
        </w:rPr>
      </w:r>
      <w:r>
        <w:rPr>
          <w:lang w:val="hi_IN" w:bidi="hi_IN"/>
        </w:rPr>
        <w:t xml:space="preserve">पहले दृश्य में मूसा सभी लोगों से बात करता है। हो सकता है कि उसने भीड़ में मौजूद अन्य लोगों से अपनी बात दोहराने को कहा हो ताकि पीछे बैठे लोग भी सुन सकें। मूसा स्पष्ट रूप से कहता है कि ये निर्देश यहोवा की आज्ञाएँ हैं। मूसा कहता है कि इस्राएलियों के पास अपना काम करने के लिए छह दिन हैं, लेकिन सप्ताह का सातवाँ दिन, शनिवार, विश्राम का दिन या सब्त का दिन होगा। यह आज्ञा महत्त्वपूर्ण है। सातवें दिन काम करने की सज़ा मृत्यु है। इस्राएली लोग आग भी न जलाएँ, ताकि उस दिन सब विश्राम करें—स्त्रियाँ, मज़दूर और दास भी। </w:t>
      </w:r>
    </w:p>
    <w:p>
      <w:pPr/>
      <w:r>
        <w:rPr>
          <w:lang w:val="hi_IN" w:bidi="hi_IN"/>
        </w:rPr>
      </w:r>
      <w:r>
        <w:rPr>
          <w:lang w:val="hi_IN" w:bidi="hi_IN"/>
        </w:rPr>
        <w:t xml:space="preserve">दूसरे दृश्य में, मूसा मिलापवाले के लिए सामग्रियों की सूची देता है। फिर मूसा कहता है कि यहोवा ने यही आज्ञा दी है। मूसा इसे दोहराता है क्योंकि लोगों के लिए यह याद रखना महत्वपूर्ण है कि ये आज्ञाएँ मूसा की आज्ञाएँ नहीं हैं। वे इस्राएल के परमेश्वर यहोवा की आज्ञाएँ हैं, इसलिए लोगों को इनका बहुत सावधानी से पालन करना चाहिए। </w:t>
      </w:r>
    </w:p>
    <w:p>
      <w:pPr/>
      <w:r>
        <w:rPr>
          <w:lang w:val="hi_IN" w:bidi="hi_IN"/>
        </w:rPr>
      </w:r>
      <w:r>
        <w:rPr>
          <w:lang w:val="hi_IN" w:bidi="hi_IN"/>
        </w:rPr>
        <w:t>मूसा कहता है कि जो कोई भी इच्छुक हो, जो कोई भी देना चाहे, वह ये वस्तुएँ दे सकता है। मूसा किसी को भी कुछ भी देने के लिए मजबूर नहीं करेगा। वस्तुएँ हैं:</w:t>
      </w:r>
    </w:p>
    <w:p>
      <w:pPr>
        <w:pStyle w:val="ListBullet"/>
        <w:spacing w:line="240" w:lineRule="auto"/>
        <w:ind w:left="720"/>
      </w:pPr>
      <w:r>
        <w:rPr>
          <w:lang w:val="hi_IN" w:bidi="hi_IN"/>
        </w:rPr>
      </w:r>
      <w:r>
        <w:rPr>
          <w:lang w:val="hi_IN" w:bidi="hi_IN"/>
        </w:rPr>
        <w:t>सोना, चाँदी, पीतल</w:t>
      </w:r>
    </w:p>
    <w:p>
      <w:pPr>
        <w:pStyle w:val="ListBullet"/>
        <w:spacing w:line="240" w:lineRule="auto"/>
        <w:ind w:left="720"/>
      </w:pPr>
      <w:r>
        <w:rPr>
          <w:lang w:val="hi_IN" w:bidi="hi_IN"/>
        </w:rPr>
      </w:r>
      <w:r>
        <w:rPr>
          <w:lang w:val="hi_IN" w:bidi="hi_IN"/>
        </w:rPr>
        <w:t>नीला, बैंगनी और लाल धागा</w:t>
      </w:r>
    </w:p>
    <w:p>
      <w:pPr>
        <w:pStyle w:val="ListBullet"/>
        <w:spacing w:line="240" w:lineRule="auto"/>
        <w:ind w:left="720"/>
      </w:pPr>
      <w:r>
        <w:rPr>
          <w:lang w:val="hi_IN" w:bidi="hi_IN"/>
        </w:rPr>
      </w:r>
      <w:r>
        <w:rPr>
          <w:lang w:val="hi_IN" w:bidi="hi_IN"/>
        </w:rPr>
        <w:t>महीन सनी और बकरी के बाल</w:t>
      </w:r>
    </w:p>
    <w:p>
      <w:pPr>
        <w:pStyle w:val="ListBullet"/>
        <w:spacing w:line="240" w:lineRule="auto"/>
        <w:ind w:left="720"/>
      </w:pPr>
      <w:r>
        <w:rPr>
          <w:lang w:val="hi_IN" w:bidi="hi_IN"/>
        </w:rPr>
      </w:r>
      <w:r>
        <w:rPr>
          <w:lang w:val="hi_IN" w:bidi="hi_IN"/>
        </w:rPr>
        <w:t>चमड़ा सुखाकर तैयार की गई मेढ़े की खालें और जलीय जीव की खालें</w:t>
      </w:r>
    </w:p>
    <w:p>
      <w:pPr>
        <w:pStyle w:val="ListBullet"/>
        <w:spacing w:line="240" w:lineRule="auto"/>
        <w:ind w:left="720"/>
      </w:pPr>
      <w:r>
        <w:rPr>
          <w:lang w:val="hi_IN" w:bidi="hi_IN"/>
        </w:rPr>
      </w:r>
      <w:r>
        <w:rPr>
          <w:lang w:val="hi_IN" w:bidi="hi_IN"/>
        </w:rPr>
        <w:t>बबूल की लकड़ी</w:t>
      </w:r>
    </w:p>
    <w:p>
      <w:pPr>
        <w:pStyle w:val="ListBullet"/>
        <w:spacing w:line="240" w:lineRule="auto"/>
        <w:ind w:left="720"/>
      </w:pPr>
      <w:r>
        <w:rPr>
          <w:lang w:val="hi_IN" w:bidi="hi_IN"/>
        </w:rPr>
      </w:r>
      <w:r>
        <w:rPr>
          <w:lang w:val="hi_IN" w:bidi="hi_IN"/>
        </w:rPr>
        <w:t>जैतून का तेल और मसाले</w:t>
      </w:r>
    </w:p>
    <w:p>
      <w:pPr>
        <w:pStyle w:val="ListBullet"/>
        <w:spacing w:line="240" w:lineRule="auto"/>
        <w:ind w:left="720"/>
      </w:pPr>
      <w:r>
        <w:rPr>
          <w:lang w:val="hi_IN" w:bidi="hi_IN"/>
        </w:rPr>
      </w:r>
      <w:r>
        <w:rPr>
          <w:lang w:val="hi_IN" w:bidi="hi_IN"/>
        </w:rPr>
        <w:t>सुलैमानी पत्थर और अन्य रत्न।</w:t>
      </w:r>
    </w:p>
    <w:p>
      <w:pPr/>
      <w:r>
        <w:rPr>
          <w:lang w:val="hi_IN" w:bidi="hi_IN"/>
        </w:rPr>
      </w:r>
      <w:r>
        <w:rPr>
          <w:lang w:val="hi_IN" w:bidi="hi_IN"/>
        </w:rPr>
        <w:t>ये सभी ऐसी वस्तुएं हैं जो इस्राएलियों के पास होती थीं। जब तक मूसा अपनी बात पूरी न कर ले, तब तक लोग इन वस्तुओं को लेने नहीं जाएँगे।</w:t>
      </w:r>
    </w:p>
    <w:p>
      <w:pPr/>
      <w:r>
        <w:rPr>
          <w:lang w:val="hi_IN" w:bidi="hi_IN"/>
        </w:rPr>
      </w:r>
      <w:r>
        <w:rPr>
          <w:lang w:val="hi_IN" w:bidi="hi_IN"/>
        </w:rPr>
        <w:t>यहाँ रुकें और समूह में चर्चा करें: एक गतिविधि के रूप में, उन सभी सामग्रियों की सूची बनाएं जिनकी आपको कोई चीज बनाने के लिए आवश्यकता होगी, जैसे कि कोई इमारत या कोई बड़ा भोजन। उन सामग्रियों का वर्णन करें जो विशिष्ट हों या जिनके बारे में आपको लगता है कि आपके श्रोताओं को जानकारी न हो। सुनें कि वे सूची को कैसे क्रमबद्ध करते हैं, यह कैसे समझाते हैं कि कुछ वस्तुएँ क्या हैं, या उनका उपयोग किस लिए किया जाएगा। इस ऑडियो को यहाँ रोकें।</w:t>
      </w:r>
    </w:p>
    <w:p>
      <w:pPr/>
      <w:r>
        <w:rPr>
          <w:lang w:val="hi_IN" w:bidi="hi_IN"/>
        </w:rPr>
      </w:r>
      <w:r>
        <w:rPr>
          <w:lang w:val="hi_IN" w:bidi="hi_IN"/>
        </w:rPr>
        <w:t>तीसरे दृश्य में, मूसा कुशल कारीगरों को बताता है कि वे मिलाप वाले तम्बू के लिए क्या बनाएँगे। यह परियोजना का संक्षिप्त विवरण है, जिससे लोग जान सकें कि वे सामग्रियाँ किस प्रयोजन के लिए ला रहे हैं और जिससे कुशल कारीगर जान सकें कि उन्हें किन-किन वस्तुओं पर काम करना है। मूसा बाद में कुशल कारीगरों को विस्तृत निर्देश देगा। फिर से, मूसा कहता है कि ये यहोवा की आज्ञाएँ और योजनाएँ हैं, मूसा की नहीं। कुशल कारीगरों को तम्बू बनाना होगा, उसके आवरण, बाँधने के साधन, चौखटें, डण्डे, खम्भे और आधार सहित।</w:t>
      </w:r>
    </w:p>
    <w:p>
      <w:pPr/>
      <w:r>
        <w:rPr>
          <w:lang w:val="hi_IN" w:bidi="hi_IN"/>
        </w:rPr>
      </w:r>
      <w:r>
        <w:rPr>
          <w:lang w:val="hi_IN" w:bidi="hi_IN"/>
        </w:rPr>
        <w:t>यहाँ रुकें और समूह में चर्चा करें: एक गतिविधि के रूप में, एक तम्बू या अस्थायी आश्रय और उसके सभी भागों का वर्णन करें। फिर एक समूह में मिलाप वाले तम्बू की तस्वीर और उसके सभी भागों को देखें। यह तम्बू आपके द्वारा वर्णित तम्बू से किस प्रकार मिलता-जुलता है? यह किस प्रकार भिन्न है? इस ऑडियो को यहाँ रोकें।</w:t>
      </w:r>
    </w:p>
    <w:p>
      <w:pPr/>
      <w:r>
        <w:rPr>
          <w:lang w:val="hi_IN" w:bidi="hi_IN"/>
        </w:rPr>
      </w:r>
      <w:r>
        <w:rPr>
          <w:lang w:val="hi_IN" w:bidi="hi_IN"/>
        </w:rPr>
        <w:t>कुशल कारीगरों को तम्बू के भीतर की वस्तुएँ भी बनानी होंगी। उन्हें यह भी बनाना होगा:</w:t>
      </w:r>
    </w:p>
    <w:p>
      <w:pPr>
        <w:pStyle w:val="ListBullet"/>
        <w:spacing w:line="240" w:lineRule="auto"/>
        <w:ind w:left="720"/>
      </w:pPr>
      <w:r>
        <w:rPr>
          <w:lang w:val="hi_IN" w:bidi="hi_IN"/>
        </w:rPr>
      </w:r>
      <w:r>
        <w:rPr>
          <w:lang w:val="hi_IN" w:bidi="hi_IN"/>
        </w:rPr>
        <w:t>वाचा का सन्दूक</w:t>
      </w:r>
    </w:p>
    <w:p>
      <w:pPr>
        <w:pStyle w:val="ListBullet"/>
        <w:spacing w:line="240" w:lineRule="auto"/>
        <w:ind w:left="720"/>
      </w:pPr>
      <w:r>
        <w:rPr>
          <w:lang w:val="hi_IN" w:bidi="hi_IN"/>
        </w:rPr>
      </w:r>
      <w:r>
        <w:rPr>
          <w:lang w:val="hi_IN" w:bidi="hi_IN"/>
        </w:rPr>
        <w:t>तम्बू के बीच के हिस्से और द्वार के लिए पर्दे</w:t>
      </w:r>
    </w:p>
    <w:p>
      <w:pPr>
        <w:pStyle w:val="ListBullet"/>
        <w:spacing w:line="240" w:lineRule="auto"/>
        <w:ind w:left="720"/>
      </w:pPr>
      <w:r>
        <w:rPr>
          <w:lang w:val="hi_IN" w:bidi="hi_IN"/>
        </w:rPr>
      </w:r>
      <w:r>
        <w:rPr>
          <w:lang w:val="hi_IN" w:bidi="hi_IN"/>
        </w:rPr>
        <w:t>मेज़ और उसकी सभी सहायक वस्तुएँ</w:t>
      </w:r>
    </w:p>
    <w:p>
      <w:pPr>
        <w:pStyle w:val="ListBullet"/>
        <w:spacing w:line="240" w:lineRule="auto"/>
        <w:ind w:left="720"/>
      </w:pPr>
      <w:r>
        <w:rPr>
          <w:lang w:val="hi_IN" w:bidi="hi_IN"/>
        </w:rPr>
      </w:r>
      <w:r>
        <w:rPr>
          <w:lang w:val="hi_IN" w:bidi="hi_IN"/>
        </w:rPr>
        <w:t>दीवट और उसके औजार और तेल</w:t>
      </w:r>
    </w:p>
    <w:p>
      <w:pPr>
        <w:pStyle w:val="ListBullet"/>
        <w:spacing w:line="240" w:lineRule="auto"/>
        <w:ind w:left="720"/>
      </w:pPr>
      <w:r>
        <w:rPr>
          <w:lang w:val="hi_IN" w:bidi="hi_IN"/>
        </w:rPr>
      </w:r>
      <w:r>
        <w:rPr>
          <w:lang w:val="hi_IN" w:bidi="hi_IN"/>
        </w:rPr>
        <w:t>धूप की वेदी</w:t>
      </w:r>
    </w:p>
    <w:p>
      <w:pPr>
        <w:pStyle w:val="ListBullet"/>
        <w:spacing w:line="240" w:lineRule="auto"/>
        <w:ind w:left="720"/>
      </w:pPr>
      <w:r>
        <w:rPr>
          <w:lang w:val="hi_IN" w:bidi="hi_IN"/>
        </w:rPr>
      </w:r>
      <w:r>
        <w:rPr>
          <w:lang w:val="hi_IN" w:bidi="hi_IN"/>
        </w:rPr>
        <w:t>अभिषेक का तेल और विशेष धूप का मिश्रण जिसे याजक तम्बू में उपयोग करेंगे।</w:t>
      </w:r>
    </w:p>
    <w:p>
      <w:pPr/>
      <w:r>
        <w:rPr>
          <w:lang w:val="hi_IN" w:bidi="hi_IN"/>
        </w:rPr>
      </w:r>
      <w:r>
        <w:rPr>
          <w:lang w:val="hi_IN" w:bidi="hi_IN"/>
        </w:rPr>
        <w:t>वे होमबलि की वेदी और उसके औजार, पीतल का हौज़ उसके आधार सहित, और आँगन की कपड़े की दीवार के सभी भाग भी बनाएंगे।</w:t>
      </w:r>
    </w:p>
    <w:p>
      <w:pPr/>
      <w:r>
        <w:rPr>
          <w:lang w:val="hi_IN" w:bidi="hi_IN"/>
        </w:rPr>
      </w:r>
      <w:r>
        <w:rPr>
          <w:lang w:val="hi_IN" w:bidi="hi_IN"/>
        </w:rPr>
        <w:t>यहाँ रुकें और मिलाप वाले तम्बू और आंगन की तस्वीरों को फिर से आवश्यकतानुसार देखें। इस ऑडियो को यहाँ रोकें।</w:t>
      </w:r>
    </w:p>
    <w:p>
      <w:pPr/>
      <w:r>
        <w:rPr>
          <w:lang w:val="hi_IN" w:bidi="hi_IN"/>
        </w:rPr>
      </w:r>
      <w:r>
        <w:rPr>
          <w:lang w:val="hi_IN" w:bidi="hi_IN"/>
        </w:rPr>
        <w:t>कुशल कारीगर ऐसे वस्त्र बनाएँगे जिन्हें महायाजक (हारून) और याजक (हारून के पुत्र) मिलाप वाले तम्बू में यहोवा की सेवा करते समय पहनेंगे।</w:t>
      </w:r>
    </w:p>
    <w:p>
      <w:pPr/>
      <w:r>
        <w:rPr>
          <w:lang w:val="hi_IN" w:bidi="hi_IN"/>
        </w:rPr>
      </w:r>
      <w:r>
        <w:rPr>
          <w:lang w:val="hi_IN" w:bidi="hi_IN"/>
        </w:rPr>
        <w:t>यहाँ रुकें और समूह के रूप में याजकों के वस्त्रों और महायाजक के वस्त्रों की तस्वीरों को देखें। इस ऑडियो को यहाँ रोकें।</w:t>
      </w:r>
    </w:p>
    <w:p>
      <w:pPr/>
      <w:r>
        <w:rPr>
          <w:lang w:val="hi_IN" w:bidi="hi_IN"/>
        </w:rPr>
      </w:r>
      <w:r>
        <w:rPr>
          <w:lang w:val="hi_IN" w:bidi="hi_IN"/>
        </w:rPr>
        <w:t>कुशल कारीगर इन सभी चीजों पर काम तब तक शुरू नहीं करेंगे जब तक कि लोग सामग्री नहीं ले आते और मूसा उन्हें और निर्देश नहीं दे देता।</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प्रयोग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 xml:space="preserve">निर्गमन 35:1–19 ऑडियो संस्करण सबसे आसानी से समझ में आने वाले अनुवाद में सुनें। </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 xml:space="preserve">इस्राएल के लोग </w:t>
      </w:r>
    </w:p>
    <w:p>
      <w:pPr>
        <w:pStyle w:val="ListBullet"/>
        <w:spacing w:line="240" w:lineRule="auto"/>
        <w:ind w:left="720"/>
      </w:pPr>
      <w:r>
        <w:rPr>
          <w:lang w:val="hi_IN" w:bidi="hi_IN"/>
        </w:rPr>
      </w:r>
      <w:r>
        <w:rPr>
          <w:lang w:val="hi_IN" w:bidi="hi_IN"/>
        </w:rPr>
        <w:t>परमेश्वर, जिसका व्यक्तिगत नाम यहोवा है</w:t>
      </w:r>
    </w:p>
    <w:p>
      <w:pPr>
        <w:pStyle w:val="ListBullet"/>
        <w:spacing w:line="240" w:lineRule="auto"/>
        <w:ind w:left="720"/>
      </w:pPr>
      <w:r>
        <w:rPr>
          <w:lang w:val="hi_IN" w:bidi="hi_IN"/>
        </w:rPr>
      </w:r>
      <w:r>
        <w:rPr>
          <w:lang w:val="hi_IN" w:bidi="hi_IN"/>
        </w:rPr>
        <w:t>इस्राएल के कुशल कारीगर</w:t>
      </w:r>
    </w:p>
    <w:p>
      <w:pPr>
        <w:pStyle w:val="ListBullet"/>
        <w:spacing w:line="240" w:lineRule="auto"/>
        <w:ind w:left="720"/>
      </w:pPr>
      <w:r>
        <w:rPr>
          <w:lang w:val="hi_IN" w:bidi="hi_IN"/>
        </w:rPr>
      </w:r>
      <w:r>
        <w:rPr>
          <w:lang w:val="hi_IN" w:bidi="hi_IN"/>
        </w:rPr>
        <w:t>हारून और उसके पुत्र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की भूमिका निभाने वाले व्यक्ति से पूछें, "आप क्या महसूस कर रहे हैं या क्या सोच रहे हैं?" पात्र की भूमिका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 xml:space="preserve">नीचे नाटक और उसके संभावित उत्तरों का एक उदाहरण दिया गया है। </w:t>
      </w:r>
    </w:p>
    <w:p>
      <w:pPr/>
      <w:r>
        <w:rPr>
          <w:lang w:val="hi_IN" w:bidi="hi_IN"/>
        </w:rPr>
      </w:r>
      <w:r>
        <w:rPr>
          <w:lang w:val="hi_IN" w:bidi="hi_IN"/>
        </w:rPr>
        <w:t>इस्राएल के सभी लोग मूसा की बात सुनने के लिए आए हैं। मूसा कहता है, "ये सभी निर्देश जो मैं तुम्हें दूँगा यहोवा की आज्ञाएँ हैं। तुम्हारे पास अपना काम करने के लिए छह दिन होंगे, पर सातवें दिन तुम विश्राम करोगे। जिसे सब्त कहा जाता है, जो यहोवा को समर्पित है। इस दिन काम न करें। सब्त के दिन काम करने की सजा मृत्यु है। सब्त के दिन आग भी मत जलाओ।"</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उत्तर दे सकता है, "मुझे इस्राएलियों की परवाह है, इसलिए मैं यह सुनिश्चित करना चाहता हूँ कि उनके विश्राम का एक दिन हो," या "मैं यह सुनिश्चित करना चाहता हूँ कि इस्राएली याद रखें कि मैं उनका परमेश्वर हूँ, इसलिए मैं उन्हें मेरी आराधना करने के लिए एक दिन दूँगा," या "यह महत्वपूर्ण है कि हर कोई उन आज्ञाओं को सुनें जो मैं उन्हें देता हूँ, ताकि हर कोई मेरे और दूसरों के साथ सही तरीके से व्यवहार कर सके।"</w:t>
      </w:r>
    </w:p>
    <w:p>
      <w:pPr>
        <w:pStyle w:val="ListBullet"/>
        <w:spacing w:line="240" w:lineRule="auto"/>
        <w:ind w:left="720"/>
      </w:pPr>
      <w:r>
        <w:rPr>
          <w:lang w:val="hi_IN" w:bidi="hi_IN"/>
        </w:rPr>
      </w:r>
      <w:r>
        <w:rPr>
          <w:lang w:val="hi_IN" w:bidi="hi_IN"/>
        </w:rPr>
        <w:t>इस्राएल के लोगों की भूमिका निभाने वाले व्यक्ति से पूछें, "आप क्या महसूस कर रहे हैं या क्या सोच रहे हैं?" वे इस तरह उत्तर दे सकते हैं, "यदि सजा मृत्यु है, तो यह आज्ञा अवश्य ही बहुत गंभीर होगी!" या 'मैं देखता हूँ कि यहोवा दयालु है क्योंकि वह सुनिश्चित करता है कि सबको विश्राम का एक दिन मिले और यहोवा की आराधना का समय मिले,' या 'मैं मूसा की बात ध्यान से सुनूँगा क्योंकि ये निर्देश यहोवा से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 xml:space="preserve">मूसा फिर से कहता है, "ये सभी निर्देश यहोवा की ओर से हैं। जो कोई भी इच्छुक हो, वह मिलाप वाले तम्बू बनाने के लिए सामग्री यहोवा को भेंट के रूप में दे सकता है। सामग्री हैं: सोना, चाँदी और पीतल; नीला, बैंगनी और गहरा लाल ऊनी धागा; महीन सनी और बकरियों के बाल; मेढ़ों और जल-जन्तुओं की खालें; बबूल की लकड़ी, दीपकों के लिए तेल, अभिषेक के तेल और सुगंधित धूप के मिश्रण के लिए मसाले; महायाजक के एपोद और सीने पर बांधने के लिए सुलैमानी पत्थर और अन्य कीमती पत्थर।"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“मैं चाहता हूँ कि लोग समझें कि ये आज्ञाएँ यहोवा की ओर से हैं, इसलिए ये महत्वपूर्ण हैं, लेकिन ये सामग्रियाँ उपहार होंगी, न कि जबरन लगाया गया कर," या “मुझे खुशी है कि यहोवा इतना सुव्यवस्थित है कि उसने मुझे वह सब कुछ बता दिया जो हमें मिलाप वाले तम्बू बनाने के लिए चाहिए!”</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 xml:space="preserve">तब मूसा ने कुशल कारीगरों से कहा, 'ये सब भाग हैं जिन्हें यहोवा ने तुम्हें मिलाप वाले तम्बू के लिए बनाने की आज्ञा दी है: तम्बू और उसका आवरण, काँटे, चौखटे, पट्टियाँ, खम्भे और आधार; सन्दूक उसके डण्डो और ढक्कन सहित; वह परदा जो तम्बू को विभाजित करता है। मेज़ उसके डण्डो, औजारों और विशेष रोटी सहित; दीवट उसके औजारों, दीपकों और तेल सहित; धूप की वेदी उसके डण्डो सहित; अभिषेक का तेल; सुगंधित धूप का मिश्रण; मिलाप वाले तम्बू के द्वार को ढकने वाला परदा। होमबलि की वेदी उसके पीतल की जाली, डण्डे और औजार सहित; पीतल का धोने का हौज़ और उसका स्टैंड; आँगन की कपड़े की दीवारें उसके खम्भों और आधारों सहित; आँगन के द्वार का परदा; पूरे मिलाप वाले तम्बू के लिए खूंटियाँ और रस्सियाँ। तुम्हें महायाजक हारून और उसके पुत्रों, याजकों के लिए विशेष वस्त्र भी बनाने चाहिए, जिन्हें वे यहोवा की सेवा करते समय पहनेंगे।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कुशल कारीगरों की भूमिका निभाने वाले लोगों से पूछें, “आप क्या महसूस कर रहे हैं या क्या सोच रहे हैं?” वे इस तरह उत्तर दे सकते हैं, "ये बनाने के लिए बहुत सी चीजें हैं! मुझे खुशी है कि हम सब मिलकर इस काम को कर रहे हैं!" या 'मुझे सम्मानित महसूस होता है कि मुझे वे वस्तुएँ बनाने का अवसर मिला है जिन्हें याजक परमेश्वर की आराधना में उपयोग करेंगे!' या "मैं यह सुनिश्चित करना चाहता हूँ कि मैं अपना सबसे अच्छा काम करूँ क्योंकि ये वस्तुएँ परमेश्वर के लिए हैं!"</w:t>
      </w:r>
      <w:r>
        <w:rPr>
          <w:lang w:val="hi_IN" w:bidi="hi_IN"/>
        </w:rPr>
      </w:r>
    </w:p>
    <w:p>
      <w:pPr>
        <w:pStyle w:val="Heading3"/>
      </w:pPr>
      <w:r>
        <w:rPr>
          <w:lang w:val="hi_IN" w:bidi="hi_IN"/>
        </w:rPr>
        <w:t>आवश्यक जानकारी</w:t>
      </w:r>
    </w:p>
    <w:p>
      <w:pPr/>
      <w:r>
        <w:rPr>
          <w:lang w:val="hi_IN" w:bidi="hi_IN"/>
        </w:rPr>
      </w:r>
      <w:r>
        <w:rPr>
          <w:lang w:val="hi_IN" w:bidi="hi_IN"/>
        </w:rPr>
        <w:t xml:space="preserve">निर्गमन 35:1–19 ऑडियो संस्करण सबसे आसानी से समझ में आने वाले अनुवाद में सुनें। </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मूसा ने विशेष रूप से कई बार परमेश्वर के अद्वितीय नाम, </w:t>
      </w:r>
      <w:r>
        <w:rPr>
          <w:b/>
          <w:lang w:val="hi_IN" w:bidi="hi_IN"/>
        </w:rPr>
        <w:t>यहोवा</w:t>
      </w:r>
      <w:r>
        <w:rPr>
          <w:lang w:val="hi_IN" w:bidi="hi_IN"/>
        </w:rPr>
        <w:t xml:space="preserve"> का प्रयोग किया है। यहोवा परमेश्वर का वास्तविक नाम है। "यहोवा" एक अनोखा नाम है</w:t>
      </w:r>
      <w:r>
        <w:rPr>
          <w:b/>
          <w:lang w:val="hi_IN" w:bidi="hi_IN"/>
        </w:rPr>
        <w:t>—इस्राएल</w:t>
      </w:r>
      <w:r>
        <w:rPr>
          <w:lang w:val="hi_IN" w:bidi="hi_IN"/>
        </w:rPr>
        <w:t xml:space="preserve"> के आसपास के क्षेत्र में किसी भी अन्य धर्म ने अपने ईश्वर के लिए ऐसा नाम प्रयोग नहीं किया। मूसा कहता है कि ये निर्देश यहोवा की आज्ञाएँ हैं, इसलिए लोगों को उनका ध्यानपूर्वक पालन करना चाहिए। मूसा कहता है कि सब्त यहोवा को समर्पित है, जिसका अर्थ है कि यह यहोवा के उद्देश्यों के लिए अलग किया गया है। लोग अपनी सामग्रियों की भेंट यहोवा को अर्पण करेंगे, इसलिए ये सामग्रियाँ यहोवा के पवित्र तम्बू के लिए होंगी। </w:t>
      </w:r>
      <w:r>
        <w:rPr>
          <w:b/>
          <w:lang w:val="hi_IN" w:bidi="hi_IN"/>
        </w:rPr>
        <w:t>यहोवा</w:t>
      </w:r>
      <w:r>
        <w:rPr>
          <w:lang w:val="hi_IN" w:bidi="hi_IN"/>
        </w:rPr>
        <w:t xml:space="preserve"> के बारे में अधिक जानकारी के लिए, मुख्य शब्दावली देखें। यहोवा के लिए उसी शब्द या वाक्यांश का प्रयोग करें जो आपने पिछले भागों में प्रयोग किया है। </w:t>
      </w:r>
    </w:p>
    <w:p>
      <w:pPr/>
      <w:r>
        <w:rPr>
          <w:lang w:val="hi_IN" w:bidi="hi_IN"/>
        </w:rPr>
      </w:r>
      <w:r>
        <w:rPr>
          <w:lang w:val="hi_IN" w:bidi="hi_IN"/>
        </w:rPr>
        <w:t xml:space="preserve">इस्राएलियों के लिए सब्त </w:t>
      </w:r>
      <w:r>
        <w:rPr>
          <w:b/>
          <w:lang w:val="hi_IN" w:bidi="hi_IN"/>
        </w:rPr>
        <w:t>सप्ताह</w:t>
      </w:r>
      <w:r>
        <w:rPr>
          <w:lang w:val="hi_IN" w:bidi="hi_IN"/>
        </w:rPr>
        <w:t xml:space="preserve"> का </w:t>
      </w:r>
      <w:r>
        <w:rPr>
          <w:b/>
          <w:lang w:val="hi_IN" w:bidi="hi_IN"/>
        </w:rPr>
        <w:t>सातवाँ</w:t>
      </w:r>
      <w:r>
        <w:rPr>
          <w:lang w:val="hi_IN" w:bidi="hi_IN"/>
        </w:rPr>
        <w:t xml:space="preserve"> दिन होता है। यह विश्राम और </w:t>
      </w:r>
      <w:r>
        <w:rPr>
          <w:b/>
          <w:lang w:val="hi_IN" w:bidi="hi_IN"/>
        </w:rPr>
        <w:t>परमेश्वर</w:t>
      </w:r>
      <w:r>
        <w:rPr>
          <w:lang w:val="hi_IN" w:bidi="hi_IN"/>
        </w:rPr>
        <w:t xml:space="preserve"> की </w:t>
      </w:r>
      <w:r>
        <w:rPr>
          <w:b/>
          <w:lang w:val="hi_IN" w:bidi="hi_IN"/>
        </w:rPr>
        <w:t>आराधना</w:t>
      </w:r>
      <w:r>
        <w:rPr>
          <w:lang w:val="hi_IN" w:bidi="hi_IN"/>
        </w:rPr>
        <w:t xml:space="preserve"> का दिन है। इस विश्राम के दिन को मानने से, अन्य देशों के लोग देख सकते थे कि इस्राएली अलग थे। यह इस बात का संकेत था कि यहूदी परमेश्वर के विशेष लोग थे। </w:t>
      </w:r>
      <w:r>
        <w:rPr>
          <w:b/>
          <w:lang w:val="hi_IN" w:bidi="hi_IN"/>
        </w:rPr>
        <w:t>सब्त</w:t>
      </w:r>
      <w:r>
        <w:rPr>
          <w:lang w:val="hi_IN" w:bidi="hi_IN"/>
        </w:rPr>
        <w:t xml:space="preserve"> के दिन और </w:t>
      </w:r>
      <w:r>
        <w:rPr>
          <w:b/>
          <w:lang w:val="hi_IN" w:bidi="hi_IN"/>
        </w:rPr>
        <w:t>इस्राएलियों</w:t>
      </w:r>
      <w:r>
        <w:rPr>
          <w:lang w:val="hi_IN" w:bidi="hi_IN"/>
        </w:rPr>
        <w:t xml:space="preserve"> के बारे में अधिक जानकारी के लिए, मुख्य शब्दावली देखें। सब्त और इस्राएलियों के लिए उन्हीं शब्दों या वाक्यांशों का प्रयोग करें जिनका प्रयोग आपने पिछले भागों में किया है। </w:t>
      </w:r>
    </w:p>
    <w:p>
      <w:pPr/>
      <w:r>
        <w:rPr>
          <w:lang w:val="hi_IN" w:bidi="hi_IN"/>
        </w:rPr>
      </w:r>
      <w:r>
        <w:rPr>
          <w:lang w:val="hi_IN" w:bidi="hi_IN"/>
        </w:rPr>
        <w:t xml:space="preserve">सब्त का दिन </w:t>
      </w:r>
      <w:r>
        <w:rPr>
          <w:b/>
          <w:lang w:val="hi_IN" w:bidi="hi_IN"/>
        </w:rPr>
        <w:t>पवित्र</w:t>
      </w:r>
      <w:r>
        <w:rPr>
          <w:lang w:val="hi_IN" w:bidi="hi_IN"/>
        </w:rPr>
        <w:t xml:space="preserve"> है, या यहोवा को समर्पित है। पवित्र का अर्थ है अलग किया हुआ। यदि कोई वस्तु पवित्र है, तो उसका अर्थ है कि वह परमेश्वर के विशेष उद्देश्यों के लिए अलग रखी गई है। चूँकि सब्त पवित्र है, इसलिए लोग साधारण काम नहीं कर सकते, बल्कि केवल परमेश्वर की आराधना और विश्राम कर सकते हैं। </w:t>
      </w:r>
      <w:r>
        <w:rPr>
          <w:b/>
          <w:lang w:val="hi_IN" w:bidi="hi_IN"/>
        </w:rPr>
        <w:t>पवित्र</w:t>
      </w:r>
      <w:r>
        <w:rPr>
          <w:lang w:val="hi_IN" w:bidi="hi_IN"/>
        </w:rPr>
        <w:t xml:space="preserve"> शब्द के बारे में अधिक जानकारी के लिए, मुख्य शब्दावली को देखें। पवित्र के लिए उसी शब्द या वाक्यांश का प्रयोग करें जिसका प्रयोग आपने पिछले भागों में किया है।</w:t>
      </w:r>
    </w:p>
    <w:p>
      <w:pPr/>
      <w:r>
        <w:rPr>
          <w:lang w:val="hi_IN" w:bidi="hi_IN"/>
        </w:rPr>
      </w:r>
      <w:r>
        <w:rPr>
          <w:lang w:val="hi_IN" w:bidi="hi_IN"/>
        </w:rPr>
        <w:t xml:space="preserve">मूसा कहता है कि जो कोई इच्छुक है, वह कुछ सामग्रियाँ यहोवा को भेंट या </w:t>
      </w:r>
      <w:r>
        <w:rPr>
          <w:b/>
          <w:lang w:val="hi_IN" w:bidi="hi_IN"/>
        </w:rPr>
        <w:t>भेंट</w:t>
      </w:r>
      <w:r>
        <w:rPr>
          <w:lang w:val="hi_IN" w:bidi="hi_IN"/>
        </w:rPr>
        <w:t xml:space="preserve"> के रूप में लाए। भेंट परमेश्वर को समर्पित एक उपहार है। लोग कई कारणों से भेंट दे सकते हैं, जिसमें धन्यवाद देना भी शामिल है। कारीगर इस भेंट का उपयोग यहोवा के निर्देश के अनुसार तम्बू को बनाने के लिए करेंगे। </w:t>
      </w:r>
      <w:r>
        <w:rPr>
          <w:b/>
          <w:lang w:val="hi_IN" w:bidi="hi_IN"/>
        </w:rPr>
        <w:t>भेंट</w:t>
      </w:r>
      <w:r>
        <w:rPr>
          <w:lang w:val="hi_IN" w:bidi="hi_IN"/>
        </w:rPr>
        <w:t xml:space="preserve"> के बारे में अधिक जानकारी के लिए मुख्य शब्दावली देखें। भेंट के लिए उसी शब्द या वाक्यांश का प्रयोग करें जिसका प्रयोग आपने पिछले भागों में किया है। </w:t>
      </w:r>
    </w:p>
    <w:p>
      <w:pPr/>
      <w:r>
        <w:rPr>
          <w:lang w:val="hi_IN" w:bidi="hi_IN"/>
        </w:rPr>
      </w:r>
      <w:r>
        <w:rPr>
          <w:lang w:val="hi_IN" w:bidi="hi_IN"/>
        </w:rPr>
        <w:t>मूसा लोगों को सामग्रियों की एक सूची बताता है। ये सामग्रियाँ हैं:</w:t>
      </w:r>
    </w:p>
    <w:p>
      <w:pPr>
        <w:pStyle w:val="ListBullet"/>
        <w:spacing w:line="240" w:lineRule="auto"/>
        <w:ind w:left="720"/>
      </w:pPr>
      <w:r>
        <w:rPr>
          <w:lang w:val="hi_IN" w:bidi="hi_IN"/>
        </w:rPr>
      </w:r>
      <w:r>
        <w:rPr>
          <w:b/>
          <w:lang w:val="hi_IN" w:bidi="hi_IN"/>
        </w:rPr>
        <w:t>सोना</w:t>
      </w:r>
      <w:r>
        <w:rPr>
          <w:lang w:val="hi_IN" w:bidi="hi_IN"/>
        </w:rPr>
        <w:t xml:space="preserve">, </w:t>
      </w:r>
      <w:r>
        <w:rPr>
          <w:b/>
          <w:lang w:val="hi_IN" w:bidi="hi_IN"/>
        </w:rPr>
        <w:t>चाँदी</w:t>
      </w:r>
      <w:r>
        <w:rPr>
          <w:lang w:val="hi_IN" w:bidi="hi_IN"/>
        </w:rPr>
        <w:t xml:space="preserve">, </w:t>
      </w:r>
      <w:r>
        <w:rPr>
          <w:b/>
          <w:lang w:val="hi_IN" w:bidi="hi_IN"/>
        </w:rPr>
        <w:t>पीतल</w:t>
      </w:r>
      <w:r>
        <w:rPr>
          <w:lang w:val="hi_IN" w:bidi="hi_IN"/>
        </w:rPr>
        <w:t>: ये कीमती धातुएँ हैं जिन्हें कारीगर पिघलाकर आकार दे सकते हैं। पीतल ताँबे और राँगे का भूरा मिश्रण है।</w:t>
      </w:r>
    </w:p>
    <w:p>
      <w:pPr>
        <w:pStyle w:val="ListBullet"/>
        <w:spacing w:line="240" w:lineRule="auto"/>
        <w:ind w:left="720"/>
      </w:pPr>
      <w:r>
        <w:rPr>
          <w:lang w:val="hi_IN" w:bidi="hi_IN"/>
        </w:rPr>
      </w:r>
      <w:r>
        <w:rPr>
          <w:lang w:val="hi_IN" w:bidi="hi_IN"/>
        </w:rPr>
        <w:t>नीली, बैंगनी और लाल सामग्रियाँ</w:t>
      </w:r>
      <w:r>
        <w:rPr>
          <w:b/>
          <w:lang w:val="hi_IN" w:bidi="hi_IN"/>
        </w:rPr>
        <w:t>:</w:t>
      </w:r>
      <w:r>
        <w:rPr>
          <w:lang w:val="hi_IN" w:bidi="hi_IN"/>
        </w:rPr>
        <w:t xml:space="preserve"> ये शायद ऊन के धागे या रस्सी हैं जिन्हें लोगों ने रंगा था।</w:t>
      </w:r>
    </w:p>
    <w:p>
      <w:pPr>
        <w:pStyle w:val="ListBullet"/>
        <w:spacing w:line="240" w:lineRule="auto"/>
        <w:ind w:left="720"/>
      </w:pPr>
      <w:r>
        <w:rPr>
          <w:lang w:val="hi_IN" w:bidi="hi_IN"/>
        </w:rPr>
      </w:r>
      <w:r>
        <w:rPr>
          <w:lang w:val="hi_IN" w:bidi="hi_IN"/>
        </w:rPr>
        <w:t xml:space="preserve">महीन </w:t>
      </w:r>
      <w:r>
        <w:rPr>
          <w:b/>
          <w:lang w:val="hi_IN" w:bidi="hi_IN"/>
        </w:rPr>
        <w:t>सन</w:t>
      </w:r>
      <w:r>
        <w:rPr>
          <w:lang w:val="hi_IN" w:bidi="hi_IN"/>
        </w:rPr>
        <w:t>: एक नरम कपड़ा जिसे लोग सन के पौधे से बनाते थे।</w:t>
      </w:r>
    </w:p>
    <w:p>
      <w:pPr>
        <w:pStyle w:val="ListBullet"/>
        <w:spacing w:line="240" w:lineRule="auto"/>
        <w:ind w:left="720"/>
      </w:pPr>
      <w:r>
        <w:rPr>
          <w:lang w:val="hi_IN" w:bidi="hi_IN"/>
        </w:rPr>
      </w:r>
      <w:r>
        <w:rPr>
          <w:b/>
          <w:lang w:val="hi_IN" w:bidi="hi_IN"/>
        </w:rPr>
        <w:t>बकरी के बाल</w:t>
      </w:r>
      <w:r>
        <w:rPr>
          <w:lang w:val="hi_IN" w:bidi="hi_IN"/>
        </w:rPr>
        <w:t xml:space="preserve">, </w:t>
      </w:r>
      <w:r>
        <w:rPr>
          <w:b/>
          <w:lang w:val="hi_IN" w:bidi="hi_IN"/>
        </w:rPr>
        <w:t>लाल रंग</w:t>
      </w:r>
      <w:r>
        <w:rPr>
          <w:lang w:val="hi_IN" w:bidi="hi_IN"/>
        </w:rPr>
        <w:t xml:space="preserve"> से रंगी मेढ़ों की खाल और किसी </w:t>
      </w:r>
      <w:r>
        <w:rPr>
          <w:b/>
          <w:lang w:val="hi_IN" w:bidi="hi_IN"/>
        </w:rPr>
        <w:t>जलीय जीव</w:t>
      </w:r>
      <w:r>
        <w:rPr>
          <w:lang w:val="hi_IN" w:bidi="hi_IN"/>
        </w:rPr>
        <w:t xml:space="preserve"> की खाल: यह जलीय जीव डॉल्फिन या मैनटी हो सकता है।</w:t>
      </w:r>
    </w:p>
    <w:p>
      <w:pPr>
        <w:pStyle w:val="ListBullet"/>
        <w:spacing w:line="240" w:lineRule="auto"/>
        <w:ind w:left="720"/>
      </w:pPr>
      <w:r>
        <w:rPr>
          <w:lang w:val="hi_IN" w:bidi="hi_IN"/>
        </w:rPr>
      </w:r>
      <w:r>
        <w:rPr>
          <w:b/>
          <w:lang w:val="hi_IN" w:bidi="hi_IN"/>
        </w:rPr>
        <w:t>बबूल की लकड़ी</w:t>
      </w:r>
      <w:r>
        <w:rPr>
          <w:lang w:val="hi_IN" w:bidi="hi_IN"/>
        </w:rPr>
        <w:t xml:space="preserve">: यह बबूल के पेड़ से प्राप्त लकड़ी है, जो कठोर और टिकाऊ होती है। </w:t>
      </w:r>
    </w:p>
    <w:p>
      <w:pPr>
        <w:pStyle w:val="ListBullet"/>
        <w:spacing w:line="240" w:lineRule="auto"/>
        <w:ind w:left="720"/>
      </w:pPr>
      <w:r>
        <w:rPr>
          <w:lang w:val="hi_IN" w:bidi="hi_IN"/>
        </w:rPr>
      </w:r>
      <w:r>
        <w:rPr>
          <w:b/>
          <w:lang w:val="hi_IN" w:bidi="hi_IN"/>
        </w:rPr>
        <w:t>दीपकों</w:t>
      </w:r>
      <w:r>
        <w:rPr>
          <w:lang w:val="hi_IN" w:bidi="hi_IN"/>
        </w:rPr>
        <w:t xml:space="preserve"> के </w:t>
      </w:r>
      <w:r>
        <w:rPr>
          <w:b/>
          <w:lang w:val="hi_IN" w:bidi="hi_IN"/>
        </w:rPr>
        <w:t>लिए तेल</w:t>
      </w:r>
      <w:r>
        <w:rPr>
          <w:lang w:val="hi_IN" w:bidi="hi_IN"/>
        </w:rPr>
        <w:t>: यह जैतून का तेल है, जिसे याजक तम्बू में कटोरे के आकार के दीपकों में डालते थे। एक कपड़े का टुकड़ा, जिसे बाती कहा जाता है, कटोरे में रखे तेल को सोख लेता था और फिर याजक उस बाती को जलाते थे।</w:t>
      </w:r>
    </w:p>
    <w:p>
      <w:pPr>
        <w:pStyle w:val="ListBullet"/>
        <w:spacing w:line="240" w:lineRule="auto"/>
        <w:ind w:left="720"/>
      </w:pPr>
      <w:r>
        <w:rPr>
          <w:lang w:val="hi_IN" w:bidi="hi_IN"/>
        </w:rPr>
      </w:r>
      <w:r>
        <w:rPr>
          <w:b/>
          <w:lang w:val="hi_IN" w:bidi="hi_IN"/>
        </w:rPr>
        <w:t>अभिषेक</w:t>
      </w:r>
      <w:r>
        <w:rPr>
          <w:lang w:val="hi_IN" w:bidi="hi_IN"/>
        </w:rPr>
        <w:t xml:space="preserve"> के तेल के लिए मसाले: अभिषेक का तेल और मसालों का एक विशेष मिश्रण होता है। लोग किसी व्यक्ति या वस्तु पर अभिषेक का तेल डालते थे ताकि यह दिखाया जा सके कि वे पवित्र हैं, या किसी विशेष कार्य के लिए अलग किया गया हैं।</w:t>
      </w:r>
    </w:p>
    <w:p>
      <w:pPr>
        <w:pStyle w:val="ListBullet"/>
        <w:spacing w:line="240" w:lineRule="auto"/>
        <w:ind w:left="720"/>
      </w:pPr>
      <w:r>
        <w:rPr>
          <w:lang w:val="hi_IN" w:bidi="hi_IN"/>
        </w:rPr>
      </w:r>
      <w:r>
        <w:rPr>
          <w:lang w:val="hi_IN" w:bidi="hi_IN"/>
        </w:rPr>
        <w:t xml:space="preserve">सुगंधित </w:t>
      </w:r>
      <w:r>
        <w:rPr>
          <w:b/>
          <w:lang w:val="hi_IN" w:bidi="hi_IN"/>
        </w:rPr>
        <w:t>धूप</w:t>
      </w:r>
      <w:r>
        <w:rPr>
          <w:lang w:val="hi_IN" w:bidi="hi_IN"/>
        </w:rPr>
        <w:t xml:space="preserve"> के लिए मसाले: धूप प्राकृतिक सामग्रियों का मिश्रण है, जैसे मसाले और गोंद, जो जलाने पर सुगंधित गंध उत्पन्न करता है।</w:t>
      </w:r>
    </w:p>
    <w:p>
      <w:pPr>
        <w:pStyle w:val="ListBullet"/>
        <w:spacing w:line="240" w:lineRule="auto"/>
        <w:ind w:left="720"/>
      </w:pPr>
      <w:r>
        <w:rPr>
          <w:lang w:val="hi_IN" w:bidi="hi_IN"/>
        </w:rPr>
      </w:r>
      <w:r>
        <w:rPr>
          <w:b/>
          <w:lang w:val="hi_IN" w:bidi="hi_IN"/>
        </w:rPr>
        <w:t>सुलैमानी पत्थर</w:t>
      </w:r>
      <w:r>
        <w:rPr>
          <w:lang w:val="hi_IN" w:bidi="hi_IN"/>
        </w:rPr>
        <w:t xml:space="preserve"> और अन्य कीमती रत्न: </w:t>
      </w:r>
      <w:r>
        <w:rPr>
          <w:b/>
          <w:lang w:val="hi_IN" w:bidi="hi_IN"/>
        </w:rPr>
        <w:t>ये एपोद</w:t>
      </w:r>
      <w:r>
        <w:rPr>
          <w:lang w:val="hi_IN" w:bidi="hi_IN"/>
        </w:rPr>
        <w:t xml:space="preserve"> और </w:t>
      </w:r>
      <w:r>
        <w:rPr>
          <w:b/>
          <w:lang w:val="hi_IN" w:bidi="hi_IN"/>
        </w:rPr>
        <w:t>चपरास</w:t>
      </w:r>
      <w:r>
        <w:rPr>
          <w:lang w:val="hi_IN" w:bidi="hi_IN"/>
        </w:rPr>
        <w:t xml:space="preserve"> के लिए हैं। सुलैमानी पत्थर एक गहरे रंग का पत्थर होता है जिसमें कुछ सफेद धारियाँ होती हैं। कुशल कारीगर सुलैमानी पत्थर और अन्य कीमती पत्थरों को एपोद और चपरास पर लगाएंगे। एपोद एक एप्रन जैसा वस्त्र था जिसे </w:t>
      </w:r>
      <w:r>
        <w:rPr>
          <w:b/>
          <w:lang w:val="hi_IN" w:bidi="hi_IN"/>
        </w:rPr>
        <w:t>महायाजक</w:t>
      </w:r>
      <w:r>
        <w:rPr>
          <w:lang w:val="hi_IN" w:bidi="hi_IN"/>
        </w:rPr>
        <w:t xml:space="preserve"> पहनता था। चपरास एक विशेष जेब थी जो एपोद से जुड़ी होती थी और महायाजक की छाती पर लटकी रहती थी। </w:t>
      </w:r>
    </w:p>
    <w:p>
      <w:pPr/>
      <w:r>
        <w:rPr>
          <w:lang w:val="hi_IN" w:bidi="hi_IN"/>
        </w:rPr>
      </w:r>
      <w:r>
        <w:rPr>
          <w:b/>
          <w:lang w:val="hi_IN" w:bidi="hi_IN"/>
        </w:rPr>
        <w:t>पीतल</w:t>
      </w:r>
      <w:r>
        <w:rPr>
          <w:lang w:val="hi_IN" w:bidi="hi_IN"/>
        </w:rPr>
        <w:t xml:space="preserve">, </w:t>
      </w:r>
      <w:r>
        <w:rPr>
          <w:b/>
          <w:lang w:val="hi_IN" w:bidi="hi_IN"/>
        </w:rPr>
        <w:t>अभिषेक</w:t>
      </w:r>
      <w:r>
        <w:rPr>
          <w:lang w:val="hi_IN" w:bidi="hi_IN"/>
        </w:rPr>
        <w:t xml:space="preserve">, </w:t>
      </w:r>
      <w:r>
        <w:rPr>
          <w:b/>
          <w:lang w:val="hi_IN" w:bidi="hi_IN"/>
        </w:rPr>
        <w:t>तेल के दीपक</w:t>
      </w:r>
      <w:r>
        <w:rPr>
          <w:lang w:val="hi_IN" w:bidi="hi_IN"/>
        </w:rPr>
        <w:t xml:space="preserve"> और </w:t>
      </w:r>
      <w:r>
        <w:rPr>
          <w:b/>
          <w:lang w:val="hi_IN" w:bidi="hi_IN"/>
        </w:rPr>
        <w:t>एपोद</w:t>
      </w:r>
      <w:r>
        <w:rPr>
          <w:lang w:val="hi_IN" w:bidi="hi_IN"/>
        </w:rPr>
        <w:t xml:space="preserve"> के बारे में अधिक जानकारी के लिए मुख्य शब्दावली देखें। इस सूची की वस्तुओं के लिए उसी शब्द या वाक्यांश का प्रयोग करें जिसका प्रयोग आपने पिछले भागों में किया है।</w:t>
      </w:r>
    </w:p>
    <w:p>
      <w:pPr/>
      <w:r>
        <w:rPr>
          <w:lang w:val="hi_IN" w:bidi="hi_IN"/>
        </w:rPr>
      </w:r>
      <w:r>
        <w:rPr>
          <w:lang w:val="hi_IN" w:bidi="hi_IN"/>
        </w:rPr>
        <w:t>यहाँ रुकें और आवश्यकता अनुसार इन वस्तुओं के चित्रों को एक समूह के रूप में देखें। इस ऑडियो को यहाँ रोकें।</w:t>
      </w:r>
    </w:p>
    <w:p>
      <w:pPr/>
      <w:r>
        <w:rPr>
          <w:lang w:val="hi_IN" w:bidi="hi_IN"/>
        </w:rPr>
      </w:r>
      <w:r>
        <w:rPr>
          <w:lang w:val="hi_IN" w:bidi="hi_IN"/>
        </w:rPr>
        <w:t xml:space="preserve">फिर मूसा उन सभी वस्तुओं की सूची देता है जिनकी आवश्यकता कुशल कारीगरों को </w:t>
      </w:r>
      <w:r>
        <w:rPr>
          <w:b/>
          <w:lang w:val="hi_IN" w:bidi="hi_IN"/>
        </w:rPr>
        <w:t>मिलाप वाला तम्बू</w:t>
      </w:r>
      <w:r>
        <w:rPr>
          <w:lang w:val="hi_IN" w:bidi="hi_IN"/>
        </w:rPr>
        <w:t xml:space="preserve"> बनाने के लिए होगी। यह एक बड़ा तम्बू था जिसे इस्राएली लोग एक स्थान से दूसरे स्थान पर ले जाते थे और वहाँ परमेश्वर की आराधना करते थे। मिलाप वाले तम्बू के चारों ओर एक आँगन था और कपड़े की दीवारें उस आँगन को बाकी छावनी से अलग करती थीं। तम्बू और आँगन में विशेष वस्तुएँ थीं जिनका उपयोग याजक परमेश्वर की सेवा करने के लिए करते थे। </w:t>
      </w:r>
      <w:r>
        <w:rPr>
          <w:b/>
          <w:lang w:val="hi_IN" w:bidi="hi_IN"/>
        </w:rPr>
        <w:t>मिलाप वाले तम्बू</w:t>
      </w:r>
      <w:r>
        <w:rPr>
          <w:lang w:val="hi_IN" w:bidi="hi_IN"/>
        </w:rPr>
        <w:t xml:space="preserve"> के बारे में अधिक जानकारी के लिए, मुख्य शब्दावली देखें। मिलाप वाले तम्बू के लिए उसी शब्द या वाक्यांश का प्रयोग करें जिसका प्रयोग आपने पिछले भागों में किया है।</w:t>
      </w:r>
    </w:p>
    <w:p>
      <w:pPr/>
      <w:r>
        <w:rPr>
          <w:lang w:val="hi_IN" w:bidi="hi_IN"/>
        </w:rPr>
      </w:r>
      <w:r>
        <w:rPr>
          <w:lang w:val="hi_IN" w:bidi="hi_IN"/>
        </w:rPr>
        <w:t>यहाँ रुकें और एक बार फिर मिलाप वाले तम्बू के आँगन की तस्वीर समूह के रूप में देखें। इस ऑडियो को यहाँ रोकें।</w:t>
      </w:r>
    </w:p>
    <w:p>
      <w:pPr/>
      <w:r>
        <w:rPr>
          <w:lang w:val="hi_IN" w:bidi="hi_IN"/>
        </w:rPr>
      </w:r>
      <w:r>
        <w:rPr>
          <w:lang w:val="hi_IN" w:bidi="hi_IN"/>
        </w:rPr>
        <w:t xml:space="preserve">कारीगरों को </w:t>
      </w:r>
      <w:r>
        <w:rPr>
          <w:b/>
          <w:lang w:val="hi_IN" w:bidi="hi_IN"/>
        </w:rPr>
        <w:t>वाचा का सन्दूक</w:t>
      </w:r>
      <w:r>
        <w:rPr>
          <w:lang w:val="hi_IN" w:bidi="hi_IN"/>
        </w:rPr>
        <w:t xml:space="preserve"> बनाना चाहिए जिसे कभी-कभी</w:t>
      </w:r>
      <w:r>
        <w:rPr>
          <w:b/>
          <w:lang w:val="hi_IN" w:bidi="hi_IN"/>
        </w:rPr>
        <w:t xml:space="preserve"> साक्षी का सन्दूक</w:t>
      </w:r>
      <w:r>
        <w:rPr>
          <w:lang w:val="hi_IN" w:bidi="hi_IN"/>
        </w:rPr>
        <w:t xml:space="preserve"> भी कहा जाता है। यह बबूल की लकड़ी से बना एक आयताकार सन्दूक है, जिस पर सोने की परत चढ़ी हुई है और उस पर प्रायश्चित का ढकना नामक सोने का ढक्कन लगा है, साथ ही किनारों पर ले जाने के लिए डण्डे लगे हैं। यह सन्दूक परमेश्वर की उपस्थिति का प्रतीक था। </w:t>
      </w:r>
      <w:r>
        <w:rPr>
          <w:b/>
          <w:lang w:val="hi_IN" w:bidi="hi_IN"/>
        </w:rPr>
        <w:t>वाचा के सन्दू</w:t>
      </w:r>
      <w:r>
        <w:rPr>
          <w:lang w:val="hi_IN" w:bidi="hi_IN"/>
        </w:rPr>
        <w:t xml:space="preserve">क के बारे में अधिक जानकारी के लिए, मुख्य शब्दावली को देखें। वाचा के सन्दूक के लिए उसी शब्द या वाक्यांश का प्रयोग करें जो आपने पिछले भागों में प्रयोग किया है। </w:t>
      </w:r>
    </w:p>
    <w:p>
      <w:pPr/>
      <w:r>
        <w:rPr>
          <w:lang w:val="hi_IN" w:bidi="hi_IN"/>
        </w:rPr>
      </w:r>
      <w:r>
        <w:rPr>
          <w:lang w:val="hi_IN" w:bidi="hi_IN"/>
        </w:rPr>
        <w:t xml:space="preserve">उन्हें धूप की </w:t>
      </w:r>
      <w:r>
        <w:rPr>
          <w:b/>
          <w:lang w:val="hi_IN" w:bidi="hi_IN"/>
        </w:rPr>
        <w:t>वेदी</w:t>
      </w:r>
      <w:r>
        <w:rPr>
          <w:lang w:val="hi_IN" w:bidi="hi_IN"/>
        </w:rPr>
        <w:t xml:space="preserve"> और होमबलि की वेदी बनानी चाहिए। वेदी वह स्थान है जहाँ लोग परमेश्वर को भेंट चढ़ाते हैं और उन्हें जलाकर अर्पण करते हैं। होमबलि की वेदी एक बड़ा लकड़ी का सन्दूक था, जो पीतल से ढका हुआ था। याजक उस पर पशु और अन्न की भेंट जलाते थे। धूप की वेदी एक छोटा लकड़ी का सन्दूक था, जो सोने से ढका हुआ था। याजक उस पर धूप जलाते थे। </w:t>
      </w:r>
    </w:p>
    <w:p>
      <w:pPr/>
      <w:r>
        <w:rPr>
          <w:lang w:val="hi_IN" w:bidi="hi_IN"/>
        </w:rPr>
      </w:r>
      <w:r>
        <w:rPr>
          <w:b/>
          <w:lang w:val="hi_IN" w:bidi="hi_IN"/>
        </w:rPr>
        <w:t>वेदी</w:t>
      </w:r>
      <w:r>
        <w:rPr>
          <w:lang w:val="hi_IN" w:bidi="hi_IN"/>
        </w:rPr>
        <w:t xml:space="preserve"> के बारे में अधिक जानकारी के लिए, मुख्य शब्दावली को देखें। इन वेदियों के लिए उन्हीं शब्दों या वाक्यांशों का प्रयोग करें जो आपने पिछले भागों में प्रयोग किए हैं। </w:t>
      </w:r>
    </w:p>
    <w:p>
      <w:pPr/>
      <w:r>
        <w:rPr>
          <w:lang w:val="hi_IN" w:bidi="hi_IN"/>
        </w:rPr>
      </w:r>
      <w:r>
        <w:rPr>
          <w:lang w:val="hi_IN" w:bidi="hi_IN"/>
        </w:rPr>
        <w:t xml:space="preserve">कुशल कारीगर </w:t>
      </w:r>
      <w:r>
        <w:rPr>
          <w:b/>
          <w:lang w:val="hi_IN" w:bidi="hi_IN"/>
        </w:rPr>
        <w:t>'भेंट की रोटी'</w:t>
      </w:r>
      <w:r>
        <w:rPr>
          <w:lang w:val="hi_IN" w:bidi="hi_IN"/>
        </w:rPr>
        <w:t xml:space="preserve"> के लिए मेज़ बनाएँगे। याजकों ने इस रोटी को यहोवा को समर्पित किया, परन्तु यह यहोवा के लिए भोजन नहीं था। ये बारह रोटियाँ शायद इस्राएल के लोगों का प्रतीक थीं और यह याद दिलाती थी कि यहोवा इस्राएलियों की देखभाल कैसे करता है। भेंट की रोटियों के लिए उसी शब्द या वाक्यांश का प्रयोग करें जो आपने पिछले भागों में प्रयोग किया है। </w:t>
      </w:r>
    </w:p>
    <w:p>
      <w:pPr/>
      <w:r>
        <w:rPr>
          <w:lang w:val="hi_IN" w:bidi="hi_IN"/>
        </w:rPr>
      </w:r>
      <w:r>
        <w:rPr>
          <w:lang w:val="hi_IN" w:bidi="hi_IN"/>
        </w:rPr>
        <w:t xml:space="preserve">कुशल कारीगरों को </w:t>
      </w:r>
      <w:r>
        <w:rPr>
          <w:b/>
          <w:lang w:val="hi_IN" w:bidi="hi_IN"/>
        </w:rPr>
        <w:t>याजकों</w:t>
      </w:r>
      <w:r>
        <w:rPr>
          <w:lang w:val="hi_IN" w:bidi="hi_IN"/>
        </w:rPr>
        <w:t xml:space="preserve"> के लिए विशेष वस्त्र भी बनाने चाहिए। याजक वे लोग थे जो मिलाप वाले तम्बू में सेवा करते थे। याजक लोगों के लिए परमेश्वर को </w:t>
      </w:r>
      <w:r>
        <w:rPr>
          <w:b/>
          <w:lang w:val="hi_IN" w:bidi="hi_IN"/>
        </w:rPr>
        <w:t>बलिदान</w:t>
      </w:r>
      <w:r>
        <w:rPr>
          <w:lang w:val="hi_IN" w:bidi="hi_IN"/>
        </w:rPr>
        <w:t xml:space="preserve"> चढ़ाने के लिए जिम्मेदार थे। एक महायाजक था जिसे विशेष कार्य सौंपे गए थे। पहले याजक हारून और उसके </w:t>
      </w:r>
      <w:r>
        <w:rPr>
          <w:b/>
          <w:lang w:val="hi_IN" w:bidi="hi_IN"/>
        </w:rPr>
        <w:t>पुत्र</w:t>
      </w:r>
      <w:r>
        <w:rPr>
          <w:lang w:val="hi_IN" w:bidi="hi_IN"/>
        </w:rPr>
        <w:t xml:space="preserve"> थे। परमेश्वर ने याजकों के लिए विशेष वस्त्र बनाने के निर्देश दिए थे, जिन्हें वे यहोवा की सेवा करते समय पहनते थे। </w:t>
      </w:r>
      <w:r>
        <w:rPr>
          <w:b/>
          <w:lang w:val="hi_IN" w:bidi="hi_IN"/>
        </w:rPr>
        <w:t>याजक</w:t>
      </w:r>
      <w:r>
        <w:rPr>
          <w:lang w:val="hi_IN" w:bidi="hi_IN"/>
        </w:rPr>
        <w:t xml:space="preserve"> के बारे में अधिक जानकारी के लिए, मुख्य शब्दावली देखें। याजक के लिए उसी शब्द या वाक्यांश का प्रयोग करें जो आपने पिछले भागों में प्रयोग किया है। </w:t>
      </w:r>
    </w:p>
    <w:p>
      <w:pPr/>
      <w:r>
        <w:rPr>
          <w:lang w:val="hi_IN" w:bidi="hi_IN"/>
        </w:rPr>
      </w:r>
      <w:r>
        <w:rPr>
          <w:lang w:val="hi_IN" w:bidi="hi_IN"/>
        </w:rPr>
        <w:t xml:space="preserve">यहाँ रुकें और समूह के रूप में याजकों और महायाजक के वस्त्रों की तस्वीर देखें।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35:20–29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35:20–29 को सुनें और अपने मन में रखें।</w:t>
      </w:r>
    </w:p>
    <w:p>
      <w:pPr/>
      <w:r>
        <w:rPr>
          <w:lang w:val="hi_IN" w:bidi="hi_IN"/>
        </w:rPr>
      </w:r>
      <w:r>
        <w:rPr>
          <w:lang w:val="hi_IN" w:bidi="hi_IN"/>
        </w:rPr>
        <w:t>यदि सम्भव हो, तो निर्गमन 35:20–29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35:20–29 का ऑडियो संस्करण सबसे आसानी से समझ में आने वाले अनुवाद में सुनें।</w:t>
      </w:r>
    </w:p>
    <w:p>
      <w:pPr/>
      <w:r>
        <w:rPr>
          <w:lang w:val="hi_IN" w:bidi="hi_IN"/>
        </w:rPr>
      </w:r>
      <w:r>
        <w:rPr>
          <w:lang w:val="hi_IN" w:bidi="hi_IN"/>
        </w:rPr>
        <w:t>पिछले भागों में, परमेश्वर ने मूसा को मिलाप वाले तम्बू के लिए आवश्यक सामग्रियों और योजनाओं की एक सूची दी थी, जो वह स्थान होगा जहाँ इस्राएली यहोवा की आराधना करेंगे। मूसा ने अभी-अभी इस्राएलियों को उन सामग्रियों के बारे में बताया है और साथ ही उन वस्तुओं का संक्षिप्त विवरण भी दिया है जिनकी आवश्यकता कुशल कारीगरों को निर्माण के लिए होगी। अब इस्राएली मूसा को छोड़कर, या उसकी उपस्थिति से निकलकर सामग्री इकट्ठा करने के लिए अपने-अपने घरों को लौट जाते हैं। मूल भाषा में लिखा है कि जिन-जिन के हृदय और आत्मा में इच्छा उत्पन्न हुई या उत्साह हुआ, वे सब सामग्रियाँ लेकर आए। इसका अर्थ है वे सभी लोग जो देने के लिए इच्छुक, उत्सुक और तैयार थे। यह कोई जबरन दिया गया दान नहीं था, बल्कि खुशी से स्वेच्छा से दिया गया दान था।</w:t>
      </w:r>
    </w:p>
    <w:p>
      <w:pPr/>
      <w:r>
        <w:rPr>
          <w:lang w:val="hi_IN" w:bidi="hi_IN"/>
        </w:rPr>
      </w:r>
      <w:r>
        <w:rPr>
          <w:lang w:val="hi_IN" w:bidi="hi_IN"/>
        </w:rPr>
        <w:t>यहाँ रुकें और इस प्रश्न पर समूह में चर्चा करें: कोई ऐसी कहानी सुनाएँ जब आप किसी समूह का हिस्सा थे जो किसी परियोजना को शुरू करने के लिए उत्साहित था, जैसे कि कोई भवन बनाना या नया भोजन तैयार करना। ध्यान से सुनें कि लोग कैसे दिखाते हैं कि वे उत्साहित हैं और परियोजना में मदद करने के लिए तैयार हैं। इस ऑडियो को यहाँ रोकें।</w:t>
      </w:r>
    </w:p>
    <w:p>
      <w:pPr/>
      <w:r>
        <w:rPr>
          <w:lang w:val="hi_IN" w:bidi="hi_IN"/>
        </w:rPr>
      </w:r>
      <w:r>
        <w:rPr>
          <w:lang w:val="hi_IN" w:bidi="hi_IN"/>
        </w:rPr>
        <w:t>इस्राएली इन सामग्रियों को यहोवा के पास भेंट के रूप में लाए। भेंट वह उपहार है जिसे लोग परमेश्वर को समर्पित करते हैं या देते हैं। यहोवा परमेश्वर का वास्तविक नाम है। ये लोग यहोवा को समर्पित करने के लिए एक विशेष उपहार ला रहे हैं। कुशल कारीगर इन भेंटों का उपयोग करके मिलाप वाले तम्बू बनाएँगे, जहाँ यहोवा की उपस्थिति होगी और जहाँ याजक लोगों को यहोवा की आराधना में अगुवाई करेंगे।</w:t>
      </w:r>
    </w:p>
    <w:p>
      <w:pPr/>
      <w:r>
        <w:rPr>
          <w:lang w:val="hi_IN" w:bidi="hi_IN"/>
        </w:rPr>
      </w:r>
      <w:r>
        <w:rPr>
          <w:lang w:val="hi_IN" w:bidi="hi_IN"/>
        </w:rPr>
        <w:t xml:space="preserve">इस्राएलियों ने वे सब वस्तुएँ लाकर दीं जिनकी आवश्यकता कुशल कारीगरों को मिलाप के तम्बू बनाने के लिए थी—जिसे मिलाप वाला तम्बू भी कहा जाता है—और उसकी सेवा के लिए भी सब कुछ, जिसका अर्थ है कि वे सब वस्तुएँ जो याजक उसके भीतर यहोवा की आराधना करने में उपयोग करेंगे। इस्राएलियों ने पवित्र वस्त्रों के लिए भी सब कुछ लाकर दिया—वे वस्त्र जिन्हें याजक यहोवा की सेवा करते समय पहनेंगे। इस भाग के लेखक स्पष्ट रूप से कहता है कि पुरुष और स्त्रियाँ दोनों स्वेच्छा से सामग्री लाए थे, जिससे पता चलता है कि पूरा समुदाय इसमें शामिल था। </w:t>
      </w:r>
    </w:p>
    <w:p>
      <w:pPr/>
      <w:r>
        <w:rPr>
          <w:lang w:val="hi_IN" w:bidi="hi_IN"/>
        </w:rPr>
      </w:r>
      <w:r>
        <w:rPr>
          <w:lang w:val="hi_IN" w:bidi="hi_IN"/>
        </w:rPr>
        <w:t>यहाँ रुकें और समूह में मिलकर मिलाप वाले तम्बू की एक तस्वीर देखें। इस ऑडियो को यहाँ रोकें।</w:t>
      </w:r>
    </w:p>
    <w:p>
      <w:pPr/>
      <w:r>
        <w:rPr>
          <w:lang w:val="hi_IN" w:bidi="hi_IN"/>
        </w:rPr>
      </w:r>
      <w:r>
        <w:rPr>
          <w:lang w:val="hi_IN" w:bidi="hi_IN"/>
        </w:rPr>
        <w:t>सोने के लिए, इस्राएली हर प्रकार के गहने लाए थे। इसमें अंगूठियाँ, कान की बालियाँ, कंगन, वस्त्रों के आभूषण और हार शामिल हो सकते थे, जिनमें से अधिकांश शायद स्त्रियों ने दिए थे। उन्होंने अपना सोना यहोवा को विशेष भेंट के रूप में प्रस्तुत किया। कुछ अनुवादों में "हिलाए जाने की भेंट" कहा गया है। हिलाए जाने की भेंट में लोग वस्तुओं को कई बार ऊपर उठाते और नीचे करते थे, ताकि यह दिखा सकें कि ये वस्तुएँ यहोवा को समर्पित हैं। यह सम्भव है कि उन्होंने भेंट इस प्रकार प्रस्तुत की हो, परन्तु निश्चित रूप से उन्होंने ये भेंट विशेष रूप से यहोवा को ही दी थी।</w:t>
      </w:r>
    </w:p>
    <w:p>
      <w:pPr/>
      <w:r>
        <w:rPr>
          <w:lang w:val="hi_IN" w:bidi="hi_IN"/>
        </w:rPr>
      </w:r>
      <w:r>
        <w:rPr>
          <w:lang w:val="hi_IN" w:bidi="hi_IN"/>
        </w:rPr>
        <w:t>यहाँ रुकें और समूह में मिलकर सोने के आभूषणों की तस्वीर देखें। इस ऑडियो को यहाँ रोकें।</w:t>
      </w:r>
    </w:p>
    <w:p>
      <w:pPr/>
      <w:r>
        <w:rPr>
          <w:lang w:val="hi_IN" w:bidi="hi_IN"/>
        </w:rPr>
      </w:r>
      <w:r>
        <w:rPr>
          <w:lang w:val="hi_IN" w:bidi="hi_IN"/>
        </w:rPr>
        <w:t xml:space="preserve">जो लोग इच्छुक थे, वे नीले, बैंगनी और गहरे लाल रंग के कपड़े लेकर आए। यह शायद ऊन का धागा या सूत था। उन्होंने महीन सनी लाकर दिया, जो सन के पौधे से बनने वाला कपड़ा होता है। वे लोग बकरी के बाल लाए ताकि उसे मोड़कर धागा बनाया जा सके, उन्होंने रंगे या तैयार किए हुए मेढ़े की खालें भी दीं, और जल‑जन्तु की खालें भी दीं, जो शयद डॉल्फ़िन या मैनटी की रही होंगी। उन्होंने यहोवा को विशेष भेंट के रूप में चांदी और पीतल भी दिया। वे निर्माण कार्य में उपयोग करने के लिए बबूल के पेड़ से लकड़ी लाए थे। ये सभी वस्तुएं निर्माण कार्य के लिए उपयोगी और मूल्यवान सामग्री थीं। </w:t>
      </w:r>
    </w:p>
    <w:p>
      <w:pPr/>
      <w:r>
        <w:rPr>
          <w:lang w:val="hi_IN" w:bidi="hi_IN"/>
        </w:rPr>
      </w:r>
      <w:r>
        <w:rPr>
          <w:lang w:val="hi_IN" w:bidi="hi_IN"/>
        </w:rPr>
        <w:t>यहाँ रुकें और इस प्रश्न पर समूह में चर्चा करें: कोई ऐसी कहानी सुनाएँ जब आप कोई विशेष वस्तु बना रहे थे, जैसे विवाह के वस्त्र या कोई महत्वपूर्ण उपहार। आपने किस प्रकार की या किस गुणवत्ता की वस्तुओं का उपयोग किया? आपने इन वस्तुओं का उपयोग क्यों किया? इस ऑडियो को यहाँ रोकें।</w:t>
      </w:r>
    </w:p>
    <w:p>
      <w:pPr/>
      <w:r>
        <w:rPr>
          <w:lang w:val="hi_IN" w:bidi="hi_IN"/>
        </w:rPr>
      </w:r>
      <w:r>
        <w:rPr>
          <w:lang w:val="hi_IN" w:bidi="hi_IN"/>
        </w:rPr>
        <w:t xml:space="preserve">सभी स्त्रियाँ जो सिलाई और हाथ से सूत कातने में निपुण थीं, उन्होंने सामग्री तैयार की। इसका अर्थ यह हो सकता है कि इन स्त्रियों ने सामग्रियों को यहोवा के पास लाने से पहले ही तैयार किया था, या उन सामग्रियों पर काम किया जो लोगों ने पहले ही यहोवा को समर्पित कर दी थी। कताई का अर्थ है रेशों को आपस में मोड़कर सूत या धागा बनाना। इस संस्कृति में स्त्रियों का महत्वपूर्ण काम सूत और धागा कातना था। कुशल स्त्रियों ने नीले, बैंगनी और लाल धागे और उत्तम सनी तैयार किया। उन्होंने बकरी के बालों को मोड़कर धागा बनाया। यह सम्भव है कि उन स्त्रियों ने कपड़े को रंगा भी हो। </w:t>
      </w:r>
    </w:p>
    <w:p>
      <w:pPr/>
      <w:r>
        <w:rPr>
          <w:lang w:val="hi_IN" w:bidi="hi_IN"/>
        </w:rPr>
      </w:r>
      <w:r>
        <w:rPr>
          <w:lang w:val="hi_IN" w:bidi="hi_IN"/>
        </w:rPr>
        <w:t>यहाँ रुकें और इस प्रश्न पर समूह में चर्चा करें: आपकी संस्कृति में लोग कपड़े की सामग्री कैसे तैयार करते हैं या बनाते हैं, ताकि उनसे वस्त्र, कंबल या परदे जैसी चीज़ें बनाई जा सकें? इस काम की ज़िम्मेदारी किस प्रकार या किन समूहों के लोगों के पास होती है? इस ऑडियो को यहाँ रोकें।</w:t>
      </w:r>
    </w:p>
    <w:p>
      <w:pPr/>
      <w:r>
        <w:rPr>
          <w:lang w:val="hi_IN" w:bidi="hi_IN"/>
        </w:rPr>
      </w:r>
      <w:r>
        <w:rPr>
          <w:lang w:val="hi_IN" w:bidi="hi_IN"/>
        </w:rPr>
        <w:t xml:space="preserve">मूसा ने कुछ पुरुषों को चुना था ताकि वे प्रधान बनें और जब लोगों के बीच असहमति या समस्या हो तो न्याय करने में सहायता करें। ये प्रधान एपोद और चपरास के लिएसुलैमानी पत्थर और अन्य बहुमूल्य रत्न लाए। सुलैमानी पत्थर एक गहरा पत्थर होता है जिसमें कुछ सफेद धारियाँ होती हैं। एपोद एक एप्रन जैसा वस्त्र था जिसे महायाजक पहनता था। चपरास एक विशेष जेब थी जो एपोद से जुड़ी होती थी और महायाजक की छाती पर लटकी रहती थी। </w:t>
      </w:r>
    </w:p>
    <w:p>
      <w:pPr/>
      <w:r>
        <w:rPr>
          <w:lang w:val="hi_IN" w:bidi="hi_IN"/>
        </w:rPr>
      </w:r>
      <w:r>
        <w:rPr>
          <w:lang w:val="hi_IN" w:bidi="hi_IN"/>
        </w:rPr>
        <w:t>यहाँ रुकें और समूह के रूप में महायाजक के वस्त्रों की तस्वीर देखें। इस ऑडियो को यहाँ रोकें।</w:t>
      </w:r>
    </w:p>
    <w:p>
      <w:pPr/>
      <w:r>
        <w:rPr>
          <w:lang w:val="hi_IN" w:bidi="hi_IN"/>
        </w:rPr>
      </w:r>
      <w:r>
        <w:rPr>
          <w:lang w:val="hi_IN" w:bidi="hi_IN"/>
        </w:rPr>
        <w:t xml:space="preserve">प्रधान अपने साथ जैतून का तेल भी लाए हैं जिसका उपयोग याजक दीपकों को जलाने के लिए ईंधन के रूप में करेंगे, साथ ही मसाले भी लाए हैं। कुशल कारीगर जैतून के तेल को मसालों के साथ मिलाकर अभिषेक का तेल बनाएँगे। लोग इस विशेष तेल को वस्तुओं या व्यक्तियों पर मलते या लगाते थे ताकि दिखा सकें कि वे किसी खास काम के लिए अलग किया गया हैं। कारीगर मसालों का उपयोग विशेष सुगंधित धूप बनाने के लिए भी करेंगे, जिसे याजक यहोवा के सामने सुगंधित सुगंध के रूप में जलाएँगे। </w:t>
      </w:r>
    </w:p>
    <w:p>
      <w:pPr/>
      <w:r>
        <w:rPr>
          <w:lang w:val="hi_IN" w:bidi="hi_IN"/>
        </w:rPr>
      </w:r>
      <w:r>
        <w:rPr>
          <w:lang w:val="hi_IN" w:bidi="hi_IN"/>
        </w:rPr>
        <w:t>यह भाग इस बात को दोहराते हुए समाप्त होता है कि सभी इच्छुक लोगों ने यहोवा को भेंट दीं। मूसा ने लोगों को बताया था कि यहोवा उनसे क्या करवाना चाहता है और उनमें से बहुत से पुरुष और स्त्रियाँ अपनी भेंटें लेकर आए। कुछ अनुवादों में कहा गया है कि ये भेंटें स्वेच्छा से दी गई थीं। यह वह भेंट थी जो लोगों ने अपनी इच्छा से दी थी, न कि इसलिए कि परमेश्वर ने उसे माँगा या अनिवार्य किया था।</w:t>
      </w:r>
      <w:r>
        <w:rPr>
          <w:lang w:val="hi_IN" w:bidi="hi_IN"/>
        </w:rPr>
      </w:r>
    </w:p>
    <w:p>
      <w:pPr>
        <w:pStyle w:val="Heading3"/>
      </w:pPr>
      <w:r>
        <w:rPr>
          <w:lang w:val="hi_IN" w:bidi="hi_IN"/>
        </w:rPr>
        <w:t>घटनाओं को समझाना</w:t>
      </w:r>
    </w:p>
    <w:p>
      <w:pPr/>
      <w:r>
        <w:rPr>
          <w:lang w:val="hi_IN" w:bidi="hi_IN"/>
        </w:rPr>
      </w:r>
      <w:r>
        <w:rPr>
          <w:lang w:val="hi_IN" w:bidi="hi_IN"/>
        </w:rPr>
        <w:t>निर्गमन 35:20–29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एक दृश्य है।</w:t>
      </w:r>
    </w:p>
    <w:p>
      <w:pPr/>
      <w:r>
        <w:rPr>
          <w:lang w:val="hi_IN" w:bidi="hi_IN"/>
        </w:rPr>
      </w:r>
      <w:r>
        <w:rPr>
          <w:b/>
          <w:lang w:val="hi_IN" w:bidi="hi_IN"/>
        </w:rPr>
        <w:t>इस दृश्य में:</w:t>
      </w:r>
      <w:r>
        <w:rPr>
          <w:lang w:val="hi_IN" w:bidi="hi_IN"/>
        </w:rPr>
        <w:t xml:space="preserve"> इस्राएल के लोग यहोवा को भेंट के रूप में मिलाप वाले तम्बू के लिए सामग्री लाते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 के पुरुष और स्त्रियाँ</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परमेश्वर, जिसका व्यक्तिगत नाम यहोवा है</w:t>
      </w:r>
    </w:p>
    <w:p>
      <w:pPr>
        <w:pStyle w:val="ListBullet"/>
        <w:spacing w:line="240" w:lineRule="auto"/>
        <w:ind w:left="720"/>
      </w:pPr>
      <w:r>
        <w:rPr>
          <w:lang w:val="hi_IN" w:bidi="hi_IN"/>
        </w:rPr>
      </w:r>
      <w:r>
        <w:rPr>
          <w:lang w:val="hi_IN" w:bidi="hi_IN"/>
        </w:rPr>
        <w:t>कताई और सिलाई में कुशल स्त्रियाँ</w:t>
      </w:r>
    </w:p>
    <w:p>
      <w:pPr>
        <w:pStyle w:val="ListBullet"/>
        <w:spacing w:line="240" w:lineRule="auto"/>
        <w:ind w:left="720"/>
      </w:pPr>
      <w:r>
        <w:rPr>
          <w:lang w:val="hi_IN" w:bidi="hi_IN"/>
        </w:rPr>
      </w:r>
      <w:r>
        <w:rPr>
          <w:lang w:val="hi_IN" w:bidi="hi_IN"/>
        </w:rPr>
        <w:t xml:space="preserve">इस्राएल के प्रधान </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पिछले भाग में, इस्राएल के सभी लोग मूसा को बोलते हुए सुनने के लिए एकत्र हुए थे। मूसा ने उन्हें उन सामग्रियों की सूची दी जिनकी आवश्यकता कुशल कारीगरों को मिलाप वाले तम्बू बनाने के लिए होगी। उसने उन्हें मिलाप वाले तम्बू के सभी भागों का संक्षिप्त विवरण भी दिया। अब जो भी लोग इच्छुक हैं, वे मूसा को छोड़कर अपने-अपने तम्बुओं में लौट जाते हैं और मूसा द्वारा बताई गई सामग्री को ढूंढ निकालते हैं। वे इन सामग्रियों को यहोवा को भेंट के रूप में देते हैं।</w:t>
      </w:r>
    </w:p>
    <w:p>
      <w:pPr/>
      <w:r>
        <w:rPr>
          <w:lang w:val="hi_IN" w:bidi="hi_IN"/>
        </w:rPr>
      </w:r>
      <w:r>
        <w:rPr>
          <w:lang w:val="hi_IN" w:bidi="hi_IN"/>
        </w:rPr>
        <w:t>यहाँ रुकें और इस प्रश्न पर समूह में चर्चा करें: किसी ऐसे समय के बारे में बात करें जब लोगों ने किसी व्यक्ति को समर्पित करने के लिए कोई स्थान बनाया हो, जैसे कि सभा‑स्थल। लोगों ने कैसे दिखाया कि यह एक विशेष परियोजना थी? उन्होंने इस स्थान को बनाने के लिए सामग्री कैसे इकट्ठा की? लोगों ने इस परियोजना में किस प्रकार योगदान दिया? इस ऑडियो को यहाँ रोकें।</w:t>
      </w:r>
    </w:p>
    <w:p>
      <w:pPr/>
      <w:r>
        <w:rPr>
          <w:lang w:val="hi_IN" w:bidi="hi_IN"/>
        </w:rPr>
      </w:r>
      <w:r>
        <w:rPr>
          <w:lang w:val="hi_IN" w:bidi="hi_IN"/>
        </w:rPr>
        <w:t xml:space="preserve">यह भाग कई बार दोहराता है कि जिन लोगों को अपने हृदय और आत्मा में इच्छा या उत्साह महसूस हुआ, वे सब सामग्रियाँ लेकर आए। इसका अर्थ है वे सभी लोग जो देने के लिए इच्छुक, उत्सुक और तैयार थे। यहोवा लोगों को देने के लिए मजबूर नहीं कर रहा था और न ही क्रूरतापूर्वक उनसे बहुत अधिक ले रहा था। उसने केवल उन लोगों से सामग्री माँगी जो देना चाहते थे। लोग इस परियोजना का हिस्सा बनकर उत्साहित और सम्मानित महसूस कर रहे थे। यह भाग कई बार दोहराता है कि पुरुष और स्त्रियाँ दोनों ने इन सामग्रियों को उपहार के रूप में दिया, जिन्हें भेंट भी कहा जाता है, यह दिखाने के लिए कि इसमें सभी लोग शामिल थे। </w:t>
      </w:r>
    </w:p>
    <w:p>
      <w:pPr/>
      <w:r>
        <w:rPr>
          <w:lang w:val="hi_IN" w:bidi="hi_IN"/>
        </w:rPr>
      </w:r>
      <w:r>
        <w:rPr>
          <w:lang w:val="hi_IN" w:bidi="hi_IN"/>
        </w:rPr>
        <w:t>इस्राएली अपनी भेंटें यहोवा के लिए, या यहोवा की उपस्थिति में लेकर आए। यहोवा की उपस्थिति मिलापवाले तम्बू में थी, जो एक छोटा तम्बू था जहाँ यहोवा मूसा से बात करता था। इसलिए लोग शायद अपनी भेंटें लाए और उन्हें मिलापवाले तम्बू में चढ़ाया, ताकि यह दिखाया जा सके कि वे ये भेंटें केवल यहोवा को दे रहे हैं। कुशल कारीगर इन सामग्रियों का उपयोग करके मिलापवाले तम्बू के स्थान पर एक मिलाप वाला तम्बू बनाएंगे, इसलिए तम्बू को कभी-कभी मिलाप वाला तम्बू भी कहा जाता है। यहोवा की उपस्थिति तब मिलाप वाले तम्बू में होगी।</w:t>
      </w:r>
    </w:p>
    <w:p>
      <w:pPr/>
      <w:r>
        <w:rPr>
          <w:lang w:val="hi_IN" w:bidi="hi_IN"/>
        </w:rPr>
      </w:r>
      <w:r>
        <w:rPr>
          <w:lang w:val="hi_IN" w:bidi="hi_IN"/>
        </w:rPr>
        <w:t>यहाँ रुकें और समूह में इस प्रश्न पर चर्चा करें: इस बारे में बात करें कि लोग अपने शासक को कर कब देते हैं, या किसी ऐसे संगठन को दान कब देते हैं जो लोगों की मदद करता है। अक्सर शासक या संगठन का लोगों से करीबी सम्बन्ध नहीं होता। लोग यह कैसे दर्शाते हैं कि वे ये वस्तुएँ किसी व्यक्ति या समूह को दे रहे हैं या समर्पित कर रहे हैं? वे किस प्रकार की जगह पर जाते हैं, या इन वस्तुओं को कहाँ भेजते हैं? इस ऑडियो को यहाँ रोकें।</w:t>
      </w:r>
    </w:p>
    <w:p>
      <w:pPr/>
      <w:r>
        <w:rPr>
          <w:lang w:val="hi_IN" w:bidi="hi_IN"/>
        </w:rPr>
      </w:r>
      <w:r>
        <w:rPr>
          <w:lang w:val="hi_IN" w:bidi="hi_IN"/>
        </w:rPr>
        <w:t>जिन लोगों के पास मिलाप वाले तम्बू के लिए आवश्यक वस्तुएँ थीं, वे सब स्वेच्छा से अपनी वस्तुएँ लाए। इस्राएलियों ने सोने के गहने, चाँदी और पीतल लाकर दिए। लोगों ने सोना हिलाने की भेंट के रूप में दिया, जिसका अर्थ है कि उन्होंने सोने को ऊपर उठाकर और नीचे करके यह दिखाया कि यह सोना याहवे को समर्पित है। उन्होंने नीले, बैंगनी और लाल रंग की सामग्री या सूत, उत्तम सनी, बकरी के बाल, मेढ़ों और जलचरों की रंगी हुई खालें, और बबूल के पेड़ों की लकड़ी लाकर दी।</w:t>
      </w:r>
    </w:p>
    <w:p>
      <w:pPr/>
      <w:r>
        <w:rPr>
          <w:lang w:val="hi_IN" w:bidi="hi_IN"/>
        </w:rPr>
      </w:r>
      <w:r>
        <w:rPr>
          <w:lang w:val="hi_IN" w:bidi="hi_IN"/>
        </w:rPr>
        <w:t>जब मूसा लोगों द्वारा लाई गई चीजों की सूची बना रहा था, तो उसने सूची को रोककर यह बताया कि सिलाई और कताई में कुशल सभी स्त्रियों ने रंगीन सामग्री, सनी और बकरी के बाल तैयार किए थे। इसका अर्थ यह हो सकता है कि इन वस्तुओं को लाने से पहले, उन स्त्रियों ने उन्हें तैयार किया था। या इसका अर्थ यह भी हो सकता है कि जब सभी लोगों ने अपनी वस्तुएँ यहोवा को समर्पित कर दीं, तब स्त्रियों ने उन वस्तुओं को मिलाप वाले तम्बू बनाने के लिए तैयार किया। किसी भी प्रकार से देखा जाए, कुशल स्त्रियों ने सामग्रियों को तैयार करने में सहायता की—जैसे सूत कातना, जिसका अर्थ है बालों को उँगलियों के बीच मरोड़कर धागा बनाना, और साथ ही कपड़े को काटना और सिलना।</w:t>
      </w:r>
    </w:p>
    <w:p>
      <w:pPr/>
      <w:r>
        <w:rPr>
          <w:lang w:val="hi_IN" w:bidi="hi_IN"/>
        </w:rPr>
      </w:r>
      <w:r>
        <w:rPr>
          <w:lang w:val="hi_IN" w:bidi="hi_IN"/>
        </w:rPr>
        <w:t>लोगों के प्रधान सुलैमानी पत्थर और रत्न लाए। वे मसाले और जैतून का तेल भी लाए। यह भाग इस बात को दोहराते हुए समाप्त होता है कि सभी इच्छुक इस्राएली पुरुषों और स्त्रियों ने यहोवा द्वारा मूसा को बताए गए सभी कार्यों के लिए एक विशेष भेंट के रूप में सामग्री लाकर दी, जिसे कभी-कभी स्वेच्छाबलि भी कहा जाता है।</w:t>
      </w:r>
    </w:p>
    <w:p>
      <w:pPr/>
      <w:r>
        <w:rPr>
          <w:lang w:val="hi_IN" w:bidi="hi_IN"/>
        </w:rPr>
      </w:r>
      <w:r>
        <w:rPr>
          <w:lang w:val="hi_IN" w:bidi="hi_IN"/>
        </w:rPr>
        <w:t>यहाँ रुकें और इस प्रश्न पर समूह में चर्चा करें: मूसा यह बात दोहराता है कि लोग स्वेच्छा से तैयार थे, ताकि यह स्पष्ट हो कि इस्राएली इन भेंटों को लाने के लिए बहुत इच्छुक थे। एक कहानी सुनाइए जब किसी व्यक्ति ने किसी महत्वपूर्ण अवसर पर गहरी भावना का अनुभव किया हो। कहानी सुनते समय ध्यान दें कि किस प्रकार कहानीकार यह दिखाता है कि कुछ बातें बहुत महत्वपूर्ण हैं। सुनते समय इस बात पर भी ध्यान दें कि वे कब उस व्यक्ति की भावनाओं का उल्लेख करते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35:20–29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एक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 के पुरुष और स्त्रियाँ</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परमेश्वर, जिसका व्यक्तिगत नाम यहोवा है</w:t>
      </w:r>
    </w:p>
    <w:p>
      <w:pPr>
        <w:pStyle w:val="ListBullet"/>
        <w:spacing w:line="240" w:lineRule="auto"/>
        <w:ind w:left="720"/>
      </w:pPr>
      <w:r>
        <w:rPr>
          <w:lang w:val="hi_IN" w:bidi="hi_IN"/>
        </w:rPr>
      </w:r>
      <w:r>
        <w:rPr>
          <w:lang w:val="hi_IN" w:bidi="hi_IN"/>
        </w:rPr>
        <w:t>कताई और सिलाई में कुशल स्त्रियाँ</w:t>
      </w:r>
    </w:p>
    <w:p>
      <w:pPr>
        <w:pStyle w:val="ListBullet"/>
        <w:spacing w:line="240" w:lineRule="auto"/>
        <w:ind w:left="720"/>
      </w:pPr>
      <w:r>
        <w:rPr>
          <w:lang w:val="hi_IN" w:bidi="hi_IN"/>
        </w:rPr>
      </w:r>
      <w:r>
        <w:rPr>
          <w:lang w:val="hi_IN" w:bidi="hi_IN"/>
        </w:rPr>
        <w:t xml:space="preserve">इस्राएल के प्रधान </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नाटक को रोककर उस पात्र की भूमिका निभाने वाले व्यक्ति से पूछें "आप क्या महसूस कर रहे हैं या क्या सोच रहे हैं?" पात्र की भूमिका निभाने वाले व्यक्ति को यह उत्तर देना चाहिए कि अगर वह उस पात्र के स्थान पर होता तो वह कैसा महसूस करता या क्या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 xml:space="preserve">नीचे नाटक और उसके संभावित उत्तरों का एक उदाहरण दिया गया है। </w:t>
      </w:r>
    </w:p>
    <w:p>
      <w:pPr/>
      <w:r>
        <w:rPr>
          <w:lang w:val="hi_IN" w:bidi="hi_IN"/>
        </w:rPr>
      </w:r>
      <w:r>
        <w:rPr>
          <w:lang w:val="hi_IN" w:bidi="hi_IN"/>
        </w:rPr>
        <w:t>जब मूसा ने मिलाप वाले तम्बू के लिए निर्देश देना समाप्त किया, तब सभी इस्राएली वहाँ से निकलकर अपने‑अपने तम्बुओं में चले गए। जो भी इच्छुक और उत्सुक था, वह यहोवा को भेंट के रूप में मिलाप वाले तम्बू के लिए सामग्री लाया। पुरुष और स्त्रियाँ दोनों मिलकर मिलाप वाले तम्बू के निर्माण के लिए और याजकों द्वारा आराधना में उपयोग की जाने वाली सभी वस्तुओं के लिए सामग्री लाए थे। वे हर तरह के सोने के गहने लाए: कपड़ों के आभूषण, हार, अंगूठियां, कंगन। उन सभी ने अपना सोना यहोवा को भेंट के रूप में प्रस्तुत किया।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 पुरुषों और स्त्रियों की भूमिका निभाने वाले व्यक्ति से पूछें, "आप क्या महसूस कर रहे हैं या क्या सोच रहे हैं?" वह व्यक्ति इस प्रकार उत्तर दे सकता है: "मैं यहोवा का आदर करना चाहता हूँ, इसलिए मैं अपने पास मौजूद अच्छी सामग्री लाऊंगा," या "मुझे सम्मानित महसूस हो रहा है कि यहोवा ने हमें आज्ञा देने के बजाय इस परियोजना में मदद करने के लिए कहा है!" या "मैं आश्वस्त महसूस करता हूँ क्योंकि यहोवा इतना दयालु है कि वह केवल उन लोगों से माँगता है जो इच्छुक हैं और देना चाहते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 xml:space="preserve">जिनके पास ये वस्तुएँ थीं, वे सब उन्हें लेकर आए: नीले, बैंगनी और गहरे लाल कपड़े; महीन सनी, बकरी के बाल, लाल रंग में रंगी हुई मेढ़े की खालें और अन्य जल-जन्तुओं की खालें। लोग अपनी चाँदी और पीतल लाए और उसे यहोवा को भेंट के रूप में दिया। वे बबूल के पेड़ की लकड़ी भी लाए थे।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पात्र की भूमिका निभाने वाले व्यक्ति से पूछें, "आप क्या महसूस कर रहे हैं या क्या सोच रहे हैं?" वह व्यक्ति इस तरह उत्तर दे सकता है, "मुझे बहुत खुशी है कि लोग यहोवा की बात मानने के लिए उत्सुक हैं," या "मैं लोगों को इस महत्वपूर्ण परियोजना पर काम शुरू करते हुए देखकर उत्साहित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सभी कुशल स्त्रियों ने अपने हाथों से सूत कातकर नीले, बैंगनी और गहरे लाल रंग की बुनाई सामग्री तैयार की। जो भी कुशल स्त्री इच्छुक थी, उसने बकरी के बालों को कातने का काम किया।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कुशल स्त्रियों की भूमिका निभाने वाले व्यक्ति से पूछें, "आप क्या महसूस कर रही हैं या क्या सोच रही हैं?" वह व्यक्ति इस तरह उत्तर दे सकता है, "मैं इस परियोजना में मदद करने के लिए उत्साहित हूँ!" या 'यह मेरे लिए सम्मान की बात है कि मैं इतने महत्वपूर्ण काम पर काम कर रही हूँ,' या 'मैं जितना सावधानी से काम कर सकती हूँ, उतना करूँगी, क्योंकि यह यहोवा के लिए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इस्राएल के प्रधान एपोद और चपरास के लिए सुलैमानी पत्थर और अन्य बहुमूल्य रत्न लाए। प्रधान अपने साथ दीपकों के लिए मसाले और जैतून का तेल, अभिषेक का तेल और सुगंधित धूप भी लाए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 के प्रधानों की भूमिका निभाने वाले व्यक्ति से पूछें, "आप क्या महसूस कर रहे हैं या क्या सोच रहे हैं?" वह व्यक्ति इस तरह उत्तर दे सकता है, 'मैं इस महत्वपूर्ण परियोजना के लिए अपनी सबसे अच्छी वस्तुएँ देना चाहता हूँ,' या 'एक प्रधान के रूप में यह अच्छा है कि मैं यहोवा की आज्ञाओं का पालन करूँ,' या 'यहोवा ने हमें बहुत कुछ दिया है, इसलिए मैं यहोवा को भेंट देकर अपना आभार व्यक्त करना चाहता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मूसा ने लोगों को बताया था कि यहोवा उनसे क्या चाहता है, इसलिए जितने भी इस्राएली पुरुष और स्त्रियाँ इच्छुक थे, वे सब स्वेच्छा से यहोवा के पास भेंट लेकर आए।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व्यक्ति से पूछें, "आप क्या महसूस कर रहे हैं या क्या सोच रहे हैं?" वह व्यक्ति इस तरह उत्तर दे सकता है, "यह देखकर अच्छा लग रहा है कि इस्राएली मेरे दिए अच्छे निर्देशों का पालन कर रहे हैं," या "मुझे खुशी है कि लोग पहले बनाई गई बुरी मूर्ति के बजाय कुछ अच्छा बनाने के लिए मिलकर काम कर रहे हैं," या "लोगों की मदद करने की उत्सुकता देखकर मुझे प्रसन्नता हो रही है।"</w:t>
      </w:r>
      <w:r>
        <w:rPr>
          <w:lang w:val="hi_IN" w:bidi="hi_IN"/>
        </w:rPr>
      </w:r>
    </w:p>
    <w:p>
      <w:pPr>
        <w:pStyle w:val="Heading3"/>
      </w:pPr>
      <w:r>
        <w:rPr>
          <w:lang w:val="hi_IN" w:bidi="hi_IN"/>
        </w:rPr>
        <w:t>आवश्यक जानकारी</w:t>
      </w:r>
    </w:p>
    <w:p>
      <w:pPr/>
      <w:r>
        <w:rPr>
          <w:lang w:val="hi_IN" w:bidi="hi_IN"/>
        </w:rPr>
      </w:r>
      <w:r>
        <w:rPr>
          <w:lang w:val="hi_IN" w:bidi="hi_IN"/>
        </w:rPr>
        <w:t>निर्गमन 35:20–29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जो भी इच्छुक था, वह भेंट के रूप में </w:t>
      </w:r>
      <w:r>
        <w:rPr>
          <w:b/>
          <w:lang w:val="hi_IN" w:bidi="hi_IN"/>
        </w:rPr>
        <w:t>सामग्री</w:t>
      </w:r>
      <w:r>
        <w:rPr>
          <w:lang w:val="hi_IN" w:bidi="hi_IN"/>
        </w:rPr>
        <w:t xml:space="preserve"> लाया। इच्छुक होने का अर्थ उत्साहित और तैयार होना भी हो सकता है।</w:t>
      </w:r>
    </w:p>
    <w:p>
      <w:pPr/>
      <w:r>
        <w:rPr>
          <w:lang w:val="hi_IN" w:bidi="hi_IN"/>
        </w:rPr>
      </w:r>
      <w:r>
        <w:rPr>
          <w:lang w:val="hi_IN" w:bidi="hi_IN"/>
        </w:rPr>
        <w:t xml:space="preserve">लोग इन </w:t>
      </w:r>
      <w:r>
        <w:rPr>
          <w:b/>
          <w:lang w:val="hi_IN" w:bidi="hi_IN"/>
        </w:rPr>
        <w:t>सामग्रियों</w:t>
      </w:r>
      <w:r>
        <w:rPr>
          <w:lang w:val="hi_IN" w:bidi="hi_IN"/>
        </w:rPr>
        <w:t xml:space="preserve"> को यहोवा के लिए भेंट के रूप में लाए थे। भेंट पर</w:t>
      </w:r>
      <w:r>
        <w:rPr>
          <w:b/>
          <w:lang w:val="hi_IN" w:bidi="hi_IN"/>
        </w:rPr>
        <w:t>मेश्वर</w:t>
      </w:r>
      <w:r>
        <w:rPr>
          <w:lang w:val="hi_IN" w:bidi="hi_IN"/>
        </w:rPr>
        <w:t xml:space="preserve"> को समर्पित एक उपहार है। लोग कई कारणों से भेंट दे सकते हैं, जिसमें धन्यवाद देना भी शामिल है। कारीगर इस भेंट का उपयोग परमेश्वर के निर्देशानुसार मिलाप वाले तम्बू बनाने के लिए करेंगे। </w:t>
      </w:r>
      <w:r>
        <w:rPr>
          <w:b/>
          <w:lang w:val="hi_IN" w:bidi="hi_IN"/>
        </w:rPr>
        <w:t>भेंट</w:t>
      </w:r>
      <w:r>
        <w:rPr>
          <w:lang w:val="hi_IN" w:bidi="hi_IN"/>
        </w:rPr>
        <w:t xml:space="preserve"> के बारे में अधिक जानकारी के लिए मुख्य शब्दावली देखें। भेंट के लिए उसी शब्द या वाक्यांश का प्रयोग करें जिसका प्रयोग आपने पिछले भागों में किया है। </w:t>
      </w:r>
    </w:p>
    <w:p>
      <w:pPr/>
      <w:r>
        <w:rPr>
          <w:lang w:val="hi_IN" w:bidi="hi_IN"/>
        </w:rPr>
      </w:r>
      <w:r>
        <w:rPr>
          <w:lang w:val="hi_IN" w:bidi="hi_IN"/>
        </w:rPr>
        <w:t xml:space="preserve">कुछ अनुवादों में लिखा है कि लोगों ने सोना हिलाने की भेंट के </w:t>
      </w:r>
      <w:r>
        <w:rPr>
          <w:b/>
          <w:lang w:val="hi_IN" w:bidi="hi_IN"/>
        </w:rPr>
        <w:t>रूप में अर्पित किया</w:t>
      </w:r>
      <w:r>
        <w:rPr>
          <w:lang w:val="hi_IN" w:bidi="hi_IN"/>
        </w:rPr>
        <w:t>। हिलाने की भेंट के लिए लोग अपनी भेंट को यहोवा की उपस्थिति का प्रतीक माने जाने वाले स्थान के सामने उठाते और नीचे करते थे, ताकि यह दिखा सकें कि वे उस भेंट को पूरी तरह यहोवा को समर्पित कर रहे हैं। हिलाने की भेंट के लिए उसी शब्द या वाक्यांश का प्रयोग करें जिसका प्रयोग आपने पिछले भागों में किया है।</w:t>
      </w:r>
    </w:p>
    <w:p>
      <w:pPr/>
      <w:r>
        <w:rPr>
          <w:lang w:val="hi_IN" w:bidi="hi_IN"/>
        </w:rPr>
      </w:r>
      <w:r>
        <w:rPr>
          <w:lang w:val="hi_IN" w:bidi="hi_IN"/>
        </w:rPr>
        <w:t>इस भाग में विशेष रूप से परमेश्वर के अनोखे नाम, यहोवा, का कई बार प्रयोग किया गया है। यहोवा परमेश्वर का वास्तविक नाम है। "यहोवा" एक अनोखा नाम है—</w:t>
      </w:r>
      <w:r>
        <w:rPr>
          <w:b/>
          <w:lang w:val="hi_IN" w:bidi="hi_IN"/>
        </w:rPr>
        <w:t>इस्राएल</w:t>
      </w:r>
      <w:r>
        <w:rPr>
          <w:lang w:val="hi_IN" w:bidi="hi_IN"/>
        </w:rPr>
        <w:t xml:space="preserve"> के आसपास के क्षेत्र में किसी भी अन्य धर्म ने अपने ईश्वर के लिए ऐसा नाम प्रयोग नहीं किया। यह भाग कई बार स्पष्ट करता है कि लोग अपनी सामग्रियों की भेंट यहोवा को देते हैं। भले ही लोग सामग्री कुशल कारीगरों को सौंपते थे, लेकिन वह सामग्री वास्तव में यहोवा के लिए थी, ताकि उसका पवित्र मिलाप वाला तम्बू बनाया जा सके। यहोवा ने ही मूसा को बताया था कि लोगों को इस परियोजना के लिए क्या लाना चाहिए, इसलिए रूपकार होने का सम्मान उसी को मिलना चाहिए। </w:t>
      </w:r>
      <w:r>
        <w:rPr>
          <w:b/>
          <w:lang w:val="hi_IN" w:bidi="hi_IN"/>
        </w:rPr>
        <w:t>यहोवा</w:t>
      </w:r>
      <w:r>
        <w:rPr>
          <w:lang w:val="hi_IN" w:bidi="hi_IN"/>
        </w:rPr>
        <w:t xml:space="preserve"> के बारे में अधिक जानकारी के लिए, मुख्य शब्दावली देखें। यहोवा के लिए उसी शब्द या वाक्यांश का प्रयोग करें जो आपने पिछले भागों में प्रयोग किया है। </w:t>
      </w:r>
    </w:p>
    <w:p>
      <w:pPr/>
      <w:r>
        <w:rPr>
          <w:lang w:val="hi_IN" w:bidi="hi_IN"/>
        </w:rPr>
      </w:r>
      <w:r>
        <w:rPr>
          <w:lang w:val="hi_IN" w:bidi="hi_IN"/>
        </w:rPr>
        <w:t xml:space="preserve">ये सामग्रियाँ </w:t>
      </w:r>
      <w:r>
        <w:rPr>
          <w:b/>
          <w:lang w:val="hi_IN" w:bidi="hi_IN"/>
        </w:rPr>
        <w:t>तम्बू</w:t>
      </w:r>
      <w:r>
        <w:rPr>
          <w:lang w:val="hi_IN" w:bidi="hi_IN"/>
        </w:rPr>
        <w:t xml:space="preserve"> के लिए थीं, जिसे कभी-कभी मिलापवाला तम्बू भी कहा जाता है। मूल रूप से मिलापवाला तम्बू एक छोटा तम्बू था जहाँ यहोवा मूसा से बात करता था। यहोवा ने मूसा को एक बड़ा तम्बू बनाने का निर्देश दिया, जहाँ लोग यहोवा को भेंट चढ़ाएँगे और </w:t>
      </w:r>
      <w:r>
        <w:rPr>
          <w:b/>
          <w:lang w:val="hi_IN" w:bidi="hi_IN"/>
        </w:rPr>
        <w:t>याजक</w:t>
      </w:r>
      <w:r>
        <w:rPr>
          <w:lang w:val="hi_IN" w:bidi="hi_IN"/>
        </w:rPr>
        <w:t xml:space="preserve"> यहोवा की सेवा करेंगे। यह नया तम्बू ही निवास स्थान होगा, हालाँकि कुछ लोग इसे अभी भी मिलापवाला तम्बू कहते थे। मिलाप वाले</w:t>
      </w:r>
      <w:r>
        <w:rPr>
          <w:b/>
          <w:lang w:val="hi_IN" w:bidi="hi_IN"/>
        </w:rPr>
        <w:t xml:space="preserve"> तम्बू</w:t>
      </w:r>
      <w:r>
        <w:rPr>
          <w:lang w:val="hi_IN" w:bidi="hi_IN"/>
        </w:rPr>
        <w:t xml:space="preserve"> के बारे में अधिक जानकारी के लिए, मुख्य शब्दावली देखें। मिलाप वाले तम्बू के लिए उसी शब्द या वाक्यांश का प्रयोग करें जिसका प्रयोग आपने पिछले भागों में किया है।</w:t>
      </w:r>
    </w:p>
    <w:p>
      <w:pPr/>
      <w:r>
        <w:rPr>
          <w:lang w:val="hi_IN" w:bidi="hi_IN"/>
        </w:rPr>
      </w:r>
      <w:r>
        <w:rPr>
          <w:lang w:val="hi_IN" w:bidi="hi_IN"/>
        </w:rPr>
        <w:t>यहाँ रुकें और समूह में मिलकर आवश्यकता अनुसार मिलाप वाले तम्बू की एक तस्वीर देखें। इस ऑडियो को यहाँ रोकें।</w:t>
      </w:r>
    </w:p>
    <w:p>
      <w:pPr/>
      <w:r>
        <w:rPr>
          <w:lang w:val="hi_IN" w:bidi="hi_IN"/>
        </w:rPr>
      </w:r>
      <w:r>
        <w:rPr>
          <w:b/>
          <w:lang w:val="hi_IN" w:bidi="hi_IN"/>
        </w:rPr>
        <w:t>इस्राएली</w:t>
      </w:r>
      <w:r>
        <w:rPr>
          <w:lang w:val="hi_IN" w:bidi="hi_IN"/>
        </w:rPr>
        <w:t xml:space="preserve"> </w:t>
      </w:r>
      <w:r>
        <w:rPr>
          <w:b/>
          <w:lang w:val="hi_IN" w:bidi="hi_IN"/>
        </w:rPr>
        <w:t>पवित्र</w:t>
      </w:r>
      <w:r>
        <w:rPr>
          <w:lang w:val="hi_IN" w:bidi="hi_IN"/>
        </w:rPr>
        <w:t xml:space="preserve"> वस्त्रों के लिए सामग्री भी लाए थे। वस्त्र, कपड़ों के लिए प्रयोग होने वाला एक और शब्द है। पवित्र का अर्थ है परमेश्वर के विशेष उद्देश्य के लिए अलग किया हुआ। याजक जब परमेश्वर की सेवा करते थे, तब वे ये विशेष वस्त्र पहनते थे। </w:t>
      </w:r>
      <w:r>
        <w:rPr>
          <w:b/>
          <w:lang w:val="hi_IN" w:bidi="hi_IN"/>
        </w:rPr>
        <w:t>पवित्र</w:t>
      </w:r>
      <w:r>
        <w:rPr>
          <w:lang w:val="hi_IN" w:bidi="hi_IN"/>
        </w:rPr>
        <w:t xml:space="preserve"> शब्द के बारे में अधिक जानकारी के लिए, मुख्य शब्दावली को देखें। पवित्र के लिए उसी शब्द या वाक्यांश का प्रयोग करें जिसका प्रयोग आपने पिछले भागों में किया है।</w:t>
      </w:r>
    </w:p>
    <w:p>
      <w:pPr/>
      <w:r>
        <w:rPr>
          <w:lang w:val="hi_IN" w:bidi="hi_IN"/>
        </w:rPr>
      </w:r>
      <w:r>
        <w:rPr>
          <w:lang w:val="hi_IN" w:bidi="hi_IN"/>
        </w:rPr>
        <w:t xml:space="preserve">लोग वे सभी सामग्रियां लेकर आए जिनका उल्लेख मूसा ने अंतिम भाग में किया था। वे </w:t>
      </w:r>
      <w:r>
        <w:rPr>
          <w:b/>
          <w:lang w:val="hi_IN" w:bidi="hi_IN"/>
        </w:rPr>
        <w:t>सोने के गहने</w:t>
      </w:r>
      <w:r>
        <w:rPr>
          <w:lang w:val="hi_IN" w:bidi="hi_IN"/>
        </w:rPr>
        <w:t xml:space="preserve">, </w:t>
      </w:r>
      <w:r>
        <w:rPr>
          <w:b/>
          <w:lang w:val="hi_IN" w:bidi="hi_IN"/>
        </w:rPr>
        <w:t>चाँदी,</w:t>
      </w:r>
      <w:r>
        <w:rPr>
          <w:lang w:val="hi_IN" w:bidi="hi_IN"/>
        </w:rPr>
        <w:t xml:space="preserve"> </w:t>
      </w:r>
      <w:r>
        <w:rPr>
          <w:b/>
          <w:lang w:val="hi_IN" w:bidi="hi_IN"/>
        </w:rPr>
        <w:t>पीतल</w:t>
      </w:r>
      <w:r>
        <w:rPr>
          <w:lang w:val="hi_IN" w:bidi="hi_IN"/>
        </w:rPr>
        <w:t xml:space="preserve"> जो ताँबे और राँगे का भूरा मिश्रण है; नीले, बैंगनी और लाल कपड़े की </w:t>
      </w:r>
      <w:r>
        <w:rPr>
          <w:b/>
          <w:lang w:val="hi_IN" w:bidi="hi_IN"/>
        </w:rPr>
        <w:t>सामग्री</w:t>
      </w:r>
      <w:r>
        <w:rPr>
          <w:lang w:val="hi_IN" w:bidi="hi_IN"/>
        </w:rPr>
        <w:t xml:space="preserve">, जो शायद ऊन का धागा या रस्सी थी; महीन </w:t>
      </w:r>
      <w:r>
        <w:rPr>
          <w:b/>
          <w:lang w:val="hi_IN" w:bidi="hi_IN"/>
        </w:rPr>
        <w:t>सनी</w:t>
      </w:r>
      <w:r>
        <w:rPr>
          <w:lang w:val="hi_IN" w:bidi="hi_IN"/>
        </w:rPr>
        <w:t xml:space="preserve">, जो एक मुलायम कपड़ा है; </w:t>
      </w:r>
      <w:r>
        <w:rPr>
          <w:b/>
          <w:lang w:val="hi_IN" w:bidi="hi_IN"/>
        </w:rPr>
        <w:t>बकरियों के बाल,</w:t>
      </w:r>
      <w:r>
        <w:rPr>
          <w:lang w:val="hi_IN" w:bidi="hi_IN"/>
        </w:rPr>
        <w:t xml:space="preserve"> लाल रंगे हुए </w:t>
      </w:r>
      <w:r>
        <w:rPr>
          <w:b/>
          <w:lang w:val="hi_IN" w:bidi="hi_IN"/>
        </w:rPr>
        <w:t>मेढ़ों की खालें</w:t>
      </w:r>
      <w:r>
        <w:rPr>
          <w:lang w:val="hi_IN" w:bidi="hi_IN"/>
        </w:rPr>
        <w:t xml:space="preserve"> और </w:t>
      </w:r>
      <w:r>
        <w:rPr>
          <w:b/>
          <w:lang w:val="hi_IN" w:bidi="hi_IN"/>
        </w:rPr>
        <w:t>जल-जन्तु</w:t>
      </w:r>
      <w:r>
        <w:rPr>
          <w:lang w:val="hi_IN" w:bidi="hi_IN"/>
        </w:rPr>
        <w:t xml:space="preserve"> की खालें लेकर आए। यह जल-जन्तु डॉल्फ़िन या मैनटी हो सकता है। </w:t>
      </w:r>
    </w:p>
    <w:p>
      <w:pPr/>
      <w:r>
        <w:rPr>
          <w:lang w:val="hi_IN" w:bidi="hi_IN"/>
        </w:rPr>
      </w:r>
      <w:r>
        <w:rPr>
          <w:lang w:val="hi_IN" w:bidi="hi_IN"/>
        </w:rPr>
        <w:t xml:space="preserve">इस्राएली </w:t>
      </w:r>
      <w:r>
        <w:rPr>
          <w:b/>
          <w:lang w:val="hi_IN" w:bidi="hi_IN"/>
        </w:rPr>
        <w:t>बबूल के पेड़</w:t>
      </w:r>
      <w:r>
        <w:rPr>
          <w:lang w:val="hi_IN" w:bidi="hi_IN"/>
        </w:rPr>
        <w:t xml:space="preserve"> की लकड़ी भी लाए थे, जिसकी लकड़ी कठोर और टिकाऊ होती है। </w:t>
      </w:r>
      <w:r>
        <w:rPr>
          <w:b/>
          <w:lang w:val="hi_IN" w:bidi="hi_IN"/>
        </w:rPr>
        <w:t>पीतल</w:t>
      </w:r>
      <w:r>
        <w:rPr>
          <w:lang w:val="hi_IN" w:bidi="hi_IN"/>
        </w:rPr>
        <w:t xml:space="preserve"> के बारे में अधिक जानकारी के लिए, मुख्य शब्दावली देखें। इस सूची की वस्तुओं के लिए उसी शब्द या वाक्यांश का प्रयोग करें जिसका प्रयोग आपने पिछले भागों में किया है।</w:t>
      </w:r>
    </w:p>
    <w:p>
      <w:pPr/>
      <w:r>
        <w:rPr>
          <w:lang w:val="hi_IN" w:bidi="hi_IN"/>
        </w:rPr>
      </w:r>
      <w:r>
        <w:rPr>
          <w:lang w:val="hi_IN" w:bidi="hi_IN"/>
        </w:rPr>
        <w:t xml:space="preserve">कताई में कुशल </w:t>
      </w:r>
      <w:r>
        <w:rPr>
          <w:b/>
          <w:lang w:val="hi_IN" w:bidi="hi_IN"/>
        </w:rPr>
        <w:t>स्त्रियों</w:t>
      </w:r>
      <w:r>
        <w:rPr>
          <w:lang w:val="hi_IN" w:bidi="hi_IN"/>
        </w:rPr>
        <w:t xml:space="preserve"> ने कपड़े की सभी सामग्री तैयार की। कताई का अर्थ है रेशों को आपस में मोड़कर सूत या धागा बनाना।</w:t>
      </w:r>
    </w:p>
    <w:p>
      <w:pPr/>
      <w:r>
        <w:rPr>
          <w:lang w:val="hi_IN" w:bidi="hi_IN"/>
        </w:rPr>
      </w:r>
      <w:r>
        <w:rPr>
          <w:lang w:val="hi_IN" w:bidi="hi_IN"/>
        </w:rPr>
        <w:t xml:space="preserve">इस्राएल के प्रधान </w:t>
      </w:r>
      <w:r>
        <w:rPr>
          <w:b/>
          <w:lang w:val="hi_IN" w:bidi="hi_IN"/>
        </w:rPr>
        <w:t>सुलैमानी पत्थर</w:t>
      </w:r>
      <w:r>
        <w:rPr>
          <w:lang w:val="hi_IN" w:bidi="hi_IN"/>
        </w:rPr>
        <w:t xml:space="preserve"> और अन्य कीमती रत्न </w:t>
      </w:r>
      <w:r>
        <w:rPr>
          <w:b/>
          <w:lang w:val="hi_IN" w:bidi="hi_IN"/>
        </w:rPr>
        <w:t>एपोद</w:t>
      </w:r>
      <w:r>
        <w:rPr>
          <w:lang w:val="hi_IN" w:bidi="hi_IN"/>
        </w:rPr>
        <w:t xml:space="preserve"> और </w:t>
      </w:r>
      <w:r>
        <w:rPr>
          <w:b/>
          <w:lang w:val="hi_IN" w:bidi="hi_IN"/>
        </w:rPr>
        <w:t>चपरास</w:t>
      </w:r>
      <w:r>
        <w:rPr>
          <w:lang w:val="hi_IN" w:bidi="hi_IN"/>
        </w:rPr>
        <w:t xml:space="preserve"> के लिए लाए। एपोद एक एप्रन जैसा वस्त्र था जिसे </w:t>
      </w:r>
      <w:r>
        <w:rPr>
          <w:b/>
          <w:lang w:val="hi_IN" w:bidi="hi_IN"/>
        </w:rPr>
        <w:t>महायाजक</w:t>
      </w:r>
      <w:r>
        <w:rPr>
          <w:lang w:val="hi_IN" w:bidi="hi_IN"/>
        </w:rPr>
        <w:t xml:space="preserve"> पहनता था। छाती का पट्टा एक विशेष जेब थी जिसे एपोद से जोड़ा जाता था। </w:t>
      </w:r>
      <w:r>
        <w:rPr>
          <w:b/>
          <w:lang w:val="hi_IN" w:bidi="hi_IN"/>
        </w:rPr>
        <w:t>एपोद</w:t>
      </w:r>
      <w:r>
        <w:rPr>
          <w:lang w:val="hi_IN" w:bidi="hi_IN"/>
        </w:rPr>
        <w:t xml:space="preserve"> के बारे में अधिक जानकारी के लिए मुख्य शब्दावली देखें। इन वस्तुओं के लिए भी उसी शब्द या वाक्यांश का प्रयोग करें जिसका प्रयोग आपने पिछले भागों में किया है। </w:t>
      </w:r>
    </w:p>
    <w:p>
      <w:pPr/>
      <w:r>
        <w:rPr>
          <w:lang w:val="hi_IN" w:bidi="hi_IN"/>
        </w:rPr>
      </w:r>
      <w:r>
        <w:rPr>
          <w:lang w:val="hi_IN" w:bidi="hi_IN"/>
        </w:rPr>
        <w:t>यहाँ रुकें और समूह के रूप में आवश्यकतानुसार महायाजक के वस्त्रों की तस्वीर फिर से देखें। इस ऑडियो को यहाँ रोकें।</w:t>
      </w:r>
    </w:p>
    <w:p>
      <w:pPr/>
      <w:r>
        <w:rPr>
          <w:lang w:val="hi_IN" w:bidi="hi_IN"/>
        </w:rPr>
      </w:r>
      <w:r>
        <w:rPr>
          <w:lang w:val="hi_IN" w:bidi="hi_IN"/>
        </w:rPr>
        <w:t xml:space="preserve">वे मिलाप वाले तम्बू के </w:t>
      </w:r>
      <w:r>
        <w:rPr>
          <w:b/>
          <w:lang w:val="hi_IN" w:bidi="hi_IN"/>
        </w:rPr>
        <w:t>दीपकों</w:t>
      </w:r>
      <w:r>
        <w:rPr>
          <w:lang w:val="hi_IN" w:bidi="hi_IN"/>
        </w:rPr>
        <w:t xml:space="preserve"> के लिए जैतून का </w:t>
      </w:r>
      <w:r>
        <w:rPr>
          <w:b/>
          <w:lang w:val="hi_IN" w:bidi="hi_IN"/>
        </w:rPr>
        <w:t>तेल</w:t>
      </w:r>
      <w:r>
        <w:rPr>
          <w:lang w:val="hi_IN" w:bidi="hi_IN"/>
        </w:rPr>
        <w:t xml:space="preserve"> भी लाए थे, जो कटोरे के आकार के थे और उनमें कपड़े का एक टुकड़ा लगा होता था, जिसे बाती कहा जाता था, जो कटोरे में रखे तेल को सोख लेता था। फिर याजक बाती को जलाते थे। </w:t>
      </w:r>
      <w:r>
        <w:rPr>
          <w:b/>
          <w:lang w:val="hi_IN" w:bidi="hi_IN"/>
        </w:rPr>
        <w:t>दीपकों</w:t>
      </w:r>
      <w:r>
        <w:rPr>
          <w:lang w:val="hi_IN" w:bidi="hi_IN"/>
        </w:rPr>
        <w:t xml:space="preserve"> के बारे में अधिक जानकारी के लिए, मुख्य शब्दावली को देखें। तेल और दीपक के लिए उसी शब्द या वाक्यांश का प्रयोग करें जो आपने पिछले भागों में प्रयोग किया है। </w:t>
      </w:r>
    </w:p>
    <w:p>
      <w:pPr/>
      <w:r>
        <w:rPr>
          <w:lang w:val="hi_IN" w:bidi="hi_IN"/>
        </w:rPr>
      </w:r>
      <w:r>
        <w:rPr>
          <w:lang w:val="hi_IN" w:bidi="hi_IN"/>
        </w:rPr>
        <w:t xml:space="preserve">प्रधान लोग </w:t>
      </w:r>
      <w:r>
        <w:rPr>
          <w:b/>
          <w:lang w:val="hi_IN" w:bidi="hi_IN"/>
        </w:rPr>
        <w:t>अभिषेक</w:t>
      </w:r>
      <w:r>
        <w:rPr>
          <w:lang w:val="hi_IN" w:bidi="hi_IN"/>
        </w:rPr>
        <w:t xml:space="preserve"> के तेल के लिए मसाले भी लाए थे, जो तेल और मसालों का एक विशेष मिश्रण था। लोग किसी व्यक्ति या वस्तु पर अभिषेक का तेल डालते थे ताकि यह दिखाया जा सके कि वे पवित्र हैं, या किसी विशेष कार्य के लिए अलग किया गया हैं। </w:t>
      </w:r>
      <w:r>
        <w:rPr>
          <w:b/>
          <w:lang w:val="hi_IN" w:bidi="hi_IN"/>
        </w:rPr>
        <w:t>अभिषेक</w:t>
      </w:r>
      <w:r>
        <w:rPr>
          <w:lang w:val="hi_IN" w:bidi="hi_IN"/>
        </w:rPr>
        <w:t xml:space="preserve"> के बारे में अधिक जानकारी के लिए मुख्य शब्दावली देखें। अभिषेक के लिए उसी शब्द या वाक्यांश का प्रयोग करें जिसका प्रयोग आपने पिछले भागों में किया है। </w:t>
      </w:r>
    </w:p>
    <w:p>
      <w:pPr/>
      <w:r>
        <w:rPr>
          <w:lang w:val="hi_IN" w:bidi="hi_IN"/>
        </w:rPr>
      </w:r>
      <w:r>
        <w:rPr>
          <w:lang w:val="hi_IN" w:bidi="hi_IN"/>
        </w:rPr>
        <w:t xml:space="preserve">वे सुगंधित </w:t>
      </w:r>
      <w:r>
        <w:rPr>
          <w:b/>
          <w:lang w:val="hi_IN" w:bidi="hi_IN"/>
        </w:rPr>
        <w:t>धूप</w:t>
      </w:r>
      <w:r>
        <w:rPr>
          <w:lang w:val="hi_IN" w:bidi="hi_IN"/>
        </w:rPr>
        <w:t xml:space="preserve"> के लिए मसाले भी लाए, जो प्राकृतिक सामग्रियों जैसे मसालों और गोंद का मिश्रण है और जिसे लोग जलाते हैं तो अच्छी खुशबू आती है। धूप के लिए उसी शब्द या वाक्यांश का प्रयोग करें जिसका प्रयोग आपने पिछले भागों में किया है। </w:t>
      </w:r>
    </w:p>
    <w:p>
      <w:pPr/>
      <w:r>
        <w:rPr>
          <w:lang w:val="hi_IN" w:bidi="hi_IN"/>
        </w:rPr>
      </w:r>
      <w:r>
        <w:rPr>
          <w:lang w:val="hi_IN" w:bidi="hi_IN"/>
        </w:rPr>
        <w:t xml:space="preserve">लोग अपनी भेंटें </w:t>
      </w:r>
      <w:r>
        <w:rPr>
          <w:b/>
          <w:lang w:val="hi_IN" w:bidi="hi_IN"/>
        </w:rPr>
        <w:t>स्वेच्छाबलि</w:t>
      </w:r>
      <w:r>
        <w:rPr>
          <w:lang w:val="hi_IN" w:bidi="hi_IN"/>
        </w:rPr>
        <w:t xml:space="preserve"> के रूप में लाए थे। यह एक ऐसी </w:t>
      </w:r>
      <w:r>
        <w:rPr>
          <w:b/>
          <w:lang w:val="hi_IN" w:bidi="hi_IN"/>
        </w:rPr>
        <w:t>भेंट</w:t>
      </w:r>
      <w:r>
        <w:rPr>
          <w:lang w:val="hi_IN" w:bidi="hi_IN"/>
        </w:rPr>
        <w:t xml:space="preserve"> है जिसे लोग स्वेच्छा से लाए थे, इसलिए नहीं कि परमेश्वर ने उन्हें इसे लाने के लिए बाध्य किया था। </w:t>
      </w:r>
    </w:p>
    <w:p>
      <w:pPr/>
      <w:r>
        <w:rPr>
          <w:lang w:val="hi_IN" w:bidi="hi_IN"/>
        </w:rPr>
      </w:r>
      <w:r>
        <w:rPr>
          <w:lang w:val="hi_IN" w:bidi="hi_IN"/>
        </w:rPr>
        <w:t xml:space="preserve">यहाँ रुकें और समूह में चर्चा करें कि आप स्वेच्छाबलि के लिए किस शब्द या वाक्यांश का प्रयोग करेंगे। अधिक जानकारी के लिए </w:t>
      </w:r>
      <w:r>
        <w:rPr>
          <w:b/>
          <w:lang w:val="hi_IN" w:bidi="hi_IN"/>
        </w:rPr>
        <w:t>भेंट</w:t>
      </w:r>
      <w:r>
        <w:rPr>
          <w:lang w:val="hi_IN" w:bidi="hi_IN"/>
        </w:rPr>
        <w:t xml:space="preserve"> को मुख्य शब्दावली में देखें। यदि आपने पहले ही बाइबल की किसी अन्य पुस्तक में इस शब्द का अनुवाद किया है, तो उसी शब्द का प्रयोग करें जिसका प्रयोग आपने वहाँ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35:30–36:7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35:30–36:7 को सुनें और अपने मन में रखें।</w:t>
      </w:r>
    </w:p>
    <w:p>
      <w:pPr/>
      <w:r>
        <w:rPr>
          <w:lang w:val="hi_IN" w:bidi="hi_IN"/>
        </w:rPr>
      </w:r>
      <w:r>
        <w:rPr>
          <w:lang w:val="hi_IN" w:bidi="hi_IN"/>
        </w:rPr>
        <w:t>यदि सम्भव हो तो निर्गमन 35:30–36:7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35:30–36:7 का ऑडियो संस्करण सबसे आसानी से समझ में आने वाले अनुवाद में सुनें।</w:t>
      </w:r>
    </w:p>
    <w:p>
      <w:pPr/>
      <w:r>
        <w:rPr>
          <w:lang w:val="hi_IN" w:bidi="hi_IN"/>
        </w:rPr>
      </w:r>
      <w:r>
        <w:rPr>
          <w:lang w:val="hi_IN" w:bidi="hi_IN"/>
        </w:rPr>
        <w:t xml:space="preserve">पिछले भागों में, यहोवा ने मूसा को निर्देश दिए कि पवित्रस्थान या मिलाप वाले तम्बू को कैसे बनाया जाए, जो इस्राएलियों के लिए यहोवा की आराधना करने का स्थान बनेगा। जब मूसा ने इस्राएलियों को बताया कि उन्हें किन सामग्रियों की आवश्यकता होगी, तब इस्राएलियों ने वे सामग्रियाँ इकट्ठी कीं और उन्हें मूसा के पास ले आए। अब, मूसा इस्राएलियों को बताता है कि यहोवा ने किन्हें कारीगर के रूप में चुना है और लोग मिलाप वाले तम्बू को बनाने के लिए आवश्यकता से अधिक भेंट लाते हैं। </w:t>
      </w:r>
    </w:p>
    <w:p>
      <w:pPr/>
      <w:r>
        <w:rPr>
          <w:lang w:val="hi_IN" w:bidi="hi_IN"/>
        </w:rPr>
      </w:r>
      <w:r>
        <w:rPr>
          <w:lang w:val="hi_IN" w:bidi="hi_IN"/>
        </w:rPr>
        <w:t>जैसा कि आपको याद होगा, यहोवा ने मूसा को सीनै पर्वत पर पहले ही बता दिया था कि उसने बसलेल और ओहोलीआब को मिलाप वाले तम्बू या पवित्रस्थान के लिए कुशल कारीगर बनने की विशेष क्षमताएँ दी थीं। मूसा इन निर्देशों को दोहराता है ताकि सभी इस्राएली उन्हें सुन सकें। मूसा कहता है कि यहोवा ने विशेष रूप से बसलेल नाम के एक व्यक्ति को चुना है, जो ऊरी नाम के एक व्यक्ति का पुत्र और हूर नाम के एक व्यक्ति का पोता है। बसलेल यहूदा के गोत्र से था, जो इस्राएलियों के बारह गोत्रों में से एक था।</w:t>
      </w:r>
    </w:p>
    <w:p>
      <w:pPr/>
      <w:r>
        <w:rPr>
          <w:lang w:val="hi_IN" w:bidi="hi_IN"/>
        </w:rPr>
      </w:r>
      <w:r>
        <w:rPr>
          <w:lang w:val="hi_IN" w:bidi="hi_IN"/>
        </w:rPr>
        <w:t>मूसा इस्राएलियों से कहता है कि यहोवा ने इस व्यक्ति बसलेल को परमेश्वर के आत्मा से भर दिया है। केवल यहोवा ही किसी को अपने आत्मा से भर सकता है; यह ऐसी बात नहीं है जिसे मनुष्य स्वयं कर सके। जब यहोवा किसी व्यक्ति को अपने आत्मा से भर देता है, तो वह व्यक्ति यहोवा से एक विशेष शक्ति या क्षमता प्राप्त करता है, जैसे कि शारीरिक शक्ति या बुद्धि। इस मामले में, यहोवा ने बसलेल को विशेष ज्ञान, समझ और कौशल दिया। यहोवा कहता है कि बसलेल को इस ज्ञान, समझ और कौशल का उपयोग सभी प्रकार की शिल्पकला या हस्तकला की कृतियों को बनाने के लिए करना है।</w:t>
      </w:r>
    </w:p>
    <w:p>
      <w:pPr/>
      <w:r>
        <w:rPr>
          <w:lang w:val="hi_IN" w:bidi="hi_IN"/>
        </w:rPr>
      </w:r>
      <w:r>
        <w:rPr>
          <w:lang w:val="hi_IN" w:bidi="hi_IN"/>
        </w:rPr>
        <w:t>मूसा समझाता है कि यहोवा ने बसलेल को कई काम करने की योग्यताएँ और ज्ञान दिया है: सोने, चाँदी और पीतल की वस्तुओं पर कलात्मक चित्र या ढाँचें बनाने की; बहुमूल्य पत्थरों या रत्नों पर नक्काशी या खुदाई करने की, और उन रत्नों को अन्य वस्तुओं में जड़ने की; तथा लकड़ी से वस्तुएँ बनाने की। क्योंकि बसलेल यहोवा की आत्मा से भरा हुआ है, इसलिए वह हर वस्तु को पूरी तरह से उसी प्रकार बना सकता है, जैसा यहोवा चाहता है।</w:t>
      </w:r>
    </w:p>
    <w:p>
      <w:pPr/>
      <w:r>
        <w:rPr>
          <w:lang w:val="hi_IN" w:bidi="hi_IN"/>
        </w:rPr>
      </w:r>
      <w:r>
        <w:rPr>
          <w:lang w:val="hi_IN" w:bidi="hi_IN"/>
        </w:rPr>
        <w:t>यहाँ रुकें और एक समूह के रूप में धातु की वस्तु पर बने कलात्मक चित्र या ढाँचे की तस्वीर, किसी कीमती पत्थर पर उकेरी गई नक्काशी की तस्वीर और लकड़ी से तराशी गई किसी वस्तु की तस्वीर देखें। इस ऑडियो को यहाँ रोकें।</w:t>
      </w:r>
    </w:p>
    <w:p>
      <w:pPr/>
      <w:r>
        <w:rPr>
          <w:lang w:val="hi_IN" w:bidi="hi_IN"/>
        </w:rPr>
      </w:r>
      <w:r>
        <w:rPr>
          <w:lang w:val="hi_IN" w:bidi="hi_IN"/>
        </w:rPr>
        <w:t xml:space="preserve">मूसा कहता है कि यहोवा ने ये कौशल केवल बसलेल को ही नहीं दिया, बल्कि ओहोलीआब नाम के एक व्यक्ति को भी दिया, जो अहीसामाक नाम के एक व्यक्ति का पुत्र था। ओहोलीआब दान गोत्र से था, जो इस्राएलियों के बारह गोत्रों में से एक था। जैसा कि आपको याद होगा, यहोवा ने ओहोलीआब को बसलेल का सहायक या मददगार होने के लिए चुना था। यद्यपि यहोवा ने बसलेल और ओहोलीब को विशेष रूप से चुना और उन्हें विशेष ज्ञान और कौशल प्रदान किया, यहोवा ने उन्हें दूसरों को सिखाने की क्षमता भी दी। इसका अर्थ है कि बसलेल और ओहोलीआब ने अन्य कारीगरों को अपना ज्ञान और कौशल सिखाया ताकि मिलाप वाले तम्बू के लिए सारा काम सबसे अच्छी गुणवत्ता का हो। </w:t>
      </w:r>
    </w:p>
    <w:p>
      <w:pPr/>
      <w:r>
        <w:rPr>
          <w:lang w:val="hi_IN" w:bidi="hi_IN"/>
        </w:rPr>
      </w:r>
      <w:r>
        <w:rPr>
          <w:lang w:val="hi_IN" w:bidi="hi_IN"/>
        </w:rPr>
        <w:t>यहाँ रुकें और समूह में इस प्रश्न पर चर्चा करें: किसी ऐसे व्यक्ति का वर्णन करें जिसे आप जानते हैं और जिसे यहोवा ने कोई विशेष वरदान या क्षमता प्रदान की है। उसका काम या जीवन परमेश्वर को कैसे आदर देता है? इस ऑडियो को यहाँ रोकें।</w:t>
      </w:r>
    </w:p>
    <w:p>
      <w:pPr/>
      <w:r>
        <w:rPr>
          <w:lang w:val="hi_IN" w:bidi="hi_IN"/>
        </w:rPr>
      </w:r>
      <w:r>
        <w:rPr>
          <w:lang w:val="hi_IN" w:bidi="hi_IN"/>
        </w:rPr>
        <w:t>मूसा कहता है कि यहोवा ने बसलेल और ओहोलीआब को यह क्षमता भी दी कि वे नक्काशी, डिजाइनर, नीले, बैंगनी और लाल धागे और महीन सनी की कढ़ाई करने वाले और बुनकरों के रूप में काम करें। कढ़ाई करने वाले और बुनकर उन लोगों को कहते हैं जो रंगीन धागों से काम करते हैं।</w:t>
      </w:r>
    </w:p>
    <w:p>
      <w:pPr/>
      <w:r>
        <w:rPr>
          <w:lang w:val="hi_IN" w:bidi="hi_IN"/>
        </w:rPr>
      </w:r>
      <w:r>
        <w:rPr>
          <w:lang w:val="hi_IN" w:bidi="hi_IN"/>
        </w:rPr>
        <w:t>यहाँ रुकें और समूह में एक बुनकर की तस्वीर को देखें जो रंगीन धागे से काम कर रहा है। इस ऑडियो को यहाँ रोकें।</w:t>
      </w:r>
    </w:p>
    <w:p>
      <w:pPr/>
      <w:r>
        <w:rPr>
          <w:lang w:val="hi_IN" w:bidi="hi_IN"/>
        </w:rPr>
      </w:r>
      <w:r>
        <w:rPr>
          <w:lang w:val="hi_IN" w:bidi="hi_IN"/>
        </w:rPr>
        <w:t>हालाँकि बसलेल और ओहोलीआब पर समग्र मिलाप वाले तम्बू के काम की जिम्मेदारी थी, फिर भी उन्हें अन्य कुशल कारीगरों और चित्रकारों की मदद की ज़रूरत थी। जब यह मिलाप वाला तम्बू बनकर तैयार हो जाएगा, तो यह मानवीय हाथों का परिणाम नहीं होगा, बल्कि यहोवा द्वारा चुने गए कारीगरों को दिए गए दान और मार्गदर्शन का ईश्वरीय परिणाम होगा। मूसा उन सभी कारीगरों को इकट्ठा करता है जिन्हें यहोवा ने विशेष कौशल और क्षमताएँ दी थीं और उन्हें वह काम करने के लिए कहता है जो यहोवा ने उन्हें करने की आज्ञा दी थी।</w:t>
      </w:r>
    </w:p>
    <w:p>
      <w:pPr/>
      <w:r>
        <w:rPr>
          <w:lang w:val="hi_IN" w:bidi="hi_IN"/>
        </w:rPr>
      </w:r>
      <w:r>
        <w:rPr>
          <w:lang w:val="hi_IN" w:bidi="hi_IN"/>
        </w:rPr>
        <w:t xml:space="preserve">बसलेल, ओहोलीआब और अन्य कारीगर उत्सुकता से मिलाप वाले तम्बू पर काम करना शुरू कर देते हैं। मूसा इस्राएलियों से भेंट और सामग्री इकट्ठा करता है और फिर उन्हें निर्माण करने वालों को सौंप देता है। ऐसा शायद इसलिए किया गया था ताकि मूसा मिलाप वाले तम्बू के लिए सामग्री समर्पित करने से पहले उनकी गुणवत्ता सुनिश्चित करने के लिए उनका निरीक्षण कर सकें। इस्राएली यहोवा की आज्ञाओं को पूरा करने के लिए इतने उत्सुक थे कि वे हर सुबह स्वेच्छाबलि लाते थे। स्वेच्छाबलि का अर्थ है कि भेंट लाने वाला प्रत्येक व्यक्ति स्वेच्छा से, उत्सुकता से और देने के लिए तैयार था। यह कोई जबरन लगाया गया कर नहीं था, बल्कि खुशी और स्वेच्छा से किया गया दान था। इस्राएली इतनी उदारता से दान देते हैं कि अंततः, निर्माणकर्ताओं ने मूसा से कहा कि उनके पास मिलाप वाले तम्बू बनाने के लिए पर्याप्त से अधिक सामग्री है। इसलिए मूसा ने इस्राएली छावनी में सभी को आदेश दिया कि वे मिलाप वाले तम्बू के लिए और कोई भेंट न लाएँ क्योंकि कारीगरों के पास यहोवा द्वारा सौंपे गए काम को पूरा करने के लिए पर्याप्त सामग्री थी। </w:t>
      </w:r>
    </w:p>
    <w:p>
      <w:pPr/>
      <w:r>
        <w:rPr>
          <w:lang w:val="hi_IN" w:bidi="hi_IN"/>
        </w:rPr>
      </w:r>
      <w:r>
        <w:rPr>
          <w:lang w:val="hi_IN" w:bidi="hi_IN"/>
        </w:rPr>
        <w:t>यहाँ रुकें और समूह में इस प्रश्न पर चर्चा करें: अपने क्षेत्र में एक ऐसे समय का वर्णन करें जब विश्वासी लोग परमेश्वर को महिमा देने के लिए एक परियोजना पर काम करने के लिए एक साथ आए थे। विश्वासियों ने एक साथ काम करने के बारे में कैसा महसूस किया? उन्होंने यह कैसे दिखाया कि वे इस परियोजना पर काम करने के लिए उत्सुक थे? बताइए कि ऐसी कौन-सी परियोजना होगी जिससे आपके लोग इतने उत्साहित हो जाएँ कि वे उसे पूरा करने के लिए आवश्यकता से अधिक योगदान दें?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निर्गमन 35:30–36:7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कल्पांकित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मूसा इस्राएलियों को बताता है कि यहोवा ने उसे मिलाप वाले तम्बू के निर्माणकर्ताओं बसलेल और ओहोलीआब के बारे में क्या बताया था। मूसा कहता है कि यहोवा ने उन्हें विशेष रूप से मिलाप वाले तम्बू बनाने और दूसरों को अपने कौशल सिखाने की क्षमता दी थी।</w:t>
      </w:r>
    </w:p>
    <w:p>
      <w:pPr/>
      <w:r>
        <w:rPr>
          <w:lang w:val="hi_IN" w:bidi="hi_IN"/>
        </w:rPr>
      </w:r>
      <w:r>
        <w:rPr>
          <w:b/>
          <w:lang w:val="hi_IN" w:bidi="hi_IN"/>
        </w:rPr>
        <w:t>दूसरे दृश्य में:</w:t>
      </w:r>
      <w:r>
        <w:rPr>
          <w:lang w:val="hi_IN" w:bidi="hi_IN"/>
        </w:rPr>
        <w:t xml:space="preserve"> मूसा बसलेल, ओहोलीआब और सभी कुशल कारीगरों को सामग्री प्राप्त करने के लिए इकट्ठा करता है। मूसा इस्राएलियों द्वारा दान की गई सामग्री बसलेल, ओहोलीआब और अन्य कुशल कारीगरों को देता है। इस्राएली हर सुबह उत्साहपूर्वक सामग्री और भेंट दान करते रहते हैं। निर्माणकर्ताओं को अपना काम छोड़कर मूसा से कहना पड़ता है कि उनके पास मिलाप वाले तम्बू को पूरा करने के लिए पर्याप्त से अधिक सामग्री है।</w:t>
      </w:r>
    </w:p>
    <w:p>
      <w:pPr/>
      <w:r>
        <w:rPr>
          <w:lang w:val="hi_IN" w:bidi="hi_IN"/>
        </w:rPr>
      </w:r>
      <w:r>
        <w:rPr>
          <w:b/>
          <w:lang w:val="hi_IN" w:bidi="hi_IN"/>
        </w:rPr>
        <w:t>तीसरे दृश्य में:</w:t>
      </w:r>
      <w:r>
        <w:rPr>
          <w:lang w:val="hi_IN" w:bidi="hi_IN"/>
        </w:rPr>
        <w:t xml:space="preserve"> मूसा ने सभी इस्राएलियों को संदेश भेजा कि वे और भेंट न भेजें क्योंकि उनके पास पहले से ही पर्याप्त भेंट हैं। इस्राएली भेंट लाना बंद कर देते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बसलेल</w:t>
      </w:r>
    </w:p>
    <w:p>
      <w:pPr>
        <w:pStyle w:val="ListBullet"/>
        <w:spacing w:line="240" w:lineRule="auto"/>
        <w:ind w:left="720"/>
      </w:pPr>
      <w:r>
        <w:rPr>
          <w:lang w:val="hi_IN" w:bidi="hi_IN"/>
        </w:rPr>
      </w:r>
      <w:r>
        <w:rPr>
          <w:lang w:val="hi_IN" w:bidi="hi_IN"/>
        </w:rPr>
        <w:t>ओहोलीआब</w:t>
      </w:r>
    </w:p>
    <w:p>
      <w:pPr>
        <w:pStyle w:val="ListBullet"/>
        <w:spacing w:line="240" w:lineRule="auto"/>
        <w:ind w:left="720"/>
      </w:pPr>
      <w:r>
        <w:rPr>
          <w:lang w:val="hi_IN" w:bidi="hi_IN"/>
        </w:rPr>
      </w:r>
      <w:r>
        <w:rPr>
          <w:lang w:val="hi_IN" w:bidi="hi_IN"/>
        </w:rPr>
        <w:t>इस्राएलियों के अन्य सभी कुशल कारीगर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याद रखना महत्वपूर्ण है कि पिछले भाग में इस्राएली अपने घर गए और मूसा द्वारा मांगी गई चीज़ों को इकट्ठा किया।</w:t>
      </w:r>
    </w:p>
    <w:p>
      <w:pPr/>
      <w:r>
        <w:rPr>
          <w:lang w:val="hi_IN" w:bidi="hi_IN"/>
        </w:rPr>
      </w:r>
      <w:r>
        <w:rPr>
          <w:lang w:val="hi_IN" w:bidi="hi_IN"/>
        </w:rPr>
        <w:t>यह याद रखना महत्वपूर्ण है कि मूसा इस्राएलियों को वही निर्देश दे रहा है जो यहोवा ने मूसा को सीनै पर्वत पर दिए थे। यह ध्यान देना महत्वपूर्ण है कि जब मूसा कहता है, 'वह एक कुशल कारीगर है,' तो मूसा वास्तव में बसलेल के बारे में बात कर रहा है। साथ ही जब मूसा "वह और ओहोलीआब" कहता है, तो मूसा का अर्थ बसलेल और ओहोलीआब से होता है।</w:t>
      </w:r>
    </w:p>
    <w:p>
      <w:pPr/>
      <w:r>
        <w:rPr>
          <w:lang w:val="hi_IN" w:bidi="hi_IN"/>
        </w:rPr>
      </w:r>
      <w:r>
        <w:rPr>
          <w:lang w:val="hi_IN" w:bidi="hi_IN"/>
        </w:rPr>
        <w:t>यह ध्यान देना महत्वपूर्ण है कि कारीगरों की पहचान स्पष्ट करने के लिए, मूसा न केवल उनके नाम बल्कि उनके पिता और उनके गोत्र के नाम भी बताता है। बसलेल यहूदा के गोत्र का था और ओहोलीआब दान के गोत्र का था।</w:t>
      </w:r>
    </w:p>
    <w:p>
      <w:pPr/>
      <w:r>
        <w:rPr>
          <w:lang w:val="hi_IN" w:bidi="hi_IN"/>
        </w:rPr>
      </w:r>
      <w:r>
        <w:rPr>
          <w:lang w:val="hi_IN" w:bidi="hi_IN"/>
        </w:rPr>
        <w:t>यहाँ रुकें और इस प्रश्न पर समूह में चर्चा करें: आपके संस्कृति में लोग किसी विशेष व्यक्ति का नाम कैसे रखते हैं ताकि उन्हें दूसरों से अलग पहचान मिल सके और भ्रम न हो? आपकी संस्कृति में जब कोई अगुवा किसी व्यक्ति को किसी महत्वपूर्ण कार्य के लिए चुनता है, तो अगुवा उस व्यक्ति को पूरे समुदाय में कैसे पेश करता है या उसका परिचय कैसे देता है? यह परिचय मूसा द्वारा चुने हुए कारीगरों के परिचय से कितना मिलता-जुलता या कितना भिन्न होगा? इस ऑडियो को यहाँ रोकें।</w:t>
      </w:r>
    </w:p>
    <w:p>
      <w:pPr/>
      <w:r>
        <w:rPr>
          <w:lang w:val="hi_IN" w:bidi="hi_IN"/>
        </w:rPr>
      </w:r>
      <w:r>
        <w:rPr>
          <w:lang w:val="hi_IN" w:bidi="hi_IN"/>
        </w:rPr>
        <w:t>यह ध्यान देना महत्वपूर्ण है कि यह यहोवा ही है जो बसलेल को अपने आत्मा, कौशल और क्षमता देता है। कहानी में यह उल्लेख नहीं है कि यहोवा अपना आत्मा ओहोलीआब को देता है, लेकिन यह जरूर कहा गया है कि यहोवा ओहोलीआब को कौशल देता है। यहोवा ने ओहोलीआब और बसलेल के हृदयों में सिखाने की इच्छा उत्पन्न की। इसका अर्थ यह है कि यहोवा उन्हें दूसरों को सिखाने की क्षमता और कौशल दोनों प्रदान करता है। इस तरह यहोवा ने ओहोलीआब और बसलेल को दिए गए काम को पूरा करने के लिए सहायक प्रदान किए।</w:t>
      </w:r>
    </w:p>
    <w:p>
      <w:pPr/>
      <w:r>
        <w:rPr>
          <w:lang w:val="hi_IN" w:bidi="hi_IN"/>
        </w:rPr>
      </w:r>
      <w:r>
        <w:rPr>
          <w:lang w:val="hi_IN" w:bidi="hi_IN"/>
        </w:rPr>
        <w:t>यहाँ रुकें और समूह में इस प्रश्न पर चर्चा करें: आपकी संस्कृति में कोई व्यक्ति शिल्पकारी करने की क्षमता या कौशल कैसे प्राप्त करता है? इस ऑडियो को यहाँ रोकें।</w:t>
      </w:r>
    </w:p>
    <w:p>
      <w:pPr/>
      <w:r>
        <w:rPr>
          <w:lang w:val="hi_IN" w:bidi="hi_IN"/>
        </w:rPr>
      </w:r>
      <w:r>
        <w:rPr>
          <w:lang w:val="hi_IN" w:bidi="hi_IN"/>
        </w:rPr>
        <w:t>मूसा उन कारीगरों को इकट्ठा करता है जिनके "मन में काम करने की प्रेरणा जागृत हुई" और जो काम करने के लिए आगे आए। इसका मतलब यह है कि उनमें न केवल काम करने की क्षमता थी बल्कि वे काम करने के इच्छुक और उत्सुक भी थे। इससे यह भी संकेत मिलता है कि कुछ कुशल कारीगर ऐसे थे जो नहीं आए। मूसा ने उन कारीगरों को वे भेंटें दीं जो इस्राएलियों ने निर्माण परियोजना के लिए दी थीं।</w:t>
      </w:r>
    </w:p>
    <w:p>
      <w:pPr/>
      <w:r>
        <w:rPr>
          <w:lang w:val="hi_IN" w:bidi="hi_IN"/>
        </w:rPr>
      </w:r>
      <w:r>
        <w:rPr>
          <w:lang w:val="hi_IN" w:bidi="hi_IN"/>
        </w:rPr>
        <w:t xml:space="preserve">इस्राएली हर सुबह निर्माण परियोजना के लिए भेंट और उपहार लाते रहते हैं। </w:t>
      </w:r>
    </w:p>
    <w:p>
      <w:pPr/>
      <w:r>
        <w:rPr>
          <w:lang w:val="hi_IN" w:bidi="hi_IN"/>
        </w:rPr>
      </w:r>
      <w:r>
        <w:rPr>
          <w:lang w:val="hi_IN" w:bidi="hi_IN"/>
        </w:rPr>
        <w:t xml:space="preserve">कारीगरों ने अपना काम रोक दिया और मूसा के पास जाकर उनसे कहा कि वे भेंट देना बंद कर दें क्योंकि उनके पास जरूरत से ज्यादा सामान है। </w:t>
      </w:r>
    </w:p>
    <w:p>
      <w:pPr/>
      <w:r>
        <w:rPr>
          <w:lang w:val="hi_IN" w:bidi="hi_IN"/>
        </w:rPr>
      </w:r>
      <w:r>
        <w:rPr>
          <w:lang w:val="hi_IN" w:bidi="hi_IN"/>
        </w:rPr>
        <w:t>मूसा ने इस्राएलियों की छावनी में संदेश भेजा कि उनके पास पर्याप्त भेंटें हैं और उन्हें और भेंट भेजने की आवश्यकता नहीं है। इस्राएलियों ने भेंटें भेजना बंद कर दिया। इस्राएलियों की भेंटें परियोजना को पूरा करने के लिए पर्याप्त से भी अधिक थीं।</w:t>
      </w:r>
    </w:p>
    <w:p>
      <w:pPr/>
      <w:r>
        <w:rPr>
          <w:lang w:val="hi_IN" w:bidi="hi_IN"/>
        </w:rPr>
      </w:r>
      <w:r>
        <w:rPr>
          <w:lang w:val="hi_IN" w:bidi="hi_IN"/>
        </w:rPr>
        <w:t>यह ध्यान देना महत्वपूर्ण है कि इस भाग में यह उल्लेख नहीं है कि संदेश किस प्रकार सभी इस्राएलियों तक पहुँचा। वह संदेश एक घोषणा या औपचारिक कथन था। संदेश फैलने का एक तरीका यह हो सकता था कि संदेशवाहक को समुदाय के अगुवों के पास भेजा गया हो और फिर वहाँ से मुख्य परिवारों के अगुवों तक पहुँचाया गया हो। इसके बाद इन अगुवों ने अपने परिवार के सभी सदस्यों को यह बात बताई।</w:t>
      </w:r>
    </w:p>
    <w:p>
      <w:pPr/>
      <w:r>
        <w:rPr>
          <w:lang w:val="hi_IN" w:bidi="hi_IN"/>
        </w:rPr>
      </w:r>
      <w:r>
        <w:rPr>
          <w:lang w:val="hi_IN" w:bidi="hi_IN"/>
        </w:rPr>
        <w:t>यहाँ रुकें और समूह के रूप में वर्णन करें कि आपके लोग समुदाय को कोई महत्वपूर्ण संदेश कैसे पहुँचाते हैं। जब समुदाय बड़ा होता है और जब छोटा होता है, तो यह किस तरह अलग होता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35:30–36:7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बसलेल</w:t>
      </w:r>
    </w:p>
    <w:p>
      <w:pPr>
        <w:pStyle w:val="ListBullet"/>
        <w:spacing w:line="240" w:lineRule="auto"/>
        <w:ind w:left="720"/>
      </w:pPr>
      <w:r>
        <w:rPr>
          <w:lang w:val="hi_IN" w:bidi="hi_IN"/>
        </w:rPr>
      </w:r>
      <w:r>
        <w:rPr>
          <w:lang w:val="hi_IN" w:bidi="hi_IN"/>
        </w:rPr>
        <w:t>ओहोलीआब</w:t>
      </w:r>
    </w:p>
    <w:p>
      <w:pPr>
        <w:pStyle w:val="ListBullet"/>
        <w:spacing w:line="240" w:lineRule="auto"/>
        <w:ind w:left="720"/>
      </w:pPr>
      <w:r>
        <w:rPr>
          <w:lang w:val="hi_IN" w:bidi="hi_IN"/>
        </w:rPr>
      </w:r>
      <w:r>
        <w:rPr>
          <w:lang w:val="hi_IN" w:bidi="hi_IN"/>
        </w:rPr>
        <w:t>इस्राएलियों के अन्य सभी कुशल कारीगर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नाटक को रोककर उस पात्र की भूमिका निभाने वाले व्यक्ति से पूछें "आप क्या महसूस कर रहे हैं या क्या सोच रहे हैं?" पात्र की भूमिका निभाने वाले व्यक्ति को यह उत्तर देना चाहिए कि अगर वह उस पात्र के स्थान पर होता तो वह कैसा महसूस करता या क्या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 xml:space="preserve">नीचे नाटक और उसके संभावित उत्तरों का एक उदाहरण दिया गया है। </w:t>
      </w:r>
    </w:p>
    <w:p>
      <w:pPr/>
      <w:r>
        <w:rPr>
          <w:lang w:val="hi_IN" w:bidi="hi_IN"/>
        </w:rPr>
      </w:r>
      <w:r>
        <w:rPr>
          <w:lang w:val="hi_IN" w:bidi="hi_IN"/>
        </w:rPr>
        <w:t xml:space="preserve">मूसा इस्राएलियों से कहता है कि यहोवा ने यहूदा के गोत्र के हूर के पोते ऊरी के पुत्र बसलेल को विशेष रूप से चुना है। यहोवा ने बसलेल को अपनी आत्मा दी और उसे बुद्धि, क्षमता और हर प्रकार की कारीगरी में कौशल प्रदान किया। बसलेल के पास हर प्रकार की कारीगरी का ज्ञान और कौशल था।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भूमिका निभाने वाले व्यक्ति से पूछें, "आप क्या महसूस कर रहे हैं या क्या सोच रहे हैं?" व्यक्ति इस तरह उत्तर दे सकता है, 'यहोवा सचमुच हर चीज़ का ध्यान रखता है। उसने हमें वह सब कुछ दिया जिसकी हमें ज़रूरत थी ताकि हम इसे मिलकर पूरा कर सकें," या "यहोवा लोगों का उपयोग कर रहा है ताकि अपनी इच्छाओं को पूरा कर सके। मैं जानना चाहता हूँ कि मैं कैसे मदद कर सकता हूँ," या "विचारशील हूँ।" मुझे लगता था कि कौशल हमेशा प्रत्येक व्यक्ति पर निर्भर करता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मूसा इस्राएलियों को यह बताना जारी रखता है कि यहोवा ने बसलेल और ओहोलीआब को दूसरों को अपने कौशल सिखाने की क्षमता दी है। यहोवा ने बसलेल, ओहोलीआब और अन्य कुशल कारीगरों को बुद्धि और क्षमता दी है ताकि वे मिलाप वाले तम्बू का निर्माण करने के लिए आवश्यक हर काम कर सकें।</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ओहोलीआब की भूमिका निभाने वाले व्यक्ति से पूछें, "आप क्या महसूस कर रहे हैं या क्या सोच रहे हैं?" वह व्यक्ति इस तरह उत्तर दे सकता है, 'मैं विनम्र महसूस करता हूँ कि यहोवा ने मुझे इस महत्वपूर्ण कार्य के लिए चुना,' या 'मुझे सम्मानित महसूस होता है कि मैं यह कौशल दूसरों को सिखा सकता हूँ,' या 'मुझे आश्चर्य होता है कि यहोवा ने अपने काम के लिए संसाधन और अन्य कारीगर उपलब्ध कराए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मूसा सभी कारीगरों को एक साथ बुलाता है और उन्हें वे सामग्री देता है जो इस्राएलियों ने मिलाप वाले तम्बू का निर्माण करने के लिए दी थीं। लेकिन इस्राएली हर सुबह और भेंटें लाते रहे। कारीगरों ने काम रोक दिया और मूसा के पास आकर कहा कि इस्राएलियों ने यहोवा के आदेश को पूरा करने के लिए आवश्यक से भी अधिक भेंटें ला दी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बसलेल की भूमिका निभाने वाले व्यक्ति से पूछें, 'आप क्या महसूस कर रहे हैं या क्या सोच रहे हैं?" व्यक्ति इस प्रकार उत्तर दे सकता है: "आश्चर्य में। 'मुझे विश्वास नहीं होता कि लोग कितने उदार हैं,' या 'मैं जानता हूँ कि मेरी कला और लोगों की भेंटें सब यहोवा की देन हैं,' या 'यह यहोवा का काम है, मेरा नहीं।'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तब मूसा ने आदेश दिया और यह संदेश पूरे छावनी में भेजा गया: 'पुरुष और स्त्रियाँ, पवित्रस्थान के लिए अब और भेंटें तैयार न करें। हमारे पास पर्याप्त है!" तो लोगों ने यहोवा के लिए अपनी भेंटें लाना बंद कर दिया। उनकी भेंटें पूरी परियोजना को पूरा करने के लिए पर्याप्त से अधिक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पात्र की भूमिका निभाने वाले व्यक्ति से पूछें, "आप क्या महसूस कर रहे हैं या क्या सोच रहे हैं?" वह व्यक्ति इस तरह उत्तर दे सकता है, "मुझे खुशी है कि इस्राएली इतने उदार थे," या "मैं इस बात से अचंभित हूँ कि यहोवा ने हमें इस कार्य में मदद करने की अनुमति कैसे दी, जबकि हम पहले यहोवा को निराश कर चुके थे," या "मैं आश्चर्यचकित हूँ, मुझे उम्मीद नहीं थी कि इस्राएली इतनी उदारता से प्रतिक्रिया देंगे।"</w:t>
      </w:r>
    </w:p>
    <w:p>
      <w:pPr>
        <w:pStyle w:val="ListBullet"/>
        <w:spacing w:line="240" w:lineRule="auto"/>
        <w:ind w:left="720"/>
      </w:pPr>
      <w:r>
        <w:rPr>
          <w:lang w:val="hi_IN" w:bidi="hi_IN"/>
        </w:rPr>
      </w:r>
      <w:r>
        <w:rPr>
          <w:lang w:val="hi_IN" w:bidi="hi_IN"/>
        </w:rPr>
        <w:t>अभिनय को जारी रखें।</w:t>
      </w:r>
      <w:r>
        <w:rPr>
          <w:lang w:val="hi_IN" w:bidi="hi_IN"/>
        </w:rPr>
      </w:r>
    </w:p>
    <w:p>
      <w:pPr>
        <w:pStyle w:val="Heading3"/>
      </w:pPr>
      <w:r>
        <w:rPr>
          <w:lang w:val="hi_IN" w:bidi="hi_IN"/>
        </w:rPr>
        <w:t>आवश्यक जानकारी</w:t>
      </w:r>
    </w:p>
    <w:p>
      <w:pPr/>
      <w:r>
        <w:rPr>
          <w:lang w:val="hi_IN" w:bidi="hi_IN"/>
        </w:rPr>
      </w:r>
      <w:r>
        <w:rPr>
          <w:lang w:val="hi_IN" w:bidi="hi_IN"/>
        </w:rPr>
        <w:t>निर्गमन 35:30–36:7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मूसा </w:t>
      </w:r>
      <w:r>
        <w:rPr>
          <w:b/>
          <w:lang w:val="hi_IN" w:bidi="hi_IN"/>
        </w:rPr>
        <w:t>इस्राएलियों</w:t>
      </w:r>
      <w:r>
        <w:rPr>
          <w:lang w:val="hi_IN" w:bidi="hi_IN"/>
        </w:rPr>
        <w:t xml:space="preserve"> के सामने खड़ा होता है और यहोवा द्वारा दिए गए निर्देशों को दोहराता है। इस्राएली शब्द उन लोगों को दर्शाता है जो </w:t>
      </w:r>
      <w:r>
        <w:rPr>
          <w:b/>
          <w:lang w:val="hi_IN" w:bidi="hi_IN"/>
        </w:rPr>
        <w:t>अब्राहम</w:t>
      </w:r>
      <w:r>
        <w:rPr>
          <w:lang w:val="hi_IN" w:bidi="hi_IN"/>
        </w:rPr>
        <w:t xml:space="preserve"> के </w:t>
      </w:r>
      <w:r>
        <w:rPr>
          <w:b/>
          <w:lang w:val="hi_IN" w:bidi="hi_IN"/>
        </w:rPr>
        <w:t>वंशज</w:t>
      </w:r>
      <w:r>
        <w:rPr>
          <w:lang w:val="hi_IN" w:bidi="hi_IN"/>
        </w:rPr>
        <w:t xml:space="preserve"> हैं। वे यहोवा के चुने हुए लोग हैं। </w:t>
      </w:r>
      <w:r>
        <w:rPr>
          <w:b/>
          <w:lang w:val="hi_IN" w:bidi="hi_IN"/>
        </w:rPr>
        <w:t>यहोवा</w:t>
      </w:r>
      <w:r>
        <w:rPr>
          <w:lang w:val="hi_IN" w:bidi="hi_IN"/>
        </w:rPr>
        <w:t xml:space="preserve"> </w:t>
      </w:r>
      <w:r>
        <w:rPr>
          <w:b/>
          <w:lang w:val="hi_IN" w:bidi="hi_IN"/>
        </w:rPr>
        <w:t>परमेश्वर</w:t>
      </w:r>
      <w:r>
        <w:rPr>
          <w:lang w:val="hi_IN" w:bidi="hi_IN"/>
        </w:rPr>
        <w:t xml:space="preserve"> का व्यक्तिगत नाम है, और इस पूरे भाग में इसका प्रयोग किया गया है। इस्राएलियों और यहोवा के लिए उसी शब्द या वाक्यांश का प्रयोग करें जो आपने पिछले भागों में प्रयोग किया है। </w:t>
      </w:r>
      <w:r>
        <w:rPr>
          <w:b/>
          <w:lang w:val="hi_IN" w:bidi="hi_IN"/>
        </w:rPr>
        <w:t>इस्राएलियों</w:t>
      </w:r>
      <w:r>
        <w:rPr>
          <w:lang w:val="hi_IN" w:bidi="hi_IN"/>
        </w:rPr>
        <w:t xml:space="preserve"> या </w:t>
      </w:r>
      <w:r>
        <w:rPr>
          <w:b/>
          <w:lang w:val="hi_IN" w:bidi="hi_IN"/>
        </w:rPr>
        <w:t>यहोवा</w:t>
      </w:r>
      <w:r>
        <w:rPr>
          <w:lang w:val="hi_IN" w:bidi="hi_IN"/>
        </w:rPr>
        <w:t xml:space="preserve"> के बारे में अधिक जानकारी के लिए, मुख्य शब्दावली देखें। </w:t>
      </w:r>
    </w:p>
    <w:p>
      <w:pPr/>
      <w:r>
        <w:rPr>
          <w:lang w:val="hi_IN" w:bidi="hi_IN"/>
        </w:rPr>
      </w:r>
      <w:r>
        <w:rPr>
          <w:lang w:val="hi_IN" w:bidi="hi_IN"/>
        </w:rPr>
        <w:t xml:space="preserve">मूसा कहता है कि यहोवा ने बसलेल को </w:t>
      </w:r>
      <w:r>
        <w:rPr>
          <w:b/>
          <w:lang w:val="hi_IN" w:bidi="hi_IN"/>
        </w:rPr>
        <w:t>परमेश्वर की आत्मा</w:t>
      </w:r>
      <w:r>
        <w:rPr>
          <w:lang w:val="hi_IN" w:bidi="hi_IN"/>
        </w:rPr>
        <w:t xml:space="preserve"> से भर दिया है। पाठ में, मूसा "परमेश्वर" और "आत्मा" के लिए सामान्य शब्दों का उपयोग करता है। जब यहोवा किसी व्यक्ति कोअपने आत्मा से भर देता है, तो उस व्यक्ति को एक विशेष शक्ति या क्षमता प्राप्त होती है। इस मामले में, यहोवा ने बसलेल को कारीगरी करने के लिए विशेष ज्ञान, समझ और कौशल प्रदान किया। हालाँकि, "परमेश्वर का आत्मा" परमेश्वर के आत्मा के लिए सामान्य शब्द है, फिर भी आप पुराने नियम में परमेश्वर के आत्मा के काम के बारे में और सुनने के लिए मुख्य शब्दावली में </w:t>
      </w:r>
      <w:r>
        <w:rPr>
          <w:b/>
          <w:lang w:val="hi_IN" w:bidi="hi_IN"/>
        </w:rPr>
        <w:t>पवित्र आत्मा</w:t>
      </w:r>
      <w:r>
        <w:rPr>
          <w:lang w:val="hi_IN" w:bidi="hi_IN"/>
        </w:rPr>
        <w:t xml:space="preserve"> को देख सकते हैं। </w:t>
      </w:r>
    </w:p>
    <w:p>
      <w:pPr/>
      <w:r>
        <w:rPr>
          <w:lang w:val="hi_IN" w:bidi="hi_IN"/>
        </w:rPr>
      </w:r>
      <w:r>
        <w:rPr>
          <w:lang w:val="hi_IN" w:bidi="hi_IN"/>
        </w:rPr>
        <w:t xml:space="preserve">यहोवा कारीगर को जो भी ज्ञान और कौशल देता है, वह </w:t>
      </w:r>
      <w:r>
        <w:rPr>
          <w:b/>
          <w:lang w:val="hi_IN" w:bidi="hi_IN"/>
        </w:rPr>
        <w:t>पवित्रस्थान</w:t>
      </w:r>
      <w:r>
        <w:rPr>
          <w:lang w:val="hi_IN" w:bidi="hi_IN"/>
        </w:rPr>
        <w:t xml:space="preserve"> या </w:t>
      </w:r>
      <w:r>
        <w:rPr>
          <w:b/>
          <w:lang w:val="hi_IN" w:bidi="hi_IN"/>
        </w:rPr>
        <w:t>मिलाप</w:t>
      </w:r>
      <w:r>
        <w:rPr>
          <w:lang w:val="hi_IN" w:bidi="hi_IN"/>
        </w:rPr>
        <w:t xml:space="preserve"> वाले तम्बू बनाने के लिए होता है। पवित्रस्थान का अर्थ है वह स्थान जहाँ परमेश्वर रहता है, और यहाँ यह विशेष रूप से </w:t>
      </w:r>
      <w:r>
        <w:rPr>
          <w:b/>
          <w:lang w:val="hi_IN" w:bidi="hi_IN"/>
        </w:rPr>
        <w:t>मिलाप</w:t>
      </w:r>
      <w:r>
        <w:rPr>
          <w:lang w:val="hi_IN" w:bidi="hi_IN"/>
        </w:rPr>
        <w:t xml:space="preserve"> वाले तम्बू को दर्शाता है। मिलाप वाले तम्बू की तरह, 'पवित्रस्थान' का मतलब कभी सिर्फ बड़ा तम्बू होता है जिसे इस्राएली जगह-जगह ले जाते थे, और कभी इसका मतलब पूरे क्षेत्र से होता है जिसमें वह आँगन भी शामिल था जहाँ </w:t>
      </w:r>
      <w:r>
        <w:rPr>
          <w:b/>
          <w:lang w:val="hi_IN" w:bidi="hi_IN"/>
        </w:rPr>
        <w:t>याजक</w:t>
      </w:r>
      <w:r>
        <w:rPr>
          <w:lang w:val="hi_IN" w:bidi="hi_IN"/>
        </w:rPr>
        <w:t xml:space="preserve"> </w:t>
      </w:r>
      <w:r>
        <w:rPr>
          <w:b/>
          <w:lang w:val="hi_IN" w:bidi="hi_IN"/>
        </w:rPr>
        <w:t>बलिदान</w:t>
      </w:r>
      <w:r>
        <w:rPr>
          <w:lang w:val="hi_IN" w:bidi="hi_IN"/>
        </w:rPr>
        <w:t xml:space="preserve"> चढ़ाते थे। यह वह स्थान था जहाँ याजक लोगों की ओर से बलिदान चढ़ाते थे, जब तक कि दाऊद के </w:t>
      </w:r>
      <w:r>
        <w:rPr>
          <w:b/>
          <w:lang w:val="hi_IN" w:bidi="hi_IN"/>
        </w:rPr>
        <w:t>पुत्र</w:t>
      </w:r>
      <w:r>
        <w:rPr>
          <w:lang w:val="hi_IN" w:bidi="hi_IN"/>
        </w:rPr>
        <w:t xml:space="preserve"> ने </w:t>
      </w:r>
      <w:r>
        <w:rPr>
          <w:b/>
          <w:lang w:val="hi_IN" w:bidi="hi_IN"/>
        </w:rPr>
        <w:t>मन्दिर</w:t>
      </w:r>
      <w:r>
        <w:rPr>
          <w:lang w:val="hi_IN" w:bidi="hi_IN"/>
        </w:rPr>
        <w:t xml:space="preserve"> का निर्माण नहीं किया था। पवित्रस्थान के लिए उसी शब्द या वाक्यांश का प्रयोग करें जो आपने पिछले भागों में प्रयोग किया है। </w:t>
      </w:r>
      <w:r>
        <w:rPr>
          <w:b/>
          <w:lang w:val="hi_IN" w:bidi="hi_IN"/>
        </w:rPr>
        <w:t>पवित्रस्थान</w:t>
      </w:r>
      <w:r>
        <w:rPr>
          <w:lang w:val="hi_IN" w:bidi="hi_IN"/>
        </w:rPr>
        <w:t xml:space="preserve"> के बारे में अधिक जानकारी के लिए, मुख्य शब्दावली देखें।</w:t>
      </w:r>
    </w:p>
    <w:p>
      <w:pPr/>
      <w:r>
        <w:rPr>
          <w:lang w:val="hi_IN" w:bidi="hi_IN"/>
        </w:rPr>
      </w:r>
      <w:r>
        <w:rPr>
          <w:lang w:val="hi_IN" w:bidi="hi_IN"/>
        </w:rPr>
        <w:t>यहाँ रुकें और समूह में मिलाप वाले तम्बू के चित्र को देखें। इस ऑडियो को यहाँ रोकें।</w:t>
      </w:r>
    </w:p>
    <w:p>
      <w:pPr/>
      <w:r>
        <w:rPr>
          <w:lang w:val="hi_IN" w:bidi="hi_IN"/>
        </w:rPr>
      </w:r>
      <w:r>
        <w:rPr>
          <w:lang w:val="hi_IN" w:bidi="hi_IN"/>
        </w:rPr>
        <w:t xml:space="preserve">इस्राएली लोग मिलाप वाले तम्बू के निर्माण के लिए अपनी </w:t>
      </w:r>
      <w:r>
        <w:rPr>
          <w:b/>
          <w:lang w:val="hi_IN" w:bidi="hi_IN"/>
        </w:rPr>
        <w:t>भेंटें</w:t>
      </w:r>
      <w:r>
        <w:rPr>
          <w:lang w:val="hi_IN" w:bidi="hi_IN"/>
        </w:rPr>
        <w:t xml:space="preserve"> मूसा के पास लाते हैं। भेंट का अर्थ है परमेश्वर को अर्पित किया गया उपहार। इस मामले में, लोगों ने स्वेच्छा से परमेश्वर को मिलाप वाला तम्बू बनाने में मदद करने के लिए सामग्री अर्पित की थी। भेंटके लिए उसी शब्द या वाक्यांश का प्रयोग करें जो आपने पिछले भागों में प्रयोग किया है। </w:t>
      </w:r>
      <w:r>
        <w:rPr>
          <w:b/>
          <w:lang w:val="hi_IN" w:bidi="hi_IN"/>
        </w:rPr>
        <w:t>भेंट</w:t>
      </w:r>
      <w:r>
        <w:rPr>
          <w:lang w:val="hi_IN" w:bidi="hi_IN"/>
        </w:rPr>
        <w:t xml:space="preserve"> के बारे में अधिक जानकारी के लिए मुख्य शब्दावली देखें।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36:8–19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36:8–19 को सुनें और अपने मन में रखें।</w:t>
      </w:r>
    </w:p>
    <w:p>
      <w:pPr/>
      <w:r>
        <w:rPr>
          <w:lang w:val="hi_IN" w:bidi="hi_IN"/>
        </w:rPr>
      </w:r>
      <w:r>
        <w:rPr>
          <w:lang w:val="hi_IN" w:bidi="hi_IN"/>
        </w:rPr>
        <w:t xml:space="preserve">यदि सम्भव हो, तो निर्गमन 36:8–19 का ऑडियो संस्करण तीन बार, तीन अलग-अलग अनुवादों में सुनें। </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36:8–19 का ऑडियो संस्करण सबसे आसानी से समझ में आने वाले अनुवाद में सुनें।</w:t>
      </w:r>
    </w:p>
    <w:p>
      <w:pPr/>
      <w:r>
        <w:rPr>
          <w:lang w:val="hi_IN" w:bidi="hi_IN"/>
        </w:rPr>
      </w:r>
      <w:r>
        <w:rPr>
          <w:lang w:val="hi_IN" w:bidi="hi_IN"/>
        </w:rPr>
        <w:t>पिछले भाग में, मूसा लोगों से कहता है कि वे भेंटें लाना बंद कर दें क्योंकि अब मिलाप वाले तम्बू या तम्बू को बनाने और उसे सजाने के लिए पर्याप्त सामग्री हो चुकी है। तब मूसा ने बसलेल और ओहोलीआब को, और साथ ही अन्य सभी कुशल कारीगरों को आदेश दिया कि वे मिलाप वाले तम्बू या तम्बू बनाने में यहोवा के निर्देशों का बहुत सावधानीपूर्वक पालन करें।</w:t>
      </w:r>
    </w:p>
    <w:p>
      <w:pPr/>
      <w:r>
        <w:rPr>
          <w:lang w:val="hi_IN" w:bidi="hi_IN"/>
        </w:rPr>
      </w:r>
      <w:r>
        <w:rPr>
          <w:lang w:val="hi_IN" w:bidi="hi_IN"/>
        </w:rPr>
        <w:t>इस भाग में, मूसा ने यहोवा के निर्देशों का पालन करना शुरू किया। उसने बसलेल और सभी कुशल कारीगरों को यहोवा की उपस्थिति का तम्बू या मिलाप वाले तम्बू बनाने का आदेश दिया। बसलेल और कुशल कारीगरों ने मूसा द्वारा दिए गए निर्देशों का पालन करते हुए तम्बू के दस परदे बनाए। उन्होंने नीले, बैंगनी और लाल रंग के उत्तम सनी के दस टुकड़ों का उपयोग किया। सम्भव है कि लोगों ने कपड़ा बुनते समय उसमें नीले, बैंगनी और लाल धागों का उपयोग किया हो, या यह भी हो सकता है कि बुनने के बाद उन्होंने कपड़े को इन रंगों से रंग दिया हो। फिर कुशल कारीगरों ने कपड़े को करूबों के चित्रों से सजाया, जो एक प्रकार के आत्मिक प्राणी होते हैं। हमें यह नहीं पता कि लोगों ने करूबों की आकृतियाँ कपड़े में बनाईं थी, या उन्होंने नीले, बैंगनी और लाल धागों से कपड़े पर करूबों की कढ़ाई की थी। वैसे भी, इस प्रकार का काम केवल कुशल कलाकार ही कर सकते थे। ये करूब अलौकिक प्राणी हैं जिनके शरीर संभवतः शेर जैसे, पंख पक्षी जैसे और चेहरा मनुष्य जैसा होता है। करूब अक्सर यहोवा की उपस्थिति के प्रतीक होते हैं, ताकि मिस्र छोड़ने के बाद जब इस्राएली एक स्थान से दूसरे स्थान की यात्रा करें तो उनकी रक्षा हो सके।</w:t>
      </w:r>
    </w:p>
    <w:p>
      <w:pPr/>
      <w:r>
        <w:rPr>
          <w:lang w:val="hi_IN" w:bidi="hi_IN"/>
        </w:rPr>
      </w:r>
      <w:r>
        <w:rPr>
          <w:lang w:val="hi_IN" w:bidi="hi_IN"/>
        </w:rPr>
        <w:t>यदि आवश्यकता हो तो मिलाप वाले तम्बू और करूबों की तस्वीरें फिर से दिखाएँ। इस ऑडियो को यहाँ रोकें।</w:t>
      </w:r>
    </w:p>
    <w:p>
      <w:pPr/>
      <w:r>
        <w:rPr>
          <w:lang w:val="hi_IN" w:bidi="hi_IN"/>
        </w:rPr>
      </w:r>
      <w:r>
        <w:rPr>
          <w:lang w:val="hi_IN" w:bidi="hi_IN"/>
        </w:rPr>
        <w:t>यहाँ रुकें और समूह में इस प्रश्न पर चर्चा करें: अपने समुदाय में किसी विशेष या महत्वपूर्ण इमारत के निर्माण में कारीगर या कुशल कारीगर और उनके समूह किस प्रकार काम करते हैं, इसकी एक कहानी सुनाएं? अपनी संस्कृति में चर्चा करें कि निर्माणकर्ता इन इमारतों को बनाने में किस प्रकार की सामग्री का उपयोग करते हैं। इस ऑडियो को यहाँ रोकें।</w:t>
      </w:r>
    </w:p>
    <w:p>
      <w:pPr/>
      <w:r>
        <w:rPr>
          <w:lang w:val="hi_IN" w:bidi="hi_IN"/>
        </w:rPr>
      </w:r>
      <w:r>
        <w:rPr>
          <w:lang w:val="hi_IN" w:bidi="hi_IN"/>
        </w:rPr>
        <w:t xml:space="preserve">प्रत्येक परदा या कपड़ा 28 हाथ लंबा और 4 हाथ चौड़ा था। एक हाथ लगभग 46 सेंटीमीटर के बराबर होता है। इस प्रकार अट्ठाईस हाथ लगभग 12.9 मीटर के बराबर होते हैं, और चार हाथ लगभग 1.8 मीटर के बराबर होते हैं। फिर बसलेल और सबसे कुशल और बुद्धिमान कारीगरों ने पहले पाँच परदों को आपस में जोड़कर एक सेट बनाया और फिर अन्य पाँच परदों को आपस में मिलाकर दूसरा सेट बनाया। अब वहाँ परदों की दो इकाइयाँ थीं। फिर उन्होंने पचास सोने की खूटियों और पचास फंदों का उपयोग करके दोनों परदों के सेट को आपस में जोड़ दिया। फिर सारे पर्दे मिलकर एक इकाई बन गए। अब पूरी इकाई की लंबाई 40 हाथ यानी18.4 मीटर और चौड़ाई 28 हाथ यानी 12.9 मीटर है। </w:t>
      </w:r>
    </w:p>
    <w:p>
      <w:pPr/>
      <w:r>
        <w:rPr>
          <w:lang w:val="hi_IN" w:bidi="hi_IN"/>
        </w:rPr>
      </w:r>
      <w:r>
        <w:rPr>
          <w:lang w:val="hi_IN" w:bidi="hi_IN"/>
        </w:rPr>
        <w:t>यहाँ रुकें और समूह में इस प्रश्न पर चर्चा करें: अपनी संस्कृति में आप कपड़े और निर्माण सामग्री को कैसे नापते हैं, इस पर चर्चा करें। एक कहानी बताइए जिसमें विशेष इमारत बनाने के लिए सामग्री नापी जाती है। इस ऑडियो को यहाँ रोकें।</w:t>
      </w:r>
    </w:p>
    <w:p>
      <w:pPr/>
      <w:r>
        <w:rPr>
          <w:lang w:val="hi_IN" w:bidi="hi_IN"/>
        </w:rPr>
      </w:r>
      <w:r>
        <w:rPr>
          <w:lang w:val="hi_IN" w:bidi="hi_IN"/>
        </w:rPr>
        <w:t xml:space="preserve">तब बसलेल और उसके सबसे कुशल कारीगरों ने कुल मिलाकर ग्यारह बकरियों के बालों के परदे बनाए, जो एक आवरण या सुरक्षा परत के रूप में थे, और उन्होंने मिलाप वाले तम्बू के तम्बू को ढक दिया। बकरी के बालों से बना कपड़ा कम मूल्यवान सामग्री है, लेकिन यह एक मजबूत सामग्री है। सभी ग्यारह परदे एक ही आकार के थे — लंबाई 30 हाथ या 13.8 मीटर और चौड़ाई 4 हाथ या लगभग 1.8 मीटर। इसके बाद, बसलेल और कारीगरों ने पाँच परदों को एक सेट में और बाकी छह परदों को दूसरे सेट में जोड़ा। उन्होंने एक छोर के परदे के किनारे पर पचास फंदे बनाकर एक सेट बनाया और दूसरे छोर के परदे के किनारे पर भी पचास फंदे बनाकर एक सेट बनाया। उन्होंने पचास पीतल की कड़ियाँ बनाईं ताकि सभी परदों को जोड़कर एक ही इकाई बनाईं जा सके। </w:t>
      </w:r>
    </w:p>
    <w:p>
      <w:pPr/>
      <w:r>
        <w:rPr>
          <w:lang w:val="hi_IN" w:bidi="hi_IN"/>
        </w:rPr>
      </w:r>
      <w:r>
        <w:rPr>
          <w:lang w:val="hi_IN" w:bidi="hi_IN"/>
        </w:rPr>
        <w:t>फिर कुशल कारीगरों ने तम्बू की तीसरी परत बनाई। उन्होंने लाल रंगे हुए मेढ़े की खाल से एक आवरण बनाया ताकि वह तम्बू को ढक सके। उन्होंने चौथी परत बनाई, जो मज़बूत चमड़े का आवरण था। यह चमड़ा शायद किसी समुद्री पशु की खाल से बनाया गया था, इसलिए वह बहुत मोटा होता था और उसमें से पानी अन्दर नहीं जा सकता था। मिलाप वाले तम्बू के बाहरी हिस्से पर लगी यह अंतिम परत ही थी जिसे लोग ज्यादातर समय देख पाते थे। यह वह परत भी है जो मिलाप वाले तम्बू को हर तरह के मौसम से बचाती है, जैसे तेज धूप, रेत, बारिश और बर्फ। यह मज़बूत होना ज़रूरी था, क्योंकि जब भी वे एक स्थान से दूसरे स्थान पर जाते, तो उन्हें मिलाप वाले तम्बू को बार‑बार खोलना और फिर से लगाना पड़ता था।</w:t>
      </w:r>
    </w:p>
    <w:p>
      <w:pPr/>
      <w:r>
        <w:rPr>
          <w:lang w:val="hi_IN" w:bidi="hi_IN"/>
        </w:rPr>
      </w:r>
      <w:r>
        <w:rPr>
          <w:lang w:val="hi_IN" w:bidi="hi_IN"/>
        </w:rPr>
        <w:t>एक रंगी हुई मेढ़े की खाल और एक चमड़े की तस्वीर दिखाएँ। इस ऑडियो को यहाँ रोकें।</w:t>
      </w:r>
    </w:p>
    <w:p>
      <w:pPr/>
      <w:r>
        <w:rPr>
          <w:lang w:val="hi_IN" w:bidi="hi_IN"/>
        </w:rPr>
      </w:r>
      <w:r>
        <w:rPr>
          <w:lang w:val="hi_IN" w:bidi="hi_IN"/>
        </w:rPr>
        <w:t>यहाँ रुकें और समूह में इस प्रश्न पर चर्चा करें: अपनी संस्कृति में घर की छत बनाने में उपयोग की जाने वाली सामग्रियों के प्रकारों पर चर्चा करें। आप यह सुनिश्चित करने के लिए क्या उपयोग करते हैं कि छत घर के अंदर पानी को आने से रोके?</w:t>
      </w:r>
      <w:r>
        <w:rPr>
          <w:lang w:val="hi_IN" w:bidi="hi_IN"/>
        </w:rPr>
      </w:r>
    </w:p>
    <w:p>
      <w:pPr>
        <w:pStyle w:val="Heading3"/>
      </w:pPr>
      <w:r>
        <w:rPr>
          <w:lang w:val="hi_IN" w:bidi="hi_IN"/>
        </w:rPr>
        <w:t>घटनाओं को समझाना</w:t>
      </w:r>
    </w:p>
    <w:p>
      <w:pPr/>
      <w:r>
        <w:rPr>
          <w:lang w:val="hi_IN" w:bidi="hi_IN"/>
        </w:rPr>
      </w:r>
      <w:r>
        <w:rPr>
          <w:lang w:val="hi_IN" w:bidi="hi_IN"/>
        </w:rPr>
        <w:t>निर्गमन 36:8–19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कल्पांकित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कारीगरों ने मिलाप वाले तम्बू के तम्बू के परदे को नीले, बैंगनी और लाल रंग के सनी से बने मलमल से तैयार किया, जिसमें करूबों की बुनाई की गई थी। कुशल कारीगरों ने मिलाप वाले तम्बू के परदे उसी नाप के अनुसार बुने, जो मूसा ने बसलेल और उसके सबसे कुशल कारीगरों को दिए थे।</w:t>
      </w:r>
    </w:p>
    <w:p>
      <w:pPr/>
      <w:r>
        <w:rPr>
          <w:lang w:val="hi_IN" w:bidi="hi_IN"/>
        </w:rPr>
      </w:r>
      <w:r>
        <w:rPr>
          <w:b/>
          <w:lang w:val="hi_IN" w:bidi="hi_IN"/>
        </w:rPr>
        <w:t>दूसरे दृश्य में:</w:t>
      </w:r>
      <w:r>
        <w:rPr>
          <w:lang w:val="hi_IN" w:bidi="hi_IN"/>
        </w:rPr>
        <w:t xml:space="preserve"> उन्होंने परदों को फंदों और सोने की कड़ियों से जोड़ दिया।</w:t>
      </w:r>
    </w:p>
    <w:p>
      <w:pPr/>
      <w:r>
        <w:rPr>
          <w:lang w:val="hi_IN" w:bidi="hi_IN"/>
        </w:rPr>
      </w:r>
      <w:r>
        <w:rPr>
          <w:b/>
          <w:lang w:val="hi_IN" w:bidi="hi_IN"/>
        </w:rPr>
        <w:t>तीसरे दृश्य में:</w:t>
      </w:r>
      <w:r>
        <w:rPr>
          <w:lang w:val="hi_IN" w:bidi="hi_IN"/>
        </w:rPr>
        <w:t xml:space="preserve"> फिर कारीगरों ने बकरी के बालों के परदों की दूसरी परत बनाई और उन्हें आपस में जोड़ा, मेढ़े की खालों के परदों की तीसरी परत और चमड़े के आवरणों की चौथी परत को तम्बू या मिलाप वाले तम्बू की चौथी परत को ढकने के लिए सुरक्षात्मक परतों के रूप में उपयोग किया।</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बसलेल</w:t>
      </w:r>
    </w:p>
    <w:p>
      <w:pPr>
        <w:pStyle w:val="ListBullet"/>
        <w:spacing w:line="240" w:lineRule="auto"/>
        <w:ind w:left="720"/>
      </w:pPr>
      <w:r>
        <w:rPr>
          <w:lang w:val="hi_IN" w:bidi="hi_IN"/>
        </w:rPr>
      </w:r>
      <w:r>
        <w:rPr>
          <w:lang w:val="hi_IN" w:bidi="hi_IN"/>
        </w:rPr>
        <w:t>कुशल कारीगर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आप इस पटकथा को सुनने से पहले, निर्गमन 26:1‑14 का अपना अनुवाद सुनना चाहेंगे, ताकि आपको याद रहे कि यहोवा ने मूसा को क्या निर्देश दिए थे और यह भी कि आपने अपने अनुवाद में कौन‑से शब्दों का प्रयोग किया था। यदि आप ऐसा करते हैं, तो अपना अनुवाद सुनने के लिए इस ऑडियो को यहीं रोकें।</w:t>
      </w:r>
    </w:p>
    <w:p>
      <w:pPr/>
      <w:r>
        <w:rPr>
          <w:lang w:val="hi_IN" w:bidi="hi_IN"/>
        </w:rPr>
      </w:r>
      <w:r>
        <w:rPr>
          <w:lang w:val="hi_IN" w:bidi="hi_IN"/>
        </w:rPr>
        <w:t xml:space="preserve">यदि आवश्यकता हो, तो अधिक जानकारी के लिए इस पटकथा को सुनना जारी रखें। </w:t>
      </w:r>
    </w:p>
    <w:p>
      <w:pPr/>
      <w:r>
        <w:rPr>
          <w:lang w:val="hi_IN" w:bidi="hi_IN"/>
        </w:rPr>
      </w:r>
      <w:r>
        <w:rPr>
          <w:lang w:val="hi_IN" w:bidi="hi_IN"/>
        </w:rPr>
        <w:t>पहले दृश्य में, कुशल कारीगरों ने बारीक बुने हुए या मरोड़े हुए सनी से मिलाप वाले तम्बू के परदे बनाए। इसका अर्थ यह है कि किसी ने सनी के दो धागों को आपस में बटकर एक मजबूत धागा बनाया होगा। हालाँकि इस भाग में बसलेल का उल्लेख नहीं किया गया है, फिर भी हम जानते हैं कि उसने अगुवे के रूप में काम किया, और उसके समूह ने उसके साथ मिलकर काम किया। ये "परदे" कपड़े के दस टुकड़ों से बने हैं। परदा के लिए प्रयुक्त शब्द उस सामग्री को दर्शाता है जिसका उपयोग तम्बू बनाने में किया जाता है। कारीगरों ने मिलाप वाले तम्बू के भीतरी भाग, या भीतरी परत, को नीले, बैंगनी और लाल रंगों और करूबों के चित्रों से सजाया।</w:t>
      </w:r>
    </w:p>
    <w:p>
      <w:pPr/>
      <w:r>
        <w:rPr>
          <w:lang w:val="hi_IN" w:bidi="hi_IN"/>
        </w:rPr>
      </w:r>
      <w:r>
        <w:rPr>
          <w:lang w:val="hi_IN" w:bidi="hi_IN"/>
        </w:rPr>
        <w:t>दूसरे दृश्य में, बसलेल और उसके सबसे कुशल और बुद्धिमान कारीगरों ने यह सुनिश्चित किया कि कपड़े की पाँच पट्टियाँ आपस में जोड़ी जाएँ, या सिली जाएँ, और बाकी पाँच पट्टियों को जोड़कर दूसरा परदा बनाया जाए। प्रत्येक परदा 28 हाथ लम्बा और 4 हाथ चौड़ा था। 28 हाथ लगभग 12.9 मीटर होता है और 4 हाथ लगभग 1.8 मीटर होता है। जब उन्होंने पाँच‑पाँच परदों के दोनों सेटों को जोड़ा, तो प्रत्येक सेट की चौड़ाई 20 हाथ (या 9 मीटर) और लम्बाई 28 हाथ (या 12.9 मीटर) थी। उन्होंने प्रत्येक परदे की लम्बी ओर कपड़े में फंदे बनाए। उन्होंने सोने के काँटे, या कड़ियाँ, यू‑आकार की बनाई, जो फंदों को आपस में जोड़ती थीं। अब पूरा भाग 40 हाथ लम्बा और 28 हाथ चौड़ा है। 40 हाथ लगभग 18.4 मीटर होता है और 28 हाथ लगभग 12.9 मीटर होता है।</w:t>
      </w:r>
    </w:p>
    <w:p>
      <w:pPr/>
      <w:r>
        <w:rPr>
          <w:lang w:val="hi_IN" w:bidi="hi_IN"/>
        </w:rPr>
      </w:r>
      <w:r>
        <w:rPr>
          <w:lang w:val="hi_IN" w:bidi="hi_IN"/>
        </w:rPr>
        <w:t>सोने की खूँटियों, या कड़ियों की तस्वीर दिखाइए। ऑडियो को यहाँ रोकें।</w:t>
      </w:r>
    </w:p>
    <w:p>
      <w:pPr/>
      <w:r>
        <w:rPr>
          <w:lang w:val="hi_IN" w:bidi="hi_IN"/>
        </w:rPr>
      </w:r>
      <w:r>
        <w:rPr>
          <w:lang w:val="hi_IN" w:bidi="hi_IN"/>
        </w:rPr>
        <w:t>उसके बाद, बसलेल और उसके सबसे कुशल और बुद्धिमान कारीगरों ने मिलाप वाले तम्बू की दूसरी परत बकरी के बालों से बनाई, ताकि भीतरी परत सुरक्षित रहे। उन्होंने ग्यारह परदे बनाए, जिनकी लम्बाई तीस हाथ, या 13.8 मीटर और चौड़ाई चार हाथ, या 1.8 मीटर थी। इसके बाद, बसलेल और कारीगरों ने पाँच परदों को एक सेट में और बाकी छह परदों को दूसरे सेट में जोड़ा। उन्होंने एक छोर के परदे के किनारे पर पचास फंदे बनाकर एक सेट बनाया और दूसरे छोर के परदे के किनारे पर भी पचास फंदे बनाकर एक सेट बनाया। उन्होंने सभी परदों को एक इकाई के रूप में जोड़ने के लिए पचास पीतल की कड़ियाँ बनाईं। फिर कारीगरों ने मिलाप वाले तम्बू, या तम्बू के लिए तीसरी परत बनाई, जो लाल रंगे हुए मेढ़ों की खाल से बनाई। उन्होंने मजबूत चमड़े से एक ऊपरी आवरण, या चौथी परत बनाई।</w:t>
      </w:r>
    </w:p>
    <w:p>
      <w:pPr/>
      <w:r>
        <w:rPr>
          <w:lang w:val="hi_IN" w:bidi="hi_IN"/>
        </w:rPr>
      </w:r>
      <w:r>
        <w:rPr>
          <w:lang w:val="hi_IN" w:bidi="hi_IN"/>
        </w:rPr>
        <w:t xml:space="preserve">अब समूह तम्बू और उसकी परतों का नमूना बनाने के लिए कुछ सामग्री का उपयोग कर सकता है। या फिर, समूह इस भाग और उसमें वर्णित क्रिया को समझने के लिए कथापट बना सकता है, चित्र बना सकता है, या वस्तुओं का उपयोग कर सकता है। </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36:8–19 का ऑडियो संस्करण सबसे आसानी से समझ में आने वाले अनुवाद में सुनें।</w:t>
      </w:r>
    </w:p>
    <w:p>
      <w:pPr/>
      <w:r>
        <w:rPr>
          <w:lang w:val="hi_IN" w:bidi="hi_IN"/>
        </w:rPr>
      </w:r>
      <w:r>
        <w:rPr>
          <w:lang w:val="hi_IN" w:bidi="hi_IN"/>
        </w:rPr>
        <w:t>इस चरण में, समूह कहानी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बसलेल</w:t>
      </w:r>
    </w:p>
    <w:p>
      <w:pPr>
        <w:pStyle w:val="ListBullet"/>
        <w:spacing w:line="240" w:lineRule="auto"/>
        <w:ind w:left="720"/>
      </w:pPr>
      <w:r>
        <w:rPr>
          <w:lang w:val="hi_IN" w:bidi="hi_IN"/>
        </w:rPr>
      </w:r>
      <w:r>
        <w:rPr>
          <w:lang w:val="hi_IN" w:bidi="hi_IN"/>
        </w:rPr>
        <w:t>कुशल कारीगर</w:t>
      </w:r>
    </w:p>
    <w:p>
      <w:pPr/>
      <w:r>
        <w:rPr>
          <w:lang w:val="hi_IN" w:bidi="hi_IN"/>
        </w:rPr>
      </w:r>
      <w:r>
        <w:rPr>
          <w:lang w:val="hi_IN" w:bidi="hi_IN"/>
        </w:rPr>
        <w:t>इस कहानी के संवाद, प्रवाह, कथानक और कालक्रम पर ध्यान दें। यह सुनिश्चित करें कि आप कहानी के कठिन या महत्वपूर्ण हिस्सों का अभिनय करना न छोड़ें। कहानी के हर भाग को याद रखने में एक-दूसरे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की भूमिका निभाने वाले व्यक्ति से पूछें, "आप क्या महसूस कर रहे हैं या क्या सोच रहे हैं?" जो व्यक्ति उस पात्र की भूमिका निभा रहा है, उसे यह बताना चाहिए कि यदि वह वास्तव में वही पात्र होता तो वह क्या महसूस करता या क्या सोचता। नाटक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पहले दृश्य में: मूसा यहोवा की आज्ञाओं का पालन कर रहा था और उसने बसलेल और उन सभी कारीगरों को आदेश दिया जो मिलाप वाले तम्बू या यहोवा की उपस्थिति के तम्बू, का काम कर रहे लोगों में सबसे कुशल और बुद्धिमान हैं, कि वे दस परदों या कपड़ों से उसे बनाएँ। इसलिए बसलेल ने मूसा की दी हुई आज्ञाओं का पालन किया और उसने मिलाप वाले तम्बू या यहोवा की उपस्थिति के तम्बू के परदे, उत्तम नीले, बैंगनी और लाल धागों से बनाए। कुशल कारीगरों ने उन पर करूबों की कढ़ाई की।</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 रहे व्यक्ति से पूछें, "आप कैसा महसूस कर रहे हैं या क्या सोच रहे हैं?" आपको इस तरह की बातें सुनाई दे सकती हैं, जैसे कि — 'मुझे आशा है कि जब उनका काम पूरा हो जाएगा तो परमेश्वर उसे स्वीकार करेगा।'</w:t>
      </w:r>
    </w:p>
    <w:p>
      <w:pPr>
        <w:pStyle w:val="ListBullet"/>
        <w:spacing w:line="240" w:lineRule="auto"/>
        <w:ind w:left="720"/>
      </w:pPr>
      <w:r>
        <w:rPr>
          <w:lang w:val="hi_IN" w:bidi="hi_IN"/>
        </w:rPr>
      </w:r>
      <w:r>
        <w:rPr>
          <w:lang w:val="hi_IN" w:bidi="hi_IN"/>
        </w:rPr>
        <w:t>बसलेल और उसके कुशल कारीगरों की भूमिका निभाने वाले लोगों से पूछें, "आप कैसा महसूस कर रहे हैं या क्या सोच रहे हैं?" आपको इस तरह की बातें सुनाई दे सकती हैं, जैसे, "मुझे विश्वास है कि मूसा हमारे हाथों के काम की वास्तव में सराहना करेगा और यहाँ तक कि हमें और अधिक चीजें बनाने की सलाह भी देगा। यह हमारे लिए एक बहुत अच्छा व्यापारिक अवसर होगा।"</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दूसरे दृश्य में, प्रत्येक परदा या कपड़ा 28 हाथ लम्बा और 4 हाथ चौड़ा था। इसलिए, बसलेल और सबसे कुशल और बुद्धिमान कारीगरों ने तम्बू के पाँच परदों को आपस में जोड़ा, या सिला, और अन्य पाँच परदों को भी आपस में सिल दिया। वे परदे या कपड़े पतले मुड़े हुए धागों को बुनकर बनाए गए थे। तब उन्होंने खूँटियाँ बनाकर उन्हें आपस में जोड़ दिया, और मिलाप वाले तम्बू के सभी परदे एक ही माप के थे, या एक इकाई बन गए।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बसलेल की भूमिका निभा रहे व्यक्ति से पूछें, "आप कैसा महसूस कर रहे हैं या क्या सोच रहे हैं?" आपको ऐसी बातें सुनने को मिल सकती हैं, जैसे, "आप लोगों द्वारा लिए गए सटीक माप की मैं वास्तव में सराहना करता हूँ। यह वही सटीक माप है जो मूसा ने हमें लेने के लिए कहा था।"</w:t>
      </w:r>
    </w:p>
    <w:p>
      <w:pPr>
        <w:pStyle w:val="ListBullet"/>
        <w:spacing w:line="240" w:lineRule="auto"/>
        <w:ind w:left="720"/>
      </w:pPr>
      <w:r>
        <w:rPr>
          <w:lang w:val="hi_IN" w:bidi="hi_IN"/>
        </w:rPr>
      </w:r>
      <w:r>
        <w:rPr>
          <w:lang w:val="hi_IN" w:bidi="hi_IN"/>
        </w:rPr>
        <w:t>बसलेल और उसके कुशल कारीगरों की भूमिका निभाने वाले लोगों से पूछें, "आप कैसा महसूस कर रहे हैं या क्या सोच रहे हैं?" आप ऐसी बातें सुन सकते हैं, "अच्छा।" हमें आपके दिए हुए निर्देशों पर पूरा भरोसा है, और हम कोई गलत नाप नहीं लेना चाहेंगे क्योंकि हम यहोवा का घर बनाने की कोशिश कर रहे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तीसरे दृश्य में, बसलेल और उसके सबसे कुशल कारीगरों ने बकरी के बालों के 11 परदे बनाए, और फिर पाँच परदों को आपस में जोड़ दिया और छह परदों को भी आपस में जोड़ दिया, ताकि बकरी के बालों के दो बड़े परदे बन जाएँ। उन्होंने परदे के एक सेट पर पचास फंदे बनाए और दूसरे सेट में भी पचास फंदे बनाए, जो एक-दूसरे के सामने थे। इसके बाद, बसलेल और उसके सबसे कुशल और बुद्धिमान कारीगरों ने पचास पीतल की छोटी धातु की वस्तुएँ बनाई, जो तम्बू को एक इकाई के रूप में जोड़ देती थीं। फिर मिलाप वाले तम्बू को तीसरी परत के लिए लाल रंग में रंगी हुई मेढ़े की खाल से ढक दिया गया और चौथी परत के लिए मज़बूत चमड़े से एक और आवरण बनाया गया।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बसलेल की भूमिका निभा रहे व्यक्ति से पूछें, "आप कैसा महसूस कर रहे हैं या क्या सोच रहे हैं?" आपको ऐसी बातें सुनने को मिल सकती हैं, जैसे, "मैं मूसा का बहुत सम्मान करता हूँ कि वह यह सुनिश्चित करने के लिए हर सम्भव प्रयास कर रहा है कि हम सभी यहोवा द्वारा मुझे दिए गए सटीक मापों का पालन करें। इसलिए, मेरे साथियों, कृपया हमें दिए गए हर निर्देश का ध्यानपूर्वक और सही तरह से पालन करों।"</w:t>
      </w:r>
    </w:p>
    <w:p>
      <w:pPr>
        <w:pStyle w:val="ListBullet"/>
        <w:spacing w:line="240" w:lineRule="auto"/>
        <w:ind w:left="720"/>
      </w:pPr>
      <w:r>
        <w:rPr>
          <w:lang w:val="hi_IN" w:bidi="hi_IN"/>
        </w:rPr>
      </w:r>
      <w:r>
        <w:rPr>
          <w:lang w:val="hi_IN" w:bidi="hi_IN"/>
        </w:rPr>
        <w:t>बसलेल और उसके कुशल कारीगरों की भूमिका निभाने वाले लोगों से पूछें, "आप कैसा महसूस कर रहे हैं या क्या सोच रहे हैं?" आपको ऐसी बातें सुनने को मिल सकती हैं, जैसे, "प्रिय बसलेल, हम आपका बहुत सम्मान करते हैं, और आप वास्तव में यहोवा का भय मानते हैं। शायद यही कारण है कि आप परमेश्वर के आत्मा से अत्याधिक परिपूर्ण हैं।"</w:t>
      </w:r>
    </w:p>
    <w:p>
      <w:pPr>
        <w:pStyle w:val="ListBullet"/>
        <w:spacing w:line="240" w:lineRule="auto"/>
        <w:ind w:left="720"/>
      </w:pPr>
      <w:r>
        <w:rPr>
          <w:lang w:val="hi_IN" w:bidi="hi_IN"/>
        </w:rPr>
      </w:r>
      <w:r>
        <w:rPr>
          <w:lang w:val="hi_IN" w:bidi="hi_IN"/>
        </w:rPr>
        <w:t>अभिनय को जारी रखें।</w:t>
      </w:r>
      <w:r>
        <w:rPr>
          <w:lang w:val="hi_IN" w:bidi="hi_IN"/>
        </w:rPr>
      </w:r>
    </w:p>
    <w:p>
      <w:pPr>
        <w:pStyle w:val="Heading3"/>
      </w:pPr>
      <w:r>
        <w:rPr>
          <w:lang w:val="hi_IN" w:bidi="hi_IN"/>
        </w:rPr>
        <w:t>आवश्यक जानकारी</w:t>
      </w:r>
    </w:p>
    <w:p>
      <w:pPr/>
      <w:r>
        <w:rPr>
          <w:lang w:val="hi_IN" w:bidi="hi_IN"/>
        </w:rPr>
      </w:r>
      <w:r>
        <w:rPr>
          <w:lang w:val="hi_IN" w:bidi="hi_IN"/>
        </w:rPr>
        <w:t>निर्गमन 36:8–19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आप इस पटकथा को सुनने से पहले, निर्गमन 26:1‑14 का अपना अनुवाद सुनना चाहेंगे, ताकि आपको याद रहे कि यहोवा ने मूसा को क्या निर्देश दिए थे और यह भी कि आपने अपने अनुवाद में कौन‑से शब्दों का प्रयोग किया था। यदि आप ऐसा करते हैं, तो अपना अनुवाद सुनने के लिए इस ऑडियो को यहीं रोकें।</w:t>
      </w:r>
    </w:p>
    <w:p>
      <w:pPr/>
      <w:r>
        <w:rPr>
          <w:lang w:val="hi_IN" w:bidi="hi_IN"/>
        </w:rPr>
      </w:r>
      <w:r>
        <w:rPr>
          <w:lang w:val="hi_IN" w:bidi="hi_IN"/>
        </w:rPr>
        <w:t xml:space="preserve">यदि आवश्यकता हो, तो अधिक जानकारी के लिए इस पटकथा को सुनना जारी रखें। </w:t>
      </w:r>
    </w:p>
    <w:p>
      <w:pPr/>
      <w:r>
        <w:rPr>
          <w:lang w:val="hi_IN" w:bidi="hi_IN"/>
        </w:rPr>
      </w:r>
      <w:r>
        <w:rPr>
          <w:lang w:val="hi_IN" w:bidi="hi_IN"/>
        </w:rPr>
        <w:t xml:space="preserve">मूसा ने </w:t>
      </w:r>
      <w:r>
        <w:rPr>
          <w:b/>
          <w:lang w:val="hi_IN" w:bidi="hi_IN"/>
        </w:rPr>
        <w:t>यहोवा</w:t>
      </w:r>
      <w:r>
        <w:rPr>
          <w:lang w:val="hi_IN" w:bidi="hi_IN"/>
        </w:rPr>
        <w:t xml:space="preserve"> के निर्देशों का पालन करना शुरू किया और उसने बसलेल और उन सभी कारीगरों को आदेश दिया जो </w:t>
      </w:r>
      <w:r>
        <w:rPr>
          <w:b/>
          <w:lang w:val="hi_IN" w:bidi="hi_IN"/>
        </w:rPr>
        <w:t>मिलाप वाले तम्बू</w:t>
      </w:r>
      <w:r>
        <w:rPr>
          <w:lang w:val="hi_IN" w:bidi="hi_IN"/>
        </w:rPr>
        <w:t xml:space="preserve"> या यहोवा की उपस्थिति का तम्बू, बनाने के काम में सबसे कुशल हैं। </w:t>
      </w:r>
      <w:r>
        <w:rPr>
          <w:lang w:val="hi_IN" w:bidi="hi_IN"/>
        </w:rPr>
        <w:t>मिलाप वाले तम्बू</w:t>
      </w:r>
      <w:r>
        <w:rPr>
          <w:lang w:val="hi_IN" w:bidi="hi_IN"/>
        </w:rPr>
        <w:t xml:space="preserve"> </w:t>
      </w:r>
      <w:r>
        <w:rPr>
          <w:lang w:val="hi_IN" w:bidi="hi_IN"/>
        </w:rPr>
        <w:t>परमेश्वर का घर</w:t>
      </w:r>
      <w:r>
        <w:rPr>
          <w:lang w:val="hi_IN" w:bidi="hi_IN"/>
        </w:rPr>
        <w:t xml:space="preserve"> या एक बड़ा तम्बू है, जिसे एक स्थान से दूसरे स्थान पर ले जाया जाता था जहाँ </w:t>
      </w:r>
      <w:r>
        <w:rPr>
          <w:b/>
          <w:lang w:val="hi_IN" w:bidi="hi_IN"/>
        </w:rPr>
        <w:t>यहूदी</w:t>
      </w:r>
      <w:r>
        <w:rPr>
          <w:lang w:val="hi_IN" w:bidi="hi_IN"/>
        </w:rPr>
        <w:t xml:space="preserve"> पूर्वज </w:t>
      </w:r>
      <w:r>
        <w:rPr>
          <w:lang w:val="hi_IN" w:bidi="hi_IN"/>
        </w:rPr>
        <w:t>परमेश्वर</w:t>
      </w:r>
      <w:r>
        <w:rPr>
          <w:lang w:val="hi_IN" w:bidi="hi_IN"/>
        </w:rPr>
        <w:t xml:space="preserve"> की आराधना करते थे। यह वह स्थान था जहाँ याजक लोगों की ओर से </w:t>
      </w:r>
      <w:r>
        <w:rPr>
          <w:b/>
          <w:lang w:val="hi_IN" w:bidi="hi_IN"/>
        </w:rPr>
        <w:t>बलिदान</w:t>
      </w:r>
      <w:r>
        <w:rPr>
          <w:lang w:val="hi_IN" w:bidi="hi_IN"/>
        </w:rPr>
        <w:t xml:space="preserve"> </w:t>
      </w:r>
      <w:r>
        <w:rPr>
          <w:lang w:val="hi_IN" w:bidi="hi_IN"/>
        </w:rPr>
        <w:t>चढ़ाते</w:t>
      </w:r>
      <w:r>
        <w:rPr>
          <w:lang w:val="hi_IN" w:bidi="hi_IN"/>
        </w:rPr>
        <w:t xml:space="preserve"> थे। मिलाप वाले तम्बू का अनुवाद उसी तरह करें जैसे आपने पिछले भागों में किया है, और याद रखें कि निवास शब्द मुख्य </w:t>
      </w:r>
      <w:r>
        <w:rPr>
          <w:lang w:val="hi_IN" w:bidi="hi_IN"/>
        </w:rPr>
        <w:t>शब्दावली</w:t>
      </w:r>
      <w:r>
        <w:rPr>
          <w:lang w:val="hi_IN" w:bidi="hi_IN"/>
        </w:rPr>
        <w:t xml:space="preserve"> में शामिल है। </w:t>
      </w:r>
    </w:p>
    <w:p>
      <w:pPr/>
      <w:r>
        <w:rPr>
          <w:lang w:val="hi_IN" w:bidi="hi_IN"/>
        </w:rPr>
      </w:r>
      <w:r>
        <w:rPr>
          <w:lang w:val="hi_IN" w:bidi="hi_IN"/>
        </w:rPr>
        <w:t>इस भाग के लिए उसी माप की प्रणाली का उपयोग करें जिसका उपयोग आपने पिछले भागों में किया है।</w:t>
      </w:r>
    </w:p>
    <w:p>
      <w:pPr/>
      <w:r>
        <w:rPr>
          <w:lang w:val="hi_IN" w:bidi="hi_IN"/>
        </w:rPr>
      </w:r>
      <w:r>
        <w:rPr>
          <w:lang w:val="hi_IN" w:bidi="hi_IN"/>
        </w:rPr>
        <w:t xml:space="preserve">इसलिए बसलेल ने मूसा द्वारा दिए गए निर्देशों का पालन किया और मिलाप वाले तम्बू के परदे उत्तम नीले, बैंगनी और लाल धागे से बनाए और उन पर </w:t>
      </w:r>
      <w:r>
        <w:rPr>
          <w:b/>
          <w:lang w:val="hi_IN" w:bidi="hi_IN"/>
        </w:rPr>
        <w:t>करूबों</w:t>
      </w:r>
      <w:r>
        <w:rPr>
          <w:lang w:val="hi_IN" w:bidi="hi_IN"/>
        </w:rPr>
        <w:t xml:space="preserve"> के चित्र कढ़ाई करके बनाए। करूब पवित्र स्थानों के रक्षक होते हैं। वे अक्सर यहोवा की उपस्थिति के प्रतीक होते हैं। उनका शरीर शेर का, पंख पक्षी के और चेहरा मनुष्य का होता है। करूब का अनुवाद उसी तरह करें जैसे आपने पिछले भागों में किया है, और याद रखें कि </w:t>
      </w:r>
      <w:r>
        <w:rPr>
          <w:b/>
          <w:lang w:val="hi_IN" w:bidi="hi_IN"/>
        </w:rPr>
        <w:t>करूब</w:t>
      </w:r>
      <w:r>
        <w:rPr>
          <w:lang w:val="hi_IN" w:bidi="hi_IN"/>
        </w:rPr>
        <w:t xml:space="preserve"> शब्द मुख्य शब्दावली में शामिल है। नीले, बैंगनी और लाल धागे, बारीक मड़ी हुई सनी, परदे, फंदे और बांधनी का वर्णन उसी तरह करें जैसे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36:20–34</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36:20–34 को सुनें और अपने मन में रखें।</w:t>
      </w:r>
    </w:p>
    <w:p>
      <w:pPr/>
      <w:r>
        <w:rPr>
          <w:lang w:val="hi_IN" w:bidi="hi_IN"/>
        </w:rPr>
      </w:r>
      <w:r>
        <w:rPr>
          <w:lang w:val="hi_IN" w:bidi="hi_IN"/>
        </w:rPr>
        <w:t xml:space="preserve">यदि सम्भव हो, तो निर्गमन 36:20–34 का ऑडियो संस्करण तीन बार, तीन अलग-अलग अनुवादों में सुनें। </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 xml:space="preserve">निर्गमन 36:20–34 का ऑडियो संस्करण सबसे आसानी से समझ में आने वाले अनुवाद में सुनें। </w:t>
      </w:r>
    </w:p>
    <w:p>
      <w:pPr/>
      <w:r>
        <w:rPr>
          <w:lang w:val="hi_IN" w:bidi="hi_IN"/>
        </w:rPr>
      </w:r>
      <w:r>
        <w:rPr>
          <w:lang w:val="hi_IN" w:bidi="hi_IN"/>
        </w:rPr>
        <w:t>इस्राइली कारीगर यहोवा के निर्देशों का उत्सुकतापूर्वक पालन करते हुए मिलाप वाले तम्बू का निर्माण कर रहे हैं, या उस स्थान का निर्माण कर रहे हैं जहाँ यहोवा अपने चुने हुए लोगों के बीच निवास करेगा। बसलेल की अगुवाई में, जिसे यहोवा ने विशेष ज्ञान और कौशल दिया था, कारीगरों ने पहले ही तम्बू के परदे बना लिए थे। अब, कारीगर तम्बू का ढाँचा बनाते हैं।</w:t>
      </w:r>
    </w:p>
    <w:p>
      <w:pPr/>
      <w:r>
        <w:rPr>
          <w:lang w:val="hi_IN" w:bidi="hi_IN"/>
        </w:rPr>
      </w:r>
      <w:r>
        <w:rPr>
          <w:lang w:val="hi_IN" w:bidi="hi_IN"/>
        </w:rPr>
        <w:t xml:space="preserve">जैसा कि आपको याद होगा, सीनै पर्वत पर यहोवा ने मूसा को मिलाप वाले तम्बू बनाने के लिए विशेष निर्देश दिए थे। अब, बसलेल और अन्य इस्राएली कारीगर यहोवा के निर्देशों का पालन करते हैं और बबूल की लकड़ी से मिलाप वाले तम्बू के लिए ढाँचा, या दीवार के आधार बनाते हैं। उस क्षेत्र में बबूल की लकड़ी टिकाऊ और भरपूर मात्रा में पाई जाती थी। कारीगरों ने तख्तों को 10 हाथ या 4.6 मीटर लम्बा और 1.5 हाथ या 66 सेंटीमीटर चौड़ा बनाया। एक हाथ की लम्बाई एक वयस्क पुरुष की औसत बाँह के बराबर होती है, इसलिए यह लगभग 45 सेंटीमीटर होता था। बसलेल ने प्रत्येक तख्ते के नीचे दो चूलें या खूंटियाँ बनाई, ताकि वे उसके चाँदी के आधार में फिट हो सकें। हमें ठीक-ठीक यह नहीं पता कि ये कैसे दिखते थे, लेकिन वे तख्तों के नीचे से बाहर निकले हुए थे और तख्तों को नींव से जोड़ने में मदद करते थे। हर एक तख्ते में ऐसी दो चूलें थीं, जो एक-दूसरे के सामने और समानान्तर लगी होती थीं। </w:t>
      </w:r>
    </w:p>
    <w:p>
      <w:pPr/>
      <w:r>
        <w:rPr>
          <w:lang w:val="hi_IN" w:bidi="hi_IN"/>
        </w:rPr>
      </w:r>
      <w:r>
        <w:rPr>
          <w:lang w:val="hi_IN" w:bidi="hi_IN"/>
        </w:rPr>
        <w:t>यहाँ रुकें और समूह के साथ तख्तों के चित्र को देखें। इस ऑडियो को यहाँ रोकें।</w:t>
      </w:r>
    </w:p>
    <w:p>
      <w:pPr/>
      <w:r>
        <w:rPr>
          <w:lang w:val="hi_IN" w:bidi="hi_IN"/>
        </w:rPr>
      </w:r>
      <w:r>
        <w:rPr>
          <w:lang w:val="hi_IN" w:bidi="hi_IN"/>
        </w:rPr>
        <w:t xml:space="preserve">बसलेल और कारीगर मिलाप वाले तम्बू के दक्षिणी भाग के लिए 20 तख्ते बनाते हैं। इसका अर्थ है कि दक्षिणी भाग की पूरी लम्बाई लगभग 30 हाथ, या 13.7 मीटर थी। चूँकि इस्राएली हमेशा मिलाप वाले तम्बू को इस तरह स्थापित करते थे कि उसका प्रवेश द्वार पूर्व की ओर हो, इसलिए जब आप बाहर से निवास के प्रवेशद्वार को देखते हैं तो दक्षिण भाग बाईं ओर होता है। वे बीस तख्तों के नीचे चाँदी से चालीस कुर्सियाँ बनाते हैं। चाँदी एक कीमती धातु है। लोग चाँदी की कुर्सियाँ बनाने के लिए पहले एक खोखला साँचा बनाते थे और फिर उसमें पिघली हुई गर्म चाँदी उँडेलते थे। जब चाँदी ठंडी हो जाती थी, तो वह ठोस बन जाती थी और साँचे का आकार ले लेती थी। हर एक तख्ते के लिए दो कुर्सियाँ होंगी, एक-एक कुर्सी उन दोनों चूलों, या खूंटियों, के लिए जो तख्ते के नीचे से निकली हुई होंगी। </w:t>
      </w:r>
    </w:p>
    <w:p>
      <w:pPr/>
      <w:r>
        <w:rPr>
          <w:lang w:val="hi_IN" w:bidi="hi_IN"/>
        </w:rPr>
      </w:r>
      <w:r>
        <w:rPr>
          <w:lang w:val="hi_IN" w:bidi="hi_IN"/>
        </w:rPr>
        <w:t>यहाँ रुकें और समूह के रूप में चांदी के आधारों की तस्वीर देखें। इस ऑडियो को यहाँ रोकें।</w:t>
      </w:r>
    </w:p>
    <w:p>
      <w:pPr/>
      <w:r>
        <w:rPr>
          <w:lang w:val="hi_IN" w:bidi="hi_IN"/>
        </w:rPr>
      </w:r>
      <w:r>
        <w:rPr>
          <w:lang w:val="hi_IN" w:bidi="hi_IN"/>
        </w:rPr>
        <w:t>फिर कारीगर मिलाप वाले तम्बू के पश्चिमी हिस्से के लिए छह तख्ते बनाते हैं और वे दो तख्तों का उपयोग निवास के पिछले कोनों की मजबूती को दोगुना करने के लिए करते हैं। वे पीछे के इन अतिरिक्त कोने वाले तख्तों को नीचे से अलग करते हैं और ऊपर एक छल्ले के माध्यम से उन्हें जोड़ते हैं। मिलाप वाले तम्बू की रचना का यह हिस्सा शायद स्थिरता बढ़ाने के लिए बनाया गया था। अतिरिक्त कोने वाले तख्तों के साथ, मिलाप वाले तम्बू के पीछे, या पश्चिम की ओर कुल आठ तख्ते और 16 चांदी के आधार हैं।</w:t>
      </w:r>
    </w:p>
    <w:p>
      <w:pPr/>
      <w:r>
        <w:rPr>
          <w:lang w:val="hi_IN" w:bidi="hi_IN"/>
        </w:rPr>
      </w:r>
      <w:r>
        <w:rPr>
          <w:lang w:val="hi_IN" w:bidi="hi_IN"/>
        </w:rPr>
        <w:t>यहाँ रुकें और समूह में इस प्रश्न पर चर्चा करें: आपके क्षेत्र में कारीगर किसी संरचना की स्थिरता कैसे सुनिश्चित करते हैं? इस ऑडियो को यहाँ रोकें।</w:t>
      </w:r>
    </w:p>
    <w:p>
      <w:pPr/>
      <w:r>
        <w:rPr>
          <w:lang w:val="hi_IN" w:bidi="hi_IN"/>
        </w:rPr>
      </w:r>
      <w:r>
        <w:rPr>
          <w:lang w:val="hi_IN" w:bidi="hi_IN"/>
        </w:rPr>
        <w:t>इसके बाद कारीगरों ने मिलाप वाले तम्बू के लिए बबूल की लकड़ी से बल्लियाँ तैयार कीं। हमें ठीक से नहीं पता कि ये बल्लियाँ थे, क्या वे एक खम्भे थे या सीढ़ी की संरचनाओं जैसे थे। वे मिलाप वाले तम्बू के तीनों तरफ के लिए 15 बल्लियाँ बनाते हैं, प्रत्येक ओर पाँच। मिलाप वाले तम्बू के आगे, या पूर्वी सिरे पर इनमें से कोई तख्ते नहीं था क्योंकि कारीगरों ने इसे इस तरह बनाया था कि आराधना के दौरान याजकों के प्रवेश के लिए खुला रहे।</w:t>
      </w:r>
    </w:p>
    <w:p>
      <w:pPr/>
      <w:r>
        <w:rPr>
          <w:lang w:val="hi_IN" w:bidi="hi_IN"/>
        </w:rPr>
      </w:r>
      <w:r>
        <w:rPr>
          <w:lang w:val="hi_IN" w:bidi="hi_IN"/>
        </w:rPr>
        <w:t>अन्त में, कारीगर मध्य की क्षैतिज कड़ियाँ बनाते हैं ताकि वे चौखटों के बीच सिरे से सिरे तक फैले रहें। वे ढांचे पर सोने की परत चढ़ाते हैं और क्षैतिज पट्टियों को पकड़ने के लिए सोने के छल्ले बनाते हैं। वे क्षैतिज पट्टियों को सोने से भी ढक देते हैं।</w:t>
      </w:r>
    </w:p>
    <w:p>
      <w:pPr/>
      <w:r>
        <w:rPr>
          <w:lang w:val="hi_IN" w:bidi="hi_IN"/>
        </w:rPr>
      </w:r>
      <w:r>
        <w:rPr>
          <w:lang w:val="hi_IN" w:bidi="hi_IN"/>
        </w:rPr>
        <w:t>कुल मिलाकर, मिलाप वाले तम्बू में 48 ढाँचे शामिल थे और जब कोई इसे बाहर से देखता था, तो यह लगभग एक आयत जैसा दिखता था। जैसा कि आपको याद होगा, कारीगरों ने मिलाप वाले तम्बू को लेकर जाना और फिर से खड़ना करना आसान बनाया।</w:t>
      </w:r>
    </w:p>
    <w:p>
      <w:pPr/>
      <w:r>
        <w:rPr>
          <w:lang w:val="hi_IN" w:bidi="hi_IN"/>
        </w:rPr>
      </w:r>
      <w:r>
        <w:rPr>
          <w:lang w:val="hi_IN" w:bidi="hi_IN"/>
        </w:rPr>
        <w:t>यहाँ रुकें और समूह में इस प्रश्न पर चर्चा करें: अपनी संस्कृति में एक ऐसी निर्माण परियोजना का वर्णन करें जिसे निर्माताओं को यह जानकर करना पड़ा कि उसे तोड़ना और फिर से बनाने की आवश्यकता होगी। इससे मजदूरों के लिए निर्माण प्रक्रिया में क्या बदलाव आया? इस ऑडियो को यहाँ रोकें।</w:t>
      </w:r>
      <w:r>
        <w:rPr>
          <w:lang w:val="hi_IN" w:bidi="hi_IN"/>
        </w:rPr>
      </w:r>
    </w:p>
    <w:p>
      <w:pPr>
        <w:pStyle w:val="Heading3"/>
      </w:pPr>
      <w:r>
        <w:rPr>
          <w:lang w:val="hi_IN" w:bidi="hi_IN"/>
        </w:rPr>
        <w:t>घटनाओं को समझाना</w:t>
      </w:r>
    </w:p>
    <w:p>
      <w:pPr/>
      <w:r>
        <w:rPr>
          <w:lang w:val="hi_IN" w:bidi="hi_IN"/>
        </w:rPr>
      </w:r>
      <w:r>
        <w:rPr>
          <w:lang w:val="hi_IN" w:bidi="hi_IN"/>
        </w:rPr>
        <w:t>निर्गमन 36:20–34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वचन को अपने मन में समझने और देखने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बसलेल और कारीगर परदों को सहारा देने के लिए मिलाप वाले तम्बू के ढांचे बनाते हैं। वे ढांचे को सहारा देने के लिए चाँदी के आधार बनाते हैं, प्रत्येक ढांचे के लिए दो। वे ढाँचे को अधिक स्थिर बनाने के लिए कोने के तख्ते भी बनाते हैं।</w:t>
      </w:r>
    </w:p>
    <w:p>
      <w:pPr/>
      <w:r>
        <w:rPr>
          <w:lang w:val="hi_IN" w:bidi="hi_IN"/>
        </w:rPr>
      </w:r>
      <w:r>
        <w:rPr>
          <w:b/>
          <w:lang w:val="hi_IN" w:bidi="hi_IN"/>
        </w:rPr>
        <w:t>दूसरे दृश्य में:</w:t>
      </w:r>
      <w:r>
        <w:rPr>
          <w:lang w:val="hi_IN" w:bidi="hi_IN"/>
        </w:rPr>
        <w:t xml:space="preserve"> बसलेल और कारीगर मिलाप वाले तम्बू के दोनों किनारों और पीछे के हिस्से के लिए चौखटें बनाते हैं। उन्होंने बीच का खंभा भी बनाया और उसके लिए सोने के छल्ले लगाए ताकि वह उनमें से होकर जा सके। बसलेल ढांचे और पट्टियों पर सोने की चढ़ाता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बसलेल</w:t>
      </w:r>
    </w:p>
    <w:p>
      <w:pPr>
        <w:pStyle w:val="ListBullet"/>
        <w:spacing w:line="240" w:lineRule="auto"/>
        <w:ind w:left="720"/>
      </w:pPr>
      <w:r>
        <w:rPr>
          <w:lang w:val="hi_IN" w:bidi="hi_IN"/>
        </w:rPr>
      </w:r>
      <w:r>
        <w:rPr>
          <w:lang w:val="hi_IN" w:bidi="hi_IN"/>
        </w:rPr>
        <w:t>अन्य इस्राएली कारीगर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मूसा आगे वर्णन करता है कि कैसे इस्राएलियों ने मिलाप वाले तम्बू के सभी भागों के निर्माण के लिए यहोवा के विशिष्ट निर्देशों का पालन किया।</w:t>
      </w:r>
    </w:p>
    <w:p>
      <w:pPr/>
      <w:r>
        <w:rPr>
          <w:lang w:val="hi_IN" w:bidi="hi_IN"/>
        </w:rPr>
      </w:r>
      <w:r>
        <w:rPr>
          <w:lang w:val="hi_IN" w:bidi="hi_IN"/>
        </w:rPr>
        <w:t>इस पाठ को सुनने से पहले आप निर्गमन 26:15–30 के अपने अनुवाद को सुनना चाहेंगे ताकि आपको यहोवा द्वारा मूसा को दिए गए निर्देश और आपके द्वारा अपने अनुवाद में प्रयोग किए गए शब्द याद रहें। यदि आप ऐसा करते हैं, तो अपना अनुवाद सुनने के लिए इस ऑडियो को यहीं रोकें।</w:t>
      </w:r>
    </w:p>
    <w:p>
      <w:pPr/>
      <w:r>
        <w:rPr>
          <w:lang w:val="hi_IN" w:bidi="hi_IN"/>
        </w:rPr>
      </w:r>
      <w:r>
        <w:rPr>
          <w:lang w:val="hi_IN" w:bidi="hi_IN"/>
        </w:rPr>
        <w:t>यह याद रखना महत्वपूर्ण है कि बसलेल ने पहले मिलाप वाले तम्बू के परदों को पूरा किया था। हालाँकि यहाँ बसलेल का नाम नहीं लिया गया है, लेकिन हम जानते हैं कि बसलेल कारीगरों की अगुवाई कर रहा था। बसलेल और अन्य कारीगर उन लकड़ी के ढांचे बना रहे हैं जो परदों को स्थिर रखेंगे।</w:t>
      </w:r>
    </w:p>
    <w:p>
      <w:pPr/>
      <w:r>
        <w:rPr>
          <w:lang w:val="hi_IN" w:bidi="hi_IN"/>
        </w:rPr>
      </w:r>
      <w:r>
        <w:rPr>
          <w:lang w:val="hi_IN" w:bidi="hi_IN"/>
        </w:rPr>
        <w:t>बसलेल परदों के लिए ढांचे बनाता है। सब तख्ते एक समान हैं। मिलापवाले तम्बू की दक्षिण दिशा में परदों को थामे रखने के लिए बीस तख्ते होंगे। यह तम्बू की दाहिनी ओर है। बसलेल इन ढांचे को सहारा देने के लिए 40 चाँदी के आधार बनाता है, प्रत्येक ढांचे के लिए दो। शायद उसने चाँदी को पिघलाया और फिर आधारों को बनाने के लिए साँचे का उपयोग किया।</w:t>
      </w:r>
    </w:p>
    <w:p>
      <w:pPr/>
      <w:r>
        <w:rPr>
          <w:lang w:val="hi_IN" w:bidi="hi_IN"/>
        </w:rPr>
      </w:r>
      <w:r>
        <w:rPr>
          <w:lang w:val="hi_IN" w:bidi="hi_IN"/>
        </w:rPr>
        <w:t>बसलेल तम्बू के उत्तर दिशा में और 20 ढांचे और 40 आधार भी बनाता है। बसलेल मिलाप वाले तम्बू के पिछले भाग के लिए छह तख्ते बनाता है जिनका मुख पश्चिम की ओर है। बसलेल मिलाप वाले तम्बू के पिछले कोनों को मजबूत करता है और प्रत्येक कोने में एक ढांचा जोड़ता है। प्रत्येक कोने पर लगाए गए वे दो अतिरिक्त तख्ते, बगल के तख्तों के साथ मिलकर प्रत्येक ओर एक मज़बूत कोने का भाग बनाएँगे। बसलेल मिलाप वाले तम्बू के पिछले भाग के लिए कुल आठ ढांचे बनाता है। बसलेल पिछले सिरे पर 16 चाँदी के आधार बनाता है, जिनमें से प्रत्येक ढांचे के लिए पीछे की तरफ दो-दो आधार थे।</w:t>
      </w:r>
    </w:p>
    <w:p>
      <w:pPr/>
      <w:r>
        <w:rPr>
          <w:lang w:val="hi_IN" w:bidi="hi_IN"/>
        </w:rPr>
      </w:r>
      <w:r>
        <w:rPr>
          <w:lang w:val="hi_IN" w:bidi="hi_IN"/>
        </w:rPr>
        <w:t>यह ध्यान देना महत्वपूर्ण है कि मिलाप वाले तम्बू के दक्षिण और उत्तर दिशा के लिए बनाए गए ढांचे या आधारों में कोई अंतर नहीं है। इससे मिलाप वाले तम्बू को एक आयताकार आकार मिलता है।</w:t>
      </w:r>
    </w:p>
    <w:p>
      <w:pPr/>
      <w:r>
        <w:rPr>
          <w:lang w:val="hi_IN" w:bidi="hi_IN"/>
        </w:rPr>
      </w:r>
      <w:r>
        <w:rPr>
          <w:lang w:val="hi_IN" w:bidi="hi_IN"/>
        </w:rPr>
        <w:t>यह याद रखना महत्वपूर्ण है कि दोहराव निर्देशों के महत्व पर ज़ोर देने का एक तरीका है।</w:t>
      </w:r>
    </w:p>
    <w:p>
      <w:pPr/>
      <w:r>
        <w:rPr>
          <w:lang w:val="hi_IN" w:bidi="hi_IN"/>
        </w:rPr>
      </w:r>
      <w:r>
        <w:rPr>
          <w:lang w:val="hi_IN" w:bidi="hi_IN"/>
        </w:rPr>
        <w:t>यह ध्यान देना महत्वपूर्ण है कि सभी तख्ते मिलाप वाले तम्बू की तीनों दिशाओं में परदों को थामे रखेंगे। सीढ़ीनुमा ढांचा मिलाप वाले तम्बू के बाहर खड़े लोगों को ढांचे को ढकने वाले पर्दों को देखने की अनुमति देगा और अंदर खड़े लोगों को सुनहरे निवास और पर्दों को देखने की अनुमति देगा।</w:t>
      </w:r>
    </w:p>
    <w:p>
      <w:pPr/>
      <w:r>
        <w:rPr>
          <w:lang w:val="hi_IN" w:bidi="hi_IN"/>
        </w:rPr>
      </w:r>
      <w:r>
        <w:rPr>
          <w:lang w:val="hi_IN" w:bidi="hi_IN"/>
        </w:rPr>
        <w:t>बसलेल प्रत्येक तरफ के लिए पाँच क्षितिज पट्टियाँ बनाता है। बसलेल बीच की क्षितिज पट्टियाँ मिलाप वाले तम्बू के एक सिरे से दूसरे सिरे तक जाने वाले ढांचे को बीच में जोड़ता है।</w:t>
      </w:r>
    </w:p>
    <w:p>
      <w:pPr/>
      <w:r>
        <w:rPr>
          <w:lang w:val="hi_IN" w:bidi="hi_IN"/>
        </w:rPr>
      </w:r>
      <w:r>
        <w:rPr>
          <w:lang w:val="hi_IN" w:bidi="hi_IN"/>
        </w:rPr>
        <w:t>यह ध्यान देना महत्वपूर्ण है कि बीच वाले बेंड़ों की लंबाई मिलापवाले तम्बू की पूरी लंबाई के बराबर थी। बसलेल मिलाप वाले तम्बू के तीनों दिशाओं के लिए केंद्र की सट्टें सोने के छल्ले बनाता है।</w:t>
      </w:r>
    </w:p>
    <w:p>
      <w:pPr/>
      <w:r>
        <w:rPr>
          <w:lang w:val="hi_IN" w:bidi="hi_IN"/>
        </w:rPr>
      </w:r>
      <w:r>
        <w:rPr>
          <w:lang w:val="hi_IN" w:bidi="hi_IN"/>
        </w:rPr>
        <w:t>बसलेल ढांचे और क्षितिज तख्तियों को सोने से ढक देता है।</w:t>
      </w:r>
    </w:p>
    <w:p>
      <w:pPr/>
      <w:r>
        <w:rPr>
          <w:lang w:val="hi_IN" w:bidi="hi_IN"/>
        </w:rPr>
      </w:r>
      <w:r>
        <w:rPr>
          <w:lang w:val="hi_IN" w:bidi="hi_IN"/>
        </w:rPr>
        <w:t>अब समूह को इस भाग और इसमें होने वाली घटनाओं को कल्पना में लाने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36:20–34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बसलेल</w:t>
      </w:r>
    </w:p>
    <w:p>
      <w:pPr>
        <w:pStyle w:val="ListBullet"/>
        <w:spacing w:line="240" w:lineRule="auto"/>
        <w:ind w:left="720"/>
      </w:pPr>
      <w:r>
        <w:rPr>
          <w:lang w:val="hi_IN" w:bidi="hi_IN"/>
        </w:rPr>
      </w:r>
      <w:r>
        <w:rPr>
          <w:lang w:val="hi_IN" w:bidi="hi_IN"/>
        </w:rPr>
        <w:t>अन्य इस्राएली कारीगर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घटनाओं के क्रम, कहानी की रूपरेखा और उसकी गति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अभिनय को रोककर उस पात्र का भूमिका निभाने वाले व्यक्ति से पूछें "आप क्या महसूस कर रहे हैं या क्या सोच रहे हैं?" पात्र की भूमिका निभाने वाले व्यक्ति को यह उत्तर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बसलेल और अन्य कारीगरों का अभिनय करें जो परदों को सहारा देने के लिए मिलाप वाले तम्बू का ढांचा बना रहे हैं। वे उत्तर और दक्षिण दोनों दिशाओं के लिए बीस ढांचे बनाते हैं। फिर वे प्रत्येक ढांचे के लिए दो चाँदी के आधार बनाते हैं। वे मिलाप वाले तम्बू के पिछले भाग के लिए छह ढांचे बनाते हैं ताकि ढांचे को अधिक स्थिर बनाया जा सके।</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कारीगरों की भूमिका निभाने वाले व्यक्ति से पूछें, "आप क्या महसूस कर रहे हैं या क्या सोच रहे हैं?" वह व्यक्ति इस तरह उत्तर दे सकता है "वाह। मैं मिलाप वाले तम्बू को पूरा होने पर देखने के लिए उत्सुक हूँ," या "मैं कह सकता हूँ कि यहोवा ने इसे इस तरह से बनाया है कि हमारे लिए तम्बू को उतारना और कई बार फिर से बनाना आसान हो," या "मैं देख सकता हूँ कि कोने के ढाँचे ढाँचे को कैसे अधिक स्थिर बनाते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बसलेल और कारीगरों का अभिनय करें जो मिलाप वाले तम्बू के दोनों किनारों और पिछले हिस्से के लिए पारस्परिक क्षितिज पट्टियाँ बना रहे हैं। उन्होंने बीच का खंभा भी बनाया और उसके लिए सोने के छल्ले लगाए ताकि वह उनमें से होकर जा सके। बसलेल ढांचे और पट्टियों पर सोने की चढ़ाता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कारीगरों की भूमिका निभाने वाले व्यक्ति से पूछें, "आप क्या महसूस कर रहे हैं या क्या सोच रहे हैं?" वह व्यक्ति इस तरह उत्तर दे सकता है, "यहोवा कितना विचारशील है!" अगर ये छड़ें ठोस सोने की होतीं, तो इन्हें साथ ले जाना बहुत भारी होता!" या "यह ढांचा अधिक समझ में आता है क्योंकि हम बसलेल के निर्देशों का पालन करते हैं," या "आश्चर्यचकित हूँ। मुझे यहोवा के लिए एक भवन बनाने का काम करने का सौभाग्य मिला है।"</w:t>
      </w:r>
      <w:r>
        <w:rPr>
          <w:lang w:val="hi_IN" w:bidi="hi_IN"/>
        </w:rPr>
      </w:r>
    </w:p>
    <w:p>
      <w:pPr>
        <w:pStyle w:val="Heading3"/>
      </w:pPr>
      <w:r>
        <w:rPr>
          <w:lang w:val="hi_IN" w:bidi="hi_IN"/>
        </w:rPr>
        <w:t>आवश्यक जानकारी</w:t>
      </w:r>
    </w:p>
    <w:p>
      <w:pPr/>
      <w:r>
        <w:rPr>
          <w:lang w:val="hi_IN" w:bidi="hi_IN"/>
        </w:rPr>
      </w:r>
      <w:r>
        <w:rPr>
          <w:lang w:val="hi_IN" w:bidi="hi_IN"/>
        </w:rPr>
        <w:t>निर्गमन 36:20–34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आप इस पटकथा को सुनने से पहले, निर्गमन 26:15–30 का अपना अनुवाद सुनना चाहेंगे, ताकि आपको याद रहे कि </w:t>
      </w:r>
      <w:r>
        <w:rPr>
          <w:b/>
          <w:lang w:val="hi_IN" w:bidi="hi_IN"/>
        </w:rPr>
        <w:t>यहोवा</w:t>
      </w:r>
      <w:r>
        <w:rPr>
          <w:lang w:val="hi_IN" w:bidi="hi_IN"/>
        </w:rPr>
        <w:t xml:space="preserve"> ने मूसा को क्या निर्देश दिए थे और यह भी कि आपने अपने अनुवाद में कौन‑से शब्दों का प्रयोग किया था। यदि आप ऐसा करते हैं, तो अपना अनुवाद सुनने के लिए इस ऑडियो को यहीं रोकें।</w:t>
      </w:r>
    </w:p>
    <w:p>
      <w:pPr/>
      <w:r>
        <w:rPr>
          <w:lang w:val="hi_IN" w:bidi="hi_IN"/>
        </w:rPr>
      </w:r>
      <w:r>
        <w:rPr>
          <w:lang w:val="hi_IN" w:bidi="hi_IN"/>
        </w:rPr>
        <w:t xml:space="preserve">बसलेल और अन्य </w:t>
      </w:r>
      <w:r>
        <w:rPr>
          <w:b/>
          <w:lang w:val="hi_IN" w:bidi="hi_IN"/>
        </w:rPr>
        <w:t>इस्राएली</w:t>
      </w:r>
      <w:r>
        <w:rPr>
          <w:lang w:val="hi_IN" w:bidi="hi_IN"/>
        </w:rPr>
        <w:t xml:space="preserve"> कारीगर मिलाप वाले तम्बू के ढांचे पर निर्माण शुरू करते हैं।</w:t>
      </w:r>
    </w:p>
    <w:p>
      <w:pPr/>
      <w:r>
        <w:rPr>
          <w:lang w:val="hi_IN" w:bidi="hi_IN"/>
        </w:rPr>
      </w:r>
      <w:r>
        <w:rPr>
          <w:b/>
          <w:lang w:val="hi_IN" w:bidi="hi_IN"/>
        </w:rPr>
        <w:t xml:space="preserve">मिलाप वाले तम्बू </w:t>
      </w:r>
      <w:r>
        <w:rPr>
          <w:lang w:val="hi_IN" w:bidi="hi_IN"/>
        </w:rPr>
        <w:t xml:space="preserve">से तात्पर्य उस विशाल तम्बू से है जिसे इस्राएली एक स्थान से दूसरे स्थान पर ले जाते थे और जो यहोवा का निवास स्थान था। यह वह स्थान था जहाँ </w:t>
      </w:r>
      <w:r>
        <w:rPr>
          <w:b/>
          <w:lang w:val="hi_IN" w:bidi="hi_IN"/>
        </w:rPr>
        <w:t>याजक</w:t>
      </w:r>
      <w:r>
        <w:rPr>
          <w:lang w:val="hi_IN" w:bidi="hi_IN"/>
        </w:rPr>
        <w:t xml:space="preserve"> लोगों की ओर से </w:t>
      </w:r>
      <w:r>
        <w:rPr>
          <w:b/>
          <w:lang w:val="hi_IN" w:bidi="hi_IN"/>
        </w:rPr>
        <w:t>बलिदान</w:t>
      </w:r>
      <w:r>
        <w:rPr>
          <w:lang w:val="hi_IN" w:bidi="hi_IN"/>
        </w:rPr>
        <w:t xml:space="preserve"> चढ़ाते थे, जब तक कि </w:t>
      </w:r>
      <w:r>
        <w:rPr>
          <w:b/>
          <w:lang w:val="hi_IN" w:bidi="hi_IN"/>
        </w:rPr>
        <w:t>दाऊद</w:t>
      </w:r>
      <w:r>
        <w:rPr>
          <w:lang w:val="hi_IN" w:bidi="hi_IN"/>
        </w:rPr>
        <w:t xml:space="preserve"> के </w:t>
      </w:r>
      <w:r>
        <w:rPr>
          <w:b/>
          <w:lang w:val="hi_IN" w:bidi="hi_IN"/>
        </w:rPr>
        <w:t>पुत्र</w:t>
      </w:r>
      <w:r>
        <w:rPr>
          <w:lang w:val="hi_IN" w:bidi="hi_IN"/>
        </w:rPr>
        <w:t xml:space="preserve"> ने </w:t>
      </w:r>
      <w:r>
        <w:rPr>
          <w:b/>
          <w:lang w:val="hi_IN" w:bidi="hi_IN"/>
        </w:rPr>
        <w:t>मन्दिर</w:t>
      </w:r>
      <w:r>
        <w:rPr>
          <w:lang w:val="hi_IN" w:bidi="hi_IN"/>
        </w:rPr>
        <w:t xml:space="preserve"> का निर्माण नहीं किया था। मिलापवाले तम्बू के लिए उसी शब्द या वाक्यांश का प्रयोग करें जो आपने पिछले भागों में प्रयोग किया है। </w:t>
      </w:r>
      <w:r>
        <w:rPr>
          <w:b/>
          <w:lang w:val="hi_IN" w:bidi="hi_IN"/>
        </w:rPr>
        <w:t>मिलाप वाले तम्बू</w:t>
      </w:r>
      <w:r>
        <w:rPr>
          <w:lang w:val="hi_IN" w:bidi="hi_IN"/>
        </w:rPr>
        <w:t xml:space="preserve"> के बारे में अधिक जानकारी के लिए, मुख्य शब्दावली देखें।</w:t>
      </w:r>
    </w:p>
    <w:p>
      <w:pPr/>
      <w:r>
        <w:rPr>
          <w:lang w:val="hi_IN" w:bidi="hi_IN"/>
        </w:rPr>
      </w:r>
      <w:r>
        <w:rPr>
          <w:lang w:val="hi_IN" w:bidi="hi_IN"/>
        </w:rPr>
        <w:t>यहाँ रुकें और समूह में मिलाप वाले तम्बू की तस्वीर देखें। इस ऑडियो को यहाँ रोकें।</w:t>
      </w:r>
    </w:p>
    <w:p>
      <w:pPr/>
      <w:r>
        <w:rPr>
          <w:lang w:val="hi_IN" w:bidi="hi_IN"/>
        </w:rPr>
      </w:r>
      <w:r>
        <w:rPr>
          <w:lang w:val="hi_IN" w:bidi="hi_IN"/>
        </w:rPr>
        <w:t>कारीगरों ने परदे के लिए चार खम्भे</w:t>
      </w:r>
      <w:r>
        <w:rPr>
          <w:b/>
          <w:lang w:val="hi_IN" w:bidi="hi_IN"/>
        </w:rPr>
        <w:t xml:space="preserve"> बबूल की लकड़</w:t>
      </w:r>
      <w:r>
        <w:rPr>
          <w:lang w:val="hi_IN" w:bidi="hi_IN"/>
        </w:rPr>
        <w:t xml:space="preserve">ी से बनाए। बबूल की लकड़ी मज़बूत होती है और उसके साथ काम करना भी आसान होता है। बबूल की लकड़ी के लिए उसी शब्द का प्रयोग करें जिसका प्रयोग आपने पिछले भागों में किया है। </w:t>
      </w:r>
    </w:p>
    <w:p>
      <w:pPr/>
      <w:r>
        <w:rPr>
          <w:lang w:val="hi_IN" w:bidi="hi_IN"/>
        </w:rPr>
      </w:r>
      <w:r>
        <w:rPr>
          <w:lang w:val="hi_IN" w:bidi="hi_IN"/>
        </w:rPr>
        <w:t xml:space="preserve">प्रत्येक ढांचा 10 </w:t>
      </w:r>
      <w:r>
        <w:rPr>
          <w:b/>
          <w:lang w:val="hi_IN" w:bidi="hi_IN"/>
        </w:rPr>
        <w:t>हाथ</w:t>
      </w:r>
      <w:r>
        <w:rPr>
          <w:lang w:val="hi_IN" w:bidi="hi_IN"/>
        </w:rPr>
        <w:t xml:space="preserve"> ऊँचा और 1.5 हाथ चौड़ा था। एक हाथ की लम्बाई उतनी होती है जितनी किसी मनुष्य की बाँह उसकी कोहनी से लेकर उसकी सीधी और सपाट हथेली की उँगली के सिरे तक होती है। यह लगभग 45 सेंटीमीटर है। सुनिश्चित करें कि हाथ के लिए वही शब्द या वाक्यांश प्रयोग करें, जो आपने पहले के भागों में किया है। अधिक जानकारी के लिए, </w:t>
      </w:r>
      <w:r>
        <w:rPr>
          <w:b/>
          <w:lang w:val="hi_IN" w:bidi="hi_IN"/>
        </w:rPr>
        <w:t>हाथ</w:t>
      </w:r>
      <w:r>
        <w:rPr>
          <w:lang w:val="hi_IN" w:bidi="hi_IN"/>
        </w:rPr>
        <w:t xml:space="preserve"> मुख्य शब्दावली में है।</w:t>
      </w:r>
    </w:p>
    <w:p>
      <w:pPr/>
      <w:r>
        <w:rPr>
          <w:lang w:val="hi_IN" w:bidi="hi_IN"/>
        </w:rPr>
      </w:r>
      <w:r>
        <w:rPr>
          <w:lang w:val="hi_IN" w:bidi="hi_IN"/>
        </w:rPr>
        <w:t>कारीगर मिलाप वाले तम्बू के लिए कुल मिलाकर 48 ढांचे बनाते हैं।</w:t>
      </w:r>
    </w:p>
    <w:p>
      <w:pPr/>
      <w:r>
        <w:rPr>
          <w:lang w:val="hi_IN" w:bidi="hi_IN"/>
        </w:rPr>
      </w:r>
      <w:r>
        <w:rPr>
          <w:lang w:val="hi_IN" w:bidi="hi_IN"/>
        </w:rPr>
        <w:t>जब आप इस भाग का अनुवाद करते हैं, तो यह सुनिश्चित करें कि आप उन्हीं शब्दों का प्रयोग करें जिनका प्रयोग आपने इस विषय पर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36:35–38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36:35–38 को सुनें और अपने मन में रखें।</w:t>
      </w:r>
    </w:p>
    <w:p>
      <w:pPr/>
      <w:r>
        <w:rPr>
          <w:lang w:val="hi_IN" w:bidi="hi_IN"/>
        </w:rPr>
      </w:r>
      <w:r>
        <w:rPr>
          <w:lang w:val="hi_IN" w:bidi="hi_IN"/>
        </w:rPr>
        <w:t xml:space="preserve">यदि सम्भव हो, तो निर्गमन 36:35–38 का ऑडियो संस्करण तीन बार, तीन अलग-अलग अनुवादों में सुनें। </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36:35–38 का ऑडियो संस्करण सबसे आसानी से समझ में आने वाले अनुवाद में सुनें।</w:t>
      </w:r>
    </w:p>
    <w:p>
      <w:pPr/>
      <w:r>
        <w:rPr>
          <w:lang w:val="hi_IN" w:bidi="hi_IN"/>
        </w:rPr>
      </w:r>
      <w:r>
        <w:rPr>
          <w:lang w:val="hi_IN" w:bidi="hi_IN"/>
        </w:rPr>
        <w:t>इस्राएली कारीगर यहोवा के निर्देशों का उत्सुकतापूर्वक पालन करते हुए मिलाप वाले तम्बू का निर्माण कर रहे हैं, या उस स्थान का निर्माण कर रहे हैं जहाँ यहोवा अपने चुने हुए लोगों के बीच निवास करेगा। बसलेल की अगुवाई में, जिसे यहोवा ने विशेष ज्ञान और कौशल दिया था, कारीगरों ने पहले ही मिलाप वाले तम्बू का ढाँचा तैयार कर लिया था। अब कारीगर मिलाप वाले तम्बू के भीतर के लिए विशेष परदे और प्रवेश द्वार का परदा तैयार करते हैं।</w:t>
      </w:r>
    </w:p>
    <w:p>
      <w:pPr/>
      <w:r>
        <w:rPr>
          <w:lang w:val="hi_IN" w:bidi="hi_IN"/>
        </w:rPr>
      </w:r>
      <w:r>
        <w:rPr>
          <w:lang w:val="hi_IN" w:bidi="hi_IN"/>
        </w:rPr>
        <w:t>बसलेल अन्य कुशल इस्राएली कारीगरों की देखरेख करता है। वे मिलकर एक विशेष परदा या आवरण बनाते हैं, जो परमपवित्र स्थान को मिलाप वाले तम्बू के सामने वाले कमरे, पवित्रस्थान से अलग करेगा। जैसा कि आपको याद होगा, यहोवा ने मिलाप वाले तम्बू को एक आयताकार संरचना के रूप में प्रकट किया था जिसे दो कमरों में विभाजित किया गया था। पूर्व दिशा में जो बड़ा कमरा प्रवेश द्वार के सबसे पास था, उसे पवित्रस्थान कहा जाता था। वह दूसरे कमरे से दोगुना बड़ा था। मिलाप वाले तम्बू के पश्चिमी भाग, जो कि छोटा भाग था, को परमपवित्र स्थान कहा जाता था। वहाँ वाचा का सन्दूक रखा जाएगा, जहाँ यहोवा की उपस्थिति वास करेगी।</w:t>
      </w:r>
    </w:p>
    <w:p>
      <w:pPr/>
      <w:r>
        <w:rPr>
          <w:lang w:val="hi_IN" w:bidi="hi_IN"/>
        </w:rPr>
      </w:r>
      <w:r>
        <w:rPr>
          <w:lang w:val="hi_IN" w:bidi="hi_IN"/>
        </w:rPr>
        <w:t>यहाँ रुकें और समूह में उस चित्र को देखें जिसमें मिलाप वाले तम्बू के दो कमरों को दिखाया गया है और जहाँ इस्राएलियों ने परदा लगाया था। इस ऑडियो को यहाँ रोकें।</w:t>
      </w:r>
    </w:p>
    <w:p>
      <w:pPr/>
      <w:r>
        <w:rPr>
          <w:lang w:val="hi_IN" w:bidi="hi_IN"/>
        </w:rPr>
      </w:r>
      <w:r>
        <w:rPr>
          <w:lang w:val="hi_IN" w:bidi="hi_IN"/>
        </w:rPr>
        <w:t>जैसा कि आपको याद होगा, इस विशेष परदे का उद्देश्य लोगों को परमपवित्र स्थान में प्रवेश करने से रोकना है। कारीगरों ने विशेष परदा मिलाप वाले तम्बू के अंदरूनी परदों की रूपरेखा से मेल खाते हुए बनाया। उन्होंने विशेष परदा नीले, बैंगनी और लाल धागे से बनाया, और एक कुशल कारीगर ने सुई का उपयोग करके उस पर करूब की आकृतियाँ बुनीं या कढ़ाई कीं। जैसा कि हम जानते हैं, करूब पवित्र स्थानों के रक्षक होते हैं और वे अक्सर यहोवा की उपस्थिति के प्रतीक होते हैं। उनका शरीर शेर का, पंख पक्षी के और चेहरा मनुष्य का होता है। विशेष परदे पर बने करूब लोगों को यह स्मरण दिलाते हैं कि पापी मनुष्य परमपवित्र परमेश्वर की निकट उपस्थिति तक नहीं पहुँच सकते।</w:t>
      </w:r>
    </w:p>
    <w:p>
      <w:pPr/>
      <w:r>
        <w:rPr>
          <w:lang w:val="hi_IN" w:bidi="hi_IN"/>
        </w:rPr>
      </w:r>
      <w:r>
        <w:rPr>
          <w:lang w:val="hi_IN" w:bidi="hi_IN"/>
        </w:rPr>
        <w:t>यहाँ रुकें और अपने समूह को करूबों की तस्वीर दिखाएँ। चर्चा करें कि आपके संस्कृति में कारीगर कपड़े के साथ किस प्रकार काम करते हैं। यदि वे सुई और धागे का उपयोग नहीं करते, तो वे कपड़े को किस प्रकार जोड़ते हैं और उस पर सुंदर डिज़ाइन बनाते हैं? आप अपनी संस्कृति में किन कलात्मक प्रतीकों या चिन्हों का उपयोग किसी विशेष बात को दर्शाने या लोगों को किसी महत्वपूर्ण बात की याद दिलाने के लिए करते हैं? इस ऑडियो को यहाँ रोकें।</w:t>
      </w:r>
    </w:p>
    <w:p>
      <w:pPr/>
      <w:r>
        <w:rPr>
          <w:lang w:val="hi_IN" w:bidi="hi_IN"/>
        </w:rPr>
      </w:r>
      <w:r>
        <w:rPr>
          <w:lang w:val="hi_IN" w:bidi="hi_IN"/>
        </w:rPr>
        <w:t>कारीगरों ने परदा टाँगने के लिए बबूल की लकड़ी से चार खम्भे बनाए। जैसा कि आप जानते हैं, उस क्षेत्र में बबूल की लकड़ी बहुत पाई जाती थी और वह बहुत मज़बूत होती थी। कारीगर खम्भों पर सोने की एक पतली परत चढ़ाते हैं और परदा टाँगने के लिए उन चार खम्भों पर सोने की खूँटियाँ लगाते हैं। फिर उन्होंने प्रत्येक खम्भे के लिए चार चाँदी के आधार बनाए, जिनमें कि खम्भे फिट हो सकें।</w:t>
      </w:r>
    </w:p>
    <w:p>
      <w:pPr/>
      <w:r>
        <w:rPr>
          <w:lang w:val="hi_IN" w:bidi="hi_IN"/>
        </w:rPr>
      </w:r>
      <w:r>
        <w:rPr>
          <w:lang w:val="hi_IN" w:bidi="hi_IN"/>
        </w:rPr>
        <w:t>यहाँ रुकें और परदे के खम्भों के लिए उपयोग किए गए आधारों का चित्र देखें। इस ऑडियो को यहाँ रोकें।</w:t>
      </w:r>
    </w:p>
    <w:p>
      <w:pPr/>
      <w:r>
        <w:rPr>
          <w:lang w:val="hi_IN" w:bidi="hi_IN"/>
        </w:rPr>
      </w:r>
      <w:r>
        <w:rPr>
          <w:lang w:val="hi_IN" w:bidi="hi_IN"/>
        </w:rPr>
        <w:t>यद्यपि यहोवा ने मूसा को मिलाप वाले तम्बू की कुण्डियों और साज-सामान के बारे में पहले ही अधिक विवरण दिया था, लेकिन मूसा यहाँ उन निर्देशों को दोहराता नहीं है। हालाँकि, मूसा यह स्पष्ट करता है कि बसलेल और कारीगरों ने विशेष परदों के लिए यहोवा के सभी निर्देशों का पालन किया।</w:t>
      </w:r>
    </w:p>
    <w:p>
      <w:pPr/>
      <w:r>
        <w:rPr>
          <w:lang w:val="hi_IN" w:bidi="hi_IN"/>
        </w:rPr>
      </w:r>
      <w:r>
        <w:rPr>
          <w:lang w:val="hi_IN" w:bidi="hi_IN"/>
        </w:rPr>
        <w:t>फिर कारीगरों ने मिलाप वाले तम्बू के लिए प्रवेश द्वार का परदा बनाया। प्रवेश द्वार का परदा अन्य परदों की रूपरेखा से मेल खाता है। कारीगरों ने उसे महीन सनी से बुना और नीले, बैंगनी और लाल धागे से उस पर कढ़ाई की। वे लकड़ी के पाँच खम्भे बनाते हैं और उन पर सोने की परत चढ़ाते हैं। यद्यपि मूसा केवल खम्भों के शीर्ष और पट्टियों का उल्लेख करता है, लेकिन सम्भवतः कारीगरों ने खम्भों के हर हिस्से पर सोने की परत चढ़ाई थी।</w:t>
      </w:r>
    </w:p>
    <w:p>
      <w:pPr/>
      <w:r>
        <w:rPr>
          <w:lang w:val="hi_IN" w:bidi="hi_IN"/>
        </w:rPr>
      </w:r>
      <w:r>
        <w:rPr>
          <w:lang w:val="hi_IN" w:bidi="hi_IN"/>
        </w:rPr>
        <w:t>यदि आवश्यक हो तो यहीं रुकें और लकड़ी के खम्भों के ऊपरी भाग और पट्टियों की तस्वीर देखें। इस ऑडियो को यहाँ रोकें।</w:t>
      </w:r>
    </w:p>
    <w:p>
      <w:pPr/>
      <w:r>
        <w:rPr>
          <w:lang w:val="hi_IN" w:bidi="hi_IN"/>
        </w:rPr>
      </w:r>
      <w:r>
        <w:rPr>
          <w:lang w:val="hi_IN" w:bidi="hi_IN"/>
        </w:rPr>
        <w:t>ये खम्भे प्रवेश द्वार के परदे को सहारा देंगे। जैसे परदे के लिए किया गया था, वैसे ही कारीगरों ने प्रवेश द्वार के परदे को टाँगने के लिए खम्भों पर सोने की खूटियाँ लगाईं। कारीगरों ने प्रत्येक खम्भे के लिए पाँच पीतल के आधार ढालकर बनाए, जिनमें खम्भे फिट हो सकें।</w:t>
      </w:r>
      <w:r>
        <w:rPr>
          <w:lang w:val="hi_IN" w:bidi="hi_IN"/>
        </w:rPr>
      </w:r>
    </w:p>
    <w:p>
      <w:pPr>
        <w:pStyle w:val="Heading3"/>
      </w:pPr>
      <w:r>
        <w:rPr>
          <w:lang w:val="hi_IN" w:bidi="hi_IN"/>
        </w:rPr>
        <w:t>घटनाओं को समझाना</w:t>
      </w:r>
    </w:p>
    <w:p>
      <w:pPr/>
      <w:r>
        <w:rPr>
          <w:lang w:val="hi_IN" w:bidi="hi_IN"/>
        </w:rPr>
      </w:r>
      <w:r>
        <w:rPr>
          <w:lang w:val="hi_IN" w:bidi="hi_IN"/>
        </w:rPr>
        <w:t>निर्गमन 36:35–38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कल्पना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बसलेल और इस्राएली कारीगर मिलाप वाले तम्बू के भीतरी भाग लिए एक परदा बनाते हैं। एक कुशल कारीगर ने परदे को रंग-बिरंगे धागों से कढ़ाई की और उस पर करूबों की आकृतियाँ बनाई। कारीगरों परदे को लटकाने के लिए लकड़ी के चार खम्भे बनाते हैं और फिर उन पर सोने की परत चढ़ाते हैं। उन्होंने प्रत्येक खम्भे को लगाने के लिए चार चाँदी के आधार बनाए।</w:t>
      </w:r>
    </w:p>
    <w:p>
      <w:pPr/>
      <w:r>
        <w:rPr>
          <w:lang w:val="hi_IN" w:bidi="hi_IN"/>
        </w:rPr>
      </w:r>
      <w:r>
        <w:rPr>
          <w:b/>
          <w:lang w:val="hi_IN" w:bidi="hi_IN"/>
        </w:rPr>
        <w:t>दूसरे दृश्य में:</w:t>
      </w:r>
      <w:r>
        <w:rPr>
          <w:lang w:val="hi_IN" w:bidi="hi_IN"/>
        </w:rPr>
        <w:t xml:space="preserve"> कारीगर मिलाप वाले तम्बू के प्रवेश द्वार के लिए एक परदा बनाते हैं। कारीगर अन्य परदों के समान रंगों का उपयोग करके परदा बनाते हैं। फिर वे परदे को लटकाने के लिए लकड़ी के पाँच खम्भे बनाते हैं और उन खम्भों पर सोने की परत चढ़ाते हैं। कारीगर खम्भों पर सोने की खूँटियाँ लगाते हैं। अन्त में, वे खम्भों के लिए पाँच पीतल के आधार बनाते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बसलेल</w:t>
      </w:r>
    </w:p>
    <w:p>
      <w:pPr>
        <w:pStyle w:val="ListBullet"/>
        <w:spacing w:line="240" w:lineRule="auto"/>
        <w:ind w:left="720"/>
      </w:pPr>
      <w:r>
        <w:rPr>
          <w:lang w:val="hi_IN" w:bidi="hi_IN"/>
        </w:rPr>
      </w:r>
      <w:r>
        <w:rPr>
          <w:lang w:val="hi_IN" w:bidi="hi_IN"/>
        </w:rPr>
        <w:t>अन्य इस्राएली कारीगर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याद रखना आवश्यक है कि बसलेल और अन्य कारीगर पहले ही उस मिलाप वाले तम्बू की संरचना बना चुके हैं, जो उस तम्बू को थामे हुए है, जो निवास को ढकता है। हालाँकि इस भाग में बसलेल का उल्लेख नहीं है, लेकिन हम जानते हैं कि वह मिलाप वाले तम्बू के काम को पूरा करने के लिए अन्य कारीगरों की देखरेख कर रहा है और शायद उनके साथ काम कर रहा है।</w:t>
      </w:r>
    </w:p>
    <w:p>
      <w:pPr/>
      <w:r>
        <w:rPr>
          <w:lang w:val="hi_IN" w:bidi="hi_IN"/>
        </w:rPr>
      </w:r>
      <w:r>
        <w:rPr>
          <w:lang w:val="hi_IN" w:bidi="hi_IN"/>
        </w:rPr>
        <w:t>आप इस पटकथा को सुनने से पहले, निर्गमन 26:31–37 का अपना अनुवाद सुनना चाहेंगे, ताकि आपको याद रहे कि यहोवा ने मूसा को क्या निर्देश दिए थे और यह भी कि आपने अपने अनुवाद में कौन‑से शब्दों का प्रयोग किया था। यदि आप ऐसा करते हैं, तो अपना अनुवाद सुनने के लिए इस ऑडियो को यहीं रोकें।</w:t>
      </w:r>
    </w:p>
    <w:p>
      <w:pPr/>
      <w:r>
        <w:rPr>
          <w:lang w:val="hi_IN" w:bidi="hi_IN"/>
        </w:rPr>
      </w:r>
      <w:r>
        <w:rPr>
          <w:lang w:val="hi_IN" w:bidi="hi_IN"/>
        </w:rPr>
        <w:t>कारीगरों ने मिलाप वाले तम्बू के भीतर के लिए बारीक बुनी हुई सनी का परदा, या आवरण, बनाया। वे परदे को सजाने के लिए नीला, बैंगनी और लाल रंग का उपयोग करते हैं। यह ध्यान देना महत्वपूर्ण है कि यह वही रंगों का क्रम है जो मिलाप वाले तम्बू के अन्य परदों में भी प्रयोग किया गया है।</w:t>
      </w:r>
    </w:p>
    <w:p>
      <w:pPr/>
      <w:r>
        <w:rPr>
          <w:lang w:val="hi_IN" w:bidi="hi_IN"/>
        </w:rPr>
      </w:r>
      <w:r>
        <w:rPr>
          <w:lang w:val="hi_IN" w:bidi="hi_IN"/>
        </w:rPr>
        <w:t>एक कुशल कारीगर सुई और धागे का उपयोग करके परदे पर करूब की आकृति बनाता है। कारीगरों ने परदा टाँगने के लिए बबूल की लकड़ी के चार खम्भे बनाए और उनमें सोने के हुक लगाए। वे खम्भों पर सोने की परत चढ़ा देते हैं। कारीगरों ने हर खम्भे को खड़ा करने के लिए चार चाँदी के आधार बनाए।</w:t>
      </w:r>
    </w:p>
    <w:p>
      <w:pPr/>
      <w:r>
        <w:rPr>
          <w:lang w:val="hi_IN" w:bidi="hi_IN"/>
        </w:rPr>
      </w:r>
      <w:r>
        <w:rPr>
          <w:lang w:val="hi_IN" w:bidi="hi_IN"/>
        </w:rPr>
        <w:t>यह ध्यान देना महत्वपूर्ण है कि बसलेल और कारीगर यहोवा की आज्ञा के अनुसार ही परदा बना रहे हैं।</w:t>
      </w:r>
    </w:p>
    <w:p>
      <w:pPr/>
      <w:r>
        <w:rPr>
          <w:lang w:val="hi_IN" w:bidi="hi_IN"/>
        </w:rPr>
      </w:r>
      <w:r>
        <w:rPr>
          <w:lang w:val="hi_IN" w:bidi="hi_IN"/>
        </w:rPr>
        <w:t>बसलेल और कारीगर तम्बू के प्रवेश द्वार के लिए एक परदा बनाते हैं। वे बुनी हुई सनी का उपयोग करते हैं। वे परदे पर सुई और धागे का उपयोग करके सुंदर चित्र बनाते हैं। वे नीले, बैंगनी और गहरे लाल रंग के धागे का उपयोग करते हैं।</w:t>
      </w:r>
    </w:p>
    <w:p>
      <w:pPr/>
      <w:r>
        <w:rPr>
          <w:lang w:val="hi_IN" w:bidi="hi_IN"/>
        </w:rPr>
      </w:r>
      <w:r>
        <w:rPr>
          <w:lang w:val="hi_IN" w:bidi="hi_IN"/>
        </w:rPr>
        <w:t>कारीगर परदे को टांगने के लिए सोने की खूँटियों वाले पाँच खम्भे बनाते हैं। वे प्रत्येक खम्भे को, उसके शीर्ष और पट्टियों सहित, सोने से मढ़ देते हैं। कारीगरों ने हर खम्भे को खड़ा करने के लिए पाँच पीतल के आधार बनाए।</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36:35–38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बसलेल</w:t>
      </w:r>
    </w:p>
    <w:p>
      <w:pPr>
        <w:pStyle w:val="ListBullet"/>
        <w:spacing w:line="240" w:lineRule="auto"/>
        <w:ind w:left="720"/>
      </w:pPr>
      <w:r>
        <w:rPr>
          <w:lang w:val="hi_IN" w:bidi="hi_IN"/>
        </w:rPr>
      </w:r>
      <w:r>
        <w:rPr>
          <w:lang w:val="hi_IN" w:bidi="hi_IN"/>
        </w:rPr>
        <w:t>अन्य इस्राएली कारीगर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नाटक को रोककर उस पात्र की भूमिका निभाने वाले व्यक्ति से पूछें "आप क्या महसूस कर रहे हैं या क्या सोच रहे हैं?" पात्र की भूमिका निभाने वाले व्यक्ति को यह उत्तर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बसलेल का अभिनय करें कि वह इस्राएली कारीगरों का मार्गदर्शन करता है कि वे बुनी हुई सनी से एक विशेष परदा बनाएँ। वे परदे को बैंगनी, नीले और लाल रंग के धागों से सजाते हैं। वे सुई और धागे से परदे पर करूब की आकृतियाँ बनाते हैं। वे बबूल की लकड़ी के चार खम्भे बनाकर उन्हें सोने से मढ़ते हैं। वे परदे को टाँगने के लिए खम्भों पर सोने की खूटियाँ लगाते हैं। वे चारों खम्भों को चार चाँदी के आधारों में डालकर खड़ा कर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बसलेल की भूमिका निभाने वाले व्यक्ति से पूछें, 'आप क्या महसूस कर रहे हैं या क्या सोच रहे हैं?" वह व्यक्ति इस तरह के उत्तर दे सकता है, 'यह देखकर बहुत अच्छा लगता है कि यहोवा कितना पवित्र है, इसे दर्शाने में कितना काम किया जा रहा है,' या 'मैं चकित हूँ कि यहोवा इस बात की परवाह करता है कि चीज़ें कैसी दिखती हैं; सब कुछ सुंदर है,' या 'आश्चर्यचकित हूँ।' यहोवा ने हमें एक परिपूर्ण रचना दी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कारीगरों का अभिनय करें जो तम्बू के प्रवेश द्वार के लिए बुनी हुई सनी से एक और परदा बना रहे हैं। वे परदे को बनाने के लिए बैंगनी, नीले और लाल रंग के धागे का उपयोग करते हैं। कारीगर लकड़ी के पाँच खम्भे बनाते हैं और उन्हें सोने से मढ़ देते हैं। उन्होंने पाँच सोने की खूटियाँ बनाईं और उन्हें खम्भों पर लगाया ताकि उस पर परदा टाँगा जा सके। कारीगरों ने प्रत्येक खम्भे को खड़ा करने के लिए पाँच पीतल के आधार ढालकर बनाए।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अन्य कारीगरों की भूमिका निभा रहे लोगों से पूछें, "आप क्या महसूस कर रहे हैं या क्या सोच रहे हैं?" वह व्यक्ति इस तरह के उत्तर दे सकता है, "यह स्पष्ट है कि यहोवा बारीकियों का ध्यान रखता है," या "यहोवा पानी संरचना में निरंतरता बनाए रखता है," या "यहोवा आधार के लिए अलग-अलग सामग्री का उपयोग करके मिलाप वाले तम्बू के दो कमरों में अंतर दिखाता है।"</w:t>
      </w:r>
      <w:r>
        <w:rPr>
          <w:lang w:val="hi_IN" w:bidi="hi_IN"/>
        </w:rPr>
      </w:r>
    </w:p>
    <w:p>
      <w:pPr>
        <w:pStyle w:val="Heading3"/>
      </w:pPr>
      <w:r>
        <w:rPr>
          <w:lang w:val="hi_IN" w:bidi="hi_IN"/>
        </w:rPr>
        <w:t>आवश्यक जानकारी</w:t>
      </w:r>
    </w:p>
    <w:p>
      <w:pPr/>
      <w:r>
        <w:rPr>
          <w:lang w:val="hi_IN" w:bidi="hi_IN"/>
        </w:rPr>
      </w:r>
      <w:r>
        <w:rPr>
          <w:lang w:val="hi_IN" w:bidi="hi_IN"/>
        </w:rPr>
        <w:t>निर्गमन 36:35–38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आप इस पटकथा को सुनने से पहले, निर्गमन 26:31–37 का अपना अनुवाद सुनना चाहेंगे, ताकि आपको याद रहे कि </w:t>
      </w:r>
      <w:r>
        <w:rPr>
          <w:b/>
          <w:lang w:val="hi_IN" w:bidi="hi_IN"/>
        </w:rPr>
        <w:t>यहोवा</w:t>
      </w:r>
      <w:r>
        <w:rPr>
          <w:lang w:val="hi_IN" w:bidi="hi_IN"/>
        </w:rPr>
        <w:t xml:space="preserve"> ने मूसा को क्या निर्देश दिए थे और यह भी कि आपने अपने अनुवाद में कौन‑से शब्दों का प्रयोग किया था। यदि आप ऐसा करते हैं, तो अपना अनुवाद सुनने के लिए इस ऑडियो को यहीं रोकें।</w:t>
      </w:r>
    </w:p>
    <w:p>
      <w:pPr/>
      <w:r>
        <w:rPr>
          <w:lang w:val="hi_IN" w:bidi="hi_IN"/>
        </w:rPr>
      </w:r>
      <w:r>
        <w:rPr>
          <w:lang w:val="hi_IN" w:bidi="hi_IN"/>
        </w:rPr>
        <w:t xml:space="preserve">बसलेल और </w:t>
      </w:r>
      <w:r>
        <w:rPr>
          <w:b/>
          <w:lang w:val="hi_IN" w:bidi="hi_IN"/>
        </w:rPr>
        <w:t>इस्राएली</w:t>
      </w:r>
      <w:r>
        <w:rPr>
          <w:lang w:val="hi_IN" w:bidi="hi_IN"/>
        </w:rPr>
        <w:t xml:space="preserve"> कारीगर यहोवा के निर्देश के अनुसार </w:t>
      </w:r>
      <w:r>
        <w:rPr>
          <w:lang w:val="hi_IN" w:bidi="hi_IN"/>
        </w:rPr>
        <w:t>मिलाप वाले तम्बू</w:t>
      </w:r>
      <w:r>
        <w:rPr>
          <w:lang w:val="hi_IN" w:bidi="hi_IN"/>
        </w:rPr>
        <w:t xml:space="preserve"> को बनाना जारी रखते हैं। वे मिलाप वाले तम्बू के भीतर के लिए विशेष परदा या आवरण बनाते हैं। कारीगर विशेष परदे पर करूब की </w:t>
      </w:r>
      <w:r>
        <w:rPr>
          <w:b/>
          <w:lang w:val="hi_IN" w:bidi="hi_IN"/>
        </w:rPr>
        <w:t>आकृतियाँ</w:t>
      </w:r>
      <w:r>
        <w:rPr>
          <w:lang w:val="hi_IN" w:bidi="hi_IN"/>
        </w:rPr>
        <w:t xml:space="preserve"> कढ़ाई करते हैं। करूब पवित्र स्थानों के रक्षक होते हैं और अक्सर यहोवा की उपस्थिति के प्रतीक माने जाते हैं। उनका शरीर शेर का, पंख पक्षी के और चेहरा मनुष्य का होता है। करूबों और परदे या आवरण के लिए उसी शब्द का प्रयोग करें जिसका प्रयोग आपने पिछले भागों में किया है। </w:t>
      </w:r>
      <w:r>
        <w:rPr>
          <w:b/>
          <w:lang w:val="hi_IN" w:bidi="hi_IN"/>
        </w:rPr>
        <w:t>करूब</w:t>
      </w:r>
      <w:r>
        <w:rPr>
          <w:lang w:val="hi_IN" w:bidi="hi_IN"/>
        </w:rPr>
        <w:t xml:space="preserve"> के बारे में अधिक जानकारी के लिए, मुख्य शब्दावली को देखें। </w:t>
      </w:r>
    </w:p>
    <w:p>
      <w:pPr/>
      <w:r>
        <w:rPr>
          <w:lang w:val="hi_IN" w:bidi="hi_IN"/>
        </w:rPr>
      </w:r>
      <w:r>
        <w:rPr>
          <w:lang w:val="hi_IN" w:bidi="hi_IN"/>
        </w:rPr>
        <w:t>कारीगरों ने परदे के लिए चार खम्भे बबूल की</w:t>
      </w:r>
      <w:r>
        <w:rPr>
          <w:b/>
          <w:lang w:val="hi_IN" w:bidi="hi_IN"/>
        </w:rPr>
        <w:t xml:space="preserve"> लकड़</w:t>
      </w:r>
      <w:r>
        <w:rPr>
          <w:lang w:val="hi_IN" w:bidi="hi_IN"/>
        </w:rPr>
        <w:t xml:space="preserve">ी से बनाए। बबूल की लकड़ी मज़बूत होती है और उसके साथ काम करना भी आसान होता है। बबूल की लकड़ी के लिए उसी शब्द का उपयोग करें जिसका उपयोग आपने पिछले भागों में किया है। </w:t>
      </w:r>
    </w:p>
    <w:p>
      <w:pPr/>
      <w:r>
        <w:rPr>
          <w:lang w:val="hi_IN" w:bidi="hi_IN"/>
        </w:rPr>
      </w:r>
      <w:r>
        <w:rPr>
          <w:lang w:val="hi_IN" w:bidi="hi_IN"/>
        </w:rPr>
        <w:t xml:space="preserve">कारीगर तम्बू के प्रवेश के लिए भी एक परदा बनाते हैं—यह मिलाप वाले तम्बू को संदर्भित करता है। मिलाप वाले तम्बू एक पवित्र </w:t>
      </w:r>
      <w:r>
        <w:rPr>
          <w:lang w:val="hi_IN" w:bidi="hi_IN"/>
        </w:rPr>
        <w:t>तम्बू</w:t>
      </w:r>
      <w:r>
        <w:rPr>
          <w:lang w:val="hi_IN" w:bidi="hi_IN"/>
        </w:rPr>
        <w:t xml:space="preserve"> था, जिसे परमेश्वर के निवास-स्थान के रूप में अलग किया गया था। इस्राएली एक स्थान से दूसरे स्थान की यात्रा करते समय तम्बू को अपने साथ ले जाते थे। यह वह स्थान है जहाँ यहोवा अपने लोगों के बीच निवास करता था और जहाँ उसके लोग उसकी </w:t>
      </w:r>
      <w:r>
        <w:rPr>
          <w:b/>
          <w:lang w:val="hi_IN" w:bidi="hi_IN"/>
        </w:rPr>
        <w:t>आराधना</w:t>
      </w:r>
      <w:r>
        <w:rPr>
          <w:lang w:val="hi_IN" w:bidi="hi_IN"/>
        </w:rPr>
        <w:t xml:space="preserve"> किया करते थे।</w:t>
      </w:r>
    </w:p>
    <w:p>
      <w:pPr/>
      <w:r>
        <w:rPr>
          <w:lang w:val="hi_IN" w:bidi="hi_IN"/>
        </w:rPr>
      </w:r>
      <w:r>
        <w:rPr>
          <w:lang w:val="hi_IN" w:bidi="hi_IN"/>
        </w:rPr>
        <w:t xml:space="preserve">अन्त में, कारीगर प्रवेश द्वार के परदे के लिए पाँच सहायक खम्भे बनाते हैं, जिनमें से प्रत्येक खम्भे के लिए </w:t>
      </w:r>
      <w:r>
        <w:rPr>
          <w:b/>
          <w:lang w:val="hi_IN" w:bidi="hi_IN"/>
        </w:rPr>
        <w:t>पीतल</w:t>
      </w:r>
      <w:r>
        <w:rPr>
          <w:lang w:val="hi_IN" w:bidi="hi_IN"/>
        </w:rPr>
        <w:t xml:space="preserve"> के </w:t>
      </w:r>
      <w:r>
        <w:rPr>
          <w:b/>
          <w:lang w:val="hi_IN" w:bidi="hi_IN"/>
        </w:rPr>
        <w:t>आधार</w:t>
      </w:r>
      <w:r>
        <w:rPr>
          <w:lang w:val="hi_IN" w:bidi="hi_IN"/>
        </w:rPr>
        <w:t xml:space="preserve"> का उपयोग किया जाता है। आधार के लिए वही शब्द प्रयोग करें जो आपने पिछले भागों में किया है।</w:t>
      </w:r>
    </w:p>
    <w:p>
      <w:pPr/>
      <w:r>
        <w:rPr>
          <w:lang w:val="hi_IN" w:bidi="hi_IN"/>
        </w:rPr>
      </w:r>
      <w:r>
        <w:rPr>
          <w:lang w:val="hi_IN" w:bidi="hi_IN"/>
        </w:rPr>
        <w:t>कारीगर लकड़ी के खम्भों के शीर्षों और पट्टियों पर सोने की परत चढ़ाते हैं। यह सम्भव है कि उन्होंने सभी खम्भों को सोने से मढ़ दिया था।</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37:1–9</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37:1–9 को सुनें और अपने मन में रखें।</w:t>
      </w:r>
    </w:p>
    <w:p>
      <w:pPr/>
      <w:r>
        <w:rPr>
          <w:lang w:val="hi_IN" w:bidi="hi_IN"/>
        </w:rPr>
      </w:r>
      <w:r>
        <w:rPr>
          <w:lang w:val="hi_IN" w:bidi="hi_IN"/>
        </w:rPr>
        <w:t xml:space="preserve">यदि सम्भव हो, तो निर्गमन 37:1–9 का ऑडियो संस्करण तीन बार, तीन अलग-अलग अनुवादों में सुनें। </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37:1–9 का ऑडियो संस्करण सबसे आसानी से समझ में आने वाले अनुवाद में सुनें।</w:t>
      </w:r>
    </w:p>
    <w:p>
      <w:pPr/>
      <w:r>
        <w:rPr>
          <w:lang w:val="hi_IN" w:bidi="hi_IN"/>
        </w:rPr>
      </w:r>
      <w:r>
        <w:rPr>
          <w:lang w:val="hi_IN" w:bidi="hi_IN"/>
        </w:rPr>
        <w:t xml:space="preserve">सीनै पर्वत पर यहोवा ने मूसा को इस बारे में विशेष निर्देश दिए कि मिलाप वाला तम्बू या वह स्थान जहाँ इस्राएली यहोवा की आराधना करेंगे, कैसे बनाया जाए। मूसा यह वर्णन करता रहा है कि कैसे उसने और इस्राएलियों ने यहोवा के निर्देशों को पूरा किया। कारीगरों ने पहले ही मिलाप वाले तम्बू का निर्माण शुरू कर दिया है। इस भाग में, बसलेल उस सन्दूक या बक्से को बनाता है, जहाँ यहोवा की उपस्थिति वास करेगी। </w:t>
      </w:r>
    </w:p>
    <w:p>
      <w:pPr/>
      <w:r>
        <w:rPr>
          <w:lang w:val="hi_IN" w:bidi="hi_IN"/>
        </w:rPr>
      </w:r>
      <w:r>
        <w:rPr>
          <w:lang w:val="hi_IN" w:bidi="hi_IN"/>
        </w:rPr>
        <w:t>जैसा कि आपको याद होगा, यहोवा ने बसलेल को मिलाप वाले तम्बू बनाने का कार्यभार सौंपा था। यहोवा ने बसलेल को अपने आत्मा से भर दिया और उसे विशेष ज्ञान और कौशल दिया कि वह मिलाप वाले तम्बू को ठीक उसी तरह बना सके, जैसा यहोवा चाहता था। यद्यपि यहोवा ने मिलाप वाले तम्बू बनाने के निर्देश देने से पहले सन्दूक बनाने के तरीके के बारे में निर्देश दिए थे, फिर भी यह सम्भव है कि मूसा ने बसलेल को सन्दूक बनाने से पहले निवास का काम पूरा करने की सलाह दी हो। इस तरह, मिलाप वाले तम्बू के परदे परिवहन के दौरान सन्दूक की रक्षा कर सकते थे।</w:t>
      </w:r>
    </w:p>
    <w:p>
      <w:pPr/>
      <w:r>
        <w:rPr>
          <w:lang w:val="hi_IN" w:bidi="hi_IN"/>
        </w:rPr>
      </w:r>
      <w:r>
        <w:rPr>
          <w:lang w:val="hi_IN" w:bidi="hi_IN"/>
        </w:rPr>
        <w:t>बसलेल यहोवा की आज्ञा मानता है और बबूल की लकड़ी से सन्दूक बनाता है। बबूल की लकड़ी मजबूत होती थी, उसे आकार देना आसान था, और वह सीनै पर्वत के क्षेत्र में बहुत अधिक मात्रा में पाई जाती थी। सन्दूक की लंबाई ढाई हाथ थी। सन्दूक की चौड़ाई डेढ़ हाथ थी। सन्दूक की ऊँचाई डेढ़ हाथ मापी गई थी। एक हाथ वह दूरी थी जो मनुष्य की बीच की उँगली की नोक से लेकर उसकी कोहनी के सिरे तक होती है, जब वह अपना हाथ सीधा और सपाट रखता है; लगभग अठारह इंच या 45 सेंटीमीटर। इसका अर्थ है कि सन्दूक लगभग 112 सेंटीमीटर लम्बा, 67 सेंटीमीटर चौड़ा और 67 सेंटीमीटर ऊँचा था। बसलेल उस लकड़ी को इस्राएलियों द्वारा यहोवा को भेंट किए गए सोने से मढ़ता है और सन्दूक के पूरे शीर्ष के चारों ओर सोने की एक पट्टी या किनारा लगाता है।</w:t>
      </w:r>
    </w:p>
    <w:p>
      <w:pPr/>
      <w:r>
        <w:rPr>
          <w:lang w:val="hi_IN" w:bidi="hi_IN"/>
        </w:rPr>
      </w:r>
      <w:r>
        <w:rPr>
          <w:lang w:val="hi_IN" w:bidi="hi_IN"/>
        </w:rPr>
        <w:t>यहाँ रुकें और समूह में बबूल की लकड़ी और सन्दूक के ऊपरी हिस्से के चारों ओर सोने के किनारे की तस्वीर देखें। एक महत्वपूर्ण निर्माण परियोजना की कहानी सुनाइए जिसे लोगों को सटीक माप का उपयोग करके बनाना पड़ा। यदि लोगों ने नाप गलत कर दिया होता तो क्या होता? इस ऑडियो को यहाँ रोकें।</w:t>
      </w:r>
    </w:p>
    <w:p>
      <w:pPr/>
      <w:r>
        <w:rPr>
          <w:lang w:val="hi_IN" w:bidi="hi_IN"/>
        </w:rPr>
      </w:r>
      <w:r>
        <w:rPr>
          <w:lang w:val="hi_IN" w:bidi="hi_IN"/>
        </w:rPr>
        <w:t>इसके बाद बसलेल सोने के चार छल्ले बनाता है और सन्दूक के प्रत्येक पैर पर एक-एक छल्ला लगा देता है। बसलेल द्वारा बनाए गए सन्दूक के चार "पैर" थे, हालाँकि हमें उनका आकार नहीं पता है। ये पैर सन्दूक के मुख्य भाग को ज़मीन से ऊपर रखते थे। बसलेल प्रत्येक पैर के किनारे पर एक-एक छल्ला लगाता है ताकि इस्राएली प्रत्येक तरफ के छल्लों के बीच से एक डण्डा डाल सकें। इससे इस्राएलियों को सन्दूक को उठाने और इधर-उधर जाने की क्षमता मिलती थी। बसलेल बबूल की लकड़ी से बने डण्डे सन्दूक के किनारों पर लगे छल्लों में डालता है ताकि उसे उठाकर ले जाया जा सके। यहोवा ने पहले ही इस्राएलियों से कहा था कि वे सन्दूक से डण्डों को कभी न हटाएं ताकि इस्राएली इसे किसी भी समय स्थानांतरित कर सकें और कोई भी कभी भी वास्तविक सन्दूक को न छुए। सन्दूक के पैरों पर लगे कड़े उसे किसी भी खरोंच या क्षति से बचाते थे।</w:t>
      </w:r>
    </w:p>
    <w:p>
      <w:pPr/>
      <w:r>
        <w:rPr>
          <w:lang w:val="hi_IN" w:bidi="hi_IN"/>
        </w:rPr>
      </w:r>
      <w:r>
        <w:rPr>
          <w:lang w:val="hi_IN" w:bidi="hi_IN"/>
        </w:rPr>
        <w:t xml:space="preserve">इसके बाद बसलेल ने शुद्ध सोने से सन्दूक का ढक्कन बनाया। सन्दूक का ढक्कन सन्दूक पर ठीक से फिट हो जाता था, इसलिए उसकी लम्बाई और चौड़ाई सन्दूक के बराबर ही थी। इस्राएली इसे प्रायश्चितवाला ढकन कहते थे क्योंकि यह प्रायश्चित अथवा मेल- मिलाप की अवधारणा को दर्शाता है। यह वह प्रक्रिया है जिसमें लोग शत्रुता और दूरी को दूर करके सच्चे मित्र, सहयोगी या परिजन बन जाते हैं। कुछ अनुवादों में प्रायश्चितवाले ढकने को 'प्रायश्चित का ढकना' कहा गया है। यह इस तथ्य का प्रतीक था कि यहोवा, जो एकमात्र सच्चा परमेश्वर है, ने अपनी अनन्त कृपा और प्रेम में इस्राएलियों के लिए उनके साथ मेल- मिलाप का मार्ग तैयार किया था। इस्राएली यहोवा के लिए अजनबी या शत्रु नहीं थे; वे यहोवा के चुने हुए लोग थे। </w:t>
      </w:r>
    </w:p>
    <w:p>
      <w:pPr/>
      <w:r>
        <w:rPr>
          <w:lang w:val="hi_IN" w:bidi="hi_IN"/>
        </w:rPr>
      </w:r>
      <w:r>
        <w:rPr>
          <w:lang w:val="hi_IN" w:bidi="hi_IN"/>
        </w:rPr>
        <w:t>यहाँ रुकें और समूह में सन्दूक के चित्र को एक साथ देखें। इस ऑडियो को यहाँ रोकें।</w:t>
      </w:r>
    </w:p>
    <w:p>
      <w:pPr/>
      <w:r>
        <w:rPr>
          <w:lang w:val="hi_IN" w:bidi="hi_IN"/>
        </w:rPr>
      </w:r>
      <w:r>
        <w:rPr>
          <w:lang w:val="hi_IN" w:bidi="hi_IN"/>
        </w:rPr>
        <w:t>बसलेल प्रायश्चित के ढकने को पूरी तरह से शुद्ध सोने से बनाता है, न कि लकड़ी के उस टुकड़े से जिस पर सोने की परत चढ़ाई गई हो, जैसा कि सन्दूक की बाकी प्रमुख सतहों पर किया गया है। सन्दूक के सिरों पर बसलेल शुद्ध सोने के दो करूबों की मूर्तियाँ हथौड़े से बनाता है। हमें नहीं पता कि ये मूर्तियाँ कितनी ऊँची थीं। करूब, एक प्रकार का बुद्धिमान और शक्तिशाली स्वर्गिय प्राणी था। इन स्वर्गीय प्राणियों को पंखों के साथ चित्रित किया गया था। एक करूब एक छोर से प्रायश्चित के ढक्कन के केंद्र की ओर देखता था और दूसरा करूब दूसरे छोर से केंद्र की ओर देखता था। करूबों ने अपने पंख फैलाए ताकि वे प्रायश्चित के ढकने की रक्षा कर सकें। ढक्कन और करूब सब एक ही ठोस सोने के टुकड़े से बने थे। इस तरह, बसलेल सन्दूक बनाने के लिए यहोवा के निर्देशों को पूरा करता है।</w:t>
      </w:r>
    </w:p>
    <w:p>
      <w:pPr/>
      <w:r>
        <w:rPr>
          <w:lang w:val="hi_IN" w:bidi="hi_IN"/>
        </w:rPr>
      </w:r>
      <w:r>
        <w:rPr>
          <w:lang w:val="hi_IN" w:bidi="hi_IN"/>
        </w:rPr>
        <w:t>यहाँ रुकिए और प्रायश्चित के ढकने के चित्र को ध्यान से देखें, साथ ही साथ उससे जुड़े हुए करूबों के चित्र को भी एक समूह के रूप में देखें। इस ऑडियो को यहाँ रोकें।</w:t>
      </w:r>
    </w:p>
    <w:p>
      <w:pPr/>
      <w:r>
        <w:rPr>
          <w:lang w:val="hi_IN" w:bidi="hi_IN"/>
        </w:rPr>
      </w:r>
      <w:r>
        <w:rPr>
          <w:lang w:val="hi_IN" w:bidi="hi_IN"/>
        </w:rPr>
        <w:t>जैसा कि आपको याद होगा, यहोवा ने इस्राएलियों से कहा था कि वे सन्दूक के भीतर पत्थर की तख्तियाँ रखें जहाँ उसने वाचा की व्यवस्था लिखी थी। ये नियम यहोवा और इस्राएल की प्रजा के बीच वाचा सम्बन्ध का अभिलेख थे। जब प्रायश्चित का ढक्कन सन्दूक के ऊपर रख दिया जाता था और तख्तियाँ अंदर रख दी जाती थीं, तब यहोवा प्रायश्चित के ढक्कन के ऊपर, दोनों करूबों के बीच से मूसा से मिलता था।</w:t>
      </w:r>
      <w:r>
        <w:rPr>
          <w:lang w:val="hi_IN" w:bidi="hi_IN"/>
        </w:rPr>
      </w:r>
    </w:p>
    <w:p>
      <w:pPr>
        <w:pStyle w:val="Heading3"/>
      </w:pPr>
      <w:r>
        <w:rPr>
          <w:lang w:val="hi_IN" w:bidi="hi_IN"/>
        </w:rPr>
        <w:t>घटनाओं को समझाना</w:t>
      </w:r>
    </w:p>
    <w:p>
      <w:pPr/>
      <w:r>
        <w:rPr>
          <w:lang w:val="hi_IN" w:bidi="hi_IN"/>
        </w:rPr>
      </w:r>
      <w:r>
        <w:rPr>
          <w:lang w:val="hi_IN" w:bidi="hi_IN"/>
        </w:rPr>
        <w:t>निर्गमन 37:1–9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कल्पना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बसलेल यहोवा के निर्देशों के अनुसार सन्दूक बनाता है। बसलेल इस्राएलियों से सोने की भेंट लेता है और सन्दूक के बाहर और अंदर सोने से मढ़ता है। बसलेल सोने के छल्ले बनाता है और उन्हें सन्दूक के पैरों में लगा देता है ताकि उसमे डण्डे डाले जा सकें। बसलेल लकड़ी के डण्डों को चारों छल्लों में इस तरह डालता है ताकि इस्राएली उन्हें उठा सकें।</w:t>
      </w:r>
    </w:p>
    <w:p>
      <w:pPr/>
      <w:r>
        <w:rPr>
          <w:lang w:val="hi_IN" w:bidi="hi_IN"/>
        </w:rPr>
      </w:r>
      <w:r>
        <w:rPr>
          <w:b/>
          <w:lang w:val="hi_IN" w:bidi="hi_IN"/>
        </w:rPr>
        <w:t>दूसरे दृश्य में:</w:t>
      </w:r>
      <w:r>
        <w:rPr>
          <w:lang w:val="hi_IN" w:bidi="hi_IN"/>
        </w:rPr>
        <w:t xml:space="preserve"> बसलेल ने सन्दूक के लिए शुद्ध सोने का ढक्कन बनाया। बसलेल ने सोने से दो करूब गढ़कर सन्दूक के दोनों किनारों पर लगाए। करूब एक-दूसरे की ओर मुख किए हुए थे और उनके पंख फैले हुए थे ताकि वे सन्दूक की रक्षा कर सकें।</w:t>
      </w:r>
    </w:p>
    <w:p>
      <w:pPr/>
      <w:r>
        <w:rPr>
          <w:lang w:val="hi_IN" w:bidi="hi_IN"/>
        </w:rPr>
      </w:r>
      <w:r>
        <w:rPr>
          <w:lang w:val="hi_IN" w:bidi="hi_IN"/>
        </w:rPr>
        <w:t>इस भाग के पात्रों में शामिल हैं:</w:t>
      </w:r>
    </w:p>
    <w:p>
      <w:pPr/>
      <w:r>
        <w:rPr>
          <w:lang w:val="hi_IN" w:bidi="hi_IN"/>
        </w:rPr>
      </w:r>
      <w:r>
        <w:rPr>
          <w:lang w:val="hi_IN" w:bidi="hi_IN"/>
        </w:rPr>
        <w:t>बसलेल</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मूसा यह वर्णन करता है कि कैसे इस्राएलियों ने मिलाप वाले तम्बू के सभी भागों को बनाने के लिए यहोवा के विशेष निर्देशों को पूरा किया।</w:t>
      </w:r>
    </w:p>
    <w:p>
      <w:pPr/>
      <w:r>
        <w:rPr>
          <w:lang w:val="hi_IN" w:bidi="hi_IN"/>
        </w:rPr>
      </w:r>
      <w:r>
        <w:rPr>
          <w:lang w:val="hi_IN" w:bidi="hi_IN"/>
        </w:rPr>
        <w:t xml:space="preserve">यह याद रखना महत्वपूर्ण है कि सन्दूक का निर्माण मिलाप वाले तम्बू के निर्माण के बाद हुआ था। जब यहोवा ने निर्देश दिए, तो उसने मूसा को सबसे पहले सन्दूक बनाने का तरीका बताया, क्योंकि वही वह स्थान था जहाँ यहोवा की उपस्थिति इस्राएलियों के बीच रहेगी। फिर यहोवा ने मूसा को बताया कि मिलाप वाले तम्बू को कैसे बनाना है। शायद बसलेल ने पहले मिलाप वाले तम्बू बनाया ताकि इस्राएली सन्दूक को उसके परदों से ढककर सुरक्षित रख सकें। </w:t>
      </w:r>
    </w:p>
    <w:p>
      <w:pPr/>
      <w:r>
        <w:rPr>
          <w:lang w:val="hi_IN" w:bidi="hi_IN"/>
        </w:rPr>
      </w:r>
      <w:r>
        <w:rPr>
          <w:lang w:val="hi_IN" w:bidi="hi_IN"/>
        </w:rPr>
        <w:t xml:space="preserve">यह ध्यान देना महत्वपूर्ण है कि इस भाग में केवल बसलेल का ही उल्लेख किया गया है। बसलेल ने सन्दूक को स्वयं बनाया, उन विशेष कौशलों और ज्ञान के साथ जो यहोवा ने उसे दिया था। </w:t>
      </w:r>
    </w:p>
    <w:p>
      <w:pPr/>
      <w:r>
        <w:rPr>
          <w:lang w:val="hi_IN" w:bidi="hi_IN"/>
        </w:rPr>
      </w:r>
      <w:r>
        <w:rPr>
          <w:lang w:val="hi_IN" w:bidi="hi_IN"/>
        </w:rPr>
        <w:t>यहाँ रुकें और अपने समूह का निर्गमन 25:10–22 का अनुवाद सुनें जब यहोवा मूसा को सन्दूक बनाने के लिए निर्देश देता है। उस भाग में आपने जिन शब्दों का उपयोग किया है, उन्हें सुनें और याद रखें कि इस भाग में बसलेल यहोवा के निर्देशों का पालन कर रहा है और सन्दूक बना रहा है। इस ऑडियो को यहाँ रोकें।</w:t>
      </w:r>
    </w:p>
    <w:p>
      <w:pPr/>
      <w:r>
        <w:rPr>
          <w:lang w:val="hi_IN" w:bidi="hi_IN"/>
        </w:rPr>
      </w:r>
      <w:r>
        <w:rPr>
          <w:lang w:val="hi_IN" w:bidi="hi_IN"/>
        </w:rPr>
        <w:t>यह ध्यान देना महत्वपूर्ण है कि बसलेल ने प्रक्रिया के प्रत्येक चरण को क्रम से पूरा किया, बजाय इसके कि वह सभी चरणों को एक ही समय में करता।</w:t>
      </w:r>
    </w:p>
    <w:p>
      <w:pPr/>
      <w:r>
        <w:rPr>
          <w:lang w:val="hi_IN" w:bidi="hi_IN"/>
        </w:rPr>
      </w:r>
      <w:r>
        <w:rPr>
          <w:lang w:val="hi_IN" w:bidi="hi_IN"/>
        </w:rPr>
        <w:t>बसलेल ने सन्दूक को बबूल की लकड़ी से बनाया। बसलेल सन्दूक को अंदर और बाहर सोने से मढ़ता है। फिर बसलेल ने सोने के छल्ले बनाए और उन्हें सन्दूक के किनारों पर लगाया।</w:t>
      </w:r>
    </w:p>
    <w:p>
      <w:pPr/>
      <w:r>
        <w:rPr>
          <w:lang w:val="hi_IN" w:bidi="hi_IN"/>
        </w:rPr>
      </w:r>
      <w:r>
        <w:rPr>
          <w:lang w:val="hi_IN" w:bidi="hi_IN"/>
        </w:rPr>
        <w:t>बसलेल ने सोने से मढ़े हुए डण्डों को बनाया और उन्हें छल्लों में डालने के लिए तैयार किया, ताकि इस्राएली सन्दूक को उठा सकें। अन्त में, बसलेल ने सन्दूक के लिए सोने का एक ढक्कन बनाया, जिसे प्रायश्चित का ढक्कन या प्रायश्चित का ढकना कहा जाता है।</w:t>
      </w:r>
    </w:p>
    <w:p>
      <w:pPr/>
      <w:r>
        <w:rPr>
          <w:lang w:val="hi_IN" w:bidi="hi_IN"/>
        </w:rPr>
      </w:r>
      <w:r>
        <w:rPr>
          <w:lang w:val="hi_IN" w:bidi="hi_IN"/>
        </w:rPr>
        <w:t>बसलेल ने सोने से दो स्वर्गदूत, या करूब, गढ़े और उन्हें सन्दूक के दोनों सिरों पर रखा। करूबों के फैले हुए पंख प्रायश्चित के ढकने के ऊपर फैले हुए हैं ताकि सन्दूक की रक्षा कर सकें। करूब प्रायश्चित के ढकने के ऊपर आमने-सामने थे, लेकिन वे शायद प्रायश्चित के ढकने की ओर नीचे देख रहे थे। इस तरह, बसलेल सन्दूक पर अपना काम समाप्त करता है।</w:t>
      </w:r>
    </w:p>
    <w:p>
      <w:pPr/>
      <w:r>
        <w:rPr>
          <w:lang w:val="hi_IN" w:bidi="hi_IN"/>
        </w:rPr>
      </w:r>
      <w:r>
        <w:rPr>
          <w:lang w:val="hi_IN" w:bidi="hi_IN"/>
        </w:rPr>
        <w:t>रुकें और समूह के साथ चर्चा करें: ऐसी क्रियाओं का क्रम बताइए जहाँ हर कार्य पहले वाले कार्य पर निर्भर करता है। ध्यान दें कि समूह इस प्रक्रिया का वर्णन करने के लिए किन-किन शब्दों का प्रयोग करता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37:1–9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r>
        <w:rPr>
          <w:lang w:val="hi_IN" w:bidi="hi_IN"/>
        </w:rPr>
      </w:r>
      <w:r>
        <w:rPr>
          <w:lang w:val="hi_IN" w:bidi="hi_IN"/>
        </w:rPr>
        <w:t>बसलेल</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छोड़ न दें।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की भूमिका निभाने वाले व्यक्ति से पूछें, "आप क्या महसूस कर रहे हैं या क्या सोच रहे हैं?" पात्र की भूमिका निभाने वाले व्यक्ति को यह उत्तर देना चाहिए कि यदि वह उस पात्र की जगह होता, तो वह क्या महसूस करता या सोचता। उसके बाद अभिनय को फिर से शुरू करें।</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बसलेल ने बबूल की लकड़ी से सन्दूक बनाना शुरू किया। उसने सन्दूक को यहोवा के निर्देशों के अनुसार बनाया: इसकी लंबाई लगभग 112 सेंटीमीटर, चौड़ाई 67 सेंटीमीटर और ऊँची 67 सेंटीमीटर है। बसलेल ने सन्दूक को अंदर और बाहर से पूरी तरह शुद्ध सोने से मढ़ दिया।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बसलेल की भूमिका निभाने वाले व्यक्ति से पूछें, 'आप क्या महसूस कर रहे हैं या क्या सोच रहे हैं?" वह व्यक्ति इस तरह से उत्तर दे सकता है, "मैं अब भी इस बात से हैरान हूँ कि लोगों ने इस विशेष परियोजना के लिए यहोवा को इतना सोना भेंट किया," या "ध्यान रखना। मैं यह सुनिश्चित करना चाहता हूँ कि मैं सब कुछ ठीक उसी तरह करूँ जैसे यहोवा चाहता है," या "मैं यहोवा का आभारी हूँ कि वह अपने आत्मा से मेरा मार्गदर्शन कर रहा है और उसने मुझे इस विशेष परियोजना के लिए चुना।"</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बसलेल ने सन्दूक के चारों पैरों के लिए छल्ले बनाए। वह इन छल्लों को सन्दूक के पैरों के किनारों पर लगाता है। वह लकड़ी के डण्डे बनाता है और उन पर सोना मढ़ता है। बसलेल ने डण्डों को कड़ों में डाल दिया ताकि इस्राएली सन्दूक को उठा सकें।</w:t>
      </w:r>
    </w:p>
    <w:p>
      <w:pPr/>
      <w:r>
        <w:rPr>
          <w:lang w:val="hi_IN" w:bidi="hi_IN"/>
        </w:rPr>
      </w:r>
      <w:r>
        <w:rPr>
          <w:lang w:val="hi_IN" w:bidi="hi_IN"/>
        </w:rPr>
        <w:t>फिर बसलेल ने सन्दूक के लिए एक ढक्कन बनाया, जिसे प्रायश्चित का ढक्कन या प्रायश्चित का ढकना कहा जाता है। वह उसे शुद्ध सोने से बनाता है। उसने सोने को हथौड़े से गढ़कर दो करूब बनाए और उन्हें ढक्कन पर स्थापित किया। ये करूब ढक्कन के दोनों ओर स्थित हैं, ढक्कन के केंद्र की ओर मुख किए हुए हैं और उनके पंख ढक्कन के केंद्र के ऊपर फैले हुए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बसलेल की भूमिका निभाने वाले व्यक्ति से पूछें, 'आप क्या महसूस कर रहे हैं या क्या सोच रहे हैं?" व्यक्ति इस प्रकार उत्तर दे सकता है: "आश्चर्य में। मैं कभी इतनी भव्य रचना की कल्पना भी नहीं कर सकता था," या "मैं विनम्र हूँ कि यहोवा ने हमें अपनी प्रजा के रूप में चुना। मैं उत्साहित हूँ कि अब हमारे पास उसकी उपस्थिति को अपने साथ रखने के लिए एक स्थान है," या "मैं कल्पना भी नहीं कर सकता कि करूबों को सामने देखना कैसा होगा।"</w:t>
      </w:r>
      <w:r>
        <w:rPr>
          <w:lang w:val="hi_IN" w:bidi="hi_IN"/>
        </w:rPr>
      </w:r>
    </w:p>
    <w:p>
      <w:pPr>
        <w:pStyle w:val="Heading3"/>
      </w:pPr>
      <w:r>
        <w:rPr>
          <w:lang w:val="hi_IN" w:bidi="hi_IN"/>
        </w:rPr>
        <w:t>आवश्यक जानकारी</w:t>
      </w:r>
    </w:p>
    <w:p>
      <w:pPr/>
      <w:r>
        <w:rPr>
          <w:lang w:val="hi_IN" w:bidi="hi_IN"/>
        </w:rPr>
      </w:r>
      <w:r>
        <w:rPr>
          <w:lang w:val="hi_IN" w:bidi="hi_IN"/>
        </w:rPr>
        <w:t>निर्गमन 37:1–9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बसलेल ने </w:t>
      </w:r>
      <w:r>
        <w:rPr>
          <w:b/>
          <w:lang w:val="hi_IN" w:bidi="hi_IN"/>
        </w:rPr>
        <w:t>यहोवा</w:t>
      </w:r>
      <w:r>
        <w:rPr>
          <w:lang w:val="hi_IN" w:bidi="hi_IN"/>
        </w:rPr>
        <w:t xml:space="preserve"> के निर्देश के अनुसार सन्दूक बनाना शुरू किया। </w:t>
      </w:r>
      <w:r>
        <w:rPr>
          <w:b/>
          <w:lang w:val="hi_IN" w:bidi="hi_IN"/>
        </w:rPr>
        <w:t>सन्दूक</w:t>
      </w:r>
      <w:r>
        <w:rPr>
          <w:lang w:val="hi_IN" w:bidi="hi_IN"/>
        </w:rPr>
        <w:t xml:space="preserve"> एक ऐसा बक्सा है जिसे कलात्मक तरीके से सजाया गया है, जिसमें साक्षी की पट्टियाँ रखी जाती हैं, और जहाँ </w:t>
      </w:r>
      <w:r>
        <w:rPr>
          <w:lang w:val="hi_IN" w:bidi="hi_IN"/>
        </w:rPr>
        <w:t>परमेश्वर</w:t>
      </w:r>
      <w:r>
        <w:rPr>
          <w:lang w:val="hi_IN" w:bidi="hi_IN"/>
        </w:rPr>
        <w:t xml:space="preserve"> की उपस्थिति मूसा से और बाद में </w:t>
      </w:r>
      <w:r>
        <w:rPr>
          <w:b/>
          <w:lang w:val="hi_IN" w:bidi="hi_IN"/>
        </w:rPr>
        <w:t>महायाजकों</w:t>
      </w:r>
      <w:r>
        <w:rPr>
          <w:lang w:val="hi_IN" w:bidi="hi_IN"/>
        </w:rPr>
        <w:t xml:space="preserve"> से मिलती है। सन्दूक को वाचा का सन्दूक भी कहा जाता है। सन्दूक के लिए उसी शब्द का प्रयोग करें जो आपने पिछले भाग में प्रयोग किया है। अधिक जानकारी के लिए मुख्य शब्दावली में </w:t>
      </w:r>
      <w:r>
        <w:rPr>
          <w:b/>
          <w:lang w:val="hi_IN" w:bidi="hi_IN"/>
        </w:rPr>
        <w:t>वाचा का सन्दूक</w:t>
      </w:r>
      <w:r>
        <w:rPr>
          <w:lang w:val="hi_IN" w:bidi="hi_IN"/>
        </w:rPr>
        <w:t xml:space="preserve"> शब्द को देखें। </w:t>
      </w:r>
    </w:p>
    <w:p>
      <w:pPr/>
      <w:r>
        <w:rPr>
          <w:lang w:val="hi_IN" w:bidi="hi_IN"/>
        </w:rPr>
      </w:r>
      <w:r>
        <w:rPr>
          <w:lang w:val="hi_IN" w:bidi="hi_IN"/>
        </w:rPr>
        <w:t xml:space="preserve">बसलेल ने </w:t>
      </w:r>
      <w:r>
        <w:rPr>
          <w:b/>
          <w:lang w:val="hi_IN" w:bidi="hi_IN"/>
        </w:rPr>
        <w:t>बबूल</w:t>
      </w:r>
      <w:r>
        <w:rPr>
          <w:lang w:val="hi_IN" w:bidi="hi_IN"/>
        </w:rPr>
        <w:t xml:space="preserve"> की लकड़ी से सन्दूक बनाया। बबूल की लकड़ी मज़बूत होती है और उसके साथ काम करना भी आसान होता है। बबूल की लकड़ी के लिए उसी शब्द का प्रयोग करें जिसका प्रयोग आपने पिछले भागों में किया है। </w:t>
      </w:r>
    </w:p>
    <w:p>
      <w:pPr/>
      <w:r>
        <w:rPr>
          <w:lang w:val="hi_IN" w:bidi="hi_IN"/>
        </w:rPr>
      </w:r>
      <w:r>
        <w:rPr>
          <w:lang w:val="hi_IN" w:bidi="hi_IN"/>
        </w:rPr>
        <w:t xml:space="preserve">बसलेल ने यहोवा की आज्ञा का पालन किया और सन्दूक को ठीक उन्हीं नापों के अनुसार बनाया—ढाई </w:t>
      </w:r>
      <w:r>
        <w:rPr>
          <w:b/>
          <w:lang w:val="hi_IN" w:bidi="hi_IN"/>
        </w:rPr>
        <w:t>हाथ</w:t>
      </w:r>
      <w:r>
        <w:rPr>
          <w:lang w:val="hi_IN" w:bidi="hi_IN"/>
        </w:rPr>
        <w:t xml:space="preserve"> लम्बा, डेढ़ हाथ चौड़ा और डेढ़ हाथ ऊँचा। एक हाथ की लम्बाई उतनी होती है जितनी किसी मनुष्य की बाँह उसकी कोहनी से लेकर उसकी सीधी और सपाट हथेली की उँगली के सिरे तक होती है। यह लगभग 45 सेंटीमीटर है। सुनिश्चित करें कि हाथ के लिए वही शब्द या वाक्यांश प्रयोग करें, जो आपने पहले के भागों में किया है। अधिक जानकारी के लिए, </w:t>
      </w:r>
      <w:r>
        <w:rPr>
          <w:b/>
          <w:lang w:val="hi_IN" w:bidi="hi_IN"/>
        </w:rPr>
        <w:t>हाथ</w:t>
      </w:r>
      <w:r>
        <w:rPr>
          <w:lang w:val="hi_IN" w:bidi="hi_IN"/>
        </w:rPr>
        <w:t xml:space="preserve"> मुख्य शब्दावली में है।</w:t>
      </w:r>
    </w:p>
    <w:p>
      <w:pPr/>
      <w:r>
        <w:rPr>
          <w:lang w:val="hi_IN" w:bidi="hi_IN"/>
        </w:rPr>
      </w:r>
      <w:r>
        <w:rPr>
          <w:lang w:val="hi_IN" w:bidi="hi_IN"/>
        </w:rPr>
        <w:t xml:space="preserve">बसलेल सन्दूक के अंदर और बाहर दोनों तरफ सोने की परत चढ़ाता है और बाहरी किनारे पर सोने की एक </w:t>
      </w:r>
      <w:r>
        <w:rPr>
          <w:b/>
          <w:lang w:val="hi_IN" w:bidi="hi_IN"/>
        </w:rPr>
        <w:t>पट्टी</w:t>
      </w:r>
      <w:r>
        <w:rPr>
          <w:lang w:val="hi_IN" w:bidi="hi_IN"/>
        </w:rPr>
        <w:t xml:space="preserve"> या बॉर्डर जोड़ता है। इस सन्दूक के नीचे भी पैर होंगे ताकि सन्दूक जमीन को छूने से बच सके। बसलेल ने सोना पिघलाकर चार कड़े बनाए और उन्हें सन्दूक के चारों पैरों के बाहर की ओर जोड़ दिया। अन्त में बसलेल ने लम्बे लकड़ी के डण्डे बनाए, जिन्हें सोने से मढ़ा गया, ताकि वे कड़ों में डाले जा सकें। इस सन्दूक को इन्हीं डण्डों की मदद से ले जाया जाएगा। इन डण्डों को छल्लों से नहीं हटाया जाना चाहिए।</w:t>
      </w:r>
    </w:p>
    <w:p>
      <w:pPr/>
      <w:r>
        <w:rPr>
          <w:lang w:val="hi_IN" w:bidi="hi_IN"/>
        </w:rPr>
      </w:r>
      <w:r>
        <w:rPr>
          <w:lang w:val="hi_IN" w:bidi="hi_IN"/>
        </w:rPr>
        <w:t xml:space="preserve">फिर बसलेल ने सन्दूक के लिए </w:t>
      </w:r>
      <w:r>
        <w:rPr>
          <w:b/>
          <w:lang w:val="hi_IN" w:bidi="hi_IN"/>
        </w:rPr>
        <w:t xml:space="preserve">प्रायश्चित का ढक्कन </w:t>
      </w:r>
      <w:r>
        <w:rPr>
          <w:lang w:val="hi_IN" w:bidi="hi_IN"/>
        </w:rPr>
        <w:t xml:space="preserve">या </w:t>
      </w:r>
      <w:r>
        <w:rPr>
          <w:b/>
          <w:lang w:val="hi_IN" w:bidi="hi_IN"/>
        </w:rPr>
        <w:t>प्रायश्चित का ढकना</w:t>
      </w:r>
      <w:r>
        <w:rPr>
          <w:lang w:val="hi_IN" w:bidi="hi_IN"/>
        </w:rPr>
        <w:t xml:space="preserve"> बनाया। उसने ढक्कन शुद्ध सोने से बनाया और उसकी लम्बाई और चौड़ाई सन्दूक के बराबर रखी। प्रायश्चित्त का ढक्कन, जिसे प्रायश्चित का ढकना भी कहते हैं, वह स्थान है जहाँ परमेश्वर की उपस्थिति मूसा से मिलती थी और आगे चलकर महायाजकों से भी मिलती रही। यह वही स्थान है जहाँ परमेश्वर इस्राएलियों को </w:t>
      </w:r>
      <w:r>
        <w:rPr>
          <w:lang w:val="hi_IN" w:bidi="hi_IN"/>
        </w:rPr>
        <w:t>प्रायश्चित्त,</w:t>
      </w:r>
      <w:r>
        <w:rPr>
          <w:lang w:val="hi_IN" w:bidi="hi_IN"/>
        </w:rPr>
        <w:t xml:space="preserve"> या </w:t>
      </w:r>
      <w:r>
        <w:rPr>
          <w:b/>
          <w:lang w:val="hi_IN" w:bidi="hi_IN"/>
        </w:rPr>
        <w:t>क्षमा</w:t>
      </w:r>
      <w:r>
        <w:rPr>
          <w:lang w:val="hi_IN" w:bidi="hi_IN"/>
        </w:rPr>
        <w:t xml:space="preserve">, प्रदान करता है। प्रायश्चित के ढक्कन या प्रायश्चित के ढकने के लिए वही शब्द या वाक्यांश प्रयोग करें जो आपने पिछले भागों में किया है। अधिक जानकारी के लिए, मुख्य शब्दावली में </w:t>
      </w:r>
      <w:r>
        <w:rPr>
          <w:b/>
          <w:lang w:val="hi_IN" w:bidi="hi_IN"/>
        </w:rPr>
        <w:t>प्रायश्चित</w:t>
      </w:r>
      <w:r>
        <w:rPr>
          <w:lang w:val="hi_IN" w:bidi="hi_IN"/>
        </w:rPr>
        <w:t xml:space="preserve"> के ढकने और </w:t>
      </w:r>
      <w:r>
        <w:rPr>
          <w:lang w:val="hi_IN" w:bidi="hi_IN"/>
        </w:rPr>
        <w:t>दया</w:t>
      </w:r>
      <w:r>
        <w:rPr>
          <w:lang w:val="hi_IN" w:bidi="hi_IN"/>
        </w:rPr>
        <w:t xml:space="preserve"> को देखें। </w:t>
      </w:r>
    </w:p>
    <w:p>
      <w:pPr/>
      <w:r>
        <w:rPr>
          <w:lang w:val="hi_IN" w:bidi="hi_IN"/>
        </w:rPr>
      </w:r>
      <w:r>
        <w:rPr>
          <w:lang w:val="hi_IN" w:bidi="hi_IN"/>
        </w:rPr>
        <w:t xml:space="preserve">फिर बसलेल ने सोने को पीटकर दो </w:t>
      </w:r>
      <w:r>
        <w:rPr>
          <w:b/>
          <w:lang w:val="hi_IN" w:bidi="hi_IN"/>
        </w:rPr>
        <w:t>करूबों</w:t>
      </w:r>
      <w:r>
        <w:rPr>
          <w:lang w:val="hi_IN" w:bidi="hi_IN"/>
        </w:rPr>
        <w:t xml:space="preserve"> का रूप बनाया, जो पंखों वाले स्वर्गदूत जैसे थे। उसने इन करूबों को ढक्कन के दोनों सिरों पर लगाया ताकि ढक्कन और करूब सब एक ही सोने का अखंड टुकड़ा बन जाए। करूब ढक्कन के केंद्र की ओर मुख किए हुए हैं और उनके पंख ढक्कन के ऊपर फैले हुए हैं। यह ढक्कन सन्दूक के ऊपर लगाया जाता है। करूबों के लिए उसी शब्द या वाक्यांश का प्रयोग करें जिसका प्रयोग आपने पिछले भागों में किया है। अधिक जानकारी के लिए, मुख्य शब्दावली में </w:t>
      </w:r>
      <w:r>
        <w:rPr>
          <w:b/>
          <w:lang w:val="hi_IN" w:bidi="hi_IN"/>
        </w:rPr>
        <w:t>करूब</w:t>
      </w:r>
      <w:r>
        <w:rPr>
          <w:lang w:val="hi_IN" w:bidi="hi_IN"/>
        </w:rPr>
        <w:t xml:space="preserve"> देखें। </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37:10–16</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37:10–16 को सुनें और अपने मन में रखें।</w:t>
      </w:r>
    </w:p>
    <w:p>
      <w:pPr/>
      <w:r>
        <w:rPr>
          <w:lang w:val="hi_IN" w:bidi="hi_IN"/>
        </w:rPr>
      </w:r>
      <w:r>
        <w:rPr>
          <w:lang w:val="hi_IN" w:bidi="hi_IN"/>
        </w:rPr>
        <w:t xml:space="preserve">यदि सम्भव हो, तो निर्गमन 37:10–16 का ऑडियो संस्करण तीन बार, तीन अलग-अलग अनुवादों में सुनें। </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37:10–16 का ऑडियो संस्करण सबसे आसानी से समझ में आने वाले अनुवाद में सुनें।</w:t>
      </w:r>
    </w:p>
    <w:p>
      <w:pPr/>
      <w:r>
        <w:rPr>
          <w:lang w:val="hi_IN" w:bidi="hi_IN"/>
        </w:rPr>
      </w:r>
      <w:r>
        <w:rPr>
          <w:lang w:val="hi_IN" w:bidi="hi_IN"/>
        </w:rPr>
        <w:t xml:space="preserve">बसलेल और अन्य इस्राएली कारीगर यहोवा के उन विशिष्ट निर्देशों का पालन करना जारी रखे हुए हैं कि मिलाप वाले तम्बू का निर्माण कैसे किया जाए, या उस स्थान का निर्माण कैसे किया जाए जहाँ इस्राएली यहोवा की आराधना करेंगे। कारीगरों ने मिलाप वाले तम्बू और सन्दूक, या वह बक्सा जिसमें यहोवा की उपस्थिति रहेगी, का निर्माण पूरा कर लिया है। इस भाग में बसलेल और अन्य इस्राएली कारीगर मिलाप वाले तम्बू के सामने वाले भाग में रखी जाने वाली एक और वस्तु बनाते हैं: मेज़। </w:t>
      </w:r>
    </w:p>
    <w:p>
      <w:pPr/>
      <w:r>
        <w:rPr>
          <w:lang w:val="hi_IN" w:bidi="hi_IN"/>
        </w:rPr>
      </w:r>
      <w:r>
        <w:rPr>
          <w:lang w:val="hi_IN" w:bidi="hi_IN"/>
        </w:rPr>
        <w:t>यहाँ रुकें और मिलाप वाले तम्बू का एक चित्र देखें, जिसमें यह दिखाया गया हो कि अलग अलग सामान कहाँ रखे जाते थे। इस ऑडियो को यहाँ रोकें।</w:t>
      </w:r>
    </w:p>
    <w:p>
      <w:pPr/>
      <w:r>
        <w:rPr>
          <w:lang w:val="hi_IN" w:bidi="hi_IN"/>
        </w:rPr>
      </w:r>
      <w:r>
        <w:rPr>
          <w:lang w:val="hi_IN" w:bidi="hi_IN"/>
        </w:rPr>
        <w:t>यह सम्भव है कि अन्य कारीगरों ने बसलेल की मेज़ बनाने में सहायता की हो। यहोवा चाहता था कि इस्राएली उस मेज को सन्दूक के समान ही बनाएँ। कारीगर बबूल की लकड़ी से मेज बनाते हैं और फिर उस पर सोने की परत चढ़ाते हैं। मिलाप वाले तम्बू में मौजूद भारी मात्रा में सोना यहोवा के महत्व को दर्शाता था, जो वहाँ निवास करेगा। बसलेल ने मेज बनाई जिसकी लम्बाई दो हाथ या 88 सेंटीमीटर, चौड़ाई एक हाथ या 45 सेंटीमीटर, और ऊँची डेढ़ हाथ या 67 सेंटीमीटर थी।</w:t>
      </w:r>
    </w:p>
    <w:p>
      <w:pPr/>
      <w:r>
        <w:rPr>
          <w:lang w:val="hi_IN" w:bidi="hi_IN"/>
        </w:rPr>
      </w:r>
      <w:r>
        <w:rPr>
          <w:lang w:val="hi_IN" w:bidi="hi_IN"/>
        </w:rPr>
        <w:t>जिस प्रकार उसने सन्दूक के साथ किया था, उसी प्रकार बसलेल मेज के चारों ओर सोने की एक पट्टी या किनारा बनाता है। सम्भव है कि यह पट्टी मेज़ के ऊपरी भाग के चारों ओर बनाया गया एक सजावटी किनारा हो। चूँकि बसलेल ने मेज़ के चारों ओर एक किनारा बनाया था, इसलिए उसने उसके किनारे पर सोने की सजावटी पट्टी भी बनाई। यह किनारा एक हाथ की चौड़ाई का था, यानी एक मनुष्य के हाथ की चौड़ाई के बराबर—लगभग 10 सेंटीमीटर। हम ठीक-ठीक नहीं जानते कि बसलेल ने किनारे और उसकी सोने की सजावटी पट्टी को किस प्रकार लगाया था। एक सम्भावना यह है कि यह मेज़ के ऊपर से उठा हुआ था, ताकि रोटी और बर्तन मेज से गिरने से बचा सके। दूसरी संभावित सम्भावना यह है कि किनारा मेज़ के कोनों से नीचे की ओर बनाया गया हो, ताकि मेज़ देखने में अधिक गहरी लगे।</w:t>
      </w:r>
    </w:p>
    <w:p>
      <w:pPr/>
      <w:r>
        <w:rPr>
          <w:lang w:val="hi_IN" w:bidi="hi_IN"/>
        </w:rPr>
      </w:r>
      <w:r>
        <w:rPr>
          <w:lang w:val="hi_IN" w:bidi="hi_IN"/>
        </w:rPr>
        <w:t>यहाँ रुकिए और एक समूह के रूप में मिलकर मेज की तस्वीर को देखें। इस ऑडियो को यहाँ रोकें।</w:t>
      </w:r>
    </w:p>
    <w:p>
      <w:pPr/>
      <w:r>
        <w:rPr>
          <w:lang w:val="hi_IN" w:bidi="hi_IN"/>
        </w:rPr>
      </w:r>
      <w:r>
        <w:rPr>
          <w:lang w:val="hi_IN" w:bidi="hi_IN"/>
        </w:rPr>
        <w:t>इसके बाद बसलेल चार कड़े बनाता है और उन्हें मेज के उन चारों कोनों पर लगा देता है जहाँ मेज के पैर लगे होते हैं। ये कड़े किनारे के करीब होते हैं ताकि, सन्दूक की तरह, डण्डे कड़ों के बीच से गुजर सकें और मेज उठाई जा सके। छल्लों को मेज़ के ऊपरी हिस्से की ओर किनारे के पास रखने से, जब मेज़ को हटाना पड़ता, तो उसे उठाकर ले जाना आसान हो जाता था। यह महत्वपूर्ण था क्योंकि इस्राएलियों को प्रतिज्ञा किए गए देश की ओर यात्रा करते समय पूरे मिलाप वाले तम्बू को साथ ले जाना पड़ता।</w:t>
      </w:r>
    </w:p>
    <w:p>
      <w:pPr/>
      <w:r>
        <w:rPr>
          <w:lang w:val="hi_IN" w:bidi="hi_IN"/>
        </w:rPr>
      </w:r>
      <w:r>
        <w:rPr>
          <w:lang w:val="hi_IN" w:bidi="hi_IN"/>
        </w:rPr>
        <w:t>बसलेल ने डण्डे बबूल की लकड़ी से बनाए और उन्हें सोने से मढ़ दिया। इस्राएली इन डण्डों का उपयोग उसी तरह करेंगे जैसे उन्होंने सन्दूक के लिए बनाए थे, ताकि मेज़ को उठाकर ले जा सकें। हालाँकि, जब मेज़ को नहीं उठाया जा रहा होता था, तब ये डण्डे कड़ों में नहीं रहते थे। इससे याजकों के लिए मेज़ तक पहुँचना आसान हो जाता था।</w:t>
      </w:r>
    </w:p>
    <w:p>
      <w:pPr/>
      <w:r>
        <w:rPr>
          <w:lang w:val="hi_IN" w:bidi="hi_IN"/>
        </w:rPr>
      </w:r>
      <w:r>
        <w:rPr>
          <w:lang w:val="hi_IN" w:bidi="hi_IN"/>
        </w:rPr>
        <w:t>बसलेल ने मेज़ के लिए थालियाँ और बर्तन बनाए, साथ ही जग और कटोरे भी तैयार किए, जैसा कि यहोवा ने कहा था। उसने इन सभी विशेष बर्तनों को शुद्ध सोने से बनाया। इस्राएली इन थालियों और बर्तनों का उपयोग धूप जलाने के लिए करते थे, जो एक प्रकार का मसाला होता है जिसे लोग सुखदाई सुगन्ध उत्पन्न करने के लिए जलाते थे। वे जग और कटोरों का उपयोग इस्राएलियों द्वारा लाए गए विभिन्न चढ़ावों और बलिदानों को उंडेलने के लिए करते थे।</w:t>
      </w:r>
    </w:p>
    <w:p>
      <w:pPr/>
      <w:r>
        <w:rPr>
          <w:lang w:val="hi_IN" w:bidi="hi_IN"/>
        </w:rPr>
      </w:r>
      <w:r>
        <w:rPr>
          <w:lang w:val="hi_IN" w:bidi="hi_IN"/>
        </w:rPr>
        <w:t>यहाँ रुकें और इस प्रश्न पर समूह में चर्चा करें: यदि आपकी संस्कृति में लोग धूप का उपयोग करते हैं, तो वे इसका उपयोग क्यों करते हैं? यह इस्राएलियों के धूप के उपयोग से किस प्रकार अलग है? इस ऑडियो को यहाँ रोकें।</w:t>
      </w:r>
    </w:p>
    <w:p>
      <w:pPr/>
      <w:r>
        <w:rPr>
          <w:lang w:val="hi_IN" w:bidi="hi_IN"/>
        </w:rPr>
      </w:r>
      <w:r>
        <w:rPr>
          <w:lang w:val="hi_IN" w:bidi="hi_IN"/>
        </w:rPr>
        <w:t>जैसा कि आपको याद होगा, इस्राएली लोग मेज पर केवल भेंट की रोटी ही रखेंगे, या वह रोटी जो हमेशा यहोवा की उपस्थिति में रहने के लिए थी। यह सम्भव है कि यह रोटी मेज़ पर रखी थालियों और कटोरियों में रखी जाती थी।</w:t>
      </w:r>
      <w:r>
        <w:rPr>
          <w:lang w:val="hi_IN" w:bidi="hi_IN"/>
        </w:rPr>
      </w:r>
    </w:p>
    <w:p>
      <w:pPr>
        <w:pStyle w:val="Heading3"/>
      </w:pPr>
      <w:r>
        <w:rPr>
          <w:lang w:val="hi_IN" w:bidi="hi_IN"/>
        </w:rPr>
        <w:t>घटनाओं को समझाना</w:t>
      </w:r>
    </w:p>
    <w:p>
      <w:pPr/>
      <w:r>
        <w:rPr>
          <w:lang w:val="hi_IN" w:bidi="hi_IN"/>
        </w:rPr>
      </w:r>
      <w:r>
        <w:rPr>
          <w:lang w:val="hi_IN" w:bidi="hi_IN"/>
        </w:rPr>
        <w:t>निर्गमन 37:10–16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बसलेल बबूल की लकड़ी से बनी एक मेज बनाता है जिसकी लंबाई 88 सेंटीमीटर, चौड़ाई 45 सेंटीमीटर और ऊंचाई 67 सेंटीमीटर है। वह उस पर शुद्ध सोने की परत चढ़ाता है और उसके चारों ओर शुद्ध सोने की एक किनारी बनाता है। बसलेल ने मेज़ के चारों ओर लगभग दस सेंटीमीटर चौड़ा बॉर्डर बनाया और उसे सोने से सजाया। </w:t>
      </w:r>
    </w:p>
    <w:p>
      <w:pPr/>
      <w:r>
        <w:rPr>
          <w:lang w:val="hi_IN" w:bidi="hi_IN"/>
        </w:rPr>
      </w:r>
      <w:r>
        <w:rPr>
          <w:b/>
          <w:lang w:val="hi_IN" w:bidi="hi_IN"/>
        </w:rPr>
        <w:t>दूसरे दृश्य में:</w:t>
      </w:r>
      <w:r>
        <w:rPr>
          <w:lang w:val="hi_IN" w:bidi="hi_IN"/>
        </w:rPr>
        <w:t xml:space="preserve"> बसलेल मेज के लिए सोने के चार कड़ों को बनाता है और उन्हें मेज के पैरों के पास लगा देता है। ये कड़े डण्डों को थामने के लिए बनाए गए थे, ताकि मेज़ को उठाकर ले जाया जा सके। बसलेल बबूल की लकड़ी से डण्डे बनाता है और उन पर सोने की परत चढ़ाता है।</w:t>
      </w:r>
    </w:p>
    <w:p>
      <w:pPr/>
      <w:r>
        <w:rPr>
          <w:lang w:val="hi_IN" w:bidi="hi_IN"/>
        </w:rPr>
      </w:r>
      <w:r>
        <w:rPr>
          <w:b/>
          <w:lang w:val="hi_IN" w:bidi="hi_IN"/>
        </w:rPr>
        <w:t>तीसरे दृश्य में:</w:t>
      </w:r>
      <w:r>
        <w:rPr>
          <w:lang w:val="hi_IN" w:bidi="hi_IN"/>
        </w:rPr>
        <w:t xml:space="preserve"> बसलेल ने मेज़ के लिए विशेष बर्तन बनाए—थालियाँ, कटोरियाँ और जग—और उन्हें शुद्ध सोने से तैयार किया। इस्राएली इन बर्तनों का उपयोग यहोवा को अपनी भेंट चढ़ाने के लिए करेंगे।</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बसलेल</w:t>
      </w:r>
    </w:p>
    <w:p>
      <w:pPr>
        <w:pStyle w:val="ListBullet"/>
        <w:spacing w:line="240" w:lineRule="auto"/>
        <w:ind w:left="720"/>
      </w:pPr>
      <w:r>
        <w:rPr>
          <w:lang w:val="hi_IN" w:bidi="hi_IN"/>
        </w:rPr>
      </w:r>
      <w:r>
        <w:rPr>
          <w:lang w:val="hi_IN" w:bidi="hi_IN"/>
        </w:rPr>
        <w:t>अन्य कारीगर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ध्यान देना महत्वपूर्ण है कि मूल भाषा में बसलेल के नाम का उल्लेख नहीं है, लेकिन यह स्पष्ट है कि उसने मेज पर काम किया था, और कुछ अनुवादों में उसका नाम बताया गया है। बसलेल यहोवा द्वारा प्रदत्त विशेष कौशल और ज्ञान का उपयोग करके मेज का निर्माण करता है।</w:t>
      </w:r>
    </w:p>
    <w:p>
      <w:pPr/>
      <w:r>
        <w:rPr>
          <w:lang w:val="hi_IN" w:bidi="hi_IN"/>
        </w:rPr>
      </w:r>
      <w:r>
        <w:rPr>
          <w:lang w:val="hi_IN" w:bidi="hi_IN"/>
        </w:rPr>
        <w:t>मूसा ने जिस प्रकार इस भाग को लिखा है, उससे यह सम्भावना है कि अन्य कारीगर भी बसलेल के साथ यहोवा के निर्देशों के अनुसार काम पूरा कर रहे थे।</w:t>
      </w:r>
    </w:p>
    <w:p>
      <w:pPr/>
      <w:r>
        <w:rPr>
          <w:lang w:val="hi_IN" w:bidi="hi_IN"/>
        </w:rPr>
      </w:r>
      <w:r>
        <w:rPr>
          <w:lang w:val="hi_IN" w:bidi="hi_IN"/>
        </w:rPr>
        <w:t>यह ध्यान देना महत्वपूर्ण है कि बसलेल प्रक्रिया के सभी चरणों को एक ही समय में पूरा करने के बजाय क्रम से प्रत्येक चरण को पूरा करता है।</w:t>
      </w:r>
    </w:p>
    <w:p>
      <w:pPr/>
      <w:r>
        <w:rPr>
          <w:lang w:val="hi_IN" w:bidi="hi_IN"/>
        </w:rPr>
      </w:r>
      <w:r>
        <w:rPr>
          <w:lang w:val="hi_IN" w:bidi="hi_IN"/>
        </w:rPr>
        <w:t>यह ध्यान देना महत्वपूर्ण है कि इस भाग का अधिकांश भाग पिछले भाग के बिल्कुल समान है, जिसमें यहोवा ने मूसा को मेज बनाने के बारे में निर्देश दिया था।</w:t>
      </w:r>
    </w:p>
    <w:p>
      <w:pPr/>
      <w:r>
        <w:rPr>
          <w:lang w:val="hi_IN" w:bidi="hi_IN"/>
        </w:rPr>
      </w:r>
      <w:r>
        <w:rPr>
          <w:lang w:val="hi_IN" w:bidi="hi_IN"/>
        </w:rPr>
        <w:t>यहाँ रुकें और समूह के रूप में चर्चा करें। निर्गमन 25:23–30 के अपने अनुवाद को दोबारा सुनना सहायक हो सकता है। इस अनुवाद में आपकी मदद के लिए, उस भाग के अनुवाद में आपके द्वारा उपयोग किए गए विशिष्ट शब्दों को ध्यान से सुनें। इस ऑडियो को यहाँ रोकें।</w:t>
      </w:r>
    </w:p>
    <w:p>
      <w:pPr/>
      <w:r>
        <w:rPr>
          <w:lang w:val="hi_IN" w:bidi="hi_IN"/>
        </w:rPr>
      </w:r>
      <w:r>
        <w:rPr>
          <w:lang w:val="hi_IN" w:bidi="hi_IN"/>
        </w:rPr>
        <w:t xml:space="preserve">बसलेल ने यहोवा द्वारा मूसा को दिए गए माप के अनुसार बबूल की लकड़ी से मेज बनाई। बसलेल ने मेज़ को सोने से ढक दिया और किनारों के चारों ओर सोने को आकार दिया। इसके बाद बसलेल सोने के कड़े बनाता है और उन्हें मेज के पैरों के पास कोनों में लगा देता है। कड़े किनारी के पास लगाए गए थे ताकि वे उन डण्डों को थाम सकें जिनसे इस्राएली मेज़ को उठाकर ले जाते थे। </w:t>
      </w:r>
    </w:p>
    <w:p>
      <w:pPr/>
      <w:r>
        <w:rPr>
          <w:lang w:val="hi_IN" w:bidi="hi_IN"/>
        </w:rPr>
      </w:r>
      <w:r>
        <w:rPr>
          <w:lang w:val="hi_IN" w:bidi="hi_IN"/>
        </w:rPr>
        <w:t>रुकें और चर्चा करें कि निर्माता सोने से चीजें कैसे बनाते हैं और उन पर धातु की परत कैसे चढ़ाते हैं। इन कामों को बताते समय, आप जिन शब्दों का प्रयोग करते हैं, उन पर ध्यान दें। इस ऑडियो को यहाँ रोकें।</w:t>
      </w:r>
    </w:p>
    <w:p>
      <w:pPr/>
      <w:r>
        <w:rPr>
          <w:lang w:val="hi_IN" w:bidi="hi_IN"/>
        </w:rPr>
      </w:r>
      <w:r>
        <w:rPr>
          <w:lang w:val="hi_IN" w:bidi="hi_IN"/>
        </w:rPr>
        <w:t>बसलेल मेज को उठाने के लिए डण्डे बनाता है। बसलेल कड़ों के आर-पार जाने के लिए उन्हें सोने से मढ़ देता है। फिर बसलेल मेज के लिए शुद्ध सोने से सोने के पात्र बनाता है। बसलेल धूप के लिए थालियाँ और बर्तन बनाता है। बसलेल ने तरल भेंटों के लिए कटोरे और जग बनाए। जैसा कि आपको याद होगा, इस्राएली इन थालियों और बर्तनों का उपयोग धूप जलाने के लिए करेंगे। वे जग और कटोरियों का उपयोग करेंगे ताकि इस्राएलियों की विभिन्न भेंटें यहोवा के लिए उड़ेल सकें।</w:t>
      </w:r>
    </w:p>
    <w:p>
      <w:pPr/>
      <w:r>
        <w:rPr>
          <w:lang w:val="hi_IN" w:bidi="hi_IN"/>
        </w:rPr>
      </w:r>
      <w:r>
        <w:rPr>
          <w:lang w:val="hi_IN" w:bidi="hi_IN"/>
        </w:rPr>
        <w:t xml:space="preserve">बसलेल ने यहोवा के निर्देशों के अनुरूप मेज़ का निर्माण पूर्ण किया। </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37:10–16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एक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बसलेल</w:t>
      </w:r>
    </w:p>
    <w:p>
      <w:pPr>
        <w:pStyle w:val="ListBullet"/>
        <w:spacing w:line="240" w:lineRule="auto"/>
        <w:ind w:left="720"/>
      </w:pPr>
      <w:r>
        <w:rPr>
          <w:lang w:val="hi_IN" w:bidi="hi_IN"/>
        </w:rPr>
      </w:r>
      <w:r>
        <w:rPr>
          <w:lang w:val="hi_IN" w:bidi="hi_IN"/>
        </w:rPr>
        <w:t>अन्य कारीगर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अभिनय दूसरी बार करना चाहिए। इस नाटक में कुछ पड़ावों पर, अभिनय को रोककर उस पात्र की भूमिका निभाने वाले व्यक्ति से पूछें "आप क्या महसूस कर रहे हैं या क्या सोच रहे हैं?" पात्र की भूमिका निभाने वाले व्यक्ति को यह उत्तर देना चाहिए कि अगर वह उस पात्र के स्थान पर होता तो वह कैसा महसूस करता 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 xml:space="preserve">यहोवा द्वारा दिए गए मापों के अनुसार बसलेल द्वारा बबूल की लकड़ी से मेज बनाने का अभिनय करें। बसलेल मेज को सोने से ढक देता है और किनारों पर सोने को आकार देता है।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बसलेल की भूमिका निभाने वाले व्यक्ति से पूछें, 'आप क्या महसूस कर रहे हैं या क्या सोच रहे हैं?" वह व्यक्ति इस प्रकार उत्तर दे सकता है, "मैं यहोवा के आयामों की सटीकता से चकित हूँ," या "मुझे दृढ़ महसूस होता है क्योंकि मेरे पास हर कदम के लिए यहोवा के सटीक निर्देश हैं," या "मुझे राहत महसूस होती है क्योंकि मुझे कुछ भी समझने की ज़रूरत नहीं है, केवल यहोवा के निर्देशों का पालन करना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बसलेल द्वारा सोने के कड़े बनाने और उन्हें मेज के पैरों के पास कोनों पर लगाने की प्रक्रिया का अभिनय करें। कड़े किनारे के पास हैं ताकि वे डण्डों को थाम सकें जिनसे मेज़ उठाई जाती है।</w:t>
      </w:r>
    </w:p>
    <w:p>
      <w:pPr/>
      <w:r>
        <w:rPr>
          <w:lang w:val="hi_IN" w:bidi="hi_IN"/>
        </w:rPr>
      </w:r>
      <w:r>
        <w:rPr>
          <w:lang w:val="hi_IN" w:bidi="hi_IN"/>
        </w:rPr>
        <w:t xml:space="preserve">इसके बाद बसलेल मेज को ले जाने के लिए डण्डे बनाता है। बसलेल ने उन्हें सोने से ढक दिया ताकि वे छल्लों में से होकर जा सकें। </w:t>
      </w:r>
    </w:p>
    <w:p>
      <w:pPr/>
      <w:r>
        <w:rPr>
          <w:lang w:val="hi_IN" w:bidi="hi_IN"/>
        </w:rPr>
      </w:r>
      <w:r>
        <w:rPr>
          <w:lang w:val="hi_IN" w:bidi="hi_IN"/>
        </w:rPr>
        <w:t>एक बार मेज पूरी होने के बाद, बसलेल द्वारा मेज के लिए शुद्ध सोने के पात्र बनाने का अभिनय करें। बसलेल धूप के लिए थालियाँ और बर्तन बनाता है। बसलेल ने तरल भेंटों के लिए कटोरे और जग बनाए।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बसलेल की भूमिका निभाने वाले व्यक्ति से पूछें, 'आप क्या महसूस कर रहे हैं या क्या सोच रहे हैं?" वह व्यक्ति इस प्रकार उत्तर दे सकता है, "यह देखकर आश्चर्य होता है कि हर छोटी से छोटी चीज़ का कोई न कोई उद्देश्य होता है," या "मैं हर वस्तु के पहले उपयोग को देखने के लिए उत्सुक हूँ," या "मुझे बहुत खुशी है कि यहोवा ने मुझे ऐसी विशेष वस्तुएँ बनाने का कौशल दिया है," या "मैं आश्चर्य में हूँ - हर वस्तु मुझे यह सोचने पर मजबूर करती है कि यहोवा कितना पवित्र है।"</w:t>
      </w:r>
      <w:r>
        <w:rPr>
          <w:lang w:val="hi_IN" w:bidi="hi_IN"/>
        </w:rPr>
      </w:r>
    </w:p>
    <w:p>
      <w:pPr>
        <w:pStyle w:val="Heading3"/>
      </w:pPr>
      <w:r>
        <w:rPr>
          <w:lang w:val="hi_IN" w:bidi="hi_IN"/>
        </w:rPr>
        <w:t>आवश्यक जानकारी</w:t>
      </w:r>
    </w:p>
    <w:p>
      <w:pPr/>
      <w:r>
        <w:rPr>
          <w:lang w:val="hi_IN" w:bidi="hi_IN"/>
        </w:rPr>
      </w:r>
      <w:r>
        <w:rPr>
          <w:lang w:val="hi_IN" w:bidi="hi_IN"/>
        </w:rPr>
        <w:t>निर्गमन 37:10–16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यदि आवश्यक हो, तो निर्गमन 25:23–30 के अपने अनुवाद को दोबारा सुनना सहायक हो सकता है। इस अनुवाद में आपकी मदद के लिए, उस भाग के अनुवाद में आपके द्वारा उपयोग किए गए विशिष्ट शब्दों को ध्यान से सुनें। </w:t>
      </w:r>
    </w:p>
    <w:p>
      <w:pPr/>
      <w:r>
        <w:rPr>
          <w:lang w:val="hi_IN" w:bidi="hi_IN"/>
        </w:rPr>
      </w:r>
      <w:r>
        <w:rPr>
          <w:lang w:val="hi_IN" w:bidi="hi_IN"/>
        </w:rPr>
        <w:t xml:space="preserve">बसलेल यहोवा के निर्देशों का पालन करता है और मिलाप वाले तम्बू के लिए </w:t>
      </w:r>
      <w:r>
        <w:rPr>
          <w:b/>
          <w:lang w:val="hi_IN" w:bidi="hi_IN"/>
        </w:rPr>
        <w:t>बबूल</w:t>
      </w:r>
      <w:r>
        <w:rPr>
          <w:lang w:val="hi_IN" w:bidi="hi_IN"/>
        </w:rPr>
        <w:t xml:space="preserve"> की लकड़ी से एक मेज बनाता है। बबूल की लकड़ी एक मजबूत लकड़ी है, जो सीनै पर्वत के क्षेत्र में पाई जाती थी। सीनै। </w:t>
      </w:r>
      <w:r>
        <w:rPr>
          <w:b/>
          <w:lang w:val="hi_IN" w:bidi="hi_IN"/>
        </w:rPr>
        <w:t>हाथयह मेज़ दो लम्बी, एक हाथ चौड़ी</w:t>
      </w:r>
      <w:r>
        <w:rPr>
          <w:lang w:val="hi_IN" w:bidi="hi_IN"/>
        </w:rPr>
        <w:t xml:space="preserve"> और डेढ़ हाथ ऊँची थी। एक हाथ आम तौर पर मनुष्य की कोहनी से लेकर उँगलियों के सिरों तक की लम्बाई के बराबर होता है। यह लगभग 45 सेंटीमीटर लंबा होता है। बबूल की लकड़ी और हाथ के लिए वही विवरण उपयोग करें, जो आपने पिछले भागों में उपयोग किए हैं। </w:t>
      </w:r>
      <w:r>
        <w:rPr>
          <w:b/>
          <w:lang w:val="hi_IN" w:bidi="hi_IN"/>
        </w:rPr>
        <w:t>हाथ</w:t>
      </w:r>
      <w:r>
        <w:rPr>
          <w:lang w:val="hi_IN" w:bidi="hi_IN"/>
        </w:rPr>
        <w:t xml:space="preserve"> के बारे में अधिक जानकारी के लिए मुख्य शब्दावली देखें।</w:t>
      </w:r>
    </w:p>
    <w:p>
      <w:pPr/>
      <w:r>
        <w:rPr>
          <w:lang w:val="hi_IN" w:bidi="hi_IN"/>
        </w:rPr>
      </w:r>
      <w:r>
        <w:rPr>
          <w:lang w:val="hi_IN" w:bidi="hi_IN"/>
        </w:rPr>
        <w:t xml:space="preserve">बसलेल ने मेज पर </w:t>
      </w:r>
      <w:r>
        <w:rPr>
          <w:b/>
          <w:lang w:val="hi_IN" w:bidi="hi_IN"/>
        </w:rPr>
        <w:t>शुद्ध सोने की परत</w:t>
      </w:r>
      <w:r>
        <w:rPr>
          <w:lang w:val="hi_IN" w:bidi="hi_IN"/>
        </w:rPr>
        <w:t xml:space="preserve"> चढ़ाई और उसके चारों ओर सोने की जड़ी हुई पट्टी लगाई। शुद्ध सोना एक बहुमूल्य धातु है, जो बहुत कीमती होती है और जिसमें कोई दूसरी धातु मिली नहीं होती। फिर मेज़ के चारों ओर एक हाथ की चौड़ाई, यानी लगभग 10 सेंटीमीटर का एक किनारा हो, और उस किनारे के चारों ओर भी शुद्ध सोने की पट्टी लगाई जाए। शुद्ध सोना, पट्टी, और किनारा के लिए वही शब्द प्रयोग करें, जो आपने पिछले भागों में उपयोग किए हैं।</w:t>
      </w:r>
    </w:p>
    <w:p>
      <w:pPr/>
      <w:r>
        <w:rPr>
          <w:lang w:val="hi_IN" w:bidi="hi_IN"/>
        </w:rPr>
      </w:r>
      <w:r>
        <w:rPr>
          <w:lang w:val="hi_IN" w:bidi="hi_IN"/>
        </w:rPr>
        <w:t xml:space="preserve">बसलेल मेज के उन कोनों पर चार सोने के कड़े लगाता है जहाँ मेज के पैर होते हैं, लेकिन किनारे के समीप। ये मेज़ को उठाकर ले जाने के लिए डंडों को थामे रखने के लिए होंगे। ये डण्डे भी बबूल की लकड़ी से बनाए जाएंगे और उन पर सोने की परत चढ़ाई जाएगी। </w:t>
      </w:r>
    </w:p>
    <w:p>
      <w:pPr/>
      <w:r>
        <w:rPr>
          <w:lang w:val="hi_IN" w:bidi="hi_IN"/>
        </w:rPr>
      </w:r>
      <w:r>
        <w:rPr>
          <w:lang w:val="hi_IN" w:bidi="hi_IN"/>
        </w:rPr>
        <w:t xml:space="preserve">अन्त में, बसलेल सभी थालियाँ, बर्तन, कटोरियाँ और जग को शुद्ध सोने से बनाता है। थालियाँ बहुत उथली थीं, और बर्तन गहरे थे, लगभग कटोरे जैसे। लोग धूप के लिए थालियों और कटोरियों का उपयोग करते थे। कटोरे जग से छोटे थे, लेकिन लोग यहोवा को विशेष पेय पदार्थ अर्पित करने के लिए कटोरे और जग दोनों का उपयोग करते थे। इस्राएली लोग यहोवा को धन्यवाद देने, शुद्ध होने या क्षमा मांगने के लिए </w:t>
      </w:r>
      <w:r>
        <w:rPr>
          <w:b/>
          <w:lang w:val="hi_IN" w:bidi="hi_IN"/>
        </w:rPr>
        <w:t>भेंट,</w:t>
      </w:r>
      <w:r>
        <w:rPr>
          <w:lang w:val="hi_IN" w:bidi="hi_IN"/>
        </w:rPr>
        <w:t xml:space="preserve"> उपहार या बलिदान देते थे। भेंट के लिए वही शब्द प्रयोग करें, जो आपने पिछले भागों में उपयोग किया है। </w:t>
      </w:r>
      <w:r>
        <w:rPr>
          <w:b/>
          <w:lang w:val="hi_IN" w:bidi="hi_IN"/>
        </w:rPr>
        <w:t>भेंट</w:t>
      </w:r>
      <w:r>
        <w:rPr>
          <w:lang w:val="hi_IN" w:bidi="hi_IN"/>
        </w:rPr>
        <w:t xml:space="preserve"> के बारे में अधिक जानकारी के लिए मुख्य शब्दावली देखें। </w:t>
      </w:r>
    </w:p>
    <w:p>
      <w:pPr/>
      <w:r>
        <w:rPr>
          <w:lang w:val="hi_IN" w:bidi="hi_IN"/>
        </w:rPr>
      </w:r>
      <w:r>
        <w:rPr>
          <w:lang w:val="hi_IN" w:bidi="hi_IN"/>
        </w:rPr>
        <w:t>यहाँ रुकें और थालियों, बर्तनों, कटोरों और जग की एक तस्वीर देखें। इन वस्तुओं के लिए भी उन्हीं शब्दों का प्रयोग करें जिनका प्रयोग आपने पिछले भागों में किया था।</w:t>
      </w:r>
      <w:r>
        <w:rPr>
          <w:lang w:val="hi_IN" w:bidi="hi_IN"/>
        </w:rPr>
      </w:r>
    </w:p>
    <w:p>
      <w:pPr>
        <w:pStyle w:val="Heading3"/>
      </w:pPr>
      <w:r>
        <w:rPr>
          <w:lang w:val="hi_IN" w:bidi="hi_IN"/>
        </w:rPr>
        <w:t>वचन बोलना</w:t>
      </w:r>
    </w:p>
    <w:p>
      <w:pPr/>
      <w:r>
        <w:rPr>
          <w:lang w:val="hi_IN" w:bidi="hi_IN"/>
        </w:rPr>
      </w:r>
      <w:r>
        <w:rPr>
          <w:lang w:val="hi_IN" w:bidi="hi_IN"/>
        </w:rPr>
        <w:t>इस पाठ को सबसे आसानी से समझ में आने वाले संस्करण में एक बार फिर से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हो।</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37:17–24</w:t>
      </w:r>
      <w:r>
        <w:rPr>
          <w:lang w:val="hi_IN" w:bidi="hi_IN"/>
        </w:rPr>
      </w:r>
    </w:p>
    <w:p>
      <w:pPr>
        <w:pStyle w:val="Heading3"/>
      </w:pPr>
      <w:r>
        <w:rPr>
          <w:lang w:val="hi_IN" w:bidi="hi_IN"/>
        </w:rPr>
        <w:t>सुने और मन में रखें</w:t>
      </w:r>
    </w:p>
    <w:p>
      <w:pPr/>
      <w:r>
        <w:rPr>
          <w:lang w:val="hi_IN" w:bidi="hi_IN"/>
        </w:rPr>
      </w:r>
      <w:r>
        <w:rPr>
          <w:lang w:val="hi_IN" w:bidi="hi_IN"/>
        </w:rPr>
        <w:t xml:space="preserve">इस चरण में, निर्गमन 37:17–24 को सुनें और अपने मन में रखें। </w:t>
      </w:r>
    </w:p>
    <w:p>
      <w:pPr/>
      <w:r>
        <w:rPr>
          <w:lang w:val="hi_IN" w:bidi="hi_IN"/>
        </w:rPr>
      </w:r>
      <w:r>
        <w:rPr>
          <w:lang w:val="hi_IN" w:bidi="hi_IN"/>
        </w:rPr>
        <w:t>यदि सम्भव हो, तो निर्गमन 37:17–24 का ऑडियो संस्करण तीन बार, तीन अलग-अलग अनुवादों में सुनें। 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37:17–24 का ऑडियो संस्करण सबसे आसानी से समझ में आने वाले अनुवाद में सुनें।</w:t>
      </w:r>
    </w:p>
    <w:p>
      <w:pPr/>
      <w:r>
        <w:rPr>
          <w:lang w:val="hi_IN" w:bidi="hi_IN"/>
        </w:rPr>
      </w:r>
      <w:r>
        <w:rPr>
          <w:lang w:val="hi_IN" w:bidi="hi_IN"/>
        </w:rPr>
        <w:t xml:space="preserve">बसलेल और अन्य इस्राएली कारीगर यहोवा के उन विशिष्ट निर्देशों का पालन करते हुए मिलाप वाले तम्बू या पवित्रस्थान का निर्माण करना जारी रखते हैं। यह वह स्थान था जहाँ इस्राएली यहोवा की आराधना किया करते थे। कारीगरों ने मिलाप वाले तम्बू, सन्दूक और मेज का निर्माण कार्य पूरा कर लिया है। इस भाग में, बसलेल और कारीगर एक और वस्तु बनाते हैं जिसे इस्राएली लोग मिलाप वाले तम्बू में रखेंगे: दीवट। </w:t>
      </w:r>
    </w:p>
    <w:p>
      <w:pPr/>
      <w:r>
        <w:rPr>
          <w:lang w:val="hi_IN" w:bidi="hi_IN"/>
        </w:rPr>
      </w:r>
      <w:r>
        <w:rPr>
          <w:lang w:val="hi_IN" w:bidi="hi_IN"/>
        </w:rPr>
        <w:t xml:space="preserve">यहाँ रुकें और समूह में मिलकर </w:t>
      </w:r>
      <w:r>
        <w:rPr>
          <w:lang w:val="hi_IN" w:bidi="hi_IN"/>
        </w:rPr>
        <w:t>दीवट</w:t>
      </w:r>
      <w:r>
        <w:rPr>
          <w:lang w:val="hi_IN" w:bidi="hi_IN"/>
        </w:rPr>
        <w:t xml:space="preserve"> के चित्र को देखें। इस ऑडियो को यहाँ रोकें।</w:t>
      </w:r>
    </w:p>
    <w:p>
      <w:pPr/>
      <w:r>
        <w:rPr>
          <w:lang w:val="hi_IN" w:bidi="hi_IN"/>
        </w:rPr>
      </w:r>
      <w:r>
        <w:rPr>
          <w:lang w:val="hi_IN" w:bidi="hi_IN"/>
        </w:rPr>
        <w:t>बसलेल यहोवा के निर्देशों का पालन करता है और और शुद्ध सोने को गढ़कर उससे दीवट बनाता है। यह सम्भव है कि अन्य कारीगरों ने बसलेल की मदद की हो। वह दीवट और उसकी सजावट बनाने के लिए सोने का एक ही टुकड़ा उपयोग करता है। वह दीवट का आधार और उसकी डण्डी, अर्थात् तना, गढ़कर बनाता है। आधार मिलाप के तम्बू की भूमि पर दीवट को स्थिरता देता है, और डण्डी उसी आधार से सीधी ऊपर की ओर उठती है। पेड़ की डालियों जैसी दिखने वाली सजावटी डालियाँ तने से निकलती थीं। एक ओर निकलती हुई तीन डालियाँ 3 शाखाएँ और दूसरी ओर निकलती तीन डालियाँ थीं, और मुख्य डंडे अर्थात् मध्य तने को सम्मिलित करते हुए, तेल के दीपकों के लिए कुल सात अलग-अलग आधार थे। इस तरह से दीवट एक पेड़ जैसा दिखाई देता था। इस्राएली संस्कृति में पेड़ और आग, या प्रकाश, दोनों ही अक्सर जीवन का प्रतीक माने जाते थे।</w:t>
      </w:r>
    </w:p>
    <w:p>
      <w:pPr/>
      <w:r>
        <w:rPr>
          <w:lang w:val="hi_IN" w:bidi="hi_IN"/>
        </w:rPr>
      </w:r>
      <w:r>
        <w:rPr>
          <w:lang w:val="hi_IN" w:bidi="hi_IN"/>
        </w:rPr>
        <w:t>यहाँ रुकें और समूह में इस प्रश्न पर चर्चा करें: आपकी संस्कृति में लोग जीवन को दर्शाने के लिए किन प्रतीकों का उपयोग करते हैं? इस ऑडियो को यहाँ रोकें।</w:t>
      </w:r>
    </w:p>
    <w:p>
      <w:pPr/>
      <w:r>
        <w:rPr>
          <w:lang w:val="hi_IN" w:bidi="hi_IN"/>
        </w:rPr>
      </w:r>
      <w:r>
        <w:rPr>
          <w:lang w:val="hi_IN" w:bidi="hi_IN"/>
        </w:rPr>
        <w:t xml:space="preserve">बसलेल हर एक डाली पर तीन पुष्पकोष बनाता है। पुष्पकोष उन वास्तविक दीपकों का आधार थे, जिनमें तेल भरा जाता था। दीपकों को प्रत्येक पुष्पकोष में इस प्रकार रखा जाना था कि वे उसमें सुरक्षित रूप से टिके रहें। बसलेल ने कटोरों को बादाम के फूल के समान बनाया, जिनमें से प्रत्येक में एक कली अर्थात् मध्य भाग और फूल की पंखुड़ियाँ थीं। इस प्रकार तेल के दीपक सोने के पेड़ पर बने सोने के फूल में टिके रहते थे। </w:t>
      </w:r>
    </w:p>
    <w:p>
      <w:pPr/>
      <w:r>
        <w:rPr>
          <w:lang w:val="hi_IN" w:bidi="hi_IN"/>
        </w:rPr>
      </w:r>
      <w:r>
        <w:rPr>
          <w:lang w:val="hi_IN" w:bidi="hi_IN"/>
        </w:rPr>
        <w:t xml:space="preserve">यहाँ रुकें और समूह के साथ मिलकर </w:t>
      </w:r>
      <w:r>
        <w:rPr>
          <w:lang w:val="hi_IN" w:bidi="hi_IN"/>
        </w:rPr>
        <w:t>बादाम के फूलों और कलियों</w:t>
      </w:r>
      <w:r>
        <w:rPr>
          <w:lang w:val="hi_IN" w:bidi="hi_IN"/>
        </w:rPr>
        <w:t xml:space="preserve"> की एक तस्वीर देखें। इस ऑडियो को यहाँ रोकें।</w:t>
      </w:r>
    </w:p>
    <w:p>
      <w:pPr/>
      <w:r>
        <w:rPr>
          <w:lang w:val="hi_IN" w:bidi="hi_IN"/>
        </w:rPr>
      </w:r>
      <w:r>
        <w:rPr>
          <w:lang w:val="hi_IN" w:bidi="hi_IN"/>
        </w:rPr>
        <w:t>क्योंकि प्रत्येक डाली में फूल के आकार के तीन पुष्पकोष थे और डण्डी में चार पुष्पकोष थे, इसलिए कुल मिलाकर बाइस स्थान थे जहाँ इस्राएली तेल के दीपक रख सकते थे। हालाँकि, तेल के दीपकों के लिए केवल सात ही निश्चित स्थान थे, और बाकी पन्द्रह दीवट को अनेक फूलों वाले पेड़ के समान दिखाने के लिए सजावट के रूप में बनाए गए थे। यह स्पष्ट नहीं है कि सजावटी पुष्पकोष में वास्तव में तेल के दीपक रखे जा सकते थे या नहीं। बसलेल तने पर कलियों को इस तरह से व्यवस्थित करता है कि वे डालियों से अलग-अलग ऊंचाइयों पर अच्छी तरह से फिट हो जाएं, जिसमें एक कली शायद तने के शीर्ष के पास या ऊपर होती है, और अन्य तीन कली डालियों के जोड़ों के नीचे क्रमानुसार होती हैं।</w:t>
      </w:r>
    </w:p>
    <w:p>
      <w:pPr/>
      <w:r>
        <w:rPr>
          <w:lang w:val="hi_IN" w:bidi="hi_IN"/>
        </w:rPr>
      </w:r>
      <w:r>
        <w:rPr>
          <w:lang w:val="hi_IN" w:bidi="hi_IN"/>
        </w:rPr>
        <w:t>यहोवा के निर्देशानुसार, बसलेल ने सोने के एक ही टुकड़े से दीवट बनाया, जो असम्भव प्रतीत होता है। लेकिन हो सकता है कि उसने अलग-अलग हिस्से बनाकर उन्हें इस तरह जोड़ा हो कि वे एक ही टुकड़े जैसे दिखें। उसने शयद सोने को गर्म करके और पीटकर दीवट के टुकड़ों को आपस में जोड़ा होगा। यह उस समय धातु को आकार देने और जोड़ने का पारम्परिक तरीका था।</w:t>
      </w:r>
    </w:p>
    <w:p>
      <w:pPr/>
      <w:r>
        <w:rPr>
          <w:lang w:val="hi_IN" w:bidi="hi_IN"/>
        </w:rPr>
      </w:r>
      <w:r>
        <w:rPr>
          <w:lang w:val="hi_IN" w:bidi="hi_IN"/>
        </w:rPr>
        <w:t>यहाँ रुकें और समूह में इस प्रश्न पर चर्चा करें: आपके यहाँ के कारीगर धातु को किस तरह आकार देते और बनाते हैं? अपनी संस्कृति में धातु-कार्य की प्रक्रिया का वर्णन कीजिए। इस ऑडियो को यहाँ रोकें।</w:t>
      </w:r>
    </w:p>
    <w:p>
      <w:pPr/>
      <w:r>
        <w:rPr>
          <w:lang w:val="hi_IN" w:bidi="hi_IN"/>
        </w:rPr>
      </w:r>
      <w:r>
        <w:rPr>
          <w:lang w:val="hi_IN" w:bidi="hi_IN"/>
        </w:rPr>
        <w:t xml:space="preserve">फिर बसलेल शुद्ध सोने से सात तेल के दीपक, या तेल के कटोरे बनाता है। दीपकों का किनारा दबा हुआ था और उनमें तेल में भीगी हुई बाती लगी थी ताकि अधिक से अधिक प्रकाश फैल सके। इस प्रकार के दीपक में मोटे जैतून का तेल या चिकनाई को जलाते थे और ये 2 से 4 घंटे तक जलते रह सकते थे। जैसा कि आपको याद है, यहोवा चाहता था कि दीपकों को दीवट पर इस तरह रखा जाए कि वे अपने सामने के क्षेत्र को प्रकाशित करें। इससे मिलाप वाले तम्बू को प्रकाशित करने में मदद मिलती, जिससे वहाँ सेवा करने वाले याजकों को लाभ होता। अन्त में, बसलेल ने दीप बुझाने के औज़ार और उन्हें रखने की तश्तरी सोने से बनाई। अंततः याजक इन बुझाने वाले औज़ारों का उपयोग बाती के जले हुए सिरे को काटने के लिए करते थे। यहाँ जिन औज़ारों का उल्लेख किया गया है, वे शायद चिमटी या चिमटे जैसे थे। तश्तरियाँ उन औज़ारों को और बाती के जले हुए भागों को रखने के लिए थीं। </w:t>
      </w:r>
    </w:p>
    <w:p>
      <w:pPr/>
      <w:r>
        <w:rPr>
          <w:lang w:val="hi_IN" w:bidi="hi_IN"/>
        </w:rPr>
      </w:r>
      <w:r>
        <w:rPr>
          <w:lang w:val="hi_IN" w:bidi="hi_IN"/>
        </w:rPr>
        <w:t xml:space="preserve">यहाँ रुकें और समूह के साथ मिलकर </w:t>
      </w:r>
      <w:r>
        <w:rPr>
          <w:lang w:val="hi_IN" w:bidi="hi_IN"/>
        </w:rPr>
        <w:t>तेल के दीपकों और उन्हें बुझाने के औज़ारों</w:t>
      </w:r>
      <w:r>
        <w:rPr>
          <w:lang w:val="hi_IN" w:bidi="hi_IN"/>
        </w:rPr>
        <w:t xml:space="preserve"> की तस्वीर देखें। इस ऑडियो को यहाँ रोकें।</w:t>
      </w:r>
    </w:p>
    <w:p>
      <w:pPr/>
      <w:r>
        <w:rPr>
          <w:lang w:val="hi_IN" w:bidi="hi_IN"/>
        </w:rPr>
      </w:r>
      <w:r>
        <w:rPr>
          <w:lang w:val="hi_IN" w:bidi="hi_IN"/>
        </w:rPr>
        <w:t xml:space="preserve">यहोवा के निर्देश के अनुसार, बसलेल ने एक पूरा किक्कार सोना, जो 75 पाउंड अथवा लगभग 35 किलोग्राम था, का उपयोग करके दीवट और उसके साथ की सारी वस्तुएँ बनाई। </w:t>
      </w:r>
      <w:r>
        <w:rPr>
          <w:lang w:val="hi_IN" w:bidi="hi_IN"/>
        </w:rPr>
      </w:r>
    </w:p>
    <w:p>
      <w:pPr>
        <w:pStyle w:val="Heading3"/>
      </w:pPr>
      <w:r>
        <w:rPr>
          <w:lang w:val="hi_IN" w:bidi="hi_IN"/>
        </w:rPr>
        <w:t>घटनाओं को समझाना</w:t>
      </w:r>
    </w:p>
    <w:p>
      <w:pPr/>
      <w:r>
        <w:rPr>
          <w:lang w:val="hi_IN" w:bidi="hi_IN"/>
        </w:rPr>
      </w:r>
      <w:r>
        <w:rPr>
          <w:lang w:val="hi_IN" w:bidi="hi_IN"/>
        </w:rPr>
        <w:t>निर्गमन 37:17–24 का ऑडियो संस्करण सबसे आसानी से समझ में आने वाले अनुवाद में सुनें।</w:t>
      </w:r>
    </w:p>
    <w:p>
      <w:pPr/>
      <w:r>
        <w:rPr>
          <w:lang w:val="hi_IN" w:bidi="hi_IN"/>
        </w:rPr>
      </w:r>
      <w:r>
        <w:rPr>
          <w:lang w:val="hi_IN" w:bidi="hi_IN"/>
        </w:rPr>
        <w:t>इस चरण में, समूह इस भाग के दृश्यों, परिवेश और पात्रों को परिभाषित करेगा। "फिर समूह इस भाग की कल्पना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बसलेल एक दीवट बनाता है जिसमें एक आधार और एक तना या डण्डा था। बसलेल यहोवा के निर्देशानुसार हथौड़े से पीटे गए सोने से दीवट के सभी भाग बनाता है। वह उस दीवट को बनाता है जिसकी तनी के प्रत्येक ओर तीन डालियाँ हैं। प्रत्येक डाली और तने पर बादाम के फूलों के आकार के सोने के पुष्पकोष बने हुए थे। बसलेल ने हर एक डाली को तीन पुष्पकोष के साथ बनाया और तने को चार पुष्पकोष के साथ; एक ऊपर और एक नीचे, जहाँ डालियों के जोड़े तने से मिलते थे। बसलेल अपना सारा काम सोने के एक ही टुकड़े को पीटकर तैयार करता है। </w:t>
      </w:r>
    </w:p>
    <w:p>
      <w:pPr/>
      <w:r>
        <w:rPr>
          <w:lang w:val="hi_IN" w:bidi="hi_IN"/>
        </w:rPr>
      </w:r>
      <w:r>
        <w:rPr>
          <w:b/>
          <w:lang w:val="hi_IN" w:bidi="hi_IN"/>
        </w:rPr>
        <w:t>दूसरे दृश्य में:</w:t>
      </w:r>
      <w:r>
        <w:rPr>
          <w:lang w:val="hi_IN" w:bidi="hi_IN"/>
        </w:rPr>
        <w:t xml:space="preserve"> फिर बसलेल हर एक डाली और तने के ऊपर रखे पुष्पकोष में सात तेल के दीपक रखता है। अन्त में वह बत्ती बुझाने वाले औज़ार और उनकी तश्तरियाँ शुद्ध सोने से बनाता है। अन्त में, तैयार दीवट और उससे जुड़ी सभी चीजें 75 पाउंड शुद्ध सोने से बनी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बसलेल</w:t>
      </w:r>
    </w:p>
    <w:p>
      <w:pPr>
        <w:pStyle w:val="ListBullet"/>
        <w:spacing w:line="240" w:lineRule="auto"/>
        <w:ind w:left="720"/>
      </w:pPr>
      <w:r>
        <w:rPr>
          <w:lang w:val="hi_IN" w:bidi="hi_IN"/>
        </w:rPr>
      </w:r>
      <w:r>
        <w:rPr>
          <w:lang w:val="hi_IN" w:bidi="hi_IN"/>
        </w:rPr>
        <w:t>अन्य कारीगर</w:t>
      </w:r>
    </w:p>
    <w:p>
      <w:pPr/>
      <w:r>
        <w:rPr>
          <w:lang w:val="hi_IN" w:bidi="hi_IN"/>
        </w:rPr>
      </w:r>
      <w:r>
        <w:rPr>
          <w:lang w:val="hi_IN" w:bidi="hi_IN"/>
        </w:rPr>
        <w:t>एक समूह में, भाग के परिदृश्य के इन हिस्सों पर ध्यान दें:</w:t>
      </w:r>
    </w:p>
    <w:p>
      <w:pPr/>
      <w:r>
        <w:rPr>
          <w:lang w:val="hi_IN" w:bidi="hi_IN"/>
        </w:rPr>
      </w:r>
      <w:r>
        <w:rPr>
          <w:lang w:val="hi_IN" w:bidi="hi_IN"/>
        </w:rPr>
        <w:t xml:space="preserve">यह ध्यान देना महत्वपूर्ण है कि इस भाग का अधिकांश हिस्सा पिछले भाग के समान ही है, जहाँ यहोवा ने मूसा को दीवट बनाने का निर्देश दिया था। </w:t>
      </w:r>
    </w:p>
    <w:p>
      <w:pPr/>
      <w:r>
        <w:rPr>
          <w:lang w:val="hi_IN" w:bidi="hi_IN"/>
        </w:rPr>
      </w:r>
      <w:r>
        <w:rPr>
          <w:lang w:val="hi_IN" w:bidi="hi_IN"/>
        </w:rPr>
        <w:t>यहाँ रुकें और समूह में चर्चा करें: आपके लिए यह उपयोगी हो सकता है कि आप निर्गमन 25:31–40 का अपना अनुवाद फिर से सुनें। इस अनुवाद में आपकी मदद के लिए, उस भाग के अनुवाद में आपके द्वारा उपयोग किए गए विशिष्ट शब्दों को ध्यान से सुनें। इस ऑडियो को यहाँ रोकें।</w:t>
      </w:r>
    </w:p>
    <w:p>
      <w:pPr/>
      <w:r>
        <w:rPr>
          <w:lang w:val="hi_IN" w:bidi="hi_IN"/>
        </w:rPr>
      </w:r>
      <w:r>
        <w:rPr>
          <w:lang w:val="hi_IN" w:bidi="hi_IN"/>
        </w:rPr>
        <w:t>यह ध्यान देना महत्वपूर्ण है कि इस भाग में जिस व्यक्ति का उल्लेख किया गया है वह बसलेल है, हालाँकि शायद अन्य कारीगरों ने दीवट बनाने में उसकी मदद की हो। बसलेल दीवट को उन विशेष कौशल और ज्ञान से बनाता है जो यहोवा ने उसे दिया है।</w:t>
      </w:r>
    </w:p>
    <w:p>
      <w:pPr/>
      <w:r>
        <w:rPr>
          <w:lang w:val="hi_IN" w:bidi="hi_IN"/>
        </w:rPr>
      </w:r>
      <w:r>
        <w:rPr>
          <w:lang w:val="hi_IN" w:bidi="hi_IN"/>
        </w:rPr>
        <w:t>बसलेल दीवट और उसकी सजावट को शुद्ध सोने के एक ही टुकड़े से हथौड़े से पीट-पीटकर बनाता है।</w:t>
      </w:r>
    </w:p>
    <w:p>
      <w:pPr/>
      <w:r>
        <w:rPr>
          <w:lang w:val="hi_IN" w:bidi="hi_IN"/>
        </w:rPr>
      </w:r>
      <w:r>
        <w:rPr>
          <w:lang w:val="hi_IN" w:bidi="hi_IN"/>
        </w:rPr>
        <w:t>यह ध्यान देना महत्वपूर्ण है कि बसलेल ने दीवट बनाने के लिए जिस क्रम का उपयोग किया था, उसका विवरण नहीं है। मूसा केवल यह उल्लेख करता है कि बसलेल ने क्या बनाया और वर्णन करता है कि बसलेल ने इसे कैसे बनाया।</w:t>
      </w:r>
    </w:p>
    <w:p>
      <w:pPr/>
      <w:r>
        <w:rPr>
          <w:lang w:val="hi_IN" w:bidi="hi_IN"/>
        </w:rPr>
      </w:r>
      <w:r>
        <w:rPr>
          <w:lang w:val="hi_IN" w:bidi="hi_IN"/>
        </w:rPr>
        <w:t xml:space="preserve">बसलेल ने दीवट को इस प्रकार बनाया है कि उसके मध्य में स्थित तने से प्रत्येक ओर तीन डालियाँ निकलती हैं। </w:t>
      </w:r>
    </w:p>
    <w:p>
      <w:pPr/>
      <w:r>
        <w:rPr>
          <w:lang w:val="hi_IN" w:bidi="hi_IN"/>
        </w:rPr>
      </w:r>
      <w:r>
        <w:rPr>
          <w:lang w:val="hi_IN" w:bidi="hi_IN"/>
        </w:rPr>
        <w:t xml:space="preserve">प्रत्येक शाखा में कलियों और पंखुड़ियों वाले बादाम के आकार के तीन दीपक के पुष्पकोष होते हैं, लेकिन मध्य तने में कलियों और पंखुड़ियों वाले बादाम के आकार के चार दीपक के पुष्पकोष होते हैं। डालियों की प्रत्येक जोड़ी के नीचे बादाम की एक कली थी। </w:t>
      </w:r>
    </w:p>
    <w:p>
      <w:pPr/>
      <w:r>
        <w:rPr>
          <w:lang w:val="hi_IN" w:bidi="hi_IN"/>
        </w:rPr>
      </w:r>
      <w:r>
        <w:rPr>
          <w:lang w:val="hi_IN" w:bidi="hi_IN"/>
        </w:rPr>
        <w:t>यह ध्यान देना महत्वपूर्ण है कि दीवट का विवरण यहीं रुक जाता है। फिर तब मूसा उन अगली वस्तुओं का वर्णन करता है जिन्हें बसलेल ने बनाया—दीपक, दीपक बुझाने के औज़ार और तश्तरियाँ।</w:t>
      </w:r>
    </w:p>
    <w:p>
      <w:pPr/>
      <w:r>
        <w:rPr>
          <w:lang w:val="hi_IN" w:bidi="hi_IN"/>
        </w:rPr>
      </w:r>
      <w:r>
        <w:rPr>
          <w:lang w:val="hi_IN" w:bidi="hi_IN"/>
        </w:rPr>
        <w:t>बसलेल सात दीपक, दीपक बुझाने के औज़ार और तश्तरियाँ बनाता है। बसलेल ने पूरे दीवट और सभी सहायक वस्तुओं को बनाने के लिए शुद्ध सोने का उपयोग किया। बसलेल ने 75 पाउंड या 35 किलोग्राम शुद्ध सोने का उपयोग किया।</w:t>
      </w:r>
    </w:p>
    <w:p>
      <w:pPr/>
      <w:r>
        <w:rPr>
          <w:lang w:val="hi_IN" w:bidi="hi_IN"/>
        </w:rPr>
      </w:r>
      <w:r>
        <w:rPr>
          <w:lang w:val="hi_IN" w:bidi="hi_IN"/>
        </w:rPr>
        <w:t xml:space="preserve">यह ध्यान देना महत्वपूर्ण है कि 35 किलोग्राम का अंत में उल्लेख करने का यह अर्थ नहीं है कि बसलेल ने उन वस्तुओं को बनाकर समाप्त करने के बाद उनका वजन मापा था। सम्भावना है कि बसलेल के पास परियोजना की शुरुआत में सोने की एक निश्चित मात्रा थी और उसने काम करते समय यह दर्ज किया कि उसने कितना उपयोग किया। </w:t>
      </w:r>
    </w:p>
    <w:p>
      <w:pPr/>
      <w:r>
        <w:rPr>
          <w:lang w:val="hi_IN" w:bidi="hi_IN"/>
        </w:rPr>
      </w:r>
      <w:r>
        <w:rPr>
          <w:lang w:val="hi_IN" w:bidi="hi_IN"/>
        </w:rPr>
        <w:t>यहाँ रुकें और अपने समूह के साथ चर्चा करें कि आप किसी परियोजना के लिए उपयोग की जाने वाली सामग्री की गणना या माप कैसे करते हैं। अपने स्थान पर लगभग 35 किलोग्राम वज़न वाली कोई वस्तु खोजने का प्रयास करें और उसे उठाएँ, ताकि आपको यह बेहतर समझ हो सके कि दीवट का वज़न कितना था।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37:17–24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बसलेल</w:t>
      </w:r>
    </w:p>
    <w:p>
      <w:pPr>
        <w:pStyle w:val="ListBullet"/>
        <w:spacing w:line="240" w:lineRule="auto"/>
        <w:ind w:left="720"/>
      </w:pPr>
      <w:r>
        <w:rPr>
          <w:lang w:val="hi_IN" w:bidi="hi_IN"/>
        </w:rPr>
      </w:r>
      <w:r>
        <w:rPr>
          <w:lang w:val="hi_IN" w:bidi="hi_IN"/>
        </w:rPr>
        <w:t>अन्य कारीगर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कहानी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अभिनय दूसरी बार करना चाहिए। इस नाटक में कुछ पड़ावों पर, अभिनय को रोककर उस पात्र की भूमिका निभाने वाले व्यक्ति से पूछें "आप क्या महसूस कर रहे हैं या क्या सोच रहे हैं?" पात्र की भूमिका निभाने वाले व्यक्ति को यह उत्तर देना चाहिए कि अगर वह उस पात्र के स्थान पर होता तो वह कैसा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 xml:space="preserve">इसे अभिनय के रूप में प्रस्तुत करना सम्भव है, और इसके लिए अन्य दृश्य साधनों का उपयोग किया जा सकता है—जैसे कोई पूर्व चित्र, छवि, आरेख या कोई अन्य दृश्य सामग्री जो दीवट के स्वरूप को दर्शाती हो। बसलेल द्वारा दीवट बनाने के दृश्य के लिए, आप विवरण के अनुसार दीवट का चित्र बना सकते हैं जबकि अभिनेता दीवट के हिस्सों को ज़ोर से दोहराता है। </w:t>
      </w:r>
    </w:p>
    <w:p>
      <w:pPr/>
      <w:r>
        <w:rPr>
          <w:lang w:val="hi_IN" w:bidi="hi_IN"/>
        </w:rPr>
      </w:r>
      <w:r>
        <w:rPr>
          <w:lang w:val="hi_IN" w:bidi="hi_IN"/>
        </w:rPr>
        <w:t xml:space="preserve">बसलेल द्वारा शुद्ध सोने से दीवट बनाने की घटना का अभिनय करें। आधार, मध्य तना, दीपक के पुष्पकोष और पंखुड़ियाँ एक ही अखंड टुकड़े से बनी थीं।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किसी कारीगर की भूमिका निभा रहे व्यक्ति से पूछें, "आप क्या महसूस कर रहे हैं या क्या सोच रहे हैं?" वह व्यक्ति शायद इस तरहउत्तर दे, "यह बहुत सुंदर है।" यह निश्चित रूप से किसी व्यक्ति की कल्पना नहीं है, यह यहोवा की ओर से है," या "मैं बारीकियों पर दिए गए ध्यान को देखकर चकित हूँ। मुझे आशा है कि हमने सब कुछ सही किया है!" यहोवा ने किसी विश्वासयोग्य व्यक्ति को चुना कि वह यहोवा की आज्ञा के अनुसार सारा कार्य पूरा करे।" </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 xml:space="preserve">बसलेल द्वारा दीवट के लिए सात दीपक, दीप बुझाने के औज़ार और तश्तरियाँ—सब शुद्ध सोने से बनाने के कार्य का अभिनय करें। </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बसलेल की भूमिका निभाने वाले व्यक्ति से पूछें, 'आप क्या महसूस कर रहे हैं या क्या सोच रहे हैं?" वह व्यक्ति शायद इस तरह उत्तर दे, "इतनी बारीकी जानबूझकर रखी गई है," या "मुझे इस सुन्दर दीवट के लिए यहोवा के सटीक निर्देशों का पालन करने की प्रक्रिया से आनन्द मिला है," या "यह दीवट मजबूत है। इसके वजन से ही मुझे पता है कि यह लम्बे समय तक टिका रहेगा। </w:t>
      </w:r>
      <w:r>
        <w:rPr>
          <w:lang w:val="hi_IN" w:bidi="hi_IN"/>
        </w:rPr>
      </w:r>
    </w:p>
    <w:p>
      <w:pPr>
        <w:pStyle w:val="Heading3"/>
      </w:pPr>
      <w:r>
        <w:rPr>
          <w:lang w:val="hi_IN" w:bidi="hi_IN"/>
        </w:rPr>
        <w:t>आवश्यक जानकारी</w:t>
      </w:r>
    </w:p>
    <w:p>
      <w:pPr/>
      <w:r>
        <w:rPr>
          <w:lang w:val="hi_IN" w:bidi="hi_IN"/>
        </w:rPr>
      </w:r>
      <w:r>
        <w:rPr>
          <w:lang w:val="hi_IN" w:bidi="hi_IN"/>
        </w:rPr>
        <w:t>निर्गमन 37:17–24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बसलेल ने </w:t>
      </w:r>
      <w:r>
        <w:rPr>
          <w:b/>
          <w:lang w:val="hi_IN" w:bidi="hi_IN"/>
        </w:rPr>
        <w:t>दीवट</w:t>
      </w:r>
      <w:r>
        <w:rPr>
          <w:lang w:val="hi_IN" w:bidi="hi_IN"/>
        </w:rPr>
        <w:t xml:space="preserve"> पर काम शुरू किया और उसे एक आधार और एक तने या डण्डी के साथ बनाया। वह दीवट के सभी हिस्सों को शुद्ध, हथौड़े से पीटे गए सोने से </w:t>
      </w:r>
      <w:r>
        <w:rPr>
          <w:b/>
          <w:lang w:val="hi_IN" w:bidi="hi_IN"/>
        </w:rPr>
        <w:t>बनाता</w:t>
      </w:r>
      <w:r>
        <w:rPr>
          <w:lang w:val="hi_IN" w:bidi="hi_IN"/>
        </w:rPr>
        <w:t xml:space="preserve"> है। इस संदर्भ में दीवट एक ऐसा आधार और डण्डी है, जिस पर कई दीपक लगाए जा सकते हैं। दीवट के लिए उसी शब्द या वाक्यांश का उपयोग करें जिसका उपयोग आपने पिछले भागों में किया है। </w:t>
      </w:r>
    </w:p>
    <w:p>
      <w:pPr/>
      <w:r>
        <w:rPr>
          <w:lang w:val="hi_IN" w:bidi="hi_IN"/>
        </w:rPr>
      </w:r>
      <w:r>
        <w:rPr>
          <w:lang w:val="hi_IN" w:bidi="hi_IN"/>
        </w:rPr>
        <w:t>शुद्ध सोना एक बहुमूल्य धातु है, जो बहुत कीमती होती है और जिसमें कोई दूसरी धातु मिली नहीं होती। पिछले भागों में आपने शुद्ध सोने के लिए जिस शब्द का प्रयोग किया है, वही शब्द प्रयोग करें।</w:t>
      </w:r>
    </w:p>
    <w:p>
      <w:pPr/>
      <w:r>
        <w:rPr>
          <w:lang w:val="hi_IN" w:bidi="hi_IN"/>
        </w:rPr>
      </w:r>
      <w:r>
        <w:rPr>
          <w:lang w:val="hi_IN" w:bidi="hi_IN"/>
        </w:rPr>
        <w:t xml:space="preserve">बसलेल दीवट बनाता है और तने के दोनों ओर तीन-तीन </w:t>
      </w:r>
      <w:r>
        <w:rPr>
          <w:b/>
          <w:lang w:val="hi_IN" w:bidi="hi_IN"/>
        </w:rPr>
        <w:t>डालियाँ</w:t>
      </w:r>
      <w:r>
        <w:rPr>
          <w:lang w:val="hi_IN" w:bidi="hi_IN"/>
        </w:rPr>
        <w:t xml:space="preserve"> लगाता है। हर डाली और तने पर बादाम के फूलों के आकार के सोने के </w:t>
      </w:r>
      <w:r>
        <w:rPr>
          <w:b/>
          <w:lang w:val="hi_IN" w:bidi="hi_IN"/>
        </w:rPr>
        <w:t>पुष्पकोष</w:t>
      </w:r>
      <w:r>
        <w:rPr>
          <w:lang w:val="hi_IN" w:bidi="hi_IN"/>
        </w:rPr>
        <w:t xml:space="preserve"> बने हुए थे। हर डाली में तीन कटोरे होते हैं और तने में चार कटोरे होते हैं, एक ऊपर और एक नीचे, जहाँ डलियों का जोड़ा तने पर मिलता है। बादाम के आकार के पुष्पकोष और डालियाँ सभी तने के साथ एक ही टुकड़े में हैं और सभी एक ही हथौड़े से पीटे गए सोने से बनी हैं। डालियाँ वे लंबी शाखाएँ हैं जो डण्डी से निकलती हैं। पुष्पकोष वे छोटे कटोरे हैं, जिनमें तेल के दीपक रखे जाएँगे।</w:t>
      </w:r>
    </w:p>
    <w:p>
      <w:pPr/>
      <w:r>
        <w:rPr>
          <w:lang w:val="hi_IN" w:bidi="hi_IN"/>
        </w:rPr>
      </w:r>
      <w:r>
        <w:rPr>
          <w:lang w:val="hi_IN" w:bidi="hi_IN"/>
        </w:rPr>
        <w:t xml:space="preserve">इसके बाद बसलेल ने सात </w:t>
      </w:r>
      <w:r>
        <w:rPr>
          <w:b/>
          <w:lang w:val="hi_IN" w:bidi="hi_IN"/>
        </w:rPr>
        <w:t>तेल के दीपक</w:t>
      </w:r>
      <w:r>
        <w:rPr>
          <w:lang w:val="hi_IN" w:bidi="hi_IN"/>
        </w:rPr>
        <w:t xml:space="preserve"> बनाए और उन्हें प्रत्येक डाली और तने पर बने पुष्पकोष में रख दिया। वह सात दीपकों को इस प्रकार रखता है कि वे दीवट के सामने के क्षेत्र को प्रकाशित करें। तेल के दीपक छोटे कटोरे जैसे होते हैं, जिनमें लोग जैतून का तेल भरते है। वे अक्सर मिट्टी के बने होते है, और एक ओर एक किनारा होता है, जहाँ से जलाने के लिए बाती बाहर निकली रहती है। हालाँकि, बसलेल इन तेल के दीपकों को सोने से बनाता है। तेल के दीपक के लिए उसी शब्द या वाक्यांश का प्रयोग करें जो आपने पिछले भागों में प्रयोग किया है। अधिक जानकारी के लिए, मुख्य शब्दावली में </w:t>
      </w:r>
      <w:r>
        <w:rPr>
          <w:lang w:val="hi_IN" w:bidi="hi_IN"/>
        </w:rPr>
        <w:t>तेल के दीपक</w:t>
      </w:r>
      <w:r>
        <w:rPr>
          <w:lang w:val="hi_IN" w:bidi="hi_IN"/>
        </w:rPr>
        <w:t xml:space="preserve"> शब्द को देखें। </w:t>
      </w:r>
    </w:p>
    <w:p>
      <w:pPr/>
      <w:r>
        <w:rPr>
          <w:lang w:val="hi_IN" w:bidi="hi_IN"/>
        </w:rPr>
      </w:r>
      <w:r>
        <w:rPr>
          <w:lang w:val="hi_IN" w:bidi="hi_IN"/>
        </w:rPr>
        <w:t xml:space="preserve">अन्त में, बसलेल ने शुद्ध सोने से </w:t>
      </w:r>
      <w:r>
        <w:rPr>
          <w:b/>
          <w:lang w:val="hi_IN" w:bidi="hi_IN"/>
        </w:rPr>
        <w:t>चिमटे</w:t>
      </w:r>
      <w:r>
        <w:rPr>
          <w:lang w:val="hi_IN" w:bidi="hi_IN"/>
        </w:rPr>
        <w:t xml:space="preserve"> और तश्तरियाँ बनाता है। वह पूरा दीवट बनाने के लिए 35 किलोग्राम सोने का उपयोग करता है। बत्तियों के लिए उसी शब्द का उपयोग करें जिसका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37:25–38:8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37:25–38:8 को सुनें और अपने मन में रखें।</w:t>
      </w:r>
    </w:p>
    <w:p>
      <w:pPr/>
      <w:r>
        <w:rPr>
          <w:lang w:val="hi_IN" w:bidi="hi_IN"/>
        </w:rPr>
      </w:r>
      <w:r>
        <w:rPr>
          <w:lang w:val="hi_IN" w:bidi="hi_IN"/>
        </w:rPr>
        <w:t>यदि सम्भव हो, तो निर्गमन 37:25–38:8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37:25–38:8 का ऑडियो संस्करण सबसे आसानी से समझ में आने वाले अनुवाद में सुनें।</w:t>
      </w:r>
    </w:p>
    <w:p>
      <w:pPr/>
      <w:r>
        <w:rPr>
          <w:lang w:val="hi_IN" w:bidi="hi_IN"/>
        </w:rPr>
      </w:r>
      <w:r>
        <w:rPr>
          <w:lang w:val="hi_IN" w:bidi="hi_IN"/>
        </w:rPr>
        <w:t>परमेश्वर ने मूसा को निर्देश दिए हैं कि इस्राएलियों को निवासस्थान नामक आराधना का स्थान कैसे बनाना चाहिए और उसमें मौजूद हर चीज़ कैसे बनानी चाहिए। परमेश्वर ने कारीगरों को निवासस्थान बनाने का कौशल दिया है, और अब बसलेल नाम के एक कुशल कारीगर के नेतृत्व में वे निवासस्थान और उसकी सभी वस्तुएँ बना रहे हैं। इस भाग में यह वर्णन किया गया है कि उन्होंने धूपवेदी, विशेष धूप और अभिषेक का तेल, होमबलि की वेदी और धोने के लिए हौदी कैसे बनाए।</w:t>
      </w:r>
    </w:p>
    <w:p>
      <w:pPr/>
      <w:r>
        <w:rPr>
          <w:lang w:val="hi_IN" w:bidi="hi_IN"/>
        </w:rPr>
      </w:r>
      <w:r>
        <w:rPr>
          <w:lang w:val="hi_IN" w:bidi="hi_IN"/>
        </w:rPr>
        <w:t xml:space="preserve">यहाँ रुकें और समूह में मिलकर </w:t>
      </w:r>
      <w:r>
        <w:rPr>
          <w:lang w:val="hi_IN" w:bidi="hi_IN"/>
        </w:rPr>
        <w:t>निवासस्थान</w:t>
      </w:r>
      <w:r>
        <w:rPr>
          <w:lang w:val="hi_IN" w:bidi="hi_IN"/>
        </w:rPr>
        <w:t xml:space="preserve"> की एक तस्वीर देखें। इस ऑडियो को यहाँ रोकें।</w:t>
      </w:r>
    </w:p>
    <w:p>
      <w:pPr/>
      <w:r>
        <w:rPr>
          <w:lang w:val="hi_IN" w:bidi="hi_IN"/>
        </w:rPr>
      </w:r>
      <w:r>
        <w:rPr>
          <w:lang w:val="hi_IN" w:bidi="hi_IN"/>
        </w:rPr>
        <w:t>बसलेल और कुशल कारीगरों ने बबूल की लकड़ी से धूप जलाने के लिए एक वेदी बनाई। याजक इस वेदी का उपयोग धूप जलाने के लिए करेंगे और धूप से निकलने वाला सुगंधित धुआँ उस समय प्रार्थना का प्रतीक था। वेदी एक आयताकार आकार है जिसका आधार चौकोर है। वेदी का आधार एक हाथ या 50 सेंटीमीटर चौकोर और दो हाथ या लगभग एक मीटर ऊँचा है। कारीगरों ने वेदी के ऊपर के चारों कोनों पर लकड़ी के एक ही टुकड़े से सींग या नुकीले भाग उकेरे।</w:t>
      </w:r>
    </w:p>
    <w:p>
      <w:pPr/>
      <w:r>
        <w:rPr>
          <w:lang w:val="hi_IN" w:bidi="hi_IN"/>
        </w:rPr>
      </w:r>
      <w:r>
        <w:rPr>
          <w:lang w:val="hi_IN" w:bidi="hi_IN"/>
        </w:rPr>
        <w:t xml:space="preserve">यहाँ रुकें और समूह के रूप में </w:t>
      </w:r>
      <w:r>
        <w:rPr>
          <w:lang w:val="hi_IN" w:bidi="hi_IN"/>
        </w:rPr>
        <w:t>बबूल की लकड़ी</w:t>
      </w:r>
      <w:r>
        <w:rPr>
          <w:lang w:val="hi_IN" w:bidi="hi_IN"/>
        </w:rPr>
        <w:t xml:space="preserve"> की एक तस्वीर देखें। इस ऑडियो को यहाँ रोकें।</w:t>
      </w:r>
    </w:p>
    <w:p>
      <w:pPr/>
      <w:r>
        <w:rPr>
          <w:lang w:val="hi_IN" w:bidi="hi_IN"/>
        </w:rPr>
      </w:r>
      <w:r>
        <w:rPr>
          <w:lang w:val="hi_IN" w:bidi="hi_IN"/>
        </w:rPr>
        <w:t>फिर बसलेल और कुशल कारीगरों ने वेदी को शुद्ध सोने की एक पतली परत से ढक दिया। यह सबसे अच्छा सोना होगा जिसमें कुछ भी और नहीं है। उन्होंने वेदी के किनारों के चारों ओर, ऊपर के पास एक सजावटी सोने की बाड़ भी लगाईं। इसके बाद, उन्होंने दो सोने के कड़े बनाए और उन्हें सजावटी किनारे के नीचे वेदी के विपरीत किनारों पर लगाया। इसका अर्थ यह हो सकता है कि कड़ों का एक जोड़ा था—हर तरफ एक कड़ा—या फिर कड़ों के दो जोड़े थे—हर तरफ दो कड़े। कारीगरों ने बबूल की लकड़ी से डण्डे भी बनाए और उन्हें सोने से मढ़ा। जब भी याजक निवास को एक जगह से दूसरी जगह ले जाएँगे, तो याजक डंडों को कड़ों के माध्यम से खिसका के वेदी को उठाने में सक्षम होंगे।</w:t>
      </w:r>
    </w:p>
    <w:p>
      <w:pPr/>
      <w:r>
        <w:rPr>
          <w:lang w:val="hi_IN" w:bidi="hi_IN"/>
        </w:rPr>
      </w:r>
      <w:r>
        <w:rPr>
          <w:lang w:val="hi_IN" w:bidi="hi_IN"/>
        </w:rPr>
        <w:t xml:space="preserve">यहाँ रुकें और समूह में </w:t>
      </w:r>
      <w:r>
        <w:rPr>
          <w:b/>
          <w:lang w:val="hi_IN" w:bidi="hi_IN"/>
        </w:rPr>
        <w:t>धूपवेदी</w:t>
      </w:r>
      <w:r>
        <w:rPr>
          <w:lang w:val="hi_IN" w:bidi="hi_IN"/>
        </w:rPr>
        <w:t xml:space="preserve"> की एक तस्वीर देखें। इस ऑडियो को यहाँ रोकें।</w:t>
      </w:r>
    </w:p>
    <w:p>
      <w:pPr/>
      <w:r>
        <w:rPr>
          <w:lang w:val="hi_IN" w:bidi="hi_IN"/>
        </w:rPr>
      </w:r>
      <w:r>
        <w:rPr>
          <w:lang w:val="hi_IN" w:bidi="hi_IN"/>
        </w:rPr>
        <w:t>इसके बाद, कारीगरों ने अभिषेक का पवित्र तेल और सुगंधित धूप तैयार की। अभिषेक का तेल जैतून के तेल और कीमती व सुगंधित मसालों का मिलाकर बनाया गया एक विशेष मिश्रण होता था। जब लोग इस तेल के मिश्रण को किसी वस्तु या व्यक्ति पर डालते हैं, तो यह दर्शाता है कि वे वस्तुएँ या व्यक्ति अब पवित्र हो गए हैं। धूप प्राकृतिक पदार्थों जैसे मसाले और गोंद का मिश्रण होती है जो जलाने पर सुगंधित गंध देती है। केवल याजक ही निवास में इस विशेष धूप के मिश्रण का उपयोग कर सकते हैं। मूल भाषा में, यह कहा गया है कि तेल और धूप एक इत्र का काम थे। इत्र बनाने वाला वह व्यक्ति होता है जो सुगंधित तेल और धूप तैयार करता है और उन्हें मिश्रित करता है। इसका अर्थ यह है कि बसलेल और कुशल कारीगरों ने तेल और धूप को उसी तरह सावधानीपूर्वक तैयार किया जैसे कोई कुशल इत्र बनाने वाला करता है।</w:t>
      </w:r>
    </w:p>
    <w:p>
      <w:pPr/>
      <w:r>
        <w:rPr>
          <w:lang w:val="hi_IN" w:bidi="hi_IN"/>
        </w:rPr>
      </w:r>
      <w:r>
        <w:rPr>
          <w:lang w:val="hi_IN" w:bidi="hi_IN"/>
        </w:rPr>
        <w:t>यहाँ रुकें और समूह में इस प्रश्न पर चर्चा करें: एक ऐसे समय के बारे में एक कहानी सुनाएँ जब किसी ने कोई चीज बहुत अच्छी तरह या सावधानीपूर्वक बनाई हो, जैसे कोई पेशेवर बनाता है। उन वाक्यों पर ध्यान दें जो यह दर्शाते हैं कि उस व्यक्ति का काम सर्वश्रेष्ठ था। इस ऑडियो को यहाँ रोकें।</w:t>
      </w:r>
    </w:p>
    <w:p>
      <w:pPr/>
      <w:r>
        <w:rPr>
          <w:lang w:val="hi_IN" w:bidi="hi_IN"/>
        </w:rPr>
      </w:r>
      <w:r>
        <w:rPr>
          <w:lang w:val="hi_IN" w:bidi="hi_IN"/>
        </w:rPr>
        <w:t>कारीगरों ने होमबलि की वेदी भी बबूल की लकड़ी से बनाई। याजक इस वेदी पर पशु, भोजन और अर्घ को जलाएँगे ताकि यह दिखाया जा सके कि लोग इन बलियों को यहोवा को समर्पित कर रहे हैं। इस वेदी का आधार पाँच हाथ या 2.3 मीटर चौकोर है, और यह तीन हाथ या 1.5 मीटर ऊँचा था। कारीगरों ने लकड़ी के ऊपरी चारों कोनों पर सींग या नुकीले भाग उकेरे। उन्होंने सींगों को उसी लकड़ी के टुकड़े से तराशा जिससे वेदी का बाकी हिस्सा बना था। फिर कुशल कारीगरों ने वेदी को पीतल से ढक दिया, जो ताँबे और टिन का मिश्रण है।</w:t>
      </w:r>
    </w:p>
    <w:p>
      <w:pPr/>
      <w:r>
        <w:rPr>
          <w:lang w:val="hi_IN" w:bidi="hi_IN"/>
        </w:rPr>
      </w:r>
      <w:r>
        <w:rPr>
          <w:lang w:val="hi_IN" w:bidi="hi_IN"/>
        </w:rPr>
        <w:t xml:space="preserve">यहाँ रुकें और समूह में </w:t>
      </w:r>
      <w:r>
        <w:rPr>
          <w:lang w:val="hi_IN" w:bidi="hi_IN"/>
        </w:rPr>
        <w:t>होमबलि की वेदी</w:t>
      </w:r>
      <w:r>
        <w:rPr>
          <w:lang w:val="hi_IN" w:bidi="hi_IN"/>
        </w:rPr>
        <w:t xml:space="preserve"> की एक तस्वीर देखें। इस ऑडियो को यहाँ रोकें।</w:t>
      </w:r>
    </w:p>
    <w:p>
      <w:pPr/>
      <w:r>
        <w:rPr>
          <w:lang w:val="hi_IN" w:bidi="hi_IN"/>
        </w:rPr>
      </w:r>
      <w:r>
        <w:rPr>
          <w:lang w:val="hi_IN" w:bidi="hi_IN"/>
        </w:rPr>
        <w:t>कारीगरों ने इस वेदी के औज़ार भी पीतल से बनाए। उन्होंने पशु बलिदान से बची हुई चिकनी राख को निकालने के लिए ऊपर से चौड़े मुँह वाले बर्तन बनाए। उन्होंने वेदी की सफाई के लिए फावड़े या खुरचनी, तरल पदार्थ छिड़कने के लिए कटोरे, वेदी पर माँस पलटने के लिए तीन लम्बे नुकीले सिरे वाले कांटे और जलते हुए कोयले या गर्म राख ले जाने के लिए करछे बनाए।</w:t>
      </w:r>
    </w:p>
    <w:p>
      <w:pPr/>
      <w:r>
        <w:rPr>
          <w:lang w:val="hi_IN" w:bidi="hi_IN"/>
        </w:rPr>
      </w:r>
      <w:r>
        <w:rPr>
          <w:lang w:val="hi_IN" w:bidi="hi_IN"/>
        </w:rPr>
        <w:t xml:space="preserve">यहाँ रुकें और समूह के साथ </w:t>
      </w:r>
      <w:r>
        <w:rPr>
          <w:lang w:val="hi_IN" w:bidi="hi_IN"/>
        </w:rPr>
        <w:t>वेदी के औजारों</w:t>
      </w:r>
      <w:r>
        <w:rPr>
          <w:lang w:val="hi_IN" w:bidi="hi_IN"/>
        </w:rPr>
        <w:t xml:space="preserve"> के एक चित्र को ध्यान से देखें। चर्चा करें कि आपकी संस्कृति में ये सामान्य उपकरण हैं या नहीं। इस ऑडियो को यहाँ रोकें।</w:t>
      </w:r>
    </w:p>
    <w:p>
      <w:pPr/>
      <w:r>
        <w:rPr>
          <w:lang w:val="hi_IN" w:bidi="hi_IN"/>
        </w:rPr>
      </w:r>
      <w:r>
        <w:rPr>
          <w:lang w:val="hi_IN" w:bidi="hi_IN"/>
        </w:rPr>
        <w:t>इसके बाद, उन्होंने होमबलि की वेदी के लिए पीतल की एक जाली बनाई। यह शायद पीतल की पतली पट्टियाँ थीं जिन्हें एक दूसरे के ऊपर बिछाया गया था ताकि जाल बनाया जा सके। उन्होंने जाली को वेदी के चबूतरे के नीचे, वेदी के आधे हिस्से तक ऊपर की ओर लगा दिया। उन्होंने जाली के प्रत्येक कोने के लिए एक कड़े भी बनाए जो वेदी के किनारों से बाहर निकलेगा। यहाँ यह नहीं बताया गया है कि कारीगरों ने कड़े बनाने में किस सामग्री का उपयोग किया, लेकिन जब परमेश्वर ने मूसा को वेदी के बारे में निर्देश दिए थे, तो परमेश्वर ने कहा कि वे कड़े पीतल से बनाएँ।</w:t>
      </w:r>
    </w:p>
    <w:p>
      <w:pPr/>
      <w:r>
        <w:rPr>
          <w:lang w:val="hi_IN" w:bidi="hi_IN"/>
        </w:rPr>
      </w:r>
      <w:r>
        <w:rPr>
          <w:lang w:val="hi_IN" w:bidi="hi_IN"/>
        </w:rPr>
        <w:t>कारीगरों ने बबूल की लकड़ी से सामान ढोने के लिए डण्डे भी बनाए और उन पर पीतल की एक पतली परत चढ़ाई। फिर उन्होंने डण्डों को कड़ों के बीच से इस तरह खिसका दिया ताकि याजक भी इस वेदी को उठा सकें। इस भाग में स्पष्ट किया गया है कि कारीगरों ने तख्तों से वेदी को खोखला बनाया था। इससे वेदी हल्की हो जाएगी और इस प्रकार याजकों के लिए इतनी बड़ी वेदी को ले जाना आसान हो जाएगा।</w:t>
      </w:r>
    </w:p>
    <w:p>
      <w:pPr/>
      <w:r>
        <w:rPr>
          <w:lang w:val="hi_IN" w:bidi="hi_IN"/>
        </w:rPr>
      </w:r>
      <w:r>
        <w:rPr>
          <w:lang w:val="hi_IN" w:bidi="hi_IN"/>
        </w:rPr>
        <w:t>इस भाग में कारीगरों ने जो अंतिम वस्तु बनाई थी वह पीतल की हौदी और उसका पाया था। यह एक बड़ा कटोरा या पात्र है जिसमें पानी होता है जिसका उपयोग याजक धोने के लिए करेंगे। उन्होंने हौदी को स्थिर रहने के लिए एक पाया भी बनाया। कारीगरों ने पिघले हुए पीतल के दर्पणों में से पीतल का उपयोग किया। इस समय लोग पीतल से पॉलिश करते थे ताकि वह दर्पण की तरह चमकदार हो। यह सबसे अच्छी गुणवत्ता का पीतल होगा, क्योंकि कोई भी खामी या अशुद्धता प्रतिबिंब को विकृत कर देगी।</w:t>
      </w:r>
    </w:p>
    <w:p>
      <w:pPr/>
      <w:r>
        <w:rPr>
          <w:lang w:val="hi_IN" w:bidi="hi_IN"/>
        </w:rPr>
      </w:r>
      <w:r>
        <w:rPr>
          <w:lang w:val="hi_IN" w:bidi="hi_IN"/>
        </w:rPr>
        <w:t xml:space="preserve">यहाँ रुकें और एक समूह के रूप में </w:t>
      </w:r>
      <w:r>
        <w:rPr>
          <w:lang w:val="hi_IN" w:bidi="hi_IN"/>
        </w:rPr>
        <w:t>पीतल की हौदी और उसके पाया</w:t>
      </w:r>
      <w:r>
        <w:rPr>
          <w:lang w:val="hi_IN" w:bidi="hi_IN"/>
        </w:rPr>
        <w:t xml:space="preserve"> की एक तस्वीर देखें। इस ऑडियो को यहाँ रोकें।</w:t>
      </w:r>
    </w:p>
    <w:p>
      <w:pPr/>
      <w:r>
        <w:rPr>
          <w:lang w:val="hi_IN" w:bidi="hi_IN"/>
        </w:rPr>
      </w:r>
      <w:r>
        <w:rPr>
          <w:lang w:val="hi_IN" w:bidi="hi_IN"/>
        </w:rPr>
        <w:t>अन्य पीतल की वस्तुओं के विपरीत, इस भाग का लेखक यह बताता है कि कारीगरों द्वारा हौदी बनाने के लिए उपयोग किए गए पीतल किसने दिए थे। शायद लेखक ने यह जानकारी इसलिए शामिल की थी क्योंकि यह अन्य पीतल से अलग स्रोत से थी। मिलाप के तम्बू के प्रवेश द्वार पर सेवा करने वाली स्त्रियों ने तम्बू के लिए वस्तुएँ बनाने के लिए अपने पीतल के दर्पण दान कर दिए। इस्राएली समझ गए होंगे कि ये स्त्रियाँ कौन थीं, इसलिए यहाँ उनके बारे में कोई और स्पष्टीकरण नहीं है। मिलापवाला तम्बू कभी-कभी निवासस्थान का दूसरा नाम होता है। मूल रूप से मिलापवाला तम्बू एक छोटा तम्बू था जहाँ परमेश्वर मूसा से बात करता था। चूँकि यह भाग शायद निवासस्थान बनाने के बाद लिखा गया था, इसलिए इसका अर्थ शायद यह है कि ये स्त्रियाँ निवासस्थान के द्वार पर सेवा करती थीं, न कि मूल मिलाप वाले तम्बू में, लेकिन हमें यह निश्चित नहीं है। ये स्त्रियाँ शायद निवासस्थान की देखभाल में मदद करने के लिए स्वेच्छा से आगे आईं, और उन्होंने बर्तन साफ करने, पानी इकट्ठा करने और अन्य स्त्री आराधकों की मदद करने जैसे काम किए।</w:t>
      </w:r>
    </w:p>
    <w:p>
      <w:pPr/>
      <w:r>
        <w:rPr>
          <w:lang w:val="hi_IN" w:bidi="hi_IN"/>
        </w:rPr>
      </w:r>
      <w:r>
        <w:rPr>
          <w:lang w:val="hi_IN" w:bidi="hi_IN"/>
        </w:rPr>
        <w:t>यहाँ रुकें और समूह में इस प्रश्न पर चर्चा करें: बहुत समय पहले घटी किसी घटना या लोककथा के बारे में कोई पुरानी कहानी सुनाएँ। ध्यान से सुनें कि कहानी सुनाने वाला कब किसी ऐसे काम, वस्तु या विचार का जिक्र करता है जिसका लोग अब इस्तेमाल नहीं करते हैं। वे इसे कैसे समझाते हैं? वे कितनी जानकारी देते हैं? यदि कहानीकार किसी विदेशी को कहानी सुना रहा है, तो वह विषय के बारे में कितनी अधिक जानकारी देता है?</w:t>
      </w:r>
      <w:r>
        <w:rPr>
          <w:lang w:val="hi_IN" w:bidi="hi_IN"/>
        </w:rPr>
      </w:r>
    </w:p>
    <w:p>
      <w:pPr>
        <w:pStyle w:val="Heading3"/>
      </w:pPr>
      <w:r>
        <w:rPr>
          <w:lang w:val="hi_IN" w:bidi="hi_IN"/>
        </w:rPr>
        <w:t>घटनाओं को समझाना</w:t>
      </w:r>
    </w:p>
    <w:p>
      <w:pPr/>
      <w:r>
        <w:rPr>
          <w:lang w:val="hi_IN" w:bidi="hi_IN"/>
        </w:rPr>
      </w:r>
      <w:r>
        <w:rPr>
          <w:lang w:val="hi_IN" w:bidi="hi_IN"/>
        </w:rPr>
        <w:t>निर्गमन 37:25–38:8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कल्पना करने की कोशिश करेगा।</w:t>
      </w:r>
    </w:p>
    <w:p>
      <w:pPr/>
      <w:r>
        <w:rPr>
          <w:lang w:val="hi_IN" w:bidi="hi_IN"/>
        </w:rPr>
      </w:r>
      <w:r>
        <w:rPr>
          <w:lang w:val="hi_IN" w:bidi="hi_IN"/>
        </w:rPr>
        <w:t>इस भाग में 4 दृश्य हैं।</w:t>
      </w:r>
    </w:p>
    <w:p>
      <w:pPr/>
      <w:r>
        <w:rPr>
          <w:lang w:val="hi_IN" w:bidi="hi_IN"/>
        </w:rPr>
      </w:r>
      <w:r>
        <w:rPr>
          <w:b/>
          <w:lang w:val="hi_IN" w:bidi="hi_IN"/>
        </w:rPr>
        <w:t>पहले दृश्य में:</w:t>
      </w:r>
      <w:r>
        <w:rPr>
          <w:lang w:val="hi_IN" w:bidi="hi_IN"/>
        </w:rPr>
        <w:t xml:space="preserve"> बसलेल और कुशल कारीगर धूपवेदी बनाते हैं।</w:t>
      </w:r>
    </w:p>
    <w:p>
      <w:pPr/>
      <w:r>
        <w:rPr>
          <w:lang w:val="hi_IN" w:bidi="hi_IN"/>
        </w:rPr>
      </w:r>
      <w:r>
        <w:rPr>
          <w:b/>
          <w:lang w:val="hi_IN" w:bidi="hi_IN"/>
        </w:rPr>
        <w:t>दूसरे दृश्य में:</w:t>
      </w:r>
      <w:r>
        <w:rPr>
          <w:lang w:val="hi_IN" w:bidi="hi_IN"/>
        </w:rPr>
        <w:t xml:space="preserve"> बसलेल और कुशल कारीगर अभिषेक का तेल और धूप बनाते हैं।</w:t>
      </w:r>
    </w:p>
    <w:p>
      <w:pPr/>
      <w:r>
        <w:rPr>
          <w:lang w:val="hi_IN" w:bidi="hi_IN"/>
        </w:rPr>
      </w:r>
      <w:r>
        <w:rPr>
          <w:b/>
          <w:lang w:val="hi_IN" w:bidi="hi_IN"/>
        </w:rPr>
        <w:t>तीसरे दृश्य में:</w:t>
      </w:r>
      <w:r>
        <w:rPr>
          <w:lang w:val="hi_IN" w:bidi="hi_IN"/>
        </w:rPr>
        <w:t xml:space="preserve"> बसलेल और कुशल कारीगर होमबलि की वेदी बनाते हैं।</w:t>
      </w:r>
    </w:p>
    <w:p>
      <w:pPr/>
      <w:r>
        <w:rPr>
          <w:lang w:val="hi_IN" w:bidi="hi_IN"/>
        </w:rPr>
      </w:r>
      <w:r>
        <w:rPr>
          <w:b/>
          <w:lang w:val="hi_IN" w:bidi="hi_IN"/>
        </w:rPr>
        <w:t>चौथे दृश्य में:</w:t>
      </w:r>
      <w:r>
        <w:rPr>
          <w:lang w:val="hi_IN" w:bidi="hi_IN"/>
        </w:rPr>
        <w:t xml:space="preserve"> बसलेल और कुशल कारीगर पीतल की हौदी और उसका पाया बनाते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बसलेल</w:t>
      </w:r>
    </w:p>
    <w:p>
      <w:pPr>
        <w:pStyle w:val="ListBullet"/>
        <w:spacing w:line="240" w:lineRule="auto"/>
        <w:ind w:left="720"/>
      </w:pPr>
      <w:r>
        <w:rPr>
          <w:lang w:val="hi_IN" w:bidi="hi_IN"/>
        </w:rPr>
      </w:r>
      <w:r>
        <w:rPr>
          <w:lang w:val="hi_IN" w:bidi="hi_IN"/>
        </w:rPr>
        <w:t>कुशल इस्राएली कारीगर</w:t>
      </w:r>
    </w:p>
    <w:p>
      <w:pPr>
        <w:pStyle w:val="ListBullet"/>
        <w:spacing w:line="240" w:lineRule="auto"/>
        <w:ind w:left="720"/>
      </w:pPr>
      <w:r>
        <w:rPr>
          <w:lang w:val="hi_IN" w:bidi="hi_IN"/>
        </w:rPr>
      </w:r>
      <w:r>
        <w:rPr>
          <w:lang w:val="hi_IN" w:bidi="hi_IN"/>
        </w:rPr>
        <w:t>और स्त्रियाँ जो मिलापवाले तम्बू के द्वार पर सेवा करती थीं</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इस्राएली निवासस्थान और उसमें मौजूद हर चीज़ को ठीक उसी तरह बना रहे हैं जैसे परमेश्वर ने कहा था। मूल भाषा में लिखा है कि "उसने" ये वस्तुएँ बनाईं, जबकि कुछ अनुवादों में "उन्होंने" लिखा है। पहले के भागों में, यह स्पष्ट किया गया है कि बसलेल ने इन वस्तुओं को बनाने के लिए इस्राएल के कुशल कारीगरों का नेतृत्व किया था। परमेश्वर ने बसलेल को इस परियोजना पर काम करने के लिए विशेष कौशल और शिक्षा देने की क्षमता दी।</w:t>
      </w:r>
    </w:p>
    <w:p>
      <w:pPr/>
      <w:r>
        <w:rPr>
          <w:lang w:val="hi_IN" w:bidi="hi_IN"/>
        </w:rPr>
      </w:r>
      <w:r>
        <w:rPr>
          <w:lang w:val="hi_IN" w:bidi="hi_IN"/>
        </w:rPr>
        <w:t>यहाँ रुकें और समूह में इस प्रश्न पर चर्चा करें: एक संक्षिप्त कहानी सुनाएँ कि कैसे एक समय में लोगों के एक समूह ने एक अगुवे की अगुवाई में कुछ बनाने का काम किया, जैसे कि एक घर। सुनें कि कहानीकार कैसे दिखाता है कि सभी लोगों ने परियोजना पर एक साथ काम किया है, भले ही सभी ने हर काम में मदद नहीं की हो। इस ऑडियो को यहाँ रोकें।</w:t>
      </w:r>
    </w:p>
    <w:p>
      <w:pPr/>
      <w:r>
        <w:rPr>
          <w:lang w:val="hi_IN" w:bidi="hi_IN"/>
        </w:rPr>
      </w:r>
      <w:r>
        <w:rPr>
          <w:lang w:val="hi_IN" w:bidi="hi_IN"/>
        </w:rPr>
        <w:t>पहले दृश्य में, बसलेल और कारीगरों ने बबूल की लकड़ी से धूप जलाने के लिए वेदी बनाई। वेदी एक आयताकार बक्सा है जिसका आधार एक वर्ग हाथ है। एक हाथ लंबाई नापने का एक सामान्य माप था जो लगभग 50 सेंटीमीटर के बराबर होता है। वेदी की ऊँचाई दो हाथ है, यानी लगभग एक मीटर है। कारीगरों ने चारों ऊपरी कोनों पर सींग उसी लकड़ी के टुकड़े से बनाए, जिसमें वेदी का बाकी हिस्सा बनाया गया था।</w:t>
      </w:r>
    </w:p>
    <w:p>
      <w:pPr/>
      <w:r>
        <w:rPr>
          <w:lang w:val="hi_IN" w:bidi="hi_IN"/>
        </w:rPr>
      </w:r>
      <w:r>
        <w:rPr>
          <w:lang w:val="hi_IN" w:bidi="hi_IN"/>
        </w:rPr>
        <w:t xml:space="preserve">यदि आवश्यक हो तो यहाँ रुकें और समूह के रूप में </w:t>
      </w:r>
      <w:r>
        <w:rPr>
          <w:b/>
          <w:lang w:val="hi_IN" w:bidi="hi_IN"/>
        </w:rPr>
        <w:t>धूपवेदी</w:t>
      </w:r>
      <w:r>
        <w:rPr>
          <w:lang w:val="hi_IN" w:bidi="hi_IN"/>
        </w:rPr>
        <w:t xml:space="preserve"> की एक तस्वीर को फिर से देखें। इस ऑडियो को यहाँ रोकें।</w:t>
      </w:r>
    </w:p>
    <w:p>
      <w:pPr/>
      <w:r>
        <w:rPr>
          <w:lang w:val="hi_IN" w:bidi="hi_IN"/>
        </w:rPr>
      </w:r>
      <w:r>
        <w:rPr>
          <w:lang w:val="hi_IN" w:bidi="hi_IN"/>
        </w:rPr>
        <w:t>इसके बाद, कारीगरों ने वेदी के ऊपरी भाग और सभी किनारों को शुद्ध सोने की एक पतली परत से ढक दिया और वेदी के ऊपरी भाग के पास, किनारों के चारों ओर सोने की एक सजावटी पट्टी लगाई। फिर कारीगरों ने वेदी के विपरीत किनारों पर सोने के दो कड़े या छल्ले जोड़ दिए। इसका अर्थ यह हो सकता है कि कड़ों का एक जोड़ा था—हर तरफ एक कड़ा—या फिर कड़ों के दो जोड़े थे—हर तरफ दो कड़े। कुल मिलाकर शायद चार कड़े थे, लेकिन मूल भाषा स्पष्ट नहीं है। ये कड़े इतने बड़े होंगे कि उनमें से डण्डा आसानी डाला जा सके। कारीगरों ने वेदी के दो विपरीत किनारों पर कड़े लगा दिए ताकि वे वेदी के दोनों ओर के कड़ों के माध्यम से दो डण्डों को क्षैतिज रूप से खिसका सकें। कारीगरों ने बबूल के पेड़ की लकड़ी से डण्डे भी बनाए और उन पर सोने की परत चढ़ाई। यह वेदी निवासस्थान के अंदर होगी।</w:t>
      </w:r>
    </w:p>
    <w:p>
      <w:pPr/>
      <w:r>
        <w:rPr>
          <w:lang w:val="hi_IN" w:bidi="hi_IN"/>
        </w:rPr>
      </w:r>
      <w:r>
        <w:rPr>
          <w:lang w:val="hi_IN" w:bidi="hi_IN"/>
        </w:rPr>
        <w:t>दूसरे दृश्य में, बसलेल और कारीगरों ने अभिषेक का तेल और विशेष धूप बनाई। तेल बनाने के लिए, उन्होंने परमेश्वर द्वारा दिए गए निर्देशों का पालन करते हुए, मसालों की एक विशेष सूची और जैतून के तेल को मिलाया। उन्होंने परमेश्वर के निर्देशों का पालन करते हुए विशेष धूप भी बनाई, जिसमें उन्होंने मसालों और गोंद जैसी प्राकृतिक सामग्रियों को मिलाया। कारीगरों ने इन सामग्रियों को बहुत सावधानी से मापा और मिलाया, जैसे कोई पेशेवर इत्र बनाने वाला करता है।</w:t>
      </w:r>
    </w:p>
    <w:p>
      <w:pPr/>
      <w:r>
        <w:rPr>
          <w:lang w:val="hi_IN" w:bidi="hi_IN"/>
        </w:rPr>
      </w:r>
      <w:r>
        <w:rPr>
          <w:lang w:val="hi_IN" w:bidi="hi_IN"/>
        </w:rPr>
        <w:t>यहाँ रुकें और समूह में इस प्रश्न पर चर्चा करें: आपकी संस्कृति में लोग सुगंधित वस्तुएँ, जैसे इत्र, मोमबत्तियाँ या धूप कैसे बनाते हैं, इस बारे में चर्चा करें। प्रक्रिया कितनी कठिन है? कौन सी सुगंधित चीजें केवल कुछ समारोहों या कुछ लोगों के लिए होती हैं? इस ऑडियो को यहाँ रोकें।</w:t>
      </w:r>
    </w:p>
    <w:p>
      <w:pPr/>
      <w:r>
        <w:rPr>
          <w:lang w:val="hi_IN" w:bidi="hi_IN"/>
        </w:rPr>
      </w:r>
      <w:r>
        <w:rPr>
          <w:lang w:val="hi_IN" w:bidi="hi_IN"/>
        </w:rPr>
        <w:t>तीसरे दृश्य में, बसलेल और कारीगरों ने होमबलि की वेदी बनाई। उन्होंने इस वेदी को भी बबूल की लकड़ी से बनाया, लेकिन यह वेदी धूप की वेदी से बड़ी है। यह वेदी एक आयताकार बक्सा है जिसका आधार पाँच हाथ या 2.3 मीटर वर्ग है। यह वेदी तीन हाथ या लगभग 1.5 मीटर ऊँची है। कारीगरों ने चारों ऊपरी कोनों पर सींग उसी लकड़ी के टुकड़े से बनाए, जिसमें वेदी का बाकी हिस्सा बनाया गया था।</w:t>
      </w:r>
    </w:p>
    <w:p>
      <w:pPr/>
      <w:r>
        <w:rPr>
          <w:lang w:val="hi_IN" w:bidi="hi_IN"/>
        </w:rPr>
      </w:r>
      <w:r>
        <w:rPr>
          <w:lang w:val="hi_IN" w:bidi="hi_IN"/>
        </w:rPr>
        <w:t xml:space="preserve">यदि आवश्यक हो तो यहाँ रुकें और समूह के रूप में </w:t>
      </w:r>
      <w:r>
        <w:rPr>
          <w:lang w:val="hi_IN" w:bidi="hi_IN"/>
        </w:rPr>
        <w:t>होमबलि की वेदी</w:t>
      </w:r>
      <w:r>
        <w:rPr>
          <w:lang w:val="hi_IN" w:bidi="hi_IN"/>
        </w:rPr>
        <w:t xml:space="preserve"> की तस्वीर को फिर से देखें। इस ऑडियो को यहाँ रोकें।</w:t>
      </w:r>
    </w:p>
    <w:p>
      <w:pPr/>
      <w:r>
        <w:rPr>
          <w:lang w:val="hi_IN" w:bidi="hi_IN"/>
        </w:rPr>
      </w:r>
      <w:r>
        <w:rPr>
          <w:lang w:val="hi_IN" w:bidi="hi_IN"/>
        </w:rPr>
        <w:t>इसके बाद, कारीगरों ने इस वेदी को पीतल की एक पतली परत से ढक दिया, जो ताँबे और टिन का मिश्रण है। उन्होंने वेदी के सभी उपकरण भी पीतल से बनाए। उन्होंने हाँडियाँ, फावडे, कटोरे, माँस के काँटे और करछे बनाए। उन्होंने वेदी के लिए पीतल की जाली भी बनाई, जो शायद पीतल की पतली पट्टियाँ थीं जिन्हें एक दूसरे के ऊपर बिछाया गया था ताकि जाल बनाया जा सके। इससे जलते हुए पशुओं की चर्बी नीचे गिर जाती थी और नीचे से हवा ऊपर उठती थी जिससे आग तेज बनी रहती थी।</w:t>
      </w:r>
    </w:p>
    <w:p>
      <w:pPr/>
      <w:r>
        <w:rPr>
          <w:lang w:val="hi_IN" w:bidi="hi_IN"/>
        </w:rPr>
      </w:r>
      <w:r>
        <w:rPr>
          <w:lang w:val="hi_IN" w:bidi="hi_IN"/>
        </w:rPr>
        <w:t>पीतल की जाली के कोनों पर, वेदी के दोनों ओर कारीगर डण्डों को पकड़ने के लिए पीतल के कड़े लगाते हैं। फिर उन्होंने बबूल की लकड़ी से डण्डों को बनाया और उन्हें पीतल की एक पतली परत से ढक दिया। उन्होंने डण्डों को कड़ों में डाल दिया, ताकि याजक उसे ले जाने के लिए तैयार रहें। यह दृश्य इस याद के साथ समाप्त होता है कि वेदी खोखली है, इसलिए उसे ले जाना आसान है। यह वेदी निवासस्थान के आँगन में होगी।</w:t>
      </w:r>
    </w:p>
    <w:p>
      <w:pPr/>
      <w:r>
        <w:rPr>
          <w:lang w:val="hi_IN" w:bidi="hi_IN"/>
        </w:rPr>
      </w:r>
      <w:r>
        <w:rPr>
          <w:lang w:val="hi_IN" w:bidi="hi_IN"/>
        </w:rPr>
        <w:t>यहाँ रुकें और समूह में इस प्रश्न पर चर्चा करें: अपनी संस्कृति में भारी वस्तुओं को हाथ से ले जाने के लिए उपयोग किए जाने वाले विभिन्न तरीकों पर चर्चा करें, जैसे कि हथुने, पट्टियाँ जोड़ना, या डण्डे उठाना। इस ऑडियो को यहाँ रोकें।</w:t>
      </w:r>
    </w:p>
    <w:p>
      <w:pPr/>
      <w:r>
        <w:rPr>
          <w:lang w:val="hi_IN" w:bidi="hi_IN"/>
        </w:rPr>
      </w:r>
      <w:r>
        <w:rPr>
          <w:lang w:val="hi_IN" w:bidi="hi_IN"/>
        </w:rPr>
        <w:t>चौथे दृश्य में, बसलेल और कारीगरों ने पीतल की हौदी बनाई, जो शायद गोल और इतनी बड़ी थी कि चार या पाँच याजक अपने हाथ डुबोकर पानी रख सकें। उन्होंने हौदी रखने के लिए एक पीतल का एक पाया भी बनाया। यह हौदी निवास के आँगन में, होमबलि की वेदी के पास होगी। हौदी और पाया बनाने के लिए, कारीगरों ने पीतल के दर्पणों को पिघलाया। जो स्त्रियाँ एक दिन निवासस्थान के द्वार पर सेवा करेंगी, उन्होंने निवासस्थान के निर्माण सामग्री के रूप में पीतल के दर्पण दिए।</w:t>
      </w:r>
    </w:p>
    <w:p>
      <w:pPr/>
      <w:r>
        <w:rPr>
          <w:lang w:val="hi_IN" w:bidi="hi_IN"/>
        </w:rPr>
      </w:r>
      <w:r>
        <w:rPr>
          <w:lang w:val="hi_IN" w:bidi="hi_IN"/>
        </w:rPr>
        <w:t xml:space="preserve">यदि आवश्यक हो तो यहीं रुकें और </w:t>
      </w:r>
      <w:r>
        <w:rPr>
          <w:lang w:val="hi_IN" w:bidi="hi_IN"/>
        </w:rPr>
        <w:t>पीतल के हौदी और उसके पाया</w:t>
      </w:r>
      <w:r>
        <w:rPr>
          <w:lang w:val="hi_IN" w:bidi="hi_IN"/>
        </w:rPr>
        <w:t xml:space="preserve"> की एक साथ तस्वीर देखें।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37:25–38:8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4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बसलेल</w:t>
      </w:r>
    </w:p>
    <w:p>
      <w:pPr>
        <w:pStyle w:val="ListBullet"/>
        <w:spacing w:line="240" w:lineRule="auto"/>
        <w:ind w:left="720"/>
      </w:pPr>
      <w:r>
        <w:rPr>
          <w:lang w:val="hi_IN" w:bidi="hi_IN"/>
        </w:rPr>
      </w:r>
      <w:r>
        <w:rPr>
          <w:lang w:val="hi_IN" w:bidi="hi_IN"/>
        </w:rPr>
        <w:t>कुशल इस्राएली कारीगर</w:t>
      </w:r>
    </w:p>
    <w:p>
      <w:pPr>
        <w:pStyle w:val="ListBullet"/>
        <w:spacing w:line="240" w:lineRule="auto"/>
        <w:ind w:left="720"/>
      </w:pPr>
      <w:r>
        <w:rPr>
          <w:lang w:val="hi_IN" w:bidi="hi_IN"/>
        </w:rPr>
      </w:r>
      <w:r>
        <w:rPr>
          <w:lang w:val="hi_IN" w:bidi="hi_IN"/>
        </w:rPr>
        <w:t>और स्त्रियाँ जो मिलापवाले तम्बू के द्वार पर सेवा करती थीं</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छोड़ें।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दूसरी बार अभिनय करना चाहिए। नाटक में कुछ जगहों पर, अभिनय को रोकें और किरदार निभाने वाले व्यक्ति से पूछें, "आप क्या महसूस कर रहे हैं या क्या सोच रहे हैं?" पात्र निभाने वाले व्यक्ति को यह उत्तर देना चाहिए कि यदि वे उस पात्र की जगह होते, तो वे क्या महसूस कर रहे होते या सोच रहे होते।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बसलेल और कुशल इस्राएली कारीगर निवासस्थान और उसमें रखी गई वस्तुएँ बनाते आ रहे हैं। उन्होंने बबूल के पेड़ की लकड़ी से धूप जलाने की वेदी बनाई और उसके ऊपरी चारों कोनों पर सींग उकेरे। वेदी का आधार 50 सेंटीमीटर वर्ग था और यह एक मीटर ऊँचा था। उन्होंने ऊपरी भाग और किनारों को सोने की एक पतली परत से ढक दिया और ऊपरी भाग के करीब किनारों के चारों ओर सोने की एक सजावटी किनारी बनाई। उन्होंने वेदी के दोनों ओर सोने के कड़े लगाए ताकि वेदी को उठाने के लिए डण्डों को पकड़ा जा सके। उन्होंने उठाने के डण्डों को बबूल की लकड़ी से बनाया और उन्हें सोने से मढ़ दिया।</w:t>
      </w:r>
    </w:p>
    <w:p>
      <w:pPr/>
      <w:r>
        <w:rPr>
          <w:lang w:val="hi_IN" w:bidi="hi_IN"/>
        </w:rPr>
      </w:r>
      <w:r>
        <w:rPr>
          <w:lang w:val="hi_IN" w:bidi="hi_IN"/>
        </w:rPr>
        <w:t>इसके बाद, उन्होंने पवित्र अभिषेक का तेल और शुद्ध, सुगंधित धूप बनाई, ठीक उसी सावधानी से काम करते हुए जैसे कोई पेशेवर इत्र बनाने वाला करता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कारीगरों की भूमिका निभाने वाले व्यक्ति से पूछें, "आप क्या महसूस कर रहे हैं या क्या सोच रहे हैं?" वह व्यक्ति इस तरह उत्तर दे सकता है, "चूँकि मैं ये चीजें परमेश्वर के लिए बना रहा हूँ, इसलिए मैं काम करते समय बहुत सावधान रहूँगा," या "मैं उत्साहित हूँ कि मुझे इस परियोजना का हिस्सा बनने का अवसर मिला है!" या "मुझे खुशी है कि मैं अपने कौशल का उपयोग इतने महत्वपूर्ण काम के लिए कर सकता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बसलेल और उसके साथियों ने बबूल की लकड़ी से ही होमबलि की वेदी भी बनाई। इस बड़ी वेदी का आधार लगभग 2.3 मीटर वर्ग था और यह लगभग 1.5 मीटर ऊँची थी। उन्होंने वेदी के कोनों पर उसी लकड़ी से सींग भी उकेरे, लेकिन उन्होंने इस वेदी को पीतल की एक पतली परत से ढक दिया। उन्होंने पीतल से बर्तन, फावडे, कटोरे, माँस के काँटे और करछे भी बनाए। उन्होंने वेदी पर पीतल का जाल और चारों कोनों पर पीतल के कड़े जोड़ दिए। फिर उन्होंने बबूल के पेड़ की लकड़ी से भार ढोने वाले डण्डे बनाए और उन्हें पीतल से ढक दिया। वे वेदी को ले जाने के लिए वेदी के किनारे लगे कड़ों में से डण्डे डालते हैं। उन्होंने लकड़ी के तख्तों से इस वेदी को खोखला बनाया।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बसलेल की भूमिका निभाने वाले व्यक्ति से पूछें, "आप क्या महसूस कर रहे हैं या क्या सोच रहे हैं?" वह व्यक्ति इस तरह उत्तर दे सकता है, "मैं बहुत आभारी हूँ कि परमेश्वर ने मुझे ये वस्तुएँ बनाने की विशेष क्षमता दी है, क्योंकि वे बहुत महत्वपूर्ण हैं," या "मुझे खुशी है कि मेरे पास अन्य कुशल कारीगर हैं जो मेरी मदद कर रहे हैं," या "मैं उन सभी निर्देशों पर ध्यान दे रहा हूँ जो परमेश्वर ने हमें दिए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फिर कारीगरों ने धोने के लिए बड़ी पीतल की हौदी और उसे रखने के लिए पाया बनाया। मिलाप के तम्बू के द्वार पर सेवा करने वाली स्त्रियों ने पीतल के दर्पण दिए और कारीगरों ने इस बहुमूल्य पीतल का उपयोग हौदी और उसका पाया बनाने के लिए किया।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स्त्री का किरदार निभाने वाले व्यक्ति से पूछें, "आप क्या महसूस कर रहे हैं या क्या सोच रहे हैं?" वह व्यक्ति इस तरह उत्तर दे सकता है, "मैं यह दिखाना चाहता हूँ कि मैं परमेश्वर का कितना सम्मान करता हूँ, इसलिए मैंने अपने बहुमूल्य दर्पण दिए," या "मुझे सम्मानित महसूस होता है कि मैंने जो भेंट दिया है, वह किसी महत्वपूर्ण काम के लिए है!"</w:t>
      </w:r>
      <w:r>
        <w:rPr>
          <w:lang w:val="hi_IN" w:bidi="hi_IN"/>
        </w:rPr>
      </w:r>
    </w:p>
    <w:p>
      <w:pPr>
        <w:pStyle w:val="Heading3"/>
      </w:pPr>
      <w:r>
        <w:rPr>
          <w:lang w:val="hi_IN" w:bidi="hi_IN"/>
        </w:rPr>
        <w:t>आवश्यक जानकारी</w:t>
      </w:r>
    </w:p>
    <w:p>
      <w:pPr/>
      <w:r>
        <w:rPr>
          <w:lang w:val="hi_IN" w:bidi="hi_IN"/>
        </w:rPr>
      </w:r>
      <w:r>
        <w:rPr>
          <w:lang w:val="hi_IN" w:bidi="hi_IN"/>
        </w:rPr>
        <w:t>निर्गमन 37:25–38:8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बसलेल और कुशल कारीगर </w:t>
      </w:r>
      <w:r>
        <w:rPr>
          <w:b/>
          <w:lang w:val="hi_IN" w:bidi="hi_IN"/>
        </w:rPr>
        <w:t>बबूल</w:t>
      </w:r>
      <w:r>
        <w:rPr>
          <w:lang w:val="hi_IN" w:bidi="hi_IN"/>
        </w:rPr>
        <w:t xml:space="preserve"> की लकड़ी से दो </w:t>
      </w:r>
      <w:r>
        <w:rPr>
          <w:b/>
          <w:lang w:val="hi_IN" w:bidi="hi_IN"/>
        </w:rPr>
        <w:t>वेदी</w:t>
      </w:r>
      <w:r>
        <w:rPr>
          <w:lang w:val="hi_IN" w:bidi="hi_IN"/>
        </w:rPr>
        <w:t xml:space="preserve"> बनाते हैं। वेदी वह स्थान है जहाँ लोग भेंट प्रस्तुत करते हैं और उन्हें </w:t>
      </w:r>
      <w:r>
        <w:rPr>
          <w:lang w:val="hi_IN" w:bidi="hi_IN"/>
        </w:rPr>
        <w:t>परमेश्वर</w:t>
      </w:r>
      <w:r>
        <w:rPr>
          <w:lang w:val="hi_IN" w:bidi="hi_IN"/>
        </w:rPr>
        <w:t xml:space="preserve"> को </w:t>
      </w:r>
      <w:r>
        <w:rPr>
          <w:lang w:val="hi_IN" w:bidi="hi_IN"/>
        </w:rPr>
        <w:t>भेंट</w:t>
      </w:r>
      <w:r>
        <w:rPr>
          <w:lang w:val="hi_IN" w:bidi="hi_IN"/>
        </w:rPr>
        <w:t xml:space="preserve"> के रूप में जलाते हैं। </w:t>
      </w:r>
      <w:r>
        <w:rPr>
          <w:b/>
          <w:lang w:val="hi_IN" w:bidi="hi_IN"/>
        </w:rPr>
        <w:t>याजक</w:t>
      </w:r>
      <w:r>
        <w:rPr>
          <w:lang w:val="hi_IN" w:bidi="hi_IN"/>
        </w:rPr>
        <w:t xml:space="preserve"> धूप की वेदी पर धूप जलाएँगे और वे होमबलि की वेदी पर </w:t>
      </w:r>
      <w:r>
        <w:rPr>
          <w:lang w:val="hi_IN" w:bidi="hi_IN"/>
        </w:rPr>
        <w:t>होमबलि</w:t>
      </w:r>
      <w:r>
        <w:rPr>
          <w:lang w:val="hi_IN" w:bidi="hi_IN"/>
        </w:rPr>
        <w:t xml:space="preserve"> को जलाएँगे। </w:t>
      </w:r>
      <w:r>
        <w:rPr>
          <w:b/>
          <w:lang w:val="hi_IN" w:bidi="hi_IN"/>
        </w:rPr>
        <w:t>वेदी</w:t>
      </w:r>
      <w:r>
        <w:rPr>
          <w:lang w:val="hi_IN" w:bidi="hi_IN"/>
        </w:rPr>
        <w:t xml:space="preserve"> के बारे में अधिक जानकारी के लिए, मुख्य शब्दावली को देखें। वेदी के लिए उसी शब्द या वाक्यांश का उपयोग करें जिसका उपयोग आपने पिछले भागों में किया है।</w:t>
      </w:r>
    </w:p>
    <w:p>
      <w:pPr/>
      <w:r>
        <w:rPr>
          <w:lang w:val="hi_IN" w:bidi="hi_IN"/>
        </w:rPr>
      </w:r>
      <w:r>
        <w:rPr>
          <w:lang w:val="hi_IN" w:bidi="hi_IN"/>
        </w:rPr>
        <w:t xml:space="preserve">यदि आवश्यकता हो, तो यहाँ रुकें और समूह में फिर से </w:t>
      </w:r>
      <w:r>
        <w:rPr>
          <w:b/>
          <w:lang w:val="hi_IN" w:bidi="hi_IN"/>
        </w:rPr>
        <w:t>धूपवेदी</w:t>
      </w:r>
      <w:r>
        <w:rPr>
          <w:lang w:val="hi_IN" w:bidi="hi_IN"/>
        </w:rPr>
        <w:t xml:space="preserve"> और </w:t>
      </w:r>
      <w:r>
        <w:rPr>
          <w:lang w:val="hi_IN" w:bidi="hi_IN"/>
        </w:rPr>
        <w:t>होमबलि की वेदी</w:t>
      </w:r>
      <w:r>
        <w:rPr>
          <w:lang w:val="hi_IN" w:bidi="hi_IN"/>
        </w:rPr>
        <w:t xml:space="preserve"> की तस्वीरों को देखें। इस ऑडियो को यहाँ रोकें।</w:t>
      </w:r>
    </w:p>
    <w:p>
      <w:pPr/>
      <w:r>
        <w:rPr>
          <w:lang w:val="hi_IN" w:bidi="hi_IN"/>
        </w:rPr>
      </w:r>
      <w:r>
        <w:rPr>
          <w:lang w:val="hi_IN" w:bidi="hi_IN"/>
        </w:rPr>
        <w:t>बबूल की लकड़ी, बबूल के पेड़ से मिलने वाली लकड़ी है। यह एक कठोर और टिकाऊ लकड़ी होती है।</w:t>
      </w:r>
    </w:p>
    <w:p>
      <w:pPr/>
      <w:r>
        <w:rPr>
          <w:lang w:val="hi_IN" w:bidi="hi_IN"/>
        </w:rPr>
      </w:r>
      <w:r>
        <w:rPr>
          <w:lang w:val="hi_IN" w:bidi="hi_IN"/>
        </w:rPr>
        <w:t xml:space="preserve">यदि आवश्यक हो, तो यहाँ रुकें और फिर से समूह के रूप में </w:t>
      </w:r>
      <w:r>
        <w:rPr>
          <w:lang w:val="hi_IN" w:bidi="hi_IN"/>
        </w:rPr>
        <w:t>बबूल की लकड़ी</w:t>
      </w:r>
      <w:r>
        <w:rPr>
          <w:lang w:val="hi_IN" w:bidi="hi_IN"/>
        </w:rPr>
        <w:t xml:space="preserve"> की एक तस्वीर देखें। इस ऑडियो को यहाँ रोकें।</w:t>
      </w:r>
    </w:p>
    <w:p>
      <w:pPr/>
      <w:r>
        <w:rPr>
          <w:lang w:val="hi_IN" w:bidi="hi_IN"/>
        </w:rPr>
      </w:r>
      <w:r>
        <w:rPr>
          <w:b/>
          <w:lang w:val="hi_IN" w:bidi="hi_IN"/>
        </w:rPr>
        <w:t>धूप</w:t>
      </w:r>
      <w:r>
        <w:rPr>
          <w:lang w:val="hi_IN" w:bidi="hi_IN"/>
        </w:rPr>
        <w:t xml:space="preserve"> प्राकृतिक पदार्थों जैसे मसाले और गोंद का मिश्रण होती है, जिसे जलाने पर सुगंधित गंध आती है। कारीगरों ने धूप का एक विशेष मिश्रण तैयार किया जो केवल धूपवेदी के लिए होगा। धूप के लिए उसी शब्द या वाक्यांश का उपयोग करें जिसका उपयोग आपने पिछले भागों में किया है।</w:t>
      </w:r>
    </w:p>
    <w:p>
      <w:pPr/>
      <w:r>
        <w:rPr>
          <w:lang w:val="hi_IN" w:bidi="hi_IN"/>
        </w:rPr>
      </w:r>
      <w:r>
        <w:rPr>
          <w:b/>
          <w:lang w:val="hi_IN" w:bidi="hi_IN"/>
        </w:rPr>
        <w:t>होमबलि</w:t>
      </w:r>
      <w:r>
        <w:rPr>
          <w:lang w:val="hi_IN" w:bidi="hi_IN"/>
        </w:rPr>
        <w:t xml:space="preserve"> वह होती थी जब लोग पशुओं को पूरी तरह वेदी पर जलाकर परमेश्वर को </w:t>
      </w:r>
      <w:r>
        <w:rPr>
          <w:lang w:val="hi_IN" w:bidi="hi_IN"/>
        </w:rPr>
        <w:t>अर्पित</w:t>
      </w:r>
      <w:r>
        <w:rPr>
          <w:lang w:val="hi_IN" w:bidi="hi_IN"/>
        </w:rPr>
        <w:t xml:space="preserve"> करते थे। ये भेंटें सामान्य रूप से </w:t>
      </w:r>
      <w:r>
        <w:rPr>
          <w:lang w:val="hi_IN" w:bidi="hi_IN"/>
        </w:rPr>
        <w:t>पापों</w:t>
      </w:r>
      <w:r>
        <w:rPr>
          <w:lang w:val="hi_IN" w:bidi="hi_IN"/>
        </w:rPr>
        <w:t xml:space="preserve"> की </w:t>
      </w:r>
      <w:r>
        <w:rPr>
          <w:lang w:val="hi_IN" w:bidi="hi_IN"/>
        </w:rPr>
        <w:t>क्षमा</w:t>
      </w:r>
      <w:r>
        <w:rPr>
          <w:lang w:val="hi_IN" w:bidi="hi_IN"/>
        </w:rPr>
        <w:t xml:space="preserve"> के लिए होती थीं। होमबलि के बारे में अधिक जानकारी के लिए, मुख्य शब्दावली को देखें। होमबलि की भेंट के लिए उसी शब्द या वाक्यांश का उपयोग करें जिसका उपयोग आपने पिछले भागों में किया था।</w:t>
      </w:r>
    </w:p>
    <w:p>
      <w:pPr/>
      <w:r>
        <w:rPr>
          <w:lang w:val="hi_IN" w:bidi="hi_IN"/>
        </w:rPr>
      </w:r>
      <w:r>
        <w:rPr>
          <w:lang w:val="hi_IN" w:bidi="hi_IN"/>
        </w:rPr>
        <w:t xml:space="preserve">वेदियों के माप </w:t>
      </w:r>
      <w:r>
        <w:rPr>
          <w:b/>
          <w:lang w:val="hi_IN" w:bidi="hi_IN"/>
        </w:rPr>
        <w:t>हाथ</w:t>
      </w:r>
      <w:r>
        <w:rPr>
          <w:lang w:val="hi_IN" w:bidi="hi_IN"/>
        </w:rPr>
        <w:t xml:space="preserve"> में हैं। एक हाथ की लंबाई, एक वयस्क पुरुष की औसत अग्रभुजा की लम्बाई के बराबर होती है। यह चीजों को मापने का एक सामान्य तरीका है और बाइबल में इसका उपयोग अक्सर किया जाता है। एक हाथ की लंबाई, या एक सामान्य बाँह की लंबाई, लगभग 50 सेंटीमीटर होती है। </w:t>
      </w:r>
      <w:r>
        <w:rPr>
          <w:b/>
          <w:lang w:val="hi_IN" w:bidi="hi_IN"/>
        </w:rPr>
        <w:t>हाथ</w:t>
      </w:r>
      <w:r>
        <w:rPr>
          <w:lang w:val="hi_IN" w:bidi="hi_IN"/>
        </w:rPr>
        <w:t xml:space="preserve"> के बारे में अधिक जानकारी के लिए, मुख्य शब्दावली देखें। हाथ के लिए उसी शब्द या वाक्यांश का प्रयोग करें जिसका प्रयोग आपने पिछले भागों में किया था।</w:t>
      </w:r>
    </w:p>
    <w:p>
      <w:pPr/>
      <w:r>
        <w:rPr>
          <w:lang w:val="hi_IN" w:bidi="hi_IN"/>
        </w:rPr>
      </w:r>
      <w:r>
        <w:rPr>
          <w:lang w:val="hi_IN" w:bidi="hi_IN"/>
        </w:rPr>
        <w:t xml:space="preserve">कारीगर पवित्र </w:t>
      </w:r>
      <w:r>
        <w:rPr>
          <w:b/>
          <w:lang w:val="hi_IN" w:bidi="hi_IN"/>
        </w:rPr>
        <w:t>अभिषेक का तेल</w:t>
      </w:r>
      <w:r>
        <w:rPr>
          <w:lang w:val="hi_IN" w:bidi="hi_IN"/>
        </w:rPr>
        <w:t xml:space="preserve"> भी बनाते हैं। अभिषेक का तेल जैतून के तेल और बहुमूल्य तथा सुगंधित मसालों का एक विशेष मिश्रण था। लोग किसी के सिर पर थोड़ा सा तेल डालते या मलते थे ताकि यह दिखाया जा सके कि परमेश्वर किसी को अपने उद्देश्य में एक विशेष स्थान, सेवा या कार्य के लिए नियुक्त कर रहा है। </w:t>
      </w:r>
      <w:r>
        <w:rPr>
          <w:lang w:val="hi_IN" w:bidi="hi_IN"/>
        </w:rPr>
        <w:t>अभिषेक</w:t>
      </w:r>
      <w:r>
        <w:rPr>
          <w:lang w:val="hi_IN" w:bidi="hi_IN"/>
        </w:rPr>
        <w:t xml:space="preserve"> के बारे में अधिक जानकारी के लिए मुख्य शब्दावली देखें। अभिषेक के तेल के लिए उसी शब्द या वाक्यांश का उपयोग करें जिसका उपयोग आपने पिछले भागों में किया था।</w:t>
      </w:r>
    </w:p>
    <w:p>
      <w:pPr/>
      <w:r>
        <w:rPr>
          <w:lang w:val="hi_IN" w:bidi="hi_IN"/>
        </w:rPr>
      </w:r>
      <w:r>
        <w:rPr>
          <w:b/>
          <w:lang w:val="hi_IN" w:bidi="hi_IN"/>
        </w:rPr>
        <w:t>पवित्र</w:t>
      </w:r>
      <w:r>
        <w:rPr>
          <w:lang w:val="hi_IN" w:bidi="hi_IN"/>
        </w:rPr>
        <w:t xml:space="preserve"> का अर्थ है अलग किया हुआ। यदि कोई वस्तु पवित्र है, तो इसका अर्थ है कि वह परमेश्वर के विशेष उद्देश्यों के लिए अलग रखी गई है। जो वस्तु पवित्र है, उसका उपयोग केवल परमेश्वर की </w:t>
      </w:r>
      <w:r>
        <w:rPr>
          <w:b/>
          <w:lang w:val="hi_IN" w:bidi="hi_IN"/>
        </w:rPr>
        <w:t>आराधना</w:t>
      </w:r>
      <w:r>
        <w:rPr>
          <w:lang w:val="hi_IN" w:bidi="hi_IN"/>
        </w:rPr>
        <w:t xml:space="preserve"> के लिए किया जा सकता है, और उसका उपयोग सामान्य कार्यों के लिए नहीं किया जा सकता है। </w:t>
      </w:r>
      <w:r>
        <w:rPr>
          <w:lang w:val="hi_IN" w:bidi="hi_IN"/>
        </w:rPr>
        <w:t>पवित्र</w:t>
      </w:r>
      <w:r>
        <w:rPr>
          <w:lang w:val="hi_IN" w:bidi="hi_IN"/>
        </w:rPr>
        <w:t xml:space="preserve"> शब्द के बारे में अधिक जानकारी के लिए, मुख्य शब्दावली को देखें। पवित्र के लिए उसी शब्द या वाक्यांश का उपयोग करें जिसका उपयोग आपने पिछले भागों में किया था।</w:t>
      </w:r>
    </w:p>
    <w:p>
      <w:pPr/>
      <w:r>
        <w:rPr>
          <w:lang w:val="hi_IN" w:bidi="hi_IN"/>
        </w:rPr>
      </w:r>
      <w:r>
        <w:rPr>
          <w:lang w:val="hi_IN" w:bidi="hi_IN"/>
        </w:rPr>
        <w:t xml:space="preserve">कारीगर होमबलि की वेदी को </w:t>
      </w:r>
      <w:r>
        <w:rPr>
          <w:b/>
          <w:lang w:val="hi_IN" w:bidi="hi_IN"/>
        </w:rPr>
        <w:t>पीतल</w:t>
      </w:r>
      <w:r>
        <w:rPr>
          <w:lang w:val="hi_IN" w:bidi="hi_IN"/>
        </w:rPr>
        <w:t xml:space="preserve"> की पतली परत में ढक देते हैं। </w:t>
      </w:r>
      <w:r>
        <w:rPr>
          <w:b/>
          <w:lang w:val="hi_IN" w:bidi="hi_IN"/>
        </w:rPr>
        <w:t>पीतल</w:t>
      </w:r>
      <w:r>
        <w:rPr>
          <w:lang w:val="hi_IN" w:bidi="hi_IN"/>
        </w:rPr>
        <w:t xml:space="preserve"> ताँबे और टिन का भूरा मिश्रण है। पीतल के लिए उसी शब्द या वाक्यांश का उपयोग करें जिसका उपयोग आपने पिछले भागों में किया था।</w:t>
      </w:r>
    </w:p>
    <w:p>
      <w:pPr/>
      <w:r>
        <w:rPr>
          <w:lang w:val="hi_IN" w:bidi="hi_IN"/>
        </w:rPr>
      </w:r>
      <w:r>
        <w:rPr>
          <w:b/>
          <w:lang w:val="hi_IN" w:bidi="hi_IN"/>
        </w:rPr>
        <w:t>मिलापवाला तम्बू</w:t>
      </w:r>
      <w:r>
        <w:rPr>
          <w:lang w:val="hi_IN" w:bidi="hi_IN"/>
        </w:rPr>
        <w:t xml:space="preserve"> के प्रवेश द्वार पर सेवा करने वाली स्त्रियों ने पीतल के दर्पण दिए। मिलापवाला तम्बू कभी-कभी </w:t>
      </w:r>
      <w:r>
        <w:rPr>
          <w:b/>
          <w:lang w:val="hi_IN" w:bidi="hi_IN"/>
        </w:rPr>
        <w:t>निवासस्थान</w:t>
      </w:r>
      <w:r>
        <w:rPr>
          <w:lang w:val="hi_IN" w:bidi="hi_IN"/>
        </w:rPr>
        <w:t xml:space="preserve"> का दूसरा नाम होता है। मूल रूप से मिलापवाला तम्बू एक छोटा तम्बू था जहाँ परमेश्वर मूसा से बात करता था। कुशल कारीगर एक नया तम्बू बना रहे हैं जहाँ </w:t>
      </w:r>
      <w:r>
        <w:rPr>
          <w:b/>
          <w:lang w:val="hi_IN" w:bidi="hi_IN"/>
        </w:rPr>
        <w:t>इस्राएली</w:t>
      </w:r>
      <w:r>
        <w:rPr>
          <w:lang w:val="hi_IN" w:bidi="hi_IN"/>
        </w:rPr>
        <w:t xml:space="preserve"> परमेश्वर की आराधना करेंगे। यह निवासस्थान होगा, हालांकि कुछ लोग इसे अभी भी मिलापवाला तम्बू कहते थे। </w:t>
      </w:r>
      <w:r>
        <w:rPr>
          <w:lang w:val="hi_IN" w:bidi="hi_IN"/>
        </w:rPr>
        <w:t>निवासस्थान</w:t>
      </w:r>
      <w:r>
        <w:rPr>
          <w:lang w:val="hi_IN" w:bidi="hi_IN"/>
        </w:rPr>
        <w:t xml:space="preserve"> के बारे में अधिक जानकारी के लिए, मुख्य शब्दावली देखें। निवासस्थान के लिए उसी शब्द या वाक्यांश का उपयोग करें जिसका उपयोग आपने पिछले भागों में किया था।</w:t>
      </w:r>
    </w:p>
    <w:p>
      <w:pPr/>
      <w:r>
        <w:rPr>
          <w:lang w:val="hi_IN" w:bidi="hi_IN"/>
        </w:rPr>
      </w:r>
      <w:r>
        <w:rPr>
          <w:lang w:val="hi_IN" w:bidi="hi_IN"/>
        </w:rPr>
        <w:t xml:space="preserve">यहाँ रुकें और यदि आवश्यक हो, तो समूह में मिलकर </w:t>
      </w:r>
      <w:r>
        <w:rPr>
          <w:lang w:val="hi_IN" w:bidi="hi_IN"/>
        </w:rPr>
        <w:t>निवासस्थान</w:t>
      </w:r>
      <w:r>
        <w:rPr>
          <w:lang w:val="hi_IN" w:bidi="hi_IN"/>
        </w:rPr>
        <w:t xml:space="preserve"> की एक तस्वीर देखें।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आपको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38:9–20</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38:9–20 को सुनें और अपने मनों में रखें।</w:t>
      </w:r>
    </w:p>
    <w:p>
      <w:pPr/>
      <w:r>
        <w:rPr>
          <w:lang w:val="hi_IN" w:bidi="hi_IN"/>
        </w:rPr>
      </w:r>
      <w:r>
        <w:rPr>
          <w:lang w:val="hi_IN" w:bidi="hi_IN"/>
        </w:rPr>
        <w:t>यदि सम्भव हो तो निर्गमन 38:9–20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निम्नलिखित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38:9–20 का ऑडियो संस्करण सबसे आसानी से समझ में आने वाले अनुवाद में सुनें।</w:t>
      </w:r>
    </w:p>
    <w:p>
      <w:pPr/>
      <w:r>
        <w:rPr>
          <w:lang w:val="hi_IN" w:bidi="hi_IN"/>
        </w:rPr>
      </w:r>
      <w:r>
        <w:rPr>
          <w:lang w:val="hi_IN" w:bidi="hi_IN"/>
        </w:rPr>
        <w:t>निर्गमन में इससे पहले, परमेश्वर ने सीनै पर्वत पर मूसा से बात की थी। उसने मूसा को निवासस्थान बनाने और निवासस्थान के अंदर और आसपास आराधना के लिए इस्तेमाल होने वाली हर चीज के निर्माण के बारे में निर्देश दिए। इस भाग में, मूसा वर्णन करता है कि पुरुषों ने आँगन कैसे बनाया। काम का विवरण लगभग वैसा ही है जैसा निर्देश परमेश्वर ने मूसा को दिया था, इसलिए यह स्पष्ट है कि उन पुरुषों ने आँगन बनाते समय उसकी आज्ञाओं का पालन किया था। परमेश्वर ने बसलेल, ओहोलीआब और अन्य कुशल कारीगरों को निवासस्थान और आराधना के लिए अन्य सभी वस्तुओं का निर्माण करने का काम करने के लिए अलग रखा है। परमेश्वर के आत्मा ने उन्हें काम करने के लिए बुद्धि और कौशल दिया।</w:t>
      </w:r>
    </w:p>
    <w:p>
      <w:pPr/>
      <w:r>
        <w:rPr>
          <w:lang w:val="hi_IN" w:bidi="hi_IN"/>
        </w:rPr>
      </w:r>
      <w:r>
        <w:rPr>
          <w:lang w:val="hi_IN" w:bidi="hi_IN"/>
        </w:rPr>
        <w:t>परमेश्वर ने इस्राएलियों को यह भी आज्ञा दी कि वे वस्तुओं के लिए आवश्यक सामग्री मूसा के पास लाएँ। याद रखें कि इस्राएली मिस्र में गुलाम थे, लेकिन परमेश्वर ने उन्हें अपने पड़ोसियों से वस्तुएँ माँगने का आदेश दिया था, इससे पहले कि परमेश्वर ने उन्हें बचाया। इस्राएलियों ने निवासस्थान बनाने के लिए आवश्यक सभी कीमती कपड़े और धातुएँ प्रदान कीं, और कुछ सामग्री शायद उनके मिस्र के पड़ोसियों से आई थीं। उनके पास इतना कुछ था कि मूसा को उन्हें सामान लाने से रोकना पड़ा क्योंकि वे काम के लिए जरूरत से ज्यादा सामान ले आए थे। वे इन वस्तुओं को जंगल में अपने साथ ले जा रहे थे।</w:t>
      </w:r>
    </w:p>
    <w:p>
      <w:pPr/>
      <w:r>
        <w:rPr>
          <w:lang w:val="hi_IN" w:bidi="hi_IN"/>
        </w:rPr>
      </w:r>
      <w:r>
        <w:rPr>
          <w:lang w:val="hi_IN" w:bidi="hi_IN"/>
        </w:rPr>
        <w:t>कुछ अनुवादों में कहा गया है कि आँगन "उसने बनाया" या "उन्होंने बनाया"। शायद बसलेल और अन्य कुशल पुरुषों ने मिलकर आँगन बनाया था। उन्होंने इसे सूक्ष्म बटी हुई सनी के कपड़े के परदों से बनाया, ठीक वैसे ही जैसे परमेश्वर ने मूसा को करने की आज्ञा दी थी। आँगन का दक्षिणी भाग 100 हाथ या 46 मीटर लंबा था। इसमें बीस खम्बे और बीस पीतल के आधार थे, जिन पर चाँदी के कुंडे और पट्टियाँ लगी हुई थीं, ठीक वैसे ही जैसे परमेश्वर ने आज्ञा दी थी। उत्तरी भाग भी 100 हाथ, या 46 मीटर लंबा था और इसमें बीस खंभे और बीस पीतल के आधार थे, जिन पर चाँदी के कुंडे और पट्टियाँ लगी हुई थीं।</w:t>
      </w:r>
    </w:p>
    <w:p>
      <w:pPr/>
      <w:r>
        <w:rPr>
          <w:lang w:val="hi_IN" w:bidi="hi_IN"/>
        </w:rPr>
      </w:r>
      <w:r>
        <w:rPr>
          <w:lang w:val="hi_IN" w:bidi="hi_IN"/>
        </w:rPr>
        <w:t xml:space="preserve">यहाँ रुकें और समूह के रूप में </w:t>
      </w:r>
      <w:r>
        <w:rPr>
          <w:lang w:val="hi_IN" w:bidi="hi_IN"/>
        </w:rPr>
        <w:t>सूक्ष्म सनी के कपड़े</w:t>
      </w:r>
      <w:r>
        <w:rPr>
          <w:lang w:val="hi_IN" w:bidi="hi_IN"/>
        </w:rPr>
        <w:t xml:space="preserve"> की एक तस्वीर देखें। इस ऑडियो को यहाँ रोकें।</w:t>
      </w:r>
    </w:p>
    <w:p>
      <w:pPr/>
      <w:r>
        <w:rPr>
          <w:lang w:val="hi_IN" w:bidi="hi_IN"/>
        </w:rPr>
      </w:r>
      <w:r>
        <w:rPr>
          <w:lang w:val="hi_IN" w:bidi="hi_IN"/>
        </w:rPr>
        <w:t xml:space="preserve">यहाँ रुकें और समूह में मिलकर </w:t>
      </w:r>
      <w:r>
        <w:rPr>
          <w:lang w:val="hi_IN" w:bidi="hi_IN"/>
        </w:rPr>
        <w:t>पीतल के आधार</w:t>
      </w:r>
      <w:r>
        <w:rPr>
          <w:lang w:val="hi_IN" w:bidi="hi_IN"/>
        </w:rPr>
        <w:t xml:space="preserve"> की एक तस्वीर देखें। इस ऑडियो को यहाँ रोकें।</w:t>
      </w:r>
    </w:p>
    <w:p>
      <w:pPr/>
      <w:r>
        <w:rPr>
          <w:lang w:val="hi_IN" w:bidi="hi_IN"/>
        </w:rPr>
      </w:r>
      <w:r>
        <w:rPr>
          <w:lang w:val="hi_IN" w:bidi="hi_IN"/>
        </w:rPr>
        <w:t xml:space="preserve">यहाँ रुकें और समूह में </w:t>
      </w:r>
      <w:r>
        <w:rPr>
          <w:b/>
          <w:lang w:val="hi_IN" w:bidi="hi_IN"/>
        </w:rPr>
        <w:t>एक डंडे पर लगे चाँदी के कुंडे और पट्टी</w:t>
      </w:r>
      <w:r>
        <w:rPr>
          <w:lang w:val="hi_IN" w:bidi="hi_IN"/>
        </w:rPr>
        <w:t xml:space="preserve"> की एक तस्वीर देखें। इस ऑडियो को यहाँ रोकें।</w:t>
      </w:r>
    </w:p>
    <w:p>
      <w:pPr/>
      <w:r>
        <w:rPr>
          <w:lang w:val="hi_IN" w:bidi="hi_IN"/>
        </w:rPr>
      </w:r>
      <w:r>
        <w:rPr>
          <w:lang w:val="hi_IN" w:bidi="hi_IN"/>
        </w:rPr>
        <w:t>उन्होंने पश्चिम छोर को 50 हाथ, या 23 मीटर लंबा, पर्दों से बनाया, जिसमें दस खंभे और दस आधार थे, और खंभों पर चाँदी के कुंडे और पट्टियाँ लगी थीं, ठीक वैसे ही जैसे परमेश्वर ने आज्ञा दी थी। उन्होंने पूर्वी छोर, यानी वह हिस्सा जहाँ से सूरज उगता है, को 50 हाथ या 23 मीटर लंबा बनाया। उन्होंने प्रवेश द्वार के एक तरफ 15 हाथ (यानी 6.9 मीटर) लंबे पर्दे बनाए, जिनमें तीन खंभे और तीन आधार थे, और प्रवेश द्वार के दूसरी तरफ भी 15 हाथ (यानी 6.9 मीटर) लंबे पर्दे बनाए, जिनमें भी तीन खंभे और तीन आधार थे।</w:t>
      </w:r>
    </w:p>
    <w:p>
      <w:pPr/>
      <w:r>
        <w:rPr>
          <w:lang w:val="hi_IN" w:bidi="hi_IN"/>
        </w:rPr>
      </w:r>
      <w:r>
        <w:rPr>
          <w:lang w:val="hi_IN" w:bidi="hi_IN"/>
        </w:rPr>
        <w:t>उन्होंने ऑंगन के चारों ओर लगे सभी पर्दे सूक्ष्म बटी हुई सनी के कपड़े से बनाए थे। उन्होंने खम्भों के आधार पीतल से बनाया। उन्होंने खंभों पर लगे कुंडे और पट्टियाँ चाँदी से बनाईं, और खंभों के ऊपरी भाग या प्रमुख भाग को चाँदी से ढका गया, इसलिए आँगन के सभी खंभों पर चाँदी की पट्टियाँ थीं। इस विवरण से यह स्पष्ट नहीं है कि खंभों के केवल ऊपरी भाग को ही चाँदी से ढका गया था या पूरे खंभे को ही चाँदी से ढका गया था, लेकिन शायद खंभों के केवल ऊपरी भाग को ही चाँदी से ढका गया था।</w:t>
      </w:r>
    </w:p>
    <w:p>
      <w:pPr/>
      <w:r>
        <w:rPr>
          <w:lang w:val="hi_IN" w:bidi="hi_IN"/>
        </w:rPr>
      </w:r>
      <w:r>
        <w:rPr>
          <w:lang w:val="hi_IN" w:bidi="hi_IN"/>
        </w:rPr>
        <w:t xml:space="preserve">यहाँ रुकें और समूह के साथ </w:t>
      </w:r>
      <w:r>
        <w:rPr>
          <w:b/>
          <w:lang w:val="hi_IN" w:bidi="hi_IN"/>
        </w:rPr>
        <w:t>आंगन</w:t>
      </w:r>
      <w:r>
        <w:rPr>
          <w:lang w:val="hi_IN" w:bidi="hi_IN"/>
        </w:rPr>
        <w:t xml:space="preserve"> की एक तस्वीर देखें। इस ऑडियो को यहाँ रोकें।</w:t>
      </w:r>
    </w:p>
    <w:p>
      <w:pPr/>
      <w:r>
        <w:rPr>
          <w:lang w:val="hi_IN" w:bidi="hi_IN"/>
        </w:rPr>
      </w:r>
      <w:r>
        <w:rPr>
          <w:lang w:val="hi_IN" w:bidi="hi_IN"/>
        </w:rPr>
        <w:t xml:space="preserve">यहाँ रुकें और समूह में मिलकर </w:t>
      </w:r>
      <w:r>
        <w:rPr>
          <w:b/>
          <w:lang w:val="hi_IN" w:bidi="hi_IN"/>
        </w:rPr>
        <w:t>खंभों के ऊपरी भाग</w:t>
      </w:r>
      <w:r>
        <w:rPr>
          <w:lang w:val="hi_IN" w:bidi="hi_IN"/>
        </w:rPr>
        <w:t xml:space="preserve"> की एक तस्वीर देखें। इस ऑडियो को यहाँ रोकें।</w:t>
      </w:r>
    </w:p>
    <w:p>
      <w:pPr/>
      <w:r>
        <w:rPr>
          <w:lang w:val="hi_IN" w:bidi="hi_IN"/>
        </w:rPr>
      </w:r>
      <w:r>
        <w:rPr>
          <w:lang w:val="hi_IN" w:bidi="hi_IN"/>
        </w:rPr>
        <w:t>कढ़ाई में कुशल एक व्यक्ति ने नीले, बैंगनी और लाल रंग के धागे और सूक्ष्म बटी हुई सनी के कपड़े से आँगन के प्रवेश द्वार के लिए पर्दा बनाया। उसने पर्दे को 9.2 मीटर लंबा और 2.3 मीटर ऊँचा बनाया, जो आँगन के पर्दों के समान है। प्रवेश द्वार के पर्दे के लिए उन्होंने चाँदी के कुंडे और पट्टियों वाले चार खंभे और पीतल के चार आधार बनाए, और उनके ऊपरी हिस्से को चाँदी से मढ़ा गया। उन्होंने निवासस्थान के सभी तम्बू के खूँटे और आसपास के आँगन को पीतल से बनाया। वे निवासस्थान को जमीन पर सुरक्षित करने के लिए तम्बू के खूँटों का उपयोग करते थे।</w:t>
      </w:r>
    </w:p>
    <w:p>
      <w:pPr/>
      <w:r>
        <w:rPr>
          <w:lang w:val="hi_IN" w:bidi="hi_IN"/>
        </w:rPr>
      </w:r>
      <w:r>
        <w:rPr>
          <w:lang w:val="hi_IN" w:bidi="hi_IN"/>
        </w:rPr>
        <w:t xml:space="preserve">यहाँ रुकें और समूह के रूप में </w:t>
      </w:r>
      <w:r>
        <w:rPr>
          <w:b/>
          <w:lang w:val="hi_IN" w:bidi="hi_IN"/>
        </w:rPr>
        <w:t>प्रवेश द्वार के पर्दे</w:t>
      </w:r>
      <w:r>
        <w:rPr>
          <w:lang w:val="hi_IN" w:bidi="hi_IN"/>
        </w:rPr>
        <w:t xml:space="preserve"> की एक तस्वीर देखें। इस ऑडियो को यहाँ रोकें।</w:t>
      </w:r>
    </w:p>
    <w:p>
      <w:pPr/>
      <w:r>
        <w:rPr>
          <w:lang w:val="hi_IN" w:bidi="hi_IN"/>
        </w:rPr>
      </w:r>
      <w:r>
        <w:rPr>
          <w:lang w:val="hi_IN" w:bidi="hi_IN"/>
        </w:rPr>
        <w:t>यहाँ रुकें और अपने भाषा समूह के किसी ऐसे व्यक्ति के बारे में एक कहानी साझा करें जो अलग-अलग रंगों के धागों का उपयोग करके कपड़े पर डिजाइन बनाने में कुशल है। इस ऑडियो को यहाँ रोकें।</w:t>
      </w:r>
    </w:p>
    <w:p>
      <w:pPr/>
      <w:r>
        <w:rPr>
          <w:lang w:val="hi_IN" w:bidi="hi_IN"/>
        </w:rPr>
      </w:r>
      <w:r>
        <w:rPr>
          <w:lang w:val="hi_IN" w:bidi="hi_IN"/>
        </w:rPr>
        <w:t>यहाँ रुकें और समूह में इस प्रश्न पर चर्चा करें: एक ऐसे समय की कहानी साझा करें जब आपने एक अस्थायी आश्रय बनाया था। आपने इसे तेज़ हवा से नष्ट होने से बचाने के लिए क्या किया?</w:t>
      </w:r>
      <w:r>
        <w:rPr>
          <w:lang w:val="hi_IN" w:bidi="hi_IN"/>
        </w:rPr>
      </w:r>
    </w:p>
    <w:p>
      <w:pPr>
        <w:pStyle w:val="Heading3"/>
      </w:pPr>
      <w:r>
        <w:rPr>
          <w:lang w:val="hi_IN" w:bidi="hi_IN"/>
        </w:rPr>
        <w:t>घटनाओं को समझाना</w:t>
      </w:r>
    </w:p>
    <w:p>
      <w:pPr/>
      <w:r>
        <w:rPr>
          <w:lang w:val="hi_IN" w:bidi="hi_IN"/>
        </w:rPr>
      </w:r>
      <w:r>
        <w:rPr>
          <w:lang w:val="hi_IN" w:bidi="hi_IN"/>
        </w:rPr>
        <w:t>निर्गमन 38:9–20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1 दृश्य है।</w:t>
      </w:r>
    </w:p>
    <w:p>
      <w:pPr/>
      <w:r>
        <w:rPr>
          <w:lang w:val="hi_IN" w:bidi="hi_IN"/>
        </w:rPr>
      </w:r>
      <w:r>
        <w:rPr>
          <w:b/>
          <w:lang w:val="hi_IN" w:bidi="hi_IN"/>
        </w:rPr>
        <w:t>पहले दृश्य में:</w:t>
      </w:r>
      <w:r>
        <w:rPr>
          <w:lang w:val="hi_IN" w:bidi="hi_IN"/>
        </w:rPr>
        <w:t xml:space="preserve"> मूसा वर्णन करता है कि कैसे पुरुषों ने परमेश्वर के निर्देशों का पालन करते हुए निवास का आँगन बनाया, ठीक वैसे ही जैसे परमेश्वर ने मूसा को करने के लिए कहा था।</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बसलेल</w:t>
      </w:r>
    </w:p>
    <w:p>
      <w:pPr>
        <w:pStyle w:val="ListBullet"/>
        <w:spacing w:line="240" w:lineRule="auto"/>
        <w:ind w:left="720"/>
      </w:pPr>
      <w:r>
        <w:rPr>
          <w:lang w:val="hi_IN" w:bidi="hi_IN"/>
        </w:rPr>
      </w:r>
      <w:r>
        <w:rPr>
          <w:lang w:val="hi_IN" w:bidi="hi_IN"/>
        </w:rPr>
        <w:t>मूसा द्वारा नियुक्त और परमेश्वर की आत्मा द्वारा प्रशिक्षित अज्ञात संख्या में पुरुष</w:t>
      </w:r>
    </w:p>
    <w:p>
      <w:pPr>
        <w:pStyle w:val="ListBullet"/>
        <w:spacing w:line="240" w:lineRule="auto"/>
        <w:ind w:left="720"/>
      </w:pPr>
      <w:r>
        <w:rPr>
          <w:lang w:val="hi_IN" w:bidi="hi_IN"/>
        </w:rPr>
      </w:r>
      <w:r>
        <w:rPr>
          <w:lang w:val="hi_IN" w:bidi="hi_IN"/>
        </w:rPr>
        <w:t>एक काढ़नेवाला</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भाग कहता है, "फिर उसने आँगन बनाया।" "वह" शायद बसलेल को दर्शाता है, जिसने स्वयं भी कुछ काम किया और काम करते समय अन्य पुरुषों की देखरेख भी की। उन्होंने पर्दों के आँगन के दक्षिणी भाग के लिए 46 मीटर लंबे पर्दे बनाए। यह एक लंबा पर्दा नहीं था, जो 100 हाथ या 46 मीटर लंबा था। खंभों के बीच कई छोटे पर्दे लटके हुए थे। उन्होंने बीस खंभे और बीस पीतल के आधार बनाए। कुछ अनुवादों में कहा गया है कि खंभे और आधार दोनों पीतल के बने थे। यदि खंभे पीतल के बने थे, तो वे शायद लकड़ी के खंभे थे जिन पर पीतल की परत चढ़ाई गई थी।</w:t>
      </w:r>
    </w:p>
    <w:p>
      <w:pPr/>
      <w:r>
        <w:rPr>
          <w:lang w:val="hi_IN" w:bidi="hi_IN"/>
        </w:rPr>
      </w:r>
      <w:r>
        <w:rPr>
          <w:lang w:val="hi_IN" w:bidi="hi_IN"/>
        </w:rPr>
        <w:t>उन्होंने खंभों के लिए चाँदी के कुंडे और चाँदी की पट्टियाँ बनाई, और इन कुंडों से उन्होंने पर्दों को लटकाया। आँगन का उत्तरी भाग दक्षिणी दिशा के समान ही लंबाई का था। उन्होंने इसे भी पर्दों से बनाया था, जिसकी लंबाई दक्षिण की ओर लगे पर्दों के बराबर थी, और इसमें बीस पीतल के आधारों में बीस खंभे लगे थे, जिन पर पर्दों को लटकाने के लिए चाँदी के कुंडे और पट्टियाँ थीं।</w:t>
      </w:r>
    </w:p>
    <w:p>
      <w:pPr/>
      <w:r>
        <w:rPr>
          <w:lang w:val="hi_IN" w:bidi="hi_IN"/>
        </w:rPr>
      </w:r>
      <w:r>
        <w:rPr>
          <w:lang w:val="hi_IN" w:bidi="hi_IN"/>
        </w:rPr>
        <w:t>उन्होंने आँगन के पश्चिमी हिस्से को 50 हाथ, या 23 मीटर चौड़ा बनाया, यानी यह दक्षिण और उत्तर की ओर की लंबाई का आधा था, जिसमें दस खंभे और दस आधार थे, खंभों पर चाँदी के कुंडे और पट्टियाँ और चाँदी के ऊपरी सिरे के शीर्ष पर थे। पूर्वी दिशा, जहाँ से सूर्य उगता है, वह भी 50 हाथ, यानी 23 मीटर चौड़ी थीथा, इसलिए आँगन एक पूर्ण आयताकार था।</w:t>
      </w:r>
    </w:p>
    <w:p>
      <w:pPr/>
      <w:r>
        <w:rPr>
          <w:lang w:val="hi_IN" w:bidi="hi_IN"/>
        </w:rPr>
      </w:r>
      <w:r>
        <w:rPr>
          <w:lang w:val="hi_IN" w:bidi="hi_IN"/>
        </w:rPr>
        <w:t>हालाँकि, पूर्वी भाग पश्चिमी भाग से थोड़ा अलग था, क्योंकि वहाँ प्रवेश द्वार पर पर्दा लगा हुआ था। उन्होंने प्रवेश द्वार के एक तरफ 15 हाथ (यानी 6.9 मीटर) लंबे पर्दे बनाए, जिनमें तीन खंभे और तीन आधार थे, और प्रवेश द्वार के दूसरी तरफ भी 15 हाथ (यानी 6.9 मीटर) लंबे पर्दे बनाए, जिनमें भी तीन खंभे और तीन आधार थे। ये पर्दे आँगन के बाकी सभी पर्दों की तरह ही सूक्ष्म बटी हुई सनी के कपड़े से बने थे। उन्होंने खंभों के आधार पीतल से बनाए, और खंभों के लिए कुंडे और पट्टियाँ चाँदी से बनाईं, इस प्रकार उन्होंने आँगन के सभी खंभों के लिए चाँदी की पट्टियाँ बनाईं।</w:t>
      </w:r>
    </w:p>
    <w:p>
      <w:pPr/>
      <w:r>
        <w:rPr>
          <w:lang w:val="hi_IN" w:bidi="hi_IN"/>
        </w:rPr>
      </w:r>
      <w:r>
        <w:rPr>
          <w:lang w:val="hi_IN" w:bidi="hi_IN"/>
        </w:rPr>
        <w:t>आँगन के प्रवेश द्वार के लिए पर्दा एक कढ़ाई करनेवाले ने बनाया था। उसने इसे नीले, बैंगनी और लाल सूक्ष्म सनी के कपड़े का उपयोग करके बनाया। उसने इसे 20 हाथ, या 9.2 मीटर लंबा बनाया। उसने प्रवेश द्वार के पर्दे को आँगन के अन्य पर्दों के समान ही बनाया, जो 5 हाथ, या 2.3 मीटर ऊँचा था, और खंभों के लिए चार खंभे और चार पीतल के आधार बनाए। उन्होंने चारों खंभों के लिए चाँदी के कुंडे और चाँदी के पट्टियाँ बनाई, और खंभों के ऊपरी हिस्सों को चाँदी से ढक दिया। उन्होंने निवासस्थान के सभी खूँटे और उसके चारों ओर के आँगन को पीतल से बनाया।</w:t>
      </w:r>
    </w:p>
    <w:p>
      <w:pPr/>
      <w:r>
        <w:rPr>
          <w:lang w:val="hi_IN" w:bidi="hi_IN"/>
        </w:rPr>
      </w:r>
      <w:r>
        <w:rPr>
          <w:lang w:val="hi_IN" w:bidi="hi_IN"/>
        </w:rPr>
        <w:t xml:space="preserve">यहाँ रुकें और समूह के साथ </w:t>
      </w:r>
      <w:r>
        <w:rPr>
          <w:b/>
          <w:lang w:val="hi_IN" w:bidi="hi_IN"/>
        </w:rPr>
        <w:t>आंगन</w:t>
      </w:r>
      <w:r>
        <w:rPr>
          <w:lang w:val="hi_IN" w:bidi="hi_IN"/>
        </w:rPr>
        <w:t xml:space="preserve"> का एक तस्वीर देखें।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38:9–20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1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बसलेल</w:t>
      </w:r>
    </w:p>
    <w:p>
      <w:pPr>
        <w:pStyle w:val="ListBullet"/>
        <w:spacing w:line="240" w:lineRule="auto"/>
        <w:ind w:left="720"/>
      </w:pPr>
      <w:r>
        <w:rPr>
          <w:lang w:val="hi_IN" w:bidi="hi_IN"/>
        </w:rPr>
      </w:r>
      <w:r>
        <w:rPr>
          <w:lang w:val="hi_IN" w:bidi="hi_IN"/>
        </w:rPr>
        <w:t>मूसा द्वारा नियुक्त और परमेश्वर की आत्मा द्वारा प्रशिक्षित अज्ञात संख्या में पुरुष</w:t>
      </w:r>
    </w:p>
    <w:p>
      <w:pPr>
        <w:pStyle w:val="ListBullet"/>
        <w:spacing w:line="240" w:lineRule="auto"/>
        <w:ind w:left="720"/>
      </w:pPr>
      <w:r>
        <w:rPr>
          <w:lang w:val="hi_IN" w:bidi="hi_IN"/>
        </w:rPr>
      </w:r>
      <w:r>
        <w:rPr>
          <w:lang w:val="hi_IN" w:bidi="hi_IN"/>
        </w:rPr>
        <w:t>एक काढ़नेवाला</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की भूमिका निभाने वाले व्यक्ति से पूछें, "आप क्या महसूस कर रहे हैं या क्या सोच रहे हैं?" पात्र की भूमिका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और सम्भावित प्रतिक्रियाओं के उदाहरण निम्नलिखित हैं।</w:t>
      </w:r>
    </w:p>
    <w:p>
      <w:pPr/>
      <w:r>
        <w:rPr>
          <w:lang w:val="hi_IN" w:bidi="hi_IN"/>
        </w:rPr>
      </w:r>
      <w:r>
        <w:rPr>
          <w:lang w:val="hi_IN" w:bidi="hi_IN"/>
        </w:rPr>
        <w:t>बसलेल और पुरुषों ने आँगन बनाया। उन्होंने दक्षिण की ओर का हिस्सा 46 मीटर लंबा बनाया, जिसके लिए उन्होंने सूक्ष्म बटी हुई सनी के कपड़े के पर्दों का इस्तेमाल किया। उन्होंने बीस खंभे और बीस पीतल के आधार बनाए। उन्होंने खंभों के लिए चाँदी के कुंडे और चाँदी की पट्टियाँ बनाईं। उन्होंने उत्तर दिशा को उसी तरह बनाया जैसे उन्होंने दक्षिण दिशा को बनाया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बसलेल की भूमिका निभाने वाले व्यक्ति से पूछें, "आप क्या महसूस कर रहे हैं या क्या सोच रहे हैं?" वह व्यक्ति इस तरह उत्तर दे सकता है, "यह एक बड़ी जिम्मेदारी है! परमेश्वर ने मूसा को बहुत विशेष निर्देश दिए, इसलिए हम सब कुछ उसी तरह करने में सावधान रहेंगे जैसा उसने निर्देश दिया है।" या फिर, "मैं परमेश्वर की आत्मा का आभारी हूँ कि उसने मुझे हर तरह के शिल्प में काम करने के लिए ज्ञान और कौशल दिया है, और वह मेरे कौशल को महत्व देता है। उसने मुझे यहोवा के हमारे बीच रहने के लिए एक स्थान बनाने का यह महत्वपूर्ण कार्य सौंपा है!" या "परमेश्वर एक महान प्रदाता है जिसने हमें इस जंगल में भी सभी आवश्यक सामग्रियाँ और सभी लोगों को दिया है, ताकि हम इस स्थान को बना सकें जहाँ हम उसकी आराधना कर सकें!"</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उन्होंने आँगन के पश्चिमी छोर को 23 मीटर चौड़ा बनाया, जिसमें दस खंभे और दस आधार थे, और खंभों पर चाँदी के कुंडे और चाँदी की पट्टियाँ थीं। उन्होंने पूर्वी छोर को, जहाँ से सूर्य उगता है, 23 मीटर चौड़ा बनाया। एक कुशल कढ़ाईकार ने नीले, बैंगनी और लाल रंग के धागों से प्रवेश द्वार का पर्दा बनाया। उन्होंने इसे 9.2 मीटर लंबा और 2.3 मीटर ऊँचा बनाया, जिसकी उंचाई आँगन के अन्य पर्दों के समान ही था। उन्होंने प्रवेश द्वार के पर्दे के लिए चार खंभे और चार पीतल के आधार बनाए। उन्होंने चाँदी के कुंडे और पट्टियाँ बनाईं, और चारों खंभों के ऊपरी हिस्सों को चाँदी से ढक दिया। उन्होंने निवास और आँगन के लिए तम्बू के सभी खूँटे पीतल से बनाए।</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बसलेल की भूमिका निभाने वाले व्यक्ति से पूछें, "आप क्या महसूस कर रहे हैं या क्या सोच रहे हैं?" वह व्यक्ति इस तरह उत्तर दे सकता है, “यह दिलचस्प है कि परमेश्वर चाहता है कि निवास और आँगन का प्रवेश द्वार पूर्व दिशा में हों। जब परमेश्वर ने आदम और हव्वा को अदन की वाटिका से बाहर निकाला, तो उसने पूर्व की ओर एक पहरेदार को रखा ताकि वे वापस न आ सकें। अब हम आँगन के पूर्वी हिस्से में उसकी उपस्थिति में प्रवेश कर सकते हैं।" या, "प्रवेश द्वार के पर्दे के लिए ये सामग्री बहुत विशेष हैं और ये रंग शाही अधिकार को दर्शाते हैं। ये हमारे राजा यहोवा के लिए उपयुक्त हैं।" या, "जब मैं इस पर्दे से प्रवेश करूँगा, तो मुझे पता होगा कि मैं अपने राजा की उपस्थिति में प्रवेश कर रहा हूँ। यह मुझे याद दिलाएगा कि मैं यहाँ उसकी आराधना करने के लिए हूँ!"</w:t>
      </w:r>
    </w:p>
    <w:p>
      <w:pPr>
        <w:pStyle w:val="ListBullet"/>
        <w:spacing w:line="240" w:lineRule="auto"/>
        <w:ind w:left="720"/>
      </w:pPr>
      <w:r>
        <w:rPr>
          <w:lang w:val="hi_IN" w:bidi="hi_IN"/>
        </w:rPr>
      </w:r>
      <w:r>
        <w:rPr>
          <w:lang w:val="hi_IN" w:bidi="hi_IN"/>
        </w:rPr>
        <w:t>नाटक जारी रखें।</w:t>
      </w:r>
      <w:r>
        <w:rPr>
          <w:lang w:val="hi_IN" w:bidi="hi_IN"/>
        </w:rPr>
      </w:r>
    </w:p>
    <w:p>
      <w:pPr>
        <w:pStyle w:val="Heading3"/>
      </w:pPr>
      <w:r>
        <w:rPr>
          <w:lang w:val="hi_IN" w:bidi="hi_IN"/>
        </w:rPr>
        <w:t>आवश्यक जानकारी</w:t>
      </w:r>
    </w:p>
    <w:p>
      <w:pPr/>
      <w:r>
        <w:rPr>
          <w:lang w:val="hi_IN" w:bidi="hi_IN"/>
        </w:rPr>
      </w:r>
      <w:r>
        <w:rPr>
          <w:lang w:val="hi_IN" w:bidi="hi_IN"/>
        </w:rPr>
        <w:t>निर्गमन 38:9–20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पुरुषों ने </w:t>
      </w:r>
      <w:r>
        <w:rPr>
          <w:b/>
          <w:lang w:val="hi_IN" w:bidi="hi_IN"/>
        </w:rPr>
        <w:t>निवास के आँगन</w:t>
      </w:r>
      <w:r>
        <w:rPr>
          <w:lang w:val="hi_IN" w:bidi="hi_IN"/>
        </w:rPr>
        <w:t xml:space="preserve"> को ठीक उसी तरह बनाया जैसे परमेश्वर ने मूसा को इसे बनाने के लिए निर्देश दिया था। </w:t>
      </w:r>
      <w:r>
        <w:rPr>
          <w:b/>
          <w:lang w:val="hi_IN" w:bidi="hi_IN"/>
        </w:rPr>
        <w:t>निवास</w:t>
      </w:r>
      <w:r>
        <w:rPr>
          <w:lang w:val="hi_IN" w:bidi="hi_IN"/>
        </w:rPr>
        <w:t xml:space="preserve"> शब्द का प्रयोग कभी-कभी उस तम्बू के लिए किया जाता है जिसमें यहोवा मंदिर के निर्माण से पहले अपने लोगों, इस्राएलियों के बीच रहता था। मिलापवाला तम्बू उस पूरे क्षेत्र को भी दर्शा सकता है, जिसमें आँगन और उसके भीतर की हर वस्तु शामिल होती है। </w:t>
      </w:r>
      <w:r>
        <w:rPr>
          <w:lang w:val="hi_IN" w:bidi="hi_IN"/>
        </w:rPr>
        <w:t>निवास</w:t>
      </w:r>
      <w:r>
        <w:rPr>
          <w:lang w:val="hi_IN" w:bidi="hi_IN"/>
        </w:rPr>
        <w:t xml:space="preserve"> के बारे में अधिक जानकारी के लिए, मुख्य शब्दावली देखें। एक </w:t>
      </w:r>
      <w:r>
        <w:rPr>
          <w:b/>
          <w:lang w:val="hi_IN" w:bidi="hi_IN"/>
        </w:rPr>
        <w:t>आँगन</w:t>
      </w:r>
      <w:r>
        <w:rPr>
          <w:lang w:val="hi_IN" w:bidi="hi_IN"/>
        </w:rPr>
        <w:t xml:space="preserve"> वह क्षेत्र है जो आकाश के लिए खुला है और जिसके चारों ओर एक सीमा है। आँगन के लिए उसी शब्द या वाक्यांश का उपयोग करें जिसका उपयोग आपने पिछले भागों में किया है।</w:t>
      </w:r>
    </w:p>
    <w:p>
      <w:pPr/>
      <w:r>
        <w:rPr>
          <w:lang w:val="hi_IN" w:bidi="hi_IN"/>
        </w:rPr>
      </w:r>
      <w:r>
        <w:rPr>
          <w:lang w:val="hi_IN" w:bidi="hi_IN"/>
        </w:rPr>
        <w:t xml:space="preserve">आँगन 100 </w:t>
      </w:r>
      <w:r>
        <w:rPr>
          <w:b/>
          <w:lang w:val="hi_IN" w:bidi="hi_IN"/>
        </w:rPr>
        <w:t>हाथ</w:t>
      </w:r>
      <w:r>
        <w:rPr>
          <w:lang w:val="hi_IN" w:bidi="hi_IN"/>
        </w:rPr>
        <w:t xml:space="preserve"> लंबा और 50 हाथ चौड़ा था। एक हाथ लगभग एक औसत वयस्क पुरुष की कोहनी से मध्य उँगली तक की लंबाई के बराबर होता है, जो लगभग 50 सेंटीमीटर लंबा होता है। सौ हाथ की लंबाई लगभग 50 मीटर होती है। हाथ के लिए उसी शब्द या वाक्यांश का प्रयोग करें, या माप की उसी इकाई का प्रयोग करें, जिसका प्रयोग आपने पिछले भागों में किया था। </w:t>
      </w:r>
      <w:r>
        <w:rPr>
          <w:b/>
          <w:lang w:val="hi_IN" w:bidi="hi_IN"/>
        </w:rPr>
        <w:t>हाथ</w:t>
      </w:r>
      <w:r>
        <w:rPr>
          <w:lang w:val="hi_IN" w:bidi="hi_IN"/>
        </w:rPr>
        <w:t xml:space="preserve"> के बारे में अधिक जानकारी के लिए, मुख्य शब्दावली देखें।</w:t>
      </w:r>
    </w:p>
    <w:p>
      <w:pPr/>
      <w:r>
        <w:rPr>
          <w:lang w:val="hi_IN" w:bidi="hi_IN"/>
        </w:rPr>
      </w:r>
      <w:r>
        <w:rPr>
          <w:lang w:val="hi_IN" w:bidi="hi_IN"/>
        </w:rPr>
        <w:t xml:space="preserve">उन्होंने आँगन के पर्दे सूक्ष्म बटी हुई सनी </w:t>
      </w:r>
      <w:r>
        <w:rPr>
          <w:b/>
          <w:lang w:val="hi_IN" w:bidi="hi_IN"/>
        </w:rPr>
        <w:t>**</w:t>
      </w:r>
      <w:r>
        <w:rPr>
          <w:lang w:val="hi_IN" w:bidi="hi_IN"/>
        </w:rPr>
        <w:t xml:space="preserve"> के कपड़े से बनाए। सूक्ष्म बटी हुई सनी के कपड़े एक ऐसा कपड़ा है जो पतले सनी के धागों को आपस में मोड़कर मोटा धागा बनाकर तैयार किया जाता है। सनी एक पौधे से बनाया जाता है जिसे सन कहा जाता है। सूक्ष्म बटी हुई सनी के लिए उसी शब्द या वाक्यांश का उपयोग करें जिसका उपयोग आपने पिछले भागों में किया है।</w:t>
      </w:r>
    </w:p>
    <w:p>
      <w:pPr/>
      <w:r>
        <w:rPr>
          <w:lang w:val="hi_IN" w:bidi="hi_IN"/>
        </w:rPr>
      </w:r>
      <w:r>
        <w:rPr>
          <w:lang w:val="hi_IN" w:bidi="hi_IN"/>
        </w:rPr>
        <w:t xml:space="preserve">उन्होंने खंभों के </w:t>
      </w:r>
      <w:r>
        <w:rPr>
          <w:b/>
          <w:lang w:val="hi_IN" w:bidi="hi_IN"/>
        </w:rPr>
        <w:t>आधारों</w:t>
      </w:r>
      <w:r>
        <w:rPr>
          <w:lang w:val="hi_IN" w:bidi="hi_IN"/>
        </w:rPr>
        <w:t xml:space="preserve"> को </w:t>
      </w:r>
      <w:r>
        <w:rPr>
          <w:b/>
          <w:lang w:val="hi_IN" w:bidi="hi_IN"/>
        </w:rPr>
        <w:t>पीतल</w:t>
      </w:r>
      <w:r>
        <w:rPr>
          <w:lang w:val="hi_IN" w:bidi="hi_IN"/>
        </w:rPr>
        <w:t xml:space="preserve"> से बनाया। खंभों का आधार पीतल की धातु का एक टुकड़ा था जिसके केंद्र में एक जगह खुदी हुई थी जहाँ खंभे को रखा जा सके ताकि वह स्थिर रहे। पीतल ताँबे और टिन का मिश्रण है। आधार और पीतल के लिए उन्हीं शब्दों या वाक्यांशों का उपयोग करें जिनका उपयोग आपने पिछले भागों में किया है।</w:t>
      </w:r>
    </w:p>
    <w:p>
      <w:pPr/>
      <w:r>
        <w:rPr>
          <w:lang w:val="hi_IN" w:bidi="hi_IN"/>
        </w:rPr>
      </w:r>
      <w:r>
        <w:rPr>
          <w:lang w:val="hi_IN" w:bidi="hi_IN"/>
        </w:rPr>
        <w:t xml:space="preserve">आँगन के खंभों पर पर्दे टाँगने के लिए </w:t>
      </w:r>
      <w:r>
        <w:rPr>
          <w:b/>
          <w:lang w:val="hi_IN" w:bidi="hi_IN"/>
        </w:rPr>
        <w:t>चाँदी के कुंडे</w:t>
      </w:r>
      <w:r>
        <w:rPr>
          <w:lang w:val="hi_IN" w:bidi="hi_IN"/>
        </w:rPr>
        <w:t xml:space="preserve"> और </w:t>
      </w:r>
      <w:r>
        <w:rPr>
          <w:b/>
          <w:lang w:val="hi_IN" w:bidi="hi_IN"/>
        </w:rPr>
        <w:t>पट्टियाँ</w:t>
      </w:r>
      <w:r>
        <w:rPr>
          <w:lang w:val="hi_IN" w:bidi="hi_IN"/>
        </w:rPr>
        <w:t xml:space="preserve"> लगी हुई थीं। </w:t>
      </w:r>
      <w:r>
        <w:rPr>
          <w:b/>
          <w:lang w:val="hi_IN" w:bidi="hi_IN"/>
        </w:rPr>
        <w:t>चाँदी</w:t>
      </w:r>
      <w:r>
        <w:rPr>
          <w:lang w:val="hi_IN" w:bidi="hi_IN"/>
        </w:rPr>
        <w:t xml:space="preserve"> एक धातु है जो सोने से कम मूल्यवान है, लेकिन पीतल से अधिक मूल्यवान है। पट्टियाँ चाँदी की पट्टियाँ थीं जो ऊपर के खंभों के चारों ओर लगी हुई थीं, और कुंडे चाँदी के टुकड़े थे जो एक कोण पर झुके हुए या मुड़े हुए थे। उन्होंने खम्बों के शीर्ष भाग, या स्तंभों के ऊपरी सिरे भी चाँदी के बनाए। चाँदी और कुंडे, पट्टियाँ और चोटी के लिए उन्हीं शब्दों या वाक्यांशों का उपयोग करें जिनका उपयोग आपने पिछले भागों में किया है।</w:t>
      </w:r>
    </w:p>
    <w:p>
      <w:pPr/>
      <w:r>
        <w:rPr>
          <w:lang w:val="hi_IN" w:bidi="hi_IN"/>
        </w:rPr>
      </w:r>
      <w:r>
        <w:rPr>
          <w:lang w:val="hi_IN" w:bidi="hi_IN"/>
        </w:rPr>
        <w:t xml:space="preserve">यदि आवश्यक हो, तो यहीं रुकें और समूह के रूप में </w:t>
      </w:r>
      <w:r>
        <w:rPr>
          <w:b/>
          <w:lang w:val="hi_IN" w:bidi="hi_IN"/>
        </w:rPr>
        <w:t>चाँदी के कुंडे और पट्टियों</w:t>
      </w:r>
      <w:r>
        <w:rPr>
          <w:lang w:val="hi_IN" w:bidi="hi_IN"/>
        </w:rPr>
        <w:t xml:space="preserve"> तथा </w:t>
      </w:r>
      <w:r>
        <w:rPr>
          <w:b/>
          <w:lang w:val="hi_IN" w:bidi="hi_IN"/>
        </w:rPr>
        <w:t>खंभों के चाँदी के शीर्षों या स्तंभों</w:t>
      </w:r>
      <w:r>
        <w:rPr>
          <w:lang w:val="hi_IN" w:bidi="hi_IN"/>
        </w:rPr>
        <w:t xml:space="preserve"> के ऊपरी हिस्सों की एक तस्वीर को फिर से देखें। इस ऑडियो को यहाँ रोकें।</w:t>
      </w:r>
    </w:p>
    <w:p>
      <w:pPr/>
      <w:r>
        <w:rPr>
          <w:lang w:val="hi_IN" w:bidi="hi_IN"/>
        </w:rPr>
      </w:r>
      <w:r>
        <w:rPr>
          <w:lang w:val="hi_IN" w:bidi="hi_IN"/>
        </w:rPr>
        <w:t xml:space="preserve">उन्होंने आँगन के प्रवेश द्वार के लिए </w:t>
      </w:r>
      <w:r>
        <w:rPr>
          <w:b/>
          <w:lang w:val="hi_IN" w:bidi="hi_IN"/>
        </w:rPr>
        <w:t>नीले, बैंगनी और लाल रंग के धागे</w:t>
      </w:r>
      <w:r>
        <w:rPr>
          <w:lang w:val="hi_IN" w:bidi="hi_IN"/>
        </w:rPr>
        <w:t xml:space="preserve"> से पर्दा बनाया। धागा भेड़ की ऊन से बना एक मुड़ा हुआ धागा होता है। उस समय नीला, बैंगनी और लाल रंग इस्राएलियों के लिए शाही अधिकार के प्रतीक थे। नीले और बैंगनी और लाल धागे के लिए उन्हीं शब्दों का उपयोग करें जिनका उपयोग आपने पिछले भागों में किया है।</w:t>
      </w:r>
    </w:p>
    <w:p>
      <w:pPr/>
      <w:r>
        <w:rPr>
          <w:lang w:val="hi_IN" w:bidi="hi_IN"/>
        </w:rPr>
      </w:r>
      <w:r>
        <w:rPr>
          <w:lang w:val="hi_IN" w:bidi="hi_IN"/>
        </w:rPr>
        <w:t xml:space="preserve">यदि आवश्यकता हो, तो यहाँ रुकें और समूह के रूप में </w:t>
      </w:r>
      <w:r>
        <w:rPr>
          <w:lang w:val="hi_IN" w:bidi="hi_IN"/>
        </w:rPr>
        <w:t>नीले, बैंगनी और गहरे लाल धागे</w:t>
      </w:r>
      <w:r>
        <w:rPr>
          <w:lang w:val="hi_IN" w:bidi="hi_IN"/>
        </w:rPr>
        <w:t xml:space="preserve"> की तस्वीर को फिर से देखें। इस ऑडियो को यहाँ रोकें।</w:t>
      </w:r>
    </w:p>
    <w:p>
      <w:pPr/>
      <w:r>
        <w:rPr>
          <w:lang w:val="hi_IN" w:bidi="hi_IN"/>
        </w:rPr>
      </w:r>
      <w:r>
        <w:rPr>
          <w:lang w:val="hi_IN" w:bidi="hi_IN"/>
        </w:rPr>
        <w:t xml:space="preserve">आँगन के प्रवेश द्वार के लिए पर्दा एक </w:t>
      </w:r>
      <w:r>
        <w:rPr>
          <w:b/>
          <w:lang w:val="hi_IN" w:bidi="hi_IN"/>
        </w:rPr>
        <w:t>कढ़ाई करनेवाले</w:t>
      </w:r>
      <w:r>
        <w:rPr>
          <w:lang w:val="hi_IN" w:bidi="hi_IN"/>
        </w:rPr>
        <w:t xml:space="preserve"> ने बनाया था। कढ़ाई करने वाला वह व्यक्ति होता है जो अलग-अलग रंगों के धागों का उपयोग करके कपड़े में डिजाइन बुनने में कुशल होता है।</w:t>
      </w:r>
    </w:p>
    <w:p>
      <w:pPr/>
      <w:r>
        <w:rPr>
          <w:lang w:val="hi_IN" w:bidi="hi_IN"/>
        </w:rPr>
      </w:r>
      <w:r>
        <w:rPr>
          <w:lang w:val="hi_IN" w:bidi="hi_IN"/>
        </w:rPr>
        <w:t xml:space="preserve">मंदिर और आंगन के लिए इस्तेमाल किए गए </w:t>
      </w:r>
      <w:r>
        <w:rPr>
          <w:b/>
          <w:lang w:val="hi_IN" w:bidi="hi_IN"/>
        </w:rPr>
        <w:t>खूँटे</w:t>
      </w:r>
      <w:r>
        <w:rPr>
          <w:lang w:val="hi_IN" w:bidi="hi_IN"/>
        </w:rPr>
        <w:t xml:space="preserve"> पीतल के बने थे। खूँटे नुकीले धातु के टुकड़े होते थे, जो बड़ी कीलों की तरह दिखते थे, जिनका उपयोग खंभों को सुरक्षित करने के लिए किया जाता था।</w:t>
      </w:r>
    </w:p>
    <w:p>
      <w:pPr/>
      <w:r>
        <w:rPr>
          <w:lang w:val="hi_IN" w:bidi="hi_IN"/>
        </w:rPr>
      </w:r>
      <w:r>
        <w:rPr>
          <w:lang w:val="hi_IN" w:bidi="hi_IN"/>
        </w:rPr>
        <w:t xml:space="preserve">यदि आवश्यकता हो, तो यहाँ रुकें और समूह के रूप में एक </w:t>
      </w:r>
      <w:r>
        <w:rPr>
          <w:b/>
          <w:lang w:val="hi_IN" w:bidi="hi_IN"/>
        </w:rPr>
        <w:t>खूँटे</w:t>
      </w:r>
      <w:r>
        <w:rPr>
          <w:lang w:val="hi_IN" w:bidi="hi_IN"/>
        </w:rPr>
        <w:t xml:space="preserve"> की एक तस्वीर को फिर से देखें।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सुनाए।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आपको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38:21–31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38:21–31 को सुनें और अपने मनों में रखें।</w:t>
      </w:r>
    </w:p>
    <w:p>
      <w:pPr/>
      <w:r>
        <w:rPr>
          <w:lang w:val="hi_IN" w:bidi="hi_IN"/>
        </w:rPr>
      </w:r>
      <w:r>
        <w:rPr>
          <w:lang w:val="hi_IN" w:bidi="hi_IN"/>
        </w:rPr>
        <w:t>यदि सम्भव हो तो निर्गमन 38:21–31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38:21–31 का ऑडियो संस्करण सबसे आसानी से समझ में आने वाले अनुवाद में सुनें।</w:t>
      </w:r>
    </w:p>
    <w:p>
      <w:pPr/>
      <w:r>
        <w:rPr>
          <w:lang w:val="hi_IN" w:bidi="hi_IN"/>
        </w:rPr>
      </w:r>
      <w:r>
        <w:rPr>
          <w:lang w:val="hi_IN" w:bidi="hi_IN"/>
        </w:rPr>
        <w:t>पिछले भाग में, इस्राएलियों ने निवासस्थान का निर्माण ठीक वैसे ही किया जैसा यहोवा ने मूसा को निर्देश दिया था।</w:t>
      </w:r>
    </w:p>
    <w:p>
      <w:pPr/>
      <w:r>
        <w:rPr>
          <w:lang w:val="hi_IN" w:bidi="hi_IN"/>
        </w:rPr>
      </w:r>
      <w:r>
        <w:rPr>
          <w:lang w:val="hi_IN" w:bidi="hi_IN"/>
        </w:rPr>
        <w:t>जब मूसा पर्वत पर यहोवा से मिल रहा था, तब उसे निवास बनाने के निर्देश प्राप्त हुए थे।</w:t>
      </w:r>
    </w:p>
    <w:p>
      <w:pPr/>
      <w:r>
        <w:rPr>
          <w:lang w:val="hi_IN" w:bidi="hi_IN"/>
        </w:rPr>
      </w:r>
      <w:r>
        <w:rPr>
          <w:lang w:val="hi_IN" w:bidi="hi_IN"/>
        </w:rPr>
        <w:t>यह भाग उन सामग्रियों की सूची या सारांश है जिनका उपयोग इस्राएली शिल्पकारों ने निवासस्थान, या मिलापवाले तम्बू को बनाने में किया था, जिसे कभी-कभी वाचा का तम्बू, या साक्षी का तम्बू भी कहा जाता है। इस मामले में वाचा, या साक्षी, व्यवस्था की पत्थर की तख्तियों को दर्शाती है, जिन्हें इस्राएलियों को निवासस्थान में रखना था। इस सूची में कारीगरों द्वारा निवासस्थान बनाने में उपयोग की गई कुल धातु की मात्रा और विभिन्न सामान की सूची है।</w:t>
      </w:r>
    </w:p>
    <w:p>
      <w:pPr/>
      <w:r>
        <w:rPr>
          <w:lang w:val="hi_IN" w:bidi="hi_IN"/>
        </w:rPr>
      </w:r>
      <w:r>
        <w:rPr>
          <w:lang w:val="hi_IN" w:bidi="hi_IN"/>
        </w:rPr>
        <w:t>यहाँ रुकें और निवास की एक तस्वीर को फिर से देखें। ऑडियो को यहाँ रोकें।</w:t>
      </w:r>
    </w:p>
    <w:p>
      <w:pPr/>
      <w:r>
        <w:rPr>
          <w:lang w:val="hi_IN" w:bidi="hi_IN"/>
        </w:rPr>
      </w:r>
      <w:r>
        <w:rPr>
          <w:lang w:val="hi_IN" w:bidi="hi_IN"/>
        </w:rPr>
        <w:t>मूसा ने लेवियों को सूची बनाने की आज्ञा दी। पिछले भाग में, लेवियों को यहोवा की सेवा के लिए अलग किया गया था। यहोवा ने हारून और उसके पुत्रों को याजक के रूप में सेवा करने के लिए चुना। ईतामार हारून का चौथा पुत्र था। हारून मूसा का भाई था। ईतामार वह लेवी था जिसने लेवियों की अगुवाई करते हुए सूची तैयार की थी।</w:t>
      </w:r>
    </w:p>
    <w:p>
      <w:pPr/>
      <w:r>
        <w:rPr>
          <w:lang w:val="hi_IN" w:bidi="hi_IN"/>
        </w:rPr>
      </w:r>
      <w:r>
        <w:rPr>
          <w:lang w:val="hi_IN" w:bidi="hi_IN"/>
        </w:rPr>
        <w:t>बसलेल और उसके सहायक ओहोलीआब ने वह सब कुछ बनाया जो यहोवा ने मूसा को बनाने की आज्ञा दी थी। आपको पहले के भाग से याद होगा कि यहोवा ने इन लोगों को इस परियोजना को पूरा करने में अन्य कारीगरों की अगुवाई करने के लिए चुना था। यहोवा ने उन्हें चुना था क्योंकि उनके पास निवासस्थान बनाने के लिए आवश्यक वरदान या कौशल थे। यहोवा उन्हें और अधिक कौशल भी देगा जिनकी उन्हें आवश्यकता होगी। मूसा ने उन्हें बताया कि यहोवा ने उन्हें निवासस्थान बनाने की आज्ञा कैसे दी थी।</w:t>
      </w:r>
    </w:p>
    <w:p>
      <w:pPr/>
      <w:r>
        <w:rPr>
          <w:lang w:val="hi_IN" w:bidi="hi_IN"/>
        </w:rPr>
      </w:r>
      <w:r>
        <w:rPr>
          <w:lang w:val="hi_IN" w:bidi="hi_IN"/>
        </w:rPr>
        <w:t>यह भाग हमें याद दिलाता है कि बसलेल ऊरी नाम के एक व्यक्ति का पुत्र और हूर नाम के एक व्यक्ति का पोता था। बसलेल यहूदा के गोत्र से था, जो इस्राएलियों के बारह गोत्रों में से एक था। ओहोलीआब अहीसामाक नाम के एक व्यक्ति का पुत्र था। ओहोलीआब दान गोत्र से था, जो इस्राएलियों के बारह गोत्रों में से एक था। इब्रानी संस्कृति में, यह जानना महत्वपूर्ण था कि वे किस गोत्र से थे। पिता, दादा और गोत्र का नाम लेकर यहोवा एक विशेष व्यक्ति को बुला रहा है, क्योंकि यह सम्भव है कि अन्य लोगों का वही नाम हो सकता है।</w:t>
      </w:r>
    </w:p>
    <w:p>
      <w:pPr/>
      <w:r>
        <w:rPr>
          <w:lang w:val="hi_IN" w:bidi="hi_IN"/>
        </w:rPr>
      </w:r>
      <w:r>
        <w:rPr>
          <w:lang w:val="hi_IN" w:bidi="hi_IN"/>
        </w:rPr>
        <w:t>रुकें और समूह में चर्चा करें: आपकी संस्कृति में, जब आप किसी व्यक्ति का परिचय देते हैं तो आप कैसे वर्णन करते हैं कि वह कौन है? आप उनके काम या उनके परिवार के बारे में क्या जानकारी कहते हैं? ऑडियो को यहाँ रोकें।</w:t>
      </w:r>
    </w:p>
    <w:p>
      <w:pPr/>
      <w:r>
        <w:rPr>
          <w:lang w:val="hi_IN" w:bidi="hi_IN"/>
        </w:rPr>
      </w:r>
      <w:r>
        <w:rPr>
          <w:lang w:val="hi_IN" w:bidi="hi_IN"/>
        </w:rPr>
        <w:t>इसके बाद, सूची में उन धातुओं की सूची दी गई है जिनका उपयोग इस्राएलियों ने निवासस्थान, आँगन, पवित्रस्थान तथा उसके साज-सामान के लिए वस्तुएँ बनाने में किया था। सूचीबद्ध धातुएँ सोना, चाँदी और पीतल थीं।</w:t>
      </w:r>
    </w:p>
    <w:p>
      <w:pPr/>
      <w:r>
        <w:rPr>
          <w:lang w:val="hi_IN" w:bidi="hi_IN"/>
        </w:rPr>
      </w:r>
      <w:r>
        <w:rPr>
          <w:lang w:val="hi_IN" w:bidi="hi_IN"/>
        </w:rPr>
        <w:t>सोना और पीतल हिलाए जाने की भेंट से आए थे, जिसे कभी-कभी ऊँचाई वाली भेंट कहा जाता था। इससे पहले निर्गमन की पुस्तक में, यहोवा ने मूसा से कहा था कि वह लोगों से निवासस्थान के निर्माण के लिए भेंट माँगे। यहोवा ने उनसे कहा कि वे भेंट को आराधना के एक कार्य के रूप में और साथ ही आनंद की अभिव्यक्ति के रूप में दें। उसने उनसे खास बातें माँगी। ये सभी सामग्री विलासिता की वस्तुएँ थीं—उत्तम गुणवत्ता के धातुएँ, कपड़े, सूत आदि।</w:t>
      </w:r>
    </w:p>
    <w:p>
      <w:pPr/>
      <w:r>
        <w:rPr>
          <w:lang w:val="hi_IN" w:bidi="hi_IN"/>
        </w:rPr>
      </w:r>
      <w:r>
        <w:rPr>
          <w:lang w:val="hi_IN" w:bidi="hi_IN"/>
        </w:rPr>
        <w:t>ऑडियो को रोकें और समूह में इस प्रश्न पर चर्चा करें: आपकी संस्कृति में आप परमेश्वर को भेंट कैसे देते हैं? जब आप भेंट देते हैं तो आप कैसा महसूस करते हैं? इस ऑडियो को यहाँ रोकें।</w:t>
      </w:r>
    </w:p>
    <w:p>
      <w:pPr/>
      <w:r>
        <w:rPr>
          <w:lang w:val="hi_IN" w:bidi="hi_IN"/>
        </w:rPr>
      </w:r>
      <w:r>
        <w:rPr>
          <w:lang w:val="hi_IN" w:bidi="hi_IN"/>
        </w:rPr>
        <w:t>सूचीबद्ध तीनों धातुएँ निवासस्थान और उसके सामान के निर्माण में उपयोग की जाने वाली सामग्रियों में सबसे महंगी थीं।</w:t>
      </w:r>
    </w:p>
    <w:p>
      <w:pPr/>
      <w:r>
        <w:rPr>
          <w:lang w:val="hi_IN" w:bidi="hi_IN"/>
        </w:rPr>
      </w:r>
      <w:r>
        <w:rPr>
          <w:lang w:val="hi_IN" w:bidi="hi_IN"/>
        </w:rPr>
        <w:t>इस्राएलियों ने जो सोना दिया था, वह कुल 29 किक्कार और 730 शेकेल था। यह 991 किलोग्राम के समान था।</w:t>
      </w:r>
    </w:p>
    <w:p>
      <w:pPr/>
      <w:r>
        <w:rPr>
          <w:lang w:val="hi_IN" w:bidi="hi_IN"/>
        </w:rPr>
      </w:r>
      <w:r>
        <w:rPr>
          <w:lang w:val="hi_IN" w:bidi="hi_IN"/>
        </w:rPr>
        <w:t>चाँदी की मात्रा 100 किक्कार और 1775 शेकेल थी, जो 3420 किलोग्राम थी।</w:t>
      </w:r>
    </w:p>
    <w:p>
      <w:pPr/>
      <w:r>
        <w:rPr>
          <w:lang w:val="hi_IN" w:bidi="hi_IN"/>
        </w:rPr>
      </w:r>
      <w:r>
        <w:rPr>
          <w:lang w:val="hi_IN" w:bidi="hi_IN"/>
        </w:rPr>
        <w:t>पीतल की कुल मात्रा 70 किक्कार और 2400 शेकेल थी। यह 2427 किलोग्राम के समान था।</w:t>
      </w:r>
    </w:p>
    <w:p>
      <w:pPr/>
      <w:r>
        <w:rPr>
          <w:lang w:val="hi_IN" w:bidi="hi_IN"/>
        </w:rPr>
      </w:r>
      <w:r>
        <w:rPr>
          <w:lang w:val="hi_IN" w:bidi="hi_IN"/>
        </w:rPr>
        <w:t>आपको पहले के भागों से याद होगा कि एक तोड़ा तीस किलोग्राम होता है, एक शेकेल 10 ग्राम, और एक बेका पाँच ग्राम होता है। इस्राएलियों ने इन वज़नों को मुद्रा के रूप में आदान-प्रदान किया।</w:t>
      </w:r>
    </w:p>
    <w:p>
      <w:pPr/>
      <w:r>
        <w:rPr>
          <w:lang w:val="hi_IN" w:bidi="hi_IN"/>
        </w:rPr>
      </w:r>
      <w:r>
        <w:rPr>
          <w:lang w:val="hi_IN" w:bidi="hi_IN"/>
        </w:rPr>
        <w:t>चाँदी जनगणना कर से आई थी। जनगणना में दर्ज प्रत्येक पुरुष जिसकी आयु 20 वर्ष या उससे अधिक थी। 20 साल से अधिक उम्र के पुरुषों की आबादी 603,550 थी। यह पहली बार है जब पता चल रहा है कि आबादी क्या थी। प्रत्येक व्यक्ति ने एक बेका दिया। बेका आधा पवित्रस्थान के शेकेल के समान है।</w:t>
      </w:r>
    </w:p>
    <w:p>
      <w:pPr/>
      <w:r>
        <w:rPr>
          <w:lang w:val="hi_IN" w:bidi="hi_IN"/>
        </w:rPr>
      </w:r>
      <w:r>
        <w:rPr>
          <w:lang w:val="hi_IN" w:bidi="hi_IN"/>
        </w:rPr>
        <w:t>यह भाग हमें बताता है कि उन्होंने पवित्रस्थान के सभी कार्यों के लिए सोने का उपयोग किया था। यह भाग हमें बताता है कि चाँदी में से कुछ, अर्थात 100 किक्कार, पवित्रस्थान के 100 आधारों के लिए उपयोग किया गया था, और बाकी चाँदी का उपयोग खम्भों के लिए कुंडे बनाने में, बर्तनों के शीर्ष पर चढ़ाने और खम्भों के लिए पट्टियाँ बनाने में किया गया था।</w:t>
      </w:r>
    </w:p>
    <w:p>
      <w:pPr/>
      <w:r>
        <w:rPr>
          <w:lang w:val="hi_IN" w:bidi="hi_IN"/>
        </w:rPr>
      </w:r>
      <w:r>
        <w:rPr>
          <w:lang w:val="hi_IN" w:bidi="hi_IN"/>
        </w:rPr>
        <w:t>उन्होंने पीतल का उपयोग प्रवेश द्वार के आधार, पीतल की वेदी, झंझरी, और सभी बर्तनों को बनाने के लिए किया। उन्होंने आँगन और आँगन के प्रवेश द्वार के आधारों के साथ-साथ पूरे निवास के खूँटों के लिए भी पीतल का उपयोग किया।</w:t>
      </w:r>
    </w:p>
    <w:p>
      <w:pPr/>
      <w:r>
        <w:rPr>
          <w:lang w:val="hi_IN" w:bidi="hi_IN"/>
        </w:rPr>
      </w:r>
      <w:r>
        <w:rPr>
          <w:lang w:val="hi_IN" w:bidi="hi_IN"/>
        </w:rPr>
        <w:t>इस भाग में जिन धातुओं का जिक्र किया गया है, उनसे बनी चीजों की तस्वीरों को दोबारा देखने के लिए ऑडियो को रोकें।</w:t>
      </w:r>
      <w:r>
        <w:rPr>
          <w:lang w:val="hi_IN" w:bidi="hi_IN"/>
        </w:rPr>
      </w:r>
    </w:p>
    <w:p>
      <w:pPr>
        <w:pStyle w:val="Heading3"/>
      </w:pPr>
      <w:r>
        <w:rPr>
          <w:lang w:val="hi_IN" w:bidi="hi_IN"/>
        </w:rPr>
        <w:t>घटनाओं को समझाना</w:t>
      </w:r>
    </w:p>
    <w:p>
      <w:pPr/>
      <w:r>
        <w:rPr>
          <w:lang w:val="hi_IN" w:bidi="hi_IN"/>
        </w:rPr>
      </w:r>
      <w:r>
        <w:rPr>
          <w:lang w:val="hi_IN" w:bidi="hi_IN"/>
        </w:rPr>
        <w:t>निर्गमन 38:21–31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कल्पना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इससे पहले, जब इस्राएलियों ने निवास नहीं बनाया था, तब ईतामार ने मूसा के आदेश का पालन करते हुए उन सभी सामग्रियों को दर्ज किया जो इस्राएली निवास बनाने के लिए लाए और इस्तेमाल किए, विशेष रूप से धातुएँ।</w:t>
      </w:r>
    </w:p>
    <w:p>
      <w:pPr/>
      <w:r>
        <w:rPr>
          <w:lang w:val="hi_IN" w:bidi="hi_IN"/>
        </w:rPr>
      </w:r>
      <w:r>
        <w:rPr>
          <w:b/>
          <w:lang w:val="hi_IN" w:bidi="hi_IN"/>
        </w:rPr>
        <w:t>दूसरे दृश्य में:</w:t>
      </w:r>
      <w:r>
        <w:rPr>
          <w:lang w:val="hi_IN" w:bidi="hi_IN"/>
        </w:rPr>
        <w:t xml:space="preserve"> हम उन दो पुरुषों—बसलेल और ओहोलीआब—के बारे में सीखते हैं, जिन्होंने निवास बनाने में कारीगरों की अगुवाई की थी। हम सीखते हैं कि सामग्री कैसे प्रदान की गई थी।</w:t>
      </w:r>
    </w:p>
    <w:p>
      <w:pPr/>
      <w:r>
        <w:rPr>
          <w:lang w:val="hi_IN" w:bidi="hi_IN"/>
        </w:rPr>
      </w:r>
      <w:r>
        <w:rPr>
          <w:b/>
          <w:lang w:val="hi_IN" w:bidi="hi_IN"/>
        </w:rPr>
        <w:t>तीसरे दृश्य में:</w:t>
      </w:r>
      <w:r>
        <w:rPr>
          <w:lang w:val="hi_IN" w:bidi="hi_IN"/>
        </w:rPr>
        <w:t xml:space="preserve"> हम जानते हैं कि लोग कितना सोना, चाँदी और पीतल लाए थे, और हमें पता चलता है कि इस्राएलियों ने निवास के अलग-अलग हिस्सों में प्रत्येक का कितना उपयोग किया था।</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ईतामार</w:t>
      </w:r>
    </w:p>
    <w:p>
      <w:pPr>
        <w:pStyle w:val="ListBullet"/>
        <w:spacing w:line="240" w:lineRule="auto"/>
        <w:ind w:left="720"/>
      </w:pPr>
      <w:r>
        <w:rPr>
          <w:lang w:val="hi_IN" w:bidi="hi_IN"/>
        </w:rPr>
      </w:r>
      <w:r>
        <w:rPr>
          <w:lang w:val="hi_IN" w:bidi="hi_IN"/>
        </w:rPr>
        <w:t>बसलेल</w:t>
      </w:r>
    </w:p>
    <w:p>
      <w:pPr>
        <w:pStyle w:val="ListBullet"/>
        <w:spacing w:line="240" w:lineRule="auto"/>
        <w:ind w:left="720"/>
      </w:pPr>
      <w:r>
        <w:rPr>
          <w:lang w:val="hi_IN" w:bidi="hi_IN"/>
        </w:rPr>
      </w:r>
      <w:r>
        <w:rPr>
          <w:lang w:val="hi_IN" w:bidi="hi_IN"/>
        </w:rPr>
        <w:t>ओहोलीआब</w:t>
      </w:r>
    </w:p>
    <w:p>
      <w:pPr>
        <w:pStyle w:val="ListBullet"/>
        <w:spacing w:line="240" w:lineRule="auto"/>
        <w:ind w:left="720"/>
      </w:pPr>
      <w:r>
        <w:rPr>
          <w:lang w:val="hi_IN" w:bidi="hi_IN"/>
        </w:rPr>
      </w:r>
      <w:r>
        <w:rPr>
          <w:lang w:val="hi_IN" w:bidi="hi_IN"/>
        </w:rPr>
        <w:t>इस्राएली</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इस्राएलियों ने अभी-अभी निवास और उसमें आने वाली सारी चीज़ों का निर्माण किया है। अब यह भाग उन सोने, चाँदी और पीतल का सारांश है जिनका उपयोग इस्राएली कारीगरों ने निवास बनाने में किया था। सबसे पहले हमें यह सुनने को मिलता है कि इस्राएलियों द्वारा तंबू बनाने से पहले, मूसा ने हारून के चौथे पुत्र इतामार को आज्ञा दी कि वह लेवियों की अगुवाई करते हुए उस सोने, चाँदी और पीतल की मात्रा दर्ज करें जो इस्राएली निवास के लिए लाए थे। फिर कहानी का रुख बदल जाता है और हमें बसलेल और ओहोलीब नामक दो व्यक्तियों के बारे में बताया जाता है, जिन्होंने निवास बनाने वाले कारीगरों की अगुवाई की थी। बसलेल ऊरी का पुत्र था जो यहूदा गोत्र के हूर का पुत्र था। ओहोलीआब दान गोत्र से अहीसामाक का पुत्र था। वह नक्काशीकार और डिजाइनर होने के साथ-साथ नीले, बैंगनी और लाल रंग के धागे और सूक्ष्म बटी हुई सनी के कपड़े में कढ़ाई करने वाला भी था।</w:t>
      </w:r>
    </w:p>
    <w:p>
      <w:pPr/>
      <w:r>
        <w:rPr>
          <w:lang w:val="hi_IN" w:bidi="hi_IN"/>
        </w:rPr>
      </w:r>
      <w:r>
        <w:rPr>
          <w:lang w:val="hi_IN" w:bidi="hi_IN"/>
        </w:rPr>
        <w:t>अब यह भाग सोने, चाँदी और पीतल की उन मात्राओं के बारे में बात करता है जिनका उपयोग इस्राएलियों ने निवास बनाते समय किया था। सोने की मात्रा 29 किक्कार और 730 शेकेल थी। यह 991 किलोग्राम के समान था।</w:t>
      </w:r>
    </w:p>
    <w:p>
      <w:pPr/>
      <w:r>
        <w:rPr>
          <w:lang w:val="hi_IN" w:bidi="hi_IN"/>
        </w:rPr>
      </w:r>
      <w:r>
        <w:rPr>
          <w:lang w:val="hi_IN" w:bidi="hi_IN"/>
        </w:rPr>
        <w:t>चाँदी की मात्रा 100 किक्कार और 1775 शेकेल थी। यह 3420 किलोग्राम था</w:t>
      </w:r>
    </w:p>
    <w:p>
      <w:pPr/>
      <w:r>
        <w:rPr>
          <w:lang w:val="hi_IN" w:bidi="hi_IN"/>
        </w:rPr>
      </w:r>
      <w:r>
        <w:rPr>
          <w:lang w:val="hi_IN" w:bidi="hi_IN"/>
        </w:rPr>
        <w:t>पीतल की कुल मात्रा 70 किक्कार और 2400 शेकेल थी। यह 2427 किलोग्राम था।</w:t>
      </w:r>
    </w:p>
    <w:p>
      <w:pPr>
        <w:pStyle w:val="ListBullet"/>
        <w:spacing w:line="240" w:lineRule="auto"/>
        <w:ind w:left="720"/>
      </w:pPr>
      <w:r>
        <w:rPr>
          <w:lang w:val="hi_IN" w:bidi="hi_IN"/>
        </w:rPr>
      </w:r>
      <w:r>
        <w:rPr>
          <w:lang w:val="hi_IN" w:bidi="hi_IN"/>
        </w:rPr>
        <w:t>रुकें और समूह में चर्चा करें कि आपने पहले किक्कार और शेकेल के लिए किस शब्द को चुना है, और चर्चा करें कि आप बेका के अर्थ का अनुवाद कैसे करेंगे, जो आधा शेकेल है। अपनी मदद के लिए इन रूपांतरणों का उपयोग करें:</w:t>
      </w:r>
    </w:p>
    <w:p>
      <w:pPr>
        <w:pStyle w:val="ListBullet"/>
        <w:spacing w:line="240" w:lineRule="auto"/>
        <w:ind w:left="720"/>
      </w:pPr>
      <w:r>
        <w:rPr>
          <w:lang w:val="hi_IN" w:bidi="hi_IN"/>
        </w:rPr>
      </w:r>
      <w:r>
        <w:rPr>
          <w:lang w:val="hi_IN" w:bidi="hi_IN"/>
        </w:rPr>
        <w:t>आपको धातु की ऐसी वस्तुएँ या टुकड़े ढूँढना सहायक लग सकता है जिनका वजन एक किक्कार, एक शेकेल और बेका के बराबर हो। ऑडियो को यहाँ रोकें।</w:t>
      </w:r>
    </w:p>
    <w:p>
      <w:pPr/>
      <w:r>
        <w:rPr>
          <w:lang w:val="hi_IN" w:bidi="hi_IN"/>
        </w:rPr>
      </w:r>
      <w:r>
        <w:rPr>
          <w:lang w:val="hi_IN" w:bidi="hi_IN"/>
        </w:rPr>
        <w:t>निवास के विभिन्न भागों पर ध्यान दें और जानें कि प्रत्येक भाग का उपयोग किस लिए किया जाता है। ध्यान दें कि अलग-अलग हिस्सों के लिए किन धातुओं का उपयोग किया जाता है।</w:t>
      </w:r>
    </w:p>
    <w:p>
      <w:pPr/>
      <w:r>
        <w:rPr>
          <w:lang w:val="hi_IN" w:bidi="hi_IN"/>
        </w:rPr>
      </w:r>
      <w:r>
        <w:rPr>
          <w:lang w:val="hi_IN" w:bidi="hi_IN"/>
        </w:rPr>
        <w:t>रुकें और यदि सम्भव हो तो रंगों का उपयोग करके निवास को चित्रित करें ताकि यह दिखाया जा सके कि तीनों अलग-अलग धातुएँ कहाँ उपयोग किया गया था। ऑडियो को यहाँ रोकें।</w:t>
      </w:r>
    </w:p>
    <w:p>
      <w:pPr/>
      <w:r>
        <w:rPr>
          <w:lang w:val="hi_IN" w:bidi="hi_IN"/>
        </w:rPr>
      </w:r>
      <w:r>
        <w:rPr>
          <w:lang w:val="hi_IN" w:bidi="hi_IN"/>
        </w:rPr>
        <w:t>इस बात पर ध्यान दें कि अलग-अलग धातुएँ कहाँ से आई थीं। सोना और पीतल हिलाए जाने की भेंट से थे। इससे पहले निर्गमन की पुस्तक में मूसा ने लोगों से निवास के लिए आवश्यक विशिष्ट वस्तुओं के लिए भेंट देने को कहा था। आपको याद होगा कि जब इस्राएली मिस्र से निकले थे, तो उन्होंने मिस्रियों से कुछ वस्तुएँ माँगी थीं।</w:t>
      </w:r>
    </w:p>
    <w:p>
      <w:pPr/>
      <w:r>
        <w:rPr>
          <w:lang w:val="hi_IN" w:bidi="hi_IN"/>
        </w:rPr>
      </w:r>
      <w:r>
        <w:rPr>
          <w:lang w:val="hi_IN" w:bidi="hi_IN"/>
        </w:rPr>
        <w:t>चाँदी जनगणना कर से आई थी। बीस साल या उससे अधिक उम्र के प्रत्येक पुरुष की गणना जनगणना में होती थी, और उन्हें एक बेका, या आधा शेकेल देना होता था। 603,550 पुरुष थे।</w:t>
      </w:r>
    </w:p>
    <w:p>
      <w:pPr/>
      <w:r>
        <w:rPr>
          <w:lang w:val="hi_IN" w:bidi="hi_IN"/>
        </w:rPr>
      </w:r>
      <w:r>
        <w:rPr>
          <w:lang w:val="hi_IN" w:bidi="hi_IN"/>
        </w:rPr>
        <w:t>अब, समूह को इस भाग और उसके कार्यों की कल्पना करने के लिए कथापट बनाना, चित्र बनाना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38:21–31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ईतामार</w:t>
      </w:r>
    </w:p>
    <w:p>
      <w:pPr>
        <w:pStyle w:val="ListBullet"/>
        <w:spacing w:line="240" w:lineRule="auto"/>
        <w:ind w:left="720"/>
      </w:pPr>
      <w:r>
        <w:rPr>
          <w:lang w:val="hi_IN" w:bidi="hi_IN"/>
        </w:rPr>
      </w:r>
      <w:r>
        <w:rPr>
          <w:lang w:val="hi_IN" w:bidi="hi_IN"/>
        </w:rPr>
        <w:t>बसलेल</w:t>
      </w:r>
    </w:p>
    <w:p>
      <w:pPr>
        <w:pStyle w:val="ListBullet"/>
        <w:spacing w:line="240" w:lineRule="auto"/>
        <w:ind w:left="720"/>
      </w:pPr>
      <w:r>
        <w:rPr>
          <w:lang w:val="hi_IN" w:bidi="hi_IN"/>
        </w:rPr>
      </w:r>
      <w:r>
        <w:rPr>
          <w:lang w:val="hi_IN" w:bidi="hi_IN"/>
        </w:rPr>
        <w:t>ओहोलीआब</w:t>
      </w:r>
    </w:p>
    <w:p>
      <w:pPr>
        <w:pStyle w:val="ListBullet"/>
        <w:spacing w:line="240" w:lineRule="auto"/>
        <w:ind w:left="720"/>
      </w:pPr>
      <w:r>
        <w:rPr>
          <w:lang w:val="hi_IN" w:bidi="hi_IN"/>
        </w:rPr>
      </w:r>
      <w:r>
        <w:rPr>
          <w:lang w:val="hi_IN" w:bidi="hi_IN"/>
        </w:rPr>
        <w:t>इस्राएली</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नाटक को रोककर उस पात्र की भूमिका निभाने वाले व्यक्ति से पूछें, "आप क्या महसूस कर रहे हैं या क्या सोच रहे हैं?" पात्र की भूमिका निभाने वाले व्यक्ति को यह उत्तर देना चाहिए कि अगर वह उस पात्र के स्थान पर होता तो वह कैसा महसूस करता या क्या सोचता। उसके बाद नाटक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अभिनय करें कि मूसा ने ईतामार को लेवियों की अगुवाई करने का आदेश दिया ताकि वे निवास के निर्माण में उपयोग की गई सभी सामग्रियों की सूची बना सकें।</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ईतामार की भूमिका निभाने वाले व्यक्ति से पूछें, "जब मूसा आपको यह आज्ञा देता है, तो आप क्या महसूस कर रहे हैं?" वह व्यक्ति इस तरह उत्तर दे सकता है, “मुझे गर्व है कि उसने मुझसे पूछा है,” या “थोड़ा चिंतित हूँ क्योंकि यह एक बड़ा काम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बसलेल और ओहोलीआब द्वारा निवास के हिस्सों का निर्माण करने का अभिनय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बसलेल की भूमिका निभाने वाले व्यक्ति से पूछें, "जब मूसा ने आपसे निवास के निर्माण की अगुवाई करने के लिए कहा तो आपको कैसा महसूस हुआ?" वह व्यक्ति इस तरह उत्तर दे सकता है, "विनम्र हूँ कि परमेश्वर ने मुझे चुना है," या "थोड़ा डर गया हूँ, लेकिन मुझे पता था कि यहोवा मेरी मदद करेगा।"</w:t>
      </w:r>
    </w:p>
    <w:p>
      <w:pPr>
        <w:pStyle w:val="ListBullet"/>
        <w:spacing w:line="240" w:lineRule="auto"/>
        <w:ind w:left="720"/>
      </w:pPr>
      <w:r>
        <w:rPr>
          <w:lang w:val="hi_IN" w:bidi="hi_IN"/>
        </w:rPr>
      </w:r>
      <w:r>
        <w:rPr>
          <w:lang w:val="hi_IN" w:bidi="hi_IN"/>
        </w:rPr>
        <w:t>मूसा की भूमिका निभाने वाले व्यक्ति से पूछें, "जब आपने बसलेल और ओहोलीआब को निवास बनाते हुए देखा तो आपको कैसा महसूस हुआ?" वह व्यक्ति इस तरह उत्तर दे सकता है, “मैं आश्चर्यचकित था और विस्मित था कि यहोवा ने केवल सही कौशल वाले सही लोगों को निवास बनाने में सहायता के लिए भेजा था।”</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निर्गमन (Exodus) में पहले बताए गए उस प्रसंग का अभिनय करें जहाँ मूसा हिलाए जाने की भेंटें माँगता है और लोग अपनी भेंटों को लाते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भूमिका निभाने वाले लोगों से पूछें, "आप ये सब चीजें क्यों ला रहे हैं?" वह व्यक्ति इस तरह उत्तर दे सकता है, "यहोवा ने नीचे आने और हमारे साथ रहने का फैसला किया है। इसलिए हमें इस सभा के स्थान को बनाने के लिए उसे सबसे अच्छा देना होगा," या "जब हम मिस्र से निकले थे, तो हमें यह धन एक कारण से दिया गया था। हमें अब इसका उपयोग यहोवा की आराधना करने के लिए करना चाहिए," या "निवास सबसे अच्छा होना चाहिए।"</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अभिनय करें कि ईतामार मूसा को उपयोग की गई मात्राओं की सूची देता है। उसे मूसा से कहना चाहिए कि कारीगरों ने 991 किलोग्राम सोना, 3420 किलोग्राम चाँदी और 2427 किलोग्राम पीतल का उपयोग किया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ईतामार की भूमिका निभाने वाले व्यक्ति से पूछें, "सोने का उपयोग किस लिए किया गया था?" वह व्यक्ति उत्तर दे सकता है, "सोने का उपयोग पवित्रस्थान के लिए सब कुछ बनाने में किया जाता था।"</w:t>
      </w:r>
    </w:p>
    <w:p>
      <w:pPr>
        <w:pStyle w:val="ListBullet"/>
        <w:spacing w:line="240" w:lineRule="auto"/>
        <w:ind w:left="720"/>
      </w:pPr>
      <w:r>
        <w:rPr>
          <w:lang w:val="hi_IN" w:bidi="hi_IN"/>
        </w:rPr>
      </w:r>
      <w:r>
        <w:rPr>
          <w:lang w:val="hi_IN" w:bidi="hi_IN"/>
        </w:rPr>
        <w:t>उनसे यह भी पूछें, "चाँदी और पीतल का उपयोग किस लिए किया जाता था?" वे उत्तर दे सकते हैं, "उनका उपयोग निवास के अंदर और बाहर अन्य सामान के लिए किया गया था," या वे पूरा विवरण दे सकते हैं: "इसमें से कुछ चाँदी पवित्रस्थान के 100 आधारों में उपयोग किया गया था, और बाकी का उपयोग खम्भों के लिए कुंडे बनाने में, बर्तनों के शीर्ष पर चढ़ाने में, और खम्भों के लिए पट्टियाँ बनाने में किया गया था। उन्होंने पीतल का उपयोग प्रवेश द्वार के आधार, पीतल की वेदी, झंझरी, और सभी बर्तनों को बनाने के लिए किया। आँगन और आँगन के प्रवेश द्वार के आधारों के लिए, साथ ही पूरे निवास के खूँटों के लिए भी।"</w:t>
      </w:r>
    </w:p>
    <w:p>
      <w:pPr>
        <w:pStyle w:val="ListBullet"/>
        <w:spacing w:line="240" w:lineRule="auto"/>
        <w:ind w:left="720"/>
      </w:pPr>
      <w:r>
        <w:rPr>
          <w:lang w:val="hi_IN" w:bidi="hi_IN"/>
        </w:rPr>
      </w:r>
      <w:r>
        <w:rPr>
          <w:lang w:val="hi_IN" w:bidi="hi_IN"/>
        </w:rPr>
        <w:t>उनसे पूछें, "यह सब धातु कहाँ से आई?" वह उत्तर दे सकता है, "इस्राएलियों ने यह सोना और पीतल हिलाए जाने की भेंट में दिया था। इस्राएलियों ने जनगणना के दौरान यह चाँदी दी थी।"</w:t>
      </w:r>
      <w:r>
        <w:rPr>
          <w:lang w:val="hi_IN" w:bidi="hi_IN"/>
        </w:rPr>
      </w:r>
    </w:p>
    <w:p>
      <w:pPr>
        <w:pStyle w:val="Heading3"/>
      </w:pPr>
      <w:r>
        <w:rPr>
          <w:lang w:val="hi_IN" w:bidi="hi_IN"/>
        </w:rPr>
        <w:t>आवश्यक जानकारी</w:t>
      </w:r>
    </w:p>
    <w:p>
      <w:pPr/>
      <w:r>
        <w:rPr>
          <w:lang w:val="hi_IN" w:bidi="hi_IN"/>
        </w:rPr>
      </w:r>
      <w:r>
        <w:rPr>
          <w:lang w:val="hi_IN" w:bidi="hi_IN"/>
        </w:rPr>
        <w:t>निर्गमन 38:21–31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इस भाग में उन सामग्रियों की मात्रा की सूची दी गई है जिनका उपयोग लोगों ने निवास, या मिलाप के तम्बू के निर्माण में किया था, जिसे कभी-कभी </w:t>
      </w:r>
      <w:r>
        <w:rPr>
          <w:lang w:val="hi_IN" w:bidi="hi_IN"/>
        </w:rPr>
        <w:t>वाचा</w:t>
      </w:r>
      <w:r>
        <w:rPr>
          <w:lang w:val="hi_IN" w:bidi="hi_IN"/>
        </w:rPr>
        <w:t xml:space="preserve"> या </w:t>
      </w:r>
      <w:r>
        <w:rPr>
          <w:b/>
          <w:lang w:val="hi_IN" w:bidi="hi_IN"/>
        </w:rPr>
        <w:t>साक्षी</w:t>
      </w:r>
      <w:r>
        <w:rPr>
          <w:lang w:val="hi_IN" w:bidi="hi_IN"/>
        </w:rPr>
        <w:t xml:space="preserve"> का तम्बू भी कहा जाता है। इस मामले में वाचा, या साक्षी, व्यवस्था की पत्थर की तख्तियों को दर्शाता है, जिन्हें </w:t>
      </w:r>
      <w:r>
        <w:rPr>
          <w:b/>
          <w:lang w:val="hi_IN" w:bidi="hi_IN"/>
        </w:rPr>
        <w:t>इस्राएलियों</w:t>
      </w:r>
      <w:r>
        <w:rPr>
          <w:lang w:val="hi_IN" w:bidi="hi_IN"/>
        </w:rPr>
        <w:t xml:space="preserve"> को वाचा के सन्दूक में निवास में रखना था। </w:t>
      </w:r>
    </w:p>
    <w:p>
      <w:pPr/>
      <w:r>
        <w:rPr>
          <w:lang w:val="hi_IN" w:bidi="hi_IN"/>
        </w:rPr>
      </w:r>
      <w:r>
        <w:rPr>
          <w:b/>
          <w:lang w:val="hi_IN" w:bidi="hi_IN"/>
        </w:rPr>
        <w:t>निवास</w:t>
      </w:r>
      <w:r>
        <w:rPr>
          <w:lang w:val="hi_IN" w:bidi="hi_IN"/>
        </w:rPr>
        <w:t xml:space="preserve"> और </w:t>
      </w:r>
      <w:r>
        <w:rPr>
          <w:b/>
          <w:lang w:val="hi_IN" w:bidi="hi_IN"/>
        </w:rPr>
        <w:t>वाचा के सन्दूक</w:t>
      </w:r>
      <w:r>
        <w:rPr>
          <w:lang w:val="hi_IN" w:bidi="hi_IN"/>
        </w:rPr>
        <w:t xml:space="preserve"> के लिए उसी शब्द का उपयोग करें जिसका उपयोग आपने पहले किया है। </w:t>
      </w:r>
      <w:r>
        <w:rPr>
          <w:lang w:val="hi_IN" w:bidi="hi_IN"/>
        </w:rPr>
        <w:t>निवास</w:t>
      </w:r>
      <w:r>
        <w:rPr>
          <w:lang w:val="hi_IN" w:bidi="hi_IN"/>
        </w:rPr>
        <w:t xml:space="preserve"> और </w:t>
      </w:r>
      <w:r>
        <w:rPr>
          <w:b/>
          <w:lang w:val="hi_IN" w:bidi="hi_IN"/>
        </w:rPr>
        <w:t>वाचा का सन्दूक</w:t>
      </w:r>
      <w:r>
        <w:rPr>
          <w:lang w:val="hi_IN" w:bidi="hi_IN"/>
        </w:rPr>
        <w:t xml:space="preserve"> मुख्य शब्दावली में हैं।</w:t>
      </w:r>
    </w:p>
    <w:p>
      <w:pPr/>
      <w:r>
        <w:rPr>
          <w:lang w:val="hi_IN" w:bidi="hi_IN"/>
        </w:rPr>
      </w:r>
      <w:r>
        <w:rPr>
          <w:lang w:val="hi_IN" w:bidi="hi_IN"/>
        </w:rPr>
        <w:t xml:space="preserve">इस्राएली कारीगरों ने पवित्रस्थान, या निवास के निर्माण में सोने, चाँदी और </w:t>
      </w:r>
      <w:r>
        <w:rPr>
          <w:b/>
          <w:lang w:val="hi_IN" w:bidi="hi_IN"/>
        </w:rPr>
        <w:t>पीतल</w:t>
      </w:r>
      <w:r>
        <w:rPr>
          <w:lang w:val="hi_IN" w:bidi="hi_IN"/>
        </w:rPr>
        <w:t xml:space="preserve"> का उपयोग किया। </w:t>
      </w:r>
      <w:r>
        <w:rPr>
          <w:b/>
          <w:lang w:val="hi_IN" w:bidi="hi_IN"/>
        </w:rPr>
        <w:t>पवित्रस्थान</w:t>
      </w:r>
      <w:r>
        <w:rPr>
          <w:lang w:val="hi_IN" w:bidi="hi_IN"/>
        </w:rPr>
        <w:t xml:space="preserve"> के लिए उसी शब्द का उपयोग करें जो पहले उपयोग किया गया था। </w:t>
      </w:r>
      <w:r>
        <w:rPr>
          <w:b/>
          <w:lang w:val="hi_IN" w:bidi="hi_IN"/>
        </w:rPr>
        <w:t>पवित्रस्थान</w:t>
      </w:r>
      <w:r>
        <w:rPr>
          <w:lang w:val="hi_IN" w:bidi="hi_IN"/>
        </w:rPr>
        <w:t xml:space="preserve"> के बारे में अधिक जानकारी के लिए मुख्य शब्दावली देखें।</w:t>
      </w:r>
    </w:p>
    <w:p>
      <w:pPr/>
      <w:r>
        <w:rPr>
          <w:lang w:val="hi_IN" w:bidi="hi_IN"/>
        </w:rPr>
      </w:r>
      <w:r>
        <w:rPr>
          <w:lang w:val="hi_IN" w:bidi="hi_IN"/>
        </w:rPr>
        <w:t>ओहोलीआब एक नक्काशीकार और डिजाइनर था, और नीले, बैंगनी और लाल रंग के धागे में कढ़ाई करने वाला था।</w:t>
      </w:r>
    </w:p>
    <w:p>
      <w:pPr/>
      <w:r>
        <w:rPr>
          <w:lang w:val="hi_IN" w:bidi="hi_IN"/>
        </w:rPr>
      </w:r>
      <w:r>
        <w:rPr>
          <w:lang w:val="hi_IN" w:bidi="hi_IN"/>
        </w:rPr>
        <w:t>नक्काशीकार वह व्यक्ति होता था जो वस्तु को सजाने के लिए कठोर वस्तुओं पर निशान काटता था। डिजाइनर वह व्यक्ति होता है जो योजना बनाता है कि कोई चीज़ कैसे बनाई जाएगी। कढ़ाई करने वाला वह व्यक्ति होता है जो सुई-धागे से सजावट करता है। कढ़ाई करने वाले, डिज़ाइनर और नक्काशीकार के लिए उन्हीं शब्दों का प्रयोग करें जिनका प्रयोग आपने पिछले भागों में किया है। लोगों ने निवास के सामान के लिए जिन रंगों का उपयोग किया था, वे सबसे समृद्ध और सबसे अच्छे रंग थे।</w:t>
      </w:r>
    </w:p>
    <w:p>
      <w:pPr/>
      <w:r>
        <w:rPr>
          <w:lang w:val="hi_IN" w:bidi="hi_IN"/>
        </w:rPr>
      </w:r>
      <w:r>
        <w:rPr>
          <w:lang w:val="hi_IN" w:bidi="hi_IN"/>
        </w:rPr>
        <w:t xml:space="preserve">इस लेख में प्रत्येक प्रकार की धातु की मात्रा का वर्णन किक्कार, </w:t>
      </w:r>
      <w:r>
        <w:rPr>
          <w:b/>
          <w:lang w:val="hi_IN" w:bidi="hi_IN"/>
        </w:rPr>
        <w:t>शेकेल</w:t>
      </w:r>
      <w:r>
        <w:rPr>
          <w:lang w:val="hi_IN" w:bidi="hi_IN"/>
        </w:rPr>
        <w:t xml:space="preserve"> और बेका का उपयोग करके किया गया है।</w:t>
      </w:r>
    </w:p>
    <w:p>
      <w:pPr/>
      <w:r>
        <w:rPr>
          <w:lang w:val="hi_IN" w:bidi="hi_IN"/>
        </w:rPr>
      </w:r>
      <w:r>
        <w:rPr>
          <w:lang w:val="hi_IN" w:bidi="hi_IN"/>
        </w:rPr>
        <w:t>एक किक्कार एक चपटी, गोल, सोने या चाँदी की चपटी या गोल आकार की रोटी होती थी जिसका वजन लगभग 30 किलोग्राम होता था।</w:t>
      </w:r>
    </w:p>
    <w:p>
      <w:pPr/>
      <w:r>
        <w:rPr>
          <w:lang w:val="hi_IN" w:bidi="hi_IN"/>
        </w:rPr>
      </w:r>
      <w:r>
        <w:rPr>
          <w:lang w:val="hi_IN" w:bidi="hi_IN"/>
        </w:rPr>
        <w:t>एक शेकेल, या पवित्रस्थान का शेकेल, लगभग 10 ग्राम वजन का था।</w:t>
      </w:r>
    </w:p>
    <w:p>
      <w:pPr/>
      <w:r>
        <w:rPr>
          <w:lang w:val="hi_IN" w:bidi="hi_IN"/>
        </w:rPr>
      </w:r>
      <w:r>
        <w:rPr>
          <w:lang w:val="hi_IN" w:bidi="hi_IN"/>
        </w:rPr>
        <w:t>एक बेका आधा शेकेल था, जो पाँच ग्राम होता है।</w:t>
      </w:r>
    </w:p>
    <w:p>
      <w:pPr/>
      <w:r>
        <w:rPr>
          <w:lang w:val="hi_IN" w:bidi="hi_IN"/>
        </w:rPr>
      </w:r>
      <w:r>
        <w:rPr>
          <w:lang w:val="hi_IN" w:bidi="hi_IN"/>
        </w:rPr>
        <w:t>किक्कार और शेकेल के लिए उन्हीं शब्दों का उपयोग करें जिनका उपयोग आपने पिछले भागों में किया है।</w:t>
      </w:r>
    </w:p>
    <w:p>
      <w:pPr/>
      <w:r>
        <w:rPr>
          <w:lang w:val="hi_IN" w:bidi="hi_IN"/>
        </w:rPr>
      </w:r>
      <w:r>
        <w:rPr>
          <w:lang w:val="hi_IN" w:bidi="hi_IN"/>
        </w:rPr>
        <w:t xml:space="preserve">यहाँ रुकें और समूह में चर्चा करें कि आप </w:t>
      </w:r>
      <w:r>
        <w:rPr>
          <w:b/>
          <w:lang w:val="hi_IN" w:bidi="hi_IN"/>
        </w:rPr>
        <w:t>बेका</w:t>
      </w:r>
      <w:r>
        <w:rPr>
          <w:lang w:val="hi_IN" w:bidi="hi_IN"/>
        </w:rPr>
        <w:t xml:space="preserve"> के लिए किस शब्द या वाक्यांश का उपयोग करेंगे। यदि आपने बाइबल की किसी अन्य पुस्तक में इस शब्द का पहले ही अनुवाद किया है, तो यहाँ भी उसी शब्द का उपयोग करें जो आपने वहाँ किया था। इस ऑडियो को यहाँ रोकें।</w:t>
      </w:r>
    </w:p>
    <w:p>
      <w:pPr/>
      <w:r>
        <w:rPr>
          <w:lang w:val="hi_IN" w:bidi="hi_IN"/>
        </w:rPr>
      </w:r>
      <w:r>
        <w:rPr>
          <w:lang w:val="hi_IN" w:bidi="hi_IN"/>
        </w:rPr>
        <w:t>इस भाग में कहा गया है कि सोना और पीतल हिलाए जाने की भेंट से आए थे।</w:t>
      </w:r>
    </w:p>
    <w:p>
      <w:pPr/>
      <w:r>
        <w:rPr>
          <w:lang w:val="hi_IN" w:bidi="hi_IN"/>
        </w:rPr>
      </w:r>
      <w:r>
        <w:rPr>
          <w:lang w:val="hi_IN" w:bidi="hi_IN"/>
        </w:rPr>
        <w:t xml:space="preserve">इस प्रकार की भेंट उन अन्य </w:t>
      </w:r>
      <w:r>
        <w:rPr>
          <w:lang w:val="hi_IN" w:bidi="hi_IN"/>
        </w:rPr>
        <w:t>बलि</w:t>
      </w:r>
      <w:r>
        <w:rPr>
          <w:lang w:val="hi_IN" w:bidi="hi_IN"/>
        </w:rPr>
        <w:t xml:space="preserve"> भेंटों से भिन्न थी जिन्हें वेदी पर जलाया जाता था। मूसा ने लोगों से निवास के निर्माण के लिए भेंट माँगी थी। उनसे कहा गया था कि वे भेंट को </w:t>
      </w:r>
      <w:r>
        <w:rPr>
          <w:b/>
          <w:lang w:val="hi_IN" w:bidi="hi_IN"/>
        </w:rPr>
        <w:t>आराधना</w:t>
      </w:r>
      <w:r>
        <w:rPr>
          <w:lang w:val="hi_IN" w:bidi="hi_IN"/>
        </w:rPr>
        <w:t xml:space="preserve"> के एक कार्य के रूप में और साथ ही आनंद की अभिव्यक्ति के रूप में दें। हिलाए जाने की भेंट के लिए उसी शब्द या वाक्यांश का प्रयोग करें जिसका प्रयोग आपने पिछले भागों में किया है। </w:t>
      </w:r>
      <w:r>
        <w:rPr>
          <w:lang w:val="hi_IN" w:bidi="hi_IN"/>
        </w:rPr>
        <w:t>भेंट</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निर्गमन 38:21–31 का ऑडियो संस्करण सबसे आसानी से समझ में आने वाले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सुनाए।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आपको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निर्गमन 39:1–7</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39:1–7 को सुनें और अपने मनों में रखें।</w:t>
      </w:r>
    </w:p>
    <w:p>
      <w:pPr/>
      <w:r>
        <w:rPr>
          <w:lang w:val="hi_IN" w:bidi="hi_IN"/>
        </w:rPr>
      </w:r>
      <w:r>
        <w:rPr>
          <w:lang w:val="hi_IN" w:bidi="hi_IN"/>
        </w:rPr>
        <w:t xml:space="preserve">यदि सम्भव हो तो निर्गमन 39:1–7 का ऑडियो संस्करण तीन बार, तीन अलग-अलग अनुवादों में सुनें। </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39:1–7 का ऑडियो संस्करण सबसे आसानी से समझ में आने वाले अनुवाद में सुनें।</w:t>
      </w:r>
    </w:p>
    <w:p>
      <w:pPr/>
      <w:r>
        <w:rPr>
          <w:lang w:val="hi_IN" w:bidi="hi_IN"/>
        </w:rPr>
      </w:r>
      <w:r>
        <w:rPr>
          <w:lang w:val="hi_IN" w:bidi="hi_IN"/>
        </w:rPr>
        <w:t>पिछले भाग में उन कारीगरों और उन सामग्रियों के नाम बताए गए हैं जिनका उपयोग उन्होंने निवास बनाने में किया था।</w:t>
      </w:r>
    </w:p>
    <w:p>
      <w:pPr/>
      <w:r>
        <w:rPr>
          <w:lang w:val="hi_IN" w:bidi="hi_IN"/>
        </w:rPr>
      </w:r>
      <w:r>
        <w:rPr>
          <w:lang w:val="hi_IN" w:bidi="hi_IN"/>
        </w:rPr>
        <w:t>अगले तीन भाग इस बारे में बात करते हैं कि कैसे कारीगरों ने महायाजक के वस्त्र बनाए। इस भाग का पहला वाक्य तीनों भागों का एक सामान्य परिचय है। वाक्य में कहा गया है कि "उन्होंने" पवित्र स्थान में सेवा करने के लिए नीले, बैंगनी और चमकीले लाल धागों से सुंदर याजक वस्त्र बनाए। "उन्होंने" शब्द बसलेल, ओहोलीआब और अन्य कुशल कारीगरों को दर्शाता है जिन्हें यहोवा ने अपनी आत्मा से बुद्धि और कौशल दिया था। वे वही लोग थे जिन्होंने निवास बनाया था। ये कारीगर याजकों के लिए निवास में सेवा करने के लिए वस्त्र बनाते थे। कारीगरों ने हारून के लिए पवित्र वस्त्र, या विशेष रूप से अलग किए गए वस्त्र बनाए, जिनका उपयोग वह यहोवा की सेवा में महायाजक के रूप में करेगा। कारीगरों ने उन्हें ठीक वैसे ही बनाया जैसे यहोवा ने मूसा को आज्ञा दी थी। यहोवा ने तय किया कि वस्त्र कैसे दिखेंगे, जिसमें सबसे छोटे-छोटे विवरण भी शामिल थे। उसने मूसा को आज्ञा दी, और मूसा ने यह सुनिश्चित किया कि कारीगर यहोवा द्वारा मूसा को दिए गए निर्देशों के अनुसार कपड़े बनाएँ।</w:t>
      </w:r>
    </w:p>
    <w:p>
      <w:pPr/>
      <w:r>
        <w:rPr>
          <w:lang w:val="hi_IN" w:bidi="hi_IN"/>
        </w:rPr>
      </w:r>
      <w:r>
        <w:rPr>
          <w:lang w:val="hi_IN" w:bidi="hi_IN"/>
        </w:rPr>
        <w:t>यह भाग याजकों के वस्त्रों की एक वस्तु—एपोद—पर केंद्रित है। एपोद एक प्रकार का वस्त्र था, जो उस समय सामान्य रूप से इस्तेमाल किया जाता था, पर वह बहुत सादा या बहुत सजावटी भी हो सकता था। आपको याद होगा कि हम ठीक-ठीक नहीं जानते कि एपोद कैसा था, पर हम जानते हैं कि वह कंधों से जाँघों तक शरीर को ढकता था। कुशल कारीगरों ने शायद एपोद को आगे की तरफ कपड़े के दो टुकड़ों और पीछे की तरफ कपड़े के दो टुकड़ों से बनाया था। एक और संभावना यह है कि उन्होंने एपोद को सामग्री के दो टुकड़ों से बनाया होगा, एक शरीर के सामने और दूसरा शरीर के पीछे।</w:t>
      </w:r>
    </w:p>
    <w:p>
      <w:pPr/>
      <w:r>
        <w:rPr>
          <w:lang w:val="hi_IN" w:bidi="hi_IN"/>
        </w:rPr>
      </w:r>
      <w:r>
        <w:rPr>
          <w:lang w:val="hi_IN" w:bidi="hi_IN"/>
        </w:rPr>
        <w:t xml:space="preserve">यहाँ रुकें और एक समूह के रूप में </w:t>
      </w:r>
      <w:r>
        <w:rPr>
          <w:b/>
          <w:lang w:val="hi_IN" w:bidi="hi_IN"/>
        </w:rPr>
        <w:t>महायाजक के एपोद के संभावित रूपों</w:t>
      </w:r>
      <w:r>
        <w:rPr>
          <w:lang w:val="hi_IN" w:bidi="hi_IN"/>
        </w:rPr>
        <w:t xml:space="preserve"> की तस्वीर देखें। इस ऑडियो को यहाँ रोकें।</w:t>
      </w:r>
    </w:p>
    <w:p>
      <w:pPr/>
      <w:r>
        <w:rPr>
          <w:lang w:val="hi_IN" w:bidi="hi_IN"/>
        </w:rPr>
      </w:r>
      <w:r>
        <w:rPr>
          <w:lang w:val="hi_IN" w:bidi="hi_IN"/>
        </w:rPr>
        <w:t>महायाजक का एपोद बहुत सजावटी है और देखने में बहुत प्रभावशाली लगता है। इस भाग में कहा गया है कि "उसने" जिसका अर्थ है बसलेल ने, संभवतः अपने सहायकों के साथ, एपोद को सोने, नीले, बैंगनी और चमकीले लाल सूत और सूक्ष्म सनी के कपड़ों से बनाया था। कारीगरों ने एपोद के लिए सामग्री बुनी, या उसे सोने के सजावटी धागों और नीले, बैंगनी और चमकीले लाल धागों से सजाया। मुख्य सामग्री सूक्ष्म बटा हुआ सनी का कपड़ा था।</w:t>
      </w:r>
    </w:p>
    <w:p>
      <w:pPr/>
      <w:r>
        <w:rPr>
          <w:lang w:val="hi_IN" w:bidi="hi_IN"/>
        </w:rPr>
      </w:r>
      <w:r>
        <w:rPr>
          <w:lang w:val="hi_IN" w:bidi="hi_IN"/>
        </w:rPr>
        <w:t xml:space="preserve">यहाँ रुकें और समूह में </w:t>
      </w:r>
      <w:r>
        <w:rPr>
          <w:b/>
          <w:lang w:val="hi_IN" w:bidi="hi_IN"/>
        </w:rPr>
        <w:t>सोने के धागे</w:t>
      </w:r>
      <w:r>
        <w:rPr>
          <w:lang w:val="hi_IN" w:bidi="hi_IN"/>
        </w:rPr>
        <w:t xml:space="preserve">, </w:t>
      </w:r>
      <w:r>
        <w:rPr>
          <w:b/>
          <w:lang w:val="hi_IN" w:bidi="hi_IN"/>
        </w:rPr>
        <w:t>नीले धागे,</w:t>
      </w:r>
      <w:r>
        <w:rPr>
          <w:lang w:val="hi_IN" w:bidi="hi_IN"/>
        </w:rPr>
        <w:t xml:space="preserve"> </w:t>
      </w:r>
      <w:r>
        <w:rPr>
          <w:b/>
          <w:lang w:val="hi_IN" w:bidi="hi_IN"/>
        </w:rPr>
        <w:t>बैंगनी धागे</w:t>
      </w:r>
      <w:r>
        <w:rPr>
          <w:lang w:val="hi_IN" w:bidi="hi_IN"/>
        </w:rPr>
        <w:t xml:space="preserve"> और </w:t>
      </w:r>
      <w:r>
        <w:rPr>
          <w:lang w:val="hi_IN" w:bidi="hi_IN"/>
        </w:rPr>
        <w:t>चमकीले लाल या लाल धागे</w:t>
      </w:r>
      <w:r>
        <w:rPr>
          <w:lang w:val="hi_IN" w:bidi="hi_IN"/>
        </w:rPr>
        <w:t xml:space="preserve"> की तस्वीर देखें। इस ऑडियो को यहाँ रोकें।</w:t>
      </w:r>
    </w:p>
    <w:p>
      <w:pPr/>
      <w:r>
        <w:rPr>
          <w:lang w:val="hi_IN" w:bidi="hi_IN"/>
        </w:rPr>
      </w:r>
      <w:r>
        <w:rPr>
          <w:lang w:val="hi_IN" w:bidi="hi_IN"/>
        </w:rPr>
        <w:t xml:space="preserve">यहाँ रुकें और समूह के रूप में </w:t>
      </w:r>
      <w:r>
        <w:rPr>
          <w:lang w:val="hi_IN" w:bidi="hi_IN"/>
        </w:rPr>
        <w:t>सूक्ष्म बटी हुई सनी के कपड़े</w:t>
      </w:r>
      <w:r>
        <w:rPr>
          <w:lang w:val="hi_IN" w:bidi="hi_IN"/>
        </w:rPr>
        <w:t xml:space="preserve"> के चित्र देखें। इस ऑडियो को यहाँ रोकें।</w:t>
      </w:r>
    </w:p>
    <w:p>
      <w:pPr/>
      <w:r>
        <w:rPr>
          <w:lang w:val="hi_IN" w:bidi="hi_IN"/>
        </w:rPr>
      </w:r>
      <w:r>
        <w:rPr>
          <w:lang w:val="hi_IN" w:bidi="hi_IN"/>
        </w:rPr>
        <w:t>कारीगरों ने इस तरह सोने का धागा बनाया। बसलेल और अन्य कारीगरों ने सोना लिया और उसे पीट-पीटकर पतली चादरों में ढाला। फिर उन्होंने इन्हें पट्टियों में काटा, जो सजावटी धागे बन गए, और उन्हें सूक्ष्म सनी के कपड़े में और साथ ही नीले, बैंगनी और लाल धागे में बुना। इससे एक ढाँचे वाला कपड़ा निकला जो शायद चमकदार था, लेकिन पूरी तरह लचीला और पहनने योग्य था।</w:t>
      </w:r>
    </w:p>
    <w:p>
      <w:pPr/>
      <w:r>
        <w:rPr>
          <w:lang w:val="hi_IN" w:bidi="hi_IN"/>
        </w:rPr>
      </w:r>
      <w:r>
        <w:rPr>
          <w:lang w:val="hi_IN" w:bidi="hi_IN"/>
        </w:rPr>
        <w:t>यहाँ रुकें और समूह में चर्चा करें: आपकी संस्कृति में कुशल कारीगरों द्वारा किस तरह के उत्सव के वस्त्र बनाए जाते हैं? इस ऑडियो को यहाँ रोकें।</w:t>
      </w:r>
    </w:p>
    <w:p>
      <w:pPr/>
      <w:r>
        <w:rPr>
          <w:lang w:val="hi_IN" w:bidi="hi_IN"/>
        </w:rPr>
      </w:r>
      <w:r>
        <w:rPr>
          <w:lang w:val="hi_IN" w:bidi="hi_IN"/>
        </w:rPr>
        <w:t>कारीगरों ने कंधे के टुकड़े, या कंधे के पट्टियाँ बनाई, जो एपोद के सामने के भाग को एपोद के पीछे के भाग से जोड़ती थीं। उन्होंने एक कपड़े का कमरबन्द भी बनाई, जिसे कभी-कभी कमरबन्द या सैश कहा जाता था, जो एपोद को शरीर पर टिकाए रखती थी। कारीगरों ने कमरबन्द को एपोद के साथ एक ही टुकड़े के रूप में बनाया और उन्होंने एपोद में इस्तेमाल होने वाले धागे और सामग्री का ही प्रयोग किया। कारीगरों ने कुशलतापूर्वक सोने, नीले, बैंगनी और चमकीले लाल रंग के धागों और सूक्ष्म सनी के कपड़ों को बुनकर एपोद बनाया। कारीगरों ने यहोवा द्वारा मूसा को दिए गए निर्देशों के अनुसार कपड़े का कमरबन्द बनाया।</w:t>
      </w:r>
    </w:p>
    <w:p>
      <w:pPr/>
      <w:r>
        <w:rPr>
          <w:lang w:val="hi_IN" w:bidi="hi_IN"/>
        </w:rPr>
      </w:r>
      <w:r>
        <w:rPr>
          <w:lang w:val="hi_IN" w:bidi="hi_IN"/>
        </w:rPr>
        <w:t>कारीगरों ने दो पत्थर तैयार किए, जो या तो सुलैमानी मणि या लाल माणिक्य थे। सुलेमानी पत्थर कई रंगों में पाया जाता है, जैसे हल्का क्रीम रंग, सफेद, भूरा, लाल और काला। हम नहीं जानते कि उन्होंने एपोद के लिए जिस पत्थर का उपयोग किया था, उसका रंग क्या था। कारीगरों ने कीमती पत्थरों को तराशकर आकार दिए और उनके चारों ओर महीन सोने के तार लगाए, जिन्हें उन्होंने आकार देकर और बुनकर एक नमूना बनाया। लोग इस तकनीक को सोने की बारीक कारीगरी कहते थे। कारीगरों ने पत्थरों पर "इस्राएल के पुत्रों" के नाम इस प्रकार उकेरे जैसे किसी मुहर पर नक्काशी की जाती है। “इस्राएल के पुत्र” याकूब के वे बारह पुत्र हैं जो मिस्र में गए थे। ये पुत्र इस्राएल के बारह गोत्रों के पूर्वज बने। कुशल कारीगरों ने एक पत्थर पर छह नाम और दूसरे पत्थर पर छह नाम उकेरे। उन्होंने पुत्रों के जन्म के क्रम में उनके नाम उत्कीर्ण किए।</w:t>
      </w:r>
    </w:p>
    <w:p>
      <w:pPr/>
      <w:r>
        <w:rPr>
          <w:lang w:val="hi_IN" w:bidi="hi_IN"/>
        </w:rPr>
      </w:r>
      <w:r>
        <w:rPr>
          <w:lang w:val="hi_IN" w:bidi="hi_IN"/>
        </w:rPr>
        <w:t xml:space="preserve">यहाँ रुकें और समूह में विभिन्न रंगों के </w:t>
      </w:r>
      <w:r>
        <w:rPr>
          <w:lang w:val="hi_IN" w:bidi="hi_IN"/>
        </w:rPr>
        <w:t>सुलेमानी पत्थर</w:t>
      </w:r>
      <w:r>
        <w:rPr>
          <w:lang w:val="hi_IN" w:bidi="hi_IN"/>
        </w:rPr>
        <w:t xml:space="preserve"> की तस्वीर देखें। इस ऑडियो को यहाँ रोकें।</w:t>
      </w:r>
    </w:p>
    <w:p>
      <w:pPr/>
      <w:r>
        <w:rPr>
          <w:lang w:val="hi_IN" w:bidi="hi_IN"/>
        </w:rPr>
      </w:r>
      <w:r>
        <w:rPr>
          <w:lang w:val="hi_IN" w:bidi="hi_IN"/>
        </w:rPr>
        <w:t xml:space="preserve">यहाँ रुकें और एक समूह के रूप में </w:t>
      </w:r>
      <w:r>
        <w:rPr>
          <w:lang w:val="hi_IN" w:bidi="hi_IN"/>
        </w:rPr>
        <w:t>एक कीमती पत्थर के चारों ओर सोने के तार से की गई बारीक नक्काशी</w:t>
      </w:r>
      <w:r>
        <w:rPr>
          <w:lang w:val="hi_IN" w:bidi="hi_IN"/>
        </w:rPr>
        <w:t xml:space="preserve"> को देखें। इस ऑडियो को यहाँ रोकें।</w:t>
      </w:r>
    </w:p>
    <w:p>
      <w:pPr/>
      <w:r>
        <w:rPr>
          <w:lang w:val="hi_IN" w:bidi="hi_IN"/>
        </w:rPr>
      </w:r>
      <w:r>
        <w:rPr>
          <w:lang w:val="hi_IN" w:bidi="hi_IN"/>
        </w:rPr>
        <w:t>फिर बसलेल ने हर पत्थर को सोने के तार से एपोद की कंधे की पट्टी से जोड़ा। ऐसा इसलिए किया गया ताकि जब हारून निवास में एपोद पहने हो, तो पत्थर यहोवा को इस्राएलियों की याद दिलाएँ या वे हारून को इस्राएलियों की याद दिलाएँ। कारीगरों ने यहोवा द्वारा मूसा को दिए गए निर्देशों के अनुसार कंधे के टुकड़ों के लिए पत्थर बनाए।</w:t>
      </w:r>
    </w:p>
    <w:p>
      <w:pPr/>
      <w:r>
        <w:rPr>
          <w:lang w:val="hi_IN" w:bidi="hi_IN"/>
        </w:rPr>
      </w:r>
      <w:r>
        <w:rPr>
          <w:lang w:val="hi_IN" w:bidi="hi_IN"/>
        </w:rPr>
        <w:t xml:space="preserve">यहाँ रुकें और एक समूह के रूप में </w:t>
      </w:r>
      <w:r>
        <w:rPr>
          <w:b/>
          <w:lang w:val="hi_IN" w:bidi="hi_IN"/>
        </w:rPr>
        <w:t>सुलैमानी मणि पत्थरों वाले कंधे के टुकड़ों</w:t>
      </w:r>
      <w:r>
        <w:rPr>
          <w:lang w:val="hi_IN" w:bidi="hi_IN"/>
        </w:rPr>
        <w:t xml:space="preserve"> के चित्र को देखें। इस ऑडियो को यहाँ रोकें।</w:t>
      </w:r>
    </w:p>
    <w:p>
      <w:pPr/>
      <w:r>
        <w:rPr>
          <w:lang w:val="hi_IN" w:bidi="hi_IN"/>
        </w:rPr>
      </w:r>
      <w:r>
        <w:rPr>
          <w:lang w:val="hi_IN" w:bidi="hi_IN"/>
        </w:rPr>
        <w:t>यहाँ रुकें और समूह में चर्चा करें कि कारीगरों के लिए एपोद बनाने के लिए यहोवा द्वारा मूसा को दिए गए निर्देशों का ठीक-ठीक पालन करना क्यों महत्वपूर्ण था।</w:t>
      </w:r>
      <w:r>
        <w:rPr>
          <w:lang w:val="hi_IN" w:bidi="hi_IN"/>
        </w:rPr>
      </w:r>
    </w:p>
    <w:p>
      <w:pPr>
        <w:pStyle w:val="Heading3"/>
      </w:pPr>
      <w:r>
        <w:rPr>
          <w:lang w:val="hi_IN" w:bidi="hi_IN"/>
        </w:rPr>
        <w:t>घटनाओं को समझाना</w:t>
      </w:r>
    </w:p>
    <w:p>
      <w:pPr/>
      <w:r>
        <w:rPr>
          <w:lang w:val="hi_IN" w:bidi="hi_IN"/>
        </w:rPr>
      </w:r>
      <w:r>
        <w:rPr>
          <w:lang w:val="hi_IN" w:bidi="hi_IN"/>
        </w:rPr>
        <w:t>निर्गमन 39:1–7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कल्पना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बसलेल और शायद उसके सहायक कारीगर, एपोद बनाते हैं।</w:t>
      </w:r>
    </w:p>
    <w:p>
      <w:pPr/>
      <w:r>
        <w:rPr>
          <w:lang w:val="hi_IN" w:bidi="hi_IN"/>
        </w:rPr>
      </w:r>
      <w:r>
        <w:rPr>
          <w:b/>
          <w:lang w:val="hi_IN" w:bidi="hi_IN"/>
        </w:rPr>
        <w:t>दूसरे दृश्य में:</w:t>
      </w:r>
      <w:r>
        <w:rPr>
          <w:lang w:val="hi_IN" w:bidi="hi_IN"/>
        </w:rPr>
        <w:t xml:space="preserve"> कारीगर एपोद के अतिरिक्त भाग बनाते हैं:</w:t>
      </w:r>
    </w:p>
    <w:p>
      <w:pPr>
        <w:pStyle w:val="ListBullet"/>
        <w:spacing w:line="240" w:lineRule="auto"/>
        <w:ind w:left="720"/>
      </w:pPr>
      <w:r>
        <w:rPr>
          <w:lang w:val="hi_IN" w:bidi="hi_IN"/>
        </w:rPr>
      </w:r>
      <w:r>
        <w:rPr>
          <w:lang w:val="hi_IN" w:bidi="hi_IN"/>
        </w:rPr>
        <w:t>कंधे के टुकड़े, या कंधे की पट्टियाँ</w:t>
      </w:r>
    </w:p>
    <w:p>
      <w:pPr>
        <w:pStyle w:val="ListBullet"/>
        <w:spacing w:line="240" w:lineRule="auto"/>
        <w:ind w:left="720"/>
      </w:pPr>
      <w:r>
        <w:rPr>
          <w:lang w:val="hi_IN" w:bidi="hi_IN"/>
        </w:rPr>
      </w:r>
      <w:r>
        <w:rPr>
          <w:lang w:val="hi_IN" w:bidi="hi_IN"/>
        </w:rPr>
        <w:t>कपड़े का कमरबन्द</w:t>
      </w:r>
    </w:p>
    <w:p>
      <w:pPr>
        <w:pStyle w:val="ListBullet"/>
        <w:spacing w:line="240" w:lineRule="auto"/>
        <w:ind w:left="720"/>
      </w:pPr>
      <w:r>
        <w:rPr>
          <w:lang w:val="hi_IN" w:bidi="hi_IN"/>
        </w:rPr>
      </w:r>
      <w:r>
        <w:rPr>
          <w:lang w:val="hi_IN" w:bidi="hi_IN"/>
        </w:rPr>
        <w:t>और कंधे के टुकड़ों के पत्थर</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"उन्होंने" जिसका अर्थ है बसलेल, ओहोलीआब और अन्य कुशल कारीगर</w:t>
      </w:r>
    </w:p>
    <w:p>
      <w:pPr>
        <w:pStyle w:val="ListBullet"/>
        <w:spacing w:line="240" w:lineRule="auto"/>
        <w:ind w:left="720"/>
      </w:pPr>
      <w:r>
        <w:rPr>
          <w:lang w:val="hi_IN" w:bidi="hi_IN"/>
        </w:rPr>
      </w:r>
      <w:r>
        <w:rPr>
          <w:lang w:val="hi_IN" w:bidi="hi_IN"/>
        </w:rPr>
        <w:t>और "उसने," जिसका अर्थ बसलेल है</w:t>
      </w:r>
    </w:p>
    <w:p>
      <w:pPr/>
      <w:r>
        <w:rPr>
          <w:lang w:val="hi_IN" w:bidi="hi_IN"/>
        </w:rPr>
      </w:r>
      <w:r>
        <w:rPr>
          <w:lang w:val="hi_IN" w:bidi="hi_IN"/>
        </w:rPr>
        <w:t>एक समूह में, भाग के परिदृश्य के इन हिस्सों पर ध्यान दें:</w:t>
      </w:r>
    </w:p>
    <w:p>
      <w:pPr/>
      <w:r>
        <w:rPr>
          <w:lang w:val="hi_IN" w:bidi="hi_IN"/>
        </w:rPr>
      </w:r>
      <w:r>
        <w:rPr>
          <w:lang w:val="hi_IN" w:bidi="hi_IN"/>
        </w:rPr>
        <w:t>यह तीन भागों में से पहला है, जिसमें कुशल कारीगरों द्वारा महायाजकीय वस्त्रों के निर्माण के बारे में बताया गया है, जो यहोवा द्वारा मूसा को दिए गए निर्देशों के अनुसार किए गए थे।</w:t>
      </w:r>
    </w:p>
    <w:p>
      <w:pPr/>
      <w:r>
        <w:rPr>
          <w:lang w:val="hi_IN" w:bidi="hi_IN"/>
        </w:rPr>
      </w:r>
      <w:r>
        <w:rPr>
          <w:lang w:val="hi_IN" w:bidi="hi_IN"/>
        </w:rPr>
        <w:t>यह भाग एपोद पर ध्यान केंद्रित करता है। इस भाग के अधिकांश शब्द यहोवा द्वारा मूसा को पर्वत पर दिए गए निर्देशों के शब्दों से मिलते जुलते हैं। अंतर यह है कि पहले यहोवा निर्देश देता था और यहाँ कारीगर उन निर्देशों को पूरा कर रहे हैं। सबसे पहले, कारीगरों ने एपोद को सोने, नीले, बैंगनी और चमकीले लाल धागों और सूक्ष्म सनी के कपड़ों से बनाया। कारीगरों ने एपोद के लिए सामग्री बुनाई, या उसे सोने के सजावटी धागों और नीले, बैंगनी और चमकीले लाल धागों से सजाया। मुख्य सामग्री सूक्ष्म बटा हुआ सनी का कपड़ा थी।</w:t>
      </w:r>
    </w:p>
    <w:p>
      <w:pPr/>
      <w:r>
        <w:rPr>
          <w:lang w:val="hi_IN" w:bidi="hi_IN"/>
        </w:rPr>
      </w:r>
      <w:r>
        <w:rPr>
          <w:lang w:val="hi_IN" w:bidi="hi_IN"/>
        </w:rPr>
        <w:t xml:space="preserve">बसलेल और अन्य कारीगरों ने सोना लिया और उसे पतली चादरों में ढाला। याद रखें कि यद्यपि इस भाग में कहा गया है कि यह काम एक व्यक्ति ने किया, फिर भी संभव है कि बसलेल और अन्य कारीगरों ने एक साथ काम किया हो। इसी कारण, कुछ अनुवादों में कहा गया है कि कई लोगों ने एपोद पर मिलकर काम किया था। फिर उन्होंने इन्हें पट्टियों में काटा, जो सजावटी धागे बन गए, और उन्हें सूक्ष्म सनी के कपड़े में और साथ ही नीले, बैंगनी और लाल धागे में बुना। </w:t>
      </w:r>
    </w:p>
    <w:p>
      <w:pPr/>
      <w:r>
        <w:rPr>
          <w:lang w:val="hi_IN" w:bidi="hi_IN"/>
        </w:rPr>
      </w:r>
      <w:r>
        <w:rPr>
          <w:lang w:val="hi_IN" w:bidi="hi_IN"/>
        </w:rPr>
        <w:t xml:space="preserve">यहाँ रुकें और समूह में </w:t>
      </w:r>
      <w:r>
        <w:rPr>
          <w:b/>
          <w:lang w:val="hi_IN" w:bidi="hi_IN"/>
        </w:rPr>
        <w:t>सोने के धागे</w:t>
      </w:r>
      <w:r>
        <w:rPr>
          <w:lang w:val="hi_IN" w:bidi="hi_IN"/>
        </w:rPr>
        <w:t xml:space="preserve">, </w:t>
      </w:r>
      <w:r>
        <w:rPr>
          <w:b/>
          <w:lang w:val="hi_IN" w:bidi="hi_IN"/>
        </w:rPr>
        <w:t>नीले धागे</w:t>
      </w:r>
      <w:r>
        <w:rPr>
          <w:lang w:val="hi_IN" w:bidi="hi_IN"/>
        </w:rPr>
        <w:t xml:space="preserve">, </w:t>
      </w:r>
      <w:r>
        <w:rPr>
          <w:b/>
          <w:lang w:val="hi_IN" w:bidi="hi_IN"/>
        </w:rPr>
        <w:t>बैंगनी धागे</w:t>
      </w:r>
      <w:r>
        <w:rPr>
          <w:lang w:val="hi_IN" w:bidi="hi_IN"/>
        </w:rPr>
        <w:t xml:space="preserve"> और जरूरत पड़ने पर </w:t>
      </w:r>
      <w:r>
        <w:rPr>
          <w:lang w:val="hi_IN" w:bidi="hi_IN"/>
        </w:rPr>
        <w:t>चमकीले लाल या गहरे लाल रंग के धागे</w:t>
      </w:r>
      <w:r>
        <w:rPr>
          <w:lang w:val="hi_IN" w:bidi="hi_IN"/>
        </w:rPr>
        <w:t xml:space="preserve"> की तस्वीर देखें। इस ऑडियो को यहाँ रोकें।</w:t>
      </w:r>
    </w:p>
    <w:p>
      <w:pPr/>
      <w:r>
        <w:rPr>
          <w:lang w:val="hi_IN" w:bidi="hi_IN"/>
        </w:rPr>
      </w:r>
      <w:r>
        <w:rPr>
          <w:lang w:val="hi_IN" w:bidi="hi_IN"/>
        </w:rPr>
        <w:t xml:space="preserve">यहाँ रुकें और समूह में </w:t>
      </w:r>
      <w:r>
        <w:rPr>
          <w:lang w:val="hi_IN" w:bidi="hi_IN"/>
        </w:rPr>
        <w:t>सूक्ष्म बटी हुई सनी के कपड़े</w:t>
      </w:r>
      <w:r>
        <w:rPr>
          <w:lang w:val="hi_IN" w:bidi="hi_IN"/>
        </w:rPr>
        <w:t xml:space="preserve"> को देखें। इस ऑडियो को यहाँ रोकें।</w:t>
      </w:r>
    </w:p>
    <w:p>
      <w:pPr/>
      <w:r>
        <w:rPr>
          <w:lang w:val="hi_IN" w:bidi="hi_IN"/>
        </w:rPr>
      </w:r>
      <w:r>
        <w:rPr>
          <w:lang w:val="hi_IN" w:bidi="hi_IN"/>
        </w:rPr>
        <w:t>यहाँ रुकें और अलग-अलग रंगों के धागे और कपड़े के टुकड़े इकट्ठा करें। एपोद के निर्माण का अभिनय करें। इस ऑडियो को यहाँ रोकें।</w:t>
      </w:r>
    </w:p>
    <w:p>
      <w:pPr/>
      <w:r>
        <w:rPr>
          <w:lang w:val="hi_IN" w:bidi="hi_IN"/>
        </w:rPr>
      </w:r>
      <w:r>
        <w:rPr>
          <w:lang w:val="hi_IN" w:bidi="hi_IN"/>
        </w:rPr>
        <w:t>कारीगरों ने कंधे के टुकड़े, या कंधे के पट्टियाँ, बनाए, जो एपोद के सामने के भाग से एपोद के पीछे के भाग से जुड़े होते थे। उन्होंने एक कपड़े का कमरबन्द भी बनाया, जिसे कभी-कभी कमरबन्द या सैश कहा जाता था, जो एपोद को शरीर पर टिकाए रखती थी। कारीगरों ने कमरबन्द को एपोद के साथ एक ही टुकड़े के रूप में बनाया और उन्होंने एपोद में इस्तेमाल होने वाले धागे और सामग्री का ही प्रयोग किया। कारीगरों ने इसे सोने, नीले, बैंगनी और चमकीले लाल रंग के धागों और सूक्ष्म सनी के कपड़ों से कुशलतापूर्वक बुना, ठीक उसी तरह जैसे वे एपोद बुनते थे। कारीगरों ने उन सटीक निर्देशों का पालन किया जो यहोवा ने मूसा को दिए थे।</w:t>
      </w:r>
    </w:p>
    <w:p>
      <w:pPr/>
      <w:r>
        <w:rPr>
          <w:lang w:val="hi_IN" w:bidi="hi_IN"/>
        </w:rPr>
      </w:r>
      <w:r>
        <w:rPr>
          <w:lang w:val="hi_IN" w:bidi="hi_IN"/>
        </w:rPr>
        <w:t>कारीगरों ने दो पत्थर तैयार किए, जो या तो सुलैमानी मणि या लाल माणिक्य थे। कारीगरों ने कीमती पत्थरों को तराशकर आकार दिए और उनके चारों ओर महीन सोने के तार लगाए, जिन्हें उन्होंने आकार देकर और बुनकर एक नमूना बनाया। लोग इस तकनीक को सोने की बारीक कारीगरी कहते थे। कारीगरों ने पत्थरों पर इस्राएल के बारह पुत्रों के नाम इस प्रकार उकेरे जैसे किसी मुहर पर नक्काशी की जाती है। कुशल कारीगरों ने एक पत्थर पर छह नाम और दूसरे पत्थर पर छह नाम उकेरे। उन्होंने पुत्रों के जन्म के क्रम में उनके नाम उत्कीर्ण किए।</w:t>
      </w:r>
    </w:p>
    <w:p>
      <w:pPr/>
      <w:r>
        <w:rPr>
          <w:lang w:val="hi_IN" w:bidi="hi_IN"/>
        </w:rPr>
      </w:r>
      <w:r>
        <w:rPr>
          <w:lang w:val="hi_IN" w:bidi="hi_IN"/>
        </w:rPr>
        <w:t>फिर बसलेल ने हर पत्थर को सोने के तार से एपोद के कंधे के पट्टियों से जोड़ा। ऐसा इसलिए किया गया ताकि जब हारून निवास में एपोद पहने हो, तो पत्थर यहोवा को इस्राएलियों की याद दिलाएँ या वे हारून को इस्राएलियों की याद दिलाएँ। कारीगरों ने यहोवा द्वारा मूसा को दिए गए निर्देशों के अनुसार कंधे के टुकड़ों के लिए पत्थर बनाए।</w:t>
      </w:r>
    </w:p>
    <w:p>
      <w:pPr/>
      <w:r>
        <w:rPr>
          <w:lang w:val="hi_IN" w:bidi="hi_IN"/>
        </w:rPr>
      </w:r>
      <w:r>
        <w:rPr>
          <w:lang w:val="hi_IN" w:bidi="hi_IN"/>
        </w:rPr>
        <w:t xml:space="preserve">यहाँ रुकें और समूह में विभिन्न रंगों के </w:t>
      </w:r>
      <w:r>
        <w:rPr>
          <w:lang w:val="hi_IN" w:bidi="hi_IN"/>
        </w:rPr>
        <w:t>सुलेमानी पत्थर</w:t>
      </w:r>
      <w:r>
        <w:rPr>
          <w:lang w:val="hi_IN" w:bidi="hi_IN"/>
        </w:rPr>
        <w:t xml:space="preserve"> की एक तस्वीर देखें। इस ऑडियो को यहाँ रोकें।</w:t>
      </w:r>
    </w:p>
    <w:p>
      <w:pPr/>
      <w:r>
        <w:rPr>
          <w:lang w:val="hi_IN" w:bidi="hi_IN"/>
        </w:rPr>
      </w:r>
      <w:r>
        <w:rPr>
          <w:lang w:val="hi_IN" w:bidi="hi_IN"/>
        </w:rPr>
        <w:t xml:space="preserve">यहाँ रुकें और एक समूह के रूप में </w:t>
      </w:r>
      <w:r>
        <w:rPr>
          <w:lang w:val="hi_IN" w:bidi="hi_IN"/>
        </w:rPr>
        <w:t>एक कीमती पत्थर के चारों ओर सोने के तार से की गई बारीक नक्काशी</w:t>
      </w:r>
      <w:r>
        <w:rPr>
          <w:lang w:val="hi_IN" w:bidi="hi_IN"/>
        </w:rPr>
        <w:t xml:space="preserve"> को देखें। इस ऑडियो को यहाँ रोकें।</w:t>
      </w:r>
    </w:p>
    <w:p>
      <w:pPr/>
      <w:r>
        <w:rPr>
          <w:lang w:val="hi_IN" w:bidi="hi_IN"/>
        </w:rPr>
      </w:r>
      <w:r>
        <w:rPr>
          <w:lang w:val="hi_IN" w:bidi="hi_IN"/>
        </w:rPr>
        <w:t xml:space="preserve">यहाँ रुकें और एक समूह के रूप में </w:t>
      </w:r>
      <w:r>
        <w:rPr>
          <w:b/>
          <w:lang w:val="hi_IN" w:bidi="hi_IN"/>
        </w:rPr>
        <w:t>सुलैमानी मणि पत्थरों वाले कंधे के टुकड़ों</w:t>
      </w:r>
      <w:r>
        <w:rPr>
          <w:lang w:val="hi_IN" w:bidi="hi_IN"/>
        </w:rPr>
        <w:t xml:space="preserve"> के चित्र को देखें। इस ऑडियो को यहाँ रोकें।</w:t>
      </w:r>
    </w:p>
    <w:p>
      <w:pPr/>
      <w:r>
        <w:rPr>
          <w:lang w:val="hi_IN" w:bidi="hi_IN"/>
        </w:rPr>
      </w:r>
      <w:r>
        <w:rPr>
          <w:lang w:val="hi_IN" w:bidi="hi_IN"/>
        </w:rPr>
        <w:t>यहाँ रुकें और पत्थर और कुछ तार इकट्ठा करें। कंधे के टुकड़े, कपड़े का कमरबन्द और कंधे के टुकड़ों के पत्थर बनाने का अभिनय करें।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39:1–7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"उन्होंने" जिसका अर्थ है बसलेल, ओहोलीआब और अन्य कुशल कारीगर।</w:t>
      </w:r>
    </w:p>
    <w:p>
      <w:pPr>
        <w:pStyle w:val="ListBullet"/>
        <w:spacing w:line="240" w:lineRule="auto"/>
        <w:ind w:left="720"/>
      </w:pPr>
      <w:r>
        <w:rPr>
          <w:lang w:val="hi_IN" w:bidi="hi_IN"/>
        </w:rPr>
      </w:r>
      <w:r>
        <w:rPr>
          <w:lang w:val="hi_IN" w:bidi="hi_IN"/>
        </w:rPr>
        <w:t>और "उसने," जिसका अर्थ बसलेल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 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दूसरी बार अभिनय करना चाहिए। इस नाटक में कुछ पड़ावों पर, नाटक को रोककर उस पात्र की भूमिका निभाने वाले व्यक्ति से पूछें, "आप क्या महसूस कर रहे हैं या क्या सोच रहे हैं?" पात्र की भूमिका निभाने वाले व्यक्ति को यह जवाब देना चाहिए कि अगर वह उस पात्र के स्थान पर होता तो वह कैसा महसूस करता या क्या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बसलेल और उसके सहायकों ने निवासस्थान में सेवा करने के लिए याजकों के बुने हुए वस्त्र बनाए। उन्होंने वस्त्र नीले, बैंगनी और चमकीले लाल धागों से बनाए। उन्होंने महायाजक हारून के लिए पवित्र वस्त्र भी वैसे ही बनाए, जैसा यहोवा ने मूसा को निर्देश दिया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बसलेल की भूमिका निभाने वाले व्यक्ति से पूछें, "आप क्या महसूस कर रहे हैं या क्या सोच रहे हैं?" वह व्यक्ति शायद इस तरह जवाब दे, "मुझे याजकों और महायाजक के लिए वस्त्र बनाने का सौभाग्य प्राप्त है क्योंकि हमने निवासस्थान का निर्माण पूरा कर लिया है," या "यहोवा ने हारून को अपना महायाजक और हारून के पुत्रों को याजक नियुक्त किया है जो निवासस्थान में यहोवा की सेवा करेंगे।" इसके लिए उन्हें विशेष कपड़ों की आवश्यकता होती है," या "मूसा ने हमें उन निर्देशों के बारे में बताया जिनका पालन करने के लिए यहोवा ने उसे कपड़े बनाते समय कहा था, ठीक वैसे ही जैसे हमने निवासस्थान बनाते समय किया था।" हमें सब कुछ ध्यान से बनाने की आवश्यकता है। यहोवा की स्तुति करें कि उसने हमें अपनी आत्मा के द्वारा कौशल और बुद्धि दी है।"</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 xml:space="preserve">बसलेल और उसके सहायकों ने एपोद सोने, नीले, बैंगनी और चमकीले लाल धागे और सूक्ष्म सनी के कपड़े से बनाया। उन्होंने सोना लिया और उसे पतली चादरों में ढाला। फिर उन्होंने इन्हें पट्टियों में काटा, जो सजावटी धागे बन गए, और उन्हें सूक्ष्म सनी के कपड़े में और साथ ही नीले, बैंगनी और लाल धागे में बुना। </w:t>
      </w:r>
    </w:p>
    <w:p>
      <w:pPr/>
      <w:r>
        <w:rPr>
          <w:lang w:val="hi_IN" w:bidi="hi_IN"/>
        </w:rPr>
      </w:r>
      <w:r>
        <w:rPr>
          <w:lang w:val="hi_IN" w:bidi="hi_IN"/>
        </w:rPr>
        <w:t>कारीगरों ने एपोद के लिए कंधे के टुकड़े बनाए और उन्हें एपोद के दोनों किनारों से जोड़ दिया। उन्होंने एक कपड़े का कमरबन्द भी बनाया, जो एपोद को शरीर पर टिकाए रखता था। कारीगरों ने कमरबन्द को एपोद के साथ एक ही टुकड़े के रूप में बनाया और उन्होंने एपोद में इस्तेमाल होने वाले धागे और सामग्री का ही प्रयोग किया। कारीगरों ने इसे सोने, नीले, बैंगनी और चमकीले लाल रंग के धागों और सूक्ष्म सनी के कपड़े का उपयोग करके एपोद की तरह कुशलतापूर्वक बुना। कारीगरों ने यहोवा द्वारा मूसा को दिए गए निर्देशों के अनुसार कपड़े का कमरबन्द बनाया।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बसलेल की भूमिका निभाने वाले व्यक्ति से पूछें, "आप क्या महसूस कर रहे हैं या क्या सोच रहे हैं?" वह व्यक्ति इस तरह उत्तर दे सकता है, "यहोवा ने मूसा को बताया है कि हमें किन सामग्रियों का उपयोग करना है। ये धागे और सनी का कपड़ा बहुत सूक्ष्म और बहुत महंगा हैं! केवल राजा ही ऐसे वस्त्र पहनते हैं!" या "हारून एक राजा के समान होगा, क्योंकि वह इस्राएल के लोगों की अगुवाई करेगा और यहोवा के सामने उनका प्रतिनिधित्व करेगा। उसके वस्त्र विशेष होने चाहिए," या "यहोवा की एक विशेष योजना है। हमें हारून के एपोद के लिए उसी कपड़े का उपयोग करना होगा जो हमने निवासस्थान के पर्दों के लिए किया था!"</w:t>
      </w:r>
    </w:p>
    <w:p>
      <w:pPr>
        <w:pStyle w:val="ListBullet"/>
        <w:spacing w:line="240" w:lineRule="auto"/>
        <w:ind w:left="720"/>
      </w:pPr>
      <w:r>
        <w:rPr>
          <w:lang w:val="hi_IN" w:bidi="hi_IN"/>
        </w:rPr>
      </w:r>
      <w:r>
        <w:rPr>
          <w:lang w:val="hi_IN" w:bidi="hi_IN"/>
        </w:rPr>
        <w:t>अभिनय को जारी रखें।</w:t>
      </w:r>
    </w:p>
    <w:p>
      <w:pPr/>
      <w:r>
        <w:rPr>
          <w:lang w:val="hi_IN" w:bidi="hi_IN"/>
        </w:rPr>
      </w:r>
      <w:r>
        <w:rPr>
          <w:lang w:val="hi_IN" w:bidi="hi_IN"/>
        </w:rPr>
        <w:t>कारीगरों ने सुलेमानी पत्थरों को सोने की बारीक सेट में जड़ा और उन पर मुहर की तरह इस्राएल के पुत्रों के नाम उकेरे। फिर उन्होंने उन्हें इस्राएलियों के लिए स्मारक पत्थरों के रूप में एपोद के कंधे वाले हिस्सों पर बाँध दिया, जैसा कि यहोवा ने मूसा को आज्ञा दी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बसलेल की भूमिका निभाने वाले व्यक्ति से पूछें, "आप क्या महसूस कर रहे हैं या क्या सोच रहे हैं?" वह व्यक्ति शायद इस तरह जवाब दे, "हारून इस्राएल के पुत्रों के नाम अपने साथ लेकर चलेगा।" हमने उन्हें कीमती सुलेमानी पत्थरों पर उकेरा और उन्हें एपोद की कंधों की पट्टियों से जोड़ दिया," या "ये नाम यहोवा और हारून को इस्राएल के लोगों की याद दिलाएँगे।" इस्राएल के लोग यहोवा के लिए बहुत अनमोल हैं," या "यहोवा ने हमें इस बारे में भी सटीक निर्देश दिए थे कि हमें हारून के एपोद के कंधे के टुकड़ों में पत्थरों को कैसे जोड़ना है।" यहोवा सच में याजकों के वस्त्रों की परवाह करता है।"</w:t>
      </w:r>
      <w:r>
        <w:rPr>
          <w:lang w:val="hi_IN" w:bidi="hi_IN"/>
        </w:rPr>
      </w:r>
    </w:p>
    <w:p>
      <w:pPr>
        <w:pStyle w:val="Heading3"/>
      </w:pPr>
      <w:r>
        <w:rPr>
          <w:lang w:val="hi_IN" w:bidi="hi_IN"/>
        </w:rPr>
        <w:t>आवश्यक जानकारी</w:t>
      </w:r>
    </w:p>
    <w:p>
      <w:pPr/>
      <w:r>
        <w:rPr>
          <w:lang w:val="hi_IN" w:bidi="hi_IN"/>
        </w:rPr>
      </w:r>
      <w:r>
        <w:rPr>
          <w:lang w:val="hi_IN" w:bidi="hi_IN"/>
        </w:rPr>
        <w:t>निर्गमन 39:1–7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इस भाग के अधिकांश शब्द यहोवा द्वारा मूसा को पर्वत पर दिए गए निर्देशों के शब्दों से मिलते जुलते हैं। अंतर यह है कि पहले यहोवा निर्देश देता था और यहाँ कारीगर उन निर्देशों को पूरा कर रहे हैं। पिछले भाग में आपने जिन शब्दों का प्रयोग किया था, उन्हें याद रखें और यहाँ उनका प्रयोग करें। इस भाग का अनुवाद करने से पहले, आपको पिछले भाग में एपोद के बारे में किए गए अपने अनुवाद को सुनना सहायक लग सकता है।</w:t>
      </w:r>
    </w:p>
    <w:p>
      <w:pPr/>
      <w:r>
        <w:rPr>
          <w:lang w:val="hi_IN" w:bidi="hi_IN"/>
        </w:rPr>
      </w:r>
      <w:r>
        <w:rPr>
          <w:lang w:val="hi_IN" w:bidi="hi_IN"/>
        </w:rPr>
        <w:t xml:space="preserve">बसलेल और उसके सहायकों ने </w:t>
      </w:r>
      <w:r>
        <w:rPr>
          <w:b/>
          <w:lang w:val="hi_IN" w:bidi="hi_IN"/>
        </w:rPr>
        <w:t>पवित्र स्थान</w:t>
      </w:r>
      <w:r>
        <w:rPr>
          <w:lang w:val="hi_IN" w:bidi="hi_IN"/>
        </w:rPr>
        <w:t xml:space="preserve"> में सेवा करने वाले </w:t>
      </w:r>
      <w:r>
        <w:rPr>
          <w:b/>
          <w:lang w:val="hi_IN" w:bidi="hi_IN"/>
        </w:rPr>
        <w:t>याजकों</w:t>
      </w:r>
      <w:r>
        <w:rPr>
          <w:lang w:val="hi_IN" w:bidi="hi_IN"/>
        </w:rPr>
        <w:t xml:space="preserve"> के लिए नीले, बैंगनी और चमकीले लाल धागों से सूक्ष्म बटी हुई सनी के कपड़े बनाए। </w:t>
      </w:r>
      <w:r>
        <w:rPr>
          <w:b/>
          <w:lang w:val="hi_IN" w:bidi="hi_IN"/>
        </w:rPr>
        <w:t>पवित्र स्थान</w:t>
      </w:r>
      <w:r>
        <w:rPr>
          <w:lang w:val="hi_IN" w:bidi="hi_IN"/>
        </w:rPr>
        <w:t xml:space="preserve"> </w:t>
      </w:r>
      <w:r>
        <w:rPr>
          <w:lang w:val="hi_IN" w:bidi="hi_IN"/>
        </w:rPr>
        <w:t>निवासस्थान</w:t>
      </w:r>
      <w:r>
        <w:rPr>
          <w:lang w:val="hi_IN" w:bidi="hi_IN"/>
        </w:rPr>
        <w:t xml:space="preserve"> का वह क्षेत्र था जहाँ उपस्थिति की रोटी की मेज़, दीवट और धूप की वेदी रखी गई थी। केवल याजक और </w:t>
      </w:r>
      <w:r>
        <w:rPr>
          <w:b/>
          <w:lang w:val="hi_IN" w:bidi="hi_IN"/>
        </w:rPr>
        <w:t>महायाजक</w:t>
      </w:r>
      <w:r>
        <w:rPr>
          <w:lang w:val="hi_IN" w:bidi="hi_IN"/>
        </w:rPr>
        <w:t xml:space="preserve"> पवित्र स्थान में प्रवेश कर सकते थे।</w:t>
      </w:r>
    </w:p>
    <w:p>
      <w:pPr/>
      <w:r>
        <w:rPr>
          <w:lang w:val="hi_IN" w:bidi="hi_IN"/>
        </w:rPr>
      </w:r>
      <w:r>
        <w:rPr>
          <w:lang w:val="hi_IN" w:bidi="hi_IN"/>
        </w:rPr>
        <w:t xml:space="preserve">उन्होंने हारून के लिए </w:t>
      </w:r>
      <w:r>
        <w:rPr>
          <w:b/>
          <w:lang w:val="hi_IN" w:bidi="hi_IN"/>
        </w:rPr>
        <w:t>पवित्र</w:t>
      </w:r>
      <w:r>
        <w:rPr>
          <w:lang w:val="hi_IN" w:bidi="hi_IN"/>
        </w:rPr>
        <w:t xml:space="preserve">, या पावन, वस्त्र बनाए, जैसा कि </w:t>
      </w:r>
      <w:r>
        <w:rPr>
          <w:b/>
          <w:lang w:val="hi_IN" w:bidi="hi_IN"/>
        </w:rPr>
        <w:t>यहोवा</w:t>
      </w:r>
      <w:r>
        <w:rPr>
          <w:lang w:val="hi_IN" w:bidi="hi_IN"/>
        </w:rPr>
        <w:t xml:space="preserve"> ने मूसा को आज्ञा दी थी। पवित्र वस्त्र विशेष वस्त्र होते हैं जिन्हें केवल महायाजक ही धारण करते हैं। कारीगर वे कपड़े बनाते हैं जिनसे हारून और उसके पुत्रों को अलग ठहराया जाए और </w:t>
      </w:r>
      <w:r>
        <w:rPr>
          <w:b/>
          <w:lang w:val="hi_IN" w:bidi="hi_IN"/>
        </w:rPr>
        <w:t>पवित्र</w:t>
      </w:r>
      <w:r>
        <w:rPr>
          <w:lang w:val="hi_IN" w:bidi="hi_IN"/>
        </w:rPr>
        <w:t xml:space="preserve"> बनाया जाए। पवित्र के लिए उसी शब्द या वाक्यांश का उपयोग करें जिसका उपयोग आपने पिछले भागों में किया है। यहोवा </w:t>
      </w:r>
      <w:r>
        <w:rPr>
          <w:lang w:val="hi_IN" w:bidi="hi_IN"/>
        </w:rPr>
        <w:t>परमेश्वर</w:t>
      </w:r>
      <w:r>
        <w:rPr>
          <w:lang w:val="hi_IN" w:bidi="hi_IN"/>
        </w:rPr>
        <w:t xml:space="preserve"> का व्यक्तिगत नाम है। इस भाग में, परमेश्वर को यहोवा कहा जाता है। कृपया यहोवा का अनुवाद उसी तरह करें जैसे आपने पिछले भागों में किया है। </w:t>
      </w:r>
      <w:r>
        <w:rPr>
          <w:lang w:val="hi_IN" w:bidi="hi_IN"/>
        </w:rPr>
        <w:t>पवित्र</w:t>
      </w:r>
      <w:r>
        <w:rPr>
          <w:lang w:val="hi_IN" w:bidi="hi_IN"/>
        </w:rPr>
        <w:t xml:space="preserve"> और </w:t>
      </w:r>
      <w:r>
        <w:rPr>
          <w:b/>
          <w:lang w:val="hi_IN" w:bidi="hi_IN"/>
        </w:rPr>
        <w:t>यहोवा</w:t>
      </w:r>
      <w:r>
        <w:rPr>
          <w:lang w:val="hi_IN" w:bidi="hi_IN"/>
        </w:rPr>
        <w:t xml:space="preserve"> के बारे में अधिक जानकारी के लिए मुख्य शब्दावली को देखें।</w:t>
      </w:r>
    </w:p>
    <w:p>
      <w:pPr/>
      <w:r>
        <w:rPr>
          <w:lang w:val="hi_IN" w:bidi="hi_IN"/>
        </w:rPr>
      </w:r>
      <w:r>
        <w:rPr>
          <w:lang w:val="hi_IN" w:bidi="hi_IN"/>
        </w:rPr>
        <w:t xml:space="preserve">बसलेल ने सोने, नीले, बैंगनी और चमकीले लाल रंग के </w:t>
      </w:r>
      <w:r>
        <w:rPr>
          <w:b/>
          <w:lang w:val="hi_IN" w:bidi="hi_IN"/>
        </w:rPr>
        <w:t>धागों</w:t>
      </w:r>
      <w:r>
        <w:rPr>
          <w:lang w:val="hi_IN" w:bidi="hi_IN"/>
        </w:rPr>
        <w:t xml:space="preserve"> और सूक्ष्म बटी हुई </w:t>
      </w:r>
      <w:r>
        <w:rPr>
          <w:b/>
          <w:lang w:val="hi_IN" w:bidi="hi_IN"/>
        </w:rPr>
        <w:t>सनी</w:t>
      </w:r>
      <w:r>
        <w:rPr>
          <w:lang w:val="hi_IN" w:bidi="hi_IN"/>
        </w:rPr>
        <w:t xml:space="preserve"> के कपड़े से </w:t>
      </w:r>
      <w:r>
        <w:rPr>
          <w:b/>
          <w:lang w:val="hi_IN" w:bidi="hi_IN"/>
        </w:rPr>
        <w:t>एपोद</w:t>
      </w:r>
      <w:r>
        <w:rPr>
          <w:lang w:val="hi_IN" w:bidi="hi_IN"/>
        </w:rPr>
        <w:t xml:space="preserve"> बनाया। एपोद एक प्रकार का वस्त्र है जो शरीर को कंधे से लेकर जांघ तक ढकता है। धागा एक बारीक बुना हुआ धागा होता है जिसका उपयोग सनी का कपड़ा बुनने या कपड़े के ऊपर कढ़ाई करने के लिए किया जाता है। रंगीन सूत का शायद कपड़ा बुनने के लिए उपयोग किया जाता था, और सोने के सूत का शायद कपड़े पर कढ़ाई करने के लिए उपयोग किया जाता था। लोग सन के पौधे से बने सूक्ष्म धागे से सनी का कपड़ा बनाते थे। इन धागों को बुनकर मलमल का कपड़ा बनाया जाता है, जो मुलायम और उत्तम गुणवत्ता का होता है। </w:t>
      </w:r>
      <w:r>
        <w:rPr>
          <w:b/>
          <w:lang w:val="hi_IN" w:bidi="hi_IN"/>
        </w:rPr>
        <w:t>सूक्ष्म बटी हुई</w:t>
      </w:r>
      <w:r>
        <w:rPr>
          <w:lang w:val="hi_IN" w:bidi="hi_IN"/>
        </w:rPr>
        <w:t xml:space="preserve"> </w:t>
      </w:r>
      <w:r>
        <w:rPr>
          <w:b/>
          <w:lang w:val="hi_IN" w:bidi="hi_IN"/>
        </w:rPr>
        <w:t>सनी के कपड़े</w:t>
      </w:r>
      <w:r>
        <w:rPr>
          <w:lang w:val="hi_IN" w:bidi="hi_IN"/>
        </w:rPr>
        <w:t xml:space="preserve"> के लिए उसी शब्द या वाक्यांश का प्रयोग करें जिसका प्रयोग आपने पिछले भागों में किया था।</w:t>
      </w:r>
    </w:p>
    <w:p>
      <w:pPr/>
      <w:r>
        <w:rPr>
          <w:lang w:val="hi_IN" w:bidi="hi_IN"/>
        </w:rPr>
      </w:r>
      <w:r>
        <w:rPr>
          <w:lang w:val="hi_IN" w:bidi="hi_IN"/>
        </w:rPr>
        <w:t xml:space="preserve">यहाँ रुकें और यदि आवश्यक हो तो समूह के रूप में </w:t>
      </w:r>
      <w:r>
        <w:rPr>
          <w:b/>
          <w:lang w:val="hi_IN" w:bidi="hi_IN"/>
        </w:rPr>
        <w:t>महायाजक के एपोद के संभावित रूपों की</w:t>
      </w:r>
      <w:r>
        <w:rPr>
          <w:lang w:val="hi_IN" w:bidi="hi_IN"/>
        </w:rPr>
        <w:t xml:space="preserve"> एक तस्वीर देखें। इस ऑडियो को यहाँ रोकें।</w:t>
      </w:r>
    </w:p>
    <w:p>
      <w:pPr/>
      <w:r>
        <w:rPr>
          <w:lang w:val="hi_IN" w:bidi="hi_IN"/>
        </w:rPr>
      </w:r>
      <w:r>
        <w:rPr>
          <w:b/>
          <w:lang w:val="hi_IN" w:bidi="hi_IN"/>
        </w:rPr>
        <w:t>एपोद</w:t>
      </w:r>
      <w:r>
        <w:rPr>
          <w:lang w:val="hi_IN" w:bidi="hi_IN"/>
        </w:rPr>
        <w:t xml:space="preserve"> और </w:t>
      </w:r>
      <w:r>
        <w:rPr>
          <w:b/>
          <w:lang w:val="hi_IN" w:bidi="hi_IN"/>
        </w:rPr>
        <w:t>धागे</w:t>
      </w:r>
      <w:r>
        <w:rPr>
          <w:lang w:val="hi_IN" w:bidi="hi_IN"/>
        </w:rPr>
        <w:t xml:space="preserve"> के लिए उसी शब्द या वाक्यांश का प्रयोग करें जिसका प्रयोग आपने पिछले भागों में किया था। </w:t>
      </w:r>
      <w:r>
        <w:rPr>
          <w:b/>
          <w:lang w:val="hi_IN" w:bidi="hi_IN"/>
        </w:rPr>
        <w:t>एपोद</w:t>
      </w:r>
      <w:r>
        <w:rPr>
          <w:lang w:val="hi_IN" w:bidi="hi_IN"/>
        </w:rPr>
        <w:t xml:space="preserve"> के बारे में अधिक जानकारी के लिए मुख्य शब्दावली देखें।</w:t>
      </w:r>
    </w:p>
    <w:p>
      <w:pPr>
        <w:pStyle w:val="ListBullet"/>
        <w:spacing w:line="240" w:lineRule="auto"/>
        <w:ind w:left="720"/>
      </w:pPr>
      <w:r>
        <w:rPr>
          <w:lang w:val="hi_IN" w:bidi="hi_IN"/>
        </w:rPr>
      </w:r>
      <w:r>
        <w:rPr>
          <w:lang w:val="hi_IN" w:bidi="hi_IN"/>
        </w:rPr>
        <w:t xml:space="preserve">यहाँ रुकें और एक समूह के रूप में, यदि आवश्यक हो, तो </w:t>
      </w:r>
      <w:r>
        <w:rPr>
          <w:b/>
          <w:lang w:val="hi_IN" w:bidi="hi_IN"/>
        </w:rPr>
        <w:t>सोने के धागे</w:t>
      </w:r>
      <w:r>
        <w:rPr>
          <w:lang w:val="hi_IN" w:bidi="hi_IN"/>
        </w:rPr>
        <w:t xml:space="preserve">, </w:t>
      </w:r>
      <w:r>
        <w:rPr>
          <w:b/>
          <w:lang w:val="hi_IN" w:bidi="hi_IN"/>
        </w:rPr>
        <w:t>नीले धागे</w:t>
      </w:r>
      <w:r>
        <w:rPr>
          <w:lang w:val="hi_IN" w:bidi="hi_IN"/>
        </w:rPr>
        <w:t xml:space="preserve">, </w:t>
      </w:r>
      <w:r>
        <w:rPr>
          <w:b/>
          <w:lang w:val="hi_IN" w:bidi="hi_IN"/>
        </w:rPr>
        <w:t>बैंगनी धागे</w:t>
      </w:r>
      <w:r>
        <w:rPr>
          <w:lang w:val="hi_IN" w:bidi="hi_IN"/>
        </w:rPr>
        <w:t xml:space="preserve"> और </w:t>
      </w:r>
      <w:r>
        <w:rPr>
          <w:lang w:val="hi_IN" w:bidi="hi_IN"/>
        </w:rPr>
        <w:t>चमकीले लाल या गहरे लाल रंग के धागे</w:t>
      </w:r>
      <w:r>
        <w:rPr>
          <w:lang w:val="hi_IN" w:bidi="hi_IN"/>
        </w:rPr>
        <w:t xml:space="preserve"> की तस्वीरें देखें।</w:t>
      </w:r>
    </w:p>
    <w:p>
      <w:pPr>
        <w:pStyle w:val="ListBullet"/>
        <w:spacing w:line="240" w:lineRule="auto"/>
        <w:ind w:left="720"/>
      </w:pPr>
      <w:r>
        <w:rPr>
          <w:lang w:val="hi_IN" w:bidi="hi_IN"/>
        </w:rPr>
      </w:r>
      <w:r>
        <w:rPr>
          <w:lang w:val="hi_IN" w:bidi="hi_IN"/>
        </w:rPr>
        <w:t xml:space="preserve">यहाँ रुकें और समूह में बारीक </w:t>
      </w:r>
      <w:r>
        <w:rPr>
          <w:lang w:val="hi_IN" w:bidi="hi_IN"/>
        </w:rPr>
        <w:t>मलमल के कपड़े की तस्वीर</w:t>
      </w:r>
      <w:r>
        <w:rPr>
          <w:lang w:val="hi_IN" w:bidi="hi_IN"/>
        </w:rPr>
        <w:t xml:space="preserve"> देखें। इस ऑडियो को यहाँ रोकें।</w:t>
      </w:r>
    </w:p>
    <w:p>
      <w:pPr/>
      <w:r>
        <w:rPr>
          <w:lang w:val="hi_IN" w:bidi="hi_IN"/>
        </w:rPr>
      </w:r>
      <w:r>
        <w:rPr>
          <w:lang w:val="hi_IN" w:bidi="hi_IN"/>
        </w:rPr>
        <w:t xml:space="preserve">कारीगरों ने </w:t>
      </w:r>
      <w:r>
        <w:rPr>
          <w:b/>
          <w:lang w:val="hi_IN" w:bidi="hi_IN"/>
        </w:rPr>
        <w:t>कंधे के टुकड़े,</w:t>
      </w:r>
      <w:r>
        <w:rPr>
          <w:lang w:val="hi_IN" w:bidi="hi_IN"/>
        </w:rPr>
        <w:t xml:space="preserve"> या कंधे के पट्टियाँ बनाईं, जो एपोद के सामने के भाग से एपोद के पीछे के भाग से जुड़े होते थे। कंधे के टुकड़े के लिए उसी शब्द या वाक्यांश का प्रयोग करें जिसका प्रयोग आपने पिछले भागों में किया था।</w:t>
      </w:r>
    </w:p>
    <w:p>
      <w:pPr/>
      <w:r>
        <w:rPr>
          <w:lang w:val="hi_IN" w:bidi="hi_IN"/>
        </w:rPr>
      </w:r>
      <w:r>
        <w:rPr>
          <w:lang w:val="hi_IN" w:bidi="hi_IN"/>
        </w:rPr>
        <w:t xml:space="preserve">कुशल कारीगरों ने एपोद के समान सामग्री से कुशलतापूर्वक बुनी हुई </w:t>
      </w:r>
      <w:r>
        <w:rPr>
          <w:b/>
          <w:lang w:val="hi_IN" w:bidi="hi_IN"/>
        </w:rPr>
        <w:t>कमरबंद</w:t>
      </w:r>
      <w:r>
        <w:rPr>
          <w:lang w:val="hi_IN" w:bidi="hi_IN"/>
        </w:rPr>
        <w:t xml:space="preserve">, या </w:t>
      </w:r>
      <w:r>
        <w:rPr>
          <w:b/>
          <w:lang w:val="hi_IN" w:bidi="hi_IN"/>
        </w:rPr>
        <w:t>कपड़े की पट्टियाँ</w:t>
      </w:r>
      <w:r>
        <w:rPr>
          <w:lang w:val="hi_IN" w:bidi="hi_IN"/>
        </w:rPr>
        <w:t xml:space="preserve"> बनाई। महायाजक कमरबंद का उपयोग एपोद और अन्य वस्त्रों को कमर पर शरीर से कसकर बाँधने के लिए करता था। कमरबंद के लिए उसी शब्द या वाक्यांश का प्रयोग करें जिसका प्रयोग आपने पिछले भागों में किया था।</w:t>
      </w:r>
    </w:p>
    <w:p>
      <w:pPr/>
      <w:r>
        <w:rPr>
          <w:lang w:val="hi_IN" w:bidi="hi_IN"/>
        </w:rPr>
      </w:r>
      <w:r>
        <w:rPr>
          <w:lang w:val="hi_IN" w:bidi="hi_IN"/>
        </w:rPr>
        <w:t xml:space="preserve">प्रत्येक कंधे के पट्टे पर एक बहुमूल्य पत्थर जड़ा हुआ होता है। पत्थर शायद </w:t>
      </w:r>
      <w:r>
        <w:rPr>
          <w:b/>
          <w:lang w:val="hi_IN" w:bidi="hi_IN"/>
        </w:rPr>
        <w:t>सुलेमानी</w:t>
      </w:r>
      <w:r>
        <w:rPr>
          <w:lang w:val="hi_IN" w:bidi="hi_IN"/>
        </w:rPr>
        <w:t xml:space="preserve"> है, लेकिन एक अलग पत्थर हो सकता है। सुलेमानी मणि के लिए उसी शब्द या वाक्यांश का प्रयोग करें जिसका प्रयोग आपने पिछले भागों में किया है। </w:t>
      </w:r>
    </w:p>
    <w:p>
      <w:pPr/>
      <w:r>
        <w:rPr>
          <w:lang w:val="hi_IN" w:bidi="hi_IN"/>
        </w:rPr>
      </w:r>
      <w:r>
        <w:rPr>
          <w:lang w:val="hi_IN" w:bidi="hi_IN"/>
        </w:rPr>
        <w:t xml:space="preserve">यदि आवश्यक हो, तो यहाँ रुकें और विभिन्न रंगों के </w:t>
      </w:r>
      <w:r>
        <w:rPr>
          <w:lang w:val="hi_IN" w:bidi="hi_IN"/>
        </w:rPr>
        <w:t>सुलैमानी पत्थरों</w:t>
      </w:r>
      <w:r>
        <w:rPr>
          <w:lang w:val="hi_IN" w:bidi="hi_IN"/>
        </w:rPr>
        <w:t xml:space="preserve"> की एक साथ ली गई तस्वीर को देखें। इस ऑडियो को यहाँ रोकें।</w:t>
      </w:r>
    </w:p>
    <w:p>
      <w:pPr/>
      <w:r>
        <w:rPr>
          <w:lang w:val="hi_IN" w:bidi="hi_IN"/>
        </w:rPr>
      </w:r>
      <w:r>
        <w:rPr>
          <w:lang w:val="hi_IN" w:bidi="hi_IN"/>
        </w:rPr>
        <w:t xml:space="preserve">कारीगरों ने सुलेमानी पत्थरों पर </w:t>
      </w:r>
      <w:r>
        <w:rPr>
          <w:b/>
          <w:lang w:val="hi_IN" w:bidi="hi_IN"/>
        </w:rPr>
        <w:t>इस्राएल</w:t>
      </w:r>
      <w:r>
        <w:rPr>
          <w:lang w:val="hi_IN" w:bidi="hi_IN"/>
        </w:rPr>
        <w:t xml:space="preserve"> के </w:t>
      </w:r>
      <w:r>
        <w:rPr>
          <w:lang w:val="hi_IN" w:bidi="hi_IN"/>
        </w:rPr>
        <w:t>पुत्रों</w:t>
      </w:r>
      <w:r>
        <w:rPr>
          <w:lang w:val="hi_IN" w:bidi="hi_IN"/>
        </w:rPr>
        <w:t xml:space="preserve"> के नाम </w:t>
      </w:r>
      <w:r>
        <w:rPr>
          <w:lang w:val="hi_IN" w:bidi="hi_IN"/>
        </w:rPr>
        <w:t>उकेरे।</w:t>
      </w:r>
      <w:r>
        <w:rPr>
          <w:lang w:val="hi_IN" w:bidi="hi_IN"/>
        </w:rPr>
        <w:t xml:space="preserve"> उकेरना वह प्रक्रिया है, जिसमें किसी चित्र, नमूने या शब्द को बनाने के लिए पत्थर या अन्य कठोर वस्तु पर तीखे औज़ार से काटा जाता है। उकेरने के लिए उसी शब्द या वाक्यांश का प्रयोग करें जिसका प्रयोग आपने पिछले भागों में किया है।</w:t>
      </w:r>
    </w:p>
    <w:p>
      <w:pPr/>
      <w:r>
        <w:rPr>
          <w:lang w:val="hi_IN" w:bidi="hi_IN"/>
        </w:rPr>
      </w:r>
      <w:r>
        <w:rPr>
          <w:lang w:val="hi_IN" w:bidi="hi_IN"/>
        </w:rPr>
        <w:t xml:space="preserve">सुलेमानी पत्थरों को कंधे के पट्टों पर बारीक सोने की तारों की जालीदार जड़ाई में जड़ा गया है, जिसे </w:t>
      </w:r>
      <w:r>
        <w:rPr>
          <w:b/>
          <w:lang w:val="hi_IN" w:bidi="hi_IN"/>
        </w:rPr>
        <w:t>सोने की जालीदार जड़ाई</w:t>
      </w:r>
      <w:r>
        <w:rPr>
          <w:lang w:val="hi_IN" w:bidi="hi_IN"/>
        </w:rPr>
        <w:t xml:space="preserve"> कहा जाता है। सोने की जालीदार जड़ाई के लिए उसी शब्द या वाक्यांश का प्रयोग करें जिसका प्रयोग आपने पिछले भागों में किया था।</w:t>
      </w:r>
    </w:p>
    <w:p>
      <w:pPr/>
      <w:r>
        <w:rPr>
          <w:lang w:val="hi_IN" w:bidi="hi_IN"/>
        </w:rPr>
      </w:r>
      <w:r>
        <w:rPr>
          <w:lang w:val="hi_IN" w:bidi="hi_IN"/>
        </w:rPr>
        <w:t xml:space="preserve">यहाँ रुकें और समूह में अगर आवश्यक हो तो </w:t>
      </w:r>
      <w:r>
        <w:rPr>
          <w:lang w:val="hi_IN" w:bidi="hi_IN"/>
        </w:rPr>
        <w:t>किसी बहुमूल्य पत्थर के चारों ओर की बारीक सोने</w:t>
      </w:r>
      <w:r>
        <w:rPr>
          <w:lang w:val="hi_IN" w:bidi="hi_IN"/>
        </w:rPr>
        <w:t xml:space="preserve"> की तारों की जालीदार जड़ाई का चित्र देखें।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आपको उस भाग का किसका संस्करण सबसे ज़्यादा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39:8–21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39:8–21 को सुनें और अपने मनों में रखें।</w:t>
      </w:r>
    </w:p>
    <w:p>
      <w:pPr/>
      <w:r>
        <w:rPr>
          <w:lang w:val="hi_IN" w:bidi="hi_IN"/>
        </w:rPr>
      </w:r>
      <w:r>
        <w:rPr>
          <w:lang w:val="hi_IN" w:bidi="hi_IN"/>
        </w:rPr>
        <w:t>यदि सम्भव हो, तो निर्गमन 39:8–21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अब, एक समूह के रूप में, निम्नलिखित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39:8–21 का ऑडियो संस्करण सबसे आसानी से समझ में आने वाले अनुवाद में सुनें।</w:t>
      </w:r>
    </w:p>
    <w:p>
      <w:pPr/>
      <w:r>
        <w:rPr>
          <w:lang w:val="hi_IN" w:bidi="hi_IN"/>
        </w:rPr>
      </w:r>
      <w:r>
        <w:rPr>
          <w:lang w:val="hi_IN" w:bidi="hi_IN"/>
        </w:rPr>
        <w:t>पिछले भाग में हमें बताया गया है कि कुशल कारीगरों ने एपोद कैसे बनाया, जो महायाजक के उन वस्त्रों का हिस्सा था जिन्हें हारून, मूसा का बड़ा भाई, पहनने वाला था।</w:t>
      </w:r>
    </w:p>
    <w:p>
      <w:pPr/>
      <w:r>
        <w:rPr>
          <w:lang w:val="hi_IN" w:bidi="hi_IN"/>
        </w:rPr>
      </w:r>
      <w:r>
        <w:rPr>
          <w:lang w:val="hi_IN" w:bidi="hi_IN"/>
        </w:rPr>
        <w:t>यह भाग बताता है कि कारीगरों ने चपरास कैसे बनाया, जो महायाजक के वस्त्रों का एक और घटक था, जिसे हारून पहनता था। चपरास एक औपचारिक वस्त्र था जो किसी व्यक्ति के शरीर के सामने के ऊपरी भाग को ढकता था।</w:t>
      </w:r>
    </w:p>
    <w:p>
      <w:pPr/>
      <w:r>
        <w:rPr>
          <w:lang w:val="hi_IN" w:bidi="hi_IN"/>
        </w:rPr>
      </w:r>
      <w:r>
        <w:rPr>
          <w:lang w:val="hi_IN" w:bidi="hi_IN"/>
        </w:rPr>
        <w:t>बसलेल और अन्य कुशल कारीगरों ने चपरास को कपड़े से बनाया ताकि वह एपोद के समान हो। कारीगरों ने सोने, नीले, बैंगनी और चमकीले लाल सूत और महीन सनी के कपड़े का उपयोग किया। उन्होंने उसी सूत और उसी कपड़े का उपयोग करके महायाजक का चपरास, महायाजक का एपोद और मिलापवाले तम्बू के भीतर के परदे बनाने के लिए किया।</w:t>
      </w:r>
    </w:p>
    <w:p>
      <w:pPr/>
      <w:r>
        <w:rPr>
          <w:lang w:val="hi_IN" w:bidi="hi_IN"/>
        </w:rPr>
      </w:r>
      <w:r>
        <w:rPr>
          <w:lang w:val="hi_IN" w:bidi="hi_IN"/>
        </w:rPr>
        <w:t>चपरास चौकोर आकार की एक जेब थी। कुशल कारीगरों ने शायद कपड़े के एक ही टुकड़े को बीच से मोड़कर जेब या थैली बनाई होगी। महायाजक इस जेब का उपयोग विशेष वस्तुओं को रखने के लिए करता था। चपरास की माप एक बित्ता लम्बाई और एक बित्ता चौड़ाई थी। इस्राएली लंबाई मापने के एक तरीके के रूप में बित्ते का उपयोग करते थे। बित्ता वह दूरी है, जो अंगूठे के सिरे और छोटी उंगली के सिरे के बीच होती है, जब उंगलियाँ पूरी तरह फैलाई जाती हैं। आधुनिक माप के अनुसार एक बित्ता लगभग 9 इंच या 22 सेंटीमीटर के बराबर होता है।</w:t>
      </w:r>
    </w:p>
    <w:p>
      <w:pPr/>
      <w:r>
        <w:rPr>
          <w:lang w:val="hi_IN" w:bidi="hi_IN"/>
        </w:rPr>
      </w:r>
      <w:r>
        <w:rPr>
          <w:lang w:val="hi_IN" w:bidi="hi_IN"/>
        </w:rPr>
        <w:t>यहाँ रुकें और समूह में इस प्रश्न पर चर्चा करें: आपके समुदाय में लोग कपड़े की लंबाई कैसे मापते हैं? इस ऑडियो को यहाँ रोकें।</w:t>
      </w:r>
    </w:p>
    <w:p>
      <w:pPr/>
      <w:r>
        <w:rPr>
          <w:lang w:val="hi_IN" w:bidi="hi_IN"/>
        </w:rPr>
      </w:r>
      <w:r>
        <w:rPr>
          <w:lang w:val="hi_IN" w:bidi="hi_IN"/>
        </w:rPr>
        <w:t>इस भाग के अधिकांश शब्द उस निर्देश के समान हैं कि चपरास कैसे बनाई जाए जो यहोवा ने मूसा को पर्वत पर पहले दिए थे। अंतर यह है कि पहले यहोवा निर्देश दे रहा था था और यहाँ कारीगर उन निर्देशों को पूरा कर रहे हैं। इस भाग का अनुवाद करने से पहले, आपको पिछले भाग में एपोद के बारे में किए गए अपने अनुवाद को सुनना सहायक लग सकता है।</w:t>
      </w:r>
    </w:p>
    <w:p>
      <w:pPr/>
      <w:r>
        <w:rPr>
          <w:lang w:val="hi_IN" w:bidi="hi_IN"/>
        </w:rPr>
      </w:r>
      <w:r>
        <w:rPr>
          <w:lang w:val="hi_IN" w:bidi="hi_IN"/>
        </w:rPr>
        <w:t>यदि आप पिछले भाग को सुनना चाहते हैं, तो इस ऑडियो को यहाँ रोकें।</w:t>
      </w:r>
    </w:p>
    <w:p>
      <w:pPr/>
      <w:r>
        <w:rPr>
          <w:lang w:val="hi_IN" w:bidi="hi_IN"/>
        </w:rPr>
      </w:r>
      <w:r>
        <w:rPr>
          <w:lang w:val="hi_IN" w:bidi="hi_IN"/>
        </w:rPr>
        <w:t>कारीगरों ने चपरास की सामग्री के सामने के भाग पर चार पंक्तियों के बहुमूल्य पत्थरों की व्यवस्था की। हम ठीक-ठीक नहीं जानते कि कारीगरों ने चपरास पर किन पत्थरों का उपयोग किया था। लोगों ने मूल भाषा में पत्थरों के नामों का अनुवाद विभिन्न तरीकों से किया है, जिसमें बाइबल के अलग-अलग अनुवाद हैं।</w:t>
      </w:r>
    </w:p>
    <w:p>
      <w:pPr/>
      <w:r>
        <w:rPr>
          <w:lang w:val="hi_IN" w:bidi="hi_IN"/>
        </w:rPr>
      </w:r>
      <w:r>
        <w:rPr>
          <w:lang w:val="hi_IN" w:bidi="hi_IN"/>
        </w:rPr>
        <w:t>पहली पंक्ति में पहला पत्थर शायद माणिक्य है। कुछ अनुवाद इसे माणिक कहते हैं, पर माणिक पर नक्काशी करना संभव नहीं होता। यह पत्थर चमकीले लाल रंग का होता है और शायद पारदर्शी होता है। दूसरा पत्थर संभवतः पद्मराग या पुखराज था। यह पत्थर शायद पीले या हरे रंग का था और संभव है कि अर्धपारदर्शी था। तीसरा पत्थर ऐसा पत्थर था जो चमकता था या प्रकाश को अच्छी तरह परावर्तित करता था। इस पत्थर को अक्सर पन्ना नाम दिया जाता है, लेकिन यह संभवतः ऐसा पत्थर रहा होगा जिस पर लोगों के लिए नक्काशी करना अधिक आसान था, शायद एक बेरिल। यह पत्थर संभवतः हरा या लाल था।</w:t>
      </w:r>
    </w:p>
    <w:p>
      <w:pPr/>
      <w:r>
        <w:rPr>
          <w:lang w:val="hi_IN" w:bidi="hi_IN"/>
        </w:rPr>
      </w:r>
      <w:r>
        <w:rPr>
          <w:lang w:val="hi_IN" w:bidi="hi_IN"/>
        </w:rPr>
        <w:t xml:space="preserve">यहाँ रुकें और समूह में </w:t>
      </w:r>
      <w:r>
        <w:rPr>
          <w:lang w:val="hi_IN" w:bidi="hi_IN"/>
        </w:rPr>
        <w:t>लाल माणिक्य और माणिक</w:t>
      </w:r>
      <w:r>
        <w:rPr>
          <w:lang w:val="hi_IN" w:bidi="hi_IN"/>
        </w:rPr>
        <w:t xml:space="preserve"> की एक तस्वीर देखें। इस ऑडियो को यहाँ रोकें।</w:t>
      </w:r>
    </w:p>
    <w:p>
      <w:pPr/>
      <w:r>
        <w:rPr>
          <w:lang w:val="hi_IN" w:bidi="hi_IN"/>
        </w:rPr>
      </w:r>
      <w:r>
        <w:rPr>
          <w:lang w:val="hi_IN" w:bidi="hi_IN"/>
        </w:rPr>
        <w:t xml:space="preserve">यहाँ रुकें और समूह में </w:t>
      </w:r>
      <w:r>
        <w:rPr>
          <w:lang w:val="hi_IN" w:bidi="hi_IN"/>
        </w:rPr>
        <w:t>पीले/हरे सुवर्णमणि और पीले पुखराज</w:t>
      </w:r>
      <w:r>
        <w:rPr>
          <w:lang w:val="hi_IN" w:bidi="hi_IN"/>
        </w:rPr>
        <w:t xml:space="preserve"> की एक तस्वीर देखें। इस ऑडियो को यहाँ रोकें।</w:t>
      </w:r>
    </w:p>
    <w:p>
      <w:pPr/>
      <w:r>
        <w:rPr>
          <w:lang w:val="hi_IN" w:bidi="hi_IN"/>
        </w:rPr>
      </w:r>
      <w:r>
        <w:rPr>
          <w:lang w:val="hi_IN" w:bidi="hi_IN"/>
        </w:rPr>
        <w:t xml:space="preserve">यहाँ रुकें और समूह में </w:t>
      </w:r>
      <w:r>
        <w:rPr>
          <w:lang w:val="hi_IN" w:bidi="hi_IN"/>
        </w:rPr>
        <w:t>पन्ना और हरे बेरिल</w:t>
      </w:r>
      <w:r>
        <w:rPr>
          <w:lang w:val="hi_IN" w:bidi="hi_IN"/>
        </w:rPr>
        <w:t xml:space="preserve"> की एक तस्वीर देखें। इस ऑडियो को यहाँ रोकें।</w:t>
      </w:r>
    </w:p>
    <w:p>
      <w:pPr/>
      <w:r>
        <w:rPr>
          <w:lang w:val="hi_IN" w:bidi="hi_IN"/>
        </w:rPr>
      </w:r>
      <w:r>
        <w:rPr>
          <w:lang w:val="hi_IN" w:bidi="hi_IN"/>
        </w:rPr>
        <w:t>दूसरी पंक्ति में पहला पत्थर शायद मरकत या गोमेद था, पर कुछ अनुवाद इसे नीलम या पन्ना भी कहते हैं। नीलम और पन्ना इतने कठोर होते हैं कि लोग उन पर नक्काशी नहीं कर सकते। यह पत्थर संभवतः लाल, नीला या हरा रहा होगा। दूसरा पत्थर शायद नीलमणि था, पर कुछ अनुवाद इसे नीलम भी कहते हैं। हालाँकि, यह नीलम नहीं हो सकता, क्योंकि नीलम पर नक्काशी करना लोगों के लिए बहुत कठिन होता है। यह पत्थर नीले रंग का था। तीसरा पत्थर एक बहुमूल्य पत्थर था। अलग-अलग अनुवाद इस पत्थर के अलग-अलग नाम देते हैं, जिनमें हीरा, चन्द्रकान्त मणि और पन्ना शामिल हैं। यह पत्थर शायद सफेद रंग का था। यह हीरा या पन्ना नहीं हो सकता, क्योंकि इन पत्थरों पर नक्काशी करना लोगों के लिए बहुत कठिन था।</w:t>
      </w:r>
    </w:p>
    <w:p>
      <w:pPr/>
      <w:r>
        <w:rPr>
          <w:lang w:val="hi_IN" w:bidi="hi_IN"/>
        </w:rPr>
      </w:r>
      <w:r>
        <w:rPr>
          <w:lang w:val="hi_IN" w:bidi="hi_IN"/>
        </w:rPr>
        <w:t xml:space="preserve">यहाँ रुकें और समूह में </w:t>
      </w:r>
      <w:r>
        <w:rPr>
          <w:lang w:val="hi_IN" w:bidi="hi_IN"/>
        </w:rPr>
        <w:t>मरकत, गोमेद, नीलम और पन्ना</w:t>
      </w:r>
      <w:r>
        <w:rPr>
          <w:lang w:val="hi_IN" w:bidi="hi_IN"/>
        </w:rPr>
        <w:t xml:space="preserve"> की तस्वीरें देखें। इस ऑडियो को यहाँ रोकें।</w:t>
      </w:r>
    </w:p>
    <w:p>
      <w:pPr/>
      <w:r>
        <w:rPr>
          <w:lang w:val="hi_IN" w:bidi="hi_IN"/>
        </w:rPr>
      </w:r>
      <w:r>
        <w:rPr>
          <w:lang w:val="hi_IN" w:bidi="hi_IN"/>
        </w:rPr>
        <w:t xml:space="preserve">यहाँ रुकें और समूह में </w:t>
      </w:r>
      <w:r>
        <w:rPr>
          <w:lang w:val="hi_IN" w:bidi="hi_IN"/>
        </w:rPr>
        <w:t>लाजवर्द और नीलम</w:t>
      </w:r>
      <w:r>
        <w:rPr>
          <w:lang w:val="hi_IN" w:bidi="hi_IN"/>
        </w:rPr>
        <w:t xml:space="preserve"> की एक तस्वीर देखें। इस ऑडियो को यहाँ रोकें।</w:t>
      </w:r>
    </w:p>
    <w:p>
      <w:pPr/>
      <w:r>
        <w:rPr>
          <w:lang w:val="hi_IN" w:bidi="hi_IN"/>
        </w:rPr>
      </w:r>
      <w:r>
        <w:rPr>
          <w:lang w:val="hi_IN" w:bidi="hi_IN"/>
        </w:rPr>
        <w:t xml:space="preserve">यहाँ रुकें और समूह में </w:t>
      </w:r>
      <w:r>
        <w:rPr>
          <w:lang w:val="hi_IN" w:bidi="hi_IN"/>
        </w:rPr>
        <w:t>हीरा, चन्द्रकांत मणि और पन्ना</w:t>
      </w:r>
      <w:r>
        <w:rPr>
          <w:lang w:val="hi_IN" w:bidi="hi_IN"/>
        </w:rPr>
        <w:t xml:space="preserve"> की तस्वीरें देखें। इस ऑडियो को यहाँ रोकें।</w:t>
      </w:r>
    </w:p>
    <w:p>
      <w:pPr/>
      <w:r>
        <w:rPr>
          <w:lang w:val="hi_IN" w:bidi="hi_IN"/>
        </w:rPr>
      </w:r>
      <w:r>
        <w:rPr>
          <w:lang w:val="hi_IN" w:bidi="hi_IN"/>
        </w:rPr>
        <w:t>तीसरी पंक्ति में, पहला पत्थर लशम था। यह संभवतः एक नारंगी लशम या नीला फिरोज़ा था। दूसरा पत्थर शायद सूर्यकांत है, जो धारीदार पत्थर होता है। तीसरा पत्थर शायद नीलम था, जो साफ बैंगनी रंग का पत्थर होता है।</w:t>
      </w:r>
    </w:p>
    <w:p>
      <w:pPr/>
      <w:r>
        <w:rPr>
          <w:lang w:val="hi_IN" w:bidi="hi_IN"/>
        </w:rPr>
      </w:r>
      <w:r>
        <w:rPr>
          <w:lang w:val="hi_IN" w:bidi="hi_IN"/>
        </w:rPr>
        <w:t xml:space="preserve">यहाँ रुकें और समूह में </w:t>
      </w:r>
      <w:r>
        <w:rPr>
          <w:lang w:val="hi_IN" w:bidi="hi_IN"/>
        </w:rPr>
        <w:t>नारंगी लशम और नीले फिरोज़ा</w:t>
      </w:r>
      <w:r>
        <w:rPr>
          <w:lang w:val="hi_IN" w:bidi="hi_IN"/>
        </w:rPr>
        <w:t xml:space="preserve"> की तस्वीरें देखें। इस ऑडियो को यहाँ रोकें।</w:t>
      </w:r>
    </w:p>
    <w:p>
      <w:pPr/>
      <w:r>
        <w:rPr>
          <w:lang w:val="hi_IN" w:bidi="hi_IN"/>
        </w:rPr>
      </w:r>
      <w:r>
        <w:rPr>
          <w:lang w:val="hi_IN" w:bidi="hi_IN"/>
        </w:rPr>
        <w:t xml:space="preserve">यहाँ रुकें और समूह में </w:t>
      </w:r>
      <w:r>
        <w:rPr>
          <w:lang w:val="hi_IN" w:bidi="hi_IN"/>
        </w:rPr>
        <w:t>धारियों वाले अकीक</w:t>
      </w:r>
      <w:r>
        <w:rPr>
          <w:lang w:val="hi_IN" w:bidi="hi_IN"/>
        </w:rPr>
        <w:t xml:space="preserve"> की एक तस्वीर देखें। इस ऑडियो को यहाँ रोकें।</w:t>
      </w:r>
    </w:p>
    <w:p>
      <w:pPr/>
      <w:r>
        <w:rPr>
          <w:lang w:val="hi_IN" w:bidi="hi_IN"/>
        </w:rPr>
      </w:r>
      <w:r>
        <w:rPr>
          <w:lang w:val="hi_IN" w:bidi="hi_IN"/>
        </w:rPr>
        <w:t xml:space="preserve">यहाँ रुकें और समूह में </w:t>
      </w:r>
      <w:r>
        <w:rPr>
          <w:lang w:val="hi_IN" w:bidi="hi_IN"/>
        </w:rPr>
        <w:t>बैंगनी जमुनिया</w:t>
      </w:r>
      <w:r>
        <w:rPr>
          <w:lang w:val="hi_IN" w:bidi="hi_IN"/>
        </w:rPr>
        <w:t xml:space="preserve"> की एक तस्वीर देखें। इस ऑडियो को यहाँ रोकें।</w:t>
      </w:r>
    </w:p>
    <w:p>
      <w:pPr/>
      <w:r>
        <w:rPr>
          <w:lang w:val="hi_IN" w:bidi="hi_IN"/>
        </w:rPr>
      </w:r>
      <w:r>
        <w:rPr>
          <w:lang w:val="hi_IN" w:bidi="hi_IN"/>
        </w:rPr>
        <w:t>चौथी पंक्ति में, पहला पत्थर चमकीला और चमकता हुआ था। यह पत्थर साफ नीले या हरे रंग का हरित नील हो सकता है, पर यह फीरोज़ा भी हो सकता है। दूसरा पत्थर वही पत्थर था जो महायाजक के एपोद की कंधे की पट्टियों पर लगाया गया था। यह पत्थर शायद सुलेमानी मणि है, जिसमें अक्सर कई रंगों का मिश्रण होता है। यह पत्थर लाल मणि भी हो सकता है। तीसरा पत्थर शायद यशब था। यह पत्थर हरे या लाल रंग का हो सकता है।</w:t>
      </w:r>
    </w:p>
    <w:p>
      <w:pPr/>
      <w:r>
        <w:rPr>
          <w:lang w:val="hi_IN" w:bidi="hi_IN"/>
        </w:rPr>
      </w:r>
      <w:r>
        <w:rPr>
          <w:lang w:val="hi_IN" w:bidi="hi_IN"/>
        </w:rPr>
        <w:t xml:space="preserve">यहाँ रुकें और समूह में </w:t>
      </w:r>
      <w:r>
        <w:rPr>
          <w:lang w:val="hi_IN" w:bidi="hi_IN"/>
        </w:rPr>
        <w:t>नीले/हरे एक्वामरीन और बेरिल</w:t>
      </w:r>
      <w:r>
        <w:rPr>
          <w:lang w:val="hi_IN" w:bidi="hi_IN"/>
        </w:rPr>
        <w:t xml:space="preserve"> की एक तस्वीर देखें। इस ऑडियो को यहाँ रोकें।</w:t>
      </w:r>
    </w:p>
    <w:p>
      <w:pPr/>
      <w:r>
        <w:rPr>
          <w:lang w:val="hi_IN" w:bidi="hi_IN"/>
        </w:rPr>
      </w:r>
      <w:r>
        <w:rPr>
          <w:lang w:val="hi_IN" w:bidi="hi_IN"/>
        </w:rPr>
        <w:t xml:space="preserve">यहाँ रुकें और समूह में </w:t>
      </w:r>
      <w:r>
        <w:rPr>
          <w:lang w:val="hi_IN" w:bidi="hi_IN"/>
        </w:rPr>
        <w:t>विभिन्न रंगों की सुलेमानी मणि और लाल मणि</w:t>
      </w:r>
      <w:r>
        <w:rPr>
          <w:lang w:val="hi_IN" w:bidi="hi_IN"/>
        </w:rPr>
        <w:t xml:space="preserve"> की एक तस्वीर देखें। इस ऑडियो को यहाँ रोकें।</w:t>
      </w:r>
    </w:p>
    <w:p>
      <w:pPr/>
      <w:r>
        <w:rPr>
          <w:lang w:val="hi_IN" w:bidi="hi_IN"/>
        </w:rPr>
      </w:r>
      <w:r>
        <w:rPr>
          <w:lang w:val="hi_IN" w:bidi="hi_IN"/>
        </w:rPr>
        <w:t xml:space="preserve">यहाँ रुकें और समूह के रूप में एक </w:t>
      </w:r>
      <w:r>
        <w:rPr>
          <w:lang w:val="hi_IN" w:bidi="hi_IN"/>
        </w:rPr>
        <w:t>हरे यशब और एक लाल यशब</w:t>
      </w:r>
      <w:r>
        <w:rPr>
          <w:lang w:val="hi_IN" w:bidi="hi_IN"/>
        </w:rPr>
        <w:t xml:space="preserve"> की तस्वीर देखें। इस ऑडियो को यहाँ रोकें।</w:t>
      </w:r>
    </w:p>
    <w:p>
      <w:pPr/>
      <w:r>
        <w:rPr>
          <w:lang w:val="hi_IN" w:bidi="hi_IN"/>
        </w:rPr>
      </w:r>
      <w:r>
        <w:rPr>
          <w:lang w:val="hi_IN" w:bidi="hi_IN"/>
        </w:rPr>
        <w:t>यहाँ रुकें। हमने आपसे पहले भी निम्नलिखित प्रश्नों पर समूह में चर्चा करने के लिए कहा है, लेकिन आपको इन चीजों पर दोबारा चर्चा करना उपयोगी लग सकता है। यदि हाँ, तो समूह में चर्चा करें: आपके अगुवों के औपचारिक वस्त्रों में कौन-से अर्ध-बहुमूल्य पत्थर लगे होते हैं? यदि इन पत्थरों का कोई अर्थ है, तो वह क्या है? यदि सजावट के लिए पत्थरों का उपयोग नहीं किया जाता, तो औपचारिक वस्त्रों को सजाने के लिए और कौन-सी वस्तुएँ उपयोग की जाती हैं? इस ऑडियो को यहाँ रोकें।</w:t>
      </w:r>
    </w:p>
    <w:p>
      <w:pPr/>
      <w:r>
        <w:rPr>
          <w:lang w:val="hi_IN" w:bidi="hi_IN"/>
        </w:rPr>
      </w:r>
      <w:r>
        <w:rPr>
          <w:lang w:val="hi_IN" w:bidi="hi_IN"/>
        </w:rPr>
        <w:t>कारीगरों ने पत्थरों को सोने के उपयोग से चपरास से जोड़ा, जिसे उन्होंने महीन तार में बनाया और आकार दिया या आकृति-बुनकर एक नमूना बनाया। लोग इस तकनीक को बारीक कारीगरी कहते थे, और कारीगरों ने इसका उपयोग इन दो बहुमूल्य पत्थरों को एपोद की कंधे की पट्टियों पर जोड़ने के लिए भी किया।</w:t>
      </w:r>
    </w:p>
    <w:p>
      <w:pPr/>
      <w:r>
        <w:rPr>
          <w:lang w:val="hi_IN" w:bidi="hi_IN"/>
        </w:rPr>
      </w:r>
      <w:r>
        <w:rPr>
          <w:lang w:val="hi_IN" w:bidi="hi_IN"/>
        </w:rPr>
        <w:t xml:space="preserve">यहाँ रुकें और </w:t>
      </w:r>
      <w:r>
        <w:rPr>
          <w:lang w:val="hi_IN" w:bidi="hi_IN"/>
        </w:rPr>
        <w:t>बहुमूल्य पत्थर के चारों ओर की सोने की जड़ाई</w:t>
      </w:r>
      <w:r>
        <w:rPr>
          <w:lang w:val="hi_IN" w:bidi="hi_IN"/>
        </w:rPr>
        <w:t xml:space="preserve"> की एक तस्वीर देखें। इस ऑडियो को यहाँ रोकें।</w:t>
      </w:r>
    </w:p>
    <w:p>
      <w:pPr/>
      <w:r>
        <w:rPr>
          <w:lang w:val="hi_IN" w:bidi="hi_IN"/>
        </w:rPr>
      </w:r>
      <w:r>
        <w:rPr>
          <w:lang w:val="hi_IN" w:bidi="hi_IN"/>
        </w:rPr>
        <w:t>चपरास पर बारह पत्थर थे, जिनमें से प्रत्येक पत्थर पर इस्राएल या याकूब के पुत्र का नाम उकेरा हुआ था। प्रत्येक पत्थर एक मुहर की तरह था, क्योंकि कारीगरों ने पत्थरों पर नामों को मुहर की तरह उकेरा था। हर नाम इस्राएल के बारह गोत्रों में से एक अलग गोत्र को दर्शाता था। उकेरने का अर्थ है किसी सतह पर किसी नुकीली चीज से काटकर कोई आकृति, चित्र या शब्द बनाना। कारीगरों ने चपरास के पत्थरों को उसी तरह उकेरा जैसे उन्होंने एपोद के कंधे की पट्टियों पर पत्थरों को उकेरा था। इस बार, कारीगरों ने प्रत्येक पत्थर पर केवल एक ही नाम उकेरा। कारीगरों ने एपोद की कंधे की पट्टियों के पत्थरों पर हर पत्थर पर छह नाम खोदे थे। जब महायाजक मिलापवाले तम्बू में सेवा करता था, तब वह इस्राएल के हर पुत्र का नाम यहोवा के सामने लेकर जाता था। यह यहोवा को इस्राएल से उत्पन्न अपने लोगों की याद दिलाने के लिए था और महायाजक को उन लोगों की याद दिलाने के लिए था जिनका वह यहोवा के समक्ष प्रतिनिधित्व करता था।</w:t>
      </w:r>
    </w:p>
    <w:p>
      <w:pPr/>
      <w:r>
        <w:rPr>
          <w:lang w:val="hi_IN" w:bidi="hi_IN"/>
        </w:rPr>
      </w:r>
      <w:r>
        <w:rPr>
          <w:lang w:val="hi_IN" w:bidi="hi_IN"/>
        </w:rPr>
        <w:t xml:space="preserve">यहाँ रुकें और महायाजक की एक चित्रित झलक देखें जिसमें </w:t>
      </w:r>
      <w:r>
        <w:rPr>
          <w:b/>
          <w:lang w:val="hi_IN" w:bidi="hi_IN"/>
        </w:rPr>
        <w:t>वह चपरास पहने हुए है, और जिसमें चपरास के कई सम्भावित उदाहरण दिखाए गए हैं</w:t>
      </w:r>
      <w:r>
        <w:rPr>
          <w:lang w:val="hi_IN" w:bidi="hi_IN"/>
        </w:rPr>
        <w:t>। इस ऑडियो को यहाँ रोकें।</w:t>
      </w:r>
    </w:p>
    <w:p>
      <w:pPr/>
      <w:r>
        <w:rPr>
          <w:lang w:val="hi_IN" w:bidi="hi_IN"/>
        </w:rPr>
      </w:r>
      <w:r>
        <w:rPr>
          <w:lang w:val="hi_IN" w:bidi="hi_IN"/>
        </w:rPr>
        <w:t>कुशल कारीगरों ने सोने के तारों को एक-दूसरे के साथ मरोड़कर रस्सी जैसी सोने की डोरियाँ बनाईं। उन्होंने सोने की डोरियाँ ठीक उसी तरह बनाईं, जैसे एपोद के कंधे की पट्टियों पर बनी डोरियाँ थीं। वे चपरास को एपोद से जोड़ने के लिए तारों का उपयोग करते थे।</w:t>
      </w:r>
    </w:p>
    <w:p>
      <w:pPr/>
      <w:r>
        <w:rPr>
          <w:lang w:val="hi_IN" w:bidi="hi_IN"/>
        </w:rPr>
      </w:r>
      <w:r>
        <w:rPr>
          <w:lang w:val="hi_IN" w:bidi="hi_IN"/>
        </w:rPr>
        <w:t>फिर कारीगरों ने चपरास को एपोद से जोड़ने के लिए सोने की अन्य वस्तुएँ बनाईं। उन्होंने सोने की महीन कारीगरी के दो सेट और दो सोने के कड़े बनाए। उन्होंने चपरास पर सोने के दो कड़े लगाए, शायद चपरास के ऊपरी किनारे पर हर एक तरफ एक-एक किया। फिर कारीगरों ने सोने की डोरियों के दोनों सिरों को चपरास के ऊपरी भाग में लगे कड़ों से जोड़ दिया, ताकि चपरास का ऊपरी हिस्सा एपोद से जुड़ा रहे। हम नहीं जानते कि कारीगरों ने डोरियों को कड़ों से कैसे जोड़ा। हमें नहीं पता कि उन्होंने डोरियों को कड़ों में से पिरोया था या उन्हें किसी तरह बाँधा था। फिर कारीगरों ने एपोद के सामने स्थित डोरियों के दूसरे दो सिरों को कंधे के टुकड़ों पर लगे दो चूल्हट के सेट से जोड़ दिया।</w:t>
      </w:r>
    </w:p>
    <w:p>
      <w:pPr/>
      <w:r>
        <w:rPr>
          <w:lang w:val="hi_IN" w:bidi="hi_IN"/>
        </w:rPr>
      </w:r>
      <w:r>
        <w:rPr>
          <w:lang w:val="hi_IN" w:bidi="hi_IN"/>
        </w:rPr>
        <w:t xml:space="preserve">यहाँ रुकें और एक समूह के तौर पर, </w:t>
      </w:r>
      <w:r>
        <w:rPr>
          <w:lang w:val="hi_IN" w:bidi="hi_IN"/>
        </w:rPr>
        <w:t>सोने के तारों को आपस में मरोड़कर बनाई गई एक डोरी</w:t>
      </w:r>
      <w:r>
        <w:rPr>
          <w:lang w:val="hi_IN" w:bidi="hi_IN"/>
        </w:rPr>
        <w:t xml:space="preserve"> की एक तस्वीर देखिए। ऑडियो को यहाँ रोकें।</w:t>
      </w:r>
    </w:p>
    <w:p>
      <w:pPr/>
      <w:r>
        <w:rPr>
          <w:lang w:val="hi_IN" w:bidi="hi_IN"/>
        </w:rPr>
      </w:r>
      <w:r>
        <w:rPr>
          <w:lang w:val="hi_IN" w:bidi="hi_IN"/>
        </w:rPr>
        <w:t>फिर कारीगरों ने दो और सोने के कड़े बनाए। उन्होंने सोने के कड़ों को चपरास के दोनों सिरों पर एपोद के बगल में उसके अंदर के किनारे पर लगाया। इन कड़ों ने चपरास को एपोद से जोड़े रखने में सहायता की। कारीगरों ने दो और सोने के कड़े बनाए। उन्होंने एपोद के सामने वाले हिस्से में, कंधे की पट्टियों के निचले भाग पर सोने के कड़े लगाए—शायद ठीक उस जगह पर, जहाँ ये पट्टियाँ एपोद के कपड़े से मिलती थीं, और जो एपोद के चारों ओर लिपटी हुई, कारीगरी से बुनी हुई कपड़े की कमरबन्द के ठीक ऊपर स्थित थी। कारीगरों ने चपरास के सोने के कड़ों को एपोद के सोने के कड़ों से जोड़ दिया, और नीले/बैंगनी धागे को मरोड़कर एक महीन डोरी बनाई। चपरास एपोद के कुशलता से बुने हुए कपड़े की कमरबन्द पर टिका था, ताकि वह महायाजक के शरीर से बाहर न लटके। कारीगरों ने वह चपरास उन निर्देशों के अनुसार बनाया, जिनका पालन करने की आज्ञा यहोवा ने मूसा को दी थी।</w:t>
      </w:r>
      <w:r>
        <w:rPr>
          <w:lang w:val="hi_IN" w:bidi="hi_IN"/>
        </w:rPr>
      </w:r>
    </w:p>
    <w:p>
      <w:pPr>
        <w:pStyle w:val="Heading3"/>
      </w:pPr>
      <w:r>
        <w:rPr>
          <w:lang w:val="hi_IN" w:bidi="hi_IN"/>
        </w:rPr>
        <w:t>घटनाओं को समझाना</w:t>
      </w:r>
    </w:p>
    <w:p>
      <w:pPr/>
      <w:r>
        <w:rPr>
          <w:lang w:val="hi_IN" w:bidi="hi_IN"/>
        </w:rPr>
      </w:r>
      <w:r>
        <w:rPr>
          <w:lang w:val="hi_IN" w:bidi="hi_IN"/>
        </w:rPr>
        <w:t>निर्गमन 39:8–21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कल्पना करने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कुशल कारीगर महायाजक के लिए चपरास बना रहे हैं।</w:t>
      </w:r>
    </w:p>
    <w:p>
      <w:pPr/>
      <w:r>
        <w:rPr>
          <w:lang w:val="hi_IN" w:bidi="hi_IN"/>
        </w:rPr>
      </w:r>
      <w:r>
        <w:rPr>
          <w:b/>
          <w:lang w:val="hi_IN" w:bidi="hi_IN"/>
        </w:rPr>
        <w:t>दूसरे दृश्य में:</w:t>
      </w:r>
      <w:r>
        <w:rPr>
          <w:lang w:val="hi_IN" w:bidi="hi_IN"/>
        </w:rPr>
        <w:t xml:space="preserve"> कुशल कारीगर सोने की डोरी और कड़ों का उपयोग करके चपरास को महायाजक के एपोद से जोड़ रहे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"उसने" जिसका अर्थ बसलेल है</w:t>
      </w:r>
    </w:p>
    <w:p>
      <w:pPr>
        <w:pStyle w:val="ListBullet"/>
        <w:spacing w:line="240" w:lineRule="auto"/>
        <w:ind w:left="720"/>
      </w:pPr>
      <w:r>
        <w:rPr>
          <w:lang w:val="hi_IN" w:bidi="hi_IN"/>
        </w:rPr>
      </w:r>
      <w:r>
        <w:rPr>
          <w:lang w:val="hi_IN" w:bidi="hi_IN"/>
        </w:rPr>
        <w:t>और "उन्होंने" जिसका अर्थ है बसलेल, ओहोलीआब और अन्य कुशल कारीगर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भाग लगभग पिछले भाग जैसा ही है, जिसमें यहोवा सीनै पर्वत पर मूसा को चपरास बनाने के निर्देश देता है। इस भाग में, मूसा हमें बताता है कि कुशल कारीगरों ने सच में चपरास को उसी तरह बनाया था जैसे यहोवा ने उन्हें निर्देश दिया था। हालाँकि, इस भाग में मूसा फिर से चपरास के उद्देश्य को समझाता है।</w:t>
      </w:r>
    </w:p>
    <w:p>
      <w:pPr/>
      <w:r>
        <w:rPr>
          <w:lang w:val="hi_IN" w:bidi="hi_IN"/>
        </w:rPr>
      </w:r>
      <w:r>
        <w:rPr>
          <w:lang w:val="hi_IN" w:bidi="hi_IN"/>
        </w:rPr>
        <w:t>इस पाठ को सुनने से पहले आप सुन सकते हैं कि आपने पिछले भाग का अनुवाद कैसे किया था। यदि आप ऐसा करना चाहते हैं, तो इस ऑडियो को यहाँ रोकें।</w:t>
      </w:r>
    </w:p>
    <w:p>
      <w:pPr/>
      <w:r>
        <w:rPr>
          <w:lang w:val="hi_IN" w:bidi="hi_IN"/>
        </w:rPr>
      </w:r>
      <w:r>
        <w:rPr>
          <w:lang w:val="hi_IN" w:bidi="hi_IN"/>
        </w:rPr>
        <w:t>यदि आवश्यकता हो, तो इस पाठ का बाकी भाग सुनें ताकि यह याद हो कि कुशल कारीगरों ने चपरास कैसे बनाया।</w:t>
      </w:r>
    </w:p>
    <w:p>
      <w:pPr/>
      <w:r>
        <w:rPr>
          <w:lang w:val="hi_IN" w:bidi="hi_IN"/>
        </w:rPr>
      </w:r>
      <w:r>
        <w:rPr>
          <w:lang w:val="hi_IN" w:bidi="hi_IN"/>
        </w:rPr>
        <w:t>कुशल कारीगरों ने एपोद के लिए इस्तेमाल किए गए कपड़े और धागे से ही यह चपरास बनाया। चपरास एक जेब है, जो चौकोर आकार का होता है और वस्तुओं को रखने के लिए बनाया जाता है। यह पूरी तरह से दिखाई दे रहा था और महायाजक के बाकी वस्त्रों के ऊपर स्थित था।</w:t>
      </w:r>
    </w:p>
    <w:p>
      <w:pPr/>
      <w:r>
        <w:rPr>
          <w:lang w:val="hi_IN" w:bidi="hi_IN"/>
        </w:rPr>
      </w:r>
      <w:r>
        <w:rPr>
          <w:lang w:val="hi_IN" w:bidi="hi_IN"/>
        </w:rPr>
        <w:t>यहाँ रुकें और समूह में यह गतिविधि करें: ऐसा आयताकार कपड़ा लें जिसकी लंबाई उसकी चौड़ाई से दो गुना हो। किसी स्वयंसेवक से कहें कि वह कपड़े को मोड़कर उसे चौकोर आकार में बनाए और साथ ही यह बताए कि वे क्या कर रहे हैं। कपड़े के आकार में होने वाले परिवर्तन का वर्णन करने के लिए उपयोग किए गए शब्दों पर ध्यान दें। इस ऑडियो को यहाँ रोकें।</w:t>
      </w:r>
    </w:p>
    <w:p>
      <w:pPr/>
      <w:r>
        <w:rPr>
          <w:lang w:val="hi_IN" w:bidi="hi_IN"/>
        </w:rPr>
      </w:r>
      <w:r>
        <w:rPr>
          <w:lang w:val="hi_IN" w:bidi="hi_IN"/>
        </w:rPr>
        <w:t>कुशल कारीगरों ने उस चपरास को सुंदर पत्थरों से सजाया, जिन पर इस्राएल के पुत्रों के नाम खुदे हुए थे। उन्होंने हर पत्थर पर एक-एक नाम खोदा और उन्हें बारीक सोने के तार से चपरास पर लगाया। कुशल कारीगरों ने पत्थरों को चार पंक्तियों में इस प्रकार व्यवस्थित किया कि हर पंक्ति में तीन पत्थर हों। सभी पत्थर एक-दूसरे से अलग थे और उनके रंग भी अलग-अलग थे। हम ठीक-ठीक नहीं जानते कि कुशल कारीगरों ने चपरास पर कौन-कौन से पत्थर इस्तेमाल किए थे। यदि आपके पास इन पत्थरों के नाम नहीं हैं, तो आप उन्हें उनके रंग या किसी अन्य वर्णन के आधार पर बुला सकते हैं। 12 सुंदर पत्थर हैं। पहली पंक्ति में एक चमकीला लाल पत्थर, एक पीला पत्थर और एक चमकता हुआ हरा या लाल पत्थर था। दूसरी पंक्ति में एक लाल, नीला या हरा पत्थर, एक नीला पत्थर और एक बहुमूल्य पत्थर है, जो शायद सफेद था। तीसरी पंक्ति में, एक नारंगी या नीला बहुमूल्य पत्थर, एक धारियों वाला पत्थर और एक बैंगनी पत्थर था। चौथी पंक्ति में एक चमकीला पत्थर है जो नीले/हरे रंग का हो सकता है, एक कई रंगों वाला पत्थर और एक हरे या लाल रंग का पत्थर था।</w:t>
      </w:r>
    </w:p>
    <w:p>
      <w:pPr/>
      <w:r>
        <w:rPr>
          <w:lang w:val="hi_IN" w:bidi="hi_IN"/>
        </w:rPr>
      </w:r>
      <w:r>
        <w:rPr>
          <w:lang w:val="hi_IN" w:bidi="hi_IN"/>
        </w:rPr>
        <w:t xml:space="preserve">यहाँ रुकें और महायाजक की एक चित्रित झलक देखें जिसमें </w:t>
      </w:r>
      <w:r>
        <w:rPr>
          <w:b/>
          <w:lang w:val="hi_IN" w:bidi="hi_IN"/>
        </w:rPr>
        <w:t>वह चपरास पहने हुए है, और जिसमें चपरास के कई सम्भावित उदाहरण दिखाए गए हैं</w:t>
      </w:r>
      <w:r>
        <w:rPr>
          <w:lang w:val="hi_IN" w:bidi="hi_IN"/>
        </w:rPr>
        <w:t>। इस ऑडियो को यहाँ रोकें।</w:t>
      </w:r>
    </w:p>
    <w:p>
      <w:pPr/>
      <w:r>
        <w:rPr>
          <w:lang w:val="hi_IN" w:bidi="hi_IN"/>
        </w:rPr>
      </w:r>
      <w:r>
        <w:rPr>
          <w:lang w:val="hi_IN" w:bidi="hi_IN"/>
        </w:rPr>
        <w:t xml:space="preserve">यहाँ रुकें और </w:t>
      </w:r>
      <w:r>
        <w:rPr>
          <w:lang w:val="hi_IN" w:bidi="hi_IN"/>
        </w:rPr>
        <w:t>महायाजक के विशेष वस्त्र पहने हुए</w:t>
      </w:r>
      <w:r>
        <w:rPr>
          <w:lang w:val="hi_IN" w:bidi="hi_IN"/>
        </w:rPr>
        <w:t xml:space="preserve"> उसके एक चित्र को देखें। इस ऑडियो को यहाँ रोकें।</w:t>
      </w:r>
    </w:p>
    <w:p>
      <w:pPr/>
      <w:r>
        <w:rPr>
          <w:lang w:val="hi_IN" w:bidi="hi_IN"/>
        </w:rPr>
      </w:r>
      <w:r>
        <w:rPr>
          <w:lang w:val="hi_IN" w:bidi="hi_IN"/>
        </w:rPr>
        <w:t>चपरास एपोद से अलग पहना जाने वाला एक वस्त्र है। कुशल कारीगरों ने चपरास को ऊपर की ओर सोने की डोरियों और सोने के कड़ों से, और नीचे की ओर सोने के कड़ों और नीले/बैंगनी बटे हुए सूत से एपोद के साथ अच्छी तरह बाँध दिया। डोरियाँ और कड़े चपरास को शरीर के पास लगाए रखते हैं। सोने के कड़ों की स्थिति चपरास को उस कपड़े के कमरबंद के ऊपर बनाए रखती है, जिसे महायाजक एपोद के ऊपर पहनता है। कुशल कारीगरों ने वह चपरास उन निर्देशों के अनुसार बनाया, जिनका पालन करने की आज्ञा यहोवा ने मूसा को दी थी।</w:t>
      </w:r>
    </w:p>
    <w:p>
      <w:pPr/>
      <w:r>
        <w:rPr>
          <w:lang w:val="hi_IN" w:bidi="hi_IN"/>
        </w:rPr>
      </w:r>
      <w:r>
        <w:rPr>
          <w:lang w:val="hi_IN" w:bidi="hi_IN"/>
        </w:rPr>
        <w:t>यहाँ रुकें और समूह के रूप में यह गतिविधि करें: अपने पास उपलब्ध सामग्री का उपयोग करके एपोद के लिए चपरास और उसे लगाने के भाग बनाएँ। यदि सम्भव हो, तो किसी स्वयंसेवक से उसे पहनने को कहें। ध्यान दें कि यह स्वयंसेवक के शरीर पर कहाँ बैठता है। वैकल्पिक रूप से, भूमि पर एक चौकोर आकृति बनाएँ और उस चौकोर के भीतर 12 पत्थरों को ठीक उसी क्रम में व्यवस्थित करें, जैसा कि कारीगरों ने किया था।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39:8–21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प्रस्तुत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"उसने" जिसका अर्थ बसलेल है</w:t>
      </w:r>
    </w:p>
    <w:p>
      <w:pPr>
        <w:pStyle w:val="ListBullet"/>
        <w:spacing w:line="240" w:lineRule="auto"/>
        <w:ind w:left="720"/>
      </w:pPr>
      <w:r>
        <w:rPr>
          <w:lang w:val="hi_IN" w:bidi="hi_IN"/>
        </w:rPr>
      </w:r>
      <w:r>
        <w:rPr>
          <w:lang w:val="hi_IN" w:bidi="hi_IN"/>
        </w:rPr>
        <w:t>"उन्होंने" जिसका अर्थ है बसलेल, ओहोलीआब और अन्य कुशल कारीगर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उसकी गति, कहानी की रूपरेखा और घटनाओं के क्रम पर ध्यान दें। यह सुनिश्चित करें कि आपसे इस भाग के कठिन या महत्वपूर्ण हिस्सों का अभिनय करना छूट न जाए। इस भाग के हर हिस्से को याद करने में एक दूसरे की सहायता करें।</w:t>
      </w:r>
    </w:p>
    <w:p>
      <w:pPr/>
      <w:r>
        <w:rPr>
          <w:lang w:val="hi_IN" w:bidi="hi_IN"/>
        </w:rPr>
      </w:r>
      <w:r>
        <w:rPr>
          <w:lang w:val="hi_IN" w:bidi="hi_IN"/>
        </w:rPr>
        <w:t>इस ऑडियो को यहाँ रोकें और भाग का अभिनय करें।</w:t>
      </w:r>
    </w:p>
    <w:p>
      <w:pPr/>
      <w:r>
        <w:rPr>
          <w:lang w:val="hi_IN" w:bidi="hi_IN"/>
        </w:rPr>
      </w:r>
      <w:r>
        <w:rPr>
          <w:lang w:val="hi_IN" w:bidi="hi_IN"/>
        </w:rPr>
        <w:t>समूह को इस भाग का अभिनय दूसरी बार करना चाहिए। नाटक में कुछ जगहों पर, नाटक को रोकें और पात्र निभाने वाले व्यक्ति से पूछें, "आप क्या महसूस कर रहे हैं या क्या सोच रहे हैं?" पात्र की भूमिका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नीचे नाटक और उसके संभावित उत्तरों का एक उदाहरण दिया गया है:</w:t>
      </w:r>
    </w:p>
    <w:p>
      <w:pPr/>
      <w:r>
        <w:rPr>
          <w:lang w:val="hi_IN" w:bidi="hi_IN"/>
        </w:rPr>
      </w:r>
      <w:r>
        <w:rPr>
          <w:lang w:val="hi_IN" w:bidi="hi_IN"/>
        </w:rPr>
        <w:t>कुशल कारीगरों ने चपरास उसी सामग्री और धागे से बनाया, जिससे महायाजक का एपोद और निवास के भीतरी पर्दे बनाए गए थे। उन्होंने इसे एक चौकोर जेब का रूप दिया, ताकि यह हारून की छाती को ढक सके। यह महायाजक के वस्त्र के ऊपर था। कुशल कारीगरों ने चपरास के सामने वाले भाग को अर्ध-बहुमूल्य पत्थरों से सजाया। कुशल कारीगरों ने हर एक पत्थर पर इस्राएल के एक पुत्र का नाम खोदा।</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कुशल कारीगरों की भूमिका निभाने वाले लोगों से पूछें, “आप क्या महसूस कर रहे हैं या क्या सोच रहे हैं?” वह व्यक्ति शायद कुछ ऐसा जवाब दे, "मैं अपने कौशल का इस्तेमाल यहोवा का आदर करने के लिए करूँगा," या "यहोवा ने महायाजक के कपड़ों के रूप पर कितनी गहराई से सोचा है। सभी तत्वों को किसी चीज़ का प्रतीक होना चाहिए," या "हर एक पत्थर यहोवा को हमारे लोगों के एक समूह की याद दिलाएगा," या "यह करना सच में कठिन था! यहोवा अपने याजकों के लिए केवल सबसे अच्छा काम चाहता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कुशल कारीगरों ने चपरास को महायाजक के एपोद से जोड़ा। चपरास एफोद के बिल्कुल पास था और कपड़े के कमरबंद के ऊपर, शरीर पर टिका हुआ था। कुशल कारीगरों ने एपोद के साथ चपरास को जोड़ने के लिए सोने और उच्च गुणवत्ता वाले रंगीन धागे का उपयोग किया। उन्होंने वह चपरास उन निर्देशों के अनुसार बनाया, जिनका पालन करने की आज्ञा यहोवा ने मूसा को दी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कुशल कारीगरों की भूमिका निभाने वाले व्यक्ति से पूछें, "आप क्या महसूस कर रहे हैं या क्या सोच रहे हैं?" वह व्यक्ति इस तरह उत्तर दे सकता है, "चपरास को उसकी जगह पर टिकाए रखने के लिए उपयोग की जाने वाली सामग्रियाँ भी विशेष हैं। चपरास बहुत महत्वपूर्ण होगा," या "हमने चपरास को ठीक वैसे ही बनाया जैसे यहोवा ने मूसा को आज्ञा दी थी। मूसा ने हमें कहा कि यह बहुत महत्वपूर्ण था कि हम यहोवा के निर्देशों का पालन करें।"</w:t>
      </w:r>
      <w:r>
        <w:rPr>
          <w:lang w:val="hi_IN" w:bidi="hi_IN"/>
        </w:rPr>
      </w:r>
    </w:p>
    <w:p>
      <w:pPr>
        <w:pStyle w:val="Heading3"/>
      </w:pPr>
      <w:r>
        <w:rPr>
          <w:lang w:val="hi_IN" w:bidi="hi_IN"/>
        </w:rPr>
        <w:t>आवश्यक जानकारी</w:t>
      </w:r>
    </w:p>
    <w:p>
      <w:pPr/>
      <w:r>
        <w:rPr>
          <w:lang w:val="hi_IN" w:bidi="hi_IN"/>
        </w:rPr>
      </w:r>
      <w:r>
        <w:rPr>
          <w:lang w:val="hi_IN" w:bidi="hi_IN"/>
        </w:rPr>
        <w:t>निर्गमन 39:8–21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इस भाग के अधिकांश शब्द </w:t>
      </w:r>
      <w:r>
        <w:rPr>
          <w:b/>
          <w:lang w:val="hi_IN" w:bidi="hi_IN"/>
        </w:rPr>
        <w:t>यहोवा</w:t>
      </w:r>
      <w:r>
        <w:rPr>
          <w:lang w:val="hi_IN" w:bidi="hi_IN"/>
        </w:rPr>
        <w:t xml:space="preserve"> द्वारा मूसा को पर्वत पर दिए गए निर्देशों के शब्दों से मिलते जुलते हैं। अंतर यह है कि पहले यहोवा निर्देश देता था और यहाँ कारीगर उन निर्देशों को पूरा कर रहे हैं। पिछले भाग में आपने जिन शब्दों का प्रयोग किया था, उन्हें याद रखें और यहाँ उनका प्रयोग करें। इस भाग का अनुवाद करने से पहले, आपको पिछले भाग में एपोद के बारे में किए गए अपने अनुवाद को सुनना सहायक लग सकता है।</w:t>
      </w:r>
    </w:p>
    <w:p>
      <w:pPr/>
      <w:r>
        <w:rPr>
          <w:lang w:val="hi_IN" w:bidi="hi_IN"/>
        </w:rPr>
      </w:r>
      <w:r>
        <w:rPr>
          <w:lang w:val="hi_IN" w:bidi="hi_IN"/>
        </w:rPr>
        <w:t xml:space="preserve">कुशल कारीगरों ने एक </w:t>
      </w:r>
      <w:r>
        <w:rPr>
          <w:b/>
          <w:lang w:val="hi_IN" w:bidi="hi_IN"/>
        </w:rPr>
        <w:t>चपरास</w:t>
      </w:r>
      <w:r>
        <w:rPr>
          <w:lang w:val="hi_IN" w:bidi="hi_IN"/>
        </w:rPr>
        <w:t xml:space="preserve"> बनाया। यह एक ऐसा वस्त्र है, जो किसी व्यक्ति के शरीर के ऊपरी आगे के भाग को ढकता है। चपरास के लिए वही शब्द या वाक्यांश इस्तेमाल करें, जो आपने पिछले भागों में इस्तेमाल किया था।</w:t>
      </w:r>
    </w:p>
    <w:p>
      <w:pPr/>
      <w:r>
        <w:rPr>
          <w:lang w:val="hi_IN" w:bidi="hi_IN"/>
        </w:rPr>
      </w:r>
      <w:r>
        <w:rPr>
          <w:lang w:val="hi_IN" w:bidi="hi_IN"/>
        </w:rPr>
        <w:t xml:space="preserve">कुशल कारीगरों ने चपरास को </w:t>
      </w:r>
      <w:r>
        <w:rPr>
          <w:b/>
          <w:lang w:val="hi_IN" w:bidi="hi_IN"/>
        </w:rPr>
        <w:t>एपोद</w:t>
      </w:r>
      <w:r>
        <w:rPr>
          <w:lang w:val="hi_IN" w:bidi="hi_IN"/>
        </w:rPr>
        <w:t xml:space="preserve"> की तरह बनाया। एपोद के लिए वही शब्द या वाक्यांश इस्तेमाल करें, जो आपने पिछले भागों में इस्तेमाल किया है। अधिक जानकारी के लिए मुख्य शब्दावली में </w:t>
      </w:r>
      <w:r>
        <w:rPr>
          <w:b/>
          <w:lang w:val="hi_IN" w:bidi="hi_IN"/>
        </w:rPr>
        <w:t>एपोद</w:t>
      </w:r>
      <w:r>
        <w:rPr>
          <w:lang w:val="hi_IN" w:bidi="hi_IN"/>
        </w:rPr>
        <w:t xml:space="preserve"> शब्द को देखें।</w:t>
      </w:r>
    </w:p>
    <w:p>
      <w:pPr/>
      <w:r>
        <w:rPr>
          <w:lang w:val="hi_IN" w:bidi="hi_IN"/>
        </w:rPr>
      </w:r>
      <w:r>
        <w:rPr>
          <w:lang w:val="hi_IN" w:bidi="hi_IN"/>
        </w:rPr>
        <w:t xml:space="preserve">उन्होंने </w:t>
      </w:r>
      <w:r>
        <w:rPr>
          <w:b/>
          <w:lang w:val="hi_IN" w:bidi="hi_IN"/>
        </w:rPr>
        <w:t>सोने</w:t>
      </w:r>
      <w:r>
        <w:rPr>
          <w:lang w:val="hi_IN" w:bidi="hi_IN"/>
        </w:rPr>
        <w:t xml:space="preserve">, </w:t>
      </w:r>
      <w:r>
        <w:rPr>
          <w:b/>
          <w:lang w:val="hi_IN" w:bidi="hi_IN"/>
        </w:rPr>
        <w:t>नीले</w:t>
      </w:r>
      <w:r>
        <w:rPr>
          <w:lang w:val="hi_IN" w:bidi="hi_IN"/>
        </w:rPr>
        <w:t xml:space="preserve">, </w:t>
      </w:r>
      <w:r>
        <w:rPr>
          <w:b/>
          <w:lang w:val="hi_IN" w:bidi="hi_IN"/>
        </w:rPr>
        <w:t>बैंगनी</w:t>
      </w:r>
      <w:r>
        <w:rPr>
          <w:lang w:val="hi_IN" w:bidi="hi_IN"/>
        </w:rPr>
        <w:t xml:space="preserve">, और </w:t>
      </w:r>
      <w:r>
        <w:rPr>
          <w:b/>
          <w:lang w:val="hi_IN" w:bidi="hi_IN"/>
        </w:rPr>
        <w:t>चमकीले लाल रंग के धागे</w:t>
      </w:r>
      <w:r>
        <w:rPr>
          <w:lang w:val="hi_IN" w:bidi="hi_IN"/>
        </w:rPr>
        <w:t xml:space="preserve"> तथा </w:t>
      </w:r>
      <w:r>
        <w:rPr>
          <w:b/>
          <w:lang w:val="hi_IN" w:bidi="hi_IN"/>
        </w:rPr>
        <w:t>सूक्ष्म बटी हुई सनी के कपड़े</w:t>
      </w:r>
      <w:r>
        <w:rPr>
          <w:lang w:val="hi_IN" w:bidi="hi_IN"/>
        </w:rPr>
        <w:t xml:space="preserve"> से वह चपरास बनाया। सोने, नीले, बैंगनी और चमकीले लाल रंग के धागे तथा सूक्ष्म बटी हुई सनी के कपड़े के लिए उन्हीं शब्दों या वाक्यांशों का प्रयोग करें, जिनका प्रयोग आपने पिछले भागों में किया था।</w:t>
      </w:r>
    </w:p>
    <w:p>
      <w:pPr/>
      <w:r>
        <w:rPr>
          <w:lang w:val="hi_IN" w:bidi="hi_IN"/>
        </w:rPr>
      </w:r>
      <w:r>
        <w:rPr>
          <w:lang w:val="hi_IN" w:bidi="hi_IN"/>
        </w:rPr>
        <w:t xml:space="preserve">चपरास एक </w:t>
      </w:r>
      <w:r>
        <w:rPr>
          <w:b/>
          <w:lang w:val="hi_IN" w:bidi="hi_IN"/>
        </w:rPr>
        <w:t>बित्ते</w:t>
      </w:r>
      <w:r>
        <w:rPr>
          <w:lang w:val="hi_IN" w:bidi="hi_IN"/>
        </w:rPr>
        <w:t xml:space="preserve"> लंबा और एक बित्ते चौड़ा होता है। </w:t>
      </w:r>
      <w:r>
        <w:rPr>
          <w:b/>
          <w:lang w:val="hi_IN" w:bidi="hi_IN"/>
        </w:rPr>
        <w:t>इस्राएली</w:t>
      </w:r>
      <w:r>
        <w:rPr>
          <w:lang w:val="hi_IN" w:bidi="hi_IN"/>
        </w:rPr>
        <w:t xml:space="preserve"> लंबाई मापने के एक तरीके के रूप में बित्ते का उपयोग करते थे। बित्ता वह दूरी है, जो अंगूठे के सिरे और छोटी उंगली के सिरे के बीच होती है, जब उंगलियाँ पूरी तरह फैलाई जाती हैं। आधुनिक माप के अनुसार एक बित्ता लगभग 9 इंच या 22 सेंटीमीटर के बराबर होता है। बित्ता के लिए उसी शब्द या वाक्यांश का उपयोग करें जिसका उपयोग आपने पिछले भागों में किया है।</w:t>
      </w:r>
    </w:p>
    <w:p>
      <w:pPr/>
      <w:r>
        <w:rPr>
          <w:lang w:val="hi_IN" w:bidi="hi_IN"/>
        </w:rPr>
      </w:r>
      <w:r>
        <w:rPr>
          <w:lang w:val="hi_IN" w:bidi="hi_IN"/>
        </w:rPr>
        <w:t xml:space="preserve">कुशल कारीगरों ने चपरास को बारह अर्ध-बहुमूल्य पत्थरों से सजाया। ये सभी पत्थर अलग-अलग हैं। हम ठीक-ठीक नहीं जानते कि कुशल कारीगरों ने पटुका पर कौन-कौन से पत्थर इस्तेमाल किए थे। यदि आपके पास इन पत्थरों के नाम नहीं हैं, तो आप उन्हें उनके रंग या किसी अन्य वर्णन के आधार पर बुला सकते हैं। पहली पंक्ति में, पहला पत्थर शायद </w:t>
      </w:r>
      <w:r>
        <w:rPr>
          <w:b/>
          <w:lang w:val="hi_IN" w:bidi="hi_IN"/>
        </w:rPr>
        <w:t>माणिक्य</w:t>
      </w:r>
      <w:r>
        <w:rPr>
          <w:lang w:val="hi_IN" w:bidi="hi_IN"/>
        </w:rPr>
        <w:t xml:space="preserve"> है या मणि है और शायद लाल रंग का है। कुछ अनुवाद इसे माणिक कहते हैं, पर लोग माणिक पर नक्काशी नहीं कर सकते। उस पत्थर के लिए उसी नाम का इस्तेमाल करें, जिसे आपने उस भाग में इस्तेमाल करने का फ़ैसला किया था जहाँ यहोवा ने मूसा को यह निर्देश दिया था कि चपरास कैसे बनाया जाए।</w:t>
      </w:r>
    </w:p>
    <w:p>
      <w:pPr/>
      <w:r>
        <w:rPr>
          <w:lang w:val="hi_IN" w:bidi="hi_IN"/>
        </w:rPr>
      </w:r>
      <w:r>
        <w:rPr>
          <w:lang w:val="hi_IN" w:bidi="hi_IN"/>
        </w:rPr>
        <w:t xml:space="preserve">यहाँ रुकें और, यदि आवश्यक हो तो समूह के रूप में एक </w:t>
      </w:r>
      <w:r>
        <w:rPr>
          <w:b/>
          <w:lang w:val="hi_IN" w:bidi="hi_IN"/>
        </w:rPr>
        <w:t>लाल माणिक्य, एक मणि और एक माणिक</w:t>
      </w:r>
      <w:r>
        <w:rPr>
          <w:lang w:val="hi_IN" w:bidi="hi_IN"/>
        </w:rPr>
        <w:t xml:space="preserve"> की तस्वीर देखें। इस ऑडियो को यहाँ रोकें।</w:t>
      </w:r>
    </w:p>
    <w:p>
      <w:pPr/>
      <w:r>
        <w:rPr>
          <w:lang w:val="hi_IN" w:bidi="hi_IN"/>
        </w:rPr>
      </w:r>
      <w:r>
        <w:rPr>
          <w:lang w:val="hi_IN" w:bidi="hi_IN"/>
        </w:rPr>
        <w:t xml:space="preserve">संभव है कि पहली पंक्ति का दूसरा पत्थर </w:t>
      </w:r>
      <w:r>
        <w:rPr>
          <w:b/>
          <w:lang w:val="hi_IN" w:bidi="hi_IN"/>
        </w:rPr>
        <w:t>सुवर्णमणि</w:t>
      </w:r>
      <w:r>
        <w:rPr>
          <w:lang w:val="hi_IN" w:bidi="hi_IN"/>
        </w:rPr>
        <w:t xml:space="preserve"> हो, और शायद उसका रंग पीला/हरा हो। यह फीरोजा भी हो सकता है। उस पत्थर के लिए उसी नाम का इस्तेमाल करें, जिसे आपने उस भाग में इस्तेमाल करने का फ़ैसला किया था जहाँ यहोवा ने मूसा को यह निर्देश दिया था कि चपरास कैसे बनाया जाए।</w:t>
      </w:r>
    </w:p>
    <w:p>
      <w:pPr/>
      <w:r>
        <w:rPr>
          <w:lang w:val="hi_IN" w:bidi="hi_IN"/>
        </w:rPr>
      </w:r>
      <w:r>
        <w:rPr>
          <w:lang w:val="hi_IN" w:bidi="hi_IN"/>
        </w:rPr>
        <w:t xml:space="preserve">यहाँ रुकें और अगर आवश्यकता हो, तो समूह में </w:t>
      </w:r>
      <w:r>
        <w:rPr>
          <w:b/>
          <w:lang w:val="hi_IN" w:bidi="hi_IN"/>
        </w:rPr>
        <w:t>पीले/हरे सुलैमानी मणि और पीले फीरोजा</w:t>
      </w:r>
      <w:r>
        <w:rPr>
          <w:lang w:val="hi_IN" w:bidi="hi_IN"/>
        </w:rPr>
        <w:t xml:space="preserve"> की तस्वीर देखें। इस ऑडियो को यहाँ रोकें।</w:t>
      </w:r>
    </w:p>
    <w:p>
      <w:pPr/>
      <w:r>
        <w:rPr>
          <w:lang w:val="hi_IN" w:bidi="hi_IN"/>
        </w:rPr>
      </w:r>
      <w:r>
        <w:rPr>
          <w:lang w:val="hi_IN" w:bidi="hi_IN"/>
        </w:rPr>
        <w:t xml:space="preserve">पहली पंक्ति में तीसरा पत्थर चमकता है या प्रकाश को अच्छी तरह परावर्तित करता है। कुछ अनुवाद इस पत्थर को </w:t>
      </w:r>
      <w:r>
        <w:rPr>
          <w:b/>
          <w:lang w:val="hi_IN" w:bidi="hi_IN"/>
        </w:rPr>
        <w:t>पन्ना</w:t>
      </w:r>
      <w:r>
        <w:rPr>
          <w:lang w:val="hi_IN" w:bidi="hi_IN"/>
        </w:rPr>
        <w:t xml:space="preserve"> कहते हैं, पर सम्भव है कि यह ऐसा पत्थर रहा हो जिस पर नक्काशी करना आसान हो, शायद बेरिल। इसका रंग हरा या लाल हो सकता है। उस पत्थर के लिए उसी नाम का इस्तेमाल करें, जिसे आपने उस भाग में इस्तेमाल करने का फ़ैसला किया था जहाँ यहोवा ने मूसा को यह निर्देश दिया था कि चपरास कैसे बनाया जाए।</w:t>
      </w:r>
    </w:p>
    <w:p>
      <w:pPr/>
      <w:r>
        <w:rPr>
          <w:lang w:val="hi_IN" w:bidi="hi_IN"/>
        </w:rPr>
      </w:r>
      <w:r>
        <w:rPr>
          <w:lang w:val="hi_IN" w:bidi="hi_IN"/>
        </w:rPr>
        <w:t xml:space="preserve">यहाँ रुकें और अगर आवश्यकता हो, तो समूह में </w:t>
      </w:r>
      <w:r>
        <w:rPr>
          <w:b/>
          <w:lang w:val="hi_IN" w:bidi="hi_IN"/>
        </w:rPr>
        <w:t>यशब और हरे हीरे</w:t>
      </w:r>
      <w:r>
        <w:rPr>
          <w:lang w:val="hi_IN" w:bidi="hi_IN"/>
        </w:rPr>
        <w:t xml:space="preserve"> की एक तस्वीर देखें। इस ऑडियो को यहाँ रोकें।</w:t>
      </w:r>
    </w:p>
    <w:p>
      <w:pPr/>
      <w:r>
        <w:rPr>
          <w:lang w:val="hi_IN" w:bidi="hi_IN"/>
        </w:rPr>
      </w:r>
      <w:r>
        <w:rPr>
          <w:lang w:val="hi_IN" w:bidi="hi_IN"/>
        </w:rPr>
        <w:t xml:space="preserve">दूसरी पंक्ति में, पहला पत्थर शायद </w:t>
      </w:r>
      <w:r>
        <w:rPr>
          <w:b/>
          <w:lang w:val="hi_IN" w:bidi="hi_IN"/>
        </w:rPr>
        <w:t>मरकत</w:t>
      </w:r>
      <w:r>
        <w:rPr>
          <w:lang w:val="hi_IN" w:bidi="hi_IN"/>
        </w:rPr>
        <w:t xml:space="preserve"> या गोमेद है, लेकिन कुछ अनुवाद इसे नीलम और पन्ना भी कहते हैं। नीलम और पन्ना इतने कठोर होते हैं कि लोग उन पर नक्काशी नहीं कर सकते। यह पत्थर लाल, नीले या हरे रंग का हो सकता है। उस पत्थर के लिए उसी नाम का इस्तेमाल करें, जिसे आपने उस भाग में इस्तेमाल करने का फ़ैसला किया था जहाँ यहोवा ने मूसा को यह निर्देश दिया था कि चपरास कैसे बनाया जाए।</w:t>
      </w:r>
    </w:p>
    <w:p>
      <w:pPr/>
      <w:r>
        <w:rPr>
          <w:lang w:val="hi_IN" w:bidi="hi_IN"/>
        </w:rPr>
      </w:r>
      <w:r>
        <w:rPr>
          <w:lang w:val="hi_IN" w:bidi="hi_IN"/>
        </w:rPr>
        <w:t xml:space="preserve">यहाँ रुकें और अगर आवश्यक हो, तो समूह में </w:t>
      </w:r>
      <w:r>
        <w:rPr>
          <w:b/>
          <w:lang w:val="hi_IN" w:bidi="hi_IN"/>
        </w:rPr>
        <w:t>मरकत, गोमेद, नीलम और पन्ना</w:t>
      </w:r>
      <w:r>
        <w:rPr>
          <w:lang w:val="hi_IN" w:bidi="hi_IN"/>
        </w:rPr>
        <w:t xml:space="preserve"> की तस्वीरें देखें। इस ऑडियो को यहाँ रोकें।</w:t>
      </w:r>
    </w:p>
    <w:p>
      <w:pPr/>
      <w:r>
        <w:rPr>
          <w:lang w:val="hi_IN" w:bidi="hi_IN"/>
        </w:rPr>
      </w:r>
      <w:r>
        <w:rPr>
          <w:lang w:val="hi_IN" w:bidi="hi_IN"/>
        </w:rPr>
        <w:t xml:space="preserve">संभव है कि दूसरी पंक्ति का दूसरा पत्थर </w:t>
      </w:r>
      <w:r>
        <w:rPr>
          <w:b/>
          <w:lang w:val="hi_IN" w:bidi="hi_IN"/>
        </w:rPr>
        <w:t>लाजवर्द</w:t>
      </w:r>
      <w:r>
        <w:rPr>
          <w:lang w:val="hi_IN" w:bidi="hi_IN"/>
        </w:rPr>
        <w:t xml:space="preserve"> हो, और शायद उसका रंग नीला हो। कुछ अनुवाद इसे नीलम कहते हैं, लेकिन लोग नीलम पर नक्काशी नहीं कर सकते। उस पत्थर के लिए उसी नाम का इस्तेमाल करें, जिसे आपने उस भाग में इस्तेमाल करने का फ़ैसला किया था जहाँ यहोवा ने मूसा को यह निर्देश दिया था कि चपरास कैसे बनाया जाए।</w:t>
      </w:r>
    </w:p>
    <w:p>
      <w:pPr/>
      <w:r>
        <w:rPr>
          <w:lang w:val="hi_IN" w:bidi="hi_IN"/>
        </w:rPr>
      </w:r>
      <w:r>
        <w:rPr>
          <w:lang w:val="hi_IN" w:bidi="hi_IN"/>
        </w:rPr>
        <w:t xml:space="preserve">यहाँ रुकें और अगर आवश्यक हो, तो समूह में </w:t>
      </w:r>
      <w:r>
        <w:rPr>
          <w:b/>
          <w:lang w:val="hi_IN" w:bidi="hi_IN"/>
        </w:rPr>
        <w:t>नीलमणि और नीलम</w:t>
      </w:r>
      <w:r>
        <w:rPr>
          <w:lang w:val="hi_IN" w:bidi="hi_IN"/>
        </w:rPr>
        <w:t xml:space="preserve"> की तस्वीर देखें। इस ऑडियो को यहाँ रोकें।</w:t>
      </w:r>
    </w:p>
    <w:p>
      <w:pPr/>
      <w:r>
        <w:rPr>
          <w:lang w:val="hi_IN" w:bidi="hi_IN"/>
        </w:rPr>
      </w:r>
      <w:r>
        <w:rPr>
          <w:lang w:val="hi_IN" w:bidi="hi_IN"/>
        </w:rPr>
        <w:t xml:space="preserve">दूसरी पंक्ति में, तीसरा पत्थर एक बहुमूल्य पत्थर है, जिसे अक्सर </w:t>
      </w:r>
      <w:r>
        <w:rPr>
          <w:b/>
          <w:lang w:val="hi_IN" w:bidi="hi_IN"/>
        </w:rPr>
        <w:t>हीरा</w:t>
      </w:r>
      <w:r>
        <w:rPr>
          <w:lang w:val="hi_IN" w:bidi="hi_IN"/>
        </w:rPr>
        <w:t xml:space="preserve"> कहा जाता है, और शायद उसका रंग सफेद है। कुछ अनुवाद इसे चन्द्रकांत मणि या पन्ना कहते हैं। इसके हीरा या पन्ना होने की संभावना कम है, क्योंकि लोग हीरे या पन्ने पर नक्काशी नहीं कर सकते। उस पत्थर के लिए उसी नाम का इस्तेमाल करें, जिसे आपने उस भाग में इस्तेमाल करने का फ़ैसला किया था जहाँ यहोवा ने मूसा को यह निर्देश दिया था कि चपरास कैसे बनाया जाए।</w:t>
      </w:r>
    </w:p>
    <w:p>
      <w:pPr/>
      <w:r>
        <w:rPr>
          <w:lang w:val="hi_IN" w:bidi="hi_IN"/>
        </w:rPr>
      </w:r>
      <w:r>
        <w:rPr>
          <w:lang w:val="hi_IN" w:bidi="hi_IN"/>
        </w:rPr>
        <w:t xml:space="preserve">यहाँ रुकें और यदि आवश्यक हो, तो एक समूह के रूप में एक </w:t>
      </w:r>
      <w:r>
        <w:rPr>
          <w:b/>
          <w:lang w:val="hi_IN" w:bidi="hi_IN"/>
        </w:rPr>
        <w:t>हीरे, एक चंद्रकांत मणि और एक पन्ने</w:t>
      </w:r>
      <w:r>
        <w:rPr>
          <w:lang w:val="hi_IN" w:bidi="hi_IN"/>
        </w:rPr>
        <w:t xml:space="preserve"> की तस्वीर देखें। इस ऑडियो को यहाँ रोकें।</w:t>
      </w:r>
    </w:p>
    <w:p>
      <w:pPr/>
      <w:r>
        <w:rPr>
          <w:lang w:val="hi_IN" w:bidi="hi_IN"/>
        </w:rPr>
      </w:r>
      <w:r>
        <w:rPr>
          <w:lang w:val="hi_IN" w:bidi="hi_IN"/>
        </w:rPr>
        <w:t xml:space="preserve">तीसरी पंक्ति में पहला पत्थर एक बहुमूल्य रत्न है, और संभव है कि वह नारंगी </w:t>
      </w:r>
      <w:r>
        <w:rPr>
          <w:b/>
          <w:lang w:val="hi_IN" w:bidi="hi_IN"/>
        </w:rPr>
        <w:t>लशम</w:t>
      </w:r>
      <w:r>
        <w:rPr>
          <w:lang w:val="hi_IN" w:bidi="hi_IN"/>
        </w:rPr>
        <w:t xml:space="preserve"> या नीला फिरोज़ा हो। उस पत्थर के लिए उसी नाम का इस्तेमाल करें, जिसे आपने उस भाग में इस्तेमाल करने का फ़ैसला किया था जहाँ यहोवा ने मूसा को यह निर्देश दिया था कि चपरास कैसे बनाया जाए।</w:t>
      </w:r>
    </w:p>
    <w:p>
      <w:pPr/>
      <w:r>
        <w:rPr>
          <w:lang w:val="hi_IN" w:bidi="hi_IN"/>
        </w:rPr>
      </w:r>
      <w:r>
        <w:rPr>
          <w:lang w:val="hi_IN" w:bidi="hi_IN"/>
        </w:rPr>
        <w:t xml:space="preserve">अगर आवश्यक हो, तो यहाँ रुकें और समूह में </w:t>
      </w:r>
      <w:r>
        <w:rPr>
          <w:b/>
          <w:lang w:val="hi_IN" w:bidi="hi_IN"/>
        </w:rPr>
        <w:t>नारंगी लशम या नीले फिरोज़ा</w:t>
      </w:r>
      <w:r>
        <w:rPr>
          <w:lang w:val="hi_IN" w:bidi="hi_IN"/>
        </w:rPr>
        <w:t xml:space="preserve"> की तस्वीरें देखें। इस ऑडियो को यहाँ रोकें।</w:t>
      </w:r>
    </w:p>
    <w:p>
      <w:pPr/>
      <w:r>
        <w:rPr>
          <w:lang w:val="hi_IN" w:bidi="hi_IN"/>
        </w:rPr>
      </w:r>
      <w:r>
        <w:rPr>
          <w:lang w:val="hi_IN" w:bidi="hi_IN"/>
        </w:rPr>
        <w:t xml:space="preserve">संभव है कि तीसरी पंक्ति का दूसरा पत्थर </w:t>
      </w:r>
      <w:r>
        <w:rPr>
          <w:b/>
          <w:lang w:val="hi_IN" w:bidi="hi_IN"/>
        </w:rPr>
        <w:t>सूर्यकांत</w:t>
      </w:r>
      <w:r>
        <w:rPr>
          <w:lang w:val="hi_IN" w:bidi="hi_IN"/>
        </w:rPr>
        <w:t xml:space="preserve"> जो धारियों वाला पत्थर होता है। उस पत्थर के लिए उसी नाम का इस्तेमाल करें, जिसे आपने उस भाग में इस्तेमाल करने का फ़ैसला किया था जहाँ यहोवा ने मूसा को यह निर्देश दिया था कि चपरास कैसे बनाई जाए।</w:t>
      </w:r>
    </w:p>
    <w:p>
      <w:pPr/>
      <w:r>
        <w:rPr>
          <w:lang w:val="hi_IN" w:bidi="hi_IN"/>
        </w:rPr>
      </w:r>
      <w:r>
        <w:rPr>
          <w:lang w:val="hi_IN" w:bidi="hi_IN"/>
        </w:rPr>
        <w:t xml:space="preserve">यहाँ रुकें और अगर आवश्यक हो, तो समूह में </w:t>
      </w:r>
      <w:r>
        <w:rPr>
          <w:b/>
          <w:lang w:val="hi_IN" w:bidi="hi_IN"/>
        </w:rPr>
        <w:t>सूर्यकांत</w:t>
      </w:r>
      <w:r>
        <w:rPr>
          <w:lang w:val="hi_IN" w:bidi="hi_IN"/>
        </w:rPr>
        <w:t xml:space="preserve"> की एक तस्वीर देखें। इस ऑडियो को यहाँ रोकें।</w:t>
      </w:r>
    </w:p>
    <w:p>
      <w:pPr/>
      <w:r>
        <w:rPr>
          <w:lang w:val="hi_IN" w:bidi="hi_IN"/>
        </w:rPr>
      </w:r>
      <w:r>
        <w:rPr>
          <w:lang w:val="hi_IN" w:bidi="hi_IN"/>
        </w:rPr>
        <w:t xml:space="preserve">तीसरी पंक्ति में, तीसरा पत्थर शायद एक बैंगनी </w:t>
      </w:r>
      <w:r>
        <w:rPr>
          <w:b/>
          <w:lang w:val="hi_IN" w:bidi="hi_IN"/>
        </w:rPr>
        <w:t>नीलम</w:t>
      </w:r>
      <w:r>
        <w:rPr>
          <w:lang w:val="hi_IN" w:bidi="hi_IN"/>
        </w:rPr>
        <w:t xml:space="preserve"> है। उस पत्थर के लिए उसी नाम का इस्तेमाल करें, जिसे आपने उस भाग में इस्तेमाल करने का फ़ैसला किया था जहाँ यहोवा ने मूसा को यह निर्देश दिया था कि चपरास कैसे बनाई जाए।</w:t>
      </w:r>
    </w:p>
    <w:p>
      <w:pPr/>
      <w:r>
        <w:rPr>
          <w:lang w:val="hi_IN" w:bidi="hi_IN"/>
        </w:rPr>
      </w:r>
      <w:r>
        <w:rPr>
          <w:lang w:val="hi_IN" w:bidi="hi_IN"/>
        </w:rPr>
        <w:t xml:space="preserve">यहाँ रुकें और अगर आवश्यक हो, तो समूह में मिलकर </w:t>
      </w:r>
      <w:r>
        <w:rPr>
          <w:b/>
          <w:lang w:val="hi_IN" w:bidi="hi_IN"/>
        </w:rPr>
        <w:t>नीलम</w:t>
      </w:r>
      <w:r>
        <w:rPr>
          <w:lang w:val="hi_IN" w:bidi="hi_IN"/>
        </w:rPr>
        <w:t xml:space="preserve"> की एक तस्वीर देखें। इस ऑडियो को यहाँ रोकें।</w:t>
      </w:r>
    </w:p>
    <w:p>
      <w:pPr/>
      <w:r>
        <w:rPr>
          <w:lang w:val="hi_IN" w:bidi="hi_IN"/>
        </w:rPr>
      </w:r>
      <w:r>
        <w:rPr>
          <w:lang w:val="hi_IN" w:bidi="hi_IN"/>
        </w:rPr>
        <w:t xml:space="preserve">चौथी पंक्ति में पहला पत्थर चमकीला है और चमकता है। संभव है कि यह पत्थर </w:t>
      </w:r>
      <w:r>
        <w:rPr>
          <w:b/>
          <w:lang w:val="hi_IN" w:bidi="hi_IN"/>
        </w:rPr>
        <w:t>हरित नील</w:t>
      </w:r>
      <w:r>
        <w:rPr>
          <w:lang w:val="hi_IN" w:bidi="hi_IN"/>
        </w:rPr>
        <w:t xml:space="preserve"> या फीरोज़ा हो। उस पत्थर के लिए उसी नाम का इस्तेमाल करें, जिसे आपने उस भाग में इस्तेमाल करने का फ़ैसला किया था जहाँ यहोवा ने मूसा को यह निर्देश दिया था कि चपरास कैसे बनाई जाए।</w:t>
      </w:r>
    </w:p>
    <w:p>
      <w:pPr/>
      <w:r>
        <w:rPr>
          <w:lang w:val="hi_IN" w:bidi="hi_IN"/>
        </w:rPr>
      </w:r>
      <w:r>
        <w:rPr>
          <w:lang w:val="hi_IN" w:bidi="hi_IN"/>
        </w:rPr>
        <w:t xml:space="preserve">यहाँ रुकें और यदि आवश्यक हो, तो समूह में </w:t>
      </w:r>
      <w:r>
        <w:rPr>
          <w:b/>
          <w:lang w:val="hi_IN" w:bidi="hi_IN"/>
        </w:rPr>
        <w:t>हरित नील और फीरोज़ा</w:t>
      </w:r>
      <w:r>
        <w:rPr>
          <w:lang w:val="hi_IN" w:bidi="hi_IN"/>
        </w:rPr>
        <w:t xml:space="preserve"> की तस्वीरें देखें। इस ऑडियो को यहाँ रोकें।</w:t>
      </w:r>
    </w:p>
    <w:p>
      <w:pPr/>
      <w:r>
        <w:rPr>
          <w:lang w:val="hi_IN" w:bidi="hi_IN"/>
        </w:rPr>
      </w:r>
      <w:r>
        <w:rPr>
          <w:lang w:val="hi_IN" w:bidi="hi_IN"/>
        </w:rPr>
        <w:t xml:space="preserve">चौथी पंक्ति में दूसरा पत्थर शायद </w:t>
      </w:r>
      <w:r>
        <w:rPr>
          <w:b/>
          <w:lang w:val="hi_IN" w:bidi="hi_IN"/>
        </w:rPr>
        <w:t>सुलेमानी मणि</w:t>
      </w:r>
      <w:r>
        <w:rPr>
          <w:lang w:val="hi_IN" w:bidi="hi_IN"/>
        </w:rPr>
        <w:t xml:space="preserve"> है। यह पत्थर लाल मणि भी हो सकता है। सुलेमानी मणि के लिए उसी शब्द या वाक्यांश का प्रयोग करें जिसका प्रयोग आपने पिछले भागों में किया था। उस पत्थर के लिए उसी नाम का इस्तेमाल करें, जिसे आपने उस भाग में इस्तेमाल करने का फ़ैसला किया था जहाँ यहोवा ने मूसा को यह निर्देश दिया था कि चपरास कैसे बनाई जाए।</w:t>
      </w:r>
    </w:p>
    <w:p>
      <w:pPr/>
      <w:r>
        <w:rPr>
          <w:lang w:val="hi_IN" w:bidi="hi_IN"/>
        </w:rPr>
      </w:r>
      <w:r>
        <w:rPr>
          <w:lang w:val="hi_IN" w:bidi="hi_IN"/>
        </w:rPr>
        <w:t xml:space="preserve">यहाँ रुकें और समूह में विभिन्न रंगों की </w:t>
      </w:r>
      <w:r>
        <w:rPr>
          <w:b/>
          <w:lang w:val="hi_IN" w:bidi="hi_IN"/>
        </w:rPr>
        <w:t>सुलेमानी मणि</w:t>
      </w:r>
      <w:r>
        <w:rPr>
          <w:lang w:val="hi_IN" w:bidi="hi_IN"/>
        </w:rPr>
        <w:t xml:space="preserve"> और लाल माणिक्य की तस्वीरें देखें। इस ऑडियो को यहाँ रोकें।</w:t>
      </w:r>
    </w:p>
    <w:p>
      <w:pPr/>
      <w:r>
        <w:rPr>
          <w:lang w:val="hi_IN" w:bidi="hi_IN"/>
        </w:rPr>
      </w:r>
      <w:r>
        <w:rPr>
          <w:lang w:val="hi_IN" w:bidi="hi_IN"/>
        </w:rPr>
        <w:t xml:space="preserve">चौथी पंक्ति में तीसरा पत्थर शायद </w:t>
      </w:r>
      <w:r>
        <w:rPr>
          <w:b/>
          <w:lang w:val="hi_IN" w:bidi="hi_IN"/>
        </w:rPr>
        <w:t>यशब</w:t>
      </w:r>
      <w:r>
        <w:rPr>
          <w:lang w:val="hi_IN" w:bidi="hi_IN"/>
        </w:rPr>
        <w:t xml:space="preserve"> है और वह हरे या लाल रंग का हो सकता है। उस पत्थर के लिए उसी नाम का इस्तेमाल करें, जिसे आपने उस भाग में इस्तेमाल करने का फ़ैसला किया था जहाँ यहोवा ने मूसा को यह निर्देश दिया था कि चपरास कैसे बनाई जाए।</w:t>
      </w:r>
    </w:p>
    <w:p>
      <w:pPr/>
      <w:r>
        <w:rPr>
          <w:lang w:val="hi_IN" w:bidi="hi_IN"/>
        </w:rPr>
      </w:r>
      <w:r>
        <w:rPr>
          <w:lang w:val="hi_IN" w:bidi="hi_IN"/>
        </w:rPr>
        <w:t xml:space="preserve">यहाँ रुकें और यदि आवश्यक हो, तो समूह में </w:t>
      </w:r>
      <w:r>
        <w:rPr>
          <w:b/>
          <w:lang w:val="hi_IN" w:bidi="hi_IN"/>
        </w:rPr>
        <w:t>हरे यशब और लाल यशब</w:t>
      </w:r>
      <w:r>
        <w:rPr>
          <w:lang w:val="hi_IN" w:bidi="hi_IN"/>
        </w:rPr>
        <w:t xml:space="preserve"> की तस्वीरें देखें। इस ऑडियो को यहाँ रोकें।</w:t>
      </w:r>
    </w:p>
    <w:p>
      <w:pPr/>
      <w:r>
        <w:rPr>
          <w:lang w:val="hi_IN" w:bidi="hi_IN"/>
        </w:rPr>
      </w:r>
      <w:r>
        <w:rPr>
          <w:lang w:val="hi_IN" w:bidi="hi_IN"/>
        </w:rPr>
        <w:t xml:space="preserve">कुशल कारीगरों ने पत्थरों पर </w:t>
      </w:r>
      <w:r>
        <w:rPr>
          <w:b/>
          <w:lang w:val="hi_IN" w:bidi="hi_IN"/>
        </w:rPr>
        <w:t>इस्राएल</w:t>
      </w:r>
      <w:r>
        <w:rPr>
          <w:lang w:val="hi_IN" w:bidi="hi_IN"/>
        </w:rPr>
        <w:t xml:space="preserve"> के </w:t>
      </w:r>
      <w:r>
        <w:rPr>
          <w:b/>
          <w:lang w:val="hi_IN" w:bidi="hi_IN"/>
        </w:rPr>
        <w:t>पुत्रों</w:t>
      </w:r>
      <w:r>
        <w:rPr>
          <w:lang w:val="hi_IN" w:bidi="hi_IN"/>
        </w:rPr>
        <w:t xml:space="preserve"> के नाम </w:t>
      </w:r>
      <w:r>
        <w:rPr>
          <w:b/>
          <w:lang w:val="hi_IN" w:bidi="hi_IN"/>
        </w:rPr>
        <w:t>नक्काशी</w:t>
      </w:r>
      <w:r>
        <w:rPr>
          <w:lang w:val="hi_IN" w:bidi="hi_IN"/>
        </w:rPr>
        <w:t xml:space="preserve"> करके लिखे और उन्हें </w:t>
      </w:r>
      <w:r>
        <w:rPr>
          <w:b/>
          <w:lang w:val="hi_IN" w:bidi="hi_IN"/>
        </w:rPr>
        <w:t>सोने की जड़ाई</w:t>
      </w:r>
      <w:r>
        <w:rPr>
          <w:lang w:val="hi_IN" w:bidi="hi_IN"/>
        </w:rPr>
        <w:t xml:space="preserve"> में लगाकर पटुका पर जड़ दिया। नक्काशी और सोने की पेटी के लिए उसी शब्द या वाक्यांश का इस्तेमाल करें, जिसे आपने उस भाग में इस्तेमाल करने का फ़ैसला किया था जहाँ यहोवा ने मूसा को यह निर्देश दिया था कि चपरास कैसे बनाया जाए।</w:t>
      </w:r>
    </w:p>
    <w:p>
      <w:pPr/>
      <w:r>
        <w:rPr>
          <w:lang w:val="hi_IN" w:bidi="hi_IN"/>
        </w:rPr>
      </w:r>
      <w:r>
        <w:rPr>
          <w:lang w:val="hi_IN" w:bidi="hi_IN"/>
        </w:rPr>
        <w:t xml:space="preserve">कुशल कारीगरों ने चपरास को एपोद की कंधे की पट्टियों से </w:t>
      </w:r>
      <w:r>
        <w:rPr>
          <w:b/>
          <w:lang w:val="hi_IN" w:bidi="hi_IN"/>
        </w:rPr>
        <w:t>डोरियों के समान मरोड़ी हुई सोने की जंजीरों</w:t>
      </w:r>
      <w:r>
        <w:rPr>
          <w:lang w:val="hi_IN" w:bidi="hi_IN"/>
        </w:rPr>
        <w:t xml:space="preserve"> से जोड़ा। डोरियों के समान मरोड़ी हुई सोने की जंजीरों के लिए उसी शब्द या वाक्यांश का उपयोग करें जिसका उपयोग आपने पिछले भागों में किया है।</w:t>
      </w:r>
    </w:p>
    <w:p>
      <w:pPr/>
      <w:r>
        <w:rPr>
          <w:lang w:val="hi_IN" w:bidi="hi_IN"/>
        </w:rPr>
      </w:r>
      <w:r>
        <w:rPr>
          <w:lang w:val="hi_IN" w:bidi="hi_IN"/>
        </w:rPr>
        <w:t xml:space="preserve">यहाँ रुकें और </w:t>
      </w:r>
      <w:r>
        <w:rPr>
          <w:b/>
          <w:lang w:val="hi_IN" w:bidi="hi_IN"/>
        </w:rPr>
        <w:t>सोने के तारों को मरोड़कर बनाई गई डोरी</w:t>
      </w:r>
      <w:r>
        <w:rPr>
          <w:lang w:val="hi_IN" w:bidi="hi_IN"/>
        </w:rPr>
        <w:t xml:space="preserve"> की एक तस्वीर देखें। इस ऑडियो को यहाँ रोकें।</w:t>
      </w:r>
    </w:p>
    <w:p>
      <w:pPr/>
      <w:r>
        <w:rPr>
          <w:lang w:val="hi_IN" w:bidi="hi_IN"/>
        </w:rPr>
      </w:r>
      <w:r>
        <w:rPr>
          <w:lang w:val="hi_IN" w:bidi="hi_IN"/>
        </w:rPr>
        <w:t xml:space="preserve">लोगों ने सोने के कड़ों और नीले </w:t>
      </w:r>
      <w:r>
        <w:rPr>
          <w:b/>
          <w:lang w:val="hi_IN" w:bidi="hi_IN"/>
        </w:rPr>
        <w:t>डोरियों</w:t>
      </w:r>
      <w:r>
        <w:rPr>
          <w:lang w:val="hi_IN" w:bidi="hi_IN"/>
        </w:rPr>
        <w:t xml:space="preserve"> का उपयोग करके चपरास के नीचे का भाग एपोद से जोड़ दिया। यह डोरी पतली होती है, वस्त्रों में उपयोग की जाती है और बाँधी जा सकती है। कारीगर पशुओं के बालों या पौधों के रेशों से महीन डोरी बनाते हैं, जिन्हें वे आपस में बुनते और कातते हैं।</w:t>
      </w:r>
    </w:p>
    <w:p>
      <w:pPr/>
      <w:r>
        <w:rPr>
          <w:lang w:val="hi_IN" w:bidi="hi_IN"/>
        </w:rPr>
      </w:r>
      <w:r>
        <w:rPr>
          <w:lang w:val="hi_IN" w:bidi="hi_IN"/>
        </w:rPr>
        <w:t>डोरी के लिए उसी शब्द या वाक्यांश का उपयोग करें जिसका उपयोग आपने पिछले भागों में किया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 कम से कम एक बार बिना किसी रुकावट के इस पूरे भाग को सुनाना चाहिए। समूह का कोई एक सदस्य इस भाग को याद रखने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आपको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39:22–31</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39:22–31 को सुनें और अपने मनों में रखें।</w:t>
      </w:r>
    </w:p>
    <w:p>
      <w:pPr/>
      <w:r>
        <w:rPr>
          <w:lang w:val="hi_IN" w:bidi="hi_IN"/>
        </w:rPr>
      </w:r>
      <w:r>
        <w:rPr>
          <w:lang w:val="hi_IN" w:bidi="hi_IN"/>
        </w:rPr>
        <w:t>यदि सम्भव हो, तो निर्गमन 39:22–31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39:22–31 का ऑडियो संस्करण सबसे आसानी से समझ में आने वाले अनुवाद में सुनें।</w:t>
      </w:r>
    </w:p>
    <w:p>
      <w:pPr/>
      <w:r>
        <w:rPr>
          <w:lang w:val="hi_IN" w:bidi="hi_IN"/>
        </w:rPr>
      </w:r>
      <w:r>
        <w:rPr>
          <w:lang w:val="hi_IN" w:bidi="hi_IN"/>
        </w:rPr>
        <w:t>पिछले भाग में वर्णन किया गया है कि कुशल कारीगरों ने चपरास कैसे बनाया, जो महायाजक के वस्त्रों का हिस्सा था जिसे हारून, मूसा का बड़ा भाई, पहनता था। यह भाग इस बारे में बात करता है कि कुशल कारीगरों ने महायाजक के वस्त्रों की बाकी वस्तुओं को कैसे पूरा किया: बागा, अंगरखा और पगड़ी। यह भाग हारून के पुत्रों, याजकों के वस्त्र बनाने का भी वर्णन करता है।</w:t>
      </w:r>
    </w:p>
    <w:p>
      <w:pPr/>
      <w:r>
        <w:rPr>
          <w:lang w:val="hi_IN" w:bidi="hi_IN"/>
        </w:rPr>
      </w:r>
      <w:r>
        <w:rPr>
          <w:lang w:val="hi_IN" w:bidi="hi_IN"/>
        </w:rPr>
        <w:t>यह भाग पिछले भाग से बहुत मिलता-जुलता है, जिसमें यहोवा सीनै पर्वत पर मूसा को हारून के शेष याजकीय वस्त्रों और उसके पुत्रों के लिए याजकीय वस्त्र बनाने का निर्देश देता है। इस भाग में, मूसा हमें बताता है कि कुशल कारीगरों ने सच में चपरास को उसी तरह बनाया था जैसे यहोवा ने उन्हें निर्देश दिया था। हालाँकि, इस भाग में मूसा फिर से चपरास के उद्देश्य को नहीं समझाता है।</w:t>
      </w:r>
    </w:p>
    <w:p>
      <w:pPr/>
      <w:r>
        <w:rPr>
          <w:lang w:val="hi_IN" w:bidi="hi_IN"/>
        </w:rPr>
      </w:r>
      <w:r>
        <w:rPr>
          <w:lang w:val="hi_IN" w:bidi="hi_IN"/>
        </w:rPr>
        <w:t>इस पाठ को सुनने से पहले आप सुन सकते हैं कि आपने निर्गमन 28:31–43 का अनुवाद कैसे किया था। यदि आप ऐसा करना चाहते हैं, तो इस ऑडियो को यहाँ रोकें।</w:t>
      </w:r>
    </w:p>
    <w:p>
      <w:pPr/>
      <w:r>
        <w:rPr>
          <w:lang w:val="hi_IN" w:bidi="hi_IN"/>
        </w:rPr>
      </w:r>
      <w:r>
        <w:rPr>
          <w:lang w:val="hi_IN" w:bidi="hi_IN"/>
        </w:rPr>
        <w:t>फिर बसलेल और कुशल कारीगरों ने महायाजक के लिए एपोद के नीचे पहनने के लिए एक बागा बनाया। उन्होंने बागे को पूरी तरह नीले धागे से बुना। यह नीला रंग नीला/बैंगनी रंग है। कारीगर इस कपड़े को बकरियों के बालों से बने धागे से बनाया और उसे नीले/बैंगनी रंग में रंगा।</w:t>
      </w:r>
    </w:p>
    <w:p>
      <w:pPr/>
      <w:r>
        <w:rPr>
          <w:lang w:val="hi_IN" w:bidi="hi_IN"/>
        </w:rPr>
      </w:r>
      <w:r>
        <w:rPr>
          <w:lang w:val="hi_IN" w:bidi="hi_IN"/>
        </w:rPr>
        <w:t xml:space="preserve">यहाँ रुकें और यदि आवश्यक हो, तो समूह में मिलकर एक </w:t>
      </w:r>
      <w:r>
        <w:rPr>
          <w:b/>
          <w:lang w:val="hi_IN" w:bidi="hi_IN"/>
        </w:rPr>
        <w:t>बागा</w:t>
      </w:r>
      <w:r>
        <w:rPr>
          <w:lang w:val="hi_IN" w:bidi="hi_IN"/>
        </w:rPr>
        <w:t xml:space="preserve"> की तस्वीर देखें। इस ऑडियो को यहाँ रोकें।</w:t>
      </w:r>
    </w:p>
    <w:p>
      <w:pPr/>
      <w:r>
        <w:rPr>
          <w:lang w:val="hi_IN" w:bidi="hi_IN"/>
        </w:rPr>
      </w:r>
      <w:r>
        <w:rPr>
          <w:lang w:val="hi_IN" w:bidi="hi_IN"/>
        </w:rPr>
        <w:t xml:space="preserve">यहाँ रुकें और यदि आवश्यक हो, तो </w:t>
      </w:r>
      <w:r>
        <w:rPr>
          <w:b/>
          <w:lang w:val="hi_IN" w:bidi="hi_IN"/>
        </w:rPr>
        <w:t>नीले/बैंगनी ऊनी कपड़े</w:t>
      </w:r>
      <w:r>
        <w:rPr>
          <w:lang w:val="hi_IN" w:bidi="hi_IN"/>
        </w:rPr>
        <w:t xml:space="preserve"> की एक तस्वीर देखें। इस ऑडियो को यहाँ रोकें।</w:t>
      </w:r>
    </w:p>
    <w:p>
      <w:pPr/>
      <w:r>
        <w:rPr>
          <w:lang w:val="hi_IN" w:bidi="hi_IN"/>
        </w:rPr>
      </w:r>
      <w:r>
        <w:rPr>
          <w:lang w:val="hi_IN" w:bidi="hi_IN"/>
        </w:rPr>
        <w:t>कुशल कारीगरों ने बागे को एक ही कपड़े से बनाया और बीच में सिर के लिए छेद किया था। कारीगरों ने सिर के लिए बनी जगह के किनारे को खास सिलाई या पट्टी से मज़बूत कर दिया, ताकि कपड़ा फटे नहीं। कारीगरों ने बागे के किनारे को उसी तरह मज़बूत किया जैसे वे किसी दूसरे वस्त्र के किनारे को मज़बूत करते हैं। हम नहीं जानते कि यह दूसरा कपड़ा कैसा था, लेकिन कुछ संस्करणों में एक ऐसे बाँधे का उल्लेख किया गया है जिसे सैनिक सुरक्षा के रूप में पहनते थे। बागे पर कोई आस्तीन नहीं थी। हम नहीं जानते कि बनाने वालों ने उसके किनारों को सिया था या उन्हें खुला छोड़ दिया था।</w:t>
      </w:r>
    </w:p>
    <w:p>
      <w:pPr/>
      <w:r>
        <w:rPr>
          <w:lang w:val="hi_IN" w:bidi="hi_IN"/>
        </w:rPr>
      </w:r>
      <w:r>
        <w:rPr>
          <w:lang w:val="hi_IN" w:bidi="hi_IN"/>
        </w:rPr>
        <w:t>कुशल कारीगरों ने बागे के निचले किनारे, यानी निचले भाग के लिए विशेष सजावट बनाई। कुशल कारीगरों ने नीले, बैंगनी और चमकीले लाल रंग के धागे और बुने हुए सन से अनार के फल की सजावटी आकृतियाँ बनाईं। हमें नहीं पता कि कारीगरों ने एक ही सजावट के लिए तीनों रंगों का उपयोग किया था या कारीगरों ने हर अनार की सजावट के लिए बारी-बारी से एक-एक रंग का उपयोग किया था। अनार उस क्षेत्र में एक सामान्य फल हैं। यहोवा और बाइबल के अन्य लोग अनार का उपयोग अपने लोगों के लिए यहोवा की उदार देखभाल को दिखाने के लिए करते हैं।</w:t>
      </w:r>
    </w:p>
    <w:p>
      <w:pPr/>
      <w:r>
        <w:rPr>
          <w:lang w:val="hi_IN" w:bidi="hi_IN"/>
        </w:rPr>
      </w:r>
      <w:r>
        <w:rPr>
          <w:lang w:val="hi_IN" w:bidi="hi_IN"/>
        </w:rPr>
        <w:t xml:space="preserve">यहाँ रुकें और यदि आवश्यक हो, तो समूह में एक </w:t>
      </w:r>
      <w:r>
        <w:rPr>
          <w:lang w:val="hi_IN" w:bidi="hi_IN"/>
        </w:rPr>
        <w:t>अनार के फल</w:t>
      </w:r>
      <w:r>
        <w:rPr>
          <w:lang w:val="hi_IN" w:bidi="hi_IN"/>
        </w:rPr>
        <w:t xml:space="preserve"> की एक तस्वीर देखें। इस ऑडियो को यहाँ रोकें।</w:t>
      </w:r>
    </w:p>
    <w:p>
      <w:pPr/>
      <w:r>
        <w:rPr>
          <w:lang w:val="hi_IN" w:bidi="hi_IN"/>
        </w:rPr>
      </w:r>
      <w:r>
        <w:rPr>
          <w:lang w:val="hi_IN" w:bidi="hi_IN"/>
        </w:rPr>
        <w:t>कुशल कारीगरों ने शुद्ध सोने की घंटियाँ भी बनाईं और उन्हें बागे के पल्ले पर अनारों के बीच लगाया। उन्होंने बागे के किनारे पर चारों ओर एक घंटी और अनार लगाया। हारून यहोवा की सेवा करने के लिए निवासस्थान में वह बागा पहनता था। हम नहीं जानते कि अनार की सजावट घंटियों के बीच पल्ले से नीचे लटकती थी, या कारीगरों ने उन्हें पल्ले पर सपाट चित्र की तरह कढ़ाई किया था। कारीगरों ने वह चपरास उन निर्देशों के अनुसार बनाया, जिनका पालन करने की आज्ञा यहोवा ने मूसा को दी थी।</w:t>
      </w:r>
    </w:p>
    <w:p>
      <w:pPr/>
      <w:r>
        <w:rPr>
          <w:lang w:val="hi_IN" w:bidi="hi_IN"/>
        </w:rPr>
      </w:r>
      <w:r>
        <w:rPr>
          <w:lang w:val="hi_IN" w:bidi="hi_IN"/>
        </w:rPr>
        <w:t>कुशल कारीगरों ने हारून और उसके पुत्रों, याजकों के लिए महीन बुने हुए सन के कपड़े भी बनाए। पिछले भाग में अंगरखा का वर्णन किया गया है, जहाँ यहोवा मूसा को निर्देश दे रहा था कि याजकों के वस्त्र कैसे बनाएँ। उन अंगरखों में लंबी आस्तीनें थीं, लेकिन हमें यह नहीं पता कि वस्त्र सफेद थे या उनकी बुनाई में अन्य रंगों के धागे भी शामिल थे। महायाजक हारून ने शायद नीले बागे के नीचे अंगरखा पहना था। उसके पुत्र जो याजक थे, उन्हें अपने बाहरी वस्त्र के रूप में पहनते थे। हम नहीं जानते कि हारून का अंगरखा उसके पुत्रों के अंगरखों के समान ही था या नहीं।</w:t>
      </w:r>
    </w:p>
    <w:p>
      <w:pPr/>
      <w:r>
        <w:rPr>
          <w:lang w:val="hi_IN" w:bidi="hi_IN"/>
        </w:rPr>
      </w:r>
      <w:r>
        <w:rPr>
          <w:lang w:val="hi_IN" w:bidi="hi_IN"/>
        </w:rPr>
        <w:t xml:space="preserve">यहाँ रुकें और यदि आवश्यकता हो तो समूह में फिर से </w:t>
      </w:r>
      <w:r>
        <w:rPr>
          <w:b/>
          <w:lang w:val="hi_IN" w:bidi="hi_IN"/>
        </w:rPr>
        <w:t>अंगरखों</w:t>
      </w:r>
      <w:r>
        <w:rPr>
          <w:lang w:val="hi_IN" w:bidi="hi_IN"/>
        </w:rPr>
        <w:t xml:space="preserve"> की एक तस्वीर देखें। इस ऑडियो को यहाँ रोकें।</w:t>
      </w:r>
    </w:p>
    <w:p>
      <w:pPr/>
      <w:r>
        <w:rPr>
          <w:lang w:val="hi_IN" w:bidi="hi_IN"/>
        </w:rPr>
      </w:r>
      <w:r>
        <w:rPr>
          <w:lang w:val="hi_IN" w:bidi="hi_IN"/>
        </w:rPr>
        <w:t xml:space="preserve">यहाँ रुकें और यदि आवश्यक हो, तो समूह में </w:t>
      </w:r>
      <w:r>
        <w:rPr>
          <w:lang w:val="hi_IN" w:bidi="hi_IN"/>
        </w:rPr>
        <w:t>अलग-अलग रंगों से बुने हुए कपड़े</w:t>
      </w:r>
      <w:r>
        <w:rPr>
          <w:lang w:val="hi_IN" w:bidi="hi_IN"/>
        </w:rPr>
        <w:t xml:space="preserve"> की एक तस्वीर देखें। इस ऑडियो को यहाँ रोकें।</w:t>
      </w:r>
    </w:p>
    <w:p>
      <w:pPr/>
      <w:r>
        <w:rPr>
          <w:lang w:val="hi_IN" w:bidi="hi_IN"/>
        </w:rPr>
      </w:r>
      <w:r>
        <w:rPr>
          <w:lang w:val="hi_IN" w:bidi="hi_IN"/>
        </w:rPr>
        <w:t>कुशल कारीगरों ने महीन सन की पगड़ी बनाई जो महायाजक के सिर को ढकने के लिए थी। उन्होंने उत्तम सनी के कपड़े से सजी हुई टोपियाँ भी बनाईं, जिन्हें हारून के पुत्र, जो याजक थे, अपने सिर को ढकने के लिए पहनते थे। ये टोपियाँ हारून की पगड़ी से अलग थीं, क्योंकि मूल भाषा में प्रत्येक के लिए एक अलग शब्द का उपयोग किया गया है। बाइबल में टोपियाँ, या सिर-पट्टियाँ, का कोई वर्णन नहीं है, लेकिन "टोपियों" के लिए मूल भाषा यह बताती है कि वे ऊँची और शंकु के आकार के थे। वे शायद हारून की पगड़ी से छोटे और कम विस्तृत थे।</w:t>
      </w:r>
    </w:p>
    <w:p>
      <w:pPr/>
      <w:r>
        <w:rPr>
          <w:lang w:val="hi_IN" w:bidi="hi_IN"/>
        </w:rPr>
      </w:r>
      <w:r>
        <w:rPr>
          <w:lang w:val="hi_IN" w:bidi="hi_IN"/>
        </w:rPr>
        <w:t>कुशल कारीगरों ने योजकों और महायाजकों के गुप्तांगों को ढकने के लिए वस्त्र या जाँघिया बनाए। कारीगरों ने जाँघिया सूक्ष्म बटी हुई सनी के कपड़े से बनाए। यहाँ "सूक्ष्म बटी हुई सनी के कपड़े" के लिए उपयोग किया गया इब्रानी शब्द इस वस्त्र के बारे में पिछले भाग में उपयोग किए गए शब्द से अलग है। वहाँ इब्रानी शब्द का अर्थ अधिक साधारण सनी का कपड़ा है। लेकिन चूँकि यहाँ भाग में "सूक्ष्म बटी हुई सनी के कपड़े" कहा गया है, इसलिए बहुत संभावना है कि जाँघिया वस्त्रों के लिए उपयोग की गई सामग्री सूक्ष्म बटी हुई सनी के कपड़े की थी। जाँघिया याजकों के शरीर को कूल्हों से जाँघों तक ढकते थे और शरीर के नीचे से होकर पैरों के बीच से होकर फैलते थे। वे शायद आधुनिक समय के शॉर्ट्स के समान थे।</w:t>
      </w:r>
    </w:p>
    <w:p>
      <w:pPr/>
      <w:r>
        <w:rPr>
          <w:lang w:val="hi_IN" w:bidi="hi_IN"/>
        </w:rPr>
      </w:r>
      <w:r>
        <w:rPr>
          <w:lang w:val="hi_IN" w:bidi="hi_IN"/>
        </w:rPr>
        <w:t xml:space="preserve">यहाँ रुकें और </w:t>
      </w:r>
      <w:r>
        <w:rPr>
          <w:b/>
          <w:lang w:val="hi_IN" w:bidi="hi_IN"/>
        </w:rPr>
        <w:t>जाँघियों</w:t>
      </w:r>
      <w:r>
        <w:rPr>
          <w:lang w:val="hi_IN" w:bidi="hi_IN"/>
        </w:rPr>
        <w:t xml:space="preserve"> की एक तस्वीर देखें। इस ऑडियो को यहाँ रोकें।</w:t>
      </w:r>
    </w:p>
    <w:p>
      <w:pPr/>
      <w:r>
        <w:rPr>
          <w:lang w:val="hi_IN" w:bidi="hi_IN"/>
        </w:rPr>
      </w:r>
      <w:r>
        <w:rPr>
          <w:lang w:val="hi_IN" w:bidi="hi_IN"/>
        </w:rPr>
        <w:t>कुशल कारीगरों ने एक कमरबन्द या कपड़े की बेल्ट बनाई। चूँकि इस पाठ में केवल एक ही कमरबंद का ज़िक्र है, इसलिए हम यह मानकर चलते हैं कि यह शायद महायाजक का कमरबंद रहा होगा, जो उसके शरीर पर उसके वस्त्र को थामे रखता था। कारीगरों ने सूक्ष्म बटी हुई सनी के कपड़े से कुंडली बनाई और कपड़े के कमरबन्द पर नीले, बैंगनी और चमकीले लाल सूत से कढ़ाई या सिलाई की। कुशल कारीगरों ने उन निर्देशों के अनुसार अंगरख, पगड़ी, टोपियाँ, जाँघियाँ और पटुका बनाया, जिनका पालन करने की आज्ञा यहोवा ने मूसा को दी थी।</w:t>
      </w:r>
    </w:p>
    <w:p>
      <w:pPr/>
      <w:r>
        <w:rPr>
          <w:lang w:val="hi_IN" w:bidi="hi_IN"/>
        </w:rPr>
      </w:r>
      <w:r>
        <w:rPr>
          <w:lang w:val="hi_IN" w:bidi="hi_IN"/>
        </w:rPr>
        <w:t xml:space="preserve">यहाँ रुकें और, यदि आवश्यक हो, तो </w:t>
      </w:r>
      <w:r>
        <w:rPr>
          <w:lang w:val="hi_IN" w:bidi="hi_IN"/>
        </w:rPr>
        <w:t>अलग-अलग रंगों से कढ़ाई किए गए कपड़े</w:t>
      </w:r>
      <w:r>
        <w:rPr>
          <w:lang w:val="hi_IN" w:bidi="hi_IN"/>
        </w:rPr>
        <w:t xml:space="preserve"> की एक तस्वीर को एक समूह के रूप में देखें। इस ऑडियो को यहाँ रोकें।</w:t>
      </w:r>
    </w:p>
    <w:p>
      <w:pPr/>
      <w:r>
        <w:rPr>
          <w:lang w:val="hi_IN" w:bidi="hi_IN"/>
        </w:rPr>
      </w:r>
      <w:r>
        <w:rPr>
          <w:lang w:val="hi_IN" w:bidi="hi_IN"/>
        </w:rPr>
        <w:t>कुशल कारीगरों ने शुद्ध सोने की एक पट्टी बनाई, जिसमें एक विशेष पदक या चपटा होता था, शायद फूल के आकार की सोने की सजावट थी। शायद कारीगरों ने उस पदक को फूल के समान चपट आकार में बनाया था ताकि उस पर नक्काशी कर सकें। कुशल कारीगरों ने उस पदक पर ऐसे शब्द उकेरे जिनका अर्थ था—पवित्र या यहोवा के लिए समर्पित—ठीक वैसे ही, जैसे किसी मुहर पर नक्काशी की जाती है। खोदने का अर्थ है किसी नुकीली वस्तु से किसी सतह पर काटकर कोई आकृति, चित्र या शब्द बनाना। कुशल कारीगरों ने सोने के पदक वाले सोने की पट्टी पर एक महीन नीली डोरी बाँध दी। जब हारून महायाजक बनेगा, तब मूसा उस पट्टी को, जिस पर वह पदक लगा होगा, हारून की पगड़ी के सामने वाले हिस्से पर बाँध देगा। संभव है कि यह वही नीली डोरी थी जिससे कारीगरों ने चपरास को एपोद से बाँधा था। कुशल कारीगरों ने वह पट्टी और शुद्ध सोने का पदक उन निर्देशों के अनुसार बनाया, जिनका पालन करने की आज्ञा यहोवा ने मूसा को दी थी।</w:t>
      </w:r>
    </w:p>
    <w:p>
      <w:pPr/>
      <w:r>
        <w:rPr>
          <w:lang w:val="hi_IN" w:bidi="hi_IN"/>
        </w:rPr>
      </w:r>
      <w:r>
        <w:rPr>
          <w:lang w:val="hi_IN" w:bidi="hi_IN"/>
        </w:rPr>
        <w:t xml:space="preserve">यहाँ रुकें और महायाजक की पगड़ी की एक तस्वीर देखें जिसमें </w:t>
      </w:r>
      <w:r>
        <w:rPr>
          <w:b/>
          <w:lang w:val="hi_IN" w:bidi="hi_IN"/>
        </w:rPr>
        <w:t>सोने की पट्टी और पदक लगे हुए है</w:t>
      </w:r>
      <w:r>
        <w:rPr>
          <w:lang w:val="hi_IN" w:bidi="hi_IN"/>
        </w:rPr>
        <w:t>। इस ऑडियो को यहाँ रोकें।</w:t>
      </w:r>
    </w:p>
    <w:p>
      <w:pPr/>
      <w:r>
        <w:rPr>
          <w:lang w:val="hi_IN" w:bidi="hi_IN"/>
        </w:rPr>
      </w:r>
      <w:r>
        <w:rPr>
          <w:lang w:val="hi_IN" w:bidi="hi_IN"/>
        </w:rPr>
        <w:t xml:space="preserve">यहाँ रुकें और </w:t>
      </w:r>
      <w:r>
        <w:rPr>
          <w:lang w:val="hi_IN" w:bidi="hi_IN"/>
        </w:rPr>
        <w:t>महायाजक</w:t>
      </w:r>
      <w:r>
        <w:rPr>
          <w:lang w:val="hi_IN" w:bidi="hi_IN"/>
        </w:rPr>
        <w:t xml:space="preserve"> और एक याजक की एक तस्वीर देखें जो </w:t>
      </w:r>
      <w:r>
        <w:rPr>
          <w:lang w:val="hi_IN" w:bidi="hi_IN"/>
        </w:rPr>
        <w:t>निवासस्थान में सेवा करने के लिए अपने वस्त्र पहने हुए हैं</w:t>
      </w:r>
      <w:r>
        <w:rPr>
          <w:lang w:val="hi_IN" w:bidi="hi_IN"/>
        </w:rPr>
        <w:t>। इस ऑडियो को यहाँ रोकें।</w:t>
      </w:r>
    </w:p>
    <w:p>
      <w:pPr/>
      <w:r>
        <w:rPr>
          <w:lang w:val="hi_IN" w:bidi="hi_IN"/>
        </w:rPr>
      </w:r>
      <w:r>
        <w:rPr>
          <w:lang w:val="hi_IN" w:bidi="hi_IN"/>
        </w:rPr>
        <w:t>यहाँ रुकें और समूह में चर्चा करें: यहोवा ने महायाजक और याजकों के वस्त्र डिजाइन किए थे, और यह महत्वपूर्ण था कि कुशल कारीगरों ने उन्हें ठीक वैसे ही बनाया जैसे यहोवा ने मूसा को निर्देश दिया था। आपकी संस्कृति में महत्वपूर्ण लोगों द्वारा पहनने वाले विशेष औपचारिक कपड़े क्या होते हैं? उन कपड़ों को कौन और कब पहनता है? क्या इस बारे में कोई विशेष नियम हैं कि कपड़े कौन बना सकता है और उन्हें कैसे बनाना चाहिए?</w:t>
      </w:r>
      <w:r>
        <w:rPr>
          <w:lang w:val="hi_IN" w:bidi="hi_IN"/>
        </w:rPr>
      </w:r>
    </w:p>
    <w:p>
      <w:pPr>
        <w:pStyle w:val="Heading3"/>
      </w:pPr>
      <w:r>
        <w:rPr>
          <w:lang w:val="hi_IN" w:bidi="hi_IN"/>
        </w:rPr>
        <w:t>घटनाओं को समझाना</w:t>
      </w:r>
    </w:p>
    <w:p>
      <w:pPr/>
      <w:r>
        <w:rPr>
          <w:lang w:val="hi_IN" w:bidi="hi_IN"/>
        </w:rPr>
      </w:r>
      <w:r>
        <w:rPr>
          <w:lang w:val="hi_IN" w:bidi="hi_IN"/>
        </w:rPr>
        <w:t>निर्गमन 39:22–31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कल्पना करने की कोशिश करेगा।</w:t>
      </w:r>
    </w:p>
    <w:p>
      <w:pPr/>
      <w:r>
        <w:rPr>
          <w:lang w:val="hi_IN" w:bidi="hi_IN"/>
        </w:rPr>
      </w:r>
      <w:r>
        <w:rPr>
          <w:lang w:val="hi_IN" w:bidi="hi_IN"/>
        </w:rPr>
        <w:t>इस भाग में छह दृश्य हैं।</w:t>
      </w:r>
    </w:p>
    <w:p>
      <w:pPr/>
      <w:r>
        <w:rPr>
          <w:lang w:val="hi_IN" w:bidi="hi_IN"/>
        </w:rPr>
      </w:r>
      <w:r>
        <w:rPr>
          <w:b/>
          <w:lang w:val="hi_IN" w:bidi="hi_IN"/>
        </w:rPr>
        <w:t>पहले दृश्य में:</w:t>
      </w:r>
      <w:r>
        <w:rPr>
          <w:lang w:val="hi_IN" w:bidi="hi_IN"/>
        </w:rPr>
        <w:t xml:space="preserve"> कुशल कारीगरों ने महायाजक हारून के लिए एपोद के नीचे पहनने के लिए एक बागा बनाया।</w:t>
      </w:r>
    </w:p>
    <w:p>
      <w:pPr/>
      <w:r>
        <w:rPr>
          <w:lang w:val="hi_IN" w:bidi="hi_IN"/>
        </w:rPr>
      </w:r>
      <w:r>
        <w:rPr>
          <w:b/>
          <w:lang w:val="hi_IN" w:bidi="hi_IN"/>
        </w:rPr>
        <w:t>दूसरे दृश्य में:</w:t>
      </w:r>
      <w:r>
        <w:rPr>
          <w:lang w:val="hi_IN" w:bidi="hi_IN"/>
        </w:rPr>
        <w:t xml:space="preserve"> कुशल कारीगरों ने महायाजक हारून और उसके पुत्रों, याजकों के लिए अंगरखे बनाए।</w:t>
      </w:r>
    </w:p>
    <w:p>
      <w:pPr/>
      <w:r>
        <w:rPr>
          <w:lang w:val="hi_IN" w:bidi="hi_IN"/>
        </w:rPr>
      </w:r>
      <w:r>
        <w:rPr>
          <w:b/>
          <w:lang w:val="hi_IN" w:bidi="hi_IN"/>
        </w:rPr>
        <w:t>तीसरे दृश्य में:</w:t>
      </w:r>
      <w:r>
        <w:rPr>
          <w:lang w:val="hi_IN" w:bidi="hi_IN"/>
        </w:rPr>
        <w:t xml:space="preserve"> कुशल कारीगरों ने महायाजक हारून के लिए एक पगड़ी बनाई और उसके पुत्रों, याजकों के लिए टोपियाँ बनाईं।</w:t>
      </w:r>
    </w:p>
    <w:p>
      <w:pPr/>
      <w:r>
        <w:rPr>
          <w:lang w:val="hi_IN" w:bidi="hi_IN"/>
        </w:rPr>
      </w:r>
      <w:r>
        <w:rPr>
          <w:b/>
          <w:lang w:val="hi_IN" w:bidi="hi_IN"/>
        </w:rPr>
        <w:t>चौथे दृश्य में:</w:t>
      </w:r>
      <w:r>
        <w:rPr>
          <w:lang w:val="hi_IN" w:bidi="hi_IN"/>
        </w:rPr>
        <w:t xml:space="preserve"> कुशल कारीगरों ने याजकों और महायाजक के लिए जाँघियाँ बनाई।</w:t>
      </w:r>
    </w:p>
    <w:p>
      <w:pPr/>
      <w:r>
        <w:rPr>
          <w:lang w:val="hi_IN" w:bidi="hi_IN"/>
        </w:rPr>
      </w:r>
      <w:r>
        <w:rPr>
          <w:b/>
          <w:lang w:val="hi_IN" w:bidi="hi_IN"/>
        </w:rPr>
        <w:t>पाँचवें दृश्य में:</w:t>
      </w:r>
      <w:r>
        <w:rPr>
          <w:lang w:val="hi_IN" w:bidi="hi_IN"/>
        </w:rPr>
        <w:t xml:space="preserve"> कुशल कारीगरों ने महायाजक के लिए एक कमरबन्द या कपड़े की एक बेल्ट बनाई।</w:t>
      </w:r>
    </w:p>
    <w:p>
      <w:pPr/>
      <w:r>
        <w:rPr>
          <w:lang w:val="hi_IN" w:bidi="hi_IN"/>
        </w:rPr>
      </w:r>
      <w:r>
        <w:rPr>
          <w:b/>
          <w:lang w:val="hi_IN" w:bidi="hi_IN"/>
        </w:rPr>
        <w:t>छठे दृश्य में:</w:t>
      </w:r>
      <w:r>
        <w:rPr>
          <w:lang w:val="hi_IN" w:bidi="hi_IN"/>
        </w:rPr>
        <w:t xml:space="preserve"> कुशल कारीगरों ने शुद्ध सोने की एक पट्टी बनाई, जिसमें एक विशेष पदक लगाया गया था। कुशल कारीगरों ने उस पट्टी और पदक को हारून की पगड़ी पर लगाया।</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"उसने" जिसका अर्थ बसलेल है</w:t>
      </w:r>
    </w:p>
    <w:p>
      <w:pPr>
        <w:pStyle w:val="ListBullet"/>
        <w:spacing w:line="240" w:lineRule="auto"/>
        <w:ind w:left="720"/>
      </w:pPr>
      <w:r>
        <w:rPr>
          <w:lang w:val="hi_IN" w:bidi="hi_IN"/>
        </w:rPr>
      </w:r>
      <w:r>
        <w:rPr>
          <w:lang w:val="hi_IN" w:bidi="hi_IN"/>
        </w:rPr>
        <w:t>"उन्होंने" जिसका अर्थ है बसलेल, ओहोलीआब और अन्य कुशल कारीगर।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यह भाग पिछले भाग से बहुत मिलता-जुलता है, जिसमें यहोवा सीनै पर्वत पर मूसा को हारून के शेष याजकीय वस्त्रों और उसके पुत्रों के लिए याजकीय वस्त्र बनाने का निर्देश देता है। इस भाग में, मूसा हमें बताता है कि कुशल कारीगरों ने सच में चपरास को उसी तरह बनाया था जैसे यहोवा ने उन्हें निर्देश दिया था। हालाँकि, इस भाग में मूसा फिर से चपरास के उद्देश्य को नहीं समझाता है।</w:t>
      </w:r>
    </w:p>
    <w:p>
      <w:pPr/>
      <w:r>
        <w:rPr>
          <w:lang w:val="hi_IN" w:bidi="hi_IN"/>
        </w:rPr>
      </w:r>
      <w:r>
        <w:rPr>
          <w:lang w:val="hi_IN" w:bidi="hi_IN"/>
        </w:rPr>
        <w:t>इस पाठ को सुनने से पहले आप सुन सकते हैं कि आपने निर्गमन 28:31–43 का अनुवाद कैसे किया था। यदि आप ऐसा करना चाहते हैं, तो इस ऑडियो को यहाँ रोकें।</w:t>
      </w:r>
    </w:p>
    <w:p>
      <w:pPr/>
      <w:r>
        <w:rPr>
          <w:lang w:val="hi_IN" w:bidi="hi_IN"/>
        </w:rPr>
      </w:r>
      <w:r>
        <w:rPr>
          <w:lang w:val="hi_IN" w:bidi="hi_IN"/>
        </w:rPr>
        <w:t>यदि आवश्यकता हो, तो इस पाठ का बाकी भाग सुनें ताकि यह याद हो कि कुशल कारीगरों ने चपरास कैसे बनाया।</w:t>
      </w:r>
    </w:p>
    <w:p>
      <w:pPr/>
      <w:r>
        <w:rPr>
          <w:lang w:val="hi_IN" w:bidi="hi_IN"/>
        </w:rPr>
      </w:r>
      <w:r>
        <w:rPr>
          <w:lang w:val="hi_IN" w:bidi="hi_IN"/>
        </w:rPr>
        <w:t>कुशल कारीगरों ने महायाजक का बागा बनाया। हम जानते हैं कि बसलेल और ओहोलीआब कुशल कारीगरों की उनके काम में अगुवाई कर रहे थे, हालाँकि इस भाग में उनके नामों का उल्लेख नहीं किया गया है। जो बागा उन्होंने बनाया था, वह महायाजक के वस्त्रों का हिस्सा है और वह उसे एपोद के नीचे पहनता है। हालाँकि, कारीगरों ने बागा बनाने के लिए केवल पशुओं के बालों से बने बैंगनी नीले कपड़े का उपयोग किया। यह एपोद और चपरास से अलग है, जिन्हें कुशल कारीगरों ने महीन सनी के कपड़े से बनाया था। कुशल कारीगरों ने कपड़े के बीच में एक छेद बनाया ताकि सिर उसमें से होकर निकल सके।</w:t>
      </w:r>
    </w:p>
    <w:p>
      <w:pPr/>
      <w:r>
        <w:rPr>
          <w:lang w:val="hi_IN" w:bidi="hi_IN"/>
        </w:rPr>
      </w:r>
      <w:r>
        <w:rPr>
          <w:lang w:val="hi_IN" w:bidi="hi_IN"/>
        </w:rPr>
        <w:t>यहाँ रुकें। हमने पहले भी आपसे इस गतिविधि को समूह में करने के लिए कहा था, लेकिन आपको इसे फिर से करना सहायक लग सकता है। यदि ऐसा है, तो यहाँ रुकें और समूह में यह गतिविधि करें: कागज़ का एक आयताकार टुकड़ा लें और उसे इस तरह आधा मोड़ें कि छोटी तरफ बीच की मोड़ बन जाए। कागज़ में गोल छेद बनाने के लिए मोड़ के बीच में एक छोटा आधा गोला फाड़ें। कल्पना करें कि एक उंगली या लकड़ी की छड़ी एक व्यक्ति है, और कागज़ के आयत को उंगली या छड़ी के ऊपर रखें, ताकि उंगली या छड़ी कागज़ के छेद से ऊपर की ओर निकल आए। इस ऑडियो को यहाँ रोकें।</w:t>
      </w:r>
    </w:p>
    <w:p>
      <w:pPr/>
      <w:r>
        <w:rPr>
          <w:lang w:val="hi_IN" w:bidi="hi_IN"/>
        </w:rPr>
      </w:r>
      <w:r>
        <w:rPr>
          <w:lang w:val="hi_IN" w:bidi="hi_IN"/>
        </w:rPr>
        <w:t>कारीगरों ने बागे के गर्दन के छेद के किनारे को मज़बूत किया ताकि इस्तेमाल करने पर बागा फटे नहीं। हम नहीं जानते कि कारीगरों ने गले के छेद या उसके मुख को कैसे मज़बूत किया। संभव है कि कारीगरों ने अतिरिक्त सिलाई की हो या किनारे के चारों ओर मज़बूत कपड़े की एक विशेष पट्टी लगा दी हो। मूल भाषा में इस मज़बूत गर्दन के खोल की तुलना, किसी भारी वस्त्र—जैसे कि सैनिकों द्वारा पहने जाने वाले कवच या जालीदार कवच—में बने गर्दन के खोल से की गई है। बाइबल के कुछ अनुवाद भारी वस्त्र की इस तुलना को छोड़ देते हैं और केवल इतना कहते हैं कि गले का खोल मज़बूत है, ताकि भ्रम न हो। आप भी ऐसा ही करना चाह सकते हैं, विशेषकर यदि वह वस्त्र आपकी संस्कृति में प्रचलित नहीं है। महायाजक का बागा एक लंबा वस्त्र था और वह महायाजक को गर्दन और कंधों से लेकर घुटनों के नीचे तक ढकता था। उसने इसे निवासस्थान में यहोवा की सेवा करने के लिए पहना था।</w:t>
      </w:r>
    </w:p>
    <w:p>
      <w:pPr/>
      <w:r>
        <w:rPr>
          <w:lang w:val="hi_IN" w:bidi="hi_IN"/>
        </w:rPr>
      </w:r>
      <w:r>
        <w:rPr>
          <w:lang w:val="hi_IN" w:bidi="hi_IN"/>
        </w:rPr>
        <w:t>यहाँ रुकें। हमने आपसे पहले भी निम्नलिखित प्रश्नों पर समूह में चर्चा करने के लिए कहा है, लेकिन आपको इन चीजों पर दोबारा चर्चा करना उपयोगी लग सकता है। यदि ऐसा है, तो समूह में चर्चा करें: आपके समुदाय में कपड़े बनाने वाले लोग कपड़ों के किनारों को फटने से कैसे बचाते हैं? यदि संभव हो, तो किसी कपड़े को देखें और इस पर चर्चा करें कि गले के खोल को फटने से बचाने के लिए बनाने वालों ने किस प्रकार का काम किया है। इस ऑडियो को यहाँ रोकें।</w:t>
      </w:r>
    </w:p>
    <w:p>
      <w:pPr/>
      <w:r>
        <w:rPr>
          <w:lang w:val="hi_IN" w:bidi="hi_IN"/>
        </w:rPr>
      </w:r>
      <w:r>
        <w:rPr>
          <w:lang w:val="hi_IN" w:bidi="hi_IN"/>
        </w:rPr>
        <w:t>कुशल कारीगरों ने नीले, बैंगनी और चमकीले लाल धागों से सजावटी अनार बनाए। अनार या तो बागे के किनारे से लटक रहे थे, या फिर कारीगरों ने उन्हें किनारे पर सी दिया था। फिर कुशल कारीगरों ने शुद्ध सोने की घंटियाँ बनाईं और उन्हें बागे के निचले हिस्से में अनारों के बीच लगाया। सोने की घंटियाँ बागे से लटकी थीं, लेकिन ज़मीन तक नहीं पहुँच रही थीं। अब यह भाग कहता है कि कुशल कारीगरों ने वह वस्त्र उन निर्देशों के अनुसार बनाया, जिनका पालन करने की आज्ञा यहोवा ने मूसा को दी थी।</w:t>
      </w:r>
    </w:p>
    <w:p>
      <w:pPr/>
      <w:r>
        <w:rPr>
          <w:lang w:val="hi_IN" w:bidi="hi_IN"/>
        </w:rPr>
      </w:r>
      <w:r>
        <w:rPr>
          <w:lang w:val="hi_IN" w:bidi="hi_IN"/>
        </w:rPr>
        <w:t>कुशल कारीगरों, या शिल्पकारों ने हारून और उसके पुत्रों—जो याजक थे—उनके लिए सूक्ष्म बुने हुए सनी के कपड़े के अंगरखे भी बनाए। पिछले भाग में अंगरखा का वर्णन किया गया है, जहाँ यहोवा मूसा को निर्देश दे रहा था कि याजकों के वस्त्र कैसे बनाएँ। उन अंगरखों में लंबी आस्तीनें थीं, लेकिन हमें यह नहीं पता कि अंगरखे सफेद थे और उन पर चौखाने वाला पैटर्न था, या उनकी बुनाई में अन्य रंगों के धागे भी शामिल थे। महायाजक हारून ने शायद नीले बागे के नीचे अंगरखा पहना था। उसके पुत्र जो याजक थे, इसे अपने बाहरी वस्त्र के रूप में पहनते थे। हम नहीं जानते कि हारून का अंगरखा उसके पुत्रों के अंगरखों के समान ही था या नहीं।</w:t>
      </w:r>
    </w:p>
    <w:p>
      <w:pPr/>
      <w:r>
        <w:rPr>
          <w:lang w:val="hi_IN" w:bidi="hi_IN"/>
        </w:rPr>
      </w:r>
      <w:r>
        <w:rPr>
          <w:lang w:val="hi_IN" w:bidi="hi_IN"/>
        </w:rPr>
        <w:t>कारीगरों ने अंगरखे के समान उसी सनी के कपड़े से पगड़ी बनाई। हमें यह नहीं पता कि कारीगरों ने पगड़ी का कपड़ा भी, अंगरखे की तरह ही, किसी रूप के साथ बनाया था या नहीं।</w:t>
      </w:r>
    </w:p>
    <w:p>
      <w:pPr/>
      <w:r>
        <w:rPr>
          <w:lang w:val="hi_IN" w:bidi="hi_IN"/>
        </w:rPr>
      </w:r>
      <w:r>
        <w:rPr>
          <w:lang w:val="hi_IN" w:bidi="hi_IN"/>
        </w:rPr>
        <w:t>उन्होंने उत्तम सनी के कपड़े से सजी हुई टोपियाँ भी बनाईं, जिन्हें हारून के पुत्र, जो याजक थे, अपने सिर को ढकने के लिए पहनते थे। ये टोपियाँ हारून की पगड़ी से अलग थीं, क्योंकि मूल इब्रानी भाषा में प्रत्येक के लिए एक अलग शब्द का उपयोग किया गया है। बाइबल में टोपियाँ, या सिर-पट्टियाँ, का कोई वर्णन नहीं है, लेकिन "टोपियों" के लिए मूल भाषा यह बताती है कि वे ऊँची और शंकु के आकार के थे। वे शायद हारून की पगड़ी से छोटे और कम विस्तृत थे।</w:t>
      </w:r>
    </w:p>
    <w:p>
      <w:pPr/>
      <w:r>
        <w:rPr>
          <w:lang w:val="hi_IN" w:bidi="hi_IN"/>
        </w:rPr>
      </w:r>
      <w:r>
        <w:rPr>
          <w:lang w:val="hi_IN" w:bidi="hi_IN"/>
        </w:rPr>
        <w:t>यहाँ रुकें और समूह में चर्चा करें, सिर ढकने के लिए आपकी भाषा में कौन-कौन से अलग-अलग शब्द हैं? क्या ये शब्द अपने आप में उन सिर के ढकने के आकार, कपड़े या अलग-अलग उद्देश्यों का वर्णन करते हैं? इस ऑडियो को यहाँ रोकें।</w:t>
      </w:r>
    </w:p>
    <w:p>
      <w:pPr/>
      <w:r>
        <w:rPr>
          <w:lang w:val="hi_IN" w:bidi="hi_IN"/>
        </w:rPr>
      </w:r>
      <w:r>
        <w:rPr>
          <w:lang w:val="hi_IN" w:bidi="hi_IN"/>
        </w:rPr>
        <w:t>कुशल कारीगरों ने योजकों और महायाजक के गुप्तांगों को ढकने के लिए वस्त्र या जाँघिया बनाए। कारीगरों ने जाँघिया सूक्ष्म बटी हुई सनी के कपड़े से बनाए। यहाँ "सूक्ष्म बटी हुई सनी के कपड़े" के लिए उपयोग किया गया इब्रानी शब्द इस वस्त्र के बारे में पिछले भाग में उपयोग किए गए शब्द से अलग है। वहाँ इब्रानी शब्द का अर्थ अधिक साधारण सनी का कपड़ा है। लेकिन चूँकि यहाँ भाग में "सूक्ष्म बटी हुई सनी के कपड़े" कहा गया है, इसलिए बहुत संभावना है कि जाँघिया वस्त्रों के लिए उपयोग की गई सामग्री सूक्ष्म बटी हुई सनी के कपड़े की थी। जाँघिया याजकों के शरीर को कूल्हों से जाँघों तक ढकते थे और शरीर के नीचे से, दोनों पैरों के बीच से गुज़रते थे।</w:t>
      </w:r>
    </w:p>
    <w:p>
      <w:pPr/>
      <w:r>
        <w:rPr>
          <w:lang w:val="hi_IN" w:bidi="hi_IN"/>
        </w:rPr>
      </w:r>
      <w:r>
        <w:rPr>
          <w:lang w:val="hi_IN" w:bidi="hi_IN"/>
        </w:rPr>
        <w:t>कुशल कारीगरों ने एक कमरबन्द या कपड़े की बेल्ट बनाई। चूँकि इस लेख में केवल एक ही कमरबंद का ज़िक्र है, इसलिए हमारा मानना है कि यह शायद महायाजक का कमरबंद रहा होगा, जो उसके शरीर पर उसके वस्त्र को थामे रखता था। कारीगरों ने सूक्ष्म सनी के कपड़े से कमरबंद बनाया, और उस कपड़े की कमरबंद के ऊपर उन्होंने नीले, बैंगनी और चमकीले लाल धागों से कढ़ाई की या सिलाई की। यह भाग एक बार फिर इस बात पर ज़ोर देता है कि कुशल कारीगरों ने वस्त्रों का निर्माण उन निर्देशों के अनुसार किया, जिनका पालन करने की आज्ञा यहोवा ने मूसा को दी थी।</w:t>
      </w:r>
    </w:p>
    <w:p>
      <w:pPr/>
      <w:r>
        <w:rPr>
          <w:lang w:val="hi_IN" w:bidi="hi_IN"/>
        </w:rPr>
      </w:r>
      <w:r>
        <w:rPr>
          <w:lang w:val="hi_IN" w:bidi="hi_IN"/>
        </w:rPr>
        <w:t>यहाँ रुकें। हमने पहले भी आपसे इस गतिविधि को समूह में करने के लिए कहा था, लेकिन आपको इसे फिर से करना सहायक लग सकता है। अगर ऐसा है, तो यहीं रुकें और अलग-अलग नमूनों वाले कुछ कपड़े या कपड़ा ढूँढ़ें। इन कपड़ों या कपड़े के टुकड़ों को बनाने में बनाने वालों ने कौन-से नमूने और कौन-सी विधियाँ इस्तेमाल कीं, इस पर बात करें। इस ऑडियो को यहाँ रोकें।</w:t>
      </w:r>
    </w:p>
    <w:p>
      <w:pPr/>
      <w:r>
        <w:rPr>
          <w:lang w:val="hi_IN" w:bidi="hi_IN"/>
        </w:rPr>
      </w:r>
      <w:r>
        <w:rPr>
          <w:lang w:val="hi_IN" w:bidi="hi_IN"/>
        </w:rPr>
        <w:t>कुशल कारीगरों ने शुद्ध सोने की एक पट्टी बनाई, जिसमें एक विशेष पदक या चपटा होता था, शायद फूल के आकार की सोने की सजावट थी। शायद कारीगरों ने उस पदक को फूल के समान चपटे आकार में बनाया था ताकि वे उस पर नक्काशी कर सकें। कुशल कारीगरों ने उस पदक पर ऐसे शब्द उकेरे जिनका अर्थ था—पवित्र या यहोवा के लिए समर्पित—ठीक वैसे ही, जैसे किसी मुहर पर नक्काशी की जाती है। खोदने का अर्थ है किसी नुकीली वस्तु से किसी सतह पर काटकर कोई आकृति, चित्र या शब्द बनाना। कुशल कारीगरों ने पट्टी को पदक से जोड़ने के लिए एक महीन नीली डोरी का इस्तेमाल किया। बाद में, जब हारून को महायाजक बनाया गया, तो वह पट्टी हारून की पगड़ी के सामने वाले हिस्से पर लगा दी गई। संभव है कि यह वही नीली डोरी थी जिससे कारीगरों ने चपरास को एपोद से बाँधा था। यह भाग हमें बताता है कि कुशल कारीगरों ने शुद्ध सोने का पट्टा और पदक उन निर्देशों के अनुसार बनाया, जिनका पालन करने की आज्ञा यहोवा ने मूसा को दी थी। उन तीन भागों में, जिनमें यह बताया गया है कि कुशल कारीगरों ने वास्तव में कपड़े कैसे बनाए, यह बात सात बार दोहराई गई है कि उन्होंने यहोवा के निर्देशों का पालन किया।</w:t>
      </w:r>
    </w:p>
    <w:p>
      <w:pPr/>
      <w:r>
        <w:rPr>
          <w:lang w:val="hi_IN" w:bidi="hi_IN"/>
        </w:rPr>
      </w:r>
      <w:r>
        <w:rPr>
          <w:lang w:val="hi_IN" w:bidi="hi_IN"/>
        </w:rPr>
        <w:t>यहाँ रुकें। हमने पहले भी आपसे इस गतिविधि को समूह में करने के लिए कहा था, लेकिन आपको इसे फिर से करना सहायक लग सकता है। यदि हाँ, तो यहाँ रुकें और समूह के रूप में जमीन पर महायाजक की पगड़ी की रूपरेखा बनाएँ। पगड़ी की रूपरेखा पर पदक वाली पट्टी बनाएँ और यह दिखाने के लिए निशान लगाएँ कि कुशल कारीगर शब्दों की नक्काशी कहाँ करते हैं। उन डोरियों को बनाएँ, जो पदक को पगड़ी से जोड़ती हैं। इस ऑडियो को यहाँ रोकें।</w:t>
      </w:r>
    </w:p>
    <w:p>
      <w:pPr/>
      <w:r>
        <w:rPr>
          <w:lang w:val="hi_IN" w:bidi="hi_IN"/>
        </w:rPr>
      </w:r>
      <w:r>
        <w:rPr>
          <w:lang w:val="hi_IN" w:bidi="hi_IN"/>
        </w:rPr>
        <w:t>यहाँ रुकें और समूह में चर्चा करें: पिछले तीन भागों का पाठ, जो महायाजक और याजकों के वस्त्रों के निर्माण के बारे में बात करता है, इस कथन को सात बार दोहराता है कि कुशल कारीगरों ने वस्त्र बनाने के लिए यहोवा के निर्देशों का पालन किया था। जब आप अपने लोगों के समूह में कहानियाँ सुनाते हैं, तो कहानी के ज़रूरी हिस्सों को आप किस तरह सबसे अलग दिखाते हैं?</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39:22–31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छह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"उसने" जिसका अर्थ बसलेल है</w:t>
      </w:r>
    </w:p>
    <w:p>
      <w:pPr>
        <w:pStyle w:val="ListBullet"/>
        <w:spacing w:line="240" w:lineRule="auto"/>
        <w:ind w:left="720"/>
      </w:pPr>
      <w:r>
        <w:rPr>
          <w:lang w:val="hi_IN" w:bidi="hi_IN"/>
        </w:rPr>
      </w:r>
      <w:r>
        <w:rPr>
          <w:lang w:val="hi_IN" w:bidi="hi_IN"/>
        </w:rPr>
        <w:t>"उन्होंने" जिसका अर्थ है बसलेल, ओहोलीआब और अन्य कुशल कारीगर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 उस पात्र की जगह होते, तो वे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बसलेल ने वह बागा बनाया जिसे हारून एपोद के नीचे पहनता था; यह नीले रंग के बुने हुए कपड़े के एक ही टुकड़े से बना था, और इसके बीच में हारून के सिर के लिए एक छेद था। कुशल कारीगरों ने बुने हुए कॉलर से खोल को मज़बूत कर दिया, ताकि वह फट न जाए। उन्होंने नीले, बैंगनी और चमकीले लाल सूत के अनार बनाकर उन्हें बागे के किनारे पर लगाया। उन्होंने शुद्ध सोने की घंटियाँ भी बनाईं और उन्हें वस्त्र के घेरे पर लगे अनार के बीच में लगाया; इस प्रकार, घेरे के चारों ओर एक के बाद एक घंटी और अनार लगे हुए थे। महायाजक को यह वस्त्र तब पहनना था, जब भी वह प्रभु के सामने सेवा करता—ठीक वैसे ही, जैसा प्रभु ने मूसा को आज्ञा दी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बसलेल की भूमिका निभाने वाले व्यक्ति से पूछें, "आप क्या महसूस कर रहे हैं या क्या सोच रहे हैं?" वह व्यक्ति इस तरह उत्तर दे सकता है, "महायाजक का बागा बहुत सुंदर है! "यहोवा ने मूसा को ठीक-ठीक बताया कि इसे कैसे बनाना है," या "मैं यहोवा की उसकी इस बनावट के लिए और हमें यह बागा बनाने का कौशल देने के लिए स्तुति करना चाहता हूँ," या "मैं सोचता हूँ कि इन अनारों और सोने की घंटियों का क्या मतलब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कुशल कारीगरों ने हारून और उसके पुत्रों के लिए सूक्ष्म सनी के कपड़े से अंगरखे बनाए। उन्होंने पगड़ी और सिर के विशेष आवरण सूक्ष्म सनी के कपड़े से बनाए। उन्होंने सूक्ष्म सनी के कपड़े से जाँघियाँ भी बनाईं। कुशल कारीगरों ने सूक्ष्म सनी के कपड़े से कमरबंद बनाया और उस पर नीले, बैंगनी और गहरे लाल धागों से कढ़ाई की, ठीक वैसे ही जैसा प्रभु ने मूसा को आज्ञा दी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बसलेल की भूमिका निभाने वाले व्यक्ति और अन्य कुशल कारीगरों से पूछें, "आप क्या महसूस कर रहे हैं या क्या सोच रहे हैं?" लोग इस तरह उत्तर दे सकते हैं, "महायाजक के वस्त्रों के बहुत से अलग-अलग हिस्से हैं। हमें उन्हें ठीक वैसे ही बनाना था जैसा यहोवा ने मूसा को निर्देश दिया था, और महायाजक को भी उन्हें यहोवा के निर्देशों के अनुसार ही पहनना होगा," या "यहोवा ने हर चीज़ के बारे में सोचा—यहाँ तक कि याजकों और महायाजक के जाँघियों के बारे में भी!" या "महायाजक हारून प्रभु के सामने बहुत महत्वपूर्ण होगा क्योंकि उसके कपड़े हमारे द्वारा बनाए गए किसी भी कपड़े से बहुत अलग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अंत में, उन्होंने शुद्ध सोने की एक पट्टी बनाई जिस पर शुद्ध सोने का एक पदक लगा था। उन्होंने इसे एक मुहर की तरह इन शब्दों के साथ उकेरा: "प्रभु के लिए पवित्र।" उन्होंने सोने की पट्टी और पदक से एक नीली डोरी जोड़ दी। बाद में, जब हारून महायाजक बनेगा, तो मूसा इसे हारून की पगड़ी पर लगा देगा—ठीक वैसे ही, जैसा प्रभु ने उसे आज्ञा दी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बसलेल की भूमिका निभाने वाले व्यक्ति और अन्य कुशल कारीगरों से पूछें, "आप क्या महसूस कर रहे हैं या क्या सोच रहे हैं?" लोग इस तरह उत्तर दे सकते हैं, "अब हमारा काम पूरा हो गया है! "हारून और उसके पुत्र निवासस्थान में यहोवा की सेवा कर पाएँगे," या "हमें पहले कभी भी किसी के निर्देशों का पालन करने में इतना सावधान नहीं रहना पड़ा। यहाँ यह बहुत महत्वपूर्ण था, क्योंकि यहोवा ने स्वयं कपड़े तैयार किए थे," या "हम बहुत खुश हैं कि हम अपने काम से यहोवा की सेवा कर सके।"</w:t>
      </w:r>
      <w:r>
        <w:rPr>
          <w:lang w:val="hi_IN" w:bidi="hi_IN"/>
        </w:rPr>
      </w:r>
    </w:p>
    <w:p>
      <w:pPr>
        <w:pStyle w:val="Heading3"/>
      </w:pPr>
      <w:r>
        <w:rPr>
          <w:lang w:val="hi_IN" w:bidi="hi_IN"/>
        </w:rPr>
        <w:t>आवश्यक जानकारी</w:t>
      </w:r>
    </w:p>
    <w:p>
      <w:pPr/>
      <w:r>
        <w:rPr>
          <w:lang w:val="hi_IN" w:bidi="hi_IN"/>
        </w:rPr>
      </w:r>
      <w:r>
        <w:rPr>
          <w:lang w:val="hi_IN" w:bidi="hi_IN"/>
        </w:rPr>
        <w:t>निर्गमन 39:22–31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इस भाग के अधिकांश शब्द यहोवा द्वारा मूसा को पर्वत पर दिए गए निर्देशों के शब्दों से मिलते-जुलते हैं। अंतर यह है कि पहले यहोवा निर्देश देता था और यहाँ कारीगर उन निर्देशों को पूरा कर रहे हैं। पिछले भाग में आपने जिन शब्दों का प्रयोग किया था, उन्हें याद रखें और यहाँ उनका प्रयोग करें। इस भाग का अनुवाद करने से पहले आपको महायाजक और याजक के वस्त्रों के पिछले समूह के बारे में पिछले भाग का अपना अनुवाद सुनना सहायक लग सकता है।</w:t>
      </w:r>
    </w:p>
    <w:p>
      <w:pPr/>
      <w:r>
        <w:rPr>
          <w:lang w:val="hi_IN" w:bidi="hi_IN"/>
        </w:rPr>
      </w:r>
      <w:r>
        <w:rPr>
          <w:lang w:val="hi_IN" w:bidi="hi_IN"/>
        </w:rPr>
        <w:t xml:space="preserve">कुशल कारीगरों ने महायाजक के लिए </w:t>
      </w:r>
      <w:r>
        <w:rPr>
          <w:b/>
          <w:lang w:val="hi_IN" w:bidi="hi_IN"/>
        </w:rPr>
        <w:t>एपोद</w:t>
      </w:r>
      <w:r>
        <w:rPr>
          <w:lang w:val="hi_IN" w:bidi="hi_IN"/>
        </w:rPr>
        <w:t xml:space="preserve"> के नीचे पहनने के लिए एक </w:t>
      </w:r>
      <w:r>
        <w:rPr>
          <w:b/>
          <w:lang w:val="hi_IN" w:bidi="hi_IN"/>
        </w:rPr>
        <w:t>बागा</w:t>
      </w:r>
      <w:r>
        <w:rPr>
          <w:lang w:val="hi_IN" w:bidi="hi_IN"/>
        </w:rPr>
        <w:t xml:space="preserve"> बनाया। बागे के लिए उसी शब्द या वाक्यांश का उपयोग करें जिसका आपने पिछले भागों में उपयोग किया है। एपोद के लिए वही शब्द या वाक्यांश इस्तेमाल करें, जो आपने पिछले भागों में इस्तेमाल किया है। </w:t>
      </w:r>
      <w:r>
        <w:rPr>
          <w:b/>
          <w:lang w:val="hi_IN" w:bidi="hi_IN"/>
        </w:rPr>
        <w:t>एपोद</w:t>
      </w:r>
      <w:r>
        <w:rPr>
          <w:lang w:val="hi_IN" w:bidi="hi_IN"/>
        </w:rPr>
        <w:t xml:space="preserve"> के बारे में अधिक जानकारी के लिए मुख्य शब्दावली देखें।</w:t>
      </w:r>
    </w:p>
    <w:p>
      <w:pPr/>
      <w:r>
        <w:rPr>
          <w:lang w:val="hi_IN" w:bidi="hi_IN"/>
        </w:rPr>
      </w:r>
      <w:r>
        <w:rPr>
          <w:lang w:val="hi_IN" w:bidi="hi_IN"/>
        </w:rPr>
        <w:t xml:space="preserve">यहाँ रुकें और यदि आवश्यक हो, तो समूह में मिलकर </w:t>
      </w:r>
      <w:r>
        <w:rPr>
          <w:b/>
          <w:lang w:val="hi_IN" w:bidi="hi_IN"/>
        </w:rPr>
        <w:t>बागा</w:t>
      </w:r>
      <w:r>
        <w:rPr>
          <w:lang w:val="hi_IN" w:bidi="hi_IN"/>
        </w:rPr>
        <w:t xml:space="preserve"> और </w:t>
      </w:r>
      <w:r>
        <w:rPr>
          <w:b/>
          <w:lang w:val="hi_IN" w:bidi="hi_IN"/>
        </w:rPr>
        <w:t>एपोद</w:t>
      </w:r>
      <w:r>
        <w:rPr>
          <w:lang w:val="hi_IN" w:bidi="hi_IN"/>
        </w:rPr>
        <w:t xml:space="preserve"> की एक तस्वीर देखें। इस ऑडियो को यहाँ रोकें।</w:t>
      </w:r>
    </w:p>
    <w:p>
      <w:pPr/>
      <w:r>
        <w:rPr>
          <w:lang w:val="hi_IN" w:bidi="hi_IN"/>
        </w:rPr>
      </w:r>
      <w:r>
        <w:rPr>
          <w:lang w:val="hi_IN" w:bidi="hi_IN"/>
        </w:rPr>
        <w:t xml:space="preserve">कुशल कारीगरों ने बागा </w:t>
      </w:r>
      <w:r>
        <w:rPr>
          <w:b/>
          <w:lang w:val="hi_IN" w:bidi="hi_IN"/>
        </w:rPr>
        <w:t>नीले</w:t>
      </w:r>
      <w:r>
        <w:rPr>
          <w:lang w:val="hi_IN" w:bidi="hi_IN"/>
        </w:rPr>
        <w:t xml:space="preserve"> कपड़े से बनाया। नीला रंग वास्तव में नीला-बैंगनी रंग है। नीला के लिए वही शब्द या वाक्यांश इस्तेमाल करें, जो आपने पिछले भागों में इस्तेमाल किया है।</w:t>
      </w:r>
    </w:p>
    <w:p>
      <w:pPr/>
      <w:r>
        <w:rPr>
          <w:lang w:val="hi_IN" w:bidi="hi_IN"/>
        </w:rPr>
      </w:r>
      <w:r>
        <w:rPr>
          <w:lang w:val="hi_IN" w:bidi="hi_IN"/>
        </w:rPr>
        <w:t xml:space="preserve">खुलने के स्थान के चारों ओर की बुनी हुई पट्टी उस भारी युद्ध-वस्त्र के गले के खोल के समान है, जिसे सैनिक सुरक्षा के लिए पहनते हैं। इसे कभी-कभी </w:t>
      </w:r>
      <w:r>
        <w:rPr>
          <w:b/>
          <w:lang w:val="hi_IN" w:bidi="hi_IN"/>
        </w:rPr>
        <w:t>जालीदार कवच</w:t>
      </w:r>
      <w:r>
        <w:rPr>
          <w:lang w:val="hi_IN" w:bidi="hi_IN"/>
        </w:rPr>
        <w:t xml:space="preserve"> भी कहा जाता है। 'जालीदार कवच' के लिए उसी शब्द या वाक्यांश का उपयोग करें, जिसका उपयोग आपने पिछले भागों में किया था।</w:t>
      </w:r>
    </w:p>
    <w:p>
      <w:pPr/>
      <w:r>
        <w:rPr>
          <w:lang w:val="hi_IN" w:bidi="hi_IN"/>
        </w:rPr>
      </w:r>
      <w:r>
        <w:rPr>
          <w:lang w:val="hi_IN" w:bidi="hi_IN"/>
        </w:rPr>
        <w:t xml:space="preserve">कुशल कारीगरों ने बागे के निचले किनारे या </w:t>
      </w:r>
      <w:r>
        <w:rPr>
          <w:b/>
          <w:lang w:val="hi_IN" w:bidi="hi_IN"/>
        </w:rPr>
        <w:t>घेरे</w:t>
      </w:r>
      <w:r>
        <w:rPr>
          <w:lang w:val="hi_IN" w:bidi="hi_IN"/>
        </w:rPr>
        <w:t xml:space="preserve"> को सजाया। 'बागे का किनारा' के लिए उसी शब्द या वाक्यांश का उपयोग करें, जिसका उपयोग आपने पिछले भागों में किया था।</w:t>
      </w:r>
    </w:p>
    <w:p>
      <w:pPr/>
      <w:r>
        <w:rPr>
          <w:lang w:val="hi_IN" w:bidi="hi_IN"/>
        </w:rPr>
      </w:r>
      <w:r>
        <w:rPr>
          <w:lang w:val="hi_IN" w:bidi="hi_IN"/>
        </w:rPr>
        <w:t xml:space="preserve">कारीगरों ने बागे के निचले किनारे को </w:t>
      </w:r>
      <w:r>
        <w:rPr>
          <w:b/>
          <w:lang w:val="hi_IN" w:bidi="hi_IN"/>
        </w:rPr>
        <w:t>अनार</w:t>
      </w:r>
      <w:r>
        <w:rPr>
          <w:lang w:val="hi_IN" w:bidi="hi_IN"/>
        </w:rPr>
        <w:t xml:space="preserve"> से सजाया, जिन्हें उन्होंने रंगीन धागे से बनाया था। अनारों के लिए वही शब्द या वाक्यांश इस्तेमाल करें, जो आपने पिछले भागों में इस्तेमाल किया है।</w:t>
      </w:r>
    </w:p>
    <w:p>
      <w:pPr/>
      <w:r>
        <w:rPr>
          <w:lang w:val="hi_IN" w:bidi="hi_IN"/>
        </w:rPr>
      </w:r>
      <w:r>
        <w:rPr>
          <w:lang w:val="hi_IN" w:bidi="hi_IN"/>
        </w:rPr>
        <w:t xml:space="preserve">यहाँ रुकें और यदि आवश्यक हो, तो </w:t>
      </w:r>
      <w:r>
        <w:rPr>
          <w:lang w:val="hi_IN" w:bidi="hi_IN"/>
        </w:rPr>
        <w:t>अनार के फल</w:t>
      </w:r>
      <w:r>
        <w:rPr>
          <w:lang w:val="hi_IN" w:bidi="hi_IN"/>
        </w:rPr>
        <w:t xml:space="preserve"> का चित्र देखें। इस ऑडियो को यहाँ रोकें।</w:t>
      </w:r>
    </w:p>
    <w:p>
      <w:pPr/>
      <w:r>
        <w:rPr>
          <w:lang w:val="hi_IN" w:bidi="hi_IN"/>
        </w:rPr>
      </w:r>
      <w:r>
        <w:rPr>
          <w:lang w:val="hi_IN" w:bidi="hi_IN"/>
        </w:rPr>
        <w:t xml:space="preserve">कुशल कारीगरों ने हारून और उसके पुत्रों के लिए </w:t>
      </w:r>
      <w:r>
        <w:rPr>
          <w:b/>
          <w:lang w:val="hi_IN" w:bidi="hi_IN"/>
        </w:rPr>
        <w:t>अंगरखे</w:t>
      </w:r>
      <w:r>
        <w:rPr>
          <w:lang w:val="hi_IN" w:bidi="hi_IN"/>
        </w:rPr>
        <w:t xml:space="preserve"> बनाए। अंगरखे के लिए उसी शब्द या वाक्यांश का इस्तेमाल करें जो आपने पिछले भागों में किया था। </w:t>
      </w:r>
      <w:r>
        <w:rPr>
          <w:lang w:val="hi_IN" w:bidi="hi_IN"/>
        </w:rPr>
        <w:t>अंगरखे</w:t>
      </w:r>
      <w:r>
        <w:rPr>
          <w:lang w:val="hi_IN" w:bidi="hi_IN"/>
        </w:rPr>
        <w:t xml:space="preserve"> के बारे में अधिक जानकारी के लिए मुख्य शब्दावली देखें।</w:t>
      </w:r>
    </w:p>
    <w:p>
      <w:pPr/>
      <w:r>
        <w:rPr>
          <w:lang w:val="hi_IN" w:bidi="hi_IN"/>
        </w:rPr>
      </w:r>
      <w:r>
        <w:rPr>
          <w:lang w:val="hi_IN" w:bidi="hi_IN"/>
        </w:rPr>
        <w:t xml:space="preserve">यहाँ रुकें और यदि आवश्यकता हो तो समूह में फिर से </w:t>
      </w:r>
      <w:r>
        <w:rPr>
          <w:b/>
          <w:lang w:val="hi_IN" w:bidi="hi_IN"/>
        </w:rPr>
        <w:t>अंगरखे</w:t>
      </w:r>
      <w:r>
        <w:rPr>
          <w:lang w:val="hi_IN" w:bidi="hi_IN"/>
        </w:rPr>
        <w:t xml:space="preserve"> की एक तस्वीर देखें। इस ऑडियो को यहाँ रोकें।</w:t>
      </w:r>
    </w:p>
    <w:p>
      <w:pPr/>
      <w:r>
        <w:rPr>
          <w:lang w:val="hi_IN" w:bidi="hi_IN"/>
        </w:rPr>
      </w:r>
      <w:r>
        <w:rPr>
          <w:lang w:val="hi_IN" w:bidi="hi_IN"/>
        </w:rPr>
        <w:t xml:space="preserve">महायाजक हारून एक </w:t>
      </w:r>
      <w:r>
        <w:rPr>
          <w:b/>
          <w:lang w:val="hi_IN" w:bidi="hi_IN"/>
        </w:rPr>
        <w:t>पगड़ी</w:t>
      </w:r>
      <w:r>
        <w:rPr>
          <w:lang w:val="hi_IN" w:bidi="hi_IN"/>
        </w:rPr>
        <w:t xml:space="preserve"> पहनेगा। हारून के पुत्र </w:t>
      </w:r>
      <w:r>
        <w:rPr>
          <w:b/>
          <w:lang w:val="hi_IN" w:bidi="hi_IN"/>
        </w:rPr>
        <w:t>टोपियाँ</w:t>
      </w:r>
      <w:r>
        <w:rPr>
          <w:lang w:val="hi_IN" w:bidi="hi_IN"/>
        </w:rPr>
        <w:t xml:space="preserve"> पहनेंगे। पगड़ी और टोपी के लिए उन्हीं शब्दों या वाक्यांशों का प्रयोग करें जिनका प्रयोग आपने पिछले भागों में किया है।</w:t>
      </w:r>
    </w:p>
    <w:p>
      <w:pPr/>
      <w:r>
        <w:rPr>
          <w:lang w:val="hi_IN" w:bidi="hi_IN"/>
        </w:rPr>
      </w:r>
      <w:r>
        <w:rPr>
          <w:lang w:val="hi_IN" w:bidi="hi_IN"/>
        </w:rPr>
        <w:t xml:space="preserve">कुशल कारीगरों ने महायाजक और याजकों के लिए सूक्ष्म सनी के कपड़े का उपयोग करके </w:t>
      </w:r>
      <w:r>
        <w:rPr>
          <w:b/>
          <w:lang w:val="hi_IN" w:bidi="hi_IN"/>
        </w:rPr>
        <w:t>जाँघियाँ</w:t>
      </w:r>
      <w:r>
        <w:rPr>
          <w:lang w:val="hi_IN" w:bidi="hi_IN"/>
        </w:rPr>
        <w:t xml:space="preserve"> बनाईं। जाँघियों के लिए उसी शब्द या वाक्यांश का उपयोग करें जिसका उपयोग आपने पिछले भागों में किया है।</w:t>
      </w:r>
    </w:p>
    <w:p>
      <w:pPr/>
      <w:r>
        <w:rPr>
          <w:lang w:val="hi_IN" w:bidi="hi_IN"/>
        </w:rPr>
      </w:r>
      <w:r>
        <w:rPr>
          <w:lang w:val="hi_IN" w:bidi="hi_IN"/>
        </w:rPr>
        <w:t xml:space="preserve">यहाँ रुकें और, यदि आवश्यक हो, तो </w:t>
      </w:r>
      <w:r>
        <w:rPr>
          <w:b/>
          <w:lang w:val="hi_IN" w:bidi="hi_IN"/>
        </w:rPr>
        <w:t>जाँघियों</w:t>
      </w:r>
      <w:r>
        <w:rPr>
          <w:lang w:val="hi_IN" w:bidi="hi_IN"/>
        </w:rPr>
        <w:t xml:space="preserve"> की एक तस्वीर देखें। इस ऑडियो को यहाँ रोकें।</w:t>
      </w:r>
    </w:p>
    <w:p>
      <w:pPr/>
      <w:r>
        <w:rPr>
          <w:lang w:val="hi_IN" w:bidi="hi_IN"/>
        </w:rPr>
      </w:r>
      <w:r>
        <w:rPr>
          <w:lang w:val="hi_IN" w:bidi="hi_IN"/>
        </w:rPr>
        <w:t xml:space="preserve">कुशल कारीगरों ने एक </w:t>
      </w:r>
      <w:r>
        <w:rPr>
          <w:b/>
          <w:lang w:val="hi_IN" w:bidi="hi_IN"/>
        </w:rPr>
        <w:t>कमरबन्द</w:t>
      </w:r>
      <w:r>
        <w:rPr>
          <w:lang w:val="hi_IN" w:bidi="hi_IN"/>
        </w:rPr>
        <w:t xml:space="preserve"> या </w:t>
      </w:r>
      <w:r>
        <w:rPr>
          <w:b/>
          <w:lang w:val="hi_IN" w:bidi="hi_IN"/>
        </w:rPr>
        <w:t>कपड़े की बेल्ट</w:t>
      </w:r>
      <w:r>
        <w:rPr>
          <w:lang w:val="hi_IN" w:bidi="hi_IN"/>
        </w:rPr>
        <w:t xml:space="preserve"> बनाई। कमरबन्द या कपड़े की बेल्ट के लिए उन्हीं शब्दों या वाक्यांशों का उपयोग करें जिनका उपयोग आपने पिछले भागों में किया है।</w:t>
      </w:r>
    </w:p>
    <w:p>
      <w:pPr/>
      <w:r>
        <w:rPr>
          <w:lang w:val="hi_IN" w:bidi="hi_IN"/>
        </w:rPr>
      </w:r>
      <w:r>
        <w:rPr>
          <w:lang w:val="hi_IN" w:bidi="hi_IN"/>
        </w:rPr>
        <w:t xml:space="preserve">कुशल कारीगरों ने कपड़े की कमरबन्द पर </w:t>
      </w:r>
      <w:r>
        <w:rPr>
          <w:b/>
          <w:lang w:val="hi_IN" w:bidi="hi_IN"/>
        </w:rPr>
        <w:t>कढ़ाई की</w:t>
      </w:r>
      <w:r>
        <w:rPr>
          <w:lang w:val="hi_IN" w:bidi="hi_IN"/>
        </w:rPr>
        <w:t>। कढ़ाई करना के लिए उसी शब्द या वाक्यांश का उपयोग करें जिसका उपयोग आपने पिछले भागों में किया है।</w:t>
      </w:r>
    </w:p>
    <w:p>
      <w:pPr/>
      <w:r>
        <w:rPr>
          <w:lang w:val="hi_IN" w:bidi="hi_IN"/>
        </w:rPr>
      </w:r>
      <w:r>
        <w:rPr>
          <w:lang w:val="hi_IN" w:bidi="hi_IN"/>
        </w:rPr>
        <w:t xml:space="preserve">यहाँ रुकें और, यदि आवश्यक हो, तो </w:t>
      </w:r>
      <w:r>
        <w:rPr>
          <w:lang w:val="hi_IN" w:bidi="hi_IN"/>
        </w:rPr>
        <w:t>अलग-अलग रंगों से कढ़ाई किए गए कपड़े</w:t>
      </w:r>
      <w:r>
        <w:rPr>
          <w:lang w:val="hi_IN" w:bidi="hi_IN"/>
        </w:rPr>
        <w:t xml:space="preserve"> की एक तस्वीर को एक समूह के रूप में देखें। इस ऑडियो को यहाँ रोकें।</w:t>
      </w:r>
    </w:p>
    <w:p>
      <w:pPr/>
      <w:r>
        <w:rPr>
          <w:lang w:val="hi_IN" w:bidi="hi_IN"/>
        </w:rPr>
      </w:r>
      <w:r>
        <w:rPr>
          <w:lang w:val="hi_IN" w:bidi="hi_IN"/>
        </w:rPr>
        <w:t xml:space="preserve">कुशल कारीगरों ने शुद्ध सोने की एक पट्टी बनाई, जिसमें एक विशेष </w:t>
      </w:r>
      <w:r>
        <w:rPr>
          <w:b/>
          <w:lang w:val="hi_IN" w:bidi="hi_IN"/>
        </w:rPr>
        <w:t>पदक</w:t>
      </w:r>
      <w:r>
        <w:rPr>
          <w:lang w:val="hi_IN" w:bidi="hi_IN"/>
        </w:rPr>
        <w:t xml:space="preserve"> या चपटा होता था, शायद फूल के आकार की सोने की सजावट थी। पदक के लिए उसी शब्द या वाक्यांश का प्रयोग करें जिसका प्रयोग आपने पिछले भागों में किया है।</w:t>
      </w:r>
    </w:p>
    <w:p>
      <w:pPr/>
      <w:r>
        <w:rPr>
          <w:lang w:val="hi_IN" w:bidi="hi_IN"/>
        </w:rPr>
      </w:r>
      <w:r>
        <w:rPr>
          <w:lang w:val="hi_IN" w:bidi="hi_IN"/>
        </w:rPr>
        <w:t xml:space="preserve">कुशल कारीगरों ने उस पदक पर ऐसे शब्द </w:t>
      </w:r>
      <w:r>
        <w:rPr>
          <w:b/>
          <w:lang w:val="hi_IN" w:bidi="hi_IN"/>
        </w:rPr>
        <w:t>उकेरे</w:t>
      </w:r>
      <w:r>
        <w:rPr>
          <w:lang w:val="hi_IN" w:bidi="hi_IN"/>
        </w:rPr>
        <w:t xml:space="preserve"> जिनका अर्थ था—पवित्र या यहोवा के लिए समर्पित—ठीक वैसे ही, जैसे किसी मुहर पर नक्काशी की जाती है। उकेरने के लिए उसी शब्द या वाक्यांश का प्रयोग करें जिसका प्रयोग आपने पिछले भागों में किया है।</w:t>
      </w:r>
    </w:p>
    <w:p>
      <w:pPr/>
      <w:r>
        <w:rPr>
          <w:lang w:val="hi_IN" w:bidi="hi_IN"/>
        </w:rPr>
      </w:r>
      <w:r>
        <w:rPr>
          <w:lang w:val="hi_IN" w:bidi="hi_IN"/>
        </w:rPr>
        <w:t xml:space="preserve">यहाँ रुकें और यदि आवश्यक हो, तो </w:t>
      </w:r>
      <w:r>
        <w:rPr>
          <w:b/>
          <w:lang w:val="hi_IN" w:bidi="hi_IN"/>
        </w:rPr>
        <w:t>महायाजक की पगड़ी की एक तस्वीर देखें जिसमें सोने की पट्टी और पदक लगे हुए हैं</w:t>
      </w:r>
      <w:r>
        <w:rPr>
          <w:lang w:val="hi_IN" w:bidi="hi_IN"/>
        </w:rPr>
        <w:t>। इस ऑडियो को यहाँ रोकें।</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सुनाए।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आपको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39:32–43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39:32–43 को सुनें और अपने मनों में रखें।</w:t>
      </w:r>
    </w:p>
    <w:p>
      <w:pPr/>
      <w:r>
        <w:rPr>
          <w:lang w:val="hi_IN" w:bidi="hi_IN"/>
        </w:rPr>
      </w:r>
      <w:r>
        <w:rPr>
          <w:lang w:val="hi_IN" w:bidi="hi_IN"/>
        </w:rPr>
        <w:t xml:space="preserve">यदि सम्भव हो, तो निर्गमन 39:32–43 का ऑडियो संस्करण तीन बार, तीन अलग-अलग अनुवादों में सुनें। </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39:32–43 का ऑडियो संस्करण सबसे आसानी से समझ में आने वाले अनुवाद में सुनें।</w:t>
      </w:r>
    </w:p>
    <w:p>
      <w:pPr/>
      <w:r>
        <w:rPr>
          <w:lang w:val="hi_IN" w:bidi="hi_IN"/>
        </w:rPr>
      </w:r>
      <w:r>
        <w:rPr>
          <w:lang w:val="hi_IN" w:bidi="hi_IN"/>
        </w:rPr>
        <w:t>बसलेल और अन्य इस्राएली कारीगर यहोवा के विशेष निर्देशों का पालन करते रहे हैं कि निवासस्थान कैसे बनाया जाए। यह वह स्थान है जहाँ यहोवा अपने लोगों के बीच रहेगा। इससे इस्राएलियों को यहोवा के साथ अपना संबंध बनाए रखने का अवसर मिलेगा, जब वे उस भूमि की यात्रा करेंगे जिसका उसने उनसे वादा किया था। इस भाग में, मूसा इस्राएलियों के सभी समाप्त हुए कामों का निरीक्षण करता है और पाता है कि सब कुछ यहोवा के मानकों पर पूरा होता है।</w:t>
      </w:r>
    </w:p>
    <w:p>
      <w:pPr/>
      <w:r>
        <w:rPr>
          <w:lang w:val="hi_IN" w:bidi="hi_IN"/>
        </w:rPr>
      </w:r>
      <w:r>
        <w:rPr>
          <w:lang w:val="hi_IN" w:bidi="hi_IN"/>
        </w:rPr>
        <w:t>जैसा कि आपको याद होगा, यहोवा ने सीनै पर्वत पर मूसा को निर्देशों की एक लंबी सूची दी थी कि निवासस्थान कैसे बनाया जाए और उसमें रखी जाने वाली सभी वस्तुएँ कैसे बनाई जाएँ। निवासस्थान को मिलापवाला तम्बू भी कहा जाता था। हालाँकि मूसा यहोवा से मिलने के लिए एक अस्थायी मिलाप वाले तम्बू का उपयोग तब तक करता रहा है जब तक कि इस्राएलियों ने निवासस्थान को पूरा नहीं कर लिया, फिर भी मूसा यहाँ पूरे किए गए निवासस्थान का वर्णन करने के लिए इन दोनों शब्दों का उपयोग करता है। यह निवासस्थान यहोवा के निवासस्थान के लिए पवित्र या अलग रखा गया है, और यह वह स्थान होगा जहाँ इस्राएली यहोवा से मिलेंगे और उसकी उपासना करेंगे।</w:t>
      </w:r>
    </w:p>
    <w:p>
      <w:pPr/>
      <w:r>
        <w:rPr>
          <w:lang w:val="hi_IN" w:bidi="hi_IN"/>
        </w:rPr>
      </w:r>
      <w:r>
        <w:rPr>
          <w:lang w:val="hi_IN" w:bidi="hi_IN"/>
        </w:rPr>
        <w:t>जब इस्राएलियों ने निवासस्थान पर अपना काम पूरा किया, तो वे अपने सभी समाप्त हुए काम मूसा के पास लाए। यहाँ, निवासस्थान शब्द निवासस्थान के सभी अलग-अलग हिस्सों को दर्शाता है। ध्यान दें कि इस्राएलियों ने अभी तक सभी अलग-अलग हिस्सों को इकट्ठा नहीं किया है। यह दिखाता है कि इस्राएली निवासस्थान के अलग-अलग हिस्सों को आसानी से अलग कर सकते थे और उन्हें एक स्थान से दूसरे स्थान पर ले जा सकते थे।</w:t>
      </w:r>
    </w:p>
    <w:p>
      <w:pPr>
        <w:pStyle w:val="ListBullet"/>
        <w:spacing w:line="240" w:lineRule="auto"/>
        <w:ind w:left="720"/>
      </w:pPr>
      <w:r>
        <w:rPr>
          <w:lang w:val="hi_IN" w:bidi="hi_IN"/>
        </w:rPr>
      </w:r>
      <w:r>
        <w:rPr>
          <w:lang w:val="hi_IN" w:bidi="hi_IN"/>
        </w:rPr>
        <w:t>यहाँ रुकें और समूह में आपके पास उन सभी तस्वीरों को देखें जो निवासस्थान से संबंधित हैं। जब मूसा प्रत्येक वस्तु को सूचीबद्ध करता है, तो आप अपने समूह को देखने के लिए उससे जुड़ी तस्वीर की ओर इशारा कर सकते हैं। स्मृति से वस्तुओं का फिर से वर्णन करने की कोशिश करें और उनके कार्य का वर्णन करें। इन चित्रों में शामिल होना चाहिए:</w:t>
      </w:r>
    </w:p>
    <w:p>
      <w:pPr>
        <w:pStyle w:val="ListBullet"/>
        <w:spacing w:line="240" w:lineRule="auto"/>
        <w:ind w:left="720"/>
      </w:pPr>
      <w:r>
        <w:rPr>
          <w:lang w:val="hi_IN" w:bidi="hi_IN"/>
        </w:rPr>
      </w:r>
      <w:r>
        <w:rPr>
          <w:lang w:val="hi_IN" w:bidi="hi_IN"/>
        </w:rPr>
        <w:t>इस ऑडियो को यहाँ रोकें।</w:t>
      </w:r>
    </w:p>
    <w:p>
      <w:pPr/>
      <w:r>
        <w:rPr>
          <w:lang w:val="hi_IN" w:bidi="hi_IN"/>
        </w:rPr>
      </w:r>
      <w:r>
        <w:rPr>
          <w:lang w:val="hi_IN" w:bidi="hi_IN"/>
        </w:rPr>
        <w:t>मूसा उनके काम का निरीक्षण करता है ताकि यह सुनिश्चित हो सके कि सभी विवरण ठीक वैसे ही हैं जैसे यहोवा ने उन्हें करने के लिए कहा था, क्योंकि मूसा ही वह व्यक्ति था जिसे मूल रूप से सभी निर्देश प्राप्त हुए थे। यद्यपि यहोवा ने बसलेल और ओहोलीआब को चुना और उन्हें तंबू बनाने और अन्य शिल्पकारों को अपने कौशल सिखाने के लिए कौशल प्रदान किया, मूसा कहता है कि सभी इस्राएलियों ने यहोवा की आज्ञा के अनुसार ही काम किया। मूसा इस बात पर जोर देने के लिए दोहराता है कि निवास का निर्माण सभी इस्राएलियों ने मिलकर ही पूरा किया था। सारांश में, मूसा इस्राएलियों को एक साथ काम करने और अपनी भेंटों और साझा प्रयासों के माध्यम से यहोवा की आज्ञा मानने के लिए चित्रित करता है।</w:t>
      </w:r>
    </w:p>
    <w:p>
      <w:pPr/>
      <w:r>
        <w:rPr>
          <w:lang w:val="hi_IN" w:bidi="hi_IN"/>
        </w:rPr>
      </w:r>
      <w:r>
        <w:rPr>
          <w:lang w:val="hi_IN" w:bidi="hi_IN"/>
        </w:rPr>
        <w:t>यहाँ रुकें और इस प्रश्न पर समूह में चर्चा करें: आपकी संस्कृति में, जब लोगों का एक समूह किसी कार्य या परियोजना को पूरा करता है, तो लोग किसे इसके लिए जिम्मेदार मानते हैं, या किसे कार्य पूरा करने का श्रेय मिलता है? इस ऑडियो को यहाँ रोकें।</w:t>
      </w:r>
    </w:p>
    <w:p>
      <w:pPr/>
      <w:r>
        <w:rPr>
          <w:lang w:val="hi_IN" w:bidi="hi_IN"/>
        </w:rPr>
      </w:r>
      <w:r>
        <w:rPr>
          <w:lang w:val="hi_IN" w:bidi="hi_IN"/>
        </w:rPr>
        <w:t>फिर मूसा ने लोगों को आशीष दी। इसका शायद अर्थ है कि मूसा ने प्रार्थना की थी कि लोग यहोवा के अनुग्रह का अनुभव करें। यह दिखाता है कि इस्राएली अपने प्रयासों में सफल हुए थे और परिणामस्वरूप उन पर यहोवा का अनुग्रह प्राप्त हुआ था। अब जब इस्राएलियों ने निवासस्थान का निर्माण पूरा कर लिया है, तो इस्राएली यहोवा के चुने हुए लोगों के रूप में उसके साथ संबंध बनाए रख सकते हैं।</w:t>
      </w:r>
      <w:r>
        <w:rPr>
          <w:lang w:val="hi_IN" w:bidi="hi_IN"/>
        </w:rPr>
      </w:r>
    </w:p>
    <w:p>
      <w:pPr>
        <w:pStyle w:val="Heading3"/>
      </w:pPr>
      <w:r>
        <w:rPr>
          <w:lang w:val="hi_IN" w:bidi="hi_IN"/>
        </w:rPr>
        <w:t>घटनाओं को समझाना</w:t>
      </w:r>
    </w:p>
    <w:p>
      <w:pPr/>
      <w:r>
        <w:rPr>
          <w:lang w:val="hi_IN" w:bidi="hi_IN"/>
        </w:rPr>
      </w:r>
      <w:r>
        <w:rPr>
          <w:lang w:val="hi_IN" w:bidi="hi_IN"/>
        </w:rPr>
        <w:t>निर्गमन 39:32–43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दो दृश्य हैं।</w:t>
      </w:r>
    </w:p>
    <w:p>
      <w:pPr/>
      <w:r>
        <w:rPr>
          <w:lang w:val="hi_IN" w:bidi="hi_IN"/>
        </w:rPr>
      </w:r>
      <w:r>
        <w:rPr>
          <w:b/>
          <w:lang w:val="hi_IN" w:bidi="hi_IN"/>
        </w:rPr>
        <w:t>पहले दृश्य में:</w:t>
      </w:r>
      <w:r>
        <w:rPr>
          <w:lang w:val="hi_IN" w:bidi="hi_IN"/>
        </w:rPr>
        <w:t xml:space="preserve"> इस्राएली निवासस्थान के सभी हिस्सों पर काम कर रहे हैं। जब वे सब कुछ समाप्त कर देते हैं, तो बसलेल, ओहोलीआब और बाकी इस्राएली मूसा के पास पूरा किए गए निवासस्थान के अलग-अलग हिस्सों को लाते हैं ताकि वह उसका निरीक्षण करे।</w:t>
      </w:r>
    </w:p>
    <w:p>
      <w:pPr/>
      <w:r>
        <w:rPr>
          <w:lang w:val="hi_IN" w:bidi="hi_IN"/>
        </w:rPr>
      </w:r>
      <w:r>
        <w:rPr>
          <w:b/>
          <w:lang w:val="hi_IN" w:bidi="hi_IN"/>
        </w:rPr>
        <w:t>दूसरे दृश्य में:</w:t>
      </w:r>
      <w:r>
        <w:rPr>
          <w:lang w:val="hi_IN" w:bidi="hi_IN"/>
        </w:rPr>
        <w:t xml:space="preserve"> मूसा निवासस्थान के हर हिस्से को जाँचता है ताकि यह सुनिश्चित किया जा सके कि वह ठीक वैसे ही हो, जैसे यहोवा चाहता है। जब वह समाप्त कर देता है, तो मूसा यह पुष्टि करता है कि सब कुछ वैसा ही है जैसा यहोवा ने आज्ञा दी थी। मूसा लोगों के लिए प्रार्थना करके उन्हें आशीष देता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 कारीगर जिनमें बसलेल और ओहोलीआब शामिल हैं</w:t>
      </w:r>
    </w:p>
    <w:p>
      <w:pPr>
        <w:pStyle w:val="ListBullet"/>
        <w:spacing w:line="240" w:lineRule="auto"/>
        <w:ind w:left="720"/>
      </w:pPr>
      <w:r>
        <w:rPr>
          <w:lang w:val="hi_IN" w:bidi="hi_IN"/>
        </w:rPr>
      </w:r>
      <w:r>
        <w:rPr>
          <w:lang w:val="hi_IN" w:bidi="hi_IN"/>
        </w:rPr>
        <w:t>इस्राएल के पुत्र</w:t>
      </w:r>
    </w:p>
    <w:p>
      <w:pPr>
        <w:pStyle w:val="ListBullet"/>
        <w:spacing w:line="240" w:lineRule="auto"/>
        <w:ind w:left="720"/>
      </w:pPr>
      <w:r>
        <w:rPr>
          <w:lang w:val="hi_IN" w:bidi="hi_IN"/>
        </w:rPr>
      </w:r>
      <w:r>
        <w:rPr>
          <w:lang w:val="hi_IN" w:bidi="hi_IN"/>
        </w:rPr>
        <w:t>मूसा</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इस्राएली कारीगर यहोवा के विशेष निर्देशों के अनुसार निवासस्थान के अलग-अलग हिस्सों पर उत्सुकता से काम कर रहे हैं। वे यहोवा की चुनी हुई प्रजा के रूप में उसके साथ फिर से संबंध स्थापित करने के लिए उत्साहित हैं, क्योंकि निवासस्थान ही वह स्थान होगा जहाँ यहोवा उनके बीच निवास करेगा।</w:t>
      </w:r>
    </w:p>
    <w:p>
      <w:pPr/>
      <w:r>
        <w:rPr>
          <w:lang w:val="hi_IN" w:bidi="hi_IN"/>
        </w:rPr>
      </w:r>
      <w:r>
        <w:rPr>
          <w:lang w:val="hi_IN" w:bidi="hi_IN"/>
        </w:rPr>
        <w:t>यह ध्यान देना महत्वपूर्ण है कि इस भाग में उल्लेख किया गया है कि इस्राएलियों ने वह सब कुछ किया था जो यहोवा ने आज्ञा दी थी। मूसा इस कार्य का श्रेय केवल बसलेल, ओहलीआब और अन्य कारीगरों को ही नहीं देता, बल्कि इसके विपरीत, वह इसे 'इस्राएल के पुत्रों'—अथवा संपूर्ण इस्राएली समुदाय—के एक पूर्ण कार्य के रूप में प्रस्तुत करता है।</w:t>
      </w:r>
    </w:p>
    <w:p>
      <w:pPr/>
      <w:r>
        <w:rPr>
          <w:lang w:val="hi_IN" w:bidi="hi_IN"/>
        </w:rPr>
      </w:r>
      <w:r>
        <w:rPr>
          <w:lang w:val="hi_IN" w:bidi="hi_IN"/>
        </w:rPr>
        <w:t>इस्राएली तम्बू या निवासस्थान को उसके सभी सामान सहित लाए थे। इसमें याजकों के विशेष वस्त्र भी शामिल थे।</w:t>
      </w:r>
    </w:p>
    <w:p>
      <w:pPr/>
      <w:r>
        <w:rPr>
          <w:lang w:val="hi_IN" w:bidi="hi_IN"/>
        </w:rPr>
      </w:r>
      <w:r>
        <w:rPr>
          <w:lang w:val="hi_IN" w:bidi="hi_IN"/>
        </w:rPr>
        <w:t>यहाँ रुकें और अपने समूह के साथ चर्चा करें कि निवास के लिए इस्तेमाल होने वाली सामग्रियों के बारे में बात करने का सबसे अच्छा तरीका क्या है। उन्हें उनके उद्देश्य के अनुसार समूहों में बाँटना अधिक आसान हो सकता है—जैसे कि तंबू की बनावट, तंबू के अंदर का सामान, और याजकों के वस्त्र। या इस आधार पर वस्तुओं को क्रम में रखना बेहतर हो सकता है कि वे निवासस्थान को खोलने के बाद उसे कैसे खड़ा करेंगे। विभिन्न चीज़ों को एक समूह के रूप में फिर से देखें और हर चीज़ की सूची बनाते हुए, भाग के इस हिस्से को बताने की कोशिश करें। इस ऑडियो को यहाँ रोकें।</w:t>
      </w:r>
    </w:p>
    <w:p>
      <w:pPr/>
      <w:r>
        <w:rPr>
          <w:lang w:val="hi_IN" w:bidi="hi_IN"/>
        </w:rPr>
      </w:r>
      <w:r>
        <w:rPr>
          <w:lang w:val="hi_IN" w:bidi="hi_IN"/>
        </w:rPr>
        <w:t>याद रखें कि इस्राएलियों को इनमें से कुछ चीज़ों—जैसे कि संदूक और मेज़—को लकड़ी के डंडों की मदद से उठाना पड़ता था। सभी टुकड़ों को मूसा के पास लाकर, इस्राएली पहली बार अनुभव करते हैं कि निवासस्थान को एक स्थान से दूसरे स्थान पर स्थानांतरित करने के समय कैसा होगा।</w:t>
      </w:r>
    </w:p>
    <w:p>
      <w:pPr/>
      <w:r>
        <w:rPr>
          <w:lang w:val="hi_IN" w:bidi="hi_IN"/>
        </w:rPr>
      </w:r>
      <w:r>
        <w:rPr>
          <w:lang w:val="hi_IN" w:bidi="hi_IN"/>
        </w:rPr>
        <w:t>याद रखें कि विशेष वस्त्र हारून और उसके पुत्रों के लिए हैं जो निवासस्थान में याजकों के रूप में सेवा करेंगे। यहोवा ने उन्हें विशेष रूप से लोगों की ओर से बलिदान चढ़ाने और लोगों को यह सिखाने के लिए चुना कि उन्हें यहोवा की आराधना कैसे करनी है।</w:t>
      </w:r>
    </w:p>
    <w:p>
      <w:pPr/>
      <w:r>
        <w:rPr>
          <w:lang w:val="hi_IN" w:bidi="hi_IN"/>
        </w:rPr>
      </w:r>
      <w:r>
        <w:rPr>
          <w:lang w:val="hi_IN" w:bidi="hi_IN"/>
        </w:rPr>
        <w:t>मूसा दोहराव का उपयोग इस बात पर ज़ोर देने के लिए करता है कि पूरे इस्राएल ने, निवास के निर्माण के संबंध में यहोवा की आज्ञाओं का—यहाँ तक कि छोटी से छोटी बात का भी—पूरी तरह से पालन किया था।</w:t>
      </w:r>
    </w:p>
    <w:p>
      <w:pPr/>
      <w:r>
        <w:rPr>
          <w:lang w:val="hi_IN" w:bidi="hi_IN"/>
        </w:rPr>
      </w:r>
      <w:r>
        <w:rPr>
          <w:lang w:val="hi_IN" w:bidi="hi_IN"/>
        </w:rPr>
        <w:t>मूसा इस्राएलियों के काम की जाँच, या निरिक्षण करता है। वह ऐसा इसलिए करता है क्योंकि यहोवा ने सीधे मूसा को सीनै पर्वत पर निवास बनाने के निर्देश दिए थे। मूसा हर वस्तु का निरीक्षण करता है और यह पुष्टि करता है कि हर वस्तु ठीक वैसे ही है जैसे यहोवा चाहता है।</w:t>
      </w:r>
    </w:p>
    <w:p>
      <w:pPr/>
      <w:r>
        <w:rPr>
          <w:lang w:val="hi_IN" w:bidi="hi_IN"/>
        </w:rPr>
      </w:r>
      <w:r>
        <w:rPr>
          <w:lang w:val="hi_IN" w:bidi="hi_IN"/>
        </w:rPr>
        <w:t>मूसा इस्राएलियों को आशीष देता है, या इस्राएलियों के लिए प्रार्थना करता है, और यहोवा से कहता है कि वह उन पर अपना अनुग्रह दिखाए।</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39:32–43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दो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इस्राएली कारीगर जिनमें बसलेल और ओहोलीआब शामिल हैं</w:t>
      </w:r>
    </w:p>
    <w:p>
      <w:pPr>
        <w:pStyle w:val="ListBullet"/>
        <w:spacing w:line="240" w:lineRule="auto"/>
        <w:ind w:left="720"/>
      </w:pPr>
      <w:r>
        <w:rPr>
          <w:lang w:val="hi_IN" w:bidi="hi_IN"/>
        </w:rPr>
      </w:r>
      <w:r>
        <w:rPr>
          <w:lang w:val="hi_IN" w:bidi="hi_IN"/>
        </w:rPr>
        <w:t>इस्राएल के पुत्र</w:t>
      </w:r>
    </w:p>
    <w:p>
      <w:pPr>
        <w:pStyle w:val="ListBullet"/>
        <w:spacing w:line="240" w:lineRule="auto"/>
        <w:ind w:left="720"/>
      </w:pPr>
      <w:r>
        <w:rPr>
          <w:lang w:val="hi_IN" w:bidi="hi_IN"/>
        </w:rPr>
      </w:r>
      <w:r>
        <w:rPr>
          <w:lang w:val="hi_IN" w:bidi="hi_IN"/>
        </w:rPr>
        <w:t>मूसा</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 उस पात्र की जगह होते, तो वे क्या महसूस कर रहे होते या क्या सोच रहे होते।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नाटक का एक उदाहरण और संभावित उत्तर निम्नलिखित हैं:</w:t>
      </w:r>
    </w:p>
    <w:p>
      <w:pPr/>
      <w:r>
        <w:rPr>
          <w:lang w:val="hi_IN" w:bidi="hi_IN"/>
        </w:rPr>
      </w:r>
      <w:r>
        <w:rPr>
          <w:lang w:val="hi_IN" w:bidi="hi_IN"/>
        </w:rPr>
        <w:t>इस्राएलियों द्वारा निवासस्थान के सभी हिस्सों पर काम करने का अभिनय करें। जब वे सब कुछ समाप्त कर देते हैं, तो बसलेल, ओहोलीआब और बाकी इस्राएली मूसा के पास पूरा किए गए निवासस्थान के अलग-अलग हिस्सों को लाते हैं ताकि वह उसका निरीक्षण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बसलेल की भूमिका निभाने वाले व्यक्ति से पूछें, "आप क्या महसूस कर रहे हैं या क्या सोच रहे हैं?" वह व्यक्ति इस तरह उत्तर दे सकता है, "मैं उत्साहित हूँ। आखिरकार हमारा काम पेश करने का समय आ गया है। मैं सचमुच यहोवा को प्रसन्न करना चाहता हूँ," या "घबराया हुआ हूँ। मुझे आशा है कि मूसा पाएगा कि हमारे सभी काम यहोवा की अपेक्षाओं पर खरे उतरते हैं," या "आश्चर्य में हूँ। मैं यह देखने के लिए इंतजार नहीं कर सकता कि जब हम सब कुछ इकट्ठा कर लेंगे, तो यह कैसा लगेगा।"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मूसा द्वारा निवासस्थान के हर हिस्से की जाँच करने का अभिनय करें ताकि यह सुनिश्चित हो सके कि वह ठीक वैसा ही है जैसा यहोवा चाहता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के उत्तर दे सकता है, "घबराया हुआ हूँ। मुझे उम्मीद है कि लोगों ने यहोवा के हर निर्देश का ईमानदारी से पालन किया होगा," या "सावधान हूँ। "मैं यह पक्का करना चाहता हूँ कि यहोवा को यह बताने से पहले कि हमने काम पूरा कर लिया है, सब कुछ ठीक हो," या "हैरान हूँ।" मैंने लोगों को पहले कभी इतना एकजुट नहीं देखा। मैं यहोवा को प्रसन्न करने की उनकी उत्सुकता के लिए आभारी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जब वह काम पूरा कर लेता है, तो मूसा देखता है कि सब कुछ वैसा ही है जैसा यहोवा ने आज्ञा दी थी। फिर मूसा लोगों के लिए प्रार्थना करके उन्हें आशीष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एक इस्राएली का किरदार निभाने वाले व्यक्ति से पूछें, "आप क्या महसूस कर रहे हैं या क्या सोच रहे हैं?" वह व्यक्ति इस तरह उत्तर दे सकता है "आशा रखता हूँ। अब जब यहोवा हमारे साथ चलेगा, तो कोई भी हमारे विरुद्ध खड़ा नहीं हो सकता," या "तसल्ली मिली। यहोवा जैसा कोई ईश्वर नहीं है। मैं उसके चुने हुए लोगों का हिस्सा बनने के लिए आभारी हूँ," या "आश्चर्य में हूँ। यदि यहोवा का भवन इतना भव्य है, तो यहोवा की उपस्थिति में होना सचमुच अद्भुत ही होगा।"</w:t>
      </w:r>
    </w:p>
    <w:p>
      <w:pPr>
        <w:pStyle w:val="ListBullet"/>
        <w:spacing w:line="240" w:lineRule="auto"/>
        <w:ind w:left="720"/>
      </w:pPr>
      <w:r>
        <w:rPr>
          <w:lang w:val="hi_IN" w:bidi="hi_IN"/>
        </w:rPr>
      </w:r>
      <w:r>
        <w:rPr>
          <w:lang w:val="hi_IN" w:bidi="hi_IN"/>
        </w:rPr>
        <w:t>मूसा की भूमिका निभाने वाले व्यक्ति से पूछें, "आप क्या महसूस कर रहे हैं या क्या सोच रहे हैं?" वह व्यक्ति इस तरह उत्तर दे सकता है, जैसे, “दृढ़ निश्चयी।” मुझे हमारे लिए यहोवा की योजनाओं को जानने के लिए अक्सर उससे मार्गदर्शन लेना चाहिए," या "राहत मिली। मुझे खुशी है कि लोग अब अपनी आँखों से देख सकते हैं कि यहोवा सचमुच हमारे साथ है," या "मुझे उम्मीद है कि लोग वह सब याद रखेंगे जो यहोवा ने हमारे लिए किया है। मुझे उम्मीद है कि वे उनकी सेवा करने और उनका आज्ञापालन करने की अपनी इस तत्परता को याद रखेंगे।"</w:t>
      </w:r>
      <w:r>
        <w:rPr>
          <w:lang w:val="hi_IN" w:bidi="hi_IN"/>
        </w:rPr>
      </w:r>
    </w:p>
    <w:p>
      <w:pPr>
        <w:pStyle w:val="Heading3"/>
      </w:pPr>
      <w:r>
        <w:rPr>
          <w:lang w:val="hi_IN" w:bidi="hi_IN"/>
        </w:rPr>
        <w:t>आवश्यक जानकारी</w:t>
      </w:r>
    </w:p>
    <w:p>
      <w:pPr/>
      <w:r>
        <w:rPr>
          <w:lang w:val="hi_IN" w:bidi="hi_IN"/>
        </w:rPr>
      </w:r>
      <w:r>
        <w:rPr>
          <w:lang w:val="hi_IN" w:bidi="hi_IN"/>
        </w:rPr>
        <w:t>निर्गमन 39:32–43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इस भाग के लिए, हर वस्तु के लिए उन्हीं शब्दों का उपयोग करें जिनका उपयोग आपने पिछले भागों में किया है।</w:t>
      </w:r>
    </w:p>
    <w:p>
      <w:pPr/>
      <w:r>
        <w:rPr>
          <w:lang w:val="hi_IN" w:bidi="hi_IN"/>
        </w:rPr>
      </w:r>
      <w:r>
        <w:rPr>
          <w:b/>
          <w:lang w:val="hi_IN" w:bidi="hi_IN"/>
        </w:rPr>
        <w:t>इस्राएली</w:t>
      </w:r>
      <w:r>
        <w:rPr>
          <w:lang w:val="hi_IN" w:bidi="hi_IN"/>
        </w:rPr>
        <w:t xml:space="preserve"> </w:t>
      </w:r>
      <w:r>
        <w:rPr>
          <w:b/>
          <w:lang w:val="hi_IN" w:bidi="hi_IN"/>
        </w:rPr>
        <w:t>निवास,</w:t>
      </w:r>
      <w:r>
        <w:rPr>
          <w:lang w:val="hi_IN" w:bidi="hi_IN"/>
        </w:rPr>
        <w:t xml:space="preserve"> अर्थात् </w:t>
      </w:r>
      <w:r>
        <w:rPr>
          <w:b/>
          <w:lang w:val="hi_IN" w:bidi="hi_IN"/>
        </w:rPr>
        <w:t>मिलापवाले तम्बू</w:t>
      </w:r>
      <w:r>
        <w:rPr>
          <w:lang w:val="hi_IN" w:bidi="hi_IN"/>
        </w:rPr>
        <w:t xml:space="preserve"> पर अपना काम पूरा कर लेते हैं। निवास वह पवित्र तम्बू है, जिसे </w:t>
      </w:r>
      <w:r>
        <w:rPr>
          <w:b/>
          <w:lang w:val="hi_IN" w:bidi="hi_IN"/>
        </w:rPr>
        <w:t>यहोवा</w:t>
      </w:r>
      <w:r>
        <w:rPr>
          <w:lang w:val="hi_IN" w:bidi="hi_IN"/>
        </w:rPr>
        <w:t xml:space="preserve"> के निवास स्थान के रूप में अलग किया गया है, और जहाँ यहोवा के लोग उसकी </w:t>
      </w:r>
      <w:r>
        <w:rPr>
          <w:b/>
          <w:lang w:val="hi_IN" w:bidi="hi_IN"/>
        </w:rPr>
        <w:t>आराधना</w:t>
      </w:r>
      <w:r>
        <w:rPr>
          <w:lang w:val="hi_IN" w:bidi="hi_IN"/>
        </w:rPr>
        <w:t xml:space="preserve"> करते थे। इस्राएली निवास को एक स्थान से दूसरे स्थान पर ले जाते थे। हालाँकि इस्राएलियों ने अपना काम पूरा कर लिया है, फिर भी निवास को अभी तक खड़ा नहीं किया गया है। मिलापवाले तम्बू के लिए उसी शब्द का उपयोग करें जो आपने पिछले भागों में उपयोग किया है। </w:t>
      </w:r>
      <w:r>
        <w:rPr>
          <w:lang w:val="hi_IN" w:bidi="hi_IN"/>
        </w:rPr>
        <w:t>मिलापवाले तंबू</w:t>
      </w:r>
      <w:r>
        <w:rPr>
          <w:lang w:val="hi_IN" w:bidi="hi_IN"/>
        </w:rPr>
        <w:t xml:space="preserve"> के बारे में अधिक जानकारी के लिए, मुख्य शब्दावली देखें। </w:t>
      </w:r>
    </w:p>
    <w:p>
      <w:pPr/>
      <w:r>
        <w:rPr>
          <w:lang w:val="hi_IN" w:bidi="hi_IN"/>
        </w:rPr>
      </w:r>
      <w:r>
        <w:rPr>
          <w:lang w:val="hi_IN" w:bidi="hi_IN"/>
        </w:rPr>
        <w:t xml:space="preserve">इस्राएली लोग काले चमड़े के तंबू‑आवरण, भीतर का परदा, और </w:t>
      </w:r>
      <w:r>
        <w:rPr>
          <w:b/>
          <w:lang w:val="hi_IN" w:bidi="hi_IN"/>
        </w:rPr>
        <w:t>वाचा का सन्दूक</w:t>
      </w:r>
      <w:r>
        <w:rPr>
          <w:lang w:val="hi_IN" w:bidi="hi_IN"/>
        </w:rPr>
        <w:t xml:space="preserve"> ले आए। इसका तात्पर्य उस लकड़ी के बक्से से है, जो शुद्ध सोने से मढ़ा हुआ था और जिसे बनाने के लिए यहोवा ने मूसा से कहा था। इसमें मूसा को दी गई वे पट्टियाँ रखी जाएँगी जिन पर </w:t>
      </w:r>
      <w:r>
        <w:rPr>
          <w:lang w:val="hi_IN" w:bidi="hi_IN"/>
        </w:rPr>
        <w:t>व्यवस्था</w:t>
      </w:r>
      <w:r>
        <w:rPr>
          <w:lang w:val="hi_IN" w:bidi="hi_IN"/>
        </w:rPr>
        <w:t xml:space="preserve"> लिखी थी, साथ ही मन्ना का एक पात्र और हारून की लाठी भी। इस्राएलियों का मानना था कि यहोवा उस स्थान पर वास करता था जो संदूक के ठीक ऊपर है, इसलिए यह </w:t>
      </w:r>
      <w:r>
        <w:rPr>
          <w:lang w:val="hi_IN" w:bidi="hi_IN"/>
        </w:rPr>
        <w:t>परमेश्वर की</w:t>
      </w:r>
      <w:r>
        <w:rPr>
          <w:lang w:val="hi_IN" w:bidi="hi_IN"/>
        </w:rPr>
        <w:t xml:space="preserve"> उपस्थिति का प्रतीक बन गया। वाचा के सन्दूक के लिए उसी शब्द या वाक्यांश का प्रयोग करें जो आपने पिछले भागों में प्रयोग किया है। </w:t>
      </w:r>
      <w:r>
        <w:rPr>
          <w:b/>
          <w:lang w:val="hi_IN" w:bidi="hi_IN"/>
        </w:rPr>
        <w:t>वाचा के संदूक</w:t>
      </w:r>
      <w:r>
        <w:rPr>
          <w:lang w:val="hi_IN" w:bidi="hi_IN"/>
        </w:rPr>
        <w:t xml:space="preserve"> के बारे में अधिक जानकारी के लिए, मुख्य शब्दावली देखें।</w:t>
      </w:r>
    </w:p>
    <w:p>
      <w:pPr/>
      <w:r>
        <w:rPr>
          <w:lang w:val="hi_IN" w:bidi="hi_IN"/>
        </w:rPr>
      </w:r>
      <w:r>
        <w:rPr>
          <w:lang w:val="hi_IN" w:bidi="hi_IN"/>
        </w:rPr>
        <w:t xml:space="preserve">वे सन्दूक के लिए </w:t>
      </w:r>
      <w:r>
        <w:rPr>
          <w:b/>
          <w:lang w:val="hi_IN" w:bidi="hi_IN"/>
        </w:rPr>
        <w:t>प्रायश्चित</w:t>
      </w:r>
      <w:r>
        <w:rPr>
          <w:lang w:val="hi_IN" w:bidi="hi_IN"/>
        </w:rPr>
        <w:t xml:space="preserve"> का ढकना, अर्थात् दया-आसन को भी लाते हैं। इस्राएली इसे प्रायश्चित का ढकना कहते थे क्योंकि यह प्रायश्चित अथवा मेल-मिलाप की अवधारणा को दर्शाता है। यह वह प्रक्रिया है जिसमें लोग शत्रुता और दूरी को दूर करते हैं और सच्चे मित्र और सहयोगी बन जाते हैं। कुछ अनुवादों में इसे दया-आसन कहा गया है। प्रायश्चित का ढकना इस तथ्य को दर्शाता था कि यहोवा—जो एकमात्र सच्चा परमेश्वर है—उसने अपनी अनंत दया और प्रेम के कारण इस्राएलियों के लिए उसके साथ मेल-मिलाप का आनंद लेने की व्यवस्था की थी। इस्राएली यहोवा के लिए न तो अजनबी थे और न ही शत्रु; वे यहोवा के चुने हुए लोग थे। प्रायश्चित के ढकने के लिए उसी शब्द या वाक्यांश का उपयोग करें जिसका उपयोग आपने पिछले भागों में किया है। </w:t>
      </w:r>
      <w:r>
        <w:rPr>
          <w:b/>
          <w:lang w:val="hi_IN" w:bidi="hi_IN"/>
        </w:rPr>
        <w:t>प्रायश्चित</w:t>
      </w:r>
      <w:r>
        <w:rPr>
          <w:lang w:val="hi_IN" w:bidi="hi_IN"/>
        </w:rPr>
        <w:t xml:space="preserve"> के बारे में अधिक जानकारी के लिए, मुख्य शब्दावली देखें।</w:t>
      </w:r>
    </w:p>
    <w:p>
      <w:pPr/>
      <w:r>
        <w:rPr>
          <w:lang w:val="hi_IN" w:bidi="hi_IN"/>
        </w:rPr>
      </w:r>
      <w:r>
        <w:rPr>
          <w:lang w:val="hi_IN" w:bidi="hi_IN"/>
        </w:rPr>
        <w:t xml:space="preserve">वे निवास के लिए सारा सामान ले आए, जिसमें दीवट, दीपक, और </w:t>
      </w:r>
      <w:r>
        <w:rPr>
          <w:b/>
          <w:lang w:val="hi_IN" w:bidi="hi_IN"/>
        </w:rPr>
        <w:t>पीतल</w:t>
      </w:r>
      <w:r>
        <w:rPr>
          <w:lang w:val="hi_IN" w:bidi="hi_IN"/>
        </w:rPr>
        <w:t xml:space="preserve"> तथा सोने की दोनों </w:t>
      </w:r>
      <w:r>
        <w:rPr>
          <w:b/>
          <w:lang w:val="hi_IN" w:bidi="hi_IN"/>
        </w:rPr>
        <w:t>वेदियाँ</w:t>
      </w:r>
      <w:r>
        <w:rPr>
          <w:lang w:val="hi_IN" w:bidi="hi_IN"/>
        </w:rPr>
        <w:t xml:space="preserve"> शामिल थीं। वेदी एक ऐसी जगह है जहाँ लोग परमेश्वर को </w:t>
      </w:r>
      <w:r>
        <w:rPr>
          <w:lang w:val="hi_IN" w:bidi="hi_IN"/>
        </w:rPr>
        <w:t>भेंट चढ़ाने</w:t>
      </w:r>
      <w:r>
        <w:rPr>
          <w:lang w:val="hi_IN" w:bidi="hi_IN"/>
        </w:rPr>
        <w:t xml:space="preserve"> के लिए पशुओं को मारते और जलाते हैं, या फिर वह जगह जहाँ लोग धूप जलाते हैं। वेदी के लिए उसी शब्द या वाक्यांश का उपयोग करें जिसका उपयोग आपने पिछले भागों में किया है। </w:t>
      </w:r>
      <w:r>
        <w:rPr>
          <w:b/>
          <w:lang w:val="hi_IN" w:bidi="hi_IN"/>
        </w:rPr>
        <w:t>वेदी</w:t>
      </w:r>
      <w:r>
        <w:rPr>
          <w:lang w:val="hi_IN" w:bidi="hi_IN"/>
        </w:rPr>
        <w:t xml:space="preserve"> के बारे में अधिक जानकारी के लिए मुख्य शब्दावली को देखें।</w:t>
      </w:r>
    </w:p>
    <w:p>
      <w:pPr/>
      <w:r>
        <w:rPr>
          <w:lang w:val="hi_IN" w:bidi="hi_IN"/>
        </w:rPr>
      </w:r>
      <w:r>
        <w:rPr>
          <w:lang w:val="hi_IN" w:bidi="hi_IN"/>
        </w:rPr>
        <w:t xml:space="preserve">इस्राएली निवास के बाहर या बाहरी भाग के लिए सभी वस्तुएँ लाते हैं। वे पवित्र याजकों के वस्त्रों को भी लाते हैं। </w:t>
      </w:r>
      <w:r>
        <w:rPr>
          <w:b/>
          <w:lang w:val="hi_IN" w:bidi="hi_IN"/>
        </w:rPr>
        <w:t>याजक</w:t>
      </w:r>
      <w:r>
        <w:rPr>
          <w:lang w:val="hi_IN" w:bidi="hi_IN"/>
        </w:rPr>
        <w:t xml:space="preserve"> वह व्यक्ति होता है जो लोगों की ओर से यहोवा को </w:t>
      </w:r>
      <w:r>
        <w:rPr>
          <w:lang w:val="hi_IN" w:bidi="hi_IN"/>
        </w:rPr>
        <w:t>बलिदान</w:t>
      </w:r>
      <w:r>
        <w:rPr>
          <w:lang w:val="hi_IN" w:bidi="hi_IN"/>
        </w:rPr>
        <w:t xml:space="preserve"> चढ़ाता है। याजक निवास की देखभाल करेंगे और इस्राएलियों को यहोवा की उचित रीति से आराधना करना सिखाएँगे। यहोवा ने हारून और उसके </w:t>
      </w:r>
      <w:r>
        <w:rPr>
          <w:lang w:val="hi_IN" w:bidi="hi_IN"/>
        </w:rPr>
        <w:t>पुत्रों</w:t>
      </w:r>
      <w:r>
        <w:rPr>
          <w:lang w:val="hi_IN" w:bidi="hi_IN"/>
        </w:rPr>
        <w:t xml:space="preserve"> को निवास में याजकों के रूप में सेवा करने के लिए चुना। यहोवा की सेवा करते समय, याजक ये </w:t>
      </w:r>
      <w:r>
        <w:rPr>
          <w:b/>
          <w:lang w:val="hi_IN" w:bidi="hi_IN"/>
        </w:rPr>
        <w:t>पवित्र</w:t>
      </w:r>
      <w:r>
        <w:rPr>
          <w:lang w:val="hi_IN" w:bidi="hi_IN"/>
        </w:rPr>
        <w:t xml:space="preserve"> वस्त्र धारण करेंगे। ये वस्त्र पवित्र हैं, क्योंकि इन्हें विशेष रूप से यहोवा की सेवा के लिए अलग रखा गया है। याजक और पवित्र या पावन के लिए उन्हीं शब्दों का प्रयोग करें, जिनका प्रयोग आपने पिछले भागों में किया है; तथा अधिक जानकारी के लिए </w:t>
      </w:r>
      <w:r>
        <w:rPr>
          <w:b/>
          <w:lang w:val="hi_IN" w:bidi="hi_IN"/>
        </w:rPr>
        <w:t>याजक</w:t>
      </w:r>
      <w:r>
        <w:rPr>
          <w:lang w:val="hi_IN" w:bidi="hi_IN"/>
        </w:rPr>
        <w:t xml:space="preserve"> और </w:t>
      </w:r>
      <w:r>
        <w:rPr>
          <w:lang w:val="hi_IN" w:bidi="hi_IN"/>
        </w:rPr>
        <w:t>पवित्र</w:t>
      </w:r>
      <w:r>
        <w:rPr>
          <w:lang w:val="hi_IN" w:bidi="hi_IN"/>
        </w:rPr>
        <w:t xml:space="preserve"> शब्दों को मुख्य शब्दावली में देखें।</w:t>
      </w:r>
    </w:p>
    <w:p>
      <w:pPr/>
      <w:r>
        <w:rPr>
          <w:lang w:val="hi_IN" w:bidi="hi_IN"/>
        </w:rPr>
      </w:r>
      <w:r>
        <w:rPr>
          <w:lang w:val="hi_IN" w:bidi="hi_IN"/>
        </w:rPr>
        <w:t xml:space="preserve">जब मूसा निवास के सभी इस्राएलियों के कामों का निरीक्षण करता है, तो वह पाता है कि उन्होंने यहोवा की आज्ञा के अनुसार काम पूरा कर लिया है। फिर मूसा लोगों को </w:t>
      </w:r>
      <w:r>
        <w:rPr>
          <w:b/>
          <w:lang w:val="hi_IN" w:bidi="hi_IN"/>
        </w:rPr>
        <w:t>आशीष</w:t>
      </w:r>
      <w:r>
        <w:rPr>
          <w:lang w:val="hi_IN" w:bidi="hi_IN"/>
        </w:rPr>
        <w:t xml:space="preserve"> देता है। आशीष का अर्थ है कि मूसा ने इस्राएलियों के लिए प्रार्थना की और यहोवा से विनती की कि वह उन पर अपनी कृपा-दृष्टि बनाए रखे। आशीष के लिए उसी शब्द या वाक्यांश का उपयोग करें जिसका उपयोग आपने पिछले भागों में किया है। </w:t>
      </w:r>
      <w:r>
        <w:rPr>
          <w:lang w:val="hi_IN" w:bidi="hi_IN"/>
        </w:rPr>
        <w:t>धन्य</w:t>
      </w:r>
      <w:r>
        <w:rPr>
          <w:lang w:val="hi_IN" w:bidi="hi_IN"/>
        </w:rPr>
        <w:t xml:space="preserve"> के बारे में अधिक जानकारी के लिए, मुख्य शब्दावली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किसी अन्य सदस्य को भाग का अगला हिस्सा बताना चाहिए और रुक जाना चाहिए।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इसके बाद, समूह यह तय कर सकता है कि आपको उस अंश का किसका संस्करण सबसे अधिक पसंद है।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40:1–15</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40:1–15 को सुनें और अपने मन में रखें।</w:t>
      </w:r>
    </w:p>
    <w:p>
      <w:pPr/>
      <w:r>
        <w:rPr>
          <w:lang w:val="hi_IN" w:bidi="hi_IN"/>
        </w:rPr>
      </w:r>
      <w:r>
        <w:rPr>
          <w:lang w:val="hi_IN" w:bidi="hi_IN"/>
        </w:rPr>
        <w:t>यदि सम्भव हो, तो निर्गमन 40:1–15 का ऑडियो संस्करण तीन बार, तीन अलग-अलग अनुवादों में सुनें।</w:t>
      </w:r>
    </w:p>
    <w:p>
      <w:pPr/>
      <w:r>
        <w:rPr>
          <w:lang w:val="hi_IN" w:bidi="hi_IN"/>
        </w:rPr>
      </w:r>
      <w:r>
        <w:rPr>
          <w:lang w:val="hi_IN" w:bidi="hi_IN"/>
        </w:rPr>
        <w:t>इस ऑडियो को यहाँ रोकें।</w:t>
      </w:r>
    </w:p>
    <w:p>
      <w:pPr/>
      <w:r>
        <w:rPr>
          <w:lang w:val="hi_IN" w:bidi="hi_IN"/>
        </w:rPr>
      </w:r>
      <w:r>
        <w:rPr>
          <w:lang w:val="hi_IN" w:bidi="hi_IN"/>
        </w:rPr>
        <w:t>उसके बाद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40:1–15 का ऑडियो संस्करण सबसे आसानी से समझ में आने वाले अनुवाद में सुनें।</w:t>
      </w:r>
    </w:p>
    <w:p>
      <w:pPr/>
      <w:r>
        <w:rPr>
          <w:lang w:val="hi_IN" w:bidi="hi_IN"/>
        </w:rPr>
      </w:r>
      <w:r>
        <w:rPr>
          <w:lang w:val="hi_IN" w:bidi="hi_IN"/>
        </w:rPr>
        <w:t>इस्राएलियों ने निवासस्थान और निवासस्थान की वस्तुओं को बनाने के लिए यहोवा के सभी निर्देशों को पूरा कर लिया है। मूसा ने इस्राएलियों को आशीष दी है। अब समय आ गया है कि निवासस्थान के सभी हिस्सों को एक साथ रखा जाए। निर्गमन का यह अंतिम हिस्सा निर्गमन का सबसे महत्वपूर्ण हिस्सा है। जब निवासस्थान का निर्माण पूरा हो जाता है, तो यहोवा उस विशेष स्थान में रहने के लिए आ सकता है जो इस्राएलियों ने उसके लिए बनाया है। जब यहोवा के लोग उस देश की ओर, जिसका यहोवा ने उनसे वादा किया है, जाते हुए जंगल में भटकेंगे, तब यहोवा उनके साथ रहेगा।</w:t>
      </w:r>
    </w:p>
    <w:p>
      <w:pPr/>
      <w:r>
        <w:rPr>
          <w:lang w:val="hi_IN" w:bidi="hi_IN"/>
        </w:rPr>
      </w:r>
      <w:r>
        <w:rPr>
          <w:lang w:val="hi_IN" w:bidi="hi_IN"/>
        </w:rPr>
        <w:t>यहोवा मूसा से कहता है कि वह निवास को पहले महीने के पहले दिन खड़ा करे, जो नए साल का पहला दिन है। इस्राएलियों का नया साल वर्तमान दिन के मार्च के मध्य के आसपास शुरू होता है। इस्राएली अपने जीवन के इस दूसरे वर्ष की शुरुआत मिस्र के बाहर एक आराधना उत्सव के साथ करेंगे—वे नए साल को आराधना से जोड़ेंगे!</w:t>
      </w:r>
    </w:p>
    <w:p>
      <w:pPr/>
      <w:r>
        <w:rPr>
          <w:lang w:val="hi_IN" w:bidi="hi_IN"/>
        </w:rPr>
      </w:r>
      <w:r>
        <w:rPr>
          <w:lang w:val="hi_IN" w:bidi="hi_IN"/>
        </w:rPr>
        <w:t>यहोवा चाहता है कि इस्राएली एक ही दिन में पूरा निवासस्थान खड़ा कर सकें। इस्राएली जंगल में भटक रहे थे, इसलिए उन्हें निवासस्थान को बार-बार और तेज़ी से लगाने और समेटने की ज़रूरत थी। हालाँकि यहोवा सीधे मूसा से बात कर रहा है, और उसे निवासस्थान को खड़ा करने के लिए कह रहा है, लेकिन मूसा स्वयं सारा काम नहीं कर रहा है; मूसा दूसरों को निर्देश दे रहा है कि वे निवासस्थान को खड़ा करने का काम करें।</w:t>
      </w:r>
    </w:p>
    <w:p>
      <w:pPr/>
      <w:r>
        <w:rPr>
          <w:lang w:val="hi_IN" w:bidi="hi_IN"/>
        </w:rPr>
      </w:r>
      <w:r>
        <w:rPr>
          <w:lang w:val="hi_IN" w:bidi="hi_IN"/>
        </w:rPr>
        <w:t>यहोवा निवासस्थान को खड़ा करने के लिए निर्देश देता है, और इसकी शुरुआत स्वयं तम्बू से होती है। यहाँ यहोवा के निर्देश केवल एक संक्षिप्त सारांश हैं—यहोवा ने पहले भी कई बार निवासस्थान के निर्माण के बारे में विवरण दिए हैं। इस पूरे भाग में यहोवा तम्बू को या तो "निवासस्थान" या "मिलापवाला तम्बू" कहता है। मूसा द्वारा मिलापवाले तंबू को खड़ा करने के बाद, उसे वाचा के संदूक—यानी साक्षी—को परम पवित्र स्थान में रखना है। यहोवा अपने निर्देश अंदर की वस्तुओं से शुरू करता है और बाहर की ओर बढ़ता है। जब लोग वाचा के संदूक को परम पवित्र स्थान में रख देंगे, तब वे उस परदे को टांग देंगे जो परम पवित्र स्थान को पवित्र स्थान से अलग करता है। फिर वे निवासस्थान के पवित्र स्थान में, या बाहरी कमरे में, मेज़ पर लगाए जाने वाले बर्तन, दीवट और दीपक रखेंगे। फिर वे धूप की वेदी रखेंगे। जब सभी वस्तुएँ तम्बू के अंदर आ जाती हैं, तब वे बाहरी परदा, अर्थात् मिलापवाले तम्बू के प्रवेश द्वार को लगाएँगे।</w:t>
      </w:r>
    </w:p>
    <w:p>
      <w:pPr/>
      <w:r>
        <w:rPr>
          <w:lang w:val="hi_IN" w:bidi="hi_IN"/>
        </w:rPr>
      </w:r>
      <w:r>
        <w:rPr>
          <w:lang w:val="hi_IN" w:bidi="hi_IN"/>
        </w:rPr>
        <w:t>अब यहोवा आँगन के बारे में बात करता है। यहोवा कहता है कि होमबलि की वेदी आँगन में तम्बू के प्रवेश द्वार के बाहर रखी जाए। फिर यहोवा मूसा से कहता है कि वह हौदी को निवासस्थान और वेदी के बीच रखे, और हौदी को पानी से भर दे।</w:t>
      </w:r>
    </w:p>
    <w:p>
      <w:pPr/>
      <w:r>
        <w:rPr>
          <w:lang w:val="hi_IN" w:bidi="hi_IN"/>
        </w:rPr>
      </w:r>
      <w:r>
        <w:rPr>
          <w:lang w:val="hi_IN" w:bidi="hi_IN"/>
        </w:rPr>
        <w:t>सामान को तंबू के सामने रखने के बाद, यहोवा कहता है कि आँगन के चारों ओर पर्दे टाँगकर आँगन को ही खड़ा किया जाए। फिर यहोवा उनसे कहता है कि वे आँगन के प्रवेश द्वार के लिए परदा लटकाएँ।</w:t>
      </w:r>
    </w:p>
    <w:p>
      <w:pPr/>
      <w:r>
        <w:rPr>
          <w:lang w:val="hi_IN" w:bidi="hi_IN"/>
        </w:rPr>
      </w:r>
      <w:r>
        <w:rPr>
          <w:lang w:val="hi_IN" w:bidi="hi_IN"/>
        </w:rPr>
        <w:t>जब लोगों ने सब कुछ व्यवस्थित कर लिया, तब यहोवा ने मूसा से कहा कि वह अभिषेक का तेल ले और उसे निवासस्थान तथा उसमें रखी हर चीज़ पर लगाए। तब मूसा को होमबलि की वेदी, वेदी के उपकरणों और हौदी पर अभिषेक का तेल लगाना चाहिए। मूसा ने शायद इन सभी चीजों पर तेल डाला था, जिसमें मिलापवाले तम्बू भी शामिल था। जब वह इन वस्तुओं को तेल से अभिषेक करता है, तो वे पवित्र हो जाते हैं, या यहोवा की सेवा के लिए समर्पित हो जाते हैं।</w:t>
      </w:r>
    </w:p>
    <w:p>
      <w:pPr/>
      <w:r>
        <w:rPr>
          <w:lang w:val="hi_IN" w:bidi="hi_IN"/>
        </w:rPr>
      </w:r>
      <w:r>
        <w:rPr>
          <w:lang w:val="hi_IN" w:bidi="hi_IN"/>
        </w:rPr>
        <w:t>यहाँ रुकें और समूह में चर्चा करें: जब आप महत्वपूर्ण आत्मिक स्थलों को उपयोग के लिए तैयार करते हैं, तो आप किस तरह की चीज़ें करते हैं? आप चीजों को किस क्रम में व्यवस्थित करते हैं? इस ऑडियो को यहाँ रोकें।</w:t>
      </w:r>
    </w:p>
    <w:p>
      <w:pPr/>
      <w:r>
        <w:rPr>
          <w:lang w:val="hi_IN" w:bidi="hi_IN"/>
        </w:rPr>
      </w:r>
      <w:r>
        <w:rPr>
          <w:lang w:val="hi_IN" w:bidi="hi_IN"/>
        </w:rPr>
        <w:t>अब यहोवा अपना ध्यान हारून और उसके पुत्रों की ओर देता है। यहोवा यहाँ उन बातों का सारांश देता है जो उसने पिछले भागों में विस्तार से बताए हैं; हारून और उसके पुत्रों को निवास के प्रवेश द्वार पर पेश करना, उन्हें विधि के अनुसार धोना, और उन्हें उनके पवित्र या समर्पित वस्त्रों में पहनाना। फिर, निवासस्थान की वस्तुओं की तरह, मूसा हारून और उसके पुत्रों को भी अभिषेक करेगा, या तेल उंडेलेगा, ताकि उन्हें और उनके वंशजों को हमेशा के लिए याजक बनाया जा सके।</w:t>
      </w:r>
      <w:r>
        <w:rPr>
          <w:lang w:val="hi_IN" w:bidi="hi_IN"/>
        </w:rPr>
      </w:r>
    </w:p>
    <w:p>
      <w:pPr>
        <w:pStyle w:val="Heading3"/>
      </w:pPr>
      <w:r>
        <w:rPr>
          <w:lang w:val="hi_IN" w:bidi="hi_IN"/>
        </w:rPr>
        <w:t>घटनाओं को समझाना</w:t>
      </w:r>
    </w:p>
    <w:p>
      <w:pPr/>
      <w:r>
        <w:rPr>
          <w:lang w:val="hi_IN" w:bidi="hi_IN"/>
        </w:rPr>
      </w:r>
      <w:r>
        <w:rPr>
          <w:lang w:val="hi_IN" w:bidi="hi_IN"/>
        </w:rPr>
        <w:t>निर्गमन 40:1–15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यहोवा मूसा को तंबू खड़ा करने का निर्देश देता है—जिसकी शुरुआत स्वयं निवास को लगाने से होती है—और फिर भीतर से बाहर की ओर बढ़ते हुए, पूरे निवास और उसके आँगन को व्यवस्थित करने से।</w:t>
      </w:r>
    </w:p>
    <w:p>
      <w:pPr/>
      <w:r>
        <w:rPr>
          <w:lang w:val="hi_IN" w:bidi="hi_IN"/>
        </w:rPr>
      </w:r>
      <w:r>
        <w:rPr>
          <w:b/>
          <w:lang w:val="hi_IN" w:bidi="hi_IN"/>
        </w:rPr>
        <w:t>दूसरे दृश्य में:</w:t>
      </w:r>
      <w:r>
        <w:rPr>
          <w:lang w:val="hi_IN" w:bidi="hi_IN"/>
        </w:rPr>
        <w:t xml:space="preserve"> यहोवा मूसा को निर्देश देता है कि वह निवासस्थान और उसमें मौजूद हर चीज़ को तेल से अभिषेक करे, ताकि वह पवित्र हो जाए, या यहोवा को समर्पित हो जाए।</w:t>
      </w:r>
    </w:p>
    <w:p>
      <w:pPr/>
      <w:r>
        <w:rPr>
          <w:lang w:val="hi_IN" w:bidi="hi_IN"/>
        </w:rPr>
      </w:r>
      <w:r>
        <w:rPr>
          <w:b/>
          <w:lang w:val="hi_IN" w:bidi="hi_IN"/>
        </w:rPr>
        <w:t>तीसरे दृश्य में:</w:t>
      </w:r>
      <w:r>
        <w:rPr>
          <w:lang w:val="hi_IN" w:bidi="hi_IN"/>
        </w:rPr>
        <w:t xml:space="preserve"> यहोवा मूसा को निर्देश देता है कि वह हारून और उसके पुत्रों को निवास के प्रवेश द्वार पर लाए, उन्हें विधि के अनुसार धोए, उन्हें कपड़े पहनाए, और उनका अभिषेक करे, ताकि उन्हें पवित्र किया जाए, या उन्हें और उनके वंशजों को पवित्र किया जाए, और हमेशा के लिए याजक के काम के लिए अलग किया जाए।</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यहोवा हारून और उसके पुत्रों का उल्लेख करता है</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इस्राएली अभी-अभी निवासस्थान की सभी वस्तुएँ मूसा के पास लाए हैं। मूसा ने वस्तुओं का निरीक्षण किया और देखा कि वे अच्छी तरह से बनाए गए थे। मूसा ने उन लोगों को आशीष दी जिन्होंने उन्हें बनाया था। अब, इस भाग में, यहोवा मूसा को निर्देश देता है कि नए साल के पहले महीने के पहले दिन निवासस्थान को खड़ा करने का समय आ गया है। यह भाग मूसा के लिए यहोवा के वे निर्देश हैं कि मूसा और इस्राएली किस क्रम में निवासस्थान स्थापित करें; अगले भाग में हम देखेंगे कि मूसा वास्तव में इन निर्देशों का पालन करता है। यहोवा मूसा को निर्देश दे रहा है, लेकिन इस्राएलियों का लेवी-गोत्र ही निवासस्थान को खड़ा करने का काम करेगा।</w:t>
      </w:r>
    </w:p>
    <w:p>
      <w:pPr/>
      <w:r>
        <w:rPr>
          <w:lang w:val="hi_IN" w:bidi="hi_IN"/>
        </w:rPr>
      </w:r>
      <w:r>
        <w:rPr>
          <w:lang w:val="hi_IN" w:bidi="hi_IN"/>
        </w:rPr>
        <w:t>उन चीज़ों को उसी क्रम में याद करने का अभ्यास करें, जिस क्रम में यहोवा ने मूसा को उन्हें व्यवस्थित करने के लिए कहा था। सबसे पहले, मूसा को स्वयं तंबू खड़ा करना चाहिए, फिर साक्षी के संदूक को परम पवित्र स्थान में रखना चाहिए। फिर मूसा को परम पवित्र स्थान के प्रवेश द्वार को प्रवेश के परदे से ढक देना चाहिए। फिर, निवासस्थान के पवित्र स्थान या बाहरी कमरे में, मूसा को मेज़, मेज़ पर लगी वस्तुएँ, दीवट, दीवट पर लगे दीपक, और सोने की धूप की वेदी लगानी चाहिए। यहोवा कहता है कि धूप जलाने की सोने की वेदी को साक्षी के सन्दूक के सामने रखा जाए। धूप की सोने की वेदी पवित्र स्थान में, या निवासस्थान के बाहरी कमरे में है, लेकिन उस परदे के सामने है जो परम पवित्र स्थान को बंद करता है। हालाँकि धूप की वेदी साक्षी के सन्दूक के सामने है, फिर भी याद रखें कि परम पवित्र स्थान को बंद करने वाला परदा उनके बीच में है।</w:t>
      </w:r>
    </w:p>
    <w:p>
      <w:pPr/>
      <w:r>
        <w:rPr>
          <w:lang w:val="hi_IN" w:bidi="hi_IN"/>
        </w:rPr>
      </w:r>
      <w:r>
        <w:rPr>
          <w:lang w:val="hi_IN" w:bidi="hi_IN"/>
        </w:rPr>
        <w:t>तब मूसा को निवासस्थान के प्रवेश द्वार पर पर्दा लगाना चाहिए। इसके बाद, मूसा को होमबलि की वेदी निवासस्थान के चारों ओर के आँगन में रखनी चाहिए। उसे हौदी को होमबलि की वेदी और निवासस्थान के प्रवेश द्वार के बीच रखना चाहिए। मूसा को हौदी में पानी रखना चाहिए। फिर मूसा को निवासस्थान के आँगन के लिए परदे लगाने चाहिए और आँगन के प्रवेश द्वार पर प्रवेश का परदा लगाना चाहिए।</w:t>
      </w:r>
    </w:p>
    <w:p>
      <w:pPr/>
      <w:r>
        <w:rPr>
          <w:lang w:val="hi_IN" w:bidi="hi_IN"/>
        </w:rPr>
      </w:r>
      <w:r>
        <w:rPr>
          <w:lang w:val="hi_IN" w:bidi="hi_IN"/>
        </w:rPr>
        <w:t>मूसा द्वारा सभी वस्तुओं को व्यवस्थित कर लेने के बाद, उसे प्रत्येक वस्तु पर उसी क्रम में तेल डालना चाहिए जिस क्रम में उसने उन्हें व्यवस्थित किया था। इससे वस्तुएँ यहोवा की सेवा के लिए पवित्र हो जाएँगी, या अलग हो जाएँगी।</w:t>
      </w:r>
    </w:p>
    <w:p>
      <w:pPr/>
      <w:r>
        <w:rPr>
          <w:lang w:val="hi_IN" w:bidi="hi_IN"/>
        </w:rPr>
      </w:r>
      <w:r>
        <w:rPr>
          <w:lang w:val="hi_IN" w:bidi="hi_IN"/>
        </w:rPr>
        <w:t xml:space="preserve">यहाँ रुकें और </w:t>
      </w:r>
      <w:r>
        <w:rPr>
          <w:b/>
          <w:lang w:val="hi_IN" w:bidi="hi_IN"/>
        </w:rPr>
        <w:t>निवासस्थान</w:t>
      </w:r>
      <w:r>
        <w:rPr>
          <w:lang w:val="hi_IN" w:bidi="hi_IN"/>
        </w:rPr>
        <w:t xml:space="preserve"> का एक चित्र देखें और देखें कि </w:t>
      </w:r>
      <w:r>
        <w:rPr>
          <w:lang w:val="hi_IN" w:bidi="hi_IN"/>
        </w:rPr>
        <w:t>हर वस्तु</w:t>
      </w:r>
      <w:r>
        <w:rPr>
          <w:lang w:val="hi_IN" w:bidi="hi_IN"/>
        </w:rPr>
        <w:t xml:space="preserve"> कहाँ है। एक समूह के तौर पर, यह याद करने की कोशिश करें कि मूसा को कौन-सी चीज़ें सही क्रम में लगानी चाहिए। इस ऑडियो को यहाँ रोकें।</w:t>
      </w:r>
    </w:p>
    <w:p>
      <w:pPr/>
      <w:r>
        <w:rPr>
          <w:lang w:val="hi_IN" w:bidi="hi_IN"/>
        </w:rPr>
      </w:r>
      <w:r>
        <w:rPr>
          <w:lang w:val="hi_IN" w:bidi="hi_IN"/>
        </w:rPr>
        <w:t>मूसा को हारून और उसके पुत्रों को मिलापवाले तम्बू के प्रवेश द्वार पर लाना चाहिए, और फिर उन्हें पानी में धोना चाहिए। मूसा को हारून को उसके विशेष, या पवित्र वस्त्र पहनाने चाहिए और उसे तेल से अभिषेक करना चाहिए। तब मूसा को हारून के पुत्रों को उनके अंगरखे पहनाने चाहिए, और उन्हें तेल से अभिषेक करना चाहिए।</w:t>
      </w:r>
    </w:p>
    <w:p>
      <w:pPr/>
      <w:r>
        <w:rPr>
          <w:lang w:val="hi_IN" w:bidi="hi_IN"/>
        </w:rPr>
      </w:r>
      <w:r>
        <w:rPr>
          <w:lang w:val="hi_IN" w:bidi="hi_IN"/>
        </w:rPr>
        <w:t>यह भाग यहोवा की इस महत्वपूर्ण घोषणा के साथ समाप्त होता है कि जब मूसा हारून और उसके पुत्रों को याजक के रूप में अभिषेक करेगा, तो वह लोगों के एक महत्वपूर्ण समूह को समर्पित करेगा—वे याजक जो इस्राएलियों को यहोवा के करीब बने रहने में मदद करेंगे। यहोवा कहता है कि हारून के वंशज अपनी पीढ़ियों तक हमेशा इस्राएल के याजक रहेंगे। याद रखें कि पीढ़ियाँ किसी व्यक्ति की सभी संतानों—यानी बच्चों और उनके बच्चों के बच्चों—के जीवनकाल को दर्शाती हैं।</w:t>
      </w:r>
    </w:p>
    <w:p>
      <w:pPr/>
      <w:r>
        <w:rPr>
          <w:lang w:val="hi_IN" w:bidi="hi_IN"/>
        </w:rPr>
      </w:r>
      <w:r>
        <w:rPr>
          <w:lang w:val="hi_IN" w:bidi="hi_IN"/>
        </w:rPr>
        <w:t>अब समूह को इस भाग और इसमें होने वाली घटनाओं की कल्पना करने के लिए कथापट तैयार करना, चित्र बनाना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40:1–15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यहोवा हारून और उसके पुत्रों का उल्लेख करता है</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प्रतिक्रियाएँ निम्नलिखित हैं।</w:t>
      </w:r>
    </w:p>
    <w:p>
      <w:pPr/>
      <w:r>
        <w:rPr>
          <w:lang w:val="hi_IN" w:bidi="hi_IN"/>
        </w:rPr>
      </w:r>
      <w:r>
        <w:rPr>
          <w:lang w:val="hi_IN" w:bidi="hi_IN"/>
        </w:rPr>
        <w:t>यहोवा ने मूसा से कहा: "पहले महीने के पहले दिन निवास, अर्थात् मिलापवाला तम्बू, खड़ा कर। उसमें वाचा की व्यवस्था का संदूक रख और उसकी रक्षा के लिए प्रवेश का परदा संदूक के सामने रख। मेज को अन्दर ला और उस पर सब कुछ सजा दें, जो उस पर होना चाहिए। फिर दीवट को अंदर ला और उस पर उसके दीपक लगा। वाचा के संदूक के सामने सोने की धूप-वेदी रख, और निवास के प्रवेश-द्वार पर पर्दा लगा दे। होमबलि की वेदी को निवास के प्रवेश द्वार के सामने रख दे। हौदी को मिलापवाले तम्बू और वेदी के बीच रख और उसमें पानी रख। इसके चारों ओर आँगन के पर्दे लगा दे, और आँगन के प्रवेश-द्वार पर पर्दा लगा दे।"</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से पूछें, "आप क्या महसूस कर रहे हैं या क्या सोच रहे हैं?" आप ऐसी बातें सुन सकते हैं, "मैं घबराया हुआ हूँ; उम्मीद है, मुझे वह क्रम याद रहेगा जिसमें मुझे सब कुछ व्यवस्थित करना है!" या "मुझे आशा है, जल्द ही यहोवा हमारे साथ रहने के लिए आ रहा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आगे कहता है: "अभिषेक का तेल ले और निवास और उसमें मौजूद हर चीज़ का अभिषेक कर; उसे और उसके सभी सामान को पवित्र कर, और वह पवित्र होगा। फिर होमबलि की वेदी और उसके सभी बर्तनों का अभिषेक कर; वेदी को पवित्र कर, और वह परम पवित्र हो जाएगी। हौदी और उसके पाए का अभिषेक कर, और उन्हें पवित्र कर।"</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 xml:space="preserve">यहोवा से पूछें, "आप क्या महसूस कर रहे हैं या क्या सोच रहे हैं?" आप ऐसी बातें सुन सकते हैं, "मैं बहुत खुश हूँ कि जल्द ही मैं अपने लोगों के साथ रहूँगा!" या "मुझे बहुत खुशी है कि उन्होंने निवास के हिस्सों को बनाने में अच्छा काम किया। यह सुंदर है। मुझे सुंदरता पसंद है।" </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यहोवा आगे कहता है: "हारून और उसके पुत्रों को मिलापवाले तम्बू के प्रवेश द्वार पर ले आ और उन्हें पानी से धो। फिर हारून को पावन या पवित्र वस्त्र पहना, उसे अभिषेक कर, उसे पवित्र कर, ताकि वह याजक के रूप में मेरी सेवा कर सके। उसके पुत्रों को ले आ और उन्हें अंगरखे पहना। उन्हें वैसे ही अभिषेक कर, जैसे तूने उनके पिता का अभिषेक किया था, ताकि वे याजक के रूप में मेरी सेवा करें। उनका अभिषेक एक ऐसे याजक-पद के लिए होगा, जो उनके वंशजों के द्वारा सदा-सर्वदा तक बना रहेगा।"</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से पूछें, "आप क्या महसूस कर रहे हैं या क्या सोच रहे हैं?" आप ऐसी बातें सुन सकते हैं, "मैं अपने लोगों से बहुत प्रेम करता हूँ। मैं बहुत खुश हूँ कि हारून और उसके पुत्र मेरे विशेष याजक होंगे। वे और उनका काम मेरे लिए विशेष हैं। वे मेरे लोगों के लिए मेरे करीब रहना संभव बनाते हैं।"</w:t>
      </w:r>
    </w:p>
    <w:p>
      <w:pPr>
        <w:pStyle w:val="ListBullet"/>
        <w:spacing w:line="240" w:lineRule="auto"/>
        <w:ind w:left="720"/>
      </w:pPr>
      <w:r>
        <w:rPr>
          <w:lang w:val="hi_IN" w:bidi="hi_IN"/>
        </w:rPr>
      </w:r>
      <w:r>
        <w:rPr>
          <w:lang w:val="hi_IN" w:bidi="hi_IN"/>
        </w:rPr>
        <w:t>मूसा से पूछें, "आप क्या महसूस कर रहे हैं या क्या सोच रहे हैं?" आप ऐसी बातें सुन सकते हैं, "मैं अधिक से अधिक उत्साहित हूँ कि यहोवा हमारे साथ रहने के लिए आ रहा है। मैं देखता हूँ कि इस निवास, अर्थात् यहोवा के घर, के बारे में सब कुछ विशेष है। मैं आश्चर्यचकित हूँ।"</w:t>
      </w:r>
      <w:r>
        <w:rPr>
          <w:lang w:val="hi_IN" w:bidi="hi_IN"/>
        </w:rPr>
      </w:r>
    </w:p>
    <w:p>
      <w:pPr>
        <w:pStyle w:val="Heading3"/>
      </w:pPr>
      <w:r>
        <w:rPr>
          <w:lang w:val="hi_IN" w:bidi="hi_IN"/>
        </w:rPr>
        <w:t>आवश्यक जानकारी</w:t>
      </w:r>
    </w:p>
    <w:p>
      <w:pPr/>
      <w:r>
        <w:rPr>
          <w:lang w:val="hi_IN" w:bidi="hi_IN"/>
        </w:rPr>
      </w:r>
      <w:r>
        <w:rPr>
          <w:lang w:val="hi_IN" w:bidi="hi_IN"/>
        </w:rPr>
        <w:t>निर्गमन 40:1–15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इस पूरे भाग में परमेश्वर के व्यक्तिगत नाम, </w:t>
      </w:r>
      <w:r>
        <w:rPr>
          <w:b/>
          <w:lang w:val="hi_IN" w:bidi="hi_IN"/>
        </w:rPr>
        <w:t>यहोवा</w:t>
      </w:r>
      <w:r>
        <w:rPr>
          <w:lang w:val="hi_IN" w:bidi="hi_IN"/>
        </w:rPr>
        <w:t xml:space="preserve"> का प्रयोग किया गया है। यहोवा के लिए उसी नाम का इस्तेमाल करें जिसका इस्तेमाल आपने पिछले भागों में किया है, और याद रखें कि </w:t>
      </w:r>
      <w:r>
        <w:rPr>
          <w:b/>
          <w:lang w:val="hi_IN" w:bidi="hi_IN"/>
        </w:rPr>
        <w:t>यहोवा</w:t>
      </w:r>
      <w:r>
        <w:rPr>
          <w:lang w:val="hi_IN" w:bidi="hi_IN"/>
        </w:rPr>
        <w:t xml:space="preserve"> मुख्य शब्दावली में शामिल है।</w:t>
      </w:r>
    </w:p>
    <w:p>
      <w:pPr/>
      <w:r>
        <w:rPr>
          <w:lang w:val="hi_IN" w:bidi="hi_IN"/>
        </w:rPr>
      </w:r>
      <w:r>
        <w:rPr>
          <w:lang w:val="hi_IN" w:bidi="hi_IN"/>
        </w:rPr>
        <w:t xml:space="preserve">यहोवा मूसा को निर्देश दे रहा है कि </w:t>
      </w:r>
      <w:r>
        <w:rPr>
          <w:b/>
          <w:lang w:val="hi_IN" w:bidi="hi_IN"/>
        </w:rPr>
        <w:t>निवासस्थान</w:t>
      </w:r>
      <w:r>
        <w:rPr>
          <w:lang w:val="hi_IN" w:bidi="hi_IN"/>
        </w:rPr>
        <w:t xml:space="preserve"> या </w:t>
      </w:r>
      <w:r>
        <w:rPr>
          <w:b/>
          <w:lang w:val="hi_IN" w:bidi="hi_IN"/>
        </w:rPr>
        <w:t>मिलापवाला तम्बू</w:t>
      </w:r>
      <w:r>
        <w:rPr>
          <w:lang w:val="hi_IN" w:bidi="hi_IN"/>
        </w:rPr>
        <w:t xml:space="preserve"> कैसे खड़ा किया जाए। निवासस्थान और मिलापवाला तम्बू एक ही बात को दर्शाते हैं, और इस पूरे भाग में दोनों शब्दों का उपयोग किया गया है। निवासस्थान और मिलापवाले तम्बू के लिए उन्हीं शब्दों का उपयोग करें जिनका उपयोग आपने पिछले भागों में किया है, और अधिक जानकारी के लिए मुख्य शब्दावली में </w:t>
      </w:r>
      <w:r>
        <w:rPr>
          <w:lang w:val="hi_IN" w:bidi="hi_IN"/>
        </w:rPr>
        <w:t>निवासस्थान</w:t>
      </w:r>
      <w:r>
        <w:rPr>
          <w:lang w:val="hi_IN" w:bidi="hi_IN"/>
        </w:rPr>
        <w:t xml:space="preserve"> देखें।</w:t>
      </w:r>
    </w:p>
    <w:p>
      <w:pPr/>
      <w:r>
        <w:rPr>
          <w:lang w:val="hi_IN" w:bidi="hi_IN"/>
        </w:rPr>
      </w:r>
      <w:r>
        <w:rPr>
          <w:lang w:val="hi_IN" w:bidi="hi_IN"/>
        </w:rPr>
        <w:t xml:space="preserve">मूसा के तंबू खड़ा करने के बाद, उसे </w:t>
      </w:r>
      <w:r>
        <w:rPr>
          <w:b/>
          <w:lang w:val="hi_IN" w:bidi="hi_IN"/>
        </w:rPr>
        <w:t>वाचा का संदूक</w:t>
      </w:r>
      <w:r>
        <w:rPr>
          <w:lang w:val="hi_IN" w:bidi="hi_IN"/>
        </w:rPr>
        <w:t xml:space="preserve"> या </w:t>
      </w:r>
      <w:r>
        <w:rPr>
          <w:b/>
          <w:lang w:val="hi_IN" w:bidi="hi_IN"/>
        </w:rPr>
        <w:t>साक्षी का संदूक</w:t>
      </w:r>
      <w:r>
        <w:rPr>
          <w:lang w:val="hi_IN" w:bidi="hi_IN"/>
        </w:rPr>
        <w:t xml:space="preserve"> निवासस्थान में रखना है। वाचा के संदूक का अनुवाद उसी तरह करें जैसे आपने पिछले भागों में किया है, और याद रखें कि </w:t>
      </w:r>
      <w:r>
        <w:rPr>
          <w:b/>
          <w:lang w:val="hi_IN" w:bidi="hi_IN"/>
        </w:rPr>
        <w:t>वाचा का संदूक</w:t>
      </w:r>
      <w:r>
        <w:rPr>
          <w:lang w:val="hi_IN" w:bidi="hi_IN"/>
        </w:rPr>
        <w:t xml:space="preserve"> मुख्य शब्दावली में है। हालाँकि मूसा वाचा के सन्दूक को परम पवित्र स्थान, अर्थात् निवासस्थान के भीतर के कमरे में रखेगा, फिर भी यहोवा इस भाग में अंदर के कमरे के नाम का उपयोग नहीं करता है।</w:t>
      </w:r>
    </w:p>
    <w:p>
      <w:pPr/>
      <w:r>
        <w:rPr>
          <w:lang w:val="hi_IN" w:bidi="hi_IN"/>
        </w:rPr>
      </w:r>
      <w:r>
        <w:rPr>
          <w:lang w:val="hi_IN" w:bidi="hi_IN"/>
        </w:rPr>
        <w:t>परदा, दीवट, मेज, मेज के लिए बर्तन, धूप के लिए वेदी, तेल, होमबलि के लिए वेदी, हौदी और याजकों के वस्त्रों के लिए उन्हीं शब्दों का उपयोग करें जिनका उपयोग आपने पिछले भागों में किया है।</w:t>
      </w:r>
    </w:p>
    <w:p>
      <w:pPr/>
      <w:r>
        <w:rPr>
          <w:lang w:val="hi_IN" w:bidi="hi_IN"/>
        </w:rPr>
      </w:r>
      <w:r>
        <w:rPr>
          <w:lang w:val="hi_IN" w:bidi="hi_IN"/>
        </w:rPr>
        <w:t xml:space="preserve">मूसा निवासस्थान की वस्तुओं और याजकों का </w:t>
      </w:r>
      <w:r>
        <w:rPr>
          <w:b/>
          <w:lang w:val="hi_IN" w:bidi="hi_IN"/>
        </w:rPr>
        <w:t>अभिषेक</w:t>
      </w:r>
      <w:r>
        <w:rPr>
          <w:lang w:val="hi_IN" w:bidi="hi_IN"/>
        </w:rPr>
        <w:t xml:space="preserve"> करेगा, ताकि उन्हें </w:t>
      </w:r>
      <w:r>
        <w:rPr>
          <w:b/>
          <w:lang w:val="hi_IN" w:bidi="hi_IN"/>
        </w:rPr>
        <w:t>पवित्र</w:t>
      </w:r>
      <w:r>
        <w:rPr>
          <w:lang w:val="hi_IN" w:bidi="hi_IN"/>
        </w:rPr>
        <w:t xml:space="preserve"> बनाया जाए, या उन्हें </w:t>
      </w:r>
      <w:r>
        <w:rPr>
          <w:b/>
          <w:lang w:val="hi_IN" w:bidi="hi_IN"/>
        </w:rPr>
        <w:t>पवित्र किया</w:t>
      </w:r>
      <w:r>
        <w:rPr>
          <w:lang w:val="hi_IN" w:bidi="hi_IN"/>
        </w:rPr>
        <w:t xml:space="preserve"> जाए। किसी वस्तु या व्यक्ति को पवित्र करने का अर्थ है उसे पवित्र बनाना, या यहोवा की सेवा के लिए अलग करना। </w:t>
      </w:r>
      <w:r>
        <w:rPr>
          <w:lang w:val="hi_IN" w:bidi="hi_IN"/>
        </w:rPr>
        <w:t>अभिषेक,</w:t>
      </w:r>
      <w:r>
        <w:rPr>
          <w:lang w:val="hi_IN" w:bidi="hi_IN"/>
        </w:rPr>
        <w:t xml:space="preserve"> </w:t>
      </w:r>
      <w:r>
        <w:rPr>
          <w:b/>
          <w:lang w:val="hi_IN" w:bidi="hi_IN"/>
        </w:rPr>
        <w:t>पवित्र करने</w:t>
      </w:r>
      <w:r>
        <w:rPr>
          <w:lang w:val="hi_IN" w:bidi="hi_IN"/>
        </w:rPr>
        <w:t xml:space="preserve"> और </w:t>
      </w:r>
      <w:r>
        <w:rPr>
          <w:lang w:val="hi_IN" w:bidi="hi_IN"/>
        </w:rPr>
        <w:t>पवित्र</w:t>
      </w:r>
      <w:r>
        <w:rPr>
          <w:lang w:val="hi_IN" w:bidi="hi_IN"/>
        </w:rPr>
        <w:t xml:space="preserve"> शब्दों के लिए उन्हीं शब्दों का प्रयोग करें जिनका प्रयोग आपने पिछले भागों में किया है, और याद रखें कि ये शब्द मुख्य शब्दावली में शामिल हैं।</w:t>
      </w:r>
    </w:p>
    <w:p>
      <w:pPr/>
      <w:r>
        <w:rPr>
          <w:lang w:val="hi_IN" w:bidi="hi_IN"/>
        </w:rPr>
      </w:r>
      <w:r>
        <w:rPr>
          <w:lang w:val="hi_IN" w:bidi="hi_IN"/>
        </w:rPr>
        <w:t xml:space="preserve">मूसा </w:t>
      </w:r>
      <w:r>
        <w:rPr>
          <w:b/>
          <w:lang w:val="hi_IN" w:bidi="hi_IN"/>
        </w:rPr>
        <w:t>याजकों</w:t>
      </w:r>
      <w:r>
        <w:rPr>
          <w:lang w:val="hi_IN" w:bidi="hi_IN"/>
        </w:rPr>
        <w:t xml:space="preserve">—हारून को महायाजक के रूप में, और उसके पुत्रों को—याजक-पद के लिए अभिषेक करेगा। याजक-पद उन लोगों का विशेष समूह है जो यहोवा के लोगों को यहोवा के करीब आने में मदद करते हैं। याजकों के लिए उसी शब्द का प्रयोग करें जिसका प्रयोग आपने पिछले भागों में किया है और यह याद रखें कि </w:t>
      </w:r>
      <w:r>
        <w:rPr>
          <w:b/>
          <w:lang w:val="hi_IN" w:bidi="hi_IN"/>
        </w:rPr>
        <w:t>याजक</w:t>
      </w:r>
      <w:r>
        <w:rPr>
          <w:lang w:val="hi_IN" w:bidi="hi_IN"/>
        </w:rPr>
        <w:t xml:space="preserve"> शब्द मुख्य शब्दावली में है।</w:t>
      </w:r>
    </w:p>
    <w:p>
      <w:pPr/>
      <w:r>
        <w:rPr>
          <w:lang w:val="hi_IN" w:bidi="hi_IN"/>
        </w:rPr>
      </w:r>
      <w:r>
        <w:rPr>
          <w:lang w:val="hi_IN" w:bidi="hi_IN"/>
        </w:rPr>
        <w:t xml:space="preserve">यहाँ रुकें और चर्चा करें कि आप </w:t>
      </w:r>
      <w:r>
        <w:rPr>
          <w:b/>
          <w:lang w:val="hi_IN" w:bidi="hi_IN"/>
        </w:rPr>
        <w:t>याजक-पद</w:t>
      </w:r>
      <w:r>
        <w:rPr>
          <w:lang w:val="hi_IN" w:bidi="hi_IN"/>
        </w:rPr>
        <w:t xml:space="preserve"> के लिए किस शब्द या वाक्यांश का उपयोग करेंगे, जो उन पुरुषों का विशेष समूह है जो विधि निभाएँगे ताकि यह सुनिश्चित किया जा सके कि यहोवा इस्राएलियों के पापों को क्षमा करे। यदि आप इस समूह का वर्णन करने के लिए किसी शब्द का उपयोग नहीं कर सकते, तो आप वर्णन कर सकते हैं कि वे क्या करते हैं।</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आपको उस भाग का किसका संस्करण सबसे ज़्यादा पसंद आया। आप यह निर्णय ले सकते हैं कि आपको समूह के एक सदस्य द्वारा एक दृश्य बताने का तरीका पसंद आया, लेकिन आपको समूह के किसी अन्य सदस्य द्वारा दूसरे दृश्य को बताने का तरीका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करना चाहिए।</w:t>
      </w:r>
      <w:r>
        <w:rPr>
          <w:lang w:val="hi_IN" w:bidi="hi_IN"/>
        </w:rPr>
      </w:r>
      <w:r>
        <w:rPr>
          <w:lang w:val="hi_IN" w:bidi="hi_IN"/>
        </w:rPr>
      </w:r>
    </w:p>
    <w:p>
      <w:pPr/>
      <w:r>
        <w:rPr>
          <w:lang w:val="hi_IN" w:bidi="hi_IN"/>
        </w:rPr>
      </w:r>
    </w:p>
    <w:p>
      <w:pPr>
        <w:pStyle w:val="Heading2"/>
      </w:pPr>
      <w:r>
        <w:rPr>
          <w:lang w:val="hi_IN" w:bidi="hi_IN"/>
        </w:rPr>
        <w:t>निर्गमन 40:16–33</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40:16–33 को सुनें और अपने मन में रखें।</w:t>
      </w:r>
    </w:p>
    <w:p>
      <w:pPr/>
      <w:r>
        <w:rPr>
          <w:lang w:val="hi_IN" w:bidi="hi_IN"/>
        </w:rPr>
      </w:r>
      <w:r>
        <w:rPr>
          <w:lang w:val="hi_IN" w:bidi="hi_IN"/>
        </w:rPr>
        <w:t xml:space="preserve">यदि सम्भव हो, तो निर्गमन 40:16–33 का ऑडियो संस्करण तीन बार, तीन अलग-अलग अनुवादों में सुनें। </w:t>
      </w:r>
    </w:p>
    <w:p>
      <w:pPr/>
      <w:r>
        <w:rPr>
          <w:lang w:val="hi_IN" w:bidi="hi_IN"/>
        </w:rPr>
      </w:r>
      <w:r>
        <w:rPr>
          <w:lang w:val="hi_IN" w:bidi="hi_IN"/>
        </w:rPr>
        <w:t>इस ऑडियो को यहाँ रोकें।</w:t>
      </w:r>
    </w:p>
    <w:p>
      <w:pPr/>
      <w:r>
        <w:rPr>
          <w:lang w:val="hi_IN" w:bidi="hi_IN"/>
        </w:rPr>
      </w:r>
      <w:r>
        <w:rPr>
          <w:lang w:val="hi_IN" w:bidi="hi_IN"/>
        </w:rPr>
        <w:t>अब,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40:16–33 का ऑडियो संस्करण सबसे आसानी से समझ में आने वाले अनुवाद में सुनें।</w:t>
      </w:r>
    </w:p>
    <w:p>
      <w:pPr/>
      <w:r>
        <w:rPr>
          <w:lang w:val="hi_IN" w:bidi="hi_IN"/>
        </w:rPr>
      </w:r>
      <w:r>
        <w:rPr>
          <w:lang w:val="hi_IN" w:bidi="hi_IN"/>
        </w:rPr>
        <w:t>यहोवा ने सीनै पर्वत पर मूसा को निर्देश दिए कि इस्राएलियों को निवासस्थान का निर्माण किस प्रकार करना है। इस्राएलियों ने यहोवा के निर्देशों का पालन किया और निवासस्थान के लिए आवश्यक सभी हिस्सों को पूरा कर लिया। यहोवा ने मूसा से कहा कि उन्हें वर्ष के पहले महीने के पहले दिन निवासस्थान खड़ा करना होगा; और यहोवा ने मूसा को निवासस्थान खड़ा करने तथा उसमें मौजूद हर चीज़ को तेल से अभिषेक करने के तरीके के संबंध में अंतिम निर्देश भी दिए। अब, आखिरकार निवासस्थान खड़ा करने का समय आ गया है। मूसा और लोग ठीक वही करते हैं जो यहोवा ने उन्हें करने की आज्ञा दी थी। यह भाग इस बात का सारांश है कि उन्होंने निवासस्थान के प्रत्येक हिस्से को कैसे व्यवस्थित किया।</w:t>
      </w:r>
    </w:p>
    <w:p>
      <w:pPr/>
      <w:r>
        <w:rPr>
          <w:lang w:val="hi_IN" w:bidi="hi_IN"/>
        </w:rPr>
      </w:r>
      <w:r>
        <w:rPr>
          <w:lang w:val="hi_IN" w:bidi="hi_IN"/>
        </w:rPr>
        <w:t>यह भाग निर्गमन की पूरी पुस्तक के सबसे महत्वपूर्ण हिस्से का एक हिस्सा है क्योंकि मूसा अन्त में निवासस्थान के सभी हिस्सों को इकट्ठा कर रहा है। अन्त में, लोग यहोवा के विशेष निवासस्थान का निर्माण पूरा कर लेंगे और यहोवा अपने लोगों के बीच रहेगा! यह भाग एक सारांश कथन से शुरू होता है जो दिखाता है कि कैसे मूसा ने यहोवा की आज्ञा मानी और ठीक वही किया जो यहोवा ने उसे आज्ञा दी थी। सात भाग हैं जिनमें बताया गया है कि मूसा और लोगों ने निवासस्थान के प्रत्येक हिस्से को कैसे व्यवस्थित किया।</w:t>
      </w:r>
    </w:p>
    <w:p>
      <w:pPr/>
      <w:r>
        <w:rPr>
          <w:lang w:val="hi_IN" w:bidi="hi_IN"/>
        </w:rPr>
      </w:r>
      <w:r>
        <w:rPr>
          <w:lang w:val="hi_IN" w:bidi="hi_IN"/>
        </w:rPr>
        <w:t>भले ही यह कहा गया है कि मूसा ने निवासस्थान के सभी हिस्सों को एक साथ रखा था, फिर भी मूसा ने अपने दम पर निवासस्थान नहीं बनाया। मूसा उन इस्राएलियों का पर्यवेक्षक था जिन्होंने निवासस्थान के हर हिस्से का निर्माण किया था, और हमें पिछले भाग से पता चला कि मूसा ने निवासस्थान के हिस्सों का निरीक्षण किया था, और उसने देखा कि उन्होंने यह सब उन निर्देशों के अनुसार बनाया था जो यहोवा ने सीनै पर्वत पर मूसा को दिया था। जब लोग यात्रा करते थे, तो वे अपने साथ निवासस्थान को ले जाते थे। जब वे नए स्थान में रुके, तो उन्हें फिर से निवासस्थान खड़ा करना पड़ा। उन्हें निवासस्थान को जल्दी और कुशलता से स्थानांतरित करने में सक्षम होना आवश्यक था। जब इस्राएली किसी नई जगह पर जाते थे, तो यह संभव है कि लोगों के अलग-अलग समूह एक ही समय पर निवासस्थान के अलग-अलग हिस्सों को जोड़ने का काम करते थे। निर्माण के हर चरण में, मूसा हमें याद दिलाता है कि उसने यहोवा के निर्देशों को बहुत गंभीरता से लिया था, और उसने उन्हें ठीक वैसे ही पूरा किया जैसे यहोवा ने निर्देश दिए थे। मूसा यहोवा के लोगों को उसके निर्देशों का पालन करने का महत्व दिखा रहा है।</w:t>
      </w:r>
    </w:p>
    <w:p>
      <w:pPr/>
      <w:r>
        <w:rPr>
          <w:lang w:val="hi_IN" w:bidi="hi_IN"/>
        </w:rPr>
      </w:r>
      <w:r>
        <w:rPr>
          <w:lang w:val="hi_IN" w:bidi="hi_IN"/>
        </w:rPr>
        <w:t>इस्राएलियों के मिस्र से निकलने के दूसरे वर्ष में, पहले महीने के पहले दिन लोगों और मूसा ने निवासस्थान खड़ा किया। इसका अर्थ है कि इस्राएलियों को मिस्र से निकले हुए एक साल हो गया था। याद रखें कि यहोवा ने उनसे कहा था कि वे निवासस्थान खड़ा करने के लिए इस विशेष दिन तक इंतजार करें। निवासस्थान का अर्थ है निवास स्थान या घर। यह विशेष तम्बू जिसके अंदर और बाहर उसकी वस्तुएँ हैं, वह स्थान है जहाँ यहोवा अपने लोगों के साथ रहेगा। याद रखें, यहोवा ने निवासस्थान को इस तरह बनाया था कि उसे एक जगह से दूसरी जगह ले जाया जा सके, ताकि इस्राएली लोग यात्रा करते समय उसे आसानी से खोल सकें और फिर से खड़ा कर सकें। यह शायद उन दूसरे तंबुओं जैसा ही है जिनका इस्तेमाल मूसा के समय में लोग करते थे।</w:t>
      </w:r>
    </w:p>
    <w:p>
      <w:pPr/>
      <w:r>
        <w:rPr>
          <w:lang w:val="hi_IN" w:bidi="hi_IN"/>
        </w:rPr>
      </w:r>
      <w:r>
        <w:rPr>
          <w:lang w:val="hi_IN" w:bidi="hi_IN"/>
        </w:rPr>
        <w:t xml:space="preserve">यहाँ रुकें और एक समूह के रूप में </w:t>
      </w:r>
      <w:r>
        <w:rPr>
          <w:b/>
          <w:lang w:val="hi_IN" w:bidi="hi_IN"/>
        </w:rPr>
        <w:t>निवासस्थान</w:t>
      </w:r>
      <w:r>
        <w:rPr>
          <w:lang w:val="hi_IN" w:bidi="hi_IN"/>
        </w:rPr>
        <w:t xml:space="preserve"> की एक तस्वीर देखें। इस ऑडियो को यहाँ रोकें।</w:t>
      </w:r>
    </w:p>
    <w:p>
      <w:pPr/>
      <w:r>
        <w:rPr>
          <w:lang w:val="hi_IN" w:bidi="hi_IN"/>
        </w:rPr>
      </w:r>
      <w:r>
        <w:rPr>
          <w:lang w:val="hi_IN" w:bidi="hi_IN"/>
        </w:rPr>
        <w:t>यह संभव है कि निवासस्थान के सभी हिस्से इस महत्वपूर्ण दिन से पहले ही तैयार हो चुके थे, और उन्होंने साल के पहले दिन तक इंतज़ार किया, ताकि वे यहोवा के निर्देशानुसार पहली बार निवासस्थान को स्थापित कर सकें। यहोवा चाहता था कि लोग वर्ष के पहले दिन पहली बार निवासस्थान को खड़ा करें, क्योंकि यह नए साल को मनाने का एक तरीका था। यहोवा चाहता था कि लोग नए साल को यहोवा की आराधना के साथ जोड़ें। मूसा के समय में वर्ष की शुरुआत मार्च या अप्रैल में थी। यह उत्सव निवासस्थान के महत्व को दर्शाने के लिए था, और यह दिखाने के लिए कि किस प्रकार यह यहोवा के अपने लोगों के बीच आकर बसने का प्रतीक था। यह इस्राएली लोगों के लिए एक बहुत महत्वपूर्ण दिन था।</w:t>
      </w:r>
    </w:p>
    <w:p>
      <w:pPr/>
      <w:r>
        <w:rPr>
          <w:lang w:val="hi_IN" w:bidi="hi_IN"/>
        </w:rPr>
      </w:r>
      <w:r>
        <w:rPr>
          <w:lang w:val="hi_IN" w:bidi="hi_IN"/>
        </w:rPr>
        <w:t>यहाँ रुकें और समूह में इस प्रश्न पर चर्चा करें: अपनी संस्कृति में महत्वपूर्ण दिनों या उत्सवों पर चर्चा करें। आपका समुदाय कैसे मनाता है? आप उन विशेष दिनों को क्यों चुनते हैं जिन्हें आप मनाते हैं? इस ऑडियो को यहाँ रोकें।</w:t>
      </w:r>
    </w:p>
    <w:p>
      <w:pPr/>
      <w:r>
        <w:rPr>
          <w:lang w:val="hi_IN" w:bidi="hi_IN"/>
        </w:rPr>
      </w:r>
      <w:r>
        <w:rPr>
          <w:lang w:val="hi_IN" w:bidi="hi_IN"/>
        </w:rPr>
        <w:t>इस भाग का अगला भाग इस बारे में है कि मूसा और लोगों ने निवासस्थान के आधार, फ्रेम, छड़ें, खंभे और आवरण को कैसे स्थापित किया। यह निवासस्थान को स्थापित करने का पहला भाग है। यहोवा पहले ही मूसा को विस्तार से बता चुका है कि निवासस्थान के इन हिस्सों को कैसे बनाया जाए, जिसमें हर भाग का आकार और हर भाग की संख्या शामिल है। अब, ये सभी हिस्से तैयार हैं। लोगों ने चाँदी के आधारों को जमीन पर रखा, और फिर बबूल की लकड़ी के फ्रेम को चाँदी के आधारों में रखा। उन्होंने उन छड़ों और खंभों को जोड़ा, जो निवासस्थान के ढांचे को एक साथ थामे रखते हैं। फिर उन्होंने निवासस्थान के ऊपर तंबू का आवरण फैला दिया, जिसमें परदों की चार परतें थीं। यहोवा ने मूसा को तंबू के आवरण की प्रत्येक परत बनाने के विषय में विशिष्ट निर्देश दिए। यह भाग उसी वाक्यांश के साथ समाप्त होता है, "जैसा यहोवा ने मूसा को आज्ञा दी," ताकि यह दिखाया जा सके कि मूसा ने निवासस्थान के इन हिस्सों को इकट्ठा करने के लिए यहोवा के निर्देशों का पालन किया था।</w:t>
      </w:r>
    </w:p>
    <w:p>
      <w:pPr/>
      <w:r>
        <w:rPr>
          <w:lang w:val="hi_IN" w:bidi="hi_IN"/>
        </w:rPr>
      </w:r>
      <w:r>
        <w:rPr>
          <w:lang w:val="hi_IN" w:bidi="hi_IN"/>
        </w:rPr>
        <w:t xml:space="preserve">यहाँ रुकें और समूह में </w:t>
      </w:r>
      <w:r>
        <w:rPr>
          <w:b/>
          <w:lang w:val="hi_IN" w:bidi="hi_IN"/>
        </w:rPr>
        <w:t>आधारों, फ्रेमों, छड़ों, खंभों</w:t>
      </w:r>
      <w:r>
        <w:rPr>
          <w:lang w:val="hi_IN" w:bidi="hi_IN"/>
        </w:rPr>
        <w:t xml:space="preserve">, और </w:t>
      </w:r>
      <w:r>
        <w:rPr>
          <w:lang w:val="hi_IN" w:bidi="hi_IN"/>
        </w:rPr>
        <w:t>तम्बू के आवरण की चार परतों</w:t>
      </w:r>
      <w:r>
        <w:rPr>
          <w:lang w:val="hi_IN" w:bidi="hi_IN"/>
        </w:rPr>
        <w:t xml:space="preserve"> की तस्वीरें देखें। इस ऑडियो को यहाँ रोकें।</w:t>
      </w:r>
    </w:p>
    <w:p>
      <w:pPr/>
      <w:r>
        <w:rPr>
          <w:lang w:val="hi_IN" w:bidi="hi_IN"/>
        </w:rPr>
      </w:r>
      <w:r>
        <w:rPr>
          <w:lang w:val="hi_IN" w:bidi="hi_IN"/>
        </w:rPr>
        <w:t>अगले भाग में, मूसा और लोगों ने साक्षी, यानी वाचा की व्यवस्था की पट्टियों को संदूक में रख दिया। "साक्षी" वे पत्थर की तख्तियों का अर्थ है जिनमें यहोवा के दस शब्द या आज्ञाएँ लिखी हुई हैं। ये दस शब्द वह वाचा हैं जो यहोवा ने अपने लोगों के साथ बाँधी थी। याद रखें कि यहोवा ने संदूक, उस पर लगे डंडे और प्रायश्चित का आवरण बनाने के बारे में सटीक निर्देश दिए; और मूसा और लोगों ने यह सब ठीक वैसे ही बनाया जैसा यहोवा ने उन्हें आज्ञा दी थी। उन्होंने संदूक और संदूक के डंडों को बबूल की लकड़ी से बनाया और उन्हें सोने से मढ़ा। उन्होंने प्रायश्चित का ढकना संदूक पर रखा, जो शुद्ध सोने से बनाया गया था। याद रखें कि यह प्रायश्चित का ढकना वह स्थान है जहाँ यहोवा ने कहा था कि वह मूसा से मिलेगा। मूसा और लोगों ने संदूक को निवासस्थान के अंदरूनी कमरे में रखा, जिसे परमपवित्र स्थान कहा जाता है, और उन्होंने संदूक को निवासस्थान के पवित्र स्थान से अलग रखने के लिए एक सुरक्षात्मक पर्दा टांग दिया। यह भाग भी इस वाक्यांश के साथ समाप्त होता है, "जैसा यहोवा ने मूसा को आज्ञा दी थी।" यह फिर से दिखाता है कि मूसा और लोगों ने संदूक को ठीक वैसे ही बनाया जैसा यहोवा ने उन्हें बनाने के लिए कहा था, और मूसा ने ये सभी काम ठीक वैसे ही किया जैसा यहोवा ने उसे करने के लिए कहा था।</w:t>
      </w:r>
    </w:p>
    <w:p>
      <w:pPr/>
      <w:r>
        <w:rPr>
          <w:lang w:val="hi_IN" w:bidi="hi_IN"/>
        </w:rPr>
      </w:r>
      <w:r>
        <w:rPr>
          <w:lang w:val="hi_IN" w:bidi="hi_IN"/>
        </w:rPr>
        <w:t xml:space="preserve">यहाँ रुकें और समूह में </w:t>
      </w:r>
      <w:r>
        <w:rPr>
          <w:lang w:val="hi_IN" w:bidi="hi_IN"/>
        </w:rPr>
        <w:t>संदूक</w:t>
      </w:r>
      <w:r>
        <w:rPr>
          <w:lang w:val="hi_IN" w:bidi="hi_IN"/>
        </w:rPr>
        <w:t xml:space="preserve">, </w:t>
      </w:r>
      <w:r>
        <w:rPr>
          <w:b/>
          <w:lang w:val="hi_IN" w:bidi="hi_IN"/>
        </w:rPr>
        <w:t>प्रायश्चित का ढकना</w:t>
      </w:r>
      <w:r>
        <w:rPr>
          <w:lang w:val="hi_IN" w:bidi="hi_IN"/>
        </w:rPr>
        <w:t xml:space="preserve"> और </w:t>
      </w:r>
      <w:r>
        <w:rPr>
          <w:lang w:val="hi_IN" w:bidi="hi_IN"/>
        </w:rPr>
        <w:t>सुरक्षात्मक परदा</w:t>
      </w:r>
      <w:r>
        <w:rPr>
          <w:lang w:val="hi_IN" w:bidi="hi_IN"/>
        </w:rPr>
        <w:t xml:space="preserve"> की तस्वीरें देखें। इस ऑडियो को यहाँ रोकें।</w:t>
      </w:r>
    </w:p>
    <w:p>
      <w:pPr/>
      <w:r>
        <w:rPr>
          <w:lang w:val="hi_IN" w:bidi="hi_IN"/>
        </w:rPr>
      </w:r>
      <w:r>
        <w:rPr>
          <w:lang w:val="hi_IN" w:bidi="hi_IN"/>
        </w:rPr>
        <w:t>इसके बाद, मूसा और लोगों ने सामान के तीन टुकड़े निवासस्थान के बाहरी कमरे में रख दिए जिसे पवित्र स्थान कहा जाता है। मूल भाषा में निवासस्थान को भी मिलापवाला तम्बू कहा जाता था। सबसे पहले, मूसा और लोगों ने पवित्र स्थान में, उस परदे के बाहर जो परम पवित्र स्थान को ढकता है, मेज़ को पवित्र तम्बू के उत्तरी भाग में रखा। हम पिछले भागों से जानते हैं कि मेज़ पर विशेष थालियाँ, बर्तन, कटोरे और घड़े भी थे, लेकिन इस भाग में इनका उल्लेख नहीं किया गया है। उन्होंने रोटी को मेज पर रखा, जो शायद इस्राएल के बारह गोत्रों का प्रतीक था, और इससे भी महत्वपूर्ण बात यह है कि इस्राएलियों के लिए परमेश्वर के निरंतर प्रावधान का प्रतीक था। फिर से, यह भाग उसी वाक्यांश के साथ समाप्त होता है, "जैसा यहोवा ने मूसा को आज्ञा दी," ताकि यह दिखाया जा सके कि मूसा ने मेज रखने और उस पर रोटी रखने के लिए यहोवा के निर्देशों का पालन किया था।</w:t>
      </w:r>
    </w:p>
    <w:p>
      <w:pPr/>
      <w:r>
        <w:rPr>
          <w:lang w:val="hi_IN" w:bidi="hi_IN"/>
        </w:rPr>
      </w:r>
      <w:r>
        <w:rPr>
          <w:lang w:val="hi_IN" w:bidi="hi_IN"/>
        </w:rPr>
        <w:t xml:space="preserve">यहाँ रुकें और समूह में </w:t>
      </w:r>
      <w:r>
        <w:rPr>
          <w:b/>
          <w:lang w:val="hi_IN" w:bidi="hi_IN"/>
        </w:rPr>
        <w:t>रोटी वाली मेज</w:t>
      </w:r>
      <w:r>
        <w:rPr>
          <w:lang w:val="hi_IN" w:bidi="hi_IN"/>
        </w:rPr>
        <w:t xml:space="preserve"> की एक तस्वीर देखें। इस ऑडियो को यहाँ रोकें।</w:t>
      </w:r>
    </w:p>
    <w:p>
      <w:pPr/>
      <w:r>
        <w:rPr>
          <w:lang w:val="hi_IN" w:bidi="hi_IN"/>
        </w:rPr>
      </w:r>
      <w:r>
        <w:rPr>
          <w:lang w:val="hi_IN" w:bidi="hi_IN"/>
        </w:rPr>
        <w:t>मूसा और लोगों ने निवासस्थान के पवित्र स्थान में सामान का जो दूसरा हिस्सा रखा, वह दीवट है। उन्होंने दीवट और सात सोने के तेल के दीपकों को ठीक वैसे ही रख दिया जैसा यहोवा ने उन्हें रखने के लिए कहा था। उन्होंने निवासस्थान के दक्षिण की ओर मेज़ के सामने दीवट को रखा, और उन्होंने दीवट पर कटोरों में सात तेल के दीपक रखे। दीपकों और दीवट के लिए विशेष तख्ते, बुझाने के यंत्र और सजावट की वस्तुएँ थीं। यह भाग भी इस वाक्यांश के साथ समाप्त होता है, "जैसा यहोवा ने मूसा को आज्ञा दी," ताकि यह दिखाया जा सके कि मूसा ने दीपकों और दीवट को सही स्थानों पर रखने के लिए यहोवा के निर्देशों का पालन किया था।</w:t>
      </w:r>
    </w:p>
    <w:p>
      <w:pPr/>
      <w:r>
        <w:rPr>
          <w:lang w:val="hi_IN" w:bidi="hi_IN"/>
        </w:rPr>
      </w:r>
      <w:r>
        <w:rPr>
          <w:lang w:val="hi_IN" w:bidi="hi_IN"/>
        </w:rPr>
        <w:t xml:space="preserve">यहाँ रुकें और समूह में </w:t>
      </w:r>
      <w:r>
        <w:rPr>
          <w:lang w:val="hi_IN" w:bidi="hi_IN"/>
        </w:rPr>
        <w:t>दीवट</w:t>
      </w:r>
      <w:r>
        <w:rPr>
          <w:lang w:val="hi_IN" w:bidi="hi_IN"/>
        </w:rPr>
        <w:t xml:space="preserve"> और </w:t>
      </w:r>
      <w:r>
        <w:rPr>
          <w:lang w:val="hi_IN" w:bidi="hi_IN"/>
        </w:rPr>
        <w:t>तेल के दीपकों</w:t>
      </w:r>
      <w:r>
        <w:rPr>
          <w:lang w:val="hi_IN" w:bidi="hi_IN"/>
        </w:rPr>
        <w:t xml:space="preserve"> की तस्वीरें देखें। इस ऑडियो को यहाँ रोकें।</w:t>
      </w:r>
    </w:p>
    <w:p>
      <w:pPr/>
      <w:r>
        <w:rPr>
          <w:lang w:val="hi_IN" w:bidi="hi_IN"/>
        </w:rPr>
      </w:r>
      <w:r>
        <w:rPr>
          <w:lang w:val="hi_IN" w:bidi="hi_IN"/>
        </w:rPr>
        <w:t xml:space="preserve">अन्त में, पवित्र स्थान में सामान का अंतिम हिस्सा धूप की वेदी है। मूसा और लोगों ने वेदी को बबूल की लकड़ी से बनाया और उसे सोने से मढ़ाया। उन्होंने इसे पवित्र स्थान में, परम पवित्र स्थान के परदे के सामने रखा। मूसा ने सोने की वेदी पर सुगंधित धूप जलाई, ठीक वैसे ही जैसे यहोवा ने मूसा को आज्ञा दी थी। धूप इस्राएलियों की उन प्रार्थनाओं का प्रतीक है जो यहोवा तक पहुँचती हैं। याद रखें कि यह पहली बार है जब किसी ने वेदी पर धूप जलाई। भविष्य में, हारून और याजक इस वेदी पर लगातार धूप जलाएँगे, लेकिन मूसा पहली बार धूप जलाता है, क्योंकि हारून और उसके पुत्रों की आधिकारिक तौर पर याजक के रूप में नियुक्ति होने से पहले मूसा यहोवा के याजक के रूप में कार्य कर रहा है। यह भाग इस वाक्यांश के साथ समाप्त होता है, "जैसा यहोवा ने मूसा को आज्ञा दी थी," ताकि यह दिखाया जा सके कि मूसा ने सोने की धूप-वेदी को स्थापित करने और उस पर धूप जलाने के संबंध में यहोवा के निर्देशों का पालन किया। </w:t>
      </w:r>
    </w:p>
    <w:p>
      <w:pPr/>
      <w:r>
        <w:rPr>
          <w:lang w:val="hi_IN" w:bidi="hi_IN"/>
        </w:rPr>
      </w:r>
      <w:r>
        <w:rPr>
          <w:lang w:val="hi_IN" w:bidi="hi_IN"/>
        </w:rPr>
        <w:t xml:space="preserve">यहाँ रुकें और समूह में </w:t>
      </w:r>
      <w:r>
        <w:rPr>
          <w:b/>
          <w:lang w:val="hi_IN" w:bidi="hi_IN"/>
        </w:rPr>
        <w:t>धूपवेदी</w:t>
      </w:r>
      <w:r>
        <w:rPr>
          <w:lang w:val="hi_IN" w:bidi="hi_IN"/>
        </w:rPr>
        <w:t xml:space="preserve"> की एक तस्वीर देखें। इस ऑडियो को यहाँ रोकें।</w:t>
      </w:r>
    </w:p>
    <w:p>
      <w:pPr/>
      <w:r>
        <w:rPr>
          <w:lang w:val="hi_IN" w:bidi="hi_IN"/>
        </w:rPr>
      </w:r>
      <w:r>
        <w:rPr>
          <w:lang w:val="hi_IN" w:bidi="hi_IN"/>
        </w:rPr>
        <w:t>अगले भाग में, मूसा और लोगों ने निवासस्थान के प्रवेश द्वार पर परदा रखा। यह परदा पवित्र स्थान को बाहरी भाग से अलग करता है। फिर उन्होंने होमबलि की वेदी को निवासस्थान के सामने रख दिया। शायद उन्होंने इस समय पीतल से बने सभी बर्तन, तवा, कांटे, फावड़े और अन्य सामान वेदी पर रख दिए थे, हालाँकि इन वस्तुओं को इस भाग में शामिल नहीं किया गया है। इस विशेष दिन पर, मूसा वेदी पर पहली होमबलि और अन्नबलि चढ़ाता है। याद रखें कि लोग इस वेदी पर यहोवा को चढ़ाने के लिए पशु बलिदान चढ़ाते थे। याजक ने पशु की बलि दी और लोगों के पापों के प्रायश्चित के रूप में वेदी पर बलिदान चढ़ाया। उन्होंने इस वेदी पर अन्नबलि भी चढ़ाई। फिर से, यह भाग इस वाक्यांश के साथ समाप्त होता है, "जैसे यहोवा ने मूसा को आज्ञा दी," ताकि यह दिखाया जा सके कि मूसा ने ठीक वही किया जो यहोवा ने उसे कहा था, अर्थात् परदा रखने और होमबलि की वेदी पर बलिदान को जलाने के लिए।</w:t>
      </w:r>
    </w:p>
    <w:p>
      <w:pPr/>
      <w:r>
        <w:rPr>
          <w:lang w:val="hi_IN" w:bidi="hi_IN"/>
        </w:rPr>
      </w:r>
      <w:r>
        <w:rPr>
          <w:lang w:val="hi_IN" w:bidi="hi_IN"/>
        </w:rPr>
        <w:t xml:space="preserve">यहाँ रुकें और समूह में </w:t>
      </w:r>
      <w:r>
        <w:rPr>
          <w:lang w:val="hi_IN" w:bidi="hi_IN"/>
        </w:rPr>
        <w:t>निवासस्थान के प्रवेश द्वार पर परदे</w:t>
      </w:r>
      <w:r>
        <w:rPr>
          <w:lang w:val="hi_IN" w:bidi="hi_IN"/>
        </w:rPr>
        <w:t xml:space="preserve"> और </w:t>
      </w:r>
      <w:r>
        <w:rPr>
          <w:lang w:val="hi_IN" w:bidi="hi_IN"/>
        </w:rPr>
        <w:t>होमबलि की वेदी</w:t>
      </w:r>
      <w:r>
        <w:rPr>
          <w:lang w:val="hi_IN" w:bidi="hi_IN"/>
        </w:rPr>
        <w:t xml:space="preserve"> की तस्वीरें देखें। इस ऑडियो को यहाँ रोकें।</w:t>
      </w:r>
    </w:p>
    <w:p>
      <w:pPr/>
      <w:r>
        <w:rPr>
          <w:lang w:val="hi_IN" w:bidi="hi_IN"/>
        </w:rPr>
      </w:r>
      <w:r>
        <w:rPr>
          <w:lang w:val="hi_IN" w:bidi="hi_IN"/>
        </w:rPr>
        <w:t>अंत में, मूसा और लोगों ने धोने के लिए हौदी को निवासस्थान और वेदी के बीच रखा। उस हौदी में धोने के लिए पानी था। भविष्य में, मूसा, हारून और हारून के पुत्रों ने हर बार जब वे निवासस्थान में प्रवेश किया और हर बार जब वे होमबलि की वेदी के पास आते थे, तो पीतल के हौदी में रखे पानी से अपने हाथ और पैर धोए। उन्होंने उस हौदी और उसके पाए को ठीक वैसे ही रखा, जैसा यहोवा ने मूसा को आज्ञा दी थी; और यह भाग भी इसी वाक्यांश के साथ समाप्त होता है—"ठीक वैसे ही, जैसा यहोवा ने मूसा को आज्ञा दी थी"—ताकि यह दर्शाया जा सके कि उन्होंने हर काम ठीक वैसे ही किया, जैसा यहोवा ने उसे आज्ञा दी थी।</w:t>
      </w:r>
    </w:p>
    <w:p>
      <w:pPr/>
      <w:r>
        <w:rPr>
          <w:lang w:val="hi_IN" w:bidi="hi_IN"/>
        </w:rPr>
      </w:r>
      <w:r>
        <w:rPr>
          <w:lang w:val="hi_IN" w:bidi="hi_IN"/>
        </w:rPr>
        <w:t xml:space="preserve">यहाँ रुकें और समूह में </w:t>
      </w:r>
      <w:r>
        <w:rPr>
          <w:lang w:val="hi_IN" w:bidi="hi_IN"/>
        </w:rPr>
        <w:t>हौदी</w:t>
      </w:r>
      <w:r>
        <w:rPr>
          <w:lang w:val="hi_IN" w:bidi="hi_IN"/>
        </w:rPr>
        <w:t xml:space="preserve"> की तस्वीरें देखें। इस ऑडियो को यहाँ रोकें।</w:t>
      </w:r>
    </w:p>
    <w:p>
      <w:pPr/>
      <w:r>
        <w:rPr>
          <w:lang w:val="hi_IN" w:bidi="hi_IN"/>
        </w:rPr>
      </w:r>
      <w:r>
        <w:rPr>
          <w:lang w:val="hi_IN" w:bidi="hi_IN"/>
        </w:rPr>
        <w:t>मूसा द्वारा खड़ा किए गए निवासस्थान का अंतिम भाग निवासस्थान के चारों ओर का आँगन और वेदी थे। आँगन निवासस्थान और वेदी के चारों ओर खुला स्थान था। आँगन के चारों ओर परदे थे, और परदे पीतल के आधारों और खंभों से स्थिर थे। मूसा ने आँगन को ठीक वैसे ही तैयार किया जैसा यहोवा ने उसे आज्ञा दी थी, और फिर मूसा ने आँगन के द्वार पर परदा लगा दिया। यह भाग यह कहकर समाप्त होता है कि मूसा ने काम पूरा कर लिया; इसका अर्थ यह है कि मूसा और सभी लोगों ने निवासस्थान को स्थापित करने का काम पूरा कर लिया।</w:t>
      </w:r>
    </w:p>
    <w:p>
      <w:pPr/>
      <w:r>
        <w:rPr>
          <w:lang w:val="hi_IN" w:bidi="hi_IN"/>
        </w:rPr>
      </w:r>
      <w:r>
        <w:rPr>
          <w:lang w:val="hi_IN" w:bidi="hi_IN"/>
        </w:rPr>
        <w:t xml:space="preserve">यहाँ रुकें और समूह में </w:t>
      </w:r>
      <w:r>
        <w:rPr>
          <w:lang w:val="hi_IN" w:bidi="hi_IN"/>
        </w:rPr>
        <w:t>आँगन</w:t>
      </w:r>
      <w:r>
        <w:rPr>
          <w:lang w:val="hi_IN" w:bidi="hi_IN"/>
        </w:rPr>
        <w:t xml:space="preserve"> और </w:t>
      </w:r>
      <w:r>
        <w:rPr>
          <w:b/>
          <w:lang w:val="hi_IN" w:bidi="hi_IN"/>
        </w:rPr>
        <w:t>आँगन के द्वार पर परदे</w:t>
      </w:r>
      <w:r>
        <w:rPr>
          <w:lang w:val="hi_IN" w:bidi="hi_IN"/>
        </w:rPr>
        <w:t xml:space="preserve"> की तस्वीरें देखें।</w:t>
      </w:r>
      <w:r>
        <w:rPr>
          <w:lang w:val="hi_IN" w:bidi="hi_IN"/>
        </w:rPr>
      </w:r>
    </w:p>
    <w:p>
      <w:pPr>
        <w:pStyle w:val="Heading3"/>
      </w:pPr>
      <w:r>
        <w:rPr>
          <w:lang w:val="hi_IN" w:bidi="hi_IN"/>
        </w:rPr>
        <w:t>घटनाओं को समझाना</w:t>
      </w:r>
    </w:p>
    <w:p>
      <w:pPr/>
      <w:r>
        <w:rPr>
          <w:lang w:val="hi_IN" w:bidi="hi_IN"/>
        </w:rPr>
      </w:r>
      <w:r>
        <w:rPr>
          <w:lang w:val="hi_IN" w:bidi="hi_IN"/>
        </w:rPr>
        <w:t>निर्गमन 40:16–33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समझने की कल्पना करेगा।</w:t>
      </w:r>
    </w:p>
    <w:p>
      <w:pPr/>
      <w:r>
        <w:rPr>
          <w:lang w:val="hi_IN" w:bidi="hi_IN"/>
        </w:rPr>
      </w:r>
      <w:r>
        <w:rPr>
          <w:lang w:val="hi_IN" w:bidi="hi_IN"/>
        </w:rPr>
        <w:t>इस भाग में 6 दृश्य हैं।</w:t>
      </w:r>
    </w:p>
    <w:p>
      <w:pPr/>
      <w:r>
        <w:rPr>
          <w:lang w:val="hi_IN" w:bidi="hi_IN"/>
        </w:rPr>
      </w:r>
      <w:r>
        <w:rPr>
          <w:b/>
          <w:lang w:val="hi_IN" w:bidi="hi_IN"/>
        </w:rPr>
        <w:t>पहले दृश्य में:</w:t>
      </w:r>
      <w:r>
        <w:rPr>
          <w:lang w:val="hi_IN" w:bidi="hi_IN"/>
        </w:rPr>
        <w:t xml:space="preserve"> यह इस बात का सारांश है कि मूसा और लोगों ने निवास को कैसे स्थापित किया और उन्होंने निवास कब स्थापित किया।</w:t>
      </w:r>
    </w:p>
    <w:p>
      <w:pPr/>
      <w:r>
        <w:rPr>
          <w:lang w:val="hi_IN" w:bidi="hi_IN"/>
        </w:rPr>
      </w:r>
      <w:r>
        <w:rPr>
          <w:b/>
          <w:lang w:val="hi_IN" w:bidi="hi_IN"/>
        </w:rPr>
        <w:t>दूसरे दृश्य में:</w:t>
      </w:r>
      <w:r>
        <w:rPr>
          <w:lang w:val="hi_IN" w:bidi="hi_IN"/>
        </w:rPr>
        <w:t xml:space="preserve"> मूसा और लोगों ने निवास के आधार, फ्रेम, छड़ें, खंभे और आवरण को ठीक वैसे ही स्थापित किया, जैसा यहोवा ने मूसा को आज्ञा दी थी।</w:t>
      </w:r>
    </w:p>
    <w:p>
      <w:pPr/>
      <w:r>
        <w:rPr>
          <w:lang w:val="hi_IN" w:bidi="hi_IN"/>
        </w:rPr>
      </w:r>
      <w:r>
        <w:rPr>
          <w:b/>
          <w:lang w:val="hi_IN" w:bidi="hi_IN"/>
        </w:rPr>
        <w:t>तीसरे दृश्य में:</w:t>
      </w:r>
      <w:r>
        <w:rPr>
          <w:lang w:val="hi_IN" w:bidi="hi_IN"/>
        </w:rPr>
        <w:t xml:space="preserve"> मूसा और लोगों ने निवास के परम पवित्र स्थान में संदूक और संदूक को साक्षी को ठीक वैसे ही स्थापित किया जैसे यहोवा ने मूसा को आज्ञा दी थी।</w:t>
      </w:r>
    </w:p>
    <w:p>
      <w:pPr/>
      <w:r>
        <w:rPr>
          <w:lang w:val="hi_IN" w:bidi="hi_IN"/>
        </w:rPr>
      </w:r>
      <w:r>
        <w:rPr>
          <w:b/>
          <w:lang w:val="hi_IN" w:bidi="hi_IN"/>
        </w:rPr>
        <w:t>चौथे दृश्य में:</w:t>
      </w:r>
      <w:r>
        <w:rPr>
          <w:lang w:val="hi_IN" w:bidi="hi_IN"/>
        </w:rPr>
        <w:t xml:space="preserve"> मूसा और लोगों ने निवास के पवित्र स्थान में तीन वस्तुएँ स्थापित कीं, ठीक वैसे ही जैसा यहोवा ने मूसा को आज्ञा दी थी।</w:t>
      </w:r>
    </w:p>
    <w:p>
      <w:pPr/>
      <w:r>
        <w:rPr>
          <w:lang w:val="hi_IN" w:bidi="hi_IN"/>
        </w:rPr>
      </w:r>
      <w:r>
        <w:rPr>
          <w:b/>
          <w:lang w:val="hi_IN" w:bidi="hi_IN"/>
        </w:rPr>
        <w:t>पाँचवें दृश्य में:</w:t>
      </w:r>
      <w:r>
        <w:rPr>
          <w:lang w:val="hi_IN" w:bidi="hi_IN"/>
        </w:rPr>
        <w:t xml:space="preserve"> मूसा और लोगों ने परदा, होमबलि की वेदी और हौदी को निवास के बाहर ठीक वैसे ही स्थापित किया, जैसा यहोवा ने मूसा को आज्ञा दी थी।</w:t>
      </w:r>
    </w:p>
    <w:p>
      <w:pPr/>
      <w:r>
        <w:rPr>
          <w:lang w:val="hi_IN" w:bidi="hi_IN"/>
        </w:rPr>
      </w:r>
      <w:r>
        <w:rPr>
          <w:b/>
          <w:lang w:val="hi_IN" w:bidi="hi_IN"/>
        </w:rPr>
        <w:t>छठे दृश्य में:</w:t>
      </w:r>
      <w:r>
        <w:rPr>
          <w:lang w:val="hi_IN" w:bidi="hi_IN"/>
        </w:rPr>
        <w:t xml:space="preserve"> मूसा और लोगों ने निवास के चारों ओर बाहरी आँगन और निवास के द्वार पर परदा लगाया, ठीक वैसे ही जैसा यहोवा ने मूसा को आज्ञा दी थी।</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और हारून के पुत्र</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इस भाग में, याद रखें कि यहोवा ने मूसा को निवास के प्रत्येक हिस्से को कैसे बनाया जाए, इस बारे में निर्देश दिए। यहोवा ने निवास के प्रत्येक भाग के लिए उपयोग की जाने वाली सामग्री और उन्हें बनाने के तरीके के बारे में विशेष आवश्यकताएँ बताईं। याद रखें कि यह भाग, और इसके बाद आने वाला भाग—ये दोनों मिलकर—निर्गमन की पूरी पुस्तक का सबसे महत्वपूर्ण भाग बनाते हैं। मूसा ने सीनै पर्वत पर यहोवा के निर्देशों को सुना, और फिर लोगों ने निवास बनाने के निर्देशों का पालन किया। अब, आखिरकार वह दिन आ गया है जब निवास के सभी हिस्सों को पहली बार इकट्ठा किया जाना है।</w:t>
      </w:r>
    </w:p>
    <w:p>
      <w:pPr/>
      <w:r>
        <w:rPr>
          <w:lang w:val="hi_IN" w:bidi="hi_IN"/>
        </w:rPr>
      </w:r>
      <w:r>
        <w:rPr>
          <w:lang w:val="hi_IN" w:bidi="hi_IN"/>
        </w:rPr>
        <w:t xml:space="preserve">यहाँ रुकें और, यदि आवश्यक हो, तो एक समूह के रूप में फिर से </w:t>
      </w:r>
      <w:r>
        <w:rPr>
          <w:b/>
          <w:lang w:val="hi_IN" w:bidi="hi_IN"/>
        </w:rPr>
        <w:t>निवास</w:t>
      </w:r>
      <w:r>
        <w:rPr>
          <w:lang w:val="hi_IN" w:bidi="hi_IN"/>
        </w:rPr>
        <w:t xml:space="preserve"> के चित्र को देखें। इस ऑडियो को यहाँ रोकें।</w:t>
      </w:r>
    </w:p>
    <w:p>
      <w:pPr/>
      <w:r>
        <w:rPr>
          <w:lang w:val="hi_IN" w:bidi="hi_IN"/>
        </w:rPr>
      </w:r>
      <w:r>
        <w:rPr>
          <w:lang w:val="hi_IN" w:bidi="hi_IN"/>
        </w:rPr>
        <w:t>साथ ही, यह भी याद रखें कि यह ज़रूरी नहीं है कि इस्राएली हर बार इसी क्रम में निवास खड़ा करते हों—हो सकता है कि दूसरी बार, लोगों के समूह एक ही समय पर निवास के अलग-अलग हिस्सों पर काम करते हों। इस भाग से ऐसा प्रतीत होता है कि मूसा और लोगों ने स्वयं ही तंबू खड़ा किया, और फिर उन्होंने तंबू के सबसे भीतरी भाग से शुरुआत की और बाहर की ओर काम करते हुए आगे बढ़े।</w:t>
      </w:r>
    </w:p>
    <w:p>
      <w:pPr/>
      <w:r>
        <w:rPr>
          <w:lang w:val="hi_IN" w:bidi="hi_IN"/>
        </w:rPr>
      </w:r>
      <w:r>
        <w:rPr>
          <w:lang w:val="hi_IN" w:bidi="hi_IN"/>
        </w:rPr>
        <w:t>पहले दृश्य में, याद रखें कि "मूसा ने सब कुछ ठीक वैसे ही किया जैसा यहोवा ने उसे आज्ञा दी थी" इस पूरे भाग का विषय है। कुछ अनुवादों में इस सारांश कथन को पिछले भाग के साथ शामिल किया गया है, लेकिन अधिकांश लोग सोचते हैं कि यह इस वर्तमान भाग से जुड़ा है। याद रखें कि निवास के प्रत्येक हिस्से के सभी विवरण यहाँ दोहराए नहीं गए हैं—इस भाग का सबसे महत्वपूर्ण हिस्सा यह देखना है कि मूसा और लोगों ने सब कुछ ठीक वैसे ही किया जैसा यहोवा ने उन्हें आज्ञा दी थी।</w:t>
      </w:r>
    </w:p>
    <w:p>
      <w:pPr/>
      <w:r>
        <w:rPr>
          <w:lang w:val="hi_IN" w:bidi="hi_IN"/>
        </w:rPr>
      </w:r>
      <w:r>
        <w:rPr>
          <w:lang w:val="hi_IN" w:bidi="hi_IN"/>
        </w:rPr>
        <w:t>इस भाग में, मूसा और लोगों द्वारा तंबू के सातों हिस्सों को एक-एक करके जोड़ लेने के बाद, यह कथन—"जैसा यहोवा ने उसे आज्ञा दी थी"—सात बार दोहराया गया है। यह एक महत्वपूर्ण वाक्यांश है क्योंकि यह दिखाता है कि मूसा ने निवास के प्रत्येक हिस्से को बनाने के लिए यहोवा के निर्देशों का पालन किया।</w:t>
      </w:r>
    </w:p>
    <w:p>
      <w:pPr/>
      <w:r>
        <w:rPr>
          <w:lang w:val="hi_IN" w:bidi="hi_IN"/>
        </w:rPr>
      </w:r>
      <w:r>
        <w:rPr>
          <w:lang w:val="hi_IN" w:bidi="hi_IN"/>
        </w:rPr>
        <w:t>यहाँ रुकें और समूह में इस प्रश्न पर चर्चा करें: किसी ऐसे समय की कहानी सुनाएँ जब आपने या आपके किसी परिचित ने कोई चीज़ जोड़ी हो, या ऐसे निर्देश दिए हों जिनमें कई चरण शामिल थे। आप कहानी को कैसे बताते हैं? क्या आप निर्देशों के चरणों को बताते समय कुछ वाक्यांशों को दोहराते हैं? इस ऑडियो को यहाँ रोकें।</w:t>
      </w:r>
    </w:p>
    <w:p>
      <w:pPr/>
      <w:r>
        <w:rPr>
          <w:lang w:val="hi_IN" w:bidi="hi_IN"/>
        </w:rPr>
      </w:r>
      <w:r>
        <w:rPr>
          <w:lang w:val="hi_IN" w:bidi="hi_IN"/>
        </w:rPr>
        <w:t>यह भी याद रखें कि यह भाग इस्राएलियों के मिस्र से निकलने के बाद दूसरे वर्ष के पहले महीने के पहले दिन की है। याद रखें कि तंबू के अलग-अलग हिस्से शायद इस दिन से पहले ही तैयार हो चुके थे, और उन्होंने तंबू को पहली बार जोड़ने के लिए नए साल के इस खास पहले दिन का इंतज़ार किया।</w:t>
      </w:r>
    </w:p>
    <w:p>
      <w:pPr/>
      <w:r>
        <w:rPr>
          <w:lang w:val="hi_IN" w:bidi="hi_IN"/>
        </w:rPr>
      </w:r>
      <w:r>
        <w:rPr>
          <w:lang w:val="hi_IN" w:bidi="hi_IN"/>
        </w:rPr>
        <w:t>दूसरे दृश्य में, याद रखें कि मूसा और लोगों ने निवास के आधार, फ्रेम, छड़ें, खंभे और आवरण को स्थापित किया। याद रखें कि उन्होंने यह कैसे किया, इस बारे में सभी विवरण यहाँ शामिल नहीं हैं, लेकिन दृश्य इस याद के साथ समाप्त होता है कि मूसा ने सब कुछ "वैसे ही किया जैसा यहोवा ने मूसा को आज्ञा दी थी।"</w:t>
      </w:r>
    </w:p>
    <w:p>
      <w:pPr/>
      <w:r>
        <w:rPr>
          <w:lang w:val="hi_IN" w:bidi="hi_IN"/>
        </w:rPr>
      </w:r>
      <w:r>
        <w:rPr>
          <w:lang w:val="hi_IN" w:bidi="hi_IN"/>
        </w:rPr>
        <w:t xml:space="preserve">यहाँ रुकें और यदि आवश्यकता हो, तो </w:t>
      </w:r>
      <w:r>
        <w:rPr>
          <w:b/>
          <w:lang w:val="hi_IN" w:bidi="hi_IN"/>
        </w:rPr>
        <w:t>आधारों, फ्रेमों, छड़ों और खंभों</w:t>
      </w:r>
      <w:r>
        <w:rPr>
          <w:lang w:val="hi_IN" w:bidi="hi_IN"/>
        </w:rPr>
        <w:t xml:space="preserve"> की तस्वीरें फिर से समूह में देखें। इस ऑडियो को यहाँ रोकें।</w:t>
      </w:r>
    </w:p>
    <w:p>
      <w:pPr/>
      <w:r>
        <w:rPr>
          <w:lang w:val="hi_IN" w:bidi="hi_IN"/>
        </w:rPr>
      </w:r>
      <w:r>
        <w:rPr>
          <w:lang w:val="hi_IN" w:bidi="hi_IN"/>
        </w:rPr>
        <w:t>तीसरे दृश्य में, याद रखें कि यह उस चीज़ के बारे में है जिसे मूसा ने तंबू के परम पवित्र स्थान के भीतर रखा था। मूसा ने संदूक ठीक वैसा ही बनाया जैसा यहोवा ने उन्हें आज्ञा दी थी, और उसने संदूक में साक्षी रखी और संदूक पर डंडे लगाए। उसने प्रायश्चित का ढकना संदूक के ऊपर रखा। याद रखें कि लोगों ने निवास कैसे स्थापित किया। सबसे पहले, उन्होंने चाँदी के आधार ज़मीन पर रखे, और फिर उन्होंने बबूल की लकड़ी के ढाँचे उन चाँदी के आधारों में लगा दिए। उन्होंने उन छड़ों और खंभों को जोड़ा, जो निवास के ढांचे को एक साथ थामे रखते हैं। फिर उन्होंने निवास के ऊपर तंबू का आवरण फैला दिया, जिसमें परदों की चार परतें थीं। याद रखें कि मूसा और लोगों ने परम पवित्र स्थान को निवास के बाकी हिस्सों से अलग करने के लिए सुरक्षात्मक परदा भी लटकाया। यह याद रखना महत्वपूर्ण है कि यह दृश्य भी उसी वाक्यांश के साथ समाप्त होता है, "जैसा यहोवा ने मूसा को आज्ञा दी थी," ताकि इस बात पर जोर दिया जा सके कि मूसा ने यहोवा के सभी निर्देशों का पालन किया।</w:t>
      </w:r>
    </w:p>
    <w:p>
      <w:pPr/>
      <w:r>
        <w:rPr>
          <w:lang w:val="hi_IN" w:bidi="hi_IN"/>
        </w:rPr>
      </w:r>
      <w:r>
        <w:rPr>
          <w:lang w:val="hi_IN" w:bidi="hi_IN"/>
        </w:rPr>
        <w:t xml:space="preserve">यहाँ रुकें और यदि आवश्यक हो, तो समूह में फिर से </w:t>
      </w:r>
      <w:r>
        <w:rPr>
          <w:lang w:val="hi_IN" w:bidi="hi_IN"/>
        </w:rPr>
        <w:t>संदूक</w:t>
      </w:r>
      <w:r>
        <w:rPr>
          <w:lang w:val="hi_IN" w:bidi="hi_IN"/>
        </w:rPr>
        <w:t xml:space="preserve">, </w:t>
      </w:r>
      <w:r>
        <w:rPr>
          <w:b/>
          <w:lang w:val="hi_IN" w:bidi="hi_IN"/>
        </w:rPr>
        <w:t>प्रायश्चित के ढकने</w:t>
      </w:r>
      <w:r>
        <w:rPr>
          <w:lang w:val="hi_IN" w:bidi="hi_IN"/>
        </w:rPr>
        <w:t xml:space="preserve"> और </w:t>
      </w:r>
      <w:r>
        <w:rPr>
          <w:b/>
          <w:lang w:val="hi_IN" w:bidi="hi_IN"/>
        </w:rPr>
        <w:t>सुरक्षात्मक परदे</w:t>
      </w:r>
      <w:r>
        <w:rPr>
          <w:lang w:val="hi_IN" w:bidi="hi_IN"/>
        </w:rPr>
        <w:t xml:space="preserve"> की तस्वीरें देखें। इस ऑडियो को यहाँ रोकें।</w:t>
      </w:r>
    </w:p>
    <w:p>
      <w:pPr/>
      <w:r>
        <w:rPr>
          <w:lang w:val="hi_IN" w:bidi="hi_IN"/>
        </w:rPr>
      </w:r>
      <w:r>
        <w:rPr>
          <w:lang w:val="hi_IN" w:bidi="hi_IN"/>
        </w:rPr>
        <w:t>चौथे दृश्य में, याद रखें कि मूसा और लोगों ने वे तीनों सामान बनाए, जिन्हें यहोवा ने उन्हें निवास के पवित्र स्थान में रखने का निर्देश दिया था। सामान के तीन हिस्से ये हैं: वह मेज़ जिस पर रोटी रखी है, दीपक और दीवट, और धूप जलाने की वेदी। याद रखें कि मूसा और लोगों ने इन सभी चीजों को "वैसे ही रखा या स्थापित किया, जैसा यहोवा ने मूसा को आज्ञा दी थी।" इस दृश्य में यही वाक्यांश तीन बार दिखाई देता है। मूसा द्वारा तंबू के पवित्र स्थान में सामान के हर एक हिस्से को रखने के बाद, यह कहा गया है कि मूसा ने ऐसा "ठीक वैसे ही किया, जैसा यहोवा ने मूसा को आज्ञा दी थी।" उत्तर और दक्षिण का उपयोग यह दिखाने के लिए किया जाता है कि कमरे के किस ओर सामान लगाया जाना है। मूसा और लोगों ने रोटी वाली मेज़ को उत्तर दिशा में रखा। उन्होंने दीवट को दक्षिणी तरफ रखा, जिसका अर्थ है कि वह कमरे में उस मेज़ के ठीक विपरीत दिशा में थी, जिस पर रोटियाँ रखी थीं।</w:t>
      </w:r>
    </w:p>
    <w:p>
      <w:pPr/>
      <w:r>
        <w:rPr>
          <w:lang w:val="hi_IN" w:bidi="hi_IN"/>
        </w:rPr>
      </w:r>
      <w:r>
        <w:rPr>
          <w:lang w:val="hi_IN" w:bidi="hi_IN"/>
        </w:rPr>
        <w:t xml:space="preserve">यहाँ रुकें और यदि आवश्यकता हो तो समूह में </w:t>
      </w:r>
      <w:r>
        <w:rPr>
          <w:b/>
          <w:lang w:val="hi_IN" w:bidi="hi_IN"/>
        </w:rPr>
        <w:t>रोटी वाली मेज़,</w:t>
      </w:r>
      <w:r>
        <w:rPr>
          <w:lang w:val="hi_IN" w:bidi="hi_IN"/>
        </w:rPr>
        <w:t xml:space="preserve"> </w:t>
      </w:r>
      <w:r>
        <w:rPr>
          <w:lang w:val="hi_IN" w:bidi="hi_IN"/>
        </w:rPr>
        <w:t>दीवट</w:t>
      </w:r>
      <w:r>
        <w:rPr>
          <w:lang w:val="hi_IN" w:bidi="hi_IN"/>
        </w:rPr>
        <w:t xml:space="preserve"> और </w:t>
      </w:r>
      <w:r>
        <w:rPr>
          <w:lang w:val="hi_IN" w:bidi="hi_IN"/>
        </w:rPr>
        <w:t>तेल के दीपकों</w:t>
      </w:r>
      <w:r>
        <w:rPr>
          <w:lang w:val="hi_IN" w:bidi="hi_IN"/>
        </w:rPr>
        <w:t xml:space="preserve"> और </w:t>
      </w:r>
      <w:r>
        <w:rPr>
          <w:b/>
          <w:lang w:val="hi_IN" w:bidi="hi_IN"/>
        </w:rPr>
        <w:t>धूप की वेदी</w:t>
      </w:r>
      <w:r>
        <w:rPr>
          <w:lang w:val="hi_IN" w:bidi="hi_IN"/>
        </w:rPr>
        <w:t xml:space="preserve"> की तस्वीरें फिर से देखें। इस ऑडियो को यहाँ रोकें।</w:t>
      </w:r>
    </w:p>
    <w:p>
      <w:pPr/>
      <w:r>
        <w:rPr>
          <w:lang w:val="hi_IN" w:bidi="hi_IN"/>
        </w:rPr>
      </w:r>
      <w:r>
        <w:rPr>
          <w:lang w:val="hi_IN" w:bidi="hi_IN"/>
        </w:rPr>
        <w:t>पाँचवें दृश्य में, मूसा और लोगों ने निवास के उन हिस्सों को स्थापित किया जो आँगन में हैं। याद रखें कि इसमें निवास के प्रवेश द्वार पर परदा, निवास के सामने होमबलि की वेदी और धोने के लिए हौदी शामिल हैं। याद रखें कि धोने के लिए पीतल की हौदी मूसा, हारून और हारून के पुत्रों के लिए है, ताकि वे यहोवा के निवास में या होमबलि की वेदी पर सेवा करने से पहले अपने हाथ और पैर धोएँ। याद रखें कि मूसा द्वारा होमबलि के लिए परदा और वेदी लगाने के बाद और धोने के लिए हौदी रखने के बाद यह वाक्यांश, "जैसा यहोवा ने मूसा को आज्ञा दी थी," फिर से दोहराया जाता है। याद रखें कि इस भाग में यह वाक्यांश—"जैसा यहोवा ने मूसा को आज्ञा दी"—सातवीं और अंतिम बार दोहराया गया है।</w:t>
      </w:r>
    </w:p>
    <w:p>
      <w:pPr/>
      <w:r>
        <w:rPr>
          <w:lang w:val="hi_IN" w:bidi="hi_IN"/>
        </w:rPr>
      </w:r>
      <w:r>
        <w:rPr>
          <w:lang w:val="hi_IN" w:bidi="hi_IN"/>
        </w:rPr>
        <w:t xml:space="preserve">यहाँ रुकें और यदि आवश्यकता हो तो समूह में, </w:t>
      </w:r>
      <w:r>
        <w:rPr>
          <w:lang w:val="hi_IN" w:bidi="hi_IN"/>
        </w:rPr>
        <w:t>निवास के प्रवेश द्वार पर परदे</w:t>
      </w:r>
      <w:r>
        <w:rPr>
          <w:lang w:val="hi_IN" w:bidi="hi_IN"/>
        </w:rPr>
        <w:t xml:space="preserve">, </w:t>
      </w:r>
      <w:r>
        <w:rPr>
          <w:lang w:val="hi_IN" w:bidi="hi_IN"/>
        </w:rPr>
        <w:t>होमबलि की वेदी</w:t>
      </w:r>
      <w:r>
        <w:rPr>
          <w:lang w:val="hi_IN" w:bidi="hi_IN"/>
        </w:rPr>
        <w:t xml:space="preserve"> और </w:t>
      </w:r>
      <w:r>
        <w:rPr>
          <w:lang w:val="hi_IN" w:bidi="hi_IN"/>
        </w:rPr>
        <w:t>धोने के लिए हौदी</w:t>
      </w:r>
      <w:r>
        <w:rPr>
          <w:lang w:val="hi_IN" w:bidi="hi_IN"/>
        </w:rPr>
        <w:t xml:space="preserve"> की तस्वीरें फिर से देखें। इस ऑडियो को यहाँ रोकें।</w:t>
      </w:r>
    </w:p>
    <w:p>
      <w:pPr/>
      <w:r>
        <w:rPr>
          <w:lang w:val="hi_IN" w:bidi="hi_IN"/>
        </w:rPr>
      </w:r>
      <w:r>
        <w:rPr>
          <w:lang w:val="hi_IN" w:bidi="hi_IN"/>
        </w:rPr>
        <w:t>छठे दृश्य में, याद रखें कि मूसा और लोगों ने निवास के अंतिम हिस्से स्थापित किए। याद रखें कि उन्होंने जो अंतिम हिस्सा स्थापित किया वह आँगन और आँगन के द्वार पर परदा था। साथ ही, यह भी याद रखें कि यह ज़रूरी नहीं है कि इस्राएली हर बार इसी क्रम में निवास खड़ा करते हों—हो सकता है कि अन्य समयों पर, लोगों के समूह एक ही समय पर निवास के अलग-अलग हिस्सों पर काम करते हों। यह भी याद रखें कि भले ही यह कहा गया है कि मूसा ने काम पूरा कर लिया, फिर भी अन्य लोगों ने निवास स्थापित करने का काम करने में निश्चित रूप से मूसा की मदद की।</w:t>
      </w:r>
    </w:p>
    <w:p>
      <w:pPr/>
      <w:r>
        <w:rPr>
          <w:lang w:val="hi_IN" w:bidi="hi_IN"/>
        </w:rPr>
      </w:r>
      <w:r>
        <w:rPr>
          <w:lang w:val="hi_IN" w:bidi="hi_IN"/>
        </w:rPr>
        <w:t xml:space="preserve">यहाँ रुकें और, यदि आवश्यक हो, तो एक समूह के रूप में </w:t>
      </w:r>
      <w:r>
        <w:rPr>
          <w:lang w:val="hi_IN" w:bidi="hi_IN"/>
        </w:rPr>
        <w:t>आँगन</w:t>
      </w:r>
      <w:r>
        <w:rPr>
          <w:lang w:val="hi_IN" w:bidi="hi_IN"/>
        </w:rPr>
        <w:t xml:space="preserve"> तथा </w:t>
      </w:r>
      <w:r>
        <w:rPr>
          <w:b/>
          <w:lang w:val="hi_IN" w:bidi="hi_IN"/>
        </w:rPr>
        <w:t>आँगन के द्वार पर लगे परदे</w:t>
      </w:r>
      <w:r>
        <w:rPr>
          <w:lang w:val="hi_IN" w:bidi="hi_IN"/>
        </w:rPr>
        <w:t xml:space="preserve"> के चित्रों को फिर से देखें। इस ऑडियो को यहाँ रोकें।</w:t>
      </w:r>
    </w:p>
    <w:p>
      <w:pPr/>
      <w:r>
        <w:rPr>
          <w:lang w:val="hi_IN" w:bidi="hi_IN"/>
        </w:rPr>
      </w:r>
      <w:r>
        <w:rPr>
          <w:lang w:val="hi_IN" w:bidi="hi_IN"/>
        </w:rPr>
        <w:t xml:space="preserve">इसके अलावा, यहाँ रुकें और समूह में एक चित्र देखें कि </w:t>
      </w:r>
      <w:r>
        <w:rPr>
          <w:lang w:val="hi_IN" w:bidi="hi_IN"/>
        </w:rPr>
        <w:t>निवास और आँगन में सब कुछ</w:t>
      </w:r>
      <w:r>
        <w:rPr>
          <w:lang w:val="hi_IN" w:bidi="hi_IN"/>
        </w:rPr>
        <w:t xml:space="preserve"> कहाँ है। इस ऑडियो को यहाँ रोकें।</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 निवास और उसके आँगन का एक मॉडल बनाने की कोशिश करें, और यह याद रखने की कोशिश करें कि आपको निवास में प्रत्येक वस्तु को कहाँ रखना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40:16–33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 xml:space="preserve">इस भाग में 6 दृश्य हैं। </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इस्राएली</w:t>
      </w:r>
    </w:p>
    <w:p>
      <w:pPr>
        <w:pStyle w:val="ListBullet"/>
        <w:spacing w:line="240" w:lineRule="auto"/>
        <w:ind w:left="720"/>
      </w:pPr>
      <w:r>
        <w:rPr>
          <w:lang w:val="hi_IN" w:bidi="hi_IN"/>
        </w:rPr>
      </w:r>
      <w:r>
        <w:rPr>
          <w:lang w:val="hi_IN" w:bidi="hi_IN"/>
        </w:rPr>
        <w:t>हारून</w:t>
      </w:r>
    </w:p>
    <w:p>
      <w:pPr>
        <w:pStyle w:val="ListBullet"/>
        <w:spacing w:line="240" w:lineRule="auto"/>
        <w:ind w:left="720"/>
      </w:pPr>
      <w:r>
        <w:rPr>
          <w:lang w:val="hi_IN" w:bidi="hi_IN"/>
        </w:rPr>
      </w:r>
      <w:r>
        <w:rPr>
          <w:lang w:val="hi_IN" w:bidi="hi_IN"/>
        </w:rPr>
        <w:t>और हारून के पुत्र</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उत्तर निम्नलिखित हैं।</w:t>
      </w:r>
    </w:p>
    <w:p>
      <w:pPr/>
      <w:r>
        <w:rPr>
          <w:lang w:val="hi_IN" w:bidi="hi_IN"/>
        </w:rPr>
      </w:r>
      <w:r>
        <w:rPr>
          <w:lang w:val="hi_IN" w:bidi="hi_IN"/>
        </w:rPr>
        <w:t>मूसा और लोगों ने पहली बार निवासस्थान स्थापित किया। मूसा यह सब ठीक वैसे ही करता है जैसा यहोवा ने उसे आज्ञा दी थी। उन्होंने इसे दूसरे वर्ष के पहले महीने के पहले दिन स्थापित किया।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सोच रहे हैं या क्या महसूस कर रहे हैं?" वह व्यक्ति इस तरह उत्तर दे सकता है, "आखिरकार पहली बार निवासस्थान स्थापित करने के लिए उत्साहित हूँ," या "पहली बार यहोवा का निवासस्थान स्थापित करने के कार्य से अभिभूत हूँ," या "निवासस्थान में सब कुछ सही स्थान पर रखना चाहता हूँ और सब कुछ ठीक वैसे ही करना चाहता हूँ जैसा यहोवा ने मुझे करने की आज्ञा दी थी।"</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मूसा निवासस्थान के आधार, ढाँचे, छड़ें और खंभे स्थापित करता है। मूसा निवासस्थान पर आवरण भी रखता है। मूसा यह सब वैसे ही करता है जैसा यहोवा ने मूसा को आज्ञा दी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किरदार निभाने वाले लोगों से पूछें, "आप क्या सोच रहे हैं या क्या महसूस कर रहे हैं?" लोग इस तरह उत्तर दे सकते हैं, "निवासस्थान सही ढंग से स्थापित करना चाहते हैं," या "खुशी है कि हम आखिरकार निवासस्थान को एक साथ रख सकते हैं," या "निवासस्थान के इन हिस्सों को स्थापित करने के लिए मिलकर काम कर रहे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मूसा संदूक में साक्षी रखता है, संदूक के डंडों को जोड़ता है, और प्रायश्चित का ढकना संदूक के ऊपर रखता है। मूसा संदूक को निवासस्थान के परम पवित्र स्थान में रखता है और संदूक की रक्षा के लिए सुरक्षात्मक परदा लटकाता है। मूसा यह सब ठीक वैसे ही करता है जैसा यहोवा मूसा को करने की आज्ञा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किरदार निभाने वाले लोगों से पूछें, "आप क्या सोच रहे हैं या क्या महसूस कर रहे हैं?" लोग शायद कुछ इस तरह जवाब दें, "सन्दूक को अपनी आँखों से देखकर हम हैरान हैं," या "इस बात से खुश हैं कि यहोवा सन्दूक के प्रायश्चित के आवरण पर मूसा से मिलेगा," या "जब हम पहली बार निवासस्थान स्थापित करते हैं तो सब कुछ सही करना चाहते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मूसा निवासस्थान का पवित्र स्थान स्थापित करता है। मूसा मेज़ को परम पवित्र स्थान के बाहर रखता है, और वह रोटी को मेज़ पर रखता है। मूसा दीवट और दीपकों को भी मेज़ के सामने रखता है। मूसा ने सबसे पवित्र स्थान के परदे के सामने धूप की वेदी रखी, और मूसा ने पहली बार धूप जलाई। मूसा यह सब ठीक वैसे ही करता है जैसा यहोवा मूसा को करने की आज्ञा देता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सोच रहे हैं या क्या महसूस कर रहे हैं?" वह व्यक्ति इस तरह उत्तर दे सकता है, "मेज, दीपकों और धूप की वेदी के बारे में यहोवा के सभी निर्देशों का ध्यान से पालन करना," या "सुगंधित धूप की मीठी सुगंध का आनंद लेना," या "जब याजक धूप की वेदी पर लगातार जलाते हैं, तो हर दिन इस धूप को सुगंधित करने का इंतजार कर रहा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मूसा निवासस्थान के प्रवेश द्वार पर परदा रखता है। मूसा होमबलि के लिए पीतल की वेदी भी स्थापित करता है और मूसा पहली बार वेदी पर होमबलि और अन्नबलि चढ़ाता है। मूसा धोने के लिए पीतल की हौदी भी स्थापित करता है। भविष्य में, मूसा, हारून और हारून के पुत्र सभी जब भी वे निवासस्थान में जाते हैं या होमबलि की वेदी के पास जाते हैं, तो वे पीतल की हौदी में अपने हाथ और पैर धोते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व्यक्ति से पूछें, "आप क्या सोच रहे हैं या क्या महसूस कर रहे हैं?" वह व्यक्ति इस तरह उत्तर दे सकता है, "वेदी पर इस पहली होमबलि से प्रसन्न हूँ," या "खुशी है कि मूसा ने निवास बनाने के बारे में मेरी सभी आज्ञाओं का ठीक पालन किया," या "मैं चाहता हूँ कि मेरे लोग उनके पापों से बचाए जाएँ, इसलिए मैं इस पशु बलिदान को उनके जीवन के स्थान के रूप में स्वीकार करता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मूसा ने निवासस्थान और वेदी के चारों ओर आँगन बनाया। मूसा ने आँगन के द्वार पर परदा लगाया। मूसा ने निवासस्थान स्थापित करने का सभी काम समाप्त कर दिया।</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व्यक्ति से पूछें, "आप क्या सोच रहे हैं या क्या महसूस कर रहे हैं?" वह व्यक्ति इस तरह उत्तर दे सकता है, "खुशी है कि मूसा और लोगों ने निवासस्थान को ठीक वैसे ही बनाया जैसा मैंने उन्हें बनाने की आज्ञा दी थी," या "मेरे निर्देशों का पालन करने के लिए मूसा से प्रसन्न हूँ," या "मैं उस निवासस्थान में आकर रहना चाहता हूँ, जिसे मूसा और लोगों ने मेरे लिए बनाया है।"</w:t>
      </w:r>
      <w:r>
        <w:rPr>
          <w:lang w:val="hi_IN" w:bidi="hi_IN"/>
        </w:rPr>
      </w:r>
    </w:p>
    <w:p>
      <w:pPr>
        <w:pStyle w:val="Heading3"/>
      </w:pPr>
      <w:r>
        <w:rPr>
          <w:lang w:val="hi_IN" w:bidi="hi_IN"/>
        </w:rPr>
        <w:t>आवश्यक जानकारी</w:t>
      </w:r>
    </w:p>
    <w:p>
      <w:pPr/>
      <w:r>
        <w:rPr>
          <w:lang w:val="hi_IN" w:bidi="hi_IN"/>
        </w:rPr>
      </w:r>
      <w:r>
        <w:rPr>
          <w:lang w:val="hi_IN" w:bidi="hi_IN"/>
        </w:rPr>
        <w:t>निर्गमन 40:16–33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 xml:space="preserve">मूसा ने </w:t>
      </w:r>
      <w:r>
        <w:rPr>
          <w:b/>
          <w:lang w:val="hi_IN" w:bidi="hi_IN"/>
        </w:rPr>
        <w:t>निवासस्थान</w:t>
      </w:r>
      <w:r>
        <w:rPr>
          <w:lang w:val="hi_IN" w:bidi="hi_IN"/>
        </w:rPr>
        <w:t xml:space="preserve"> को ठीक वैसे ही स्थापित किया जैसा </w:t>
      </w:r>
      <w:r>
        <w:rPr>
          <w:b/>
          <w:lang w:val="hi_IN" w:bidi="hi_IN"/>
        </w:rPr>
        <w:t>यहोवा</w:t>
      </w:r>
      <w:r>
        <w:rPr>
          <w:lang w:val="hi_IN" w:bidi="hi_IN"/>
        </w:rPr>
        <w:t xml:space="preserve"> ने मूसा को करने की आज्ञा दी थी। निवासस्थान वह विशेष तंबू है जिसे यहोवा ने मूसा से बनाने को कहा था। यहोवा अपने लोगों के साथ इस निवासस्थान में रहेगा। निवासस्थान का अनुवाद ठीक वैसे ही करें, जैसा आपने पिछले भागों में किया है। </w:t>
      </w:r>
      <w:r>
        <w:rPr>
          <w:lang w:val="hi_IN" w:bidi="hi_IN"/>
        </w:rPr>
        <w:t>निवासस्थान</w:t>
      </w:r>
      <w:r>
        <w:rPr>
          <w:lang w:val="hi_IN" w:bidi="hi_IN"/>
        </w:rPr>
        <w:t xml:space="preserve"> के बारे में अधिक जानकारी के लिए, मुख्य शब्दावली देखें।</w:t>
      </w:r>
    </w:p>
    <w:p>
      <w:pPr/>
      <w:r>
        <w:rPr>
          <w:lang w:val="hi_IN" w:bidi="hi_IN"/>
        </w:rPr>
      </w:r>
      <w:r>
        <w:rPr>
          <w:lang w:val="hi_IN" w:bidi="hi_IN"/>
        </w:rPr>
        <w:t>मूसा और लोगों ने मिस्र से निकलने के बाद दूसरे वर्ष के पहले महीने के पहले दिन निवासस्थान स्थापित किया। निवासस्थान के सभी हिस्से इस महत्वपूर्ण दिन के लिए तैयार थे जब मूसा ने सभी हिस्सों को इकट्ठा किया। यहोवा ने उनसे कहा कि वे इस विशेष दिन निवासस्थान स्थापित करें। इस विशेष दिन के इस विवरण का अनुवाद उसी तरह करें जैसे आपने पिछले भाग में इसका अनुवाद किया था।</w:t>
      </w:r>
    </w:p>
    <w:p>
      <w:pPr/>
      <w:r>
        <w:rPr>
          <w:lang w:val="hi_IN" w:bidi="hi_IN"/>
        </w:rPr>
      </w:r>
      <w:r>
        <w:rPr>
          <w:lang w:val="hi_IN" w:bidi="hi_IN"/>
        </w:rPr>
        <w:t>मूसा ने निवासस्थान के आधार, फ्रेम, छड़ें, खंभे और तंबू का आवरण स्थापित किया। इन प्रत्येक बात के लिए उन्हीं शब्दों का उपयोग करें जिनका उपयोग आपने पिछले भागों में किया है।</w:t>
      </w:r>
    </w:p>
    <w:p>
      <w:pPr/>
      <w:r>
        <w:rPr>
          <w:lang w:val="hi_IN" w:bidi="hi_IN"/>
        </w:rPr>
      </w:r>
      <w:r>
        <w:rPr>
          <w:lang w:val="hi_IN" w:bidi="hi_IN"/>
        </w:rPr>
        <w:t xml:space="preserve">यहाँ रुकें और, यदि आवश्यक हो, तो एक समूह के रूप में </w:t>
      </w:r>
      <w:r>
        <w:rPr>
          <w:b/>
          <w:lang w:val="hi_IN" w:bidi="hi_IN"/>
        </w:rPr>
        <w:t>आधार, फ्रेम, छड़ें, खंभे</w:t>
      </w:r>
      <w:r>
        <w:rPr>
          <w:lang w:val="hi_IN" w:bidi="hi_IN"/>
        </w:rPr>
        <w:t xml:space="preserve"> और </w:t>
      </w:r>
      <w:r>
        <w:rPr>
          <w:lang w:val="hi_IN" w:bidi="hi_IN"/>
        </w:rPr>
        <w:t>तम्बू के आवरण की चार परतों</w:t>
      </w:r>
      <w:r>
        <w:rPr>
          <w:lang w:val="hi_IN" w:bidi="hi_IN"/>
        </w:rPr>
        <w:t xml:space="preserve"> की तस्वीरें फिर से देखें। इस ऑडियो को यहाँ रोकें।</w:t>
      </w:r>
    </w:p>
    <w:p>
      <w:pPr/>
      <w:r>
        <w:rPr>
          <w:lang w:val="hi_IN" w:bidi="hi_IN"/>
        </w:rPr>
      </w:r>
      <w:r>
        <w:rPr>
          <w:lang w:val="hi_IN" w:bidi="hi_IN"/>
        </w:rPr>
        <w:t xml:space="preserve">मूसा ने </w:t>
      </w:r>
      <w:r>
        <w:rPr>
          <w:b/>
          <w:lang w:val="hi_IN" w:bidi="hi_IN"/>
        </w:rPr>
        <w:t>साक्षी</w:t>
      </w:r>
      <w:r>
        <w:rPr>
          <w:lang w:val="hi_IN" w:bidi="hi_IN"/>
        </w:rPr>
        <w:t xml:space="preserve">, या यहोवा के दस वचनों वाली </w:t>
      </w:r>
      <w:r>
        <w:rPr>
          <w:lang w:val="hi_IN" w:bidi="hi_IN"/>
        </w:rPr>
        <w:t>वाचा</w:t>
      </w:r>
      <w:r>
        <w:rPr>
          <w:lang w:val="hi_IN" w:bidi="hi_IN"/>
        </w:rPr>
        <w:t xml:space="preserve"> की </w:t>
      </w:r>
      <w:r>
        <w:rPr>
          <w:lang w:val="hi_IN" w:bidi="hi_IN"/>
        </w:rPr>
        <w:t>व्यवस्था</w:t>
      </w:r>
      <w:r>
        <w:rPr>
          <w:lang w:val="hi_IN" w:bidi="hi_IN"/>
        </w:rPr>
        <w:t xml:space="preserve"> की तख्तियों को, </w:t>
      </w:r>
      <w:r>
        <w:rPr>
          <w:b/>
          <w:lang w:val="hi_IN" w:bidi="hi_IN"/>
        </w:rPr>
        <w:t>वाचा के संदूक</w:t>
      </w:r>
      <w:r>
        <w:rPr>
          <w:lang w:val="hi_IN" w:bidi="hi_IN"/>
        </w:rPr>
        <w:t xml:space="preserve"> में रख दिया। इसे कभी-कभी साक्षी का सन्दूक कहा जाता है। संदूक अंदर और बाहर सोने से ढका था। </w:t>
      </w:r>
      <w:r>
        <w:rPr>
          <w:b/>
          <w:lang w:val="hi_IN" w:bidi="hi_IN"/>
        </w:rPr>
        <w:t>इस्राएलियों</w:t>
      </w:r>
      <w:r>
        <w:rPr>
          <w:lang w:val="hi_IN" w:bidi="hi_IN"/>
        </w:rPr>
        <w:t xml:space="preserve"> का मानना था कि यहोवा सचमुच संदूक के ठीक ऊपर वाले स्थान में निवास करता था। वाचा के संदूक का अनुवाद ठीक वैसे ही करें, जैसा आपने पिछले भागों में किया है। </w:t>
      </w:r>
      <w:r>
        <w:rPr>
          <w:b/>
          <w:lang w:val="hi_IN" w:bidi="hi_IN"/>
        </w:rPr>
        <w:t>वाचा के सन्दूक</w:t>
      </w:r>
      <w:r>
        <w:rPr>
          <w:lang w:val="hi_IN" w:bidi="hi_IN"/>
        </w:rPr>
        <w:t xml:space="preserve"> के बारे में अधिक जानकारी के लिए, मुख्य शब्दावली को देखें।</w:t>
      </w:r>
    </w:p>
    <w:p>
      <w:pPr/>
      <w:r>
        <w:rPr>
          <w:lang w:val="hi_IN" w:bidi="hi_IN"/>
        </w:rPr>
      </w:r>
      <w:r>
        <w:rPr>
          <w:lang w:val="hi_IN" w:bidi="hi_IN"/>
        </w:rPr>
        <w:t xml:space="preserve">मूसा ने डंडों को संदूक से जोड़ा और </w:t>
      </w:r>
      <w:r>
        <w:rPr>
          <w:b/>
          <w:lang w:val="hi_IN" w:bidi="hi_IN"/>
        </w:rPr>
        <w:t>प्रायश्चित</w:t>
      </w:r>
      <w:r>
        <w:rPr>
          <w:lang w:val="hi_IN" w:bidi="hi_IN"/>
        </w:rPr>
        <w:t xml:space="preserve"> का ढकना संदूक के ऊपर रखा। प्रायश्चित का अर्थ है </w:t>
      </w:r>
      <w:r>
        <w:rPr>
          <w:lang w:val="hi_IN" w:bidi="hi_IN"/>
        </w:rPr>
        <w:t>पाप</w:t>
      </w:r>
      <w:r>
        <w:rPr>
          <w:lang w:val="hi_IN" w:bidi="hi_IN"/>
        </w:rPr>
        <w:t xml:space="preserve"> को ढकना या उसका समाधान करना। मूल भाषा में, संदूक के ऊपरी भाग के लिए प्रयुक्त शब्द का अर्थ है—पापों को ढकना, और साथ ही संदूक का एक वास्तविक आवरण भी। अन्य अनुवादों में इसका अनुवाद "दया का आसन" के रूप में किया गया है। प्रायश्चित के आवरण, या दया के आसन का अनुवाद करें जैसा आपने पिछले भागों में किया है। </w:t>
      </w:r>
      <w:r>
        <w:rPr>
          <w:b/>
          <w:lang w:val="hi_IN" w:bidi="hi_IN"/>
        </w:rPr>
        <w:t>प्रायश्चित</w:t>
      </w:r>
      <w:r>
        <w:rPr>
          <w:lang w:val="hi_IN" w:bidi="hi_IN"/>
        </w:rPr>
        <w:t xml:space="preserve"> के बारे में अधिक जानकारी के लिए, मुख्य शब्दावली देखें।</w:t>
      </w:r>
    </w:p>
    <w:p>
      <w:pPr/>
      <w:r>
        <w:rPr>
          <w:lang w:val="hi_IN" w:bidi="hi_IN"/>
        </w:rPr>
      </w:r>
      <w:r>
        <w:rPr>
          <w:lang w:val="hi_IN" w:bidi="hi_IN"/>
        </w:rPr>
        <w:t xml:space="preserve">मूसा ने निवासस्थान में, </w:t>
      </w:r>
      <w:r>
        <w:rPr>
          <w:b/>
          <w:lang w:val="hi_IN" w:bidi="hi_IN"/>
        </w:rPr>
        <w:t>परम-पवित्र स्थान</w:t>
      </w:r>
      <w:r>
        <w:rPr>
          <w:lang w:val="hi_IN" w:bidi="hi_IN"/>
        </w:rPr>
        <w:t xml:space="preserve"> में रखे संदूक को </w:t>
      </w:r>
      <w:r>
        <w:rPr>
          <w:b/>
          <w:lang w:val="hi_IN" w:bidi="hi_IN"/>
        </w:rPr>
        <w:t>पवित्र स्थान</w:t>
      </w:r>
      <w:r>
        <w:rPr>
          <w:lang w:val="hi_IN" w:bidi="hi_IN"/>
        </w:rPr>
        <w:t xml:space="preserve"> से अलग रखने के लिए एक सुरक्षात्मक पर्दा भी लटकाया। मूसा ने यह सब ठीक वैसे ही किया, जैसा यहोवा ने उसे आज्ञा दी थी।</w:t>
      </w:r>
    </w:p>
    <w:p>
      <w:pPr/>
      <w:r>
        <w:rPr>
          <w:lang w:val="hi_IN" w:bidi="hi_IN"/>
        </w:rPr>
      </w:r>
      <w:r>
        <w:rPr>
          <w:lang w:val="hi_IN" w:bidi="hi_IN"/>
        </w:rPr>
        <w:t xml:space="preserve">यहाँ रुकें और यदि आवश्यक हो, तो समूह के रूप में फिर से </w:t>
      </w:r>
      <w:r>
        <w:rPr>
          <w:lang w:val="hi_IN" w:bidi="hi_IN"/>
        </w:rPr>
        <w:t>संदूक</w:t>
      </w:r>
      <w:r>
        <w:rPr>
          <w:lang w:val="hi_IN" w:bidi="hi_IN"/>
        </w:rPr>
        <w:t xml:space="preserve">, </w:t>
      </w:r>
      <w:r>
        <w:rPr>
          <w:b/>
          <w:lang w:val="hi_IN" w:bidi="hi_IN"/>
        </w:rPr>
        <w:t>प्रायश्चित के ढकने</w:t>
      </w:r>
      <w:r>
        <w:rPr>
          <w:lang w:val="hi_IN" w:bidi="hi_IN"/>
        </w:rPr>
        <w:t xml:space="preserve"> और </w:t>
      </w:r>
      <w:r>
        <w:rPr>
          <w:lang w:val="hi_IN" w:bidi="hi_IN"/>
        </w:rPr>
        <w:t>सुरक्षात्मक परदे</w:t>
      </w:r>
      <w:r>
        <w:rPr>
          <w:lang w:val="hi_IN" w:bidi="hi_IN"/>
        </w:rPr>
        <w:t xml:space="preserve"> की तस्वीरें देखें। इस ऑडियो को यहाँ रोकें।</w:t>
      </w:r>
    </w:p>
    <w:p>
      <w:pPr/>
      <w:r>
        <w:rPr>
          <w:lang w:val="hi_IN" w:bidi="hi_IN"/>
        </w:rPr>
      </w:r>
      <w:r>
        <w:rPr>
          <w:lang w:val="hi_IN" w:bidi="hi_IN"/>
        </w:rPr>
        <w:t>मूसा ने रोटी वाली मेज़ को पवित्र स्थान के उत्तरी भाग में रखा। मेज़ का अनुवाद उसी तरह करें जैसे आपने पिछले भागों में किया है।</w:t>
      </w:r>
    </w:p>
    <w:p>
      <w:pPr/>
      <w:r>
        <w:rPr>
          <w:lang w:val="hi_IN" w:bidi="hi_IN"/>
        </w:rPr>
      </w:r>
      <w:r>
        <w:rPr>
          <w:lang w:val="hi_IN" w:bidi="hi_IN"/>
        </w:rPr>
        <w:t xml:space="preserve">यहाँ रुकें और, यदि आवश्यक हो, तो एक समूह के रूप में फिर से </w:t>
      </w:r>
      <w:r>
        <w:rPr>
          <w:b/>
          <w:lang w:val="hi_IN" w:bidi="hi_IN"/>
        </w:rPr>
        <w:t>मेज़</w:t>
      </w:r>
      <w:r>
        <w:rPr>
          <w:lang w:val="hi_IN" w:bidi="hi_IN"/>
        </w:rPr>
        <w:t xml:space="preserve"> के चित्र को देखें। इस ऑडियो को यहाँ रोकें।</w:t>
      </w:r>
    </w:p>
    <w:p>
      <w:pPr/>
      <w:r>
        <w:rPr>
          <w:lang w:val="hi_IN" w:bidi="hi_IN"/>
        </w:rPr>
      </w:r>
      <w:r>
        <w:rPr>
          <w:lang w:val="hi_IN" w:bidi="hi_IN"/>
        </w:rPr>
        <w:t xml:space="preserve">मूसा ने दीवट और सात </w:t>
      </w:r>
      <w:r>
        <w:rPr>
          <w:b/>
          <w:lang w:val="hi_IN" w:bidi="hi_IN"/>
        </w:rPr>
        <w:t>दीपकों</w:t>
      </w:r>
      <w:r>
        <w:rPr>
          <w:lang w:val="hi_IN" w:bidi="hi_IN"/>
        </w:rPr>
        <w:t xml:space="preserve"> को सोने से बनाया, ठीक वैसे ही जैसा यहोवा ने मूसा को बनाने की आज्ञा दी थी। मूसा ने उन्हें निवासस्थान के दक्षिण दिशा में रखा। </w:t>
      </w:r>
      <w:r>
        <w:rPr>
          <w:b/>
          <w:lang w:val="hi_IN" w:bidi="hi_IN"/>
        </w:rPr>
        <w:t>दीपकों</w:t>
      </w:r>
      <w:r>
        <w:rPr>
          <w:lang w:val="hi_IN" w:bidi="hi_IN"/>
        </w:rPr>
        <w:t xml:space="preserve"> और दीवट का अनुवाद ठीक वैसे ही करें, जैसा आपने पिछले भागों में किया है। </w:t>
      </w:r>
      <w:r>
        <w:rPr>
          <w:lang w:val="hi_IN" w:bidi="hi_IN"/>
        </w:rPr>
        <w:t>तेल के दीपकों</w:t>
      </w:r>
      <w:r>
        <w:rPr>
          <w:lang w:val="hi_IN" w:bidi="hi_IN"/>
        </w:rPr>
        <w:t xml:space="preserve"> के बारे में अधिक जानकारी के लिए, मुख्य शब्दावली देखें। मूसा ने दीपक और दीवट को ठीक वैसे ही बनाया "जैसा यहोवा ने मूसा को आज्ञा दी थी।"</w:t>
      </w:r>
    </w:p>
    <w:p>
      <w:pPr/>
      <w:r>
        <w:rPr>
          <w:lang w:val="hi_IN" w:bidi="hi_IN"/>
        </w:rPr>
      </w:r>
      <w:r>
        <w:rPr>
          <w:lang w:val="hi_IN" w:bidi="hi_IN"/>
        </w:rPr>
        <w:t xml:space="preserve">यहाँ रुकें और यदि आवश्यकता हो, तो एक समूह में </w:t>
      </w:r>
      <w:r>
        <w:rPr>
          <w:lang w:val="hi_IN" w:bidi="hi_IN"/>
        </w:rPr>
        <w:t>दीवट</w:t>
      </w:r>
      <w:r>
        <w:rPr>
          <w:lang w:val="hi_IN" w:bidi="hi_IN"/>
        </w:rPr>
        <w:t xml:space="preserve"> और </w:t>
      </w:r>
      <w:r>
        <w:rPr>
          <w:lang w:val="hi_IN" w:bidi="hi_IN"/>
        </w:rPr>
        <w:t>तेल के दीपकों</w:t>
      </w:r>
      <w:r>
        <w:rPr>
          <w:lang w:val="hi_IN" w:bidi="hi_IN"/>
        </w:rPr>
        <w:t xml:space="preserve"> की तस्वीरें देखें। इस ऑडियो को यहाँ रोकें।</w:t>
      </w:r>
    </w:p>
    <w:p>
      <w:pPr/>
      <w:r>
        <w:rPr>
          <w:lang w:val="hi_IN" w:bidi="hi_IN"/>
        </w:rPr>
      </w:r>
      <w:r>
        <w:rPr>
          <w:lang w:val="hi_IN" w:bidi="hi_IN"/>
        </w:rPr>
        <w:t xml:space="preserve">मूसा ने धूप की </w:t>
      </w:r>
      <w:r>
        <w:rPr>
          <w:b/>
          <w:lang w:val="hi_IN" w:bidi="hi_IN"/>
        </w:rPr>
        <w:t>वेदी</w:t>
      </w:r>
      <w:r>
        <w:rPr>
          <w:lang w:val="hi_IN" w:bidi="hi_IN"/>
        </w:rPr>
        <w:t xml:space="preserve"> को परदे के सामने, परम पवित्र स्थान में रखा। मूसा ने स्वयं पहली बार धूप जलाई। वेदी का अनुवाद उसी तरह करें जैसे आपने पिछले भागों में किया है। </w:t>
      </w:r>
      <w:r>
        <w:rPr>
          <w:b/>
          <w:lang w:val="hi_IN" w:bidi="hi_IN"/>
        </w:rPr>
        <w:t>वेदी</w:t>
      </w:r>
      <w:r>
        <w:rPr>
          <w:lang w:val="hi_IN" w:bidi="hi_IN"/>
        </w:rPr>
        <w:t xml:space="preserve"> के बारे में अधिक जानकारी के लिए, मुख्य शब्दावली देखें। मूसा ने यह ठीक वैसे ही किया, जैसा यहोवा ने मूसा को आज्ञा दी थी।</w:t>
      </w:r>
    </w:p>
    <w:p>
      <w:pPr/>
      <w:r>
        <w:rPr>
          <w:lang w:val="hi_IN" w:bidi="hi_IN"/>
        </w:rPr>
      </w:r>
      <w:r>
        <w:rPr>
          <w:lang w:val="hi_IN" w:bidi="hi_IN"/>
        </w:rPr>
        <w:t xml:space="preserve">यदि आवश्यक हो तो यहाँ रुकें और समूह के रूप में </w:t>
      </w:r>
      <w:r>
        <w:rPr>
          <w:b/>
          <w:lang w:val="hi_IN" w:bidi="hi_IN"/>
        </w:rPr>
        <w:t>धूपवेदी</w:t>
      </w:r>
      <w:r>
        <w:rPr>
          <w:lang w:val="hi_IN" w:bidi="hi_IN"/>
        </w:rPr>
        <w:t xml:space="preserve"> की तस्वीर को फिर से देखें। इस ऑडियो को यहाँ रोकें।</w:t>
      </w:r>
    </w:p>
    <w:p>
      <w:pPr/>
      <w:r>
        <w:rPr>
          <w:lang w:val="hi_IN" w:bidi="hi_IN"/>
        </w:rPr>
      </w:r>
      <w:r>
        <w:rPr>
          <w:lang w:val="hi_IN" w:bidi="hi_IN"/>
        </w:rPr>
        <w:t xml:space="preserve">मूसा ने निवासस्थान के प्रवेश द्वार पर एक परदा लगाया। मूसा ने होमबलि की वेदी को निवासस्थान के बाहर रखा। मूसा ने वेदी पर पहली होमबलि और अन्नबलि चढ़ाई, जैसा कि यहोवा ने मूसा को करने का निर्देश दिया था। होमबलि और अन्नबलि के लिए वेदी का अनुवाद उसी तरह करें जैसे आपने पिछले भागों में किया है। वेदी, </w:t>
      </w:r>
      <w:r>
        <w:rPr>
          <w:lang w:val="hi_IN" w:bidi="hi_IN"/>
        </w:rPr>
        <w:t>होमबलि</w:t>
      </w:r>
      <w:r>
        <w:rPr>
          <w:lang w:val="hi_IN" w:bidi="hi_IN"/>
        </w:rPr>
        <w:t xml:space="preserve"> और </w:t>
      </w:r>
      <w:r>
        <w:rPr>
          <w:b/>
          <w:lang w:val="hi_IN" w:bidi="hi_IN"/>
        </w:rPr>
        <w:t>अन्नबलि</w:t>
      </w:r>
      <w:r>
        <w:rPr>
          <w:lang w:val="hi_IN" w:bidi="hi_IN"/>
        </w:rPr>
        <w:t xml:space="preserve"> के बारे में अधिक जानकारी के लिए, मुख्य शब्दावली देखें। मूसा ने यह ठीक वैसे ही किया, जैसा यहोवा ने मूसा को आज्ञा दी थी।</w:t>
      </w:r>
    </w:p>
    <w:p>
      <w:pPr/>
      <w:r>
        <w:rPr>
          <w:lang w:val="hi_IN" w:bidi="hi_IN"/>
        </w:rPr>
      </w:r>
      <w:r>
        <w:rPr>
          <w:lang w:val="hi_IN" w:bidi="hi_IN"/>
        </w:rPr>
        <w:t xml:space="preserve">यहाँ रुकें और यदि आवश्यक हो, तो एक समूह के रूप में फिर से </w:t>
      </w:r>
      <w:r>
        <w:rPr>
          <w:lang w:val="hi_IN" w:bidi="hi_IN"/>
        </w:rPr>
        <w:t>निवासस्थान के प्रवेश द्वार पर लगे परदे</w:t>
      </w:r>
      <w:r>
        <w:rPr>
          <w:lang w:val="hi_IN" w:bidi="hi_IN"/>
        </w:rPr>
        <w:t xml:space="preserve"> और </w:t>
      </w:r>
      <w:r>
        <w:rPr>
          <w:lang w:val="hi_IN" w:bidi="hi_IN"/>
        </w:rPr>
        <w:t>होमबलि की वेदी</w:t>
      </w:r>
      <w:r>
        <w:rPr>
          <w:lang w:val="hi_IN" w:bidi="hi_IN"/>
        </w:rPr>
        <w:t xml:space="preserve"> की तस्वीरें देखें। इस ऑडियो को यहाँ रोकें।</w:t>
      </w:r>
    </w:p>
    <w:p>
      <w:pPr/>
      <w:r>
        <w:rPr>
          <w:lang w:val="hi_IN" w:bidi="hi_IN"/>
        </w:rPr>
      </w:r>
      <w:r>
        <w:rPr>
          <w:lang w:val="hi_IN" w:bidi="hi_IN"/>
        </w:rPr>
        <w:t>मूसा ने निवासस्थान और वेदी के बीच धोने के लिए हौदी रखी। हौदी का अनुवाद उसी तरह करें जैसे आपने पिछले भागों में किया है। मूसा ने यह सब ठीक वैसे ही किया जैसा यहोवा ने उसे आज्ञा दी थी।</w:t>
      </w:r>
    </w:p>
    <w:p>
      <w:pPr/>
      <w:r>
        <w:rPr>
          <w:lang w:val="hi_IN" w:bidi="hi_IN"/>
        </w:rPr>
      </w:r>
      <w:r>
        <w:rPr>
          <w:lang w:val="hi_IN" w:bidi="hi_IN"/>
        </w:rPr>
        <w:t xml:space="preserve">यहाँ रुकें और यदि आवश्यक हो, तो समूह में फिर से </w:t>
      </w:r>
      <w:r>
        <w:rPr>
          <w:lang w:val="hi_IN" w:bidi="hi_IN"/>
        </w:rPr>
        <w:t>धोने के लिए हौदी</w:t>
      </w:r>
      <w:r>
        <w:rPr>
          <w:lang w:val="hi_IN" w:bidi="hi_IN"/>
        </w:rPr>
        <w:t xml:space="preserve"> की एक तस्वीर देखें। इस ऑडियो को यहाँ रोकें।</w:t>
      </w:r>
    </w:p>
    <w:p>
      <w:pPr/>
      <w:r>
        <w:rPr>
          <w:lang w:val="hi_IN" w:bidi="hi_IN"/>
        </w:rPr>
      </w:r>
      <w:r>
        <w:rPr>
          <w:lang w:val="hi_IN" w:bidi="hi_IN"/>
        </w:rPr>
        <w:t>मूसा ने वेदी और निवासस्थान के चारों ओर आँगन बनाया। मूसा ने आँगन के प्रवेश द्वार, या द्वार पर एक परदा लगाया। मूसा ने निवासस्थान स्थापित करने का काम समाप्त कर दिया।</w:t>
      </w:r>
    </w:p>
    <w:p>
      <w:pPr/>
      <w:r>
        <w:rPr>
          <w:lang w:val="hi_IN" w:bidi="hi_IN"/>
        </w:rPr>
      </w:r>
      <w:r>
        <w:rPr>
          <w:lang w:val="hi_IN" w:bidi="hi_IN"/>
        </w:rPr>
        <w:t xml:space="preserve">यहाँ रुकें और, यदि आवश्यक हो, तो एक समूह के रूप में </w:t>
      </w:r>
      <w:r>
        <w:rPr>
          <w:lang w:val="hi_IN" w:bidi="hi_IN"/>
        </w:rPr>
        <w:t>आँगन</w:t>
      </w:r>
      <w:r>
        <w:rPr>
          <w:lang w:val="hi_IN" w:bidi="hi_IN"/>
        </w:rPr>
        <w:t xml:space="preserve"> तथा </w:t>
      </w:r>
      <w:r>
        <w:rPr>
          <w:b/>
          <w:lang w:val="hi_IN" w:bidi="hi_IN"/>
        </w:rPr>
        <w:t>आँगन के द्वार पर लगे परदे</w:t>
      </w:r>
      <w:r>
        <w:rPr>
          <w:lang w:val="hi_IN" w:bidi="hi_IN"/>
        </w:rPr>
        <w:t xml:space="preserve"> के चित्रों को फिर से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किसी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आपको उस भाग का किसका संस्करण सबसे ज़्यादा पसंद आया। आप यह निर्णय ले सकते हैं कि आपको समूह के एक सदस्य द्वारा एक दृश्य बताने का तरीका पसंद आया, लेकिन आपको समूह के किसी अन्य सदस्य द्वारा दूसरे दृश्य को बताने का तरीका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p>
      <w:pPr/>
      <w:r>
        <w:rPr>
          <w:lang w:val="hi_IN" w:bidi="hi_IN"/>
        </w:rPr>
      </w:r>
    </w:p>
    <w:p>
      <w:pPr>
        <w:pStyle w:val="Heading2"/>
      </w:pPr>
      <w:r>
        <w:rPr>
          <w:lang w:val="hi_IN" w:bidi="hi_IN"/>
        </w:rPr>
        <w:t>निर्गमन 40:34–38</w:t>
      </w:r>
      <w:r>
        <w:rPr>
          <w:lang w:val="hi_IN" w:bidi="hi_IN"/>
        </w:rPr>
      </w:r>
    </w:p>
    <w:p>
      <w:pPr>
        <w:pStyle w:val="Heading3"/>
      </w:pPr>
      <w:r>
        <w:rPr>
          <w:lang w:val="hi_IN" w:bidi="hi_IN"/>
        </w:rPr>
        <w:t>सुने और मन में रखें</w:t>
      </w:r>
    </w:p>
    <w:p>
      <w:pPr/>
      <w:r>
        <w:rPr>
          <w:lang w:val="hi_IN" w:bidi="hi_IN"/>
        </w:rPr>
      </w:r>
      <w:r>
        <w:rPr>
          <w:lang w:val="hi_IN" w:bidi="hi_IN"/>
        </w:rPr>
        <w:t>इस चरण में, निर्गमन 40:34–38 को सुनें और अपने मन में रखें।</w:t>
      </w:r>
    </w:p>
    <w:p>
      <w:pPr/>
      <w:r>
        <w:rPr>
          <w:lang w:val="hi_IN" w:bidi="hi_IN"/>
        </w:rPr>
      </w:r>
      <w:r>
        <w:rPr>
          <w:lang w:val="hi_IN" w:bidi="hi_IN"/>
        </w:rPr>
        <w:t xml:space="preserve">यदि सम्भव हो, तो निर्गमन 40:34–38 का ऑडियो संस्करण तीन बार, तीन अलग-अलग अनुवादों में सुनें। </w:t>
      </w:r>
    </w:p>
    <w:p>
      <w:pPr/>
      <w:r>
        <w:rPr>
          <w:lang w:val="hi_IN" w:bidi="hi_IN"/>
        </w:rPr>
      </w:r>
      <w:r>
        <w:rPr>
          <w:lang w:val="hi_IN" w:bidi="hi_IN"/>
        </w:rPr>
        <w:t>इस ऑडियो को यहाँ रोकें।</w:t>
      </w:r>
    </w:p>
    <w:p>
      <w:pPr/>
      <w:r>
        <w:rPr>
          <w:lang w:val="hi_IN" w:bidi="hi_IN"/>
        </w:rPr>
      </w:r>
      <w:r>
        <w:rPr>
          <w:lang w:val="hi_IN" w:bidi="hi_IN"/>
        </w:rPr>
        <w:t>अब, एक समूह में, नीचे दिए गए प्रश्नों पर चर्चा करें:</w:t>
      </w:r>
    </w:p>
    <w:p>
      <w:pPr>
        <w:pStyle w:val="ListBullet"/>
        <w:spacing w:line="240" w:lineRule="auto"/>
        <w:ind w:left="720"/>
      </w:pPr>
      <w:r>
        <w:rPr>
          <w:lang w:val="hi_IN" w:bidi="hi_IN"/>
        </w:rPr>
      </w:r>
      <w:r>
        <w:rPr>
          <w:lang w:val="hi_IN" w:bidi="hi_IN"/>
        </w:rPr>
        <w:t>इस भाग में आपको क्या अच्छा लगा? इस ऑडियो को यहाँ रोकें।</w:t>
      </w:r>
    </w:p>
    <w:p>
      <w:pPr>
        <w:pStyle w:val="ListBullet"/>
        <w:spacing w:line="240" w:lineRule="auto"/>
        <w:ind w:left="720"/>
      </w:pPr>
      <w:r>
        <w:rPr>
          <w:lang w:val="hi_IN" w:bidi="hi_IN"/>
        </w:rPr>
      </w:r>
      <w:r>
        <w:rPr>
          <w:lang w:val="hi_IN" w:bidi="hi_IN"/>
        </w:rPr>
        <w:t>इस भाग में आपको क्या अच्छा नहीं लगा या क्या समझ नहीं आया? इस ऑडियो को यहाँ रोकें।</w:t>
      </w:r>
    </w:p>
    <w:p>
      <w:pPr>
        <w:pStyle w:val="ListBullet"/>
        <w:spacing w:line="240" w:lineRule="auto"/>
        <w:ind w:left="720"/>
      </w:pPr>
      <w:r>
        <w:rPr>
          <w:lang w:val="hi_IN" w:bidi="hi_IN"/>
        </w:rPr>
      </w:r>
      <w:r>
        <w:rPr>
          <w:lang w:val="hi_IN" w:bidi="hi_IN"/>
        </w:rPr>
        <w:t>यह भाग हमें परमेश्वर के बारे में क्या बताता है? इस ऑडियो को यहाँ रोकें।</w:t>
      </w:r>
    </w:p>
    <w:p>
      <w:pPr>
        <w:pStyle w:val="ListBullet"/>
        <w:spacing w:line="240" w:lineRule="auto"/>
        <w:ind w:left="720"/>
      </w:pPr>
      <w:r>
        <w:rPr>
          <w:lang w:val="hi_IN" w:bidi="hi_IN"/>
        </w:rPr>
      </w:r>
      <w:r>
        <w:rPr>
          <w:lang w:val="hi_IN" w:bidi="hi_IN"/>
        </w:rPr>
        <w:t>यह भाग हमें लोगों के बारे में क्या बताता है? इस ऑडियो को यहाँ रोकें।</w:t>
      </w:r>
    </w:p>
    <w:p>
      <w:pPr>
        <w:pStyle w:val="ListBullet"/>
        <w:spacing w:line="240" w:lineRule="auto"/>
        <w:ind w:left="720"/>
      </w:pPr>
      <w:r>
        <w:rPr>
          <w:lang w:val="hi_IN" w:bidi="hi_IN"/>
        </w:rPr>
      </w:r>
      <w:r>
        <w:rPr>
          <w:lang w:val="hi_IN" w:bidi="hi_IN"/>
        </w:rPr>
        <w:t>यह भाग हमारे दैनिक जीवन को कैसे प्रभावित करता है? इस ऑडियो को यहाँ रोकें।</w:t>
      </w:r>
    </w:p>
    <w:p>
      <w:pPr>
        <w:pStyle w:val="ListBullet"/>
        <w:spacing w:line="240" w:lineRule="auto"/>
        <w:ind w:left="720"/>
      </w:pPr>
      <w:r>
        <w:rPr>
          <w:lang w:val="hi_IN" w:bidi="hi_IN"/>
        </w:rPr>
      </w:r>
      <w:r>
        <w:rPr>
          <w:lang w:val="hi_IN" w:bidi="hi_IN"/>
        </w:rPr>
        <w:t>क्या आप किसी ऐसे व्यक्ति को जानते हैं, जिसे इस भाग को सुनने की आवश्यकता है?</w:t>
      </w:r>
      <w:r>
        <w:rPr>
          <w:lang w:val="hi_IN" w:bidi="hi_IN"/>
        </w:rPr>
      </w:r>
    </w:p>
    <w:p>
      <w:pPr>
        <w:pStyle w:val="Heading3"/>
      </w:pPr>
      <w:r>
        <w:rPr>
          <w:lang w:val="hi_IN" w:bidi="hi_IN"/>
        </w:rPr>
        <w:t>पाठ का परिचय</w:t>
      </w:r>
    </w:p>
    <w:p>
      <w:pPr/>
      <w:r>
        <w:rPr>
          <w:lang w:val="hi_IN" w:bidi="hi_IN"/>
        </w:rPr>
      </w:r>
      <w:r>
        <w:rPr>
          <w:lang w:val="hi_IN" w:bidi="hi_IN"/>
        </w:rPr>
        <w:t>निर्गमन 40:34–38 का ऑडियो संस्करण सबसे आसानी से समझ में आने वाले अनुवाद में सुनें।</w:t>
      </w:r>
    </w:p>
    <w:p>
      <w:pPr/>
      <w:r>
        <w:rPr>
          <w:lang w:val="hi_IN" w:bidi="hi_IN"/>
        </w:rPr>
      </w:r>
      <w:r>
        <w:rPr>
          <w:lang w:val="hi_IN" w:bidi="hi_IN"/>
        </w:rPr>
        <w:t>यहोवा ने सीनै पर्वत पर मूसा को निर्देश दिए कि इस्राएलियों को निवासस्थान का निर्माण किस प्रकार करना है। मूसा और इस्राएलियों ने यहोवा के निर्देशों का पालन किया और निवासस्थान के सभी हिस्सों को ठीक वैसे ही पूरा किया जैसा यहोवा ने उन्हें निवासस्थान बनाने की आज्ञा दी थी। पिछले भाग में, मूसा और लोगों ने निवास के हर हिस्से को ठीक वैसे ही स्थापित किया जैसा यहोवा ने उन्हें करने की आज्ञा दी थी। अब जब निवासस्थान तैयार हो गया है, तो यहोवा निवासस्थान में रहने या वास करने के लिए आता है। यह भाग उस बादल और यहोवा की महिमा का वर्णन करता है, जो उस निवासस्थान में आकर बस गए जिसे मूसा और लोगों ने यहोवा के लिए बनाया था।</w:t>
      </w:r>
    </w:p>
    <w:p>
      <w:pPr/>
      <w:r>
        <w:rPr>
          <w:lang w:val="hi_IN" w:bidi="hi_IN"/>
        </w:rPr>
      </w:r>
      <w:r>
        <w:rPr>
          <w:lang w:val="hi_IN" w:bidi="hi_IN"/>
        </w:rPr>
        <w:t>यह भाग निर्गमन की पुस्तक के सबसे महत्वपूर्ण भाग को जारी रखता है। मूसा और लोगों ने निवासस्थान के सभी हिस्सों को बनाने और लगाने का काम पूरा कर लिया। अब, निवासस्थान यहोवा के उसमें रहने के लिए तैयार है। इस्राएलियों ने उस बादल को पहले भी देखा है, जो यहोवा की उपस्थिति का प्रतीक है। अब वह बादल निवासस्थान को ढकने के लिए आता है। इस्राएलियों ने बादल को तब देखा, जब उसने जंगल में उनका मार्गदर्शन किया। इस्राएलियों ने बादल को सीनै पर्वत की चोटी पर भी देखा, जब यहोवा मूसा से बात करता था। बादल मिलापवाले तम्बू के द्वार पर भी था, जहाँ मूसा डेरे के बाहर यहोवा से मिलने गया था। हर बार जब इस्राएलियों ने बादल को देखा, तो उन्होंने उसमें यहोवा और यहोवा की महिमा, या प्रताप और सामर्थ्य का प्रतीक देखा।</w:t>
      </w:r>
    </w:p>
    <w:p>
      <w:pPr/>
      <w:r>
        <w:rPr>
          <w:lang w:val="hi_IN" w:bidi="hi_IN"/>
        </w:rPr>
      </w:r>
      <w:r>
        <w:rPr>
          <w:lang w:val="hi_IN" w:bidi="hi_IN"/>
        </w:rPr>
        <w:t>बादल इस्राएलियों के लिए यह देखने का भी एक ज़रिया था कि यहोवा अपने नए घर—अपने निवासस्थान—में रहने चला गया है। पिछले भागों में, यहोवा ने वादा किया था कि वह आएगा और अपने लोगों के साथ रहेगा। यहोवा स्वर्ग में रहता है, लेकिन अपने लोगों के बीच निवासस्थान में भी रहता है। यह भाग दिखाता है कि यहोवा ने अपने लोगों के साथ आने और रहने का अपना वादा पूरा किया। यहोवा ने उस घर को मंज़ूरी दी जिसे मूसा और लोगों ने उसके लिए बनाया था, और यहोवा ने उस घर में आकर रहने के द्वारा अपनी मंज़ूरी ज़ाहिर की।</w:t>
      </w:r>
    </w:p>
    <w:p>
      <w:pPr/>
      <w:r>
        <w:rPr>
          <w:lang w:val="hi_IN" w:bidi="hi_IN"/>
        </w:rPr>
      </w:r>
      <w:r>
        <w:rPr>
          <w:lang w:val="hi_IN" w:bidi="hi_IN"/>
        </w:rPr>
        <w:t>इस भाग के पहले हिस्से में, यहोवा के घर के लिए दो अलग-अलग शब्दों का उपयोग किया गया है—मिलापवाला तम्बू और निवासस्थान। ये दोनों शब्द उसी निवास को दर्शाते हैं जिसे मूसा और लोगों ने यहोवा के लिए बनाया था—ठीक वैसे ही, जैसा यहोवा ने उन्हें बनाने का निर्देश दिया था। ये दोनों शब्द निर्गमन की पूरी पुस्तक में पाए गए हैं। इस भाग में, मूल भाषा में दो अलग-अलग शब्दों में से प्रत्येक का प्रयोग दो बार किया गया है। दोनों अर्थ यहोवा के इस नए घर के लिए महत्वपूर्ण हैं। यह बात महत्वपूर्ण है कि इस भाग में ये दोनों शब्द एक साथ इस्तेमाल किए गए हैं, क्योंकि इससे यह पता चलता है कि यह घर एक निवास—यानी यहोवा के रहने या वास करने का स्थान—भी है, और साथ ही एक मिलापवाला तम्बू—यानी यहोवा के अपने लोगों से मिलने का स्थान—भी है।</w:t>
      </w:r>
    </w:p>
    <w:p>
      <w:pPr/>
      <w:r>
        <w:rPr>
          <w:lang w:val="hi_IN" w:bidi="hi_IN"/>
        </w:rPr>
      </w:r>
      <w:r>
        <w:rPr>
          <w:lang w:val="hi_IN" w:bidi="hi_IN"/>
        </w:rPr>
        <w:t xml:space="preserve">यहाँ रुकें और, यदि आवश्यक हो, तो एक समूह के रूप में </w:t>
      </w:r>
      <w:r>
        <w:rPr>
          <w:lang w:val="hi_IN" w:bidi="hi_IN"/>
        </w:rPr>
        <w:t>निवासस्थान</w:t>
      </w:r>
      <w:r>
        <w:rPr>
          <w:lang w:val="hi_IN" w:bidi="hi_IN"/>
        </w:rPr>
        <w:t xml:space="preserve"> के चित्र को फिर से देखें। इस ऑडियो को यहाँ रोकें।</w:t>
      </w:r>
    </w:p>
    <w:p>
      <w:pPr/>
      <w:r>
        <w:rPr>
          <w:lang w:val="hi_IN" w:bidi="hi_IN"/>
        </w:rPr>
      </w:r>
      <w:r>
        <w:rPr>
          <w:lang w:val="hi_IN" w:bidi="hi_IN"/>
        </w:rPr>
        <w:t>इस भाग के इस हिस्से में बादल का उल्लेख दो बार किया गया है। पहली बार जब "बादल" का उपयोग किया जाता है, तो यह कहा गया है कि बादल ने निवास को ढक दिया, जिसका अर्थ है कि बादल ने निवास को दृष्टि से छिपा दिया था। मूसा और लोग गर्म जंगल में थे, और बादल गर्म मौसम में छाया प्रदान करता था और यहोवा की दया दिखाता था।</w:t>
      </w:r>
    </w:p>
    <w:p>
      <w:pPr/>
      <w:r>
        <w:rPr>
          <w:lang w:val="hi_IN" w:bidi="hi_IN"/>
        </w:rPr>
      </w:r>
      <w:r>
        <w:rPr>
          <w:lang w:val="hi_IN" w:bidi="hi_IN"/>
        </w:rPr>
        <w:t>यहाँ रुकें और समूह में इस सवाल पर चर्चा करें: किसी ऐसे समय की कहानी सुनाएँ जब किसी बादल ने आपको छाया दी हो। इस ऑडियो को यहाँ रोकें।</w:t>
      </w:r>
    </w:p>
    <w:p>
      <w:pPr/>
      <w:r>
        <w:rPr>
          <w:lang w:val="hi_IN" w:bidi="hi_IN"/>
        </w:rPr>
      </w:r>
      <w:r>
        <w:rPr>
          <w:lang w:val="hi_IN" w:bidi="hi_IN"/>
        </w:rPr>
        <w:t>दूसरी बार जब "बादल" का उपयोग किया जाता है, तो यह कहा गया है कि बादल निवासस्थान पर ठहर गया। "ठहर गया" शब्द मूल भाषा के उसी शब्द से आया है जिसका अर्थ "निवासस्थान" होता है; और इसका मतलब कुछ समय के लिए कहीं बसना या फिर किसी जगह पर ज़्यादा स्थायी रूप से रहना हो सकता है।</w:t>
      </w:r>
    </w:p>
    <w:p>
      <w:pPr/>
      <w:r>
        <w:rPr>
          <w:lang w:val="hi_IN" w:bidi="hi_IN"/>
        </w:rPr>
      </w:r>
      <w:r>
        <w:rPr>
          <w:lang w:val="hi_IN" w:bidi="hi_IN"/>
        </w:rPr>
        <w:t>इस भाग में कहा गया है कि यहोवा की महिमा निवासस्थान को भरती है। यहोवा की महिमा का अर्थ है यहोवा की सामर्थ्य और प्रताप, अथवा यहोवा की तेजस्वी उपस्थिति। इसका शायद यह मतलब है कि निवासस्थान के अंदर एक तेज़ रोशनी थी। "यहोवा की महिमा से निवास भर गया"—इस बात को दूसरी बार दोहराया गया है, ताकि यहोवा की शानदार उपस्थिति के निवासस्थान में आकर उसे भर देने के महत्व पर ज़ोर दिया जा सके।</w:t>
      </w:r>
    </w:p>
    <w:p>
      <w:pPr/>
      <w:r>
        <w:rPr>
          <w:lang w:val="hi_IN" w:bidi="hi_IN"/>
        </w:rPr>
      </w:r>
      <w:r>
        <w:rPr>
          <w:lang w:val="hi_IN" w:bidi="hi_IN"/>
        </w:rPr>
        <w:t>मूसा अब निवासस्थान के भीतर नहीं जा सकता, भले ही उसे सीनै पर्वत की चोटी पर और डेरे के बाहर मिलापवाले तम्बू में यहोवा की महिमा, या शानदार उपस्थिति को देखने की अनुमति दी गई थी। जब यहोवा की महिमा निवासस्थान में भरती है, तो यह दिखाता है कि अब निवासस्थान केवल यहोवा का है। मूसा पर निवास को बनाने और स्थापित करने की ज़िम्मेदारी थी, और अब जब सारी तैयारियाँ पूरी हो चुकी हैं, तो निवास का असली स्वामी अपने घर में रहने आ रहा है। यह सच है कि बाद में मूसा और हारून निवासस्थान में प्रवेश कर सकते हैं, लेकिन मूसा और हारून निवासस्थान में तभी प्रवेश कर सकते हैं, जब यहोवा की महिमा निवासस्थान के भीतर व्याप्त न हो।</w:t>
      </w:r>
    </w:p>
    <w:p>
      <w:pPr/>
      <w:r>
        <w:rPr>
          <w:lang w:val="hi_IN" w:bidi="hi_IN"/>
        </w:rPr>
      </w:r>
      <w:r>
        <w:rPr>
          <w:lang w:val="hi_IN" w:bidi="hi_IN"/>
        </w:rPr>
        <w:t>अगला भाग इस्राएलियों की यात्राओं के बारे में बताता है, और यह भी कि वे कब अपने डेरे में रुकते थे या किसी दूसरी जगह चले जाते थे। आमतौर पर, बादल निवासस्थान के ऊपर मंडराता रहता है; इसका अर्थ है कि इस्राएलियों को एक ही जगह पर रहना चाहिए और कहीं नहीं जाना चाहिए। यदि बादल निवासस्थान के ऊपर से उठ जाता है, तो लोग जान जाते हैं कि उन्हें उस जगह को छोड़ देना चाहिए जहाँ उन्होंने डेरा डाला हुआ है, और किसी दूसरी जगह चले जाना चाहिए। यहोवा ही वह है जो निवासस्थान के ऊपर से बादल को हटाता है, बादल को निवासस्थान के ऊपर ही रहने देता है, या बादल को किसी दूसरी जगह ले जाता है। मूल भाषा में, "यात्रा" शब्द का अर्थ है "डेरा उठाना"—यानी तंबुओं और उन खूंटियों को समेटना, जो तंबुओं को उनके कोनों से ज़मीन में गाड़कर रखती हैं। जब इस्राएली बादल का पीछा करते हुए किसी दूसरी जगह जाते थे, तो उन्हें अपने सभी तंबू और सामान, साथ ही यहोवा के निवासस्थान के अंदर और बाहर की हर चीज़ समेटनी पड़ती थी।</w:t>
      </w:r>
    </w:p>
    <w:p>
      <w:pPr/>
      <w:r>
        <w:rPr>
          <w:lang w:val="hi_IN" w:bidi="hi_IN"/>
        </w:rPr>
      </w:r>
      <w:r>
        <w:rPr>
          <w:lang w:val="hi_IN" w:bidi="hi_IN"/>
        </w:rPr>
        <w:t>यहाँ रुकें और इस सवाल पर समूह में चर्चा करें: किसी ऐसे समय की कहानी सुनाएँ जब आप या आपका कोई परिचित किसी यात्रा पर गया हो। आपने अपनी यात्रा की तैयारी के लिए क्या किया? आपको कैसे पता चला कि यह आपकी यात्रा के लिए जाने का सही समय था? इस ऑडियो को यहाँ रोकें।</w:t>
      </w:r>
    </w:p>
    <w:p>
      <w:pPr/>
      <w:r>
        <w:rPr>
          <w:lang w:val="hi_IN" w:bidi="hi_IN"/>
        </w:rPr>
      </w:r>
      <w:r>
        <w:rPr>
          <w:lang w:val="hi_IN" w:bidi="hi_IN"/>
        </w:rPr>
        <w:t>इस भाग का अंतिम भाग इस बारे में और जानकारी देता है कि दिन और रात के समय बादल कैसा दिखाई देता था। दिन के दौरान, यहोवा का बादल हमेशा निवासस्थान के ऊपर रहता है। रात के समय, बादल के भीतर आग होती थी, ताकि डेरे में रहने वाला इस्राएल का पूरा घराना—यानी पूरा परिवार—अंधेरे में भी उस बादल को देख सके। निवासस्थान और बादल दोनों इस बात के प्रतीक हैं कि यहोवा अपने लोगों के साथ रहता है। यह बादल इस्राएलियों को याद दिलाता है कि यहोवा उनके डेरे के बीच में हमेशा उनके साथ रहता है, यहाँ तक कि रात के समय भी जब अंधेरा होता है। इस्राएली जहाँ कहीं भी गए, यहोवा की उपस्थिति उनके साथ थी।</w:t>
      </w:r>
    </w:p>
    <w:p>
      <w:pPr/>
      <w:r>
        <w:rPr>
          <w:lang w:val="hi_IN" w:bidi="hi_IN"/>
        </w:rPr>
      </w:r>
      <w:r>
        <w:rPr>
          <w:lang w:val="hi_IN" w:bidi="hi_IN"/>
        </w:rPr>
        <w:t>यहाँ रुकें और इस प्रश्न पर समूह में चर्चा करें: ऐसे कौन से तरीके हैं जिनसे आपका समुदाय परमेश्वर के करीब महसूस करता है? क्या कुछ ऐसे प्रतीक या प्रथाएँ हैं जो लोगों को यह याद रखने में मदद करते हैं कि परमेश्वर उनके साथ है?</w:t>
      </w:r>
      <w:r>
        <w:rPr>
          <w:lang w:val="hi_IN" w:bidi="hi_IN"/>
        </w:rPr>
      </w:r>
    </w:p>
    <w:p>
      <w:pPr>
        <w:pStyle w:val="Heading3"/>
      </w:pPr>
      <w:r>
        <w:rPr>
          <w:lang w:val="hi_IN" w:bidi="hi_IN"/>
        </w:rPr>
        <w:t>घटनाओं को समझाना</w:t>
      </w:r>
    </w:p>
    <w:p>
      <w:pPr/>
      <w:r>
        <w:rPr>
          <w:lang w:val="hi_IN" w:bidi="hi_IN"/>
        </w:rPr>
      </w:r>
      <w:r>
        <w:rPr>
          <w:lang w:val="hi_IN" w:bidi="hi_IN"/>
        </w:rPr>
        <w:t>निर्गमन 40:34–38 का ऑडियो संस्करण सबसे आसानी से समझ में आने वाले अनुवाद में सुनें।</w:t>
      </w:r>
    </w:p>
    <w:p>
      <w:pPr/>
      <w:r>
        <w:rPr>
          <w:lang w:val="hi_IN" w:bidi="hi_IN"/>
        </w:rPr>
      </w:r>
      <w:r>
        <w:rPr>
          <w:lang w:val="hi_IN" w:bidi="hi_IN"/>
        </w:rPr>
        <w:t>इस चरण में, समूह इस भाग के दृश्यों, पात्रों और परिवेश को परिभाषित करेगा। फिर समूह इस भाग को अपने मन में कल्पना करने की कोशिश करेगा।</w:t>
      </w:r>
    </w:p>
    <w:p>
      <w:pPr/>
      <w:r>
        <w:rPr>
          <w:lang w:val="hi_IN" w:bidi="hi_IN"/>
        </w:rPr>
      </w:r>
      <w:r>
        <w:rPr>
          <w:lang w:val="hi_IN" w:bidi="hi_IN"/>
        </w:rPr>
        <w:t>इस भाग में तीन दृश्य हैं।</w:t>
      </w:r>
    </w:p>
    <w:p>
      <w:pPr/>
      <w:r>
        <w:rPr>
          <w:lang w:val="hi_IN" w:bidi="hi_IN"/>
        </w:rPr>
      </w:r>
      <w:r>
        <w:rPr>
          <w:b/>
          <w:lang w:val="hi_IN" w:bidi="hi_IN"/>
        </w:rPr>
        <w:t>पहले दृश्य में:</w:t>
      </w:r>
      <w:r>
        <w:rPr>
          <w:lang w:val="hi_IN" w:bidi="hi_IN"/>
        </w:rPr>
        <w:t xml:space="preserve"> बादल निवास को ढक देता है, और यहोवा की महिमा निवास को भरती है।</w:t>
      </w:r>
    </w:p>
    <w:p>
      <w:pPr/>
      <w:r>
        <w:rPr>
          <w:lang w:val="hi_IN" w:bidi="hi_IN"/>
        </w:rPr>
      </w:r>
      <w:r>
        <w:rPr>
          <w:b/>
          <w:lang w:val="hi_IN" w:bidi="hi_IN"/>
        </w:rPr>
        <w:t>दूसरे दृश्य में:</w:t>
      </w:r>
      <w:r>
        <w:rPr>
          <w:lang w:val="hi_IN" w:bidi="hi_IN"/>
        </w:rPr>
        <w:t xml:space="preserve"> जब बादल आगे बढ़ता है, तो इस्राएली बादल का अनुसरण करते हैं।</w:t>
      </w:r>
    </w:p>
    <w:p>
      <w:pPr/>
      <w:r>
        <w:rPr>
          <w:lang w:val="hi_IN" w:bidi="hi_IN"/>
        </w:rPr>
      </w:r>
      <w:r>
        <w:rPr>
          <w:b/>
          <w:lang w:val="hi_IN" w:bidi="hi_IN"/>
        </w:rPr>
        <w:t>तीसरे दृश्य में:</w:t>
      </w:r>
      <w:r>
        <w:rPr>
          <w:lang w:val="hi_IN" w:bidi="hi_IN"/>
        </w:rPr>
        <w:t xml:space="preserve"> दिन के दौरान बादल निवास के ऊपर है, और रात के समय बादल में आग होती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और इस्राएली</w:t>
      </w:r>
    </w:p>
    <w:p>
      <w:pPr/>
      <w:r>
        <w:rPr>
          <w:lang w:val="hi_IN" w:bidi="hi_IN"/>
        </w:rPr>
      </w:r>
      <w:r>
        <w:rPr>
          <w:lang w:val="hi_IN" w:bidi="hi_IN"/>
        </w:rPr>
        <w:t>एक समूह में, भाग के परिवेश के इन हिस्सों पर ध्यान दें:</w:t>
      </w:r>
    </w:p>
    <w:p>
      <w:pPr/>
      <w:r>
        <w:rPr>
          <w:lang w:val="hi_IN" w:bidi="hi_IN"/>
        </w:rPr>
      </w:r>
      <w:r>
        <w:rPr>
          <w:lang w:val="hi_IN" w:bidi="hi_IN"/>
        </w:rPr>
        <w:t>इस भाग में, याद रखें कि मूसा और इस्राएलियों ने यहोवा के सभी निर्देशों का पालन किया था कि यहोवा के लिए निवास कैसे बनाया जाए। मिस्र से लोगों के बाहर आने के दूसरे वर्ष में, पहले महीने के पहले दिन उन्होंने निवास खड़ा किया। अब, यह भाग बताता है कि निवास स्थापित होने के बाद आगे क्या होता है। यह भाग निर्गमन की पूरी पुस्तक के चरमोत्कर्ष का ही विस्तार है, क्योंकि अब मूसा और लोगों ने निवास स्थापित कर दिया है, और यहोवा निवास में रहने आता है।</w:t>
      </w:r>
    </w:p>
    <w:p>
      <w:pPr/>
      <w:r>
        <w:rPr>
          <w:lang w:val="hi_IN" w:bidi="hi_IN"/>
        </w:rPr>
      </w:r>
      <w:r>
        <w:rPr>
          <w:lang w:val="hi_IN" w:bidi="hi_IN"/>
        </w:rPr>
        <w:t>पहले दृश्य में, यह याद रखें कि निवास पर बादल का उतरना और यहोवा की महिमा का निवास में भर जाना—ये दोनों बातें यह दर्शाती हैं कि यहोवा उस निवास को स्वीकार करता है, जिसे मूसा और लोगों ने उसके लिए बनाया था। याद रखें कि बादल यहोवा की उपस्थिति का प्रतीक है, और यह पहली बार नहीं है जब इस्राएलियों ने इस तरह का बादल देखा है। इस्राएली जानते हैं कि यह बादल यहोवा का प्रतिनिधित्व करता है, जो उनके साथ रहता है। यह भी याद रखें कि मूल भाषा में यहोवा के घर के लिए दो अलग-अलग शब्दों का उपयोग किया गया है। याद रखें कि निवास एक ऐसा स्थान होता है जहाँ यहोवा रहता है, और मिलापवाला तम्बू वह स्थान होता है जहाँ यहोवा अपने लोगों से मिलता है। याद रखें कि दोनों शब्द—निवास और मिलापवाला तम्बू—यहोवा के एक ही घर को दर्शाते हैं।</w:t>
      </w:r>
    </w:p>
    <w:p>
      <w:pPr/>
      <w:r>
        <w:rPr>
          <w:lang w:val="hi_IN" w:bidi="hi_IN"/>
        </w:rPr>
      </w:r>
      <w:r>
        <w:rPr>
          <w:lang w:val="hi_IN" w:bidi="hi_IN"/>
        </w:rPr>
        <w:t>यहाँ रुकें और इस प्रश्न पर समूह में चर्चा करें: आप निवास और मिलापवाले तम्बू के लिए किन शब्दों का उपयोग करेंगे? आप अपने अनुवाद में दोनों अर्थ कैसे दिखा सकते हैं? इस ऑडियो को यहाँ रोकें।</w:t>
      </w:r>
    </w:p>
    <w:p>
      <w:pPr/>
      <w:r>
        <w:rPr>
          <w:lang w:val="hi_IN" w:bidi="hi_IN"/>
        </w:rPr>
      </w:r>
      <w:r>
        <w:rPr>
          <w:lang w:val="hi_IN" w:bidi="hi_IN"/>
        </w:rPr>
        <w:t>यह भी याद रखें कि इस दृश्य में बादल और महिमा दोनों दो बार दोहराए गए हैं। यह वाक्यांश—"यहोवा की महिमा ने निवास को भर दिया"—दो बार दोहराया गया है; यह दर्शाता है कि यहोवा की तेजस्वी उपस्थिति का निवास में भर जाना कितना अधिक महत्त्वपूर्ण है।</w:t>
      </w:r>
    </w:p>
    <w:p>
      <w:pPr/>
      <w:r>
        <w:rPr>
          <w:lang w:val="hi_IN" w:bidi="hi_IN"/>
        </w:rPr>
      </w:r>
      <w:r>
        <w:rPr>
          <w:lang w:val="hi_IN" w:bidi="hi_IN"/>
        </w:rPr>
        <w:t>यहाँ रुकें और समूह में इस प्रश्न पर चर्चा करें: आप अपनी भाषा में किसी महत्वपूर्ण बात पर ज़ोर कैसे देते हैं? क्या आप एक ही वाक्यांश को एक से अधिक बार दोहराते हैं, या क्या आप कुछ और करते हैं? आप इस वाक्यांश का अनुवाद किस प्रकार करेंगे, जिससे यह स्पष्ट हो सके कि यहोवा की महिमा का निवास में भर जाना कितना महत्त्वपूर्ण था? इस ऑडियो को यहाँ रोकें।</w:t>
      </w:r>
    </w:p>
    <w:p>
      <w:pPr/>
      <w:r>
        <w:rPr>
          <w:lang w:val="hi_IN" w:bidi="hi_IN"/>
        </w:rPr>
      </w:r>
      <w:r>
        <w:rPr>
          <w:lang w:val="hi_IN" w:bidi="hi_IN"/>
        </w:rPr>
        <w:t>यह याद रखना महत्वपूर्ण है कि पहले दृश्य का दूसरा भाग यह कहता है कि मूसा अब निवास में प्रवेश नहीं कर सकता, क्योंकि अब यहोवा की महिमा उस निवास को भर रही है। याद रखें कि मूसा ने पहले भी यहोवा की महिमा देखी है, लेकिन अब यहोवा अपने घर—यानी निवास—में वास कर रहा है। जब तक यहोवा का तेज निवास को भरे हुए है, तब तक कोई और उसमें प्रवेश नहीं कर सकता। जब यहोवा की महिमा निवास में नहीं भरी होती, तो मूसा और हारून के लिए निवास में प्रवेश करना संभव होता है; लेकिन ऐसा बाद में होता है।</w:t>
      </w:r>
    </w:p>
    <w:p>
      <w:pPr/>
      <w:r>
        <w:rPr>
          <w:lang w:val="hi_IN" w:bidi="hi_IN"/>
        </w:rPr>
      </w:r>
      <w:r>
        <w:rPr>
          <w:lang w:val="hi_IN" w:bidi="hi_IN"/>
        </w:rPr>
        <w:t>दूसरे दृश्य में, याद रखें कि इस्राएली एक ही स्थान पर रहते हैं, जब तक बादल निवास के ऊपर रहता है। याद रखें कि निवास सभी इस्राएलियों के डेरे के बीच में है, और निवास के ऊपर का बादल यह दर्शाता है कि यहोवा लोगों के साथ डेरे के बीच में रहता है।</w:t>
      </w:r>
    </w:p>
    <w:p>
      <w:pPr/>
      <w:r>
        <w:rPr>
          <w:lang w:val="hi_IN" w:bidi="hi_IN"/>
        </w:rPr>
      </w:r>
      <w:r>
        <w:rPr>
          <w:lang w:val="hi_IN" w:bidi="hi_IN"/>
        </w:rPr>
        <w:t>याद रखें कि यदि बादल निवास से उठ जाता है, तो लोगों को किसी दूसरी जगह की यात्रा की तैयारी करनी चाहिए। याद रखें, इसका मतलब है कि निवास के अंदर और बाहर की हर चीज़—सब कुछ—को समेटकर किसी दूसरी जगह ले जाना। याद रखें कि यहोवा ही वह है जो निवास से बादल को उठाता है, और यहोवा ही वह है जो बादल को दूसरी जगह ले जाता है। याद रखें कि इस्राएलियों ने जंगल में इसी तरह के बादल का अनुसरण किया था।</w:t>
      </w:r>
    </w:p>
    <w:p>
      <w:pPr/>
      <w:r>
        <w:rPr>
          <w:lang w:val="hi_IN" w:bidi="hi_IN"/>
        </w:rPr>
      </w:r>
      <w:r>
        <w:rPr>
          <w:lang w:val="hi_IN" w:bidi="hi_IN"/>
        </w:rPr>
        <w:t>तीसरे दृश्य में, याद रखें कि बादल का और अधिक वर्णन है। दिन के समय, यहोवा का बादल निवास के ऊपर रहता है। रात में, बादल में आग होती है। याद रखें कि बादल में आग का अर्थ यह था कि सभी इस्राएली रात में भी बादल को देख सकते थे। याद रखें कि बादल एक अनुस्मारक है कि यहोवा अपने लोगों के साथ रह रहा है।</w:t>
      </w:r>
    </w:p>
    <w:p>
      <w:pPr/>
      <w:r>
        <w:rPr>
          <w:lang w:val="hi_IN" w:bidi="hi_IN"/>
        </w:rPr>
      </w:r>
      <w:r>
        <w:rPr>
          <w:lang w:val="hi_IN" w:bidi="hi_IN"/>
        </w:rPr>
        <w:t>याद रखें कि इस्राएल का पूरा घराना, या परिवार, दिन और रात—दोनों समय उस बादल को देख सकता था। याद रखें कि इस्राएली अपनी सभी यात्राओं के दौरान हमेशा बादल को देखते थे।</w:t>
      </w:r>
    </w:p>
    <w:p>
      <w:pPr/>
      <w:r>
        <w:rPr>
          <w:lang w:val="hi_IN" w:bidi="hi_IN"/>
        </w:rPr>
      </w:r>
      <w:r>
        <w:rPr>
          <w:lang w:val="hi_IN" w:bidi="hi_IN"/>
        </w:rPr>
        <w:t>अब समूह को इस भाग और इसमें होने वाली घटनाओं को समझने के लिए चित्र बनाना, कथापट तैयार करना या वस्तुओं का उपयोग करना चाहिए।</w:t>
      </w:r>
      <w:r>
        <w:rPr>
          <w:lang w:val="hi_IN" w:bidi="hi_IN"/>
        </w:rPr>
      </w:r>
    </w:p>
    <w:p>
      <w:pPr>
        <w:pStyle w:val="Heading3"/>
      </w:pPr>
      <w:r>
        <w:rPr>
          <w:lang w:val="hi_IN" w:bidi="hi_IN"/>
        </w:rPr>
        <w:t>पाठ को नाटकीय रूप देना</w:t>
      </w:r>
    </w:p>
    <w:p>
      <w:pPr/>
      <w:r>
        <w:rPr>
          <w:lang w:val="hi_IN" w:bidi="hi_IN"/>
        </w:rPr>
      </w:r>
      <w:r>
        <w:rPr>
          <w:lang w:val="hi_IN" w:bidi="hi_IN"/>
        </w:rPr>
        <w:t>निर्गमन 40:34–38 का ऑडियो संस्करण सबसे आसानी से समझ में आने वाले अनुवाद में सुनें।</w:t>
      </w:r>
    </w:p>
    <w:p>
      <w:pPr/>
      <w:r>
        <w:rPr>
          <w:lang w:val="hi_IN" w:bidi="hi_IN"/>
        </w:rPr>
      </w:r>
      <w:r>
        <w:rPr>
          <w:lang w:val="hi_IN" w:bidi="hi_IN"/>
        </w:rPr>
        <w:t>इस चरण में, समूह इस भाग को नाटक के रूप में पेश करेगा।</w:t>
      </w:r>
    </w:p>
    <w:p>
      <w:pPr/>
      <w:r>
        <w:rPr>
          <w:lang w:val="hi_IN" w:bidi="hi_IN"/>
        </w:rPr>
      </w:r>
      <w:r>
        <w:rPr>
          <w:lang w:val="hi_IN" w:bidi="hi_IN"/>
        </w:rPr>
        <w:t>इस भाग में तीन दृश्य हैं।</w:t>
      </w:r>
    </w:p>
    <w:p>
      <w:pPr/>
      <w:r>
        <w:rPr>
          <w:lang w:val="hi_IN" w:bidi="hi_IN"/>
        </w:rPr>
      </w:r>
      <w:r>
        <w:rPr>
          <w:lang w:val="hi_IN" w:bidi="hi_IN"/>
        </w:rPr>
        <w:t>इस भाग के पात्रों में शामिल हैं:</w:t>
      </w:r>
    </w:p>
    <w:p>
      <w:pPr>
        <w:pStyle w:val="ListBullet"/>
        <w:spacing w:line="240" w:lineRule="auto"/>
        <w:ind w:left="720"/>
      </w:pPr>
      <w:r>
        <w:rPr>
          <w:lang w:val="hi_IN" w:bidi="hi_IN"/>
        </w:rPr>
      </w:r>
      <w:r>
        <w:rPr>
          <w:lang w:val="hi_IN" w:bidi="hi_IN"/>
        </w:rPr>
        <w:t>यहोवा</w:t>
      </w:r>
    </w:p>
    <w:p>
      <w:pPr>
        <w:pStyle w:val="ListBullet"/>
        <w:spacing w:line="240" w:lineRule="auto"/>
        <w:ind w:left="720"/>
      </w:pPr>
      <w:r>
        <w:rPr>
          <w:lang w:val="hi_IN" w:bidi="hi_IN"/>
        </w:rPr>
      </w:r>
      <w:r>
        <w:rPr>
          <w:lang w:val="hi_IN" w:bidi="hi_IN"/>
        </w:rPr>
        <w:t>मूसा</w:t>
      </w:r>
    </w:p>
    <w:p>
      <w:pPr>
        <w:pStyle w:val="ListBullet"/>
        <w:spacing w:line="240" w:lineRule="auto"/>
        <w:ind w:left="720"/>
      </w:pPr>
      <w:r>
        <w:rPr>
          <w:lang w:val="hi_IN" w:bidi="hi_IN"/>
        </w:rPr>
      </w:r>
      <w:r>
        <w:rPr>
          <w:lang w:val="hi_IN" w:bidi="hi_IN"/>
        </w:rPr>
        <w:t>और इस्राएली</w:t>
      </w:r>
    </w:p>
    <w:p>
      <w:pPr/>
      <w:r>
        <w:rPr>
          <w:lang w:val="hi_IN" w:bidi="hi_IN"/>
        </w:rPr>
      </w:r>
      <w:r>
        <w:rPr>
          <w:lang w:val="hi_IN" w:bidi="hi_IN"/>
        </w:rPr>
        <w:t>एक समूह के रूप में, इस भाग का अभिनय दो बार करें। आपको इस भाग का अभिनय अपनी भाषा में करना चाहिए।</w:t>
      </w:r>
    </w:p>
    <w:p>
      <w:pPr/>
      <w:r>
        <w:rPr>
          <w:lang w:val="hi_IN" w:bidi="hi_IN"/>
        </w:rPr>
      </w:r>
      <w:r>
        <w:rPr>
          <w:lang w:val="hi_IN" w:bidi="hi_IN"/>
        </w:rPr>
        <w:t>सबसे पहले, बिना रुके इस भाग का अभिनय करें। इस भाग के संवाद, प्रवाह, कथानक और कालक्रम पर ध्यान दें। यह सुनिश्चित करें कि आप इस भाग के कठिन या महत्वपूर्ण हिस्सों का अभिनय करना न छोड़ें। इस भाग के हर हिस्से को याद करने में एक दूसरे की सहायता करें।</w:t>
      </w:r>
    </w:p>
    <w:p>
      <w:pPr/>
      <w:r>
        <w:rPr>
          <w:lang w:val="hi_IN" w:bidi="hi_IN"/>
        </w:rPr>
      </w:r>
      <w:r>
        <w:rPr>
          <w:lang w:val="hi_IN" w:bidi="hi_IN"/>
        </w:rPr>
        <w:t>इस ऑडियो को यहाँ रोकें और इस भाग का अभिनय करें।</w:t>
      </w:r>
    </w:p>
    <w:p>
      <w:pPr/>
      <w:r>
        <w:rPr>
          <w:lang w:val="hi_IN" w:bidi="hi_IN"/>
        </w:rPr>
      </w:r>
      <w:r>
        <w:rPr>
          <w:lang w:val="hi_IN" w:bidi="hi_IN"/>
        </w:rPr>
        <w:t>समूह को इस भाग का अभिनय दूसरी बार करना चाहिए। नाटक में कुछ जगहों पर, अभिनय को रोकें और पात्र निभाने वाले व्यक्ति से पूछें, "आप क्या महसूस कर रहे हैं या क्या सोच रहे हैं?" पात्र निभाने वाले व्यक्ति को यह उत्तर देना चाहिए कि यदि वह उस पात्र की जगह होता, तो वह क्या महसूस करता या सोचता। उसके बाद अभिनय को जारी रखें।</w:t>
      </w:r>
    </w:p>
    <w:p>
      <w:pPr/>
      <w:r>
        <w:rPr>
          <w:lang w:val="hi_IN" w:bidi="hi_IN"/>
        </w:rPr>
      </w:r>
      <w:r>
        <w:rPr>
          <w:lang w:val="hi_IN" w:bidi="hi_IN"/>
        </w:rPr>
        <w:t>इस ऑडियो को यहाँ रोकें और इस भाग का अभिनय दूसरी बार करें।</w:t>
      </w:r>
    </w:p>
    <w:p>
      <w:pPr/>
      <w:r>
        <w:rPr>
          <w:lang w:val="hi_IN" w:bidi="hi_IN"/>
        </w:rPr>
      </w:r>
      <w:r>
        <w:rPr>
          <w:lang w:val="hi_IN" w:bidi="hi_IN"/>
        </w:rPr>
        <w:t>इस नाटक के उदाहरण और सम्भावित प्रतिक्रियाएँ निम्नलिखित हैं:</w:t>
      </w:r>
    </w:p>
    <w:p>
      <w:pPr/>
      <w:r>
        <w:rPr>
          <w:lang w:val="hi_IN" w:bidi="hi_IN"/>
        </w:rPr>
      </w:r>
      <w:r>
        <w:rPr>
          <w:lang w:val="hi_IN" w:bidi="hi_IN"/>
        </w:rPr>
        <w:t>मूसा और लोगों ने निवास को ठीक वैसे ही खड़ा कर दिया, जैसा यहोवा ने उन्हें आज्ञा दी थी। बादल निवास को ढक देता है, और यहोवा की महिमा निवास को भरती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इस्राएलियों का किरदार निभाने वाले लोगों से पूछें, "आप क्या सोच रहे हैं या क्या महसूस कर रहे हैं?" लोग शायद कुछ इस तरह जवाब दें, "यहोवा की महिमा देखकर हैरान हैं," या "खुश हैं कि यहोवा ने निवास को मंज़ूरी दे दी है और अब वहीं रह रहा है," या "खुश हैं कि यहोवा हमारे करीब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मूसा निवास के अंदर नहीं जा सकता क्योंकि यहोवा की महिमा निवास को भरती है।</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की भूमिका निभाने वाले व्यक्ति से पूछें, "आप क्या सोच रहे हैं या क्या महसूस कर रहे हैं?" वह व्यक्ति इस तरह उत्तर दे सकता है, "खुशी है कि यहोवा निवास में रहने आया है," या "यहोवा की महिमा से भयभीत हूँ," या "काश मैं पिछली बार की तरह फिर से यहोवा की महिमा को देख सकता।"</w:t>
      </w:r>
    </w:p>
    <w:p>
      <w:pPr>
        <w:pStyle w:val="ListBullet"/>
        <w:spacing w:line="240" w:lineRule="auto"/>
        <w:ind w:left="720"/>
      </w:pPr>
      <w:r>
        <w:rPr>
          <w:lang w:val="hi_IN" w:bidi="hi_IN"/>
        </w:rPr>
      </w:r>
      <w:r>
        <w:rPr>
          <w:lang w:val="hi_IN" w:bidi="hi_IN"/>
        </w:rPr>
        <w:t>साथ ही, इस्राएलियों का किरदार निभाने वाले लोगों से पूछें, "आप क्या सोच रहे हैं या क्या महसूस कर रहे हैं?" लोग शायद कुछ इस तरह जवाब दें, "हैरानी हो रही है कि मूसा अब निवास के अंदर नहीं जा सकता," या "यहोवा की महिमा देखकर विस्मय में हैं," या "सोच रहे हैं कि मूसा दोबारा निवास के अंदर कब जा पाएगा।"</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जब भी निवास के ऊपर से बादल हटता था, तो इस्राएली किसी दूसरी जगह जाने के लिए तैयार हो जाते थे। यदि बादल निवास के ऊपर ही रुका रहता, तो इस्राएली उसी स्थान पर ठहरे रहते और आगे नहीं बढ़ते।</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यहोवा की भूमिका निभाने वाले व्यक्ति से पूछें, "आप क्या सोच रहे हैं या क्या महसूस कर रहे हैं?" वह व्यक्ति शायद कुछ ऐसा जवाब दे, "उस निवास को मंज़ूरी दे रहा हूँ जिसे मूसा और लोगों ने मेरे लिए बनाया था," या "इस बात से खुश हूँ कि इस्राएली सही तरीके से मेरा अनुसरण कर रहे हैं," या "हमेशा अपने लोगों, यानी इस्राएलियों के करीब रहना चाहता हूँ।"</w:t>
      </w:r>
    </w:p>
    <w:p>
      <w:pPr>
        <w:pStyle w:val="ListBullet"/>
        <w:spacing w:line="240" w:lineRule="auto"/>
        <w:ind w:left="720"/>
      </w:pPr>
      <w:r>
        <w:rPr>
          <w:lang w:val="hi_IN" w:bidi="hi_IN"/>
        </w:rPr>
      </w:r>
      <w:r>
        <w:rPr>
          <w:lang w:val="hi_IN" w:bidi="hi_IN"/>
        </w:rPr>
        <w:t>नाटक जारी रखें।</w:t>
      </w:r>
    </w:p>
    <w:p>
      <w:pPr/>
      <w:r>
        <w:rPr>
          <w:lang w:val="hi_IN" w:bidi="hi_IN"/>
        </w:rPr>
      </w:r>
      <w:r>
        <w:rPr>
          <w:lang w:val="hi_IN" w:bidi="hi_IN"/>
        </w:rPr>
        <w:t>दिन के दौरान, बादल निवास के ऊपर रहता था। रात में, बादल में आग जल रही थी। सभी इस्राएली दिन और रात के समय बादल को देख सकते थे। इस्राएली जहाँ कहीं भी गए, यहोवा का बादल उनके साथ था।</w:t>
      </w:r>
    </w:p>
    <w:p>
      <w:pPr>
        <w:pStyle w:val="ListBullet"/>
        <w:spacing w:line="240" w:lineRule="auto"/>
        <w:ind w:left="720"/>
      </w:pPr>
      <w:r>
        <w:rPr>
          <w:lang w:val="hi_IN" w:bidi="hi_IN"/>
        </w:rPr>
      </w:r>
      <w:r>
        <w:rPr>
          <w:lang w:val="hi_IN" w:bidi="hi_IN"/>
        </w:rPr>
        <w:t>अभिनय को रोकें।</w:t>
      </w:r>
    </w:p>
    <w:p>
      <w:pPr>
        <w:pStyle w:val="ListBullet"/>
        <w:spacing w:line="240" w:lineRule="auto"/>
        <w:ind w:left="720"/>
      </w:pPr>
      <w:r>
        <w:rPr>
          <w:lang w:val="hi_IN" w:bidi="hi_IN"/>
        </w:rPr>
      </w:r>
      <w:r>
        <w:rPr>
          <w:lang w:val="hi_IN" w:bidi="hi_IN"/>
        </w:rPr>
        <w:t>मूसा और इस्राएलियों का किरदार निभाने वाले लोगों से पूछें, "आप क्या सोच रहे हैं या क्या महसूस कर रहे हैं?" लोग शायद कुछ इस तरह जवाब दें, "खुशी है कि यहोवा ने हमारे सफ़र के दौरान हमारे साथ रहने का अपना वादा निभाया," या "हैरान हैं कि यहोवा अपने बादल के ज़रिए हमारा मार्गदर्शन कैसे करता है," या "दिन में बादल के ज़रिए और रात में बादल में मौजूद आग के ज़रिए, यहोवा की हमारे साथ लगातार मौजूदगी की याद दिलाती है।"</w:t>
      </w:r>
      <w:r>
        <w:rPr>
          <w:lang w:val="hi_IN" w:bidi="hi_IN"/>
        </w:rPr>
      </w:r>
    </w:p>
    <w:p>
      <w:pPr>
        <w:pStyle w:val="Heading3"/>
      </w:pPr>
      <w:r>
        <w:rPr>
          <w:lang w:val="hi_IN" w:bidi="hi_IN"/>
        </w:rPr>
        <w:t>आवश्यक जानकारी</w:t>
      </w:r>
    </w:p>
    <w:p>
      <w:pPr/>
      <w:r>
        <w:rPr>
          <w:lang w:val="hi_IN" w:bidi="hi_IN"/>
        </w:rPr>
      </w:r>
      <w:r>
        <w:rPr>
          <w:lang w:val="hi_IN" w:bidi="hi_IN"/>
        </w:rPr>
        <w:t>निर्गमन 40:34–38 का ऑडियो संस्करण सबसे आसानी से समझ में आने वाले अनुवाद में सुनें।</w:t>
      </w:r>
    </w:p>
    <w:p>
      <w:pPr/>
      <w:r>
        <w:rPr>
          <w:lang w:val="hi_IN" w:bidi="hi_IN"/>
        </w:rPr>
      </w:r>
      <w:r>
        <w:rPr>
          <w:lang w:val="hi_IN" w:bidi="hi_IN"/>
        </w:rPr>
        <w:t>इस चरण में, समूह इस भाग के मुख्य शब्दों और शब्दावली पर चर्चा करेगा।</w:t>
      </w:r>
    </w:p>
    <w:p>
      <w:pPr/>
      <w:r>
        <w:rPr>
          <w:lang w:val="hi_IN" w:bidi="hi_IN"/>
        </w:rPr>
      </w:r>
      <w:r>
        <w:rPr>
          <w:lang w:val="hi_IN" w:bidi="hi_IN"/>
        </w:rPr>
        <w:t>बादल यहोवा के निवास को ढक देता है। बादल निवासस्थान को आँखों से ओझल कर देता है, और वह निवासस्थान पर आकर ठहर भी जाता है। यह वही बादल है जिसे इस्राएलियों ने जंगल में देखा था, जब बादल के एक खंभे ने इस्राएलियों का मार्गदर्शन किया था। बादल यहोवा की उपस्थिति का प्रतीक है। बादल का अनुवाद उसी तरह करें जैसे आपने पिछले भागों में किया है।</w:t>
      </w:r>
    </w:p>
    <w:p>
      <w:pPr/>
      <w:r>
        <w:rPr>
          <w:lang w:val="hi_IN" w:bidi="hi_IN"/>
        </w:rPr>
      </w:r>
      <w:r>
        <w:rPr>
          <w:lang w:val="hi_IN" w:bidi="hi_IN"/>
        </w:rPr>
        <w:t xml:space="preserve">बादल </w:t>
      </w:r>
      <w:r>
        <w:rPr>
          <w:b/>
          <w:lang w:val="hi_IN" w:bidi="hi_IN"/>
        </w:rPr>
        <w:t>निवासस्थान</w:t>
      </w:r>
      <w:r>
        <w:rPr>
          <w:lang w:val="hi_IN" w:bidi="hi_IN"/>
        </w:rPr>
        <w:t xml:space="preserve"> को ढक देता है, जो वह विशेष तंबू है जिसे यहोवा मूसा को बनाने के लिए कहता है। यहोवा इस निवासस्थान में रहने के लिए आता है जैसा कि उसने वादा किया था, ताकि वह अपने लोगों के बीच रह सके। निवासस्थान को "मिलापवाला तम्बू" या "परमेश्वर का घर" भी कहा जाता है। निवासस्थान का अनुवाद ठीक वैसे ही करें, जैसा आपने पिछले भागों में किया है। </w:t>
      </w:r>
      <w:r>
        <w:rPr>
          <w:lang w:val="hi_IN" w:bidi="hi_IN"/>
        </w:rPr>
        <w:t>निवासस्थान</w:t>
      </w:r>
      <w:r>
        <w:rPr>
          <w:lang w:val="hi_IN" w:bidi="hi_IN"/>
        </w:rPr>
        <w:t xml:space="preserve"> के बारे में अधिक जानकारी के लिए, मुख्य शब्दावली देखें।</w:t>
      </w:r>
    </w:p>
    <w:p>
      <w:pPr/>
      <w:r>
        <w:rPr>
          <w:lang w:val="hi_IN" w:bidi="hi_IN"/>
        </w:rPr>
      </w:r>
      <w:r>
        <w:rPr>
          <w:b/>
          <w:lang w:val="hi_IN" w:bidi="hi_IN"/>
        </w:rPr>
        <w:t>यहोवा</w:t>
      </w:r>
      <w:r>
        <w:rPr>
          <w:lang w:val="hi_IN" w:bidi="hi_IN"/>
        </w:rPr>
        <w:t xml:space="preserve"> की महिमा निवासस्थान को भरती है। इस भाग में </w:t>
      </w:r>
      <w:r>
        <w:rPr>
          <w:b/>
          <w:lang w:val="hi_IN" w:bidi="hi_IN"/>
        </w:rPr>
        <w:t>महिमा</w:t>
      </w:r>
      <w:r>
        <w:rPr>
          <w:lang w:val="hi_IN" w:bidi="hi_IN"/>
        </w:rPr>
        <w:t xml:space="preserve"> का अर्थ है यहोवा की शानदार उपस्थिति। यहोवा परमेश्वर का व्यक्तिगत नाम है। महिमा और यहोवा का अनुवाद उसी तरह करें जैसे आपने पिछले भागों में किया है। </w:t>
      </w:r>
      <w:r>
        <w:rPr>
          <w:lang w:val="hi_IN" w:bidi="hi_IN"/>
        </w:rPr>
        <w:t>महिमा</w:t>
      </w:r>
      <w:r>
        <w:rPr>
          <w:lang w:val="hi_IN" w:bidi="hi_IN"/>
        </w:rPr>
        <w:t xml:space="preserve"> और </w:t>
      </w:r>
      <w:r>
        <w:rPr>
          <w:b/>
          <w:lang w:val="hi_IN" w:bidi="hi_IN"/>
        </w:rPr>
        <w:t>यहोवा</w:t>
      </w:r>
      <w:r>
        <w:rPr>
          <w:lang w:val="hi_IN" w:bidi="hi_IN"/>
        </w:rPr>
        <w:t xml:space="preserve"> के बारे में अधिक जानकारी के लिए, मुख्य शब्दावली देखें।</w:t>
      </w:r>
    </w:p>
    <w:p>
      <w:pPr/>
      <w:r>
        <w:rPr>
          <w:lang w:val="hi_IN" w:bidi="hi_IN"/>
        </w:rPr>
      </w:r>
      <w:r>
        <w:rPr>
          <w:lang w:val="hi_IN" w:bidi="hi_IN"/>
        </w:rPr>
        <w:t>जब यहोवा की महिमा निवासस्थान में भर गया था, तब मूसा उसमें में प्रवेश नहीं कर सका।</w:t>
      </w:r>
    </w:p>
    <w:p>
      <w:pPr/>
      <w:r>
        <w:rPr>
          <w:lang w:val="hi_IN" w:bidi="hi_IN"/>
        </w:rPr>
      </w:r>
      <w:r>
        <w:rPr>
          <w:lang w:val="hi_IN" w:bidi="hi_IN"/>
        </w:rPr>
        <w:t xml:space="preserve">दिन के दौरान यहोवा का बादल निवासस्थान के ऊपर था। रात में, बादल में आग होती थी। इस्राएल का पूरा घराना—यानी इस्राएल का परिवार—अपनी सभी यात्राओं के दौरान, दिन में बादल और रात में उस बादल के भीतर आग देख सकता था। निवासस्थान डेरे के ठीक बीच में था, और डेरे में रहने वाले सभी इस्राएलियों को दिखाई देता था। इस्राएलियों के घराने का अनुवाद उसी तरह करें जैसे आपने पिछले भागों में किया है। इस्राएल के घराने के बारे में अधिक जानकारी के लिए, मुख्य शब्दावली में </w:t>
      </w:r>
      <w:r>
        <w:rPr>
          <w:lang w:val="hi_IN" w:bidi="hi_IN"/>
        </w:rPr>
        <w:t>घराना</w:t>
      </w:r>
      <w:r>
        <w:rPr>
          <w:lang w:val="hi_IN" w:bidi="hi_IN"/>
        </w:rPr>
        <w:t xml:space="preserve"> शब्द देखें।</w:t>
      </w:r>
      <w:r>
        <w:rPr>
          <w:lang w:val="hi_IN" w:bidi="hi_IN"/>
        </w:rPr>
      </w:r>
    </w:p>
    <w:p>
      <w:pPr>
        <w:pStyle w:val="Heading3"/>
      </w:pPr>
      <w:r>
        <w:rPr>
          <w:lang w:val="hi_IN" w:bidi="hi_IN"/>
        </w:rPr>
        <w:t>वचन बोलना</w:t>
      </w:r>
    </w:p>
    <w:p>
      <w:pPr/>
      <w:r>
        <w:rPr>
          <w:lang w:val="hi_IN" w:bidi="hi_IN"/>
        </w:rPr>
      </w:r>
      <w:r>
        <w:rPr>
          <w:lang w:val="hi_IN" w:bidi="hi_IN"/>
        </w:rPr>
        <w:t>इस भाग का ऑडियो संस्करण सबसे सरल अनुवाद में सुनें।</w:t>
      </w:r>
    </w:p>
    <w:p>
      <w:pPr/>
      <w:r>
        <w:rPr>
          <w:lang w:val="hi_IN" w:bidi="hi_IN"/>
        </w:rPr>
      </w:r>
      <w:r>
        <w:rPr>
          <w:lang w:val="hi_IN" w:bidi="hi_IN"/>
        </w:rPr>
        <w:t>इस सत्र में, सामूहिक रूप में, अपनी भाषा में इस भाग को दोबारा बताएँ।</w:t>
      </w:r>
    </w:p>
    <w:p>
      <w:pPr/>
      <w:r>
        <w:rPr>
          <w:lang w:val="hi_IN" w:bidi="hi_IN"/>
        </w:rPr>
      </w:r>
      <w:r>
        <w:rPr>
          <w:lang w:val="hi_IN" w:bidi="hi_IN"/>
        </w:rPr>
        <w:t>सबसे पहले, पूरे समूह को अपनी भाषा में इस भाग को बताने का अभ्यास करना चाहिए। पिछले चरणों में आपने जिन बातों को शामिल करने का निर्णय लिया था, उन्हें शामिल करना याद रखें, जैसे कि कालक्रम, शब्द, वाक्यांश, भावनाएँ, या ऐसी कोई और बात जिस पर आपने चर्चा की थी।</w:t>
      </w:r>
    </w:p>
    <w:p>
      <w:pPr/>
      <w:r>
        <w:rPr>
          <w:lang w:val="hi_IN" w:bidi="hi_IN"/>
        </w:rPr>
      </w:r>
      <w:r>
        <w:rPr>
          <w:lang w:val="hi_IN" w:bidi="hi_IN"/>
        </w:rPr>
        <w:t>समूह का एक सदस्य इस भाग के कुछ वाक्य बताए और रूक जाए। फिर समूह का दूसरा सदस्य इस भाग के अगले हिस्से को बताए और रूक जाए। ऐसा तब तक करें जब तक कि समूह ने पूरा भाग दोहरा न दिया हो। इस चरण में समूह के सदस्य एक-दूसरे की गलतियों को सुधार सकते हैं। इस ऑडियो को यहाँ रोकें।</w:t>
      </w:r>
    </w:p>
    <w:p>
      <w:pPr/>
      <w:r>
        <w:rPr>
          <w:lang w:val="hi_IN" w:bidi="hi_IN"/>
        </w:rPr>
      </w:r>
      <w:r>
        <w:rPr>
          <w:lang w:val="hi_IN" w:bidi="hi_IN"/>
        </w:rPr>
        <w:t>इसके बाद, समूह का प्रत्येक सदस्य कम से कम एक बार बिना रुकावट के इस पूरे भाग को बताए। समूह का कोई एक सदस्य इस भाग को याद करने में सहायता के लिए अलग-अलग वस्तुओं, हाव-भाव, या कथापट का उपयोग कर सकता है। इस ऑडियो को यहाँ रोकें।</w:t>
      </w:r>
    </w:p>
    <w:p>
      <w:pPr/>
      <w:r>
        <w:rPr>
          <w:lang w:val="hi_IN" w:bidi="hi_IN"/>
        </w:rPr>
      </w:r>
      <w:r>
        <w:rPr>
          <w:lang w:val="hi_IN" w:bidi="hi_IN"/>
        </w:rPr>
        <w:t>उसके बाद, समूह यह तय कर सकता है कि उन्हें उस भाग का किसका संस्करण सबसे ज़्यादा पसंद आया। आप यह निर्णय ले सकते हैं कि आपको समूह के एक सदस्य के द्वारा एक दृश्य को बताने का तरीका पसंद आया, लेकिन आपको समूह के दूसरे सदस्य के द्वारा दूसरे दृश्य को बताने का तरीका भी पसंद आया। इस ऑडियो को यहाँ रोकें।</w:t>
      </w:r>
    </w:p>
    <w:p>
      <w:pPr/>
      <w:r>
        <w:rPr>
          <w:lang w:val="hi_IN" w:bidi="hi_IN"/>
        </w:rPr>
      </w:r>
      <w:r>
        <w:rPr>
          <w:lang w:val="hi_IN" w:bidi="hi_IN"/>
        </w:rPr>
        <w:t>अन्त में, समूह मिलकर इस भाग का एक अन्तिम संस्करण तैयार कर सकता है जिस पर सब लोग सहमत हों। समूह का प्रत्येक सदस्य इस भाग के इस अन्तिम संस्करण को बताने का अभ्यास करे।</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